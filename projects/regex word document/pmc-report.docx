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6E0EF" w14:textId="77777777" w:rsidR="0046100B" w:rsidRDefault="0046100B" w:rsidP="00190714">
      <w:pPr>
        <w:spacing w:before="0" w:after="0"/>
        <w:jc w:val="center"/>
        <w:rPr>
          <w:rFonts w:asciiTheme="minorHAnsi" w:hAnsiTheme="minorHAnsi"/>
          <w:b/>
        </w:rPr>
      </w:pPr>
    </w:p>
    <w:p w14:paraId="5F301CCB" w14:textId="01481F1A" w:rsidR="002700AF" w:rsidRPr="00737254" w:rsidRDefault="00527AD0" w:rsidP="00190714">
      <w:pPr>
        <w:spacing w:before="0" w:after="0"/>
        <w:jc w:val="center"/>
        <w:rPr>
          <w:rFonts w:asciiTheme="minorHAnsi" w:hAnsiTheme="minorHAnsi"/>
          <w:b/>
          <w:sz w:val="36"/>
          <w:highlight w:val="yellow"/>
        </w:rPr>
      </w:pPr>
      <w:r>
        <w:rPr>
          <w:rFonts w:asciiTheme="minorHAnsi" w:hAnsiTheme="minorHAnsi"/>
          <w:b/>
          <w:sz w:val="28"/>
          <w:highlight w:val="yellow"/>
        </w:rPr>
        <w:t>DRAFT</w:t>
      </w:r>
      <w:r w:rsidR="002700AF" w:rsidRPr="00737254">
        <w:rPr>
          <w:rFonts w:asciiTheme="minorHAnsi" w:hAnsiTheme="minorHAnsi"/>
          <w:b/>
          <w:sz w:val="28"/>
          <w:highlight w:val="yellow"/>
        </w:rPr>
        <w:t xml:space="preserve"> REPORT</w:t>
      </w:r>
    </w:p>
    <w:p w14:paraId="53CD8E22" w14:textId="607AAAA2" w:rsidR="0096137B" w:rsidRPr="00737254" w:rsidRDefault="00103E94" w:rsidP="00190714">
      <w:pPr>
        <w:spacing w:before="0" w:after="0"/>
        <w:jc w:val="center"/>
        <w:rPr>
          <w:highlight w:val="yellow"/>
        </w:rPr>
      </w:pPr>
      <w:r w:rsidRPr="00737254">
        <w:rPr>
          <w:highlight w:val="yellow"/>
        </w:rPr>
        <w:t>R-</w:t>
      </w:r>
      <w:r w:rsidR="007E6E23" w:rsidRPr="00737254">
        <w:rPr>
          <w:highlight w:val="yellow"/>
        </w:rPr>
        <w:t>PMC</w:t>
      </w:r>
      <w:r w:rsidR="00A94234" w:rsidRPr="00737254">
        <w:rPr>
          <w:highlight w:val="yellow"/>
        </w:rPr>
        <w:t>-201</w:t>
      </w:r>
      <w:r w:rsidR="00527AD0">
        <w:rPr>
          <w:highlight w:val="yellow"/>
        </w:rPr>
        <w:t>9</w:t>
      </w:r>
      <w:r w:rsidR="003E0C86" w:rsidRPr="00737254">
        <w:rPr>
          <w:highlight w:val="yellow"/>
        </w:rPr>
        <w:t>12</w:t>
      </w:r>
      <w:r w:rsidR="00527AD0">
        <w:rPr>
          <w:highlight w:val="yellow"/>
        </w:rPr>
        <w:t>02</w:t>
      </w:r>
    </w:p>
    <w:p w14:paraId="0FD287E5" w14:textId="77777777" w:rsidR="0096137B" w:rsidRPr="00737254" w:rsidRDefault="0096137B" w:rsidP="00190714">
      <w:pPr>
        <w:spacing w:before="0" w:after="0"/>
        <w:jc w:val="center"/>
        <w:rPr>
          <w:highlight w:val="yellow"/>
        </w:rPr>
      </w:pPr>
    </w:p>
    <w:p w14:paraId="1AB411FE" w14:textId="77777777" w:rsidR="0096137B" w:rsidRPr="00737254" w:rsidRDefault="000C5A1E" w:rsidP="00190714">
      <w:pPr>
        <w:spacing w:before="0" w:after="0"/>
        <w:jc w:val="center"/>
        <w:rPr>
          <w:rFonts w:asciiTheme="minorHAnsi" w:hAnsiTheme="minorHAnsi"/>
          <w:b/>
          <w:sz w:val="36"/>
          <w:highlight w:val="yellow"/>
        </w:rPr>
      </w:pPr>
      <w:r w:rsidRPr="00737254">
        <w:rPr>
          <w:rFonts w:asciiTheme="minorHAnsi" w:hAnsiTheme="minorHAnsi"/>
          <w:b/>
          <w:sz w:val="36"/>
          <w:highlight w:val="yellow"/>
        </w:rPr>
        <w:t xml:space="preserve">Risk </w:t>
      </w:r>
      <w:r w:rsidR="00CC79C8" w:rsidRPr="00737254">
        <w:rPr>
          <w:rFonts w:asciiTheme="minorHAnsi" w:hAnsiTheme="minorHAnsi"/>
          <w:b/>
          <w:sz w:val="36"/>
          <w:highlight w:val="yellow"/>
        </w:rPr>
        <w:t>Assessment</w:t>
      </w:r>
      <w:r w:rsidR="00D05E31" w:rsidRPr="00737254">
        <w:rPr>
          <w:rFonts w:asciiTheme="minorHAnsi" w:hAnsiTheme="minorHAnsi"/>
          <w:b/>
          <w:sz w:val="36"/>
          <w:highlight w:val="yellow"/>
        </w:rPr>
        <w:t xml:space="preserve"> Report</w:t>
      </w:r>
    </w:p>
    <w:p w14:paraId="092300CA" w14:textId="77777777" w:rsidR="002700AF" w:rsidRPr="00737254" w:rsidRDefault="002700AF" w:rsidP="00190714">
      <w:pPr>
        <w:spacing w:before="0" w:after="0"/>
        <w:jc w:val="center"/>
        <w:rPr>
          <w:highlight w:val="yellow"/>
        </w:rPr>
      </w:pPr>
    </w:p>
    <w:p w14:paraId="1EE1EBC0" w14:textId="77777777" w:rsidR="0046100B" w:rsidRPr="00737254" w:rsidRDefault="0046100B" w:rsidP="00190714">
      <w:pPr>
        <w:spacing w:before="0" w:after="0"/>
        <w:jc w:val="center"/>
        <w:rPr>
          <w:highlight w:val="yellow"/>
        </w:rPr>
      </w:pPr>
    </w:p>
    <w:p w14:paraId="5C1DD839" w14:textId="77777777" w:rsidR="0046100B" w:rsidRPr="00737254" w:rsidRDefault="00103E94" w:rsidP="00190714">
      <w:pPr>
        <w:spacing w:before="0" w:after="0"/>
        <w:jc w:val="center"/>
        <w:rPr>
          <w:i/>
          <w:highlight w:val="yellow"/>
        </w:rPr>
      </w:pPr>
      <w:r w:rsidRPr="00737254">
        <w:rPr>
          <w:i/>
          <w:highlight w:val="yellow"/>
        </w:rPr>
        <w:t>Prepared for:</w:t>
      </w:r>
    </w:p>
    <w:p w14:paraId="7FFCFABD" w14:textId="77777777" w:rsidR="0096137B" w:rsidRPr="00737254" w:rsidRDefault="0096137B" w:rsidP="0015442C">
      <w:pPr>
        <w:spacing w:before="0" w:after="0"/>
        <w:rPr>
          <w:rFonts w:asciiTheme="minorHAnsi" w:hAnsiTheme="minorHAnsi"/>
          <w:highlight w:val="yellow"/>
        </w:rPr>
      </w:pPr>
    </w:p>
    <w:p w14:paraId="272C246A" w14:textId="77777777" w:rsidR="00190714" w:rsidRPr="00737254" w:rsidRDefault="00190714" w:rsidP="00190714">
      <w:pPr>
        <w:spacing w:before="0" w:after="0"/>
        <w:jc w:val="center"/>
        <w:rPr>
          <w:rFonts w:asciiTheme="minorHAnsi" w:hAnsiTheme="minorHAnsi"/>
          <w:highlight w:val="yellow"/>
        </w:rPr>
      </w:pPr>
    </w:p>
    <w:p w14:paraId="637DC4CE" w14:textId="77777777" w:rsidR="00B32340" w:rsidRPr="00737254" w:rsidRDefault="00B32340" w:rsidP="00190714">
      <w:pPr>
        <w:spacing w:before="0" w:after="0"/>
        <w:jc w:val="center"/>
        <w:rPr>
          <w:rFonts w:asciiTheme="minorHAnsi" w:hAnsiTheme="minorHAnsi"/>
          <w:highlight w:val="yellow"/>
        </w:rPr>
      </w:pPr>
    </w:p>
    <w:p w14:paraId="6AF40BEB" w14:textId="77777777" w:rsidR="0046100B" w:rsidRPr="00737254" w:rsidRDefault="00103E94" w:rsidP="00190714">
      <w:pPr>
        <w:spacing w:before="0" w:after="0"/>
        <w:jc w:val="center"/>
        <w:rPr>
          <w:rFonts w:asciiTheme="minorHAnsi" w:hAnsiTheme="minorHAnsi"/>
          <w:b/>
          <w:sz w:val="48"/>
          <w:szCs w:val="48"/>
          <w:highlight w:val="yellow"/>
        </w:rPr>
      </w:pPr>
      <w:r w:rsidRPr="00737254">
        <w:rPr>
          <w:rFonts w:asciiTheme="minorHAnsi" w:hAnsiTheme="minorHAnsi"/>
          <w:b/>
          <w:sz w:val="48"/>
          <w:szCs w:val="48"/>
          <w:highlight w:val="yellow"/>
        </w:rPr>
        <w:t>Plains Midstream Canada</w:t>
      </w:r>
    </w:p>
    <w:p w14:paraId="2F7A2498" w14:textId="77777777" w:rsidR="00DF04B1" w:rsidRPr="00737254" w:rsidRDefault="00DF04B1" w:rsidP="00190714">
      <w:pPr>
        <w:spacing w:before="0" w:after="0"/>
        <w:jc w:val="center"/>
        <w:rPr>
          <w:highlight w:val="yellow"/>
        </w:rPr>
      </w:pPr>
    </w:p>
    <w:p w14:paraId="7BDA962F" w14:textId="77777777" w:rsidR="0046100B" w:rsidRPr="00737254" w:rsidRDefault="007E6E23" w:rsidP="00190714">
      <w:pPr>
        <w:spacing w:before="0" w:after="0"/>
        <w:jc w:val="center"/>
        <w:rPr>
          <w:rFonts w:asciiTheme="minorHAnsi" w:hAnsiTheme="minorHAnsi"/>
          <w:highlight w:val="yellow"/>
        </w:rPr>
      </w:pPr>
      <w:r w:rsidRPr="00737254">
        <w:rPr>
          <w:highlight w:val="yellow"/>
        </w:rPr>
        <w:t>1400, 607 Eighth Avenue S.W.</w:t>
      </w:r>
      <w:r w:rsidRPr="00737254">
        <w:rPr>
          <w:highlight w:val="yellow"/>
        </w:rPr>
        <w:br/>
        <w:t>Calgary, Alberta Canada T2P 0A7</w:t>
      </w:r>
      <w:r w:rsidRPr="00737254" w:rsidDel="007E6E23">
        <w:rPr>
          <w:rFonts w:asciiTheme="minorHAnsi" w:hAnsiTheme="minorHAnsi"/>
          <w:highlight w:val="yellow"/>
        </w:rPr>
        <w:t xml:space="preserve"> </w:t>
      </w:r>
    </w:p>
    <w:p w14:paraId="0BC08768" w14:textId="77777777" w:rsidR="0046100B" w:rsidRPr="00737254" w:rsidRDefault="0046100B" w:rsidP="00190714">
      <w:pPr>
        <w:spacing w:before="0" w:after="0"/>
        <w:jc w:val="center"/>
        <w:rPr>
          <w:rFonts w:asciiTheme="minorHAnsi" w:hAnsiTheme="minorHAnsi"/>
          <w:highlight w:val="yellow"/>
        </w:rPr>
      </w:pPr>
    </w:p>
    <w:p w14:paraId="74175DD8" w14:textId="77777777" w:rsidR="00DF04B1" w:rsidRPr="00737254" w:rsidRDefault="00DF04B1" w:rsidP="00190714">
      <w:pPr>
        <w:spacing w:before="0" w:after="0"/>
        <w:jc w:val="center"/>
        <w:rPr>
          <w:rFonts w:asciiTheme="minorHAnsi" w:hAnsiTheme="minorHAnsi"/>
          <w:highlight w:val="yellow"/>
        </w:rPr>
      </w:pPr>
    </w:p>
    <w:p w14:paraId="3F782918" w14:textId="77777777" w:rsidR="00DF04B1" w:rsidRPr="00737254" w:rsidRDefault="00DF04B1" w:rsidP="00190714">
      <w:pPr>
        <w:spacing w:before="0" w:after="0"/>
        <w:jc w:val="center"/>
        <w:rPr>
          <w:rFonts w:asciiTheme="minorHAnsi" w:hAnsiTheme="minorHAnsi"/>
          <w:highlight w:val="yellow"/>
        </w:rPr>
      </w:pPr>
    </w:p>
    <w:p w14:paraId="7FCD60D8" w14:textId="77777777" w:rsidR="00DF04B1" w:rsidRPr="00737254" w:rsidRDefault="00DF04B1" w:rsidP="00190714">
      <w:pPr>
        <w:spacing w:before="0" w:after="0"/>
        <w:jc w:val="center"/>
        <w:rPr>
          <w:rFonts w:asciiTheme="minorHAnsi" w:hAnsiTheme="minorHAnsi"/>
          <w:highlight w:val="yellow"/>
        </w:rPr>
      </w:pPr>
    </w:p>
    <w:p w14:paraId="05094A97" w14:textId="77777777" w:rsidR="00DF04B1" w:rsidRPr="00737254" w:rsidRDefault="00DF04B1" w:rsidP="00190714">
      <w:pPr>
        <w:spacing w:before="0" w:after="0"/>
        <w:jc w:val="center"/>
        <w:rPr>
          <w:rFonts w:asciiTheme="minorHAnsi" w:hAnsiTheme="minorHAnsi"/>
          <w:highlight w:val="yellow"/>
        </w:rPr>
      </w:pPr>
    </w:p>
    <w:p w14:paraId="507F29BE" w14:textId="77777777" w:rsidR="00DF04B1" w:rsidRPr="00737254" w:rsidRDefault="00DF04B1" w:rsidP="00190714">
      <w:pPr>
        <w:spacing w:before="0" w:after="0"/>
        <w:jc w:val="center"/>
        <w:rPr>
          <w:rFonts w:asciiTheme="minorHAnsi" w:hAnsiTheme="minorHAnsi"/>
          <w:highlight w:val="yellow"/>
        </w:rPr>
      </w:pPr>
    </w:p>
    <w:p w14:paraId="39714247" w14:textId="2365CD3F" w:rsidR="002700AF" w:rsidRPr="00737254" w:rsidRDefault="003E0C86" w:rsidP="00190714">
      <w:pPr>
        <w:spacing w:before="0" w:after="0"/>
        <w:jc w:val="center"/>
        <w:rPr>
          <w:rFonts w:asciiTheme="minorHAnsi" w:hAnsiTheme="minorHAnsi"/>
          <w:highlight w:val="yellow"/>
        </w:rPr>
      </w:pPr>
      <w:r w:rsidRPr="00737254">
        <w:rPr>
          <w:rFonts w:asciiTheme="minorHAnsi" w:hAnsiTheme="minorHAnsi"/>
          <w:highlight w:val="yellow"/>
        </w:rPr>
        <w:t>December 13</w:t>
      </w:r>
      <w:r w:rsidRPr="00737254">
        <w:rPr>
          <w:rFonts w:asciiTheme="minorHAnsi" w:hAnsiTheme="minorHAnsi"/>
          <w:highlight w:val="yellow"/>
          <w:vertAlign w:val="superscript"/>
        </w:rPr>
        <w:t>th</w:t>
      </w:r>
      <w:r w:rsidRPr="00737254">
        <w:rPr>
          <w:rFonts w:asciiTheme="minorHAnsi" w:hAnsiTheme="minorHAnsi"/>
          <w:highlight w:val="yellow"/>
        </w:rPr>
        <w:t>,</w:t>
      </w:r>
      <w:r w:rsidR="00E20789" w:rsidRPr="00737254">
        <w:rPr>
          <w:rFonts w:asciiTheme="minorHAnsi" w:hAnsiTheme="minorHAnsi"/>
          <w:highlight w:val="yellow"/>
        </w:rPr>
        <w:t xml:space="preserve"> 201</w:t>
      </w:r>
      <w:r w:rsidR="00527AD0">
        <w:rPr>
          <w:rFonts w:asciiTheme="minorHAnsi" w:hAnsiTheme="minorHAnsi"/>
          <w:highlight w:val="yellow"/>
        </w:rPr>
        <w:t>9</w:t>
      </w:r>
    </w:p>
    <w:p w14:paraId="490878FB" w14:textId="77777777" w:rsidR="002700AF" w:rsidRPr="00737254" w:rsidRDefault="002700AF" w:rsidP="00190714">
      <w:pPr>
        <w:spacing w:before="0" w:after="0"/>
        <w:jc w:val="center"/>
        <w:rPr>
          <w:rFonts w:asciiTheme="minorHAnsi" w:hAnsiTheme="minorHAnsi"/>
          <w:highlight w:val="yellow"/>
        </w:rPr>
      </w:pPr>
    </w:p>
    <w:p w14:paraId="65161132" w14:textId="0987F41F" w:rsidR="00103E94" w:rsidRPr="00737254" w:rsidRDefault="001A14AF" w:rsidP="00190714">
      <w:pPr>
        <w:spacing w:before="0" w:after="0"/>
        <w:jc w:val="center"/>
        <w:rPr>
          <w:rFonts w:asciiTheme="minorHAnsi" w:hAnsiTheme="minorHAnsi"/>
          <w:highlight w:val="yellow"/>
        </w:rPr>
      </w:pPr>
      <w:r w:rsidRPr="00737254">
        <w:rPr>
          <w:rFonts w:asciiTheme="minorHAnsi" w:hAnsiTheme="minorHAnsi"/>
          <w:highlight w:val="yellow"/>
        </w:rPr>
        <w:t xml:space="preserve">Version </w:t>
      </w:r>
      <w:r w:rsidR="00412597">
        <w:rPr>
          <w:rFonts w:asciiTheme="minorHAnsi" w:hAnsiTheme="minorHAnsi"/>
          <w:highlight w:val="yellow"/>
        </w:rPr>
        <w:t>0</w:t>
      </w:r>
      <w:r w:rsidR="00CF0179" w:rsidRPr="00737254">
        <w:rPr>
          <w:rFonts w:asciiTheme="minorHAnsi" w:hAnsiTheme="minorHAnsi"/>
          <w:highlight w:val="yellow"/>
        </w:rPr>
        <w:t>.</w:t>
      </w:r>
      <w:r w:rsidR="003E0C86" w:rsidRPr="00737254">
        <w:rPr>
          <w:rFonts w:asciiTheme="minorHAnsi" w:hAnsiTheme="minorHAnsi"/>
          <w:highlight w:val="yellow"/>
        </w:rPr>
        <w:t>0</w:t>
      </w:r>
      <w:r w:rsidR="00412597">
        <w:rPr>
          <w:rFonts w:asciiTheme="minorHAnsi" w:hAnsiTheme="minorHAnsi"/>
          <w:highlight w:val="yellow"/>
        </w:rPr>
        <w:t>.0</w:t>
      </w:r>
    </w:p>
    <w:p w14:paraId="1A9E871B" w14:textId="77777777" w:rsidR="0046100B" w:rsidRPr="00737254" w:rsidRDefault="0046100B" w:rsidP="00190714">
      <w:pPr>
        <w:spacing w:before="0" w:after="0"/>
        <w:jc w:val="center"/>
        <w:rPr>
          <w:rFonts w:asciiTheme="minorHAnsi" w:hAnsiTheme="minorHAnsi"/>
          <w:highlight w:val="yellow"/>
        </w:rPr>
      </w:pPr>
    </w:p>
    <w:p w14:paraId="4EB1C56A" w14:textId="77777777" w:rsidR="0046100B" w:rsidRPr="00737254" w:rsidRDefault="0046100B" w:rsidP="00190714">
      <w:pPr>
        <w:spacing w:before="0" w:after="0"/>
        <w:jc w:val="center"/>
        <w:rPr>
          <w:rFonts w:asciiTheme="minorHAnsi" w:hAnsiTheme="minorHAnsi"/>
          <w:highlight w:val="yellow"/>
        </w:rPr>
      </w:pPr>
    </w:p>
    <w:p w14:paraId="14EF4C9A" w14:textId="77777777" w:rsidR="002700AF" w:rsidRPr="00737254" w:rsidRDefault="002700AF" w:rsidP="00190714">
      <w:pPr>
        <w:spacing w:before="0" w:after="0"/>
        <w:jc w:val="center"/>
        <w:rPr>
          <w:rFonts w:asciiTheme="minorHAnsi" w:hAnsiTheme="minorHAnsi"/>
          <w:i/>
          <w:highlight w:val="yellow"/>
        </w:rPr>
      </w:pPr>
      <w:r w:rsidRPr="00737254">
        <w:rPr>
          <w:rFonts w:asciiTheme="minorHAnsi" w:hAnsiTheme="minorHAnsi"/>
          <w:i/>
          <w:highlight w:val="yellow"/>
        </w:rPr>
        <w:t>Prepared by:</w:t>
      </w:r>
    </w:p>
    <w:p w14:paraId="3B5A624C" w14:textId="77777777" w:rsidR="002700AF" w:rsidRPr="00737254" w:rsidRDefault="002700AF" w:rsidP="00190714">
      <w:pPr>
        <w:spacing w:before="0" w:after="0"/>
        <w:jc w:val="center"/>
        <w:rPr>
          <w:highlight w:val="yellow"/>
        </w:rPr>
      </w:pPr>
    </w:p>
    <w:p w14:paraId="1579D9D9" w14:textId="77777777" w:rsidR="002700AF" w:rsidRPr="00737254" w:rsidRDefault="002700AF" w:rsidP="00190714">
      <w:pPr>
        <w:spacing w:before="0" w:after="0"/>
        <w:jc w:val="center"/>
        <w:rPr>
          <w:highlight w:val="yellow"/>
        </w:rPr>
      </w:pPr>
    </w:p>
    <w:p w14:paraId="7EA7244F" w14:textId="77777777" w:rsidR="002700AF" w:rsidRPr="00737254" w:rsidRDefault="00E20789" w:rsidP="00190714">
      <w:pPr>
        <w:spacing w:before="0"/>
        <w:jc w:val="center"/>
        <w:rPr>
          <w:highlight w:val="yellow"/>
        </w:rPr>
      </w:pPr>
      <w:r w:rsidRPr="00737254">
        <w:rPr>
          <w:noProof/>
          <w:highlight w:val="yellow"/>
        </w:rPr>
        <w:drawing>
          <wp:inline distT="0" distB="0" distL="0" distR="0" wp14:anchorId="4CCCA510" wp14:editId="61E5384B">
            <wp:extent cx="3207224" cy="435022"/>
            <wp:effectExtent l="0" t="0" r="0" b="3175"/>
            <wp:docPr id="3" name="Picture 3" descr="C:\Users\David_Oliver\Pictures\Dynamic Risk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_Oliver\Pictures\Dynamic Risk New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4323" cy="441410"/>
                    </a:xfrm>
                    <a:prstGeom prst="rect">
                      <a:avLst/>
                    </a:prstGeom>
                    <a:noFill/>
                    <a:ln>
                      <a:noFill/>
                    </a:ln>
                  </pic:spPr>
                </pic:pic>
              </a:graphicData>
            </a:graphic>
          </wp:inline>
        </w:drawing>
      </w:r>
    </w:p>
    <w:p w14:paraId="6D28D9AA" w14:textId="77777777" w:rsidR="002700AF" w:rsidRPr="00737254" w:rsidRDefault="002700AF" w:rsidP="00190714">
      <w:pPr>
        <w:spacing w:before="0"/>
        <w:jc w:val="center"/>
        <w:rPr>
          <w:highlight w:val="yellow"/>
        </w:rPr>
      </w:pPr>
    </w:p>
    <w:tbl>
      <w:tblPr>
        <w:tblW w:w="0" w:type="auto"/>
        <w:jc w:val="center"/>
        <w:tblLook w:val="04A0" w:firstRow="1" w:lastRow="0" w:firstColumn="1" w:lastColumn="0" w:noHBand="0" w:noVBand="1"/>
      </w:tblPr>
      <w:tblGrid>
        <w:gridCol w:w="4428"/>
        <w:gridCol w:w="4428"/>
      </w:tblGrid>
      <w:tr w:rsidR="002700AF" w:rsidRPr="00737254" w14:paraId="2AB04184" w14:textId="77777777" w:rsidTr="00387910">
        <w:trPr>
          <w:jc w:val="center"/>
        </w:trPr>
        <w:tc>
          <w:tcPr>
            <w:tcW w:w="4428" w:type="dxa"/>
          </w:tcPr>
          <w:p w14:paraId="53334F69" w14:textId="77777777" w:rsidR="002700AF" w:rsidRPr="00737254" w:rsidRDefault="00B132F8" w:rsidP="00B132F8">
            <w:pPr>
              <w:spacing w:before="0"/>
              <w:jc w:val="center"/>
              <w:rPr>
                <w:rFonts w:asciiTheme="minorHAnsi" w:hAnsiTheme="minorHAnsi"/>
                <w:highlight w:val="yellow"/>
              </w:rPr>
            </w:pPr>
            <w:r w:rsidRPr="00737254">
              <w:rPr>
                <w:rFonts w:asciiTheme="minorHAnsi" w:hAnsiTheme="minorHAnsi"/>
                <w:highlight w:val="yellow"/>
              </w:rPr>
              <w:t xml:space="preserve">1110, </w:t>
            </w:r>
            <w:r w:rsidR="002700AF" w:rsidRPr="00737254">
              <w:rPr>
                <w:rFonts w:asciiTheme="minorHAnsi" w:hAnsiTheme="minorHAnsi"/>
                <w:highlight w:val="yellow"/>
              </w:rPr>
              <w:t>3</w:t>
            </w:r>
            <w:r w:rsidRPr="00737254">
              <w:rPr>
                <w:rFonts w:asciiTheme="minorHAnsi" w:hAnsiTheme="minorHAnsi"/>
                <w:highlight w:val="yellow"/>
              </w:rPr>
              <w:t>33</w:t>
            </w:r>
            <w:r w:rsidR="002700AF" w:rsidRPr="00737254">
              <w:rPr>
                <w:rFonts w:asciiTheme="minorHAnsi" w:hAnsiTheme="minorHAnsi"/>
                <w:highlight w:val="yellow"/>
              </w:rPr>
              <w:t xml:space="preserve"> – 1</w:t>
            </w:r>
            <w:r w:rsidRPr="00737254">
              <w:rPr>
                <w:rFonts w:asciiTheme="minorHAnsi" w:hAnsiTheme="minorHAnsi"/>
                <w:highlight w:val="yellow"/>
              </w:rPr>
              <w:t>1</w:t>
            </w:r>
            <w:r w:rsidR="002700AF" w:rsidRPr="00737254">
              <w:rPr>
                <w:rFonts w:asciiTheme="minorHAnsi" w:hAnsiTheme="minorHAnsi"/>
                <w:highlight w:val="yellow"/>
              </w:rPr>
              <w:t>th Avenue S</w:t>
            </w:r>
            <w:r w:rsidRPr="00737254">
              <w:rPr>
                <w:rFonts w:asciiTheme="minorHAnsi" w:hAnsiTheme="minorHAnsi"/>
                <w:highlight w:val="yellow"/>
              </w:rPr>
              <w:t>.W.</w:t>
            </w:r>
            <w:r w:rsidRPr="00737254">
              <w:rPr>
                <w:rFonts w:asciiTheme="minorHAnsi" w:hAnsiTheme="minorHAnsi"/>
                <w:highlight w:val="yellow"/>
              </w:rPr>
              <w:br/>
              <w:t>Calgary, Alberta, Canada</w:t>
            </w:r>
            <w:r w:rsidRPr="00737254">
              <w:rPr>
                <w:rFonts w:asciiTheme="minorHAnsi" w:hAnsiTheme="minorHAnsi"/>
                <w:highlight w:val="yellow"/>
              </w:rPr>
              <w:br/>
              <w:t>T2R</w:t>
            </w:r>
            <w:r w:rsidR="002700AF" w:rsidRPr="00737254">
              <w:rPr>
                <w:rFonts w:asciiTheme="minorHAnsi" w:hAnsiTheme="minorHAnsi"/>
                <w:highlight w:val="yellow"/>
              </w:rPr>
              <w:t xml:space="preserve"> </w:t>
            </w:r>
            <w:r w:rsidRPr="00737254">
              <w:rPr>
                <w:rFonts w:asciiTheme="minorHAnsi" w:hAnsiTheme="minorHAnsi"/>
                <w:highlight w:val="yellow"/>
              </w:rPr>
              <w:t>1L9</w:t>
            </w:r>
            <w:r w:rsidR="002700AF" w:rsidRPr="00737254">
              <w:rPr>
                <w:rFonts w:asciiTheme="minorHAnsi" w:hAnsiTheme="minorHAnsi"/>
                <w:highlight w:val="yellow"/>
              </w:rPr>
              <w:br/>
              <w:t>Phone: (403) 547-8638</w:t>
            </w:r>
          </w:p>
        </w:tc>
        <w:tc>
          <w:tcPr>
            <w:tcW w:w="4428" w:type="dxa"/>
          </w:tcPr>
          <w:p w14:paraId="727A4456" w14:textId="77777777" w:rsidR="00500B6A" w:rsidRPr="00737254" w:rsidRDefault="00500B6A" w:rsidP="00500B6A">
            <w:pPr>
              <w:spacing w:before="0" w:after="0"/>
              <w:jc w:val="center"/>
              <w:rPr>
                <w:rFonts w:asciiTheme="minorHAnsi" w:hAnsiTheme="minorHAnsi"/>
                <w:highlight w:val="yellow"/>
              </w:rPr>
            </w:pPr>
            <w:r w:rsidRPr="00737254">
              <w:rPr>
                <w:rFonts w:asciiTheme="minorHAnsi" w:hAnsiTheme="minorHAnsi"/>
                <w:highlight w:val="yellow"/>
              </w:rPr>
              <w:t>Waterway Plaza Two, Suite 250</w:t>
            </w:r>
            <w:r w:rsidR="002700AF" w:rsidRPr="00737254">
              <w:rPr>
                <w:rFonts w:asciiTheme="minorHAnsi" w:hAnsiTheme="minorHAnsi"/>
                <w:highlight w:val="yellow"/>
              </w:rPr>
              <w:br/>
            </w:r>
            <w:r w:rsidRPr="00737254">
              <w:rPr>
                <w:rFonts w:asciiTheme="minorHAnsi" w:hAnsiTheme="minorHAnsi"/>
                <w:highlight w:val="yellow"/>
              </w:rPr>
              <w:t xml:space="preserve">10001 </w:t>
            </w:r>
            <w:proofErr w:type="spellStart"/>
            <w:r w:rsidRPr="00737254">
              <w:rPr>
                <w:rFonts w:asciiTheme="minorHAnsi" w:hAnsiTheme="minorHAnsi"/>
                <w:highlight w:val="yellow"/>
              </w:rPr>
              <w:t>Woodloch</w:t>
            </w:r>
            <w:proofErr w:type="spellEnd"/>
            <w:r w:rsidRPr="00737254">
              <w:rPr>
                <w:rFonts w:asciiTheme="minorHAnsi" w:hAnsiTheme="minorHAnsi"/>
                <w:highlight w:val="yellow"/>
              </w:rPr>
              <w:t xml:space="preserve"> Forest Drive</w:t>
            </w:r>
          </w:p>
          <w:p w14:paraId="579C853C" w14:textId="77777777" w:rsidR="002700AF" w:rsidRPr="00737254" w:rsidRDefault="002700AF" w:rsidP="00EC6500">
            <w:pPr>
              <w:spacing w:before="0" w:after="0"/>
              <w:jc w:val="center"/>
              <w:rPr>
                <w:rFonts w:asciiTheme="minorHAnsi" w:hAnsiTheme="minorHAnsi"/>
                <w:highlight w:val="yellow"/>
              </w:rPr>
            </w:pPr>
            <w:r w:rsidRPr="00737254">
              <w:rPr>
                <w:rFonts w:asciiTheme="minorHAnsi" w:hAnsiTheme="minorHAnsi"/>
                <w:highlight w:val="yellow"/>
              </w:rPr>
              <w:t>The Woodlands, TX</w:t>
            </w:r>
            <w:r w:rsidR="00EC6500" w:rsidRPr="00737254">
              <w:rPr>
                <w:rFonts w:asciiTheme="minorHAnsi" w:hAnsiTheme="minorHAnsi"/>
                <w:highlight w:val="yellow"/>
              </w:rPr>
              <w:t xml:space="preserve">  </w:t>
            </w:r>
            <w:r w:rsidRPr="00737254">
              <w:rPr>
                <w:rFonts w:asciiTheme="minorHAnsi" w:hAnsiTheme="minorHAnsi"/>
                <w:highlight w:val="yellow"/>
              </w:rPr>
              <w:t>77380</w:t>
            </w:r>
            <w:r w:rsidRPr="00737254">
              <w:rPr>
                <w:rFonts w:asciiTheme="minorHAnsi" w:hAnsiTheme="minorHAnsi"/>
                <w:highlight w:val="yellow"/>
              </w:rPr>
              <w:br/>
              <w:t>Phone: (832) 482-0606</w:t>
            </w:r>
          </w:p>
        </w:tc>
      </w:tr>
      <w:tr w:rsidR="002700AF" w:rsidRPr="00737254" w14:paraId="6C131F8D" w14:textId="77777777" w:rsidTr="00387910">
        <w:trPr>
          <w:jc w:val="center"/>
        </w:trPr>
        <w:tc>
          <w:tcPr>
            <w:tcW w:w="8856" w:type="dxa"/>
            <w:gridSpan w:val="2"/>
          </w:tcPr>
          <w:p w14:paraId="46CE1BF3" w14:textId="77777777" w:rsidR="002700AF" w:rsidRPr="00737254" w:rsidRDefault="002700AF" w:rsidP="00190714">
            <w:pPr>
              <w:spacing w:before="0"/>
              <w:jc w:val="center"/>
              <w:rPr>
                <w:rFonts w:asciiTheme="minorHAnsi" w:hAnsiTheme="minorHAnsi"/>
                <w:highlight w:val="yellow"/>
              </w:rPr>
            </w:pPr>
            <w:r w:rsidRPr="00737254">
              <w:rPr>
                <w:rFonts w:asciiTheme="minorHAnsi" w:hAnsiTheme="minorHAnsi"/>
                <w:highlight w:val="yellow"/>
              </w:rPr>
              <w:t>www.dynamicrisk.net</w:t>
            </w:r>
          </w:p>
        </w:tc>
      </w:tr>
    </w:tbl>
    <w:p w14:paraId="34AE621A" w14:textId="77777777" w:rsidR="00387910" w:rsidRPr="00737254" w:rsidRDefault="00387910" w:rsidP="00190714">
      <w:pPr>
        <w:spacing w:before="0"/>
        <w:jc w:val="center"/>
        <w:rPr>
          <w:highlight w:val="yellow"/>
        </w:rPr>
        <w:sectPr w:rsidR="00387910" w:rsidRPr="00737254" w:rsidSect="000D3CE3">
          <w:footerReference w:type="default" r:id="rId9"/>
          <w:footnotePr>
            <w:numFmt w:val="chicago"/>
            <w:numRestart w:val="eachSect"/>
          </w:footnotePr>
          <w:endnotePr>
            <w:numFmt w:val="decimal"/>
          </w:endnotePr>
          <w:pgSz w:w="12240" w:h="15840" w:code="1"/>
          <w:pgMar w:top="1440" w:right="1440" w:bottom="1440" w:left="1440" w:header="706" w:footer="706" w:gutter="0"/>
          <w:cols w:space="708"/>
          <w:docGrid w:linePitch="360"/>
        </w:sectPr>
      </w:pPr>
    </w:p>
    <w:p w14:paraId="20F65F48" w14:textId="77777777" w:rsidR="004700A1" w:rsidRPr="00737254" w:rsidRDefault="004700A1" w:rsidP="004700A1">
      <w:pPr>
        <w:spacing w:before="0" w:after="0"/>
        <w:rPr>
          <w:rFonts w:asciiTheme="minorHAnsi" w:hAnsiTheme="minorHAnsi"/>
          <w:b/>
          <w:highlight w:val="yellow"/>
        </w:rPr>
      </w:pPr>
      <w:r w:rsidRPr="00737254">
        <w:rPr>
          <w:rFonts w:asciiTheme="minorHAnsi" w:hAnsiTheme="minorHAnsi"/>
          <w:b/>
          <w:highlight w:val="yellow"/>
        </w:rPr>
        <w:lastRenderedPageBreak/>
        <w:t>Plains Midstream Canada</w:t>
      </w:r>
    </w:p>
    <w:p w14:paraId="26B20CD9" w14:textId="77777777" w:rsidR="00CC79C8" w:rsidRPr="00737254" w:rsidRDefault="00B87162" w:rsidP="00CC79C8">
      <w:pPr>
        <w:spacing w:before="0" w:after="0"/>
        <w:jc w:val="left"/>
        <w:rPr>
          <w:rFonts w:asciiTheme="minorHAnsi" w:hAnsiTheme="minorHAnsi"/>
          <w:b/>
          <w:highlight w:val="yellow"/>
        </w:rPr>
      </w:pPr>
      <w:r w:rsidRPr="00737254">
        <w:rPr>
          <w:rFonts w:asciiTheme="minorHAnsi" w:hAnsiTheme="minorHAnsi"/>
          <w:b/>
          <w:highlight w:val="yellow"/>
        </w:rPr>
        <w:t xml:space="preserve">Risk </w:t>
      </w:r>
      <w:r w:rsidR="002F4427" w:rsidRPr="00737254">
        <w:rPr>
          <w:rFonts w:asciiTheme="minorHAnsi" w:hAnsiTheme="minorHAnsi"/>
          <w:b/>
          <w:highlight w:val="yellow"/>
        </w:rPr>
        <w:t>Assessment Report</w:t>
      </w:r>
    </w:p>
    <w:p w14:paraId="17A3A372" w14:textId="77777777" w:rsidR="004700A1" w:rsidRPr="00737254" w:rsidRDefault="004700A1" w:rsidP="00CC79C8">
      <w:pPr>
        <w:spacing w:before="0" w:after="0"/>
        <w:jc w:val="left"/>
        <w:rPr>
          <w:rFonts w:asciiTheme="minorHAnsi" w:hAnsiTheme="minorHAnsi"/>
          <w:b/>
          <w:highlight w:val="yellow"/>
        </w:rPr>
      </w:pPr>
    </w:p>
    <w:tbl>
      <w:tblPr>
        <w:tblW w:w="8789" w:type="dxa"/>
        <w:jc w:val="center"/>
        <w:tblLook w:val="04A0" w:firstRow="1" w:lastRow="0" w:firstColumn="1" w:lastColumn="0" w:noHBand="0" w:noVBand="1"/>
      </w:tblPr>
      <w:tblGrid>
        <w:gridCol w:w="3120"/>
        <w:gridCol w:w="5669"/>
      </w:tblGrid>
      <w:tr w:rsidR="004700A1" w:rsidRPr="00737254" w14:paraId="2391222E" w14:textId="77777777" w:rsidTr="0074760E">
        <w:trPr>
          <w:trHeight w:val="300"/>
          <w:jc w:val="center"/>
        </w:trPr>
        <w:tc>
          <w:tcPr>
            <w:tcW w:w="31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BC2123E" w14:textId="77777777" w:rsidR="004700A1" w:rsidRPr="00737254" w:rsidRDefault="004700A1" w:rsidP="00DA7D8D">
            <w:pPr>
              <w:spacing w:before="0" w:after="0"/>
              <w:rPr>
                <w:b/>
                <w:bCs/>
                <w:color w:val="000000"/>
                <w:szCs w:val="22"/>
                <w:highlight w:val="yellow"/>
                <w:lang w:eastAsia="en-CA"/>
              </w:rPr>
            </w:pPr>
            <w:r w:rsidRPr="00737254">
              <w:rPr>
                <w:b/>
                <w:bCs/>
                <w:color w:val="000000"/>
                <w:szCs w:val="22"/>
                <w:highlight w:val="yellow"/>
                <w:lang w:eastAsia="en-CA"/>
              </w:rPr>
              <w:t>Prepared for:</w:t>
            </w:r>
          </w:p>
        </w:tc>
        <w:tc>
          <w:tcPr>
            <w:tcW w:w="566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F42DFD0" w14:textId="77777777" w:rsidR="004700A1" w:rsidRPr="00737254" w:rsidRDefault="004700A1" w:rsidP="00DA7D8D">
            <w:pPr>
              <w:spacing w:before="0" w:after="0"/>
              <w:rPr>
                <w:b/>
                <w:bCs/>
                <w:color w:val="000000"/>
                <w:szCs w:val="22"/>
                <w:highlight w:val="yellow"/>
                <w:lang w:eastAsia="en-CA"/>
              </w:rPr>
            </w:pPr>
            <w:r w:rsidRPr="00737254">
              <w:rPr>
                <w:b/>
                <w:bCs/>
                <w:color w:val="000000"/>
                <w:szCs w:val="22"/>
                <w:highlight w:val="yellow"/>
                <w:lang w:eastAsia="en-CA"/>
              </w:rPr>
              <w:t xml:space="preserve">Plains Midstream Canada </w:t>
            </w:r>
          </w:p>
        </w:tc>
      </w:tr>
      <w:tr w:rsidR="004700A1" w:rsidRPr="00737254" w14:paraId="0603A35E" w14:textId="77777777" w:rsidTr="0074760E">
        <w:trPr>
          <w:trHeight w:val="315"/>
          <w:jc w:val="center"/>
        </w:trPr>
        <w:tc>
          <w:tcPr>
            <w:tcW w:w="3120" w:type="dxa"/>
            <w:vMerge/>
            <w:tcBorders>
              <w:top w:val="single" w:sz="8" w:space="0" w:color="auto"/>
              <w:left w:val="single" w:sz="8" w:space="0" w:color="auto"/>
              <w:bottom w:val="single" w:sz="8" w:space="0" w:color="000000"/>
              <w:right w:val="single" w:sz="8" w:space="0" w:color="auto"/>
            </w:tcBorders>
            <w:vAlign w:val="center"/>
            <w:hideMark/>
          </w:tcPr>
          <w:p w14:paraId="11D8FC9B" w14:textId="77777777" w:rsidR="004700A1" w:rsidRPr="00737254" w:rsidRDefault="004700A1" w:rsidP="00DA7D8D">
            <w:pPr>
              <w:spacing w:before="0" w:after="0"/>
              <w:jc w:val="left"/>
              <w:rPr>
                <w:b/>
                <w:bCs/>
                <w:color w:val="000000"/>
                <w:szCs w:val="22"/>
                <w:highlight w:val="yellow"/>
                <w:lang w:eastAsia="en-CA"/>
              </w:rPr>
            </w:pPr>
          </w:p>
        </w:tc>
        <w:tc>
          <w:tcPr>
            <w:tcW w:w="5669" w:type="dxa"/>
            <w:vMerge/>
            <w:tcBorders>
              <w:top w:val="single" w:sz="8" w:space="0" w:color="auto"/>
              <w:left w:val="single" w:sz="8" w:space="0" w:color="auto"/>
              <w:bottom w:val="single" w:sz="8" w:space="0" w:color="000000"/>
              <w:right w:val="single" w:sz="8" w:space="0" w:color="auto"/>
            </w:tcBorders>
            <w:vAlign w:val="center"/>
            <w:hideMark/>
          </w:tcPr>
          <w:p w14:paraId="4C5F7B22" w14:textId="77777777" w:rsidR="004700A1" w:rsidRPr="00737254" w:rsidRDefault="004700A1" w:rsidP="00DA7D8D">
            <w:pPr>
              <w:spacing w:before="0" w:after="0"/>
              <w:jc w:val="left"/>
              <w:rPr>
                <w:b/>
                <w:bCs/>
                <w:color w:val="000000"/>
                <w:szCs w:val="22"/>
                <w:highlight w:val="yellow"/>
                <w:lang w:eastAsia="en-CA"/>
              </w:rPr>
            </w:pPr>
          </w:p>
        </w:tc>
      </w:tr>
      <w:tr w:rsidR="004700A1" w:rsidRPr="00737254" w14:paraId="15FE047B" w14:textId="77777777" w:rsidTr="0074760E">
        <w:trPr>
          <w:trHeight w:val="300"/>
          <w:jc w:val="center"/>
        </w:trPr>
        <w:tc>
          <w:tcPr>
            <w:tcW w:w="3120" w:type="dxa"/>
            <w:vMerge w:val="restart"/>
            <w:tcBorders>
              <w:top w:val="nil"/>
              <w:left w:val="single" w:sz="8" w:space="0" w:color="auto"/>
              <w:bottom w:val="single" w:sz="8" w:space="0" w:color="000000"/>
              <w:right w:val="single" w:sz="8" w:space="0" w:color="auto"/>
            </w:tcBorders>
            <w:shd w:val="clear" w:color="auto" w:fill="auto"/>
            <w:vAlign w:val="center"/>
            <w:hideMark/>
          </w:tcPr>
          <w:p w14:paraId="549F02B9" w14:textId="77777777" w:rsidR="004700A1" w:rsidRPr="00737254" w:rsidRDefault="004700A1" w:rsidP="00DA7D8D">
            <w:pPr>
              <w:spacing w:before="0" w:after="0"/>
              <w:jc w:val="left"/>
              <w:rPr>
                <w:color w:val="000000"/>
                <w:szCs w:val="22"/>
                <w:highlight w:val="yellow"/>
                <w:lang w:eastAsia="en-CA"/>
              </w:rPr>
            </w:pPr>
            <w:r w:rsidRPr="00737254">
              <w:rPr>
                <w:color w:val="000000"/>
                <w:szCs w:val="22"/>
                <w:highlight w:val="yellow"/>
                <w:lang w:eastAsia="en-CA"/>
              </w:rPr>
              <w:t>Prepared by:</w:t>
            </w:r>
          </w:p>
        </w:tc>
        <w:tc>
          <w:tcPr>
            <w:tcW w:w="5669" w:type="dxa"/>
            <w:vMerge w:val="restart"/>
            <w:tcBorders>
              <w:top w:val="nil"/>
              <w:left w:val="single" w:sz="8" w:space="0" w:color="auto"/>
              <w:bottom w:val="single" w:sz="8" w:space="0" w:color="000000"/>
              <w:right w:val="single" w:sz="8" w:space="0" w:color="auto"/>
            </w:tcBorders>
            <w:shd w:val="clear" w:color="auto" w:fill="auto"/>
            <w:hideMark/>
          </w:tcPr>
          <w:p w14:paraId="7338482C" w14:textId="575169F4" w:rsidR="004700A1" w:rsidRPr="00737254" w:rsidRDefault="004700A1" w:rsidP="00DA7D8D">
            <w:pPr>
              <w:spacing w:before="0" w:after="0"/>
              <w:jc w:val="left"/>
              <w:rPr>
                <w:color w:val="000000"/>
                <w:sz w:val="14"/>
                <w:szCs w:val="14"/>
                <w:highlight w:val="yellow"/>
                <w:lang w:eastAsia="en-CA"/>
              </w:rPr>
            </w:pPr>
            <w:r w:rsidRPr="00737254">
              <w:rPr>
                <w:color w:val="000000"/>
                <w:sz w:val="14"/>
                <w:szCs w:val="14"/>
                <w:highlight w:val="yellow"/>
                <w:lang w:eastAsia="en-CA"/>
              </w:rPr>
              <w:t>Signature</w:t>
            </w:r>
          </w:p>
          <w:p w14:paraId="5135BF70" w14:textId="4CD0AAFE" w:rsidR="004700A1" w:rsidRPr="00737254" w:rsidRDefault="004700A1" w:rsidP="00DA7D8D">
            <w:pPr>
              <w:spacing w:before="0" w:after="0"/>
              <w:jc w:val="left"/>
              <w:rPr>
                <w:color w:val="000000"/>
                <w:sz w:val="14"/>
                <w:szCs w:val="14"/>
                <w:highlight w:val="yellow"/>
                <w:lang w:eastAsia="en-CA"/>
              </w:rPr>
            </w:pPr>
          </w:p>
        </w:tc>
      </w:tr>
      <w:tr w:rsidR="004700A1" w:rsidRPr="00737254" w14:paraId="6C8D6C65" w14:textId="77777777" w:rsidTr="0074760E">
        <w:trPr>
          <w:trHeight w:val="300"/>
          <w:jc w:val="center"/>
        </w:trPr>
        <w:tc>
          <w:tcPr>
            <w:tcW w:w="3120" w:type="dxa"/>
            <w:vMerge/>
            <w:tcBorders>
              <w:top w:val="nil"/>
              <w:left w:val="single" w:sz="8" w:space="0" w:color="auto"/>
              <w:bottom w:val="single" w:sz="8" w:space="0" w:color="000000"/>
              <w:right w:val="single" w:sz="8" w:space="0" w:color="auto"/>
            </w:tcBorders>
            <w:vAlign w:val="center"/>
            <w:hideMark/>
          </w:tcPr>
          <w:p w14:paraId="4CFE9F86" w14:textId="77777777" w:rsidR="004700A1" w:rsidRPr="00737254" w:rsidRDefault="004700A1" w:rsidP="00DA7D8D">
            <w:pPr>
              <w:spacing w:before="0" w:after="0"/>
              <w:jc w:val="left"/>
              <w:rPr>
                <w:color w:val="000000"/>
                <w:szCs w:val="22"/>
                <w:highlight w:val="yellow"/>
                <w:lang w:eastAsia="en-CA"/>
              </w:rPr>
            </w:pPr>
          </w:p>
        </w:tc>
        <w:tc>
          <w:tcPr>
            <w:tcW w:w="5669" w:type="dxa"/>
            <w:vMerge/>
            <w:tcBorders>
              <w:top w:val="nil"/>
              <w:left w:val="single" w:sz="8" w:space="0" w:color="auto"/>
              <w:bottom w:val="single" w:sz="8" w:space="0" w:color="000000"/>
              <w:right w:val="single" w:sz="8" w:space="0" w:color="auto"/>
            </w:tcBorders>
            <w:vAlign w:val="center"/>
            <w:hideMark/>
          </w:tcPr>
          <w:p w14:paraId="5F3AC466" w14:textId="77777777" w:rsidR="004700A1" w:rsidRPr="00737254" w:rsidRDefault="004700A1" w:rsidP="00DA7D8D">
            <w:pPr>
              <w:spacing w:before="0" w:after="0"/>
              <w:jc w:val="left"/>
              <w:rPr>
                <w:color w:val="000000"/>
                <w:sz w:val="14"/>
                <w:szCs w:val="14"/>
                <w:highlight w:val="yellow"/>
                <w:lang w:eastAsia="en-CA"/>
              </w:rPr>
            </w:pPr>
          </w:p>
        </w:tc>
      </w:tr>
      <w:tr w:rsidR="004700A1" w:rsidRPr="00737254" w14:paraId="6E22A023" w14:textId="77777777" w:rsidTr="0074760E">
        <w:trPr>
          <w:trHeight w:val="293"/>
          <w:jc w:val="center"/>
        </w:trPr>
        <w:tc>
          <w:tcPr>
            <w:tcW w:w="3120" w:type="dxa"/>
            <w:vMerge/>
            <w:tcBorders>
              <w:top w:val="nil"/>
              <w:left w:val="single" w:sz="8" w:space="0" w:color="auto"/>
              <w:bottom w:val="single" w:sz="8" w:space="0" w:color="000000"/>
              <w:right w:val="single" w:sz="8" w:space="0" w:color="auto"/>
            </w:tcBorders>
            <w:vAlign w:val="center"/>
            <w:hideMark/>
          </w:tcPr>
          <w:p w14:paraId="08845BC0" w14:textId="77777777" w:rsidR="004700A1" w:rsidRPr="00737254" w:rsidRDefault="004700A1" w:rsidP="00DA7D8D">
            <w:pPr>
              <w:spacing w:before="0" w:after="0"/>
              <w:jc w:val="left"/>
              <w:rPr>
                <w:color w:val="000000"/>
                <w:szCs w:val="22"/>
                <w:highlight w:val="yellow"/>
                <w:lang w:eastAsia="en-CA"/>
              </w:rPr>
            </w:pPr>
          </w:p>
        </w:tc>
        <w:tc>
          <w:tcPr>
            <w:tcW w:w="5669" w:type="dxa"/>
            <w:vMerge/>
            <w:tcBorders>
              <w:top w:val="nil"/>
              <w:left w:val="single" w:sz="8" w:space="0" w:color="auto"/>
              <w:bottom w:val="single" w:sz="8" w:space="0" w:color="000000"/>
              <w:right w:val="single" w:sz="8" w:space="0" w:color="auto"/>
            </w:tcBorders>
            <w:vAlign w:val="center"/>
            <w:hideMark/>
          </w:tcPr>
          <w:p w14:paraId="58C08E5E" w14:textId="77777777" w:rsidR="004700A1" w:rsidRPr="00737254" w:rsidRDefault="004700A1" w:rsidP="00DA7D8D">
            <w:pPr>
              <w:spacing w:before="0" w:after="0"/>
              <w:jc w:val="left"/>
              <w:rPr>
                <w:color w:val="000000"/>
                <w:sz w:val="14"/>
                <w:szCs w:val="14"/>
                <w:highlight w:val="yellow"/>
                <w:lang w:eastAsia="en-CA"/>
              </w:rPr>
            </w:pPr>
          </w:p>
        </w:tc>
      </w:tr>
      <w:tr w:rsidR="004700A1" w:rsidRPr="00737254" w14:paraId="401AB82E" w14:textId="77777777" w:rsidTr="0074760E">
        <w:trPr>
          <w:trHeight w:val="300"/>
          <w:jc w:val="center"/>
        </w:trPr>
        <w:tc>
          <w:tcPr>
            <w:tcW w:w="3120" w:type="dxa"/>
            <w:vMerge/>
            <w:tcBorders>
              <w:top w:val="nil"/>
              <w:left w:val="single" w:sz="8" w:space="0" w:color="auto"/>
              <w:bottom w:val="single" w:sz="8" w:space="0" w:color="000000"/>
              <w:right w:val="single" w:sz="8" w:space="0" w:color="auto"/>
            </w:tcBorders>
            <w:vAlign w:val="center"/>
            <w:hideMark/>
          </w:tcPr>
          <w:p w14:paraId="41663F73" w14:textId="77777777" w:rsidR="004700A1" w:rsidRPr="00737254" w:rsidRDefault="004700A1" w:rsidP="00DA7D8D">
            <w:pPr>
              <w:spacing w:before="0" w:after="0"/>
              <w:jc w:val="left"/>
              <w:rPr>
                <w:color w:val="000000"/>
                <w:szCs w:val="22"/>
                <w:highlight w:val="yellow"/>
                <w:lang w:eastAsia="en-CA"/>
              </w:rPr>
            </w:pPr>
          </w:p>
        </w:tc>
        <w:tc>
          <w:tcPr>
            <w:tcW w:w="5669" w:type="dxa"/>
            <w:tcBorders>
              <w:top w:val="nil"/>
              <w:left w:val="nil"/>
              <w:bottom w:val="nil"/>
              <w:right w:val="single" w:sz="8" w:space="0" w:color="auto"/>
            </w:tcBorders>
            <w:shd w:val="clear" w:color="auto" w:fill="auto"/>
            <w:vAlign w:val="bottom"/>
            <w:hideMark/>
          </w:tcPr>
          <w:p w14:paraId="0A9CE570" w14:textId="278B905D" w:rsidR="004700A1" w:rsidRPr="00737254" w:rsidRDefault="004700A1" w:rsidP="00DA7D8D">
            <w:pPr>
              <w:spacing w:before="0" w:after="0"/>
              <w:jc w:val="left"/>
              <w:rPr>
                <w:color w:val="000000"/>
                <w:sz w:val="18"/>
                <w:szCs w:val="18"/>
                <w:highlight w:val="yellow"/>
                <w:lang w:eastAsia="en-CA"/>
              </w:rPr>
            </w:pPr>
          </w:p>
        </w:tc>
      </w:tr>
      <w:tr w:rsidR="004700A1" w:rsidRPr="00737254" w14:paraId="046B7B3B" w14:textId="77777777" w:rsidTr="0074760E">
        <w:trPr>
          <w:trHeight w:val="107"/>
          <w:jc w:val="center"/>
        </w:trPr>
        <w:tc>
          <w:tcPr>
            <w:tcW w:w="3120" w:type="dxa"/>
            <w:vMerge/>
            <w:tcBorders>
              <w:top w:val="nil"/>
              <w:left w:val="single" w:sz="8" w:space="0" w:color="auto"/>
              <w:bottom w:val="single" w:sz="8" w:space="0" w:color="000000"/>
              <w:right w:val="single" w:sz="8" w:space="0" w:color="auto"/>
            </w:tcBorders>
            <w:vAlign w:val="center"/>
            <w:hideMark/>
          </w:tcPr>
          <w:p w14:paraId="5C1882EB" w14:textId="77777777" w:rsidR="004700A1" w:rsidRPr="00737254" w:rsidRDefault="004700A1" w:rsidP="00DA7D8D">
            <w:pPr>
              <w:spacing w:before="0" w:after="0"/>
              <w:jc w:val="left"/>
              <w:rPr>
                <w:color w:val="000000"/>
                <w:szCs w:val="22"/>
                <w:highlight w:val="yellow"/>
                <w:lang w:eastAsia="en-CA"/>
              </w:rPr>
            </w:pPr>
          </w:p>
        </w:tc>
        <w:tc>
          <w:tcPr>
            <w:tcW w:w="5669" w:type="dxa"/>
            <w:tcBorders>
              <w:top w:val="nil"/>
              <w:left w:val="nil"/>
              <w:bottom w:val="single" w:sz="8" w:space="0" w:color="auto"/>
              <w:right w:val="single" w:sz="8" w:space="0" w:color="auto"/>
            </w:tcBorders>
            <w:shd w:val="clear" w:color="auto" w:fill="auto"/>
            <w:vAlign w:val="bottom"/>
            <w:hideMark/>
          </w:tcPr>
          <w:p w14:paraId="336352C7" w14:textId="2149F045" w:rsidR="004700A1" w:rsidRPr="00737254" w:rsidRDefault="004700A1" w:rsidP="00506FB7">
            <w:pPr>
              <w:spacing w:before="0" w:after="0"/>
              <w:jc w:val="left"/>
              <w:rPr>
                <w:color w:val="000000"/>
                <w:sz w:val="18"/>
                <w:szCs w:val="18"/>
                <w:highlight w:val="yellow"/>
                <w:lang w:eastAsia="en-CA"/>
              </w:rPr>
            </w:pPr>
            <w:r w:rsidRPr="00737254">
              <w:rPr>
                <w:color w:val="000000"/>
                <w:sz w:val="18"/>
                <w:szCs w:val="18"/>
                <w:highlight w:val="yellow"/>
                <w:lang w:eastAsia="en-CA"/>
              </w:rPr>
              <w:t xml:space="preserve">Integrity </w:t>
            </w:r>
            <w:r w:rsidR="00742D47" w:rsidRPr="00737254">
              <w:rPr>
                <w:color w:val="000000"/>
                <w:sz w:val="18"/>
                <w:szCs w:val="18"/>
                <w:highlight w:val="yellow"/>
                <w:lang w:eastAsia="en-CA"/>
              </w:rPr>
              <w:t>Specialist</w:t>
            </w:r>
            <w:r w:rsidRPr="00737254">
              <w:rPr>
                <w:color w:val="000000"/>
                <w:sz w:val="18"/>
                <w:szCs w:val="18"/>
                <w:highlight w:val="yellow"/>
                <w:lang w:eastAsia="en-CA"/>
              </w:rPr>
              <w:t xml:space="preserve"> – </w:t>
            </w:r>
            <w:r w:rsidR="00506FB7" w:rsidRPr="00737254">
              <w:rPr>
                <w:color w:val="000000"/>
                <w:sz w:val="18"/>
                <w:szCs w:val="18"/>
                <w:highlight w:val="yellow"/>
                <w:lang w:eastAsia="en-CA"/>
              </w:rPr>
              <w:t>Asset Risk</w:t>
            </w:r>
            <w:r w:rsidRPr="00737254">
              <w:rPr>
                <w:color w:val="000000"/>
                <w:sz w:val="18"/>
                <w:szCs w:val="18"/>
                <w:highlight w:val="yellow"/>
                <w:lang w:eastAsia="en-CA"/>
              </w:rPr>
              <w:t>, Dynamic Risk</w:t>
            </w:r>
          </w:p>
        </w:tc>
      </w:tr>
      <w:tr w:rsidR="004700A1" w:rsidRPr="00737254" w14:paraId="535F4AF7" w14:textId="77777777" w:rsidTr="0074760E">
        <w:trPr>
          <w:trHeight w:val="107"/>
          <w:jc w:val="center"/>
        </w:trPr>
        <w:tc>
          <w:tcPr>
            <w:tcW w:w="3120" w:type="dxa"/>
            <w:vMerge w:val="restart"/>
            <w:tcBorders>
              <w:top w:val="nil"/>
              <w:left w:val="single" w:sz="8" w:space="0" w:color="auto"/>
              <w:right w:val="single" w:sz="8" w:space="0" w:color="auto"/>
            </w:tcBorders>
            <w:vAlign w:val="center"/>
          </w:tcPr>
          <w:p w14:paraId="2A633F3B" w14:textId="77777777" w:rsidR="004700A1" w:rsidRPr="00737254" w:rsidRDefault="0096147F" w:rsidP="00DA7D8D">
            <w:pPr>
              <w:spacing w:before="0" w:after="0"/>
              <w:jc w:val="left"/>
              <w:rPr>
                <w:color w:val="000000"/>
                <w:szCs w:val="22"/>
                <w:highlight w:val="yellow"/>
                <w:lang w:eastAsia="en-CA"/>
              </w:rPr>
            </w:pPr>
            <w:r w:rsidRPr="00737254">
              <w:rPr>
                <w:color w:val="000000"/>
                <w:szCs w:val="22"/>
                <w:highlight w:val="yellow"/>
                <w:lang w:eastAsia="en-CA"/>
              </w:rPr>
              <w:t>Reviewed</w:t>
            </w:r>
            <w:r w:rsidR="004700A1" w:rsidRPr="00737254">
              <w:rPr>
                <w:color w:val="000000"/>
                <w:szCs w:val="22"/>
                <w:highlight w:val="yellow"/>
                <w:lang w:eastAsia="en-CA"/>
              </w:rPr>
              <w:t xml:space="preserve"> by:</w:t>
            </w:r>
          </w:p>
        </w:tc>
        <w:tc>
          <w:tcPr>
            <w:tcW w:w="5669" w:type="dxa"/>
            <w:tcBorders>
              <w:top w:val="nil"/>
              <w:left w:val="nil"/>
              <w:bottom w:val="single" w:sz="8" w:space="0" w:color="auto"/>
              <w:right w:val="single" w:sz="8" w:space="0" w:color="auto"/>
            </w:tcBorders>
            <w:shd w:val="clear" w:color="auto" w:fill="auto"/>
            <w:vAlign w:val="bottom"/>
          </w:tcPr>
          <w:p w14:paraId="3C7D8823" w14:textId="77777777" w:rsidR="004700A1" w:rsidRPr="00737254" w:rsidRDefault="004700A1" w:rsidP="00DA7D8D">
            <w:pPr>
              <w:spacing w:before="0" w:after="0"/>
              <w:jc w:val="left"/>
              <w:rPr>
                <w:color w:val="000000"/>
                <w:sz w:val="14"/>
                <w:szCs w:val="14"/>
                <w:highlight w:val="yellow"/>
                <w:lang w:eastAsia="en-CA"/>
              </w:rPr>
            </w:pPr>
            <w:r w:rsidRPr="00737254">
              <w:rPr>
                <w:color w:val="000000"/>
                <w:sz w:val="14"/>
                <w:szCs w:val="14"/>
                <w:highlight w:val="yellow"/>
                <w:lang w:eastAsia="en-CA"/>
              </w:rPr>
              <w:t>Signature</w:t>
            </w:r>
          </w:p>
          <w:p w14:paraId="36DC680E" w14:textId="695AABF3" w:rsidR="006A0909" w:rsidRPr="00737254" w:rsidRDefault="006A0909" w:rsidP="00DA7D8D">
            <w:pPr>
              <w:spacing w:before="0" w:after="0"/>
              <w:jc w:val="left"/>
              <w:rPr>
                <w:color w:val="000000"/>
                <w:sz w:val="14"/>
                <w:szCs w:val="14"/>
                <w:highlight w:val="yellow"/>
                <w:lang w:eastAsia="en-CA"/>
              </w:rPr>
            </w:pPr>
          </w:p>
          <w:p w14:paraId="4090A38C" w14:textId="62B7FD4B" w:rsidR="006A0909" w:rsidRPr="00737254" w:rsidRDefault="006A0909" w:rsidP="00DA7D8D">
            <w:pPr>
              <w:spacing w:before="0" w:after="0"/>
              <w:jc w:val="left"/>
              <w:rPr>
                <w:color w:val="000000"/>
                <w:sz w:val="14"/>
                <w:szCs w:val="14"/>
                <w:highlight w:val="yellow"/>
                <w:lang w:eastAsia="en-CA"/>
              </w:rPr>
            </w:pPr>
          </w:p>
          <w:p w14:paraId="07DF101F" w14:textId="77777777" w:rsidR="006A0909" w:rsidRPr="00737254" w:rsidRDefault="006A0909" w:rsidP="00DA7D8D">
            <w:pPr>
              <w:spacing w:before="0" w:after="0"/>
              <w:jc w:val="left"/>
              <w:rPr>
                <w:color w:val="000000"/>
                <w:sz w:val="14"/>
                <w:szCs w:val="14"/>
                <w:highlight w:val="yellow"/>
                <w:lang w:eastAsia="en-CA"/>
              </w:rPr>
            </w:pPr>
          </w:p>
          <w:p w14:paraId="137A3C12" w14:textId="77777777" w:rsidR="004700A1" w:rsidRPr="00737254" w:rsidRDefault="004700A1" w:rsidP="00DA7D8D">
            <w:pPr>
              <w:spacing w:before="0" w:after="0"/>
              <w:jc w:val="left"/>
              <w:rPr>
                <w:color w:val="000000"/>
                <w:sz w:val="18"/>
                <w:szCs w:val="18"/>
                <w:highlight w:val="yellow"/>
                <w:lang w:eastAsia="en-CA"/>
              </w:rPr>
            </w:pPr>
          </w:p>
        </w:tc>
      </w:tr>
      <w:tr w:rsidR="004700A1" w:rsidRPr="00737254" w14:paraId="3FE3E5D7" w14:textId="77777777" w:rsidTr="0074760E">
        <w:trPr>
          <w:trHeight w:val="107"/>
          <w:jc w:val="center"/>
        </w:trPr>
        <w:tc>
          <w:tcPr>
            <w:tcW w:w="3120" w:type="dxa"/>
            <w:vMerge/>
            <w:tcBorders>
              <w:left w:val="single" w:sz="8" w:space="0" w:color="auto"/>
              <w:bottom w:val="single" w:sz="8" w:space="0" w:color="000000"/>
              <w:right w:val="single" w:sz="8" w:space="0" w:color="auto"/>
            </w:tcBorders>
            <w:vAlign w:val="center"/>
          </w:tcPr>
          <w:p w14:paraId="09CBCA10" w14:textId="77777777" w:rsidR="004700A1" w:rsidRPr="00737254" w:rsidRDefault="004700A1" w:rsidP="00DA7D8D">
            <w:pPr>
              <w:spacing w:before="0" w:after="0"/>
              <w:jc w:val="left"/>
              <w:rPr>
                <w:color w:val="000000"/>
                <w:szCs w:val="22"/>
                <w:highlight w:val="yellow"/>
                <w:lang w:eastAsia="en-CA"/>
              </w:rPr>
            </w:pPr>
          </w:p>
        </w:tc>
        <w:tc>
          <w:tcPr>
            <w:tcW w:w="5669" w:type="dxa"/>
            <w:tcBorders>
              <w:top w:val="nil"/>
              <w:left w:val="nil"/>
              <w:bottom w:val="single" w:sz="8" w:space="0" w:color="auto"/>
              <w:right w:val="single" w:sz="8" w:space="0" w:color="auto"/>
            </w:tcBorders>
            <w:shd w:val="clear" w:color="auto" w:fill="auto"/>
            <w:vAlign w:val="bottom"/>
          </w:tcPr>
          <w:p w14:paraId="6A13839A" w14:textId="77777777" w:rsidR="004700A1" w:rsidRPr="00737254" w:rsidRDefault="0096147F" w:rsidP="00DA7D8D">
            <w:pPr>
              <w:spacing w:before="0" w:after="0"/>
              <w:jc w:val="left"/>
              <w:rPr>
                <w:color w:val="000000"/>
                <w:sz w:val="18"/>
                <w:szCs w:val="18"/>
                <w:highlight w:val="yellow"/>
                <w:lang w:eastAsia="en-CA"/>
              </w:rPr>
            </w:pPr>
            <w:r w:rsidRPr="00737254">
              <w:rPr>
                <w:color w:val="000000"/>
                <w:sz w:val="18"/>
                <w:szCs w:val="18"/>
                <w:highlight w:val="yellow"/>
                <w:lang w:eastAsia="en-CA"/>
              </w:rPr>
              <w:t>David Oliver,</w:t>
            </w:r>
          </w:p>
          <w:p w14:paraId="09ACA934" w14:textId="5DE3FB00" w:rsidR="004700A1" w:rsidRPr="00737254" w:rsidRDefault="00506FB7" w:rsidP="00DA7D8D">
            <w:pPr>
              <w:spacing w:before="0" w:after="0"/>
              <w:jc w:val="left"/>
              <w:rPr>
                <w:color w:val="000000"/>
                <w:sz w:val="18"/>
                <w:szCs w:val="18"/>
                <w:highlight w:val="yellow"/>
                <w:lang w:eastAsia="en-CA"/>
              </w:rPr>
            </w:pPr>
            <w:r w:rsidRPr="00737254">
              <w:rPr>
                <w:color w:val="000000"/>
                <w:sz w:val="18"/>
                <w:szCs w:val="18"/>
                <w:highlight w:val="yellow"/>
                <w:lang w:eastAsia="en-CA"/>
              </w:rPr>
              <w:t>Team Lead</w:t>
            </w:r>
            <w:r w:rsidR="0096147F" w:rsidRPr="00737254">
              <w:rPr>
                <w:color w:val="000000"/>
                <w:sz w:val="18"/>
                <w:szCs w:val="18"/>
                <w:highlight w:val="yellow"/>
                <w:lang w:eastAsia="en-CA"/>
              </w:rPr>
              <w:t xml:space="preserve"> – </w:t>
            </w:r>
            <w:r w:rsidRPr="00737254">
              <w:rPr>
                <w:color w:val="000000"/>
                <w:sz w:val="18"/>
                <w:szCs w:val="18"/>
                <w:highlight w:val="yellow"/>
                <w:lang w:eastAsia="en-CA"/>
              </w:rPr>
              <w:t>Asset Risk</w:t>
            </w:r>
            <w:r w:rsidR="004700A1" w:rsidRPr="00737254">
              <w:rPr>
                <w:color w:val="000000"/>
                <w:sz w:val="18"/>
                <w:szCs w:val="18"/>
                <w:highlight w:val="yellow"/>
                <w:lang w:eastAsia="en-CA"/>
              </w:rPr>
              <w:t>, Dynamic Risk</w:t>
            </w:r>
          </w:p>
        </w:tc>
      </w:tr>
      <w:tr w:rsidR="004700A1" w:rsidRPr="00737254" w14:paraId="6599CB69" w14:textId="77777777" w:rsidTr="0074760E">
        <w:trPr>
          <w:trHeight w:val="300"/>
          <w:jc w:val="center"/>
        </w:trPr>
        <w:tc>
          <w:tcPr>
            <w:tcW w:w="3120" w:type="dxa"/>
            <w:vMerge w:val="restart"/>
            <w:tcBorders>
              <w:top w:val="nil"/>
              <w:left w:val="single" w:sz="8" w:space="0" w:color="auto"/>
              <w:bottom w:val="single" w:sz="8" w:space="0" w:color="000000"/>
              <w:right w:val="single" w:sz="8" w:space="0" w:color="auto"/>
            </w:tcBorders>
            <w:shd w:val="clear" w:color="auto" w:fill="auto"/>
            <w:vAlign w:val="center"/>
            <w:hideMark/>
          </w:tcPr>
          <w:p w14:paraId="24F53A8E" w14:textId="77777777" w:rsidR="004700A1" w:rsidRPr="00737254" w:rsidRDefault="004700A1" w:rsidP="00DA7D8D">
            <w:pPr>
              <w:spacing w:before="0" w:after="0"/>
              <w:jc w:val="left"/>
              <w:rPr>
                <w:color w:val="000000"/>
                <w:szCs w:val="22"/>
                <w:highlight w:val="yellow"/>
                <w:lang w:eastAsia="en-CA"/>
              </w:rPr>
            </w:pPr>
            <w:r w:rsidRPr="00737254">
              <w:rPr>
                <w:color w:val="000000"/>
                <w:szCs w:val="22"/>
                <w:highlight w:val="yellow"/>
                <w:lang w:eastAsia="en-CA"/>
              </w:rPr>
              <w:t>Approved by:</w:t>
            </w:r>
          </w:p>
        </w:tc>
        <w:tc>
          <w:tcPr>
            <w:tcW w:w="5669" w:type="dxa"/>
            <w:vMerge w:val="restart"/>
            <w:tcBorders>
              <w:top w:val="nil"/>
              <w:left w:val="single" w:sz="8" w:space="0" w:color="auto"/>
              <w:bottom w:val="single" w:sz="8" w:space="0" w:color="000000"/>
              <w:right w:val="single" w:sz="8" w:space="0" w:color="auto"/>
            </w:tcBorders>
            <w:shd w:val="clear" w:color="auto" w:fill="auto"/>
            <w:hideMark/>
          </w:tcPr>
          <w:p w14:paraId="54F31EFE" w14:textId="77777777" w:rsidR="0024732D" w:rsidRPr="00737254" w:rsidRDefault="004700A1" w:rsidP="00DA7D8D">
            <w:pPr>
              <w:spacing w:before="0" w:after="0"/>
              <w:jc w:val="left"/>
              <w:rPr>
                <w:color w:val="000000"/>
                <w:sz w:val="14"/>
                <w:szCs w:val="14"/>
                <w:highlight w:val="yellow"/>
                <w:lang w:eastAsia="en-CA"/>
              </w:rPr>
            </w:pPr>
            <w:r w:rsidRPr="00737254">
              <w:rPr>
                <w:color w:val="000000"/>
                <w:sz w:val="14"/>
                <w:szCs w:val="14"/>
                <w:highlight w:val="yellow"/>
                <w:lang w:eastAsia="en-CA"/>
              </w:rPr>
              <w:t>Signature</w:t>
            </w:r>
          </w:p>
          <w:p w14:paraId="1B63FAD0" w14:textId="56838236" w:rsidR="004700A1" w:rsidRPr="00737254" w:rsidRDefault="006A7ACC" w:rsidP="00DA7D8D">
            <w:pPr>
              <w:spacing w:before="0" w:after="0"/>
              <w:jc w:val="left"/>
              <w:rPr>
                <w:snapToGrid w:val="0"/>
                <w:color w:val="000000"/>
                <w:w w:val="0"/>
                <w:sz w:val="0"/>
                <w:szCs w:val="0"/>
                <w:highlight w:val="yellow"/>
                <w:u w:color="000000"/>
                <w:bdr w:val="none" w:sz="0" w:space="0" w:color="000000"/>
                <w:shd w:val="clear" w:color="000000" w:fill="000000"/>
                <w:lang w:val="x-none" w:eastAsia="x-none" w:bidi="x-none"/>
              </w:rPr>
            </w:pPr>
            <w:r w:rsidRPr="00737254">
              <w:rPr>
                <w:snapToGrid w:val="0"/>
                <w:color w:val="000000"/>
                <w:w w:val="0"/>
                <w:sz w:val="0"/>
                <w:szCs w:val="0"/>
                <w:highlight w:val="yellow"/>
                <w:u w:color="000000"/>
                <w:bdr w:val="none" w:sz="0" w:space="0" w:color="000000"/>
                <w:shd w:val="clear" w:color="000000" w:fill="000000"/>
                <w:lang w:val="x-none" w:eastAsia="x-none" w:bidi="x-none"/>
              </w:rPr>
              <w:t xml:space="preserve"> </w:t>
            </w:r>
          </w:p>
        </w:tc>
      </w:tr>
      <w:tr w:rsidR="004700A1" w:rsidRPr="00737254" w14:paraId="50A9C82B" w14:textId="77777777" w:rsidTr="0074760E">
        <w:trPr>
          <w:trHeight w:val="300"/>
          <w:jc w:val="center"/>
        </w:trPr>
        <w:tc>
          <w:tcPr>
            <w:tcW w:w="3120" w:type="dxa"/>
            <w:vMerge/>
            <w:tcBorders>
              <w:top w:val="nil"/>
              <w:left w:val="single" w:sz="8" w:space="0" w:color="auto"/>
              <w:bottom w:val="single" w:sz="8" w:space="0" w:color="000000"/>
              <w:right w:val="single" w:sz="8" w:space="0" w:color="auto"/>
            </w:tcBorders>
            <w:vAlign w:val="center"/>
            <w:hideMark/>
          </w:tcPr>
          <w:p w14:paraId="581D70C8" w14:textId="77777777" w:rsidR="004700A1" w:rsidRPr="00737254" w:rsidRDefault="004700A1" w:rsidP="00DA7D8D">
            <w:pPr>
              <w:spacing w:before="0" w:after="0"/>
              <w:jc w:val="left"/>
              <w:rPr>
                <w:color w:val="000000"/>
                <w:szCs w:val="22"/>
                <w:highlight w:val="yellow"/>
                <w:lang w:eastAsia="en-CA"/>
              </w:rPr>
            </w:pPr>
          </w:p>
        </w:tc>
        <w:tc>
          <w:tcPr>
            <w:tcW w:w="5669" w:type="dxa"/>
            <w:vMerge/>
            <w:tcBorders>
              <w:top w:val="nil"/>
              <w:left w:val="single" w:sz="8" w:space="0" w:color="auto"/>
              <w:bottom w:val="single" w:sz="8" w:space="0" w:color="000000"/>
              <w:right w:val="single" w:sz="8" w:space="0" w:color="auto"/>
            </w:tcBorders>
            <w:vAlign w:val="center"/>
            <w:hideMark/>
          </w:tcPr>
          <w:p w14:paraId="7C7C893C" w14:textId="77777777" w:rsidR="004700A1" w:rsidRPr="00737254" w:rsidRDefault="004700A1" w:rsidP="00DA7D8D">
            <w:pPr>
              <w:spacing w:before="0" w:after="0"/>
              <w:jc w:val="left"/>
              <w:rPr>
                <w:color w:val="000000"/>
                <w:sz w:val="14"/>
                <w:szCs w:val="14"/>
                <w:highlight w:val="yellow"/>
                <w:lang w:eastAsia="en-CA"/>
              </w:rPr>
            </w:pPr>
          </w:p>
        </w:tc>
      </w:tr>
      <w:tr w:rsidR="004700A1" w:rsidRPr="00737254" w14:paraId="2667A898" w14:textId="77777777" w:rsidTr="006A7ACC">
        <w:trPr>
          <w:trHeight w:val="269"/>
          <w:jc w:val="center"/>
        </w:trPr>
        <w:tc>
          <w:tcPr>
            <w:tcW w:w="3120" w:type="dxa"/>
            <w:vMerge/>
            <w:tcBorders>
              <w:top w:val="nil"/>
              <w:left w:val="single" w:sz="8" w:space="0" w:color="auto"/>
              <w:bottom w:val="single" w:sz="8" w:space="0" w:color="000000"/>
              <w:right w:val="single" w:sz="8" w:space="0" w:color="auto"/>
            </w:tcBorders>
            <w:vAlign w:val="center"/>
            <w:hideMark/>
          </w:tcPr>
          <w:p w14:paraId="1C70FFC0" w14:textId="77777777" w:rsidR="004700A1" w:rsidRPr="00737254" w:rsidRDefault="004700A1" w:rsidP="00DA7D8D">
            <w:pPr>
              <w:spacing w:before="0" w:after="0"/>
              <w:jc w:val="left"/>
              <w:rPr>
                <w:color w:val="000000"/>
                <w:szCs w:val="22"/>
                <w:highlight w:val="yellow"/>
                <w:lang w:eastAsia="en-CA"/>
              </w:rPr>
            </w:pPr>
          </w:p>
        </w:tc>
        <w:tc>
          <w:tcPr>
            <w:tcW w:w="5669" w:type="dxa"/>
            <w:vMerge/>
            <w:tcBorders>
              <w:top w:val="nil"/>
              <w:left w:val="single" w:sz="8" w:space="0" w:color="auto"/>
              <w:bottom w:val="single" w:sz="8" w:space="0" w:color="000000"/>
              <w:right w:val="single" w:sz="8" w:space="0" w:color="auto"/>
            </w:tcBorders>
            <w:vAlign w:val="center"/>
            <w:hideMark/>
          </w:tcPr>
          <w:p w14:paraId="36103255" w14:textId="77777777" w:rsidR="004700A1" w:rsidRPr="00737254" w:rsidRDefault="004700A1" w:rsidP="00DA7D8D">
            <w:pPr>
              <w:spacing w:before="0" w:after="0"/>
              <w:jc w:val="left"/>
              <w:rPr>
                <w:color w:val="000000"/>
                <w:sz w:val="14"/>
                <w:szCs w:val="14"/>
                <w:highlight w:val="yellow"/>
                <w:lang w:eastAsia="en-CA"/>
              </w:rPr>
            </w:pPr>
          </w:p>
        </w:tc>
      </w:tr>
      <w:tr w:rsidR="004700A1" w:rsidRPr="00737254" w14:paraId="766EDDFA" w14:textId="77777777" w:rsidTr="0074760E">
        <w:trPr>
          <w:trHeight w:val="300"/>
          <w:jc w:val="center"/>
        </w:trPr>
        <w:tc>
          <w:tcPr>
            <w:tcW w:w="3120" w:type="dxa"/>
            <w:vMerge/>
            <w:tcBorders>
              <w:top w:val="nil"/>
              <w:left w:val="single" w:sz="8" w:space="0" w:color="auto"/>
              <w:bottom w:val="single" w:sz="8" w:space="0" w:color="000000"/>
              <w:right w:val="single" w:sz="8" w:space="0" w:color="auto"/>
            </w:tcBorders>
            <w:vAlign w:val="center"/>
            <w:hideMark/>
          </w:tcPr>
          <w:p w14:paraId="71BB8E28" w14:textId="77777777" w:rsidR="004700A1" w:rsidRPr="00737254" w:rsidRDefault="004700A1" w:rsidP="00DA7D8D">
            <w:pPr>
              <w:spacing w:before="0" w:after="0"/>
              <w:jc w:val="left"/>
              <w:rPr>
                <w:color w:val="000000"/>
                <w:szCs w:val="22"/>
                <w:highlight w:val="yellow"/>
                <w:lang w:eastAsia="en-CA"/>
              </w:rPr>
            </w:pPr>
          </w:p>
        </w:tc>
        <w:tc>
          <w:tcPr>
            <w:tcW w:w="5669" w:type="dxa"/>
            <w:tcBorders>
              <w:top w:val="nil"/>
              <w:left w:val="nil"/>
              <w:bottom w:val="nil"/>
              <w:right w:val="single" w:sz="8" w:space="0" w:color="auto"/>
            </w:tcBorders>
            <w:shd w:val="clear" w:color="auto" w:fill="auto"/>
            <w:vAlign w:val="bottom"/>
            <w:hideMark/>
          </w:tcPr>
          <w:p w14:paraId="4349848D" w14:textId="650FAB91" w:rsidR="004700A1" w:rsidRPr="00737254" w:rsidRDefault="0096147F" w:rsidP="00DA7D8D">
            <w:pPr>
              <w:spacing w:before="0" w:after="0"/>
              <w:jc w:val="left"/>
              <w:rPr>
                <w:color w:val="000000"/>
                <w:sz w:val="18"/>
                <w:szCs w:val="18"/>
                <w:highlight w:val="yellow"/>
                <w:lang w:eastAsia="en-CA"/>
              </w:rPr>
            </w:pPr>
            <w:r w:rsidRPr="00737254">
              <w:rPr>
                <w:color w:val="000000"/>
                <w:sz w:val="18"/>
                <w:szCs w:val="18"/>
                <w:highlight w:val="yellow"/>
                <w:lang w:eastAsia="en-CA"/>
              </w:rPr>
              <w:t>Ben</w:t>
            </w:r>
            <w:r w:rsidR="0024732D" w:rsidRPr="00737254">
              <w:rPr>
                <w:color w:val="000000"/>
                <w:sz w:val="18"/>
                <w:szCs w:val="18"/>
                <w:highlight w:val="yellow"/>
                <w:lang w:eastAsia="en-CA"/>
              </w:rPr>
              <w:t>jamin C.</w:t>
            </w:r>
            <w:r w:rsidRPr="00737254">
              <w:rPr>
                <w:color w:val="000000"/>
                <w:sz w:val="18"/>
                <w:szCs w:val="18"/>
                <w:highlight w:val="yellow"/>
                <w:lang w:eastAsia="en-CA"/>
              </w:rPr>
              <w:t xml:space="preserve"> </w:t>
            </w:r>
            <w:proofErr w:type="spellStart"/>
            <w:r w:rsidRPr="00737254">
              <w:rPr>
                <w:color w:val="000000"/>
                <w:sz w:val="18"/>
                <w:szCs w:val="18"/>
                <w:highlight w:val="yellow"/>
                <w:lang w:eastAsia="en-CA"/>
              </w:rPr>
              <w:t>Mittelstadt</w:t>
            </w:r>
            <w:proofErr w:type="spellEnd"/>
          </w:p>
        </w:tc>
      </w:tr>
      <w:tr w:rsidR="004700A1" w:rsidRPr="00737254" w14:paraId="2B5AB86D" w14:textId="77777777" w:rsidTr="006A7ACC">
        <w:trPr>
          <w:trHeight w:val="60"/>
          <w:jc w:val="center"/>
        </w:trPr>
        <w:tc>
          <w:tcPr>
            <w:tcW w:w="3120" w:type="dxa"/>
            <w:vMerge/>
            <w:tcBorders>
              <w:top w:val="nil"/>
              <w:left w:val="single" w:sz="8" w:space="0" w:color="auto"/>
              <w:bottom w:val="single" w:sz="8" w:space="0" w:color="000000"/>
              <w:right w:val="single" w:sz="8" w:space="0" w:color="auto"/>
            </w:tcBorders>
            <w:vAlign w:val="center"/>
            <w:hideMark/>
          </w:tcPr>
          <w:p w14:paraId="1646A7F9" w14:textId="77777777" w:rsidR="004700A1" w:rsidRPr="00737254" w:rsidRDefault="004700A1" w:rsidP="00DA7D8D">
            <w:pPr>
              <w:spacing w:before="0" w:after="0"/>
              <w:jc w:val="left"/>
              <w:rPr>
                <w:color w:val="000000"/>
                <w:szCs w:val="22"/>
                <w:highlight w:val="yellow"/>
                <w:lang w:eastAsia="en-CA"/>
              </w:rPr>
            </w:pPr>
          </w:p>
        </w:tc>
        <w:tc>
          <w:tcPr>
            <w:tcW w:w="5669" w:type="dxa"/>
            <w:tcBorders>
              <w:top w:val="nil"/>
              <w:left w:val="nil"/>
              <w:bottom w:val="single" w:sz="8" w:space="0" w:color="auto"/>
              <w:right w:val="single" w:sz="8" w:space="0" w:color="auto"/>
            </w:tcBorders>
            <w:shd w:val="clear" w:color="auto" w:fill="auto"/>
            <w:vAlign w:val="bottom"/>
            <w:hideMark/>
          </w:tcPr>
          <w:p w14:paraId="2FA6C184" w14:textId="043986D0" w:rsidR="004700A1" w:rsidRPr="00737254" w:rsidRDefault="0024732D" w:rsidP="004009D2">
            <w:pPr>
              <w:spacing w:before="0" w:after="0"/>
              <w:jc w:val="left"/>
              <w:rPr>
                <w:color w:val="000000"/>
                <w:sz w:val="18"/>
                <w:szCs w:val="18"/>
                <w:highlight w:val="yellow"/>
                <w:lang w:eastAsia="en-CA"/>
              </w:rPr>
            </w:pPr>
            <w:r w:rsidRPr="00737254">
              <w:rPr>
                <w:color w:val="000000"/>
                <w:sz w:val="18"/>
                <w:szCs w:val="18"/>
                <w:highlight w:val="yellow"/>
                <w:lang w:eastAsia="en-CA"/>
              </w:rPr>
              <w:t>Director</w:t>
            </w:r>
            <w:r w:rsidR="0096147F" w:rsidRPr="00737254">
              <w:rPr>
                <w:color w:val="000000"/>
                <w:sz w:val="18"/>
                <w:szCs w:val="18"/>
                <w:highlight w:val="yellow"/>
                <w:lang w:eastAsia="en-CA"/>
              </w:rPr>
              <w:t xml:space="preserve"> – Technical Services</w:t>
            </w:r>
            <w:r w:rsidR="004700A1" w:rsidRPr="00737254">
              <w:rPr>
                <w:color w:val="000000"/>
                <w:sz w:val="18"/>
                <w:szCs w:val="18"/>
                <w:highlight w:val="yellow"/>
                <w:lang w:eastAsia="en-CA"/>
              </w:rPr>
              <w:t>, Dynamic Risk</w:t>
            </w:r>
          </w:p>
        </w:tc>
      </w:tr>
    </w:tbl>
    <w:p w14:paraId="1204108F" w14:textId="713432B5" w:rsidR="002700AF" w:rsidRPr="00737254" w:rsidRDefault="002700AF" w:rsidP="00190714">
      <w:pPr>
        <w:spacing w:before="0" w:after="0"/>
        <w:rPr>
          <w:rFonts w:asciiTheme="minorHAnsi" w:hAnsiTheme="minorHAnsi"/>
          <w:highlight w:val="yellow"/>
        </w:rPr>
      </w:pPr>
    </w:p>
    <w:p w14:paraId="7A8A2E14" w14:textId="77777777" w:rsidR="006A7ACC" w:rsidRPr="00737254" w:rsidRDefault="006A7ACC" w:rsidP="00190714">
      <w:pPr>
        <w:spacing w:before="0" w:after="0"/>
        <w:rPr>
          <w:rFonts w:asciiTheme="minorHAnsi" w:hAnsiTheme="minorHAnsi"/>
          <w:highlight w:val="yellow"/>
        </w:rPr>
      </w:pPr>
    </w:p>
    <w:tbl>
      <w:tblPr>
        <w:tblW w:w="8746" w:type="dxa"/>
        <w:jc w:val="center"/>
        <w:tblLook w:val="04A0" w:firstRow="1" w:lastRow="0" w:firstColumn="1" w:lastColumn="0" w:noHBand="0" w:noVBand="1"/>
      </w:tblPr>
      <w:tblGrid>
        <w:gridCol w:w="875"/>
        <w:gridCol w:w="7871"/>
      </w:tblGrid>
      <w:tr w:rsidR="001D1F0F" w:rsidRPr="00737254" w14:paraId="1BA63D11" w14:textId="77777777" w:rsidTr="0074760E">
        <w:trPr>
          <w:trHeight w:val="250"/>
          <w:jc w:val="center"/>
        </w:trPr>
        <w:tc>
          <w:tcPr>
            <w:tcW w:w="8746" w:type="dxa"/>
            <w:gridSpan w:val="2"/>
          </w:tcPr>
          <w:p w14:paraId="40FBEC55" w14:textId="77777777" w:rsidR="001D1F0F" w:rsidRPr="00737254" w:rsidRDefault="001D1F0F" w:rsidP="001D1F0F">
            <w:pPr>
              <w:spacing w:before="0" w:after="0"/>
              <w:rPr>
                <w:rFonts w:asciiTheme="minorHAnsi" w:hAnsiTheme="minorHAnsi"/>
                <w:highlight w:val="yellow"/>
              </w:rPr>
            </w:pPr>
            <w:r w:rsidRPr="00737254">
              <w:rPr>
                <w:rFonts w:asciiTheme="minorHAnsi" w:hAnsiTheme="minorHAnsi"/>
                <w:highlight w:val="yellow"/>
              </w:rPr>
              <w:t>Document Control:</w:t>
            </w:r>
          </w:p>
        </w:tc>
      </w:tr>
      <w:tr w:rsidR="00E011E7" w:rsidRPr="00737254" w14:paraId="096987BA" w14:textId="77777777" w:rsidTr="0074760E">
        <w:trPr>
          <w:trHeight w:val="1002"/>
          <w:jc w:val="center"/>
        </w:trPr>
        <w:tc>
          <w:tcPr>
            <w:tcW w:w="875" w:type="dxa"/>
          </w:tcPr>
          <w:p w14:paraId="3492D446" w14:textId="627B764D" w:rsidR="008C0A52" w:rsidRPr="00737254" w:rsidRDefault="008C0A52" w:rsidP="00E011E7">
            <w:pPr>
              <w:spacing w:before="0" w:after="0"/>
              <w:rPr>
                <w:rFonts w:asciiTheme="minorHAnsi" w:hAnsiTheme="minorHAnsi"/>
                <w:highlight w:val="yellow"/>
              </w:rPr>
            </w:pPr>
            <w:r w:rsidRPr="00737254">
              <w:rPr>
                <w:rFonts w:asciiTheme="minorHAnsi" w:hAnsiTheme="minorHAnsi"/>
                <w:highlight w:val="yellow"/>
              </w:rPr>
              <w:sym w:font="Wingdings" w:char="F0A8"/>
            </w:r>
          </w:p>
          <w:p w14:paraId="538173E4" w14:textId="3FB241CB" w:rsidR="00E011E7" w:rsidRPr="00737254" w:rsidRDefault="00E671A2" w:rsidP="00E011E7">
            <w:pPr>
              <w:spacing w:before="0" w:after="0"/>
              <w:rPr>
                <w:rFonts w:asciiTheme="minorHAnsi" w:hAnsiTheme="minorHAnsi"/>
                <w:highlight w:val="yellow"/>
              </w:rPr>
            </w:pPr>
            <w:r w:rsidRPr="00737254">
              <w:rPr>
                <w:rFonts w:asciiTheme="minorHAnsi" w:hAnsiTheme="minorHAnsi"/>
                <w:highlight w:val="yellow"/>
              </w:rPr>
              <w:sym w:font="Wingdings" w:char="F078"/>
            </w:r>
          </w:p>
          <w:p w14:paraId="658E0E98" w14:textId="77777777" w:rsidR="00E011E7" w:rsidRPr="00737254" w:rsidRDefault="00E011E7" w:rsidP="00E011E7">
            <w:pPr>
              <w:spacing w:before="0" w:after="0"/>
              <w:rPr>
                <w:rFonts w:asciiTheme="minorHAnsi" w:hAnsiTheme="minorHAnsi"/>
                <w:highlight w:val="yellow"/>
              </w:rPr>
            </w:pPr>
            <w:r w:rsidRPr="00737254">
              <w:rPr>
                <w:rFonts w:asciiTheme="minorHAnsi" w:hAnsiTheme="minorHAnsi"/>
                <w:highlight w:val="yellow"/>
              </w:rPr>
              <w:sym w:font="Wingdings" w:char="F0A8"/>
            </w:r>
          </w:p>
        </w:tc>
        <w:tc>
          <w:tcPr>
            <w:tcW w:w="7871" w:type="dxa"/>
          </w:tcPr>
          <w:p w14:paraId="15D2BD48" w14:textId="77777777" w:rsidR="00E011E7" w:rsidRPr="00737254" w:rsidRDefault="00E011E7" w:rsidP="00E011E7">
            <w:pPr>
              <w:spacing w:before="0" w:after="0"/>
              <w:rPr>
                <w:rFonts w:asciiTheme="minorHAnsi" w:hAnsiTheme="minorHAnsi"/>
                <w:szCs w:val="22"/>
                <w:highlight w:val="yellow"/>
              </w:rPr>
            </w:pPr>
            <w:r w:rsidRPr="00737254">
              <w:rPr>
                <w:rFonts w:asciiTheme="minorHAnsi" w:hAnsiTheme="minorHAnsi"/>
                <w:szCs w:val="22"/>
                <w:highlight w:val="yellow"/>
              </w:rPr>
              <w:t>No distribution without permission from Client</w:t>
            </w:r>
            <w:r w:rsidR="007D295A" w:rsidRPr="00737254">
              <w:rPr>
                <w:rFonts w:asciiTheme="minorHAnsi" w:hAnsiTheme="minorHAnsi"/>
                <w:szCs w:val="22"/>
                <w:highlight w:val="yellow"/>
              </w:rPr>
              <w:t>.</w:t>
            </w:r>
          </w:p>
          <w:p w14:paraId="50B42163" w14:textId="77777777" w:rsidR="00E011E7" w:rsidRPr="00737254" w:rsidRDefault="002018B1" w:rsidP="00E011E7">
            <w:pPr>
              <w:spacing w:before="0" w:after="0"/>
              <w:rPr>
                <w:rFonts w:asciiTheme="minorHAnsi" w:hAnsiTheme="minorHAnsi"/>
                <w:szCs w:val="22"/>
                <w:highlight w:val="yellow"/>
              </w:rPr>
            </w:pPr>
            <w:r w:rsidRPr="00737254">
              <w:rPr>
                <w:rFonts w:asciiTheme="minorHAnsi" w:hAnsiTheme="minorHAnsi"/>
                <w:szCs w:val="22"/>
                <w:highlight w:val="yellow"/>
              </w:rPr>
              <w:t>Strictly Confidential.  No distribution without permission from Client and Dynamic Risk.</w:t>
            </w:r>
          </w:p>
          <w:p w14:paraId="2971AF94" w14:textId="77777777" w:rsidR="00E011E7" w:rsidRPr="00737254" w:rsidRDefault="00E011E7" w:rsidP="00E011E7">
            <w:pPr>
              <w:spacing w:before="0" w:after="0"/>
              <w:rPr>
                <w:rFonts w:asciiTheme="minorHAnsi" w:hAnsiTheme="minorHAnsi"/>
                <w:highlight w:val="yellow"/>
              </w:rPr>
            </w:pPr>
            <w:r w:rsidRPr="00737254">
              <w:rPr>
                <w:rFonts w:asciiTheme="minorHAnsi" w:hAnsiTheme="minorHAnsi"/>
                <w:szCs w:val="22"/>
                <w:highlight w:val="yellow"/>
              </w:rPr>
              <w:t>Unrestricted Distribution</w:t>
            </w:r>
            <w:r w:rsidR="007D295A" w:rsidRPr="00737254">
              <w:rPr>
                <w:rFonts w:asciiTheme="minorHAnsi" w:hAnsiTheme="minorHAnsi"/>
                <w:szCs w:val="22"/>
                <w:highlight w:val="yellow"/>
              </w:rPr>
              <w:t>.</w:t>
            </w:r>
          </w:p>
        </w:tc>
      </w:tr>
    </w:tbl>
    <w:p w14:paraId="30889E92" w14:textId="77777777" w:rsidR="00714E9F" w:rsidRPr="00737254" w:rsidRDefault="00714E9F" w:rsidP="00714E9F">
      <w:pPr>
        <w:pStyle w:val="AddressTable"/>
        <w:spacing w:after="0"/>
        <w:rPr>
          <w:rFonts w:asciiTheme="minorHAnsi" w:hAnsiTheme="minorHAnsi"/>
          <w:b/>
          <w:sz w:val="20"/>
          <w:szCs w:val="28"/>
          <w:highlight w:val="yellow"/>
        </w:rPr>
      </w:pPr>
      <w:r w:rsidRPr="00737254">
        <w:rPr>
          <w:rFonts w:asciiTheme="minorHAnsi" w:hAnsiTheme="minorHAnsi"/>
          <w:b/>
          <w:sz w:val="20"/>
          <w:szCs w:val="28"/>
          <w:highlight w:val="yellow"/>
        </w:rPr>
        <w:t>Dynamic Risk Assessment Systems Inc.</w:t>
      </w:r>
    </w:p>
    <w:p w14:paraId="04382321" w14:textId="77777777" w:rsidR="00714E9F" w:rsidRPr="00737254" w:rsidRDefault="00714E9F" w:rsidP="00714E9F">
      <w:pPr>
        <w:spacing w:before="0" w:after="0"/>
        <w:jc w:val="center"/>
        <w:rPr>
          <w:rFonts w:asciiTheme="minorHAnsi" w:hAnsiTheme="minorHAnsi" w:cs="Arial"/>
          <w:b/>
          <w:color w:val="1F497D"/>
          <w:sz w:val="16"/>
          <w:szCs w:val="22"/>
          <w:highlight w:val="yellow"/>
        </w:rPr>
      </w:pPr>
      <w:r w:rsidRPr="00737254">
        <w:rPr>
          <w:rFonts w:asciiTheme="minorHAnsi" w:hAnsiTheme="minorHAnsi" w:cs="Arial"/>
          <w:b/>
          <w:sz w:val="20"/>
          <w:szCs w:val="28"/>
          <w:highlight w:val="yellow"/>
        </w:rPr>
        <w:t xml:space="preserve">APEGA Permit #P08193 </w:t>
      </w:r>
    </w:p>
    <w:p w14:paraId="4D5A0E27" w14:textId="48E9BA09" w:rsidR="00E011E7" w:rsidRPr="00737254" w:rsidRDefault="00714E9F" w:rsidP="004009D2">
      <w:pPr>
        <w:spacing w:after="200"/>
        <w:rPr>
          <w:highlight w:val="yellow"/>
        </w:rPr>
        <w:sectPr w:rsidR="00E011E7" w:rsidRPr="00737254" w:rsidSect="000D3CE3">
          <w:headerReference w:type="even" r:id="rId10"/>
          <w:headerReference w:type="default" r:id="rId11"/>
          <w:footerReference w:type="default" r:id="rId12"/>
          <w:headerReference w:type="first" r:id="rId13"/>
          <w:footnotePr>
            <w:numFmt w:val="chicago"/>
            <w:numRestart w:val="eachSect"/>
          </w:footnotePr>
          <w:endnotePr>
            <w:numFmt w:val="decimal"/>
          </w:endnotePr>
          <w:pgSz w:w="12240" w:h="15840"/>
          <w:pgMar w:top="1440" w:right="1440" w:bottom="1440" w:left="1440" w:header="708" w:footer="708" w:gutter="0"/>
          <w:pgNumType w:fmt="lowerRoman" w:start="1"/>
          <w:cols w:space="708"/>
          <w:docGrid w:linePitch="360"/>
        </w:sectPr>
      </w:pPr>
      <w:r w:rsidRPr="00737254">
        <w:rPr>
          <w:i/>
          <w:iCs/>
          <w:color w:val="000000"/>
          <w:sz w:val="16"/>
          <w:highlight w:val="yellow"/>
        </w:rPr>
        <w:t>This report presents findings and recommendations based on technical services performed by Dynamic Risk Assessment Systems, Inc. (“DRAS”).  The work addressed herein has been performed according to the authors’ knowledge, information and belief in accordance with commonly accepted procedures consistent with applicable standards of practice and is not, or does not constitute a guaranty or warranty, either express or implied.  The analysis and conclusions provided in this report are for the sole use and benefit of the party contracting with DRAS to produce this report (the “Client”).  No information or representations contained herein are for the use or benefit of any other party other than the Client. The scope of use of the information presented herein is limited to the facts as presented and examined, as outlined in this document.  No additional representations are made as to matters not specifically addressed within this report.  Any additional facts or circumstances in existence but not described or considered within this report may change the analysis, outcomes and representations made in this report. Any use of or reliance on this document by any party other than the Client shall be at the sole risk of such party.  In no event will DRAS, its directors, officers, shareholders, and employees or its subsidiaries’ directors, officers, shareholders, and employees be liable to any other party regarding any of the findings and recommendations in this report, or for any use of, reliance on, accuracy, or adequacy of this report</w:t>
      </w:r>
      <w:r w:rsidR="00001F12" w:rsidRPr="00737254">
        <w:rPr>
          <w:highlight w:val="yellow"/>
        </w:rPr>
        <w:tab/>
      </w:r>
    </w:p>
    <w:p w14:paraId="12DDCA68" w14:textId="77777777" w:rsidR="00D4560F" w:rsidRPr="00737254" w:rsidRDefault="00D4560F" w:rsidP="007F1D8C">
      <w:pPr>
        <w:pStyle w:val="SectionTitle"/>
        <w:rPr>
          <w:highlight w:val="yellow"/>
        </w:rPr>
      </w:pPr>
      <w:bookmarkStart w:id="0" w:name="_Toc519153083"/>
      <w:r w:rsidRPr="00737254">
        <w:rPr>
          <w:highlight w:val="yellow"/>
        </w:rPr>
        <w:lastRenderedPageBreak/>
        <w:t>Executive Summary</w:t>
      </w:r>
      <w:bookmarkEnd w:id="0"/>
    </w:p>
    <w:p w14:paraId="61AAC242" w14:textId="43EE24C8" w:rsidR="00F46E27" w:rsidRPr="00737254" w:rsidRDefault="00E90558" w:rsidP="00F46E27">
      <w:pPr>
        <w:rPr>
          <w:szCs w:val="22"/>
          <w:highlight w:val="yellow"/>
        </w:rPr>
      </w:pPr>
      <w:r>
        <w:rPr>
          <w:szCs w:val="22"/>
          <w:highlight w:val="yellow"/>
        </w:rPr>
        <w:t>INTRODUCTION</w:t>
      </w:r>
    </w:p>
    <w:p w14:paraId="03F8E672" w14:textId="77777777" w:rsidR="00E90558" w:rsidRDefault="00E90558" w:rsidP="003D2D9E">
      <w:pPr>
        <w:rPr>
          <w:szCs w:val="22"/>
          <w:highlight w:val="yellow"/>
        </w:rPr>
      </w:pPr>
      <w:r>
        <w:rPr>
          <w:szCs w:val="22"/>
          <w:highlight w:val="yellow"/>
        </w:rPr>
        <w:t>APPROACH</w:t>
      </w:r>
    </w:p>
    <w:p w14:paraId="7EAF72CC" w14:textId="28067B35" w:rsidR="004A3117" w:rsidRPr="00E90558" w:rsidRDefault="00E90558" w:rsidP="00E90558">
      <w:pPr>
        <w:rPr>
          <w:highlight w:val="yellow"/>
        </w:rPr>
      </w:pPr>
      <w:r w:rsidRPr="00E90558">
        <w:rPr>
          <w:highlight w:val="yellow"/>
        </w:rPr>
        <w:t>SUMMARY</w:t>
      </w:r>
      <w:r>
        <w:rPr>
          <w:highlight w:val="yellow"/>
        </w:rPr>
        <w:t xml:space="preserve"> OF FINDINGS FOR SECTION 4</w:t>
      </w:r>
    </w:p>
    <w:p w14:paraId="72CB8FBD" w14:textId="77777777" w:rsidR="00E90558" w:rsidRDefault="00E90558" w:rsidP="003B4CCB">
      <w:pPr>
        <w:rPr>
          <w:highlight w:val="yellow"/>
        </w:rPr>
      </w:pPr>
      <w:r w:rsidRPr="00E90558">
        <w:rPr>
          <w:highlight w:val="yellow"/>
        </w:rPr>
        <w:t>SUMMARY OF FINDINGS FOR SECTION 5</w:t>
      </w:r>
      <w:r w:rsidR="003B4CCB" w:rsidRPr="00737254">
        <w:rPr>
          <w:highlight w:val="yellow"/>
        </w:rPr>
        <w:t>.</w:t>
      </w:r>
    </w:p>
    <w:p w14:paraId="2BB6FC55" w14:textId="507D524F" w:rsidR="00D4560F" w:rsidRPr="00737254" w:rsidRDefault="00D4560F" w:rsidP="003B4CCB">
      <w:pPr>
        <w:rPr>
          <w:highlight w:val="yellow"/>
        </w:rPr>
      </w:pPr>
      <w:r w:rsidRPr="00737254">
        <w:rPr>
          <w:highlight w:val="yellow"/>
        </w:rPr>
        <w:br w:type="page"/>
      </w:r>
    </w:p>
    <w:p w14:paraId="25FB0340" w14:textId="3FC818E5" w:rsidR="002700AF" w:rsidRPr="00CF2DBB" w:rsidRDefault="007F1D8C" w:rsidP="007F1D8C">
      <w:pPr>
        <w:pStyle w:val="SectionTitle"/>
        <w:rPr>
          <w:highlight w:val="yellow"/>
        </w:rPr>
      </w:pPr>
      <w:r w:rsidRPr="00737254">
        <w:rPr>
          <w:highlight w:val="yellow"/>
        </w:rPr>
        <w:lastRenderedPageBreak/>
        <w:t>T</w:t>
      </w:r>
      <w:r w:rsidRPr="00CF2DBB">
        <w:rPr>
          <w:highlight w:val="yellow"/>
        </w:rPr>
        <w:t>able of Contents</w:t>
      </w:r>
    </w:p>
    <w:p w14:paraId="57E609F3" w14:textId="4BBF4EB8" w:rsidR="00CF2DBB" w:rsidRPr="00CF2DBB" w:rsidRDefault="007F1D8C">
      <w:pPr>
        <w:pStyle w:val="TOC1"/>
        <w:rPr>
          <w:rFonts w:asciiTheme="minorHAnsi" w:eastAsiaTheme="minorEastAsia" w:hAnsiTheme="minorHAnsi" w:cstheme="minorBidi"/>
          <w:b w:val="0"/>
          <w:bCs w:val="0"/>
          <w:caps w:val="0"/>
          <w:noProof/>
          <w:szCs w:val="22"/>
          <w:highlight w:val="yellow"/>
          <w:lang w:val="en-US"/>
        </w:rPr>
      </w:pPr>
      <w:r w:rsidRPr="00CF2DBB">
        <w:rPr>
          <w:highlight w:val="yellow"/>
        </w:rPr>
        <w:fldChar w:fldCharType="begin"/>
      </w:r>
      <w:r w:rsidRPr="00CF2DBB">
        <w:rPr>
          <w:highlight w:val="yellow"/>
        </w:rPr>
        <w:instrText xml:space="preserve"> TOC \o "2-2" \h \z \t "Heading 1,1,Appendix,1" </w:instrText>
      </w:r>
      <w:r w:rsidRPr="00CF2DBB">
        <w:rPr>
          <w:highlight w:val="yellow"/>
        </w:rPr>
        <w:fldChar w:fldCharType="separate"/>
      </w:r>
      <w:hyperlink w:anchor="_Toc26168863" w:history="1">
        <w:r w:rsidR="00CF2DBB" w:rsidRPr="00CF2DBB">
          <w:rPr>
            <w:rStyle w:val="Hyperlink"/>
            <w:noProof/>
            <w:highlight w:val="yellow"/>
          </w:rPr>
          <w:t>1</w:t>
        </w:r>
        <w:r w:rsidR="00CF2DBB" w:rsidRPr="00CF2DBB">
          <w:rPr>
            <w:rFonts w:asciiTheme="minorHAnsi" w:eastAsiaTheme="minorEastAsia" w:hAnsiTheme="minorHAnsi" w:cstheme="minorBidi"/>
            <w:b w:val="0"/>
            <w:bCs w:val="0"/>
            <w:caps w:val="0"/>
            <w:noProof/>
            <w:szCs w:val="22"/>
            <w:highlight w:val="yellow"/>
            <w:lang w:val="en-US"/>
          </w:rPr>
          <w:tab/>
        </w:r>
        <w:r w:rsidR="00CF2DBB" w:rsidRPr="00CF2DBB">
          <w:rPr>
            <w:rStyle w:val="Hyperlink"/>
            <w:noProof/>
            <w:highlight w:val="yellow"/>
          </w:rPr>
          <w:t>Introduction</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_Toc26168863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7</w:t>
        </w:r>
        <w:r w:rsidR="00CF2DBB" w:rsidRPr="00CF2DBB">
          <w:rPr>
            <w:noProof/>
            <w:webHidden/>
            <w:highlight w:val="yellow"/>
          </w:rPr>
          <w:fldChar w:fldCharType="end"/>
        </w:r>
      </w:hyperlink>
    </w:p>
    <w:p w14:paraId="2F18A67D" w14:textId="35A9578E" w:rsidR="00CF2DBB" w:rsidRPr="00CF2DBB" w:rsidRDefault="00B13729">
      <w:pPr>
        <w:pStyle w:val="TOC1"/>
        <w:rPr>
          <w:rFonts w:asciiTheme="minorHAnsi" w:eastAsiaTheme="minorEastAsia" w:hAnsiTheme="minorHAnsi" w:cstheme="minorBidi"/>
          <w:b w:val="0"/>
          <w:bCs w:val="0"/>
          <w:caps w:val="0"/>
          <w:noProof/>
          <w:szCs w:val="22"/>
          <w:highlight w:val="yellow"/>
          <w:lang w:val="en-US"/>
        </w:rPr>
      </w:pPr>
      <w:hyperlink w:anchor="_Toc26168864" w:history="1">
        <w:r w:rsidR="00CF2DBB" w:rsidRPr="00CF2DBB">
          <w:rPr>
            <w:rStyle w:val="Hyperlink"/>
            <w:noProof/>
            <w:highlight w:val="yellow"/>
          </w:rPr>
          <w:t>2</w:t>
        </w:r>
        <w:r w:rsidR="00CF2DBB" w:rsidRPr="00CF2DBB">
          <w:rPr>
            <w:rFonts w:asciiTheme="minorHAnsi" w:eastAsiaTheme="minorEastAsia" w:hAnsiTheme="minorHAnsi" w:cstheme="minorBidi"/>
            <w:b w:val="0"/>
            <w:bCs w:val="0"/>
            <w:caps w:val="0"/>
            <w:noProof/>
            <w:szCs w:val="22"/>
            <w:highlight w:val="yellow"/>
            <w:lang w:val="en-US"/>
          </w:rPr>
          <w:tab/>
        </w:r>
        <w:r w:rsidR="00CF2DBB" w:rsidRPr="00CF2DBB">
          <w:rPr>
            <w:rStyle w:val="Hyperlink"/>
            <w:noProof/>
            <w:highlight w:val="yellow"/>
          </w:rPr>
          <w:t>Objective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_Toc26168864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8</w:t>
        </w:r>
        <w:r w:rsidR="00CF2DBB" w:rsidRPr="00CF2DBB">
          <w:rPr>
            <w:noProof/>
            <w:webHidden/>
            <w:highlight w:val="yellow"/>
          </w:rPr>
          <w:fldChar w:fldCharType="end"/>
        </w:r>
      </w:hyperlink>
    </w:p>
    <w:p w14:paraId="5FB7E2DF" w14:textId="2A783707" w:rsidR="00CF2DBB" w:rsidRPr="00CF2DBB" w:rsidRDefault="00B13729">
      <w:pPr>
        <w:pStyle w:val="TOC1"/>
        <w:rPr>
          <w:rFonts w:asciiTheme="minorHAnsi" w:eastAsiaTheme="minorEastAsia" w:hAnsiTheme="minorHAnsi" w:cstheme="minorBidi"/>
          <w:b w:val="0"/>
          <w:bCs w:val="0"/>
          <w:caps w:val="0"/>
          <w:noProof/>
          <w:szCs w:val="22"/>
          <w:highlight w:val="yellow"/>
          <w:lang w:val="en-US"/>
        </w:rPr>
      </w:pPr>
      <w:hyperlink w:anchor="_Toc26168865" w:history="1">
        <w:r w:rsidR="00CF2DBB" w:rsidRPr="00CF2DBB">
          <w:rPr>
            <w:rStyle w:val="Hyperlink"/>
            <w:noProof/>
            <w:highlight w:val="yellow"/>
          </w:rPr>
          <w:t>3</w:t>
        </w:r>
        <w:r w:rsidR="00CF2DBB" w:rsidRPr="00CF2DBB">
          <w:rPr>
            <w:rFonts w:asciiTheme="minorHAnsi" w:eastAsiaTheme="minorEastAsia" w:hAnsiTheme="minorHAnsi" w:cstheme="minorBidi"/>
            <w:b w:val="0"/>
            <w:bCs w:val="0"/>
            <w:caps w:val="0"/>
            <w:noProof/>
            <w:szCs w:val="22"/>
            <w:highlight w:val="yellow"/>
            <w:lang w:val="en-US"/>
          </w:rPr>
          <w:tab/>
        </w:r>
        <w:r w:rsidR="00CF2DBB" w:rsidRPr="00CF2DBB">
          <w:rPr>
            <w:rStyle w:val="Hyperlink"/>
            <w:noProof/>
            <w:highlight w:val="yellow"/>
          </w:rPr>
          <w:t>Approach</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_Toc26168865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8</w:t>
        </w:r>
        <w:r w:rsidR="00CF2DBB" w:rsidRPr="00CF2DBB">
          <w:rPr>
            <w:noProof/>
            <w:webHidden/>
            <w:highlight w:val="yellow"/>
          </w:rPr>
          <w:fldChar w:fldCharType="end"/>
        </w:r>
      </w:hyperlink>
    </w:p>
    <w:p w14:paraId="2C878092" w14:textId="43E63B57" w:rsidR="00CF2DBB" w:rsidRPr="00CF2DBB" w:rsidRDefault="00B13729">
      <w:pPr>
        <w:pStyle w:val="TOC1"/>
        <w:rPr>
          <w:rFonts w:asciiTheme="minorHAnsi" w:eastAsiaTheme="minorEastAsia" w:hAnsiTheme="minorHAnsi" w:cstheme="minorBidi"/>
          <w:b w:val="0"/>
          <w:bCs w:val="0"/>
          <w:caps w:val="0"/>
          <w:noProof/>
          <w:szCs w:val="22"/>
          <w:highlight w:val="yellow"/>
          <w:lang w:val="en-US"/>
        </w:rPr>
      </w:pPr>
      <w:hyperlink w:anchor="_Toc26168866" w:history="1">
        <w:r w:rsidR="00CF2DBB" w:rsidRPr="00CF2DBB">
          <w:rPr>
            <w:rStyle w:val="Hyperlink"/>
            <w:noProof/>
            <w:highlight w:val="yellow"/>
          </w:rPr>
          <w:t>4</w:t>
        </w:r>
        <w:r w:rsidR="00CF2DBB" w:rsidRPr="00CF2DBB">
          <w:rPr>
            <w:rFonts w:asciiTheme="minorHAnsi" w:eastAsiaTheme="minorEastAsia" w:hAnsiTheme="minorHAnsi" w:cstheme="minorBidi"/>
            <w:b w:val="0"/>
            <w:bCs w:val="0"/>
            <w:caps w:val="0"/>
            <w:noProof/>
            <w:szCs w:val="22"/>
            <w:highlight w:val="yellow"/>
            <w:lang w:val="en-US"/>
          </w:rPr>
          <w:tab/>
        </w:r>
        <w:r w:rsidR="00CF2DBB" w:rsidRPr="00CF2DBB">
          <w:rPr>
            <w:rStyle w:val="Hyperlink"/>
            <w:noProof/>
            <w:highlight w:val="yellow"/>
          </w:rPr>
          <w:t>Threat Driver Analysis</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_Toc26168866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10</w:t>
        </w:r>
        <w:r w:rsidR="00CF2DBB" w:rsidRPr="00CF2DBB">
          <w:rPr>
            <w:noProof/>
            <w:webHidden/>
            <w:highlight w:val="yellow"/>
          </w:rPr>
          <w:fldChar w:fldCharType="end"/>
        </w:r>
      </w:hyperlink>
    </w:p>
    <w:p w14:paraId="655C28AB" w14:textId="6DF0AD1D" w:rsidR="00CF2DBB" w:rsidRPr="00CF2DBB" w:rsidRDefault="00B13729">
      <w:pPr>
        <w:pStyle w:val="TOC2"/>
        <w:rPr>
          <w:rFonts w:eastAsiaTheme="minorEastAsia" w:cstheme="minorBidi"/>
          <w:bCs w:val="0"/>
          <w:noProof/>
          <w:sz w:val="22"/>
          <w:szCs w:val="22"/>
          <w:highlight w:val="yellow"/>
          <w:lang w:val="en-US"/>
        </w:rPr>
      </w:pPr>
      <w:hyperlink w:anchor="_Toc26168867" w:history="1">
        <w:r w:rsidR="00CF2DBB" w:rsidRPr="00CF2DBB">
          <w:rPr>
            <w:rStyle w:val="Hyperlink"/>
            <w:noProof/>
            <w:highlight w:val="yellow"/>
          </w:rPr>
          <w:t>4.1</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Third Party Damage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_Toc26168867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12</w:t>
        </w:r>
        <w:r w:rsidR="00CF2DBB" w:rsidRPr="00CF2DBB">
          <w:rPr>
            <w:noProof/>
            <w:webHidden/>
            <w:highlight w:val="yellow"/>
          </w:rPr>
          <w:fldChar w:fldCharType="end"/>
        </w:r>
      </w:hyperlink>
    </w:p>
    <w:p w14:paraId="1B911AD7" w14:textId="746D15B9" w:rsidR="00CF2DBB" w:rsidRPr="00CF2DBB" w:rsidRDefault="00B13729">
      <w:pPr>
        <w:pStyle w:val="TOC2"/>
        <w:rPr>
          <w:rFonts w:eastAsiaTheme="minorEastAsia" w:cstheme="minorBidi"/>
          <w:bCs w:val="0"/>
          <w:noProof/>
          <w:sz w:val="22"/>
          <w:szCs w:val="22"/>
          <w:highlight w:val="yellow"/>
          <w:lang w:val="en-US"/>
        </w:rPr>
      </w:pPr>
      <w:hyperlink w:anchor="_Toc26168868" w:history="1">
        <w:r w:rsidR="00CF2DBB" w:rsidRPr="00CF2DBB">
          <w:rPr>
            <w:rStyle w:val="Hyperlink"/>
            <w:noProof/>
            <w:highlight w:val="yellow"/>
          </w:rPr>
          <w:t>4.2</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Manufacturing Defects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_Toc26168868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18</w:t>
        </w:r>
        <w:r w:rsidR="00CF2DBB" w:rsidRPr="00CF2DBB">
          <w:rPr>
            <w:noProof/>
            <w:webHidden/>
            <w:highlight w:val="yellow"/>
          </w:rPr>
          <w:fldChar w:fldCharType="end"/>
        </w:r>
      </w:hyperlink>
    </w:p>
    <w:p w14:paraId="28BF611B" w14:textId="603EA675" w:rsidR="00CF2DBB" w:rsidRPr="00CF2DBB" w:rsidRDefault="00B13729">
      <w:pPr>
        <w:pStyle w:val="TOC2"/>
        <w:rPr>
          <w:rFonts w:eastAsiaTheme="minorEastAsia" w:cstheme="minorBidi"/>
          <w:bCs w:val="0"/>
          <w:noProof/>
          <w:sz w:val="22"/>
          <w:szCs w:val="22"/>
          <w:highlight w:val="yellow"/>
          <w:lang w:val="en-US"/>
        </w:rPr>
      </w:pPr>
      <w:hyperlink w:anchor="_Toc26168869" w:history="1">
        <w:r w:rsidR="00CF2DBB" w:rsidRPr="00CF2DBB">
          <w:rPr>
            <w:rStyle w:val="Hyperlink"/>
            <w:noProof/>
            <w:highlight w:val="yellow"/>
          </w:rPr>
          <w:t>4.3</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Stress Corrosion Cracking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_Toc26168869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18</w:t>
        </w:r>
        <w:r w:rsidR="00CF2DBB" w:rsidRPr="00CF2DBB">
          <w:rPr>
            <w:noProof/>
            <w:webHidden/>
            <w:highlight w:val="yellow"/>
          </w:rPr>
          <w:fldChar w:fldCharType="end"/>
        </w:r>
      </w:hyperlink>
    </w:p>
    <w:p w14:paraId="50FD08B9" w14:textId="01D8411D" w:rsidR="00CF2DBB" w:rsidRPr="00CF2DBB" w:rsidRDefault="00B13729">
      <w:pPr>
        <w:pStyle w:val="TOC2"/>
        <w:rPr>
          <w:rFonts w:eastAsiaTheme="minorEastAsia" w:cstheme="minorBidi"/>
          <w:bCs w:val="0"/>
          <w:noProof/>
          <w:sz w:val="22"/>
          <w:szCs w:val="22"/>
          <w:highlight w:val="yellow"/>
          <w:lang w:val="en-US"/>
        </w:rPr>
      </w:pPr>
      <w:hyperlink w:anchor="_Toc26168870" w:history="1">
        <w:r w:rsidR="00CF2DBB" w:rsidRPr="00CF2DBB">
          <w:rPr>
            <w:rStyle w:val="Hyperlink"/>
            <w:noProof/>
            <w:highlight w:val="yellow"/>
          </w:rPr>
          <w:t>4.4</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Internal Corrosion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_Toc26168870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18</w:t>
        </w:r>
        <w:r w:rsidR="00CF2DBB" w:rsidRPr="00CF2DBB">
          <w:rPr>
            <w:noProof/>
            <w:webHidden/>
            <w:highlight w:val="yellow"/>
          </w:rPr>
          <w:fldChar w:fldCharType="end"/>
        </w:r>
      </w:hyperlink>
    </w:p>
    <w:p w14:paraId="164478BA" w14:textId="5FA72E75" w:rsidR="00CF2DBB" w:rsidRPr="00CF2DBB" w:rsidRDefault="00B13729">
      <w:pPr>
        <w:pStyle w:val="TOC2"/>
        <w:rPr>
          <w:rFonts w:eastAsiaTheme="minorEastAsia" w:cstheme="minorBidi"/>
          <w:bCs w:val="0"/>
          <w:noProof/>
          <w:sz w:val="22"/>
          <w:szCs w:val="22"/>
          <w:highlight w:val="yellow"/>
          <w:lang w:val="en-US"/>
        </w:rPr>
      </w:pPr>
      <w:hyperlink w:anchor="_Toc26168871" w:history="1">
        <w:r w:rsidR="00CF2DBB" w:rsidRPr="00CF2DBB">
          <w:rPr>
            <w:rStyle w:val="Hyperlink"/>
            <w:noProof/>
            <w:highlight w:val="yellow"/>
          </w:rPr>
          <w:t>4.5</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External Corrosion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_Toc26168871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23</w:t>
        </w:r>
        <w:r w:rsidR="00CF2DBB" w:rsidRPr="00CF2DBB">
          <w:rPr>
            <w:noProof/>
            <w:webHidden/>
            <w:highlight w:val="yellow"/>
          </w:rPr>
          <w:fldChar w:fldCharType="end"/>
        </w:r>
      </w:hyperlink>
    </w:p>
    <w:p w14:paraId="5BD8310A" w14:textId="0859F445" w:rsidR="00CF2DBB" w:rsidRPr="00CF2DBB" w:rsidRDefault="00B13729">
      <w:pPr>
        <w:pStyle w:val="TOC2"/>
        <w:rPr>
          <w:rFonts w:eastAsiaTheme="minorEastAsia" w:cstheme="minorBidi"/>
          <w:bCs w:val="0"/>
          <w:noProof/>
          <w:sz w:val="22"/>
          <w:szCs w:val="22"/>
          <w:highlight w:val="yellow"/>
          <w:lang w:val="en-US"/>
        </w:rPr>
      </w:pPr>
      <w:hyperlink w:anchor="_Toc26168872" w:history="1">
        <w:r w:rsidR="00CF2DBB" w:rsidRPr="00CF2DBB">
          <w:rPr>
            <w:rStyle w:val="Hyperlink"/>
            <w:noProof/>
            <w:highlight w:val="yellow"/>
          </w:rPr>
          <w:t>4.6</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Construction Threat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_Toc26168872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26</w:t>
        </w:r>
        <w:r w:rsidR="00CF2DBB" w:rsidRPr="00CF2DBB">
          <w:rPr>
            <w:noProof/>
            <w:webHidden/>
            <w:highlight w:val="yellow"/>
          </w:rPr>
          <w:fldChar w:fldCharType="end"/>
        </w:r>
      </w:hyperlink>
    </w:p>
    <w:p w14:paraId="0FDE32B0" w14:textId="28E2FB80" w:rsidR="00CF2DBB" w:rsidRPr="00CF2DBB" w:rsidRDefault="00B13729">
      <w:pPr>
        <w:pStyle w:val="TOC2"/>
        <w:rPr>
          <w:rFonts w:eastAsiaTheme="minorEastAsia" w:cstheme="minorBidi"/>
          <w:bCs w:val="0"/>
          <w:noProof/>
          <w:sz w:val="22"/>
          <w:szCs w:val="22"/>
          <w:highlight w:val="yellow"/>
          <w:lang w:val="en-US"/>
        </w:rPr>
      </w:pPr>
      <w:hyperlink w:anchor="_Toc26168873" w:history="1">
        <w:r w:rsidR="00CF2DBB" w:rsidRPr="00CF2DBB">
          <w:rPr>
            <w:rStyle w:val="Hyperlink"/>
            <w:noProof/>
            <w:highlight w:val="yellow"/>
          </w:rPr>
          <w:t>4.7</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Natural Forces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_Toc26168873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28</w:t>
        </w:r>
        <w:r w:rsidR="00CF2DBB" w:rsidRPr="00CF2DBB">
          <w:rPr>
            <w:noProof/>
            <w:webHidden/>
            <w:highlight w:val="yellow"/>
          </w:rPr>
          <w:fldChar w:fldCharType="end"/>
        </w:r>
      </w:hyperlink>
    </w:p>
    <w:p w14:paraId="5A4B4C8C" w14:textId="2686E9ED" w:rsidR="00CF2DBB" w:rsidRPr="00CF2DBB" w:rsidRDefault="00B13729">
      <w:pPr>
        <w:pStyle w:val="TOC2"/>
        <w:rPr>
          <w:rFonts w:eastAsiaTheme="minorEastAsia" w:cstheme="minorBidi"/>
          <w:bCs w:val="0"/>
          <w:noProof/>
          <w:sz w:val="22"/>
          <w:szCs w:val="22"/>
          <w:highlight w:val="yellow"/>
          <w:lang w:val="en-US"/>
        </w:rPr>
      </w:pPr>
      <w:hyperlink w:anchor="_Toc26168874" w:history="1">
        <w:r w:rsidR="00CF2DBB" w:rsidRPr="00CF2DBB">
          <w:rPr>
            <w:rStyle w:val="Hyperlink"/>
            <w:noProof/>
            <w:highlight w:val="yellow"/>
          </w:rPr>
          <w:t>4.8</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Resident Damage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_Toc26168874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28</w:t>
        </w:r>
        <w:r w:rsidR="00CF2DBB" w:rsidRPr="00CF2DBB">
          <w:rPr>
            <w:noProof/>
            <w:webHidden/>
            <w:highlight w:val="yellow"/>
          </w:rPr>
          <w:fldChar w:fldCharType="end"/>
        </w:r>
      </w:hyperlink>
    </w:p>
    <w:p w14:paraId="15C4830F" w14:textId="76887525" w:rsidR="00CF2DBB" w:rsidRPr="00CF2DBB" w:rsidRDefault="00B13729">
      <w:pPr>
        <w:pStyle w:val="TOC2"/>
        <w:rPr>
          <w:rFonts w:eastAsiaTheme="minorEastAsia" w:cstheme="minorBidi"/>
          <w:bCs w:val="0"/>
          <w:noProof/>
          <w:sz w:val="22"/>
          <w:szCs w:val="22"/>
          <w:highlight w:val="yellow"/>
          <w:lang w:val="en-US"/>
        </w:rPr>
      </w:pPr>
      <w:hyperlink w:anchor="_Toc26168875" w:history="1">
        <w:r w:rsidR="00CF2DBB" w:rsidRPr="00CF2DBB">
          <w:rPr>
            <w:rStyle w:val="Hyperlink"/>
            <w:noProof/>
            <w:highlight w:val="yellow"/>
          </w:rPr>
          <w:t>4.9</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Circumferential Stress Corrosion Cracking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_Toc26168875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28</w:t>
        </w:r>
        <w:r w:rsidR="00CF2DBB" w:rsidRPr="00CF2DBB">
          <w:rPr>
            <w:noProof/>
            <w:webHidden/>
            <w:highlight w:val="yellow"/>
          </w:rPr>
          <w:fldChar w:fldCharType="end"/>
        </w:r>
      </w:hyperlink>
    </w:p>
    <w:p w14:paraId="2EE49504" w14:textId="0A6B5B7C" w:rsidR="00CF2DBB" w:rsidRPr="00CF2DBB" w:rsidRDefault="00B13729">
      <w:pPr>
        <w:pStyle w:val="TOC2"/>
        <w:rPr>
          <w:rFonts w:eastAsiaTheme="minorEastAsia" w:cstheme="minorBidi"/>
          <w:bCs w:val="0"/>
          <w:noProof/>
          <w:sz w:val="22"/>
          <w:szCs w:val="22"/>
          <w:highlight w:val="yellow"/>
          <w:lang w:val="en-US"/>
        </w:rPr>
      </w:pPr>
      <w:hyperlink w:anchor="_Toc26168876" w:history="1">
        <w:r w:rsidR="00CF2DBB" w:rsidRPr="00CF2DBB">
          <w:rPr>
            <w:rStyle w:val="Hyperlink"/>
            <w:noProof/>
            <w:highlight w:val="yellow"/>
          </w:rPr>
          <w:t>4.10</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Incorrect Operations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_Toc26168876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28</w:t>
        </w:r>
        <w:r w:rsidR="00CF2DBB" w:rsidRPr="00CF2DBB">
          <w:rPr>
            <w:noProof/>
            <w:webHidden/>
            <w:highlight w:val="yellow"/>
          </w:rPr>
          <w:fldChar w:fldCharType="end"/>
        </w:r>
      </w:hyperlink>
    </w:p>
    <w:p w14:paraId="123587A2" w14:textId="3CCB992E" w:rsidR="00CF2DBB" w:rsidRPr="00CF2DBB" w:rsidRDefault="00B13729">
      <w:pPr>
        <w:pStyle w:val="TOC2"/>
        <w:rPr>
          <w:rFonts w:eastAsiaTheme="minorEastAsia" w:cstheme="minorBidi"/>
          <w:bCs w:val="0"/>
          <w:noProof/>
          <w:sz w:val="22"/>
          <w:szCs w:val="22"/>
          <w:highlight w:val="yellow"/>
          <w:lang w:val="en-US"/>
        </w:rPr>
      </w:pPr>
      <w:hyperlink w:anchor="_Toc26168877" w:history="1">
        <w:r w:rsidR="00CF2DBB" w:rsidRPr="00CF2DBB">
          <w:rPr>
            <w:rStyle w:val="Hyperlink"/>
            <w:noProof/>
            <w:highlight w:val="yellow"/>
          </w:rPr>
          <w:t>4.11</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Total Likelihood and Safety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_Toc26168877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28</w:t>
        </w:r>
        <w:r w:rsidR="00CF2DBB" w:rsidRPr="00CF2DBB">
          <w:rPr>
            <w:noProof/>
            <w:webHidden/>
            <w:highlight w:val="yellow"/>
          </w:rPr>
          <w:fldChar w:fldCharType="end"/>
        </w:r>
      </w:hyperlink>
    </w:p>
    <w:p w14:paraId="2AA108C7" w14:textId="5F5B2C1D" w:rsidR="00CF2DBB" w:rsidRPr="00CF2DBB" w:rsidRDefault="00B13729">
      <w:pPr>
        <w:pStyle w:val="TOC2"/>
        <w:rPr>
          <w:rFonts w:eastAsiaTheme="minorEastAsia" w:cstheme="minorBidi"/>
          <w:bCs w:val="0"/>
          <w:noProof/>
          <w:sz w:val="22"/>
          <w:szCs w:val="22"/>
          <w:highlight w:val="yellow"/>
          <w:lang w:val="en-US"/>
        </w:rPr>
      </w:pPr>
      <w:hyperlink w:anchor="_Toc26168878" w:history="1">
        <w:r w:rsidR="00CF2DBB" w:rsidRPr="00CF2DBB">
          <w:rPr>
            <w:rStyle w:val="Hyperlink"/>
            <w:noProof/>
            <w:highlight w:val="yellow"/>
          </w:rPr>
          <w:t>4.12</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Total Likelihood and Environmental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_Toc26168878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28</w:t>
        </w:r>
        <w:r w:rsidR="00CF2DBB" w:rsidRPr="00CF2DBB">
          <w:rPr>
            <w:noProof/>
            <w:webHidden/>
            <w:highlight w:val="yellow"/>
          </w:rPr>
          <w:fldChar w:fldCharType="end"/>
        </w:r>
      </w:hyperlink>
    </w:p>
    <w:p w14:paraId="7EDA733C" w14:textId="3CFC68EC" w:rsidR="00CF2DBB" w:rsidRPr="00CF2DBB" w:rsidRDefault="00B13729">
      <w:pPr>
        <w:pStyle w:val="TOC2"/>
        <w:rPr>
          <w:rFonts w:eastAsiaTheme="minorEastAsia" w:cstheme="minorBidi"/>
          <w:bCs w:val="0"/>
          <w:noProof/>
          <w:sz w:val="22"/>
          <w:szCs w:val="22"/>
          <w:highlight w:val="yellow"/>
          <w:lang w:val="en-US"/>
        </w:rPr>
      </w:pPr>
      <w:hyperlink w:anchor="_Toc26168879" w:history="1">
        <w:r w:rsidR="00CF2DBB" w:rsidRPr="00CF2DBB">
          <w:rPr>
            <w:rStyle w:val="Hyperlink"/>
            <w:noProof/>
            <w:highlight w:val="yellow"/>
          </w:rPr>
          <w:t>4.13</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Total Likelihood and Economic Loss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_Toc26168879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28</w:t>
        </w:r>
        <w:r w:rsidR="00CF2DBB" w:rsidRPr="00CF2DBB">
          <w:rPr>
            <w:noProof/>
            <w:webHidden/>
            <w:highlight w:val="yellow"/>
          </w:rPr>
          <w:fldChar w:fldCharType="end"/>
        </w:r>
      </w:hyperlink>
    </w:p>
    <w:p w14:paraId="1D83C6CD" w14:textId="6C3470FA" w:rsidR="00CF2DBB" w:rsidRPr="00CF2DBB" w:rsidRDefault="00B13729">
      <w:pPr>
        <w:pStyle w:val="TOC1"/>
        <w:rPr>
          <w:rFonts w:asciiTheme="minorHAnsi" w:eastAsiaTheme="minorEastAsia" w:hAnsiTheme="minorHAnsi" w:cstheme="minorBidi"/>
          <w:b w:val="0"/>
          <w:bCs w:val="0"/>
          <w:caps w:val="0"/>
          <w:noProof/>
          <w:szCs w:val="22"/>
          <w:highlight w:val="yellow"/>
          <w:lang w:val="en-US"/>
        </w:rPr>
      </w:pPr>
      <w:hyperlink w:anchor="_Toc26168880" w:history="1">
        <w:r w:rsidR="00CF2DBB" w:rsidRPr="00CF2DBB">
          <w:rPr>
            <w:rStyle w:val="Hyperlink"/>
            <w:noProof/>
            <w:highlight w:val="yellow"/>
          </w:rPr>
          <w:t>5</w:t>
        </w:r>
        <w:r w:rsidR="00CF2DBB" w:rsidRPr="00CF2DBB">
          <w:rPr>
            <w:rFonts w:asciiTheme="minorHAnsi" w:eastAsiaTheme="minorEastAsia" w:hAnsiTheme="minorHAnsi" w:cstheme="minorBidi"/>
            <w:b w:val="0"/>
            <w:bCs w:val="0"/>
            <w:caps w:val="0"/>
            <w:noProof/>
            <w:szCs w:val="22"/>
            <w:highlight w:val="yellow"/>
            <w:lang w:val="en-US"/>
          </w:rPr>
          <w:tab/>
        </w:r>
        <w:r w:rsidR="00CF2DBB" w:rsidRPr="00CF2DBB">
          <w:rPr>
            <w:rStyle w:val="Hyperlink"/>
            <w:noProof/>
            <w:highlight w:val="yellow"/>
          </w:rPr>
          <w:t>Risk Algorithm Comparison</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_Toc26168880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28</w:t>
        </w:r>
        <w:r w:rsidR="00CF2DBB" w:rsidRPr="00CF2DBB">
          <w:rPr>
            <w:noProof/>
            <w:webHidden/>
            <w:highlight w:val="yellow"/>
          </w:rPr>
          <w:fldChar w:fldCharType="end"/>
        </w:r>
      </w:hyperlink>
    </w:p>
    <w:p w14:paraId="636E5FA4" w14:textId="1EC4E365" w:rsidR="00CF2DBB" w:rsidRPr="00CF2DBB" w:rsidRDefault="00B13729">
      <w:pPr>
        <w:pStyle w:val="TOC2"/>
        <w:rPr>
          <w:rFonts w:eastAsiaTheme="minorEastAsia" w:cstheme="minorBidi"/>
          <w:bCs w:val="0"/>
          <w:noProof/>
          <w:sz w:val="22"/>
          <w:szCs w:val="22"/>
          <w:highlight w:val="yellow"/>
          <w:lang w:val="en-US"/>
        </w:rPr>
      </w:pPr>
      <w:hyperlink w:anchor="_Toc26168881" w:history="1">
        <w:r w:rsidR="00CF2DBB" w:rsidRPr="00CF2DBB">
          <w:rPr>
            <w:rStyle w:val="Hyperlink"/>
            <w:noProof/>
            <w:highlight w:val="yellow"/>
          </w:rPr>
          <w:t>5.1</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Third Party Damage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_Toc26168881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1C58071F" w14:textId="3DAE87C6" w:rsidR="00CF2DBB" w:rsidRPr="00CF2DBB" w:rsidRDefault="00B13729">
      <w:pPr>
        <w:pStyle w:val="TOC2"/>
        <w:rPr>
          <w:rFonts w:eastAsiaTheme="minorEastAsia" w:cstheme="minorBidi"/>
          <w:bCs w:val="0"/>
          <w:noProof/>
          <w:sz w:val="22"/>
          <w:szCs w:val="22"/>
          <w:highlight w:val="yellow"/>
          <w:lang w:val="en-US"/>
        </w:rPr>
      </w:pPr>
      <w:hyperlink w:anchor="_Toc26168882" w:history="1">
        <w:r w:rsidR="00CF2DBB" w:rsidRPr="00CF2DBB">
          <w:rPr>
            <w:rStyle w:val="Hyperlink"/>
            <w:noProof/>
            <w:highlight w:val="yellow"/>
          </w:rPr>
          <w:t>5.2</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Manufacturing Defects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_Toc26168882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7816035B" w14:textId="6D6FD660" w:rsidR="00CF2DBB" w:rsidRPr="00CF2DBB" w:rsidRDefault="00B13729">
      <w:pPr>
        <w:pStyle w:val="TOC2"/>
        <w:rPr>
          <w:rFonts w:eastAsiaTheme="minorEastAsia" w:cstheme="minorBidi"/>
          <w:bCs w:val="0"/>
          <w:noProof/>
          <w:sz w:val="22"/>
          <w:szCs w:val="22"/>
          <w:highlight w:val="yellow"/>
          <w:lang w:val="en-US"/>
        </w:rPr>
      </w:pPr>
      <w:hyperlink w:anchor="_Toc26168883" w:history="1">
        <w:r w:rsidR="00CF2DBB" w:rsidRPr="00CF2DBB">
          <w:rPr>
            <w:rStyle w:val="Hyperlink"/>
            <w:noProof/>
            <w:highlight w:val="yellow"/>
          </w:rPr>
          <w:t>5.3</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Stress Corrosion Cracking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_Toc26168883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7F8BA4C1" w14:textId="2797E108" w:rsidR="00CF2DBB" w:rsidRPr="00CF2DBB" w:rsidRDefault="00B13729">
      <w:pPr>
        <w:pStyle w:val="TOC2"/>
        <w:rPr>
          <w:rFonts w:eastAsiaTheme="minorEastAsia" w:cstheme="minorBidi"/>
          <w:bCs w:val="0"/>
          <w:noProof/>
          <w:sz w:val="22"/>
          <w:szCs w:val="22"/>
          <w:highlight w:val="yellow"/>
          <w:lang w:val="en-US"/>
        </w:rPr>
      </w:pPr>
      <w:hyperlink w:anchor="_Toc26168884" w:history="1">
        <w:r w:rsidR="00CF2DBB" w:rsidRPr="00CF2DBB">
          <w:rPr>
            <w:rStyle w:val="Hyperlink"/>
            <w:noProof/>
            <w:highlight w:val="yellow"/>
          </w:rPr>
          <w:t>5.4</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Internal Corrosion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_Toc26168884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2B3C7321" w14:textId="1EBCCC16" w:rsidR="00CF2DBB" w:rsidRPr="00CF2DBB" w:rsidRDefault="00B13729">
      <w:pPr>
        <w:pStyle w:val="TOC2"/>
        <w:rPr>
          <w:rFonts w:eastAsiaTheme="minorEastAsia" w:cstheme="minorBidi"/>
          <w:bCs w:val="0"/>
          <w:noProof/>
          <w:sz w:val="22"/>
          <w:szCs w:val="22"/>
          <w:highlight w:val="yellow"/>
          <w:lang w:val="en-US"/>
        </w:rPr>
      </w:pPr>
      <w:hyperlink w:anchor="_Toc26168885" w:history="1">
        <w:r w:rsidR="00CF2DBB" w:rsidRPr="00CF2DBB">
          <w:rPr>
            <w:rStyle w:val="Hyperlink"/>
            <w:noProof/>
            <w:highlight w:val="yellow"/>
          </w:rPr>
          <w:t>5.5</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External Corrosion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_Toc26168885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49198BEF" w14:textId="1BE19EF5" w:rsidR="00CF2DBB" w:rsidRPr="00CF2DBB" w:rsidRDefault="00B13729">
      <w:pPr>
        <w:pStyle w:val="TOC2"/>
        <w:rPr>
          <w:rFonts w:eastAsiaTheme="minorEastAsia" w:cstheme="minorBidi"/>
          <w:bCs w:val="0"/>
          <w:noProof/>
          <w:sz w:val="22"/>
          <w:szCs w:val="22"/>
          <w:highlight w:val="yellow"/>
          <w:lang w:val="en-US"/>
        </w:rPr>
      </w:pPr>
      <w:hyperlink w:anchor="_Toc26168886" w:history="1">
        <w:r w:rsidR="00CF2DBB" w:rsidRPr="00CF2DBB">
          <w:rPr>
            <w:rStyle w:val="Hyperlink"/>
            <w:noProof/>
            <w:highlight w:val="yellow"/>
          </w:rPr>
          <w:t>5.6</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Construction Threat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_Toc26168886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741A2C95" w14:textId="6B91CB06" w:rsidR="00CF2DBB" w:rsidRPr="00CF2DBB" w:rsidRDefault="00B13729">
      <w:pPr>
        <w:pStyle w:val="TOC2"/>
        <w:rPr>
          <w:rFonts w:eastAsiaTheme="minorEastAsia" w:cstheme="minorBidi"/>
          <w:bCs w:val="0"/>
          <w:noProof/>
          <w:sz w:val="22"/>
          <w:szCs w:val="22"/>
          <w:highlight w:val="yellow"/>
          <w:lang w:val="en-US"/>
        </w:rPr>
      </w:pPr>
      <w:hyperlink w:anchor="_Toc26168887" w:history="1">
        <w:r w:rsidR="00CF2DBB" w:rsidRPr="00CF2DBB">
          <w:rPr>
            <w:rStyle w:val="Hyperlink"/>
            <w:noProof/>
            <w:highlight w:val="yellow"/>
          </w:rPr>
          <w:t>5.7</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Natural Forces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_Toc26168887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2B2D4B63" w14:textId="07BB78D1" w:rsidR="00CF2DBB" w:rsidRPr="00CF2DBB" w:rsidRDefault="00B13729">
      <w:pPr>
        <w:pStyle w:val="TOC2"/>
        <w:rPr>
          <w:rFonts w:eastAsiaTheme="minorEastAsia" w:cstheme="minorBidi"/>
          <w:bCs w:val="0"/>
          <w:noProof/>
          <w:sz w:val="22"/>
          <w:szCs w:val="22"/>
          <w:highlight w:val="yellow"/>
          <w:lang w:val="en-US"/>
        </w:rPr>
      </w:pPr>
      <w:hyperlink w:anchor="_Toc26168888" w:history="1">
        <w:r w:rsidR="00CF2DBB" w:rsidRPr="00CF2DBB">
          <w:rPr>
            <w:rStyle w:val="Hyperlink"/>
            <w:noProof/>
            <w:highlight w:val="yellow"/>
          </w:rPr>
          <w:t>5.8</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Incorrect Operations and Total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_Toc26168888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03B1E72A" w14:textId="4A49692C" w:rsidR="00CF2DBB" w:rsidRPr="00CF2DBB" w:rsidRDefault="00B13729">
      <w:pPr>
        <w:pStyle w:val="TOC2"/>
        <w:rPr>
          <w:rFonts w:eastAsiaTheme="minorEastAsia" w:cstheme="minorBidi"/>
          <w:bCs w:val="0"/>
          <w:noProof/>
          <w:sz w:val="22"/>
          <w:szCs w:val="22"/>
          <w:highlight w:val="yellow"/>
          <w:lang w:val="en-US"/>
        </w:rPr>
      </w:pPr>
      <w:hyperlink w:anchor="_Toc26168889" w:history="1">
        <w:r w:rsidR="00CF2DBB" w:rsidRPr="00CF2DBB">
          <w:rPr>
            <w:rStyle w:val="Hyperlink"/>
            <w:noProof/>
            <w:highlight w:val="yellow"/>
          </w:rPr>
          <w:t>5.9</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Total Likelihood and Safety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_Toc26168889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5AFDF3B3" w14:textId="1885E4B2" w:rsidR="00CF2DBB" w:rsidRPr="00CF2DBB" w:rsidRDefault="00B13729">
      <w:pPr>
        <w:pStyle w:val="TOC2"/>
        <w:rPr>
          <w:rFonts w:eastAsiaTheme="minorEastAsia" w:cstheme="minorBidi"/>
          <w:bCs w:val="0"/>
          <w:noProof/>
          <w:sz w:val="22"/>
          <w:szCs w:val="22"/>
          <w:highlight w:val="yellow"/>
          <w:lang w:val="en-US"/>
        </w:rPr>
      </w:pPr>
      <w:hyperlink w:anchor="_Toc26168890" w:history="1">
        <w:r w:rsidR="00CF2DBB" w:rsidRPr="00CF2DBB">
          <w:rPr>
            <w:rStyle w:val="Hyperlink"/>
            <w:noProof/>
            <w:highlight w:val="yellow"/>
          </w:rPr>
          <w:t>5.10</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Total Likelihood and Environmental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_Toc26168890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5B7AF1C4" w14:textId="6347FF5A" w:rsidR="00CF2DBB" w:rsidRPr="00CF2DBB" w:rsidRDefault="00B13729">
      <w:pPr>
        <w:pStyle w:val="TOC2"/>
        <w:rPr>
          <w:rFonts w:eastAsiaTheme="minorEastAsia" w:cstheme="minorBidi"/>
          <w:bCs w:val="0"/>
          <w:noProof/>
          <w:sz w:val="22"/>
          <w:szCs w:val="22"/>
          <w:highlight w:val="yellow"/>
          <w:lang w:val="en-US"/>
        </w:rPr>
      </w:pPr>
      <w:hyperlink w:anchor="_Toc26168891" w:history="1">
        <w:r w:rsidR="00CF2DBB" w:rsidRPr="00CF2DBB">
          <w:rPr>
            <w:rStyle w:val="Hyperlink"/>
            <w:noProof/>
            <w:highlight w:val="yellow"/>
          </w:rPr>
          <w:t>5.11</w:t>
        </w:r>
        <w:r w:rsidR="00CF2DBB" w:rsidRPr="00CF2DBB">
          <w:rPr>
            <w:rFonts w:eastAsiaTheme="minorEastAsia" w:cstheme="minorBidi"/>
            <w:bCs w:val="0"/>
            <w:noProof/>
            <w:sz w:val="22"/>
            <w:szCs w:val="22"/>
            <w:highlight w:val="yellow"/>
            <w:lang w:val="en-US"/>
          </w:rPr>
          <w:tab/>
        </w:r>
        <w:r w:rsidR="00CF2DBB" w:rsidRPr="00CF2DBB">
          <w:rPr>
            <w:rStyle w:val="Hyperlink"/>
            <w:noProof/>
            <w:highlight w:val="yellow"/>
          </w:rPr>
          <w:t>Total Likelihood and Economic Loss Consequence</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_Toc26168891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34</w:t>
        </w:r>
        <w:r w:rsidR="00CF2DBB" w:rsidRPr="00CF2DBB">
          <w:rPr>
            <w:noProof/>
            <w:webHidden/>
            <w:highlight w:val="yellow"/>
          </w:rPr>
          <w:fldChar w:fldCharType="end"/>
        </w:r>
      </w:hyperlink>
    </w:p>
    <w:p w14:paraId="1699E0F2" w14:textId="0226EE35" w:rsidR="00CF2DBB" w:rsidRPr="00CF2DBB" w:rsidRDefault="00B13729">
      <w:pPr>
        <w:pStyle w:val="TOC1"/>
        <w:rPr>
          <w:rFonts w:asciiTheme="minorHAnsi" w:eastAsiaTheme="minorEastAsia" w:hAnsiTheme="minorHAnsi" w:cstheme="minorBidi"/>
          <w:b w:val="0"/>
          <w:bCs w:val="0"/>
          <w:caps w:val="0"/>
          <w:noProof/>
          <w:szCs w:val="22"/>
          <w:highlight w:val="yellow"/>
          <w:lang w:val="en-US"/>
        </w:rPr>
      </w:pPr>
      <w:hyperlink w:anchor="_Toc26168892" w:history="1">
        <w:r w:rsidR="00CF2DBB" w:rsidRPr="00CF2DBB">
          <w:rPr>
            <w:rStyle w:val="Hyperlink"/>
            <w:noProof/>
            <w:highlight w:val="yellow"/>
          </w:rPr>
          <w:t>6</w:t>
        </w:r>
        <w:r w:rsidR="00CF2DBB" w:rsidRPr="00CF2DBB">
          <w:rPr>
            <w:rFonts w:asciiTheme="minorHAnsi" w:eastAsiaTheme="minorEastAsia" w:hAnsiTheme="minorHAnsi" w:cstheme="minorBidi"/>
            <w:b w:val="0"/>
            <w:bCs w:val="0"/>
            <w:caps w:val="0"/>
            <w:noProof/>
            <w:szCs w:val="22"/>
            <w:highlight w:val="yellow"/>
            <w:lang w:val="en-US"/>
          </w:rPr>
          <w:tab/>
        </w:r>
        <w:r w:rsidR="00CF2DBB" w:rsidRPr="00CF2DBB">
          <w:rPr>
            <w:rStyle w:val="Hyperlink"/>
            <w:noProof/>
            <w:highlight w:val="yellow"/>
          </w:rPr>
          <w:t>Summary of Findings</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_Toc26168892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35</w:t>
        </w:r>
        <w:r w:rsidR="00CF2DBB" w:rsidRPr="00CF2DBB">
          <w:rPr>
            <w:noProof/>
            <w:webHidden/>
            <w:highlight w:val="yellow"/>
          </w:rPr>
          <w:fldChar w:fldCharType="end"/>
        </w:r>
      </w:hyperlink>
    </w:p>
    <w:p w14:paraId="2857573E" w14:textId="7F38538F" w:rsidR="00CF2DBB" w:rsidRPr="00CF2DBB" w:rsidRDefault="00B13729">
      <w:pPr>
        <w:pStyle w:val="TOC1"/>
        <w:rPr>
          <w:rFonts w:asciiTheme="minorHAnsi" w:eastAsiaTheme="minorEastAsia" w:hAnsiTheme="minorHAnsi" w:cstheme="minorBidi"/>
          <w:b w:val="0"/>
          <w:bCs w:val="0"/>
          <w:caps w:val="0"/>
          <w:noProof/>
          <w:szCs w:val="22"/>
          <w:highlight w:val="yellow"/>
          <w:lang w:val="en-US"/>
        </w:rPr>
      </w:pPr>
      <w:hyperlink w:anchor="_Toc26168893" w:history="1">
        <w:r w:rsidR="00CF2DBB" w:rsidRPr="00CF2DBB">
          <w:rPr>
            <w:rStyle w:val="Hyperlink"/>
            <w:noProof/>
            <w:highlight w:val="yellow"/>
          </w:rPr>
          <w:t>7</w:t>
        </w:r>
        <w:r w:rsidR="00CF2DBB" w:rsidRPr="00CF2DBB">
          <w:rPr>
            <w:rFonts w:asciiTheme="minorHAnsi" w:eastAsiaTheme="minorEastAsia" w:hAnsiTheme="minorHAnsi" w:cstheme="minorBidi"/>
            <w:b w:val="0"/>
            <w:bCs w:val="0"/>
            <w:caps w:val="0"/>
            <w:noProof/>
            <w:szCs w:val="22"/>
            <w:highlight w:val="yellow"/>
            <w:lang w:val="en-US"/>
          </w:rPr>
          <w:tab/>
        </w:r>
        <w:r w:rsidR="00CF2DBB" w:rsidRPr="00CF2DBB">
          <w:rPr>
            <w:rStyle w:val="Hyperlink"/>
            <w:noProof/>
            <w:highlight w:val="yellow"/>
          </w:rPr>
          <w:t>Revision History</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_Toc26168893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35</w:t>
        </w:r>
        <w:r w:rsidR="00CF2DBB" w:rsidRPr="00CF2DBB">
          <w:rPr>
            <w:noProof/>
            <w:webHidden/>
            <w:highlight w:val="yellow"/>
          </w:rPr>
          <w:fldChar w:fldCharType="end"/>
        </w:r>
      </w:hyperlink>
    </w:p>
    <w:p w14:paraId="39BAA942" w14:textId="61E4D909" w:rsidR="00CF2DBB" w:rsidRPr="00CF2DBB" w:rsidRDefault="00B13729">
      <w:pPr>
        <w:pStyle w:val="TOC1"/>
        <w:tabs>
          <w:tab w:val="left" w:pos="1440"/>
        </w:tabs>
        <w:rPr>
          <w:rFonts w:asciiTheme="minorHAnsi" w:eastAsiaTheme="minorEastAsia" w:hAnsiTheme="minorHAnsi" w:cstheme="minorBidi"/>
          <w:b w:val="0"/>
          <w:bCs w:val="0"/>
          <w:caps w:val="0"/>
          <w:noProof/>
          <w:szCs w:val="22"/>
          <w:highlight w:val="yellow"/>
          <w:lang w:val="en-US"/>
        </w:rPr>
      </w:pPr>
      <w:hyperlink w:anchor="_Toc26168894" w:history="1">
        <w:r w:rsidR="00CF2DBB" w:rsidRPr="00CF2DBB">
          <w:rPr>
            <w:rStyle w:val="Hyperlink"/>
            <w:noProof/>
            <w:highlight w:val="yellow"/>
            <w14:scene3d>
              <w14:camera w14:prst="orthographicFront"/>
              <w14:lightRig w14:rig="threePt" w14:dir="t">
                <w14:rot w14:lat="0" w14:lon="0" w14:rev="0"/>
              </w14:lightRig>
            </w14:scene3d>
          </w:rPr>
          <w:t>Appendix A</w:t>
        </w:r>
        <w:r w:rsidR="00CF2DBB" w:rsidRPr="00CF2DBB">
          <w:rPr>
            <w:rFonts w:asciiTheme="minorHAnsi" w:eastAsiaTheme="minorEastAsia" w:hAnsiTheme="minorHAnsi" w:cstheme="minorBidi"/>
            <w:b w:val="0"/>
            <w:bCs w:val="0"/>
            <w:caps w:val="0"/>
            <w:noProof/>
            <w:szCs w:val="22"/>
            <w:highlight w:val="yellow"/>
            <w:lang w:val="en-US"/>
          </w:rPr>
          <w:tab/>
        </w:r>
        <w:r w:rsidR="00CF2DBB" w:rsidRPr="00CF2DBB">
          <w:rPr>
            <w:rStyle w:val="Hyperlink"/>
            <w:noProof/>
            <w:highlight w:val="yellow"/>
          </w:rPr>
          <w:t>– 2019 quantitative algorithm outputs</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_Toc26168894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1</w:t>
        </w:r>
        <w:r w:rsidR="00CF2DBB" w:rsidRPr="00CF2DBB">
          <w:rPr>
            <w:noProof/>
            <w:webHidden/>
            <w:highlight w:val="yellow"/>
          </w:rPr>
          <w:fldChar w:fldCharType="end"/>
        </w:r>
      </w:hyperlink>
    </w:p>
    <w:p w14:paraId="48FC2A9C" w14:textId="33186725" w:rsidR="00CF2DBB" w:rsidRPr="00CF2DBB" w:rsidRDefault="00B13729">
      <w:pPr>
        <w:pStyle w:val="TOC1"/>
        <w:tabs>
          <w:tab w:val="left" w:pos="1440"/>
        </w:tabs>
        <w:rPr>
          <w:rFonts w:asciiTheme="minorHAnsi" w:eastAsiaTheme="minorEastAsia" w:hAnsiTheme="minorHAnsi" w:cstheme="minorBidi"/>
          <w:b w:val="0"/>
          <w:bCs w:val="0"/>
          <w:caps w:val="0"/>
          <w:noProof/>
          <w:szCs w:val="22"/>
          <w:highlight w:val="yellow"/>
          <w:lang w:val="en-US"/>
        </w:rPr>
      </w:pPr>
      <w:hyperlink w:anchor="_Toc26168895" w:history="1">
        <w:r w:rsidR="00CF2DBB" w:rsidRPr="00CF2DBB">
          <w:rPr>
            <w:rStyle w:val="Hyperlink"/>
            <w:noProof/>
            <w:highlight w:val="yellow"/>
            <w14:scene3d>
              <w14:camera w14:prst="orthographicFront"/>
              <w14:lightRig w14:rig="threePt" w14:dir="t">
                <w14:rot w14:lat="0" w14:lon="0" w14:rev="0"/>
              </w14:lightRig>
            </w14:scene3d>
          </w:rPr>
          <w:t>Appendix B</w:t>
        </w:r>
        <w:r w:rsidR="00CF2DBB" w:rsidRPr="00CF2DBB">
          <w:rPr>
            <w:rFonts w:asciiTheme="minorHAnsi" w:eastAsiaTheme="minorEastAsia" w:hAnsiTheme="minorHAnsi" w:cstheme="minorBidi"/>
            <w:b w:val="0"/>
            <w:bCs w:val="0"/>
            <w:caps w:val="0"/>
            <w:noProof/>
            <w:szCs w:val="22"/>
            <w:highlight w:val="yellow"/>
            <w:lang w:val="en-US"/>
          </w:rPr>
          <w:tab/>
        </w:r>
        <w:r w:rsidR="00CF2DBB" w:rsidRPr="00CF2DBB">
          <w:rPr>
            <w:rStyle w:val="Hyperlink"/>
            <w:noProof/>
            <w:highlight w:val="yellow"/>
          </w:rPr>
          <w:t>– Steps to Map Risk Results to the Plains ORM</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_Toc26168895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1</w:t>
        </w:r>
        <w:r w:rsidR="00CF2DBB" w:rsidRPr="00CF2DBB">
          <w:rPr>
            <w:noProof/>
            <w:webHidden/>
            <w:highlight w:val="yellow"/>
          </w:rPr>
          <w:fldChar w:fldCharType="end"/>
        </w:r>
      </w:hyperlink>
    </w:p>
    <w:p w14:paraId="0CFB7027" w14:textId="7B02DEA6" w:rsidR="00CF2DBB" w:rsidRPr="00CF2DBB" w:rsidRDefault="00B13729">
      <w:pPr>
        <w:pStyle w:val="TOC1"/>
        <w:tabs>
          <w:tab w:val="left" w:pos="1440"/>
        </w:tabs>
        <w:rPr>
          <w:rFonts w:asciiTheme="minorHAnsi" w:eastAsiaTheme="minorEastAsia" w:hAnsiTheme="minorHAnsi" w:cstheme="minorBidi"/>
          <w:b w:val="0"/>
          <w:bCs w:val="0"/>
          <w:caps w:val="0"/>
          <w:noProof/>
          <w:szCs w:val="22"/>
          <w:highlight w:val="yellow"/>
          <w:lang w:val="en-US"/>
        </w:rPr>
      </w:pPr>
      <w:hyperlink w:anchor="_Toc26168896" w:history="1">
        <w:r w:rsidR="00CF2DBB" w:rsidRPr="00CF2DBB">
          <w:rPr>
            <w:rStyle w:val="Hyperlink"/>
            <w:noProof/>
            <w:highlight w:val="yellow"/>
            <w14:scene3d>
              <w14:camera w14:prst="orthographicFront"/>
              <w14:lightRig w14:rig="threePt" w14:dir="t">
                <w14:rot w14:lat="0" w14:lon="0" w14:rev="0"/>
              </w14:lightRig>
            </w14:scene3d>
          </w:rPr>
          <w:t>Appendix C</w:t>
        </w:r>
        <w:r w:rsidR="00CF2DBB" w:rsidRPr="00CF2DBB">
          <w:rPr>
            <w:rFonts w:asciiTheme="minorHAnsi" w:eastAsiaTheme="minorEastAsia" w:hAnsiTheme="minorHAnsi" w:cstheme="minorBidi"/>
            <w:b w:val="0"/>
            <w:bCs w:val="0"/>
            <w:caps w:val="0"/>
            <w:noProof/>
            <w:szCs w:val="22"/>
            <w:highlight w:val="yellow"/>
            <w:lang w:val="en-US"/>
          </w:rPr>
          <w:tab/>
        </w:r>
        <w:r w:rsidR="00CF2DBB" w:rsidRPr="00CF2DBB">
          <w:rPr>
            <w:rStyle w:val="Hyperlink"/>
            <w:noProof/>
            <w:highlight w:val="yellow"/>
          </w:rPr>
          <w:t xml:space="preserve"> Dynamic Risk Outflow Model Methodology</w:t>
        </w:r>
        <w:r w:rsidR="00CF2DBB" w:rsidRPr="00CF2DBB">
          <w:rPr>
            <w:noProof/>
            <w:webHidden/>
            <w:highlight w:val="yellow"/>
          </w:rPr>
          <w:tab/>
        </w:r>
        <w:r w:rsidR="00CF2DBB" w:rsidRPr="00CF2DBB">
          <w:rPr>
            <w:noProof/>
            <w:webHidden/>
            <w:highlight w:val="yellow"/>
          </w:rPr>
          <w:fldChar w:fldCharType="begin"/>
        </w:r>
        <w:r w:rsidR="00CF2DBB" w:rsidRPr="00CF2DBB">
          <w:rPr>
            <w:noProof/>
            <w:webHidden/>
            <w:highlight w:val="yellow"/>
          </w:rPr>
          <w:instrText xml:space="preserve"> PAGEREF _Toc26168896 \h </w:instrText>
        </w:r>
        <w:r w:rsidR="00CF2DBB" w:rsidRPr="00CF2DBB">
          <w:rPr>
            <w:noProof/>
            <w:webHidden/>
            <w:highlight w:val="yellow"/>
          </w:rPr>
        </w:r>
        <w:r w:rsidR="00CF2DBB" w:rsidRPr="00CF2DBB">
          <w:rPr>
            <w:noProof/>
            <w:webHidden/>
            <w:highlight w:val="yellow"/>
          </w:rPr>
          <w:fldChar w:fldCharType="separate"/>
        </w:r>
        <w:r w:rsidR="00CF2DBB" w:rsidRPr="00CF2DBB">
          <w:rPr>
            <w:noProof/>
            <w:webHidden/>
            <w:highlight w:val="yellow"/>
          </w:rPr>
          <w:t>1</w:t>
        </w:r>
        <w:r w:rsidR="00CF2DBB" w:rsidRPr="00CF2DBB">
          <w:rPr>
            <w:noProof/>
            <w:webHidden/>
            <w:highlight w:val="yellow"/>
          </w:rPr>
          <w:fldChar w:fldCharType="end"/>
        </w:r>
      </w:hyperlink>
    </w:p>
    <w:p w14:paraId="3E62B913" w14:textId="6813BA7C" w:rsidR="0090723F" w:rsidRPr="00CF2DBB" w:rsidRDefault="007F1D8C" w:rsidP="00C730E7">
      <w:pPr>
        <w:rPr>
          <w:highlight w:val="yellow"/>
        </w:rPr>
      </w:pPr>
      <w:r w:rsidRPr="00CF2DBB">
        <w:rPr>
          <w:rFonts w:asciiTheme="majorHAnsi" w:hAnsiTheme="majorHAnsi"/>
          <w:highlight w:val="yellow"/>
        </w:rPr>
        <w:fldChar w:fldCharType="end"/>
      </w:r>
      <w:r w:rsidR="009D194B" w:rsidRPr="00CF2DBB">
        <w:rPr>
          <w:highlight w:val="yellow"/>
        </w:rPr>
        <w:br/>
      </w:r>
    </w:p>
    <w:p w14:paraId="6C62D4DB" w14:textId="77777777" w:rsidR="0090723F" w:rsidRPr="00737254" w:rsidRDefault="0090723F">
      <w:pPr>
        <w:spacing w:before="0" w:after="0"/>
        <w:jc w:val="left"/>
        <w:rPr>
          <w:highlight w:val="yellow"/>
        </w:rPr>
      </w:pPr>
      <w:r w:rsidRPr="00737254">
        <w:rPr>
          <w:highlight w:val="yellow"/>
        </w:rPr>
        <w:br w:type="page"/>
      </w:r>
    </w:p>
    <w:p w14:paraId="268CD64A" w14:textId="77777777" w:rsidR="00C0729B" w:rsidRPr="00737254" w:rsidRDefault="00C0729B" w:rsidP="00C0729B">
      <w:pPr>
        <w:tabs>
          <w:tab w:val="right" w:pos="9360"/>
        </w:tabs>
        <w:spacing w:before="0"/>
        <w:rPr>
          <w:rFonts w:asciiTheme="minorHAnsi" w:hAnsiTheme="minorHAnsi"/>
          <w:b/>
          <w:highlight w:val="yellow"/>
        </w:rPr>
      </w:pPr>
      <w:r w:rsidRPr="00737254">
        <w:rPr>
          <w:rFonts w:asciiTheme="minorHAnsi" w:hAnsiTheme="minorHAnsi"/>
          <w:b/>
          <w:sz w:val="28"/>
          <w:szCs w:val="28"/>
          <w:highlight w:val="yellow"/>
        </w:rPr>
        <w:lastRenderedPageBreak/>
        <w:t>LIST OF TABLES</w:t>
      </w:r>
      <w:r w:rsidRPr="00737254">
        <w:rPr>
          <w:rFonts w:asciiTheme="minorHAnsi" w:hAnsiTheme="minorHAnsi"/>
          <w:b/>
          <w:highlight w:val="yellow"/>
        </w:rPr>
        <w:tab/>
      </w:r>
      <w:r w:rsidRPr="00737254">
        <w:rPr>
          <w:rFonts w:asciiTheme="minorHAnsi" w:hAnsiTheme="minorHAnsi"/>
          <w:b/>
          <w:sz w:val="28"/>
          <w:szCs w:val="28"/>
          <w:highlight w:val="yellow"/>
        </w:rPr>
        <w:t>PAGE NO.</w:t>
      </w:r>
    </w:p>
    <w:p w14:paraId="3DD8B188" w14:textId="175ABDA6" w:rsidR="001B7B5F" w:rsidRDefault="00C0729B">
      <w:pPr>
        <w:pStyle w:val="TableofFigures"/>
        <w:tabs>
          <w:tab w:val="right" w:leader="dot" w:pos="9350"/>
        </w:tabs>
        <w:rPr>
          <w:rFonts w:asciiTheme="minorHAnsi" w:eastAsiaTheme="minorEastAsia" w:hAnsiTheme="minorHAnsi" w:cstheme="minorBidi"/>
          <w:noProof/>
          <w:szCs w:val="22"/>
          <w:lang w:val="en-US"/>
        </w:rPr>
      </w:pPr>
      <w:r w:rsidRPr="00737254">
        <w:rPr>
          <w:rFonts w:asciiTheme="minorHAnsi" w:hAnsiTheme="minorHAnsi"/>
          <w:b/>
          <w:sz w:val="20"/>
          <w:szCs w:val="20"/>
          <w:highlight w:val="yellow"/>
        </w:rPr>
        <w:fldChar w:fldCharType="begin"/>
      </w:r>
      <w:r w:rsidRPr="00737254">
        <w:rPr>
          <w:rFonts w:asciiTheme="minorHAnsi" w:hAnsiTheme="minorHAnsi"/>
          <w:b/>
          <w:sz w:val="20"/>
          <w:szCs w:val="20"/>
          <w:highlight w:val="yellow"/>
        </w:rPr>
        <w:instrText xml:space="preserve"> TOC \h \z \c "Table" </w:instrText>
      </w:r>
      <w:r w:rsidRPr="00737254">
        <w:rPr>
          <w:rFonts w:asciiTheme="minorHAnsi" w:hAnsiTheme="minorHAnsi"/>
          <w:b/>
          <w:sz w:val="20"/>
          <w:szCs w:val="20"/>
          <w:highlight w:val="yellow"/>
        </w:rPr>
        <w:fldChar w:fldCharType="separate"/>
      </w:r>
      <w:hyperlink w:anchor="_Toc26168996" w:history="1">
        <w:r w:rsidR="001B7B5F" w:rsidRPr="0061007C">
          <w:rPr>
            <w:rStyle w:val="Hyperlink"/>
            <w:noProof/>
          </w:rPr>
          <w:t>Table 25 – Risk Rank Cumulative Lengths of Individual Threat Drivers</w:t>
        </w:r>
        <w:r w:rsidR="001B7B5F">
          <w:rPr>
            <w:noProof/>
            <w:webHidden/>
          </w:rPr>
          <w:tab/>
        </w:r>
        <w:r w:rsidR="001B7B5F">
          <w:rPr>
            <w:noProof/>
            <w:webHidden/>
          </w:rPr>
          <w:fldChar w:fldCharType="begin"/>
        </w:r>
        <w:r w:rsidR="001B7B5F">
          <w:rPr>
            <w:noProof/>
            <w:webHidden/>
          </w:rPr>
          <w:instrText xml:space="preserve"> PAGEREF _Toc26168996 \h </w:instrText>
        </w:r>
        <w:r w:rsidR="001B7B5F">
          <w:rPr>
            <w:noProof/>
            <w:webHidden/>
          </w:rPr>
        </w:r>
        <w:r w:rsidR="001B7B5F">
          <w:rPr>
            <w:noProof/>
            <w:webHidden/>
          </w:rPr>
          <w:fldChar w:fldCharType="separate"/>
        </w:r>
        <w:r w:rsidR="001B7B5F">
          <w:rPr>
            <w:noProof/>
            <w:webHidden/>
          </w:rPr>
          <w:t>11</w:t>
        </w:r>
        <w:r w:rsidR="001B7B5F">
          <w:rPr>
            <w:noProof/>
            <w:webHidden/>
          </w:rPr>
          <w:fldChar w:fldCharType="end"/>
        </w:r>
      </w:hyperlink>
    </w:p>
    <w:p w14:paraId="3D1F84B9" w14:textId="7CBF29E5"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8997" w:history="1">
        <w:r w:rsidR="001B7B5F" w:rsidRPr="0061007C">
          <w:rPr>
            <w:rStyle w:val="Hyperlink"/>
            <w:noProof/>
          </w:rPr>
          <w:t>Table 2 – Drivers for the Safety Risk Reportable Pipelines - Third Party Damage</w:t>
        </w:r>
        <w:r w:rsidR="001B7B5F">
          <w:rPr>
            <w:noProof/>
            <w:webHidden/>
          </w:rPr>
          <w:tab/>
        </w:r>
        <w:r w:rsidR="001B7B5F">
          <w:rPr>
            <w:noProof/>
            <w:webHidden/>
          </w:rPr>
          <w:fldChar w:fldCharType="begin"/>
        </w:r>
        <w:r w:rsidR="001B7B5F">
          <w:rPr>
            <w:noProof/>
            <w:webHidden/>
          </w:rPr>
          <w:instrText xml:space="preserve"> PAGEREF _Toc26168997 \h </w:instrText>
        </w:r>
        <w:r w:rsidR="001B7B5F">
          <w:rPr>
            <w:noProof/>
            <w:webHidden/>
          </w:rPr>
        </w:r>
        <w:r w:rsidR="001B7B5F">
          <w:rPr>
            <w:noProof/>
            <w:webHidden/>
          </w:rPr>
          <w:fldChar w:fldCharType="separate"/>
        </w:r>
        <w:r w:rsidR="001B7B5F">
          <w:rPr>
            <w:noProof/>
            <w:webHidden/>
          </w:rPr>
          <w:t>12</w:t>
        </w:r>
        <w:r w:rsidR="001B7B5F">
          <w:rPr>
            <w:noProof/>
            <w:webHidden/>
          </w:rPr>
          <w:fldChar w:fldCharType="end"/>
        </w:r>
      </w:hyperlink>
    </w:p>
    <w:p w14:paraId="7D3390A2" w14:textId="06F53B73"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8998" w:history="1">
        <w:r w:rsidR="001B7B5F" w:rsidRPr="0061007C">
          <w:rPr>
            <w:rStyle w:val="Hyperlink"/>
            <w:noProof/>
          </w:rPr>
          <w:t>Table 3 – Drivers for the Safety Risk Reportable Pipelines – Internal Corrosion Method 1</w:t>
        </w:r>
        <w:r w:rsidR="001B7B5F">
          <w:rPr>
            <w:noProof/>
            <w:webHidden/>
          </w:rPr>
          <w:tab/>
        </w:r>
        <w:r w:rsidR="001B7B5F">
          <w:rPr>
            <w:noProof/>
            <w:webHidden/>
          </w:rPr>
          <w:fldChar w:fldCharType="begin"/>
        </w:r>
        <w:r w:rsidR="001B7B5F">
          <w:rPr>
            <w:noProof/>
            <w:webHidden/>
          </w:rPr>
          <w:instrText xml:space="preserve"> PAGEREF _Toc26168998 \h </w:instrText>
        </w:r>
        <w:r w:rsidR="001B7B5F">
          <w:rPr>
            <w:noProof/>
            <w:webHidden/>
          </w:rPr>
        </w:r>
        <w:r w:rsidR="001B7B5F">
          <w:rPr>
            <w:noProof/>
            <w:webHidden/>
          </w:rPr>
          <w:fldChar w:fldCharType="separate"/>
        </w:r>
        <w:r w:rsidR="001B7B5F">
          <w:rPr>
            <w:noProof/>
            <w:webHidden/>
          </w:rPr>
          <w:t>19</w:t>
        </w:r>
        <w:r w:rsidR="001B7B5F">
          <w:rPr>
            <w:noProof/>
            <w:webHidden/>
          </w:rPr>
          <w:fldChar w:fldCharType="end"/>
        </w:r>
      </w:hyperlink>
    </w:p>
    <w:p w14:paraId="3E40987A" w14:textId="469C382F"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8999" w:history="1">
        <w:r w:rsidR="001B7B5F" w:rsidRPr="0061007C">
          <w:rPr>
            <w:rStyle w:val="Hyperlink"/>
            <w:noProof/>
          </w:rPr>
          <w:t>Table 4 – Drivers for the Safety Risk Reportable Pipelines – Internal Corrosion Method 2</w:t>
        </w:r>
        <w:r w:rsidR="001B7B5F">
          <w:rPr>
            <w:noProof/>
            <w:webHidden/>
          </w:rPr>
          <w:tab/>
        </w:r>
        <w:r w:rsidR="001B7B5F">
          <w:rPr>
            <w:noProof/>
            <w:webHidden/>
          </w:rPr>
          <w:fldChar w:fldCharType="begin"/>
        </w:r>
        <w:r w:rsidR="001B7B5F">
          <w:rPr>
            <w:noProof/>
            <w:webHidden/>
          </w:rPr>
          <w:instrText xml:space="preserve"> PAGEREF _Toc26168999 \h </w:instrText>
        </w:r>
        <w:r w:rsidR="001B7B5F">
          <w:rPr>
            <w:noProof/>
            <w:webHidden/>
          </w:rPr>
        </w:r>
        <w:r w:rsidR="001B7B5F">
          <w:rPr>
            <w:noProof/>
            <w:webHidden/>
          </w:rPr>
          <w:fldChar w:fldCharType="separate"/>
        </w:r>
        <w:r w:rsidR="001B7B5F">
          <w:rPr>
            <w:noProof/>
            <w:webHidden/>
          </w:rPr>
          <w:t>22</w:t>
        </w:r>
        <w:r w:rsidR="001B7B5F">
          <w:rPr>
            <w:noProof/>
            <w:webHidden/>
          </w:rPr>
          <w:fldChar w:fldCharType="end"/>
        </w:r>
      </w:hyperlink>
    </w:p>
    <w:p w14:paraId="4F266373" w14:textId="0715A2AC"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00" w:history="1">
        <w:r w:rsidR="001B7B5F" w:rsidRPr="0061007C">
          <w:rPr>
            <w:rStyle w:val="Hyperlink"/>
            <w:noProof/>
          </w:rPr>
          <w:t>Table 2 – Drivers for the Safety Risk Reportable Pipelines - Third Party Damage</w:t>
        </w:r>
        <w:r w:rsidR="001B7B5F">
          <w:rPr>
            <w:noProof/>
            <w:webHidden/>
          </w:rPr>
          <w:tab/>
        </w:r>
        <w:r w:rsidR="001B7B5F">
          <w:rPr>
            <w:noProof/>
            <w:webHidden/>
          </w:rPr>
          <w:fldChar w:fldCharType="begin"/>
        </w:r>
        <w:r w:rsidR="001B7B5F">
          <w:rPr>
            <w:noProof/>
            <w:webHidden/>
          </w:rPr>
          <w:instrText xml:space="preserve"> PAGEREF _Toc26169000 \h </w:instrText>
        </w:r>
        <w:r w:rsidR="001B7B5F">
          <w:rPr>
            <w:noProof/>
            <w:webHidden/>
          </w:rPr>
        </w:r>
        <w:r w:rsidR="001B7B5F">
          <w:rPr>
            <w:noProof/>
            <w:webHidden/>
          </w:rPr>
          <w:fldChar w:fldCharType="separate"/>
        </w:r>
        <w:r w:rsidR="001B7B5F">
          <w:rPr>
            <w:noProof/>
            <w:webHidden/>
          </w:rPr>
          <w:t>26</w:t>
        </w:r>
        <w:r w:rsidR="001B7B5F">
          <w:rPr>
            <w:noProof/>
            <w:webHidden/>
          </w:rPr>
          <w:fldChar w:fldCharType="end"/>
        </w:r>
      </w:hyperlink>
    </w:p>
    <w:p w14:paraId="0EC21889" w14:textId="0C9DE939"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01" w:history="1">
        <w:r w:rsidR="001B7B5F" w:rsidRPr="0061007C">
          <w:rPr>
            <w:rStyle w:val="Hyperlink"/>
            <w:noProof/>
            <w:highlight w:val="yellow"/>
          </w:rPr>
          <w:t>Table 5 – Report Revision</w:t>
        </w:r>
        <w:r w:rsidR="001B7B5F">
          <w:rPr>
            <w:noProof/>
            <w:webHidden/>
          </w:rPr>
          <w:tab/>
        </w:r>
        <w:r w:rsidR="001B7B5F">
          <w:rPr>
            <w:noProof/>
            <w:webHidden/>
          </w:rPr>
          <w:fldChar w:fldCharType="begin"/>
        </w:r>
        <w:r w:rsidR="001B7B5F">
          <w:rPr>
            <w:noProof/>
            <w:webHidden/>
          </w:rPr>
          <w:instrText xml:space="preserve"> PAGEREF _Toc26169001 \h </w:instrText>
        </w:r>
        <w:r w:rsidR="001B7B5F">
          <w:rPr>
            <w:noProof/>
            <w:webHidden/>
          </w:rPr>
        </w:r>
        <w:r w:rsidR="001B7B5F">
          <w:rPr>
            <w:noProof/>
            <w:webHidden/>
          </w:rPr>
          <w:fldChar w:fldCharType="separate"/>
        </w:r>
        <w:r w:rsidR="001B7B5F">
          <w:rPr>
            <w:noProof/>
            <w:webHidden/>
          </w:rPr>
          <w:t>35</w:t>
        </w:r>
        <w:r w:rsidR="001B7B5F">
          <w:rPr>
            <w:noProof/>
            <w:webHidden/>
          </w:rPr>
          <w:fldChar w:fldCharType="end"/>
        </w:r>
      </w:hyperlink>
    </w:p>
    <w:p w14:paraId="4733E682" w14:textId="16622FB9"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02" w:history="1">
        <w:r w:rsidR="001B7B5F" w:rsidRPr="0061007C">
          <w:rPr>
            <w:rStyle w:val="Hyperlink"/>
            <w:noProof/>
            <w:highlight w:val="yellow"/>
          </w:rPr>
          <w:t>Table 6 – Failure Frequency Mapping</w:t>
        </w:r>
        <w:r w:rsidR="001B7B5F">
          <w:rPr>
            <w:noProof/>
            <w:webHidden/>
          </w:rPr>
          <w:tab/>
        </w:r>
        <w:r w:rsidR="001B7B5F">
          <w:rPr>
            <w:noProof/>
            <w:webHidden/>
          </w:rPr>
          <w:fldChar w:fldCharType="begin"/>
        </w:r>
        <w:r w:rsidR="001B7B5F">
          <w:rPr>
            <w:noProof/>
            <w:webHidden/>
          </w:rPr>
          <w:instrText xml:space="preserve"> PAGEREF _Toc26169002 \h </w:instrText>
        </w:r>
        <w:r w:rsidR="001B7B5F">
          <w:rPr>
            <w:noProof/>
            <w:webHidden/>
          </w:rPr>
        </w:r>
        <w:r w:rsidR="001B7B5F">
          <w:rPr>
            <w:noProof/>
            <w:webHidden/>
          </w:rPr>
          <w:fldChar w:fldCharType="separate"/>
        </w:r>
        <w:r w:rsidR="001B7B5F">
          <w:rPr>
            <w:noProof/>
            <w:webHidden/>
          </w:rPr>
          <w:t>2</w:t>
        </w:r>
        <w:r w:rsidR="001B7B5F">
          <w:rPr>
            <w:noProof/>
            <w:webHidden/>
          </w:rPr>
          <w:fldChar w:fldCharType="end"/>
        </w:r>
      </w:hyperlink>
    </w:p>
    <w:p w14:paraId="2D1EDF8C" w14:textId="1BAB37DD"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03" w:history="1">
        <w:r w:rsidR="001B7B5F" w:rsidRPr="0061007C">
          <w:rPr>
            <w:rStyle w:val="Hyperlink"/>
            <w:noProof/>
            <w:highlight w:val="yellow"/>
          </w:rPr>
          <w:t>Table 7 – Consequence Conversion</w:t>
        </w:r>
        <w:r w:rsidR="001B7B5F">
          <w:rPr>
            <w:noProof/>
            <w:webHidden/>
          </w:rPr>
          <w:tab/>
        </w:r>
        <w:r w:rsidR="001B7B5F">
          <w:rPr>
            <w:noProof/>
            <w:webHidden/>
          </w:rPr>
          <w:fldChar w:fldCharType="begin"/>
        </w:r>
        <w:r w:rsidR="001B7B5F">
          <w:rPr>
            <w:noProof/>
            <w:webHidden/>
          </w:rPr>
          <w:instrText xml:space="preserve"> PAGEREF _Toc26169003 \h </w:instrText>
        </w:r>
        <w:r w:rsidR="001B7B5F">
          <w:rPr>
            <w:noProof/>
            <w:webHidden/>
          </w:rPr>
        </w:r>
        <w:r w:rsidR="001B7B5F">
          <w:rPr>
            <w:noProof/>
            <w:webHidden/>
          </w:rPr>
          <w:fldChar w:fldCharType="separate"/>
        </w:r>
        <w:r w:rsidR="001B7B5F">
          <w:rPr>
            <w:noProof/>
            <w:webHidden/>
          </w:rPr>
          <w:t>4</w:t>
        </w:r>
        <w:r w:rsidR="001B7B5F">
          <w:rPr>
            <w:noProof/>
            <w:webHidden/>
          </w:rPr>
          <w:fldChar w:fldCharType="end"/>
        </w:r>
      </w:hyperlink>
    </w:p>
    <w:p w14:paraId="1CD471C9" w14:textId="40029346" w:rsidR="00C0729B" w:rsidRPr="00737254" w:rsidRDefault="00C0729B" w:rsidP="00753A8B">
      <w:pPr>
        <w:tabs>
          <w:tab w:val="right" w:pos="9360"/>
        </w:tabs>
        <w:spacing w:before="0"/>
        <w:rPr>
          <w:rFonts w:asciiTheme="minorHAnsi" w:hAnsiTheme="minorHAnsi"/>
          <w:b/>
          <w:sz w:val="28"/>
          <w:szCs w:val="28"/>
          <w:highlight w:val="yellow"/>
        </w:rPr>
      </w:pPr>
      <w:r w:rsidRPr="00737254">
        <w:rPr>
          <w:rFonts w:asciiTheme="minorHAnsi" w:hAnsiTheme="minorHAnsi"/>
          <w:b/>
          <w:sz w:val="20"/>
          <w:szCs w:val="20"/>
          <w:highlight w:val="yellow"/>
        </w:rPr>
        <w:fldChar w:fldCharType="end"/>
      </w:r>
    </w:p>
    <w:p w14:paraId="1D1DE08C" w14:textId="77777777" w:rsidR="00C0729B" w:rsidRPr="00737254" w:rsidRDefault="00C0729B">
      <w:pPr>
        <w:spacing w:before="0" w:after="0"/>
        <w:jc w:val="left"/>
        <w:rPr>
          <w:rFonts w:asciiTheme="minorHAnsi" w:hAnsiTheme="minorHAnsi"/>
          <w:b/>
          <w:sz w:val="28"/>
          <w:szCs w:val="28"/>
          <w:highlight w:val="yellow"/>
        </w:rPr>
      </w:pPr>
      <w:r w:rsidRPr="00737254">
        <w:rPr>
          <w:rFonts w:asciiTheme="minorHAnsi" w:hAnsiTheme="minorHAnsi"/>
          <w:b/>
          <w:sz w:val="28"/>
          <w:szCs w:val="28"/>
          <w:highlight w:val="yellow"/>
        </w:rPr>
        <w:br w:type="page"/>
      </w:r>
    </w:p>
    <w:p w14:paraId="1E3C1B00" w14:textId="77777777" w:rsidR="00753A8B" w:rsidRPr="00737254" w:rsidRDefault="00753A8B" w:rsidP="00753A8B">
      <w:pPr>
        <w:tabs>
          <w:tab w:val="right" w:pos="9360"/>
        </w:tabs>
        <w:spacing w:before="0"/>
        <w:rPr>
          <w:rFonts w:asciiTheme="minorHAnsi" w:hAnsiTheme="minorHAnsi"/>
          <w:b/>
          <w:highlight w:val="yellow"/>
        </w:rPr>
      </w:pPr>
      <w:r w:rsidRPr="00737254">
        <w:rPr>
          <w:rFonts w:asciiTheme="minorHAnsi" w:hAnsiTheme="minorHAnsi"/>
          <w:b/>
          <w:sz w:val="28"/>
          <w:szCs w:val="28"/>
          <w:highlight w:val="yellow"/>
        </w:rPr>
        <w:lastRenderedPageBreak/>
        <w:t>LIST OF FIGURES</w:t>
      </w:r>
      <w:r w:rsidRPr="00737254">
        <w:rPr>
          <w:rFonts w:asciiTheme="minorHAnsi" w:hAnsiTheme="minorHAnsi"/>
          <w:b/>
          <w:highlight w:val="yellow"/>
        </w:rPr>
        <w:tab/>
      </w:r>
      <w:r w:rsidRPr="00737254">
        <w:rPr>
          <w:rFonts w:asciiTheme="minorHAnsi" w:hAnsiTheme="minorHAnsi"/>
          <w:b/>
          <w:sz w:val="28"/>
          <w:szCs w:val="28"/>
          <w:highlight w:val="yellow"/>
        </w:rPr>
        <w:t>PAGE NO.</w:t>
      </w:r>
    </w:p>
    <w:p w14:paraId="060AA220" w14:textId="1F3D8B5A" w:rsidR="001B7B5F" w:rsidRDefault="00753A8B">
      <w:pPr>
        <w:pStyle w:val="TableofFigures"/>
        <w:tabs>
          <w:tab w:val="right" w:leader="dot" w:pos="9350"/>
        </w:tabs>
        <w:rPr>
          <w:rFonts w:asciiTheme="minorHAnsi" w:eastAsiaTheme="minorEastAsia" w:hAnsiTheme="minorHAnsi" w:cstheme="minorBidi"/>
          <w:noProof/>
          <w:szCs w:val="22"/>
          <w:lang w:val="en-US"/>
        </w:rPr>
      </w:pPr>
      <w:r w:rsidRPr="00737254">
        <w:rPr>
          <w:sz w:val="20"/>
          <w:szCs w:val="20"/>
          <w:highlight w:val="yellow"/>
        </w:rPr>
        <w:fldChar w:fldCharType="begin"/>
      </w:r>
      <w:r w:rsidRPr="00737254">
        <w:rPr>
          <w:sz w:val="20"/>
          <w:szCs w:val="20"/>
          <w:highlight w:val="yellow"/>
        </w:rPr>
        <w:instrText xml:space="preserve"> TOC \h \z \c "Figure" </w:instrText>
      </w:r>
      <w:r w:rsidRPr="00737254">
        <w:rPr>
          <w:sz w:val="20"/>
          <w:szCs w:val="20"/>
          <w:highlight w:val="yellow"/>
        </w:rPr>
        <w:fldChar w:fldCharType="separate"/>
      </w:r>
      <w:hyperlink w:anchor="_Toc26169062" w:history="1">
        <w:r w:rsidR="001B7B5F" w:rsidRPr="001A163A">
          <w:rPr>
            <w:rStyle w:val="Hyperlink"/>
            <w:noProof/>
            <w:highlight w:val="yellow"/>
          </w:rPr>
          <w:t>Figure 1 – Plains ORM Risk Classification</w:t>
        </w:r>
        <w:r w:rsidR="001B7B5F">
          <w:rPr>
            <w:noProof/>
            <w:webHidden/>
          </w:rPr>
          <w:tab/>
        </w:r>
        <w:r w:rsidR="001B7B5F">
          <w:rPr>
            <w:noProof/>
            <w:webHidden/>
          </w:rPr>
          <w:fldChar w:fldCharType="begin"/>
        </w:r>
        <w:r w:rsidR="001B7B5F">
          <w:rPr>
            <w:noProof/>
            <w:webHidden/>
          </w:rPr>
          <w:instrText xml:space="preserve"> PAGEREF _Toc26169062 \h </w:instrText>
        </w:r>
        <w:r w:rsidR="001B7B5F">
          <w:rPr>
            <w:noProof/>
            <w:webHidden/>
          </w:rPr>
        </w:r>
        <w:r w:rsidR="001B7B5F">
          <w:rPr>
            <w:noProof/>
            <w:webHidden/>
          </w:rPr>
          <w:fldChar w:fldCharType="separate"/>
        </w:r>
        <w:r w:rsidR="001B7B5F">
          <w:rPr>
            <w:noProof/>
            <w:webHidden/>
          </w:rPr>
          <w:t>9</w:t>
        </w:r>
        <w:r w:rsidR="001B7B5F">
          <w:rPr>
            <w:noProof/>
            <w:webHidden/>
          </w:rPr>
          <w:fldChar w:fldCharType="end"/>
        </w:r>
      </w:hyperlink>
    </w:p>
    <w:p w14:paraId="60FA57FA" w14:textId="42E95972"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63" w:history="1">
        <w:r w:rsidR="001B7B5F" w:rsidRPr="001A163A">
          <w:rPr>
            <w:rStyle w:val="Hyperlink"/>
            <w:noProof/>
          </w:rPr>
          <w:t>Figure 2 – Pipeline Risk Ranking Length Distribution – Safety Risk</w:t>
        </w:r>
        <w:r w:rsidR="001B7B5F">
          <w:rPr>
            <w:noProof/>
            <w:webHidden/>
          </w:rPr>
          <w:tab/>
        </w:r>
        <w:r w:rsidR="001B7B5F">
          <w:rPr>
            <w:noProof/>
            <w:webHidden/>
          </w:rPr>
          <w:fldChar w:fldCharType="begin"/>
        </w:r>
        <w:r w:rsidR="001B7B5F">
          <w:rPr>
            <w:noProof/>
            <w:webHidden/>
          </w:rPr>
          <w:instrText xml:space="preserve"> PAGEREF _Toc26169063 \h </w:instrText>
        </w:r>
        <w:r w:rsidR="001B7B5F">
          <w:rPr>
            <w:noProof/>
            <w:webHidden/>
          </w:rPr>
        </w:r>
        <w:r w:rsidR="001B7B5F">
          <w:rPr>
            <w:noProof/>
            <w:webHidden/>
          </w:rPr>
          <w:fldChar w:fldCharType="separate"/>
        </w:r>
        <w:r w:rsidR="001B7B5F">
          <w:rPr>
            <w:noProof/>
            <w:webHidden/>
          </w:rPr>
          <w:t>10</w:t>
        </w:r>
        <w:r w:rsidR="001B7B5F">
          <w:rPr>
            <w:noProof/>
            <w:webHidden/>
          </w:rPr>
          <w:fldChar w:fldCharType="end"/>
        </w:r>
      </w:hyperlink>
    </w:p>
    <w:p w14:paraId="7F0DEE0E" w14:textId="6BE1DDD2"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64" w:history="1">
        <w:r w:rsidR="001B7B5F" w:rsidRPr="001A163A">
          <w:rPr>
            <w:rStyle w:val="Hyperlink"/>
            <w:noProof/>
          </w:rPr>
          <w:t>Figure 3 – Pipeline Risk Ranking Distribution by Threat Drivers – Safety Risk</w:t>
        </w:r>
        <w:r w:rsidR="001B7B5F">
          <w:rPr>
            <w:noProof/>
            <w:webHidden/>
          </w:rPr>
          <w:tab/>
        </w:r>
        <w:r w:rsidR="001B7B5F">
          <w:rPr>
            <w:noProof/>
            <w:webHidden/>
          </w:rPr>
          <w:fldChar w:fldCharType="begin"/>
        </w:r>
        <w:r w:rsidR="001B7B5F">
          <w:rPr>
            <w:noProof/>
            <w:webHidden/>
          </w:rPr>
          <w:instrText xml:space="preserve"> PAGEREF _Toc26169064 \h </w:instrText>
        </w:r>
        <w:r w:rsidR="001B7B5F">
          <w:rPr>
            <w:noProof/>
            <w:webHidden/>
          </w:rPr>
        </w:r>
        <w:r w:rsidR="001B7B5F">
          <w:rPr>
            <w:noProof/>
            <w:webHidden/>
          </w:rPr>
          <w:fldChar w:fldCharType="separate"/>
        </w:r>
        <w:r w:rsidR="001B7B5F">
          <w:rPr>
            <w:noProof/>
            <w:webHidden/>
          </w:rPr>
          <w:t>11</w:t>
        </w:r>
        <w:r w:rsidR="001B7B5F">
          <w:rPr>
            <w:noProof/>
            <w:webHidden/>
          </w:rPr>
          <w:fldChar w:fldCharType="end"/>
        </w:r>
      </w:hyperlink>
    </w:p>
    <w:p w14:paraId="54727FED" w14:textId="19A895CC"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65" w:history="1">
        <w:r w:rsidR="001B7B5F" w:rsidRPr="001A163A">
          <w:rPr>
            <w:rStyle w:val="Hyperlink"/>
            <w:noProof/>
          </w:rPr>
          <w:t>Figure 4 – Length Distribution of Reportable Pipeline segments – Safety Risk</w:t>
        </w:r>
        <w:r w:rsidR="001B7B5F">
          <w:rPr>
            <w:noProof/>
            <w:webHidden/>
          </w:rPr>
          <w:tab/>
        </w:r>
        <w:r w:rsidR="001B7B5F">
          <w:rPr>
            <w:noProof/>
            <w:webHidden/>
          </w:rPr>
          <w:fldChar w:fldCharType="begin"/>
        </w:r>
        <w:r w:rsidR="001B7B5F">
          <w:rPr>
            <w:noProof/>
            <w:webHidden/>
          </w:rPr>
          <w:instrText xml:space="preserve"> PAGEREF _Toc26169065 \h </w:instrText>
        </w:r>
        <w:r w:rsidR="001B7B5F">
          <w:rPr>
            <w:noProof/>
            <w:webHidden/>
          </w:rPr>
        </w:r>
        <w:r w:rsidR="001B7B5F">
          <w:rPr>
            <w:noProof/>
            <w:webHidden/>
          </w:rPr>
          <w:fldChar w:fldCharType="separate"/>
        </w:r>
        <w:r w:rsidR="001B7B5F">
          <w:rPr>
            <w:noProof/>
            <w:webHidden/>
          </w:rPr>
          <w:t>12</w:t>
        </w:r>
        <w:r w:rsidR="001B7B5F">
          <w:rPr>
            <w:noProof/>
            <w:webHidden/>
          </w:rPr>
          <w:fldChar w:fldCharType="end"/>
        </w:r>
      </w:hyperlink>
    </w:p>
    <w:p w14:paraId="47A29637" w14:textId="7792C746"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66" w:history="1">
        <w:r w:rsidR="001B7B5F" w:rsidRPr="001A163A">
          <w:rPr>
            <w:rStyle w:val="Hyperlink"/>
            <w:noProof/>
            <w:highlight w:val="yellow"/>
          </w:rPr>
          <w:t>Figure 5 – 2018 Plains ORM (Pipeline Level) by Pipeline and Percentage of System Length</w:t>
        </w:r>
        <w:r w:rsidR="001B7B5F">
          <w:rPr>
            <w:noProof/>
            <w:webHidden/>
          </w:rPr>
          <w:tab/>
        </w:r>
        <w:r w:rsidR="001B7B5F">
          <w:rPr>
            <w:noProof/>
            <w:webHidden/>
          </w:rPr>
          <w:fldChar w:fldCharType="begin"/>
        </w:r>
        <w:r w:rsidR="001B7B5F">
          <w:rPr>
            <w:noProof/>
            <w:webHidden/>
          </w:rPr>
          <w:instrText xml:space="preserve"> PAGEREF _Toc26169066 \h </w:instrText>
        </w:r>
        <w:r w:rsidR="001B7B5F">
          <w:rPr>
            <w:noProof/>
            <w:webHidden/>
          </w:rPr>
        </w:r>
        <w:r w:rsidR="001B7B5F">
          <w:rPr>
            <w:noProof/>
            <w:webHidden/>
          </w:rPr>
          <w:fldChar w:fldCharType="separate"/>
        </w:r>
        <w:r w:rsidR="001B7B5F">
          <w:rPr>
            <w:noProof/>
            <w:webHidden/>
          </w:rPr>
          <w:t>28</w:t>
        </w:r>
        <w:r w:rsidR="001B7B5F">
          <w:rPr>
            <w:noProof/>
            <w:webHidden/>
          </w:rPr>
          <w:fldChar w:fldCharType="end"/>
        </w:r>
      </w:hyperlink>
    </w:p>
    <w:p w14:paraId="4369A422" w14:textId="081977F2"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67" w:history="1">
        <w:r w:rsidR="001B7B5F" w:rsidRPr="001A163A">
          <w:rPr>
            <w:rStyle w:val="Hyperlink"/>
            <w:noProof/>
            <w:highlight w:val="yellow"/>
          </w:rPr>
          <w:t>Figure 6 – 2017 Plains ORM (Pipeline Level) by Pipeline and Percentage of System Length</w:t>
        </w:r>
        <w:r w:rsidR="001B7B5F">
          <w:rPr>
            <w:noProof/>
            <w:webHidden/>
          </w:rPr>
          <w:tab/>
        </w:r>
        <w:r w:rsidR="001B7B5F">
          <w:rPr>
            <w:noProof/>
            <w:webHidden/>
          </w:rPr>
          <w:fldChar w:fldCharType="begin"/>
        </w:r>
        <w:r w:rsidR="001B7B5F">
          <w:rPr>
            <w:noProof/>
            <w:webHidden/>
          </w:rPr>
          <w:instrText xml:space="preserve"> PAGEREF _Toc26169067 \h </w:instrText>
        </w:r>
        <w:r w:rsidR="001B7B5F">
          <w:rPr>
            <w:noProof/>
            <w:webHidden/>
          </w:rPr>
        </w:r>
        <w:r w:rsidR="001B7B5F">
          <w:rPr>
            <w:noProof/>
            <w:webHidden/>
          </w:rPr>
          <w:fldChar w:fldCharType="separate"/>
        </w:r>
        <w:r w:rsidR="001B7B5F">
          <w:rPr>
            <w:noProof/>
            <w:webHidden/>
          </w:rPr>
          <w:t>29</w:t>
        </w:r>
        <w:r w:rsidR="001B7B5F">
          <w:rPr>
            <w:noProof/>
            <w:webHidden/>
          </w:rPr>
          <w:fldChar w:fldCharType="end"/>
        </w:r>
      </w:hyperlink>
    </w:p>
    <w:p w14:paraId="46CA7242" w14:textId="0298F6A4"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68" w:history="1">
        <w:r w:rsidR="001B7B5F" w:rsidRPr="001A163A">
          <w:rPr>
            <w:rStyle w:val="Hyperlink"/>
            <w:noProof/>
            <w:highlight w:val="yellow"/>
          </w:rPr>
          <w:t>Figure 7 – 2018 Plains ORM (Dynamic Segment Level) by Segment Count and Percentage of System Length</w:t>
        </w:r>
        <w:r w:rsidR="001B7B5F">
          <w:rPr>
            <w:noProof/>
            <w:webHidden/>
          </w:rPr>
          <w:tab/>
        </w:r>
        <w:r w:rsidR="001B7B5F">
          <w:rPr>
            <w:noProof/>
            <w:webHidden/>
          </w:rPr>
          <w:fldChar w:fldCharType="begin"/>
        </w:r>
        <w:r w:rsidR="001B7B5F">
          <w:rPr>
            <w:noProof/>
            <w:webHidden/>
          </w:rPr>
          <w:instrText xml:space="preserve"> PAGEREF _Toc26169068 \h </w:instrText>
        </w:r>
        <w:r w:rsidR="001B7B5F">
          <w:rPr>
            <w:noProof/>
            <w:webHidden/>
          </w:rPr>
        </w:r>
        <w:r w:rsidR="001B7B5F">
          <w:rPr>
            <w:noProof/>
            <w:webHidden/>
          </w:rPr>
          <w:fldChar w:fldCharType="separate"/>
        </w:r>
        <w:r w:rsidR="001B7B5F">
          <w:rPr>
            <w:noProof/>
            <w:webHidden/>
          </w:rPr>
          <w:t>29</w:t>
        </w:r>
        <w:r w:rsidR="001B7B5F">
          <w:rPr>
            <w:noProof/>
            <w:webHidden/>
          </w:rPr>
          <w:fldChar w:fldCharType="end"/>
        </w:r>
      </w:hyperlink>
    </w:p>
    <w:p w14:paraId="5F8E39DF" w14:textId="1B9CA51F"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69" w:history="1">
        <w:r w:rsidR="001B7B5F" w:rsidRPr="001A163A">
          <w:rPr>
            <w:rStyle w:val="Hyperlink"/>
            <w:noProof/>
            <w:highlight w:val="yellow"/>
          </w:rPr>
          <w:t>Figure 8 – 2017 Plains ORM (Dynamic Segment Level) by Segment Count and Percentage of System Length</w:t>
        </w:r>
        <w:r w:rsidR="001B7B5F">
          <w:rPr>
            <w:noProof/>
            <w:webHidden/>
          </w:rPr>
          <w:tab/>
        </w:r>
        <w:r w:rsidR="001B7B5F">
          <w:rPr>
            <w:noProof/>
            <w:webHidden/>
          </w:rPr>
          <w:fldChar w:fldCharType="begin"/>
        </w:r>
        <w:r w:rsidR="001B7B5F">
          <w:rPr>
            <w:noProof/>
            <w:webHidden/>
          </w:rPr>
          <w:instrText xml:space="preserve"> PAGEREF _Toc26169069 \h </w:instrText>
        </w:r>
        <w:r w:rsidR="001B7B5F">
          <w:rPr>
            <w:noProof/>
            <w:webHidden/>
          </w:rPr>
        </w:r>
        <w:r w:rsidR="001B7B5F">
          <w:rPr>
            <w:noProof/>
            <w:webHidden/>
          </w:rPr>
          <w:fldChar w:fldCharType="separate"/>
        </w:r>
        <w:r w:rsidR="001B7B5F">
          <w:rPr>
            <w:noProof/>
            <w:webHidden/>
          </w:rPr>
          <w:t>30</w:t>
        </w:r>
        <w:r w:rsidR="001B7B5F">
          <w:rPr>
            <w:noProof/>
            <w:webHidden/>
          </w:rPr>
          <w:fldChar w:fldCharType="end"/>
        </w:r>
      </w:hyperlink>
    </w:p>
    <w:p w14:paraId="6E4F0F6D" w14:textId="0DC6DBC9"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70" w:history="1">
        <w:r w:rsidR="001B7B5F" w:rsidRPr="001A163A">
          <w:rPr>
            <w:rStyle w:val="Hyperlink"/>
            <w:noProof/>
            <w:highlight w:val="yellow"/>
          </w:rPr>
          <w:t>Figure 9 – Annual Trending Risk Distribution</w:t>
        </w:r>
        <w:r w:rsidR="001B7B5F">
          <w:rPr>
            <w:noProof/>
            <w:webHidden/>
          </w:rPr>
          <w:tab/>
        </w:r>
        <w:r w:rsidR="001B7B5F">
          <w:rPr>
            <w:noProof/>
            <w:webHidden/>
          </w:rPr>
          <w:fldChar w:fldCharType="begin"/>
        </w:r>
        <w:r w:rsidR="001B7B5F">
          <w:rPr>
            <w:noProof/>
            <w:webHidden/>
          </w:rPr>
          <w:instrText xml:space="preserve"> PAGEREF _Toc26169070 \h </w:instrText>
        </w:r>
        <w:r w:rsidR="001B7B5F">
          <w:rPr>
            <w:noProof/>
            <w:webHidden/>
          </w:rPr>
        </w:r>
        <w:r w:rsidR="001B7B5F">
          <w:rPr>
            <w:noProof/>
            <w:webHidden/>
          </w:rPr>
          <w:fldChar w:fldCharType="separate"/>
        </w:r>
        <w:r w:rsidR="001B7B5F">
          <w:rPr>
            <w:noProof/>
            <w:webHidden/>
          </w:rPr>
          <w:t>31</w:t>
        </w:r>
        <w:r w:rsidR="001B7B5F">
          <w:rPr>
            <w:noProof/>
            <w:webHidden/>
          </w:rPr>
          <w:fldChar w:fldCharType="end"/>
        </w:r>
      </w:hyperlink>
    </w:p>
    <w:p w14:paraId="6A0FCC9E" w14:textId="78D3B796"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71" w:history="1">
        <w:r w:rsidR="001B7B5F" w:rsidRPr="001A163A">
          <w:rPr>
            <w:rStyle w:val="Hyperlink"/>
            <w:noProof/>
            <w:highlight w:val="yellow"/>
          </w:rPr>
          <w:t>Figure 10 – Plains Operational Risk Matrix</w:t>
        </w:r>
        <w:r w:rsidR="001B7B5F">
          <w:rPr>
            <w:noProof/>
            <w:webHidden/>
          </w:rPr>
          <w:tab/>
        </w:r>
        <w:r w:rsidR="001B7B5F">
          <w:rPr>
            <w:noProof/>
            <w:webHidden/>
          </w:rPr>
          <w:fldChar w:fldCharType="begin"/>
        </w:r>
        <w:r w:rsidR="001B7B5F">
          <w:rPr>
            <w:noProof/>
            <w:webHidden/>
          </w:rPr>
          <w:instrText xml:space="preserve"> PAGEREF _Toc26169071 \h </w:instrText>
        </w:r>
        <w:r w:rsidR="001B7B5F">
          <w:rPr>
            <w:noProof/>
            <w:webHidden/>
          </w:rPr>
        </w:r>
        <w:r w:rsidR="001B7B5F">
          <w:rPr>
            <w:noProof/>
            <w:webHidden/>
          </w:rPr>
          <w:fldChar w:fldCharType="separate"/>
        </w:r>
        <w:r w:rsidR="001B7B5F">
          <w:rPr>
            <w:noProof/>
            <w:webHidden/>
          </w:rPr>
          <w:t>1</w:t>
        </w:r>
        <w:r w:rsidR="001B7B5F">
          <w:rPr>
            <w:noProof/>
            <w:webHidden/>
          </w:rPr>
          <w:fldChar w:fldCharType="end"/>
        </w:r>
      </w:hyperlink>
    </w:p>
    <w:p w14:paraId="7B29CBB2" w14:textId="0AB7843D"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72" w:history="1">
        <w:r w:rsidR="001B7B5F" w:rsidRPr="001A163A">
          <w:rPr>
            <w:rStyle w:val="Hyperlink"/>
            <w:noProof/>
            <w:highlight w:val="yellow"/>
          </w:rPr>
          <w:t>Figure 11 – Mapping Adjustment Factor for Likelihood</w:t>
        </w:r>
        <w:r w:rsidR="001B7B5F">
          <w:rPr>
            <w:noProof/>
            <w:webHidden/>
          </w:rPr>
          <w:tab/>
        </w:r>
        <w:r w:rsidR="001B7B5F">
          <w:rPr>
            <w:noProof/>
            <w:webHidden/>
          </w:rPr>
          <w:fldChar w:fldCharType="begin"/>
        </w:r>
        <w:r w:rsidR="001B7B5F">
          <w:rPr>
            <w:noProof/>
            <w:webHidden/>
          </w:rPr>
          <w:instrText xml:space="preserve"> PAGEREF _Toc26169072 \h </w:instrText>
        </w:r>
        <w:r w:rsidR="001B7B5F">
          <w:rPr>
            <w:noProof/>
            <w:webHidden/>
          </w:rPr>
        </w:r>
        <w:r w:rsidR="001B7B5F">
          <w:rPr>
            <w:noProof/>
            <w:webHidden/>
          </w:rPr>
          <w:fldChar w:fldCharType="separate"/>
        </w:r>
        <w:r w:rsidR="001B7B5F">
          <w:rPr>
            <w:noProof/>
            <w:webHidden/>
          </w:rPr>
          <w:t>3</w:t>
        </w:r>
        <w:r w:rsidR="001B7B5F">
          <w:rPr>
            <w:noProof/>
            <w:webHidden/>
          </w:rPr>
          <w:fldChar w:fldCharType="end"/>
        </w:r>
      </w:hyperlink>
    </w:p>
    <w:p w14:paraId="0D786700" w14:textId="4E7D9E68" w:rsidR="001B7B5F" w:rsidRDefault="00B13729">
      <w:pPr>
        <w:pStyle w:val="TableofFigures"/>
        <w:tabs>
          <w:tab w:val="right" w:leader="dot" w:pos="9350"/>
        </w:tabs>
        <w:rPr>
          <w:rFonts w:asciiTheme="minorHAnsi" w:eastAsiaTheme="minorEastAsia" w:hAnsiTheme="minorHAnsi" w:cstheme="minorBidi"/>
          <w:noProof/>
          <w:szCs w:val="22"/>
          <w:lang w:val="en-US"/>
        </w:rPr>
      </w:pPr>
      <w:hyperlink w:anchor="_Toc26169073" w:history="1">
        <w:r w:rsidR="001B7B5F" w:rsidRPr="001A163A">
          <w:rPr>
            <w:rStyle w:val="Hyperlink"/>
            <w:noProof/>
            <w:highlight w:val="yellow"/>
          </w:rPr>
          <w:t>Figure 12 – Seal Caused By Internal Diameter Difference</w:t>
        </w:r>
        <w:r w:rsidR="001B7B5F">
          <w:rPr>
            <w:noProof/>
            <w:webHidden/>
          </w:rPr>
          <w:tab/>
        </w:r>
        <w:r w:rsidR="001B7B5F">
          <w:rPr>
            <w:noProof/>
            <w:webHidden/>
          </w:rPr>
          <w:fldChar w:fldCharType="begin"/>
        </w:r>
        <w:r w:rsidR="001B7B5F">
          <w:rPr>
            <w:noProof/>
            <w:webHidden/>
          </w:rPr>
          <w:instrText xml:space="preserve"> PAGEREF _Toc26169073 \h </w:instrText>
        </w:r>
        <w:r w:rsidR="001B7B5F">
          <w:rPr>
            <w:noProof/>
            <w:webHidden/>
          </w:rPr>
        </w:r>
        <w:r w:rsidR="001B7B5F">
          <w:rPr>
            <w:noProof/>
            <w:webHidden/>
          </w:rPr>
          <w:fldChar w:fldCharType="separate"/>
        </w:r>
        <w:r w:rsidR="001B7B5F">
          <w:rPr>
            <w:noProof/>
            <w:webHidden/>
          </w:rPr>
          <w:t>3</w:t>
        </w:r>
        <w:r w:rsidR="001B7B5F">
          <w:rPr>
            <w:noProof/>
            <w:webHidden/>
          </w:rPr>
          <w:fldChar w:fldCharType="end"/>
        </w:r>
      </w:hyperlink>
    </w:p>
    <w:p w14:paraId="3CB8FF91" w14:textId="43754CA8" w:rsidR="00221507" w:rsidRPr="00737254" w:rsidRDefault="00753A8B" w:rsidP="00C730E7">
      <w:pPr>
        <w:rPr>
          <w:highlight w:val="yellow"/>
        </w:rPr>
      </w:pPr>
      <w:r w:rsidRPr="00737254">
        <w:rPr>
          <w:sz w:val="20"/>
          <w:szCs w:val="20"/>
          <w:highlight w:val="yellow"/>
        </w:rPr>
        <w:fldChar w:fldCharType="end"/>
      </w:r>
    </w:p>
    <w:p w14:paraId="203135CB" w14:textId="77777777" w:rsidR="00221507" w:rsidRPr="00737254" w:rsidRDefault="00221507">
      <w:pPr>
        <w:spacing w:before="0" w:after="0"/>
        <w:jc w:val="left"/>
        <w:rPr>
          <w:highlight w:val="yellow"/>
        </w:rPr>
      </w:pPr>
      <w:r w:rsidRPr="00737254">
        <w:rPr>
          <w:highlight w:val="yellow"/>
        </w:rPr>
        <w:br w:type="page"/>
      </w:r>
    </w:p>
    <w:p w14:paraId="1AE9779A" w14:textId="77777777" w:rsidR="00221507" w:rsidRPr="00737254" w:rsidRDefault="00221507" w:rsidP="00221507">
      <w:pPr>
        <w:rPr>
          <w:b/>
          <w:caps/>
          <w:sz w:val="28"/>
          <w:szCs w:val="28"/>
          <w:highlight w:val="yellow"/>
        </w:rPr>
      </w:pPr>
      <w:r w:rsidRPr="00737254">
        <w:rPr>
          <w:b/>
          <w:caps/>
          <w:sz w:val="28"/>
          <w:szCs w:val="28"/>
          <w:highlight w:val="yellow"/>
        </w:rPr>
        <w:lastRenderedPageBreak/>
        <w:t>Acronyms</w:t>
      </w:r>
      <w:r w:rsidRPr="00737254">
        <w:rPr>
          <w:b/>
          <w:caps/>
          <w:sz w:val="28"/>
          <w:szCs w:val="28"/>
          <w:highlight w:val="yellow"/>
        </w:rPr>
        <w:tab/>
      </w:r>
    </w:p>
    <w:p w14:paraId="099E1408" w14:textId="77777777" w:rsidR="00841FB7" w:rsidRPr="00737254" w:rsidRDefault="00841FB7" w:rsidP="00841FB7">
      <w:pPr>
        <w:spacing w:before="0" w:after="0"/>
        <w:rPr>
          <w:szCs w:val="22"/>
          <w:highlight w:val="yellow"/>
        </w:rPr>
      </w:pPr>
      <w:r w:rsidRPr="00737254">
        <w:rPr>
          <w:szCs w:val="22"/>
          <w:highlight w:val="yellow"/>
        </w:rPr>
        <w:t>3PD</w:t>
      </w:r>
      <w:r w:rsidRPr="00737254">
        <w:rPr>
          <w:szCs w:val="22"/>
          <w:highlight w:val="yellow"/>
        </w:rPr>
        <w:tab/>
      </w:r>
      <w:r w:rsidRPr="00737254">
        <w:rPr>
          <w:szCs w:val="22"/>
          <w:highlight w:val="yellow"/>
        </w:rPr>
        <w:tab/>
      </w:r>
      <w:r w:rsidRPr="00737254">
        <w:rPr>
          <w:szCs w:val="22"/>
          <w:highlight w:val="yellow"/>
        </w:rPr>
        <w:tab/>
        <w:t>Third Party</w:t>
      </w:r>
      <w:r w:rsidR="00B90A7E" w:rsidRPr="00737254">
        <w:rPr>
          <w:szCs w:val="22"/>
          <w:highlight w:val="yellow"/>
        </w:rPr>
        <w:t xml:space="preserve"> Damage</w:t>
      </w:r>
    </w:p>
    <w:p w14:paraId="10733C85" w14:textId="77777777" w:rsidR="00AF74AB" w:rsidRPr="00737254" w:rsidRDefault="00AF74AB" w:rsidP="00841FB7">
      <w:pPr>
        <w:spacing w:before="0" w:after="0"/>
        <w:rPr>
          <w:szCs w:val="22"/>
          <w:highlight w:val="yellow"/>
        </w:rPr>
      </w:pPr>
      <w:r w:rsidRPr="00737254">
        <w:rPr>
          <w:szCs w:val="22"/>
          <w:highlight w:val="yellow"/>
        </w:rPr>
        <w:t>AFD</w:t>
      </w:r>
      <w:r w:rsidRPr="00737254">
        <w:rPr>
          <w:szCs w:val="22"/>
          <w:highlight w:val="yellow"/>
        </w:rPr>
        <w:tab/>
      </w:r>
      <w:r w:rsidRPr="00737254">
        <w:rPr>
          <w:szCs w:val="22"/>
          <w:highlight w:val="yellow"/>
        </w:rPr>
        <w:tab/>
      </w:r>
      <w:r w:rsidRPr="00737254">
        <w:rPr>
          <w:szCs w:val="22"/>
          <w:highlight w:val="yellow"/>
        </w:rPr>
        <w:tab/>
        <w:t>Axial Flaw Detection</w:t>
      </w:r>
    </w:p>
    <w:p w14:paraId="2FE563FA" w14:textId="77777777" w:rsidR="00841FB7" w:rsidRPr="00737254" w:rsidRDefault="00841FB7" w:rsidP="00841FB7">
      <w:pPr>
        <w:spacing w:before="0" w:after="0"/>
        <w:rPr>
          <w:szCs w:val="22"/>
          <w:highlight w:val="yellow"/>
        </w:rPr>
      </w:pPr>
      <w:r w:rsidRPr="00737254">
        <w:rPr>
          <w:szCs w:val="22"/>
          <w:highlight w:val="yellow"/>
        </w:rPr>
        <w:t>API</w:t>
      </w:r>
      <w:r w:rsidRPr="00737254">
        <w:rPr>
          <w:szCs w:val="22"/>
          <w:highlight w:val="yellow"/>
        </w:rPr>
        <w:tab/>
      </w:r>
      <w:r w:rsidRPr="00737254">
        <w:rPr>
          <w:szCs w:val="22"/>
          <w:highlight w:val="yellow"/>
        </w:rPr>
        <w:tab/>
      </w:r>
      <w:r w:rsidRPr="00737254">
        <w:rPr>
          <w:szCs w:val="22"/>
          <w:highlight w:val="yellow"/>
        </w:rPr>
        <w:tab/>
        <w:t>American Petroleum Institute</w:t>
      </w:r>
    </w:p>
    <w:p w14:paraId="0E39475D" w14:textId="77777777" w:rsidR="00841FB7" w:rsidRPr="00737254" w:rsidRDefault="00841FB7" w:rsidP="00841FB7">
      <w:pPr>
        <w:spacing w:before="0" w:after="0"/>
        <w:rPr>
          <w:szCs w:val="22"/>
          <w:highlight w:val="yellow"/>
        </w:rPr>
      </w:pPr>
      <w:r w:rsidRPr="00737254">
        <w:rPr>
          <w:szCs w:val="22"/>
          <w:highlight w:val="yellow"/>
        </w:rPr>
        <w:t>BGC</w:t>
      </w:r>
      <w:r w:rsidRPr="00737254">
        <w:rPr>
          <w:szCs w:val="22"/>
          <w:highlight w:val="yellow"/>
        </w:rPr>
        <w:tab/>
      </w:r>
      <w:r w:rsidRPr="00737254">
        <w:rPr>
          <w:szCs w:val="22"/>
          <w:highlight w:val="yellow"/>
        </w:rPr>
        <w:tab/>
      </w:r>
      <w:r w:rsidRPr="00737254">
        <w:rPr>
          <w:szCs w:val="22"/>
          <w:highlight w:val="yellow"/>
        </w:rPr>
        <w:tab/>
      </w:r>
      <w:proofErr w:type="spellStart"/>
      <w:r w:rsidRPr="00737254">
        <w:rPr>
          <w:szCs w:val="22"/>
          <w:highlight w:val="yellow"/>
        </w:rPr>
        <w:t>BGC</w:t>
      </w:r>
      <w:proofErr w:type="spellEnd"/>
      <w:r w:rsidRPr="00737254">
        <w:rPr>
          <w:szCs w:val="22"/>
          <w:highlight w:val="yellow"/>
        </w:rPr>
        <w:t xml:space="preserve"> Engineering Inc.</w:t>
      </w:r>
    </w:p>
    <w:p w14:paraId="46737095" w14:textId="77777777" w:rsidR="00841FB7" w:rsidRPr="00737254" w:rsidRDefault="00841FB7" w:rsidP="00841FB7">
      <w:pPr>
        <w:spacing w:before="0" w:after="0"/>
        <w:rPr>
          <w:szCs w:val="22"/>
          <w:highlight w:val="yellow"/>
        </w:rPr>
      </w:pPr>
      <w:r w:rsidRPr="00737254">
        <w:rPr>
          <w:szCs w:val="22"/>
          <w:highlight w:val="yellow"/>
        </w:rPr>
        <w:t>CSA</w:t>
      </w:r>
      <w:r w:rsidRPr="00737254">
        <w:rPr>
          <w:szCs w:val="22"/>
          <w:highlight w:val="yellow"/>
        </w:rPr>
        <w:tab/>
      </w:r>
      <w:r w:rsidRPr="00737254">
        <w:rPr>
          <w:szCs w:val="22"/>
          <w:highlight w:val="yellow"/>
        </w:rPr>
        <w:tab/>
      </w:r>
      <w:r w:rsidRPr="00737254">
        <w:rPr>
          <w:szCs w:val="22"/>
          <w:highlight w:val="yellow"/>
        </w:rPr>
        <w:tab/>
        <w:t>Canadian Standards Association</w:t>
      </w:r>
    </w:p>
    <w:p w14:paraId="55B2EE00" w14:textId="6A9ED50C" w:rsidR="00841FB7" w:rsidRPr="00737254" w:rsidRDefault="00A60377" w:rsidP="00841FB7">
      <w:pPr>
        <w:spacing w:before="0" w:after="0"/>
        <w:rPr>
          <w:szCs w:val="22"/>
          <w:highlight w:val="yellow"/>
        </w:rPr>
      </w:pPr>
      <w:r w:rsidRPr="00737254">
        <w:rPr>
          <w:szCs w:val="22"/>
          <w:highlight w:val="yellow"/>
        </w:rPr>
        <w:t>D</w:t>
      </w:r>
      <w:r w:rsidR="00841FB7" w:rsidRPr="00737254">
        <w:rPr>
          <w:szCs w:val="22"/>
          <w:highlight w:val="yellow"/>
        </w:rPr>
        <w:t>OC</w:t>
      </w:r>
      <w:r w:rsidR="00841FB7" w:rsidRPr="00737254">
        <w:rPr>
          <w:szCs w:val="22"/>
          <w:highlight w:val="yellow"/>
        </w:rPr>
        <w:tab/>
      </w:r>
      <w:r w:rsidR="00841FB7" w:rsidRPr="00737254">
        <w:rPr>
          <w:szCs w:val="22"/>
          <w:highlight w:val="yellow"/>
        </w:rPr>
        <w:tab/>
      </w:r>
      <w:r w:rsidR="00841FB7" w:rsidRPr="00737254">
        <w:rPr>
          <w:szCs w:val="22"/>
          <w:highlight w:val="yellow"/>
        </w:rPr>
        <w:tab/>
        <w:t>Depth of Cover</w:t>
      </w:r>
      <w:r w:rsidR="00841FB7" w:rsidRPr="00737254">
        <w:rPr>
          <w:szCs w:val="22"/>
          <w:highlight w:val="yellow"/>
        </w:rPr>
        <w:tab/>
      </w:r>
    </w:p>
    <w:p w14:paraId="6A601116" w14:textId="257BA271" w:rsidR="00BC23B3" w:rsidRPr="00737254" w:rsidRDefault="00BC23B3" w:rsidP="00841FB7">
      <w:pPr>
        <w:spacing w:before="0" w:after="0"/>
        <w:rPr>
          <w:szCs w:val="22"/>
          <w:highlight w:val="yellow"/>
        </w:rPr>
      </w:pPr>
      <w:r w:rsidRPr="00737254">
        <w:rPr>
          <w:szCs w:val="22"/>
          <w:highlight w:val="yellow"/>
        </w:rPr>
        <w:t>DNV</w:t>
      </w:r>
      <w:r w:rsidRPr="00737254">
        <w:rPr>
          <w:szCs w:val="22"/>
          <w:highlight w:val="yellow"/>
        </w:rPr>
        <w:tab/>
      </w:r>
      <w:r w:rsidRPr="00737254">
        <w:rPr>
          <w:szCs w:val="22"/>
          <w:highlight w:val="yellow"/>
        </w:rPr>
        <w:tab/>
      </w:r>
      <w:r w:rsidRPr="00737254">
        <w:rPr>
          <w:szCs w:val="22"/>
          <w:highlight w:val="yellow"/>
        </w:rPr>
        <w:tab/>
        <w:t>Det Norske Veritas</w:t>
      </w:r>
    </w:p>
    <w:p w14:paraId="4C616917" w14:textId="5EC8366E" w:rsidR="00841FB7" w:rsidRPr="00737254" w:rsidRDefault="00841FB7" w:rsidP="00841FB7">
      <w:pPr>
        <w:spacing w:before="0" w:after="0"/>
        <w:rPr>
          <w:szCs w:val="22"/>
          <w:highlight w:val="yellow"/>
        </w:rPr>
      </w:pPr>
      <w:r w:rsidRPr="00737254">
        <w:rPr>
          <w:szCs w:val="22"/>
          <w:highlight w:val="yellow"/>
        </w:rPr>
        <w:t xml:space="preserve">Dynamic Risk </w:t>
      </w:r>
      <w:r w:rsidRPr="00737254">
        <w:rPr>
          <w:szCs w:val="22"/>
          <w:highlight w:val="yellow"/>
        </w:rPr>
        <w:tab/>
      </w:r>
      <w:r w:rsidRPr="00737254">
        <w:rPr>
          <w:szCs w:val="22"/>
          <w:highlight w:val="yellow"/>
        </w:rPr>
        <w:tab/>
        <w:t>Dynami</w:t>
      </w:r>
      <w:r w:rsidR="00BC23B3" w:rsidRPr="00737254">
        <w:rPr>
          <w:szCs w:val="22"/>
          <w:highlight w:val="yellow"/>
        </w:rPr>
        <w:t>c Risk Assessment Systems, Inc.</w:t>
      </w:r>
    </w:p>
    <w:p w14:paraId="50097132" w14:textId="77777777" w:rsidR="00841FB7" w:rsidRPr="00737254" w:rsidRDefault="00841FB7" w:rsidP="00841FB7">
      <w:pPr>
        <w:spacing w:before="0" w:after="0"/>
        <w:rPr>
          <w:szCs w:val="22"/>
          <w:highlight w:val="yellow"/>
        </w:rPr>
      </w:pPr>
      <w:r w:rsidRPr="00737254">
        <w:rPr>
          <w:szCs w:val="22"/>
          <w:highlight w:val="yellow"/>
        </w:rPr>
        <w:t>EC</w:t>
      </w:r>
      <w:r w:rsidRPr="00737254">
        <w:rPr>
          <w:szCs w:val="22"/>
          <w:highlight w:val="yellow"/>
        </w:rPr>
        <w:tab/>
      </w:r>
      <w:r w:rsidRPr="00737254">
        <w:rPr>
          <w:szCs w:val="22"/>
          <w:highlight w:val="yellow"/>
        </w:rPr>
        <w:tab/>
      </w:r>
      <w:r w:rsidRPr="00737254">
        <w:rPr>
          <w:szCs w:val="22"/>
          <w:highlight w:val="yellow"/>
        </w:rPr>
        <w:tab/>
        <w:t>External Corrosion</w:t>
      </w:r>
    </w:p>
    <w:p w14:paraId="15485CD7" w14:textId="77777777" w:rsidR="00841FB7" w:rsidRPr="00737254" w:rsidRDefault="00841FB7" w:rsidP="00841FB7">
      <w:pPr>
        <w:spacing w:before="0" w:after="0"/>
        <w:rPr>
          <w:szCs w:val="22"/>
          <w:highlight w:val="yellow"/>
        </w:rPr>
      </w:pPr>
      <w:r w:rsidRPr="00737254">
        <w:rPr>
          <w:szCs w:val="22"/>
          <w:highlight w:val="yellow"/>
        </w:rPr>
        <w:t>ECDA</w:t>
      </w:r>
      <w:r w:rsidRPr="00737254">
        <w:rPr>
          <w:szCs w:val="22"/>
          <w:highlight w:val="yellow"/>
        </w:rPr>
        <w:tab/>
      </w:r>
      <w:r w:rsidRPr="00737254">
        <w:rPr>
          <w:szCs w:val="22"/>
          <w:highlight w:val="yellow"/>
        </w:rPr>
        <w:tab/>
      </w:r>
      <w:r w:rsidRPr="00737254">
        <w:rPr>
          <w:szCs w:val="22"/>
          <w:highlight w:val="yellow"/>
        </w:rPr>
        <w:tab/>
        <w:t>External Corrosion Direct Assessment</w:t>
      </w:r>
    </w:p>
    <w:p w14:paraId="141E5722" w14:textId="77777777" w:rsidR="00841FB7" w:rsidRPr="00737254" w:rsidRDefault="00841FB7" w:rsidP="00841FB7">
      <w:pPr>
        <w:spacing w:before="0" w:after="0"/>
        <w:rPr>
          <w:szCs w:val="22"/>
          <w:highlight w:val="yellow"/>
        </w:rPr>
      </w:pPr>
      <w:r w:rsidRPr="00737254">
        <w:rPr>
          <w:szCs w:val="22"/>
          <w:highlight w:val="yellow"/>
        </w:rPr>
        <w:t>ERW</w:t>
      </w:r>
      <w:r w:rsidRPr="00737254">
        <w:rPr>
          <w:szCs w:val="22"/>
          <w:highlight w:val="yellow"/>
        </w:rPr>
        <w:tab/>
      </w:r>
      <w:r w:rsidRPr="00737254">
        <w:rPr>
          <w:szCs w:val="22"/>
          <w:highlight w:val="yellow"/>
        </w:rPr>
        <w:tab/>
      </w:r>
      <w:r w:rsidRPr="00737254">
        <w:rPr>
          <w:szCs w:val="22"/>
          <w:highlight w:val="yellow"/>
        </w:rPr>
        <w:tab/>
        <w:t>Electric Resistance Welding</w:t>
      </w:r>
    </w:p>
    <w:p w14:paraId="6B018193" w14:textId="77777777" w:rsidR="00841FB7" w:rsidRPr="00737254" w:rsidRDefault="00841FB7" w:rsidP="00841FB7">
      <w:pPr>
        <w:spacing w:before="0" w:after="0"/>
        <w:rPr>
          <w:szCs w:val="22"/>
          <w:highlight w:val="yellow"/>
        </w:rPr>
      </w:pPr>
      <w:r w:rsidRPr="00737254">
        <w:rPr>
          <w:szCs w:val="22"/>
          <w:highlight w:val="yellow"/>
        </w:rPr>
        <w:t>FBE</w:t>
      </w:r>
      <w:r w:rsidRPr="00737254">
        <w:rPr>
          <w:szCs w:val="22"/>
          <w:highlight w:val="yellow"/>
        </w:rPr>
        <w:tab/>
      </w:r>
      <w:r w:rsidRPr="00737254">
        <w:rPr>
          <w:szCs w:val="22"/>
          <w:highlight w:val="yellow"/>
        </w:rPr>
        <w:tab/>
      </w:r>
      <w:r w:rsidRPr="00737254">
        <w:rPr>
          <w:szCs w:val="22"/>
          <w:highlight w:val="yellow"/>
        </w:rPr>
        <w:tab/>
        <w:t>Fusion Bonded Epoxy</w:t>
      </w:r>
    </w:p>
    <w:p w14:paraId="33D4D685" w14:textId="4E10A705" w:rsidR="00344276" w:rsidRPr="00737254" w:rsidRDefault="00344276" w:rsidP="00841FB7">
      <w:pPr>
        <w:spacing w:before="0" w:after="0"/>
        <w:rPr>
          <w:szCs w:val="22"/>
          <w:highlight w:val="yellow"/>
        </w:rPr>
      </w:pPr>
      <w:r w:rsidRPr="00737254">
        <w:rPr>
          <w:szCs w:val="22"/>
          <w:highlight w:val="yellow"/>
        </w:rPr>
        <w:t>FPR</w:t>
      </w:r>
      <w:r w:rsidRPr="00737254">
        <w:rPr>
          <w:szCs w:val="22"/>
          <w:highlight w:val="yellow"/>
        </w:rPr>
        <w:tab/>
      </w:r>
      <w:r w:rsidRPr="00737254">
        <w:rPr>
          <w:szCs w:val="22"/>
          <w:highlight w:val="yellow"/>
        </w:rPr>
        <w:tab/>
      </w:r>
      <w:r w:rsidRPr="00737254">
        <w:rPr>
          <w:szCs w:val="22"/>
          <w:highlight w:val="yellow"/>
        </w:rPr>
        <w:tab/>
        <w:t>Failure Pressure Ratio</w:t>
      </w:r>
    </w:p>
    <w:p w14:paraId="6FE45C08" w14:textId="499A4FE1" w:rsidR="006F4E9D" w:rsidRPr="00737254" w:rsidRDefault="006F4E9D" w:rsidP="00841FB7">
      <w:pPr>
        <w:spacing w:before="0" w:after="0"/>
        <w:rPr>
          <w:szCs w:val="22"/>
          <w:highlight w:val="yellow"/>
        </w:rPr>
      </w:pPr>
      <w:r w:rsidRPr="00737254">
        <w:rPr>
          <w:szCs w:val="22"/>
          <w:highlight w:val="yellow"/>
        </w:rPr>
        <w:t>GE</w:t>
      </w:r>
      <w:r w:rsidRPr="00737254">
        <w:rPr>
          <w:szCs w:val="22"/>
          <w:highlight w:val="yellow"/>
        </w:rPr>
        <w:tab/>
      </w:r>
      <w:r w:rsidRPr="00737254">
        <w:rPr>
          <w:szCs w:val="22"/>
          <w:highlight w:val="yellow"/>
        </w:rPr>
        <w:tab/>
      </w:r>
      <w:r w:rsidRPr="00737254">
        <w:rPr>
          <w:szCs w:val="22"/>
          <w:highlight w:val="yellow"/>
        </w:rPr>
        <w:tab/>
        <w:t>General Electric</w:t>
      </w:r>
    </w:p>
    <w:p w14:paraId="4ABD68BF" w14:textId="24CA82CE" w:rsidR="00520328" w:rsidRPr="00737254" w:rsidRDefault="00520328" w:rsidP="00841FB7">
      <w:pPr>
        <w:spacing w:before="0" w:after="0"/>
        <w:rPr>
          <w:szCs w:val="22"/>
          <w:highlight w:val="yellow"/>
        </w:rPr>
      </w:pPr>
      <w:r w:rsidRPr="00737254">
        <w:rPr>
          <w:szCs w:val="22"/>
          <w:highlight w:val="yellow"/>
        </w:rPr>
        <w:t>GW</w:t>
      </w:r>
      <w:r w:rsidRPr="00737254">
        <w:rPr>
          <w:szCs w:val="22"/>
          <w:highlight w:val="yellow"/>
        </w:rPr>
        <w:tab/>
      </w:r>
      <w:r w:rsidRPr="00737254">
        <w:rPr>
          <w:szCs w:val="22"/>
          <w:highlight w:val="yellow"/>
        </w:rPr>
        <w:tab/>
      </w:r>
      <w:r w:rsidRPr="00737254">
        <w:rPr>
          <w:szCs w:val="22"/>
          <w:highlight w:val="yellow"/>
        </w:rPr>
        <w:tab/>
        <w:t>Girth Weld</w:t>
      </w:r>
    </w:p>
    <w:p w14:paraId="0736785F" w14:textId="77777777" w:rsidR="00841FB7" w:rsidRPr="00737254" w:rsidRDefault="00841FB7" w:rsidP="00841FB7">
      <w:pPr>
        <w:spacing w:before="0" w:after="0"/>
        <w:rPr>
          <w:szCs w:val="22"/>
          <w:highlight w:val="yellow"/>
        </w:rPr>
      </w:pPr>
      <w:r w:rsidRPr="00737254">
        <w:rPr>
          <w:szCs w:val="22"/>
          <w:highlight w:val="yellow"/>
        </w:rPr>
        <w:t>IC</w:t>
      </w:r>
      <w:r w:rsidRPr="00737254">
        <w:rPr>
          <w:szCs w:val="22"/>
          <w:highlight w:val="yellow"/>
        </w:rPr>
        <w:tab/>
      </w:r>
      <w:r w:rsidRPr="00737254">
        <w:rPr>
          <w:szCs w:val="22"/>
          <w:highlight w:val="yellow"/>
        </w:rPr>
        <w:tab/>
      </w:r>
      <w:r w:rsidRPr="00737254">
        <w:rPr>
          <w:szCs w:val="22"/>
          <w:highlight w:val="yellow"/>
        </w:rPr>
        <w:tab/>
        <w:t>Internal Corrosion</w:t>
      </w:r>
    </w:p>
    <w:p w14:paraId="4FB49600" w14:textId="77777777" w:rsidR="00841FB7" w:rsidRPr="00737254" w:rsidRDefault="00841FB7" w:rsidP="00841FB7">
      <w:pPr>
        <w:spacing w:before="0" w:after="0"/>
        <w:rPr>
          <w:szCs w:val="22"/>
          <w:highlight w:val="yellow"/>
        </w:rPr>
      </w:pPr>
      <w:r w:rsidRPr="00737254">
        <w:rPr>
          <w:szCs w:val="22"/>
          <w:highlight w:val="yellow"/>
        </w:rPr>
        <w:t>ICDA</w:t>
      </w:r>
      <w:r w:rsidRPr="00737254">
        <w:rPr>
          <w:szCs w:val="22"/>
          <w:highlight w:val="yellow"/>
        </w:rPr>
        <w:tab/>
      </w:r>
      <w:r w:rsidRPr="00737254">
        <w:rPr>
          <w:szCs w:val="22"/>
          <w:highlight w:val="yellow"/>
        </w:rPr>
        <w:tab/>
      </w:r>
      <w:r w:rsidRPr="00737254">
        <w:rPr>
          <w:szCs w:val="22"/>
          <w:highlight w:val="yellow"/>
        </w:rPr>
        <w:tab/>
        <w:t>Internal Corrosion Direct Assessment</w:t>
      </w:r>
    </w:p>
    <w:p w14:paraId="5DEB4E66" w14:textId="77777777" w:rsidR="00841FB7" w:rsidRPr="00737254" w:rsidRDefault="00841FB7" w:rsidP="00841FB7">
      <w:pPr>
        <w:spacing w:before="0" w:after="0"/>
        <w:rPr>
          <w:szCs w:val="22"/>
          <w:highlight w:val="yellow"/>
        </w:rPr>
      </w:pPr>
      <w:r w:rsidRPr="00737254">
        <w:rPr>
          <w:szCs w:val="22"/>
          <w:highlight w:val="yellow"/>
        </w:rPr>
        <w:t>ILI</w:t>
      </w:r>
      <w:r w:rsidRPr="00737254">
        <w:rPr>
          <w:szCs w:val="22"/>
          <w:highlight w:val="yellow"/>
        </w:rPr>
        <w:tab/>
      </w:r>
      <w:r w:rsidRPr="00737254">
        <w:rPr>
          <w:szCs w:val="22"/>
          <w:highlight w:val="yellow"/>
        </w:rPr>
        <w:tab/>
      </w:r>
      <w:r w:rsidRPr="00737254">
        <w:rPr>
          <w:szCs w:val="22"/>
          <w:highlight w:val="yellow"/>
        </w:rPr>
        <w:tab/>
        <w:t>In-line inspection</w:t>
      </w:r>
    </w:p>
    <w:p w14:paraId="272B7513" w14:textId="77777777" w:rsidR="00841FB7" w:rsidRPr="00737254" w:rsidRDefault="00841FB7" w:rsidP="00841FB7">
      <w:pPr>
        <w:spacing w:before="0" w:after="0"/>
        <w:rPr>
          <w:szCs w:val="22"/>
          <w:highlight w:val="yellow"/>
        </w:rPr>
      </w:pPr>
      <w:r w:rsidRPr="00737254">
        <w:rPr>
          <w:szCs w:val="22"/>
          <w:highlight w:val="yellow"/>
        </w:rPr>
        <w:t>IO</w:t>
      </w:r>
      <w:r w:rsidRPr="00737254">
        <w:rPr>
          <w:szCs w:val="22"/>
          <w:highlight w:val="yellow"/>
        </w:rPr>
        <w:tab/>
      </w:r>
      <w:r w:rsidRPr="00737254">
        <w:rPr>
          <w:szCs w:val="22"/>
          <w:highlight w:val="yellow"/>
        </w:rPr>
        <w:tab/>
      </w:r>
      <w:r w:rsidRPr="00737254">
        <w:rPr>
          <w:szCs w:val="22"/>
          <w:highlight w:val="yellow"/>
        </w:rPr>
        <w:tab/>
        <w:t>Incorrect Operations</w:t>
      </w:r>
    </w:p>
    <w:p w14:paraId="630B7140" w14:textId="77777777" w:rsidR="00841FB7" w:rsidRPr="00737254" w:rsidRDefault="00841FB7" w:rsidP="00841FB7">
      <w:pPr>
        <w:spacing w:before="0" w:after="0"/>
        <w:rPr>
          <w:szCs w:val="22"/>
          <w:highlight w:val="yellow"/>
        </w:rPr>
      </w:pPr>
      <w:r w:rsidRPr="00737254">
        <w:rPr>
          <w:szCs w:val="22"/>
          <w:highlight w:val="yellow"/>
        </w:rPr>
        <w:t>LPG</w:t>
      </w:r>
      <w:r w:rsidRPr="00737254">
        <w:rPr>
          <w:szCs w:val="22"/>
          <w:highlight w:val="yellow"/>
        </w:rPr>
        <w:tab/>
      </w:r>
      <w:r w:rsidRPr="00737254">
        <w:rPr>
          <w:szCs w:val="22"/>
          <w:highlight w:val="yellow"/>
        </w:rPr>
        <w:tab/>
      </w:r>
      <w:r w:rsidRPr="00737254">
        <w:rPr>
          <w:szCs w:val="22"/>
          <w:highlight w:val="yellow"/>
        </w:rPr>
        <w:tab/>
        <w:t>Liquid Petroleum Gas</w:t>
      </w:r>
    </w:p>
    <w:p w14:paraId="490485BB" w14:textId="77777777" w:rsidR="00841FB7" w:rsidRPr="00737254" w:rsidRDefault="00841FB7" w:rsidP="00841FB7">
      <w:pPr>
        <w:spacing w:before="0" w:after="0"/>
        <w:rPr>
          <w:szCs w:val="22"/>
          <w:highlight w:val="yellow"/>
        </w:rPr>
      </w:pPr>
      <w:r w:rsidRPr="00737254">
        <w:rPr>
          <w:szCs w:val="22"/>
          <w:highlight w:val="yellow"/>
        </w:rPr>
        <w:t>MD</w:t>
      </w:r>
      <w:r w:rsidRPr="00737254">
        <w:rPr>
          <w:szCs w:val="22"/>
          <w:highlight w:val="yellow"/>
        </w:rPr>
        <w:tab/>
      </w:r>
      <w:r w:rsidRPr="00737254">
        <w:rPr>
          <w:szCs w:val="22"/>
          <w:highlight w:val="yellow"/>
        </w:rPr>
        <w:tab/>
      </w:r>
      <w:r w:rsidRPr="00737254">
        <w:rPr>
          <w:szCs w:val="22"/>
          <w:highlight w:val="yellow"/>
        </w:rPr>
        <w:tab/>
        <w:t>Manufacturing Defects</w:t>
      </w:r>
    </w:p>
    <w:p w14:paraId="4D8B3CD6" w14:textId="77777777" w:rsidR="00841FB7" w:rsidRPr="00737254" w:rsidRDefault="00841FB7" w:rsidP="00841FB7">
      <w:pPr>
        <w:spacing w:before="0" w:after="0"/>
        <w:rPr>
          <w:szCs w:val="22"/>
          <w:highlight w:val="yellow"/>
        </w:rPr>
      </w:pPr>
      <w:r w:rsidRPr="00737254">
        <w:rPr>
          <w:szCs w:val="22"/>
          <w:highlight w:val="yellow"/>
        </w:rPr>
        <w:t>MIC</w:t>
      </w:r>
      <w:r w:rsidRPr="00737254">
        <w:rPr>
          <w:szCs w:val="22"/>
          <w:highlight w:val="yellow"/>
        </w:rPr>
        <w:tab/>
      </w:r>
      <w:r w:rsidRPr="00737254">
        <w:rPr>
          <w:szCs w:val="22"/>
          <w:highlight w:val="yellow"/>
        </w:rPr>
        <w:tab/>
      </w:r>
      <w:r w:rsidRPr="00737254">
        <w:rPr>
          <w:szCs w:val="22"/>
          <w:highlight w:val="yellow"/>
        </w:rPr>
        <w:tab/>
        <w:t>Microbially Induced Corrosion</w:t>
      </w:r>
    </w:p>
    <w:p w14:paraId="71A9B8C7" w14:textId="77777777" w:rsidR="00841FB7" w:rsidRPr="00737254" w:rsidRDefault="00E319E7" w:rsidP="00841FB7">
      <w:pPr>
        <w:spacing w:before="0" w:after="0"/>
        <w:rPr>
          <w:szCs w:val="22"/>
          <w:highlight w:val="yellow"/>
        </w:rPr>
      </w:pPr>
      <w:r w:rsidRPr="00737254">
        <w:rPr>
          <w:szCs w:val="22"/>
          <w:highlight w:val="yellow"/>
        </w:rPr>
        <w:t>MFL</w:t>
      </w:r>
      <w:r w:rsidRPr="00737254">
        <w:rPr>
          <w:szCs w:val="22"/>
          <w:highlight w:val="yellow"/>
        </w:rPr>
        <w:tab/>
      </w:r>
      <w:r w:rsidRPr="00737254">
        <w:rPr>
          <w:szCs w:val="22"/>
          <w:highlight w:val="yellow"/>
        </w:rPr>
        <w:tab/>
      </w:r>
      <w:r w:rsidRPr="00737254">
        <w:rPr>
          <w:szCs w:val="22"/>
          <w:highlight w:val="yellow"/>
        </w:rPr>
        <w:tab/>
        <w:t>Magnetic Flux Leakage</w:t>
      </w:r>
    </w:p>
    <w:p w14:paraId="17229EBC" w14:textId="77777777" w:rsidR="00E319E7" w:rsidRPr="00737254" w:rsidRDefault="00E319E7" w:rsidP="00841FB7">
      <w:pPr>
        <w:spacing w:before="0" w:after="0"/>
        <w:rPr>
          <w:szCs w:val="22"/>
          <w:highlight w:val="yellow"/>
        </w:rPr>
      </w:pPr>
      <w:r w:rsidRPr="00737254">
        <w:rPr>
          <w:szCs w:val="22"/>
          <w:highlight w:val="yellow"/>
        </w:rPr>
        <w:t>MOP</w:t>
      </w:r>
      <w:r w:rsidRPr="00737254">
        <w:rPr>
          <w:szCs w:val="22"/>
          <w:highlight w:val="yellow"/>
        </w:rPr>
        <w:tab/>
      </w:r>
      <w:r w:rsidRPr="00737254">
        <w:rPr>
          <w:szCs w:val="22"/>
          <w:highlight w:val="yellow"/>
        </w:rPr>
        <w:tab/>
      </w:r>
      <w:r w:rsidRPr="00737254">
        <w:rPr>
          <w:szCs w:val="22"/>
          <w:highlight w:val="yellow"/>
        </w:rPr>
        <w:tab/>
        <w:t>Maximum Operating Pressure</w:t>
      </w:r>
    </w:p>
    <w:p w14:paraId="26305044" w14:textId="77777777" w:rsidR="00841FB7" w:rsidRPr="00737254" w:rsidRDefault="00841FB7" w:rsidP="00841FB7">
      <w:pPr>
        <w:spacing w:before="0" w:after="0"/>
        <w:rPr>
          <w:szCs w:val="22"/>
          <w:highlight w:val="yellow"/>
        </w:rPr>
      </w:pPr>
      <w:r w:rsidRPr="00737254">
        <w:rPr>
          <w:szCs w:val="22"/>
          <w:highlight w:val="yellow"/>
        </w:rPr>
        <w:t>NF</w:t>
      </w:r>
      <w:r w:rsidRPr="00737254">
        <w:rPr>
          <w:szCs w:val="22"/>
          <w:highlight w:val="yellow"/>
        </w:rPr>
        <w:tab/>
      </w:r>
      <w:r w:rsidRPr="00737254">
        <w:rPr>
          <w:szCs w:val="22"/>
          <w:highlight w:val="yellow"/>
        </w:rPr>
        <w:tab/>
      </w:r>
      <w:r w:rsidRPr="00737254">
        <w:rPr>
          <w:szCs w:val="22"/>
          <w:highlight w:val="yellow"/>
        </w:rPr>
        <w:tab/>
        <w:t>Natural Force (Weather and Outside Force)</w:t>
      </w:r>
    </w:p>
    <w:p w14:paraId="2683FC7F" w14:textId="77777777" w:rsidR="00841FB7" w:rsidRPr="00737254" w:rsidRDefault="00841FB7" w:rsidP="00841FB7">
      <w:pPr>
        <w:spacing w:before="0" w:after="0"/>
        <w:rPr>
          <w:szCs w:val="22"/>
          <w:highlight w:val="yellow"/>
        </w:rPr>
      </w:pPr>
      <w:r w:rsidRPr="00737254">
        <w:rPr>
          <w:szCs w:val="22"/>
          <w:highlight w:val="yellow"/>
        </w:rPr>
        <w:t>NGL</w:t>
      </w:r>
      <w:r w:rsidRPr="00737254">
        <w:rPr>
          <w:szCs w:val="22"/>
          <w:highlight w:val="yellow"/>
        </w:rPr>
        <w:tab/>
      </w:r>
      <w:r w:rsidRPr="00737254">
        <w:rPr>
          <w:szCs w:val="22"/>
          <w:highlight w:val="yellow"/>
        </w:rPr>
        <w:tab/>
      </w:r>
      <w:r w:rsidRPr="00737254">
        <w:rPr>
          <w:szCs w:val="22"/>
          <w:highlight w:val="yellow"/>
        </w:rPr>
        <w:tab/>
        <w:t>Natural Gas Liquids</w:t>
      </w:r>
    </w:p>
    <w:p w14:paraId="307A6C07" w14:textId="77777777" w:rsidR="00F60883" w:rsidRPr="00737254" w:rsidRDefault="00F60883" w:rsidP="00841FB7">
      <w:pPr>
        <w:spacing w:before="0" w:after="0"/>
        <w:rPr>
          <w:szCs w:val="22"/>
          <w:highlight w:val="yellow"/>
        </w:rPr>
      </w:pPr>
      <w:r w:rsidRPr="00737254">
        <w:rPr>
          <w:szCs w:val="22"/>
          <w:highlight w:val="yellow"/>
        </w:rPr>
        <w:t>NDE</w:t>
      </w:r>
      <w:r w:rsidRPr="00737254">
        <w:rPr>
          <w:szCs w:val="22"/>
          <w:highlight w:val="yellow"/>
        </w:rPr>
        <w:tab/>
      </w:r>
      <w:r w:rsidRPr="00737254">
        <w:rPr>
          <w:szCs w:val="22"/>
          <w:highlight w:val="yellow"/>
        </w:rPr>
        <w:tab/>
      </w:r>
      <w:r w:rsidRPr="00737254">
        <w:rPr>
          <w:szCs w:val="22"/>
          <w:highlight w:val="yellow"/>
        </w:rPr>
        <w:tab/>
        <w:t>Non-Destructive Examination</w:t>
      </w:r>
    </w:p>
    <w:p w14:paraId="638F24DA" w14:textId="77777777" w:rsidR="00841FB7" w:rsidRPr="00737254" w:rsidRDefault="00841FB7" w:rsidP="00841FB7">
      <w:pPr>
        <w:spacing w:before="0" w:after="0"/>
        <w:rPr>
          <w:szCs w:val="22"/>
          <w:highlight w:val="yellow"/>
        </w:rPr>
      </w:pPr>
      <w:r w:rsidRPr="00737254">
        <w:rPr>
          <w:szCs w:val="22"/>
          <w:highlight w:val="yellow"/>
        </w:rPr>
        <w:t>OD</w:t>
      </w:r>
      <w:r w:rsidRPr="00737254">
        <w:rPr>
          <w:szCs w:val="22"/>
          <w:highlight w:val="yellow"/>
        </w:rPr>
        <w:tab/>
      </w:r>
      <w:r w:rsidRPr="00737254">
        <w:rPr>
          <w:szCs w:val="22"/>
          <w:highlight w:val="yellow"/>
        </w:rPr>
        <w:tab/>
      </w:r>
      <w:r w:rsidRPr="00737254">
        <w:rPr>
          <w:szCs w:val="22"/>
          <w:highlight w:val="yellow"/>
        </w:rPr>
        <w:tab/>
        <w:t>Outside Diameter</w:t>
      </w:r>
    </w:p>
    <w:p w14:paraId="0585B702" w14:textId="77777777" w:rsidR="00841FB7" w:rsidRPr="00737254" w:rsidRDefault="00841FB7" w:rsidP="00841FB7">
      <w:pPr>
        <w:spacing w:before="0" w:after="0"/>
        <w:rPr>
          <w:szCs w:val="22"/>
          <w:highlight w:val="yellow"/>
        </w:rPr>
      </w:pPr>
      <w:r w:rsidRPr="00737254">
        <w:rPr>
          <w:szCs w:val="22"/>
          <w:highlight w:val="yellow"/>
        </w:rPr>
        <w:t>ORM</w:t>
      </w:r>
      <w:r w:rsidRPr="00737254">
        <w:rPr>
          <w:szCs w:val="22"/>
          <w:highlight w:val="yellow"/>
        </w:rPr>
        <w:tab/>
      </w:r>
      <w:r w:rsidRPr="00737254">
        <w:rPr>
          <w:szCs w:val="22"/>
          <w:highlight w:val="yellow"/>
        </w:rPr>
        <w:tab/>
      </w:r>
      <w:r w:rsidRPr="00737254">
        <w:rPr>
          <w:szCs w:val="22"/>
          <w:highlight w:val="yellow"/>
        </w:rPr>
        <w:tab/>
        <w:t>Operational Risk Matrix</w:t>
      </w:r>
    </w:p>
    <w:p w14:paraId="75CA8C35" w14:textId="77777777" w:rsidR="00841FB7" w:rsidRPr="00737254" w:rsidRDefault="00841FB7" w:rsidP="00841FB7">
      <w:pPr>
        <w:spacing w:before="0" w:after="0"/>
        <w:ind w:left="2160" w:hanging="2160"/>
        <w:rPr>
          <w:szCs w:val="22"/>
          <w:highlight w:val="yellow"/>
        </w:rPr>
      </w:pPr>
      <w:r w:rsidRPr="00737254">
        <w:rPr>
          <w:szCs w:val="22"/>
          <w:highlight w:val="yellow"/>
        </w:rPr>
        <w:t>PHMSA</w:t>
      </w:r>
      <w:r w:rsidRPr="00737254">
        <w:rPr>
          <w:szCs w:val="22"/>
          <w:highlight w:val="yellow"/>
        </w:rPr>
        <w:tab/>
        <w:t>US Department of Transportation Pipeline and Hazardous Materials Safety Administration</w:t>
      </w:r>
    </w:p>
    <w:p w14:paraId="7671CE34" w14:textId="77777777" w:rsidR="00841FB7" w:rsidRPr="00737254" w:rsidRDefault="00841FB7" w:rsidP="00841FB7">
      <w:pPr>
        <w:spacing w:before="0" w:after="0"/>
        <w:rPr>
          <w:szCs w:val="22"/>
          <w:highlight w:val="yellow"/>
        </w:rPr>
      </w:pPr>
      <w:r w:rsidRPr="00737254">
        <w:rPr>
          <w:szCs w:val="22"/>
          <w:highlight w:val="yellow"/>
        </w:rPr>
        <w:t>Plains</w:t>
      </w:r>
      <w:r w:rsidRPr="00737254">
        <w:rPr>
          <w:szCs w:val="22"/>
          <w:highlight w:val="yellow"/>
        </w:rPr>
        <w:tab/>
      </w:r>
      <w:r w:rsidRPr="00737254">
        <w:rPr>
          <w:szCs w:val="22"/>
          <w:highlight w:val="yellow"/>
        </w:rPr>
        <w:tab/>
      </w:r>
      <w:r w:rsidRPr="00737254">
        <w:rPr>
          <w:szCs w:val="22"/>
          <w:highlight w:val="yellow"/>
        </w:rPr>
        <w:tab/>
      </w:r>
      <w:proofErr w:type="spellStart"/>
      <w:r w:rsidRPr="00737254">
        <w:rPr>
          <w:szCs w:val="22"/>
          <w:highlight w:val="yellow"/>
        </w:rPr>
        <w:t>Plains</w:t>
      </w:r>
      <w:proofErr w:type="spellEnd"/>
      <w:r w:rsidRPr="00737254">
        <w:rPr>
          <w:szCs w:val="22"/>
          <w:highlight w:val="yellow"/>
        </w:rPr>
        <w:t xml:space="preserve"> Midstream Canada</w:t>
      </w:r>
    </w:p>
    <w:p w14:paraId="070091F6" w14:textId="77777777" w:rsidR="00737E81" w:rsidRPr="00737254" w:rsidRDefault="00737E81" w:rsidP="00737E81">
      <w:pPr>
        <w:spacing w:before="0" w:after="0"/>
        <w:rPr>
          <w:szCs w:val="22"/>
          <w:highlight w:val="yellow"/>
        </w:rPr>
      </w:pPr>
      <w:r w:rsidRPr="00737254">
        <w:rPr>
          <w:szCs w:val="22"/>
          <w:highlight w:val="yellow"/>
        </w:rPr>
        <w:t>PPTC</w:t>
      </w:r>
      <w:r w:rsidRPr="00737254">
        <w:rPr>
          <w:szCs w:val="22"/>
          <w:highlight w:val="yellow"/>
        </w:rPr>
        <w:tab/>
      </w:r>
      <w:r w:rsidRPr="00737254">
        <w:rPr>
          <w:szCs w:val="22"/>
          <w:highlight w:val="yellow"/>
        </w:rPr>
        <w:tab/>
      </w:r>
      <w:r w:rsidRPr="00737254">
        <w:rPr>
          <w:szCs w:val="22"/>
          <w:highlight w:val="yellow"/>
        </w:rPr>
        <w:tab/>
        <w:t>Plains Petroleum Transmission Company</w:t>
      </w:r>
    </w:p>
    <w:p w14:paraId="3BEC4197" w14:textId="77777777" w:rsidR="00841FB7" w:rsidRPr="00737254" w:rsidRDefault="00841FB7" w:rsidP="00841FB7">
      <w:pPr>
        <w:spacing w:before="0" w:after="0"/>
        <w:rPr>
          <w:szCs w:val="22"/>
          <w:highlight w:val="yellow"/>
        </w:rPr>
      </w:pPr>
      <w:r w:rsidRPr="00737254">
        <w:rPr>
          <w:szCs w:val="22"/>
          <w:highlight w:val="yellow"/>
        </w:rPr>
        <w:t>RAD</w:t>
      </w:r>
      <w:r w:rsidRPr="00737254">
        <w:rPr>
          <w:szCs w:val="22"/>
          <w:highlight w:val="yellow"/>
        </w:rPr>
        <w:tab/>
      </w:r>
      <w:r w:rsidRPr="00737254">
        <w:rPr>
          <w:szCs w:val="22"/>
          <w:highlight w:val="yellow"/>
        </w:rPr>
        <w:tab/>
      </w:r>
      <w:r w:rsidRPr="00737254">
        <w:rPr>
          <w:szCs w:val="22"/>
          <w:highlight w:val="yellow"/>
        </w:rPr>
        <w:tab/>
        <w:t xml:space="preserve">Risk Algorithm </w:t>
      </w:r>
      <w:r w:rsidR="00E400B4" w:rsidRPr="00737254">
        <w:rPr>
          <w:szCs w:val="22"/>
          <w:highlight w:val="yellow"/>
        </w:rPr>
        <w:t>D</w:t>
      </w:r>
      <w:r w:rsidRPr="00737254">
        <w:rPr>
          <w:szCs w:val="22"/>
          <w:highlight w:val="yellow"/>
        </w:rPr>
        <w:t>ocument</w:t>
      </w:r>
    </w:p>
    <w:p w14:paraId="719D12AC" w14:textId="77777777" w:rsidR="00841FB7" w:rsidRPr="00737254" w:rsidRDefault="00841FB7" w:rsidP="00841FB7">
      <w:pPr>
        <w:spacing w:before="0" w:after="0"/>
        <w:rPr>
          <w:szCs w:val="22"/>
          <w:highlight w:val="yellow"/>
        </w:rPr>
      </w:pPr>
      <w:r w:rsidRPr="00737254">
        <w:rPr>
          <w:szCs w:val="22"/>
          <w:highlight w:val="yellow"/>
        </w:rPr>
        <w:t>SCC</w:t>
      </w:r>
      <w:r w:rsidRPr="00737254">
        <w:rPr>
          <w:szCs w:val="22"/>
          <w:highlight w:val="yellow"/>
        </w:rPr>
        <w:tab/>
      </w:r>
      <w:r w:rsidRPr="00737254">
        <w:rPr>
          <w:szCs w:val="22"/>
          <w:highlight w:val="yellow"/>
        </w:rPr>
        <w:tab/>
      </w:r>
      <w:r w:rsidRPr="00737254">
        <w:rPr>
          <w:szCs w:val="22"/>
          <w:highlight w:val="yellow"/>
        </w:rPr>
        <w:tab/>
        <w:t>Stress Corrosion Cracking</w:t>
      </w:r>
    </w:p>
    <w:p w14:paraId="31E24200" w14:textId="77777777" w:rsidR="0098095F" w:rsidRPr="00737254" w:rsidRDefault="0098095F" w:rsidP="00841FB7">
      <w:pPr>
        <w:spacing w:before="0" w:after="0"/>
        <w:rPr>
          <w:szCs w:val="22"/>
          <w:highlight w:val="yellow"/>
        </w:rPr>
      </w:pPr>
      <w:r w:rsidRPr="00737254">
        <w:rPr>
          <w:szCs w:val="22"/>
          <w:highlight w:val="yellow"/>
        </w:rPr>
        <w:t>SCCDA</w:t>
      </w:r>
      <w:r w:rsidRPr="00737254">
        <w:rPr>
          <w:szCs w:val="22"/>
          <w:highlight w:val="yellow"/>
        </w:rPr>
        <w:tab/>
      </w:r>
      <w:r w:rsidRPr="00737254">
        <w:rPr>
          <w:szCs w:val="22"/>
          <w:highlight w:val="yellow"/>
        </w:rPr>
        <w:tab/>
      </w:r>
      <w:r w:rsidRPr="00737254">
        <w:rPr>
          <w:szCs w:val="22"/>
          <w:highlight w:val="yellow"/>
        </w:rPr>
        <w:tab/>
        <w:t>Stress Corrosion Cracking Direct Assessment</w:t>
      </w:r>
    </w:p>
    <w:p w14:paraId="500ADB08" w14:textId="77777777" w:rsidR="00806758" w:rsidRPr="00737254" w:rsidRDefault="00806758" w:rsidP="00841FB7">
      <w:pPr>
        <w:spacing w:before="0" w:after="0"/>
        <w:rPr>
          <w:szCs w:val="22"/>
          <w:highlight w:val="yellow"/>
        </w:rPr>
      </w:pPr>
      <w:r w:rsidRPr="00737254">
        <w:rPr>
          <w:szCs w:val="22"/>
          <w:highlight w:val="yellow"/>
        </w:rPr>
        <w:t>SME</w:t>
      </w:r>
      <w:r w:rsidRPr="00737254">
        <w:rPr>
          <w:szCs w:val="22"/>
          <w:highlight w:val="yellow"/>
        </w:rPr>
        <w:tab/>
      </w:r>
      <w:r w:rsidRPr="00737254">
        <w:rPr>
          <w:szCs w:val="22"/>
          <w:highlight w:val="yellow"/>
        </w:rPr>
        <w:tab/>
      </w:r>
      <w:r w:rsidRPr="00737254">
        <w:rPr>
          <w:szCs w:val="22"/>
          <w:highlight w:val="yellow"/>
        </w:rPr>
        <w:tab/>
        <w:t>Subject Matter Expert</w:t>
      </w:r>
    </w:p>
    <w:p w14:paraId="4B81A45D" w14:textId="77777777" w:rsidR="00841FB7" w:rsidRPr="00737254" w:rsidRDefault="00841FB7" w:rsidP="00841FB7">
      <w:pPr>
        <w:spacing w:before="0" w:after="0"/>
        <w:rPr>
          <w:szCs w:val="22"/>
          <w:highlight w:val="yellow"/>
        </w:rPr>
      </w:pPr>
      <w:r w:rsidRPr="00737254">
        <w:rPr>
          <w:szCs w:val="22"/>
          <w:highlight w:val="yellow"/>
        </w:rPr>
        <w:t>SMYS</w:t>
      </w:r>
      <w:r w:rsidRPr="00737254">
        <w:rPr>
          <w:szCs w:val="22"/>
          <w:highlight w:val="yellow"/>
        </w:rPr>
        <w:tab/>
      </w:r>
      <w:r w:rsidRPr="00737254">
        <w:rPr>
          <w:szCs w:val="22"/>
          <w:highlight w:val="yellow"/>
        </w:rPr>
        <w:tab/>
      </w:r>
      <w:r w:rsidRPr="00737254">
        <w:rPr>
          <w:szCs w:val="22"/>
          <w:highlight w:val="yellow"/>
        </w:rPr>
        <w:tab/>
        <w:t>Specified Minimum Yield Strength</w:t>
      </w:r>
    </w:p>
    <w:p w14:paraId="478B5130" w14:textId="77777777" w:rsidR="007E7339" w:rsidRPr="00737254" w:rsidRDefault="007E7339" w:rsidP="00841FB7">
      <w:pPr>
        <w:spacing w:before="0" w:after="0"/>
        <w:rPr>
          <w:szCs w:val="22"/>
          <w:highlight w:val="yellow"/>
        </w:rPr>
      </w:pPr>
      <w:r w:rsidRPr="00737254">
        <w:rPr>
          <w:szCs w:val="22"/>
          <w:highlight w:val="yellow"/>
        </w:rPr>
        <w:t>USCD</w:t>
      </w:r>
      <w:r w:rsidRPr="00737254">
        <w:rPr>
          <w:szCs w:val="22"/>
          <w:highlight w:val="yellow"/>
        </w:rPr>
        <w:tab/>
      </w:r>
      <w:r w:rsidRPr="00737254">
        <w:rPr>
          <w:szCs w:val="22"/>
          <w:highlight w:val="yellow"/>
        </w:rPr>
        <w:tab/>
      </w:r>
      <w:r w:rsidRPr="00737254">
        <w:rPr>
          <w:szCs w:val="22"/>
          <w:highlight w:val="yellow"/>
        </w:rPr>
        <w:tab/>
        <w:t>Ultrasonic Crack Detection</w:t>
      </w:r>
    </w:p>
    <w:p w14:paraId="46B66A44" w14:textId="77777777" w:rsidR="00841FB7" w:rsidRPr="00737254" w:rsidRDefault="00841FB7" w:rsidP="00841FB7">
      <w:pPr>
        <w:spacing w:before="0" w:after="0"/>
        <w:rPr>
          <w:szCs w:val="22"/>
          <w:highlight w:val="yellow"/>
        </w:rPr>
      </w:pPr>
      <w:r w:rsidRPr="00737254">
        <w:rPr>
          <w:szCs w:val="22"/>
          <w:highlight w:val="yellow"/>
        </w:rPr>
        <w:t>WT</w:t>
      </w:r>
      <w:r w:rsidRPr="00737254">
        <w:rPr>
          <w:szCs w:val="22"/>
          <w:highlight w:val="yellow"/>
        </w:rPr>
        <w:tab/>
      </w:r>
      <w:r w:rsidRPr="00737254">
        <w:rPr>
          <w:szCs w:val="22"/>
          <w:highlight w:val="yellow"/>
        </w:rPr>
        <w:tab/>
      </w:r>
      <w:r w:rsidRPr="00737254">
        <w:rPr>
          <w:szCs w:val="22"/>
          <w:highlight w:val="yellow"/>
        </w:rPr>
        <w:tab/>
        <w:t>Wall Thickness</w:t>
      </w:r>
    </w:p>
    <w:p w14:paraId="5F1785A6" w14:textId="77777777" w:rsidR="009D194B" w:rsidRPr="00737254" w:rsidRDefault="009D194B">
      <w:pPr>
        <w:spacing w:before="0" w:after="0"/>
        <w:jc w:val="left"/>
        <w:rPr>
          <w:rFonts w:asciiTheme="minorHAnsi" w:hAnsiTheme="minorHAnsi"/>
          <w:b/>
          <w:bCs/>
          <w:caps/>
          <w:highlight w:val="yellow"/>
        </w:rPr>
      </w:pPr>
      <w:r w:rsidRPr="00737254">
        <w:rPr>
          <w:rFonts w:asciiTheme="minorHAnsi" w:hAnsiTheme="minorHAnsi"/>
          <w:highlight w:val="yellow"/>
        </w:rPr>
        <w:br w:type="page"/>
      </w:r>
    </w:p>
    <w:p w14:paraId="246F0E11" w14:textId="77777777" w:rsidR="009D194B" w:rsidRPr="00737254" w:rsidRDefault="009D194B" w:rsidP="008C502F">
      <w:pPr>
        <w:pStyle w:val="TOC1"/>
        <w:rPr>
          <w:highlight w:val="yellow"/>
        </w:rPr>
        <w:sectPr w:rsidR="009D194B" w:rsidRPr="00737254" w:rsidSect="004C3017">
          <w:headerReference w:type="even" r:id="rId14"/>
          <w:headerReference w:type="default" r:id="rId15"/>
          <w:footerReference w:type="default" r:id="rId16"/>
          <w:headerReference w:type="first" r:id="rId17"/>
          <w:footnotePr>
            <w:numRestart w:val="eachSect"/>
          </w:footnotePr>
          <w:endnotePr>
            <w:numFmt w:val="decimal"/>
          </w:endnotePr>
          <w:pgSz w:w="12240" w:h="15840"/>
          <w:pgMar w:top="1556" w:right="1440" w:bottom="1440" w:left="1440" w:header="288" w:footer="708" w:gutter="0"/>
          <w:pgNumType w:fmt="lowerRoman" w:start="2"/>
          <w:cols w:space="708"/>
          <w:docGrid w:linePitch="360"/>
        </w:sectPr>
      </w:pPr>
    </w:p>
    <w:p w14:paraId="537B7712" w14:textId="77777777" w:rsidR="005C02D7" w:rsidRPr="00737254" w:rsidRDefault="005C02D7" w:rsidP="009A68D1">
      <w:pPr>
        <w:pStyle w:val="Heading1"/>
        <w:rPr>
          <w:highlight w:val="yellow"/>
        </w:rPr>
      </w:pPr>
      <w:bookmarkStart w:id="1" w:name="_Toc341943524"/>
      <w:bookmarkStart w:id="2" w:name="_Toc341943525"/>
      <w:bookmarkStart w:id="3" w:name="_Toc421087343"/>
      <w:bookmarkStart w:id="4" w:name="_Toc421087344"/>
      <w:bookmarkStart w:id="5" w:name="_Toc421087346"/>
      <w:bookmarkStart w:id="6" w:name="_Toc421087348"/>
      <w:bookmarkStart w:id="7" w:name="_Toc421087355"/>
      <w:bookmarkStart w:id="8" w:name="_Toc421087360"/>
      <w:bookmarkStart w:id="9" w:name="_Toc421087365"/>
      <w:bookmarkStart w:id="10" w:name="_Toc421087370"/>
      <w:bookmarkStart w:id="11" w:name="_Toc421087375"/>
      <w:bookmarkStart w:id="12" w:name="_Toc519153084"/>
      <w:bookmarkStart w:id="13" w:name="_Toc26168863"/>
      <w:bookmarkEnd w:id="1"/>
      <w:bookmarkEnd w:id="2"/>
      <w:bookmarkEnd w:id="3"/>
      <w:bookmarkEnd w:id="4"/>
      <w:bookmarkEnd w:id="5"/>
      <w:bookmarkEnd w:id="6"/>
      <w:bookmarkEnd w:id="7"/>
      <w:bookmarkEnd w:id="8"/>
      <w:bookmarkEnd w:id="9"/>
      <w:bookmarkEnd w:id="10"/>
      <w:bookmarkEnd w:id="11"/>
      <w:r w:rsidRPr="00737254">
        <w:rPr>
          <w:highlight w:val="yellow"/>
        </w:rPr>
        <w:lastRenderedPageBreak/>
        <w:t>I</w:t>
      </w:r>
      <w:r w:rsidR="00D36711" w:rsidRPr="00737254">
        <w:rPr>
          <w:highlight w:val="yellow"/>
        </w:rPr>
        <w:t>ntroduction</w:t>
      </w:r>
      <w:bookmarkEnd w:id="12"/>
      <w:bookmarkEnd w:id="13"/>
    </w:p>
    <w:p w14:paraId="4293BFA9" w14:textId="77777777" w:rsidR="005C02D7" w:rsidRPr="00737254" w:rsidRDefault="00074AF7" w:rsidP="001B7B5F">
      <w:pPr>
        <w:rPr>
          <w:highlight w:val="yellow"/>
        </w:rPr>
      </w:pPr>
      <w:r w:rsidRPr="00737254">
        <w:rPr>
          <w:highlight w:val="yellow"/>
        </w:rPr>
        <w:t>T</w:t>
      </w:r>
      <w:r w:rsidR="00E400B4" w:rsidRPr="00737254">
        <w:rPr>
          <w:highlight w:val="yellow"/>
        </w:rPr>
        <w:t>his report describes how the Plains</w:t>
      </w:r>
      <w:r w:rsidRPr="00737254">
        <w:rPr>
          <w:highlight w:val="yellow"/>
        </w:rPr>
        <w:t xml:space="preserve"> qualitative</w:t>
      </w:r>
      <w:r w:rsidR="0057447D" w:rsidRPr="00737254">
        <w:rPr>
          <w:rStyle w:val="FootnoteReference"/>
          <w:rFonts w:asciiTheme="minorHAnsi" w:hAnsiTheme="minorHAnsi"/>
          <w:szCs w:val="22"/>
          <w:highlight w:val="yellow"/>
        </w:rPr>
        <w:footnoteReference w:id="1"/>
      </w:r>
      <w:r w:rsidRPr="00737254">
        <w:rPr>
          <w:highlight w:val="yellow"/>
        </w:rPr>
        <w:t xml:space="preserve"> risk results, generated as part of its </w:t>
      </w:r>
      <w:r w:rsidR="00D44389" w:rsidRPr="00737254">
        <w:rPr>
          <w:highlight w:val="yellow"/>
        </w:rPr>
        <w:t xml:space="preserve">pipeline integrity management risk algorithm, </w:t>
      </w:r>
      <w:r w:rsidR="00A76F74" w:rsidRPr="00737254">
        <w:rPr>
          <w:highlight w:val="yellow"/>
        </w:rPr>
        <w:t xml:space="preserve">have been converted to </w:t>
      </w:r>
      <w:r w:rsidR="002130AE" w:rsidRPr="00737254">
        <w:rPr>
          <w:highlight w:val="yellow"/>
        </w:rPr>
        <w:t>semi-</w:t>
      </w:r>
      <w:r w:rsidR="00A76F74" w:rsidRPr="00737254">
        <w:rPr>
          <w:highlight w:val="yellow"/>
        </w:rPr>
        <w:t>quantitative</w:t>
      </w:r>
      <w:r w:rsidR="0057447D" w:rsidRPr="00737254">
        <w:rPr>
          <w:rStyle w:val="FootnoteReference"/>
          <w:rFonts w:asciiTheme="minorHAnsi" w:hAnsiTheme="minorHAnsi"/>
          <w:szCs w:val="22"/>
          <w:highlight w:val="yellow"/>
        </w:rPr>
        <w:footnoteReference w:id="2"/>
      </w:r>
      <w:r w:rsidR="0057447D" w:rsidRPr="00737254">
        <w:rPr>
          <w:highlight w:val="yellow"/>
          <w:vertAlign w:val="superscript"/>
        </w:rPr>
        <w:t>,</w:t>
      </w:r>
      <w:r w:rsidR="0057447D" w:rsidRPr="00737254">
        <w:rPr>
          <w:rStyle w:val="FootnoteReference"/>
          <w:rFonts w:asciiTheme="minorHAnsi" w:hAnsiTheme="minorHAnsi"/>
          <w:szCs w:val="22"/>
          <w:highlight w:val="yellow"/>
        </w:rPr>
        <w:footnoteReference w:id="3"/>
      </w:r>
      <w:r w:rsidR="00947C9C" w:rsidRPr="00737254">
        <w:rPr>
          <w:highlight w:val="yellow"/>
        </w:rPr>
        <w:t xml:space="preserve"> </w:t>
      </w:r>
      <w:r w:rsidR="00A76F74" w:rsidRPr="00737254">
        <w:rPr>
          <w:highlight w:val="yellow"/>
        </w:rPr>
        <w:t>risk results and mapped</w:t>
      </w:r>
      <w:r w:rsidR="00B9409B" w:rsidRPr="00737254">
        <w:rPr>
          <w:highlight w:val="yellow"/>
        </w:rPr>
        <w:t xml:space="preserve"> to </w:t>
      </w:r>
      <w:r w:rsidR="00EB1C9D" w:rsidRPr="00737254">
        <w:rPr>
          <w:highlight w:val="yellow"/>
        </w:rPr>
        <w:t xml:space="preserve">the </w:t>
      </w:r>
      <w:r w:rsidR="00B9409B" w:rsidRPr="00737254">
        <w:rPr>
          <w:highlight w:val="yellow"/>
        </w:rPr>
        <w:t xml:space="preserve">Plains </w:t>
      </w:r>
      <w:r w:rsidR="00B80EF1" w:rsidRPr="00737254">
        <w:rPr>
          <w:highlight w:val="yellow"/>
        </w:rPr>
        <w:t>Operational Risk Management Matrix (</w:t>
      </w:r>
      <w:r w:rsidR="006550A9" w:rsidRPr="00737254">
        <w:rPr>
          <w:highlight w:val="yellow"/>
        </w:rPr>
        <w:t>ORM</w:t>
      </w:r>
      <w:r w:rsidR="00B80EF1" w:rsidRPr="00737254">
        <w:rPr>
          <w:highlight w:val="yellow"/>
        </w:rPr>
        <w:t>)</w:t>
      </w:r>
      <w:r w:rsidR="00BF13CB" w:rsidRPr="00737254">
        <w:rPr>
          <w:rStyle w:val="FootnoteReference"/>
          <w:szCs w:val="22"/>
          <w:highlight w:val="yellow"/>
        </w:rPr>
        <w:footnoteReference w:id="4"/>
      </w:r>
      <w:r w:rsidR="00A76F74" w:rsidRPr="00737254">
        <w:rPr>
          <w:highlight w:val="yellow"/>
        </w:rPr>
        <w:t xml:space="preserve">. </w:t>
      </w:r>
      <w:r w:rsidR="00911A4D" w:rsidRPr="00737254">
        <w:rPr>
          <w:highlight w:val="yellow"/>
        </w:rPr>
        <w:t xml:space="preserve"> This report also provides considerations for Plains for improved assessment and risk mitigation for certain pipelines or pipeline segments. </w:t>
      </w:r>
    </w:p>
    <w:p w14:paraId="392C933B" w14:textId="5FDAC223" w:rsidR="003C16ED" w:rsidRPr="00737254" w:rsidRDefault="006604AC" w:rsidP="001B7B5F">
      <w:pPr>
        <w:rPr>
          <w:highlight w:val="yellow"/>
        </w:rPr>
      </w:pPr>
      <w:r w:rsidRPr="00737254">
        <w:rPr>
          <w:highlight w:val="yellow"/>
        </w:rPr>
        <w:t xml:space="preserve">The </w:t>
      </w:r>
      <w:r w:rsidR="00074AF7" w:rsidRPr="00737254">
        <w:rPr>
          <w:highlight w:val="yellow"/>
        </w:rPr>
        <w:t xml:space="preserve">scope of the </w:t>
      </w:r>
      <w:r w:rsidR="005C02D7" w:rsidRPr="00737254">
        <w:rPr>
          <w:highlight w:val="yellow"/>
        </w:rPr>
        <w:t xml:space="preserve">Plains </w:t>
      </w:r>
      <w:r w:rsidR="001F6650" w:rsidRPr="00737254">
        <w:rPr>
          <w:highlight w:val="yellow"/>
        </w:rPr>
        <w:t>P</w:t>
      </w:r>
      <w:r w:rsidR="005C02D7" w:rsidRPr="00737254">
        <w:rPr>
          <w:highlight w:val="yellow"/>
        </w:rPr>
        <w:t xml:space="preserve">ipeline </w:t>
      </w:r>
      <w:r w:rsidR="001F6650" w:rsidRPr="00737254">
        <w:rPr>
          <w:highlight w:val="yellow"/>
        </w:rPr>
        <w:t>S</w:t>
      </w:r>
      <w:r w:rsidR="005C02D7" w:rsidRPr="00737254">
        <w:rPr>
          <w:highlight w:val="yellow"/>
        </w:rPr>
        <w:t xml:space="preserve">ystem </w:t>
      </w:r>
      <w:r w:rsidR="00074AF7" w:rsidRPr="00737254">
        <w:rPr>
          <w:highlight w:val="yellow"/>
        </w:rPr>
        <w:t xml:space="preserve">that </w:t>
      </w:r>
      <w:r w:rsidR="000B1B9A" w:rsidRPr="00737254">
        <w:rPr>
          <w:highlight w:val="yellow"/>
        </w:rPr>
        <w:t>is</w:t>
      </w:r>
      <w:r w:rsidR="00074AF7" w:rsidRPr="00737254">
        <w:rPr>
          <w:highlight w:val="yellow"/>
        </w:rPr>
        <w:t xml:space="preserve"> addressed in this assessment</w:t>
      </w:r>
      <w:r w:rsidR="001D11E7" w:rsidRPr="00737254">
        <w:rPr>
          <w:highlight w:val="yellow"/>
        </w:rPr>
        <w:t xml:space="preserve"> includes approximately </w:t>
      </w:r>
      <w:r w:rsidR="00396FE5" w:rsidRPr="00737254">
        <w:rPr>
          <w:highlight w:val="yellow"/>
        </w:rPr>
        <w:t>7091</w:t>
      </w:r>
      <w:r w:rsidR="001D11E7" w:rsidRPr="00737254">
        <w:rPr>
          <w:highlight w:val="yellow"/>
        </w:rPr>
        <w:t xml:space="preserve"> km of pipelines comprised of 2</w:t>
      </w:r>
      <w:r w:rsidR="00396FE5" w:rsidRPr="00737254">
        <w:rPr>
          <w:highlight w:val="yellow"/>
        </w:rPr>
        <w:t>5</w:t>
      </w:r>
      <w:r w:rsidR="003C16ED" w:rsidRPr="00737254">
        <w:rPr>
          <w:highlight w:val="yellow"/>
        </w:rPr>
        <w:t xml:space="preserve"> pipeline systems [including but not limited to the</w:t>
      </w:r>
      <w:r w:rsidR="00E400B4" w:rsidRPr="00737254">
        <w:rPr>
          <w:highlight w:val="yellow"/>
        </w:rPr>
        <w:t xml:space="preserve"> following</w:t>
      </w:r>
      <w:r w:rsidR="003C16ED" w:rsidRPr="00737254">
        <w:rPr>
          <w:highlight w:val="yellow"/>
        </w:rPr>
        <w:t xml:space="preserve"> major systems: </w:t>
      </w:r>
      <w:r w:rsidR="005C02D7" w:rsidRPr="00737254">
        <w:rPr>
          <w:highlight w:val="yellow"/>
        </w:rPr>
        <w:t xml:space="preserve">Manito (Saskatchewan), the Rainbow system (Alberta), South Saskatchewan (Saskatchewan), </w:t>
      </w:r>
      <w:r w:rsidR="0013508B" w:rsidRPr="00737254">
        <w:rPr>
          <w:highlight w:val="yellow"/>
        </w:rPr>
        <w:t xml:space="preserve">the Rangeland system (Alberta), </w:t>
      </w:r>
      <w:r w:rsidR="005C02D7" w:rsidRPr="00737254">
        <w:rPr>
          <w:highlight w:val="yellow"/>
        </w:rPr>
        <w:t xml:space="preserve">and the </w:t>
      </w:r>
      <w:r w:rsidR="005A15C5" w:rsidRPr="00737254">
        <w:rPr>
          <w:highlight w:val="yellow"/>
        </w:rPr>
        <w:t>Cochrane to Edmonton (</w:t>
      </w:r>
      <w:r w:rsidR="005C02D7" w:rsidRPr="00737254">
        <w:rPr>
          <w:highlight w:val="yellow"/>
        </w:rPr>
        <w:t>Co-Ed</w:t>
      </w:r>
      <w:r w:rsidR="005A15C5" w:rsidRPr="00737254">
        <w:rPr>
          <w:highlight w:val="yellow"/>
        </w:rPr>
        <w:t>)</w:t>
      </w:r>
      <w:r w:rsidR="005C02D7" w:rsidRPr="00737254">
        <w:rPr>
          <w:highlight w:val="yellow"/>
        </w:rPr>
        <w:t xml:space="preserve"> NGL system (Alberta)</w:t>
      </w:r>
      <w:r w:rsidR="003C16ED" w:rsidRPr="00737254">
        <w:rPr>
          <w:highlight w:val="yellow"/>
        </w:rPr>
        <w:t>]</w:t>
      </w:r>
      <w:r w:rsidR="005C02D7" w:rsidRPr="00737254">
        <w:rPr>
          <w:highlight w:val="yellow"/>
        </w:rPr>
        <w:t>. These pipeline systems transport crude oil, condensate (diluent)</w:t>
      </w:r>
      <w:r w:rsidR="00005959" w:rsidRPr="00737254">
        <w:rPr>
          <w:highlight w:val="yellow"/>
        </w:rPr>
        <w:t xml:space="preserve">, natural gas </w:t>
      </w:r>
      <w:r w:rsidR="005C02D7" w:rsidRPr="00737254">
        <w:rPr>
          <w:highlight w:val="yellow"/>
        </w:rPr>
        <w:t>and natural gas liquids.</w:t>
      </w:r>
    </w:p>
    <w:p w14:paraId="7E191A4B" w14:textId="58F88638" w:rsidR="00910AF0" w:rsidRPr="00737254" w:rsidRDefault="003C16ED" w:rsidP="001B7B5F">
      <w:pPr>
        <w:rPr>
          <w:szCs w:val="22"/>
          <w:highlight w:val="yellow"/>
        </w:rPr>
      </w:pPr>
      <w:r w:rsidRPr="00737254">
        <w:rPr>
          <w:szCs w:val="22"/>
          <w:highlight w:val="yellow"/>
        </w:rPr>
        <w:t xml:space="preserve">The </w:t>
      </w:r>
      <w:r w:rsidR="001D11E7" w:rsidRPr="00737254">
        <w:rPr>
          <w:szCs w:val="22"/>
          <w:highlight w:val="yellow"/>
        </w:rPr>
        <w:t>2</w:t>
      </w:r>
      <w:r w:rsidR="00396FE5" w:rsidRPr="00737254">
        <w:rPr>
          <w:szCs w:val="22"/>
          <w:highlight w:val="yellow"/>
        </w:rPr>
        <w:t>5</w:t>
      </w:r>
      <w:r w:rsidRPr="00737254">
        <w:rPr>
          <w:szCs w:val="22"/>
          <w:highlight w:val="yellow"/>
        </w:rPr>
        <w:t xml:space="preserve"> pipeline systems are comprised of </w:t>
      </w:r>
      <w:r w:rsidR="00396FE5" w:rsidRPr="00737254">
        <w:rPr>
          <w:szCs w:val="22"/>
          <w:highlight w:val="yellow"/>
        </w:rPr>
        <w:t>326</w:t>
      </w:r>
      <w:r w:rsidRPr="00737254">
        <w:rPr>
          <w:szCs w:val="22"/>
          <w:highlight w:val="yellow"/>
        </w:rPr>
        <w:t xml:space="preserve"> </w:t>
      </w:r>
      <w:r w:rsidR="007E3B81" w:rsidRPr="00737254">
        <w:rPr>
          <w:szCs w:val="22"/>
          <w:highlight w:val="yellow"/>
        </w:rPr>
        <w:t>pipelines</w:t>
      </w:r>
      <w:r w:rsidR="00431F84" w:rsidRPr="00737254">
        <w:rPr>
          <w:szCs w:val="22"/>
          <w:highlight w:val="yellow"/>
        </w:rPr>
        <w:t xml:space="preserve">.  </w:t>
      </w:r>
      <w:r w:rsidRPr="00737254">
        <w:rPr>
          <w:szCs w:val="22"/>
          <w:highlight w:val="yellow"/>
        </w:rPr>
        <w:t>From these</w:t>
      </w:r>
      <w:r w:rsidR="0057447D" w:rsidRPr="00737254">
        <w:rPr>
          <w:szCs w:val="22"/>
          <w:highlight w:val="yellow"/>
        </w:rPr>
        <w:t xml:space="preserve"> </w:t>
      </w:r>
      <w:r w:rsidRPr="00737254">
        <w:rPr>
          <w:szCs w:val="22"/>
          <w:highlight w:val="yellow"/>
        </w:rPr>
        <w:t>pipeline</w:t>
      </w:r>
      <w:r w:rsidR="00D0334E" w:rsidRPr="00737254">
        <w:rPr>
          <w:szCs w:val="22"/>
          <w:highlight w:val="yellow"/>
        </w:rPr>
        <w:t>s</w:t>
      </w:r>
      <w:r w:rsidRPr="00737254">
        <w:rPr>
          <w:szCs w:val="22"/>
          <w:highlight w:val="yellow"/>
        </w:rPr>
        <w:t xml:space="preserve">, the processing of the data produced </w:t>
      </w:r>
      <w:r w:rsidR="008A01D0" w:rsidRPr="00737254">
        <w:rPr>
          <w:szCs w:val="22"/>
          <w:highlight w:val="yellow"/>
        </w:rPr>
        <w:t>106,961</w:t>
      </w:r>
      <w:r w:rsidRPr="00737254">
        <w:rPr>
          <w:szCs w:val="22"/>
          <w:highlight w:val="yellow"/>
        </w:rPr>
        <w:t xml:space="preserve"> dynamic segments</w:t>
      </w:r>
      <w:r w:rsidR="00B80EF1" w:rsidRPr="00737254">
        <w:rPr>
          <w:rStyle w:val="FootnoteReference"/>
          <w:szCs w:val="22"/>
          <w:highlight w:val="yellow"/>
        </w:rPr>
        <w:footnoteReference w:id="5"/>
      </w:r>
      <w:r w:rsidRPr="00737254">
        <w:rPr>
          <w:szCs w:val="22"/>
          <w:highlight w:val="yellow"/>
        </w:rPr>
        <w:t xml:space="preserve"> where each dynamic segment is established based upon any change to the input variables</w:t>
      </w:r>
      <w:r w:rsidR="006604AC" w:rsidRPr="00737254">
        <w:rPr>
          <w:szCs w:val="22"/>
          <w:highlight w:val="yellow"/>
        </w:rPr>
        <w:t xml:space="preserve"> between adjacent pipe sections</w:t>
      </w:r>
      <w:r w:rsidRPr="00737254">
        <w:rPr>
          <w:szCs w:val="22"/>
          <w:highlight w:val="yellow"/>
        </w:rPr>
        <w:t>.</w:t>
      </w:r>
      <w:r w:rsidR="00910AF0" w:rsidRPr="00737254">
        <w:rPr>
          <w:szCs w:val="22"/>
          <w:highlight w:val="yellow"/>
        </w:rPr>
        <w:t xml:space="preserve">  </w:t>
      </w:r>
    </w:p>
    <w:p w14:paraId="2412A39D" w14:textId="77777777" w:rsidR="004C3017" w:rsidRPr="00737254" w:rsidRDefault="00E97B35" w:rsidP="001B7B5F">
      <w:pPr>
        <w:rPr>
          <w:szCs w:val="22"/>
          <w:highlight w:val="yellow"/>
        </w:rPr>
      </w:pPr>
      <w:r w:rsidRPr="00737254">
        <w:rPr>
          <w:szCs w:val="22"/>
          <w:highlight w:val="yellow"/>
        </w:rPr>
        <w:t>This risk assessment report presents the system-wide risk results and provides an overview of the risk distribution as a function of percentage of the pipeline system at various risk</w:t>
      </w:r>
      <w:r w:rsidR="00E947FF" w:rsidRPr="00737254">
        <w:rPr>
          <w:szCs w:val="22"/>
          <w:highlight w:val="yellow"/>
        </w:rPr>
        <w:t xml:space="preserve"> l</w:t>
      </w:r>
      <w:r w:rsidRPr="00737254">
        <w:rPr>
          <w:szCs w:val="22"/>
          <w:highlight w:val="yellow"/>
        </w:rPr>
        <w:t xml:space="preserve">evels. </w:t>
      </w:r>
      <w:r w:rsidR="00392D6D" w:rsidRPr="00737254">
        <w:rPr>
          <w:szCs w:val="22"/>
          <w:highlight w:val="yellow"/>
        </w:rPr>
        <w:t xml:space="preserve"> The current “reportable” thresholds for the Plains ORM have been established as the upper right 4 x 3 (Likelihood x Consequence) portion of the risk matrix.  </w:t>
      </w:r>
      <w:r w:rsidR="00E947FF" w:rsidRPr="00737254">
        <w:rPr>
          <w:szCs w:val="22"/>
          <w:highlight w:val="yellow"/>
        </w:rPr>
        <w:t>In particular, this report focuses on identifying those pipelines or pipelines with segments falling into</w:t>
      </w:r>
      <w:r w:rsidR="00392D6D" w:rsidRPr="00737254">
        <w:rPr>
          <w:szCs w:val="22"/>
          <w:highlight w:val="yellow"/>
        </w:rPr>
        <w:t xml:space="preserve"> these </w:t>
      </w:r>
      <w:r w:rsidR="00E947FF" w:rsidRPr="00737254">
        <w:rPr>
          <w:szCs w:val="22"/>
          <w:highlight w:val="yellow"/>
        </w:rPr>
        <w:t xml:space="preserve">“reportable” </w:t>
      </w:r>
      <w:r w:rsidR="00390774" w:rsidRPr="00737254">
        <w:rPr>
          <w:szCs w:val="22"/>
          <w:highlight w:val="yellow"/>
        </w:rPr>
        <w:t>portions of the matrix</w:t>
      </w:r>
      <w:r w:rsidR="00CC7C99" w:rsidRPr="00737254">
        <w:rPr>
          <w:szCs w:val="22"/>
          <w:highlight w:val="yellow"/>
        </w:rPr>
        <w:t>.</w:t>
      </w:r>
      <w:r w:rsidR="004C3017" w:rsidRPr="00737254">
        <w:rPr>
          <w:highlight w:val="yellow"/>
        </w:rPr>
        <w:br w:type="page"/>
      </w:r>
    </w:p>
    <w:p w14:paraId="7A1B74F4" w14:textId="3B50FCA1" w:rsidR="00A832B2" w:rsidRPr="00737254" w:rsidRDefault="00217FB2" w:rsidP="009A68D1">
      <w:pPr>
        <w:pStyle w:val="Heading1"/>
        <w:rPr>
          <w:highlight w:val="yellow"/>
        </w:rPr>
      </w:pPr>
      <w:bookmarkStart w:id="14" w:name="_Toc519153085"/>
      <w:bookmarkStart w:id="15" w:name="_Toc26168864"/>
      <w:r w:rsidRPr="00737254">
        <w:rPr>
          <w:highlight w:val="yellow"/>
        </w:rPr>
        <w:lastRenderedPageBreak/>
        <w:t>Objective</w:t>
      </w:r>
      <w:bookmarkEnd w:id="14"/>
      <w:bookmarkEnd w:id="15"/>
    </w:p>
    <w:p w14:paraId="0A62BA51" w14:textId="77777777" w:rsidR="00673A7D" w:rsidRPr="00737254" w:rsidRDefault="00673A7D" w:rsidP="008D34FD">
      <w:pPr>
        <w:rPr>
          <w:highlight w:val="yellow"/>
        </w:rPr>
      </w:pPr>
      <w:r w:rsidRPr="00737254">
        <w:rPr>
          <w:highlight w:val="yellow"/>
        </w:rPr>
        <w:t>The objectives of this report were to:</w:t>
      </w:r>
    </w:p>
    <w:p w14:paraId="0262AB74" w14:textId="77777777" w:rsidR="00F64BF2" w:rsidRPr="00F64BF2" w:rsidRDefault="00F64BF2" w:rsidP="00AA1A1C">
      <w:pPr>
        <w:pStyle w:val="ListParagraph"/>
        <w:numPr>
          <w:ilvl w:val="0"/>
          <w:numId w:val="12"/>
        </w:numPr>
        <w:rPr>
          <w:szCs w:val="22"/>
        </w:rPr>
      </w:pPr>
      <w:r w:rsidRPr="00F64BF2">
        <w:rPr>
          <w:szCs w:val="22"/>
        </w:rPr>
        <w:t>Quantitative results driver analysis from 2019 dataset</w:t>
      </w:r>
    </w:p>
    <w:p w14:paraId="51301262" w14:textId="77777777" w:rsidR="00F64BF2" w:rsidRPr="00F64BF2" w:rsidRDefault="00F64BF2" w:rsidP="00AA1A1C">
      <w:pPr>
        <w:pStyle w:val="ListParagraph"/>
        <w:numPr>
          <w:ilvl w:val="0"/>
          <w:numId w:val="12"/>
        </w:numPr>
        <w:spacing w:before="0" w:after="0"/>
        <w:jc w:val="left"/>
        <w:rPr>
          <w:rFonts w:cs="Calibri"/>
          <w:szCs w:val="22"/>
        </w:rPr>
      </w:pPr>
      <w:r w:rsidRPr="00F64BF2">
        <w:rPr>
          <w:rFonts w:cs="Calibri"/>
          <w:szCs w:val="22"/>
        </w:rPr>
        <w:t>High level comparison between quantitative results translated to ORM, and qualitative results translated to ORM, using 2019 dataset</w:t>
      </w:r>
    </w:p>
    <w:p w14:paraId="7C8A450D" w14:textId="3B9DAC5A" w:rsidR="0096137B" w:rsidRPr="00737254" w:rsidRDefault="005C02D7" w:rsidP="009A68D1">
      <w:pPr>
        <w:pStyle w:val="Heading1"/>
        <w:rPr>
          <w:highlight w:val="yellow"/>
        </w:rPr>
      </w:pPr>
      <w:bookmarkStart w:id="16" w:name="_Toc422467592"/>
      <w:bookmarkStart w:id="17" w:name="_Toc422468007"/>
      <w:bookmarkStart w:id="18" w:name="_Toc422468194"/>
      <w:bookmarkStart w:id="19" w:name="_Toc422468372"/>
      <w:bookmarkStart w:id="20" w:name="_Toc422468549"/>
      <w:bookmarkStart w:id="21" w:name="_Ref516733335"/>
      <w:bookmarkStart w:id="22" w:name="_Toc519153086"/>
      <w:bookmarkStart w:id="23" w:name="_Toc26168865"/>
      <w:bookmarkEnd w:id="16"/>
      <w:bookmarkEnd w:id="17"/>
      <w:bookmarkEnd w:id="18"/>
      <w:bookmarkEnd w:id="19"/>
      <w:bookmarkEnd w:id="20"/>
      <w:r w:rsidRPr="00737254">
        <w:rPr>
          <w:highlight w:val="yellow"/>
        </w:rPr>
        <w:t>Approach</w:t>
      </w:r>
      <w:bookmarkEnd w:id="21"/>
      <w:bookmarkEnd w:id="22"/>
      <w:bookmarkEnd w:id="23"/>
    </w:p>
    <w:p w14:paraId="5F87F503" w14:textId="0F812A9B" w:rsidR="00662E72" w:rsidRPr="00737254" w:rsidRDefault="00DF5496" w:rsidP="008D34FD">
      <w:pPr>
        <w:rPr>
          <w:highlight w:val="yellow"/>
        </w:rPr>
      </w:pPr>
      <w:r w:rsidRPr="00737254">
        <w:rPr>
          <w:highlight w:val="yellow"/>
        </w:rPr>
        <w:t xml:space="preserve">The </w:t>
      </w:r>
      <w:r w:rsidR="00291158" w:rsidRPr="00737254">
        <w:rPr>
          <w:highlight w:val="yellow"/>
        </w:rPr>
        <w:t>2018</w:t>
      </w:r>
      <w:r w:rsidR="00433218" w:rsidRPr="00737254">
        <w:rPr>
          <w:highlight w:val="yellow"/>
        </w:rPr>
        <w:t xml:space="preserve"> </w:t>
      </w:r>
      <w:r w:rsidR="007E48D5" w:rsidRPr="00737254">
        <w:rPr>
          <w:highlight w:val="yellow"/>
        </w:rPr>
        <w:t xml:space="preserve">Plains </w:t>
      </w:r>
      <w:r w:rsidR="00433218" w:rsidRPr="00737254">
        <w:rPr>
          <w:highlight w:val="yellow"/>
        </w:rPr>
        <w:t>risk assessment program evaluated the most recent available data and produced results for the l</w:t>
      </w:r>
      <w:r w:rsidR="0011705C" w:rsidRPr="00737254">
        <w:rPr>
          <w:highlight w:val="yellow"/>
        </w:rPr>
        <w:t>ikelihood, consequence</w:t>
      </w:r>
      <w:r w:rsidR="003F3CBE" w:rsidRPr="00737254">
        <w:rPr>
          <w:highlight w:val="yellow"/>
        </w:rPr>
        <w:t>s</w:t>
      </w:r>
      <w:r w:rsidR="0011705C" w:rsidRPr="00737254">
        <w:rPr>
          <w:highlight w:val="yellow"/>
        </w:rPr>
        <w:t xml:space="preserve">, and total risk </w:t>
      </w:r>
      <w:r w:rsidR="00433218" w:rsidRPr="00737254">
        <w:rPr>
          <w:highlight w:val="yellow"/>
        </w:rPr>
        <w:t xml:space="preserve">using the </w:t>
      </w:r>
      <w:r w:rsidR="006620BB" w:rsidRPr="00737254">
        <w:rPr>
          <w:highlight w:val="yellow"/>
        </w:rPr>
        <w:t>201</w:t>
      </w:r>
      <w:r w:rsidRPr="00737254">
        <w:rPr>
          <w:highlight w:val="yellow"/>
        </w:rPr>
        <w:t>7</w:t>
      </w:r>
      <w:r w:rsidR="006620BB" w:rsidRPr="00737254">
        <w:rPr>
          <w:highlight w:val="yellow"/>
        </w:rPr>
        <w:t xml:space="preserve"> </w:t>
      </w:r>
      <w:r w:rsidR="00231004" w:rsidRPr="00737254">
        <w:rPr>
          <w:highlight w:val="yellow"/>
        </w:rPr>
        <w:t>Plains</w:t>
      </w:r>
      <w:r w:rsidR="0011705C" w:rsidRPr="00737254">
        <w:rPr>
          <w:highlight w:val="yellow"/>
        </w:rPr>
        <w:t xml:space="preserve"> Risk Algorithm D</w:t>
      </w:r>
      <w:r w:rsidR="006620BB" w:rsidRPr="00737254">
        <w:rPr>
          <w:highlight w:val="yellow"/>
        </w:rPr>
        <w:t xml:space="preserve">ocument (RAD) </w:t>
      </w:r>
      <w:r w:rsidR="0011705C" w:rsidRPr="00737254">
        <w:rPr>
          <w:highlight w:val="yellow"/>
        </w:rPr>
        <w:t xml:space="preserve">(version dated </w:t>
      </w:r>
      <w:r w:rsidR="00B31FA9" w:rsidRPr="00737254">
        <w:rPr>
          <w:highlight w:val="yellow"/>
        </w:rPr>
        <w:t>May 30</w:t>
      </w:r>
      <w:r w:rsidR="0011705C" w:rsidRPr="00737254">
        <w:rPr>
          <w:highlight w:val="yellow"/>
        </w:rPr>
        <w:t>, 201</w:t>
      </w:r>
      <w:r w:rsidRPr="00737254">
        <w:rPr>
          <w:highlight w:val="yellow"/>
        </w:rPr>
        <w:t>7</w:t>
      </w:r>
      <w:r w:rsidR="0011705C" w:rsidRPr="00737254">
        <w:rPr>
          <w:highlight w:val="yellow"/>
        </w:rPr>
        <w:t>)</w:t>
      </w:r>
      <w:r w:rsidR="007C4C48" w:rsidRPr="00737254">
        <w:rPr>
          <w:highlight w:val="yellow"/>
        </w:rPr>
        <w:t xml:space="preserve"> and Plains risk results from </w:t>
      </w:r>
      <w:proofErr w:type="spellStart"/>
      <w:r w:rsidR="007C4C48" w:rsidRPr="00737254">
        <w:rPr>
          <w:highlight w:val="yellow"/>
        </w:rPr>
        <w:t>RiskAnalyst</w:t>
      </w:r>
      <w:proofErr w:type="spellEnd"/>
      <w:r w:rsidR="00DC39B6" w:rsidRPr="00737254">
        <w:rPr>
          <w:rStyle w:val="FootnoteReference"/>
          <w:szCs w:val="22"/>
          <w:highlight w:val="yellow"/>
        </w:rPr>
        <w:footnoteReference w:id="6"/>
      </w:r>
      <w:r w:rsidR="007C4C48" w:rsidRPr="00737254">
        <w:rPr>
          <w:highlight w:val="yellow"/>
        </w:rPr>
        <w:t xml:space="preserve"> results </w:t>
      </w:r>
      <w:r w:rsidR="00820DEB" w:rsidRPr="00737254">
        <w:rPr>
          <w:highlight w:val="yellow"/>
        </w:rPr>
        <w:t xml:space="preserve">run </w:t>
      </w:r>
      <w:r w:rsidR="007C4C48" w:rsidRPr="00737254">
        <w:rPr>
          <w:highlight w:val="yellow"/>
        </w:rPr>
        <w:t xml:space="preserve">ID </w:t>
      </w:r>
      <w:r w:rsidR="006C3E65" w:rsidRPr="00737254">
        <w:rPr>
          <w:highlight w:val="yellow"/>
        </w:rPr>
        <w:t>580</w:t>
      </w:r>
      <w:r w:rsidR="00FE630D" w:rsidRPr="00737254">
        <w:rPr>
          <w:highlight w:val="yellow"/>
        </w:rPr>
        <w:t>.</w:t>
      </w:r>
      <w:r w:rsidR="00433218" w:rsidRPr="00737254">
        <w:rPr>
          <w:highlight w:val="yellow"/>
        </w:rPr>
        <w:t xml:space="preserve"> </w:t>
      </w:r>
      <w:r w:rsidR="00E97B35" w:rsidRPr="00737254">
        <w:rPr>
          <w:highlight w:val="yellow"/>
        </w:rPr>
        <w:t xml:space="preserve"> </w:t>
      </w:r>
      <w:r w:rsidR="00F4528A" w:rsidRPr="00737254">
        <w:rPr>
          <w:highlight w:val="yellow"/>
        </w:rPr>
        <w:t>The</w:t>
      </w:r>
      <w:r w:rsidR="00B63D82" w:rsidRPr="00737254">
        <w:rPr>
          <w:highlight w:val="yellow"/>
        </w:rPr>
        <w:t>se</w:t>
      </w:r>
      <w:r w:rsidR="00F4528A" w:rsidRPr="00737254">
        <w:rPr>
          <w:highlight w:val="yellow"/>
        </w:rPr>
        <w:t xml:space="preserve"> Plains relative risk assessment results (qualitative risk) have been mapped to the Plains ORM through a semi-quantitative bench marking exercise (see Plains ORM and mapping process in</w:t>
      </w:r>
      <w:r w:rsidR="00662E72" w:rsidRPr="00737254">
        <w:rPr>
          <w:highlight w:val="yellow"/>
        </w:rPr>
        <w:t xml:space="preserve"> </w:t>
      </w:r>
      <w:r w:rsidR="00662E72" w:rsidRPr="00737254">
        <w:rPr>
          <w:highlight w:val="yellow"/>
        </w:rPr>
        <w:fldChar w:fldCharType="begin"/>
      </w:r>
      <w:r w:rsidR="00662E72" w:rsidRPr="00737254">
        <w:rPr>
          <w:highlight w:val="yellow"/>
        </w:rPr>
        <w:instrText xml:space="preserve"> REF _Ref430100814 \n \h </w:instrText>
      </w:r>
      <w:r w:rsidR="003011B7" w:rsidRPr="00737254">
        <w:rPr>
          <w:highlight w:val="yellow"/>
        </w:rPr>
        <w:instrText xml:space="preserve"> \* MERGEFORMAT </w:instrText>
      </w:r>
      <w:r w:rsidR="00662E72" w:rsidRPr="00737254">
        <w:rPr>
          <w:highlight w:val="yellow"/>
        </w:rPr>
      </w:r>
      <w:r w:rsidR="00662E72" w:rsidRPr="00737254">
        <w:rPr>
          <w:highlight w:val="yellow"/>
        </w:rPr>
        <w:fldChar w:fldCharType="separate"/>
      </w:r>
      <w:r w:rsidR="00845BF3" w:rsidRPr="00737254">
        <w:rPr>
          <w:highlight w:val="yellow"/>
        </w:rPr>
        <w:t>Appendix A</w:t>
      </w:r>
      <w:r w:rsidR="00662E72" w:rsidRPr="00737254">
        <w:rPr>
          <w:highlight w:val="yellow"/>
        </w:rPr>
        <w:fldChar w:fldCharType="end"/>
      </w:r>
      <w:r w:rsidR="00F4528A" w:rsidRPr="00737254">
        <w:rPr>
          <w:highlight w:val="yellow"/>
        </w:rPr>
        <w:t xml:space="preserve">).  This process ensures that the results from the risk assessment can be compared to </w:t>
      </w:r>
      <w:r w:rsidR="00CF0336" w:rsidRPr="00737254">
        <w:rPr>
          <w:highlight w:val="yellow"/>
        </w:rPr>
        <w:t xml:space="preserve">a defined </w:t>
      </w:r>
      <w:r w:rsidR="00F4528A" w:rsidRPr="00737254">
        <w:rPr>
          <w:highlight w:val="yellow"/>
        </w:rPr>
        <w:t xml:space="preserve">risk acceptability </w:t>
      </w:r>
      <w:proofErr w:type="gramStart"/>
      <w:r w:rsidR="00F4528A" w:rsidRPr="00737254">
        <w:rPr>
          <w:highlight w:val="yellow"/>
        </w:rPr>
        <w:t>criteria</w:t>
      </w:r>
      <w:proofErr w:type="gramEnd"/>
      <w:r w:rsidR="00662E72" w:rsidRPr="00737254">
        <w:rPr>
          <w:highlight w:val="yellow"/>
        </w:rPr>
        <w:t>.</w:t>
      </w:r>
    </w:p>
    <w:p w14:paraId="7DCF6680" w14:textId="77777777" w:rsidR="00C4253A" w:rsidRPr="00737254" w:rsidRDefault="00C4253A" w:rsidP="008D34FD">
      <w:pPr>
        <w:rPr>
          <w:rFonts w:asciiTheme="minorHAnsi" w:hAnsiTheme="minorHAnsi"/>
          <w:highlight w:val="yellow"/>
        </w:rPr>
      </w:pPr>
      <w:r w:rsidRPr="00737254">
        <w:rPr>
          <w:rFonts w:asciiTheme="minorHAnsi" w:hAnsiTheme="minorHAnsi"/>
          <w:highlight w:val="yellow"/>
        </w:rPr>
        <w:t xml:space="preserve">Using the guidance of </w:t>
      </w:r>
      <w:r w:rsidR="0072139C" w:rsidRPr="00737254">
        <w:rPr>
          <w:rFonts w:asciiTheme="minorHAnsi" w:hAnsiTheme="minorHAnsi"/>
          <w:highlight w:val="yellow"/>
        </w:rPr>
        <w:t>CSA Z662</w:t>
      </w:r>
      <w:r w:rsidR="00406BA3" w:rsidRPr="00737254">
        <w:rPr>
          <w:rFonts w:asciiTheme="minorHAnsi" w:hAnsiTheme="minorHAnsi"/>
          <w:highlight w:val="yellow"/>
        </w:rPr>
        <w:t>-15</w:t>
      </w:r>
      <w:r w:rsidR="0072139C" w:rsidRPr="00737254">
        <w:rPr>
          <w:rFonts w:asciiTheme="minorHAnsi" w:hAnsiTheme="minorHAnsi"/>
          <w:highlight w:val="yellow"/>
        </w:rPr>
        <w:t xml:space="preserve"> Annex H</w:t>
      </w:r>
      <w:r w:rsidR="00406BA3" w:rsidRPr="00737254">
        <w:rPr>
          <w:rStyle w:val="FootnoteReference"/>
          <w:rFonts w:asciiTheme="minorHAnsi" w:hAnsiTheme="minorHAnsi"/>
          <w:szCs w:val="22"/>
          <w:highlight w:val="yellow"/>
        </w:rPr>
        <w:footnoteReference w:id="7"/>
      </w:r>
      <w:r w:rsidR="0072139C" w:rsidRPr="00737254">
        <w:rPr>
          <w:rFonts w:asciiTheme="minorHAnsi" w:hAnsiTheme="minorHAnsi"/>
          <w:highlight w:val="yellow"/>
        </w:rPr>
        <w:t xml:space="preserve"> and API 1160</w:t>
      </w:r>
      <w:r w:rsidR="00406BA3" w:rsidRPr="00737254">
        <w:rPr>
          <w:rStyle w:val="FootnoteReference"/>
          <w:rFonts w:asciiTheme="minorHAnsi" w:hAnsiTheme="minorHAnsi"/>
          <w:szCs w:val="22"/>
          <w:highlight w:val="yellow"/>
        </w:rPr>
        <w:footnoteReference w:id="8"/>
      </w:r>
      <w:r w:rsidR="00DA310F" w:rsidRPr="00737254">
        <w:rPr>
          <w:rFonts w:asciiTheme="minorHAnsi" w:hAnsiTheme="minorHAnsi"/>
          <w:highlight w:val="yellow"/>
        </w:rPr>
        <w:t>,</w:t>
      </w:r>
      <w:r w:rsidR="0072139C" w:rsidRPr="00737254">
        <w:rPr>
          <w:rFonts w:asciiTheme="minorHAnsi" w:hAnsiTheme="minorHAnsi"/>
          <w:highlight w:val="yellow"/>
        </w:rPr>
        <w:t xml:space="preserve"> </w:t>
      </w:r>
      <w:r w:rsidRPr="00737254">
        <w:rPr>
          <w:rFonts w:asciiTheme="minorHAnsi" w:hAnsiTheme="minorHAnsi"/>
          <w:highlight w:val="yellow"/>
        </w:rPr>
        <w:t xml:space="preserve">threats to </w:t>
      </w:r>
      <w:r w:rsidR="0072139C" w:rsidRPr="00737254">
        <w:rPr>
          <w:rFonts w:asciiTheme="minorHAnsi" w:hAnsiTheme="minorHAnsi"/>
          <w:highlight w:val="yellow"/>
        </w:rPr>
        <w:t xml:space="preserve">liquids </w:t>
      </w:r>
      <w:r w:rsidRPr="00737254">
        <w:rPr>
          <w:rFonts w:asciiTheme="minorHAnsi" w:hAnsiTheme="minorHAnsi"/>
          <w:highlight w:val="yellow"/>
        </w:rPr>
        <w:t>pipelines can be classified in terms of “Time Depend</w:t>
      </w:r>
      <w:r w:rsidR="002B7EF5" w:rsidRPr="00737254">
        <w:rPr>
          <w:rFonts w:asciiTheme="minorHAnsi" w:hAnsiTheme="minorHAnsi"/>
          <w:highlight w:val="yellow"/>
        </w:rPr>
        <w:t>e</w:t>
      </w:r>
      <w:r w:rsidRPr="00737254">
        <w:rPr>
          <w:rFonts w:asciiTheme="minorHAnsi" w:hAnsiTheme="minorHAnsi"/>
          <w:highlight w:val="yellow"/>
        </w:rPr>
        <w:t>nt”, “Stable” and “Time Independent” categories.</w:t>
      </w:r>
      <w:r w:rsidR="00876538" w:rsidRPr="00737254">
        <w:rPr>
          <w:highlight w:val="yellow"/>
        </w:rPr>
        <w:t xml:space="preserve">  An overview of the threat categories and specific threats </w:t>
      </w:r>
      <w:r w:rsidR="00E8401E" w:rsidRPr="00737254">
        <w:rPr>
          <w:highlight w:val="yellow"/>
        </w:rPr>
        <w:t xml:space="preserve">considered in the assessment </w:t>
      </w:r>
      <w:r w:rsidR="00876538" w:rsidRPr="00737254">
        <w:rPr>
          <w:highlight w:val="yellow"/>
        </w:rPr>
        <w:t>is outlined below.</w:t>
      </w:r>
    </w:p>
    <w:p w14:paraId="189C4AB7" w14:textId="77777777" w:rsidR="00C4253A" w:rsidRPr="00737254" w:rsidRDefault="00C4253A" w:rsidP="00C4253A">
      <w:pPr>
        <w:spacing w:before="0" w:after="0"/>
        <w:jc w:val="left"/>
        <w:rPr>
          <w:rFonts w:asciiTheme="minorHAnsi" w:hAnsiTheme="minorHAnsi"/>
          <w:szCs w:val="22"/>
          <w:highlight w:val="yellow"/>
        </w:rPr>
      </w:pPr>
    </w:p>
    <w:p w14:paraId="3EEB1F07" w14:textId="77777777" w:rsidR="00C4253A" w:rsidRPr="00737254" w:rsidRDefault="00C4253A" w:rsidP="00C4253A">
      <w:pPr>
        <w:spacing w:before="0" w:after="0"/>
        <w:jc w:val="left"/>
        <w:rPr>
          <w:rFonts w:asciiTheme="minorHAnsi" w:hAnsiTheme="minorHAnsi"/>
          <w:szCs w:val="22"/>
          <w:highlight w:val="yellow"/>
        </w:rPr>
      </w:pPr>
      <w:r w:rsidRPr="00737254">
        <w:rPr>
          <w:rFonts w:asciiTheme="minorHAnsi" w:hAnsiTheme="minorHAnsi"/>
          <w:szCs w:val="22"/>
          <w:highlight w:val="yellow"/>
        </w:rPr>
        <w:t>Time Depend</w:t>
      </w:r>
      <w:r w:rsidR="006F0FC2" w:rsidRPr="00737254">
        <w:rPr>
          <w:rFonts w:asciiTheme="minorHAnsi" w:hAnsiTheme="minorHAnsi"/>
          <w:szCs w:val="22"/>
          <w:highlight w:val="yellow"/>
        </w:rPr>
        <w:t>e</w:t>
      </w:r>
      <w:r w:rsidRPr="00737254">
        <w:rPr>
          <w:rFonts w:asciiTheme="minorHAnsi" w:hAnsiTheme="minorHAnsi"/>
          <w:szCs w:val="22"/>
          <w:highlight w:val="yellow"/>
        </w:rPr>
        <w:t>nt Threats include:</w:t>
      </w:r>
    </w:p>
    <w:p w14:paraId="5D12337F" w14:textId="77777777" w:rsidR="00C4253A" w:rsidRPr="00737254" w:rsidRDefault="00C4253A" w:rsidP="00AA1A1C">
      <w:pPr>
        <w:numPr>
          <w:ilvl w:val="0"/>
          <w:numId w:val="2"/>
        </w:numPr>
        <w:spacing w:before="0" w:after="0"/>
        <w:jc w:val="left"/>
        <w:rPr>
          <w:rFonts w:asciiTheme="minorHAnsi" w:hAnsiTheme="minorHAnsi"/>
          <w:szCs w:val="22"/>
          <w:highlight w:val="yellow"/>
        </w:rPr>
      </w:pPr>
      <w:r w:rsidRPr="00737254">
        <w:rPr>
          <w:rFonts w:asciiTheme="minorHAnsi" w:hAnsiTheme="minorHAnsi"/>
          <w:szCs w:val="22"/>
          <w:highlight w:val="yellow"/>
        </w:rPr>
        <w:t>External Corrosion;</w:t>
      </w:r>
    </w:p>
    <w:p w14:paraId="1E4E74D1" w14:textId="77777777" w:rsidR="00C4253A" w:rsidRPr="00737254" w:rsidRDefault="00C4253A" w:rsidP="00AA1A1C">
      <w:pPr>
        <w:numPr>
          <w:ilvl w:val="0"/>
          <w:numId w:val="2"/>
        </w:numPr>
        <w:spacing w:before="0" w:after="0"/>
        <w:jc w:val="left"/>
        <w:rPr>
          <w:rFonts w:asciiTheme="minorHAnsi" w:hAnsiTheme="minorHAnsi"/>
          <w:szCs w:val="22"/>
          <w:highlight w:val="yellow"/>
        </w:rPr>
      </w:pPr>
      <w:r w:rsidRPr="00737254">
        <w:rPr>
          <w:rFonts w:asciiTheme="minorHAnsi" w:hAnsiTheme="minorHAnsi"/>
          <w:szCs w:val="22"/>
          <w:highlight w:val="yellow"/>
        </w:rPr>
        <w:t>Internal Corrosion; and,</w:t>
      </w:r>
    </w:p>
    <w:p w14:paraId="42E43C0F" w14:textId="77777777" w:rsidR="00C4253A" w:rsidRPr="00737254" w:rsidRDefault="00C4253A" w:rsidP="00AA1A1C">
      <w:pPr>
        <w:numPr>
          <w:ilvl w:val="0"/>
          <w:numId w:val="2"/>
        </w:numPr>
        <w:spacing w:before="0" w:after="0"/>
        <w:jc w:val="left"/>
        <w:rPr>
          <w:rFonts w:asciiTheme="minorHAnsi" w:hAnsiTheme="minorHAnsi"/>
          <w:szCs w:val="22"/>
          <w:highlight w:val="yellow"/>
        </w:rPr>
      </w:pPr>
      <w:r w:rsidRPr="00737254">
        <w:rPr>
          <w:rFonts w:asciiTheme="minorHAnsi" w:hAnsiTheme="minorHAnsi"/>
          <w:szCs w:val="22"/>
          <w:highlight w:val="yellow"/>
        </w:rPr>
        <w:t>Stress Corrosion Cracking;</w:t>
      </w:r>
    </w:p>
    <w:p w14:paraId="48E0E5E3" w14:textId="77777777" w:rsidR="00C4253A" w:rsidRPr="00737254" w:rsidRDefault="00C4253A" w:rsidP="00C4253A">
      <w:pPr>
        <w:spacing w:before="0" w:after="0"/>
        <w:jc w:val="left"/>
        <w:rPr>
          <w:rFonts w:asciiTheme="minorHAnsi" w:hAnsiTheme="minorHAnsi"/>
          <w:szCs w:val="22"/>
          <w:highlight w:val="yellow"/>
        </w:rPr>
      </w:pPr>
    </w:p>
    <w:p w14:paraId="76E01884" w14:textId="77777777" w:rsidR="00C4253A" w:rsidRPr="00737254" w:rsidRDefault="00C4253A" w:rsidP="00C4253A">
      <w:pPr>
        <w:spacing w:before="0" w:after="0"/>
        <w:jc w:val="left"/>
        <w:rPr>
          <w:rFonts w:asciiTheme="minorHAnsi" w:hAnsiTheme="minorHAnsi"/>
          <w:szCs w:val="22"/>
          <w:highlight w:val="yellow"/>
        </w:rPr>
      </w:pPr>
      <w:r w:rsidRPr="00737254">
        <w:rPr>
          <w:rFonts w:asciiTheme="minorHAnsi" w:hAnsiTheme="minorHAnsi"/>
          <w:szCs w:val="22"/>
          <w:highlight w:val="yellow"/>
        </w:rPr>
        <w:t>Stable Threats include:</w:t>
      </w:r>
    </w:p>
    <w:p w14:paraId="0E19851B" w14:textId="77777777" w:rsidR="00C4253A" w:rsidRPr="00737254" w:rsidRDefault="00C4253A" w:rsidP="00AA1A1C">
      <w:pPr>
        <w:numPr>
          <w:ilvl w:val="0"/>
          <w:numId w:val="2"/>
        </w:numPr>
        <w:spacing w:before="0" w:after="0"/>
        <w:jc w:val="left"/>
        <w:rPr>
          <w:rFonts w:asciiTheme="minorHAnsi" w:hAnsiTheme="minorHAnsi"/>
          <w:szCs w:val="22"/>
          <w:highlight w:val="yellow"/>
        </w:rPr>
      </w:pPr>
      <w:r w:rsidRPr="00737254">
        <w:rPr>
          <w:rFonts w:asciiTheme="minorHAnsi" w:hAnsiTheme="minorHAnsi"/>
          <w:szCs w:val="22"/>
          <w:highlight w:val="yellow"/>
        </w:rPr>
        <w:t>Manufacturing Defects;</w:t>
      </w:r>
    </w:p>
    <w:p w14:paraId="041407BF" w14:textId="77777777" w:rsidR="00C4253A" w:rsidRPr="00737254" w:rsidRDefault="00CD7C24" w:rsidP="00AA1A1C">
      <w:pPr>
        <w:numPr>
          <w:ilvl w:val="0"/>
          <w:numId w:val="2"/>
        </w:numPr>
        <w:spacing w:before="0" w:after="0"/>
        <w:jc w:val="left"/>
        <w:rPr>
          <w:rFonts w:asciiTheme="minorHAnsi" w:hAnsiTheme="minorHAnsi"/>
          <w:szCs w:val="22"/>
          <w:highlight w:val="yellow"/>
        </w:rPr>
      </w:pPr>
      <w:r w:rsidRPr="00737254">
        <w:rPr>
          <w:rFonts w:asciiTheme="minorHAnsi" w:hAnsiTheme="minorHAnsi"/>
          <w:szCs w:val="22"/>
          <w:highlight w:val="yellow"/>
        </w:rPr>
        <w:t>Construction Threat</w:t>
      </w:r>
      <w:r w:rsidR="00C4253A" w:rsidRPr="00737254">
        <w:rPr>
          <w:rFonts w:asciiTheme="minorHAnsi" w:hAnsiTheme="minorHAnsi"/>
          <w:szCs w:val="22"/>
          <w:highlight w:val="yellow"/>
        </w:rPr>
        <w:t>; and,</w:t>
      </w:r>
    </w:p>
    <w:p w14:paraId="0F79E0F0" w14:textId="77777777" w:rsidR="00C4253A" w:rsidRPr="00737254" w:rsidRDefault="00C4253A" w:rsidP="00AA1A1C">
      <w:pPr>
        <w:numPr>
          <w:ilvl w:val="0"/>
          <w:numId w:val="2"/>
        </w:numPr>
        <w:spacing w:before="0" w:after="0"/>
        <w:jc w:val="left"/>
        <w:rPr>
          <w:rFonts w:asciiTheme="minorHAnsi" w:hAnsiTheme="minorHAnsi"/>
          <w:szCs w:val="22"/>
          <w:highlight w:val="yellow"/>
        </w:rPr>
      </w:pPr>
      <w:r w:rsidRPr="00737254">
        <w:rPr>
          <w:rFonts w:asciiTheme="minorHAnsi" w:hAnsiTheme="minorHAnsi"/>
          <w:szCs w:val="22"/>
          <w:highlight w:val="yellow"/>
        </w:rPr>
        <w:t>Equipment Failure;</w:t>
      </w:r>
    </w:p>
    <w:p w14:paraId="51B713A7" w14:textId="77777777" w:rsidR="00C4253A" w:rsidRPr="00737254" w:rsidRDefault="00C4253A" w:rsidP="00C4253A">
      <w:pPr>
        <w:spacing w:before="0" w:after="0"/>
        <w:jc w:val="left"/>
        <w:rPr>
          <w:rFonts w:asciiTheme="minorHAnsi" w:hAnsiTheme="minorHAnsi"/>
          <w:szCs w:val="22"/>
          <w:highlight w:val="yellow"/>
        </w:rPr>
      </w:pPr>
    </w:p>
    <w:p w14:paraId="7779DDE8" w14:textId="77777777" w:rsidR="00C4253A" w:rsidRPr="00737254" w:rsidRDefault="00C4253A" w:rsidP="00C4253A">
      <w:pPr>
        <w:spacing w:before="0" w:after="0"/>
        <w:jc w:val="left"/>
        <w:rPr>
          <w:rFonts w:asciiTheme="minorHAnsi" w:hAnsiTheme="minorHAnsi"/>
          <w:szCs w:val="22"/>
          <w:highlight w:val="yellow"/>
        </w:rPr>
      </w:pPr>
      <w:r w:rsidRPr="00737254">
        <w:rPr>
          <w:rFonts w:asciiTheme="minorHAnsi" w:hAnsiTheme="minorHAnsi"/>
          <w:szCs w:val="22"/>
          <w:highlight w:val="yellow"/>
        </w:rPr>
        <w:t>Time Independent Threats include:</w:t>
      </w:r>
    </w:p>
    <w:p w14:paraId="1943113C" w14:textId="77777777" w:rsidR="00C4253A" w:rsidRPr="00737254" w:rsidRDefault="001C20F2" w:rsidP="00AA1A1C">
      <w:pPr>
        <w:numPr>
          <w:ilvl w:val="0"/>
          <w:numId w:val="2"/>
        </w:numPr>
        <w:spacing w:before="0" w:after="0"/>
        <w:jc w:val="left"/>
        <w:rPr>
          <w:rFonts w:asciiTheme="minorHAnsi" w:hAnsiTheme="minorHAnsi"/>
          <w:szCs w:val="22"/>
          <w:highlight w:val="yellow"/>
        </w:rPr>
      </w:pPr>
      <w:r w:rsidRPr="00737254">
        <w:rPr>
          <w:rFonts w:asciiTheme="minorHAnsi" w:hAnsiTheme="minorHAnsi"/>
          <w:szCs w:val="22"/>
          <w:highlight w:val="yellow"/>
        </w:rPr>
        <w:t xml:space="preserve">Third Party / </w:t>
      </w:r>
      <w:r w:rsidR="00C4253A" w:rsidRPr="00737254">
        <w:rPr>
          <w:rFonts w:asciiTheme="minorHAnsi" w:hAnsiTheme="minorHAnsi"/>
          <w:szCs w:val="22"/>
          <w:highlight w:val="yellow"/>
        </w:rPr>
        <w:t>Mechanical Damage;</w:t>
      </w:r>
    </w:p>
    <w:p w14:paraId="3CF8D954" w14:textId="77777777" w:rsidR="00C4253A" w:rsidRPr="00737254" w:rsidRDefault="00C4253A" w:rsidP="00AA1A1C">
      <w:pPr>
        <w:numPr>
          <w:ilvl w:val="0"/>
          <w:numId w:val="2"/>
        </w:numPr>
        <w:spacing w:before="0" w:after="0"/>
        <w:jc w:val="left"/>
        <w:rPr>
          <w:rFonts w:asciiTheme="minorHAnsi" w:hAnsiTheme="minorHAnsi"/>
          <w:szCs w:val="22"/>
          <w:highlight w:val="yellow"/>
        </w:rPr>
      </w:pPr>
      <w:r w:rsidRPr="00737254">
        <w:rPr>
          <w:rFonts w:asciiTheme="minorHAnsi" w:hAnsiTheme="minorHAnsi"/>
          <w:szCs w:val="22"/>
          <w:highlight w:val="yellow"/>
        </w:rPr>
        <w:t>Incorrect Operations; and,</w:t>
      </w:r>
    </w:p>
    <w:p w14:paraId="31B63DA3" w14:textId="77777777" w:rsidR="00C4253A" w:rsidRPr="00737254" w:rsidRDefault="00551F95" w:rsidP="00AA1A1C">
      <w:pPr>
        <w:numPr>
          <w:ilvl w:val="0"/>
          <w:numId w:val="2"/>
        </w:numPr>
        <w:spacing w:before="0" w:after="0"/>
        <w:jc w:val="left"/>
        <w:rPr>
          <w:rFonts w:asciiTheme="minorHAnsi" w:hAnsiTheme="minorHAnsi"/>
          <w:szCs w:val="22"/>
          <w:highlight w:val="yellow"/>
        </w:rPr>
      </w:pPr>
      <w:r w:rsidRPr="00737254">
        <w:rPr>
          <w:szCs w:val="22"/>
          <w:highlight w:val="yellow"/>
        </w:rPr>
        <w:t>Weather and Outside Force</w:t>
      </w:r>
      <w:r w:rsidRPr="00737254">
        <w:rPr>
          <w:rFonts w:asciiTheme="minorHAnsi" w:hAnsiTheme="minorHAnsi"/>
          <w:szCs w:val="22"/>
          <w:highlight w:val="yellow"/>
        </w:rPr>
        <w:t xml:space="preserve"> </w:t>
      </w:r>
      <w:r w:rsidR="00C4253A" w:rsidRPr="00737254">
        <w:rPr>
          <w:rFonts w:asciiTheme="minorHAnsi" w:hAnsiTheme="minorHAnsi"/>
          <w:szCs w:val="22"/>
          <w:highlight w:val="yellow"/>
        </w:rPr>
        <w:t>(Geotechnical and Hydrotechnical</w:t>
      </w:r>
      <w:r w:rsidR="00C730E7" w:rsidRPr="00737254">
        <w:rPr>
          <w:rFonts w:asciiTheme="minorHAnsi" w:hAnsiTheme="minorHAnsi"/>
          <w:szCs w:val="22"/>
          <w:highlight w:val="yellow"/>
        </w:rPr>
        <w:t>, N</w:t>
      </w:r>
      <w:r w:rsidRPr="00737254">
        <w:rPr>
          <w:rFonts w:asciiTheme="minorHAnsi" w:hAnsiTheme="minorHAnsi"/>
          <w:szCs w:val="22"/>
          <w:highlight w:val="yellow"/>
        </w:rPr>
        <w:t xml:space="preserve">atural </w:t>
      </w:r>
      <w:r w:rsidR="001755E5" w:rsidRPr="00737254">
        <w:rPr>
          <w:rFonts w:asciiTheme="minorHAnsi" w:hAnsiTheme="minorHAnsi"/>
          <w:szCs w:val="22"/>
          <w:highlight w:val="yellow"/>
        </w:rPr>
        <w:t>F</w:t>
      </w:r>
      <w:r w:rsidRPr="00737254">
        <w:rPr>
          <w:rFonts w:asciiTheme="minorHAnsi" w:hAnsiTheme="minorHAnsi"/>
          <w:szCs w:val="22"/>
          <w:highlight w:val="yellow"/>
        </w:rPr>
        <w:t>orce</w:t>
      </w:r>
      <w:r w:rsidR="005058BA" w:rsidRPr="00737254">
        <w:rPr>
          <w:rFonts w:asciiTheme="minorHAnsi" w:hAnsiTheme="minorHAnsi"/>
          <w:szCs w:val="22"/>
          <w:highlight w:val="yellow"/>
        </w:rPr>
        <w:t>)</w:t>
      </w:r>
      <w:r w:rsidRPr="00737254">
        <w:rPr>
          <w:rFonts w:asciiTheme="minorHAnsi" w:hAnsiTheme="minorHAnsi"/>
          <w:szCs w:val="22"/>
          <w:highlight w:val="yellow"/>
        </w:rPr>
        <w:t xml:space="preserve"> </w:t>
      </w:r>
    </w:p>
    <w:p w14:paraId="3767730D" w14:textId="13A0E37E" w:rsidR="00C4253A" w:rsidRPr="00737254" w:rsidRDefault="001F6650" w:rsidP="00C4253A">
      <w:pPr>
        <w:rPr>
          <w:rFonts w:asciiTheme="minorHAnsi" w:hAnsiTheme="minorHAnsi"/>
          <w:szCs w:val="22"/>
          <w:highlight w:val="yellow"/>
        </w:rPr>
      </w:pPr>
      <w:r w:rsidRPr="00737254">
        <w:rPr>
          <w:rFonts w:asciiTheme="minorHAnsi" w:hAnsiTheme="minorHAnsi"/>
          <w:szCs w:val="22"/>
          <w:highlight w:val="yellow"/>
        </w:rPr>
        <w:t xml:space="preserve">The </w:t>
      </w:r>
      <w:r w:rsidR="00231004" w:rsidRPr="00737254">
        <w:rPr>
          <w:rFonts w:asciiTheme="minorHAnsi" w:hAnsiTheme="minorHAnsi"/>
          <w:szCs w:val="22"/>
          <w:highlight w:val="yellow"/>
        </w:rPr>
        <w:t>Plains</w:t>
      </w:r>
      <w:r w:rsidR="00C4253A" w:rsidRPr="00737254">
        <w:rPr>
          <w:rFonts w:asciiTheme="minorHAnsi" w:hAnsiTheme="minorHAnsi"/>
          <w:szCs w:val="22"/>
          <w:highlight w:val="yellow"/>
        </w:rPr>
        <w:t xml:space="preserve"> Risk Algorithm document </w:t>
      </w:r>
      <w:r w:rsidR="00876538" w:rsidRPr="00737254">
        <w:rPr>
          <w:rFonts w:asciiTheme="minorHAnsi" w:hAnsiTheme="minorHAnsi"/>
          <w:szCs w:val="22"/>
          <w:highlight w:val="yellow"/>
        </w:rPr>
        <w:t>consider</w:t>
      </w:r>
      <w:r w:rsidR="005C02D7" w:rsidRPr="00737254">
        <w:rPr>
          <w:rFonts w:asciiTheme="minorHAnsi" w:hAnsiTheme="minorHAnsi"/>
          <w:szCs w:val="22"/>
          <w:highlight w:val="yellow"/>
        </w:rPr>
        <w:t>s</w:t>
      </w:r>
      <w:r w:rsidR="00876538" w:rsidRPr="00737254">
        <w:rPr>
          <w:rFonts w:asciiTheme="minorHAnsi" w:hAnsiTheme="minorHAnsi"/>
          <w:szCs w:val="22"/>
          <w:highlight w:val="yellow"/>
        </w:rPr>
        <w:t xml:space="preserve"> </w:t>
      </w:r>
      <w:r w:rsidR="00616FD2" w:rsidRPr="00737254">
        <w:rPr>
          <w:rFonts w:asciiTheme="minorHAnsi" w:hAnsiTheme="minorHAnsi"/>
          <w:szCs w:val="22"/>
          <w:highlight w:val="yellow"/>
        </w:rPr>
        <w:t>three</w:t>
      </w:r>
      <w:r w:rsidR="00876538" w:rsidRPr="00737254">
        <w:rPr>
          <w:rFonts w:asciiTheme="minorHAnsi" w:hAnsiTheme="minorHAnsi"/>
          <w:szCs w:val="22"/>
          <w:highlight w:val="yellow"/>
        </w:rPr>
        <w:t xml:space="preserve"> </w:t>
      </w:r>
      <w:r w:rsidR="005C02D7" w:rsidRPr="00737254">
        <w:rPr>
          <w:rFonts w:asciiTheme="minorHAnsi" w:hAnsiTheme="minorHAnsi"/>
          <w:szCs w:val="22"/>
          <w:highlight w:val="yellow"/>
        </w:rPr>
        <w:t>scenarios</w:t>
      </w:r>
      <w:r w:rsidR="00876538" w:rsidRPr="00737254">
        <w:rPr>
          <w:rFonts w:asciiTheme="minorHAnsi" w:hAnsiTheme="minorHAnsi"/>
          <w:szCs w:val="22"/>
          <w:highlight w:val="yellow"/>
        </w:rPr>
        <w:t xml:space="preserve"> of a potential consequence:</w:t>
      </w:r>
    </w:p>
    <w:p w14:paraId="16B59596" w14:textId="77777777" w:rsidR="00C4253A" w:rsidRPr="00737254" w:rsidRDefault="00C4253A" w:rsidP="00AA1A1C">
      <w:pPr>
        <w:pStyle w:val="ListParagraph"/>
        <w:numPr>
          <w:ilvl w:val="0"/>
          <w:numId w:val="3"/>
        </w:numPr>
        <w:rPr>
          <w:rFonts w:asciiTheme="minorHAnsi" w:hAnsiTheme="minorHAnsi"/>
          <w:szCs w:val="22"/>
          <w:highlight w:val="yellow"/>
        </w:rPr>
      </w:pPr>
      <w:r w:rsidRPr="00737254">
        <w:rPr>
          <w:rFonts w:asciiTheme="minorHAnsi" w:hAnsiTheme="minorHAnsi"/>
          <w:szCs w:val="22"/>
          <w:highlight w:val="yellow"/>
        </w:rPr>
        <w:t>Safety</w:t>
      </w:r>
      <w:r w:rsidR="00E97B35" w:rsidRPr="00737254">
        <w:rPr>
          <w:rFonts w:asciiTheme="minorHAnsi" w:hAnsiTheme="minorHAnsi"/>
          <w:szCs w:val="22"/>
          <w:highlight w:val="yellow"/>
        </w:rPr>
        <w:t xml:space="preserve"> Consequence</w:t>
      </w:r>
      <w:r w:rsidR="00CD7C24" w:rsidRPr="00737254">
        <w:rPr>
          <w:rFonts w:asciiTheme="minorHAnsi" w:hAnsiTheme="minorHAnsi"/>
          <w:szCs w:val="22"/>
          <w:highlight w:val="yellow"/>
        </w:rPr>
        <w:t>;</w:t>
      </w:r>
    </w:p>
    <w:p w14:paraId="4F38697E" w14:textId="77777777" w:rsidR="00C4253A" w:rsidRPr="00737254" w:rsidRDefault="00C4253A" w:rsidP="00AA1A1C">
      <w:pPr>
        <w:pStyle w:val="ListParagraph"/>
        <w:numPr>
          <w:ilvl w:val="0"/>
          <w:numId w:val="3"/>
        </w:numPr>
        <w:rPr>
          <w:rFonts w:asciiTheme="minorHAnsi" w:hAnsiTheme="minorHAnsi"/>
          <w:szCs w:val="22"/>
          <w:highlight w:val="yellow"/>
        </w:rPr>
      </w:pPr>
      <w:r w:rsidRPr="00737254">
        <w:rPr>
          <w:rFonts w:asciiTheme="minorHAnsi" w:hAnsiTheme="minorHAnsi"/>
          <w:szCs w:val="22"/>
          <w:highlight w:val="yellow"/>
        </w:rPr>
        <w:lastRenderedPageBreak/>
        <w:t>Environmental Consequence</w:t>
      </w:r>
      <w:r w:rsidR="00CD7C24" w:rsidRPr="00737254">
        <w:rPr>
          <w:rFonts w:asciiTheme="minorHAnsi" w:hAnsiTheme="minorHAnsi"/>
          <w:szCs w:val="22"/>
          <w:highlight w:val="yellow"/>
        </w:rPr>
        <w:t>; and,</w:t>
      </w:r>
    </w:p>
    <w:p w14:paraId="4233E3FC" w14:textId="77777777" w:rsidR="00C4253A" w:rsidRPr="00737254" w:rsidRDefault="00C4253A" w:rsidP="00AA1A1C">
      <w:pPr>
        <w:pStyle w:val="ListParagraph"/>
        <w:numPr>
          <w:ilvl w:val="0"/>
          <w:numId w:val="3"/>
        </w:numPr>
        <w:rPr>
          <w:rFonts w:asciiTheme="minorHAnsi" w:hAnsiTheme="minorHAnsi"/>
          <w:szCs w:val="22"/>
          <w:highlight w:val="yellow"/>
        </w:rPr>
      </w:pPr>
      <w:r w:rsidRPr="00737254">
        <w:rPr>
          <w:rFonts w:asciiTheme="minorHAnsi" w:hAnsiTheme="minorHAnsi"/>
          <w:szCs w:val="22"/>
          <w:highlight w:val="yellow"/>
        </w:rPr>
        <w:t>Economic Loss</w:t>
      </w:r>
    </w:p>
    <w:p w14:paraId="5BBE12E3" w14:textId="77777777" w:rsidR="00FF2BC1" w:rsidRPr="00737254" w:rsidRDefault="005C02D7" w:rsidP="00C4253A">
      <w:pPr>
        <w:rPr>
          <w:szCs w:val="22"/>
          <w:highlight w:val="yellow"/>
        </w:rPr>
      </w:pPr>
      <w:r w:rsidRPr="00737254">
        <w:rPr>
          <w:rFonts w:asciiTheme="minorHAnsi" w:hAnsiTheme="minorHAnsi" w:cstheme="minorHAnsi"/>
          <w:szCs w:val="22"/>
          <w:highlight w:val="yellow"/>
        </w:rPr>
        <w:t>While the detailed</w:t>
      </w:r>
      <w:r w:rsidR="00E8401E" w:rsidRPr="00737254">
        <w:rPr>
          <w:rFonts w:asciiTheme="minorHAnsi" w:hAnsiTheme="minorHAnsi" w:cstheme="minorHAnsi"/>
          <w:szCs w:val="22"/>
          <w:highlight w:val="yellow"/>
        </w:rPr>
        <w:t xml:space="preserve">, mapped </w:t>
      </w:r>
      <w:r w:rsidRPr="00737254">
        <w:rPr>
          <w:rFonts w:asciiTheme="minorHAnsi" w:hAnsiTheme="minorHAnsi" w:cstheme="minorHAnsi"/>
          <w:szCs w:val="22"/>
          <w:highlight w:val="yellow"/>
        </w:rPr>
        <w:t xml:space="preserve">risk results are retained and are viewable within </w:t>
      </w:r>
      <w:r w:rsidR="00BF251D" w:rsidRPr="00737254">
        <w:rPr>
          <w:rFonts w:asciiTheme="minorHAnsi" w:hAnsiTheme="minorHAnsi" w:cstheme="minorHAnsi"/>
          <w:szCs w:val="22"/>
          <w:highlight w:val="yellow"/>
        </w:rPr>
        <w:t>a</w:t>
      </w:r>
      <w:r w:rsidR="00E8401E" w:rsidRPr="00737254">
        <w:rPr>
          <w:rFonts w:asciiTheme="minorHAnsi" w:hAnsiTheme="minorHAnsi" w:cstheme="minorHAnsi"/>
          <w:szCs w:val="22"/>
          <w:highlight w:val="yellow"/>
        </w:rPr>
        <w:t xml:space="preserve"> separate</w:t>
      </w:r>
      <w:r w:rsidR="00BF251D" w:rsidRPr="00737254">
        <w:rPr>
          <w:rFonts w:asciiTheme="minorHAnsi" w:hAnsiTheme="minorHAnsi" w:cstheme="minorHAnsi"/>
          <w:szCs w:val="22"/>
          <w:highlight w:val="yellow"/>
        </w:rPr>
        <w:t xml:space="preserve"> Excel file</w:t>
      </w:r>
      <w:r w:rsidRPr="00737254">
        <w:rPr>
          <w:rFonts w:asciiTheme="minorHAnsi" w:hAnsiTheme="minorHAnsi" w:cstheme="minorHAnsi"/>
          <w:szCs w:val="22"/>
          <w:highlight w:val="yellow"/>
        </w:rPr>
        <w:t xml:space="preserve">, this report presents </w:t>
      </w:r>
      <w:r w:rsidR="00E8401E" w:rsidRPr="00737254">
        <w:rPr>
          <w:rFonts w:asciiTheme="minorHAnsi" w:hAnsiTheme="minorHAnsi" w:cstheme="minorHAnsi"/>
          <w:szCs w:val="22"/>
          <w:highlight w:val="yellow"/>
        </w:rPr>
        <w:t xml:space="preserve">a summary of </w:t>
      </w:r>
      <w:r w:rsidRPr="00737254">
        <w:rPr>
          <w:rFonts w:asciiTheme="minorHAnsi" w:hAnsiTheme="minorHAnsi" w:cstheme="minorHAnsi"/>
          <w:szCs w:val="22"/>
          <w:highlight w:val="yellow"/>
        </w:rPr>
        <w:t xml:space="preserve">the findings and provides </w:t>
      </w:r>
      <w:r w:rsidR="00E8401E" w:rsidRPr="00737254">
        <w:rPr>
          <w:rFonts w:asciiTheme="minorHAnsi" w:hAnsiTheme="minorHAnsi" w:cstheme="minorHAnsi"/>
          <w:szCs w:val="22"/>
          <w:highlight w:val="yellow"/>
        </w:rPr>
        <w:t xml:space="preserve">an analysis of </w:t>
      </w:r>
      <w:r w:rsidR="00FF2BC1" w:rsidRPr="00737254">
        <w:rPr>
          <w:szCs w:val="22"/>
          <w:highlight w:val="yellow"/>
        </w:rPr>
        <w:t xml:space="preserve">those pipelines or pipeline </w:t>
      </w:r>
      <w:r w:rsidR="00C91566" w:rsidRPr="00737254">
        <w:rPr>
          <w:szCs w:val="22"/>
          <w:highlight w:val="yellow"/>
        </w:rPr>
        <w:t xml:space="preserve">segments falling into the “reportable” </w:t>
      </w:r>
      <w:r w:rsidR="00ED125D" w:rsidRPr="00737254">
        <w:rPr>
          <w:szCs w:val="22"/>
          <w:highlight w:val="yellow"/>
        </w:rPr>
        <w:t>portions of the Plains ORM</w:t>
      </w:r>
      <w:r w:rsidR="00C91566" w:rsidRPr="00737254">
        <w:rPr>
          <w:szCs w:val="22"/>
          <w:highlight w:val="yellow"/>
        </w:rPr>
        <w:t>.</w:t>
      </w:r>
      <w:r w:rsidR="00FF2BC1" w:rsidRPr="00737254">
        <w:rPr>
          <w:szCs w:val="22"/>
          <w:highlight w:val="yellow"/>
        </w:rPr>
        <w:t xml:space="preserve"> The reportable portion of the Plains ORM is defined as either:</w:t>
      </w:r>
    </w:p>
    <w:p w14:paraId="25E76E3A" w14:textId="77777777" w:rsidR="00FF2BC1" w:rsidRPr="00737254" w:rsidRDefault="00FF2BC1" w:rsidP="00AA1A1C">
      <w:pPr>
        <w:pStyle w:val="ListParagraph"/>
        <w:numPr>
          <w:ilvl w:val="0"/>
          <w:numId w:val="10"/>
        </w:numPr>
        <w:rPr>
          <w:rFonts w:asciiTheme="minorHAnsi" w:hAnsiTheme="minorHAnsi" w:cstheme="minorHAnsi"/>
          <w:szCs w:val="22"/>
          <w:highlight w:val="yellow"/>
        </w:rPr>
      </w:pPr>
      <w:r w:rsidRPr="00737254">
        <w:rPr>
          <w:rFonts w:asciiTheme="minorHAnsi" w:hAnsiTheme="minorHAnsi" w:cstheme="minorHAnsi"/>
          <w:szCs w:val="22"/>
          <w:highlight w:val="yellow"/>
        </w:rPr>
        <w:t>Very High Risk</w:t>
      </w:r>
    </w:p>
    <w:p w14:paraId="3A7C5FCB" w14:textId="77777777" w:rsidR="00FF2BC1" w:rsidRPr="00737254" w:rsidRDefault="00FF2BC1" w:rsidP="00AA1A1C">
      <w:pPr>
        <w:pStyle w:val="ListParagraph"/>
        <w:numPr>
          <w:ilvl w:val="0"/>
          <w:numId w:val="10"/>
        </w:numPr>
        <w:rPr>
          <w:rFonts w:asciiTheme="minorHAnsi" w:hAnsiTheme="minorHAnsi" w:cstheme="minorHAnsi"/>
          <w:szCs w:val="22"/>
          <w:highlight w:val="yellow"/>
        </w:rPr>
      </w:pPr>
      <w:r w:rsidRPr="00737254">
        <w:rPr>
          <w:rFonts w:asciiTheme="minorHAnsi" w:hAnsiTheme="minorHAnsi" w:cstheme="minorHAnsi"/>
          <w:szCs w:val="22"/>
          <w:highlight w:val="yellow"/>
        </w:rPr>
        <w:t>High Risk</w:t>
      </w:r>
    </w:p>
    <w:p w14:paraId="5073B57A" w14:textId="77777777" w:rsidR="00FF2BC1" w:rsidRPr="00737254" w:rsidRDefault="00FF2BC1" w:rsidP="00AA1A1C">
      <w:pPr>
        <w:pStyle w:val="ListParagraph"/>
        <w:numPr>
          <w:ilvl w:val="0"/>
          <w:numId w:val="10"/>
        </w:numPr>
        <w:rPr>
          <w:rFonts w:asciiTheme="minorHAnsi" w:hAnsiTheme="minorHAnsi" w:cstheme="minorHAnsi"/>
          <w:szCs w:val="22"/>
          <w:highlight w:val="yellow"/>
        </w:rPr>
      </w:pPr>
      <w:r w:rsidRPr="00737254">
        <w:rPr>
          <w:rFonts w:asciiTheme="minorHAnsi" w:hAnsiTheme="minorHAnsi" w:cstheme="minorHAnsi"/>
          <w:szCs w:val="22"/>
          <w:highlight w:val="yellow"/>
        </w:rPr>
        <w:t>Medium Risk</w:t>
      </w:r>
    </w:p>
    <w:p w14:paraId="0205F525" w14:textId="77777777" w:rsidR="00FF2BC1" w:rsidRPr="00737254" w:rsidRDefault="00FF2BC1" w:rsidP="00AA1A1C">
      <w:pPr>
        <w:pStyle w:val="ListParagraph"/>
        <w:numPr>
          <w:ilvl w:val="1"/>
          <w:numId w:val="10"/>
        </w:numPr>
        <w:rPr>
          <w:rFonts w:asciiTheme="minorHAnsi" w:hAnsiTheme="minorHAnsi" w:cstheme="minorHAnsi"/>
          <w:szCs w:val="22"/>
          <w:highlight w:val="yellow"/>
        </w:rPr>
      </w:pPr>
      <w:r w:rsidRPr="00737254">
        <w:rPr>
          <w:rFonts w:asciiTheme="minorHAnsi" w:hAnsiTheme="minorHAnsi" w:cstheme="minorHAnsi"/>
          <w:szCs w:val="22"/>
          <w:highlight w:val="yellow"/>
        </w:rPr>
        <w:t>“Remote” Likelihood with “Problematic” or “Critical” Consequences</w:t>
      </w:r>
    </w:p>
    <w:p w14:paraId="399A4E87" w14:textId="77777777" w:rsidR="00FF2BC1" w:rsidRPr="00737254" w:rsidRDefault="00FF2BC1" w:rsidP="00AA1A1C">
      <w:pPr>
        <w:pStyle w:val="ListParagraph"/>
        <w:numPr>
          <w:ilvl w:val="1"/>
          <w:numId w:val="10"/>
        </w:numPr>
        <w:rPr>
          <w:rFonts w:asciiTheme="minorHAnsi" w:hAnsiTheme="minorHAnsi" w:cstheme="minorHAnsi"/>
          <w:szCs w:val="22"/>
          <w:highlight w:val="yellow"/>
        </w:rPr>
      </w:pPr>
      <w:r w:rsidRPr="00737254">
        <w:rPr>
          <w:rFonts w:asciiTheme="minorHAnsi" w:hAnsiTheme="minorHAnsi" w:cstheme="minorHAnsi"/>
          <w:szCs w:val="22"/>
          <w:highlight w:val="yellow"/>
        </w:rPr>
        <w:t xml:space="preserve">“Occasional” Likelihood with “Problematic” Consequences </w:t>
      </w:r>
    </w:p>
    <w:p w14:paraId="6FC372D3" w14:textId="45334957" w:rsidR="00FF2BC1" w:rsidRPr="00737254" w:rsidRDefault="00964E41" w:rsidP="00C4253A">
      <w:pPr>
        <w:rPr>
          <w:rFonts w:asciiTheme="minorHAnsi" w:hAnsiTheme="minorHAnsi" w:cstheme="minorHAnsi"/>
          <w:szCs w:val="22"/>
          <w:highlight w:val="yellow"/>
        </w:rPr>
      </w:pPr>
      <w:r w:rsidRPr="00737254">
        <w:rPr>
          <w:rFonts w:asciiTheme="minorHAnsi" w:hAnsiTheme="minorHAnsi" w:cstheme="minorHAnsi"/>
          <w:szCs w:val="22"/>
          <w:highlight w:val="yellow"/>
        </w:rPr>
        <w:t xml:space="preserve">A visual representation of the reportable portion of the Plains ORM is shown in </w:t>
      </w:r>
      <w:r w:rsidRPr="00737254">
        <w:rPr>
          <w:rFonts w:asciiTheme="minorHAnsi" w:hAnsiTheme="minorHAnsi" w:cstheme="minorHAnsi"/>
          <w:szCs w:val="22"/>
          <w:highlight w:val="yellow"/>
        </w:rPr>
        <w:fldChar w:fldCharType="begin"/>
      </w:r>
      <w:r w:rsidRPr="00737254">
        <w:rPr>
          <w:rFonts w:asciiTheme="minorHAnsi" w:hAnsiTheme="minorHAnsi" w:cstheme="minorHAnsi"/>
          <w:szCs w:val="22"/>
          <w:highlight w:val="yellow"/>
        </w:rPr>
        <w:instrText xml:space="preserve"> REF _Ref516563977 \h  \* MERGEFORMAT </w:instrText>
      </w:r>
      <w:r w:rsidRPr="00737254">
        <w:rPr>
          <w:rFonts w:asciiTheme="minorHAnsi" w:hAnsiTheme="minorHAnsi" w:cstheme="minorHAnsi"/>
          <w:szCs w:val="22"/>
          <w:highlight w:val="yellow"/>
        </w:rPr>
      </w:r>
      <w:r w:rsidRPr="00737254">
        <w:rPr>
          <w:rFonts w:asciiTheme="minorHAnsi" w:hAnsiTheme="minorHAnsi" w:cstheme="minorHAnsi"/>
          <w:szCs w:val="22"/>
          <w:highlight w:val="yellow"/>
        </w:rPr>
        <w:fldChar w:fldCharType="separate"/>
      </w:r>
      <w:r w:rsidR="00845BF3" w:rsidRPr="00737254">
        <w:rPr>
          <w:highlight w:val="yellow"/>
        </w:rPr>
        <w:t xml:space="preserve">Figure </w:t>
      </w:r>
      <w:r w:rsidR="00845BF3" w:rsidRPr="00737254">
        <w:rPr>
          <w:noProof/>
          <w:highlight w:val="yellow"/>
        </w:rPr>
        <w:t>1</w:t>
      </w:r>
      <w:r w:rsidRPr="00737254">
        <w:rPr>
          <w:rFonts w:asciiTheme="minorHAnsi" w:hAnsiTheme="minorHAnsi" w:cstheme="minorHAnsi"/>
          <w:szCs w:val="22"/>
          <w:highlight w:val="yellow"/>
        </w:rPr>
        <w:fldChar w:fldCharType="end"/>
      </w:r>
      <w:r w:rsidRPr="00737254">
        <w:rPr>
          <w:rFonts w:asciiTheme="minorHAnsi" w:hAnsiTheme="minorHAnsi" w:cstheme="minorHAnsi"/>
          <w:szCs w:val="22"/>
          <w:highlight w:val="yellow"/>
        </w:rPr>
        <w:t>.</w:t>
      </w:r>
    </w:p>
    <w:p w14:paraId="3818FB12" w14:textId="77777777" w:rsidR="007E2613" w:rsidRPr="00737254" w:rsidRDefault="007E2613" w:rsidP="00C4253A">
      <w:pPr>
        <w:rPr>
          <w:rFonts w:asciiTheme="minorHAnsi" w:hAnsiTheme="minorHAnsi" w:cstheme="minorHAnsi"/>
          <w:szCs w:val="22"/>
          <w:highlight w:val="yellow"/>
        </w:rPr>
      </w:pPr>
      <w:r w:rsidRPr="00737254">
        <w:rPr>
          <w:rFonts w:asciiTheme="minorHAnsi" w:hAnsiTheme="minorHAnsi" w:cstheme="minorHAnsi"/>
          <w:szCs w:val="22"/>
          <w:highlight w:val="yellow"/>
        </w:rPr>
        <w:t xml:space="preserve">For </w:t>
      </w:r>
      <w:r w:rsidR="00B263EE" w:rsidRPr="00737254">
        <w:rPr>
          <w:rFonts w:asciiTheme="minorHAnsi" w:hAnsiTheme="minorHAnsi" w:cstheme="minorHAnsi"/>
          <w:szCs w:val="22"/>
          <w:highlight w:val="yellow"/>
        </w:rPr>
        <w:t>the</w:t>
      </w:r>
      <w:r w:rsidR="00ED125D" w:rsidRPr="00737254">
        <w:rPr>
          <w:rFonts w:asciiTheme="minorHAnsi" w:hAnsiTheme="minorHAnsi" w:cstheme="minorHAnsi"/>
          <w:szCs w:val="22"/>
          <w:highlight w:val="yellow"/>
        </w:rPr>
        <w:t>se</w:t>
      </w:r>
      <w:r w:rsidR="00B263EE" w:rsidRPr="00737254">
        <w:rPr>
          <w:rFonts w:asciiTheme="minorHAnsi" w:hAnsiTheme="minorHAnsi" w:cstheme="minorHAnsi"/>
          <w:szCs w:val="22"/>
          <w:highlight w:val="yellow"/>
        </w:rPr>
        <w:t xml:space="preserve"> pipelines</w:t>
      </w:r>
      <w:r w:rsidRPr="00737254">
        <w:rPr>
          <w:rFonts w:asciiTheme="minorHAnsi" w:hAnsiTheme="minorHAnsi" w:cstheme="minorHAnsi"/>
          <w:szCs w:val="22"/>
          <w:highlight w:val="yellow"/>
        </w:rPr>
        <w:t xml:space="preserve">, the </w:t>
      </w:r>
      <w:proofErr w:type="spellStart"/>
      <w:r w:rsidRPr="00737254">
        <w:rPr>
          <w:rFonts w:asciiTheme="minorHAnsi" w:hAnsiTheme="minorHAnsi" w:cstheme="minorHAnsi"/>
          <w:szCs w:val="22"/>
          <w:highlight w:val="yellow"/>
        </w:rPr>
        <w:t>RiskAnalyst</w:t>
      </w:r>
      <w:proofErr w:type="spellEnd"/>
      <w:r w:rsidRPr="00737254">
        <w:rPr>
          <w:rFonts w:asciiTheme="minorHAnsi" w:hAnsiTheme="minorHAnsi" w:cstheme="minorHAnsi"/>
          <w:szCs w:val="22"/>
          <w:highlight w:val="yellow"/>
        </w:rPr>
        <w:t xml:space="preserve"> </w:t>
      </w:r>
      <w:r w:rsidR="00964E41" w:rsidRPr="00737254">
        <w:rPr>
          <w:rFonts w:asciiTheme="minorHAnsi" w:hAnsiTheme="minorHAnsi" w:cstheme="minorHAnsi"/>
          <w:szCs w:val="22"/>
          <w:highlight w:val="yellow"/>
        </w:rPr>
        <w:t>application</w:t>
      </w:r>
      <w:r w:rsidR="00D44389" w:rsidRPr="00737254">
        <w:rPr>
          <w:rFonts w:asciiTheme="minorHAnsi" w:hAnsiTheme="minorHAnsi" w:cstheme="minorHAnsi"/>
          <w:szCs w:val="22"/>
          <w:highlight w:val="yellow"/>
        </w:rPr>
        <w:t xml:space="preserve"> </w:t>
      </w:r>
      <w:r w:rsidR="000B1B9A" w:rsidRPr="00737254">
        <w:rPr>
          <w:rFonts w:asciiTheme="minorHAnsi" w:hAnsiTheme="minorHAnsi" w:cstheme="minorHAnsi"/>
          <w:szCs w:val="22"/>
          <w:highlight w:val="yellow"/>
        </w:rPr>
        <w:t>is</w:t>
      </w:r>
      <w:r w:rsidRPr="00737254">
        <w:rPr>
          <w:rFonts w:asciiTheme="minorHAnsi" w:hAnsiTheme="minorHAnsi" w:cstheme="minorHAnsi"/>
          <w:szCs w:val="22"/>
          <w:highlight w:val="yellow"/>
        </w:rPr>
        <w:t xml:space="preserve"> utilized to conduct an analysis of driving factors within the likelihood and consequence scoring in order to </w:t>
      </w:r>
      <w:r w:rsidR="009C3D0B" w:rsidRPr="00737254">
        <w:rPr>
          <w:rFonts w:asciiTheme="minorHAnsi" w:hAnsiTheme="minorHAnsi" w:cstheme="minorHAnsi"/>
          <w:szCs w:val="22"/>
          <w:highlight w:val="yellow"/>
        </w:rPr>
        <w:t xml:space="preserve">aid in </w:t>
      </w:r>
      <w:r w:rsidRPr="00737254">
        <w:rPr>
          <w:rFonts w:asciiTheme="minorHAnsi" w:hAnsiTheme="minorHAnsi" w:cstheme="minorHAnsi"/>
          <w:szCs w:val="22"/>
          <w:highlight w:val="yellow"/>
        </w:rPr>
        <w:t>establish</w:t>
      </w:r>
      <w:r w:rsidR="009C3D0B" w:rsidRPr="00737254">
        <w:rPr>
          <w:rFonts w:asciiTheme="minorHAnsi" w:hAnsiTheme="minorHAnsi" w:cstheme="minorHAnsi"/>
          <w:szCs w:val="22"/>
          <w:highlight w:val="yellow"/>
        </w:rPr>
        <w:t>ing</w:t>
      </w:r>
      <w:r w:rsidRPr="00737254">
        <w:rPr>
          <w:rFonts w:asciiTheme="minorHAnsi" w:hAnsiTheme="minorHAnsi" w:cstheme="minorHAnsi"/>
          <w:szCs w:val="22"/>
          <w:highlight w:val="yellow"/>
        </w:rPr>
        <w:t xml:space="preserve"> </w:t>
      </w:r>
      <w:r w:rsidR="00C91070" w:rsidRPr="00737254">
        <w:rPr>
          <w:rFonts w:asciiTheme="minorHAnsi" w:hAnsiTheme="minorHAnsi" w:cstheme="minorHAnsi"/>
          <w:szCs w:val="22"/>
          <w:highlight w:val="yellow"/>
        </w:rPr>
        <w:t xml:space="preserve">appropriate </w:t>
      </w:r>
      <w:r w:rsidRPr="00737254">
        <w:rPr>
          <w:rFonts w:asciiTheme="minorHAnsi" w:hAnsiTheme="minorHAnsi" w:cstheme="minorHAnsi"/>
          <w:szCs w:val="22"/>
          <w:highlight w:val="yellow"/>
        </w:rPr>
        <w:t xml:space="preserve">risk reduction </w:t>
      </w:r>
      <w:r w:rsidR="009C3D0B" w:rsidRPr="00737254">
        <w:rPr>
          <w:rFonts w:asciiTheme="minorHAnsi" w:hAnsiTheme="minorHAnsi" w:cstheme="minorHAnsi"/>
          <w:szCs w:val="22"/>
          <w:highlight w:val="yellow"/>
        </w:rPr>
        <w:t>actions</w:t>
      </w:r>
      <w:r w:rsidRPr="00737254">
        <w:rPr>
          <w:rFonts w:asciiTheme="minorHAnsi" w:hAnsiTheme="minorHAnsi" w:cstheme="minorHAnsi"/>
          <w:szCs w:val="22"/>
          <w:highlight w:val="yellow"/>
        </w:rPr>
        <w:t>.</w:t>
      </w:r>
    </w:p>
    <w:p w14:paraId="3164A31A" w14:textId="77777777" w:rsidR="00FF2BC1" w:rsidRPr="00737254" w:rsidRDefault="00FF2BC1" w:rsidP="00FF2BC1">
      <w:pPr>
        <w:keepNext/>
        <w:rPr>
          <w:highlight w:val="yellow"/>
        </w:rPr>
      </w:pPr>
      <w:r w:rsidRPr="00737254">
        <w:rPr>
          <w:rFonts w:asciiTheme="minorHAnsi" w:hAnsiTheme="minorHAnsi" w:cstheme="minorHAnsi"/>
          <w:noProof/>
          <w:highlight w:val="yellow"/>
        </w:rPr>
        <w:drawing>
          <wp:inline distT="0" distB="0" distL="0" distR="0" wp14:anchorId="31AD7B26" wp14:editId="675A3BD7">
            <wp:extent cx="5772150" cy="295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2952750"/>
                    </a:xfrm>
                    <a:prstGeom prst="rect">
                      <a:avLst/>
                    </a:prstGeom>
                    <a:noFill/>
                    <a:ln>
                      <a:noFill/>
                    </a:ln>
                  </pic:spPr>
                </pic:pic>
              </a:graphicData>
            </a:graphic>
          </wp:inline>
        </w:drawing>
      </w:r>
    </w:p>
    <w:p w14:paraId="7CD1F3CF" w14:textId="559A6E8A" w:rsidR="00FF2BC1" w:rsidRDefault="00FF2BC1" w:rsidP="00FF2BC1">
      <w:pPr>
        <w:pStyle w:val="Caption"/>
        <w:rPr>
          <w:highlight w:val="yellow"/>
        </w:rPr>
      </w:pPr>
      <w:bookmarkStart w:id="24" w:name="_Ref516563977"/>
      <w:bookmarkStart w:id="25" w:name="_Toc26169062"/>
      <w:r w:rsidRPr="00737254">
        <w:rPr>
          <w:highlight w:val="yellow"/>
        </w:rPr>
        <w:t xml:space="preserve">Figure </w:t>
      </w:r>
      <w:r w:rsidRPr="00737254">
        <w:rPr>
          <w:highlight w:val="yellow"/>
        </w:rPr>
        <w:fldChar w:fldCharType="begin"/>
      </w:r>
      <w:r w:rsidRPr="00737254">
        <w:rPr>
          <w:highlight w:val="yellow"/>
        </w:rPr>
        <w:instrText xml:space="preserve"> SEQ Figure \* ARABIC </w:instrText>
      </w:r>
      <w:r w:rsidRPr="00737254">
        <w:rPr>
          <w:highlight w:val="yellow"/>
        </w:rPr>
        <w:fldChar w:fldCharType="separate"/>
      </w:r>
      <w:r w:rsidR="00410BB9">
        <w:rPr>
          <w:noProof/>
          <w:highlight w:val="yellow"/>
        </w:rPr>
        <w:t>1</w:t>
      </w:r>
      <w:r w:rsidRPr="00737254">
        <w:rPr>
          <w:highlight w:val="yellow"/>
        </w:rPr>
        <w:fldChar w:fldCharType="end"/>
      </w:r>
      <w:bookmarkEnd w:id="24"/>
      <w:r w:rsidRPr="00737254">
        <w:rPr>
          <w:highlight w:val="yellow"/>
        </w:rPr>
        <w:t xml:space="preserve"> – Plains ORM Risk Classification</w:t>
      </w:r>
      <w:bookmarkEnd w:id="25"/>
    </w:p>
    <w:p w14:paraId="4C638129" w14:textId="77777777" w:rsidR="00F64BF2" w:rsidRPr="00F64BF2" w:rsidRDefault="00F64BF2" w:rsidP="00235DAC">
      <w:pPr>
        <w:numPr>
          <w:ilvl w:val="0"/>
          <w:numId w:val="15"/>
        </w:numPr>
        <w:spacing w:before="0" w:after="0"/>
        <w:jc w:val="left"/>
        <w:rPr>
          <w:szCs w:val="22"/>
          <w:highlight w:val="yellow"/>
        </w:rPr>
      </w:pPr>
      <w:commentRangeStart w:id="26"/>
      <w:r w:rsidRPr="00F64BF2">
        <w:rPr>
          <w:highlight w:val="yellow"/>
        </w:rPr>
        <w:t>Total Risk Matrix (5 by 6 greyscale risk matrix)</w:t>
      </w:r>
    </w:p>
    <w:p w14:paraId="205EF237" w14:textId="77777777" w:rsidR="00F64BF2" w:rsidRPr="00F64BF2" w:rsidRDefault="00F64BF2" w:rsidP="00235DAC">
      <w:pPr>
        <w:numPr>
          <w:ilvl w:val="1"/>
          <w:numId w:val="15"/>
        </w:numPr>
        <w:spacing w:before="0" w:after="0"/>
        <w:jc w:val="left"/>
        <w:rPr>
          <w:rFonts w:eastAsiaTheme="minorHAnsi"/>
          <w:highlight w:val="yellow"/>
        </w:rPr>
      </w:pPr>
      <w:r w:rsidRPr="00F64BF2">
        <w:rPr>
          <w:highlight w:val="yellow"/>
        </w:rPr>
        <w:t>Overlap of SAF, ENV, and FIN ORM matrices</w:t>
      </w:r>
    </w:p>
    <w:p w14:paraId="757EE62B" w14:textId="77777777" w:rsidR="00F64BF2" w:rsidRPr="00F64BF2" w:rsidRDefault="00F64BF2" w:rsidP="00235DAC">
      <w:pPr>
        <w:numPr>
          <w:ilvl w:val="0"/>
          <w:numId w:val="15"/>
        </w:numPr>
        <w:spacing w:before="0" w:after="0"/>
        <w:jc w:val="left"/>
        <w:rPr>
          <w:highlight w:val="yellow"/>
        </w:rPr>
      </w:pPr>
      <w:r w:rsidRPr="00F64BF2">
        <w:rPr>
          <w:highlight w:val="yellow"/>
        </w:rPr>
        <w:t>Reportable Sections</w:t>
      </w:r>
    </w:p>
    <w:p w14:paraId="2050F6AF" w14:textId="64406302" w:rsidR="00F64BF2" w:rsidRPr="00F64BF2" w:rsidRDefault="00F64BF2" w:rsidP="00235DAC">
      <w:pPr>
        <w:numPr>
          <w:ilvl w:val="1"/>
          <w:numId w:val="15"/>
        </w:numPr>
        <w:spacing w:before="0" w:after="0"/>
        <w:jc w:val="left"/>
        <w:rPr>
          <w:rFonts w:eastAsiaTheme="minorHAnsi"/>
          <w:highlight w:val="yellow"/>
        </w:rPr>
      </w:pPr>
      <w:r w:rsidRPr="00F64BF2">
        <w:rPr>
          <w:highlight w:val="yellow"/>
        </w:rPr>
        <w:t>Overlap of reportable sections from SAF, ENV, and FIN ORM matrices (HIGH, and VERY HIGH ranks)</w:t>
      </w:r>
    </w:p>
    <w:p w14:paraId="5D14632D" w14:textId="77777777" w:rsidR="00F64BF2" w:rsidRPr="00F64BF2" w:rsidRDefault="00F64BF2" w:rsidP="00235DAC">
      <w:pPr>
        <w:numPr>
          <w:ilvl w:val="0"/>
          <w:numId w:val="15"/>
        </w:numPr>
        <w:spacing w:before="0" w:after="0"/>
        <w:jc w:val="left"/>
        <w:rPr>
          <w:highlight w:val="yellow"/>
        </w:rPr>
      </w:pPr>
      <w:r w:rsidRPr="00F64BF2">
        <w:rPr>
          <w:highlight w:val="yellow"/>
        </w:rPr>
        <w:t>Conversion of quantitative results to PMC ORM for risk algorithm comparison</w:t>
      </w:r>
      <w:commentRangeEnd w:id="26"/>
      <w:r>
        <w:rPr>
          <w:rStyle w:val="CommentReference"/>
          <w:rFonts w:ascii="Arial" w:hAnsi="Arial" w:cs="Arial"/>
        </w:rPr>
        <w:commentReference w:id="26"/>
      </w:r>
    </w:p>
    <w:p w14:paraId="49F6EDCF" w14:textId="77777777" w:rsidR="00F624E3" w:rsidRDefault="00F624E3" w:rsidP="00F624E3">
      <w:pPr>
        <w:rPr>
          <w:highlight w:val="yellow"/>
        </w:rPr>
      </w:pPr>
      <w:bookmarkStart w:id="27" w:name="_Toc433364242"/>
      <w:bookmarkStart w:id="28" w:name="_Toc433364499"/>
      <w:bookmarkEnd w:id="27"/>
      <w:bookmarkEnd w:id="28"/>
    </w:p>
    <w:p w14:paraId="3EF3F5B9" w14:textId="57CF6232" w:rsidR="00F64BF2" w:rsidRPr="00737254" w:rsidRDefault="00F64BF2" w:rsidP="00F624E3">
      <w:pPr>
        <w:rPr>
          <w:highlight w:val="yellow"/>
        </w:rPr>
        <w:sectPr w:rsidR="00F64BF2" w:rsidRPr="00737254" w:rsidSect="003F437C">
          <w:headerReference w:type="default" r:id="rId22"/>
          <w:footerReference w:type="default" r:id="rId23"/>
          <w:endnotePr>
            <w:numFmt w:val="decimal"/>
          </w:endnotePr>
          <w:pgSz w:w="12240" w:h="15840" w:code="1"/>
          <w:pgMar w:top="1806" w:right="1440" w:bottom="1440" w:left="1701" w:header="709" w:footer="289" w:gutter="0"/>
          <w:cols w:space="708"/>
          <w:docGrid w:linePitch="360"/>
        </w:sectPr>
      </w:pPr>
    </w:p>
    <w:p w14:paraId="2E6E25E5" w14:textId="67AF2C9D" w:rsidR="003A585A" w:rsidRDefault="00FB485F" w:rsidP="009A68D1">
      <w:pPr>
        <w:pStyle w:val="Heading1"/>
      </w:pPr>
      <w:bookmarkStart w:id="29" w:name="_Toc26168866"/>
      <w:bookmarkStart w:id="30" w:name="_Toc519153113"/>
      <w:commentRangeStart w:id="31"/>
      <w:commentRangeStart w:id="32"/>
      <w:commentRangeStart w:id="33"/>
      <w:r w:rsidRPr="00FB485F">
        <w:lastRenderedPageBreak/>
        <w:t>Threat Driver Analysis</w:t>
      </w:r>
      <w:commentRangeEnd w:id="31"/>
      <w:r w:rsidR="00F64BF2">
        <w:rPr>
          <w:rStyle w:val="CommentReference"/>
          <w:rFonts w:ascii="Arial" w:hAnsi="Arial"/>
          <w:b w:val="0"/>
          <w:bCs w:val="0"/>
        </w:rPr>
        <w:commentReference w:id="31"/>
      </w:r>
      <w:commentRangeEnd w:id="32"/>
      <w:r w:rsidR="004A5CE1">
        <w:rPr>
          <w:rStyle w:val="CommentReference"/>
          <w:rFonts w:ascii="Arial" w:hAnsi="Arial"/>
          <w:b w:val="0"/>
          <w:bCs w:val="0"/>
        </w:rPr>
        <w:commentReference w:id="32"/>
      </w:r>
      <w:bookmarkEnd w:id="29"/>
      <w:commentRangeEnd w:id="33"/>
      <w:r w:rsidR="004C5585">
        <w:rPr>
          <w:rStyle w:val="CommentReference"/>
          <w:rFonts w:ascii="Arial" w:hAnsi="Arial"/>
          <w:b w:val="0"/>
          <w:bCs w:val="0"/>
        </w:rPr>
        <w:commentReference w:id="33"/>
      </w:r>
    </w:p>
    <w:p w14:paraId="7E1B5EF2" w14:textId="77777777" w:rsidR="00DF47EC" w:rsidRPr="00DF47EC" w:rsidRDefault="00DF47EC" w:rsidP="00DF47EC">
      <w:pPr>
        <w:rPr>
          <w:highlight w:val="yellow"/>
        </w:rPr>
      </w:pPr>
      <w:r w:rsidRPr="00DF47EC">
        <w:rPr>
          <w:highlight w:val="yellow"/>
        </w:rPr>
        <w:t xml:space="preserve">An assessment of overall risk can be presented in a number of different ways, recognizing that the presentation of results is often dictated by the objective for performing the analysis.  Within this presentation of the results, the overall risk considers the risk for each of the 326 pipelines and also considers the risk associated with dynamic segments along each pipeline. </w:t>
      </w:r>
    </w:p>
    <w:p w14:paraId="7B165821" w14:textId="77777777" w:rsidR="00DF47EC" w:rsidRPr="00DF47EC" w:rsidRDefault="00DF47EC" w:rsidP="00DF47EC">
      <w:pPr>
        <w:rPr>
          <w:szCs w:val="22"/>
          <w:highlight w:val="yellow"/>
        </w:rPr>
      </w:pPr>
      <w:r w:rsidRPr="00DF47EC">
        <w:rPr>
          <w:szCs w:val="22"/>
          <w:highlight w:val="yellow"/>
        </w:rPr>
        <w:t xml:space="preserve">As described in Section </w:t>
      </w:r>
      <w:r w:rsidRPr="00DF47EC">
        <w:rPr>
          <w:szCs w:val="22"/>
          <w:highlight w:val="yellow"/>
        </w:rPr>
        <w:fldChar w:fldCharType="begin"/>
      </w:r>
      <w:r w:rsidRPr="00DF47EC">
        <w:rPr>
          <w:szCs w:val="22"/>
          <w:highlight w:val="yellow"/>
        </w:rPr>
        <w:instrText xml:space="preserve"> REF _Ref516733335 \r \h  \* MERGEFORMAT </w:instrText>
      </w:r>
      <w:r w:rsidRPr="00DF47EC">
        <w:rPr>
          <w:szCs w:val="22"/>
          <w:highlight w:val="yellow"/>
        </w:rPr>
      </w:r>
      <w:r w:rsidRPr="00DF47EC">
        <w:rPr>
          <w:szCs w:val="22"/>
          <w:highlight w:val="yellow"/>
        </w:rPr>
        <w:fldChar w:fldCharType="separate"/>
      </w:r>
      <w:r w:rsidRPr="00DF47EC">
        <w:rPr>
          <w:szCs w:val="22"/>
          <w:highlight w:val="yellow"/>
        </w:rPr>
        <w:t>3</w:t>
      </w:r>
      <w:r w:rsidRPr="00DF47EC">
        <w:rPr>
          <w:szCs w:val="22"/>
          <w:highlight w:val="yellow"/>
        </w:rPr>
        <w:fldChar w:fldCharType="end"/>
      </w:r>
      <w:r w:rsidRPr="00DF47EC">
        <w:rPr>
          <w:szCs w:val="22"/>
          <w:highlight w:val="yellow"/>
        </w:rPr>
        <w:t xml:space="preserve">, the current “reportable” thresholds for the Plains ORM have been established as the upper right 4 x 3 (Likelihood x Consequence) portion of the risk matrix.  In particular, this report focuses on identifying those pipelines or pipelines with segments falling into these “reportable” portions of the Plains ORM. </w:t>
      </w:r>
    </w:p>
    <w:p w14:paraId="68F44581" w14:textId="75FCD748" w:rsidR="00DF47EC" w:rsidRPr="00DF47EC" w:rsidRDefault="00DF47EC" w:rsidP="007B1A08">
      <w:pPr>
        <w:rPr>
          <w:szCs w:val="22"/>
        </w:rPr>
      </w:pPr>
      <w:r w:rsidRPr="00DF47EC">
        <w:rPr>
          <w:szCs w:val="22"/>
          <w:highlight w:val="yellow"/>
        </w:rPr>
        <w:t>Ten pipelines have enough “Medium” risk segments to render the pipeline as reportable at the pipeline level</w:t>
      </w:r>
      <w:r w:rsidRPr="00DF47EC">
        <w:rPr>
          <w:rStyle w:val="FootnoteReference"/>
          <w:szCs w:val="22"/>
          <w:highlight w:val="yellow"/>
        </w:rPr>
        <w:footnoteReference w:id="9"/>
      </w:r>
      <w:r w:rsidRPr="00DF47EC">
        <w:rPr>
          <w:szCs w:val="22"/>
          <w:highlight w:val="yellow"/>
        </w:rPr>
        <w:t>.  Three pipelines have “High” risk segments, while 24 pipelines have “Reportable Medium” risk segments.</w:t>
      </w:r>
    </w:p>
    <w:p w14:paraId="69DED97C" w14:textId="5502D6B8" w:rsidR="006469B6" w:rsidRDefault="00E92D2D" w:rsidP="007B1A08">
      <w:r w:rsidRPr="00E92D2D">
        <w:t xml:space="preserve">The </w:t>
      </w:r>
      <w:r>
        <w:t xml:space="preserve">length distribution of the entire pipeline system </w:t>
      </w:r>
      <w:r w:rsidR="00731590">
        <w:t>according to risk ranking,</w:t>
      </w:r>
      <w:r>
        <w:t xml:space="preserve"> for </w:t>
      </w:r>
      <w:r w:rsidR="00F64BF2">
        <w:t>total</w:t>
      </w:r>
      <w:r>
        <w:t xml:space="preserve"> risk</w:t>
      </w:r>
      <w:r w:rsidR="00731590">
        <w:t>,</w:t>
      </w:r>
      <w:r>
        <w:t xml:space="preserve"> is presented in </w:t>
      </w:r>
      <w:r w:rsidRPr="00E92D2D">
        <w:rPr>
          <w:highlight w:val="yellow"/>
        </w:rPr>
        <w:t>Figure xxx</w:t>
      </w:r>
      <w:r>
        <w:rPr>
          <w:highlight w:val="yellow"/>
        </w:rPr>
        <w:t>.</w:t>
      </w:r>
    </w:p>
    <w:p w14:paraId="63D914B3" w14:textId="021A07B2" w:rsidR="00410BB9" w:rsidRDefault="008F1D08" w:rsidP="00410BB9">
      <w:pPr>
        <w:keepNext/>
        <w:jc w:val="center"/>
      </w:pPr>
      <w:r>
        <w:rPr>
          <w:noProof/>
        </w:rPr>
        <w:lastRenderedPageBreak/>
        <w:drawing>
          <wp:inline distT="0" distB="0" distL="0" distR="0" wp14:anchorId="3BA5DB68" wp14:editId="364DFF6A">
            <wp:extent cx="5777865" cy="5275580"/>
            <wp:effectExtent l="19050" t="19050" r="1333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7865" cy="5275580"/>
                    </a:xfrm>
                    <a:prstGeom prst="rect">
                      <a:avLst/>
                    </a:prstGeom>
                    <a:ln>
                      <a:solidFill>
                        <a:schemeClr val="tx1"/>
                      </a:solidFill>
                    </a:ln>
                  </pic:spPr>
                </pic:pic>
              </a:graphicData>
            </a:graphic>
          </wp:inline>
        </w:drawing>
      </w:r>
    </w:p>
    <w:p w14:paraId="144A63E7" w14:textId="7205DE70" w:rsidR="006469B6" w:rsidRDefault="00410BB9" w:rsidP="00410BB9">
      <w:pPr>
        <w:pStyle w:val="Caption"/>
      </w:pPr>
      <w:bookmarkStart w:id="34" w:name="_Toc26169063"/>
      <w:r>
        <w:t xml:space="preserve">Figure </w:t>
      </w:r>
      <w:r>
        <w:fldChar w:fldCharType="begin"/>
      </w:r>
      <w:r>
        <w:instrText xml:space="preserve"> SEQ Figure \* ARABIC </w:instrText>
      </w:r>
      <w:r>
        <w:fldChar w:fldCharType="separate"/>
      </w:r>
      <w:r>
        <w:rPr>
          <w:noProof/>
        </w:rPr>
        <w:t>2</w:t>
      </w:r>
      <w:r>
        <w:fldChar w:fldCharType="end"/>
      </w:r>
      <w:r>
        <w:t xml:space="preserve"> – Pipeline Risk Ranking Length Distribution – Safety Risk</w:t>
      </w:r>
      <w:bookmarkEnd w:id="34"/>
    </w:p>
    <w:p w14:paraId="326D3E39" w14:textId="419FF0B3" w:rsidR="00E92D2D" w:rsidRDefault="00BB4DC6" w:rsidP="007B1A08">
      <w:r>
        <w:t xml:space="preserve">The risk ranking distribution in </w:t>
      </w:r>
      <w:r w:rsidRPr="00E92D2D">
        <w:rPr>
          <w:highlight w:val="yellow"/>
        </w:rPr>
        <w:t>Figure xxx</w:t>
      </w:r>
      <w:r>
        <w:t xml:space="preserve"> above shows that most of the pipeline segments are in the </w:t>
      </w:r>
      <w:r w:rsidR="00410BB9">
        <w:t>LOW</w:t>
      </w:r>
      <w:r>
        <w:t xml:space="preserve"> </w:t>
      </w:r>
      <w:r w:rsidR="00410BB9">
        <w:t>RISK</w:t>
      </w:r>
      <w:r>
        <w:t xml:space="preserve"> category</w:t>
      </w:r>
      <w:r w:rsidR="00B7514C">
        <w:t>,</w:t>
      </w:r>
      <w:r>
        <w:t xml:space="preserve"> with only 25 km </w:t>
      </w:r>
      <w:r w:rsidR="00B7514C">
        <w:t>ranked as</w:t>
      </w:r>
      <w:r>
        <w:t xml:space="preserve"> VERY HIGH RISK, and 154 km </w:t>
      </w:r>
      <w:r w:rsidR="00B7514C">
        <w:t>as</w:t>
      </w:r>
      <w:r>
        <w:t xml:space="preserve"> HIGH RISK.</w:t>
      </w:r>
      <w:r w:rsidR="00410BB9">
        <w:t xml:space="preserve"> </w:t>
      </w:r>
      <w:r w:rsidR="00731590">
        <w:t xml:space="preserve">The </w:t>
      </w:r>
      <w:r w:rsidR="007E0A21">
        <w:t xml:space="preserve">cumulative </w:t>
      </w:r>
      <w:r w:rsidR="00731590">
        <w:t xml:space="preserve">lengths </w:t>
      </w:r>
      <w:r w:rsidR="00FC5447">
        <w:t>in each risk rank</w:t>
      </w:r>
      <w:r w:rsidR="00410BB9">
        <w:t>,</w:t>
      </w:r>
      <w:r w:rsidR="0033496D">
        <w:t xml:space="preserve"> categorized according to</w:t>
      </w:r>
      <w:r w:rsidR="00731590">
        <w:t xml:space="preserve"> threat</w:t>
      </w:r>
      <w:r w:rsidR="00FC5447">
        <w:t xml:space="preserve"> </w:t>
      </w:r>
      <w:r w:rsidR="00985B62">
        <w:t>driver</w:t>
      </w:r>
      <w:r w:rsidR="0033496D">
        <w:t>s</w:t>
      </w:r>
      <w:r w:rsidR="00985B62">
        <w:t xml:space="preserve"> </w:t>
      </w:r>
      <w:r w:rsidR="00FC5447">
        <w:t xml:space="preserve">as shown </w:t>
      </w:r>
      <w:r w:rsidR="008142EA">
        <w:t xml:space="preserve">in </w:t>
      </w:r>
      <w:r w:rsidR="008142EA" w:rsidRPr="00E92D2D">
        <w:rPr>
          <w:highlight w:val="yellow"/>
        </w:rPr>
        <w:t>Figure xxx</w:t>
      </w:r>
      <w:r w:rsidR="008142EA">
        <w:rPr>
          <w:highlight w:val="yellow"/>
        </w:rPr>
        <w:t>.</w:t>
      </w:r>
    </w:p>
    <w:p w14:paraId="22F0782C" w14:textId="1857F638" w:rsidR="00E92D2D" w:rsidRDefault="00916260" w:rsidP="006A6DD6">
      <w:pPr>
        <w:ind w:left="-720"/>
      </w:pPr>
      <w:r>
        <w:rPr>
          <w:noProof/>
        </w:rPr>
        <w:lastRenderedPageBreak/>
        <w:drawing>
          <wp:inline distT="0" distB="0" distL="0" distR="0" wp14:anchorId="018D8F13" wp14:editId="5BE8EAE7">
            <wp:extent cx="6781800" cy="4289401"/>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97037" cy="4299038"/>
                    </a:xfrm>
                    <a:prstGeom prst="rect">
                      <a:avLst/>
                    </a:prstGeom>
                    <a:ln>
                      <a:solidFill>
                        <a:schemeClr val="tx1"/>
                      </a:solidFill>
                    </a:ln>
                  </pic:spPr>
                </pic:pic>
              </a:graphicData>
            </a:graphic>
          </wp:inline>
        </w:drawing>
      </w:r>
    </w:p>
    <w:p w14:paraId="4DCC2671" w14:textId="2E9E0822" w:rsidR="00731590" w:rsidRPr="00E92D2D" w:rsidRDefault="00731590" w:rsidP="00731590">
      <w:pPr>
        <w:pStyle w:val="Caption"/>
      </w:pPr>
      <w:bookmarkStart w:id="35" w:name="_Toc26169064"/>
      <w:r>
        <w:t xml:space="preserve">Figure </w:t>
      </w:r>
      <w:r>
        <w:fldChar w:fldCharType="begin"/>
      </w:r>
      <w:r>
        <w:instrText xml:space="preserve"> SEQ Figure \* ARABIC </w:instrText>
      </w:r>
      <w:r>
        <w:fldChar w:fldCharType="separate"/>
      </w:r>
      <w:r w:rsidR="00410BB9">
        <w:rPr>
          <w:noProof/>
        </w:rPr>
        <w:t>3</w:t>
      </w:r>
      <w:r>
        <w:fldChar w:fldCharType="end"/>
      </w:r>
      <w:r>
        <w:t xml:space="preserve"> </w:t>
      </w:r>
      <w:r w:rsidR="001869FE">
        <w:t>–</w:t>
      </w:r>
      <w:r>
        <w:t xml:space="preserve"> </w:t>
      </w:r>
      <w:r w:rsidR="001869FE">
        <w:t xml:space="preserve">Pipeline Risk Ranking Distribution </w:t>
      </w:r>
      <w:r w:rsidR="008F0976">
        <w:t>by Threat Driver</w:t>
      </w:r>
      <w:bookmarkEnd w:id="35"/>
      <w:r w:rsidR="00E702C1">
        <w:t>s</w:t>
      </w:r>
    </w:p>
    <w:p w14:paraId="2D0910BB" w14:textId="785E7303" w:rsidR="008D189B" w:rsidRDefault="008D189B" w:rsidP="008D189B">
      <w:r>
        <w:t xml:space="preserve">The cumulative pipeline lengths of each threat driver categorized according to risk ranking is presented in </w:t>
      </w:r>
      <w:r w:rsidRPr="007315E3">
        <w:rPr>
          <w:highlight w:val="yellow"/>
        </w:rPr>
        <w:t>Table XXX</w:t>
      </w:r>
      <w:r>
        <w:t>.</w:t>
      </w:r>
    </w:p>
    <w:p w14:paraId="2AC1C45A" w14:textId="77777777" w:rsidR="00F039F4" w:rsidRDefault="00F039F4" w:rsidP="008D189B"/>
    <w:p w14:paraId="411C49FE" w14:textId="7B7F3D58" w:rsidR="008D189B" w:rsidRDefault="008D189B" w:rsidP="008D189B">
      <w:pPr>
        <w:pStyle w:val="Caption"/>
      </w:pPr>
      <w:bookmarkStart w:id="36" w:name="_Toc26168996"/>
      <w:r>
        <w:t xml:space="preserve">Table </w:t>
      </w:r>
      <w:r>
        <w:fldChar w:fldCharType="begin"/>
      </w:r>
      <w:r>
        <w:instrText xml:space="preserve"> SEQ Table \* ARABIC </w:instrText>
      </w:r>
      <w:r>
        <w:fldChar w:fldCharType="separate"/>
      </w:r>
      <w:r>
        <w:rPr>
          <w:noProof/>
        </w:rPr>
        <w:t>25</w:t>
      </w:r>
      <w:r>
        <w:fldChar w:fldCharType="end"/>
      </w:r>
      <w:r>
        <w:t xml:space="preserve"> – Risk Rank Cumulative Lengths of Individual Threat Drivers</w:t>
      </w:r>
      <w:bookmarkEnd w:id="36"/>
    </w:p>
    <w:tbl>
      <w:tblPr>
        <w:tblStyle w:val="TableGrid"/>
        <w:tblW w:w="0" w:type="auto"/>
        <w:tblLook w:val="04A0" w:firstRow="1" w:lastRow="0" w:firstColumn="1" w:lastColumn="0" w:noHBand="0" w:noVBand="1"/>
      </w:tblPr>
      <w:tblGrid>
        <w:gridCol w:w="1609"/>
        <w:gridCol w:w="1126"/>
        <w:gridCol w:w="1608"/>
        <w:gridCol w:w="1608"/>
        <w:gridCol w:w="1530"/>
        <w:gridCol w:w="1608"/>
      </w:tblGrid>
      <w:tr w:rsidR="00810DC8" w:rsidRPr="00F039F4" w14:paraId="5D468668" w14:textId="77777777" w:rsidTr="00810DC8">
        <w:trPr>
          <w:tblHeader/>
        </w:trPr>
        <w:tc>
          <w:tcPr>
            <w:tcW w:w="1609" w:type="dxa"/>
            <w:vMerge w:val="restart"/>
            <w:shd w:val="clear" w:color="auto" w:fill="D9D9D9" w:themeFill="background1" w:themeFillShade="D9"/>
            <w:vAlign w:val="center"/>
          </w:tcPr>
          <w:p w14:paraId="1A082E11" w14:textId="44FB0CE8" w:rsidR="00810DC8" w:rsidRPr="00810DC8" w:rsidRDefault="00810DC8" w:rsidP="00810DC8">
            <w:pPr>
              <w:jc w:val="center"/>
              <w:rPr>
                <w:b/>
              </w:rPr>
            </w:pPr>
            <w:r w:rsidRPr="00810DC8">
              <w:rPr>
                <w:b/>
              </w:rPr>
              <w:t>Threat</w:t>
            </w:r>
          </w:p>
        </w:tc>
        <w:tc>
          <w:tcPr>
            <w:tcW w:w="7480" w:type="dxa"/>
            <w:gridSpan w:val="5"/>
            <w:shd w:val="clear" w:color="auto" w:fill="D9D9D9" w:themeFill="background1" w:themeFillShade="D9"/>
            <w:vAlign w:val="center"/>
          </w:tcPr>
          <w:p w14:paraId="035E8CA7" w14:textId="2AD158FB" w:rsidR="00810DC8" w:rsidRPr="00810DC8" w:rsidRDefault="00810DC8" w:rsidP="00810DC8">
            <w:pPr>
              <w:jc w:val="center"/>
              <w:rPr>
                <w:b/>
              </w:rPr>
            </w:pPr>
            <w:r w:rsidRPr="00810DC8">
              <w:rPr>
                <w:b/>
              </w:rPr>
              <w:t>Cumulative Length (m)</w:t>
            </w:r>
          </w:p>
        </w:tc>
      </w:tr>
      <w:tr w:rsidR="00810DC8" w:rsidRPr="00F039F4" w14:paraId="2FF79EFC" w14:textId="77777777" w:rsidTr="00810DC8">
        <w:trPr>
          <w:tblHeader/>
        </w:trPr>
        <w:tc>
          <w:tcPr>
            <w:tcW w:w="1609" w:type="dxa"/>
            <w:vMerge/>
            <w:shd w:val="clear" w:color="auto" w:fill="D9D9D9" w:themeFill="background1" w:themeFillShade="D9"/>
            <w:vAlign w:val="center"/>
          </w:tcPr>
          <w:p w14:paraId="353BE9D3" w14:textId="7AE1D6D1" w:rsidR="00810DC8" w:rsidRPr="00810DC8" w:rsidRDefault="00810DC8" w:rsidP="00810DC8">
            <w:pPr>
              <w:jc w:val="center"/>
              <w:rPr>
                <w:b/>
              </w:rPr>
            </w:pPr>
          </w:p>
        </w:tc>
        <w:tc>
          <w:tcPr>
            <w:tcW w:w="1126" w:type="dxa"/>
            <w:shd w:val="clear" w:color="auto" w:fill="F2F2F2" w:themeFill="background1" w:themeFillShade="F2"/>
            <w:vAlign w:val="center"/>
          </w:tcPr>
          <w:p w14:paraId="77A46848" w14:textId="68DED0DA" w:rsidR="00810DC8" w:rsidRPr="00810DC8" w:rsidRDefault="00810DC8" w:rsidP="00810DC8">
            <w:pPr>
              <w:jc w:val="center"/>
              <w:rPr>
                <w:b/>
              </w:rPr>
            </w:pPr>
            <w:r w:rsidRPr="00810DC8">
              <w:rPr>
                <w:b/>
              </w:rPr>
              <w:t>LOW Risk</w:t>
            </w:r>
          </w:p>
        </w:tc>
        <w:tc>
          <w:tcPr>
            <w:tcW w:w="1608" w:type="dxa"/>
            <w:shd w:val="clear" w:color="auto" w:fill="BFBFBF" w:themeFill="background1" w:themeFillShade="BF"/>
            <w:vAlign w:val="center"/>
          </w:tcPr>
          <w:p w14:paraId="56862103" w14:textId="6FD27376" w:rsidR="00810DC8" w:rsidRPr="00810DC8" w:rsidRDefault="00810DC8" w:rsidP="00810DC8">
            <w:pPr>
              <w:jc w:val="center"/>
              <w:rPr>
                <w:b/>
              </w:rPr>
            </w:pPr>
            <w:r w:rsidRPr="00810DC8">
              <w:rPr>
                <w:b/>
              </w:rPr>
              <w:t>MEDIUM Risk</w:t>
            </w:r>
          </w:p>
        </w:tc>
        <w:tc>
          <w:tcPr>
            <w:tcW w:w="1608" w:type="dxa"/>
            <w:shd w:val="clear" w:color="auto" w:fill="808080" w:themeFill="background1" w:themeFillShade="80"/>
            <w:vAlign w:val="center"/>
          </w:tcPr>
          <w:p w14:paraId="72AD565D" w14:textId="77777777" w:rsidR="00810DC8" w:rsidRPr="00810DC8" w:rsidRDefault="00810DC8" w:rsidP="00810DC8">
            <w:pPr>
              <w:jc w:val="center"/>
              <w:rPr>
                <w:b/>
              </w:rPr>
            </w:pPr>
            <w:r w:rsidRPr="00810DC8">
              <w:rPr>
                <w:b/>
              </w:rPr>
              <w:t>HIGH Risk</w:t>
            </w:r>
          </w:p>
        </w:tc>
        <w:tc>
          <w:tcPr>
            <w:tcW w:w="1530" w:type="dxa"/>
            <w:shd w:val="clear" w:color="auto" w:fill="404040" w:themeFill="text1" w:themeFillTint="BF"/>
            <w:vAlign w:val="center"/>
          </w:tcPr>
          <w:p w14:paraId="7ED72BA9" w14:textId="77777777" w:rsidR="00810DC8" w:rsidRPr="00810DC8" w:rsidRDefault="00810DC8" w:rsidP="00810DC8">
            <w:pPr>
              <w:jc w:val="center"/>
              <w:rPr>
                <w:b/>
              </w:rPr>
            </w:pPr>
            <w:r w:rsidRPr="00810DC8">
              <w:rPr>
                <w:b/>
              </w:rPr>
              <w:t>VERY HIGH Risk</w:t>
            </w:r>
          </w:p>
        </w:tc>
        <w:tc>
          <w:tcPr>
            <w:tcW w:w="1608" w:type="dxa"/>
            <w:shd w:val="clear" w:color="auto" w:fill="D9D9D9" w:themeFill="background1" w:themeFillShade="D9"/>
            <w:vAlign w:val="center"/>
          </w:tcPr>
          <w:p w14:paraId="1FB2F898" w14:textId="77777777" w:rsidR="00810DC8" w:rsidRPr="00810DC8" w:rsidRDefault="00810DC8" w:rsidP="00810DC8">
            <w:pPr>
              <w:jc w:val="center"/>
              <w:rPr>
                <w:b/>
              </w:rPr>
            </w:pPr>
            <w:r w:rsidRPr="00810DC8">
              <w:rPr>
                <w:b/>
              </w:rPr>
              <w:t>Grand Total</w:t>
            </w:r>
          </w:p>
        </w:tc>
      </w:tr>
      <w:tr w:rsidR="00396FF8" w:rsidRPr="00F039F4" w14:paraId="69F614F5" w14:textId="77777777" w:rsidTr="00810DC8">
        <w:tc>
          <w:tcPr>
            <w:tcW w:w="1609" w:type="dxa"/>
            <w:shd w:val="clear" w:color="auto" w:fill="D9D9D9" w:themeFill="background1" w:themeFillShade="D9"/>
            <w:vAlign w:val="center"/>
          </w:tcPr>
          <w:p w14:paraId="499AF320" w14:textId="6E3DE871" w:rsidR="00396FF8" w:rsidRPr="00F039F4" w:rsidRDefault="00810DC8" w:rsidP="00810DC8">
            <w:pPr>
              <w:jc w:val="center"/>
            </w:pPr>
            <w:r>
              <w:t>Third Party Damage</w:t>
            </w:r>
          </w:p>
        </w:tc>
        <w:tc>
          <w:tcPr>
            <w:tcW w:w="1126" w:type="dxa"/>
            <w:vAlign w:val="center"/>
          </w:tcPr>
          <w:p w14:paraId="5FF54F12" w14:textId="538E33C4" w:rsidR="00396FF8" w:rsidRPr="00F039F4" w:rsidRDefault="00810DC8" w:rsidP="00810DC8">
            <w:pPr>
              <w:jc w:val="center"/>
            </w:pPr>
            <w:r>
              <w:t>0.00</w:t>
            </w:r>
          </w:p>
        </w:tc>
        <w:tc>
          <w:tcPr>
            <w:tcW w:w="1608" w:type="dxa"/>
            <w:vAlign w:val="center"/>
          </w:tcPr>
          <w:p w14:paraId="586DFAB3" w14:textId="79417A14" w:rsidR="00396FF8" w:rsidRPr="00F039F4" w:rsidRDefault="00396FF8" w:rsidP="00810DC8">
            <w:pPr>
              <w:jc w:val="center"/>
            </w:pPr>
            <w:r w:rsidRPr="00F039F4">
              <w:t>4,870,121.85</w:t>
            </w:r>
          </w:p>
        </w:tc>
        <w:tc>
          <w:tcPr>
            <w:tcW w:w="1608" w:type="dxa"/>
            <w:vAlign w:val="center"/>
          </w:tcPr>
          <w:p w14:paraId="0E378A55" w14:textId="77777777" w:rsidR="00396FF8" w:rsidRPr="00F039F4" w:rsidRDefault="00396FF8" w:rsidP="00810DC8">
            <w:pPr>
              <w:jc w:val="center"/>
            </w:pPr>
            <w:r w:rsidRPr="00F039F4">
              <w:t>1,224,099.18</w:t>
            </w:r>
          </w:p>
        </w:tc>
        <w:tc>
          <w:tcPr>
            <w:tcW w:w="1530" w:type="dxa"/>
            <w:vAlign w:val="center"/>
          </w:tcPr>
          <w:p w14:paraId="03C2A88A" w14:textId="7224C525" w:rsidR="00396FF8" w:rsidRPr="00F039F4" w:rsidRDefault="00810DC8" w:rsidP="00810DC8">
            <w:pPr>
              <w:jc w:val="center"/>
            </w:pPr>
            <w:r>
              <w:t>0.00</w:t>
            </w:r>
          </w:p>
        </w:tc>
        <w:tc>
          <w:tcPr>
            <w:tcW w:w="1608" w:type="dxa"/>
            <w:shd w:val="clear" w:color="auto" w:fill="D9D9D9" w:themeFill="background1" w:themeFillShade="D9"/>
            <w:vAlign w:val="center"/>
          </w:tcPr>
          <w:p w14:paraId="5DC85873" w14:textId="77777777" w:rsidR="00396FF8" w:rsidRPr="00810DC8" w:rsidRDefault="00396FF8" w:rsidP="00810DC8">
            <w:pPr>
              <w:jc w:val="center"/>
              <w:rPr>
                <w:b/>
              </w:rPr>
            </w:pPr>
            <w:r w:rsidRPr="00810DC8">
              <w:rPr>
                <w:b/>
              </w:rPr>
              <w:t>6,094,221.04</w:t>
            </w:r>
          </w:p>
        </w:tc>
      </w:tr>
      <w:tr w:rsidR="00396FF8" w:rsidRPr="00F039F4" w14:paraId="08F24BD1" w14:textId="77777777" w:rsidTr="00810DC8">
        <w:tc>
          <w:tcPr>
            <w:tcW w:w="1609" w:type="dxa"/>
            <w:shd w:val="clear" w:color="auto" w:fill="D9D9D9" w:themeFill="background1" w:themeFillShade="D9"/>
            <w:vAlign w:val="center"/>
          </w:tcPr>
          <w:p w14:paraId="208EEB66" w14:textId="16BB94FB" w:rsidR="00396FF8" w:rsidRPr="00F039F4" w:rsidRDefault="00396FF8" w:rsidP="00810DC8">
            <w:pPr>
              <w:jc w:val="center"/>
            </w:pPr>
            <w:r w:rsidRPr="00F039F4">
              <w:t>M</w:t>
            </w:r>
            <w:r w:rsidR="00810DC8">
              <w:t>anufacturing Defects</w:t>
            </w:r>
          </w:p>
        </w:tc>
        <w:tc>
          <w:tcPr>
            <w:tcW w:w="1126" w:type="dxa"/>
            <w:vAlign w:val="center"/>
          </w:tcPr>
          <w:p w14:paraId="2254BF77" w14:textId="670F7772" w:rsidR="00396FF8" w:rsidRPr="00F039F4" w:rsidRDefault="00810DC8" w:rsidP="00810DC8">
            <w:pPr>
              <w:jc w:val="center"/>
            </w:pPr>
            <w:r>
              <w:t>0.00</w:t>
            </w:r>
          </w:p>
        </w:tc>
        <w:tc>
          <w:tcPr>
            <w:tcW w:w="1608" w:type="dxa"/>
            <w:vAlign w:val="center"/>
          </w:tcPr>
          <w:p w14:paraId="25E96D37" w14:textId="60E73E7A" w:rsidR="00396FF8" w:rsidRPr="00F039F4" w:rsidRDefault="00396FF8" w:rsidP="00810DC8">
            <w:pPr>
              <w:jc w:val="center"/>
            </w:pPr>
            <w:r w:rsidRPr="00F039F4">
              <w:t>23,623.69</w:t>
            </w:r>
          </w:p>
        </w:tc>
        <w:tc>
          <w:tcPr>
            <w:tcW w:w="1608" w:type="dxa"/>
            <w:vAlign w:val="center"/>
          </w:tcPr>
          <w:p w14:paraId="070FA390" w14:textId="77777777" w:rsidR="00396FF8" w:rsidRPr="00F039F4" w:rsidRDefault="00396FF8" w:rsidP="00810DC8">
            <w:pPr>
              <w:jc w:val="center"/>
            </w:pPr>
            <w:r w:rsidRPr="00F039F4">
              <w:t>567,049.05</w:t>
            </w:r>
          </w:p>
        </w:tc>
        <w:tc>
          <w:tcPr>
            <w:tcW w:w="1530" w:type="dxa"/>
            <w:vAlign w:val="center"/>
          </w:tcPr>
          <w:p w14:paraId="7E0270D9" w14:textId="77777777" w:rsidR="00396FF8" w:rsidRPr="00F039F4" w:rsidRDefault="00396FF8" w:rsidP="00810DC8">
            <w:pPr>
              <w:jc w:val="center"/>
            </w:pPr>
            <w:r w:rsidRPr="00F039F4">
              <w:t>52,323.01</w:t>
            </w:r>
          </w:p>
        </w:tc>
        <w:tc>
          <w:tcPr>
            <w:tcW w:w="1608" w:type="dxa"/>
            <w:shd w:val="clear" w:color="auto" w:fill="D9D9D9" w:themeFill="background1" w:themeFillShade="D9"/>
            <w:vAlign w:val="center"/>
          </w:tcPr>
          <w:p w14:paraId="3EB0351C" w14:textId="77777777" w:rsidR="00396FF8" w:rsidRPr="00810DC8" w:rsidRDefault="00396FF8" w:rsidP="00810DC8">
            <w:pPr>
              <w:jc w:val="center"/>
              <w:rPr>
                <w:b/>
              </w:rPr>
            </w:pPr>
            <w:r w:rsidRPr="00810DC8">
              <w:rPr>
                <w:b/>
              </w:rPr>
              <w:t>642,995.75</w:t>
            </w:r>
          </w:p>
        </w:tc>
      </w:tr>
      <w:tr w:rsidR="00396FF8" w:rsidRPr="00F039F4" w14:paraId="1F51FB38" w14:textId="77777777" w:rsidTr="00810DC8">
        <w:tc>
          <w:tcPr>
            <w:tcW w:w="1609" w:type="dxa"/>
            <w:shd w:val="clear" w:color="auto" w:fill="D9D9D9" w:themeFill="background1" w:themeFillShade="D9"/>
            <w:vAlign w:val="center"/>
          </w:tcPr>
          <w:p w14:paraId="52533FD5" w14:textId="75060886" w:rsidR="00396FF8" w:rsidRPr="00F039F4" w:rsidRDefault="00396FF8" w:rsidP="00810DC8">
            <w:pPr>
              <w:jc w:val="center"/>
            </w:pPr>
            <w:r w:rsidRPr="00F039F4">
              <w:t>S</w:t>
            </w:r>
            <w:r w:rsidR="00810DC8">
              <w:t>tress Corrosion Cracking</w:t>
            </w:r>
          </w:p>
        </w:tc>
        <w:tc>
          <w:tcPr>
            <w:tcW w:w="1126" w:type="dxa"/>
            <w:vAlign w:val="center"/>
          </w:tcPr>
          <w:p w14:paraId="05947E11" w14:textId="443B1F00" w:rsidR="00396FF8" w:rsidRPr="00F039F4" w:rsidRDefault="00810DC8" w:rsidP="00810DC8">
            <w:pPr>
              <w:jc w:val="center"/>
            </w:pPr>
            <w:r>
              <w:t>0.00</w:t>
            </w:r>
          </w:p>
        </w:tc>
        <w:tc>
          <w:tcPr>
            <w:tcW w:w="1608" w:type="dxa"/>
            <w:vAlign w:val="center"/>
          </w:tcPr>
          <w:p w14:paraId="5EC49CFA" w14:textId="2841F659" w:rsidR="00396FF8" w:rsidRPr="00F039F4" w:rsidRDefault="00396FF8" w:rsidP="00810DC8">
            <w:pPr>
              <w:jc w:val="center"/>
            </w:pPr>
            <w:r w:rsidRPr="00F039F4">
              <w:t>8,109.95</w:t>
            </w:r>
          </w:p>
        </w:tc>
        <w:tc>
          <w:tcPr>
            <w:tcW w:w="1608" w:type="dxa"/>
            <w:vAlign w:val="center"/>
          </w:tcPr>
          <w:p w14:paraId="37C7116A" w14:textId="77777777" w:rsidR="00396FF8" w:rsidRPr="00F039F4" w:rsidRDefault="00396FF8" w:rsidP="00810DC8">
            <w:pPr>
              <w:jc w:val="center"/>
            </w:pPr>
            <w:r w:rsidRPr="00F039F4">
              <w:t>76,478.03</w:t>
            </w:r>
          </w:p>
        </w:tc>
        <w:tc>
          <w:tcPr>
            <w:tcW w:w="1530" w:type="dxa"/>
            <w:vAlign w:val="center"/>
          </w:tcPr>
          <w:p w14:paraId="6AF3ED3E" w14:textId="77777777" w:rsidR="00396FF8" w:rsidRPr="00F039F4" w:rsidRDefault="00396FF8" w:rsidP="00810DC8">
            <w:pPr>
              <w:jc w:val="center"/>
            </w:pPr>
            <w:r w:rsidRPr="00F039F4">
              <w:t>30,730.78</w:t>
            </w:r>
          </w:p>
        </w:tc>
        <w:tc>
          <w:tcPr>
            <w:tcW w:w="1608" w:type="dxa"/>
            <w:shd w:val="clear" w:color="auto" w:fill="D9D9D9" w:themeFill="background1" w:themeFillShade="D9"/>
            <w:vAlign w:val="center"/>
          </w:tcPr>
          <w:p w14:paraId="2AE14648" w14:textId="77777777" w:rsidR="00396FF8" w:rsidRPr="00810DC8" w:rsidRDefault="00396FF8" w:rsidP="00810DC8">
            <w:pPr>
              <w:jc w:val="center"/>
              <w:rPr>
                <w:b/>
              </w:rPr>
            </w:pPr>
            <w:r w:rsidRPr="00810DC8">
              <w:rPr>
                <w:b/>
              </w:rPr>
              <w:t>115,318.76</w:t>
            </w:r>
          </w:p>
        </w:tc>
      </w:tr>
      <w:tr w:rsidR="00396FF8" w:rsidRPr="00F039F4" w14:paraId="4E4FAB23" w14:textId="77777777" w:rsidTr="00810DC8">
        <w:tc>
          <w:tcPr>
            <w:tcW w:w="1609" w:type="dxa"/>
            <w:shd w:val="clear" w:color="auto" w:fill="D9D9D9" w:themeFill="background1" w:themeFillShade="D9"/>
            <w:vAlign w:val="center"/>
          </w:tcPr>
          <w:p w14:paraId="271F5CA0" w14:textId="548CC798" w:rsidR="00396FF8" w:rsidRPr="00F039F4" w:rsidRDefault="00396FF8" w:rsidP="00810DC8">
            <w:pPr>
              <w:jc w:val="center"/>
            </w:pPr>
            <w:r w:rsidRPr="00F039F4">
              <w:lastRenderedPageBreak/>
              <w:t>I</w:t>
            </w:r>
            <w:r w:rsidR="00810DC8">
              <w:t>nternal Corrosion</w:t>
            </w:r>
          </w:p>
        </w:tc>
        <w:tc>
          <w:tcPr>
            <w:tcW w:w="1126" w:type="dxa"/>
            <w:vAlign w:val="center"/>
          </w:tcPr>
          <w:p w14:paraId="361FBAEE" w14:textId="7D7165C9" w:rsidR="00396FF8" w:rsidRPr="00F039F4" w:rsidRDefault="00810DC8" w:rsidP="00810DC8">
            <w:pPr>
              <w:jc w:val="center"/>
            </w:pPr>
            <w:r>
              <w:t>0.00</w:t>
            </w:r>
          </w:p>
        </w:tc>
        <w:tc>
          <w:tcPr>
            <w:tcW w:w="1608" w:type="dxa"/>
            <w:vAlign w:val="center"/>
          </w:tcPr>
          <w:p w14:paraId="79313253" w14:textId="2CB4FB76" w:rsidR="00396FF8" w:rsidRPr="00F039F4" w:rsidRDefault="00396FF8" w:rsidP="00810DC8">
            <w:pPr>
              <w:jc w:val="center"/>
            </w:pPr>
            <w:r w:rsidRPr="00F039F4">
              <w:t>17,864.35</w:t>
            </w:r>
          </w:p>
        </w:tc>
        <w:tc>
          <w:tcPr>
            <w:tcW w:w="1608" w:type="dxa"/>
            <w:vAlign w:val="center"/>
          </w:tcPr>
          <w:p w14:paraId="6F648FF0" w14:textId="77777777" w:rsidR="00396FF8" w:rsidRPr="00F039F4" w:rsidRDefault="00396FF8" w:rsidP="00810DC8">
            <w:pPr>
              <w:jc w:val="center"/>
            </w:pPr>
            <w:r w:rsidRPr="00F039F4">
              <w:t>35,379.24</w:t>
            </w:r>
          </w:p>
        </w:tc>
        <w:tc>
          <w:tcPr>
            <w:tcW w:w="1530" w:type="dxa"/>
            <w:vAlign w:val="center"/>
          </w:tcPr>
          <w:p w14:paraId="7FF2D8B4" w14:textId="77777777" w:rsidR="00396FF8" w:rsidRPr="00F039F4" w:rsidRDefault="00396FF8" w:rsidP="00810DC8">
            <w:pPr>
              <w:jc w:val="center"/>
            </w:pPr>
            <w:r w:rsidRPr="00F039F4">
              <w:t>14,350.53</w:t>
            </w:r>
          </w:p>
        </w:tc>
        <w:tc>
          <w:tcPr>
            <w:tcW w:w="1608" w:type="dxa"/>
            <w:shd w:val="clear" w:color="auto" w:fill="D9D9D9" w:themeFill="background1" w:themeFillShade="D9"/>
            <w:vAlign w:val="center"/>
          </w:tcPr>
          <w:p w14:paraId="22706E99" w14:textId="77777777" w:rsidR="00396FF8" w:rsidRPr="00810DC8" w:rsidRDefault="00396FF8" w:rsidP="00810DC8">
            <w:pPr>
              <w:jc w:val="center"/>
              <w:rPr>
                <w:b/>
              </w:rPr>
            </w:pPr>
            <w:r w:rsidRPr="00810DC8">
              <w:rPr>
                <w:b/>
              </w:rPr>
              <w:t>67,594.11</w:t>
            </w:r>
          </w:p>
        </w:tc>
      </w:tr>
      <w:tr w:rsidR="00396FF8" w:rsidRPr="00F039F4" w14:paraId="44D9221B" w14:textId="77777777" w:rsidTr="00810DC8">
        <w:tc>
          <w:tcPr>
            <w:tcW w:w="1609" w:type="dxa"/>
            <w:shd w:val="clear" w:color="auto" w:fill="D9D9D9" w:themeFill="background1" w:themeFillShade="D9"/>
            <w:vAlign w:val="center"/>
          </w:tcPr>
          <w:p w14:paraId="61654976" w14:textId="1DC55498" w:rsidR="00396FF8" w:rsidRPr="00F039F4" w:rsidRDefault="00396FF8" w:rsidP="00810DC8">
            <w:pPr>
              <w:jc w:val="center"/>
            </w:pPr>
            <w:r w:rsidRPr="00F039F4">
              <w:t>E</w:t>
            </w:r>
            <w:r w:rsidR="00810DC8">
              <w:t>xternal Corrosion</w:t>
            </w:r>
          </w:p>
        </w:tc>
        <w:tc>
          <w:tcPr>
            <w:tcW w:w="1126" w:type="dxa"/>
            <w:vAlign w:val="center"/>
          </w:tcPr>
          <w:p w14:paraId="5E3B3449" w14:textId="7F446C63" w:rsidR="00396FF8" w:rsidRPr="00F039F4" w:rsidRDefault="00810DC8" w:rsidP="00810DC8">
            <w:pPr>
              <w:jc w:val="center"/>
            </w:pPr>
            <w:r>
              <w:t>0.00</w:t>
            </w:r>
          </w:p>
        </w:tc>
        <w:tc>
          <w:tcPr>
            <w:tcW w:w="1608" w:type="dxa"/>
            <w:vAlign w:val="center"/>
          </w:tcPr>
          <w:p w14:paraId="05C0155A" w14:textId="7A5306DD" w:rsidR="00396FF8" w:rsidRPr="00F039F4" w:rsidRDefault="00396FF8" w:rsidP="00810DC8">
            <w:pPr>
              <w:jc w:val="center"/>
            </w:pPr>
            <w:r w:rsidRPr="00F039F4">
              <w:t>10,298.46</w:t>
            </w:r>
          </w:p>
        </w:tc>
        <w:tc>
          <w:tcPr>
            <w:tcW w:w="1608" w:type="dxa"/>
            <w:vAlign w:val="center"/>
          </w:tcPr>
          <w:p w14:paraId="34FFDD3C" w14:textId="77777777" w:rsidR="00396FF8" w:rsidRPr="00F039F4" w:rsidRDefault="00396FF8" w:rsidP="00810DC8">
            <w:pPr>
              <w:jc w:val="center"/>
            </w:pPr>
            <w:r w:rsidRPr="00F039F4">
              <w:t>48,070.01</w:t>
            </w:r>
          </w:p>
        </w:tc>
        <w:tc>
          <w:tcPr>
            <w:tcW w:w="1530" w:type="dxa"/>
            <w:vAlign w:val="center"/>
          </w:tcPr>
          <w:p w14:paraId="56D721D5" w14:textId="77777777" w:rsidR="00396FF8" w:rsidRPr="00F039F4" w:rsidRDefault="00396FF8" w:rsidP="00810DC8">
            <w:pPr>
              <w:jc w:val="center"/>
            </w:pPr>
            <w:r w:rsidRPr="00F039F4">
              <w:t>4,311.72</w:t>
            </w:r>
          </w:p>
        </w:tc>
        <w:tc>
          <w:tcPr>
            <w:tcW w:w="1608" w:type="dxa"/>
            <w:shd w:val="clear" w:color="auto" w:fill="D9D9D9" w:themeFill="background1" w:themeFillShade="D9"/>
            <w:vAlign w:val="center"/>
          </w:tcPr>
          <w:p w14:paraId="1639DCD2" w14:textId="77777777" w:rsidR="00396FF8" w:rsidRPr="00810DC8" w:rsidRDefault="00396FF8" w:rsidP="00810DC8">
            <w:pPr>
              <w:jc w:val="center"/>
              <w:rPr>
                <w:b/>
              </w:rPr>
            </w:pPr>
            <w:r w:rsidRPr="00810DC8">
              <w:rPr>
                <w:b/>
              </w:rPr>
              <w:t>62,680.19</w:t>
            </w:r>
          </w:p>
        </w:tc>
      </w:tr>
      <w:tr w:rsidR="00396FF8" w:rsidRPr="00F039F4" w14:paraId="2A592FB4" w14:textId="77777777" w:rsidTr="00810DC8">
        <w:tc>
          <w:tcPr>
            <w:tcW w:w="1609" w:type="dxa"/>
            <w:shd w:val="clear" w:color="auto" w:fill="D9D9D9" w:themeFill="background1" w:themeFillShade="D9"/>
            <w:vAlign w:val="center"/>
          </w:tcPr>
          <w:p w14:paraId="58FE3A07" w14:textId="2A65D8C1" w:rsidR="00396FF8" w:rsidRPr="00F039F4" w:rsidRDefault="00396FF8" w:rsidP="00810DC8">
            <w:pPr>
              <w:jc w:val="center"/>
            </w:pPr>
            <w:r w:rsidRPr="00F039F4">
              <w:t>C</w:t>
            </w:r>
            <w:r w:rsidR="00810DC8">
              <w:t xml:space="preserve">onstruction </w:t>
            </w:r>
            <w:r w:rsidRPr="00F039F4">
              <w:t>T</w:t>
            </w:r>
            <w:r w:rsidR="00810DC8">
              <w:t>hreat</w:t>
            </w:r>
          </w:p>
        </w:tc>
        <w:tc>
          <w:tcPr>
            <w:tcW w:w="1126" w:type="dxa"/>
            <w:vAlign w:val="center"/>
          </w:tcPr>
          <w:p w14:paraId="79474955" w14:textId="0C2DF83E" w:rsidR="00396FF8" w:rsidRPr="00F039F4" w:rsidRDefault="00810DC8" w:rsidP="00810DC8">
            <w:pPr>
              <w:jc w:val="center"/>
            </w:pPr>
            <w:r>
              <w:t>0.00</w:t>
            </w:r>
          </w:p>
        </w:tc>
        <w:tc>
          <w:tcPr>
            <w:tcW w:w="1608" w:type="dxa"/>
            <w:vAlign w:val="center"/>
          </w:tcPr>
          <w:p w14:paraId="2C04FEAD" w14:textId="2051B2DB" w:rsidR="00396FF8" w:rsidRPr="00F039F4" w:rsidRDefault="00396FF8" w:rsidP="00810DC8">
            <w:pPr>
              <w:jc w:val="center"/>
            </w:pPr>
            <w:r w:rsidRPr="00F039F4">
              <w:t>25,922.01</w:t>
            </w:r>
          </w:p>
        </w:tc>
        <w:tc>
          <w:tcPr>
            <w:tcW w:w="1608" w:type="dxa"/>
            <w:vAlign w:val="center"/>
          </w:tcPr>
          <w:p w14:paraId="56AB0E69" w14:textId="77777777" w:rsidR="00396FF8" w:rsidRPr="00F039F4" w:rsidRDefault="00396FF8" w:rsidP="00810DC8">
            <w:pPr>
              <w:jc w:val="center"/>
            </w:pPr>
            <w:r w:rsidRPr="00F039F4">
              <w:t>7,715.91</w:t>
            </w:r>
          </w:p>
        </w:tc>
        <w:tc>
          <w:tcPr>
            <w:tcW w:w="1530" w:type="dxa"/>
            <w:vAlign w:val="center"/>
          </w:tcPr>
          <w:p w14:paraId="7B54AAA2" w14:textId="77777777" w:rsidR="00396FF8" w:rsidRPr="00F039F4" w:rsidRDefault="00396FF8" w:rsidP="00810DC8">
            <w:pPr>
              <w:jc w:val="center"/>
            </w:pPr>
            <w:r w:rsidRPr="00F039F4">
              <w:t>149.98</w:t>
            </w:r>
          </w:p>
        </w:tc>
        <w:tc>
          <w:tcPr>
            <w:tcW w:w="1608" w:type="dxa"/>
            <w:shd w:val="clear" w:color="auto" w:fill="D9D9D9" w:themeFill="background1" w:themeFillShade="D9"/>
            <w:vAlign w:val="center"/>
          </w:tcPr>
          <w:p w14:paraId="7A22F68B" w14:textId="77777777" w:rsidR="00396FF8" w:rsidRPr="00810DC8" w:rsidRDefault="00396FF8" w:rsidP="00810DC8">
            <w:pPr>
              <w:jc w:val="center"/>
              <w:rPr>
                <w:b/>
              </w:rPr>
            </w:pPr>
            <w:r w:rsidRPr="00810DC8">
              <w:rPr>
                <w:b/>
              </w:rPr>
              <w:t>33,787.90</w:t>
            </w:r>
          </w:p>
        </w:tc>
      </w:tr>
      <w:tr w:rsidR="00396FF8" w:rsidRPr="00F039F4" w14:paraId="4FE1A874" w14:textId="77777777" w:rsidTr="00810DC8">
        <w:tc>
          <w:tcPr>
            <w:tcW w:w="1609" w:type="dxa"/>
            <w:shd w:val="clear" w:color="auto" w:fill="D9D9D9" w:themeFill="background1" w:themeFillShade="D9"/>
            <w:vAlign w:val="center"/>
          </w:tcPr>
          <w:p w14:paraId="3A87D3F3" w14:textId="77DE4F81" w:rsidR="00396FF8" w:rsidRPr="00F039F4" w:rsidRDefault="00396FF8" w:rsidP="00810DC8">
            <w:pPr>
              <w:jc w:val="center"/>
            </w:pPr>
            <w:r w:rsidRPr="00F039F4">
              <w:t>C</w:t>
            </w:r>
            <w:r w:rsidR="00810DC8">
              <w:t>ircumferential Stress Corrosion Cracking</w:t>
            </w:r>
          </w:p>
        </w:tc>
        <w:tc>
          <w:tcPr>
            <w:tcW w:w="1126" w:type="dxa"/>
            <w:vAlign w:val="center"/>
          </w:tcPr>
          <w:p w14:paraId="13B44FA4" w14:textId="0B1FACD9" w:rsidR="00396FF8" w:rsidRPr="00F039F4" w:rsidRDefault="00810DC8" w:rsidP="00810DC8">
            <w:pPr>
              <w:jc w:val="center"/>
            </w:pPr>
            <w:r>
              <w:t>0.00</w:t>
            </w:r>
          </w:p>
        </w:tc>
        <w:tc>
          <w:tcPr>
            <w:tcW w:w="1608" w:type="dxa"/>
            <w:vAlign w:val="center"/>
          </w:tcPr>
          <w:p w14:paraId="07DAD6AA" w14:textId="3ED5308C" w:rsidR="00396FF8" w:rsidRPr="00F039F4" w:rsidRDefault="00396FF8" w:rsidP="00810DC8">
            <w:pPr>
              <w:jc w:val="center"/>
            </w:pPr>
            <w:r w:rsidRPr="00F039F4">
              <w:t>800.89</w:t>
            </w:r>
          </w:p>
        </w:tc>
        <w:tc>
          <w:tcPr>
            <w:tcW w:w="1608" w:type="dxa"/>
            <w:vAlign w:val="center"/>
          </w:tcPr>
          <w:p w14:paraId="7169F2E0" w14:textId="77777777" w:rsidR="00396FF8" w:rsidRPr="00F039F4" w:rsidRDefault="00396FF8" w:rsidP="00810DC8">
            <w:pPr>
              <w:jc w:val="center"/>
            </w:pPr>
            <w:r w:rsidRPr="00F039F4">
              <w:t>16,005.53</w:t>
            </w:r>
          </w:p>
        </w:tc>
        <w:tc>
          <w:tcPr>
            <w:tcW w:w="1530" w:type="dxa"/>
            <w:vAlign w:val="center"/>
          </w:tcPr>
          <w:p w14:paraId="08976148" w14:textId="77777777" w:rsidR="00396FF8" w:rsidRPr="00F039F4" w:rsidRDefault="00396FF8" w:rsidP="00810DC8">
            <w:pPr>
              <w:jc w:val="center"/>
            </w:pPr>
            <w:r w:rsidRPr="00F039F4">
              <w:t>227.95</w:t>
            </w:r>
          </w:p>
        </w:tc>
        <w:tc>
          <w:tcPr>
            <w:tcW w:w="1608" w:type="dxa"/>
            <w:shd w:val="clear" w:color="auto" w:fill="D9D9D9" w:themeFill="background1" w:themeFillShade="D9"/>
            <w:vAlign w:val="center"/>
          </w:tcPr>
          <w:p w14:paraId="327BBBD5" w14:textId="77777777" w:rsidR="00396FF8" w:rsidRPr="00810DC8" w:rsidRDefault="00396FF8" w:rsidP="00810DC8">
            <w:pPr>
              <w:jc w:val="center"/>
              <w:rPr>
                <w:b/>
              </w:rPr>
            </w:pPr>
            <w:r w:rsidRPr="00810DC8">
              <w:rPr>
                <w:b/>
              </w:rPr>
              <w:t>17,034.36</w:t>
            </w:r>
          </w:p>
        </w:tc>
      </w:tr>
      <w:tr w:rsidR="00396FF8" w:rsidRPr="00F039F4" w14:paraId="20A9498B" w14:textId="77777777" w:rsidTr="00810DC8">
        <w:tc>
          <w:tcPr>
            <w:tcW w:w="1609" w:type="dxa"/>
            <w:shd w:val="clear" w:color="auto" w:fill="D9D9D9" w:themeFill="background1" w:themeFillShade="D9"/>
            <w:vAlign w:val="center"/>
          </w:tcPr>
          <w:p w14:paraId="1F084E52" w14:textId="20D24F1E" w:rsidR="00396FF8" w:rsidRPr="00F039F4" w:rsidRDefault="00396FF8" w:rsidP="00810DC8">
            <w:pPr>
              <w:jc w:val="center"/>
            </w:pPr>
            <w:r w:rsidRPr="00F039F4">
              <w:t>R</w:t>
            </w:r>
            <w:r w:rsidR="00810DC8">
              <w:t>esident Damage</w:t>
            </w:r>
          </w:p>
        </w:tc>
        <w:tc>
          <w:tcPr>
            <w:tcW w:w="1126" w:type="dxa"/>
            <w:vAlign w:val="center"/>
          </w:tcPr>
          <w:p w14:paraId="09CC0875" w14:textId="3743CA2D" w:rsidR="00396FF8" w:rsidRPr="00F039F4" w:rsidRDefault="00810DC8" w:rsidP="00810DC8">
            <w:pPr>
              <w:jc w:val="center"/>
            </w:pPr>
            <w:r>
              <w:t>0.00</w:t>
            </w:r>
          </w:p>
        </w:tc>
        <w:tc>
          <w:tcPr>
            <w:tcW w:w="1608" w:type="dxa"/>
            <w:vAlign w:val="center"/>
          </w:tcPr>
          <w:p w14:paraId="1CB17403" w14:textId="076005D2" w:rsidR="00396FF8" w:rsidRPr="00F039F4" w:rsidRDefault="00396FF8" w:rsidP="00810DC8">
            <w:pPr>
              <w:jc w:val="center"/>
            </w:pPr>
            <w:r w:rsidRPr="00F039F4">
              <w:t>238.44</w:t>
            </w:r>
          </w:p>
        </w:tc>
        <w:tc>
          <w:tcPr>
            <w:tcW w:w="1608" w:type="dxa"/>
            <w:vAlign w:val="center"/>
          </w:tcPr>
          <w:p w14:paraId="5EBC50DC" w14:textId="77777777" w:rsidR="00396FF8" w:rsidRPr="00F039F4" w:rsidRDefault="00396FF8" w:rsidP="00810DC8">
            <w:pPr>
              <w:jc w:val="center"/>
            </w:pPr>
            <w:r w:rsidRPr="00F039F4">
              <w:t>1,019.64</w:t>
            </w:r>
          </w:p>
        </w:tc>
        <w:tc>
          <w:tcPr>
            <w:tcW w:w="1530" w:type="dxa"/>
            <w:vAlign w:val="center"/>
          </w:tcPr>
          <w:p w14:paraId="7976E37B" w14:textId="77777777" w:rsidR="00396FF8" w:rsidRPr="00F039F4" w:rsidRDefault="00396FF8" w:rsidP="00810DC8">
            <w:pPr>
              <w:jc w:val="center"/>
            </w:pPr>
            <w:r w:rsidRPr="00F039F4">
              <w:t>179.98</w:t>
            </w:r>
          </w:p>
        </w:tc>
        <w:tc>
          <w:tcPr>
            <w:tcW w:w="1608" w:type="dxa"/>
            <w:shd w:val="clear" w:color="auto" w:fill="D9D9D9" w:themeFill="background1" w:themeFillShade="D9"/>
            <w:vAlign w:val="center"/>
          </w:tcPr>
          <w:p w14:paraId="6101E489" w14:textId="77777777" w:rsidR="00396FF8" w:rsidRPr="00810DC8" w:rsidRDefault="00396FF8" w:rsidP="00810DC8">
            <w:pPr>
              <w:jc w:val="center"/>
              <w:rPr>
                <w:b/>
              </w:rPr>
            </w:pPr>
            <w:r w:rsidRPr="00810DC8">
              <w:rPr>
                <w:b/>
              </w:rPr>
              <w:t>1,438.05</w:t>
            </w:r>
          </w:p>
        </w:tc>
      </w:tr>
      <w:tr w:rsidR="00396FF8" w:rsidRPr="00F039F4" w14:paraId="6583AD90" w14:textId="77777777" w:rsidTr="00810DC8">
        <w:trPr>
          <w:trHeight w:val="541"/>
        </w:trPr>
        <w:tc>
          <w:tcPr>
            <w:tcW w:w="1609" w:type="dxa"/>
            <w:shd w:val="clear" w:color="auto" w:fill="D9D9D9" w:themeFill="background1" w:themeFillShade="D9"/>
            <w:vAlign w:val="center"/>
          </w:tcPr>
          <w:p w14:paraId="197710F2" w14:textId="3135238E" w:rsidR="00396FF8" w:rsidRPr="00F039F4" w:rsidRDefault="00810DC8" w:rsidP="00810DC8">
            <w:pPr>
              <w:jc w:val="center"/>
            </w:pPr>
            <w:r>
              <w:t xml:space="preserve">Natural </w:t>
            </w:r>
            <w:r w:rsidR="00396FF8" w:rsidRPr="00F039F4">
              <w:t>F</w:t>
            </w:r>
            <w:r>
              <w:t>orces</w:t>
            </w:r>
          </w:p>
        </w:tc>
        <w:tc>
          <w:tcPr>
            <w:tcW w:w="1126" w:type="dxa"/>
            <w:vAlign w:val="center"/>
          </w:tcPr>
          <w:p w14:paraId="3DBF3DB5" w14:textId="60C535BB" w:rsidR="00396FF8" w:rsidRPr="00F039F4" w:rsidRDefault="00810DC8" w:rsidP="00810DC8">
            <w:pPr>
              <w:jc w:val="center"/>
            </w:pPr>
            <w:r>
              <w:t>0.00</w:t>
            </w:r>
          </w:p>
        </w:tc>
        <w:tc>
          <w:tcPr>
            <w:tcW w:w="1608" w:type="dxa"/>
            <w:vAlign w:val="center"/>
          </w:tcPr>
          <w:p w14:paraId="07D1D747" w14:textId="736D28B3" w:rsidR="00396FF8" w:rsidRPr="00F039F4" w:rsidRDefault="00396FF8" w:rsidP="00810DC8">
            <w:pPr>
              <w:jc w:val="center"/>
            </w:pPr>
            <w:r w:rsidRPr="00F039F4">
              <w:t>220.81</w:t>
            </w:r>
          </w:p>
        </w:tc>
        <w:tc>
          <w:tcPr>
            <w:tcW w:w="1608" w:type="dxa"/>
            <w:vAlign w:val="center"/>
          </w:tcPr>
          <w:p w14:paraId="183C7D96" w14:textId="77777777" w:rsidR="00396FF8" w:rsidRPr="00F039F4" w:rsidRDefault="00396FF8" w:rsidP="00810DC8">
            <w:pPr>
              <w:jc w:val="center"/>
            </w:pPr>
            <w:r w:rsidRPr="00F039F4">
              <w:t>78.91</w:t>
            </w:r>
          </w:p>
        </w:tc>
        <w:tc>
          <w:tcPr>
            <w:tcW w:w="1530" w:type="dxa"/>
            <w:vAlign w:val="center"/>
          </w:tcPr>
          <w:p w14:paraId="63AA9F35" w14:textId="03B9CD34" w:rsidR="00396FF8" w:rsidRPr="00F039F4" w:rsidRDefault="00810DC8" w:rsidP="00810DC8">
            <w:pPr>
              <w:jc w:val="center"/>
            </w:pPr>
            <w:r>
              <w:t>0.00</w:t>
            </w:r>
          </w:p>
        </w:tc>
        <w:tc>
          <w:tcPr>
            <w:tcW w:w="1608" w:type="dxa"/>
            <w:shd w:val="clear" w:color="auto" w:fill="D9D9D9" w:themeFill="background1" w:themeFillShade="D9"/>
            <w:vAlign w:val="center"/>
          </w:tcPr>
          <w:p w14:paraId="23AAAB8B" w14:textId="77777777" w:rsidR="00396FF8" w:rsidRPr="00810DC8" w:rsidRDefault="00396FF8" w:rsidP="00810DC8">
            <w:pPr>
              <w:jc w:val="center"/>
              <w:rPr>
                <w:b/>
              </w:rPr>
            </w:pPr>
            <w:r w:rsidRPr="00810DC8">
              <w:rPr>
                <w:b/>
              </w:rPr>
              <w:t>299.71</w:t>
            </w:r>
          </w:p>
        </w:tc>
      </w:tr>
      <w:tr w:rsidR="00396FF8" w:rsidRPr="00F039F4" w14:paraId="07D7B44F" w14:textId="77777777" w:rsidTr="00810DC8">
        <w:tc>
          <w:tcPr>
            <w:tcW w:w="1609" w:type="dxa"/>
            <w:shd w:val="clear" w:color="auto" w:fill="D9D9D9" w:themeFill="background1" w:themeFillShade="D9"/>
            <w:vAlign w:val="center"/>
          </w:tcPr>
          <w:p w14:paraId="07A664C1" w14:textId="77777777" w:rsidR="00396FF8" w:rsidRPr="00810DC8" w:rsidRDefault="00396FF8" w:rsidP="00810DC8">
            <w:pPr>
              <w:jc w:val="center"/>
              <w:rPr>
                <w:b/>
              </w:rPr>
            </w:pPr>
            <w:r w:rsidRPr="00810DC8">
              <w:rPr>
                <w:b/>
              </w:rPr>
              <w:t>Grand Total</w:t>
            </w:r>
          </w:p>
        </w:tc>
        <w:tc>
          <w:tcPr>
            <w:tcW w:w="1126" w:type="dxa"/>
            <w:shd w:val="clear" w:color="auto" w:fill="D9D9D9" w:themeFill="background1" w:themeFillShade="D9"/>
            <w:vAlign w:val="center"/>
          </w:tcPr>
          <w:p w14:paraId="1716A426" w14:textId="18FDD7AC" w:rsidR="00396FF8" w:rsidRPr="00810DC8" w:rsidRDefault="00810DC8" w:rsidP="00810DC8">
            <w:pPr>
              <w:jc w:val="center"/>
              <w:rPr>
                <w:b/>
              </w:rPr>
            </w:pPr>
            <w:r w:rsidRPr="00810DC8">
              <w:rPr>
                <w:b/>
              </w:rPr>
              <w:t>0.00</w:t>
            </w:r>
          </w:p>
        </w:tc>
        <w:tc>
          <w:tcPr>
            <w:tcW w:w="1608" w:type="dxa"/>
            <w:shd w:val="clear" w:color="auto" w:fill="D9D9D9" w:themeFill="background1" w:themeFillShade="D9"/>
            <w:vAlign w:val="center"/>
          </w:tcPr>
          <w:p w14:paraId="1573E1C2" w14:textId="6CAF2B22" w:rsidR="00396FF8" w:rsidRPr="00810DC8" w:rsidRDefault="00396FF8" w:rsidP="00810DC8">
            <w:pPr>
              <w:jc w:val="center"/>
              <w:rPr>
                <w:b/>
              </w:rPr>
            </w:pPr>
            <w:r w:rsidRPr="00810DC8">
              <w:rPr>
                <w:b/>
              </w:rPr>
              <w:t>4,957,200.43</w:t>
            </w:r>
          </w:p>
        </w:tc>
        <w:tc>
          <w:tcPr>
            <w:tcW w:w="1608" w:type="dxa"/>
            <w:shd w:val="clear" w:color="auto" w:fill="D9D9D9" w:themeFill="background1" w:themeFillShade="D9"/>
            <w:vAlign w:val="center"/>
          </w:tcPr>
          <w:p w14:paraId="19A8984F" w14:textId="77777777" w:rsidR="00396FF8" w:rsidRPr="00810DC8" w:rsidRDefault="00396FF8" w:rsidP="00810DC8">
            <w:pPr>
              <w:jc w:val="center"/>
              <w:rPr>
                <w:b/>
              </w:rPr>
            </w:pPr>
            <w:r w:rsidRPr="00810DC8">
              <w:rPr>
                <w:b/>
              </w:rPr>
              <w:t>1,975,895.50</w:t>
            </w:r>
          </w:p>
        </w:tc>
        <w:tc>
          <w:tcPr>
            <w:tcW w:w="1530" w:type="dxa"/>
            <w:shd w:val="clear" w:color="auto" w:fill="D9D9D9" w:themeFill="background1" w:themeFillShade="D9"/>
            <w:vAlign w:val="center"/>
          </w:tcPr>
          <w:p w14:paraId="73E7D774" w14:textId="77777777" w:rsidR="00396FF8" w:rsidRPr="00810DC8" w:rsidRDefault="00396FF8" w:rsidP="00810DC8">
            <w:pPr>
              <w:jc w:val="center"/>
              <w:rPr>
                <w:b/>
              </w:rPr>
            </w:pPr>
            <w:r w:rsidRPr="00810DC8">
              <w:rPr>
                <w:b/>
              </w:rPr>
              <w:t>102,273.94</w:t>
            </w:r>
          </w:p>
        </w:tc>
        <w:tc>
          <w:tcPr>
            <w:tcW w:w="1608" w:type="dxa"/>
            <w:shd w:val="clear" w:color="auto" w:fill="D9D9D9" w:themeFill="background1" w:themeFillShade="D9"/>
            <w:vAlign w:val="center"/>
          </w:tcPr>
          <w:p w14:paraId="2041654B" w14:textId="77777777" w:rsidR="00396FF8" w:rsidRPr="00810DC8" w:rsidRDefault="00396FF8" w:rsidP="00810DC8">
            <w:pPr>
              <w:jc w:val="center"/>
              <w:rPr>
                <w:b/>
              </w:rPr>
            </w:pPr>
            <w:r w:rsidRPr="00810DC8">
              <w:rPr>
                <w:b/>
              </w:rPr>
              <w:t>7,035,369.87</w:t>
            </w:r>
          </w:p>
        </w:tc>
      </w:tr>
    </w:tbl>
    <w:p w14:paraId="4D74282C" w14:textId="77777777" w:rsidR="008D189B" w:rsidRDefault="008D189B" w:rsidP="007B1A08">
      <w:pPr>
        <w:rPr>
          <w:highlight w:val="yellow"/>
        </w:rPr>
      </w:pPr>
    </w:p>
    <w:p w14:paraId="2E19543A" w14:textId="01344628" w:rsidR="007B1A08" w:rsidRDefault="009B2545" w:rsidP="007B1A08">
      <w:r>
        <w:rPr>
          <w:highlight w:val="yellow"/>
        </w:rPr>
        <w:t>Figure</w:t>
      </w:r>
      <w:r w:rsidR="00E92D2D" w:rsidRPr="00E92D2D">
        <w:rPr>
          <w:highlight w:val="yellow"/>
        </w:rPr>
        <w:t xml:space="preserve"> xxx</w:t>
      </w:r>
      <w:r w:rsidR="00E92D2D">
        <w:t xml:space="preserve"> </w:t>
      </w:r>
      <w:r>
        <w:t>show</w:t>
      </w:r>
      <w:r w:rsidR="00E92D2D">
        <w:t xml:space="preserve">s the </w:t>
      </w:r>
      <w:r>
        <w:t>length distribution</w:t>
      </w:r>
      <w:r w:rsidR="00E92D2D">
        <w:t xml:space="preserve"> of </w:t>
      </w:r>
      <w:r>
        <w:t xml:space="preserve">the </w:t>
      </w:r>
      <w:r w:rsidR="00E92D2D">
        <w:t xml:space="preserve">reportable pipeline segments for </w:t>
      </w:r>
      <w:r w:rsidR="00E92D2D" w:rsidRPr="006A6DD6">
        <w:rPr>
          <w:highlight w:val="yellow"/>
        </w:rPr>
        <w:t>safety</w:t>
      </w:r>
      <w:r w:rsidR="00E92D2D">
        <w:t xml:space="preserve"> risk</w:t>
      </w:r>
      <w:r>
        <w:t xml:space="preserve"> by threat driver</w:t>
      </w:r>
      <w:r w:rsidR="00076694">
        <w:t>, in descending order of cumulative lengths</w:t>
      </w:r>
      <w:r w:rsidR="001869FE">
        <w:t>.</w:t>
      </w:r>
    </w:p>
    <w:p w14:paraId="4A9F555E" w14:textId="21753C60" w:rsidR="00E006F8" w:rsidRDefault="008F1D08" w:rsidP="008F1D08">
      <w:pPr>
        <w:keepNext/>
        <w:ind w:left="-720"/>
      </w:pPr>
      <w:r>
        <w:rPr>
          <w:noProof/>
        </w:rPr>
        <w:lastRenderedPageBreak/>
        <w:drawing>
          <wp:inline distT="0" distB="0" distL="0" distR="0" wp14:anchorId="2999FF20" wp14:editId="2B7E4B1C">
            <wp:extent cx="6895072" cy="36290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03598" cy="3633513"/>
                    </a:xfrm>
                    <a:prstGeom prst="rect">
                      <a:avLst/>
                    </a:prstGeom>
                  </pic:spPr>
                </pic:pic>
              </a:graphicData>
            </a:graphic>
          </wp:inline>
        </w:drawing>
      </w:r>
    </w:p>
    <w:p w14:paraId="51776ED9" w14:textId="41662FEE" w:rsidR="009B2545" w:rsidRDefault="00E85795" w:rsidP="00E85795">
      <w:pPr>
        <w:pStyle w:val="Caption"/>
      </w:pPr>
      <w:bookmarkStart w:id="37" w:name="_Toc26169065"/>
      <w:r>
        <w:t xml:space="preserve">Figure </w:t>
      </w:r>
      <w:r>
        <w:fldChar w:fldCharType="begin"/>
      </w:r>
      <w:r>
        <w:instrText xml:space="preserve"> SEQ Figure \* ARABIC </w:instrText>
      </w:r>
      <w:r>
        <w:fldChar w:fldCharType="separate"/>
      </w:r>
      <w:r w:rsidR="00410BB9">
        <w:rPr>
          <w:noProof/>
        </w:rPr>
        <w:t>4</w:t>
      </w:r>
      <w:r>
        <w:fldChar w:fldCharType="end"/>
      </w:r>
      <w:r>
        <w:t xml:space="preserve"> – Length Distribution of Reportable Pipeline segments</w:t>
      </w:r>
      <w:bookmarkEnd w:id="37"/>
    </w:p>
    <w:p w14:paraId="43CEA35F" w14:textId="4490F493" w:rsidR="002C7D30" w:rsidRDefault="00566346" w:rsidP="007B1A08">
      <w:r>
        <w:t>The analysis of the individual threat drivers</w:t>
      </w:r>
      <w:r w:rsidR="00D7423C">
        <w:t xml:space="preserve"> within the reportable pipeline segments for </w:t>
      </w:r>
      <w:r w:rsidR="00D7423C" w:rsidRPr="002D69F6">
        <w:rPr>
          <w:highlight w:val="yellow"/>
        </w:rPr>
        <w:t>safety</w:t>
      </w:r>
      <w:r w:rsidR="00D7423C">
        <w:t xml:space="preserve"> risk is provided in the following sections.</w:t>
      </w:r>
    </w:p>
    <w:p w14:paraId="08037D14" w14:textId="3459CFFA" w:rsidR="00076694" w:rsidRDefault="000A1A81" w:rsidP="00F64BF2">
      <w:pPr>
        <w:pStyle w:val="Heading2"/>
      </w:pPr>
      <w:bookmarkStart w:id="38" w:name="_Toc26168867"/>
      <w:r>
        <w:t>Third Party Damage</w:t>
      </w:r>
      <w:r w:rsidR="00D32CED">
        <w:t xml:space="preserve"> and Total Consequence</w:t>
      </w:r>
      <w:bookmarkEnd w:id="38"/>
    </w:p>
    <w:p w14:paraId="2EFA4D9F" w14:textId="77777777" w:rsidR="00034010" w:rsidRDefault="00034010" w:rsidP="00034010">
      <w:pPr>
        <w:pStyle w:val="Heading3"/>
      </w:pPr>
      <w:r>
        <w:t>Assumptions of model</w:t>
      </w:r>
    </w:p>
    <w:p w14:paraId="53808D20" w14:textId="77777777" w:rsidR="00034010" w:rsidRPr="005F0852" w:rsidRDefault="00034010" w:rsidP="00034010"/>
    <w:p w14:paraId="748C7545" w14:textId="34AE4804" w:rsidR="00196E4C" w:rsidRDefault="00034010" w:rsidP="00196E4C">
      <w:pPr>
        <w:pStyle w:val="Heading3"/>
      </w:pPr>
      <w:r>
        <w:t>Distribution of pipe length</w:t>
      </w:r>
    </w:p>
    <w:p w14:paraId="04D85540" w14:textId="77777777" w:rsidR="00C40AFA" w:rsidRDefault="00C40AFA" w:rsidP="00C40AFA">
      <w:r w:rsidRPr="008A46F5">
        <w:rPr>
          <w:highlight w:val="yellow"/>
        </w:rPr>
        <w:t>The length distribution of the entire pipeline system according to risk ranking, for total risk, is presented in Figure xxx.</w:t>
      </w:r>
    </w:p>
    <w:p w14:paraId="2F805FC3" w14:textId="77777777" w:rsidR="00C40AFA" w:rsidRDefault="00C40AFA" w:rsidP="00C40AFA">
      <w:pPr>
        <w:rPr>
          <w:highlight w:val="yellow"/>
        </w:rPr>
      </w:pPr>
    </w:p>
    <w:p w14:paraId="6AE6912E" w14:textId="77777777" w:rsidR="00C40AFA" w:rsidRDefault="00C40AFA" w:rsidP="00C40AFA">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2A5C8DA5" w14:textId="77777777" w:rsidR="00C40AFA" w:rsidRDefault="00C40AFA" w:rsidP="00C40AFA">
      <w:r>
        <w:t xml:space="preserve">The cumulative pipeline lengths of each threat driver categorized according to risk ranking is presented in </w:t>
      </w:r>
      <w:r w:rsidRPr="007315E3">
        <w:rPr>
          <w:highlight w:val="yellow"/>
        </w:rPr>
        <w:t>Table XXX</w:t>
      </w:r>
      <w:r>
        <w:t>.</w:t>
      </w:r>
    </w:p>
    <w:tbl>
      <w:tblPr>
        <w:tblStyle w:val="TableGrid"/>
        <w:tblW w:w="10057" w:type="dxa"/>
        <w:tblInd w:w="-545" w:type="dxa"/>
        <w:tblLook w:val="04A0" w:firstRow="1" w:lastRow="0" w:firstColumn="1" w:lastColumn="0" w:noHBand="0" w:noVBand="1"/>
      </w:tblPr>
      <w:tblGrid>
        <w:gridCol w:w="1451"/>
        <w:gridCol w:w="1809"/>
        <w:gridCol w:w="1813"/>
        <w:gridCol w:w="1807"/>
        <w:gridCol w:w="1806"/>
        <w:gridCol w:w="1371"/>
      </w:tblGrid>
      <w:tr w:rsidR="00C40AFA" w:rsidRPr="00587258" w14:paraId="5867DD65" w14:textId="77777777" w:rsidTr="00541231">
        <w:trPr>
          <w:tblHeader/>
        </w:trPr>
        <w:tc>
          <w:tcPr>
            <w:tcW w:w="1451" w:type="dxa"/>
            <w:shd w:val="clear" w:color="auto" w:fill="F2F2F2" w:themeFill="background1" w:themeFillShade="F2"/>
            <w:vAlign w:val="center"/>
          </w:tcPr>
          <w:p w14:paraId="3BB2B734" w14:textId="77777777" w:rsidR="00C40AFA" w:rsidRPr="005F68EE" w:rsidRDefault="00C40AFA" w:rsidP="00541231">
            <w:pPr>
              <w:jc w:val="center"/>
              <w:rPr>
                <w:b/>
              </w:rPr>
            </w:pPr>
          </w:p>
        </w:tc>
        <w:tc>
          <w:tcPr>
            <w:tcW w:w="8606" w:type="dxa"/>
            <w:gridSpan w:val="5"/>
            <w:shd w:val="clear" w:color="auto" w:fill="F2F2F2" w:themeFill="background1" w:themeFillShade="F2"/>
            <w:vAlign w:val="center"/>
          </w:tcPr>
          <w:p w14:paraId="522B0B93" w14:textId="77777777" w:rsidR="00C40AFA" w:rsidRPr="005F68EE" w:rsidRDefault="00C40AFA" w:rsidP="00541231">
            <w:pPr>
              <w:jc w:val="center"/>
              <w:rPr>
                <w:b/>
              </w:rPr>
            </w:pPr>
            <w:r w:rsidRPr="005F68EE">
              <w:rPr>
                <w:b/>
              </w:rPr>
              <w:t>Cumulative Length (m)</w:t>
            </w:r>
          </w:p>
        </w:tc>
      </w:tr>
      <w:tr w:rsidR="00C40AFA" w:rsidRPr="00587258" w14:paraId="7F9B734D" w14:textId="77777777" w:rsidTr="00541231">
        <w:trPr>
          <w:tblHeader/>
        </w:trPr>
        <w:tc>
          <w:tcPr>
            <w:tcW w:w="1451" w:type="dxa"/>
            <w:shd w:val="clear" w:color="auto" w:fill="F2F2F2" w:themeFill="background1" w:themeFillShade="F2"/>
            <w:vAlign w:val="center"/>
          </w:tcPr>
          <w:p w14:paraId="23A5411D" w14:textId="77777777" w:rsidR="00C40AFA" w:rsidRPr="005F68EE" w:rsidRDefault="00C40AFA" w:rsidP="00541231">
            <w:pPr>
              <w:jc w:val="center"/>
              <w:rPr>
                <w:b/>
              </w:rPr>
            </w:pPr>
          </w:p>
        </w:tc>
        <w:tc>
          <w:tcPr>
            <w:tcW w:w="1809" w:type="dxa"/>
            <w:shd w:val="clear" w:color="auto" w:fill="F2F2F2" w:themeFill="background1" w:themeFillShade="F2"/>
            <w:vAlign w:val="center"/>
          </w:tcPr>
          <w:p w14:paraId="15BFABB6" w14:textId="77777777" w:rsidR="00C40AFA" w:rsidRPr="005F68EE" w:rsidRDefault="00C40AFA" w:rsidP="00541231">
            <w:pPr>
              <w:jc w:val="center"/>
              <w:rPr>
                <w:b/>
              </w:rPr>
            </w:pPr>
            <w:r w:rsidRPr="005F68EE">
              <w:rPr>
                <w:b/>
              </w:rPr>
              <w:t>LOW Risk</w:t>
            </w:r>
          </w:p>
        </w:tc>
        <w:tc>
          <w:tcPr>
            <w:tcW w:w="1813" w:type="dxa"/>
            <w:shd w:val="clear" w:color="auto" w:fill="D9D9D9" w:themeFill="background1" w:themeFillShade="D9"/>
            <w:vAlign w:val="center"/>
          </w:tcPr>
          <w:p w14:paraId="752B251A" w14:textId="77777777" w:rsidR="00C40AFA" w:rsidRPr="005F68EE" w:rsidRDefault="00C40AFA" w:rsidP="00541231">
            <w:pPr>
              <w:jc w:val="center"/>
              <w:rPr>
                <w:b/>
              </w:rPr>
            </w:pPr>
            <w:r w:rsidRPr="005F68EE">
              <w:rPr>
                <w:b/>
              </w:rPr>
              <w:t>MEDIUM Risk</w:t>
            </w:r>
          </w:p>
        </w:tc>
        <w:tc>
          <w:tcPr>
            <w:tcW w:w="1807" w:type="dxa"/>
            <w:shd w:val="clear" w:color="auto" w:fill="808080" w:themeFill="background1" w:themeFillShade="80"/>
            <w:vAlign w:val="center"/>
          </w:tcPr>
          <w:p w14:paraId="133B5B4C" w14:textId="77777777" w:rsidR="00C40AFA" w:rsidRPr="005F68EE" w:rsidRDefault="00C40AFA" w:rsidP="00541231">
            <w:pPr>
              <w:jc w:val="center"/>
              <w:rPr>
                <w:b/>
              </w:rPr>
            </w:pPr>
            <w:r w:rsidRPr="005F68EE">
              <w:rPr>
                <w:b/>
              </w:rPr>
              <w:t>HIGH Risk</w:t>
            </w:r>
          </w:p>
        </w:tc>
        <w:tc>
          <w:tcPr>
            <w:tcW w:w="1806" w:type="dxa"/>
            <w:shd w:val="clear" w:color="auto" w:fill="595959" w:themeFill="text1" w:themeFillTint="A6"/>
            <w:vAlign w:val="center"/>
          </w:tcPr>
          <w:p w14:paraId="672A2808" w14:textId="77777777" w:rsidR="00C40AFA" w:rsidRPr="005F68EE" w:rsidRDefault="00C40AFA" w:rsidP="00541231">
            <w:pPr>
              <w:jc w:val="center"/>
              <w:rPr>
                <w:b/>
              </w:rPr>
            </w:pPr>
            <w:r w:rsidRPr="005F68EE">
              <w:rPr>
                <w:b/>
              </w:rPr>
              <w:t>VERY HIGH  Risk</w:t>
            </w:r>
          </w:p>
        </w:tc>
        <w:tc>
          <w:tcPr>
            <w:tcW w:w="1371" w:type="dxa"/>
            <w:shd w:val="clear" w:color="auto" w:fill="F2F2F2" w:themeFill="background1" w:themeFillShade="F2"/>
            <w:vAlign w:val="center"/>
          </w:tcPr>
          <w:p w14:paraId="574EA84D" w14:textId="77777777" w:rsidR="00C40AFA" w:rsidRPr="005F68EE" w:rsidRDefault="00C40AFA" w:rsidP="00541231">
            <w:pPr>
              <w:jc w:val="center"/>
              <w:rPr>
                <w:b/>
              </w:rPr>
            </w:pPr>
            <w:r w:rsidRPr="005F68EE">
              <w:rPr>
                <w:b/>
              </w:rPr>
              <w:t>Grand Total</w:t>
            </w:r>
          </w:p>
        </w:tc>
      </w:tr>
      <w:tr w:rsidR="00C40AFA" w:rsidRPr="00587258" w14:paraId="62E14797" w14:textId="77777777" w:rsidTr="00541231">
        <w:tc>
          <w:tcPr>
            <w:tcW w:w="1451" w:type="dxa"/>
            <w:shd w:val="clear" w:color="auto" w:fill="F2F2F2" w:themeFill="background1" w:themeFillShade="F2"/>
            <w:vAlign w:val="center"/>
          </w:tcPr>
          <w:p w14:paraId="09A34F4E" w14:textId="3994EB58" w:rsidR="00C40AFA" w:rsidRPr="005F68EE" w:rsidRDefault="00C40AFA" w:rsidP="00541231">
            <w:pPr>
              <w:jc w:val="center"/>
              <w:rPr>
                <w:b/>
              </w:rPr>
            </w:pPr>
          </w:p>
        </w:tc>
        <w:tc>
          <w:tcPr>
            <w:tcW w:w="1809" w:type="dxa"/>
            <w:vAlign w:val="center"/>
          </w:tcPr>
          <w:p w14:paraId="59262067" w14:textId="1FD49640" w:rsidR="00C40AFA" w:rsidRPr="00587258" w:rsidRDefault="00C40AFA" w:rsidP="00541231">
            <w:pPr>
              <w:jc w:val="center"/>
            </w:pPr>
          </w:p>
        </w:tc>
        <w:tc>
          <w:tcPr>
            <w:tcW w:w="1813" w:type="dxa"/>
            <w:vAlign w:val="center"/>
          </w:tcPr>
          <w:p w14:paraId="26B5EAAF" w14:textId="3EC17C91" w:rsidR="00C40AFA" w:rsidRPr="00587258" w:rsidRDefault="00C40AFA" w:rsidP="00541231">
            <w:pPr>
              <w:jc w:val="center"/>
            </w:pPr>
          </w:p>
        </w:tc>
        <w:tc>
          <w:tcPr>
            <w:tcW w:w="1807" w:type="dxa"/>
            <w:vAlign w:val="center"/>
          </w:tcPr>
          <w:p w14:paraId="2BF8F831" w14:textId="173DF3DF" w:rsidR="00C40AFA" w:rsidRPr="00587258" w:rsidRDefault="00C40AFA" w:rsidP="00541231">
            <w:pPr>
              <w:jc w:val="center"/>
            </w:pPr>
          </w:p>
        </w:tc>
        <w:tc>
          <w:tcPr>
            <w:tcW w:w="1806" w:type="dxa"/>
            <w:vAlign w:val="center"/>
          </w:tcPr>
          <w:p w14:paraId="0956479F" w14:textId="2AEE68F9" w:rsidR="00C40AFA" w:rsidRPr="00587258" w:rsidRDefault="00C40AFA" w:rsidP="00541231">
            <w:pPr>
              <w:jc w:val="center"/>
            </w:pPr>
          </w:p>
        </w:tc>
        <w:tc>
          <w:tcPr>
            <w:tcW w:w="1371" w:type="dxa"/>
            <w:shd w:val="clear" w:color="auto" w:fill="F2F2F2" w:themeFill="background1" w:themeFillShade="F2"/>
            <w:vAlign w:val="center"/>
          </w:tcPr>
          <w:p w14:paraId="4E064DBE" w14:textId="77777777" w:rsidR="00C40AFA" w:rsidRPr="005F68EE" w:rsidRDefault="00C40AFA" w:rsidP="00541231">
            <w:pPr>
              <w:jc w:val="center"/>
              <w:rPr>
                <w:b/>
              </w:rPr>
            </w:pPr>
            <w:r w:rsidRPr="005F68EE">
              <w:rPr>
                <w:b/>
              </w:rPr>
              <w:t>7,035,369.87</w:t>
            </w:r>
          </w:p>
        </w:tc>
      </w:tr>
    </w:tbl>
    <w:p w14:paraId="77845653" w14:textId="77777777" w:rsidR="00C40AFA" w:rsidRDefault="00C40AFA" w:rsidP="00C40AFA">
      <w:r w:rsidRPr="008A46F5">
        <w:rPr>
          <w:highlight w:val="yellow"/>
        </w:rPr>
        <w:t>The cumulative lengths in each risk rank, categorized according to threat drivers as shown in Figure xxx.</w:t>
      </w:r>
    </w:p>
    <w:p w14:paraId="21C827BC" w14:textId="77777777" w:rsidR="00C40AFA" w:rsidRDefault="00C40AFA" w:rsidP="00034010"/>
    <w:p w14:paraId="6FD5B5BC" w14:textId="392F452D" w:rsidR="00034010" w:rsidRPr="00034010" w:rsidRDefault="00034010" w:rsidP="00034010">
      <w:pPr>
        <w:pStyle w:val="Heading3"/>
      </w:pPr>
      <w:r>
        <w:t>Reportable Pipeline Segments</w:t>
      </w:r>
    </w:p>
    <w:p w14:paraId="7D9CA7A9" w14:textId="6AB26149" w:rsidR="000A1A81" w:rsidRDefault="0097180A" w:rsidP="004551EB">
      <w:pPr>
        <w:tabs>
          <w:tab w:val="left" w:pos="6660"/>
        </w:tabs>
      </w:pPr>
      <w:r>
        <w:t xml:space="preserve">Third Party </w:t>
      </w:r>
      <w:r w:rsidR="00575E13">
        <w:t>Damage</w:t>
      </w:r>
      <w:r w:rsidR="00EA7F30">
        <w:t xml:space="preserve"> has </w:t>
      </w:r>
      <w:r w:rsidR="00BE0971">
        <w:t>217</w:t>
      </w:r>
      <w:r w:rsidR="00EA7F30">
        <w:t xml:space="preserve"> pipelines with segments that fall within the</w:t>
      </w:r>
      <w:r w:rsidR="0071456A">
        <w:t xml:space="preserve"> </w:t>
      </w:r>
      <w:r w:rsidR="00F64BF2">
        <w:t>total</w:t>
      </w:r>
      <w:r w:rsidR="0071456A">
        <w:t xml:space="preserve"> risk reportable category. These pipelines and their </w:t>
      </w:r>
      <w:proofErr w:type="gramStart"/>
      <w:r w:rsidR="00854906">
        <w:t>high risk</w:t>
      </w:r>
      <w:proofErr w:type="gramEnd"/>
      <w:r w:rsidR="00854906">
        <w:t xml:space="preserve"> </w:t>
      </w:r>
      <w:r w:rsidR="0071456A">
        <w:t xml:space="preserve">drivers are presented in </w:t>
      </w:r>
      <w:r w:rsidR="0071456A" w:rsidRPr="0071456A">
        <w:rPr>
          <w:highlight w:val="yellow"/>
        </w:rPr>
        <w:t>Table xxx</w:t>
      </w:r>
      <w:r w:rsidR="0071456A">
        <w:t xml:space="preserve"> below:</w:t>
      </w:r>
    </w:p>
    <w:p w14:paraId="4B243BEE" w14:textId="77777777" w:rsidR="00584F50" w:rsidRDefault="00584F50" w:rsidP="00584F50">
      <w:pPr>
        <w:pStyle w:val="ListParagraph"/>
        <w:numPr>
          <w:ilvl w:val="0"/>
          <w:numId w:val="24"/>
        </w:numPr>
        <w:spacing w:before="0" w:after="0"/>
      </w:pPr>
      <w:r>
        <w:t>"SECT 2 CABRI TO HERBERT NPS 6</w:t>
      </w:r>
    </w:p>
    <w:p w14:paraId="481BF579" w14:textId="77777777" w:rsidR="00584F50" w:rsidRDefault="00584F50" w:rsidP="00584F50">
      <w:pPr>
        <w:pStyle w:val="ListParagraph"/>
        <w:numPr>
          <w:ilvl w:val="1"/>
          <w:numId w:val="24"/>
        </w:numPr>
        <w:spacing w:before="0" w:after="0"/>
      </w:pPr>
      <w:r>
        <w:t>Total Cumulative Length (m):</w:t>
      </w:r>
      <w:r>
        <w:tab/>
        <w:t>74062.22</w:t>
      </w:r>
    </w:p>
    <w:p w14:paraId="73A4FEE4" w14:textId="77777777" w:rsidR="00584F50" w:rsidRDefault="00584F50" w:rsidP="00584F50">
      <w:pPr>
        <w:pStyle w:val="ListParagraph"/>
        <w:numPr>
          <w:ilvl w:val="1"/>
          <w:numId w:val="24"/>
        </w:numPr>
        <w:spacing w:before="0" w:after="0"/>
      </w:pPr>
      <w:r>
        <w:t>Likelihood of failure distributed between minimum of 1.009e-02 and maximum of 1.009e-02.</w:t>
      </w:r>
    </w:p>
    <w:p w14:paraId="1BD36C2A" w14:textId="77777777" w:rsidR="00584F50" w:rsidRDefault="00584F50" w:rsidP="00584F50">
      <w:pPr>
        <w:pStyle w:val="ListParagraph"/>
        <w:numPr>
          <w:ilvl w:val="2"/>
          <w:numId w:val="24"/>
        </w:numPr>
        <w:spacing w:before="0" w:after="0"/>
      </w:pPr>
      <w:r>
        <w:t xml:space="preserve">Land use distributed as </w:t>
      </w:r>
    </w:p>
    <w:p w14:paraId="18E93A23" w14:textId="77777777" w:rsidR="00584F50" w:rsidRDefault="00584F50" w:rsidP="00584F50">
      <w:pPr>
        <w:pStyle w:val="ListParagraph"/>
        <w:numPr>
          <w:ilvl w:val="3"/>
          <w:numId w:val="24"/>
        </w:numPr>
        <w:spacing w:before="0" w:after="0"/>
      </w:pPr>
      <w:r>
        <w:t>Agricultural: 74,062.22</w:t>
      </w:r>
    </w:p>
    <w:p w14:paraId="46681101" w14:textId="77777777" w:rsidR="00584F50" w:rsidRDefault="00584F50" w:rsidP="00584F50">
      <w:pPr>
        <w:pStyle w:val="ListParagraph"/>
        <w:numPr>
          <w:ilvl w:val="2"/>
          <w:numId w:val="24"/>
        </w:numPr>
        <w:spacing w:before="0" w:after="0"/>
      </w:pPr>
      <w:r>
        <w:t xml:space="preserve">Depth of cover distributed as </w:t>
      </w:r>
    </w:p>
    <w:p w14:paraId="2161275C" w14:textId="77777777" w:rsidR="00584F50" w:rsidRDefault="00584F50" w:rsidP="00584F50">
      <w:pPr>
        <w:pStyle w:val="ListParagraph"/>
        <w:numPr>
          <w:ilvl w:val="3"/>
          <w:numId w:val="24"/>
        </w:numPr>
        <w:spacing w:before="0" w:after="0"/>
      </w:pPr>
      <w:r>
        <w:t>nan</w:t>
      </w:r>
    </w:p>
    <w:p w14:paraId="272FBFA7" w14:textId="77777777" w:rsidR="00584F50" w:rsidRDefault="00584F50" w:rsidP="00584F50">
      <w:pPr>
        <w:pStyle w:val="ListParagraph"/>
        <w:numPr>
          <w:ilvl w:val="2"/>
          <w:numId w:val="24"/>
        </w:numPr>
        <w:spacing w:before="0" w:after="0"/>
      </w:pPr>
      <w:r>
        <w:t>Installation date between minimum of 1963-07-01 and maximum of 1963-07-01</w:t>
      </w:r>
    </w:p>
    <w:p w14:paraId="6DD82B3A" w14:textId="77777777" w:rsidR="00584F50" w:rsidRDefault="00584F50" w:rsidP="00584F50">
      <w:pPr>
        <w:pStyle w:val="ListParagraph"/>
        <w:numPr>
          <w:ilvl w:val="2"/>
          <w:numId w:val="24"/>
        </w:numPr>
        <w:spacing w:before="0" w:after="0"/>
      </w:pPr>
      <w:r>
        <w:t>Outside diameter of 6.625 in.</w:t>
      </w:r>
    </w:p>
    <w:p w14:paraId="18FF4DCD" w14:textId="77777777" w:rsidR="00584F50" w:rsidRDefault="00584F50" w:rsidP="00584F50">
      <w:pPr>
        <w:pStyle w:val="ListParagraph"/>
        <w:numPr>
          <w:ilvl w:val="2"/>
          <w:numId w:val="24"/>
        </w:numPr>
        <w:spacing w:before="0" w:after="0"/>
      </w:pPr>
      <w:r>
        <w:t>Grade between minimum of 241.0 and maximum of 241.0 MPa</w:t>
      </w:r>
    </w:p>
    <w:p w14:paraId="15588386" w14:textId="77777777" w:rsidR="00584F50" w:rsidRDefault="00584F50" w:rsidP="00584F50">
      <w:pPr>
        <w:pStyle w:val="ListParagraph"/>
        <w:numPr>
          <w:ilvl w:val="2"/>
          <w:numId w:val="24"/>
        </w:numPr>
        <w:spacing w:before="0" w:after="0"/>
      </w:pPr>
      <w:r>
        <w:t>Wall thickness between minimum of 4.83 and maximum of 4.83 mm</w:t>
      </w:r>
    </w:p>
    <w:p w14:paraId="7FBA5B2E" w14:textId="77777777" w:rsidR="00584F50" w:rsidRDefault="00584F50" w:rsidP="00584F50">
      <w:pPr>
        <w:pStyle w:val="ListParagraph"/>
        <w:numPr>
          <w:ilvl w:val="2"/>
          <w:numId w:val="24"/>
        </w:numPr>
        <w:spacing w:before="0" w:after="0"/>
      </w:pPr>
      <w:r>
        <w:t>Toughness between minimum of nan and maximum of nan J</w:t>
      </w:r>
    </w:p>
    <w:p w14:paraId="2B48FA0F" w14:textId="77777777" w:rsidR="00584F50" w:rsidRDefault="00584F50" w:rsidP="00584F50">
      <w:pPr>
        <w:pStyle w:val="ListParagraph"/>
        <w:numPr>
          <w:ilvl w:val="2"/>
          <w:numId w:val="24"/>
        </w:numPr>
        <w:spacing w:before="0" w:after="0"/>
      </w:pPr>
      <w:r>
        <w:t>Probability of failure given a hit between minimum of 2.423e-01 and maximum of 2.423e-01</w:t>
      </w:r>
    </w:p>
    <w:p w14:paraId="29ADDF27" w14:textId="77777777" w:rsidR="00584F50" w:rsidRDefault="00584F50" w:rsidP="00584F50">
      <w:pPr>
        <w:pStyle w:val="ListParagraph"/>
        <w:numPr>
          <w:ilvl w:val="2"/>
          <w:numId w:val="24"/>
        </w:numPr>
        <w:spacing w:before="0" w:after="0"/>
      </w:pPr>
      <w:r>
        <w:t>Class area location is/are 1.0.</w:t>
      </w:r>
    </w:p>
    <w:p w14:paraId="0E569C82" w14:textId="77777777" w:rsidR="00584F50" w:rsidRDefault="00584F50" w:rsidP="00584F50">
      <w:pPr>
        <w:pStyle w:val="ListParagraph"/>
        <w:numPr>
          <w:ilvl w:val="1"/>
          <w:numId w:val="24"/>
        </w:numPr>
        <w:spacing w:before="0" w:after="0"/>
      </w:pPr>
      <w:r>
        <w:t>Consequence of failure distributed between minimum of $2.20 and maximum of $9.10MM</w:t>
      </w:r>
    </w:p>
    <w:p w14:paraId="2BBEE9B1" w14:textId="77777777" w:rsidR="00584F50" w:rsidRDefault="00584F50" w:rsidP="00584F50">
      <w:pPr>
        <w:pStyle w:val="ListParagraph"/>
        <w:numPr>
          <w:ilvl w:val="1"/>
          <w:numId w:val="24"/>
        </w:numPr>
        <w:spacing w:before="0" w:after="0"/>
      </w:pPr>
      <w:r>
        <w:t>Total length driven by Safety: 469.89 meters.</w:t>
      </w:r>
    </w:p>
    <w:p w14:paraId="5617E332" w14:textId="77777777" w:rsidR="00584F50" w:rsidRDefault="00584F50" w:rsidP="00584F50">
      <w:pPr>
        <w:pStyle w:val="ListParagraph"/>
        <w:numPr>
          <w:ilvl w:val="1"/>
          <w:numId w:val="24"/>
        </w:numPr>
        <w:spacing w:before="0" w:after="0"/>
      </w:pPr>
      <w:r>
        <w:t>Safety Cost distributed between minimum of $0.00 and maximum of $5.29MM:</w:t>
      </w:r>
    </w:p>
    <w:p w14:paraId="6D73E255" w14:textId="77777777" w:rsidR="00584F50" w:rsidRDefault="00584F50" w:rsidP="00584F50">
      <w:pPr>
        <w:pStyle w:val="ListParagraph"/>
        <w:numPr>
          <w:ilvl w:val="2"/>
          <w:numId w:val="24"/>
        </w:numPr>
        <w:spacing w:before="0" w:after="0"/>
      </w:pPr>
      <w:r>
        <w:t>Leak cost between minimum of $0.00 and maximum of $0.00MM</w:t>
      </w:r>
    </w:p>
    <w:p w14:paraId="11BEC9AC" w14:textId="77777777" w:rsidR="00584F50" w:rsidRDefault="00584F50" w:rsidP="00584F50">
      <w:pPr>
        <w:pStyle w:val="ListParagraph"/>
        <w:numPr>
          <w:ilvl w:val="2"/>
          <w:numId w:val="24"/>
        </w:numPr>
        <w:spacing w:before="0" w:after="0"/>
      </w:pPr>
      <w:r>
        <w:t>Leak scenario yielded 10.0 intersections with structures, with minimum of 0.0 and maximum of 0.0 of population impacted.</w:t>
      </w:r>
    </w:p>
    <w:p w14:paraId="5F4B8973" w14:textId="77777777" w:rsidR="00584F50" w:rsidRDefault="00584F50" w:rsidP="00584F50">
      <w:pPr>
        <w:pStyle w:val="ListParagraph"/>
        <w:numPr>
          <w:ilvl w:val="2"/>
          <w:numId w:val="24"/>
        </w:numPr>
        <w:spacing w:before="0" w:after="0"/>
      </w:pPr>
      <w:r>
        <w:t>Leak hazard radius distributed between minimum of 12.34 and maximum of 12.34 meters.</w:t>
      </w:r>
    </w:p>
    <w:p w14:paraId="6FE4E2EE" w14:textId="77777777" w:rsidR="00584F50" w:rsidRDefault="00584F50" w:rsidP="00584F50">
      <w:pPr>
        <w:pStyle w:val="ListParagraph"/>
        <w:numPr>
          <w:ilvl w:val="2"/>
          <w:numId w:val="24"/>
        </w:numPr>
        <w:spacing w:before="0" w:after="0"/>
      </w:pPr>
      <w:r>
        <w:t>Rupture cost between minimum of $0.00 and maximum of $121.06MM</w:t>
      </w:r>
    </w:p>
    <w:p w14:paraId="3AE2C2B7" w14:textId="77777777" w:rsidR="00584F50" w:rsidRDefault="00584F50" w:rsidP="00584F50">
      <w:pPr>
        <w:pStyle w:val="ListParagraph"/>
        <w:numPr>
          <w:ilvl w:val="2"/>
          <w:numId w:val="24"/>
        </w:numPr>
        <w:spacing w:before="0" w:after="0"/>
      </w:pPr>
      <w:r>
        <w:t>Rupture scenario yielded 41.0 intersections with structures, with minimum of 0.0 and maximum of 12.61 of population impacted</w:t>
      </w:r>
    </w:p>
    <w:p w14:paraId="2854C2DE" w14:textId="77777777" w:rsidR="00584F50" w:rsidRDefault="00584F50" w:rsidP="00584F50">
      <w:pPr>
        <w:pStyle w:val="ListParagraph"/>
        <w:numPr>
          <w:ilvl w:val="2"/>
          <w:numId w:val="24"/>
        </w:numPr>
        <w:spacing w:before="0" w:after="0"/>
      </w:pPr>
      <w:r>
        <w:t>Rupture hazard radius distributed between minimum of 130.83 and maximum of 130.83 meters.</w:t>
      </w:r>
    </w:p>
    <w:p w14:paraId="56C49710" w14:textId="77777777" w:rsidR="00584F50" w:rsidRDefault="00584F50" w:rsidP="00584F50">
      <w:pPr>
        <w:pStyle w:val="ListParagraph"/>
        <w:numPr>
          <w:ilvl w:val="2"/>
          <w:numId w:val="24"/>
        </w:numPr>
        <w:spacing w:before="0" w:after="0"/>
      </w:pPr>
      <w:r>
        <w:t>Puncture cost between minimum of $0.00 and maximum of $0.00MM</w:t>
      </w:r>
    </w:p>
    <w:p w14:paraId="4EE4278A" w14:textId="77777777" w:rsidR="00584F50" w:rsidRDefault="00584F50" w:rsidP="00584F50">
      <w:pPr>
        <w:pStyle w:val="ListParagraph"/>
        <w:numPr>
          <w:ilvl w:val="2"/>
          <w:numId w:val="24"/>
        </w:numPr>
        <w:spacing w:before="0" w:after="0"/>
      </w:pPr>
      <w:r>
        <w:t>Puncture scenario yielded 30.0 intersections with structures, with minimum of 0.0 and maximum of 0.0 of population impacted</w:t>
      </w:r>
    </w:p>
    <w:p w14:paraId="21CDB419" w14:textId="77777777" w:rsidR="00584F50" w:rsidRDefault="00584F50" w:rsidP="00584F50">
      <w:pPr>
        <w:pStyle w:val="ListParagraph"/>
        <w:numPr>
          <w:ilvl w:val="2"/>
          <w:numId w:val="24"/>
        </w:numPr>
        <w:spacing w:before="0" w:after="0"/>
      </w:pPr>
      <w:r>
        <w:t>Puncture hazard radius distributed between minimum of 58.33 and maximum of 58.33 meters.</w:t>
      </w:r>
    </w:p>
    <w:p w14:paraId="6B82EA30" w14:textId="77777777" w:rsidR="00584F50" w:rsidRDefault="00584F50" w:rsidP="00584F50">
      <w:pPr>
        <w:pStyle w:val="ListParagraph"/>
        <w:numPr>
          <w:ilvl w:val="2"/>
          <w:numId w:val="24"/>
        </w:numPr>
        <w:spacing w:before="0" w:after="0"/>
      </w:pPr>
      <w:r>
        <w:lastRenderedPageBreak/>
        <w:t>Product type is NGL.</w:t>
      </w:r>
    </w:p>
    <w:p w14:paraId="185F1BBE" w14:textId="77777777" w:rsidR="00584F50" w:rsidRDefault="00584F50" w:rsidP="00584F50">
      <w:pPr>
        <w:pStyle w:val="ListParagraph"/>
        <w:numPr>
          <w:ilvl w:val="2"/>
          <w:numId w:val="24"/>
        </w:numPr>
        <w:spacing w:before="0" w:after="0"/>
      </w:pPr>
      <w:r>
        <w:t>Class area location is/are 1.0.</w:t>
      </w:r>
    </w:p>
    <w:p w14:paraId="13B7F582" w14:textId="77777777" w:rsidR="00584F50" w:rsidRDefault="00584F50" w:rsidP="00584F50">
      <w:pPr>
        <w:pStyle w:val="ListParagraph"/>
        <w:numPr>
          <w:ilvl w:val="1"/>
          <w:numId w:val="24"/>
        </w:numPr>
        <w:spacing w:before="0" w:after="0"/>
      </w:pPr>
      <w:r>
        <w:t>Total length driven by Economic Loss: 73592.33 meters.</w:t>
      </w:r>
    </w:p>
    <w:p w14:paraId="13523985" w14:textId="77777777" w:rsidR="00584F50" w:rsidRDefault="00584F50" w:rsidP="00584F50">
      <w:pPr>
        <w:pStyle w:val="ListParagraph"/>
        <w:numPr>
          <w:ilvl w:val="1"/>
          <w:numId w:val="24"/>
        </w:numPr>
        <w:spacing w:before="0" w:after="0"/>
      </w:pPr>
      <w:r>
        <w:t>Economic Loss Cost distributed between minimum of $2.20 and maximum of $3.81MM:</w:t>
      </w:r>
    </w:p>
    <w:p w14:paraId="54756D1F" w14:textId="77777777" w:rsidR="00584F50" w:rsidRDefault="00584F50" w:rsidP="00584F50">
      <w:pPr>
        <w:pStyle w:val="ListParagraph"/>
        <w:numPr>
          <w:ilvl w:val="2"/>
          <w:numId w:val="24"/>
        </w:numPr>
        <w:spacing w:before="0" w:after="0"/>
      </w:pPr>
      <w:r>
        <w:t>Repair costs between minimum of $11,500.00 and maximum of $11,500.00.</w:t>
      </w:r>
    </w:p>
    <w:p w14:paraId="37E814E1" w14:textId="77777777" w:rsidR="00584F50" w:rsidRDefault="00584F50" w:rsidP="00584F50">
      <w:pPr>
        <w:pStyle w:val="ListParagraph"/>
        <w:numPr>
          <w:ilvl w:val="2"/>
          <w:numId w:val="24"/>
        </w:numPr>
        <w:spacing w:before="0" w:after="0"/>
      </w:pPr>
      <w:r>
        <w:t>Outage losses between minimum of $200,000.00 and maximum of $200,000.00.</w:t>
      </w:r>
    </w:p>
    <w:p w14:paraId="5D75D4AD" w14:textId="77777777" w:rsidR="00584F50" w:rsidRDefault="00584F50" w:rsidP="00584F50">
      <w:pPr>
        <w:pStyle w:val="ListParagraph"/>
        <w:numPr>
          <w:ilvl w:val="2"/>
          <w:numId w:val="24"/>
        </w:numPr>
        <w:spacing w:before="0" w:after="0"/>
      </w:pPr>
      <w:r>
        <w:t>Product type is NGL.</w:t>
      </w:r>
    </w:p>
    <w:p w14:paraId="0C6CE1FE" w14:textId="77777777" w:rsidR="00584F50" w:rsidRDefault="00584F50" w:rsidP="00584F50">
      <w:pPr>
        <w:pStyle w:val="ListParagraph"/>
        <w:numPr>
          <w:ilvl w:val="2"/>
          <w:numId w:val="24"/>
        </w:numPr>
        <w:spacing w:before="0" w:after="0"/>
      </w:pPr>
      <w:r>
        <w:t>Leak cost between minimum of $0.27 and maximum of $0.30MM</w:t>
      </w:r>
    </w:p>
    <w:p w14:paraId="48268B64" w14:textId="77777777" w:rsidR="00584F50" w:rsidRDefault="00584F50" w:rsidP="00584F50">
      <w:pPr>
        <w:pStyle w:val="ListParagraph"/>
        <w:numPr>
          <w:ilvl w:val="2"/>
          <w:numId w:val="24"/>
        </w:numPr>
        <w:spacing w:before="0" w:after="0"/>
      </w:pPr>
      <w:r>
        <w:t>Leak scenario yielded 10.0 intersections with structures, with minimum of $25,000.00 and maximum of $25,000.00 in cost of structures impacted.</w:t>
      </w:r>
    </w:p>
    <w:p w14:paraId="09BE4510" w14:textId="77777777" w:rsidR="00584F50" w:rsidRDefault="00584F50" w:rsidP="00584F50">
      <w:pPr>
        <w:pStyle w:val="ListParagraph"/>
        <w:numPr>
          <w:ilvl w:val="2"/>
          <w:numId w:val="24"/>
        </w:numPr>
        <w:spacing w:before="0" w:after="0"/>
      </w:pPr>
      <w:r>
        <w:t>Leak product loss costs between minimum of $62,251.66 and maximum of $62,251.66</w:t>
      </w:r>
    </w:p>
    <w:p w14:paraId="636C2019" w14:textId="77777777" w:rsidR="00584F50" w:rsidRDefault="00584F50" w:rsidP="00584F50">
      <w:pPr>
        <w:pStyle w:val="ListParagraph"/>
        <w:numPr>
          <w:ilvl w:val="2"/>
          <w:numId w:val="24"/>
        </w:numPr>
        <w:spacing w:before="0" w:after="0"/>
      </w:pPr>
      <w:r>
        <w:t>Rupture cost between minimum of $17.84 and maximum of $38.19MM</w:t>
      </w:r>
    </w:p>
    <w:p w14:paraId="46183C25" w14:textId="77777777" w:rsidR="00584F50" w:rsidRDefault="00584F50" w:rsidP="00584F50">
      <w:pPr>
        <w:pStyle w:val="ListParagraph"/>
        <w:numPr>
          <w:ilvl w:val="2"/>
          <w:numId w:val="24"/>
        </w:numPr>
        <w:spacing w:before="0" w:after="0"/>
      </w:pPr>
      <w:r>
        <w:t>Rupture scenario yielded 41.0 intersections with structures, with minimum of $25,000.00 and maximum of $20,349,375.00 in cost of structures impacted</w:t>
      </w:r>
    </w:p>
    <w:p w14:paraId="2AC821D9" w14:textId="77777777" w:rsidR="00584F50" w:rsidRDefault="00584F50" w:rsidP="00584F50">
      <w:pPr>
        <w:pStyle w:val="ListParagraph"/>
        <w:numPr>
          <w:ilvl w:val="2"/>
          <w:numId w:val="24"/>
        </w:numPr>
        <w:spacing w:before="0" w:after="0"/>
      </w:pPr>
      <w:r>
        <w:t>Rupture product loss costs between minimum of $17,627,475.77 and maximum of $17,627,475.77</w:t>
      </w:r>
    </w:p>
    <w:p w14:paraId="5AC74378" w14:textId="77777777" w:rsidR="00584F50" w:rsidRDefault="00584F50" w:rsidP="00584F50">
      <w:pPr>
        <w:pStyle w:val="ListParagraph"/>
        <w:numPr>
          <w:ilvl w:val="2"/>
          <w:numId w:val="24"/>
        </w:numPr>
        <w:spacing w:before="0" w:after="0"/>
      </w:pPr>
      <w:r>
        <w:t>Puncture cost between minimum of $2.26 and maximum of $2.31MM</w:t>
      </w:r>
    </w:p>
    <w:p w14:paraId="297430EE" w14:textId="77777777" w:rsidR="00584F50" w:rsidRDefault="00584F50" w:rsidP="00584F50">
      <w:pPr>
        <w:pStyle w:val="ListParagraph"/>
        <w:numPr>
          <w:ilvl w:val="2"/>
          <w:numId w:val="24"/>
        </w:numPr>
        <w:spacing w:before="0" w:after="0"/>
      </w:pPr>
      <w:r>
        <w:t>Puncture scenario yielded 30.0 intersections with structures, with minimum of $25,000.00 and maximum of $50,000.00 in cost of structures impacted</w:t>
      </w:r>
    </w:p>
    <w:p w14:paraId="6985E83C" w14:textId="77777777" w:rsidR="00584F50" w:rsidRDefault="00584F50" w:rsidP="00584F50">
      <w:pPr>
        <w:pStyle w:val="ListParagraph"/>
        <w:numPr>
          <w:ilvl w:val="2"/>
          <w:numId w:val="24"/>
        </w:numPr>
        <w:spacing w:before="0" w:after="0"/>
      </w:pPr>
      <w:r>
        <w:t>Product Loss costs between minimum of $2,045,448.13 and maximum of $2,045,448.13"</w:t>
      </w:r>
    </w:p>
    <w:p w14:paraId="512B3477" w14:textId="77777777" w:rsidR="00584F50" w:rsidRDefault="00584F50" w:rsidP="00584F50">
      <w:pPr>
        <w:pStyle w:val="ListParagraph"/>
        <w:numPr>
          <w:ilvl w:val="0"/>
          <w:numId w:val="24"/>
        </w:numPr>
        <w:spacing w:before="0" w:after="0"/>
      </w:pPr>
      <w:r>
        <w:t>"SECT 7 MANSON TO RAPID CITY NPS 6</w:t>
      </w:r>
    </w:p>
    <w:p w14:paraId="01889DF0" w14:textId="77777777" w:rsidR="00584F50" w:rsidRDefault="00584F50" w:rsidP="00584F50">
      <w:pPr>
        <w:pStyle w:val="ListParagraph"/>
        <w:numPr>
          <w:ilvl w:val="1"/>
          <w:numId w:val="24"/>
        </w:numPr>
        <w:spacing w:before="0" w:after="0"/>
      </w:pPr>
      <w:r>
        <w:t>Total Cumulative Length (m):</w:t>
      </w:r>
      <w:r>
        <w:tab/>
        <w:t>73509.85</w:t>
      </w:r>
    </w:p>
    <w:p w14:paraId="711FB875" w14:textId="77777777" w:rsidR="00584F50" w:rsidRDefault="00584F50" w:rsidP="00584F50">
      <w:pPr>
        <w:pStyle w:val="ListParagraph"/>
        <w:numPr>
          <w:ilvl w:val="1"/>
          <w:numId w:val="24"/>
        </w:numPr>
        <w:spacing w:before="0" w:after="0"/>
      </w:pPr>
      <w:r>
        <w:t>Likelihood of failure distributed between minimum of 2.427e-03 and maximum of 1.009e-02.</w:t>
      </w:r>
    </w:p>
    <w:p w14:paraId="68F44A27" w14:textId="77777777" w:rsidR="00584F50" w:rsidRDefault="00584F50" w:rsidP="00584F50">
      <w:pPr>
        <w:pStyle w:val="ListParagraph"/>
        <w:numPr>
          <w:ilvl w:val="2"/>
          <w:numId w:val="24"/>
        </w:numPr>
        <w:spacing w:before="0" w:after="0"/>
      </w:pPr>
      <w:r>
        <w:t xml:space="preserve">Land use distributed as </w:t>
      </w:r>
    </w:p>
    <w:p w14:paraId="7ECDA3E3" w14:textId="77777777" w:rsidR="00584F50" w:rsidRDefault="00584F50" w:rsidP="00584F50">
      <w:pPr>
        <w:pStyle w:val="ListParagraph"/>
        <w:numPr>
          <w:ilvl w:val="3"/>
          <w:numId w:val="24"/>
        </w:numPr>
        <w:spacing w:before="0" w:after="0"/>
      </w:pPr>
      <w:r>
        <w:t>Agricultural: 73,386.30</w:t>
      </w:r>
    </w:p>
    <w:p w14:paraId="321546FC" w14:textId="77777777" w:rsidR="00584F50" w:rsidRDefault="00584F50" w:rsidP="00584F50">
      <w:pPr>
        <w:pStyle w:val="ListParagraph"/>
        <w:numPr>
          <w:ilvl w:val="3"/>
          <w:numId w:val="24"/>
        </w:numPr>
        <w:spacing w:before="0" w:after="0"/>
      </w:pPr>
      <w:r>
        <w:t>Bush/Creek: 123.55</w:t>
      </w:r>
    </w:p>
    <w:p w14:paraId="7550ED69" w14:textId="77777777" w:rsidR="00584F50" w:rsidRDefault="00584F50" w:rsidP="00584F50">
      <w:pPr>
        <w:pStyle w:val="ListParagraph"/>
        <w:numPr>
          <w:ilvl w:val="2"/>
          <w:numId w:val="24"/>
        </w:numPr>
        <w:spacing w:before="0" w:after="0"/>
      </w:pPr>
      <w:r>
        <w:t xml:space="preserve">Depth of cover distributed as </w:t>
      </w:r>
    </w:p>
    <w:p w14:paraId="3CB0DA5E" w14:textId="77777777" w:rsidR="00584F50" w:rsidRDefault="00584F50" w:rsidP="00584F50">
      <w:pPr>
        <w:pStyle w:val="ListParagraph"/>
        <w:numPr>
          <w:ilvl w:val="3"/>
          <w:numId w:val="24"/>
        </w:numPr>
        <w:spacing w:before="0" w:after="0"/>
      </w:pPr>
      <w:r>
        <w:t>nan</w:t>
      </w:r>
    </w:p>
    <w:p w14:paraId="67B6207D" w14:textId="77777777" w:rsidR="00584F50" w:rsidRDefault="00584F50" w:rsidP="00584F50">
      <w:pPr>
        <w:pStyle w:val="ListParagraph"/>
        <w:numPr>
          <w:ilvl w:val="2"/>
          <w:numId w:val="24"/>
        </w:numPr>
        <w:spacing w:before="0" w:after="0"/>
      </w:pPr>
      <w:r>
        <w:t>Installation date between minimum of 1963-07-01 and maximum of 1963-07-01</w:t>
      </w:r>
    </w:p>
    <w:p w14:paraId="51093B2B" w14:textId="77777777" w:rsidR="00584F50" w:rsidRDefault="00584F50" w:rsidP="00584F50">
      <w:pPr>
        <w:pStyle w:val="ListParagraph"/>
        <w:numPr>
          <w:ilvl w:val="2"/>
          <w:numId w:val="24"/>
        </w:numPr>
        <w:spacing w:before="0" w:after="0"/>
      </w:pPr>
      <w:r>
        <w:t>Outside diameter of 6.625 in.</w:t>
      </w:r>
    </w:p>
    <w:p w14:paraId="6A2FBFB4" w14:textId="77777777" w:rsidR="00584F50" w:rsidRDefault="00584F50" w:rsidP="00584F50">
      <w:pPr>
        <w:pStyle w:val="ListParagraph"/>
        <w:numPr>
          <w:ilvl w:val="2"/>
          <w:numId w:val="24"/>
        </w:numPr>
        <w:spacing w:before="0" w:after="0"/>
      </w:pPr>
      <w:r>
        <w:t>Grade between minimum of 241.0 and maximum of 241.0 MPa</w:t>
      </w:r>
    </w:p>
    <w:p w14:paraId="44DA497C" w14:textId="77777777" w:rsidR="00584F50" w:rsidRDefault="00584F50" w:rsidP="00584F50">
      <w:pPr>
        <w:pStyle w:val="ListParagraph"/>
        <w:numPr>
          <w:ilvl w:val="2"/>
          <w:numId w:val="24"/>
        </w:numPr>
        <w:spacing w:before="0" w:after="0"/>
      </w:pPr>
      <w:r>
        <w:t>Wall thickness between minimum of 4.83 and maximum of 4.83 mm</w:t>
      </w:r>
    </w:p>
    <w:p w14:paraId="054205DF" w14:textId="77777777" w:rsidR="00584F50" w:rsidRDefault="00584F50" w:rsidP="00584F50">
      <w:pPr>
        <w:pStyle w:val="ListParagraph"/>
        <w:numPr>
          <w:ilvl w:val="2"/>
          <w:numId w:val="24"/>
        </w:numPr>
        <w:spacing w:before="0" w:after="0"/>
      </w:pPr>
      <w:r>
        <w:t>Toughness between minimum of nan and maximum of nan J</w:t>
      </w:r>
    </w:p>
    <w:p w14:paraId="50E7FE19" w14:textId="77777777" w:rsidR="00584F50" w:rsidRDefault="00584F50" w:rsidP="00584F50">
      <w:pPr>
        <w:pStyle w:val="ListParagraph"/>
        <w:numPr>
          <w:ilvl w:val="2"/>
          <w:numId w:val="24"/>
        </w:numPr>
        <w:spacing w:before="0" w:after="0"/>
      </w:pPr>
      <w:r>
        <w:t>Probability of failure given a hit between minimum of 2.423e-01 and maximum of 2.423e-01</w:t>
      </w:r>
    </w:p>
    <w:p w14:paraId="6F0BE6DC" w14:textId="77777777" w:rsidR="00584F50" w:rsidRDefault="00584F50" w:rsidP="00584F50">
      <w:pPr>
        <w:pStyle w:val="ListParagraph"/>
        <w:numPr>
          <w:ilvl w:val="2"/>
          <w:numId w:val="24"/>
        </w:numPr>
        <w:spacing w:before="0" w:after="0"/>
      </w:pPr>
      <w:r>
        <w:t>Class area location is/are 1.0.</w:t>
      </w:r>
    </w:p>
    <w:p w14:paraId="36A487B3" w14:textId="77777777" w:rsidR="00584F50" w:rsidRDefault="00584F50" w:rsidP="00584F50">
      <w:pPr>
        <w:pStyle w:val="ListParagraph"/>
        <w:numPr>
          <w:ilvl w:val="1"/>
          <w:numId w:val="24"/>
        </w:numPr>
        <w:spacing w:before="0" w:after="0"/>
      </w:pPr>
      <w:r>
        <w:t>Consequence of failure distributed between minimum of $3.17 and maximum of $127.06MM</w:t>
      </w:r>
    </w:p>
    <w:p w14:paraId="60F6A894" w14:textId="77777777" w:rsidR="00584F50" w:rsidRDefault="00584F50" w:rsidP="00584F50">
      <w:pPr>
        <w:pStyle w:val="ListParagraph"/>
        <w:numPr>
          <w:ilvl w:val="1"/>
          <w:numId w:val="24"/>
        </w:numPr>
        <w:spacing w:before="0" w:after="0"/>
      </w:pPr>
      <w:r>
        <w:t>Total length driven by Safety: 785.6 meters.</w:t>
      </w:r>
    </w:p>
    <w:p w14:paraId="71AE2BB3" w14:textId="77777777" w:rsidR="00584F50" w:rsidRDefault="00584F50" w:rsidP="00584F50">
      <w:pPr>
        <w:pStyle w:val="ListParagraph"/>
        <w:numPr>
          <w:ilvl w:val="1"/>
          <w:numId w:val="24"/>
        </w:numPr>
        <w:spacing w:before="0" w:after="0"/>
      </w:pPr>
      <w:r>
        <w:t>Safety Cost distributed between minimum of $0.00 and maximum of $121.06MM:</w:t>
      </w:r>
    </w:p>
    <w:p w14:paraId="41CF6E7C" w14:textId="77777777" w:rsidR="00584F50" w:rsidRDefault="00584F50" w:rsidP="00584F50">
      <w:pPr>
        <w:pStyle w:val="ListParagraph"/>
        <w:numPr>
          <w:ilvl w:val="2"/>
          <w:numId w:val="24"/>
        </w:numPr>
        <w:spacing w:before="0" w:after="0"/>
      </w:pPr>
      <w:r>
        <w:t>Leak cost between minimum of $0.00 and maximum of $121.06MM</w:t>
      </w:r>
    </w:p>
    <w:p w14:paraId="4DCE59A5" w14:textId="77777777" w:rsidR="00584F50" w:rsidRDefault="00584F50" w:rsidP="00584F50">
      <w:pPr>
        <w:pStyle w:val="ListParagraph"/>
        <w:numPr>
          <w:ilvl w:val="2"/>
          <w:numId w:val="24"/>
        </w:numPr>
        <w:spacing w:before="0" w:after="0"/>
      </w:pPr>
      <w:r>
        <w:t>Leak scenario yielded 17.0 intersections with structures, with minimum of 0.0 and maximum of 12.61 of population impacted.</w:t>
      </w:r>
    </w:p>
    <w:p w14:paraId="0051FD8A" w14:textId="77777777" w:rsidR="00584F50" w:rsidRDefault="00584F50" w:rsidP="00584F50">
      <w:pPr>
        <w:pStyle w:val="ListParagraph"/>
        <w:numPr>
          <w:ilvl w:val="2"/>
          <w:numId w:val="24"/>
        </w:numPr>
        <w:spacing w:before="0" w:after="0"/>
      </w:pPr>
      <w:r>
        <w:t>Leak hazard radius distributed between minimum of 12.34 and maximum of 12.34 meters.</w:t>
      </w:r>
    </w:p>
    <w:p w14:paraId="64784E81" w14:textId="77777777" w:rsidR="00584F50" w:rsidRDefault="00584F50" w:rsidP="00584F50">
      <w:pPr>
        <w:pStyle w:val="ListParagraph"/>
        <w:numPr>
          <w:ilvl w:val="2"/>
          <w:numId w:val="24"/>
        </w:numPr>
        <w:spacing w:before="0" w:after="0"/>
      </w:pPr>
      <w:r>
        <w:t>Rupture cost between minimum of $0.00 and maximum of $121.06MM</w:t>
      </w:r>
    </w:p>
    <w:p w14:paraId="76688D9E" w14:textId="77777777" w:rsidR="00584F50" w:rsidRDefault="00584F50" w:rsidP="00584F50">
      <w:pPr>
        <w:pStyle w:val="ListParagraph"/>
        <w:numPr>
          <w:ilvl w:val="2"/>
          <w:numId w:val="24"/>
        </w:numPr>
        <w:spacing w:before="0" w:after="0"/>
      </w:pPr>
      <w:r>
        <w:lastRenderedPageBreak/>
        <w:t>Rupture scenario yielded 55.0 intersections with structures, with minimum of 0.0 and maximum of 12.61 of population impacted</w:t>
      </w:r>
    </w:p>
    <w:p w14:paraId="240DDE10" w14:textId="77777777" w:rsidR="00584F50" w:rsidRDefault="00584F50" w:rsidP="00584F50">
      <w:pPr>
        <w:pStyle w:val="ListParagraph"/>
        <w:numPr>
          <w:ilvl w:val="2"/>
          <w:numId w:val="24"/>
        </w:numPr>
        <w:spacing w:before="0" w:after="0"/>
      </w:pPr>
      <w:r>
        <w:t>Rupture hazard radius distributed between minimum of 130.83 and maximum of 130.83 meters.</w:t>
      </w:r>
    </w:p>
    <w:p w14:paraId="430CC26F" w14:textId="77777777" w:rsidR="00584F50" w:rsidRDefault="00584F50" w:rsidP="00584F50">
      <w:pPr>
        <w:pStyle w:val="ListParagraph"/>
        <w:numPr>
          <w:ilvl w:val="2"/>
          <w:numId w:val="24"/>
        </w:numPr>
        <w:spacing w:before="0" w:after="0"/>
      </w:pPr>
      <w:r>
        <w:t>Puncture cost between minimum of $0.00 and maximum of $121.06MM</w:t>
      </w:r>
    </w:p>
    <w:p w14:paraId="5B8C061F" w14:textId="77777777" w:rsidR="00584F50" w:rsidRDefault="00584F50" w:rsidP="00584F50">
      <w:pPr>
        <w:pStyle w:val="ListParagraph"/>
        <w:numPr>
          <w:ilvl w:val="2"/>
          <w:numId w:val="24"/>
        </w:numPr>
        <w:spacing w:before="0" w:after="0"/>
      </w:pPr>
      <w:r>
        <w:t>Puncture scenario yielded 39.0 intersections with structures, with minimum of 0.0 and maximum of 12.61 of population impacted</w:t>
      </w:r>
    </w:p>
    <w:p w14:paraId="25D3BF63" w14:textId="77777777" w:rsidR="00584F50" w:rsidRDefault="00584F50" w:rsidP="00584F50">
      <w:pPr>
        <w:pStyle w:val="ListParagraph"/>
        <w:numPr>
          <w:ilvl w:val="2"/>
          <w:numId w:val="24"/>
        </w:numPr>
        <w:spacing w:before="0" w:after="0"/>
      </w:pPr>
      <w:r>
        <w:t>Puncture hazard radius distributed between minimum of 58.33 and maximum of 58.33 meters.</w:t>
      </w:r>
    </w:p>
    <w:p w14:paraId="4761F090" w14:textId="77777777" w:rsidR="00584F50" w:rsidRDefault="00584F50" w:rsidP="00584F50">
      <w:pPr>
        <w:pStyle w:val="ListParagraph"/>
        <w:numPr>
          <w:ilvl w:val="2"/>
          <w:numId w:val="24"/>
        </w:numPr>
        <w:spacing w:before="0" w:after="0"/>
      </w:pPr>
      <w:r>
        <w:t>Product type is NGL.</w:t>
      </w:r>
    </w:p>
    <w:p w14:paraId="1356959D" w14:textId="77777777" w:rsidR="00584F50" w:rsidRDefault="00584F50" w:rsidP="00584F50">
      <w:pPr>
        <w:pStyle w:val="ListParagraph"/>
        <w:numPr>
          <w:ilvl w:val="2"/>
          <w:numId w:val="24"/>
        </w:numPr>
        <w:spacing w:before="0" w:after="0"/>
      </w:pPr>
      <w:r>
        <w:t>Class area location is/are 1.0.</w:t>
      </w:r>
    </w:p>
    <w:p w14:paraId="7BB65E94" w14:textId="77777777" w:rsidR="00584F50" w:rsidRDefault="00584F50" w:rsidP="00584F50">
      <w:pPr>
        <w:pStyle w:val="ListParagraph"/>
        <w:numPr>
          <w:ilvl w:val="1"/>
          <w:numId w:val="24"/>
        </w:numPr>
        <w:spacing w:before="0" w:after="0"/>
      </w:pPr>
      <w:r>
        <w:t>Total length driven by Economic Loss: 72724.25 meters.</w:t>
      </w:r>
    </w:p>
    <w:p w14:paraId="1E575CF6" w14:textId="77777777" w:rsidR="00584F50" w:rsidRDefault="00584F50" w:rsidP="00584F50">
      <w:pPr>
        <w:pStyle w:val="ListParagraph"/>
        <w:numPr>
          <w:ilvl w:val="1"/>
          <w:numId w:val="24"/>
        </w:numPr>
        <w:spacing w:before="0" w:after="0"/>
      </w:pPr>
      <w:r>
        <w:t>Economic Loss Cost distributed between minimum of $3.17 and maximum of $6.00MM:</w:t>
      </w:r>
    </w:p>
    <w:p w14:paraId="18961353" w14:textId="77777777" w:rsidR="00584F50" w:rsidRDefault="00584F50" w:rsidP="00584F50">
      <w:pPr>
        <w:pStyle w:val="ListParagraph"/>
        <w:numPr>
          <w:ilvl w:val="2"/>
          <w:numId w:val="24"/>
        </w:numPr>
        <w:spacing w:before="0" w:after="0"/>
      </w:pPr>
      <w:r>
        <w:t>Repair costs between minimum of $11,500.00 and maximum of $11,500.00.</w:t>
      </w:r>
    </w:p>
    <w:p w14:paraId="50701558" w14:textId="77777777" w:rsidR="00584F50" w:rsidRDefault="00584F50" w:rsidP="00584F50">
      <w:pPr>
        <w:pStyle w:val="ListParagraph"/>
        <w:numPr>
          <w:ilvl w:val="2"/>
          <w:numId w:val="24"/>
        </w:numPr>
        <w:spacing w:before="0" w:after="0"/>
      </w:pPr>
      <w:r>
        <w:t>Outage losses between minimum of $200,000.00 and maximum of $200,000.00.</w:t>
      </w:r>
    </w:p>
    <w:p w14:paraId="76EFA1AA" w14:textId="77777777" w:rsidR="00584F50" w:rsidRDefault="00584F50" w:rsidP="00584F50">
      <w:pPr>
        <w:pStyle w:val="ListParagraph"/>
        <w:numPr>
          <w:ilvl w:val="2"/>
          <w:numId w:val="24"/>
        </w:numPr>
        <w:spacing w:before="0" w:after="0"/>
      </w:pPr>
      <w:r>
        <w:t>Product type is NGL.</w:t>
      </w:r>
    </w:p>
    <w:p w14:paraId="6219E8A6" w14:textId="77777777" w:rsidR="00584F50" w:rsidRDefault="00584F50" w:rsidP="00584F50">
      <w:pPr>
        <w:pStyle w:val="ListParagraph"/>
        <w:numPr>
          <w:ilvl w:val="2"/>
          <w:numId w:val="24"/>
        </w:numPr>
        <w:spacing w:before="0" w:after="0"/>
      </w:pPr>
      <w:r>
        <w:t>Leak cost between minimum of $0.27 and maximum of $2.96MM</w:t>
      </w:r>
    </w:p>
    <w:p w14:paraId="16FF05BE" w14:textId="77777777" w:rsidR="00584F50" w:rsidRDefault="00584F50" w:rsidP="00584F50">
      <w:pPr>
        <w:pStyle w:val="ListParagraph"/>
        <w:numPr>
          <w:ilvl w:val="2"/>
          <w:numId w:val="24"/>
        </w:numPr>
        <w:spacing w:before="0" w:after="0"/>
      </w:pPr>
      <w:r>
        <w:t>Leak scenario yielded 17.0 intersections with structures, with minimum of $25,000.00 and maximum of $2,688,250.00 in cost of structures impacted.</w:t>
      </w:r>
    </w:p>
    <w:p w14:paraId="508C10E8" w14:textId="77777777" w:rsidR="00584F50" w:rsidRDefault="00584F50" w:rsidP="00584F50">
      <w:pPr>
        <w:pStyle w:val="ListParagraph"/>
        <w:numPr>
          <w:ilvl w:val="2"/>
          <w:numId w:val="24"/>
        </w:numPr>
        <w:spacing w:before="0" w:after="0"/>
      </w:pPr>
      <w:r>
        <w:t>Leak product loss costs between minimum of $62,251.66 and maximum of $62,251.66</w:t>
      </w:r>
    </w:p>
    <w:p w14:paraId="287167AE" w14:textId="77777777" w:rsidR="00584F50" w:rsidRDefault="00584F50" w:rsidP="00584F50">
      <w:pPr>
        <w:pStyle w:val="ListParagraph"/>
        <w:numPr>
          <w:ilvl w:val="2"/>
          <w:numId w:val="24"/>
        </w:numPr>
        <w:spacing w:before="0" w:after="0"/>
      </w:pPr>
      <w:r>
        <w:t>Rupture cost between minimum of $17.84 and maximum of $20.55MM</w:t>
      </w:r>
    </w:p>
    <w:p w14:paraId="21A3380F" w14:textId="77777777" w:rsidR="00584F50" w:rsidRDefault="00584F50" w:rsidP="00584F50">
      <w:pPr>
        <w:pStyle w:val="ListParagraph"/>
        <w:numPr>
          <w:ilvl w:val="2"/>
          <w:numId w:val="24"/>
        </w:numPr>
        <w:spacing w:before="0" w:after="0"/>
      </w:pPr>
      <w:r>
        <w:t>Rupture scenario yielded 55.0 intersections with structures, with minimum of $25,000.00 and maximum of $2,713,250.00 in cost of structures impacted</w:t>
      </w:r>
    </w:p>
    <w:p w14:paraId="0DAA539F" w14:textId="77777777" w:rsidR="00584F50" w:rsidRDefault="00584F50" w:rsidP="00584F50">
      <w:pPr>
        <w:pStyle w:val="ListParagraph"/>
        <w:numPr>
          <w:ilvl w:val="2"/>
          <w:numId w:val="24"/>
        </w:numPr>
        <w:spacing w:before="0" w:after="0"/>
      </w:pPr>
      <w:r>
        <w:t>Rupture product loss costs between minimum of $17,627,475.77 and maximum of $17,627,475.77</w:t>
      </w:r>
    </w:p>
    <w:p w14:paraId="5A56A8C4" w14:textId="77777777" w:rsidR="00584F50" w:rsidRDefault="00584F50" w:rsidP="00584F50">
      <w:pPr>
        <w:pStyle w:val="ListParagraph"/>
        <w:numPr>
          <w:ilvl w:val="2"/>
          <w:numId w:val="24"/>
        </w:numPr>
        <w:spacing w:before="0" w:after="0"/>
      </w:pPr>
      <w:r>
        <w:t>Puncture cost between minimum of $2.26 and maximum of $4.95MM</w:t>
      </w:r>
    </w:p>
    <w:p w14:paraId="49955546" w14:textId="77777777" w:rsidR="00584F50" w:rsidRDefault="00584F50" w:rsidP="00584F50">
      <w:pPr>
        <w:pStyle w:val="ListParagraph"/>
        <w:numPr>
          <w:ilvl w:val="2"/>
          <w:numId w:val="24"/>
        </w:numPr>
        <w:spacing w:before="0" w:after="0"/>
      </w:pPr>
      <w:r>
        <w:t>Puncture scenario yielded 39.0 intersections with structures, with minimum of $25,000.00 and maximum of $2,688,250.00 in cost of structures impacted</w:t>
      </w:r>
    </w:p>
    <w:p w14:paraId="00F531C1" w14:textId="77777777" w:rsidR="00584F50" w:rsidRDefault="00584F50" w:rsidP="00584F50">
      <w:pPr>
        <w:pStyle w:val="ListParagraph"/>
        <w:numPr>
          <w:ilvl w:val="2"/>
          <w:numId w:val="24"/>
        </w:numPr>
        <w:spacing w:before="0" w:after="0"/>
      </w:pPr>
      <w:r>
        <w:t>Product Loss costs between minimum of $2,045,448.13 and maximum of $2,045,448.13</w:t>
      </w:r>
    </w:p>
    <w:p w14:paraId="59826BFD" w14:textId="77777777" w:rsidR="00584F50" w:rsidRDefault="00584F50" w:rsidP="00584F50">
      <w:pPr>
        <w:pStyle w:val="ListParagraph"/>
        <w:numPr>
          <w:ilvl w:val="0"/>
          <w:numId w:val="24"/>
        </w:numPr>
        <w:spacing w:before="0" w:after="0"/>
      </w:pPr>
      <w:r>
        <w:t xml:space="preserve">"NPS8 Rainbow P/L to </w:t>
      </w:r>
      <w:proofErr w:type="spellStart"/>
      <w:r>
        <w:t>Tirmoil</w:t>
      </w:r>
      <w:proofErr w:type="spellEnd"/>
      <w:r>
        <w:t xml:space="preserve"> </w:t>
      </w:r>
      <w:proofErr w:type="gramStart"/>
      <w:r>
        <w:t>From</w:t>
      </w:r>
      <w:proofErr w:type="gramEnd"/>
      <w:r>
        <w:t xml:space="preserve"> 11-15-77-14W5 to 15-29-81-9W5</w:t>
      </w:r>
    </w:p>
    <w:p w14:paraId="7B75AF8F" w14:textId="77777777" w:rsidR="00584F50" w:rsidRDefault="00584F50" w:rsidP="00584F50">
      <w:pPr>
        <w:pStyle w:val="ListParagraph"/>
        <w:numPr>
          <w:ilvl w:val="1"/>
          <w:numId w:val="24"/>
        </w:numPr>
        <w:spacing w:before="0" w:after="0"/>
      </w:pPr>
      <w:r>
        <w:t>Total Cumulative Length (m):</w:t>
      </w:r>
      <w:r>
        <w:tab/>
        <w:t>58954.19</w:t>
      </w:r>
    </w:p>
    <w:p w14:paraId="6CDD06C5" w14:textId="77777777" w:rsidR="00584F50" w:rsidRDefault="00584F50" w:rsidP="00584F50">
      <w:pPr>
        <w:pStyle w:val="ListParagraph"/>
        <w:numPr>
          <w:ilvl w:val="1"/>
          <w:numId w:val="24"/>
        </w:numPr>
        <w:spacing w:before="0" w:after="0"/>
      </w:pPr>
      <w:r>
        <w:t>Likelihood of failure distributed between minimum of 1.326e-03 and maximum of 6.947e-03.</w:t>
      </w:r>
    </w:p>
    <w:p w14:paraId="76599D4A" w14:textId="77777777" w:rsidR="00584F50" w:rsidRDefault="00584F50" w:rsidP="00584F50">
      <w:pPr>
        <w:pStyle w:val="ListParagraph"/>
        <w:numPr>
          <w:ilvl w:val="2"/>
          <w:numId w:val="24"/>
        </w:numPr>
        <w:spacing w:before="0" w:after="0"/>
      </w:pPr>
      <w:r>
        <w:t xml:space="preserve">Land use distributed as </w:t>
      </w:r>
    </w:p>
    <w:p w14:paraId="66F4051C" w14:textId="77777777" w:rsidR="00584F50" w:rsidRDefault="00584F50" w:rsidP="00584F50">
      <w:pPr>
        <w:pStyle w:val="ListParagraph"/>
        <w:numPr>
          <w:ilvl w:val="3"/>
          <w:numId w:val="24"/>
        </w:numPr>
        <w:spacing w:before="0" w:after="0"/>
      </w:pPr>
      <w:r>
        <w:t>Agricultural: 4,286.21</w:t>
      </w:r>
    </w:p>
    <w:p w14:paraId="3A74EC4C" w14:textId="77777777" w:rsidR="00584F50" w:rsidRDefault="00584F50" w:rsidP="00584F50">
      <w:pPr>
        <w:pStyle w:val="ListParagraph"/>
        <w:numPr>
          <w:ilvl w:val="3"/>
          <w:numId w:val="24"/>
        </w:numPr>
        <w:spacing w:before="0" w:after="0"/>
      </w:pPr>
      <w:r>
        <w:t>Forested: 52,658.73</w:t>
      </w:r>
    </w:p>
    <w:p w14:paraId="3299F361" w14:textId="77777777" w:rsidR="00584F50" w:rsidRDefault="00584F50" w:rsidP="00584F50">
      <w:pPr>
        <w:pStyle w:val="ListParagraph"/>
        <w:numPr>
          <w:ilvl w:val="3"/>
          <w:numId w:val="24"/>
        </w:numPr>
        <w:spacing w:before="0" w:after="0"/>
      </w:pPr>
      <w:r>
        <w:t>Remote: 1,589.97</w:t>
      </w:r>
    </w:p>
    <w:p w14:paraId="571AACEC" w14:textId="77777777" w:rsidR="00584F50" w:rsidRDefault="00584F50" w:rsidP="00584F50">
      <w:pPr>
        <w:pStyle w:val="ListParagraph"/>
        <w:numPr>
          <w:ilvl w:val="3"/>
          <w:numId w:val="24"/>
        </w:numPr>
        <w:spacing w:before="0" w:after="0"/>
      </w:pPr>
      <w:r>
        <w:t>Water Course: 419.27</w:t>
      </w:r>
    </w:p>
    <w:p w14:paraId="3568CE06" w14:textId="77777777" w:rsidR="00584F50" w:rsidRDefault="00584F50" w:rsidP="00584F50">
      <w:pPr>
        <w:pStyle w:val="ListParagraph"/>
        <w:numPr>
          <w:ilvl w:val="2"/>
          <w:numId w:val="24"/>
        </w:numPr>
        <w:spacing w:before="0" w:after="0"/>
      </w:pPr>
      <w:r>
        <w:t xml:space="preserve">Depth of cover distributed as </w:t>
      </w:r>
    </w:p>
    <w:p w14:paraId="10B4926D" w14:textId="77777777" w:rsidR="00584F50" w:rsidRDefault="00584F50" w:rsidP="00584F50">
      <w:pPr>
        <w:pStyle w:val="ListParagraph"/>
        <w:numPr>
          <w:ilvl w:val="3"/>
          <w:numId w:val="24"/>
        </w:numPr>
        <w:spacing w:before="0" w:after="0"/>
      </w:pPr>
      <w:r>
        <w:t>nan</w:t>
      </w:r>
    </w:p>
    <w:p w14:paraId="7A6215B1" w14:textId="77777777" w:rsidR="00584F50" w:rsidRDefault="00584F50" w:rsidP="00584F50">
      <w:pPr>
        <w:pStyle w:val="ListParagraph"/>
        <w:numPr>
          <w:ilvl w:val="2"/>
          <w:numId w:val="24"/>
        </w:numPr>
        <w:spacing w:before="0" w:after="0"/>
      </w:pPr>
      <w:r>
        <w:t>Installation date between minimum of 1972-01-01 and maximum of 1972-01-01</w:t>
      </w:r>
    </w:p>
    <w:p w14:paraId="1FE72D0D" w14:textId="77777777" w:rsidR="00584F50" w:rsidRDefault="00584F50" w:rsidP="00584F50">
      <w:pPr>
        <w:pStyle w:val="ListParagraph"/>
        <w:numPr>
          <w:ilvl w:val="2"/>
          <w:numId w:val="24"/>
        </w:numPr>
        <w:spacing w:before="0" w:after="0"/>
      </w:pPr>
      <w:r>
        <w:t>Outside diameter of 8.625 in.</w:t>
      </w:r>
    </w:p>
    <w:p w14:paraId="02B8080B" w14:textId="77777777" w:rsidR="00584F50" w:rsidRDefault="00584F50" w:rsidP="00584F50">
      <w:pPr>
        <w:pStyle w:val="ListParagraph"/>
        <w:numPr>
          <w:ilvl w:val="2"/>
          <w:numId w:val="24"/>
        </w:numPr>
        <w:spacing w:before="0" w:after="0"/>
      </w:pPr>
      <w:r>
        <w:t>Grade between minimum of 290.0 and maximum of 290.0 MPa</w:t>
      </w:r>
    </w:p>
    <w:p w14:paraId="691949F0" w14:textId="77777777" w:rsidR="00584F50" w:rsidRDefault="00584F50" w:rsidP="00584F50">
      <w:pPr>
        <w:pStyle w:val="ListParagraph"/>
        <w:numPr>
          <w:ilvl w:val="2"/>
          <w:numId w:val="24"/>
        </w:numPr>
        <w:spacing w:before="0" w:after="0"/>
      </w:pPr>
      <w:r>
        <w:t>Wall thickness between minimum of 4.78 and maximum of 8.18 mm</w:t>
      </w:r>
    </w:p>
    <w:p w14:paraId="0A366205" w14:textId="77777777" w:rsidR="00584F50" w:rsidRDefault="00584F50" w:rsidP="00584F50">
      <w:pPr>
        <w:pStyle w:val="ListParagraph"/>
        <w:numPr>
          <w:ilvl w:val="2"/>
          <w:numId w:val="24"/>
        </w:numPr>
        <w:spacing w:before="0" w:after="0"/>
      </w:pPr>
      <w:r>
        <w:t>Toughness between minimum of nan and maximum of nan J</w:t>
      </w:r>
    </w:p>
    <w:p w14:paraId="635B1E86" w14:textId="77777777" w:rsidR="00584F50" w:rsidRDefault="00584F50" w:rsidP="00584F50">
      <w:pPr>
        <w:pStyle w:val="ListParagraph"/>
        <w:numPr>
          <w:ilvl w:val="2"/>
          <w:numId w:val="24"/>
        </w:numPr>
        <w:spacing w:before="0" w:after="0"/>
      </w:pPr>
      <w:r>
        <w:t>Probability of failure given a hit between minimum of 6.864e-02 and maximum of 1.669e-01</w:t>
      </w:r>
    </w:p>
    <w:p w14:paraId="39AEEA2C" w14:textId="77777777" w:rsidR="00584F50" w:rsidRDefault="00584F50" w:rsidP="00584F50">
      <w:pPr>
        <w:pStyle w:val="ListParagraph"/>
        <w:numPr>
          <w:ilvl w:val="2"/>
          <w:numId w:val="24"/>
        </w:numPr>
        <w:spacing w:before="0" w:after="0"/>
      </w:pPr>
      <w:r>
        <w:lastRenderedPageBreak/>
        <w:t>Class area location is/are 1.0, 2.0.</w:t>
      </w:r>
    </w:p>
    <w:p w14:paraId="065A7E9E" w14:textId="77777777" w:rsidR="00584F50" w:rsidRDefault="00584F50" w:rsidP="00584F50">
      <w:pPr>
        <w:pStyle w:val="ListParagraph"/>
        <w:numPr>
          <w:ilvl w:val="1"/>
          <w:numId w:val="24"/>
        </w:numPr>
        <w:spacing w:before="0" w:after="0"/>
      </w:pPr>
      <w:r>
        <w:t>Consequence of failure distributed between minimum of $10.00 and maximum of $66.05MM</w:t>
      </w:r>
    </w:p>
    <w:p w14:paraId="58B824B3" w14:textId="77777777" w:rsidR="00584F50" w:rsidRDefault="00584F50" w:rsidP="00584F50">
      <w:pPr>
        <w:pStyle w:val="ListParagraph"/>
        <w:numPr>
          <w:ilvl w:val="1"/>
          <w:numId w:val="24"/>
        </w:numPr>
        <w:spacing w:before="0" w:after="0"/>
      </w:pPr>
      <w:r>
        <w:t>Total length driven by Safety: 110.96 meters.</w:t>
      </w:r>
    </w:p>
    <w:p w14:paraId="2B64D4CD" w14:textId="77777777" w:rsidR="00584F50" w:rsidRDefault="00584F50" w:rsidP="00584F50">
      <w:pPr>
        <w:pStyle w:val="ListParagraph"/>
        <w:numPr>
          <w:ilvl w:val="1"/>
          <w:numId w:val="24"/>
        </w:numPr>
        <w:spacing w:before="0" w:after="0"/>
      </w:pPr>
      <w:r>
        <w:t>Safety Cost distributed between minimum of $0.00 and maximum of $28.51MM:</w:t>
      </w:r>
    </w:p>
    <w:p w14:paraId="564473EB" w14:textId="77777777" w:rsidR="00584F50" w:rsidRDefault="00584F50" w:rsidP="00584F50">
      <w:pPr>
        <w:pStyle w:val="ListParagraph"/>
        <w:numPr>
          <w:ilvl w:val="2"/>
          <w:numId w:val="24"/>
        </w:numPr>
        <w:spacing w:before="0" w:after="0"/>
      </w:pPr>
      <w:r>
        <w:t>Leak cost between minimum of $0.00 and maximum of $28.51MM</w:t>
      </w:r>
    </w:p>
    <w:p w14:paraId="1B1FE819" w14:textId="77777777" w:rsidR="00584F50" w:rsidRDefault="00584F50" w:rsidP="00584F50">
      <w:pPr>
        <w:pStyle w:val="ListParagraph"/>
        <w:numPr>
          <w:ilvl w:val="2"/>
          <w:numId w:val="24"/>
        </w:numPr>
        <w:spacing w:before="0" w:after="0"/>
      </w:pPr>
      <w:r>
        <w:t>Leak scenario yielded 207.0 intersections with structures, with minimum of 0.0 and maximum of 2.97 of population impacted.</w:t>
      </w:r>
    </w:p>
    <w:p w14:paraId="3217C5E0" w14:textId="77777777" w:rsidR="00584F50" w:rsidRDefault="00584F50" w:rsidP="00584F50">
      <w:pPr>
        <w:pStyle w:val="ListParagraph"/>
        <w:numPr>
          <w:ilvl w:val="2"/>
          <w:numId w:val="24"/>
        </w:numPr>
        <w:spacing w:before="0" w:after="0"/>
      </w:pPr>
      <w:r>
        <w:t>Leak hazard radius distributed between minimum of 3.95 and maximum of 3.95 meters.</w:t>
      </w:r>
    </w:p>
    <w:p w14:paraId="550EDE18" w14:textId="77777777" w:rsidR="00584F50" w:rsidRDefault="00584F50" w:rsidP="00584F50">
      <w:pPr>
        <w:pStyle w:val="ListParagraph"/>
        <w:numPr>
          <w:ilvl w:val="2"/>
          <w:numId w:val="24"/>
        </w:numPr>
        <w:spacing w:before="0" w:after="0"/>
      </w:pPr>
      <w:r>
        <w:t>Rupture cost between minimum of $0.00 and maximum of $65.66MM</w:t>
      </w:r>
    </w:p>
    <w:p w14:paraId="366B0FA4" w14:textId="77777777" w:rsidR="00584F50" w:rsidRDefault="00584F50" w:rsidP="00584F50">
      <w:pPr>
        <w:pStyle w:val="ListParagraph"/>
        <w:numPr>
          <w:ilvl w:val="2"/>
          <w:numId w:val="24"/>
        </w:numPr>
        <w:spacing w:before="0" w:after="0"/>
      </w:pPr>
      <w:r>
        <w:t>Rupture scenario yielded 109.0 intersections with structures, with minimum of 0.0 and maximum of 6.84 of population impacted</w:t>
      </w:r>
    </w:p>
    <w:p w14:paraId="4443E703" w14:textId="77777777" w:rsidR="00584F50" w:rsidRDefault="00584F50" w:rsidP="00584F50">
      <w:pPr>
        <w:pStyle w:val="ListParagraph"/>
        <w:numPr>
          <w:ilvl w:val="2"/>
          <w:numId w:val="24"/>
        </w:numPr>
        <w:spacing w:before="0" w:after="0"/>
      </w:pPr>
      <w:r>
        <w:t>Rupture hazard radius distributed between minimum of 53.42 and maximum of 53.42 meters.</w:t>
      </w:r>
    </w:p>
    <w:p w14:paraId="7C022F29" w14:textId="77777777" w:rsidR="00584F50" w:rsidRDefault="00584F50" w:rsidP="00584F50">
      <w:pPr>
        <w:pStyle w:val="ListParagraph"/>
        <w:numPr>
          <w:ilvl w:val="2"/>
          <w:numId w:val="24"/>
        </w:numPr>
        <w:spacing w:before="0" w:after="0"/>
      </w:pPr>
      <w:r>
        <w:t>Puncture cost between minimum of $0.00 and maximum of $28.51MM</w:t>
      </w:r>
    </w:p>
    <w:p w14:paraId="7AD82643" w14:textId="77777777" w:rsidR="00584F50" w:rsidRDefault="00584F50" w:rsidP="00584F50">
      <w:pPr>
        <w:pStyle w:val="ListParagraph"/>
        <w:numPr>
          <w:ilvl w:val="2"/>
          <w:numId w:val="24"/>
        </w:numPr>
        <w:spacing w:before="0" w:after="0"/>
      </w:pPr>
      <w:r>
        <w:t>Puncture scenario yielded 228.0 intersections with structures, with minimum of 0.0 and maximum of 2.97 of population impacted</w:t>
      </w:r>
    </w:p>
    <w:p w14:paraId="5140C79C" w14:textId="77777777" w:rsidR="00584F50" w:rsidRDefault="00584F50" w:rsidP="00584F50">
      <w:pPr>
        <w:pStyle w:val="ListParagraph"/>
        <w:numPr>
          <w:ilvl w:val="2"/>
          <w:numId w:val="24"/>
        </w:numPr>
        <w:spacing w:before="0" w:after="0"/>
      </w:pPr>
      <w:r>
        <w:t>Puncture hazard radius distributed between minimum of 15.77 and maximum of 15.77 meters.</w:t>
      </w:r>
    </w:p>
    <w:p w14:paraId="3D367B79" w14:textId="77777777" w:rsidR="00584F50" w:rsidRDefault="00584F50" w:rsidP="00584F50">
      <w:pPr>
        <w:pStyle w:val="ListParagraph"/>
        <w:numPr>
          <w:ilvl w:val="2"/>
          <w:numId w:val="24"/>
        </w:numPr>
        <w:spacing w:before="0" w:after="0"/>
      </w:pPr>
      <w:r>
        <w:t>Product type is Crude Oil.</w:t>
      </w:r>
    </w:p>
    <w:p w14:paraId="6E2B9597" w14:textId="77777777" w:rsidR="00584F50" w:rsidRDefault="00584F50" w:rsidP="00584F50">
      <w:pPr>
        <w:pStyle w:val="ListParagraph"/>
        <w:numPr>
          <w:ilvl w:val="2"/>
          <w:numId w:val="24"/>
        </w:numPr>
        <w:spacing w:before="0" w:after="0"/>
      </w:pPr>
      <w:r>
        <w:t>Class area location is/are 1.0, 2.0.</w:t>
      </w:r>
    </w:p>
    <w:p w14:paraId="1916AA62" w14:textId="77777777" w:rsidR="00584F50" w:rsidRDefault="00584F50" w:rsidP="00584F50">
      <w:pPr>
        <w:pStyle w:val="ListParagraph"/>
        <w:numPr>
          <w:ilvl w:val="1"/>
          <w:numId w:val="24"/>
        </w:numPr>
        <w:spacing w:before="0" w:after="0"/>
      </w:pPr>
      <w:r>
        <w:t>Total length driven by Environmental: 58843.23 meters.</w:t>
      </w:r>
    </w:p>
    <w:p w14:paraId="15933411" w14:textId="77777777" w:rsidR="00584F50" w:rsidRDefault="00584F50" w:rsidP="00584F50">
      <w:pPr>
        <w:pStyle w:val="ListParagraph"/>
        <w:numPr>
          <w:ilvl w:val="1"/>
          <w:numId w:val="24"/>
        </w:numPr>
        <w:spacing w:before="0" w:after="0"/>
      </w:pPr>
      <w:r>
        <w:t>Environmental Cost distributed between minimum of $9.69 and maximum of $65.39MM:</w:t>
      </w:r>
    </w:p>
    <w:p w14:paraId="4B412812" w14:textId="77777777" w:rsidR="00584F50" w:rsidRDefault="00584F50" w:rsidP="00584F50">
      <w:pPr>
        <w:pStyle w:val="ListParagraph"/>
        <w:numPr>
          <w:ilvl w:val="2"/>
          <w:numId w:val="24"/>
        </w:numPr>
        <w:spacing w:before="0" w:after="0"/>
      </w:pPr>
      <w:r>
        <w:t>Leak cost between minimum of $0.18 and maximum of $0.41MM</w:t>
      </w:r>
    </w:p>
    <w:p w14:paraId="1DAB27B6" w14:textId="77777777" w:rsidR="00584F50" w:rsidRDefault="00584F50" w:rsidP="00584F50">
      <w:pPr>
        <w:pStyle w:val="ListParagraph"/>
        <w:numPr>
          <w:ilvl w:val="2"/>
          <w:numId w:val="24"/>
        </w:numPr>
        <w:spacing w:before="0" w:after="0"/>
      </w:pPr>
      <w:r>
        <w:t>Leak spill volume between a minimum of 1691.87 and maximum of 2302.51 gallons</w:t>
      </w:r>
    </w:p>
    <w:p w14:paraId="4A1F3D8B" w14:textId="77777777" w:rsidR="00584F50" w:rsidRDefault="00584F50" w:rsidP="00584F50">
      <w:pPr>
        <w:pStyle w:val="ListParagraph"/>
        <w:numPr>
          <w:ilvl w:val="2"/>
          <w:numId w:val="24"/>
        </w:numPr>
        <w:spacing w:before="0" w:after="0"/>
      </w:pPr>
      <w:r>
        <w:t>Rupture cost between minimum of $86.06 and maximum of $194.84MM</w:t>
      </w:r>
    </w:p>
    <w:p w14:paraId="2B88E1D4" w14:textId="77777777" w:rsidR="00584F50" w:rsidRDefault="00584F50" w:rsidP="00584F50">
      <w:pPr>
        <w:pStyle w:val="ListParagraph"/>
        <w:numPr>
          <w:ilvl w:val="2"/>
          <w:numId w:val="24"/>
        </w:numPr>
        <w:spacing w:before="0" w:after="0"/>
      </w:pPr>
      <w:r>
        <w:t>Rupture spill volume is between a minimum of 811993.29 and maximum of 1105065.43 gallons</w:t>
      </w:r>
    </w:p>
    <w:p w14:paraId="3D4C3DCF" w14:textId="77777777" w:rsidR="00584F50" w:rsidRDefault="00584F50" w:rsidP="00584F50">
      <w:pPr>
        <w:pStyle w:val="ListParagraph"/>
        <w:numPr>
          <w:ilvl w:val="2"/>
          <w:numId w:val="24"/>
        </w:numPr>
        <w:spacing w:before="0" w:after="0"/>
      </w:pPr>
      <w:r>
        <w:t>Puncture cost between minimum of $5.89 and maximum of $13.34MM</w:t>
      </w:r>
    </w:p>
    <w:p w14:paraId="30EC0617" w14:textId="77777777" w:rsidR="00584F50" w:rsidRDefault="00584F50" w:rsidP="00584F50">
      <w:pPr>
        <w:pStyle w:val="ListParagraph"/>
        <w:numPr>
          <w:ilvl w:val="2"/>
          <w:numId w:val="24"/>
        </w:numPr>
        <w:spacing w:before="0" w:after="0"/>
      </w:pPr>
      <w:r>
        <w:t>Puncture spill volume is between a minimum of 55590.98 and maximum of 75655.39 gallons</w:t>
      </w:r>
    </w:p>
    <w:p w14:paraId="69B27CAA" w14:textId="77777777" w:rsidR="00584F50" w:rsidRDefault="00584F50" w:rsidP="00584F50">
      <w:pPr>
        <w:pStyle w:val="ListParagraph"/>
        <w:numPr>
          <w:ilvl w:val="0"/>
          <w:numId w:val="24"/>
        </w:numPr>
        <w:spacing w:before="0" w:after="0"/>
      </w:pPr>
      <w:r>
        <w:t>"KERROBERT TO CACTUS LAKE NPS 4</w:t>
      </w:r>
    </w:p>
    <w:p w14:paraId="7F657D91" w14:textId="77777777" w:rsidR="00584F50" w:rsidRDefault="00584F50" w:rsidP="00584F50">
      <w:pPr>
        <w:pStyle w:val="ListParagraph"/>
        <w:numPr>
          <w:ilvl w:val="1"/>
          <w:numId w:val="24"/>
        </w:numPr>
        <w:spacing w:before="0" w:after="0"/>
      </w:pPr>
      <w:r>
        <w:t>Total Cumulative Length (m):</w:t>
      </w:r>
      <w:r>
        <w:tab/>
        <w:t>57641.88</w:t>
      </w:r>
    </w:p>
    <w:p w14:paraId="738F0E85" w14:textId="77777777" w:rsidR="00584F50" w:rsidRDefault="00584F50" w:rsidP="00584F50">
      <w:pPr>
        <w:pStyle w:val="ListParagraph"/>
        <w:numPr>
          <w:ilvl w:val="1"/>
          <w:numId w:val="24"/>
        </w:numPr>
        <w:spacing w:before="0" w:after="0"/>
      </w:pPr>
      <w:r>
        <w:t>Likelihood of failure distributed between minimum of 3.308e-03 and maximum of 1.374e-02.</w:t>
      </w:r>
    </w:p>
    <w:p w14:paraId="522D056B" w14:textId="77777777" w:rsidR="00584F50" w:rsidRDefault="00584F50" w:rsidP="00584F50">
      <w:pPr>
        <w:pStyle w:val="ListParagraph"/>
        <w:numPr>
          <w:ilvl w:val="2"/>
          <w:numId w:val="24"/>
        </w:numPr>
        <w:spacing w:before="0" w:after="0"/>
      </w:pPr>
      <w:r>
        <w:t xml:space="preserve">Land use distributed as </w:t>
      </w:r>
    </w:p>
    <w:p w14:paraId="2435B283" w14:textId="77777777" w:rsidR="00584F50" w:rsidRDefault="00584F50" w:rsidP="00584F50">
      <w:pPr>
        <w:pStyle w:val="ListParagraph"/>
        <w:numPr>
          <w:ilvl w:val="3"/>
          <w:numId w:val="24"/>
        </w:numPr>
        <w:spacing w:before="0" w:after="0"/>
      </w:pPr>
      <w:r>
        <w:t>Agricultural: 54,462.33</w:t>
      </w:r>
    </w:p>
    <w:p w14:paraId="3B0E20DC" w14:textId="77777777" w:rsidR="00584F50" w:rsidRDefault="00584F50" w:rsidP="00584F50">
      <w:pPr>
        <w:pStyle w:val="ListParagraph"/>
        <w:numPr>
          <w:ilvl w:val="3"/>
          <w:numId w:val="24"/>
        </w:numPr>
        <w:spacing w:before="0" w:after="0"/>
      </w:pPr>
      <w:r>
        <w:t>Remote: 3,148.89</w:t>
      </w:r>
    </w:p>
    <w:p w14:paraId="280F6686" w14:textId="77777777" w:rsidR="00584F50" w:rsidRDefault="00584F50" w:rsidP="00584F50">
      <w:pPr>
        <w:pStyle w:val="ListParagraph"/>
        <w:numPr>
          <w:ilvl w:val="3"/>
          <w:numId w:val="24"/>
        </w:numPr>
        <w:spacing w:before="0" w:after="0"/>
      </w:pPr>
      <w:r>
        <w:t>Water Course: 30.66</w:t>
      </w:r>
    </w:p>
    <w:p w14:paraId="71DCEAE8" w14:textId="77777777" w:rsidR="00584F50" w:rsidRDefault="00584F50" w:rsidP="00584F50">
      <w:pPr>
        <w:pStyle w:val="ListParagraph"/>
        <w:numPr>
          <w:ilvl w:val="2"/>
          <w:numId w:val="24"/>
        </w:numPr>
        <w:spacing w:before="0" w:after="0"/>
      </w:pPr>
      <w:r>
        <w:t xml:space="preserve">Depth of cover distributed as </w:t>
      </w:r>
    </w:p>
    <w:p w14:paraId="432CCA61" w14:textId="77777777" w:rsidR="00584F50" w:rsidRDefault="00584F50" w:rsidP="00584F50">
      <w:pPr>
        <w:pStyle w:val="ListParagraph"/>
        <w:numPr>
          <w:ilvl w:val="3"/>
          <w:numId w:val="24"/>
        </w:numPr>
        <w:spacing w:before="0" w:after="0"/>
      </w:pPr>
      <w:r>
        <w:t>nan</w:t>
      </w:r>
    </w:p>
    <w:p w14:paraId="285CCE12" w14:textId="77777777" w:rsidR="00584F50" w:rsidRDefault="00584F50" w:rsidP="00584F50">
      <w:pPr>
        <w:pStyle w:val="ListParagraph"/>
        <w:numPr>
          <w:ilvl w:val="2"/>
          <w:numId w:val="24"/>
        </w:numPr>
        <w:spacing w:before="0" w:after="0"/>
      </w:pPr>
      <w:r>
        <w:t>Installation date between minimum of 1981-01-01 and maximum of 1981-01-01</w:t>
      </w:r>
    </w:p>
    <w:p w14:paraId="0B5A526C" w14:textId="77777777" w:rsidR="00584F50" w:rsidRDefault="00584F50" w:rsidP="00584F50">
      <w:pPr>
        <w:pStyle w:val="ListParagraph"/>
        <w:numPr>
          <w:ilvl w:val="2"/>
          <w:numId w:val="24"/>
        </w:numPr>
        <w:spacing w:before="0" w:after="0"/>
      </w:pPr>
      <w:r>
        <w:t>Outside diameter of 4.5 in.</w:t>
      </w:r>
    </w:p>
    <w:p w14:paraId="2318B075" w14:textId="77777777" w:rsidR="00584F50" w:rsidRDefault="00584F50" w:rsidP="00584F50">
      <w:pPr>
        <w:pStyle w:val="ListParagraph"/>
        <w:numPr>
          <w:ilvl w:val="2"/>
          <w:numId w:val="24"/>
        </w:numPr>
        <w:spacing w:before="0" w:after="0"/>
      </w:pPr>
      <w:r>
        <w:t>Grade between minimum of 290.0 and maximum of 290.0 MPa</w:t>
      </w:r>
    </w:p>
    <w:p w14:paraId="05364D54" w14:textId="77777777" w:rsidR="00584F50" w:rsidRDefault="00584F50" w:rsidP="00584F50">
      <w:pPr>
        <w:pStyle w:val="ListParagraph"/>
        <w:numPr>
          <w:ilvl w:val="2"/>
          <w:numId w:val="24"/>
        </w:numPr>
        <w:spacing w:before="0" w:after="0"/>
      </w:pPr>
      <w:r>
        <w:t>Wall thickness between minimum of 3.18 and maximum of 4.78 mm</w:t>
      </w:r>
    </w:p>
    <w:p w14:paraId="0F41344F" w14:textId="77777777" w:rsidR="00584F50" w:rsidRDefault="00584F50" w:rsidP="00584F50">
      <w:pPr>
        <w:pStyle w:val="ListParagraph"/>
        <w:numPr>
          <w:ilvl w:val="2"/>
          <w:numId w:val="24"/>
        </w:numPr>
        <w:spacing w:before="0" w:after="0"/>
      </w:pPr>
      <w:r>
        <w:t>Toughness between minimum of nan and maximum of nan J</w:t>
      </w:r>
    </w:p>
    <w:p w14:paraId="5380754B" w14:textId="77777777" w:rsidR="00584F50" w:rsidRDefault="00584F50" w:rsidP="00584F50">
      <w:pPr>
        <w:pStyle w:val="ListParagraph"/>
        <w:numPr>
          <w:ilvl w:val="2"/>
          <w:numId w:val="24"/>
        </w:numPr>
        <w:spacing w:before="0" w:after="0"/>
      </w:pPr>
      <w:r>
        <w:t>Probability of failure given a hit between minimum of 1.895e-01 and maximum of 3.302e-01</w:t>
      </w:r>
    </w:p>
    <w:p w14:paraId="022099BD" w14:textId="77777777" w:rsidR="00584F50" w:rsidRDefault="00584F50" w:rsidP="00584F50">
      <w:pPr>
        <w:pStyle w:val="ListParagraph"/>
        <w:numPr>
          <w:ilvl w:val="2"/>
          <w:numId w:val="24"/>
        </w:numPr>
        <w:spacing w:before="0" w:after="0"/>
      </w:pPr>
      <w:r>
        <w:lastRenderedPageBreak/>
        <w:t>Class area location is/are 1.0.</w:t>
      </w:r>
    </w:p>
    <w:p w14:paraId="37B692D2" w14:textId="77777777" w:rsidR="00584F50" w:rsidRDefault="00584F50" w:rsidP="00584F50">
      <w:pPr>
        <w:pStyle w:val="ListParagraph"/>
        <w:numPr>
          <w:ilvl w:val="1"/>
          <w:numId w:val="24"/>
        </w:numPr>
        <w:spacing w:before="0" w:after="0"/>
      </w:pPr>
      <w:r>
        <w:t>Consequence of failure distributed between minimum of $7.99 and maximum of $17.51MM</w:t>
      </w:r>
    </w:p>
    <w:p w14:paraId="722B4DBE" w14:textId="77777777" w:rsidR="00584F50" w:rsidRDefault="00584F50" w:rsidP="00584F50">
      <w:pPr>
        <w:pStyle w:val="ListParagraph"/>
        <w:numPr>
          <w:ilvl w:val="1"/>
          <w:numId w:val="24"/>
        </w:numPr>
        <w:spacing w:before="0" w:after="0"/>
      </w:pPr>
      <w:r>
        <w:t>Total length driven by Environmental: 57641.88 meters.</w:t>
      </w:r>
    </w:p>
    <w:p w14:paraId="02525F7F" w14:textId="77777777" w:rsidR="00584F50" w:rsidRDefault="00584F50" w:rsidP="00584F50">
      <w:pPr>
        <w:pStyle w:val="ListParagraph"/>
        <w:numPr>
          <w:ilvl w:val="1"/>
          <w:numId w:val="24"/>
        </w:numPr>
        <w:spacing w:before="0" w:after="0"/>
      </w:pPr>
      <w:r>
        <w:t>Environmental Cost distributed between minimum of $7.70 and maximum of $17.17MM:</w:t>
      </w:r>
    </w:p>
    <w:p w14:paraId="2D264D26" w14:textId="77777777" w:rsidR="00584F50" w:rsidRDefault="00584F50" w:rsidP="00584F50">
      <w:pPr>
        <w:pStyle w:val="ListParagraph"/>
        <w:numPr>
          <w:ilvl w:val="2"/>
          <w:numId w:val="24"/>
        </w:numPr>
        <w:spacing w:before="0" w:after="0"/>
      </w:pPr>
      <w:r>
        <w:t>Leak cost between minimum of $0.21 and maximum of $0.48MM</w:t>
      </w:r>
    </w:p>
    <w:p w14:paraId="316A859F" w14:textId="77777777" w:rsidR="00584F50" w:rsidRDefault="00584F50" w:rsidP="00584F50">
      <w:pPr>
        <w:pStyle w:val="ListParagraph"/>
        <w:numPr>
          <w:ilvl w:val="2"/>
          <w:numId w:val="24"/>
        </w:numPr>
        <w:spacing w:before="0" w:after="0"/>
      </w:pPr>
      <w:r>
        <w:t>Leak spill volume between a minimum of 1973.18 and maximum of 2807.92 gallons</w:t>
      </w:r>
    </w:p>
    <w:p w14:paraId="5E94F4EF" w14:textId="77777777" w:rsidR="00584F50" w:rsidRDefault="00584F50" w:rsidP="00584F50">
      <w:pPr>
        <w:pStyle w:val="ListParagraph"/>
        <w:numPr>
          <w:ilvl w:val="2"/>
          <w:numId w:val="24"/>
        </w:numPr>
        <w:spacing w:before="0" w:after="0"/>
      </w:pPr>
      <w:r>
        <w:t>Rupture cost between minimum of $27.32 and maximum of $62.22MM</w:t>
      </w:r>
    </w:p>
    <w:p w14:paraId="13855C4E" w14:textId="77777777" w:rsidR="00584F50" w:rsidRDefault="00584F50" w:rsidP="00584F50">
      <w:pPr>
        <w:pStyle w:val="ListParagraph"/>
        <w:numPr>
          <w:ilvl w:val="2"/>
          <w:numId w:val="24"/>
        </w:numPr>
        <w:spacing w:before="0" w:after="0"/>
      </w:pPr>
      <w:r>
        <w:t>Rupture spill volume is between a minimum of 257786.21 and maximum of 366840.06 gallons</w:t>
      </w:r>
    </w:p>
    <w:p w14:paraId="7E32C9E4" w14:textId="77777777" w:rsidR="00584F50" w:rsidRDefault="00584F50" w:rsidP="00584F50">
      <w:pPr>
        <w:pStyle w:val="ListParagraph"/>
        <w:numPr>
          <w:ilvl w:val="2"/>
          <w:numId w:val="24"/>
        </w:numPr>
        <w:spacing w:before="0" w:after="0"/>
      </w:pPr>
      <w:r>
        <w:t>Puncture cost between minimum of $6.87 and maximum of $15.65MM</w:t>
      </w:r>
    </w:p>
    <w:p w14:paraId="7D781A73" w14:textId="77777777" w:rsidR="00584F50" w:rsidRDefault="00584F50" w:rsidP="00584F50">
      <w:pPr>
        <w:pStyle w:val="ListParagraph"/>
        <w:numPr>
          <w:ilvl w:val="2"/>
          <w:numId w:val="24"/>
        </w:numPr>
        <w:spacing w:before="0" w:after="0"/>
      </w:pPr>
      <w:r>
        <w:t>Puncture spill volume is between a minimum of 64834.29 and maximum of 92261.78 gallons</w:t>
      </w:r>
    </w:p>
    <w:p w14:paraId="039B99E7" w14:textId="77777777" w:rsidR="00584F50" w:rsidRDefault="00584F50" w:rsidP="00584F50">
      <w:pPr>
        <w:pStyle w:val="ListParagraph"/>
        <w:numPr>
          <w:ilvl w:val="0"/>
          <w:numId w:val="24"/>
        </w:numPr>
        <w:spacing w:before="0" w:after="0"/>
      </w:pPr>
      <w:r>
        <w:t xml:space="preserve">"NPS8 Red Earth to Rainbow P/L tie-in </w:t>
      </w:r>
      <w:proofErr w:type="gramStart"/>
      <w:r>
        <w:t>From</w:t>
      </w:r>
      <w:proofErr w:type="gramEnd"/>
      <w:r>
        <w:t xml:space="preserve"> 9-18-87-8-W5 To 15-29-81-9-W</w:t>
      </w:r>
    </w:p>
    <w:p w14:paraId="036BEA98" w14:textId="77777777" w:rsidR="00584F50" w:rsidRDefault="00584F50" w:rsidP="00584F50">
      <w:pPr>
        <w:pStyle w:val="ListParagraph"/>
        <w:numPr>
          <w:ilvl w:val="1"/>
          <w:numId w:val="24"/>
        </w:numPr>
        <w:spacing w:before="0" w:after="0"/>
      </w:pPr>
      <w:r>
        <w:t>Total Cumulative Length (m):</w:t>
      </w:r>
      <w:r>
        <w:tab/>
        <w:t>55942.98</w:t>
      </w:r>
    </w:p>
    <w:p w14:paraId="5E137B1F" w14:textId="77777777" w:rsidR="00584F50" w:rsidRDefault="00584F50" w:rsidP="00584F50">
      <w:pPr>
        <w:pStyle w:val="ListParagraph"/>
        <w:numPr>
          <w:ilvl w:val="1"/>
          <w:numId w:val="24"/>
        </w:numPr>
        <w:spacing w:before="0" w:after="0"/>
      </w:pPr>
      <w:r>
        <w:t>Likelihood of failure distributed between minimum of 1.319e-03 and maximum of 6.911e-03.</w:t>
      </w:r>
    </w:p>
    <w:p w14:paraId="2C672D0E" w14:textId="77777777" w:rsidR="00584F50" w:rsidRDefault="00584F50" w:rsidP="00584F50">
      <w:pPr>
        <w:pStyle w:val="ListParagraph"/>
        <w:numPr>
          <w:ilvl w:val="2"/>
          <w:numId w:val="24"/>
        </w:numPr>
        <w:spacing w:before="0" w:after="0"/>
      </w:pPr>
      <w:r>
        <w:t xml:space="preserve">Land use distributed as </w:t>
      </w:r>
    </w:p>
    <w:p w14:paraId="0D382EEE" w14:textId="77777777" w:rsidR="00584F50" w:rsidRDefault="00584F50" w:rsidP="00584F50">
      <w:pPr>
        <w:pStyle w:val="ListParagraph"/>
        <w:numPr>
          <w:ilvl w:val="3"/>
          <w:numId w:val="24"/>
        </w:numPr>
        <w:spacing w:before="0" w:after="0"/>
      </w:pPr>
      <w:r>
        <w:t>Agricultural: 9,143.88</w:t>
      </w:r>
    </w:p>
    <w:p w14:paraId="3F6D26D2" w14:textId="77777777" w:rsidR="00584F50" w:rsidRDefault="00584F50" w:rsidP="00584F50">
      <w:pPr>
        <w:pStyle w:val="ListParagraph"/>
        <w:numPr>
          <w:ilvl w:val="3"/>
          <w:numId w:val="24"/>
        </w:numPr>
        <w:spacing w:before="0" w:after="0"/>
      </w:pPr>
      <w:r>
        <w:t>Forested: 41,633.90</w:t>
      </w:r>
    </w:p>
    <w:p w14:paraId="59770F45" w14:textId="77777777" w:rsidR="00584F50" w:rsidRDefault="00584F50" w:rsidP="00584F50">
      <w:pPr>
        <w:pStyle w:val="ListParagraph"/>
        <w:numPr>
          <w:ilvl w:val="3"/>
          <w:numId w:val="24"/>
        </w:numPr>
        <w:spacing w:before="0" w:after="0"/>
      </w:pPr>
      <w:r>
        <w:t>Remote: 4,725.43</w:t>
      </w:r>
    </w:p>
    <w:p w14:paraId="4791A0C2" w14:textId="77777777" w:rsidR="00584F50" w:rsidRDefault="00584F50" w:rsidP="00584F50">
      <w:pPr>
        <w:pStyle w:val="ListParagraph"/>
        <w:numPr>
          <w:ilvl w:val="3"/>
          <w:numId w:val="24"/>
        </w:numPr>
        <w:spacing w:before="0" w:after="0"/>
      </w:pPr>
      <w:r>
        <w:t>Water Course: 439.78</w:t>
      </w:r>
    </w:p>
    <w:p w14:paraId="38D11263" w14:textId="77777777" w:rsidR="00584F50" w:rsidRDefault="00584F50" w:rsidP="00584F50">
      <w:pPr>
        <w:pStyle w:val="ListParagraph"/>
        <w:numPr>
          <w:ilvl w:val="2"/>
          <w:numId w:val="24"/>
        </w:numPr>
        <w:spacing w:before="0" w:after="0"/>
      </w:pPr>
      <w:r>
        <w:t xml:space="preserve">Depth of cover distributed as </w:t>
      </w:r>
    </w:p>
    <w:p w14:paraId="47BB269F" w14:textId="77777777" w:rsidR="00584F50" w:rsidRDefault="00584F50" w:rsidP="00584F50">
      <w:pPr>
        <w:pStyle w:val="ListParagraph"/>
        <w:numPr>
          <w:ilvl w:val="3"/>
          <w:numId w:val="24"/>
        </w:numPr>
        <w:spacing w:before="0" w:after="0"/>
      </w:pPr>
      <w:r>
        <w:t>nan</w:t>
      </w:r>
    </w:p>
    <w:p w14:paraId="71C5869D" w14:textId="77777777" w:rsidR="00584F50" w:rsidRDefault="00584F50" w:rsidP="00584F50">
      <w:pPr>
        <w:pStyle w:val="ListParagraph"/>
        <w:numPr>
          <w:ilvl w:val="2"/>
          <w:numId w:val="24"/>
        </w:numPr>
        <w:spacing w:before="0" w:after="0"/>
      </w:pPr>
      <w:r>
        <w:t>Installation date between minimum of 1972-01-01 and maximum of 1972-01-01</w:t>
      </w:r>
    </w:p>
    <w:p w14:paraId="41CA219B" w14:textId="77777777" w:rsidR="00584F50" w:rsidRDefault="00584F50" w:rsidP="00584F50">
      <w:pPr>
        <w:pStyle w:val="ListParagraph"/>
        <w:numPr>
          <w:ilvl w:val="2"/>
          <w:numId w:val="24"/>
        </w:numPr>
        <w:spacing w:before="0" w:after="0"/>
      </w:pPr>
      <w:r>
        <w:t>Outside diameter of 8.625 in.</w:t>
      </w:r>
    </w:p>
    <w:p w14:paraId="027818CB" w14:textId="77777777" w:rsidR="00584F50" w:rsidRDefault="00584F50" w:rsidP="00584F50">
      <w:pPr>
        <w:pStyle w:val="ListParagraph"/>
        <w:numPr>
          <w:ilvl w:val="2"/>
          <w:numId w:val="24"/>
        </w:numPr>
        <w:spacing w:before="0" w:after="0"/>
      </w:pPr>
      <w:r>
        <w:t>Grade between minimum of 290.0 and maximum of 290.0 MPa</w:t>
      </w:r>
    </w:p>
    <w:p w14:paraId="545BE349" w14:textId="77777777" w:rsidR="00584F50" w:rsidRDefault="00584F50" w:rsidP="00584F50">
      <w:pPr>
        <w:pStyle w:val="ListParagraph"/>
        <w:numPr>
          <w:ilvl w:val="2"/>
          <w:numId w:val="24"/>
        </w:numPr>
        <w:spacing w:before="0" w:after="0"/>
      </w:pPr>
      <w:r>
        <w:t>Wall thickness between minimum of 4.8 and maximum of 5.6 mm</w:t>
      </w:r>
    </w:p>
    <w:p w14:paraId="642B428F" w14:textId="77777777" w:rsidR="00584F50" w:rsidRDefault="00584F50" w:rsidP="00584F50">
      <w:pPr>
        <w:pStyle w:val="ListParagraph"/>
        <w:numPr>
          <w:ilvl w:val="2"/>
          <w:numId w:val="24"/>
        </w:numPr>
        <w:spacing w:before="0" w:after="0"/>
      </w:pPr>
      <w:r>
        <w:t>Toughness between minimum of nan and maximum of nan J</w:t>
      </w:r>
    </w:p>
    <w:p w14:paraId="6AA54D06" w14:textId="77777777" w:rsidR="00584F50" w:rsidRDefault="00584F50" w:rsidP="00584F50">
      <w:pPr>
        <w:pStyle w:val="ListParagraph"/>
        <w:numPr>
          <w:ilvl w:val="2"/>
          <w:numId w:val="24"/>
        </w:numPr>
        <w:spacing w:before="0" w:after="0"/>
      </w:pPr>
      <w:r>
        <w:t>Probability of failure given a hit between minimum of 1.316e-01 and maximum of 1.660e-01</w:t>
      </w:r>
    </w:p>
    <w:p w14:paraId="6288E0A7" w14:textId="77777777" w:rsidR="00584F50" w:rsidRDefault="00584F50" w:rsidP="00584F50">
      <w:pPr>
        <w:pStyle w:val="ListParagraph"/>
        <w:numPr>
          <w:ilvl w:val="2"/>
          <w:numId w:val="24"/>
        </w:numPr>
        <w:spacing w:before="0" w:after="0"/>
      </w:pPr>
      <w:r>
        <w:t>Class area location is/are 1.0, 2.0.</w:t>
      </w:r>
    </w:p>
    <w:p w14:paraId="381F6213" w14:textId="77777777" w:rsidR="00584F50" w:rsidRDefault="00584F50" w:rsidP="00584F50">
      <w:pPr>
        <w:pStyle w:val="ListParagraph"/>
        <w:numPr>
          <w:ilvl w:val="1"/>
          <w:numId w:val="24"/>
        </w:numPr>
        <w:spacing w:before="0" w:after="0"/>
      </w:pPr>
      <w:r>
        <w:t>Consequence of failure distributed between minimum of $10.00 and maximum of $68.20MM</w:t>
      </w:r>
    </w:p>
    <w:p w14:paraId="270252F6" w14:textId="77777777" w:rsidR="00584F50" w:rsidRDefault="00584F50" w:rsidP="00584F50">
      <w:pPr>
        <w:pStyle w:val="ListParagraph"/>
        <w:numPr>
          <w:ilvl w:val="1"/>
          <w:numId w:val="24"/>
        </w:numPr>
        <w:spacing w:before="0" w:after="0"/>
      </w:pPr>
      <w:r>
        <w:t>Total length driven by Safety: 63.1 meters.</w:t>
      </w:r>
    </w:p>
    <w:p w14:paraId="1F357BF7" w14:textId="77777777" w:rsidR="00584F50" w:rsidRDefault="00584F50" w:rsidP="00584F50">
      <w:pPr>
        <w:pStyle w:val="ListParagraph"/>
        <w:numPr>
          <w:ilvl w:val="1"/>
          <w:numId w:val="24"/>
        </w:numPr>
        <w:spacing w:before="0" w:after="0"/>
      </w:pPr>
      <w:r>
        <w:t>Safety Cost distributed between minimum of $0.00 and maximum of $21.89MM:</w:t>
      </w:r>
    </w:p>
    <w:p w14:paraId="61E168FA" w14:textId="77777777" w:rsidR="00584F50" w:rsidRDefault="00584F50" w:rsidP="00584F50">
      <w:pPr>
        <w:pStyle w:val="ListParagraph"/>
        <w:numPr>
          <w:ilvl w:val="2"/>
          <w:numId w:val="24"/>
        </w:numPr>
        <w:spacing w:before="0" w:after="0"/>
      </w:pPr>
      <w:r>
        <w:t>Leak cost between minimum of $0.00 and maximum of $21.89MM</w:t>
      </w:r>
    </w:p>
    <w:p w14:paraId="1F852C25" w14:textId="77777777" w:rsidR="00584F50" w:rsidRDefault="00584F50" w:rsidP="00584F50">
      <w:pPr>
        <w:pStyle w:val="ListParagraph"/>
        <w:numPr>
          <w:ilvl w:val="2"/>
          <w:numId w:val="24"/>
        </w:numPr>
        <w:spacing w:before="0" w:after="0"/>
      </w:pPr>
      <w:r>
        <w:t>Leak scenario yielded 102.0 intersections with structures, with minimum of 0.0 and maximum of 2.28 of population impacted.</w:t>
      </w:r>
    </w:p>
    <w:p w14:paraId="52FB3B71" w14:textId="77777777" w:rsidR="00584F50" w:rsidRDefault="00584F50" w:rsidP="00584F50">
      <w:pPr>
        <w:pStyle w:val="ListParagraph"/>
        <w:numPr>
          <w:ilvl w:val="2"/>
          <w:numId w:val="24"/>
        </w:numPr>
        <w:spacing w:before="0" w:after="0"/>
      </w:pPr>
      <w:r>
        <w:t>Leak hazard radius distributed between minimum of 3.95 and maximum of 3.95 meters.</w:t>
      </w:r>
    </w:p>
    <w:p w14:paraId="0B243A24" w14:textId="77777777" w:rsidR="00584F50" w:rsidRDefault="00584F50" w:rsidP="00584F50">
      <w:pPr>
        <w:pStyle w:val="ListParagraph"/>
        <w:numPr>
          <w:ilvl w:val="2"/>
          <w:numId w:val="24"/>
        </w:numPr>
        <w:spacing w:before="0" w:after="0"/>
      </w:pPr>
      <w:r>
        <w:t>Rupture cost between minimum of $0.00 and maximum of $43.78MM</w:t>
      </w:r>
    </w:p>
    <w:p w14:paraId="07D733A0" w14:textId="77777777" w:rsidR="00584F50" w:rsidRDefault="00584F50" w:rsidP="00584F50">
      <w:pPr>
        <w:pStyle w:val="ListParagraph"/>
        <w:numPr>
          <w:ilvl w:val="2"/>
          <w:numId w:val="24"/>
        </w:numPr>
        <w:spacing w:before="0" w:after="0"/>
      </w:pPr>
      <w:r>
        <w:t>Rupture scenario yielded 85.0 intersections with structures, with minimum of 0.0 and maximum of 4.56 of population impacted</w:t>
      </w:r>
    </w:p>
    <w:p w14:paraId="65E42B9B" w14:textId="77777777" w:rsidR="00584F50" w:rsidRDefault="00584F50" w:rsidP="00584F50">
      <w:pPr>
        <w:pStyle w:val="ListParagraph"/>
        <w:numPr>
          <w:ilvl w:val="2"/>
          <w:numId w:val="24"/>
        </w:numPr>
        <w:spacing w:before="0" w:after="0"/>
      </w:pPr>
      <w:r>
        <w:t>Rupture hazard radius distributed between minimum of 53.42 and maximum of 53.42 meters.</w:t>
      </w:r>
    </w:p>
    <w:p w14:paraId="7D69D922" w14:textId="77777777" w:rsidR="00584F50" w:rsidRDefault="00584F50" w:rsidP="00584F50">
      <w:pPr>
        <w:pStyle w:val="ListParagraph"/>
        <w:numPr>
          <w:ilvl w:val="2"/>
          <w:numId w:val="24"/>
        </w:numPr>
        <w:spacing w:before="0" w:after="0"/>
      </w:pPr>
      <w:r>
        <w:t>Puncture cost between minimum of $0.00 and maximum of $21.89MM</w:t>
      </w:r>
    </w:p>
    <w:p w14:paraId="60BBE8E8" w14:textId="77777777" w:rsidR="00584F50" w:rsidRDefault="00584F50" w:rsidP="00584F50">
      <w:pPr>
        <w:pStyle w:val="ListParagraph"/>
        <w:numPr>
          <w:ilvl w:val="2"/>
          <w:numId w:val="24"/>
        </w:numPr>
        <w:spacing w:before="0" w:after="0"/>
      </w:pPr>
      <w:r>
        <w:t>Puncture scenario yielded 154.0 intersections with structures, with minimum of 0.0 and maximum of 2.28 of population impacted</w:t>
      </w:r>
    </w:p>
    <w:p w14:paraId="23E2FA5A" w14:textId="77777777" w:rsidR="00584F50" w:rsidRDefault="00584F50" w:rsidP="00584F50">
      <w:pPr>
        <w:pStyle w:val="ListParagraph"/>
        <w:numPr>
          <w:ilvl w:val="2"/>
          <w:numId w:val="24"/>
        </w:numPr>
        <w:spacing w:before="0" w:after="0"/>
      </w:pPr>
      <w:r>
        <w:lastRenderedPageBreak/>
        <w:t>Puncture hazard radius distributed between minimum of 15.77 and maximum of 15.77 meters.</w:t>
      </w:r>
    </w:p>
    <w:p w14:paraId="55AB2204" w14:textId="77777777" w:rsidR="00584F50" w:rsidRDefault="00584F50" w:rsidP="00584F50">
      <w:pPr>
        <w:pStyle w:val="ListParagraph"/>
        <w:numPr>
          <w:ilvl w:val="2"/>
          <w:numId w:val="24"/>
        </w:numPr>
        <w:spacing w:before="0" w:after="0"/>
      </w:pPr>
      <w:r>
        <w:t>Product type is Crude Oil.</w:t>
      </w:r>
    </w:p>
    <w:p w14:paraId="2144CCB2" w14:textId="77777777" w:rsidR="00584F50" w:rsidRDefault="00584F50" w:rsidP="00584F50">
      <w:pPr>
        <w:pStyle w:val="ListParagraph"/>
        <w:numPr>
          <w:ilvl w:val="2"/>
          <w:numId w:val="24"/>
        </w:numPr>
        <w:spacing w:before="0" w:after="0"/>
      </w:pPr>
      <w:r>
        <w:t>Class area location is/are 1.0, 2.0.</w:t>
      </w:r>
    </w:p>
    <w:p w14:paraId="676D88F3" w14:textId="77777777" w:rsidR="00584F50" w:rsidRDefault="00584F50" w:rsidP="00584F50">
      <w:pPr>
        <w:pStyle w:val="ListParagraph"/>
        <w:numPr>
          <w:ilvl w:val="1"/>
          <w:numId w:val="24"/>
        </w:numPr>
        <w:spacing w:before="0" w:after="0"/>
      </w:pPr>
      <w:r>
        <w:t>Total length driven by Environmental: 55879.89 meters.</w:t>
      </w:r>
    </w:p>
    <w:p w14:paraId="702BCCA2" w14:textId="77777777" w:rsidR="00584F50" w:rsidRDefault="00584F50" w:rsidP="00584F50">
      <w:pPr>
        <w:pStyle w:val="ListParagraph"/>
        <w:numPr>
          <w:ilvl w:val="1"/>
          <w:numId w:val="24"/>
        </w:numPr>
        <w:spacing w:before="0" w:after="0"/>
      </w:pPr>
      <w:r>
        <w:t>Environmental Cost distributed between minimum of $9.68 and maximum of $67.53MM:</w:t>
      </w:r>
    </w:p>
    <w:p w14:paraId="5B565471" w14:textId="77777777" w:rsidR="00584F50" w:rsidRDefault="00584F50" w:rsidP="00584F50">
      <w:pPr>
        <w:pStyle w:val="ListParagraph"/>
        <w:numPr>
          <w:ilvl w:val="2"/>
          <w:numId w:val="24"/>
        </w:numPr>
        <w:spacing w:before="0" w:after="0"/>
      </w:pPr>
      <w:r>
        <w:t>Leak cost between minimum of $0.18 and maximum of $0.50MM</w:t>
      </w:r>
    </w:p>
    <w:p w14:paraId="19F25AFB" w14:textId="77777777" w:rsidR="00584F50" w:rsidRDefault="00584F50" w:rsidP="00584F50">
      <w:pPr>
        <w:pStyle w:val="ListParagraph"/>
        <w:numPr>
          <w:ilvl w:val="2"/>
          <w:numId w:val="24"/>
        </w:numPr>
        <w:spacing w:before="0" w:after="0"/>
      </w:pPr>
      <w:r>
        <w:t>Leak spill volume between a minimum of 1696.4 and maximum of 2872.92 gallons</w:t>
      </w:r>
    </w:p>
    <w:p w14:paraId="01990031" w14:textId="77777777" w:rsidR="00584F50" w:rsidRDefault="00584F50" w:rsidP="00584F50">
      <w:pPr>
        <w:pStyle w:val="ListParagraph"/>
        <w:numPr>
          <w:ilvl w:val="2"/>
          <w:numId w:val="24"/>
        </w:numPr>
        <w:spacing w:before="0" w:after="0"/>
      </w:pPr>
      <w:r>
        <w:t>Rupture cost between minimum of $86.30 and maximum of $241.45MM</w:t>
      </w:r>
    </w:p>
    <w:p w14:paraId="65A90355" w14:textId="77777777" w:rsidR="00584F50" w:rsidRDefault="00584F50" w:rsidP="00584F50">
      <w:pPr>
        <w:pStyle w:val="ListParagraph"/>
        <w:numPr>
          <w:ilvl w:val="2"/>
          <w:numId w:val="24"/>
        </w:numPr>
        <w:spacing w:before="0" w:after="0"/>
      </w:pPr>
      <w:r>
        <w:t>Rupture spill volume is between a minimum of 814170.01 and maximum of 1378824.67 gallons</w:t>
      </w:r>
    </w:p>
    <w:p w14:paraId="1FF1C22D" w14:textId="77777777" w:rsidR="00584F50" w:rsidRDefault="00584F50" w:rsidP="00584F50">
      <w:pPr>
        <w:pStyle w:val="ListParagraph"/>
        <w:numPr>
          <w:ilvl w:val="2"/>
          <w:numId w:val="24"/>
        </w:numPr>
        <w:spacing w:before="0" w:after="0"/>
      </w:pPr>
      <w:r>
        <w:t>Puncture cost between minimum of $5.91 and maximum of $16.53MM</w:t>
      </w:r>
    </w:p>
    <w:p w14:paraId="18B305AD" w14:textId="77777777" w:rsidR="00584F50" w:rsidRDefault="00584F50" w:rsidP="00584F50">
      <w:pPr>
        <w:pStyle w:val="ListParagraph"/>
        <w:numPr>
          <w:ilvl w:val="2"/>
          <w:numId w:val="24"/>
        </w:numPr>
        <w:spacing w:before="0" w:after="0"/>
      </w:pPr>
      <w:r>
        <w:t>Puncture spill volume is between a minimum of 55740.01 and maximum of 94397.6 gallons</w:t>
      </w:r>
    </w:p>
    <w:p w14:paraId="26ED82B5" w14:textId="77777777" w:rsidR="00584F50" w:rsidRDefault="00584F50" w:rsidP="00584F50">
      <w:pPr>
        <w:pStyle w:val="ListParagraph"/>
        <w:numPr>
          <w:ilvl w:val="0"/>
          <w:numId w:val="24"/>
        </w:numPr>
        <w:spacing w:before="0" w:after="0"/>
      </w:pPr>
      <w:r>
        <w:t>"UNITY TO LONE ROCK NPS 4</w:t>
      </w:r>
    </w:p>
    <w:p w14:paraId="00BC30D3" w14:textId="77777777" w:rsidR="00584F50" w:rsidRDefault="00584F50" w:rsidP="00584F50">
      <w:pPr>
        <w:pStyle w:val="ListParagraph"/>
        <w:numPr>
          <w:ilvl w:val="1"/>
          <w:numId w:val="24"/>
        </w:numPr>
        <w:spacing w:before="0" w:after="0"/>
      </w:pPr>
      <w:r>
        <w:t>Total Cumulative Length (m):</w:t>
      </w:r>
      <w:r>
        <w:tab/>
        <w:t>51803.4</w:t>
      </w:r>
    </w:p>
    <w:p w14:paraId="4EA9C4AD" w14:textId="77777777" w:rsidR="00584F50" w:rsidRDefault="00584F50" w:rsidP="00584F50">
      <w:pPr>
        <w:pStyle w:val="ListParagraph"/>
        <w:numPr>
          <w:ilvl w:val="1"/>
          <w:numId w:val="24"/>
        </w:numPr>
        <w:spacing w:before="0" w:after="0"/>
      </w:pPr>
      <w:r>
        <w:t>Likelihood of failure distributed between minimum of 1.559e-03 and maximum of 1.376e-02.</w:t>
      </w:r>
    </w:p>
    <w:p w14:paraId="61EAF943" w14:textId="77777777" w:rsidR="00584F50" w:rsidRDefault="00584F50" w:rsidP="00584F50">
      <w:pPr>
        <w:pStyle w:val="ListParagraph"/>
        <w:numPr>
          <w:ilvl w:val="2"/>
          <w:numId w:val="24"/>
        </w:numPr>
        <w:spacing w:before="0" w:after="0"/>
      </w:pPr>
      <w:r>
        <w:t xml:space="preserve">Land use distributed as </w:t>
      </w:r>
    </w:p>
    <w:p w14:paraId="0E697189" w14:textId="77777777" w:rsidR="00584F50" w:rsidRDefault="00584F50" w:rsidP="00584F50">
      <w:pPr>
        <w:pStyle w:val="ListParagraph"/>
        <w:numPr>
          <w:ilvl w:val="3"/>
          <w:numId w:val="24"/>
        </w:numPr>
        <w:spacing w:before="0" w:after="0"/>
      </w:pPr>
      <w:r>
        <w:t>Agricultural: 48,198.85</w:t>
      </w:r>
    </w:p>
    <w:p w14:paraId="7E354159" w14:textId="77777777" w:rsidR="00584F50" w:rsidRDefault="00584F50" w:rsidP="00584F50">
      <w:pPr>
        <w:pStyle w:val="ListParagraph"/>
        <w:numPr>
          <w:ilvl w:val="3"/>
          <w:numId w:val="24"/>
        </w:numPr>
        <w:spacing w:before="0" w:after="0"/>
      </w:pPr>
      <w:r>
        <w:t>Remote: 3,533.53</w:t>
      </w:r>
    </w:p>
    <w:p w14:paraId="5C18F675" w14:textId="77777777" w:rsidR="00584F50" w:rsidRDefault="00584F50" w:rsidP="00584F50">
      <w:pPr>
        <w:pStyle w:val="ListParagraph"/>
        <w:numPr>
          <w:ilvl w:val="3"/>
          <w:numId w:val="24"/>
        </w:numPr>
        <w:spacing w:before="0" w:after="0"/>
      </w:pPr>
      <w:r>
        <w:t>Water Course: 71.02</w:t>
      </w:r>
    </w:p>
    <w:p w14:paraId="44B3BB8C" w14:textId="77777777" w:rsidR="00584F50" w:rsidRDefault="00584F50" w:rsidP="00584F50">
      <w:pPr>
        <w:pStyle w:val="ListParagraph"/>
        <w:numPr>
          <w:ilvl w:val="2"/>
          <w:numId w:val="24"/>
        </w:numPr>
        <w:spacing w:before="0" w:after="0"/>
      </w:pPr>
      <w:r>
        <w:t xml:space="preserve">Depth of cover distributed as </w:t>
      </w:r>
    </w:p>
    <w:p w14:paraId="3E2EC9EB" w14:textId="77777777" w:rsidR="00584F50" w:rsidRDefault="00584F50" w:rsidP="00584F50">
      <w:pPr>
        <w:pStyle w:val="ListParagraph"/>
        <w:numPr>
          <w:ilvl w:val="3"/>
          <w:numId w:val="24"/>
        </w:numPr>
        <w:spacing w:before="0" w:after="0"/>
      </w:pPr>
      <w:r>
        <w:t>nan</w:t>
      </w:r>
    </w:p>
    <w:p w14:paraId="240510F8" w14:textId="77777777" w:rsidR="00584F50" w:rsidRDefault="00584F50" w:rsidP="00584F50">
      <w:pPr>
        <w:pStyle w:val="ListParagraph"/>
        <w:numPr>
          <w:ilvl w:val="2"/>
          <w:numId w:val="24"/>
        </w:numPr>
        <w:spacing w:before="0" w:after="0"/>
      </w:pPr>
      <w:r>
        <w:t>Installation date between minimum of 1971-01-01 and maximum of 1971-01-01</w:t>
      </w:r>
    </w:p>
    <w:p w14:paraId="7168B057" w14:textId="77777777" w:rsidR="00584F50" w:rsidRDefault="00584F50" w:rsidP="00584F50">
      <w:pPr>
        <w:pStyle w:val="ListParagraph"/>
        <w:numPr>
          <w:ilvl w:val="2"/>
          <w:numId w:val="24"/>
        </w:numPr>
        <w:spacing w:before="0" w:after="0"/>
      </w:pPr>
      <w:r>
        <w:t>Outside diameter of 4.5 in.</w:t>
      </w:r>
    </w:p>
    <w:p w14:paraId="5841E6ED" w14:textId="77777777" w:rsidR="00584F50" w:rsidRDefault="00584F50" w:rsidP="00584F50">
      <w:pPr>
        <w:pStyle w:val="ListParagraph"/>
        <w:numPr>
          <w:ilvl w:val="2"/>
          <w:numId w:val="24"/>
        </w:numPr>
        <w:spacing w:before="0" w:after="0"/>
      </w:pPr>
      <w:r>
        <w:t>Grade between minimum of 290.0 and maximum of 290.0 MPa</w:t>
      </w:r>
    </w:p>
    <w:p w14:paraId="7344EC89" w14:textId="77777777" w:rsidR="00584F50" w:rsidRDefault="00584F50" w:rsidP="00584F50">
      <w:pPr>
        <w:pStyle w:val="ListParagraph"/>
        <w:numPr>
          <w:ilvl w:val="2"/>
          <w:numId w:val="24"/>
        </w:numPr>
        <w:spacing w:before="0" w:after="0"/>
      </w:pPr>
      <w:r>
        <w:t>Wall thickness between minimum of 3.18 and maximum of 6.02 mm</w:t>
      </w:r>
    </w:p>
    <w:p w14:paraId="363326D3" w14:textId="77777777" w:rsidR="00584F50" w:rsidRDefault="00584F50" w:rsidP="00584F50">
      <w:pPr>
        <w:pStyle w:val="ListParagraph"/>
        <w:numPr>
          <w:ilvl w:val="2"/>
          <w:numId w:val="24"/>
        </w:numPr>
        <w:spacing w:before="0" w:after="0"/>
      </w:pPr>
      <w:r>
        <w:t>Toughness between minimum of nan and maximum of nan J</w:t>
      </w:r>
    </w:p>
    <w:p w14:paraId="63654B96" w14:textId="77777777" w:rsidR="00584F50" w:rsidRDefault="00584F50" w:rsidP="00584F50">
      <w:pPr>
        <w:pStyle w:val="ListParagraph"/>
        <w:numPr>
          <w:ilvl w:val="2"/>
          <w:numId w:val="24"/>
        </w:numPr>
        <w:spacing w:before="0" w:after="0"/>
      </w:pPr>
      <w:r>
        <w:t>Probability of failure given a hit between minimum of 1.386e-01 and maximum of 3.305e-01</w:t>
      </w:r>
    </w:p>
    <w:p w14:paraId="401198A7" w14:textId="77777777" w:rsidR="00584F50" w:rsidRDefault="00584F50" w:rsidP="00584F50">
      <w:pPr>
        <w:pStyle w:val="ListParagraph"/>
        <w:numPr>
          <w:ilvl w:val="2"/>
          <w:numId w:val="24"/>
        </w:numPr>
        <w:spacing w:before="0" w:after="0"/>
      </w:pPr>
      <w:r>
        <w:t>Class area location is/are 1.0.</w:t>
      </w:r>
    </w:p>
    <w:p w14:paraId="7E1A0C5D" w14:textId="77777777" w:rsidR="00584F50" w:rsidRDefault="00584F50" w:rsidP="00584F50">
      <w:pPr>
        <w:pStyle w:val="ListParagraph"/>
        <w:numPr>
          <w:ilvl w:val="1"/>
          <w:numId w:val="24"/>
        </w:numPr>
        <w:spacing w:before="0" w:after="0"/>
      </w:pPr>
      <w:r>
        <w:t>Consequence of failure distributed between minimum of $7.98 and maximum of $21.08MM</w:t>
      </w:r>
    </w:p>
    <w:p w14:paraId="485959D9" w14:textId="77777777" w:rsidR="00584F50" w:rsidRDefault="00584F50" w:rsidP="00584F50">
      <w:pPr>
        <w:pStyle w:val="ListParagraph"/>
        <w:numPr>
          <w:ilvl w:val="1"/>
          <w:numId w:val="24"/>
        </w:numPr>
        <w:spacing w:before="0" w:after="0"/>
      </w:pPr>
      <w:r>
        <w:t>Total length driven by Safety: 699.63 meters.</w:t>
      </w:r>
    </w:p>
    <w:p w14:paraId="26D8C2A9" w14:textId="77777777" w:rsidR="00584F50" w:rsidRDefault="00584F50" w:rsidP="00584F50">
      <w:pPr>
        <w:pStyle w:val="ListParagraph"/>
        <w:numPr>
          <w:ilvl w:val="1"/>
          <w:numId w:val="24"/>
        </w:numPr>
        <w:spacing w:before="0" w:after="0"/>
      </w:pPr>
      <w:r>
        <w:t>Safety Cost distributed between minimum of $0.00 and maximum of $12.11MM:</w:t>
      </w:r>
    </w:p>
    <w:p w14:paraId="64B0854A" w14:textId="77777777" w:rsidR="00584F50" w:rsidRDefault="00584F50" w:rsidP="00584F50">
      <w:pPr>
        <w:pStyle w:val="ListParagraph"/>
        <w:numPr>
          <w:ilvl w:val="2"/>
          <w:numId w:val="24"/>
        </w:numPr>
        <w:spacing w:before="0" w:after="0"/>
      </w:pPr>
      <w:r>
        <w:t>Leak cost between minimum of $0.00 and maximum of $12.11MM</w:t>
      </w:r>
    </w:p>
    <w:p w14:paraId="62F6550D" w14:textId="77777777" w:rsidR="00584F50" w:rsidRDefault="00584F50" w:rsidP="00584F50">
      <w:pPr>
        <w:pStyle w:val="ListParagraph"/>
        <w:numPr>
          <w:ilvl w:val="2"/>
          <w:numId w:val="24"/>
        </w:numPr>
        <w:spacing w:before="0" w:after="0"/>
      </w:pPr>
      <w:r>
        <w:t>Leak scenario yielded 10.0 intersections with structures, with minimum of 1.26 and maximum of 1.26 of population impacted.</w:t>
      </w:r>
    </w:p>
    <w:p w14:paraId="1F29C684" w14:textId="77777777" w:rsidR="00584F50" w:rsidRDefault="00584F50" w:rsidP="00584F50">
      <w:pPr>
        <w:pStyle w:val="ListParagraph"/>
        <w:numPr>
          <w:ilvl w:val="2"/>
          <w:numId w:val="24"/>
        </w:numPr>
        <w:spacing w:before="0" w:after="0"/>
      </w:pPr>
      <w:r>
        <w:t>Leak hazard radius distributed between minimum of 12.02 and maximum of 12.02 meters.</w:t>
      </w:r>
    </w:p>
    <w:p w14:paraId="20B173EC" w14:textId="77777777" w:rsidR="00584F50" w:rsidRDefault="00584F50" w:rsidP="00584F50">
      <w:pPr>
        <w:pStyle w:val="ListParagraph"/>
        <w:numPr>
          <w:ilvl w:val="2"/>
          <w:numId w:val="24"/>
        </w:numPr>
        <w:spacing w:before="0" w:after="0"/>
      </w:pPr>
      <w:r>
        <w:t>Rupture cost between minimum of $0.00 and maximum of $12.11MM</w:t>
      </w:r>
    </w:p>
    <w:p w14:paraId="52B8E087" w14:textId="77777777" w:rsidR="00584F50" w:rsidRDefault="00584F50" w:rsidP="00584F50">
      <w:pPr>
        <w:pStyle w:val="ListParagraph"/>
        <w:numPr>
          <w:ilvl w:val="2"/>
          <w:numId w:val="24"/>
        </w:numPr>
        <w:spacing w:before="0" w:after="0"/>
      </w:pPr>
      <w:r>
        <w:t>Rupture scenario yielded 17.0 intersections with structures, with minimum of 1.26 and maximum of 1.26 of population impacted</w:t>
      </w:r>
    </w:p>
    <w:p w14:paraId="198A72F0" w14:textId="77777777" w:rsidR="00584F50" w:rsidRDefault="00584F50" w:rsidP="00584F50">
      <w:pPr>
        <w:pStyle w:val="ListParagraph"/>
        <w:numPr>
          <w:ilvl w:val="2"/>
          <w:numId w:val="24"/>
        </w:numPr>
        <w:spacing w:before="0" w:after="0"/>
      </w:pPr>
      <w:r>
        <w:t>Rupture hazard radius distributed between minimum of 83.2 and maximum of 83.2 meters.</w:t>
      </w:r>
    </w:p>
    <w:p w14:paraId="6F681722" w14:textId="77777777" w:rsidR="00584F50" w:rsidRDefault="00584F50" w:rsidP="00584F50">
      <w:pPr>
        <w:pStyle w:val="ListParagraph"/>
        <w:numPr>
          <w:ilvl w:val="2"/>
          <w:numId w:val="24"/>
        </w:numPr>
        <w:spacing w:before="0" w:after="0"/>
      </w:pPr>
      <w:r>
        <w:t>Puncture cost between minimum of $0.00 and maximum of $12.11MM</w:t>
      </w:r>
    </w:p>
    <w:p w14:paraId="074C6B2A" w14:textId="77777777" w:rsidR="00584F50" w:rsidRDefault="00584F50" w:rsidP="00584F50">
      <w:pPr>
        <w:pStyle w:val="ListParagraph"/>
        <w:numPr>
          <w:ilvl w:val="2"/>
          <w:numId w:val="24"/>
        </w:numPr>
        <w:spacing w:before="0" w:after="0"/>
      </w:pPr>
      <w:r>
        <w:t>Puncture scenario yielded 17.0 intersections with structures, with minimum of 1.26 and maximum of 1.26 of population impacted</w:t>
      </w:r>
    </w:p>
    <w:p w14:paraId="19B7EED2" w14:textId="77777777" w:rsidR="00584F50" w:rsidRDefault="00584F50" w:rsidP="00584F50">
      <w:pPr>
        <w:pStyle w:val="ListParagraph"/>
        <w:numPr>
          <w:ilvl w:val="2"/>
          <w:numId w:val="24"/>
        </w:numPr>
        <w:spacing w:before="0" w:after="0"/>
      </w:pPr>
      <w:r>
        <w:lastRenderedPageBreak/>
        <w:t>Puncture hazard radius distributed between minimum of 48.57 and maximum of 48.57 meters.</w:t>
      </w:r>
    </w:p>
    <w:p w14:paraId="4051A97C" w14:textId="77777777" w:rsidR="00584F50" w:rsidRDefault="00584F50" w:rsidP="00584F50">
      <w:pPr>
        <w:pStyle w:val="ListParagraph"/>
        <w:numPr>
          <w:ilvl w:val="2"/>
          <w:numId w:val="24"/>
        </w:numPr>
        <w:spacing w:before="0" w:after="0"/>
      </w:pPr>
      <w:r>
        <w:t>Product type is Condensate.</w:t>
      </w:r>
    </w:p>
    <w:p w14:paraId="17DFC08F" w14:textId="77777777" w:rsidR="00584F50" w:rsidRDefault="00584F50" w:rsidP="00584F50">
      <w:pPr>
        <w:pStyle w:val="ListParagraph"/>
        <w:numPr>
          <w:ilvl w:val="2"/>
          <w:numId w:val="24"/>
        </w:numPr>
        <w:spacing w:before="0" w:after="0"/>
      </w:pPr>
      <w:r>
        <w:t>Class area location is/are 1.0.</w:t>
      </w:r>
    </w:p>
    <w:p w14:paraId="7DEADE80" w14:textId="77777777" w:rsidR="00584F50" w:rsidRDefault="00584F50" w:rsidP="00584F50">
      <w:pPr>
        <w:pStyle w:val="ListParagraph"/>
        <w:numPr>
          <w:ilvl w:val="1"/>
          <w:numId w:val="24"/>
        </w:numPr>
        <w:spacing w:before="0" w:after="0"/>
      </w:pPr>
      <w:r>
        <w:t>Total length driven by Environmental: 51103.76 meters.</w:t>
      </w:r>
    </w:p>
    <w:p w14:paraId="3666C950" w14:textId="77777777" w:rsidR="00584F50" w:rsidRDefault="00584F50" w:rsidP="00584F50">
      <w:pPr>
        <w:pStyle w:val="ListParagraph"/>
        <w:numPr>
          <w:ilvl w:val="1"/>
          <w:numId w:val="24"/>
        </w:numPr>
        <w:spacing w:before="0" w:after="0"/>
      </w:pPr>
      <w:r>
        <w:t>Environmental Cost distributed between minimum of $7.61 and maximum of $19.92MM:</w:t>
      </w:r>
    </w:p>
    <w:p w14:paraId="2045E2CC" w14:textId="77777777" w:rsidR="00584F50" w:rsidRDefault="00584F50" w:rsidP="00584F50">
      <w:pPr>
        <w:pStyle w:val="ListParagraph"/>
        <w:numPr>
          <w:ilvl w:val="2"/>
          <w:numId w:val="24"/>
        </w:numPr>
        <w:spacing w:before="0" w:after="0"/>
      </w:pPr>
      <w:r>
        <w:t>Leak cost between minimum of $0.21 and maximum of $0.48MM</w:t>
      </w:r>
    </w:p>
    <w:p w14:paraId="341A72B1" w14:textId="77777777" w:rsidR="00584F50" w:rsidRDefault="00584F50" w:rsidP="00584F50">
      <w:pPr>
        <w:pStyle w:val="ListParagraph"/>
        <w:numPr>
          <w:ilvl w:val="2"/>
          <w:numId w:val="24"/>
        </w:numPr>
        <w:spacing w:before="0" w:after="0"/>
      </w:pPr>
      <w:r>
        <w:t>Leak spill volume between a minimum of 1972.39 and maximum of 2702.49 gallons</w:t>
      </w:r>
    </w:p>
    <w:p w14:paraId="75AECE2F" w14:textId="77777777" w:rsidR="00584F50" w:rsidRDefault="00584F50" w:rsidP="00584F50">
      <w:pPr>
        <w:pStyle w:val="ListParagraph"/>
        <w:numPr>
          <w:ilvl w:val="2"/>
          <w:numId w:val="24"/>
        </w:numPr>
        <w:spacing w:before="0" w:after="0"/>
      </w:pPr>
      <w:r>
        <w:t>Rupture cost between minimum of $27.31 and maximum of $62.82MM</w:t>
      </w:r>
    </w:p>
    <w:p w14:paraId="4E28D1C4" w14:textId="77777777" w:rsidR="00584F50" w:rsidRDefault="00584F50" w:rsidP="00584F50">
      <w:pPr>
        <w:pStyle w:val="ListParagraph"/>
        <w:numPr>
          <w:ilvl w:val="2"/>
          <w:numId w:val="24"/>
        </w:numPr>
        <w:spacing w:before="0" w:after="0"/>
      </w:pPr>
      <w:r>
        <w:t>Rupture spill volume is between a minimum of 257682.32 and maximum of 353066.58 gallons</w:t>
      </w:r>
    </w:p>
    <w:p w14:paraId="0F042D3D" w14:textId="77777777" w:rsidR="00584F50" w:rsidRDefault="00584F50" w:rsidP="00584F50">
      <w:pPr>
        <w:pStyle w:val="ListParagraph"/>
        <w:numPr>
          <w:ilvl w:val="2"/>
          <w:numId w:val="24"/>
        </w:numPr>
        <w:spacing w:before="0" w:after="0"/>
      </w:pPr>
      <w:r>
        <w:t>Puncture cost between minimum of $6.87 and maximum of $15.80MM</w:t>
      </w:r>
    </w:p>
    <w:p w14:paraId="2E483941" w14:textId="77777777" w:rsidR="00584F50" w:rsidRDefault="00584F50" w:rsidP="00584F50">
      <w:pPr>
        <w:pStyle w:val="ListParagraph"/>
        <w:numPr>
          <w:ilvl w:val="2"/>
          <w:numId w:val="24"/>
        </w:numPr>
        <w:spacing w:before="0" w:after="0"/>
      </w:pPr>
      <w:r>
        <w:t>Puncture spill volume is between a minimum of 64808.16 and maximum of 88797.7 gallons</w:t>
      </w:r>
    </w:p>
    <w:p w14:paraId="23C94004" w14:textId="77777777" w:rsidR="00584F50" w:rsidRDefault="00584F50" w:rsidP="00584F50">
      <w:pPr>
        <w:pStyle w:val="ListParagraph"/>
        <w:numPr>
          <w:ilvl w:val="0"/>
          <w:numId w:val="24"/>
        </w:numPr>
        <w:spacing w:before="0" w:after="0"/>
      </w:pPr>
      <w:r>
        <w:t>"MEDICINE RIVER JUNCTION TO RAVEN RIVER PUMP STATION NPS 8</w:t>
      </w:r>
    </w:p>
    <w:p w14:paraId="7AA9A547" w14:textId="77777777" w:rsidR="00584F50" w:rsidRDefault="00584F50" w:rsidP="00584F50">
      <w:pPr>
        <w:pStyle w:val="ListParagraph"/>
        <w:numPr>
          <w:ilvl w:val="1"/>
          <w:numId w:val="24"/>
        </w:numPr>
        <w:spacing w:before="0" w:after="0"/>
      </w:pPr>
      <w:r>
        <w:t>Total Cumulative Length (m):</w:t>
      </w:r>
      <w:r>
        <w:tab/>
        <w:t>38176.33</w:t>
      </w:r>
    </w:p>
    <w:p w14:paraId="59368E1A" w14:textId="77777777" w:rsidR="00584F50" w:rsidRDefault="00584F50" w:rsidP="00584F50">
      <w:pPr>
        <w:pStyle w:val="ListParagraph"/>
        <w:numPr>
          <w:ilvl w:val="1"/>
          <w:numId w:val="24"/>
        </w:numPr>
        <w:spacing w:before="0" w:after="0"/>
      </w:pPr>
      <w:r>
        <w:t>Likelihood of failure distributed between minimum of 1.156e-03 and maximum of 2.129e-03.</w:t>
      </w:r>
    </w:p>
    <w:p w14:paraId="1CF65849" w14:textId="77777777" w:rsidR="00584F50" w:rsidRDefault="00584F50" w:rsidP="00584F50">
      <w:pPr>
        <w:pStyle w:val="ListParagraph"/>
        <w:numPr>
          <w:ilvl w:val="2"/>
          <w:numId w:val="24"/>
        </w:numPr>
        <w:spacing w:before="0" w:after="0"/>
      </w:pPr>
      <w:r>
        <w:t xml:space="preserve">Land use distributed as </w:t>
      </w:r>
    </w:p>
    <w:p w14:paraId="31A59E05" w14:textId="77777777" w:rsidR="00584F50" w:rsidRDefault="00584F50" w:rsidP="00584F50">
      <w:pPr>
        <w:pStyle w:val="ListParagraph"/>
        <w:numPr>
          <w:ilvl w:val="3"/>
          <w:numId w:val="24"/>
        </w:numPr>
        <w:spacing w:before="0" w:after="0"/>
      </w:pPr>
      <w:r>
        <w:t>Agricultural: 38,176.33</w:t>
      </w:r>
    </w:p>
    <w:p w14:paraId="39ABF3D1" w14:textId="77777777" w:rsidR="00584F50" w:rsidRDefault="00584F50" w:rsidP="00584F50">
      <w:pPr>
        <w:pStyle w:val="ListParagraph"/>
        <w:numPr>
          <w:ilvl w:val="2"/>
          <w:numId w:val="24"/>
        </w:numPr>
        <w:spacing w:before="0" w:after="0"/>
      </w:pPr>
      <w:r>
        <w:t xml:space="preserve">Depth of cover distributed as </w:t>
      </w:r>
    </w:p>
    <w:p w14:paraId="14B57624" w14:textId="77777777" w:rsidR="00584F50" w:rsidRDefault="00584F50" w:rsidP="00584F50">
      <w:pPr>
        <w:pStyle w:val="ListParagraph"/>
        <w:numPr>
          <w:ilvl w:val="3"/>
          <w:numId w:val="24"/>
        </w:numPr>
        <w:spacing w:before="0" w:after="0"/>
      </w:pPr>
      <w:r>
        <w:t>&gt;= 0.91 to &lt; 1.22m: 38,176.33</w:t>
      </w:r>
    </w:p>
    <w:p w14:paraId="1081F50F" w14:textId="77777777" w:rsidR="00584F50" w:rsidRDefault="00584F50" w:rsidP="00584F50">
      <w:pPr>
        <w:pStyle w:val="ListParagraph"/>
        <w:numPr>
          <w:ilvl w:val="2"/>
          <w:numId w:val="24"/>
        </w:numPr>
        <w:spacing w:before="0" w:after="0"/>
      </w:pPr>
      <w:r>
        <w:t>Installation date between minimum of 1990-01-01 and maximum of 1990-01-01</w:t>
      </w:r>
    </w:p>
    <w:p w14:paraId="64A2F9D8" w14:textId="77777777" w:rsidR="00584F50" w:rsidRDefault="00584F50" w:rsidP="00584F50">
      <w:pPr>
        <w:pStyle w:val="ListParagraph"/>
        <w:numPr>
          <w:ilvl w:val="2"/>
          <w:numId w:val="24"/>
        </w:numPr>
        <w:spacing w:before="0" w:after="0"/>
      </w:pPr>
      <w:r>
        <w:t>Outside diameter of 8.625 in.</w:t>
      </w:r>
    </w:p>
    <w:p w14:paraId="5B57B28D" w14:textId="77777777" w:rsidR="00584F50" w:rsidRDefault="00584F50" w:rsidP="00584F50">
      <w:pPr>
        <w:pStyle w:val="ListParagraph"/>
        <w:numPr>
          <w:ilvl w:val="2"/>
          <w:numId w:val="24"/>
        </w:numPr>
        <w:spacing w:before="0" w:after="0"/>
      </w:pPr>
      <w:r>
        <w:t>Grade between minimum of 359.0 and maximum of 359.0 MPa</w:t>
      </w:r>
    </w:p>
    <w:p w14:paraId="4E69B851" w14:textId="77777777" w:rsidR="00584F50" w:rsidRDefault="00584F50" w:rsidP="00584F50">
      <w:pPr>
        <w:pStyle w:val="ListParagraph"/>
        <w:numPr>
          <w:ilvl w:val="2"/>
          <w:numId w:val="24"/>
        </w:numPr>
        <w:spacing w:before="0" w:after="0"/>
      </w:pPr>
      <w:r>
        <w:t>Wall thickness between minimum of 4.78 and maximum of 7.04 mm</w:t>
      </w:r>
    </w:p>
    <w:p w14:paraId="48D0E73F" w14:textId="77777777" w:rsidR="00584F50" w:rsidRDefault="00584F50" w:rsidP="00584F50">
      <w:pPr>
        <w:pStyle w:val="ListParagraph"/>
        <w:numPr>
          <w:ilvl w:val="2"/>
          <w:numId w:val="24"/>
        </w:numPr>
        <w:spacing w:before="0" w:after="0"/>
      </w:pPr>
      <w:r>
        <w:t>Toughness between minimum of nan and maximum of nan J</w:t>
      </w:r>
    </w:p>
    <w:p w14:paraId="11444457" w14:textId="77777777" w:rsidR="00584F50" w:rsidRDefault="00584F50" w:rsidP="00584F50">
      <w:pPr>
        <w:pStyle w:val="ListParagraph"/>
        <w:numPr>
          <w:ilvl w:val="2"/>
          <w:numId w:val="24"/>
        </w:numPr>
        <w:spacing w:before="0" w:after="0"/>
      </w:pPr>
      <w:r>
        <w:t>Probability of failure given a hit between minimum of 8.676e-02 and maximum of 1.598e-01</w:t>
      </w:r>
    </w:p>
    <w:p w14:paraId="02FE7907" w14:textId="77777777" w:rsidR="00584F50" w:rsidRDefault="00584F50" w:rsidP="00584F50">
      <w:pPr>
        <w:pStyle w:val="ListParagraph"/>
        <w:numPr>
          <w:ilvl w:val="2"/>
          <w:numId w:val="24"/>
        </w:numPr>
        <w:spacing w:before="0" w:after="0"/>
      </w:pPr>
      <w:r>
        <w:t>Class area location is/are 1.0.</w:t>
      </w:r>
    </w:p>
    <w:p w14:paraId="7775B697" w14:textId="77777777" w:rsidR="00584F50" w:rsidRDefault="00584F50" w:rsidP="00584F50">
      <w:pPr>
        <w:pStyle w:val="ListParagraph"/>
        <w:numPr>
          <w:ilvl w:val="1"/>
          <w:numId w:val="24"/>
        </w:numPr>
        <w:spacing w:before="0" w:after="0"/>
      </w:pPr>
      <w:r>
        <w:t>Consequence of failure distributed between minimum of $11.52 and maximum of $33.07MM</w:t>
      </w:r>
    </w:p>
    <w:p w14:paraId="79EAAFC6" w14:textId="77777777" w:rsidR="00584F50" w:rsidRDefault="00584F50" w:rsidP="00584F50">
      <w:pPr>
        <w:pStyle w:val="ListParagraph"/>
        <w:numPr>
          <w:ilvl w:val="1"/>
          <w:numId w:val="24"/>
        </w:numPr>
        <w:spacing w:before="0" w:after="0"/>
      </w:pPr>
      <w:r>
        <w:t>Total length driven by Safety: 97.27 meters.</w:t>
      </w:r>
    </w:p>
    <w:p w14:paraId="3B662582" w14:textId="77777777" w:rsidR="00584F50" w:rsidRDefault="00584F50" w:rsidP="00584F50">
      <w:pPr>
        <w:pStyle w:val="ListParagraph"/>
        <w:numPr>
          <w:ilvl w:val="1"/>
          <w:numId w:val="24"/>
        </w:numPr>
        <w:spacing w:before="0" w:after="0"/>
      </w:pPr>
      <w:r>
        <w:t>Safety Cost distributed between minimum of $0.00 and maximum of $20.27MM:</w:t>
      </w:r>
    </w:p>
    <w:p w14:paraId="58B9B954" w14:textId="77777777" w:rsidR="00584F50" w:rsidRDefault="00584F50" w:rsidP="00584F50">
      <w:pPr>
        <w:pStyle w:val="ListParagraph"/>
        <w:numPr>
          <w:ilvl w:val="2"/>
          <w:numId w:val="24"/>
        </w:numPr>
        <w:spacing w:before="0" w:after="0"/>
      </w:pPr>
      <w:r>
        <w:t>Leak cost between minimum of $0.00 and maximum of $0.00MM</w:t>
      </w:r>
    </w:p>
    <w:p w14:paraId="6807A1D5" w14:textId="77777777" w:rsidR="00584F50" w:rsidRDefault="00584F50" w:rsidP="00584F50">
      <w:pPr>
        <w:pStyle w:val="ListParagraph"/>
        <w:numPr>
          <w:ilvl w:val="2"/>
          <w:numId w:val="24"/>
        </w:numPr>
        <w:spacing w:before="0" w:after="0"/>
      </w:pPr>
      <w:r>
        <w:t>Leak scenario yielded 11.0 intersections with structures, with minimum of 0.0 and maximum of 0.0 of population impacted.</w:t>
      </w:r>
    </w:p>
    <w:p w14:paraId="07D84BD0" w14:textId="77777777" w:rsidR="00584F50" w:rsidRDefault="00584F50" w:rsidP="00584F50">
      <w:pPr>
        <w:pStyle w:val="ListParagraph"/>
        <w:numPr>
          <w:ilvl w:val="2"/>
          <w:numId w:val="24"/>
        </w:numPr>
        <w:spacing w:before="0" w:after="0"/>
      </w:pPr>
      <w:r>
        <w:t>Leak hazard radius distributed between minimum of 12.03 and maximum of 12.03 meters.</w:t>
      </w:r>
    </w:p>
    <w:p w14:paraId="0FE11F77" w14:textId="77777777" w:rsidR="00584F50" w:rsidRDefault="00584F50" w:rsidP="00584F50">
      <w:pPr>
        <w:pStyle w:val="ListParagraph"/>
        <w:numPr>
          <w:ilvl w:val="2"/>
          <w:numId w:val="24"/>
        </w:numPr>
        <w:spacing w:before="0" w:after="0"/>
      </w:pPr>
      <w:r>
        <w:t>Rupture cost between minimum of $0.00 and maximum of $43.78MM</w:t>
      </w:r>
    </w:p>
    <w:p w14:paraId="4A80D4D9" w14:textId="77777777" w:rsidR="00584F50" w:rsidRDefault="00584F50" w:rsidP="00584F50">
      <w:pPr>
        <w:pStyle w:val="ListParagraph"/>
        <w:numPr>
          <w:ilvl w:val="2"/>
          <w:numId w:val="24"/>
        </w:numPr>
        <w:spacing w:before="0" w:after="0"/>
      </w:pPr>
      <w:r>
        <w:t>Rupture scenario yielded 71.0 intersections with structures, with minimum of 0.0 and maximum of 4.56 of population impacted</w:t>
      </w:r>
    </w:p>
    <w:p w14:paraId="4B7260A6" w14:textId="77777777" w:rsidR="00584F50" w:rsidRDefault="00584F50" w:rsidP="00584F50">
      <w:pPr>
        <w:pStyle w:val="ListParagraph"/>
        <w:numPr>
          <w:ilvl w:val="2"/>
          <w:numId w:val="24"/>
        </w:numPr>
        <w:spacing w:before="0" w:after="0"/>
      </w:pPr>
      <w:r>
        <w:t>Rupture hazard radius distributed between minimum of 138.23 and maximum of 138.23 meters.</w:t>
      </w:r>
    </w:p>
    <w:p w14:paraId="7DF295A5" w14:textId="77777777" w:rsidR="00584F50" w:rsidRDefault="00584F50" w:rsidP="00584F50">
      <w:pPr>
        <w:pStyle w:val="ListParagraph"/>
        <w:numPr>
          <w:ilvl w:val="2"/>
          <w:numId w:val="24"/>
        </w:numPr>
        <w:spacing w:before="0" w:after="0"/>
      </w:pPr>
      <w:r>
        <w:t>Puncture cost between minimum of $0.00 and maximum of $21.89MM</w:t>
      </w:r>
    </w:p>
    <w:p w14:paraId="5E63D6DF" w14:textId="77777777" w:rsidR="00584F50" w:rsidRDefault="00584F50" w:rsidP="00584F50">
      <w:pPr>
        <w:pStyle w:val="ListParagraph"/>
        <w:numPr>
          <w:ilvl w:val="2"/>
          <w:numId w:val="24"/>
        </w:numPr>
        <w:spacing w:before="0" w:after="0"/>
      </w:pPr>
      <w:r>
        <w:t>Puncture scenario yielded 35.0 intersections with structures, with minimum of 0.0 and maximum of 2.28 of population impacted</w:t>
      </w:r>
    </w:p>
    <w:p w14:paraId="373713A3" w14:textId="77777777" w:rsidR="00584F50" w:rsidRDefault="00584F50" w:rsidP="00584F50">
      <w:pPr>
        <w:pStyle w:val="ListParagraph"/>
        <w:numPr>
          <w:ilvl w:val="2"/>
          <w:numId w:val="24"/>
        </w:numPr>
        <w:spacing w:before="0" w:after="0"/>
      </w:pPr>
      <w:r>
        <w:t>Puncture hazard radius distributed between minimum of 48.58 and maximum of 48.58 meters.</w:t>
      </w:r>
    </w:p>
    <w:p w14:paraId="56F919E6" w14:textId="77777777" w:rsidR="00584F50" w:rsidRDefault="00584F50" w:rsidP="00584F50">
      <w:pPr>
        <w:pStyle w:val="ListParagraph"/>
        <w:numPr>
          <w:ilvl w:val="2"/>
          <w:numId w:val="24"/>
        </w:numPr>
        <w:spacing w:before="0" w:after="0"/>
      </w:pPr>
      <w:r>
        <w:lastRenderedPageBreak/>
        <w:t>Product type is LVP Products.</w:t>
      </w:r>
    </w:p>
    <w:p w14:paraId="2D63638C" w14:textId="77777777" w:rsidR="00584F50" w:rsidRDefault="00584F50" w:rsidP="00584F50">
      <w:pPr>
        <w:pStyle w:val="ListParagraph"/>
        <w:numPr>
          <w:ilvl w:val="2"/>
          <w:numId w:val="24"/>
        </w:numPr>
        <w:spacing w:before="0" w:after="0"/>
      </w:pPr>
      <w:r>
        <w:t>Class area location is/are 1.0.</w:t>
      </w:r>
    </w:p>
    <w:p w14:paraId="58EEC747" w14:textId="77777777" w:rsidR="00584F50" w:rsidRDefault="00584F50" w:rsidP="00584F50">
      <w:pPr>
        <w:pStyle w:val="ListParagraph"/>
        <w:numPr>
          <w:ilvl w:val="1"/>
          <w:numId w:val="24"/>
        </w:numPr>
        <w:spacing w:before="0" w:after="0"/>
      </w:pPr>
      <w:r>
        <w:t>Total length driven by Environmental: 38079.06 meters.</w:t>
      </w:r>
    </w:p>
    <w:p w14:paraId="5B5FCB54" w14:textId="77777777" w:rsidR="00584F50" w:rsidRDefault="00584F50" w:rsidP="00584F50">
      <w:pPr>
        <w:pStyle w:val="ListParagraph"/>
        <w:numPr>
          <w:ilvl w:val="1"/>
          <w:numId w:val="24"/>
        </w:numPr>
        <w:spacing w:before="0" w:after="0"/>
      </w:pPr>
      <w:r>
        <w:t>Environmental Cost distributed between minimum of $11.19 and maximum of $24.23MM:</w:t>
      </w:r>
    </w:p>
    <w:p w14:paraId="05083BDF" w14:textId="77777777" w:rsidR="00584F50" w:rsidRDefault="00584F50" w:rsidP="00584F50">
      <w:pPr>
        <w:pStyle w:val="ListParagraph"/>
        <w:numPr>
          <w:ilvl w:val="2"/>
          <w:numId w:val="24"/>
        </w:numPr>
        <w:spacing w:before="0" w:after="0"/>
      </w:pPr>
      <w:r>
        <w:t>Leak cost between minimum of $0.21 and maximum of $0.45MM</w:t>
      </w:r>
    </w:p>
    <w:p w14:paraId="27ED9223" w14:textId="77777777" w:rsidR="00584F50" w:rsidRDefault="00584F50" w:rsidP="00584F50">
      <w:pPr>
        <w:pStyle w:val="ListParagraph"/>
        <w:numPr>
          <w:ilvl w:val="2"/>
          <w:numId w:val="24"/>
        </w:numPr>
        <w:spacing w:before="0" w:after="0"/>
      </w:pPr>
      <w:r>
        <w:t>Leak spill volume between a minimum of 1973.49 and maximum of 2539.14 gallons</w:t>
      </w:r>
    </w:p>
    <w:p w14:paraId="600BFE10" w14:textId="77777777" w:rsidR="00584F50" w:rsidRDefault="00584F50" w:rsidP="00584F50">
      <w:pPr>
        <w:pStyle w:val="ListParagraph"/>
        <w:numPr>
          <w:ilvl w:val="2"/>
          <w:numId w:val="24"/>
        </w:numPr>
        <w:spacing w:before="0" w:after="0"/>
      </w:pPr>
      <w:r>
        <w:t>Rupture cost between minimum of $100.39 and maximum of $216.59MM</w:t>
      </w:r>
    </w:p>
    <w:p w14:paraId="471E923D" w14:textId="77777777" w:rsidR="00584F50" w:rsidRDefault="00584F50" w:rsidP="00584F50">
      <w:pPr>
        <w:pStyle w:val="ListParagraph"/>
        <w:numPr>
          <w:ilvl w:val="2"/>
          <w:numId w:val="24"/>
        </w:numPr>
        <w:spacing w:before="0" w:after="0"/>
      </w:pPr>
      <w:r>
        <w:t>Rupture spill volume is between a minimum of 947155.24 and maximum of 1218631.01 gallons</w:t>
      </w:r>
    </w:p>
    <w:p w14:paraId="7ADD139C" w14:textId="77777777" w:rsidR="00584F50" w:rsidRDefault="00584F50" w:rsidP="00584F50">
      <w:pPr>
        <w:pStyle w:val="ListParagraph"/>
        <w:numPr>
          <w:ilvl w:val="2"/>
          <w:numId w:val="24"/>
        </w:numPr>
        <w:spacing w:before="0" w:after="0"/>
      </w:pPr>
      <w:r>
        <w:t>Puncture cost between minimum of $6.87 and maximum of $14.83MM</w:t>
      </w:r>
    </w:p>
    <w:p w14:paraId="0E4645A1" w14:textId="77777777" w:rsidR="00584F50" w:rsidRDefault="00584F50" w:rsidP="00584F50">
      <w:pPr>
        <w:pStyle w:val="ListParagraph"/>
        <w:numPr>
          <w:ilvl w:val="2"/>
          <w:numId w:val="24"/>
        </w:numPr>
        <w:spacing w:before="0" w:after="0"/>
      </w:pPr>
      <w:r>
        <w:t>Puncture spill volume is between a minimum of 64844.49 and maximum of 83430.36 gallons</w:t>
      </w:r>
    </w:p>
    <w:p w14:paraId="38E9F201" w14:textId="77777777" w:rsidR="00584F50" w:rsidRDefault="00584F50" w:rsidP="00584F50">
      <w:pPr>
        <w:pStyle w:val="ListParagraph"/>
        <w:numPr>
          <w:ilvl w:val="0"/>
          <w:numId w:val="24"/>
        </w:numPr>
        <w:spacing w:before="0" w:after="0"/>
      </w:pPr>
      <w:r>
        <w:t>"UTIKUMA TO EDMONTON NPS 24</w:t>
      </w:r>
    </w:p>
    <w:p w14:paraId="01F5D2E7" w14:textId="77777777" w:rsidR="00584F50" w:rsidRDefault="00584F50" w:rsidP="00584F50">
      <w:pPr>
        <w:pStyle w:val="ListParagraph"/>
        <w:numPr>
          <w:ilvl w:val="1"/>
          <w:numId w:val="24"/>
        </w:numPr>
        <w:spacing w:before="0" w:after="0"/>
      </w:pPr>
      <w:r>
        <w:t>Total Cumulative Length (m):</w:t>
      </w:r>
      <w:r>
        <w:tab/>
        <w:t>36740.4</w:t>
      </w:r>
    </w:p>
    <w:p w14:paraId="4EA8A6C8" w14:textId="77777777" w:rsidR="00584F50" w:rsidRDefault="00584F50" w:rsidP="00584F50">
      <w:pPr>
        <w:pStyle w:val="ListParagraph"/>
        <w:numPr>
          <w:ilvl w:val="1"/>
          <w:numId w:val="24"/>
        </w:numPr>
        <w:spacing w:before="0" w:after="0"/>
      </w:pPr>
      <w:r>
        <w:t>Likelihood of failure distributed between minimum of 1.129e-03 and maximum of 1.618e-02.</w:t>
      </w:r>
    </w:p>
    <w:p w14:paraId="37132FB5" w14:textId="77777777" w:rsidR="00584F50" w:rsidRDefault="00584F50" w:rsidP="00584F50">
      <w:pPr>
        <w:pStyle w:val="ListParagraph"/>
        <w:numPr>
          <w:ilvl w:val="2"/>
          <w:numId w:val="24"/>
        </w:numPr>
        <w:spacing w:before="0" w:after="0"/>
      </w:pPr>
      <w:r>
        <w:t xml:space="preserve">Land use distributed as </w:t>
      </w:r>
    </w:p>
    <w:p w14:paraId="761A168E" w14:textId="77777777" w:rsidR="00584F50" w:rsidRDefault="00584F50" w:rsidP="00584F50">
      <w:pPr>
        <w:pStyle w:val="ListParagraph"/>
        <w:numPr>
          <w:ilvl w:val="3"/>
          <w:numId w:val="24"/>
        </w:numPr>
        <w:spacing w:before="0" w:after="0"/>
      </w:pPr>
      <w:r>
        <w:t>Agricultural: 35,891.49</w:t>
      </w:r>
    </w:p>
    <w:p w14:paraId="61E043B0" w14:textId="77777777" w:rsidR="00584F50" w:rsidRDefault="00584F50" w:rsidP="00584F50">
      <w:pPr>
        <w:pStyle w:val="ListParagraph"/>
        <w:numPr>
          <w:ilvl w:val="3"/>
          <w:numId w:val="24"/>
        </w:numPr>
        <w:spacing w:before="0" w:after="0"/>
      </w:pPr>
      <w:r>
        <w:t>Forested: 755.99</w:t>
      </w:r>
    </w:p>
    <w:p w14:paraId="7391ABBF" w14:textId="77777777" w:rsidR="00584F50" w:rsidRDefault="00584F50" w:rsidP="00584F50">
      <w:pPr>
        <w:pStyle w:val="ListParagraph"/>
        <w:numPr>
          <w:ilvl w:val="3"/>
          <w:numId w:val="24"/>
        </w:numPr>
        <w:spacing w:before="0" w:after="0"/>
      </w:pPr>
      <w:r>
        <w:t>High Density Residential: 4.54</w:t>
      </w:r>
    </w:p>
    <w:p w14:paraId="3676C569" w14:textId="77777777" w:rsidR="00584F50" w:rsidRDefault="00584F50" w:rsidP="00584F50">
      <w:pPr>
        <w:pStyle w:val="ListParagraph"/>
        <w:numPr>
          <w:ilvl w:val="3"/>
          <w:numId w:val="24"/>
        </w:numPr>
        <w:spacing w:before="0" w:after="0"/>
      </w:pPr>
      <w:r>
        <w:t>Remote: 81.29</w:t>
      </w:r>
    </w:p>
    <w:p w14:paraId="05800CEA" w14:textId="77777777" w:rsidR="00584F50" w:rsidRDefault="00584F50" w:rsidP="00584F50">
      <w:pPr>
        <w:pStyle w:val="ListParagraph"/>
        <w:numPr>
          <w:ilvl w:val="3"/>
          <w:numId w:val="24"/>
        </w:numPr>
        <w:spacing w:before="0" w:after="0"/>
      </w:pPr>
      <w:r>
        <w:t>Water Course: 7.10</w:t>
      </w:r>
    </w:p>
    <w:p w14:paraId="1C7C103A" w14:textId="77777777" w:rsidR="00584F50" w:rsidRDefault="00584F50" w:rsidP="00584F50">
      <w:pPr>
        <w:pStyle w:val="ListParagraph"/>
        <w:numPr>
          <w:ilvl w:val="2"/>
          <w:numId w:val="24"/>
        </w:numPr>
        <w:spacing w:before="0" w:after="0"/>
      </w:pPr>
      <w:r>
        <w:t xml:space="preserve">Depth of cover distributed as </w:t>
      </w:r>
    </w:p>
    <w:p w14:paraId="5E8742C8" w14:textId="77777777" w:rsidR="00584F50" w:rsidRDefault="00584F50" w:rsidP="00584F50">
      <w:pPr>
        <w:pStyle w:val="ListParagraph"/>
        <w:numPr>
          <w:ilvl w:val="3"/>
          <w:numId w:val="24"/>
        </w:numPr>
        <w:spacing w:before="0" w:after="0"/>
      </w:pPr>
      <w:r>
        <w:t>&lt; 0.24m: 22.81, &gt;= 0.24 to &lt; 0.30m: 7.01, &gt;= 0.30 to &lt; 0.37m: 38.72, &gt;= 0.37 to &lt; 0.43m: 86.22, &gt;= 0.43 to &lt; 0.49m: 212.65, &gt;= 0.49 to &lt; 0.55m: 301.79, &gt;= 0.55 to &lt; 0.61m: 261.29, &gt;= 0.61 to &lt; 0.67m: 293.19, &gt;= 0.67 to &lt; 0.76m: 699.85, &gt;= 0.76 to &lt; 0.91m: 1,250.26, &gt;= 0.91 to &lt; 1.22m: 19,960.71, &gt;= 1.22 to &lt; 1.83m: 13,605.91</w:t>
      </w:r>
    </w:p>
    <w:p w14:paraId="0619D7F7" w14:textId="77777777" w:rsidR="00584F50" w:rsidRDefault="00584F50" w:rsidP="00584F50">
      <w:pPr>
        <w:pStyle w:val="ListParagraph"/>
        <w:numPr>
          <w:ilvl w:val="2"/>
          <w:numId w:val="24"/>
        </w:numPr>
        <w:spacing w:before="0" w:after="0"/>
      </w:pPr>
      <w:r>
        <w:t>Installation date between minimum of 1967-01-01 and maximum of 1994-01-01</w:t>
      </w:r>
    </w:p>
    <w:p w14:paraId="287EC206" w14:textId="77777777" w:rsidR="00584F50" w:rsidRDefault="00584F50" w:rsidP="00584F50">
      <w:pPr>
        <w:pStyle w:val="ListParagraph"/>
        <w:numPr>
          <w:ilvl w:val="2"/>
          <w:numId w:val="24"/>
        </w:numPr>
        <w:spacing w:before="0" w:after="0"/>
      </w:pPr>
      <w:r>
        <w:t>Outside diameter of 24.0 in.</w:t>
      </w:r>
    </w:p>
    <w:p w14:paraId="21E628DD" w14:textId="77777777" w:rsidR="00584F50" w:rsidRDefault="00584F50" w:rsidP="00584F50">
      <w:pPr>
        <w:pStyle w:val="ListParagraph"/>
        <w:numPr>
          <w:ilvl w:val="2"/>
          <w:numId w:val="24"/>
        </w:numPr>
        <w:spacing w:before="0" w:after="0"/>
      </w:pPr>
      <w:r>
        <w:t>Grade between minimum of 359.0 and maximum of 414.0 MPa</w:t>
      </w:r>
    </w:p>
    <w:p w14:paraId="15BA611B" w14:textId="77777777" w:rsidR="00584F50" w:rsidRDefault="00584F50" w:rsidP="00584F50">
      <w:pPr>
        <w:pStyle w:val="ListParagraph"/>
        <w:numPr>
          <w:ilvl w:val="2"/>
          <w:numId w:val="24"/>
        </w:numPr>
        <w:spacing w:before="0" w:after="0"/>
      </w:pPr>
      <w:r>
        <w:t>Wall thickness between minimum of 6.35 and maximum of 12.7 mm</w:t>
      </w:r>
    </w:p>
    <w:p w14:paraId="2A2C12D7" w14:textId="77777777" w:rsidR="00584F50" w:rsidRDefault="00584F50" w:rsidP="00584F50">
      <w:pPr>
        <w:pStyle w:val="ListParagraph"/>
        <w:numPr>
          <w:ilvl w:val="2"/>
          <w:numId w:val="24"/>
        </w:numPr>
        <w:spacing w:before="0" w:after="0"/>
      </w:pPr>
      <w:r>
        <w:t>Toughness between minimum of 12.4 and maximum of 12.4 J</w:t>
      </w:r>
    </w:p>
    <w:p w14:paraId="77DB8743" w14:textId="77777777" w:rsidR="00584F50" w:rsidRDefault="00584F50" w:rsidP="00584F50">
      <w:pPr>
        <w:pStyle w:val="ListParagraph"/>
        <w:numPr>
          <w:ilvl w:val="2"/>
          <w:numId w:val="24"/>
        </w:numPr>
        <w:spacing w:before="0" w:after="0"/>
      </w:pPr>
      <w:r>
        <w:t>Probability of failure given a hit between minimum of 1.999e-02 and maximum of 9.716e-02</w:t>
      </w:r>
    </w:p>
    <w:p w14:paraId="3BE10848" w14:textId="77777777" w:rsidR="00584F50" w:rsidRDefault="00584F50" w:rsidP="00584F50">
      <w:pPr>
        <w:pStyle w:val="ListParagraph"/>
        <w:numPr>
          <w:ilvl w:val="2"/>
          <w:numId w:val="24"/>
        </w:numPr>
        <w:spacing w:before="0" w:after="0"/>
      </w:pPr>
      <w:r>
        <w:t>Class area location is/are 1.0, 2.0.</w:t>
      </w:r>
    </w:p>
    <w:p w14:paraId="43077E35" w14:textId="77777777" w:rsidR="00584F50" w:rsidRDefault="00584F50" w:rsidP="00584F50">
      <w:pPr>
        <w:pStyle w:val="ListParagraph"/>
        <w:numPr>
          <w:ilvl w:val="1"/>
          <w:numId w:val="24"/>
        </w:numPr>
        <w:spacing w:before="0" w:after="0"/>
      </w:pPr>
      <w:r>
        <w:t>Consequence of failure distributed between minimum of $7.57 and maximum of $89.87MM</w:t>
      </w:r>
    </w:p>
    <w:p w14:paraId="11819F1C" w14:textId="77777777" w:rsidR="00584F50" w:rsidRDefault="00584F50" w:rsidP="00584F50">
      <w:pPr>
        <w:pStyle w:val="ListParagraph"/>
        <w:numPr>
          <w:ilvl w:val="1"/>
          <w:numId w:val="24"/>
        </w:numPr>
        <w:spacing w:before="0" w:after="0"/>
      </w:pPr>
      <w:r>
        <w:t>Total length driven by Safety: 1912.53 meters.</w:t>
      </w:r>
    </w:p>
    <w:p w14:paraId="34C19F35" w14:textId="77777777" w:rsidR="00584F50" w:rsidRDefault="00584F50" w:rsidP="00584F50">
      <w:pPr>
        <w:pStyle w:val="ListParagraph"/>
        <w:numPr>
          <w:ilvl w:val="1"/>
          <w:numId w:val="24"/>
        </w:numPr>
        <w:spacing w:before="0" w:after="0"/>
      </w:pPr>
      <w:r>
        <w:t>Safety Cost distributed between minimum of $0.00 and maximum of $77.24MM:</w:t>
      </w:r>
    </w:p>
    <w:p w14:paraId="03058A47" w14:textId="77777777" w:rsidR="00584F50" w:rsidRDefault="00584F50" w:rsidP="00584F50">
      <w:pPr>
        <w:pStyle w:val="ListParagraph"/>
        <w:numPr>
          <w:ilvl w:val="2"/>
          <w:numId w:val="24"/>
        </w:numPr>
        <w:spacing w:before="0" w:after="0"/>
      </w:pPr>
      <w:r>
        <w:t>Leak cost between minimum of $0.00 and maximum of $21.89MM</w:t>
      </w:r>
    </w:p>
    <w:p w14:paraId="069666FD" w14:textId="77777777" w:rsidR="00584F50" w:rsidRDefault="00584F50" w:rsidP="00584F50">
      <w:pPr>
        <w:pStyle w:val="ListParagraph"/>
        <w:numPr>
          <w:ilvl w:val="2"/>
          <w:numId w:val="24"/>
        </w:numPr>
        <w:spacing w:before="0" w:after="0"/>
      </w:pPr>
      <w:r>
        <w:t>Leak scenario yielded 644.0 intersections with structures, with minimum of 0.0 and maximum of 2.28 of population impacted.</w:t>
      </w:r>
    </w:p>
    <w:p w14:paraId="52F9BD4C" w14:textId="77777777" w:rsidR="00584F50" w:rsidRDefault="00584F50" w:rsidP="00584F50">
      <w:pPr>
        <w:pStyle w:val="ListParagraph"/>
        <w:numPr>
          <w:ilvl w:val="2"/>
          <w:numId w:val="24"/>
        </w:numPr>
        <w:spacing w:before="0" w:after="0"/>
      </w:pPr>
      <w:r>
        <w:t>Leak hazard radius distributed between minimum of 3.59 and maximum of 3.59 meters.</w:t>
      </w:r>
    </w:p>
    <w:p w14:paraId="51DFDEB8" w14:textId="77777777" w:rsidR="00584F50" w:rsidRDefault="00584F50" w:rsidP="00584F50">
      <w:pPr>
        <w:pStyle w:val="ListParagraph"/>
        <w:numPr>
          <w:ilvl w:val="2"/>
          <w:numId w:val="24"/>
        </w:numPr>
        <w:spacing w:before="0" w:after="0"/>
      </w:pPr>
      <w:r>
        <w:t>Rupture cost between minimum of $0.00 and maximum of $919.30MM</w:t>
      </w:r>
    </w:p>
    <w:p w14:paraId="14702CC3" w14:textId="77777777" w:rsidR="00584F50" w:rsidRDefault="00584F50" w:rsidP="00584F50">
      <w:pPr>
        <w:pStyle w:val="ListParagraph"/>
        <w:numPr>
          <w:ilvl w:val="2"/>
          <w:numId w:val="24"/>
        </w:numPr>
        <w:spacing w:before="0" w:after="0"/>
      </w:pPr>
      <w:r>
        <w:t>Rupture scenario yielded 346.0 intersections with structures, with minimum of 0.0 and maximum of 95.76 of population impacted</w:t>
      </w:r>
    </w:p>
    <w:p w14:paraId="2E71E83E" w14:textId="77777777" w:rsidR="00584F50" w:rsidRDefault="00584F50" w:rsidP="00584F50">
      <w:pPr>
        <w:pStyle w:val="ListParagraph"/>
        <w:numPr>
          <w:ilvl w:val="2"/>
          <w:numId w:val="24"/>
        </w:numPr>
        <w:spacing w:before="0" w:after="0"/>
      </w:pPr>
      <w:r>
        <w:t>Rupture hazard radius distributed between minimum of 122.95 and maximum of 122.95 meters.</w:t>
      </w:r>
    </w:p>
    <w:p w14:paraId="62E75D3A" w14:textId="77777777" w:rsidR="00584F50" w:rsidRDefault="00584F50" w:rsidP="00584F50">
      <w:pPr>
        <w:pStyle w:val="ListParagraph"/>
        <w:numPr>
          <w:ilvl w:val="2"/>
          <w:numId w:val="24"/>
        </w:numPr>
        <w:spacing w:before="0" w:after="0"/>
      </w:pPr>
      <w:r>
        <w:lastRenderedPageBreak/>
        <w:t>Puncture cost between minimum of $0.00 and maximum of $43.78MM</w:t>
      </w:r>
    </w:p>
    <w:p w14:paraId="60F05794" w14:textId="77777777" w:rsidR="00584F50" w:rsidRDefault="00584F50" w:rsidP="00584F50">
      <w:pPr>
        <w:pStyle w:val="ListParagraph"/>
        <w:numPr>
          <w:ilvl w:val="2"/>
          <w:numId w:val="24"/>
        </w:numPr>
        <w:spacing w:before="0" w:after="0"/>
      </w:pPr>
      <w:r>
        <w:t>Puncture scenario yielded 730.0 intersections with structures, with minimum of 0.0 and maximum of 4.56 of population impacted</w:t>
      </w:r>
    </w:p>
    <w:p w14:paraId="7F5CBCFA" w14:textId="77777777" w:rsidR="00584F50" w:rsidRDefault="00584F50" w:rsidP="00584F50">
      <w:pPr>
        <w:pStyle w:val="ListParagraph"/>
        <w:numPr>
          <w:ilvl w:val="2"/>
          <w:numId w:val="24"/>
        </w:numPr>
        <w:spacing w:before="0" w:after="0"/>
      </w:pPr>
      <w:r>
        <w:t>Puncture hazard radius distributed between minimum of 14.3 and maximum of 14.3 meters.</w:t>
      </w:r>
    </w:p>
    <w:p w14:paraId="23CAB876" w14:textId="77777777" w:rsidR="00584F50" w:rsidRDefault="00584F50" w:rsidP="00584F50">
      <w:pPr>
        <w:pStyle w:val="ListParagraph"/>
        <w:numPr>
          <w:ilvl w:val="2"/>
          <w:numId w:val="24"/>
        </w:numPr>
        <w:spacing w:before="0" w:after="0"/>
      </w:pPr>
      <w:r>
        <w:t>Product type is Crude Oil.</w:t>
      </w:r>
    </w:p>
    <w:p w14:paraId="3313413D" w14:textId="77777777" w:rsidR="00584F50" w:rsidRDefault="00584F50" w:rsidP="00584F50">
      <w:pPr>
        <w:pStyle w:val="ListParagraph"/>
        <w:numPr>
          <w:ilvl w:val="2"/>
          <w:numId w:val="24"/>
        </w:numPr>
        <w:spacing w:before="0" w:after="0"/>
      </w:pPr>
      <w:r>
        <w:t>Class area location is/are 1.0, 2.0.</w:t>
      </w:r>
    </w:p>
    <w:p w14:paraId="04BA87BF" w14:textId="77777777" w:rsidR="00584F50" w:rsidRDefault="00584F50" w:rsidP="00584F50">
      <w:pPr>
        <w:pStyle w:val="ListParagraph"/>
        <w:numPr>
          <w:ilvl w:val="1"/>
          <w:numId w:val="24"/>
        </w:numPr>
        <w:spacing w:before="0" w:after="0"/>
      </w:pPr>
      <w:r>
        <w:t>Total length driven by Environmental: 34827.87 meters.</w:t>
      </w:r>
    </w:p>
    <w:p w14:paraId="02F661EA" w14:textId="77777777" w:rsidR="00584F50" w:rsidRDefault="00584F50" w:rsidP="00584F50">
      <w:pPr>
        <w:pStyle w:val="ListParagraph"/>
        <w:numPr>
          <w:ilvl w:val="1"/>
          <w:numId w:val="24"/>
        </w:numPr>
        <w:spacing w:before="0" w:after="0"/>
      </w:pPr>
      <w:r>
        <w:t>Environmental Cost distributed between minimum of $3.13 and maximum of $62.69MM:</w:t>
      </w:r>
    </w:p>
    <w:p w14:paraId="4116F1F9" w14:textId="77777777" w:rsidR="00584F50" w:rsidRDefault="00584F50" w:rsidP="00584F50">
      <w:pPr>
        <w:pStyle w:val="ListParagraph"/>
        <w:numPr>
          <w:ilvl w:val="2"/>
          <w:numId w:val="24"/>
        </w:numPr>
        <w:spacing w:before="0" w:after="0"/>
      </w:pPr>
      <w:r>
        <w:t>Leak cost between minimum of $0.11 and maximum of $43.51MM</w:t>
      </w:r>
    </w:p>
    <w:p w14:paraId="284DBE7E" w14:textId="77777777" w:rsidR="00584F50" w:rsidRDefault="00584F50" w:rsidP="00584F50">
      <w:pPr>
        <w:pStyle w:val="ListParagraph"/>
        <w:numPr>
          <w:ilvl w:val="2"/>
          <w:numId w:val="24"/>
        </w:numPr>
        <w:spacing w:before="0" w:after="0"/>
      </w:pPr>
      <w:r>
        <w:t>Leak spill volume between a minimum of 1370.56 and maximum of 410514.68 gallons</w:t>
      </w:r>
    </w:p>
    <w:p w14:paraId="4991BADE" w14:textId="77777777" w:rsidR="00584F50" w:rsidRDefault="00584F50" w:rsidP="00584F50">
      <w:pPr>
        <w:pStyle w:val="ListParagraph"/>
        <w:numPr>
          <w:ilvl w:val="2"/>
          <w:numId w:val="24"/>
        </w:numPr>
        <w:spacing w:before="0" w:after="0"/>
      </w:pPr>
      <w:r>
        <w:t>Rupture cost between minimum of $7.05 and maximum of $92.96MM</w:t>
      </w:r>
    </w:p>
    <w:p w14:paraId="76BAC158" w14:textId="77777777" w:rsidR="00584F50" w:rsidRDefault="00584F50" w:rsidP="00584F50">
      <w:pPr>
        <w:pStyle w:val="ListParagraph"/>
        <w:numPr>
          <w:ilvl w:val="2"/>
          <w:numId w:val="24"/>
        </w:numPr>
        <w:spacing w:before="0" w:after="0"/>
      </w:pPr>
      <w:r>
        <w:t>Rupture spill volume is between a minimum of 66487.52 and maximum of 877018.37 gallons</w:t>
      </w:r>
    </w:p>
    <w:p w14:paraId="75983FFB" w14:textId="77777777" w:rsidR="00584F50" w:rsidRDefault="00584F50" w:rsidP="00584F50">
      <w:pPr>
        <w:pStyle w:val="ListParagraph"/>
        <w:numPr>
          <w:ilvl w:val="2"/>
          <w:numId w:val="24"/>
        </w:numPr>
        <w:spacing w:before="0" w:after="0"/>
      </w:pPr>
      <w:r>
        <w:t>Puncture cost between minimum of $2.00 and maximum of $43.51MM</w:t>
      </w:r>
    </w:p>
    <w:p w14:paraId="6CDB797D" w14:textId="77777777" w:rsidR="00584F50" w:rsidRDefault="00584F50" w:rsidP="00584F50">
      <w:pPr>
        <w:pStyle w:val="ListParagraph"/>
        <w:numPr>
          <w:ilvl w:val="2"/>
          <w:numId w:val="24"/>
        </w:numPr>
        <w:spacing w:before="0" w:after="0"/>
      </w:pPr>
      <w:r>
        <w:t>Puncture spill volume is between a minimum of 18846.95 and maximum of 410514.68 gallons</w:t>
      </w:r>
    </w:p>
    <w:p w14:paraId="3AD0B39C" w14:textId="77777777" w:rsidR="00584F50" w:rsidRDefault="00584F50" w:rsidP="00584F50">
      <w:pPr>
        <w:pStyle w:val="ListParagraph"/>
        <w:numPr>
          <w:ilvl w:val="0"/>
          <w:numId w:val="24"/>
        </w:numPr>
        <w:spacing w:before="0" w:after="0"/>
      </w:pPr>
      <w:r>
        <w:t>"NORTH UNITY TO BELTON NPS 12</w:t>
      </w:r>
    </w:p>
    <w:p w14:paraId="7387439B" w14:textId="77777777" w:rsidR="00584F50" w:rsidRDefault="00584F50" w:rsidP="00584F50">
      <w:pPr>
        <w:pStyle w:val="ListParagraph"/>
        <w:numPr>
          <w:ilvl w:val="1"/>
          <w:numId w:val="24"/>
        </w:numPr>
        <w:spacing w:before="0" w:after="0"/>
      </w:pPr>
      <w:r>
        <w:t>Total Cumulative Length (m):</w:t>
      </w:r>
      <w:r>
        <w:tab/>
        <w:t>33655.43</w:t>
      </w:r>
    </w:p>
    <w:p w14:paraId="27398CA4" w14:textId="77777777" w:rsidR="00584F50" w:rsidRDefault="00584F50" w:rsidP="00584F50">
      <w:pPr>
        <w:pStyle w:val="ListParagraph"/>
        <w:numPr>
          <w:ilvl w:val="1"/>
          <w:numId w:val="24"/>
        </w:numPr>
        <w:spacing w:before="0" w:after="0"/>
      </w:pPr>
      <w:r>
        <w:t>Likelihood of failure distributed between minimum of 1.186e-03 and maximum of 4.927e-03.</w:t>
      </w:r>
    </w:p>
    <w:p w14:paraId="65D548D1" w14:textId="77777777" w:rsidR="00584F50" w:rsidRDefault="00584F50" w:rsidP="00584F50">
      <w:pPr>
        <w:pStyle w:val="ListParagraph"/>
        <w:numPr>
          <w:ilvl w:val="2"/>
          <w:numId w:val="24"/>
        </w:numPr>
        <w:spacing w:before="0" w:after="0"/>
      </w:pPr>
      <w:r>
        <w:t xml:space="preserve">Land use distributed as </w:t>
      </w:r>
    </w:p>
    <w:p w14:paraId="42576094" w14:textId="77777777" w:rsidR="00584F50" w:rsidRDefault="00584F50" w:rsidP="00584F50">
      <w:pPr>
        <w:pStyle w:val="ListParagraph"/>
        <w:numPr>
          <w:ilvl w:val="3"/>
          <w:numId w:val="24"/>
        </w:numPr>
        <w:spacing w:before="0" w:after="0"/>
      </w:pPr>
      <w:r>
        <w:t>Agricultural: 24,737.74</w:t>
      </w:r>
    </w:p>
    <w:p w14:paraId="2D20E1C3" w14:textId="77777777" w:rsidR="00584F50" w:rsidRDefault="00584F50" w:rsidP="00584F50">
      <w:pPr>
        <w:pStyle w:val="ListParagraph"/>
        <w:numPr>
          <w:ilvl w:val="3"/>
          <w:numId w:val="24"/>
        </w:numPr>
        <w:spacing w:before="0" w:after="0"/>
      </w:pPr>
      <w:r>
        <w:t>Remote: 8,887.79</w:t>
      </w:r>
    </w:p>
    <w:p w14:paraId="6181C111" w14:textId="77777777" w:rsidR="00584F50" w:rsidRDefault="00584F50" w:rsidP="00584F50">
      <w:pPr>
        <w:pStyle w:val="ListParagraph"/>
        <w:numPr>
          <w:ilvl w:val="3"/>
          <w:numId w:val="24"/>
        </w:numPr>
        <w:spacing w:before="0" w:after="0"/>
      </w:pPr>
      <w:r>
        <w:t>Water Course: 29.90</w:t>
      </w:r>
    </w:p>
    <w:p w14:paraId="49D8911A" w14:textId="77777777" w:rsidR="00584F50" w:rsidRDefault="00584F50" w:rsidP="00584F50">
      <w:pPr>
        <w:pStyle w:val="ListParagraph"/>
        <w:numPr>
          <w:ilvl w:val="2"/>
          <w:numId w:val="24"/>
        </w:numPr>
        <w:spacing w:before="0" w:after="0"/>
      </w:pPr>
      <w:r>
        <w:t xml:space="preserve">Depth of cover distributed as </w:t>
      </w:r>
    </w:p>
    <w:p w14:paraId="144369D1" w14:textId="77777777" w:rsidR="00584F50" w:rsidRDefault="00584F50" w:rsidP="00584F50">
      <w:pPr>
        <w:pStyle w:val="ListParagraph"/>
        <w:numPr>
          <w:ilvl w:val="3"/>
          <w:numId w:val="24"/>
        </w:numPr>
        <w:spacing w:before="0" w:after="0"/>
      </w:pPr>
      <w:r>
        <w:t>nan</w:t>
      </w:r>
    </w:p>
    <w:p w14:paraId="793F2275" w14:textId="77777777" w:rsidR="00584F50" w:rsidRDefault="00584F50" w:rsidP="00584F50">
      <w:pPr>
        <w:pStyle w:val="ListParagraph"/>
        <w:numPr>
          <w:ilvl w:val="2"/>
          <w:numId w:val="24"/>
        </w:numPr>
        <w:spacing w:before="0" w:after="0"/>
      </w:pPr>
      <w:r>
        <w:t>Installation date between minimum of 1998-01-01 and maximum of 1998-01-01</w:t>
      </w:r>
    </w:p>
    <w:p w14:paraId="0619D0CD" w14:textId="77777777" w:rsidR="00584F50" w:rsidRDefault="00584F50" w:rsidP="00584F50">
      <w:pPr>
        <w:pStyle w:val="ListParagraph"/>
        <w:numPr>
          <w:ilvl w:val="2"/>
          <w:numId w:val="24"/>
        </w:numPr>
        <w:spacing w:before="0" w:after="0"/>
      </w:pPr>
      <w:r>
        <w:t>Outside diameter of 12.75 in.</w:t>
      </w:r>
    </w:p>
    <w:p w14:paraId="276C0A56" w14:textId="77777777" w:rsidR="00584F50" w:rsidRDefault="00584F50" w:rsidP="00584F50">
      <w:pPr>
        <w:pStyle w:val="ListParagraph"/>
        <w:numPr>
          <w:ilvl w:val="2"/>
          <w:numId w:val="24"/>
        </w:numPr>
        <w:spacing w:before="0" w:after="0"/>
      </w:pPr>
      <w:r>
        <w:t>Grade between minimum of 359.0 and maximum of 359.0 MPa</w:t>
      </w:r>
    </w:p>
    <w:p w14:paraId="76D5521E" w14:textId="77777777" w:rsidR="00584F50" w:rsidRDefault="00584F50" w:rsidP="00584F50">
      <w:pPr>
        <w:pStyle w:val="ListParagraph"/>
        <w:numPr>
          <w:ilvl w:val="2"/>
          <w:numId w:val="24"/>
        </w:numPr>
        <w:spacing w:before="0" w:after="0"/>
      </w:pPr>
      <w:r>
        <w:t>Wall thickness between minimum of 5.56 and maximum of 9.52 mm</w:t>
      </w:r>
    </w:p>
    <w:p w14:paraId="70BC30AC" w14:textId="77777777" w:rsidR="00584F50" w:rsidRDefault="00584F50" w:rsidP="00584F50">
      <w:pPr>
        <w:pStyle w:val="ListParagraph"/>
        <w:numPr>
          <w:ilvl w:val="2"/>
          <w:numId w:val="24"/>
        </w:numPr>
        <w:spacing w:before="0" w:after="0"/>
      </w:pPr>
      <w:r>
        <w:t>Toughness between minimum of nan and maximum of nan J</w:t>
      </w:r>
    </w:p>
    <w:p w14:paraId="7EA42659" w14:textId="77777777" w:rsidR="00584F50" w:rsidRDefault="00584F50" w:rsidP="00584F50">
      <w:pPr>
        <w:pStyle w:val="ListParagraph"/>
        <w:numPr>
          <w:ilvl w:val="2"/>
          <w:numId w:val="24"/>
        </w:numPr>
        <w:spacing w:before="0" w:after="0"/>
      </w:pPr>
      <w:r>
        <w:t>Probability of failure given a hit between minimum of 4.276e-02 and maximum of 1.183e-01</w:t>
      </w:r>
    </w:p>
    <w:p w14:paraId="7A602BE0" w14:textId="77777777" w:rsidR="00584F50" w:rsidRDefault="00584F50" w:rsidP="00584F50">
      <w:pPr>
        <w:pStyle w:val="ListParagraph"/>
        <w:numPr>
          <w:ilvl w:val="2"/>
          <w:numId w:val="24"/>
        </w:numPr>
        <w:spacing w:before="0" w:after="0"/>
      </w:pPr>
      <w:r>
        <w:t>Class area location is/are 1.0.</w:t>
      </w:r>
    </w:p>
    <w:p w14:paraId="568020D7" w14:textId="77777777" w:rsidR="00584F50" w:rsidRDefault="00584F50" w:rsidP="00584F50">
      <w:pPr>
        <w:pStyle w:val="ListParagraph"/>
        <w:numPr>
          <w:ilvl w:val="1"/>
          <w:numId w:val="24"/>
        </w:numPr>
        <w:spacing w:before="0" w:after="0"/>
      </w:pPr>
      <w:r>
        <w:t>Consequence of failure distributed between minimum of $15.83 and maximum of $36.14MM</w:t>
      </w:r>
    </w:p>
    <w:p w14:paraId="0C78CAAD" w14:textId="77777777" w:rsidR="00584F50" w:rsidRDefault="00584F50" w:rsidP="00584F50">
      <w:pPr>
        <w:pStyle w:val="ListParagraph"/>
        <w:numPr>
          <w:ilvl w:val="1"/>
          <w:numId w:val="24"/>
        </w:numPr>
        <w:spacing w:before="0" w:after="0"/>
      </w:pPr>
      <w:r>
        <w:t>Total length driven by Environmental: 33655.43 meters.</w:t>
      </w:r>
    </w:p>
    <w:p w14:paraId="1103F7E9" w14:textId="77777777" w:rsidR="00584F50" w:rsidRDefault="00584F50" w:rsidP="00584F50">
      <w:pPr>
        <w:pStyle w:val="ListParagraph"/>
        <w:numPr>
          <w:ilvl w:val="1"/>
          <w:numId w:val="24"/>
        </w:numPr>
        <w:spacing w:before="0" w:after="0"/>
      </w:pPr>
      <w:r>
        <w:t>Environmental Cost distributed between minimum of $14.83 and maximum of $34.94MM:</w:t>
      </w:r>
    </w:p>
    <w:p w14:paraId="604A6DCD" w14:textId="77777777" w:rsidR="00584F50" w:rsidRDefault="00584F50" w:rsidP="00584F50">
      <w:pPr>
        <w:pStyle w:val="ListParagraph"/>
        <w:numPr>
          <w:ilvl w:val="2"/>
          <w:numId w:val="24"/>
        </w:numPr>
        <w:spacing w:before="0" w:after="0"/>
      </w:pPr>
      <w:r>
        <w:t>Leak cost between minimum of $0.19 and maximum of $0.40MM</w:t>
      </w:r>
    </w:p>
    <w:p w14:paraId="2263283E" w14:textId="77777777" w:rsidR="00584F50" w:rsidRDefault="00584F50" w:rsidP="00584F50">
      <w:pPr>
        <w:pStyle w:val="ListParagraph"/>
        <w:numPr>
          <w:ilvl w:val="2"/>
          <w:numId w:val="24"/>
        </w:numPr>
        <w:spacing w:before="0" w:after="0"/>
      </w:pPr>
      <w:r>
        <w:t>Leak spill volume between a minimum of 1763.98 and maximum of 2234.57 gallons</w:t>
      </w:r>
    </w:p>
    <w:p w14:paraId="510B9309" w14:textId="77777777" w:rsidR="00584F50" w:rsidRDefault="00584F50" w:rsidP="00584F50">
      <w:pPr>
        <w:pStyle w:val="ListParagraph"/>
        <w:numPr>
          <w:ilvl w:val="2"/>
          <w:numId w:val="24"/>
        </w:numPr>
        <w:spacing w:before="0" w:after="0"/>
      </w:pPr>
      <w:r>
        <w:t>Rupture cost between minimum of $196.09 and maximum of $416.46MM</w:t>
      </w:r>
    </w:p>
    <w:p w14:paraId="4414A92B" w14:textId="77777777" w:rsidR="00584F50" w:rsidRDefault="00584F50" w:rsidP="00584F50">
      <w:pPr>
        <w:pStyle w:val="ListParagraph"/>
        <w:numPr>
          <w:ilvl w:val="2"/>
          <w:numId w:val="24"/>
        </w:numPr>
        <w:spacing w:before="0" w:after="0"/>
      </w:pPr>
      <w:r>
        <w:t>Rupture spill volume is between a minimum of 1850042.45 and maximum of 2343595.14 gallons</w:t>
      </w:r>
    </w:p>
    <w:p w14:paraId="67AABBD9" w14:textId="77777777" w:rsidR="00584F50" w:rsidRDefault="00584F50" w:rsidP="00584F50">
      <w:pPr>
        <w:pStyle w:val="ListParagraph"/>
        <w:numPr>
          <w:ilvl w:val="2"/>
          <w:numId w:val="24"/>
        </w:numPr>
        <w:spacing w:before="0" w:after="0"/>
      </w:pPr>
      <w:r>
        <w:t>Puncture cost between minimum of $6.14 and maximum of $13.05MM</w:t>
      </w:r>
    </w:p>
    <w:p w14:paraId="1BF55CE2" w14:textId="77777777" w:rsidR="00584F50" w:rsidRDefault="00584F50" w:rsidP="00584F50">
      <w:pPr>
        <w:pStyle w:val="ListParagraph"/>
        <w:numPr>
          <w:ilvl w:val="2"/>
          <w:numId w:val="24"/>
        </w:numPr>
        <w:spacing w:before="0" w:after="0"/>
      </w:pPr>
      <w:r>
        <w:t>Puncture spill volume is between a minimum of 57960.41 and maximum of 73423.03 gallons</w:t>
      </w:r>
    </w:p>
    <w:p w14:paraId="2EF916E8" w14:textId="77777777" w:rsidR="00584F50" w:rsidRDefault="00584F50" w:rsidP="00584F50">
      <w:pPr>
        <w:pStyle w:val="ListParagraph"/>
        <w:numPr>
          <w:ilvl w:val="0"/>
          <w:numId w:val="24"/>
        </w:numPr>
        <w:spacing w:before="0" w:after="0"/>
      </w:pPr>
      <w:r>
        <w:t>"KERROBERT TO NORTH UNITY NPS 6</w:t>
      </w:r>
    </w:p>
    <w:p w14:paraId="24F07CBA" w14:textId="77777777" w:rsidR="00584F50" w:rsidRDefault="00584F50" w:rsidP="00584F50">
      <w:pPr>
        <w:pStyle w:val="ListParagraph"/>
        <w:numPr>
          <w:ilvl w:val="1"/>
          <w:numId w:val="24"/>
        </w:numPr>
        <w:spacing w:before="0" w:after="0"/>
      </w:pPr>
      <w:r>
        <w:lastRenderedPageBreak/>
        <w:t>Total Cumulative Length (m):</w:t>
      </w:r>
      <w:r>
        <w:tab/>
        <w:t>31781.99</w:t>
      </w:r>
    </w:p>
    <w:p w14:paraId="38EDB91F" w14:textId="77777777" w:rsidR="00584F50" w:rsidRDefault="00584F50" w:rsidP="00584F50">
      <w:pPr>
        <w:pStyle w:val="ListParagraph"/>
        <w:numPr>
          <w:ilvl w:val="1"/>
          <w:numId w:val="24"/>
        </w:numPr>
        <w:spacing w:before="0" w:after="0"/>
      </w:pPr>
      <w:r>
        <w:t>Likelihood of failure distributed between minimum of 1.061e-03 and maximum of 2.093e-02.</w:t>
      </w:r>
    </w:p>
    <w:p w14:paraId="12E3B407" w14:textId="77777777" w:rsidR="00584F50" w:rsidRDefault="00584F50" w:rsidP="00584F50">
      <w:pPr>
        <w:pStyle w:val="ListParagraph"/>
        <w:numPr>
          <w:ilvl w:val="2"/>
          <w:numId w:val="24"/>
        </w:numPr>
        <w:spacing w:before="0" w:after="0"/>
      </w:pPr>
      <w:r>
        <w:t xml:space="preserve">Land use distributed as </w:t>
      </w:r>
    </w:p>
    <w:p w14:paraId="447E3B3F" w14:textId="77777777" w:rsidR="00584F50" w:rsidRDefault="00584F50" w:rsidP="00584F50">
      <w:pPr>
        <w:pStyle w:val="ListParagraph"/>
        <w:numPr>
          <w:ilvl w:val="3"/>
          <w:numId w:val="24"/>
        </w:numPr>
        <w:spacing w:before="0" w:after="0"/>
      </w:pPr>
      <w:r>
        <w:t>Agricultural: 24,064.22</w:t>
      </w:r>
    </w:p>
    <w:p w14:paraId="39B3BD66" w14:textId="77777777" w:rsidR="00584F50" w:rsidRDefault="00584F50" w:rsidP="00584F50">
      <w:pPr>
        <w:pStyle w:val="ListParagraph"/>
        <w:numPr>
          <w:ilvl w:val="3"/>
          <w:numId w:val="24"/>
        </w:numPr>
        <w:spacing w:before="0" w:after="0"/>
      </w:pPr>
      <w:r>
        <w:t>Remote: 7,023.34</w:t>
      </w:r>
    </w:p>
    <w:p w14:paraId="3F75BFE8" w14:textId="77777777" w:rsidR="00584F50" w:rsidRDefault="00584F50" w:rsidP="00584F50">
      <w:pPr>
        <w:pStyle w:val="ListParagraph"/>
        <w:numPr>
          <w:ilvl w:val="3"/>
          <w:numId w:val="24"/>
        </w:numPr>
        <w:spacing w:before="0" w:after="0"/>
      </w:pPr>
      <w:r>
        <w:t>Water Course: 694.43</w:t>
      </w:r>
    </w:p>
    <w:p w14:paraId="234FF68F" w14:textId="77777777" w:rsidR="00584F50" w:rsidRDefault="00584F50" w:rsidP="00584F50">
      <w:pPr>
        <w:pStyle w:val="ListParagraph"/>
        <w:numPr>
          <w:ilvl w:val="2"/>
          <w:numId w:val="24"/>
        </w:numPr>
        <w:spacing w:before="0" w:after="0"/>
      </w:pPr>
      <w:r>
        <w:t xml:space="preserve">Depth of cover distributed as </w:t>
      </w:r>
    </w:p>
    <w:p w14:paraId="4DB2862B" w14:textId="77777777" w:rsidR="00584F50" w:rsidRDefault="00584F50" w:rsidP="00584F50">
      <w:pPr>
        <w:pStyle w:val="ListParagraph"/>
        <w:numPr>
          <w:ilvl w:val="3"/>
          <w:numId w:val="24"/>
        </w:numPr>
        <w:spacing w:before="0" w:after="0"/>
      </w:pPr>
      <w:r>
        <w:t>&gt;= 0.55 to &lt; 0.61m: 28.77, &gt;= 0.67 to &lt; 0.76m: 407.29, &gt;= 0.76 to &lt; 0.91m: 11,402.49, &gt;= 0.91 to &lt; 1.22m: 7,181.09, &gt;= 1.22 to &lt; 1.83m: 10,506.06, &gt;= 1.83m : 2,256.29</w:t>
      </w:r>
    </w:p>
    <w:p w14:paraId="54D1FEA1" w14:textId="77777777" w:rsidR="00584F50" w:rsidRDefault="00584F50" w:rsidP="00584F50">
      <w:pPr>
        <w:pStyle w:val="ListParagraph"/>
        <w:numPr>
          <w:ilvl w:val="2"/>
          <w:numId w:val="24"/>
        </w:numPr>
        <w:spacing w:before="0" w:after="0"/>
      </w:pPr>
      <w:r>
        <w:t>Installation date between minimum of 1997-01-01 and maximum of 1997-01-01</w:t>
      </w:r>
    </w:p>
    <w:p w14:paraId="17224C9E" w14:textId="77777777" w:rsidR="00584F50" w:rsidRDefault="00584F50" w:rsidP="00584F50">
      <w:pPr>
        <w:pStyle w:val="ListParagraph"/>
        <w:numPr>
          <w:ilvl w:val="2"/>
          <w:numId w:val="24"/>
        </w:numPr>
        <w:spacing w:before="0" w:after="0"/>
      </w:pPr>
      <w:r>
        <w:t>Outside diameter of 6.625 in.</w:t>
      </w:r>
    </w:p>
    <w:p w14:paraId="19E212FB" w14:textId="77777777" w:rsidR="00584F50" w:rsidRDefault="00584F50" w:rsidP="00584F50">
      <w:pPr>
        <w:pStyle w:val="ListParagraph"/>
        <w:numPr>
          <w:ilvl w:val="2"/>
          <w:numId w:val="24"/>
        </w:numPr>
        <w:spacing w:before="0" w:after="0"/>
      </w:pPr>
      <w:r>
        <w:t>Grade between minimum of 359.0 and maximum of 359.0 MPa</w:t>
      </w:r>
    </w:p>
    <w:p w14:paraId="10FEE8E6" w14:textId="77777777" w:rsidR="00584F50" w:rsidRDefault="00584F50" w:rsidP="00584F50">
      <w:pPr>
        <w:pStyle w:val="ListParagraph"/>
        <w:numPr>
          <w:ilvl w:val="2"/>
          <w:numId w:val="24"/>
        </w:numPr>
        <w:spacing w:before="0" w:after="0"/>
      </w:pPr>
      <w:r>
        <w:t>Wall thickness between minimum of 3.96 and maximum of 7.11 mm</w:t>
      </w:r>
    </w:p>
    <w:p w14:paraId="1E397E7F" w14:textId="77777777" w:rsidR="00584F50" w:rsidRDefault="00584F50" w:rsidP="00584F50">
      <w:pPr>
        <w:pStyle w:val="ListParagraph"/>
        <w:numPr>
          <w:ilvl w:val="2"/>
          <w:numId w:val="24"/>
        </w:numPr>
        <w:spacing w:before="0" w:after="0"/>
      </w:pPr>
      <w:r>
        <w:t>Toughness between minimum of nan and maximum of nan J</w:t>
      </w:r>
    </w:p>
    <w:p w14:paraId="1EB697CB" w14:textId="77777777" w:rsidR="00584F50" w:rsidRDefault="00584F50" w:rsidP="00584F50">
      <w:pPr>
        <w:pStyle w:val="ListParagraph"/>
        <w:numPr>
          <w:ilvl w:val="2"/>
          <w:numId w:val="24"/>
        </w:numPr>
        <w:spacing w:before="0" w:after="0"/>
      </w:pPr>
      <w:r>
        <w:t>Probability of failure given a hit between minimum of 9.098e-02 and maximum of 2.130e-01</w:t>
      </w:r>
    </w:p>
    <w:p w14:paraId="5DEA0F6D" w14:textId="77777777" w:rsidR="00584F50" w:rsidRDefault="00584F50" w:rsidP="00584F50">
      <w:pPr>
        <w:pStyle w:val="ListParagraph"/>
        <w:numPr>
          <w:ilvl w:val="2"/>
          <w:numId w:val="24"/>
        </w:numPr>
        <w:spacing w:before="0" w:after="0"/>
      </w:pPr>
      <w:r>
        <w:t>Class area location is/are 1.0.</w:t>
      </w:r>
    </w:p>
    <w:p w14:paraId="775EA9C7" w14:textId="77777777" w:rsidR="00584F50" w:rsidRDefault="00584F50" w:rsidP="00584F50">
      <w:pPr>
        <w:pStyle w:val="ListParagraph"/>
        <w:numPr>
          <w:ilvl w:val="1"/>
          <w:numId w:val="24"/>
        </w:numPr>
        <w:spacing w:before="0" w:after="0"/>
      </w:pPr>
      <w:r>
        <w:t>Consequence of failure distributed between minimum of $9.69 and maximum of $28.69MM</w:t>
      </w:r>
    </w:p>
    <w:p w14:paraId="05A427B0" w14:textId="77777777" w:rsidR="00584F50" w:rsidRDefault="00584F50" w:rsidP="00584F50">
      <w:pPr>
        <w:pStyle w:val="ListParagraph"/>
        <w:numPr>
          <w:ilvl w:val="1"/>
          <w:numId w:val="24"/>
        </w:numPr>
        <w:spacing w:before="0" w:after="0"/>
      </w:pPr>
      <w:r>
        <w:t>Total length driven by Safety: 921.58 meters.</w:t>
      </w:r>
    </w:p>
    <w:p w14:paraId="0593501A" w14:textId="77777777" w:rsidR="00584F50" w:rsidRDefault="00584F50" w:rsidP="00584F50">
      <w:pPr>
        <w:pStyle w:val="ListParagraph"/>
        <w:numPr>
          <w:ilvl w:val="1"/>
          <w:numId w:val="24"/>
        </w:numPr>
        <w:spacing w:before="0" w:after="0"/>
      </w:pPr>
      <w:r>
        <w:t>Safety Cost distributed between minimum of $0.00 and maximum of $12.11MM:</w:t>
      </w:r>
    </w:p>
    <w:p w14:paraId="7F749BA8" w14:textId="77777777" w:rsidR="00584F50" w:rsidRDefault="00584F50" w:rsidP="00584F50">
      <w:pPr>
        <w:pStyle w:val="ListParagraph"/>
        <w:numPr>
          <w:ilvl w:val="2"/>
          <w:numId w:val="24"/>
        </w:numPr>
        <w:spacing w:before="0" w:after="0"/>
      </w:pPr>
      <w:r>
        <w:t>Leak cost between minimum of $0.00 and maximum of $12.11MM</w:t>
      </w:r>
    </w:p>
    <w:p w14:paraId="37846E4C" w14:textId="77777777" w:rsidR="00584F50" w:rsidRDefault="00584F50" w:rsidP="00584F50">
      <w:pPr>
        <w:pStyle w:val="ListParagraph"/>
        <w:numPr>
          <w:ilvl w:val="2"/>
          <w:numId w:val="24"/>
        </w:numPr>
        <w:spacing w:before="0" w:after="0"/>
      </w:pPr>
      <w:r>
        <w:t>Leak scenario yielded 22.0 intersections with structures, with minimum of 0.0 and maximum of 1.26 of population impacted.</w:t>
      </w:r>
    </w:p>
    <w:p w14:paraId="6E883399" w14:textId="77777777" w:rsidR="00584F50" w:rsidRDefault="00584F50" w:rsidP="00584F50">
      <w:pPr>
        <w:pStyle w:val="ListParagraph"/>
        <w:numPr>
          <w:ilvl w:val="2"/>
          <w:numId w:val="24"/>
        </w:numPr>
        <w:spacing w:before="0" w:after="0"/>
      </w:pPr>
      <w:r>
        <w:t>Leak hazard radius distributed between minimum of 12.03 and maximum of 12.03 meters.</w:t>
      </w:r>
    </w:p>
    <w:p w14:paraId="7A305430" w14:textId="77777777" w:rsidR="00584F50" w:rsidRDefault="00584F50" w:rsidP="00584F50">
      <w:pPr>
        <w:pStyle w:val="ListParagraph"/>
        <w:numPr>
          <w:ilvl w:val="2"/>
          <w:numId w:val="24"/>
        </w:numPr>
        <w:spacing w:before="0" w:after="0"/>
      </w:pPr>
      <w:r>
        <w:t>Rupture cost between minimum of $0.00 and maximum of $12.11MM</w:t>
      </w:r>
    </w:p>
    <w:p w14:paraId="2B1AACF3" w14:textId="77777777" w:rsidR="00584F50" w:rsidRDefault="00584F50" w:rsidP="00584F50">
      <w:pPr>
        <w:pStyle w:val="ListParagraph"/>
        <w:numPr>
          <w:ilvl w:val="2"/>
          <w:numId w:val="24"/>
        </w:numPr>
        <w:spacing w:before="0" w:after="0"/>
      </w:pPr>
      <w:r>
        <w:t>Rupture scenario yielded 27.0 intersections with structures, with minimum of 0.0 and maximum of 1.26 of population impacted</w:t>
      </w:r>
    </w:p>
    <w:p w14:paraId="3969B554" w14:textId="77777777" w:rsidR="00584F50" w:rsidRDefault="00584F50" w:rsidP="00584F50">
      <w:pPr>
        <w:pStyle w:val="ListParagraph"/>
        <w:numPr>
          <w:ilvl w:val="2"/>
          <w:numId w:val="24"/>
        </w:numPr>
        <w:spacing w:before="0" w:after="0"/>
      </w:pPr>
      <w:r>
        <w:t>Rupture hazard radius distributed between minimum of 112.52 and maximum of 112.52 meters.</w:t>
      </w:r>
    </w:p>
    <w:p w14:paraId="275E2332" w14:textId="77777777" w:rsidR="00584F50" w:rsidRDefault="00584F50" w:rsidP="00584F50">
      <w:pPr>
        <w:pStyle w:val="ListParagraph"/>
        <w:numPr>
          <w:ilvl w:val="2"/>
          <w:numId w:val="24"/>
        </w:numPr>
        <w:spacing w:before="0" w:after="0"/>
      </w:pPr>
      <w:r>
        <w:t>Puncture cost between minimum of $0.00 and maximum of $12.11MM</w:t>
      </w:r>
    </w:p>
    <w:p w14:paraId="6178FA2C" w14:textId="77777777" w:rsidR="00584F50" w:rsidRDefault="00584F50" w:rsidP="00584F50">
      <w:pPr>
        <w:pStyle w:val="ListParagraph"/>
        <w:numPr>
          <w:ilvl w:val="2"/>
          <w:numId w:val="24"/>
        </w:numPr>
        <w:spacing w:before="0" w:after="0"/>
      </w:pPr>
      <w:r>
        <w:t>Puncture scenario yielded 32.0 intersections with structures, with minimum of 0.0 and maximum of 1.26 of population impacted</w:t>
      </w:r>
    </w:p>
    <w:p w14:paraId="79224EFC" w14:textId="77777777" w:rsidR="00584F50" w:rsidRDefault="00584F50" w:rsidP="00584F50">
      <w:pPr>
        <w:pStyle w:val="ListParagraph"/>
        <w:numPr>
          <w:ilvl w:val="2"/>
          <w:numId w:val="24"/>
        </w:numPr>
        <w:spacing w:before="0" w:after="0"/>
      </w:pPr>
      <w:r>
        <w:t>Puncture hazard radius distributed between minimum of 48.58 and maximum of 48.58 meters.</w:t>
      </w:r>
    </w:p>
    <w:p w14:paraId="343D140E" w14:textId="77777777" w:rsidR="00584F50" w:rsidRDefault="00584F50" w:rsidP="00584F50">
      <w:pPr>
        <w:pStyle w:val="ListParagraph"/>
        <w:numPr>
          <w:ilvl w:val="2"/>
          <w:numId w:val="24"/>
        </w:numPr>
        <w:spacing w:before="0" w:after="0"/>
      </w:pPr>
      <w:r>
        <w:t>Product type is Condensate.</w:t>
      </w:r>
    </w:p>
    <w:p w14:paraId="26373654" w14:textId="77777777" w:rsidR="00584F50" w:rsidRDefault="00584F50" w:rsidP="00584F50">
      <w:pPr>
        <w:pStyle w:val="ListParagraph"/>
        <w:numPr>
          <w:ilvl w:val="2"/>
          <w:numId w:val="24"/>
        </w:numPr>
        <w:spacing w:before="0" w:after="0"/>
      </w:pPr>
      <w:r>
        <w:t>Class area location is/are 1.0.</w:t>
      </w:r>
    </w:p>
    <w:p w14:paraId="2F2BF4CE" w14:textId="77777777" w:rsidR="00584F50" w:rsidRDefault="00584F50" w:rsidP="00584F50">
      <w:pPr>
        <w:pStyle w:val="ListParagraph"/>
        <w:numPr>
          <w:ilvl w:val="1"/>
          <w:numId w:val="24"/>
        </w:numPr>
        <w:spacing w:before="0" w:after="0"/>
      </w:pPr>
      <w:r>
        <w:t>Total length driven by Environmental: 30860.42 meters.</w:t>
      </w:r>
    </w:p>
    <w:p w14:paraId="445B56D5" w14:textId="77777777" w:rsidR="00584F50" w:rsidRDefault="00584F50" w:rsidP="00584F50">
      <w:pPr>
        <w:pStyle w:val="ListParagraph"/>
        <w:numPr>
          <w:ilvl w:val="1"/>
          <w:numId w:val="24"/>
        </w:numPr>
        <w:spacing w:before="0" w:after="0"/>
      </w:pPr>
      <w:r>
        <w:t>Environmental Cost distributed between minimum of $9.03 and maximum of $17.74MM:</w:t>
      </w:r>
    </w:p>
    <w:p w14:paraId="7F1EF49A" w14:textId="77777777" w:rsidR="00584F50" w:rsidRDefault="00584F50" w:rsidP="00584F50">
      <w:pPr>
        <w:pStyle w:val="ListParagraph"/>
        <w:numPr>
          <w:ilvl w:val="2"/>
          <w:numId w:val="24"/>
        </w:numPr>
        <w:spacing w:before="0" w:after="0"/>
      </w:pPr>
      <w:r>
        <w:t>Leak cost between minimum of $0.21 and maximum of $0.41MM</w:t>
      </w:r>
    </w:p>
    <w:p w14:paraId="619AC63B" w14:textId="77777777" w:rsidR="00584F50" w:rsidRDefault="00584F50" w:rsidP="00584F50">
      <w:pPr>
        <w:pStyle w:val="ListParagraph"/>
        <w:numPr>
          <w:ilvl w:val="2"/>
          <w:numId w:val="24"/>
        </w:numPr>
        <w:spacing w:before="0" w:after="0"/>
      </w:pPr>
      <w:r>
        <w:t>Leak spill volume between a minimum of 1973.38 and maximum of 2648.15 gallons</w:t>
      </w:r>
    </w:p>
    <w:p w14:paraId="09B3C33E" w14:textId="77777777" w:rsidR="00584F50" w:rsidRDefault="00584F50" w:rsidP="00584F50">
      <w:pPr>
        <w:pStyle w:val="ListParagraph"/>
        <w:numPr>
          <w:ilvl w:val="2"/>
          <w:numId w:val="24"/>
        </w:numPr>
        <w:spacing w:before="0" w:after="0"/>
      </w:pPr>
      <w:r>
        <w:t>Rupture cost between minimum of $59.23 and maximum of $115.53MM</w:t>
      </w:r>
    </w:p>
    <w:p w14:paraId="5055D406" w14:textId="77777777" w:rsidR="00584F50" w:rsidRDefault="00584F50" w:rsidP="00584F50">
      <w:pPr>
        <w:pStyle w:val="ListParagraph"/>
        <w:numPr>
          <w:ilvl w:val="2"/>
          <w:numId w:val="24"/>
        </w:numPr>
        <w:spacing w:before="0" w:after="0"/>
      </w:pPr>
      <w:r>
        <w:t>Rupture spill volume is between a minimum of 558791.97 and maximum of 749863.57 gallons</w:t>
      </w:r>
    </w:p>
    <w:p w14:paraId="07B3D45B" w14:textId="77777777" w:rsidR="00584F50" w:rsidRDefault="00584F50" w:rsidP="00584F50">
      <w:pPr>
        <w:pStyle w:val="ListParagraph"/>
        <w:numPr>
          <w:ilvl w:val="2"/>
          <w:numId w:val="24"/>
        </w:numPr>
        <w:spacing w:before="0" w:after="0"/>
      </w:pPr>
      <w:r>
        <w:t>Puncture cost between minimum of $6.87 and maximum of $13.41MM</w:t>
      </w:r>
    </w:p>
    <w:p w14:paraId="18E6694C" w14:textId="77777777" w:rsidR="00584F50" w:rsidRDefault="00584F50" w:rsidP="00584F50">
      <w:pPr>
        <w:pStyle w:val="ListParagraph"/>
        <w:numPr>
          <w:ilvl w:val="2"/>
          <w:numId w:val="24"/>
        </w:numPr>
        <w:spacing w:before="0" w:after="0"/>
      </w:pPr>
      <w:r>
        <w:t>Puncture spill volume is between a minimum of 64840.82 and maximum of 87012.29 gallons</w:t>
      </w:r>
    </w:p>
    <w:p w14:paraId="5A6251F6" w14:textId="77777777" w:rsidR="00584F50" w:rsidRDefault="00584F50" w:rsidP="00584F50">
      <w:pPr>
        <w:pStyle w:val="ListParagraph"/>
        <w:numPr>
          <w:ilvl w:val="0"/>
          <w:numId w:val="24"/>
        </w:numPr>
        <w:spacing w:before="0" w:after="0"/>
      </w:pPr>
      <w:r>
        <w:lastRenderedPageBreak/>
        <w:t xml:space="preserve">"NPS4 Harmattan to </w:t>
      </w:r>
      <w:proofErr w:type="spellStart"/>
      <w:r>
        <w:t>Sundre</w:t>
      </w:r>
      <w:proofErr w:type="spellEnd"/>
      <w:r>
        <w:t xml:space="preserve"> </w:t>
      </w:r>
      <w:proofErr w:type="gramStart"/>
      <w:r>
        <w:t>From</w:t>
      </w:r>
      <w:proofErr w:type="gramEnd"/>
      <w:r>
        <w:t xml:space="preserve"> 1-34-31-4W5 To 16-8-34-5W5</w:t>
      </w:r>
    </w:p>
    <w:p w14:paraId="08EF43E8" w14:textId="77777777" w:rsidR="00584F50" w:rsidRDefault="00584F50" w:rsidP="00584F50">
      <w:pPr>
        <w:pStyle w:val="ListParagraph"/>
        <w:numPr>
          <w:ilvl w:val="1"/>
          <w:numId w:val="24"/>
        </w:numPr>
        <w:spacing w:before="0" w:after="0"/>
      </w:pPr>
      <w:r>
        <w:t>Total Cumulative Length (m):</w:t>
      </w:r>
      <w:r>
        <w:tab/>
        <w:t>31099.3</w:t>
      </w:r>
    </w:p>
    <w:p w14:paraId="5E0CC038" w14:textId="77777777" w:rsidR="00584F50" w:rsidRDefault="00584F50" w:rsidP="00584F50">
      <w:pPr>
        <w:pStyle w:val="ListParagraph"/>
        <w:numPr>
          <w:ilvl w:val="1"/>
          <w:numId w:val="24"/>
        </w:numPr>
        <w:spacing w:before="0" w:after="0"/>
      </w:pPr>
      <w:r>
        <w:t>Likelihood of failure distributed between minimum of 1.777e-03 and maximum of 9.609e-03.</w:t>
      </w:r>
    </w:p>
    <w:p w14:paraId="2A37133D" w14:textId="77777777" w:rsidR="00584F50" w:rsidRDefault="00584F50" w:rsidP="00584F50">
      <w:pPr>
        <w:pStyle w:val="ListParagraph"/>
        <w:numPr>
          <w:ilvl w:val="2"/>
          <w:numId w:val="24"/>
        </w:numPr>
        <w:spacing w:before="0" w:after="0"/>
      </w:pPr>
      <w:r>
        <w:t xml:space="preserve">Land use distributed as </w:t>
      </w:r>
    </w:p>
    <w:p w14:paraId="1DE9DE68" w14:textId="77777777" w:rsidR="00584F50" w:rsidRDefault="00584F50" w:rsidP="00584F50">
      <w:pPr>
        <w:pStyle w:val="ListParagraph"/>
        <w:numPr>
          <w:ilvl w:val="3"/>
          <w:numId w:val="24"/>
        </w:numPr>
        <w:spacing w:before="0" w:after="0"/>
      </w:pPr>
      <w:r>
        <w:t>Agricultural: 29,967.50</w:t>
      </w:r>
    </w:p>
    <w:p w14:paraId="30060E0E" w14:textId="77777777" w:rsidR="00584F50" w:rsidRDefault="00584F50" w:rsidP="00584F50">
      <w:pPr>
        <w:pStyle w:val="ListParagraph"/>
        <w:numPr>
          <w:ilvl w:val="3"/>
          <w:numId w:val="24"/>
        </w:numPr>
        <w:spacing w:before="0" w:after="0"/>
      </w:pPr>
      <w:r>
        <w:t>Forested: 403.13</w:t>
      </w:r>
    </w:p>
    <w:p w14:paraId="7355F37E" w14:textId="77777777" w:rsidR="00584F50" w:rsidRDefault="00584F50" w:rsidP="00584F50">
      <w:pPr>
        <w:pStyle w:val="ListParagraph"/>
        <w:numPr>
          <w:ilvl w:val="3"/>
          <w:numId w:val="24"/>
        </w:numPr>
        <w:spacing w:before="0" w:after="0"/>
      </w:pPr>
      <w:r>
        <w:t>Remote: 34.18</w:t>
      </w:r>
    </w:p>
    <w:p w14:paraId="436B22C2" w14:textId="77777777" w:rsidR="00584F50" w:rsidRDefault="00584F50" w:rsidP="00584F50">
      <w:pPr>
        <w:pStyle w:val="ListParagraph"/>
        <w:numPr>
          <w:ilvl w:val="3"/>
          <w:numId w:val="24"/>
        </w:numPr>
        <w:spacing w:before="0" w:after="0"/>
      </w:pPr>
      <w:r>
        <w:t>Water Course: 694.49</w:t>
      </w:r>
    </w:p>
    <w:p w14:paraId="00213B3B" w14:textId="77777777" w:rsidR="00584F50" w:rsidRDefault="00584F50" w:rsidP="00584F50">
      <w:pPr>
        <w:pStyle w:val="ListParagraph"/>
        <w:numPr>
          <w:ilvl w:val="2"/>
          <w:numId w:val="24"/>
        </w:numPr>
        <w:spacing w:before="0" w:after="0"/>
      </w:pPr>
      <w:r>
        <w:t xml:space="preserve">Depth of cover distributed as </w:t>
      </w:r>
    </w:p>
    <w:p w14:paraId="15E9F63E" w14:textId="77777777" w:rsidR="00584F50" w:rsidRDefault="00584F50" w:rsidP="00584F50">
      <w:pPr>
        <w:pStyle w:val="ListParagraph"/>
        <w:numPr>
          <w:ilvl w:val="3"/>
          <w:numId w:val="24"/>
        </w:numPr>
        <w:spacing w:before="0" w:after="0"/>
      </w:pPr>
      <w:r>
        <w:t>nan</w:t>
      </w:r>
    </w:p>
    <w:p w14:paraId="4B9857A8" w14:textId="77777777" w:rsidR="00584F50" w:rsidRDefault="00584F50" w:rsidP="00584F50">
      <w:pPr>
        <w:pStyle w:val="ListParagraph"/>
        <w:numPr>
          <w:ilvl w:val="2"/>
          <w:numId w:val="24"/>
        </w:numPr>
        <w:spacing w:before="0" w:after="0"/>
      </w:pPr>
      <w:r>
        <w:t>Installation date between minimum of 2009-01-01 and maximum of 2009-01-01</w:t>
      </w:r>
    </w:p>
    <w:p w14:paraId="2E67938B" w14:textId="77777777" w:rsidR="00584F50" w:rsidRDefault="00584F50" w:rsidP="00584F50">
      <w:pPr>
        <w:pStyle w:val="ListParagraph"/>
        <w:numPr>
          <w:ilvl w:val="2"/>
          <w:numId w:val="24"/>
        </w:numPr>
        <w:spacing w:before="0" w:after="0"/>
      </w:pPr>
      <w:r>
        <w:t>Outside diameter of 4.5 in.</w:t>
      </w:r>
    </w:p>
    <w:p w14:paraId="5693FA6F" w14:textId="77777777" w:rsidR="00584F50" w:rsidRDefault="00584F50" w:rsidP="00584F50">
      <w:pPr>
        <w:pStyle w:val="ListParagraph"/>
        <w:numPr>
          <w:ilvl w:val="2"/>
          <w:numId w:val="24"/>
        </w:numPr>
        <w:spacing w:before="0" w:after="0"/>
      </w:pPr>
      <w:r>
        <w:t>Grade between minimum of 359.0 and maximum of 359.0 MPa</w:t>
      </w:r>
    </w:p>
    <w:p w14:paraId="05FB6459" w14:textId="77777777" w:rsidR="00584F50" w:rsidRDefault="00584F50" w:rsidP="00584F50">
      <w:pPr>
        <w:pStyle w:val="ListParagraph"/>
        <w:numPr>
          <w:ilvl w:val="2"/>
          <w:numId w:val="24"/>
        </w:numPr>
        <w:spacing w:before="0" w:after="0"/>
      </w:pPr>
      <w:r>
        <w:t>Wall thickness between minimum of 3.96 and maximum of 8.56 mm</w:t>
      </w:r>
    </w:p>
    <w:p w14:paraId="18454CA7" w14:textId="77777777" w:rsidR="00584F50" w:rsidRDefault="00584F50" w:rsidP="00584F50">
      <w:pPr>
        <w:pStyle w:val="ListParagraph"/>
        <w:numPr>
          <w:ilvl w:val="2"/>
          <w:numId w:val="24"/>
        </w:numPr>
        <w:spacing w:before="0" w:after="0"/>
      </w:pPr>
      <w:r>
        <w:t>Toughness between minimum of nan and maximum of nan J</w:t>
      </w:r>
    </w:p>
    <w:p w14:paraId="359A5D7D" w14:textId="77777777" w:rsidR="00584F50" w:rsidRDefault="00584F50" w:rsidP="00584F50">
      <w:pPr>
        <w:pStyle w:val="ListParagraph"/>
        <w:numPr>
          <w:ilvl w:val="2"/>
          <w:numId w:val="24"/>
        </w:numPr>
        <w:spacing w:before="0" w:after="0"/>
      </w:pPr>
      <w:r>
        <w:t>Probability of failure given a hit between minimum of 7.781e-02 and maximum of 2.308e-01</w:t>
      </w:r>
    </w:p>
    <w:p w14:paraId="7E014E70" w14:textId="77777777" w:rsidR="00584F50" w:rsidRDefault="00584F50" w:rsidP="00584F50">
      <w:pPr>
        <w:pStyle w:val="ListParagraph"/>
        <w:numPr>
          <w:ilvl w:val="2"/>
          <w:numId w:val="24"/>
        </w:numPr>
        <w:spacing w:before="0" w:after="0"/>
      </w:pPr>
      <w:r>
        <w:t>Class area location is/are 1.0, 2.0.</w:t>
      </w:r>
    </w:p>
    <w:p w14:paraId="132B0A36" w14:textId="77777777" w:rsidR="00584F50" w:rsidRDefault="00584F50" w:rsidP="00584F50">
      <w:pPr>
        <w:pStyle w:val="ListParagraph"/>
        <w:numPr>
          <w:ilvl w:val="1"/>
          <w:numId w:val="24"/>
        </w:numPr>
        <w:spacing w:before="0" w:after="0"/>
      </w:pPr>
      <w:r>
        <w:t>Consequence of failure distributed between minimum of $10.31 and maximum of $33.81MM</w:t>
      </w:r>
    </w:p>
    <w:p w14:paraId="75338644" w14:textId="77777777" w:rsidR="00584F50" w:rsidRDefault="00584F50" w:rsidP="00584F50">
      <w:pPr>
        <w:pStyle w:val="ListParagraph"/>
        <w:numPr>
          <w:ilvl w:val="1"/>
          <w:numId w:val="24"/>
        </w:numPr>
        <w:spacing w:before="0" w:after="0"/>
      </w:pPr>
      <w:r>
        <w:t>Total length driven by Safety: 609.79 meters.</w:t>
      </w:r>
    </w:p>
    <w:p w14:paraId="54B2D7F0" w14:textId="77777777" w:rsidR="00584F50" w:rsidRDefault="00584F50" w:rsidP="00584F50">
      <w:pPr>
        <w:pStyle w:val="ListParagraph"/>
        <w:numPr>
          <w:ilvl w:val="1"/>
          <w:numId w:val="24"/>
        </w:numPr>
        <w:spacing w:before="0" w:after="0"/>
      </w:pPr>
      <w:r>
        <w:t>Safety Cost distributed between minimum of $0.00 and maximum of $22.44MM:</w:t>
      </w:r>
    </w:p>
    <w:p w14:paraId="6C12E821" w14:textId="77777777" w:rsidR="00584F50" w:rsidRDefault="00584F50" w:rsidP="00584F50">
      <w:pPr>
        <w:pStyle w:val="ListParagraph"/>
        <w:numPr>
          <w:ilvl w:val="2"/>
          <w:numId w:val="24"/>
        </w:numPr>
        <w:spacing w:before="0" w:after="0"/>
      </w:pPr>
      <w:r>
        <w:t>Leak cost between minimum of $0.00 and maximum of $21.89MM</w:t>
      </w:r>
    </w:p>
    <w:p w14:paraId="2C6020F1" w14:textId="77777777" w:rsidR="00584F50" w:rsidRDefault="00584F50" w:rsidP="00584F50">
      <w:pPr>
        <w:pStyle w:val="ListParagraph"/>
        <w:numPr>
          <w:ilvl w:val="2"/>
          <w:numId w:val="24"/>
        </w:numPr>
        <w:spacing w:before="0" w:after="0"/>
      </w:pPr>
      <w:r>
        <w:t>Leak scenario yielded 9.0 intersections with structures, with minimum of 0.0 and maximum of 2.28 of population impacted.</w:t>
      </w:r>
    </w:p>
    <w:p w14:paraId="7EDC8734" w14:textId="77777777" w:rsidR="00584F50" w:rsidRDefault="00584F50" w:rsidP="00584F50">
      <w:pPr>
        <w:pStyle w:val="ListParagraph"/>
        <w:numPr>
          <w:ilvl w:val="2"/>
          <w:numId w:val="24"/>
        </w:numPr>
        <w:spacing w:before="0" w:after="0"/>
      </w:pPr>
      <w:r>
        <w:t>Leak hazard radius distributed between minimum of 12.76 and maximum of 12.76 meters.</w:t>
      </w:r>
    </w:p>
    <w:p w14:paraId="6D3BC4EF" w14:textId="77777777" w:rsidR="00584F50" w:rsidRDefault="00584F50" w:rsidP="00584F50">
      <w:pPr>
        <w:pStyle w:val="ListParagraph"/>
        <w:numPr>
          <w:ilvl w:val="2"/>
          <w:numId w:val="24"/>
        </w:numPr>
        <w:spacing w:before="0" w:after="0"/>
      </w:pPr>
      <w:r>
        <w:t>Rupture cost between minimum of $0.00 and maximum of $43.78MM</w:t>
      </w:r>
    </w:p>
    <w:p w14:paraId="28FEE628" w14:textId="77777777" w:rsidR="00584F50" w:rsidRDefault="00584F50" w:rsidP="00584F50">
      <w:pPr>
        <w:pStyle w:val="ListParagraph"/>
        <w:numPr>
          <w:ilvl w:val="2"/>
          <w:numId w:val="24"/>
        </w:numPr>
        <w:spacing w:before="0" w:after="0"/>
      </w:pPr>
      <w:r>
        <w:t>Rupture scenario yielded 26.0 intersections with structures, with minimum of 0.0 and maximum of 4.56 of population impacted</w:t>
      </w:r>
    </w:p>
    <w:p w14:paraId="55D06492" w14:textId="77777777" w:rsidR="00584F50" w:rsidRDefault="00584F50" w:rsidP="00584F50">
      <w:pPr>
        <w:pStyle w:val="ListParagraph"/>
        <w:numPr>
          <w:ilvl w:val="2"/>
          <w:numId w:val="24"/>
        </w:numPr>
        <w:spacing w:before="0" w:after="0"/>
      </w:pPr>
      <w:r>
        <w:t>Rupture hazard radius distributed between minimum of 102.22 and maximum of 102.22 meters.</w:t>
      </w:r>
    </w:p>
    <w:p w14:paraId="36AF1F4A" w14:textId="77777777" w:rsidR="00584F50" w:rsidRDefault="00584F50" w:rsidP="00584F50">
      <w:pPr>
        <w:pStyle w:val="ListParagraph"/>
        <w:numPr>
          <w:ilvl w:val="2"/>
          <w:numId w:val="24"/>
        </w:numPr>
        <w:spacing w:before="0" w:after="0"/>
      </w:pPr>
      <w:r>
        <w:t>Puncture cost between minimum of $0.00 and maximum of $21.89MM</w:t>
      </w:r>
    </w:p>
    <w:p w14:paraId="77502316" w14:textId="77777777" w:rsidR="00584F50" w:rsidRDefault="00584F50" w:rsidP="00584F50">
      <w:pPr>
        <w:pStyle w:val="ListParagraph"/>
        <w:numPr>
          <w:ilvl w:val="2"/>
          <w:numId w:val="24"/>
        </w:numPr>
        <w:spacing w:before="0" w:after="0"/>
      </w:pPr>
      <w:r>
        <w:t>Puncture scenario yielded 19.0 intersections with structures, with minimum of 0.0 and maximum of 2.28 of population impacted</w:t>
      </w:r>
    </w:p>
    <w:p w14:paraId="585EEE97" w14:textId="77777777" w:rsidR="00584F50" w:rsidRDefault="00584F50" w:rsidP="00584F50">
      <w:pPr>
        <w:pStyle w:val="ListParagraph"/>
        <w:numPr>
          <w:ilvl w:val="2"/>
          <w:numId w:val="24"/>
        </w:numPr>
        <w:spacing w:before="0" w:after="0"/>
      </w:pPr>
      <w:r>
        <w:t>Puncture hazard radius distributed between minimum of 60.91 and maximum of 60.91 meters.</w:t>
      </w:r>
    </w:p>
    <w:p w14:paraId="4CF3EA66" w14:textId="77777777" w:rsidR="00584F50" w:rsidRDefault="00584F50" w:rsidP="00584F50">
      <w:pPr>
        <w:pStyle w:val="ListParagraph"/>
        <w:numPr>
          <w:ilvl w:val="2"/>
          <w:numId w:val="24"/>
        </w:numPr>
        <w:spacing w:before="0" w:after="0"/>
      </w:pPr>
      <w:r>
        <w:t>Product type is Butane.</w:t>
      </w:r>
    </w:p>
    <w:p w14:paraId="44743933" w14:textId="77777777" w:rsidR="00584F50" w:rsidRDefault="00584F50" w:rsidP="00584F50">
      <w:pPr>
        <w:pStyle w:val="ListParagraph"/>
        <w:numPr>
          <w:ilvl w:val="2"/>
          <w:numId w:val="24"/>
        </w:numPr>
        <w:spacing w:before="0" w:after="0"/>
      </w:pPr>
      <w:r>
        <w:t>Class area location is/are 1.0, 2.0.</w:t>
      </w:r>
    </w:p>
    <w:p w14:paraId="39C333D1" w14:textId="77777777" w:rsidR="00584F50" w:rsidRDefault="00584F50" w:rsidP="00584F50">
      <w:pPr>
        <w:pStyle w:val="ListParagraph"/>
        <w:numPr>
          <w:ilvl w:val="1"/>
          <w:numId w:val="24"/>
        </w:numPr>
        <w:spacing w:before="0" w:after="0"/>
      </w:pPr>
      <w:r>
        <w:t>Total length driven by Economic Loss: 30489.51 meters.</w:t>
      </w:r>
    </w:p>
    <w:p w14:paraId="10A7AE0C" w14:textId="77777777" w:rsidR="00584F50" w:rsidRDefault="00584F50" w:rsidP="00584F50">
      <w:pPr>
        <w:pStyle w:val="ListParagraph"/>
        <w:numPr>
          <w:ilvl w:val="1"/>
          <w:numId w:val="24"/>
        </w:numPr>
        <w:spacing w:before="0" w:after="0"/>
      </w:pPr>
      <w:r>
        <w:t>Economic Loss Cost distributed between minimum of $10.31 and maximum of $15.50MM:</w:t>
      </w:r>
    </w:p>
    <w:p w14:paraId="0BCCC307" w14:textId="77777777" w:rsidR="00584F50" w:rsidRDefault="00584F50" w:rsidP="00584F50">
      <w:pPr>
        <w:pStyle w:val="ListParagraph"/>
        <w:numPr>
          <w:ilvl w:val="2"/>
          <w:numId w:val="24"/>
        </w:numPr>
        <w:spacing w:before="0" w:after="0"/>
      </w:pPr>
      <w:r>
        <w:t>Repair costs between minimum of $9,000.00 and maximum of $31,000.00.</w:t>
      </w:r>
    </w:p>
    <w:p w14:paraId="49628DA7" w14:textId="77777777" w:rsidR="00584F50" w:rsidRDefault="00584F50" w:rsidP="00584F50">
      <w:pPr>
        <w:pStyle w:val="ListParagraph"/>
        <w:numPr>
          <w:ilvl w:val="2"/>
          <w:numId w:val="24"/>
        </w:numPr>
        <w:spacing w:before="0" w:after="0"/>
      </w:pPr>
      <w:r>
        <w:t>Outage losses between minimum of $200,000.00 and maximum of $200,000.00.</w:t>
      </w:r>
    </w:p>
    <w:p w14:paraId="64E11CA7" w14:textId="77777777" w:rsidR="00584F50" w:rsidRDefault="00584F50" w:rsidP="00584F50">
      <w:pPr>
        <w:pStyle w:val="ListParagraph"/>
        <w:numPr>
          <w:ilvl w:val="2"/>
          <w:numId w:val="24"/>
        </w:numPr>
        <w:spacing w:before="0" w:after="0"/>
      </w:pPr>
      <w:r>
        <w:t>Product type is Butane.</w:t>
      </w:r>
    </w:p>
    <w:p w14:paraId="2B151C78" w14:textId="77777777" w:rsidR="00584F50" w:rsidRDefault="00584F50" w:rsidP="00584F50">
      <w:pPr>
        <w:pStyle w:val="ListParagraph"/>
        <w:numPr>
          <w:ilvl w:val="2"/>
          <w:numId w:val="24"/>
        </w:numPr>
        <w:spacing w:before="0" w:after="0"/>
      </w:pPr>
      <w:r>
        <w:t>Leak cost between minimum of $0.51 and maximum of $0.78MM</w:t>
      </w:r>
    </w:p>
    <w:p w14:paraId="63F1ED5A" w14:textId="77777777" w:rsidR="00584F50" w:rsidRDefault="00584F50" w:rsidP="00584F50">
      <w:pPr>
        <w:pStyle w:val="ListParagraph"/>
        <w:numPr>
          <w:ilvl w:val="2"/>
          <w:numId w:val="24"/>
        </w:numPr>
        <w:spacing w:before="0" w:after="0"/>
      </w:pPr>
      <w:r>
        <w:t>Leak scenario yielded 9.0 intersections with structures, with minimum of $25,000.00 and maximum of $269,868.00 in cost of structures impacted.</w:t>
      </w:r>
    </w:p>
    <w:p w14:paraId="532B73A8" w14:textId="77777777" w:rsidR="00584F50" w:rsidRDefault="00584F50" w:rsidP="00584F50">
      <w:pPr>
        <w:pStyle w:val="ListParagraph"/>
        <w:numPr>
          <w:ilvl w:val="2"/>
          <w:numId w:val="24"/>
        </w:numPr>
        <w:spacing w:before="0" w:after="0"/>
      </w:pPr>
      <w:r>
        <w:lastRenderedPageBreak/>
        <w:t>Leak product loss costs between minimum of $297,296.59 and maximum of $297,296.59</w:t>
      </w:r>
    </w:p>
    <w:p w14:paraId="4500C554" w14:textId="77777777" w:rsidR="00584F50" w:rsidRDefault="00584F50" w:rsidP="00584F50">
      <w:pPr>
        <w:pStyle w:val="ListParagraph"/>
        <w:numPr>
          <w:ilvl w:val="2"/>
          <w:numId w:val="24"/>
        </w:numPr>
        <w:spacing w:before="0" w:after="0"/>
      </w:pPr>
      <w:r>
        <w:t>Rupture cost between minimum of $39.05 and maximum of $39.59MM</w:t>
      </w:r>
    </w:p>
    <w:p w14:paraId="499F046D" w14:textId="77777777" w:rsidR="00584F50" w:rsidRDefault="00584F50" w:rsidP="00584F50">
      <w:pPr>
        <w:pStyle w:val="ListParagraph"/>
        <w:numPr>
          <w:ilvl w:val="2"/>
          <w:numId w:val="24"/>
        </w:numPr>
        <w:spacing w:before="0" w:after="0"/>
      </w:pPr>
      <w:r>
        <w:t>Rupture scenario yielded 26.0 intersections with structures, with minimum of $25,000.00 and maximum of $539,736.00 in cost of structures impacted</w:t>
      </w:r>
    </w:p>
    <w:p w14:paraId="7479AC6D" w14:textId="77777777" w:rsidR="00584F50" w:rsidRDefault="00584F50" w:rsidP="00584F50">
      <w:pPr>
        <w:pStyle w:val="ListParagraph"/>
        <w:numPr>
          <w:ilvl w:val="2"/>
          <w:numId w:val="24"/>
        </w:numPr>
        <w:spacing w:before="0" w:after="0"/>
      </w:pPr>
      <w:r>
        <w:t>Rupture product loss costs between minimum of $38,840,282.94 and maximum of $38,840,282.94</w:t>
      </w:r>
    </w:p>
    <w:p w14:paraId="7AD8C1D6" w14:textId="77777777" w:rsidR="00584F50" w:rsidRDefault="00584F50" w:rsidP="00584F50">
      <w:pPr>
        <w:pStyle w:val="ListParagraph"/>
        <w:numPr>
          <w:ilvl w:val="2"/>
          <w:numId w:val="24"/>
        </w:numPr>
        <w:spacing w:before="0" w:after="0"/>
      </w:pPr>
      <w:r>
        <w:t>Puncture cost between minimum of $9.98 and maximum of $10.25MM</w:t>
      </w:r>
    </w:p>
    <w:p w14:paraId="689132D7" w14:textId="77777777" w:rsidR="00584F50" w:rsidRDefault="00584F50" w:rsidP="00584F50">
      <w:pPr>
        <w:pStyle w:val="ListParagraph"/>
        <w:numPr>
          <w:ilvl w:val="2"/>
          <w:numId w:val="24"/>
        </w:numPr>
        <w:spacing w:before="0" w:after="0"/>
      </w:pPr>
      <w:r>
        <w:t>Puncture scenario yielded 19.0 intersections with structures, with minimum of $25,000.00 and maximum of $269,868.00 in cost of structures impacted</w:t>
      </w:r>
    </w:p>
    <w:p w14:paraId="255844F0" w14:textId="77777777" w:rsidR="00584F50" w:rsidRDefault="00584F50" w:rsidP="00584F50">
      <w:pPr>
        <w:pStyle w:val="ListParagraph"/>
        <w:numPr>
          <w:ilvl w:val="2"/>
          <w:numId w:val="24"/>
        </w:numPr>
        <w:spacing w:before="0" w:after="0"/>
      </w:pPr>
      <w:r>
        <w:t>Product Loss costs between minimum of $9,768,490.70 and maximum of $9,768,490.70"</w:t>
      </w:r>
    </w:p>
    <w:p w14:paraId="46597511" w14:textId="77777777" w:rsidR="00584F50" w:rsidRDefault="00584F50" w:rsidP="00584F50">
      <w:pPr>
        <w:pStyle w:val="ListParagraph"/>
        <w:numPr>
          <w:ilvl w:val="0"/>
          <w:numId w:val="24"/>
        </w:numPr>
        <w:spacing w:before="0" w:after="0"/>
      </w:pPr>
      <w:r>
        <w:t>"BONAVISTA 10-28 TO 10-7 NPS 4</w:t>
      </w:r>
    </w:p>
    <w:p w14:paraId="70ECEAC2" w14:textId="77777777" w:rsidR="00584F50" w:rsidRDefault="00584F50" w:rsidP="00584F50">
      <w:pPr>
        <w:pStyle w:val="ListParagraph"/>
        <w:numPr>
          <w:ilvl w:val="1"/>
          <w:numId w:val="24"/>
        </w:numPr>
        <w:spacing w:before="0" w:after="0"/>
      </w:pPr>
      <w:r>
        <w:t>Total Cumulative Length (m):</w:t>
      </w:r>
      <w:r>
        <w:tab/>
        <w:t>28199.35</w:t>
      </w:r>
    </w:p>
    <w:p w14:paraId="4BF70FA9" w14:textId="77777777" w:rsidR="00584F50" w:rsidRDefault="00584F50" w:rsidP="00584F50">
      <w:pPr>
        <w:pStyle w:val="ListParagraph"/>
        <w:numPr>
          <w:ilvl w:val="1"/>
          <w:numId w:val="24"/>
        </w:numPr>
        <w:spacing w:before="0" w:after="0"/>
      </w:pPr>
      <w:r>
        <w:t>Likelihood of failure distributed between minimum of 1.008e-02 and maximum of 1.614e-02.</w:t>
      </w:r>
    </w:p>
    <w:p w14:paraId="6020918C" w14:textId="77777777" w:rsidR="00584F50" w:rsidRDefault="00584F50" w:rsidP="00584F50">
      <w:pPr>
        <w:pStyle w:val="ListParagraph"/>
        <w:numPr>
          <w:ilvl w:val="2"/>
          <w:numId w:val="24"/>
        </w:numPr>
        <w:spacing w:before="0" w:after="0"/>
      </w:pPr>
      <w:r>
        <w:t xml:space="preserve">Land use distributed as </w:t>
      </w:r>
    </w:p>
    <w:p w14:paraId="5C7C88D1" w14:textId="77777777" w:rsidR="00584F50" w:rsidRDefault="00584F50" w:rsidP="00584F50">
      <w:pPr>
        <w:pStyle w:val="ListParagraph"/>
        <w:numPr>
          <w:ilvl w:val="3"/>
          <w:numId w:val="24"/>
        </w:numPr>
        <w:spacing w:before="0" w:after="0"/>
      </w:pPr>
      <w:r>
        <w:t>Agricultural: 28,199.35</w:t>
      </w:r>
    </w:p>
    <w:p w14:paraId="3099956A" w14:textId="77777777" w:rsidR="00584F50" w:rsidRDefault="00584F50" w:rsidP="00584F50">
      <w:pPr>
        <w:pStyle w:val="ListParagraph"/>
        <w:numPr>
          <w:ilvl w:val="2"/>
          <w:numId w:val="24"/>
        </w:numPr>
        <w:spacing w:before="0" w:after="0"/>
      </w:pPr>
      <w:r>
        <w:t xml:space="preserve">Depth of cover distributed as </w:t>
      </w:r>
    </w:p>
    <w:p w14:paraId="0F05D508" w14:textId="77777777" w:rsidR="00584F50" w:rsidRDefault="00584F50" w:rsidP="00584F50">
      <w:pPr>
        <w:pStyle w:val="ListParagraph"/>
        <w:numPr>
          <w:ilvl w:val="3"/>
          <w:numId w:val="24"/>
        </w:numPr>
        <w:spacing w:before="0" w:after="0"/>
      </w:pPr>
      <w:r>
        <w:t>nan</w:t>
      </w:r>
    </w:p>
    <w:p w14:paraId="6DCA5F5B" w14:textId="77777777" w:rsidR="00584F50" w:rsidRDefault="00584F50" w:rsidP="00584F50">
      <w:pPr>
        <w:pStyle w:val="ListParagraph"/>
        <w:numPr>
          <w:ilvl w:val="2"/>
          <w:numId w:val="24"/>
        </w:numPr>
        <w:spacing w:before="0" w:after="0"/>
      </w:pPr>
      <w:r>
        <w:t>Installation date between minimum of 1969-01-01 and maximum of 1969-01-01</w:t>
      </w:r>
    </w:p>
    <w:p w14:paraId="07B922E5" w14:textId="77777777" w:rsidR="00584F50" w:rsidRDefault="00584F50" w:rsidP="00584F50">
      <w:pPr>
        <w:pStyle w:val="ListParagraph"/>
        <w:numPr>
          <w:ilvl w:val="2"/>
          <w:numId w:val="24"/>
        </w:numPr>
        <w:spacing w:before="0" w:after="0"/>
      </w:pPr>
      <w:r>
        <w:t>Outside diameter of 4.5 in.</w:t>
      </w:r>
    </w:p>
    <w:p w14:paraId="647C4FFB" w14:textId="77777777" w:rsidR="00584F50" w:rsidRDefault="00584F50" w:rsidP="00584F50">
      <w:pPr>
        <w:pStyle w:val="ListParagraph"/>
        <w:numPr>
          <w:ilvl w:val="2"/>
          <w:numId w:val="24"/>
        </w:numPr>
        <w:spacing w:before="0" w:after="0"/>
      </w:pPr>
      <w:r>
        <w:t>Grade between minimum of 241.0 and maximum of 241.0 MPa</w:t>
      </w:r>
    </w:p>
    <w:p w14:paraId="10153125" w14:textId="77777777" w:rsidR="00584F50" w:rsidRDefault="00584F50" w:rsidP="00584F50">
      <w:pPr>
        <w:pStyle w:val="ListParagraph"/>
        <w:numPr>
          <w:ilvl w:val="2"/>
          <w:numId w:val="24"/>
        </w:numPr>
        <w:spacing w:before="0" w:after="0"/>
      </w:pPr>
      <w:r>
        <w:t>Wall thickness between minimum of 3.18 and maximum of 4.78 mm</w:t>
      </w:r>
    </w:p>
    <w:p w14:paraId="180B0D91" w14:textId="77777777" w:rsidR="00584F50" w:rsidRDefault="00584F50" w:rsidP="00584F50">
      <w:pPr>
        <w:pStyle w:val="ListParagraph"/>
        <w:numPr>
          <w:ilvl w:val="2"/>
          <w:numId w:val="24"/>
        </w:numPr>
        <w:spacing w:before="0" w:after="0"/>
      </w:pPr>
      <w:r>
        <w:t>Toughness between minimum of nan and maximum of nan J</w:t>
      </w:r>
    </w:p>
    <w:p w14:paraId="7B144532" w14:textId="77777777" w:rsidR="00584F50" w:rsidRDefault="00584F50" w:rsidP="00584F50">
      <w:pPr>
        <w:pStyle w:val="ListParagraph"/>
        <w:numPr>
          <w:ilvl w:val="2"/>
          <w:numId w:val="24"/>
        </w:numPr>
        <w:spacing w:before="0" w:after="0"/>
      </w:pPr>
      <w:r>
        <w:t>Probability of failure given a hit between minimum of 2.420e-01 and maximum of 3.877e-01</w:t>
      </w:r>
    </w:p>
    <w:p w14:paraId="53AF80FB" w14:textId="77777777" w:rsidR="00584F50" w:rsidRDefault="00584F50" w:rsidP="00584F50">
      <w:pPr>
        <w:pStyle w:val="ListParagraph"/>
        <w:numPr>
          <w:ilvl w:val="2"/>
          <w:numId w:val="24"/>
        </w:numPr>
        <w:spacing w:before="0" w:after="0"/>
      </w:pPr>
      <w:r>
        <w:t>Class area location is/are 1.0.</w:t>
      </w:r>
    </w:p>
    <w:p w14:paraId="0EF3F3BB" w14:textId="77777777" w:rsidR="00584F50" w:rsidRDefault="00584F50" w:rsidP="00584F50">
      <w:pPr>
        <w:pStyle w:val="ListParagraph"/>
        <w:numPr>
          <w:ilvl w:val="1"/>
          <w:numId w:val="24"/>
        </w:numPr>
        <w:spacing w:before="0" w:after="0"/>
      </w:pPr>
      <w:r>
        <w:t>Consequence of failure distributed between minimum of $1.12 and maximum of $23.54MM</w:t>
      </w:r>
    </w:p>
    <w:p w14:paraId="3FD9F88B" w14:textId="77777777" w:rsidR="00584F50" w:rsidRDefault="00584F50" w:rsidP="00584F50">
      <w:pPr>
        <w:pStyle w:val="ListParagraph"/>
        <w:numPr>
          <w:ilvl w:val="1"/>
          <w:numId w:val="24"/>
        </w:numPr>
        <w:spacing w:before="0" w:after="0"/>
      </w:pPr>
      <w:r>
        <w:t>Total length driven by Safety: 85.12 meters.</w:t>
      </w:r>
    </w:p>
    <w:p w14:paraId="2820BB66" w14:textId="77777777" w:rsidR="00584F50" w:rsidRDefault="00584F50" w:rsidP="00584F50">
      <w:pPr>
        <w:pStyle w:val="ListParagraph"/>
        <w:numPr>
          <w:ilvl w:val="1"/>
          <w:numId w:val="24"/>
        </w:numPr>
        <w:spacing w:before="0" w:after="0"/>
      </w:pPr>
      <w:r>
        <w:t>Safety Cost distributed between minimum of $0.00 and maximum of $21.89MM:</w:t>
      </w:r>
    </w:p>
    <w:p w14:paraId="0AC1F5CD" w14:textId="77777777" w:rsidR="00584F50" w:rsidRDefault="00584F50" w:rsidP="00584F50">
      <w:pPr>
        <w:pStyle w:val="ListParagraph"/>
        <w:numPr>
          <w:ilvl w:val="2"/>
          <w:numId w:val="24"/>
        </w:numPr>
        <w:spacing w:before="0" w:after="0"/>
      </w:pPr>
      <w:r>
        <w:t>Leak cost between minimum of $0.00 and maximum of $21.89MM</w:t>
      </w:r>
    </w:p>
    <w:p w14:paraId="4DFF605C" w14:textId="77777777" w:rsidR="00584F50" w:rsidRDefault="00584F50" w:rsidP="00584F50">
      <w:pPr>
        <w:pStyle w:val="ListParagraph"/>
        <w:numPr>
          <w:ilvl w:val="2"/>
          <w:numId w:val="24"/>
        </w:numPr>
        <w:spacing w:before="0" w:after="0"/>
      </w:pPr>
      <w:r>
        <w:t>Leak scenario yielded 5.0 intersections with structures, with minimum of 0.0 and maximum of 2.28 of population impacted.</w:t>
      </w:r>
    </w:p>
    <w:p w14:paraId="59208DAD" w14:textId="77777777" w:rsidR="00584F50" w:rsidRDefault="00584F50" w:rsidP="00584F50">
      <w:pPr>
        <w:pStyle w:val="ListParagraph"/>
        <w:numPr>
          <w:ilvl w:val="2"/>
          <w:numId w:val="24"/>
        </w:numPr>
        <w:spacing w:before="0" w:after="0"/>
      </w:pPr>
      <w:r>
        <w:t>Leak hazard radius distributed between minimum of 3.7 and maximum of 3.79 meters.</w:t>
      </w:r>
    </w:p>
    <w:p w14:paraId="50E80109" w14:textId="77777777" w:rsidR="00584F50" w:rsidRDefault="00584F50" w:rsidP="00584F50">
      <w:pPr>
        <w:pStyle w:val="ListParagraph"/>
        <w:numPr>
          <w:ilvl w:val="2"/>
          <w:numId w:val="24"/>
        </w:numPr>
        <w:spacing w:before="0" w:after="0"/>
      </w:pPr>
      <w:r>
        <w:t>Rupture cost between minimum of $0.00 and maximum of $21.89MM</w:t>
      </w:r>
    </w:p>
    <w:p w14:paraId="6F7C9247" w14:textId="77777777" w:rsidR="00584F50" w:rsidRDefault="00584F50" w:rsidP="00584F50">
      <w:pPr>
        <w:pStyle w:val="ListParagraph"/>
        <w:numPr>
          <w:ilvl w:val="2"/>
          <w:numId w:val="24"/>
        </w:numPr>
        <w:spacing w:before="0" w:after="0"/>
      </w:pPr>
      <w:r>
        <w:t>Rupture scenario yielded 29.0 intersections with structures, with minimum of 0.0 and maximum of 2.28 of population impacted</w:t>
      </w:r>
    </w:p>
    <w:p w14:paraId="1904B019" w14:textId="77777777" w:rsidR="00584F50" w:rsidRDefault="00584F50" w:rsidP="00584F50">
      <w:pPr>
        <w:pStyle w:val="ListParagraph"/>
        <w:numPr>
          <w:ilvl w:val="2"/>
          <w:numId w:val="24"/>
        </w:numPr>
        <w:spacing w:before="0" w:after="0"/>
      </w:pPr>
      <w:r>
        <w:t>Rupture hazard radius distributed between minimum of 27.68 and maximum of 28.36 meters.</w:t>
      </w:r>
    </w:p>
    <w:p w14:paraId="63E45DC3" w14:textId="77777777" w:rsidR="00584F50" w:rsidRDefault="00584F50" w:rsidP="00584F50">
      <w:pPr>
        <w:pStyle w:val="ListParagraph"/>
        <w:numPr>
          <w:ilvl w:val="2"/>
          <w:numId w:val="24"/>
        </w:numPr>
        <w:spacing w:before="0" w:after="0"/>
      </w:pPr>
      <w:r>
        <w:t>Puncture cost between minimum of $0.00 and maximum of $21.89MM</w:t>
      </w:r>
    </w:p>
    <w:p w14:paraId="4AEDE1E6" w14:textId="77777777" w:rsidR="00584F50" w:rsidRDefault="00584F50" w:rsidP="00584F50">
      <w:pPr>
        <w:pStyle w:val="ListParagraph"/>
        <w:numPr>
          <w:ilvl w:val="2"/>
          <w:numId w:val="24"/>
        </w:numPr>
        <w:spacing w:before="0" w:after="0"/>
      </w:pPr>
      <w:r>
        <w:t>Puncture scenario yielded 27.0 intersections with structures, with minimum of 0.0 and maximum of 2.28 of population impacted</w:t>
      </w:r>
    </w:p>
    <w:p w14:paraId="23000927" w14:textId="77777777" w:rsidR="00584F50" w:rsidRDefault="00584F50" w:rsidP="00584F50">
      <w:pPr>
        <w:pStyle w:val="ListParagraph"/>
        <w:numPr>
          <w:ilvl w:val="2"/>
          <w:numId w:val="24"/>
        </w:numPr>
        <w:spacing w:before="0" w:after="0"/>
      </w:pPr>
      <w:r>
        <w:t>Puncture hazard radius distributed between minimum of 14.77 and maximum of 15.13 meters.</w:t>
      </w:r>
    </w:p>
    <w:p w14:paraId="536BD36A" w14:textId="77777777" w:rsidR="00584F50" w:rsidRDefault="00584F50" w:rsidP="00584F50">
      <w:pPr>
        <w:pStyle w:val="ListParagraph"/>
        <w:numPr>
          <w:ilvl w:val="2"/>
          <w:numId w:val="24"/>
        </w:numPr>
        <w:spacing w:before="0" w:after="0"/>
      </w:pPr>
      <w:r>
        <w:t>Product type is Crude Oil.</w:t>
      </w:r>
    </w:p>
    <w:p w14:paraId="6A9A76D3" w14:textId="77777777" w:rsidR="00584F50" w:rsidRDefault="00584F50" w:rsidP="00584F50">
      <w:pPr>
        <w:pStyle w:val="ListParagraph"/>
        <w:numPr>
          <w:ilvl w:val="2"/>
          <w:numId w:val="24"/>
        </w:numPr>
        <w:spacing w:before="0" w:after="0"/>
      </w:pPr>
      <w:r>
        <w:t>Class area location is/are 1.0.</w:t>
      </w:r>
    </w:p>
    <w:p w14:paraId="42CD7D61" w14:textId="77777777" w:rsidR="00584F50" w:rsidRDefault="00584F50" w:rsidP="00584F50">
      <w:pPr>
        <w:pStyle w:val="ListParagraph"/>
        <w:numPr>
          <w:ilvl w:val="1"/>
          <w:numId w:val="24"/>
        </w:numPr>
        <w:spacing w:before="0" w:after="0"/>
      </w:pPr>
      <w:r>
        <w:t>Total length driven by Environmental: 28114.23 meters.</w:t>
      </w:r>
    </w:p>
    <w:p w14:paraId="604FCE53" w14:textId="77777777" w:rsidR="00584F50" w:rsidRDefault="00584F50" w:rsidP="00584F50">
      <w:pPr>
        <w:pStyle w:val="ListParagraph"/>
        <w:numPr>
          <w:ilvl w:val="1"/>
          <w:numId w:val="24"/>
        </w:numPr>
        <w:spacing w:before="0" w:after="0"/>
      </w:pPr>
      <w:r>
        <w:t>Environmental Cost distributed between minimum of $0.90 and maximum of $4.63MM:</w:t>
      </w:r>
    </w:p>
    <w:p w14:paraId="70AB290E" w14:textId="77777777" w:rsidR="00584F50" w:rsidRDefault="00584F50" w:rsidP="00584F50">
      <w:pPr>
        <w:pStyle w:val="ListParagraph"/>
        <w:numPr>
          <w:ilvl w:val="2"/>
          <w:numId w:val="24"/>
        </w:numPr>
        <w:spacing w:before="0" w:after="0"/>
      </w:pPr>
      <w:r>
        <w:lastRenderedPageBreak/>
        <w:t>Leak cost between minimum of $0.16 and maximum of $0.31MM</w:t>
      </w:r>
    </w:p>
    <w:p w14:paraId="7152F54B" w14:textId="77777777" w:rsidR="00584F50" w:rsidRDefault="00584F50" w:rsidP="00584F50">
      <w:pPr>
        <w:pStyle w:val="ListParagraph"/>
        <w:numPr>
          <w:ilvl w:val="2"/>
          <w:numId w:val="24"/>
        </w:numPr>
        <w:spacing w:before="0" w:after="0"/>
      </w:pPr>
      <w:r>
        <w:t>Leak spill volume between a minimum of 1464.91 and maximum of 1852.07 gallons</w:t>
      </w:r>
    </w:p>
    <w:p w14:paraId="16993E27" w14:textId="77777777" w:rsidR="00584F50" w:rsidRDefault="00584F50" w:rsidP="00584F50">
      <w:pPr>
        <w:pStyle w:val="ListParagraph"/>
        <w:numPr>
          <w:ilvl w:val="2"/>
          <w:numId w:val="24"/>
        </w:numPr>
        <w:spacing w:before="0" w:after="0"/>
      </w:pPr>
      <w:r>
        <w:t>Rupture cost between minimum of $0.04 and maximum of $2.73MM</w:t>
      </w:r>
    </w:p>
    <w:p w14:paraId="0FF2140B" w14:textId="77777777" w:rsidR="00584F50" w:rsidRDefault="00584F50" w:rsidP="00584F50">
      <w:pPr>
        <w:pStyle w:val="ListParagraph"/>
        <w:numPr>
          <w:ilvl w:val="2"/>
          <w:numId w:val="24"/>
        </w:numPr>
        <w:spacing w:before="0" w:after="0"/>
      </w:pPr>
      <w:r>
        <w:t>Rupture spill volume is between a minimum of 379.55 and maximum of 15469.9 gallons</w:t>
      </w:r>
    </w:p>
    <w:p w14:paraId="54F7B479" w14:textId="77777777" w:rsidR="00584F50" w:rsidRDefault="00584F50" w:rsidP="00584F50">
      <w:pPr>
        <w:pStyle w:val="ListParagraph"/>
        <w:numPr>
          <w:ilvl w:val="2"/>
          <w:numId w:val="24"/>
        </w:numPr>
        <w:spacing w:before="0" w:after="0"/>
      </w:pPr>
      <w:r>
        <w:t>Puncture cost between minimum of $5.10 and maximum of $10.09MM</w:t>
      </w:r>
    </w:p>
    <w:p w14:paraId="3DD374ED" w14:textId="77777777" w:rsidR="00584F50" w:rsidRDefault="00584F50" w:rsidP="00584F50">
      <w:pPr>
        <w:pStyle w:val="ListParagraph"/>
        <w:numPr>
          <w:ilvl w:val="2"/>
          <w:numId w:val="24"/>
        </w:numPr>
        <w:spacing w:before="0" w:after="0"/>
      </w:pPr>
      <w:r>
        <w:t>Puncture spill volume is between a minimum of 48133.5 and maximum of 60854.75 gallons</w:t>
      </w:r>
    </w:p>
    <w:p w14:paraId="7439824F" w14:textId="77777777" w:rsidR="00584F50" w:rsidRDefault="00584F50" w:rsidP="00584F50">
      <w:pPr>
        <w:pStyle w:val="ListParagraph"/>
        <w:numPr>
          <w:ilvl w:val="0"/>
          <w:numId w:val="24"/>
        </w:numPr>
        <w:spacing w:before="0" w:after="0"/>
      </w:pPr>
      <w:r>
        <w:t>"SSPL MAINLINE NPS 16</w:t>
      </w:r>
    </w:p>
    <w:p w14:paraId="5D490536" w14:textId="77777777" w:rsidR="00584F50" w:rsidRDefault="00584F50" w:rsidP="00584F50">
      <w:pPr>
        <w:pStyle w:val="ListParagraph"/>
        <w:numPr>
          <w:ilvl w:val="1"/>
          <w:numId w:val="24"/>
        </w:numPr>
        <w:spacing w:before="0" w:after="0"/>
      </w:pPr>
      <w:r>
        <w:t>Total Cumulative Length (m):</w:t>
      </w:r>
      <w:r>
        <w:tab/>
        <w:t>27229.24</w:t>
      </w:r>
    </w:p>
    <w:p w14:paraId="5559D3D7" w14:textId="77777777" w:rsidR="00584F50" w:rsidRDefault="00584F50" w:rsidP="00584F50">
      <w:pPr>
        <w:pStyle w:val="ListParagraph"/>
        <w:numPr>
          <w:ilvl w:val="1"/>
          <w:numId w:val="24"/>
        </w:numPr>
        <w:spacing w:before="0" w:after="0"/>
      </w:pPr>
      <w:r>
        <w:t>Likelihood of failure distributed between minimum of 1.031e-03 and maximum of 7.769e-03.</w:t>
      </w:r>
    </w:p>
    <w:p w14:paraId="7220B62B" w14:textId="77777777" w:rsidR="00584F50" w:rsidRDefault="00584F50" w:rsidP="00584F50">
      <w:pPr>
        <w:pStyle w:val="ListParagraph"/>
        <w:numPr>
          <w:ilvl w:val="2"/>
          <w:numId w:val="24"/>
        </w:numPr>
        <w:spacing w:before="0" w:after="0"/>
      </w:pPr>
      <w:r>
        <w:t xml:space="preserve">Land use distributed as </w:t>
      </w:r>
    </w:p>
    <w:p w14:paraId="6BF9925E" w14:textId="77777777" w:rsidR="00584F50" w:rsidRDefault="00584F50" w:rsidP="00584F50">
      <w:pPr>
        <w:pStyle w:val="ListParagraph"/>
        <w:numPr>
          <w:ilvl w:val="3"/>
          <w:numId w:val="24"/>
        </w:numPr>
        <w:spacing w:before="0" w:after="0"/>
      </w:pPr>
      <w:r>
        <w:t>Agricultural: 23,587.14</w:t>
      </w:r>
    </w:p>
    <w:p w14:paraId="60711F00" w14:textId="77777777" w:rsidR="00584F50" w:rsidRDefault="00584F50" w:rsidP="00584F50">
      <w:pPr>
        <w:pStyle w:val="ListParagraph"/>
        <w:numPr>
          <w:ilvl w:val="3"/>
          <w:numId w:val="24"/>
        </w:numPr>
        <w:spacing w:before="0" w:after="0"/>
      </w:pPr>
      <w:r>
        <w:t>Remote: 1,815.50</w:t>
      </w:r>
    </w:p>
    <w:p w14:paraId="6EBF30C4" w14:textId="77777777" w:rsidR="00584F50" w:rsidRDefault="00584F50" w:rsidP="00584F50">
      <w:pPr>
        <w:pStyle w:val="ListParagraph"/>
        <w:numPr>
          <w:ilvl w:val="3"/>
          <w:numId w:val="24"/>
        </w:numPr>
        <w:spacing w:before="0" w:after="0"/>
      </w:pPr>
      <w:r>
        <w:t>Water Course: 1,826.61</w:t>
      </w:r>
    </w:p>
    <w:p w14:paraId="37BED361" w14:textId="77777777" w:rsidR="00584F50" w:rsidRDefault="00584F50" w:rsidP="00584F50">
      <w:pPr>
        <w:pStyle w:val="ListParagraph"/>
        <w:numPr>
          <w:ilvl w:val="2"/>
          <w:numId w:val="24"/>
        </w:numPr>
        <w:spacing w:before="0" w:after="0"/>
      </w:pPr>
      <w:r>
        <w:t xml:space="preserve">Depth of cover distributed as </w:t>
      </w:r>
    </w:p>
    <w:p w14:paraId="2EBFF39A" w14:textId="77777777" w:rsidR="00584F50" w:rsidRDefault="00584F50" w:rsidP="00584F50">
      <w:pPr>
        <w:pStyle w:val="ListParagraph"/>
        <w:numPr>
          <w:ilvl w:val="3"/>
          <w:numId w:val="24"/>
        </w:numPr>
        <w:spacing w:before="0" w:after="0"/>
      </w:pPr>
      <w:r>
        <w:t>nan</w:t>
      </w:r>
    </w:p>
    <w:p w14:paraId="14F119BD" w14:textId="77777777" w:rsidR="00584F50" w:rsidRDefault="00584F50" w:rsidP="00584F50">
      <w:pPr>
        <w:pStyle w:val="ListParagraph"/>
        <w:numPr>
          <w:ilvl w:val="2"/>
          <w:numId w:val="24"/>
        </w:numPr>
        <w:spacing w:before="0" w:after="0"/>
      </w:pPr>
      <w:r>
        <w:t>Installation date between minimum of 1954-01-01 and maximum of 1954-01-01</w:t>
      </w:r>
    </w:p>
    <w:p w14:paraId="00752362" w14:textId="77777777" w:rsidR="00584F50" w:rsidRDefault="00584F50" w:rsidP="00584F50">
      <w:pPr>
        <w:pStyle w:val="ListParagraph"/>
        <w:numPr>
          <w:ilvl w:val="2"/>
          <w:numId w:val="24"/>
        </w:numPr>
        <w:spacing w:before="0" w:after="0"/>
      </w:pPr>
      <w:r>
        <w:t>Outside diameter of 16.0 in.</w:t>
      </w:r>
    </w:p>
    <w:p w14:paraId="28DB112A" w14:textId="77777777" w:rsidR="00584F50" w:rsidRDefault="00584F50" w:rsidP="00584F50">
      <w:pPr>
        <w:pStyle w:val="ListParagraph"/>
        <w:numPr>
          <w:ilvl w:val="2"/>
          <w:numId w:val="24"/>
        </w:numPr>
        <w:spacing w:before="0" w:after="0"/>
      </w:pPr>
      <w:r>
        <w:t>Grade between minimum of 317.0 and maximum of 317.0 MPa</w:t>
      </w:r>
    </w:p>
    <w:p w14:paraId="772E3253" w14:textId="77777777" w:rsidR="00584F50" w:rsidRDefault="00584F50" w:rsidP="00584F50">
      <w:pPr>
        <w:pStyle w:val="ListParagraph"/>
        <w:numPr>
          <w:ilvl w:val="2"/>
          <w:numId w:val="24"/>
        </w:numPr>
        <w:spacing w:before="0" w:after="0"/>
      </w:pPr>
      <w:r>
        <w:t>Wall thickness between minimum of 6.35 and maximum of 9.52 mm</w:t>
      </w:r>
    </w:p>
    <w:p w14:paraId="424D9D17" w14:textId="77777777" w:rsidR="00584F50" w:rsidRDefault="00584F50" w:rsidP="00584F50">
      <w:pPr>
        <w:pStyle w:val="ListParagraph"/>
        <w:numPr>
          <w:ilvl w:val="2"/>
          <w:numId w:val="24"/>
        </w:numPr>
        <w:spacing w:before="0" w:after="0"/>
      </w:pPr>
      <w:r>
        <w:t>Toughness between minimum of 4.0 and maximum of 4.0 J</w:t>
      </w:r>
    </w:p>
    <w:p w14:paraId="3690520C" w14:textId="77777777" w:rsidR="00584F50" w:rsidRDefault="00584F50" w:rsidP="00584F50">
      <w:pPr>
        <w:pStyle w:val="ListParagraph"/>
        <w:numPr>
          <w:ilvl w:val="2"/>
          <w:numId w:val="24"/>
        </w:numPr>
        <w:spacing w:before="0" w:after="0"/>
      </w:pPr>
      <w:r>
        <w:t>Probability of failure given a hit between minimum of 1.029e-01 and maximum of 1.866e-01</w:t>
      </w:r>
    </w:p>
    <w:p w14:paraId="59A87644" w14:textId="77777777" w:rsidR="00584F50" w:rsidRDefault="00584F50" w:rsidP="00584F50">
      <w:pPr>
        <w:pStyle w:val="ListParagraph"/>
        <w:numPr>
          <w:ilvl w:val="2"/>
          <w:numId w:val="24"/>
        </w:numPr>
        <w:spacing w:before="0" w:after="0"/>
      </w:pPr>
      <w:r>
        <w:t>Class area location is/are 1.0, 2.0.</w:t>
      </w:r>
    </w:p>
    <w:p w14:paraId="2ECDFBBA" w14:textId="77777777" w:rsidR="00584F50" w:rsidRDefault="00584F50" w:rsidP="00584F50">
      <w:pPr>
        <w:pStyle w:val="ListParagraph"/>
        <w:numPr>
          <w:ilvl w:val="1"/>
          <w:numId w:val="24"/>
        </w:numPr>
        <w:spacing w:before="0" w:after="0"/>
      </w:pPr>
      <w:r>
        <w:t>Consequence of failure distributed between minimum of $10.00 and maximum of $31.24MM</w:t>
      </w:r>
    </w:p>
    <w:p w14:paraId="2F3ECD10" w14:textId="77777777" w:rsidR="00584F50" w:rsidRDefault="00584F50" w:rsidP="00584F50">
      <w:pPr>
        <w:pStyle w:val="ListParagraph"/>
        <w:numPr>
          <w:ilvl w:val="1"/>
          <w:numId w:val="24"/>
        </w:numPr>
        <w:spacing w:before="0" w:after="0"/>
      </w:pPr>
      <w:r>
        <w:t>Total length driven by Environmental: 27229.24 meters.</w:t>
      </w:r>
    </w:p>
    <w:p w14:paraId="174DA506" w14:textId="77777777" w:rsidR="00584F50" w:rsidRDefault="00584F50" w:rsidP="00584F50">
      <w:pPr>
        <w:pStyle w:val="ListParagraph"/>
        <w:numPr>
          <w:ilvl w:val="1"/>
          <w:numId w:val="24"/>
        </w:numPr>
        <w:spacing w:before="0" w:after="0"/>
      </w:pPr>
      <w:r>
        <w:t>Environmental Cost distributed between minimum of $8.97 and maximum of $30.08MM:</w:t>
      </w:r>
    </w:p>
    <w:p w14:paraId="18C0923A" w14:textId="77777777" w:rsidR="00584F50" w:rsidRDefault="00584F50" w:rsidP="00584F50">
      <w:pPr>
        <w:pStyle w:val="ListParagraph"/>
        <w:numPr>
          <w:ilvl w:val="2"/>
          <w:numId w:val="24"/>
        </w:numPr>
        <w:spacing w:before="0" w:after="0"/>
      </w:pPr>
      <w:r>
        <w:t>Leak cost between minimum of $0.27 and maximum of $0.51MM</w:t>
      </w:r>
    </w:p>
    <w:p w14:paraId="2EB673A4" w14:textId="77777777" w:rsidR="00584F50" w:rsidRDefault="00584F50" w:rsidP="00584F50">
      <w:pPr>
        <w:pStyle w:val="ListParagraph"/>
        <w:numPr>
          <w:ilvl w:val="2"/>
          <w:numId w:val="24"/>
        </w:numPr>
        <w:spacing w:before="0" w:after="0"/>
      </w:pPr>
      <w:r>
        <w:t>Leak spill volume between a minimum of 1567.63 and maximum of 2880.08 gallons</w:t>
      </w:r>
    </w:p>
    <w:p w14:paraId="287F39BD" w14:textId="77777777" w:rsidR="00584F50" w:rsidRDefault="00584F50" w:rsidP="00584F50">
      <w:pPr>
        <w:pStyle w:val="ListParagraph"/>
        <w:numPr>
          <w:ilvl w:val="2"/>
          <w:numId w:val="24"/>
        </w:numPr>
        <w:spacing w:before="0" w:after="0"/>
      </w:pPr>
      <w:r>
        <w:t>Rupture cost between minimum of $7.53 and maximum of $479.51MM</w:t>
      </w:r>
    </w:p>
    <w:p w14:paraId="33D6D55D" w14:textId="77777777" w:rsidR="00584F50" w:rsidRDefault="00584F50" w:rsidP="00584F50">
      <w:pPr>
        <w:pStyle w:val="ListParagraph"/>
        <w:numPr>
          <w:ilvl w:val="2"/>
          <w:numId w:val="24"/>
        </w:numPr>
        <w:spacing w:before="0" w:after="0"/>
      </w:pPr>
      <w:r>
        <w:t>Rupture spill volume is between a minimum of 42331.09 and maximum of 4524011.12 gallons</w:t>
      </w:r>
    </w:p>
    <w:p w14:paraId="53C4121F" w14:textId="77777777" w:rsidR="00584F50" w:rsidRDefault="00584F50" w:rsidP="00584F50">
      <w:pPr>
        <w:pStyle w:val="ListParagraph"/>
        <w:numPr>
          <w:ilvl w:val="2"/>
          <w:numId w:val="24"/>
        </w:numPr>
        <w:spacing w:before="0" w:after="0"/>
      </w:pPr>
      <w:r>
        <w:t>Puncture cost between minimum of $8.85 and maximum of $16.84MM</w:t>
      </w:r>
    </w:p>
    <w:p w14:paraId="23F81817" w14:textId="77777777" w:rsidR="00584F50" w:rsidRDefault="00584F50" w:rsidP="00584F50">
      <w:pPr>
        <w:pStyle w:val="ListParagraph"/>
        <w:numPr>
          <w:ilvl w:val="2"/>
          <w:numId w:val="24"/>
        </w:numPr>
        <w:spacing w:before="0" w:after="0"/>
      </w:pPr>
      <w:r>
        <w:t>Puncture spill volume is between a minimum of 51508.72 and maximum of 94633.0 gallons</w:t>
      </w:r>
    </w:p>
    <w:p w14:paraId="7FC0E240" w14:textId="77777777" w:rsidR="00584F50" w:rsidRDefault="00584F50" w:rsidP="00584F50">
      <w:pPr>
        <w:pStyle w:val="ListParagraph"/>
        <w:numPr>
          <w:ilvl w:val="0"/>
          <w:numId w:val="24"/>
        </w:numPr>
        <w:spacing w:before="0" w:after="0"/>
      </w:pPr>
      <w:r>
        <w:t>"WASCANA MAINLINE NPS 12</w:t>
      </w:r>
    </w:p>
    <w:p w14:paraId="25B49E6C" w14:textId="77777777" w:rsidR="00584F50" w:rsidRDefault="00584F50" w:rsidP="00584F50">
      <w:pPr>
        <w:pStyle w:val="ListParagraph"/>
        <w:numPr>
          <w:ilvl w:val="1"/>
          <w:numId w:val="24"/>
        </w:numPr>
        <w:spacing w:before="0" w:after="0"/>
      </w:pPr>
      <w:r>
        <w:t>Total Cumulative Length (m):</w:t>
      </w:r>
      <w:r>
        <w:tab/>
        <w:t>24582.75</w:t>
      </w:r>
    </w:p>
    <w:p w14:paraId="1D2E61BD" w14:textId="77777777" w:rsidR="00584F50" w:rsidRDefault="00584F50" w:rsidP="00584F50">
      <w:pPr>
        <w:pStyle w:val="ListParagraph"/>
        <w:numPr>
          <w:ilvl w:val="1"/>
          <w:numId w:val="24"/>
        </w:numPr>
        <w:spacing w:before="0" w:after="0"/>
      </w:pPr>
      <w:r>
        <w:t>Likelihood of failure distributed between minimum of 1.002e-03 and maximum of 1.665e-02.</w:t>
      </w:r>
    </w:p>
    <w:p w14:paraId="17685499" w14:textId="77777777" w:rsidR="00584F50" w:rsidRDefault="00584F50" w:rsidP="00584F50">
      <w:pPr>
        <w:pStyle w:val="ListParagraph"/>
        <w:numPr>
          <w:ilvl w:val="2"/>
          <w:numId w:val="24"/>
        </w:numPr>
        <w:spacing w:before="0" w:after="0"/>
      </w:pPr>
      <w:r>
        <w:t xml:space="preserve">Land use distributed as </w:t>
      </w:r>
    </w:p>
    <w:p w14:paraId="18822942" w14:textId="77777777" w:rsidR="00584F50" w:rsidRDefault="00584F50" w:rsidP="00584F50">
      <w:pPr>
        <w:pStyle w:val="ListParagraph"/>
        <w:numPr>
          <w:ilvl w:val="3"/>
          <w:numId w:val="24"/>
        </w:numPr>
        <w:spacing w:before="0" w:after="0"/>
      </w:pPr>
      <w:r>
        <w:t>Agricultural: 24,319.49</w:t>
      </w:r>
    </w:p>
    <w:p w14:paraId="54757AE1" w14:textId="77777777" w:rsidR="00584F50" w:rsidRDefault="00584F50" w:rsidP="00584F50">
      <w:pPr>
        <w:pStyle w:val="ListParagraph"/>
        <w:numPr>
          <w:ilvl w:val="3"/>
          <w:numId w:val="24"/>
        </w:numPr>
        <w:spacing w:before="0" w:after="0"/>
      </w:pPr>
      <w:r>
        <w:t>Commercial/Industrial: 1.62</w:t>
      </w:r>
    </w:p>
    <w:p w14:paraId="39F7E287" w14:textId="77777777" w:rsidR="00584F50" w:rsidRDefault="00584F50" w:rsidP="00584F50">
      <w:pPr>
        <w:pStyle w:val="ListParagraph"/>
        <w:numPr>
          <w:ilvl w:val="3"/>
          <w:numId w:val="24"/>
        </w:numPr>
        <w:spacing w:before="0" w:after="0"/>
      </w:pPr>
      <w:r>
        <w:t>Remote: 0.20</w:t>
      </w:r>
    </w:p>
    <w:p w14:paraId="75BA383F" w14:textId="77777777" w:rsidR="00584F50" w:rsidRDefault="00584F50" w:rsidP="00584F50">
      <w:pPr>
        <w:pStyle w:val="ListParagraph"/>
        <w:numPr>
          <w:ilvl w:val="3"/>
          <w:numId w:val="24"/>
        </w:numPr>
        <w:spacing w:before="0" w:after="0"/>
      </w:pPr>
      <w:r>
        <w:t>Water Course: 261.45</w:t>
      </w:r>
    </w:p>
    <w:p w14:paraId="040CB59D" w14:textId="77777777" w:rsidR="00584F50" w:rsidRDefault="00584F50" w:rsidP="00584F50">
      <w:pPr>
        <w:pStyle w:val="ListParagraph"/>
        <w:numPr>
          <w:ilvl w:val="2"/>
          <w:numId w:val="24"/>
        </w:numPr>
        <w:spacing w:before="0" w:after="0"/>
      </w:pPr>
      <w:r>
        <w:t xml:space="preserve">Depth of cover distributed as </w:t>
      </w:r>
    </w:p>
    <w:p w14:paraId="769FEAB9" w14:textId="77777777" w:rsidR="00584F50" w:rsidRDefault="00584F50" w:rsidP="00584F50">
      <w:pPr>
        <w:pStyle w:val="ListParagraph"/>
        <w:numPr>
          <w:ilvl w:val="3"/>
          <w:numId w:val="24"/>
        </w:numPr>
        <w:spacing w:before="0" w:after="0"/>
      </w:pPr>
      <w:r>
        <w:lastRenderedPageBreak/>
        <w:t>&lt; 0.24m: 5.58, &gt;= 0.24 to &lt; 0.30m: 10.97, &gt;= 0.30 to &lt; 0.37m: 11.43, &gt;= 0.37 to &lt; 0.43m: 21.48, &gt;= 0.43 to &lt; 0.49m: 33.67, &gt;= 0.49 to &lt; 0.55m: 16.92, &gt;= 0.61 to &lt; 0.67m: 73.63, &gt;= 0.67 to &lt; 0.76m: 2,371.48, &gt;= 0.76 to &lt; 0.91m: 18,643.87, &gt;= 0.91 to &lt; 1.22m: 2,899.48, &gt;= 1.22 to &lt; 1.83m: 494.23</w:t>
      </w:r>
    </w:p>
    <w:p w14:paraId="6FFCBF3A" w14:textId="77777777" w:rsidR="00584F50" w:rsidRDefault="00584F50" w:rsidP="00584F50">
      <w:pPr>
        <w:pStyle w:val="ListParagraph"/>
        <w:numPr>
          <w:ilvl w:val="2"/>
          <w:numId w:val="24"/>
        </w:numPr>
        <w:spacing w:before="0" w:after="0"/>
      </w:pPr>
      <w:r>
        <w:t>Installation date between minimum of 1972-01-01 and maximum of 1972-01-01</w:t>
      </w:r>
    </w:p>
    <w:p w14:paraId="4E41165F" w14:textId="77777777" w:rsidR="00584F50" w:rsidRDefault="00584F50" w:rsidP="00584F50">
      <w:pPr>
        <w:pStyle w:val="ListParagraph"/>
        <w:numPr>
          <w:ilvl w:val="2"/>
          <w:numId w:val="24"/>
        </w:numPr>
        <w:spacing w:before="0" w:after="0"/>
      </w:pPr>
      <w:r>
        <w:t>Outside diameter of 12.75 in.</w:t>
      </w:r>
    </w:p>
    <w:p w14:paraId="32040F8E" w14:textId="77777777" w:rsidR="00584F50" w:rsidRDefault="00584F50" w:rsidP="00584F50">
      <w:pPr>
        <w:pStyle w:val="ListParagraph"/>
        <w:numPr>
          <w:ilvl w:val="2"/>
          <w:numId w:val="24"/>
        </w:numPr>
        <w:spacing w:before="0" w:after="0"/>
      </w:pPr>
      <w:r>
        <w:t>Grade between minimum of 359.0 and maximum of 359.0 MPa</w:t>
      </w:r>
    </w:p>
    <w:p w14:paraId="60D59AA4" w14:textId="77777777" w:rsidR="00584F50" w:rsidRDefault="00584F50" w:rsidP="00584F50">
      <w:pPr>
        <w:pStyle w:val="ListParagraph"/>
        <w:numPr>
          <w:ilvl w:val="2"/>
          <w:numId w:val="24"/>
        </w:numPr>
        <w:spacing w:before="0" w:after="0"/>
      </w:pPr>
      <w:r>
        <w:t>Wall thickness between minimum of 4.78 and maximum of 7.39 mm</w:t>
      </w:r>
    </w:p>
    <w:p w14:paraId="7D9A8088" w14:textId="77777777" w:rsidR="00584F50" w:rsidRDefault="00584F50" w:rsidP="00584F50">
      <w:pPr>
        <w:pStyle w:val="ListParagraph"/>
        <w:numPr>
          <w:ilvl w:val="2"/>
          <w:numId w:val="24"/>
        </w:numPr>
        <w:spacing w:before="0" w:after="0"/>
      </w:pPr>
      <w:r>
        <w:t>Toughness between minimum of 42.0 and maximum of 42.0 J</w:t>
      </w:r>
    </w:p>
    <w:p w14:paraId="2B41E462" w14:textId="77777777" w:rsidR="00584F50" w:rsidRDefault="00584F50" w:rsidP="00584F50">
      <w:pPr>
        <w:pStyle w:val="ListParagraph"/>
        <w:numPr>
          <w:ilvl w:val="2"/>
          <w:numId w:val="24"/>
        </w:numPr>
        <w:spacing w:before="0" w:after="0"/>
      </w:pPr>
      <w:r>
        <w:t>Probability of failure given a hit between minimum of 4.046e-02 and maximum of 9.999e-02</w:t>
      </w:r>
    </w:p>
    <w:p w14:paraId="19E34A90" w14:textId="77777777" w:rsidR="00584F50" w:rsidRDefault="00584F50" w:rsidP="00584F50">
      <w:pPr>
        <w:pStyle w:val="ListParagraph"/>
        <w:numPr>
          <w:ilvl w:val="2"/>
          <w:numId w:val="24"/>
        </w:numPr>
        <w:spacing w:before="0" w:after="0"/>
      </w:pPr>
      <w:r>
        <w:t>Class area location is/are 1.0, 2.0.</w:t>
      </w:r>
    </w:p>
    <w:p w14:paraId="3FB02A50" w14:textId="77777777" w:rsidR="00584F50" w:rsidRDefault="00584F50" w:rsidP="00584F50">
      <w:pPr>
        <w:pStyle w:val="ListParagraph"/>
        <w:numPr>
          <w:ilvl w:val="1"/>
          <w:numId w:val="24"/>
        </w:numPr>
        <w:spacing w:before="0" w:after="0"/>
      </w:pPr>
      <w:r>
        <w:t>Consequence of failure distributed between minimum of $6.27 and maximum of $134.67MM</w:t>
      </w:r>
    </w:p>
    <w:p w14:paraId="64541B26" w14:textId="77777777" w:rsidR="00584F50" w:rsidRDefault="00584F50" w:rsidP="00584F50">
      <w:pPr>
        <w:pStyle w:val="ListParagraph"/>
        <w:numPr>
          <w:ilvl w:val="1"/>
          <w:numId w:val="24"/>
        </w:numPr>
        <w:spacing w:before="0" w:after="0"/>
      </w:pPr>
      <w:r>
        <w:t>Total length driven by Safety: 68.26 meters.</w:t>
      </w:r>
    </w:p>
    <w:p w14:paraId="09A263B7" w14:textId="77777777" w:rsidR="00584F50" w:rsidRDefault="00584F50" w:rsidP="00584F50">
      <w:pPr>
        <w:pStyle w:val="ListParagraph"/>
        <w:numPr>
          <w:ilvl w:val="1"/>
          <w:numId w:val="24"/>
        </w:numPr>
        <w:spacing w:before="0" w:after="0"/>
      </w:pPr>
      <w:r>
        <w:t>Safety Cost distributed between minimum of $0.00 and maximum of $111.37MM:</w:t>
      </w:r>
    </w:p>
    <w:p w14:paraId="35D80DF7" w14:textId="77777777" w:rsidR="00584F50" w:rsidRDefault="00584F50" w:rsidP="00584F50">
      <w:pPr>
        <w:pStyle w:val="ListParagraph"/>
        <w:numPr>
          <w:ilvl w:val="2"/>
          <w:numId w:val="24"/>
        </w:numPr>
        <w:spacing w:before="0" w:after="0"/>
      </w:pPr>
      <w:r>
        <w:t>Leak cost between minimum of $0.00 and maximum of $0.00MM</w:t>
      </w:r>
    </w:p>
    <w:p w14:paraId="3C9C9632" w14:textId="77777777" w:rsidR="00584F50" w:rsidRDefault="00584F50" w:rsidP="00584F50">
      <w:pPr>
        <w:pStyle w:val="ListParagraph"/>
        <w:numPr>
          <w:ilvl w:val="2"/>
          <w:numId w:val="24"/>
        </w:numPr>
        <w:spacing w:before="0" w:after="0"/>
      </w:pPr>
      <w:r>
        <w:t>Leak scenario yielded 9.0 intersections with structures, with minimum of nan and maximum of nan of population impacted.</w:t>
      </w:r>
    </w:p>
    <w:p w14:paraId="5E3AD15B" w14:textId="77777777" w:rsidR="00584F50" w:rsidRDefault="00584F50" w:rsidP="00584F50">
      <w:pPr>
        <w:pStyle w:val="ListParagraph"/>
        <w:numPr>
          <w:ilvl w:val="2"/>
          <w:numId w:val="24"/>
        </w:numPr>
        <w:spacing w:before="0" w:after="0"/>
      </w:pPr>
      <w:r>
        <w:t>Leak hazard radius distributed between minimum of 3.79 and maximum of 3.83 meters.</w:t>
      </w:r>
    </w:p>
    <w:p w14:paraId="117E7E0E" w14:textId="77777777" w:rsidR="00584F50" w:rsidRDefault="00584F50" w:rsidP="00584F50">
      <w:pPr>
        <w:pStyle w:val="ListParagraph"/>
        <w:numPr>
          <w:ilvl w:val="2"/>
          <w:numId w:val="24"/>
        </w:numPr>
        <w:spacing w:before="0" w:after="0"/>
      </w:pPr>
      <w:r>
        <w:t>Rupture cost between minimum of $0.00 and maximum of $121.06MM</w:t>
      </w:r>
    </w:p>
    <w:p w14:paraId="3CB6AB70" w14:textId="77777777" w:rsidR="00584F50" w:rsidRDefault="00584F50" w:rsidP="00584F50">
      <w:pPr>
        <w:pStyle w:val="ListParagraph"/>
        <w:numPr>
          <w:ilvl w:val="2"/>
          <w:numId w:val="24"/>
        </w:numPr>
        <w:spacing w:before="0" w:after="0"/>
      </w:pPr>
      <w:r>
        <w:t>Rupture scenario yielded 34.0 intersections with structures, with minimum of 12.61 and maximum of 12.61 of population impacted</w:t>
      </w:r>
    </w:p>
    <w:p w14:paraId="46DBC50C" w14:textId="77777777" w:rsidR="00584F50" w:rsidRDefault="00584F50" w:rsidP="00584F50">
      <w:pPr>
        <w:pStyle w:val="ListParagraph"/>
        <w:numPr>
          <w:ilvl w:val="2"/>
          <w:numId w:val="24"/>
        </w:numPr>
        <w:spacing w:before="0" w:after="0"/>
      </w:pPr>
      <w:r>
        <w:t>Rupture hazard radius distributed between minimum of 73.17 and maximum of 73.88 meters.</w:t>
      </w:r>
    </w:p>
    <w:p w14:paraId="782343A2" w14:textId="77777777" w:rsidR="00584F50" w:rsidRDefault="00584F50" w:rsidP="00584F50">
      <w:pPr>
        <w:pStyle w:val="ListParagraph"/>
        <w:numPr>
          <w:ilvl w:val="2"/>
          <w:numId w:val="24"/>
        </w:numPr>
        <w:spacing w:before="0" w:after="0"/>
      </w:pPr>
      <w:r>
        <w:t>Puncture cost between minimum of $0.00 and maximum of $121.06MM</w:t>
      </w:r>
    </w:p>
    <w:p w14:paraId="7BE69BBA" w14:textId="77777777" w:rsidR="00584F50" w:rsidRDefault="00584F50" w:rsidP="00584F50">
      <w:pPr>
        <w:pStyle w:val="ListParagraph"/>
        <w:numPr>
          <w:ilvl w:val="2"/>
          <w:numId w:val="24"/>
        </w:numPr>
        <w:spacing w:before="0" w:after="0"/>
      </w:pPr>
      <w:r>
        <w:t>Puncture scenario yielded 18.0 intersections with structures, with minimum of 12.61 and maximum of 12.61 of population impacted</w:t>
      </w:r>
    </w:p>
    <w:p w14:paraId="58F134C4" w14:textId="77777777" w:rsidR="00584F50" w:rsidRDefault="00584F50" w:rsidP="00584F50">
      <w:pPr>
        <w:pStyle w:val="ListParagraph"/>
        <w:numPr>
          <w:ilvl w:val="2"/>
          <w:numId w:val="24"/>
        </w:numPr>
        <w:spacing w:before="0" w:after="0"/>
      </w:pPr>
      <w:r>
        <w:t>Puncture hazard radius distributed between minimum of 15.13 and maximum of 15.28 meters.</w:t>
      </w:r>
    </w:p>
    <w:p w14:paraId="38822955" w14:textId="77777777" w:rsidR="00584F50" w:rsidRDefault="00584F50" w:rsidP="00584F50">
      <w:pPr>
        <w:pStyle w:val="ListParagraph"/>
        <w:numPr>
          <w:ilvl w:val="2"/>
          <w:numId w:val="24"/>
        </w:numPr>
        <w:spacing w:before="0" w:after="0"/>
      </w:pPr>
      <w:r>
        <w:t>Product type is Crude Oil.</w:t>
      </w:r>
    </w:p>
    <w:p w14:paraId="74786B75" w14:textId="77777777" w:rsidR="00584F50" w:rsidRDefault="00584F50" w:rsidP="00584F50">
      <w:pPr>
        <w:pStyle w:val="ListParagraph"/>
        <w:numPr>
          <w:ilvl w:val="2"/>
          <w:numId w:val="24"/>
        </w:numPr>
        <w:spacing w:before="0" w:after="0"/>
      </w:pPr>
      <w:r>
        <w:t>Class area location is/are 1.0, 2.0.</w:t>
      </w:r>
    </w:p>
    <w:p w14:paraId="4ABF4F94" w14:textId="77777777" w:rsidR="00584F50" w:rsidRDefault="00584F50" w:rsidP="00584F50">
      <w:pPr>
        <w:pStyle w:val="ListParagraph"/>
        <w:numPr>
          <w:ilvl w:val="1"/>
          <w:numId w:val="24"/>
        </w:numPr>
        <w:spacing w:before="0" w:after="0"/>
      </w:pPr>
      <w:r>
        <w:t>Total length driven by Environmental: 24514.49 meters.</w:t>
      </w:r>
    </w:p>
    <w:p w14:paraId="285CC625" w14:textId="77777777" w:rsidR="00584F50" w:rsidRDefault="00584F50" w:rsidP="00584F50">
      <w:pPr>
        <w:pStyle w:val="ListParagraph"/>
        <w:numPr>
          <w:ilvl w:val="1"/>
          <w:numId w:val="24"/>
        </w:numPr>
        <w:spacing w:before="0" w:after="0"/>
      </w:pPr>
      <w:r>
        <w:t>Environmental Cost distributed between minimum of $3.53 and maximum of $15.20MM:</w:t>
      </w:r>
    </w:p>
    <w:p w14:paraId="0A2A4A11" w14:textId="77777777" w:rsidR="00584F50" w:rsidRDefault="00584F50" w:rsidP="00584F50">
      <w:pPr>
        <w:pStyle w:val="ListParagraph"/>
        <w:numPr>
          <w:ilvl w:val="2"/>
          <w:numId w:val="24"/>
        </w:numPr>
        <w:spacing w:before="0" w:after="0"/>
      </w:pPr>
      <w:r>
        <w:t>Leak cost between minimum of $0.12 and maximum of $0.43MM</w:t>
      </w:r>
    </w:p>
    <w:p w14:paraId="136832BD" w14:textId="77777777" w:rsidR="00584F50" w:rsidRDefault="00584F50" w:rsidP="00584F50">
      <w:pPr>
        <w:pStyle w:val="ListParagraph"/>
        <w:numPr>
          <w:ilvl w:val="2"/>
          <w:numId w:val="24"/>
        </w:numPr>
        <w:spacing w:before="0" w:after="0"/>
      </w:pPr>
      <w:r>
        <w:t>Leak spill volume between a minimum of 1578.63 and maximum of 2458.71 gallons</w:t>
      </w:r>
    </w:p>
    <w:p w14:paraId="1F6F37DB" w14:textId="77777777" w:rsidR="00584F50" w:rsidRDefault="00584F50" w:rsidP="00584F50">
      <w:pPr>
        <w:pStyle w:val="ListParagraph"/>
        <w:numPr>
          <w:ilvl w:val="2"/>
          <w:numId w:val="24"/>
        </w:numPr>
        <w:spacing w:before="0" w:after="0"/>
      </w:pPr>
      <w:r>
        <w:t>Rupture cost between minimum of $2.70 and maximum of $69.83MM</w:t>
      </w:r>
    </w:p>
    <w:p w14:paraId="08BE9312" w14:textId="77777777" w:rsidR="00584F50" w:rsidRDefault="00584F50" w:rsidP="00584F50">
      <w:pPr>
        <w:pStyle w:val="ListParagraph"/>
        <w:numPr>
          <w:ilvl w:val="2"/>
          <w:numId w:val="24"/>
        </w:numPr>
        <w:spacing w:before="0" w:after="0"/>
      </w:pPr>
      <w:r>
        <w:t>Rupture spill volume is between a minimum of 26485.37 and maximum of 658780.33 gallons</w:t>
      </w:r>
    </w:p>
    <w:p w14:paraId="121CCA19" w14:textId="77777777" w:rsidR="00584F50" w:rsidRDefault="00584F50" w:rsidP="00584F50">
      <w:pPr>
        <w:pStyle w:val="ListParagraph"/>
        <w:numPr>
          <w:ilvl w:val="2"/>
          <w:numId w:val="24"/>
        </w:numPr>
        <w:spacing w:before="0" w:after="0"/>
      </w:pPr>
      <w:r>
        <w:t>Puncture cost between minimum of $3.89 and maximum of $14.17MM</w:t>
      </w:r>
    </w:p>
    <w:p w14:paraId="7581C92A" w14:textId="77777777" w:rsidR="00584F50" w:rsidRDefault="00584F50" w:rsidP="00584F50">
      <w:pPr>
        <w:pStyle w:val="ListParagraph"/>
        <w:numPr>
          <w:ilvl w:val="2"/>
          <w:numId w:val="24"/>
        </w:numPr>
        <w:spacing w:before="0" w:after="0"/>
      </w:pPr>
      <w:r>
        <w:t>Puncture spill volume is between a minimum of 51870.19 and maximum of 80787.46 gallons</w:t>
      </w:r>
    </w:p>
    <w:p w14:paraId="0F0F5748" w14:textId="77777777" w:rsidR="00584F50" w:rsidRDefault="00584F50" w:rsidP="00584F50">
      <w:pPr>
        <w:pStyle w:val="ListParagraph"/>
        <w:numPr>
          <w:ilvl w:val="0"/>
          <w:numId w:val="24"/>
        </w:numPr>
        <w:spacing w:before="0" w:after="0"/>
      </w:pPr>
      <w:r>
        <w:t>"BELTON TO MARIPOSA NPS 10</w:t>
      </w:r>
    </w:p>
    <w:p w14:paraId="5A9424EB" w14:textId="77777777" w:rsidR="00584F50" w:rsidRDefault="00584F50" w:rsidP="00584F50">
      <w:pPr>
        <w:pStyle w:val="ListParagraph"/>
        <w:numPr>
          <w:ilvl w:val="1"/>
          <w:numId w:val="24"/>
        </w:numPr>
        <w:spacing w:before="0" w:after="0"/>
      </w:pPr>
      <w:r>
        <w:t>Total Cumulative Length (m):</w:t>
      </w:r>
      <w:r>
        <w:tab/>
        <w:t>24523.24</w:t>
      </w:r>
    </w:p>
    <w:p w14:paraId="00593B51" w14:textId="77777777" w:rsidR="00584F50" w:rsidRDefault="00584F50" w:rsidP="00584F50">
      <w:pPr>
        <w:pStyle w:val="ListParagraph"/>
        <w:numPr>
          <w:ilvl w:val="1"/>
          <w:numId w:val="24"/>
        </w:numPr>
        <w:spacing w:before="0" w:after="0"/>
      </w:pPr>
      <w:r>
        <w:t>Likelihood of failure distributed between minimum of 1.583e-03 and maximum of 6.579e-03.</w:t>
      </w:r>
    </w:p>
    <w:p w14:paraId="7A455422" w14:textId="77777777" w:rsidR="00584F50" w:rsidRDefault="00584F50" w:rsidP="00584F50">
      <w:pPr>
        <w:pStyle w:val="ListParagraph"/>
        <w:numPr>
          <w:ilvl w:val="2"/>
          <w:numId w:val="24"/>
        </w:numPr>
        <w:spacing w:before="0" w:after="0"/>
      </w:pPr>
      <w:r>
        <w:t xml:space="preserve">Land use distributed as </w:t>
      </w:r>
    </w:p>
    <w:p w14:paraId="50B9A805" w14:textId="77777777" w:rsidR="00584F50" w:rsidRDefault="00584F50" w:rsidP="00584F50">
      <w:pPr>
        <w:pStyle w:val="ListParagraph"/>
        <w:numPr>
          <w:ilvl w:val="3"/>
          <w:numId w:val="24"/>
        </w:numPr>
        <w:spacing w:before="0" w:after="0"/>
      </w:pPr>
      <w:r>
        <w:lastRenderedPageBreak/>
        <w:t>Agricultural: 24,092.38</w:t>
      </w:r>
    </w:p>
    <w:p w14:paraId="7D6F9FDB" w14:textId="77777777" w:rsidR="00584F50" w:rsidRDefault="00584F50" w:rsidP="00584F50">
      <w:pPr>
        <w:pStyle w:val="ListParagraph"/>
        <w:numPr>
          <w:ilvl w:val="3"/>
          <w:numId w:val="24"/>
        </w:numPr>
        <w:spacing w:before="0" w:after="0"/>
      </w:pPr>
      <w:r>
        <w:t>Remote: 421.83</w:t>
      </w:r>
    </w:p>
    <w:p w14:paraId="3E547ECF" w14:textId="77777777" w:rsidR="00584F50" w:rsidRDefault="00584F50" w:rsidP="00584F50">
      <w:pPr>
        <w:pStyle w:val="ListParagraph"/>
        <w:numPr>
          <w:ilvl w:val="3"/>
          <w:numId w:val="24"/>
        </w:numPr>
        <w:spacing w:before="0" w:after="0"/>
      </w:pPr>
      <w:r>
        <w:t>Water Course: 9.03</w:t>
      </w:r>
    </w:p>
    <w:p w14:paraId="4A91948E" w14:textId="77777777" w:rsidR="00584F50" w:rsidRDefault="00584F50" w:rsidP="00584F50">
      <w:pPr>
        <w:pStyle w:val="ListParagraph"/>
        <w:numPr>
          <w:ilvl w:val="2"/>
          <w:numId w:val="24"/>
        </w:numPr>
        <w:spacing w:before="0" w:after="0"/>
      </w:pPr>
      <w:r>
        <w:t xml:space="preserve">Depth of cover distributed as </w:t>
      </w:r>
    </w:p>
    <w:p w14:paraId="4DFCDEC1" w14:textId="77777777" w:rsidR="00584F50" w:rsidRDefault="00584F50" w:rsidP="00584F50">
      <w:pPr>
        <w:pStyle w:val="ListParagraph"/>
        <w:numPr>
          <w:ilvl w:val="3"/>
          <w:numId w:val="24"/>
        </w:numPr>
        <w:spacing w:before="0" w:after="0"/>
      </w:pPr>
      <w:r>
        <w:t>nan</w:t>
      </w:r>
    </w:p>
    <w:p w14:paraId="78FA83C7" w14:textId="77777777" w:rsidR="00584F50" w:rsidRDefault="00584F50" w:rsidP="00584F50">
      <w:pPr>
        <w:pStyle w:val="ListParagraph"/>
        <w:numPr>
          <w:ilvl w:val="2"/>
          <w:numId w:val="24"/>
        </w:numPr>
        <w:spacing w:before="0" w:after="0"/>
      </w:pPr>
      <w:r>
        <w:t>Installation date between minimum of 1997-01-01 and maximum of 1997-01-01</w:t>
      </w:r>
    </w:p>
    <w:p w14:paraId="3D9E5830" w14:textId="77777777" w:rsidR="00584F50" w:rsidRDefault="00584F50" w:rsidP="00584F50">
      <w:pPr>
        <w:pStyle w:val="ListParagraph"/>
        <w:numPr>
          <w:ilvl w:val="2"/>
          <w:numId w:val="24"/>
        </w:numPr>
        <w:spacing w:before="0" w:after="0"/>
      </w:pPr>
      <w:r>
        <w:t>Outside diameter of 10.75 in.</w:t>
      </w:r>
    </w:p>
    <w:p w14:paraId="7EA9FCAE" w14:textId="77777777" w:rsidR="00584F50" w:rsidRDefault="00584F50" w:rsidP="00584F50">
      <w:pPr>
        <w:pStyle w:val="ListParagraph"/>
        <w:numPr>
          <w:ilvl w:val="2"/>
          <w:numId w:val="24"/>
        </w:numPr>
        <w:spacing w:before="0" w:after="0"/>
      </w:pPr>
      <w:r>
        <w:t>Grade between minimum of 359.0 and maximum of 359.0 MPa</w:t>
      </w:r>
    </w:p>
    <w:p w14:paraId="5A4F97D8" w14:textId="77777777" w:rsidR="00584F50" w:rsidRDefault="00584F50" w:rsidP="00584F50">
      <w:pPr>
        <w:pStyle w:val="ListParagraph"/>
        <w:numPr>
          <w:ilvl w:val="2"/>
          <w:numId w:val="24"/>
        </w:numPr>
        <w:spacing w:before="0" w:after="0"/>
      </w:pPr>
      <w:r>
        <w:t>Wall thickness between minimum of 4.78 and maximum of 9.27 mm</w:t>
      </w:r>
    </w:p>
    <w:p w14:paraId="3A812464" w14:textId="77777777" w:rsidR="00584F50" w:rsidRDefault="00584F50" w:rsidP="00584F50">
      <w:pPr>
        <w:pStyle w:val="ListParagraph"/>
        <w:numPr>
          <w:ilvl w:val="2"/>
          <w:numId w:val="24"/>
        </w:numPr>
        <w:spacing w:before="0" w:after="0"/>
      </w:pPr>
      <w:r>
        <w:t>Toughness between minimum of nan and maximum of nan J</w:t>
      </w:r>
    </w:p>
    <w:p w14:paraId="075DF1E3" w14:textId="77777777" w:rsidR="00584F50" w:rsidRDefault="00584F50" w:rsidP="00584F50">
      <w:pPr>
        <w:pStyle w:val="ListParagraph"/>
        <w:numPr>
          <w:ilvl w:val="2"/>
          <w:numId w:val="24"/>
        </w:numPr>
        <w:spacing w:before="0" w:after="0"/>
      </w:pPr>
      <w:r>
        <w:t>Probability of failure given a hit between minimum of 4.910e-02 and maximum of 1.580e-01</w:t>
      </w:r>
    </w:p>
    <w:p w14:paraId="3A1557F9" w14:textId="77777777" w:rsidR="00584F50" w:rsidRDefault="00584F50" w:rsidP="00584F50">
      <w:pPr>
        <w:pStyle w:val="ListParagraph"/>
        <w:numPr>
          <w:ilvl w:val="2"/>
          <w:numId w:val="24"/>
        </w:numPr>
        <w:spacing w:before="0" w:after="0"/>
      </w:pPr>
      <w:r>
        <w:t>Class area location is/are 1.0.</w:t>
      </w:r>
    </w:p>
    <w:p w14:paraId="5FDCC25F" w14:textId="77777777" w:rsidR="00584F50" w:rsidRDefault="00584F50" w:rsidP="00584F50">
      <w:pPr>
        <w:pStyle w:val="ListParagraph"/>
        <w:numPr>
          <w:ilvl w:val="1"/>
          <w:numId w:val="24"/>
        </w:numPr>
        <w:spacing w:before="0" w:after="0"/>
      </w:pPr>
      <w:r>
        <w:t>Consequence of failure distributed between minimum of $13.07 and maximum of $36.58MM</w:t>
      </w:r>
    </w:p>
    <w:p w14:paraId="3319AB53" w14:textId="77777777" w:rsidR="00584F50" w:rsidRDefault="00584F50" w:rsidP="00584F50">
      <w:pPr>
        <w:pStyle w:val="ListParagraph"/>
        <w:numPr>
          <w:ilvl w:val="1"/>
          <w:numId w:val="24"/>
        </w:numPr>
        <w:spacing w:before="0" w:after="0"/>
      </w:pPr>
      <w:r>
        <w:t>Total length driven by Environmental: 24523.25 meters.</w:t>
      </w:r>
    </w:p>
    <w:p w14:paraId="7ACE6FCE" w14:textId="77777777" w:rsidR="00584F50" w:rsidRDefault="00584F50" w:rsidP="00584F50">
      <w:pPr>
        <w:pStyle w:val="ListParagraph"/>
        <w:numPr>
          <w:ilvl w:val="1"/>
          <w:numId w:val="24"/>
        </w:numPr>
        <w:spacing w:before="0" w:after="0"/>
      </w:pPr>
      <w:r>
        <w:t>Environmental Cost distributed between minimum of $12.72 and maximum of $23.77MM:</w:t>
      </w:r>
    </w:p>
    <w:p w14:paraId="5CA43E2D" w14:textId="77777777" w:rsidR="00584F50" w:rsidRDefault="00584F50" w:rsidP="00584F50">
      <w:pPr>
        <w:pStyle w:val="ListParagraph"/>
        <w:numPr>
          <w:ilvl w:val="2"/>
          <w:numId w:val="24"/>
        </w:numPr>
        <w:spacing w:before="0" w:after="0"/>
      </w:pPr>
      <w:r>
        <w:t>Leak cost between minimum of $0.20 and maximum of $0.35MM</w:t>
      </w:r>
    </w:p>
    <w:p w14:paraId="23F2266E" w14:textId="77777777" w:rsidR="00584F50" w:rsidRDefault="00584F50" w:rsidP="00584F50">
      <w:pPr>
        <w:pStyle w:val="ListParagraph"/>
        <w:numPr>
          <w:ilvl w:val="2"/>
          <w:numId w:val="24"/>
        </w:numPr>
        <w:spacing w:before="0" w:after="0"/>
      </w:pPr>
      <w:r>
        <w:t>Leak spill volume between a minimum of 1853.91 and maximum of 2146.56 gallons</w:t>
      </w:r>
    </w:p>
    <w:p w14:paraId="1BB91AE3" w14:textId="77777777" w:rsidR="00584F50" w:rsidRDefault="00584F50" w:rsidP="00584F50">
      <w:pPr>
        <w:pStyle w:val="ListParagraph"/>
        <w:numPr>
          <w:ilvl w:val="2"/>
          <w:numId w:val="24"/>
        </w:numPr>
        <w:spacing w:before="0" w:after="0"/>
      </w:pPr>
      <w:r>
        <w:t>Rupture cost between minimum of $146.50 and maximum of $258.09MM</w:t>
      </w:r>
    </w:p>
    <w:p w14:paraId="27493089" w14:textId="77777777" w:rsidR="00584F50" w:rsidRDefault="00584F50" w:rsidP="00584F50">
      <w:pPr>
        <w:pStyle w:val="ListParagraph"/>
        <w:numPr>
          <w:ilvl w:val="2"/>
          <w:numId w:val="24"/>
        </w:numPr>
        <w:spacing w:before="0" w:after="0"/>
      </w:pPr>
      <w:r>
        <w:t>Rupture spill volume is between a minimum of 1382206.82 and maximum of 1600393.72 gallons</w:t>
      </w:r>
    </w:p>
    <w:p w14:paraId="3DD7C8D8" w14:textId="77777777" w:rsidR="00584F50" w:rsidRDefault="00584F50" w:rsidP="00584F50">
      <w:pPr>
        <w:pStyle w:val="ListParagraph"/>
        <w:numPr>
          <w:ilvl w:val="2"/>
          <w:numId w:val="24"/>
        </w:numPr>
        <w:spacing w:before="0" w:after="0"/>
      </w:pPr>
      <w:r>
        <w:t>Puncture cost between minimum of $6.46 and maximum of $11.37MM</w:t>
      </w:r>
    </w:p>
    <w:p w14:paraId="1A40CE7A" w14:textId="77777777" w:rsidR="00584F50" w:rsidRDefault="00584F50" w:rsidP="00584F50">
      <w:pPr>
        <w:pStyle w:val="ListParagraph"/>
        <w:numPr>
          <w:ilvl w:val="2"/>
          <w:numId w:val="24"/>
        </w:numPr>
        <w:spacing w:before="0" w:after="0"/>
      </w:pPr>
      <w:r>
        <w:t>Puncture spill volume is between a minimum of 60915.28 and maximum of 70531.0 gallons</w:t>
      </w:r>
    </w:p>
    <w:p w14:paraId="433DE727" w14:textId="77777777" w:rsidR="00584F50" w:rsidRDefault="00584F50" w:rsidP="00584F50">
      <w:pPr>
        <w:pStyle w:val="ListParagraph"/>
        <w:numPr>
          <w:ilvl w:val="0"/>
          <w:numId w:val="24"/>
        </w:numPr>
        <w:spacing w:before="0" w:after="0"/>
      </w:pPr>
      <w:r>
        <w:t>"SYLVAN LAKE EAST LATERAL NPS 8</w:t>
      </w:r>
    </w:p>
    <w:p w14:paraId="38D98BED" w14:textId="77777777" w:rsidR="00584F50" w:rsidRDefault="00584F50" w:rsidP="00584F50">
      <w:pPr>
        <w:pStyle w:val="ListParagraph"/>
        <w:numPr>
          <w:ilvl w:val="1"/>
          <w:numId w:val="24"/>
        </w:numPr>
        <w:spacing w:before="0" w:after="0"/>
      </w:pPr>
      <w:r>
        <w:t>Total Cumulative Length (m):</w:t>
      </w:r>
      <w:r>
        <w:tab/>
        <w:t>23743.21</w:t>
      </w:r>
    </w:p>
    <w:p w14:paraId="0CD9C4E3" w14:textId="77777777" w:rsidR="00584F50" w:rsidRDefault="00584F50" w:rsidP="00584F50">
      <w:pPr>
        <w:pStyle w:val="ListParagraph"/>
        <w:numPr>
          <w:ilvl w:val="1"/>
          <w:numId w:val="24"/>
        </w:numPr>
        <w:spacing w:before="0" w:after="0"/>
      </w:pPr>
      <w:r>
        <w:t>Likelihood of failure distributed between minimum of 1.198e-03 and maximum of 4.979e-03.</w:t>
      </w:r>
    </w:p>
    <w:p w14:paraId="1962FE60" w14:textId="77777777" w:rsidR="00584F50" w:rsidRDefault="00584F50" w:rsidP="00584F50">
      <w:pPr>
        <w:pStyle w:val="ListParagraph"/>
        <w:numPr>
          <w:ilvl w:val="2"/>
          <w:numId w:val="24"/>
        </w:numPr>
        <w:spacing w:before="0" w:after="0"/>
      </w:pPr>
      <w:r>
        <w:t xml:space="preserve">Land use distributed as </w:t>
      </w:r>
    </w:p>
    <w:p w14:paraId="05C56E6A" w14:textId="77777777" w:rsidR="00584F50" w:rsidRDefault="00584F50" w:rsidP="00584F50">
      <w:pPr>
        <w:pStyle w:val="ListParagraph"/>
        <w:numPr>
          <w:ilvl w:val="3"/>
          <w:numId w:val="24"/>
        </w:numPr>
        <w:spacing w:before="0" w:after="0"/>
      </w:pPr>
      <w:r>
        <w:t>Agricultural: 21,877.61</w:t>
      </w:r>
    </w:p>
    <w:p w14:paraId="02297B34" w14:textId="77777777" w:rsidR="00584F50" w:rsidRDefault="00584F50" w:rsidP="00584F50">
      <w:pPr>
        <w:pStyle w:val="ListParagraph"/>
        <w:numPr>
          <w:ilvl w:val="3"/>
          <w:numId w:val="24"/>
        </w:numPr>
        <w:spacing w:before="0" w:after="0"/>
      </w:pPr>
      <w:r>
        <w:t>Forested: 1,074.37</w:t>
      </w:r>
    </w:p>
    <w:p w14:paraId="0C683131" w14:textId="77777777" w:rsidR="00584F50" w:rsidRDefault="00584F50" w:rsidP="00584F50">
      <w:pPr>
        <w:pStyle w:val="ListParagraph"/>
        <w:numPr>
          <w:ilvl w:val="3"/>
          <w:numId w:val="24"/>
        </w:numPr>
        <w:spacing w:before="0" w:after="0"/>
      </w:pPr>
      <w:r>
        <w:t>Remote: 791.22</w:t>
      </w:r>
    </w:p>
    <w:p w14:paraId="1433DA3B" w14:textId="77777777" w:rsidR="00584F50" w:rsidRDefault="00584F50" w:rsidP="00584F50">
      <w:pPr>
        <w:pStyle w:val="ListParagraph"/>
        <w:numPr>
          <w:ilvl w:val="2"/>
          <w:numId w:val="24"/>
        </w:numPr>
        <w:spacing w:before="0" w:after="0"/>
      </w:pPr>
      <w:r>
        <w:t xml:space="preserve">Depth of cover distributed as </w:t>
      </w:r>
    </w:p>
    <w:p w14:paraId="2447C119" w14:textId="77777777" w:rsidR="00584F50" w:rsidRDefault="00584F50" w:rsidP="00584F50">
      <w:pPr>
        <w:pStyle w:val="ListParagraph"/>
        <w:numPr>
          <w:ilvl w:val="3"/>
          <w:numId w:val="24"/>
        </w:numPr>
        <w:spacing w:before="0" w:after="0"/>
      </w:pPr>
      <w:r>
        <w:t>nan</w:t>
      </w:r>
    </w:p>
    <w:p w14:paraId="6FC7A519" w14:textId="77777777" w:rsidR="00584F50" w:rsidRDefault="00584F50" w:rsidP="00584F50">
      <w:pPr>
        <w:pStyle w:val="ListParagraph"/>
        <w:numPr>
          <w:ilvl w:val="2"/>
          <w:numId w:val="24"/>
        </w:numPr>
        <w:spacing w:before="0" w:after="0"/>
      </w:pPr>
      <w:r>
        <w:t>Installation date between minimum of 2019-04-23 and maximum of 2019-04-23</w:t>
      </w:r>
    </w:p>
    <w:p w14:paraId="59159D70" w14:textId="77777777" w:rsidR="00584F50" w:rsidRDefault="00584F50" w:rsidP="00584F50">
      <w:pPr>
        <w:pStyle w:val="ListParagraph"/>
        <w:numPr>
          <w:ilvl w:val="2"/>
          <w:numId w:val="24"/>
        </w:numPr>
        <w:spacing w:before="0" w:after="0"/>
      </w:pPr>
      <w:r>
        <w:t>Outside diameter of 8.625 in.</w:t>
      </w:r>
    </w:p>
    <w:p w14:paraId="2D45C2C1" w14:textId="77777777" w:rsidR="00584F50" w:rsidRDefault="00584F50" w:rsidP="00584F50">
      <w:pPr>
        <w:pStyle w:val="ListParagraph"/>
        <w:numPr>
          <w:ilvl w:val="2"/>
          <w:numId w:val="24"/>
        </w:numPr>
        <w:spacing w:before="0" w:after="0"/>
      </w:pPr>
      <w:r>
        <w:t>Grade between minimum of 359.0 and maximum of 359.0 MPa</w:t>
      </w:r>
    </w:p>
    <w:p w14:paraId="684D439F" w14:textId="77777777" w:rsidR="00584F50" w:rsidRDefault="00584F50" w:rsidP="00584F50">
      <w:pPr>
        <w:pStyle w:val="ListParagraph"/>
        <w:numPr>
          <w:ilvl w:val="2"/>
          <w:numId w:val="24"/>
        </w:numPr>
        <w:spacing w:before="0" w:after="0"/>
      </w:pPr>
      <w:r>
        <w:t>Wall thickness between minimum of 5.59 and maximum of 8.18 mm</w:t>
      </w:r>
    </w:p>
    <w:p w14:paraId="77281EF9" w14:textId="77777777" w:rsidR="00584F50" w:rsidRDefault="00584F50" w:rsidP="00584F50">
      <w:pPr>
        <w:pStyle w:val="ListParagraph"/>
        <w:numPr>
          <w:ilvl w:val="2"/>
          <w:numId w:val="24"/>
        </w:numPr>
        <w:spacing w:before="0" w:after="0"/>
      </w:pPr>
      <w:r>
        <w:t>Toughness between minimum of nan and maximum of nan J</w:t>
      </w:r>
    </w:p>
    <w:p w14:paraId="59392C18" w14:textId="77777777" w:rsidR="00584F50" w:rsidRDefault="00584F50" w:rsidP="00584F50">
      <w:pPr>
        <w:pStyle w:val="ListParagraph"/>
        <w:numPr>
          <w:ilvl w:val="2"/>
          <w:numId w:val="24"/>
        </w:numPr>
        <w:spacing w:before="0" w:after="0"/>
      </w:pPr>
      <w:r>
        <w:t>Probability of failure given a hit between minimum of 6.235e-02 and maximum of 1.196e-01</w:t>
      </w:r>
    </w:p>
    <w:p w14:paraId="015D7575" w14:textId="77777777" w:rsidR="00584F50" w:rsidRDefault="00584F50" w:rsidP="00584F50">
      <w:pPr>
        <w:pStyle w:val="ListParagraph"/>
        <w:numPr>
          <w:ilvl w:val="2"/>
          <w:numId w:val="24"/>
        </w:numPr>
        <w:spacing w:before="0" w:after="0"/>
      </w:pPr>
      <w:r>
        <w:t>Class area location is/are nan.</w:t>
      </w:r>
    </w:p>
    <w:p w14:paraId="796FA9B8" w14:textId="77777777" w:rsidR="00584F50" w:rsidRDefault="00584F50" w:rsidP="00584F50">
      <w:pPr>
        <w:pStyle w:val="ListParagraph"/>
        <w:numPr>
          <w:ilvl w:val="1"/>
          <w:numId w:val="24"/>
        </w:numPr>
        <w:spacing w:before="0" w:after="0"/>
      </w:pPr>
      <w:r>
        <w:t>Consequence of failure distributed between minimum of $10.00 and maximum of $11.67MM</w:t>
      </w:r>
    </w:p>
    <w:p w14:paraId="4BCEFC18" w14:textId="77777777" w:rsidR="00584F50" w:rsidRDefault="00584F50" w:rsidP="00584F50">
      <w:pPr>
        <w:pStyle w:val="ListParagraph"/>
        <w:numPr>
          <w:ilvl w:val="1"/>
          <w:numId w:val="24"/>
        </w:numPr>
        <w:spacing w:before="0" w:after="0"/>
      </w:pPr>
      <w:r>
        <w:t>Total length driven by Environmental: 23743.21 meters.</w:t>
      </w:r>
    </w:p>
    <w:p w14:paraId="5EA9FAA9" w14:textId="77777777" w:rsidR="00584F50" w:rsidRDefault="00584F50" w:rsidP="00584F50">
      <w:pPr>
        <w:pStyle w:val="ListParagraph"/>
        <w:numPr>
          <w:ilvl w:val="1"/>
          <w:numId w:val="24"/>
        </w:numPr>
        <w:spacing w:before="0" w:after="0"/>
      </w:pPr>
      <w:r>
        <w:t>Environmental Cost distributed between minimum of $9.62 and maximum of $11.27MM:</w:t>
      </w:r>
    </w:p>
    <w:p w14:paraId="3A020C59" w14:textId="77777777" w:rsidR="00584F50" w:rsidRDefault="00584F50" w:rsidP="00584F50">
      <w:pPr>
        <w:pStyle w:val="ListParagraph"/>
        <w:numPr>
          <w:ilvl w:val="2"/>
          <w:numId w:val="24"/>
        </w:numPr>
        <w:spacing w:before="0" w:after="0"/>
      </w:pPr>
      <w:r>
        <w:t>Leak cost between minimum of $0.18 and maximum of $0.21MM</w:t>
      </w:r>
    </w:p>
    <w:p w14:paraId="7BA07BD5" w14:textId="77777777" w:rsidR="00584F50" w:rsidRDefault="00584F50" w:rsidP="00584F50">
      <w:pPr>
        <w:pStyle w:val="ListParagraph"/>
        <w:numPr>
          <w:ilvl w:val="2"/>
          <w:numId w:val="24"/>
        </w:numPr>
        <w:spacing w:before="0" w:after="0"/>
      </w:pPr>
      <w:r>
        <w:t>Leak spill volume between a minimum of 1692.06 and maximum of 1997.55 gallons</w:t>
      </w:r>
    </w:p>
    <w:p w14:paraId="56BBA1D9" w14:textId="77777777" w:rsidR="00584F50" w:rsidRDefault="00584F50" w:rsidP="00584F50">
      <w:pPr>
        <w:pStyle w:val="ListParagraph"/>
        <w:numPr>
          <w:ilvl w:val="2"/>
          <w:numId w:val="24"/>
        </w:numPr>
        <w:spacing w:before="0" w:after="0"/>
      </w:pPr>
      <w:r>
        <w:lastRenderedPageBreak/>
        <w:t>Rupture cost between minimum of $86.07 and maximum of $101.61MM</w:t>
      </w:r>
    </w:p>
    <w:p w14:paraId="773CEB41" w14:textId="77777777" w:rsidR="00584F50" w:rsidRDefault="00584F50" w:rsidP="00584F50">
      <w:pPr>
        <w:pStyle w:val="ListParagraph"/>
        <w:numPr>
          <w:ilvl w:val="2"/>
          <w:numId w:val="24"/>
        </w:numPr>
        <w:spacing w:before="0" w:after="0"/>
      </w:pPr>
      <w:r>
        <w:t>Rupture spill volume is between a minimum of 812082.65 and maximum of 958699.41 gallons</w:t>
      </w:r>
    </w:p>
    <w:p w14:paraId="771A0C41" w14:textId="77777777" w:rsidR="00584F50" w:rsidRDefault="00584F50" w:rsidP="00584F50">
      <w:pPr>
        <w:pStyle w:val="ListParagraph"/>
        <w:numPr>
          <w:ilvl w:val="2"/>
          <w:numId w:val="24"/>
        </w:numPr>
        <w:spacing w:before="0" w:after="0"/>
      </w:pPr>
      <w:r>
        <w:t>Puncture cost between minimum of $5.89 and maximum of $6.96MM</w:t>
      </w:r>
    </w:p>
    <w:p w14:paraId="3D550C54" w14:textId="77777777" w:rsidR="00584F50" w:rsidRDefault="00584F50" w:rsidP="00584F50">
      <w:pPr>
        <w:pStyle w:val="ListParagraph"/>
        <w:numPr>
          <w:ilvl w:val="2"/>
          <w:numId w:val="24"/>
        </w:numPr>
        <w:spacing w:before="0" w:after="0"/>
      </w:pPr>
      <w:r>
        <w:t>Puncture spill volume is between a minimum of 55597.1 and maximum of 65634.83 gallons</w:t>
      </w:r>
    </w:p>
    <w:p w14:paraId="02C6CFF5" w14:textId="77777777" w:rsidR="00584F50" w:rsidRDefault="00584F50" w:rsidP="00584F50">
      <w:pPr>
        <w:pStyle w:val="ListParagraph"/>
        <w:numPr>
          <w:ilvl w:val="0"/>
          <w:numId w:val="24"/>
        </w:numPr>
        <w:spacing w:before="0" w:after="0"/>
      </w:pPr>
      <w:r>
        <w:t>"OLDS TO HARMATTAN NPS 3</w:t>
      </w:r>
    </w:p>
    <w:p w14:paraId="20248A86" w14:textId="77777777" w:rsidR="00584F50" w:rsidRDefault="00584F50" w:rsidP="00584F50">
      <w:pPr>
        <w:pStyle w:val="ListParagraph"/>
        <w:numPr>
          <w:ilvl w:val="1"/>
          <w:numId w:val="24"/>
        </w:numPr>
        <w:spacing w:before="0" w:after="0"/>
      </w:pPr>
      <w:r>
        <w:t>Total Cumulative Length (m):</w:t>
      </w:r>
      <w:r>
        <w:tab/>
        <w:t>23430.35</w:t>
      </w:r>
    </w:p>
    <w:p w14:paraId="34E30A14" w14:textId="77777777" w:rsidR="00584F50" w:rsidRDefault="00584F50" w:rsidP="00584F50">
      <w:pPr>
        <w:pStyle w:val="ListParagraph"/>
        <w:numPr>
          <w:ilvl w:val="1"/>
          <w:numId w:val="24"/>
        </w:numPr>
        <w:spacing w:before="0" w:after="0"/>
      </w:pPr>
      <w:r>
        <w:t>Likelihood of failure distributed between minimum of 2.587e-03 and maximum of 1.647e-02.</w:t>
      </w:r>
    </w:p>
    <w:p w14:paraId="0506721E" w14:textId="77777777" w:rsidR="00584F50" w:rsidRDefault="00584F50" w:rsidP="00584F50">
      <w:pPr>
        <w:pStyle w:val="ListParagraph"/>
        <w:numPr>
          <w:ilvl w:val="2"/>
          <w:numId w:val="24"/>
        </w:numPr>
        <w:spacing w:before="0" w:after="0"/>
      </w:pPr>
      <w:r>
        <w:t xml:space="preserve">Land use distributed as </w:t>
      </w:r>
    </w:p>
    <w:p w14:paraId="63549BFF" w14:textId="77777777" w:rsidR="00584F50" w:rsidRDefault="00584F50" w:rsidP="00584F50">
      <w:pPr>
        <w:pStyle w:val="ListParagraph"/>
        <w:numPr>
          <w:ilvl w:val="3"/>
          <w:numId w:val="24"/>
        </w:numPr>
        <w:spacing w:before="0" w:after="0"/>
      </w:pPr>
      <w:r>
        <w:t>Agricultural: 23,421.31</w:t>
      </w:r>
    </w:p>
    <w:p w14:paraId="3FF18132" w14:textId="77777777" w:rsidR="00584F50" w:rsidRDefault="00584F50" w:rsidP="00584F50">
      <w:pPr>
        <w:pStyle w:val="ListParagraph"/>
        <w:numPr>
          <w:ilvl w:val="3"/>
          <w:numId w:val="24"/>
        </w:numPr>
        <w:spacing w:before="0" w:after="0"/>
      </w:pPr>
      <w:r>
        <w:t>Water Course: 9.04</w:t>
      </w:r>
    </w:p>
    <w:p w14:paraId="2EF622CC" w14:textId="77777777" w:rsidR="00584F50" w:rsidRDefault="00584F50" w:rsidP="00584F50">
      <w:pPr>
        <w:pStyle w:val="ListParagraph"/>
        <w:numPr>
          <w:ilvl w:val="2"/>
          <w:numId w:val="24"/>
        </w:numPr>
        <w:spacing w:before="0" w:after="0"/>
      </w:pPr>
      <w:r>
        <w:t xml:space="preserve">Depth of cover distributed as </w:t>
      </w:r>
    </w:p>
    <w:p w14:paraId="33A1B876" w14:textId="77777777" w:rsidR="00584F50" w:rsidRDefault="00584F50" w:rsidP="00584F50">
      <w:pPr>
        <w:pStyle w:val="ListParagraph"/>
        <w:numPr>
          <w:ilvl w:val="3"/>
          <w:numId w:val="24"/>
        </w:numPr>
        <w:spacing w:before="0" w:after="0"/>
      </w:pPr>
      <w:r>
        <w:t>nan</w:t>
      </w:r>
    </w:p>
    <w:p w14:paraId="5E2E643A" w14:textId="77777777" w:rsidR="00584F50" w:rsidRDefault="00584F50" w:rsidP="00584F50">
      <w:pPr>
        <w:pStyle w:val="ListParagraph"/>
        <w:numPr>
          <w:ilvl w:val="2"/>
          <w:numId w:val="24"/>
        </w:numPr>
        <w:spacing w:before="0" w:after="0"/>
      </w:pPr>
      <w:r>
        <w:t>Installation date between minimum of 1964-01-01 and maximum of 1964-01-01</w:t>
      </w:r>
    </w:p>
    <w:p w14:paraId="34C7EB59" w14:textId="77777777" w:rsidR="00584F50" w:rsidRDefault="00584F50" w:rsidP="00584F50">
      <w:pPr>
        <w:pStyle w:val="ListParagraph"/>
        <w:numPr>
          <w:ilvl w:val="2"/>
          <w:numId w:val="24"/>
        </w:numPr>
        <w:spacing w:before="0" w:after="0"/>
      </w:pPr>
      <w:r>
        <w:t>Outside diameter of 3.5 in.</w:t>
      </w:r>
    </w:p>
    <w:p w14:paraId="749C8CD8" w14:textId="77777777" w:rsidR="00584F50" w:rsidRDefault="00584F50" w:rsidP="00584F50">
      <w:pPr>
        <w:pStyle w:val="ListParagraph"/>
        <w:numPr>
          <w:ilvl w:val="2"/>
          <w:numId w:val="24"/>
        </w:numPr>
        <w:spacing w:before="0" w:after="0"/>
      </w:pPr>
      <w:r>
        <w:t>Grade between minimum of 241.0 and maximum of 241.0 MPa</w:t>
      </w:r>
    </w:p>
    <w:p w14:paraId="34D440AB" w14:textId="77777777" w:rsidR="00584F50" w:rsidRDefault="00584F50" w:rsidP="00584F50">
      <w:pPr>
        <w:pStyle w:val="ListParagraph"/>
        <w:numPr>
          <w:ilvl w:val="2"/>
          <w:numId w:val="24"/>
        </w:numPr>
        <w:spacing w:before="0" w:after="0"/>
      </w:pPr>
      <w:r>
        <w:t>Wall thickness between minimum of 3.18 and maximum of 4.78 mm</w:t>
      </w:r>
    </w:p>
    <w:p w14:paraId="4DC19FE2" w14:textId="77777777" w:rsidR="00584F50" w:rsidRDefault="00584F50" w:rsidP="00584F50">
      <w:pPr>
        <w:pStyle w:val="ListParagraph"/>
        <w:numPr>
          <w:ilvl w:val="2"/>
          <w:numId w:val="24"/>
        </w:numPr>
        <w:spacing w:before="0" w:after="0"/>
      </w:pPr>
      <w:r>
        <w:t>Toughness between minimum of nan and maximum of nan J</w:t>
      </w:r>
    </w:p>
    <w:p w14:paraId="181F910C" w14:textId="77777777" w:rsidR="00584F50" w:rsidRDefault="00584F50" w:rsidP="00584F50">
      <w:pPr>
        <w:pStyle w:val="ListParagraph"/>
        <w:numPr>
          <w:ilvl w:val="2"/>
          <w:numId w:val="24"/>
        </w:numPr>
        <w:spacing w:before="0" w:after="0"/>
      </w:pPr>
      <w:r>
        <w:t>Probability of failure given a hit between minimum of 2.582e-01 and maximum of 3.956e-01</w:t>
      </w:r>
    </w:p>
    <w:p w14:paraId="0E0C3B13" w14:textId="77777777" w:rsidR="00584F50" w:rsidRDefault="00584F50" w:rsidP="00584F50">
      <w:pPr>
        <w:pStyle w:val="ListParagraph"/>
        <w:numPr>
          <w:ilvl w:val="2"/>
          <w:numId w:val="24"/>
        </w:numPr>
        <w:spacing w:before="0" w:after="0"/>
      </w:pPr>
      <w:r>
        <w:t>Class area location is/are 1.0.</w:t>
      </w:r>
    </w:p>
    <w:p w14:paraId="064306D9" w14:textId="77777777" w:rsidR="00584F50" w:rsidRDefault="00584F50" w:rsidP="00584F50">
      <w:pPr>
        <w:pStyle w:val="ListParagraph"/>
        <w:numPr>
          <w:ilvl w:val="1"/>
          <w:numId w:val="24"/>
        </w:numPr>
        <w:spacing w:before="0" w:after="0"/>
      </w:pPr>
      <w:r>
        <w:t>Consequence of failure distributed between minimum of $1.15 and maximum of $10.55MM</w:t>
      </w:r>
    </w:p>
    <w:p w14:paraId="546A561F" w14:textId="77777777" w:rsidR="00584F50" w:rsidRDefault="00584F50" w:rsidP="00584F50">
      <w:pPr>
        <w:pStyle w:val="ListParagraph"/>
        <w:numPr>
          <w:ilvl w:val="1"/>
          <w:numId w:val="24"/>
        </w:numPr>
        <w:spacing w:before="0" w:after="0"/>
      </w:pPr>
      <w:r>
        <w:t>Total length driven by Safety: 127.74 meters.</w:t>
      </w:r>
    </w:p>
    <w:p w14:paraId="0E76D24F" w14:textId="77777777" w:rsidR="00584F50" w:rsidRDefault="00584F50" w:rsidP="00584F50">
      <w:pPr>
        <w:pStyle w:val="ListParagraph"/>
        <w:numPr>
          <w:ilvl w:val="1"/>
          <w:numId w:val="24"/>
        </w:numPr>
        <w:spacing w:before="0" w:after="0"/>
      </w:pPr>
      <w:r>
        <w:t>Safety Cost distributed between minimum of $0.00 and maximum of $3.27MM:</w:t>
      </w:r>
    </w:p>
    <w:p w14:paraId="7F6EDB84" w14:textId="77777777" w:rsidR="00584F50" w:rsidRDefault="00584F50" w:rsidP="00584F50">
      <w:pPr>
        <w:pStyle w:val="ListParagraph"/>
        <w:numPr>
          <w:ilvl w:val="2"/>
          <w:numId w:val="24"/>
        </w:numPr>
        <w:spacing w:before="0" w:after="0"/>
      </w:pPr>
      <w:r>
        <w:t>Leak cost between minimum of $0.00 and maximum of $0.00MM</w:t>
      </w:r>
    </w:p>
    <w:p w14:paraId="5AE84758" w14:textId="77777777" w:rsidR="00584F50" w:rsidRDefault="00584F50" w:rsidP="00584F50">
      <w:pPr>
        <w:pStyle w:val="ListParagraph"/>
        <w:numPr>
          <w:ilvl w:val="2"/>
          <w:numId w:val="24"/>
        </w:numPr>
        <w:spacing w:before="0" w:after="0"/>
      </w:pPr>
      <w:r>
        <w:t>Leak scenario yielded 7.0 intersections with structures, with minimum of 0.0 and maximum of 0.0 of population impacted.</w:t>
      </w:r>
    </w:p>
    <w:p w14:paraId="1C05E67E" w14:textId="77777777" w:rsidR="00584F50" w:rsidRDefault="00584F50" w:rsidP="00584F50">
      <w:pPr>
        <w:pStyle w:val="ListParagraph"/>
        <w:numPr>
          <w:ilvl w:val="2"/>
          <w:numId w:val="24"/>
        </w:numPr>
        <w:spacing w:before="0" w:after="0"/>
      </w:pPr>
      <w:r>
        <w:t>Leak hazard radius distributed between minimum of 11.09 and maximum of 11.09 meters.</w:t>
      </w:r>
    </w:p>
    <w:p w14:paraId="29683C5A" w14:textId="77777777" w:rsidR="00584F50" w:rsidRDefault="00584F50" w:rsidP="00584F50">
      <w:pPr>
        <w:pStyle w:val="ListParagraph"/>
        <w:numPr>
          <w:ilvl w:val="2"/>
          <w:numId w:val="24"/>
        </w:numPr>
        <w:spacing w:before="0" w:after="0"/>
      </w:pPr>
      <w:r>
        <w:t>Rupture cost between minimum of $0.00 and maximum of $21.89MM</w:t>
      </w:r>
    </w:p>
    <w:p w14:paraId="1EE0149A" w14:textId="77777777" w:rsidR="00584F50" w:rsidRDefault="00584F50" w:rsidP="00584F50">
      <w:pPr>
        <w:pStyle w:val="ListParagraph"/>
        <w:numPr>
          <w:ilvl w:val="2"/>
          <w:numId w:val="24"/>
        </w:numPr>
        <w:spacing w:before="0" w:after="0"/>
      </w:pPr>
      <w:r>
        <w:t>Rupture scenario yielded 21.0 intersections with structures, with minimum of 0.0 and maximum of 2.28 of population impacted</w:t>
      </w:r>
    </w:p>
    <w:p w14:paraId="15830B80" w14:textId="77777777" w:rsidR="00584F50" w:rsidRDefault="00584F50" w:rsidP="00584F50">
      <w:pPr>
        <w:pStyle w:val="ListParagraph"/>
        <w:numPr>
          <w:ilvl w:val="2"/>
          <w:numId w:val="24"/>
        </w:numPr>
        <w:spacing w:before="0" w:after="0"/>
      </w:pPr>
      <w:r>
        <w:t>Rupture hazard radius distributed between minimum of 63.72 and maximum of 63.72 meters.</w:t>
      </w:r>
    </w:p>
    <w:p w14:paraId="5F5CDFC6" w14:textId="77777777" w:rsidR="00584F50" w:rsidRDefault="00584F50" w:rsidP="00584F50">
      <w:pPr>
        <w:pStyle w:val="ListParagraph"/>
        <w:numPr>
          <w:ilvl w:val="2"/>
          <w:numId w:val="24"/>
        </w:numPr>
        <w:spacing w:before="0" w:after="0"/>
      </w:pPr>
      <w:r>
        <w:t>Puncture cost between minimum of $0.00 and maximum of $0.00MM</w:t>
      </w:r>
    </w:p>
    <w:p w14:paraId="0901AA91" w14:textId="77777777" w:rsidR="00584F50" w:rsidRDefault="00584F50" w:rsidP="00584F50">
      <w:pPr>
        <w:pStyle w:val="ListParagraph"/>
        <w:numPr>
          <w:ilvl w:val="2"/>
          <w:numId w:val="24"/>
        </w:numPr>
        <w:spacing w:before="0" w:after="0"/>
      </w:pPr>
      <w:r>
        <w:t>Puncture scenario yielded 19.0 intersections with structures, with minimum of 0.0 and maximum of 0.0 of population impacted</w:t>
      </w:r>
    </w:p>
    <w:p w14:paraId="1FF924EA" w14:textId="77777777" w:rsidR="00584F50" w:rsidRDefault="00584F50" w:rsidP="00584F50">
      <w:pPr>
        <w:pStyle w:val="ListParagraph"/>
        <w:numPr>
          <w:ilvl w:val="2"/>
          <w:numId w:val="24"/>
        </w:numPr>
        <w:spacing w:before="0" w:after="0"/>
      </w:pPr>
      <w:r>
        <w:t>Puncture hazard radius distributed between minimum of 45.25 and maximum of 45.25 meters.</w:t>
      </w:r>
    </w:p>
    <w:p w14:paraId="3409ED3D" w14:textId="77777777" w:rsidR="00584F50" w:rsidRDefault="00584F50" w:rsidP="00584F50">
      <w:pPr>
        <w:pStyle w:val="ListParagraph"/>
        <w:numPr>
          <w:ilvl w:val="2"/>
          <w:numId w:val="24"/>
        </w:numPr>
        <w:spacing w:before="0" w:after="0"/>
      </w:pPr>
      <w:r>
        <w:t>Product type is Condensate.</w:t>
      </w:r>
    </w:p>
    <w:p w14:paraId="7BDF1AE4" w14:textId="77777777" w:rsidR="00584F50" w:rsidRDefault="00584F50" w:rsidP="00584F50">
      <w:pPr>
        <w:pStyle w:val="ListParagraph"/>
        <w:numPr>
          <w:ilvl w:val="2"/>
          <w:numId w:val="24"/>
        </w:numPr>
        <w:spacing w:before="0" w:after="0"/>
      </w:pPr>
      <w:r>
        <w:t>Class area location is/are 1.0.</w:t>
      </w:r>
    </w:p>
    <w:p w14:paraId="3917A5F3" w14:textId="77777777" w:rsidR="00584F50" w:rsidRDefault="00584F50" w:rsidP="00584F50">
      <w:pPr>
        <w:pStyle w:val="ListParagraph"/>
        <w:numPr>
          <w:ilvl w:val="1"/>
          <w:numId w:val="24"/>
        </w:numPr>
        <w:spacing w:before="0" w:after="0"/>
      </w:pPr>
      <w:r>
        <w:t>Total length driven by Environmental: 23302.62 meters.</w:t>
      </w:r>
    </w:p>
    <w:p w14:paraId="5B461E56" w14:textId="77777777" w:rsidR="00584F50" w:rsidRDefault="00584F50" w:rsidP="00584F50">
      <w:pPr>
        <w:pStyle w:val="ListParagraph"/>
        <w:numPr>
          <w:ilvl w:val="1"/>
          <w:numId w:val="24"/>
        </w:numPr>
        <w:spacing w:before="0" w:after="0"/>
      </w:pPr>
      <w:r>
        <w:t>Environmental Cost distributed between minimum of $0.93 and maximum of $10.26MM:</w:t>
      </w:r>
    </w:p>
    <w:p w14:paraId="2C06B8E3" w14:textId="77777777" w:rsidR="00584F50" w:rsidRDefault="00584F50" w:rsidP="00584F50">
      <w:pPr>
        <w:pStyle w:val="ListParagraph"/>
        <w:numPr>
          <w:ilvl w:val="2"/>
          <w:numId w:val="24"/>
        </w:numPr>
        <w:spacing w:before="0" w:after="0"/>
      </w:pPr>
      <w:r>
        <w:t>Leak cost between minimum of $0.17 and maximum of $0.35MM</w:t>
      </w:r>
    </w:p>
    <w:p w14:paraId="18EFA8AB" w14:textId="77777777" w:rsidR="00584F50" w:rsidRDefault="00584F50" w:rsidP="00584F50">
      <w:pPr>
        <w:pStyle w:val="ListParagraph"/>
        <w:numPr>
          <w:ilvl w:val="2"/>
          <w:numId w:val="24"/>
        </w:numPr>
        <w:spacing w:before="0" w:after="0"/>
      </w:pPr>
      <w:r>
        <w:t>Leak spill volume between a minimum of 1644.98 and maximum of 1961.43 gallons</w:t>
      </w:r>
    </w:p>
    <w:p w14:paraId="3D26778C" w14:textId="77777777" w:rsidR="00584F50" w:rsidRDefault="00584F50" w:rsidP="00584F50">
      <w:pPr>
        <w:pStyle w:val="ListParagraph"/>
        <w:numPr>
          <w:ilvl w:val="2"/>
          <w:numId w:val="24"/>
        </w:numPr>
        <w:spacing w:before="0" w:after="0"/>
      </w:pPr>
      <w:r>
        <w:t>Rupture cost between minimum of $0.21 and maximum of $1.29MM</w:t>
      </w:r>
    </w:p>
    <w:p w14:paraId="07C4FE05" w14:textId="77777777" w:rsidR="00584F50" w:rsidRDefault="00584F50" w:rsidP="00584F50">
      <w:pPr>
        <w:pStyle w:val="ListParagraph"/>
        <w:numPr>
          <w:ilvl w:val="2"/>
          <w:numId w:val="24"/>
        </w:numPr>
        <w:spacing w:before="0" w:after="0"/>
      </w:pPr>
      <w:r>
        <w:lastRenderedPageBreak/>
        <w:t>Rupture spill volume is between a minimum of 1939.31 and maximum of 8828.65 gallons</w:t>
      </w:r>
    </w:p>
    <w:p w14:paraId="2B51B639" w14:textId="77777777" w:rsidR="00584F50" w:rsidRDefault="00584F50" w:rsidP="00584F50">
      <w:pPr>
        <w:pStyle w:val="ListParagraph"/>
        <w:numPr>
          <w:ilvl w:val="2"/>
          <w:numId w:val="24"/>
        </w:numPr>
        <w:spacing w:before="0" w:after="0"/>
      </w:pPr>
      <w:r>
        <w:t>Puncture cost between minimum of $5.73 and maximum of $11.47MM</w:t>
      </w:r>
    </w:p>
    <w:p w14:paraId="78C86938" w14:textId="77777777" w:rsidR="00584F50" w:rsidRDefault="00584F50" w:rsidP="00584F50">
      <w:pPr>
        <w:pStyle w:val="ListParagraph"/>
        <w:numPr>
          <w:ilvl w:val="2"/>
          <w:numId w:val="24"/>
        </w:numPr>
        <w:spacing w:before="0" w:after="0"/>
      </w:pPr>
      <w:r>
        <w:t>Puncture spill volume is between a minimum of 54050.34 and maximum of 64447.97 gallons</w:t>
      </w:r>
    </w:p>
    <w:p w14:paraId="3B79723E" w14:textId="77777777" w:rsidR="00584F50" w:rsidRDefault="00584F50" w:rsidP="00584F50">
      <w:pPr>
        <w:pStyle w:val="ListParagraph"/>
        <w:numPr>
          <w:ilvl w:val="0"/>
          <w:numId w:val="24"/>
        </w:numPr>
        <w:spacing w:before="0" w:after="0"/>
      </w:pPr>
      <w:r>
        <w:t>"RAINBOW LAKE TO CADOTTE NPS 20</w:t>
      </w:r>
    </w:p>
    <w:p w14:paraId="3D2099C1" w14:textId="77777777" w:rsidR="00584F50" w:rsidRDefault="00584F50" w:rsidP="00584F50">
      <w:pPr>
        <w:pStyle w:val="ListParagraph"/>
        <w:numPr>
          <w:ilvl w:val="1"/>
          <w:numId w:val="24"/>
        </w:numPr>
        <w:spacing w:before="0" w:after="0"/>
      </w:pPr>
      <w:r>
        <w:t>Total Cumulative Length (m):</w:t>
      </w:r>
      <w:r>
        <w:tab/>
        <w:t>23262.33</w:t>
      </w:r>
    </w:p>
    <w:p w14:paraId="26B743CD" w14:textId="77777777" w:rsidR="00584F50" w:rsidRDefault="00584F50" w:rsidP="00584F50">
      <w:pPr>
        <w:pStyle w:val="ListParagraph"/>
        <w:numPr>
          <w:ilvl w:val="1"/>
          <w:numId w:val="24"/>
        </w:numPr>
        <w:spacing w:before="0" w:after="0"/>
      </w:pPr>
      <w:r>
        <w:t>Likelihood of failure distributed between minimum of 1.084e-03 and maximum of 3.617e-03.</w:t>
      </w:r>
    </w:p>
    <w:p w14:paraId="5FB0DC46" w14:textId="77777777" w:rsidR="00584F50" w:rsidRDefault="00584F50" w:rsidP="00584F50">
      <w:pPr>
        <w:pStyle w:val="ListParagraph"/>
        <w:numPr>
          <w:ilvl w:val="2"/>
          <w:numId w:val="24"/>
        </w:numPr>
        <w:spacing w:before="0" w:after="0"/>
      </w:pPr>
      <w:r>
        <w:t xml:space="preserve">Land use distributed as </w:t>
      </w:r>
    </w:p>
    <w:p w14:paraId="1EFF4A3D" w14:textId="77777777" w:rsidR="00584F50" w:rsidRDefault="00584F50" w:rsidP="00584F50">
      <w:pPr>
        <w:pStyle w:val="ListParagraph"/>
        <w:numPr>
          <w:ilvl w:val="3"/>
          <w:numId w:val="24"/>
        </w:numPr>
        <w:spacing w:before="0" w:after="0"/>
      </w:pPr>
      <w:r>
        <w:t>Agricultural: 23,262.33</w:t>
      </w:r>
    </w:p>
    <w:p w14:paraId="42CFD3B6" w14:textId="77777777" w:rsidR="00584F50" w:rsidRDefault="00584F50" w:rsidP="00584F50">
      <w:pPr>
        <w:pStyle w:val="ListParagraph"/>
        <w:numPr>
          <w:ilvl w:val="2"/>
          <w:numId w:val="24"/>
        </w:numPr>
        <w:spacing w:before="0" w:after="0"/>
      </w:pPr>
      <w:r>
        <w:t xml:space="preserve">Depth of cover distributed as </w:t>
      </w:r>
    </w:p>
    <w:p w14:paraId="39F9C6E2" w14:textId="77777777" w:rsidR="00584F50" w:rsidRDefault="00584F50" w:rsidP="00584F50">
      <w:pPr>
        <w:pStyle w:val="ListParagraph"/>
        <w:numPr>
          <w:ilvl w:val="3"/>
          <w:numId w:val="24"/>
        </w:numPr>
        <w:spacing w:before="0" w:after="0"/>
      </w:pPr>
      <w:r>
        <w:t>nan</w:t>
      </w:r>
    </w:p>
    <w:p w14:paraId="3E4F96CE" w14:textId="77777777" w:rsidR="00584F50" w:rsidRDefault="00584F50" w:rsidP="00584F50">
      <w:pPr>
        <w:pStyle w:val="ListParagraph"/>
        <w:numPr>
          <w:ilvl w:val="2"/>
          <w:numId w:val="24"/>
        </w:numPr>
        <w:spacing w:before="0" w:after="0"/>
      </w:pPr>
      <w:r>
        <w:t>Installation date between minimum of 1967-01-01 and maximum of 1967-01-01</w:t>
      </w:r>
    </w:p>
    <w:p w14:paraId="0E593A5A" w14:textId="77777777" w:rsidR="00584F50" w:rsidRDefault="00584F50" w:rsidP="00584F50">
      <w:pPr>
        <w:pStyle w:val="ListParagraph"/>
        <w:numPr>
          <w:ilvl w:val="2"/>
          <w:numId w:val="24"/>
        </w:numPr>
        <w:spacing w:before="0" w:after="0"/>
      </w:pPr>
      <w:r>
        <w:t>Outside diameter of 20.0 in.</w:t>
      </w:r>
    </w:p>
    <w:p w14:paraId="10203630" w14:textId="77777777" w:rsidR="00584F50" w:rsidRDefault="00584F50" w:rsidP="00584F50">
      <w:pPr>
        <w:pStyle w:val="ListParagraph"/>
        <w:numPr>
          <w:ilvl w:val="2"/>
          <w:numId w:val="24"/>
        </w:numPr>
        <w:spacing w:before="0" w:after="0"/>
      </w:pPr>
      <w:r>
        <w:t>Grade between minimum of 359.0 and maximum of 359.0 MPa</w:t>
      </w:r>
    </w:p>
    <w:p w14:paraId="3ECB7859" w14:textId="77777777" w:rsidR="00584F50" w:rsidRDefault="00584F50" w:rsidP="00584F50">
      <w:pPr>
        <w:pStyle w:val="ListParagraph"/>
        <w:numPr>
          <w:ilvl w:val="2"/>
          <w:numId w:val="24"/>
        </w:numPr>
        <w:spacing w:before="0" w:after="0"/>
      </w:pPr>
      <w:r>
        <w:t>Wall thickness between minimum of 7.14 and maximum of 12.7 mm</w:t>
      </w:r>
    </w:p>
    <w:p w14:paraId="1ED4CEEB" w14:textId="77777777" w:rsidR="00584F50" w:rsidRDefault="00584F50" w:rsidP="00584F50">
      <w:pPr>
        <w:pStyle w:val="ListParagraph"/>
        <w:numPr>
          <w:ilvl w:val="2"/>
          <w:numId w:val="24"/>
        </w:numPr>
        <w:spacing w:before="0" w:after="0"/>
      </w:pPr>
      <w:r>
        <w:t>Toughness between minimum of 12.4 and maximum of 12.4 J</w:t>
      </w:r>
    </w:p>
    <w:p w14:paraId="6512C604" w14:textId="77777777" w:rsidR="00584F50" w:rsidRDefault="00584F50" w:rsidP="00584F50">
      <w:pPr>
        <w:pStyle w:val="ListParagraph"/>
        <w:numPr>
          <w:ilvl w:val="2"/>
          <w:numId w:val="24"/>
        </w:numPr>
        <w:spacing w:before="0" w:after="0"/>
      </w:pPr>
      <w:r>
        <w:t>Probability of failure given a hit between minimum of 2.604e-02 and maximum of 8.688e-02</w:t>
      </w:r>
    </w:p>
    <w:p w14:paraId="1C436D95" w14:textId="77777777" w:rsidR="00584F50" w:rsidRDefault="00584F50" w:rsidP="00584F50">
      <w:pPr>
        <w:pStyle w:val="ListParagraph"/>
        <w:numPr>
          <w:ilvl w:val="2"/>
          <w:numId w:val="24"/>
        </w:numPr>
        <w:spacing w:before="0" w:after="0"/>
      </w:pPr>
      <w:r>
        <w:t>Class area location is/are 1.0.</w:t>
      </w:r>
    </w:p>
    <w:p w14:paraId="61CFB6B5" w14:textId="77777777" w:rsidR="00584F50" w:rsidRDefault="00584F50" w:rsidP="00584F50">
      <w:pPr>
        <w:pStyle w:val="ListParagraph"/>
        <w:numPr>
          <w:ilvl w:val="1"/>
          <w:numId w:val="24"/>
        </w:numPr>
        <w:spacing w:before="0" w:after="0"/>
      </w:pPr>
      <w:r>
        <w:t>Consequence of failure distributed between minimum of $10.00 and maximum of $40.82MM</w:t>
      </w:r>
    </w:p>
    <w:p w14:paraId="78A125D3" w14:textId="77777777" w:rsidR="00584F50" w:rsidRDefault="00584F50" w:rsidP="00584F50">
      <w:pPr>
        <w:pStyle w:val="ListParagraph"/>
        <w:numPr>
          <w:ilvl w:val="1"/>
          <w:numId w:val="24"/>
        </w:numPr>
        <w:spacing w:before="0" w:after="0"/>
      </w:pPr>
      <w:r>
        <w:t>Total length driven by Environmental: 23262.33 meters.</w:t>
      </w:r>
    </w:p>
    <w:p w14:paraId="59351B51" w14:textId="77777777" w:rsidR="00584F50" w:rsidRDefault="00584F50" w:rsidP="00584F50">
      <w:pPr>
        <w:pStyle w:val="ListParagraph"/>
        <w:numPr>
          <w:ilvl w:val="1"/>
          <w:numId w:val="24"/>
        </w:numPr>
        <w:spacing w:before="0" w:after="0"/>
      </w:pPr>
      <w:r>
        <w:t>Environmental Cost distributed between minimum of $9.05 and maximum of $39.71MM:</w:t>
      </w:r>
    </w:p>
    <w:p w14:paraId="6565E271" w14:textId="77777777" w:rsidR="00584F50" w:rsidRDefault="00584F50" w:rsidP="00584F50">
      <w:pPr>
        <w:pStyle w:val="ListParagraph"/>
        <w:numPr>
          <w:ilvl w:val="2"/>
          <w:numId w:val="24"/>
        </w:numPr>
        <w:spacing w:before="0" w:after="0"/>
      </w:pPr>
      <w:r>
        <w:t>Leak cost between minimum of $0.17 and maximum of $0.43MM</w:t>
      </w:r>
    </w:p>
    <w:p w14:paraId="10ACF819" w14:textId="77777777" w:rsidR="00584F50" w:rsidRDefault="00584F50" w:rsidP="00584F50">
      <w:pPr>
        <w:pStyle w:val="ListParagraph"/>
        <w:numPr>
          <w:ilvl w:val="2"/>
          <w:numId w:val="24"/>
        </w:numPr>
        <w:spacing w:before="0" w:after="0"/>
      </w:pPr>
      <w:r>
        <w:t>Leak spill volume between a minimum of 1585.19 and maximum of 2570.42 gallons</w:t>
      </w:r>
    </w:p>
    <w:p w14:paraId="56B691E6" w14:textId="77777777" w:rsidR="00584F50" w:rsidRDefault="00584F50" w:rsidP="00584F50">
      <w:pPr>
        <w:pStyle w:val="ListParagraph"/>
        <w:numPr>
          <w:ilvl w:val="2"/>
          <w:numId w:val="24"/>
        </w:numPr>
        <w:spacing w:before="0" w:after="0"/>
      </w:pPr>
      <w:r>
        <w:t>Rupture cost between minimum of $13.58 and maximum of $198.33MM</w:t>
      </w:r>
    </w:p>
    <w:p w14:paraId="350814F3" w14:textId="77777777" w:rsidR="00584F50" w:rsidRDefault="00584F50" w:rsidP="00584F50">
      <w:pPr>
        <w:pStyle w:val="ListParagraph"/>
        <w:numPr>
          <w:ilvl w:val="2"/>
          <w:numId w:val="24"/>
        </w:numPr>
        <w:spacing w:before="0" w:after="0"/>
      </w:pPr>
      <w:r>
        <w:t>Rupture spill volume is between a minimum of 76353.58 and maximum of 1166021.01 gallons</w:t>
      </w:r>
    </w:p>
    <w:p w14:paraId="12187370" w14:textId="77777777" w:rsidR="00584F50" w:rsidRDefault="00584F50" w:rsidP="00584F50">
      <w:pPr>
        <w:pStyle w:val="ListParagraph"/>
        <w:numPr>
          <w:ilvl w:val="2"/>
          <w:numId w:val="24"/>
        </w:numPr>
        <w:spacing w:before="0" w:after="0"/>
      </w:pPr>
      <w:r>
        <w:t>Puncture cost between minimum of $5.52 and maximum of $14.13MM</w:t>
      </w:r>
    </w:p>
    <w:p w14:paraId="4F115C43" w14:textId="77777777" w:rsidR="00584F50" w:rsidRDefault="00584F50" w:rsidP="00584F50">
      <w:pPr>
        <w:pStyle w:val="ListParagraph"/>
        <w:numPr>
          <w:ilvl w:val="2"/>
          <w:numId w:val="24"/>
        </w:numPr>
        <w:spacing w:before="0" w:after="0"/>
      </w:pPr>
      <w:r>
        <w:t>Puncture spill volume is between a minimum of 52085.87 and maximum of 84458.14 gallons</w:t>
      </w:r>
    </w:p>
    <w:p w14:paraId="680D689A" w14:textId="77777777" w:rsidR="00584F50" w:rsidRDefault="00584F50" w:rsidP="00584F50">
      <w:pPr>
        <w:pStyle w:val="ListParagraph"/>
        <w:numPr>
          <w:ilvl w:val="0"/>
          <w:numId w:val="24"/>
        </w:numPr>
        <w:spacing w:before="0" w:after="0"/>
      </w:pPr>
      <w:r>
        <w:t>"UNITY TO WEST SENLAC NPS 3</w:t>
      </w:r>
    </w:p>
    <w:p w14:paraId="6572DC38" w14:textId="77777777" w:rsidR="00584F50" w:rsidRDefault="00584F50" w:rsidP="00584F50">
      <w:pPr>
        <w:pStyle w:val="ListParagraph"/>
        <w:numPr>
          <w:ilvl w:val="1"/>
          <w:numId w:val="24"/>
        </w:numPr>
        <w:spacing w:before="0" w:after="0"/>
      </w:pPr>
      <w:r>
        <w:t>Total Cumulative Length (m):</w:t>
      </w:r>
      <w:r>
        <w:tab/>
        <w:t>22339.6</w:t>
      </w:r>
    </w:p>
    <w:p w14:paraId="02774F5A" w14:textId="77777777" w:rsidR="00584F50" w:rsidRDefault="00584F50" w:rsidP="00584F50">
      <w:pPr>
        <w:pStyle w:val="ListParagraph"/>
        <w:numPr>
          <w:ilvl w:val="1"/>
          <w:numId w:val="24"/>
        </w:numPr>
        <w:spacing w:before="0" w:after="0"/>
      </w:pPr>
      <w:r>
        <w:t>Likelihood of failure distributed between minimum of 3.394e-03 and maximum of 1.410e-02.</w:t>
      </w:r>
    </w:p>
    <w:p w14:paraId="362BDE9A" w14:textId="77777777" w:rsidR="00584F50" w:rsidRDefault="00584F50" w:rsidP="00584F50">
      <w:pPr>
        <w:pStyle w:val="ListParagraph"/>
        <w:numPr>
          <w:ilvl w:val="2"/>
          <w:numId w:val="24"/>
        </w:numPr>
        <w:spacing w:before="0" w:after="0"/>
      </w:pPr>
      <w:r>
        <w:t xml:space="preserve">Land use distributed as </w:t>
      </w:r>
    </w:p>
    <w:p w14:paraId="4C07888C" w14:textId="77777777" w:rsidR="00584F50" w:rsidRDefault="00584F50" w:rsidP="00584F50">
      <w:pPr>
        <w:pStyle w:val="ListParagraph"/>
        <w:numPr>
          <w:ilvl w:val="3"/>
          <w:numId w:val="24"/>
        </w:numPr>
        <w:spacing w:before="0" w:after="0"/>
      </w:pPr>
      <w:r>
        <w:t>Agricultural: 22,331.00</w:t>
      </w:r>
    </w:p>
    <w:p w14:paraId="580E4218" w14:textId="77777777" w:rsidR="00584F50" w:rsidRDefault="00584F50" w:rsidP="00584F50">
      <w:pPr>
        <w:pStyle w:val="ListParagraph"/>
        <w:numPr>
          <w:ilvl w:val="3"/>
          <w:numId w:val="24"/>
        </w:numPr>
        <w:spacing w:before="0" w:after="0"/>
      </w:pPr>
      <w:r>
        <w:t>Remote: 0.10</w:t>
      </w:r>
    </w:p>
    <w:p w14:paraId="360A6763" w14:textId="77777777" w:rsidR="00584F50" w:rsidRDefault="00584F50" w:rsidP="00584F50">
      <w:pPr>
        <w:pStyle w:val="ListParagraph"/>
        <w:numPr>
          <w:ilvl w:val="3"/>
          <w:numId w:val="24"/>
        </w:numPr>
        <w:spacing w:before="0" w:after="0"/>
      </w:pPr>
      <w:r>
        <w:t>Water Course: 8.50</w:t>
      </w:r>
    </w:p>
    <w:p w14:paraId="482D248B" w14:textId="77777777" w:rsidR="00584F50" w:rsidRDefault="00584F50" w:rsidP="00584F50">
      <w:pPr>
        <w:pStyle w:val="ListParagraph"/>
        <w:numPr>
          <w:ilvl w:val="2"/>
          <w:numId w:val="24"/>
        </w:numPr>
        <w:spacing w:before="0" w:after="0"/>
      </w:pPr>
      <w:r>
        <w:t xml:space="preserve">Depth of cover distributed as </w:t>
      </w:r>
    </w:p>
    <w:p w14:paraId="06DFD1B3" w14:textId="77777777" w:rsidR="00584F50" w:rsidRDefault="00584F50" w:rsidP="00584F50">
      <w:pPr>
        <w:pStyle w:val="ListParagraph"/>
        <w:numPr>
          <w:ilvl w:val="3"/>
          <w:numId w:val="24"/>
        </w:numPr>
        <w:spacing w:before="0" w:after="0"/>
      </w:pPr>
      <w:r>
        <w:t>nan</w:t>
      </w:r>
    </w:p>
    <w:p w14:paraId="537C7467" w14:textId="77777777" w:rsidR="00584F50" w:rsidRDefault="00584F50" w:rsidP="00584F50">
      <w:pPr>
        <w:pStyle w:val="ListParagraph"/>
        <w:numPr>
          <w:ilvl w:val="2"/>
          <w:numId w:val="24"/>
        </w:numPr>
        <w:spacing w:before="0" w:after="0"/>
      </w:pPr>
      <w:r>
        <w:t>Installation date between minimum of 1991-01-01 and maximum of 1991-01-01</w:t>
      </w:r>
    </w:p>
    <w:p w14:paraId="688A6BFB" w14:textId="77777777" w:rsidR="00584F50" w:rsidRDefault="00584F50" w:rsidP="00584F50">
      <w:pPr>
        <w:pStyle w:val="ListParagraph"/>
        <w:numPr>
          <w:ilvl w:val="2"/>
          <w:numId w:val="24"/>
        </w:numPr>
        <w:spacing w:before="0" w:after="0"/>
      </w:pPr>
      <w:r>
        <w:t>Outside diameter of 3.5 in.</w:t>
      </w:r>
    </w:p>
    <w:p w14:paraId="215D70D9" w14:textId="77777777" w:rsidR="00584F50" w:rsidRDefault="00584F50" w:rsidP="00584F50">
      <w:pPr>
        <w:pStyle w:val="ListParagraph"/>
        <w:numPr>
          <w:ilvl w:val="2"/>
          <w:numId w:val="24"/>
        </w:numPr>
        <w:spacing w:before="0" w:after="0"/>
      </w:pPr>
      <w:r>
        <w:t>Grade between minimum of 290.0 and maximum of 290.0 MPa</w:t>
      </w:r>
    </w:p>
    <w:p w14:paraId="18BF078E" w14:textId="77777777" w:rsidR="00584F50" w:rsidRDefault="00584F50" w:rsidP="00584F50">
      <w:pPr>
        <w:pStyle w:val="ListParagraph"/>
        <w:numPr>
          <w:ilvl w:val="2"/>
          <w:numId w:val="24"/>
        </w:numPr>
        <w:spacing w:before="0" w:after="0"/>
      </w:pPr>
      <w:r>
        <w:t>Wall thickness between minimum of 3.18 and maximum of 5.49 mm</w:t>
      </w:r>
    </w:p>
    <w:p w14:paraId="73919A70" w14:textId="77777777" w:rsidR="00584F50" w:rsidRDefault="00584F50" w:rsidP="00584F50">
      <w:pPr>
        <w:pStyle w:val="ListParagraph"/>
        <w:numPr>
          <w:ilvl w:val="2"/>
          <w:numId w:val="24"/>
        </w:numPr>
        <w:spacing w:before="0" w:after="0"/>
      </w:pPr>
      <w:r>
        <w:t>Toughness between minimum of nan and maximum of nan J</w:t>
      </w:r>
    </w:p>
    <w:p w14:paraId="33DEC24F" w14:textId="77777777" w:rsidR="00584F50" w:rsidRDefault="00584F50" w:rsidP="00584F50">
      <w:pPr>
        <w:pStyle w:val="ListParagraph"/>
        <w:numPr>
          <w:ilvl w:val="2"/>
          <w:numId w:val="24"/>
        </w:numPr>
        <w:spacing w:before="0" w:after="0"/>
      </w:pPr>
      <w:r>
        <w:lastRenderedPageBreak/>
        <w:t>Probability of failure given a hit between minimum of 1.669e-01 and maximum of 3.388e-01</w:t>
      </w:r>
    </w:p>
    <w:p w14:paraId="03D121DA" w14:textId="77777777" w:rsidR="00584F50" w:rsidRDefault="00584F50" w:rsidP="00584F50">
      <w:pPr>
        <w:pStyle w:val="ListParagraph"/>
        <w:numPr>
          <w:ilvl w:val="2"/>
          <w:numId w:val="24"/>
        </w:numPr>
        <w:spacing w:before="0" w:after="0"/>
      </w:pPr>
      <w:r>
        <w:t>Class area location is/are 1.0.</w:t>
      </w:r>
    </w:p>
    <w:p w14:paraId="090C50CF" w14:textId="77777777" w:rsidR="00584F50" w:rsidRDefault="00584F50" w:rsidP="00584F50">
      <w:pPr>
        <w:pStyle w:val="ListParagraph"/>
        <w:numPr>
          <w:ilvl w:val="1"/>
          <w:numId w:val="24"/>
        </w:numPr>
        <w:spacing w:before="0" w:after="0"/>
      </w:pPr>
      <w:r>
        <w:t>Consequence of failure distributed between minimum of $7.50 and maximum of $19.87MM</w:t>
      </w:r>
    </w:p>
    <w:p w14:paraId="3884D9E9" w14:textId="77777777" w:rsidR="00584F50" w:rsidRDefault="00584F50" w:rsidP="00584F50">
      <w:pPr>
        <w:pStyle w:val="ListParagraph"/>
        <w:numPr>
          <w:ilvl w:val="1"/>
          <w:numId w:val="24"/>
        </w:numPr>
        <w:spacing w:before="0" w:after="0"/>
      </w:pPr>
      <w:r>
        <w:t>Total length driven by Safety: 194.6 meters.</w:t>
      </w:r>
    </w:p>
    <w:p w14:paraId="5BA888C6" w14:textId="77777777" w:rsidR="00584F50" w:rsidRDefault="00584F50" w:rsidP="00584F50">
      <w:pPr>
        <w:pStyle w:val="ListParagraph"/>
        <w:numPr>
          <w:ilvl w:val="1"/>
          <w:numId w:val="24"/>
        </w:numPr>
        <w:spacing w:before="0" w:after="0"/>
      </w:pPr>
      <w:r>
        <w:t>Safety Cost distributed between minimum of $0.00 and maximum of $12.11MM:</w:t>
      </w:r>
    </w:p>
    <w:p w14:paraId="6B93F88E" w14:textId="77777777" w:rsidR="00584F50" w:rsidRDefault="00584F50" w:rsidP="00584F50">
      <w:pPr>
        <w:pStyle w:val="ListParagraph"/>
        <w:numPr>
          <w:ilvl w:val="2"/>
          <w:numId w:val="24"/>
        </w:numPr>
        <w:spacing w:before="0" w:after="0"/>
      </w:pPr>
      <w:r>
        <w:t>Leak cost between minimum of $0.00 and maximum of $12.11MM</w:t>
      </w:r>
    </w:p>
    <w:p w14:paraId="26B35D9E" w14:textId="77777777" w:rsidR="00584F50" w:rsidRDefault="00584F50" w:rsidP="00584F50">
      <w:pPr>
        <w:pStyle w:val="ListParagraph"/>
        <w:numPr>
          <w:ilvl w:val="2"/>
          <w:numId w:val="24"/>
        </w:numPr>
        <w:spacing w:before="0" w:after="0"/>
      </w:pPr>
      <w:r>
        <w:t>Leak scenario yielded 4.0 intersections with structures, with minimum of 0.0 and maximum of 1.26 of population impacted.</w:t>
      </w:r>
    </w:p>
    <w:p w14:paraId="4A1B3DF4" w14:textId="77777777" w:rsidR="00584F50" w:rsidRDefault="00584F50" w:rsidP="00584F50">
      <w:pPr>
        <w:pStyle w:val="ListParagraph"/>
        <w:numPr>
          <w:ilvl w:val="2"/>
          <w:numId w:val="24"/>
        </w:numPr>
        <w:spacing w:before="0" w:after="0"/>
      </w:pPr>
      <w:r>
        <w:t>Leak hazard radius distributed between minimum of 12.02 and maximum of 12.02 meters.</w:t>
      </w:r>
    </w:p>
    <w:p w14:paraId="1224A564" w14:textId="77777777" w:rsidR="00584F50" w:rsidRDefault="00584F50" w:rsidP="00584F50">
      <w:pPr>
        <w:pStyle w:val="ListParagraph"/>
        <w:numPr>
          <w:ilvl w:val="2"/>
          <w:numId w:val="24"/>
        </w:numPr>
        <w:spacing w:before="0" w:after="0"/>
      </w:pPr>
      <w:r>
        <w:t>Rupture cost between minimum of $0.00 and maximum of $12.11MM</w:t>
      </w:r>
    </w:p>
    <w:p w14:paraId="22E9A873" w14:textId="77777777" w:rsidR="00584F50" w:rsidRDefault="00584F50" w:rsidP="00584F50">
      <w:pPr>
        <w:pStyle w:val="ListParagraph"/>
        <w:numPr>
          <w:ilvl w:val="2"/>
          <w:numId w:val="24"/>
        </w:numPr>
        <w:spacing w:before="0" w:after="0"/>
      </w:pPr>
      <w:r>
        <w:t>Rupture scenario yielded 7.0 intersections with structures, with minimum of 0.0 and maximum of 1.26 of population impacted</w:t>
      </w:r>
    </w:p>
    <w:p w14:paraId="78F00350" w14:textId="77777777" w:rsidR="00584F50" w:rsidRDefault="00584F50" w:rsidP="00584F50">
      <w:pPr>
        <w:pStyle w:val="ListParagraph"/>
        <w:numPr>
          <w:ilvl w:val="2"/>
          <w:numId w:val="24"/>
        </w:numPr>
        <w:spacing w:before="0" w:after="0"/>
      </w:pPr>
      <w:r>
        <w:t>Rupture hazard radius distributed between minimum of 68.39 and maximum of 68.39 meters.</w:t>
      </w:r>
    </w:p>
    <w:p w14:paraId="2ABC1577" w14:textId="77777777" w:rsidR="00584F50" w:rsidRDefault="00584F50" w:rsidP="00584F50">
      <w:pPr>
        <w:pStyle w:val="ListParagraph"/>
        <w:numPr>
          <w:ilvl w:val="2"/>
          <w:numId w:val="24"/>
        </w:numPr>
        <w:spacing w:before="0" w:after="0"/>
      </w:pPr>
      <w:r>
        <w:t>Puncture cost between minimum of $0.00 and maximum of $12.11MM</w:t>
      </w:r>
    </w:p>
    <w:p w14:paraId="0C904462" w14:textId="77777777" w:rsidR="00584F50" w:rsidRDefault="00584F50" w:rsidP="00584F50">
      <w:pPr>
        <w:pStyle w:val="ListParagraph"/>
        <w:numPr>
          <w:ilvl w:val="2"/>
          <w:numId w:val="24"/>
        </w:numPr>
        <w:spacing w:before="0" w:after="0"/>
      </w:pPr>
      <w:r>
        <w:t>Puncture scenario yielded 6.0 intersections with structures, with minimum of 0.0 and maximum of 1.26 of population impacted</w:t>
      </w:r>
    </w:p>
    <w:p w14:paraId="159C2863" w14:textId="77777777" w:rsidR="00584F50" w:rsidRDefault="00584F50" w:rsidP="00584F50">
      <w:pPr>
        <w:pStyle w:val="ListParagraph"/>
        <w:numPr>
          <w:ilvl w:val="2"/>
          <w:numId w:val="24"/>
        </w:numPr>
        <w:spacing w:before="0" w:after="0"/>
      </w:pPr>
      <w:r>
        <w:t>Puncture hazard radius distributed between minimum of 48.57 and maximum of 48.57 meters.</w:t>
      </w:r>
    </w:p>
    <w:p w14:paraId="22C62E11" w14:textId="77777777" w:rsidR="00584F50" w:rsidRDefault="00584F50" w:rsidP="00584F50">
      <w:pPr>
        <w:pStyle w:val="ListParagraph"/>
        <w:numPr>
          <w:ilvl w:val="2"/>
          <w:numId w:val="24"/>
        </w:numPr>
        <w:spacing w:before="0" w:after="0"/>
      </w:pPr>
      <w:r>
        <w:t>Product type is Condensate.</w:t>
      </w:r>
    </w:p>
    <w:p w14:paraId="27E1FC52" w14:textId="77777777" w:rsidR="00584F50" w:rsidRDefault="00584F50" w:rsidP="00584F50">
      <w:pPr>
        <w:pStyle w:val="ListParagraph"/>
        <w:numPr>
          <w:ilvl w:val="2"/>
          <w:numId w:val="24"/>
        </w:numPr>
        <w:spacing w:before="0" w:after="0"/>
      </w:pPr>
      <w:r>
        <w:t>Class area location is/are 1.0.</w:t>
      </w:r>
    </w:p>
    <w:p w14:paraId="2399ADD5" w14:textId="77777777" w:rsidR="00584F50" w:rsidRDefault="00584F50" w:rsidP="00584F50">
      <w:pPr>
        <w:pStyle w:val="ListParagraph"/>
        <w:numPr>
          <w:ilvl w:val="1"/>
          <w:numId w:val="24"/>
        </w:numPr>
        <w:spacing w:before="0" w:after="0"/>
      </w:pPr>
      <w:r>
        <w:t>Total length driven by Environmental: 22144.99 meters.</w:t>
      </w:r>
    </w:p>
    <w:p w14:paraId="59AE8843" w14:textId="77777777" w:rsidR="00584F50" w:rsidRDefault="00584F50" w:rsidP="00584F50">
      <w:pPr>
        <w:pStyle w:val="ListParagraph"/>
        <w:numPr>
          <w:ilvl w:val="1"/>
          <w:numId w:val="24"/>
        </w:numPr>
        <w:spacing w:before="0" w:after="0"/>
      </w:pPr>
      <w:r>
        <w:t>Environmental Cost distributed between minimum of $7.15 and maximum of $13.29MM:</w:t>
      </w:r>
    </w:p>
    <w:p w14:paraId="17AE61E9" w14:textId="77777777" w:rsidR="00584F50" w:rsidRDefault="00584F50" w:rsidP="00584F50">
      <w:pPr>
        <w:pStyle w:val="ListParagraph"/>
        <w:numPr>
          <w:ilvl w:val="2"/>
          <w:numId w:val="24"/>
        </w:numPr>
        <w:spacing w:before="0" w:after="0"/>
      </w:pPr>
      <w:r>
        <w:t>Leak cost between minimum of $0.21 and maximum of $0.40MM</w:t>
      </w:r>
    </w:p>
    <w:p w14:paraId="17EEECE2" w14:textId="77777777" w:rsidR="00584F50" w:rsidRDefault="00584F50" w:rsidP="00584F50">
      <w:pPr>
        <w:pStyle w:val="ListParagraph"/>
        <w:numPr>
          <w:ilvl w:val="2"/>
          <w:numId w:val="24"/>
        </w:numPr>
        <w:spacing w:before="0" w:after="0"/>
      </w:pPr>
      <w:r>
        <w:t>Leak spill volume between a minimum of 1972.39 and maximum of 2302.15 gallons</w:t>
      </w:r>
    </w:p>
    <w:p w14:paraId="44024749" w14:textId="77777777" w:rsidR="00584F50" w:rsidRDefault="00584F50" w:rsidP="00584F50">
      <w:pPr>
        <w:pStyle w:val="ListParagraph"/>
        <w:numPr>
          <w:ilvl w:val="2"/>
          <w:numId w:val="24"/>
        </w:numPr>
        <w:spacing w:before="0" w:after="0"/>
      </w:pPr>
      <w:r>
        <w:t>Rupture cost between minimum of $16.52 and maximum of $31.29MM</w:t>
      </w:r>
    </w:p>
    <w:p w14:paraId="2675834D" w14:textId="77777777" w:rsidR="00584F50" w:rsidRDefault="00584F50" w:rsidP="00584F50">
      <w:pPr>
        <w:pStyle w:val="ListParagraph"/>
        <w:numPr>
          <w:ilvl w:val="2"/>
          <w:numId w:val="24"/>
        </w:numPr>
        <w:spacing w:before="0" w:after="0"/>
      </w:pPr>
      <w:r>
        <w:t>Rupture spill volume is between a minimum of 155881.9 and maximum of 181943.64 gallons</w:t>
      </w:r>
    </w:p>
    <w:p w14:paraId="053AFB44" w14:textId="77777777" w:rsidR="00584F50" w:rsidRDefault="00584F50" w:rsidP="00584F50">
      <w:pPr>
        <w:pStyle w:val="ListParagraph"/>
        <w:numPr>
          <w:ilvl w:val="2"/>
          <w:numId w:val="24"/>
        </w:numPr>
        <w:spacing w:before="0" w:after="0"/>
      </w:pPr>
      <w:r>
        <w:t>Puncture cost between minimum of $6.87 and maximum of $13.01MM</w:t>
      </w:r>
    </w:p>
    <w:p w14:paraId="42C60E75" w14:textId="77777777" w:rsidR="00584F50" w:rsidRDefault="00584F50" w:rsidP="00584F50">
      <w:pPr>
        <w:pStyle w:val="ListParagraph"/>
        <w:numPr>
          <w:ilvl w:val="2"/>
          <w:numId w:val="24"/>
        </w:numPr>
        <w:spacing w:before="0" w:after="0"/>
      </w:pPr>
      <w:r>
        <w:t>Puncture spill volume is between a minimum of 64808.16 and maximum of 75643.38 gallons</w:t>
      </w:r>
    </w:p>
    <w:p w14:paraId="43258588" w14:textId="77777777" w:rsidR="00584F50" w:rsidRDefault="00584F50" w:rsidP="00584F50">
      <w:pPr>
        <w:pStyle w:val="ListParagraph"/>
        <w:numPr>
          <w:ilvl w:val="0"/>
          <w:numId w:val="24"/>
        </w:numPr>
        <w:spacing w:before="0" w:after="0"/>
      </w:pPr>
      <w:r>
        <w:t>"NORTH MARSDEN TIE IN TO WINTER TIE IN NPS 12</w:t>
      </w:r>
    </w:p>
    <w:p w14:paraId="118082E2" w14:textId="77777777" w:rsidR="00584F50" w:rsidRDefault="00584F50" w:rsidP="00584F50">
      <w:pPr>
        <w:pStyle w:val="ListParagraph"/>
        <w:numPr>
          <w:ilvl w:val="1"/>
          <w:numId w:val="24"/>
        </w:numPr>
        <w:spacing w:before="0" w:after="0"/>
      </w:pPr>
      <w:r>
        <w:t>Total Cumulative Length (m):</w:t>
      </w:r>
      <w:r>
        <w:tab/>
        <w:t>20484.51</w:t>
      </w:r>
    </w:p>
    <w:p w14:paraId="0A29CEBA" w14:textId="77777777" w:rsidR="00584F50" w:rsidRDefault="00584F50" w:rsidP="00584F50">
      <w:pPr>
        <w:pStyle w:val="ListParagraph"/>
        <w:numPr>
          <w:ilvl w:val="1"/>
          <w:numId w:val="24"/>
        </w:numPr>
        <w:spacing w:before="0" w:after="0"/>
      </w:pPr>
      <w:r>
        <w:t>Likelihood of failure distributed between minimum of 1.856e-03 and maximum of 4.055e-03.</w:t>
      </w:r>
    </w:p>
    <w:p w14:paraId="00EC7903" w14:textId="77777777" w:rsidR="00584F50" w:rsidRDefault="00584F50" w:rsidP="00584F50">
      <w:pPr>
        <w:pStyle w:val="ListParagraph"/>
        <w:numPr>
          <w:ilvl w:val="2"/>
          <w:numId w:val="24"/>
        </w:numPr>
        <w:spacing w:before="0" w:after="0"/>
      </w:pPr>
      <w:r>
        <w:t xml:space="preserve">Land use distributed as </w:t>
      </w:r>
    </w:p>
    <w:p w14:paraId="0AEB077D" w14:textId="77777777" w:rsidR="00584F50" w:rsidRDefault="00584F50" w:rsidP="00584F50">
      <w:pPr>
        <w:pStyle w:val="ListParagraph"/>
        <w:numPr>
          <w:ilvl w:val="3"/>
          <w:numId w:val="24"/>
        </w:numPr>
        <w:spacing w:before="0" w:after="0"/>
      </w:pPr>
      <w:r>
        <w:t>Agricultural: 20,467.68</w:t>
      </w:r>
    </w:p>
    <w:p w14:paraId="758AFE01" w14:textId="77777777" w:rsidR="00584F50" w:rsidRDefault="00584F50" w:rsidP="00584F50">
      <w:pPr>
        <w:pStyle w:val="ListParagraph"/>
        <w:numPr>
          <w:ilvl w:val="3"/>
          <w:numId w:val="24"/>
        </w:numPr>
        <w:spacing w:before="0" w:after="0"/>
      </w:pPr>
      <w:r>
        <w:t>Remote: 16.83</w:t>
      </w:r>
    </w:p>
    <w:p w14:paraId="703F6F86" w14:textId="77777777" w:rsidR="00584F50" w:rsidRDefault="00584F50" w:rsidP="00584F50">
      <w:pPr>
        <w:pStyle w:val="ListParagraph"/>
        <w:numPr>
          <w:ilvl w:val="2"/>
          <w:numId w:val="24"/>
        </w:numPr>
        <w:spacing w:before="0" w:after="0"/>
      </w:pPr>
      <w:r>
        <w:t xml:space="preserve">Depth of cover distributed as </w:t>
      </w:r>
    </w:p>
    <w:p w14:paraId="4CA6535A" w14:textId="77777777" w:rsidR="00584F50" w:rsidRDefault="00584F50" w:rsidP="00584F50">
      <w:pPr>
        <w:pStyle w:val="ListParagraph"/>
        <w:numPr>
          <w:ilvl w:val="3"/>
          <w:numId w:val="24"/>
        </w:numPr>
        <w:spacing w:before="0" w:after="0"/>
      </w:pPr>
      <w:r>
        <w:t>nan</w:t>
      </w:r>
    </w:p>
    <w:p w14:paraId="23D87E49" w14:textId="77777777" w:rsidR="00584F50" w:rsidRDefault="00584F50" w:rsidP="00584F50">
      <w:pPr>
        <w:pStyle w:val="ListParagraph"/>
        <w:numPr>
          <w:ilvl w:val="2"/>
          <w:numId w:val="24"/>
        </w:numPr>
        <w:spacing w:before="0" w:after="0"/>
      </w:pPr>
      <w:r>
        <w:t>Installation date between minimum of 2002-01-01 and maximum of 2002-01-01</w:t>
      </w:r>
    </w:p>
    <w:p w14:paraId="43718126" w14:textId="77777777" w:rsidR="00584F50" w:rsidRDefault="00584F50" w:rsidP="00584F50">
      <w:pPr>
        <w:pStyle w:val="ListParagraph"/>
        <w:numPr>
          <w:ilvl w:val="2"/>
          <w:numId w:val="24"/>
        </w:numPr>
        <w:spacing w:before="0" w:after="0"/>
      </w:pPr>
      <w:r>
        <w:t>Outside diameter of 12.75 in.</w:t>
      </w:r>
    </w:p>
    <w:p w14:paraId="74746558" w14:textId="77777777" w:rsidR="00584F50" w:rsidRDefault="00584F50" w:rsidP="00584F50">
      <w:pPr>
        <w:pStyle w:val="ListParagraph"/>
        <w:numPr>
          <w:ilvl w:val="2"/>
          <w:numId w:val="24"/>
        </w:numPr>
        <w:spacing w:before="0" w:after="0"/>
      </w:pPr>
      <w:r>
        <w:t>Grade between minimum of 359.0 and maximum of 359.0 MPa</w:t>
      </w:r>
    </w:p>
    <w:p w14:paraId="3060D94E" w14:textId="77777777" w:rsidR="00584F50" w:rsidRDefault="00584F50" w:rsidP="00584F50">
      <w:pPr>
        <w:pStyle w:val="ListParagraph"/>
        <w:numPr>
          <w:ilvl w:val="2"/>
          <w:numId w:val="24"/>
        </w:numPr>
        <w:spacing w:before="0" w:after="0"/>
      </w:pPr>
      <w:r>
        <w:t>Wall thickness between minimum of 4.19 and maximum of 9.52 mm</w:t>
      </w:r>
    </w:p>
    <w:p w14:paraId="0E7D5463" w14:textId="77777777" w:rsidR="00584F50" w:rsidRDefault="00584F50" w:rsidP="00584F50">
      <w:pPr>
        <w:pStyle w:val="ListParagraph"/>
        <w:numPr>
          <w:ilvl w:val="2"/>
          <w:numId w:val="24"/>
        </w:numPr>
        <w:spacing w:before="0" w:after="0"/>
      </w:pPr>
      <w:r>
        <w:t>Toughness between minimum of nan and maximum of nan J</w:t>
      </w:r>
    </w:p>
    <w:p w14:paraId="791B25A4" w14:textId="77777777" w:rsidR="00584F50" w:rsidRDefault="00584F50" w:rsidP="00584F50">
      <w:pPr>
        <w:pStyle w:val="ListParagraph"/>
        <w:numPr>
          <w:ilvl w:val="2"/>
          <w:numId w:val="24"/>
        </w:numPr>
        <w:spacing w:before="0" w:after="0"/>
      </w:pPr>
      <w:r>
        <w:t>Probability of failure given a hit between minimum of 4.458e-02 and maximum of 1.883e-01</w:t>
      </w:r>
    </w:p>
    <w:p w14:paraId="217FEFF4" w14:textId="77777777" w:rsidR="00584F50" w:rsidRDefault="00584F50" w:rsidP="00584F50">
      <w:pPr>
        <w:pStyle w:val="ListParagraph"/>
        <w:numPr>
          <w:ilvl w:val="2"/>
          <w:numId w:val="24"/>
        </w:numPr>
        <w:spacing w:before="0" w:after="0"/>
      </w:pPr>
      <w:r>
        <w:lastRenderedPageBreak/>
        <w:t>Class area location is/are 1.0.</w:t>
      </w:r>
    </w:p>
    <w:p w14:paraId="4425225B" w14:textId="77777777" w:rsidR="00584F50" w:rsidRDefault="00584F50" w:rsidP="00584F50">
      <w:pPr>
        <w:pStyle w:val="ListParagraph"/>
        <w:numPr>
          <w:ilvl w:val="1"/>
          <w:numId w:val="24"/>
        </w:numPr>
        <w:spacing w:before="0" w:after="0"/>
      </w:pPr>
      <w:r>
        <w:t>Consequence of failure distributed between minimum of $16.73 and maximum of $30.17MM</w:t>
      </w:r>
    </w:p>
    <w:p w14:paraId="5FA3D82B" w14:textId="77777777" w:rsidR="00584F50" w:rsidRDefault="00584F50" w:rsidP="00584F50">
      <w:pPr>
        <w:pStyle w:val="ListParagraph"/>
        <w:numPr>
          <w:ilvl w:val="1"/>
          <w:numId w:val="24"/>
        </w:numPr>
        <w:spacing w:before="0" w:after="0"/>
      </w:pPr>
      <w:r>
        <w:t>Total length driven by Environmental: 20484.51 meters.</w:t>
      </w:r>
    </w:p>
    <w:p w14:paraId="2BA8E508" w14:textId="77777777" w:rsidR="00584F50" w:rsidRDefault="00584F50" w:rsidP="00584F50">
      <w:pPr>
        <w:pStyle w:val="ListParagraph"/>
        <w:numPr>
          <w:ilvl w:val="1"/>
          <w:numId w:val="24"/>
        </w:numPr>
        <w:spacing w:before="0" w:after="0"/>
      </w:pPr>
      <w:r>
        <w:t>Environmental Cost distributed between minimum of $15.70 and maximum of $18.85MM:</w:t>
      </w:r>
    </w:p>
    <w:p w14:paraId="09671D9B" w14:textId="77777777" w:rsidR="00584F50" w:rsidRDefault="00584F50" w:rsidP="00584F50">
      <w:pPr>
        <w:pStyle w:val="ListParagraph"/>
        <w:numPr>
          <w:ilvl w:val="2"/>
          <w:numId w:val="24"/>
        </w:numPr>
        <w:spacing w:before="0" w:after="0"/>
      </w:pPr>
      <w:r>
        <w:t>Leak cost between minimum of $0.20 and maximum of $0.23MM</w:t>
      </w:r>
    </w:p>
    <w:p w14:paraId="53E7718A" w14:textId="77777777" w:rsidR="00584F50" w:rsidRDefault="00584F50" w:rsidP="00584F50">
      <w:pPr>
        <w:pStyle w:val="ListParagraph"/>
        <w:numPr>
          <w:ilvl w:val="2"/>
          <w:numId w:val="24"/>
        </w:numPr>
        <w:spacing w:before="0" w:after="0"/>
      </w:pPr>
      <w:r>
        <w:t>Leak spill volume between a minimum of 1853.91 and maximum of 2139.45 gallons</w:t>
      </w:r>
    </w:p>
    <w:p w14:paraId="70FB97BE" w14:textId="77777777" w:rsidR="00584F50" w:rsidRDefault="00584F50" w:rsidP="00584F50">
      <w:pPr>
        <w:pStyle w:val="ListParagraph"/>
        <w:numPr>
          <w:ilvl w:val="2"/>
          <w:numId w:val="24"/>
        </w:numPr>
        <w:spacing w:before="0" w:after="0"/>
      </w:pPr>
      <w:r>
        <w:t>Rupture cost between minimum of $206.09 and maximum of $237.83MM</w:t>
      </w:r>
    </w:p>
    <w:p w14:paraId="7EF94157" w14:textId="77777777" w:rsidR="00584F50" w:rsidRDefault="00584F50" w:rsidP="00584F50">
      <w:pPr>
        <w:pStyle w:val="ListParagraph"/>
        <w:numPr>
          <w:ilvl w:val="2"/>
          <w:numId w:val="24"/>
        </w:numPr>
        <w:spacing w:before="0" w:after="0"/>
      </w:pPr>
      <w:r>
        <w:t>Rupture spill volume is between a minimum of 1944359.08 and maximum of 2243826.85 gallons</w:t>
      </w:r>
    </w:p>
    <w:p w14:paraId="3B4CA768" w14:textId="77777777" w:rsidR="00584F50" w:rsidRDefault="00584F50" w:rsidP="00584F50">
      <w:pPr>
        <w:pStyle w:val="ListParagraph"/>
        <w:numPr>
          <w:ilvl w:val="2"/>
          <w:numId w:val="24"/>
        </w:numPr>
        <w:spacing w:before="0" w:after="0"/>
      </w:pPr>
      <w:r>
        <w:t>Puncture cost between minimum of $6.46 and maximum of $7.45MM</w:t>
      </w:r>
    </w:p>
    <w:p w14:paraId="06BF23EA" w14:textId="77777777" w:rsidR="00584F50" w:rsidRDefault="00584F50" w:rsidP="00584F50">
      <w:pPr>
        <w:pStyle w:val="ListParagraph"/>
        <w:numPr>
          <w:ilvl w:val="2"/>
          <w:numId w:val="24"/>
        </w:numPr>
        <w:spacing w:before="0" w:after="0"/>
      </w:pPr>
      <w:r>
        <w:t>Puncture spill volume is between a minimum of 60915.28 and maximum of 70297.37 gallons</w:t>
      </w:r>
    </w:p>
    <w:p w14:paraId="6DD18765" w14:textId="77777777" w:rsidR="00584F50" w:rsidRDefault="00584F50" w:rsidP="00584F50">
      <w:pPr>
        <w:pStyle w:val="ListParagraph"/>
        <w:numPr>
          <w:ilvl w:val="0"/>
          <w:numId w:val="24"/>
        </w:numPr>
        <w:spacing w:before="0" w:after="0"/>
      </w:pPr>
      <w:r>
        <w:t>"NPS6 Bentley to Silver Springs</w:t>
      </w:r>
    </w:p>
    <w:p w14:paraId="1A442129" w14:textId="77777777" w:rsidR="00584F50" w:rsidRDefault="00584F50" w:rsidP="00584F50">
      <w:pPr>
        <w:pStyle w:val="ListParagraph"/>
        <w:numPr>
          <w:ilvl w:val="1"/>
          <w:numId w:val="24"/>
        </w:numPr>
        <w:spacing w:before="0" w:after="0"/>
      </w:pPr>
      <w:r>
        <w:t>Total Cumulative Length (m):</w:t>
      </w:r>
      <w:r>
        <w:tab/>
        <w:t>19618.4</w:t>
      </w:r>
    </w:p>
    <w:p w14:paraId="42B8D1EC" w14:textId="77777777" w:rsidR="00584F50" w:rsidRDefault="00584F50" w:rsidP="00584F50">
      <w:pPr>
        <w:pStyle w:val="ListParagraph"/>
        <w:numPr>
          <w:ilvl w:val="1"/>
          <w:numId w:val="24"/>
        </w:numPr>
        <w:spacing w:before="0" w:after="0"/>
      </w:pPr>
      <w:r>
        <w:t>Likelihood of failure distributed between minimum of 1.581e-03 and maximum of 1.185e-02.</w:t>
      </w:r>
    </w:p>
    <w:p w14:paraId="475A3522" w14:textId="77777777" w:rsidR="00584F50" w:rsidRDefault="00584F50" w:rsidP="00584F50">
      <w:pPr>
        <w:pStyle w:val="ListParagraph"/>
        <w:numPr>
          <w:ilvl w:val="2"/>
          <w:numId w:val="24"/>
        </w:numPr>
        <w:spacing w:before="0" w:after="0"/>
      </w:pPr>
      <w:r>
        <w:t xml:space="preserve">Land use distributed as </w:t>
      </w:r>
    </w:p>
    <w:p w14:paraId="6AB5307E" w14:textId="77777777" w:rsidR="00584F50" w:rsidRDefault="00584F50" w:rsidP="00584F50">
      <w:pPr>
        <w:pStyle w:val="ListParagraph"/>
        <w:numPr>
          <w:ilvl w:val="3"/>
          <w:numId w:val="24"/>
        </w:numPr>
        <w:spacing w:before="0" w:after="0"/>
      </w:pPr>
      <w:r>
        <w:t>Agricultural: 19,567.98</w:t>
      </w:r>
    </w:p>
    <w:p w14:paraId="44123521" w14:textId="77777777" w:rsidR="00584F50" w:rsidRDefault="00584F50" w:rsidP="00584F50">
      <w:pPr>
        <w:pStyle w:val="ListParagraph"/>
        <w:numPr>
          <w:ilvl w:val="3"/>
          <w:numId w:val="24"/>
        </w:numPr>
        <w:spacing w:before="0" w:after="0"/>
      </w:pPr>
      <w:r>
        <w:t>Forested: 5.14</w:t>
      </w:r>
    </w:p>
    <w:p w14:paraId="098D0749" w14:textId="77777777" w:rsidR="00584F50" w:rsidRDefault="00584F50" w:rsidP="00584F50">
      <w:pPr>
        <w:pStyle w:val="ListParagraph"/>
        <w:numPr>
          <w:ilvl w:val="3"/>
          <w:numId w:val="24"/>
        </w:numPr>
        <w:spacing w:before="0" w:after="0"/>
      </w:pPr>
      <w:r>
        <w:t>Water Course: 45.29</w:t>
      </w:r>
    </w:p>
    <w:p w14:paraId="025D3C43" w14:textId="77777777" w:rsidR="00584F50" w:rsidRDefault="00584F50" w:rsidP="00584F50">
      <w:pPr>
        <w:pStyle w:val="ListParagraph"/>
        <w:numPr>
          <w:ilvl w:val="2"/>
          <w:numId w:val="24"/>
        </w:numPr>
        <w:spacing w:before="0" w:after="0"/>
      </w:pPr>
      <w:r>
        <w:t xml:space="preserve">Depth of cover distributed as </w:t>
      </w:r>
    </w:p>
    <w:p w14:paraId="4DDD876B" w14:textId="77777777" w:rsidR="00584F50" w:rsidRDefault="00584F50" w:rsidP="00584F50">
      <w:pPr>
        <w:pStyle w:val="ListParagraph"/>
        <w:numPr>
          <w:ilvl w:val="3"/>
          <w:numId w:val="24"/>
        </w:numPr>
        <w:spacing w:before="0" w:after="0"/>
      </w:pPr>
      <w:r>
        <w:t>nan</w:t>
      </w:r>
    </w:p>
    <w:p w14:paraId="46A0ECBD" w14:textId="77777777" w:rsidR="00584F50" w:rsidRDefault="00584F50" w:rsidP="00584F50">
      <w:pPr>
        <w:pStyle w:val="ListParagraph"/>
        <w:numPr>
          <w:ilvl w:val="2"/>
          <w:numId w:val="24"/>
        </w:numPr>
        <w:spacing w:before="0" w:after="0"/>
      </w:pPr>
      <w:r>
        <w:t>Installation date between minimum of 1977-01-01 and maximum of 1977-01-01</w:t>
      </w:r>
    </w:p>
    <w:p w14:paraId="26A6E97A" w14:textId="77777777" w:rsidR="00584F50" w:rsidRDefault="00584F50" w:rsidP="00584F50">
      <w:pPr>
        <w:pStyle w:val="ListParagraph"/>
        <w:numPr>
          <w:ilvl w:val="2"/>
          <w:numId w:val="24"/>
        </w:numPr>
        <w:spacing w:before="0" w:after="0"/>
      </w:pPr>
      <w:r>
        <w:t>Outside diameter of 6.625 in.</w:t>
      </w:r>
    </w:p>
    <w:p w14:paraId="6C57A67D" w14:textId="77777777" w:rsidR="00584F50" w:rsidRDefault="00584F50" w:rsidP="00584F50">
      <w:pPr>
        <w:pStyle w:val="ListParagraph"/>
        <w:numPr>
          <w:ilvl w:val="2"/>
          <w:numId w:val="24"/>
        </w:numPr>
        <w:spacing w:before="0" w:after="0"/>
      </w:pPr>
      <w:r>
        <w:t>Grade between minimum of 386.0 and maximum of 386.0 MPa</w:t>
      </w:r>
    </w:p>
    <w:p w14:paraId="799AF9F3" w14:textId="77777777" w:rsidR="00584F50" w:rsidRDefault="00584F50" w:rsidP="00584F50">
      <w:pPr>
        <w:pStyle w:val="ListParagraph"/>
        <w:numPr>
          <w:ilvl w:val="2"/>
          <w:numId w:val="24"/>
        </w:numPr>
        <w:spacing w:before="0" w:after="0"/>
      </w:pPr>
      <w:r>
        <w:t>Wall thickness between minimum of 3.2 and maximum of 4.78 mm</w:t>
      </w:r>
    </w:p>
    <w:p w14:paraId="4973D8E3" w14:textId="77777777" w:rsidR="00584F50" w:rsidRDefault="00584F50" w:rsidP="00584F50">
      <w:pPr>
        <w:pStyle w:val="ListParagraph"/>
        <w:numPr>
          <w:ilvl w:val="2"/>
          <w:numId w:val="24"/>
        </w:numPr>
        <w:spacing w:before="0" w:after="0"/>
      </w:pPr>
      <w:r>
        <w:t>Toughness between minimum of 20.0 and maximum of 20.0 J</w:t>
      </w:r>
    </w:p>
    <w:p w14:paraId="7C544ECF" w14:textId="77777777" w:rsidR="00584F50" w:rsidRDefault="00584F50" w:rsidP="00584F50">
      <w:pPr>
        <w:pStyle w:val="ListParagraph"/>
        <w:numPr>
          <w:ilvl w:val="2"/>
          <w:numId w:val="24"/>
        </w:numPr>
        <w:spacing w:before="0" w:after="0"/>
      </w:pPr>
      <w:r>
        <w:t>Probability of failure given a hit between minimum of 1.578e-01 and maximum of 2.846e-01</w:t>
      </w:r>
    </w:p>
    <w:p w14:paraId="49604CF1" w14:textId="77777777" w:rsidR="00584F50" w:rsidRDefault="00584F50" w:rsidP="00584F50">
      <w:pPr>
        <w:pStyle w:val="ListParagraph"/>
        <w:numPr>
          <w:ilvl w:val="2"/>
          <w:numId w:val="24"/>
        </w:numPr>
        <w:spacing w:before="0" w:after="0"/>
      </w:pPr>
      <w:r>
        <w:t>Class area location is/are 1.0, 2.0.</w:t>
      </w:r>
    </w:p>
    <w:p w14:paraId="0E748934" w14:textId="77777777" w:rsidR="00584F50" w:rsidRDefault="00584F50" w:rsidP="00584F50">
      <w:pPr>
        <w:pStyle w:val="ListParagraph"/>
        <w:numPr>
          <w:ilvl w:val="1"/>
          <w:numId w:val="24"/>
        </w:numPr>
        <w:spacing w:before="0" w:after="0"/>
      </w:pPr>
      <w:r>
        <w:t>Consequence of failure distributed between minimum of $2.74 and maximum of $14.03MM</w:t>
      </w:r>
    </w:p>
    <w:p w14:paraId="27C04697" w14:textId="77777777" w:rsidR="00584F50" w:rsidRDefault="00584F50" w:rsidP="00584F50">
      <w:pPr>
        <w:pStyle w:val="ListParagraph"/>
        <w:numPr>
          <w:ilvl w:val="1"/>
          <w:numId w:val="24"/>
        </w:numPr>
        <w:spacing w:before="0" w:after="0"/>
      </w:pPr>
      <w:r>
        <w:t>Total length driven by Environmental: 19618.4 meters.</w:t>
      </w:r>
    </w:p>
    <w:p w14:paraId="1660D943" w14:textId="77777777" w:rsidR="00584F50" w:rsidRDefault="00584F50" w:rsidP="00584F50">
      <w:pPr>
        <w:pStyle w:val="ListParagraph"/>
        <w:numPr>
          <w:ilvl w:val="1"/>
          <w:numId w:val="24"/>
        </w:numPr>
        <w:spacing w:before="0" w:after="0"/>
      </w:pPr>
      <w:r>
        <w:t>Environmental Cost distributed between minimum of $2.50 and maximum of $13.73MM:</w:t>
      </w:r>
    </w:p>
    <w:p w14:paraId="1C7BA0FB" w14:textId="77777777" w:rsidR="00584F50" w:rsidRDefault="00584F50" w:rsidP="00584F50">
      <w:pPr>
        <w:pStyle w:val="ListParagraph"/>
        <w:numPr>
          <w:ilvl w:val="2"/>
          <w:numId w:val="24"/>
        </w:numPr>
        <w:spacing w:before="0" w:after="0"/>
      </w:pPr>
      <w:r>
        <w:t>Leak cost between minimum of $0.20 and maximum of $0.44MM</w:t>
      </w:r>
    </w:p>
    <w:p w14:paraId="4DDB7528" w14:textId="77777777" w:rsidR="00584F50" w:rsidRDefault="00584F50" w:rsidP="00584F50">
      <w:pPr>
        <w:pStyle w:val="ListParagraph"/>
        <w:numPr>
          <w:ilvl w:val="2"/>
          <w:numId w:val="24"/>
        </w:numPr>
        <w:spacing w:before="0" w:after="0"/>
      </w:pPr>
      <w:r>
        <w:t>Leak spill volume between a minimum of 1892.29 and maximum of 2486.61 gallons</w:t>
      </w:r>
    </w:p>
    <w:p w14:paraId="772A4D4E" w14:textId="77777777" w:rsidR="00584F50" w:rsidRDefault="00584F50" w:rsidP="00584F50">
      <w:pPr>
        <w:pStyle w:val="ListParagraph"/>
        <w:numPr>
          <w:ilvl w:val="2"/>
          <w:numId w:val="24"/>
        </w:numPr>
        <w:spacing w:before="0" w:after="0"/>
      </w:pPr>
      <w:r>
        <w:t>Rupture cost between minimum of $2.00 and maximum of $7.08MM</w:t>
      </w:r>
    </w:p>
    <w:p w14:paraId="2CE49802" w14:textId="77777777" w:rsidR="00584F50" w:rsidRDefault="00584F50" w:rsidP="00584F50">
      <w:pPr>
        <w:pStyle w:val="ListParagraph"/>
        <w:numPr>
          <w:ilvl w:val="2"/>
          <w:numId w:val="24"/>
        </w:numPr>
        <w:spacing w:before="0" w:after="0"/>
      </w:pPr>
      <w:r>
        <w:t>Rupture spill volume is between a minimum of 15101.14 and maximum of 44412.36 gallons</w:t>
      </w:r>
    </w:p>
    <w:p w14:paraId="58A84324" w14:textId="77777777" w:rsidR="00584F50" w:rsidRDefault="00584F50" w:rsidP="00584F50">
      <w:pPr>
        <w:pStyle w:val="ListParagraph"/>
        <w:numPr>
          <w:ilvl w:val="2"/>
          <w:numId w:val="24"/>
        </w:numPr>
        <w:spacing w:before="0" w:after="0"/>
      </w:pPr>
      <w:r>
        <w:t>Puncture cost between minimum of $6.59 and maximum of $14.54MM</w:t>
      </w:r>
    </w:p>
    <w:p w14:paraId="4A24A1AE" w14:textId="77777777" w:rsidR="00584F50" w:rsidRDefault="00584F50" w:rsidP="00584F50">
      <w:pPr>
        <w:pStyle w:val="ListParagraph"/>
        <w:numPr>
          <w:ilvl w:val="2"/>
          <w:numId w:val="24"/>
        </w:numPr>
        <w:spacing w:before="0" w:after="0"/>
      </w:pPr>
      <w:r>
        <w:t>Puncture spill volume is between a minimum of 62176.21 and maximum of 81704.39 gallons</w:t>
      </w:r>
    </w:p>
    <w:p w14:paraId="7A5B75BC" w14:textId="77777777" w:rsidR="00584F50" w:rsidRDefault="00584F50" w:rsidP="00584F50">
      <w:pPr>
        <w:pStyle w:val="ListParagraph"/>
        <w:numPr>
          <w:ilvl w:val="0"/>
          <w:numId w:val="24"/>
        </w:numPr>
        <w:spacing w:before="0" w:after="0"/>
      </w:pPr>
      <w:r>
        <w:t xml:space="preserve">"NPS8 SS-1 From 10-21-18-17-W3 </w:t>
      </w:r>
      <w:proofErr w:type="gramStart"/>
      <w:r>
        <w:t>To</w:t>
      </w:r>
      <w:proofErr w:type="gramEnd"/>
      <w:r>
        <w:t xml:space="preserve"> 2-27-16-17-W3</w:t>
      </w:r>
    </w:p>
    <w:p w14:paraId="21C0B239" w14:textId="77777777" w:rsidR="00584F50" w:rsidRDefault="00584F50" w:rsidP="00584F50">
      <w:pPr>
        <w:pStyle w:val="ListParagraph"/>
        <w:numPr>
          <w:ilvl w:val="1"/>
          <w:numId w:val="24"/>
        </w:numPr>
        <w:spacing w:before="0" w:after="0"/>
      </w:pPr>
      <w:r>
        <w:t>Total Cumulative Length (m):</w:t>
      </w:r>
      <w:r>
        <w:tab/>
        <w:t>18879.11</w:t>
      </w:r>
    </w:p>
    <w:p w14:paraId="7881F12C" w14:textId="77777777" w:rsidR="00584F50" w:rsidRDefault="00584F50" w:rsidP="00584F50">
      <w:pPr>
        <w:pStyle w:val="ListParagraph"/>
        <w:numPr>
          <w:ilvl w:val="1"/>
          <w:numId w:val="24"/>
        </w:numPr>
        <w:spacing w:before="0" w:after="0"/>
      </w:pPr>
      <w:r>
        <w:t>Likelihood of failure distributed between minimum of 1.204e-03 and maximum of 5.003e-03.</w:t>
      </w:r>
    </w:p>
    <w:p w14:paraId="2C0E153A" w14:textId="77777777" w:rsidR="00584F50" w:rsidRDefault="00584F50" w:rsidP="00584F50">
      <w:pPr>
        <w:pStyle w:val="ListParagraph"/>
        <w:numPr>
          <w:ilvl w:val="2"/>
          <w:numId w:val="24"/>
        </w:numPr>
        <w:spacing w:before="0" w:after="0"/>
      </w:pPr>
      <w:r>
        <w:t xml:space="preserve">Land use distributed as </w:t>
      </w:r>
    </w:p>
    <w:p w14:paraId="33512FCF" w14:textId="77777777" w:rsidR="00584F50" w:rsidRDefault="00584F50" w:rsidP="00584F50">
      <w:pPr>
        <w:pStyle w:val="ListParagraph"/>
        <w:numPr>
          <w:ilvl w:val="3"/>
          <w:numId w:val="24"/>
        </w:numPr>
        <w:spacing w:before="0" w:after="0"/>
      </w:pPr>
      <w:r>
        <w:t>Agricultural: 14,061.35</w:t>
      </w:r>
    </w:p>
    <w:p w14:paraId="4CA3D497" w14:textId="77777777" w:rsidR="00584F50" w:rsidRDefault="00584F50" w:rsidP="00584F50">
      <w:pPr>
        <w:pStyle w:val="ListParagraph"/>
        <w:numPr>
          <w:ilvl w:val="3"/>
          <w:numId w:val="24"/>
        </w:numPr>
        <w:spacing w:before="0" w:after="0"/>
      </w:pPr>
      <w:r>
        <w:t>Remote: 4,794.79</w:t>
      </w:r>
    </w:p>
    <w:p w14:paraId="441F8E21" w14:textId="77777777" w:rsidR="00584F50" w:rsidRDefault="00584F50" w:rsidP="00584F50">
      <w:pPr>
        <w:pStyle w:val="ListParagraph"/>
        <w:numPr>
          <w:ilvl w:val="3"/>
          <w:numId w:val="24"/>
        </w:numPr>
        <w:spacing w:before="0" w:after="0"/>
      </w:pPr>
      <w:r>
        <w:lastRenderedPageBreak/>
        <w:t>Water Course: 22.98</w:t>
      </w:r>
    </w:p>
    <w:p w14:paraId="099C69B3" w14:textId="77777777" w:rsidR="00584F50" w:rsidRDefault="00584F50" w:rsidP="00584F50">
      <w:pPr>
        <w:pStyle w:val="ListParagraph"/>
        <w:numPr>
          <w:ilvl w:val="2"/>
          <w:numId w:val="24"/>
        </w:numPr>
        <w:spacing w:before="0" w:after="0"/>
      </w:pPr>
      <w:r>
        <w:t xml:space="preserve">Depth of cover distributed as </w:t>
      </w:r>
    </w:p>
    <w:p w14:paraId="508FA61C" w14:textId="77777777" w:rsidR="00584F50" w:rsidRDefault="00584F50" w:rsidP="00584F50">
      <w:pPr>
        <w:pStyle w:val="ListParagraph"/>
        <w:numPr>
          <w:ilvl w:val="3"/>
          <w:numId w:val="24"/>
        </w:numPr>
        <w:spacing w:before="0" w:after="0"/>
      </w:pPr>
      <w:r>
        <w:t>nan</w:t>
      </w:r>
    </w:p>
    <w:p w14:paraId="31E44ED9" w14:textId="77777777" w:rsidR="00584F50" w:rsidRDefault="00584F50" w:rsidP="00584F50">
      <w:pPr>
        <w:pStyle w:val="ListParagraph"/>
        <w:numPr>
          <w:ilvl w:val="2"/>
          <w:numId w:val="24"/>
        </w:numPr>
        <w:spacing w:before="0" w:after="0"/>
      </w:pPr>
      <w:r>
        <w:t>Installation date between minimum of 1955-01-01 and maximum of 1955-01-01</w:t>
      </w:r>
    </w:p>
    <w:p w14:paraId="1EB1AA09" w14:textId="77777777" w:rsidR="00584F50" w:rsidRDefault="00584F50" w:rsidP="00584F50">
      <w:pPr>
        <w:pStyle w:val="ListParagraph"/>
        <w:numPr>
          <w:ilvl w:val="2"/>
          <w:numId w:val="24"/>
        </w:numPr>
        <w:spacing w:before="0" w:after="0"/>
      </w:pPr>
      <w:r>
        <w:t>Outside diameter of 8.625 in.</w:t>
      </w:r>
    </w:p>
    <w:p w14:paraId="20D4CE86" w14:textId="77777777" w:rsidR="00584F50" w:rsidRDefault="00584F50" w:rsidP="00584F50">
      <w:pPr>
        <w:pStyle w:val="ListParagraph"/>
        <w:numPr>
          <w:ilvl w:val="2"/>
          <w:numId w:val="24"/>
        </w:numPr>
        <w:spacing w:before="0" w:after="0"/>
      </w:pPr>
      <w:r>
        <w:t>Grade between minimum of 290.0 and maximum of 290.0 MPa</w:t>
      </w:r>
    </w:p>
    <w:p w14:paraId="1F03A773" w14:textId="77777777" w:rsidR="00584F50" w:rsidRDefault="00584F50" w:rsidP="00584F50">
      <w:pPr>
        <w:pStyle w:val="ListParagraph"/>
        <w:numPr>
          <w:ilvl w:val="2"/>
          <w:numId w:val="24"/>
        </w:numPr>
        <w:spacing w:before="0" w:after="0"/>
      </w:pPr>
      <w:r>
        <w:t>Wall thickness between minimum of 6.4 and maximum of 8.2 mm</w:t>
      </w:r>
    </w:p>
    <w:p w14:paraId="6A3BA62A" w14:textId="77777777" w:rsidR="00584F50" w:rsidRDefault="00584F50" w:rsidP="00584F50">
      <w:pPr>
        <w:pStyle w:val="ListParagraph"/>
        <w:numPr>
          <w:ilvl w:val="2"/>
          <w:numId w:val="24"/>
        </w:numPr>
        <w:spacing w:before="0" w:after="0"/>
      </w:pPr>
      <w:r>
        <w:t>Toughness between minimum of 17.6 and maximum of 17.6 J</w:t>
      </w:r>
    </w:p>
    <w:p w14:paraId="0D628CBA" w14:textId="77777777" w:rsidR="00584F50" w:rsidRDefault="00584F50" w:rsidP="00584F50">
      <w:pPr>
        <w:pStyle w:val="ListParagraph"/>
        <w:numPr>
          <w:ilvl w:val="2"/>
          <w:numId w:val="24"/>
        </w:numPr>
        <w:spacing w:before="0" w:after="0"/>
      </w:pPr>
      <w:r>
        <w:t>Probability of failure given a hit between minimum of 7.848e-02 and maximum of 1.202e-01</w:t>
      </w:r>
    </w:p>
    <w:p w14:paraId="18BD6B87" w14:textId="77777777" w:rsidR="00584F50" w:rsidRDefault="00584F50" w:rsidP="00584F50">
      <w:pPr>
        <w:pStyle w:val="ListParagraph"/>
        <w:numPr>
          <w:ilvl w:val="2"/>
          <w:numId w:val="24"/>
        </w:numPr>
        <w:spacing w:before="0" w:after="0"/>
      </w:pPr>
      <w:r>
        <w:t>Class area location is/are 1.0.</w:t>
      </w:r>
    </w:p>
    <w:p w14:paraId="35D2D71C" w14:textId="77777777" w:rsidR="00584F50" w:rsidRDefault="00584F50" w:rsidP="00584F50">
      <w:pPr>
        <w:pStyle w:val="ListParagraph"/>
        <w:numPr>
          <w:ilvl w:val="1"/>
          <w:numId w:val="24"/>
        </w:numPr>
        <w:spacing w:before="0" w:after="0"/>
      </w:pPr>
      <w:r>
        <w:t>Consequence of failure distributed between minimum of $10.29 and maximum of $20.02MM</w:t>
      </w:r>
    </w:p>
    <w:p w14:paraId="7493286F" w14:textId="77777777" w:rsidR="00584F50" w:rsidRDefault="00584F50" w:rsidP="00584F50">
      <w:pPr>
        <w:pStyle w:val="ListParagraph"/>
        <w:numPr>
          <w:ilvl w:val="1"/>
          <w:numId w:val="24"/>
        </w:numPr>
        <w:spacing w:before="0" w:after="0"/>
      </w:pPr>
      <w:r>
        <w:t>Total length driven by Environmental: 18879.11 meters.</w:t>
      </w:r>
    </w:p>
    <w:p w14:paraId="4C830D4E" w14:textId="77777777" w:rsidR="00584F50" w:rsidRDefault="00584F50" w:rsidP="00584F50">
      <w:pPr>
        <w:pStyle w:val="ListParagraph"/>
        <w:numPr>
          <w:ilvl w:val="1"/>
          <w:numId w:val="24"/>
        </w:numPr>
        <w:spacing w:before="0" w:after="0"/>
      </w:pPr>
      <w:r>
        <w:t>Environmental Cost distributed between minimum of $9.97 and maximum of $19.64MM:</w:t>
      </w:r>
    </w:p>
    <w:p w14:paraId="5AA2413A" w14:textId="77777777" w:rsidR="00584F50" w:rsidRDefault="00584F50" w:rsidP="00584F50">
      <w:pPr>
        <w:pStyle w:val="ListParagraph"/>
        <w:numPr>
          <w:ilvl w:val="2"/>
          <w:numId w:val="24"/>
        </w:numPr>
        <w:spacing w:before="0" w:after="0"/>
      </w:pPr>
      <w:r>
        <w:t>Leak cost between minimum of $0.20 and maximum of $0.36MM</w:t>
      </w:r>
    </w:p>
    <w:p w14:paraId="1DAD2A62" w14:textId="77777777" w:rsidR="00584F50" w:rsidRDefault="00584F50" w:rsidP="00584F50">
      <w:pPr>
        <w:pStyle w:val="ListParagraph"/>
        <w:numPr>
          <w:ilvl w:val="2"/>
          <w:numId w:val="24"/>
        </w:numPr>
        <w:spacing w:before="0" w:after="0"/>
      </w:pPr>
      <w:r>
        <w:t>Leak spill volume between a minimum of 1853.91 and maximum of 2245.82 gallons</w:t>
      </w:r>
    </w:p>
    <w:p w14:paraId="173FC30D" w14:textId="77777777" w:rsidR="00584F50" w:rsidRDefault="00584F50" w:rsidP="00584F50">
      <w:pPr>
        <w:pStyle w:val="ListParagraph"/>
        <w:numPr>
          <w:ilvl w:val="2"/>
          <w:numId w:val="24"/>
        </w:numPr>
        <w:spacing w:before="0" w:after="0"/>
      </w:pPr>
      <w:r>
        <w:t>Rupture cost between minimum of $94.31 and maximum of $173.73MM</w:t>
      </w:r>
    </w:p>
    <w:p w14:paraId="042A8E36" w14:textId="77777777" w:rsidR="00584F50" w:rsidRDefault="00584F50" w:rsidP="00584F50">
      <w:pPr>
        <w:pStyle w:val="ListParagraph"/>
        <w:numPr>
          <w:ilvl w:val="2"/>
          <w:numId w:val="24"/>
        </w:numPr>
        <w:spacing w:before="0" w:after="0"/>
      </w:pPr>
      <w:r>
        <w:t>Rupture spill volume is between a minimum of 889763.83 and maximum of 1077854.47 gallons</w:t>
      </w:r>
    </w:p>
    <w:p w14:paraId="6F9E61D7" w14:textId="77777777" w:rsidR="00584F50" w:rsidRDefault="00584F50" w:rsidP="00584F50">
      <w:pPr>
        <w:pStyle w:val="ListParagraph"/>
        <w:numPr>
          <w:ilvl w:val="2"/>
          <w:numId w:val="24"/>
        </w:numPr>
        <w:spacing w:before="0" w:after="0"/>
      </w:pPr>
      <w:r>
        <w:t>Puncture cost between minimum of $6.46 and maximum of $11.89MM</w:t>
      </w:r>
    </w:p>
    <w:p w14:paraId="2A1C6619" w14:textId="77777777" w:rsidR="00584F50" w:rsidRDefault="00584F50" w:rsidP="00584F50">
      <w:pPr>
        <w:pStyle w:val="ListParagraph"/>
        <w:numPr>
          <w:ilvl w:val="2"/>
          <w:numId w:val="24"/>
        </w:numPr>
        <w:spacing w:before="0" w:after="0"/>
      </w:pPr>
      <w:r>
        <w:t>Puncture spill volume is between a minimum of 60915.34 and maximum of 73792.47 gallons</w:t>
      </w:r>
    </w:p>
    <w:p w14:paraId="1E85A3A0" w14:textId="77777777" w:rsidR="00584F50" w:rsidRDefault="00584F50" w:rsidP="00584F50">
      <w:pPr>
        <w:pStyle w:val="ListParagraph"/>
        <w:numPr>
          <w:ilvl w:val="0"/>
          <w:numId w:val="24"/>
        </w:numPr>
        <w:spacing w:before="0" w:after="0"/>
      </w:pPr>
      <w:r>
        <w:t>"BUCK LAKE TO WINFIELD NPS 4</w:t>
      </w:r>
    </w:p>
    <w:p w14:paraId="07E3031A" w14:textId="77777777" w:rsidR="00584F50" w:rsidRDefault="00584F50" w:rsidP="00584F50">
      <w:pPr>
        <w:pStyle w:val="ListParagraph"/>
        <w:numPr>
          <w:ilvl w:val="1"/>
          <w:numId w:val="24"/>
        </w:numPr>
        <w:spacing w:before="0" w:after="0"/>
      </w:pPr>
      <w:r>
        <w:t>Total Cumulative Length (m):</w:t>
      </w:r>
      <w:r>
        <w:tab/>
        <w:t>17448.06</w:t>
      </w:r>
    </w:p>
    <w:p w14:paraId="2AFAA4FC" w14:textId="77777777" w:rsidR="00584F50" w:rsidRDefault="00584F50" w:rsidP="00584F50">
      <w:pPr>
        <w:pStyle w:val="ListParagraph"/>
        <w:numPr>
          <w:ilvl w:val="1"/>
          <w:numId w:val="24"/>
        </w:numPr>
        <w:spacing w:before="0" w:after="0"/>
      </w:pPr>
      <w:r>
        <w:t>Likelihood of failure distributed between minimum of 3.112e-03 and maximum of 1.293e-02.</w:t>
      </w:r>
    </w:p>
    <w:p w14:paraId="6C981549" w14:textId="77777777" w:rsidR="00584F50" w:rsidRDefault="00584F50" w:rsidP="00584F50">
      <w:pPr>
        <w:pStyle w:val="ListParagraph"/>
        <w:numPr>
          <w:ilvl w:val="2"/>
          <w:numId w:val="24"/>
        </w:numPr>
        <w:spacing w:before="0" w:after="0"/>
      </w:pPr>
      <w:r>
        <w:t xml:space="preserve">Land use distributed as </w:t>
      </w:r>
    </w:p>
    <w:p w14:paraId="21758523" w14:textId="77777777" w:rsidR="00584F50" w:rsidRDefault="00584F50" w:rsidP="00584F50">
      <w:pPr>
        <w:pStyle w:val="ListParagraph"/>
        <w:numPr>
          <w:ilvl w:val="3"/>
          <w:numId w:val="24"/>
        </w:numPr>
        <w:spacing w:before="0" w:after="0"/>
      </w:pPr>
      <w:r>
        <w:t>Agricultural: 17,369.80</w:t>
      </w:r>
    </w:p>
    <w:p w14:paraId="34814DAE" w14:textId="77777777" w:rsidR="00584F50" w:rsidRDefault="00584F50" w:rsidP="00584F50">
      <w:pPr>
        <w:pStyle w:val="ListParagraph"/>
        <w:numPr>
          <w:ilvl w:val="3"/>
          <w:numId w:val="24"/>
        </w:numPr>
        <w:spacing w:before="0" w:after="0"/>
      </w:pPr>
      <w:r>
        <w:t>Forested: 0.20</w:t>
      </w:r>
    </w:p>
    <w:p w14:paraId="5F8DEE5E" w14:textId="77777777" w:rsidR="00584F50" w:rsidRDefault="00584F50" w:rsidP="00584F50">
      <w:pPr>
        <w:pStyle w:val="ListParagraph"/>
        <w:numPr>
          <w:ilvl w:val="3"/>
          <w:numId w:val="24"/>
        </w:numPr>
        <w:spacing w:before="0" w:after="0"/>
      </w:pPr>
      <w:r>
        <w:t>Water Course: 78.07</w:t>
      </w:r>
    </w:p>
    <w:p w14:paraId="62FE640A" w14:textId="77777777" w:rsidR="00584F50" w:rsidRDefault="00584F50" w:rsidP="00584F50">
      <w:pPr>
        <w:pStyle w:val="ListParagraph"/>
        <w:numPr>
          <w:ilvl w:val="2"/>
          <w:numId w:val="24"/>
        </w:numPr>
        <w:spacing w:before="0" w:after="0"/>
      </w:pPr>
      <w:r>
        <w:t xml:space="preserve">Depth of cover distributed as </w:t>
      </w:r>
    </w:p>
    <w:p w14:paraId="5450AFF2" w14:textId="77777777" w:rsidR="00584F50" w:rsidRDefault="00584F50" w:rsidP="00584F50">
      <w:pPr>
        <w:pStyle w:val="ListParagraph"/>
        <w:numPr>
          <w:ilvl w:val="3"/>
          <w:numId w:val="24"/>
        </w:numPr>
        <w:spacing w:before="0" w:after="0"/>
      </w:pPr>
      <w:r>
        <w:t>nan</w:t>
      </w:r>
    </w:p>
    <w:p w14:paraId="367AA85D" w14:textId="77777777" w:rsidR="00584F50" w:rsidRDefault="00584F50" w:rsidP="00584F50">
      <w:pPr>
        <w:pStyle w:val="ListParagraph"/>
        <w:numPr>
          <w:ilvl w:val="2"/>
          <w:numId w:val="24"/>
        </w:numPr>
        <w:spacing w:before="0" w:after="0"/>
      </w:pPr>
      <w:r>
        <w:t>Installation date between minimum of 1977-01-01 and maximum of 1977-01-01</w:t>
      </w:r>
    </w:p>
    <w:p w14:paraId="1A99BC46" w14:textId="77777777" w:rsidR="00584F50" w:rsidRDefault="00584F50" w:rsidP="00584F50">
      <w:pPr>
        <w:pStyle w:val="ListParagraph"/>
        <w:numPr>
          <w:ilvl w:val="2"/>
          <w:numId w:val="24"/>
        </w:numPr>
        <w:spacing w:before="0" w:after="0"/>
      </w:pPr>
      <w:r>
        <w:t>Outside diameter of 4.5 in.</w:t>
      </w:r>
    </w:p>
    <w:p w14:paraId="16D87DA8" w14:textId="77777777" w:rsidR="00584F50" w:rsidRDefault="00584F50" w:rsidP="00584F50">
      <w:pPr>
        <w:pStyle w:val="ListParagraph"/>
        <w:numPr>
          <w:ilvl w:val="2"/>
          <w:numId w:val="24"/>
        </w:numPr>
        <w:spacing w:before="0" w:after="0"/>
      </w:pPr>
      <w:r>
        <w:t>Grade between minimum of 359.0 and maximum of 359.0 MPa</w:t>
      </w:r>
    </w:p>
    <w:p w14:paraId="0A5960AA" w14:textId="77777777" w:rsidR="00584F50" w:rsidRDefault="00584F50" w:rsidP="00584F50">
      <w:pPr>
        <w:pStyle w:val="ListParagraph"/>
        <w:numPr>
          <w:ilvl w:val="2"/>
          <w:numId w:val="24"/>
        </w:numPr>
        <w:spacing w:before="0" w:after="0"/>
      </w:pPr>
      <w:r>
        <w:t>Wall thickness between minimum of 3.17 and maximum of 8.6 mm</w:t>
      </w:r>
    </w:p>
    <w:p w14:paraId="21DE09F0" w14:textId="77777777" w:rsidR="00584F50" w:rsidRDefault="00584F50" w:rsidP="00584F50">
      <w:pPr>
        <w:pStyle w:val="ListParagraph"/>
        <w:numPr>
          <w:ilvl w:val="2"/>
          <w:numId w:val="24"/>
        </w:numPr>
        <w:spacing w:before="0" w:after="0"/>
      </w:pPr>
      <w:r>
        <w:t>Toughness between minimum of 20.0 and maximum of 20.0 J</w:t>
      </w:r>
    </w:p>
    <w:p w14:paraId="5E300E28" w14:textId="77777777" w:rsidR="00584F50" w:rsidRDefault="00584F50" w:rsidP="00584F50">
      <w:pPr>
        <w:pStyle w:val="ListParagraph"/>
        <w:numPr>
          <w:ilvl w:val="2"/>
          <w:numId w:val="24"/>
        </w:numPr>
        <w:spacing w:before="0" w:after="0"/>
      </w:pPr>
      <w:r>
        <w:t>Probability of failure given a hit between minimum of 7.773e-02 and maximum of 3.107e-01</w:t>
      </w:r>
    </w:p>
    <w:p w14:paraId="749C09CB" w14:textId="77777777" w:rsidR="00584F50" w:rsidRDefault="00584F50" w:rsidP="00584F50">
      <w:pPr>
        <w:pStyle w:val="ListParagraph"/>
        <w:numPr>
          <w:ilvl w:val="2"/>
          <w:numId w:val="24"/>
        </w:numPr>
        <w:spacing w:before="0" w:after="0"/>
      </w:pPr>
      <w:r>
        <w:t>Class area location is/are 1.0, 2.0.</w:t>
      </w:r>
    </w:p>
    <w:p w14:paraId="213094DA" w14:textId="77777777" w:rsidR="00584F50" w:rsidRDefault="00584F50" w:rsidP="00584F50">
      <w:pPr>
        <w:pStyle w:val="ListParagraph"/>
        <w:numPr>
          <w:ilvl w:val="1"/>
          <w:numId w:val="24"/>
        </w:numPr>
        <w:spacing w:before="0" w:after="0"/>
      </w:pPr>
      <w:r>
        <w:t>Consequence of failure distributed between minimum of $8.10 and maximum of $135.64MM</w:t>
      </w:r>
    </w:p>
    <w:p w14:paraId="5FCB3C72" w14:textId="77777777" w:rsidR="00584F50" w:rsidRDefault="00584F50" w:rsidP="00584F50">
      <w:pPr>
        <w:pStyle w:val="ListParagraph"/>
        <w:numPr>
          <w:ilvl w:val="1"/>
          <w:numId w:val="24"/>
        </w:numPr>
        <w:spacing w:before="0" w:after="0"/>
      </w:pPr>
      <w:r>
        <w:t>Total length driven by Safety: 388.74 meters.</w:t>
      </w:r>
    </w:p>
    <w:p w14:paraId="12DAC5AC" w14:textId="77777777" w:rsidR="00584F50" w:rsidRDefault="00584F50" w:rsidP="00584F50">
      <w:pPr>
        <w:pStyle w:val="ListParagraph"/>
        <w:numPr>
          <w:ilvl w:val="1"/>
          <w:numId w:val="24"/>
        </w:numPr>
        <w:spacing w:before="0" w:after="0"/>
      </w:pPr>
      <w:r>
        <w:t>Safety Cost distributed between minimum of $0.00 and maximum of $124.86MM:</w:t>
      </w:r>
    </w:p>
    <w:p w14:paraId="6DDE0C4E" w14:textId="77777777" w:rsidR="00584F50" w:rsidRDefault="00584F50" w:rsidP="00584F50">
      <w:pPr>
        <w:pStyle w:val="ListParagraph"/>
        <w:numPr>
          <w:ilvl w:val="2"/>
          <w:numId w:val="24"/>
        </w:numPr>
        <w:spacing w:before="0" w:after="0"/>
      </w:pPr>
      <w:r>
        <w:t>Leak cost between minimum of $0.00 and maximum of $121.06MM</w:t>
      </w:r>
    </w:p>
    <w:p w14:paraId="7A8B0EB5" w14:textId="77777777" w:rsidR="00584F50" w:rsidRDefault="00584F50" w:rsidP="00584F50">
      <w:pPr>
        <w:pStyle w:val="ListParagraph"/>
        <w:numPr>
          <w:ilvl w:val="2"/>
          <w:numId w:val="24"/>
        </w:numPr>
        <w:spacing w:before="0" w:after="0"/>
      </w:pPr>
      <w:r>
        <w:t>Leak scenario yielded 2.0 intersections with structures, with minimum of 0.0 and maximum of 12.61 of population impacted.</w:t>
      </w:r>
    </w:p>
    <w:p w14:paraId="43C0380E" w14:textId="77777777" w:rsidR="00584F50" w:rsidRDefault="00584F50" w:rsidP="00584F50">
      <w:pPr>
        <w:pStyle w:val="ListParagraph"/>
        <w:numPr>
          <w:ilvl w:val="2"/>
          <w:numId w:val="24"/>
        </w:numPr>
        <w:spacing w:before="0" w:after="0"/>
      </w:pPr>
      <w:r>
        <w:lastRenderedPageBreak/>
        <w:t>Leak hazard radius distributed between minimum of 12.03 and maximum of 12.03 meters.</w:t>
      </w:r>
    </w:p>
    <w:p w14:paraId="40334621" w14:textId="77777777" w:rsidR="00584F50" w:rsidRDefault="00584F50" w:rsidP="00584F50">
      <w:pPr>
        <w:pStyle w:val="ListParagraph"/>
        <w:numPr>
          <w:ilvl w:val="2"/>
          <w:numId w:val="24"/>
        </w:numPr>
        <w:spacing w:before="0" w:after="0"/>
      </w:pPr>
      <w:r>
        <w:t>Rupture cost between minimum of $0.00 and maximum of $242.11MM</w:t>
      </w:r>
    </w:p>
    <w:p w14:paraId="0A16400D" w14:textId="77777777" w:rsidR="00584F50" w:rsidRDefault="00584F50" w:rsidP="00584F50">
      <w:pPr>
        <w:pStyle w:val="ListParagraph"/>
        <w:numPr>
          <w:ilvl w:val="2"/>
          <w:numId w:val="24"/>
        </w:numPr>
        <w:spacing w:before="0" w:after="0"/>
      </w:pPr>
      <w:r>
        <w:t>Rupture scenario yielded 16.0 intersections with structures, with minimum of 0.0 and maximum of 25.22 of population impacted</w:t>
      </w:r>
    </w:p>
    <w:p w14:paraId="12A3E0F5" w14:textId="77777777" w:rsidR="00584F50" w:rsidRDefault="00584F50" w:rsidP="00584F50">
      <w:pPr>
        <w:pStyle w:val="ListParagraph"/>
        <w:numPr>
          <w:ilvl w:val="2"/>
          <w:numId w:val="24"/>
        </w:numPr>
        <w:spacing w:before="0" w:after="0"/>
      </w:pPr>
      <w:r>
        <w:t>Rupture hazard radius distributed between minimum of 83.22 and maximum of 83.22 meters.</w:t>
      </w:r>
    </w:p>
    <w:p w14:paraId="33F9CD41" w14:textId="77777777" w:rsidR="00584F50" w:rsidRDefault="00584F50" w:rsidP="00584F50">
      <w:pPr>
        <w:pStyle w:val="ListParagraph"/>
        <w:numPr>
          <w:ilvl w:val="2"/>
          <w:numId w:val="24"/>
        </w:numPr>
        <w:spacing w:before="0" w:after="0"/>
      </w:pPr>
      <w:r>
        <w:t>Puncture cost between minimum of $0.00 and maximum of $121.06MM</w:t>
      </w:r>
    </w:p>
    <w:p w14:paraId="1143FD93" w14:textId="77777777" w:rsidR="00584F50" w:rsidRDefault="00584F50" w:rsidP="00584F50">
      <w:pPr>
        <w:pStyle w:val="ListParagraph"/>
        <w:numPr>
          <w:ilvl w:val="2"/>
          <w:numId w:val="24"/>
        </w:numPr>
        <w:spacing w:before="0" w:after="0"/>
      </w:pPr>
      <w:r>
        <w:t>Puncture scenario yielded 15.0 intersections with structures, with minimum of 0.0 and maximum of 12.61 of population impacted</w:t>
      </w:r>
    </w:p>
    <w:p w14:paraId="7863A466" w14:textId="77777777" w:rsidR="00584F50" w:rsidRDefault="00584F50" w:rsidP="00584F50">
      <w:pPr>
        <w:pStyle w:val="ListParagraph"/>
        <w:numPr>
          <w:ilvl w:val="2"/>
          <w:numId w:val="24"/>
        </w:numPr>
        <w:spacing w:before="0" w:after="0"/>
      </w:pPr>
      <w:r>
        <w:t>Puncture hazard radius distributed between minimum of 48.58 and maximum of 48.58 meters.</w:t>
      </w:r>
    </w:p>
    <w:p w14:paraId="21A6DF82" w14:textId="77777777" w:rsidR="00584F50" w:rsidRDefault="00584F50" w:rsidP="00584F50">
      <w:pPr>
        <w:pStyle w:val="ListParagraph"/>
        <w:numPr>
          <w:ilvl w:val="2"/>
          <w:numId w:val="24"/>
        </w:numPr>
        <w:spacing w:before="0" w:after="0"/>
      </w:pPr>
      <w:r>
        <w:t>Product type is Condensate.</w:t>
      </w:r>
    </w:p>
    <w:p w14:paraId="19D93AD9" w14:textId="77777777" w:rsidR="00584F50" w:rsidRDefault="00584F50" w:rsidP="00584F50">
      <w:pPr>
        <w:pStyle w:val="ListParagraph"/>
        <w:numPr>
          <w:ilvl w:val="2"/>
          <w:numId w:val="24"/>
        </w:numPr>
        <w:spacing w:before="0" w:after="0"/>
      </w:pPr>
      <w:r>
        <w:t>Class area location is/are 1.0, 2.0.</w:t>
      </w:r>
    </w:p>
    <w:p w14:paraId="3DB34849" w14:textId="77777777" w:rsidR="00584F50" w:rsidRDefault="00584F50" w:rsidP="00584F50">
      <w:pPr>
        <w:pStyle w:val="ListParagraph"/>
        <w:numPr>
          <w:ilvl w:val="1"/>
          <w:numId w:val="24"/>
        </w:numPr>
        <w:spacing w:before="0" w:after="0"/>
      </w:pPr>
      <w:r>
        <w:t>Total length driven by Environmental: 17059.33 meters.</w:t>
      </w:r>
    </w:p>
    <w:p w14:paraId="21E8EDDD" w14:textId="77777777" w:rsidR="00584F50" w:rsidRDefault="00584F50" w:rsidP="00584F50">
      <w:pPr>
        <w:pStyle w:val="ListParagraph"/>
        <w:numPr>
          <w:ilvl w:val="1"/>
          <w:numId w:val="24"/>
        </w:numPr>
        <w:spacing w:before="0" w:after="0"/>
      </w:pPr>
      <w:r>
        <w:t>Environmental Cost distributed between minimum of $7.57 and maximum of $15.73MM:</w:t>
      </w:r>
    </w:p>
    <w:p w14:paraId="7FFA0CDA" w14:textId="77777777" w:rsidR="00584F50" w:rsidRDefault="00584F50" w:rsidP="00584F50">
      <w:pPr>
        <w:pStyle w:val="ListParagraph"/>
        <w:numPr>
          <w:ilvl w:val="2"/>
          <w:numId w:val="24"/>
        </w:numPr>
        <w:spacing w:before="0" w:after="0"/>
      </w:pPr>
      <w:r>
        <w:t>Leak cost between minimum of $0.21 and maximum of $0.42MM</w:t>
      </w:r>
    </w:p>
    <w:p w14:paraId="36CBF1AB" w14:textId="77777777" w:rsidR="00584F50" w:rsidRDefault="00584F50" w:rsidP="00584F50">
      <w:pPr>
        <w:pStyle w:val="ListParagraph"/>
        <w:numPr>
          <w:ilvl w:val="2"/>
          <w:numId w:val="24"/>
        </w:numPr>
        <w:spacing w:before="0" w:after="0"/>
      </w:pPr>
      <w:r>
        <w:t>Leak spill volume between a minimum of 1973.51 and maximum of 2386.68 gallons</w:t>
      </w:r>
    </w:p>
    <w:p w14:paraId="49030B4E" w14:textId="77777777" w:rsidR="00584F50" w:rsidRDefault="00584F50" w:rsidP="00584F50">
      <w:pPr>
        <w:pStyle w:val="ListParagraph"/>
        <w:numPr>
          <w:ilvl w:val="2"/>
          <w:numId w:val="24"/>
        </w:numPr>
        <w:spacing w:before="0" w:after="0"/>
      </w:pPr>
      <w:r>
        <w:t>Rupture cost between minimum of $27.33 and maximum of $55.10MM</w:t>
      </w:r>
    </w:p>
    <w:p w14:paraId="14D5958B" w14:textId="77777777" w:rsidR="00584F50" w:rsidRDefault="00584F50" w:rsidP="00584F50">
      <w:pPr>
        <w:pStyle w:val="ListParagraph"/>
        <w:numPr>
          <w:ilvl w:val="2"/>
          <w:numId w:val="24"/>
        </w:numPr>
        <w:spacing w:before="0" w:after="0"/>
      </w:pPr>
      <w:r>
        <w:t>Rupture spill volume is between a minimum of 257828.51 and maximum of 311807.6 gallons</w:t>
      </w:r>
    </w:p>
    <w:p w14:paraId="60D69FAE" w14:textId="77777777" w:rsidR="00584F50" w:rsidRDefault="00584F50" w:rsidP="00584F50">
      <w:pPr>
        <w:pStyle w:val="ListParagraph"/>
        <w:numPr>
          <w:ilvl w:val="2"/>
          <w:numId w:val="24"/>
        </w:numPr>
        <w:spacing w:before="0" w:after="0"/>
      </w:pPr>
      <w:r>
        <w:t>Puncture cost between minimum of $6.87 and maximum of $13.86MM</w:t>
      </w:r>
    </w:p>
    <w:p w14:paraId="24B8BA2B" w14:textId="77777777" w:rsidR="00584F50" w:rsidRDefault="00584F50" w:rsidP="00584F50">
      <w:pPr>
        <w:pStyle w:val="ListParagraph"/>
        <w:numPr>
          <w:ilvl w:val="2"/>
          <w:numId w:val="24"/>
        </w:numPr>
        <w:spacing w:before="0" w:after="0"/>
      </w:pPr>
      <w:r>
        <w:t>Puncture spill volume is between a minimum of 64844.93 and maximum of 78420.89 gallons</w:t>
      </w:r>
    </w:p>
    <w:p w14:paraId="5DCAC2EF" w14:textId="77777777" w:rsidR="00584F50" w:rsidRDefault="00584F50" w:rsidP="00584F50">
      <w:pPr>
        <w:pStyle w:val="ListParagraph"/>
        <w:numPr>
          <w:ilvl w:val="0"/>
          <w:numId w:val="24"/>
        </w:numPr>
        <w:spacing w:before="0" w:after="0"/>
      </w:pPr>
      <w:r>
        <w:t>"BUCK LAKE TO WINFIELD NPS 3</w:t>
      </w:r>
    </w:p>
    <w:p w14:paraId="46A53752" w14:textId="77777777" w:rsidR="00584F50" w:rsidRDefault="00584F50" w:rsidP="00584F50">
      <w:pPr>
        <w:pStyle w:val="ListParagraph"/>
        <w:numPr>
          <w:ilvl w:val="1"/>
          <w:numId w:val="24"/>
        </w:numPr>
        <w:spacing w:before="0" w:after="0"/>
      </w:pPr>
      <w:r>
        <w:t>Total Cumulative Length (m):</w:t>
      </w:r>
      <w:r>
        <w:tab/>
        <w:t>17353.78</w:t>
      </w:r>
    </w:p>
    <w:p w14:paraId="4B481F3A" w14:textId="77777777" w:rsidR="00584F50" w:rsidRDefault="00584F50" w:rsidP="00584F50">
      <w:pPr>
        <w:pStyle w:val="ListParagraph"/>
        <w:numPr>
          <w:ilvl w:val="1"/>
          <w:numId w:val="24"/>
        </w:numPr>
        <w:spacing w:before="0" w:after="0"/>
      </w:pPr>
      <w:r>
        <w:t>Likelihood of failure distributed between minimum of 1.044e-02 and maximum of 1.045e-02.</w:t>
      </w:r>
    </w:p>
    <w:p w14:paraId="28E2D721" w14:textId="77777777" w:rsidR="00584F50" w:rsidRDefault="00584F50" w:rsidP="00584F50">
      <w:pPr>
        <w:pStyle w:val="ListParagraph"/>
        <w:numPr>
          <w:ilvl w:val="2"/>
          <w:numId w:val="24"/>
        </w:numPr>
        <w:spacing w:before="0" w:after="0"/>
      </w:pPr>
      <w:r>
        <w:t xml:space="preserve">Land use distributed as </w:t>
      </w:r>
    </w:p>
    <w:p w14:paraId="2163C569" w14:textId="77777777" w:rsidR="00584F50" w:rsidRDefault="00584F50" w:rsidP="00584F50">
      <w:pPr>
        <w:pStyle w:val="ListParagraph"/>
        <w:numPr>
          <w:ilvl w:val="3"/>
          <w:numId w:val="24"/>
        </w:numPr>
        <w:spacing w:before="0" w:after="0"/>
      </w:pPr>
      <w:r>
        <w:t>Agricultural: 17,353.78</w:t>
      </w:r>
    </w:p>
    <w:p w14:paraId="0B991E5F" w14:textId="77777777" w:rsidR="00584F50" w:rsidRDefault="00584F50" w:rsidP="00584F50">
      <w:pPr>
        <w:pStyle w:val="ListParagraph"/>
        <w:numPr>
          <w:ilvl w:val="2"/>
          <w:numId w:val="24"/>
        </w:numPr>
        <w:spacing w:before="0" w:after="0"/>
      </w:pPr>
      <w:r>
        <w:t xml:space="preserve">Depth of cover distributed as </w:t>
      </w:r>
    </w:p>
    <w:p w14:paraId="0C2ED218" w14:textId="77777777" w:rsidR="00584F50" w:rsidRDefault="00584F50" w:rsidP="00584F50">
      <w:pPr>
        <w:pStyle w:val="ListParagraph"/>
        <w:numPr>
          <w:ilvl w:val="3"/>
          <w:numId w:val="24"/>
        </w:numPr>
        <w:spacing w:before="0" w:after="0"/>
      </w:pPr>
      <w:r>
        <w:t>nan</w:t>
      </w:r>
    </w:p>
    <w:p w14:paraId="7B3EA34E" w14:textId="77777777" w:rsidR="00584F50" w:rsidRDefault="00584F50" w:rsidP="00584F50">
      <w:pPr>
        <w:pStyle w:val="ListParagraph"/>
        <w:numPr>
          <w:ilvl w:val="2"/>
          <w:numId w:val="24"/>
        </w:numPr>
        <w:spacing w:before="0" w:after="0"/>
      </w:pPr>
      <w:r>
        <w:t>Installation date between minimum of 1977-01-01 and maximum of 1977-01-01</w:t>
      </w:r>
    </w:p>
    <w:p w14:paraId="2D0BD735" w14:textId="77777777" w:rsidR="00584F50" w:rsidRDefault="00584F50" w:rsidP="00584F50">
      <w:pPr>
        <w:pStyle w:val="ListParagraph"/>
        <w:numPr>
          <w:ilvl w:val="2"/>
          <w:numId w:val="24"/>
        </w:numPr>
        <w:spacing w:before="0" w:after="0"/>
      </w:pPr>
      <w:r>
        <w:t>Outside diameter of 3.5 in.</w:t>
      </w:r>
    </w:p>
    <w:p w14:paraId="3A4BC713" w14:textId="77777777" w:rsidR="00584F50" w:rsidRDefault="00584F50" w:rsidP="00584F50">
      <w:pPr>
        <w:pStyle w:val="ListParagraph"/>
        <w:numPr>
          <w:ilvl w:val="2"/>
          <w:numId w:val="24"/>
        </w:numPr>
        <w:spacing w:before="0" w:after="0"/>
      </w:pPr>
      <w:r>
        <w:t>Grade between minimum of 290.0 and maximum of 290.0 MPa</w:t>
      </w:r>
    </w:p>
    <w:p w14:paraId="0820EDEF" w14:textId="77777777" w:rsidR="00584F50" w:rsidRDefault="00584F50" w:rsidP="00584F50">
      <w:pPr>
        <w:pStyle w:val="ListParagraph"/>
        <w:numPr>
          <w:ilvl w:val="2"/>
          <w:numId w:val="24"/>
        </w:numPr>
        <w:spacing w:before="0" w:after="0"/>
      </w:pPr>
      <w:r>
        <w:t>Wall thickness between minimum of 3.96 and maximum of 3.96 mm</w:t>
      </w:r>
    </w:p>
    <w:p w14:paraId="7254AEFB" w14:textId="77777777" w:rsidR="00584F50" w:rsidRDefault="00584F50" w:rsidP="00584F50">
      <w:pPr>
        <w:pStyle w:val="ListParagraph"/>
        <w:numPr>
          <w:ilvl w:val="2"/>
          <w:numId w:val="24"/>
        </w:numPr>
        <w:spacing w:before="0" w:after="0"/>
      </w:pPr>
      <w:r>
        <w:t>Toughness between minimum of 20.0 and maximum of 20.0 J</w:t>
      </w:r>
    </w:p>
    <w:p w14:paraId="35C9C620" w14:textId="77777777" w:rsidR="00584F50" w:rsidRDefault="00584F50" w:rsidP="00584F50">
      <w:pPr>
        <w:pStyle w:val="ListParagraph"/>
        <w:numPr>
          <w:ilvl w:val="2"/>
          <w:numId w:val="24"/>
        </w:numPr>
        <w:spacing w:before="0" w:after="0"/>
      </w:pPr>
      <w:r>
        <w:t>Probability of failure given a hit between minimum of 2.507e-01 and maximum of 2.510e-01</w:t>
      </w:r>
    </w:p>
    <w:p w14:paraId="18C285AE" w14:textId="77777777" w:rsidR="00584F50" w:rsidRDefault="00584F50" w:rsidP="00584F50">
      <w:pPr>
        <w:pStyle w:val="ListParagraph"/>
        <w:numPr>
          <w:ilvl w:val="2"/>
          <w:numId w:val="24"/>
        </w:numPr>
        <w:spacing w:before="0" w:after="0"/>
      </w:pPr>
      <w:r>
        <w:t>Class area location is/are 1.0, 2.0.</w:t>
      </w:r>
    </w:p>
    <w:p w14:paraId="798F25B2" w14:textId="77777777" w:rsidR="00584F50" w:rsidRDefault="00584F50" w:rsidP="00584F50">
      <w:pPr>
        <w:pStyle w:val="ListParagraph"/>
        <w:numPr>
          <w:ilvl w:val="1"/>
          <w:numId w:val="24"/>
        </w:numPr>
        <w:spacing w:before="0" w:after="0"/>
      </w:pPr>
      <w:r>
        <w:t>Consequence of failure distributed between minimum of $1.31 and maximum of $125.08MM</w:t>
      </w:r>
    </w:p>
    <w:p w14:paraId="03A6146E" w14:textId="77777777" w:rsidR="00584F50" w:rsidRDefault="00584F50" w:rsidP="00584F50">
      <w:pPr>
        <w:pStyle w:val="ListParagraph"/>
        <w:numPr>
          <w:ilvl w:val="1"/>
          <w:numId w:val="24"/>
        </w:numPr>
        <w:spacing w:before="0" w:after="0"/>
      </w:pPr>
      <w:r>
        <w:t>Total length driven by Safety: 411.64 meters.</w:t>
      </w:r>
    </w:p>
    <w:p w14:paraId="156A6FB1" w14:textId="77777777" w:rsidR="00584F50" w:rsidRDefault="00584F50" w:rsidP="00584F50">
      <w:pPr>
        <w:pStyle w:val="ListParagraph"/>
        <w:numPr>
          <w:ilvl w:val="1"/>
          <w:numId w:val="24"/>
        </w:numPr>
        <w:spacing w:before="0" w:after="0"/>
      </w:pPr>
      <w:r>
        <w:t>Safety Cost distributed between minimum of $0.00 and maximum of $121.06MM:</w:t>
      </w:r>
    </w:p>
    <w:p w14:paraId="2F4BA7D4" w14:textId="77777777" w:rsidR="00584F50" w:rsidRDefault="00584F50" w:rsidP="00584F50">
      <w:pPr>
        <w:pStyle w:val="ListParagraph"/>
        <w:numPr>
          <w:ilvl w:val="2"/>
          <w:numId w:val="24"/>
        </w:numPr>
        <w:spacing w:before="0" w:after="0"/>
      </w:pPr>
      <w:r>
        <w:t>Leak cost between minimum of $0.00 and maximum of $121.06MM</w:t>
      </w:r>
    </w:p>
    <w:p w14:paraId="04723148" w14:textId="77777777" w:rsidR="00584F50" w:rsidRDefault="00584F50" w:rsidP="00584F50">
      <w:pPr>
        <w:pStyle w:val="ListParagraph"/>
        <w:numPr>
          <w:ilvl w:val="2"/>
          <w:numId w:val="24"/>
        </w:numPr>
        <w:spacing w:before="0" w:after="0"/>
      </w:pPr>
      <w:r>
        <w:t>Leak scenario yielded 3.0 intersections with structures, with minimum of 0.0 and maximum of 12.61 of population impacted.</w:t>
      </w:r>
    </w:p>
    <w:p w14:paraId="2BD952A7" w14:textId="77777777" w:rsidR="00584F50" w:rsidRDefault="00584F50" w:rsidP="00584F50">
      <w:pPr>
        <w:pStyle w:val="ListParagraph"/>
        <w:numPr>
          <w:ilvl w:val="2"/>
          <w:numId w:val="24"/>
        </w:numPr>
        <w:spacing w:before="0" w:after="0"/>
      </w:pPr>
      <w:r>
        <w:t>Leak hazard radius distributed between minimum of 9.97 and maximum of 9.97 meters.</w:t>
      </w:r>
    </w:p>
    <w:p w14:paraId="4B448CAF" w14:textId="77777777" w:rsidR="00584F50" w:rsidRDefault="00584F50" w:rsidP="00584F50">
      <w:pPr>
        <w:pStyle w:val="ListParagraph"/>
        <w:numPr>
          <w:ilvl w:val="2"/>
          <w:numId w:val="24"/>
        </w:numPr>
        <w:spacing w:before="0" w:after="0"/>
      </w:pPr>
      <w:r>
        <w:lastRenderedPageBreak/>
        <w:t>Rupture cost between minimum of $0.00 and maximum of $121.06MM</w:t>
      </w:r>
    </w:p>
    <w:p w14:paraId="1FD6025F" w14:textId="77777777" w:rsidR="00584F50" w:rsidRDefault="00584F50" w:rsidP="00584F50">
      <w:pPr>
        <w:pStyle w:val="ListParagraph"/>
        <w:numPr>
          <w:ilvl w:val="2"/>
          <w:numId w:val="24"/>
        </w:numPr>
        <w:spacing w:before="0" w:after="0"/>
      </w:pPr>
      <w:r>
        <w:t>Rupture scenario yielded 17.0 intersections with structures, with minimum of 0.0 and maximum of 12.61 of population impacted</w:t>
      </w:r>
    </w:p>
    <w:p w14:paraId="7025C675" w14:textId="77777777" w:rsidR="00584F50" w:rsidRDefault="00584F50" w:rsidP="00584F50">
      <w:pPr>
        <w:pStyle w:val="ListParagraph"/>
        <w:numPr>
          <w:ilvl w:val="2"/>
          <w:numId w:val="24"/>
        </w:numPr>
        <w:spacing w:before="0" w:after="0"/>
      </w:pPr>
      <w:r>
        <w:t>Rupture hazard radius distributed between minimum of 63.82 and maximum of 63.82 meters.</w:t>
      </w:r>
    </w:p>
    <w:p w14:paraId="743B6F6F" w14:textId="77777777" w:rsidR="00584F50" w:rsidRDefault="00584F50" w:rsidP="00584F50">
      <w:pPr>
        <w:pStyle w:val="ListParagraph"/>
        <w:numPr>
          <w:ilvl w:val="2"/>
          <w:numId w:val="24"/>
        </w:numPr>
        <w:spacing w:before="0" w:after="0"/>
      </w:pPr>
      <w:r>
        <w:t>Puncture cost between minimum of $0.00 and maximum of $121.06MM</w:t>
      </w:r>
    </w:p>
    <w:p w14:paraId="272EFC1F" w14:textId="77777777" w:rsidR="00584F50" w:rsidRDefault="00584F50" w:rsidP="00584F50">
      <w:pPr>
        <w:pStyle w:val="ListParagraph"/>
        <w:numPr>
          <w:ilvl w:val="2"/>
          <w:numId w:val="24"/>
        </w:numPr>
        <w:spacing w:before="0" w:after="0"/>
      </w:pPr>
      <w:r>
        <w:t>Puncture scenario yielded 12.0 intersections with structures, with minimum of 0.0 and maximum of 12.61 of population impacted</w:t>
      </w:r>
    </w:p>
    <w:p w14:paraId="508B0269" w14:textId="77777777" w:rsidR="00584F50" w:rsidRDefault="00584F50" w:rsidP="00584F50">
      <w:pPr>
        <w:pStyle w:val="ListParagraph"/>
        <w:numPr>
          <w:ilvl w:val="2"/>
          <w:numId w:val="24"/>
        </w:numPr>
        <w:spacing w:before="0" w:after="0"/>
      </w:pPr>
      <w:r>
        <w:t>Puncture hazard radius distributed between minimum of 45.92 and maximum of 45.92 meters.</w:t>
      </w:r>
    </w:p>
    <w:p w14:paraId="7FE8451E" w14:textId="77777777" w:rsidR="00584F50" w:rsidRDefault="00584F50" w:rsidP="00584F50">
      <w:pPr>
        <w:pStyle w:val="ListParagraph"/>
        <w:numPr>
          <w:ilvl w:val="2"/>
          <w:numId w:val="24"/>
        </w:numPr>
        <w:spacing w:before="0" w:after="0"/>
      </w:pPr>
      <w:r>
        <w:t>Product type is HVP Product.</w:t>
      </w:r>
    </w:p>
    <w:p w14:paraId="0CB07AF9" w14:textId="77777777" w:rsidR="00584F50" w:rsidRDefault="00584F50" w:rsidP="00584F50">
      <w:pPr>
        <w:pStyle w:val="ListParagraph"/>
        <w:numPr>
          <w:ilvl w:val="2"/>
          <w:numId w:val="24"/>
        </w:numPr>
        <w:spacing w:before="0" w:after="0"/>
      </w:pPr>
      <w:r>
        <w:t>Class area location is/are 1.0, 2.0.</w:t>
      </w:r>
    </w:p>
    <w:p w14:paraId="696A6BA9" w14:textId="77777777" w:rsidR="00584F50" w:rsidRDefault="00584F50" w:rsidP="00584F50">
      <w:pPr>
        <w:pStyle w:val="ListParagraph"/>
        <w:numPr>
          <w:ilvl w:val="1"/>
          <w:numId w:val="24"/>
        </w:numPr>
        <w:spacing w:before="0" w:after="0"/>
      </w:pPr>
      <w:r>
        <w:t>Total length driven by Economic Loss: 16942.14 meters.</w:t>
      </w:r>
    </w:p>
    <w:p w14:paraId="32B11DFE" w14:textId="77777777" w:rsidR="00584F50" w:rsidRDefault="00584F50" w:rsidP="00584F50">
      <w:pPr>
        <w:pStyle w:val="ListParagraph"/>
        <w:numPr>
          <w:ilvl w:val="1"/>
          <w:numId w:val="24"/>
        </w:numPr>
        <w:spacing w:before="0" w:after="0"/>
      </w:pPr>
      <w:r>
        <w:t>Economic Loss Cost distributed between minimum of $1.31 and maximum of $4.03MM:</w:t>
      </w:r>
    </w:p>
    <w:p w14:paraId="4FD86CD1" w14:textId="77777777" w:rsidR="00584F50" w:rsidRDefault="00584F50" w:rsidP="00584F50">
      <w:pPr>
        <w:pStyle w:val="ListParagraph"/>
        <w:numPr>
          <w:ilvl w:val="2"/>
          <w:numId w:val="24"/>
        </w:numPr>
        <w:spacing w:before="0" w:after="0"/>
      </w:pPr>
      <w:r>
        <w:t>Repair costs between minimum of $6,000.00 and maximum of $6,000.00.</w:t>
      </w:r>
    </w:p>
    <w:p w14:paraId="3CD37C12" w14:textId="77777777" w:rsidR="00584F50" w:rsidRDefault="00584F50" w:rsidP="00584F50">
      <w:pPr>
        <w:pStyle w:val="ListParagraph"/>
        <w:numPr>
          <w:ilvl w:val="2"/>
          <w:numId w:val="24"/>
        </w:numPr>
        <w:spacing w:before="0" w:after="0"/>
      </w:pPr>
      <w:r>
        <w:t>Outage losses between minimum of $200,000.00 and maximum of $200,000.00.</w:t>
      </w:r>
    </w:p>
    <w:p w14:paraId="184B98D5" w14:textId="77777777" w:rsidR="00584F50" w:rsidRDefault="00584F50" w:rsidP="00584F50">
      <w:pPr>
        <w:pStyle w:val="ListParagraph"/>
        <w:numPr>
          <w:ilvl w:val="2"/>
          <w:numId w:val="24"/>
        </w:numPr>
        <w:spacing w:before="0" w:after="0"/>
      </w:pPr>
      <w:r>
        <w:t>Product type is HVP Product.</w:t>
      </w:r>
    </w:p>
    <w:p w14:paraId="2732D223" w14:textId="77777777" w:rsidR="00584F50" w:rsidRDefault="00584F50" w:rsidP="00584F50">
      <w:pPr>
        <w:pStyle w:val="ListParagraph"/>
        <w:numPr>
          <w:ilvl w:val="2"/>
          <w:numId w:val="24"/>
        </w:numPr>
        <w:spacing w:before="0" w:after="0"/>
      </w:pPr>
      <w:r>
        <w:t>Leak cost between minimum of $0.24 and maximum of $2.93MM</w:t>
      </w:r>
    </w:p>
    <w:p w14:paraId="63B44960" w14:textId="77777777" w:rsidR="00584F50" w:rsidRDefault="00584F50" w:rsidP="00584F50">
      <w:pPr>
        <w:pStyle w:val="ListParagraph"/>
        <w:numPr>
          <w:ilvl w:val="2"/>
          <w:numId w:val="24"/>
        </w:numPr>
        <w:spacing w:before="0" w:after="0"/>
      </w:pPr>
      <w:r>
        <w:t>Leak scenario yielded 3.0 intersections with structures, with minimum of $25,000.00 and maximum of $2,688,250.00 in cost of structures impacted.</w:t>
      </w:r>
    </w:p>
    <w:p w14:paraId="166FDEB7" w14:textId="77777777" w:rsidR="00584F50" w:rsidRDefault="00584F50" w:rsidP="00584F50">
      <w:pPr>
        <w:pStyle w:val="ListParagraph"/>
        <w:numPr>
          <w:ilvl w:val="2"/>
          <w:numId w:val="24"/>
        </w:numPr>
        <w:spacing w:before="0" w:after="0"/>
      </w:pPr>
      <w:r>
        <w:t>Leak product loss costs between minimum of $32,885.37 and maximum of $32,885.37</w:t>
      </w:r>
    </w:p>
    <w:p w14:paraId="5CBFC91A" w14:textId="77777777" w:rsidR="00584F50" w:rsidRDefault="00584F50" w:rsidP="00584F50">
      <w:pPr>
        <w:pStyle w:val="ListParagraph"/>
        <w:numPr>
          <w:ilvl w:val="2"/>
          <w:numId w:val="24"/>
        </w:numPr>
        <w:spacing w:before="0" w:after="0"/>
      </w:pPr>
      <w:r>
        <w:t>Rupture cost between minimum of $2.80 and maximum of $5.49MM</w:t>
      </w:r>
    </w:p>
    <w:p w14:paraId="4492D43E" w14:textId="77777777" w:rsidR="00584F50" w:rsidRDefault="00584F50" w:rsidP="00584F50">
      <w:pPr>
        <w:pStyle w:val="ListParagraph"/>
        <w:numPr>
          <w:ilvl w:val="2"/>
          <w:numId w:val="24"/>
        </w:numPr>
        <w:spacing w:before="0" w:after="0"/>
      </w:pPr>
      <w:r>
        <w:t>Rupture scenario yielded 17.0 intersections with structures, with minimum of $25,000.00 and maximum of $2,688,250.00 in cost of structures impacted</w:t>
      </w:r>
    </w:p>
    <w:p w14:paraId="4FE53AA5" w14:textId="77777777" w:rsidR="00584F50" w:rsidRDefault="00584F50" w:rsidP="00584F50">
      <w:pPr>
        <w:pStyle w:val="ListParagraph"/>
        <w:numPr>
          <w:ilvl w:val="2"/>
          <w:numId w:val="24"/>
        </w:numPr>
        <w:spacing w:before="0" w:after="0"/>
      </w:pPr>
      <w:r>
        <w:t>Rupture product loss costs between minimum of $2,598,999.73 and maximum of $2,598,999.73</w:t>
      </w:r>
    </w:p>
    <w:p w14:paraId="2807A9E7" w14:textId="77777777" w:rsidR="00584F50" w:rsidRDefault="00584F50" w:rsidP="00584F50">
      <w:pPr>
        <w:pStyle w:val="ListParagraph"/>
        <w:numPr>
          <w:ilvl w:val="2"/>
          <w:numId w:val="24"/>
        </w:numPr>
        <w:spacing w:before="0" w:after="0"/>
      </w:pPr>
      <w:r>
        <w:t>Puncture cost between minimum of $1.29 and maximum of $3.97MM</w:t>
      </w:r>
    </w:p>
    <w:p w14:paraId="490DD437" w14:textId="77777777" w:rsidR="00584F50" w:rsidRDefault="00584F50" w:rsidP="00584F50">
      <w:pPr>
        <w:pStyle w:val="ListParagraph"/>
        <w:numPr>
          <w:ilvl w:val="2"/>
          <w:numId w:val="24"/>
        </w:numPr>
        <w:spacing w:before="0" w:after="0"/>
      </w:pPr>
      <w:r>
        <w:t>Puncture scenario yielded 12.0 intersections with structures, with minimum of $25,000.00 and maximum of $2,688,250.00 in cost of structures impacted</w:t>
      </w:r>
    </w:p>
    <w:p w14:paraId="32931EE5" w14:textId="77777777" w:rsidR="00584F50" w:rsidRDefault="00584F50" w:rsidP="00584F50">
      <w:pPr>
        <w:pStyle w:val="ListParagraph"/>
        <w:numPr>
          <w:ilvl w:val="2"/>
          <w:numId w:val="24"/>
        </w:numPr>
        <w:spacing w:before="0" w:after="0"/>
      </w:pPr>
      <w:r>
        <w:t>Product Loss costs between minimum of $1,080,538.52 and maximum of $1,080,538.52"</w:t>
      </w:r>
    </w:p>
    <w:p w14:paraId="5114F3A8" w14:textId="77777777" w:rsidR="00584F50" w:rsidRDefault="00584F50" w:rsidP="00584F50">
      <w:pPr>
        <w:pStyle w:val="ListParagraph"/>
        <w:numPr>
          <w:ilvl w:val="0"/>
          <w:numId w:val="24"/>
        </w:numPr>
        <w:spacing w:before="0" w:after="0"/>
      </w:pPr>
      <w:r>
        <w:t xml:space="preserve">"NPS12 Milk River mainline </w:t>
      </w:r>
      <w:proofErr w:type="gramStart"/>
      <w:r>
        <w:t>From</w:t>
      </w:r>
      <w:proofErr w:type="gramEnd"/>
      <w:r>
        <w:t xml:space="preserve"> 8-21-2-16-W4 To 1-6-1-16-W4 (border)</w:t>
      </w:r>
    </w:p>
    <w:p w14:paraId="2BD46446" w14:textId="77777777" w:rsidR="00584F50" w:rsidRDefault="00584F50" w:rsidP="00584F50">
      <w:pPr>
        <w:pStyle w:val="ListParagraph"/>
        <w:numPr>
          <w:ilvl w:val="1"/>
          <w:numId w:val="24"/>
        </w:numPr>
        <w:spacing w:before="0" w:after="0"/>
      </w:pPr>
      <w:r>
        <w:t>Total Cumulative Length (m):</w:t>
      </w:r>
      <w:r>
        <w:tab/>
        <w:t>16377.09</w:t>
      </w:r>
    </w:p>
    <w:p w14:paraId="0E17AF05" w14:textId="77777777" w:rsidR="00584F50" w:rsidRDefault="00584F50" w:rsidP="00584F50">
      <w:pPr>
        <w:pStyle w:val="ListParagraph"/>
        <w:numPr>
          <w:ilvl w:val="1"/>
          <w:numId w:val="24"/>
        </w:numPr>
        <w:spacing w:before="0" w:after="0"/>
      </w:pPr>
      <w:r>
        <w:t>Likelihood of failure distributed between minimum of 1.554e-03 and maximum of 4.122e-03.</w:t>
      </w:r>
    </w:p>
    <w:p w14:paraId="3DA20146" w14:textId="77777777" w:rsidR="00584F50" w:rsidRDefault="00584F50" w:rsidP="00584F50">
      <w:pPr>
        <w:pStyle w:val="ListParagraph"/>
        <w:numPr>
          <w:ilvl w:val="2"/>
          <w:numId w:val="24"/>
        </w:numPr>
        <w:spacing w:before="0" w:after="0"/>
      </w:pPr>
      <w:r>
        <w:t xml:space="preserve">Land use distributed as </w:t>
      </w:r>
    </w:p>
    <w:p w14:paraId="0B17A596" w14:textId="77777777" w:rsidR="00584F50" w:rsidRDefault="00584F50" w:rsidP="00584F50">
      <w:pPr>
        <w:pStyle w:val="ListParagraph"/>
        <w:numPr>
          <w:ilvl w:val="3"/>
          <w:numId w:val="24"/>
        </w:numPr>
        <w:spacing w:before="0" w:after="0"/>
      </w:pPr>
      <w:r>
        <w:t>Agricultural: 16,377.09</w:t>
      </w:r>
    </w:p>
    <w:p w14:paraId="25382617" w14:textId="77777777" w:rsidR="00584F50" w:rsidRDefault="00584F50" w:rsidP="00584F50">
      <w:pPr>
        <w:pStyle w:val="ListParagraph"/>
        <w:numPr>
          <w:ilvl w:val="2"/>
          <w:numId w:val="24"/>
        </w:numPr>
        <w:spacing w:before="0" w:after="0"/>
      </w:pPr>
      <w:r>
        <w:t xml:space="preserve">Depth of cover distributed as </w:t>
      </w:r>
    </w:p>
    <w:p w14:paraId="7619F57A" w14:textId="77777777" w:rsidR="00584F50" w:rsidRDefault="00584F50" w:rsidP="00584F50">
      <w:pPr>
        <w:pStyle w:val="ListParagraph"/>
        <w:numPr>
          <w:ilvl w:val="3"/>
          <w:numId w:val="24"/>
        </w:numPr>
        <w:spacing w:before="0" w:after="0"/>
      </w:pPr>
      <w:r>
        <w:t>nan</w:t>
      </w:r>
    </w:p>
    <w:p w14:paraId="5CEB4134" w14:textId="77777777" w:rsidR="00584F50" w:rsidRDefault="00584F50" w:rsidP="00584F50">
      <w:pPr>
        <w:pStyle w:val="ListParagraph"/>
        <w:numPr>
          <w:ilvl w:val="2"/>
          <w:numId w:val="24"/>
        </w:numPr>
        <w:spacing w:before="0" w:after="0"/>
      </w:pPr>
      <w:r>
        <w:t>Installation date between minimum of 1997-01-01 and maximum of 1997-01-01</w:t>
      </w:r>
    </w:p>
    <w:p w14:paraId="483159B5" w14:textId="77777777" w:rsidR="00584F50" w:rsidRDefault="00584F50" w:rsidP="00584F50">
      <w:pPr>
        <w:pStyle w:val="ListParagraph"/>
        <w:numPr>
          <w:ilvl w:val="2"/>
          <w:numId w:val="24"/>
        </w:numPr>
        <w:spacing w:before="0" w:after="0"/>
      </w:pPr>
      <w:r>
        <w:t>Outside diameter of 12.75 in.</w:t>
      </w:r>
    </w:p>
    <w:p w14:paraId="284B4B39" w14:textId="77777777" w:rsidR="00584F50" w:rsidRDefault="00584F50" w:rsidP="00584F50">
      <w:pPr>
        <w:pStyle w:val="ListParagraph"/>
        <w:numPr>
          <w:ilvl w:val="2"/>
          <w:numId w:val="24"/>
        </w:numPr>
        <w:spacing w:before="0" w:after="0"/>
      </w:pPr>
      <w:r>
        <w:t>Grade between minimum of 359.0 and maximum of 359.0 MPa</w:t>
      </w:r>
    </w:p>
    <w:p w14:paraId="6B9194B5" w14:textId="77777777" w:rsidR="00584F50" w:rsidRDefault="00584F50" w:rsidP="00584F50">
      <w:pPr>
        <w:pStyle w:val="ListParagraph"/>
        <w:numPr>
          <w:ilvl w:val="2"/>
          <w:numId w:val="24"/>
        </w:numPr>
        <w:spacing w:before="0" w:after="0"/>
      </w:pPr>
      <w:r>
        <w:t>Wall thickness between minimum of 6.3 and maximum of 10.3 mm</w:t>
      </w:r>
    </w:p>
    <w:p w14:paraId="4B02DD23" w14:textId="77777777" w:rsidR="00584F50" w:rsidRDefault="00584F50" w:rsidP="00584F50">
      <w:pPr>
        <w:pStyle w:val="ListParagraph"/>
        <w:numPr>
          <w:ilvl w:val="2"/>
          <w:numId w:val="24"/>
        </w:numPr>
        <w:spacing w:before="0" w:after="0"/>
      </w:pPr>
      <w:r>
        <w:t>Toughness between minimum of nan and maximum of nan J</w:t>
      </w:r>
    </w:p>
    <w:p w14:paraId="47EA6B72" w14:textId="77777777" w:rsidR="00584F50" w:rsidRDefault="00584F50" w:rsidP="00584F50">
      <w:pPr>
        <w:pStyle w:val="ListParagraph"/>
        <w:numPr>
          <w:ilvl w:val="2"/>
          <w:numId w:val="24"/>
        </w:numPr>
        <w:spacing w:before="0" w:after="0"/>
      </w:pPr>
      <w:r>
        <w:t>Probability of failure given a hit between minimum of 3.733e-02 and maximum of 9.902e-02</w:t>
      </w:r>
    </w:p>
    <w:p w14:paraId="0728C531" w14:textId="77777777" w:rsidR="00584F50" w:rsidRDefault="00584F50" w:rsidP="00584F50">
      <w:pPr>
        <w:pStyle w:val="ListParagraph"/>
        <w:numPr>
          <w:ilvl w:val="2"/>
          <w:numId w:val="24"/>
        </w:numPr>
        <w:spacing w:before="0" w:after="0"/>
      </w:pPr>
      <w:r>
        <w:t>Class area location is/are 1.0.</w:t>
      </w:r>
    </w:p>
    <w:p w14:paraId="422194EF" w14:textId="77777777" w:rsidR="00584F50" w:rsidRDefault="00584F50" w:rsidP="00584F50">
      <w:pPr>
        <w:pStyle w:val="ListParagraph"/>
        <w:numPr>
          <w:ilvl w:val="1"/>
          <w:numId w:val="24"/>
        </w:numPr>
        <w:spacing w:before="0" w:after="0"/>
      </w:pPr>
      <w:r>
        <w:lastRenderedPageBreak/>
        <w:t>Consequence of failure distributed between minimum of $16.69 and maximum of $76.00MM</w:t>
      </w:r>
    </w:p>
    <w:p w14:paraId="1D5B6E24" w14:textId="77777777" w:rsidR="00584F50" w:rsidRDefault="00584F50" w:rsidP="00584F50">
      <w:pPr>
        <w:pStyle w:val="ListParagraph"/>
        <w:numPr>
          <w:ilvl w:val="1"/>
          <w:numId w:val="24"/>
        </w:numPr>
        <w:spacing w:before="0" w:after="0"/>
      </w:pPr>
      <w:r>
        <w:t>Total length driven by Environmental: 16377.09 meters.</w:t>
      </w:r>
    </w:p>
    <w:p w14:paraId="579D2255" w14:textId="77777777" w:rsidR="00584F50" w:rsidRDefault="00584F50" w:rsidP="00584F50">
      <w:pPr>
        <w:pStyle w:val="ListParagraph"/>
        <w:numPr>
          <w:ilvl w:val="1"/>
          <w:numId w:val="24"/>
        </w:numPr>
        <w:spacing w:before="0" w:after="0"/>
      </w:pPr>
      <w:r>
        <w:t>Environmental Cost distributed between minimum of $15.69 and maximum of $74.69MM:</w:t>
      </w:r>
    </w:p>
    <w:p w14:paraId="423B0D1E" w14:textId="77777777" w:rsidR="00584F50" w:rsidRDefault="00584F50" w:rsidP="00584F50">
      <w:pPr>
        <w:pStyle w:val="ListParagraph"/>
        <w:numPr>
          <w:ilvl w:val="2"/>
          <w:numId w:val="24"/>
        </w:numPr>
        <w:spacing w:before="0" w:after="0"/>
      </w:pPr>
      <w:r>
        <w:t>Leak cost between minimum of $0.20 and maximum of $0.38MM</w:t>
      </w:r>
    </w:p>
    <w:p w14:paraId="6E730380" w14:textId="77777777" w:rsidR="00584F50" w:rsidRDefault="00584F50" w:rsidP="00584F50">
      <w:pPr>
        <w:pStyle w:val="ListParagraph"/>
        <w:numPr>
          <w:ilvl w:val="2"/>
          <w:numId w:val="24"/>
        </w:numPr>
        <w:spacing w:before="0" w:after="0"/>
      </w:pPr>
      <w:r>
        <w:t>Leak spill volume between a minimum of 1852.98 and maximum of 2193.14 gallons</w:t>
      </w:r>
    </w:p>
    <w:p w14:paraId="4D5A29E7" w14:textId="77777777" w:rsidR="00584F50" w:rsidRDefault="00584F50" w:rsidP="00584F50">
      <w:pPr>
        <w:pStyle w:val="ListParagraph"/>
        <w:numPr>
          <w:ilvl w:val="2"/>
          <w:numId w:val="24"/>
        </w:numPr>
        <w:spacing w:before="0" w:after="0"/>
      </w:pPr>
      <w:r>
        <w:t>Rupture cost between minimum of $205.98 and maximum of $402.84MM</w:t>
      </w:r>
    </w:p>
    <w:p w14:paraId="17066C0C" w14:textId="77777777" w:rsidR="00584F50" w:rsidRDefault="00584F50" w:rsidP="00584F50">
      <w:pPr>
        <w:pStyle w:val="ListParagraph"/>
        <w:numPr>
          <w:ilvl w:val="2"/>
          <w:numId w:val="24"/>
        </w:numPr>
        <w:spacing w:before="0" w:after="0"/>
      </w:pPr>
      <w:r>
        <w:t>Rupture spill volume is between a minimum of 1943379.8 and maximum of 2300136.85 gallons</w:t>
      </w:r>
    </w:p>
    <w:p w14:paraId="6C6BB5C3" w14:textId="77777777" w:rsidR="00584F50" w:rsidRDefault="00584F50" w:rsidP="00584F50">
      <w:pPr>
        <w:pStyle w:val="ListParagraph"/>
        <w:numPr>
          <w:ilvl w:val="2"/>
          <w:numId w:val="24"/>
        </w:numPr>
        <w:spacing w:before="0" w:after="0"/>
      </w:pPr>
      <w:r>
        <w:t>Puncture cost between minimum of $6.45 and maximum of $12.62MM</w:t>
      </w:r>
    </w:p>
    <w:p w14:paraId="4A61D39C" w14:textId="1DD0DC32" w:rsidR="00FB485F" w:rsidRPr="00584F50" w:rsidRDefault="00584F50" w:rsidP="002344DB">
      <w:pPr>
        <w:pStyle w:val="ListParagraph"/>
        <w:numPr>
          <w:ilvl w:val="2"/>
          <w:numId w:val="24"/>
        </w:numPr>
        <w:spacing w:before="0" w:after="0"/>
        <w:jc w:val="left"/>
        <w:rPr>
          <w:highlight w:val="yellow"/>
        </w:rPr>
      </w:pPr>
      <w:r>
        <w:t>Puncture spill volume is between a minimum of 60884.6 and maximum of 72061.52 gallons</w:t>
      </w:r>
      <w:r w:rsidR="00FB485F" w:rsidRPr="00584F50">
        <w:rPr>
          <w:highlight w:val="yellow"/>
        </w:rPr>
        <w:br w:type="page"/>
      </w:r>
    </w:p>
    <w:p w14:paraId="011BDCBA" w14:textId="77777777" w:rsidR="005F0852" w:rsidRPr="005F0852" w:rsidRDefault="005F0852" w:rsidP="005F0852">
      <w:bookmarkStart w:id="39" w:name="_Toc26168868"/>
    </w:p>
    <w:p w14:paraId="735533CF" w14:textId="4C8C7BF7" w:rsidR="00CC3503" w:rsidRDefault="00CC3503" w:rsidP="00F64BF2">
      <w:pPr>
        <w:pStyle w:val="Heading2"/>
      </w:pPr>
      <w:r>
        <w:t>Manufacturing Defects</w:t>
      </w:r>
      <w:r w:rsidR="00D32CED">
        <w:t xml:space="preserve"> and Total Consequence</w:t>
      </w:r>
      <w:bookmarkEnd w:id="39"/>
    </w:p>
    <w:p w14:paraId="30E4B981" w14:textId="77777777" w:rsidR="0030225E" w:rsidRPr="001933E7" w:rsidRDefault="0030225E" w:rsidP="0030225E"/>
    <w:p w14:paraId="51AD589D" w14:textId="77777777" w:rsidR="0030225E" w:rsidRDefault="0030225E" w:rsidP="0030225E">
      <w:pPr>
        <w:pStyle w:val="Heading3"/>
      </w:pPr>
      <w:r>
        <w:t>Assumptions of model</w:t>
      </w:r>
    </w:p>
    <w:p w14:paraId="202A8163" w14:textId="77777777" w:rsidR="0030225E" w:rsidRDefault="0030225E" w:rsidP="00235DAC">
      <w:pPr>
        <w:pStyle w:val="ListParagraph"/>
        <w:numPr>
          <w:ilvl w:val="0"/>
          <w:numId w:val="14"/>
        </w:numPr>
      </w:pPr>
      <w:r>
        <w:t>Latest ILI of each technology type is used.</w:t>
      </w:r>
    </w:p>
    <w:p w14:paraId="19B2701D" w14:textId="77777777" w:rsidR="0030225E" w:rsidRDefault="0030225E" w:rsidP="00235DAC">
      <w:pPr>
        <w:pStyle w:val="ListParagraph"/>
        <w:numPr>
          <w:ilvl w:val="0"/>
          <w:numId w:val="14"/>
        </w:numPr>
      </w:pPr>
      <w:r>
        <w:t>Repair and excavation data has already been applied to the database.</w:t>
      </w:r>
    </w:p>
    <w:p w14:paraId="6D83B50A" w14:textId="60292DB0" w:rsidR="0030225E" w:rsidRDefault="0030225E" w:rsidP="00235DAC">
      <w:pPr>
        <w:pStyle w:val="ListParagraph"/>
        <w:numPr>
          <w:ilvl w:val="0"/>
          <w:numId w:val="14"/>
        </w:numPr>
      </w:pPr>
      <w:r>
        <w:t xml:space="preserve">Pipelines with no ILI data use </w:t>
      </w:r>
      <w:r w:rsidR="005260FF">
        <w:t>Method 1</w:t>
      </w:r>
      <w:r>
        <w:t xml:space="preserve"> approach to estimate LOF.</w:t>
      </w:r>
    </w:p>
    <w:p w14:paraId="70C53CC9" w14:textId="1C93C93D" w:rsidR="0030225E" w:rsidRDefault="0030225E" w:rsidP="00235DAC">
      <w:pPr>
        <w:pStyle w:val="ListParagraph"/>
        <w:numPr>
          <w:ilvl w:val="0"/>
          <w:numId w:val="14"/>
        </w:numPr>
      </w:pPr>
      <w:r>
        <w:t xml:space="preserve">Pipelines with no </w:t>
      </w:r>
      <w:r w:rsidR="005260FF">
        <w:t>pipe seam type</w:t>
      </w:r>
      <w:r>
        <w:t xml:space="preserve"> data are assessed as high LOF pipelines.</w:t>
      </w:r>
    </w:p>
    <w:p w14:paraId="59B9EA79" w14:textId="77777777" w:rsidR="0030225E" w:rsidRDefault="0030225E" w:rsidP="0030225E"/>
    <w:p w14:paraId="4C64FCBF" w14:textId="119B91A4" w:rsidR="0030225E" w:rsidRDefault="0030225E" w:rsidP="0030225E">
      <w:pPr>
        <w:pStyle w:val="Heading3"/>
      </w:pPr>
      <w:r>
        <w:t>Distribution of pipe length</w:t>
      </w:r>
    </w:p>
    <w:p w14:paraId="5DC57E34" w14:textId="77777777" w:rsidR="000D309A" w:rsidRDefault="000D309A" w:rsidP="000D309A">
      <w:r w:rsidRPr="008A46F5">
        <w:rPr>
          <w:highlight w:val="yellow"/>
        </w:rPr>
        <w:t>The length distribution of the entire pipeline system according to risk ranking, for total risk, is presented in Figure xxx.</w:t>
      </w:r>
    </w:p>
    <w:p w14:paraId="2FD9A394" w14:textId="28936443" w:rsidR="0030225E" w:rsidRDefault="000D309A" w:rsidP="0030225E">
      <w:r w:rsidRPr="000D309A">
        <w:rPr>
          <w:noProof/>
        </w:rPr>
        <w:drawing>
          <wp:inline distT="0" distB="0" distL="0" distR="0" wp14:anchorId="5C66C052" wp14:editId="555B3F2C">
            <wp:extent cx="5777865" cy="4268470"/>
            <wp:effectExtent l="19050" t="19050" r="13335"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7865" cy="4268470"/>
                    </a:xfrm>
                    <a:prstGeom prst="rect">
                      <a:avLst/>
                    </a:prstGeom>
                    <a:ln>
                      <a:solidFill>
                        <a:schemeClr val="tx1"/>
                      </a:solidFill>
                    </a:ln>
                  </pic:spPr>
                </pic:pic>
              </a:graphicData>
            </a:graphic>
          </wp:inline>
        </w:drawing>
      </w:r>
    </w:p>
    <w:p w14:paraId="6C06DF5B" w14:textId="2C0BC234" w:rsidR="000D309A" w:rsidRDefault="000D309A" w:rsidP="000D309A">
      <w:pPr>
        <w:rPr>
          <w:highlight w:val="yellow"/>
        </w:rPr>
      </w:pPr>
      <w:r w:rsidRPr="008A46F5">
        <w:rPr>
          <w:highlight w:val="yellow"/>
        </w:rPr>
        <w:lastRenderedPageBreak/>
        <w:t xml:space="preserve">The risk ranking distribution in Figure xxx above shows that most of the pipeline segments are in the LOW RISK category, with only 25 km ranked as VERY HIGH RISK, and 154 km as HIGH RISK. </w:t>
      </w:r>
    </w:p>
    <w:p w14:paraId="79E228EC" w14:textId="000BE4ED" w:rsidR="008A46F5" w:rsidRDefault="008A46F5" w:rsidP="008A46F5">
      <w:r>
        <w:t xml:space="preserve">The cumulative pipeline lengths of each threat driver categorized according to risk ranking is presented in </w:t>
      </w:r>
      <w:r w:rsidRPr="007315E3">
        <w:rPr>
          <w:highlight w:val="yellow"/>
        </w:rPr>
        <w:t>Table XXX</w:t>
      </w:r>
      <w:r>
        <w:t>.</w:t>
      </w:r>
    </w:p>
    <w:tbl>
      <w:tblPr>
        <w:tblStyle w:val="TableGrid"/>
        <w:tblW w:w="0" w:type="auto"/>
        <w:tblLook w:val="04A0" w:firstRow="1" w:lastRow="0" w:firstColumn="1" w:lastColumn="0" w:noHBand="0" w:noVBand="1"/>
      </w:tblPr>
      <w:tblGrid>
        <w:gridCol w:w="1514"/>
        <w:gridCol w:w="1515"/>
        <w:gridCol w:w="1515"/>
        <w:gridCol w:w="1515"/>
        <w:gridCol w:w="1515"/>
        <w:gridCol w:w="1515"/>
      </w:tblGrid>
      <w:tr w:rsidR="008A46F5" w:rsidRPr="008A46F5" w14:paraId="3E3BBBBF" w14:textId="77777777" w:rsidTr="008A46F5">
        <w:tc>
          <w:tcPr>
            <w:tcW w:w="1514" w:type="dxa"/>
            <w:vMerge w:val="restart"/>
            <w:shd w:val="clear" w:color="auto" w:fill="F2F2F2" w:themeFill="background1" w:themeFillShade="F2"/>
            <w:vAlign w:val="center"/>
          </w:tcPr>
          <w:p w14:paraId="409ECC42" w14:textId="7CEC4C05" w:rsidR="008A46F5" w:rsidRPr="008A46F5" w:rsidRDefault="008A46F5" w:rsidP="008A46F5">
            <w:pPr>
              <w:jc w:val="center"/>
              <w:rPr>
                <w:b/>
              </w:rPr>
            </w:pPr>
            <w:r w:rsidRPr="008A46F5">
              <w:rPr>
                <w:b/>
              </w:rPr>
              <w:t>MD Method Used</w:t>
            </w:r>
          </w:p>
        </w:tc>
        <w:tc>
          <w:tcPr>
            <w:tcW w:w="7575" w:type="dxa"/>
            <w:gridSpan w:val="5"/>
            <w:shd w:val="clear" w:color="auto" w:fill="F2F2F2" w:themeFill="background1" w:themeFillShade="F2"/>
            <w:vAlign w:val="center"/>
          </w:tcPr>
          <w:p w14:paraId="7500E41A" w14:textId="43F30DB7" w:rsidR="008A46F5" w:rsidRPr="008A46F5" w:rsidRDefault="008A46F5" w:rsidP="008A46F5">
            <w:pPr>
              <w:jc w:val="center"/>
              <w:rPr>
                <w:b/>
              </w:rPr>
            </w:pPr>
            <w:r w:rsidRPr="008A46F5">
              <w:rPr>
                <w:b/>
              </w:rPr>
              <w:t>Cumulative Length (m)</w:t>
            </w:r>
          </w:p>
        </w:tc>
      </w:tr>
      <w:tr w:rsidR="008A46F5" w:rsidRPr="008A46F5" w14:paraId="31611EF8" w14:textId="77777777" w:rsidTr="008A46F5">
        <w:tc>
          <w:tcPr>
            <w:tcW w:w="1514" w:type="dxa"/>
            <w:vMerge/>
            <w:shd w:val="clear" w:color="auto" w:fill="F2F2F2" w:themeFill="background1" w:themeFillShade="F2"/>
            <w:vAlign w:val="center"/>
          </w:tcPr>
          <w:p w14:paraId="5AF64E58" w14:textId="406850B0" w:rsidR="008A46F5" w:rsidRPr="008A46F5" w:rsidRDefault="008A46F5" w:rsidP="008A46F5">
            <w:pPr>
              <w:jc w:val="center"/>
            </w:pPr>
          </w:p>
        </w:tc>
        <w:tc>
          <w:tcPr>
            <w:tcW w:w="1515" w:type="dxa"/>
            <w:shd w:val="clear" w:color="auto" w:fill="F2F2F2" w:themeFill="background1" w:themeFillShade="F2"/>
            <w:vAlign w:val="center"/>
          </w:tcPr>
          <w:p w14:paraId="4A57272D" w14:textId="70E8D9F4" w:rsidR="008A46F5" w:rsidRPr="008A46F5" w:rsidRDefault="008A46F5" w:rsidP="008A46F5">
            <w:pPr>
              <w:jc w:val="center"/>
            </w:pPr>
            <w:r w:rsidRPr="00810DC8">
              <w:rPr>
                <w:b/>
              </w:rPr>
              <w:t>LOW Risk</w:t>
            </w:r>
          </w:p>
        </w:tc>
        <w:tc>
          <w:tcPr>
            <w:tcW w:w="1515" w:type="dxa"/>
            <w:shd w:val="clear" w:color="auto" w:fill="BFBFBF" w:themeFill="background1" w:themeFillShade="BF"/>
            <w:vAlign w:val="center"/>
          </w:tcPr>
          <w:p w14:paraId="50B8E88E" w14:textId="4BF7F3D7" w:rsidR="008A46F5" w:rsidRPr="008A46F5" w:rsidRDefault="008A46F5" w:rsidP="008A46F5">
            <w:pPr>
              <w:jc w:val="center"/>
            </w:pPr>
            <w:r w:rsidRPr="00810DC8">
              <w:rPr>
                <w:b/>
              </w:rPr>
              <w:t>MEDIUM Risk</w:t>
            </w:r>
          </w:p>
        </w:tc>
        <w:tc>
          <w:tcPr>
            <w:tcW w:w="1515" w:type="dxa"/>
            <w:shd w:val="clear" w:color="auto" w:fill="808080" w:themeFill="background1" w:themeFillShade="80"/>
            <w:vAlign w:val="center"/>
          </w:tcPr>
          <w:p w14:paraId="0C86BE8B" w14:textId="2A174583" w:rsidR="008A46F5" w:rsidRPr="008A46F5" w:rsidRDefault="008A46F5" w:rsidP="008A46F5">
            <w:pPr>
              <w:jc w:val="center"/>
            </w:pPr>
            <w:r w:rsidRPr="00810DC8">
              <w:rPr>
                <w:b/>
              </w:rPr>
              <w:t>HIGH Risk</w:t>
            </w:r>
          </w:p>
        </w:tc>
        <w:tc>
          <w:tcPr>
            <w:tcW w:w="1515" w:type="dxa"/>
            <w:shd w:val="clear" w:color="auto" w:fill="404040" w:themeFill="text1" w:themeFillTint="BF"/>
            <w:vAlign w:val="center"/>
          </w:tcPr>
          <w:p w14:paraId="2DD420BC" w14:textId="7C9629D1" w:rsidR="008A46F5" w:rsidRPr="008A46F5" w:rsidRDefault="008A46F5" w:rsidP="008A46F5">
            <w:pPr>
              <w:jc w:val="center"/>
            </w:pPr>
            <w:r w:rsidRPr="00810DC8">
              <w:rPr>
                <w:b/>
              </w:rPr>
              <w:t>VERY HIGH Risk</w:t>
            </w:r>
          </w:p>
        </w:tc>
        <w:tc>
          <w:tcPr>
            <w:tcW w:w="1515" w:type="dxa"/>
            <w:shd w:val="clear" w:color="auto" w:fill="F2F2F2" w:themeFill="background1" w:themeFillShade="F2"/>
            <w:vAlign w:val="center"/>
          </w:tcPr>
          <w:p w14:paraId="05809858" w14:textId="3F474FFB" w:rsidR="008A46F5" w:rsidRPr="008A46F5" w:rsidRDefault="008A46F5" w:rsidP="008A46F5">
            <w:pPr>
              <w:jc w:val="center"/>
              <w:rPr>
                <w:b/>
              </w:rPr>
            </w:pPr>
            <w:r w:rsidRPr="008A46F5">
              <w:rPr>
                <w:b/>
              </w:rPr>
              <w:t>Grand Total</w:t>
            </w:r>
          </w:p>
        </w:tc>
      </w:tr>
      <w:tr w:rsidR="008A46F5" w:rsidRPr="008A46F5" w14:paraId="21405B25" w14:textId="77777777" w:rsidTr="008A46F5">
        <w:tc>
          <w:tcPr>
            <w:tcW w:w="1514" w:type="dxa"/>
            <w:shd w:val="clear" w:color="auto" w:fill="F2F2F2" w:themeFill="background1" w:themeFillShade="F2"/>
            <w:vAlign w:val="center"/>
          </w:tcPr>
          <w:p w14:paraId="75EDD001" w14:textId="3DC0F01F" w:rsidR="008A46F5" w:rsidRPr="008A46F5" w:rsidRDefault="008A46F5" w:rsidP="008A46F5">
            <w:pPr>
              <w:jc w:val="center"/>
            </w:pPr>
            <w:r w:rsidRPr="008A46F5">
              <w:t>Method 1</w:t>
            </w:r>
          </w:p>
        </w:tc>
        <w:tc>
          <w:tcPr>
            <w:tcW w:w="1515" w:type="dxa"/>
            <w:vAlign w:val="center"/>
          </w:tcPr>
          <w:p w14:paraId="3C7C8E5B" w14:textId="77777777" w:rsidR="008A46F5" w:rsidRPr="008A46F5" w:rsidRDefault="008A46F5" w:rsidP="008A46F5">
            <w:pPr>
              <w:jc w:val="center"/>
            </w:pPr>
            <w:r w:rsidRPr="008A46F5">
              <w:t>78,380.93</w:t>
            </w:r>
          </w:p>
        </w:tc>
        <w:tc>
          <w:tcPr>
            <w:tcW w:w="1515" w:type="dxa"/>
            <w:vAlign w:val="center"/>
          </w:tcPr>
          <w:p w14:paraId="02F9569F" w14:textId="74007C29" w:rsidR="008A46F5" w:rsidRPr="008A46F5" w:rsidRDefault="008A46F5" w:rsidP="008A46F5">
            <w:pPr>
              <w:jc w:val="center"/>
            </w:pPr>
            <w:r w:rsidRPr="008A46F5">
              <w:t>2,874,705.01</w:t>
            </w:r>
          </w:p>
        </w:tc>
        <w:tc>
          <w:tcPr>
            <w:tcW w:w="1515" w:type="dxa"/>
            <w:vAlign w:val="center"/>
          </w:tcPr>
          <w:p w14:paraId="116E1F1D" w14:textId="60BE636E" w:rsidR="008A46F5" w:rsidRPr="008A46F5" w:rsidRDefault="008A46F5" w:rsidP="008A46F5">
            <w:pPr>
              <w:jc w:val="center"/>
            </w:pPr>
            <w:r w:rsidRPr="008A46F5">
              <w:t>451,477.38</w:t>
            </w:r>
          </w:p>
        </w:tc>
        <w:tc>
          <w:tcPr>
            <w:tcW w:w="1515" w:type="dxa"/>
            <w:vAlign w:val="center"/>
          </w:tcPr>
          <w:p w14:paraId="02CEAF26" w14:textId="1CCD3E9A" w:rsidR="008A46F5" w:rsidRPr="008A46F5" w:rsidRDefault="008A46F5" w:rsidP="008A46F5">
            <w:pPr>
              <w:jc w:val="center"/>
            </w:pPr>
            <w:r w:rsidRPr="008A46F5">
              <w:t>35,782.25</w:t>
            </w:r>
          </w:p>
        </w:tc>
        <w:tc>
          <w:tcPr>
            <w:tcW w:w="1515" w:type="dxa"/>
            <w:shd w:val="clear" w:color="auto" w:fill="F2F2F2" w:themeFill="background1" w:themeFillShade="F2"/>
            <w:vAlign w:val="center"/>
          </w:tcPr>
          <w:p w14:paraId="17A49DA4" w14:textId="3DF889E3" w:rsidR="008A46F5" w:rsidRPr="008A46F5" w:rsidRDefault="008A46F5" w:rsidP="008A46F5">
            <w:pPr>
              <w:jc w:val="center"/>
              <w:rPr>
                <w:b/>
              </w:rPr>
            </w:pPr>
            <w:r w:rsidRPr="008A46F5">
              <w:rPr>
                <w:b/>
              </w:rPr>
              <w:t>3,440,345.56</w:t>
            </w:r>
          </w:p>
        </w:tc>
      </w:tr>
      <w:tr w:rsidR="008A46F5" w:rsidRPr="008A46F5" w14:paraId="16FB092D" w14:textId="77777777" w:rsidTr="008A46F5">
        <w:tc>
          <w:tcPr>
            <w:tcW w:w="1514" w:type="dxa"/>
            <w:shd w:val="clear" w:color="auto" w:fill="F2F2F2" w:themeFill="background1" w:themeFillShade="F2"/>
            <w:vAlign w:val="center"/>
          </w:tcPr>
          <w:p w14:paraId="3CF5679E" w14:textId="2DC8A43D" w:rsidR="008A46F5" w:rsidRPr="008A46F5" w:rsidRDefault="008A46F5" w:rsidP="008A46F5">
            <w:pPr>
              <w:jc w:val="center"/>
            </w:pPr>
            <w:r w:rsidRPr="008A46F5">
              <w:t>Method 2</w:t>
            </w:r>
          </w:p>
        </w:tc>
        <w:tc>
          <w:tcPr>
            <w:tcW w:w="1515" w:type="dxa"/>
            <w:vAlign w:val="center"/>
          </w:tcPr>
          <w:p w14:paraId="46A219E2" w14:textId="77777777" w:rsidR="008A46F5" w:rsidRPr="008A46F5" w:rsidRDefault="008A46F5" w:rsidP="008A46F5">
            <w:pPr>
              <w:jc w:val="center"/>
            </w:pPr>
            <w:r w:rsidRPr="008A46F5">
              <w:t>29,799.38</w:t>
            </w:r>
          </w:p>
        </w:tc>
        <w:tc>
          <w:tcPr>
            <w:tcW w:w="1515" w:type="dxa"/>
            <w:vAlign w:val="center"/>
          </w:tcPr>
          <w:p w14:paraId="75406282" w14:textId="51A82422" w:rsidR="008A46F5" w:rsidRPr="008A46F5" w:rsidRDefault="008A46F5" w:rsidP="008A46F5">
            <w:pPr>
              <w:jc w:val="center"/>
            </w:pPr>
            <w:r w:rsidRPr="008A46F5">
              <w:t>3,413,003.48</w:t>
            </w:r>
          </w:p>
        </w:tc>
        <w:tc>
          <w:tcPr>
            <w:tcW w:w="1515" w:type="dxa"/>
            <w:vAlign w:val="center"/>
          </w:tcPr>
          <w:p w14:paraId="53C7CEBD" w14:textId="327CB534" w:rsidR="008A46F5" w:rsidRPr="008A46F5" w:rsidRDefault="008A46F5" w:rsidP="008A46F5">
            <w:pPr>
              <w:jc w:val="center"/>
            </w:pPr>
            <w:r w:rsidRPr="008A46F5">
              <w:t>133,808.44</w:t>
            </w:r>
          </w:p>
        </w:tc>
        <w:tc>
          <w:tcPr>
            <w:tcW w:w="1515" w:type="dxa"/>
            <w:vAlign w:val="center"/>
          </w:tcPr>
          <w:p w14:paraId="054AB5D9" w14:textId="08E74A6D" w:rsidR="008A46F5" w:rsidRPr="008A46F5" w:rsidRDefault="008A46F5" w:rsidP="008A46F5">
            <w:pPr>
              <w:jc w:val="center"/>
            </w:pPr>
            <w:r w:rsidRPr="008A46F5">
              <w:t>18,413.00</w:t>
            </w:r>
          </w:p>
        </w:tc>
        <w:tc>
          <w:tcPr>
            <w:tcW w:w="1515" w:type="dxa"/>
            <w:shd w:val="clear" w:color="auto" w:fill="F2F2F2" w:themeFill="background1" w:themeFillShade="F2"/>
            <w:vAlign w:val="center"/>
          </w:tcPr>
          <w:p w14:paraId="136B507A" w14:textId="4E21E493" w:rsidR="008A46F5" w:rsidRPr="008A46F5" w:rsidRDefault="008A46F5" w:rsidP="008A46F5">
            <w:pPr>
              <w:jc w:val="center"/>
              <w:rPr>
                <w:b/>
              </w:rPr>
            </w:pPr>
            <w:r w:rsidRPr="008A46F5">
              <w:rPr>
                <w:b/>
              </w:rPr>
              <w:t>3,595,024.31</w:t>
            </w:r>
          </w:p>
        </w:tc>
      </w:tr>
      <w:tr w:rsidR="008A46F5" w:rsidRPr="008A46F5" w14:paraId="0753C51D" w14:textId="77777777" w:rsidTr="008A46F5">
        <w:tc>
          <w:tcPr>
            <w:tcW w:w="1514" w:type="dxa"/>
            <w:shd w:val="clear" w:color="auto" w:fill="F2F2F2" w:themeFill="background1" w:themeFillShade="F2"/>
            <w:vAlign w:val="center"/>
          </w:tcPr>
          <w:p w14:paraId="379BC74F" w14:textId="77777777" w:rsidR="008A46F5" w:rsidRPr="008A46F5" w:rsidRDefault="008A46F5" w:rsidP="008A46F5">
            <w:pPr>
              <w:jc w:val="center"/>
              <w:rPr>
                <w:b/>
              </w:rPr>
            </w:pPr>
            <w:r w:rsidRPr="008A46F5">
              <w:rPr>
                <w:b/>
              </w:rPr>
              <w:t>Grand Total</w:t>
            </w:r>
          </w:p>
        </w:tc>
        <w:tc>
          <w:tcPr>
            <w:tcW w:w="1515" w:type="dxa"/>
            <w:shd w:val="clear" w:color="auto" w:fill="F2F2F2" w:themeFill="background1" w:themeFillShade="F2"/>
            <w:vAlign w:val="center"/>
          </w:tcPr>
          <w:p w14:paraId="4000DF7D" w14:textId="77777777" w:rsidR="008A46F5" w:rsidRPr="008A46F5" w:rsidRDefault="008A46F5" w:rsidP="008A46F5">
            <w:pPr>
              <w:jc w:val="center"/>
              <w:rPr>
                <w:b/>
              </w:rPr>
            </w:pPr>
            <w:r w:rsidRPr="008A46F5">
              <w:rPr>
                <w:b/>
              </w:rPr>
              <w:t>108,180.31</w:t>
            </w:r>
          </w:p>
        </w:tc>
        <w:tc>
          <w:tcPr>
            <w:tcW w:w="1515" w:type="dxa"/>
            <w:shd w:val="clear" w:color="auto" w:fill="F2F2F2" w:themeFill="background1" w:themeFillShade="F2"/>
            <w:vAlign w:val="center"/>
          </w:tcPr>
          <w:p w14:paraId="7BA32AD8" w14:textId="3A7F1447" w:rsidR="008A46F5" w:rsidRPr="008A46F5" w:rsidRDefault="008A46F5" w:rsidP="008A46F5">
            <w:pPr>
              <w:jc w:val="center"/>
              <w:rPr>
                <w:b/>
              </w:rPr>
            </w:pPr>
            <w:r w:rsidRPr="008A46F5">
              <w:rPr>
                <w:b/>
              </w:rPr>
              <w:t>6,287,708.49</w:t>
            </w:r>
          </w:p>
        </w:tc>
        <w:tc>
          <w:tcPr>
            <w:tcW w:w="1515" w:type="dxa"/>
            <w:shd w:val="clear" w:color="auto" w:fill="F2F2F2" w:themeFill="background1" w:themeFillShade="F2"/>
            <w:vAlign w:val="center"/>
          </w:tcPr>
          <w:p w14:paraId="7C8A9267" w14:textId="4210052B" w:rsidR="008A46F5" w:rsidRPr="008A46F5" w:rsidRDefault="008A46F5" w:rsidP="008A46F5">
            <w:pPr>
              <w:jc w:val="center"/>
              <w:rPr>
                <w:b/>
              </w:rPr>
            </w:pPr>
            <w:r w:rsidRPr="008A46F5">
              <w:rPr>
                <w:b/>
              </w:rPr>
              <w:t>585,285.82</w:t>
            </w:r>
          </w:p>
        </w:tc>
        <w:tc>
          <w:tcPr>
            <w:tcW w:w="1515" w:type="dxa"/>
            <w:shd w:val="clear" w:color="auto" w:fill="F2F2F2" w:themeFill="background1" w:themeFillShade="F2"/>
            <w:vAlign w:val="center"/>
          </w:tcPr>
          <w:p w14:paraId="0A3367FB" w14:textId="2C1EFF15" w:rsidR="008A46F5" w:rsidRPr="008A46F5" w:rsidRDefault="008A46F5" w:rsidP="008A46F5">
            <w:pPr>
              <w:jc w:val="center"/>
              <w:rPr>
                <w:b/>
              </w:rPr>
            </w:pPr>
            <w:r w:rsidRPr="008A46F5">
              <w:rPr>
                <w:b/>
              </w:rPr>
              <w:t>54,195.25</w:t>
            </w:r>
          </w:p>
        </w:tc>
        <w:tc>
          <w:tcPr>
            <w:tcW w:w="1515" w:type="dxa"/>
            <w:shd w:val="clear" w:color="auto" w:fill="F2F2F2" w:themeFill="background1" w:themeFillShade="F2"/>
            <w:vAlign w:val="center"/>
          </w:tcPr>
          <w:p w14:paraId="2F5913A7" w14:textId="1E2EF32B" w:rsidR="008A46F5" w:rsidRPr="008A46F5" w:rsidRDefault="008A46F5" w:rsidP="008A46F5">
            <w:pPr>
              <w:jc w:val="center"/>
              <w:rPr>
                <w:b/>
              </w:rPr>
            </w:pPr>
            <w:r w:rsidRPr="008A46F5">
              <w:rPr>
                <w:b/>
              </w:rPr>
              <w:t>7,035,369.87</w:t>
            </w:r>
          </w:p>
        </w:tc>
      </w:tr>
    </w:tbl>
    <w:p w14:paraId="4411CC94" w14:textId="7448D9CC" w:rsidR="008A46F5" w:rsidRDefault="008A46F5" w:rsidP="000D309A"/>
    <w:p w14:paraId="29D84EE3" w14:textId="5A2607F3" w:rsidR="008A46F5" w:rsidRDefault="008A46F5" w:rsidP="000D309A">
      <w:r w:rsidRPr="008A46F5">
        <w:rPr>
          <w:highlight w:val="yellow"/>
        </w:rPr>
        <w:t>The cumulative lengths in each risk rank, categorized according to threat drivers as shown in Figure xxx.</w:t>
      </w:r>
    </w:p>
    <w:p w14:paraId="397A19AF" w14:textId="32AF2C81" w:rsidR="000D309A" w:rsidRDefault="008A46F5" w:rsidP="0030225E">
      <w:r w:rsidRPr="008A46F5">
        <w:rPr>
          <w:noProof/>
        </w:rPr>
        <w:drawing>
          <wp:inline distT="0" distB="0" distL="0" distR="0" wp14:anchorId="054B29A8" wp14:editId="273DF1AA">
            <wp:extent cx="5777865" cy="4262755"/>
            <wp:effectExtent l="19050" t="19050" r="1333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7865" cy="4262755"/>
                    </a:xfrm>
                    <a:prstGeom prst="rect">
                      <a:avLst/>
                    </a:prstGeom>
                    <a:ln>
                      <a:solidFill>
                        <a:schemeClr val="tx1"/>
                      </a:solidFill>
                    </a:ln>
                  </pic:spPr>
                </pic:pic>
              </a:graphicData>
            </a:graphic>
          </wp:inline>
        </w:drawing>
      </w:r>
    </w:p>
    <w:p w14:paraId="1CC04713" w14:textId="77777777" w:rsidR="000D309A" w:rsidRDefault="000D309A" w:rsidP="0030225E"/>
    <w:p w14:paraId="30A4457E" w14:textId="77777777" w:rsidR="000D309A" w:rsidRPr="009D3439" w:rsidRDefault="000D309A" w:rsidP="0030225E"/>
    <w:p w14:paraId="4B652DBF" w14:textId="63B05A24" w:rsidR="0030225E" w:rsidRDefault="00034010" w:rsidP="0030225E">
      <w:pPr>
        <w:pStyle w:val="Heading3"/>
      </w:pPr>
      <w:r>
        <w:lastRenderedPageBreak/>
        <w:t xml:space="preserve">Reportable Pipeline Segments: </w:t>
      </w:r>
      <w:r w:rsidR="00F44EF5">
        <w:t>MD</w:t>
      </w:r>
      <w:r w:rsidR="0030225E">
        <w:t xml:space="preserve"> Method 1</w:t>
      </w:r>
    </w:p>
    <w:p w14:paraId="0398CF15" w14:textId="1E3797A8" w:rsidR="0030225E" w:rsidRDefault="005260FF" w:rsidP="0030225E">
      <w:pPr>
        <w:tabs>
          <w:tab w:val="left" w:pos="6660"/>
        </w:tabs>
      </w:pPr>
      <w:r>
        <w:t>M</w:t>
      </w:r>
      <w:r w:rsidR="0030225E">
        <w:t xml:space="preserve">C Method 1 has </w:t>
      </w:r>
      <w:r w:rsidR="00DD7CDE">
        <w:t>36</w:t>
      </w:r>
      <w:r w:rsidR="0030225E">
        <w:t xml:space="preserve"> pipelines with segments that fall within the total risk reportable category. These pipelines and their </w:t>
      </w:r>
      <w:proofErr w:type="gramStart"/>
      <w:r w:rsidR="0030225E">
        <w:t>high risk</w:t>
      </w:r>
      <w:proofErr w:type="gramEnd"/>
      <w:r w:rsidR="0030225E">
        <w:t xml:space="preserve"> drivers are presented in </w:t>
      </w:r>
      <w:r w:rsidR="0030225E" w:rsidRPr="0071456A">
        <w:rPr>
          <w:highlight w:val="yellow"/>
        </w:rPr>
        <w:t>Table xxx</w:t>
      </w:r>
      <w:r w:rsidR="0030225E">
        <w:t xml:space="preserve"> below:</w:t>
      </w:r>
    </w:p>
    <w:p w14:paraId="0406DE9E" w14:textId="77777777" w:rsidR="00740FF6" w:rsidRDefault="00740FF6" w:rsidP="00740FF6"/>
    <w:p w14:paraId="1697103E" w14:textId="77777777" w:rsidR="00740FF6" w:rsidRPr="002B6B0D" w:rsidRDefault="00740FF6" w:rsidP="00740FF6">
      <w:pPr>
        <w:pStyle w:val="ListParagraph"/>
        <w:numPr>
          <w:ilvl w:val="0"/>
          <w:numId w:val="25"/>
        </w:numPr>
        <w:spacing w:before="0" w:after="0"/>
      </w:pPr>
      <w:r w:rsidRPr="002B6B0D">
        <w:t>"SECT 7 MANSON TO RAPID CITY NPS 6</w:t>
      </w:r>
    </w:p>
    <w:p w14:paraId="3C56E0E2" w14:textId="77777777" w:rsidR="00740FF6" w:rsidRPr="002B6B0D" w:rsidRDefault="00740FF6" w:rsidP="00740FF6">
      <w:pPr>
        <w:pStyle w:val="ListParagraph"/>
        <w:numPr>
          <w:ilvl w:val="1"/>
          <w:numId w:val="25"/>
        </w:numPr>
        <w:spacing w:before="0" w:after="0"/>
      </w:pPr>
      <w:r w:rsidRPr="002B6B0D">
        <w:t>Total Cumulative Length (m):</w:t>
      </w:r>
      <w:r w:rsidRPr="002B6B0D">
        <w:tab/>
        <w:t>106821.69</w:t>
      </w:r>
    </w:p>
    <w:p w14:paraId="6BFE0714" w14:textId="77777777" w:rsidR="00740FF6" w:rsidRPr="002B6B0D" w:rsidRDefault="00740FF6" w:rsidP="00740FF6">
      <w:pPr>
        <w:pStyle w:val="ListParagraph"/>
        <w:numPr>
          <w:ilvl w:val="1"/>
          <w:numId w:val="25"/>
        </w:numPr>
        <w:spacing w:before="0" w:after="0"/>
      </w:pPr>
      <w:r w:rsidRPr="002B6B0D">
        <w:t>Likelihood of failure distributed between minimum of 1.000e-01 and maximum of 1.000e-01.</w:t>
      </w:r>
    </w:p>
    <w:p w14:paraId="0B628753" w14:textId="77777777" w:rsidR="00740FF6" w:rsidRPr="002B6B0D" w:rsidRDefault="00740FF6" w:rsidP="00740FF6">
      <w:pPr>
        <w:pStyle w:val="ListParagraph"/>
        <w:numPr>
          <w:ilvl w:val="2"/>
          <w:numId w:val="25"/>
        </w:numPr>
        <w:spacing w:before="0" w:after="0"/>
      </w:pPr>
      <w:r w:rsidRPr="002B6B0D">
        <w:t>Installation date between minimum of 1963-07-01 and maximum of 1963-07-01</w:t>
      </w:r>
    </w:p>
    <w:p w14:paraId="5DEE34C5" w14:textId="77777777" w:rsidR="00740FF6" w:rsidRPr="002B6B0D" w:rsidRDefault="00740FF6" w:rsidP="00740FF6">
      <w:pPr>
        <w:pStyle w:val="ListParagraph"/>
        <w:numPr>
          <w:ilvl w:val="2"/>
          <w:numId w:val="25"/>
        </w:numPr>
        <w:spacing w:before="0" w:after="0"/>
      </w:pPr>
      <w:r w:rsidRPr="002B6B0D">
        <w:t>Pipe seam type of ERW</w:t>
      </w:r>
    </w:p>
    <w:p w14:paraId="166B5D8F" w14:textId="77777777" w:rsidR="00740FF6" w:rsidRPr="002B6B0D" w:rsidRDefault="00740FF6" w:rsidP="00740FF6">
      <w:pPr>
        <w:pStyle w:val="ListParagraph"/>
        <w:numPr>
          <w:ilvl w:val="2"/>
          <w:numId w:val="25"/>
        </w:numPr>
        <w:spacing w:before="0" w:after="0"/>
      </w:pPr>
      <w:r w:rsidRPr="002B6B0D">
        <w:t>Maximum Operating Stress percentage between minimum of 71.83 and maximum of 71.83% SMYS</w:t>
      </w:r>
    </w:p>
    <w:p w14:paraId="2FF0F152" w14:textId="77777777" w:rsidR="00740FF6" w:rsidRPr="002B6B0D" w:rsidRDefault="00740FF6" w:rsidP="00740FF6">
      <w:pPr>
        <w:pStyle w:val="ListParagraph"/>
        <w:numPr>
          <w:ilvl w:val="1"/>
          <w:numId w:val="25"/>
        </w:numPr>
        <w:spacing w:before="0" w:after="0"/>
      </w:pPr>
      <w:r w:rsidRPr="002B6B0D">
        <w:t>Consequence of failure distributed between minimum of $3.17 and maximum of $127.06MM</w:t>
      </w:r>
    </w:p>
    <w:p w14:paraId="49669D5F" w14:textId="77777777" w:rsidR="00740FF6" w:rsidRPr="002B6B0D" w:rsidRDefault="00740FF6" w:rsidP="00740FF6">
      <w:pPr>
        <w:pStyle w:val="ListParagraph"/>
        <w:numPr>
          <w:ilvl w:val="1"/>
          <w:numId w:val="25"/>
        </w:numPr>
        <w:spacing w:before="0" w:after="0"/>
      </w:pPr>
      <w:r w:rsidRPr="002B6B0D">
        <w:t>Total length driven by Safety: 785.6 meters.</w:t>
      </w:r>
    </w:p>
    <w:p w14:paraId="00B02367" w14:textId="77777777" w:rsidR="00740FF6" w:rsidRPr="002B6B0D" w:rsidRDefault="00740FF6" w:rsidP="00740FF6">
      <w:pPr>
        <w:pStyle w:val="ListParagraph"/>
        <w:numPr>
          <w:ilvl w:val="1"/>
          <w:numId w:val="25"/>
        </w:numPr>
        <w:spacing w:before="0" w:after="0"/>
      </w:pPr>
      <w:r w:rsidRPr="002B6B0D">
        <w:t>Safety Cost distributed between minimum of $0.00 and maximum of $121.06MM:</w:t>
      </w:r>
    </w:p>
    <w:p w14:paraId="004ACA63" w14:textId="77777777" w:rsidR="00740FF6" w:rsidRPr="002B6B0D" w:rsidRDefault="00740FF6" w:rsidP="00740FF6">
      <w:pPr>
        <w:pStyle w:val="ListParagraph"/>
        <w:numPr>
          <w:ilvl w:val="2"/>
          <w:numId w:val="25"/>
        </w:numPr>
        <w:spacing w:before="0" w:after="0"/>
      </w:pPr>
      <w:r w:rsidRPr="002B6B0D">
        <w:t>Leak cost between minimum of $0.00 and maximum of $121.06MM</w:t>
      </w:r>
    </w:p>
    <w:p w14:paraId="5042F2A2" w14:textId="77777777" w:rsidR="00740FF6" w:rsidRPr="002B6B0D" w:rsidRDefault="00740FF6" w:rsidP="00740FF6">
      <w:pPr>
        <w:pStyle w:val="ListParagraph"/>
        <w:numPr>
          <w:ilvl w:val="2"/>
          <w:numId w:val="25"/>
        </w:numPr>
        <w:spacing w:before="0" w:after="0"/>
      </w:pPr>
      <w:r w:rsidRPr="002B6B0D">
        <w:t>Leak scenario yielded 17.0 intersections with structures, with minimum of 0.0 and maximum of 12.61 of population impacted.</w:t>
      </w:r>
    </w:p>
    <w:p w14:paraId="33631ECF" w14:textId="77777777" w:rsidR="00740FF6" w:rsidRPr="002B6B0D" w:rsidRDefault="00740FF6" w:rsidP="00740FF6">
      <w:pPr>
        <w:pStyle w:val="ListParagraph"/>
        <w:numPr>
          <w:ilvl w:val="2"/>
          <w:numId w:val="25"/>
        </w:numPr>
        <w:spacing w:before="0" w:after="0"/>
      </w:pPr>
      <w:r w:rsidRPr="002B6B0D">
        <w:t>Leak hazard radius distributed between minimum of 12.34 and maximum of 12.34 meters.</w:t>
      </w:r>
    </w:p>
    <w:p w14:paraId="7CA1B321" w14:textId="77777777" w:rsidR="00740FF6" w:rsidRPr="002B6B0D" w:rsidRDefault="00740FF6" w:rsidP="00740FF6">
      <w:pPr>
        <w:pStyle w:val="ListParagraph"/>
        <w:numPr>
          <w:ilvl w:val="2"/>
          <w:numId w:val="25"/>
        </w:numPr>
        <w:spacing w:before="0" w:after="0"/>
      </w:pPr>
      <w:r w:rsidRPr="002B6B0D">
        <w:t>Rupture cost between minimum of $0.00 and maximum of $121.06MM</w:t>
      </w:r>
    </w:p>
    <w:p w14:paraId="6261E136" w14:textId="77777777" w:rsidR="00740FF6" w:rsidRPr="002B6B0D" w:rsidRDefault="00740FF6" w:rsidP="00740FF6">
      <w:pPr>
        <w:pStyle w:val="ListParagraph"/>
        <w:numPr>
          <w:ilvl w:val="2"/>
          <w:numId w:val="25"/>
        </w:numPr>
        <w:spacing w:before="0" w:after="0"/>
      </w:pPr>
      <w:r w:rsidRPr="002B6B0D">
        <w:t>Rupture scenario yielded 55.0 intersections with structures, with minimum of 0.0 and maximum of 12.61 of population impacted</w:t>
      </w:r>
    </w:p>
    <w:p w14:paraId="6009C7EE" w14:textId="77777777" w:rsidR="00740FF6" w:rsidRPr="002B6B0D" w:rsidRDefault="00740FF6" w:rsidP="00740FF6">
      <w:pPr>
        <w:pStyle w:val="ListParagraph"/>
        <w:numPr>
          <w:ilvl w:val="2"/>
          <w:numId w:val="25"/>
        </w:numPr>
        <w:spacing w:before="0" w:after="0"/>
      </w:pPr>
      <w:r w:rsidRPr="002B6B0D">
        <w:t>Rupture hazard radius distributed between minimum of 130.83 and maximum of 130.83 meters.</w:t>
      </w:r>
    </w:p>
    <w:p w14:paraId="7247E434" w14:textId="77777777" w:rsidR="00740FF6" w:rsidRPr="002B6B0D" w:rsidRDefault="00740FF6" w:rsidP="00740FF6">
      <w:pPr>
        <w:pStyle w:val="ListParagraph"/>
        <w:numPr>
          <w:ilvl w:val="2"/>
          <w:numId w:val="25"/>
        </w:numPr>
        <w:spacing w:before="0" w:after="0"/>
      </w:pPr>
      <w:r w:rsidRPr="002B6B0D">
        <w:t>Puncture cost between minimum of $0.00 and maximum of $121.06MM</w:t>
      </w:r>
    </w:p>
    <w:p w14:paraId="4B0A8A90" w14:textId="77777777" w:rsidR="00740FF6" w:rsidRPr="002B6B0D" w:rsidRDefault="00740FF6" w:rsidP="00740FF6">
      <w:pPr>
        <w:pStyle w:val="ListParagraph"/>
        <w:numPr>
          <w:ilvl w:val="2"/>
          <w:numId w:val="25"/>
        </w:numPr>
        <w:spacing w:before="0" w:after="0"/>
      </w:pPr>
      <w:r w:rsidRPr="002B6B0D">
        <w:t>Puncture scenario yielded 39.0 intersections with structures, with minimum of 0.0 and maximum of 12.61 of population impacted</w:t>
      </w:r>
    </w:p>
    <w:p w14:paraId="6E7290E6" w14:textId="77777777" w:rsidR="00740FF6" w:rsidRPr="002B6B0D" w:rsidRDefault="00740FF6" w:rsidP="00740FF6">
      <w:pPr>
        <w:pStyle w:val="ListParagraph"/>
        <w:numPr>
          <w:ilvl w:val="2"/>
          <w:numId w:val="25"/>
        </w:numPr>
        <w:spacing w:before="0" w:after="0"/>
      </w:pPr>
      <w:r w:rsidRPr="002B6B0D">
        <w:t>Puncture hazard radius distributed between minimum of 58.33 and maximum of 58.33 meters.</w:t>
      </w:r>
    </w:p>
    <w:p w14:paraId="3C2DB88C" w14:textId="77777777" w:rsidR="00740FF6" w:rsidRPr="002B6B0D" w:rsidRDefault="00740FF6" w:rsidP="00740FF6">
      <w:pPr>
        <w:pStyle w:val="ListParagraph"/>
        <w:numPr>
          <w:ilvl w:val="2"/>
          <w:numId w:val="25"/>
        </w:numPr>
        <w:spacing w:before="0" w:after="0"/>
      </w:pPr>
      <w:r w:rsidRPr="002B6B0D">
        <w:t>Product type is NGL.</w:t>
      </w:r>
    </w:p>
    <w:p w14:paraId="410DA967" w14:textId="77777777" w:rsidR="00740FF6" w:rsidRPr="002B6B0D" w:rsidRDefault="00740FF6" w:rsidP="00740FF6">
      <w:pPr>
        <w:pStyle w:val="ListParagraph"/>
        <w:numPr>
          <w:ilvl w:val="2"/>
          <w:numId w:val="25"/>
        </w:numPr>
        <w:spacing w:before="0" w:after="0"/>
      </w:pPr>
      <w:r w:rsidRPr="002B6B0D">
        <w:t>Class area location is/are 1.0.</w:t>
      </w:r>
    </w:p>
    <w:p w14:paraId="4428A664" w14:textId="77777777" w:rsidR="00740FF6" w:rsidRPr="002B6B0D" w:rsidRDefault="00740FF6" w:rsidP="00740FF6">
      <w:pPr>
        <w:pStyle w:val="ListParagraph"/>
        <w:numPr>
          <w:ilvl w:val="1"/>
          <w:numId w:val="25"/>
        </w:numPr>
        <w:spacing w:before="0" w:after="0"/>
      </w:pPr>
      <w:r w:rsidRPr="002B6B0D">
        <w:t>Total length driven by Economic Loss: 106036.1 meters.</w:t>
      </w:r>
    </w:p>
    <w:p w14:paraId="6684193A" w14:textId="77777777" w:rsidR="00740FF6" w:rsidRPr="002B6B0D" w:rsidRDefault="00740FF6" w:rsidP="00740FF6">
      <w:pPr>
        <w:pStyle w:val="ListParagraph"/>
        <w:numPr>
          <w:ilvl w:val="1"/>
          <w:numId w:val="25"/>
        </w:numPr>
        <w:spacing w:before="0" w:after="0"/>
      </w:pPr>
      <w:r w:rsidRPr="002B6B0D">
        <w:t>Economic Loss Cost distributed between minimum of $3.17 and maximum of $6.00MM:</w:t>
      </w:r>
    </w:p>
    <w:p w14:paraId="74C8AA2C" w14:textId="77777777" w:rsidR="00740FF6" w:rsidRPr="002B6B0D" w:rsidRDefault="00740FF6" w:rsidP="00740FF6">
      <w:pPr>
        <w:pStyle w:val="ListParagraph"/>
        <w:numPr>
          <w:ilvl w:val="2"/>
          <w:numId w:val="25"/>
        </w:numPr>
        <w:spacing w:before="0" w:after="0"/>
      </w:pPr>
      <w:r w:rsidRPr="002B6B0D">
        <w:t>Repair costs between minimum of $11,500.00 and maximum of $40,000.00.</w:t>
      </w:r>
    </w:p>
    <w:p w14:paraId="51354D99" w14:textId="77777777" w:rsidR="00740FF6" w:rsidRPr="002B6B0D" w:rsidRDefault="00740FF6" w:rsidP="00740FF6">
      <w:pPr>
        <w:pStyle w:val="ListParagraph"/>
        <w:numPr>
          <w:ilvl w:val="2"/>
          <w:numId w:val="25"/>
        </w:numPr>
        <w:spacing w:before="0" w:after="0"/>
      </w:pPr>
      <w:r w:rsidRPr="002B6B0D">
        <w:t>Outage losses between minimum of $200,000.00 and maximum of $200,000.00.</w:t>
      </w:r>
    </w:p>
    <w:p w14:paraId="04EECAEA" w14:textId="77777777" w:rsidR="00740FF6" w:rsidRPr="002B6B0D" w:rsidRDefault="00740FF6" w:rsidP="00740FF6">
      <w:pPr>
        <w:pStyle w:val="ListParagraph"/>
        <w:numPr>
          <w:ilvl w:val="2"/>
          <w:numId w:val="25"/>
        </w:numPr>
        <w:spacing w:before="0" w:after="0"/>
      </w:pPr>
      <w:r w:rsidRPr="002B6B0D">
        <w:t>Product type is NGL.</w:t>
      </w:r>
    </w:p>
    <w:p w14:paraId="57EB2ECD" w14:textId="77777777" w:rsidR="00740FF6" w:rsidRPr="002B6B0D" w:rsidRDefault="00740FF6" w:rsidP="00740FF6">
      <w:pPr>
        <w:pStyle w:val="ListParagraph"/>
        <w:numPr>
          <w:ilvl w:val="2"/>
          <w:numId w:val="25"/>
        </w:numPr>
        <w:spacing w:before="0" w:after="0"/>
      </w:pPr>
      <w:r w:rsidRPr="002B6B0D">
        <w:t>Leak cost between minimum of $0.27 and maximum of $2.96MM</w:t>
      </w:r>
    </w:p>
    <w:p w14:paraId="746F465C" w14:textId="77777777" w:rsidR="00740FF6" w:rsidRPr="002B6B0D" w:rsidRDefault="00740FF6" w:rsidP="00740FF6">
      <w:pPr>
        <w:pStyle w:val="ListParagraph"/>
        <w:numPr>
          <w:ilvl w:val="2"/>
          <w:numId w:val="25"/>
        </w:numPr>
        <w:spacing w:before="0" w:after="0"/>
      </w:pPr>
      <w:r w:rsidRPr="002B6B0D">
        <w:t>Leak scenario yielded 17.0 intersections with structures, with minimum of $25,000.00 and maximum of $2,688,250.00 in cost of structures impacted.</w:t>
      </w:r>
    </w:p>
    <w:p w14:paraId="6BEB3A18" w14:textId="77777777" w:rsidR="00740FF6" w:rsidRPr="002B6B0D" w:rsidRDefault="00740FF6" w:rsidP="00740FF6">
      <w:pPr>
        <w:pStyle w:val="ListParagraph"/>
        <w:numPr>
          <w:ilvl w:val="2"/>
          <w:numId w:val="25"/>
        </w:numPr>
        <w:spacing w:before="0" w:after="0"/>
      </w:pPr>
      <w:r w:rsidRPr="002B6B0D">
        <w:t>Leak product loss costs between minimum of $62,251.66 and maximum of $62,251.66</w:t>
      </w:r>
    </w:p>
    <w:p w14:paraId="3A20A288" w14:textId="77777777" w:rsidR="00740FF6" w:rsidRPr="002B6B0D" w:rsidRDefault="00740FF6" w:rsidP="00740FF6">
      <w:pPr>
        <w:pStyle w:val="ListParagraph"/>
        <w:numPr>
          <w:ilvl w:val="2"/>
          <w:numId w:val="25"/>
        </w:numPr>
        <w:spacing w:before="0" w:after="0"/>
      </w:pPr>
      <w:r w:rsidRPr="002B6B0D">
        <w:t>Rupture cost between minimum of $17.84 and maximum of $20.55MM</w:t>
      </w:r>
    </w:p>
    <w:p w14:paraId="1107FFF8" w14:textId="77777777" w:rsidR="00740FF6" w:rsidRPr="002B6B0D" w:rsidRDefault="00740FF6" w:rsidP="00740FF6">
      <w:pPr>
        <w:pStyle w:val="ListParagraph"/>
        <w:numPr>
          <w:ilvl w:val="2"/>
          <w:numId w:val="25"/>
        </w:numPr>
        <w:spacing w:before="0" w:after="0"/>
      </w:pPr>
      <w:r w:rsidRPr="002B6B0D">
        <w:t>Rupture scenario yielded 55.0 intersections with structures, with minimum of $25,000.00 and maximum of $2,713,250.00 in cost of structures impacted</w:t>
      </w:r>
    </w:p>
    <w:p w14:paraId="7AF38849" w14:textId="77777777" w:rsidR="00740FF6" w:rsidRPr="002B6B0D" w:rsidRDefault="00740FF6" w:rsidP="00740FF6">
      <w:pPr>
        <w:pStyle w:val="ListParagraph"/>
        <w:numPr>
          <w:ilvl w:val="2"/>
          <w:numId w:val="25"/>
        </w:numPr>
        <w:spacing w:before="0" w:after="0"/>
      </w:pPr>
      <w:r w:rsidRPr="002B6B0D">
        <w:lastRenderedPageBreak/>
        <w:t>Rupture product loss costs between minimum of $17,627,475.77 and maximum of $17,627,475.77</w:t>
      </w:r>
    </w:p>
    <w:p w14:paraId="6BC04563" w14:textId="77777777" w:rsidR="00740FF6" w:rsidRPr="002B6B0D" w:rsidRDefault="00740FF6" w:rsidP="00740FF6">
      <w:pPr>
        <w:pStyle w:val="ListParagraph"/>
        <w:numPr>
          <w:ilvl w:val="2"/>
          <w:numId w:val="25"/>
        </w:numPr>
        <w:spacing w:before="0" w:after="0"/>
      </w:pPr>
      <w:r w:rsidRPr="002B6B0D">
        <w:t>Puncture cost between minimum of $2.26 and maximum of $4.95MM</w:t>
      </w:r>
    </w:p>
    <w:p w14:paraId="4A32E452" w14:textId="77777777" w:rsidR="00740FF6" w:rsidRPr="002B6B0D" w:rsidRDefault="00740FF6" w:rsidP="00740FF6">
      <w:pPr>
        <w:pStyle w:val="ListParagraph"/>
        <w:numPr>
          <w:ilvl w:val="2"/>
          <w:numId w:val="25"/>
        </w:numPr>
        <w:spacing w:before="0" w:after="0"/>
      </w:pPr>
      <w:r w:rsidRPr="002B6B0D">
        <w:t>Puncture scenario yielded 39.0 intersections with structures, with minimum of $25,000.00 and maximum of $2,688,250.00 in cost of structures impacted</w:t>
      </w:r>
    </w:p>
    <w:p w14:paraId="1D6DF349" w14:textId="77777777" w:rsidR="00740FF6" w:rsidRPr="002B6B0D" w:rsidRDefault="00740FF6" w:rsidP="00740FF6">
      <w:pPr>
        <w:pStyle w:val="ListParagraph"/>
        <w:numPr>
          <w:ilvl w:val="2"/>
          <w:numId w:val="25"/>
        </w:numPr>
        <w:spacing w:before="0" w:after="0"/>
      </w:pPr>
      <w:r w:rsidRPr="002B6B0D">
        <w:t>Product Loss costs between minimum of $2,045,448.13 and maximum of $2,045,448.13"</w:t>
      </w:r>
    </w:p>
    <w:p w14:paraId="1E1AF4AA" w14:textId="77777777" w:rsidR="00740FF6" w:rsidRPr="002B6B0D" w:rsidRDefault="00740FF6" w:rsidP="00740FF6">
      <w:pPr>
        <w:pStyle w:val="ListParagraph"/>
        <w:numPr>
          <w:ilvl w:val="0"/>
          <w:numId w:val="25"/>
        </w:numPr>
        <w:spacing w:before="0" w:after="0"/>
      </w:pPr>
      <w:r w:rsidRPr="002B6B0D">
        <w:t>"SECT 1 EMPRESS TO CABRI NPS 6</w:t>
      </w:r>
    </w:p>
    <w:p w14:paraId="0B28D9A1" w14:textId="77777777" w:rsidR="00740FF6" w:rsidRPr="002B6B0D" w:rsidRDefault="00740FF6" w:rsidP="00740FF6">
      <w:pPr>
        <w:pStyle w:val="ListParagraph"/>
        <w:numPr>
          <w:ilvl w:val="1"/>
          <w:numId w:val="25"/>
        </w:numPr>
        <w:spacing w:before="0" w:after="0"/>
      </w:pPr>
      <w:r w:rsidRPr="002B6B0D">
        <w:t>Total Cumulative Length (m):</w:t>
      </w:r>
      <w:r w:rsidRPr="002B6B0D">
        <w:tab/>
        <w:t>93694.11</w:t>
      </w:r>
    </w:p>
    <w:p w14:paraId="3931ADFC" w14:textId="77777777" w:rsidR="00740FF6" w:rsidRPr="002B6B0D" w:rsidRDefault="00740FF6" w:rsidP="00740FF6">
      <w:pPr>
        <w:pStyle w:val="ListParagraph"/>
        <w:numPr>
          <w:ilvl w:val="1"/>
          <w:numId w:val="25"/>
        </w:numPr>
        <w:spacing w:before="0" w:after="0"/>
      </w:pPr>
      <w:r w:rsidRPr="002B6B0D">
        <w:t>Likelihood of failure distributed between minimum of 1.000e-01 and maximum of 1.000e-01.</w:t>
      </w:r>
    </w:p>
    <w:p w14:paraId="41EC74BD" w14:textId="77777777" w:rsidR="00740FF6" w:rsidRPr="002B6B0D" w:rsidRDefault="00740FF6" w:rsidP="00740FF6">
      <w:pPr>
        <w:pStyle w:val="ListParagraph"/>
        <w:numPr>
          <w:ilvl w:val="2"/>
          <w:numId w:val="25"/>
        </w:numPr>
        <w:spacing w:before="0" w:after="0"/>
      </w:pPr>
      <w:r w:rsidRPr="002B6B0D">
        <w:t>Installation date between minimum of 1963-01-01 and maximum of 1963-01-01</w:t>
      </w:r>
    </w:p>
    <w:p w14:paraId="2747487C" w14:textId="77777777" w:rsidR="00740FF6" w:rsidRPr="002B6B0D" w:rsidRDefault="00740FF6" w:rsidP="00740FF6">
      <w:pPr>
        <w:pStyle w:val="ListParagraph"/>
        <w:numPr>
          <w:ilvl w:val="2"/>
          <w:numId w:val="25"/>
        </w:numPr>
        <w:spacing w:before="0" w:after="0"/>
      </w:pPr>
      <w:r w:rsidRPr="002B6B0D">
        <w:t>Pipe seam type of ERW</w:t>
      </w:r>
    </w:p>
    <w:p w14:paraId="74B47E02" w14:textId="77777777" w:rsidR="00740FF6" w:rsidRPr="002B6B0D" w:rsidRDefault="00740FF6" w:rsidP="00740FF6">
      <w:pPr>
        <w:pStyle w:val="ListParagraph"/>
        <w:numPr>
          <w:ilvl w:val="2"/>
          <w:numId w:val="25"/>
        </w:numPr>
        <w:spacing w:before="0" w:after="0"/>
      </w:pPr>
      <w:r w:rsidRPr="002B6B0D">
        <w:t>Maximum Operating Stress percentage between minimum of 48.74 and maximum of 59.7% SMYS</w:t>
      </w:r>
    </w:p>
    <w:p w14:paraId="4B52FF13" w14:textId="77777777" w:rsidR="00740FF6" w:rsidRPr="002B6B0D" w:rsidRDefault="00740FF6" w:rsidP="00740FF6">
      <w:pPr>
        <w:pStyle w:val="ListParagraph"/>
        <w:numPr>
          <w:ilvl w:val="1"/>
          <w:numId w:val="25"/>
        </w:numPr>
        <w:spacing w:before="0" w:after="0"/>
      </w:pPr>
      <w:r w:rsidRPr="002B6B0D">
        <w:t>Consequence of failure distributed between minimum of $3.18 and maximum of $144.59MM</w:t>
      </w:r>
    </w:p>
    <w:p w14:paraId="4A10488E" w14:textId="77777777" w:rsidR="00740FF6" w:rsidRPr="002B6B0D" w:rsidRDefault="00740FF6" w:rsidP="00740FF6">
      <w:pPr>
        <w:pStyle w:val="ListParagraph"/>
        <w:numPr>
          <w:ilvl w:val="1"/>
          <w:numId w:val="25"/>
        </w:numPr>
        <w:spacing w:before="0" w:after="0"/>
      </w:pPr>
      <w:r w:rsidRPr="002B6B0D">
        <w:t>Total length driven by Safety: 2225.61 meters.</w:t>
      </w:r>
    </w:p>
    <w:p w14:paraId="6DBC4274" w14:textId="77777777" w:rsidR="00740FF6" w:rsidRPr="002B6B0D" w:rsidRDefault="00740FF6" w:rsidP="00740FF6">
      <w:pPr>
        <w:pStyle w:val="ListParagraph"/>
        <w:numPr>
          <w:ilvl w:val="1"/>
          <w:numId w:val="25"/>
        </w:numPr>
        <w:spacing w:before="0" w:after="0"/>
      </w:pPr>
      <w:r w:rsidRPr="002B6B0D">
        <w:t>Safety Cost distributed between minimum of $0.00 and maximum of $121.06MM:</w:t>
      </w:r>
    </w:p>
    <w:p w14:paraId="6A4E584B" w14:textId="77777777" w:rsidR="00740FF6" w:rsidRPr="002B6B0D" w:rsidRDefault="00740FF6" w:rsidP="00740FF6">
      <w:pPr>
        <w:pStyle w:val="ListParagraph"/>
        <w:numPr>
          <w:ilvl w:val="2"/>
          <w:numId w:val="25"/>
        </w:numPr>
        <w:spacing w:before="0" w:after="0"/>
      </w:pPr>
      <w:r w:rsidRPr="002B6B0D">
        <w:t>Leak cost between minimum of $0.00 and maximum of $121.06MM</w:t>
      </w:r>
    </w:p>
    <w:p w14:paraId="5A9E34B3" w14:textId="77777777" w:rsidR="00740FF6" w:rsidRPr="002B6B0D" w:rsidRDefault="00740FF6" w:rsidP="00740FF6">
      <w:pPr>
        <w:pStyle w:val="ListParagraph"/>
        <w:numPr>
          <w:ilvl w:val="2"/>
          <w:numId w:val="25"/>
        </w:numPr>
        <w:spacing w:before="0" w:after="0"/>
      </w:pPr>
      <w:r w:rsidRPr="002B6B0D">
        <w:t>Leak scenario yielded 18.0 intersections with structures, with minimum of 0.0 and maximum of 12.61 of population impacted.</w:t>
      </w:r>
    </w:p>
    <w:p w14:paraId="02588FBF" w14:textId="77777777" w:rsidR="00740FF6" w:rsidRPr="002B6B0D" w:rsidRDefault="00740FF6" w:rsidP="00740FF6">
      <w:pPr>
        <w:pStyle w:val="ListParagraph"/>
        <w:numPr>
          <w:ilvl w:val="2"/>
          <w:numId w:val="25"/>
        </w:numPr>
        <w:spacing w:before="0" w:after="0"/>
      </w:pPr>
      <w:r w:rsidRPr="002B6B0D">
        <w:t>Leak hazard radius distributed between minimum of 12.34 and maximum of 12.34 meters.</w:t>
      </w:r>
    </w:p>
    <w:p w14:paraId="1A8F4843" w14:textId="77777777" w:rsidR="00740FF6" w:rsidRPr="002B6B0D" w:rsidRDefault="00740FF6" w:rsidP="00740FF6">
      <w:pPr>
        <w:pStyle w:val="ListParagraph"/>
        <w:numPr>
          <w:ilvl w:val="2"/>
          <w:numId w:val="25"/>
        </w:numPr>
        <w:spacing w:before="0" w:after="0"/>
      </w:pPr>
      <w:r w:rsidRPr="002B6B0D">
        <w:t>Rupture cost between minimum of $0.00 and maximum of $121.06MM</w:t>
      </w:r>
    </w:p>
    <w:p w14:paraId="05D3FCD3" w14:textId="77777777" w:rsidR="00740FF6" w:rsidRPr="002B6B0D" w:rsidRDefault="00740FF6" w:rsidP="00740FF6">
      <w:pPr>
        <w:pStyle w:val="ListParagraph"/>
        <w:numPr>
          <w:ilvl w:val="2"/>
          <w:numId w:val="25"/>
        </w:numPr>
        <w:spacing w:before="0" w:after="0"/>
      </w:pPr>
      <w:r w:rsidRPr="002B6B0D">
        <w:t>Rupture scenario yielded 45.0 intersections with structures, with minimum of 0.0 and maximum of 12.61 of population impacted</w:t>
      </w:r>
    </w:p>
    <w:p w14:paraId="3096E3E6" w14:textId="77777777" w:rsidR="00740FF6" w:rsidRPr="002B6B0D" w:rsidRDefault="00740FF6" w:rsidP="00740FF6">
      <w:pPr>
        <w:pStyle w:val="ListParagraph"/>
        <w:numPr>
          <w:ilvl w:val="2"/>
          <w:numId w:val="25"/>
        </w:numPr>
        <w:spacing w:before="0" w:after="0"/>
      </w:pPr>
      <w:r w:rsidRPr="002B6B0D">
        <w:t>Rupture hazard radius distributed between minimum of 130.83 and maximum of 130.83 meters.</w:t>
      </w:r>
    </w:p>
    <w:p w14:paraId="27B1BFB4" w14:textId="77777777" w:rsidR="00740FF6" w:rsidRPr="002B6B0D" w:rsidRDefault="00740FF6" w:rsidP="00740FF6">
      <w:pPr>
        <w:pStyle w:val="ListParagraph"/>
        <w:numPr>
          <w:ilvl w:val="2"/>
          <w:numId w:val="25"/>
        </w:numPr>
        <w:spacing w:before="0" w:after="0"/>
      </w:pPr>
      <w:r w:rsidRPr="002B6B0D">
        <w:t>Puncture cost between minimum of $0.00 and maximum of $121.06MM</w:t>
      </w:r>
    </w:p>
    <w:p w14:paraId="69142B5D" w14:textId="77777777" w:rsidR="00740FF6" w:rsidRPr="002B6B0D" w:rsidRDefault="00740FF6" w:rsidP="00740FF6">
      <w:pPr>
        <w:pStyle w:val="ListParagraph"/>
        <w:numPr>
          <w:ilvl w:val="2"/>
          <w:numId w:val="25"/>
        </w:numPr>
        <w:spacing w:before="0" w:after="0"/>
      </w:pPr>
      <w:r w:rsidRPr="002B6B0D">
        <w:t>Puncture scenario yielded 41.0 intersections with structures, with minimum of 0.0 and maximum of 12.61 of population impacted</w:t>
      </w:r>
    </w:p>
    <w:p w14:paraId="45D079DC" w14:textId="77777777" w:rsidR="00740FF6" w:rsidRPr="002B6B0D" w:rsidRDefault="00740FF6" w:rsidP="00740FF6">
      <w:pPr>
        <w:pStyle w:val="ListParagraph"/>
        <w:numPr>
          <w:ilvl w:val="2"/>
          <w:numId w:val="25"/>
        </w:numPr>
        <w:spacing w:before="0" w:after="0"/>
      </w:pPr>
      <w:r w:rsidRPr="002B6B0D">
        <w:t>Puncture hazard radius distributed between minimum of 58.33 and maximum of 58.33 meters.</w:t>
      </w:r>
    </w:p>
    <w:p w14:paraId="69DFB60D" w14:textId="77777777" w:rsidR="00740FF6" w:rsidRPr="002B6B0D" w:rsidRDefault="00740FF6" w:rsidP="00740FF6">
      <w:pPr>
        <w:pStyle w:val="ListParagraph"/>
        <w:numPr>
          <w:ilvl w:val="2"/>
          <w:numId w:val="25"/>
        </w:numPr>
        <w:spacing w:before="0" w:after="0"/>
      </w:pPr>
      <w:r w:rsidRPr="002B6B0D">
        <w:t>Product type is NGL.</w:t>
      </w:r>
    </w:p>
    <w:p w14:paraId="4657F55A" w14:textId="77777777" w:rsidR="00740FF6" w:rsidRPr="002B6B0D" w:rsidRDefault="00740FF6" w:rsidP="00740FF6">
      <w:pPr>
        <w:pStyle w:val="ListParagraph"/>
        <w:numPr>
          <w:ilvl w:val="2"/>
          <w:numId w:val="25"/>
        </w:numPr>
        <w:spacing w:before="0" w:after="0"/>
      </w:pPr>
      <w:r w:rsidRPr="002B6B0D">
        <w:t>Class area location is/are 1.0, 2.0.</w:t>
      </w:r>
    </w:p>
    <w:p w14:paraId="376C555D" w14:textId="77777777" w:rsidR="00740FF6" w:rsidRPr="002B6B0D" w:rsidRDefault="00740FF6" w:rsidP="00740FF6">
      <w:pPr>
        <w:pStyle w:val="ListParagraph"/>
        <w:numPr>
          <w:ilvl w:val="1"/>
          <w:numId w:val="25"/>
        </w:numPr>
        <w:spacing w:before="0" w:after="0"/>
      </w:pPr>
      <w:r w:rsidRPr="002B6B0D">
        <w:t>Total length driven by Economic Loss: 91468.5 meters.</w:t>
      </w:r>
    </w:p>
    <w:p w14:paraId="52139831" w14:textId="77777777" w:rsidR="00740FF6" w:rsidRPr="002B6B0D" w:rsidRDefault="00740FF6" w:rsidP="00740FF6">
      <w:pPr>
        <w:pStyle w:val="ListParagraph"/>
        <w:numPr>
          <w:ilvl w:val="1"/>
          <w:numId w:val="25"/>
        </w:numPr>
        <w:spacing w:before="0" w:after="0"/>
      </w:pPr>
      <w:r w:rsidRPr="002B6B0D">
        <w:t>Economic Loss Cost distributed between minimum of $3.18 and maximum of $23.54MM:</w:t>
      </w:r>
    </w:p>
    <w:p w14:paraId="54C26D9C" w14:textId="77777777" w:rsidR="00740FF6" w:rsidRPr="002B6B0D" w:rsidRDefault="00740FF6" w:rsidP="00740FF6">
      <w:pPr>
        <w:pStyle w:val="ListParagraph"/>
        <w:numPr>
          <w:ilvl w:val="2"/>
          <w:numId w:val="25"/>
        </w:numPr>
        <w:spacing w:before="0" w:after="0"/>
      </w:pPr>
      <w:r w:rsidRPr="002B6B0D">
        <w:t>Repair costs between minimum of $11,500.00 and maximum of $40,000.00.</w:t>
      </w:r>
    </w:p>
    <w:p w14:paraId="41F3E365" w14:textId="77777777" w:rsidR="00740FF6" w:rsidRPr="002B6B0D" w:rsidRDefault="00740FF6" w:rsidP="00740FF6">
      <w:pPr>
        <w:pStyle w:val="ListParagraph"/>
        <w:numPr>
          <w:ilvl w:val="2"/>
          <w:numId w:val="25"/>
        </w:numPr>
        <w:spacing w:before="0" w:after="0"/>
      </w:pPr>
      <w:r w:rsidRPr="002B6B0D">
        <w:t>Outage losses between minimum of $200,000.00 and maximum of $200,000.00.</w:t>
      </w:r>
    </w:p>
    <w:p w14:paraId="44677ED8" w14:textId="77777777" w:rsidR="00740FF6" w:rsidRPr="002B6B0D" w:rsidRDefault="00740FF6" w:rsidP="00740FF6">
      <w:pPr>
        <w:pStyle w:val="ListParagraph"/>
        <w:numPr>
          <w:ilvl w:val="2"/>
          <w:numId w:val="25"/>
        </w:numPr>
        <w:spacing w:before="0" w:after="0"/>
      </w:pPr>
      <w:r w:rsidRPr="002B6B0D">
        <w:t>Product type is NGL.</w:t>
      </w:r>
    </w:p>
    <w:p w14:paraId="517A068D" w14:textId="77777777" w:rsidR="00740FF6" w:rsidRPr="002B6B0D" w:rsidRDefault="00740FF6" w:rsidP="00740FF6">
      <w:pPr>
        <w:pStyle w:val="ListParagraph"/>
        <w:numPr>
          <w:ilvl w:val="2"/>
          <w:numId w:val="25"/>
        </w:numPr>
        <w:spacing w:before="0" w:after="0"/>
      </w:pPr>
      <w:r w:rsidRPr="002B6B0D">
        <w:t>Leak cost between minimum of $0.27 and maximum of $20.62MM</w:t>
      </w:r>
    </w:p>
    <w:p w14:paraId="515A2025" w14:textId="77777777" w:rsidR="00740FF6" w:rsidRPr="002B6B0D" w:rsidRDefault="00740FF6" w:rsidP="00740FF6">
      <w:pPr>
        <w:pStyle w:val="ListParagraph"/>
        <w:numPr>
          <w:ilvl w:val="2"/>
          <w:numId w:val="25"/>
        </w:numPr>
        <w:spacing w:before="0" w:after="0"/>
      </w:pPr>
      <w:r w:rsidRPr="002B6B0D">
        <w:t>Leak scenario yielded 18.0 intersections with structures, with minimum of $25,000.00 and maximum of $20,349,375.00 in cost of structures impacted.</w:t>
      </w:r>
    </w:p>
    <w:p w14:paraId="09900BE1" w14:textId="77777777" w:rsidR="00740FF6" w:rsidRPr="002B6B0D" w:rsidRDefault="00740FF6" w:rsidP="00740FF6">
      <w:pPr>
        <w:pStyle w:val="ListParagraph"/>
        <w:numPr>
          <w:ilvl w:val="2"/>
          <w:numId w:val="25"/>
        </w:numPr>
        <w:spacing w:before="0" w:after="0"/>
      </w:pPr>
      <w:r w:rsidRPr="002B6B0D">
        <w:t>Leak product loss costs between minimum of $62,251.66 and maximum of $62,251.66</w:t>
      </w:r>
    </w:p>
    <w:p w14:paraId="76246172" w14:textId="77777777" w:rsidR="00740FF6" w:rsidRPr="002B6B0D" w:rsidRDefault="00740FF6" w:rsidP="00740FF6">
      <w:pPr>
        <w:pStyle w:val="ListParagraph"/>
        <w:numPr>
          <w:ilvl w:val="2"/>
          <w:numId w:val="25"/>
        </w:numPr>
        <w:spacing w:before="0" w:after="0"/>
      </w:pPr>
      <w:r w:rsidRPr="002B6B0D">
        <w:t>Rupture cost between minimum of $17.84 and maximum of $38.21MM</w:t>
      </w:r>
    </w:p>
    <w:p w14:paraId="6CBB40C8" w14:textId="77777777" w:rsidR="00740FF6" w:rsidRPr="002B6B0D" w:rsidRDefault="00740FF6" w:rsidP="00740FF6">
      <w:pPr>
        <w:pStyle w:val="ListParagraph"/>
        <w:numPr>
          <w:ilvl w:val="2"/>
          <w:numId w:val="25"/>
        </w:numPr>
        <w:spacing w:before="0" w:after="0"/>
      </w:pPr>
      <w:r w:rsidRPr="002B6B0D">
        <w:t>Rupture scenario yielded 45.0 intersections with structures, with minimum of $25,000.00 and maximum of $20,374,375.00 in cost of structures impacted</w:t>
      </w:r>
    </w:p>
    <w:p w14:paraId="66B127EC" w14:textId="77777777" w:rsidR="00740FF6" w:rsidRPr="002B6B0D" w:rsidRDefault="00740FF6" w:rsidP="00740FF6">
      <w:pPr>
        <w:pStyle w:val="ListParagraph"/>
        <w:numPr>
          <w:ilvl w:val="2"/>
          <w:numId w:val="25"/>
        </w:numPr>
        <w:spacing w:before="0" w:after="0"/>
      </w:pPr>
      <w:r w:rsidRPr="002B6B0D">
        <w:lastRenderedPageBreak/>
        <w:t>Rupture product loss costs between minimum of $17,627,475.77 and maximum of $17,627,475.77</w:t>
      </w:r>
    </w:p>
    <w:p w14:paraId="35557EE6" w14:textId="77777777" w:rsidR="00740FF6" w:rsidRPr="002B6B0D" w:rsidRDefault="00740FF6" w:rsidP="00740FF6">
      <w:pPr>
        <w:pStyle w:val="ListParagraph"/>
        <w:numPr>
          <w:ilvl w:val="2"/>
          <w:numId w:val="25"/>
        </w:numPr>
        <w:spacing w:before="0" w:after="0"/>
      </w:pPr>
      <w:r w:rsidRPr="002B6B0D">
        <w:t>Puncture cost between minimum of $2.26 and maximum of $22.63MM</w:t>
      </w:r>
    </w:p>
    <w:p w14:paraId="2BF20231" w14:textId="77777777" w:rsidR="00740FF6" w:rsidRPr="002B6B0D" w:rsidRDefault="00740FF6" w:rsidP="00740FF6">
      <w:pPr>
        <w:pStyle w:val="ListParagraph"/>
        <w:numPr>
          <w:ilvl w:val="2"/>
          <w:numId w:val="25"/>
        </w:numPr>
        <w:spacing w:before="0" w:after="0"/>
      </w:pPr>
      <w:r w:rsidRPr="002B6B0D">
        <w:t>Puncture scenario yielded 41.0 intersections with structures, with minimum of $25,000.00 and maximum of $20,374,375.00 in cost of structures impacted</w:t>
      </w:r>
    </w:p>
    <w:p w14:paraId="7E4AD3F6" w14:textId="77777777" w:rsidR="00740FF6" w:rsidRPr="002B6B0D" w:rsidRDefault="00740FF6" w:rsidP="00740FF6">
      <w:pPr>
        <w:pStyle w:val="ListParagraph"/>
        <w:numPr>
          <w:ilvl w:val="2"/>
          <w:numId w:val="25"/>
        </w:numPr>
        <w:spacing w:before="0" w:after="0"/>
      </w:pPr>
      <w:r w:rsidRPr="002B6B0D">
        <w:t>Product Loss costs between minimum of $2,045,448.13 and maximum of $2,045,448.13"</w:t>
      </w:r>
    </w:p>
    <w:p w14:paraId="17B26D1F" w14:textId="77777777" w:rsidR="00740FF6" w:rsidRPr="002B6B0D" w:rsidRDefault="00740FF6" w:rsidP="00740FF6">
      <w:pPr>
        <w:pStyle w:val="ListParagraph"/>
        <w:numPr>
          <w:ilvl w:val="0"/>
          <w:numId w:val="25"/>
        </w:numPr>
        <w:spacing w:before="0" w:after="0"/>
      </w:pPr>
      <w:r w:rsidRPr="002B6B0D">
        <w:t>"MADDEN 13-30 TO SUNDRE 16-8 NPS 8</w:t>
      </w:r>
    </w:p>
    <w:p w14:paraId="3310EF57" w14:textId="77777777" w:rsidR="00740FF6" w:rsidRPr="002B6B0D" w:rsidRDefault="00740FF6" w:rsidP="00740FF6">
      <w:pPr>
        <w:pStyle w:val="ListParagraph"/>
        <w:numPr>
          <w:ilvl w:val="1"/>
          <w:numId w:val="25"/>
        </w:numPr>
        <w:spacing w:before="0" w:after="0"/>
      </w:pPr>
      <w:r w:rsidRPr="002B6B0D">
        <w:t>Total Cumulative Length (m):</w:t>
      </w:r>
      <w:r w:rsidRPr="002B6B0D">
        <w:tab/>
        <w:t>61506.43</w:t>
      </w:r>
    </w:p>
    <w:p w14:paraId="2BBAB579" w14:textId="77777777" w:rsidR="00740FF6" w:rsidRPr="002B6B0D" w:rsidRDefault="00740FF6" w:rsidP="00740FF6">
      <w:pPr>
        <w:pStyle w:val="ListParagraph"/>
        <w:numPr>
          <w:ilvl w:val="1"/>
          <w:numId w:val="25"/>
        </w:numPr>
        <w:spacing w:before="0" w:after="0"/>
      </w:pPr>
      <w:r w:rsidRPr="002B6B0D">
        <w:t>Likelihood of failure distributed between minimum of 1.000e-01 and maximum of 9.000e-01.</w:t>
      </w:r>
    </w:p>
    <w:p w14:paraId="34D0A6C5" w14:textId="77777777" w:rsidR="00740FF6" w:rsidRPr="002B6B0D" w:rsidRDefault="00740FF6" w:rsidP="00740FF6">
      <w:pPr>
        <w:pStyle w:val="ListParagraph"/>
        <w:numPr>
          <w:ilvl w:val="2"/>
          <w:numId w:val="25"/>
        </w:numPr>
        <w:spacing w:before="0" w:after="0"/>
      </w:pPr>
      <w:r w:rsidRPr="002B6B0D">
        <w:t>Installation date between minimum of 1956-01-01 and maximum of 2017-09-19</w:t>
      </w:r>
    </w:p>
    <w:p w14:paraId="439A95CE" w14:textId="77777777" w:rsidR="00740FF6" w:rsidRPr="002B6B0D" w:rsidRDefault="00740FF6" w:rsidP="00740FF6">
      <w:pPr>
        <w:pStyle w:val="ListParagraph"/>
        <w:numPr>
          <w:ilvl w:val="2"/>
          <w:numId w:val="25"/>
        </w:numPr>
        <w:spacing w:before="0" w:after="0"/>
      </w:pPr>
      <w:r w:rsidRPr="002B6B0D">
        <w:t>Pipe seam type of ERW</w:t>
      </w:r>
    </w:p>
    <w:p w14:paraId="1C71C931" w14:textId="77777777" w:rsidR="00740FF6" w:rsidRPr="002B6B0D" w:rsidRDefault="00740FF6" w:rsidP="00740FF6">
      <w:pPr>
        <w:pStyle w:val="ListParagraph"/>
        <w:numPr>
          <w:ilvl w:val="2"/>
          <w:numId w:val="25"/>
        </w:numPr>
        <w:spacing w:before="0" w:after="0"/>
      </w:pPr>
      <w:r w:rsidRPr="002B6B0D">
        <w:t>Maximum Operating Stress percentage between minimum of 40.11 and maximum of 68.71% SMYS</w:t>
      </w:r>
    </w:p>
    <w:p w14:paraId="54402FF8" w14:textId="77777777" w:rsidR="00740FF6" w:rsidRPr="002B6B0D" w:rsidRDefault="00740FF6" w:rsidP="00740FF6">
      <w:pPr>
        <w:pStyle w:val="ListParagraph"/>
        <w:numPr>
          <w:ilvl w:val="1"/>
          <w:numId w:val="25"/>
        </w:numPr>
        <w:spacing w:before="0" w:after="0"/>
      </w:pPr>
      <w:r w:rsidRPr="002B6B0D">
        <w:t>Consequence of failure distributed between minimum of $0.52 and maximum of $348.89MM</w:t>
      </w:r>
    </w:p>
    <w:p w14:paraId="3D7D2EC3" w14:textId="77777777" w:rsidR="00740FF6" w:rsidRPr="002B6B0D" w:rsidRDefault="00740FF6" w:rsidP="00740FF6">
      <w:pPr>
        <w:pStyle w:val="ListParagraph"/>
        <w:numPr>
          <w:ilvl w:val="1"/>
          <w:numId w:val="25"/>
        </w:numPr>
        <w:spacing w:before="0" w:after="0"/>
      </w:pPr>
      <w:r w:rsidRPr="002B6B0D">
        <w:t>Total length driven by Safety: 1000.92 meters.</w:t>
      </w:r>
    </w:p>
    <w:p w14:paraId="0677B760" w14:textId="77777777" w:rsidR="00740FF6" w:rsidRPr="002B6B0D" w:rsidRDefault="00740FF6" w:rsidP="00740FF6">
      <w:pPr>
        <w:pStyle w:val="ListParagraph"/>
        <w:numPr>
          <w:ilvl w:val="1"/>
          <w:numId w:val="25"/>
        </w:numPr>
        <w:spacing w:before="0" w:after="0"/>
      </w:pPr>
      <w:r w:rsidRPr="002B6B0D">
        <w:t>Safety Cost distributed between minimum of $0.00 and maximum of $345.43MM:</w:t>
      </w:r>
    </w:p>
    <w:p w14:paraId="39C28AC2" w14:textId="77777777" w:rsidR="00740FF6" w:rsidRPr="002B6B0D" w:rsidRDefault="00740FF6" w:rsidP="00740FF6">
      <w:pPr>
        <w:pStyle w:val="ListParagraph"/>
        <w:numPr>
          <w:ilvl w:val="2"/>
          <w:numId w:val="25"/>
        </w:numPr>
        <w:spacing w:before="0" w:after="0"/>
      </w:pPr>
      <w:r w:rsidRPr="002B6B0D">
        <w:t>Leak cost between minimum of $0.00 and maximum of $345.43MM</w:t>
      </w:r>
    </w:p>
    <w:p w14:paraId="775206BF" w14:textId="77777777" w:rsidR="00740FF6" w:rsidRPr="002B6B0D" w:rsidRDefault="00740FF6" w:rsidP="00740FF6">
      <w:pPr>
        <w:pStyle w:val="ListParagraph"/>
        <w:numPr>
          <w:ilvl w:val="2"/>
          <w:numId w:val="25"/>
        </w:numPr>
        <w:spacing w:before="0" w:after="0"/>
      </w:pPr>
      <w:r w:rsidRPr="002B6B0D">
        <w:t>Leak scenario yielded 53.0 intersections with structures, with minimum of 0.0 and maximum of 35.98 of population impacted.</w:t>
      </w:r>
    </w:p>
    <w:p w14:paraId="20D9B829" w14:textId="77777777" w:rsidR="00740FF6" w:rsidRPr="002B6B0D" w:rsidRDefault="00740FF6" w:rsidP="00740FF6">
      <w:pPr>
        <w:pStyle w:val="ListParagraph"/>
        <w:numPr>
          <w:ilvl w:val="2"/>
          <w:numId w:val="25"/>
        </w:numPr>
        <w:spacing w:before="0" w:after="0"/>
      </w:pPr>
      <w:r w:rsidRPr="002B6B0D">
        <w:t>Leak hazard radius distributed between minimum of 3.7 and maximum of 3.7 meters.</w:t>
      </w:r>
    </w:p>
    <w:p w14:paraId="5B7AD097" w14:textId="77777777" w:rsidR="00740FF6" w:rsidRPr="002B6B0D" w:rsidRDefault="00740FF6" w:rsidP="00740FF6">
      <w:pPr>
        <w:pStyle w:val="ListParagraph"/>
        <w:numPr>
          <w:ilvl w:val="2"/>
          <w:numId w:val="25"/>
        </w:numPr>
        <w:spacing w:before="0" w:after="0"/>
      </w:pPr>
      <w:r w:rsidRPr="002B6B0D">
        <w:t>Rupture cost between minimum of $0.00 and maximum of $345.43MM</w:t>
      </w:r>
    </w:p>
    <w:p w14:paraId="11A10694" w14:textId="77777777" w:rsidR="00740FF6" w:rsidRPr="002B6B0D" w:rsidRDefault="00740FF6" w:rsidP="00740FF6">
      <w:pPr>
        <w:pStyle w:val="ListParagraph"/>
        <w:numPr>
          <w:ilvl w:val="2"/>
          <w:numId w:val="25"/>
        </w:numPr>
        <w:spacing w:before="0" w:after="0"/>
      </w:pPr>
      <w:r w:rsidRPr="002B6B0D">
        <w:t>Rupture scenario yielded 44.0 intersections with structures, with minimum of 0.0 and maximum of 35.98 of population impacted</w:t>
      </w:r>
    </w:p>
    <w:p w14:paraId="69860772" w14:textId="77777777" w:rsidR="00740FF6" w:rsidRPr="002B6B0D" w:rsidRDefault="00740FF6" w:rsidP="00740FF6">
      <w:pPr>
        <w:pStyle w:val="ListParagraph"/>
        <w:numPr>
          <w:ilvl w:val="2"/>
          <w:numId w:val="25"/>
        </w:numPr>
        <w:spacing w:before="0" w:after="0"/>
      </w:pPr>
      <w:r w:rsidRPr="002B6B0D">
        <w:t>Rupture hazard radius distributed between minimum of 50.04 and maximum of 50.04 meters.</w:t>
      </w:r>
    </w:p>
    <w:p w14:paraId="55D89CA5" w14:textId="77777777" w:rsidR="00740FF6" w:rsidRPr="002B6B0D" w:rsidRDefault="00740FF6" w:rsidP="00740FF6">
      <w:pPr>
        <w:pStyle w:val="ListParagraph"/>
        <w:numPr>
          <w:ilvl w:val="2"/>
          <w:numId w:val="25"/>
        </w:numPr>
        <w:spacing w:before="0" w:after="0"/>
      </w:pPr>
      <w:r w:rsidRPr="002B6B0D">
        <w:t>Puncture cost between minimum of $0.00 and maximum of $345.43MM</w:t>
      </w:r>
    </w:p>
    <w:p w14:paraId="71FE45EC" w14:textId="77777777" w:rsidR="00740FF6" w:rsidRPr="002B6B0D" w:rsidRDefault="00740FF6" w:rsidP="00740FF6">
      <w:pPr>
        <w:pStyle w:val="ListParagraph"/>
        <w:numPr>
          <w:ilvl w:val="2"/>
          <w:numId w:val="25"/>
        </w:numPr>
        <w:spacing w:before="0" w:after="0"/>
      </w:pPr>
      <w:r w:rsidRPr="002B6B0D">
        <w:t>Puncture scenario yielded 70.0 intersections with structures, with minimum of 0.0 and maximum of 35.98 of population impacted</w:t>
      </w:r>
    </w:p>
    <w:p w14:paraId="42CD62B9" w14:textId="77777777" w:rsidR="00740FF6" w:rsidRPr="002B6B0D" w:rsidRDefault="00740FF6" w:rsidP="00740FF6">
      <w:pPr>
        <w:pStyle w:val="ListParagraph"/>
        <w:numPr>
          <w:ilvl w:val="2"/>
          <w:numId w:val="25"/>
        </w:numPr>
        <w:spacing w:before="0" w:after="0"/>
      </w:pPr>
      <w:r w:rsidRPr="002B6B0D">
        <w:t>Puncture hazard radius distributed between minimum of 14.77 and maximum of 14.77 meters.</w:t>
      </w:r>
    </w:p>
    <w:p w14:paraId="5C5133F0" w14:textId="77777777" w:rsidR="00740FF6" w:rsidRPr="002B6B0D" w:rsidRDefault="00740FF6" w:rsidP="00740FF6">
      <w:pPr>
        <w:pStyle w:val="ListParagraph"/>
        <w:numPr>
          <w:ilvl w:val="2"/>
          <w:numId w:val="25"/>
        </w:numPr>
        <w:spacing w:before="0" w:after="0"/>
      </w:pPr>
      <w:r w:rsidRPr="002B6B0D">
        <w:t>Product type is Crude Oil.</w:t>
      </w:r>
    </w:p>
    <w:p w14:paraId="32426B22" w14:textId="77777777" w:rsidR="00740FF6" w:rsidRPr="002B6B0D" w:rsidRDefault="00740FF6" w:rsidP="00740FF6">
      <w:pPr>
        <w:pStyle w:val="ListParagraph"/>
        <w:numPr>
          <w:ilvl w:val="2"/>
          <w:numId w:val="25"/>
        </w:numPr>
        <w:spacing w:before="0" w:after="0"/>
      </w:pPr>
      <w:r w:rsidRPr="002B6B0D">
        <w:t>Class area location is/are 1.0, 2.0.</w:t>
      </w:r>
    </w:p>
    <w:p w14:paraId="3914D53D" w14:textId="77777777" w:rsidR="00740FF6" w:rsidRPr="002B6B0D" w:rsidRDefault="00740FF6" w:rsidP="00740FF6">
      <w:pPr>
        <w:pStyle w:val="ListParagraph"/>
        <w:numPr>
          <w:ilvl w:val="1"/>
          <w:numId w:val="25"/>
        </w:numPr>
        <w:spacing w:before="0" w:after="0"/>
      </w:pPr>
      <w:r w:rsidRPr="002B6B0D">
        <w:t>Total length driven by Environmental: 60505.51 meters.</w:t>
      </w:r>
    </w:p>
    <w:p w14:paraId="6F454F7D" w14:textId="77777777" w:rsidR="00740FF6" w:rsidRPr="002B6B0D" w:rsidRDefault="00740FF6" w:rsidP="00740FF6">
      <w:pPr>
        <w:pStyle w:val="ListParagraph"/>
        <w:numPr>
          <w:ilvl w:val="1"/>
          <w:numId w:val="25"/>
        </w:numPr>
        <w:spacing w:before="0" w:after="0"/>
      </w:pPr>
      <w:r w:rsidRPr="002B6B0D">
        <w:t>Environmental Cost distributed between minimum of $0.30 and maximum of $3.24MM:</w:t>
      </w:r>
    </w:p>
    <w:p w14:paraId="51074F71" w14:textId="77777777" w:rsidR="00740FF6" w:rsidRPr="002B6B0D" w:rsidRDefault="00740FF6" w:rsidP="00740FF6">
      <w:pPr>
        <w:pStyle w:val="ListParagraph"/>
        <w:numPr>
          <w:ilvl w:val="2"/>
          <w:numId w:val="25"/>
        </w:numPr>
        <w:spacing w:before="0" w:after="0"/>
      </w:pPr>
      <w:r w:rsidRPr="002B6B0D">
        <w:t>Leak cost between minimum of $0.16 and maximum of $0.33MM</w:t>
      </w:r>
    </w:p>
    <w:p w14:paraId="207F8495" w14:textId="77777777" w:rsidR="00740FF6" w:rsidRPr="002B6B0D" w:rsidRDefault="00740FF6" w:rsidP="00740FF6">
      <w:pPr>
        <w:pStyle w:val="ListParagraph"/>
        <w:numPr>
          <w:ilvl w:val="2"/>
          <w:numId w:val="25"/>
        </w:numPr>
        <w:spacing w:before="0" w:after="0"/>
      </w:pPr>
      <w:r w:rsidRPr="002B6B0D">
        <w:t>Leak spill volume between a minimum of 1464.91 and maximum of 1831.89 gallons</w:t>
      </w:r>
    </w:p>
    <w:p w14:paraId="570E1C7F" w14:textId="77777777" w:rsidR="00740FF6" w:rsidRPr="002B6B0D" w:rsidRDefault="00740FF6" w:rsidP="00740FF6">
      <w:pPr>
        <w:pStyle w:val="ListParagraph"/>
        <w:numPr>
          <w:ilvl w:val="2"/>
          <w:numId w:val="25"/>
        </w:numPr>
        <w:spacing w:before="0" w:after="0"/>
      </w:pPr>
      <w:r w:rsidRPr="002B6B0D">
        <w:t>Rupture cost between minimum of $0.37 and maximum of $13.52MM</w:t>
      </w:r>
    </w:p>
    <w:p w14:paraId="53682235" w14:textId="77777777" w:rsidR="00740FF6" w:rsidRPr="002B6B0D" w:rsidRDefault="00740FF6" w:rsidP="00740FF6">
      <w:pPr>
        <w:pStyle w:val="ListParagraph"/>
        <w:numPr>
          <w:ilvl w:val="2"/>
          <w:numId w:val="25"/>
        </w:numPr>
        <w:spacing w:before="0" w:after="0"/>
      </w:pPr>
      <w:r w:rsidRPr="002B6B0D">
        <w:t>Rupture spill volume is between a minimum of 3484.36 and maximum of 86523.49 gallons</w:t>
      </w:r>
    </w:p>
    <w:p w14:paraId="5CF51E93" w14:textId="77777777" w:rsidR="00740FF6" w:rsidRPr="002B6B0D" w:rsidRDefault="00740FF6" w:rsidP="00740FF6">
      <w:pPr>
        <w:pStyle w:val="ListParagraph"/>
        <w:numPr>
          <w:ilvl w:val="2"/>
          <w:numId w:val="25"/>
        </w:numPr>
        <w:spacing w:before="0" w:after="0"/>
      </w:pPr>
      <w:r w:rsidRPr="002B6B0D">
        <w:t>Puncture cost between minimum of $5.10 and maximum of $10.70MM</w:t>
      </w:r>
    </w:p>
    <w:p w14:paraId="42A2C6A4" w14:textId="77777777" w:rsidR="00740FF6" w:rsidRPr="002B6B0D" w:rsidRDefault="00740FF6" w:rsidP="00740FF6">
      <w:pPr>
        <w:pStyle w:val="ListParagraph"/>
        <w:numPr>
          <w:ilvl w:val="2"/>
          <w:numId w:val="25"/>
        </w:numPr>
        <w:spacing w:before="0" w:after="0"/>
      </w:pPr>
      <w:r w:rsidRPr="002B6B0D">
        <w:t>Puncture spill volume is between a minimum of 48133.5 and maximum of 60191.76 gallons</w:t>
      </w:r>
    </w:p>
    <w:p w14:paraId="79AB683A" w14:textId="77777777" w:rsidR="00740FF6" w:rsidRPr="002B6B0D" w:rsidRDefault="00740FF6" w:rsidP="00740FF6">
      <w:pPr>
        <w:pStyle w:val="ListParagraph"/>
        <w:numPr>
          <w:ilvl w:val="2"/>
          <w:numId w:val="25"/>
        </w:numPr>
        <w:spacing w:before="0" w:after="0"/>
      </w:pPr>
      <w:r w:rsidRPr="002B6B0D">
        <w:t xml:space="preserve">Land use distributed as </w:t>
      </w:r>
    </w:p>
    <w:p w14:paraId="3FCA736E" w14:textId="77777777" w:rsidR="00740FF6" w:rsidRPr="002B6B0D" w:rsidRDefault="00740FF6" w:rsidP="00740FF6">
      <w:pPr>
        <w:pStyle w:val="ListParagraph"/>
        <w:numPr>
          <w:ilvl w:val="3"/>
          <w:numId w:val="25"/>
        </w:numPr>
        <w:spacing w:before="0" w:after="0"/>
      </w:pPr>
      <w:r w:rsidRPr="002B6B0D">
        <w:t>Agricultural: 58,895.59</w:t>
      </w:r>
    </w:p>
    <w:p w14:paraId="54BB0E43" w14:textId="77777777" w:rsidR="00740FF6" w:rsidRPr="002B6B0D" w:rsidRDefault="00740FF6" w:rsidP="00740FF6">
      <w:pPr>
        <w:pStyle w:val="ListParagraph"/>
        <w:numPr>
          <w:ilvl w:val="3"/>
          <w:numId w:val="25"/>
        </w:numPr>
        <w:spacing w:before="0" w:after="0"/>
      </w:pPr>
      <w:r w:rsidRPr="002B6B0D">
        <w:t>Forested: 1,099.91</w:t>
      </w:r>
    </w:p>
    <w:p w14:paraId="271F0F3C" w14:textId="77777777" w:rsidR="00740FF6" w:rsidRPr="002B6B0D" w:rsidRDefault="00740FF6" w:rsidP="00740FF6">
      <w:pPr>
        <w:pStyle w:val="ListParagraph"/>
        <w:numPr>
          <w:ilvl w:val="3"/>
          <w:numId w:val="25"/>
        </w:numPr>
        <w:spacing w:before="0" w:after="0"/>
      </w:pPr>
      <w:r w:rsidRPr="002B6B0D">
        <w:t>Water Course: 1,510.93</w:t>
      </w:r>
    </w:p>
    <w:p w14:paraId="6D98440A" w14:textId="77777777" w:rsidR="00740FF6" w:rsidRPr="002B6B0D" w:rsidRDefault="00740FF6" w:rsidP="00740FF6">
      <w:pPr>
        <w:pStyle w:val="ListParagraph"/>
        <w:numPr>
          <w:ilvl w:val="0"/>
          <w:numId w:val="25"/>
        </w:numPr>
        <w:spacing w:before="0" w:after="0"/>
      </w:pPr>
      <w:r w:rsidRPr="002B6B0D">
        <w:lastRenderedPageBreak/>
        <w:t>"BUCK CREEK FRAC PLANT TO BRETON NPS 6</w:t>
      </w:r>
    </w:p>
    <w:p w14:paraId="05772C45" w14:textId="77777777" w:rsidR="00740FF6" w:rsidRPr="002B6B0D" w:rsidRDefault="00740FF6" w:rsidP="00740FF6">
      <w:pPr>
        <w:pStyle w:val="ListParagraph"/>
        <w:numPr>
          <w:ilvl w:val="1"/>
          <w:numId w:val="25"/>
        </w:numPr>
        <w:spacing w:before="0" w:after="0"/>
      </w:pPr>
      <w:r w:rsidRPr="002B6B0D">
        <w:t>Total Cumulative Length (m):</w:t>
      </w:r>
      <w:r w:rsidRPr="002B6B0D">
        <w:tab/>
        <w:t>30302.96</w:t>
      </w:r>
    </w:p>
    <w:p w14:paraId="47EA17A0" w14:textId="77777777" w:rsidR="00740FF6" w:rsidRPr="002B6B0D" w:rsidRDefault="00740FF6" w:rsidP="00740FF6">
      <w:pPr>
        <w:pStyle w:val="ListParagraph"/>
        <w:numPr>
          <w:ilvl w:val="1"/>
          <w:numId w:val="25"/>
        </w:numPr>
        <w:spacing w:before="0" w:after="0"/>
      </w:pPr>
      <w:r w:rsidRPr="002B6B0D">
        <w:t>Likelihood of failure distributed between minimum of 1.000e-01 and maximum of 1.000e-01.</w:t>
      </w:r>
    </w:p>
    <w:p w14:paraId="7A9936AE" w14:textId="77777777" w:rsidR="00740FF6" w:rsidRPr="002B6B0D" w:rsidRDefault="00740FF6" w:rsidP="00740FF6">
      <w:pPr>
        <w:pStyle w:val="ListParagraph"/>
        <w:numPr>
          <w:ilvl w:val="2"/>
          <w:numId w:val="25"/>
        </w:numPr>
        <w:spacing w:before="0" w:after="0"/>
      </w:pPr>
      <w:r w:rsidRPr="002B6B0D">
        <w:t>Installation date between minimum of 1958-01-01 and maximum of 1958-01-01</w:t>
      </w:r>
    </w:p>
    <w:p w14:paraId="62D39E14" w14:textId="77777777" w:rsidR="00740FF6" w:rsidRPr="002B6B0D" w:rsidRDefault="00740FF6" w:rsidP="00740FF6">
      <w:pPr>
        <w:pStyle w:val="ListParagraph"/>
        <w:numPr>
          <w:ilvl w:val="2"/>
          <w:numId w:val="25"/>
        </w:numPr>
        <w:spacing w:before="0" w:after="0"/>
      </w:pPr>
      <w:r w:rsidRPr="002B6B0D">
        <w:t>Pipe seam type of ERW</w:t>
      </w:r>
    </w:p>
    <w:p w14:paraId="6B64629E" w14:textId="77777777" w:rsidR="00740FF6" w:rsidRPr="002B6B0D" w:rsidRDefault="00740FF6" w:rsidP="00740FF6">
      <w:pPr>
        <w:pStyle w:val="ListParagraph"/>
        <w:numPr>
          <w:ilvl w:val="2"/>
          <w:numId w:val="25"/>
        </w:numPr>
        <w:spacing w:before="0" w:after="0"/>
      </w:pPr>
      <w:r w:rsidRPr="002B6B0D">
        <w:t>Maximum Operating Stress percentage between minimum of 42.22 and maximum of 42.22% SMYS</w:t>
      </w:r>
    </w:p>
    <w:p w14:paraId="0528432F" w14:textId="77777777" w:rsidR="00740FF6" w:rsidRPr="002B6B0D" w:rsidRDefault="00740FF6" w:rsidP="00740FF6">
      <w:pPr>
        <w:pStyle w:val="ListParagraph"/>
        <w:numPr>
          <w:ilvl w:val="1"/>
          <w:numId w:val="25"/>
        </w:numPr>
        <w:spacing w:before="0" w:after="0"/>
      </w:pPr>
      <w:r w:rsidRPr="002B6B0D">
        <w:t>Consequence of failure distributed between minimum of $1.66 and maximum of $125.41MM</w:t>
      </w:r>
    </w:p>
    <w:p w14:paraId="74A6183F" w14:textId="77777777" w:rsidR="00740FF6" w:rsidRPr="002B6B0D" w:rsidRDefault="00740FF6" w:rsidP="00740FF6">
      <w:pPr>
        <w:pStyle w:val="ListParagraph"/>
        <w:numPr>
          <w:ilvl w:val="1"/>
          <w:numId w:val="25"/>
        </w:numPr>
        <w:spacing w:before="0" w:after="0"/>
      </w:pPr>
      <w:r w:rsidRPr="002B6B0D">
        <w:t>Total length driven by Safety: 1981.26 meters.</w:t>
      </w:r>
    </w:p>
    <w:p w14:paraId="22FD0F3E" w14:textId="77777777" w:rsidR="00740FF6" w:rsidRPr="002B6B0D" w:rsidRDefault="00740FF6" w:rsidP="00740FF6">
      <w:pPr>
        <w:pStyle w:val="ListParagraph"/>
        <w:numPr>
          <w:ilvl w:val="1"/>
          <w:numId w:val="25"/>
        </w:numPr>
        <w:spacing w:before="0" w:after="0"/>
      </w:pPr>
      <w:r w:rsidRPr="002B6B0D">
        <w:t>Safety Cost distributed between minimum of $0.00 and maximum of $121.06MM:</w:t>
      </w:r>
    </w:p>
    <w:p w14:paraId="613E75CB" w14:textId="77777777" w:rsidR="00740FF6" w:rsidRPr="002B6B0D" w:rsidRDefault="00740FF6" w:rsidP="00740FF6">
      <w:pPr>
        <w:pStyle w:val="ListParagraph"/>
        <w:numPr>
          <w:ilvl w:val="2"/>
          <w:numId w:val="25"/>
        </w:numPr>
        <w:spacing w:before="0" w:after="0"/>
      </w:pPr>
      <w:r w:rsidRPr="002B6B0D">
        <w:t>Leak cost between minimum of $0.00 and maximum of $121.06MM</w:t>
      </w:r>
    </w:p>
    <w:p w14:paraId="3439D665" w14:textId="77777777" w:rsidR="00740FF6" w:rsidRPr="002B6B0D" w:rsidRDefault="00740FF6" w:rsidP="00740FF6">
      <w:pPr>
        <w:pStyle w:val="ListParagraph"/>
        <w:numPr>
          <w:ilvl w:val="2"/>
          <w:numId w:val="25"/>
        </w:numPr>
        <w:spacing w:before="0" w:after="0"/>
      </w:pPr>
      <w:r w:rsidRPr="002B6B0D">
        <w:t>Leak scenario yielded 6.0 intersections with structures, with minimum of 0.0 and maximum of 12.61 of population impacted.</w:t>
      </w:r>
    </w:p>
    <w:p w14:paraId="29E2BEE1" w14:textId="77777777" w:rsidR="00740FF6" w:rsidRPr="002B6B0D" w:rsidRDefault="00740FF6" w:rsidP="00740FF6">
      <w:pPr>
        <w:pStyle w:val="ListParagraph"/>
        <w:numPr>
          <w:ilvl w:val="2"/>
          <w:numId w:val="25"/>
        </w:numPr>
        <w:spacing w:before="0" w:after="0"/>
      </w:pPr>
      <w:r w:rsidRPr="002B6B0D">
        <w:t>Leak hazard radius distributed between minimum of 9.71 and maximum of 9.71 meters.</w:t>
      </w:r>
    </w:p>
    <w:p w14:paraId="7AC17D93" w14:textId="77777777" w:rsidR="00740FF6" w:rsidRPr="002B6B0D" w:rsidRDefault="00740FF6" w:rsidP="00740FF6">
      <w:pPr>
        <w:pStyle w:val="ListParagraph"/>
        <w:numPr>
          <w:ilvl w:val="2"/>
          <w:numId w:val="25"/>
        </w:numPr>
        <w:spacing w:before="0" w:after="0"/>
      </w:pPr>
      <w:r w:rsidRPr="002B6B0D">
        <w:t>Rupture cost between minimum of $0.00 and maximum of $121.06MM</w:t>
      </w:r>
    </w:p>
    <w:p w14:paraId="6BFB6750" w14:textId="77777777" w:rsidR="00740FF6" w:rsidRPr="002B6B0D" w:rsidRDefault="00740FF6" w:rsidP="00740FF6">
      <w:pPr>
        <w:pStyle w:val="ListParagraph"/>
        <w:numPr>
          <w:ilvl w:val="2"/>
          <w:numId w:val="25"/>
        </w:numPr>
        <w:spacing w:before="0" w:after="0"/>
      </w:pPr>
      <w:r w:rsidRPr="002B6B0D">
        <w:t>Rupture scenario yielded 33.0 intersections with structures, with minimum of 0.0 and maximum of 12.61 of population impacted</w:t>
      </w:r>
    </w:p>
    <w:p w14:paraId="26B74C18" w14:textId="77777777" w:rsidR="00740FF6" w:rsidRPr="002B6B0D" w:rsidRDefault="00740FF6" w:rsidP="00740FF6">
      <w:pPr>
        <w:pStyle w:val="ListParagraph"/>
        <w:numPr>
          <w:ilvl w:val="2"/>
          <w:numId w:val="25"/>
        </w:numPr>
        <w:spacing w:before="0" w:after="0"/>
      </w:pPr>
      <w:r w:rsidRPr="002B6B0D">
        <w:t>Rupture hazard radius distributed between minimum of 99.99 and maximum of 99.99 meters.</w:t>
      </w:r>
    </w:p>
    <w:p w14:paraId="60EEFB13" w14:textId="77777777" w:rsidR="00740FF6" w:rsidRPr="002B6B0D" w:rsidRDefault="00740FF6" w:rsidP="00740FF6">
      <w:pPr>
        <w:pStyle w:val="ListParagraph"/>
        <w:numPr>
          <w:ilvl w:val="2"/>
          <w:numId w:val="25"/>
        </w:numPr>
        <w:spacing w:before="0" w:after="0"/>
      </w:pPr>
      <w:r w:rsidRPr="002B6B0D">
        <w:t>Puncture cost between minimum of $0.00 and maximum of $121.06MM</w:t>
      </w:r>
    </w:p>
    <w:p w14:paraId="4B22F73F" w14:textId="77777777" w:rsidR="00740FF6" w:rsidRPr="002B6B0D" w:rsidRDefault="00740FF6" w:rsidP="00740FF6">
      <w:pPr>
        <w:pStyle w:val="ListParagraph"/>
        <w:numPr>
          <w:ilvl w:val="2"/>
          <w:numId w:val="25"/>
        </w:numPr>
        <w:spacing w:before="0" w:after="0"/>
      </w:pPr>
      <w:r w:rsidRPr="002B6B0D">
        <w:t>Puncture scenario yielded 15.0 intersections with structures, with minimum of 0.0 and maximum of 12.61 of population impacted</w:t>
      </w:r>
    </w:p>
    <w:p w14:paraId="17740295" w14:textId="77777777" w:rsidR="00740FF6" w:rsidRPr="002B6B0D" w:rsidRDefault="00740FF6" w:rsidP="00740FF6">
      <w:pPr>
        <w:pStyle w:val="ListParagraph"/>
        <w:numPr>
          <w:ilvl w:val="2"/>
          <w:numId w:val="25"/>
        </w:numPr>
        <w:spacing w:before="0" w:after="0"/>
      </w:pPr>
      <w:r w:rsidRPr="002B6B0D">
        <w:t>Puncture hazard radius distributed between minimum of 44.58 and maximum of 44.58 meters.</w:t>
      </w:r>
    </w:p>
    <w:p w14:paraId="5893C7AC" w14:textId="77777777" w:rsidR="00740FF6" w:rsidRPr="002B6B0D" w:rsidRDefault="00740FF6" w:rsidP="00740FF6">
      <w:pPr>
        <w:pStyle w:val="ListParagraph"/>
        <w:numPr>
          <w:ilvl w:val="2"/>
          <w:numId w:val="25"/>
        </w:numPr>
        <w:spacing w:before="0" w:after="0"/>
      </w:pPr>
      <w:r w:rsidRPr="002B6B0D">
        <w:t>Product type is HVP Product.</w:t>
      </w:r>
    </w:p>
    <w:p w14:paraId="385FFE81" w14:textId="77777777" w:rsidR="00740FF6" w:rsidRPr="002B6B0D" w:rsidRDefault="00740FF6" w:rsidP="00740FF6">
      <w:pPr>
        <w:pStyle w:val="ListParagraph"/>
        <w:numPr>
          <w:ilvl w:val="2"/>
          <w:numId w:val="25"/>
        </w:numPr>
        <w:spacing w:before="0" w:after="0"/>
      </w:pPr>
      <w:r w:rsidRPr="002B6B0D">
        <w:t>Class area location is/are 1.0, 2.0.</w:t>
      </w:r>
    </w:p>
    <w:p w14:paraId="55B37FB7" w14:textId="77777777" w:rsidR="00740FF6" w:rsidRPr="002B6B0D" w:rsidRDefault="00740FF6" w:rsidP="00740FF6">
      <w:pPr>
        <w:pStyle w:val="ListParagraph"/>
        <w:numPr>
          <w:ilvl w:val="1"/>
          <w:numId w:val="25"/>
        </w:numPr>
        <w:spacing w:before="0" w:after="0"/>
      </w:pPr>
      <w:r w:rsidRPr="002B6B0D">
        <w:t>Total length driven by Economic Loss: 28321.69 meters.</w:t>
      </w:r>
    </w:p>
    <w:p w14:paraId="62377C0D" w14:textId="77777777" w:rsidR="00740FF6" w:rsidRPr="002B6B0D" w:rsidRDefault="00740FF6" w:rsidP="00740FF6">
      <w:pPr>
        <w:pStyle w:val="ListParagraph"/>
        <w:numPr>
          <w:ilvl w:val="1"/>
          <w:numId w:val="25"/>
        </w:numPr>
        <w:spacing w:before="0" w:after="0"/>
      </w:pPr>
      <w:r w:rsidRPr="002B6B0D">
        <w:t>Economic Loss Cost distributed between minimum of $1.66 and maximum of $4.35MM:</w:t>
      </w:r>
    </w:p>
    <w:p w14:paraId="059EE022" w14:textId="77777777" w:rsidR="00740FF6" w:rsidRPr="002B6B0D" w:rsidRDefault="00740FF6" w:rsidP="00740FF6">
      <w:pPr>
        <w:pStyle w:val="ListParagraph"/>
        <w:numPr>
          <w:ilvl w:val="2"/>
          <w:numId w:val="25"/>
        </w:numPr>
        <w:spacing w:before="0" w:after="0"/>
      </w:pPr>
      <w:r w:rsidRPr="002B6B0D">
        <w:t>Repair costs between minimum of $11,500.00 and maximum of $40,000.00.</w:t>
      </w:r>
    </w:p>
    <w:p w14:paraId="3B0930EC" w14:textId="77777777" w:rsidR="00740FF6" w:rsidRPr="002B6B0D" w:rsidRDefault="00740FF6" w:rsidP="00740FF6">
      <w:pPr>
        <w:pStyle w:val="ListParagraph"/>
        <w:numPr>
          <w:ilvl w:val="2"/>
          <w:numId w:val="25"/>
        </w:numPr>
        <w:spacing w:before="0" w:after="0"/>
      </w:pPr>
      <w:r w:rsidRPr="002B6B0D">
        <w:t>Outage losses between minimum of $200,000.00 and maximum of $200,000.00.</w:t>
      </w:r>
    </w:p>
    <w:p w14:paraId="6AA6ACE4" w14:textId="77777777" w:rsidR="00740FF6" w:rsidRPr="002B6B0D" w:rsidRDefault="00740FF6" w:rsidP="00740FF6">
      <w:pPr>
        <w:pStyle w:val="ListParagraph"/>
        <w:numPr>
          <w:ilvl w:val="2"/>
          <w:numId w:val="25"/>
        </w:numPr>
        <w:spacing w:before="0" w:after="0"/>
      </w:pPr>
      <w:r w:rsidRPr="002B6B0D">
        <w:t>Product type is HVP Product.</w:t>
      </w:r>
    </w:p>
    <w:p w14:paraId="17439AE5" w14:textId="77777777" w:rsidR="00740FF6" w:rsidRPr="002B6B0D" w:rsidRDefault="00740FF6" w:rsidP="00740FF6">
      <w:pPr>
        <w:pStyle w:val="ListParagraph"/>
        <w:numPr>
          <w:ilvl w:val="2"/>
          <w:numId w:val="25"/>
        </w:numPr>
        <w:spacing w:before="0" w:after="0"/>
      </w:pPr>
      <w:r w:rsidRPr="002B6B0D">
        <w:t>Leak cost between minimum of $0.24 and maximum of $2.93MM</w:t>
      </w:r>
    </w:p>
    <w:p w14:paraId="179A0488" w14:textId="77777777" w:rsidR="00740FF6" w:rsidRPr="002B6B0D" w:rsidRDefault="00740FF6" w:rsidP="00740FF6">
      <w:pPr>
        <w:pStyle w:val="ListParagraph"/>
        <w:numPr>
          <w:ilvl w:val="2"/>
          <w:numId w:val="25"/>
        </w:numPr>
        <w:spacing w:before="0" w:after="0"/>
      </w:pPr>
      <w:r w:rsidRPr="002B6B0D">
        <w:t>Leak scenario yielded 6.0 intersections with structures, with minimum of $25,000.00 and maximum of $2,688,250.00 in cost of structures impacted.</w:t>
      </w:r>
    </w:p>
    <w:p w14:paraId="0AAC97DF" w14:textId="77777777" w:rsidR="00740FF6" w:rsidRPr="002B6B0D" w:rsidRDefault="00740FF6" w:rsidP="00740FF6">
      <w:pPr>
        <w:pStyle w:val="ListParagraph"/>
        <w:numPr>
          <w:ilvl w:val="2"/>
          <w:numId w:val="25"/>
        </w:numPr>
        <w:spacing w:before="0" w:after="0"/>
      </w:pPr>
      <w:r w:rsidRPr="002B6B0D">
        <w:t>Leak product loss costs between minimum of $30,397.21 and maximum of $30,397.21</w:t>
      </w:r>
    </w:p>
    <w:p w14:paraId="1A4AFDE9" w14:textId="77777777" w:rsidR="00740FF6" w:rsidRPr="002B6B0D" w:rsidRDefault="00740FF6" w:rsidP="00740FF6">
      <w:pPr>
        <w:pStyle w:val="ListParagraph"/>
        <w:numPr>
          <w:ilvl w:val="2"/>
          <w:numId w:val="25"/>
        </w:numPr>
        <w:spacing w:before="0" w:after="0"/>
      </w:pPr>
      <w:r w:rsidRPr="002B6B0D">
        <w:t>Rupture cost between minimum of $8.82 and maximum of $15.40MM</w:t>
      </w:r>
    </w:p>
    <w:p w14:paraId="49FB9A74" w14:textId="77777777" w:rsidR="00740FF6" w:rsidRPr="002B6B0D" w:rsidRDefault="00740FF6" w:rsidP="00740FF6">
      <w:pPr>
        <w:pStyle w:val="ListParagraph"/>
        <w:numPr>
          <w:ilvl w:val="2"/>
          <w:numId w:val="25"/>
        </w:numPr>
        <w:spacing w:before="0" w:after="0"/>
      </w:pPr>
      <w:r w:rsidRPr="002B6B0D">
        <w:t>Rupture scenario yielded 33.0 intersections with structures, with minimum of $18,600.00 and maximum of $6,579,225.00 in cost of structures impacted</w:t>
      </w:r>
    </w:p>
    <w:p w14:paraId="54612091" w14:textId="77777777" w:rsidR="00740FF6" w:rsidRPr="002B6B0D" w:rsidRDefault="00740FF6" w:rsidP="00740FF6">
      <w:pPr>
        <w:pStyle w:val="ListParagraph"/>
        <w:numPr>
          <w:ilvl w:val="2"/>
          <w:numId w:val="25"/>
        </w:numPr>
        <w:spacing w:before="0" w:after="0"/>
      </w:pPr>
      <w:r w:rsidRPr="002B6B0D">
        <w:t>Rupture product loss costs between minimum of $8,607,418.48 and maximum of $8,607,418.48</w:t>
      </w:r>
    </w:p>
    <w:p w14:paraId="2D2B3F02" w14:textId="77777777" w:rsidR="00740FF6" w:rsidRPr="002B6B0D" w:rsidRDefault="00740FF6" w:rsidP="00740FF6">
      <w:pPr>
        <w:pStyle w:val="ListParagraph"/>
        <w:numPr>
          <w:ilvl w:val="2"/>
          <w:numId w:val="25"/>
        </w:numPr>
        <w:spacing w:before="0" w:after="0"/>
      </w:pPr>
      <w:r w:rsidRPr="002B6B0D">
        <w:t>Puncture cost between minimum of $1.21 and maximum of $3.90MM</w:t>
      </w:r>
    </w:p>
    <w:p w14:paraId="6F1CEB84" w14:textId="77777777" w:rsidR="00740FF6" w:rsidRPr="002B6B0D" w:rsidRDefault="00740FF6" w:rsidP="00740FF6">
      <w:pPr>
        <w:pStyle w:val="ListParagraph"/>
        <w:numPr>
          <w:ilvl w:val="2"/>
          <w:numId w:val="25"/>
        </w:numPr>
        <w:spacing w:before="0" w:after="0"/>
      </w:pPr>
      <w:r w:rsidRPr="002B6B0D">
        <w:t>Puncture scenario yielded 15.0 intersections with structures, with minimum of $18,600.00 and maximum of $2,688,250.00 in cost of structures impacted</w:t>
      </w:r>
    </w:p>
    <w:p w14:paraId="43842535" w14:textId="77777777" w:rsidR="00740FF6" w:rsidRPr="002B6B0D" w:rsidRDefault="00740FF6" w:rsidP="00740FF6">
      <w:pPr>
        <w:pStyle w:val="ListParagraph"/>
        <w:numPr>
          <w:ilvl w:val="2"/>
          <w:numId w:val="25"/>
        </w:numPr>
        <w:spacing w:before="0" w:after="0"/>
      </w:pPr>
      <w:r w:rsidRPr="002B6B0D">
        <w:t>Product Loss costs between minimum of $998,783.28 and maximum of $998,783.28"</w:t>
      </w:r>
    </w:p>
    <w:p w14:paraId="3F943EA4" w14:textId="77777777" w:rsidR="00740FF6" w:rsidRPr="002B6B0D" w:rsidRDefault="00740FF6" w:rsidP="00740FF6">
      <w:pPr>
        <w:pStyle w:val="ListParagraph"/>
        <w:numPr>
          <w:ilvl w:val="0"/>
          <w:numId w:val="25"/>
        </w:numPr>
        <w:spacing w:before="0" w:after="0"/>
      </w:pPr>
      <w:r w:rsidRPr="002B6B0D">
        <w:t>"BONAVISTA 10-28 TO 10-7 NPS 4</w:t>
      </w:r>
    </w:p>
    <w:p w14:paraId="3533F1FF" w14:textId="77777777" w:rsidR="00740FF6" w:rsidRPr="002B6B0D" w:rsidRDefault="00740FF6" w:rsidP="00740FF6">
      <w:pPr>
        <w:pStyle w:val="ListParagraph"/>
        <w:numPr>
          <w:ilvl w:val="1"/>
          <w:numId w:val="25"/>
        </w:numPr>
        <w:spacing w:before="0" w:after="0"/>
      </w:pPr>
      <w:r w:rsidRPr="002B6B0D">
        <w:lastRenderedPageBreak/>
        <w:t>Total Cumulative Length (m):</w:t>
      </w:r>
      <w:r w:rsidRPr="002B6B0D">
        <w:tab/>
        <w:t>29200.75</w:t>
      </w:r>
    </w:p>
    <w:p w14:paraId="24D78401"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7AEFCEF6" w14:textId="77777777" w:rsidR="00740FF6" w:rsidRPr="002B6B0D" w:rsidRDefault="00740FF6" w:rsidP="00740FF6">
      <w:pPr>
        <w:pStyle w:val="ListParagraph"/>
        <w:numPr>
          <w:ilvl w:val="2"/>
          <w:numId w:val="25"/>
        </w:numPr>
        <w:spacing w:before="0" w:after="0"/>
      </w:pPr>
      <w:r w:rsidRPr="002B6B0D">
        <w:t>Installation date between minimum of 1969-01-01 and maximum of 1969-01-01</w:t>
      </w:r>
    </w:p>
    <w:p w14:paraId="5CE3A0D6" w14:textId="77777777" w:rsidR="00740FF6" w:rsidRPr="002B6B0D" w:rsidRDefault="00740FF6" w:rsidP="00740FF6">
      <w:pPr>
        <w:pStyle w:val="ListParagraph"/>
        <w:numPr>
          <w:ilvl w:val="2"/>
          <w:numId w:val="25"/>
        </w:numPr>
        <w:spacing w:before="0" w:after="0"/>
      </w:pPr>
      <w:r w:rsidRPr="002B6B0D">
        <w:t>Pipe seam type of ERW</w:t>
      </w:r>
    </w:p>
    <w:p w14:paraId="239E1A1F" w14:textId="77777777" w:rsidR="00740FF6" w:rsidRPr="002B6B0D" w:rsidRDefault="00740FF6" w:rsidP="00740FF6">
      <w:pPr>
        <w:pStyle w:val="ListParagraph"/>
        <w:numPr>
          <w:ilvl w:val="2"/>
          <w:numId w:val="25"/>
        </w:numPr>
        <w:spacing w:before="0" w:after="0"/>
      </w:pPr>
      <w:r w:rsidRPr="002B6B0D">
        <w:t>Maximum Operating Stress percentage between minimum of 30.79 and maximum of 51.5% SMYS</w:t>
      </w:r>
    </w:p>
    <w:p w14:paraId="035CCBB7" w14:textId="77777777" w:rsidR="00740FF6" w:rsidRPr="002B6B0D" w:rsidRDefault="00740FF6" w:rsidP="00740FF6">
      <w:pPr>
        <w:pStyle w:val="ListParagraph"/>
        <w:numPr>
          <w:ilvl w:val="1"/>
          <w:numId w:val="25"/>
        </w:numPr>
        <w:spacing w:before="0" w:after="0"/>
      </w:pPr>
      <w:r w:rsidRPr="002B6B0D">
        <w:t>Consequence of failure distributed between minimum of $0.71 and maximum of $23.54MM</w:t>
      </w:r>
    </w:p>
    <w:p w14:paraId="19FFE4A7" w14:textId="77777777" w:rsidR="00740FF6" w:rsidRPr="002B6B0D" w:rsidRDefault="00740FF6" w:rsidP="00740FF6">
      <w:pPr>
        <w:pStyle w:val="ListParagraph"/>
        <w:numPr>
          <w:ilvl w:val="1"/>
          <w:numId w:val="25"/>
        </w:numPr>
        <w:spacing w:before="0" w:after="0"/>
      </w:pPr>
      <w:r w:rsidRPr="002B6B0D">
        <w:t>Total length driven by Safety: 85.12 meters.</w:t>
      </w:r>
    </w:p>
    <w:p w14:paraId="08F3A4DA" w14:textId="77777777" w:rsidR="00740FF6" w:rsidRPr="002B6B0D" w:rsidRDefault="00740FF6" w:rsidP="00740FF6">
      <w:pPr>
        <w:pStyle w:val="ListParagraph"/>
        <w:numPr>
          <w:ilvl w:val="1"/>
          <w:numId w:val="25"/>
        </w:numPr>
        <w:spacing w:before="0" w:after="0"/>
      </w:pPr>
      <w:r w:rsidRPr="002B6B0D">
        <w:t>Safety Cost distributed between minimum of $0.00 and maximum of $21.89MM:</w:t>
      </w:r>
    </w:p>
    <w:p w14:paraId="0607EBEE" w14:textId="77777777" w:rsidR="00740FF6" w:rsidRPr="002B6B0D" w:rsidRDefault="00740FF6" w:rsidP="00740FF6">
      <w:pPr>
        <w:pStyle w:val="ListParagraph"/>
        <w:numPr>
          <w:ilvl w:val="2"/>
          <w:numId w:val="25"/>
        </w:numPr>
        <w:spacing w:before="0" w:after="0"/>
      </w:pPr>
      <w:r w:rsidRPr="002B6B0D">
        <w:t>Leak cost between minimum of $0.00 and maximum of $21.89MM</w:t>
      </w:r>
    </w:p>
    <w:p w14:paraId="78F2CDCB" w14:textId="77777777" w:rsidR="00740FF6" w:rsidRPr="002B6B0D" w:rsidRDefault="00740FF6" w:rsidP="00740FF6">
      <w:pPr>
        <w:pStyle w:val="ListParagraph"/>
        <w:numPr>
          <w:ilvl w:val="2"/>
          <w:numId w:val="25"/>
        </w:numPr>
        <w:spacing w:before="0" w:after="0"/>
      </w:pPr>
      <w:r w:rsidRPr="002B6B0D">
        <w:t>Leak scenario yielded 5.0 intersections with structures, with minimum of 0.0 and maximum of 2.28 of population impacted.</w:t>
      </w:r>
    </w:p>
    <w:p w14:paraId="15CDD7C4" w14:textId="77777777" w:rsidR="00740FF6" w:rsidRPr="002B6B0D" w:rsidRDefault="00740FF6" w:rsidP="00740FF6">
      <w:pPr>
        <w:pStyle w:val="ListParagraph"/>
        <w:numPr>
          <w:ilvl w:val="2"/>
          <w:numId w:val="25"/>
        </w:numPr>
        <w:spacing w:before="0" w:after="0"/>
      </w:pPr>
      <w:r w:rsidRPr="002B6B0D">
        <w:t>Leak hazard radius distributed between minimum of 3.7 and maximum of 3.79 meters.</w:t>
      </w:r>
    </w:p>
    <w:p w14:paraId="14DB26CA" w14:textId="77777777" w:rsidR="00740FF6" w:rsidRPr="002B6B0D" w:rsidRDefault="00740FF6" w:rsidP="00740FF6">
      <w:pPr>
        <w:pStyle w:val="ListParagraph"/>
        <w:numPr>
          <w:ilvl w:val="2"/>
          <w:numId w:val="25"/>
        </w:numPr>
        <w:spacing w:before="0" w:after="0"/>
      </w:pPr>
      <w:r w:rsidRPr="002B6B0D">
        <w:t>Rupture cost between minimum of $0.00 and maximum of $21.89MM</w:t>
      </w:r>
    </w:p>
    <w:p w14:paraId="366BC9C8" w14:textId="77777777" w:rsidR="00740FF6" w:rsidRPr="002B6B0D" w:rsidRDefault="00740FF6" w:rsidP="00740FF6">
      <w:pPr>
        <w:pStyle w:val="ListParagraph"/>
        <w:numPr>
          <w:ilvl w:val="2"/>
          <w:numId w:val="25"/>
        </w:numPr>
        <w:spacing w:before="0" w:after="0"/>
      </w:pPr>
      <w:r w:rsidRPr="002B6B0D">
        <w:t>Rupture scenario yielded 29.0 intersections with structures, with minimum of 0.0 and maximum of 2.28 of population impacted</w:t>
      </w:r>
    </w:p>
    <w:p w14:paraId="6028D28C" w14:textId="77777777" w:rsidR="00740FF6" w:rsidRPr="002B6B0D" w:rsidRDefault="00740FF6" w:rsidP="00740FF6">
      <w:pPr>
        <w:pStyle w:val="ListParagraph"/>
        <w:numPr>
          <w:ilvl w:val="2"/>
          <w:numId w:val="25"/>
        </w:numPr>
        <w:spacing w:before="0" w:after="0"/>
      </w:pPr>
      <w:r w:rsidRPr="002B6B0D">
        <w:t>Rupture hazard radius distributed between minimum of 27.68 and maximum of 28.36 meters.</w:t>
      </w:r>
    </w:p>
    <w:p w14:paraId="19223D59" w14:textId="77777777" w:rsidR="00740FF6" w:rsidRPr="002B6B0D" w:rsidRDefault="00740FF6" w:rsidP="00740FF6">
      <w:pPr>
        <w:pStyle w:val="ListParagraph"/>
        <w:numPr>
          <w:ilvl w:val="2"/>
          <w:numId w:val="25"/>
        </w:numPr>
        <w:spacing w:before="0" w:after="0"/>
      </w:pPr>
      <w:r w:rsidRPr="002B6B0D">
        <w:t>Puncture cost between minimum of $0.00 and maximum of $21.89MM</w:t>
      </w:r>
    </w:p>
    <w:p w14:paraId="519835CE" w14:textId="77777777" w:rsidR="00740FF6" w:rsidRPr="002B6B0D" w:rsidRDefault="00740FF6" w:rsidP="00740FF6">
      <w:pPr>
        <w:pStyle w:val="ListParagraph"/>
        <w:numPr>
          <w:ilvl w:val="2"/>
          <w:numId w:val="25"/>
        </w:numPr>
        <w:spacing w:before="0" w:after="0"/>
      </w:pPr>
      <w:r w:rsidRPr="002B6B0D">
        <w:t>Puncture scenario yielded 27.0 intersections with structures, with minimum of 0.0 and maximum of 2.28 of population impacted</w:t>
      </w:r>
    </w:p>
    <w:p w14:paraId="5754FBB2" w14:textId="77777777" w:rsidR="00740FF6" w:rsidRPr="002B6B0D" w:rsidRDefault="00740FF6" w:rsidP="00740FF6">
      <w:pPr>
        <w:pStyle w:val="ListParagraph"/>
        <w:numPr>
          <w:ilvl w:val="2"/>
          <w:numId w:val="25"/>
        </w:numPr>
        <w:spacing w:before="0" w:after="0"/>
      </w:pPr>
      <w:r w:rsidRPr="002B6B0D">
        <w:t>Puncture hazard radius distributed between minimum of 14.77 and maximum of 15.13 meters.</w:t>
      </w:r>
    </w:p>
    <w:p w14:paraId="7248D006" w14:textId="77777777" w:rsidR="00740FF6" w:rsidRPr="002B6B0D" w:rsidRDefault="00740FF6" w:rsidP="00740FF6">
      <w:pPr>
        <w:pStyle w:val="ListParagraph"/>
        <w:numPr>
          <w:ilvl w:val="2"/>
          <w:numId w:val="25"/>
        </w:numPr>
        <w:spacing w:before="0" w:after="0"/>
      </w:pPr>
      <w:r w:rsidRPr="002B6B0D">
        <w:t>Product type is Crude Oil.</w:t>
      </w:r>
    </w:p>
    <w:p w14:paraId="6E6179C0" w14:textId="77777777" w:rsidR="00740FF6" w:rsidRPr="002B6B0D" w:rsidRDefault="00740FF6" w:rsidP="00740FF6">
      <w:pPr>
        <w:pStyle w:val="ListParagraph"/>
        <w:numPr>
          <w:ilvl w:val="2"/>
          <w:numId w:val="25"/>
        </w:numPr>
        <w:spacing w:before="0" w:after="0"/>
      </w:pPr>
      <w:r w:rsidRPr="002B6B0D">
        <w:t>Class area location is/are 1.0.</w:t>
      </w:r>
    </w:p>
    <w:p w14:paraId="2C88B975" w14:textId="77777777" w:rsidR="00740FF6" w:rsidRPr="002B6B0D" w:rsidRDefault="00740FF6" w:rsidP="00740FF6">
      <w:pPr>
        <w:pStyle w:val="ListParagraph"/>
        <w:numPr>
          <w:ilvl w:val="1"/>
          <w:numId w:val="25"/>
        </w:numPr>
        <w:spacing w:before="0" w:after="0"/>
      </w:pPr>
      <w:r w:rsidRPr="002B6B0D">
        <w:t>Total length driven by Environmental: 29115.63 meters.</w:t>
      </w:r>
    </w:p>
    <w:p w14:paraId="143F76FA" w14:textId="77777777" w:rsidR="00740FF6" w:rsidRPr="002B6B0D" w:rsidRDefault="00740FF6" w:rsidP="00740FF6">
      <w:pPr>
        <w:pStyle w:val="ListParagraph"/>
        <w:numPr>
          <w:ilvl w:val="1"/>
          <w:numId w:val="25"/>
        </w:numPr>
        <w:spacing w:before="0" w:after="0"/>
      </w:pPr>
      <w:r w:rsidRPr="002B6B0D">
        <w:t>Environmental Cost distributed between minimum of $0.49 and maximum of $4.63MM:</w:t>
      </w:r>
    </w:p>
    <w:p w14:paraId="61C41482" w14:textId="77777777" w:rsidR="00740FF6" w:rsidRPr="002B6B0D" w:rsidRDefault="00740FF6" w:rsidP="00740FF6">
      <w:pPr>
        <w:pStyle w:val="ListParagraph"/>
        <w:numPr>
          <w:ilvl w:val="2"/>
          <w:numId w:val="25"/>
        </w:numPr>
        <w:spacing w:before="0" w:after="0"/>
      </w:pPr>
      <w:r w:rsidRPr="002B6B0D">
        <w:t>Leak cost between minimum of $0.16 and maximum of $0.33MM</w:t>
      </w:r>
    </w:p>
    <w:p w14:paraId="3A53A834" w14:textId="77777777" w:rsidR="00740FF6" w:rsidRPr="002B6B0D" w:rsidRDefault="00740FF6" w:rsidP="00740FF6">
      <w:pPr>
        <w:pStyle w:val="ListParagraph"/>
        <w:numPr>
          <w:ilvl w:val="2"/>
          <w:numId w:val="25"/>
        </w:numPr>
        <w:spacing w:before="0" w:after="0"/>
      </w:pPr>
      <w:r w:rsidRPr="002B6B0D">
        <w:t>Leak spill volume between a minimum of 1464.91 and maximum of 1852.07 gallons</w:t>
      </w:r>
    </w:p>
    <w:p w14:paraId="366898BA" w14:textId="77777777" w:rsidR="00740FF6" w:rsidRPr="002B6B0D" w:rsidRDefault="00740FF6" w:rsidP="00740FF6">
      <w:pPr>
        <w:pStyle w:val="ListParagraph"/>
        <w:numPr>
          <w:ilvl w:val="2"/>
          <w:numId w:val="25"/>
        </w:numPr>
        <w:spacing w:before="0" w:after="0"/>
      </w:pPr>
      <w:r w:rsidRPr="002B6B0D">
        <w:t>Rupture cost between minimum of $0.04 and maximum of $2.73MM</w:t>
      </w:r>
    </w:p>
    <w:p w14:paraId="65B7D622" w14:textId="77777777" w:rsidR="00740FF6" w:rsidRPr="002B6B0D" w:rsidRDefault="00740FF6" w:rsidP="00740FF6">
      <w:pPr>
        <w:pStyle w:val="ListParagraph"/>
        <w:numPr>
          <w:ilvl w:val="2"/>
          <w:numId w:val="25"/>
        </w:numPr>
        <w:spacing w:before="0" w:after="0"/>
      </w:pPr>
      <w:r w:rsidRPr="002B6B0D">
        <w:t>Rupture spill volume is between a minimum of 379.55 and maximum of 15469.9 gallons</w:t>
      </w:r>
    </w:p>
    <w:p w14:paraId="589EC9E4" w14:textId="77777777" w:rsidR="00740FF6" w:rsidRPr="002B6B0D" w:rsidRDefault="00740FF6" w:rsidP="00740FF6">
      <w:pPr>
        <w:pStyle w:val="ListParagraph"/>
        <w:numPr>
          <w:ilvl w:val="2"/>
          <w:numId w:val="25"/>
        </w:numPr>
        <w:spacing w:before="0" w:after="0"/>
      </w:pPr>
      <w:r w:rsidRPr="002B6B0D">
        <w:t>Puncture cost between minimum of $5.10 and maximum of $10.80MM</w:t>
      </w:r>
    </w:p>
    <w:p w14:paraId="5EB40D1D" w14:textId="77777777" w:rsidR="00740FF6" w:rsidRPr="002B6B0D" w:rsidRDefault="00740FF6" w:rsidP="00740FF6">
      <w:pPr>
        <w:pStyle w:val="ListParagraph"/>
        <w:numPr>
          <w:ilvl w:val="2"/>
          <w:numId w:val="25"/>
        </w:numPr>
        <w:spacing w:before="0" w:after="0"/>
      </w:pPr>
      <w:r w:rsidRPr="002B6B0D">
        <w:t>Puncture spill volume is between a minimum of 48133.5 and maximum of 60854.75 gallons</w:t>
      </w:r>
    </w:p>
    <w:p w14:paraId="3C67F0D8" w14:textId="77777777" w:rsidR="00740FF6" w:rsidRPr="002B6B0D" w:rsidRDefault="00740FF6" w:rsidP="00740FF6">
      <w:pPr>
        <w:pStyle w:val="ListParagraph"/>
        <w:numPr>
          <w:ilvl w:val="2"/>
          <w:numId w:val="25"/>
        </w:numPr>
        <w:spacing w:before="0" w:after="0"/>
      </w:pPr>
      <w:r w:rsidRPr="002B6B0D">
        <w:t xml:space="preserve">Land use distributed as </w:t>
      </w:r>
    </w:p>
    <w:p w14:paraId="7A8F6A1A" w14:textId="77777777" w:rsidR="00740FF6" w:rsidRPr="002B6B0D" w:rsidRDefault="00740FF6" w:rsidP="00740FF6">
      <w:pPr>
        <w:pStyle w:val="ListParagraph"/>
        <w:numPr>
          <w:ilvl w:val="3"/>
          <w:numId w:val="25"/>
        </w:numPr>
        <w:spacing w:before="0" w:after="0"/>
      </w:pPr>
      <w:r w:rsidRPr="002B6B0D">
        <w:t>Agricultural: 28,199.35</w:t>
      </w:r>
    </w:p>
    <w:p w14:paraId="6AE66D44" w14:textId="77777777" w:rsidR="00740FF6" w:rsidRPr="002B6B0D" w:rsidRDefault="00740FF6" w:rsidP="00740FF6">
      <w:pPr>
        <w:pStyle w:val="ListParagraph"/>
        <w:numPr>
          <w:ilvl w:val="3"/>
          <w:numId w:val="25"/>
        </w:numPr>
        <w:spacing w:before="0" w:after="0"/>
      </w:pPr>
      <w:r w:rsidRPr="002B6B0D">
        <w:t>Forested: 920.77</w:t>
      </w:r>
    </w:p>
    <w:p w14:paraId="24FAB36E" w14:textId="77777777" w:rsidR="00740FF6" w:rsidRPr="002B6B0D" w:rsidRDefault="00740FF6" w:rsidP="00740FF6">
      <w:pPr>
        <w:pStyle w:val="ListParagraph"/>
        <w:numPr>
          <w:ilvl w:val="3"/>
          <w:numId w:val="25"/>
        </w:numPr>
        <w:spacing w:before="0" w:after="0"/>
      </w:pPr>
      <w:r w:rsidRPr="002B6B0D">
        <w:t>Water Course: 80.64</w:t>
      </w:r>
    </w:p>
    <w:p w14:paraId="40C241D3" w14:textId="77777777" w:rsidR="00740FF6" w:rsidRPr="002B6B0D" w:rsidRDefault="00740FF6" w:rsidP="00740FF6">
      <w:pPr>
        <w:pStyle w:val="ListParagraph"/>
        <w:numPr>
          <w:ilvl w:val="0"/>
          <w:numId w:val="25"/>
        </w:numPr>
        <w:spacing w:before="0" w:after="0"/>
      </w:pPr>
      <w:r w:rsidRPr="002B6B0D">
        <w:t>"OLDS TO HARMATTAN NPS 3</w:t>
      </w:r>
    </w:p>
    <w:p w14:paraId="776424B3" w14:textId="77777777" w:rsidR="00740FF6" w:rsidRPr="002B6B0D" w:rsidRDefault="00740FF6" w:rsidP="00740FF6">
      <w:pPr>
        <w:pStyle w:val="ListParagraph"/>
        <w:numPr>
          <w:ilvl w:val="1"/>
          <w:numId w:val="25"/>
        </w:numPr>
        <w:spacing w:before="0" w:after="0"/>
      </w:pPr>
      <w:r w:rsidRPr="002B6B0D">
        <w:t>Total Cumulative Length (m):</w:t>
      </w:r>
      <w:r w:rsidRPr="002B6B0D">
        <w:tab/>
        <w:t>23864.29</w:t>
      </w:r>
    </w:p>
    <w:p w14:paraId="57E0DA31" w14:textId="77777777" w:rsidR="00740FF6" w:rsidRPr="002B6B0D" w:rsidRDefault="00740FF6" w:rsidP="00740FF6">
      <w:pPr>
        <w:pStyle w:val="ListParagraph"/>
        <w:numPr>
          <w:ilvl w:val="1"/>
          <w:numId w:val="25"/>
        </w:numPr>
        <w:spacing w:before="0" w:after="0"/>
      </w:pPr>
      <w:r w:rsidRPr="002B6B0D">
        <w:t>Likelihood of failure distributed between minimum of 1.000e-01 and maximum of 1.000e-01.</w:t>
      </w:r>
    </w:p>
    <w:p w14:paraId="681F6AAE" w14:textId="77777777" w:rsidR="00740FF6" w:rsidRPr="002B6B0D" w:rsidRDefault="00740FF6" w:rsidP="00740FF6">
      <w:pPr>
        <w:pStyle w:val="ListParagraph"/>
        <w:numPr>
          <w:ilvl w:val="2"/>
          <w:numId w:val="25"/>
        </w:numPr>
        <w:spacing w:before="0" w:after="0"/>
      </w:pPr>
      <w:r w:rsidRPr="002B6B0D">
        <w:t>Installation date between minimum of 1964-01-01 and maximum of 1964-01-01</w:t>
      </w:r>
    </w:p>
    <w:p w14:paraId="184C9019" w14:textId="77777777" w:rsidR="00740FF6" w:rsidRPr="002B6B0D" w:rsidRDefault="00740FF6" w:rsidP="00740FF6">
      <w:pPr>
        <w:pStyle w:val="ListParagraph"/>
        <w:numPr>
          <w:ilvl w:val="2"/>
          <w:numId w:val="25"/>
        </w:numPr>
        <w:spacing w:before="0" w:after="0"/>
      </w:pPr>
      <w:r w:rsidRPr="002B6B0D">
        <w:t>Pipe seam type of ERW</w:t>
      </w:r>
    </w:p>
    <w:p w14:paraId="4C40BE5D" w14:textId="77777777" w:rsidR="00740FF6" w:rsidRPr="002B6B0D" w:rsidRDefault="00740FF6" w:rsidP="00740FF6">
      <w:pPr>
        <w:pStyle w:val="ListParagraph"/>
        <w:numPr>
          <w:ilvl w:val="2"/>
          <w:numId w:val="25"/>
        </w:numPr>
        <w:spacing w:before="0" w:after="0"/>
      </w:pPr>
      <w:r w:rsidRPr="002B6B0D">
        <w:t>Maximum Operating Stress percentage between minimum of 40.08 and maximum of 40.08% SMYS</w:t>
      </w:r>
    </w:p>
    <w:p w14:paraId="6AD3C0DC" w14:textId="77777777" w:rsidR="00740FF6" w:rsidRPr="002B6B0D" w:rsidRDefault="00740FF6" w:rsidP="00740FF6">
      <w:pPr>
        <w:pStyle w:val="ListParagraph"/>
        <w:numPr>
          <w:ilvl w:val="1"/>
          <w:numId w:val="25"/>
        </w:numPr>
        <w:spacing w:before="0" w:after="0"/>
      </w:pPr>
      <w:r w:rsidRPr="002B6B0D">
        <w:t>Consequence of failure distributed between minimum of $0.63 and maximum of $4.65MM</w:t>
      </w:r>
    </w:p>
    <w:p w14:paraId="589AB846" w14:textId="77777777" w:rsidR="00740FF6" w:rsidRPr="002B6B0D" w:rsidRDefault="00740FF6" w:rsidP="00740FF6">
      <w:pPr>
        <w:pStyle w:val="ListParagraph"/>
        <w:numPr>
          <w:ilvl w:val="1"/>
          <w:numId w:val="25"/>
        </w:numPr>
        <w:spacing w:before="0" w:after="0"/>
      </w:pPr>
      <w:r w:rsidRPr="002B6B0D">
        <w:lastRenderedPageBreak/>
        <w:t>Total length driven by Safety: 127.74 meters.</w:t>
      </w:r>
    </w:p>
    <w:p w14:paraId="429C351D" w14:textId="77777777" w:rsidR="00740FF6" w:rsidRPr="002B6B0D" w:rsidRDefault="00740FF6" w:rsidP="00740FF6">
      <w:pPr>
        <w:pStyle w:val="ListParagraph"/>
        <w:numPr>
          <w:ilvl w:val="1"/>
          <w:numId w:val="25"/>
        </w:numPr>
        <w:spacing w:before="0" w:after="0"/>
      </w:pPr>
      <w:r w:rsidRPr="002B6B0D">
        <w:t>Safety Cost distributed between minimum of $0.00 and maximum of $3.27MM:</w:t>
      </w:r>
    </w:p>
    <w:p w14:paraId="7DAE71A6" w14:textId="77777777" w:rsidR="00740FF6" w:rsidRPr="002B6B0D" w:rsidRDefault="00740FF6" w:rsidP="00740FF6">
      <w:pPr>
        <w:pStyle w:val="ListParagraph"/>
        <w:numPr>
          <w:ilvl w:val="2"/>
          <w:numId w:val="25"/>
        </w:numPr>
        <w:spacing w:before="0" w:after="0"/>
      </w:pPr>
      <w:r w:rsidRPr="002B6B0D">
        <w:t>Leak cost between minimum of $0.00 and maximum of $0.00MM</w:t>
      </w:r>
    </w:p>
    <w:p w14:paraId="284ADE86" w14:textId="77777777" w:rsidR="00740FF6" w:rsidRPr="002B6B0D" w:rsidRDefault="00740FF6" w:rsidP="00740FF6">
      <w:pPr>
        <w:pStyle w:val="ListParagraph"/>
        <w:numPr>
          <w:ilvl w:val="2"/>
          <w:numId w:val="25"/>
        </w:numPr>
        <w:spacing w:before="0" w:after="0"/>
      </w:pPr>
      <w:r w:rsidRPr="002B6B0D">
        <w:t>Leak scenario yielded 7.0 intersections with structures, with minimum of 0.0 and maximum of 0.0 of population impacted.</w:t>
      </w:r>
    </w:p>
    <w:p w14:paraId="5B477FD6" w14:textId="77777777" w:rsidR="00740FF6" w:rsidRPr="002B6B0D" w:rsidRDefault="00740FF6" w:rsidP="00740FF6">
      <w:pPr>
        <w:pStyle w:val="ListParagraph"/>
        <w:numPr>
          <w:ilvl w:val="2"/>
          <w:numId w:val="25"/>
        </w:numPr>
        <w:spacing w:before="0" w:after="0"/>
      </w:pPr>
      <w:r w:rsidRPr="002B6B0D">
        <w:t>Leak hazard radius distributed between minimum of 11.09 and maximum of 11.09 meters.</w:t>
      </w:r>
    </w:p>
    <w:p w14:paraId="610027AE" w14:textId="77777777" w:rsidR="00740FF6" w:rsidRPr="002B6B0D" w:rsidRDefault="00740FF6" w:rsidP="00740FF6">
      <w:pPr>
        <w:pStyle w:val="ListParagraph"/>
        <w:numPr>
          <w:ilvl w:val="2"/>
          <w:numId w:val="25"/>
        </w:numPr>
        <w:spacing w:before="0" w:after="0"/>
      </w:pPr>
      <w:r w:rsidRPr="002B6B0D">
        <w:t>Rupture cost between minimum of $0.00 and maximum of $21.89MM</w:t>
      </w:r>
    </w:p>
    <w:p w14:paraId="5DFF307A" w14:textId="77777777" w:rsidR="00740FF6" w:rsidRPr="002B6B0D" w:rsidRDefault="00740FF6" w:rsidP="00740FF6">
      <w:pPr>
        <w:pStyle w:val="ListParagraph"/>
        <w:numPr>
          <w:ilvl w:val="2"/>
          <w:numId w:val="25"/>
        </w:numPr>
        <w:spacing w:before="0" w:after="0"/>
      </w:pPr>
      <w:r w:rsidRPr="002B6B0D">
        <w:t>Rupture scenario yielded 21.0 intersections with structures, with minimum of 0.0 and maximum of 2.28 of population impacted</w:t>
      </w:r>
    </w:p>
    <w:p w14:paraId="21F3923D" w14:textId="77777777" w:rsidR="00740FF6" w:rsidRPr="002B6B0D" w:rsidRDefault="00740FF6" w:rsidP="00740FF6">
      <w:pPr>
        <w:pStyle w:val="ListParagraph"/>
        <w:numPr>
          <w:ilvl w:val="2"/>
          <w:numId w:val="25"/>
        </w:numPr>
        <w:spacing w:before="0" w:after="0"/>
      </w:pPr>
      <w:r w:rsidRPr="002B6B0D">
        <w:t>Rupture hazard radius distributed between minimum of 63.72 and maximum of 63.72 meters.</w:t>
      </w:r>
    </w:p>
    <w:p w14:paraId="183DE071" w14:textId="77777777" w:rsidR="00740FF6" w:rsidRPr="002B6B0D" w:rsidRDefault="00740FF6" w:rsidP="00740FF6">
      <w:pPr>
        <w:pStyle w:val="ListParagraph"/>
        <w:numPr>
          <w:ilvl w:val="2"/>
          <w:numId w:val="25"/>
        </w:numPr>
        <w:spacing w:before="0" w:after="0"/>
      </w:pPr>
      <w:r w:rsidRPr="002B6B0D">
        <w:t>Puncture cost between minimum of $0.00 and maximum of $0.00MM</w:t>
      </w:r>
    </w:p>
    <w:p w14:paraId="18D7FDF5" w14:textId="77777777" w:rsidR="00740FF6" w:rsidRPr="002B6B0D" w:rsidRDefault="00740FF6" w:rsidP="00740FF6">
      <w:pPr>
        <w:pStyle w:val="ListParagraph"/>
        <w:numPr>
          <w:ilvl w:val="2"/>
          <w:numId w:val="25"/>
        </w:numPr>
        <w:spacing w:before="0" w:after="0"/>
      </w:pPr>
      <w:r w:rsidRPr="002B6B0D">
        <w:t>Puncture scenario yielded 19.0 intersections with structures, with minimum of 0.0 and maximum of 0.0 of population impacted</w:t>
      </w:r>
    </w:p>
    <w:p w14:paraId="31366E9B" w14:textId="77777777" w:rsidR="00740FF6" w:rsidRPr="002B6B0D" w:rsidRDefault="00740FF6" w:rsidP="00740FF6">
      <w:pPr>
        <w:pStyle w:val="ListParagraph"/>
        <w:numPr>
          <w:ilvl w:val="2"/>
          <w:numId w:val="25"/>
        </w:numPr>
        <w:spacing w:before="0" w:after="0"/>
      </w:pPr>
      <w:r w:rsidRPr="002B6B0D">
        <w:t>Puncture hazard radius distributed between minimum of 45.25 and maximum of 45.25 meters.</w:t>
      </w:r>
    </w:p>
    <w:p w14:paraId="103DF88B" w14:textId="77777777" w:rsidR="00740FF6" w:rsidRPr="002B6B0D" w:rsidRDefault="00740FF6" w:rsidP="00740FF6">
      <w:pPr>
        <w:pStyle w:val="ListParagraph"/>
        <w:numPr>
          <w:ilvl w:val="2"/>
          <w:numId w:val="25"/>
        </w:numPr>
        <w:spacing w:before="0" w:after="0"/>
      </w:pPr>
      <w:r w:rsidRPr="002B6B0D">
        <w:t>Product type is Condensate.</w:t>
      </w:r>
    </w:p>
    <w:p w14:paraId="3474A3DE" w14:textId="77777777" w:rsidR="00740FF6" w:rsidRPr="002B6B0D" w:rsidRDefault="00740FF6" w:rsidP="00740FF6">
      <w:pPr>
        <w:pStyle w:val="ListParagraph"/>
        <w:numPr>
          <w:ilvl w:val="2"/>
          <w:numId w:val="25"/>
        </w:numPr>
        <w:spacing w:before="0" w:after="0"/>
      </w:pPr>
      <w:r w:rsidRPr="002B6B0D">
        <w:t>Class area location is/are 1.0.</w:t>
      </w:r>
    </w:p>
    <w:p w14:paraId="79BF5E67" w14:textId="77777777" w:rsidR="00740FF6" w:rsidRPr="002B6B0D" w:rsidRDefault="00740FF6" w:rsidP="00740FF6">
      <w:pPr>
        <w:pStyle w:val="ListParagraph"/>
        <w:numPr>
          <w:ilvl w:val="1"/>
          <w:numId w:val="25"/>
        </w:numPr>
        <w:spacing w:before="0" w:after="0"/>
      </w:pPr>
      <w:r w:rsidRPr="002B6B0D">
        <w:t>Total length driven by Environmental: 23736.55 meters.</w:t>
      </w:r>
    </w:p>
    <w:p w14:paraId="3D957EB1" w14:textId="77777777" w:rsidR="00740FF6" w:rsidRPr="002B6B0D" w:rsidRDefault="00740FF6" w:rsidP="00740FF6">
      <w:pPr>
        <w:pStyle w:val="ListParagraph"/>
        <w:numPr>
          <w:ilvl w:val="1"/>
          <w:numId w:val="25"/>
        </w:numPr>
        <w:spacing w:before="0" w:after="0"/>
      </w:pPr>
      <w:r w:rsidRPr="002B6B0D">
        <w:t>Environmental Cost distributed between minimum of $0.42 and maximum of $1.98MM:</w:t>
      </w:r>
    </w:p>
    <w:p w14:paraId="2B2A2E15" w14:textId="77777777" w:rsidR="00740FF6" w:rsidRPr="002B6B0D" w:rsidRDefault="00740FF6" w:rsidP="00740FF6">
      <w:pPr>
        <w:pStyle w:val="ListParagraph"/>
        <w:numPr>
          <w:ilvl w:val="2"/>
          <w:numId w:val="25"/>
        </w:numPr>
        <w:spacing w:before="0" w:after="0"/>
      </w:pPr>
      <w:r w:rsidRPr="002B6B0D">
        <w:t>Leak cost between minimum of $0.17 and maximum of $0.35MM</w:t>
      </w:r>
    </w:p>
    <w:p w14:paraId="0C36B70B" w14:textId="77777777" w:rsidR="00740FF6" w:rsidRPr="002B6B0D" w:rsidRDefault="00740FF6" w:rsidP="00740FF6">
      <w:pPr>
        <w:pStyle w:val="ListParagraph"/>
        <w:numPr>
          <w:ilvl w:val="2"/>
          <w:numId w:val="25"/>
        </w:numPr>
        <w:spacing w:before="0" w:after="0"/>
      </w:pPr>
      <w:r w:rsidRPr="002B6B0D">
        <w:t>Leak spill volume between a minimum of 1644.98 and maximum of 1961.34 gallons</w:t>
      </w:r>
    </w:p>
    <w:p w14:paraId="2A18EB8D" w14:textId="77777777" w:rsidR="00740FF6" w:rsidRPr="002B6B0D" w:rsidRDefault="00740FF6" w:rsidP="00740FF6">
      <w:pPr>
        <w:pStyle w:val="ListParagraph"/>
        <w:numPr>
          <w:ilvl w:val="2"/>
          <w:numId w:val="25"/>
        </w:numPr>
        <w:spacing w:before="0" w:after="0"/>
      </w:pPr>
      <w:r w:rsidRPr="002B6B0D">
        <w:t>Rupture cost between minimum of $0.21 and maximum of $1.29MM</w:t>
      </w:r>
    </w:p>
    <w:p w14:paraId="19114FCD" w14:textId="77777777" w:rsidR="00740FF6" w:rsidRPr="002B6B0D" w:rsidRDefault="00740FF6" w:rsidP="00740FF6">
      <w:pPr>
        <w:pStyle w:val="ListParagraph"/>
        <w:numPr>
          <w:ilvl w:val="2"/>
          <w:numId w:val="25"/>
        </w:numPr>
        <w:spacing w:before="0" w:after="0"/>
      </w:pPr>
      <w:r w:rsidRPr="002B6B0D">
        <w:t>Rupture spill volume is between a minimum of 1968.37 and maximum of 8828.65 gallons</w:t>
      </w:r>
    </w:p>
    <w:p w14:paraId="482F1B34" w14:textId="77777777" w:rsidR="00740FF6" w:rsidRPr="002B6B0D" w:rsidRDefault="00740FF6" w:rsidP="00740FF6">
      <w:pPr>
        <w:pStyle w:val="ListParagraph"/>
        <w:numPr>
          <w:ilvl w:val="2"/>
          <w:numId w:val="25"/>
        </w:numPr>
        <w:spacing w:before="0" w:after="0"/>
      </w:pPr>
      <w:r w:rsidRPr="002B6B0D">
        <w:t>Puncture cost between minimum of $5.73 and maximum of $11.47MM</w:t>
      </w:r>
    </w:p>
    <w:p w14:paraId="5233686A" w14:textId="77777777" w:rsidR="00740FF6" w:rsidRPr="002B6B0D" w:rsidRDefault="00740FF6" w:rsidP="00740FF6">
      <w:pPr>
        <w:pStyle w:val="ListParagraph"/>
        <w:numPr>
          <w:ilvl w:val="2"/>
          <w:numId w:val="25"/>
        </w:numPr>
        <w:spacing w:before="0" w:after="0"/>
      </w:pPr>
      <w:r w:rsidRPr="002B6B0D">
        <w:t>Puncture spill volume is between a minimum of 54050.34 and maximum of 64445.07 gallons</w:t>
      </w:r>
    </w:p>
    <w:p w14:paraId="19399223" w14:textId="77777777" w:rsidR="00740FF6" w:rsidRPr="002B6B0D" w:rsidRDefault="00740FF6" w:rsidP="00740FF6">
      <w:pPr>
        <w:pStyle w:val="ListParagraph"/>
        <w:numPr>
          <w:ilvl w:val="2"/>
          <w:numId w:val="25"/>
        </w:numPr>
        <w:spacing w:before="0" w:after="0"/>
      </w:pPr>
      <w:r w:rsidRPr="002B6B0D">
        <w:t xml:space="preserve">Land use distributed as </w:t>
      </w:r>
    </w:p>
    <w:p w14:paraId="50A80435" w14:textId="77777777" w:rsidR="00740FF6" w:rsidRPr="002B6B0D" w:rsidRDefault="00740FF6" w:rsidP="00740FF6">
      <w:pPr>
        <w:pStyle w:val="ListParagraph"/>
        <w:numPr>
          <w:ilvl w:val="3"/>
          <w:numId w:val="25"/>
        </w:numPr>
        <w:spacing w:before="0" w:after="0"/>
      </w:pPr>
      <w:r w:rsidRPr="002B6B0D">
        <w:t>Agricultural: 22,809.60</w:t>
      </w:r>
    </w:p>
    <w:p w14:paraId="58B647A2" w14:textId="77777777" w:rsidR="00740FF6" w:rsidRPr="002B6B0D" w:rsidRDefault="00740FF6" w:rsidP="00740FF6">
      <w:pPr>
        <w:pStyle w:val="ListParagraph"/>
        <w:numPr>
          <w:ilvl w:val="3"/>
          <w:numId w:val="25"/>
        </w:numPr>
        <w:spacing w:before="0" w:after="0"/>
      </w:pPr>
      <w:r w:rsidRPr="002B6B0D">
        <w:t>Forested: 216.28</w:t>
      </w:r>
    </w:p>
    <w:p w14:paraId="63E6FEA5" w14:textId="77777777" w:rsidR="00740FF6" w:rsidRPr="002B6B0D" w:rsidRDefault="00740FF6" w:rsidP="00740FF6">
      <w:pPr>
        <w:pStyle w:val="ListParagraph"/>
        <w:numPr>
          <w:ilvl w:val="3"/>
          <w:numId w:val="25"/>
        </w:numPr>
        <w:spacing w:before="0" w:after="0"/>
      </w:pPr>
      <w:r w:rsidRPr="002B6B0D">
        <w:t>Remote: 582.76</w:t>
      </w:r>
    </w:p>
    <w:p w14:paraId="2FC3F641" w14:textId="77777777" w:rsidR="00740FF6" w:rsidRPr="002B6B0D" w:rsidRDefault="00740FF6" w:rsidP="00740FF6">
      <w:pPr>
        <w:pStyle w:val="ListParagraph"/>
        <w:numPr>
          <w:ilvl w:val="3"/>
          <w:numId w:val="25"/>
        </w:numPr>
        <w:spacing w:before="0" w:after="0"/>
      </w:pPr>
      <w:r w:rsidRPr="002B6B0D">
        <w:t>Water Course: 255.65</w:t>
      </w:r>
    </w:p>
    <w:p w14:paraId="0BCAEE30" w14:textId="77777777" w:rsidR="00740FF6" w:rsidRPr="002B6B0D" w:rsidRDefault="00740FF6" w:rsidP="00740FF6">
      <w:pPr>
        <w:pStyle w:val="ListParagraph"/>
        <w:numPr>
          <w:ilvl w:val="0"/>
          <w:numId w:val="25"/>
        </w:numPr>
        <w:spacing w:before="0" w:after="0"/>
      </w:pPr>
      <w:r w:rsidRPr="002B6B0D">
        <w:t>"CROOKED LAKE TO GILBY LATERAL NPS 6</w:t>
      </w:r>
    </w:p>
    <w:p w14:paraId="0320615C" w14:textId="77777777" w:rsidR="00740FF6" w:rsidRPr="002B6B0D" w:rsidRDefault="00740FF6" w:rsidP="00740FF6">
      <w:pPr>
        <w:pStyle w:val="ListParagraph"/>
        <w:numPr>
          <w:ilvl w:val="1"/>
          <w:numId w:val="25"/>
        </w:numPr>
        <w:spacing w:before="0" w:after="0"/>
      </w:pPr>
      <w:r w:rsidRPr="002B6B0D">
        <w:t>Total Cumulative Length (m):</w:t>
      </w:r>
      <w:r w:rsidRPr="002B6B0D">
        <w:tab/>
        <w:t>20761.47</w:t>
      </w:r>
    </w:p>
    <w:p w14:paraId="0C43C990"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1F984334" w14:textId="77777777" w:rsidR="00740FF6" w:rsidRPr="002B6B0D" w:rsidRDefault="00740FF6" w:rsidP="00740FF6">
      <w:pPr>
        <w:pStyle w:val="ListParagraph"/>
        <w:numPr>
          <w:ilvl w:val="2"/>
          <w:numId w:val="25"/>
        </w:numPr>
        <w:spacing w:before="0" w:after="0"/>
      </w:pPr>
      <w:r w:rsidRPr="002B6B0D">
        <w:t>Installation date between minimum of 1965-01-01 and maximum of 1965-01-01</w:t>
      </w:r>
    </w:p>
    <w:p w14:paraId="2F56DA9A" w14:textId="77777777" w:rsidR="00740FF6" w:rsidRPr="002B6B0D" w:rsidRDefault="00740FF6" w:rsidP="00740FF6">
      <w:pPr>
        <w:pStyle w:val="ListParagraph"/>
        <w:numPr>
          <w:ilvl w:val="2"/>
          <w:numId w:val="25"/>
        </w:numPr>
        <w:spacing w:before="0" w:after="0"/>
      </w:pPr>
      <w:r w:rsidRPr="002B6B0D">
        <w:t>Pipe seam type of ERW</w:t>
      </w:r>
    </w:p>
    <w:p w14:paraId="320D23CB" w14:textId="77777777" w:rsidR="00740FF6" w:rsidRPr="002B6B0D" w:rsidRDefault="00740FF6" w:rsidP="00740FF6">
      <w:pPr>
        <w:pStyle w:val="ListParagraph"/>
        <w:numPr>
          <w:ilvl w:val="2"/>
          <w:numId w:val="25"/>
        </w:numPr>
        <w:spacing w:before="0" w:after="0"/>
      </w:pPr>
      <w:r w:rsidRPr="002B6B0D">
        <w:t>Maximum Operating Stress percentage between minimum of 30.86 and maximum of 55.4% SMYS</w:t>
      </w:r>
    </w:p>
    <w:p w14:paraId="3D22FCC6" w14:textId="77777777" w:rsidR="00740FF6" w:rsidRPr="002B6B0D" w:rsidRDefault="00740FF6" w:rsidP="00740FF6">
      <w:pPr>
        <w:pStyle w:val="ListParagraph"/>
        <w:numPr>
          <w:ilvl w:val="1"/>
          <w:numId w:val="25"/>
        </w:numPr>
        <w:spacing w:before="0" w:after="0"/>
      </w:pPr>
      <w:r w:rsidRPr="002B6B0D">
        <w:t>Consequence of failure distributed between minimum of $0.53 and maximum of $4.86MM</w:t>
      </w:r>
    </w:p>
    <w:p w14:paraId="024807D8" w14:textId="77777777" w:rsidR="00740FF6" w:rsidRPr="002B6B0D" w:rsidRDefault="00740FF6" w:rsidP="00740FF6">
      <w:pPr>
        <w:pStyle w:val="ListParagraph"/>
        <w:numPr>
          <w:ilvl w:val="1"/>
          <w:numId w:val="25"/>
        </w:numPr>
        <w:spacing w:before="0" w:after="0"/>
      </w:pPr>
      <w:r w:rsidRPr="002B6B0D">
        <w:t>Total length driven by Safety: 84.12 meters.</w:t>
      </w:r>
    </w:p>
    <w:p w14:paraId="2061A56A" w14:textId="77777777" w:rsidR="00740FF6" w:rsidRPr="002B6B0D" w:rsidRDefault="00740FF6" w:rsidP="00740FF6">
      <w:pPr>
        <w:pStyle w:val="ListParagraph"/>
        <w:numPr>
          <w:ilvl w:val="1"/>
          <w:numId w:val="25"/>
        </w:numPr>
        <w:spacing w:before="0" w:after="0"/>
      </w:pPr>
      <w:r w:rsidRPr="002B6B0D">
        <w:t>Safety Cost distributed between minimum of $0.00 and maximum of $3.51MM:</w:t>
      </w:r>
    </w:p>
    <w:p w14:paraId="5D1392F9" w14:textId="77777777" w:rsidR="00740FF6" w:rsidRPr="002B6B0D" w:rsidRDefault="00740FF6" w:rsidP="00740FF6">
      <w:pPr>
        <w:pStyle w:val="ListParagraph"/>
        <w:numPr>
          <w:ilvl w:val="2"/>
          <w:numId w:val="25"/>
        </w:numPr>
        <w:spacing w:before="0" w:after="0"/>
      </w:pPr>
      <w:r w:rsidRPr="002B6B0D">
        <w:t>Leak cost between minimum of $0.00 and maximum of $0.00MM</w:t>
      </w:r>
    </w:p>
    <w:p w14:paraId="52FA4587" w14:textId="77777777" w:rsidR="00740FF6" w:rsidRPr="002B6B0D" w:rsidRDefault="00740FF6" w:rsidP="00740FF6">
      <w:pPr>
        <w:pStyle w:val="ListParagraph"/>
        <w:numPr>
          <w:ilvl w:val="2"/>
          <w:numId w:val="25"/>
        </w:numPr>
        <w:spacing w:before="0" w:after="0"/>
      </w:pPr>
      <w:r w:rsidRPr="002B6B0D">
        <w:t>Leak scenario yielded 1.0 intersections with structures, with minimum of 0.0 and maximum of 0.0 of population impacted.</w:t>
      </w:r>
    </w:p>
    <w:p w14:paraId="664A3B89" w14:textId="77777777" w:rsidR="00740FF6" w:rsidRPr="002B6B0D" w:rsidRDefault="00740FF6" w:rsidP="00740FF6">
      <w:pPr>
        <w:pStyle w:val="ListParagraph"/>
        <w:numPr>
          <w:ilvl w:val="2"/>
          <w:numId w:val="25"/>
        </w:numPr>
        <w:spacing w:before="0" w:after="0"/>
      </w:pPr>
      <w:r w:rsidRPr="002B6B0D">
        <w:lastRenderedPageBreak/>
        <w:t>Leak hazard radius distributed between minimum of 3.95 and maximum of 3.95 meters.</w:t>
      </w:r>
    </w:p>
    <w:p w14:paraId="48DADB66" w14:textId="77777777" w:rsidR="00740FF6" w:rsidRPr="002B6B0D" w:rsidRDefault="00740FF6" w:rsidP="00740FF6">
      <w:pPr>
        <w:pStyle w:val="ListParagraph"/>
        <w:numPr>
          <w:ilvl w:val="2"/>
          <w:numId w:val="25"/>
        </w:numPr>
        <w:spacing w:before="0" w:after="0"/>
      </w:pPr>
      <w:r w:rsidRPr="002B6B0D">
        <w:t>Rupture cost between minimum of $0.00 and maximum of $21.89MM</w:t>
      </w:r>
    </w:p>
    <w:p w14:paraId="0F1FAFB9" w14:textId="77777777" w:rsidR="00740FF6" w:rsidRPr="002B6B0D" w:rsidRDefault="00740FF6" w:rsidP="00740FF6">
      <w:pPr>
        <w:pStyle w:val="ListParagraph"/>
        <w:numPr>
          <w:ilvl w:val="2"/>
          <w:numId w:val="25"/>
        </w:numPr>
        <w:spacing w:before="0" w:after="0"/>
      </w:pPr>
      <w:r w:rsidRPr="002B6B0D">
        <w:t>Rupture scenario yielded 11.0 intersections with structures, with minimum of 0.0 and maximum of 2.28 of population impacted</w:t>
      </w:r>
    </w:p>
    <w:p w14:paraId="4DA5139D" w14:textId="77777777" w:rsidR="00740FF6" w:rsidRPr="002B6B0D" w:rsidRDefault="00740FF6" w:rsidP="00740FF6">
      <w:pPr>
        <w:pStyle w:val="ListParagraph"/>
        <w:numPr>
          <w:ilvl w:val="2"/>
          <w:numId w:val="25"/>
        </w:numPr>
        <w:spacing w:before="0" w:after="0"/>
      </w:pPr>
      <w:r w:rsidRPr="002B6B0D">
        <w:t>Rupture hazard radius distributed between minimum of 42.02 and maximum of 42.02 meters.</w:t>
      </w:r>
    </w:p>
    <w:p w14:paraId="50EE4BD8" w14:textId="77777777" w:rsidR="00740FF6" w:rsidRPr="002B6B0D" w:rsidRDefault="00740FF6" w:rsidP="00740FF6">
      <w:pPr>
        <w:pStyle w:val="ListParagraph"/>
        <w:numPr>
          <w:ilvl w:val="2"/>
          <w:numId w:val="25"/>
        </w:numPr>
        <w:spacing w:before="0" w:after="0"/>
      </w:pPr>
      <w:r w:rsidRPr="002B6B0D">
        <w:t>Puncture cost between minimum of $0.00 and maximum of $0.00MM</w:t>
      </w:r>
    </w:p>
    <w:p w14:paraId="60E08731" w14:textId="77777777" w:rsidR="00740FF6" w:rsidRPr="002B6B0D" w:rsidRDefault="00740FF6" w:rsidP="00740FF6">
      <w:pPr>
        <w:pStyle w:val="ListParagraph"/>
        <w:numPr>
          <w:ilvl w:val="2"/>
          <w:numId w:val="25"/>
        </w:numPr>
        <w:spacing w:before="0" w:after="0"/>
      </w:pPr>
      <w:r w:rsidRPr="002B6B0D">
        <w:t>Puncture scenario yielded 2.0 intersections with structures, with minimum of 0.0 and maximum of 0.0 of population impacted</w:t>
      </w:r>
    </w:p>
    <w:p w14:paraId="20AF47F5" w14:textId="77777777" w:rsidR="00740FF6" w:rsidRPr="002B6B0D" w:rsidRDefault="00740FF6" w:rsidP="00740FF6">
      <w:pPr>
        <w:pStyle w:val="ListParagraph"/>
        <w:numPr>
          <w:ilvl w:val="2"/>
          <w:numId w:val="25"/>
        </w:numPr>
        <w:spacing w:before="0" w:after="0"/>
      </w:pPr>
      <w:r w:rsidRPr="002B6B0D">
        <w:t>Puncture hazard radius distributed between minimum of 15.77 and maximum of 15.77 meters.</w:t>
      </w:r>
    </w:p>
    <w:p w14:paraId="7F683DB8" w14:textId="77777777" w:rsidR="00740FF6" w:rsidRPr="002B6B0D" w:rsidRDefault="00740FF6" w:rsidP="00740FF6">
      <w:pPr>
        <w:pStyle w:val="ListParagraph"/>
        <w:numPr>
          <w:ilvl w:val="2"/>
          <w:numId w:val="25"/>
        </w:numPr>
        <w:spacing w:before="0" w:after="0"/>
      </w:pPr>
      <w:r w:rsidRPr="002B6B0D">
        <w:t>Product type is Crude Oil.</w:t>
      </w:r>
    </w:p>
    <w:p w14:paraId="5D14B321" w14:textId="77777777" w:rsidR="00740FF6" w:rsidRPr="002B6B0D" w:rsidRDefault="00740FF6" w:rsidP="00740FF6">
      <w:pPr>
        <w:pStyle w:val="ListParagraph"/>
        <w:numPr>
          <w:ilvl w:val="2"/>
          <w:numId w:val="25"/>
        </w:numPr>
        <w:spacing w:before="0" w:after="0"/>
      </w:pPr>
      <w:r w:rsidRPr="002B6B0D">
        <w:t>Class area location is/are 1.0.</w:t>
      </w:r>
    </w:p>
    <w:p w14:paraId="7E28D96B" w14:textId="77777777" w:rsidR="00740FF6" w:rsidRPr="002B6B0D" w:rsidRDefault="00740FF6" w:rsidP="00740FF6">
      <w:pPr>
        <w:pStyle w:val="ListParagraph"/>
        <w:numPr>
          <w:ilvl w:val="1"/>
          <w:numId w:val="25"/>
        </w:numPr>
        <w:spacing w:before="0" w:after="0"/>
      </w:pPr>
      <w:r w:rsidRPr="002B6B0D">
        <w:t>Total length driven by Environmental: 20677.35 meters.</w:t>
      </w:r>
    </w:p>
    <w:p w14:paraId="0029D550" w14:textId="77777777" w:rsidR="00740FF6" w:rsidRPr="002B6B0D" w:rsidRDefault="00740FF6" w:rsidP="00740FF6">
      <w:pPr>
        <w:pStyle w:val="ListParagraph"/>
        <w:numPr>
          <w:ilvl w:val="1"/>
          <w:numId w:val="25"/>
        </w:numPr>
        <w:spacing w:before="0" w:after="0"/>
      </w:pPr>
      <w:r w:rsidRPr="002B6B0D">
        <w:t>Environmental Cost distributed between minimum of $0.32 and maximum of $2.22MM:</w:t>
      </w:r>
    </w:p>
    <w:p w14:paraId="5FE8FFDB" w14:textId="77777777" w:rsidR="00740FF6" w:rsidRPr="002B6B0D" w:rsidRDefault="00740FF6" w:rsidP="00740FF6">
      <w:pPr>
        <w:pStyle w:val="ListParagraph"/>
        <w:numPr>
          <w:ilvl w:val="2"/>
          <w:numId w:val="25"/>
        </w:numPr>
        <w:spacing w:before="0" w:after="0"/>
      </w:pPr>
      <w:r w:rsidRPr="002B6B0D">
        <w:t>Leak cost between minimum of $0.18 and maximum of $0.38MM</w:t>
      </w:r>
    </w:p>
    <w:p w14:paraId="08AC4B55" w14:textId="77777777" w:rsidR="00740FF6" w:rsidRPr="002B6B0D" w:rsidRDefault="00740FF6" w:rsidP="00740FF6">
      <w:pPr>
        <w:pStyle w:val="ListParagraph"/>
        <w:numPr>
          <w:ilvl w:val="2"/>
          <w:numId w:val="25"/>
        </w:numPr>
        <w:spacing w:before="0" w:after="0"/>
      </w:pPr>
      <w:r w:rsidRPr="002B6B0D">
        <w:t>Leak spill volume between a minimum of 1691.87 and maximum of 2146.46 gallons</w:t>
      </w:r>
    </w:p>
    <w:p w14:paraId="54D2A46A" w14:textId="77777777" w:rsidR="00740FF6" w:rsidRPr="002B6B0D" w:rsidRDefault="00740FF6" w:rsidP="00740FF6">
      <w:pPr>
        <w:pStyle w:val="ListParagraph"/>
        <w:numPr>
          <w:ilvl w:val="2"/>
          <w:numId w:val="25"/>
        </w:numPr>
        <w:spacing w:before="0" w:after="0"/>
      </w:pPr>
      <w:r w:rsidRPr="002B6B0D">
        <w:t>Rupture cost between minimum of $0.48 and maximum of $6.15MM</w:t>
      </w:r>
    </w:p>
    <w:p w14:paraId="2FFA5A9D" w14:textId="77777777" w:rsidR="00740FF6" w:rsidRPr="002B6B0D" w:rsidRDefault="00740FF6" w:rsidP="00740FF6">
      <w:pPr>
        <w:pStyle w:val="ListParagraph"/>
        <w:numPr>
          <w:ilvl w:val="2"/>
          <w:numId w:val="25"/>
        </w:numPr>
        <w:spacing w:before="0" w:after="0"/>
      </w:pPr>
      <w:r w:rsidRPr="002B6B0D">
        <w:t>Rupture spill volume is between a minimum of 4509.16 and maximum of 34560.63 gallons</w:t>
      </w:r>
    </w:p>
    <w:p w14:paraId="3273064A" w14:textId="77777777" w:rsidR="00740FF6" w:rsidRPr="002B6B0D" w:rsidRDefault="00740FF6" w:rsidP="00740FF6">
      <w:pPr>
        <w:pStyle w:val="ListParagraph"/>
        <w:numPr>
          <w:ilvl w:val="2"/>
          <w:numId w:val="25"/>
        </w:numPr>
        <w:spacing w:before="0" w:after="0"/>
      </w:pPr>
      <w:r w:rsidRPr="002B6B0D">
        <w:t>Puncture cost between minimum of $5.89 and maximum of $12.55MM</w:t>
      </w:r>
    </w:p>
    <w:p w14:paraId="01C502C7" w14:textId="77777777" w:rsidR="00740FF6" w:rsidRPr="002B6B0D" w:rsidRDefault="00740FF6" w:rsidP="00740FF6">
      <w:pPr>
        <w:pStyle w:val="ListParagraph"/>
        <w:numPr>
          <w:ilvl w:val="2"/>
          <w:numId w:val="25"/>
        </w:numPr>
        <w:spacing w:before="0" w:after="0"/>
      </w:pPr>
      <w:r w:rsidRPr="002B6B0D">
        <w:t>Puncture spill volume is between a minimum of 55590.98 and maximum of 70527.72 gallons</w:t>
      </w:r>
    </w:p>
    <w:p w14:paraId="7E08411D" w14:textId="77777777" w:rsidR="00740FF6" w:rsidRPr="002B6B0D" w:rsidRDefault="00740FF6" w:rsidP="00740FF6">
      <w:pPr>
        <w:pStyle w:val="ListParagraph"/>
        <w:numPr>
          <w:ilvl w:val="2"/>
          <w:numId w:val="25"/>
        </w:numPr>
        <w:spacing w:before="0" w:after="0"/>
      </w:pPr>
      <w:r w:rsidRPr="002B6B0D">
        <w:t xml:space="preserve">Land use distributed as </w:t>
      </w:r>
    </w:p>
    <w:p w14:paraId="1DB6F7EA" w14:textId="77777777" w:rsidR="00740FF6" w:rsidRPr="002B6B0D" w:rsidRDefault="00740FF6" w:rsidP="00740FF6">
      <w:pPr>
        <w:pStyle w:val="ListParagraph"/>
        <w:numPr>
          <w:ilvl w:val="3"/>
          <w:numId w:val="25"/>
        </w:numPr>
        <w:spacing w:before="0" w:after="0"/>
      </w:pPr>
      <w:r w:rsidRPr="002B6B0D">
        <w:t>Agricultural: 19,716.60</w:t>
      </w:r>
    </w:p>
    <w:p w14:paraId="0F5198AA" w14:textId="77777777" w:rsidR="00740FF6" w:rsidRPr="002B6B0D" w:rsidRDefault="00740FF6" w:rsidP="00740FF6">
      <w:pPr>
        <w:pStyle w:val="ListParagraph"/>
        <w:numPr>
          <w:ilvl w:val="3"/>
          <w:numId w:val="25"/>
        </w:numPr>
        <w:spacing w:before="0" w:after="0"/>
      </w:pPr>
      <w:r w:rsidRPr="002B6B0D">
        <w:t>Forested: 945.01</w:t>
      </w:r>
    </w:p>
    <w:p w14:paraId="485A5E44" w14:textId="77777777" w:rsidR="00740FF6" w:rsidRPr="002B6B0D" w:rsidRDefault="00740FF6" w:rsidP="00740FF6">
      <w:pPr>
        <w:pStyle w:val="ListParagraph"/>
        <w:numPr>
          <w:ilvl w:val="3"/>
          <w:numId w:val="25"/>
        </w:numPr>
        <w:spacing w:before="0" w:after="0"/>
      </w:pPr>
      <w:r w:rsidRPr="002B6B0D">
        <w:t>Water Course: 99.85</w:t>
      </w:r>
    </w:p>
    <w:p w14:paraId="4DDF2C7F" w14:textId="77777777" w:rsidR="00740FF6" w:rsidRPr="002B6B0D" w:rsidRDefault="00740FF6" w:rsidP="00740FF6">
      <w:pPr>
        <w:pStyle w:val="ListParagraph"/>
        <w:numPr>
          <w:ilvl w:val="0"/>
          <w:numId w:val="25"/>
        </w:numPr>
        <w:spacing w:before="0" w:after="0"/>
      </w:pPr>
      <w:r w:rsidRPr="002B6B0D">
        <w:t>"ZN-70/ZN-89/ZN-90 NPS 8</w:t>
      </w:r>
    </w:p>
    <w:p w14:paraId="05BADD28" w14:textId="77777777" w:rsidR="00740FF6" w:rsidRPr="002B6B0D" w:rsidRDefault="00740FF6" w:rsidP="00740FF6">
      <w:pPr>
        <w:pStyle w:val="ListParagraph"/>
        <w:numPr>
          <w:ilvl w:val="1"/>
          <w:numId w:val="25"/>
        </w:numPr>
        <w:spacing w:before="0" w:after="0"/>
      </w:pPr>
      <w:r w:rsidRPr="002B6B0D">
        <w:t>Total Cumulative Length (m):</w:t>
      </w:r>
      <w:r w:rsidRPr="002B6B0D">
        <w:tab/>
        <w:t>16094.08</w:t>
      </w:r>
    </w:p>
    <w:p w14:paraId="6CC2F2EA"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0DEDDB5E" w14:textId="77777777" w:rsidR="00740FF6" w:rsidRPr="002B6B0D" w:rsidRDefault="00740FF6" w:rsidP="00740FF6">
      <w:pPr>
        <w:pStyle w:val="ListParagraph"/>
        <w:numPr>
          <w:ilvl w:val="2"/>
          <w:numId w:val="25"/>
        </w:numPr>
        <w:spacing w:before="0" w:after="0"/>
      </w:pPr>
      <w:r w:rsidRPr="002B6B0D">
        <w:t>Installation date between minimum of 1968-01-01 and maximum of 1968-01-01</w:t>
      </w:r>
    </w:p>
    <w:p w14:paraId="79056F66" w14:textId="77777777" w:rsidR="00740FF6" w:rsidRPr="002B6B0D" w:rsidRDefault="00740FF6" w:rsidP="00740FF6">
      <w:pPr>
        <w:pStyle w:val="ListParagraph"/>
        <w:numPr>
          <w:ilvl w:val="2"/>
          <w:numId w:val="25"/>
        </w:numPr>
        <w:spacing w:before="0" w:after="0"/>
      </w:pPr>
      <w:r w:rsidRPr="002B6B0D">
        <w:t>Pipe seam type of ERW</w:t>
      </w:r>
    </w:p>
    <w:p w14:paraId="608F9C7B" w14:textId="77777777" w:rsidR="00740FF6" w:rsidRPr="002B6B0D" w:rsidRDefault="00740FF6" w:rsidP="00740FF6">
      <w:pPr>
        <w:pStyle w:val="ListParagraph"/>
        <w:numPr>
          <w:ilvl w:val="2"/>
          <w:numId w:val="25"/>
        </w:numPr>
        <w:spacing w:before="0" w:after="0"/>
      </w:pPr>
      <w:r w:rsidRPr="002B6B0D">
        <w:t>Maximum Operating Stress percentage between minimum of 30.33 and maximum of 44.69% SMYS</w:t>
      </w:r>
    </w:p>
    <w:p w14:paraId="0073016A" w14:textId="77777777" w:rsidR="00740FF6" w:rsidRPr="002B6B0D" w:rsidRDefault="00740FF6" w:rsidP="00740FF6">
      <w:pPr>
        <w:pStyle w:val="ListParagraph"/>
        <w:numPr>
          <w:ilvl w:val="1"/>
          <w:numId w:val="25"/>
        </w:numPr>
        <w:spacing w:before="0" w:after="0"/>
      </w:pPr>
      <w:r w:rsidRPr="002B6B0D">
        <w:t>Consequence of failure distributed between minimum of $12.00 and maximum of $21.10MM</w:t>
      </w:r>
    </w:p>
    <w:p w14:paraId="5709F41B" w14:textId="77777777" w:rsidR="00740FF6" w:rsidRPr="002B6B0D" w:rsidRDefault="00740FF6" w:rsidP="00740FF6">
      <w:pPr>
        <w:pStyle w:val="ListParagraph"/>
        <w:numPr>
          <w:ilvl w:val="1"/>
          <w:numId w:val="25"/>
        </w:numPr>
        <w:spacing w:before="0" w:after="0"/>
      </w:pPr>
      <w:r w:rsidRPr="002B6B0D">
        <w:t>Total length driven by Environmental: 16094.08 meters.</w:t>
      </w:r>
    </w:p>
    <w:p w14:paraId="33E69D48" w14:textId="77777777" w:rsidR="00740FF6" w:rsidRPr="002B6B0D" w:rsidRDefault="00740FF6" w:rsidP="00740FF6">
      <w:pPr>
        <w:pStyle w:val="ListParagraph"/>
        <w:numPr>
          <w:ilvl w:val="1"/>
          <w:numId w:val="25"/>
        </w:numPr>
        <w:spacing w:before="0" w:after="0"/>
      </w:pPr>
      <w:r w:rsidRPr="002B6B0D">
        <w:t>Environmental Cost distributed between minimum of $11.67 and maximum of $20.72MM:</w:t>
      </w:r>
    </w:p>
    <w:p w14:paraId="312CA08F" w14:textId="77777777" w:rsidR="00740FF6" w:rsidRPr="002B6B0D" w:rsidRDefault="00740FF6" w:rsidP="00740FF6">
      <w:pPr>
        <w:pStyle w:val="ListParagraph"/>
        <w:numPr>
          <w:ilvl w:val="2"/>
          <w:numId w:val="25"/>
        </w:numPr>
        <w:spacing w:before="0" w:after="0"/>
      </w:pPr>
      <w:r w:rsidRPr="002B6B0D">
        <w:t>Leak cost between minimum of $0.15 and maximum of $0.26MM</w:t>
      </w:r>
    </w:p>
    <w:p w14:paraId="181859C8" w14:textId="77777777" w:rsidR="00740FF6" w:rsidRPr="002B6B0D" w:rsidRDefault="00740FF6" w:rsidP="00740FF6">
      <w:pPr>
        <w:pStyle w:val="ListParagraph"/>
        <w:numPr>
          <w:ilvl w:val="2"/>
          <w:numId w:val="25"/>
        </w:numPr>
        <w:spacing w:before="0" w:after="0"/>
      </w:pPr>
      <w:r w:rsidRPr="002B6B0D">
        <w:t>Leak spill volume between a minimum of 1398.53 and maximum of 1606.02 gallons</w:t>
      </w:r>
    </w:p>
    <w:p w14:paraId="7938FA3C" w14:textId="77777777" w:rsidR="00740FF6" w:rsidRPr="002B6B0D" w:rsidRDefault="00740FF6" w:rsidP="00740FF6">
      <w:pPr>
        <w:pStyle w:val="ListParagraph"/>
        <w:numPr>
          <w:ilvl w:val="2"/>
          <w:numId w:val="25"/>
        </w:numPr>
        <w:spacing w:before="0" w:after="0"/>
      </w:pPr>
      <w:r w:rsidRPr="002B6B0D">
        <w:t>Rupture cost between minimum of $71.14 and maximum of $123.62MM</w:t>
      </w:r>
    </w:p>
    <w:p w14:paraId="19E4D2ED" w14:textId="77777777" w:rsidR="00740FF6" w:rsidRPr="002B6B0D" w:rsidRDefault="00740FF6" w:rsidP="00740FF6">
      <w:pPr>
        <w:pStyle w:val="ListParagraph"/>
        <w:numPr>
          <w:ilvl w:val="2"/>
          <w:numId w:val="25"/>
        </w:numPr>
        <w:spacing w:before="0" w:after="0"/>
      </w:pPr>
      <w:r w:rsidRPr="002B6B0D">
        <w:t>Rupture spill volume is between a minimum of 671208.81 and maximum of 770790.15 gallons</w:t>
      </w:r>
    </w:p>
    <w:p w14:paraId="7A7C7CC6" w14:textId="77777777" w:rsidR="00740FF6" w:rsidRPr="002B6B0D" w:rsidRDefault="00740FF6" w:rsidP="00740FF6">
      <w:pPr>
        <w:pStyle w:val="ListParagraph"/>
        <w:numPr>
          <w:ilvl w:val="2"/>
          <w:numId w:val="25"/>
        </w:numPr>
        <w:spacing w:before="0" w:after="0"/>
      </w:pPr>
      <w:r w:rsidRPr="002B6B0D">
        <w:t>Puncture cost between minimum of $4.87 and maximum of $8.46MM</w:t>
      </w:r>
    </w:p>
    <w:p w14:paraId="14CBBE5B" w14:textId="77777777" w:rsidR="00740FF6" w:rsidRPr="002B6B0D" w:rsidRDefault="00740FF6" w:rsidP="00740FF6">
      <w:pPr>
        <w:pStyle w:val="ListParagraph"/>
        <w:numPr>
          <w:ilvl w:val="2"/>
          <w:numId w:val="25"/>
        </w:numPr>
        <w:spacing w:before="0" w:after="0"/>
      </w:pPr>
      <w:r w:rsidRPr="002B6B0D">
        <w:t>Puncture spill volume is between a minimum of 45952.54 and maximum of 52770.12 gallons</w:t>
      </w:r>
    </w:p>
    <w:p w14:paraId="67525770" w14:textId="77777777" w:rsidR="00740FF6" w:rsidRPr="002B6B0D" w:rsidRDefault="00740FF6" w:rsidP="00740FF6">
      <w:pPr>
        <w:pStyle w:val="ListParagraph"/>
        <w:numPr>
          <w:ilvl w:val="2"/>
          <w:numId w:val="25"/>
        </w:numPr>
        <w:spacing w:before="0" w:after="0"/>
      </w:pPr>
      <w:r w:rsidRPr="002B6B0D">
        <w:t xml:space="preserve">Land use distributed as </w:t>
      </w:r>
    </w:p>
    <w:p w14:paraId="5CF14E3C" w14:textId="77777777" w:rsidR="00740FF6" w:rsidRPr="002B6B0D" w:rsidRDefault="00740FF6" w:rsidP="00740FF6">
      <w:pPr>
        <w:pStyle w:val="ListParagraph"/>
        <w:numPr>
          <w:ilvl w:val="3"/>
          <w:numId w:val="25"/>
        </w:numPr>
        <w:spacing w:before="0" w:after="0"/>
      </w:pPr>
      <w:r w:rsidRPr="002B6B0D">
        <w:lastRenderedPageBreak/>
        <w:t>Forested: 7,263.99</w:t>
      </w:r>
    </w:p>
    <w:p w14:paraId="305338E0" w14:textId="77777777" w:rsidR="00740FF6" w:rsidRPr="002B6B0D" w:rsidRDefault="00740FF6" w:rsidP="00740FF6">
      <w:pPr>
        <w:pStyle w:val="ListParagraph"/>
        <w:numPr>
          <w:ilvl w:val="3"/>
          <w:numId w:val="25"/>
        </w:numPr>
        <w:spacing w:before="0" w:after="0"/>
      </w:pPr>
      <w:r w:rsidRPr="002B6B0D">
        <w:t>Remote: 8,790.23</w:t>
      </w:r>
    </w:p>
    <w:p w14:paraId="03B9C47E" w14:textId="77777777" w:rsidR="00740FF6" w:rsidRPr="002B6B0D" w:rsidRDefault="00740FF6" w:rsidP="00740FF6">
      <w:pPr>
        <w:pStyle w:val="ListParagraph"/>
        <w:numPr>
          <w:ilvl w:val="3"/>
          <w:numId w:val="25"/>
        </w:numPr>
        <w:spacing w:before="0" w:after="0"/>
      </w:pPr>
      <w:r w:rsidRPr="002B6B0D">
        <w:t>Water Course: 39.86</w:t>
      </w:r>
    </w:p>
    <w:p w14:paraId="08B3C475" w14:textId="77777777" w:rsidR="00740FF6" w:rsidRPr="002B6B0D" w:rsidRDefault="00740FF6" w:rsidP="00740FF6">
      <w:pPr>
        <w:pStyle w:val="ListParagraph"/>
        <w:numPr>
          <w:ilvl w:val="0"/>
          <w:numId w:val="25"/>
        </w:numPr>
        <w:spacing w:before="0" w:after="0"/>
      </w:pPr>
      <w:r w:rsidRPr="002B6B0D">
        <w:t>"SYLVAN LAKE 01-21 TO 13-32 NPS 4</w:t>
      </w:r>
    </w:p>
    <w:p w14:paraId="73847632" w14:textId="77777777" w:rsidR="00740FF6" w:rsidRPr="002B6B0D" w:rsidRDefault="00740FF6" w:rsidP="00740FF6">
      <w:pPr>
        <w:pStyle w:val="ListParagraph"/>
        <w:numPr>
          <w:ilvl w:val="1"/>
          <w:numId w:val="25"/>
        </w:numPr>
        <w:spacing w:before="0" w:after="0"/>
      </w:pPr>
      <w:r w:rsidRPr="002B6B0D">
        <w:t>Total Cumulative Length (m):</w:t>
      </w:r>
      <w:r w:rsidRPr="002B6B0D">
        <w:tab/>
        <w:t>13938.58</w:t>
      </w:r>
    </w:p>
    <w:p w14:paraId="3BB7571F" w14:textId="77777777" w:rsidR="00740FF6" w:rsidRPr="002B6B0D" w:rsidRDefault="00740FF6" w:rsidP="00740FF6">
      <w:pPr>
        <w:pStyle w:val="ListParagraph"/>
        <w:numPr>
          <w:ilvl w:val="1"/>
          <w:numId w:val="25"/>
        </w:numPr>
        <w:spacing w:before="0" w:after="0"/>
      </w:pPr>
      <w:r w:rsidRPr="002B6B0D">
        <w:t>Likelihood of failure distributed between minimum of 1.000e-01 and maximum of 1.000e-01.</w:t>
      </w:r>
    </w:p>
    <w:p w14:paraId="03961CF4" w14:textId="77777777" w:rsidR="00740FF6" w:rsidRPr="002B6B0D" w:rsidRDefault="00740FF6" w:rsidP="00740FF6">
      <w:pPr>
        <w:pStyle w:val="ListParagraph"/>
        <w:numPr>
          <w:ilvl w:val="2"/>
          <w:numId w:val="25"/>
        </w:numPr>
        <w:spacing w:before="0" w:after="0"/>
      </w:pPr>
      <w:r w:rsidRPr="002B6B0D">
        <w:t>Installation date between minimum of 1967-01-01 and maximum of 1967-01-01</w:t>
      </w:r>
    </w:p>
    <w:p w14:paraId="30E16434" w14:textId="77777777" w:rsidR="00740FF6" w:rsidRPr="002B6B0D" w:rsidRDefault="00740FF6" w:rsidP="00740FF6">
      <w:pPr>
        <w:pStyle w:val="ListParagraph"/>
        <w:numPr>
          <w:ilvl w:val="2"/>
          <w:numId w:val="25"/>
        </w:numPr>
        <w:spacing w:before="0" w:after="0"/>
      </w:pPr>
      <w:r w:rsidRPr="002B6B0D">
        <w:t>Pipe seam type of ERW</w:t>
      </w:r>
    </w:p>
    <w:p w14:paraId="51CDF522" w14:textId="77777777" w:rsidR="00740FF6" w:rsidRPr="002B6B0D" w:rsidRDefault="00740FF6" w:rsidP="00740FF6">
      <w:pPr>
        <w:pStyle w:val="ListParagraph"/>
        <w:numPr>
          <w:ilvl w:val="2"/>
          <w:numId w:val="25"/>
        </w:numPr>
        <w:spacing w:before="0" w:after="0"/>
      </w:pPr>
      <w:r w:rsidRPr="002B6B0D">
        <w:t>Maximum Operating Stress percentage between minimum of 41.07 and maximum of 61.77% SMYS</w:t>
      </w:r>
    </w:p>
    <w:p w14:paraId="6541F5D0" w14:textId="77777777" w:rsidR="00740FF6" w:rsidRPr="002B6B0D" w:rsidRDefault="00740FF6" w:rsidP="00740FF6">
      <w:pPr>
        <w:pStyle w:val="ListParagraph"/>
        <w:numPr>
          <w:ilvl w:val="1"/>
          <w:numId w:val="25"/>
        </w:numPr>
        <w:spacing w:before="0" w:after="0"/>
      </w:pPr>
      <w:r w:rsidRPr="002B6B0D">
        <w:t>Consequence of failure distributed between minimum of $0.37 and maximum of $4.81MM</w:t>
      </w:r>
    </w:p>
    <w:p w14:paraId="2E800BF3" w14:textId="77777777" w:rsidR="00740FF6" w:rsidRPr="002B6B0D" w:rsidRDefault="00740FF6" w:rsidP="00740FF6">
      <w:pPr>
        <w:pStyle w:val="ListParagraph"/>
        <w:numPr>
          <w:ilvl w:val="1"/>
          <w:numId w:val="25"/>
        </w:numPr>
        <w:spacing w:before="0" w:after="0"/>
      </w:pPr>
      <w:r w:rsidRPr="002B6B0D">
        <w:t>Total length driven by Safety: 85.52 meters.</w:t>
      </w:r>
    </w:p>
    <w:p w14:paraId="01572586" w14:textId="77777777" w:rsidR="00740FF6" w:rsidRPr="002B6B0D" w:rsidRDefault="00740FF6" w:rsidP="00740FF6">
      <w:pPr>
        <w:pStyle w:val="ListParagraph"/>
        <w:numPr>
          <w:ilvl w:val="1"/>
          <w:numId w:val="25"/>
        </w:numPr>
        <w:spacing w:before="0" w:after="0"/>
      </w:pPr>
      <w:r w:rsidRPr="002B6B0D">
        <w:t>Safety Cost distributed between minimum of $0.00 and maximum of $4.27MM:</w:t>
      </w:r>
    </w:p>
    <w:p w14:paraId="07473AA8" w14:textId="77777777" w:rsidR="00740FF6" w:rsidRPr="002B6B0D" w:rsidRDefault="00740FF6" w:rsidP="00740FF6">
      <w:pPr>
        <w:pStyle w:val="ListParagraph"/>
        <w:numPr>
          <w:ilvl w:val="2"/>
          <w:numId w:val="25"/>
        </w:numPr>
        <w:spacing w:before="0" w:after="0"/>
      </w:pPr>
      <w:r w:rsidRPr="002B6B0D">
        <w:t>Leak cost between minimum of $0.00 and maximum of $0.00MM</w:t>
      </w:r>
    </w:p>
    <w:p w14:paraId="52A2029E" w14:textId="77777777" w:rsidR="00740FF6" w:rsidRPr="002B6B0D" w:rsidRDefault="00740FF6" w:rsidP="00740FF6">
      <w:pPr>
        <w:pStyle w:val="ListParagraph"/>
        <w:numPr>
          <w:ilvl w:val="2"/>
          <w:numId w:val="25"/>
        </w:numPr>
        <w:spacing w:before="0" w:after="0"/>
      </w:pPr>
      <w:r w:rsidRPr="002B6B0D">
        <w:t>Leak scenario yielded 13.0 intersections with structures, with minimum of 0.0 and maximum of 0.0 of population impacted.</w:t>
      </w:r>
    </w:p>
    <w:p w14:paraId="2C4B4699" w14:textId="77777777" w:rsidR="00740FF6" w:rsidRPr="002B6B0D" w:rsidRDefault="00740FF6" w:rsidP="00740FF6">
      <w:pPr>
        <w:pStyle w:val="ListParagraph"/>
        <w:numPr>
          <w:ilvl w:val="2"/>
          <w:numId w:val="25"/>
        </w:numPr>
        <w:spacing w:before="0" w:after="0"/>
      </w:pPr>
      <w:r w:rsidRPr="002B6B0D">
        <w:t>Leak hazard radius distributed between minimum of 19.59 and maximum of 19.59 meters.</w:t>
      </w:r>
    </w:p>
    <w:p w14:paraId="5EE0199F" w14:textId="77777777" w:rsidR="00740FF6" w:rsidRPr="002B6B0D" w:rsidRDefault="00740FF6" w:rsidP="00740FF6">
      <w:pPr>
        <w:pStyle w:val="ListParagraph"/>
        <w:numPr>
          <w:ilvl w:val="2"/>
          <w:numId w:val="25"/>
        </w:numPr>
        <w:spacing w:before="0" w:after="0"/>
      </w:pPr>
      <w:r w:rsidRPr="002B6B0D">
        <w:t>Rupture cost between minimum of $0.00 and maximum of $21.89MM</w:t>
      </w:r>
    </w:p>
    <w:p w14:paraId="5643D1E3" w14:textId="77777777" w:rsidR="00740FF6" w:rsidRPr="002B6B0D" w:rsidRDefault="00740FF6" w:rsidP="00740FF6">
      <w:pPr>
        <w:pStyle w:val="ListParagraph"/>
        <w:numPr>
          <w:ilvl w:val="2"/>
          <w:numId w:val="25"/>
        </w:numPr>
        <w:spacing w:before="0" w:after="0"/>
      </w:pPr>
      <w:r w:rsidRPr="002B6B0D">
        <w:t>Rupture scenario yielded 21.0 intersections with structures, with minimum of 0.0 and maximum of 2.28 of population impacted</w:t>
      </w:r>
    </w:p>
    <w:p w14:paraId="02D7C53D" w14:textId="77777777" w:rsidR="00740FF6" w:rsidRPr="002B6B0D" w:rsidRDefault="00740FF6" w:rsidP="00740FF6">
      <w:pPr>
        <w:pStyle w:val="ListParagraph"/>
        <w:numPr>
          <w:ilvl w:val="2"/>
          <w:numId w:val="25"/>
        </w:numPr>
        <w:spacing w:before="0" w:after="0"/>
      </w:pPr>
      <w:r w:rsidRPr="002B6B0D">
        <w:t>Rupture hazard radius distributed between minimum of 85.15 and maximum of 85.15 meters.</w:t>
      </w:r>
    </w:p>
    <w:p w14:paraId="2AB66B7C" w14:textId="77777777" w:rsidR="00740FF6" w:rsidRPr="002B6B0D" w:rsidRDefault="00740FF6" w:rsidP="00740FF6">
      <w:pPr>
        <w:pStyle w:val="ListParagraph"/>
        <w:numPr>
          <w:ilvl w:val="2"/>
          <w:numId w:val="25"/>
        </w:numPr>
        <w:spacing w:before="0" w:after="0"/>
      </w:pPr>
      <w:r w:rsidRPr="002B6B0D">
        <w:t>Puncture cost between minimum of $0.00 and maximum of $0.00MM</w:t>
      </w:r>
    </w:p>
    <w:p w14:paraId="334641FA" w14:textId="77777777" w:rsidR="00740FF6" w:rsidRPr="002B6B0D" w:rsidRDefault="00740FF6" w:rsidP="00740FF6">
      <w:pPr>
        <w:pStyle w:val="ListParagraph"/>
        <w:numPr>
          <w:ilvl w:val="2"/>
          <w:numId w:val="25"/>
        </w:numPr>
        <w:spacing w:before="0" w:after="0"/>
      </w:pPr>
      <w:r w:rsidRPr="002B6B0D">
        <w:t>Puncture scenario yielded 19.0 intersections with structures, with minimum of 0.0 and maximum of 0.0 of population impacted</w:t>
      </w:r>
    </w:p>
    <w:p w14:paraId="295DDAB4" w14:textId="77777777" w:rsidR="00740FF6" w:rsidRPr="002B6B0D" w:rsidRDefault="00740FF6" w:rsidP="00740FF6">
      <w:pPr>
        <w:pStyle w:val="ListParagraph"/>
        <w:numPr>
          <w:ilvl w:val="2"/>
          <w:numId w:val="25"/>
        </w:numPr>
        <w:spacing w:before="0" w:after="0"/>
      </w:pPr>
      <w:r w:rsidRPr="002B6B0D">
        <w:t>Puncture hazard radius distributed between minimum of 53.75 and maximum of 53.75 meters.</w:t>
      </w:r>
    </w:p>
    <w:p w14:paraId="109BFECA" w14:textId="77777777" w:rsidR="00740FF6" w:rsidRPr="002B6B0D" w:rsidRDefault="00740FF6" w:rsidP="00740FF6">
      <w:pPr>
        <w:pStyle w:val="ListParagraph"/>
        <w:numPr>
          <w:ilvl w:val="2"/>
          <w:numId w:val="25"/>
        </w:numPr>
        <w:spacing w:before="0" w:after="0"/>
      </w:pPr>
      <w:r w:rsidRPr="002B6B0D">
        <w:t>Product type is Butane/Condensate.</w:t>
      </w:r>
    </w:p>
    <w:p w14:paraId="4B8A453A" w14:textId="77777777" w:rsidR="00740FF6" w:rsidRPr="002B6B0D" w:rsidRDefault="00740FF6" w:rsidP="00740FF6">
      <w:pPr>
        <w:pStyle w:val="ListParagraph"/>
        <w:numPr>
          <w:ilvl w:val="2"/>
          <w:numId w:val="25"/>
        </w:numPr>
        <w:spacing w:before="0" w:after="0"/>
      </w:pPr>
      <w:r w:rsidRPr="002B6B0D">
        <w:t>Class area location is/are 1.0.</w:t>
      </w:r>
    </w:p>
    <w:p w14:paraId="128EA49B" w14:textId="77777777" w:rsidR="00740FF6" w:rsidRPr="002B6B0D" w:rsidRDefault="00740FF6" w:rsidP="00740FF6">
      <w:pPr>
        <w:pStyle w:val="ListParagraph"/>
        <w:numPr>
          <w:ilvl w:val="1"/>
          <w:numId w:val="25"/>
        </w:numPr>
        <w:spacing w:before="0" w:after="0"/>
      </w:pPr>
      <w:r w:rsidRPr="002B6B0D">
        <w:t>Total length driven by Environmental: 13315.37 meters.</w:t>
      </w:r>
    </w:p>
    <w:p w14:paraId="054D7C52" w14:textId="77777777" w:rsidR="00740FF6" w:rsidRPr="002B6B0D" w:rsidRDefault="00740FF6" w:rsidP="00740FF6">
      <w:pPr>
        <w:pStyle w:val="ListParagraph"/>
        <w:numPr>
          <w:ilvl w:val="1"/>
          <w:numId w:val="25"/>
        </w:numPr>
        <w:spacing w:before="0" w:after="0"/>
      </w:pPr>
      <w:r w:rsidRPr="002B6B0D">
        <w:t>Environmental Cost distributed between minimum of $0.16 and maximum of $0.54MM:</w:t>
      </w:r>
    </w:p>
    <w:p w14:paraId="08A6F723" w14:textId="77777777" w:rsidR="00740FF6" w:rsidRPr="002B6B0D" w:rsidRDefault="00740FF6" w:rsidP="00740FF6">
      <w:pPr>
        <w:pStyle w:val="ListParagraph"/>
        <w:numPr>
          <w:ilvl w:val="2"/>
          <w:numId w:val="25"/>
        </w:numPr>
        <w:spacing w:before="0" w:after="0"/>
      </w:pPr>
      <w:r w:rsidRPr="002B6B0D">
        <w:t>Leak cost between minimum of $0.09 and maximum of $0.18MM</w:t>
      </w:r>
    </w:p>
    <w:p w14:paraId="0863A6AD" w14:textId="77777777" w:rsidR="00740FF6" w:rsidRPr="002B6B0D" w:rsidRDefault="00740FF6" w:rsidP="00740FF6">
      <w:pPr>
        <w:pStyle w:val="ListParagraph"/>
        <w:numPr>
          <w:ilvl w:val="2"/>
          <w:numId w:val="25"/>
        </w:numPr>
        <w:spacing w:before="0" w:after="0"/>
      </w:pPr>
      <w:r w:rsidRPr="002B6B0D">
        <w:t>Leak spill volume between a minimum of 1883.71 and maximum of 2157.03 gallons</w:t>
      </w:r>
    </w:p>
    <w:p w14:paraId="71FDEDB9" w14:textId="77777777" w:rsidR="00740FF6" w:rsidRPr="002B6B0D" w:rsidRDefault="00740FF6" w:rsidP="00740FF6">
      <w:pPr>
        <w:pStyle w:val="ListParagraph"/>
        <w:numPr>
          <w:ilvl w:val="2"/>
          <w:numId w:val="25"/>
        </w:numPr>
        <w:spacing w:before="0" w:after="0"/>
      </w:pPr>
      <w:r w:rsidRPr="002B6B0D">
        <w:t>Rupture cost between minimum of $0.06 and maximum of $0.74MM</w:t>
      </w:r>
    </w:p>
    <w:p w14:paraId="3595B8DC" w14:textId="77777777" w:rsidR="00740FF6" w:rsidRPr="002B6B0D" w:rsidRDefault="00740FF6" w:rsidP="00740FF6">
      <w:pPr>
        <w:pStyle w:val="ListParagraph"/>
        <w:numPr>
          <w:ilvl w:val="2"/>
          <w:numId w:val="25"/>
        </w:numPr>
        <w:spacing w:before="0" w:after="0"/>
      </w:pPr>
      <w:r w:rsidRPr="002B6B0D">
        <w:t>Rupture spill volume is between a minimum of 1251.39 and maximum of 8935.04 gallons</w:t>
      </w:r>
    </w:p>
    <w:p w14:paraId="4BE1A411" w14:textId="77777777" w:rsidR="00740FF6" w:rsidRPr="002B6B0D" w:rsidRDefault="00740FF6" w:rsidP="00740FF6">
      <w:pPr>
        <w:pStyle w:val="ListParagraph"/>
        <w:numPr>
          <w:ilvl w:val="2"/>
          <w:numId w:val="25"/>
        </w:numPr>
        <w:spacing w:before="0" w:after="0"/>
      </w:pPr>
      <w:r w:rsidRPr="002B6B0D">
        <w:t>Puncture cost between minimum of $3.05 and maximum of $5.89MM</w:t>
      </w:r>
    </w:p>
    <w:p w14:paraId="2A5FF958" w14:textId="77777777" w:rsidR="00740FF6" w:rsidRPr="002B6B0D" w:rsidRDefault="00740FF6" w:rsidP="00740FF6">
      <w:pPr>
        <w:pStyle w:val="ListParagraph"/>
        <w:numPr>
          <w:ilvl w:val="2"/>
          <w:numId w:val="25"/>
        </w:numPr>
        <w:spacing w:before="0" w:after="0"/>
      </w:pPr>
      <w:r w:rsidRPr="002B6B0D">
        <w:t>Puncture spill volume is between a minimum of 61894.42 and maximum of 70875.09 gallons</w:t>
      </w:r>
    </w:p>
    <w:p w14:paraId="3EED5E4A" w14:textId="77777777" w:rsidR="00740FF6" w:rsidRPr="002B6B0D" w:rsidRDefault="00740FF6" w:rsidP="00740FF6">
      <w:pPr>
        <w:pStyle w:val="ListParagraph"/>
        <w:numPr>
          <w:ilvl w:val="2"/>
          <w:numId w:val="25"/>
        </w:numPr>
        <w:spacing w:before="0" w:after="0"/>
      </w:pPr>
      <w:r w:rsidRPr="002B6B0D">
        <w:t xml:space="preserve">Land use distributed as </w:t>
      </w:r>
    </w:p>
    <w:p w14:paraId="33471500" w14:textId="77777777" w:rsidR="00740FF6" w:rsidRPr="002B6B0D" w:rsidRDefault="00740FF6" w:rsidP="00740FF6">
      <w:pPr>
        <w:pStyle w:val="ListParagraph"/>
        <w:numPr>
          <w:ilvl w:val="3"/>
          <w:numId w:val="25"/>
        </w:numPr>
        <w:spacing w:before="0" w:after="0"/>
      </w:pPr>
      <w:r w:rsidRPr="002B6B0D">
        <w:t>Agricultural: 13,434.48</w:t>
      </w:r>
    </w:p>
    <w:p w14:paraId="48FD6BDA" w14:textId="77777777" w:rsidR="00740FF6" w:rsidRPr="002B6B0D" w:rsidRDefault="00740FF6" w:rsidP="00740FF6">
      <w:pPr>
        <w:pStyle w:val="ListParagraph"/>
        <w:numPr>
          <w:ilvl w:val="3"/>
          <w:numId w:val="25"/>
        </w:numPr>
        <w:spacing w:before="0" w:after="0"/>
      </w:pPr>
      <w:r w:rsidRPr="002B6B0D">
        <w:t>Forested: 308.69</w:t>
      </w:r>
    </w:p>
    <w:p w14:paraId="3D1F75A5" w14:textId="77777777" w:rsidR="00740FF6" w:rsidRPr="002B6B0D" w:rsidRDefault="00740FF6" w:rsidP="00740FF6">
      <w:pPr>
        <w:pStyle w:val="ListParagraph"/>
        <w:numPr>
          <w:ilvl w:val="3"/>
          <w:numId w:val="25"/>
        </w:numPr>
        <w:spacing w:before="0" w:after="0"/>
      </w:pPr>
      <w:r w:rsidRPr="002B6B0D">
        <w:t>Remote: 110.57</w:t>
      </w:r>
    </w:p>
    <w:p w14:paraId="7AF1008C" w14:textId="77777777" w:rsidR="00740FF6" w:rsidRPr="002B6B0D" w:rsidRDefault="00740FF6" w:rsidP="00740FF6">
      <w:pPr>
        <w:pStyle w:val="ListParagraph"/>
        <w:numPr>
          <w:ilvl w:val="3"/>
          <w:numId w:val="25"/>
        </w:numPr>
        <w:spacing w:before="0" w:after="0"/>
      </w:pPr>
      <w:r w:rsidRPr="002B6B0D">
        <w:t>Water Course: 84.85</w:t>
      </w:r>
    </w:p>
    <w:p w14:paraId="0AAEF140" w14:textId="77777777" w:rsidR="00740FF6" w:rsidRPr="002B6B0D" w:rsidRDefault="00740FF6" w:rsidP="00740FF6">
      <w:pPr>
        <w:pStyle w:val="ListParagraph"/>
        <w:numPr>
          <w:ilvl w:val="1"/>
          <w:numId w:val="25"/>
        </w:numPr>
        <w:spacing w:before="0" w:after="0"/>
      </w:pPr>
      <w:r w:rsidRPr="002B6B0D">
        <w:t>Total length driven by Economic Loss: 537.69 meters.</w:t>
      </w:r>
    </w:p>
    <w:p w14:paraId="7469D76C" w14:textId="77777777" w:rsidR="00740FF6" w:rsidRPr="002B6B0D" w:rsidRDefault="00740FF6" w:rsidP="00740FF6">
      <w:pPr>
        <w:pStyle w:val="ListParagraph"/>
        <w:numPr>
          <w:ilvl w:val="1"/>
          <w:numId w:val="25"/>
        </w:numPr>
        <w:spacing w:before="0" w:after="0"/>
      </w:pPr>
      <w:r w:rsidRPr="002B6B0D">
        <w:t>Economic Loss Cost distributed between minimum of $0.21 and maximum of $0.28MM:</w:t>
      </w:r>
    </w:p>
    <w:p w14:paraId="1B7A4CC3" w14:textId="77777777" w:rsidR="00740FF6" w:rsidRPr="002B6B0D" w:rsidRDefault="00740FF6" w:rsidP="00740FF6">
      <w:pPr>
        <w:pStyle w:val="ListParagraph"/>
        <w:numPr>
          <w:ilvl w:val="2"/>
          <w:numId w:val="25"/>
        </w:numPr>
        <w:spacing w:before="0" w:after="0"/>
      </w:pPr>
      <w:r w:rsidRPr="002B6B0D">
        <w:t>Repair costs between minimum of $9,000.00 and maximum of $31,000.00.</w:t>
      </w:r>
    </w:p>
    <w:p w14:paraId="3DDF9880" w14:textId="77777777" w:rsidR="00740FF6" w:rsidRPr="002B6B0D" w:rsidRDefault="00740FF6" w:rsidP="00740FF6">
      <w:pPr>
        <w:pStyle w:val="ListParagraph"/>
        <w:numPr>
          <w:ilvl w:val="2"/>
          <w:numId w:val="25"/>
        </w:numPr>
        <w:spacing w:before="0" w:after="0"/>
      </w:pPr>
      <w:r w:rsidRPr="002B6B0D">
        <w:lastRenderedPageBreak/>
        <w:t>Outage losses between minimum of $200,000.00 and maximum of $200,000.00.</w:t>
      </w:r>
    </w:p>
    <w:p w14:paraId="45EA412A" w14:textId="77777777" w:rsidR="00740FF6" w:rsidRPr="002B6B0D" w:rsidRDefault="00740FF6" w:rsidP="00740FF6">
      <w:pPr>
        <w:pStyle w:val="ListParagraph"/>
        <w:numPr>
          <w:ilvl w:val="2"/>
          <w:numId w:val="25"/>
        </w:numPr>
        <w:spacing w:before="0" w:after="0"/>
      </w:pPr>
      <w:r w:rsidRPr="002B6B0D">
        <w:t>Product type is Butane/Condensate.</w:t>
      </w:r>
    </w:p>
    <w:p w14:paraId="46D2B9DB" w14:textId="77777777" w:rsidR="00740FF6" w:rsidRPr="002B6B0D" w:rsidRDefault="00740FF6" w:rsidP="00740FF6">
      <w:pPr>
        <w:pStyle w:val="ListParagraph"/>
        <w:numPr>
          <w:ilvl w:val="2"/>
          <w:numId w:val="25"/>
        </w:numPr>
        <w:spacing w:before="0" w:after="0"/>
      </w:pPr>
      <w:r w:rsidRPr="002B6B0D">
        <w:t>Leak cost between minimum of $0.21 and maximum of $0.24MM</w:t>
      </w:r>
    </w:p>
    <w:p w14:paraId="1D30D8FB" w14:textId="77777777" w:rsidR="00740FF6" w:rsidRPr="002B6B0D" w:rsidRDefault="00740FF6" w:rsidP="00740FF6">
      <w:pPr>
        <w:pStyle w:val="ListParagraph"/>
        <w:numPr>
          <w:ilvl w:val="2"/>
          <w:numId w:val="25"/>
        </w:numPr>
        <w:spacing w:before="0" w:after="0"/>
      </w:pPr>
      <w:r w:rsidRPr="002B6B0D">
        <w:t>Leak scenario yielded 13.0 intersections with structures, with minimum of $25,000.00 and maximum of $25,000.00 in cost of structures impacted.</w:t>
      </w:r>
    </w:p>
    <w:p w14:paraId="7600E787" w14:textId="77777777" w:rsidR="00740FF6" w:rsidRPr="002B6B0D" w:rsidRDefault="00740FF6" w:rsidP="00740FF6">
      <w:pPr>
        <w:pStyle w:val="ListParagraph"/>
        <w:numPr>
          <w:ilvl w:val="2"/>
          <w:numId w:val="25"/>
        </w:numPr>
        <w:spacing w:before="0" w:after="0"/>
      </w:pPr>
      <w:r w:rsidRPr="002B6B0D">
        <w:t>Leak product loss costs between minimum of $2,825.56 and maximum of $3,235.54</w:t>
      </w:r>
    </w:p>
    <w:p w14:paraId="1BBF17C9" w14:textId="77777777" w:rsidR="00740FF6" w:rsidRPr="002B6B0D" w:rsidRDefault="00740FF6" w:rsidP="00740FF6">
      <w:pPr>
        <w:pStyle w:val="ListParagraph"/>
        <w:numPr>
          <w:ilvl w:val="2"/>
          <w:numId w:val="25"/>
        </w:numPr>
        <w:spacing w:before="0" w:after="0"/>
      </w:pPr>
      <w:r w:rsidRPr="002B6B0D">
        <w:t>Rupture cost between minimum of $0.21 and maximum of $0.51MM</w:t>
      </w:r>
    </w:p>
    <w:p w14:paraId="0D0049AC" w14:textId="77777777" w:rsidR="00740FF6" w:rsidRPr="002B6B0D" w:rsidRDefault="00740FF6" w:rsidP="00740FF6">
      <w:pPr>
        <w:pStyle w:val="ListParagraph"/>
        <w:numPr>
          <w:ilvl w:val="2"/>
          <w:numId w:val="25"/>
        </w:numPr>
        <w:spacing w:before="0" w:after="0"/>
      </w:pPr>
      <w:r w:rsidRPr="002B6B0D">
        <w:t>Rupture scenario yielded 21.0 intersections with structures, with minimum of $25,000.00 and maximum of $294,868.00 in cost of structures impacted</w:t>
      </w:r>
    </w:p>
    <w:p w14:paraId="5F17022E" w14:textId="77777777" w:rsidR="00740FF6" w:rsidRPr="002B6B0D" w:rsidRDefault="00740FF6" w:rsidP="00740FF6">
      <w:pPr>
        <w:pStyle w:val="ListParagraph"/>
        <w:numPr>
          <w:ilvl w:val="2"/>
          <w:numId w:val="25"/>
        </w:numPr>
        <w:spacing w:before="0" w:after="0"/>
      </w:pPr>
      <w:r w:rsidRPr="002B6B0D">
        <w:t>Rupture product loss costs between minimum of $1,877.09 and maximum of $13,402.56</w:t>
      </w:r>
    </w:p>
    <w:p w14:paraId="10BB8F7B" w14:textId="77777777" w:rsidR="00740FF6" w:rsidRPr="002B6B0D" w:rsidRDefault="00740FF6" w:rsidP="00740FF6">
      <w:pPr>
        <w:pStyle w:val="ListParagraph"/>
        <w:numPr>
          <w:ilvl w:val="2"/>
          <w:numId w:val="25"/>
        </w:numPr>
        <w:spacing w:before="0" w:after="0"/>
      </w:pPr>
      <w:r w:rsidRPr="002B6B0D">
        <w:t>Puncture cost between minimum of $0.30 and maximum of $0.36MM</w:t>
      </w:r>
    </w:p>
    <w:p w14:paraId="067C2353" w14:textId="77777777" w:rsidR="00740FF6" w:rsidRPr="002B6B0D" w:rsidRDefault="00740FF6" w:rsidP="00740FF6">
      <w:pPr>
        <w:pStyle w:val="ListParagraph"/>
        <w:numPr>
          <w:ilvl w:val="2"/>
          <w:numId w:val="25"/>
        </w:numPr>
        <w:spacing w:before="0" w:after="0"/>
      </w:pPr>
      <w:r w:rsidRPr="002B6B0D">
        <w:t>Puncture scenario yielded 19.0 intersections with structures, with minimum of $25,000.00 and maximum of $50,000.00 in cost of structures impacted</w:t>
      </w:r>
    </w:p>
    <w:p w14:paraId="6363DF1F" w14:textId="77777777" w:rsidR="00740FF6" w:rsidRPr="002B6B0D" w:rsidRDefault="00740FF6" w:rsidP="00740FF6">
      <w:pPr>
        <w:pStyle w:val="ListParagraph"/>
        <w:numPr>
          <w:ilvl w:val="2"/>
          <w:numId w:val="25"/>
        </w:numPr>
        <w:spacing w:before="0" w:after="0"/>
      </w:pPr>
      <w:r w:rsidRPr="002B6B0D">
        <w:t>Product Loss costs between minimum of $92,841.62 and maximum of $106,312.63"</w:t>
      </w:r>
    </w:p>
    <w:p w14:paraId="09739C67" w14:textId="77777777" w:rsidR="00740FF6" w:rsidRPr="002B6B0D" w:rsidRDefault="00740FF6" w:rsidP="00740FF6">
      <w:pPr>
        <w:pStyle w:val="ListParagraph"/>
        <w:numPr>
          <w:ilvl w:val="0"/>
          <w:numId w:val="25"/>
        </w:numPr>
        <w:spacing w:before="0" w:after="0"/>
      </w:pPr>
      <w:r w:rsidRPr="002B6B0D">
        <w:t>"AMERADA FERRIER 1-6 TO 10-33 JUNCTION NPS 4</w:t>
      </w:r>
    </w:p>
    <w:p w14:paraId="3343E3BA" w14:textId="77777777" w:rsidR="00740FF6" w:rsidRPr="002B6B0D" w:rsidRDefault="00740FF6" w:rsidP="00740FF6">
      <w:pPr>
        <w:pStyle w:val="ListParagraph"/>
        <w:numPr>
          <w:ilvl w:val="1"/>
          <w:numId w:val="25"/>
        </w:numPr>
        <w:spacing w:before="0" w:after="0"/>
      </w:pPr>
      <w:r w:rsidRPr="002B6B0D">
        <w:t>Total Cumulative Length (m):</w:t>
      </w:r>
      <w:r w:rsidRPr="002B6B0D">
        <w:tab/>
        <w:t>12612.56</w:t>
      </w:r>
    </w:p>
    <w:p w14:paraId="4E8414E9"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3C230D48" w14:textId="77777777" w:rsidR="00740FF6" w:rsidRPr="002B6B0D" w:rsidRDefault="00740FF6" w:rsidP="00740FF6">
      <w:pPr>
        <w:pStyle w:val="ListParagraph"/>
        <w:numPr>
          <w:ilvl w:val="2"/>
          <w:numId w:val="25"/>
        </w:numPr>
        <w:spacing w:before="0" w:after="0"/>
      </w:pPr>
      <w:r w:rsidRPr="002B6B0D">
        <w:t>Installation date between minimum of 1961-01-01 and maximum of 1961-01-01</w:t>
      </w:r>
    </w:p>
    <w:p w14:paraId="27C14672" w14:textId="77777777" w:rsidR="00740FF6" w:rsidRPr="002B6B0D" w:rsidRDefault="00740FF6" w:rsidP="00740FF6">
      <w:pPr>
        <w:pStyle w:val="ListParagraph"/>
        <w:numPr>
          <w:ilvl w:val="2"/>
          <w:numId w:val="25"/>
        </w:numPr>
        <w:spacing w:before="0" w:after="0"/>
      </w:pPr>
      <w:r w:rsidRPr="002B6B0D">
        <w:t>Pipe seam type of ERW</w:t>
      </w:r>
    </w:p>
    <w:p w14:paraId="3CB83B3C" w14:textId="77777777" w:rsidR="00740FF6" w:rsidRPr="002B6B0D" w:rsidRDefault="00740FF6" w:rsidP="00740FF6">
      <w:pPr>
        <w:pStyle w:val="ListParagraph"/>
        <w:numPr>
          <w:ilvl w:val="2"/>
          <w:numId w:val="25"/>
        </w:numPr>
        <w:spacing w:before="0" w:after="0"/>
      </w:pPr>
      <w:r w:rsidRPr="002B6B0D">
        <w:t>Maximum Operating Stress percentage between minimum of 36.32 and maximum of 61.87% SMYS</w:t>
      </w:r>
    </w:p>
    <w:p w14:paraId="02C55301" w14:textId="77777777" w:rsidR="00740FF6" w:rsidRPr="002B6B0D" w:rsidRDefault="00740FF6" w:rsidP="00740FF6">
      <w:pPr>
        <w:pStyle w:val="ListParagraph"/>
        <w:numPr>
          <w:ilvl w:val="1"/>
          <w:numId w:val="25"/>
        </w:numPr>
        <w:spacing w:before="0" w:after="0"/>
      </w:pPr>
      <w:r w:rsidRPr="002B6B0D">
        <w:t>Consequence of failure distributed between minimum of $4.63 and maximum of $142.13MM</w:t>
      </w:r>
    </w:p>
    <w:p w14:paraId="670DF78C" w14:textId="77777777" w:rsidR="00740FF6" w:rsidRPr="002B6B0D" w:rsidRDefault="00740FF6" w:rsidP="00740FF6">
      <w:pPr>
        <w:pStyle w:val="ListParagraph"/>
        <w:numPr>
          <w:ilvl w:val="1"/>
          <w:numId w:val="25"/>
        </w:numPr>
        <w:spacing w:before="0" w:after="0"/>
      </w:pPr>
      <w:r w:rsidRPr="002B6B0D">
        <w:t>Total length driven by Safety: 1679.99 meters.</w:t>
      </w:r>
    </w:p>
    <w:p w14:paraId="1DDE99D2" w14:textId="77777777" w:rsidR="00740FF6" w:rsidRPr="002B6B0D" w:rsidRDefault="00740FF6" w:rsidP="00740FF6">
      <w:pPr>
        <w:pStyle w:val="ListParagraph"/>
        <w:numPr>
          <w:ilvl w:val="1"/>
          <w:numId w:val="25"/>
        </w:numPr>
        <w:spacing w:before="0" w:after="0"/>
      </w:pPr>
      <w:r w:rsidRPr="002B6B0D">
        <w:t>Safety Cost distributed between minimum of $0.00 and maximum of $133.69MM:</w:t>
      </w:r>
    </w:p>
    <w:p w14:paraId="7FBFBD3D" w14:textId="77777777" w:rsidR="00740FF6" w:rsidRPr="002B6B0D" w:rsidRDefault="00740FF6" w:rsidP="00740FF6">
      <w:pPr>
        <w:pStyle w:val="ListParagraph"/>
        <w:numPr>
          <w:ilvl w:val="2"/>
          <w:numId w:val="25"/>
        </w:numPr>
        <w:spacing w:before="0" w:after="0"/>
      </w:pPr>
      <w:r w:rsidRPr="002B6B0D">
        <w:t>Leak cost between minimum of $0.00 and maximum of $21.89MM</w:t>
      </w:r>
    </w:p>
    <w:p w14:paraId="79CBD6F3" w14:textId="77777777" w:rsidR="00740FF6" w:rsidRPr="002B6B0D" w:rsidRDefault="00740FF6" w:rsidP="00740FF6">
      <w:pPr>
        <w:pStyle w:val="ListParagraph"/>
        <w:numPr>
          <w:ilvl w:val="2"/>
          <w:numId w:val="25"/>
        </w:numPr>
        <w:spacing w:before="0" w:after="0"/>
      </w:pPr>
      <w:r w:rsidRPr="002B6B0D">
        <w:t>Leak scenario yielded 4.0 intersections with structures, with minimum of 0.0 and maximum of 2.28 of population impacted.</w:t>
      </w:r>
    </w:p>
    <w:p w14:paraId="1C0229FB" w14:textId="77777777" w:rsidR="00740FF6" w:rsidRPr="002B6B0D" w:rsidRDefault="00740FF6" w:rsidP="00740FF6">
      <w:pPr>
        <w:pStyle w:val="ListParagraph"/>
        <w:numPr>
          <w:ilvl w:val="2"/>
          <w:numId w:val="25"/>
        </w:numPr>
        <w:spacing w:before="0" w:after="0"/>
      </w:pPr>
      <w:r w:rsidRPr="002B6B0D">
        <w:t>Leak hazard radius distributed between minimum of 11.55 and maximum of 11.55 meters.</w:t>
      </w:r>
    </w:p>
    <w:p w14:paraId="1A1145D9" w14:textId="77777777" w:rsidR="00740FF6" w:rsidRPr="002B6B0D" w:rsidRDefault="00740FF6" w:rsidP="00740FF6">
      <w:pPr>
        <w:pStyle w:val="ListParagraph"/>
        <w:numPr>
          <w:ilvl w:val="2"/>
          <w:numId w:val="25"/>
        </w:numPr>
        <w:spacing w:before="0" w:after="0"/>
      </w:pPr>
      <w:r w:rsidRPr="002B6B0D">
        <w:t>Rupture cost between minimum of $0.00 and maximum of $306.46MM</w:t>
      </w:r>
    </w:p>
    <w:p w14:paraId="23B14A22" w14:textId="77777777" w:rsidR="00740FF6" w:rsidRPr="002B6B0D" w:rsidRDefault="00740FF6" w:rsidP="00740FF6">
      <w:pPr>
        <w:pStyle w:val="ListParagraph"/>
        <w:numPr>
          <w:ilvl w:val="2"/>
          <w:numId w:val="25"/>
        </w:numPr>
        <w:spacing w:before="0" w:after="0"/>
      </w:pPr>
      <w:r w:rsidRPr="002B6B0D">
        <w:t>Rupture scenario yielded 38.0 intersections with structures, with minimum of 0.0 and maximum of 31.92 of population impacted</w:t>
      </w:r>
    </w:p>
    <w:p w14:paraId="6375CBF2" w14:textId="77777777" w:rsidR="00740FF6" w:rsidRPr="002B6B0D" w:rsidRDefault="00740FF6" w:rsidP="00740FF6">
      <w:pPr>
        <w:pStyle w:val="ListParagraph"/>
        <w:numPr>
          <w:ilvl w:val="2"/>
          <w:numId w:val="25"/>
        </w:numPr>
        <w:spacing w:before="0" w:after="0"/>
      </w:pPr>
      <w:r w:rsidRPr="002B6B0D">
        <w:t>Rupture hazard radius distributed between minimum of 80.3 and maximum of 80.3 meters.</w:t>
      </w:r>
    </w:p>
    <w:p w14:paraId="391DFBB3" w14:textId="77777777" w:rsidR="00740FF6" w:rsidRPr="002B6B0D" w:rsidRDefault="00740FF6" w:rsidP="00740FF6">
      <w:pPr>
        <w:pStyle w:val="ListParagraph"/>
        <w:numPr>
          <w:ilvl w:val="2"/>
          <w:numId w:val="25"/>
        </w:numPr>
        <w:spacing w:before="0" w:after="0"/>
      </w:pPr>
      <w:r w:rsidRPr="002B6B0D">
        <w:t>Puncture cost between minimum of $0.00 and maximum of $284.57MM</w:t>
      </w:r>
    </w:p>
    <w:p w14:paraId="4E4DD45F" w14:textId="77777777" w:rsidR="00740FF6" w:rsidRPr="002B6B0D" w:rsidRDefault="00740FF6" w:rsidP="00740FF6">
      <w:pPr>
        <w:pStyle w:val="ListParagraph"/>
        <w:numPr>
          <w:ilvl w:val="2"/>
          <w:numId w:val="25"/>
        </w:numPr>
        <w:spacing w:before="0" w:after="0"/>
      </w:pPr>
      <w:r w:rsidRPr="002B6B0D">
        <w:t>Puncture scenario yielded 28.0 intersections with structures, with minimum of 0.0 and maximum of 29.64 of population impacted</w:t>
      </w:r>
    </w:p>
    <w:p w14:paraId="1AD93241" w14:textId="77777777" w:rsidR="00740FF6" w:rsidRPr="002B6B0D" w:rsidRDefault="00740FF6" w:rsidP="00740FF6">
      <w:pPr>
        <w:pStyle w:val="ListParagraph"/>
        <w:numPr>
          <w:ilvl w:val="2"/>
          <w:numId w:val="25"/>
        </w:numPr>
        <w:spacing w:before="0" w:after="0"/>
      </w:pPr>
      <w:r w:rsidRPr="002B6B0D">
        <w:t>Puncture hazard radius distributed between minimum of 46.87 and maximum of 46.87 meters.</w:t>
      </w:r>
    </w:p>
    <w:p w14:paraId="1969B71D" w14:textId="77777777" w:rsidR="00740FF6" w:rsidRPr="002B6B0D" w:rsidRDefault="00740FF6" w:rsidP="00740FF6">
      <w:pPr>
        <w:pStyle w:val="ListParagraph"/>
        <w:numPr>
          <w:ilvl w:val="2"/>
          <w:numId w:val="25"/>
        </w:numPr>
        <w:spacing w:before="0" w:after="0"/>
      </w:pPr>
      <w:r w:rsidRPr="002B6B0D">
        <w:t>Product type is LVP Products.</w:t>
      </w:r>
    </w:p>
    <w:p w14:paraId="07A2A2AA" w14:textId="77777777" w:rsidR="00740FF6" w:rsidRPr="002B6B0D" w:rsidRDefault="00740FF6" w:rsidP="00740FF6">
      <w:pPr>
        <w:pStyle w:val="ListParagraph"/>
        <w:numPr>
          <w:ilvl w:val="2"/>
          <w:numId w:val="25"/>
        </w:numPr>
        <w:spacing w:before="0" w:after="0"/>
      </w:pPr>
      <w:r w:rsidRPr="002B6B0D">
        <w:t>Class area location is/are 1.0, 2.0, 3.0.</w:t>
      </w:r>
    </w:p>
    <w:p w14:paraId="0547000B" w14:textId="77777777" w:rsidR="00740FF6" w:rsidRPr="002B6B0D" w:rsidRDefault="00740FF6" w:rsidP="00740FF6">
      <w:pPr>
        <w:pStyle w:val="ListParagraph"/>
        <w:numPr>
          <w:ilvl w:val="1"/>
          <w:numId w:val="25"/>
        </w:numPr>
        <w:spacing w:before="0" w:after="0"/>
      </w:pPr>
      <w:r w:rsidRPr="002B6B0D">
        <w:t>Total length driven by Environmental: 10932.57 meters.</w:t>
      </w:r>
    </w:p>
    <w:p w14:paraId="0FD966E3" w14:textId="77777777" w:rsidR="00740FF6" w:rsidRPr="002B6B0D" w:rsidRDefault="00740FF6" w:rsidP="00740FF6">
      <w:pPr>
        <w:pStyle w:val="ListParagraph"/>
        <w:numPr>
          <w:ilvl w:val="1"/>
          <w:numId w:val="25"/>
        </w:numPr>
        <w:spacing w:before="0" w:after="0"/>
      </w:pPr>
      <w:r w:rsidRPr="002B6B0D">
        <w:t>Environmental Cost distributed between minimum of $4.38 and maximum of $8.87MM:</w:t>
      </w:r>
    </w:p>
    <w:p w14:paraId="224CD17B" w14:textId="77777777" w:rsidR="00740FF6" w:rsidRPr="002B6B0D" w:rsidRDefault="00740FF6" w:rsidP="00740FF6">
      <w:pPr>
        <w:pStyle w:val="ListParagraph"/>
        <w:numPr>
          <w:ilvl w:val="2"/>
          <w:numId w:val="25"/>
        </w:numPr>
        <w:spacing w:before="0" w:after="0"/>
      </w:pPr>
      <w:r w:rsidRPr="002B6B0D">
        <w:t>Leak cost between minimum of $0.19 and maximum of $0.37MM</w:t>
      </w:r>
    </w:p>
    <w:p w14:paraId="780D2C4E" w14:textId="77777777" w:rsidR="00740FF6" w:rsidRPr="002B6B0D" w:rsidRDefault="00740FF6" w:rsidP="00740FF6">
      <w:pPr>
        <w:pStyle w:val="ListParagraph"/>
        <w:numPr>
          <w:ilvl w:val="2"/>
          <w:numId w:val="25"/>
        </w:numPr>
        <w:spacing w:before="0" w:after="0"/>
      </w:pPr>
      <w:r w:rsidRPr="002B6B0D">
        <w:t>Leak spill volume between a minimum of 1801.03 and maximum of 2062.65 gallons</w:t>
      </w:r>
    </w:p>
    <w:p w14:paraId="2C699743" w14:textId="77777777" w:rsidR="00740FF6" w:rsidRPr="002B6B0D" w:rsidRDefault="00740FF6" w:rsidP="00740FF6">
      <w:pPr>
        <w:pStyle w:val="ListParagraph"/>
        <w:numPr>
          <w:ilvl w:val="2"/>
          <w:numId w:val="25"/>
        </w:numPr>
        <w:spacing w:before="0" w:after="0"/>
      </w:pPr>
      <w:r w:rsidRPr="002B6B0D">
        <w:t>Rupture cost between minimum of $24.94 and maximum of $47.89MM</w:t>
      </w:r>
    </w:p>
    <w:p w14:paraId="69DCA09B" w14:textId="77777777" w:rsidR="00740FF6" w:rsidRPr="002B6B0D" w:rsidRDefault="00740FF6" w:rsidP="00740FF6">
      <w:pPr>
        <w:pStyle w:val="ListParagraph"/>
        <w:numPr>
          <w:ilvl w:val="2"/>
          <w:numId w:val="25"/>
        </w:numPr>
        <w:spacing w:before="0" w:after="0"/>
      </w:pPr>
      <w:r w:rsidRPr="002B6B0D">
        <w:lastRenderedPageBreak/>
        <w:t>Rupture spill volume is between a minimum of 235295.0 and maximum of 269474.56 gallons</w:t>
      </w:r>
    </w:p>
    <w:p w14:paraId="500A4E26" w14:textId="77777777" w:rsidR="00740FF6" w:rsidRPr="002B6B0D" w:rsidRDefault="00740FF6" w:rsidP="00740FF6">
      <w:pPr>
        <w:pStyle w:val="ListParagraph"/>
        <w:numPr>
          <w:ilvl w:val="2"/>
          <w:numId w:val="25"/>
        </w:numPr>
        <w:spacing w:before="0" w:after="0"/>
      </w:pPr>
      <w:r w:rsidRPr="002B6B0D">
        <w:t>Puncture cost between minimum of $6.27 and maximum of $12.04MM</w:t>
      </w:r>
    </w:p>
    <w:p w14:paraId="3664DA9A" w14:textId="77777777" w:rsidR="00740FF6" w:rsidRPr="002B6B0D" w:rsidRDefault="00740FF6" w:rsidP="00740FF6">
      <w:pPr>
        <w:pStyle w:val="ListParagraph"/>
        <w:numPr>
          <w:ilvl w:val="2"/>
          <w:numId w:val="25"/>
        </w:numPr>
        <w:spacing w:before="0" w:after="0"/>
      </w:pPr>
      <w:r w:rsidRPr="002B6B0D">
        <w:t>Puncture spill volume is between a minimum of 59177.66 and maximum of 67773.96 gallons</w:t>
      </w:r>
    </w:p>
    <w:p w14:paraId="562314C5" w14:textId="77777777" w:rsidR="00740FF6" w:rsidRPr="002B6B0D" w:rsidRDefault="00740FF6" w:rsidP="00740FF6">
      <w:pPr>
        <w:pStyle w:val="ListParagraph"/>
        <w:numPr>
          <w:ilvl w:val="2"/>
          <w:numId w:val="25"/>
        </w:numPr>
        <w:spacing w:before="0" w:after="0"/>
      </w:pPr>
      <w:r w:rsidRPr="002B6B0D">
        <w:t xml:space="preserve">Land use distributed as </w:t>
      </w:r>
    </w:p>
    <w:p w14:paraId="1AE0A6B4" w14:textId="77777777" w:rsidR="00740FF6" w:rsidRPr="002B6B0D" w:rsidRDefault="00740FF6" w:rsidP="00740FF6">
      <w:pPr>
        <w:pStyle w:val="ListParagraph"/>
        <w:numPr>
          <w:ilvl w:val="3"/>
          <w:numId w:val="25"/>
        </w:numPr>
        <w:spacing w:before="0" w:after="0"/>
      </w:pPr>
      <w:r w:rsidRPr="002B6B0D">
        <w:t>Agricultural: 5,876.31</w:t>
      </w:r>
    </w:p>
    <w:p w14:paraId="376818C3" w14:textId="77777777" w:rsidR="00740FF6" w:rsidRPr="002B6B0D" w:rsidRDefault="00740FF6" w:rsidP="00740FF6">
      <w:pPr>
        <w:pStyle w:val="ListParagraph"/>
        <w:numPr>
          <w:ilvl w:val="3"/>
          <w:numId w:val="25"/>
        </w:numPr>
        <w:spacing w:before="0" w:after="0"/>
      </w:pPr>
      <w:r w:rsidRPr="002B6B0D">
        <w:t>Forested: 6,682.16</w:t>
      </w:r>
    </w:p>
    <w:p w14:paraId="2F8AD4B8" w14:textId="77777777" w:rsidR="00740FF6" w:rsidRPr="002B6B0D" w:rsidRDefault="00740FF6" w:rsidP="00740FF6">
      <w:pPr>
        <w:pStyle w:val="ListParagraph"/>
        <w:numPr>
          <w:ilvl w:val="3"/>
          <w:numId w:val="25"/>
        </w:numPr>
        <w:spacing w:before="0" w:after="0"/>
      </w:pPr>
      <w:r w:rsidRPr="002B6B0D">
        <w:t>Water Course: 54.09</w:t>
      </w:r>
    </w:p>
    <w:p w14:paraId="7C0F758D" w14:textId="77777777" w:rsidR="00740FF6" w:rsidRPr="002B6B0D" w:rsidRDefault="00740FF6" w:rsidP="00740FF6">
      <w:pPr>
        <w:pStyle w:val="ListParagraph"/>
        <w:numPr>
          <w:ilvl w:val="0"/>
          <w:numId w:val="25"/>
        </w:numPr>
        <w:spacing w:before="0" w:after="0"/>
      </w:pPr>
      <w:r w:rsidRPr="002B6B0D">
        <w:t>"SUNDRE TO HARTELL NPS 12</w:t>
      </w:r>
    </w:p>
    <w:p w14:paraId="781D92D6" w14:textId="77777777" w:rsidR="00740FF6" w:rsidRPr="002B6B0D" w:rsidRDefault="00740FF6" w:rsidP="00740FF6">
      <w:pPr>
        <w:pStyle w:val="ListParagraph"/>
        <w:numPr>
          <w:ilvl w:val="1"/>
          <w:numId w:val="25"/>
        </w:numPr>
        <w:spacing w:before="0" w:after="0"/>
      </w:pPr>
      <w:r w:rsidRPr="002B6B0D">
        <w:t>Total Cumulative Length (m):</w:t>
      </w:r>
      <w:r w:rsidRPr="002B6B0D">
        <w:tab/>
        <w:t>9808.45</w:t>
      </w:r>
    </w:p>
    <w:p w14:paraId="21971C3F" w14:textId="77777777" w:rsidR="00740FF6" w:rsidRPr="002B6B0D" w:rsidRDefault="00740FF6" w:rsidP="00740FF6">
      <w:pPr>
        <w:pStyle w:val="ListParagraph"/>
        <w:numPr>
          <w:ilvl w:val="1"/>
          <w:numId w:val="25"/>
        </w:numPr>
        <w:spacing w:before="0" w:after="0"/>
      </w:pPr>
      <w:r w:rsidRPr="002B6B0D">
        <w:t>Likelihood of failure distributed between minimum of 1.000e-01 and maximum of 1.000e-01.</w:t>
      </w:r>
    </w:p>
    <w:p w14:paraId="3D236425" w14:textId="77777777" w:rsidR="00740FF6" w:rsidRPr="002B6B0D" w:rsidRDefault="00740FF6" w:rsidP="00740FF6">
      <w:pPr>
        <w:pStyle w:val="ListParagraph"/>
        <w:numPr>
          <w:ilvl w:val="2"/>
          <w:numId w:val="25"/>
        </w:numPr>
        <w:spacing w:before="0" w:after="0"/>
      </w:pPr>
      <w:r w:rsidRPr="002B6B0D">
        <w:t>Installation date between minimum of 1966-01-01 and maximum of 1966-01-01</w:t>
      </w:r>
    </w:p>
    <w:p w14:paraId="11C5AF51" w14:textId="77777777" w:rsidR="00740FF6" w:rsidRPr="002B6B0D" w:rsidRDefault="00740FF6" w:rsidP="00740FF6">
      <w:pPr>
        <w:pStyle w:val="ListParagraph"/>
        <w:numPr>
          <w:ilvl w:val="2"/>
          <w:numId w:val="25"/>
        </w:numPr>
        <w:spacing w:before="0" w:after="0"/>
      </w:pPr>
      <w:r w:rsidRPr="002B6B0D">
        <w:t>Pipe seam type of ERW</w:t>
      </w:r>
    </w:p>
    <w:p w14:paraId="67E38207" w14:textId="77777777" w:rsidR="00740FF6" w:rsidRPr="002B6B0D" w:rsidRDefault="00740FF6" w:rsidP="00740FF6">
      <w:pPr>
        <w:pStyle w:val="ListParagraph"/>
        <w:numPr>
          <w:ilvl w:val="2"/>
          <w:numId w:val="25"/>
        </w:numPr>
        <w:spacing w:before="0" w:after="0"/>
      </w:pPr>
      <w:r w:rsidRPr="002B6B0D">
        <w:t>Maximum Operating Stress percentage between minimum of 60.51 and maximum of 71.07% SMYS</w:t>
      </w:r>
    </w:p>
    <w:p w14:paraId="1E002AF3" w14:textId="77777777" w:rsidR="00740FF6" w:rsidRPr="002B6B0D" w:rsidRDefault="00740FF6" w:rsidP="00740FF6">
      <w:pPr>
        <w:pStyle w:val="ListParagraph"/>
        <w:numPr>
          <w:ilvl w:val="1"/>
          <w:numId w:val="25"/>
        </w:numPr>
        <w:spacing w:before="0" w:after="0"/>
      </w:pPr>
      <w:r w:rsidRPr="002B6B0D">
        <w:t>Consequence of failure distributed between minimum of $1.27 and maximum of $5.22MM</w:t>
      </w:r>
    </w:p>
    <w:p w14:paraId="077C6F0B" w14:textId="77777777" w:rsidR="00740FF6" w:rsidRPr="002B6B0D" w:rsidRDefault="00740FF6" w:rsidP="00740FF6">
      <w:pPr>
        <w:pStyle w:val="ListParagraph"/>
        <w:numPr>
          <w:ilvl w:val="1"/>
          <w:numId w:val="25"/>
        </w:numPr>
        <w:spacing w:before="0" w:after="0"/>
      </w:pPr>
      <w:r w:rsidRPr="002B6B0D">
        <w:t>Total length driven by Safety: 399.97 meters.</w:t>
      </w:r>
    </w:p>
    <w:p w14:paraId="4BBCA667" w14:textId="77777777" w:rsidR="00740FF6" w:rsidRPr="002B6B0D" w:rsidRDefault="00740FF6" w:rsidP="00740FF6">
      <w:pPr>
        <w:pStyle w:val="ListParagraph"/>
        <w:numPr>
          <w:ilvl w:val="1"/>
          <w:numId w:val="25"/>
        </w:numPr>
        <w:spacing w:before="0" w:after="0"/>
      </w:pPr>
      <w:r w:rsidRPr="002B6B0D">
        <w:t>Safety Cost distributed between minimum of $0.00 and maximum of $3.61MM:</w:t>
      </w:r>
    </w:p>
    <w:p w14:paraId="1F489A1B" w14:textId="77777777" w:rsidR="00740FF6" w:rsidRPr="002B6B0D" w:rsidRDefault="00740FF6" w:rsidP="00740FF6">
      <w:pPr>
        <w:pStyle w:val="ListParagraph"/>
        <w:numPr>
          <w:ilvl w:val="2"/>
          <w:numId w:val="25"/>
        </w:numPr>
        <w:spacing w:before="0" w:after="0"/>
      </w:pPr>
      <w:r w:rsidRPr="002B6B0D">
        <w:t>Leak cost between minimum of $0.00 and maximum of $0.00MM</w:t>
      </w:r>
    </w:p>
    <w:p w14:paraId="3F4CCBBC" w14:textId="77777777" w:rsidR="00740FF6" w:rsidRPr="002B6B0D" w:rsidRDefault="00740FF6" w:rsidP="00740FF6">
      <w:pPr>
        <w:pStyle w:val="ListParagraph"/>
        <w:numPr>
          <w:ilvl w:val="2"/>
          <w:numId w:val="25"/>
        </w:numPr>
        <w:spacing w:before="0" w:after="0"/>
      </w:pPr>
      <w:r w:rsidRPr="002B6B0D">
        <w:t>Leak scenario yielded 2697.0 intersections with structures, with minimum of 0.0 and maximum of 0.0 of population impacted.</w:t>
      </w:r>
    </w:p>
    <w:p w14:paraId="0030C18B" w14:textId="77777777" w:rsidR="00740FF6" w:rsidRPr="002B6B0D" w:rsidRDefault="00740FF6" w:rsidP="00740FF6">
      <w:pPr>
        <w:pStyle w:val="ListParagraph"/>
        <w:numPr>
          <w:ilvl w:val="2"/>
          <w:numId w:val="25"/>
        </w:numPr>
        <w:spacing w:before="0" w:after="0"/>
      </w:pPr>
      <w:r w:rsidRPr="002B6B0D">
        <w:t>Leak hazard radius distributed between minimum of 4.11 and maximum of 4.11 meters.</w:t>
      </w:r>
    </w:p>
    <w:p w14:paraId="697DA798" w14:textId="77777777" w:rsidR="00740FF6" w:rsidRPr="002B6B0D" w:rsidRDefault="00740FF6" w:rsidP="00740FF6">
      <w:pPr>
        <w:pStyle w:val="ListParagraph"/>
        <w:numPr>
          <w:ilvl w:val="2"/>
          <w:numId w:val="25"/>
        </w:numPr>
        <w:spacing w:before="0" w:after="0"/>
      </w:pPr>
      <w:r w:rsidRPr="002B6B0D">
        <w:t>Rupture cost between minimum of $0.00 and maximum of $21.89MM</w:t>
      </w:r>
    </w:p>
    <w:p w14:paraId="1493519B" w14:textId="77777777" w:rsidR="00740FF6" w:rsidRPr="002B6B0D" w:rsidRDefault="00740FF6" w:rsidP="00740FF6">
      <w:pPr>
        <w:pStyle w:val="ListParagraph"/>
        <w:numPr>
          <w:ilvl w:val="2"/>
          <w:numId w:val="25"/>
        </w:numPr>
        <w:spacing w:before="0" w:after="0"/>
      </w:pPr>
      <w:r w:rsidRPr="002B6B0D">
        <w:t>Rupture scenario yielded 293.0 intersections with structures, with minimum of 0.0 and maximum of 2.28 of population impacted</w:t>
      </w:r>
    </w:p>
    <w:p w14:paraId="72AE71EF" w14:textId="77777777" w:rsidR="00740FF6" w:rsidRPr="002B6B0D" w:rsidRDefault="00740FF6" w:rsidP="00740FF6">
      <w:pPr>
        <w:pStyle w:val="ListParagraph"/>
        <w:numPr>
          <w:ilvl w:val="2"/>
          <w:numId w:val="25"/>
        </w:numPr>
        <w:spacing w:before="0" w:after="0"/>
      </w:pPr>
      <w:r w:rsidRPr="002B6B0D">
        <w:t>Rupture hazard radius distributed between minimum of 79.49 and maximum of 79.49 meters.</w:t>
      </w:r>
    </w:p>
    <w:p w14:paraId="2955DABB" w14:textId="77777777" w:rsidR="00740FF6" w:rsidRPr="002B6B0D" w:rsidRDefault="00740FF6" w:rsidP="00740FF6">
      <w:pPr>
        <w:pStyle w:val="ListParagraph"/>
        <w:numPr>
          <w:ilvl w:val="2"/>
          <w:numId w:val="25"/>
        </w:numPr>
        <w:spacing w:before="0" w:after="0"/>
      </w:pPr>
      <w:r w:rsidRPr="002B6B0D">
        <w:t>Puncture cost between minimum of $0.00 and maximum of $0.00MM</w:t>
      </w:r>
    </w:p>
    <w:p w14:paraId="5DB509FB" w14:textId="77777777" w:rsidR="00740FF6" w:rsidRPr="002B6B0D" w:rsidRDefault="00740FF6" w:rsidP="00740FF6">
      <w:pPr>
        <w:pStyle w:val="ListParagraph"/>
        <w:numPr>
          <w:ilvl w:val="2"/>
          <w:numId w:val="25"/>
        </w:numPr>
        <w:spacing w:before="0" w:after="0"/>
      </w:pPr>
      <w:r w:rsidRPr="002B6B0D">
        <w:t>Puncture scenario yielded 752.0 intersections with structures, with minimum of 0.0 and maximum of 0.0 of population impacted</w:t>
      </w:r>
    </w:p>
    <w:p w14:paraId="054CB80E" w14:textId="77777777" w:rsidR="00740FF6" w:rsidRPr="002B6B0D" w:rsidRDefault="00740FF6" w:rsidP="00740FF6">
      <w:pPr>
        <w:pStyle w:val="ListParagraph"/>
        <w:numPr>
          <w:ilvl w:val="2"/>
          <w:numId w:val="25"/>
        </w:numPr>
        <w:spacing w:before="0" w:after="0"/>
      </w:pPr>
      <w:r w:rsidRPr="002B6B0D">
        <w:t>Puncture hazard radius distributed between minimum of 16.44 and maximum of 16.44 meters.</w:t>
      </w:r>
    </w:p>
    <w:p w14:paraId="6B3DAAB4" w14:textId="77777777" w:rsidR="00740FF6" w:rsidRPr="002B6B0D" w:rsidRDefault="00740FF6" w:rsidP="00740FF6">
      <w:pPr>
        <w:pStyle w:val="ListParagraph"/>
        <w:numPr>
          <w:ilvl w:val="2"/>
          <w:numId w:val="25"/>
        </w:numPr>
        <w:spacing w:before="0" w:after="0"/>
      </w:pPr>
      <w:r w:rsidRPr="002B6B0D">
        <w:t>Product type is Crude Oil.</w:t>
      </w:r>
    </w:p>
    <w:p w14:paraId="37CAAF61" w14:textId="77777777" w:rsidR="00740FF6" w:rsidRPr="002B6B0D" w:rsidRDefault="00740FF6" w:rsidP="00740FF6">
      <w:pPr>
        <w:pStyle w:val="ListParagraph"/>
        <w:numPr>
          <w:ilvl w:val="2"/>
          <w:numId w:val="25"/>
        </w:numPr>
        <w:spacing w:before="0" w:after="0"/>
      </w:pPr>
      <w:r w:rsidRPr="002B6B0D">
        <w:t>Class area location is/are 1.0.</w:t>
      </w:r>
    </w:p>
    <w:p w14:paraId="75B6FCF8" w14:textId="77777777" w:rsidR="00740FF6" w:rsidRPr="002B6B0D" w:rsidRDefault="00740FF6" w:rsidP="00740FF6">
      <w:pPr>
        <w:pStyle w:val="ListParagraph"/>
        <w:numPr>
          <w:ilvl w:val="1"/>
          <w:numId w:val="25"/>
        </w:numPr>
        <w:spacing w:before="0" w:after="0"/>
      </w:pPr>
      <w:r w:rsidRPr="002B6B0D">
        <w:t>Total length driven by Environmental: 1649.74 meters.</w:t>
      </w:r>
    </w:p>
    <w:p w14:paraId="0813A30B" w14:textId="77777777" w:rsidR="00740FF6" w:rsidRPr="002B6B0D" w:rsidRDefault="00740FF6" w:rsidP="00740FF6">
      <w:pPr>
        <w:pStyle w:val="ListParagraph"/>
        <w:numPr>
          <w:ilvl w:val="1"/>
          <w:numId w:val="25"/>
        </w:numPr>
        <w:spacing w:before="0" w:after="0"/>
      </w:pPr>
      <w:r w:rsidRPr="002B6B0D">
        <w:t>Environmental Cost distributed between minimum of $0.42 and maximum of $1.22MM:</w:t>
      </w:r>
    </w:p>
    <w:p w14:paraId="746294AA" w14:textId="77777777" w:rsidR="00740FF6" w:rsidRPr="002B6B0D" w:rsidRDefault="00740FF6" w:rsidP="00740FF6">
      <w:pPr>
        <w:pStyle w:val="ListParagraph"/>
        <w:numPr>
          <w:ilvl w:val="2"/>
          <w:numId w:val="25"/>
        </w:numPr>
        <w:spacing w:before="0" w:after="0"/>
      </w:pPr>
      <w:r w:rsidRPr="002B6B0D">
        <w:t>Leak cost between minimum of $0.20 and maximum of $0.22MM</w:t>
      </w:r>
    </w:p>
    <w:p w14:paraId="04EE3C64" w14:textId="77777777" w:rsidR="00740FF6" w:rsidRPr="002B6B0D" w:rsidRDefault="00740FF6" w:rsidP="00740FF6">
      <w:pPr>
        <w:pStyle w:val="ListParagraph"/>
        <w:numPr>
          <w:ilvl w:val="2"/>
          <w:numId w:val="25"/>
        </w:numPr>
        <w:spacing w:before="0" w:after="0"/>
      </w:pPr>
      <w:r w:rsidRPr="002B6B0D">
        <w:t>Leak spill volume between a minimum of 1853.95 and maximum of 2050.84 gallons</w:t>
      </w:r>
    </w:p>
    <w:p w14:paraId="428F7AE8" w14:textId="77777777" w:rsidR="00740FF6" w:rsidRPr="002B6B0D" w:rsidRDefault="00740FF6" w:rsidP="00740FF6">
      <w:pPr>
        <w:pStyle w:val="ListParagraph"/>
        <w:numPr>
          <w:ilvl w:val="2"/>
          <w:numId w:val="25"/>
        </w:numPr>
        <w:spacing w:before="0" w:after="0"/>
      </w:pPr>
      <w:r w:rsidRPr="002B6B0D">
        <w:t>Rupture cost between minimum of $0.94 and maximum of $5.67MM</w:t>
      </w:r>
    </w:p>
    <w:p w14:paraId="156AE110" w14:textId="77777777" w:rsidR="00740FF6" w:rsidRPr="002B6B0D" w:rsidRDefault="00740FF6" w:rsidP="00740FF6">
      <w:pPr>
        <w:pStyle w:val="ListParagraph"/>
        <w:numPr>
          <w:ilvl w:val="2"/>
          <w:numId w:val="25"/>
        </w:numPr>
        <w:spacing w:before="0" w:after="0"/>
      </w:pPr>
      <w:r w:rsidRPr="002B6B0D">
        <w:t>Rupture spill volume is between a minimum of 8834.32 and maximum of 53499.14 gallons</w:t>
      </w:r>
    </w:p>
    <w:p w14:paraId="4048E0EE" w14:textId="77777777" w:rsidR="00740FF6" w:rsidRPr="002B6B0D" w:rsidRDefault="00740FF6" w:rsidP="00740FF6">
      <w:pPr>
        <w:pStyle w:val="ListParagraph"/>
        <w:numPr>
          <w:ilvl w:val="2"/>
          <w:numId w:val="25"/>
        </w:numPr>
        <w:spacing w:before="0" w:after="0"/>
      </w:pPr>
      <w:r w:rsidRPr="002B6B0D">
        <w:t>Puncture cost between minimum of $6.46 and maximum of $7.14MM</w:t>
      </w:r>
    </w:p>
    <w:p w14:paraId="46E9D431" w14:textId="77777777" w:rsidR="00740FF6" w:rsidRPr="002B6B0D" w:rsidRDefault="00740FF6" w:rsidP="00740FF6">
      <w:pPr>
        <w:pStyle w:val="ListParagraph"/>
        <w:numPr>
          <w:ilvl w:val="2"/>
          <w:numId w:val="25"/>
        </w:numPr>
        <w:spacing w:before="0" w:after="0"/>
      </w:pPr>
      <w:r w:rsidRPr="002B6B0D">
        <w:t>Puncture spill volume is between a minimum of 60916.68 and maximum of 67385.89 gallons</w:t>
      </w:r>
    </w:p>
    <w:p w14:paraId="137E2B74" w14:textId="77777777" w:rsidR="00740FF6" w:rsidRPr="002B6B0D" w:rsidRDefault="00740FF6" w:rsidP="00740FF6">
      <w:pPr>
        <w:pStyle w:val="ListParagraph"/>
        <w:numPr>
          <w:ilvl w:val="2"/>
          <w:numId w:val="25"/>
        </w:numPr>
        <w:spacing w:before="0" w:after="0"/>
      </w:pPr>
      <w:r w:rsidRPr="002B6B0D">
        <w:t xml:space="preserve">Land use distributed as </w:t>
      </w:r>
    </w:p>
    <w:p w14:paraId="6A55B7D6" w14:textId="77777777" w:rsidR="00740FF6" w:rsidRPr="002B6B0D" w:rsidRDefault="00740FF6" w:rsidP="00740FF6">
      <w:pPr>
        <w:pStyle w:val="ListParagraph"/>
        <w:numPr>
          <w:ilvl w:val="3"/>
          <w:numId w:val="25"/>
        </w:numPr>
        <w:spacing w:before="0" w:after="0"/>
      </w:pPr>
      <w:r w:rsidRPr="002B6B0D">
        <w:t>Agricultural: 9,808.45</w:t>
      </w:r>
    </w:p>
    <w:p w14:paraId="757A7D82" w14:textId="77777777" w:rsidR="00740FF6" w:rsidRPr="002B6B0D" w:rsidRDefault="00740FF6" w:rsidP="00740FF6">
      <w:pPr>
        <w:pStyle w:val="ListParagraph"/>
        <w:numPr>
          <w:ilvl w:val="1"/>
          <w:numId w:val="25"/>
        </w:numPr>
        <w:spacing w:before="0" w:after="0"/>
      </w:pPr>
      <w:r w:rsidRPr="002B6B0D">
        <w:lastRenderedPageBreak/>
        <w:t>Total length driven by Economic Loss: 7758.74 meters.</w:t>
      </w:r>
    </w:p>
    <w:p w14:paraId="772DCC39" w14:textId="77777777" w:rsidR="00740FF6" w:rsidRPr="002B6B0D" w:rsidRDefault="00740FF6" w:rsidP="00740FF6">
      <w:pPr>
        <w:pStyle w:val="ListParagraph"/>
        <w:numPr>
          <w:ilvl w:val="1"/>
          <w:numId w:val="25"/>
        </w:numPr>
        <w:spacing w:before="0" w:after="0"/>
      </w:pPr>
      <w:r w:rsidRPr="002B6B0D">
        <w:t>Economic Loss Cost distributed between minimum of $0.85 and maximum of $0.90MM:</w:t>
      </w:r>
    </w:p>
    <w:p w14:paraId="3300AB68" w14:textId="77777777" w:rsidR="00740FF6" w:rsidRPr="002B6B0D" w:rsidRDefault="00740FF6" w:rsidP="00740FF6">
      <w:pPr>
        <w:pStyle w:val="ListParagraph"/>
        <w:numPr>
          <w:ilvl w:val="2"/>
          <w:numId w:val="25"/>
        </w:numPr>
        <w:spacing w:before="0" w:after="0"/>
      </w:pPr>
      <w:r w:rsidRPr="002B6B0D">
        <w:t>Repair costs between minimum of $44,000.00 and maximum of $44,000.00.</w:t>
      </w:r>
    </w:p>
    <w:p w14:paraId="3BBC82A2" w14:textId="77777777" w:rsidR="00740FF6" w:rsidRPr="002B6B0D" w:rsidRDefault="00740FF6" w:rsidP="00740FF6">
      <w:pPr>
        <w:pStyle w:val="ListParagraph"/>
        <w:numPr>
          <w:ilvl w:val="2"/>
          <w:numId w:val="25"/>
        </w:numPr>
        <w:spacing w:before="0" w:after="0"/>
      </w:pPr>
      <w:r w:rsidRPr="002B6B0D">
        <w:t>Outage losses between minimum of $800,000.00 and maximum of $800,000.00.</w:t>
      </w:r>
    </w:p>
    <w:p w14:paraId="49EC5020" w14:textId="77777777" w:rsidR="00740FF6" w:rsidRPr="002B6B0D" w:rsidRDefault="00740FF6" w:rsidP="00740FF6">
      <w:pPr>
        <w:pStyle w:val="ListParagraph"/>
        <w:numPr>
          <w:ilvl w:val="2"/>
          <w:numId w:val="25"/>
        </w:numPr>
        <w:spacing w:before="0" w:after="0"/>
      </w:pPr>
      <w:r w:rsidRPr="002B6B0D">
        <w:t>Product type is Crude Oil.</w:t>
      </w:r>
    </w:p>
    <w:p w14:paraId="09CABC36" w14:textId="77777777" w:rsidR="00740FF6" w:rsidRPr="002B6B0D" w:rsidRDefault="00740FF6" w:rsidP="00740FF6">
      <w:pPr>
        <w:pStyle w:val="ListParagraph"/>
        <w:numPr>
          <w:ilvl w:val="2"/>
          <w:numId w:val="25"/>
        </w:numPr>
        <w:spacing w:before="0" w:after="0"/>
      </w:pPr>
      <w:r w:rsidRPr="002B6B0D">
        <w:t>Leak cost between minimum of $0.85 and maximum of $0.87MM</w:t>
      </w:r>
    </w:p>
    <w:p w14:paraId="41A31C43" w14:textId="77777777" w:rsidR="00740FF6" w:rsidRPr="002B6B0D" w:rsidRDefault="00740FF6" w:rsidP="00740FF6">
      <w:pPr>
        <w:pStyle w:val="ListParagraph"/>
        <w:numPr>
          <w:ilvl w:val="2"/>
          <w:numId w:val="25"/>
        </w:numPr>
        <w:spacing w:before="0" w:after="0"/>
      </w:pPr>
      <w:r w:rsidRPr="002B6B0D">
        <w:t>Leak scenario yielded 2697.0 intersections with structures, with minimum of $0.00 and maximum of $25,000.00 in cost of structures impacted.</w:t>
      </w:r>
    </w:p>
    <w:p w14:paraId="29801C78" w14:textId="77777777" w:rsidR="00740FF6" w:rsidRPr="002B6B0D" w:rsidRDefault="00740FF6" w:rsidP="00740FF6">
      <w:pPr>
        <w:pStyle w:val="ListParagraph"/>
        <w:numPr>
          <w:ilvl w:val="2"/>
          <w:numId w:val="25"/>
        </w:numPr>
        <w:spacing w:before="0" w:after="0"/>
      </w:pPr>
      <w:r w:rsidRPr="002B6B0D">
        <w:t>Leak product loss costs between minimum of $2,057.00 and maximum of $2,275.45</w:t>
      </w:r>
    </w:p>
    <w:p w14:paraId="32D0F12D" w14:textId="77777777" w:rsidR="00740FF6" w:rsidRPr="002B6B0D" w:rsidRDefault="00740FF6" w:rsidP="00740FF6">
      <w:pPr>
        <w:pStyle w:val="ListParagraph"/>
        <w:numPr>
          <w:ilvl w:val="2"/>
          <w:numId w:val="25"/>
        </w:numPr>
        <w:spacing w:before="0" w:after="0"/>
      </w:pPr>
      <w:r w:rsidRPr="002B6B0D">
        <w:t>Rupture cost between minimum of $0.85 and maximum of $1.14MM</w:t>
      </w:r>
    </w:p>
    <w:p w14:paraId="14C10D10" w14:textId="77777777" w:rsidR="00740FF6" w:rsidRPr="002B6B0D" w:rsidRDefault="00740FF6" w:rsidP="00740FF6">
      <w:pPr>
        <w:pStyle w:val="ListParagraph"/>
        <w:numPr>
          <w:ilvl w:val="2"/>
          <w:numId w:val="25"/>
        </w:numPr>
        <w:spacing w:before="0" w:after="0"/>
      </w:pPr>
      <w:r w:rsidRPr="002B6B0D">
        <w:t>Rupture scenario yielded 293.0 intersections with structures, with minimum of $0.00 and maximum of $269,868.00 in cost of structures impacted</w:t>
      </w:r>
    </w:p>
    <w:p w14:paraId="4D1EDDC0" w14:textId="77777777" w:rsidR="00740FF6" w:rsidRPr="002B6B0D" w:rsidRDefault="00740FF6" w:rsidP="00740FF6">
      <w:pPr>
        <w:pStyle w:val="ListParagraph"/>
        <w:numPr>
          <w:ilvl w:val="2"/>
          <w:numId w:val="25"/>
        </w:numPr>
        <w:spacing w:before="0" w:after="0"/>
      </w:pPr>
      <w:r w:rsidRPr="002B6B0D">
        <w:t>Rupture product loss costs between minimum of $9,801.89 and maximum of $59,358.57</w:t>
      </w:r>
    </w:p>
    <w:p w14:paraId="342DFEC5" w14:textId="77777777" w:rsidR="00740FF6" w:rsidRPr="002B6B0D" w:rsidRDefault="00740FF6" w:rsidP="00740FF6">
      <w:pPr>
        <w:pStyle w:val="ListParagraph"/>
        <w:numPr>
          <w:ilvl w:val="2"/>
          <w:numId w:val="25"/>
        </w:numPr>
        <w:spacing w:before="0" w:after="0"/>
      </w:pPr>
      <w:r w:rsidRPr="002B6B0D">
        <w:t>Puncture cost between minimum of $0.91 and maximum of $0.94MM</w:t>
      </w:r>
    </w:p>
    <w:p w14:paraId="6393943F" w14:textId="77777777" w:rsidR="00740FF6" w:rsidRPr="002B6B0D" w:rsidRDefault="00740FF6" w:rsidP="00740FF6">
      <w:pPr>
        <w:pStyle w:val="ListParagraph"/>
        <w:numPr>
          <w:ilvl w:val="2"/>
          <w:numId w:val="25"/>
        </w:numPr>
        <w:spacing w:before="0" w:after="0"/>
      </w:pPr>
      <w:r w:rsidRPr="002B6B0D">
        <w:t>Puncture scenario yielded 752.0 intersections with structures, with minimum of $0.00 and maximum of $25,000.00 in cost of structures impacted</w:t>
      </w:r>
    </w:p>
    <w:p w14:paraId="2FAB1612" w14:textId="77777777" w:rsidR="00740FF6" w:rsidRPr="002B6B0D" w:rsidRDefault="00740FF6" w:rsidP="00740FF6">
      <w:pPr>
        <w:pStyle w:val="ListParagraph"/>
        <w:numPr>
          <w:ilvl w:val="2"/>
          <w:numId w:val="25"/>
        </w:numPr>
        <w:spacing w:before="0" w:after="0"/>
      </w:pPr>
      <w:r w:rsidRPr="002B6B0D">
        <w:t>Product Loss costs between minimum of $67,588.50 and maximum of $74,766.25"</w:t>
      </w:r>
    </w:p>
    <w:p w14:paraId="517A7A91" w14:textId="77777777" w:rsidR="00740FF6" w:rsidRPr="002B6B0D" w:rsidRDefault="00740FF6" w:rsidP="00740FF6">
      <w:pPr>
        <w:pStyle w:val="ListParagraph"/>
        <w:numPr>
          <w:ilvl w:val="0"/>
          <w:numId w:val="25"/>
        </w:numPr>
        <w:spacing w:before="0" w:after="0"/>
      </w:pPr>
      <w:r w:rsidRPr="002B6B0D">
        <w:t>"UTILITY NPS 8</w:t>
      </w:r>
    </w:p>
    <w:p w14:paraId="62BCF832" w14:textId="77777777" w:rsidR="00740FF6" w:rsidRPr="002B6B0D" w:rsidRDefault="00740FF6" w:rsidP="00740FF6">
      <w:pPr>
        <w:pStyle w:val="ListParagraph"/>
        <w:numPr>
          <w:ilvl w:val="1"/>
          <w:numId w:val="25"/>
        </w:numPr>
        <w:spacing w:before="0" w:after="0"/>
      </w:pPr>
      <w:r w:rsidRPr="002B6B0D">
        <w:t>Total Cumulative Length (m):</w:t>
      </w:r>
      <w:r w:rsidRPr="002B6B0D">
        <w:tab/>
        <w:t>7825.84</w:t>
      </w:r>
    </w:p>
    <w:p w14:paraId="068A891C" w14:textId="77777777" w:rsidR="00740FF6" w:rsidRPr="002B6B0D" w:rsidRDefault="00740FF6" w:rsidP="00740FF6">
      <w:pPr>
        <w:pStyle w:val="ListParagraph"/>
        <w:numPr>
          <w:ilvl w:val="1"/>
          <w:numId w:val="25"/>
        </w:numPr>
        <w:spacing w:before="0" w:after="0"/>
      </w:pPr>
      <w:r w:rsidRPr="002B6B0D">
        <w:t>Likelihood of failure distributed between minimum of 1.000e-01 and maximum of 1.000e-01.</w:t>
      </w:r>
    </w:p>
    <w:p w14:paraId="0BBA9CB7" w14:textId="77777777" w:rsidR="00740FF6" w:rsidRPr="002B6B0D" w:rsidRDefault="00740FF6" w:rsidP="00740FF6">
      <w:pPr>
        <w:pStyle w:val="ListParagraph"/>
        <w:numPr>
          <w:ilvl w:val="2"/>
          <w:numId w:val="25"/>
        </w:numPr>
        <w:spacing w:before="0" w:after="0"/>
      </w:pPr>
      <w:r w:rsidRPr="002B6B0D">
        <w:t>Installation date between minimum of 1969-01-01 and maximum of 1969-01-01</w:t>
      </w:r>
    </w:p>
    <w:p w14:paraId="111ACC09" w14:textId="77777777" w:rsidR="00740FF6" w:rsidRPr="002B6B0D" w:rsidRDefault="00740FF6" w:rsidP="00740FF6">
      <w:pPr>
        <w:pStyle w:val="ListParagraph"/>
        <w:numPr>
          <w:ilvl w:val="2"/>
          <w:numId w:val="25"/>
        </w:numPr>
        <w:spacing w:before="0" w:after="0"/>
      </w:pPr>
      <w:r w:rsidRPr="002B6B0D">
        <w:t>Pipe seam type of ERW</w:t>
      </w:r>
    </w:p>
    <w:p w14:paraId="4C12278C" w14:textId="77777777" w:rsidR="00740FF6" w:rsidRPr="002B6B0D" w:rsidRDefault="00740FF6" w:rsidP="00740FF6">
      <w:pPr>
        <w:pStyle w:val="ListParagraph"/>
        <w:numPr>
          <w:ilvl w:val="2"/>
          <w:numId w:val="25"/>
        </w:numPr>
        <w:spacing w:before="0" w:after="0"/>
      </w:pPr>
      <w:r w:rsidRPr="002B6B0D">
        <w:t>Maximum Operating Stress percentage between minimum of 51.76 and maximum of 51.76% SMYS</w:t>
      </w:r>
    </w:p>
    <w:p w14:paraId="6F83FB20" w14:textId="77777777" w:rsidR="00740FF6" w:rsidRPr="002B6B0D" w:rsidRDefault="00740FF6" w:rsidP="00740FF6">
      <w:pPr>
        <w:pStyle w:val="ListParagraph"/>
        <w:numPr>
          <w:ilvl w:val="1"/>
          <w:numId w:val="25"/>
        </w:numPr>
        <w:spacing w:before="0" w:after="0"/>
      </w:pPr>
      <w:r w:rsidRPr="002B6B0D">
        <w:t>Consequence of failure distributed between minimum of $3.08 and maximum of $99.17MM</w:t>
      </w:r>
    </w:p>
    <w:p w14:paraId="3545EF97" w14:textId="77777777" w:rsidR="00740FF6" w:rsidRPr="002B6B0D" w:rsidRDefault="00740FF6" w:rsidP="00740FF6">
      <w:pPr>
        <w:pStyle w:val="ListParagraph"/>
        <w:numPr>
          <w:ilvl w:val="1"/>
          <w:numId w:val="25"/>
        </w:numPr>
        <w:spacing w:before="0" w:after="0"/>
      </w:pPr>
      <w:r w:rsidRPr="002B6B0D">
        <w:t>Total length driven by Safety: 3432.4 meters.</w:t>
      </w:r>
    </w:p>
    <w:p w14:paraId="57053C29" w14:textId="77777777" w:rsidR="00740FF6" w:rsidRPr="002B6B0D" w:rsidRDefault="00740FF6" w:rsidP="00740FF6">
      <w:pPr>
        <w:pStyle w:val="ListParagraph"/>
        <w:numPr>
          <w:ilvl w:val="1"/>
          <w:numId w:val="25"/>
        </w:numPr>
        <w:spacing w:before="0" w:after="0"/>
      </w:pPr>
      <w:r w:rsidRPr="002B6B0D">
        <w:t>Safety Cost distributed between minimum of $0.00 and maximum of $95.33MM:</w:t>
      </w:r>
    </w:p>
    <w:p w14:paraId="7EE1D598" w14:textId="77777777" w:rsidR="00740FF6" w:rsidRPr="002B6B0D" w:rsidRDefault="00740FF6" w:rsidP="00740FF6">
      <w:pPr>
        <w:pStyle w:val="ListParagraph"/>
        <w:numPr>
          <w:ilvl w:val="2"/>
          <w:numId w:val="25"/>
        </w:numPr>
        <w:spacing w:before="0" w:after="0"/>
      </w:pPr>
      <w:r w:rsidRPr="002B6B0D">
        <w:t>Leak cost between minimum of $0.00 and maximum of $12.11MM</w:t>
      </w:r>
    </w:p>
    <w:p w14:paraId="38CC2D38" w14:textId="77777777" w:rsidR="00740FF6" w:rsidRPr="002B6B0D" w:rsidRDefault="00740FF6" w:rsidP="00740FF6">
      <w:pPr>
        <w:pStyle w:val="ListParagraph"/>
        <w:numPr>
          <w:ilvl w:val="2"/>
          <w:numId w:val="25"/>
        </w:numPr>
        <w:spacing w:before="0" w:after="0"/>
      </w:pPr>
      <w:r w:rsidRPr="002B6B0D">
        <w:t>Leak scenario yielded 16.0 intersections with structures, with minimum of 0.0 and maximum of 1.26 of population impacted.</w:t>
      </w:r>
    </w:p>
    <w:p w14:paraId="0BEF80B5" w14:textId="77777777" w:rsidR="00740FF6" w:rsidRPr="002B6B0D" w:rsidRDefault="00740FF6" w:rsidP="00740FF6">
      <w:pPr>
        <w:pStyle w:val="ListParagraph"/>
        <w:numPr>
          <w:ilvl w:val="2"/>
          <w:numId w:val="25"/>
        </w:numPr>
        <w:spacing w:before="0" w:after="0"/>
      </w:pPr>
      <w:r w:rsidRPr="002B6B0D">
        <w:t>Leak hazard radius distributed between minimum of 10.66 and maximum of 10.66 meters.</w:t>
      </w:r>
    </w:p>
    <w:p w14:paraId="7E295E8A" w14:textId="77777777" w:rsidR="00740FF6" w:rsidRPr="002B6B0D" w:rsidRDefault="00740FF6" w:rsidP="00740FF6">
      <w:pPr>
        <w:pStyle w:val="ListParagraph"/>
        <w:numPr>
          <w:ilvl w:val="2"/>
          <w:numId w:val="25"/>
        </w:numPr>
        <w:spacing w:before="0" w:after="0"/>
      </w:pPr>
      <w:r w:rsidRPr="002B6B0D">
        <w:t>Rupture cost between minimum of $0.00 and maximum of $568.51MM</w:t>
      </w:r>
    </w:p>
    <w:p w14:paraId="141CDC95" w14:textId="77777777" w:rsidR="00740FF6" w:rsidRPr="002B6B0D" w:rsidRDefault="00740FF6" w:rsidP="00740FF6">
      <w:pPr>
        <w:pStyle w:val="ListParagraph"/>
        <w:numPr>
          <w:ilvl w:val="2"/>
          <w:numId w:val="25"/>
        </w:numPr>
        <w:spacing w:before="0" w:after="0"/>
      </w:pPr>
      <w:r w:rsidRPr="002B6B0D">
        <w:t>Rupture scenario yielded 40.0 intersections with structures, with minimum of 0.0 and maximum of 59.22 of population impacted</w:t>
      </w:r>
    </w:p>
    <w:p w14:paraId="3246EAC4" w14:textId="77777777" w:rsidR="00740FF6" w:rsidRPr="002B6B0D" w:rsidRDefault="00740FF6" w:rsidP="00740FF6">
      <w:pPr>
        <w:pStyle w:val="ListParagraph"/>
        <w:numPr>
          <w:ilvl w:val="2"/>
          <w:numId w:val="25"/>
        </w:numPr>
        <w:spacing w:before="0" w:after="0"/>
      </w:pPr>
      <w:r w:rsidRPr="002B6B0D">
        <w:t>Rupture hazard radius distributed between minimum of 135.26 and maximum of 135.26 meters.</w:t>
      </w:r>
    </w:p>
    <w:p w14:paraId="65A9223D" w14:textId="77777777" w:rsidR="00740FF6" w:rsidRPr="002B6B0D" w:rsidRDefault="00740FF6" w:rsidP="00740FF6">
      <w:pPr>
        <w:pStyle w:val="ListParagraph"/>
        <w:numPr>
          <w:ilvl w:val="2"/>
          <w:numId w:val="25"/>
        </w:numPr>
        <w:spacing w:before="0" w:after="0"/>
      </w:pPr>
      <w:r w:rsidRPr="002B6B0D">
        <w:t>Puncture cost between minimum of $0.00 and maximum of $320.46MM</w:t>
      </w:r>
    </w:p>
    <w:p w14:paraId="2493717A" w14:textId="77777777" w:rsidR="00740FF6" w:rsidRPr="002B6B0D" w:rsidRDefault="00740FF6" w:rsidP="00740FF6">
      <w:pPr>
        <w:pStyle w:val="ListParagraph"/>
        <w:numPr>
          <w:ilvl w:val="2"/>
          <w:numId w:val="25"/>
        </w:numPr>
        <w:spacing w:before="0" w:after="0"/>
      </w:pPr>
      <w:r w:rsidRPr="002B6B0D">
        <w:t>Puncture scenario yielded 45.0 intersections with structures, with minimum of 0.0 and maximum of 33.38 of population impacted</w:t>
      </w:r>
    </w:p>
    <w:p w14:paraId="47751DB3" w14:textId="77777777" w:rsidR="00740FF6" w:rsidRPr="002B6B0D" w:rsidRDefault="00740FF6" w:rsidP="00740FF6">
      <w:pPr>
        <w:pStyle w:val="ListParagraph"/>
        <w:numPr>
          <w:ilvl w:val="2"/>
          <w:numId w:val="25"/>
        </w:numPr>
        <w:spacing w:before="0" w:after="0"/>
      </w:pPr>
      <w:r w:rsidRPr="002B6B0D">
        <w:t>Puncture hazard radius distributed between minimum of 49.48 and maximum of 49.48 meters.</w:t>
      </w:r>
    </w:p>
    <w:p w14:paraId="730147B2" w14:textId="77777777" w:rsidR="00740FF6" w:rsidRPr="002B6B0D" w:rsidRDefault="00740FF6" w:rsidP="00740FF6">
      <w:pPr>
        <w:pStyle w:val="ListParagraph"/>
        <w:numPr>
          <w:ilvl w:val="2"/>
          <w:numId w:val="25"/>
        </w:numPr>
        <w:spacing w:before="0" w:after="0"/>
      </w:pPr>
      <w:r w:rsidRPr="002B6B0D">
        <w:t>Product type is HVP Product.</w:t>
      </w:r>
    </w:p>
    <w:p w14:paraId="1328788B" w14:textId="77777777" w:rsidR="00740FF6" w:rsidRPr="002B6B0D" w:rsidRDefault="00740FF6" w:rsidP="00740FF6">
      <w:pPr>
        <w:pStyle w:val="ListParagraph"/>
        <w:numPr>
          <w:ilvl w:val="2"/>
          <w:numId w:val="25"/>
        </w:numPr>
        <w:spacing w:before="0" w:after="0"/>
      </w:pPr>
      <w:r w:rsidRPr="002B6B0D">
        <w:t>Class area location is/are 1.0, 2.0.</w:t>
      </w:r>
    </w:p>
    <w:p w14:paraId="12A53029" w14:textId="77777777" w:rsidR="00740FF6" w:rsidRPr="002B6B0D" w:rsidRDefault="00740FF6" w:rsidP="00740FF6">
      <w:pPr>
        <w:pStyle w:val="ListParagraph"/>
        <w:numPr>
          <w:ilvl w:val="1"/>
          <w:numId w:val="25"/>
        </w:numPr>
        <w:spacing w:before="0" w:after="0"/>
      </w:pPr>
      <w:r w:rsidRPr="002B6B0D">
        <w:t>Total length driven by Economic Loss: 4393.44 meters.</w:t>
      </w:r>
    </w:p>
    <w:p w14:paraId="66354931" w14:textId="77777777" w:rsidR="00740FF6" w:rsidRPr="002B6B0D" w:rsidRDefault="00740FF6" w:rsidP="00740FF6">
      <w:pPr>
        <w:pStyle w:val="ListParagraph"/>
        <w:numPr>
          <w:ilvl w:val="1"/>
          <w:numId w:val="25"/>
        </w:numPr>
        <w:spacing w:before="0" w:after="0"/>
      </w:pPr>
      <w:r w:rsidRPr="002B6B0D">
        <w:t>Economic Loss Cost distributed between minimum of $2.97 and maximum of $4.66MM:</w:t>
      </w:r>
    </w:p>
    <w:p w14:paraId="2545D4C3" w14:textId="77777777" w:rsidR="00740FF6" w:rsidRPr="002B6B0D" w:rsidRDefault="00740FF6" w:rsidP="00740FF6">
      <w:pPr>
        <w:pStyle w:val="ListParagraph"/>
        <w:numPr>
          <w:ilvl w:val="2"/>
          <w:numId w:val="25"/>
        </w:numPr>
        <w:spacing w:before="0" w:after="0"/>
      </w:pPr>
      <w:r w:rsidRPr="002B6B0D">
        <w:t>Repair costs between minimum of $14,500.00 and maximum of $50,000.00.</w:t>
      </w:r>
    </w:p>
    <w:p w14:paraId="03000F44" w14:textId="77777777" w:rsidR="00740FF6" w:rsidRPr="002B6B0D" w:rsidRDefault="00740FF6" w:rsidP="00740FF6">
      <w:pPr>
        <w:pStyle w:val="ListParagraph"/>
        <w:numPr>
          <w:ilvl w:val="2"/>
          <w:numId w:val="25"/>
        </w:numPr>
        <w:spacing w:before="0" w:after="0"/>
      </w:pPr>
      <w:r w:rsidRPr="002B6B0D">
        <w:lastRenderedPageBreak/>
        <w:t>Outage losses between minimum of $200,000.00 and maximum of $200,000.00.</w:t>
      </w:r>
    </w:p>
    <w:p w14:paraId="34564FB0" w14:textId="77777777" w:rsidR="00740FF6" w:rsidRPr="002B6B0D" w:rsidRDefault="00740FF6" w:rsidP="00740FF6">
      <w:pPr>
        <w:pStyle w:val="ListParagraph"/>
        <w:numPr>
          <w:ilvl w:val="2"/>
          <w:numId w:val="25"/>
        </w:numPr>
        <w:spacing w:before="0" w:after="0"/>
      </w:pPr>
      <w:r w:rsidRPr="002B6B0D">
        <w:t>Product type is HVP Product.</w:t>
      </w:r>
    </w:p>
    <w:p w14:paraId="6E3BDE51" w14:textId="77777777" w:rsidR="00740FF6" w:rsidRPr="002B6B0D" w:rsidRDefault="00740FF6" w:rsidP="00740FF6">
      <w:pPr>
        <w:pStyle w:val="ListParagraph"/>
        <w:numPr>
          <w:ilvl w:val="2"/>
          <w:numId w:val="25"/>
        </w:numPr>
        <w:spacing w:before="0" w:after="0"/>
      </w:pPr>
      <w:r w:rsidRPr="002B6B0D">
        <w:t>Leak cost between minimum of $0.25 and maximum of $0.52MM</w:t>
      </w:r>
    </w:p>
    <w:p w14:paraId="09CCAFEE" w14:textId="77777777" w:rsidR="00740FF6" w:rsidRPr="002B6B0D" w:rsidRDefault="00740FF6" w:rsidP="00740FF6">
      <w:pPr>
        <w:pStyle w:val="ListParagraph"/>
        <w:numPr>
          <w:ilvl w:val="2"/>
          <w:numId w:val="25"/>
        </w:numPr>
        <w:spacing w:before="0" w:after="0"/>
      </w:pPr>
      <w:r w:rsidRPr="002B6B0D">
        <w:t>Leak scenario yielded 16.0 intersections with structures, with minimum of $25,000.00 and maximum of $268,825.00 in cost of structures impacted.</w:t>
      </w:r>
    </w:p>
    <w:p w14:paraId="0C860386" w14:textId="77777777" w:rsidR="00740FF6" w:rsidRPr="002B6B0D" w:rsidRDefault="00740FF6" w:rsidP="00740FF6">
      <w:pPr>
        <w:pStyle w:val="ListParagraph"/>
        <w:numPr>
          <w:ilvl w:val="2"/>
          <w:numId w:val="25"/>
        </w:numPr>
        <w:spacing w:before="0" w:after="0"/>
      </w:pPr>
      <w:r w:rsidRPr="002B6B0D">
        <w:t>Leak product loss costs between minimum of $40,141.48 and maximum of $40,141.48</w:t>
      </w:r>
    </w:p>
    <w:p w14:paraId="0C41D8CA" w14:textId="77777777" w:rsidR="00740FF6" w:rsidRPr="002B6B0D" w:rsidRDefault="00740FF6" w:rsidP="00740FF6">
      <w:pPr>
        <w:pStyle w:val="ListParagraph"/>
        <w:numPr>
          <w:ilvl w:val="2"/>
          <w:numId w:val="25"/>
        </w:numPr>
        <w:spacing w:before="0" w:after="0"/>
      </w:pPr>
      <w:r w:rsidRPr="002B6B0D">
        <w:t>Rupture cost between minimum of $19.48 and maximum of $25.75MM</w:t>
      </w:r>
    </w:p>
    <w:p w14:paraId="55267E32" w14:textId="77777777" w:rsidR="00740FF6" w:rsidRPr="002B6B0D" w:rsidRDefault="00740FF6" w:rsidP="00740FF6">
      <w:pPr>
        <w:pStyle w:val="ListParagraph"/>
        <w:numPr>
          <w:ilvl w:val="2"/>
          <w:numId w:val="25"/>
        </w:numPr>
        <w:spacing w:before="0" w:after="0"/>
      </w:pPr>
      <w:r w:rsidRPr="002B6B0D">
        <w:t>Rupture scenario yielded 40.0 intersections with structures, with minimum of $25,000.00 and maximum of $6,266,540.00 in cost of structures impacted</w:t>
      </w:r>
    </w:p>
    <w:p w14:paraId="40C42293" w14:textId="77777777" w:rsidR="00740FF6" w:rsidRPr="002B6B0D" w:rsidRDefault="00740FF6" w:rsidP="00740FF6">
      <w:pPr>
        <w:pStyle w:val="ListParagraph"/>
        <w:numPr>
          <w:ilvl w:val="2"/>
          <w:numId w:val="25"/>
        </w:numPr>
        <w:spacing w:before="0" w:after="0"/>
      </w:pPr>
      <w:r w:rsidRPr="002B6B0D">
        <w:t>Rupture product loss costs between minimum of $19,265,442.30 and maximum of $19,265,442.30</w:t>
      </w:r>
    </w:p>
    <w:p w14:paraId="3F6F3626" w14:textId="77777777" w:rsidR="00740FF6" w:rsidRPr="002B6B0D" w:rsidRDefault="00740FF6" w:rsidP="00740FF6">
      <w:pPr>
        <w:pStyle w:val="ListParagraph"/>
        <w:numPr>
          <w:ilvl w:val="2"/>
          <w:numId w:val="25"/>
        </w:numPr>
        <w:spacing w:before="0" w:after="0"/>
      </w:pPr>
      <w:r w:rsidRPr="002B6B0D">
        <w:t>Puncture cost between minimum of $1.53 and maximum of $5.33MM</w:t>
      </w:r>
    </w:p>
    <w:p w14:paraId="287D13FE" w14:textId="77777777" w:rsidR="00740FF6" w:rsidRPr="002B6B0D" w:rsidRDefault="00740FF6" w:rsidP="00740FF6">
      <w:pPr>
        <w:pStyle w:val="ListParagraph"/>
        <w:numPr>
          <w:ilvl w:val="2"/>
          <w:numId w:val="25"/>
        </w:numPr>
        <w:spacing w:before="0" w:after="0"/>
      </w:pPr>
      <w:r w:rsidRPr="002B6B0D">
        <w:t>Puncture scenario yielded 45.0 intersections with structures, with minimum of $25,000.00 and maximum of $3,792,943.00 in cost of structures impacted</w:t>
      </w:r>
    </w:p>
    <w:p w14:paraId="6174B5FD" w14:textId="77777777" w:rsidR="00740FF6" w:rsidRPr="002B6B0D" w:rsidRDefault="00740FF6" w:rsidP="00740FF6">
      <w:pPr>
        <w:pStyle w:val="ListParagraph"/>
        <w:numPr>
          <w:ilvl w:val="2"/>
          <w:numId w:val="25"/>
        </w:numPr>
        <w:spacing w:before="0" w:after="0"/>
      </w:pPr>
      <w:r w:rsidRPr="002B6B0D">
        <w:t>Product Loss costs between minimum of $1,318,957.76 and maximum of $1,318,957.76"</w:t>
      </w:r>
    </w:p>
    <w:p w14:paraId="55768606" w14:textId="77777777" w:rsidR="00740FF6" w:rsidRPr="002B6B0D" w:rsidRDefault="00740FF6" w:rsidP="00740FF6">
      <w:pPr>
        <w:pStyle w:val="ListParagraph"/>
        <w:numPr>
          <w:ilvl w:val="0"/>
          <w:numId w:val="25"/>
        </w:numPr>
        <w:spacing w:before="0" w:after="0"/>
      </w:pPr>
      <w:r w:rsidRPr="002B6B0D">
        <w:t>"NPS8 SARNIA CONDENSATE TO SUNCOR</w:t>
      </w:r>
    </w:p>
    <w:p w14:paraId="3F006939" w14:textId="77777777" w:rsidR="00740FF6" w:rsidRPr="002B6B0D" w:rsidRDefault="00740FF6" w:rsidP="00740FF6">
      <w:pPr>
        <w:pStyle w:val="ListParagraph"/>
        <w:numPr>
          <w:ilvl w:val="1"/>
          <w:numId w:val="25"/>
        </w:numPr>
        <w:spacing w:before="0" w:after="0"/>
      </w:pPr>
      <w:r w:rsidRPr="002B6B0D">
        <w:t>Total Cumulative Length (m):</w:t>
      </w:r>
      <w:r w:rsidRPr="002B6B0D">
        <w:tab/>
        <w:t>7802.27</w:t>
      </w:r>
    </w:p>
    <w:p w14:paraId="0DD18FC5"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3B8526CC" w14:textId="77777777" w:rsidR="00740FF6" w:rsidRPr="002B6B0D" w:rsidRDefault="00740FF6" w:rsidP="00740FF6">
      <w:pPr>
        <w:pStyle w:val="ListParagraph"/>
        <w:numPr>
          <w:ilvl w:val="2"/>
          <w:numId w:val="25"/>
        </w:numPr>
        <w:spacing w:before="0" w:after="0"/>
      </w:pPr>
      <w:r w:rsidRPr="002B6B0D">
        <w:t>Installation date between minimum of 1969-01-01 and maximum of 1969-01-01</w:t>
      </w:r>
    </w:p>
    <w:p w14:paraId="7E2E3CB8" w14:textId="77777777" w:rsidR="00740FF6" w:rsidRPr="002B6B0D" w:rsidRDefault="00740FF6" w:rsidP="00740FF6">
      <w:pPr>
        <w:pStyle w:val="ListParagraph"/>
        <w:numPr>
          <w:ilvl w:val="2"/>
          <w:numId w:val="25"/>
        </w:numPr>
        <w:spacing w:before="0" w:after="0"/>
      </w:pPr>
      <w:r w:rsidRPr="002B6B0D">
        <w:t>Pipe seam type of ERW</w:t>
      </w:r>
    </w:p>
    <w:p w14:paraId="4EDC4C2A" w14:textId="77777777" w:rsidR="00740FF6" w:rsidRPr="002B6B0D" w:rsidRDefault="00740FF6" w:rsidP="00740FF6">
      <w:pPr>
        <w:pStyle w:val="ListParagraph"/>
        <w:numPr>
          <w:ilvl w:val="2"/>
          <w:numId w:val="25"/>
        </w:numPr>
        <w:spacing w:before="0" w:after="0"/>
      </w:pPr>
      <w:r w:rsidRPr="002B6B0D">
        <w:t>Maximum Operating Stress percentage between minimum of 36.07 and maximum of 71.91% SMYS</w:t>
      </w:r>
    </w:p>
    <w:p w14:paraId="7462C1B2" w14:textId="77777777" w:rsidR="00740FF6" w:rsidRPr="002B6B0D" w:rsidRDefault="00740FF6" w:rsidP="00740FF6">
      <w:pPr>
        <w:pStyle w:val="ListParagraph"/>
        <w:numPr>
          <w:ilvl w:val="1"/>
          <w:numId w:val="25"/>
        </w:numPr>
        <w:spacing w:before="0" w:after="0"/>
      </w:pPr>
      <w:r w:rsidRPr="002B6B0D">
        <w:t>Consequence of failure distributed between minimum of $16.21 and maximum of $107.98MM</w:t>
      </w:r>
    </w:p>
    <w:p w14:paraId="0BADACB9" w14:textId="77777777" w:rsidR="00740FF6" w:rsidRPr="002B6B0D" w:rsidRDefault="00740FF6" w:rsidP="00740FF6">
      <w:pPr>
        <w:pStyle w:val="ListParagraph"/>
        <w:numPr>
          <w:ilvl w:val="1"/>
          <w:numId w:val="25"/>
        </w:numPr>
        <w:spacing w:before="0" w:after="0"/>
      </w:pPr>
      <w:r w:rsidRPr="002B6B0D">
        <w:t>Total length driven by Safety: 2199.25 meters.</w:t>
      </w:r>
    </w:p>
    <w:p w14:paraId="20C7EDC8" w14:textId="77777777" w:rsidR="00740FF6" w:rsidRPr="002B6B0D" w:rsidRDefault="00740FF6" w:rsidP="00740FF6">
      <w:pPr>
        <w:pStyle w:val="ListParagraph"/>
        <w:numPr>
          <w:ilvl w:val="1"/>
          <w:numId w:val="25"/>
        </w:numPr>
        <w:spacing w:before="0" w:after="0"/>
      </w:pPr>
      <w:r w:rsidRPr="002B6B0D">
        <w:t>Safety Cost distributed between minimum of $0.00 and maximum of $90.93MM:</w:t>
      </w:r>
    </w:p>
    <w:p w14:paraId="30F9CA74" w14:textId="77777777" w:rsidR="00740FF6" w:rsidRPr="002B6B0D" w:rsidRDefault="00740FF6" w:rsidP="00740FF6">
      <w:pPr>
        <w:pStyle w:val="ListParagraph"/>
        <w:numPr>
          <w:ilvl w:val="2"/>
          <w:numId w:val="25"/>
        </w:numPr>
        <w:spacing w:before="0" w:after="0"/>
      </w:pPr>
      <w:r w:rsidRPr="002B6B0D">
        <w:t>Leak cost between minimum of $0.00 and maximum of $12.11MM</w:t>
      </w:r>
    </w:p>
    <w:p w14:paraId="79D891D7" w14:textId="77777777" w:rsidR="00740FF6" w:rsidRPr="002B6B0D" w:rsidRDefault="00740FF6" w:rsidP="00740FF6">
      <w:pPr>
        <w:pStyle w:val="ListParagraph"/>
        <w:numPr>
          <w:ilvl w:val="2"/>
          <w:numId w:val="25"/>
        </w:numPr>
        <w:spacing w:before="0" w:after="0"/>
      </w:pPr>
      <w:r w:rsidRPr="002B6B0D">
        <w:t>Leak scenario yielded 21.0 intersections with structures, with minimum of 0.0 and maximum of 1.26 of population impacted.</w:t>
      </w:r>
    </w:p>
    <w:p w14:paraId="045FCCCF" w14:textId="77777777" w:rsidR="00740FF6" w:rsidRPr="002B6B0D" w:rsidRDefault="00740FF6" w:rsidP="00740FF6">
      <w:pPr>
        <w:pStyle w:val="ListParagraph"/>
        <w:numPr>
          <w:ilvl w:val="2"/>
          <w:numId w:val="25"/>
        </w:numPr>
        <w:spacing w:before="0" w:after="0"/>
      </w:pPr>
      <w:r w:rsidRPr="002B6B0D">
        <w:t>Leak hazard radius distributed between minimum of 11.8 and maximum of 11.8 meters.</w:t>
      </w:r>
    </w:p>
    <w:p w14:paraId="6A40E3A9" w14:textId="77777777" w:rsidR="00740FF6" w:rsidRPr="002B6B0D" w:rsidRDefault="00740FF6" w:rsidP="00740FF6">
      <w:pPr>
        <w:pStyle w:val="ListParagraph"/>
        <w:numPr>
          <w:ilvl w:val="2"/>
          <w:numId w:val="25"/>
        </w:numPr>
        <w:spacing w:before="0" w:after="0"/>
      </w:pPr>
      <w:r w:rsidRPr="002B6B0D">
        <w:t>Rupture cost between minimum of $0.00 and maximum of $546.62MM</w:t>
      </w:r>
    </w:p>
    <w:p w14:paraId="566AA8A7" w14:textId="77777777" w:rsidR="00740FF6" w:rsidRPr="002B6B0D" w:rsidRDefault="00740FF6" w:rsidP="00740FF6">
      <w:pPr>
        <w:pStyle w:val="ListParagraph"/>
        <w:numPr>
          <w:ilvl w:val="2"/>
          <w:numId w:val="25"/>
        </w:numPr>
        <w:spacing w:before="0" w:after="0"/>
      </w:pPr>
      <w:r w:rsidRPr="002B6B0D">
        <w:t>Rupture scenario yielded 38.0 intersections with structures, with minimum of 0.0 and maximum of 56.94 of population impacted</w:t>
      </w:r>
    </w:p>
    <w:p w14:paraId="54D4FBD6" w14:textId="77777777" w:rsidR="00740FF6" w:rsidRPr="002B6B0D" w:rsidRDefault="00740FF6" w:rsidP="00740FF6">
      <w:pPr>
        <w:pStyle w:val="ListParagraph"/>
        <w:numPr>
          <w:ilvl w:val="2"/>
          <w:numId w:val="25"/>
        </w:numPr>
        <w:spacing w:before="0" w:after="0"/>
      </w:pPr>
      <w:r w:rsidRPr="002B6B0D">
        <w:t>Rupture hazard radius distributed between minimum of 135.89 and maximum of 135.89 meters.</w:t>
      </w:r>
    </w:p>
    <w:p w14:paraId="09CE3389" w14:textId="77777777" w:rsidR="00740FF6" w:rsidRPr="002B6B0D" w:rsidRDefault="00740FF6" w:rsidP="00740FF6">
      <w:pPr>
        <w:pStyle w:val="ListParagraph"/>
        <w:numPr>
          <w:ilvl w:val="2"/>
          <w:numId w:val="25"/>
        </w:numPr>
        <w:spacing w:before="0" w:after="0"/>
      </w:pPr>
      <w:r w:rsidRPr="002B6B0D">
        <w:t>Puncture cost between minimum of $0.00 and maximum of $221.29MM</w:t>
      </w:r>
    </w:p>
    <w:p w14:paraId="469BCCBC" w14:textId="77777777" w:rsidR="00740FF6" w:rsidRPr="002B6B0D" w:rsidRDefault="00740FF6" w:rsidP="00740FF6">
      <w:pPr>
        <w:pStyle w:val="ListParagraph"/>
        <w:numPr>
          <w:ilvl w:val="2"/>
          <w:numId w:val="25"/>
        </w:numPr>
        <w:spacing w:before="0" w:after="0"/>
      </w:pPr>
      <w:r w:rsidRPr="002B6B0D">
        <w:t>Puncture scenario yielded 49.0 intersections with structures, with minimum of 0.0 and maximum of 23.05 of population impacted</w:t>
      </w:r>
    </w:p>
    <w:p w14:paraId="620A2A74" w14:textId="77777777" w:rsidR="00740FF6" w:rsidRPr="002B6B0D" w:rsidRDefault="00740FF6" w:rsidP="00740FF6">
      <w:pPr>
        <w:pStyle w:val="ListParagraph"/>
        <w:numPr>
          <w:ilvl w:val="2"/>
          <w:numId w:val="25"/>
        </w:numPr>
        <w:spacing w:before="0" w:after="0"/>
      </w:pPr>
      <w:r w:rsidRPr="002B6B0D">
        <w:t>Puncture hazard radius distributed between minimum of 47.76 and maximum of 47.76 meters.</w:t>
      </w:r>
    </w:p>
    <w:p w14:paraId="3B0B7C08" w14:textId="77777777" w:rsidR="00740FF6" w:rsidRPr="002B6B0D" w:rsidRDefault="00740FF6" w:rsidP="00740FF6">
      <w:pPr>
        <w:pStyle w:val="ListParagraph"/>
        <w:numPr>
          <w:ilvl w:val="2"/>
          <w:numId w:val="25"/>
        </w:numPr>
        <w:spacing w:before="0" w:after="0"/>
      </w:pPr>
      <w:r w:rsidRPr="002B6B0D">
        <w:t>Product type is Condensate.</w:t>
      </w:r>
    </w:p>
    <w:p w14:paraId="42A21B38" w14:textId="77777777" w:rsidR="00740FF6" w:rsidRPr="002B6B0D" w:rsidRDefault="00740FF6" w:rsidP="00740FF6">
      <w:pPr>
        <w:pStyle w:val="ListParagraph"/>
        <w:numPr>
          <w:ilvl w:val="2"/>
          <w:numId w:val="25"/>
        </w:numPr>
        <w:spacing w:before="0" w:after="0"/>
      </w:pPr>
      <w:r w:rsidRPr="002B6B0D">
        <w:t>Class area location is/are 1.0, 2.0.</w:t>
      </w:r>
    </w:p>
    <w:p w14:paraId="5FFB04CA" w14:textId="77777777" w:rsidR="00740FF6" w:rsidRPr="002B6B0D" w:rsidRDefault="00740FF6" w:rsidP="00740FF6">
      <w:pPr>
        <w:pStyle w:val="ListParagraph"/>
        <w:numPr>
          <w:ilvl w:val="1"/>
          <w:numId w:val="25"/>
        </w:numPr>
        <w:spacing w:before="0" w:after="0"/>
      </w:pPr>
      <w:r w:rsidRPr="002B6B0D">
        <w:t>Total length driven by Environmental: 5603.03 meters.</w:t>
      </w:r>
    </w:p>
    <w:p w14:paraId="3BF3A43B" w14:textId="77777777" w:rsidR="00740FF6" w:rsidRPr="002B6B0D" w:rsidRDefault="00740FF6" w:rsidP="00740FF6">
      <w:pPr>
        <w:pStyle w:val="ListParagraph"/>
        <w:numPr>
          <w:ilvl w:val="1"/>
          <w:numId w:val="25"/>
        </w:numPr>
        <w:spacing w:before="0" w:after="0"/>
      </w:pPr>
      <w:r w:rsidRPr="002B6B0D">
        <w:t>Environmental Cost distributed between minimum of $15.82 and maximum of $29.41MM:</w:t>
      </w:r>
    </w:p>
    <w:p w14:paraId="0CF04606" w14:textId="77777777" w:rsidR="00740FF6" w:rsidRPr="002B6B0D" w:rsidRDefault="00740FF6" w:rsidP="00740FF6">
      <w:pPr>
        <w:pStyle w:val="ListParagraph"/>
        <w:numPr>
          <w:ilvl w:val="2"/>
          <w:numId w:val="25"/>
        </w:numPr>
        <w:spacing w:before="0" w:after="0"/>
      </w:pPr>
      <w:r w:rsidRPr="002B6B0D">
        <w:t>Leak cost between minimum of $0.20 and maximum of $0.35MM</w:t>
      </w:r>
    </w:p>
    <w:p w14:paraId="78BB1ECE" w14:textId="77777777" w:rsidR="00740FF6" w:rsidRPr="002B6B0D" w:rsidRDefault="00740FF6" w:rsidP="00740FF6">
      <w:pPr>
        <w:pStyle w:val="ListParagraph"/>
        <w:numPr>
          <w:ilvl w:val="2"/>
          <w:numId w:val="25"/>
        </w:numPr>
        <w:spacing w:before="0" w:after="0"/>
      </w:pPr>
      <w:r w:rsidRPr="002B6B0D">
        <w:lastRenderedPageBreak/>
        <w:t>Leak spill volume between a minimum of 1889.11 and maximum of 1989.97 gallons</w:t>
      </w:r>
    </w:p>
    <w:p w14:paraId="3D99C1BE" w14:textId="77777777" w:rsidR="00740FF6" w:rsidRPr="002B6B0D" w:rsidRDefault="00740FF6" w:rsidP="00740FF6">
      <w:pPr>
        <w:pStyle w:val="ListParagraph"/>
        <w:numPr>
          <w:ilvl w:val="2"/>
          <w:numId w:val="25"/>
        </w:numPr>
        <w:spacing w:before="0" w:after="0"/>
      </w:pPr>
      <w:r w:rsidRPr="002B6B0D">
        <w:t>Rupture cost between minimum of $96.10 and maximum of $169.14MM</w:t>
      </w:r>
    </w:p>
    <w:p w14:paraId="4EAA6812" w14:textId="77777777" w:rsidR="00740FF6" w:rsidRPr="002B6B0D" w:rsidRDefault="00740FF6" w:rsidP="00740FF6">
      <w:pPr>
        <w:pStyle w:val="ListParagraph"/>
        <w:numPr>
          <w:ilvl w:val="2"/>
          <w:numId w:val="25"/>
        </w:numPr>
        <w:spacing w:before="0" w:after="0"/>
      </w:pPr>
      <w:r w:rsidRPr="002B6B0D">
        <w:t>Rupture spill volume is between a minimum of 906656.27 and maximum of 955064.68 gallons</w:t>
      </w:r>
    </w:p>
    <w:p w14:paraId="7A675067" w14:textId="77777777" w:rsidR="00740FF6" w:rsidRPr="002B6B0D" w:rsidRDefault="00740FF6" w:rsidP="00740FF6">
      <w:pPr>
        <w:pStyle w:val="ListParagraph"/>
        <w:numPr>
          <w:ilvl w:val="2"/>
          <w:numId w:val="25"/>
        </w:numPr>
        <w:spacing w:before="0" w:after="0"/>
      </w:pPr>
      <w:r w:rsidRPr="002B6B0D">
        <w:t>Puncture cost between minimum of $6.58 and maximum of $11.58MM</w:t>
      </w:r>
    </w:p>
    <w:p w14:paraId="688485C3" w14:textId="77777777" w:rsidR="00740FF6" w:rsidRPr="002B6B0D" w:rsidRDefault="00740FF6" w:rsidP="00740FF6">
      <w:pPr>
        <w:pStyle w:val="ListParagraph"/>
        <w:numPr>
          <w:ilvl w:val="2"/>
          <w:numId w:val="25"/>
        </w:numPr>
        <w:spacing w:before="0" w:after="0"/>
      </w:pPr>
      <w:r w:rsidRPr="002B6B0D">
        <w:t>Puncture spill volume is between a minimum of 62071.83 and maximum of 65385.99 gallons</w:t>
      </w:r>
    </w:p>
    <w:p w14:paraId="3F0C7DE7" w14:textId="77777777" w:rsidR="00740FF6" w:rsidRPr="002B6B0D" w:rsidRDefault="00740FF6" w:rsidP="00740FF6">
      <w:pPr>
        <w:pStyle w:val="ListParagraph"/>
        <w:numPr>
          <w:ilvl w:val="2"/>
          <w:numId w:val="25"/>
        </w:numPr>
        <w:spacing w:before="0" w:after="0"/>
      </w:pPr>
      <w:r w:rsidRPr="002B6B0D">
        <w:t xml:space="preserve">Land use distributed as </w:t>
      </w:r>
    </w:p>
    <w:p w14:paraId="5D46EE9E" w14:textId="77777777" w:rsidR="00740FF6" w:rsidRPr="002B6B0D" w:rsidRDefault="00740FF6" w:rsidP="00740FF6">
      <w:pPr>
        <w:pStyle w:val="ListParagraph"/>
        <w:numPr>
          <w:ilvl w:val="3"/>
          <w:numId w:val="25"/>
        </w:numPr>
        <w:spacing w:before="0" w:after="0"/>
      </w:pPr>
      <w:r w:rsidRPr="002B6B0D">
        <w:t>Agricultural: 1,826.34</w:t>
      </w:r>
    </w:p>
    <w:p w14:paraId="053D0C3A" w14:textId="77777777" w:rsidR="00740FF6" w:rsidRPr="002B6B0D" w:rsidRDefault="00740FF6" w:rsidP="00740FF6">
      <w:pPr>
        <w:pStyle w:val="ListParagraph"/>
        <w:numPr>
          <w:ilvl w:val="3"/>
          <w:numId w:val="25"/>
        </w:numPr>
        <w:spacing w:before="0" w:after="0"/>
      </w:pPr>
      <w:r w:rsidRPr="002B6B0D">
        <w:t>Forested: 1,528.89</w:t>
      </w:r>
    </w:p>
    <w:p w14:paraId="120AC4F8" w14:textId="77777777" w:rsidR="00740FF6" w:rsidRPr="002B6B0D" w:rsidRDefault="00740FF6" w:rsidP="00740FF6">
      <w:pPr>
        <w:pStyle w:val="ListParagraph"/>
        <w:numPr>
          <w:ilvl w:val="3"/>
          <w:numId w:val="25"/>
        </w:numPr>
        <w:spacing w:before="0" w:after="0"/>
      </w:pPr>
      <w:r w:rsidRPr="002B6B0D">
        <w:t>Utility Corridor: 4,445.74</w:t>
      </w:r>
    </w:p>
    <w:p w14:paraId="423324E7" w14:textId="77777777" w:rsidR="00740FF6" w:rsidRPr="002B6B0D" w:rsidRDefault="00740FF6" w:rsidP="00740FF6">
      <w:pPr>
        <w:pStyle w:val="ListParagraph"/>
        <w:numPr>
          <w:ilvl w:val="3"/>
          <w:numId w:val="25"/>
        </w:numPr>
        <w:spacing w:before="0" w:after="0"/>
      </w:pPr>
      <w:r w:rsidRPr="002B6B0D">
        <w:t>Water Course: 1.30</w:t>
      </w:r>
    </w:p>
    <w:p w14:paraId="3F1B7E58" w14:textId="77777777" w:rsidR="00740FF6" w:rsidRPr="002B6B0D" w:rsidRDefault="00740FF6" w:rsidP="00740FF6">
      <w:pPr>
        <w:pStyle w:val="ListParagraph"/>
        <w:numPr>
          <w:ilvl w:val="0"/>
          <w:numId w:val="25"/>
        </w:numPr>
        <w:spacing w:before="0" w:after="0"/>
      </w:pPr>
      <w:r w:rsidRPr="002B6B0D">
        <w:t>"SS-09/SS-08 NPS 4</w:t>
      </w:r>
    </w:p>
    <w:p w14:paraId="1CCADA4D" w14:textId="77777777" w:rsidR="00740FF6" w:rsidRPr="002B6B0D" w:rsidRDefault="00740FF6" w:rsidP="00740FF6">
      <w:pPr>
        <w:pStyle w:val="ListParagraph"/>
        <w:numPr>
          <w:ilvl w:val="1"/>
          <w:numId w:val="25"/>
        </w:numPr>
        <w:spacing w:before="0" w:after="0"/>
      </w:pPr>
      <w:r w:rsidRPr="002B6B0D">
        <w:t>Total Cumulative Length (m):</w:t>
      </w:r>
      <w:r w:rsidRPr="002B6B0D">
        <w:tab/>
        <w:t>7319.88</w:t>
      </w:r>
    </w:p>
    <w:p w14:paraId="2D2577C4"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1.000e-02.</w:t>
      </w:r>
    </w:p>
    <w:p w14:paraId="11707219" w14:textId="77777777" w:rsidR="00740FF6" w:rsidRPr="002B6B0D" w:rsidRDefault="00740FF6" w:rsidP="00740FF6">
      <w:pPr>
        <w:pStyle w:val="ListParagraph"/>
        <w:numPr>
          <w:ilvl w:val="2"/>
          <w:numId w:val="25"/>
        </w:numPr>
        <w:spacing w:before="0" w:after="0"/>
      </w:pPr>
      <w:r w:rsidRPr="002B6B0D">
        <w:t>Installation date between minimum of 1966-01-01 and maximum of 1966-01-01</w:t>
      </w:r>
    </w:p>
    <w:p w14:paraId="21D5DF08" w14:textId="77777777" w:rsidR="00740FF6" w:rsidRPr="002B6B0D" w:rsidRDefault="00740FF6" w:rsidP="00740FF6">
      <w:pPr>
        <w:pStyle w:val="ListParagraph"/>
        <w:numPr>
          <w:ilvl w:val="2"/>
          <w:numId w:val="25"/>
        </w:numPr>
        <w:spacing w:before="0" w:after="0"/>
      </w:pPr>
      <w:r w:rsidRPr="002B6B0D">
        <w:t>Pipe seam type of ERW</w:t>
      </w:r>
    </w:p>
    <w:p w14:paraId="24DA075B" w14:textId="77777777" w:rsidR="00740FF6" w:rsidRPr="002B6B0D" w:rsidRDefault="00740FF6" w:rsidP="00740FF6">
      <w:pPr>
        <w:pStyle w:val="ListParagraph"/>
        <w:numPr>
          <w:ilvl w:val="2"/>
          <w:numId w:val="25"/>
        </w:numPr>
        <w:spacing w:before="0" w:after="0"/>
      </w:pPr>
      <w:r w:rsidRPr="002B6B0D">
        <w:t>Maximum Operating Stress percentage between minimum of 39.18 and maximum of 39.18% SMYS</w:t>
      </w:r>
    </w:p>
    <w:p w14:paraId="5B58F28B" w14:textId="77777777" w:rsidR="00740FF6" w:rsidRPr="002B6B0D" w:rsidRDefault="00740FF6" w:rsidP="00740FF6">
      <w:pPr>
        <w:pStyle w:val="ListParagraph"/>
        <w:numPr>
          <w:ilvl w:val="1"/>
          <w:numId w:val="25"/>
        </w:numPr>
        <w:spacing w:before="0" w:after="0"/>
      </w:pPr>
      <w:r w:rsidRPr="002B6B0D">
        <w:t>Consequence of failure distributed between minimum of $5.38 and maximum of $6.14MM</w:t>
      </w:r>
    </w:p>
    <w:p w14:paraId="7E5D9915" w14:textId="77777777" w:rsidR="00740FF6" w:rsidRPr="002B6B0D" w:rsidRDefault="00740FF6" w:rsidP="00740FF6">
      <w:pPr>
        <w:pStyle w:val="ListParagraph"/>
        <w:numPr>
          <w:ilvl w:val="1"/>
          <w:numId w:val="25"/>
        </w:numPr>
        <w:spacing w:before="0" w:after="0"/>
      </w:pPr>
      <w:r w:rsidRPr="002B6B0D">
        <w:t>Total length driven by Environmental: 7319.88 meters.</w:t>
      </w:r>
    </w:p>
    <w:p w14:paraId="67C6AB9E" w14:textId="77777777" w:rsidR="00740FF6" w:rsidRPr="002B6B0D" w:rsidRDefault="00740FF6" w:rsidP="00740FF6">
      <w:pPr>
        <w:pStyle w:val="ListParagraph"/>
        <w:numPr>
          <w:ilvl w:val="1"/>
          <w:numId w:val="25"/>
        </w:numPr>
        <w:spacing w:before="0" w:after="0"/>
      </w:pPr>
      <w:r w:rsidRPr="002B6B0D">
        <w:t>Environmental Cost distributed between minimum of $5.12 and maximum of $5.87MM:</w:t>
      </w:r>
    </w:p>
    <w:p w14:paraId="4BB2C94E" w14:textId="77777777" w:rsidR="00740FF6" w:rsidRPr="002B6B0D" w:rsidRDefault="00740FF6" w:rsidP="00740FF6">
      <w:pPr>
        <w:pStyle w:val="ListParagraph"/>
        <w:numPr>
          <w:ilvl w:val="2"/>
          <w:numId w:val="25"/>
        </w:numPr>
        <w:spacing w:before="0" w:after="0"/>
      </w:pPr>
      <w:r w:rsidRPr="002B6B0D">
        <w:t>Leak cost between minimum of $0.16 and maximum of $0.19MM</w:t>
      </w:r>
    </w:p>
    <w:p w14:paraId="24E1874F" w14:textId="77777777" w:rsidR="00740FF6" w:rsidRPr="002B6B0D" w:rsidRDefault="00740FF6" w:rsidP="00740FF6">
      <w:pPr>
        <w:pStyle w:val="ListParagraph"/>
        <w:numPr>
          <w:ilvl w:val="2"/>
          <w:numId w:val="25"/>
        </w:numPr>
        <w:spacing w:before="0" w:after="0"/>
      </w:pPr>
      <w:r w:rsidRPr="002B6B0D">
        <w:t>Leak spill volume between a minimum of 1545.39 and maximum of 1772.8 gallons</w:t>
      </w:r>
    </w:p>
    <w:p w14:paraId="7B10B098" w14:textId="77777777" w:rsidR="00740FF6" w:rsidRPr="002B6B0D" w:rsidRDefault="00740FF6" w:rsidP="00740FF6">
      <w:pPr>
        <w:pStyle w:val="ListParagraph"/>
        <w:numPr>
          <w:ilvl w:val="2"/>
          <w:numId w:val="25"/>
        </w:numPr>
        <w:spacing w:before="0" w:after="0"/>
      </w:pPr>
      <w:r w:rsidRPr="002B6B0D">
        <w:t>Rupture cost between minimum of $21.40 and maximum of $24.55MM</w:t>
      </w:r>
    </w:p>
    <w:p w14:paraId="4A53C1B0" w14:textId="77777777" w:rsidR="00740FF6" w:rsidRPr="002B6B0D" w:rsidRDefault="00740FF6" w:rsidP="00740FF6">
      <w:pPr>
        <w:pStyle w:val="ListParagraph"/>
        <w:numPr>
          <w:ilvl w:val="2"/>
          <w:numId w:val="25"/>
        </w:numPr>
        <w:spacing w:before="0" w:after="0"/>
      </w:pPr>
      <w:r w:rsidRPr="002B6B0D">
        <w:t>Rupture spill volume is between a minimum of 201897.55 and maximum of 231607.68 gallons</w:t>
      </w:r>
    </w:p>
    <w:p w14:paraId="0A3A4A31" w14:textId="77777777" w:rsidR="00740FF6" w:rsidRPr="002B6B0D" w:rsidRDefault="00740FF6" w:rsidP="00740FF6">
      <w:pPr>
        <w:pStyle w:val="ListParagraph"/>
        <w:numPr>
          <w:ilvl w:val="2"/>
          <w:numId w:val="25"/>
        </w:numPr>
        <w:spacing w:before="0" w:after="0"/>
      </w:pPr>
      <w:r w:rsidRPr="002B6B0D">
        <w:t>Puncture cost between minimum of $5.38 and maximum of $6.17MM</w:t>
      </w:r>
    </w:p>
    <w:p w14:paraId="793CF7B0" w14:textId="77777777" w:rsidR="00740FF6" w:rsidRPr="002B6B0D" w:rsidRDefault="00740FF6" w:rsidP="00740FF6">
      <w:pPr>
        <w:pStyle w:val="ListParagraph"/>
        <w:numPr>
          <w:ilvl w:val="2"/>
          <w:numId w:val="25"/>
        </w:numPr>
        <w:spacing w:before="0" w:after="0"/>
      </w:pPr>
      <w:r w:rsidRPr="002B6B0D">
        <w:t>Puncture spill volume is between a minimum of 50778.06 and maximum of 58250.28 gallons</w:t>
      </w:r>
    </w:p>
    <w:p w14:paraId="32F71C7D" w14:textId="77777777" w:rsidR="00740FF6" w:rsidRPr="002B6B0D" w:rsidRDefault="00740FF6" w:rsidP="00740FF6">
      <w:pPr>
        <w:pStyle w:val="ListParagraph"/>
        <w:numPr>
          <w:ilvl w:val="2"/>
          <w:numId w:val="25"/>
        </w:numPr>
        <w:spacing w:before="0" w:after="0"/>
      </w:pPr>
      <w:r w:rsidRPr="002B6B0D">
        <w:t xml:space="preserve">Land use distributed as </w:t>
      </w:r>
    </w:p>
    <w:p w14:paraId="4D0CC37F" w14:textId="77777777" w:rsidR="00740FF6" w:rsidRPr="002B6B0D" w:rsidRDefault="00740FF6" w:rsidP="00740FF6">
      <w:pPr>
        <w:pStyle w:val="ListParagraph"/>
        <w:numPr>
          <w:ilvl w:val="3"/>
          <w:numId w:val="25"/>
        </w:numPr>
        <w:spacing w:before="0" w:after="0"/>
      </w:pPr>
      <w:r w:rsidRPr="002B6B0D">
        <w:t>Agricultural: 7,319.88</w:t>
      </w:r>
    </w:p>
    <w:p w14:paraId="7DB4C20A" w14:textId="77777777" w:rsidR="00740FF6" w:rsidRPr="002B6B0D" w:rsidRDefault="00740FF6" w:rsidP="00740FF6">
      <w:pPr>
        <w:pStyle w:val="ListParagraph"/>
        <w:numPr>
          <w:ilvl w:val="0"/>
          <w:numId w:val="25"/>
        </w:numPr>
        <w:spacing w:before="0" w:after="0"/>
      </w:pPr>
      <w:r w:rsidRPr="002B6B0D">
        <w:t>"SS-69/SS-34 NPS 4</w:t>
      </w:r>
    </w:p>
    <w:p w14:paraId="1A84F0D9" w14:textId="77777777" w:rsidR="00740FF6" w:rsidRPr="002B6B0D" w:rsidRDefault="00740FF6" w:rsidP="00740FF6">
      <w:pPr>
        <w:pStyle w:val="ListParagraph"/>
        <w:numPr>
          <w:ilvl w:val="1"/>
          <w:numId w:val="25"/>
        </w:numPr>
        <w:spacing w:before="0" w:after="0"/>
      </w:pPr>
      <w:r w:rsidRPr="002B6B0D">
        <w:t>Total Cumulative Length (m):</w:t>
      </w:r>
      <w:r w:rsidRPr="002B6B0D">
        <w:tab/>
        <w:t>5765.38</w:t>
      </w:r>
    </w:p>
    <w:p w14:paraId="79186801"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385AF0E4" w14:textId="77777777" w:rsidR="00740FF6" w:rsidRPr="002B6B0D" w:rsidRDefault="00740FF6" w:rsidP="00740FF6">
      <w:pPr>
        <w:pStyle w:val="ListParagraph"/>
        <w:numPr>
          <w:ilvl w:val="2"/>
          <w:numId w:val="25"/>
        </w:numPr>
        <w:spacing w:before="0" w:after="0"/>
      </w:pPr>
      <w:r w:rsidRPr="002B6B0D">
        <w:t>Installation date between minimum of 1966-01-01 and maximum of 1966-01-01</w:t>
      </w:r>
    </w:p>
    <w:p w14:paraId="13D81E7E" w14:textId="77777777" w:rsidR="00740FF6" w:rsidRPr="002B6B0D" w:rsidRDefault="00740FF6" w:rsidP="00740FF6">
      <w:pPr>
        <w:pStyle w:val="ListParagraph"/>
        <w:numPr>
          <w:ilvl w:val="2"/>
          <w:numId w:val="25"/>
        </w:numPr>
        <w:spacing w:before="0" w:after="0"/>
      </w:pPr>
      <w:r w:rsidRPr="002B6B0D">
        <w:t>Pipe seam type of ERW</w:t>
      </w:r>
    </w:p>
    <w:p w14:paraId="65167C12" w14:textId="77777777" w:rsidR="00740FF6" w:rsidRPr="002B6B0D" w:rsidRDefault="00740FF6" w:rsidP="00740FF6">
      <w:pPr>
        <w:pStyle w:val="ListParagraph"/>
        <w:numPr>
          <w:ilvl w:val="2"/>
          <w:numId w:val="25"/>
        </w:numPr>
        <w:spacing w:before="0" w:after="0"/>
      </w:pPr>
      <w:r w:rsidRPr="002B6B0D">
        <w:t>Maximum Operating Stress percentage between minimum of 31.34 and maximum of 47.13% SMYS</w:t>
      </w:r>
    </w:p>
    <w:p w14:paraId="2AA2B680" w14:textId="77777777" w:rsidR="00740FF6" w:rsidRPr="002B6B0D" w:rsidRDefault="00740FF6" w:rsidP="00740FF6">
      <w:pPr>
        <w:pStyle w:val="ListParagraph"/>
        <w:numPr>
          <w:ilvl w:val="1"/>
          <w:numId w:val="25"/>
        </w:numPr>
        <w:spacing w:before="0" w:after="0"/>
      </w:pPr>
      <w:r w:rsidRPr="002B6B0D">
        <w:t>Consequence of failure distributed between minimum of $4.66 and maximum of $7.29MM</w:t>
      </w:r>
    </w:p>
    <w:p w14:paraId="3F401EEC" w14:textId="77777777" w:rsidR="00740FF6" w:rsidRPr="002B6B0D" w:rsidRDefault="00740FF6" w:rsidP="00740FF6">
      <w:pPr>
        <w:pStyle w:val="ListParagraph"/>
        <w:numPr>
          <w:ilvl w:val="1"/>
          <w:numId w:val="25"/>
        </w:numPr>
        <w:spacing w:before="0" w:after="0"/>
      </w:pPr>
      <w:r w:rsidRPr="002B6B0D">
        <w:t>Total length driven by Environmental: 5765.38 meters.</w:t>
      </w:r>
    </w:p>
    <w:p w14:paraId="19EF1615" w14:textId="77777777" w:rsidR="00740FF6" w:rsidRPr="002B6B0D" w:rsidRDefault="00740FF6" w:rsidP="00740FF6">
      <w:pPr>
        <w:pStyle w:val="ListParagraph"/>
        <w:numPr>
          <w:ilvl w:val="1"/>
          <w:numId w:val="25"/>
        </w:numPr>
        <w:spacing w:before="0" w:after="0"/>
      </w:pPr>
      <w:r w:rsidRPr="002B6B0D">
        <w:t>Environmental Cost distributed between minimum of $4.41 and maximum of $7.01MM:</w:t>
      </w:r>
    </w:p>
    <w:p w14:paraId="042EEF03" w14:textId="77777777" w:rsidR="00740FF6" w:rsidRPr="002B6B0D" w:rsidRDefault="00740FF6" w:rsidP="00740FF6">
      <w:pPr>
        <w:pStyle w:val="ListParagraph"/>
        <w:numPr>
          <w:ilvl w:val="2"/>
          <w:numId w:val="25"/>
        </w:numPr>
        <w:spacing w:before="0" w:after="0"/>
      </w:pPr>
      <w:r w:rsidRPr="002B6B0D">
        <w:t>Leak cost between minimum of $0.18 and maximum of $0.30MM</w:t>
      </w:r>
    </w:p>
    <w:p w14:paraId="1793EF3A" w14:textId="77777777" w:rsidR="00740FF6" w:rsidRPr="002B6B0D" w:rsidRDefault="00740FF6" w:rsidP="00740FF6">
      <w:pPr>
        <w:pStyle w:val="ListParagraph"/>
        <w:numPr>
          <w:ilvl w:val="2"/>
          <w:numId w:val="25"/>
        </w:numPr>
        <w:spacing w:before="0" w:after="0"/>
      </w:pPr>
      <w:r w:rsidRPr="002B6B0D">
        <w:t>Leak spill volume between a minimum of 1695.14 and maximum of 1822.72 gallons</w:t>
      </w:r>
    </w:p>
    <w:p w14:paraId="214D5332" w14:textId="77777777" w:rsidR="00740FF6" w:rsidRPr="002B6B0D" w:rsidRDefault="00740FF6" w:rsidP="00740FF6">
      <w:pPr>
        <w:pStyle w:val="ListParagraph"/>
        <w:numPr>
          <w:ilvl w:val="2"/>
          <w:numId w:val="25"/>
        </w:numPr>
        <w:spacing w:before="0" w:after="0"/>
      </w:pPr>
      <w:r w:rsidRPr="002B6B0D">
        <w:t>Rupture cost between minimum of $23.47 and maximum of $39.57MM</w:t>
      </w:r>
    </w:p>
    <w:p w14:paraId="2E7D77D0" w14:textId="77777777" w:rsidR="00740FF6" w:rsidRPr="002B6B0D" w:rsidRDefault="00740FF6" w:rsidP="00740FF6">
      <w:pPr>
        <w:pStyle w:val="ListParagraph"/>
        <w:numPr>
          <w:ilvl w:val="2"/>
          <w:numId w:val="25"/>
        </w:numPr>
        <w:spacing w:before="0" w:after="0"/>
      </w:pPr>
      <w:r w:rsidRPr="002B6B0D">
        <w:t>Rupture spill volume is between a minimum of 221461.88 and maximum of 238128.96 gallons</w:t>
      </w:r>
    </w:p>
    <w:p w14:paraId="1E6A2774" w14:textId="77777777" w:rsidR="00740FF6" w:rsidRPr="002B6B0D" w:rsidRDefault="00740FF6" w:rsidP="00740FF6">
      <w:pPr>
        <w:pStyle w:val="ListParagraph"/>
        <w:numPr>
          <w:ilvl w:val="2"/>
          <w:numId w:val="25"/>
        </w:numPr>
        <w:spacing w:before="0" w:after="0"/>
      </w:pPr>
      <w:r w:rsidRPr="002B6B0D">
        <w:lastRenderedPageBreak/>
        <w:t>Puncture cost between minimum of $5.90 and maximum of $9.95MM</w:t>
      </w:r>
    </w:p>
    <w:p w14:paraId="69784C27" w14:textId="77777777" w:rsidR="00740FF6" w:rsidRPr="002B6B0D" w:rsidRDefault="00740FF6" w:rsidP="00740FF6">
      <w:pPr>
        <w:pStyle w:val="ListParagraph"/>
        <w:numPr>
          <w:ilvl w:val="2"/>
          <w:numId w:val="25"/>
        </w:numPr>
        <w:spacing w:before="0" w:after="0"/>
      </w:pPr>
      <w:r w:rsidRPr="002B6B0D">
        <w:t>Puncture spill volume is between a minimum of 55698.57 and maximum of 59890.41 gallons</w:t>
      </w:r>
    </w:p>
    <w:p w14:paraId="470E6B27" w14:textId="77777777" w:rsidR="00740FF6" w:rsidRPr="002B6B0D" w:rsidRDefault="00740FF6" w:rsidP="00740FF6">
      <w:pPr>
        <w:pStyle w:val="ListParagraph"/>
        <w:numPr>
          <w:ilvl w:val="2"/>
          <w:numId w:val="25"/>
        </w:numPr>
        <w:spacing w:before="0" w:after="0"/>
      </w:pPr>
      <w:r w:rsidRPr="002B6B0D">
        <w:t xml:space="preserve">Land use distributed as </w:t>
      </w:r>
    </w:p>
    <w:p w14:paraId="0F31A218" w14:textId="77777777" w:rsidR="00740FF6" w:rsidRPr="002B6B0D" w:rsidRDefault="00740FF6" w:rsidP="00740FF6">
      <w:pPr>
        <w:pStyle w:val="ListParagraph"/>
        <w:numPr>
          <w:ilvl w:val="3"/>
          <w:numId w:val="25"/>
        </w:numPr>
        <w:spacing w:before="0" w:after="0"/>
      </w:pPr>
      <w:r w:rsidRPr="002B6B0D">
        <w:t>Agricultural: 5,764.36</w:t>
      </w:r>
    </w:p>
    <w:p w14:paraId="7E242DE9" w14:textId="77777777" w:rsidR="00740FF6" w:rsidRPr="002B6B0D" w:rsidRDefault="00740FF6" w:rsidP="00740FF6">
      <w:pPr>
        <w:pStyle w:val="ListParagraph"/>
        <w:numPr>
          <w:ilvl w:val="3"/>
          <w:numId w:val="25"/>
        </w:numPr>
        <w:spacing w:before="0" w:after="0"/>
      </w:pPr>
      <w:r w:rsidRPr="002B6B0D">
        <w:t>Water Course: 1.02</w:t>
      </w:r>
    </w:p>
    <w:p w14:paraId="4D023084" w14:textId="77777777" w:rsidR="00740FF6" w:rsidRPr="002B6B0D" w:rsidRDefault="00740FF6" w:rsidP="00740FF6">
      <w:pPr>
        <w:pStyle w:val="ListParagraph"/>
        <w:numPr>
          <w:ilvl w:val="0"/>
          <w:numId w:val="25"/>
        </w:numPr>
        <w:spacing w:before="0" w:after="0"/>
      </w:pPr>
      <w:r w:rsidRPr="002B6B0D">
        <w:t>"BONAVISTA LATERAL 14-24 TO 3-27 NPS 4</w:t>
      </w:r>
    </w:p>
    <w:p w14:paraId="680C0EF1" w14:textId="77777777" w:rsidR="00740FF6" w:rsidRPr="002B6B0D" w:rsidRDefault="00740FF6" w:rsidP="00740FF6">
      <w:pPr>
        <w:pStyle w:val="ListParagraph"/>
        <w:numPr>
          <w:ilvl w:val="1"/>
          <w:numId w:val="25"/>
        </w:numPr>
        <w:spacing w:before="0" w:after="0"/>
      </w:pPr>
      <w:r w:rsidRPr="002B6B0D">
        <w:t>Total Cumulative Length (m):</w:t>
      </w:r>
      <w:r w:rsidRPr="002B6B0D">
        <w:tab/>
        <w:t>5496.62</w:t>
      </w:r>
    </w:p>
    <w:p w14:paraId="31A62F55"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4F72AC6A" w14:textId="77777777" w:rsidR="00740FF6" w:rsidRPr="002B6B0D" w:rsidRDefault="00740FF6" w:rsidP="00740FF6">
      <w:pPr>
        <w:pStyle w:val="ListParagraph"/>
        <w:numPr>
          <w:ilvl w:val="2"/>
          <w:numId w:val="25"/>
        </w:numPr>
        <w:spacing w:before="0" w:after="0"/>
      </w:pPr>
      <w:r w:rsidRPr="002B6B0D">
        <w:t>Installation date between minimum of 1960-01-01 and maximum of 1960-01-01</w:t>
      </w:r>
    </w:p>
    <w:p w14:paraId="7D4D44DB" w14:textId="77777777" w:rsidR="00740FF6" w:rsidRPr="002B6B0D" w:rsidRDefault="00740FF6" w:rsidP="00740FF6">
      <w:pPr>
        <w:pStyle w:val="ListParagraph"/>
        <w:numPr>
          <w:ilvl w:val="2"/>
          <w:numId w:val="25"/>
        </w:numPr>
        <w:spacing w:before="0" w:after="0"/>
      </w:pPr>
      <w:r w:rsidRPr="002B6B0D">
        <w:t>Pipe seam type of ERW</w:t>
      </w:r>
    </w:p>
    <w:p w14:paraId="18578A69" w14:textId="77777777" w:rsidR="00740FF6" w:rsidRPr="002B6B0D" w:rsidRDefault="00740FF6" w:rsidP="00740FF6">
      <w:pPr>
        <w:pStyle w:val="ListParagraph"/>
        <w:numPr>
          <w:ilvl w:val="2"/>
          <w:numId w:val="25"/>
        </w:numPr>
        <w:spacing w:before="0" w:after="0"/>
      </w:pPr>
      <w:r w:rsidRPr="002B6B0D">
        <w:t>Maximum Operating Stress percentage between minimum of 37.34 and maximum of 56.17% SMYS</w:t>
      </w:r>
    </w:p>
    <w:p w14:paraId="71659391" w14:textId="77777777" w:rsidR="00740FF6" w:rsidRPr="002B6B0D" w:rsidRDefault="00740FF6" w:rsidP="00740FF6">
      <w:pPr>
        <w:pStyle w:val="ListParagraph"/>
        <w:numPr>
          <w:ilvl w:val="1"/>
          <w:numId w:val="25"/>
        </w:numPr>
        <w:spacing w:before="0" w:after="0"/>
      </w:pPr>
      <w:r w:rsidRPr="002B6B0D">
        <w:t>Consequence of failure distributed between minimum of $4.55 and maximum of $36.93MM</w:t>
      </w:r>
    </w:p>
    <w:p w14:paraId="60DB0F12" w14:textId="77777777" w:rsidR="00740FF6" w:rsidRPr="002B6B0D" w:rsidRDefault="00740FF6" w:rsidP="00740FF6">
      <w:pPr>
        <w:pStyle w:val="ListParagraph"/>
        <w:numPr>
          <w:ilvl w:val="1"/>
          <w:numId w:val="25"/>
        </w:numPr>
        <w:spacing w:before="0" w:after="0"/>
      </w:pPr>
      <w:r w:rsidRPr="002B6B0D">
        <w:t>Total length driven by Safety: 578.92 meters.</w:t>
      </w:r>
    </w:p>
    <w:p w14:paraId="4EDE06DF" w14:textId="77777777" w:rsidR="00740FF6" w:rsidRPr="002B6B0D" w:rsidRDefault="00740FF6" w:rsidP="00740FF6">
      <w:pPr>
        <w:pStyle w:val="ListParagraph"/>
        <w:numPr>
          <w:ilvl w:val="1"/>
          <w:numId w:val="25"/>
        </w:numPr>
        <w:spacing w:before="0" w:after="0"/>
      </w:pPr>
      <w:r w:rsidRPr="002B6B0D">
        <w:t>Safety Cost distributed between minimum of $0.00 and maximum of $31.48MM:</w:t>
      </w:r>
    </w:p>
    <w:p w14:paraId="36BA70FA" w14:textId="77777777" w:rsidR="00740FF6" w:rsidRPr="002B6B0D" w:rsidRDefault="00740FF6" w:rsidP="00740FF6">
      <w:pPr>
        <w:pStyle w:val="ListParagraph"/>
        <w:numPr>
          <w:ilvl w:val="2"/>
          <w:numId w:val="25"/>
        </w:numPr>
        <w:spacing w:before="0" w:after="0"/>
      </w:pPr>
      <w:r w:rsidRPr="002B6B0D">
        <w:t>Leak cost between minimum of $0.00 and maximum of $28.51MM</w:t>
      </w:r>
    </w:p>
    <w:p w14:paraId="298D0A1A" w14:textId="77777777" w:rsidR="00740FF6" w:rsidRPr="002B6B0D" w:rsidRDefault="00740FF6" w:rsidP="00740FF6">
      <w:pPr>
        <w:pStyle w:val="ListParagraph"/>
        <w:numPr>
          <w:ilvl w:val="2"/>
          <w:numId w:val="25"/>
        </w:numPr>
        <w:spacing w:before="0" w:after="0"/>
      </w:pPr>
      <w:r w:rsidRPr="002B6B0D">
        <w:t>Leak scenario yielded 39.0 intersections with structures, with minimum of 0.0 and maximum of 2.97 of population impacted.</w:t>
      </w:r>
    </w:p>
    <w:p w14:paraId="22C954C6" w14:textId="77777777" w:rsidR="00740FF6" w:rsidRPr="002B6B0D" w:rsidRDefault="00740FF6" w:rsidP="00740FF6">
      <w:pPr>
        <w:pStyle w:val="ListParagraph"/>
        <w:numPr>
          <w:ilvl w:val="2"/>
          <w:numId w:val="25"/>
        </w:numPr>
        <w:spacing w:before="0" w:after="0"/>
      </w:pPr>
      <w:r w:rsidRPr="002B6B0D">
        <w:t>Leak hazard radius distributed between minimum of 3.86 and maximum of 3.94 meters.</w:t>
      </w:r>
    </w:p>
    <w:p w14:paraId="20C5F4CB" w14:textId="77777777" w:rsidR="00740FF6" w:rsidRPr="002B6B0D" w:rsidRDefault="00740FF6" w:rsidP="00740FF6">
      <w:pPr>
        <w:pStyle w:val="ListParagraph"/>
        <w:numPr>
          <w:ilvl w:val="2"/>
          <w:numId w:val="25"/>
        </w:numPr>
        <w:spacing w:before="0" w:after="0"/>
      </w:pPr>
      <w:r w:rsidRPr="002B6B0D">
        <w:t>Rupture cost between minimum of $0.00 and maximum of $57.02MM</w:t>
      </w:r>
    </w:p>
    <w:p w14:paraId="654CC073" w14:textId="77777777" w:rsidR="00740FF6" w:rsidRPr="002B6B0D" w:rsidRDefault="00740FF6" w:rsidP="00740FF6">
      <w:pPr>
        <w:pStyle w:val="ListParagraph"/>
        <w:numPr>
          <w:ilvl w:val="2"/>
          <w:numId w:val="25"/>
        </w:numPr>
        <w:spacing w:before="0" w:after="0"/>
      </w:pPr>
      <w:r w:rsidRPr="002B6B0D">
        <w:t>Rupture scenario yielded 25.0 intersections with structures, with minimum of 0.0 and maximum of 5.94 of population impacted</w:t>
      </w:r>
    </w:p>
    <w:p w14:paraId="4C7FD82A" w14:textId="77777777" w:rsidR="00740FF6" w:rsidRPr="002B6B0D" w:rsidRDefault="00740FF6" w:rsidP="00740FF6">
      <w:pPr>
        <w:pStyle w:val="ListParagraph"/>
        <w:numPr>
          <w:ilvl w:val="2"/>
          <w:numId w:val="25"/>
        </w:numPr>
        <w:spacing w:before="0" w:after="0"/>
      </w:pPr>
      <w:r w:rsidRPr="002B6B0D">
        <w:t>Rupture hazard radius distributed between minimum of 28.92 and maximum of 29.5 meters.</w:t>
      </w:r>
    </w:p>
    <w:p w14:paraId="5F949BAC" w14:textId="77777777" w:rsidR="00740FF6" w:rsidRPr="002B6B0D" w:rsidRDefault="00740FF6" w:rsidP="00740FF6">
      <w:pPr>
        <w:pStyle w:val="ListParagraph"/>
        <w:numPr>
          <w:ilvl w:val="2"/>
          <w:numId w:val="25"/>
        </w:numPr>
        <w:spacing w:before="0" w:after="0"/>
      </w:pPr>
      <w:r w:rsidRPr="002B6B0D">
        <w:t>Puncture cost between minimum of $0.00 and maximum of $28.51MM</w:t>
      </w:r>
    </w:p>
    <w:p w14:paraId="6324FC36" w14:textId="77777777" w:rsidR="00740FF6" w:rsidRPr="002B6B0D" w:rsidRDefault="00740FF6" w:rsidP="00740FF6">
      <w:pPr>
        <w:pStyle w:val="ListParagraph"/>
        <w:numPr>
          <w:ilvl w:val="2"/>
          <w:numId w:val="25"/>
        </w:numPr>
        <w:spacing w:before="0" w:after="0"/>
      </w:pPr>
      <w:r w:rsidRPr="002B6B0D">
        <w:t>Puncture scenario yielded 42.0 intersections with structures, with minimum of 0.0 and maximum of 2.97 of population impacted</w:t>
      </w:r>
    </w:p>
    <w:p w14:paraId="1CEC7E95" w14:textId="77777777" w:rsidR="00740FF6" w:rsidRPr="002B6B0D" w:rsidRDefault="00740FF6" w:rsidP="00740FF6">
      <w:pPr>
        <w:pStyle w:val="ListParagraph"/>
        <w:numPr>
          <w:ilvl w:val="2"/>
          <w:numId w:val="25"/>
        </w:numPr>
        <w:spacing w:before="0" w:after="0"/>
      </w:pPr>
      <w:r w:rsidRPr="002B6B0D">
        <w:t>Puncture hazard radius distributed between minimum of 15.43 and maximum of 15.74 meters.</w:t>
      </w:r>
    </w:p>
    <w:p w14:paraId="37C0E13D" w14:textId="77777777" w:rsidR="00740FF6" w:rsidRPr="002B6B0D" w:rsidRDefault="00740FF6" w:rsidP="00740FF6">
      <w:pPr>
        <w:pStyle w:val="ListParagraph"/>
        <w:numPr>
          <w:ilvl w:val="2"/>
          <w:numId w:val="25"/>
        </w:numPr>
        <w:spacing w:before="0" w:after="0"/>
      </w:pPr>
      <w:r w:rsidRPr="002B6B0D">
        <w:t>Product type is Crude Oil.</w:t>
      </w:r>
    </w:p>
    <w:p w14:paraId="7D8DA318" w14:textId="77777777" w:rsidR="00740FF6" w:rsidRPr="002B6B0D" w:rsidRDefault="00740FF6" w:rsidP="00740FF6">
      <w:pPr>
        <w:pStyle w:val="ListParagraph"/>
        <w:numPr>
          <w:ilvl w:val="2"/>
          <w:numId w:val="25"/>
        </w:numPr>
        <w:spacing w:before="0" w:after="0"/>
      </w:pPr>
      <w:r w:rsidRPr="002B6B0D">
        <w:t>Class area location is/are 1.0, 2.0.</w:t>
      </w:r>
    </w:p>
    <w:p w14:paraId="3DB6C9ED" w14:textId="77777777" w:rsidR="00740FF6" w:rsidRPr="002B6B0D" w:rsidRDefault="00740FF6" w:rsidP="00740FF6">
      <w:pPr>
        <w:pStyle w:val="ListParagraph"/>
        <w:numPr>
          <w:ilvl w:val="1"/>
          <w:numId w:val="25"/>
        </w:numPr>
        <w:spacing w:before="0" w:after="0"/>
      </w:pPr>
      <w:r w:rsidRPr="002B6B0D">
        <w:t>Total length driven by Environmental: 4917.7 meters.</w:t>
      </w:r>
    </w:p>
    <w:p w14:paraId="286D6CD4" w14:textId="77777777" w:rsidR="00740FF6" w:rsidRPr="002B6B0D" w:rsidRDefault="00740FF6" w:rsidP="00740FF6">
      <w:pPr>
        <w:pStyle w:val="ListParagraph"/>
        <w:numPr>
          <w:ilvl w:val="1"/>
          <w:numId w:val="25"/>
        </w:numPr>
        <w:spacing w:before="0" w:after="0"/>
      </w:pPr>
      <w:r w:rsidRPr="002B6B0D">
        <w:t>Environmental Cost distributed between minimum of $4.30 and maximum of $7.88MM:</w:t>
      </w:r>
    </w:p>
    <w:p w14:paraId="08F4D1CB" w14:textId="77777777" w:rsidR="00740FF6" w:rsidRPr="002B6B0D" w:rsidRDefault="00740FF6" w:rsidP="00740FF6">
      <w:pPr>
        <w:pStyle w:val="ListParagraph"/>
        <w:numPr>
          <w:ilvl w:val="2"/>
          <w:numId w:val="25"/>
        </w:numPr>
        <w:spacing w:before="0" w:after="0"/>
      </w:pPr>
      <w:r w:rsidRPr="002B6B0D">
        <w:t>Leak cost between minimum of $0.17 and maximum of $0.32MM</w:t>
      </w:r>
    </w:p>
    <w:p w14:paraId="332104E1" w14:textId="77777777" w:rsidR="00740FF6" w:rsidRPr="002B6B0D" w:rsidRDefault="00740FF6" w:rsidP="00740FF6">
      <w:pPr>
        <w:pStyle w:val="ListParagraph"/>
        <w:numPr>
          <w:ilvl w:val="2"/>
          <w:numId w:val="25"/>
        </w:numPr>
        <w:spacing w:before="0" w:after="0"/>
      </w:pPr>
      <w:r w:rsidRPr="002B6B0D">
        <w:t>Leak spill volume between a minimum of 1613.33 and maximum of 1799.07 gallons</w:t>
      </w:r>
    </w:p>
    <w:p w14:paraId="14C5050E" w14:textId="77777777" w:rsidR="00740FF6" w:rsidRPr="002B6B0D" w:rsidRDefault="00740FF6" w:rsidP="00740FF6">
      <w:pPr>
        <w:pStyle w:val="ListParagraph"/>
        <w:numPr>
          <w:ilvl w:val="2"/>
          <w:numId w:val="25"/>
        </w:numPr>
        <w:spacing w:before="0" w:after="0"/>
      </w:pPr>
      <w:r w:rsidRPr="002B6B0D">
        <w:t>Rupture cost between minimum of $22.34 and maximum of $41.66MM</w:t>
      </w:r>
    </w:p>
    <w:p w14:paraId="655FB157" w14:textId="77777777" w:rsidR="00740FF6" w:rsidRPr="002B6B0D" w:rsidRDefault="00740FF6" w:rsidP="00740FF6">
      <w:pPr>
        <w:pStyle w:val="ListParagraph"/>
        <w:numPr>
          <w:ilvl w:val="2"/>
          <w:numId w:val="25"/>
        </w:numPr>
        <w:spacing w:before="0" w:after="0"/>
      </w:pPr>
      <w:r w:rsidRPr="002B6B0D">
        <w:t>Rupture spill volume is between a minimum of 210773.22 and maximum of 235039.37 gallons</w:t>
      </w:r>
    </w:p>
    <w:p w14:paraId="23234CD8" w14:textId="77777777" w:rsidR="00740FF6" w:rsidRPr="002B6B0D" w:rsidRDefault="00740FF6" w:rsidP="00740FF6">
      <w:pPr>
        <w:pStyle w:val="ListParagraph"/>
        <w:numPr>
          <w:ilvl w:val="2"/>
          <w:numId w:val="25"/>
        </w:numPr>
        <w:spacing w:before="0" w:after="0"/>
      </w:pPr>
      <w:r w:rsidRPr="002B6B0D">
        <w:t>Puncture cost between minimum of $5.62 and maximum of $10.48MM</w:t>
      </w:r>
    </w:p>
    <w:p w14:paraId="1C47C613" w14:textId="77777777" w:rsidR="00740FF6" w:rsidRPr="002B6B0D" w:rsidRDefault="00740FF6" w:rsidP="00740FF6">
      <w:pPr>
        <w:pStyle w:val="ListParagraph"/>
        <w:numPr>
          <w:ilvl w:val="2"/>
          <w:numId w:val="25"/>
        </w:numPr>
        <w:spacing w:before="0" w:after="0"/>
      </w:pPr>
      <w:r w:rsidRPr="002B6B0D">
        <w:t>Puncture spill volume is between a minimum of 53010.33 and maximum of 59113.37 gallons</w:t>
      </w:r>
    </w:p>
    <w:p w14:paraId="088684F2" w14:textId="77777777" w:rsidR="00740FF6" w:rsidRPr="002B6B0D" w:rsidRDefault="00740FF6" w:rsidP="00740FF6">
      <w:pPr>
        <w:pStyle w:val="ListParagraph"/>
        <w:numPr>
          <w:ilvl w:val="2"/>
          <w:numId w:val="25"/>
        </w:numPr>
        <w:spacing w:before="0" w:after="0"/>
      </w:pPr>
      <w:r w:rsidRPr="002B6B0D">
        <w:t xml:space="preserve">Land use distributed as </w:t>
      </w:r>
    </w:p>
    <w:p w14:paraId="2BA6FAAD" w14:textId="77777777" w:rsidR="00740FF6" w:rsidRPr="002B6B0D" w:rsidRDefault="00740FF6" w:rsidP="00740FF6">
      <w:pPr>
        <w:pStyle w:val="ListParagraph"/>
        <w:numPr>
          <w:ilvl w:val="3"/>
          <w:numId w:val="25"/>
        </w:numPr>
        <w:spacing w:before="0" w:after="0"/>
      </w:pPr>
      <w:r w:rsidRPr="002B6B0D">
        <w:t>Agricultural: 5,448.29</w:t>
      </w:r>
    </w:p>
    <w:p w14:paraId="3FEB929E" w14:textId="77777777" w:rsidR="00740FF6" w:rsidRPr="002B6B0D" w:rsidRDefault="00740FF6" w:rsidP="00740FF6">
      <w:pPr>
        <w:pStyle w:val="ListParagraph"/>
        <w:numPr>
          <w:ilvl w:val="3"/>
          <w:numId w:val="25"/>
        </w:numPr>
        <w:spacing w:before="0" w:after="0"/>
      </w:pPr>
      <w:r w:rsidRPr="002B6B0D">
        <w:t>Water Course: 48.33</w:t>
      </w:r>
    </w:p>
    <w:p w14:paraId="4B649416" w14:textId="77777777" w:rsidR="00740FF6" w:rsidRPr="002B6B0D" w:rsidRDefault="00740FF6" w:rsidP="00740FF6">
      <w:pPr>
        <w:pStyle w:val="ListParagraph"/>
        <w:numPr>
          <w:ilvl w:val="0"/>
          <w:numId w:val="25"/>
        </w:numPr>
        <w:spacing w:before="0" w:after="0"/>
      </w:pPr>
      <w:r w:rsidRPr="002B6B0D">
        <w:t>"SS-15 NPS 6</w:t>
      </w:r>
    </w:p>
    <w:p w14:paraId="6C91DDEA" w14:textId="77777777" w:rsidR="00740FF6" w:rsidRPr="002B6B0D" w:rsidRDefault="00740FF6" w:rsidP="00740FF6">
      <w:pPr>
        <w:pStyle w:val="ListParagraph"/>
        <w:numPr>
          <w:ilvl w:val="1"/>
          <w:numId w:val="25"/>
        </w:numPr>
        <w:spacing w:before="0" w:after="0"/>
      </w:pPr>
      <w:r w:rsidRPr="002B6B0D">
        <w:t>Total Cumulative Length (m):</w:t>
      </w:r>
      <w:r w:rsidRPr="002B6B0D">
        <w:tab/>
        <w:t>5229.36</w:t>
      </w:r>
    </w:p>
    <w:p w14:paraId="32FB569D" w14:textId="77777777" w:rsidR="00740FF6" w:rsidRPr="002B6B0D" w:rsidRDefault="00740FF6" w:rsidP="00740FF6">
      <w:pPr>
        <w:pStyle w:val="ListParagraph"/>
        <w:numPr>
          <w:ilvl w:val="1"/>
          <w:numId w:val="25"/>
        </w:numPr>
        <w:spacing w:before="0" w:after="0"/>
      </w:pPr>
      <w:r w:rsidRPr="002B6B0D">
        <w:lastRenderedPageBreak/>
        <w:t>Likelihood of failure distributed between minimum of 1.000e-01 and maximum of 1.000e-01.</w:t>
      </w:r>
    </w:p>
    <w:p w14:paraId="6F36A192" w14:textId="77777777" w:rsidR="00740FF6" w:rsidRPr="002B6B0D" w:rsidRDefault="00740FF6" w:rsidP="00740FF6">
      <w:pPr>
        <w:pStyle w:val="ListParagraph"/>
        <w:numPr>
          <w:ilvl w:val="2"/>
          <w:numId w:val="25"/>
        </w:numPr>
        <w:spacing w:before="0" w:after="0"/>
      </w:pPr>
      <w:r w:rsidRPr="002B6B0D">
        <w:t>Installation date between minimum of 1955-01-01 and maximum of 1955-01-01</w:t>
      </w:r>
    </w:p>
    <w:p w14:paraId="1DE14465" w14:textId="77777777" w:rsidR="00740FF6" w:rsidRPr="002B6B0D" w:rsidRDefault="00740FF6" w:rsidP="00740FF6">
      <w:pPr>
        <w:pStyle w:val="ListParagraph"/>
        <w:numPr>
          <w:ilvl w:val="2"/>
          <w:numId w:val="25"/>
        </w:numPr>
        <w:spacing w:before="0" w:after="0"/>
      </w:pPr>
      <w:r w:rsidRPr="002B6B0D">
        <w:t>Pipe seam type of ERW</w:t>
      </w:r>
    </w:p>
    <w:p w14:paraId="66098EF6" w14:textId="77777777" w:rsidR="00740FF6" w:rsidRPr="002B6B0D" w:rsidRDefault="00740FF6" w:rsidP="00740FF6">
      <w:pPr>
        <w:pStyle w:val="ListParagraph"/>
        <w:numPr>
          <w:ilvl w:val="2"/>
          <w:numId w:val="25"/>
        </w:numPr>
        <w:spacing w:before="0" w:after="0"/>
      </w:pPr>
      <w:r w:rsidRPr="002B6B0D">
        <w:t>Maximum Operating Stress percentage between minimum of 40.51 and maximum of 55.87% SMYS</w:t>
      </w:r>
    </w:p>
    <w:p w14:paraId="17BE5D05" w14:textId="77777777" w:rsidR="00740FF6" w:rsidRPr="002B6B0D" w:rsidRDefault="00740FF6" w:rsidP="00740FF6">
      <w:pPr>
        <w:pStyle w:val="ListParagraph"/>
        <w:numPr>
          <w:ilvl w:val="1"/>
          <w:numId w:val="25"/>
        </w:numPr>
        <w:spacing w:before="0" w:after="0"/>
      </w:pPr>
      <w:r w:rsidRPr="002B6B0D">
        <w:t>Consequence of failure distributed between minimum of $1.63 and maximum of $1.83MM</w:t>
      </w:r>
    </w:p>
    <w:p w14:paraId="7D0340A2" w14:textId="77777777" w:rsidR="00740FF6" w:rsidRPr="002B6B0D" w:rsidRDefault="00740FF6" w:rsidP="00740FF6">
      <w:pPr>
        <w:pStyle w:val="ListParagraph"/>
        <w:numPr>
          <w:ilvl w:val="1"/>
          <w:numId w:val="25"/>
        </w:numPr>
        <w:spacing w:before="0" w:after="0"/>
      </w:pPr>
      <w:r w:rsidRPr="002B6B0D">
        <w:t>Total length driven by Environmental: 5229.36 meters.</w:t>
      </w:r>
    </w:p>
    <w:p w14:paraId="00D3936C" w14:textId="77777777" w:rsidR="00740FF6" w:rsidRPr="002B6B0D" w:rsidRDefault="00740FF6" w:rsidP="00740FF6">
      <w:pPr>
        <w:pStyle w:val="ListParagraph"/>
        <w:numPr>
          <w:ilvl w:val="1"/>
          <w:numId w:val="25"/>
        </w:numPr>
        <w:spacing w:before="0" w:after="0"/>
      </w:pPr>
      <w:r w:rsidRPr="002B6B0D">
        <w:t>Environmental Cost distributed between minimum of $1.39 and maximum of $1.59MM:</w:t>
      </w:r>
    </w:p>
    <w:p w14:paraId="4FCB406B" w14:textId="77777777" w:rsidR="00740FF6" w:rsidRPr="002B6B0D" w:rsidRDefault="00740FF6" w:rsidP="00740FF6">
      <w:pPr>
        <w:pStyle w:val="ListParagraph"/>
        <w:numPr>
          <w:ilvl w:val="2"/>
          <w:numId w:val="25"/>
        </w:numPr>
        <w:spacing w:before="0" w:after="0"/>
      </w:pPr>
      <w:r w:rsidRPr="002B6B0D">
        <w:t>Leak cost between minimum of $0.20 and maximum of $0.21MM</w:t>
      </w:r>
    </w:p>
    <w:p w14:paraId="43732CD4" w14:textId="77777777" w:rsidR="00740FF6" w:rsidRPr="002B6B0D" w:rsidRDefault="00740FF6" w:rsidP="00740FF6">
      <w:pPr>
        <w:pStyle w:val="ListParagraph"/>
        <w:numPr>
          <w:ilvl w:val="2"/>
          <w:numId w:val="25"/>
        </w:numPr>
        <w:spacing w:before="0" w:after="0"/>
      </w:pPr>
      <w:r w:rsidRPr="002B6B0D">
        <w:t>Leak spill volume between a minimum of 1853.91 and maximum of 1962.4 gallons</w:t>
      </w:r>
    </w:p>
    <w:p w14:paraId="348B8BCC" w14:textId="77777777" w:rsidR="00740FF6" w:rsidRPr="002B6B0D" w:rsidRDefault="00740FF6" w:rsidP="00740FF6">
      <w:pPr>
        <w:pStyle w:val="ListParagraph"/>
        <w:numPr>
          <w:ilvl w:val="2"/>
          <w:numId w:val="25"/>
        </w:numPr>
        <w:spacing w:before="0" w:after="0"/>
      </w:pPr>
      <w:r w:rsidRPr="002B6B0D">
        <w:t>Rupture cost between minimum of $55.64 and maximum of $58.90MM</w:t>
      </w:r>
    </w:p>
    <w:p w14:paraId="687ECF39" w14:textId="77777777" w:rsidR="00740FF6" w:rsidRPr="002B6B0D" w:rsidRDefault="00740FF6" w:rsidP="00740FF6">
      <w:pPr>
        <w:pStyle w:val="ListParagraph"/>
        <w:numPr>
          <w:ilvl w:val="2"/>
          <w:numId w:val="25"/>
        </w:numPr>
        <w:spacing w:before="0" w:after="0"/>
      </w:pPr>
      <w:r w:rsidRPr="002B6B0D">
        <w:t>Rupture spill volume is between a minimum of 524962.0 and maximum of 555682.93 gallons</w:t>
      </w:r>
    </w:p>
    <w:p w14:paraId="63E0ADCC" w14:textId="77777777" w:rsidR="00740FF6" w:rsidRPr="002B6B0D" w:rsidRDefault="00740FF6" w:rsidP="00740FF6">
      <w:pPr>
        <w:pStyle w:val="ListParagraph"/>
        <w:numPr>
          <w:ilvl w:val="2"/>
          <w:numId w:val="25"/>
        </w:numPr>
        <w:spacing w:before="0" w:after="0"/>
      </w:pPr>
      <w:r w:rsidRPr="002B6B0D">
        <w:t>Puncture cost between minimum of $6.46 and maximum of $6.83MM</w:t>
      </w:r>
    </w:p>
    <w:p w14:paraId="3D78611F" w14:textId="77777777" w:rsidR="00740FF6" w:rsidRPr="002B6B0D" w:rsidRDefault="00740FF6" w:rsidP="00740FF6">
      <w:pPr>
        <w:pStyle w:val="ListParagraph"/>
        <w:numPr>
          <w:ilvl w:val="2"/>
          <w:numId w:val="25"/>
        </w:numPr>
        <w:spacing w:before="0" w:after="0"/>
      </w:pPr>
      <w:r w:rsidRPr="002B6B0D">
        <w:t>Puncture spill volume is between a minimum of 60915.28 and maximum of 64480.05 gallons</w:t>
      </w:r>
    </w:p>
    <w:p w14:paraId="4E32BF52" w14:textId="77777777" w:rsidR="00740FF6" w:rsidRPr="002B6B0D" w:rsidRDefault="00740FF6" w:rsidP="00740FF6">
      <w:pPr>
        <w:pStyle w:val="ListParagraph"/>
        <w:numPr>
          <w:ilvl w:val="2"/>
          <w:numId w:val="25"/>
        </w:numPr>
        <w:spacing w:before="0" w:after="0"/>
      </w:pPr>
      <w:r w:rsidRPr="002B6B0D">
        <w:t xml:space="preserve">Land use distributed as </w:t>
      </w:r>
    </w:p>
    <w:p w14:paraId="0BE29D8F" w14:textId="77777777" w:rsidR="00740FF6" w:rsidRPr="002B6B0D" w:rsidRDefault="00740FF6" w:rsidP="00740FF6">
      <w:pPr>
        <w:pStyle w:val="ListParagraph"/>
        <w:numPr>
          <w:ilvl w:val="3"/>
          <w:numId w:val="25"/>
        </w:numPr>
        <w:spacing w:before="0" w:after="0"/>
      </w:pPr>
      <w:r w:rsidRPr="002B6B0D">
        <w:t>Agricultural: 5,229.36</w:t>
      </w:r>
    </w:p>
    <w:p w14:paraId="0FC33897" w14:textId="77777777" w:rsidR="00740FF6" w:rsidRPr="002B6B0D" w:rsidRDefault="00740FF6" w:rsidP="00740FF6">
      <w:pPr>
        <w:pStyle w:val="ListParagraph"/>
        <w:numPr>
          <w:ilvl w:val="0"/>
          <w:numId w:val="25"/>
        </w:numPr>
        <w:spacing w:before="0" w:after="0"/>
      </w:pPr>
      <w:r w:rsidRPr="002B6B0D">
        <w:t>"MONTEREY 5-24 TO 4-31 NPS 4</w:t>
      </w:r>
    </w:p>
    <w:p w14:paraId="4F5EB0D4" w14:textId="77777777" w:rsidR="00740FF6" w:rsidRPr="002B6B0D" w:rsidRDefault="00740FF6" w:rsidP="00740FF6">
      <w:pPr>
        <w:pStyle w:val="ListParagraph"/>
        <w:numPr>
          <w:ilvl w:val="1"/>
          <w:numId w:val="25"/>
        </w:numPr>
        <w:spacing w:before="0" w:after="0"/>
      </w:pPr>
      <w:r w:rsidRPr="002B6B0D">
        <w:t>Total Cumulative Length (m):</w:t>
      </w:r>
      <w:r w:rsidRPr="002B6B0D">
        <w:tab/>
        <w:t>3370.21</w:t>
      </w:r>
    </w:p>
    <w:p w14:paraId="7EB282CA"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21506E0E" w14:textId="77777777" w:rsidR="00740FF6" w:rsidRPr="002B6B0D" w:rsidRDefault="00740FF6" w:rsidP="00740FF6">
      <w:pPr>
        <w:pStyle w:val="ListParagraph"/>
        <w:numPr>
          <w:ilvl w:val="2"/>
          <w:numId w:val="25"/>
        </w:numPr>
        <w:spacing w:before="0" w:after="0"/>
      </w:pPr>
      <w:r w:rsidRPr="002B6B0D">
        <w:t>Installation date between minimum of 1959-01-01 and maximum of 1959-01-01</w:t>
      </w:r>
    </w:p>
    <w:p w14:paraId="259ACD81" w14:textId="77777777" w:rsidR="00740FF6" w:rsidRPr="002B6B0D" w:rsidRDefault="00740FF6" w:rsidP="00740FF6">
      <w:pPr>
        <w:pStyle w:val="ListParagraph"/>
        <w:numPr>
          <w:ilvl w:val="2"/>
          <w:numId w:val="25"/>
        </w:numPr>
        <w:spacing w:before="0" w:after="0"/>
      </w:pPr>
      <w:r w:rsidRPr="002B6B0D">
        <w:t>Pipe seam type of ERW</w:t>
      </w:r>
    </w:p>
    <w:p w14:paraId="3ECA8D1A" w14:textId="77777777" w:rsidR="00740FF6" w:rsidRPr="002B6B0D" w:rsidRDefault="00740FF6" w:rsidP="00740FF6">
      <w:pPr>
        <w:pStyle w:val="ListParagraph"/>
        <w:numPr>
          <w:ilvl w:val="2"/>
          <w:numId w:val="25"/>
        </w:numPr>
        <w:spacing w:before="0" w:after="0"/>
      </w:pPr>
      <w:r w:rsidRPr="002B6B0D">
        <w:t>Maximum Operating Stress percentage between minimum of 32.51 and maximum of 61.63% SMYS</w:t>
      </w:r>
    </w:p>
    <w:p w14:paraId="7B9403F8" w14:textId="77777777" w:rsidR="00740FF6" w:rsidRPr="002B6B0D" w:rsidRDefault="00740FF6" w:rsidP="00740FF6">
      <w:pPr>
        <w:pStyle w:val="ListParagraph"/>
        <w:numPr>
          <w:ilvl w:val="1"/>
          <w:numId w:val="25"/>
        </w:numPr>
        <w:spacing w:before="0" w:after="0"/>
      </w:pPr>
      <w:r w:rsidRPr="002B6B0D">
        <w:t>Consequence of failure distributed between minimum of $4.98 and maximum of $6.18MM</w:t>
      </w:r>
    </w:p>
    <w:p w14:paraId="78694603" w14:textId="77777777" w:rsidR="00740FF6" w:rsidRPr="002B6B0D" w:rsidRDefault="00740FF6" w:rsidP="00740FF6">
      <w:pPr>
        <w:pStyle w:val="ListParagraph"/>
        <w:numPr>
          <w:ilvl w:val="1"/>
          <w:numId w:val="25"/>
        </w:numPr>
        <w:spacing w:before="0" w:after="0"/>
      </w:pPr>
      <w:r w:rsidRPr="002B6B0D">
        <w:t>Total length driven by Environmental: 3370.21 meters.</w:t>
      </w:r>
    </w:p>
    <w:p w14:paraId="79AFEA48" w14:textId="77777777" w:rsidR="00740FF6" w:rsidRPr="002B6B0D" w:rsidRDefault="00740FF6" w:rsidP="00740FF6">
      <w:pPr>
        <w:pStyle w:val="ListParagraph"/>
        <w:numPr>
          <w:ilvl w:val="1"/>
          <w:numId w:val="25"/>
        </w:numPr>
        <w:spacing w:before="0" w:after="0"/>
      </w:pPr>
      <w:r w:rsidRPr="002B6B0D">
        <w:t>Environmental Cost distributed between minimum of $4.72 and maximum of $5.88MM:</w:t>
      </w:r>
    </w:p>
    <w:p w14:paraId="6CBBBC79" w14:textId="77777777" w:rsidR="00740FF6" w:rsidRPr="002B6B0D" w:rsidRDefault="00740FF6" w:rsidP="00740FF6">
      <w:pPr>
        <w:pStyle w:val="ListParagraph"/>
        <w:numPr>
          <w:ilvl w:val="2"/>
          <w:numId w:val="25"/>
        </w:numPr>
        <w:spacing w:before="0" w:after="0"/>
      </w:pPr>
      <w:r w:rsidRPr="002B6B0D">
        <w:t>Leak cost between minimum of $0.20 and maximum of $0.20MM</w:t>
      </w:r>
    </w:p>
    <w:p w14:paraId="793A5295" w14:textId="77777777" w:rsidR="00740FF6" w:rsidRPr="002B6B0D" w:rsidRDefault="00740FF6" w:rsidP="00740FF6">
      <w:pPr>
        <w:pStyle w:val="ListParagraph"/>
        <w:numPr>
          <w:ilvl w:val="2"/>
          <w:numId w:val="25"/>
        </w:numPr>
        <w:spacing w:before="0" w:after="0"/>
      </w:pPr>
      <w:r w:rsidRPr="002B6B0D">
        <w:t>Leak spill volume between a minimum of 1853.91 and maximum of 1923.83 gallons</w:t>
      </w:r>
    </w:p>
    <w:p w14:paraId="4D7F1C3C" w14:textId="77777777" w:rsidR="00740FF6" w:rsidRPr="002B6B0D" w:rsidRDefault="00740FF6" w:rsidP="00740FF6">
      <w:pPr>
        <w:pStyle w:val="ListParagraph"/>
        <w:numPr>
          <w:ilvl w:val="2"/>
          <w:numId w:val="25"/>
        </w:numPr>
        <w:spacing w:before="0" w:after="0"/>
      </w:pPr>
      <w:r w:rsidRPr="002B6B0D">
        <w:t>Rupture cost between minimum of $25.67 and maximum of $26.64MM</w:t>
      </w:r>
    </w:p>
    <w:p w14:paraId="206AF840" w14:textId="77777777" w:rsidR="00740FF6" w:rsidRPr="002B6B0D" w:rsidRDefault="00740FF6" w:rsidP="00740FF6">
      <w:pPr>
        <w:pStyle w:val="ListParagraph"/>
        <w:numPr>
          <w:ilvl w:val="2"/>
          <w:numId w:val="25"/>
        </w:numPr>
        <w:spacing w:before="0" w:after="0"/>
      </w:pPr>
      <w:r w:rsidRPr="002B6B0D">
        <w:t>Rupture spill volume is between a minimum of 242204.18 and maximum of 251338.07 gallons</w:t>
      </w:r>
    </w:p>
    <w:p w14:paraId="42C2698B" w14:textId="77777777" w:rsidR="00740FF6" w:rsidRPr="002B6B0D" w:rsidRDefault="00740FF6" w:rsidP="00740FF6">
      <w:pPr>
        <w:pStyle w:val="ListParagraph"/>
        <w:numPr>
          <w:ilvl w:val="2"/>
          <w:numId w:val="25"/>
        </w:numPr>
        <w:spacing w:before="0" w:after="0"/>
      </w:pPr>
      <w:r w:rsidRPr="002B6B0D">
        <w:t>Puncture cost between minimum of $6.46 and maximum of $6.70MM</w:t>
      </w:r>
    </w:p>
    <w:p w14:paraId="3757DF79" w14:textId="77777777" w:rsidR="00740FF6" w:rsidRPr="002B6B0D" w:rsidRDefault="00740FF6" w:rsidP="00740FF6">
      <w:pPr>
        <w:pStyle w:val="ListParagraph"/>
        <w:numPr>
          <w:ilvl w:val="2"/>
          <w:numId w:val="25"/>
        </w:numPr>
        <w:spacing w:before="0" w:after="0"/>
      </w:pPr>
      <w:r w:rsidRPr="002B6B0D">
        <w:t>Puncture spill volume is between a minimum of 60915.35 and maximum of 63212.56 gallons</w:t>
      </w:r>
    </w:p>
    <w:p w14:paraId="412506F7" w14:textId="77777777" w:rsidR="00740FF6" w:rsidRPr="002B6B0D" w:rsidRDefault="00740FF6" w:rsidP="00740FF6">
      <w:pPr>
        <w:pStyle w:val="ListParagraph"/>
        <w:numPr>
          <w:ilvl w:val="2"/>
          <w:numId w:val="25"/>
        </w:numPr>
        <w:spacing w:before="0" w:after="0"/>
      </w:pPr>
      <w:r w:rsidRPr="002B6B0D">
        <w:t xml:space="preserve">Land use distributed as </w:t>
      </w:r>
    </w:p>
    <w:p w14:paraId="4488FBAF" w14:textId="77777777" w:rsidR="00740FF6" w:rsidRPr="002B6B0D" w:rsidRDefault="00740FF6" w:rsidP="00740FF6">
      <w:pPr>
        <w:pStyle w:val="ListParagraph"/>
        <w:numPr>
          <w:ilvl w:val="3"/>
          <w:numId w:val="25"/>
        </w:numPr>
        <w:spacing w:before="0" w:after="0"/>
      </w:pPr>
      <w:r w:rsidRPr="002B6B0D">
        <w:t>Agricultural: 3,370.21</w:t>
      </w:r>
    </w:p>
    <w:p w14:paraId="562C4D21" w14:textId="77777777" w:rsidR="00740FF6" w:rsidRPr="002B6B0D" w:rsidRDefault="00740FF6" w:rsidP="00740FF6">
      <w:pPr>
        <w:pStyle w:val="ListParagraph"/>
        <w:numPr>
          <w:ilvl w:val="0"/>
          <w:numId w:val="25"/>
        </w:numPr>
        <w:spacing w:before="0" w:after="0"/>
      </w:pPr>
      <w:r w:rsidRPr="002B6B0D">
        <w:t xml:space="preserve">"NPS6 RL-17 From 13-6-111-6-W6M </w:t>
      </w:r>
      <w:proofErr w:type="gramStart"/>
      <w:r w:rsidRPr="002B6B0D">
        <w:t>To</w:t>
      </w:r>
      <w:proofErr w:type="gramEnd"/>
      <w:r w:rsidRPr="002B6B0D">
        <w:t xml:space="preserve"> 12-32-110-6-W6M</w:t>
      </w:r>
    </w:p>
    <w:p w14:paraId="7C97BBAF" w14:textId="77777777" w:rsidR="00740FF6" w:rsidRPr="002B6B0D" w:rsidRDefault="00740FF6" w:rsidP="00740FF6">
      <w:pPr>
        <w:pStyle w:val="ListParagraph"/>
        <w:numPr>
          <w:ilvl w:val="1"/>
          <w:numId w:val="25"/>
        </w:numPr>
        <w:spacing w:before="0" w:after="0"/>
      </w:pPr>
      <w:r w:rsidRPr="002B6B0D">
        <w:t>Total Cumulative Length (m):</w:t>
      </w:r>
      <w:r w:rsidRPr="002B6B0D">
        <w:tab/>
        <w:t>3072.36</w:t>
      </w:r>
    </w:p>
    <w:p w14:paraId="64081A77"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1.000e-02.</w:t>
      </w:r>
    </w:p>
    <w:p w14:paraId="25EC24AB" w14:textId="77777777" w:rsidR="00740FF6" w:rsidRPr="002B6B0D" w:rsidRDefault="00740FF6" w:rsidP="00740FF6">
      <w:pPr>
        <w:pStyle w:val="ListParagraph"/>
        <w:numPr>
          <w:ilvl w:val="2"/>
          <w:numId w:val="25"/>
        </w:numPr>
        <w:spacing w:before="0" w:after="0"/>
      </w:pPr>
      <w:r w:rsidRPr="002B6B0D">
        <w:t>Installation date between minimum of 1967-01-01 and maximum of 1967-01-01</w:t>
      </w:r>
    </w:p>
    <w:p w14:paraId="6F477B00" w14:textId="77777777" w:rsidR="00740FF6" w:rsidRPr="002B6B0D" w:rsidRDefault="00740FF6" w:rsidP="00740FF6">
      <w:pPr>
        <w:pStyle w:val="ListParagraph"/>
        <w:numPr>
          <w:ilvl w:val="2"/>
          <w:numId w:val="25"/>
        </w:numPr>
        <w:spacing w:before="0" w:after="0"/>
      </w:pPr>
      <w:r w:rsidRPr="002B6B0D">
        <w:t>Pipe seam type of ERW</w:t>
      </w:r>
    </w:p>
    <w:p w14:paraId="2446A8C3" w14:textId="77777777" w:rsidR="00740FF6" w:rsidRPr="002B6B0D" w:rsidRDefault="00740FF6" w:rsidP="00740FF6">
      <w:pPr>
        <w:pStyle w:val="ListParagraph"/>
        <w:numPr>
          <w:ilvl w:val="2"/>
          <w:numId w:val="25"/>
        </w:numPr>
        <w:spacing w:before="0" w:after="0"/>
      </w:pPr>
      <w:r w:rsidRPr="002B6B0D">
        <w:t>Maximum Operating Stress percentage between minimum of 31.37 and maximum of 31.37% SMYS</w:t>
      </w:r>
    </w:p>
    <w:p w14:paraId="45C4FAC2" w14:textId="77777777" w:rsidR="00740FF6" w:rsidRPr="002B6B0D" w:rsidRDefault="00740FF6" w:rsidP="00740FF6">
      <w:pPr>
        <w:pStyle w:val="ListParagraph"/>
        <w:numPr>
          <w:ilvl w:val="1"/>
          <w:numId w:val="25"/>
        </w:numPr>
        <w:spacing w:before="0" w:after="0"/>
      </w:pPr>
      <w:r w:rsidRPr="002B6B0D">
        <w:t>Consequence of failure distributed between minimum of $7.34 and maximum of $7.66MM</w:t>
      </w:r>
    </w:p>
    <w:p w14:paraId="30D4CDFA" w14:textId="77777777" w:rsidR="00740FF6" w:rsidRPr="002B6B0D" w:rsidRDefault="00740FF6" w:rsidP="00740FF6">
      <w:pPr>
        <w:pStyle w:val="ListParagraph"/>
        <w:numPr>
          <w:ilvl w:val="1"/>
          <w:numId w:val="25"/>
        </w:numPr>
        <w:spacing w:before="0" w:after="0"/>
      </w:pPr>
      <w:r w:rsidRPr="002B6B0D">
        <w:lastRenderedPageBreak/>
        <w:t>Total length driven by Environmental: 3072.36 meters.</w:t>
      </w:r>
    </w:p>
    <w:p w14:paraId="6EEEC011" w14:textId="77777777" w:rsidR="00740FF6" w:rsidRPr="002B6B0D" w:rsidRDefault="00740FF6" w:rsidP="00740FF6">
      <w:pPr>
        <w:pStyle w:val="ListParagraph"/>
        <w:numPr>
          <w:ilvl w:val="1"/>
          <w:numId w:val="25"/>
        </w:numPr>
        <w:spacing w:before="0" w:after="0"/>
      </w:pPr>
      <w:r w:rsidRPr="002B6B0D">
        <w:t>Environmental Cost distributed between minimum of $7.01 and maximum of $7.32MM:</w:t>
      </w:r>
    </w:p>
    <w:p w14:paraId="584B3A9E" w14:textId="77777777" w:rsidR="00740FF6" w:rsidRPr="002B6B0D" w:rsidRDefault="00740FF6" w:rsidP="00740FF6">
      <w:pPr>
        <w:pStyle w:val="ListParagraph"/>
        <w:numPr>
          <w:ilvl w:val="2"/>
          <w:numId w:val="25"/>
        </w:numPr>
        <w:spacing w:before="0" w:after="0"/>
      </w:pPr>
      <w:r w:rsidRPr="002B6B0D">
        <w:t>Leak cost between minimum of $0.15 and maximum of $0.15MM</w:t>
      </w:r>
    </w:p>
    <w:p w14:paraId="5914B5B6" w14:textId="77777777" w:rsidR="00740FF6" w:rsidRPr="002B6B0D" w:rsidRDefault="00740FF6" w:rsidP="00740FF6">
      <w:pPr>
        <w:pStyle w:val="ListParagraph"/>
        <w:numPr>
          <w:ilvl w:val="2"/>
          <w:numId w:val="25"/>
        </w:numPr>
        <w:spacing w:before="0" w:after="0"/>
      </w:pPr>
      <w:r w:rsidRPr="002B6B0D">
        <w:t>Leak spill volume between a minimum of 1398.76 and maximum of 1462.2 gallons</w:t>
      </w:r>
    </w:p>
    <w:p w14:paraId="0A8BD9B1" w14:textId="77777777" w:rsidR="00740FF6" w:rsidRPr="002B6B0D" w:rsidRDefault="00740FF6" w:rsidP="00740FF6">
      <w:pPr>
        <w:pStyle w:val="ListParagraph"/>
        <w:numPr>
          <w:ilvl w:val="2"/>
          <w:numId w:val="25"/>
        </w:numPr>
        <w:spacing w:before="0" w:after="0"/>
      </w:pPr>
      <w:r w:rsidRPr="002B6B0D">
        <w:t>Rupture cost between minimum of $41.98 and maximum of $43.89MM</w:t>
      </w:r>
    </w:p>
    <w:p w14:paraId="322B1539" w14:textId="77777777" w:rsidR="00740FF6" w:rsidRPr="002B6B0D" w:rsidRDefault="00740FF6" w:rsidP="00740FF6">
      <w:pPr>
        <w:pStyle w:val="ListParagraph"/>
        <w:numPr>
          <w:ilvl w:val="2"/>
          <w:numId w:val="25"/>
        </w:numPr>
        <w:spacing w:before="0" w:after="0"/>
      </w:pPr>
      <w:r w:rsidRPr="002B6B0D">
        <w:t>Rupture spill volume is between a minimum of 396079.23 and maximum of 414044.27 gallons</w:t>
      </w:r>
    </w:p>
    <w:p w14:paraId="39D9EED8" w14:textId="77777777" w:rsidR="00740FF6" w:rsidRPr="002B6B0D" w:rsidRDefault="00740FF6" w:rsidP="00740FF6">
      <w:pPr>
        <w:pStyle w:val="ListParagraph"/>
        <w:numPr>
          <w:ilvl w:val="2"/>
          <w:numId w:val="25"/>
        </w:numPr>
        <w:spacing w:before="0" w:after="0"/>
      </w:pPr>
      <w:r w:rsidRPr="002B6B0D">
        <w:t>Puncture cost between minimum of $4.87 and maximum of $5.09MM</w:t>
      </w:r>
    </w:p>
    <w:p w14:paraId="78ACA4B7" w14:textId="77777777" w:rsidR="00740FF6" w:rsidRPr="002B6B0D" w:rsidRDefault="00740FF6" w:rsidP="00740FF6">
      <w:pPr>
        <w:pStyle w:val="ListParagraph"/>
        <w:numPr>
          <w:ilvl w:val="2"/>
          <w:numId w:val="25"/>
        </w:numPr>
        <w:spacing w:before="0" w:after="0"/>
      </w:pPr>
      <w:r w:rsidRPr="002B6B0D">
        <w:t>Puncture spill volume is between a minimum of 45960.04 and maximum of 48044.66 gallons</w:t>
      </w:r>
    </w:p>
    <w:p w14:paraId="1237EEEE" w14:textId="77777777" w:rsidR="00740FF6" w:rsidRPr="002B6B0D" w:rsidRDefault="00740FF6" w:rsidP="00740FF6">
      <w:pPr>
        <w:pStyle w:val="ListParagraph"/>
        <w:numPr>
          <w:ilvl w:val="2"/>
          <w:numId w:val="25"/>
        </w:numPr>
        <w:spacing w:before="0" w:after="0"/>
      </w:pPr>
      <w:r w:rsidRPr="002B6B0D">
        <w:t xml:space="preserve">Land use distributed as </w:t>
      </w:r>
    </w:p>
    <w:p w14:paraId="06D5CA0D" w14:textId="77777777" w:rsidR="00740FF6" w:rsidRPr="002B6B0D" w:rsidRDefault="00740FF6" w:rsidP="00740FF6">
      <w:pPr>
        <w:pStyle w:val="ListParagraph"/>
        <w:numPr>
          <w:ilvl w:val="3"/>
          <w:numId w:val="25"/>
        </w:numPr>
        <w:spacing w:before="0" w:after="0"/>
      </w:pPr>
      <w:r w:rsidRPr="002B6B0D">
        <w:t>Forested: 1,486.03</w:t>
      </w:r>
    </w:p>
    <w:p w14:paraId="52B500EE" w14:textId="77777777" w:rsidR="00740FF6" w:rsidRPr="002B6B0D" w:rsidRDefault="00740FF6" w:rsidP="00740FF6">
      <w:pPr>
        <w:pStyle w:val="ListParagraph"/>
        <w:numPr>
          <w:ilvl w:val="3"/>
          <w:numId w:val="25"/>
        </w:numPr>
        <w:spacing w:before="0" w:after="0"/>
      </w:pPr>
      <w:r w:rsidRPr="002B6B0D">
        <w:t>Remote: 1,586.33</w:t>
      </w:r>
    </w:p>
    <w:p w14:paraId="04F18ABF" w14:textId="77777777" w:rsidR="00740FF6" w:rsidRPr="002B6B0D" w:rsidRDefault="00740FF6" w:rsidP="00740FF6">
      <w:pPr>
        <w:pStyle w:val="ListParagraph"/>
        <w:numPr>
          <w:ilvl w:val="0"/>
          <w:numId w:val="25"/>
        </w:numPr>
        <w:spacing w:before="0" w:after="0"/>
      </w:pPr>
      <w:r w:rsidRPr="002B6B0D">
        <w:t>"SYLVAN LAKE SOUTH 10-21 TO 16-19 NPS 4</w:t>
      </w:r>
    </w:p>
    <w:p w14:paraId="41648486" w14:textId="77777777" w:rsidR="00740FF6" w:rsidRPr="002B6B0D" w:rsidRDefault="00740FF6" w:rsidP="00740FF6">
      <w:pPr>
        <w:pStyle w:val="ListParagraph"/>
        <w:numPr>
          <w:ilvl w:val="1"/>
          <w:numId w:val="25"/>
        </w:numPr>
        <w:spacing w:before="0" w:after="0"/>
      </w:pPr>
      <w:r w:rsidRPr="002B6B0D">
        <w:t>Total Cumulative Length (m):</w:t>
      </w:r>
      <w:r w:rsidRPr="002B6B0D">
        <w:tab/>
        <w:t>3035.69</w:t>
      </w:r>
    </w:p>
    <w:p w14:paraId="483CD8ED"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615AEA8A" w14:textId="77777777" w:rsidR="00740FF6" w:rsidRPr="002B6B0D" w:rsidRDefault="00740FF6" w:rsidP="00740FF6">
      <w:pPr>
        <w:pStyle w:val="ListParagraph"/>
        <w:numPr>
          <w:ilvl w:val="2"/>
          <w:numId w:val="25"/>
        </w:numPr>
        <w:spacing w:before="0" w:after="0"/>
      </w:pPr>
      <w:r w:rsidRPr="002B6B0D">
        <w:t>Installation date between minimum of 1961-01-01 and maximum of 1961-01-01</w:t>
      </w:r>
    </w:p>
    <w:p w14:paraId="77E4A64B" w14:textId="77777777" w:rsidR="00740FF6" w:rsidRPr="002B6B0D" w:rsidRDefault="00740FF6" w:rsidP="00740FF6">
      <w:pPr>
        <w:pStyle w:val="ListParagraph"/>
        <w:numPr>
          <w:ilvl w:val="2"/>
          <w:numId w:val="25"/>
        </w:numPr>
        <w:spacing w:before="0" w:after="0"/>
      </w:pPr>
      <w:r w:rsidRPr="002B6B0D">
        <w:t>Pipe seam type of ERW</w:t>
      </w:r>
    </w:p>
    <w:p w14:paraId="19CC763F" w14:textId="77777777" w:rsidR="00740FF6" w:rsidRPr="002B6B0D" w:rsidRDefault="00740FF6" w:rsidP="00740FF6">
      <w:pPr>
        <w:pStyle w:val="ListParagraph"/>
        <w:numPr>
          <w:ilvl w:val="2"/>
          <w:numId w:val="25"/>
        </w:numPr>
        <w:spacing w:before="0" w:after="0"/>
      </w:pPr>
      <w:r w:rsidRPr="002B6B0D">
        <w:t>Maximum Operating Stress percentage between minimum of 34.1 and maximum of 51.25% SMYS</w:t>
      </w:r>
    </w:p>
    <w:p w14:paraId="53E1110C" w14:textId="77777777" w:rsidR="00740FF6" w:rsidRPr="002B6B0D" w:rsidRDefault="00740FF6" w:rsidP="00740FF6">
      <w:pPr>
        <w:pStyle w:val="ListParagraph"/>
        <w:numPr>
          <w:ilvl w:val="1"/>
          <w:numId w:val="25"/>
        </w:numPr>
        <w:spacing w:before="0" w:after="0"/>
      </w:pPr>
      <w:r w:rsidRPr="002B6B0D">
        <w:t>Consequence of failure distributed between minimum of $4.68 and maximum of $5.78MM</w:t>
      </w:r>
    </w:p>
    <w:p w14:paraId="7C57E21B" w14:textId="77777777" w:rsidR="00740FF6" w:rsidRPr="002B6B0D" w:rsidRDefault="00740FF6" w:rsidP="00740FF6">
      <w:pPr>
        <w:pStyle w:val="ListParagraph"/>
        <w:numPr>
          <w:ilvl w:val="1"/>
          <w:numId w:val="25"/>
        </w:numPr>
        <w:spacing w:before="0" w:after="0"/>
      </w:pPr>
      <w:r w:rsidRPr="002B6B0D">
        <w:t>Total length driven by Environmental: 3035.69 meters.</w:t>
      </w:r>
    </w:p>
    <w:p w14:paraId="528A2376" w14:textId="77777777" w:rsidR="00740FF6" w:rsidRPr="002B6B0D" w:rsidRDefault="00740FF6" w:rsidP="00740FF6">
      <w:pPr>
        <w:pStyle w:val="ListParagraph"/>
        <w:numPr>
          <w:ilvl w:val="1"/>
          <w:numId w:val="25"/>
        </w:numPr>
        <w:spacing w:before="0" w:after="0"/>
      </w:pPr>
      <w:r w:rsidRPr="002B6B0D">
        <w:t>Environmental Cost distributed between minimum of $4.43 and maximum of $5.49MM:</w:t>
      </w:r>
    </w:p>
    <w:p w14:paraId="187F573D" w14:textId="77777777" w:rsidR="00740FF6" w:rsidRPr="002B6B0D" w:rsidRDefault="00740FF6" w:rsidP="00740FF6">
      <w:pPr>
        <w:pStyle w:val="ListParagraph"/>
        <w:numPr>
          <w:ilvl w:val="2"/>
          <w:numId w:val="25"/>
        </w:numPr>
        <w:spacing w:before="0" w:after="0"/>
      </w:pPr>
      <w:r w:rsidRPr="002B6B0D">
        <w:t>Leak cost between minimum of $0.18 and maximum of $0.19MM</w:t>
      </w:r>
    </w:p>
    <w:p w14:paraId="68426BD1" w14:textId="77777777" w:rsidR="00740FF6" w:rsidRPr="002B6B0D" w:rsidRDefault="00740FF6" w:rsidP="00740FF6">
      <w:pPr>
        <w:pStyle w:val="ListParagraph"/>
        <w:numPr>
          <w:ilvl w:val="2"/>
          <w:numId w:val="25"/>
        </w:numPr>
        <w:spacing w:before="0" w:after="0"/>
      </w:pPr>
      <w:r w:rsidRPr="002B6B0D">
        <w:t>Leak spill volume between a minimum of 1691.87 and maximum of 1745.74 gallons</w:t>
      </w:r>
    </w:p>
    <w:p w14:paraId="572F14A7" w14:textId="77777777" w:rsidR="00740FF6" w:rsidRPr="002B6B0D" w:rsidRDefault="00740FF6" w:rsidP="00740FF6">
      <w:pPr>
        <w:pStyle w:val="ListParagraph"/>
        <w:numPr>
          <w:ilvl w:val="2"/>
          <w:numId w:val="25"/>
        </w:numPr>
        <w:spacing w:before="0" w:after="0"/>
      </w:pPr>
      <w:r w:rsidRPr="002B6B0D">
        <w:t>Rupture cost between minimum of $23.43 and maximum of $24.17MM</w:t>
      </w:r>
    </w:p>
    <w:p w14:paraId="443841CE" w14:textId="77777777" w:rsidR="00740FF6" w:rsidRPr="002B6B0D" w:rsidRDefault="00740FF6" w:rsidP="00740FF6">
      <w:pPr>
        <w:pStyle w:val="ListParagraph"/>
        <w:numPr>
          <w:ilvl w:val="2"/>
          <w:numId w:val="25"/>
        </w:numPr>
        <w:spacing w:before="0" w:after="0"/>
      </w:pPr>
      <w:r w:rsidRPr="002B6B0D">
        <w:t>Rupture spill volume is between a minimum of 221034.09 and maximum of 228072.45 gallons</w:t>
      </w:r>
    </w:p>
    <w:p w14:paraId="3D414E55" w14:textId="77777777" w:rsidR="00740FF6" w:rsidRPr="002B6B0D" w:rsidRDefault="00740FF6" w:rsidP="00740FF6">
      <w:pPr>
        <w:pStyle w:val="ListParagraph"/>
        <w:numPr>
          <w:ilvl w:val="2"/>
          <w:numId w:val="25"/>
        </w:numPr>
        <w:spacing w:before="0" w:after="0"/>
      </w:pPr>
      <w:r w:rsidRPr="002B6B0D">
        <w:t>Puncture cost between minimum of $5.89 and maximum of $6.08MM</w:t>
      </w:r>
    </w:p>
    <w:p w14:paraId="0D66EC32" w14:textId="77777777" w:rsidR="00740FF6" w:rsidRPr="002B6B0D" w:rsidRDefault="00740FF6" w:rsidP="00740FF6">
      <w:pPr>
        <w:pStyle w:val="ListParagraph"/>
        <w:numPr>
          <w:ilvl w:val="2"/>
          <w:numId w:val="25"/>
        </w:numPr>
        <w:spacing w:before="0" w:after="0"/>
      </w:pPr>
      <w:r w:rsidRPr="002B6B0D">
        <w:t>Puncture spill volume is between a minimum of 55590.98 and maximum of 57361.16 gallons</w:t>
      </w:r>
    </w:p>
    <w:p w14:paraId="4080016C" w14:textId="77777777" w:rsidR="00740FF6" w:rsidRPr="002B6B0D" w:rsidRDefault="00740FF6" w:rsidP="00740FF6">
      <w:pPr>
        <w:pStyle w:val="ListParagraph"/>
        <w:numPr>
          <w:ilvl w:val="2"/>
          <w:numId w:val="25"/>
        </w:numPr>
        <w:spacing w:before="0" w:after="0"/>
      </w:pPr>
      <w:r w:rsidRPr="002B6B0D">
        <w:t xml:space="preserve">Land use distributed as </w:t>
      </w:r>
    </w:p>
    <w:p w14:paraId="09C35C1D" w14:textId="77777777" w:rsidR="00740FF6" w:rsidRPr="002B6B0D" w:rsidRDefault="00740FF6" w:rsidP="00740FF6">
      <w:pPr>
        <w:pStyle w:val="ListParagraph"/>
        <w:numPr>
          <w:ilvl w:val="3"/>
          <w:numId w:val="25"/>
        </w:numPr>
        <w:spacing w:before="0" w:after="0"/>
      </w:pPr>
      <w:r w:rsidRPr="002B6B0D">
        <w:t>Agricultural: 3,035.69</w:t>
      </w:r>
    </w:p>
    <w:p w14:paraId="26B169C7" w14:textId="77777777" w:rsidR="00740FF6" w:rsidRPr="002B6B0D" w:rsidRDefault="00740FF6" w:rsidP="00740FF6">
      <w:pPr>
        <w:pStyle w:val="ListParagraph"/>
        <w:numPr>
          <w:ilvl w:val="0"/>
          <w:numId w:val="25"/>
        </w:numPr>
        <w:spacing w:before="0" w:after="0"/>
      </w:pPr>
      <w:r w:rsidRPr="002B6B0D">
        <w:t>"SUNDRE LATERAL 10-4 TO 16-8 NPS 4</w:t>
      </w:r>
    </w:p>
    <w:p w14:paraId="7F33B554" w14:textId="77777777" w:rsidR="00740FF6" w:rsidRPr="002B6B0D" w:rsidRDefault="00740FF6" w:rsidP="00740FF6">
      <w:pPr>
        <w:pStyle w:val="ListParagraph"/>
        <w:numPr>
          <w:ilvl w:val="1"/>
          <w:numId w:val="25"/>
        </w:numPr>
        <w:spacing w:before="0" w:after="0"/>
      </w:pPr>
      <w:r w:rsidRPr="002B6B0D">
        <w:t>Total Cumulative Length (m):</w:t>
      </w:r>
      <w:r w:rsidRPr="002B6B0D">
        <w:tab/>
        <w:t>2987.16</w:t>
      </w:r>
    </w:p>
    <w:p w14:paraId="7DC06700"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593C6535" w14:textId="77777777" w:rsidR="00740FF6" w:rsidRPr="002B6B0D" w:rsidRDefault="00740FF6" w:rsidP="00740FF6">
      <w:pPr>
        <w:pStyle w:val="ListParagraph"/>
        <w:numPr>
          <w:ilvl w:val="2"/>
          <w:numId w:val="25"/>
        </w:numPr>
        <w:spacing w:before="0" w:after="0"/>
      </w:pPr>
      <w:r w:rsidRPr="002B6B0D">
        <w:t>Installation date between minimum of 1957-01-01 and maximum of 1957-01-01</w:t>
      </w:r>
    </w:p>
    <w:p w14:paraId="7D0385FB" w14:textId="77777777" w:rsidR="00740FF6" w:rsidRPr="002B6B0D" w:rsidRDefault="00740FF6" w:rsidP="00740FF6">
      <w:pPr>
        <w:pStyle w:val="ListParagraph"/>
        <w:numPr>
          <w:ilvl w:val="2"/>
          <w:numId w:val="25"/>
        </w:numPr>
        <w:spacing w:before="0" w:after="0"/>
      </w:pPr>
      <w:r w:rsidRPr="002B6B0D">
        <w:t>Pipe seam type of ERW</w:t>
      </w:r>
    </w:p>
    <w:p w14:paraId="0B37E553" w14:textId="77777777" w:rsidR="00740FF6" w:rsidRPr="002B6B0D" w:rsidRDefault="00740FF6" w:rsidP="00740FF6">
      <w:pPr>
        <w:pStyle w:val="ListParagraph"/>
        <w:numPr>
          <w:ilvl w:val="2"/>
          <w:numId w:val="25"/>
        </w:numPr>
        <w:spacing w:before="0" w:after="0"/>
      </w:pPr>
      <w:r w:rsidRPr="002B6B0D">
        <w:t>Maximum Operating Stress percentage between minimum of 32.58 and maximum of 61.77% SMYS</w:t>
      </w:r>
    </w:p>
    <w:p w14:paraId="7A654D6F" w14:textId="77777777" w:rsidR="00740FF6" w:rsidRPr="002B6B0D" w:rsidRDefault="00740FF6" w:rsidP="00740FF6">
      <w:pPr>
        <w:pStyle w:val="ListParagraph"/>
        <w:numPr>
          <w:ilvl w:val="1"/>
          <w:numId w:val="25"/>
        </w:numPr>
        <w:spacing w:before="0" w:after="0"/>
      </w:pPr>
      <w:r w:rsidRPr="002B6B0D">
        <w:t>Consequence of failure distributed between minimum of $4.87 and maximum of $8.21MM</w:t>
      </w:r>
    </w:p>
    <w:p w14:paraId="1B588294" w14:textId="77777777" w:rsidR="00740FF6" w:rsidRPr="002B6B0D" w:rsidRDefault="00740FF6" w:rsidP="00740FF6">
      <w:pPr>
        <w:pStyle w:val="ListParagraph"/>
        <w:numPr>
          <w:ilvl w:val="1"/>
          <w:numId w:val="25"/>
        </w:numPr>
        <w:spacing w:before="0" w:after="0"/>
      </w:pPr>
      <w:r w:rsidRPr="002B6B0D">
        <w:t>Total length driven by Environmental: 2987.16 meters.</w:t>
      </w:r>
    </w:p>
    <w:p w14:paraId="2D9626EE" w14:textId="77777777" w:rsidR="00740FF6" w:rsidRPr="002B6B0D" w:rsidRDefault="00740FF6" w:rsidP="00740FF6">
      <w:pPr>
        <w:pStyle w:val="ListParagraph"/>
        <w:numPr>
          <w:ilvl w:val="1"/>
          <w:numId w:val="25"/>
        </w:numPr>
        <w:spacing w:before="0" w:after="0"/>
      </w:pPr>
      <w:r w:rsidRPr="002B6B0D">
        <w:t>Environmental Cost distributed between minimum of $4.58 and maximum of $7.94MM:</w:t>
      </w:r>
    </w:p>
    <w:p w14:paraId="74605704" w14:textId="77777777" w:rsidR="00740FF6" w:rsidRPr="002B6B0D" w:rsidRDefault="00740FF6" w:rsidP="00740FF6">
      <w:pPr>
        <w:pStyle w:val="ListParagraph"/>
        <w:numPr>
          <w:ilvl w:val="2"/>
          <w:numId w:val="25"/>
        </w:numPr>
        <w:spacing w:before="0" w:after="0"/>
      </w:pPr>
      <w:r w:rsidRPr="002B6B0D">
        <w:t>Leak cost between minimum of $0.19 and maximum of $0.33MM</w:t>
      </w:r>
    </w:p>
    <w:p w14:paraId="2EF73D80" w14:textId="77777777" w:rsidR="00740FF6" w:rsidRPr="002B6B0D" w:rsidRDefault="00740FF6" w:rsidP="00740FF6">
      <w:pPr>
        <w:pStyle w:val="ListParagraph"/>
        <w:numPr>
          <w:ilvl w:val="2"/>
          <w:numId w:val="25"/>
        </w:numPr>
        <w:spacing w:before="0" w:after="0"/>
      </w:pPr>
      <w:r w:rsidRPr="002B6B0D">
        <w:t>Leak spill volume between a minimum of 1801.18 and maximum of 1862.87 gallons</w:t>
      </w:r>
    </w:p>
    <w:p w14:paraId="5DFF1384" w14:textId="77777777" w:rsidR="00740FF6" w:rsidRPr="002B6B0D" w:rsidRDefault="00740FF6" w:rsidP="00740FF6">
      <w:pPr>
        <w:pStyle w:val="ListParagraph"/>
        <w:numPr>
          <w:ilvl w:val="2"/>
          <w:numId w:val="25"/>
        </w:numPr>
        <w:spacing w:before="0" w:after="0"/>
      </w:pPr>
      <w:r w:rsidRPr="002B6B0D">
        <w:t>Rupture cost between minimum of $24.94 and maximum of $43.27MM</w:t>
      </w:r>
    </w:p>
    <w:p w14:paraId="1D9C9BC0" w14:textId="77777777" w:rsidR="00740FF6" w:rsidRPr="002B6B0D" w:rsidRDefault="00740FF6" w:rsidP="00740FF6">
      <w:pPr>
        <w:pStyle w:val="ListParagraph"/>
        <w:numPr>
          <w:ilvl w:val="2"/>
          <w:numId w:val="25"/>
        </w:numPr>
        <w:spacing w:before="0" w:after="0"/>
      </w:pPr>
      <w:r w:rsidRPr="002B6B0D">
        <w:lastRenderedPageBreak/>
        <w:t>Rupture spill volume is between a minimum of 235315.52 and maximum of 243374.63 gallons</w:t>
      </w:r>
    </w:p>
    <w:p w14:paraId="1C0FE4B3" w14:textId="77777777" w:rsidR="00740FF6" w:rsidRPr="002B6B0D" w:rsidRDefault="00740FF6" w:rsidP="00740FF6">
      <w:pPr>
        <w:pStyle w:val="ListParagraph"/>
        <w:numPr>
          <w:ilvl w:val="2"/>
          <w:numId w:val="25"/>
        </w:numPr>
        <w:spacing w:before="0" w:after="0"/>
      </w:pPr>
      <w:r w:rsidRPr="002B6B0D">
        <w:t>Puncture cost between minimum of $6.27 and maximum of $10.88MM</w:t>
      </w:r>
    </w:p>
    <w:p w14:paraId="28C5799A" w14:textId="77777777" w:rsidR="00740FF6" w:rsidRPr="002B6B0D" w:rsidRDefault="00740FF6" w:rsidP="00740FF6">
      <w:pPr>
        <w:pStyle w:val="ListParagraph"/>
        <w:numPr>
          <w:ilvl w:val="2"/>
          <w:numId w:val="25"/>
        </w:numPr>
        <w:spacing w:before="0" w:after="0"/>
      </w:pPr>
      <w:r w:rsidRPr="002B6B0D">
        <w:t>Puncture spill volume is between a minimum of 59182.82 and maximum of 61209.72 gallons</w:t>
      </w:r>
    </w:p>
    <w:p w14:paraId="3AD6C2DE" w14:textId="77777777" w:rsidR="00740FF6" w:rsidRPr="002B6B0D" w:rsidRDefault="00740FF6" w:rsidP="00740FF6">
      <w:pPr>
        <w:pStyle w:val="ListParagraph"/>
        <w:numPr>
          <w:ilvl w:val="2"/>
          <w:numId w:val="25"/>
        </w:numPr>
        <w:spacing w:before="0" w:after="0"/>
      </w:pPr>
      <w:r w:rsidRPr="002B6B0D">
        <w:t xml:space="preserve">Land use distributed as </w:t>
      </w:r>
    </w:p>
    <w:p w14:paraId="5BFE81C8" w14:textId="77777777" w:rsidR="00740FF6" w:rsidRPr="002B6B0D" w:rsidRDefault="00740FF6" w:rsidP="00740FF6">
      <w:pPr>
        <w:pStyle w:val="ListParagraph"/>
        <w:numPr>
          <w:ilvl w:val="3"/>
          <w:numId w:val="25"/>
        </w:numPr>
        <w:spacing w:before="0" w:after="0"/>
      </w:pPr>
      <w:r w:rsidRPr="002B6B0D">
        <w:t>Agricultural: 2,983.25</w:t>
      </w:r>
    </w:p>
    <w:p w14:paraId="4DC5CC44" w14:textId="77777777" w:rsidR="00740FF6" w:rsidRPr="002B6B0D" w:rsidRDefault="00740FF6" w:rsidP="00740FF6">
      <w:pPr>
        <w:pStyle w:val="ListParagraph"/>
        <w:numPr>
          <w:ilvl w:val="3"/>
          <w:numId w:val="25"/>
        </w:numPr>
        <w:spacing w:before="0" w:after="0"/>
      </w:pPr>
      <w:r w:rsidRPr="002B6B0D">
        <w:t>Water Course: 3.91</w:t>
      </w:r>
    </w:p>
    <w:p w14:paraId="383A3B26" w14:textId="77777777" w:rsidR="00740FF6" w:rsidRPr="002B6B0D" w:rsidRDefault="00740FF6" w:rsidP="00740FF6">
      <w:pPr>
        <w:pStyle w:val="ListParagraph"/>
        <w:numPr>
          <w:ilvl w:val="0"/>
          <w:numId w:val="25"/>
        </w:numPr>
        <w:spacing w:before="0" w:after="0"/>
      </w:pPr>
      <w:r w:rsidRPr="002B6B0D">
        <w:t>"SS-24 NPS 4</w:t>
      </w:r>
    </w:p>
    <w:p w14:paraId="2CFBF09B" w14:textId="77777777" w:rsidR="00740FF6" w:rsidRPr="002B6B0D" w:rsidRDefault="00740FF6" w:rsidP="00740FF6">
      <w:pPr>
        <w:pStyle w:val="ListParagraph"/>
        <w:numPr>
          <w:ilvl w:val="1"/>
          <w:numId w:val="25"/>
        </w:numPr>
        <w:spacing w:before="0" w:after="0"/>
      </w:pPr>
      <w:r w:rsidRPr="002B6B0D">
        <w:t>Total Cumulative Length (m):</w:t>
      </w:r>
      <w:r w:rsidRPr="002B6B0D">
        <w:tab/>
        <w:t>2797.85</w:t>
      </w:r>
    </w:p>
    <w:p w14:paraId="584A2EF1"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1.000e-01.</w:t>
      </w:r>
    </w:p>
    <w:p w14:paraId="30F7BC14" w14:textId="77777777" w:rsidR="00740FF6" w:rsidRPr="002B6B0D" w:rsidRDefault="00740FF6" w:rsidP="00740FF6">
      <w:pPr>
        <w:pStyle w:val="ListParagraph"/>
        <w:numPr>
          <w:ilvl w:val="2"/>
          <w:numId w:val="25"/>
        </w:numPr>
        <w:spacing w:before="0" w:after="0"/>
      </w:pPr>
      <w:r w:rsidRPr="002B6B0D">
        <w:t>Installation date between minimum of 1964-01-01 and maximum of 1964-01-01</w:t>
      </w:r>
    </w:p>
    <w:p w14:paraId="2AF70DA7" w14:textId="77777777" w:rsidR="00740FF6" w:rsidRPr="002B6B0D" w:rsidRDefault="00740FF6" w:rsidP="00740FF6">
      <w:pPr>
        <w:pStyle w:val="ListParagraph"/>
        <w:numPr>
          <w:ilvl w:val="2"/>
          <w:numId w:val="25"/>
        </w:numPr>
        <w:spacing w:before="0" w:after="0"/>
      </w:pPr>
      <w:r w:rsidRPr="002B6B0D">
        <w:t>Pipe seam type of ERW</w:t>
      </w:r>
    </w:p>
    <w:p w14:paraId="62D396F5" w14:textId="77777777" w:rsidR="00740FF6" w:rsidRPr="002B6B0D" w:rsidRDefault="00740FF6" w:rsidP="00740FF6">
      <w:pPr>
        <w:pStyle w:val="ListParagraph"/>
        <w:numPr>
          <w:ilvl w:val="2"/>
          <w:numId w:val="25"/>
        </w:numPr>
        <w:spacing w:before="0" w:after="0"/>
      </w:pPr>
      <w:r w:rsidRPr="002B6B0D">
        <w:t>Maximum Operating Stress percentage between minimum of 32.7 and maximum of 61.99% SMYS</w:t>
      </w:r>
    </w:p>
    <w:p w14:paraId="6A53264B" w14:textId="77777777" w:rsidR="00740FF6" w:rsidRPr="002B6B0D" w:rsidRDefault="00740FF6" w:rsidP="00740FF6">
      <w:pPr>
        <w:pStyle w:val="ListParagraph"/>
        <w:numPr>
          <w:ilvl w:val="1"/>
          <w:numId w:val="25"/>
        </w:numPr>
        <w:spacing w:before="0" w:after="0"/>
      </w:pPr>
      <w:r w:rsidRPr="002B6B0D">
        <w:t>Consequence of failure distributed between minimum of $4.65 and maximum of $5.58MM</w:t>
      </w:r>
    </w:p>
    <w:p w14:paraId="12F0FDAA" w14:textId="77777777" w:rsidR="00740FF6" w:rsidRPr="002B6B0D" w:rsidRDefault="00740FF6" w:rsidP="00740FF6">
      <w:pPr>
        <w:pStyle w:val="ListParagraph"/>
        <w:numPr>
          <w:ilvl w:val="1"/>
          <w:numId w:val="25"/>
        </w:numPr>
        <w:spacing w:before="0" w:after="0"/>
      </w:pPr>
      <w:r w:rsidRPr="002B6B0D">
        <w:t>Total length driven by Environmental: 2797.85 meters.</w:t>
      </w:r>
    </w:p>
    <w:p w14:paraId="4240243F" w14:textId="77777777" w:rsidR="00740FF6" w:rsidRPr="002B6B0D" w:rsidRDefault="00740FF6" w:rsidP="00740FF6">
      <w:pPr>
        <w:pStyle w:val="ListParagraph"/>
        <w:numPr>
          <w:ilvl w:val="1"/>
          <w:numId w:val="25"/>
        </w:numPr>
        <w:spacing w:before="0" w:after="0"/>
      </w:pPr>
      <w:r w:rsidRPr="002B6B0D">
        <w:t>Environmental Cost distributed between minimum of $4.37 and maximum of $5.28MM:</w:t>
      </w:r>
    </w:p>
    <w:p w14:paraId="31BB5549" w14:textId="77777777" w:rsidR="00740FF6" w:rsidRPr="002B6B0D" w:rsidRDefault="00740FF6" w:rsidP="00740FF6">
      <w:pPr>
        <w:pStyle w:val="ListParagraph"/>
        <w:numPr>
          <w:ilvl w:val="2"/>
          <w:numId w:val="25"/>
        </w:numPr>
        <w:spacing w:before="0" w:after="0"/>
      </w:pPr>
      <w:r w:rsidRPr="002B6B0D">
        <w:t>Leak cost between minimum of $0.18 and maximum of $0.19MM</w:t>
      </w:r>
    </w:p>
    <w:p w14:paraId="7AC3A789" w14:textId="77777777" w:rsidR="00740FF6" w:rsidRPr="002B6B0D" w:rsidRDefault="00740FF6" w:rsidP="00740FF6">
      <w:pPr>
        <w:pStyle w:val="ListParagraph"/>
        <w:numPr>
          <w:ilvl w:val="2"/>
          <w:numId w:val="25"/>
        </w:numPr>
        <w:spacing w:before="0" w:after="0"/>
      </w:pPr>
      <w:r w:rsidRPr="002B6B0D">
        <w:t>Leak spill volume between a minimum of 1694.94 and maximum of 1752.98 gallons</w:t>
      </w:r>
    </w:p>
    <w:p w14:paraId="3EFF20B1" w14:textId="77777777" w:rsidR="00740FF6" w:rsidRPr="002B6B0D" w:rsidRDefault="00740FF6" w:rsidP="00740FF6">
      <w:pPr>
        <w:pStyle w:val="ListParagraph"/>
        <w:numPr>
          <w:ilvl w:val="2"/>
          <w:numId w:val="25"/>
        </w:numPr>
        <w:spacing w:before="0" w:after="0"/>
      </w:pPr>
      <w:r w:rsidRPr="002B6B0D">
        <w:t>Rupture cost between minimum of $23.47 and maximum of $24.27MM</w:t>
      </w:r>
    </w:p>
    <w:p w14:paraId="5C95EBC2" w14:textId="77777777" w:rsidR="00740FF6" w:rsidRPr="002B6B0D" w:rsidRDefault="00740FF6" w:rsidP="00740FF6">
      <w:pPr>
        <w:pStyle w:val="ListParagraph"/>
        <w:numPr>
          <w:ilvl w:val="2"/>
          <w:numId w:val="25"/>
        </w:numPr>
        <w:spacing w:before="0" w:after="0"/>
      </w:pPr>
      <w:r w:rsidRPr="002B6B0D">
        <w:t>Rupture spill volume is between a minimum of 221434.64 and maximum of 229017.59 gallons</w:t>
      </w:r>
    </w:p>
    <w:p w14:paraId="7E8259EC" w14:textId="77777777" w:rsidR="00740FF6" w:rsidRPr="002B6B0D" w:rsidRDefault="00740FF6" w:rsidP="00740FF6">
      <w:pPr>
        <w:pStyle w:val="ListParagraph"/>
        <w:numPr>
          <w:ilvl w:val="2"/>
          <w:numId w:val="25"/>
        </w:numPr>
        <w:spacing w:before="0" w:after="0"/>
      </w:pPr>
      <w:r w:rsidRPr="002B6B0D">
        <w:t>Puncture cost between minimum of $5.90 and maximum of $6.10MM</w:t>
      </w:r>
    </w:p>
    <w:p w14:paraId="69C0BAE0" w14:textId="77777777" w:rsidR="00740FF6" w:rsidRPr="002B6B0D" w:rsidRDefault="00740FF6" w:rsidP="00740FF6">
      <w:pPr>
        <w:pStyle w:val="ListParagraph"/>
        <w:numPr>
          <w:ilvl w:val="2"/>
          <w:numId w:val="25"/>
        </w:numPr>
        <w:spacing w:before="0" w:after="0"/>
      </w:pPr>
      <w:r w:rsidRPr="002B6B0D">
        <w:t>Puncture spill volume is between a minimum of 55691.72 and maximum of 57598.87 gallons</w:t>
      </w:r>
    </w:p>
    <w:p w14:paraId="21CE253A" w14:textId="77777777" w:rsidR="00740FF6" w:rsidRPr="002B6B0D" w:rsidRDefault="00740FF6" w:rsidP="00740FF6">
      <w:pPr>
        <w:pStyle w:val="ListParagraph"/>
        <w:numPr>
          <w:ilvl w:val="2"/>
          <w:numId w:val="25"/>
        </w:numPr>
        <w:spacing w:before="0" w:after="0"/>
      </w:pPr>
      <w:r w:rsidRPr="002B6B0D">
        <w:t xml:space="preserve">Land use distributed as </w:t>
      </w:r>
    </w:p>
    <w:p w14:paraId="7C76F397" w14:textId="77777777" w:rsidR="00740FF6" w:rsidRPr="002B6B0D" w:rsidRDefault="00740FF6" w:rsidP="00740FF6">
      <w:pPr>
        <w:pStyle w:val="ListParagraph"/>
        <w:numPr>
          <w:ilvl w:val="3"/>
          <w:numId w:val="25"/>
        </w:numPr>
        <w:spacing w:before="0" w:after="0"/>
      </w:pPr>
      <w:r w:rsidRPr="002B6B0D">
        <w:t>Agricultural: 2,797.85</w:t>
      </w:r>
    </w:p>
    <w:p w14:paraId="7A6BD9AB" w14:textId="77777777" w:rsidR="00740FF6" w:rsidRPr="002B6B0D" w:rsidRDefault="00740FF6" w:rsidP="00740FF6">
      <w:pPr>
        <w:pStyle w:val="ListParagraph"/>
        <w:numPr>
          <w:ilvl w:val="0"/>
          <w:numId w:val="25"/>
        </w:numPr>
        <w:spacing w:before="0" w:after="0"/>
      </w:pPr>
      <w:r w:rsidRPr="002B6B0D">
        <w:t>"SS-13 NPS 4</w:t>
      </w:r>
    </w:p>
    <w:p w14:paraId="168A7208" w14:textId="77777777" w:rsidR="00740FF6" w:rsidRPr="002B6B0D" w:rsidRDefault="00740FF6" w:rsidP="00740FF6">
      <w:pPr>
        <w:pStyle w:val="ListParagraph"/>
        <w:numPr>
          <w:ilvl w:val="1"/>
          <w:numId w:val="25"/>
        </w:numPr>
        <w:spacing w:before="0" w:after="0"/>
      </w:pPr>
      <w:r w:rsidRPr="002B6B0D">
        <w:t>Total Cumulative Length (m):</w:t>
      </w:r>
      <w:r w:rsidRPr="002B6B0D">
        <w:tab/>
        <w:t>2691.52</w:t>
      </w:r>
    </w:p>
    <w:p w14:paraId="58454897"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1.000e-02.</w:t>
      </w:r>
    </w:p>
    <w:p w14:paraId="74FE9EB8" w14:textId="77777777" w:rsidR="00740FF6" w:rsidRPr="002B6B0D" w:rsidRDefault="00740FF6" w:rsidP="00740FF6">
      <w:pPr>
        <w:pStyle w:val="ListParagraph"/>
        <w:numPr>
          <w:ilvl w:val="2"/>
          <w:numId w:val="25"/>
        </w:numPr>
        <w:spacing w:before="0" w:after="0"/>
      </w:pPr>
      <w:r w:rsidRPr="002B6B0D">
        <w:t>Installation date between minimum of 1957-01-01 and maximum of 1957-01-01</w:t>
      </w:r>
    </w:p>
    <w:p w14:paraId="671BFF30" w14:textId="77777777" w:rsidR="00740FF6" w:rsidRPr="002B6B0D" w:rsidRDefault="00740FF6" w:rsidP="00740FF6">
      <w:pPr>
        <w:pStyle w:val="ListParagraph"/>
        <w:numPr>
          <w:ilvl w:val="2"/>
          <w:numId w:val="25"/>
        </w:numPr>
        <w:spacing w:before="0" w:after="0"/>
      </w:pPr>
      <w:r w:rsidRPr="002B6B0D">
        <w:t>Pipe seam type of ERW</w:t>
      </w:r>
    </w:p>
    <w:p w14:paraId="3819C881" w14:textId="77777777" w:rsidR="00740FF6" w:rsidRPr="002B6B0D" w:rsidRDefault="00740FF6" w:rsidP="00740FF6">
      <w:pPr>
        <w:pStyle w:val="ListParagraph"/>
        <w:numPr>
          <w:ilvl w:val="2"/>
          <w:numId w:val="25"/>
        </w:numPr>
        <w:spacing w:before="0" w:after="0"/>
      </w:pPr>
      <w:r w:rsidRPr="002B6B0D">
        <w:t>Maximum Operating Stress percentage between minimum of 32.51 and maximum of 32.51% SMYS</w:t>
      </w:r>
    </w:p>
    <w:p w14:paraId="502DBE33" w14:textId="77777777" w:rsidR="00740FF6" w:rsidRPr="002B6B0D" w:rsidRDefault="00740FF6" w:rsidP="00740FF6">
      <w:pPr>
        <w:pStyle w:val="ListParagraph"/>
        <w:numPr>
          <w:ilvl w:val="1"/>
          <w:numId w:val="25"/>
        </w:numPr>
        <w:spacing w:before="0" w:after="0"/>
      </w:pPr>
      <w:r w:rsidRPr="002B6B0D">
        <w:t>Consequence of failure distributed between minimum of $5.23 and maximum of $6.15MM</w:t>
      </w:r>
    </w:p>
    <w:p w14:paraId="05E6935B" w14:textId="77777777" w:rsidR="00740FF6" w:rsidRPr="002B6B0D" w:rsidRDefault="00740FF6" w:rsidP="00740FF6">
      <w:pPr>
        <w:pStyle w:val="ListParagraph"/>
        <w:numPr>
          <w:ilvl w:val="1"/>
          <w:numId w:val="25"/>
        </w:numPr>
        <w:spacing w:before="0" w:after="0"/>
      </w:pPr>
      <w:r w:rsidRPr="002B6B0D">
        <w:t>Total length driven by Environmental: 2691.52 meters.</w:t>
      </w:r>
    </w:p>
    <w:p w14:paraId="79AFC1F4" w14:textId="77777777" w:rsidR="00740FF6" w:rsidRPr="002B6B0D" w:rsidRDefault="00740FF6" w:rsidP="00740FF6">
      <w:pPr>
        <w:pStyle w:val="ListParagraph"/>
        <w:numPr>
          <w:ilvl w:val="1"/>
          <w:numId w:val="25"/>
        </w:numPr>
        <w:spacing w:before="0" w:after="0"/>
      </w:pPr>
      <w:r w:rsidRPr="002B6B0D">
        <w:t>Environmental Cost distributed between minimum of $4.94 and maximum of $5.84MM:</w:t>
      </w:r>
    </w:p>
    <w:p w14:paraId="66B09ACF" w14:textId="77777777" w:rsidR="00740FF6" w:rsidRPr="002B6B0D" w:rsidRDefault="00740FF6" w:rsidP="00740FF6">
      <w:pPr>
        <w:pStyle w:val="ListParagraph"/>
        <w:numPr>
          <w:ilvl w:val="2"/>
          <w:numId w:val="25"/>
        </w:numPr>
        <w:spacing w:before="0" w:after="0"/>
      </w:pPr>
      <w:r w:rsidRPr="002B6B0D">
        <w:t>Leak cost between minimum of $0.20 and maximum of $0.20MM</w:t>
      </w:r>
    </w:p>
    <w:p w14:paraId="202FEA11" w14:textId="77777777" w:rsidR="00740FF6" w:rsidRPr="002B6B0D" w:rsidRDefault="00740FF6" w:rsidP="00740FF6">
      <w:pPr>
        <w:pStyle w:val="ListParagraph"/>
        <w:numPr>
          <w:ilvl w:val="2"/>
          <w:numId w:val="25"/>
        </w:numPr>
        <w:spacing w:before="0" w:after="0"/>
      </w:pPr>
      <w:r w:rsidRPr="002B6B0D">
        <w:t>Leak spill volume between a minimum of 1853.91 and maximum of 1909.74 gallons</w:t>
      </w:r>
    </w:p>
    <w:p w14:paraId="6933531C" w14:textId="77777777" w:rsidR="00740FF6" w:rsidRPr="002B6B0D" w:rsidRDefault="00740FF6" w:rsidP="00740FF6">
      <w:pPr>
        <w:pStyle w:val="ListParagraph"/>
        <w:numPr>
          <w:ilvl w:val="2"/>
          <w:numId w:val="25"/>
        </w:numPr>
        <w:spacing w:before="0" w:after="0"/>
      </w:pPr>
      <w:r w:rsidRPr="002B6B0D">
        <w:t>Rupture cost between minimum of $25.67 and maximum of $26.44MM</w:t>
      </w:r>
    </w:p>
    <w:p w14:paraId="71083734" w14:textId="77777777" w:rsidR="00740FF6" w:rsidRPr="002B6B0D" w:rsidRDefault="00740FF6" w:rsidP="00740FF6">
      <w:pPr>
        <w:pStyle w:val="ListParagraph"/>
        <w:numPr>
          <w:ilvl w:val="2"/>
          <w:numId w:val="25"/>
        </w:numPr>
        <w:spacing w:before="0" w:after="0"/>
      </w:pPr>
      <w:r w:rsidRPr="002B6B0D">
        <w:t>Rupture spill volume is between a minimum of 242203.9 and maximum of 249498.09 gallons</w:t>
      </w:r>
    </w:p>
    <w:p w14:paraId="633AC485" w14:textId="77777777" w:rsidR="00740FF6" w:rsidRPr="002B6B0D" w:rsidRDefault="00740FF6" w:rsidP="00740FF6">
      <w:pPr>
        <w:pStyle w:val="ListParagraph"/>
        <w:numPr>
          <w:ilvl w:val="2"/>
          <w:numId w:val="25"/>
        </w:numPr>
        <w:spacing w:before="0" w:after="0"/>
      </w:pPr>
      <w:r w:rsidRPr="002B6B0D">
        <w:t>Puncture cost between minimum of $6.46 and maximum of $6.65MM</w:t>
      </w:r>
    </w:p>
    <w:p w14:paraId="6091FB41" w14:textId="77777777" w:rsidR="00740FF6" w:rsidRPr="002B6B0D" w:rsidRDefault="00740FF6" w:rsidP="00740FF6">
      <w:pPr>
        <w:pStyle w:val="ListParagraph"/>
        <w:numPr>
          <w:ilvl w:val="2"/>
          <w:numId w:val="25"/>
        </w:numPr>
        <w:spacing w:before="0" w:after="0"/>
      </w:pPr>
      <w:r w:rsidRPr="002B6B0D">
        <w:t>Puncture spill volume is between a minimum of 60915.28 and maximum of 62749.79 gallons</w:t>
      </w:r>
    </w:p>
    <w:p w14:paraId="5B60DDC1" w14:textId="77777777" w:rsidR="00740FF6" w:rsidRPr="002B6B0D" w:rsidRDefault="00740FF6" w:rsidP="00740FF6">
      <w:pPr>
        <w:pStyle w:val="ListParagraph"/>
        <w:numPr>
          <w:ilvl w:val="2"/>
          <w:numId w:val="25"/>
        </w:numPr>
        <w:spacing w:before="0" w:after="0"/>
      </w:pPr>
      <w:r w:rsidRPr="002B6B0D">
        <w:t xml:space="preserve">Land use distributed as </w:t>
      </w:r>
    </w:p>
    <w:p w14:paraId="2E281998" w14:textId="77777777" w:rsidR="00740FF6" w:rsidRPr="002B6B0D" w:rsidRDefault="00740FF6" w:rsidP="00740FF6">
      <w:pPr>
        <w:pStyle w:val="ListParagraph"/>
        <w:numPr>
          <w:ilvl w:val="3"/>
          <w:numId w:val="25"/>
        </w:numPr>
        <w:spacing w:before="0" w:after="0"/>
      </w:pPr>
      <w:r w:rsidRPr="002B6B0D">
        <w:lastRenderedPageBreak/>
        <w:t>Agricultural: 2,474.07</w:t>
      </w:r>
    </w:p>
    <w:p w14:paraId="536AA5F3" w14:textId="77777777" w:rsidR="00740FF6" w:rsidRPr="002B6B0D" w:rsidRDefault="00740FF6" w:rsidP="00740FF6">
      <w:pPr>
        <w:pStyle w:val="ListParagraph"/>
        <w:numPr>
          <w:ilvl w:val="3"/>
          <w:numId w:val="25"/>
        </w:numPr>
        <w:spacing w:before="0" w:after="0"/>
      </w:pPr>
      <w:r w:rsidRPr="002B6B0D">
        <w:t>Remote: 217.45</w:t>
      </w:r>
    </w:p>
    <w:p w14:paraId="3D6D2AED" w14:textId="77777777" w:rsidR="00740FF6" w:rsidRPr="002B6B0D" w:rsidRDefault="00740FF6" w:rsidP="00740FF6">
      <w:pPr>
        <w:pStyle w:val="ListParagraph"/>
        <w:numPr>
          <w:ilvl w:val="0"/>
          <w:numId w:val="25"/>
        </w:numPr>
        <w:spacing w:before="0" w:after="0"/>
      </w:pPr>
      <w:r w:rsidRPr="002B6B0D">
        <w:t xml:space="preserve">"NPS6 Station 8 to Buck Creek Frac Plant From 4-5-49-9W5 </w:t>
      </w:r>
      <w:proofErr w:type="gramStart"/>
      <w:r w:rsidRPr="002B6B0D">
        <w:t>To</w:t>
      </w:r>
      <w:proofErr w:type="gramEnd"/>
      <w:r w:rsidRPr="002B6B0D">
        <w:t xml:space="preserve"> 13-24-48-7W</w:t>
      </w:r>
    </w:p>
    <w:p w14:paraId="2014A329" w14:textId="77777777" w:rsidR="00740FF6" w:rsidRPr="002B6B0D" w:rsidRDefault="00740FF6" w:rsidP="00740FF6">
      <w:pPr>
        <w:pStyle w:val="ListParagraph"/>
        <w:numPr>
          <w:ilvl w:val="1"/>
          <w:numId w:val="25"/>
        </w:numPr>
        <w:spacing w:before="0" w:after="0"/>
      </w:pPr>
      <w:r w:rsidRPr="002B6B0D">
        <w:t>Total Cumulative Length (m):</w:t>
      </w:r>
      <w:r w:rsidRPr="002B6B0D">
        <w:tab/>
        <w:t>2688.02</w:t>
      </w:r>
    </w:p>
    <w:p w14:paraId="52C4264C" w14:textId="77777777" w:rsidR="00740FF6" w:rsidRPr="002B6B0D" w:rsidRDefault="00740FF6" w:rsidP="00740FF6">
      <w:pPr>
        <w:pStyle w:val="ListParagraph"/>
        <w:numPr>
          <w:ilvl w:val="1"/>
          <w:numId w:val="25"/>
        </w:numPr>
        <w:spacing w:before="0" w:after="0"/>
      </w:pPr>
      <w:r w:rsidRPr="002B6B0D">
        <w:t>Likelihood of failure distributed between minimum of 1.000e-02 and maximum of 1.000e-02.</w:t>
      </w:r>
    </w:p>
    <w:p w14:paraId="49FE199C" w14:textId="77777777" w:rsidR="00740FF6" w:rsidRPr="002B6B0D" w:rsidRDefault="00740FF6" w:rsidP="00740FF6">
      <w:pPr>
        <w:pStyle w:val="ListParagraph"/>
        <w:numPr>
          <w:ilvl w:val="2"/>
          <w:numId w:val="25"/>
        </w:numPr>
        <w:spacing w:before="0" w:after="0"/>
      </w:pPr>
      <w:r w:rsidRPr="002B6B0D">
        <w:t>Installation date between minimum of 1958-01-01 and maximum of 1958-01-01</w:t>
      </w:r>
    </w:p>
    <w:p w14:paraId="34295402" w14:textId="77777777" w:rsidR="00740FF6" w:rsidRPr="002B6B0D" w:rsidRDefault="00740FF6" w:rsidP="00740FF6">
      <w:pPr>
        <w:pStyle w:val="ListParagraph"/>
        <w:numPr>
          <w:ilvl w:val="2"/>
          <w:numId w:val="25"/>
        </w:numPr>
        <w:spacing w:before="0" w:after="0"/>
      </w:pPr>
      <w:r w:rsidRPr="002B6B0D">
        <w:t>Pipe seam type of ERW</w:t>
      </w:r>
    </w:p>
    <w:p w14:paraId="30889E81" w14:textId="77777777" w:rsidR="00740FF6" w:rsidRPr="002B6B0D" w:rsidRDefault="00740FF6" w:rsidP="00740FF6">
      <w:pPr>
        <w:pStyle w:val="ListParagraph"/>
        <w:numPr>
          <w:ilvl w:val="2"/>
          <w:numId w:val="25"/>
        </w:numPr>
        <w:spacing w:before="0" w:after="0"/>
      </w:pPr>
      <w:r w:rsidRPr="002B6B0D">
        <w:t>Maximum Operating Stress percentage between minimum of 31.51 and maximum of 31.51% SMYS</w:t>
      </w:r>
    </w:p>
    <w:p w14:paraId="0435832C" w14:textId="77777777" w:rsidR="00740FF6" w:rsidRPr="002B6B0D" w:rsidRDefault="00740FF6" w:rsidP="00740FF6">
      <w:pPr>
        <w:pStyle w:val="ListParagraph"/>
        <w:numPr>
          <w:ilvl w:val="1"/>
          <w:numId w:val="25"/>
        </w:numPr>
        <w:spacing w:before="0" w:after="0"/>
      </w:pPr>
      <w:r w:rsidRPr="002B6B0D">
        <w:t>Consequence of failure distributed between minimum of $2.20 and maximum of $125.94MM</w:t>
      </w:r>
    </w:p>
    <w:p w14:paraId="13F5ED54" w14:textId="77777777" w:rsidR="00740FF6" w:rsidRPr="002B6B0D" w:rsidRDefault="00740FF6" w:rsidP="00740FF6">
      <w:pPr>
        <w:pStyle w:val="ListParagraph"/>
        <w:numPr>
          <w:ilvl w:val="1"/>
          <w:numId w:val="25"/>
        </w:numPr>
        <w:spacing w:before="0" w:after="0"/>
      </w:pPr>
      <w:r w:rsidRPr="002B6B0D">
        <w:t>Total length driven by Safety: 454.07 meters.</w:t>
      </w:r>
    </w:p>
    <w:p w14:paraId="5C9E67C9" w14:textId="77777777" w:rsidR="00740FF6" w:rsidRPr="002B6B0D" w:rsidRDefault="00740FF6" w:rsidP="00740FF6">
      <w:pPr>
        <w:pStyle w:val="ListParagraph"/>
        <w:numPr>
          <w:ilvl w:val="1"/>
          <w:numId w:val="25"/>
        </w:numPr>
        <w:spacing w:before="0" w:after="0"/>
      </w:pPr>
      <w:r w:rsidRPr="002B6B0D">
        <w:t>Safety Cost distributed between minimum of $0.00 and maximum of $121.06MM:</w:t>
      </w:r>
    </w:p>
    <w:p w14:paraId="440073AB" w14:textId="77777777" w:rsidR="00740FF6" w:rsidRPr="002B6B0D" w:rsidRDefault="00740FF6" w:rsidP="00740FF6">
      <w:pPr>
        <w:pStyle w:val="ListParagraph"/>
        <w:numPr>
          <w:ilvl w:val="2"/>
          <w:numId w:val="25"/>
        </w:numPr>
        <w:spacing w:before="0" w:after="0"/>
      </w:pPr>
      <w:r w:rsidRPr="002B6B0D">
        <w:t>Leak cost between minimum of $0.00 and maximum of $121.06MM</w:t>
      </w:r>
    </w:p>
    <w:p w14:paraId="6062454E" w14:textId="77777777" w:rsidR="00740FF6" w:rsidRPr="002B6B0D" w:rsidRDefault="00740FF6" w:rsidP="00740FF6">
      <w:pPr>
        <w:pStyle w:val="ListParagraph"/>
        <w:numPr>
          <w:ilvl w:val="2"/>
          <w:numId w:val="25"/>
        </w:numPr>
        <w:spacing w:before="0" w:after="0"/>
      </w:pPr>
      <w:r w:rsidRPr="002B6B0D">
        <w:t>Leak scenario yielded 6.0 intersections with structures, with minimum of 12.61 and maximum of 12.61 of population impacted.</w:t>
      </w:r>
    </w:p>
    <w:p w14:paraId="3509A78A" w14:textId="77777777" w:rsidR="00740FF6" w:rsidRPr="002B6B0D" w:rsidRDefault="00740FF6" w:rsidP="00740FF6">
      <w:pPr>
        <w:pStyle w:val="ListParagraph"/>
        <w:numPr>
          <w:ilvl w:val="2"/>
          <w:numId w:val="25"/>
        </w:numPr>
        <w:spacing w:before="0" w:after="0"/>
      </w:pPr>
      <w:r w:rsidRPr="002B6B0D">
        <w:t>Leak hazard radius distributed between minimum of 10.87 and maximum of 10.87 meters.</w:t>
      </w:r>
    </w:p>
    <w:p w14:paraId="4E6D29AE" w14:textId="77777777" w:rsidR="00740FF6" w:rsidRPr="002B6B0D" w:rsidRDefault="00740FF6" w:rsidP="00740FF6">
      <w:pPr>
        <w:pStyle w:val="ListParagraph"/>
        <w:numPr>
          <w:ilvl w:val="2"/>
          <w:numId w:val="25"/>
        </w:numPr>
        <w:spacing w:before="0" w:after="0"/>
      </w:pPr>
      <w:r w:rsidRPr="002B6B0D">
        <w:t>Rupture cost between minimum of $0.00 and maximum of $121.06MM</w:t>
      </w:r>
    </w:p>
    <w:p w14:paraId="4CE4DC2A" w14:textId="77777777" w:rsidR="00740FF6" w:rsidRPr="002B6B0D" w:rsidRDefault="00740FF6" w:rsidP="00740FF6">
      <w:pPr>
        <w:pStyle w:val="ListParagraph"/>
        <w:numPr>
          <w:ilvl w:val="2"/>
          <w:numId w:val="25"/>
        </w:numPr>
        <w:spacing w:before="0" w:after="0"/>
      </w:pPr>
      <w:r w:rsidRPr="002B6B0D">
        <w:t>Rupture scenario yielded 29.0 intersections with structures, with minimum of 12.61 and maximum of 12.61 of population impacted</w:t>
      </w:r>
    </w:p>
    <w:p w14:paraId="02DF1CF1" w14:textId="77777777" w:rsidR="00740FF6" w:rsidRPr="002B6B0D" w:rsidRDefault="00740FF6" w:rsidP="00740FF6">
      <w:pPr>
        <w:pStyle w:val="ListParagraph"/>
        <w:numPr>
          <w:ilvl w:val="2"/>
          <w:numId w:val="25"/>
        </w:numPr>
        <w:spacing w:before="0" w:after="0"/>
      </w:pPr>
      <w:r w:rsidRPr="002B6B0D">
        <w:t>Rupture hazard radius distributed between minimum of 113.48 and maximum of 113.48 meters.</w:t>
      </w:r>
    </w:p>
    <w:p w14:paraId="4465E952" w14:textId="77777777" w:rsidR="00740FF6" w:rsidRPr="002B6B0D" w:rsidRDefault="00740FF6" w:rsidP="00740FF6">
      <w:pPr>
        <w:pStyle w:val="ListParagraph"/>
        <w:numPr>
          <w:ilvl w:val="2"/>
          <w:numId w:val="25"/>
        </w:numPr>
        <w:spacing w:before="0" w:after="0"/>
      </w:pPr>
      <w:r w:rsidRPr="002B6B0D">
        <w:t>Puncture cost between minimum of $0.00 and maximum of $121.06MM</w:t>
      </w:r>
    </w:p>
    <w:p w14:paraId="14B4C93C" w14:textId="77777777" w:rsidR="00740FF6" w:rsidRPr="002B6B0D" w:rsidRDefault="00740FF6" w:rsidP="00740FF6">
      <w:pPr>
        <w:pStyle w:val="ListParagraph"/>
        <w:numPr>
          <w:ilvl w:val="2"/>
          <w:numId w:val="25"/>
        </w:numPr>
        <w:spacing w:before="0" w:after="0"/>
      </w:pPr>
      <w:r w:rsidRPr="002B6B0D">
        <w:t>Puncture scenario yielded 15.0 intersections with structures, with minimum of 12.61 and maximum of 12.61 of population impacted</w:t>
      </w:r>
    </w:p>
    <w:p w14:paraId="7698B020" w14:textId="77777777" w:rsidR="00740FF6" w:rsidRPr="002B6B0D" w:rsidRDefault="00740FF6" w:rsidP="00740FF6">
      <w:pPr>
        <w:pStyle w:val="ListParagraph"/>
        <w:numPr>
          <w:ilvl w:val="2"/>
          <w:numId w:val="25"/>
        </w:numPr>
        <w:spacing w:before="0" w:after="0"/>
      </w:pPr>
      <w:r w:rsidRPr="002B6B0D">
        <w:t>Puncture hazard radius distributed between minimum of 50.6 and maximum of 50.6 meters.</w:t>
      </w:r>
    </w:p>
    <w:p w14:paraId="5AA9B7B4" w14:textId="77777777" w:rsidR="00740FF6" w:rsidRPr="002B6B0D" w:rsidRDefault="00740FF6" w:rsidP="00740FF6">
      <w:pPr>
        <w:pStyle w:val="ListParagraph"/>
        <w:numPr>
          <w:ilvl w:val="2"/>
          <w:numId w:val="25"/>
        </w:numPr>
        <w:spacing w:before="0" w:after="0"/>
      </w:pPr>
      <w:r w:rsidRPr="002B6B0D">
        <w:t>Product type is HVP Product.</w:t>
      </w:r>
    </w:p>
    <w:p w14:paraId="3BF96CCD" w14:textId="77777777" w:rsidR="00740FF6" w:rsidRPr="002B6B0D" w:rsidRDefault="00740FF6" w:rsidP="00740FF6">
      <w:pPr>
        <w:pStyle w:val="ListParagraph"/>
        <w:numPr>
          <w:ilvl w:val="2"/>
          <w:numId w:val="25"/>
        </w:numPr>
        <w:spacing w:before="0" w:after="0"/>
      </w:pPr>
      <w:r w:rsidRPr="002B6B0D">
        <w:t>Class area location is/are 1.0, 2.0.</w:t>
      </w:r>
    </w:p>
    <w:p w14:paraId="6ACFCA57" w14:textId="77777777" w:rsidR="00740FF6" w:rsidRPr="002B6B0D" w:rsidRDefault="00740FF6" w:rsidP="00740FF6">
      <w:pPr>
        <w:pStyle w:val="ListParagraph"/>
        <w:numPr>
          <w:ilvl w:val="1"/>
          <w:numId w:val="25"/>
        </w:numPr>
        <w:spacing w:before="0" w:after="0"/>
      </w:pPr>
      <w:r w:rsidRPr="002B6B0D">
        <w:t>Total length driven by Economic Loss: 2233.94 meters.</w:t>
      </w:r>
    </w:p>
    <w:p w14:paraId="40924B97" w14:textId="77777777" w:rsidR="00740FF6" w:rsidRPr="002B6B0D" w:rsidRDefault="00740FF6" w:rsidP="00740FF6">
      <w:pPr>
        <w:pStyle w:val="ListParagraph"/>
        <w:numPr>
          <w:ilvl w:val="1"/>
          <w:numId w:val="25"/>
        </w:numPr>
        <w:spacing w:before="0" w:after="0"/>
      </w:pPr>
      <w:r w:rsidRPr="002B6B0D">
        <w:t>Economic Loss Cost distributed between minimum of $2.20 and maximum of $4.89MM:</w:t>
      </w:r>
    </w:p>
    <w:p w14:paraId="476AAD8E" w14:textId="77777777" w:rsidR="00740FF6" w:rsidRPr="002B6B0D" w:rsidRDefault="00740FF6" w:rsidP="00740FF6">
      <w:pPr>
        <w:pStyle w:val="ListParagraph"/>
        <w:numPr>
          <w:ilvl w:val="2"/>
          <w:numId w:val="25"/>
        </w:numPr>
        <w:spacing w:before="0" w:after="0"/>
      </w:pPr>
      <w:r w:rsidRPr="002B6B0D">
        <w:t>Repair costs between minimum of $11,500.00 and maximum of $11,500.00.</w:t>
      </w:r>
    </w:p>
    <w:p w14:paraId="62910849" w14:textId="77777777" w:rsidR="00740FF6" w:rsidRPr="002B6B0D" w:rsidRDefault="00740FF6" w:rsidP="00740FF6">
      <w:pPr>
        <w:pStyle w:val="ListParagraph"/>
        <w:numPr>
          <w:ilvl w:val="2"/>
          <w:numId w:val="25"/>
        </w:numPr>
        <w:spacing w:before="0" w:after="0"/>
      </w:pPr>
      <w:r w:rsidRPr="002B6B0D">
        <w:t>Outage losses between minimum of $200,000.00 and maximum of $200,000.00.</w:t>
      </w:r>
    </w:p>
    <w:p w14:paraId="70F7C157" w14:textId="77777777" w:rsidR="00740FF6" w:rsidRPr="002B6B0D" w:rsidRDefault="00740FF6" w:rsidP="00740FF6">
      <w:pPr>
        <w:pStyle w:val="ListParagraph"/>
        <w:numPr>
          <w:ilvl w:val="2"/>
          <w:numId w:val="25"/>
        </w:numPr>
        <w:spacing w:before="0" w:after="0"/>
      </w:pPr>
      <w:r w:rsidRPr="002B6B0D">
        <w:t>Product type is HVP Product.</w:t>
      </w:r>
    </w:p>
    <w:p w14:paraId="6BC12B3A" w14:textId="77777777" w:rsidR="00740FF6" w:rsidRPr="002B6B0D" w:rsidRDefault="00740FF6" w:rsidP="00740FF6">
      <w:pPr>
        <w:pStyle w:val="ListParagraph"/>
        <w:numPr>
          <w:ilvl w:val="2"/>
          <w:numId w:val="25"/>
        </w:numPr>
        <w:spacing w:before="0" w:after="0"/>
      </w:pPr>
      <w:r w:rsidRPr="002B6B0D">
        <w:t>Leak cost between minimum of $0.25 and maximum of $2.94MM</w:t>
      </w:r>
    </w:p>
    <w:p w14:paraId="6CA43D63" w14:textId="77777777" w:rsidR="00740FF6" w:rsidRPr="002B6B0D" w:rsidRDefault="00740FF6" w:rsidP="00740FF6">
      <w:pPr>
        <w:pStyle w:val="ListParagraph"/>
        <w:numPr>
          <w:ilvl w:val="2"/>
          <w:numId w:val="25"/>
        </w:numPr>
        <w:spacing w:before="0" w:after="0"/>
      </w:pPr>
      <w:r w:rsidRPr="002B6B0D">
        <w:t>Leak scenario yielded 6.0 intersections with structures, with minimum of $2,688,250.00 and maximum of $2,688,250.00 in cost of structures impacted.</w:t>
      </w:r>
    </w:p>
    <w:p w14:paraId="73D3FFC4" w14:textId="77777777" w:rsidR="00740FF6" w:rsidRPr="002B6B0D" w:rsidRDefault="00740FF6" w:rsidP="00740FF6">
      <w:pPr>
        <w:pStyle w:val="ListParagraph"/>
        <w:numPr>
          <w:ilvl w:val="2"/>
          <w:numId w:val="25"/>
        </w:numPr>
        <w:spacing w:before="0" w:after="0"/>
      </w:pPr>
      <w:r w:rsidRPr="002B6B0D">
        <w:t>Leak product loss costs between minimum of $42,598.99 and maximum of $42,598.99</w:t>
      </w:r>
    </w:p>
    <w:p w14:paraId="2707E556" w14:textId="77777777" w:rsidR="00740FF6" w:rsidRPr="002B6B0D" w:rsidRDefault="00740FF6" w:rsidP="00740FF6">
      <w:pPr>
        <w:pStyle w:val="ListParagraph"/>
        <w:numPr>
          <w:ilvl w:val="2"/>
          <w:numId w:val="25"/>
        </w:numPr>
        <w:spacing w:before="0" w:after="0"/>
      </w:pPr>
      <w:r w:rsidRPr="002B6B0D">
        <w:t>Rupture cost between minimum of $12.27 and maximum of $14.96MM</w:t>
      </w:r>
    </w:p>
    <w:p w14:paraId="74F5D3B4" w14:textId="77777777" w:rsidR="00740FF6" w:rsidRPr="002B6B0D" w:rsidRDefault="00740FF6" w:rsidP="00740FF6">
      <w:pPr>
        <w:pStyle w:val="ListParagraph"/>
        <w:numPr>
          <w:ilvl w:val="2"/>
          <w:numId w:val="25"/>
        </w:numPr>
        <w:spacing w:before="0" w:after="0"/>
      </w:pPr>
      <w:r w:rsidRPr="002B6B0D">
        <w:t>Rupture scenario yielded 29.0 intersections with structures, with minimum of $2,688,250.00 and maximum of $2,688,250.00 in cost of structures impacted</w:t>
      </w:r>
    </w:p>
    <w:p w14:paraId="15C79AD4" w14:textId="77777777" w:rsidR="00740FF6" w:rsidRPr="002B6B0D" w:rsidRDefault="00740FF6" w:rsidP="00740FF6">
      <w:pPr>
        <w:pStyle w:val="ListParagraph"/>
        <w:numPr>
          <w:ilvl w:val="2"/>
          <w:numId w:val="25"/>
        </w:numPr>
        <w:spacing w:before="0" w:after="0"/>
      </w:pPr>
      <w:r w:rsidRPr="002B6B0D">
        <w:t>Rupture product loss costs between minimum of $12,062,533.44 and maximum of $12,062,533.44</w:t>
      </w:r>
    </w:p>
    <w:p w14:paraId="258B6300" w14:textId="77777777" w:rsidR="00740FF6" w:rsidRPr="002B6B0D" w:rsidRDefault="00740FF6" w:rsidP="00740FF6">
      <w:pPr>
        <w:pStyle w:val="ListParagraph"/>
        <w:numPr>
          <w:ilvl w:val="2"/>
          <w:numId w:val="25"/>
        </w:numPr>
        <w:spacing w:before="0" w:after="0"/>
      </w:pPr>
      <w:r w:rsidRPr="002B6B0D">
        <w:t>Puncture cost between minimum of $1.61 and maximum of $4.30MM</w:t>
      </w:r>
    </w:p>
    <w:p w14:paraId="6F61C260" w14:textId="77777777" w:rsidR="00740FF6" w:rsidRPr="002B6B0D" w:rsidRDefault="00740FF6" w:rsidP="00740FF6">
      <w:pPr>
        <w:pStyle w:val="ListParagraph"/>
        <w:numPr>
          <w:ilvl w:val="2"/>
          <w:numId w:val="25"/>
        </w:numPr>
        <w:spacing w:before="0" w:after="0"/>
      </w:pPr>
      <w:r w:rsidRPr="002B6B0D">
        <w:t>Puncture scenario yielded 15.0 intersections with structures, with minimum of $2,688,250.00 and maximum of $2,688,250.00 in cost of structures impacted</w:t>
      </w:r>
    </w:p>
    <w:p w14:paraId="146AD2BD" w14:textId="77777777" w:rsidR="00740FF6" w:rsidRPr="002B6B0D" w:rsidRDefault="00740FF6" w:rsidP="00740FF6">
      <w:pPr>
        <w:pStyle w:val="ListParagraph"/>
        <w:numPr>
          <w:ilvl w:val="2"/>
          <w:numId w:val="25"/>
        </w:numPr>
        <w:spacing w:before="0" w:after="0"/>
      </w:pPr>
      <w:r w:rsidRPr="002B6B0D">
        <w:lastRenderedPageBreak/>
        <w:t>Product Loss costs between minimum of $1,399,706.16 and maximum of $1,399,706.16"</w:t>
      </w:r>
    </w:p>
    <w:p w14:paraId="61236BDC" w14:textId="77777777" w:rsidR="00740FF6" w:rsidRPr="002B6B0D" w:rsidRDefault="00740FF6" w:rsidP="00740FF6">
      <w:pPr>
        <w:pStyle w:val="ListParagraph"/>
        <w:numPr>
          <w:ilvl w:val="0"/>
          <w:numId w:val="25"/>
        </w:numPr>
        <w:spacing w:before="0" w:after="0"/>
      </w:pPr>
      <w:r w:rsidRPr="002B6B0D">
        <w:t>"COED BV 203 TO EST NPS 8</w:t>
      </w:r>
    </w:p>
    <w:p w14:paraId="26EDB08A" w14:textId="77777777" w:rsidR="00740FF6" w:rsidRPr="002B6B0D" w:rsidRDefault="00740FF6" w:rsidP="00740FF6">
      <w:pPr>
        <w:pStyle w:val="ListParagraph"/>
        <w:numPr>
          <w:ilvl w:val="1"/>
          <w:numId w:val="25"/>
        </w:numPr>
        <w:spacing w:before="0" w:after="0"/>
      </w:pPr>
      <w:r w:rsidRPr="002B6B0D">
        <w:t>Total Cumulative Length (m):</w:t>
      </w:r>
      <w:r w:rsidRPr="002B6B0D">
        <w:tab/>
        <w:t>2259.9</w:t>
      </w:r>
    </w:p>
    <w:p w14:paraId="079A5AE7" w14:textId="77777777" w:rsidR="00740FF6" w:rsidRPr="002B6B0D" w:rsidRDefault="00740FF6" w:rsidP="00740FF6">
      <w:pPr>
        <w:pStyle w:val="ListParagraph"/>
        <w:numPr>
          <w:ilvl w:val="1"/>
          <w:numId w:val="25"/>
        </w:numPr>
        <w:spacing w:before="0" w:after="0"/>
      </w:pPr>
      <w:r w:rsidRPr="002B6B0D">
        <w:t>Likelihood of failure distributed between minimum of 1.000e-01 and maximum of 1.000e-01.</w:t>
      </w:r>
    </w:p>
    <w:p w14:paraId="479E0F4F" w14:textId="77777777" w:rsidR="00740FF6" w:rsidRPr="002B6B0D" w:rsidRDefault="00740FF6" w:rsidP="00740FF6">
      <w:pPr>
        <w:pStyle w:val="ListParagraph"/>
        <w:numPr>
          <w:ilvl w:val="2"/>
          <w:numId w:val="25"/>
        </w:numPr>
        <w:spacing w:before="0" w:after="0"/>
      </w:pPr>
      <w:r w:rsidRPr="002B6B0D">
        <w:t>Installation date between minimum of 1969-01-01 and maximum of 1969-01-01</w:t>
      </w:r>
    </w:p>
    <w:p w14:paraId="15BE16CE" w14:textId="77777777" w:rsidR="00740FF6" w:rsidRPr="002B6B0D" w:rsidRDefault="00740FF6" w:rsidP="00740FF6">
      <w:pPr>
        <w:pStyle w:val="ListParagraph"/>
        <w:numPr>
          <w:ilvl w:val="2"/>
          <w:numId w:val="25"/>
        </w:numPr>
        <w:spacing w:before="0" w:after="0"/>
      </w:pPr>
      <w:r w:rsidRPr="002B6B0D">
        <w:t>Pipe seam type of ERW</w:t>
      </w:r>
    </w:p>
    <w:p w14:paraId="387D8CCA" w14:textId="77777777" w:rsidR="00740FF6" w:rsidRPr="002B6B0D" w:rsidRDefault="00740FF6" w:rsidP="00740FF6">
      <w:pPr>
        <w:pStyle w:val="ListParagraph"/>
        <w:numPr>
          <w:ilvl w:val="2"/>
          <w:numId w:val="25"/>
        </w:numPr>
        <w:spacing w:before="0" w:after="0"/>
      </w:pPr>
      <w:r w:rsidRPr="002B6B0D">
        <w:t>Maximum Operating Stress percentage between minimum of 63.39 and maximum of 63.39% SMYS</w:t>
      </w:r>
    </w:p>
    <w:p w14:paraId="438F04D0" w14:textId="77777777" w:rsidR="00740FF6" w:rsidRPr="002B6B0D" w:rsidRDefault="00740FF6" w:rsidP="00740FF6">
      <w:pPr>
        <w:pStyle w:val="ListParagraph"/>
        <w:numPr>
          <w:ilvl w:val="1"/>
          <w:numId w:val="25"/>
        </w:numPr>
        <w:spacing w:before="0" w:after="0"/>
      </w:pPr>
      <w:r w:rsidRPr="002B6B0D">
        <w:t>Consequence of failure distributed between minimum of $5.08 and maximum of $158.72MM</w:t>
      </w:r>
    </w:p>
    <w:p w14:paraId="60B87AD3" w14:textId="77777777" w:rsidR="00740FF6" w:rsidRPr="002B6B0D" w:rsidRDefault="00740FF6" w:rsidP="00740FF6">
      <w:pPr>
        <w:pStyle w:val="ListParagraph"/>
        <w:numPr>
          <w:ilvl w:val="1"/>
          <w:numId w:val="25"/>
        </w:numPr>
        <w:spacing w:before="0" w:after="0"/>
      </w:pPr>
      <w:r w:rsidRPr="002B6B0D">
        <w:t>Total length driven by Safety: 1694.93 meters.</w:t>
      </w:r>
    </w:p>
    <w:p w14:paraId="204CD3A3" w14:textId="77777777" w:rsidR="00740FF6" w:rsidRPr="002B6B0D" w:rsidRDefault="00740FF6" w:rsidP="00740FF6">
      <w:pPr>
        <w:pStyle w:val="ListParagraph"/>
        <w:numPr>
          <w:ilvl w:val="1"/>
          <w:numId w:val="25"/>
        </w:numPr>
        <w:spacing w:before="0" w:after="0"/>
      </w:pPr>
      <w:r w:rsidRPr="002B6B0D">
        <w:t>Safety Cost distributed between minimum of $0.00 and maximum of $150.03MM:</w:t>
      </w:r>
    </w:p>
    <w:p w14:paraId="3E5FC5AB" w14:textId="77777777" w:rsidR="00740FF6" w:rsidRPr="002B6B0D" w:rsidRDefault="00740FF6" w:rsidP="00740FF6">
      <w:pPr>
        <w:pStyle w:val="ListParagraph"/>
        <w:numPr>
          <w:ilvl w:val="2"/>
          <w:numId w:val="25"/>
        </w:numPr>
        <w:spacing w:before="0" w:after="0"/>
      </w:pPr>
      <w:r w:rsidRPr="002B6B0D">
        <w:t>Leak cost between minimum of $0.00 and maximum of $121.06MM</w:t>
      </w:r>
    </w:p>
    <w:p w14:paraId="7B2F0676" w14:textId="77777777" w:rsidR="00740FF6" w:rsidRPr="002B6B0D" w:rsidRDefault="00740FF6" w:rsidP="00740FF6">
      <w:pPr>
        <w:pStyle w:val="ListParagraph"/>
        <w:numPr>
          <w:ilvl w:val="2"/>
          <w:numId w:val="25"/>
        </w:numPr>
        <w:spacing w:before="0" w:after="0"/>
      </w:pPr>
      <w:r w:rsidRPr="002B6B0D">
        <w:t>Leak scenario yielded 44.0 intersections with structures, with minimum of 0.0 and maximum of 12.61 of population impacted.</w:t>
      </w:r>
    </w:p>
    <w:p w14:paraId="5617D8CC" w14:textId="77777777" w:rsidR="00740FF6" w:rsidRPr="002B6B0D" w:rsidRDefault="00740FF6" w:rsidP="00740FF6">
      <w:pPr>
        <w:pStyle w:val="ListParagraph"/>
        <w:numPr>
          <w:ilvl w:val="2"/>
          <w:numId w:val="25"/>
        </w:numPr>
        <w:spacing w:before="0" w:after="0"/>
      </w:pPr>
      <w:r w:rsidRPr="002B6B0D">
        <w:t>Leak hazard radius distributed between minimum of 12.03 and maximum of 12.03 meters.</w:t>
      </w:r>
    </w:p>
    <w:p w14:paraId="6BE4F4BB" w14:textId="77777777" w:rsidR="00740FF6" w:rsidRPr="002B6B0D" w:rsidRDefault="00740FF6" w:rsidP="00740FF6">
      <w:pPr>
        <w:pStyle w:val="ListParagraph"/>
        <w:numPr>
          <w:ilvl w:val="2"/>
          <w:numId w:val="25"/>
        </w:numPr>
        <w:spacing w:before="0" w:after="0"/>
      </w:pPr>
      <w:r w:rsidRPr="002B6B0D">
        <w:t>Rupture cost between minimum of $0.00 and maximum of $513.60MM</w:t>
      </w:r>
    </w:p>
    <w:p w14:paraId="498D95FB" w14:textId="77777777" w:rsidR="00740FF6" w:rsidRPr="002B6B0D" w:rsidRDefault="00740FF6" w:rsidP="00740FF6">
      <w:pPr>
        <w:pStyle w:val="ListParagraph"/>
        <w:numPr>
          <w:ilvl w:val="2"/>
          <w:numId w:val="25"/>
        </w:numPr>
        <w:spacing w:before="0" w:after="0"/>
      </w:pPr>
      <w:r w:rsidRPr="002B6B0D">
        <w:t>Rupture scenario yielded 16.0 intersections with structures, with minimum of 0.0 and maximum of 53.5 of population impacted</w:t>
      </w:r>
    </w:p>
    <w:p w14:paraId="57BF9553" w14:textId="77777777" w:rsidR="00740FF6" w:rsidRPr="002B6B0D" w:rsidRDefault="00740FF6" w:rsidP="00740FF6">
      <w:pPr>
        <w:pStyle w:val="ListParagraph"/>
        <w:numPr>
          <w:ilvl w:val="2"/>
          <w:numId w:val="25"/>
        </w:numPr>
        <w:spacing w:before="0" w:after="0"/>
      </w:pPr>
      <w:r w:rsidRPr="002B6B0D">
        <w:t>Rupture hazard radius distributed between minimum of 138.23 and maximum of 138.23 meters.</w:t>
      </w:r>
    </w:p>
    <w:p w14:paraId="6BD07481" w14:textId="77777777" w:rsidR="00740FF6" w:rsidRPr="002B6B0D" w:rsidRDefault="00740FF6" w:rsidP="00740FF6">
      <w:pPr>
        <w:pStyle w:val="ListParagraph"/>
        <w:numPr>
          <w:ilvl w:val="2"/>
          <w:numId w:val="25"/>
        </w:numPr>
        <w:spacing w:before="0" w:after="0"/>
      </w:pPr>
      <w:r w:rsidRPr="002B6B0D">
        <w:t>Puncture cost between minimum of $0.00 and maximum of $392.54MM</w:t>
      </w:r>
    </w:p>
    <w:p w14:paraId="37127386" w14:textId="77777777" w:rsidR="00740FF6" w:rsidRPr="002B6B0D" w:rsidRDefault="00740FF6" w:rsidP="00740FF6">
      <w:pPr>
        <w:pStyle w:val="ListParagraph"/>
        <w:numPr>
          <w:ilvl w:val="2"/>
          <w:numId w:val="25"/>
        </w:numPr>
        <w:spacing w:before="0" w:after="0"/>
      </w:pPr>
      <w:r w:rsidRPr="002B6B0D">
        <w:t>Puncture scenario yielded 46.0 intersections with structures, with minimum of 0.0 and maximum of 40.89 of population impacted</w:t>
      </w:r>
    </w:p>
    <w:p w14:paraId="59E69C7E" w14:textId="77777777" w:rsidR="00740FF6" w:rsidRPr="002B6B0D" w:rsidRDefault="00740FF6" w:rsidP="00740FF6">
      <w:pPr>
        <w:pStyle w:val="ListParagraph"/>
        <w:numPr>
          <w:ilvl w:val="2"/>
          <w:numId w:val="25"/>
        </w:numPr>
        <w:spacing w:before="0" w:after="0"/>
      </w:pPr>
      <w:r w:rsidRPr="002B6B0D">
        <w:t>Puncture hazard radius distributed between minimum of 48.58 and maximum of 48.58 meters.</w:t>
      </w:r>
    </w:p>
    <w:p w14:paraId="7F0E6C2E" w14:textId="77777777" w:rsidR="00740FF6" w:rsidRPr="002B6B0D" w:rsidRDefault="00740FF6" w:rsidP="00740FF6">
      <w:pPr>
        <w:pStyle w:val="ListParagraph"/>
        <w:numPr>
          <w:ilvl w:val="2"/>
          <w:numId w:val="25"/>
        </w:numPr>
        <w:spacing w:before="0" w:after="0"/>
      </w:pPr>
      <w:r w:rsidRPr="002B6B0D">
        <w:t>Product type is Condensate.</w:t>
      </w:r>
    </w:p>
    <w:p w14:paraId="67591BD1" w14:textId="77777777" w:rsidR="00740FF6" w:rsidRPr="002B6B0D" w:rsidRDefault="00740FF6" w:rsidP="00740FF6">
      <w:pPr>
        <w:pStyle w:val="ListParagraph"/>
        <w:numPr>
          <w:ilvl w:val="2"/>
          <w:numId w:val="25"/>
        </w:numPr>
        <w:spacing w:before="0" w:after="0"/>
      </w:pPr>
      <w:r w:rsidRPr="002B6B0D">
        <w:t>Class area location is/are 2.0.</w:t>
      </w:r>
    </w:p>
    <w:p w14:paraId="608D0B8C" w14:textId="77777777" w:rsidR="00740FF6" w:rsidRPr="002B6B0D" w:rsidRDefault="00740FF6" w:rsidP="00740FF6">
      <w:pPr>
        <w:pStyle w:val="ListParagraph"/>
        <w:numPr>
          <w:ilvl w:val="1"/>
          <w:numId w:val="25"/>
        </w:numPr>
        <w:spacing w:before="0" w:after="0"/>
      </w:pPr>
      <w:r w:rsidRPr="002B6B0D">
        <w:t>Total length driven by Environmental: 564.97 meters.</w:t>
      </w:r>
    </w:p>
    <w:p w14:paraId="1E00E5E9" w14:textId="77777777" w:rsidR="00740FF6" w:rsidRPr="002B6B0D" w:rsidRDefault="00740FF6" w:rsidP="00740FF6">
      <w:pPr>
        <w:pStyle w:val="ListParagraph"/>
        <w:numPr>
          <w:ilvl w:val="1"/>
          <w:numId w:val="25"/>
        </w:numPr>
        <w:spacing w:before="0" w:after="0"/>
      </w:pPr>
      <w:r w:rsidRPr="002B6B0D">
        <w:t>Environmental Cost distributed between minimum of $4.66 and maximum of $13.35MM:</w:t>
      </w:r>
    </w:p>
    <w:p w14:paraId="2380CC46" w14:textId="77777777" w:rsidR="00740FF6" w:rsidRPr="002B6B0D" w:rsidRDefault="00740FF6" w:rsidP="00740FF6">
      <w:pPr>
        <w:pStyle w:val="ListParagraph"/>
        <w:numPr>
          <w:ilvl w:val="2"/>
          <w:numId w:val="25"/>
        </w:numPr>
        <w:spacing w:before="0" w:after="0"/>
      </w:pPr>
      <w:r w:rsidRPr="002B6B0D">
        <w:t>Leak cost between minimum of $0.13 and maximum of $0.35MM</w:t>
      </w:r>
    </w:p>
    <w:p w14:paraId="1F296EDA" w14:textId="77777777" w:rsidR="00740FF6" w:rsidRPr="002B6B0D" w:rsidRDefault="00740FF6" w:rsidP="00740FF6">
      <w:pPr>
        <w:pStyle w:val="ListParagraph"/>
        <w:numPr>
          <w:ilvl w:val="2"/>
          <w:numId w:val="25"/>
        </w:numPr>
        <w:spacing w:before="0" w:after="0"/>
      </w:pPr>
      <w:r w:rsidRPr="002B6B0D">
        <w:t>Leak spill volume between a minimum of 1973.38 and maximum of 2019.77 gallons</w:t>
      </w:r>
    </w:p>
    <w:p w14:paraId="138E575F" w14:textId="77777777" w:rsidR="00740FF6" w:rsidRPr="002B6B0D" w:rsidRDefault="00740FF6" w:rsidP="00740FF6">
      <w:pPr>
        <w:pStyle w:val="ListParagraph"/>
        <w:numPr>
          <w:ilvl w:val="2"/>
          <w:numId w:val="25"/>
        </w:numPr>
        <w:spacing w:before="0" w:after="0"/>
      </w:pPr>
      <w:r w:rsidRPr="002B6B0D">
        <w:t>Rupture cost between minimum of $64.53 and maximum of $169.76MM</w:t>
      </w:r>
    </w:p>
    <w:p w14:paraId="56BA9780" w14:textId="77777777" w:rsidR="00740FF6" w:rsidRPr="002B6B0D" w:rsidRDefault="00740FF6" w:rsidP="00740FF6">
      <w:pPr>
        <w:pStyle w:val="ListParagraph"/>
        <w:numPr>
          <w:ilvl w:val="2"/>
          <w:numId w:val="25"/>
        </w:numPr>
        <w:spacing w:before="0" w:after="0"/>
      </w:pPr>
      <w:r w:rsidRPr="002B6B0D">
        <w:t>Rupture spill volume is between a minimum of 947101.66 and maximum of 969363.57 gallons</w:t>
      </w:r>
    </w:p>
    <w:p w14:paraId="4F52E7FC" w14:textId="77777777" w:rsidR="00740FF6" w:rsidRPr="002B6B0D" w:rsidRDefault="00740FF6" w:rsidP="00740FF6">
      <w:pPr>
        <w:pStyle w:val="ListParagraph"/>
        <w:numPr>
          <w:ilvl w:val="2"/>
          <w:numId w:val="25"/>
        </w:numPr>
        <w:spacing w:before="0" w:after="0"/>
      </w:pPr>
      <w:r w:rsidRPr="002B6B0D">
        <w:t>Puncture cost between minimum of $4.42 and maximum of $11.62MM</w:t>
      </w:r>
    </w:p>
    <w:p w14:paraId="3A9A8A42" w14:textId="77777777" w:rsidR="00740FF6" w:rsidRPr="002B6B0D" w:rsidRDefault="00740FF6" w:rsidP="00740FF6">
      <w:pPr>
        <w:pStyle w:val="ListParagraph"/>
        <w:numPr>
          <w:ilvl w:val="2"/>
          <w:numId w:val="25"/>
        </w:numPr>
        <w:spacing w:before="0" w:after="0"/>
      </w:pPr>
      <w:r w:rsidRPr="002B6B0D">
        <w:t>Puncture spill volume is between a minimum of 64840.82 and maximum of 66364.92 gallons</w:t>
      </w:r>
    </w:p>
    <w:p w14:paraId="55B6EC67" w14:textId="77777777" w:rsidR="00740FF6" w:rsidRPr="002B6B0D" w:rsidRDefault="00740FF6" w:rsidP="00740FF6">
      <w:pPr>
        <w:pStyle w:val="ListParagraph"/>
        <w:numPr>
          <w:ilvl w:val="2"/>
          <w:numId w:val="25"/>
        </w:numPr>
        <w:spacing w:before="0" w:after="0"/>
      </w:pPr>
      <w:r w:rsidRPr="002B6B0D">
        <w:t xml:space="preserve">Land use distributed as </w:t>
      </w:r>
    </w:p>
    <w:p w14:paraId="659810DE" w14:textId="77777777" w:rsidR="00740FF6" w:rsidRPr="002B6B0D" w:rsidRDefault="00740FF6" w:rsidP="00740FF6">
      <w:pPr>
        <w:pStyle w:val="ListParagraph"/>
        <w:numPr>
          <w:ilvl w:val="3"/>
          <w:numId w:val="25"/>
        </w:numPr>
        <w:spacing w:before="0" w:after="0"/>
      </w:pPr>
      <w:r w:rsidRPr="002B6B0D">
        <w:t>Commercial/Industrial: 2,256.78</w:t>
      </w:r>
    </w:p>
    <w:p w14:paraId="15CC129B" w14:textId="77777777" w:rsidR="00740FF6" w:rsidRPr="002B6B0D" w:rsidRDefault="00740FF6" w:rsidP="00740FF6">
      <w:pPr>
        <w:pStyle w:val="ListParagraph"/>
        <w:numPr>
          <w:ilvl w:val="3"/>
          <w:numId w:val="25"/>
        </w:numPr>
        <w:spacing w:before="0" w:after="0"/>
      </w:pPr>
      <w:r w:rsidRPr="002B6B0D">
        <w:t>Water Course: 3.12</w:t>
      </w:r>
    </w:p>
    <w:p w14:paraId="55C1B9EF" w14:textId="77777777" w:rsidR="00740FF6" w:rsidRDefault="00740FF6" w:rsidP="0030225E">
      <w:pPr>
        <w:tabs>
          <w:tab w:val="left" w:pos="6660"/>
        </w:tabs>
      </w:pPr>
    </w:p>
    <w:p w14:paraId="2D822709" w14:textId="5E6F0883" w:rsidR="00ED6DD0" w:rsidRDefault="00034010" w:rsidP="00ED6DD0">
      <w:pPr>
        <w:pStyle w:val="Heading3"/>
      </w:pPr>
      <w:r>
        <w:lastRenderedPageBreak/>
        <w:t xml:space="preserve">Reportable Pipeline Segments: </w:t>
      </w:r>
      <w:r w:rsidR="00ED6DD0">
        <w:t>MD Method 2</w:t>
      </w:r>
    </w:p>
    <w:p w14:paraId="75205C15" w14:textId="7ECD87A6" w:rsidR="00ED6DD0" w:rsidRDefault="00ED6DD0" w:rsidP="00ED6DD0">
      <w:pPr>
        <w:tabs>
          <w:tab w:val="left" w:pos="6660"/>
        </w:tabs>
      </w:pPr>
      <w:r>
        <w:t xml:space="preserve">MD Method 2 has </w:t>
      </w:r>
      <w:r w:rsidR="0026662E">
        <w:t>2</w:t>
      </w:r>
      <w:r>
        <w:t xml:space="preserve">3 pipelines with segments that fall within the risk reportable category. These pipelines and their </w:t>
      </w:r>
      <w:proofErr w:type="gramStart"/>
      <w:r>
        <w:t>high risk</w:t>
      </w:r>
      <w:proofErr w:type="gramEnd"/>
      <w:r>
        <w:t xml:space="preserve"> drivers are presented in </w:t>
      </w:r>
      <w:r w:rsidRPr="0071456A">
        <w:rPr>
          <w:highlight w:val="yellow"/>
        </w:rPr>
        <w:t>Table xxx</w:t>
      </w:r>
      <w:r>
        <w:t xml:space="preserve"> below:</w:t>
      </w:r>
    </w:p>
    <w:p w14:paraId="443B5F4E" w14:textId="77777777" w:rsidR="0090161F" w:rsidRDefault="0090161F" w:rsidP="0090161F">
      <w:pPr>
        <w:pStyle w:val="ListParagraph"/>
        <w:numPr>
          <w:ilvl w:val="0"/>
          <w:numId w:val="26"/>
        </w:numPr>
        <w:spacing w:before="0" w:after="0"/>
      </w:pPr>
      <w:r>
        <w:t>"SSPL TRUNK LINE NPS 12</w:t>
      </w:r>
    </w:p>
    <w:p w14:paraId="34C409BB" w14:textId="77777777" w:rsidR="0090161F" w:rsidRDefault="0090161F" w:rsidP="0090161F">
      <w:pPr>
        <w:pStyle w:val="ListParagraph"/>
        <w:numPr>
          <w:ilvl w:val="1"/>
          <w:numId w:val="26"/>
        </w:numPr>
        <w:spacing w:before="0" w:after="0"/>
      </w:pPr>
      <w:r>
        <w:t>Total Cumulative Length (m):</w:t>
      </w:r>
      <w:r>
        <w:tab/>
        <w:t>71773.15</w:t>
      </w:r>
    </w:p>
    <w:p w14:paraId="5FB60EF8" w14:textId="77777777" w:rsidR="0090161F" w:rsidRDefault="0090161F" w:rsidP="0090161F">
      <w:pPr>
        <w:pStyle w:val="ListParagraph"/>
        <w:numPr>
          <w:ilvl w:val="1"/>
          <w:numId w:val="26"/>
        </w:numPr>
        <w:spacing w:before="0" w:after="0"/>
      </w:pPr>
      <w:r>
        <w:t>Likelihood of failure distributed between minimum of 1.002e-02 and maximum of 1.000e+00.</w:t>
      </w:r>
    </w:p>
    <w:p w14:paraId="6669173C" w14:textId="77777777" w:rsidR="0090161F" w:rsidRDefault="0090161F" w:rsidP="0090161F">
      <w:pPr>
        <w:pStyle w:val="ListParagraph"/>
        <w:numPr>
          <w:ilvl w:val="2"/>
          <w:numId w:val="26"/>
        </w:numPr>
        <w:spacing w:before="0" w:after="0"/>
      </w:pPr>
      <w:r>
        <w:t>ILI Date of 2018-06-12 00:00:00</w:t>
      </w:r>
    </w:p>
    <w:p w14:paraId="68AD3C26" w14:textId="77777777" w:rsidR="0090161F" w:rsidRDefault="0090161F" w:rsidP="0090161F">
      <w:pPr>
        <w:pStyle w:val="ListParagraph"/>
        <w:numPr>
          <w:ilvl w:val="2"/>
          <w:numId w:val="26"/>
        </w:numPr>
        <w:spacing w:before="0" w:after="0"/>
      </w:pPr>
      <w:r>
        <w:t>ILI tool of USCD</w:t>
      </w:r>
    </w:p>
    <w:p w14:paraId="58E97876" w14:textId="77777777" w:rsidR="0090161F" w:rsidRDefault="0090161F" w:rsidP="0090161F">
      <w:pPr>
        <w:pStyle w:val="ListParagraph"/>
        <w:numPr>
          <w:ilvl w:val="2"/>
          <w:numId w:val="26"/>
        </w:numPr>
        <w:spacing w:before="0" w:after="0"/>
      </w:pPr>
      <w:r>
        <w:t>Cracks identified 39826.0</w:t>
      </w:r>
    </w:p>
    <w:p w14:paraId="0FBF2DF9" w14:textId="77777777" w:rsidR="0090161F" w:rsidRDefault="0090161F" w:rsidP="0090161F">
      <w:pPr>
        <w:pStyle w:val="ListParagraph"/>
        <w:numPr>
          <w:ilvl w:val="2"/>
          <w:numId w:val="26"/>
        </w:numPr>
        <w:spacing w:before="0" w:after="0"/>
      </w:pPr>
      <w:r>
        <w:t>Depth fraction between 0.14 and 0.79</w:t>
      </w:r>
    </w:p>
    <w:p w14:paraId="34535A89" w14:textId="77777777" w:rsidR="0090161F" w:rsidRDefault="0090161F" w:rsidP="0090161F">
      <w:pPr>
        <w:pStyle w:val="ListParagraph"/>
        <w:numPr>
          <w:ilvl w:val="2"/>
          <w:numId w:val="26"/>
        </w:numPr>
        <w:spacing w:before="0" w:after="0"/>
      </w:pPr>
      <w:r>
        <w:t>Length between 14.955 mm and 2685.828 mm</w:t>
      </w:r>
    </w:p>
    <w:p w14:paraId="7CC512A2" w14:textId="77777777" w:rsidR="0090161F" w:rsidRDefault="0090161F" w:rsidP="0090161F">
      <w:pPr>
        <w:pStyle w:val="ListParagraph"/>
        <w:numPr>
          <w:ilvl w:val="1"/>
          <w:numId w:val="26"/>
        </w:numPr>
        <w:spacing w:before="0" w:after="0"/>
      </w:pPr>
      <w:r>
        <w:t>Consequence of failure distributed between minimum of $1.67 and maximum of $24.14MM</w:t>
      </w:r>
    </w:p>
    <w:p w14:paraId="2F68BB07" w14:textId="77777777" w:rsidR="0090161F" w:rsidRDefault="0090161F" w:rsidP="0090161F">
      <w:pPr>
        <w:pStyle w:val="ListParagraph"/>
        <w:numPr>
          <w:ilvl w:val="1"/>
          <w:numId w:val="26"/>
        </w:numPr>
        <w:spacing w:before="0" w:after="0"/>
      </w:pPr>
      <w:r>
        <w:t>Total length driven by Safety: 504.77 meters.</w:t>
      </w:r>
    </w:p>
    <w:p w14:paraId="5FDBBDDA" w14:textId="77777777" w:rsidR="0090161F" w:rsidRDefault="0090161F" w:rsidP="0090161F">
      <w:pPr>
        <w:pStyle w:val="ListParagraph"/>
        <w:numPr>
          <w:ilvl w:val="1"/>
          <w:numId w:val="26"/>
        </w:numPr>
        <w:spacing w:before="0" w:after="0"/>
      </w:pPr>
      <w:r>
        <w:t>Safety Cost distributed between minimum of $0.00 and maximum of $21.89MM:</w:t>
      </w:r>
    </w:p>
    <w:p w14:paraId="0C0F4AE3" w14:textId="77777777" w:rsidR="0090161F" w:rsidRDefault="0090161F" w:rsidP="0090161F">
      <w:pPr>
        <w:pStyle w:val="ListParagraph"/>
        <w:numPr>
          <w:ilvl w:val="2"/>
          <w:numId w:val="26"/>
        </w:numPr>
        <w:spacing w:before="0" w:after="0"/>
      </w:pPr>
      <w:r>
        <w:t>Leak cost between minimum of $0.00 and maximum of $21.89MM</w:t>
      </w:r>
    </w:p>
    <w:p w14:paraId="41B88F27" w14:textId="77777777" w:rsidR="0090161F" w:rsidRDefault="0090161F" w:rsidP="0090161F">
      <w:pPr>
        <w:pStyle w:val="ListParagraph"/>
        <w:numPr>
          <w:ilvl w:val="2"/>
          <w:numId w:val="26"/>
        </w:numPr>
        <w:spacing w:before="0" w:after="0"/>
      </w:pPr>
      <w:r>
        <w:t>Leak scenario yielded 53.0 intersections with structures, with minimum of 0.0 and maximum of 2.28 of population impacted.</w:t>
      </w:r>
    </w:p>
    <w:p w14:paraId="605896D8" w14:textId="77777777" w:rsidR="0090161F" w:rsidRDefault="0090161F" w:rsidP="0090161F">
      <w:pPr>
        <w:pStyle w:val="ListParagraph"/>
        <w:numPr>
          <w:ilvl w:val="2"/>
          <w:numId w:val="26"/>
        </w:numPr>
        <w:spacing w:before="0" w:after="0"/>
      </w:pPr>
      <w:r>
        <w:t>Leak hazard radius distributed between minimum of 3.97 and maximum of 3.97 meters.</w:t>
      </w:r>
    </w:p>
    <w:p w14:paraId="419FC7D7" w14:textId="77777777" w:rsidR="0090161F" w:rsidRDefault="0090161F" w:rsidP="0090161F">
      <w:pPr>
        <w:pStyle w:val="ListParagraph"/>
        <w:numPr>
          <w:ilvl w:val="2"/>
          <w:numId w:val="26"/>
        </w:numPr>
        <w:spacing w:before="0" w:after="0"/>
      </w:pPr>
      <w:r>
        <w:t>Rupture cost between minimum of $0.00 and maximum of $21.89MM</w:t>
      </w:r>
    </w:p>
    <w:p w14:paraId="29C2681C" w14:textId="77777777" w:rsidR="0090161F" w:rsidRDefault="0090161F" w:rsidP="0090161F">
      <w:pPr>
        <w:pStyle w:val="ListParagraph"/>
        <w:numPr>
          <w:ilvl w:val="2"/>
          <w:numId w:val="26"/>
        </w:numPr>
        <w:spacing w:before="0" w:after="0"/>
      </w:pPr>
      <w:r>
        <w:t>Rupture scenario yielded 77.0 intersections with structures, with minimum of 0.0 and maximum of 2.28 of population impacted</w:t>
      </w:r>
    </w:p>
    <w:p w14:paraId="2220CE52" w14:textId="77777777" w:rsidR="0090161F" w:rsidRDefault="0090161F" w:rsidP="0090161F">
      <w:pPr>
        <w:pStyle w:val="ListParagraph"/>
        <w:numPr>
          <w:ilvl w:val="2"/>
          <w:numId w:val="26"/>
        </w:numPr>
        <w:spacing w:before="0" w:after="0"/>
      </w:pPr>
      <w:r>
        <w:t>Rupture hazard radius distributed between minimum of 76.72 and maximum of 76.72 meters.</w:t>
      </w:r>
    </w:p>
    <w:p w14:paraId="5F97D297" w14:textId="77777777" w:rsidR="0090161F" w:rsidRDefault="0090161F" w:rsidP="0090161F">
      <w:pPr>
        <w:pStyle w:val="ListParagraph"/>
        <w:numPr>
          <w:ilvl w:val="2"/>
          <w:numId w:val="26"/>
        </w:numPr>
        <w:spacing w:before="0" w:after="0"/>
      </w:pPr>
      <w:r>
        <w:t>Puncture cost between minimum of $0.00 and maximum of $21.89MM</w:t>
      </w:r>
    </w:p>
    <w:p w14:paraId="5E76CA8A" w14:textId="77777777" w:rsidR="0090161F" w:rsidRDefault="0090161F" w:rsidP="0090161F">
      <w:pPr>
        <w:pStyle w:val="ListParagraph"/>
        <w:numPr>
          <w:ilvl w:val="2"/>
          <w:numId w:val="26"/>
        </w:numPr>
        <w:spacing w:before="0" w:after="0"/>
      </w:pPr>
      <w:r>
        <w:t>Puncture scenario yielded 84.0 intersections with structures, with minimum of 0.0 and maximum of 2.28 of population impacted</w:t>
      </w:r>
    </w:p>
    <w:p w14:paraId="0E44E840" w14:textId="77777777" w:rsidR="0090161F" w:rsidRDefault="0090161F" w:rsidP="0090161F">
      <w:pPr>
        <w:pStyle w:val="ListParagraph"/>
        <w:numPr>
          <w:ilvl w:val="2"/>
          <w:numId w:val="26"/>
        </w:numPr>
        <w:spacing w:before="0" w:after="0"/>
      </w:pPr>
      <w:r>
        <w:t>Puncture hazard radius distributed between minimum of 15.87 and maximum of 15.87 meters.</w:t>
      </w:r>
    </w:p>
    <w:p w14:paraId="048EAA1B" w14:textId="77777777" w:rsidR="0090161F" w:rsidRDefault="0090161F" w:rsidP="0090161F">
      <w:pPr>
        <w:pStyle w:val="ListParagraph"/>
        <w:numPr>
          <w:ilvl w:val="2"/>
          <w:numId w:val="26"/>
        </w:numPr>
        <w:spacing w:before="0" w:after="0"/>
      </w:pPr>
      <w:r>
        <w:t>Product type is Crude Oil.</w:t>
      </w:r>
    </w:p>
    <w:p w14:paraId="702092E4" w14:textId="77777777" w:rsidR="0090161F" w:rsidRDefault="0090161F" w:rsidP="0090161F">
      <w:pPr>
        <w:pStyle w:val="ListParagraph"/>
        <w:numPr>
          <w:ilvl w:val="2"/>
          <w:numId w:val="26"/>
        </w:numPr>
        <w:spacing w:before="0" w:after="0"/>
      </w:pPr>
      <w:r>
        <w:t>Class area location is/are 1.0.</w:t>
      </w:r>
    </w:p>
    <w:p w14:paraId="2CB020CD" w14:textId="77777777" w:rsidR="0090161F" w:rsidRDefault="0090161F" w:rsidP="0090161F">
      <w:pPr>
        <w:pStyle w:val="ListParagraph"/>
        <w:numPr>
          <w:ilvl w:val="1"/>
          <w:numId w:val="26"/>
        </w:numPr>
        <w:spacing w:before="0" w:after="0"/>
      </w:pPr>
      <w:r>
        <w:t>Total length driven by Environmental: 70998.44 meters.</w:t>
      </w:r>
    </w:p>
    <w:p w14:paraId="7BE72891" w14:textId="77777777" w:rsidR="0090161F" w:rsidRDefault="0090161F" w:rsidP="0090161F">
      <w:pPr>
        <w:pStyle w:val="ListParagraph"/>
        <w:numPr>
          <w:ilvl w:val="1"/>
          <w:numId w:val="26"/>
        </w:numPr>
        <w:spacing w:before="0" w:after="0"/>
      </w:pPr>
      <w:r>
        <w:t>Environmental Cost distributed between minimum of $0.82 and maximum of $4.18MM:</w:t>
      </w:r>
    </w:p>
    <w:p w14:paraId="6E0C498B" w14:textId="77777777" w:rsidR="0090161F" w:rsidRDefault="0090161F" w:rsidP="0090161F">
      <w:pPr>
        <w:pStyle w:val="ListParagraph"/>
        <w:numPr>
          <w:ilvl w:val="2"/>
          <w:numId w:val="26"/>
        </w:numPr>
        <w:spacing w:before="0" w:after="0"/>
      </w:pPr>
      <w:r>
        <w:t>Leak cost between minimum of $0.18 and maximum of $0.39MM</w:t>
      </w:r>
    </w:p>
    <w:p w14:paraId="686E57E6" w14:textId="77777777" w:rsidR="0090161F" w:rsidRDefault="0090161F" w:rsidP="0090161F">
      <w:pPr>
        <w:pStyle w:val="ListParagraph"/>
        <w:numPr>
          <w:ilvl w:val="2"/>
          <w:numId w:val="26"/>
        </w:numPr>
        <w:spacing w:before="0" w:after="0"/>
      </w:pPr>
      <w:r>
        <w:t>Leak spill volume between a minimum of 1715.23 and maximum of 2217.74 gallons</w:t>
      </w:r>
    </w:p>
    <w:p w14:paraId="6C2EFCE0" w14:textId="77777777" w:rsidR="0090161F" w:rsidRDefault="0090161F" w:rsidP="0090161F">
      <w:pPr>
        <w:pStyle w:val="ListParagraph"/>
        <w:numPr>
          <w:ilvl w:val="2"/>
          <w:numId w:val="26"/>
        </w:numPr>
        <w:spacing w:before="0" w:after="0"/>
      </w:pPr>
      <w:r>
        <w:t>Rupture cost between minimum of $3.74 and maximum of $21.37MM</w:t>
      </w:r>
    </w:p>
    <w:p w14:paraId="61A813E9" w14:textId="77777777" w:rsidR="0090161F" w:rsidRDefault="0090161F" w:rsidP="0090161F">
      <w:pPr>
        <w:pStyle w:val="ListParagraph"/>
        <w:numPr>
          <w:ilvl w:val="2"/>
          <w:numId w:val="26"/>
        </w:numPr>
        <w:spacing w:before="0" w:after="0"/>
      </w:pPr>
      <w:r>
        <w:t>Rupture spill volume is between a minimum of 35239.39 and maximum of 130588.38 gallons</w:t>
      </w:r>
    </w:p>
    <w:p w14:paraId="0810B946" w14:textId="77777777" w:rsidR="0090161F" w:rsidRDefault="0090161F" w:rsidP="0090161F">
      <w:pPr>
        <w:pStyle w:val="ListParagraph"/>
        <w:numPr>
          <w:ilvl w:val="2"/>
          <w:numId w:val="26"/>
        </w:numPr>
        <w:spacing w:before="0" w:after="0"/>
      </w:pPr>
      <w:r>
        <w:t>Puncture cost between minimum of $5.97 and maximum of $12.87MM</w:t>
      </w:r>
    </w:p>
    <w:p w14:paraId="04A06DED" w14:textId="77777777" w:rsidR="0090161F" w:rsidRDefault="0090161F" w:rsidP="0090161F">
      <w:pPr>
        <w:pStyle w:val="ListParagraph"/>
        <w:numPr>
          <w:ilvl w:val="2"/>
          <w:numId w:val="26"/>
        </w:numPr>
        <w:spacing w:before="0" w:after="0"/>
      </w:pPr>
      <w:r>
        <w:t>Puncture spill volume is between a minimum of 56358.71 and maximum of 72869.87 gallons</w:t>
      </w:r>
    </w:p>
    <w:p w14:paraId="19A5D91E" w14:textId="77777777" w:rsidR="0090161F" w:rsidRDefault="0090161F" w:rsidP="0090161F">
      <w:pPr>
        <w:pStyle w:val="ListParagraph"/>
        <w:numPr>
          <w:ilvl w:val="2"/>
          <w:numId w:val="26"/>
        </w:numPr>
        <w:spacing w:before="0" w:after="0"/>
      </w:pPr>
      <w:r>
        <w:t xml:space="preserve">Land use distributed as </w:t>
      </w:r>
    </w:p>
    <w:p w14:paraId="0A871A56" w14:textId="77777777" w:rsidR="0090161F" w:rsidRDefault="0090161F" w:rsidP="0090161F">
      <w:pPr>
        <w:pStyle w:val="ListParagraph"/>
        <w:numPr>
          <w:ilvl w:val="3"/>
          <w:numId w:val="26"/>
        </w:numPr>
        <w:spacing w:before="0" w:after="0"/>
      </w:pPr>
      <w:r>
        <w:t>Agricultural: 53,184.16</w:t>
      </w:r>
    </w:p>
    <w:p w14:paraId="7C09FED3" w14:textId="77777777" w:rsidR="0090161F" w:rsidRDefault="0090161F" w:rsidP="0090161F">
      <w:pPr>
        <w:pStyle w:val="ListParagraph"/>
        <w:numPr>
          <w:ilvl w:val="3"/>
          <w:numId w:val="26"/>
        </w:numPr>
        <w:spacing w:before="0" w:after="0"/>
      </w:pPr>
      <w:r>
        <w:t>Remote: 18,071.70</w:t>
      </w:r>
    </w:p>
    <w:p w14:paraId="2681DD97" w14:textId="77777777" w:rsidR="0090161F" w:rsidRDefault="0090161F" w:rsidP="0090161F">
      <w:pPr>
        <w:pStyle w:val="ListParagraph"/>
        <w:numPr>
          <w:ilvl w:val="3"/>
          <w:numId w:val="26"/>
        </w:numPr>
        <w:spacing w:before="0" w:after="0"/>
      </w:pPr>
      <w:r>
        <w:t>Water Course: 517.29</w:t>
      </w:r>
    </w:p>
    <w:p w14:paraId="5F1EA3EC" w14:textId="77777777" w:rsidR="0090161F" w:rsidRDefault="0090161F" w:rsidP="0090161F">
      <w:pPr>
        <w:pStyle w:val="ListParagraph"/>
        <w:numPr>
          <w:ilvl w:val="1"/>
          <w:numId w:val="26"/>
        </w:numPr>
        <w:spacing w:before="0" w:after="0"/>
      </w:pPr>
      <w:r>
        <w:t>Total length driven by Economic Loss: 269.94 meters.</w:t>
      </w:r>
    </w:p>
    <w:p w14:paraId="35838C2C" w14:textId="77777777" w:rsidR="0090161F" w:rsidRDefault="0090161F" w:rsidP="0090161F">
      <w:pPr>
        <w:pStyle w:val="ListParagraph"/>
        <w:numPr>
          <w:ilvl w:val="1"/>
          <w:numId w:val="26"/>
        </w:numPr>
        <w:spacing w:before="0" w:after="0"/>
      </w:pPr>
      <w:r>
        <w:t>Economic Loss Cost distributed between minimum of $0.85 and maximum of $1.13MM:</w:t>
      </w:r>
    </w:p>
    <w:p w14:paraId="12A53BFE" w14:textId="77777777" w:rsidR="0090161F" w:rsidRDefault="0090161F" w:rsidP="0090161F">
      <w:pPr>
        <w:pStyle w:val="ListParagraph"/>
        <w:numPr>
          <w:ilvl w:val="2"/>
          <w:numId w:val="26"/>
        </w:numPr>
        <w:spacing w:before="0" w:after="0"/>
      </w:pPr>
      <w:r>
        <w:lastRenderedPageBreak/>
        <w:t>Repair costs between minimum of $44,000.00 and maximum of $187,000.00.</w:t>
      </w:r>
    </w:p>
    <w:p w14:paraId="67FB481A" w14:textId="77777777" w:rsidR="0090161F" w:rsidRDefault="0090161F" w:rsidP="0090161F">
      <w:pPr>
        <w:pStyle w:val="ListParagraph"/>
        <w:numPr>
          <w:ilvl w:val="2"/>
          <w:numId w:val="26"/>
        </w:numPr>
        <w:spacing w:before="0" w:after="0"/>
      </w:pPr>
      <w:r>
        <w:t>Outage losses between minimum of $800,000.00 and maximum of $800,000.00.</w:t>
      </w:r>
    </w:p>
    <w:p w14:paraId="2E09FC91" w14:textId="77777777" w:rsidR="0090161F" w:rsidRDefault="0090161F" w:rsidP="0090161F">
      <w:pPr>
        <w:pStyle w:val="ListParagraph"/>
        <w:numPr>
          <w:ilvl w:val="2"/>
          <w:numId w:val="26"/>
        </w:numPr>
        <w:spacing w:before="0" w:after="0"/>
      </w:pPr>
      <w:r>
        <w:t>Product type is Crude Oil.</w:t>
      </w:r>
    </w:p>
    <w:p w14:paraId="502B0876" w14:textId="77777777" w:rsidR="0090161F" w:rsidRDefault="0090161F" w:rsidP="0090161F">
      <w:pPr>
        <w:pStyle w:val="ListParagraph"/>
        <w:numPr>
          <w:ilvl w:val="2"/>
          <w:numId w:val="26"/>
        </w:numPr>
        <w:spacing w:before="0" w:after="0"/>
      </w:pPr>
      <w:r>
        <w:t>Leak cost between minimum of $0.85 and maximum of $1.12MM</w:t>
      </w:r>
    </w:p>
    <w:p w14:paraId="1DF08324" w14:textId="77777777" w:rsidR="0090161F" w:rsidRDefault="0090161F" w:rsidP="0090161F">
      <w:pPr>
        <w:pStyle w:val="ListParagraph"/>
        <w:numPr>
          <w:ilvl w:val="2"/>
          <w:numId w:val="26"/>
        </w:numPr>
        <w:spacing w:before="0" w:after="0"/>
      </w:pPr>
      <w:r>
        <w:t>Leak scenario yielded 53.0 intersections with structures, with minimum of $25,000.00 and maximum of $269,868.00 in cost of structures impacted.</w:t>
      </w:r>
    </w:p>
    <w:p w14:paraId="2EE3C19D" w14:textId="77777777" w:rsidR="0090161F" w:rsidRDefault="0090161F" w:rsidP="0090161F">
      <w:pPr>
        <w:pStyle w:val="ListParagraph"/>
        <w:numPr>
          <w:ilvl w:val="2"/>
          <w:numId w:val="26"/>
        </w:numPr>
        <w:spacing w:before="0" w:after="0"/>
      </w:pPr>
      <w:r>
        <w:t>Leak product loss costs between minimum of $1,903.09 and maximum of $2,460.63</w:t>
      </w:r>
    </w:p>
    <w:p w14:paraId="72876D16" w14:textId="77777777" w:rsidR="0090161F" w:rsidRDefault="0090161F" w:rsidP="0090161F">
      <w:pPr>
        <w:pStyle w:val="ListParagraph"/>
        <w:numPr>
          <w:ilvl w:val="2"/>
          <w:numId w:val="26"/>
        </w:numPr>
        <w:spacing w:before="0" w:after="0"/>
      </w:pPr>
      <w:r>
        <w:t>Rupture cost between minimum of $0.88 and maximum of $1.24MM</w:t>
      </w:r>
    </w:p>
    <w:p w14:paraId="5070E904" w14:textId="77777777" w:rsidR="0090161F" w:rsidRDefault="0090161F" w:rsidP="0090161F">
      <w:pPr>
        <w:pStyle w:val="ListParagraph"/>
        <w:numPr>
          <w:ilvl w:val="2"/>
          <w:numId w:val="26"/>
        </w:numPr>
        <w:spacing w:before="0" w:after="0"/>
      </w:pPr>
      <w:r>
        <w:t>Rupture scenario yielded 77.0 intersections with structures, with minimum of $25,000.00 and maximum of $294,868.00 in cost of structures impacted</w:t>
      </w:r>
    </w:p>
    <w:p w14:paraId="16A81A65" w14:textId="77777777" w:rsidR="0090161F" w:rsidRDefault="0090161F" w:rsidP="0090161F">
      <w:pPr>
        <w:pStyle w:val="ListParagraph"/>
        <w:numPr>
          <w:ilvl w:val="2"/>
          <w:numId w:val="26"/>
        </w:numPr>
        <w:spacing w:before="0" w:after="0"/>
      </w:pPr>
      <w:r>
        <w:t>Rupture product loss costs between minimum of $39,098.94 and maximum of $144,890.91</w:t>
      </w:r>
    </w:p>
    <w:p w14:paraId="4A09434C" w14:textId="77777777" w:rsidR="0090161F" w:rsidRDefault="0090161F" w:rsidP="0090161F">
      <w:pPr>
        <w:pStyle w:val="ListParagraph"/>
        <w:numPr>
          <w:ilvl w:val="2"/>
          <w:numId w:val="26"/>
        </w:numPr>
        <w:spacing w:before="0" w:after="0"/>
      </w:pPr>
      <w:r>
        <w:t>Puncture cost between minimum of $0.91 and maximum of $1.19MM</w:t>
      </w:r>
    </w:p>
    <w:p w14:paraId="606793B3" w14:textId="77777777" w:rsidR="0090161F" w:rsidRDefault="0090161F" w:rsidP="0090161F">
      <w:pPr>
        <w:pStyle w:val="ListParagraph"/>
        <w:numPr>
          <w:ilvl w:val="2"/>
          <w:numId w:val="26"/>
        </w:numPr>
        <w:spacing w:before="0" w:after="0"/>
      </w:pPr>
      <w:r>
        <w:t>Puncture scenario yielded 84.0 intersections with structures, with minimum of $25,000.00 and maximum of $269,868.00 in cost of structures impacted</w:t>
      </w:r>
    </w:p>
    <w:p w14:paraId="009A12BF" w14:textId="77777777" w:rsidR="0090161F" w:rsidRDefault="0090161F" w:rsidP="0090161F">
      <w:pPr>
        <w:pStyle w:val="ListParagraph"/>
        <w:numPr>
          <w:ilvl w:val="2"/>
          <w:numId w:val="26"/>
        </w:numPr>
        <w:spacing w:before="0" w:after="0"/>
      </w:pPr>
      <w:r>
        <w:t>Puncture product Loss costs between minimum of $62,531.33 and maximum of $80,850.86"</w:t>
      </w:r>
    </w:p>
    <w:p w14:paraId="31CDDF43" w14:textId="77777777" w:rsidR="0090161F" w:rsidRDefault="0090161F" w:rsidP="0090161F">
      <w:pPr>
        <w:pStyle w:val="ListParagraph"/>
        <w:numPr>
          <w:ilvl w:val="0"/>
          <w:numId w:val="26"/>
        </w:numPr>
        <w:spacing w:before="0" w:after="0"/>
      </w:pPr>
      <w:r>
        <w:t xml:space="preserve">"NPS12 </w:t>
      </w:r>
      <w:proofErr w:type="spellStart"/>
      <w:r>
        <w:t>Hartell</w:t>
      </w:r>
      <w:proofErr w:type="spellEnd"/>
      <w:r>
        <w:t xml:space="preserve"> to Pincher Creek From 2-29-19-2-W5 </w:t>
      </w:r>
      <w:proofErr w:type="gramStart"/>
      <w:r>
        <w:t>To</w:t>
      </w:r>
      <w:proofErr w:type="gramEnd"/>
      <w:r>
        <w:t xml:space="preserve"> 16-14-4-29-W4</w:t>
      </w:r>
    </w:p>
    <w:p w14:paraId="41FAD7D2" w14:textId="77777777" w:rsidR="0090161F" w:rsidRDefault="0090161F" w:rsidP="0090161F">
      <w:pPr>
        <w:pStyle w:val="ListParagraph"/>
        <w:numPr>
          <w:ilvl w:val="1"/>
          <w:numId w:val="26"/>
        </w:numPr>
        <w:spacing w:before="0" w:after="0"/>
      </w:pPr>
      <w:r>
        <w:t>Total Cumulative Length (m):</w:t>
      </w:r>
      <w:r>
        <w:tab/>
        <w:t>50577.99</w:t>
      </w:r>
    </w:p>
    <w:p w14:paraId="4F366765" w14:textId="77777777" w:rsidR="0090161F" w:rsidRDefault="0090161F" w:rsidP="0090161F">
      <w:pPr>
        <w:pStyle w:val="ListParagraph"/>
        <w:numPr>
          <w:ilvl w:val="1"/>
          <w:numId w:val="26"/>
        </w:numPr>
        <w:spacing w:before="0" w:after="0"/>
      </w:pPr>
      <w:r>
        <w:t>Likelihood of failure distributed between minimum of 1.001e-02 and maximum of 1.000e+00.</w:t>
      </w:r>
    </w:p>
    <w:p w14:paraId="75297697" w14:textId="77777777" w:rsidR="0090161F" w:rsidRDefault="0090161F" w:rsidP="0090161F">
      <w:pPr>
        <w:pStyle w:val="ListParagraph"/>
        <w:numPr>
          <w:ilvl w:val="2"/>
          <w:numId w:val="26"/>
        </w:numPr>
        <w:spacing w:before="0" w:after="0"/>
      </w:pPr>
      <w:r>
        <w:t>ILI Date of 2017-10-16 00:00:00</w:t>
      </w:r>
    </w:p>
    <w:p w14:paraId="52B76415" w14:textId="77777777" w:rsidR="0090161F" w:rsidRDefault="0090161F" w:rsidP="0090161F">
      <w:pPr>
        <w:pStyle w:val="ListParagraph"/>
        <w:numPr>
          <w:ilvl w:val="2"/>
          <w:numId w:val="26"/>
        </w:numPr>
        <w:spacing w:before="0" w:after="0"/>
      </w:pPr>
      <w:r>
        <w:t>ILI tool of USCD</w:t>
      </w:r>
    </w:p>
    <w:p w14:paraId="608762C0" w14:textId="77777777" w:rsidR="0090161F" w:rsidRDefault="0090161F" w:rsidP="0090161F">
      <w:pPr>
        <w:pStyle w:val="ListParagraph"/>
        <w:numPr>
          <w:ilvl w:val="2"/>
          <w:numId w:val="26"/>
        </w:numPr>
        <w:spacing w:before="0" w:after="0"/>
      </w:pPr>
      <w:r>
        <w:t>Cracks identified 3207.0</w:t>
      </w:r>
    </w:p>
    <w:p w14:paraId="44E459E2" w14:textId="77777777" w:rsidR="0090161F" w:rsidRDefault="0090161F" w:rsidP="0090161F">
      <w:pPr>
        <w:pStyle w:val="ListParagraph"/>
        <w:numPr>
          <w:ilvl w:val="2"/>
          <w:numId w:val="26"/>
        </w:numPr>
        <w:spacing w:before="0" w:after="0"/>
      </w:pPr>
      <w:r>
        <w:t>Depth fraction between 0.15 and 0.79</w:t>
      </w:r>
    </w:p>
    <w:p w14:paraId="07590FCB" w14:textId="77777777" w:rsidR="0090161F" w:rsidRDefault="0090161F" w:rsidP="0090161F">
      <w:pPr>
        <w:pStyle w:val="ListParagraph"/>
        <w:numPr>
          <w:ilvl w:val="2"/>
          <w:numId w:val="26"/>
        </w:numPr>
        <w:spacing w:before="0" w:after="0"/>
      </w:pPr>
      <w:r>
        <w:t>Length between 14.0 mm and 8542.0 mm</w:t>
      </w:r>
    </w:p>
    <w:p w14:paraId="7EBF864E" w14:textId="77777777" w:rsidR="0090161F" w:rsidRDefault="0090161F" w:rsidP="0090161F">
      <w:pPr>
        <w:pStyle w:val="ListParagraph"/>
        <w:numPr>
          <w:ilvl w:val="1"/>
          <w:numId w:val="26"/>
        </w:numPr>
        <w:spacing w:before="0" w:after="0"/>
      </w:pPr>
      <w:r>
        <w:t>Consequence of failure distributed between minimum of $1.48 and maximum of $53.75MM</w:t>
      </w:r>
    </w:p>
    <w:p w14:paraId="14905AF2" w14:textId="77777777" w:rsidR="0090161F" w:rsidRDefault="0090161F" w:rsidP="0090161F">
      <w:pPr>
        <w:pStyle w:val="ListParagraph"/>
        <w:numPr>
          <w:ilvl w:val="1"/>
          <w:numId w:val="26"/>
        </w:numPr>
        <w:spacing w:before="0" w:after="0"/>
      </w:pPr>
      <w:r>
        <w:t>Total length driven by Safety: 921.82 meters.</w:t>
      </w:r>
    </w:p>
    <w:p w14:paraId="00FDAC17" w14:textId="77777777" w:rsidR="0090161F" w:rsidRDefault="0090161F" w:rsidP="0090161F">
      <w:pPr>
        <w:pStyle w:val="ListParagraph"/>
        <w:numPr>
          <w:ilvl w:val="1"/>
          <w:numId w:val="26"/>
        </w:numPr>
        <w:spacing w:before="0" w:after="0"/>
      </w:pPr>
      <w:r>
        <w:t>Safety Cost distributed between minimum of $0.00 and maximum of $50.93MM:</w:t>
      </w:r>
    </w:p>
    <w:p w14:paraId="1EBFAE59" w14:textId="77777777" w:rsidR="0090161F" w:rsidRDefault="0090161F" w:rsidP="0090161F">
      <w:pPr>
        <w:pStyle w:val="ListParagraph"/>
        <w:numPr>
          <w:ilvl w:val="2"/>
          <w:numId w:val="26"/>
        </w:numPr>
        <w:spacing w:before="0" w:after="0"/>
      </w:pPr>
      <w:r>
        <w:t>Leak cost between minimum of $0.00 and maximum of $0.00MM</w:t>
      </w:r>
    </w:p>
    <w:p w14:paraId="3A904475" w14:textId="77777777" w:rsidR="0090161F" w:rsidRDefault="0090161F" w:rsidP="0090161F">
      <w:pPr>
        <w:pStyle w:val="ListParagraph"/>
        <w:numPr>
          <w:ilvl w:val="2"/>
          <w:numId w:val="26"/>
        </w:numPr>
        <w:spacing w:before="0" w:after="0"/>
      </w:pPr>
      <w:r>
        <w:t>Leak scenario yielded 24.0 intersections with structures, with minimum of 0.0 and maximum of 0.0 of population impacted.</w:t>
      </w:r>
    </w:p>
    <w:p w14:paraId="4B9EFD5B" w14:textId="77777777" w:rsidR="0090161F" w:rsidRDefault="0090161F" w:rsidP="0090161F">
      <w:pPr>
        <w:pStyle w:val="ListParagraph"/>
        <w:numPr>
          <w:ilvl w:val="2"/>
          <w:numId w:val="26"/>
        </w:numPr>
        <w:spacing w:before="0" w:after="0"/>
      </w:pPr>
      <w:r>
        <w:t>Leak hazard radius distributed between minimum of 3.64 and maximum of 4.11 meters.</w:t>
      </w:r>
    </w:p>
    <w:p w14:paraId="2D6A5ABC" w14:textId="77777777" w:rsidR="0090161F" w:rsidRDefault="0090161F" w:rsidP="0090161F">
      <w:pPr>
        <w:pStyle w:val="ListParagraph"/>
        <w:numPr>
          <w:ilvl w:val="2"/>
          <w:numId w:val="26"/>
        </w:numPr>
        <w:spacing w:before="0" w:after="0"/>
      </w:pPr>
      <w:r>
        <w:t>Rupture cost between minimum of $0.00 and maximum of $307.20MM</w:t>
      </w:r>
    </w:p>
    <w:p w14:paraId="6427AD7F" w14:textId="77777777" w:rsidR="0090161F" w:rsidRDefault="0090161F" w:rsidP="0090161F">
      <w:pPr>
        <w:pStyle w:val="ListParagraph"/>
        <w:numPr>
          <w:ilvl w:val="2"/>
          <w:numId w:val="26"/>
        </w:numPr>
        <w:spacing w:before="0" w:after="0"/>
      </w:pPr>
      <w:r>
        <w:t>Rupture scenario yielded 60.0 intersections with structures, with minimum of 0.0 and maximum of 32.0 of population impacted</w:t>
      </w:r>
    </w:p>
    <w:p w14:paraId="6137BAC0" w14:textId="77777777" w:rsidR="0090161F" w:rsidRDefault="0090161F" w:rsidP="0090161F">
      <w:pPr>
        <w:pStyle w:val="ListParagraph"/>
        <w:numPr>
          <w:ilvl w:val="2"/>
          <w:numId w:val="26"/>
        </w:numPr>
        <w:spacing w:before="0" w:after="0"/>
      </w:pPr>
      <w:r>
        <w:t>Rupture hazard radius distributed between minimum of 70.19 and maximum of 79.49 meters.</w:t>
      </w:r>
    </w:p>
    <w:p w14:paraId="32043AE2" w14:textId="77777777" w:rsidR="0090161F" w:rsidRDefault="0090161F" w:rsidP="0090161F">
      <w:pPr>
        <w:pStyle w:val="ListParagraph"/>
        <w:numPr>
          <w:ilvl w:val="2"/>
          <w:numId w:val="26"/>
        </w:numPr>
        <w:spacing w:before="0" w:after="0"/>
      </w:pPr>
      <w:r>
        <w:t>Puncture cost between minimum of $0.00 and maximum of $21.89MM</w:t>
      </w:r>
    </w:p>
    <w:p w14:paraId="6753AF7D" w14:textId="77777777" w:rsidR="0090161F" w:rsidRDefault="0090161F" w:rsidP="0090161F">
      <w:pPr>
        <w:pStyle w:val="ListParagraph"/>
        <w:numPr>
          <w:ilvl w:val="2"/>
          <w:numId w:val="26"/>
        </w:numPr>
        <w:spacing w:before="0" w:after="0"/>
      </w:pPr>
      <w:r>
        <w:t>Puncture scenario yielded 56.0 intersections with structures, with minimum of 0.0 and maximum of 2.28 of population impacted</w:t>
      </w:r>
    </w:p>
    <w:p w14:paraId="108041E1" w14:textId="77777777" w:rsidR="0090161F" w:rsidRDefault="0090161F" w:rsidP="0090161F">
      <w:pPr>
        <w:pStyle w:val="ListParagraph"/>
        <w:numPr>
          <w:ilvl w:val="2"/>
          <w:numId w:val="26"/>
        </w:numPr>
        <w:spacing w:before="0" w:after="0"/>
      </w:pPr>
      <w:r>
        <w:t>Puncture hazard radius distributed between minimum of 14.52 and maximum of 16.44 meters.</w:t>
      </w:r>
    </w:p>
    <w:p w14:paraId="236C04B2" w14:textId="77777777" w:rsidR="0090161F" w:rsidRDefault="0090161F" w:rsidP="0090161F">
      <w:pPr>
        <w:pStyle w:val="ListParagraph"/>
        <w:numPr>
          <w:ilvl w:val="2"/>
          <w:numId w:val="26"/>
        </w:numPr>
        <w:spacing w:before="0" w:after="0"/>
      </w:pPr>
      <w:r>
        <w:t>Product type is Crude Oil.</w:t>
      </w:r>
    </w:p>
    <w:p w14:paraId="01FCDDBC" w14:textId="77777777" w:rsidR="0090161F" w:rsidRDefault="0090161F" w:rsidP="0090161F">
      <w:pPr>
        <w:pStyle w:val="ListParagraph"/>
        <w:numPr>
          <w:ilvl w:val="2"/>
          <w:numId w:val="26"/>
        </w:numPr>
        <w:spacing w:before="0" w:after="0"/>
      </w:pPr>
      <w:r>
        <w:t>Class area location is/are 1.0, 2.0.</w:t>
      </w:r>
    </w:p>
    <w:p w14:paraId="5CD32A32" w14:textId="77777777" w:rsidR="0090161F" w:rsidRDefault="0090161F" w:rsidP="0090161F">
      <w:pPr>
        <w:pStyle w:val="ListParagraph"/>
        <w:numPr>
          <w:ilvl w:val="1"/>
          <w:numId w:val="26"/>
        </w:numPr>
        <w:spacing w:before="0" w:after="0"/>
      </w:pPr>
      <w:r>
        <w:t>Total length driven by Environmental: 48012.0 meters.</w:t>
      </w:r>
    </w:p>
    <w:p w14:paraId="2C06A326" w14:textId="77777777" w:rsidR="0090161F" w:rsidRDefault="0090161F" w:rsidP="0090161F">
      <w:pPr>
        <w:pStyle w:val="ListParagraph"/>
        <w:numPr>
          <w:ilvl w:val="1"/>
          <w:numId w:val="26"/>
        </w:numPr>
        <w:spacing w:before="0" w:after="0"/>
      </w:pPr>
      <w:r>
        <w:t>Environmental Cost distributed between minimum of $0.63 and maximum of $7.82MM:</w:t>
      </w:r>
    </w:p>
    <w:p w14:paraId="15ADB143" w14:textId="77777777" w:rsidR="0090161F" w:rsidRDefault="0090161F" w:rsidP="0090161F">
      <w:pPr>
        <w:pStyle w:val="ListParagraph"/>
        <w:numPr>
          <w:ilvl w:val="2"/>
          <w:numId w:val="26"/>
        </w:numPr>
        <w:spacing w:before="0" w:after="0"/>
      </w:pPr>
      <w:r>
        <w:t>Leak cost between minimum of $0.16 and maximum of $0.43MM</w:t>
      </w:r>
    </w:p>
    <w:p w14:paraId="4376239E" w14:textId="77777777" w:rsidR="0090161F" w:rsidRDefault="0090161F" w:rsidP="0090161F">
      <w:pPr>
        <w:pStyle w:val="ListParagraph"/>
        <w:numPr>
          <w:ilvl w:val="2"/>
          <w:numId w:val="26"/>
        </w:numPr>
        <w:spacing w:before="0" w:after="0"/>
      </w:pPr>
      <w:r>
        <w:lastRenderedPageBreak/>
        <w:t>Leak spill volume between a minimum of 1529.63 and maximum of 2443.61 gallons</w:t>
      </w:r>
    </w:p>
    <w:p w14:paraId="26413ACB" w14:textId="77777777" w:rsidR="0090161F" w:rsidRDefault="0090161F" w:rsidP="0090161F">
      <w:pPr>
        <w:pStyle w:val="ListParagraph"/>
        <w:numPr>
          <w:ilvl w:val="2"/>
          <w:numId w:val="26"/>
        </w:numPr>
        <w:spacing w:before="0" w:after="0"/>
      </w:pPr>
      <w:r>
        <w:t>Rupture cost between minimum of $2.88 and maximum of $44.26MM</w:t>
      </w:r>
    </w:p>
    <w:p w14:paraId="2F7941C8" w14:textId="77777777" w:rsidR="0090161F" w:rsidRDefault="0090161F" w:rsidP="0090161F">
      <w:pPr>
        <w:pStyle w:val="ListParagraph"/>
        <w:numPr>
          <w:ilvl w:val="2"/>
          <w:numId w:val="26"/>
        </w:numPr>
        <w:spacing w:before="0" w:after="0"/>
      </w:pPr>
      <w:r>
        <w:t>Rupture spill volume is between a minimum of 27141.03 and maximum of 249037.58 gallons</w:t>
      </w:r>
    </w:p>
    <w:p w14:paraId="59DD6CCC" w14:textId="77777777" w:rsidR="0090161F" w:rsidRDefault="0090161F" w:rsidP="0090161F">
      <w:pPr>
        <w:pStyle w:val="ListParagraph"/>
        <w:numPr>
          <w:ilvl w:val="2"/>
          <w:numId w:val="26"/>
        </w:numPr>
        <w:spacing w:before="0" w:after="0"/>
      </w:pPr>
      <w:r>
        <w:t>Puncture cost between minimum of $5.33 and maximum of $14.28MM</w:t>
      </w:r>
    </w:p>
    <w:p w14:paraId="1EA3B177" w14:textId="77777777" w:rsidR="0090161F" w:rsidRDefault="0090161F" w:rsidP="0090161F">
      <w:pPr>
        <w:pStyle w:val="ListParagraph"/>
        <w:numPr>
          <w:ilvl w:val="2"/>
          <w:numId w:val="26"/>
        </w:numPr>
        <w:spacing w:before="0" w:after="0"/>
      </w:pPr>
      <w:r>
        <w:t>Puncture spill volume is between a minimum of 50260.28 and maximum of 80291.33 gallons</w:t>
      </w:r>
    </w:p>
    <w:p w14:paraId="08DBF687" w14:textId="77777777" w:rsidR="0090161F" w:rsidRDefault="0090161F" w:rsidP="0090161F">
      <w:pPr>
        <w:pStyle w:val="ListParagraph"/>
        <w:numPr>
          <w:ilvl w:val="2"/>
          <w:numId w:val="26"/>
        </w:numPr>
        <w:spacing w:before="0" w:after="0"/>
      </w:pPr>
      <w:r>
        <w:t xml:space="preserve">Land use distributed as </w:t>
      </w:r>
    </w:p>
    <w:p w14:paraId="798D59C7" w14:textId="77777777" w:rsidR="0090161F" w:rsidRDefault="0090161F" w:rsidP="0090161F">
      <w:pPr>
        <w:pStyle w:val="ListParagraph"/>
        <w:numPr>
          <w:ilvl w:val="3"/>
          <w:numId w:val="26"/>
        </w:numPr>
        <w:spacing w:before="0" w:after="0"/>
      </w:pPr>
      <w:r>
        <w:t>Agricultural: 47,233.73</w:t>
      </w:r>
    </w:p>
    <w:p w14:paraId="3EBA2519" w14:textId="77777777" w:rsidR="0090161F" w:rsidRDefault="0090161F" w:rsidP="0090161F">
      <w:pPr>
        <w:pStyle w:val="ListParagraph"/>
        <w:numPr>
          <w:ilvl w:val="3"/>
          <w:numId w:val="26"/>
        </w:numPr>
        <w:spacing w:before="0" w:after="0"/>
      </w:pPr>
      <w:r>
        <w:t>Forested: 2,334.16</w:t>
      </w:r>
    </w:p>
    <w:p w14:paraId="062E0907" w14:textId="77777777" w:rsidR="0090161F" w:rsidRDefault="0090161F" w:rsidP="0090161F">
      <w:pPr>
        <w:pStyle w:val="ListParagraph"/>
        <w:numPr>
          <w:ilvl w:val="3"/>
          <w:numId w:val="26"/>
        </w:numPr>
        <w:spacing w:before="0" w:after="0"/>
      </w:pPr>
      <w:r>
        <w:t>Remote: 813.25</w:t>
      </w:r>
    </w:p>
    <w:p w14:paraId="2F1CF5F6" w14:textId="77777777" w:rsidR="0090161F" w:rsidRDefault="0090161F" w:rsidP="0090161F">
      <w:pPr>
        <w:pStyle w:val="ListParagraph"/>
        <w:numPr>
          <w:ilvl w:val="3"/>
          <w:numId w:val="26"/>
        </w:numPr>
        <w:spacing w:before="0" w:after="0"/>
      </w:pPr>
      <w:r>
        <w:t>Water Course: 196.85</w:t>
      </w:r>
    </w:p>
    <w:p w14:paraId="05149C7D" w14:textId="77777777" w:rsidR="0090161F" w:rsidRDefault="0090161F" w:rsidP="0090161F">
      <w:pPr>
        <w:pStyle w:val="ListParagraph"/>
        <w:numPr>
          <w:ilvl w:val="1"/>
          <w:numId w:val="26"/>
        </w:numPr>
        <w:spacing w:before="0" w:after="0"/>
      </w:pPr>
      <w:r>
        <w:t>Total length driven by Economic Loss: 1644.17 meters.</w:t>
      </w:r>
    </w:p>
    <w:p w14:paraId="02C40AC8" w14:textId="77777777" w:rsidR="0090161F" w:rsidRDefault="0090161F" w:rsidP="0090161F">
      <w:pPr>
        <w:pStyle w:val="ListParagraph"/>
        <w:numPr>
          <w:ilvl w:val="1"/>
          <w:numId w:val="26"/>
        </w:numPr>
        <w:spacing w:before="0" w:after="0"/>
      </w:pPr>
      <w:r>
        <w:t>Economic Loss Cost distributed between minimum of $0.85 and maximum of $1.11MM:</w:t>
      </w:r>
    </w:p>
    <w:p w14:paraId="35DE43F1" w14:textId="77777777" w:rsidR="0090161F" w:rsidRDefault="0090161F" w:rsidP="0090161F">
      <w:pPr>
        <w:pStyle w:val="ListParagraph"/>
        <w:numPr>
          <w:ilvl w:val="2"/>
          <w:numId w:val="26"/>
        </w:numPr>
        <w:spacing w:before="0" w:after="0"/>
      </w:pPr>
      <w:r>
        <w:t>Repair costs between minimum of $44,000.00 and maximum of $187,000.00.</w:t>
      </w:r>
    </w:p>
    <w:p w14:paraId="2AE1519E" w14:textId="77777777" w:rsidR="0090161F" w:rsidRDefault="0090161F" w:rsidP="0090161F">
      <w:pPr>
        <w:pStyle w:val="ListParagraph"/>
        <w:numPr>
          <w:ilvl w:val="2"/>
          <w:numId w:val="26"/>
        </w:numPr>
        <w:spacing w:before="0" w:after="0"/>
      </w:pPr>
      <w:r>
        <w:t>Outage losses between minimum of $800,000.00 and maximum of $800,000.00.</w:t>
      </w:r>
    </w:p>
    <w:p w14:paraId="2104D572" w14:textId="77777777" w:rsidR="0090161F" w:rsidRDefault="0090161F" w:rsidP="0090161F">
      <w:pPr>
        <w:pStyle w:val="ListParagraph"/>
        <w:numPr>
          <w:ilvl w:val="2"/>
          <w:numId w:val="26"/>
        </w:numPr>
        <w:spacing w:before="0" w:after="0"/>
      </w:pPr>
      <w:r>
        <w:t>Product type is Crude Oil.</w:t>
      </w:r>
    </w:p>
    <w:p w14:paraId="517D2EFC" w14:textId="77777777" w:rsidR="0090161F" w:rsidRDefault="0090161F" w:rsidP="0090161F">
      <w:pPr>
        <w:pStyle w:val="ListParagraph"/>
        <w:numPr>
          <w:ilvl w:val="2"/>
          <w:numId w:val="26"/>
        </w:numPr>
        <w:spacing w:before="0" w:after="0"/>
      </w:pPr>
      <w:r>
        <w:t>Leak cost between minimum of $0.85 and maximum of $0.99MM</w:t>
      </w:r>
    </w:p>
    <w:p w14:paraId="4A8058B5" w14:textId="77777777" w:rsidR="0090161F" w:rsidRDefault="0090161F" w:rsidP="0090161F">
      <w:pPr>
        <w:pStyle w:val="ListParagraph"/>
        <w:numPr>
          <w:ilvl w:val="2"/>
          <w:numId w:val="26"/>
        </w:numPr>
        <w:spacing w:before="0" w:after="0"/>
      </w:pPr>
      <w:r>
        <w:t>Leak scenario yielded 24.0 intersections with structures, with minimum of $25,000.00 and maximum of $25,000.00 in cost of structures impacted.</w:t>
      </w:r>
    </w:p>
    <w:p w14:paraId="38D7E575" w14:textId="77777777" w:rsidR="0090161F" w:rsidRDefault="0090161F" w:rsidP="0090161F">
      <w:pPr>
        <w:pStyle w:val="ListParagraph"/>
        <w:numPr>
          <w:ilvl w:val="2"/>
          <w:numId w:val="26"/>
        </w:numPr>
        <w:spacing w:before="0" w:after="0"/>
      </w:pPr>
      <w:r>
        <w:t>Leak product loss costs between minimum of $1,697.16 and maximum of $2,711.24</w:t>
      </w:r>
    </w:p>
    <w:p w14:paraId="4D8A7AD7" w14:textId="77777777" w:rsidR="0090161F" w:rsidRDefault="0090161F" w:rsidP="0090161F">
      <w:pPr>
        <w:pStyle w:val="ListParagraph"/>
        <w:numPr>
          <w:ilvl w:val="2"/>
          <w:numId w:val="26"/>
        </w:numPr>
        <w:spacing w:before="0" w:after="0"/>
      </w:pPr>
      <w:r>
        <w:t>Rupture cost between minimum of $0.87 and maximum of $2.44MM</w:t>
      </w:r>
    </w:p>
    <w:p w14:paraId="549772EE" w14:textId="77777777" w:rsidR="0090161F" w:rsidRDefault="0090161F" w:rsidP="0090161F">
      <w:pPr>
        <w:pStyle w:val="ListParagraph"/>
        <w:numPr>
          <w:ilvl w:val="2"/>
          <w:numId w:val="26"/>
        </w:numPr>
        <w:spacing w:before="0" w:after="0"/>
      </w:pPr>
      <w:r>
        <w:t>Rupture scenario yielded 60.0 intersections with structures, with minimum of $25,000.00 and maximum of $1,500,000.00 in cost of structures impacted</w:t>
      </w:r>
    </w:p>
    <w:p w14:paraId="5120F2B8" w14:textId="77777777" w:rsidR="0090161F" w:rsidRDefault="0090161F" w:rsidP="0090161F">
      <w:pPr>
        <w:pStyle w:val="ListParagraph"/>
        <w:numPr>
          <w:ilvl w:val="2"/>
          <w:numId w:val="26"/>
        </w:numPr>
        <w:spacing w:before="0" w:after="0"/>
      </w:pPr>
      <w:r>
        <w:t>Rupture product loss costs between minimum of $30,113.62 and maximum of $276,313.12</w:t>
      </w:r>
    </w:p>
    <w:p w14:paraId="780C6A03" w14:textId="77777777" w:rsidR="0090161F" w:rsidRDefault="0090161F" w:rsidP="0090161F">
      <w:pPr>
        <w:pStyle w:val="ListParagraph"/>
        <w:numPr>
          <w:ilvl w:val="2"/>
          <w:numId w:val="26"/>
        </w:numPr>
        <w:spacing w:before="0" w:after="0"/>
      </w:pPr>
      <w:r>
        <w:t>Puncture cost between minimum of $0.90 and maximum of $1.20MM</w:t>
      </w:r>
    </w:p>
    <w:p w14:paraId="0F4BE7E2" w14:textId="77777777" w:rsidR="0090161F" w:rsidRDefault="0090161F" w:rsidP="0090161F">
      <w:pPr>
        <w:pStyle w:val="ListParagraph"/>
        <w:numPr>
          <w:ilvl w:val="2"/>
          <w:numId w:val="26"/>
        </w:numPr>
        <w:spacing w:before="0" w:after="0"/>
      </w:pPr>
      <w:r>
        <w:t>Puncture scenario yielded 56.0 intersections with structures, with minimum of $25,000.00 and maximum of $269,868.00 in cost of structures impacted</w:t>
      </w:r>
    </w:p>
    <w:p w14:paraId="6E0B8711" w14:textId="77777777" w:rsidR="0090161F" w:rsidRDefault="0090161F" w:rsidP="0090161F">
      <w:pPr>
        <w:pStyle w:val="ListParagraph"/>
        <w:numPr>
          <w:ilvl w:val="2"/>
          <w:numId w:val="26"/>
        </w:numPr>
        <w:spacing w:before="0" w:after="0"/>
      </w:pPr>
      <w:r>
        <w:t>Puncture product Loss costs between minimum of $55,764.98 and maximum of $89,085.14"</w:t>
      </w:r>
    </w:p>
    <w:p w14:paraId="4B497955" w14:textId="77777777" w:rsidR="0090161F" w:rsidRDefault="0090161F" w:rsidP="0090161F">
      <w:pPr>
        <w:pStyle w:val="ListParagraph"/>
        <w:numPr>
          <w:ilvl w:val="0"/>
          <w:numId w:val="26"/>
        </w:numPr>
        <w:spacing w:before="0" w:after="0"/>
      </w:pPr>
      <w:r>
        <w:t>"RAINBOW LAKE TO CADOTTE NPS 20</w:t>
      </w:r>
    </w:p>
    <w:p w14:paraId="5CC089EB" w14:textId="77777777" w:rsidR="0090161F" w:rsidRDefault="0090161F" w:rsidP="0090161F">
      <w:pPr>
        <w:pStyle w:val="ListParagraph"/>
        <w:numPr>
          <w:ilvl w:val="1"/>
          <w:numId w:val="26"/>
        </w:numPr>
        <w:spacing w:before="0" w:after="0"/>
      </w:pPr>
      <w:r>
        <w:t>Total Cumulative Length (m):</w:t>
      </w:r>
      <w:r>
        <w:tab/>
        <w:t>6269.73</w:t>
      </w:r>
    </w:p>
    <w:p w14:paraId="6177E69E" w14:textId="77777777" w:rsidR="0090161F" w:rsidRDefault="0090161F" w:rsidP="0090161F">
      <w:pPr>
        <w:pStyle w:val="ListParagraph"/>
        <w:numPr>
          <w:ilvl w:val="1"/>
          <w:numId w:val="26"/>
        </w:numPr>
        <w:spacing w:before="0" w:after="0"/>
      </w:pPr>
      <w:r>
        <w:t>Likelihood of failure distributed between minimum of 1.170e-03 and maximum of 3.933e-01.</w:t>
      </w:r>
    </w:p>
    <w:p w14:paraId="4FD72AF7" w14:textId="77777777" w:rsidR="0090161F" w:rsidRDefault="0090161F" w:rsidP="0090161F">
      <w:pPr>
        <w:pStyle w:val="ListParagraph"/>
        <w:numPr>
          <w:ilvl w:val="2"/>
          <w:numId w:val="26"/>
        </w:numPr>
        <w:spacing w:before="0" w:after="0"/>
      </w:pPr>
      <w:r>
        <w:t>ILI Date of 2012-12-08 00:00:00</w:t>
      </w:r>
    </w:p>
    <w:p w14:paraId="0C983155" w14:textId="77777777" w:rsidR="0090161F" w:rsidRDefault="0090161F" w:rsidP="0090161F">
      <w:pPr>
        <w:pStyle w:val="ListParagraph"/>
        <w:numPr>
          <w:ilvl w:val="2"/>
          <w:numId w:val="26"/>
        </w:numPr>
        <w:spacing w:before="0" w:after="0"/>
      </w:pPr>
      <w:r>
        <w:t>ILI tool of USCD</w:t>
      </w:r>
    </w:p>
    <w:p w14:paraId="45A93710" w14:textId="77777777" w:rsidR="0090161F" w:rsidRDefault="0090161F" w:rsidP="0090161F">
      <w:pPr>
        <w:pStyle w:val="ListParagraph"/>
        <w:numPr>
          <w:ilvl w:val="2"/>
          <w:numId w:val="26"/>
        </w:numPr>
        <w:spacing w:before="0" w:after="0"/>
      </w:pPr>
      <w:r>
        <w:t>Cracks identified 576.0</w:t>
      </w:r>
    </w:p>
    <w:p w14:paraId="07B22899" w14:textId="77777777" w:rsidR="0090161F" w:rsidRDefault="0090161F" w:rsidP="0090161F">
      <w:pPr>
        <w:pStyle w:val="ListParagraph"/>
        <w:numPr>
          <w:ilvl w:val="2"/>
          <w:numId w:val="26"/>
        </w:numPr>
        <w:spacing w:before="0" w:after="0"/>
      </w:pPr>
      <w:r>
        <w:t>Depth fraction between 0.08 and 0.31</w:t>
      </w:r>
    </w:p>
    <w:p w14:paraId="58CC2982" w14:textId="77777777" w:rsidR="0090161F" w:rsidRDefault="0090161F" w:rsidP="0090161F">
      <w:pPr>
        <w:pStyle w:val="ListParagraph"/>
        <w:numPr>
          <w:ilvl w:val="2"/>
          <w:numId w:val="26"/>
        </w:numPr>
        <w:spacing w:before="0" w:after="0"/>
      </w:pPr>
      <w:r>
        <w:t>Length between 25.0 mm and 495.0 mm</w:t>
      </w:r>
    </w:p>
    <w:p w14:paraId="2B613559" w14:textId="77777777" w:rsidR="0090161F" w:rsidRDefault="0090161F" w:rsidP="0090161F">
      <w:pPr>
        <w:pStyle w:val="ListParagraph"/>
        <w:numPr>
          <w:ilvl w:val="1"/>
          <w:numId w:val="26"/>
        </w:numPr>
        <w:spacing w:before="0" w:after="0"/>
      </w:pPr>
      <w:r>
        <w:t>Consequence of failure distributed between minimum of $1.66 and maximum of $32.02MM</w:t>
      </w:r>
    </w:p>
    <w:p w14:paraId="4B4857FF" w14:textId="77777777" w:rsidR="0090161F" w:rsidRDefault="0090161F" w:rsidP="0090161F">
      <w:pPr>
        <w:pStyle w:val="ListParagraph"/>
        <w:numPr>
          <w:ilvl w:val="1"/>
          <w:numId w:val="26"/>
        </w:numPr>
        <w:spacing w:before="0" w:after="0"/>
      </w:pPr>
      <w:r>
        <w:t>Total length driven by Environmental: 6239.74 meters.</w:t>
      </w:r>
    </w:p>
    <w:p w14:paraId="3164A21C" w14:textId="77777777" w:rsidR="0090161F" w:rsidRDefault="0090161F" w:rsidP="0090161F">
      <w:pPr>
        <w:pStyle w:val="ListParagraph"/>
        <w:numPr>
          <w:ilvl w:val="1"/>
          <w:numId w:val="26"/>
        </w:numPr>
        <w:spacing w:before="0" w:after="0"/>
      </w:pPr>
      <w:r>
        <w:t>Environmental Cost distributed between minimum of $0.80 and maximum of $30.70MM:</w:t>
      </w:r>
    </w:p>
    <w:p w14:paraId="7CABE928" w14:textId="77777777" w:rsidR="0090161F" w:rsidRDefault="0090161F" w:rsidP="0090161F">
      <w:pPr>
        <w:pStyle w:val="ListParagraph"/>
        <w:numPr>
          <w:ilvl w:val="2"/>
          <w:numId w:val="26"/>
        </w:numPr>
        <w:spacing w:before="0" w:after="0"/>
      </w:pPr>
      <w:r>
        <w:t>Leak cost between minimum of $0.17 and maximum of $0.45MM</w:t>
      </w:r>
    </w:p>
    <w:p w14:paraId="6A1C8D54" w14:textId="77777777" w:rsidR="0090161F" w:rsidRDefault="0090161F" w:rsidP="0090161F">
      <w:pPr>
        <w:pStyle w:val="ListParagraph"/>
        <w:numPr>
          <w:ilvl w:val="2"/>
          <w:numId w:val="26"/>
        </w:numPr>
        <w:spacing w:before="0" w:after="0"/>
      </w:pPr>
      <w:r>
        <w:t>Leak spill volume between a minimum of 1585.19 and maximum of 2568.01 gallons</w:t>
      </w:r>
    </w:p>
    <w:p w14:paraId="6466BBA3" w14:textId="77777777" w:rsidR="0090161F" w:rsidRDefault="0090161F" w:rsidP="0090161F">
      <w:pPr>
        <w:pStyle w:val="ListParagraph"/>
        <w:numPr>
          <w:ilvl w:val="2"/>
          <w:numId w:val="26"/>
        </w:numPr>
        <w:spacing w:before="0" w:after="0"/>
      </w:pPr>
      <w:r>
        <w:t>Rupture cost between minimum of $2.20 and maximum of $182.33MM</w:t>
      </w:r>
    </w:p>
    <w:p w14:paraId="54393A2D" w14:textId="77777777" w:rsidR="0090161F" w:rsidRDefault="0090161F" w:rsidP="0090161F">
      <w:pPr>
        <w:pStyle w:val="ListParagraph"/>
        <w:numPr>
          <w:ilvl w:val="2"/>
          <w:numId w:val="26"/>
        </w:numPr>
        <w:spacing w:before="0" w:after="0"/>
      </w:pPr>
      <w:r>
        <w:t>Rupture spill volume is between a minimum of 20714.32 and maximum of 1162375.41 gallons</w:t>
      </w:r>
    </w:p>
    <w:p w14:paraId="3279A1A5" w14:textId="77777777" w:rsidR="0090161F" w:rsidRDefault="0090161F" w:rsidP="0090161F">
      <w:pPr>
        <w:pStyle w:val="ListParagraph"/>
        <w:numPr>
          <w:ilvl w:val="2"/>
          <w:numId w:val="26"/>
        </w:numPr>
        <w:spacing w:before="0" w:after="0"/>
      </w:pPr>
      <w:r>
        <w:t>Puncture cost between minimum of $5.52 and maximum of $14.67MM</w:t>
      </w:r>
    </w:p>
    <w:p w14:paraId="7F3B13D9" w14:textId="77777777" w:rsidR="0090161F" w:rsidRDefault="0090161F" w:rsidP="0090161F">
      <w:pPr>
        <w:pStyle w:val="ListParagraph"/>
        <w:numPr>
          <w:ilvl w:val="2"/>
          <w:numId w:val="26"/>
        </w:numPr>
        <w:spacing w:before="0" w:after="0"/>
      </w:pPr>
      <w:r>
        <w:lastRenderedPageBreak/>
        <w:t>Puncture spill volume is between a minimum of 52085.87 and maximum of 84379.09 gallons</w:t>
      </w:r>
    </w:p>
    <w:p w14:paraId="18757507" w14:textId="77777777" w:rsidR="0090161F" w:rsidRDefault="0090161F" w:rsidP="0090161F">
      <w:pPr>
        <w:pStyle w:val="ListParagraph"/>
        <w:numPr>
          <w:ilvl w:val="2"/>
          <w:numId w:val="26"/>
        </w:numPr>
        <w:spacing w:before="0" w:after="0"/>
      </w:pPr>
      <w:r>
        <w:t xml:space="preserve">Land use distributed as </w:t>
      </w:r>
    </w:p>
    <w:p w14:paraId="6D17577F" w14:textId="77777777" w:rsidR="0090161F" w:rsidRDefault="0090161F" w:rsidP="0090161F">
      <w:pPr>
        <w:pStyle w:val="ListParagraph"/>
        <w:numPr>
          <w:ilvl w:val="3"/>
          <w:numId w:val="26"/>
        </w:numPr>
        <w:spacing w:before="0" w:after="0"/>
      </w:pPr>
      <w:r>
        <w:t>Agricultural: 2,025.81</w:t>
      </w:r>
    </w:p>
    <w:p w14:paraId="338487B1" w14:textId="77777777" w:rsidR="0090161F" w:rsidRDefault="0090161F" w:rsidP="0090161F">
      <w:pPr>
        <w:pStyle w:val="ListParagraph"/>
        <w:numPr>
          <w:ilvl w:val="3"/>
          <w:numId w:val="26"/>
        </w:numPr>
        <w:spacing w:before="0" w:after="0"/>
      </w:pPr>
      <w:r>
        <w:t>Forested: 2,559.97</w:t>
      </w:r>
    </w:p>
    <w:p w14:paraId="7E566225" w14:textId="77777777" w:rsidR="0090161F" w:rsidRDefault="0090161F" w:rsidP="0090161F">
      <w:pPr>
        <w:pStyle w:val="ListParagraph"/>
        <w:numPr>
          <w:ilvl w:val="3"/>
          <w:numId w:val="26"/>
        </w:numPr>
        <w:spacing w:before="0" w:after="0"/>
      </w:pPr>
      <w:r>
        <w:t>Remote: 1,634.63</w:t>
      </w:r>
    </w:p>
    <w:p w14:paraId="53002545" w14:textId="77777777" w:rsidR="0090161F" w:rsidRDefault="0090161F" w:rsidP="0090161F">
      <w:pPr>
        <w:pStyle w:val="ListParagraph"/>
        <w:numPr>
          <w:ilvl w:val="3"/>
          <w:numId w:val="26"/>
        </w:numPr>
        <w:spacing w:before="0" w:after="0"/>
      </w:pPr>
      <w:r>
        <w:t>Water Course: 49.31</w:t>
      </w:r>
    </w:p>
    <w:p w14:paraId="47A29D69" w14:textId="77777777" w:rsidR="0090161F" w:rsidRDefault="0090161F" w:rsidP="0090161F">
      <w:pPr>
        <w:pStyle w:val="ListParagraph"/>
        <w:numPr>
          <w:ilvl w:val="1"/>
          <w:numId w:val="26"/>
        </w:numPr>
        <w:spacing w:before="0" w:after="0"/>
      </w:pPr>
      <w:r>
        <w:t>Total length driven by Economic Loss: 30.0 meters.</w:t>
      </w:r>
    </w:p>
    <w:p w14:paraId="447D9AB6" w14:textId="77777777" w:rsidR="0090161F" w:rsidRDefault="0090161F" w:rsidP="0090161F">
      <w:pPr>
        <w:pStyle w:val="ListParagraph"/>
        <w:numPr>
          <w:ilvl w:val="1"/>
          <w:numId w:val="26"/>
        </w:numPr>
        <w:spacing w:before="0" w:after="0"/>
      </w:pPr>
      <w:r>
        <w:t>Economic Loss Cost distributed between minimum of $0.87 and maximum of $1.32MM:</w:t>
      </w:r>
    </w:p>
    <w:p w14:paraId="21A52298" w14:textId="77777777" w:rsidR="0090161F" w:rsidRDefault="0090161F" w:rsidP="0090161F">
      <w:pPr>
        <w:pStyle w:val="ListParagraph"/>
        <w:numPr>
          <w:ilvl w:val="2"/>
          <w:numId w:val="26"/>
        </w:numPr>
        <w:spacing w:before="0" w:after="0"/>
      </w:pPr>
      <w:r>
        <w:t>Repair costs between minimum of $57,000.00 and maximum of $330,000.00.</w:t>
      </w:r>
    </w:p>
    <w:p w14:paraId="572CD8F7" w14:textId="77777777" w:rsidR="0090161F" w:rsidRDefault="0090161F" w:rsidP="0090161F">
      <w:pPr>
        <w:pStyle w:val="ListParagraph"/>
        <w:numPr>
          <w:ilvl w:val="2"/>
          <w:numId w:val="26"/>
        </w:numPr>
        <w:spacing w:before="0" w:after="0"/>
      </w:pPr>
      <w:r>
        <w:t>Outage losses between minimum of $800,000.00 and maximum of $800,000.00.</w:t>
      </w:r>
    </w:p>
    <w:p w14:paraId="6E8C5AF6" w14:textId="77777777" w:rsidR="0090161F" w:rsidRDefault="0090161F" w:rsidP="0090161F">
      <w:pPr>
        <w:pStyle w:val="ListParagraph"/>
        <w:numPr>
          <w:ilvl w:val="2"/>
          <w:numId w:val="26"/>
        </w:numPr>
        <w:spacing w:before="0" w:after="0"/>
      </w:pPr>
      <w:r>
        <w:t>Product type is Crude Oil.</w:t>
      </w:r>
    </w:p>
    <w:p w14:paraId="198A8A67" w14:textId="77777777" w:rsidR="0090161F" w:rsidRDefault="0090161F" w:rsidP="0090161F">
      <w:pPr>
        <w:pStyle w:val="ListParagraph"/>
        <w:numPr>
          <w:ilvl w:val="2"/>
          <w:numId w:val="26"/>
        </w:numPr>
        <w:spacing w:before="0" w:after="0"/>
      </w:pPr>
      <w:r>
        <w:t>Leak cost between minimum of $0.86 and maximum of $1.13MM</w:t>
      </w:r>
    </w:p>
    <w:p w14:paraId="72EC4EC8" w14:textId="77777777" w:rsidR="0090161F" w:rsidRDefault="0090161F" w:rsidP="0090161F">
      <w:pPr>
        <w:pStyle w:val="ListParagraph"/>
        <w:numPr>
          <w:ilvl w:val="2"/>
          <w:numId w:val="26"/>
        </w:numPr>
        <w:spacing w:before="0" w:after="0"/>
      </w:pPr>
      <w:r>
        <w:t>Leak scenario yielded 90.0 intersections with structures, with minimum of $25,000.00 and maximum of $25,000.00 in cost of structures impacted.</w:t>
      </w:r>
    </w:p>
    <w:p w14:paraId="6E9745CA" w14:textId="77777777" w:rsidR="0090161F" w:rsidRDefault="0090161F" w:rsidP="0090161F">
      <w:pPr>
        <w:pStyle w:val="ListParagraph"/>
        <w:numPr>
          <w:ilvl w:val="2"/>
          <w:numId w:val="26"/>
        </w:numPr>
        <w:spacing w:before="0" w:after="0"/>
      </w:pPr>
      <w:r>
        <w:t>Leak product loss costs between minimum of $1,758.81 and maximum of $2,849.27</w:t>
      </w:r>
    </w:p>
    <w:p w14:paraId="3C5D4F64" w14:textId="77777777" w:rsidR="0090161F" w:rsidRDefault="0090161F" w:rsidP="0090161F">
      <w:pPr>
        <w:pStyle w:val="ListParagraph"/>
        <w:numPr>
          <w:ilvl w:val="2"/>
          <w:numId w:val="26"/>
        </w:numPr>
        <w:spacing w:before="0" w:after="0"/>
      </w:pPr>
      <w:r>
        <w:t>Rupture cost between minimum of $0.88 and maximum of $2.27MM</w:t>
      </w:r>
    </w:p>
    <w:p w14:paraId="62BB96A7" w14:textId="77777777" w:rsidR="0090161F" w:rsidRDefault="0090161F" w:rsidP="0090161F">
      <w:pPr>
        <w:pStyle w:val="ListParagraph"/>
        <w:numPr>
          <w:ilvl w:val="2"/>
          <w:numId w:val="26"/>
        </w:numPr>
        <w:spacing w:before="0" w:after="0"/>
      </w:pPr>
      <w:r>
        <w:t>Rupture scenario yielded 21.0 intersections with structures, with minimum of $25,000.00 and maximum of $25,000.00 in cost of structures impacted</w:t>
      </w:r>
    </w:p>
    <w:p w14:paraId="518F7103" w14:textId="77777777" w:rsidR="0090161F" w:rsidRDefault="0090161F" w:rsidP="0090161F">
      <w:pPr>
        <w:pStyle w:val="ListParagraph"/>
        <w:numPr>
          <w:ilvl w:val="2"/>
          <w:numId w:val="26"/>
        </w:numPr>
        <w:spacing w:before="0" w:after="0"/>
      </w:pPr>
      <w:r>
        <w:t>Rupture product loss costs between minimum of $22,983.03 and maximum of $1,289,683.19</w:t>
      </w:r>
    </w:p>
    <w:p w14:paraId="06EF72F5" w14:textId="77777777" w:rsidR="0090161F" w:rsidRDefault="0090161F" w:rsidP="0090161F">
      <w:pPr>
        <w:pStyle w:val="ListParagraph"/>
        <w:numPr>
          <w:ilvl w:val="2"/>
          <w:numId w:val="26"/>
        </w:numPr>
        <w:spacing w:before="0" w:after="0"/>
      </w:pPr>
      <w:r>
        <w:t>Puncture cost between minimum of $0.91 and maximum of $1.22MM</w:t>
      </w:r>
    </w:p>
    <w:p w14:paraId="2B19E5F1" w14:textId="77777777" w:rsidR="0090161F" w:rsidRDefault="0090161F" w:rsidP="0090161F">
      <w:pPr>
        <w:pStyle w:val="ListParagraph"/>
        <w:numPr>
          <w:ilvl w:val="2"/>
          <w:numId w:val="26"/>
        </w:numPr>
        <w:spacing w:before="0" w:after="0"/>
      </w:pPr>
      <w:r>
        <w:t>Puncture scenario yielded 96.0 intersections with structures, with minimum of $25,000.00 and maximum of $25,000.00 in cost of structures impacted</w:t>
      </w:r>
    </w:p>
    <w:p w14:paraId="1B97063A" w14:textId="77777777" w:rsidR="0090161F" w:rsidRDefault="0090161F" w:rsidP="0090161F">
      <w:pPr>
        <w:pStyle w:val="ListParagraph"/>
        <w:numPr>
          <w:ilvl w:val="2"/>
          <w:numId w:val="26"/>
        </w:numPr>
        <w:spacing w:before="0" w:after="0"/>
      </w:pPr>
      <w:r>
        <w:t>Puncture product Loss costs between minimum of $57,790.51 and maximum of $93,620.61"</w:t>
      </w:r>
    </w:p>
    <w:p w14:paraId="0BD690FA" w14:textId="77777777" w:rsidR="0090161F" w:rsidRDefault="0090161F" w:rsidP="0090161F">
      <w:pPr>
        <w:pStyle w:val="ListParagraph"/>
        <w:numPr>
          <w:ilvl w:val="0"/>
          <w:numId w:val="26"/>
        </w:numPr>
        <w:spacing w:before="0" w:after="0"/>
      </w:pPr>
      <w:r>
        <w:t>"WASCANA MAINLINE NPS 12</w:t>
      </w:r>
    </w:p>
    <w:p w14:paraId="4184793F" w14:textId="77777777" w:rsidR="0090161F" w:rsidRDefault="0090161F" w:rsidP="0090161F">
      <w:pPr>
        <w:pStyle w:val="ListParagraph"/>
        <w:numPr>
          <w:ilvl w:val="1"/>
          <w:numId w:val="26"/>
        </w:numPr>
        <w:spacing w:before="0" w:after="0"/>
      </w:pPr>
      <w:r>
        <w:t>Total Cumulative Length (m):</w:t>
      </w:r>
      <w:r>
        <w:tab/>
        <w:t>3869.66</w:t>
      </w:r>
    </w:p>
    <w:p w14:paraId="122C4918" w14:textId="77777777" w:rsidR="0090161F" w:rsidRDefault="0090161F" w:rsidP="0090161F">
      <w:pPr>
        <w:pStyle w:val="ListParagraph"/>
        <w:numPr>
          <w:ilvl w:val="1"/>
          <w:numId w:val="26"/>
        </w:numPr>
        <w:spacing w:before="0" w:after="0"/>
      </w:pPr>
      <w:r>
        <w:t>Likelihood of failure distributed between minimum of 1.456e-03 and maximum of 7.847e-01.</w:t>
      </w:r>
    </w:p>
    <w:p w14:paraId="47FCE414" w14:textId="77777777" w:rsidR="0090161F" w:rsidRDefault="0090161F" w:rsidP="0090161F">
      <w:pPr>
        <w:pStyle w:val="ListParagraph"/>
        <w:numPr>
          <w:ilvl w:val="2"/>
          <w:numId w:val="26"/>
        </w:numPr>
        <w:spacing w:before="0" w:after="0"/>
      </w:pPr>
      <w:r>
        <w:t>ILI Date of 2015-02-21 00:00:00</w:t>
      </w:r>
    </w:p>
    <w:p w14:paraId="4BC69C3F" w14:textId="77777777" w:rsidR="0090161F" w:rsidRDefault="0090161F" w:rsidP="0090161F">
      <w:pPr>
        <w:pStyle w:val="ListParagraph"/>
        <w:numPr>
          <w:ilvl w:val="2"/>
          <w:numId w:val="26"/>
        </w:numPr>
        <w:spacing w:before="0" w:after="0"/>
      </w:pPr>
      <w:r>
        <w:t>ILI tool of MFL/Geometry/AFD/USCD</w:t>
      </w:r>
    </w:p>
    <w:p w14:paraId="1D64F395" w14:textId="77777777" w:rsidR="0090161F" w:rsidRDefault="0090161F" w:rsidP="0090161F">
      <w:pPr>
        <w:pStyle w:val="ListParagraph"/>
        <w:numPr>
          <w:ilvl w:val="2"/>
          <w:numId w:val="26"/>
        </w:numPr>
        <w:spacing w:before="0" w:after="0"/>
      </w:pPr>
      <w:r>
        <w:t>Cracks identified 178.0</w:t>
      </w:r>
    </w:p>
    <w:p w14:paraId="44E154AD" w14:textId="77777777" w:rsidR="0090161F" w:rsidRDefault="0090161F" w:rsidP="0090161F">
      <w:pPr>
        <w:pStyle w:val="ListParagraph"/>
        <w:numPr>
          <w:ilvl w:val="2"/>
          <w:numId w:val="26"/>
        </w:numPr>
        <w:spacing w:before="0" w:after="0"/>
      </w:pPr>
      <w:r>
        <w:t>Depth fraction between 0.21 and 0.48</w:t>
      </w:r>
    </w:p>
    <w:p w14:paraId="137A3782" w14:textId="77777777" w:rsidR="0090161F" w:rsidRDefault="0090161F" w:rsidP="0090161F">
      <w:pPr>
        <w:pStyle w:val="ListParagraph"/>
        <w:numPr>
          <w:ilvl w:val="2"/>
          <w:numId w:val="26"/>
        </w:numPr>
        <w:spacing w:before="0" w:after="0"/>
      </w:pPr>
      <w:r>
        <w:t>Length between 26.0 mm and 268.0 mm</w:t>
      </w:r>
    </w:p>
    <w:p w14:paraId="52B034B7" w14:textId="77777777" w:rsidR="0090161F" w:rsidRDefault="0090161F" w:rsidP="0090161F">
      <w:pPr>
        <w:pStyle w:val="ListParagraph"/>
        <w:numPr>
          <w:ilvl w:val="1"/>
          <w:numId w:val="26"/>
        </w:numPr>
        <w:spacing w:before="0" w:after="0"/>
      </w:pPr>
      <w:r>
        <w:t>Consequence of failure distributed between minimum of $1.24 and maximum of $12.77MM</w:t>
      </w:r>
    </w:p>
    <w:p w14:paraId="4CE33D0D" w14:textId="77777777" w:rsidR="0090161F" w:rsidRDefault="0090161F" w:rsidP="0090161F">
      <w:pPr>
        <w:pStyle w:val="ListParagraph"/>
        <w:numPr>
          <w:ilvl w:val="1"/>
          <w:numId w:val="26"/>
        </w:numPr>
        <w:spacing w:before="0" w:after="0"/>
      </w:pPr>
      <w:r>
        <w:t>Total length driven by Environmental: 3481.71 meters.</w:t>
      </w:r>
    </w:p>
    <w:p w14:paraId="44A9FD21" w14:textId="77777777" w:rsidR="0090161F" w:rsidRDefault="0090161F" w:rsidP="0090161F">
      <w:pPr>
        <w:pStyle w:val="ListParagraph"/>
        <w:numPr>
          <w:ilvl w:val="1"/>
          <w:numId w:val="26"/>
        </w:numPr>
        <w:spacing w:before="0" w:after="0"/>
      </w:pPr>
      <w:r>
        <w:t>Environmental Cost distributed between minimum of $0.39 and maximum of $11.80MM:</w:t>
      </w:r>
    </w:p>
    <w:p w14:paraId="4860B9EC" w14:textId="77777777" w:rsidR="0090161F" w:rsidRDefault="0090161F" w:rsidP="0090161F">
      <w:pPr>
        <w:pStyle w:val="ListParagraph"/>
        <w:numPr>
          <w:ilvl w:val="2"/>
          <w:numId w:val="26"/>
        </w:numPr>
        <w:spacing w:before="0" w:after="0"/>
      </w:pPr>
      <w:r>
        <w:t>Leak cost between minimum of $0.16 and maximum of $0.36MM</w:t>
      </w:r>
    </w:p>
    <w:p w14:paraId="41C971E5" w14:textId="77777777" w:rsidR="0090161F" w:rsidRDefault="0090161F" w:rsidP="0090161F">
      <w:pPr>
        <w:pStyle w:val="ListParagraph"/>
        <w:numPr>
          <w:ilvl w:val="2"/>
          <w:numId w:val="26"/>
        </w:numPr>
        <w:spacing w:before="0" w:after="0"/>
      </w:pPr>
      <w:r>
        <w:t>Leak spill volume between a minimum of 1547.99 and maximum of 2423.88 gallons</w:t>
      </w:r>
    </w:p>
    <w:p w14:paraId="68232BE4" w14:textId="77777777" w:rsidR="0090161F" w:rsidRDefault="0090161F" w:rsidP="0090161F">
      <w:pPr>
        <w:pStyle w:val="ListParagraph"/>
        <w:numPr>
          <w:ilvl w:val="2"/>
          <w:numId w:val="26"/>
        </w:numPr>
        <w:spacing w:before="0" w:after="0"/>
      </w:pPr>
      <w:r>
        <w:t>Rupture cost between minimum of $1.44 and maximum of $69.79MM</w:t>
      </w:r>
    </w:p>
    <w:p w14:paraId="2857B188" w14:textId="77777777" w:rsidR="0090161F" w:rsidRDefault="0090161F" w:rsidP="0090161F">
      <w:pPr>
        <w:pStyle w:val="ListParagraph"/>
        <w:numPr>
          <w:ilvl w:val="2"/>
          <w:numId w:val="26"/>
        </w:numPr>
        <w:spacing w:before="0" w:after="0"/>
      </w:pPr>
      <w:r>
        <w:t>Rupture spill volume is between a minimum of 13572.13 and maximum of 658455.5 gallons</w:t>
      </w:r>
    </w:p>
    <w:p w14:paraId="474270DE" w14:textId="77777777" w:rsidR="0090161F" w:rsidRDefault="0090161F" w:rsidP="0090161F">
      <w:pPr>
        <w:pStyle w:val="ListParagraph"/>
        <w:numPr>
          <w:ilvl w:val="2"/>
          <w:numId w:val="26"/>
        </w:numPr>
        <w:spacing w:before="0" w:after="0"/>
      </w:pPr>
      <w:r>
        <w:t>Puncture cost between minimum of $5.39 and maximum of $11.75MM</w:t>
      </w:r>
    </w:p>
    <w:p w14:paraId="5AF0D2E8" w14:textId="77777777" w:rsidR="0090161F" w:rsidRDefault="0090161F" w:rsidP="0090161F">
      <w:pPr>
        <w:pStyle w:val="ListParagraph"/>
        <w:numPr>
          <w:ilvl w:val="2"/>
          <w:numId w:val="26"/>
        </w:numPr>
        <w:spacing w:before="0" w:after="0"/>
      </w:pPr>
      <w:r>
        <w:t>Puncture spill volume is between a minimum of 50863.54 and maximum of 79643.13 gallons</w:t>
      </w:r>
    </w:p>
    <w:p w14:paraId="63D7FB73" w14:textId="77777777" w:rsidR="0090161F" w:rsidRDefault="0090161F" w:rsidP="0090161F">
      <w:pPr>
        <w:pStyle w:val="ListParagraph"/>
        <w:numPr>
          <w:ilvl w:val="2"/>
          <w:numId w:val="26"/>
        </w:numPr>
        <w:spacing w:before="0" w:after="0"/>
      </w:pPr>
      <w:r>
        <w:t xml:space="preserve">Land use distributed as </w:t>
      </w:r>
    </w:p>
    <w:p w14:paraId="6FD65D91" w14:textId="77777777" w:rsidR="0090161F" w:rsidRDefault="0090161F" w:rsidP="0090161F">
      <w:pPr>
        <w:pStyle w:val="ListParagraph"/>
        <w:numPr>
          <w:ilvl w:val="3"/>
          <w:numId w:val="26"/>
        </w:numPr>
        <w:spacing w:before="0" w:after="0"/>
      </w:pPr>
      <w:r>
        <w:t>Agricultural: 2,395.80</w:t>
      </w:r>
    </w:p>
    <w:p w14:paraId="0DD06802" w14:textId="77777777" w:rsidR="0090161F" w:rsidRDefault="0090161F" w:rsidP="0090161F">
      <w:pPr>
        <w:pStyle w:val="ListParagraph"/>
        <w:numPr>
          <w:ilvl w:val="3"/>
          <w:numId w:val="26"/>
        </w:numPr>
        <w:spacing w:before="0" w:after="0"/>
      </w:pPr>
      <w:r>
        <w:t>Remote: 1,405.58</w:t>
      </w:r>
    </w:p>
    <w:p w14:paraId="0F32D099" w14:textId="77777777" w:rsidR="0090161F" w:rsidRDefault="0090161F" w:rsidP="0090161F">
      <w:pPr>
        <w:pStyle w:val="ListParagraph"/>
        <w:numPr>
          <w:ilvl w:val="3"/>
          <w:numId w:val="26"/>
        </w:numPr>
        <w:spacing w:before="0" w:after="0"/>
      </w:pPr>
      <w:r>
        <w:lastRenderedPageBreak/>
        <w:t>Water Course: 68.28</w:t>
      </w:r>
    </w:p>
    <w:p w14:paraId="2B793614" w14:textId="77777777" w:rsidR="0090161F" w:rsidRDefault="0090161F" w:rsidP="0090161F">
      <w:pPr>
        <w:pStyle w:val="ListParagraph"/>
        <w:numPr>
          <w:ilvl w:val="1"/>
          <w:numId w:val="26"/>
        </w:numPr>
        <w:spacing w:before="0" w:after="0"/>
      </w:pPr>
      <w:r>
        <w:t>Total length driven by Economic Loss: 387.95 meters.</w:t>
      </w:r>
    </w:p>
    <w:p w14:paraId="641C7574" w14:textId="77777777" w:rsidR="0090161F" w:rsidRDefault="0090161F" w:rsidP="0090161F">
      <w:pPr>
        <w:pStyle w:val="ListParagraph"/>
        <w:numPr>
          <w:ilvl w:val="1"/>
          <w:numId w:val="26"/>
        </w:numPr>
        <w:spacing w:before="0" w:after="0"/>
      </w:pPr>
      <w:r>
        <w:t>Economic Loss Cost distributed between minimum of $0.85 and maximum of $1.05MM:</w:t>
      </w:r>
    </w:p>
    <w:p w14:paraId="32D2DB54" w14:textId="77777777" w:rsidR="0090161F" w:rsidRDefault="0090161F" w:rsidP="0090161F">
      <w:pPr>
        <w:pStyle w:val="ListParagraph"/>
        <w:numPr>
          <w:ilvl w:val="2"/>
          <w:numId w:val="26"/>
        </w:numPr>
        <w:spacing w:before="0" w:after="0"/>
      </w:pPr>
      <w:r>
        <w:t>Repair costs between minimum of $44,000.00 and maximum of $187,000.00.</w:t>
      </w:r>
    </w:p>
    <w:p w14:paraId="5E34E67A" w14:textId="77777777" w:rsidR="0090161F" w:rsidRDefault="0090161F" w:rsidP="0090161F">
      <w:pPr>
        <w:pStyle w:val="ListParagraph"/>
        <w:numPr>
          <w:ilvl w:val="2"/>
          <w:numId w:val="26"/>
        </w:numPr>
        <w:spacing w:before="0" w:after="0"/>
      </w:pPr>
      <w:r>
        <w:t>Outage losses between minimum of $800,000.00 and maximum of $800,000.00.</w:t>
      </w:r>
    </w:p>
    <w:p w14:paraId="2E7AC2AB" w14:textId="77777777" w:rsidR="0090161F" w:rsidRDefault="0090161F" w:rsidP="0090161F">
      <w:pPr>
        <w:pStyle w:val="ListParagraph"/>
        <w:numPr>
          <w:ilvl w:val="2"/>
          <w:numId w:val="26"/>
        </w:numPr>
        <w:spacing w:before="0" w:after="0"/>
      </w:pPr>
      <w:r>
        <w:t>Product type is Crude Oil.</w:t>
      </w:r>
    </w:p>
    <w:p w14:paraId="368AE6A0" w14:textId="77777777" w:rsidR="0090161F" w:rsidRDefault="0090161F" w:rsidP="0090161F">
      <w:pPr>
        <w:pStyle w:val="ListParagraph"/>
        <w:numPr>
          <w:ilvl w:val="2"/>
          <w:numId w:val="26"/>
        </w:numPr>
        <w:spacing w:before="0" w:after="0"/>
      </w:pPr>
      <w:r>
        <w:t>Leak cost between minimum of $0.85 and maximum of $0.99MM</w:t>
      </w:r>
    </w:p>
    <w:p w14:paraId="09BE4D10" w14:textId="77777777" w:rsidR="0090161F" w:rsidRDefault="0090161F" w:rsidP="0090161F">
      <w:pPr>
        <w:pStyle w:val="ListParagraph"/>
        <w:numPr>
          <w:ilvl w:val="2"/>
          <w:numId w:val="26"/>
        </w:numPr>
        <w:spacing w:before="0" w:after="0"/>
      </w:pPr>
      <w:r>
        <w:t>Leak scenario yielded 9.0 intersections with structures, with minimum of $nan and maximum of $nan in cost of structures impacted.</w:t>
      </w:r>
    </w:p>
    <w:p w14:paraId="649F167B" w14:textId="77777777" w:rsidR="0090161F" w:rsidRDefault="0090161F" w:rsidP="0090161F">
      <w:pPr>
        <w:pStyle w:val="ListParagraph"/>
        <w:numPr>
          <w:ilvl w:val="2"/>
          <w:numId w:val="26"/>
        </w:numPr>
        <w:spacing w:before="0" w:after="0"/>
      </w:pPr>
      <w:r>
        <w:t>Leak product loss costs between minimum of $1,717.54 and maximum of $2,689.35</w:t>
      </w:r>
    </w:p>
    <w:p w14:paraId="462E6B50" w14:textId="77777777" w:rsidR="0090161F" w:rsidRDefault="0090161F" w:rsidP="0090161F">
      <w:pPr>
        <w:pStyle w:val="ListParagraph"/>
        <w:numPr>
          <w:ilvl w:val="2"/>
          <w:numId w:val="26"/>
        </w:numPr>
        <w:spacing w:before="0" w:after="0"/>
      </w:pPr>
      <w:r>
        <w:t>Rupture cost between minimum of $0.86 and maximum of $1.57MM</w:t>
      </w:r>
    </w:p>
    <w:p w14:paraId="7DD7B4D9" w14:textId="77777777" w:rsidR="0090161F" w:rsidRDefault="0090161F" w:rsidP="0090161F">
      <w:pPr>
        <w:pStyle w:val="ListParagraph"/>
        <w:numPr>
          <w:ilvl w:val="2"/>
          <w:numId w:val="26"/>
        </w:numPr>
        <w:spacing w:before="0" w:after="0"/>
      </w:pPr>
      <w:r>
        <w:t>Rupture scenario yielded 34.0 intersections with structures, with minimum of $nan and maximum of $nan in cost of structures impacted</w:t>
      </w:r>
    </w:p>
    <w:p w14:paraId="5741F266" w14:textId="77777777" w:rsidR="0090161F" w:rsidRDefault="0090161F" w:rsidP="0090161F">
      <w:pPr>
        <w:pStyle w:val="ListParagraph"/>
        <w:numPr>
          <w:ilvl w:val="2"/>
          <w:numId w:val="26"/>
        </w:numPr>
        <w:spacing w:before="0" w:after="0"/>
      </w:pPr>
      <w:r>
        <w:t>Rupture product loss costs between minimum of $15,058.60 and maximum of $730,572.06</w:t>
      </w:r>
    </w:p>
    <w:p w14:paraId="17FD1FC7" w14:textId="77777777" w:rsidR="0090161F" w:rsidRDefault="0090161F" w:rsidP="0090161F">
      <w:pPr>
        <w:pStyle w:val="ListParagraph"/>
        <w:numPr>
          <w:ilvl w:val="2"/>
          <w:numId w:val="26"/>
        </w:numPr>
        <w:spacing w:before="0" w:after="0"/>
      </w:pPr>
      <w:r>
        <w:t>Puncture cost between minimum of $0.90 and maximum of $1.06MM</w:t>
      </w:r>
    </w:p>
    <w:p w14:paraId="64B8DE45" w14:textId="77777777" w:rsidR="0090161F" w:rsidRDefault="0090161F" w:rsidP="0090161F">
      <w:pPr>
        <w:pStyle w:val="ListParagraph"/>
        <w:numPr>
          <w:ilvl w:val="2"/>
          <w:numId w:val="26"/>
        </w:numPr>
        <w:spacing w:before="0" w:after="0"/>
      </w:pPr>
      <w:r>
        <w:t>Puncture scenario yielded 18.0 intersections with structures, with minimum of $nan and maximum of $nan in cost of structures impacted</w:t>
      </w:r>
    </w:p>
    <w:p w14:paraId="2333FA20" w14:textId="77777777" w:rsidR="0090161F" w:rsidRDefault="0090161F" w:rsidP="0090161F">
      <w:pPr>
        <w:pStyle w:val="ListParagraph"/>
        <w:numPr>
          <w:ilvl w:val="2"/>
          <w:numId w:val="26"/>
        </w:numPr>
        <w:spacing w:before="0" w:after="0"/>
      </w:pPr>
      <w:r>
        <w:t>Puncture product Loss costs between minimum of $56,434.30 and maximum of $88,365.95"</w:t>
      </w:r>
    </w:p>
    <w:p w14:paraId="1C0F572C" w14:textId="77777777" w:rsidR="0090161F" w:rsidRDefault="0090161F" w:rsidP="0090161F">
      <w:pPr>
        <w:pStyle w:val="ListParagraph"/>
        <w:numPr>
          <w:ilvl w:val="0"/>
          <w:numId w:val="26"/>
        </w:numPr>
        <w:spacing w:before="0" w:after="0"/>
      </w:pPr>
      <w:r>
        <w:t>"BRETON TO EDMONTON NPS 8</w:t>
      </w:r>
    </w:p>
    <w:p w14:paraId="138FF9A5" w14:textId="77777777" w:rsidR="0090161F" w:rsidRDefault="0090161F" w:rsidP="0090161F">
      <w:pPr>
        <w:pStyle w:val="ListParagraph"/>
        <w:numPr>
          <w:ilvl w:val="1"/>
          <w:numId w:val="26"/>
        </w:numPr>
        <w:spacing w:before="0" w:after="0"/>
      </w:pPr>
      <w:r>
        <w:t>Total Cumulative Length (m):</w:t>
      </w:r>
      <w:r>
        <w:tab/>
        <w:t>3568.99</w:t>
      </w:r>
    </w:p>
    <w:p w14:paraId="1568ED6F" w14:textId="77777777" w:rsidR="0090161F" w:rsidRDefault="0090161F" w:rsidP="0090161F">
      <w:pPr>
        <w:pStyle w:val="ListParagraph"/>
        <w:numPr>
          <w:ilvl w:val="1"/>
          <w:numId w:val="26"/>
        </w:numPr>
        <w:spacing w:before="0" w:after="0"/>
      </w:pPr>
      <w:r>
        <w:t>Likelihood of failure distributed between minimum of 2.356e-02 and maximum of 9.414e-01.</w:t>
      </w:r>
    </w:p>
    <w:p w14:paraId="75698187" w14:textId="77777777" w:rsidR="0090161F" w:rsidRDefault="0090161F" w:rsidP="0090161F">
      <w:pPr>
        <w:pStyle w:val="ListParagraph"/>
        <w:numPr>
          <w:ilvl w:val="2"/>
          <w:numId w:val="26"/>
        </w:numPr>
        <w:spacing w:before="0" w:after="0"/>
      </w:pPr>
      <w:r>
        <w:t>ILI Date of 2014-12-08 00:00:00</w:t>
      </w:r>
    </w:p>
    <w:p w14:paraId="6B9B1FD0" w14:textId="77777777" w:rsidR="0090161F" w:rsidRDefault="0090161F" w:rsidP="0090161F">
      <w:pPr>
        <w:pStyle w:val="ListParagraph"/>
        <w:numPr>
          <w:ilvl w:val="2"/>
          <w:numId w:val="26"/>
        </w:numPr>
        <w:spacing w:before="0" w:after="0"/>
      </w:pPr>
      <w:r>
        <w:t>ILI tool of USCD</w:t>
      </w:r>
    </w:p>
    <w:p w14:paraId="39204D7F" w14:textId="77777777" w:rsidR="0090161F" w:rsidRDefault="0090161F" w:rsidP="0090161F">
      <w:pPr>
        <w:pStyle w:val="ListParagraph"/>
        <w:numPr>
          <w:ilvl w:val="2"/>
          <w:numId w:val="26"/>
        </w:numPr>
        <w:spacing w:before="0" w:after="0"/>
      </w:pPr>
      <w:r>
        <w:t>Cracks identified 100.0</w:t>
      </w:r>
    </w:p>
    <w:p w14:paraId="2749E05F" w14:textId="77777777" w:rsidR="0090161F" w:rsidRDefault="0090161F" w:rsidP="0090161F">
      <w:pPr>
        <w:pStyle w:val="ListParagraph"/>
        <w:numPr>
          <w:ilvl w:val="2"/>
          <w:numId w:val="26"/>
        </w:numPr>
        <w:spacing w:before="0" w:after="0"/>
      </w:pPr>
      <w:r>
        <w:t>Depth fraction between 0.4124 and 0.90</w:t>
      </w:r>
    </w:p>
    <w:p w14:paraId="5831712E" w14:textId="77777777" w:rsidR="0090161F" w:rsidRDefault="0090161F" w:rsidP="0090161F">
      <w:pPr>
        <w:pStyle w:val="ListParagraph"/>
        <w:numPr>
          <w:ilvl w:val="2"/>
          <w:numId w:val="26"/>
        </w:numPr>
        <w:spacing w:before="0" w:after="0"/>
      </w:pPr>
      <w:r>
        <w:t>Length between 44.0 mm and 1713.0 mm</w:t>
      </w:r>
    </w:p>
    <w:p w14:paraId="7BCFD54A" w14:textId="77777777" w:rsidR="0090161F" w:rsidRDefault="0090161F" w:rsidP="0090161F">
      <w:pPr>
        <w:pStyle w:val="ListParagraph"/>
        <w:numPr>
          <w:ilvl w:val="1"/>
          <w:numId w:val="26"/>
        </w:numPr>
        <w:spacing w:before="0" w:after="0"/>
      </w:pPr>
      <w:r>
        <w:t>Consequence of failure distributed between minimum of $0.56 and maximum of $1,143.10MM</w:t>
      </w:r>
    </w:p>
    <w:p w14:paraId="6F366114" w14:textId="77777777" w:rsidR="0090161F" w:rsidRDefault="0090161F" w:rsidP="0090161F">
      <w:pPr>
        <w:pStyle w:val="ListParagraph"/>
        <w:numPr>
          <w:ilvl w:val="1"/>
          <w:numId w:val="26"/>
        </w:numPr>
        <w:spacing w:before="0" w:after="0"/>
      </w:pPr>
      <w:r>
        <w:t>Total length driven by Safety: 918.92 meters.</w:t>
      </w:r>
    </w:p>
    <w:p w14:paraId="14373D5F" w14:textId="77777777" w:rsidR="0090161F" w:rsidRDefault="0090161F" w:rsidP="0090161F">
      <w:pPr>
        <w:pStyle w:val="ListParagraph"/>
        <w:numPr>
          <w:ilvl w:val="1"/>
          <w:numId w:val="26"/>
        </w:numPr>
        <w:spacing w:before="0" w:after="0"/>
      </w:pPr>
      <w:r>
        <w:t>Safety Cost distributed between minimum of $0.00 and maximum of $1,120.53MM:</w:t>
      </w:r>
    </w:p>
    <w:p w14:paraId="263A17CA" w14:textId="77777777" w:rsidR="0090161F" w:rsidRDefault="0090161F" w:rsidP="0090161F">
      <w:pPr>
        <w:pStyle w:val="ListParagraph"/>
        <w:numPr>
          <w:ilvl w:val="2"/>
          <w:numId w:val="26"/>
        </w:numPr>
        <w:spacing w:before="0" w:after="0"/>
      </w:pPr>
      <w:r>
        <w:t>Leak cost between minimum of $0.00 and maximum of $165.41MM</w:t>
      </w:r>
    </w:p>
    <w:p w14:paraId="1DAF75A7" w14:textId="77777777" w:rsidR="0090161F" w:rsidRDefault="0090161F" w:rsidP="0090161F">
      <w:pPr>
        <w:pStyle w:val="ListParagraph"/>
        <w:numPr>
          <w:ilvl w:val="2"/>
          <w:numId w:val="26"/>
        </w:numPr>
        <w:spacing w:before="0" w:after="0"/>
      </w:pPr>
      <w:r>
        <w:t>Leak scenario yielded 117.0 intersections with structures, with minimum of 0.0 and maximum of 17.23 of population impacted.</w:t>
      </w:r>
    </w:p>
    <w:p w14:paraId="6F415644" w14:textId="77777777" w:rsidR="0090161F" w:rsidRDefault="0090161F" w:rsidP="0090161F">
      <w:pPr>
        <w:pStyle w:val="ListParagraph"/>
        <w:numPr>
          <w:ilvl w:val="2"/>
          <w:numId w:val="26"/>
        </w:numPr>
        <w:spacing w:before="0" w:after="0"/>
      </w:pPr>
      <w:r>
        <w:t>Leak hazard radius distributed between minimum of 11.13 and maximum of 12.03 meters.</w:t>
      </w:r>
    </w:p>
    <w:p w14:paraId="38975D4C" w14:textId="77777777" w:rsidR="0090161F" w:rsidRDefault="0090161F" w:rsidP="0090161F">
      <w:pPr>
        <w:pStyle w:val="ListParagraph"/>
        <w:numPr>
          <w:ilvl w:val="2"/>
          <w:numId w:val="26"/>
        </w:numPr>
        <w:spacing w:before="0" w:after="0"/>
      </w:pPr>
      <w:r>
        <w:t>Rupture cost between minimum of $0.00 and maximum of $6,697.73MM</w:t>
      </w:r>
    </w:p>
    <w:p w14:paraId="21E30A59" w14:textId="77777777" w:rsidR="0090161F" w:rsidRDefault="0090161F" w:rsidP="0090161F">
      <w:pPr>
        <w:pStyle w:val="ListParagraph"/>
        <w:numPr>
          <w:ilvl w:val="2"/>
          <w:numId w:val="26"/>
        </w:numPr>
        <w:spacing w:before="0" w:after="0"/>
      </w:pPr>
      <w:r>
        <w:t>Rupture scenario yielded 236.0 intersections with structures, with minimum of 0.0 and maximum of 697.68 of population impacted</w:t>
      </w:r>
    </w:p>
    <w:p w14:paraId="1E10B4BA" w14:textId="77777777" w:rsidR="0090161F" w:rsidRDefault="0090161F" w:rsidP="0090161F">
      <w:pPr>
        <w:pStyle w:val="ListParagraph"/>
        <w:numPr>
          <w:ilvl w:val="2"/>
          <w:numId w:val="26"/>
        </w:numPr>
        <w:spacing w:before="0" w:after="0"/>
      </w:pPr>
      <w:r>
        <w:t>Rupture hazard radius distributed between minimum of 129.12 and maximum of 138.23 meters.</w:t>
      </w:r>
    </w:p>
    <w:p w14:paraId="01F2067C" w14:textId="77777777" w:rsidR="0090161F" w:rsidRDefault="0090161F" w:rsidP="0090161F">
      <w:pPr>
        <w:pStyle w:val="ListParagraph"/>
        <w:numPr>
          <w:ilvl w:val="2"/>
          <w:numId w:val="26"/>
        </w:numPr>
        <w:spacing w:before="0" w:after="0"/>
      </w:pPr>
      <w:r>
        <w:t>Puncture cost between minimum of $0.00 and maximum of $1,816.70MM</w:t>
      </w:r>
    </w:p>
    <w:p w14:paraId="3CEF7E64" w14:textId="77777777" w:rsidR="0090161F" w:rsidRDefault="0090161F" w:rsidP="0090161F">
      <w:pPr>
        <w:pStyle w:val="ListParagraph"/>
        <w:numPr>
          <w:ilvl w:val="2"/>
          <w:numId w:val="26"/>
        </w:numPr>
        <w:spacing w:before="0" w:after="0"/>
      </w:pPr>
      <w:r>
        <w:t>Puncture scenario yielded 355.0 intersections with structures, with minimum of 0.0 and maximum of 189.24 of population impacted</w:t>
      </w:r>
    </w:p>
    <w:p w14:paraId="4AD096C6" w14:textId="77777777" w:rsidR="0090161F" w:rsidRDefault="0090161F" w:rsidP="0090161F">
      <w:pPr>
        <w:pStyle w:val="ListParagraph"/>
        <w:numPr>
          <w:ilvl w:val="2"/>
          <w:numId w:val="26"/>
        </w:numPr>
        <w:spacing w:before="0" w:after="0"/>
      </w:pPr>
      <w:r>
        <w:t>Puncture hazard radius distributed between minimum of 45.37 and maximum of 48.58 meters.</w:t>
      </w:r>
    </w:p>
    <w:p w14:paraId="3F350F9C" w14:textId="77777777" w:rsidR="0090161F" w:rsidRDefault="0090161F" w:rsidP="0090161F">
      <w:pPr>
        <w:pStyle w:val="ListParagraph"/>
        <w:numPr>
          <w:ilvl w:val="2"/>
          <w:numId w:val="26"/>
        </w:numPr>
        <w:spacing w:before="0" w:after="0"/>
      </w:pPr>
      <w:r>
        <w:t>Product type is Condensate.</w:t>
      </w:r>
    </w:p>
    <w:p w14:paraId="71A499CD" w14:textId="77777777" w:rsidR="0090161F" w:rsidRDefault="0090161F" w:rsidP="0090161F">
      <w:pPr>
        <w:pStyle w:val="ListParagraph"/>
        <w:numPr>
          <w:ilvl w:val="2"/>
          <w:numId w:val="26"/>
        </w:numPr>
        <w:spacing w:before="0" w:after="0"/>
      </w:pPr>
      <w:r>
        <w:lastRenderedPageBreak/>
        <w:t>Class area location is/are 1.0, 2.0, 3.0, 4.0.</w:t>
      </w:r>
    </w:p>
    <w:p w14:paraId="52AD4E46" w14:textId="77777777" w:rsidR="0090161F" w:rsidRDefault="0090161F" w:rsidP="0090161F">
      <w:pPr>
        <w:pStyle w:val="ListParagraph"/>
        <w:numPr>
          <w:ilvl w:val="1"/>
          <w:numId w:val="26"/>
        </w:numPr>
        <w:spacing w:before="0" w:after="0"/>
      </w:pPr>
      <w:r>
        <w:t>Total length driven by Environmental: 2650.07 meters.</w:t>
      </w:r>
    </w:p>
    <w:p w14:paraId="5DA0B68F" w14:textId="77777777" w:rsidR="0090161F" w:rsidRDefault="0090161F" w:rsidP="0090161F">
      <w:pPr>
        <w:pStyle w:val="ListParagraph"/>
        <w:numPr>
          <w:ilvl w:val="1"/>
          <w:numId w:val="26"/>
        </w:numPr>
        <w:spacing w:before="0" w:after="0"/>
      </w:pPr>
      <w:r>
        <w:t>Environmental Cost distributed between minimum of $0.30 and maximum of $2.34MM:</w:t>
      </w:r>
    </w:p>
    <w:p w14:paraId="798871B3" w14:textId="77777777" w:rsidR="0090161F" w:rsidRDefault="0090161F" w:rsidP="0090161F">
      <w:pPr>
        <w:pStyle w:val="ListParagraph"/>
        <w:numPr>
          <w:ilvl w:val="2"/>
          <w:numId w:val="26"/>
        </w:numPr>
        <w:spacing w:before="0" w:after="0"/>
      </w:pPr>
      <w:r>
        <w:t>Leak cost between minimum of $0.11 and maximum of $0.34MM</w:t>
      </w:r>
    </w:p>
    <w:p w14:paraId="027ED37F" w14:textId="77777777" w:rsidR="0090161F" w:rsidRDefault="0090161F" w:rsidP="0090161F">
      <w:pPr>
        <w:pStyle w:val="ListParagraph"/>
        <w:numPr>
          <w:ilvl w:val="2"/>
          <w:numId w:val="26"/>
        </w:numPr>
        <w:spacing w:before="0" w:after="0"/>
      </w:pPr>
      <w:r>
        <w:t>Leak spill volume between a minimum of 1661.87 and maximum of 2652.88 gallons</w:t>
      </w:r>
    </w:p>
    <w:p w14:paraId="56845F2A" w14:textId="77777777" w:rsidR="0090161F" w:rsidRDefault="0090161F" w:rsidP="0090161F">
      <w:pPr>
        <w:pStyle w:val="ListParagraph"/>
        <w:numPr>
          <w:ilvl w:val="2"/>
          <w:numId w:val="26"/>
        </w:numPr>
        <w:spacing w:before="0" w:after="0"/>
      </w:pPr>
      <w:r>
        <w:t>Rupture cost between minimum of $1.15 and maximum of $11.43MM</w:t>
      </w:r>
    </w:p>
    <w:p w14:paraId="2F43B8A9" w14:textId="77777777" w:rsidR="0090161F" w:rsidRDefault="0090161F" w:rsidP="0090161F">
      <w:pPr>
        <w:pStyle w:val="ListParagraph"/>
        <w:numPr>
          <w:ilvl w:val="2"/>
          <w:numId w:val="26"/>
        </w:numPr>
        <w:spacing w:before="0" w:after="0"/>
      </w:pPr>
      <w:r>
        <w:t>Rupture spill volume is between a minimum of 13808.26 and maximum of 85309.31 gallons</w:t>
      </w:r>
    </w:p>
    <w:p w14:paraId="540FF32D" w14:textId="77777777" w:rsidR="0090161F" w:rsidRDefault="0090161F" w:rsidP="0090161F">
      <w:pPr>
        <w:pStyle w:val="ListParagraph"/>
        <w:numPr>
          <w:ilvl w:val="2"/>
          <w:numId w:val="26"/>
        </w:numPr>
        <w:spacing w:before="0" w:after="0"/>
      </w:pPr>
      <w:r>
        <w:t>Puncture cost between minimum of $3.72 and maximum of $11.25MM</w:t>
      </w:r>
    </w:p>
    <w:p w14:paraId="02F0DFA4" w14:textId="77777777" w:rsidR="0090161F" w:rsidRDefault="0090161F" w:rsidP="0090161F">
      <w:pPr>
        <w:pStyle w:val="ListParagraph"/>
        <w:numPr>
          <w:ilvl w:val="2"/>
          <w:numId w:val="26"/>
        </w:numPr>
        <w:spacing w:before="0" w:after="0"/>
      </w:pPr>
      <w:r>
        <w:t>Puncture spill volume is between a minimum of 54605.31 and maximum of 87167.48 gallons</w:t>
      </w:r>
    </w:p>
    <w:p w14:paraId="6DC04555" w14:textId="77777777" w:rsidR="0090161F" w:rsidRDefault="0090161F" w:rsidP="0090161F">
      <w:pPr>
        <w:pStyle w:val="ListParagraph"/>
        <w:numPr>
          <w:ilvl w:val="2"/>
          <w:numId w:val="26"/>
        </w:numPr>
        <w:spacing w:before="0" w:after="0"/>
      </w:pPr>
      <w:r>
        <w:t xml:space="preserve">Land use distributed as </w:t>
      </w:r>
    </w:p>
    <w:p w14:paraId="0430B4E9" w14:textId="77777777" w:rsidR="0090161F" w:rsidRDefault="0090161F" w:rsidP="0090161F">
      <w:pPr>
        <w:pStyle w:val="ListParagraph"/>
        <w:numPr>
          <w:ilvl w:val="3"/>
          <w:numId w:val="26"/>
        </w:numPr>
        <w:spacing w:before="0" w:after="0"/>
      </w:pPr>
      <w:r>
        <w:t>Agricultural: 2,838.00</w:t>
      </w:r>
    </w:p>
    <w:p w14:paraId="5B990FC2" w14:textId="77777777" w:rsidR="0090161F" w:rsidRDefault="0090161F" w:rsidP="0090161F">
      <w:pPr>
        <w:pStyle w:val="ListParagraph"/>
        <w:numPr>
          <w:ilvl w:val="3"/>
          <w:numId w:val="26"/>
        </w:numPr>
        <w:spacing w:before="0" w:after="0"/>
      </w:pPr>
      <w:r>
        <w:t>Commercial/Industrial: 209.94</w:t>
      </w:r>
    </w:p>
    <w:p w14:paraId="19FE5966" w14:textId="77777777" w:rsidR="0090161F" w:rsidRDefault="0090161F" w:rsidP="0090161F">
      <w:pPr>
        <w:pStyle w:val="ListParagraph"/>
        <w:numPr>
          <w:ilvl w:val="3"/>
          <w:numId w:val="26"/>
        </w:numPr>
        <w:spacing w:before="0" w:after="0"/>
      </w:pPr>
      <w:r>
        <w:t>Forested: 119.97</w:t>
      </w:r>
    </w:p>
    <w:p w14:paraId="4DB86250" w14:textId="77777777" w:rsidR="0090161F" w:rsidRDefault="0090161F" w:rsidP="0090161F">
      <w:pPr>
        <w:pStyle w:val="ListParagraph"/>
        <w:numPr>
          <w:ilvl w:val="3"/>
          <w:numId w:val="26"/>
        </w:numPr>
        <w:spacing w:before="0" w:after="0"/>
      </w:pPr>
      <w:r>
        <w:t>High Density Residential: 179.95</w:t>
      </w:r>
    </w:p>
    <w:p w14:paraId="35A0831C" w14:textId="77777777" w:rsidR="0090161F" w:rsidRDefault="0090161F" w:rsidP="0090161F">
      <w:pPr>
        <w:pStyle w:val="ListParagraph"/>
        <w:numPr>
          <w:ilvl w:val="3"/>
          <w:numId w:val="26"/>
        </w:numPr>
        <w:spacing w:before="0" w:after="0"/>
      </w:pPr>
      <w:r>
        <w:t>Low Density Residential: 209.94</w:t>
      </w:r>
    </w:p>
    <w:p w14:paraId="69D2A029" w14:textId="77777777" w:rsidR="0090161F" w:rsidRDefault="0090161F" w:rsidP="0090161F">
      <w:pPr>
        <w:pStyle w:val="ListParagraph"/>
        <w:numPr>
          <w:ilvl w:val="3"/>
          <w:numId w:val="26"/>
        </w:numPr>
        <w:spacing w:before="0" w:after="0"/>
      </w:pPr>
      <w:r>
        <w:t>Water Course: 11.19</w:t>
      </w:r>
    </w:p>
    <w:p w14:paraId="505740AD" w14:textId="77777777" w:rsidR="0090161F" w:rsidRDefault="0090161F" w:rsidP="0090161F">
      <w:pPr>
        <w:pStyle w:val="ListParagraph"/>
        <w:numPr>
          <w:ilvl w:val="0"/>
          <w:numId w:val="26"/>
        </w:numPr>
        <w:spacing w:before="0" w:after="0"/>
      </w:pPr>
      <w:r>
        <w:t>"SSPL MAINLINE NPS 16</w:t>
      </w:r>
    </w:p>
    <w:p w14:paraId="3E590962" w14:textId="77777777" w:rsidR="0090161F" w:rsidRDefault="0090161F" w:rsidP="0090161F">
      <w:pPr>
        <w:pStyle w:val="ListParagraph"/>
        <w:numPr>
          <w:ilvl w:val="1"/>
          <w:numId w:val="26"/>
        </w:numPr>
        <w:spacing w:before="0" w:after="0"/>
      </w:pPr>
      <w:r>
        <w:t>Total Cumulative Length (m):</w:t>
      </w:r>
      <w:r>
        <w:tab/>
        <w:t>3166.22</w:t>
      </w:r>
    </w:p>
    <w:p w14:paraId="78C9DAF3" w14:textId="77777777" w:rsidR="0090161F" w:rsidRDefault="0090161F" w:rsidP="0090161F">
      <w:pPr>
        <w:pStyle w:val="ListParagraph"/>
        <w:numPr>
          <w:ilvl w:val="1"/>
          <w:numId w:val="26"/>
        </w:numPr>
        <w:spacing w:before="0" w:after="0"/>
      </w:pPr>
      <w:r>
        <w:t>Likelihood of failure distributed between minimum of 1.010e-03 and maximum of 4.721e-01.</w:t>
      </w:r>
    </w:p>
    <w:p w14:paraId="72E1A11F" w14:textId="77777777" w:rsidR="0090161F" w:rsidRDefault="0090161F" w:rsidP="0090161F">
      <w:pPr>
        <w:pStyle w:val="ListParagraph"/>
        <w:numPr>
          <w:ilvl w:val="2"/>
          <w:numId w:val="26"/>
        </w:numPr>
        <w:spacing w:before="0" w:after="0"/>
      </w:pPr>
      <w:r>
        <w:t>ILI Date of 2017-09-07 00:00:00</w:t>
      </w:r>
    </w:p>
    <w:p w14:paraId="54EF2469" w14:textId="77777777" w:rsidR="0090161F" w:rsidRDefault="0090161F" w:rsidP="0090161F">
      <w:pPr>
        <w:pStyle w:val="ListParagraph"/>
        <w:numPr>
          <w:ilvl w:val="2"/>
          <w:numId w:val="26"/>
        </w:numPr>
        <w:spacing w:before="0" w:after="0"/>
      </w:pPr>
      <w:r>
        <w:t>ILI tool of USCD</w:t>
      </w:r>
    </w:p>
    <w:p w14:paraId="7554BD9D" w14:textId="77777777" w:rsidR="0090161F" w:rsidRDefault="0090161F" w:rsidP="0090161F">
      <w:pPr>
        <w:pStyle w:val="ListParagraph"/>
        <w:numPr>
          <w:ilvl w:val="2"/>
          <w:numId w:val="26"/>
        </w:numPr>
        <w:spacing w:before="0" w:after="0"/>
      </w:pPr>
      <w:r>
        <w:t>Cracks identified 2368.0</w:t>
      </w:r>
    </w:p>
    <w:p w14:paraId="4EFB1856" w14:textId="77777777" w:rsidR="0090161F" w:rsidRDefault="0090161F" w:rsidP="0090161F">
      <w:pPr>
        <w:pStyle w:val="ListParagraph"/>
        <w:numPr>
          <w:ilvl w:val="2"/>
          <w:numId w:val="26"/>
        </w:numPr>
        <w:spacing w:before="0" w:after="0"/>
      </w:pPr>
      <w:r>
        <w:t>Depth fraction between nan and nan</w:t>
      </w:r>
    </w:p>
    <w:p w14:paraId="11E16F17" w14:textId="77777777" w:rsidR="0090161F" w:rsidRDefault="0090161F" w:rsidP="0090161F">
      <w:pPr>
        <w:pStyle w:val="ListParagraph"/>
        <w:numPr>
          <w:ilvl w:val="2"/>
          <w:numId w:val="26"/>
        </w:numPr>
        <w:spacing w:before="0" w:after="0"/>
      </w:pPr>
      <w:r>
        <w:t>Length between 14.957 mm and 664.091 mm</w:t>
      </w:r>
    </w:p>
    <w:p w14:paraId="106F82A6" w14:textId="77777777" w:rsidR="0090161F" w:rsidRDefault="0090161F" w:rsidP="0090161F">
      <w:pPr>
        <w:pStyle w:val="ListParagraph"/>
        <w:numPr>
          <w:ilvl w:val="1"/>
          <w:numId w:val="26"/>
        </w:numPr>
        <w:spacing w:before="0" w:after="0"/>
      </w:pPr>
      <w:r>
        <w:t>Consequence of failure distributed between minimum of $1.81 and maximum of $16.86MM</w:t>
      </w:r>
    </w:p>
    <w:p w14:paraId="20F3E41C" w14:textId="77777777" w:rsidR="0090161F" w:rsidRDefault="0090161F" w:rsidP="0090161F">
      <w:pPr>
        <w:pStyle w:val="ListParagraph"/>
        <w:numPr>
          <w:ilvl w:val="1"/>
          <w:numId w:val="26"/>
        </w:numPr>
        <w:spacing w:before="0" w:after="0"/>
      </w:pPr>
      <w:r>
        <w:t>Total length driven by Environmental: 3166.22 meters.</w:t>
      </w:r>
    </w:p>
    <w:p w14:paraId="4782DCCA" w14:textId="77777777" w:rsidR="0090161F" w:rsidRDefault="0090161F" w:rsidP="0090161F">
      <w:pPr>
        <w:pStyle w:val="ListParagraph"/>
        <w:numPr>
          <w:ilvl w:val="1"/>
          <w:numId w:val="26"/>
        </w:numPr>
        <w:spacing w:before="0" w:after="0"/>
      </w:pPr>
      <w:r>
        <w:t>Environmental Cost distributed between minimum of $0.95 and maximum of $15.92MM:</w:t>
      </w:r>
    </w:p>
    <w:p w14:paraId="025D0A54" w14:textId="77777777" w:rsidR="0090161F" w:rsidRDefault="0090161F" w:rsidP="0090161F">
      <w:pPr>
        <w:pStyle w:val="ListParagraph"/>
        <w:numPr>
          <w:ilvl w:val="2"/>
          <w:numId w:val="26"/>
        </w:numPr>
        <w:spacing w:before="0" w:after="0"/>
      </w:pPr>
      <w:r>
        <w:t>Leak cost between minimum of $0.17 and maximum of $0.51MM</w:t>
      </w:r>
    </w:p>
    <w:p w14:paraId="4661DCEE" w14:textId="77777777" w:rsidR="0090161F" w:rsidRDefault="0090161F" w:rsidP="0090161F">
      <w:pPr>
        <w:pStyle w:val="ListParagraph"/>
        <w:numPr>
          <w:ilvl w:val="2"/>
          <w:numId w:val="26"/>
        </w:numPr>
        <w:spacing w:before="0" w:after="0"/>
      </w:pPr>
      <w:r>
        <w:t>Leak spill volume between a minimum of 1567.63 and maximum of 2880.08 gallons</w:t>
      </w:r>
    </w:p>
    <w:p w14:paraId="33657AF1" w14:textId="77777777" w:rsidR="0090161F" w:rsidRDefault="0090161F" w:rsidP="0090161F">
      <w:pPr>
        <w:pStyle w:val="ListParagraph"/>
        <w:numPr>
          <w:ilvl w:val="2"/>
          <w:numId w:val="26"/>
        </w:numPr>
        <w:spacing w:before="0" w:after="0"/>
      </w:pPr>
      <w:r>
        <w:t>Rupture cost between minimum of $4.23 and maximum of $57.50MM</w:t>
      </w:r>
    </w:p>
    <w:p w14:paraId="572A5048" w14:textId="77777777" w:rsidR="0090161F" w:rsidRDefault="0090161F" w:rsidP="0090161F">
      <w:pPr>
        <w:pStyle w:val="ListParagraph"/>
        <w:numPr>
          <w:ilvl w:val="2"/>
          <w:numId w:val="26"/>
        </w:numPr>
        <w:spacing w:before="0" w:after="0"/>
      </w:pPr>
      <w:r>
        <w:t>Rupture spill volume is between a minimum of 39871.11 and maximum of 341764.47 gallons</w:t>
      </w:r>
    </w:p>
    <w:p w14:paraId="0D56C71B" w14:textId="77777777" w:rsidR="0090161F" w:rsidRDefault="0090161F" w:rsidP="0090161F">
      <w:pPr>
        <w:pStyle w:val="ListParagraph"/>
        <w:numPr>
          <w:ilvl w:val="2"/>
          <w:numId w:val="26"/>
        </w:numPr>
        <w:spacing w:before="0" w:after="0"/>
      </w:pPr>
      <w:r>
        <w:t>Puncture cost between minimum of $5.46 and maximum of $16.84MM</w:t>
      </w:r>
    </w:p>
    <w:p w14:paraId="55210E54" w14:textId="77777777" w:rsidR="0090161F" w:rsidRDefault="0090161F" w:rsidP="0090161F">
      <w:pPr>
        <w:pStyle w:val="ListParagraph"/>
        <w:numPr>
          <w:ilvl w:val="2"/>
          <w:numId w:val="26"/>
        </w:numPr>
        <w:spacing w:before="0" w:after="0"/>
      </w:pPr>
      <w:r>
        <w:t>Puncture spill volume is between a minimum of 51508.72 and maximum of 94633.0 gallons</w:t>
      </w:r>
    </w:p>
    <w:p w14:paraId="702F9D35" w14:textId="77777777" w:rsidR="0090161F" w:rsidRDefault="0090161F" w:rsidP="0090161F">
      <w:pPr>
        <w:pStyle w:val="ListParagraph"/>
        <w:numPr>
          <w:ilvl w:val="2"/>
          <w:numId w:val="26"/>
        </w:numPr>
        <w:spacing w:before="0" w:after="0"/>
      </w:pPr>
      <w:r>
        <w:t xml:space="preserve">Land use distributed as </w:t>
      </w:r>
    </w:p>
    <w:p w14:paraId="6DAEDB49" w14:textId="77777777" w:rsidR="0090161F" w:rsidRDefault="0090161F" w:rsidP="0090161F">
      <w:pPr>
        <w:pStyle w:val="ListParagraph"/>
        <w:numPr>
          <w:ilvl w:val="3"/>
          <w:numId w:val="26"/>
        </w:numPr>
        <w:spacing w:before="0" w:after="0"/>
      </w:pPr>
      <w:r>
        <w:t>Agricultural: 2,932.09</w:t>
      </w:r>
    </w:p>
    <w:p w14:paraId="681F620C" w14:textId="77777777" w:rsidR="0090161F" w:rsidRDefault="0090161F" w:rsidP="0090161F">
      <w:pPr>
        <w:pStyle w:val="ListParagraph"/>
        <w:numPr>
          <w:ilvl w:val="3"/>
          <w:numId w:val="26"/>
        </w:numPr>
        <w:spacing w:before="0" w:after="0"/>
      </w:pPr>
      <w:r>
        <w:t>Remote: 168.92</w:t>
      </w:r>
    </w:p>
    <w:p w14:paraId="1701612B" w14:textId="77777777" w:rsidR="0090161F" w:rsidRDefault="0090161F" w:rsidP="0090161F">
      <w:pPr>
        <w:pStyle w:val="ListParagraph"/>
        <w:numPr>
          <w:ilvl w:val="3"/>
          <w:numId w:val="26"/>
        </w:numPr>
        <w:spacing w:before="0" w:after="0"/>
      </w:pPr>
      <w:r>
        <w:t>Water Course: 65.22</w:t>
      </w:r>
    </w:p>
    <w:p w14:paraId="2AF97D4C" w14:textId="77777777" w:rsidR="0090161F" w:rsidRDefault="0090161F" w:rsidP="0090161F">
      <w:pPr>
        <w:pStyle w:val="ListParagraph"/>
        <w:numPr>
          <w:ilvl w:val="0"/>
          <w:numId w:val="26"/>
        </w:numPr>
        <w:spacing w:before="0" w:after="0"/>
      </w:pPr>
      <w:r>
        <w:t>"PINCHER CREEK TO CARWAY NPS 12</w:t>
      </w:r>
    </w:p>
    <w:p w14:paraId="40489BCF" w14:textId="77777777" w:rsidR="0090161F" w:rsidRDefault="0090161F" w:rsidP="0090161F">
      <w:pPr>
        <w:pStyle w:val="ListParagraph"/>
        <w:numPr>
          <w:ilvl w:val="1"/>
          <w:numId w:val="26"/>
        </w:numPr>
        <w:spacing w:before="0" w:after="0"/>
      </w:pPr>
      <w:r>
        <w:t>Total Cumulative Length (m):</w:t>
      </w:r>
      <w:r>
        <w:tab/>
        <w:t>3000.93</w:t>
      </w:r>
    </w:p>
    <w:p w14:paraId="3C8E2DD0" w14:textId="77777777" w:rsidR="0090161F" w:rsidRDefault="0090161F" w:rsidP="0090161F">
      <w:pPr>
        <w:pStyle w:val="ListParagraph"/>
        <w:numPr>
          <w:ilvl w:val="1"/>
          <w:numId w:val="26"/>
        </w:numPr>
        <w:spacing w:before="0" w:after="0"/>
      </w:pPr>
      <w:r>
        <w:t>Likelihood of failure distributed between minimum of 1.219e-03 and maximum of 8.371e-01.</w:t>
      </w:r>
    </w:p>
    <w:p w14:paraId="358067B2" w14:textId="77777777" w:rsidR="0090161F" w:rsidRDefault="0090161F" w:rsidP="0090161F">
      <w:pPr>
        <w:pStyle w:val="ListParagraph"/>
        <w:numPr>
          <w:ilvl w:val="2"/>
          <w:numId w:val="26"/>
        </w:numPr>
        <w:spacing w:before="0" w:after="0"/>
      </w:pPr>
      <w:r>
        <w:t>ILI Date of 2018-11-05 00:00:00</w:t>
      </w:r>
    </w:p>
    <w:p w14:paraId="1A16D70E" w14:textId="77777777" w:rsidR="0090161F" w:rsidRDefault="0090161F" w:rsidP="0090161F">
      <w:pPr>
        <w:pStyle w:val="ListParagraph"/>
        <w:numPr>
          <w:ilvl w:val="2"/>
          <w:numId w:val="26"/>
        </w:numPr>
        <w:spacing w:before="0" w:after="0"/>
      </w:pPr>
      <w:r>
        <w:t>ILI tool of USCD</w:t>
      </w:r>
    </w:p>
    <w:p w14:paraId="7945012F" w14:textId="77777777" w:rsidR="0090161F" w:rsidRDefault="0090161F" w:rsidP="0090161F">
      <w:pPr>
        <w:pStyle w:val="ListParagraph"/>
        <w:numPr>
          <w:ilvl w:val="2"/>
          <w:numId w:val="26"/>
        </w:numPr>
        <w:spacing w:before="0" w:after="0"/>
      </w:pPr>
      <w:r>
        <w:t>Cracks identified 393.0</w:t>
      </w:r>
    </w:p>
    <w:p w14:paraId="674B64C1" w14:textId="77777777" w:rsidR="0090161F" w:rsidRDefault="0090161F" w:rsidP="0090161F">
      <w:pPr>
        <w:pStyle w:val="ListParagraph"/>
        <w:numPr>
          <w:ilvl w:val="2"/>
          <w:numId w:val="26"/>
        </w:numPr>
        <w:spacing w:before="0" w:after="0"/>
      </w:pPr>
      <w:r>
        <w:lastRenderedPageBreak/>
        <w:t>Depth fraction between 0.05 and 0.63</w:t>
      </w:r>
    </w:p>
    <w:p w14:paraId="5265238B" w14:textId="77777777" w:rsidR="0090161F" w:rsidRDefault="0090161F" w:rsidP="0090161F">
      <w:pPr>
        <w:pStyle w:val="ListParagraph"/>
        <w:numPr>
          <w:ilvl w:val="2"/>
          <w:numId w:val="26"/>
        </w:numPr>
        <w:spacing w:before="0" w:after="0"/>
      </w:pPr>
      <w:r>
        <w:t>Length between 26.0 mm and 5029.0 mm</w:t>
      </w:r>
    </w:p>
    <w:p w14:paraId="0D1166C3" w14:textId="77777777" w:rsidR="0090161F" w:rsidRDefault="0090161F" w:rsidP="0090161F">
      <w:pPr>
        <w:pStyle w:val="ListParagraph"/>
        <w:numPr>
          <w:ilvl w:val="1"/>
          <w:numId w:val="26"/>
        </w:numPr>
        <w:spacing w:before="0" w:after="0"/>
      </w:pPr>
      <w:r>
        <w:t>Consequence of failure distributed between minimum of $2.16 and maximum of $11.23MM</w:t>
      </w:r>
    </w:p>
    <w:p w14:paraId="6FA00374" w14:textId="77777777" w:rsidR="0090161F" w:rsidRDefault="0090161F" w:rsidP="0090161F">
      <w:pPr>
        <w:pStyle w:val="ListParagraph"/>
        <w:numPr>
          <w:ilvl w:val="1"/>
          <w:numId w:val="26"/>
        </w:numPr>
        <w:spacing w:before="0" w:after="0"/>
      </w:pPr>
      <w:r>
        <w:t>Total length driven by Safety: 29.99 meters.</w:t>
      </w:r>
    </w:p>
    <w:p w14:paraId="68B17751" w14:textId="77777777" w:rsidR="0090161F" w:rsidRDefault="0090161F" w:rsidP="0090161F">
      <w:pPr>
        <w:pStyle w:val="ListParagraph"/>
        <w:numPr>
          <w:ilvl w:val="1"/>
          <w:numId w:val="26"/>
        </w:numPr>
        <w:spacing w:before="0" w:after="0"/>
      </w:pPr>
      <w:r>
        <w:t>Safety Cost distributed between minimum of $0.00 and maximum of $5.48MM:</w:t>
      </w:r>
    </w:p>
    <w:p w14:paraId="7B3B5A21" w14:textId="77777777" w:rsidR="0090161F" w:rsidRDefault="0090161F" w:rsidP="0090161F">
      <w:pPr>
        <w:pStyle w:val="ListParagraph"/>
        <w:numPr>
          <w:ilvl w:val="2"/>
          <w:numId w:val="26"/>
        </w:numPr>
        <w:spacing w:before="0" w:after="0"/>
      </w:pPr>
      <w:r>
        <w:t>Leak cost between minimum of $0.00 and maximum of $0.00MM</w:t>
      </w:r>
    </w:p>
    <w:p w14:paraId="2EFD9FEC" w14:textId="77777777" w:rsidR="0090161F" w:rsidRDefault="0090161F" w:rsidP="0090161F">
      <w:pPr>
        <w:pStyle w:val="ListParagraph"/>
        <w:numPr>
          <w:ilvl w:val="2"/>
          <w:numId w:val="26"/>
        </w:numPr>
        <w:spacing w:before="0" w:after="0"/>
      </w:pPr>
      <w:r>
        <w:t>Leak scenario yielded 1.0 intersections with structures, with minimum of nan and maximum of nan of population impacted.</w:t>
      </w:r>
    </w:p>
    <w:p w14:paraId="52ECE4FE" w14:textId="77777777" w:rsidR="0090161F" w:rsidRDefault="0090161F" w:rsidP="0090161F">
      <w:pPr>
        <w:pStyle w:val="ListParagraph"/>
        <w:numPr>
          <w:ilvl w:val="2"/>
          <w:numId w:val="26"/>
        </w:numPr>
        <w:spacing w:before="0" w:after="0"/>
      </w:pPr>
      <w:r>
        <w:t>Leak hazard radius distributed between minimum of 4.01 and maximum of 4.11 meters.</w:t>
      </w:r>
    </w:p>
    <w:p w14:paraId="6519D051" w14:textId="77777777" w:rsidR="0090161F" w:rsidRDefault="0090161F" w:rsidP="0090161F">
      <w:pPr>
        <w:pStyle w:val="ListParagraph"/>
        <w:numPr>
          <w:ilvl w:val="2"/>
          <w:numId w:val="26"/>
        </w:numPr>
        <w:spacing w:before="0" w:after="0"/>
      </w:pPr>
      <w:r>
        <w:t>Rupture cost between minimum of $0.00 and maximum of $43.78MM</w:t>
      </w:r>
    </w:p>
    <w:p w14:paraId="2A59B0C8" w14:textId="77777777" w:rsidR="0090161F" w:rsidRDefault="0090161F" w:rsidP="0090161F">
      <w:pPr>
        <w:pStyle w:val="ListParagraph"/>
        <w:numPr>
          <w:ilvl w:val="2"/>
          <w:numId w:val="26"/>
        </w:numPr>
        <w:spacing w:before="0" w:after="0"/>
      </w:pPr>
      <w:r>
        <w:t>Rupture scenario yielded 21.0 intersections with structures, with minimum of 0.0 and maximum of 4.56 of population impacted</w:t>
      </w:r>
    </w:p>
    <w:p w14:paraId="4DDFBE13" w14:textId="77777777" w:rsidR="0090161F" w:rsidRDefault="0090161F" w:rsidP="0090161F">
      <w:pPr>
        <w:pStyle w:val="ListParagraph"/>
        <w:numPr>
          <w:ilvl w:val="2"/>
          <w:numId w:val="26"/>
        </w:numPr>
        <w:spacing w:before="0" w:after="0"/>
      </w:pPr>
      <w:r>
        <w:t>Rupture hazard radius distributed between minimum of 77.55 and maximum of 79.49 meters.</w:t>
      </w:r>
    </w:p>
    <w:p w14:paraId="1B8BBB71" w14:textId="77777777" w:rsidR="0090161F" w:rsidRDefault="0090161F" w:rsidP="0090161F">
      <w:pPr>
        <w:pStyle w:val="ListParagraph"/>
        <w:numPr>
          <w:ilvl w:val="2"/>
          <w:numId w:val="26"/>
        </w:numPr>
        <w:spacing w:before="0" w:after="0"/>
      </w:pPr>
      <w:r>
        <w:t>Puncture cost between minimum of $0.00 and maximum of $0.00MM</w:t>
      </w:r>
    </w:p>
    <w:p w14:paraId="5AA29E0A" w14:textId="77777777" w:rsidR="0090161F" w:rsidRDefault="0090161F" w:rsidP="0090161F">
      <w:pPr>
        <w:pStyle w:val="ListParagraph"/>
        <w:numPr>
          <w:ilvl w:val="2"/>
          <w:numId w:val="26"/>
        </w:numPr>
        <w:spacing w:before="0" w:after="0"/>
      </w:pPr>
      <w:r>
        <w:t>Puncture scenario yielded 2.0 intersections with structures, with minimum of nan and maximum of nan of population impacted</w:t>
      </w:r>
    </w:p>
    <w:p w14:paraId="2B95C41E" w14:textId="77777777" w:rsidR="0090161F" w:rsidRDefault="0090161F" w:rsidP="0090161F">
      <w:pPr>
        <w:pStyle w:val="ListParagraph"/>
        <w:numPr>
          <w:ilvl w:val="2"/>
          <w:numId w:val="26"/>
        </w:numPr>
        <w:spacing w:before="0" w:after="0"/>
      </w:pPr>
      <w:r>
        <w:t>Puncture hazard radius distributed between minimum of 16.04 and maximum of 16.44 meters.</w:t>
      </w:r>
    </w:p>
    <w:p w14:paraId="2B918E9D" w14:textId="77777777" w:rsidR="0090161F" w:rsidRDefault="0090161F" w:rsidP="0090161F">
      <w:pPr>
        <w:pStyle w:val="ListParagraph"/>
        <w:numPr>
          <w:ilvl w:val="2"/>
          <w:numId w:val="26"/>
        </w:numPr>
        <w:spacing w:before="0" w:after="0"/>
      </w:pPr>
      <w:r>
        <w:t>Product type is Crude Oil.</w:t>
      </w:r>
    </w:p>
    <w:p w14:paraId="0A18DD1A" w14:textId="77777777" w:rsidR="0090161F" w:rsidRDefault="0090161F" w:rsidP="0090161F">
      <w:pPr>
        <w:pStyle w:val="ListParagraph"/>
        <w:numPr>
          <w:ilvl w:val="2"/>
          <w:numId w:val="26"/>
        </w:numPr>
        <w:spacing w:before="0" w:after="0"/>
      </w:pPr>
      <w:r>
        <w:t>Class area location is/are 1.0.</w:t>
      </w:r>
    </w:p>
    <w:p w14:paraId="76E6ED88" w14:textId="77777777" w:rsidR="0090161F" w:rsidRDefault="0090161F" w:rsidP="0090161F">
      <w:pPr>
        <w:pStyle w:val="ListParagraph"/>
        <w:numPr>
          <w:ilvl w:val="1"/>
          <w:numId w:val="26"/>
        </w:numPr>
        <w:spacing w:before="0" w:after="0"/>
      </w:pPr>
      <w:r>
        <w:t>Total length driven by Environmental: 2970.94 meters.</w:t>
      </w:r>
    </w:p>
    <w:p w14:paraId="1433785D" w14:textId="77777777" w:rsidR="0090161F" w:rsidRDefault="0090161F" w:rsidP="0090161F">
      <w:pPr>
        <w:pStyle w:val="ListParagraph"/>
        <w:numPr>
          <w:ilvl w:val="1"/>
          <w:numId w:val="26"/>
        </w:numPr>
        <w:spacing w:before="0" w:after="0"/>
      </w:pPr>
      <w:r>
        <w:t>Environmental Cost distributed between minimum of $1.30 and maximum of $9.09MM:</w:t>
      </w:r>
    </w:p>
    <w:p w14:paraId="159D484D" w14:textId="77777777" w:rsidR="0090161F" w:rsidRDefault="0090161F" w:rsidP="0090161F">
      <w:pPr>
        <w:pStyle w:val="ListParagraph"/>
        <w:numPr>
          <w:ilvl w:val="2"/>
          <w:numId w:val="26"/>
        </w:numPr>
        <w:spacing w:before="0" w:after="0"/>
      </w:pPr>
      <w:r>
        <w:t>Leak cost between minimum of $0.19 and maximum of $0.42MM</w:t>
      </w:r>
    </w:p>
    <w:p w14:paraId="4DEB7482" w14:textId="77777777" w:rsidR="0090161F" w:rsidRDefault="0090161F" w:rsidP="0090161F">
      <w:pPr>
        <w:pStyle w:val="ListParagraph"/>
        <w:numPr>
          <w:ilvl w:val="2"/>
          <w:numId w:val="26"/>
        </w:numPr>
        <w:spacing w:before="0" w:after="0"/>
      </w:pPr>
      <w:r>
        <w:t>Leak spill volume between a minimum of 1775.31 and maximum of 2498.81 gallons</w:t>
      </w:r>
    </w:p>
    <w:p w14:paraId="5CE18474" w14:textId="77777777" w:rsidR="0090161F" w:rsidRDefault="0090161F" w:rsidP="0090161F">
      <w:pPr>
        <w:pStyle w:val="ListParagraph"/>
        <w:numPr>
          <w:ilvl w:val="2"/>
          <w:numId w:val="26"/>
        </w:numPr>
        <w:spacing w:before="0" w:after="0"/>
      </w:pPr>
      <w:r>
        <w:t>Rupture cost between minimum of $4.08 and maximum of $23.13MM</w:t>
      </w:r>
    </w:p>
    <w:p w14:paraId="52A33F30" w14:textId="77777777" w:rsidR="0090161F" w:rsidRDefault="0090161F" w:rsidP="0090161F">
      <w:pPr>
        <w:pStyle w:val="ListParagraph"/>
        <w:numPr>
          <w:ilvl w:val="2"/>
          <w:numId w:val="26"/>
        </w:numPr>
        <w:spacing w:before="0" w:after="0"/>
      </w:pPr>
      <w:r>
        <w:t>Rupture spill volume is between a minimum of 38488.0 and maximum of 161303.32 gallons</w:t>
      </w:r>
    </w:p>
    <w:p w14:paraId="5BBC079A" w14:textId="77777777" w:rsidR="0090161F" w:rsidRDefault="0090161F" w:rsidP="0090161F">
      <w:pPr>
        <w:pStyle w:val="ListParagraph"/>
        <w:numPr>
          <w:ilvl w:val="2"/>
          <w:numId w:val="26"/>
        </w:numPr>
        <w:spacing w:before="0" w:after="0"/>
      </w:pPr>
      <w:r>
        <w:t>Puncture cost between minimum of $6.18 and maximum of $13.95MM</w:t>
      </w:r>
    </w:p>
    <w:p w14:paraId="577C7FC0" w14:textId="77777777" w:rsidR="0090161F" w:rsidRDefault="0090161F" w:rsidP="0090161F">
      <w:pPr>
        <w:pStyle w:val="ListParagraph"/>
        <w:numPr>
          <w:ilvl w:val="2"/>
          <w:numId w:val="26"/>
        </w:numPr>
        <w:spacing w:before="0" w:after="0"/>
      </w:pPr>
      <w:r>
        <w:t>Puncture spill volume is between a minimum of 58332.52 and maximum of 82105.32 gallons</w:t>
      </w:r>
    </w:p>
    <w:p w14:paraId="5E3DDCAA" w14:textId="77777777" w:rsidR="0090161F" w:rsidRDefault="0090161F" w:rsidP="0090161F">
      <w:pPr>
        <w:pStyle w:val="ListParagraph"/>
        <w:numPr>
          <w:ilvl w:val="2"/>
          <w:numId w:val="26"/>
        </w:numPr>
        <w:spacing w:before="0" w:after="0"/>
      </w:pPr>
      <w:r>
        <w:t xml:space="preserve">Land use distributed as </w:t>
      </w:r>
    </w:p>
    <w:p w14:paraId="06473F87" w14:textId="77777777" w:rsidR="0090161F" w:rsidRDefault="0090161F" w:rsidP="0090161F">
      <w:pPr>
        <w:pStyle w:val="ListParagraph"/>
        <w:numPr>
          <w:ilvl w:val="3"/>
          <w:numId w:val="26"/>
        </w:numPr>
        <w:spacing w:before="0" w:after="0"/>
      </w:pPr>
      <w:r>
        <w:t>Agricultural: 2,436.56</w:t>
      </w:r>
    </w:p>
    <w:p w14:paraId="765CC261" w14:textId="77777777" w:rsidR="0090161F" w:rsidRDefault="0090161F" w:rsidP="0090161F">
      <w:pPr>
        <w:pStyle w:val="ListParagraph"/>
        <w:numPr>
          <w:ilvl w:val="3"/>
          <w:numId w:val="26"/>
        </w:numPr>
        <w:spacing w:before="0" w:after="0"/>
      </w:pPr>
      <w:r>
        <w:t>Forested: 101.98</w:t>
      </w:r>
    </w:p>
    <w:p w14:paraId="5F9A071C" w14:textId="77777777" w:rsidR="0090161F" w:rsidRDefault="0090161F" w:rsidP="0090161F">
      <w:pPr>
        <w:pStyle w:val="ListParagraph"/>
        <w:numPr>
          <w:ilvl w:val="3"/>
          <w:numId w:val="26"/>
        </w:numPr>
        <w:spacing w:before="0" w:after="0"/>
      </w:pPr>
      <w:r>
        <w:t>Remote: 179.95</w:t>
      </w:r>
    </w:p>
    <w:p w14:paraId="330FB163" w14:textId="77777777" w:rsidR="0090161F" w:rsidRDefault="0090161F" w:rsidP="0090161F">
      <w:pPr>
        <w:pStyle w:val="ListParagraph"/>
        <w:numPr>
          <w:ilvl w:val="3"/>
          <w:numId w:val="26"/>
        </w:numPr>
        <w:spacing w:before="0" w:after="0"/>
      </w:pPr>
      <w:r>
        <w:t>Water Course: 282.44</w:t>
      </w:r>
    </w:p>
    <w:p w14:paraId="7C14F23C" w14:textId="77777777" w:rsidR="0090161F" w:rsidRDefault="0090161F" w:rsidP="0090161F">
      <w:pPr>
        <w:pStyle w:val="ListParagraph"/>
        <w:numPr>
          <w:ilvl w:val="0"/>
          <w:numId w:val="26"/>
        </w:numPr>
        <w:spacing w:before="0" w:after="0"/>
      </w:pPr>
      <w:r>
        <w:t>"ROCKY MOUNTAIN HOUSE TO BRETON NPS 10</w:t>
      </w:r>
    </w:p>
    <w:p w14:paraId="4A9DEEBE" w14:textId="77777777" w:rsidR="0090161F" w:rsidRDefault="0090161F" w:rsidP="0090161F">
      <w:pPr>
        <w:pStyle w:val="ListParagraph"/>
        <w:numPr>
          <w:ilvl w:val="1"/>
          <w:numId w:val="26"/>
        </w:numPr>
        <w:spacing w:before="0" w:after="0"/>
      </w:pPr>
      <w:r>
        <w:t>Total Cumulative Length (m):</w:t>
      </w:r>
      <w:r>
        <w:tab/>
        <w:t>2459.66</w:t>
      </w:r>
    </w:p>
    <w:p w14:paraId="27DCCE1C" w14:textId="77777777" w:rsidR="0090161F" w:rsidRDefault="0090161F" w:rsidP="0090161F">
      <w:pPr>
        <w:pStyle w:val="ListParagraph"/>
        <w:numPr>
          <w:ilvl w:val="1"/>
          <w:numId w:val="26"/>
        </w:numPr>
        <w:spacing w:before="0" w:after="0"/>
      </w:pPr>
      <w:r>
        <w:t>Likelihood of failure distributed between minimum of 1.026e-02 and maximum of 8.707e-01.</w:t>
      </w:r>
    </w:p>
    <w:p w14:paraId="5CDBCEE7" w14:textId="77777777" w:rsidR="0090161F" w:rsidRDefault="0090161F" w:rsidP="0090161F">
      <w:pPr>
        <w:pStyle w:val="ListParagraph"/>
        <w:numPr>
          <w:ilvl w:val="2"/>
          <w:numId w:val="26"/>
        </w:numPr>
        <w:spacing w:before="0" w:after="0"/>
      </w:pPr>
      <w:r>
        <w:t>ILI Date of 2014-11-26 00:00:00</w:t>
      </w:r>
    </w:p>
    <w:p w14:paraId="779D5FBD" w14:textId="77777777" w:rsidR="0090161F" w:rsidRDefault="0090161F" w:rsidP="0090161F">
      <w:pPr>
        <w:pStyle w:val="ListParagraph"/>
        <w:numPr>
          <w:ilvl w:val="2"/>
          <w:numId w:val="26"/>
        </w:numPr>
        <w:spacing w:before="0" w:after="0"/>
      </w:pPr>
      <w:r>
        <w:t>ILI tool of USCD</w:t>
      </w:r>
    </w:p>
    <w:p w14:paraId="6B6EBE1C" w14:textId="77777777" w:rsidR="0090161F" w:rsidRDefault="0090161F" w:rsidP="0090161F">
      <w:pPr>
        <w:pStyle w:val="ListParagraph"/>
        <w:numPr>
          <w:ilvl w:val="2"/>
          <w:numId w:val="26"/>
        </w:numPr>
        <w:spacing w:before="0" w:after="0"/>
      </w:pPr>
      <w:r>
        <w:t>Cracks identified 92.0</w:t>
      </w:r>
    </w:p>
    <w:p w14:paraId="12801A1B" w14:textId="77777777" w:rsidR="0090161F" w:rsidRDefault="0090161F" w:rsidP="0090161F">
      <w:pPr>
        <w:pStyle w:val="ListParagraph"/>
        <w:numPr>
          <w:ilvl w:val="2"/>
          <w:numId w:val="26"/>
        </w:numPr>
        <w:spacing w:before="0" w:after="0"/>
      </w:pPr>
      <w:r>
        <w:t>Depth fraction between 0.38 and 0.4</w:t>
      </w:r>
    </w:p>
    <w:p w14:paraId="577640DE" w14:textId="77777777" w:rsidR="0090161F" w:rsidRDefault="0090161F" w:rsidP="0090161F">
      <w:pPr>
        <w:pStyle w:val="ListParagraph"/>
        <w:numPr>
          <w:ilvl w:val="2"/>
          <w:numId w:val="26"/>
        </w:numPr>
        <w:spacing w:before="0" w:after="0"/>
      </w:pPr>
      <w:r>
        <w:t>Length between 28.0 mm and 230.0 mm</w:t>
      </w:r>
    </w:p>
    <w:p w14:paraId="6EA3744A" w14:textId="77777777" w:rsidR="0090161F" w:rsidRDefault="0090161F" w:rsidP="0090161F">
      <w:pPr>
        <w:pStyle w:val="ListParagraph"/>
        <w:numPr>
          <w:ilvl w:val="1"/>
          <w:numId w:val="26"/>
        </w:numPr>
        <w:spacing w:before="0" w:after="0"/>
      </w:pPr>
      <w:r>
        <w:t>Consequence of failure distributed between minimum of $3.84 and maximum of $78.67MM</w:t>
      </w:r>
    </w:p>
    <w:p w14:paraId="0FB12D74" w14:textId="77777777" w:rsidR="0090161F" w:rsidRDefault="0090161F" w:rsidP="0090161F">
      <w:pPr>
        <w:pStyle w:val="ListParagraph"/>
        <w:numPr>
          <w:ilvl w:val="1"/>
          <w:numId w:val="26"/>
        </w:numPr>
        <w:spacing w:before="0" w:after="0"/>
      </w:pPr>
      <w:r>
        <w:t>Total length driven by Safety: 165.0 meters.</w:t>
      </w:r>
    </w:p>
    <w:p w14:paraId="1B296447" w14:textId="77777777" w:rsidR="0090161F" w:rsidRDefault="0090161F" w:rsidP="0090161F">
      <w:pPr>
        <w:pStyle w:val="ListParagraph"/>
        <w:numPr>
          <w:ilvl w:val="1"/>
          <w:numId w:val="26"/>
        </w:numPr>
        <w:spacing w:before="0" w:after="0"/>
      </w:pPr>
      <w:r>
        <w:t>Safety Cost distributed between minimum of $0.00 and maximum of $66.59MM:</w:t>
      </w:r>
    </w:p>
    <w:p w14:paraId="1DF8C6EB" w14:textId="77777777" w:rsidR="0090161F" w:rsidRDefault="0090161F" w:rsidP="0090161F">
      <w:pPr>
        <w:pStyle w:val="ListParagraph"/>
        <w:numPr>
          <w:ilvl w:val="2"/>
          <w:numId w:val="26"/>
        </w:numPr>
        <w:spacing w:before="0" w:after="0"/>
      </w:pPr>
      <w:r>
        <w:lastRenderedPageBreak/>
        <w:t>Leak cost between minimum of $0.00 and maximum of $38.23MM</w:t>
      </w:r>
    </w:p>
    <w:p w14:paraId="6BF3F804" w14:textId="77777777" w:rsidR="0090161F" w:rsidRDefault="0090161F" w:rsidP="0090161F">
      <w:pPr>
        <w:pStyle w:val="ListParagraph"/>
        <w:numPr>
          <w:ilvl w:val="2"/>
          <w:numId w:val="26"/>
        </w:numPr>
        <w:spacing w:before="0" w:after="0"/>
      </w:pPr>
      <w:r>
        <w:t>Leak scenario yielded 16.0 intersections with structures, with minimum of 3.98 and maximum of 3.98 of population impacted.</w:t>
      </w:r>
    </w:p>
    <w:p w14:paraId="097E98B5" w14:textId="77777777" w:rsidR="0090161F" w:rsidRDefault="0090161F" w:rsidP="0090161F">
      <w:pPr>
        <w:pStyle w:val="ListParagraph"/>
        <w:numPr>
          <w:ilvl w:val="2"/>
          <w:numId w:val="26"/>
        </w:numPr>
        <w:spacing w:before="0" w:after="0"/>
      </w:pPr>
      <w:r>
        <w:t>Leak hazard radius distributed between minimum of 11.39 and maximum of 12.16 meters.</w:t>
      </w:r>
    </w:p>
    <w:p w14:paraId="58B516EB" w14:textId="77777777" w:rsidR="0090161F" w:rsidRDefault="0090161F" w:rsidP="0090161F">
      <w:pPr>
        <w:pStyle w:val="ListParagraph"/>
        <w:numPr>
          <w:ilvl w:val="2"/>
          <w:numId w:val="26"/>
        </w:numPr>
        <w:spacing w:before="0" w:after="0"/>
      </w:pPr>
      <w:r>
        <w:t>Rupture cost between minimum of $0.00 and maximum of $213.04MM</w:t>
      </w:r>
    </w:p>
    <w:p w14:paraId="363D13EE" w14:textId="77777777" w:rsidR="0090161F" w:rsidRDefault="0090161F" w:rsidP="0090161F">
      <w:pPr>
        <w:pStyle w:val="ListParagraph"/>
        <w:numPr>
          <w:ilvl w:val="2"/>
          <w:numId w:val="26"/>
        </w:numPr>
        <w:spacing w:before="0" w:after="0"/>
      </w:pPr>
      <w:r>
        <w:t>Rupture scenario yielded 105.0 intersections with structures, with minimum of 0.0 and maximum of 22.19 of population impacted</w:t>
      </w:r>
    </w:p>
    <w:p w14:paraId="60327424" w14:textId="77777777" w:rsidR="0090161F" w:rsidRDefault="0090161F" w:rsidP="0090161F">
      <w:pPr>
        <w:pStyle w:val="ListParagraph"/>
        <w:numPr>
          <w:ilvl w:val="2"/>
          <w:numId w:val="26"/>
        </w:numPr>
        <w:spacing w:before="0" w:after="0"/>
      </w:pPr>
      <w:r>
        <w:t>Rupture hazard radius distributed between minimum of 171.98 and maximum of 185.15 meters.</w:t>
      </w:r>
    </w:p>
    <w:p w14:paraId="0A9E6B63" w14:textId="77777777" w:rsidR="0090161F" w:rsidRDefault="0090161F" w:rsidP="0090161F">
      <w:pPr>
        <w:pStyle w:val="ListParagraph"/>
        <w:numPr>
          <w:ilvl w:val="2"/>
          <w:numId w:val="26"/>
        </w:numPr>
        <w:spacing w:before="0" w:after="0"/>
      </w:pPr>
      <w:r>
        <w:t>Puncture cost between minimum of $0.00 and maximum of $38.23MM</w:t>
      </w:r>
    </w:p>
    <w:p w14:paraId="7A8A746D" w14:textId="77777777" w:rsidR="0090161F" w:rsidRDefault="0090161F" w:rsidP="0090161F">
      <w:pPr>
        <w:pStyle w:val="ListParagraph"/>
        <w:numPr>
          <w:ilvl w:val="2"/>
          <w:numId w:val="26"/>
        </w:numPr>
        <w:spacing w:before="0" w:after="0"/>
      </w:pPr>
      <w:r>
        <w:t>Puncture scenario yielded 60.0 intersections with structures, with minimum of 0.0 and maximum of 3.98 of population impacted</w:t>
      </w:r>
    </w:p>
    <w:p w14:paraId="2CA17408" w14:textId="77777777" w:rsidR="0090161F" w:rsidRDefault="0090161F" w:rsidP="0090161F">
      <w:pPr>
        <w:pStyle w:val="ListParagraph"/>
        <w:numPr>
          <w:ilvl w:val="2"/>
          <w:numId w:val="26"/>
        </w:numPr>
        <w:spacing w:before="0" w:after="0"/>
      </w:pPr>
      <w:r>
        <w:t>Puncture hazard radius distributed between minimum of 53.34 and maximum of 57.42 meters.</w:t>
      </w:r>
    </w:p>
    <w:p w14:paraId="48ED2941" w14:textId="77777777" w:rsidR="0090161F" w:rsidRDefault="0090161F" w:rsidP="0090161F">
      <w:pPr>
        <w:pStyle w:val="ListParagraph"/>
        <w:numPr>
          <w:ilvl w:val="2"/>
          <w:numId w:val="26"/>
        </w:numPr>
        <w:spacing w:before="0" w:after="0"/>
      </w:pPr>
      <w:r>
        <w:t>Product type is HVP Product.</w:t>
      </w:r>
    </w:p>
    <w:p w14:paraId="4D546DFE" w14:textId="77777777" w:rsidR="0090161F" w:rsidRDefault="0090161F" w:rsidP="0090161F">
      <w:pPr>
        <w:pStyle w:val="ListParagraph"/>
        <w:numPr>
          <w:ilvl w:val="2"/>
          <w:numId w:val="26"/>
        </w:numPr>
        <w:spacing w:before="0" w:after="0"/>
      </w:pPr>
      <w:r>
        <w:t>Class area location is/are 1.0, 2.0.</w:t>
      </w:r>
    </w:p>
    <w:p w14:paraId="3B0C78C6" w14:textId="77777777" w:rsidR="0090161F" w:rsidRDefault="0090161F" w:rsidP="0090161F">
      <w:pPr>
        <w:pStyle w:val="ListParagraph"/>
        <w:numPr>
          <w:ilvl w:val="1"/>
          <w:numId w:val="26"/>
        </w:numPr>
        <w:spacing w:before="0" w:after="0"/>
      </w:pPr>
      <w:r>
        <w:t>Total length driven by Economic Loss: 2294.66 meters.</w:t>
      </w:r>
    </w:p>
    <w:p w14:paraId="6882130D" w14:textId="77777777" w:rsidR="0090161F" w:rsidRDefault="0090161F" w:rsidP="0090161F">
      <w:pPr>
        <w:pStyle w:val="ListParagraph"/>
        <w:numPr>
          <w:ilvl w:val="1"/>
          <w:numId w:val="26"/>
        </w:numPr>
        <w:spacing w:before="0" w:after="0"/>
      </w:pPr>
      <w:r>
        <w:t>Economic Loss Cost distributed between minimum of $3.84 and maximum of $12.09MM:</w:t>
      </w:r>
    </w:p>
    <w:p w14:paraId="6121D2BB" w14:textId="77777777" w:rsidR="0090161F" w:rsidRDefault="0090161F" w:rsidP="0090161F">
      <w:pPr>
        <w:pStyle w:val="ListParagraph"/>
        <w:numPr>
          <w:ilvl w:val="2"/>
          <w:numId w:val="26"/>
        </w:numPr>
        <w:spacing w:before="0" w:after="0"/>
      </w:pPr>
      <w:r>
        <w:t>Repair costs between minimum of $17,000.00 and maximum of $79,000.00.</w:t>
      </w:r>
    </w:p>
    <w:p w14:paraId="699E372F" w14:textId="77777777" w:rsidR="0090161F" w:rsidRDefault="0090161F" w:rsidP="0090161F">
      <w:pPr>
        <w:pStyle w:val="ListParagraph"/>
        <w:numPr>
          <w:ilvl w:val="2"/>
          <w:numId w:val="26"/>
        </w:numPr>
        <w:spacing w:before="0" w:after="0"/>
      </w:pPr>
      <w:r>
        <w:t>Outage losses between minimum of $200,000.00 and maximum of $200,000.00.</w:t>
      </w:r>
    </w:p>
    <w:p w14:paraId="75B7EB73" w14:textId="77777777" w:rsidR="0090161F" w:rsidRDefault="0090161F" w:rsidP="0090161F">
      <w:pPr>
        <w:pStyle w:val="ListParagraph"/>
        <w:numPr>
          <w:ilvl w:val="2"/>
          <w:numId w:val="26"/>
        </w:numPr>
        <w:spacing w:before="0" w:after="0"/>
      </w:pPr>
      <w:r>
        <w:t>Product type is HVP Product.</w:t>
      </w:r>
    </w:p>
    <w:p w14:paraId="2BD091C4" w14:textId="77777777" w:rsidR="0090161F" w:rsidRDefault="0090161F" w:rsidP="0090161F">
      <w:pPr>
        <w:pStyle w:val="ListParagraph"/>
        <w:numPr>
          <w:ilvl w:val="2"/>
          <w:numId w:val="26"/>
        </w:numPr>
        <w:spacing w:before="0" w:after="0"/>
      </w:pPr>
      <w:r>
        <w:t>Leak cost between minimum of $0.27 and maximum of $0.62MM</w:t>
      </w:r>
    </w:p>
    <w:p w14:paraId="7B74D0C2" w14:textId="77777777" w:rsidR="0090161F" w:rsidRDefault="0090161F" w:rsidP="0090161F">
      <w:pPr>
        <w:pStyle w:val="ListParagraph"/>
        <w:numPr>
          <w:ilvl w:val="2"/>
          <w:numId w:val="26"/>
        </w:numPr>
        <w:spacing w:before="0" w:after="0"/>
      </w:pPr>
      <w:r>
        <w:t>Leak scenario yielded 16.0 intersections with structures, with minimum of $339,600.00 and maximum of $339,600.00 in cost of structures impacted.</w:t>
      </w:r>
    </w:p>
    <w:p w14:paraId="4B79AA65" w14:textId="77777777" w:rsidR="0090161F" w:rsidRDefault="0090161F" w:rsidP="0090161F">
      <w:pPr>
        <w:pStyle w:val="ListParagraph"/>
        <w:numPr>
          <w:ilvl w:val="2"/>
          <w:numId w:val="26"/>
        </w:numPr>
        <w:spacing w:before="0" w:after="0"/>
      </w:pPr>
      <w:r>
        <w:t>Leak product loss costs between minimum of $49,027.76 and maximum of $59,691.29</w:t>
      </w:r>
    </w:p>
    <w:p w14:paraId="158AD1B7" w14:textId="77777777" w:rsidR="0090161F" w:rsidRDefault="0090161F" w:rsidP="0090161F">
      <w:pPr>
        <w:pStyle w:val="ListParagraph"/>
        <w:numPr>
          <w:ilvl w:val="2"/>
          <w:numId w:val="26"/>
        </w:numPr>
        <w:spacing w:before="0" w:after="0"/>
      </w:pPr>
      <w:r>
        <w:t>Rupture cost between minimum of $36.77 and maximum of $70.88MM</w:t>
      </w:r>
    </w:p>
    <w:p w14:paraId="099C17F9" w14:textId="77777777" w:rsidR="0090161F" w:rsidRDefault="0090161F" w:rsidP="0090161F">
      <w:pPr>
        <w:pStyle w:val="ListParagraph"/>
        <w:numPr>
          <w:ilvl w:val="2"/>
          <w:numId w:val="26"/>
        </w:numPr>
        <w:spacing w:before="0" w:after="0"/>
      </w:pPr>
      <w:r>
        <w:t>Rupture scenario yielded 105.0 intersections with structures, with minimum of $25,000.00 and maximum of $26,164,100.00 in cost of structures impacted</w:t>
      </w:r>
    </w:p>
    <w:p w14:paraId="445071AA" w14:textId="77777777" w:rsidR="0090161F" w:rsidRDefault="0090161F" w:rsidP="0090161F">
      <w:pPr>
        <w:pStyle w:val="ListParagraph"/>
        <w:numPr>
          <w:ilvl w:val="2"/>
          <w:numId w:val="26"/>
        </w:numPr>
        <w:spacing w:before="0" w:after="0"/>
      </w:pPr>
      <w:r>
        <w:t>Rupture product loss costs between minimum of $36,553,283.29 and maximum of $44,503,622.40</w:t>
      </w:r>
    </w:p>
    <w:p w14:paraId="5D25682A" w14:textId="77777777" w:rsidR="0090161F" w:rsidRDefault="0090161F" w:rsidP="0090161F">
      <w:pPr>
        <w:pStyle w:val="ListParagraph"/>
        <w:numPr>
          <w:ilvl w:val="2"/>
          <w:numId w:val="26"/>
        </w:numPr>
        <w:spacing w:before="0" w:after="0"/>
      </w:pPr>
      <w:r>
        <w:t>Puncture cost between minimum of $1.83 and maximum of $2.52MM</w:t>
      </w:r>
    </w:p>
    <w:p w14:paraId="7F19F230" w14:textId="77777777" w:rsidR="0090161F" w:rsidRDefault="0090161F" w:rsidP="0090161F">
      <w:pPr>
        <w:pStyle w:val="ListParagraph"/>
        <w:numPr>
          <w:ilvl w:val="2"/>
          <w:numId w:val="26"/>
        </w:numPr>
        <w:spacing w:before="0" w:after="0"/>
      </w:pPr>
      <w:r>
        <w:t>Puncture scenario yielded 60.0 intersections with structures, with minimum of $25,000.00 and maximum of $339,600.00 in cost of structures impacted</w:t>
      </w:r>
    </w:p>
    <w:p w14:paraId="216D20F6" w14:textId="77777777" w:rsidR="0090161F" w:rsidRDefault="0090161F" w:rsidP="0090161F">
      <w:pPr>
        <w:pStyle w:val="ListParagraph"/>
        <w:numPr>
          <w:ilvl w:val="2"/>
          <w:numId w:val="26"/>
        </w:numPr>
        <w:spacing w:before="0" w:after="0"/>
      </w:pPr>
      <w:r>
        <w:t>Puncture product Loss costs between minimum of $1,610,940.77 and maximum of $1,961,320.39"</w:t>
      </w:r>
    </w:p>
    <w:p w14:paraId="72964B37" w14:textId="77777777" w:rsidR="0090161F" w:rsidRDefault="0090161F" w:rsidP="0090161F">
      <w:pPr>
        <w:pStyle w:val="ListParagraph"/>
        <w:numPr>
          <w:ilvl w:val="0"/>
          <w:numId w:val="26"/>
        </w:numPr>
        <w:spacing w:before="0" w:after="0"/>
      </w:pPr>
      <w:r>
        <w:t>"CADOTTE LAKE TO UTIKUMA STATION NPS 20</w:t>
      </w:r>
    </w:p>
    <w:p w14:paraId="0AD0729F" w14:textId="77777777" w:rsidR="0090161F" w:rsidRDefault="0090161F" w:rsidP="0090161F">
      <w:pPr>
        <w:pStyle w:val="ListParagraph"/>
        <w:numPr>
          <w:ilvl w:val="1"/>
          <w:numId w:val="26"/>
        </w:numPr>
        <w:spacing w:before="0" w:after="0"/>
      </w:pPr>
      <w:r>
        <w:t>Total Cumulative Length (m):</w:t>
      </w:r>
      <w:r>
        <w:tab/>
        <w:t>2189.58</w:t>
      </w:r>
    </w:p>
    <w:p w14:paraId="79C9F821" w14:textId="77777777" w:rsidR="0090161F" w:rsidRDefault="0090161F" w:rsidP="0090161F">
      <w:pPr>
        <w:pStyle w:val="ListParagraph"/>
        <w:numPr>
          <w:ilvl w:val="1"/>
          <w:numId w:val="26"/>
        </w:numPr>
        <w:spacing w:before="0" w:after="0"/>
      </w:pPr>
      <w:r>
        <w:t>Likelihood of failure distributed between minimum of 6.137e-03 and maximum of 9.895e-01.</w:t>
      </w:r>
    </w:p>
    <w:p w14:paraId="5440F6EF" w14:textId="77777777" w:rsidR="0090161F" w:rsidRDefault="0090161F" w:rsidP="0090161F">
      <w:pPr>
        <w:pStyle w:val="ListParagraph"/>
        <w:numPr>
          <w:ilvl w:val="2"/>
          <w:numId w:val="26"/>
        </w:numPr>
        <w:spacing w:before="0" w:after="0"/>
      </w:pPr>
      <w:r>
        <w:t>ILI Date of 2011-04-15 00:00:00</w:t>
      </w:r>
    </w:p>
    <w:p w14:paraId="5B4E0CDC" w14:textId="77777777" w:rsidR="0090161F" w:rsidRDefault="0090161F" w:rsidP="0090161F">
      <w:pPr>
        <w:pStyle w:val="ListParagraph"/>
        <w:numPr>
          <w:ilvl w:val="2"/>
          <w:numId w:val="26"/>
        </w:numPr>
        <w:spacing w:before="0" w:after="0"/>
      </w:pPr>
      <w:r>
        <w:t>ILI tool of USCD</w:t>
      </w:r>
    </w:p>
    <w:p w14:paraId="5C502C30" w14:textId="77777777" w:rsidR="0090161F" w:rsidRDefault="0090161F" w:rsidP="0090161F">
      <w:pPr>
        <w:pStyle w:val="ListParagraph"/>
        <w:numPr>
          <w:ilvl w:val="2"/>
          <w:numId w:val="26"/>
        </w:numPr>
        <w:spacing w:before="0" w:after="0"/>
      </w:pPr>
      <w:r>
        <w:t>Cracks identified 121.0</w:t>
      </w:r>
    </w:p>
    <w:p w14:paraId="0ABC063B" w14:textId="77777777" w:rsidR="0090161F" w:rsidRDefault="0090161F" w:rsidP="0090161F">
      <w:pPr>
        <w:pStyle w:val="ListParagraph"/>
        <w:numPr>
          <w:ilvl w:val="2"/>
          <w:numId w:val="26"/>
        </w:numPr>
        <w:spacing w:before="0" w:after="0"/>
      </w:pPr>
      <w:r>
        <w:t>Depth fraction between 0.13 and 0.4</w:t>
      </w:r>
    </w:p>
    <w:p w14:paraId="6A47C246" w14:textId="77777777" w:rsidR="0090161F" w:rsidRDefault="0090161F" w:rsidP="0090161F">
      <w:pPr>
        <w:pStyle w:val="ListParagraph"/>
        <w:numPr>
          <w:ilvl w:val="2"/>
          <w:numId w:val="26"/>
        </w:numPr>
        <w:spacing w:before="0" w:after="0"/>
      </w:pPr>
      <w:r>
        <w:t>Length between 31.0 mm and 1167.0 mm</w:t>
      </w:r>
    </w:p>
    <w:p w14:paraId="5DF4E426" w14:textId="77777777" w:rsidR="0090161F" w:rsidRDefault="0090161F" w:rsidP="0090161F">
      <w:pPr>
        <w:pStyle w:val="ListParagraph"/>
        <w:numPr>
          <w:ilvl w:val="1"/>
          <w:numId w:val="26"/>
        </w:numPr>
        <w:spacing w:before="0" w:after="0"/>
      </w:pPr>
      <w:r>
        <w:t>Consequence of failure distributed between minimum of $1.80 and maximum of $13.22MM</w:t>
      </w:r>
    </w:p>
    <w:p w14:paraId="16E17527" w14:textId="77777777" w:rsidR="0090161F" w:rsidRDefault="0090161F" w:rsidP="0090161F">
      <w:pPr>
        <w:pStyle w:val="ListParagraph"/>
        <w:numPr>
          <w:ilvl w:val="1"/>
          <w:numId w:val="26"/>
        </w:numPr>
        <w:spacing w:before="0" w:after="0"/>
      </w:pPr>
      <w:r>
        <w:t>Total length driven by Environmental: 2189.58 meters.</w:t>
      </w:r>
    </w:p>
    <w:p w14:paraId="6258097F" w14:textId="77777777" w:rsidR="0090161F" w:rsidRDefault="0090161F" w:rsidP="0090161F">
      <w:pPr>
        <w:pStyle w:val="ListParagraph"/>
        <w:numPr>
          <w:ilvl w:val="1"/>
          <w:numId w:val="26"/>
        </w:numPr>
        <w:spacing w:before="0" w:after="0"/>
      </w:pPr>
      <w:r>
        <w:t>Environmental Cost distributed between minimum of $0.93 and maximum of $12.24MM:</w:t>
      </w:r>
    </w:p>
    <w:p w14:paraId="66712D0B" w14:textId="77777777" w:rsidR="0090161F" w:rsidRDefault="0090161F" w:rsidP="0090161F">
      <w:pPr>
        <w:pStyle w:val="ListParagraph"/>
        <w:numPr>
          <w:ilvl w:val="2"/>
          <w:numId w:val="26"/>
        </w:numPr>
        <w:spacing w:before="0" w:after="0"/>
      </w:pPr>
      <w:r>
        <w:lastRenderedPageBreak/>
        <w:t>Leak cost between minimum of $0.18 and maximum of $0.39MM</w:t>
      </w:r>
    </w:p>
    <w:p w14:paraId="1ED9EC05" w14:textId="77777777" w:rsidR="0090161F" w:rsidRDefault="0090161F" w:rsidP="0090161F">
      <w:pPr>
        <w:pStyle w:val="ListParagraph"/>
        <w:numPr>
          <w:ilvl w:val="2"/>
          <w:numId w:val="26"/>
        </w:numPr>
        <w:spacing w:before="0" w:after="0"/>
      </w:pPr>
      <w:r>
        <w:t>Leak spill volume between a minimum of 1719.07 and maximum of 3088.01 gallons</w:t>
      </w:r>
    </w:p>
    <w:p w14:paraId="29403A4F" w14:textId="77777777" w:rsidR="0090161F" w:rsidRDefault="0090161F" w:rsidP="0090161F">
      <w:pPr>
        <w:pStyle w:val="ListParagraph"/>
        <w:numPr>
          <w:ilvl w:val="2"/>
          <w:numId w:val="26"/>
        </w:numPr>
        <w:spacing w:before="0" w:after="0"/>
      </w:pPr>
      <w:r>
        <w:t>Rupture cost between minimum of $4.33 and maximum of $72.64MM</w:t>
      </w:r>
    </w:p>
    <w:p w14:paraId="2009AEE9" w14:textId="77777777" w:rsidR="0090161F" w:rsidRDefault="0090161F" w:rsidP="0090161F">
      <w:pPr>
        <w:pStyle w:val="ListParagraph"/>
        <w:numPr>
          <w:ilvl w:val="2"/>
          <w:numId w:val="26"/>
        </w:numPr>
        <w:spacing w:before="0" w:after="0"/>
      </w:pPr>
      <w:r>
        <w:t>Rupture spill volume is between a minimum of 40886.71 and maximum of 685362.89 gallons</w:t>
      </w:r>
    </w:p>
    <w:p w14:paraId="2E87DBB0" w14:textId="77777777" w:rsidR="0090161F" w:rsidRDefault="0090161F" w:rsidP="0090161F">
      <w:pPr>
        <w:pStyle w:val="ListParagraph"/>
        <w:numPr>
          <w:ilvl w:val="2"/>
          <w:numId w:val="26"/>
        </w:numPr>
        <w:spacing w:before="0" w:after="0"/>
      </w:pPr>
      <w:r>
        <w:t>Puncture cost between minimum of $5.99 and maximum of $12.83MM</w:t>
      </w:r>
    </w:p>
    <w:p w14:paraId="2D03CDE0" w14:textId="77777777" w:rsidR="0090161F" w:rsidRDefault="0090161F" w:rsidP="0090161F">
      <w:pPr>
        <w:pStyle w:val="ListParagraph"/>
        <w:numPr>
          <w:ilvl w:val="2"/>
          <w:numId w:val="26"/>
        </w:numPr>
        <w:spacing w:before="0" w:after="0"/>
      </w:pPr>
      <w:r>
        <w:t>Puncture spill volume is between a minimum of 56484.69 and maximum of 101464.97 gallons</w:t>
      </w:r>
    </w:p>
    <w:p w14:paraId="05FDC32D" w14:textId="77777777" w:rsidR="0090161F" w:rsidRDefault="0090161F" w:rsidP="0090161F">
      <w:pPr>
        <w:pStyle w:val="ListParagraph"/>
        <w:numPr>
          <w:ilvl w:val="2"/>
          <w:numId w:val="26"/>
        </w:numPr>
        <w:spacing w:before="0" w:after="0"/>
      </w:pPr>
      <w:r>
        <w:t xml:space="preserve">Land use distributed as </w:t>
      </w:r>
    </w:p>
    <w:p w14:paraId="73353CAF" w14:textId="77777777" w:rsidR="0090161F" w:rsidRDefault="0090161F" w:rsidP="0090161F">
      <w:pPr>
        <w:pStyle w:val="ListParagraph"/>
        <w:numPr>
          <w:ilvl w:val="3"/>
          <w:numId w:val="26"/>
        </w:numPr>
        <w:spacing w:before="0" w:after="0"/>
      </w:pPr>
      <w:r>
        <w:t>Agricultural: 834.11</w:t>
      </w:r>
    </w:p>
    <w:p w14:paraId="5C65ED46" w14:textId="77777777" w:rsidR="0090161F" w:rsidRDefault="0090161F" w:rsidP="0090161F">
      <w:pPr>
        <w:pStyle w:val="ListParagraph"/>
        <w:numPr>
          <w:ilvl w:val="3"/>
          <w:numId w:val="26"/>
        </w:numPr>
        <w:spacing w:before="0" w:after="0"/>
      </w:pPr>
      <w:r>
        <w:t>Forested: 1,271.04</w:t>
      </w:r>
    </w:p>
    <w:p w14:paraId="4D4C7F41" w14:textId="77777777" w:rsidR="0090161F" w:rsidRDefault="0090161F" w:rsidP="0090161F">
      <w:pPr>
        <w:pStyle w:val="ListParagraph"/>
        <w:numPr>
          <w:ilvl w:val="3"/>
          <w:numId w:val="26"/>
        </w:numPr>
        <w:spacing w:before="0" w:after="0"/>
      </w:pPr>
      <w:r>
        <w:t>Remote: 49.84</w:t>
      </w:r>
    </w:p>
    <w:p w14:paraId="0ABABEE0" w14:textId="77777777" w:rsidR="0090161F" w:rsidRDefault="0090161F" w:rsidP="0090161F">
      <w:pPr>
        <w:pStyle w:val="ListParagraph"/>
        <w:numPr>
          <w:ilvl w:val="3"/>
          <w:numId w:val="26"/>
        </w:numPr>
        <w:spacing w:before="0" w:after="0"/>
      </w:pPr>
      <w:r>
        <w:t>Water Course: 34.59</w:t>
      </w:r>
    </w:p>
    <w:p w14:paraId="39395E2F" w14:textId="77777777" w:rsidR="0090161F" w:rsidRDefault="0090161F" w:rsidP="0090161F">
      <w:pPr>
        <w:pStyle w:val="ListParagraph"/>
        <w:numPr>
          <w:ilvl w:val="0"/>
          <w:numId w:val="26"/>
        </w:numPr>
        <w:spacing w:before="0" w:after="0"/>
      </w:pPr>
      <w:r>
        <w:t>"BRETON TO EDMONTON NPS 10</w:t>
      </w:r>
    </w:p>
    <w:p w14:paraId="68DEFD80" w14:textId="77777777" w:rsidR="0090161F" w:rsidRDefault="0090161F" w:rsidP="0090161F">
      <w:pPr>
        <w:pStyle w:val="ListParagraph"/>
        <w:numPr>
          <w:ilvl w:val="1"/>
          <w:numId w:val="26"/>
        </w:numPr>
        <w:spacing w:before="0" w:after="0"/>
      </w:pPr>
      <w:r>
        <w:t>Total Cumulative Length (m):</w:t>
      </w:r>
      <w:r>
        <w:tab/>
        <w:t>1709.56</w:t>
      </w:r>
    </w:p>
    <w:p w14:paraId="4DAFFBD4" w14:textId="77777777" w:rsidR="0090161F" w:rsidRDefault="0090161F" w:rsidP="0090161F">
      <w:pPr>
        <w:pStyle w:val="ListParagraph"/>
        <w:numPr>
          <w:ilvl w:val="1"/>
          <w:numId w:val="26"/>
        </w:numPr>
        <w:spacing w:before="0" w:after="0"/>
      </w:pPr>
      <w:r>
        <w:t>Likelihood of failure distributed between minimum of 1.357e-03 and maximum of 9.273e-01.</w:t>
      </w:r>
    </w:p>
    <w:p w14:paraId="735CD62B" w14:textId="77777777" w:rsidR="0090161F" w:rsidRDefault="0090161F" w:rsidP="0090161F">
      <w:pPr>
        <w:pStyle w:val="ListParagraph"/>
        <w:numPr>
          <w:ilvl w:val="2"/>
          <w:numId w:val="26"/>
        </w:numPr>
        <w:spacing w:before="0" w:after="0"/>
      </w:pPr>
      <w:r>
        <w:t>ILI Date of 2014-11-27 00:00:00</w:t>
      </w:r>
    </w:p>
    <w:p w14:paraId="4B912DE0" w14:textId="77777777" w:rsidR="0090161F" w:rsidRDefault="0090161F" w:rsidP="0090161F">
      <w:pPr>
        <w:pStyle w:val="ListParagraph"/>
        <w:numPr>
          <w:ilvl w:val="2"/>
          <w:numId w:val="26"/>
        </w:numPr>
        <w:spacing w:before="0" w:after="0"/>
      </w:pPr>
      <w:r>
        <w:t>ILI tool of USCD</w:t>
      </w:r>
    </w:p>
    <w:p w14:paraId="1B99C6C4" w14:textId="77777777" w:rsidR="0090161F" w:rsidRDefault="0090161F" w:rsidP="0090161F">
      <w:pPr>
        <w:pStyle w:val="ListParagraph"/>
        <w:numPr>
          <w:ilvl w:val="2"/>
          <w:numId w:val="26"/>
        </w:numPr>
        <w:spacing w:before="0" w:after="0"/>
      </w:pPr>
      <w:r>
        <w:t>Cracks identified 122.0</w:t>
      </w:r>
    </w:p>
    <w:p w14:paraId="756AFF41" w14:textId="77777777" w:rsidR="0090161F" w:rsidRDefault="0090161F" w:rsidP="0090161F">
      <w:pPr>
        <w:pStyle w:val="ListParagraph"/>
        <w:numPr>
          <w:ilvl w:val="2"/>
          <w:numId w:val="26"/>
        </w:numPr>
        <w:spacing w:before="0" w:after="0"/>
      </w:pPr>
      <w:r>
        <w:t>Depth fraction between 0.1996 and 0.5293</w:t>
      </w:r>
    </w:p>
    <w:p w14:paraId="24CF4758" w14:textId="77777777" w:rsidR="0090161F" w:rsidRDefault="0090161F" w:rsidP="0090161F">
      <w:pPr>
        <w:pStyle w:val="ListParagraph"/>
        <w:numPr>
          <w:ilvl w:val="2"/>
          <w:numId w:val="26"/>
        </w:numPr>
        <w:spacing w:before="0" w:after="0"/>
      </w:pPr>
      <w:r>
        <w:t>Length between 21.0 mm and 9434.0 mm</w:t>
      </w:r>
    </w:p>
    <w:p w14:paraId="3EF0AFA5" w14:textId="77777777" w:rsidR="0090161F" w:rsidRDefault="0090161F" w:rsidP="0090161F">
      <w:pPr>
        <w:pStyle w:val="ListParagraph"/>
        <w:numPr>
          <w:ilvl w:val="1"/>
          <w:numId w:val="26"/>
        </w:numPr>
        <w:spacing w:before="0" w:after="0"/>
      </w:pPr>
      <w:r>
        <w:t>Consequence of failure distributed between minimum of $0.26 and maximum of $2,633.90MM</w:t>
      </w:r>
    </w:p>
    <w:p w14:paraId="328F1B05" w14:textId="77777777" w:rsidR="0090161F" w:rsidRDefault="0090161F" w:rsidP="0090161F">
      <w:pPr>
        <w:pStyle w:val="ListParagraph"/>
        <w:numPr>
          <w:ilvl w:val="1"/>
          <w:numId w:val="26"/>
        </w:numPr>
        <w:spacing w:before="0" w:after="0"/>
      </w:pPr>
      <w:r>
        <w:t>Total length driven by Safety: 1309.09 meters.</w:t>
      </w:r>
    </w:p>
    <w:p w14:paraId="370C4CA2" w14:textId="77777777" w:rsidR="0090161F" w:rsidRDefault="0090161F" w:rsidP="0090161F">
      <w:pPr>
        <w:pStyle w:val="ListParagraph"/>
        <w:numPr>
          <w:ilvl w:val="1"/>
          <w:numId w:val="26"/>
        </w:numPr>
        <w:spacing w:before="0" w:after="0"/>
      </w:pPr>
      <w:r>
        <w:t>Safety Cost distributed between minimum of $0.00 and maximum of $2,611.84MM:</w:t>
      </w:r>
    </w:p>
    <w:p w14:paraId="6DE4B712" w14:textId="77777777" w:rsidR="0090161F" w:rsidRDefault="0090161F" w:rsidP="0090161F">
      <w:pPr>
        <w:pStyle w:val="ListParagraph"/>
        <w:numPr>
          <w:ilvl w:val="2"/>
          <w:numId w:val="26"/>
        </w:numPr>
        <w:spacing w:before="0" w:after="0"/>
      </w:pPr>
      <w:r>
        <w:t>Leak cost between minimum of $0.00 and maximum of $57.02MM</w:t>
      </w:r>
    </w:p>
    <w:p w14:paraId="7A500DAB" w14:textId="77777777" w:rsidR="0090161F" w:rsidRDefault="0090161F" w:rsidP="0090161F">
      <w:pPr>
        <w:pStyle w:val="ListParagraph"/>
        <w:numPr>
          <w:ilvl w:val="2"/>
          <w:numId w:val="26"/>
        </w:numPr>
        <w:spacing w:before="0" w:after="0"/>
      </w:pPr>
      <w:r>
        <w:t>Leak scenario yielded 105.0 intersections with structures, with minimum of 0.0 and maximum of 5.94 of population impacted.</w:t>
      </w:r>
    </w:p>
    <w:p w14:paraId="6C295B1F" w14:textId="77777777" w:rsidR="0090161F" w:rsidRDefault="0090161F" w:rsidP="0090161F">
      <w:pPr>
        <w:pStyle w:val="ListParagraph"/>
        <w:numPr>
          <w:ilvl w:val="2"/>
          <w:numId w:val="26"/>
        </w:numPr>
        <w:spacing w:before="0" w:after="0"/>
      </w:pPr>
      <w:r>
        <w:t>Leak hazard radius distributed between minimum of 10.9 and maximum of 12.16 meters.</w:t>
      </w:r>
    </w:p>
    <w:p w14:paraId="099993CD" w14:textId="77777777" w:rsidR="0090161F" w:rsidRDefault="0090161F" w:rsidP="0090161F">
      <w:pPr>
        <w:pStyle w:val="ListParagraph"/>
        <w:numPr>
          <w:ilvl w:val="2"/>
          <w:numId w:val="26"/>
        </w:numPr>
        <w:spacing w:before="0" w:after="0"/>
      </w:pPr>
      <w:r>
        <w:t>Rupture cost between minimum of $0.00 and maximum of $10,189.79MM</w:t>
      </w:r>
    </w:p>
    <w:p w14:paraId="63C7C35D" w14:textId="77777777" w:rsidR="0090161F" w:rsidRDefault="0090161F" w:rsidP="0090161F">
      <w:pPr>
        <w:pStyle w:val="ListParagraph"/>
        <w:numPr>
          <w:ilvl w:val="2"/>
          <w:numId w:val="26"/>
        </w:numPr>
        <w:spacing w:before="0" w:after="0"/>
      </w:pPr>
      <w:r>
        <w:t>Rupture scenario yielded 220.0 intersections with structures, with minimum of 0.0 and maximum of 1061.44 of population impacted</w:t>
      </w:r>
    </w:p>
    <w:p w14:paraId="019EA0DA" w14:textId="77777777" w:rsidR="0090161F" w:rsidRDefault="0090161F" w:rsidP="0090161F">
      <w:pPr>
        <w:pStyle w:val="ListParagraph"/>
        <w:numPr>
          <w:ilvl w:val="2"/>
          <w:numId w:val="26"/>
        </w:numPr>
        <w:spacing w:before="0" w:after="0"/>
      </w:pPr>
      <w:r>
        <w:t>Rupture hazard radius distributed between minimum of 163.58 and maximum of 185.15 meters.</w:t>
      </w:r>
    </w:p>
    <w:p w14:paraId="3D8D8B69" w14:textId="77777777" w:rsidR="0090161F" w:rsidRDefault="0090161F" w:rsidP="0090161F">
      <w:pPr>
        <w:pStyle w:val="ListParagraph"/>
        <w:numPr>
          <w:ilvl w:val="2"/>
          <w:numId w:val="26"/>
        </w:numPr>
        <w:spacing w:before="0" w:after="0"/>
      </w:pPr>
      <w:r>
        <w:t>Puncture cost between minimum of $0.00 and maximum of $3,392.64MM</w:t>
      </w:r>
    </w:p>
    <w:p w14:paraId="7A2A082B" w14:textId="77777777" w:rsidR="0090161F" w:rsidRDefault="0090161F" w:rsidP="0090161F">
      <w:pPr>
        <w:pStyle w:val="ListParagraph"/>
        <w:numPr>
          <w:ilvl w:val="2"/>
          <w:numId w:val="26"/>
        </w:numPr>
        <w:spacing w:before="0" w:after="0"/>
      </w:pPr>
      <w:r>
        <w:t>Puncture scenario yielded 318.0 intersections with structures, with minimum of 0.0 and maximum of 353.4 of population impacted</w:t>
      </w:r>
    </w:p>
    <w:p w14:paraId="39885ACC" w14:textId="77777777" w:rsidR="0090161F" w:rsidRDefault="0090161F" w:rsidP="0090161F">
      <w:pPr>
        <w:pStyle w:val="ListParagraph"/>
        <w:numPr>
          <w:ilvl w:val="2"/>
          <w:numId w:val="26"/>
        </w:numPr>
        <w:spacing w:before="0" w:after="0"/>
      </w:pPr>
      <w:r>
        <w:t>Puncture hazard radius distributed between minimum of 50.73 and maximum of 57.42 meters.</w:t>
      </w:r>
    </w:p>
    <w:p w14:paraId="3F1023A5" w14:textId="77777777" w:rsidR="0090161F" w:rsidRDefault="0090161F" w:rsidP="0090161F">
      <w:pPr>
        <w:pStyle w:val="ListParagraph"/>
        <w:numPr>
          <w:ilvl w:val="2"/>
          <w:numId w:val="26"/>
        </w:numPr>
        <w:spacing w:before="0" w:after="0"/>
      </w:pPr>
      <w:r>
        <w:t>Product type is HVP Product.</w:t>
      </w:r>
    </w:p>
    <w:p w14:paraId="69343B1E" w14:textId="77777777" w:rsidR="0090161F" w:rsidRDefault="0090161F" w:rsidP="0090161F">
      <w:pPr>
        <w:pStyle w:val="ListParagraph"/>
        <w:numPr>
          <w:ilvl w:val="2"/>
          <w:numId w:val="26"/>
        </w:numPr>
        <w:spacing w:before="0" w:after="0"/>
      </w:pPr>
      <w:r>
        <w:t>Class area location is/are 1.0, 2.0, 3.0, 4.0.</w:t>
      </w:r>
    </w:p>
    <w:p w14:paraId="13CCE75C" w14:textId="77777777" w:rsidR="0090161F" w:rsidRDefault="0090161F" w:rsidP="0090161F">
      <w:pPr>
        <w:pStyle w:val="ListParagraph"/>
        <w:numPr>
          <w:ilvl w:val="1"/>
          <w:numId w:val="26"/>
        </w:numPr>
        <w:spacing w:before="0" w:after="0"/>
      </w:pPr>
      <w:r>
        <w:t>Total length driven by Economic Loss: 400.46 meters.</w:t>
      </w:r>
    </w:p>
    <w:p w14:paraId="36D478C2" w14:textId="77777777" w:rsidR="0090161F" w:rsidRDefault="0090161F" w:rsidP="0090161F">
      <w:pPr>
        <w:pStyle w:val="ListParagraph"/>
        <w:numPr>
          <w:ilvl w:val="1"/>
          <w:numId w:val="26"/>
        </w:numPr>
        <w:spacing w:before="0" w:after="0"/>
      </w:pPr>
      <w:r>
        <w:t>Economic Loss Cost distributed between minimum of $0.26 and maximum of $35.95MM:</w:t>
      </w:r>
    </w:p>
    <w:p w14:paraId="10297722" w14:textId="77777777" w:rsidR="0090161F" w:rsidRDefault="0090161F" w:rsidP="0090161F">
      <w:pPr>
        <w:pStyle w:val="ListParagraph"/>
        <w:numPr>
          <w:ilvl w:val="2"/>
          <w:numId w:val="26"/>
        </w:numPr>
        <w:spacing w:before="0" w:after="0"/>
      </w:pPr>
      <w:r>
        <w:t>Repair costs between minimum of $17,000.00 and maximum of $79,000.00.</w:t>
      </w:r>
    </w:p>
    <w:p w14:paraId="21CBFFDC" w14:textId="77777777" w:rsidR="0090161F" w:rsidRDefault="0090161F" w:rsidP="0090161F">
      <w:pPr>
        <w:pStyle w:val="ListParagraph"/>
        <w:numPr>
          <w:ilvl w:val="2"/>
          <w:numId w:val="26"/>
        </w:numPr>
        <w:spacing w:before="0" w:after="0"/>
      </w:pPr>
      <w:r>
        <w:t>Outage losses between minimum of $200,000.00 and maximum of $200,000.00.</w:t>
      </w:r>
    </w:p>
    <w:p w14:paraId="2A2370B7" w14:textId="77777777" w:rsidR="0090161F" w:rsidRDefault="0090161F" w:rsidP="0090161F">
      <w:pPr>
        <w:pStyle w:val="ListParagraph"/>
        <w:numPr>
          <w:ilvl w:val="2"/>
          <w:numId w:val="26"/>
        </w:numPr>
        <w:spacing w:before="0" w:after="0"/>
      </w:pPr>
      <w:r>
        <w:t>Product type is HVP Product.</w:t>
      </w:r>
    </w:p>
    <w:p w14:paraId="2CA7F57F" w14:textId="77777777" w:rsidR="0090161F" w:rsidRDefault="0090161F" w:rsidP="0090161F">
      <w:pPr>
        <w:pStyle w:val="ListParagraph"/>
        <w:numPr>
          <w:ilvl w:val="2"/>
          <w:numId w:val="26"/>
        </w:numPr>
        <w:spacing w:before="0" w:after="0"/>
      </w:pPr>
      <w:r>
        <w:t>Leak cost between minimum of $0.26 and maximum of $0.59MM</w:t>
      </w:r>
    </w:p>
    <w:p w14:paraId="4281DAE2" w14:textId="77777777" w:rsidR="0090161F" w:rsidRDefault="0090161F" w:rsidP="0090161F">
      <w:pPr>
        <w:pStyle w:val="ListParagraph"/>
        <w:numPr>
          <w:ilvl w:val="2"/>
          <w:numId w:val="26"/>
        </w:numPr>
        <w:spacing w:before="0" w:after="0"/>
      </w:pPr>
      <w:r>
        <w:lastRenderedPageBreak/>
        <w:t>Leak scenario yielded 105.0 intersections with structures, with minimum of $18,600.00 and maximum of $269,868.00 in cost of structures impacted.</w:t>
      </w:r>
    </w:p>
    <w:p w14:paraId="0AB6F077" w14:textId="77777777" w:rsidR="0090161F" w:rsidRDefault="0090161F" w:rsidP="0090161F">
      <w:pPr>
        <w:pStyle w:val="ListParagraph"/>
        <w:numPr>
          <w:ilvl w:val="2"/>
          <w:numId w:val="26"/>
        </w:numPr>
        <w:spacing w:before="0" w:after="0"/>
      </w:pPr>
      <w:r>
        <w:t>Leak product loss costs between minimum of $42,899.29 and maximum of $59,691.29</w:t>
      </w:r>
    </w:p>
    <w:p w14:paraId="2733A8F9" w14:textId="77777777" w:rsidR="0090161F" w:rsidRDefault="0090161F" w:rsidP="0090161F">
      <w:pPr>
        <w:pStyle w:val="ListParagraph"/>
        <w:numPr>
          <w:ilvl w:val="2"/>
          <w:numId w:val="26"/>
        </w:numPr>
        <w:spacing w:before="0" w:after="0"/>
      </w:pPr>
      <w:r>
        <w:t>Rupture cost between minimum of $0.24 and maximum of $132.84MM</w:t>
      </w:r>
    </w:p>
    <w:p w14:paraId="03E62497" w14:textId="77777777" w:rsidR="0090161F" w:rsidRDefault="0090161F" w:rsidP="0090161F">
      <w:pPr>
        <w:pStyle w:val="ListParagraph"/>
        <w:numPr>
          <w:ilvl w:val="2"/>
          <w:numId w:val="26"/>
        </w:numPr>
        <w:spacing w:before="0" w:after="0"/>
      </w:pPr>
      <w:r>
        <w:t>Rupture scenario yielded 220.0 intersections with structures, with minimum of $25,000.00 and maximum of $132,539,005.00 in cost of structures impacted</w:t>
      </w:r>
    </w:p>
    <w:p w14:paraId="2F1656F3" w14:textId="77777777" w:rsidR="0090161F" w:rsidRDefault="0090161F" w:rsidP="0090161F">
      <w:pPr>
        <w:pStyle w:val="ListParagraph"/>
        <w:numPr>
          <w:ilvl w:val="2"/>
          <w:numId w:val="26"/>
        </w:numPr>
        <w:spacing w:before="0" w:after="0"/>
      </w:pPr>
      <w:r>
        <w:t>Rupture product loss costs between minimum of $20,711.50 and maximum of $45,766.01</w:t>
      </w:r>
    </w:p>
    <w:p w14:paraId="0712748F" w14:textId="77777777" w:rsidR="0090161F" w:rsidRDefault="0090161F" w:rsidP="0090161F">
      <w:pPr>
        <w:pStyle w:val="ListParagraph"/>
        <w:numPr>
          <w:ilvl w:val="2"/>
          <w:numId w:val="26"/>
        </w:numPr>
        <w:spacing w:before="0" w:after="0"/>
      </w:pPr>
      <w:r>
        <w:t>Puncture cost between minimum of $1.63 and maximum of $98.76MM</w:t>
      </w:r>
    </w:p>
    <w:p w14:paraId="6A0E41FA" w14:textId="77777777" w:rsidR="0090161F" w:rsidRDefault="0090161F" w:rsidP="0090161F">
      <w:pPr>
        <w:pStyle w:val="ListParagraph"/>
        <w:numPr>
          <w:ilvl w:val="2"/>
          <w:numId w:val="26"/>
        </w:numPr>
        <w:spacing w:before="0" w:after="0"/>
      </w:pPr>
      <w:r>
        <w:t>Puncture scenario yielded 318.0 intersections with structures, with minimum of $18,600.00 and maximum of $97,071,340.00 in cost of structures impacted</w:t>
      </w:r>
    </w:p>
    <w:p w14:paraId="4005FE38" w14:textId="77777777" w:rsidR="0090161F" w:rsidRDefault="0090161F" w:rsidP="0090161F">
      <w:pPr>
        <w:pStyle w:val="ListParagraph"/>
        <w:numPr>
          <w:ilvl w:val="2"/>
          <w:numId w:val="26"/>
        </w:numPr>
        <w:spacing w:before="0" w:after="0"/>
      </w:pPr>
      <w:r>
        <w:t>Puncture product Loss costs between minimum of $1,409,573.18 and maximum of $1,961,320.39"</w:t>
      </w:r>
    </w:p>
    <w:p w14:paraId="40F6817C" w14:textId="77777777" w:rsidR="0090161F" w:rsidRDefault="0090161F" w:rsidP="0090161F">
      <w:pPr>
        <w:pStyle w:val="ListParagraph"/>
        <w:numPr>
          <w:ilvl w:val="0"/>
          <w:numId w:val="26"/>
        </w:numPr>
        <w:spacing w:before="0" w:after="0"/>
      </w:pPr>
      <w:r>
        <w:t>"UTIKUMA TO EDMONTON NPS 24</w:t>
      </w:r>
    </w:p>
    <w:p w14:paraId="4BD25567" w14:textId="77777777" w:rsidR="0090161F" w:rsidRDefault="0090161F" w:rsidP="0090161F">
      <w:pPr>
        <w:pStyle w:val="ListParagraph"/>
        <w:numPr>
          <w:ilvl w:val="1"/>
          <w:numId w:val="26"/>
        </w:numPr>
        <w:spacing w:before="0" w:after="0"/>
      </w:pPr>
      <w:r>
        <w:t>Total Cumulative Length (m):</w:t>
      </w:r>
      <w:r>
        <w:tab/>
        <w:t>1049.93</w:t>
      </w:r>
    </w:p>
    <w:p w14:paraId="5F2324B6" w14:textId="77777777" w:rsidR="0090161F" w:rsidRDefault="0090161F" w:rsidP="0090161F">
      <w:pPr>
        <w:pStyle w:val="ListParagraph"/>
        <w:numPr>
          <w:ilvl w:val="1"/>
          <w:numId w:val="26"/>
        </w:numPr>
        <w:spacing w:before="0" w:after="0"/>
      </w:pPr>
      <w:r>
        <w:t>Likelihood of failure distributed between minimum of 1.082e-03 and maximum of 4.883e-01.</w:t>
      </w:r>
    </w:p>
    <w:p w14:paraId="62444137" w14:textId="77777777" w:rsidR="0090161F" w:rsidRDefault="0090161F" w:rsidP="0090161F">
      <w:pPr>
        <w:pStyle w:val="ListParagraph"/>
        <w:numPr>
          <w:ilvl w:val="2"/>
          <w:numId w:val="26"/>
        </w:numPr>
        <w:spacing w:before="0" w:after="0"/>
      </w:pPr>
      <w:r>
        <w:t>ILI Date of 2018-01-25 00:00:00</w:t>
      </w:r>
    </w:p>
    <w:p w14:paraId="6F86D8C8" w14:textId="77777777" w:rsidR="0090161F" w:rsidRDefault="0090161F" w:rsidP="0090161F">
      <w:pPr>
        <w:pStyle w:val="ListParagraph"/>
        <w:numPr>
          <w:ilvl w:val="2"/>
          <w:numId w:val="26"/>
        </w:numPr>
        <w:spacing w:before="0" w:after="0"/>
      </w:pPr>
      <w:r>
        <w:t>ILI tool of USCD</w:t>
      </w:r>
    </w:p>
    <w:p w14:paraId="23376FE3" w14:textId="77777777" w:rsidR="0090161F" w:rsidRDefault="0090161F" w:rsidP="0090161F">
      <w:pPr>
        <w:pStyle w:val="ListParagraph"/>
        <w:numPr>
          <w:ilvl w:val="2"/>
          <w:numId w:val="26"/>
        </w:numPr>
        <w:spacing w:before="0" w:after="0"/>
      </w:pPr>
      <w:r>
        <w:t>Cracks identified 37.0</w:t>
      </w:r>
    </w:p>
    <w:p w14:paraId="20CC1B6D" w14:textId="77777777" w:rsidR="0090161F" w:rsidRDefault="0090161F" w:rsidP="0090161F">
      <w:pPr>
        <w:pStyle w:val="ListParagraph"/>
        <w:numPr>
          <w:ilvl w:val="2"/>
          <w:numId w:val="26"/>
        </w:numPr>
        <w:spacing w:before="0" w:after="0"/>
      </w:pPr>
      <w:r>
        <w:t>Depth fraction between 0.07 and 0.33</w:t>
      </w:r>
    </w:p>
    <w:p w14:paraId="5144F4C5" w14:textId="77777777" w:rsidR="0090161F" w:rsidRDefault="0090161F" w:rsidP="0090161F">
      <w:pPr>
        <w:pStyle w:val="ListParagraph"/>
        <w:numPr>
          <w:ilvl w:val="2"/>
          <w:numId w:val="26"/>
        </w:numPr>
        <w:spacing w:before="0" w:after="0"/>
      </w:pPr>
      <w:r>
        <w:t>Length between 98.0 mm and 6925.0 mm</w:t>
      </w:r>
    </w:p>
    <w:p w14:paraId="5D6F110A" w14:textId="77777777" w:rsidR="0090161F" w:rsidRDefault="0090161F" w:rsidP="0090161F">
      <w:pPr>
        <w:pStyle w:val="ListParagraph"/>
        <w:numPr>
          <w:ilvl w:val="1"/>
          <w:numId w:val="26"/>
        </w:numPr>
        <w:spacing w:before="0" w:after="0"/>
      </w:pPr>
      <w:r>
        <w:t>Consequence of failure distributed between minimum of $4.40 and maximum of $51.17MM</w:t>
      </w:r>
    </w:p>
    <w:p w14:paraId="08EDA6EB" w14:textId="77777777" w:rsidR="0090161F" w:rsidRDefault="0090161F" w:rsidP="0090161F">
      <w:pPr>
        <w:pStyle w:val="ListParagraph"/>
        <w:numPr>
          <w:ilvl w:val="1"/>
          <w:numId w:val="26"/>
        </w:numPr>
        <w:spacing w:before="0" w:after="0"/>
      </w:pPr>
      <w:r>
        <w:t>Total length driven by Safety: 60.0 meters.</w:t>
      </w:r>
    </w:p>
    <w:p w14:paraId="202949A2" w14:textId="77777777" w:rsidR="0090161F" w:rsidRDefault="0090161F" w:rsidP="0090161F">
      <w:pPr>
        <w:pStyle w:val="ListParagraph"/>
        <w:numPr>
          <w:ilvl w:val="1"/>
          <w:numId w:val="26"/>
        </w:numPr>
        <w:spacing w:before="0" w:after="0"/>
      </w:pPr>
      <w:r>
        <w:t>Safety Cost distributed between minimum of $0.00 and maximum of $43.82MM:</w:t>
      </w:r>
    </w:p>
    <w:p w14:paraId="6AFA9188" w14:textId="77777777" w:rsidR="0090161F" w:rsidRDefault="0090161F" w:rsidP="0090161F">
      <w:pPr>
        <w:pStyle w:val="ListParagraph"/>
        <w:numPr>
          <w:ilvl w:val="2"/>
          <w:numId w:val="26"/>
        </w:numPr>
        <w:spacing w:before="0" w:after="0"/>
      </w:pPr>
      <w:r>
        <w:t>Leak cost between minimum of $0.00 and maximum of $0.00MM</w:t>
      </w:r>
    </w:p>
    <w:p w14:paraId="29AE0BC3" w14:textId="77777777" w:rsidR="0090161F" w:rsidRDefault="0090161F" w:rsidP="0090161F">
      <w:pPr>
        <w:pStyle w:val="ListParagraph"/>
        <w:numPr>
          <w:ilvl w:val="2"/>
          <w:numId w:val="26"/>
        </w:numPr>
        <w:spacing w:before="0" w:after="0"/>
      </w:pPr>
      <w:r>
        <w:t>Leak scenario yielded 644.0 intersections with structures, with minimum of 0.0 and maximum of 0.0 of population impacted.</w:t>
      </w:r>
    </w:p>
    <w:p w14:paraId="15060D56" w14:textId="77777777" w:rsidR="0090161F" w:rsidRDefault="0090161F" w:rsidP="0090161F">
      <w:pPr>
        <w:pStyle w:val="ListParagraph"/>
        <w:numPr>
          <w:ilvl w:val="2"/>
          <w:numId w:val="26"/>
        </w:numPr>
        <w:spacing w:before="0" w:after="0"/>
      </w:pPr>
      <w:r>
        <w:t>Leak hazard radius distributed between minimum of 3.59 and maximum of 3.59 meters.</w:t>
      </w:r>
    </w:p>
    <w:p w14:paraId="243A5963" w14:textId="77777777" w:rsidR="0090161F" w:rsidRDefault="0090161F" w:rsidP="0090161F">
      <w:pPr>
        <w:pStyle w:val="ListParagraph"/>
        <w:numPr>
          <w:ilvl w:val="2"/>
          <w:numId w:val="26"/>
        </w:numPr>
        <w:spacing w:before="0" w:after="0"/>
      </w:pPr>
      <w:r>
        <w:t>Rupture cost between minimum of $0.00 and maximum of $262.66MM</w:t>
      </w:r>
    </w:p>
    <w:p w14:paraId="6D83E6D5" w14:textId="77777777" w:rsidR="0090161F" w:rsidRDefault="0090161F" w:rsidP="0090161F">
      <w:pPr>
        <w:pStyle w:val="ListParagraph"/>
        <w:numPr>
          <w:ilvl w:val="2"/>
          <w:numId w:val="26"/>
        </w:numPr>
        <w:spacing w:before="0" w:after="0"/>
      </w:pPr>
      <w:r>
        <w:t>Rupture scenario yielded 346.0 intersections with structures, with minimum of 0.0 and maximum of 27.36 of population impacted</w:t>
      </w:r>
    </w:p>
    <w:p w14:paraId="783B583C" w14:textId="77777777" w:rsidR="0090161F" w:rsidRDefault="0090161F" w:rsidP="0090161F">
      <w:pPr>
        <w:pStyle w:val="ListParagraph"/>
        <w:numPr>
          <w:ilvl w:val="2"/>
          <w:numId w:val="26"/>
        </w:numPr>
        <w:spacing w:before="0" w:after="0"/>
      </w:pPr>
      <w:r>
        <w:t>Rupture hazard radius distributed between minimum of 122.95 and maximum of 122.95 meters.</w:t>
      </w:r>
    </w:p>
    <w:p w14:paraId="17B4F481" w14:textId="77777777" w:rsidR="0090161F" w:rsidRDefault="0090161F" w:rsidP="0090161F">
      <w:pPr>
        <w:pStyle w:val="ListParagraph"/>
        <w:numPr>
          <w:ilvl w:val="2"/>
          <w:numId w:val="26"/>
        </w:numPr>
        <w:spacing w:before="0" w:after="0"/>
      </w:pPr>
      <w:r>
        <w:t>Puncture cost between minimum of $0.00 and maximum of $0.00MM</w:t>
      </w:r>
    </w:p>
    <w:p w14:paraId="1414B256" w14:textId="77777777" w:rsidR="0090161F" w:rsidRDefault="0090161F" w:rsidP="0090161F">
      <w:pPr>
        <w:pStyle w:val="ListParagraph"/>
        <w:numPr>
          <w:ilvl w:val="2"/>
          <w:numId w:val="26"/>
        </w:numPr>
        <w:spacing w:before="0" w:after="0"/>
      </w:pPr>
      <w:r>
        <w:t>Puncture scenario yielded 730.0 intersections with structures, with minimum of 0.0 and maximum of 0.0 of population impacted</w:t>
      </w:r>
    </w:p>
    <w:p w14:paraId="790A4CEE" w14:textId="77777777" w:rsidR="0090161F" w:rsidRDefault="0090161F" w:rsidP="0090161F">
      <w:pPr>
        <w:pStyle w:val="ListParagraph"/>
        <w:numPr>
          <w:ilvl w:val="2"/>
          <w:numId w:val="26"/>
        </w:numPr>
        <w:spacing w:before="0" w:after="0"/>
      </w:pPr>
      <w:r>
        <w:t>Puncture hazard radius distributed between minimum of 14.3 and maximum of 14.3 meters.</w:t>
      </w:r>
    </w:p>
    <w:p w14:paraId="1B362F70" w14:textId="77777777" w:rsidR="0090161F" w:rsidRDefault="0090161F" w:rsidP="0090161F">
      <w:pPr>
        <w:pStyle w:val="ListParagraph"/>
        <w:numPr>
          <w:ilvl w:val="2"/>
          <w:numId w:val="26"/>
        </w:numPr>
        <w:spacing w:before="0" w:after="0"/>
      </w:pPr>
      <w:r>
        <w:t>Product type is Crude Oil.</w:t>
      </w:r>
    </w:p>
    <w:p w14:paraId="08C6A199" w14:textId="77777777" w:rsidR="0090161F" w:rsidRDefault="0090161F" w:rsidP="0090161F">
      <w:pPr>
        <w:pStyle w:val="ListParagraph"/>
        <w:numPr>
          <w:ilvl w:val="2"/>
          <w:numId w:val="26"/>
        </w:numPr>
        <w:spacing w:before="0" w:after="0"/>
      </w:pPr>
      <w:r>
        <w:t>Class area location is/are 1.0, 3.0.</w:t>
      </w:r>
    </w:p>
    <w:p w14:paraId="4732301E" w14:textId="77777777" w:rsidR="0090161F" w:rsidRDefault="0090161F" w:rsidP="0090161F">
      <w:pPr>
        <w:pStyle w:val="ListParagraph"/>
        <w:numPr>
          <w:ilvl w:val="1"/>
          <w:numId w:val="26"/>
        </w:numPr>
        <w:spacing w:before="0" w:after="0"/>
      </w:pPr>
      <w:r>
        <w:t>Total length driven by Environmental: 959.94 meters.</w:t>
      </w:r>
    </w:p>
    <w:p w14:paraId="6B6CB7F4" w14:textId="77777777" w:rsidR="0090161F" w:rsidRDefault="0090161F" w:rsidP="0090161F">
      <w:pPr>
        <w:pStyle w:val="ListParagraph"/>
        <w:numPr>
          <w:ilvl w:val="1"/>
          <w:numId w:val="26"/>
        </w:numPr>
        <w:spacing w:before="0" w:after="0"/>
      </w:pPr>
      <w:r>
        <w:t>Environmental Cost distributed between minimum of $1.90 and maximum of $38.09MM:</w:t>
      </w:r>
    </w:p>
    <w:p w14:paraId="44D9E94D" w14:textId="77777777" w:rsidR="0090161F" w:rsidRDefault="0090161F" w:rsidP="0090161F">
      <w:pPr>
        <w:pStyle w:val="ListParagraph"/>
        <w:numPr>
          <w:ilvl w:val="2"/>
          <w:numId w:val="26"/>
        </w:numPr>
        <w:spacing w:before="0" w:after="0"/>
      </w:pPr>
      <w:r>
        <w:t>Leak cost between minimum of $0.11 and maximum of $36.20MM</w:t>
      </w:r>
    </w:p>
    <w:p w14:paraId="76D80AE8" w14:textId="77777777" w:rsidR="0090161F" w:rsidRDefault="0090161F" w:rsidP="0090161F">
      <w:pPr>
        <w:pStyle w:val="ListParagraph"/>
        <w:numPr>
          <w:ilvl w:val="2"/>
          <w:numId w:val="26"/>
        </w:numPr>
        <w:spacing w:before="0" w:after="0"/>
      </w:pPr>
      <w:r>
        <w:t>Leak spill volume between a minimum of 1378.15 and maximum of 341534.72 gallons</w:t>
      </w:r>
    </w:p>
    <w:p w14:paraId="5927619D" w14:textId="77777777" w:rsidR="0090161F" w:rsidRDefault="0090161F" w:rsidP="0090161F">
      <w:pPr>
        <w:pStyle w:val="ListParagraph"/>
        <w:numPr>
          <w:ilvl w:val="2"/>
          <w:numId w:val="26"/>
        </w:numPr>
        <w:spacing w:before="0" w:after="0"/>
      </w:pPr>
      <w:r>
        <w:t>Rupture cost between minimum of $9.19 and maximum of $91.84MM</w:t>
      </w:r>
    </w:p>
    <w:p w14:paraId="56D89D46" w14:textId="77777777" w:rsidR="0090161F" w:rsidRDefault="0090161F" w:rsidP="0090161F">
      <w:pPr>
        <w:pStyle w:val="ListParagraph"/>
        <w:numPr>
          <w:ilvl w:val="2"/>
          <w:numId w:val="26"/>
        </w:numPr>
        <w:spacing w:before="0" w:after="0"/>
      </w:pPr>
      <w:r>
        <w:lastRenderedPageBreak/>
        <w:t>Rupture spill volume is between a minimum of 86722.08 and maximum of 750536.27 gallons</w:t>
      </w:r>
    </w:p>
    <w:p w14:paraId="4F166D15" w14:textId="77777777" w:rsidR="0090161F" w:rsidRDefault="0090161F" w:rsidP="0090161F">
      <w:pPr>
        <w:pStyle w:val="ListParagraph"/>
        <w:numPr>
          <w:ilvl w:val="2"/>
          <w:numId w:val="26"/>
        </w:numPr>
        <w:spacing w:before="0" w:after="0"/>
      </w:pPr>
      <w:r>
        <w:t>Puncture cost between minimum of $3.70 and maximum of $36.20MM</w:t>
      </w:r>
    </w:p>
    <w:p w14:paraId="2A6392A0" w14:textId="77777777" w:rsidR="0090161F" w:rsidRDefault="0090161F" w:rsidP="0090161F">
      <w:pPr>
        <w:pStyle w:val="ListParagraph"/>
        <w:numPr>
          <w:ilvl w:val="2"/>
          <w:numId w:val="26"/>
        </w:numPr>
        <w:spacing w:before="0" w:after="0"/>
      </w:pPr>
      <w:r>
        <w:t>Puncture spill volume is between a minimum of 37381.34 and maximum of 341534.72 gallons</w:t>
      </w:r>
    </w:p>
    <w:p w14:paraId="48FCCF5A" w14:textId="77777777" w:rsidR="0090161F" w:rsidRDefault="0090161F" w:rsidP="0090161F">
      <w:pPr>
        <w:pStyle w:val="ListParagraph"/>
        <w:numPr>
          <w:ilvl w:val="2"/>
          <w:numId w:val="26"/>
        </w:numPr>
        <w:spacing w:before="0" w:after="0"/>
      </w:pPr>
      <w:r>
        <w:t xml:space="preserve">Land use distributed as </w:t>
      </w:r>
    </w:p>
    <w:p w14:paraId="25AB979F" w14:textId="77777777" w:rsidR="0090161F" w:rsidRDefault="0090161F" w:rsidP="0090161F">
      <w:pPr>
        <w:pStyle w:val="ListParagraph"/>
        <w:numPr>
          <w:ilvl w:val="3"/>
          <w:numId w:val="26"/>
        </w:numPr>
        <w:spacing w:before="0" w:after="0"/>
      </w:pPr>
      <w:r>
        <w:t>Agricultural: 236.70</w:t>
      </w:r>
    </w:p>
    <w:p w14:paraId="42E48621" w14:textId="77777777" w:rsidR="0090161F" w:rsidRDefault="0090161F" w:rsidP="0090161F">
      <w:pPr>
        <w:pStyle w:val="ListParagraph"/>
        <w:numPr>
          <w:ilvl w:val="3"/>
          <w:numId w:val="26"/>
        </w:numPr>
        <w:spacing w:before="0" w:after="0"/>
      </w:pPr>
      <w:r>
        <w:t>Forested: 419.42</w:t>
      </w:r>
    </w:p>
    <w:p w14:paraId="53FA71E2" w14:textId="77777777" w:rsidR="0090161F" w:rsidRDefault="0090161F" w:rsidP="0090161F">
      <w:pPr>
        <w:pStyle w:val="ListParagraph"/>
        <w:numPr>
          <w:ilvl w:val="3"/>
          <w:numId w:val="26"/>
        </w:numPr>
        <w:spacing w:before="0" w:after="0"/>
      </w:pPr>
      <w:r>
        <w:t>High Density Residential: 30.00</w:t>
      </w:r>
    </w:p>
    <w:p w14:paraId="49EFD965" w14:textId="77777777" w:rsidR="0090161F" w:rsidRDefault="0090161F" w:rsidP="0090161F">
      <w:pPr>
        <w:pStyle w:val="ListParagraph"/>
        <w:numPr>
          <w:ilvl w:val="3"/>
          <w:numId w:val="26"/>
        </w:numPr>
        <w:spacing w:before="0" w:after="0"/>
      </w:pPr>
      <w:r>
        <w:t>Remote: 351.62</w:t>
      </w:r>
    </w:p>
    <w:p w14:paraId="1173DFEB" w14:textId="77777777" w:rsidR="0090161F" w:rsidRDefault="0090161F" w:rsidP="0090161F">
      <w:pPr>
        <w:pStyle w:val="ListParagraph"/>
        <w:numPr>
          <w:ilvl w:val="3"/>
          <w:numId w:val="26"/>
        </w:numPr>
        <w:spacing w:before="0" w:after="0"/>
      </w:pPr>
      <w:r>
        <w:t>Water Course: 12.19</w:t>
      </w:r>
    </w:p>
    <w:p w14:paraId="25620740" w14:textId="77777777" w:rsidR="0090161F" w:rsidRDefault="0090161F" w:rsidP="0090161F">
      <w:pPr>
        <w:pStyle w:val="ListParagraph"/>
        <w:numPr>
          <w:ilvl w:val="1"/>
          <w:numId w:val="26"/>
        </w:numPr>
        <w:spacing w:before="0" w:after="0"/>
      </w:pPr>
      <w:r>
        <w:t>Total length driven by Economic Loss: 30.0 meters.</w:t>
      </w:r>
    </w:p>
    <w:p w14:paraId="3CBCE3AA" w14:textId="77777777" w:rsidR="0090161F" w:rsidRDefault="0090161F" w:rsidP="0090161F">
      <w:pPr>
        <w:pStyle w:val="ListParagraph"/>
        <w:numPr>
          <w:ilvl w:val="1"/>
          <w:numId w:val="26"/>
        </w:numPr>
        <w:spacing w:before="0" w:after="0"/>
      </w:pPr>
      <w:r>
        <w:t>Economic Loss Cost distributed between minimum of $2.49 and maximum of $3.41MM:</w:t>
      </w:r>
    </w:p>
    <w:p w14:paraId="3576BA30" w14:textId="77777777" w:rsidR="0090161F" w:rsidRDefault="0090161F" w:rsidP="0090161F">
      <w:pPr>
        <w:pStyle w:val="ListParagraph"/>
        <w:numPr>
          <w:ilvl w:val="2"/>
          <w:numId w:val="26"/>
        </w:numPr>
        <w:spacing w:before="0" w:after="0"/>
      </w:pPr>
      <w:r>
        <w:t>Repair costs between minimum of $73,000.00 and maximum of $404,000.00.</w:t>
      </w:r>
    </w:p>
    <w:p w14:paraId="26D19D94" w14:textId="77777777" w:rsidR="0090161F" w:rsidRDefault="0090161F" w:rsidP="0090161F">
      <w:pPr>
        <w:pStyle w:val="ListParagraph"/>
        <w:numPr>
          <w:ilvl w:val="2"/>
          <w:numId w:val="26"/>
        </w:numPr>
        <w:spacing w:before="0" w:after="0"/>
      </w:pPr>
      <w:r>
        <w:t>Outage losses between minimum of $2,400,000.00 and maximum of $2,400,000.00.</w:t>
      </w:r>
    </w:p>
    <w:p w14:paraId="5296FDF2" w14:textId="77777777" w:rsidR="0090161F" w:rsidRDefault="0090161F" w:rsidP="0090161F">
      <w:pPr>
        <w:pStyle w:val="ListParagraph"/>
        <w:numPr>
          <w:ilvl w:val="2"/>
          <w:numId w:val="26"/>
        </w:numPr>
        <w:spacing w:before="0" w:after="0"/>
      </w:pPr>
      <w:r>
        <w:t>Product type is Crude Oil.</w:t>
      </w:r>
    </w:p>
    <w:p w14:paraId="05991C30" w14:textId="77777777" w:rsidR="0090161F" w:rsidRDefault="0090161F" w:rsidP="0090161F">
      <w:pPr>
        <w:pStyle w:val="ListParagraph"/>
        <w:numPr>
          <w:ilvl w:val="2"/>
          <w:numId w:val="26"/>
        </w:numPr>
        <w:spacing w:before="0" w:after="0"/>
      </w:pPr>
      <w:r>
        <w:t>Leak cost between minimum of $2.47 and maximum of $2.85MM</w:t>
      </w:r>
    </w:p>
    <w:p w14:paraId="5DDB06CC" w14:textId="77777777" w:rsidR="0090161F" w:rsidRDefault="0090161F" w:rsidP="0090161F">
      <w:pPr>
        <w:pStyle w:val="ListParagraph"/>
        <w:numPr>
          <w:ilvl w:val="2"/>
          <w:numId w:val="26"/>
        </w:numPr>
        <w:spacing w:before="0" w:after="0"/>
      </w:pPr>
      <w:r>
        <w:t>Leak scenario yielded 644.0 intersections with structures, with minimum of $25,000.00 and maximum of $25,000.00 in cost of structures impacted.</w:t>
      </w:r>
    </w:p>
    <w:p w14:paraId="36A0A424" w14:textId="77777777" w:rsidR="0090161F" w:rsidRDefault="0090161F" w:rsidP="0090161F">
      <w:pPr>
        <w:pStyle w:val="ListParagraph"/>
        <w:numPr>
          <w:ilvl w:val="2"/>
          <w:numId w:val="26"/>
        </w:numPr>
        <w:spacing w:before="0" w:after="0"/>
      </w:pPr>
      <w:r>
        <w:t>Leak product loss costs between minimum of $1,529.09 and maximum of $378,940.90</w:t>
      </w:r>
    </w:p>
    <w:p w14:paraId="4BC5BF5C" w14:textId="77777777" w:rsidR="0090161F" w:rsidRDefault="0090161F" w:rsidP="0090161F">
      <w:pPr>
        <w:pStyle w:val="ListParagraph"/>
        <w:numPr>
          <w:ilvl w:val="2"/>
          <w:numId w:val="26"/>
        </w:numPr>
        <w:spacing w:before="0" w:after="0"/>
      </w:pPr>
      <w:r>
        <w:t>Rupture cost between minimum of $2.57 and maximum of $6.42MM</w:t>
      </w:r>
    </w:p>
    <w:p w14:paraId="7C4B14CB" w14:textId="77777777" w:rsidR="0090161F" w:rsidRDefault="0090161F" w:rsidP="0090161F">
      <w:pPr>
        <w:pStyle w:val="ListParagraph"/>
        <w:numPr>
          <w:ilvl w:val="2"/>
          <w:numId w:val="26"/>
        </w:numPr>
        <w:spacing w:before="0" w:after="0"/>
      </w:pPr>
      <w:r>
        <w:t>Rupture scenario yielded 346.0 intersections with structures, with minimum of $25,000.00 and maximum of $3,238,416.00 in cost of structures impacted</w:t>
      </w:r>
    </w:p>
    <w:p w14:paraId="6769B0EC" w14:textId="77777777" w:rsidR="0090161F" w:rsidRDefault="0090161F" w:rsidP="0090161F">
      <w:pPr>
        <w:pStyle w:val="ListParagraph"/>
        <w:numPr>
          <w:ilvl w:val="2"/>
          <w:numId w:val="26"/>
        </w:numPr>
        <w:spacing w:before="0" w:after="0"/>
      </w:pPr>
      <w:r>
        <w:t>Rupture product loss costs between minimum of $96,220.21 and maximum of $832,737.86</w:t>
      </w:r>
    </w:p>
    <w:p w14:paraId="5CB52D44" w14:textId="77777777" w:rsidR="0090161F" w:rsidRDefault="0090161F" w:rsidP="0090161F">
      <w:pPr>
        <w:pStyle w:val="ListParagraph"/>
        <w:numPr>
          <w:ilvl w:val="2"/>
          <w:numId w:val="26"/>
        </w:numPr>
        <w:spacing w:before="0" w:after="0"/>
      </w:pPr>
      <w:r>
        <w:t>Puncture cost between minimum of $2.51 and maximum of $2.87MM</w:t>
      </w:r>
    </w:p>
    <w:p w14:paraId="2D967A3F" w14:textId="77777777" w:rsidR="0090161F" w:rsidRDefault="0090161F" w:rsidP="0090161F">
      <w:pPr>
        <w:pStyle w:val="ListParagraph"/>
        <w:numPr>
          <w:ilvl w:val="2"/>
          <w:numId w:val="26"/>
        </w:numPr>
        <w:spacing w:before="0" w:after="0"/>
      </w:pPr>
      <w:r>
        <w:t>Puncture scenario yielded 730.0 intersections with structures, with minimum of $25,000.00 and maximum of $25,000.00 in cost of structures impacted</w:t>
      </w:r>
    </w:p>
    <w:p w14:paraId="00DC95FD" w14:textId="77777777" w:rsidR="0090161F" w:rsidRDefault="0090161F" w:rsidP="0090161F">
      <w:pPr>
        <w:pStyle w:val="ListParagraph"/>
        <w:numPr>
          <w:ilvl w:val="2"/>
          <w:numId w:val="26"/>
        </w:numPr>
        <w:spacing w:before="0" w:after="0"/>
      </w:pPr>
      <w:r>
        <w:t>Puncture product Loss costs between minimum of $41,475.49 and maximum of $378,940.90"</w:t>
      </w:r>
    </w:p>
    <w:p w14:paraId="2972A8E2" w14:textId="77777777" w:rsidR="0090161F" w:rsidRDefault="0090161F" w:rsidP="0090161F">
      <w:pPr>
        <w:pStyle w:val="ListParagraph"/>
        <w:numPr>
          <w:ilvl w:val="0"/>
          <w:numId w:val="26"/>
        </w:numPr>
        <w:spacing w:before="0" w:after="0"/>
      </w:pPr>
      <w:r>
        <w:t>"ROCKY MOUNTAIN HOUSE TO SILVER SPRINGS NPS 8</w:t>
      </w:r>
    </w:p>
    <w:p w14:paraId="2EC5B2C1" w14:textId="77777777" w:rsidR="0090161F" w:rsidRDefault="0090161F" w:rsidP="0090161F">
      <w:pPr>
        <w:pStyle w:val="ListParagraph"/>
        <w:numPr>
          <w:ilvl w:val="1"/>
          <w:numId w:val="26"/>
        </w:numPr>
        <w:spacing w:before="0" w:after="0"/>
      </w:pPr>
      <w:r>
        <w:t>Total Cumulative Length (m):</w:t>
      </w:r>
      <w:r>
        <w:tab/>
        <w:t>689.85</w:t>
      </w:r>
    </w:p>
    <w:p w14:paraId="7167747C" w14:textId="77777777" w:rsidR="0090161F" w:rsidRDefault="0090161F" w:rsidP="0090161F">
      <w:pPr>
        <w:pStyle w:val="ListParagraph"/>
        <w:numPr>
          <w:ilvl w:val="1"/>
          <w:numId w:val="26"/>
        </w:numPr>
        <w:spacing w:before="0" w:after="0"/>
      </w:pPr>
      <w:r>
        <w:t>Likelihood of failure distributed between minimum of 5.367e-02 and maximum of 7.209e-01.</w:t>
      </w:r>
    </w:p>
    <w:p w14:paraId="28EC9D7D" w14:textId="77777777" w:rsidR="0090161F" w:rsidRDefault="0090161F" w:rsidP="0090161F">
      <w:pPr>
        <w:pStyle w:val="ListParagraph"/>
        <w:numPr>
          <w:ilvl w:val="2"/>
          <w:numId w:val="26"/>
        </w:numPr>
        <w:spacing w:before="0" w:after="0"/>
      </w:pPr>
      <w:r>
        <w:t>ILI Date of 2014-12-08 00:00:00</w:t>
      </w:r>
    </w:p>
    <w:p w14:paraId="18629DF4" w14:textId="77777777" w:rsidR="0090161F" w:rsidRDefault="0090161F" w:rsidP="0090161F">
      <w:pPr>
        <w:pStyle w:val="ListParagraph"/>
        <w:numPr>
          <w:ilvl w:val="2"/>
          <w:numId w:val="26"/>
        </w:numPr>
        <w:spacing w:before="0" w:after="0"/>
      </w:pPr>
      <w:r>
        <w:t>ILI tool of USCD</w:t>
      </w:r>
    </w:p>
    <w:p w14:paraId="1A524F71" w14:textId="77777777" w:rsidR="0090161F" w:rsidRDefault="0090161F" w:rsidP="0090161F">
      <w:pPr>
        <w:pStyle w:val="ListParagraph"/>
        <w:numPr>
          <w:ilvl w:val="2"/>
          <w:numId w:val="26"/>
        </w:numPr>
        <w:spacing w:before="0" w:after="0"/>
      </w:pPr>
      <w:r>
        <w:t>Cracks identified 26.0</w:t>
      </w:r>
    </w:p>
    <w:p w14:paraId="62BE658F" w14:textId="77777777" w:rsidR="0090161F" w:rsidRDefault="0090161F" w:rsidP="0090161F">
      <w:pPr>
        <w:pStyle w:val="ListParagraph"/>
        <w:numPr>
          <w:ilvl w:val="2"/>
          <w:numId w:val="26"/>
        </w:numPr>
        <w:spacing w:before="0" w:after="0"/>
      </w:pPr>
      <w:r>
        <w:t>Depth fraction between 0.42 and 0.84</w:t>
      </w:r>
    </w:p>
    <w:p w14:paraId="3D4B120A" w14:textId="77777777" w:rsidR="0090161F" w:rsidRDefault="0090161F" w:rsidP="0090161F">
      <w:pPr>
        <w:pStyle w:val="ListParagraph"/>
        <w:numPr>
          <w:ilvl w:val="2"/>
          <w:numId w:val="26"/>
        </w:numPr>
        <w:spacing w:before="0" w:after="0"/>
      </w:pPr>
      <w:r>
        <w:t>Length between 49.0 mm and 438.0 mm</w:t>
      </w:r>
    </w:p>
    <w:p w14:paraId="03FFE37A" w14:textId="77777777" w:rsidR="0090161F" w:rsidRDefault="0090161F" w:rsidP="0090161F">
      <w:pPr>
        <w:pStyle w:val="ListParagraph"/>
        <w:numPr>
          <w:ilvl w:val="1"/>
          <w:numId w:val="26"/>
        </w:numPr>
        <w:spacing w:before="0" w:after="0"/>
      </w:pPr>
      <w:r>
        <w:t>Consequence of failure distributed between minimum of $0.74 and maximum of $124.85MM</w:t>
      </w:r>
    </w:p>
    <w:p w14:paraId="0AC66AA2" w14:textId="77777777" w:rsidR="0090161F" w:rsidRDefault="0090161F" w:rsidP="0090161F">
      <w:pPr>
        <w:pStyle w:val="ListParagraph"/>
        <w:numPr>
          <w:ilvl w:val="1"/>
          <w:numId w:val="26"/>
        </w:numPr>
        <w:spacing w:before="0" w:after="0"/>
      </w:pPr>
      <w:r>
        <w:t>Total length driven by Safety: 149.97 meters.</w:t>
      </w:r>
    </w:p>
    <w:p w14:paraId="78F57BE0" w14:textId="77777777" w:rsidR="0090161F" w:rsidRDefault="0090161F" w:rsidP="0090161F">
      <w:pPr>
        <w:pStyle w:val="ListParagraph"/>
        <w:numPr>
          <w:ilvl w:val="1"/>
          <w:numId w:val="26"/>
        </w:numPr>
        <w:spacing w:before="0" w:after="0"/>
      </w:pPr>
      <w:r>
        <w:t>Safety Cost distributed between minimum of $0.00 and maximum of $121.06MM:</w:t>
      </w:r>
    </w:p>
    <w:p w14:paraId="7C9E34F6" w14:textId="77777777" w:rsidR="0090161F" w:rsidRDefault="0090161F" w:rsidP="0090161F">
      <w:pPr>
        <w:pStyle w:val="ListParagraph"/>
        <w:numPr>
          <w:ilvl w:val="2"/>
          <w:numId w:val="26"/>
        </w:numPr>
        <w:spacing w:before="0" w:after="0"/>
      </w:pPr>
      <w:r>
        <w:t>Leak cost between minimum of $0.00 and maximum of $121.06MM</w:t>
      </w:r>
    </w:p>
    <w:p w14:paraId="5C62B37B" w14:textId="77777777" w:rsidR="0090161F" w:rsidRDefault="0090161F" w:rsidP="0090161F">
      <w:pPr>
        <w:pStyle w:val="ListParagraph"/>
        <w:numPr>
          <w:ilvl w:val="2"/>
          <w:numId w:val="26"/>
        </w:numPr>
        <w:spacing w:before="0" w:after="0"/>
      </w:pPr>
      <w:r>
        <w:t>Leak scenario yielded 1.0 intersections with structures, with minimum of 12.61 and maximum of 12.61 of population impacted.</w:t>
      </w:r>
    </w:p>
    <w:p w14:paraId="518C6819" w14:textId="77777777" w:rsidR="0090161F" w:rsidRDefault="0090161F" w:rsidP="0090161F">
      <w:pPr>
        <w:pStyle w:val="ListParagraph"/>
        <w:numPr>
          <w:ilvl w:val="2"/>
          <w:numId w:val="26"/>
        </w:numPr>
        <w:spacing w:before="0" w:after="0"/>
      </w:pPr>
      <w:r>
        <w:t>Leak hazard radius distributed between minimum of 11.46 and maximum of 12.03 meters.</w:t>
      </w:r>
    </w:p>
    <w:p w14:paraId="12826EF0" w14:textId="77777777" w:rsidR="0090161F" w:rsidRDefault="0090161F" w:rsidP="0090161F">
      <w:pPr>
        <w:pStyle w:val="ListParagraph"/>
        <w:numPr>
          <w:ilvl w:val="2"/>
          <w:numId w:val="26"/>
        </w:numPr>
        <w:spacing w:before="0" w:after="0"/>
      </w:pPr>
      <w:r>
        <w:lastRenderedPageBreak/>
        <w:t>Rupture cost between minimum of $0.00 and maximum of $121.06MM</w:t>
      </w:r>
    </w:p>
    <w:p w14:paraId="30E69739" w14:textId="77777777" w:rsidR="0090161F" w:rsidRDefault="0090161F" w:rsidP="0090161F">
      <w:pPr>
        <w:pStyle w:val="ListParagraph"/>
        <w:numPr>
          <w:ilvl w:val="2"/>
          <w:numId w:val="26"/>
        </w:numPr>
        <w:spacing w:before="0" w:after="0"/>
      </w:pPr>
      <w:r>
        <w:t>Rupture scenario yielded 40.0 intersections with structures, with minimum of 2.28 and maximum of 12.61 of population impacted</w:t>
      </w:r>
    </w:p>
    <w:p w14:paraId="19443BBA" w14:textId="77777777" w:rsidR="0090161F" w:rsidRDefault="0090161F" w:rsidP="0090161F">
      <w:pPr>
        <w:pStyle w:val="ListParagraph"/>
        <w:numPr>
          <w:ilvl w:val="2"/>
          <w:numId w:val="26"/>
        </w:numPr>
        <w:spacing w:before="0" w:after="0"/>
      </w:pPr>
      <w:r>
        <w:t>Rupture hazard radius distributed between minimum of 132.52 and maximum of 138.23 meters.</w:t>
      </w:r>
    </w:p>
    <w:p w14:paraId="69B41620" w14:textId="77777777" w:rsidR="0090161F" w:rsidRDefault="0090161F" w:rsidP="0090161F">
      <w:pPr>
        <w:pStyle w:val="ListParagraph"/>
        <w:numPr>
          <w:ilvl w:val="2"/>
          <w:numId w:val="26"/>
        </w:numPr>
        <w:spacing w:before="0" w:after="0"/>
      </w:pPr>
      <w:r>
        <w:t>Puncture cost between minimum of $0.00 and maximum of $121.06MM</w:t>
      </w:r>
    </w:p>
    <w:p w14:paraId="3CC1B55F" w14:textId="77777777" w:rsidR="0090161F" w:rsidRDefault="0090161F" w:rsidP="0090161F">
      <w:pPr>
        <w:pStyle w:val="ListParagraph"/>
        <w:numPr>
          <w:ilvl w:val="2"/>
          <w:numId w:val="26"/>
        </w:numPr>
        <w:spacing w:before="0" w:after="0"/>
      </w:pPr>
      <w:r>
        <w:t>Puncture scenario yielded 19.0 intersections with structures, with minimum of 12.61 and maximum of 12.61 of population impacted</w:t>
      </w:r>
    </w:p>
    <w:p w14:paraId="6E57DEFE" w14:textId="77777777" w:rsidR="0090161F" w:rsidRDefault="0090161F" w:rsidP="0090161F">
      <w:pPr>
        <w:pStyle w:val="ListParagraph"/>
        <w:numPr>
          <w:ilvl w:val="2"/>
          <w:numId w:val="26"/>
        </w:numPr>
        <w:spacing w:before="0" w:after="0"/>
      </w:pPr>
      <w:r>
        <w:t>Puncture hazard radius distributed between minimum of 46.57 and maximum of 48.58 meters.</w:t>
      </w:r>
    </w:p>
    <w:p w14:paraId="3C129C2D" w14:textId="77777777" w:rsidR="0090161F" w:rsidRDefault="0090161F" w:rsidP="0090161F">
      <w:pPr>
        <w:pStyle w:val="ListParagraph"/>
        <w:numPr>
          <w:ilvl w:val="2"/>
          <w:numId w:val="26"/>
        </w:numPr>
        <w:spacing w:before="0" w:after="0"/>
      </w:pPr>
      <w:r>
        <w:t>Product type is Condensate.</w:t>
      </w:r>
    </w:p>
    <w:p w14:paraId="30FE4563" w14:textId="77777777" w:rsidR="0090161F" w:rsidRDefault="0090161F" w:rsidP="0090161F">
      <w:pPr>
        <w:pStyle w:val="ListParagraph"/>
        <w:numPr>
          <w:ilvl w:val="2"/>
          <w:numId w:val="26"/>
        </w:numPr>
        <w:spacing w:before="0" w:after="0"/>
      </w:pPr>
      <w:r>
        <w:t>Class area location is/are 1.0.</w:t>
      </w:r>
    </w:p>
    <w:p w14:paraId="25B8B50B" w14:textId="77777777" w:rsidR="0090161F" w:rsidRDefault="0090161F" w:rsidP="0090161F">
      <w:pPr>
        <w:pStyle w:val="ListParagraph"/>
        <w:numPr>
          <w:ilvl w:val="1"/>
          <w:numId w:val="26"/>
        </w:numPr>
        <w:spacing w:before="0" w:after="0"/>
      </w:pPr>
      <w:r>
        <w:t>Total length driven by Environmental: 539.88 meters.</w:t>
      </w:r>
    </w:p>
    <w:p w14:paraId="3A0624D0" w14:textId="77777777" w:rsidR="0090161F" w:rsidRDefault="0090161F" w:rsidP="0090161F">
      <w:pPr>
        <w:pStyle w:val="ListParagraph"/>
        <w:numPr>
          <w:ilvl w:val="1"/>
          <w:numId w:val="26"/>
        </w:numPr>
        <w:spacing w:before="0" w:after="0"/>
      </w:pPr>
      <w:r>
        <w:t>Environmental Cost distributed between minimum of $0.47 and maximum of $1.38MM:</w:t>
      </w:r>
    </w:p>
    <w:p w14:paraId="18BF13C9" w14:textId="77777777" w:rsidR="0090161F" w:rsidRDefault="0090161F" w:rsidP="0090161F">
      <w:pPr>
        <w:pStyle w:val="ListParagraph"/>
        <w:numPr>
          <w:ilvl w:val="2"/>
          <w:numId w:val="26"/>
        </w:numPr>
        <w:spacing w:before="0" w:after="0"/>
      </w:pPr>
      <w:r>
        <w:t>Leak cost between minimum of $0.12 and maximum of $0.23MM</w:t>
      </w:r>
    </w:p>
    <w:p w14:paraId="7566BFC9" w14:textId="77777777" w:rsidR="0090161F" w:rsidRDefault="0090161F" w:rsidP="0090161F">
      <w:pPr>
        <w:pStyle w:val="ListParagraph"/>
        <w:numPr>
          <w:ilvl w:val="2"/>
          <w:numId w:val="26"/>
        </w:numPr>
        <w:spacing w:before="0" w:after="0"/>
      </w:pPr>
      <w:r>
        <w:t>Leak spill volume between a minimum of 1777.93 and maximum of 2127.03 gallons</w:t>
      </w:r>
    </w:p>
    <w:p w14:paraId="01D883F3" w14:textId="77777777" w:rsidR="0090161F" w:rsidRDefault="0090161F" w:rsidP="0090161F">
      <w:pPr>
        <w:pStyle w:val="ListParagraph"/>
        <w:numPr>
          <w:ilvl w:val="2"/>
          <w:numId w:val="26"/>
        </w:numPr>
        <w:spacing w:before="0" w:after="0"/>
      </w:pPr>
      <w:r>
        <w:t>Rupture cost between minimum of $2.17 and maximum of $4.45MM</w:t>
      </w:r>
    </w:p>
    <w:p w14:paraId="6A4AB38D" w14:textId="77777777" w:rsidR="0090161F" w:rsidRDefault="0090161F" w:rsidP="0090161F">
      <w:pPr>
        <w:pStyle w:val="ListParagraph"/>
        <w:numPr>
          <w:ilvl w:val="2"/>
          <w:numId w:val="26"/>
        </w:numPr>
        <w:spacing w:before="0" w:after="0"/>
      </w:pPr>
      <w:r>
        <w:t>Rupture spill volume is between a minimum of 27665.49 and maximum of 41993.29 gallons</w:t>
      </w:r>
    </w:p>
    <w:p w14:paraId="4ED723DB" w14:textId="77777777" w:rsidR="0090161F" w:rsidRDefault="0090161F" w:rsidP="0090161F">
      <w:pPr>
        <w:pStyle w:val="ListParagraph"/>
        <w:numPr>
          <w:ilvl w:val="2"/>
          <w:numId w:val="26"/>
        </w:numPr>
        <w:spacing w:before="0" w:after="0"/>
      </w:pPr>
      <w:r>
        <w:t>Puncture cost between minimum of $4.02 and maximum of $7.41MM</w:t>
      </w:r>
    </w:p>
    <w:p w14:paraId="2E876E2A" w14:textId="77777777" w:rsidR="0090161F" w:rsidRDefault="0090161F" w:rsidP="0090161F">
      <w:pPr>
        <w:pStyle w:val="ListParagraph"/>
        <w:numPr>
          <w:ilvl w:val="2"/>
          <w:numId w:val="26"/>
        </w:numPr>
        <w:spacing w:before="0" w:after="0"/>
      </w:pPr>
      <w:r>
        <w:t>Puncture spill volume is between a minimum of 58418.89 and maximum of 69889.48 gallons</w:t>
      </w:r>
    </w:p>
    <w:p w14:paraId="1C9A006D" w14:textId="77777777" w:rsidR="0090161F" w:rsidRDefault="0090161F" w:rsidP="0090161F">
      <w:pPr>
        <w:pStyle w:val="ListParagraph"/>
        <w:numPr>
          <w:ilvl w:val="2"/>
          <w:numId w:val="26"/>
        </w:numPr>
        <w:spacing w:before="0" w:after="0"/>
      </w:pPr>
      <w:r>
        <w:t xml:space="preserve">Land use distributed as </w:t>
      </w:r>
    </w:p>
    <w:p w14:paraId="5B0F0DCB" w14:textId="77777777" w:rsidR="0090161F" w:rsidRDefault="0090161F" w:rsidP="0090161F">
      <w:pPr>
        <w:pStyle w:val="ListParagraph"/>
        <w:numPr>
          <w:ilvl w:val="3"/>
          <w:numId w:val="26"/>
        </w:numPr>
        <w:spacing w:before="0" w:after="0"/>
      </w:pPr>
      <w:r>
        <w:t>Agricultural: 419.83</w:t>
      </w:r>
    </w:p>
    <w:p w14:paraId="6B91076D" w14:textId="77777777" w:rsidR="0090161F" w:rsidRDefault="0090161F" w:rsidP="0090161F">
      <w:pPr>
        <w:pStyle w:val="ListParagraph"/>
        <w:numPr>
          <w:ilvl w:val="3"/>
          <w:numId w:val="26"/>
        </w:numPr>
        <w:spacing w:before="0" w:after="0"/>
      </w:pPr>
      <w:r>
        <w:t>Forested: 142.13</w:t>
      </w:r>
    </w:p>
    <w:p w14:paraId="35D6C2E8" w14:textId="77777777" w:rsidR="0090161F" w:rsidRDefault="0090161F" w:rsidP="0090161F">
      <w:pPr>
        <w:pStyle w:val="ListParagraph"/>
        <w:numPr>
          <w:ilvl w:val="3"/>
          <w:numId w:val="26"/>
        </w:numPr>
        <w:spacing w:before="0" w:after="0"/>
      </w:pPr>
      <w:r>
        <w:t>Low Density Residential: 127.89</w:t>
      </w:r>
    </w:p>
    <w:p w14:paraId="0AFFFDC0" w14:textId="77777777" w:rsidR="0090161F" w:rsidRDefault="0090161F" w:rsidP="0090161F">
      <w:pPr>
        <w:pStyle w:val="ListParagraph"/>
        <w:numPr>
          <w:ilvl w:val="0"/>
          <w:numId w:val="26"/>
        </w:numPr>
        <w:spacing w:before="0" w:after="0"/>
      </w:pPr>
      <w:r>
        <w:t>"COCHRANE TO ROCKY MOUNTAIN HOUSE NPS 8</w:t>
      </w:r>
    </w:p>
    <w:p w14:paraId="19B65C75" w14:textId="77777777" w:rsidR="0090161F" w:rsidRDefault="0090161F" w:rsidP="0090161F">
      <w:pPr>
        <w:pStyle w:val="ListParagraph"/>
        <w:numPr>
          <w:ilvl w:val="1"/>
          <w:numId w:val="26"/>
        </w:numPr>
        <w:spacing w:before="0" w:after="0"/>
      </w:pPr>
      <w:r>
        <w:t>Total Cumulative Length (m):</w:t>
      </w:r>
      <w:r>
        <w:tab/>
        <w:t>479.99</w:t>
      </w:r>
    </w:p>
    <w:p w14:paraId="0405C6B4" w14:textId="77777777" w:rsidR="0090161F" w:rsidRDefault="0090161F" w:rsidP="0090161F">
      <w:pPr>
        <w:pStyle w:val="ListParagraph"/>
        <w:numPr>
          <w:ilvl w:val="1"/>
          <w:numId w:val="26"/>
        </w:numPr>
        <w:spacing w:before="0" w:after="0"/>
      </w:pPr>
      <w:r>
        <w:t>Likelihood of failure distributed between minimum of 6.025e-03 and maximum of 9.574e-01.</w:t>
      </w:r>
    </w:p>
    <w:p w14:paraId="6CA4A4D4" w14:textId="77777777" w:rsidR="0090161F" w:rsidRDefault="0090161F" w:rsidP="0090161F">
      <w:pPr>
        <w:pStyle w:val="ListParagraph"/>
        <w:numPr>
          <w:ilvl w:val="2"/>
          <w:numId w:val="26"/>
        </w:numPr>
        <w:spacing w:before="0" w:after="0"/>
      </w:pPr>
      <w:r>
        <w:t>ILI Date of 2017-06-03 00:00:00</w:t>
      </w:r>
    </w:p>
    <w:p w14:paraId="03545720" w14:textId="77777777" w:rsidR="0090161F" w:rsidRDefault="0090161F" w:rsidP="0090161F">
      <w:pPr>
        <w:pStyle w:val="ListParagraph"/>
        <w:numPr>
          <w:ilvl w:val="2"/>
          <w:numId w:val="26"/>
        </w:numPr>
        <w:spacing w:before="0" w:after="0"/>
      </w:pPr>
      <w:r>
        <w:t>ILI tool of USCD</w:t>
      </w:r>
    </w:p>
    <w:p w14:paraId="559F0EB6" w14:textId="77777777" w:rsidR="0090161F" w:rsidRDefault="0090161F" w:rsidP="0090161F">
      <w:pPr>
        <w:pStyle w:val="ListParagraph"/>
        <w:numPr>
          <w:ilvl w:val="2"/>
          <w:numId w:val="26"/>
        </w:numPr>
        <w:spacing w:before="0" w:after="0"/>
      </w:pPr>
      <w:r>
        <w:t>Cracks identified 18.0</w:t>
      </w:r>
    </w:p>
    <w:p w14:paraId="52043CC7" w14:textId="77777777" w:rsidR="0090161F" w:rsidRDefault="0090161F" w:rsidP="0090161F">
      <w:pPr>
        <w:pStyle w:val="ListParagraph"/>
        <w:numPr>
          <w:ilvl w:val="2"/>
          <w:numId w:val="26"/>
        </w:numPr>
        <w:spacing w:before="0" w:after="0"/>
      </w:pPr>
      <w:r>
        <w:t>Depth fraction between 0.15 and 0.66</w:t>
      </w:r>
    </w:p>
    <w:p w14:paraId="079C74EA" w14:textId="77777777" w:rsidR="0090161F" w:rsidRDefault="0090161F" w:rsidP="0090161F">
      <w:pPr>
        <w:pStyle w:val="ListParagraph"/>
        <w:numPr>
          <w:ilvl w:val="2"/>
          <w:numId w:val="26"/>
        </w:numPr>
        <w:spacing w:before="0" w:after="0"/>
      </w:pPr>
      <w:r>
        <w:t>Length between 96.0 mm and 2972.0 mm</w:t>
      </w:r>
    </w:p>
    <w:p w14:paraId="183DE796" w14:textId="77777777" w:rsidR="0090161F" w:rsidRDefault="0090161F" w:rsidP="0090161F">
      <w:pPr>
        <w:pStyle w:val="ListParagraph"/>
        <w:numPr>
          <w:ilvl w:val="1"/>
          <w:numId w:val="26"/>
        </w:numPr>
        <w:spacing w:before="0" w:after="0"/>
      </w:pPr>
      <w:r>
        <w:t>Consequence of failure distributed between minimum of $4.33 and maximum of $23.59MM</w:t>
      </w:r>
    </w:p>
    <w:p w14:paraId="19EA3046" w14:textId="77777777" w:rsidR="0090161F" w:rsidRDefault="0090161F" w:rsidP="0090161F">
      <w:pPr>
        <w:pStyle w:val="ListParagraph"/>
        <w:numPr>
          <w:ilvl w:val="1"/>
          <w:numId w:val="26"/>
        </w:numPr>
        <w:spacing w:before="0" w:after="0"/>
      </w:pPr>
      <w:r>
        <w:t>Total length driven by Safety: 90.0 meters.</w:t>
      </w:r>
    </w:p>
    <w:p w14:paraId="484AAB8C" w14:textId="77777777" w:rsidR="0090161F" w:rsidRDefault="0090161F" w:rsidP="0090161F">
      <w:pPr>
        <w:pStyle w:val="ListParagraph"/>
        <w:numPr>
          <w:ilvl w:val="1"/>
          <w:numId w:val="26"/>
        </w:numPr>
        <w:spacing w:before="0" w:after="0"/>
      </w:pPr>
      <w:r>
        <w:t>Safety Cost distributed between minimum of $0.00 and maximum of $19.73MM:</w:t>
      </w:r>
    </w:p>
    <w:p w14:paraId="73A3E396" w14:textId="77777777" w:rsidR="0090161F" w:rsidRDefault="0090161F" w:rsidP="0090161F">
      <w:pPr>
        <w:pStyle w:val="ListParagraph"/>
        <w:numPr>
          <w:ilvl w:val="2"/>
          <w:numId w:val="26"/>
        </w:numPr>
        <w:spacing w:before="0" w:after="0"/>
      </w:pPr>
      <w:r>
        <w:t>Leak cost between minimum of $0.00 and maximum of $0.00MM</w:t>
      </w:r>
    </w:p>
    <w:p w14:paraId="715EE780" w14:textId="77777777" w:rsidR="0090161F" w:rsidRDefault="0090161F" w:rsidP="0090161F">
      <w:pPr>
        <w:pStyle w:val="ListParagraph"/>
        <w:numPr>
          <w:ilvl w:val="2"/>
          <w:numId w:val="26"/>
        </w:numPr>
        <w:spacing w:before="0" w:after="0"/>
      </w:pPr>
      <w:r>
        <w:t>Leak scenario yielded 52.0 intersections with structures, with minimum of nan and maximum of nan of population impacted.</w:t>
      </w:r>
    </w:p>
    <w:p w14:paraId="60E41CFF" w14:textId="77777777" w:rsidR="0090161F" w:rsidRDefault="0090161F" w:rsidP="0090161F">
      <w:pPr>
        <w:pStyle w:val="ListParagraph"/>
        <w:numPr>
          <w:ilvl w:val="2"/>
          <w:numId w:val="26"/>
        </w:numPr>
        <w:spacing w:before="0" w:after="0"/>
      </w:pPr>
      <w:r>
        <w:t>Leak hazard radius distributed between minimum of 11.58 and maximum of 12.24 meters.</w:t>
      </w:r>
    </w:p>
    <w:p w14:paraId="2A395A73" w14:textId="77777777" w:rsidR="0090161F" w:rsidRDefault="0090161F" w:rsidP="0090161F">
      <w:pPr>
        <w:pStyle w:val="ListParagraph"/>
        <w:numPr>
          <w:ilvl w:val="2"/>
          <w:numId w:val="26"/>
        </w:numPr>
        <w:spacing w:before="0" w:after="0"/>
      </w:pPr>
      <w:r>
        <w:t>Rupture cost between minimum of $0.00 and maximum of $87.55MM</w:t>
      </w:r>
    </w:p>
    <w:p w14:paraId="754FB242" w14:textId="77777777" w:rsidR="0090161F" w:rsidRDefault="0090161F" w:rsidP="0090161F">
      <w:pPr>
        <w:pStyle w:val="ListParagraph"/>
        <w:numPr>
          <w:ilvl w:val="2"/>
          <w:numId w:val="26"/>
        </w:numPr>
        <w:spacing w:before="0" w:after="0"/>
      </w:pPr>
      <w:r>
        <w:t>Rupture scenario yielded 225.0 intersections with structures, with minimum of 2.28 and maximum of 9.12 of population impacted</w:t>
      </w:r>
    </w:p>
    <w:p w14:paraId="0D768EEE" w14:textId="77777777" w:rsidR="0090161F" w:rsidRDefault="0090161F" w:rsidP="0090161F">
      <w:pPr>
        <w:pStyle w:val="ListParagraph"/>
        <w:numPr>
          <w:ilvl w:val="2"/>
          <w:numId w:val="26"/>
        </w:numPr>
        <w:spacing w:before="0" w:after="0"/>
      </w:pPr>
      <w:r>
        <w:t>Rupture hazard radius distributed between minimum of 148.55 and maximum of 158.1 meters.</w:t>
      </w:r>
    </w:p>
    <w:p w14:paraId="18560B2B" w14:textId="77777777" w:rsidR="0090161F" w:rsidRDefault="0090161F" w:rsidP="0090161F">
      <w:pPr>
        <w:pStyle w:val="ListParagraph"/>
        <w:numPr>
          <w:ilvl w:val="2"/>
          <w:numId w:val="26"/>
        </w:numPr>
        <w:spacing w:before="0" w:after="0"/>
      </w:pPr>
      <w:r>
        <w:t>Puncture cost between minimum of $0.00 and maximum of $21.89MM</w:t>
      </w:r>
    </w:p>
    <w:p w14:paraId="37F727C5" w14:textId="77777777" w:rsidR="0090161F" w:rsidRDefault="0090161F" w:rsidP="0090161F">
      <w:pPr>
        <w:pStyle w:val="ListParagraph"/>
        <w:numPr>
          <w:ilvl w:val="2"/>
          <w:numId w:val="26"/>
        </w:numPr>
        <w:spacing w:before="0" w:after="0"/>
      </w:pPr>
      <w:r>
        <w:lastRenderedPageBreak/>
        <w:t>Puncture scenario yielded 133.0 intersections with structures, with minimum of 2.28 and maximum of 2.28 of population impacted</w:t>
      </w:r>
    </w:p>
    <w:p w14:paraId="1FBD7E6B" w14:textId="77777777" w:rsidR="0090161F" w:rsidRDefault="0090161F" w:rsidP="0090161F">
      <w:pPr>
        <w:pStyle w:val="ListParagraph"/>
        <w:numPr>
          <w:ilvl w:val="2"/>
          <w:numId w:val="26"/>
        </w:numPr>
        <w:spacing w:before="0" w:after="0"/>
      </w:pPr>
      <w:r>
        <w:t>Puncture hazard radius distributed between minimum of 54.35 and maximum of 57.84 meters.</w:t>
      </w:r>
    </w:p>
    <w:p w14:paraId="43A79E25" w14:textId="77777777" w:rsidR="0090161F" w:rsidRDefault="0090161F" w:rsidP="0090161F">
      <w:pPr>
        <w:pStyle w:val="ListParagraph"/>
        <w:numPr>
          <w:ilvl w:val="2"/>
          <w:numId w:val="26"/>
        </w:numPr>
        <w:spacing w:before="0" w:after="0"/>
      </w:pPr>
      <w:r>
        <w:t>Product type is NGL.</w:t>
      </w:r>
    </w:p>
    <w:p w14:paraId="106AD207" w14:textId="77777777" w:rsidR="0090161F" w:rsidRDefault="0090161F" w:rsidP="0090161F">
      <w:pPr>
        <w:pStyle w:val="ListParagraph"/>
        <w:numPr>
          <w:ilvl w:val="2"/>
          <w:numId w:val="26"/>
        </w:numPr>
        <w:spacing w:before="0" w:after="0"/>
      </w:pPr>
      <w:r>
        <w:t>Class area location is/are 1.0.</w:t>
      </w:r>
    </w:p>
    <w:p w14:paraId="6D080F30" w14:textId="77777777" w:rsidR="0090161F" w:rsidRDefault="0090161F" w:rsidP="0090161F">
      <w:pPr>
        <w:pStyle w:val="ListParagraph"/>
        <w:numPr>
          <w:ilvl w:val="1"/>
          <w:numId w:val="26"/>
        </w:numPr>
        <w:spacing w:before="0" w:after="0"/>
      </w:pPr>
      <w:r>
        <w:t>Total length driven by Economic Loss: 389.99 meters.</w:t>
      </w:r>
    </w:p>
    <w:p w14:paraId="693B8A90" w14:textId="77777777" w:rsidR="0090161F" w:rsidRDefault="0090161F" w:rsidP="0090161F">
      <w:pPr>
        <w:pStyle w:val="ListParagraph"/>
        <w:numPr>
          <w:ilvl w:val="1"/>
          <w:numId w:val="26"/>
        </w:numPr>
        <w:spacing w:before="0" w:after="0"/>
      </w:pPr>
      <w:r>
        <w:t>Economic Loss Cost distributed between minimum of $3.73 and maximum of $5.12MM:</w:t>
      </w:r>
    </w:p>
    <w:p w14:paraId="2C3FA655" w14:textId="77777777" w:rsidR="0090161F" w:rsidRDefault="0090161F" w:rsidP="0090161F">
      <w:pPr>
        <w:pStyle w:val="ListParagraph"/>
        <w:numPr>
          <w:ilvl w:val="2"/>
          <w:numId w:val="26"/>
        </w:numPr>
        <w:spacing w:before="0" w:after="0"/>
      </w:pPr>
      <w:r>
        <w:t>Repair costs between minimum of $14,500.00 and maximum of $14,500.00.</w:t>
      </w:r>
    </w:p>
    <w:p w14:paraId="20DCD390" w14:textId="77777777" w:rsidR="0090161F" w:rsidRDefault="0090161F" w:rsidP="0090161F">
      <w:pPr>
        <w:pStyle w:val="ListParagraph"/>
        <w:numPr>
          <w:ilvl w:val="2"/>
          <w:numId w:val="26"/>
        </w:numPr>
        <w:spacing w:before="0" w:after="0"/>
      </w:pPr>
      <w:r>
        <w:t>Outage losses between minimum of $200,000.00 and maximum of $200,000.00.</w:t>
      </w:r>
    </w:p>
    <w:p w14:paraId="52ACF621" w14:textId="77777777" w:rsidR="0090161F" w:rsidRDefault="0090161F" w:rsidP="0090161F">
      <w:pPr>
        <w:pStyle w:val="ListParagraph"/>
        <w:numPr>
          <w:ilvl w:val="2"/>
          <w:numId w:val="26"/>
        </w:numPr>
        <w:spacing w:before="0" w:after="0"/>
      </w:pPr>
      <w:r>
        <w:t>Product type is NGL.</w:t>
      </w:r>
    </w:p>
    <w:p w14:paraId="506B4061" w14:textId="77777777" w:rsidR="0090161F" w:rsidRDefault="0090161F" w:rsidP="0090161F">
      <w:pPr>
        <w:pStyle w:val="ListParagraph"/>
        <w:numPr>
          <w:ilvl w:val="2"/>
          <w:numId w:val="26"/>
        </w:numPr>
        <w:spacing w:before="0" w:after="0"/>
      </w:pPr>
      <w:r>
        <w:t>Leak cost between minimum of $0.27 and maximum of $0.28MM</w:t>
      </w:r>
    </w:p>
    <w:p w14:paraId="3D91B4C3" w14:textId="77777777" w:rsidR="0090161F" w:rsidRDefault="0090161F" w:rsidP="0090161F">
      <w:pPr>
        <w:pStyle w:val="ListParagraph"/>
        <w:numPr>
          <w:ilvl w:val="2"/>
          <w:numId w:val="26"/>
        </w:numPr>
        <w:spacing w:before="0" w:after="0"/>
      </w:pPr>
      <w:r>
        <w:t>Leak scenario yielded 52.0 intersections with structures, with minimum of $nan and maximum of $nan in cost of structures impacted.</w:t>
      </w:r>
    </w:p>
    <w:p w14:paraId="19D0696B" w14:textId="77777777" w:rsidR="0090161F" w:rsidRDefault="0090161F" w:rsidP="0090161F">
      <w:pPr>
        <w:pStyle w:val="ListParagraph"/>
        <w:numPr>
          <w:ilvl w:val="2"/>
          <w:numId w:val="26"/>
        </w:numPr>
        <w:spacing w:before="0" w:after="0"/>
      </w:pPr>
      <w:r>
        <w:t>Leak product loss costs between minimum of $51,540.43 and maximum of $60,855.70</w:t>
      </w:r>
    </w:p>
    <w:p w14:paraId="6B68F9C5" w14:textId="77777777" w:rsidR="0090161F" w:rsidRDefault="0090161F" w:rsidP="0090161F">
      <w:pPr>
        <w:pStyle w:val="ListParagraph"/>
        <w:numPr>
          <w:ilvl w:val="2"/>
          <w:numId w:val="26"/>
        </w:numPr>
        <w:spacing w:before="0" w:after="0"/>
      </w:pPr>
      <w:r>
        <w:t>Rupture cost between minimum of $24.95 and maximum of $29.96MM</w:t>
      </w:r>
    </w:p>
    <w:p w14:paraId="3542FAD8" w14:textId="77777777" w:rsidR="0090161F" w:rsidRDefault="0090161F" w:rsidP="0090161F">
      <w:pPr>
        <w:pStyle w:val="ListParagraph"/>
        <w:numPr>
          <w:ilvl w:val="2"/>
          <w:numId w:val="26"/>
        </w:numPr>
        <w:spacing w:before="0" w:after="0"/>
      </w:pPr>
      <w:r>
        <w:t>Rupture scenario yielded 225.0 intersections with structures, with minimum of $269,868.00 and maximum of $1,079,472.00 in cost of structures impacted</w:t>
      </w:r>
    </w:p>
    <w:p w14:paraId="659E091B" w14:textId="77777777" w:rsidR="0090161F" w:rsidRDefault="0090161F" w:rsidP="0090161F">
      <w:pPr>
        <w:pStyle w:val="ListParagraph"/>
        <w:numPr>
          <w:ilvl w:val="2"/>
          <w:numId w:val="26"/>
        </w:numPr>
        <w:spacing w:before="0" w:after="0"/>
      </w:pPr>
      <w:r>
        <w:t>Rupture product loss costs between minimum of $24,736,239.66 and maximum of $29,206,998.79</w:t>
      </w:r>
    </w:p>
    <w:p w14:paraId="7AD04C70" w14:textId="77777777" w:rsidR="0090161F" w:rsidRDefault="0090161F" w:rsidP="0090161F">
      <w:pPr>
        <w:pStyle w:val="ListParagraph"/>
        <w:numPr>
          <w:ilvl w:val="2"/>
          <w:numId w:val="26"/>
        </w:numPr>
        <w:spacing w:before="0" w:after="0"/>
      </w:pPr>
      <w:r>
        <w:t>Puncture cost between minimum of $1.91 and maximum of $2.21MM</w:t>
      </w:r>
    </w:p>
    <w:p w14:paraId="241159A7" w14:textId="77777777" w:rsidR="0090161F" w:rsidRDefault="0090161F" w:rsidP="0090161F">
      <w:pPr>
        <w:pStyle w:val="ListParagraph"/>
        <w:numPr>
          <w:ilvl w:val="2"/>
          <w:numId w:val="26"/>
        </w:numPr>
        <w:spacing w:before="0" w:after="0"/>
      </w:pPr>
      <w:r>
        <w:t>Puncture scenario yielded 133.0 intersections with structures, with minimum of $269,868.00 and maximum of $269,868.00 in cost of structures impacted</w:t>
      </w:r>
    </w:p>
    <w:p w14:paraId="48A923F9" w14:textId="77777777" w:rsidR="0090161F" w:rsidRDefault="0090161F" w:rsidP="0090161F">
      <w:pPr>
        <w:pStyle w:val="ListParagraph"/>
        <w:numPr>
          <w:ilvl w:val="2"/>
          <w:numId w:val="26"/>
        </w:numPr>
        <w:spacing w:before="0" w:after="0"/>
      </w:pPr>
      <w:r>
        <w:t>Puncture product Loss costs between minimum of $1,693,501.49 and maximum of $1,999,580.23"</w:t>
      </w:r>
    </w:p>
    <w:p w14:paraId="1BD5EC2A" w14:textId="77777777" w:rsidR="0090161F" w:rsidRDefault="0090161F" w:rsidP="0090161F">
      <w:pPr>
        <w:pStyle w:val="ListParagraph"/>
        <w:numPr>
          <w:ilvl w:val="0"/>
          <w:numId w:val="26"/>
        </w:numPr>
        <w:spacing w:before="0" w:after="0"/>
      </w:pPr>
      <w:r>
        <w:t>"SILVER SPRINGS TO BRETON NPS 8</w:t>
      </w:r>
    </w:p>
    <w:p w14:paraId="78D1BF87" w14:textId="77777777" w:rsidR="0090161F" w:rsidRDefault="0090161F" w:rsidP="0090161F">
      <w:pPr>
        <w:pStyle w:val="ListParagraph"/>
        <w:numPr>
          <w:ilvl w:val="1"/>
          <w:numId w:val="26"/>
        </w:numPr>
        <w:spacing w:before="0" w:after="0"/>
      </w:pPr>
      <w:r>
        <w:t>Total Cumulative Length (m):</w:t>
      </w:r>
      <w:r>
        <w:tab/>
        <w:t>359.87</w:t>
      </w:r>
    </w:p>
    <w:p w14:paraId="21AD87B2" w14:textId="77777777" w:rsidR="0090161F" w:rsidRDefault="0090161F" w:rsidP="0090161F">
      <w:pPr>
        <w:pStyle w:val="ListParagraph"/>
        <w:numPr>
          <w:ilvl w:val="1"/>
          <w:numId w:val="26"/>
        </w:numPr>
        <w:spacing w:before="0" w:after="0"/>
      </w:pPr>
      <w:r>
        <w:t>Likelihood of failure distributed between minimum of 3.842e-01 and maximum of 9.233e-01.</w:t>
      </w:r>
    </w:p>
    <w:p w14:paraId="193B6FA3" w14:textId="77777777" w:rsidR="0090161F" w:rsidRDefault="0090161F" w:rsidP="0090161F">
      <w:pPr>
        <w:pStyle w:val="ListParagraph"/>
        <w:numPr>
          <w:ilvl w:val="2"/>
          <w:numId w:val="26"/>
        </w:numPr>
        <w:spacing w:before="0" w:after="0"/>
      </w:pPr>
      <w:r>
        <w:t>ILI Date of 2014-12-08 00:00:00</w:t>
      </w:r>
    </w:p>
    <w:p w14:paraId="18368DFE" w14:textId="77777777" w:rsidR="0090161F" w:rsidRDefault="0090161F" w:rsidP="0090161F">
      <w:pPr>
        <w:pStyle w:val="ListParagraph"/>
        <w:numPr>
          <w:ilvl w:val="2"/>
          <w:numId w:val="26"/>
        </w:numPr>
        <w:spacing w:before="0" w:after="0"/>
      </w:pPr>
      <w:r>
        <w:t>ILI tool of USCD</w:t>
      </w:r>
    </w:p>
    <w:p w14:paraId="7FF21193" w14:textId="77777777" w:rsidR="0090161F" w:rsidRDefault="0090161F" w:rsidP="0090161F">
      <w:pPr>
        <w:pStyle w:val="ListParagraph"/>
        <w:numPr>
          <w:ilvl w:val="2"/>
          <w:numId w:val="26"/>
        </w:numPr>
        <w:spacing w:before="0" w:after="0"/>
      </w:pPr>
      <w:r>
        <w:t>Cracks identified 13.0</w:t>
      </w:r>
    </w:p>
    <w:p w14:paraId="04993F79" w14:textId="77777777" w:rsidR="0090161F" w:rsidRDefault="0090161F" w:rsidP="0090161F">
      <w:pPr>
        <w:pStyle w:val="ListParagraph"/>
        <w:numPr>
          <w:ilvl w:val="2"/>
          <w:numId w:val="26"/>
        </w:numPr>
        <w:spacing w:before="0" w:after="0"/>
      </w:pPr>
      <w:r>
        <w:t>Depth fraction between 0.42 and 0.43</w:t>
      </w:r>
    </w:p>
    <w:p w14:paraId="0624BD3B" w14:textId="77777777" w:rsidR="0090161F" w:rsidRDefault="0090161F" w:rsidP="0090161F">
      <w:pPr>
        <w:pStyle w:val="ListParagraph"/>
        <w:numPr>
          <w:ilvl w:val="2"/>
          <w:numId w:val="26"/>
        </w:numPr>
        <w:spacing w:before="0" w:after="0"/>
      </w:pPr>
      <w:r>
        <w:t>Length between 82.0 mm and 2504.0 mm</w:t>
      </w:r>
    </w:p>
    <w:p w14:paraId="4A7C43B8" w14:textId="77777777" w:rsidR="0090161F" w:rsidRDefault="0090161F" w:rsidP="0090161F">
      <w:pPr>
        <w:pStyle w:val="ListParagraph"/>
        <w:numPr>
          <w:ilvl w:val="1"/>
          <w:numId w:val="26"/>
        </w:numPr>
        <w:spacing w:before="0" w:after="0"/>
      </w:pPr>
      <w:r>
        <w:t>Consequence of failure distributed between minimum of $0.82 and maximum of $1.76MM</w:t>
      </w:r>
    </w:p>
    <w:p w14:paraId="1C3EC808" w14:textId="77777777" w:rsidR="0090161F" w:rsidRDefault="0090161F" w:rsidP="0090161F">
      <w:pPr>
        <w:pStyle w:val="ListParagraph"/>
        <w:numPr>
          <w:ilvl w:val="1"/>
          <w:numId w:val="26"/>
        </w:numPr>
        <w:spacing w:before="0" w:after="0"/>
      </w:pPr>
      <w:r>
        <w:t>Total length driven by Environmental: 359.87 meters.</w:t>
      </w:r>
    </w:p>
    <w:p w14:paraId="2F8C9ABF" w14:textId="77777777" w:rsidR="0090161F" w:rsidRDefault="0090161F" w:rsidP="0090161F">
      <w:pPr>
        <w:pStyle w:val="ListParagraph"/>
        <w:numPr>
          <w:ilvl w:val="1"/>
          <w:numId w:val="26"/>
        </w:numPr>
        <w:spacing w:before="0" w:after="0"/>
      </w:pPr>
      <w:r>
        <w:t>Environmental Cost distributed between minimum of $0.60 and maximum of $1.53MM:</w:t>
      </w:r>
    </w:p>
    <w:p w14:paraId="401961EF" w14:textId="77777777" w:rsidR="0090161F" w:rsidRDefault="0090161F" w:rsidP="0090161F">
      <w:pPr>
        <w:pStyle w:val="ListParagraph"/>
        <w:numPr>
          <w:ilvl w:val="2"/>
          <w:numId w:val="26"/>
        </w:numPr>
        <w:spacing w:before="0" w:after="0"/>
      </w:pPr>
      <w:r>
        <w:t>Leak cost between minimum of $0.23 and maximum of $0.25MM</w:t>
      </w:r>
    </w:p>
    <w:p w14:paraId="28CEF1C8" w14:textId="77777777" w:rsidR="0090161F" w:rsidRDefault="0090161F" w:rsidP="0090161F">
      <w:pPr>
        <w:pStyle w:val="ListParagraph"/>
        <w:numPr>
          <w:ilvl w:val="2"/>
          <w:numId w:val="26"/>
        </w:numPr>
        <w:spacing w:before="0" w:after="0"/>
      </w:pPr>
      <w:r>
        <w:t>Leak spill volume between a minimum of 2131.11 and maximum of 2402.65 gallons</w:t>
      </w:r>
    </w:p>
    <w:p w14:paraId="261E44F9" w14:textId="77777777" w:rsidR="0090161F" w:rsidRDefault="0090161F" w:rsidP="0090161F">
      <w:pPr>
        <w:pStyle w:val="ListParagraph"/>
        <w:numPr>
          <w:ilvl w:val="2"/>
          <w:numId w:val="26"/>
        </w:numPr>
        <w:spacing w:before="0" w:after="0"/>
      </w:pPr>
      <w:r>
        <w:t>Rupture cost between minimum of $2.33 and maximum of $7.77MM</w:t>
      </w:r>
    </w:p>
    <w:p w14:paraId="7248CA96" w14:textId="77777777" w:rsidR="0090161F" w:rsidRDefault="0090161F" w:rsidP="0090161F">
      <w:pPr>
        <w:pStyle w:val="ListParagraph"/>
        <w:numPr>
          <w:ilvl w:val="2"/>
          <w:numId w:val="26"/>
        </w:numPr>
        <w:spacing w:before="0" w:after="0"/>
      </w:pPr>
      <w:r>
        <w:t>Rupture spill volume is between a minimum of 21953.91 and maximum of 73297.41 gallons</w:t>
      </w:r>
    </w:p>
    <w:p w14:paraId="6D90DD4B" w14:textId="77777777" w:rsidR="0090161F" w:rsidRDefault="0090161F" w:rsidP="0090161F">
      <w:pPr>
        <w:pStyle w:val="ListParagraph"/>
        <w:numPr>
          <w:ilvl w:val="2"/>
          <w:numId w:val="26"/>
        </w:numPr>
        <w:spacing w:before="0" w:after="0"/>
      </w:pPr>
      <w:r>
        <w:t>Puncture cost between minimum of $7.42 and maximum of $8.37MM</w:t>
      </w:r>
    </w:p>
    <w:p w14:paraId="69866960" w14:textId="77777777" w:rsidR="0090161F" w:rsidRDefault="0090161F" w:rsidP="0090161F">
      <w:pPr>
        <w:pStyle w:val="ListParagraph"/>
        <w:numPr>
          <w:ilvl w:val="2"/>
          <w:numId w:val="26"/>
        </w:numPr>
        <w:spacing w:before="0" w:after="0"/>
      </w:pPr>
      <w:r>
        <w:t>Puncture spill volume is between a minimum of 70023.3 and maximum of 78945.75 gallons</w:t>
      </w:r>
    </w:p>
    <w:p w14:paraId="64856DB3" w14:textId="77777777" w:rsidR="0090161F" w:rsidRDefault="0090161F" w:rsidP="0090161F">
      <w:pPr>
        <w:pStyle w:val="ListParagraph"/>
        <w:numPr>
          <w:ilvl w:val="2"/>
          <w:numId w:val="26"/>
        </w:numPr>
        <w:spacing w:before="0" w:after="0"/>
      </w:pPr>
      <w:r>
        <w:t xml:space="preserve">Land use distributed as </w:t>
      </w:r>
    </w:p>
    <w:p w14:paraId="6DCE6675" w14:textId="77777777" w:rsidR="0090161F" w:rsidRDefault="0090161F" w:rsidP="0090161F">
      <w:pPr>
        <w:pStyle w:val="ListParagraph"/>
        <w:numPr>
          <w:ilvl w:val="3"/>
          <w:numId w:val="26"/>
        </w:numPr>
        <w:spacing w:before="0" w:after="0"/>
      </w:pPr>
      <w:r>
        <w:t>Agricultural: 149.95</w:t>
      </w:r>
    </w:p>
    <w:p w14:paraId="223D8F11" w14:textId="77777777" w:rsidR="0090161F" w:rsidRDefault="0090161F" w:rsidP="0090161F">
      <w:pPr>
        <w:pStyle w:val="ListParagraph"/>
        <w:numPr>
          <w:ilvl w:val="3"/>
          <w:numId w:val="26"/>
        </w:numPr>
        <w:spacing w:before="0" w:after="0"/>
      </w:pPr>
      <w:r>
        <w:t>Forested: 209.92</w:t>
      </w:r>
    </w:p>
    <w:p w14:paraId="2EA63CB1" w14:textId="77777777" w:rsidR="0090161F" w:rsidRDefault="0090161F" w:rsidP="0090161F">
      <w:pPr>
        <w:pStyle w:val="ListParagraph"/>
        <w:numPr>
          <w:ilvl w:val="0"/>
          <w:numId w:val="26"/>
        </w:numPr>
        <w:spacing w:before="0" w:after="0"/>
      </w:pPr>
      <w:r>
        <w:lastRenderedPageBreak/>
        <w:t xml:space="preserve">"NPS12 Medicine River </w:t>
      </w:r>
      <w:proofErr w:type="spellStart"/>
      <w:r>
        <w:t>Jct</w:t>
      </w:r>
      <w:proofErr w:type="spellEnd"/>
      <w:r>
        <w:t xml:space="preserve"> to </w:t>
      </w:r>
      <w:proofErr w:type="spellStart"/>
      <w:r>
        <w:t>Sundre</w:t>
      </w:r>
      <w:proofErr w:type="spellEnd"/>
      <w:r>
        <w:t xml:space="preserve"> </w:t>
      </w:r>
      <w:proofErr w:type="gramStart"/>
      <w:r>
        <w:t>From</w:t>
      </w:r>
      <w:proofErr w:type="gramEnd"/>
      <w:r>
        <w:t xml:space="preserve"> 9-27-39-3-W5 To 16-8-34-5-W5</w:t>
      </w:r>
    </w:p>
    <w:p w14:paraId="3A733103" w14:textId="77777777" w:rsidR="0090161F" w:rsidRDefault="0090161F" w:rsidP="0090161F">
      <w:pPr>
        <w:pStyle w:val="ListParagraph"/>
        <w:numPr>
          <w:ilvl w:val="1"/>
          <w:numId w:val="26"/>
        </w:numPr>
        <w:spacing w:before="0" w:after="0"/>
      </w:pPr>
      <w:r>
        <w:t>Total Cumulative Length (m):</w:t>
      </w:r>
      <w:r>
        <w:tab/>
        <w:t>329.91</w:t>
      </w:r>
    </w:p>
    <w:p w14:paraId="702C0A57" w14:textId="77777777" w:rsidR="0090161F" w:rsidRDefault="0090161F" w:rsidP="0090161F">
      <w:pPr>
        <w:pStyle w:val="ListParagraph"/>
        <w:numPr>
          <w:ilvl w:val="1"/>
          <w:numId w:val="26"/>
        </w:numPr>
        <w:spacing w:before="0" w:after="0"/>
      </w:pPr>
      <w:r>
        <w:t>Likelihood of failure distributed between minimum of 1.157e-02 and maximum of 8.003e-02.</w:t>
      </w:r>
    </w:p>
    <w:p w14:paraId="6495AC08" w14:textId="77777777" w:rsidR="0090161F" w:rsidRDefault="0090161F" w:rsidP="0090161F">
      <w:pPr>
        <w:pStyle w:val="ListParagraph"/>
        <w:numPr>
          <w:ilvl w:val="2"/>
          <w:numId w:val="26"/>
        </w:numPr>
        <w:spacing w:before="0" w:after="0"/>
      </w:pPr>
      <w:r>
        <w:t>ILI Date of 2016-02-19 00:00:00</w:t>
      </w:r>
    </w:p>
    <w:p w14:paraId="5CF595A2" w14:textId="77777777" w:rsidR="0090161F" w:rsidRDefault="0090161F" w:rsidP="0090161F">
      <w:pPr>
        <w:pStyle w:val="ListParagraph"/>
        <w:numPr>
          <w:ilvl w:val="2"/>
          <w:numId w:val="26"/>
        </w:numPr>
        <w:spacing w:before="0" w:after="0"/>
      </w:pPr>
      <w:r>
        <w:t>ILI tool of AFD</w:t>
      </w:r>
    </w:p>
    <w:p w14:paraId="547A42D0" w14:textId="77777777" w:rsidR="0090161F" w:rsidRDefault="0090161F" w:rsidP="0090161F">
      <w:pPr>
        <w:pStyle w:val="ListParagraph"/>
        <w:numPr>
          <w:ilvl w:val="2"/>
          <w:numId w:val="26"/>
        </w:numPr>
        <w:spacing w:before="0" w:after="0"/>
      </w:pPr>
      <w:r>
        <w:t>Cracks identified 26.0</w:t>
      </w:r>
    </w:p>
    <w:p w14:paraId="71621308" w14:textId="77777777" w:rsidR="0090161F" w:rsidRDefault="0090161F" w:rsidP="0090161F">
      <w:pPr>
        <w:pStyle w:val="ListParagraph"/>
        <w:numPr>
          <w:ilvl w:val="2"/>
          <w:numId w:val="26"/>
        </w:numPr>
        <w:spacing w:before="0" w:after="0"/>
      </w:pPr>
      <w:r>
        <w:t>Depth fraction between 0.12 and 0.46</w:t>
      </w:r>
    </w:p>
    <w:p w14:paraId="5A810235" w14:textId="77777777" w:rsidR="0090161F" w:rsidRDefault="0090161F" w:rsidP="0090161F">
      <w:pPr>
        <w:pStyle w:val="ListParagraph"/>
        <w:numPr>
          <w:ilvl w:val="2"/>
          <w:numId w:val="26"/>
        </w:numPr>
        <w:spacing w:before="0" w:after="0"/>
      </w:pPr>
      <w:r>
        <w:t>Length between 6.0 mm and 482.0 mm</w:t>
      </w:r>
    </w:p>
    <w:p w14:paraId="223E7F1A" w14:textId="77777777" w:rsidR="0090161F" w:rsidRDefault="0090161F" w:rsidP="0090161F">
      <w:pPr>
        <w:pStyle w:val="ListParagraph"/>
        <w:numPr>
          <w:ilvl w:val="1"/>
          <w:numId w:val="26"/>
        </w:numPr>
        <w:spacing w:before="0" w:after="0"/>
      </w:pPr>
      <w:r>
        <w:t>Consequence of failure distributed between minimum of $1.91 and maximum of $4.83MM</w:t>
      </w:r>
    </w:p>
    <w:p w14:paraId="529EC5BC" w14:textId="77777777" w:rsidR="0090161F" w:rsidRDefault="0090161F" w:rsidP="0090161F">
      <w:pPr>
        <w:pStyle w:val="ListParagraph"/>
        <w:numPr>
          <w:ilvl w:val="1"/>
          <w:numId w:val="26"/>
        </w:numPr>
        <w:spacing w:before="0" w:after="0"/>
      </w:pPr>
      <w:r>
        <w:t>Total length driven by Environmental: 329.91 meters.</w:t>
      </w:r>
    </w:p>
    <w:p w14:paraId="3014AD77" w14:textId="77777777" w:rsidR="0090161F" w:rsidRDefault="0090161F" w:rsidP="0090161F">
      <w:pPr>
        <w:pStyle w:val="ListParagraph"/>
        <w:numPr>
          <w:ilvl w:val="1"/>
          <w:numId w:val="26"/>
        </w:numPr>
        <w:spacing w:before="0" w:after="0"/>
      </w:pPr>
      <w:r>
        <w:t>Environmental Cost distributed between minimum of $1.05 and maximum of $3.96MM:</w:t>
      </w:r>
    </w:p>
    <w:p w14:paraId="244F84D9" w14:textId="77777777" w:rsidR="0090161F" w:rsidRDefault="0090161F" w:rsidP="0090161F">
      <w:pPr>
        <w:pStyle w:val="ListParagraph"/>
        <w:numPr>
          <w:ilvl w:val="2"/>
          <w:numId w:val="26"/>
        </w:numPr>
        <w:spacing w:before="0" w:after="0"/>
      </w:pPr>
      <w:r>
        <w:t>Leak cost between minimum of $0.18 and maximum of $0.35MM</w:t>
      </w:r>
    </w:p>
    <w:p w14:paraId="19A851C6" w14:textId="77777777" w:rsidR="0090161F" w:rsidRDefault="0090161F" w:rsidP="0090161F">
      <w:pPr>
        <w:pStyle w:val="ListParagraph"/>
        <w:numPr>
          <w:ilvl w:val="2"/>
          <w:numId w:val="26"/>
        </w:numPr>
        <w:spacing w:before="0" w:after="0"/>
      </w:pPr>
      <w:r>
        <w:t>Leak spill volume between a minimum of 1700.52 and maximum of 2207.66 gallons</w:t>
      </w:r>
    </w:p>
    <w:p w14:paraId="6955E3B5" w14:textId="77777777" w:rsidR="0090161F" w:rsidRDefault="0090161F" w:rsidP="0090161F">
      <w:pPr>
        <w:pStyle w:val="ListParagraph"/>
        <w:numPr>
          <w:ilvl w:val="2"/>
          <w:numId w:val="26"/>
        </w:numPr>
        <w:spacing w:before="0" w:after="0"/>
      </w:pPr>
      <w:r>
        <w:t>Rupture cost between minimum of $3.63 and maximum of $15.32MM</w:t>
      </w:r>
    </w:p>
    <w:p w14:paraId="1F0D7B3C" w14:textId="77777777" w:rsidR="0090161F" w:rsidRDefault="0090161F" w:rsidP="0090161F">
      <w:pPr>
        <w:pStyle w:val="ListParagraph"/>
        <w:numPr>
          <w:ilvl w:val="2"/>
          <w:numId w:val="26"/>
        </w:numPr>
        <w:spacing w:before="0" w:after="0"/>
      </w:pPr>
      <w:r>
        <w:t>Rupture spill volume is between a minimum of 34220.05 and maximum of 120125.73 gallons</w:t>
      </w:r>
    </w:p>
    <w:p w14:paraId="633D7686" w14:textId="77777777" w:rsidR="0090161F" w:rsidRDefault="0090161F" w:rsidP="0090161F">
      <w:pPr>
        <w:pStyle w:val="ListParagraph"/>
        <w:numPr>
          <w:ilvl w:val="2"/>
          <w:numId w:val="26"/>
        </w:numPr>
        <w:spacing w:before="0" w:after="0"/>
      </w:pPr>
      <w:r>
        <w:t>Puncture cost between minimum of $5.92 and maximum of $11.48MM</w:t>
      </w:r>
    </w:p>
    <w:p w14:paraId="47F8E8B1" w14:textId="77777777" w:rsidR="0090161F" w:rsidRDefault="0090161F" w:rsidP="0090161F">
      <w:pPr>
        <w:pStyle w:val="ListParagraph"/>
        <w:numPr>
          <w:ilvl w:val="2"/>
          <w:numId w:val="26"/>
        </w:numPr>
        <w:spacing w:before="0" w:after="0"/>
      </w:pPr>
      <w:r>
        <w:t>Puncture spill volume is between a minimum of 55875.35 and maximum of 72538.67 gallons</w:t>
      </w:r>
    </w:p>
    <w:p w14:paraId="3303AB5D" w14:textId="77777777" w:rsidR="0090161F" w:rsidRDefault="0090161F" w:rsidP="0090161F">
      <w:pPr>
        <w:pStyle w:val="ListParagraph"/>
        <w:numPr>
          <w:ilvl w:val="2"/>
          <w:numId w:val="26"/>
        </w:numPr>
        <w:spacing w:before="0" w:after="0"/>
      </w:pPr>
      <w:r>
        <w:t xml:space="preserve">Land use distributed as </w:t>
      </w:r>
    </w:p>
    <w:p w14:paraId="2ED1D931" w14:textId="77777777" w:rsidR="0090161F" w:rsidRDefault="0090161F" w:rsidP="0090161F">
      <w:pPr>
        <w:pStyle w:val="ListParagraph"/>
        <w:numPr>
          <w:ilvl w:val="3"/>
          <w:numId w:val="26"/>
        </w:numPr>
        <w:spacing w:before="0" w:after="0"/>
      </w:pPr>
      <w:r>
        <w:t>Agricultural: 312.88</w:t>
      </w:r>
    </w:p>
    <w:p w14:paraId="4385EE70" w14:textId="77777777" w:rsidR="0090161F" w:rsidRDefault="0090161F" w:rsidP="0090161F">
      <w:pPr>
        <w:pStyle w:val="ListParagraph"/>
        <w:numPr>
          <w:ilvl w:val="3"/>
          <w:numId w:val="26"/>
        </w:numPr>
        <w:spacing w:before="0" w:after="0"/>
      </w:pPr>
      <w:r>
        <w:t>Water Course: 17.03</w:t>
      </w:r>
    </w:p>
    <w:p w14:paraId="04191D07" w14:textId="77777777" w:rsidR="0090161F" w:rsidRDefault="0090161F" w:rsidP="0090161F">
      <w:pPr>
        <w:pStyle w:val="ListParagraph"/>
        <w:numPr>
          <w:ilvl w:val="0"/>
          <w:numId w:val="26"/>
        </w:numPr>
        <w:spacing w:before="0" w:after="0"/>
      </w:pPr>
      <w:r>
        <w:t>"SUNDRE TO HARTELL NPS 12</w:t>
      </w:r>
    </w:p>
    <w:p w14:paraId="527B3CF4" w14:textId="77777777" w:rsidR="0090161F" w:rsidRDefault="0090161F" w:rsidP="0090161F">
      <w:pPr>
        <w:pStyle w:val="ListParagraph"/>
        <w:numPr>
          <w:ilvl w:val="1"/>
          <w:numId w:val="26"/>
        </w:numPr>
        <w:spacing w:before="0" w:after="0"/>
      </w:pPr>
      <w:r>
        <w:t>Total Cumulative Length (m):</w:t>
      </w:r>
      <w:r>
        <w:tab/>
        <w:t>247.7</w:t>
      </w:r>
    </w:p>
    <w:p w14:paraId="5CDE4B4F" w14:textId="77777777" w:rsidR="0090161F" w:rsidRDefault="0090161F" w:rsidP="0090161F">
      <w:pPr>
        <w:pStyle w:val="ListParagraph"/>
        <w:numPr>
          <w:ilvl w:val="1"/>
          <w:numId w:val="26"/>
        </w:numPr>
        <w:spacing w:before="0" w:after="0"/>
      </w:pPr>
      <w:r>
        <w:t>Likelihood of failure distributed between minimum of 1.250e-03 and maximum of 1.483e-02.</w:t>
      </w:r>
    </w:p>
    <w:p w14:paraId="56FBFA67" w14:textId="77777777" w:rsidR="0090161F" w:rsidRDefault="0090161F" w:rsidP="0090161F">
      <w:pPr>
        <w:pStyle w:val="ListParagraph"/>
        <w:numPr>
          <w:ilvl w:val="2"/>
          <w:numId w:val="26"/>
        </w:numPr>
        <w:spacing w:before="0" w:after="0"/>
      </w:pPr>
      <w:r>
        <w:t>ILI Date of 2018-07-18 00:00:00</w:t>
      </w:r>
    </w:p>
    <w:p w14:paraId="1BC2200E" w14:textId="77777777" w:rsidR="0090161F" w:rsidRDefault="0090161F" w:rsidP="0090161F">
      <w:pPr>
        <w:pStyle w:val="ListParagraph"/>
        <w:numPr>
          <w:ilvl w:val="2"/>
          <w:numId w:val="26"/>
        </w:numPr>
        <w:spacing w:before="0" w:after="0"/>
      </w:pPr>
      <w:r>
        <w:t>ILI tool of USCD</w:t>
      </w:r>
    </w:p>
    <w:p w14:paraId="01547C60" w14:textId="77777777" w:rsidR="0090161F" w:rsidRDefault="0090161F" w:rsidP="0090161F">
      <w:pPr>
        <w:pStyle w:val="ListParagraph"/>
        <w:numPr>
          <w:ilvl w:val="2"/>
          <w:numId w:val="26"/>
        </w:numPr>
        <w:spacing w:before="0" w:after="0"/>
      </w:pPr>
      <w:r>
        <w:t>Cracks identified 61.0</w:t>
      </w:r>
    </w:p>
    <w:p w14:paraId="213426B3" w14:textId="77777777" w:rsidR="0090161F" w:rsidRDefault="0090161F" w:rsidP="0090161F">
      <w:pPr>
        <w:pStyle w:val="ListParagraph"/>
        <w:numPr>
          <w:ilvl w:val="2"/>
          <w:numId w:val="26"/>
        </w:numPr>
        <w:spacing w:before="0" w:after="0"/>
      </w:pPr>
      <w:r>
        <w:t>Depth fraction between nan and nan</w:t>
      </w:r>
    </w:p>
    <w:p w14:paraId="68BD60DE" w14:textId="77777777" w:rsidR="0090161F" w:rsidRDefault="0090161F" w:rsidP="0090161F">
      <w:pPr>
        <w:pStyle w:val="ListParagraph"/>
        <w:numPr>
          <w:ilvl w:val="2"/>
          <w:numId w:val="26"/>
        </w:numPr>
        <w:spacing w:before="0" w:after="0"/>
      </w:pPr>
      <w:r>
        <w:t>Length between 26.0 mm and 291.0 mm</w:t>
      </w:r>
    </w:p>
    <w:p w14:paraId="443A00B3" w14:textId="77777777" w:rsidR="0090161F" w:rsidRDefault="0090161F" w:rsidP="0090161F">
      <w:pPr>
        <w:pStyle w:val="ListParagraph"/>
        <w:numPr>
          <w:ilvl w:val="1"/>
          <w:numId w:val="26"/>
        </w:numPr>
        <w:spacing w:before="0" w:after="0"/>
      </w:pPr>
      <w:r>
        <w:t>Consequence of failure distributed between minimum of $3.18 and maximum of $34.13MM</w:t>
      </w:r>
    </w:p>
    <w:p w14:paraId="00399F4F" w14:textId="77777777" w:rsidR="0090161F" w:rsidRDefault="0090161F" w:rsidP="0090161F">
      <w:pPr>
        <w:pStyle w:val="ListParagraph"/>
        <w:numPr>
          <w:ilvl w:val="1"/>
          <w:numId w:val="26"/>
        </w:numPr>
        <w:spacing w:before="0" w:after="0"/>
      </w:pPr>
      <w:r>
        <w:t>Total length driven by Safety: 157.72 meters.</w:t>
      </w:r>
    </w:p>
    <w:p w14:paraId="3DA149BB" w14:textId="77777777" w:rsidR="0090161F" w:rsidRDefault="0090161F" w:rsidP="0090161F">
      <w:pPr>
        <w:pStyle w:val="ListParagraph"/>
        <w:numPr>
          <w:ilvl w:val="1"/>
          <w:numId w:val="26"/>
        </w:numPr>
        <w:spacing w:before="0" w:after="0"/>
      </w:pPr>
      <w:r>
        <w:t>Safety Cost distributed between minimum of $0.00 and maximum of $28.51MM:</w:t>
      </w:r>
    </w:p>
    <w:p w14:paraId="6F964EF8" w14:textId="77777777" w:rsidR="0090161F" w:rsidRDefault="0090161F" w:rsidP="0090161F">
      <w:pPr>
        <w:pStyle w:val="ListParagraph"/>
        <w:numPr>
          <w:ilvl w:val="2"/>
          <w:numId w:val="26"/>
        </w:numPr>
        <w:spacing w:before="0" w:after="0"/>
      </w:pPr>
      <w:r>
        <w:t>Leak cost between minimum of $0.00 and maximum of $28.51MM</w:t>
      </w:r>
    </w:p>
    <w:p w14:paraId="7460659E" w14:textId="77777777" w:rsidR="0090161F" w:rsidRDefault="0090161F" w:rsidP="0090161F">
      <w:pPr>
        <w:pStyle w:val="ListParagraph"/>
        <w:numPr>
          <w:ilvl w:val="2"/>
          <w:numId w:val="26"/>
        </w:numPr>
        <w:spacing w:before="0" w:after="0"/>
      </w:pPr>
      <w:r>
        <w:t>Leak scenario yielded 2697.0 intersections with structures, with minimum of 2.97 and maximum of 2.97 of population impacted.</w:t>
      </w:r>
    </w:p>
    <w:p w14:paraId="31276366" w14:textId="77777777" w:rsidR="0090161F" w:rsidRDefault="0090161F" w:rsidP="0090161F">
      <w:pPr>
        <w:pStyle w:val="ListParagraph"/>
        <w:numPr>
          <w:ilvl w:val="2"/>
          <w:numId w:val="26"/>
        </w:numPr>
        <w:spacing w:before="0" w:after="0"/>
      </w:pPr>
      <w:r>
        <w:t>Leak hazard radius distributed between minimum of 4.11 and maximum of 4.11 meters.</w:t>
      </w:r>
    </w:p>
    <w:p w14:paraId="4F1D036A" w14:textId="77777777" w:rsidR="0090161F" w:rsidRDefault="0090161F" w:rsidP="0090161F">
      <w:pPr>
        <w:pStyle w:val="ListParagraph"/>
        <w:numPr>
          <w:ilvl w:val="2"/>
          <w:numId w:val="26"/>
        </w:numPr>
        <w:spacing w:before="0" w:after="0"/>
      </w:pPr>
      <w:r>
        <w:t>Rupture cost between minimum of $0.00 and maximum of $28.51MM</w:t>
      </w:r>
    </w:p>
    <w:p w14:paraId="2718DEAA" w14:textId="77777777" w:rsidR="0090161F" w:rsidRDefault="0090161F" w:rsidP="0090161F">
      <w:pPr>
        <w:pStyle w:val="ListParagraph"/>
        <w:numPr>
          <w:ilvl w:val="2"/>
          <w:numId w:val="26"/>
        </w:numPr>
        <w:spacing w:before="0" w:after="0"/>
      </w:pPr>
      <w:r>
        <w:t>Rupture scenario yielded 293.0 intersections with structures, with minimum of 2.97 and maximum of 2.97 of population impacted</w:t>
      </w:r>
    </w:p>
    <w:p w14:paraId="0022DB7B" w14:textId="77777777" w:rsidR="0090161F" w:rsidRDefault="0090161F" w:rsidP="0090161F">
      <w:pPr>
        <w:pStyle w:val="ListParagraph"/>
        <w:numPr>
          <w:ilvl w:val="2"/>
          <w:numId w:val="26"/>
        </w:numPr>
        <w:spacing w:before="0" w:after="0"/>
      </w:pPr>
      <w:r>
        <w:t>Rupture hazard radius distributed between minimum of 79.49 and maximum of 79.49 meters.</w:t>
      </w:r>
    </w:p>
    <w:p w14:paraId="544AA83E" w14:textId="77777777" w:rsidR="0090161F" w:rsidRDefault="0090161F" w:rsidP="0090161F">
      <w:pPr>
        <w:pStyle w:val="ListParagraph"/>
        <w:numPr>
          <w:ilvl w:val="2"/>
          <w:numId w:val="26"/>
        </w:numPr>
        <w:spacing w:before="0" w:after="0"/>
      </w:pPr>
      <w:r>
        <w:t>Puncture cost between minimum of $0.00 and maximum of $28.51MM</w:t>
      </w:r>
    </w:p>
    <w:p w14:paraId="4F2532F5" w14:textId="77777777" w:rsidR="0090161F" w:rsidRDefault="0090161F" w:rsidP="0090161F">
      <w:pPr>
        <w:pStyle w:val="ListParagraph"/>
        <w:numPr>
          <w:ilvl w:val="2"/>
          <w:numId w:val="26"/>
        </w:numPr>
        <w:spacing w:before="0" w:after="0"/>
      </w:pPr>
      <w:r>
        <w:t>Puncture scenario yielded 752.0 intersections with structures, with minimum of 2.97 and maximum of 2.97 of population impacted</w:t>
      </w:r>
    </w:p>
    <w:p w14:paraId="6120C076" w14:textId="77777777" w:rsidR="0090161F" w:rsidRDefault="0090161F" w:rsidP="0090161F">
      <w:pPr>
        <w:pStyle w:val="ListParagraph"/>
        <w:numPr>
          <w:ilvl w:val="2"/>
          <w:numId w:val="26"/>
        </w:numPr>
        <w:spacing w:before="0" w:after="0"/>
      </w:pPr>
      <w:r>
        <w:lastRenderedPageBreak/>
        <w:t>Puncture hazard radius distributed between minimum of 16.44 and maximum of 16.44 meters.</w:t>
      </w:r>
    </w:p>
    <w:p w14:paraId="40845871" w14:textId="77777777" w:rsidR="0090161F" w:rsidRDefault="0090161F" w:rsidP="0090161F">
      <w:pPr>
        <w:pStyle w:val="ListParagraph"/>
        <w:numPr>
          <w:ilvl w:val="2"/>
          <w:numId w:val="26"/>
        </w:numPr>
        <w:spacing w:before="0" w:after="0"/>
      </w:pPr>
      <w:r>
        <w:t>Product type is Crude Oil.</w:t>
      </w:r>
    </w:p>
    <w:p w14:paraId="3041BE45" w14:textId="77777777" w:rsidR="0090161F" w:rsidRDefault="0090161F" w:rsidP="0090161F">
      <w:pPr>
        <w:pStyle w:val="ListParagraph"/>
        <w:numPr>
          <w:ilvl w:val="2"/>
          <w:numId w:val="26"/>
        </w:numPr>
        <w:spacing w:before="0" w:after="0"/>
      </w:pPr>
      <w:r>
        <w:t>Class area location is/are 1.0.</w:t>
      </w:r>
    </w:p>
    <w:p w14:paraId="652D2106" w14:textId="77777777" w:rsidR="0090161F" w:rsidRDefault="0090161F" w:rsidP="0090161F">
      <w:pPr>
        <w:pStyle w:val="ListParagraph"/>
        <w:numPr>
          <w:ilvl w:val="1"/>
          <w:numId w:val="26"/>
        </w:numPr>
        <w:spacing w:before="0" w:after="0"/>
      </w:pPr>
      <w:r>
        <w:t>Total length driven by Environmental: 89.99 meters.</w:t>
      </w:r>
    </w:p>
    <w:p w14:paraId="0F58D9B8" w14:textId="77777777" w:rsidR="0090161F" w:rsidRDefault="0090161F" w:rsidP="0090161F">
      <w:pPr>
        <w:pStyle w:val="ListParagraph"/>
        <w:numPr>
          <w:ilvl w:val="1"/>
          <w:numId w:val="26"/>
        </w:numPr>
        <w:spacing w:before="0" w:after="0"/>
      </w:pPr>
      <w:r>
        <w:t>Environmental Cost distributed between minimum of $2.02 and maximum of $4.71MM:</w:t>
      </w:r>
    </w:p>
    <w:p w14:paraId="5EA528F4" w14:textId="77777777" w:rsidR="0090161F" w:rsidRDefault="0090161F" w:rsidP="0090161F">
      <w:pPr>
        <w:pStyle w:val="ListParagraph"/>
        <w:numPr>
          <w:ilvl w:val="2"/>
          <w:numId w:val="26"/>
        </w:numPr>
        <w:spacing w:before="0" w:after="0"/>
      </w:pPr>
      <w:r>
        <w:t>Leak cost between minimum of $0.21 and maximum of $0.22MM</w:t>
      </w:r>
    </w:p>
    <w:p w14:paraId="012112EE" w14:textId="77777777" w:rsidR="0090161F" w:rsidRDefault="0090161F" w:rsidP="0090161F">
      <w:pPr>
        <w:pStyle w:val="ListParagraph"/>
        <w:numPr>
          <w:ilvl w:val="2"/>
          <w:numId w:val="26"/>
        </w:numPr>
        <w:spacing w:before="0" w:after="0"/>
      </w:pPr>
      <w:r>
        <w:t>Leak spill volume between a minimum of 2025.92 and maximum of 2113.83 gallons</w:t>
      </w:r>
    </w:p>
    <w:p w14:paraId="6CDFD25B" w14:textId="77777777" w:rsidR="0090161F" w:rsidRDefault="0090161F" w:rsidP="0090161F">
      <w:pPr>
        <w:pStyle w:val="ListParagraph"/>
        <w:numPr>
          <w:ilvl w:val="2"/>
          <w:numId w:val="26"/>
        </w:numPr>
        <w:spacing w:before="0" w:after="0"/>
      </w:pPr>
      <w:r>
        <w:t>Rupture cost between minimum of $6.99 and maximum of $8.35MM</w:t>
      </w:r>
    </w:p>
    <w:p w14:paraId="6195D91B" w14:textId="77777777" w:rsidR="0090161F" w:rsidRDefault="0090161F" w:rsidP="0090161F">
      <w:pPr>
        <w:pStyle w:val="ListParagraph"/>
        <w:numPr>
          <w:ilvl w:val="2"/>
          <w:numId w:val="26"/>
        </w:numPr>
        <w:spacing w:before="0" w:after="0"/>
      </w:pPr>
      <w:r>
        <w:t>Rupture spill volume is between a minimum of 65946.02 and maximum of 78816.12 gallons</w:t>
      </w:r>
    </w:p>
    <w:p w14:paraId="4CB6C357" w14:textId="77777777" w:rsidR="0090161F" w:rsidRDefault="0090161F" w:rsidP="0090161F">
      <w:pPr>
        <w:pStyle w:val="ListParagraph"/>
        <w:numPr>
          <w:ilvl w:val="2"/>
          <w:numId w:val="26"/>
        </w:numPr>
        <w:spacing w:before="0" w:after="0"/>
      </w:pPr>
      <w:r>
        <w:t>Puncture cost between minimum of $7.06 and maximum of $7.36MM</w:t>
      </w:r>
    </w:p>
    <w:p w14:paraId="1A70B4FA" w14:textId="77777777" w:rsidR="0090161F" w:rsidRDefault="0090161F" w:rsidP="0090161F">
      <w:pPr>
        <w:pStyle w:val="ListParagraph"/>
        <w:numPr>
          <w:ilvl w:val="2"/>
          <w:numId w:val="26"/>
        </w:numPr>
        <w:spacing w:before="0" w:after="0"/>
      </w:pPr>
      <w:r>
        <w:t>Puncture spill volume is between a minimum of 66567.2 and maximum of 69455.65 gallons</w:t>
      </w:r>
    </w:p>
    <w:p w14:paraId="70DBA286" w14:textId="77777777" w:rsidR="0090161F" w:rsidRDefault="0090161F" w:rsidP="0090161F">
      <w:pPr>
        <w:pStyle w:val="ListParagraph"/>
        <w:numPr>
          <w:ilvl w:val="2"/>
          <w:numId w:val="26"/>
        </w:numPr>
        <w:spacing w:before="0" w:after="0"/>
      </w:pPr>
      <w:r>
        <w:t xml:space="preserve">Land use distributed as </w:t>
      </w:r>
    </w:p>
    <w:p w14:paraId="34F6E85D" w14:textId="77777777" w:rsidR="0090161F" w:rsidRDefault="0090161F" w:rsidP="0090161F">
      <w:pPr>
        <w:pStyle w:val="ListParagraph"/>
        <w:numPr>
          <w:ilvl w:val="3"/>
          <w:numId w:val="26"/>
        </w:numPr>
        <w:spacing w:before="0" w:after="0"/>
      </w:pPr>
      <w:r>
        <w:t>Agricultural: 247.70</w:t>
      </w:r>
    </w:p>
    <w:p w14:paraId="7F3D1105" w14:textId="77777777" w:rsidR="0090161F" w:rsidRDefault="0090161F" w:rsidP="0090161F">
      <w:pPr>
        <w:pStyle w:val="ListParagraph"/>
        <w:numPr>
          <w:ilvl w:val="0"/>
          <w:numId w:val="26"/>
        </w:numPr>
        <w:spacing w:before="0" w:after="0"/>
      </w:pPr>
      <w:r>
        <w:t xml:space="preserve">"NPS12 Rimbey to Medicine River </w:t>
      </w:r>
      <w:proofErr w:type="spellStart"/>
      <w:r>
        <w:t>Jct</w:t>
      </w:r>
      <w:proofErr w:type="spellEnd"/>
      <w:r>
        <w:t xml:space="preserve"> </w:t>
      </w:r>
      <w:proofErr w:type="gramStart"/>
      <w:r>
        <w:t>From</w:t>
      </w:r>
      <w:proofErr w:type="gramEnd"/>
      <w:r>
        <w:t xml:space="preserve"> 13-23-42-2-W5 To 9-27-39-3-W5</w:t>
      </w:r>
    </w:p>
    <w:p w14:paraId="64C2F9D4" w14:textId="77777777" w:rsidR="0090161F" w:rsidRDefault="0090161F" w:rsidP="0090161F">
      <w:pPr>
        <w:pStyle w:val="ListParagraph"/>
        <w:numPr>
          <w:ilvl w:val="1"/>
          <w:numId w:val="26"/>
        </w:numPr>
        <w:spacing w:before="0" w:after="0"/>
      </w:pPr>
      <w:r>
        <w:t>Total Cumulative Length (m):</w:t>
      </w:r>
      <w:r>
        <w:tab/>
        <w:t>180.0</w:t>
      </w:r>
    </w:p>
    <w:p w14:paraId="26F73486" w14:textId="77777777" w:rsidR="0090161F" w:rsidRDefault="0090161F" w:rsidP="0090161F">
      <w:pPr>
        <w:pStyle w:val="ListParagraph"/>
        <w:numPr>
          <w:ilvl w:val="1"/>
          <w:numId w:val="26"/>
        </w:numPr>
        <w:spacing w:before="0" w:after="0"/>
      </w:pPr>
      <w:r>
        <w:t>Likelihood of failure distributed between minimum of 1.001e-02 and maximum of 9.111e-02.</w:t>
      </w:r>
    </w:p>
    <w:p w14:paraId="74A6D1D7" w14:textId="77777777" w:rsidR="0090161F" w:rsidRDefault="0090161F" w:rsidP="0090161F">
      <w:pPr>
        <w:pStyle w:val="ListParagraph"/>
        <w:numPr>
          <w:ilvl w:val="2"/>
          <w:numId w:val="26"/>
        </w:numPr>
        <w:spacing w:before="0" w:after="0"/>
      </w:pPr>
      <w:r>
        <w:t>ILI Date of 2016-02-16 00:00:00</w:t>
      </w:r>
    </w:p>
    <w:p w14:paraId="3ECD2B27" w14:textId="77777777" w:rsidR="0090161F" w:rsidRDefault="0090161F" w:rsidP="0090161F">
      <w:pPr>
        <w:pStyle w:val="ListParagraph"/>
        <w:numPr>
          <w:ilvl w:val="2"/>
          <w:numId w:val="26"/>
        </w:numPr>
        <w:spacing w:before="0" w:after="0"/>
      </w:pPr>
      <w:r>
        <w:t>ILI tool of AFD</w:t>
      </w:r>
    </w:p>
    <w:p w14:paraId="5FFD4F5B" w14:textId="77777777" w:rsidR="0090161F" w:rsidRDefault="0090161F" w:rsidP="0090161F">
      <w:pPr>
        <w:pStyle w:val="ListParagraph"/>
        <w:numPr>
          <w:ilvl w:val="2"/>
          <w:numId w:val="26"/>
        </w:numPr>
        <w:spacing w:before="0" w:after="0"/>
      </w:pPr>
      <w:r>
        <w:t>Cracks identified 12.0</w:t>
      </w:r>
    </w:p>
    <w:p w14:paraId="13DA4E3F" w14:textId="77777777" w:rsidR="0090161F" w:rsidRDefault="0090161F" w:rsidP="0090161F">
      <w:pPr>
        <w:pStyle w:val="ListParagraph"/>
        <w:numPr>
          <w:ilvl w:val="2"/>
          <w:numId w:val="26"/>
        </w:numPr>
        <w:spacing w:before="0" w:after="0"/>
      </w:pPr>
      <w:r>
        <w:t>Depth fraction between 0.17 and 0.29</w:t>
      </w:r>
    </w:p>
    <w:p w14:paraId="38F887DA" w14:textId="77777777" w:rsidR="0090161F" w:rsidRDefault="0090161F" w:rsidP="0090161F">
      <w:pPr>
        <w:pStyle w:val="ListParagraph"/>
        <w:numPr>
          <w:ilvl w:val="2"/>
          <w:numId w:val="26"/>
        </w:numPr>
        <w:spacing w:before="0" w:after="0"/>
      </w:pPr>
      <w:r>
        <w:t>Length between 22.0 mm and 67.0 mm</w:t>
      </w:r>
    </w:p>
    <w:p w14:paraId="31807C2E" w14:textId="77777777" w:rsidR="0090161F" w:rsidRDefault="0090161F" w:rsidP="0090161F">
      <w:pPr>
        <w:pStyle w:val="ListParagraph"/>
        <w:numPr>
          <w:ilvl w:val="1"/>
          <w:numId w:val="26"/>
        </w:numPr>
        <w:spacing w:before="0" w:after="0"/>
      </w:pPr>
      <w:r>
        <w:t>Consequence of failure distributed between minimum of $3.12 and maximum of $7.07MM</w:t>
      </w:r>
    </w:p>
    <w:p w14:paraId="2928BD37" w14:textId="77777777" w:rsidR="0090161F" w:rsidRDefault="0090161F" w:rsidP="0090161F">
      <w:pPr>
        <w:pStyle w:val="ListParagraph"/>
        <w:numPr>
          <w:ilvl w:val="1"/>
          <w:numId w:val="26"/>
        </w:numPr>
        <w:spacing w:before="0" w:after="0"/>
      </w:pPr>
      <w:r>
        <w:t>Total length driven by Environmental: 180.0 meters.</w:t>
      </w:r>
    </w:p>
    <w:p w14:paraId="1AEFABEB" w14:textId="77777777" w:rsidR="0090161F" w:rsidRDefault="0090161F" w:rsidP="0090161F">
      <w:pPr>
        <w:pStyle w:val="ListParagraph"/>
        <w:numPr>
          <w:ilvl w:val="1"/>
          <w:numId w:val="26"/>
        </w:numPr>
        <w:spacing w:before="0" w:after="0"/>
      </w:pPr>
      <w:r>
        <w:t>Environmental Cost distributed between minimum of $2.25 and maximum of $6.16MM:</w:t>
      </w:r>
    </w:p>
    <w:p w14:paraId="77A30E0A" w14:textId="77777777" w:rsidR="0090161F" w:rsidRDefault="0090161F" w:rsidP="0090161F">
      <w:pPr>
        <w:pStyle w:val="ListParagraph"/>
        <w:numPr>
          <w:ilvl w:val="2"/>
          <w:numId w:val="26"/>
        </w:numPr>
        <w:spacing w:before="0" w:after="0"/>
      </w:pPr>
      <w:r>
        <w:t>Leak cost between minimum of $2.08 and maximum of $6.00MM</w:t>
      </w:r>
    </w:p>
    <w:p w14:paraId="455E9443" w14:textId="77777777" w:rsidR="0090161F" w:rsidRDefault="0090161F" w:rsidP="0090161F">
      <w:pPr>
        <w:pStyle w:val="ListParagraph"/>
        <w:numPr>
          <w:ilvl w:val="2"/>
          <w:numId w:val="26"/>
        </w:numPr>
        <w:spacing w:before="0" w:after="0"/>
      </w:pPr>
      <w:r>
        <w:t>Leak spill volume between a minimum of 19582.04 and maximum of 56629.36 gallons</w:t>
      </w:r>
    </w:p>
    <w:p w14:paraId="586AA747" w14:textId="77777777" w:rsidR="0090161F" w:rsidRDefault="0090161F" w:rsidP="0090161F">
      <w:pPr>
        <w:pStyle w:val="ListParagraph"/>
        <w:numPr>
          <w:ilvl w:val="2"/>
          <w:numId w:val="26"/>
        </w:numPr>
        <w:spacing w:before="0" w:after="0"/>
      </w:pPr>
      <w:r>
        <w:t>Rupture cost between minimum of $3.24 and maximum of $6.99MM</w:t>
      </w:r>
    </w:p>
    <w:p w14:paraId="0EA03FF0" w14:textId="77777777" w:rsidR="0090161F" w:rsidRDefault="0090161F" w:rsidP="0090161F">
      <w:pPr>
        <w:pStyle w:val="ListParagraph"/>
        <w:numPr>
          <w:ilvl w:val="2"/>
          <w:numId w:val="26"/>
        </w:numPr>
        <w:spacing w:before="0" w:after="0"/>
      </w:pPr>
      <w:r>
        <w:t>Rupture spill volume is between a minimum of 30584.41 and maximum of 65915.32 gallons</w:t>
      </w:r>
    </w:p>
    <w:p w14:paraId="34C1984E" w14:textId="77777777" w:rsidR="0090161F" w:rsidRDefault="0090161F" w:rsidP="0090161F">
      <w:pPr>
        <w:pStyle w:val="ListParagraph"/>
        <w:numPr>
          <w:ilvl w:val="2"/>
          <w:numId w:val="26"/>
        </w:numPr>
        <w:spacing w:before="0" w:after="0"/>
      </w:pPr>
      <w:r>
        <w:t>Puncture cost between minimum of $2.08 and maximum of $6.00MM</w:t>
      </w:r>
    </w:p>
    <w:p w14:paraId="01FCB212" w14:textId="77777777" w:rsidR="0090161F" w:rsidRDefault="0090161F" w:rsidP="0090161F">
      <w:pPr>
        <w:pStyle w:val="ListParagraph"/>
        <w:numPr>
          <w:ilvl w:val="2"/>
          <w:numId w:val="26"/>
        </w:numPr>
        <w:spacing w:before="0" w:after="0"/>
      </w:pPr>
      <w:r>
        <w:t>Puncture spill volume is between a minimum of 19582.04 and maximum of 56629.36 gallons</w:t>
      </w:r>
    </w:p>
    <w:p w14:paraId="564805D3" w14:textId="77777777" w:rsidR="0090161F" w:rsidRDefault="0090161F" w:rsidP="0090161F">
      <w:pPr>
        <w:pStyle w:val="ListParagraph"/>
        <w:numPr>
          <w:ilvl w:val="2"/>
          <w:numId w:val="26"/>
        </w:numPr>
        <w:spacing w:before="0" w:after="0"/>
      </w:pPr>
      <w:r>
        <w:t xml:space="preserve">Land use distributed as </w:t>
      </w:r>
    </w:p>
    <w:p w14:paraId="24144CB8" w14:textId="77777777" w:rsidR="0090161F" w:rsidRDefault="0090161F" w:rsidP="0090161F">
      <w:pPr>
        <w:pStyle w:val="ListParagraph"/>
        <w:numPr>
          <w:ilvl w:val="3"/>
          <w:numId w:val="26"/>
        </w:numPr>
        <w:spacing w:before="0" w:after="0"/>
      </w:pPr>
      <w:r>
        <w:t>Agricultural: 180.00</w:t>
      </w:r>
    </w:p>
    <w:p w14:paraId="39CFE9E3" w14:textId="77777777" w:rsidR="0090161F" w:rsidRDefault="0090161F" w:rsidP="0090161F">
      <w:pPr>
        <w:pStyle w:val="ListParagraph"/>
        <w:numPr>
          <w:ilvl w:val="0"/>
          <w:numId w:val="26"/>
        </w:numPr>
        <w:spacing w:before="0" w:after="0"/>
      </w:pPr>
      <w:r>
        <w:t>"ELLERSLIE TO STRATHCONA NPS 12</w:t>
      </w:r>
    </w:p>
    <w:p w14:paraId="784C8865" w14:textId="77777777" w:rsidR="0090161F" w:rsidRDefault="0090161F" w:rsidP="0090161F">
      <w:pPr>
        <w:pStyle w:val="ListParagraph"/>
        <w:numPr>
          <w:ilvl w:val="1"/>
          <w:numId w:val="26"/>
        </w:numPr>
        <w:spacing w:before="0" w:after="0"/>
      </w:pPr>
      <w:r>
        <w:t>Total Cumulative Length (m):</w:t>
      </w:r>
      <w:r>
        <w:tab/>
        <w:t>119.91</w:t>
      </w:r>
    </w:p>
    <w:p w14:paraId="2B199037" w14:textId="77777777" w:rsidR="0090161F" w:rsidRDefault="0090161F" w:rsidP="0090161F">
      <w:pPr>
        <w:pStyle w:val="ListParagraph"/>
        <w:numPr>
          <w:ilvl w:val="1"/>
          <w:numId w:val="26"/>
        </w:numPr>
        <w:spacing w:before="0" w:after="0"/>
      </w:pPr>
      <w:r>
        <w:t>Likelihood of failure distributed between minimum of 1.362e-03 and maximum of 4.670e-03.</w:t>
      </w:r>
    </w:p>
    <w:p w14:paraId="0EBE5BD6" w14:textId="77777777" w:rsidR="0090161F" w:rsidRDefault="0090161F" w:rsidP="0090161F">
      <w:pPr>
        <w:pStyle w:val="ListParagraph"/>
        <w:numPr>
          <w:ilvl w:val="2"/>
          <w:numId w:val="26"/>
        </w:numPr>
        <w:spacing w:before="0" w:after="0"/>
      </w:pPr>
      <w:r>
        <w:t>ILI Date of 2016-05-25 00:00:00</w:t>
      </w:r>
    </w:p>
    <w:p w14:paraId="37D5C9A7" w14:textId="77777777" w:rsidR="0090161F" w:rsidRDefault="0090161F" w:rsidP="0090161F">
      <w:pPr>
        <w:pStyle w:val="ListParagraph"/>
        <w:numPr>
          <w:ilvl w:val="2"/>
          <w:numId w:val="26"/>
        </w:numPr>
        <w:spacing w:before="0" w:after="0"/>
      </w:pPr>
      <w:r>
        <w:t>ILI tool of AFD</w:t>
      </w:r>
    </w:p>
    <w:p w14:paraId="1FA5EC41" w14:textId="77777777" w:rsidR="0090161F" w:rsidRDefault="0090161F" w:rsidP="0090161F">
      <w:pPr>
        <w:pStyle w:val="ListParagraph"/>
        <w:numPr>
          <w:ilvl w:val="2"/>
          <w:numId w:val="26"/>
        </w:numPr>
        <w:spacing w:before="0" w:after="0"/>
      </w:pPr>
      <w:r>
        <w:t>Cracks identified 7.0</w:t>
      </w:r>
    </w:p>
    <w:p w14:paraId="3B653242" w14:textId="77777777" w:rsidR="0090161F" w:rsidRDefault="0090161F" w:rsidP="0090161F">
      <w:pPr>
        <w:pStyle w:val="ListParagraph"/>
        <w:numPr>
          <w:ilvl w:val="2"/>
          <w:numId w:val="26"/>
        </w:numPr>
        <w:spacing w:before="0" w:after="0"/>
      </w:pPr>
      <w:r>
        <w:t>Depth fraction between 0.1 and 0.16</w:t>
      </w:r>
    </w:p>
    <w:p w14:paraId="3445F41B" w14:textId="77777777" w:rsidR="0090161F" w:rsidRDefault="0090161F" w:rsidP="0090161F">
      <w:pPr>
        <w:pStyle w:val="ListParagraph"/>
        <w:numPr>
          <w:ilvl w:val="2"/>
          <w:numId w:val="26"/>
        </w:numPr>
        <w:spacing w:before="0" w:after="0"/>
      </w:pPr>
      <w:r>
        <w:t>Length between 30.0 mm and 122.0 mm</w:t>
      </w:r>
    </w:p>
    <w:p w14:paraId="7AB27963" w14:textId="77777777" w:rsidR="0090161F" w:rsidRDefault="0090161F" w:rsidP="0090161F">
      <w:pPr>
        <w:pStyle w:val="ListParagraph"/>
        <w:numPr>
          <w:ilvl w:val="1"/>
          <w:numId w:val="26"/>
        </w:numPr>
        <w:spacing w:before="0" w:after="0"/>
      </w:pPr>
      <w:r>
        <w:lastRenderedPageBreak/>
        <w:t>Consequence of failure distributed between minimum of $58.54 and maximum of $171.96MM</w:t>
      </w:r>
    </w:p>
    <w:p w14:paraId="2BE7B30B" w14:textId="77777777" w:rsidR="0090161F" w:rsidRDefault="0090161F" w:rsidP="0090161F">
      <w:pPr>
        <w:pStyle w:val="ListParagraph"/>
        <w:numPr>
          <w:ilvl w:val="1"/>
          <w:numId w:val="26"/>
        </w:numPr>
        <w:spacing w:before="0" w:after="0"/>
      </w:pPr>
      <w:r>
        <w:t>Total length driven by Safety: 119.91 meters.</w:t>
      </w:r>
    </w:p>
    <w:p w14:paraId="72CC6C02" w14:textId="77777777" w:rsidR="0090161F" w:rsidRDefault="0090161F" w:rsidP="0090161F">
      <w:pPr>
        <w:pStyle w:val="ListParagraph"/>
        <w:numPr>
          <w:ilvl w:val="1"/>
          <w:numId w:val="26"/>
        </w:numPr>
        <w:spacing w:before="0" w:after="0"/>
      </w:pPr>
      <w:r>
        <w:t>Safety Cost distributed between minimum of $55.78 and maximum of $168.05MM:</w:t>
      </w:r>
    </w:p>
    <w:p w14:paraId="27587FB7" w14:textId="77777777" w:rsidR="0090161F" w:rsidRDefault="0090161F" w:rsidP="0090161F">
      <w:pPr>
        <w:pStyle w:val="ListParagraph"/>
        <w:numPr>
          <w:ilvl w:val="2"/>
          <w:numId w:val="26"/>
        </w:numPr>
        <w:spacing w:before="0" w:after="0"/>
      </w:pPr>
      <w:r>
        <w:t>Leak cost between minimum of $0.00 and maximum of $0.00MM</w:t>
      </w:r>
    </w:p>
    <w:p w14:paraId="0928540B" w14:textId="77777777" w:rsidR="0090161F" w:rsidRDefault="0090161F" w:rsidP="0090161F">
      <w:pPr>
        <w:pStyle w:val="ListParagraph"/>
        <w:numPr>
          <w:ilvl w:val="2"/>
          <w:numId w:val="26"/>
        </w:numPr>
        <w:spacing w:before="0" w:after="0"/>
      </w:pPr>
      <w:r>
        <w:t>Leak scenario yielded 90.0 intersections with structures, with minimum of nan and maximum of nan of population impacted.</w:t>
      </w:r>
    </w:p>
    <w:p w14:paraId="6B2CE530" w14:textId="77777777" w:rsidR="0090161F" w:rsidRDefault="0090161F" w:rsidP="0090161F">
      <w:pPr>
        <w:pStyle w:val="ListParagraph"/>
        <w:numPr>
          <w:ilvl w:val="2"/>
          <w:numId w:val="26"/>
        </w:numPr>
        <w:spacing w:before="0" w:after="0"/>
      </w:pPr>
      <w:r>
        <w:t>Leak hazard radius distributed between minimum of 3.83 and maximum of 3.83 meters.</w:t>
      </w:r>
    </w:p>
    <w:p w14:paraId="34614F4F" w14:textId="77777777" w:rsidR="0090161F" w:rsidRDefault="0090161F" w:rsidP="0090161F">
      <w:pPr>
        <w:pStyle w:val="ListParagraph"/>
        <w:numPr>
          <w:ilvl w:val="2"/>
          <w:numId w:val="26"/>
        </w:numPr>
        <w:spacing w:before="0" w:after="0"/>
      </w:pPr>
      <w:r>
        <w:t>Rupture cost between minimum of $393.98 and maximum of $1,094.40MM</w:t>
      </w:r>
    </w:p>
    <w:p w14:paraId="142C60B2" w14:textId="77777777" w:rsidR="0090161F" w:rsidRDefault="0090161F" w:rsidP="0090161F">
      <w:pPr>
        <w:pStyle w:val="ListParagraph"/>
        <w:numPr>
          <w:ilvl w:val="2"/>
          <w:numId w:val="26"/>
        </w:numPr>
        <w:spacing w:before="0" w:after="0"/>
      </w:pPr>
      <w:r>
        <w:t>Rupture scenario yielded 163.0 intersections with structures, with minimum of 41.04 and maximum of 114.0 of population impacted</w:t>
      </w:r>
    </w:p>
    <w:p w14:paraId="05863BB9" w14:textId="77777777" w:rsidR="0090161F" w:rsidRDefault="0090161F" w:rsidP="0090161F">
      <w:pPr>
        <w:pStyle w:val="ListParagraph"/>
        <w:numPr>
          <w:ilvl w:val="2"/>
          <w:numId w:val="26"/>
        </w:numPr>
        <w:spacing w:before="0" w:after="0"/>
      </w:pPr>
      <w:r>
        <w:t>Rupture hazard radius distributed between minimum of 74.05 and maximum of 74.05 meters.</w:t>
      </w:r>
    </w:p>
    <w:p w14:paraId="09ADDE62" w14:textId="77777777" w:rsidR="0090161F" w:rsidRDefault="0090161F" w:rsidP="0090161F">
      <w:pPr>
        <w:pStyle w:val="ListParagraph"/>
        <w:numPr>
          <w:ilvl w:val="2"/>
          <w:numId w:val="26"/>
        </w:numPr>
        <w:spacing w:before="0" w:after="0"/>
      </w:pPr>
      <w:r>
        <w:t>Puncture cost between minimum of $0.00 and maximum of $0.00MM</w:t>
      </w:r>
    </w:p>
    <w:p w14:paraId="6E391596" w14:textId="77777777" w:rsidR="0090161F" w:rsidRDefault="0090161F" w:rsidP="0090161F">
      <w:pPr>
        <w:pStyle w:val="ListParagraph"/>
        <w:numPr>
          <w:ilvl w:val="2"/>
          <w:numId w:val="26"/>
        </w:numPr>
        <w:spacing w:before="0" w:after="0"/>
      </w:pPr>
      <w:r>
        <w:t>Puncture scenario yielded 187.0 intersections with structures, with minimum of nan and maximum of nan of population impacted</w:t>
      </w:r>
    </w:p>
    <w:p w14:paraId="1EFE2058" w14:textId="77777777" w:rsidR="0090161F" w:rsidRDefault="0090161F" w:rsidP="0090161F">
      <w:pPr>
        <w:pStyle w:val="ListParagraph"/>
        <w:numPr>
          <w:ilvl w:val="2"/>
          <w:numId w:val="26"/>
        </w:numPr>
        <w:spacing w:before="0" w:after="0"/>
      </w:pPr>
      <w:r>
        <w:t>Puncture hazard radius distributed between minimum of 15.32 and maximum of 15.32 meters.</w:t>
      </w:r>
    </w:p>
    <w:p w14:paraId="162B8565" w14:textId="77777777" w:rsidR="0090161F" w:rsidRDefault="0090161F" w:rsidP="0090161F">
      <w:pPr>
        <w:pStyle w:val="ListParagraph"/>
        <w:numPr>
          <w:ilvl w:val="2"/>
          <w:numId w:val="26"/>
        </w:numPr>
        <w:spacing w:before="0" w:after="0"/>
      </w:pPr>
      <w:r>
        <w:t>Product type is Crude Oil.</w:t>
      </w:r>
    </w:p>
    <w:p w14:paraId="1EA93ABA" w14:textId="77777777" w:rsidR="0090161F" w:rsidRDefault="0090161F" w:rsidP="0090161F">
      <w:pPr>
        <w:pStyle w:val="ListParagraph"/>
        <w:numPr>
          <w:ilvl w:val="2"/>
          <w:numId w:val="26"/>
        </w:numPr>
        <w:spacing w:before="0" w:after="0"/>
      </w:pPr>
      <w:r>
        <w:t>Class area location is/are 4.0.</w:t>
      </w:r>
    </w:p>
    <w:p w14:paraId="5D3EAC8A" w14:textId="77777777" w:rsidR="0090161F" w:rsidRDefault="0090161F" w:rsidP="0090161F">
      <w:pPr>
        <w:pStyle w:val="ListParagraph"/>
        <w:numPr>
          <w:ilvl w:val="0"/>
          <w:numId w:val="26"/>
        </w:numPr>
        <w:spacing w:before="0" w:after="0"/>
      </w:pPr>
      <w:r>
        <w:t>"SECT 2 CABRI TO HERBERT NPS 6</w:t>
      </w:r>
    </w:p>
    <w:p w14:paraId="486E0219" w14:textId="77777777" w:rsidR="0090161F" w:rsidRDefault="0090161F" w:rsidP="0090161F">
      <w:pPr>
        <w:pStyle w:val="ListParagraph"/>
        <w:numPr>
          <w:ilvl w:val="1"/>
          <w:numId w:val="26"/>
        </w:numPr>
        <w:spacing w:before="0" w:after="0"/>
      </w:pPr>
      <w:r>
        <w:t>Total Cumulative Length (m):</w:t>
      </w:r>
      <w:r>
        <w:tab/>
        <w:t>60.0</w:t>
      </w:r>
    </w:p>
    <w:p w14:paraId="3F535C5D" w14:textId="77777777" w:rsidR="0090161F" w:rsidRDefault="0090161F" w:rsidP="0090161F">
      <w:pPr>
        <w:pStyle w:val="ListParagraph"/>
        <w:numPr>
          <w:ilvl w:val="1"/>
          <w:numId w:val="26"/>
        </w:numPr>
        <w:spacing w:before="0" w:after="0"/>
      </w:pPr>
      <w:r>
        <w:t>Likelihood of failure distributed between minimum of 3.568e-02 and maximum of 5.179e-02.</w:t>
      </w:r>
    </w:p>
    <w:p w14:paraId="7C0B291C" w14:textId="77777777" w:rsidR="0090161F" w:rsidRDefault="0090161F" w:rsidP="0090161F">
      <w:pPr>
        <w:pStyle w:val="ListParagraph"/>
        <w:numPr>
          <w:ilvl w:val="2"/>
          <w:numId w:val="26"/>
        </w:numPr>
        <w:spacing w:before="0" w:after="0"/>
      </w:pPr>
      <w:r>
        <w:t>ILI Date of 2017-07-10 00:00:00</w:t>
      </w:r>
    </w:p>
    <w:p w14:paraId="53350265" w14:textId="77777777" w:rsidR="0090161F" w:rsidRDefault="0090161F" w:rsidP="0090161F">
      <w:pPr>
        <w:pStyle w:val="ListParagraph"/>
        <w:numPr>
          <w:ilvl w:val="2"/>
          <w:numId w:val="26"/>
        </w:numPr>
        <w:spacing w:before="0" w:after="0"/>
      </w:pPr>
      <w:r>
        <w:t xml:space="preserve">ILI tool of </w:t>
      </w:r>
      <w:proofErr w:type="spellStart"/>
      <w:r>
        <w:t>SpirAll</w:t>
      </w:r>
      <w:proofErr w:type="spellEnd"/>
      <w:r>
        <w:t xml:space="preserve"> MFL/Geometry</w:t>
      </w:r>
    </w:p>
    <w:p w14:paraId="33A9B3D6" w14:textId="77777777" w:rsidR="0090161F" w:rsidRDefault="0090161F" w:rsidP="0090161F">
      <w:pPr>
        <w:pStyle w:val="ListParagraph"/>
        <w:numPr>
          <w:ilvl w:val="2"/>
          <w:numId w:val="26"/>
        </w:numPr>
        <w:spacing w:before="0" w:after="0"/>
      </w:pPr>
      <w:r>
        <w:t>Cracks identified 2.0</w:t>
      </w:r>
    </w:p>
    <w:p w14:paraId="1064D5BD" w14:textId="77777777" w:rsidR="0090161F" w:rsidRDefault="0090161F" w:rsidP="0090161F">
      <w:pPr>
        <w:pStyle w:val="ListParagraph"/>
        <w:numPr>
          <w:ilvl w:val="2"/>
          <w:numId w:val="26"/>
        </w:numPr>
        <w:spacing w:before="0" w:after="0"/>
      </w:pPr>
      <w:r>
        <w:t>Depth fraction between 0.2 and 0.26</w:t>
      </w:r>
    </w:p>
    <w:p w14:paraId="07686198" w14:textId="77777777" w:rsidR="0090161F" w:rsidRDefault="0090161F" w:rsidP="0090161F">
      <w:pPr>
        <w:pStyle w:val="ListParagraph"/>
        <w:numPr>
          <w:ilvl w:val="2"/>
          <w:numId w:val="26"/>
        </w:numPr>
        <w:spacing w:before="0" w:after="0"/>
      </w:pPr>
      <w:r>
        <w:t>Length between 68.589 mm and 90.742 mm</w:t>
      </w:r>
    </w:p>
    <w:p w14:paraId="4A74C4F5" w14:textId="77777777" w:rsidR="0090161F" w:rsidRDefault="0090161F" w:rsidP="0090161F">
      <w:pPr>
        <w:pStyle w:val="ListParagraph"/>
        <w:numPr>
          <w:ilvl w:val="1"/>
          <w:numId w:val="26"/>
        </w:numPr>
        <w:spacing w:before="0" w:after="0"/>
      </w:pPr>
      <w:r>
        <w:t>Consequence of failure distributed between minimum of $3.14 and maximum of $3.16MM</w:t>
      </w:r>
    </w:p>
    <w:p w14:paraId="7CB4C271" w14:textId="77777777" w:rsidR="0090161F" w:rsidRDefault="0090161F" w:rsidP="0090161F">
      <w:pPr>
        <w:pStyle w:val="ListParagraph"/>
        <w:numPr>
          <w:ilvl w:val="1"/>
          <w:numId w:val="26"/>
        </w:numPr>
        <w:spacing w:before="0" w:after="0"/>
      </w:pPr>
      <w:r>
        <w:t>Total length driven by Economic Loss: 60.0 meters.</w:t>
      </w:r>
    </w:p>
    <w:p w14:paraId="3D946848" w14:textId="77777777" w:rsidR="0090161F" w:rsidRDefault="0090161F" w:rsidP="0090161F">
      <w:pPr>
        <w:pStyle w:val="ListParagraph"/>
        <w:numPr>
          <w:ilvl w:val="1"/>
          <w:numId w:val="26"/>
        </w:numPr>
        <w:spacing w:before="0" w:after="0"/>
      </w:pPr>
      <w:r>
        <w:t>Economic Loss Cost distributed between minimum of $3.14 and maximum of $3.16MM:</w:t>
      </w:r>
    </w:p>
    <w:p w14:paraId="0171561F" w14:textId="77777777" w:rsidR="0090161F" w:rsidRDefault="0090161F" w:rsidP="0090161F">
      <w:pPr>
        <w:pStyle w:val="ListParagraph"/>
        <w:numPr>
          <w:ilvl w:val="2"/>
          <w:numId w:val="26"/>
        </w:numPr>
        <w:spacing w:before="0" w:after="0"/>
      </w:pPr>
      <w:r>
        <w:t>Repair costs between minimum of $11,500.00 and maximum of $11,500.00.</w:t>
      </w:r>
    </w:p>
    <w:p w14:paraId="74018D12" w14:textId="77777777" w:rsidR="0090161F" w:rsidRDefault="0090161F" w:rsidP="0090161F">
      <w:pPr>
        <w:pStyle w:val="ListParagraph"/>
        <w:numPr>
          <w:ilvl w:val="2"/>
          <w:numId w:val="26"/>
        </w:numPr>
        <w:spacing w:before="0" w:after="0"/>
      </w:pPr>
      <w:r>
        <w:t>Outage losses between minimum of $200,000.00 and maximum of $200,000.00.</w:t>
      </w:r>
    </w:p>
    <w:p w14:paraId="7A8DD303" w14:textId="77777777" w:rsidR="0090161F" w:rsidRDefault="0090161F" w:rsidP="0090161F">
      <w:pPr>
        <w:pStyle w:val="ListParagraph"/>
        <w:numPr>
          <w:ilvl w:val="2"/>
          <w:numId w:val="26"/>
        </w:numPr>
        <w:spacing w:before="0" w:after="0"/>
      </w:pPr>
      <w:r>
        <w:t>Product type is NGL.</w:t>
      </w:r>
    </w:p>
    <w:p w14:paraId="2DE51FFD" w14:textId="77777777" w:rsidR="0090161F" w:rsidRDefault="0090161F" w:rsidP="0090161F">
      <w:pPr>
        <w:pStyle w:val="ListParagraph"/>
        <w:numPr>
          <w:ilvl w:val="2"/>
          <w:numId w:val="26"/>
        </w:numPr>
        <w:spacing w:before="0" w:after="0"/>
      </w:pPr>
      <w:r>
        <w:t>Leak cost between minimum of $0.27 and maximum of $0.27MM</w:t>
      </w:r>
    </w:p>
    <w:p w14:paraId="4A08F72A" w14:textId="77777777" w:rsidR="0090161F" w:rsidRDefault="0090161F" w:rsidP="0090161F">
      <w:pPr>
        <w:pStyle w:val="ListParagraph"/>
        <w:numPr>
          <w:ilvl w:val="2"/>
          <w:numId w:val="26"/>
        </w:numPr>
        <w:spacing w:before="0" w:after="0"/>
      </w:pPr>
      <w:r>
        <w:t>Leak scenario yielded 10.0 intersections with structures, with minimum of $nan and maximum of $nan in cost of structures impacted.</w:t>
      </w:r>
    </w:p>
    <w:p w14:paraId="54FEE052" w14:textId="77777777" w:rsidR="0090161F" w:rsidRDefault="0090161F" w:rsidP="0090161F">
      <w:pPr>
        <w:pStyle w:val="ListParagraph"/>
        <w:numPr>
          <w:ilvl w:val="2"/>
          <w:numId w:val="26"/>
        </w:numPr>
        <w:spacing w:before="0" w:after="0"/>
      </w:pPr>
      <w:r>
        <w:t>Leak product loss costs between minimum of $62,251.66 and maximum of $62,251.66</w:t>
      </w:r>
    </w:p>
    <w:p w14:paraId="50F0905D" w14:textId="77777777" w:rsidR="0090161F" w:rsidRDefault="0090161F" w:rsidP="0090161F">
      <w:pPr>
        <w:pStyle w:val="ListParagraph"/>
        <w:numPr>
          <w:ilvl w:val="2"/>
          <w:numId w:val="26"/>
        </w:numPr>
        <w:spacing w:before="0" w:after="0"/>
      </w:pPr>
      <w:r>
        <w:t>Rupture cost between minimum of $17.84 and maximum of $17.84MM</w:t>
      </w:r>
    </w:p>
    <w:p w14:paraId="37DF332D" w14:textId="77777777" w:rsidR="0090161F" w:rsidRDefault="0090161F" w:rsidP="0090161F">
      <w:pPr>
        <w:pStyle w:val="ListParagraph"/>
        <w:numPr>
          <w:ilvl w:val="2"/>
          <w:numId w:val="26"/>
        </w:numPr>
        <w:spacing w:before="0" w:after="0"/>
      </w:pPr>
      <w:r>
        <w:t>Rupture scenario yielded 41.0 intersections with structures, with minimum of $nan and maximum of $nan in cost of structures impacted</w:t>
      </w:r>
    </w:p>
    <w:p w14:paraId="08BB14B3" w14:textId="77777777" w:rsidR="0090161F" w:rsidRDefault="0090161F" w:rsidP="0090161F">
      <w:pPr>
        <w:pStyle w:val="ListParagraph"/>
        <w:numPr>
          <w:ilvl w:val="2"/>
          <w:numId w:val="26"/>
        </w:numPr>
        <w:spacing w:before="0" w:after="0"/>
      </w:pPr>
      <w:r>
        <w:t>Rupture product loss costs between minimum of $17,627,475.77 and maximum of $17,627,475.77</w:t>
      </w:r>
    </w:p>
    <w:p w14:paraId="0C15D838" w14:textId="77777777" w:rsidR="0090161F" w:rsidRDefault="0090161F" w:rsidP="0090161F">
      <w:pPr>
        <w:pStyle w:val="ListParagraph"/>
        <w:numPr>
          <w:ilvl w:val="2"/>
          <w:numId w:val="26"/>
        </w:numPr>
        <w:spacing w:before="0" w:after="0"/>
      </w:pPr>
      <w:r>
        <w:t>Puncture cost between minimum of $2.26 and maximum of $2.26MM</w:t>
      </w:r>
    </w:p>
    <w:p w14:paraId="3D1490DE" w14:textId="77777777" w:rsidR="0090161F" w:rsidRDefault="0090161F" w:rsidP="0090161F">
      <w:pPr>
        <w:pStyle w:val="ListParagraph"/>
        <w:numPr>
          <w:ilvl w:val="2"/>
          <w:numId w:val="26"/>
        </w:numPr>
        <w:spacing w:before="0" w:after="0"/>
      </w:pPr>
      <w:r>
        <w:t>Puncture scenario yielded 30.0 intersections with structures, with minimum of $nan and maximum of $nan in cost of structures impacted</w:t>
      </w:r>
    </w:p>
    <w:p w14:paraId="59067B26" w14:textId="77777777" w:rsidR="0090161F" w:rsidRDefault="0090161F" w:rsidP="0090161F">
      <w:pPr>
        <w:pStyle w:val="ListParagraph"/>
        <w:numPr>
          <w:ilvl w:val="2"/>
          <w:numId w:val="26"/>
        </w:numPr>
        <w:spacing w:before="0" w:after="0"/>
      </w:pPr>
      <w:r>
        <w:lastRenderedPageBreak/>
        <w:t>Puncture product Loss costs between minimum of $2,045,448.13 and maximum of $2,045,448.13"</w:t>
      </w:r>
    </w:p>
    <w:p w14:paraId="68AF4D39" w14:textId="77777777" w:rsidR="0090161F" w:rsidRDefault="0090161F" w:rsidP="0090161F">
      <w:pPr>
        <w:pStyle w:val="ListParagraph"/>
        <w:numPr>
          <w:ilvl w:val="0"/>
          <w:numId w:val="26"/>
        </w:numPr>
        <w:spacing w:before="0" w:after="0"/>
      </w:pPr>
      <w:r>
        <w:t xml:space="preserve">"SECT 8 RAPID </w:t>
      </w:r>
      <w:proofErr w:type="gramStart"/>
      <w:r>
        <w:t>CITY</w:t>
      </w:r>
      <w:proofErr w:type="gramEnd"/>
      <w:r>
        <w:t xml:space="preserve"> TO PORTAGE NPS 6</w:t>
      </w:r>
    </w:p>
    <w:p w14:paraId="28327D8B" w14:textId="77777777" w:rsidR="0090161F" w:rsidRDefault="0090161F" w:rsidP="0090161F">
      <w:pPr>
        <w:pStyle w:val="ListParagraph"/>
        <w:numPr>
          <w:ilvl w:val="1"/>
          <w:numId w:val="26"/>
        </w:numPr>
        <w:spacing w:before="0" w:after="0"/>
      </w:pPr>
      <w:r>
        <w:t>Total Cumulative Length (m):</w:t>
      </w:r>
      <w:r>
        <w:tab/>
        <w:t>30.0</w:t>
      </w:r>
    </w:p>
    <w:p w14:paraId="3406FE4F" w14:textId="77777777" w:rsidR="0090161F" w:rsidRDefault="0090161F" w:rsidP="0090161F">
      <w:pPr>
        <w:pStyle w:val="ListParagraph"/>
        <w:numPr>
          <w:ilvl w:val="1"/>
          <w:numId w:val="26"/>
        </w:numPr>
        <w:spacing w:before="0" w:after="0"/>
      </w:pPr>
      <w:r>
        <w:t>Likelihood of failure distributed between minimum of 1.986e-02 and maximum of 1.986e-02.</w:t>
      </w:r>
    </w:p>
    <w:p w14:paraId="0B56FB1D" w14:textId="77777777" w:rsidR="0090161F" w:rsidRDefault="0090161F" w:rsidP="0090161F">
      <w:pPr>
        <w:pStyle w:val="ListParagraph"/>
        <w:numPr>
          <w:ilvl w:val="2"/>
          <w:numId w:val="26"/>
        </w:numPr>
        <w:spacing w:before="0" w:after="0"/>
      </w:pPr>
      <w:r>
        <w:t>ILI Date of 2019-02-11 00:00:00</w:t>
      </w:r>
    </w:p>
    <w:p w14:paraId="22EC35EB" w14:textId="77777777" w:rsidR="0090161F" w:rsidRDefault="0090161F" w:rsidP="0090161F">
      <w:pPr>
        <w:pStyle w:val="ListParagraph"/>
        <w:numPr>
          <w:ilvl w:val="2"/>
          <w:numId w:val="26"/>
        </w:numPr>
        <w:spacing w:before="0" w:after="0"/>
      </w:pPr>
      <w:r>
        <w:t xml:space="preserve">ILI tool of </w:t>
      </w:r>
      <w:proofErr w:type="spellStart"/>
      <w:r>
        <w:t>SpirAll</w:t>
      </w:r>
      <w:proofErr w:type="spellEnd"/>
      <w:r>
        <w:t xml:space="preserve"> MFL/Geometry</w:t>
      </w:r>
    </w:p>
    <w:p w14:paraId="5ADD3C8E" w14:textId="77777777" w:rsidR="0090161F" w:rsidRDefault="0090161F" w:rsidP="0090161F">
      <w:pPr>
        <w:pStyle w:val="ListParagraph"/>
        <w:numPr>
          <w:ilvl w:val="2"/>
          <w:numId w:val="26"/>
        </w:numPr>
        <w:spacing w:before="0" w:after="0"/>
      </w:pPr>
      <w:r>
        <w:t>Cracks identified 1.0</w:t>
      </w:r>
    </w:p>
    <w:p w14:paraId="7468F8A9" w14:textId="77777777" w:rsidR="0090161F" w:rsidRDefault="0090161F" w:rsidP="0090161F">
      <w:pPr>
        <w:pStyle w:val="ListParagraph"/>
        <w:numPr>
          <w:ilvl w:val="2"/>
          <w:numId w:val="26"/>
        </w:numPr>
        <w:spacing w:before="0" w:after="0"/>
      </w:pPr>
      <w:r>
        <w:t>Depth fraction between 0.43 and 0.43</w:t>
      </w:r>
    </w:p>
    <w:p w14:paraId="7A186CDE" w14:textId="77777777" w:rsidR="0090161F" w:rsidRDefault="0090161F" w:rsidP="0090161F">
      <w:pPr>
        <w:pStyle w:val="ListParagraph"/>
        <w:numPr>
          <w:ilvl w:val="2"/>
          <w:numId w:val="26"/>
        </w:numPr>
        <w:spacing w:before="0" w:after="0"/>
      </w:pPr>
      <w:r>
        <w:t>Length between 38.482 mm and 38.482 mm</w:t>
      </w:r>
    </w:p>
    <w:p w14:paraId="16157C0F" w14:textId="77777777" w:rsidR="0090161F" w:rsidRDefault="0090161F" w:rsidP="0090161F">
      <w:pPr>
        <w:pStyle w:val="ListParagraph"/>
        <w:numPr>
          <w:ilvl w:val="1"/>
          <w:numId w:val="26"/>
        </w:numPr>
        <w:spacing w:before="0" w:after="0"/>
      </w:pPr>
      <w:r>
        <w:t>Consequence of failure distributed between minimum of $3.11 and maximum of $3.11MM</w:t>
      </w:r>
    </w:p>
    <w:p w14:paraId="51450538" w14:textId="77777777" w:rsidR="0090161F" w:rsidRDefault="0090161F" w:rsidP="0090161F">
      <w:pPr>
        <w:pStyle w:val="ListParagraph"/>
        <w:numPr>
          <w:ilvl w:val="1"/>
          <w:numId w:val="26"/>
        </w:numPr>
        <w:spacing w:before="0" w:after="0"/>
      </w:pPr>
      <w:r>
        <w:t>Total length driven by Economic Loss: 30.0 meters.</w:t>
      </w:r>
    </w:p>
    <w:p w14:paraId="5FE610E8" w14:textId="77777777" w:rsidR="0090161F" w:rsidRDefault="0090161F" w:rsidP="0090161F">
      <w:pPr>
        <w:pStyle w:val="ListParagraph"/>
        <w:numPr>
          <w:ilvl w:val="1"/>
          <w:numId w:val="26"/>
        </w:numPr>
        <w:spacing w:before="0" w:after="0"/>
      </w:pPr>
      <w:r>
        <w:t>Economic Loss Cost distributed between minimum of $3.11 and maximum of $3.11MM:</w:t>
      </w:r>
    </w:p>
    <w:p w14:paraId="18236CC6" w14:textId="77777777" w:rsidR="0090161F" w:rsidRDefault="0090161F" w:rsidP="0090161F">
      <w:pPr>
        <w:pStyle w:val="ListParagraph"/>
        <w:numPr>
          <w:ilvl w:val="2"/>
          <w:numId w:val="26"/>
        </w:numPr>
        <w:spacing w:before="0" w:after="0"/>
      </w:pPr>
      <w:r>
        <w:t>Repair costs between minimum of $11,500.00 and maximum of $11,500.00.</w:t>
      </w:r>
    </w:p>
    <w:p w14:paraId="2210AF43" w14:textId="77777777" w:rsidR="0090161F" w:rsidRDefault="0090161F" w:rsidP="0090161F">
      <w:pPr>
        <w:pStyle w:val="ListParagraph"/>
        <w:numPr>
          <w:ilvl w:val="2"/>
          <w:numId w:val="26"/>
        </w:numPr>
        <w:spacing w:before="0" w:after="0"/>
      </w:pPr>
      <w:r>
        <w:t>Outage losses between minimum of $200,000.00 and maximum of $200,000.00.</w:t>
      </w:r>
    </w:p>
    <w:p w14:paraId="7520742E" w14:textId="77777777" w:rsidR="0090161F" w:rsidRDefault="0090161F" w:rsidP="0090161F">
      <w:pPr>
        <w:pStyle w:val="ListParagraph"/>
        <w:numPr>
          <w:ilvl w:val="2"/>
          <w:numId w:val="26"/>
        </w:numPr>
        <w:spacing w:before="0" w:after="0"/>
      </w:pPr>
      <w:r>
        <w:t>Product type is NGL.</w:t>
      </w:r>
    </w:p>
    <w:p w14:paraId="7915F68D" w14:textId="77777777" w:rsidR="0090161F" w:rsidRDefault="0090161F" w:rsidP="0090161F">
      <w:pPr>
        <w:pStyle w:val="ListParagraph"/>
        <w:numPr>
          <w:ilvl w:val="2"/>
          <w:numId w:val="26"/>
        </w:numPr>
        <w:spacing w:before="0" w:after="0"/>
      </w:pPr>
      <w:r>
        <w:t>Leak cost between minimum of $0.27 and maximum of $0.27MM</w:t>
      </w:r>
    </w:p>
    <w:p w14:paraId="5AA08A83" w14:textId="77777777" w:rsidR="0090161F" w:rsidRDefault="0090161F" w:rsidP="0090161F">
      <w:pPr>
        <w:pStyle w:val="ListParagraph"/>
        <w:numPr>
          <w:ilvl w:val="2"/>
          <w:numId w:val="26"/>
        </w:numPr>
        <w:spacing w:before="0" w:after="0"/>
      </w:pPr>
      <w:r>
        <w:t>Leak scenario yielded 22.0 intersections with structures, with minimum of $nan and maximum of $nan in cost of structures impacted.</w:t>
      </w:r>
    </w:p>
    <w:p w14:paraId="5BEEB734" w14:textId="77777777" w:rsidR="0090161F" w:rsidRDefault="0090161F" w:rsidP="0090161F">
      <w:pPr>
        <w:pStyle w:val="ListParagraph"/>
        <w:numPr>
          <w:ilvl w:val="2"/>
          <w:numId w:val="26"/>
        </w:numPr>
        <w:spacing w:before="0" w:after="0"/>
      </w:pPr>
      <w:r>
        <w:t>Leak product loss costs between minimum of $62,251.66 and maximum of $62,251.66</w:t>
      </w:r>
    </w:p>
    <w:p w14:paraId="6FF72A24" w14:textId="77777777" w:rsidR="0090161F" w:rsidRDefault="0090161F" w:rsidP="0090161F">
      <w:pPr>
        <w:pStyle w:val="ListParagraph"/>
        <w:numPr>
          <w:ilvl w:val="2"/>
          <w:numId w:val="26"/>
        </w:numPr>
        <w:spacing w:before="0" w:after="0"/>
      </w:pPr>
      <w:r>
        <w:t>Rupture cost between minimum of $17.84 and maximum of $17.84MM</w:t>
      </w:r>
    </w:p>
    <w:p w14:paraId="7818A8A0" w14:textId="77777777" w:rsidR="0090161F" w:rsidRDefault="0090161F" w:rsidP="0090161F">
      <w:pPr>
        <w:pStyle w:val="ListParagraph"/>
        <w:numPr>
          <w:ilvl w:val="2"/>
          <w:numId w:val="26"/>
        </w:numPr>
        <w:spacing w:before="0" w:after="0"/>
      </w:pPr>
      <w:r>
        <w:t>Rupture scenario yielded 75.0 intersections with structures, with minimum of $nan and maximum of $nan in cost of structures impacted</w:t>
      </w:r>
    </w:p>
    <w:p w14:paraId="650A0493" w14:textId="77777777" w:rsidR="0090161F" w:rsidRDefault="0090161F" w:rsidP="0090161F">
      <w:pPr>
        <w:pStyle w:val="ListParagraph"/>
        <w:numPr>
          <w:ilvl w:val="2"/>
          <w:numId w:val="26"/>
        </w:numPr>
        <w:spacing w:before="0" w:after="0"/>
      </w:pPr>
      <w:r>
        <w:t>Rupture product loss costs between minimum of $17,627,475.77 and maximum of $17,627,475.77</w:t>
      </w:r>
    </w:p>
    <w:p w14:paraId="4C5E5E62" w14:textId="77777777" w:rsidR="0090161F" w:rsidRDefault="0090161F" w:rsidP="0090161F">
      <w:pPr>
        <w:pStyle w:val="ListParagraph"/>
        <w:numPr>
          <w:ilvl w:val="2"/>
          <w:numId w:val="26"/>
        </w:numPr>
        <w:spacing w:before="0" w:after="0"/>
      </w:pPr>
      <w:r>
        <w:t>Puncture cost between minimum of $2.26 and maximum of $2.26MM</w:t>
      </w:r>
    </w:p>
    <w:p w14:paraId="5B57AD6B" w14:textId="77777777" w:rsidR="0090161F" w:rsidRDefault="0090161F" w:rsidP="0090161F">
      <w:pPr>
        <w:pStyle w:val="ListParagraph"/>
        <w:numPr>
          <w:ilvl w:val="2"/>
          <w:numId w:val="26"/>
        </w:numPr>
        <w:spacing w:before="0" w:after="0"/>
      </w:pPr>
      <w:r>
        <w:t>Puncture scenario yielded 45.0 intersections with structures, with minimum of $nan and maximum of $nan in cost of structures impacted</w:t>
      </w:r>
    </w:p>
    <w:p w14:paraId="4DA4B737" w14:textId="77777777" w:rsidR="0090161F" w:rsidRDefault="0090161F" w:rsidP="0090161F">
      <w:pPr>
        <w:pStyle w:val="ListParagraph"/>
        <w:numPr>
          <w:ilvl w:val="2"/>
          <w:numId w:val="26"/>
        </w:numPr>
        <w:spacing w:before="0" w:after="0"/>
      </w:pPr>
      <w:r>
        <w:t>Puncture product Loss costs between minimum of $2,045,448.13 and maximum of $2,045,448.13"</w:t>
      </w:r>
    </w:p>
    <w:p w14:paraId="43158E8C" w14:textId="77777777" w:rsidR="0090161F" w:rsidRDefault="0090161F" w:rsidP="0090161F">
      <w:pPr>
        <w:pStyle w:val="ListParagraph"/>
        <w:numPr>
          <w:ilvl w:val="0"/>
          <w:numId w:val="26"/>
        </w:numPr>
        <w:spacing w:before="0" w:after="0"/>
      </w:pPr>
      <w:r>
        <w:t>"SECT 3 HERBERT TO CARON NPS 6</w:t>
      </w:r>
    </w:p>
    <w:p w14:paraId="2D0A7B55" w14:textId="77777777" w:rsidR="0090161F" w:rsidRDefault="0090161F" w:rsidP="0090161F">
      <w:pPr>
        <w:pStyle w:val="ListParagraph"/>
        <w:numPr>
          <w:ilvl w:val="1"/>
          <w:numId w:val="26"/>
        </w:numPr>
        <w:spacing w:before="0" w:after="0"/>
      </w:pPr>
      <w:r>
        <w:t>Total Cumulative Length (m):</w:t>
      </w:r>
      <w:r>
        <w:tab/>
        <w:t>29.99</w:t>
      </w:r>
    </w:p>
    <w:p w14:paraId="062A49FE" w14:textId="77777777" w:rsidR="0090161F" w:rsidRDefault="0090161F" w:rsidP="0090161F">
      <w:pPr>
        <w:pStyle w:val="ListParagraph"/>
        <w:numPr>
          <w:ilvl w:val="1"/>
          <w:numId w:val="26"/>
        </w:numPr>
        <w:spacing w:before="0" w:after="0"/>
      </w:pPr>
      <w:r>
        <w:t>Likelihood of failure distributed between minimum of 1.103e-02 and maximum of 1.103e-02.</w:t>
      </w:r>
    </w:p>
    <w:p w14:paraId="1F654E25" w14:textId="77777777" w:rsidR="0090161F" w:rsidRDefault="0090161F" w:rsidP="0090161F">
      <w:pPr>
        <w:pStyle w:val="ListParagraph"/>
        <w:numPr>
          <w:ilvl w:val="2"/>
          <w:numId w:val="26"/>
        </w:numPr>
        <w:spacing w:before="0" w:after="0"/>
      </w:pPr>
      <w:r>
        <w:t>ILI Date of 2018-03-07 00:00:00</w:t>
      </w:r>
    </w:p>
    <w:p w14:paraId="0C73B61D" w14:textId="77777777" w:rsidR="0090161F" w:rsidRDefault="0090161F" w:rsidP="0090161F">
      <w:pPr>
        <w:pStyle w:val="ListParagraph"/>
        <w:numPr>
          <w:ilvl w:val="2"/>
          <w:numId w:val="26"/>
        </w:numPr>
        <w:spacing w:before="0" w:after="0"/>
      </w:pPr>
      <w:r>
        <w:t xml:space="preserve">ILI tool of </w:t>
      </w:r>
      <w:proofErr w:type="spellStart"/>
      <w:r>
        <w:t>SpirAll</w:t>
      </w:r>
      <w:proofErr w:type="spellEnd"/>
      <w:r>
        <w:t xml:space="preserve"> MFL/Geometry</w:t>
      </w:r>
    </w:p>
    <w:p w14:paraId="4E1E33C0" w14:textId="77777777" w:rsidR="0090161F" w:rsidRDefault="0090161F" w:rsidP="0090161F">
      <w:pPr>
        <w:pStyle w:val="ListParagraph"/>
        <w:numPr>
          <w:ilvl w:val="2"/>
          <w:numId w:val="26"/>
        </w:numPr>
        <w:spacing w:before="0" w:after="0"/>
      </w:pPr>
      <w:r>
        <w:t>Cracks identified 1.0</w:t>
      </w:r>
    </w:p>
    <w:p w14:paraId="77B435F2" w14:textId="77777777" w:rsidR="0090161F" w:rsidRDefault="0090161F" w:rsidP="0090161F">
      <w:pPr>
        <w:pStyle w:val="ListParagraph"/>
        <w:numPr>
          <w:ilvl w:val="2"/>
          <w:numId w:val="26"/>
        </w:numPr>
        <w:spacing w:before="0" w:after="0"/>
      </w:pPr>
      <w:r>
        <w:t>Depth fraction between 0.2 and 0.2</w:t>
      </w:r>
    </w:p>
    <w:p w14:paraId="57868604" w14:textId="77777777" w:rsidR="0090161F" w:rsidRDefault="0090161F" w:rsidP="0090161F">
      <w:pPr>
        <w:pStyle w:val="ListParagraph"/>
        <w:numPr>
          <w:ilvl w:val="2"/>
          <w:numId w:val="26"/>
        </w:numPr>
        <w:spacing w:before="0" w:after="0"/>
      </w:pPr>
      <w:r>
        <w:t>Length between 122.29 mm and 122.29 mm</w:t>
      </w:r>
    </w:p>
    <w:p w14:paraId="5ED02017" w14:textId="77777777" w:rsidR="0090161F" w:rsidRDefault="0090161F" w:rsidP="0090161F">
      <w:pPr>
        <w:pStyle w:val="ListParagraph"/>
        <w:numPr>
          <w:ilvl w:val="1"/>
          <w:numId w:val="26"/>
        </w:numPr>
        <w:spacing w:before="0" w:after="0"/>
      </w:pPr>
      <w:r>
        <w:t>Consequence of failure distributed between minimum of $3.07 and maximum of $3.07MM</w:t>
      </w:r>
    </w:p>
    <w:p w14:paraId="716C0DFC" w14:textId="77777777" w:rsidR="0090161F" w:rsidRDefault="0090161F" w:rsidP="0090161F">
      <w:pPr>
        <w:pStyle w:val="ListParagraph"/>
        <w:numPr>
          <w:ilvl w:val="1"/>
          <w:numId w:val="26"/>
        </w:numPr>
        <w:spacing w:before="0" w:after="0"/>
      </w:pPr>
      <w:r>
        <w:t>Total length driven by Economic Loss: 29.99 meters.</w:t>
      </w:r>
    </w:p>
    <w:p w14:paraId="59617182" w14:textId="77777777" w:rsidR="0090161F" w:rsidRDefault="0090161F" w:rsidP="0090161F">
      <w:pPr>
        <w:pStyle w:val="ListParagraph"/>
        <w:numPr>
          <w:ilvl w:val="1"/>
          <w:numId w:val="26"/>
        </w:numPr>
        <w:spacing w:before="0" w:after="0"/>
      </w:pPr>
      <w:r>
        <w:t>Economic Loss Cost distributed between minimum of $3.07 and maximum of $3.07MM:</w:t>
      </w:r>
    </w:p>
    <w:p w14:paraId="0A4C76E6" w14:textId="77777777" w:rsidR="0090161F" w:rsidRDefault="0090161F" w:rsidP="0090161F">
      <w:pPr>
        <w:pStyle w:val="ListParagraph"/>
        <w:numPr>
          <w:ilvl w:val="2"/>
          <w:numId w:val="26"/>
        </w:numPr>
        <w:spacing w:before="0" w:after="0"/>
      </w:pPr>
      <w:r>
        <w:t>Repair costs between minimum of $11,500.00 and maximum of $11,500.00.</w:t>
      </w:r>
    </w:p>
    <w:p w14:paraId="327A13E5" w14:textId="77777777" w:rsidR="0090161F" w:rsidRDefault="0090161F" w:rsidP="0090161F">
      <w:pPr>
        <w:pStyle w:val="ListParagraph"/>
        <w:numPr>
          <w:ilvl w:val="2"/>
          <w:numId w:val="26"/>
        </w:numPr>
        <w:spacing w:before="0" w:after="0"/>
      </w:pPr>
      <w:r>
        <w:t>Outage losses between minimum of $200,000.00 and maximum of $200,000.00.</w:t>
      </w:r>
    </w:p>
    <w:p w14:paraId="105A16D4" w14:textId="77777777" w:rsidR="0090161F" w:rsidRDefault="0090161F" w:rsidP="0090161F">
      <w:pPr>
        <w:pStyle w:val="ListParagraph"/>
        <w:numPr>
          <w:ilvl w:val="2"/>
          <w:numId w:val="26"/>
        </w:numPr>
        <w:spacing w:before="0" w:after="0"/>
      </w:pPr>
      <w:r>
        <w:t>Product type is NGL.</w:t>
      </w:r>
    </w:p>
    <w:p w14:paraId="6B2A864D" w14:textId="77777777" w:rsidR="0090161F" w:rsidRDefault="0090161F" w:rsidP="0090161F">
      <w:pPr>
        <w:pStyle w:val="ListParagraph"/>
        <w:numPr>
          <w:ilvl w:val="2"/>
          <w:numId w:val="26"/>
        </w:numPr>
        <w:spacing w:before="0" w:after="0"/>
      </w:pPr>
      <w:r>
        <w:t>Leak cost between minimum of $0.27 and maximum of $0.27MM</w:t>
      </w:r>
    </w:p>
    <w:p w14:paraId="596F1628" w14:textId="77777777" w:rsidR="0090161F" w:rsidRDefault="0090161F" w:rsidP="0090161F">
      <w:pPr>
        <w:pStyle w:val="ListParagraph"/>
        <w:numPr>
          <w:ilvl w:val="2"/>
          <w:numId w:val="26"/>
        </w:numPr>
        <w:spacing w:before="0" w:after="0"/>
      </w:pPr>
      <w:r>
        <w:lastRenderedPageBreak/>
        <w:t>Leak scenario yielded 9.0 intersections with structures, with minimum of $nan and maximum of $nan in cost of structures impacted.</w:t>
      </w:r>
    </w:p>
    <w:p w14:paraId="15B1E2D0" w14:textId="77777777" w:rsidR="0090161F" w:rsidRDefault="0090161F" w:rsidP="0090161F">
      <w:pPr>
        <w:pStyle w:val="ListParagraph"/>
        <w:numPr>
          <w:ilvl w:val="2"/>
          <w:numId w:val="26"/>
        </w:numPr>
        <w:spacing w:before="0" w:after="0"/>
      </w:pPr>
      <w:r>
        <w:t>Leak product loss costs between minimum of $62,251.66 and maximum of $62,251.66</w:t>
      </w:r>
    </w:p>
    <w:p w14:paraId="6456F6B7" w14:textId="77777777" w:rsidR="0090161F" w:rsidRDefault="0090161F" w:rsidP="0090161F">
      <w:pPr>
        <w:pStyle w:val="ListParagraph"/>
        <w:numPr>
          <w:ilvl w:val="2"/>
          <w:numId w:val="26"/>
        </w:numPr>
        <w:spacing w:before="0" w:after="0"/>
      </w:pPr>
      <w:r>
        <w:t>Rupture cost between minimum of $17.84 and maximum of $17.84MM</w:t>
      </w:r>
    </w:p>
    <w:p w14:paraId="7743AA50" w14:textId="77777777" w:rsidR="0090161F" w:rsidRDefault="0090161F" w:rsidP="0090161F">
      <w:pPr>
        <w:pStyle w:val="ListParagraph"/>
        <w:numPr>
          <w:ilvl w:val="2"/>
          <w:numId w:val="26"/>
        </w:numPr>
        <w:spacing w:before="0" w:after="0"/>
      </w:pPr>
      <w:r>
        <w:t>Rupture scenario yielded 45.0 intersections with structures, with minimum of $nan and maximum of $nan in cost of structures impacted</w:t>
      </w:r>
    </w:p>
    <w:p w14:paraId="79E9A51D" w14:textId="77777777" w:rsidR="0090161F" w:rsidRDefault="0090161F" w:rsidP="0090161F">
      <w:pPr>
        <w:pStyle w:val="ListParagraph"/>
        <w:numPr>
          <w:ilvl w:val="2"/>
          <w:numId w:val="26"/>
        </w:numPr>
        <w:spacing w:before="0" w:after="0"/>
      </w:pPr>
      <w:r>
        <w:t>Rupture product loss costs between minimum of $17,627,475.77 and maximum of $17,627,475.77</w:t>
      </w:r>
    </w:p>
    <w:p w14:paraId="137032AA" w14:textId="77777777" w:rsidR="0090161F" w:rsidRDefault="0090161F" w:rsidP="0090161F">
      <w:pPr>
        <w:pStyle w:val="ListParagraph"/>
        <w:numPr>
          <w:ilvl w:val="2"/>
          <w:numId w:val="26"/>
        </w:numPr>
        <w:spacing w:before="0" w:after="0"/>
      </w:pPr>
      <w:r>
        <w:t>Puncture cost between minimum of $2.26 and maximum of $2.26MM</w:t>
      </w:r>
    </w:p>
    <w:p w14:paraId="5254513D" w14:textId="77777777" w:rsidR="0090161F" w:rsidRDefault="0090161F" w:rsidP="0090161F">
      <w:pPr>
        <w:pStyle w:val="ListParagraph"/>
        <w:numPr>
          <w:ilvl w:val="2"/>
          <w:numId w:val="26"/>
        </w:numPr>
        <w:spacing w:before="0" w:after="0"/>
      </w:pPr>
      <w:r>
        <w:t>Puncture scenario yielded 41.0 intersections with structures, with minimum of $nan and maximum of $nan in cost of structures impacted</w:t>
      </w:r>
    </w:p>
    <w:p w14:paraId="07BD74D2" w14:textId="77777777" w:rsidR="0090161F" w:rsidRDefault="0090161F" w:rsidP="0090161F">
      <w:pPr>
        <w:pStyle w:val="ListParagraph"/>
        <w:numPr>
          <w:ilvl w:val="2"/>
          <w:numId w:val="26"/>
        </w:numPr>
        <w:spacing w:before="0" w:after="0"/>
      </w:pPr>
      <w:r>
        <w:t>Puncture product Loss costs between minimum of $2,045,448.13 and maximum of $2,045,448.13"</w:t>
      </w:r>
    </w:p>
    <w:p w14:paraId="0A373FBC" w14:textId="77777777" w:rsidR="0090161F" w:rsidRDefault="0090161F" w:rsidP="0090161F">
      <w:pPr>
        <w:pStyle w:val="ListParagraph"/>
        <w:numPr>
          <w:ilvl w:val="0"/>
          <w:numId w:val="26"/>
        </w:numPr>
        <w:spacing w:before="0" w:after="0"/>
      </w:pPr>
      <w:r>
        <w:t>"FORT SASKATCHEWAN TO EST (YO-YO) NPS 16</w:t>
      </w:r>
    </w:p>
    <w:p w14:paraId="0494BF8E" w14:textId="77777777" w:rsidR="0090161F" w:rsidRDefault="0090161F" w:rsidP="0090161F">
      <w:pPr>
        <w:pStyle w:val="ListParagraph"/>
        <w:numPr>
          <w:ilvl w:val="1"/>
          <w:numId w:val="26"/>
        </w:numPr>
        <w:spacing w:before="0" w:after="0"/>
      </w:pPr>
      <w:r>
        <w:t>Total Cumulative Length (m):</w:t>
      </w:r>
      <w:r>
        <w:tab/>
        <w:t>29.98</w:t>
      </w:r>
    </w:p>
    <w:p w14:paraId="59855D29" w14:textId="77777777" w:rsidR="0090161F" w:rsidRDefault="0090161F" w:rsidP="0090161F">
      <w:pPr>
        <w:pStyle w:val="ListParagraph"/>
        <w:numPr>
          <w:ilvl w:val="1"/>
          <w:numId w:val="26"/>
        </w:numPr>
        <w:spacing w:before="0" w:after="0"/>
      </w:pPr>
      <w:r>
        <w:t>Likelihood of failure distributed between minimum of 3.360e-02 and maximum of 3.360e-02.</w:t>
      </w:r>
    </w:p>
    <w:p w14:paraId="6C53DF09" w14:textId="77777777" w:rsidR="0090161F" w:rsidRDefault="0090161F" w:rsidP="0090161F">
      <w:pPr>
        <w:pStyle w:val="ListParagraph"/>
        <w:numPr>
          <w:ilvl w:val="2"/>
          <w:numId w:val="26"/>
        </w:numPr>
        <w:spacing w:before="0" w:after="0"/>
      </w:pPr>
      <w:r>
        <w:t>ILI Date of 2014-10-24 00:00:00</w:t>
      </w:r>
    </w:p>
    <w:p w14:paraId="68A040BF" w14:textId="77777777" w:rsidR="0090161F" w:rsidRDefault="0090161F" w:rsidP="0090161F">
      <w:pPr>
        <w:pStyle w:val="ListParagraph"/>
        <w:numPr>
          <w:ilvl w:val="2"/>
          <w:numId w:val="26"/>
        </w:numPr>
        <w:spacing w:before="0" w:after="0"/>
      </w:pPr>
      <w:r>
        <w:t>ILI tool of EMAT</w:t>
      </w:r>
    </w:p>
    <w:p w14:paraId="66E0CF8D" w14:textId="77777777" w:rsidR="0090161F" w:rsidRDefault="0090161F" w:rsidP="0090161F">
      <w:pPr>
        <w:pStyle w:val="ListParagraph"/>
        <w:numPr>
          <w:ilvl w:val="2"/>
          <w:numId w:val="26"/>
        </w:numPr>
        <w:spacing w:before="0" w:after="0"/>
      </w:pPr>
      <w:r>
        <w:t>Cracks identified 1.0</w:t>
      </w:r>
    </w:p>
    <w:p w14:paraId="59875134" w14:textId="77777777" w:rsidR="0090161F" w:rsidRDefault="0090161F" w:rsidP="0090161F">
      <w:pPr>
        <w:pStyle w:val="ListParagraph"/>
        <w:numPr>
          <w:ilvl w:val="2"/>
          <w:numId w:val="26"/>
        </w:numPr>
        <w:spacing w:before="0" w:after="0"/>
      </w:pPr>
      <w:r>
        <w:t>Depth fraction between 0.25 and 0.25</w:t>
      </w:r>
    </w:p>
    <w:p w14:paraId="374310D5" w14:textId="77777777" w:rsidR="0090161F" w:rsidRDefault="0090161F" w:rsidP="0090161F">
      <w:pPr>
        <w:pStyle w:val="ListParagraph"/>
        <w:numPr>
          <w:ilvl w:val="2"/>
          <w:numId w:val="26"/>
        </w:numPr>
        <w:spacing w:before="0" w:after="0"/>
      </w:pPr>
      <w:r>
        <w:t>Length between 160.0 mm and 160.0 mm</w:t>
      </w:r>
    </w:p>
    <w:p w14:paraId="22E98629" w14:textId="77777777" w:rsidR="0090161F" w:rsidRDefault="0090161F" w:rsidP="0090161F">
      <w:pPr>
        <w:pStyle w:val="ListParagraph"/>
        <w:numPr>
          <w:ilvl w:val="1"/>
          <w:numId w:val="26"/>
        </w:numPr>
        <w:spacing w:before="0" w:after="0"/>
      </w:pPr>
      <w:r>
        <w:t>Consequence of failure distributed between minimum of $10.69 and maximum of $10.69MM</w:t>
      </w:r>
    </w:p>
    <w:p w14:paraId="73CC9102" w14:textId="77777777" w:rsidR="0090161F" w:rsidRDefault="0090161F" w:rsidP="0090161F">
      <w:pPr>
        <w:pStyle w:val="ListParagraph"/>
        <w:numPr>
          <w:ilvl w:val="1"/>
          <w:numId w:val="26"/>
        </w:numPr>
        <w:spacing w:before="0" w:after="0"/>
      </w:pPr>
      <w:r>
        <w:t>Total length driven by Economic Loss: 29.98 meters.</w:t>
      </w:r>
    </w:p>
    <w:p w14:paraId="09E3E9D3" w14:textId="77777777" w:rsidR="0090161F" w:rsidRDefault="0090161F" w:rsidP="0090161F">
      <w:pPr>
        <w:pStyle w:val="ListParagraph"/>
        <w:numPr>
          <w:ilvl w:val="1"/>
          <w:numId w:val="26"/>
        </w:numPr>
        <w:spacing w:before="0" w:after="0"/>
      </w:pPr>
      <w:r>
        <w:t>Economic Loss Cost distributed between minimum of $10.69 and maximum of $10.69MM:</w:t>
      </w:r>
    </w:p>
    <w:p w14:paraId="078DECF1" w14:textId="77777777" w:rsidR="0090161F" w:rsidRDefault="0090161F" w:rsidP="0090161F">
      <w:pPr>
        <w:pStyle w:val="ListParagraph"/>
        <w:numPr>
          <w:ilvl w:val="2"/>
          <w:numId w:val="26"/>
        </w:numPr>
        <w:spacing w:before="0" w:after="0"/>
      </w:pPr>
      <w:r>
        <w:t>Repair costs between minimum of $187,000.00 and maximum of $187,000.00.</w:t>
      </w:r>
    </w:p>
    <w:p w14:paraId="6AC7903F" w14:textId="77777777" w:rsidR="0090161F" w:rsidRDefault="0090161F" w:rsidP="0090161F">
      <w:pPr>
        <w:pStyle w:val="ListParagraph"/>
        <w:numPr>
          <w:ilvl w:val="2"/>
          <w:numId w:val="26"/>
        </w:numPr>
        <w:spacing w:before="0" w:after="0"/>
      </w:pPr>
      <w:r>
        <w:t>Outage losses between minimum of $800,000.00 and maximum of $800,000.00.</w:t>
      </w:r>
    </w:p>
    <w:p w14:paraId="04F5B1A8" w14:textId="77777777" w:rsidR="0090161F" w:rsidRDefault="0090161F" w:rsidP="0090161F">
      <w:pPr>
        <w:pStyle w:val="ListParagraph"/>
        <w:numPr>
          <w:ilvl w:val="2"/>
          <w:numId w:val="26"/>
        </w:numPr>
        <w:spacing w:before="0" w:after="0"/>
      </w:pPr>
      <w:r>
        <w:t>Product type is HVP Product.</w:t>
      </w:r>
    </w:p>
    <w:p w14:paraId="60AD3BBE" w14:textId="77777777" w:rsidR="0090161F" w:rsidRDefault="0090161F" w:rsidP="0090161F">
      <w:pPr>
        <w:pStyle w:val="ListParagraph"/>
        <w:numPr>
          <w:ilvl w:val="2"/>
          <w:numId w:val="26"/>
        </w:numPr>
        <w:spacing w:before="0" w:after="0"/>
      </w:pPr>
      <w:r>
        <w:t>Leak cost between minimum of $1.02 and maximum of $1.02MM</w:t>
      </w:r>
    </w:p>
    <w:p w14:paraId="70D9CD53" w14:textId="77777777" w:rsidR="0090161F" w:rsidRDefault="0090161F" w:rsidP="0090161F">
      <w:pPr>
        <w:pStyle w:val="ListParagraph"/>
        <w:numPr>
          <w:ilvl w:val="2"/>
          <w:numId w:val="26"/>
        </w:numPr>
        <w:spacing w:before="0" w:after="0"/>
      </w:pPr>
      <w:r>
        <w:t>Leak scenario yielded 32.0 intersections with structures, with minimum of $nan and maximum of $nan in cost of structures impacted.</w:t>
      </w:r>
    </w:p>
    <w:p w14:paraId="6EA6D92B" w14:textId="77777777" w:rsidR="0090161F" w:rsidRDefault="0090161F" w:rsidP="0090161F">
      <w:pPr>
        <w:pStyle w:val="ListParagraph"/>
        <w:numPr>
          <w:ilvl w:val="2"/>
          <w:numId w:val="26"/>
        </w:numPr>
        <w:spacing w:before="0" w:after="0"/>
      </w:pPr>
      <w:r>
        <w:t>Leak product loss costs between minimum of $35,177.42 and maximum of $35,177.42</w:t>
      </w:r>
    </w:p>
    <w:p w14:paraId="11E635BE" w14:textId="77777777" w:rsidR="0090161F" w:rsidRDefault="0090161F" w:rsidP="0090161F">
      <w:pPr>
        <w:pStyle w:val="ListParagraph"/>
        <w:numPr>
          <w:ilvl w:val="2"/>
          <w:numId w:val="26"/>
        </w:numPr>
        <w:spacing w:before="0" w:after="0"/>
      </w:pPr>
      <w:r>
        <w:t>Rupture cost between minimum of $59.16 and maximum of $59.16MM</w:t>
      </w:r>
    </w:p>
    <w:p w14:paraId="47A87BE3" w14:textId="77777777" w:rsidR="0090161F" w:rsidRDefault="0090161F" w:rsidP="0090161F">
      <w:pPr>
        <w:pStyle w:val="ListParagraph"/>
        <w:numPr>
          <w:ilvl w:val="2"/>
          <w:numId w:val="26"/>
        </w:numPr>
        <w:spacing w:before="0" w:after="0"/>
      </w:pPr>
      <w:r>
        <w:t>Rupture scenario yielded 73.0 intersections with structures, with minimum of $75,000.00 and maximum of $75,000.00 in cost of structures impacted</w:t>
      </w:r>
    </w:p>
    <w:p w14:paraId="25A58058" w14:textId="77777777" w:rsidR="0090161F" w:rsidRDefault="0090161F" w:rsidP="0090161F">
      <w:pPr>
        <w:pStyle w:val="ListParagraph"/>
        <w:numPr>
          <w:ilvl w:val="2"/>
          <w:numId w:val="26"/>
        </w:numPr>
        <w:spacing w:before="0" w:after="0"/>
      </w:pPr>
      <w:r>
        <w:t>Rupture product loss costs between minimum of $58,099,358.13 and maximum of $58,099,358.13</w:t>
      </w:r>
    </w:p>
    <w:p w14:paraId="59397161" w14:textId="77777777" w:rsidR="0090161F" w:rsidRDefault="0090161F" w:rsidP="0090161F">
      <w:pPr>
        <w:pStyle w:val="ListParagraph"/>
        <w:numPr>
          <w:ilvl w:val="2"/>
          <w:numId w:val="26"/>
        </w:numPr>
        <w:spacing w:before="0" w:after="0"/>
      </w:pPr>
      <w:r>
        <w:t>Puncture cost between minimum of $2.14 and maximum of $2.14MM</w:t>
      </w:r>
    </w:p>
    <w:p w14:paraId="0BBF8609" w14:textId="77777777" w:rsidR="0090161F" w:rsidRDefault="0090161F" w:rsidP="0090161F">
      <w:pPr>
        <w:pStyle w:val="ListParagraph"/>
        <w:numPr>
          <w:ilvl w:val="2"/>
          <w:numId w:val="26"/>
        </w:numPr>
        <w:spacing w:before="0" w:after="0"/>
      </w:pPr>
      <w:r>
        <w:t>Puncture scenario yielded 92.0 intersections with structures, with minimum of $nan and maximum of $nan in cost of structures impacted</w:t>
      </w:r>
    </w:p>
    <w:p w14:paraId="4D85BB0B" w14:textId="77777777" w:rsidR="0090161F" w:rsidRDefault="0090161F" w:rsidP="0090161F">
      <w:pPr>
        <w:pStyle w:val="ListParagraph"/>
        <w:numPr>
          <w:ilvl w:val="2"/>
          <w:numId w:val="26"/>
        </w:numPr>
        <w:spacing w:before="0" w:after="0"/>
      </w:pPr>
      <w:r>
        <w:t>Puncture product Loss costs between minimum of $1,155,850.00 and maximum of $1,155,850.00"</w:t>
      </w:r>
    </w:p>
    <w:p w14:paraId="1E65828B" w14:textId="77777777" w:rsidR="0090161F" w:rsidRDefault="0090161F" w:rsidP="0090161F">
      <w:pPr>
        <w:pStyle w:val="ListParagraph"/>
        <w:numPr>
          <w:ilvl w:val="0"/>
          <w:numId w:val="26"/>
        </w:numPr>
        <w:spacing w:before="0" w:after="0"/>
      </w:pPr>
      <w:r>
        <w:t>"WINDSOR TO SARNIA NPS 12</w:t>
      </w:r>
    </w:p>
    <w:p w14:paraId="374DD767" w14:textId="77777777" w:rsidR="0090161F" w:rsidRDefault="0090161F" w:rsidP="0090161F">
      <w:pPr>
        <w:pStyle w:val="ListParagraph"/>
        <w:numPr>
          <w:ilvl w:val="1"/>
          <w:numId w:val="26"/>
        </w:numPr>
        <w:spacing w:before="0" w:after="0"/>
      </w:pPr>
      <w:r>
        <w:t>Total Cumulative Length (m):</w:t>
      </w:r>
      <w:r>
        <w:tab/>
        <w:t>28.56</w:t>
      </w:r>
    </w:p>
    <w:p w14:paraId="404D5A24" w14:textId="77777777" w:rsidR="0090161F" w:rsidRDefault="0090161F" w:rsidP="0090161F">
      <w:pPr>
        <w:pStyle w:val="ListParagraph"/>
        <w:numPr>
          <w:ilvl w:val="1"/>
          <w:numId w:val="26"/>
        </w:numPr>
        <w:spacing w:before="0" w:after="0"/>
      </w:pPr>
      <w:r>
        <w:t>Likelihood of failure distributed between minimum of 1.466e-03 and maximum of 1.466e-03.</w:t>
      </w:r>
    </w:p>
    <w:p w14:paraId="7287FB1B" w14:textId="77777777" w:rsidR="0090161F" w:rsidRDefault="0090161F" w:rsidP="0090161F">
      <w:pPr>
        <w:pStyle w:val="ListParagraph"/>
        <w:numPr>
          <w:ilvl w:val="2"/>
          <w:numId w:val="26"/>
        </w:numPr>
        <w:spacing w:before="0" w:after="0"/>
      </w:pPr>
      <w:r>
        <w:lastRenderedPageBreak/>
        <w:t>ILI Date of 2013-12-11 00:00:00</w:t>
      </w:r>
    </w:p>
    <w:p w14:paraId="65B92774" w14:textId="77777777" w:rsidR="0090161F" w:rsidRDefault="0090161F" w:rsidP="0090161F">
      <w:pPr>
        <w:pStyle w:val="ListParagraph"/>
        <w:numPr>
          <w:ilvl w:val="2"/>
          <w:numId w:val="26"/>
        </w:numPr>
        <w:spacing w:before="0" w:after="0"/>
      </w:pPr>
      <w:r>
        <w:t>ILI tool of USCD</w:t>
      </w:r>
    </w:p>
    <w:p w14:paraId="0B2B75AB" w14:textId="77777777" w:rsidR="0090161F" w:rsidRDefault="0090161F" w:rsidP="0090161F">
      <w:pPr>
        <w:pStyle w:val="ListParagraph"/>
        <w:numPr>
          <w:ilvl w:val="2"/>
          <w:numId w:val="26"/>
        </w:numPr>
        <w:spacing w:before="0" w:after="0"/>
      </w:pPr>
      <w:r>
        <w:t>Cracks identified 1.0</w:t>
      </w:r>
    </w:p>
    <w:p w14:paraId="1D4DE383" w14:textId="77777777" w:rsidR="0090161F" w:rsidRDefault="0090161F" w:rsidP="0090161F">
      <w:pPr>
        <w:pStyle w:val="ListParagraph"/>
        <w:numPr>
          <w:ilvl w:val="2"/>
          <w:numId w:val="26"/>
        </w:numPr>
        <w:spacing w:before="0" w:after="0"/>
      </w:pPr>
      <w:r>
        <w:t>Depth fraction between nan and nan</w:t>
      </w:r>
    </w:p>
    <w:p w14:paraId="501DC984" w14:textId="77777777" w:rsidR="0090161F" w:rsidRDefault="0090161F" w:rsidP="0090161F">
      <w:pPr>
        <w:pStyle w:val="ListParagraph"/>
        <w:numPr>
          <w:ilvl w:val="2"/>
          <w:numId w:val="26"/>
        </w:numPr>
        <w:spacing w:before="0" w:after="0"/>
      </w:pPr>
      <w:r>
        <w:t>Length between 196.0 mm and 196.0 mm</w:t>
      </w:r>
    </w:p>
    <w:p w14:paraId="21C8BE3F" w14:textId="77777777" w:rsidR="0090161F" w:rsidRDefault="0090161F" w:rsidP="0090161F">
      <w:pPr>
        <w:pStyle w:val="ListParagraph"/>
        <w:numPr>
          <w:ilvl w:val="1"/>
          <w:numId w:val="26"/>
        </w:numPr>
        <w:spacing w:before="0" w:after="0"/>
      </w:pPr>
      <w:r>
        <w:t>Consequence of failure distributed between minimum of $11.28 and maximum of $11.28MM</w:t>
      </w:r>
    </w:p>
    <w:p w14:paraId="2D3742F1" w14:textId="77777777" w:rsidR="0090161F" w:rsidRDefault="0090161F" w:rsidP="0090161F">
      <w:pPr>
        <w:pStyle w:val="ListParagraph"/>
        <w:numPr>
          <w:ilvl w:val="1"/>
          <w:numId w:val="26"/>
        </w:numPr>
        <w:spacing w:before="0" w:after="0"/>
      </w:pPr>
      <w:r>
        <w:t>Total length driven by Economic Loss: 28.56 meters.</w:t>
      </w:r>
    </w:p>
    <w:p w14:paraId="3C0FD90A" w14:textId="77777777" w:rsidR="0090161F" w:rsidRDefault="0090161F" w:rsidP="0090161F">
      <w:pPr>
        <w:pStyle w:val="ListParagraph"/>
        <w:numPr>
          <w:ilvl w:val="1"/>
          <w:numId w:val="26"/>
        </w:numPr>
        <w:spacing w:before="0" w:after="0"/>
      </w:pPr>
      <w:r>
        <w:t>Economic Loss Cost distributed between minimum of $8.50 and maximum of $8.50MM:</w:t>
      </w:r>
    </w:p>
    <w:p w14:paraId="47062508" w14:textId="77777777" w:rsidR="0090161F" w:rsidRDefault="0090161F" w:rsidP="0090161F">
      <w:pPr>
        <w:pStyle w:val="ListParagraph"/>
        <w:numPr>
          <w:ilvl w:val="2"/>
          <w:numId w:val="26"/>
        </w:numPr>
        <w:spacing w:before="0" w:after="0"/>
      </w:pPr>
      <w:r>
        <w:t>Repair costs between minimum of $44,000.00 and maximum of $44,000.00.</w:t>
      </w:r>
    </w:p>
    <w:p w14:paraId="51C779EC" w14:textId="77777777" w:rsidR="0090161F" w:rsidRDefault="0090161F" w:rsidP="0090161F">
      <w:pPr>
        <w:pStyle w:val="ListParagraph"/>
        <w:numPr>
          <w:ilvl w:val="2"/>
          <w:numId w:val="26"/>
        </w:numPr>
        <w:spacing w:before="0" w:after="0"/>
      </w:pPr>
      <w:r>
        <w:t>Outage losses between minimum of $800,000.00 and maximum of $800,000.00.</w:t>
      </w:r>
    </w:p>
    <w:p w14:paraId="6C9D40A7" w14:textId="77777777" w:rsidR="0090161F" w:rsidRDefault="0090161F" w:rsidP="0090161F">
      <w:pPr>
        <w:pStyle w:val="ListParagraph"/>
        <w:numPr>
          <w:ilvl w:val="2"/>
          <w:numId w:val="26"/>
        </w:numPr>
        <w:spacing w:before="0" w:after="0"/>
      </w:pPr>
      <w:r>
        <w:t>Product type is NGL.</w:t>
      </w:r>
    </w:p>
    <w:p w14:paraId="67C6326A" w14:textId="77777777" w:rsidR="0090161F" w:rsidRDefault="0090161F" w:rsidP="0090161F">
      <w:pPr>
        <w:pStyle w:val="ListParagraph"/>
        <w:numPr>
          <w:ilvl w:val="2"/>
          <w:numId w:val="26"/>
        </w:numPr>
        <w:spacing w:before="0" w:after="0"/>
      </w:pPr>
      <w:r>
        <w:t>Leak cost between minimum of $0.90 and maximum of $0.90MM</w:t>
      </w:r>
    </w:p>
    <w:p w14:paraId="3988EE24" w14:textId="77777777" w:rsidR="0090161F" w:rsidRDefault="0090161F" w:rsidP="0090161F">
      <w:pPr>
        <w:pStyle w:val="ListParagraph"/>
        <w:numPr>
          <w:ilvl w:val="2"/>
          <w:numId w:val="26"/>
        </w:numPr>
        <w:spacing w:before="0" w:after="0"/>
      </w:pPr>
      <w:r>
        <w:t>Leak scenario yielded 18.0 intersections with structures, with minimum of $nan and maximum of $nan in cost of structures impacted.</w:t>
      </w:r>
    </w:p>
    <w:p w14:paraId="5524A88E" w14:textId="77777777" w:rsidR="0090161F" w:rsidRDefault="0090161F" w:rsidP="0090161F">
      <w:pPr>
        <w:pStyle w:val="ListParagraph"/>
        <w:numPr>
          <w:ilvl w:val="2"/>
          <w:numId w:val="26"/>
        </w:numPr>
        <w:spacing w:before="0" w:after="0"/>
      </w:pPr>
      <w:r>
        <w:t>Leak product loss costs between minimum of $53,244.14 and maximum of $53,244.14</w:t>
      </w:r>
    </w:p>
    <w:p w14:paraId="7A632261" w14:textId="77777777" w:rsidR="0090161F" w:rsidRDefault="0090161F" w:rsidP="0090161F">
      <w:pPr>
        <w:pStyle w:val="ListParagraph"/>
        <w:numPr>
          <w:ilvl w:val="2"/>
          <w:numId w:val="26"/>
        </w:numPr>
        <w:spacing w:before="0" w:after="0"/>
      </w:pPr>
      <w:r>
        <w:t>Rupture cost between minimum of $56.96 and maximum of $56.96MM</w:t>
      </w:r>
    </w:p>
    <w:p w14:paraId="482AD86D" w14:textId="77777777" w:rsidR="0090161F" w:rsidRDefault="0090161F" w:rsidP="0090161F">
      <w:pPr>
        <w:pStyle w:val="ListParagraph"/>
        <w:numPr>
          <w:ilvl w:val="2"/>
          <w:numId w:val="26"/>
        </w:numPr>
        <w:spacing w:before="0" w:after="0"/>
      </w:pPr>
      <w:r>
        <w:t>Rupture scenario yielded 300.0 intersections with structures, with minimum of $269,868.00 and maximum of $269,868.00 in cost of structures impacted</w:t>
      </w:r>
    </w:p>
    <w:p w14:paraId="2EBDAABC" w14:textId="77777777" w:rsidR="0090161F" w:rsidRDefault="0090161F" w:rsidP="0090161F">
      <w:pPr>
        <w:pStyle w:val="ListParagraph"/>
        <w:numPr>
          <w:ilvl w:val="2"/>
          <w:numId w:val="26"/>
        </w:numPr>
        <w:spacing w:before="0" w:after="0"/>
      </w:pPr>
      <w:r>
        <w:t>Rupture product loss costs between minimum of $55,841,832.10 and maximum of $55,841,832.10</w:t>
      </w:r>
    </w:p>
    <w:p w14:paraId="3D4BBFAB" w14:textId="77777777" w:rsidR="0090161F" w:rsidRDefault="0090161F" w:rsidP="0090161F">
      <w:pPr>
        <w:pStyle w:val="ListParagraph"/>
        <w:numPr>
          <w:ilvl w:val="2"/>
          <w:numId w:val="26"/>
        </w:numPr>
        <w:spacing w:before="0" w:after="0"/>
      </w:pPr>
      <w:r>
        <w:t>Puncture cost between minimum of $2.59 and maximum of $2.59MM</w:t>
      </w:r>
    </w:p>
    <w:p w14:paraId="1E04E701" w14:textId="77777777" w:rsidR="0090161F" w:rsidRDefault="0090161F" w:rsidP="0090161F">
      <w:pPr>
        <w:pStyle w:val="ListParagraph"/>
        <w:numPr>
          <w:ilvl w:val="2"/>
          <w:numId w:val="26"/>
        </w:numPr>
        <w:spacing w:before="0" w:after="0"/>
      </w:pPr>
      <w:r>
        <w:t>Puncture scenario yielded 157.0 intersections with structures, with minimum of $nan and maximum of $nan in cost of structures impacted</w:t>
      </w:r>
    </w:p>
    <w:p w14:paraId="3D1EC9B6" w14:textId="77777777" w:rsidR="0090161F" w:rsidRPr="00EA3C2F" w:rsidRDefault="0090161F" w:rsidP="0090161F">
      <w:pPr>
        <w:pStyle w:val="ListParagraph"/>
        <w:numPr>
          <w:ilvl w:val="2"/>
          <w:numId w:val="26"/>
        </w:numPr>
        <w:spacing w:before="0" w:after="0"/>
      </w:pPr>
      <w:r>
        <w:t>Puncture product Loss costs between minimum of $1,749,481.68 and maximum of $1,749,481.68"</w:t>
      </w:r>
    </w:p>
    <w:p w14:paraId="7165C7AE" w14:textId="77777777" w:rsidR="0090161F" w:rsidRPr="009148F9" w:rsidRDefault="0090161F" w:rsidP="009148F9"/>
    <w:p w14:paraId="0D0E2BB7" w14:textId="29991D9A" w:rsidR="00CC3503" w:rsidRDefault="00CC3503" w:rsidP="00F64BF2">
      <w:pPr>
        <w:pStyle w:val="Heading2"/>
      </w:pPr>
      <w:bookmarkStart w:id="40" w:name="_Toc26168869"/>
      <w:r>
        <w:t>Stress Corrosion Cracking</w:t>
      </w:r>
      <w:r w:rsidR="00D32CED">
        <w:t xml:space="preserve"> and Total Consequence</w:t>
      </w:r>
      <w:bookmarkEnd w:id="40"/>
    </w:p>
    <w:p w14:paraId="72116972" w14:textId="77777777" w:rsidR="00F80B0C" w:rsidRPr="00F80B0C" w:rsidRDefault="00F80B0C" w:rsidP="00F80B0C"/>
    <w:p w14:paraId="52217FB7" w14:textId="7D4AA76E" w:rsidR="001933E7" w:rsidRDefault="00F80B0C" w:rsidP="00F80B0C">
      <w:pPr>
        <w:pStyle w:val="Heading3"/>
      </w:pPr>
      <w:r>
        <w:t>Assumptions of model</w:t>
      </w:r>
    </w:p>
    <w:p w14:paraId="31F5FAA3" w14:textId="77777777" w:rsidR="003C6B5D" w:rsidRDefault="003C6B5D" w:rsidP="00235DAC">
      <w:pPr>
        <w:pStyle w:val="ListParagraph"/>
        <w:numPr>
          <w:ilvl w:val="0"/>
          <w:numId w:val="20"/>
        </w:numPr>
      </w:pPr>
      <w:r>
        <w:rPr>
          <w:lang w:val="en-US"/>
        </w:rPr>
        <w:t>Three separate approaches will be used to characterize the likelihood of failure due to SCC</w:t>
      </w:r>
      <w:r>
        <w:t xml:space="preserve"> </w:t>
      </w:r>
    </w:p>
    <w:p w14:paraId="4FD14035" w14:textId="206DD3E0" w:rsidR="00F80B0C" w:rsidRPr="003C6B5D" w:rsidRDefault="003C6B5D" w:rsidP="00235DAC">
      <w:pPr>
        <w:pStyle w:val="ListParagraph"/>
        <w:numPr>
          <w:ilvl w:val="0"/>
          <w:numId w:val="20"/>
        </w:numPr>
        <w:rPr>
          <w:lang w:val="en-US"/>
        </w:rPr>
      </w:pPr>
      <w:r w:rsidRPr="003C6B5D">
        <w:rPr>
          <w:lang w:val="en-US"/>
        </w:rPr>
        <w:t>Where ultrasonic crack detection (USCD)</w:t>
      </w:r>
      <w:r w:rsidRPr="0085081E">
        <w:rPr>
          <w:rStyle w:val="FootnoteReference"/>
          <w:szCs w:val="22"/>
        </w:rPr>
        <w:footnoteReference w:id="10"/>
      </w:r>
      <w:r w:rsidRPr="003C6B5D">
        <w:rPr>
          <w:lang w:val="en-US"/>
        </w:rPr>
        <w:t xml:space="preserve"> or electromagnetic acoustic transducer (EMAT)</w:t>
      </w:r>
      <w:bookmarkStart w:id="41" w:name="_Ref505581551"/>
      <w:r w:rsidRPr="0085081E">
        <w:rPr>
          <w:rStyle w:val="FootnoteReference"/>
          <w:szCs w:val="22"/>
        </w:rPr>
        <w:footnoteReference w:id="11"/>
      </w:r>
      <w:bookmarkEnd w:id="41"/>
      <w:r w:rsidRPr="003C6B5D">
        <w:rPr>
          <w:lang w:val="en-US"/>
        </w:rPr>
        <w:t xml:space="preserve"> in-line inspection data exists, failure likelihood will be derived from these inspection results (Method 2).</w:t>
      </w:r>
    </w:p>
    <w:p w14:paraId="4608C0EB" w14:textId="0AFE4662" w:rsidR="003C6B5D" w:rsidRPr="003C6B5D" w:rsidRDefault="003C6B5D" w:rsidP="00235DAC">
      <w:pPr>
        <w:pStyle w:val="ListParagraph"/>
        <w:numPr>
          <w:ilvl w:val="0"/>
          <w:numId w:val="20"/>
        </w:numPr>
        <w:rPr>
          <w:lang w:val="en-US"/>
        </w:rPr>
      </w:pPr>
      <w:r w:rsidRPr="003C6B5D">
        <w:rPr>
          <w:lang w:val="en-US"/>
        </w:rPr>
        <w:lastRenderedPageBreak/>
        <w:t>Where crack in-line inspection data such as USCD or EMAT does not exist, but any metal loss detection in-line inspection data such as of MFL, TFL, AFD, or UTWT survey data exist, likelihood of failure will be inferred by applying the Method 2 methodology to any metal loss imperfection detected using the latest survey among these technologies instead of crack imperfections. The objective of Method 1b is to conduct a conservative assessment to pipelines without a suitable crack ILI survey (or pipelines where a crack ILI technology is not yet available), by assuming any metal loss detected is a potential crack (also addressed as an inferred crack), and highlight areas of potential susceptibility to SCC. The resulting POE of inferred cracks will be multiplied by a susceptibility factor to screen sections having data attributes that don’t indicate a susceptibility to SCC.</w:t>
      </w:r>
    </w:p>
    <w:p w14:paraId="42EB7422" w14:textId="4FEBE869" w:rsidR="003C6B5D" w:rsidRPr="003C6B5D" w:rsidRDefault="003C6B5D" w:rsidP="00235DAC">
      <w:pPr>
        <w:pStyle w:val="ListParagraph"/>
        <w:numPr>
          <w:ilvl w:val="0"/>
          <w:numId w:val="20"/>
        </w:numPr>
      </w:pPr>
      <w:r>
        <w:rPr>
          <w:lang w:val="en-US"/>
        </w:rPr>
        <w:t>Otherwise, where inspection data does not exist, failure likelihood estimates will be based on excavation data, pipe design data, and maintenance activities implemented (Method 1a).</w:t>
      </w:r>
    </w:p>
    <w:p w14:paraId="41DC27F0" w14:textId="77777777" w:rsidR="003C6B5D" w:rsidRDefault="003C6B5D" w:rsidP="003C6B5D"/>
    <w:p w14:paraId="660D2B1E" w14:textId="0A1A9803" w:rsidR="00F80B0C" w:rsidRDefault="00F80B0C" w:rsidP="00F80B0C">
      <w:pPr>
        <w:pStyle w:val="Heading3"/>
      </w:pPr>
      <w:r>
        <w:t>Distribution of pipe length</w:t>
      </w:r>
    </w:p>
    <w:p w14:paraId="5C5BCA33" w14:textId="77777777" w:rsidR="009B16D2" w:rsidRDefault="009B16D2" w:rsidP="009B16D2">
      <w:r w:rsidRPr="008A46F5">
        <w:rPr>
          <w:highlight w:val="yellow"/>
        </w:rPr>
        <w:t>The length distribution of the entire pipeline system according to risk ranking, for total risk, is presented in Figure xxx.</w:t>
      </w:r>
    </w:p>
    <w:p w14:paraId="33B942D8" w14:textId="6DAFAA33" w:rsidR="00F80B0C" w:rsidRDefault="003C6B5D" w:rsidP="003C6B5D">
      <w:pPr>
        <w:jc w:val="center"/>
      </w:pPr>
      <w:r>
        <w:rPr>
          <w:noProof/>
        </w:rPr>
        <w:drawing>
          <wp:inline distT="0" distB="0" distL="0" distR="0" wp14:anchorId="07215AE5" wp14:editId="4780C3D3">
            <wp:extent cx="5777865" cy="3761105"/>
            <wp:effectExtent l="19050" t="19050" r="1333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7865" cy="3761105"/>
                    </a:xfrm>
                    <a:prstGeom prst="rect">
                      <a:avLst/>
                    </a:prstGeom>
                    <a:ln>
                      <a:solidFill>
                        <a:schemeClr val="tx1"/>
                      </a:solidFill>
                    </a:ln>
                  </pic:spPr>
                </pic:pic>
              </a:graphicData>
            </a:graphic>
          </wp:inline>
        </w:drawing>
      </w:r>
    </w:p>
    <w:p w14:paraId="7CD7C5EF" w14:textId="0708DA54" w:rsidR="003C6B5D" w:rsidRDefault="003C6B5D" w:rsidP="001933E7"/>
    <w:p w14:paraId="67FE1DE0" w14:textId="77777777" w:rsidR="009B16D2" w:rsidRDefault="009B16D2" w:rsidP="009B16D2">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1ACD1064" w14:textId="77777777" w:rsidR="009B16D2" w:rsidRDefault="009B16D2" w:rsidP="009B16D2">
      <w:r>
        <w:t xml:space="preserve">The cumulative pipeline lengths of each threat driver categorized according to risk ranking is presented in </w:t>
      </w:r>
      <w:r w:rsidRPr="007315E3">
        <w:rPr>
          <w:highlight w:val="yellow"/>
        </w:rPr>
        <w:t>Table XXX</w:t>
      </w:r>
      <w:r>
        <w:t>.</w:t>
      </w:r>
    </w:p>
    <w:p w14:paraId="79AC747F" w14:textId="77777777" w:rsidR="009B16D2" w:rsidRDefault="009B16D2" w:rsidP="001933E7"/>
    <w:tbl>
      <w:tblPr>
        <w:tblStyle w:val="TableGrid"/>
        <w:tblW w:w="5000" w:type="pct"/>
        <w:tblLook w:val="04A0" w:firstRow="1" w:lastRow="0" w:firstColumn="1" w:lastColumn="0" w:noHBand="0" w:noVBand="1"/>
      </w:tblPr>
      <w:tblGrid>
        <w:gridCol w:w="1411"/>
        <w:gridCol w:w="1414"/>
        <w:gridCol w:w="1609"/>
        <w:gridCol w:w="1507"/>
        <w:gridCol w:w="1465"/>
        <w:gridCol w:w="1683"/>
      </w:tblGrid>
      <w:tr w:rsidR="009B16D2" w:rsidRPr="003C6B5D" w14:paraId="568BABFD" w14:textId="77777777" w:rsidTr="009B16D2">
        <w:tc>
          <w:tcPr>
            <w:tcW w:w="776" w:type="pct"/>
            <w:vMerge w:val="restart"/>
            <w:shd w:val="clear" w:color="auto" w:fill="F2F2F2" w:themeFill="background1" w:themeFillShade="F2"/>
            <w:vAlign w:val="center"/>
          </w:tcPr>
          <w:p w14:paraId="75A8E9D1" w14:textId="02A4666C" w:rsidR="009B16D2" w:rsidRPr="009B16D2" w:rsidRDefault="009B16D2" w:rsidP="009B16D2">
            <w:pPr>
              <w:jc w:val="center"/>
              <w:rPr>
                <w:b/>
              </w:rPr>
            </w:pPr>
            <w:r w:rsidRPr="009B16D2">
              <w:rPr>
                <w:b/>
              </w:rPr>
              <w:t>SCC Method Used</w:t>
            </w:r>
          </w:p>
        </w:tc>
        <w:tc>
          <w:tcPr>
            <w:tcW w:w="4224" w:type="pct"/>
            <w:gridSpan w:val="5"/>
            <w:shd w:val="clear" w:color="auto" w:fill="F2F2F2" w:themeFill="background1" w:themeFillShade="F2"/>
            <w:vAlign w:val="center"/>
          </w:tcPr>
          <w:p w14:paraId="4BE4B8E8" w14:textId="74B2EF80" w:rsidR="009B16D2" w:rsidRPr="009B16D2" w:rsidRDefault="009B16D2" w:rsidP="009B16D2">
            <w:pPr>
              <w:jc w:val="center"/>
              <w:rPr>
                <w:b/>
              </w:rPr>
            </w:pPr>
            <w:r>
              <w:rPr>
                <w:b/>
              </w:rPr>
              <w:t>Cumulative Length (m)</w:t>
            </w:r>
          </w:p>
        </w:tc>
      </w:tr>
      <w:tr w:rsidR="009B16D2" w:rsidRPr="003C6B5D" w14:paraId="3D03D506" w14:textId="77777777" w:rsidTr="009B16D2">
        <w:tc>
          <w:tcPr>
            <w:tcW w:w="776" w:type="pct"/>
            <w:vMerge/>
            <w:shd w:val="clear" w:color="auto" w:fill="F2F2F2" w:themeFill="background1" w:themeFillShade="F2"/>
            <w:vAlign w:val="center"/>
          </w:tcPr>
          <w:p w14:paraId="2BBCD894" w14:textId="77777777" w:rsidR="009B16D2" w:rsidRPr="003C6B5D" w:rsidRDefault="009B16D2" w:rsidP="009B16D2">
            <w:pPr>
              <w:jc w:val="center"/>
            </w:pPr>
          </w:p>
        </w:tc>
        <w:tc>
          <w:tcPr>
            <w:tcW w:w="778" w:type="pct"/>
            <w:shd w:val="clear" w:color="auto" w:fill="F2F2F2" w:themeFill="background1" w:themeFillShade="F2"/>
            <w:vAlign w:val="center"/>
          </w:tcPr>
          <w:p w14:paraId="466F5E3F" w14:textId="46F5DCE3" w:rsidR="009B16D2" w:rsidRPr="009B16D2" w:rsidRDefault="009B16D2" w:rsidP="009B16D2">
            <w:pPr>
              <w:jc w:val="center"/>
              <w:rPr>
                <w:b/>
              </w:rPr>
            </w:pPr>
            <w:r w:rsidRPr="009B16D2">
              <w:rPr>
                <w:b/>
              </w:rPr>
              <w:t>LOW Risk</w:t>
            </w:r>
          </w:p>
        </w:tc>
        <w:tc>
          <w:tcPr>
            <w:tcW w:w="885" w:type="pct"/>
            <w:shd w:val="clear" w:color="auto" w:fill="D9D9D9" w:themeFill="background1" w:themeFillShade="D9"/>
            <w:vAlign w:val="center"/>
          </w:tcPr>
          <w:p w14:paraId="06CD6B3A" w14:textId="1D123DC2" w:rsidR="009B16D2" w:rsidRPr="009B16D2" w:rsidRDefault="009B16D2" w:rsidP="009B16D2">
            <w:pPr>
              <w:jc w:val="center"/>
              <w:rPr>
                <w:b/>
              </w:rPr>
            </w:pPr>
            <w:r w:rsidRPr="009B16D2">
              <w:rPr>
                <w:b/>
              </w:rPr>
              <w:t>MEDIUM Risk</w:t>
            </w:r>
          </w:p>
        </w:tc>
        <w:tc>
          <w:tcPr>
            <w:tcW w:w="829" w:type="pct"/>
            <w:shd w:val="clear" w:color="auto" w:fill="808080" w:themeFill="background1" w:themeFillShade="80"/>
            <w:vAlign w:val="center"/>
          </w:tcPr>
          <w:p w14:paraId="11975229" w14:textId="77777777" w:rsidR="009B16D2" w:rsidRPr="009B16D2" w:rsidRDefault="009B16D2" w:rsidP="009B16D2">
            <w:pPr>
              <w:jc w:val="center"/>
              <w:rPr>
                <w:b/>
              </w:rPr>
            </w:pPr>
            <w:r w:rsidRPr="009B16D2">
              <w:rPr>
                <w:b/>
              </w:rPr>
              <w:t>HIGH Risk</w:t>
            </w:r>
          </w:p>
        </w:tc>
        <w:tc>
          <w:tcPr>
            <w:tcW w:w="806" w:type="pct"/>
            <w:shd w:val="clear" w:color="auto" w:fill="404040" w:themeFill="text1" w:themeFillTint="BF"/>
            <w:vAlign w:val="center"/>
          </w:tcPr>
          <w:p w14:paraId="7537AA4F" w14:textId="3737174B" w:rsidR="009B16D2" w:rsidRPr="009B16D2" w:rsidRDefault="009B16D2" w:rsidP="009B16D2">
            <w:pPr>
              <w:jc w:val="center"/>
              <w:rPr>
                <w:b/>
              </w:rPr>
            </w:pPr>
            <w:r w:rsidRPr="009B16D2">
              <w:rPr>
                <w:b/>
              </w:rPr>
              <w:t>VERY HIGH Risk</w:t>
            </w:r>
          </w:p>
        </w:tc>
        <w:tc>
          <w:tcPr>
            <w:tcW w:w="926" w:type="pct"/>
            <w:shd w:val="clear" w:color="auto" w:fill="F2F2F2" w:themeFill="background1" w:themeFillShade="F2"/>
            <w:vAlign w:val="center"/>
          </w:tcPr>
          <w:p w14:paraId="1A6C04E0" w14:textId="77777777" w:rsidR="009B16D2" w:rsidRPr="009B16D2" w:rsidRDefault="009B16D2" w:rsidP="009B16D2">
            <w:pPr>
              <w:jc w:val="center"/>
              <w:rPr>
                <w:b/>
              </w:rPr>
            </w:pPr>
            <w:r w:rsidRPr="009B16D2">
              <w:rPr>
                <w:b/>
              </w:rPr>
              <w:t>Grand Total</w:t>
            </w:r>
          </w:p>
        </w:tc>
      </w:tr>
      <w:tr w:rsidR="009B16D2" w:rsidRPr="003C6B5D" w14:paraId="74FD60FA" w14:textId="77777777" w:rsidTr="009B16D2">
        <w:tc>
          <w:tcPr>
            <w:tcW w:w="776" w:type="pct"/>
            <w:shd w:val="clear" w:color="auto" w:fill="F2F2F2" w:themeFill="background1" w:themeFillShade="F2"/>
            <w:vAlign w:val="center"/>
          </w:tcPr>
          <w:p w14:paraId="40C3BFEC" w14:textId="52EE8F42" w:rsidR="009B16D2" w:rsidRPr="003C6B5D" w:rsidRDefault="009B16D2" w:rsidP="009B16D2">
            <w:pPr>
              <w:jc w:val="center"/>
            </w:pPr>
            <w:r w:rsidRPr="003C6B5D">
              <w:t>Method 1a</w:t>
            </w:r>
          </w:p>
        </w:tc>
        <w:tc>
          <w:tcPr>
            <w:tcW w:w="778" w:type="pct"/>
            <w:vAlign w:val="center"/>
          </w:tcPr>
          <w:p w14:paraId="677C339B" w14:textId="6127D40B" w:rsidR="009B16D2" w:rsidRPr="003C6B5D" w:rsidRDefault="009B16D2" w:rsidP="009B16D2">
            <w:pPr>
              <w:jc w:val="center"/>
            </w:pPr>
            <w:r w:rsidRPr="003C6B5D">
              <w:t>68,914.58</w:t>
            </w:r>
          </w:p>
        </w:tc>
        <w:tc>
          <w:tcPr>
            <w:tcW w:w="885" w:type="pct"/>
            <w:vAlign w:val="center"/>
          </w:tcPr>
          <w:p w14:paraId="30A6946E" w14:textId="5FD7EE93" w:rsidR="009B16D2" w:rsidRPr="003C6B5D" w:rsidRDefault="009B16D2" w:rsidP="009B16D2">
            <w:pPr>
              <w:jc w:val="center"/>
            </w:pPr>
            <w:r w:rsidRPr="003C6B5D">
              <w:t>31,984.71</w:t>
            </w:r>
          </w:p>
        </w:tc>
        <w:tc>
          <w:tcPr>
            <w:tcW w:w="829" w:type="pct"/>
            <w:vAlign w:val="center"/>
          </w:tcPr>
          <w:p w14:paraId="019915AF" w14:textId="405E1399" w:rsidR="009B16D2" w:rsidRPr="003C6B5D" w:rsidRDefault="009B16D2" w:rsidP="009B16D2">
            <w:pPr>
              <w:jc w:val="center"/>
            </w:pPr>
            <w:r w:rsidRPr="003C6B5D">
              <w:t>1,392.85</w:t>
            </w:r>
          </w:p>
        </w:tc>
        <w:tc>
          <w:tcPr>
            <w:tcW w:w="806" w:type="pct"/>
            <w:vAlign w:val="center"/>
          </w:tcPr>
          <w:p w14:paraId="68E18641" w14:textId="57857528" w:rsidR="009B16D2" w:rsidRPr="003C6B5D" w:rsidRDefault="009B16D2" w:rsidP="009B16D2">
            <w:pPr>
              <w:jc w:val="center"/>
            </w:pPr>
            <w:r w:rsidRPr="003C6B5D">
              <w:t>1,722.29</w:t>
            </w:r>
          </w:p>
        </w:tc>
        <w:tc>
          <w:tcPr>
            <w:tcW w:w="926" w:type="pct"/>
            <w:shd w:val="clear" w:color="auto" w:fill="F2F2F2" w:themeFill="background1" w:themeFillShade="F2"/>
            <w:vAlign w:val="center"/>
          </w:tcPr>
          <w:p w14:paraId="24E4B4EB" w14:textId="48C2C054" w:rsidR="009B16D2" w:rsidRPr="009B16D2" w:rsidRDefault="009B16D2" w:rsidP="009B16D2">
            <w:pPr>
              <w:jc w:val="center"/>
              <w:rPr>
                <w:b/>
              </w:rPr>
            </w:pPr>
            <w:r w:rsidRPr="009B16D2">
              <w:rPr>
                <w:b/>
              </w:rPr>
              <w:t>104,014.43</w:t>
            </w:r>
          </w:p>
        </w:tc>
      </w:tr>
      <w:tr w:rsidR="009B16D2" w:rsidRPr="003C6B5D" w14:paraId="13CF7835" w14:textId="77777777" w:rsidTr="009B16D2">
        <w:tc>
          <w:tcPr>
            <w:tcW w:w="776" w:type="pct"/>
            <w:shd w:val="clear" w:color="auto" w:fill="F2F2F2" w:themeFill="background1" w:themeFillShade="F2"/>
            <w:vAlign w:val="center"/>
          </w:tcPr>
          <w:p w14:paraId="63957982" w14:textId="77F9F128" w:rsidR="009B16D2" w:rsidRPr="003C6B5D" w:rsidRDefault="009B16D2" w:rsidP="009B16D2">
            <w:pPr>
              <w:jc w:val="center"/>
            </w:pPr>
            <w:r w:rsidRPr="003C6B5D">
              <w:t>Method 1b</w:t>
            </w:r>
          </w:p>
        </w:tc>
        <w:tc>
          <w:tcPr>
            <w:tcW w:w="778" w:type="pct"/>
            <w:vAlign w:val="center"/>
          </w:tcPr>
          <w:p w14:paraId="52B54270" w14:textId="4FFE9332" w:rsidR="009B16D2" w:rsidRPr="003C6B5D" w:rsidRDefault="009B16D2" w:rsidP="009B16D2">
            <w:pPr>
              <w:jc w:val="center"/>
            </w:pPr>
            <w:r w:rsidRPr="003C6B5D">
              <w:t>62,298.08</w:t>
            </w:r>
          </w:p>
        </w:tc>
        <w:tc>
          <w:tcPr>
            <w:tcW w:w="885" w:type="pct"/>
            <w:vAlign w:val="center"/>
          </w:tcPr>
          <w:p w14:paraId="786359DF" w14:textId="79E878F5" w:rsidR="009B16D2" w:rsidRPr="003C6B5D" w:rsidRDefault="009B16D2" w:rsidP="009B16D2">
            <w:pPr>
              <w:jc w:val="center"/>
            </w:pPr>
            <w:r w:rsidRPr="003C6B5D">
              <w:t>4,390,040.97</w:t>
            </w:r>
          </w:p>
        </w:tc>
        <w:tc>
          <w:tcPr>
            <w:tcW w:w="829" w:type="pct"/>
            <w:vAlign w:val="center"/>
          </w:tcPr>
          <w:p w14:paraId="167BC490" w14:textId="77777777" w:rsidR="009B16D2" w:rsidRPr="003C6B5D" w:rsidRDefault="009B16D2" w:rsidP="009B16D2">
            <w:pPr>
              <w:jc w:val="center"/>
            </w:pPr>
            <w:r w:rsidRPr="003C6B5D">
              <w:t>8,190.34</w:t>
            </w:r>
          </w:p>
        </w:tc>
        <w:tc>
          <w:tcPr>
            <w:tcW w:w="806" w:type="pct"/>
            <w:vAlign w:val="center"/>
          </w:tcPr>
          <w:p w14:paraId="2530883A" w14:textId="35EC625D" w:rsidR="009B16D2" w:rsidRPr="003C6B5D" w:rsidRDefault="009B16D2" w:rsidP="009B16D2">
            <w:pPr>
              <w:jc w:val="center"/>
            </w:pPr>
            <w:r w:rsidRPr="003C6B5D">
              <w:t>604.40</w:t>
            </w:r>
          </w:p>
        </w:tc>
        <w:tc>
          <w:tcPr>
            <w:tcW w:w="926" w:type="pct"/>
            <w:shd w:val="clear" w:color="auto" w:fill="F2F2F2" w:themeFill="background1" w:themeFillShade="F2"/>
            <w:vAlign w:val="center"/>
          </w:tcPr>
          <w:p w14:paraId="23A88A54" w14:textId="77777777" w:rsidR="009B16D2" w:rsidRPr="009B16D2" w:rsidRDefault="009B16D2" w:rsidP="009B16D2">
            <w:pPr>
              <w:jc w:val="center"/>
              <w:rPr>
                <w:b/>
              </w:rPr>
            </w:pPr>
            <w:r w:rsidRPr="009B16D2">
              <w:rPr>
                <w:b/>
              </w:rPr>
              <w:t>4,461,133.79</w:t>
            </w:r>
          </w:p>
        </w:tc>
      </w:tr>
      <w:tr w:rsidR="009B16D2" w:rsidRPr="003C6B5D" w14:paraId="744285B4" w14:textId="77777777" w:rsidTr="009B16D2">
        <w:tc>
          <w:tcPr>
            <w:tcW w:w="776" w:type="pct"/>
            <w:shd w:val="clear" w:color="auto" w:fill="F2F2F2" w:themeFill="background1" w:themeFillShade="F2"/>
            <w:vAlign w:val="center"/>
          </w:tcPr>
          <w:p w14:paraId="19434BDE" w14:textId="4AA58704" w:rsidR="009B16D2" w:rsidRPr="003C6B5D" w:rsidRDefault="009B16D2" w:rsidP="009B16D2">
            <w:pPr>
              <w:jc w:val="center"/>
            </w:pPr>
            <w:r w:rsidRPr="003C6B5D">
              <w:t>Method 2</w:t>
            </w:r>
          </w:p>
        </w:tc>
        <w:tc>
          <w:tcPr>
            <w:tcW w:w="778" w:type="pct"/>
            <w:vAlign w:val="center"/>
          </w:tcPr>
          <w:p w14:paraId="5ED2CC7C" w14:textId="7461BFE6" w:rsidR="009B16D2" w:rsidRPr="003C6B5D" w:rsidRDefault="009B16D2" w:rsidP="009B16D2">
            <w:pPr>
              <w:jc w:val="center"/>
            </w:pPr>
            <w:r w:rsidRPr="003C6B5D">
              <w:t>2,507.38</w:t>
            </w:r>
          </w:p>
        </w:tc>
        <w:tc>
          <w:tcPr>
            <w:tcW w:w="885" w:type="pct"/>
            <w:vAlign w:val="center"/>
          </w:tcPr>
          <w:p w14:paraId="45C2497B" w14:textId="66753CFF" w:rsidR="009B16D2" w:rsidRPr="003C6B5D" w:rsidRDefault="009B16D2" w:rsidP="009B16D2">
            <w:pPr>
              <w:jc w:val="center"/>
            </w:pPr>
            <w:r w:rsidRPr="003C6B5D">
              <w:t>2,368,162.16</w:t>
            </w:r>
          </w:p>
        </w:tc>
        <w:tc>
          <w:tcPr>
            <w:tcW w:w="829" w:type="pct"/>
            <w:vAlign w:val="center"/>
          </w:tcPr>
          <w:p w14:paraId="4989D89D" w14:textId="77777777" w:rsidR="009B16D2" w:rsidRPr="003C6B5D" w:rsidRDefault="009B16D2" w:rsidP="009B16D2">
            <w:pPr>
              <w:jc w:val="center"/>
            </w:pPr>
            <w:r w:rsidRPr="003C6B5D">
              <w:t>69,548.16</w:t>
            </w:r>
          </w:p>
        </w:tc>
        <w:tc>
          <w:tcPr>
            <w:tcW w:w="806" w:type="pct"/>
            <w:vAlign w:val="center"/>
          </w:tcPr>
          <w:p w14:paraId="4847CC36" w14:textId="488653AA" w:rsidR="009B16D2" w:rsidRPr="003C6B5D" w:rsidRDefault="009B16D2" w:rsidP="009B16D2">
            <w:pPr>
              <w:jc w:val="center"/>
            </w:pPr>
            <w:r w:rsidRPr="003C6B5D">
              <w:t>30,003.96</w:t>
            </w:r>
          </w:p>
        </w:tc>
        <w:tc>
          <w:tcPr>
            <w:tcW w:w="926" w:type="pct"/>
            <w:shd w:val="clear" w:color="auto" w:fill="F2F2F2" w:themeFill="background1" w:themeFillShade="F2"/>
            <w:vAlign w:val="center"/>
          </w:tcPr>
          <w:p w14:paraId="03FF4D3B" w14:textId="77777777" w:rsidR="009B16D2" w:rsidRPr="009B16D2" w:rsidRDefault="009B16D2" w:rsidP="009B16D2">
            <w:pPr>
              <w:jc w:val="center"/>
              <w:rPr>
                <w:b/>
              </w:rPr>
            </w:pPr>
            <w:r w:rsidRPr="009B16D2">
              <w:rPr>
                <w:b/>
              </w:rPr>
              <w:t>2,470,221.65</w:t>
            </w:r>
          </w:p>
        </w:tc>
      </w:tr>
      <w:tr w:rsidR="009B16D2" w:rsidRPr="003C6B5D" w14:paraId="1B9911C2" w14:textId="77777777" w:rsidTr="009B16D2">
        <w:tc>
          <w:tcPr>
            <w:tcW w:w="776" w:type="pct"/>
            <w:shd w:val="clear" w:color="auto" w:fill="F2F2F2" w:themeFill="background1" w:themeFillShade="F2"/>
            <w:vAlign w:val="center"/>
          </w:tcPr>
          <w:p w14:paraId="7F03734C" w14:textId="77777777" w:rsidR="009B16D2" w:rsidRPr="009B16D2" w:rsidRDefault="009B16D2" w:rsidP="009B16D2">
            <w:pPr>
              <w:jc w:val="center"/>
              <w:rPr>
                <w:b/>
              </w:rPr>
            </w:pPr>
            <w:r w:rsidRPr="009B16D2">
              <w:rPr>
                <w:b/>
              </w:rPr>
              <w:t>Grand Total</w:t>
            </w:r>
          </w:p>
        </w:tc>
        <w:tc>
          <w:tcPr>
            <w:tcW w:w="778" w:type="pct"/>
            <w:shd w:val="clear" w:color="auto" w:fill="F2F2F2" w:themeFill="background1" w:themeFillShade="F2"/>
            <w:vAlign w:val="center"/>
          </w:tcPr>
          <w:p w14:paraId="697BE795" w14:textId="650BD97B" w:rsidR="009B16D2" w:rsidRPr="009B16D2" w:rsidRDefault="009B16D2" w:rsidP="009B16D2">
            <w:pPr>
              <w:jc w:val="center"/>
              <w:rPr>
                <w:b/>
              </w:rPr>
            </w:pPr>
            <w:r w:rsidRPr="009B16D2">
              <w:rPr>
                <w:b/>
              </w:rPr>
              <w:t>133,720.03</w:t>
            </w:r>
          </w:p>
        </w:tc>
        <w:tc>
          <w:tcPr>
            <w:tcW w:w="885" w:type="pct"/>
            <w:shd w:val="clear" w:color="auto" w:fill="F2F2F2" w:themeFill="background1" w:themeFillShade="F2"/>
            <w:vAlign w:val="center"/>
          </w:tcPr>
          <w:p w14:paraId="426B2D5C" w14:textId="3AB1F55A" w:rsidR="009B16D2" w:rsidRPr="009B16D2" w:rsidRDefault="009B16D2" w:rsidP="009B16D2">
            <w:pPr>
              <w:jc w:val="center"/>
              <w:rPr>
                <w:b/>
              </w:rPr>
            </w:pPr>
            <w:r w:rsidRPr="009B16D2">
              <w:rPr>
                <w:b/>
              </w:rPr>
              <w:t>6,790,187.84</w:t>
            </w:r>
          </w:p>
        </w:tc>
        <w:tc>
          <w:tcPr>
            <w:tcW w:w="829" w:type="pct"/>
            <w:shd w:val="clear" w:color="auto" w:fill="F2F2F2" w:themeFill="background1" w:themeFillShade="F2"/>
            <w:vAlign w:val="center"/>
          </w:tcPr>
          <w:p w14:paraId="24B7FAEA" w14:textId="77777777" w:rsidR="009B16D2" w:rsidRPr="009B16D2" w:rsidRDefault="009B16D2" w:rsidP="009B16D2">
            <w:pPr>
              <w:jc w:val="center"/>
              <w:rPr>
                <w:b/>
              </w:rPr>
            </w:pPr>
            <w:r w:rsidRPr="009B16D2">
              <w:rPr>
                <w:b/>
              </w:rPr>
              <w:t>79,131.35</w:t>
            </w:r>
          </w:p>
        </w:tc>
        <w:tc>
          <w:tcPr>
            <w:tcW w:w="806" w:type="pct"/>
            <w:shd w:val="clear" w:color="auto" w:fill="F2F2F2" w:themeFill="background1" w:themeFillShade="F2"/>
            <w:vAlign w:val="center"/>
          </w:tcPr>
          <w:p w14:paraId="4121AA57" w14:textId="64447E57" w:rsidR="009B16D2" w:rsidRPr="009B16D2" w:rsidRDefault="009B16D2" w:rsidP="009B16D2">
            <w:pPr>
              <w:jc w:val="center"/>
              <w:rPr>
                <w:b/>
              </w:rPr>
            </w:pPr>
            <w:r w:rsidRPr="009B16D2">
              <w:rPr>
                <w:b/>
              </w:rPr>
              <w:t>32,330.65</w:t>
            </w:r>
          </w:p>
        </w:tc>
        <w:tc>
          <w:tcPr>
            <w:tcW w:w="926" w:type="pct"/>
            <w:shd w:val="clear" w:color="auto" w:fill="F2F2F2" w:themeFill="background1" w:themeFillShade="F2"/>
            <w:vAlign w:val="center"/>
          </w:tcPr>
          <w:p w14:paraId="1EB4DD43" w14:textId="77777777" w:rsidR="009B16D2" w:rsidRPr="009B16D2" w:rsidRDefault="009B16D2" w:rsidP="009B16D2">
            <w:pPr>
              <w:jc w:val="center"/>
              <w:rPr>
                <w:b/>
              </w:rPr>
            </w:pPr>
            <w:r w:rsidRPr="009B16D2">
              <w:rPr>
                <w:b/>
              </w:rPr>
              <w:t>7,035,369.87</w:t>
            </w:r>
          </w:p>
        </w:tc>
      </w:tr>
    </w:tbl>
    <w:p w14:paraId="47550D5B" w14:textId="0D3C9493" w:rsidR="003C6B5D" w:rsidRDefault="003C6B5D" w:rsidP="001933E7"/>
    <w:p w14:paraId="2B134894" w14:textId="77777777" w:rsidR="00260D87" w:rsidRDefault="00260D87" w:rsidP="00260D87">
      <w:r w:rsidRPr="008A46F5">
        <w:rPr>
          <w:highlight w:val="yellow"/>
        </w:rPr>
        <w:t>The cumulative lengths in each risk rank, categorized according to threat drivers as shown in Figure xxx.</w:t>
      </w:r>
    </w:p>
    <w:p w14:paraId="681C84DF" w14:textId="762476F6" w:rsidR="009B16D2" w:rsidRDefault="00260D87" w:rsidP="001933E7">
      <w:r>
        <w:rPr>
          <w:noProof/>
        </w:rPr>
        <w:drawing>
          <wp:inline distT="0" distB="0" distL="0" distR="0" wp14:anchorId="6FF4AA8F" wp14:editId="7780A02B">
            <wp:extent cx="5777865" cy="3744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7865" cy="3744595"/>
                    </a:xfrm>
                    <a:prstGeom prst="rect">
                      <a:avLst/>
                    </a:prstGeom>
                  </pic:spPr>
                </pic:pic>
              </a:graphicData>
            </a:graphic>
          </wp:inline>
        </w:drawing>
      </w:r>
    </w:p>
    <w:p w14:paraId="6B4537C1" w14:textId="77777777" w:rsidR="00260D87" w:rsidRDefault="00260D87" w:rsidP="001933E7"/>
    <w:p w14:paraId="323C0A2C" w14:textId="15C3AC49" w:rsidR="00F80B0C" w:rsidRDefault="00F80B0C" w:rsidP="00F80B0C">
      <w:pPr>
        <w:pStyle w:val="Heading3"/>
      </w:pPr>
      <w:r>
        <w:t>Reportable Pipeline Segments: SCC Method 1a</w:t>
      </w:r>
    </w:p>
    <w:p w14:paraId="0EB52864" w14:textId="32A633BD" w:rsidR="00F80B0C" w:rsidRDefault="00962201" w:rsidP="001933E7">
      <w:r>
        <w:t xml:space="preserve">SCC Method 1a has 4 pipelines with segments that fall within the risk reportable category. These pipelines and their </w:t>
      </w:r>
      <w:proofErr w:type="gramStart"/>
      <w:r>
        <w:t>high risk</w:t>
      </w:r>
      <w:proofErr w:type="gramEnd"/>
      <w:r>
        <w:t xml:space="preserve"> drivers are presented in Table xxx below.</w:t>
      </w:r>
    </w:p>
    <w:p w14:paraId="42FEB56E" w14:textId="77777777" w:rsidR="00742A29" w:rsidRPr="00E82824" w:rsidRDefault="00742A29" w:rsidP="00742A29">
      <w:pPr>
        <w:pStyle w:val="ListParagraph"/>
        <w:numPr>
          <w:ilvl w:val="0"/>
          <w:numId w:val="28"/>
        </w:numPr>
        <w:spacing w:before="0" w:after="0"/>
      </w:pPr>
      <w:r w:rsidRPr="00E82824">
        <w:t>"COED BV 203 TO EST NPS 8</w:t>
      </w:r>
    </w:p>
    <w:p w14:paraId="4083159A" w14:textId="77777777" w:rsidR="00742A29" w:rsidRPr="00E82824" w:rsidRDefault="00742A29" w:rsidP="00742A29">
      <w:pPr>
        <w:pStyle w:val="ListParagraph"/>
        <w:numPr>
          <w:ilvl w:val="1"/>
          <w:numId w:val="28"/>
        </w:numPr>
        <w:spacing w:before="0" w:after="0"/>
      </w:pPr>
      <w:r w:rsidRPr="00E82824">
        <w:lastRenderedPageBreak/>
        <w:t>Total Cumulative Length (m):</w:t>
      </w:r>
      <w:r w:rsidRPr="00E82824">
        <w:tab/>
        <w:t>2259.9</w:t>
      </w:r>
    </w:p>
    <w:p w14:paraId="7FE08A36" w14:textId="77777777" w:rsidR="00742A29" w:rsidRPr="00E82824" w:rsidRDefault="00742A29" w:rsidP="00742A29">
      <w:pPr>
        <w:pStyle w:val="ListParagraph"/>
        <w:numPr>
          <w:ilvl w:val="1"/>
          <w:numId w:val="28"/>
        </w:numPr>
        <w:spacing w:before="0" w:after="0"/>
      </w:pPr>
      <w:r w:rsidRPr="00E82824">
        <w:t>Likelihood of failure distributed between minimum of 1.668e-01 and maximum of 1.668e-01.</w:t>
      </w:r>
    </w:p>
    <w:p w14:paraId="64232E94" w14:textId="77777777" w:rsidR="00742A29" w:rsidRPr="00E82824" w:rsidRDefault="00742A29" w:rsidP="00742A29">
      <w:pPr>
        <w:pStyle w:val="ListParagraph"/>
        <w:numPr>
          <w:ilvl w:val="2"/>
          <w:numId w:val="28"/>
        </w:numPr>
        <w:spacing w:before="0" w:after="0"/>
      </w:pPr>
      <w:r w:rsidRPr="00E82824">
        <w:t>Installation date between minimum of 1969-01-01 and maximum of 1969-01-01</w:t>
      </w:r>
    </w:p>
    <w:p w14:paraId="34BED270" w14:textId="77777777" w:rsidR="00742A29" w:rsidRPr="00E82824" w:rsidRDefault="00742A29" w:rsidP="00742A29">
      <w:pPr>
        <w:pStyle w:val="ListParagraph"/>
        <w:numPr>
          <w:ilvl w:val="2"/>
          <w:numId w:val="28"/>
        </w:numPr>
        <w:spacing w:before="0" w:after="0"/>
      </w:pPr>
      <w:r w:rsidRPr="00E82824">
        <w:t>Mainline coating type of Tape</w:t>
      </w:r>
    </w:p>
    <w:p w14:paraId="179BD108" w14:textId="77777777" w:rsidR="00742A29" w:rsidRPr="00E82824" w:rsidRDefault="00742A29" w:rsidP="00742A29">
      <w:pPr>
        <w:pStyle w:val="ListParagraph"/>
        <w:numPr>
          <w:ilvl w:val="2"/>
          <w:numId w:val="28"/>
        </w:numPr>
        <w:spacing w:before="0" w:after="0"/>
      </w:pPr>
      <w:r w:rsidRPr="00E82824">
        <w:t>Joint coating type of Shrink Sleeves</w:t>
      </w:r>
    </w:p>
    <w:p w14:paraId="4FAED82D" w14:textId="77777777" w:rsidR="00742A29" w:rsidRPr="00E82824" w:rsidRDefault="00742A29" w:rsidP="00742A29">
      <w:pPr>
        <w:pStyle w:val="ListParagraph"/>
        <w:numPr>
          <w:ilvl w:val="2"/>
          <w:numId w:val="28"/>
        </w:numPr>
        <w:spacing w:before="0" w:after="0"/>
      </w:pPr>
      <w:r w:rsidRPr="00E82824">
        <w:t>Maximum Operating Stress percentage between minimum of 63.39 and maximum of 63.39% SMYS</w:t>
      </w:r>
    </w:p>
    <w:p w14:paraId="01A82000" w14:textId="77777777" w:rsidR="00742A29" w:rsidRPr="00E82824" w:rsidRDefault="00742A29" w:rsidP="00742A29">
      <w:pPr>
        <w:pStyle w:val="ListParagraph"/>
        <w:numPr>
          <w:ilvl w:val="2"/>
          <w:numId w:val="28"/>
        </w:numPr>
        <w:spacing w:before="0" w:after="0"/>
      </w:pPr>
      <w:r w:rsidRPr="00E82824">
        <w:t>Proximity to station of nan</w:t>
      </w:r>
    </w:p>
    <w:p w14:paraId="29E057D3" w14:textId="77777777" w:rsidR="00742A29" w:rsidRPr="00E82824" w:rsidRDefault="00742A29" w:rsidP="00742A29">
      <w:pPr>
        <w:pStyle w:val="ListParagraph"/>
        <w:numPr>
          <w:ilvl w:val="1"/>
          <w:numId w:val="28"/>
        </w:numPr>
        <w:spacing w:before="0" w:after="0"/>
      </w:pPr>
      <w:r w:rsidRPr="00E82824">
        <w:t>Consequence of failure distributed between minimum of $5.08 and maximum of $158.72MM</w:t>
      </w:r>
    </w:p>
    <w:p w14:paraId="1E95F97F" w14:textId="77777777" w:rsidR="00742A29" w:rsidRPr="00E82824" w:rsidRDefault="00742A29" w:rsidP="00742A29">
      <w:pPr>
        <w:pStyle w:val="ListParagraph"/>
        <w:numPr>
          <w:ilvl w:val="1"/>
          <w:numId w:val="28"/>
        </w:numPr>
        <w:spacing w:before="0" w:after="0"/>
      </w:pPr>
      <w:r w:rsidRPr="00E82824">
        <w:t>Total length driven by Safety: 1694.93 meters.</w:t>
      </w:r>
    </w:p>
    <w:p w14:paraId="7A9132D2" w14:textId="77777777" w:rsidR="00742A29" w:rsidRPr="00E82824" w:rsidRDefault="00742A29" w:rsidP="00742A29">
      <w:pPr>
        <w:pStyle w:val="ListParagraph"/>
        <w:numPr>
          <w:ilvl w:val="1"/>
          <w:numId w:val="28"/>
        </w:numPr>
        <w:spacing w:before="0" w:after="0"/>
      </w:pPr>
      <w:r w:rsidRPr="00E82824">
        <w:t>Safety Cost distributed between minimum of $0.00 and maximum of $150.03MM:</w:t>
      </w:r>
    </w:p>
    <w:p w14:paraId="2F5794E5" w14:textId="77777777" w:rsidR="00742A29" w:rsidRPr="00E82824" w:rsidRDefault="00742A29" w:rsidP="00742A29">
      <w:pPr>
        <w:pStyle w:val="ListParagraph"/>
        <w:numPr>
          <w:ilvl w:val="2"/>
          <w:numId w:val="28"/>
        </w:numPr>
        <w:spacing w:before="0" w:after="0"/>
      </w:pPr>
      <w:r w:rsidRPr="00E82824">
        <w:t>Leak cost between minimum of $0.00 and maximum of $121.06MM</w:t>
      </w:r>
    </w:p>
    <w:p w14:paraId="4DF7D4F4" w14:textId="77777777" w:rsidR="00742A29" w:rsidRPr="00E82824" w:rsidRDefault="00742A29" w:rsidP="00742A29">
      <w:pPr>
        <w:pStyle w:val="ListParagraph"/>
        <w:numPr>
          <w:ilvl w:val="2"/>
          <w:numId w:val="28"/>
        </w:numPr>
        <w:spacing w:before="0" w:after="0"/>
      </w:pPr>
      <w:r w:rsidRPr="00E82824">
        <w:t>Leak scenario yielded 44.0 intersections with structures, with minimum of 0.0 and maximum of 12.61 of population impacted.</w:t>
      </w:r>
    </w:p>
    <w:p w14:paraId="37B18496" w14:textId="77777777" w:rsidR="00742A29" w:rsidRPr="00E82824" w:rsidRDefault="00742A29" w:rsidP="00742A29">
      <w:pPr>
        <w:pStyle w:val="ListParagraph"/>
        <w:numPr>
          <w:ilvl w:val="2"/>
          <w:numId w:val="28"/>
        </w:numPr>
        <w:spacing w:before="0" w:after="0"/>
      </w:pPr>
      <w:r w:rsidRPr="00E82824">
        <w:t>Leak hazard radius distributed between minimum of 12.03 and maximum of 12.03 meters.</w:t>
      </w:r>
    </w:p>
    <w:p w14:paraId="30383035" w14:textId="77777777" w:rsidR="00742A29" w:rsidRPr="00E82824" w:rsidRDefault="00742A29" w:rsidP="00742A29">
      <w:pPr>
        <w:pStyle w:val="ListParagraph"/>
        <w:numPr>
          <w:ilvl w:val="2"/>
          <w:numId w:val="28"/>
        </w:numPr>
        <w:spacing w:before="0" w:after="0"/>
      </w:pPr>
      <w:r w:rsidRPr="00E82824">
        <w:t>Rupture cost between minimum of $0.00 and maximum of $513.60MM</w:t>
      </w:r>
    </w:p>
    <w:p w14:paraId="769E2031" w14:textId="77777777" w:rsidR="00742A29" w:rsidRPr="00E82824" w:rsidRDefault="00742A29" w:rsidP="00742A29">
      <w:pPr>
        <w:pStyle w:val="ListParagraph"/>
        <w:numPr>
          <w:ilvl w:val="2"/>
          <w:numId w:val="28"/>
        </w:numPr>
        <w:spacing w:before="0" w:after="0"/>
      </w:pPr>
      <w:r w:rsidRPr="00E82824">
        <w:t>Rupture scenario yielded 16.0 intersections with structures, with minimum of 0.0 and maximum of 53.5 of population impacted</w:t>
      </w:r>
    </w:p>
    <w:p w14:paraId="2B45E7D2" w14:textId="77777777" w:rsidR="00742A29" w:rsidRPr="00E82824" w:rsidRDefault="00742A29" w:rsidP="00742A29">
      <w:pPr>
        <w:pStyle w:val="ListParagraph"/>
        <w:numPr>
          <w:ilvl w:val="2"/>
          <w:numId w:val="28"/>
        </w:numPr>
        <w:spacing w:before="0" w:after="0"/>
      </w:pPr>
      <w:r w:rsidRPr="00E82824">
        <w:t>Rupture hazard radius distributed between minimum of 138.23 and maximum of 138.23 meters.</w:t>
      </w:r>
    </w:p>
    <w:p w14:paraId="33DB2C0C" w14:textId="77777777" w:rsidR="00742A29" w:rsidRPr="00E82824" w:rsidRDefault="00742A29" w:rsidP="00742A29">
      <w:pPr>
        <w:pStyle w:val="ListParagraph"/>
        <w:numPr>
          <w:ilvl w:val="2"/>
          <w:numId w:val="28"/>
        </w:numPr>
        <w:spacing w:before="0" w:after="0"/>
      </w:pPr>
      <w:r w:rsidRPr="00E82824">
        <w:t>Puncture cost between minimum of $0.00 and maximum of $392.54MM</w:t>
      </w:r>
    </w:p>
    <w:p w14:paraId="7A358A25" w14:textId="77777777" w:rsidR="00742A29" w:rsidRPr="00E82824" w:rsidRDefault="00742A29" w:rsidP="00742A29">
      <w:pPr>
        <w:pStyle w:val="ListParagraph"/>
        <w:numPr>
          <w:ilvl w:val="2"/>
          <w:numId w:val="28"/>
        </w:numPr>
        <w:spacing w:before="0" w:after="0"/>
      </w:pPr>
      <w:r w:rsidRPr="00E82824">
        <w:t>Puncture scenario yielded 46.0 intersections with structures, with minimum of 0.0 and maximum of 40.89 of population impacted</w:t>
      </w:r>
    </w:p>
    <w:p w14:paraId="730199B6" w14:textId="77777777" w:rsidR="00742A29" w:rsidRPr="00E82824" w:rsidRDefault="00742A29" w:rsidP="00742A29">
      <w:pPr>
        <w:pStyle w:val="ListParagraph"/>
        <w:numPr>
          <w:ilvl w:val="2"/>
          <w:numId w:val="28"/>
        </w:numPr>
        <w:spacing w:before="0" w:after="0"/>
      </w:pPr>
      <w:r w:rsidRPr="00E82824">
        <w:t>Puncture hazard radius distributed between minimum of 48.58 and maximum of 48.58 meters.</w:t>
      </w:r>
    </w:p>
    <w:p w14:paraId="1F72C717" w14:textId="77777777" w:rsidR="00742A29" w:rsidRPr="00E82824" w:rsidRDefault="00742A29" w:rsidP="00742A29">
      <w:pPr>
        <w:pStyle w:val="ListParagraph"/>
        <w:numPr>
          <w:ilvl w:val="2"/>
          <w:numId w:val="28"/>
        </w:numPr>
        <w:spacing w:before="0" w:after="0"/>
      </w:pPr>
      <w:r w:rsidRPr="00E82824">
        <w:t>Product type is Condensate.</w:t>
      </w:r>
    </w:p>
    <w:p w14:paraId="114C8D75" w14:textId="77777777" w:rsidR="00742A29" w:rsidRPr="00E82824" w:rsidRDefault="00742A29" w:rsidP="00742A29">
      <w:pPr>
        <w:pStyle w:val="ListParagraph"/>
        <w:numPr>
          <w:ilvl w:val="2"/>
          <w:numId w:val="28"/>
        </w:numPr>
        <w:spacing w:before="0" w:after="0"/>
      </w:pPr>
      <w:r w:rsidRPr="00E82824">
        <w:t>Class area location is/are 2.0.</w:t>
      </w:r>
    </w:p>
    <w:p w14:paraId="40DB7BA6" w14:textId="77777777" w:rsidR="00742A29" w:rsidRPr="00E82824" w:rsidRDefault="00742A29" w:rsidP="00742A29">
      <w:pPr>
        <w:pStyle w:val="ListParagraph"/>
        <w:numPr>
          <w:ilvl w:val="1"/>
          <w:numId w:val="28"/>
        </w:numPr>
        <w:spacing w:before="0" w:after="0"/>
      </w:pPr>
      <w:r w:rsidRPr="00E82824">
        <w:t>Total length driven by Environmental: 564.97 meters.</w:t>
      </w:r>
    </w:p>
    <w:p w14:paraId="3F236759" w14:textId="77777777" w:rsidR="00742A29" w:rsidRPr="00E82824" w:rsidRDefault="00742A29" w:rsidP="00742A29">
      <w:pPr>
        <w:pStyle w:val="ListParagraph"/>
        <w:numPr>
          <w:ilvl w:val="1"/>
          <w:numId w:val="28"/>
        </w:numPr>
        <w:spacing w:before="0" w:after="0"/>
      </w:pPr>
      <w:r w:rsidRPr="00E82824">
        <w:t>Environmental Cost distributed between minimum of $4.66 and maximum of $13.35MM:</w:t>
      </w:r>
    </w:p>
    <w:p w14:paraId="4C408537" w14:textId="77777777" w:rsidR="00742A29" w:rsidRPr="00E82824" w:rsidRDefault="00742A29" w:rsidP="00742A29">
      <w:pPr>
        <w:pStyle w:val="ListParagraph"/>
        <w:numPr>
          <w:ilvl w:val="2"/>
          <w:numId w:val="28"/>
        </w:numPr>
        <w:spacing w:before="0" w:after="0"/>
      </w:pPr>
      <w:r w:rsidRPr="00E82824">
        <w:t>Leak cost between minimum of $0.13 and maximum of $0.35MM</w:t>
      </w:r>
    </w:p>
    <w:p w14:paraId="62437E8C" w14:textId="77777777" w:rsidR="00742A29" w:rsidRPr="00E82824" w:rsidRDefault="00742A29" w:rsidP="00742A29">
      <w:pPr>
        <w:pStyle w:val="ListParagraph"/>
        <w:numPr>
          <w:ilvl w:val="2"/>
          <w:numId w:val="28"/>
        </w:numPr>
        <w:spacing w:before="0" w:after="0"/>
      </w:pPr>
      <w:r w:rsidRPr="00E82824">
        <w:t>Leak spill volume between a minimum of 1973.38 and maximum of 2019.77 gallons</w:t>
      </w:r>
    </w:p>
    <w:p w14:paraId="525AAC75" w14:textId="77777777" w:rsidR="00742A29" w:rsidRPr="00E82824" w:rsidRDefault="00742A29" w:rsidP="00742A29">
      <w:pPr>
        <w:pStyle w:val="ListParagraph"/>
        <w:numPr>
          <w:ilvl w:val="2"/>
          <w:numId w:val="28"/>
        </w:numPr>
        <w:spacing w:before="0" w:after="0"/>
      </w:pPr>
      <w:r w:rsidRPr="00E82824">
        <w:t>Rupture cost between minimum of $64.53 and maximum of $169.76MM</w:t>
      </w:r>
    </w:p>
    <w:p w14:paraId="7B96D80C" w14:textId="77777777" w:rsidR="00742A29" w:rsidRPr="00E82824" w:rsidRDefault="00742A29" w:rsidP="00742A29">
      <w:pPr>
        <w:pStyle w:val="ListParagraph"/>
        <w:numPr>
          <w:ilvl w:val="2"/>
          <w:numId w:val="28"/>
        </w:numPr>
        <w:spacing w:before="0" w:after="0"/>
      </w:pPr>
      <w:r w:rsidRPr="00E82824">
        <w:t>Rupture spill volume is between a minimum of 947101.66 and maximum of 969363.57 gallons</w:t>
      </w:r>
    </w:p>
    <w:p w14:paraId="64EB3281" w14:textId="77777777" w:rsidR="00742A29" w:rsidRPr="00E82824" w:rsidRDefault="00742A29" w:rsidP="00742A29">
      <w:pPr>
        <w:pStyle w:val="ListParagraph"/>
        <w:numPr>
          <w:ilvl w:val="2"/>
          <w:numId w:val="28"/>
        </w:numPr>
        <w:spacing w:before="0" w:after="0"/>
      </w:pPr>
      <w:r w:rsidRPr="00E82824">
        <w:t>Puncture cost between minimum of $4.42 and maximum of $11.62MM</w:t>
      </w:r>
    </w:p>
    <w:p w14:paraId="2DFD594E" w14:textId="77777777" w:rsidR="00742A29" w:rsidRPr="00E82824" w:rsidRDefault="00742A29" w:rsidP="00742A29">
      <w:pPr>
        <w:pStyle w:val="ListParagraph"/>
        <w:numPr>
          <w:ilvl w:val="2"/>
          <w:numId w:val="28"/>
        </w:numPr>
        <w:spacing w:before="0" w:after="0"/>
      </w:pPr>
      <w:r w:rsidRPr="00E82824">
        <w:t>Puncture spill volume is between a minimum of 64840.82 and maximum of 66364.92 gallons</w:t>
      </w:r>
    </w:p>
    <w:p w14:paraId="6B57C207" w14:textId="77777777" w:rsidR="00742A29" w:rsidRPr="00E82824" w:rsidRDefault="00742A29" w:rsidP="00742A29">
      <w:pPr>
        <w:pStyle w:val="ListParagraph"/>
        <w:numPr>
          <w:ilvl w:val="2"/>
          <w:numId w:val="28"/>
        </w:numPr>
        <w:spacing w:before="0" w:after="0"/>
      </w:pPr>
      <w:r w:rsidRPr="00E82824">
        <w:t xml:space="preserve">Land use distributed as </w:t>
      </w:r>
    </w:p>
    <w:p w14:paraId="20BB6554" w14:textId="77777777" w:rsidR="00742A29" w:rsidRPr="00E82824" w:rsidRDefault="00742A29" w:rsidP="00742A29">
      <w:pPr>
        <w:pStyle w:val="ListParagraph"/>
        <w:numPr>
          <w:ilvl w:val="3"/>
          <w:numId w:val="28"/>
        </w:numPr>
        <w:spacing w:before="0" w:after="0"/>
      </w:pPr>
      <w:r w:rsidRPr="00E82824">
        <w:t>Commercial/Industrial: 2,256.78</w:t>
      </w:r>
    </w:p>
    <w:p w14:paraId="502B18D0" w14:textId="77777777" w:rsidR="00742A29" w:rsidRPr="00E82824" w:rsidRDefault="00742A29" w:rsidP="00742A29">
      <w:pPr>
        <w:pStyle w:val="ListParagraph"/>
        <w:numPr>
          <w:ilvl w:val="3"/>
          <w:numId w:val="28"/>
        </w:numPr>
        <w:spacing w:before="0" w:after="0"/>
      </w:pPr>
      <w:r w:rsidRPr="00E82824">
        <w:t>Water Course: 3.12</w:t>
      </w:r>
    </w:p>
    <w:p w14:paraId="2063C07A" w14:textId="77777777" w:rsidR="00742A29" w:rsidRPr="00E82824" w:rsidRDefault="00742A29" w:rsidP="00742A29">
      <w:pPr>
        <w:pStyle w:val="ListParagraph"/>
        <w:numPr>
          <w:ilvl w:val="0"/>
          <w:numId w:val="28"/>
        </w:numPr>
        <w:spacing w:before="0" w:after="0"/>
      </w:pPr>
      <w:r w:rsidRPr="00E82824">
        <w:t>"16-19-037-03W5 TO 10-19-037-03W5 NPS 4</w:t>
      </w:r>
    </w:p>
    <w:p w14:paraId="2DDBC4CA" w14:textId="77777777" w:rsidR="00742A29" w:rsidRPr="00E82824" w:rsidRDefault="00742A29" w:rsidP="00742A29">
      <w:pPr>
        <w:pStyle w:val="ListParagraph"/>
        <w:numPr>
          <w:ilvl w:val="1"/>
          <w:numId w:val="28"/>
        </w:numPr>
        <w:spacing w:before="0" w:after="0"/>
      </w:pPr>
      <w:r w:rsidRPr="00E82824">
        <w:t>Total Cumulative Length (m):</w:t>
      </w:r>
      <w:r w:rsidRPr="00E82824">
        <w:tab/>
        <w:t>761.03</w:t>
      </w:r>
    </w:p>
    <w:p w14:paraId="63194343" w14:textId="77777777" w:rsidR="00742A29" w:rsidRPr="00E82824" w:rsidRDefault="00742A29" w:rsidP="00742A29">
      <w:pPr>
        <w:pStyle w:val="ListParagraph"/>
        <w:numPr>
          <w:ilvl w:val="1"/>
          <w:numId w:val="28"/>
        </w:numPr>
        <w:spacing w:before="0" w:after="0"/>
      </w:pPr>
      <w:r w:rsidRPr="00E82824">
        <w:t>Likelihood of failure distributed between minimum of 9.822e-02 and maximum of 9.822e-02.</w:t>
      </w:r>
    </w:p>
    <w:p w14:paraId="5B363EED" w14:textId="77777777" w:rsidR="00742A29" w:rsidRPr="00E82824" w:rsidRDefault="00742A29" w:rsidP="00742A29">
      <w:pPr>
        <w:pStyle w:val="ListParagraph"/>
        <w:numPr>
          <w:ilvl w:val="2"/>
          <w:numId w:val="28"/>
        </w:numPr>
        <w:spacing w:before="0" w:after="0"/>
      </w:pPr>
      <w:r w:rsidRPr="00E82824">
        <w:t>Installation date between minimum of 1991-01-01 and maximum of 1991-01-01</w:t>
      </w:r>
    </w:p>
    <w:p w14:paraId="4B18DEEB" w14:textId="77777777" w:rsidR="00742A29" w:rsidRPr="00E82824" w:rsidRDefault="00742A29" w:rsidP="00742A29">
      <w:pPr>
        <w:pStyle w:val="ListParagraph"/>
        <w:numPr>
          <w:ilvl w:val="2"/>
          <w:numId w:val="28"/>
        </w:numPr>
        <w:spacing w:before="0" w:after="0"/>
      </w:pPr>
      <w:r w:rsidRPr="00E82824">
        <w:t>Mainline coating type of Unknown</w:t>
      </w:r>
    </w:p>
    <w:p w14:paraId="142CA887" w14:textId="77777777" w:rsidR="00742A29" w:rsidRPr="00E82824" w:rsidRDefault="00742A29" w:rsidP="00742A29">
      <w:pPr>
        <w:pStyle w:val="ListParagraph"/>
        <w:numPr>
          <w:ilvl w:val="2"/>
          <w:numId w:val="28"/>
        </w:numPr>
        <w:spacing w:before="0" w:after="0"/>
      </w:pPr>
      <w:r w:rsidRPr="00E82824">
        <w:lastRenderedPageBreak/>
        <w:t>Joint coating type of Unknown</w:t>
      </w:r>
    </w:p>
    <w:p w14:paraId="1049FDA4" w14:textId="77777777" w:rsidR="00742A29" w:rsidRPr="00E82824" w:rsidRDefault="00742A29" w:rsidP="00742A29">
      <w:pPr>
        <w:pStyle w:val="ListParagraph"/>
        <w:numPr>
          <w:ilvl w:val="2"/>
          <w:numId w:val="28"/>
        </w:numPr>
        <w:spacing w:before="0" w:after="0"/>
      </w:pPr>
      <w:r w:rsidRPr="00E82824">
        <w:t>Maximum Operating Stress percentage between minimum of 61.63 and maximum of 61.63% SMYS</w:t>
      </w:r>
    </w:p>
    <w:p w14:paraId="019431B5" w14:textId="77777777" w:rsidR="00742A29" w:rsidRPr="00E82824" w:rsidRDefault="00742A29" w:rsidP="00742A29">
      <w:pPr>
        <w:pStyle w:val="ListParagraph"/>
        <w:numPr>
          <w:ilvl w:val="2"/>
          <w:numId w:val="28"/>
        </w:numPr>
        <w:spacing w:before="0" w:after="0"/>
      </w:pPr>
      <w:r w:rsidRPr="00E82824">
        <w:t>Proximity to station of 0 - 5 miles</w:t>
      </w:r>
    </w:p>
    <w:p w14:paraId="2D4397EA" w14:textId="77777777" w:rsidR="00742A29" w:rsidRPr="00E82824" w:rsidRDefault="00742A29" w:rsidP="00742A29">
      <w:pPr>
        <w:pStyle w:val="ListParagraph"/>
        <w:numPr>
          <w:ilvl w:val="1"/>
          <w:numId w:val="28"/>
        </w:numPr>
        <w:spacing w:before="0" w:after="0"/>
      </w:pPr>
      <w:r w:rsidRPr="00E82824">
        <w:t>Consequence of failure distributed between minimum of $1.65 and maximum of $1.66MM</w:t>
      </w:r>
    </w:p>
    <w:p w14:paraId="1527B777" w14:textId="77777777" w:rsidR="00742A29" w:rsidRPr="00E82824" w:rsidRDefault="00742A29" w:rsidP="00742A29">
      <w:pPr>
        <w:pStyle w:val="ListParagraph"/>
        <w:numPr>
          <w:ilvl w:val="1"/>
          <w:numId w:val="28"/>
        </w:numPr>
        <w:spacing w:before="0" w:after="0"/>
      </w:pPr>
      <w:r w:rsidRPr="00E82824">
        <w:t>Total length driven by Environmental: 761.03 meters.</w:t>
      </w:r>
    </w:p>
    <w:p w14:paraId="2FB60BD6" w14:textId="77777777" w:rsidR="00742A29" w:rsidRPr="00E82824" w:rsidRDefault="00742A29" w:rsidP="00742A29">
      <w:pPr>
        <w:pStyle w:val="ListParagraph"/>
        <w:numPr>
          <w:ilvl w:val="1"/>
          <w:numId w:val="28"/>
        </w:numPr>
        <w:spacing w:before="0" w:after="0"/>
      </w:pPr>
      <w:r w:rsidRPr="00E82824">
        <w:t>Environmental Cost distributed between minimum of $1.41 and maximum of $1.43MM:</w:t>
      </w:r>
    </w:p>
    <w:p w14:paraId="75F0EA64" w14:textId="77777777" w:rsidR="00742A29" w:rsidRPr="00E82824" w:rsidRDefault="00742A29" w:rsidP="00742A29">
      <w:pPr>
        <w:pStyle w:val="ListParagraph"/>
        <w:numPr>
          <w:ilvl w:val="2"/>
          <w:numId w:val="28"/>
        </w:numPr>
        <w:spacing w:before="0" w:after="0"/>
      </w:pPr>
      <w:r w:rsidRPr="00E82824">
        <w:t>Leak cost between minimum of $0.20 and maximum of $0.20MM</w:t>
      </w:r>
    </w:p>
    <w:p w14:paraId="365CF820" w14:textId="77777777" w:rsidR="00742A29" w:rsidRPr="00E82824" w:rsidRDefault="00742A29" w:rsidP="00742A29">
      <w:pPr>
        <w:pStyle w:val="ListParagraph"/>
        <w:numPr>
          <w:ilvl w:val="2"/>
          <w:numId w:val="28"/>
        </w:numPr>
        <w:spacing w:before="0" w:after="0"/>
      </w:pPr>
      <w:r w:rsidRPr="00E82824">
        <w:t>Leak spill volume between a minimum of 1854.82 and maximum of 1869.87 gallons</w:t>
      </w:r>
    </w:p>
    <w:p w14:paraId="27A7B42D" w14:textId="77777777" w:rsidR="00742A29" w:rsidRPr="00E82824" w:rsidRDefault="00742A29" w:rsidP="00742A29">
      <w:pPr>
        <w:pStyle w:val="ListParagraph"/>
        <w:numPr>
          <w:ilvl w:val="2"/>
          <w:numId w:val="28"/>
        </w:numPr>
        <w:spacing w:before="0" w:after="0"/>
      </w:pPr>
      <w:r w:rsidRPr="00E82824">
        <w:t>Rupture cost between minimum of $25.68 and maximum of $25.89MM</w:t>
      </w:r>
    </w:p>
    <w:p w14:paraId="67B7DFF0" w14:textId="77777777" w:rsidR="00742A29" w:rsidRPr="00E82824" w:rsidRDefault="00742A29" w:rsidP="00742A29">
      <w:pPr>
        <w:pStyle w:val="ListParagraph"/>
        <w:numPr>
          <w:ilvl w:val="2"/>
          <w:numId w:val="28"/>
        </w:numPr>
        <w:spacing w:before="0" w:after="0"/>
      </w:pPr>
      <w:r w:rsidRPr="00E82824">
        <w:t>Rupture spill volume is between a minimum of 242322.23 and maximum of 244289.53 gallons</w:t>
      </w:r>
    </w:p>
    <w:p w14:paraId="1416DFDE" w14:textId="77777777" w:rsidR="00742A29" w:rsidRPr="00E82824" w:rsidRDefault="00742A29" w:rsidP="00742A29">
      <w:pPr>
        <w:pStyle w:val="ListParagraph"/>
        <w:numPr>
          <w:ilvl w:val="2"/>
          <w:numId w:val="28"/>
        </w:numPr>
        <w:spacing w:before="0" w:after="0"/>
      </w:pPr>
      <w:r w:rsidRPr="00E82824">
        <w:t>Puncture cost between minimum of $6.46 and maximum of $6.51MM</w:t>
      </w:r>
    </w:p>
    <w:p w14:paraId="4C970DC8" w14:textId="77777777" w:rsidR="00742A29" w:rsidRPr="00E82824" w:rsidRDefault="00742A29" w:rsidP="00742A29">
      <w:pPr>
        <w:pStyle w:val="ListParagraph"/>
        <w:numPr>
          <w:ilvl w:val="2"/>
          <w:numId w:val="28"/>
        </w:numPr>
        <w:spacing w:before="0" w:after="0"/>
      </w:pPr>
      <w:r w:rsidRPr="00E82824">
        <w:t>Puncture spill volume is between a minimum of 60945.04 and maximum of 61439.82 gallons</w:t>
      </w:r>
    </w:p>
    <w:p w14:paraId="59F88C18" w14:textId="77777777" w:rsidR="00742A29" w:rsidRPr="00E82824" w:rsidRDefault="00742A29" w:rsidP="00742A29">
      <w:pPr>
        <w:pStyle w:val="ListParagraph"/>
        <w:numPr>
          <w:ilvl w:val="2"/>
          <w:numId w:val="28"/>
        </w:numPr>
        <w:spacing w:before="0" w:after="0"/>
      </w:pPr>
      <w:r w:rsidRPr="00E82824">
        <w:t xml:space="preserve">Land use distributed as </w:t>
      </w:r>
    </w:p>
    <w:p w14:paraId="2F2357C6" w14:textId="77777777" w:rsidR="00742A29" w:rsidRPr="00E82824" w:rsidRDefault="00742A29" w:rsidP="00742A29">
      <w:pPr>
        <w:pStyle w:val="ListParagraph"/>
        <w:numPr>
          <w:ilvl w:val="3"/>
          <w:numId w:val="28"/>
        </w:numPr>
        <w:spacing w:before="0" w:after="0"/>
      </w:pPr>
      <w:r w:rsidRPr="00E82824">
        <w:t>Agricultural: 761.03</w:t>
      </w:r>
    </w:p>
    <w:p w14:paraId="79EB25B6" w14:textId="77777777" w:rsidR="00742A29" w:rsidRPr="00E82824" w:rsidRDefault="00742A29" w:rsidP="00742A29">
      <w:pPr>
        <w:pStyle w:val="ListParagraph"/>
        <w:numPr>
          <w:ilvl w:val="0"/>
          <w:numId w:val="28"/>
        </w:numPr>
        <w:spacing w:before="0" w:after="0"/>
      </w:pPr>
      <w:r w:rsidRPr="00E82824">
        <w:t>"SS-71 NPS 4</w:t>
      </w:r>
    </w:p>
    <w:p w14:paraId="4D12AEB4" w14:textId="77777777" w:rsidR="00742A29" w:rsidRPr="00E82824" w:rsidRDefault="00742A29" w:rsidP="00742A29">
      <w:pPr>
        <w:pStyle w:val="ListParagraph"/>
        <w:numPr>
          <w:ilvl w:val="1"/>
          <w:numId w:val="28"/>
        </w:numPr>
        <w:spacing w:before="0" w:after="0"/>
      </w:pPr>
      <w:r w:rsidRPr="00E82824">
        <w:t>Total Cumulative Length (m):</w:t>
      </w:r>
      <w:r w:rsidRPr="00E82824">
        <w:tab/>
        <w:t>66.85</w:t>
      </w:r>
    </w:p>
    <w:p w14:paraId="60C50555" w14:textId="77777777" w:rsidR="00742A29" w:rsidRPr="00E82824" w:rsidRDefault="00742A29" w:rsidP="00742A29">
      <w:pPr>
        <w:pStyle w:val="ListParagraph"/>
        <w:numPr>
          <w:ilvl w:val="1"/>
          <w:numId w:val="28"/>
        </w:numPr>
        <w:spacing w:before="0" w:after="0"/>
      </w:pPr>
      <w:r w:rsidRPr="00E82824">
        <w:t>Likelihood of failure distributed between minimum of 6.245e-02 and maximum of 6.245e-02.</w:t>
      </w:r>
    </w:p>
    <w:p w14:paraId="016A74D6" w14:textId="77777777" w:rsidR="00742A29" w:rsidRPr="00E82824" w:rsidRDefault="00742A29" w:rsidP="00742A29">
      <w:pPr>
        <w:pStyle w:val="ListParagraph"/>
        <w:numPr>
          <w:ilvl w:val="2"/>
          <w:numId w:val="28"/>
        </w:numPr>
        <w:spacing w:before="0" w:after="0"/>
      </w:pPr>
      <w:r w:rsidRPr="00E82824">
        <w:t>Installation date between minimum of 2004-01-01 and maximum of 2004-01-01</w:t>
      </w:r>
    </w:p>
    <w:p w14:paraId="6C10D8E2" w14:textId="77777777" w:rsidR="00742A29" w:rsidRPr="00E82824" w:rsidRDefault="00742A29" w:rsidP="00742A29">
      <w:pPr>
        <w:pStyle w:val="ListParagraph"/>
        <w:numPr>
          <w:ilvl w:val="2"/>
          <w:numId w:val="28"/>
        </w:numPr>
        <w:spacing w:before="0" w:after="0"/>
      </w:pPr>
      <w:r w:rsidRPr="00E82824">
        <w:t>Mainline coating type of Extruded Polyethylene</w:t>
      </w:r>
    </w:p>
    <w:p w14:paraId="5D5D3735" w14:textId="77777777" w:rsidR="00742A29" w:rsidRPr="00E82824" w:rsidRDefault="00742A29" w:rsidP="00742A29">
      <w:pPr>
        <w:pStyle w:val="ListParagraph"/>
        <w:numPr>
          <w:ilvl w:val="2"/>
          <w:numId w:val="28"/>
        </w:numPr>
        <w:spacing w:before="0" w:after="0"/>
      </w:pPr>
      <w:r w:rsidRPr="00E82824">
        <w:t>Joint coating type of Unknown</w:t>
      </w:r>
    </w:p>
    <w:p w14:paraId="5C1BE137" w14:textId="77777777" w:rsidR="00742A29" w:rsidRPr="00E82824" w:rsidRDefault="00742A29" w:rsidP="00742A29">
      <w:pPr>
        <w:pStyle w:val="ListParagraph"/>
        <w:numPr>
          <w:ilvl w:val="2"/>
          <w:numId w:val="28"/>
        </w:numPr>
        <w:spacing w:before="0" w:after="0"/>
      </w:pPr>
      <w:r w:rsidRPr="00E82824">
        <w:t>Maximum Operating Stress percentage between minimum of 73.96 and maximum of 73.96% SMYS</w:t>
      </w:r>
    </w:p>
    <w:p w14:paraId="349BE993" w14:textId="77777777" w:rsidR="00742A29" w:rsidRPr="00E82824" w:rsidRDefault="00742A29" w:rsidP="00742A29">
      <w:pPr>
        <w:pStyle w:val="ListParagraph"/>
        <w:numPr>
          <w:ilvl w:val="2"/>
          <w:numId w:val="28"/>
        </w:numPr>
        <w:spacing w:before="0" w:after="0"/>
      </w:pPr>
      <w:r w:rsidRPr="00E82824">
        <w:t>Proximity to station of nan</w:t>
      </w:r>
    </w:p>
    <w:p w14:paraId="5C5C8A23" w14:textId="77777777" w:rsidR="00742A29" w:rsidRPr="00E82824" w:rsidRDefault="00742A29" w:rsidP="00742A29">
      <w:pPr>
        <w:pStyle w:val="ListParagraph"/>
        <w:numPr>
          <w:ilvl w:val="1"/>
          <w:numId w:val="28"/>
        </w:numPr>
        <w:spacing w:before="0" w:after="0"/>
      </w:pPr>
      <w:r w:rsidRPr="00E82824">
        <w:t>Consequence of failure distributed between minimum of $8.81 and maximum of $9.25MM</w:t>
      </w:r>
    </w:p>
    <w:p w14:paraId="652C4378" w14:textId="77777777" w:rsidR="00742A29" w:rsidRPr="00E82824" w:rsidRDefault="00742A29" w:rsidP="00742A29">
      <w:pPr>
        <w:pStyle w:val="ListParagraph"/>
        <w:numPr>
          <w:ilvl w:val="1"/>
          <w:numId w:val="28"/>
        </w:numPr>
        <w:spacing w:before="0" w:after="0"/>
      </w:pPr>
      <w:r w:rsidRPr="00E82824">
        <w:t>Total length driven by Environmental: 66.85 meters.</w:t>
      </w:r>
    </w:p>
    <w:p w14:paraId="6E253BDE" w14:textId="77777777" w:rsidR="00742A29" w:rsidRPr="00E82824" w:rsidRDefault="00742A29" w:rsidP="00742A29">
      <w:pPr>
        <w:pStyle w:val="ListParagraph"/>
        <w:numPr>
          <w:ilvl w:val="1"/>
          <w:numId w:val="28"/>
        </w:numPr>
        <w:spacing w:before="0" w:after="0"/>
      </w:pPr>
      <w:r w:rsidRPr="00E82824">
        <w:t>Environmental Cost distributed between minimum of $8.48 and maximum of $8.92MM:</w:t>
      </w:r>
    </w:p>
    <w:p w14:paraId="2576955B" w14:textId="77777777" w:rsidR="00742A29" w:rsidRPr="00E82824" w:rsidRDefault="00742A29" w:rsidP="00742A29">
      <w:pPr>
        <w:pStyle w:val="ListParagraph"/>
        <w:numPr>
          <w:ilvl w:val="2"/>
          <w:numId w:val="28"/>
        </w:numPr>
        <w:spacing w:before="0" w:after="0"/>
      </w:pPr>
      <w:r w:rsidRPr="00E82824">
        <w:t>Leak cost between minimum of $0.20 and maximum of $0.20MM</w:t>
      </w:r>
    </w:p>
    <w:p w14:paraId="514C9881" w14:textId="77777777" w:rsidR="00742A29" w:rsidRPr="00E82824" w:rsidRDefault="00742A29" w:rsidP="00742A29">
      <w:pPr>
        <w:pStyle w:val="ListParagraph"/>
        <w:numPr>
          <w:ilvl w:val="2"/>
          <w:numId w:val="28"/>
        </w:numPr>
        <w:spacing w:before="0" w:after="0"/>
      </w:pPr>
      <w:r w:rsidRPr="00E82824">
        <w:t>Leak spill volume between a minimum of 1853.91 and maximum of 1855.3 gallons</w:t>
      </w:r>
    </w:p>
    <w:p w14:paraId="02835B8B" w14:textId="77777777" w:rsidR="00742A29" w:rsidRPr="00E82824" w:rsidRDefault="00742A29" w:rsidP="00742A29">
      <w:pPr>
        <w:pStyle w:val="ListParagraph"/>
        <w:numPr>
          <w:ilvl w:val="2"/>
          <w:numId w:val="28"/>
        </w:numPr>
        <w:spacing w:before="0" w:after="0"/>
      </w:pPr>
      <w:r w:rsidRPr="00E82824">
        <w:t>Rupture cost between minimum of $25.67 and maximum of $25.69MM</w:t>
      </w:r>
    </w:p>
    <w:p w14:paraId="045B8C56" w14:textId="77777777" w:rsidR="00742A29" w:rsidRPr="00E82824" w:rsidRDefault="00742A29" w:rsidP="00742A29">
      <w:pPr>
        <w:pStyle w:val="ListParagraph"/>
        <w:numPr>
          <w:ilvl w:val="2"/>
          <w:numId w:val="28"/>
        </w:numPr>
        <w:spacing w:before="0" w:after="0"/>
      </w:pPr>
      <w:r w:rsidRPr="00E82824">
        <w:t>Rupture spill volume is between a minimum of 242203.9 and maximum of 242385.09 gallons</w:t>
      </w:r>
    </w:p>
    <w:p w14:paraId="4723727F" w14:textId="77777777" w:rsidR="00742A29" w:rsidRPr="00E82824" w:rsidRDefault="00742A29" w:rsidP="00742A29">
      <w:pPr>
        <w:pStyle w:val="ListParagraph"/>
        <w:numPr>
          <w:ilvl w:val="2"/>
          <w:numId w:val="28"/>
        </w:numPr>
        <w:spacing w:before="0" w:after="0"/>
      </w:pPr>
      <w:r w:rsidRPr="00E82824">
        <w:t>Puncture cost between minimum of $6.46 and maximum of $6.46MM</w:t>
      </w:r>
    </w:p>
    <w:p w14:paraId="35EC45E6" w14:textId="77777777" w:rsidR="00742A29" w:rsidRPr="00E82824" w:rsidRDefault="00742A29" w:rsidP="00742A29">
      <w:pPr>
        <w:pStyle w:val="ListParagraph"/>
        <w:numPr>
          <w:ilvl w:val="2"/>
          <w:numId w:val="28"/>
        </w:numPr>
        <w:spacing w:before="0" w:after="0"/>
      </w:pPr>
      <w:r w:rsidRPr="00E82824">
        <w:t>Puncture spill volume is between a minimum of 60915.28 and maximum of 60960.85 gallons</w:t>
      </w:r>
    </w:p>
    <w:p w14:paraId="444255F5" w14:textId="77777777" w:rsidR="00742A29" w:rsidRPr="00E82824" w:rsidRDefault="00742A29" w:rsidP="00742A29">
      <w:pPr>
        <w:pStyle w:val="ListParagraph"/>
        <w:numPr>
          <w:ilvl w:val="2"/>
          <w:numId w:val="28"/>
        </w:numPr>
        <w:spacing w:before="0" w:after="0"/>
      </w:pPr>
      <w:r w:rsidRPr="00E82824">
        <w:t xml:space="preserve">Land use distributed as </w:t>
      </w:r>
    </w:p>
    <w:p w14:paraId="3FE863D5" w14:textId="77777777" w:rsidR="00742A29" w:rsidRPr="00E82824" w:rsidRDefault="00742A29" w:rsidP="00742A29">
      <w:pPr>
        <w:pStyle w:val="ListParagraph"/>
        <w:numPr>
          <w:ilvl w:val="3"/>
          <w:numId w:val="28"/>
        </w:numPr>
        <w:spacing w:before="0" w:after="0"/>
      </w:pPr>
      <w:r w:rsidRPr="00E82824">
        <w:t>Agricultural: 66.85</w:t>
      </w:r>
    </w:p>
    <w:p w14:paraId="514AB553" w14:textId="77777777" w:rsidR="00742A29" w:rsidRPr="00E82824" w:rsidRDefault="00742A29" w:rsidP="00742A29">
      <w:pPr>
        <w:pStyle w:val="ListParagraph"/>
        <w:numPr>
          <w:ilvl w:val="0"/>
          <w:numId w:val="28"/>
        </w:numPr>
        <w:spacing w:before="0" w:after="0"/>
      </w:pPr>
      <w:r w:rsidRPr="00E82824">
        <w:t>"CROMER DELIVERY LATERAL NPS 8</w:t>
      </w:r>
    </w:p>
    <w:p w14:paraId="3A1B0DEA" w14:textId="77777777" w:rsidR="00742A29" w:rsidRPr="00E82824" w:rsidRDefault="00742A29" w:rsidP="00742A29">
      <w:pPr>
        <w:pStyle w:val="ListParagraph"/>
        <w:numPr>
          <w:ilvl w:val="1"/>
          <w:numId w:val="28"/>
        </w:numPr>
        <w:spacing w:before="0" w:after="0"/>
      </w:pPr>
      <w:r w:rsidRPr="00E82824">
        <w:t>Total Cumulative Length (m):</w:t>
      </w:r>
      <w:r w:rsidRPr="00E82824">
        <w:tab/>
        <w:t>27.36</w:t>
      </w:r>
    </w:p>
    <w:p w14:paraId="3AF19EE7" w14:textId="77777777" w:rsidR="00742A29" w:rsidRPr="00E82824" w:rsidRDefault="00742A29" w:rsidP="00742A29">
      <w:pPr>
        <w:pStyle w:val="ListParagraph"/>
        <w:numPr>
          <w:ilvl w:val="1"/>
          <w:numId w:val="28"/>
        </w:numPr>
        <w:spacing w:before="0" w:after="0"/>
      </w:pPr>
      <w:r w:rsidRPr="00E82824">
        <w:t>Likelihood of failure distributed between minimum of 2.106e-01 and maximum of 2.106e-01.</w:t>
      </w:r>
    </w:p>
    <w:p w14:paraId="6269D60A" w14:textId="77777777" w:rsidR="00742A29" w:rsidRPr="00E82824" w:rsidRDefault="00742A29" w:rsidP="00742A29">
      <w:pPr>
        <w:pStyle w:val="ListParagraph"/>
        <w:numPr>
          <w:ilvl w:val="2"/>
          <w:numId w:val="28"/>
        </w:numPr>
        <w:spacing w:before="0" w:after="0"/>
      </w:pPr>
      <w:r w:rsidRPr="00E82824">
        <w:t>Installation date between minimum of 1900-01-01 and maximum of 1900-01-01</w:t>
      </w:r>
    </w:p>
    <w:p w14:paraId="11451A79" w14:textId="77777777" w:rsidR="00742A29" w:rsidRPr="00E82824" w:rsidRDefault="00742A29" w:rsidP="00742A29">
      <w:pPr>
        <w:pStyle w:val="ListParagraph"/>
        <w:numPr>
          <w:ilvl w:val="2"/>
          <w:numId w:val="28"/>
        </w:numPr>
        <w:spacing w:before="0" w:after="0"/>
      </w:pPr>
      <w:r w:rsidRPr="00E82824">
        <w:t>Mainline coating type of Unknown</w:t>
      </w:r>
    </w:p>
    <w:p w14:paraId="23154975" w14:textId="77777777" w:rsidR="00742A29" w:rsidRPr="00E82824" w:rsidRDefault="00742A29" w:rsidP="00742A29">
      <w:pPr>
        <w:pStyle w:val="ListParagraph"/>
        <w:numPr>
          <w:ilvl w:val="2"/>
          <w:numId w:val="28"/>
        </w:numPr>
        <w:spacing w:before="0" w:after="0"/>
      </w:pPr>
      <w:r w:rsidRPr="00E82824">
        <w:t>Joint coating type of Unknown</w:t>
      </w:r>
    </w:p>
    <w:p w14:paraId="02AFDB82" w14:textId="77777777" w:rsidR="00742A29" w:rsidRPr="00E82824" w:rsidRDefault="00742A29" w:rsidP="00742A29">
      <w:pPr>
        <w:pStyle w:val="ListParagraph"/>
        <w:numPr>
          <w:ilvl w:val="2"/>
          <w:numId w:val="28"/>
        </w:numPr>
        <w:spacing w:before="0" w:after="0"/>
      </w:pPr>
      <w:r w:rsidRPr="00E82824">
        <w:t>Maximum Operating Stress percentage between minimum of 63.45 and maximum of 63.45% SMYS</w:t>
      </w:r>
    </w:p>
    <w:p w14:paraId="2F84C113" w14:textId="77777777" w:rsidR="00742A29" w:rsidRPr="00E82824" w:rsidRDefault="00742A29" w:rsidP="00742A29">
      <w:pPr>
        <w:pStyle w:val="ListParagraph"/>
        <w:numPr>
          <w:ilvl w:val="2"/>
          <w:numId w:val="28"/>
        </w:numPr>
        <w:spacing w:before="0" w:after="0"/>
      </w:pPr>
      <w:r w:rsidRPr="00E82824">
        <w:lastRenderedPageBreak/>
        <w:t>Proximity to station of 0 - 5 miles</w:t>
      </w:r>
    </w:p>
    <w:p w14:paraId="12EFCE40" w14:textId="77777777" w:rsidR="00742A29" w:rsidRPr="00E82824" w:rsidRDefault="00742A29" w:rsidP="00742A29">
      <w:pPr>
        <w:pStyle w:val="ListParagraph"/>
        <w:numPr>
          <w:ilvl w:val="1"/>
          <w:numId w:val="28"/>
        </w:numPr>
        <w:spacing w:before="0" w:after="0"/>
      </w:pPr>
      <w:r w:rsidRPr="00E82824">
        <w:t>Consequence of failure distributed between minimum of $12.64 and maximum of $12.66MM</w:t>
      </w:r>
    </w:p>
    <w:p w14:paraId="14C8174A" w14:textId="77777777" w:rsidR="00742A29" w:rsidRPr="00E82824" w:rsidRDefault="00742A29" w:rsidP="00742A29">
      <w:pPr>
        <w:pStyle w:val="ListParagraph"/>
        <w:numPr>
          <w:ilvl w:val="1"/>
          <w:numId w:val="28"/>
        </w:numPr>
        <w:spacing w:before="0" w:after="0"/>
      </w:pPr>
      <w:r w:rsidRPr="00E82824">
        <w:t>Total length driven by Environmental: 27.36 meters.</w:t>
      </w:r>
    </w:p>
    <w:p w14:paraId="5B322189" w14:textId="77777777" w:rsidR="00742A29" w:rsidRPr="00E82824" w:rsidRDefault="00742A29" w:rsidP="00742A29">
      <w:pPr>
        <w:pStyle w:val="ListParagraph"/>
        <w:numPr>
          <w:ilvl w:val="1"/>
          <w:numId w:val="28"/>
        </w:numPr>
        <w:spacing w:before="0" w:after="0"/>
      </w:pPr>
      <w:r w:rsidRPr="00E82824">
        <w:t>Environmental Cost distributed between minimum of $12.33 and maximum of $12.34MM:</w:t>
      </w:r>
    </w:p>
    <w:p w14:paraId="2D3D72B1" w14:textId="77777777" w:rsidR="00742A29" w:rsidRPr="00E82824" w:rsidRDefault="00742A29" w:rsidP="00742A29">
      <w:pPr>
        <w:pStyle w:val="ListParagraph"/>
        <w:numPr>
          <w:ilvl w:val="2"/>
          <w:numId w:val="28"/>
        </w:numPr>
        <w:spacing w:before="0" w:after="0"/>
      </w:pPr>
      <w:r w:rsidRPr="00E82824">
        <w:t>Leak cost between minimum of $0.33 and maximum of $0.33MM</w:t>
      </w:r>
    </w:p>
    <w:p w14:paraId="2965B5B0" w14:textId="77777777" w:rsidR="00742A29" w:rsidRPr="00E82824" w:rsidRDefault="00742A29" w:rsidP="00742A29">
      <w:pPr>
        <w:pStyle w:val="ListParagraph"/>
        <w:numPr>
          <w:ilvl w:val="2"/>
          <w:numId w:val="28"/>
        </w:numPr>
        <w:spacing w:before="0" w:after="0"/>
      </w:pPr>
      <w:r w:rsidRPr="00E82824">
        <w:t>Leak spill volume between a minimum of 1856.18 and maximum of 1858.45 gallons</w:t>
      </w:r>
    </w:p>
    <w:p w14:paraId="3DF7DC0E" w14:textId="77777777" w:rsidR="00742A29" w:rsidRPr="00E82824" w:rsidRDefault="00742A29" w:rsidP="00742A29">
      <w:pPr>
        <w:pStyle w:val="ListParagraph"/>
        <w:numPr>
          <w:ilvl w:val="2"/>
          <w:numId w:val="28"/>
        </w:numPr>
        <w:spacing w:before="0" w:after="0"/>
      </w:pPr>
      <w:r w:rsidRPr="00E82824">
        <w:t>Rupture cost between minimum of $158.50 and maximum of $158.69MM</w:t>
      </w:r>
    </w:p>
    <w:p w14:paraId="68C1EAFC" w14:textId="77777777" w:rsidR="00742A29" w:rsidRPr="00E82824" w:rsidRDefault="00742A29" w:rsidP="00742A29">
      <w:pPr>
        <w:pStyle w:val="ListParagraph"/>
        <w:numPr>
          <w:ilvl w:val="2"/>
          <w:numId w:val="28"/>
        </w:numPr>
        <w:spacing w:before="0" w:after="0"/>
      </w:pPr>
      <w:r w:rsidRPr="00E82824">
        <w:t>Rupture spill volume is between a minimum of 890852.69 and maximum of 891942.44 gallons</w:t>
      </w:r>
    </w:p>
    <w:p w14:paraId="7260C6F2" w14:textId="77777777" w:rsidR="00742A29" w:rsidRPr="00E82824" w:rsidRDefault="00742A29" w:rsidP="00742A29">
      <w:pPr>
        <w:pStyle w:val="ListParagraph"/>
        <w:numPr>
          <w:ilvl w:val="2"/>
          <w:numId w:val="28"/>
        </w:numPr>
        <w:spacing w:before="0" w:after="0"/>
      </w:pPr>
      <w:r w:rsidRPr="00E82824">
        <w:t>Puncture cost between minimum of $10.85 and maximum of $10.86MM</w:t>
      </w:r>
    </w:p>
    <w:p w14:paraId="05BD265B" w14:textId="77777777" w:rsidR="00742A29" w:rsidRPr="00E82824" w:rsidRDefault="00742A29" w:rsidP="00742A29">
      <w:pPr>
        <w:pStyle w:val="ListParagraph"/>
        <w:numPr>
          <w:ilvl w:val="2"/>
          <w:numId w:val="28"/>
        </w:numPr>
        <w:spacing w:before="0" w:after="0"/>
      </w:pPr>
      <w:r w:rsidRPr="00E82824">
        <w:t>Puncture spill volume is between a minimum of 60989.88 and maximum of 61064.49 gallons</w:t>
      </w:r>
    </w:p>
    <w:p w14:paraId="44752F06" w14:textId="77777777" w:rsidR="00742A29" w:rsidRPr="00E82824" w:rsidRDefault="00742A29" w:rsidP="00742A29">
      <w:pPr>
        <w:pStyle w:val="ListParagraph"/>
        <w:numPr>
          <w:ilvl w:val="2"/>
          <w:numId w:val="28"/>
        </w:numPr>
        <w:spacing w:before="0" w:after="0"/>
      </w:pPr>
      <w:r w:rsidRPr="00E82824">
        <w:t xml:space="preserve">Land use distributed as </w:t>
      </w:r>
    </w:p>
    <w:p w14:paraId="2D1BA50A" w14:textId="4D4F6061" w:rsidR="00962201" w:rsidRDefault="00742A29" w:rsidP="00742A29">
      <w:pPr>
        <w:pStyle w:val="ListParagraph"/>
        <w:numPr>
          <w:ilvl w:val="3"/>
          <w:numId w:val="28"/>
        </w:numPr>
        <w:spacing w:before="0" w:after="0"/>
      </w:pPr>
      <w:r w:rsidRPr="00E82824">
        <w:t>Bush/Creek: 27.36</w:t>
      </w:r>
    </w:p>
    <w:p w14:paraId="7D842779" w14:textId="77777777" w:rsidR="00962201" w:rsidRDefault="00962201" w:rsidP="001933E7"/>
    <w:p w14:paraId="21D9B085" w14:textId="215E4279" w:rsidR="00F80B0C" w:rsidRDefault="00F80B0C" w:rsidP="00F80B0C">
      <w:pPr>
        <w:pStyle w:val="Heading3"/>
      </w:pPr>
      <w:r>
        <w:t>Reportable Pipeline Segments: SCC Method 1b</w:t>
      </w:r>
    </w:p>
    <w:p w14:paraId="3828F173" w14:textId="719D3063" w:rsidR="00F80B0C" w:rsidRDefault="005F6861" w:rsidP="001933E7">
      <w:r>
        <w:t xml:space="preserve">SCC Method 1b has 31 pipelines with segments that fall within the risk reportable category. These pipelines and their </w:t>
      </w:r>
      <w:proofErr w:type="gramStart"/>
      <w:r>
        <w:t>high risk</w:t>
      </w:r>
      <w:proofErr w:type="gramEnd"/>
      <w:r>
        <w:t xml:space="preserve"> drivers are presented in Table xxx below.</w:t>
      </w:r>
    </w:p>
    <w:p w14:paraId="2F50825A" w14:textId="27BB0C7D" w:rsidR="005F6861" w:rsidRDefault="005F6861" w:rsidP="001933E7"/>
    <w:p w14:paraId="0CC8E68A" w14:textId="77777777" w:rsidR="00F237A9" w:rsidRPr="0098324B" w:rsidRDefault="00F237A9" w:rsidP="00F237A9">
      <w:pPr>
        <w:pStyle w:val="ListParagraph"/>
        <w:numPr>
          <w:ilvl w:val="0"/>
          <w:numId w:val="29"/>
        </w:numPr>
        <w:spacing w:before="0" w:after="0"/>
      </w:pPr>
      <w:r w:rsidRPr="0098324B">
        <w:t>"LONE ROCK TO DULWICH NPS 6</w:t>
      </w:r>
    </w:p>
    <w:p w14:paraId="1241068A" w14:textId="77777777" w:rsidR="00F237A9" w:rsidRPr="0098324B" w:rsidRDefault="00F237A9" w:rsidP="00F237A9">
      <w:pPr>
        <w:pStyle w:val="ListParagraph"/>
        <w:numPr>
          <w:ilvl w:val="1"/>
          <w:numId w:val="29"/>
        </w:numPr>
        <w:spacing w:before="0" w:after="0"/>
      </w:pPr>
      <w:r w:rsidRPr="0098324B">
        <w:t>Total Cumulative Length (m):</w:t>
      </w:r>
      <w:r w:rsidRPr="0098324B">
        <w:tab/>
        <w:t>1965.71</w:t>
      </w:r>
    </w:p>
    <w:p w14:paraId="63A49DC5" w14:textId="77777777" w:rsidR="00F237A9" w:rsidRPr="0098324B" w:rsidRDefault="00F237A9" w:rsidP="00F237A9">
      <w:pPr>
        <w:pStyle w:val="ListParagraph"/>
        <w:numPr>
          <w:ilvl w:val="1"/>
          <w:numId w:val="29"/>
        </w:numPr>
        <w:spacing w:before="0" w:after="0"/>
      </w:pPr>
      <w:r w:rsidRPr="0098324B">
        <w:t>Likelihood of failure distributed between minimum of 1.013e-02 and maximum of 2.726e-01.</w:t>
      </w:r>
    </w:p>
    <w:p w14:paraId="3D456CE7" w14:textId="77777777" w:rsidR="00F237A9" w:rsidRPr="0098324B" w:rsidRDefault="00F237A9" w:rsidP="00F237A9">
      <w:pPr>
        <w:pStyle w:val="ListParagraph"/>
        <w:numPr>
          <w:ilvl w:val="2"/>
          <w:numId w:val="29"/>
        </w:numPr>
        <w:spacing w:before="0" w:after="0"/>
      </w:pPr>
      <w:r w:rsidRPr="0098324B">
        <w:t>ILI Date of 2017-04-10</w:t>
      </w:r>
    </w:p>
    <w:p w14:paraId="2B6FA7B2" w14:textId="77777777" w:rsidR="00F237A9" w:rsidRPr="0098324B" w:rsidRDefault="00F237A9" w:rsidP="00F237A9">
      <w:pPr>
        <w:pStyle w:val="ListParagraph"/>
        <w:numPr>
          <w:ilvl w:val="2"/>
          <w:numId w:val="29"/>
        </w:numPr>
        <w:spacing w:before="0" w:after="0"/>
      </w:pPr>
      <w:r w:rsidRPr="0098324B">
        <w:t>ILI tool of MFL/Geometry</w:t>
      </w:r>
    </w:p>
    <w:p w14:paraId="75811FF8" w14:textId="77777777" w:rsidR="00F237A9" w:rsidRPr="0098324B" w:rsidRDefault="00F237A9" w:rsidP="00F237A9">
      <w:pPr>
        <w:pStyle w:val="ListParagraph"/>
        <w:numPr>
          <w:ilvl w:val="2"/>
          <w:numId w:val="29"/>
        </w:numPr>
        <w:spacing w:before="0" w:after="0"/>
      </w:pPr>
      <w:r w:rsidRPr="0098324B">
        <w:t>Anomalies identified 1963.0</w:t>
      </w:r>
    </w:p>
    <w:p w14:paraId="75B451CB" w14:textId="77777777" w:rsidR="00F237A9" w:rsidRPr="0098324B" w:rsidRDefault="00F237A9" w:rsidP="00F237A9">
      <w:pPr>
        <w:pStyle w:val="ListParagraph"/>
        <w:numPr>
          <w:ilvl w:val="2"/>
          <w:numId w:val="29"/>
        </w:numPr>
        <w:spacing w:before="0" w:after="0"/>
      </w:pPr>
      <w:r w:rsidRPr="0098324B">
        <w:t>Depth fraction between 0.1 and 0.36</w:t>
      </w:r>
    </w:p>
    <w:p w14:paraId="21B2DDBF" w14:textId="77777777" w:rsidR="00F237A9" w:rsidRPr="0098324B" w:rsidRDefault="00F237A9" w:rsidP="00F237A9">
      <w:pPr>
        <w:pStyle w:val="ListParagraph"/>
        <w:numPr>
          <w:ilvl w:val="2"/>
          <w:numId w:val="29"/>
        </w:numPr>
        <w:spacing w:before="0" w:after="0"/>
      </w:pPr>
      <w:r w:rsidRPr="0098324B">
        <w:t>Length between 4.0 mm and 10682.0</w:t>
      </w:r>
    </w:p>
    <w:p w14:paraId="65F1ABBF" w14:textId="77777777" w:rsidR="00F237A9" w:rsidRPr="0098324B" w:rsidRDefault="00F237A9" w:rsidP="00F237A9">
      <w:pPr>
        <w:pStyle w:val="ListParagraph"/>
        <w:numPr>
          <w:ilvl w:val="1"/>
          <w:numId w:val="29"/>
        </w:numPr>
        <w:spacing w:before="0" w:after="0"/>
      </w:pPr>
      <w:r w:rsidRPr="0098324B">
        <w:t>Consequence of failure distributed between minimum of $1.02 and maximum of $13.41MM</w:t>
      </w:r>
    </w:p>
    <w:p w14:paraId="0356A38B" w14:textId="77777777" w:rsidR="00F237A9" w:rsidRPr="0098324B" w:rsidRDefault="00F237A9" w:rsidP="00F237A9">
      <w:pPr>
        <w:pStyle w:val="ListParagraph"/>
        <w:numPr>
          <w:ilvl w:val="1"/>
          <w:numId w:val="29"/>
        </w:numPr>
        <w:spacing w:before="0" w:after="0"/>
      </w:pPr>
      <w:r w:rsidRPr="0098324B">
        <w:t>Total length driven by Safety: 202.41 meters.</w:t>
      </w:r>
    </w:p>
    <w:p w14:paraId="2DCCC737" w14:textId="77777777" w:rsidR="00F237A9" w:rsidRPr="0098324B" w:rsidRDefault="00F237A9" w:rsidP="00F237A9">
      <w:pPr>
        <w:pStyle w:val="ListParagraph"/>
        <w:numPr>
          <w:ilvl w:val="1"/>
          <w:numId w:val="29"/>
        </w:numPr>
        <w:spacing w:before="0" w:after="0"/>
      </w:pPr>
      <w:r w:rsidRPr="0098324B">
        <w:t>Safety Cost distributed between minimum of $0.00 and maximum of $12.11MM:</w:t>
      </w:r>
    </w:p>
    <w:p w14:paraId="240359E8" w14:textId="77777777" w:rsidR="00F237A9" w:rsidRPr="0098324B" w:rsidRDefault="00F237A9" w:rsidP="00F237A9">
      <w:pPr>
        <w:pStyle w:val="ListParagraph"/>
        <w:numPr>
          <w:ilvl w:val="2"/>
          <w:numId w:val="29"/>
        </w:numPr>
        <w:spacing w:before="0" w:after="0"/>
      </w:pPr>
      <w:r w:rsidRPr="0098324B">
        <w:t>Leak cost between minimum of $0.00 and maximum of $12.11MM</w:t>
      </w:r>
    </w:p>
    <w:p w14:paraId="2F9CD35A" w14:textId="77777777" w:rsidR="00F237A9" w:rsidRPr="0098324B" w:rsidRDefault="00F237A9" w:rsidP="00F237A9">
      <w:pPr>
        <w:pStyle w:val="ListParagraph"/>
        <w:numPr>
          <w:ilvl w:val="2"/>
          <w:numId w:val="29"/>
        </w:numPr>
        <w:spacing w:before="0" w:after="0"/>
      </w:pPr>
      <w:r w:rsidRPr="0098324B">
        <w:t>Leak scenario yielded 3.0 intersections with structures, with minimum of 1.26 and maximum of 1.26 of population impacted.</w:t>
      </w:r>
    </w:p>
    <w:p w14:paraId="2E64F4C5" w14:textId="77777777" w:rsidR="00F237A9" w:rsidRPr="0098324B" w:rsidRDefault="00F237A9" w:rsidP="00F237A9">
      <w:pPr>
        <w:pStyle w:val="ListParagraph"/>
        <w:numPr>
          <w:ilvl w:val="2"/>
          <w:numId w:val="29"/>
        </w:numPr>
        <w:spacing w:before="0" w:after="0"/>
      </w:pPr>
      <w:r w:rsidRPr="0098324B">
        <w:t>Leak hazard radius distributed between minimum of 11.41 and maximum of 11.41 meters.</w:t>
      </w:r>
    </w:p>
    <w:p w14:paraId="720EF192" w14:textId="77777777" w:rsidR="00F237A9" w:rsidRPr="0098324B" w:rsidRDefault="00F237A9" w:rsidP="00F237A9">
      <w:pPr>
        <w:pStyle w:val="ListParagraph"/>
        <w:numPr>
          <w:ilvl w:val="2"/>
          <w:numId w:val="29"/>
        </w:numPr>
        <w:spacing w:before="0" w:after="0"/>
      </w:pPr>
      <w:r w:rsidRPr="0098324B">
        <w:t>Rupture cost between minimum of $0.00 and maximum of $12.11MM</w:t>
      </w:r>
    </w:p>
    <w:p w14:paraId="42565D3C" w14:textId="77777777" w:rsidR="00F237A9" w:rsidRPr="0098324B" w:rsidRDefault="00F237A9" w:rsidP="00F237A9">
      <w:pPr>
        <w:pStyle w:val="ListParagraph"/>
        <w:numPr>
          <w:ilvl w:val="2"/>
          <w:numId w:val="29"/>
        </w:numPr>
        <w:spacing w:before="0" w:after="0"/>
      </w:pPr>
      <w:r w:rsidRPr="0098324B">
        <w:t>Rupture scenario yielded 11.0 intersections with structures, with minimum of 1.26 and maximum of 1.26 of population impacted</w:t>
      </w:r>
    </w:p>
    <w:p w14:paraId="06438F8E" w14:textId="77777777" w:rsidR="00F237A9" w:rsidRPr="0098324B" w:rsidRDefault="00F237A9" w:rsidP="00F237A9">
      <w:pPr>
        <w:pStyle w:val="ListParagraph"/>
        <w:numPr>
          <w:ilvl w:val="2"/>
          <w:numId w:val="29"/>
        </w:numPr>
        <w:spacing w:before="0" w:after="0"/>
      </w:pPr>
      <w:r w:rsidRPr="0098324B">
        <w:t>Rupture hazard radius distributed between minimum of 107.45 and maximum of 107.45 meters.</w:t>
      </w:r>
    </w:p>
    <w:p w14:paraId="68E6FC5F" w14:textId="77777777" w:rsidR="00F237A9" w:rsidRPr="0098324B" w:rsidRDefault="00F237A9" w:rsidP="00F237A9">
      <w:pPr>
        <w:pStyle w:val="ListParagraph"/>
        <w:numPr>
          <w:ilvl w:val="2"/>
          <w:numId w:val="29"/>
        </w:numPr>
        <w:spacing w:before="0" w:after="0"/>
      </w:pPr>
      <w:r w:rsidRPr="0098324B">
        <w:t>Puncture cost between minimum of $0.00 and maximum of $12.11MM</w:t>
      </w:r>
    </w:p>
    <w:p w14:paraId="006CB4CA" w14:textId="77777777" w:rsidR="00F237A9" w:rsidRPr="0098324B" w:rsidRDefault="00F237A9" w:rsidP="00F237A9">
      <w:pPr>
        <w:pStyle w:val="ListParagraph"/>
        <w:numPr>
          <w:ilvl w:val="2"/>
          <w:numId w:val="29"/>
        </w:numPr>
        <w:spacing w:before="0" w:after="0"/>
      </w:pPr>
      <w:r w:rsidRPr="0098324B">
        <w:t>Puncture scenario yielded 5.0 intersections with structures, with minimum of 1.26 and maximum of 1.26 of population impacted</w:t>
      </w:r>
    </w:p>
    <w:p w14:paraId="6560488D" w14:textId="77777777" w:rsidR="00F237A9" w:rsidRPr="0098324B" w:rsidRDefault="00F237A9" w:rsidP="00F237A9">
      <w:pPr>
        <w:pStyle w:val="ListParagraph"/>
        <w:numPr>
          <w:ilvl w:val="2"/>
          <w:numId w:val="29"/>
        </w:numPr>
        <w:spacing w:before="0" w:after="0"/>
      </w:pPr>
      <w:r w:rsidRPr="0098324B">
        <w:lastRenderedPageBreak/>
        <w:t>Puncture hazard radius distributed between minimum of 46.39 and maximum of 46.39 meters.</w:t>
      </w:r>
    </w:p>
    <w:p w14:paraId="39CC38A5" w14:textId="77777777" w:rsidR="00F237A9" w:rsidRPr="0098324B" w:rsidRDefault="00F237A9" w:rsidP="00F237A9">
      <w:pPr>
        <w:pStyle w:val="ListParagraph"/>
        <w:numPr>
          <w:ilvl w:val="2"/>
          <w:numId w:val="29"/>
        </w:numPr>
        <w:spacing w:before="0" w:after="0"/>
      </w:pPr>
      <w:r w:rsidRPr="0098324B">
        <w:t>Product type is Condensate.</w:t>
      </w:r>
    </w:p>
    <w:p w14:paraId="6AA5D4B3" w14:textId="77777777" w:rsidR="00F237A9" w:rsidRPr="0098324B" w:rsidRDefault="00F237A9" w:rsidP="00F237A9">
      <w:pPr>
        <w:pStyle w:val="ListParagraph"/>
        <w:numPr>
          <w:ilvl w:val="2"/>
          <w:numId w:val="29"/>
        </w:numPr>
        <w:spacing w:before="0" w:after="0"/>
      </w:pPr>
      <w:r w:rsidRPr="0098324B">
        <w:t>Class area location is/are 1.0.</w:t>
      </w:r>
    </w:p>
    <w:p w14:paraId="76DDD128" w14:textId="77777777" w:rsidR="00F237A9" w:rsidRPr="0098324B" w:rsidRDefault="00F237A9" w:rsidP="00F237A9">
      <w:pPr>
        <w:pStyle w:val="ListParagraph"/>
        <w:numPr>
          <w:ilvl w:val="1"/>
          <w:numId w:val="29"/>
        </w:numPr>
        <w:spacing w:before="0" w:after="0"/>
      </w:pPr>
      <w:r w:rsidRPr="0098324B">
        <w:t>Total length driven by Environmental: 1763.31 meters.</w:t>
      </w:r>
    </w:p>
    <w:p w14:paraId="36ADEE95" w14:textId="77777777" w:rsidR="00F237A9" w:rsidRPr="0098324B" w:rsidRDefault="00F237A9" w:rsidP="00F237A9">
      <w:pPr>
        <w:pStyle w:val="ListParagraph"/>
        <w:numPr>
          <w:ilvl w:val="1"/>
          <w:numId w:val="29"/>
        </w:numPr>
        <w:spacing w:before="0" w:after="0"/>
      </w:pPr>
      <w:r w:rsidRPr="0098324B">
        <w:t>Environmental Cost distributed between minimum of $0.80 and maximum of $1.46MM:</w:t>
      </w:r>
    </w:p>
    <w:p w14:paraId="49A69821" w14:textId="77777777" w:rsidR="00F237A9" w:rsidRPr="0098324B" w:rsidRDefault="00F237A9" w:rsidP="00F237A9">
      <w:pPr>
        <w:pStyle w:val="ListParagraph"/>
        <w:numPr>
          <w:ilvl w:val="2"/>
          <w:numId w:val="29"/>
        </w:numPr>
        <w:spacing w:before="0" w:after="0"/>
      </w:pPr>
      <w:r w:rsidRPr="0098324B">
        <w:t>Leak cost between minimum of $0.69 and maximum of $1.36MM</w:t>
      </w:r>
    </w:p>
    <w:p w14:paraId="17270734" w14:textId="77777777" w:rsidR="00F237A9" w:rsidRPr="0098324B" w:rsidRDefault="00F237A9" w:rsidP="00F237A9">
      <w:pPr>
        <w:pStyle w:val="ListParagraph"/>
        <w:numPr>
          <w:ilvl w:val="2"/>
          <w:numId w:val="29"/>
        </w:numPr>
        <w:spacing w:before="0" w:after="0"/>
      </w:pPr>
      <w:r w:rsidRPr="0098324B">
        <w:t>Leak spill volume between a minimum of 6507.56 and maximum of 12852.25 gallons</w:t>
      </w:r>
    </w:p>
    <w:p w14:paraId="4F4C07DE" w14:textId="77777777" w:rsidR="00F237A9" w:rsidRPr="0098324B" w:rsidRDefault="00F237A9" w:rsidP="00F237A9">
      <w:pPr>
        <w:pStyle w:val="ListParagraph"/>
        <w:numPr>
          <w:ilvl w:val="2"/>
          <w:numId w:val="29"/>
        </w:numPr>
        <w:spacing w:before="0" w:after="0"/>
      </w:pPr>
      <w:r w:rsidRPr="0098324B">
        <w:t>Rupture cost between minimum of $0.98 and maximum of $1.65MM</w:t>
      </w:r>
    </w:p>
    <w:p w14:paraId="32D6AF68" w14:textId="77777777" w:rsidR="00F237A9" w:rsidRPr="0098324B" w:rsidRDefault="00F237A9" w:rsidP="00F237A9">
      <w:pPr>
        <w:pStyle w:val="ListParagraph"/>
        <w:numPr>
          <w:ilvl w:val="2"/>
          <w:numId w:val="29"/>
        </w:numPr>
        <w:spacing w:before="0" w:after="0"/>
      </w:pPr>
      <w:r w:rsidRPr="0098324B">
        <w:t>Rupture spill volume is between a minimum of 9239.46 and maximum of 15545.55 gallons</w:t>
      </w:r>
    </w:p>
    <w:p w14:paraId="711407DD" w14:textId="77777777" w:rsidR="00F237A9" w:rsidRPr="0098324B" w:rsidRDefault="00F237A9" w:rsidP="00F237A9">
      <w:pPr>
        <w:pStyle w:val="ListParagraph"/>
        <w:numPr>
          <w:ilvl w:val="2"/>
          <w:numId w:val="29"/>
        </w:numPr>
        <w:spacing w:before="0" w:after="0"/>
      </w:pPr>
      <w:r w:rsidRPr="0098324B">
        <w:t>Puncture cost between minimum of $0.69 and maximum of $1.36MM</w:t>
      </w:r>
    </w:p>
    <w:p w14:paraId="287E9662" w14:textId="77777777" w:rsidR="00F237A9" w:rsidRPr="0098324B" w:rsidRDefault="00F237A9" w:rsidP="00F237A9">
      <w:pPr>
        <w:pStyle w:val="ListParagraph"/>
        <w:numPr>
          <w:ilvl w:val="2"/>
          <w:numId w:val="29"/>
        </w:numPr>
        <w:spacing w:before="0" w:after="0"/>
      </w:pPr>
      <w:r w:rsidRPr="0098324B">
        <w:t>Puncture spill volume is between a minimum of 6507.56 and maximum of 12852.25 gallons</w:t>
      </w:r>
    </w:p>
    <w:p w14:paraId="1B5BF310" w14:textId="77777777" w:rsidR="00F237A9" w:rsidRPr="0098324B" w:rsidRDefault="00F237A9" w:rsidP="00F237A9">
      <w:pPr>
        <w:pStyle w:val="ListParagraph"/>
        <w:numPr>
          <w:ilvl w:val="2"/>
          <w:numId w:val="29"/>
        </w:numPr>
        <w:spacing w:before="0" w:after="0"/>
      </w:pPr>
      <w:r w:rsidRPr="0098324B">
        <w:t xml:space="preserve">Land use distributed as </w:t>
      </w:r>
    </w:p>
    <w:p w14:paraId="31886EE7" w14:textId="77777777" w:rsidR="00F237A9" w:rsidRPr="0098324B" w:rsidRDefault="00F237A9" w:rsidP="00F237A9">
      <w:pPr>
        <w:pStyle w:val="ListParagraph"/>
        <w:numPr>
          <w:ilvl w:val="3"/>
          <w:numId w:val="29"/>
        </w:numPr>
        <w:spacing w:before="0" w:after="0"/>
      </w:pPr>
      <w:r w:rsidRPr="0098324B">
        <w:t>Agricultural: 1,120.80</w:t>
      </w:r>
    </w:p>
    <w:p w14:paraId="5A134F56" w14:textId="77777777" w:rsidR="00F237A9" w:rsidRPr="0098324B" w:rsidRDefault="00F237A9" w:rsidP="00F237A9">
      <w:pPr>
        <w:pStyle w:val="ListParagraph"/>
        <w:numPr>
          <w:ilvl w:val="3"/>
          <w:numId w:val="29"/>
        </w:numPr>
        <w:spacing w:before="0" w:after="0"/>
      </w:pPr>
      <w:r w:rsidRPr="0098324B">
        <w:t>Remote: 844.91</w:t>
      </w:r>
    </w:p>
    <w:p w14:paraId="31D771A8" w14:textId="77777777" w:rsidR="00F237A9" w:rsidRPr="0098324B" w:rsidRDefault="00F237A9" w:rsidP="00F237A9">
      <w:pPr>
        <w:pStyle w:val="ListParagraph"/>
        <w:numPr>
          <w:ilvl w:val="0"/>
          <w:numId w:val="29"/>
        </w:numPr>
        <w:spacing w:before="0" w:after="0"/>
      </w:pPr>
      <w:r w:rsidRPr="0098324B">
        <w:t>"UNITY TO LONE ROCK NPS 4</w:t>
      </w:r>
    </w:p>
    <w:p w14:paraId="31300496" w14:textId="77777777" w:rsidR="00F237A9" w:rsidRPr="0098324B" w:rsidRDefault="00F237A9" w:rsidP="00F237A9">
      <w:pPr>
        <w:pStyle w:val="ListParagraph"/>
        <w:numPr>
          <w:ilvl w:val="1"/>
          <w:numId w:val="29"/>
        </w:numPr>
        <w:spacing w:before="0" w:after="0"/>
      </w:pPr>
      <w:r w:rsidRPr="0098324B">
        <w:t>Total Cumulative Length (m):</w:t>
      </w:r>
      <w:r w:rsidRPr="0098324B">
        <w:tab/>
        <w:t>1439.69</w:t>
      </w:r>
    </w:p>
    <w:p w14:paraId="1A2CBE12" w14:textId="77777777" w:rsidR="00F237A9" w:rsidRPr="0098324B" w:rsidRDefault="00F237A9" w:rsidP="00F237A9">
      <w:pPr>
        <w:pStyle w:val="ListParagraph"/>
        <w:numPr>
          <w:ilvl w:val="1"/>
          <w:numId w:val="29"/>
        </w:numPr>
        <w:spacing w:before="0" w:after="0"/>
      </w:pPr>
      <w:r w:rsidRPr="0098324B">
        <w:t>Likelihood of failure distributed between minimum of 1.399e-03 and maximum of 4.713e-01.</w:t>
      </w:r>
    </w:p>
    <w:p w14:paraId="41846845" w14:textId="77777777" w:rsidR="00F237A9" w:rsidRPr="0098324B" w:rsidRDefault="00F237A9" w:rsidP="00F237A9">
      <w:pPr>
        <w:pStyle w:val="ListParagraph"/>
        <w:numPr>
          <w:ilvl w:val="2"/>
          <w:numId w:val="29"/>
        </w:numPr>
        <w:spacing w:before="0" w:after="0"/>
      </w:pPr>
      <w:r w:rsidRPr="0098324B">
        <w:t>ILI Date of 2017-04-25</w:t>
      </w:r>
    </w:p>
    <w:p w14:paraId="0FA0ED98" w14:textId="77777777" w:rsidR="00F237A9" w:rsidRPr="0098324B" w:rsidRDefault="00F237A9" w:rsidP="00F237A9">
      <w:pPr>
        <w:pStyle w:val="ListParagraph"/>
        <w:numPr>
          <w:ilvl w:val="2"/>
          <w:numId w:val="29"/>
        </w:numPr>
        <w:spacing w:before="0" w:after="0"/>
      </w:pPr>
      <w:r w:rsidRPr="0098324B">
        <w:t>ILI tool of MFL/Geometry</w:t>
      </w:r>
    </w:p>
    <w:p w14:paraId="2BC7A17C" w14:textId="77777777" w:rsidR="00F237A9" w:rsidRPr="0098324B" w:rsidRDefault="00F237A9" w:rsidP="00F237A9">
      <w:pPr>
        <w:pStyle w:val="ListParagraph"/>
        <w:numPr>
          <w:ilvl w:val="2"/>
          <w:numId w:val="29"/>
        </w:numPr>
        <w:spacing w:before="0" w:after="0"/>
      </w:pPr>
      <w:r w:rsidRPr="0098324B">
        <w:t>Anomalies identified 1575.0</w:t>
      </w:r>
    </w:p>
    <w:p w14:paraId="248ACD8B" w14:textId="77777777" w:rsidR="00F237A9" w:rsidRPr="0098324B" w:rsidRDefault="00F237A9" w:rsidP="00F237A9">
      <w:pPr>
        <w:pStyle w:val="ListParagraph"/>
        <w:numPr>
          <w:ilvl w:val="2"/>
          <w:numId w:val="29"/>
        </w:numPr>
        <w:spacing w:before="0" w:after="0"/>
      </w:pPr>
      <w:r w:rsidRPr="0098324B">
        <w:t>Depth fraction between 0.11 and 0.49</w:t>
      </w:r>
    </w:p>
    <w:p w14:paraId="7BFC0983" w14:textId="77777777" w:rsidR="00F237A9" w:rsidRPr="0098324B" w:rsidRDefault="00F237A9" w:rsidP="00F237A9">
      <w:pPr>
        <w:pStyle w:val="ListParagraph"/>
        <w:numPr>
          <w:ilvl w:val="2"/>
          <w:numId w:val="29"/>
        </w:numPr>
        <w:spacing w:before="0" w:after="0"/>
      </w:pPr>
      <w:r w:rsidRPr="0098324B">
        <w:t>Length between 4.0 mm and 3196.0</w:t>
      </w:r>
    </w:p>
    <w:p w14:paraId="0F05D364" w14:textId="77777777" w:rsidR="00F237A9" w:rsidRPr="0098324B" w:rsidRDefault="00F237A9" w:rsidP="00F237A9">
      <w:pPr>
        <w:pStyle w:val="ListParagraph"/>
        <w:numPr>
          <w:ilvl w:val="1"/>
          <w:numId w:val="29"/>
        </w:numPr>
        <w:spacing w:before="0" w:after="0"/>
      </w:pPr>
      <w:r w:rsidRPr="0098324B">
        <w:t>Consequence of failure distributed between minimum of $10.01 and maximum of $20.28MM</w:t>
      </w:r>
    </w:p>
    <w:p w14:paraId="6D8B4CE9" w14:textId="77777777" w:rsidR="00F237A9" w:rsidRPr="0098324B" w:rsidRDefault="00F237A9" w:rsidP="00F237A9">
      <w:pPr>
        <w:pStyle w:val="ListParagraph"/>
        <w:numPr>
          <w:ilvl w:val="1"/>
          <w:numId w:val="29"/>
        </w:numPr>
        <w:spacing w:before="0" w:after="0"/>
      </w:pPr>
      <w:r w:rsidRPr="0098324B">
        <w:t>Total length driven by Environmental: 1439.69 meters.</w:t>
      </w:r>
    </w:p>
    <w:p w14:paraId="14127F95" w14:textId="77777777" w:rsidR="00F237A9" w:rsidRPr="0098324B" w:rsidRDefault="00F237A9" w:rsidP="00F237A9">
      <w:pPr>
        <w:pStyle w:val="ListParagraph"/>
        <w:numPr>
          <w:ilvl w:val="1"/>
          <w:numId w:val="29"/>
        </w:numPr>
        <w:spacing w:before="0" w:after="0"/>
      </w:pPr>
      <w:r w:rsidRPr="0098324B">
        <w:t>Environmental Cost distributed between minimum of $9.70 and maximum of $19.92MM:</w:t>
      </w:r>
    </w:p>
    <w:p w14:paraId="24B53133" w14:textId="77777777" w:rsidR="00F237A9" w:rsidRPr="0098324B" w:rsidRDefault="00F237A9" w:rsidP="00F237A9">
      <w:pPr>
        <w:pStyle w:val="ListParagraph"/>
        <w:numPr>
          <w:ilvl w:val="2"/>
          <w:numId w:val="29"/>
        </w:numPr>
        <w:spacing w:before="0" w:after="0"/>
      </w:pPr>
      <w:r w:rsidRPr="0098324B">
        <w:t>Leak cost between minimum of $0.21 and maximum of $0.37MM</w:t>
      </w:r>
    </w:p>
    <w:p w14:paraId="562D4299" w14:textId="77777777" w:rsidR="00F237A9" w:rsidRPr="0098324B" w:rsidRDefault="00F237A9" w:rsidP="00F237A9">
      <w:pPr>
        <w:pStyle w:val="ListParagraph"/>
        <w:numPr>
          <w:ilvl w:val="2"/>
          <w:numId w:val="29"/>
        </w:numPr>
        <w:spacing w:before="0" w:after="0"/>
      </w:pPr>
      <w:r w:rsidRPr="0098324B">
        <w:t>Leak spill volume between a minimum of 1972.39 and maximum of 2569.18 gallons</w:t>
      </w:r>
    </w:p>
    <w:p w14:paraId="2160D5F4" w14:textId="77777777" w:rsidR="00F237A9" w:rsidRPr="0098324B" w:rsidRDefault="00F237A9" w:rsidP="00F237A9">
      <w:pPr>
        <w:pStyle w:val="ListParagraph"/>
        <w:numPr>
          <w:ilvl w:val="2"/>
          <w:numId w:val="29"/>
        </w:numPr>
        <w:spacing w:before="0" w:after="0"/>
      </w:pPr>
      <w:r w:rsidRPr="0098324B">
        <w:t>Rupture cost between minimum of $27.31 and maximum of $47.98MM</w:t>
      </w:r>
    </w:p>
    <w:p w14:paraId="1AFCBA79" w14:textId="77777777" w:rsidR="00F237A9" w:rsidRPr="0098324B" w:rsidRDefault="00F237A9" w:rsidP="00F237A9">
      <w:pPr>
        <w:pStyle w:val="ListParagraph"/>
        <w:numPr>
          <w:ilvl w:val="2"/>
          <w:numId w:val="29"/>
        </w:numPr>
        <w:spacing w:before="0" w:after="0"/>
      </w:pPr>
      <w:r w:rsidRPr="0098324B">
        <w:t>Rupture spill volume is between a minimum of 257682.32 and maximum of 335650.0 gallons</w:t>
      </w:r>
    </w:p>
    <w:p w14:paraId="6C8A7CB6" w14:textId="77777777" w:rsidR="00F237A9" w:rsidRPr="0098324B" w:rsidRDefault="00F237A9" w:rsidP="00F237A9">
      <w:pPr>
        <w:pStyle w:val="ListParagraph"/>
        <w:numPr>
          <w:ilvl w:val="2"/>
          <w:numId w:val="29"/>
        </w:numPr>
        <w:spacing w:before="0" w:after="0"/>
      </w:pPr>
      <w:r w:rsidRPr="0098324B">
        <w:t>Puncture cost between minimum of $6.87 and maximum of $12.07MM</w:t>
      </w:r>
    </w:p>
    <w:p w14:paraId="17DF3A45" w14:textId="77777777" w:rsidR="00F237A9" w:rsidRPr="0098324B" w:rsidRDefault="00F237A9" w:rsidP="00F237A9">
      <w:pPr>
        <w:pStyle w:val="ListParagraph"/>
        <w:numPr>
          <w:ilvl w:val="2"/>
          <w:numId w:val="29"/>
        </w:numPr>
        <w:spacing w:before="0" w:after="0"/>
      </w:pPr>
      <w:r w:rsidRPr="0098324B">
        <w:t>Puncture spill volume is between a minimum of 64808.16 and maximum of 84417.35 gallons</w:t>
      </w:r>
    </w:p>
    <w:p w14:paraId="69CB2F1F" w14:textId="77777777" w:rsidR="00F237A9" w:rsidRPr="0098324B" w:rsidRDefault="00F237A9" w:rsidP="00F237A9">
      <w:pPr>
        <w:pStyle w:val="ListParagraph"/>
        <w:numPr>
          <w:ilvl w:val="2"/>
          <w:numId w:val="29"/>
        </w:numPr>
        <w:spacing w:before="0" w:after="0"/>
      </w:pPr>
      <w:r w:rsidRPr="0098324B">
        <w:t xml:space="preserve">Land use distributed as </w:t>
      </w:r>
    </w:p>
    <w:p w14:paraId="32DBB219" w14:textId="77777777" w:rsidR="00F237A9" w:rsidRPr="0098324B" w:rsidRDefault="00F237A9" w:rsidP="00F237A9">
      <w:pPr>
        <w:pStyle w:val="ListParagraph"/>
        <w:numPr>
          <w:ilvl w:val="3"/>
          <w:numId w:val="29"/>
        </w:numPr>
        <w:spacing w:before="0" w:after="0"/>
      </w:pPr>
      <w:r w:rsidRPr="0098324B">
        <w:t>Agricultural: 897.92</w:t>
      </w:r>
    </w:p>
    <w:p w14:paraId="314C29E5" w14:textId="77777777" w:rsidR="00F237A9" w:rsidRPr="0098324B" w:rsidRDefault="00F237A9" w:rsidP="00F237A9">
      <w:pPr>
        <w:pStyle w:val="ListParagraph"/>
        <w:numPr>
          <w:ilvl w:val="3"/>
          <w:numId w:val="29"/>
        </w:numPr>
        <w:spacing w:before="0" w:after="0"/>
      </w:pPr>
      <w:r w:rsidRPr="0098324B">
        <w:t>Remote: 537.36</w:t>
      </w:r>
    </w:p>
    <w:p w14:paraId="51F0149A" w14:textId="77777777" w:rsidR="00F237A9" w:rsidRPr="0098324B" w:rsidRDefault="00F237A9" w:rsidP="00F237A9">
      <w:pPr>
        <w:pStyle w:val="ListParagraph"/>
        <w:numPr>
          <w:ilvl w:val="3"/>
          <w:numId w:val="29"/>
        </w:numPr>
        <w:spacing w:before="0" w:after="0"/>
      </w:pPr>
      <w:r w:rsidRPr="0098324B">
        <w:t>Water Course: 4.41</w:t>
      </w:r>
    </w:p>
    <w:p w14:paraId="02532CB1" w14:textId="77777777" w:rsidR="00F237A9" w:rsidRPr="0098324B" w:rsidRDefault="00F237A9" w:rsidP="00F237A9">
      <w:pPr>
        <w:pStyle w:val="ListParagraph"/>
        <w:numPr>
          <w:ilvl w:val="0"/>
          <w:numId w:val="29"/>
        </w:numPr>
        <w:spacing w:before="0" w:after="0"/>
      </w:pPr>
      <w:r w:rsidRPr="0098324B">
        <w:t>"CACTUS LAKE TO KERROBERT NPS 10</w:t>
      </w:r>
    </w:p>
    <w:p w14:paraId="4BE6467C" w14:textId="77777777" w:rsidR="00F237A9" w:rsidRPr="0098324B" w:rsidRDefault="00F237A9" w:rsidP="00F237A9">
      <w:pPr>
        <w:pStyle w:val="ListParagraph"/>
        <w:numPr>
          <w:ilvl w:val="1"/>
          <w:numId w:val="29"/>
        </w:numPr>
        <w:spacing w:before="0" w:after="0"/>
      </w:pPr>
      <w:r w:rsidRPr="0098324B">
        <w:t>Total Cumulative Length (m):</w:t>
      </w:r>
      <w:r w:rsidRPr="0098324B">
        <w:tab/>
        <w:t>1347.24</w:t>
      </w:r>
    </w:p>
    <w:p w14:paraId="5C2AE820" w14:textId="77777777" w:rsidR="00F237A9" w:rsidRPr="0098324B" w:rsidRDefault="00F237A9" w:rsidP="00F237A9">
      <w:pPr>
        <w:pStyle w:val="ListParagraph"/>
        <w:numPr>
          <w:ilvl w:val="1"/>
          <w:numId w:val="29"/>
        </w:numPr>
        <w:spacing w:before="0" w:after="0"/>
      </w:pPr>
      <w:r w:rsidRPr="0098324B">
        <w:t>Likelihood of failure distributed between minimum of 1.050e-02 and maximum of 9.468e-01.</w:t>
      </w:r>
    </w:p>
    <w:p w14:paraId="751805BD" w14:textId="77777777" w:rsidR="00F237A9" w:rsidRPr="0098324B" w:rsidRDefault="00F237A9" w:rsidP="00F237A9">
      <w:pPr>
        <w:pStyle w:val="ListParagraph"/>
        <w:numPr>
          <w:ilvl w:val="2"/>
          <w:numId w:val="29"/>
        </w:numPr>
        <w:spacing w:before="0" w:after="0"/>
      </w:pPr>
      <w:r w:rsidRPr="0098324B">
        <w:t>ILI Date of 2017-07-27</w:t>
      </w:r>
    </w:p>
    <w:p w14:paraId="35A11600" w14:textId="77777777" w:rsidR="00F237A9" w:rsidRPr="0098324B" w:rsidRDefault="00F237A9" w:rsidP="00F237A9">
      <w:pPr>
        <w:pStyle w:val="ListParagraph"/>
        <w:numPr>
          <w:ilvl w:val="2"/>
          <w:numId w:val="29"/>
        </w:numPr>
        <w:spacing w:before="0" w:after="0"/>
      </w:pPr>
      <w:r w:rsidRPr="0098324B">
        <w:t>ILI tool of MFL/Geometry</w:t>
      </w:r>
    </w:p>
    <w:p w14:paraId="7FD5DF07" w14:textId="77777777" w:rsidR="00F237A9" w:rsidRPr="0098324B" w:rsidRDefault="00F237A9" w:rsidP="00F237A9">
      <w:pPr>
        <w:pStyle w:val="ListParagraph"/>
        <w:numPr>
          <w:ilvl w:val="2"/>
          <w:numId w:val="29"/>
        </w:numPr>
        <w:spacing w:before="0" w:after="0"/>
      </w:pPr>
      <w:r w:rsidRPr="0098324B">
        <w:t>Anomalies identified 4182.0</w:t>
      </w:r>
    </w:p>
    <w:p w14:paraId="4ADA185D" w14:textId="77777777" w:rsidR="00F237A9" w:rsidRPr="0098324B" w:rsidRDefault="00F237A9" w:rsidP="00F237A9">
      <w:pPr>
        <w:pStyle w:val="ListParagraph"/>
        <w:numPr>
          <w:ilvl w:val="2"/>
          <w:numId w:val="29"/>
        </w:numPr>
        <w:spacing w:before="0" w:after="0"/>
      </w:pPr>
      <w:r w:rsidRPr="0098324B">
        <w:lastRenderedPageBreak/>
        <w:t>Depth fraction between 0.12 and 0.47</w:t>
      </w:r>
    </w:p>
    <w:p w14:paraId="2BE57556" w14:textId="77777777" w:rsidR="00F237A9" w:rsidRPr="0098324B" w:rsidRDefault="00F237A9" w:rsidP="00F237A9">
      <w:pPr>
        <w:pStyle w:val="ListParagraph"/>
        <w:numPr>
          <w:ilvl w:val="2"/>
          <w:numId w:val="29"/>
        </w:numPr>
        <w:spacing w:before="0" w:after="0"/>
      </w:pPr>
      <w:r w:rsidRPr="0098324B">
        <w:t>Length between 4.0 mm and 3256.0</w:t>
      </w:r>
    </w:p>
    <w:p w14:paraId="1CD33E02" w14:textId="77777777" w:rsidR="00F237A9" w:rsidRPr="0098324B" w:rsidRDefault="00F237A9" w:rsidP="00F237A9">
      <w:pPr>
        <w:pStyle w:val="ListParagraph"/>
        <w:numPr>
          <w:ilvl w:val="1"/>
          <w:numId w:val="29"/>
        </w:numPr>
        <w:spacing w:before="0" w:after="0"/>
      </w:pPr>
      <w:r w:rsidRPr="0098324B">
        <w:t>Consequence of failure distributed between minimum of $0.61 and maximum of $4.39MM</w:t>
      </w:r>
    </w:p>
    <w:p w14:paraId="6EFE9D6D" w14:textId="77777777" w:rsidR="00F237A9" w:rsidRPr="0098324B" w:rsidRDefault="00F237A9" w:rsidP="00F237A9">
      <w:pPr>
        <w:pStyle w:val="ListParagraph"/>
        <w:numPr>
          <w:ilvl w:val="1"/>
          <w:numId w:val="29"/>
        </w:numPr>
        <w:spacing w:before="0" w:after="0"/>
      </w:pPr>
      <w:r w:rsidRPr="0098324B">
        <w:t>Total length driven by Environmental: 1347.24 meters.</w:t>
      </w:r>
    </w:p>
    <w:p w14:paraId="38EA6279" w14:textId="77777777" w:rsidR="00F237A9" w:rsidRPr="0098324B" w:rsidRDefault="00F237A9" w:rsidP="00F237A9">
      <w:pPr>
        <w:pStyle w:val="ListParagraph"/>
        <w:numPr>
          <w:ilvl w:val="1"/>
          <w:numId w:val="29"/>
        </w:numPr>
        <w:spacing w:before="0" w:after="0"/>
      </w:pPr>
      <w:r w:rsidRPr="0098324B">
        <w:t>Environmental Cost distributed between minimum of $0.38 and maximum of $4.13MM:</w:t>
      </w:r>
    </w:p>
    <w:p w14:paraId="12D089D0" w14:textId="77777777" w:rsidR="00F237A9" w:rsidRPr="0098324B" w:rsidRDefault="00F237A9" w:rsidP="00F237A9">
      <w:pPr>
        <w:pStyle w:val="ListParagraph"/>
        <w:numPr>
          <w:ilvl w:val="2"/>
          <w:numId w:val="29"/>
        </w:numPr>
        <w:spacing w:before="0" w:after="0"/>
      </w:pPr>
      <w:r w:rsidRPr="0098324B">
        <w:t>Leak cost between minimum of $0.22 and maximum of $0.28MM</w:t>
      </w:r>
    </w:p>
    <w:p w14:paraId="65439979" w14:textId="77777777" w:rsidR="00F237A9" w:rsidRPr="0098324B" w:rsidRDefault="00F237A9" w:rsidP="00F237A9">
      <w:pPr>
        <w:pStyle w:val="ListParagraph"/>
        <w:numPr>
          <w:ilvl w:val="2"/>
          <w:numId w:val="29"/>
        </w:numPr>
        <w:spacing w:before="0" w:after="0"/>
      </w:pPr>
      <w:r w:rsidRPr="0098324B">
        <w:t>Leak spill volume between a minimum of 2039.55 and maximum of 2686.48 gallons</w:t>
      </w:r>
    </w:p>
    <w:p w14:paraId="6D63978A" w14:textId="77777777" w:rsidR="00F237A9" w:rsidRPr="0098324B" w:rsidRDefault="00F237A9" w:rsidP="00F237A9">
      <w:pPr>
        <w:pStyle w:val="ListParagraph"/>
        <w:numPr>
          <w:ilvl w:val="2"/>
          <w:numId w:val="29"/>
        </w:numPr>
        <w:spacing w:before="0" w:after="0"/>
      </w:pPr>
      <w:r w:rsidRPr="0098324B">
        <w:t>Rupture cost between minimum of $0.43 and maximum of $6.08MM</w:t>
      </w:r>
    </w:p>
    <w:p w14:paraId="20B96825" w14:textId="77777777" w:rsidR="00F237A9" w:rsidRPr="0098324B" w:rsidRDefault="00F237A9" w:rsidP="00F237A9">
      <w:pPr>
        <w:pStyle w:val="ListParagraph"/>
        <w:numPr>
          <w:ilvl w:val="2"/>
          <w:numId w:val="29"/>
        </w:numPr>
        <w:spacing w:before="0" w:after="0"/>
      </w:pPr>
      <w:r w:rsidRPr="0098324B">
        <w:t>Rupture spill volume is between a minimum of 4071.35 and maximum of 57372.97 gallons</w:t>
      </w:r>
    </w:p>
    <w:p w14:paraId="03DD1336" w14:textId="77777777" w:rsidR="00F237A9" w:rsidRPr="0098324B" w:rsidRDefault="00F237A9" w:rsidP="00F237A9">
      <w:pPr>
        <w:pStyle w:val="ListParagraph"/>
        <w:numPr>
          <w:ilvl w:val="2"/>
          <w:numId w:val="29"/>
        </w:numPr>
        <w:spacing w:before="0" w:after="0"/>
      </w:pPr>
      <w:r w:rsidRPr="0098324B">
        <w:t>Puncture cost between minimum of $7.10 and maximum of $9.36MM</w:t>
      </w:r>
    </w:p>
    <w:p w14:paraId="5336A1D5" w14:textId="77777777" w:rsidR="00F237A9" w:rsidRPr="0098324B" w:rsidRDefault="00F237A9" w:rsidP="00F237A9">
      <w:pPr>
        <w:pStyle w:val="ListParagraph"/>
        <w:numPr>
          <w:ilvl w:val="2"/>
          <w:numId w:val="29"/>
        </w:numPr>
        <w:spacing w:before="0" w:after="0"/>
      </w:pPr>
      <w:r w:rsidRPr="0098324B">
        <w:t>Puncture spill volume is between a minimum of 67015.13 and maximum of 88271.77 gallons</w:t>
      </w:r>
    </w:p>
    <w:p w14:paraId="71EB5074" w14:textId="77777777" w:rsidR="00F237A9" w:rsidRPr="0098324B" w:rsidRDefault="00F237A9" w:rsidP="00F237A9">
      <w:pPr>
        <w:pStyle w:val="ListParagraph"/>
        <w:numPr>
          <w:ilvl w:val="2"/>
          <w:numId w:val="29"/>
        </w:numPr>
        <w:spacing w:before="0" w:after="0"/>
      </w:pPr>
      <w:r w:rsidRPr="0098324B">
        <w:t xml:space="preserve">Land use distributed as </w:t>
      </w:r>
    </w:p>
    <w:p w14:paraId="6B7A5771" w14:textId="77777777" w:rsidR="00F237A9" w:rsidRPr="0098324B" w:rsidRDefault="00F237A9" w:rsidP="00F237A9">
      <w:pPr>
        <w:pStyle w:val="ListParagraph"/>
        <w:numPr>
          <w:ilvl w:val="3"/>
          <w:numId w:val="29"/>
        </w:numPr>
        <w:spacing w:before="0" w:after="0"/>
      </w:pPr>
      <w:r w:rsidRPr="0098324B">
        <w:t>Agricultural: 1,017.32</w:t>
      </w:r>
    </w:p>
    <w:p w14:paraId="4F797A11" w14:textId="77777777" w:rsidR="00F237A9" w:rsidRPr="0098324B" w:rsidRDefault="00F237A9" w:rsidP="00F237A9">
      <w:pPr>
        <w:pStyle w:val="ListParagraph"/>
        <w:numPr>
          <w:ilvl w:val="3"/>
          <w:numId w:val="29"/>
        </w:numPr>
        <w:spacing w:before="0" w:after="0"/>
      </w:pPr>
      <w:r w:rsidRPr="0098324B">
        <w:t>Remote: 329.92</w:t>
      </w:r>
    </w:p>
    <w:p w14:paraId="024CCD4C" w14:textId="77777777" w:rsidR="00F237A9" w:rsidRPr="0098324B" w:rsidRDefault="00F237A9" w:rsidP="00F237A9">
      <w:pPr>
        <w:pStyle w:val="ListParagraph"/>
        <w:numPr>
          <w:ilvl w:val="0"/>
          <w:numId w:val="29"/>
        </w:numPr>
        <w:spacing w:before="0" w:after="0"/>
      </w:pPr>
      <w:r w:rsidRPr="0098324B">
        <w:t>"NORTH FERRIER 08-20 TO 09-27 NPS 8</w:t>
      </w:r>
    </w:p>
    <w:p w14:paraId="576C9E65" w14:textId="77777777" w:rsidR="00F237A9" w:rsidRPr="0098324B" w:rsidRDefault="00F237A9" w:rsidP="00F237A9">
      <w:pPr>
        <w:pStyle w:val="ListParagraph"/>
        <w:numPr>
          <w:ilvl w:val="1"/>
          <w:numId w:val="29"/>
        </w:numPr>
        <w:spacing w:before="0" w:after="0"/>
      </w:pPr>
      <w:r w:rsidRPr="0098324B">
        <w:t>Total Cumulative Length (m):</w:t>
      </w:r>
      <w:r w:rsidRPr="0098324B">
        <w:tab/>
        <w:t>599.86</w:t>
      </w:r>
    </w:p>
    <w:p w14:paraId="7D0574F6" w14:textId="77777777" w:rsidR="00F237A9" w:rsidRPr="0098324B" w:rsidRDefault="00F237A9" w:rsidP="00F237A9">
      <w:pPr>
        <w:pStyle w:val="ListParagraph"/>
        <w:numPr>
          <w:ilvl w:val="1"/>
          <w:numId w:val="29"/>
        </w:numPr>
        <w:spacing w:before="0" w:after="0"/>
      </w:pPr>
      <w:r w:rsidRPr="0098324B">
        <w:t>Likelihood of failure distributed between minimum of 1.150e-02 and maximum of 7.381e-01.</w:t>
      </w:r>
    </w:p>
    <w:p w14:paraId="55650444" w14:textId="77777777" w:rsidR="00F237A9" w:rsidRPr="0098324B" w:rsidRDefault="00F237A9" w:rsidP="00F237A9">
      <w:pPr>
        <w:pStyle w:val="ListParagraph"/>
        <w:numPr>
          <w:ilvl w:val="2"/>
          <w:numId w:val="29"/>
        </w:numPr>
        <w:spacing w:before="0" w:after="0"/>
      </w:pPr>
      <w:r w:rsidRPr="0098324B">
        <w:t>ILI Date of 2019-05-01</w:t>
      </w:r>
    </w:p>
    <w:p w14:paraId="1F618B22" w14:textId="77777777" w:rsidR="00F237A9" w:rsidRPr="0098324B" w:rsidRDefault="00F237A9" w:rsidP="00F237A9">
      <w:pPr>
        <w:pStyle w:val="ListParagraph"/>
        <w:numPr>
          <w:ilvl w:val="2"/>
          <w:numId w:val="29"/>
        </w:numPr>
        <w:spacing w:before="0" w:after="0"/>
      </w:pPr>
      <w:r w:rsidRPr="0098324B">
        <w:t>ILI tool of MFL/AFD/Geometry</w:t>
      </w:r>
    </w:p>
    <w:p w14:paraId="7C235670" w14:textId="77777777" w:rsidR="00F237A9" w:rsidRPr="0098324B" w:rsidRDefault="00F237A9" w:rsidP="00F237A9">
      <w:pPr>
        <w:pStyle w:val="ListParagraph"/>
        <w:numPr>
          <w:ilvl w:val="2"/>
          <w:numId w:val="29"/>
        </w:numPr>
        <w:spacing w:before="0" w:after="0"/>
      </w:pPr>
      <w:r w:rsidRPr="0098324B">
        <w:t>Anomalies identified 2051.0</w:t>
      </w:r>
    </w:p>
    <w:p w14:paraId="72B804A4" w14:textId="77777777" w:rsidR="00F237A9" w:rsidRPr="0098324B" w:rsidRDefault="00F237A9" w:rsidP="00F237A9">
      <w:pPr>
        <w:pStyle w:val="ListParagraph"/>
        <w:numPr>
          <w:ilvl w:val="2"/>
          <w:numId w:val="29"/>
        </w:numPr>
        <w:spacing w:before="0" w:after="0"/>
      </w:pPr>
      <w:r w:rsidRPr="0098324B">
        <w:t>Depth fraction between 0.1 and 0.5</w:t>
      </w:r>
    </w:p>
    <w:p w14:paraId="1896EE75" w14:textId="77777777" w:rsidR="00F237A9" w:rsidRPr="0098324B" w:rsidRDefault="00F237A9" w:rsidP="00F237A9">
      <w:pPr>
        <w:pStyle w:val="ListParagraph"/>
        <w:numPr>
          <w:ilvl w:val="2"/>
          <w:numId w:val="29"/>
        </w:numPr>
        <w:spacing w:before="0" w:after="0"/>
      </w:pPr>
      <w:r w:rsidRPr="0098324B">
        <w:t>Length between 4.8 mm and 371.7</w:t>
      </w:r>
    </w:p>
    <w:p w14:paraId="7146C11D" w14:textId="77777777" w:rsidR="00F237A9" w:rsidRPr="0098324B" w:rsidRDefault="00F237A9" w:rsidP="00F237A9">
      <w:pPr>
        <w:pStyle w:val="ListParagraph"/>
        <w:numPr>
          <w:ilvl w:val="1"/>
          <w:numId w:val="29"/>
        </w:numPr>
        <w:spacing w:before="0" w:after="0"/>
      </w:pPr>
      <w:r w:rsidRPr="0098324B">
        <w:t>Consequence of failure distributed between minimum of $0.86 and maximum of $5.31MM</w:t>
      </w:r>
    </w:p>
    <w:p w14:paraId="426B61BB" w14:textId="77777777" w:rsidR="00F237A9" w:rsidRPr="0098324B" w:rsidRDefault="00F237A9" w:rsidP="00F237A9">
      <w:pPr>
        <w:pStyle w:val="ListParagraph"/>
        <w:numPr>
          <w:ilvl w:val="1"/>
          <w:numId w:val="29"/>
        </w:numPr>
        <w:spacing w:before="0" w:after="0"/>
      </w:pPr>
      <w:r w:rsidRPr="0098324B">
        <w:t>Total length driven by Safety: 29.99 meters.</w:t>
      </w:r>
    </w:p>
    <w:p w14:paraId="2C9127DD" w14:textId="77777777" w:rsidR="00F237A9" w:rsidRPr="0098324B" w:rsidRDefault="00F237A9" w:rsidP="00F237A9">
      <w:pPr>
        <w:pStyle w:val="ListParagraph"/>
        <w:numPr>
          <w:ilvl w:val="1"/>
          <w:numId w:val="29"/>
        </w:numPr>
        <w:spacing w:before="0" w:after="0"/>
      </w:pPr>
      <w:r w:rsidRPr="0098324B">
        <w:t>Safety Cost distributed between minimum of $0.00 and maximum of $4.12MM:</w:t>
      </w:r>
    </w:p>
    <w:p w14:paraId="57B31676" w14:textId="77777777" w:rsidR="00F237A9" w:rsidRPr="0098324B" w:rsidRDefault="00F237A9" w:rsidP="00F237A9">
      <w:pPr>
        <w:pStyle w:val="ListParagraph"/>
        <w:numPr>
          <w:ilvl w:val="2"/>
          <w:numId w:val="29"/>
        </w:numPr>
        <w:spacing w:before="0" w:after="0"/>
      </w:pPr>
      <w:r w:rsidRPr="0098324B">
        <w:t>Leak cost between minimum of $0.00 and maximum of $0.00MM</w:t>
      </w:r>
    </w:p>
    <w:p w14:paraId="0C718A28" w14:textId="77777777" w:rsidR="00F237A9" w:rsidRPr="0098324B" w:rsidRDefault="00F237A9" w:rsidP="00F237A9">
      <w:pPr>
        <w:pStyle w:val="ListParagraph"/>
        <w:numPr>
          <w:ilvl w:val="2"/>
          <w:numId w:val="29"/>
        </w:numPr>
        <w:spacing w:before="0" w:after="0"/>
      </w:pPr>
      <w:r w:rsidRPr="0098324B">
        <w:t>Leak scenario yielded 43.0 intersections with structures, with minimum of nan and maximum of nan of population impacted.</w:t>
      </w:r>
    </w:p>
    <w:p w14:paraId="7ACDD979" w14:textId="77777777" w:rsidR="00F237A9" w:rsidRPr="0098324B" w:rsidRDefault="00F237A9" w:rsidP="00F237A9">
      <w:pPr>
        <w:pStyle w:val="ListParagraph"/>
        <w:numPr>
          <w:ilvl w:val="2"/>
          <w:numId w:val="29"/>
        </w:numPr>
        <w:spacing w:before="0" w:after="0"/>
      </w:pPr>
      <w:r w:rsidRPr="0098324B">
        <w:t>Leak hazard radius distributed between minimum of 3.99 and maximum of 4.11 meters.</w:t>
      </w:r>
    </w:p>
    <w:p w14:paraId="461CF8F5" w14:textId="77777777" w:rsidR="00F237A9" w:rsidRPr="0098324B" w:rsidRDefault="00F237A9" w:rsidP="00F237A9">
      <w:pPr>
        <w:pStyle w:val="ListParagraph"/>
        <w:numPr>
          <w:ilvl w:val="2"/>
          <w:numId w:val="29"/>
        </w:numPr>
        <w:spacing w:before="0" w:after="0"/>
      </w:pPr>
      <w:r w:rsidRPr="0098324B">
        <w:t>Rupture cost between minimum of $0.00 and maximum of $21.89MM</w:t>
      </w:r>
    </w:p>
    <w:p w14:paraId="6087AE89" w14:textId="77777777" w:rsidR="00F237A9" w:rsidRPr="0098324B" w:rsidRDefault="00F237A9" w:rsidP="00F237A9">
      <w:pPr>
        <w:pStyle w:val="ListParagraph"/>
        <w:numPr>
          <w:ilvl w:val="2"/>
          <w:numId w:val="29"/>
        </w:numPr>
        <w:spacing w:before="0" w:after="0"/>
      </w:pPr>
      <w:r w:rsidRPr="0098324B">
        <w:t>Rupture scenario yielded 85.0 intersections with structures, with minimum of 2.28 and maximum of 2.28 of population impacted</w:t>
      </w:r>
    </w:p>
    <w:p w14:paraId="503FAE50" w14:textId="77777777" w:rsidR="00F237A9" w:rsidRPr="0098324B" w:rsidRDefault="00F237A9" w:rsidP="00F237A9">
      <w:pPr>
        <w:pStyle w:val="ListParagraph"/>
        <w:numPr>
          <w:ilvl w:val="2"/>
          <w:numId w:val="29"/>
        </w:numPr>
        <w:spacing w:before="0" w:after="0"/>
      </w:pPr>
      <w:r w:rsidRPr="0098324B">
        <w:t>Rupture hazard radius distributed between minimum of 53.97 and maximum of 55.69 meters.</w:t>
      </w:r>
    </w:p>
    <w:p w14:paraId="360F0629" w14:textId="77777777" w:rsidR="00F237A9" w:rsidRPr="0098324B" w:rsidRDefault="00F237A9" w:rsidP="00F237A9">
      <w:pPr>
        <w:pStyle w:val="ListParagraph"/>
        <w:numPr>
          <w:ilvl w:val="2"/>
          <w:numId w:val="29"/>
        </w:numPr>
        <w:spacing w:before="0" w:after="0"/>
      </w:pPr>
      <w:r w:rsidRPr="0098324B">
        <w:t>Puncture cost between minimum of $0.00 and maximum of $0.00MM</w:t>
      </w:r>
    </w:p>
    <w:p w14:paraId="796C173A" w14:textId="77777777" w:rsidR="00F237A9" w:rsidRPr="0098324B" w:rsidRDefault="00F237A9" w:rsidP="00F237A9">
      <w:pPr>
        <w:pStyle w:val="ListParagraph"/>
        <w:numPr>
          <w:ilvl w:val="2"/>
          <w:numId w:val="29"/>
        </w:numPr>
        <w:spacing w:before="0" w:after="0"/>
      </w:pPr>
      <w:r w:rsidRPr="0098324B">
        <w:t>Puncture scenario yielded 67.0 intersections with structures, with minimum of nan and maximum of nan of population impacted</w:t>
      </w:r>
    </w:p>
    <w:p w14:paraId="42C3FF16" w14:textId="77777777" w:rsidR="00F237A9" w:rsidRPr="0098324B" w:rsidRDefault="00F237A9" w:rsidP="00F237A9">
      <w:pPr>
        <w:pStyle w:val="ListParagraph"/>
        <w:numPr>
          <w:ilvl w:val="2"/>
          <w:numId w:val="29"/>
        </w:numPr>
        <w:spacing w:before="0" w:after="0"/>
      </w:pPr>
      <w:r w:rsidRPr="0098324B">
        <w:t>Puncture hazard radius distributed between minimum of 15.93 and maximum of 16.44 meters.</w:t>
      </w:r>
    </w:p>
    <w:p w14:paraId="741DC1EF" w14:textId="77777777" w:rsidR="00F237A9" w:rsidRPr="0098324B" w:rsidRDefault="00F237A9" w:rsidP="00F237A9">
      <w:pPr>
        <w:pStyle w:val="ListParagraph"/>
        <w:numPr>
          <w:ilvl w:val="2"/>
          <w:numId w:val="29"/>
        </w:numPr>
        <w:spacing w:before="0" w:after="0"/>
      </w:pPr>
      <w:r w:rsidRPr="0098324B">
        <w:t>Product type is Crude Oil.</w:t>
      </w:r>
    </w:p>
    <w:p w14:paraId="34A5F0F3" w14:textId="77777777" w:rsidR="00F237A9" w:rsidRPr="0098324B" w:rsidRDefault="00F237A9" w:rsidP="00F237A9">
      <w:pPr>
        <w:pStyle w:val="ListParagraph"/>
        <w:numPr>
          <w:ilvl w:val="2"/>
          <w:numId w:val="29"/>
        </w:numPr>
        <w:spacing w:before="0" w:after="0"/>
      </w:pPr>
      <w:r w:rsidRPr="0098324B">
        <w:t>Class area location is/are 1.0.</w:t>
      </w:r>
    </w:p>
    <w:p w14:paraId="5D196F52" w14:textId="77777777" w:rsidR="00F237A9" w:rsidRPr="0098324B" w:rsidRDefault="00F237A9" w:rsidP="00F237A9">
      <w:pPr>
        <w:pStyle w:val="ListParagraph"/>
        <w:numPr>
          <w:ilvl w:val="1"/>
          <w:numId w:val="29"/>
        </w:numPr>
        <w:spacing w:before="0" w:after="0"/>
      </w:pPr>
      <w:r w:rsidRPr="0098324B">
        <w:t>Total length driven by Environmental: 569.87 meters.</w:t>
      </w:r>
    </w:p>
    <w:p w14:paraId="33D07CD9" w14:textId="77777777" w:rsidR="00F237A9" w:rsidRPr="0098324B" w:rsidRDefault="00F237A9" w:rsidP="00F237A9">
      <w:pPr>
        <w:pStyle w:val="ListParagraph"/>
        <w:numPr>
          <w:ilvl w:val="1"/>
          <w:numId w:val="29"/>
        </w:numPr>
        <w:spacing w:before="0" w:after="0"/>
      </w:pPr>
      <w:r w:rsidRPr="0098324B">
        <w:t>Environmental Cost distributed between minimum of $0.64 and maximum of $2.25MM:</w:t>
      </w:r>
    </w:p>
    <w:p w14:paraId="6052656D" w14:textId="77777777" w:rsidR="00F237A9" w:rsidRPr="0098324B" w:rsidRDefault="00F237A9" w:rsidP="00F237A9">
      <w:pPr>
        <w:pStyle w:val="ListParagraph"/>
        <w:numPr>
          <w:ilvl w:val="2"/>
          <w:numId w:val="29"/>
        </w:numPr>
        <w:spacing w:before="0" w:after="0"/>
      </w:pPr>
      <w:r w:rsidRPr="0098324B">
        <w:t>Leak cost between minimum of $0.19 and maximum of $0.34MM</w:t>
      </w:r>
    </w:p>
    <w:p w14:paraId="5409E335" w14:textId="77777777" w:rsidR="00F237A9" w:rsidRPr="0098324B" w:rsidRDefault="00F237A9" w:rsidP="00F237A9">
      <w:pPr>
        <w:pStyle w:val="ListParagraph"/>
        <w:numPr>
          <w:ilvl w:val="2"/>
          <w:numId w:val="29"/>
        </w:numPr>
        <w:spacing w:before="0" w:after="0"/>
      </w:pPr>
      <w:r w:rsidRPr="0098324B">
        <w:t>Leak spill volume between a minimum of 1757.69 and maximum of 2019.68 gallons</w:t>
      </w:r>
    </w:p>
    <w:p w14:paraId="1A5E5594" w14:textId="77777777" w:rsidR="00F237A9" w:rsidRPr="0098324B" w:rsidRDefault="00F237A9" w:rsidP="00F237A9">
      <w:pPr>
        <w:pStyle w:val="ListParagraph"/>
        <w:numPr>
          <w:ilvl w:val="2"/>
          <w:numId w:val="29"/>
        </w:numPr>
        <w:spacing w:before="0" w:after="0"/>
      </w:pPr>
      <w:r w:rsidRPr="0098324B">
        <w:lastRenderedPageBreak/>
        <w:t>Rupture cost between minimum of $1.43 and maximum of $4.79MM</w:t>
      </w:r>
    </w:p>
    <w:p w14:paraId="3005C2C4" w14:textId="77777777" w:rsidR="00F237A9" w:rsidRPr="0098324B" w:rsidRDefault="00F237A9" w:rsidP="00F237A9">
      <w:pPr>
        <w:pStyle w:val="ListParagraph"/>
        <w:numPr>
          <w:ilvl w:val="2"/>
          <w:numId w:val="29"/>
        </w:numPr>
        <w:spacing w:before="0" w:after="0"/>
      </w:pPr>
      <w:r w:rsidRPr="0098324B">
        <w:t>Rupture spill volume is between a minimum of 13457.31 and maximum of 40103.54 gallons</w:t>
      </w:r>
    </w:p>
    <w:p w14:paraId="680DB54A" w14:textId="77777777" w:rsidR="00F237A9" w:rsidRPr="0098324B" w:rsidRDefault="00F237A9" w:rsidP="00F237A9">
      <w:pPr>
        <w:pStyle w:val="ListParagraph"/>
        <w:numPr>
          <w:ilvl w:val="2"/>
          <w:numId w:val="29"/>
        </w:numPr>
        <w:spacing w:before="0" w:after="0"/>
      </w:pPr>
      <w:r w:rsidRPr="0098324B">
        <w:t>Puncture cost between minimum of $6.12 and maximum of $11.22MM</w:t>
      </w:r>
    </w:p>
    <w:p w14:paraId="70F0BAC9" w14:textId="77777777" w:rsidR="00F237A9" w:rsidRPr="0098324B" w:rsidRDefault="00F237A9" w:rsidP="00F237A9">
      <w:pPr>
        <w:pStyle w:val="ListParagraph"/>
        <w:numPr>
          <w:ilvl w:val="2"/>
          <w:numId w:val="29"/>
        </w:numPr>
        <w:spacing w:before="0" w:after="0"/>
      </w:pPr>
      <w:r w:rsidRPr="0098324B">
        <w:t>Puncture spill volume is between a minimum of 57753.54 and maximum of 66362.06 gallons</w:t>
      </w:r>
    </w:p>
    <w:p w14:paraId="5E3AA83B" w14:textId="77777777" w:rsidR="00F237A9" w:rsidRPr="0098324B" w:rsidRDefault="00F237A9" w:rsidP="00F237A9">
      <w:pPr>
        <w:pStyle w:val="ListParagraph"/>
        <w:numPr>
          <w:ilvl w:val="2"/>
          <w:numId w:val="29"/>
        </w:numPr>
        <w:spacing w:before="0" w:after="0"/>
      </w:pPr>
      <w:r w:rsidRPr="0098324B">
        <w:t xml:space="preserve">Land use distributed as </w:t>
      </w:r>
    </w:p>
    <w:p w14:paraId="0B54B8FA" w14:textId="77777777" w:rsidR="00F237A9" w:rsidRPr="0098324B" w:rsidRDefault="00F237A9" w:rsidP="00F237A9">
      <w:pPr>
        <w:pStyle w:val="ListParagraph"/>
        <w:numPr>
          <w:ilvl w:val="3"/>
          <w:numId w:val="29"/>
        </w:numPr>
        <w:spacing w:before="0" w:after="0"/>
      </w:pPr>
      <w:r w:rsidRPr="0098324B">
        <w:t>Agricultural: 329.92</w:t>
      </w:r>
    </w:p>
    <w:p w14:paraId="4C49049E" w14:textId="77777777" w:rsidR="00F237A9" w:rsidRPr="0098324B" w:rsidRDefault="00F237A9" w:rsidP="00F237A9">
      <w:pPr>
        <w:pStyle w:val="ListParagraph"/>
        <w:numPr>
          <w:ilvl w:val="3"/>
          <w:numId w:val="29"/>
        </w:numPr>
        <w:spacing w:before="0" w:after="0"/>
      </w:pPr>
      <w:r w:rsidRPr="0098324B">
        <w:t>Forested: 239.94</w:t>
      </w:r>
    </w:p>
    <w:p w14:paraId="28430B46" w14:textId="77777777" w:rsidR="00F237A9" w:rsidRPr="0098324B" w:rsidRDefault="00F237A9" w:rsidP="00F237A9">
      <w:pPr>
        <w:pStyle w:val="ListParagraph"/>
        <w:numPr>
          <w:ilvl w:val="3"/>
          <w:numId w:val="29"/>
        </w:numPr>
        <w:spacing w:before="0" w:after="0"/>
      </w:pPr>
      <w:r w:rsidRPr="0098324B">
        <w:t>Water Course: 29.99</w:t>
      </w:r>
    </w:p>
    <w:p w14:paraId="2F144928" w14:textId="77777777" w:rsidR="00F237A9" w:rsidRPr="0098324B" w:rsidRDefault="00F237A9" w:rsidP="00F237A9">
      <w:pPr>
        <w:pStyle w:val="ListParagraph"/>
        <w:numPr>
          <w:ilvl w:val="0"/>
          <w:numId w:val="29"/>
        </w:numPr>
        <w:spacing w:before="0" w:after="0"/>
      </w:pPr>
      <w:r w:rsidRPr="0098324B">
        <w:t>"DULWICH TO LONE ROCK BLEND NPS 10</w:t>
      </w:r>
    </w:p>
    <w:p w14:paraId="38475D5F" w14:textId="77777777" w:rsidR="00F237A9" w:rsidRPr="0098324B" w:rsidRDefault="00F237A9" w:rsidP="00F237A9">
      <w:pPr>
        <w:pStyle w:val="ListParagraph"/>
        <w:numPr>
          <w:ilvl w:val="1"/>
          <w:numId w:val="29"/>
        </w:numPr>
        <w:spacing w:before="0" w:after="0"/>
      </w:pPr>
      <w:r w:rsidRPr="0098324B">
        <w:t>Total Cumulative Length (m):</w:t>
      </w:r>
      <w:r w:rsidRPr="0098324B">
        <w:tab/>
        <w:t>468.19</w:t>
      </w:r>
    </w:p>
    <w:p w14:paraId="24D5D72F" w14:textId="77777777" w:rsidR="00F237A9" w:rsidRPr="0098324B" w:rsidRDefault="00F237A9" w:rsidP="00F237A9">
      <w:pPr>
        <w:pStyle w:val="ListParagraph"/>
        <w:numPr>
          <w:ilvl w:val="1"/>
          <w:numId w:val="29"/>
        </w:numPr>
        <w:spacing w:before="0" w:after="0"/>
      </w:pPr>
      <w:r w:rsidRPr="0098324B">
        <w:t>Likelihood of failure distributed between minimum of 1.589e-02 and maximum of 3.277e-01.</w:t>
      </w:r>
    </w:p>
    <w:p w14:paraId="3AACFF77" w14:textId="77777777" w:rsidR="00F237A9" w:rsidRPr="0098324B" w:rsidRDefault="00F237A9" w:rsidP="00F237A9">
      <w:pPr>
        <w:pStyle w:val="ListParagraph"/>
        <w:numPr>
          <w:ilvl w:val="2"/>
          <w:numId w:val="29"/>
        </w:numPr>
        <w:spacing w:before="0" w:after="0"/>
      </w:pPr>
      <w:r w:rsidRPr="0098324B">
        <w:t>ILI Date of 2016-09-23</w:t>
      </w:r>
    </w:p>
    <w:p w14:paraId="19D14675" w14:textId="77777777" w:rsidR="00F237A9" w:rsidRPr="0098324B" w:rsidRDefault="00F237A9" w:rsidP="00F237A9">
      <w:pPr>
        <w:pStyle w:val="ListParagraph"/>
        <w:numPr>
          <w:ilvl w:val="2"/>
          <w:numId w:val="29"/>
        </w:numPr>
        <w:spacing w:before="0" w:after="0"/>
      </w:pPr>
      <w:r w:rsidRPr="0098324B">
        <w:t>ILI tool of MFL/Geometry</w:t>
      </w:r>
    </w:p>
    <w:p w14:paraId="0C88C243" w14:textId="77777777" w:rsidR="00F237A9" w:rsidRPr="0098324B" w:rsidRDefault="00F237A9" w:rsidP="00F237A9">
      <w:pPr>
        <w:pStyle w:val="ListParagraph"/>
        <w:numPr>
          <w:ilvl w:val="2"/>
          <w:numId w:val="29"/>
        </w:numPr>
        <w:spacing w:before="0" w:after="0"/>
      </w:pPr>
      <w:r w:rsidRPr="0098324B">
        <w:t>Anomalies identified 1212.0</w:t>
      </w:r>
    </w:p>
    <w:p w14:paraId="759129F3" w14:textId="77777777" w:rsidR="00F237A9" w:rsidRPr="0098324B" w:rsidRDefault="00F237A9" w:rsidP="00F237A9">
      <w:pPr>
        <w:pStyle w:val="ListParagraph"/>
        <w:numPr>
          <w:ilvl w:val="2"/>
          <w:numId w:val="29"/>
        </w:numPr>
        <w:spacing w:before="0" w:after="0"/>
      </w:pPr>
      <w:r w:rsidRPr="0098324B">
        <w:t>Depth fraction between 0.1 and 0.43</w:t>
      </w:r>
    </w:p>
    <w:p w14:paraId="5D035685" w14:textId="77777777" w:rsidR="00F237A9" w:rsidRPr="0098324B" w:rsidRDefault="00F237A9" w:rsidP="00F237A9">
      <w:pPr>
        <w:pStyle w:val="ListParagraph"/>
        <w:numPr>
          <w:ilvl w:val="2"/>
          <w:numId w:val="29"/>
        </w:numPr>
        <w:spacing w:before="0" w:after="0"/>
      </w:pPr>
      <w:r w:rsidRPr="0098324B">
        <w:t>Length between 4.0 mm and 966.0</w:t>
      </w:r>
    </w:p>
    <w:p w14:paraId="641B2746" w14:textId="77777777" w:rsidR="00F237A9" w:rsidRPr="0098324B" w:rsidRDefault="00F237A9" w:rsidP="00F237A9">
      <w:pPr>
        <w:pStyle w:val="ListParagraph"/>
        <w:numPr>
          <w:ilvl w:val="1"/>
          <w:numId w:val="29"/>
        </w:numPr>
        <w:spacing w:before="0" w:after="0"/>
      </w:pPr>
      <w:r w:rsidRPr="0098324B">
        <w:t>Consequence of failure distributed between minimum of $1.13 and maximum of $3.04MM</w:t>
      </w:r>
    </w:p>
    <w:p w14:paraId="00BE850C" w14:textId="77777777" w:rsidR="00F237A9" w:rsidRPr="0098324B" w:rsidRDefault="00F237A9" w:rsidP="00F237A9">
      <w:pPr>
        <w:pStyle w:val="ListParagraph"/>
        <w:numPr>
          <w:ilvl w:val="1"/>
          <w:numId w:val="29"/>
        </w:numPr>
        <w:spacing w:before="0" w:after="0"/>
      </w:pPr>
      <w:r w:rsidRPr="0098324B">
        <w:t>Total length driven by Environmental: 468.19 meters.</w:t>
      </w:r>
    </w:p>
    <w:p w14:paraId="2802BDF4" w14:textId="77777777" w:rsidR="00F237A9" w:rsidRPr="0098324B" w:rsidRDefault="00F237A9" w:rsidP="00F237A9">
      <w:pPr>
        <w:pStyle w:val="ListParagraph"/>
        <w:numPr>
          <w:ilvl w:val="1"/>
          <w:numId w:val="29"/>
        </w:numPr>
        <w:spacing w:before="0" w:after="0"/>
      </w:pPr>
      <w:r w:rsidRPr="0098324B">
        <w:t>Environmental Cost distributed between minimum of $0.91 and maximum of $2.80MM:</w:t>
      </w:r>
    </w:p>
    <w:p w14:paraId="0C3E1402" w14:textId="77777777" w:rsidR="00F237A9" w:rsidRPr="0098324B" w:rsidRDefault="00F237A9" w:rsidP="00F237A9">
      <w:pPr>
        <w:pStyle w:val="ListParagraph"/>
        <w:numPr>
          <w:ilvl w:val="2"/>
          <w:numId w:val="29"/>
        </w:numPr>
        <w:spacing w:before="0" w:after="0"/>
      </w:pPr>
      <w:r w:rsidRPr="0098324B">
        <w:t>Leak cost between minimum of $0.19 and maximum of $0.22MM</w:t>
      </w:r>
    </w:p>
    <w:p w14:paraId="449251F4" w14:textId="77777777" w:rsidR="00F237A9" w:rsidRPr="0098324B" w:rsidRDefault="00F237A9" w:rsidP="00F237A9">
      <w:pPr>
        <w:pStyle w:val="ListParagraph"/>
        <w:numPr>
          <w:ilvl w:val="2"/>
          <w:numId w:val="29"/>
        </w:numPr>
        <w:spacing w:before="0" w:after="0"/>
      </w:pPr>
      <w:r w:rsidRPr="0098324B">
        <w:t>Leak spill volume between a minimum of 1783.07 and maximum of 2107.15 gallons</w:t>
      </w:r>
    </w:p>
    <w:p w14:paraId="3C5EC8D5" w14:textId="77777777" w:rsidR="00F237A9" w:rsidRPr="0098324B" w:rsidRDefault="00F237A9" w:rsidP="00F237A9">
      <w:pPr>
        <w:pStyle w:val="ListParagraph"/>
        <w:numPr>
          <w:ilvl w:val="2"/>
          <w:numId w:val="29"/>
        </w:numPr>
        <w:spacing w:before="0" w:after="0"/>
      </w:pPr>
      <w:r w:rsidRPr="0098324B">
        <w:t>Rupture cost between minimum of $0.88 and maximum of $2.63MM</w:t>
      </w:r>
    </w:p>
    <w:p w14:paraId="1B4B649B" w14:textId="77777777" w:rsidR="00F237A9" w:rsidRPr="0098324B" w:rsidRDefault="00F237A9" w:rsidP="00F237A9">
      <w:pPr>
        <w:pStyle w:val="ListParagraph"/>
        <w:numPr>
          <w:ilvl w:val="2"/>
          <w:numId w:val="29"/>
        </w:numPr>
        <w:spacing w:before="0" w:after="0"/>
      </w:pPr>
      <w:r w:rsidRPr="0098324B">
        <w:t>Rupture spill volume is between a minimum of 8343.34 and maximum of 24771.68 gallons</w:t>
      </w:r>
    </w:p>
    <w:p w14:paraId="365F3DE4" w14:textId="77777777" w:rsidR="00F237A9" w:rsidRPr="0098324B" w:rsidRDefault="00F237A9" w:rsidP="00F237A9">
      <w:pPr>
        <w:pStyle w:val="ListParagraph"/>
        <w:numPr>
          <w:ilvl w:val="2"/>
          <w:numId w:val="29"/>
        </w:numPr>
        <w:spacing w:before="0" w:after="0"/>
      </w:pPr>
      <w:r w:rsidRPr="0098324B">
        <w:t>Puncture cost between minimum of $6.21 and maximum of $7.34MM</w:t>
      </w:r>
    </w:p>
    <w:p w14:paraId="7ED6146A" w14:textId="77777777" w:rsidR="00F237A9" w:rsidRPr="0098324B" w:rsidRDefault="00F237A9" w:rsidP="00F237A9">
      <w:pPr>
        <w:pStyle w:val="ListParagraph"/>
        <w:numPr>
          <w:ilvl w:val="2"/>
          <w:numId w:val="29"/>
        </w:numPr>
        <w:spacing w:before="0" w:after="0"/>
      </w:pPr>
      <w:r w:rsidRPr="0098324B">
        <w:t>Puncture spill volume is between a minimum of 58587.74 and maximum of 69236.2 gallons</w:t>
      </w:r>
    </w:p>
    <w:p w14:paraId="75DA165F" w14:textId="77777777" w:rsidR="00F237A9" w:rsidRPr="0098324B" w:rsidRDefault="00F237A9" w:rsidP="00F237A9">
      <w:pPr>
        <w:pStyle w:val="ListParagraph"/>
        <w:numPr>
          <w:ilvl w:val="2"/>
          <w:numId w:val="29"/>
        </w:numPr>
        <w:spacing w:before="0" w:after="0"/>
      </w:pPr>
      <w:r w:rsidRPr="0098324B">
        <w:t xml:space="preserve">Land use distributed as </w:t>
      </w:r>
    </w:p>
    <w:p w14:paraId="4A99420F" w14:textId="77777777" w:rsidR="00F237A9" w:rsidRPr="0098324B" w:rsidRDefault="00F237A9" w:rsidP="00F237A9">
      <w:pPr>
        <w:pStyle w:val="ListParagraph"/>
        <w:numPr>
          <w:ilvl w:val="3"/>
          <w:numId w:val="29"/>
        </w:numPr>
        <w:spacing w:before="0" w:after="0"/>
      </w:pPr>
      <w:r w:rsidRPr="0098324B">
        <w:t>Agricultural: 339.25</w:t>
      </w:r>
    </w:p>
    <w:p w14:paraId="7488038D" w14:textId="77777777" w:rsidR="00F237A9" w:rsidRPr="0098324B" w:rsidRDefault="00F237A9" w:rsidP="00F237A9">
      <w:pPr>
        <w:pStyle w:val="ListParagraph"/>
        <w:numPr>
          <w:ilvl w:val="3"/>
          <w:numId w:val="29"/>
        </w:numPr>
        <w:spacing w:before="0" w:after="0"/>
      </w:pPr>
      <w:r w:rsidRPr="0098324B">
        <w:t>Remote: 128.95</w:t>
      </w:r>
    </w:p>
    <w:p w14:paraId="20FD2AB7" w14:textId="77777777" w:rsidR="00F237A9" w:rsidRPr="0098324B" w:rsidRDefault="00F237A9" w:rsidP="00F237A9">
      <w:pPr>
        <w:pStyle w:val="ListParagraph"/>
        <w:numPr>
          <w:ilvl w:val="0"/>
          <w:numId w:val="29"/>
        </w:numPr>
        <w:spacing w:before="0" w:after="0"/>
      </w:pPr>
      <w:r w:rsidRPr="0098324B">
        <w:t>"NPS8 SARNIA CONDENSATE TO SUNCOR</w:t>
      </w:r>
    </w:p>
    <w:p w14:paraId="2B5C76F0" w14:textId="77777777" w:rsidR="00F237A9" w:rsidRPr="0098324B" w:rsidRDefault="00F237A9" w:rsidP="00F237A9">
      <w:pPr>
        <w:pStyle w:val="ListParagraph"/>
        <w:numPr>
          <w:ilvl w:val="1"/>
          <w:numId w:val="29"/>
        </w:numPr>
        <w:spacing w:before="0" w:after="0"/>
      </w:pPr>
      <w:r w:rsidRPr="0098324B">
        <w:t>Total Cumulative Length (m):</w:t>
      </w:r>
      <w:r w:rsidRPr="0098324B">
        <w:tab/>
        <w:t>418.85</w:t>
      </w:r>
    </w:p>
    <w:p w14:paraId="154BA178" w14:textId="77777777" w:rsidR="00F237A9" w:rsidRPr="0098324B" w:rsidRDefault="00F237A9" w:rsidP="00F237A9">
      <w:pPr>
        <w:pStyle w:val="ListParagraph"/>
        <w:numPr>
          <w:ilvl w:val="1"/>
          <w:numId w:val="29"/>
        </w:numPr>
        <w:spacing w:before="0" w:after="0"/>
      </w:pPr>
      <w:r w:rsidRPr="0098324B">
        <w:t>Likelihood of failure distributed between minimum of 1.336e-03 and maximum of 8.748e-02.</w:t>
      </w:r>
    </w:p>
    <w:p w14:paraId="117E28A0" w14:textId="77777777" w:rsidR="00F237A9" w:rsidRPr="0098324B" w:rsidRDefault="00F237A9" w:rsidP="00F237A9">
      <w:pPr>
        <w:pStyle w:val="ListParagraph"/>
        <w:numPr>
          <w:ilvl w:val="2"/>
          <w:numId w:val="29"/>
        </w:numPr>
        <w:spacing w:before="0" w:after="0"/>
      </w:pPr>
      <w:r w:rsidRPr="0098324B">
        <w:t>ILI Date of 2016-02-19</w:t>
      </w:r>
    </w:p>
    <w:p w14:paraId="2FE94629" w14:textId="77777777" w:rsidR="00F237A9" w:rsidRPr="0098324B" w:rsidRDefault="00F237A9" w:rsidP="00F237A9">
      <w:pPr>
        <w:pStyle w:val="ListParagraph"/>
        <w:numPr>
          <w:ilvl w:val="2"/>
          <w:numId w:val="29"/>
        </w:numPr>
        <w:spacing w:before="0" w:after="0"/>
      </w:pPr>
      <w:r w:rsidRPr="0098324B">
        <w:t>ILI tool of MFL/Geometry</w:t>
      </w:r>
    </w:p>
    <w:p w14:paraId="23356A0A" w14:textId="77777777" w:rsidR="00F237A9" w:rsidRPr="0098324B" w:rsidRDefault="00F237A9" w:rsidP="00F237A9">
      <w:pPr>
        <w:pStyle w:val="ListParagraph"/>
        <w:numPr>
          <w:ilvl w:val="2"/>
          <w:numId w:val="29"/>
        </w:numPr>
        <w:spacing w:before="0" w:after="0"/>
      </w:pPr>
      <w:r w:rsidRPr="0098324B">
        <w:t>Anomalies identified 549.0</w:t>
      </w:r>
    </w:p>
    <w:p w14:paraId="5331BEA0" w14:textId="77777777" w:rsidR="00F237A9" w:rsidRPr="0098324B" w:rsidRDefault="00F237A9" w:rsidP="00F237A9">
      <w:pPr>
        <w:pStyle w:val="ListParagraph"/>
        <w:numPr>
          <w:ilvl w:val="2"/>
          <w:numId w:val="29"/>
        </w:numPr>
        <w:spacing w:before="0" w:after="0"/>
      </w:pPr>
      <w:r w:rsidRPr="0098324B">
        <w:t>Depth fraction between 0.11 and 0.38</w:t>
      </w:r>
    </w:p>
    <w:p w14:paraId="366AD46C" w14:textId="77777777" w:rsidR="00F237A9" w:rsidRPr="0098324B" w:rsidRDefault="00F237A9" w:rsidP="00F237A9">
      <w:pPr>
        <w:pStyle w:val="ListParagraph"/>
        <w:numPr>
          <w:ilvl w:val="2"/>
          <w:numId w:val="29"/>
        </w:numPr>
        <w:spacing w:before="0" w:after="0"/>
      </w:pPr>
      <w:r w:rsidRPr="0098324B">
        <w:t>Length between 8.0 mm and 3026.0</w:t>
      </w:r>
    </w:p>
    <w:p w14:paraId="3B63F3F9" w14:textId="77777777" w:rsidR="00F237A9" w:rsidRPr="0098324B" w:rsidRDefault="00F237A9" w:rsidP="00F237A9">
      <w:pPr>
        <w:pStyle w:val="ListParagraph"/>
        <w:numPr>
          <w:ilvl w:val="1"/>
          <w:numId w:val="29"/>
        </w:numPr>
        <w:spacing w:before="0" w:after="0"/>
      </w:pPr>
      <w:r w:rsidRPr="0098324B">
        <w:t>Consequence of failure distributed between minimum of $17.05 and maximum of $57.07MM</w:t>
      </w:r>
    </w:p>
    <w:p w14:paraId="04936EE7" w14:textId="77777777" w:rsidR="00F237A9" w:rsidRPr="0098324B" w:rsidRDefault="00F237A9" w:rsidP="00F237A9">
      <w:pPr>
        <w:pStyle w:val="ListParagraph"/>
        <w:numPr>
          <w:ilvl w:val="1"/>
          <w:numId w:val="29"/>
        </w:numPr>
        <w:spacing w:before="0" w:after="0"/>
      </w:pPr>
      <w:r w:rsidRPr="0098324B">
        <w:t>Total length driven by Safety: 39.57 meters.</w:t>
      </w:r>
    </w:p>
    <w:p w14:paraId="2712466C" w14:textId="77777777" w:rsidR="00F237A9" w:rsidRPr="0098324B" w:rsidRDefault="00F237A9" w:rsidP="00F237A9">
      <w:pPr>
        <w:pStyle w:val="ListParagraph"/>
        <w:numPr>
          <w:ilvl w:val="1"/>
          <w:numId w:val="29"/>
        </w:numPr>
        <w:spacing w:before="0" w:after="0"/>
      </w:pPr>
      <w:r w:rsidRPr="0098324B">
        <w:t>Safety Cost distributed between minimum of $0.00 and maximum of $38.44MM:</w:t>
      </w:r>
    </w:p>
    <w:p w14:paraId="0324610C" w14:textId="77777777" w:rsidR="00F237A9" w:rsidRPr="0098324B" w:rsidRDefault="00F237A9" w:rsidP="00F237A9">
      <w:pPr>
        <w:pStyle w:val="ListParagraph"/>
        <w:numPr>
          <w:ilvl w:val="2"/>
          <w:numId w:val="29"/>
        </w:numPr>
        <w:spacing w:before="0" w:after="0"/>
      </w:pPr>
      <w:r w:rsidRPr="0098324B">
        <w:t>Leak cost between minimum of $0.00 and maximum of $12.11MM</w:t>
      </w:r>
    </w:p>
    <w:p w14:paraId="25ABCB99" w14:textId="77777777" w:rsidR="00F237A9" w:rsidRPr="0098324B" w:rsidRDefault="00F237A9" w:rsidP="00F237A9">
      <w:pPr>
        <w:pStyle w:val="ListParagraph"/>
        <w:numPr>
          <w:ilvl w:val="2"/>
          <w:numId w:val="29"/>
        </w:numPr>
        <w:spacing w:before="0" w:after="0"/>
      </w:pPr>
      <w:r w:rsidRPr="0098324B">
        <w:t>Leak scenario yielded 21.0 intersections with structures, with minimum of 1.26 and maximum of 1.26 of population impacted.</w:t>
      </w:r>
    </w:p>
    <w:p w14:paraId="4AAE75F0" w14:textId="77777777" w:rsidR="00F237A9" w:rsidRPr="0098324B" w:rsidRDefault="00F237A9" w:rsidP="00F237A9">
      <w:pPr>
        <w:pStyle w:val="ListParagraph"/>
        <w:numPr>
          <w:ilvl w:val="2"/>
          <w:numId w:val="29"/>
        </w:numPr>
        <w:spacing w:before="0" w:after="0"/>
      </w:pPr>
      <w:r w:rsidRPr="0098324B">
        <w:lastRenderedPageBreak/>
        <w:t>Leak hazard radius distributed between minimum of 11.8 and maximum of 11.8 meters.</w:t>
      </w:r>
    </w:p>
    <w:p w14:paraId="21EF625D" w14:textId="77777777" w:rsidR="00F237A9" w:rsidRPr="0098324B" w:rsidRDefault="00F237A9" w:rsidP="00F237A9">
      <w:pPr>
        <w:pStyle w:val="ListParagraph"/>
        <w:numPr>
          <w:ilvl w:val="2"/>
          <w:numId w:val="29"/>
        </w:numPr>
        <w:spacing w:before="0" w:after="0"/>
      </w:pPr>
      <w:r w:rsidRPr="0098324B">
        <w:t>Rupture cost between minimum of $0.00 and maximum of $167.16MM</w:t>
      </w:r>
    </w:p>
    <w:p w14:paraId="779D4C05" w14:textId="77777777" w:rsidR="00F237A9" w:rsidRPr="0098324B" w:rsidRDefault="00F237A9" w:rsidP="00F237A9">
      <w:pPr>
        <w:pStyle w:val="ListParagraph"/>
        <w:numPr>
          <w:ilvl w:val="2"/>
          <w:numId w:val="29"/>
        </w:numPr>
        <w:spacing w:before="0" w:after="0"/>
      </w:pPr>
      <w:r w:rsidRPr="0098324B">
        <w:t>Rupture scenario yielded 38.0 intersections with structures, with minimum of 0.0 and maximum of 17.41 of population impacted</w:t>
      </w:r>
    </w:p>
    <w:p w14:paraId="687A4B88" w14:textId="77777777" w:rsidR="00F237A9" w:rsidRPr="0098324B" w:rsidRDefault="00F237A9" w:rsidP="00F237A9">
      <w:pPr>
        <w:pStyle w:val="ListParagraph"/>
        <w:numPr>
          <w:ilvl w:val="2"/>
          <w:numId w:val="29"/>
        </w:numPr>
        <w:spacing w:before="0" w:after="0"/>
      </w:pPr>
      <w:r w:rsidRPr="0098324B">
        <w:t>Rupture hazard radius distributed between minimum of 135.89 and maximum of 135.89 meters.</w:t>
      </w:r>
    </w:p>
    <w:p w14:paraId="36B09A04" w14:textId="77777777" w:rsidR="00F237A9" w:rsidRPr="0098324B" w:rsidRDefault="00F237A9" w:rsidP="00F237A9">
      <w:pPr>
        <w:pStyle w:val="ListParagraph"/>
        <w:numPr>
          <w:ilvl w:val="2"/>
          <w:numId w:val="29"/>
        </w:numPr>
        <w:spacing w:before="0" w:after="0"/>
      </w:pPr>
      <w:r w:rsidRPr="0098324B">
        <w:t>Puncture cost between minimum of $0.00 and maximum of $12.11MM</w:t>
      </w:r>
    </w:p>
    <w:p w14:paraId="30115DBA" w14:textId="77777777" w:rsidR="00F237A9" w:rsidRPr="0098324B" w:rsidRDefault="00F237A9" w:rsidP="00F237A9">
      <w:pPr>
        <w:pStyle w:val="ListParagraph"/>
        <w:numPr>
          <w:ilvl w:val="2"/>
          <w:numId w:val="29"/>
        </w:numPr>
        <w:spacing w:before="0" w:after="0"/>
      </w:pPr>
      <w:r w:rsidRPr="0098324B">
        <w:t>Puncture scenario yielded 49.0 intersections with structures, with minimum of 1.26 and maximum of 1.26 of population impacted</w:t>
      </w:r>
    </w:p>
    <w:p w14:paraId="25456CFB" w14:textId="77777777" w:rsidR="00F237A9" w:rsidRPr="0098324B" w:rsidRDefault="00F237A9" w:rsidP="00F237A9">
      <w:pPr>
        <w:pStyle w:val="ListParagraph"/>
        <w:numPr>
          <w:ilvl w:val="2"/>
          <w:numId w:val="29"/>
        </w:numPr>
        <w:spacing w:before="0" w:after="0"/>
      </w:pPr>
      <w:r w:rsidRPr="0098324B">
        <w:t>Puncture hazard radius distributed between minimum of 47.76 and maximum of 47.76 meters.</w:t>
      </w:r>
    </w:p>
    <w:p w14:paraId="7372ACCD" w14:textId="77777777" w:rsidR="00F237A9" w:rsidRPr="0098324B" w:rsidRDefault="00F237A9" w:rsidP="00F237A9">
      <w:pPr>
        <w:pStyle w:val="ListParagraph"/>
        <w:numPr>
          <w:ilvl w:val="2"/>
          <w:numId w:val="29"/>
        </w:numPr>
        <w:spacing w:before="0" w:after="0"/>
      </w:pPr>
      <w:r w:rsidRPr="0098324B">
        <w:t>Product type is Condensate.</w:t>
      </w:r>
    </w:p>
    <w:p w14:paraId="115C2997" w14:textId="77777777" w:rsidR="00F237A9" w:rsidRPr="0098324B" w:rsidRDefault="00F237A9" w:rsidP="00F237A9">
      <w:pPr>
        <w:pStyle w:val="ListParagraph"/>
        <w:numPr>
          <w:ilvl w:val="2"/>
          <w:numId w:val="29"/>
        </w:numPr>
        <w:spacing w:before="0" w:after="0"/>
      </w:pPr>
      <w:r w:rsidRPr="0098324B">
        <w:t>Class area location is/are 1.0, 2.0.</w:t>
      </w:r>
    </w:p>
    <w:p w14:paraId="17B435BD" w14:textId="77777777" w:rsidR="00F237A9" w:rsidRPr="0098324B" w:rsidRDefault="00F237A9" w:rsidP="00F237A9">
      <w:pPr>
        <w:pStyle w:val="ListParagraph"/>
        <w:numPr>
          <w:ilvl w:val="1"/>
          <w:numId w:val="29"/>
        </w:numPr>
        <w:spacing w:before="0" w:after="0"/>
      </w:pPr>
      <w:r w:rsidRPr="0098324B">
        <w:t>Total length driven by Environmental: 379.28 meters.</w:t>
      </w:r>
    </w:p>
    <w:p w14:paraId="777E49C1" w14:textId="77777777" w:rsidR="00F237A9" w:rsidRPr="0098324B" w:rsidRDefault="00F237A9" w:rsidP="00F237A9">
      <w:pPr>
        <w:pStyle w:val="ListParagraph"/>
        <w:numPr>
          <w:ilvl w:val="1"/>
          <w:numId w:val="29"/>
        </w:numPr>
        <w:spacing w:before="0" w:after="0"/>
      </w:pPr>
      <w:r w:rsidRPr="0098324B">
        <w:t>Environmental Cost distributed between minimum of $16.66 and maximum of $29.41MM:</w:t>
      </w:r>
    </w:p>
    <w:p w14:paraId="42E076DC" w14:textId="77777777" w:rsidR="00F237A9" w:rsidRPr="0098324B" w:rsidRDefault="00F237A9" w:rsidP="00F237A9">
      <w:pPr>
        <w:pStyle w:val="ListParagraph"/>
        <w:numPr>
          <w:ilvl w:val="2"/>
          <w:numId w:val="29"/>
        </w:numPr>
        <w:spacing w:before="0" w:after="0"/>
      </w:pPr>
      <w:r w:rsidRPr="0098324B">
        <w:t>Leak cost between minimum of $0.20 and maximum of $0.21MM</w:t>
      </w:r>
    </w:p>
    <w:p w14:paraId="383CB89A" w14:textId="77777777" w:rsidR="00F237A9" w:rsidRPr="0098324B" w:rsidRDefault="00F237A9" w:rsidP="00F237A9">
      <w:pPr>
        <w:pStyle w:val="ListParagraph"/>
        <w:numPr>
          <w:ilvl w:val="2"/>
          <w:numId w:val="29"/>
        </w:numPr>
        <w:spacing w:before="0" w:after="0"/>
      </w:pPr>
      <w:r w:rsidRPr="0098324B">
        <w:t>Leak spill volume between a minimum of 1891.4 and maximum of 1989.97 gallons</w:t>
      </w:r>
    </w:p>
    <w:p w14:paraId="0C82CE41" w14:textId="77777777" w:rsidR="00F237A9" w:rsidRPr="0098324B" w:rsidRDefault="00F237A9" w:rsidP="00F237A9">
      <w:pPr>
        <w:pStyle w:val="ListParagraph"/>
        <w:numPr>
          <w:ilvl w:val="2"/>
          <w:numId w:val="29"/>
        </w:numPr>
        <w:spacing w:before="0" w:after="0"/>
      </w:pPr>
      <w:r w:rsidRPr="0098324B">
        <w:t>Rupture cost between minimum of $96.21 and maximum of $101.23MM</w:t>
      </w:r>
    </w:p>
    <w:p w14:paraId="112F5315" w14:textId="77777777" w:rsidR="00F237A9" w:rsidRPr="0098324B" w:rsidRDefault="00F237A9" w:rsidP="00F237A9">
      <w:pPr>
        <w:pStyle w:val="ListParagraph"/>
        <w:numPr>
          <w:ilvl w:val="2"/>
          <w:numId w:val="29"/>
        </w:numPr>
        <w:spacing w:before="0" w:after="0"/>
      </w:pPr>
      <w:r w:rsidRPr="0098324B">
        <w:t>Rupture spill volume is between a minimum of 907756.46 and maximum of 955064.68 gallons</w:t>
      </w:r>
    </w:p>
    <w:p w14:paraId="5F92FA55" w14:textId="77777777" w:rsidR="00F237A9" w:rsidRPr="0098324B" w:rsidRDefault="00F237A9" w:rsidP="00F237A9">
      <w:pPr>
        <w:pStyle w:val="ListParagraph"/>
        <w:numPr>
          <w:ilvl w:val="2"/>
          <w:numId w:val="29"/>
        </w:numPr>
        <w:spacing w:before="0" w:after="0"/>
      </w:pPr>
      <w:r w:rsidRPr="0098324B">
        <w:t>Puncture cost between minimum of $6.59 and maximum of $6.93MM</w:t>
      </w:r>
    </w:p>
    <w:p w14:paraId="249A8771" w14:textId="77777777" w:rsidR="00F237A9" w:rsidRPr="0098324B" w:rsidRDefault="00F237A9" w:rsidP="00F237A9">
      <w:pPr>
        <w:pStyle w:val="ListParagraph"/>
        <w:numPr>
          <w:ilvl w:val="2"/>
          <w:numId w:val="29"/>
        </w:numPr>
        <w:spacing w:before="0" w:after="0"/>
      </w:pPr>
      <w:r w:rsidRPr="0098324B">
        <w:t>Puncture spill volume is between a minimum of 62147.16 and maximum of 65385.99 gallons</w:t>
      </w:r>
    </w:p>
    <w:p w14:paraId="574AB77E" w14:textId="77777777" w:rsidR="00F237A9" w:rsidRPr="0098324B" w:rsidRDefault="00F237A9" w:rsidP="00F237A9">
      <w:pPr>
        <w:pStyle w:val="ListParagraph"/>
        <w:numPr>
          <w:ilvl w:val="2"/>
          <w:numId w:val="29"/>
        </w:numPr>
        <w:spacing w:before="0" w:after="0"/>
      </w:pPr>
      <w:r w:rsidRPr="0098324B">
        <w:t xml:space="preserve">Land use distributed as </w:t>
      </w:r>
    </w:p>
    <w:p w14:paraId="686E3483" w14:textId="77777777" w:rsidR="00F237A9" w:rsidRPr="0098324B" w:rsidRDefault="00F237A9" w:rsidP="00F237A9">
      <w:pPr>
        <w:pStyle w:val="ListParagraph"/>
        <w:numPr>
          <w:ilvl w:val="3"/>
          <w:numId w:val="29"/>
        </w:numPr>
        <w:spacing w:before="0" w:after="0"/>
      </w:pPr>
      <w:r w:rsidRPr="0098324B">
        <w:t>Agricultural: 179.38</w:t>
      </w:r>
    </w:p>
    <w:p w14:paraId="66E17A53" w14:textId="77777777" w:rsidR="00F237A9" w:rsidRPr="0098324B" w:rsidRDefault="00F237A9" w:rsidP="00F237A9">
      <w:pPr>
        <w:pStyle w:val="ListParagraph"/>
        <w:numPr>
          <w:ilvl w:val="3"/>
          <w:numId w:val="29"/>
        </w:numPr>
        <w:spacing w:before="0" w:after="0"/>
      </w:pPr>
      <w:r w:rsidRPr="0098324B">
        <w:t>Forested: 89.80</w:t>
      </w:r>
    </w:p>
    <w:p w14:paraId="731EC234" w14:textId="77777777" w:rsidR="00F237A9" w:rsidRPr="0098324B" w:rsidRDefault="00F237A9" w:rsidP="00F237A9">
      <w:pPr>
        <w:pStyle w:val="ListParagraph"/>
        <w:numPr>
          <w:ilvl w:val="3"/>
          <w:numId w:val="29"/>
        </w:numPr>
        <w:spacing w:before="0" w:after="0"/>
      </w:pPr>
      <w:r w:rsidRPr="0098324B">
        <w:t>Utility Corridor: 149.67</w:t>
      </w:r>
    </w:p>
    <w:p w14:paraId="7E0D2EFC" w14:textId="77777777" w:rsidR="00F237A9" w:rsidRPr="0098324B" w:rsidRDefault="00F237A9" w:rsidP="00F237A9">
      <w:pPr>
        <w:pStyle w:val="ListParagraph"/>
        <w:numPr>
          <w:ilvl w:val="0"/>
          <w:numId w:val="29"/>
        </w:numPr>
        <w:spacing w:before="0" w:after="0"/>
      </w:pPr>
      <w:r w:rsidRPr="0098324B">
        <w:t>"SUNDRE TO BENTLEY NPS 8</w:t>
      </w:r>
    </w:p>
    <w:p w14:paraId="5AD0818A" w14:textId="77777777" w:rsidR="00F237A9" w:rsidRPr="0098324B" w:rsidRDefault="00F237A9" w:rsidP="00F237A9">
      <w:pPr>
        <w:pStyle w:val="ListParagraph"/>
        <w:numPr>
          <w:ilvl w:val="1"/>
          <w:numId w:val="29"/>
        </w:numPr>
        <w:spacing w:before="0" w:after="0"/>
      </w:pPr>
      <w:r w:rsidRPr="0098324B">
        <w:t>Total Cumulative Length (m):</w:t>
      </w:r>
      <w:r w:rsidRPr="0098324B">
        <w:tab/>
        <w:t>267.65</w:t>
      </w:r>
    </w:p>
    <w:p w14:paraId="0C067F0D" w14:textId="77777777" w:rsidR="00F237A9" w:rsidRPr="0098324B" w:rsidRDefault="00F237A9" w:rsidP="00F237A9">
      <w:pPr>
        <w:pStyle w:val="ListParagraph"/>
        <w:numPr>
          <w:ilvl w:val="1"/>
          <w:numId w:val="29"/>
        </w:numPr>
        <w:spacing w:before="0" w:after="0"/>
      </w:pPr>
      <w:r w:rsidRPr="0098324B">
        <w:t>Likelihood of failure distributed between minimum of 1.908e-02 and maximum of 9.797e-01.</w:t>
      </w:r>
    </w:p>
    <w:p w14:paraId="7044C91F" w14:textId="77777777" w:rsidR="00F237A9" w:rsidRPr="0098324B" w:rsidRDefault="00F237A9" w:rsidP="00F237A9">
      <w:pPr>
        <w:pStyle w:val="ListParagraph"/>
        <w:numPr>
          <w:ilvl w:val="2"/>
          <w:numId w:val="29"/>
        </w:numPr>
        <w:spacing w:before="0" w:after="0"/>
      </w:pPr>
      <w:r w:rsidRPr="0098324B">
        <w:t>ILI Date of 2016-09-14</w:t>
      </w:r>
    </w:p>
    <w:p w14:paraId="19E49B55" w14:textId="77777777" w:rsidR="00F237A9" w:rsidRPr="0098324B" w:rsidRDefault="00F237A9" w:rsidP="00F237A9">
      <w:pPr>
        <w:pStyle w:val="ListParagraph"/>
        <w:numPr>
          <w:ilvl w:val="2"/>
          <w:numId w:val="29"/>
        </w:numPr>
        <w:spacing w:before="0" w:after="0"/>
      </w:pPr>
      <w:r w:rsidRPr="0098324B">
        <w:t>ILI tool of AFD</w:t>
      </w:r>
    </w:p>
    <w:p w14:paraId="7227C319" w14:textId="77777777" w:rsidR="00F237A9" w:rsidRPr="0098324B" w:rsidRDefault="00F237A9" w:rsidP="00F237A9">
      <w:pPr>
        <w:pStyle w:val="ListParagraph"/>
        <w:numPr>
          <w:ilvl w:val="2"/>
          <w:numId w:val="29"/>
        </w:numPr>
        <w:spacing w:before="0" w:after="0"/>
      </w:pPr>
      <w:r w:rsidRPr="0098324B">
        <w:t>Anomalies identified 60.0</w:t>
      </w:r>
    </w:p>
    <w:p w14:paraId="7A749143" w14:textId="77777777" w:rsidR="00F237A9" w:rsidRPr="0098324B" w:rsidRDefault="00F237A9" w:rsidP="00F237A9">
      <w:pPr>
        <w:pStyle w:val="ListParagraph"/>
        <w:numPr>
          <w:ilvl w:val="2"/>
          <w:numId w:val="29"/>
        </w:numPr>
        <w:spacing w:before="0" w:after="0"/>
      </w:pPr>
      <w:r w:rsidRPr="0098324B">
        <w:t>Depth fraction between 0.1 and 0.54</w:t>
      </w:r>
    </w:p>
    <w:p w14:paraId="64F5A8DB" w14:textId="77777777" w:rsidR="00F237A9" w:rsidRPr="0098324B" w:rsidRDefault="00F237A9" w:rsidP="00F237A9">
      <w:pPr>
        <w:pStyle w:val="ListParagraph"/>
        <w:numPr>
          <w:ilvl w:val="2"/>
          <w:numId w:val="29"/>
        </w:numPr>
        <w:spacing w:before="0" w:after="0"/>
      </w:pPr>
      <w:r w:rsidRPr="0098324B">
        <w:t>Length between 12.0 mm and 469.0</w:t>
      </w:r>
    </w:p>
    <w:p w14:paraId="3F5BBA97" w14:textId="77777777" w:rsidR="00F237A9" w:rsidRPr="0098324B" w:rsidRDefault="00F237A9" w:rsidP="00F237A9">
      <w:pPr>
        <w:pStyle w:val="ListParagraph"/>
        <w:numPr>
          <w:ilvl w:val="1"/>
          <w:numId w:val="29"/>
        </w:numPr>
        <w:spacing w:before="0" w:after="0"/>
      </w:pPr>
      <w:r w:rsidRPr="0098324B">
        <w:t>Consequence of failure distributed between minimum of $0.79 and maximum of $2.25MM</w:t>
      </w:r>
    </w:p>
    <w:p w14:paraId="3D121550" w14:textId="77777777" w:rsidR="00F237A9" w:rsidRPr="0098324B" w:rsidRDefault="00F237A9" w:rsidP="00F237A9">
      <w:pPr>
        <w:pStyle w:val="ListParagraph"/>
        <w:numPr>
          <w:ilvl w:val="1"/>
          <w:numId w:val="29"/>
        </w:numPr>
        <w:spacing w:before="0" w:after="0"/>
      </w:pPr>
      <w:r w:rsidRPr="0098324B">
        <w:t>Total length driven by Environmental: 267.65 meters.</w:t>
      </w:r>
    </w:p>
    <w:p w14:paraId="79C86B76" w14:textId="77777777" w:rsidR="00F237A9" w:rsidRPr="0098324B" w:rsidRDefault="00F237A9" w:rsidP="00F237A9">
      <w:pPr>
        <w:pStyle w:val="ListParagraph"/>
        <w:numPr>
          <w:ilvl w:val="1"/>
          <w:numId w:val="29"/>
        </w:numPr>
        <w:spacing w:before="0" w:after="0"/>
      </w:pPr>
      <w:r w:rsidRPr="0098324B">
        <w:t>Environmental Cost distributed between minimum of $0.56 and maximum of $1.97MM:</w:t>
      </w:r>
    </w:p>
    <w:p w14:paraId="18CF8010" w14:textId="77777777" w:rsidR="00F237A9" w:rsidRPr="0098324B" w:rsidRDefault="00F237A9" w:rsidP="00F237A9">
      <w:pPr>
        <w:pStyle w:val="ListParagraph"/>
        <w:numPr>
          <w:ilvl w:val="2"/>
          <w:numId w:val="29"/>
        </w:numPr>
        <w:spacing w:before="0" w:after="0"/>
      </w:pPr>
      <w:r w:rsidRPr="0098324B">
        <w:t>Leak cost between minimum of $0.11 and maximum of $0.11MM</w:t>
      </w:r>
    </w:p>
    <w:p w14:paraId="6B709264" w14:textId="77777777" w:rsidR="00F237A9" w:rsidRPr="0098324B" w:rsidRDefault="00F237A9" w:rsidP="00F237A9">
      <w:pPr>
        <w:pStyle w:val="ListParagraph"/>
        <w:numPr>
          <w:ilvl w:val="2"/>
          <w:numId w:val="29"/>
        </w:numPr>
        <w:spacing w:before="0" w:after="0"/>
      </w:pPr>
      <w:r w:rsidRPr="0098324B">
        <w:t>Leak spill volume between a minimum of 2144.81 and maximum of 2302.93 gallons</w:t>
      </w:r>
    </w:p>
    <w:p w14:paraId="58AD0974" w14:textId="77777777" w:rsidR="00F237A9" w:rsidRPr="0098324B" w:rsidRDefault="00F237A9" w:rsidP="00F237A9">
      <w:pPr>
        <w:pStyle w:val="ListParagraph"/>
        <w:numPr>
          <w:ilvl w:val="2"/>
          <w:numId w:val="29"/>
        </w:numPr>
        <w:spacing w:before="0" w:after="0"/>
      </w:pPr>
      <w:r w:rsidRPr="0098324B">
        <w:t>Rupture cost between minimum of $1.08 and maximum of $2.70MM</w:t>
      </w:r>
    </w:p>
    <w:p w14:paraId="01507C30" w14:textId="77777777" w:rsidR="00F237A9" w:rsidRPr="0098324B" w:rsidRDefault="00F237A9" w:rsidP="00F237A9">
      <w:pPr>
        <w:pStyle w:val="ListParagraph"/>
        <w:numPr>
          <w:ilvl w:val="2"/>
          <w:numId w:val="29"/>
        </w:numPr>
        <w:spacing w:before="0" w:after="0"/>
      </w:pPr>
      <w:r w:rsidRPr="0098324B">
        <w:t>Rupture spill volume is between a minimum of 21857.14 and maximum of 54951.93 gallons</w:t>
      </w:r>
    </w:p>
    <w:p w14:paraId="07B8F723" w14:textId="77777777" w:rsidR="00F237A9" w:rsidRPr="0098324B" w:rsidRDefault="00F237A9" w:rsidP="00F237A9">
      <w:pPr>
        <w:pStyle w:val="ListParagraph"/>
        <w:numPr>
          <w:ilvl w:val="2"/>
          <w:numId w:val="29"/>
        </w:numPr>
        <w:spacing w:before="0" w:after="0"/>
      </w:pPr>
      <w:r w:rsidRPr="0098324B">
        <w:t>Puncture cost between minimum of $3.47 and maximum of $3.72MM</w:t>
      </w:r>
    </w:p>
    <w:p w14:paraId="5DEDA7F2" w14:textId="77777777" w:rsidR="00F237A9" w:rsidRPr="0098324B" w:rsidRDefault="00F237A9" w:rsidP="00F237A9">
      <w:pPr>
        <w:pStyle w:val="ListParagraph"/>
        <w:numPr>
          <w:ilvl w:val="2"/>
          <w:numId w:val="29"/>
        </w:numPr>
        <w:spacing w:before="0" w:after="0"/>
      </w:pPr>
      <w:r w:rsidRPr="0098324B">
        <w:t>Puncture spill volume is between a minimum of 70473.43 and maximum of 75669.01 gallons</w:t>
      </w:r>
    </w:p>
    <w:p w14:paraId="0150D708" w14:textId="77777777" w:rsidR="00F237A9" w:rsidRPr="0098324B" w:rsidRDefault="00F237A9" w:rsidP="00F237A9">
      <w:pPr>
        <w:pStyle w:val="ListParagraph"/>
        <w:numPr>
          <w:ilvl w:val="2"/>
          <w:numId w:val="29"/>
        </w:numPr>
        <w:spacing w:before="0" w:after="0"/>
      </w:pPr>
      <w:r w:rsidRPr="0098324B">
        <w:t xml:space="preserve">Land use distributed as </w:t>
      </w:r>
    </w:p>
    <w:p w14:paraId="1555FD1D" w14:textId="77777777" w:rsidR="00F237A9" w:rsidRPr="0098324B" w:rsidRDefault="00F237A9" w:rsidP="00F237A9">
      <w:pPr>
        <w:pStyle w:val="ListParagraph"/>
        <w:numPr>
          <w:ilvl w:val="3"/>
          <w:numId w:val="29"/>
        </w:numPr>
        <w:spacing w:before="0" w:after="0"/>
      </w:pPr>
      <w:r w:rsidRPr="0098324B">
        <w:lastRenderedPageBreak/>
        <w:t>Agricultural: 267.65</w:t>
      </w:r>
    </w:p>
    <w:p w14:paraId="1EDC05A6" w14:textId="77777777" w:rsidR="00F237A9" w:rsidRPr="0098324B" w:rsidRDefault="00F237A9" w:rsidP="00F237A9">
      <w:pPr>
        <w:pStyle w:val="ListParagraph"/>
        <w:numPr>
          <w:ilvl w:val="0"/>
          <w:numId w:val="29"/>
        </w:numPr>
        <w:spacing w:before="0" w:after="0"/>
      </w:pPr>
      <w:r w:rsidRPr="0098324B">
        <w:t xml:space="preserve">"NPS6 Brookfield to Joffre </w:t>
      </w:r>
      <w:proofErr w:type="gramStart"/>
      <w:r w:rsidRPr="0098324B">
        <w:t>From</w:t>
      </w:r>
      <w:proofErr w:type="gramEnd"/>
      <w:r w:rsidRPr="0098324B">
        <w:t xml:space="preserve"> 15-20-38-25W4 To 15-17-39-26W4</w:t>
      </w:r>
    </w:p>
    <w:p w14:paraId="79D1748D" w14:textId="77777777" w:rsidR="00F237A9" w:rsidRPr="0098324B" w:rsidRDefault="00F237A9" w:rsidP="00F237A9">
      <w:pPr>
        <w:pStyle w:val="ListParagraph"/>
        <w:numPr>
          <w:ilvl w:val="1"/>
          <w:numId w:val="29"/>
        </w:numPr>
        <w:spacing w:before="0" w:after="0"/>
      </w:pPr>
      <w:r w:rsidRPr="0098324B">
        <w:t>Total Cumulative Length (m):</w:t>
      </w:r>
      <w:r w:rsidRPr="0098324B">
        <w:tab/>
        <w:t>261.35</w:t>
      </w:r>
    </w:p>
    <w:p w14:paraId="7371331A" w14:textId="77777777" w:rsidR="00F237A9" w:rsidRPr="0098324B" w:rsidRDefault="00F237A9" w:rsidP="00F237A9">
      <w:pPr>
        <w:pStyle w:val="ListParagraph"/>
        <w:numPr>
          <w:ilvl w:val="1"/>
          <w:numId w:val="29"/>
        </w:numPr>
        <w:spacing w:before="0" w:after="0"/>
      </w:pPr>
      <w:r w:rsidRPr="0098324B">
        <w:t>Likelihood of failure distributed between minimum of 1.348e-03 and maximum of 1.576e-01.</w:t>
      </w:r>
    </w:p>
    <w:p w14:paraId="58C26800" w14:textId="77777777" w:rsidR="00F237A9" w:rsidRPr="0098324B" w:rsidRDefault="00F237A9" w:rsidP="00F237A9">
      <w:pPr>
        <w:pStyle w:val="ListParagraph"/>
        <w:numPr>
          <w:ilvl w:val="2"/>
          <w:numId w:val="29"/>
        </w:numPr>
        <w:spacing w:before="0" w:after="0"/>
      </w:pPr>
      <w:r w:rsidRPr="0098324B">
        <w:t>ILI Date of 2016-04-21</w:t>
      </w:r>
    </w:p>
    <w:p w14:paraId="351CB612" w14:textId="77777777" w:rsidR="00F237A9" w:rsidRPr="0098324B" w:rsidRDefault="00F237A9" w:rsidP="00F237A9">
      <w:pPr>
        <w:pStyle w:val="ListParagraph"/>
        <w:numPr>
          <w:ilvl w:val="2"/>
          <w:numId w:val="29"/>
        </w:numPr>
        <w:spacing w:before="0" w:after="0"/>
      </w:pPr>
      <w:r w:rsidRPr="0098324B">
        <w:t>ILI tool of MFL/Geometry</w:t>
      </w:r>
    </w:p>
    <w:p w14:paraId="2981A3DC" w14:textId="77777777" w:rsidR="00F237A9" w:rsidRPr="0098324B" w:rsidRDefault="00F237A9" w:rsidP="00F237A9">
      <w:pPr>
        <w:pStyle w:val="ListParagraph"/>
        <w:numPr>
          <w:ilvl w:val="2"/>
          <w:numId w:val="29"/>
        </w:numPr>
        <w:spacing w:before="0" w:after="0"/>
      </w:pPr>
      <w:r w:rsidRPr="0098324B">
        <w:t>Anomalies identified 133.0</w:t>
      </w:r>
    </w:p>
    <w:p w14:paraId="6D780829" w14:textId="77777777" w:rsidR="00F237A9" w:rsidRPr="0098324B" w:rsidRDefault="00F237A9" w:rsidP="00F237A9">
      <w:pPr>
        <w:pStyle w:val="ListParagraph"/>
        <w:numPr>
          <w:ilvl w:val="2"/>
          <w:numId w:val="29"/>
        </w:numPr>
        <w:spacing w:before="0" w:after="0"/>
      </w:pPr>
      <w:r w:rsidRPr="0098324B">
        <w:t>Depth fraction between 0.1 and 0.44</w:t>
      </w:r>
    </w:p>
    <w:p w14:paraId="30DDF38C" w14:textId="77777777" w:rsidR="00F237A9" w:rsidRPr="0098324B" w:rsidRDefault="00F237A9" w:rsidP="00F237A9">
      <w:pPr>
        <w:pStyle w:val="ListParagraph"/>
        <w:numPr>
          <w:ilvl w:val="2"/>
          <w:numId w:val="29"/>
        </w:numPr>
        <w:spacing w:before="0" w:after="0"/>
      </w:pPr>
      <w:r w:rsidRPr="0098324B">
        <w:t>Length between 6.0 mm and 72.0</w:t>
      </w:r>
    </w:p>
    <w:p w14:paraId="4DD51601" w14:textId="77777777" w:rsidR="00F237A9" w:rsidRPr="0098324B" w:rsidRDefault="00F237A9" w:rsidP="00F237A9">
      <w:pPr>
        <w:pStyle w:val="ListParagraph"/>
        <w:numPr>
          <w:ilvl w:val="1"/>
          <w:numId w:val="29"/>
        </w:numPr>
        <w:spacing w:before="0" w:after="0"/>
      </w:pPr>
      <w:r w:rsidRPr="0098324B">
        <w:t>Consequence of failure distributed between minimum of $14.05 and maximum of $26.77MM</w:t>
      </w:r>
    </w:p>
    <w:p w14:paraId="02B9FD88" w14:textId="77777777" w:rsidR="00F237A9" w:rsidRPr="0098324B" w:rsidRDefault="00F237A9" w:rsidP="00F237A9">
      <w:pPr>
        <w:pStyle w:val="ListParagraph"/>
        <w:numPr>
          <w:ilvl w:val="1"/>
          <w:numId w:val="29"/>
        </w:numPr>
        <w:spacing w:before="0" w:after="0"/>
      </w:pPr>
      <w:r w:rsidRPr="0098324B">
        <w:t>Total length driven by Environmental: 261.35 meters.</w:t>
      </w:r>
    </w:p>
    <w:p w14:paraId="344003BA" w14:textId="77777777" w:rsidR="00F237A9" w:rsidRPr="0098324B" w:rsidRDefault="00F237A9" w:rsidP="00F237A9">
      <w:pPr>
        <w:pStyle w:val="ListParagraph"/>
        <w:numPr>
          <w:ilvl w:val="1"/>
          <w:numId w:val="29"/>
        </w:numPr>
        <w:spacing w:before="0" w:after="0"/>
      </w:pPr>
      <w:r w:rsidRPr="0098324B">
        <w:t>Environmental Cost distributed between minimum of $13.70 and maximum of $26.28MM:</w:t>
      </w:r>
    </w:p>
    <w:p w14:paraId="16DBCEB1" w14:textId="77777777" w:rsidR="00F237A9" w:rsidRPr="0098324B" w:rsidRDefault="00F237A9" w:rsidP="00F237A9">
      <w:pPr>
        <w:pStyle w:val="ListParagraph"/>
        <w:numPr>
          <w:ilvl w:val="2"/>
          <w:numId w:val="29"/>
        </w:numPr>
        <w:spacing w:before="0" w:after="0"/>
      </w:pPr>
      <w:r w:rsidRPr="0098324B">
        <w:t>Leak cost between minimum of $0.20 and maximum of $0.22MM</w:t>
      </w:r>
    </w:p>
    <w:p w14:paraId="099517CC" w14:textId="77777777" w:rsidR="00F237A9" w:rsidRPr="0098324B" w:rsidRDefault="00F237A9" w:rsidP="00F237A9">
      <w:pPr>
        <w:pStyle w:val="ListParagraph"/>
        <w:numPr>
          <w:ilvl w:val="2"/>
          <w:numId w:val="29"/>
        </w:numPr>
        <w:spacing w:before="0" w:after="0"/>
      </w:pPr>
      <w:r w:rsidRPr="0098324B">
        <w:t>Leak spill volume between a minimum of 1919.14 and maximum of 2102.02 gallons</w:t>
      </w:r>
    </w:p>
    <w:p w14:paraId="37BEA921" w14:textId="77777777" w:rsidR="00F237A9" w:rsidRPr="0098324B" w:rsidRDefault="00F237A9" w:rsidP="00F237A9">
      <w:pPr>
        <w:pStyle w:val="ListParagraph"/>
        <w:numPr>
          <w:ilvl w:val="2"/>
          <w:numId w:val="29"/>
        </w:numPr>
        <w:spacing w:before="0" w:after="0"/>
      </w:pPr>
      <w:r w:rsidRPr="0098324B">
        <w:t>Rupture cost between minimum of $57.60 and maximum of $63.09MM</w:t>
      </w:r>
    </w:p>
    <w:p w14:paraId="286B1D6C" w14:textId="77777777" w:rsidR="00F237A9" w:rsidRPr="0098324B" w:rsidRDefault="00F237A9" w:rsidP="00F237A9">
      <w:pPr>
        <w:pStyle w:val="ListParagraph"/>
        <w:numPr>
          <w:ilvl w:val="2"/>
          <w:numId w:val="29"/>
        </w:numPr>
        <w:spacing w:before="0" w:after="0"/>
      </w:pPr>
      <w:r w:rsidRPr="0098324B">
        <w:t>Rupture spill volume is between a minimum of 543432.51 and maximum of 595218.48 gallons</w:t>
      </w:r>
    </w:p>
    <w:p w14:paraId="3054882F" w14:textId="77777777" w:rsidR="00F237A9" w:rsidRPr="0098324B" w:rsidRDefault="00F237A9" w:rsidP="00F237A9">
      <w:pPr>
        <w:pStyle w:val="ListParagraph"/>
        <w:numPr>
          <w:ilvl w:val="2"/>
          <w:numId w:val="29"/>
        </w:numPr>
        <w:spacing w:before="0" w:after="0"/>
      </w:pPr>
      <w:r w:rsidRPr="0098324B">
        <w:t>Puncture cost between minimum of $6.68 and maximum of $7.32MM</w:t>
      </w:r>
    </w:p>
    <w:p w14:paraId="35F945A5" w14:textId="77777777" w:rsidR="00F237A9" w:rsidRPr="0098324B" w:rsidRDefault="00F237A9" w:rsidP="00F237A9">
      <w:pPr>
        <w:pStyle w:val="ListParagraph"/>
        <w:numPr>
          <w:ilvl w:val="2"/>
          <w:numId w:val="29"/>
        </w:numPr>
        <w:spacing w:before="0" w:after="0"/>
      </w:pPr>
      <w:r w:rsidRPr="0098324B">
        <w:t>Puncture spill volume is between a minimum of 63058.55 and maximum of 69067.66 gallons</w:t>
      </w:r>
    </w:p>
    <w:p w14:paraId="36F1AB3A" w14:textId="77777777" w:rsidR="00F237A9" w:rsidRPr="0098324B" w:rsidRDefault="00F237A9" w:rsidP="00F237A9">
      <w:pPr>
        <w:pStyle w:val="ListParagraph"/>
        <w:numPr>
          <w:ilvl w:val="2"/>
          <w:numId w:val="29"/>
        </w:numPr>
        <w:spacing w:before="0" w:after="0"/>
      </w:pPr>
      <w:r w:rsidRPr="0098324B">
        <w:t xml:space="preserve">Land use distributed as </w:t>
      </w:r>
    </w:p>
    <w:p w14:paraId="70429334" w14:textId="77777777" w:rsidR="00F237A9" w:rsidRPr="0098324B" w:rsidRDefault="00F237A9" w:rsidP="00F237A9">
      <w:pPr>
        <w:pStyle w:val="ListParagraph"/>
        <w:numPr>
          <w:ilvl w:val="3"/>
          <w:numId w:val="29"/>
        </w:numPr>
        <w:spacing w:before="0" w:after="0"/>
      </w:pPr>
      <w:r w:rsidRPr="0098324B">
        <w:t>Agricultural: 261.35</w:t>
      </w:r>
    </w:p>
    <w:p w14:paraId="45162881" w14:textId="77777777" w:rsidR="00F237A9" w:rsidRPr="0098324B" w:rsidRDefault="00F237A9" w:rsidP="00F237A9">
      <w:pPr>
        <w:pStyle w:val="ListParagraph"/>
        <w:numPr>
          <w:ilvl w:val="0"/>
          <w:numId w:val="29"/>
        </w:numPr>
        <w:spacing w:before="0" w:after="0"/>
      </w:pPr>
      <w:r w:rsidRPr="0098324B">
        <w:t>"SS-49 NPS 6</w:t>
      </w:r>
    </w:p>
    <w:p w14:paraId="7E1CA504" w14:textId="77777777" w:rsidR="00F237A9" w:rsidRPr="0098324B" w:rsidRDefault="00F237A9" w:rsidP="00F237A9">
      <w:pPr>
        <w:pStyle w:val="ListParagraph"/>
        <w:numPr>
          <w:ilvl w:val="1"/>
          <w:numId w:val="29"/>
        </w:numPr>
        <w:spacing w:before="0" w:after="0"/>
      </w:pPr>
      <w:r w:rsidRPr="0098324B">
        <w:t>Total Cumulative Length (m):</w:t>
      </w:r>
      <w:r w:rsidRPr="0098324B">
        <w:tab/>
        <w:t>239.92</w:t>
      </w:r>
    </w:p>
    <w:p w14:paraId="2BF38796" w14:textId="77777777" w:rsidR="00F237A9" w:rsidRPr="0098324B" w:rsidRDefault="00F237A9" w:rsidP="00F237A9">
      <w:pPr>
        <w:pStyle w:val="ListParagraph"/>
        <w:numPr>
          <w:ilvl w:val="1"/>
          <w:numId w:val="29"/>
        </w:numPr>
        <w:spacing w:before="0" w:after="0"/>
      </w:pPr>
      <w:r w:rsidRPr="0098324B">
        <w:t>Likelihood of failure distributed between minimum of 1.247e-03 and maximum of 2.915e-02.</w:t>
      </w:r>
    </w:p>
    <w:p w14:paraId="38A54628" w14:textId="77777777" w:rsidR="00F237A9" w:rsidRPr="0098324B" w:rsidRDefault="00F237A9" w:rsidP="00F237A9">
      <w:pPr>
        <w:pStyle w:val="ListParagraph"/>
        <w:numPr>
          <w:ilvl w:val="2"/>
          <w:numId w:val="29"/>
        </w:numPr>
        <w:spacing w:before="0" w:after="0"/>
      </w:pPr>
      <w:r w:rsidRPr="0098324B">
        <w:t>ILI Date of 2017-05-26</w:t>
      </w:r>
    </w:p>
    <w:p w14:paraId="37813D01" w14:textId="77777777" w:rsidR="00F237A9" w:rsidRPr="0098324B" w:rsidRDefault="00F237A9" w:rsidP="00F237A9">
      <w:pPr>
        <w:pStyle w:val="ListParagraph"/>
        <w:numPr>
          <w:ilvl w:val="2"/>
          <w:numId w:val="29"/>
        </w:numPr>
        <w:spacing w:before="0" w:after="0"/>
      </w:pPr>
      <w:r w:rsidRPr="0098324B">
        <w:t>ILI tool of MFL/Geometry</w:t>
      </w:r>
    </w:p>
    <w:p w14:paraId="740E2C59" w14:textId="77777777" w:rsidR="00F237A9" w:rsidRPr="0098324B" w:rsidRDefault="00F237A9" w:rsidP="00F237A9">
      <w:pPr>
        <w:pStyle w:val="ListParagraph"/>
        <w:numPr>
          <w:ilvl w:val="2"/>
          <w:numId w:val="29"/>
        </w:numPr>
        <w:spacing w:before="0" w:after="0"/>
      </w:pPr>
      <w:r w:rsidRPr="0098324B">
        <w:t>Anomalies identified 1612.0</w:t>
      </w:r>
    </w:p>
    <w:p w14:paraId="5EC83C21" w14:textId="77777777" w:rsidR="00F237A9" w:rsidRPr="0098324B" w:rsidRDefault="00F237A9" w:rsidP="00F237A9">
      <w:pPr>
        <w:pStyle w:val="ListParagraph"/>
        <w:numPr>
          <w:ilvl w:val="2"/>
          <w:numId w:val="29"/>
        </w:numPr>
        <w:spacing w:before="0" w:after="0"/>
      </w:pPr>
      <w:r w:rsidRPr="0098324B">
        <w:t>Depth fraction between 0.1 and 0.36</w:t>
      </w:r>
    </w:p>
    <w:p w14:paraId="42B7AA1C" w14:textId="77777777" w:rsidR="00F237A9" w:rsidRPr="0098324B" w:rsidRDefault="00F237A9" w:rsidP="00F237A9">
      <w:pPr>
        <w:pStyle w:val="ListParagraph"/>
        <w:numPr>
          <w:ilvl w:val="2"/>
          <w:numId w:val="29"/>
        </w:numPr>
        <w:spacing w:before="0" w:after="0"/>
      </w:pPr>
      <w:r w:rsidRPr="0098324B">
        <w:t>Length between 4.0 mm and 100.0</w:t>
      </w:r>
    </w:p>
    <w:p w14:paraId="1B05D222" w14:textId="77777777" w:rsidR="00F237A9" w:rsidRPr="0098324B" w:rsidRDefault="00F237A9" w:rsidP="00F237A9">
      <w:pPr>
        <w:pStyle w:val="ListParagraph"/>
        <w:numPr>
          <w:ilvl w:val="1"/>
          <w:numId w:val="29"/>
        </w:numPr>
        <w:spacing w:before="0" w:after="0"/>
      </w:pPr>
      <w:r w:rsidRPr="0098324B">
        <w:t>Consequence of failure distributed between minimum of $11.39 and maximum of $39.74MM</w:t>
      </w:r>
    </w:p>
    <w:p w14:paraId="495B33A6" w14:textId="77777777" w:rsidR="00F237A9" w:rsidRPr="0098324B" w:rsidRDefault="00F237A9" w:rsidP="00F237A9">
      <w:pPr>
        <w:pStyle w:val="ListParagraph"/>
        <w:numPr>
          <w:ilvl w:val="1"/>
          <w:numId w:val="29"/>
        </w:numPr>
        <w:spacing w:before="0" w:after="0"/>
      </w:pPr>
      <w:r w:rsidRPr="0098324B">
        <w:t>Total length driven by Environmental: 239.92 meters.</w:t>
      </w:r>
    </w:p>
    <w:p w14:paraId="4AD94437" w14:textId="77777777" w:rsidR="00F237A9" w:rsidRPr="0098324B" w:rsidRDefault="00F237A9" w:rsidP="00F237A9">
      <w:pPr>
        <w:pStyle w:val="ListParagraph"/>
        <w:numPr>
          <w:ilvl w:val="1"/>
          <w:numId w:val="29"/>
        </w:numPr>
        <w:spacing w:before="0" w:after="0"/>
      </w:pPr>
      <w:r w:rsidRPr="0098324B">
        <w:t>Environmental Cost distributed between minimum of $11.06 and maximum of $39.25MM:</w:t>
      </w:r>
    </w:p>
    <w:p w14:paraId="0C1AD4D0" w14:textId="77777777" w:rsidR="00F237A9" w:rsidRPr="0098324B" w:rsidRDefault="00F237A9" w:rsidP="00F237A9">
      <w:pPr>
        <w:pStyle w:val="ListParagraph"/>
        <w:numPr>
          <w:ilvl w:val="2"/>
          <w:numId w:val="29"/>
        </w:numPr>
        <w:spacing w:before="0" w:after="0"/>
      </w:pPr>
      <w:r w:rsidRPr="0098324B">
        <w:t>Leak cost between minimum of $0.19 and maximum of $0.33MM</w:t>
      </w:r>
    </w:p>
    <w:p w14:paraId="7C62F970" w14:textId="77777777" w:rsidR="00F237A9" w:rsidRPr="0098324B" w:rsidRDefault="00F237A9" w:rsidP="00F237A9">
      <w:pPr>
        <w:pStyle w:val="ListParagraph"/>
        <w:numPr>
          <w:ilvl w:val="2"/>
          <w:numId w:val="29"/>
        </w:numPr>
        <w:spacing w:before="0" w:after="0"/>
      </w:pPr>
      <w:r w:rsidRPr="0098324B">
        <w:t>Leak spill volume between a minimum of 1770.33 and maximum of 1831.09 gallons</w:t>
      </w:r>
    </w:p>
    <w:p w14:paraId="7C0841A2" w14:textId="77777777" w:rsidR="00F237A9" w:rsidRPr="0098324B" w:rsidRDefault="00F237A9" w:rsidP="00F237A9">
      <w:pPr>
        <w:pStyle w:val="ListParagraph"/>
        <w:numPr>
          <w:ilvl w:val="2"/>
          <w:numId w:val="29"/>
        </w:numPr>
        <w:spacing w:before="0" w:after="0"/>
      </w:pPr>
      <w:r w:rsidRPr="0098324B">
        <w:t>Rupture cost between minimum of $53.13 and maximum of $92.10MM</w:t>
      </w:r>
    </w:p>
    <w:p w14:paraId="63CADF1B" w14:textId="77777777" w:rsidR="00F237A9" w:rsidRPr="0098324B" w:rsidRDefault="00F237A9" w:rsidP="00F237A9">
      <w:pPr>
        <w:pStyle w:val="ListParagraph"/>
        <w:numPr>
          <w:ilvl w:val="2"/>
          <w:numId w:val="29"/>
        </w:numPr>
        <w:spacing w:before="0" w:after="0"/>
      </w:pPr>
      <w:r w:rsidRPr="0098324B">
        <w:t>Rupture spill volume is between a minimum of 501293.88 and maximum of 518498.98 gallons</w:t>
      </w:r>
    </w:p>
    <w:p w14:paraId="78DE075D" w14:textId="77777777" w:rsidR="00F237A9" w:rsidRPr="0098324B" w:rsidRDefault="00F237A9" w:rsidP="00F237A9">
      <w:pPr>
        <w:pStyle w:val="ListParagraph"/>
        <w:numPr>
          <w:ilvl w:val="2"/>
          <w:numId w:val="29"/>
        </w:numPr>
        <w:spacing w:before="0" w:after="0"/>
      </w:pPr>
      <w:r w:rsidRPr="0098324B">
        <w:t>Puncture cost between minimum of $6.17 and maximum of $10.69MM</w:t>
      </w:r>
    </w:p>
    <w:p w14:paraId="78CD84F3" w14:textId="77777777" w:rsidR="00F237A9" w:rsidRPr="0098324B" w:rsidRDefault="00F237A9" w:rsidP="00F237A9">
      <w:pPr>
        <w:pStyle w:val="ListParagraph"/>
        <w:numPr>
          <w:ilvl w:val="2"/>
          <w:numId w:val="29"/>
        </w:numPr>
        <w:spacing w:before="0" w:after="0"/>
      </w:pPr>
      <w:r w:rsidRPr="0098324B">
        <w:t>Puncture spill volume is between a minimum of 58168.89 and maximum of 60165.32 gallons</w:t>
      </w:r>
    </w:p>
    <w:p w14:paraId="7F725C61" w14:textId="77777777" w:rsidR="00F237A9" w:rsidRPr="0098324B" w:rsidRDefault="00F237A9" w:rsidP="00F237A9">
      <w:pPr>
        <w:pStyle w:val="ListParagraph"/>
        <w:numPr>
          <w:ilvl w:val="2"/>
          <w:numId w:val="29"/>
        </w:numPr>
        <w:spacing w:before="0" w:after="0"/>
      </w:pPr>
      <w:r w:rsidRPr="0098324B">
        <w:t xml:space="preserve">Land use distributed as </w:t>
      </w:r>
    </w:p>
    <w:p w14:paraId="614EEA0D" w14:textId="77777777" w:rsidR="00F237A9" w:rsidRPr="0098324B" w:rsidRDefault="00F237A9" w:rsidP="00F237A9">
      <w:pPr>
        <w:pStyle w:val="ListParagraph"/>
        <w:numPr>
          <w:ilvl w:val="3"/>
          <w:numId w:val="29"/>
        </w:numPr>
        <w:spacing w:before="0" w:after="0"/>
      </w:pPr>
      <w:r w:rsidRPr="0098324B">
        <w:t>Agricultural: 85.31</w:t>
      </w:r>
    </w:p>
    <w:p w14:paraId="2B75D575" w14:textId="77777777" w:rsidR="00F237A9" w:rsidRPr="0098324B" w:rsidRDefault="00F237A9" w:rsidP="00F237A9">
      <w:pPr>
        <w:pStyle w:val="ListParagraph"/>
        <w:numPr>
          <w:ilvl w:val="3"/>
          <w:numId w:val="29"/>
        </w:numPr>
        <w:spacing w:before="0" w:after="0"/>
      </w:pPr>
      <w:r w:rsidRPr="0098324B">
        <w:t>Remote: 144.42</w:t>
      </w:r>
    </w:p>
    <w:p w14:paraId="628AB016" w14:textId="77777777" w:rsidR="00F237A9" w:rsidRPr="0098324B" w:rsidRDefault="00F237A9" w:rsidP="00F237A9">
      <w:pPr>
        <w:pStyle w:val="ListParagraph"/>
        <w:numPr>
          <w:ilvl w:val="3"/>
          <w:numId w:val="29"/>
        </w:numPr>
        <w:spacing w:before="0" w:after="0"/>
      </w:pPr>
      <w:r w:rsidRPr="0098324B">
        <w:t>Water Course: 10.19</w:t>
      </w:r>
    </w:p>
    <w:p w14:paraId="7D9219E0" w14:textId="77777777" w:rsidR="00F237A9" w:rsidRPr="0098324B" w:rsidRDefault="00F237A9" w:rsidP="00F237A9">
      <w:pPr>
        <w:pStyle w:val="ListParagraph"/>
        <w:numPr>
          <w:ilvl w:val="0"/>
          <w:numId w:val="29"/>
        </w:numPr>
        <w:spacing w:before="0" w:after="0"/>
      </w:pPr>
      <w:r w:rsidRPr="0098324B">
        <w:lastRenderedPageBreak/>
        <w:t>"SS-11 NPS 6</w:t>
      </w:r>
    </w:p>
    <w:p w14:paraId="68F79711" w14:textId="77777777" w:rsidR="00F237A9" w:rsidRPr="0098324B" w:rsidRDefault="00F237A9" w:rsidP="00F237A9">
      <w:pPr>
        <w:pStyle w:val="ListParagraph"/>
        <w:numPr>
          <w:ilvl w:val="1"/>
          <w:numId w:val="29"/>
        </w:numPr>
        <w:spacing w:before="0" w:after="0"/>
      </w:pPr>
      <w:r w:rsidRPr="0098324B">
        <w:t>Total Cumulative Length (m):</w:t>
      </w:r>
      <w:r w:rsidRPr="0098324B">
        <w:tab/>
        <w:t>239.92</w:t>
      </w:r>
    </w:p>
    <w:p w14:paraId="7D6B4834" w14:textId="77777777" w:rsidR="00F237A9" w:rsidRPr="0098324B" w:rsidRDefault="00F237A9" w:rsidP="00F237A9">
      <w:pPr>
        <w:pStyle w:val="ListParagraph"/>
        <w:numPr>
          <w:ilvl w:val="1"/>
          <w:numId w:val="29"/>
        </w:numPr>
        <w:spacing w:before="0" w:after="0"/>
      </w:pPr>
      <w:r w:rsidRPr="0098324B">
        <w:t>Likelihood of failure distributed between minimum of 1.023e-03 and maximum of 5.485e-01.</w:t>
      </w:r>
    </w:p>
    <w:p w14:paraId="17BDFBB6" w14:textId="77777777" w:rsidR="00F237A9" w:rsidRPr="0098324B" w:rsidRDefault="00F237A9" w:rsidP="00F237A9">
      <w:pPr>
        <w:pStyle w:val="ListParagraph"/>
        <w:numPr>
          <w:ilvl w:val="2"/>
          <w:numId w:val="29"/>
        </w:numPr>
        <w:spacing w:before="0" w:after="0"/>
      </w:pPr>
      <w:r w:rsidRPr="0098324B">
        <w:t>ILI Date of 2017-05-24</w:t>
      </w:r>
    </w:p>
    <w:p w14:paraId="6E6E42AA" w14:textId="77777777" w:rsidR="00F237A9" w:rsidRPr="0098324B" w:rsidRDefault="00F237A9" w:rsidP="00F237A9">
      <w:pPr>
        <w:pStyle w:val="ListParagraph"/>
        <w:numPr>
          <w:ilvl w:val="2"/>
          <w:numId w:val="29"/>
        </w:numPr>
        <w:spacing w:before="0" w:after="0"/>
      </w:pPr>
      <w:r w:rsidRPr="0098324B">
        <w:t>ILI tool of MFL/Geometry</w:t>
      </w:r>
    </w:p>
    <w:p w14:paraId="170073E3" w14:textId="77777777" w:rsidR="00F237A9" w:rsidRPr="0098324B" w:rsidRDefault="00F237A9" w:rsidP="00F237A9">
      <w:pPr>
        <w:pStyle w:val="ListParagraph"/>
        <w:numPr>
          <w:ilvl w:val="2"/>
          <w:numId w:val="29"/>
        </w:numPr>
        <w:spacing w:before="0" w:after="0"/>
      </w:pPr>
      <w:r w:rsidRPr="0098324B">
        <w:t>Anomalies identified 686.0</w:t>
      </w:r>
    </w:p>
    <w:p w14:paraId="076A9652" w14:textId="77777777" w:rsidR="00F237A9" w:rsidRPr="0098324B" w:rsidRDefault="00F237A9" w:rsidP="00F237A9">
      <w:pPr>
        <w:pStyle w:val="ListParagraph"/>
        <w:numPr>
          <w:ilvl w:val="2"/>
          <w:numId w:val="29"/>
        </w:numPr>
        <w:spacing w:before="0" w:after="0"/>
      </w:pPr>
      <w:r w:rsidRPr="0098324B">
        <w:t>Depth fraction between 0.1 and 0.48</w:t>
      </w:r>
    </w:p>
    <w:p w14:paraId="1F158CE0" w14:textId="77777777" w:rsidR="00F237A9" w:rsidRPr="0098324B" w:rsidRDefault="00F237A9" w:rsidP="00F237A9">
      <w:pPr>
        <w:pStyle w:val="ListParagraph"/>
        <w:numPr>
          <w:ilvl w:val="2"/>
          <w:numId w:val="29"/>
        </w:numPr>
        <w:spacing w:before="0" w:after="0"/>
      </w:pPr>
      <w:r w:rsidRPr="0098324B">
        <w:t>Length between 4.0 mm and 352.0</w:t>
      </w:r>
    </w:p>
    <w:p w14:paraId="18CA32FC" w14:textId="77777777" w:rsidR="00F237A9" w:rsidRPr="0098324B" w:rsidRDefault="00F237A9" w:rsidP="00F237A9">
      <w:pPr>
        <w:pStyle w:val="ListParagraph"/>
        <w:numPr>
          <w:ilvl w:val="1"/>
          <w:numId w:val="29"/>
        </w:numPr>
        <w:spacing w:before="0" w:after="0"/>
      </w:pPr>
      <w:r w:rsidRPr="0098324B">
        <w:t>Consequence of failure distributed between minimum of $14.32 and maximum of $26.59MM</w:t>
      </w:r>
    </w:p>
    <w:p w14:paraId="2012BD93" w14:textId="77777777" w:rsidR="00F237A9" w:rsidRPr="0098324B" w:rsidRDefault="00F237A9" w:rsidP="00F237A9">
      <w:pPr>
        <w:pStyle w:val="ListParagraph"/>
        <w:numPr>
          <w:ilvl w:val="1"/>
          <w:numId w:val="29"/>
        </w:numPr>
        <w:spacing w:before="0" w:after="0"/>
      </w:pPr>
      <w:r w:rsidRPr="0098324B">
        <w:t>Total length driven by Environmental: 239.92 meters.</w:t>
      </w:r>
    </w:p>
    <w:p w14:paraId="09FF6395" w14:textId="77777777" w:rsidR="00F237A9" w:rsidRPr="0098324B" w:rsidRDefault="00F237A9" w:rsidP="00F237A9">
      <w:pPr>
        <w:pStyle w:val="ListParagraph"/>
        <w:numPr>
          <w:ilvl w:val="1"/>
          <w:numId w:val="29"/>
        </w:numPr>
        <w:spacing w:before="0" w:after="0"/>
      </w:pPr>
      <w:r w:rsidRPr="0098324B">
        <w:t>Environmental Cost distributed between minimum of $13.96 and maximum of $26.10MM:</w:t>
      </w:r>
    </w:p>
    <w:p w14:paraId="259C00EE" w14:textId="77777777" w:rsidR="00F237A9" w:rsidRPr="0098324B" w:rsidRDefault="00F237A9" w:rsidP="00F237A9">
      <w:pPr>
        <w:pStyle w:val="ListParagraph"/>
        <w:numPr>
          <w:ilvl w:val="2"/>
          <w:numId w:val="29"/>
        </w:numPr>
        <w:spacing w:before="0" w:after="0"/>
      </w:pPr>
      <w:r w:rsidRPr="0098324B">
        <w:t>Leak cost between minimum of $0.20 and maximum of $0.21MM</w:t>
      </w:r>
    </w:p>
    <w:p w14:paraId="6CDC6DF8" w14:textId="77777777" w:rsidR="00F237A9" w:rsidRPr="0098324B" w:rsidRDefault="00F237A9" w:rsidP="00F237A9">
      <w:pPr>
        <w:pStyle w:val="ListParagraph"/>
        <w:numPr>
          <w:ilvl w:val="2"/>
          <w:numId w:val="29"/>
        </w:numPr>
        <w:spacing w:before="0" w:after="0"/>
      </w:pPr>
      <w:r w:rsidRPr="0098324B">
        <w:t>Leak spill volume between a minimum of 1933.12 and maximum of 1958.94 gallons</w:t>
      </w:r>
    </w:p>
    <w:p w14:paraId="5F73B62F" w14:textId="77777777" w:rsidR="00F237A9" w:rsidRPr="0098324B" w:rsidRDefault="00F237A9" w:rsidP="00F237A9">
      <w:pPr>
        <w:pStyle w:val="ListParagraph"/>
        <w:numPr>
          <w:ilvl w:val="2"/>
          <w:numId w:val="29"/>
        </w:numPr>
        <w:spacing w:before="0" w:after="0"/>
      </w:pPr>
      <w:r w:rsidRPr="0098324B">
        <w:t>Rupture cost between minimum of $58.02 and maximum of $58.79MM</w:t>
      </w:r>
    </w:p>
    <w:p w14:paraId="752102E9" w14:textId="77777777" w:rsidR="00F237A9" w:rsidRPr="0098324B" w:rsidRDefault="00F237A9" w:rsidP="00F237A9">
      <w:pPr>
        <w:pStyle w:val="ListParagraph"/>
        <w:numPr>
          <w:ilvl w:val="2"/>
          <w:numId w:val="29"/>
        </w:numPr>
        <w:spacing w:before="0" w:after="0"/>
      </w:pPr>
      <w:r w:rsidRPr="0098324B">
        <w:t>Rupture spill volume is between a minimum of 547391.09 and maximum of 554702.8 gallons</w:t>
      </w:r>
    </w:p>
    <w:p w14:paraId="0E799CAF" w14:textId="77777777" w:rsidR="00F237A9" w:rsidRPr="0098324B" w:rsidRDefault="00F237A9" w:rsidP="00F237A9">
      <w:pPr>
        <w:pStyle w:val="ListParagraph"/>
        <w:numPr>
          <w:ilvl w:val="2"/>
          <w:numId w:val="29"/>
        </w:numPr>
        <w:spacing w:before="0" w:after="0"/>
      </w:pPr>
      <w:r w:rsidRPr="0098324B">
        <w:t>Puncture cost between minimum of $6.73 and maximum of $6.82MM</w:t>
      </w:r>
    </w:p>
    <w:p w14:paraId="6A7C98BF" w14:textId="77777777" w:rsidR="00F237A9" w:rsidRPr="0098324B" w:rsidRDefault="00F237A9" w:rsidP="00F237A9">
      <w:pPr>
        <w:pStyle w:val="ListParagraph"/>
        <w:numPr>
          <w:ilvl w:val="2"/>
          <w:numId w:val="29"/>
        </w:numPr>
        <w:spacing w:before="0" w:after="0"/>
      </w:pPr>
      <w:r w:rsidRPr="0098324B">
        <w:t>Puncture spill volume is between a minimum of 63517.89 and maximum of 64366.32 gallons</w:t>
      </w:r>
    </w:p>
    <w:p w14:paraId="48FCD9E9" w14:textId="77777777" w:rsidR="00F237A9" w:rsidRPr="0098324B" w:rsidRDefault="00F237A9" w:rsidP="00F237A9">
      <w:pPr>
        <w:pStyle w:val="ListParagraph"/>
        <w:numPr>
          <w:ilvl w:val="2"/>
          <w:numId w:val="29"/>
        </w:numPr>
        <w:spacing w:before="0" w:after="0"/>
      </w:pPr>
      <w:r w:rsidRPr="0098324B">
        <w:t xml:space="preserve">Land use distributed as </w:t>
      </w:r>
    </w:p>
    <w:p w14:paraId="2740A985" w14:textId="77777777" w:rsidR="00F237A9" w:rsidRPr="0098324B" w:rsidRDefault="00F237A9" w:rsidP="00F237A9">
      <w:pPr>
        <w:pStyle w:val="ListParagraph"/>
        <w:numPr>
          <w:ilvl w:val="3"/>
          <w:numId w:val="29"/>
        </w:numPr>
        <w:spacing w:before="0" w:after="0"/>
      </w:pPr>
      <w:r w:rsidRPr="0098324B">
        <w:t>Remote: 239.92</w:t>
      </w:r>
    </w:p>
    <w:p w14:paraId="76B4200A" w14:textId="77777777" w:rsidR="00F237A9" w:rsidRPr="0098324B" w:rsidRDefault="00F237A9" w:rsidP="00F237A9">
      <w:pPr>
        <w:pStyle w:val="ListParagraph"/>
        <w:numPr>
          <w:ilvl w:val="0"/>
          <w:numId w:val="29"/>
        </w:numPr>
        <w:spacing w:before="0" w:after="0"/>
      </w:pPr>
      <w:r w:rsidRPr="0098324B">
        <w:t>"NI-95 NPS 8</w:t>
      </w:r>
    </w:p>
    <w:p w14:paraId="773E1FD5" w14:textId="77777777" w:rsidR="00F237A9" w:rsidRPr="0098324B" w:rsidRDefault="00F237A9" w:rsidP="00F237A9">
      <w:pPr>
        <w:pStyle w:val="ListParagraph"/>
        <w:numPr>
          <w:ilvl w:val="1"/>
          <w:numId w:val="29"/>
        </w:numPr>
        <w:spacing w:before="0" w:after="0"/>
      </w:pPr>
      <w:r w:rsidRPr="0098324B">
        <w:t>Total Cumulative Length (m):</w:t>
      </w:r>
      <w:r w:rsidRPr="0098324B">
        <w:tab/>
        <w:t>217.94</w:t>
      </w:r>
    </w:p>
    <w:p w14:paraId="2558267E" w14:textId="77777777" w:rsidR="00F237A9" w:rsidRPr="0098324B" w:rsidRDefault="00F237A9" w:rsidP="00F237A9">
      <w:pPr>
        <w:pStyle w:val="ListParagraph"/>
        <w:numPr>
          <w:ilvl w:val="1"/>
          <w:numId w:val="29"/>
        </w:numPr>
        <w:spacing w:before="0" w:after="0"/>
      </w:pPr>
      <w:r w:rsidRPr="0098324B">
        <w:t>Likelihood of failure distributed between minimum of 3.843e-03 and maximum of 6.921e-01.</w:t>
      </w:r>
    </w:p>
    <w:p w14:paraId="41C969D8" w14:textId="77777777" w:rsidR="00F237A9" w:rsidRPr="0098324B" w:rsidRDefault="00F237A9" w:rsidP="00F237A9">
      <w:pPr>
        <w:pStyle w:val="ListParagraph"/>
        <w:numPr>
          <w:ilvl w:val="2"/>
          <w:numId w:val="29"/>
        </w:numPr>
        <w:spacing w:before="0" w:after="0"/>
      </w:pPr>
      <w:r w:rsidRPr="0098324B">
        <w:t>ILI Date of 2018-03-01</w:t>
      </w:r>
    </w:p>
    <w:p w14:paraId="66EE548A" w14:textId="77777777" w:rsidR="00F237A9" w:rsidRPr="0098324B" w:rsidRDefault="00F237A9" w:rsidP="00F237A9">
      <w:pPr>
        <w:pStyle w:val="ListParagraph"/>
        <w:numPr>
          <w:ilvl w:val="2"/>
          <w:numId w:val="29"/>
        </w:numPr>
        <w:spacing w:before="0" w:after="0"/>
      </w:pPr>
      <w:r w:rsidRPr="0098324B">
        <w:t>ILI tool of MFL/Geometry</w:t>
      </w:r>
    </w:p>
    <w:p w14:paraId="602E2080" w14:textId="77777777" w:rsidR="00F237A9" w:rsidRPr="0098324B" w:rsidRDefault="00F237A9" w:rsidP="00F237A9">
      <w:pPr>
        <w:pStyle w:val="ListParagraph"/>
        <w:numPr>
          <w:ilvl w:val="2"/>
          <w:numId w:val="29"/>
        </w:numPr>
        <w:spacing w:before="0" w:after="0"/>
      </w:pPr>
      <w:r w:rsidRPr="0098324B">
        <w:t>Anomalies identified 813.0</w:t>
      </w:r>
    </w:p>
    <w:p w14:paraId="64A1BDB1" w14:textId="77777777" w:rsidR="00F237A9" w:rsidRPr="0098324B" w:rsidRDefault="00F237A9" w:rsidP="00F237A9">
      <w:pPr>
        <w:pStyle w:val="ListParagraph"/>
        <w:numPr>
          <w:ilvl w:val="2"/>
          <w:numId w:val="29"/>
        </w:numPr>
        <w:spacing w:before="0" w:after="0"/>
      </w:pPr>
      <w:r w:rsidRPr="0098324B">
        <w:t>Depth fraction between 0.1 and 0.49</w:t>
      </w:r>
    </w:p>
    <w:p w14:paraId="2BF71E6C" w14:textId="77777777" w:rsidR="00F237A9" w:rsidRPr="0098324B" w:rsidRDefault="00F237A9" w:rsidP="00F237A9">
      <w:pPr>
        <w:pStyle w:val="ListParagraph"/>
        <w:numPr>
          <w:ilvl w:val="2"/>
          <w:numId w:val="29"/>
        </w:numPr>
        <w:spacing w:before="0" w:after="0"/>
      </w:pPr>
      <w:r w:rsidRPr="0098324B">
        <w:t>Length between 4.0 mm and 256.0</w:t>
      </w:r>
    </w:p>
    <w:p w14:paraId="4256D706" w14:textId="77777777" w:rsidR="00F237A9" w:rsidRPr="0098324B" w:rsidRDefault="00F237A9" w:rsidP="00F237A9">
      <w:pPr>
        <w:pStyle w:val="ListParagraph"/>
        <w:numPr>
          <w:ilvl w:val="1"/>
          <w:numId w:val="29"/>
        </w:numPr>
        <w:spacing w:before="0" w:after="0"/>
      </w:pPr>
      <w:r w:rsidRPr="0098324B">
        <w:t>Consequence of failure distributed between minimum of $20.02 and maximum of $41.35MM</w:t>
      </w:r>
    </w:p>
    <w:p w14:paraId="1883C717" w14:textId="77777777" w:rsidR="00F237A9" w:rsidRPr="0098324B" w:rsidRDefault="00F237A9" w:rsidP="00F237A9">
      <w:pPr>
        <w:pStyle w:val="ListParagraph"/>
        <w:numPr>
          <w:ilvl w:val="1"/>
          <w:numId w:val="29"/>
        </w:numPr>
        <w:spacing w:before="0" w:after="0"/>
      </w:pPr>
      <w:r w:rsidRPr="0098324B">
        <w:t>Total length driven by Environmental: 217.94 meters.</w:t>
      </w:r>
    </w:p>
    <w:p w14:paraId="127982E4" w14:textId="77777777" w:rsidR="00F237A9" w:rsidRPr="0098324B" w:rsidRDefault="00F237A9" w:rsidP="00F237A9">
      <w:pPr>
        <w:pStyle w:val="ListParagraph"/>
        <w:numPr>
          <w:ilvl w:val="1"/>
          <w:numId w:val="29"/>
        </w:numPr>
        <w:spacing w:before="0" w:after="0"/>
      </w:pPr>
      <w:r w:rsidRPr="0098324B">
        <w:t>Environmental Cost distributed between minimum of $19.57 and maximum of $40.69MM:</w:t>
      </w:r>
    </w:p>
    <w:p w14:paraId="5A9F2DE2" w14:textId="77777777" w:rsidR="00F237A9" w:rsidRPr="0098324B" w:rsidRDefault="00F237A9" w:rsidP="00F237A9">
      <w:pPr>
        <w:pStyle w:val="ListParagraph"/>
        <w:numPr>
          <w:ilvl w:val="2"/>
          <w:numId w:val="29"/>
        </w:numPr>
        <w:spacing w:before="0" w:after="0"/>
      </w:pPr>
      <w:r w:rsidRPr="0098324B">
        <w:t>Leak cost between minimum of $0.19 and maximum of $0.19MM</w:t>
      </w:r>
    </w:p>
    <w:p w14:paraId="27B014C4" w14:textId="77777777" w:rsidR="00F237A9" w:rsidRPr="0098324B" w:rsidRDefault="00F237A9" w:rsidP="00F237A9">
      <w:pPr>
        <w:pStyle w:val="ListParagraph"/>
        <w:numPr>
          <w:ilvl w:val="2"/>
          <w:numId w:val="29"/>
        </w:numPr>
        <w:spacing w:before="0" w:after="0"/>
      </w:pPr>
      <w:r w:rsidRPr="0098324B">
        <w:t>Leak spill volume between a minimum of 1797.99 and maximum of 1810.77 gallons</w:t>
      </w:r>
    </w:p>
    <w:p w14:paraId="291958A1" w14:textId="77777777" w:rsidR="00F237A9" w:rsidRPr="0098324B" w:rsidRDefault="00F237A9" w:rsidP="00F237A9">
      <w:pPr>
        <w:pStyle w:val="ListParagraph"/>
        <w:numPr>
          <w:ilvl w:val="2"/>
          <w:numId w:val="29"/>
        </w:numPr>
        <w:spacing w:before="0" w:after="0"/>
      </w:pPr>
      <w:r w:rsidRPr="0098324B">
        <w:t>Rupture cost between minimum of $91.46 and maximum of $92.11MM</w:t>
      </w:r>
    </w:p>
    <w:p w14:paraId="4C69DF85" w14:textId="77777777" w:rsidR="00F237A9" w:rsidRPr="0098324B" w:rsidRDefault="00F237A9" w:rsidP="00F237A9">
      <w:pPr>
        <w:pStyle w:val="ListParagraph"/>
        <w:numPr>
          <w:ilvl w:val="2"/>
          <w:numId w:val="29"/>
        </w:numPr>
        <w:spacing w:before="0" w:after="0"/>
      </w:pPr>
      <w:r w:rsidRPr="0098324B">
        <w:t>Rupture spill volume is between a minimum of 862925.14 and maximum of 869059.11 gallons</w:t>
      </w:r>
    </w:p>
    <w:p w14:paraId="14B0D2A7" w14:textId="77777777" w:rsidR="00F237A9" w:rsidRPr="0098324B" w:rsidRDefault="00F237A9" w:rsidP="00F237A9">
      <w:pPr>
        <w:pStyle w:val="ListParagraph"/>
        <w:numPr>
          <w:ilvl w:val="2"/>
          <w:numId w:val="29"/>
        </w:numPr>
        <w:spacing w:before="0" w:after="0"/>
      </w:pPr>
      <w:r w:rsidRPr="0098324B">
        <w:t>Puncture cost between minimum of $6.26 and maximum of $6.31MM</w:t>
      </w:r>
    </w:p>
    <w:p w14:paraId="5E8E0245" w14:textId="77777777" w:rsidR="00F237A9" w:rsidRPr="0098324B" w:rsidRDefault="00F237A9" w:rsidP="00F237A9">
      <w:pPr>
        <w:pStyle w:val="ListParagraph"/>
        <w:numPr>
          <w:ilvl w:val="2"/>
          <w:numId w:val="29"/>
        </w:numPr>
        <w:spacing w:before="0" w:after="0"/>
      </w:pPr>
      <w:r w:rsidRPr="0098324B">
        <w:t>Puncture spill volume is between a minimum of 59077.9 and maximum of 59497.84 gallons</w:t>
      </w:r>
    </w:p>
    <w:p w14:paraId="08F9F45A" w14:textId="77777777" w:rsidR="00F237A9" w:rsidRPr="0098324B" w:rsidRDefault="00F237A9" w:rsidP="00F237A9">
      <w:pPr>
        <w:pStyle w:val="ListParagraph"/>
        <w:numPr>
          <w:ilvl w:val="2"/>
          <w:numId w:val="29"/>
        </w:numPr>
        <w:spacing w:before="0" w:after="0"/>
      </w:pPr>
      <w:r w:rsidRPr="0098324B">
        <w:t xml:space="preserve">Land use distributed as </w:t>
      </w:r>
    </w:p>
    <w:p w14:paraId="781FC7A8" w14:textId="77777777" w:rsidR="00F237A9" w:rsidRPr="0098324B" w:rsidRDefault="00F237A9" w:rsidP="00F237A9">
      <w:pPr>
        <w:pStyle w:val="ListParagraph"/>
        <w:numPr>
          <w:ilvl w:val="3"/>
          <w:numId w:val="29"/>
        </w:numPr>
        <w:spacing w:before="0" w:after="0"/>
      </w:pPr>
      <w:r w:rsidRPr="0098324B">
        <w:t>Agricultural: 217.94</w:t>
      </w:r>
    </w:p>
    <w:p w14:paraId="763B6340" w14:textId="77777777" w:rsidR="00F237A9" w:rsidRPr="0098324B" w:rsidRDefault="00F237A9" w:rsidP="00F237A9">
      <w:pPr>
        <w:pStyle w:val="ListParagraph"/>
        <w:numPr>
          <w:ilvl w:val="0"/>
          <w:numId w:val="29"/>
        </w:numPr>
        <w:spacing w:before="0" w:after="0"/>
      </w:pPr>
      <w:r w:rsidRPr="0098324B">
        <w:t>"CRIMSON LAKE TO 10-33 NPS 4</w:t>
      </w:r>
    </w:p>
    <w:p w14:paraId="5F5B8BC1" w14:textId="77777777" w:rsidR="00F237A9" w:rsidRPr="0098324B" w:rsidRDefault="00F237A9" w:rsidP="00F237A9">
      <w:pPr>
        <w:pStyle w:val="ListParagraph"/>
        <w:numPr>
          <w:ilvl w:val="1"/>
          <w:numId w:val="29"/>
        </w:numPr>
        <w:spacing w:before="0" w:after="0"/>
      </w:pPr>
      <w:r w:rsidRPr="0098324B">
        <w:t>Total Cumulative Length (m):</w:t>
      </w:r>
      <w:r w:rsidRPr="0098324B">
        <w:tab/>
        <w:t>125.79</w:t>
      </w:r>
    </w:p>
    <w:p w14:paraId="560D4E8B" w14:textId="77777777" w:rsidR="00F237A9" w:rsidRPr="0098324B" w:rsidRDefault="00F237A9" w:rsidP="00F237A9">
      <w:pPr>
        <w:pStyle w:val="ListParagraph"/>
        <w:numPr>
          <w:ilvl w:val="1"/>
          <w:numId w:val="29"/>
        </w:numPr>
        <w:spacing w:before="0" w:after="0"/>
      </w:pPr>
      <w:r w:rsidRPr="0098324B">
        <w:lastRenderedPageBreak/>
        <w:t>Likelihood of failure distributed between minimum of 1.393e-03 and maximum of 7.005e-02.</w:t>
      </w:r>
    </w:p>
    <w:p w14:paraId="578B05C2" w14:textId="77777777" w:rsidR="00F237A9" w:rsidRPr="0098324B" w:rsidRDefault="00F237A9" w:rsidP="00F237A9">
      <w:pPr>
        <w:pStyle w:val="ListParagraph"/>
        <w:numPr>
          <w:ilvl w:val="2"/>
          <w:numId w:val="29"/>
        </w:numPr>
        <w:spacing w:before="0" w:after="0"/>
      </w:pPr>
      <w:r w:rsidRPr="0098324B">
        <w:t>ILI Date of 2016-02-23</w:t>
      </w:r>
    </w:p>
    <w:p w14:paraId="0B68C676" w14:textId="77777777" w:rsidR="00F237A9" w:rsidRPr="0098324B" w:rsidRDefault="00F237A9" w:rsidP="00F237A9">
      <w:pPr>
        <w:pStyle w:val="ListParagraph"/>
        <w:numPr>
          <w:ilvl w:val="2"/>
          <w:numId w:val="29"/>
        </w:numPr>
        <w:spacing w:before="0" w:after="0"/>
      </w:pPr>
      <w:r w:rsidRPr="0098324B">
        <w:t>ILI tool of MFL/Geometry</w:t>
      </w:r>
    </w:p>
    <w:p w14:paraId="4D924E52" w14:textId="77777777" w:rsidR="00F237A9" w:rsidRPr="0098324B" w:rsidRDefault="00F237A9" w:rsidP="00F237A9">
      <w:pPr>
        <w:pStyle w:val="ListParagraph"/>
        <w:numPr>
          <w:ilvl w:val="2"/>
          <w:numId w:val="29"/>
        </w:numPr>
        <w:spacing w:before="0" w:after="0"/>
      </w:pPr>
      <w:r w:rsidRPr="0098324B">
        <w:t>Anomalies identified 144.0</w:t>
      </w:r>
    </w:p>
    <w:p w14:paraId="00D37523" w14:textId="77777777" w:rsidR="00F237A9" w:rsidRPr="0098324B" w:rsidRDefault="00F237A9" w:rsidP="00F237A9">
      <w:pPr>
        <w:pStyle w:val="ListParagraph"/>
        <w:numPr>
          <w:ilvl w:val="2"/>
          <w:numId w:val="29"/>
        </w:numPr>
        <w:spacing w:before="0" w:after="0"/>
      </w:pPr>
      <w:r w:rsidRPr="0098324B">
        <w:t>Depth fraction between 0.11 and 0.45</w:t>
      </w:r>
    </w:p>
    <w:p w14:paraId="4B416EEB" w14:textId="77777777" w:rsidR="00F237A9" w:rsidRPr="0098324B" w:rsidRDefault="00F237A9" w:rsidP="00F237A9">
      <w:pPr>
        <w:pStyle w:val="ListParagraph"/>
        <w:numPr>
          <w:ilvl w:val="2"/>
          <w:numId w:val="29"/>
        </w:numPr>
        <w:spacing w:before="0" w:after="0"/>
      </w:pPr>
      <w:r w:rsidRPr="0098324B">
        <w:t>Length between 4.0 mm and 80.0</w:t>
      </w:r>
    </w:p>
    <w:p w14:paraId="284917D9" w14:textId="77777777" w:rsidR="00F237A9" w:rsidRPr="0098324B" w:rsidRDefault="00F237A9" w:rsidP="00F237A9">
      <w:pPr>
        <w:pStyle w:val="ListParagraph"/>
        <w:numPr>
          <w:ilvl w:val="1"/>
          <w:numId w:val="29"/>
        </w:numPr>
        <w:spacing w:before="0" w:after="0"/>
      </w:pPr>
      <w:r w:rsidRPr="0098324B">
        <w:t>Consequence of failure distributed between minimum of $5.84 and maximum of $13.95MM</w:t>
      </w:r>
    </w:p>
    <w:p w14:paraId="1724A30C" w14:textId="77777777" w:rsidR="00F237A9" w:rsidRPr="0098324B" w:rsidRDefault="00F237A9" w:rsidP="00F237A9">
      <w:pPr>
        <w:pStyle w:val="ListParagraph"/>
        <w:numPr>
          <w:ilvl w:val="1"/>
          <w:numId w:val="29"/>
        </w:numPr>
        <w:spacing w:before="0" w:after="0"/>
      </w:pPr>
      <w:r w:rsidRPr="0098324B">
        <w:t>Total length driven by Environmental: 125.79 meters.</w:t>
      </w:r>
    </w:p>
    <w:p w14:paraId="738FB436" w14:textId="77777777" w:rsidR="00F237A9" w:rsidRPr="0098324B" w:rsidRDefault="00F237A9" w:rsidP="00F237A9">
      <w:pPr>
        <w:pStyle w:val="ListParagraph"/>
        <w:numPr>
          <w:ilvl w:val="1"/>
          <w:numId w:val="29"/>
        </w:numPr>
        <w:spacing w:before="0" w:after="0"/>
      </w:pPr>
      <w:r w:rsidRPr="0098324B">
        <w:t>Environmental Cost distributed between minimum of $5.57 and maximum of $11.61MM:</w:t>
      </w:r>
    </w:p>
    <w:p w14:paraId="6B0165F0" w14:textId="77777777" w:rsidR="00F237A9" w:rsidRPr="0098324B" w:rsidRDefault="00F237A9" w:rsidP="00F237A9">
      <w:pPr>
        <w:pStyle w:val="ListParagraph"/>
        <w:numPr>
          <w:ilvl w:val="2"/>
          <w:numId w:val="29"/>
        </w:numPr>
        <w:spacing w:before="0" w:after="0"/>
      </w:pPr>
      <w:r w:rsidRPr="0098324B">
        <w:t>Leak cost between minimum of $0.18 and maximum of $0.32MM</w:t>
      </w:r>
    </w:p>
    <w:p w14:paraId="2FB09ECD" w14:textId="77777777" w:rsidR="00F237A9" w:rsidRPr="0098324B" w:rsidRDefault="00F237A9" w:rsidP="00F237A9">
      <w:pPr>
        <w:pStyle w:val="ListParagraph"/>
        <w:numPr>
          <w:ilvl w:val="2"/>
          <w:numId w:val="29"/>
        </w:numPr>
        <w:spacing w:before="0" w:after="0"/>
      </w:pPr>
      <w:r w:rsidRPr="0098324B">
        <w:t>Leak spill volume between a minimum of 1705.83 and maximum of 1909.12 gallons</w:t>
      </w:r>
    </w:p>
    <w:p w14:paraId="25C8E6A1" w14:textId="77777777" w:rsidR="00F237A9" w:rsidRPr="0098324B" w:rsidRDefault="00F237A9" w:rsidP="00F237A9">
      <w:pPr>
        <w:pStyle w:val="ListParagraph"/>
        <w:numPr>
          <w:ilvl w:val="2"/>
          <w:numId w:val="29"/>
        </w:numPr>
        <w:spacing w:before="0" w:after="0"/>
      </w:pPr>
      <w:r w:rsidRPr="0098324B">
        <w:t>Rupture cost between minimum of $23.62 and maximum of $41.39MM</w:t>
      </w:r>
    </w:p>
    <w:p w14:paraId="27448542" w14:textId="77777777" w:rsidR="00F237A9" w:rsidRPr="0098324B" w:rsidRDefault="00F237A9" w:rsidP="00F237A9">
      <w:pPr>
        <w:pStyle w:val="ListParagraph"/>
        <w:numPr>
          <w:ilvl w:val="2"/>
          <w:numId w:val="29"/>
        </w:numPr>
        <w:spacing w:before="0" w:after="0"/>
      </w:pPr>
      <w:r w:rsidRPr="0098324B">
        <w:t>Rupture spill volume is between a minimum of 222858.4 and maximum of 249416.5 gallons</w:t>
      </w:r>
    </w:p>
    <w:p w14:paraId="0AB8F57E" w14:textId="77777777" w:rsidR="00F237A9" w:rsidRPr="0098324B" w:rsidRDefault="00F237A9" w:rsidP="00F237A9">
      <w:pPr>
        <w:pStyle w:val="ListParagraph"/>
        <w:numPr>
          <w:ilvl w:val="2"/>
          <w:numId w:val="29"/>
        </w:numPr>
        <w:spacing w:before="0" w:after="0"/>
      </w:pPr>
      <w:r w:rsidRPr="0098324B">
        <w:t>Puncture cost between minimum of $5.94 and maximum of $10.41MM</w:t>
      </w:r>
    </w:p>
    <w:p w14:paraId="74AEA54F" w14:textId="77777777" w:rsidR="00F237A9" w:rsidRPr="0098324B" w:rsidRDefault="00F237A9" w:rsidP="00F237A9">
      <w:pPr>
        <w:pStyle w:val="ListParagraph"/>
        <w:numPr>
          <w:ilvl w:val="2"/>
          <w:numId w:val="29"/>
        </w:numPr>
        <w:spacing w:before="0" w:after="0"/>
      </w:pPr>
      <w:r w:rsidRPr="0098324B">
        <w:t>Puncture spill volume is between a minimum of 56049.8 and maximum of 62729.27 gallons</w:t>
      </w:r>
    </w:p>
    <w:p w14:paraId="6B08ACED" w14:textId="77777777" w:rsidR="00F237A9" w:rsidRPr="0098324B" w:rsidRDefault="00F237A9" w:rsidP="00F237A9">
      <w:pPr>
        <w:pStyle w:val="ListParagraph"/>
        <w:numPr>
          <w:ilvl w:val="2"/>
          <w:numId w:val="29"/>
        </w:numPr>
        <w:spacing w:before="0" w:after="0"/>
      </w:pPr>
      <w:r w:rsidRPr="0098324B">
        <w:t xml:space="preserve">Land use distributed as </w:t>
      </w:r>
    </w:p>
    <w:p w14:paraId="46DEE939" w14:textId="77777777" w:rsidR="00F237A9" w:rsidRPr="0098324B" w:rsidRDefault="00F237A9" w:rsidP="00F237A9">
      <w:pPr>
        <w:pStyle w:val="ListParagraph"/>
        <w:numPr>
          <w:ilvl w:val="3"/>
          <w:numId w:val="29"/>
        </w:numPr>
        <w:spacing w:before="0" w:after="0"/>
      </w:pPr>
      <w:r w:rsidRPr="0098324B">
        <w:t>Forested: 122.19</w:t>
      </w:r>
    </w:p>
    <w:p w14:paraId="70A6038D" w14:textId="77777777" w:rsidR="00F237A9" w:rsidRPr="0098324B" w:rsidRDefault="00F237A9" w:rsidP="00F237A9">
      <w:pPr>
        <w:pStyle w:val="ListParagraph"/>
        <w:numPr>
          <w:ilvl w:val="3"/>
          <w:numId w:val="29"/>
        </w:numPr>
        <w:spacing w:before="0" w:after="0"/>
      </w:pPr>
      <w:r w:rsidRPr="0098324B">
        <w:t>Water Course: 3.61</w:t>
      </w:r>
    </w:p>
    <w:p w14:paraId="2BE31BE1" w14:textId="77777777" w:rsidR="00F237A9" w:rsidRPr="0098324B" w:rsidRDefault="00F237A9" w:rsidP="00F237A9">
      <w:pPr>
        <w:pStyle w:val="ListParagraph"/>
        <w:numPr>
          <w:ilvl w:val="0"/>
          <w:numId w:val="29"/>
        </w:numPr>
        <w:spacing w:before="0" w:after="0"/>
      </w:pPr>
      <w:r w:rsidRPr="0098324B">
        <w:t>"SECT 7 MANSON TO RAPID CITY NPS 6</w:t>
      </w:r>
    </w:p>
    <w:p w14:paraId="42B150B1" w14:textId="77777777" w:rsidR="00F237A9" w:rsidRPr="0098324B" w:rsidRDefault="00F237A9" w:rsidP="00F237A9">
      <w:pPr>
        <w:pStyle w:val="ListParagraph"/>
        <w:numPr>
          <w:ilvl w:val="1"/>
          <w:numId w:val="29"/>
        </w:numPr>
        <w:spacing w:before="0" w:after="0"/>
      </w:pPr>
      <w:r w:rsidRPr="0098324B">
        <w:t>Total Cumulative Length (m):</w:t>
      </w:r>
      <w:r w:rsidRPr="0098324B">
        <w:tab/>
        <w:t>119.99</w:t>
      </w:r>
    </w:p>
    <w:p w14:paraId="27717ADB" w14:textId="77777777" w:rsidR="00F237A9" w:rsidRPr="0098324B" w:rsidRDefault="00F237A9" w:rsidP="00F237A9">
      <w:pPr>
        <w:pStyle w:val="ListParagraph"/>
        <w:numPr>
          <w:ilvl w:val="1"/>
          <w:numId w:val="29"/>
        </w:numPr>
        <w:spacing w:before="0" w:after="0"/>
      </w:pPr>
      <w:r w:rsidRPr="0098324B">
        <w:t>Likelihood of failure distributed between minimum of 1.063e-02 and maximum of 7.817e-02.</w:t>
      </w:r>
    </w:p>
    <w:p w14:paraId="4782F442" w14:textId="77777777" w:rsidR="00F237A9" w:rsidRPr="0098324B" w:rsidRDefault="00F237A9" w:rsidP="00F237A9">
      <w:pPr>
        <w:pStyle w:val="ListParagraph"/>
        <w:numPr>
          <w:ilvl w:val="2"/>
          <w:numId w:val="29"/>
        </w:numPr>
        <w:spacing w:before="0" w:after="0"/>
      </w:pPr>
      <w:r w:rsidRPr="0098324B">
        <w:t>ILI Date of 2016-03-01</w:t>
      </w:r>
    </w:p>
    <w:p w14:paraId="05E15382" w14:textId="77777777" w:rsidR="00F237A9" w:rsidRPr="0098324B" w:rsidRDefault="00F237A9" w:rsidP="00F237A9">
      <w:pPr>
        <w:pStyle w:val="ListParagraph"/>
        <w:numPr>
          <w:ilvl w:val="2"/>
          <w:numId w:val="29"/>
        </w:numPr>
        <w:spacing w:before="0" w:after="0"/>
      </w:pPr>
      <w:r w:rsidRPr="0098324B">
        <w:t>ILI tool of MFL</w:t>
      </w:r>
    </w:p>
    <w:p w14:paraId="304D594D" w14:textId="77777777" w:rsidR="00F237A9" w:rsidRPr="0098324B" w:rsidRDefault="00F237A9" w:rsidP="00F237A9">
      <w:pPr>
        <w:pStyle w:val="ListParagraph"/>
        <w:numPr>
          <w:ilvl w:val="2"/>
          <w:numId w:val="29"/>
        </w:numPr>
        <w:spacing w:before="0" w:after="0"/>
      </w:pPr>
      <w:r w:rsidRPr="0098324B">
        <w:t>Anomalies identified 8.0</w:t>
      </w:r>
    </w:p>
    <w:p w14:paraId="2267A5DB" w14:textId="77777777" w:rsidR="00F237A9" w:rsidRPr="0098324B" w:rsidRDefault="00F237A9" w:rsidP="00F237A9">
      <w:pPr>
        <w:pStyle w:val="ListParagraph"/>
        <w:numPr>
          <w:ilvl w:val="2"/>
          <w:numId w:val="29"/>
        </w:numPr>
        <w:spacing w:before="0" w:after="0"/>
      </w:pPr>
      <w:r w:rsidRPr="0098324B">
        <w:t>Depth fraction between 0.13 and 0.48</w:t>
      </w:r>
    </w:p>
    <w:p w14:paraId="7D5295F3" w14:textId="77777777" w:rsidR="00F237A9" w:rsidRPr="0098324B" w:rsidRDefault="00F237A9" w:rsidP="00F237A9">
      <w:pPr>
        <w:pStyle w:val="ListParagraph"/>
        <w:numPr>
          <w:ilvl w:val="2"/>
          <w:numId w:val="29"/>
        </w:numPr>
        <w:spacing w:before="0" w:after="0"/>
      </w:pPr>
      <w:r w:rsidRPr="0098324B">
        <w:t>Length between 13.46 mm and 115.94</w:t>
      </w:r>
    </w:p>
    <w:p w14:paraId="644F91D9" w14:textId="77777777" w:rsidR="00F237A9" w:rsidRPr="0098324B" w:rsidRDefault="00F237A9" w:rsidP="00F237A9">
      <w:pPr>
        <w:pStyle w:val="ListParagraph"/>
        <w:numPr>
          <w:ilvl w:val="1"/>
          <w:numId w:val="29"/>
        </w:numPr>
        <w:spacing w:before="0" w:after="0"/>
      </w:pPr>
      <w:r w:rsidRPr="0098324B">
        <w:t>Consequence of failure distributed between minimum of $3.52 and maximum of $5.21MM</w:t>
      </w:r>
    </w:p>
    <w:p w14:paraId="5B9B145D" w14:textId="77777777" w:rsidR="00F237A9" w:rsidRPr="0098324B" w:rsidRDefault="00F237A9" w:rsidP="00F237A9">
      <w:pPr>
        <w:pStyle w:val="ListParagraph"/>
        <w:numPr>
          <w:ilvl w:val="1"/>
          <w:numId w:val="29"/>
        </w:numPr>
        <w:spacing w:before="0" w:after="0"/>
      </w:pPr>
      <w:r w:rsidRPr="0098324B">
        <w:t>Total length driven by Economic Loss: 119.99 meters.</w:t>
      </w:r>
    </w:p>
    <w:p w14:paraId="67690827" w14:textId="77777777" w:rsidR="00F237A9" w:rsidRPr="0098324B" w:rsidRDefault="00F237A9" w:rsidP="00F237A9">
      <w:pPr>
        <w:pStyle w:val="ListParagraph"/>
        <w:numPr>
          <w:ilvl w:val="1"/>
          <w:numId w:val="29"/>
        </w:numPr>
        <w:spacing w:before="0" w:after="0"/>
      </w:pPr>
      <w:r w:rsidRPr="0098324B">
        <w:t>Economic Loss Cost distributed between minimum of $3.52 and maximum of $5.21MM:</w:t>
      </w:r>
    </w:p>
    <w:p w14:paraId="436AAE3D" w14:textId="77777777" w:rsidR="00F237A9" w:rsidRPr="0098324B" w:rsidRDefault="00F237A9" w:rsidP="00F237A9">
      <w:pPr>
        <w:pStyle w:val="ListParagraph"/>
        <w:numPr>
          <w:ilvl w:val="2"/>
          <w:numId w:val="29"/>
        </w:numPr>
        <w:spacing w:before="0" w:after="0"/>
      </w:pPr>
      <w:r w:rsidRPr="0098324B">
        <w:t>Repair costs between minimum of $11,500.00 and maximum of $11,500.00.</w:t>
      </w:r>
    </w:p>
    <w:p w14:paraId="6EAB2D7A" w14:textId="77777777" w:rsidR="00F237A9" w:rsidRPr="0098324B" w:rsidRDefault="00F237A9" w:rsidP="00F237A9">
      <w:pPr>
        <w:pStyle w:val="ListParagraph"/>
        <w:numPr>
          <w:ilvl w:val="2"/>
          <w:numId w:val="29"/>
        </w:numPr>
        <w:spacing w:before="0" w:after="0"/>
      </w:pPr>
      <w:r w:rsidRPr="0098324B">
        <w:t>Outage losses between minimum of $200,000.00 and maximum of $200,000.00.</w:t>
      </w:r>
    </w:p>
    <w:p w14:paraId="37FCA0ED" w14:textId="77777777" w:rsidR="00F237A9" w:rsidRPr="0098324B" w:rsidRDefault="00F237A9" w:rsidP="00F237A9">
      <w:pPr>
        <w:pStyle w:val="ListParagraph"/>
        <w:numPr>
          <w:ilvl w:val="2"/>
          <w:numId w:val="29"/>
        </w:numPr>
        <w:spacing w:before="0" w:after="0"/>
      </w:pPr>
      <w:r w:rsidRPr="0098324B">
        <w:t>Product type is NGL.</w:t>
      </w:r>
    </w:p>
    <w:p w14:paraId="71B66475" w14:textId="77777777" w:rsidR="00F237A9" w:rsidRPr="0098324B" w:rsidRDefault="00F237A9" w:rsidP="00F237A9">
      <w:pPr>
        <w:pStyle w:val="ListParagraph"/>
        <w:numPr>
          <w:ilvl w:val="2"/>
          <w:numId w:val="29"/>
        </w:numPr>
        <w:spacing w:before="0" w:after="0"/>
      </w:pPr>
      <w:r w:rsidRPr="0098324B">
        <w:t>Leak cost between minimum of $0.27 and maximum of $0.27MM</w:t>
      </w:r>
    </w:p>
    <w:p w14:paraId="7D38DDD4" w14:textId="77777777" w:rsidR="00F237A9" w:rsidRPr="0098324B" w:rsidRDefault="00F237A9" w:rsidP="00F237A9">
      <w:pPr>
        <w:pStyle w:val="ListParagraph"/>
        <w:numPr>
          <w:ilvl w:val="2"/>
          <w:numId w:val="29"/>
        </w:numPr>
        <w:spacing w:before="0" w:after="0"/>
      </w:pPr>
      <w:r w:rsidRPr="0098324B">
        <w:t>Leak scenario yielded 17.0 intersections with structures, with minimum of $nan and maximum of $nan in cost of structures impacted.</w:t>
      </w:r>
    </w:p>
    <w:p w14:paraId="09A2FBA4" w14:textId="77777777" w:rsidR="00F237A9" w:rsidRPr="0098324B" w:rsidRDefault="00F237A9" w:rsidP="00F237A9">
      <w:pPr>
        <w:pStyle w:val="ListParagraph"/>
        <w:numPr>
          <w:ilvl w:val="2"/>
          <w:numId w:val="29"/>
        </w:numPr>
        <w:spacing w:before="0" w:after="0"/>
      </w:pPr>
      <w:r w:rsidRPr="0098324B">
        <w:t>Leak product loss costs between minimum of $62,251.66 and maximum of $62,251.66</w:t>
      </w:r>
    </w:p>
    <w:p w14:paraId="4C9C6C2A" w14:textId="77777777" w:rsidR="00F237A9" w:rsidRPr="0098324B" w:rsidRDefault="00F237A9" w:rsidP="00F237A9">
      <w:pPr>
        <w:pStyle w:val="ListParagraph"/>
        <w:numPr>
          <w:ilvl w:val="2"/>
          <w:numId w:val="29"/>
        </w:numPr>
        <w:spacing w:before="0" w:after="0"/>
      </w:pPr>
      <w:r w:rsidRPr="0098324B">
        <w:t>Rupture cost between minimum of $17.84 and maximum of $17.86MM</w:t>
      </w:r>
    </w:p>
    <w:p w14:paraId="27EE59D5" w14:textId="77777777" w:rsidR="00F237A9" w:rsidRPr="0098324B" w:rsidRDefault="00F237A9" w:rsidP="00F237A9">
      <w:pPr>
        <w:pStyle w:val="ListParagraph"/>
        <w:numPr>
          <w:ilvl w:val="2"/>
          <w:numId w:val="29"/>
        </w:numPr>
        <w:spacing w:before="0" w:after="0"/>
      </w:pPr>
      <w:r w:rsidRPr="0098324B">
        <w:t>Rupture scenario yielded 55.0 intersections with structures, with minimum of $25,000.00 and maximum of $25,000.00 in cost of structures impacted</w:t>
      </w:r>
    </w:p>
    <w:p w14:paraId="7DF8FA4C" w14:textId="77777777" w:rsidR="00F237A9" w:rsidRPr="0098324B" w:rsidRDefault="00F237A9" w:rsidP="00F237A9">
      <w:pPr>
        <w:pStyle w:val="ListParagraph"/>
        <w:numPr>
          <w:ilvl w:val="2"/>
          <w:numId w:val="29"/>
        </w:numPr>
        <w:spacing w:before="0" w:after="0"/>
      </w:pPr>
      <w:r w:rsidRPr="0098324B">
        <w:t>Rupture product loss costs between minimum of $17,627,475.77 and maximum of $17,627,475.77</w:t>
      </w:r>
    </w:p>
    <w:p w14:paraId="53A71F1C" w14:textId="77777777" w:rsidR="00F237A9" w:rsidRPr="0098324B" w:rsidRDefault="00F237A9" w:rsidP="00F237A9">
      <w:pPr>
        <w:pStyle w:val="ListParagraph"/>
        <w:numPr>
          <w:ilvl w:val="2"/>
          <w:numId w:val="29"/>
        </w:numPr>
        <w:spacing w:before="0" w:after="0"/>
      </w:pPr>
      <w:r w:rsidRPr="0098324B">
        <w:t>Puncture cost between minimum of $2.26 and maximum of $2.26MM</w:t>
      </w:r>
    </w:p>
    <w:p w14:paraId="4D61456B" w14:textId="77777777" w:rsidR="00F237A9" w:rsidRPr="0098324B" w:rsidRDefault="00F237A9" w:rsidP="00F237A9">
      <w:pPr>
        <w:pStyle w:val="ListParagraph"/>
        <w:numPr>
          <w:ilvl w:val="2"/>
          <w:numId w:val="29"/>
        </w:numPr>
        <w:spacing w:before="0" w:after="0"/>
      </w:pPr>
      <w:r w:rsidRPr="0098324B">
        <w:t>Puncture scenario yielded 39.0 intersections with structures, with minimum of $nan and maximum of $nan in cost of structures impacted</w:t>
      </w:r>
    </w:p>
    <w:p w14:paraId="27B10851" w14:textId="77777777" w:rsidR="00F237A9" w:rsidRPr="0098324B" w:rsidRDefault="00F237A9" w:rsidP="00F237A9">
      <w:pPr>
        <w:pStyle w:val="ListParagraph"/>
        <w:numPr>
          <w:ilvl w:val="2"/>
          <w:numId w:val="29"/>
        </w:numPr>
        <w:spacing w:before="0" w:after="0"/>
      </w:pPr>
      <w:r w:rsidRPr="0098324B">
        <w:lastRenderedPageBreak/>
        <w:t>Puncture product Loss costs between minimum of $2,045,448.13 and maximum of $2,045,448.13"</w:t>
      </w:r>
    </w:p>
    <w:p w14:paraId="4D98DB39" w14:textId="77777777" w:rsidR="00F237A9" w:rsidRPr="0098324B" w:rsidRDefault="00F237A9" w:rsidP="00F237A9">
      <w:pPr>
        <w:pStyle w:val="ListParagraph"/>
        <w:numPr>
          <w:ilvl w:val="0"/>
          <w:numId w:val="29"/>
        </w:numPr>
        <w:spacing w:before="0" w:after="0"/>
      </w:pPr>
      <w:r w:rsidRPr="0098324B">
        <w:t>"NPS6 Bentley to Silver Springs</w:t>
      </w:r>
    </w:p>
    <w:p w14:paraId="7C1F04B4" w14:textId="77777777" w:rsidR="00F237A9" w:rsidRPr="0098324B" w:rsidRDefault="00F237A9" w:rsidP="00F237A9">
      <w:pPr>
        <w:pStyle w:val="ListParagraph"/>
        <w:numPr>
          <w:ilvl w:val="1"/>
          <w:numId w:val="29"/>
        </w:numPr>
        <w:spacing w:before="0" w:after="0"/>
      </w:pPr>
      <w:r w:rsidRPr="0098324B">
        <w:t>Total Cumulative Length (m):</w:t>
      </w:r>
      <w:r w:rsidRPr="0098324B">
        <w:tab/>
        <w:t>119.92</w:t>
      </w:r>
    </w:p>
    <w:p w14:paraId="4D0455EA" w14:textId="77777777" w:rsidR="00F237A9" w:rsidRPr="0098324B" w:rsidRDefault="00F237A9" w:rsidP="00F237A9">
      <w:pPr>
        <w:pStyle w:val="ListParagraph"/>
        <w:numPr>
          <w:ilvl w:val="1"/>
          <w:numId w:val="29"/>
        </w:numPr>
        <w:spacing w:before="0" w:after="0"/>
      </w:pPr>
      <w:r w:rsidRPr="0098324B">
        <w:t>Likelihood of failure distributed between minimum of 1.385e-02 and maximum of 3.905e-02.</w:t>
      </w:r>
    </w:p>
    <w:p w14:paraId="3A60DAD5" w14:textId="77777777" w:rsidR="00F237A9" w:rsidRPr="0098324B" w:rsidRDefault="00F237A9" w:rsidP="00F237A9">
      <w:pPr>
        <w:pStyle w:val="ListParagraph"/>
        <w:numPr>
          <w:ilvl w:val="2"/>
          <w:numId w:val="29"/>
        </w:numPr>
        <w:spacing w:before="0" w:after="0"/>
      </w:pPr>
      <w:r w:rsidRPr="0098324B">
        <w:t>ILI Date of 2016-03-28</w:t>
      </w:r>
    </w:p>
    <w:p w14:paraId="30B7FBA4" w14:textId="77777777" w:rsidR="00F237A9" w:rsidRPr="0098324B" w:rsidRDefault="00F237A9" w:rsidP="00F237A9">
      <w:pPr>
        <w:pStyle w:val="ListParagraph"/>
        <w:numPr>
          <w:ilvl w:val="2"/>
          <w:numId w:val="29"/>
        </w:numPr>
        <w:spacing w:before="0" w:after="0"/>
      </w:pPr>
      <w:r w:rsidRPr="0098324B">
        <w:t>ILI tool of MFL/Geometry</w:t>
      </w:r>
    </w:p>
    <w:p w14:paraId="1D3D8963" w14:textId="77777777" w:rsidR="00F237A9" w:rsidRPr="0098324B" w:rsidRDefault="00F237A9" w:rsidP="00F237A9">
      <w:pPr>
        <w:pStyle w:val="ListParagraph"/>
        <w:numPr>
          <w:ilvl w:val="2"/>
          <w:numId w:val="29"/>
        </w:numPr>
        <w:spacing w:before="0" w:after="0"/>
      </w:pPr>
      <w:r w:rsidRPr="0098324B">
        <w:t>Anomalies identified 124.0</w:t>
      </w:r>
    </w:p>
    <w:p w14:paraId="5CCC6764" w14:textId="77777777" w:rsidR="00F237A9" w:rsidRPr="0098324B" w:rsidRDefault="00F237A9" w:rsidP="00F237A9">
      <w:pPr>
        <w:pStyle w:val="ListParagraph"/>
        <w:numPr>
          <w:ilvl w:val="2"/>
          <w:numId w:val="29"/>
        </w:numPr>
        <w:spacing w:before="0" w:after="0"/>
      </w:pPr>
      <w:r w:rsidRPr="0098324B">
        <w:t>Depth fraction between 0.1 and 0.33</w:t>
      </w:r>
    </w:p>
    <w:p w14:paraId="28A74BA9" w14:textId="77777777" w:rsidR="00F237A9" w:rsidRPr="0098324B" w:rsidRDefault="00F237A9" w:rsidP="00F237A9">
      <w:pPr>
        <w:pStyle w:val="ListParagraph"/>
        <w:numPr>
          <w:ilvl w:val="2"/>
          <w:numId w:val="29"/>
        </w:numPr>
        <w:spacing w:before="0" w:after="0"/>
      </w:pPr>
      <w:r w:rsidRPr="0098324B">
        <w:t>Length between 4.0 mm and 106.0</w:t>
      </w:r>
    </w:p>
    <w:p w14:paraId="350E4E30" w14:textId="77777777" w:rsidR="00F237A9" w:rsidRPr="0098324B" w:rsidRDefault="00F237A9" w:rsidP="00F237A9">
      <w:pPr>
        <w:pStyle w:val="ListParagraph"/>
        <w:numPr>
          <w:ilvl w:val="1"/>
          <w:numId w:val="29"/>
        </w:numPr>
        <w:spacing w:before="0" w:after="0"/>
      </w:pPr>
      <w:r w:rsidRPr="0098324B">
        <w:t>Consequence of failure distributed between minimum of $2.74 and maximum of $4.87MM</w:t>
      </w:r>
    </w:p>
    <w:p w14:paraId="00DA5F55" w14:textId="77777777" w:rsidR="00F237A9" w:rsidRPr="0098324B" w:rsidRDefault="00F237A9" w:rsidP="00F237A9">
      <w:pPr>
        <w:pStyle w:val="ListParagraph"/>
        <w:numPr>
          <w:ilvl w:val="1"/>
          <w:numId w:val="29"/>
        </w:numPr>
        <w:spacing w:before="0" w:after="0"/>
      </w:pPr>
      <w:r w:rsidRPr="0098324B">
        <w:t>Total length driven by Environmental: 119.92 meters.</w:t>
      </w:r>
    </w:p>
    <w:p w14:paraId="5487F5D4" w14:textId="77777777" w:rsidR="00F237A9" w:rsidRPr="0098324B" w:rsidRDefault="00F237A9" w:rsidP="00F237A9">
      <w:pPr>
        <w:pStyle w:val="ListParagraph"/>
        <w:numPr>
          <w:ilvl w:val="1"/>
          <w:numId w:val="29"/>
        </w:numPr>
        <w:spacing w:before="0" w:after="0"/>
      </w:pPr>
      <w:r w:rsidRPr="0098324B">
        <w:t>Environmental Cost distributed between minimum of $2.50 and maximum of $4.61MM:</w:t>
      </w:r>
    </w:p>
    <w:p w14:paraId="7EEE9776" w14:textId="77777777" w:rsidR="00F237A9" w:rsidRPr="0098324B" w:rsidRDefault="00F237A9" w:rsidP="00F237A9">
      <w:pPr>
        <w:pStyle w:val="ListParagraph"/>
        <w:numPr>
          <w:ilvl w:val="2"/>
          <w:numId w:val="29"/>
        </w:numPr>
        <w:spacing w:before="0" w:after="0"/>
      </w:pPr>
      <w:r w:rsidRPr="0098324B">
        <w:t>Leak cost between minimum of $0.22 and maximum of $0.25MM</w:t>
      </w:r>
    </w:p>
    <w:p w14:paraId="2235802E" w14:textId="77777777" w:rsidR="00F237A9" w:rsidRPr="0098324B" w:rsidRDefault="00F237A9" w:rsidP="00F237A9">
      <w:pPr>
        <w:pStyle w:val="ListParagraph"/>
        <w:numPr>
          <w:ilvl w:val="2"/>
          <w:numId w:val="29"/>
        </w:numPr>
        <w:spacing w:before="0" w:after="0"/>
      </w:pPr>
      <w:r w:rsidRPr="0098324B">
        <w:t>Leak spill volume between a minimum of 2063.09 and maximum of 2356.88 gallons</w:t>
      </w:r>
    </w:p>
    <w:p w14:paraId="7983375B" w14:textId="77777777" w:rsidR="00F237A9" w:rsidRPr="0098324B" w:rsidRDefault="00F237A9" w:rsidP="00F237A9">
      <w:pPr>
        <w:pStyle w:val="ListParagraph"/>
        <w:numPr>
          <w:ilvl w:val="2"/>
          <w:numId w:val="29"/>
        </w:numPr>
        <w:spacing w:before="0" w:after="0"/>
      </w:pPr>
      <w:r w:rsidRPr="0098324B">
        <w:t>Rupture cost between minimum of $2.21 and maximum of $4.42MM</w:t>
      </w:r>
    </w:p>
    <w:p w14:paraId="39EF854F" w14:textId="77777777" w:rsidR="00F237A9" w:rsidRPr="0098324B" w:rsidRDefault="00F237A9" w:rsidP="00F237A9">
      <w:pPr>
        <w:pStyle w:val="ListParagraph"/>
        <w:numPr>
          <w:ilvl w:val="2"/>
          <w:numId w:val="29"/>
        </w:numPr>
        <w:spacing w:before="0" w:after="0"/>
      </w:pPr>
      <w:r w:rsidRPr="0098324B">
        <w:t>Rupture spill volume is between a minimum of 20852.29 and maximum of 41695.34 gallons</w:t>
      </w:r>
    </w:p>
    <w:p w14:paraId="34DA0D3A" w14:textId="77777777" w:rsidR="00F237A9" w:rsidRPr="0098324B" w:rsidRDefault="00F237A9" w:rsidP="00F237A9">
      <w:pPr>
        <w:pStyle w:val="ListParagraph"/>
        <w:numPr>
          <w:ilvl w:val="2"/>
          <w:numId w:val="29"/>
        </w:numPr>
        <w:spacing w:before="0" w:after="0"/>
      </w:pPr>
      <w:r w:rsidRPr="0098324B">
        <w:t>Puncture cost between minimum of $7.19 and maximum of $8.21MM</w:t>
      </w:r>
    </w:p>
    <w:p w14:paraId="2C3A48A2" w14:textId="77777777" w:rsidR="00F237A9" w:rsidRPr="0098324B" w:rsidRDefault="00F237A9" w:rsidP="00F237A9">
      <w:pPr>
        <w:pStyle w:val="ListParagraph"/>
        <w:numPr>
          <w:ilvl w:val="2"/>
          <w:numId w:val="29"/>
        </w:numPr>
        <w:spacing w:before="0" w:after="0"/>
      </w:pPr>
      <w:r w:rsidRPr="0098324B">
        <w:t>Puncture spill volume is between a minimum of 67788.53 and maximum of 77441.8 gallons</w:t>
      </w:r>
    </w:p>
    <w:p w14:paraId="53012B2B" w14:textId="77777777" w:rsidR="00F237A9" w:rsidRPr="0098324B" w:rsidRDefault="00F237A9" w:rsidP="00F237A9">
      <w:pPr>
        <w:pStyle w:val="ListParagraph"/>
        <w:numPr>
          <w:ilvl w:val="2"/>
          <w:numId w:val="29"/>
        </w:numPr>
        <w:spacing w:before="0" w:after="0"/>
      </w:pPr>
      <w:r w:rsidRPr="0098324B">
        <w:t xml:space="preserve">Land use distributed as </w:t>
      </w:r>
    </w:p>
    <w:p w14:paraId="6EE1F2ED" w14:textId="77777777" w:rsidR="00F237A9" w:rsidRPr="0098324B" w:rsidRDefault="00F237A9" w:rsidP="00F237A9">
      <w:pPr>
        <w:pStyle w:val="ListParagraph"/>
        <w:numPr>
          <w:ilvl w:val="3"/>
          <w:numId w:val="29"/>
        </w:numPr>
        <w:spacing w:before="0" w:after="0"/>
      </w:pPr>
      <w:r w:rsidRPr="0098324B">
        <w:t>Agricultural: 89.94</w:t>
      </w:r>
    </w:p>
    <w:p w14:paraId="6D3153EC" w14:textId="77777777" w:rsidR="00F237A9" w:rsidRPr="0098324B" w:rsidRDefault="00F237A9" w:rsidP="00F237A9">
      <w:pPr>
        <w:pStyle w:val="ListParagraph"/>
        <w:numPr>
          <w:ilvl w:val="3"/>
          <w:numId w:val="29"/>
        </w:numPr>
        <w:spacing w:before="0" w:after="0"/>
      </w:pPr>
      <w:r w:rsidRPr="0098324B">
        <w:t>Forested: 29.98</w:t>
      </w:r>
    </w:p>
    <w:p w14:paraId="186D7F3F" w14:textId="77777777" w:rsidR="00F237A9" w:rsidRPr="0098324B" w:rsidRDefault="00F237A9" w:rsidP="00F237A9">
      <w:pPr>
        <w:pStyle w:val="ListParagraph"/>
        <w:numPr>
          <w:ilvl w:val="0"/>
          <w:numId w:val="29"/>
        </w:numPr>
        <w:spacing w:before="0" w:after="0"/>
      </w:pPr>
      <w:r w:rsidRPr="0098324B">
        <w:t>"GIFT LATERAL NPS 8</w:t>
      </w:r>
    </w:p>
    <w:p w14:paraId="3BB746C3" w14:textId="77777777" w:rsidR="00F237A9" w:rsidRPr="0098324B" w:rsidRDefault="00F237A9" w:rsidP="00F237A9">
      <w:pPr>
        <w:pStyle w:val="ListParagraph"/>
        <w:numPr>
          <w:ilvl w:val="1"/>
          <w:numId w:val="29"/>
        </w:numPr>
        <w:spacing w:before="0" w:after="0"/>
      </w:pPr>
      <w:r w:rsidRPr="0098324B">
        <w:t>Total Cumulative Length (m):</w:t>
      </w:r>
      <w:r w:rsidRPr="0098324B">
        <w:tab/>
        <w:t>119.83</w:t>
      </w:r>
    </w:p>
    <w:p w14:paraId="01228D7F" w14:textId="77777777" w:rsidR="00F237A9" w:rsidRPr="0098324B" w:rsidRDefault="00F237A9" w:rsidP="00F237A9">
      <w:pPr>
        <w:pStyle w:val="ListParagraph"/>
        <w:numPr>
          <w:ilvl w:val="1"/>
          <w:numId w:val="29"/>
        </w:numPr>
        <w:spacing w:before="0" w:after="0"/>
      </w:pPr>
      <w:r w:rsidRPr="0098324B">
        <w:t>Likelihood of failure distributed between minimum of 1.882e-02 and maximum of 1.286e-01.</w:t>
      </w:r>
    </w:p>
    <w:p w14:paraId="259AEEC5" w14:textId="77777777" w:rsidR="00F237A9" w:rsidRPr="0098324B" w:rsidRDefault="00F237A9" w:rsidP="00F237A9">
      <w:pPr>
        <w:pStyle w:val="ListParagraph"/>
        <w:numPr>
          <w:ilvl w:val="2"/>
          <w:numId w:val="29"/>
        </w:numPr>
        <w:spacing w:before="0" w:after="0"/>
      </w:pPr>
      <w:r w:rsidRPr="0098324B">
        <w:t>ILI Date of 2017-02-23</w:t>
      </w:r>
    </w:p>
    <w:p w14:paraId="43C6C6CC" w14:textId="77777777" w:rsidR="00F237A9" w:rsidRPr="0098324B" w:rsidRDefault="00F237A9" w:rsidP="00F237A9">
      <w:pPr>
        <w:pStyle w:val="ListParagraph"/>
        <w:numPr>
          <w:ilvl w:val="2"/>
          <w:numId w:val="29"/>
        </w:numPr>
        <w:spacing w:before="0" w:after="0"/>
      </w:pPr>
      <w:r w:rsidRPr="0098324B">
        <w:t>ILI tool of AFD</w:t>
      </w:r>
    </w:p>
    <w:p w14:paraId="3BC54D2C" w14:textId="77777777" w:rsidR="00F237A9" w:rsidRPr="0098324B" w:rsidRDefault="00F237A9" w:rsidP="00F237A9">
      <w:pPr>
        <w:pStyle w:val="ListParagraph"/>
        <w:numPr>
          <w:ilvl w:val="2"/>
          <w:numId w:val="29"/>
        </w:numPr>
        <w:spacing w:before="0" w:after="0"/>
      </w:pPr>
      <w:r w:rsidRPr="0098324B">
        <w:t>Anomalies identified 22.0</w:t>
      </w:r>
    </w:p>
    <w:p w14:paraId="1B2E770A" w14:textId="77777777" w:rsidR="00F237A9" w:rsidRPr="0098324B" w:rsidRDefault="00F237A9" w:rsidP="00F237A9">
      <w:pPr>
        <w:pStyle w:val="ListParagraph"/>
        <w:numPr>
          <w:ilvl w:val="2"/>
          <w:numId w:val="29"/>
        </w:numPr>
        <w:spacing w:before="0" w:after="0"/>
      </w:pPr>
      <w:r w:rsidRPr="0098324B">
        <w:t>Depth fraction between 0.1 and 0.39</w:t>
      </w:r>
    </w:p>
    <w:p w14:paraId="60997D3E" w14:textId="77777777" w:rsidR="00F237A9" w:rsidRPr="0098324B" w:rsidRDefault="00F237A9" w:rsidP="00F237A9">
      <w:pPr>
        <w:pStyle w:val="ListParagraph"/>
        <w:numPr>
          <w:ilvl w:val="2"/>
          <w:numId w:val="29"/>
        </w:numPr>
        <w:spacing w:before="0" w:after="0"/>
      </w:pPr>
      <w:r w:rsidRPr="0098324B">
        <w:t>Length between 11.0 mm and 169.0</w:t>
      </w:r>
    </w:p>
    <w:p w14:paraId="7B669FB7" w14:textId="77777777" w:rsidR="00F237A9" w:rsidRPr="0098324B" w:rsidRDefault="00F237A9" w:rsidP="00F237A9">
      <w:pPr>
        <w:pStyle w:val="ListParagraph"/>
        <w:numPr>
          <w:ilvl w:val="1"/>
          <w:numId w:val="29"/>
        </w:numPr>
        <w:spacing w:before="0" w:after="0"/>
      </w:pPr>
      <w:r w:rsidRPr="0098324B">
        <w:t>Consequence of failure distributed between minimum of $0.81 and maximum of $1.26MM</w:t>
      </w:r>
    </w:p>
    <w:p w14:paraId="2B0A3AC6" w14:textId="77777777" w:rsidR="00F237A9" w:rsidRPr="0098324B" w:rsidRDefault="00F237A9" w:rsidP="00F237A9">
      <w:pPr>
        <w:pStyle w:val="ListParagraph"/>
        <w:numPr>
          <w:ilvl w:val="1"/>
          <w:numId w:val="29"/>
        </w:numPr>
        <w:spacing w:before="0" w:after="0"/>
      </w:pPr>
      <w:r w:rsidRPr="0098324B">
        <w:t>Total length driven by Environmental: 119.83 meters.</w:t>
      </w:r>
    </w:p>
    <w:p w14:paraId="427D8B2E" w14:textId="77777777" w:rsidR="00F237A9" w:rsidRPr="0098324B" w:rsidRDefault="00F237A9" w:rsidP="00F237A9">
      <w:pPr>
        <w:pStyle w:val="ListParagraph"/>
        <w:numPr>
          <w:ilvl w:val="1"/>
          <w:numId w:val="29"/>
        </w:numPr>
        <w:spacing w:before="0" w:after="0"/>
      </w:pPr>
      <w:r w:rsidRPr="0098324B">
        <w:t>Environmental Cost distributed between minimum of $0.58 and maximum of $1.03MM:</w:t>
      </w:r>
    </w:p>
    <w:p w14:paraId="655147F7" w14:textId="77777777" w:rsidR="00F237A9" w:rsidRPr="0098324B" w:rsidRDefault="00F237A9" w:rsidP="00F237A9">
      <w:pPr>
        <w:pStyle w:val="ListParagraph"/>
        <w:numPr>
          <w:ilvl w:val="2"/>
          <w:numId w:val="29"/>
        </w:numPr>
        <w:spacing w:before="0" w:after="0"/>
      </w:pPr>
      <w:r w:rsidRPr="0098324B">
        <w:t>Leak cost between minimum of $0.18 and maximum of $0.21MM</w:t>
      </w:r>
    </w:p>
    <w:p w14:paraId="7A42A9EA" w14:textId="77777777" w:rsidR="00F237A9" w:rsidRPr="0098324B" w:rsidRDefault="00F237A9" w:rsidP="00F237A9">
      <w:pPr>
        <w:pStyle w:val="ListParagraph"/>
        <w:numPr>
          <w:ilvl w:val="2"/>
          <w:numId w:val="29"/>
        </w:numPr>
        <w:spacing w:before="0" w:after="0"/>
      </w:pPr>
      <w:r w:rsidRPr="0098324B">
        <w:t>Leak spill volume between a minimum of 1728.22 and maximum of 1948.65 gallons</w:t>
      </w:r>
    </w:p>
    <w:p w14:paraId="6A7D7861" w14:textId="77777777" w:rsidR="00F237A9" w:rsidRPr="0098324B" w:rsidRDefault="00F237A9" w:rsidP="00F237A9">
      <w:pPr>
        <w:pStyle w:val="ListParagraph"/>
        <w:numPr>
          <w:ilvl w:val="2"/>
          <w:numId w:val="29"/>
        </w:numPr>
        <w:spacing w:before="0" w:after="0"/>
      </w:pPr>
      <w:r w:rsidRPr="0098324B">
        <w:t>Rupture cost between minimum of $0.69 and maximum of $1.32MM</w:t>
      </w:r>
    </w:p>
    <w:p w14:paraId="6A802389" w14:textId="77777777" w:rsidR="00F237A9" w:rsidRPr="0098324B" w:rsidRDefault="00F237A9" w:rsidP="00F237A9">
      <w:pPr>
        <w:pStyle w:val="ListParagraph"/>
        <w:numPr>
          <w:ilvl w:val="2"/>
          <w:numId w:val="29"/>
        </w:numPr>
        <w:spacing w:before="0" w:after="0"/>
      </w:pPr>
      <w:r w:rsidRPr="0098324B">
        <w:t>Rupture spill volume is between a minimum of 6523.15 and maximum of 12433.05 gallons</w:t>
      </w:r>
    </w:p>
    <w:p w14:paraId="50E03A1A" w14:textId="77777777" w:rsidR="00F237A9" w:rsidRPr="0098324B" w:rsidRDefault="00F237A9" w:rsidP="00F237A9">
      <w:pPr>
        <w:pStyle w:val="ListParagraph"/>
        <w:numPr>
          <w:ilvl w:val="2"/>
          <w:numId w:val="29"/>
        </w:numPr>
        <w:spacing w:before="0" w:after="0"/>
      </w:pPr>
      <w:r w:rsidRPr="0098324B">
        <w:t>Puncture cost between minimum of $6.02 and maximum of $6.79MM</w:t>
      </w:r>
    </w:p>
    <w:p w14:paraId="4521D089" w14:textId="77777777" w:rsidR="00F237A9" w:rsidRPr="0098324B" w:rsidRDefault="00F237A9" w:rsidP="00F237A9">
      <w:pPr>
        <w:pStyle w:val="ListParagraph"/>
        <w:numPr>
          <w:ilvl w:val="2"/>
          <w:numId w:val="29"/>
        </w:numPr>
        <w:spacing w:before="0" w:after="0"/>
      </w:pPr>
      <w:r w:rsidRPr="0098324B">
        <w:t>Puncture spill volume is between a minimum of 56785.47 and maximum of 64028.3 gallons</w:t>
      </w:r>
    </w:p>
    <w:p w14:paraId="3D49F07C" w14:textId="77777777" w:rsidR="00F237A9" w:rsidRPr="0098324B" w:rsidRDefault="00F237A9" w:rsidP="00F237A9">
      <w:pPr>
        <w:pStyle w:val="ListParagraph"/>
        <w:numPr>
          <w:ilvl w:val="2"/>
          <w:numId w:val="29"/>
        </w:numPr>
        <w:spacing w:before="0" w:after="0"/>
      </w:pPr>
      <w:r w:rsidRPr="0098324B">
        <w:t xml:space="preserve">Land use distributed as </w:t>
      </w:r>
    </w:p>
    <w:p w14:paraId="589BA148" w14:textId="77777777" w:rsidR="00F237A9" w:rsidRPr="0098324B" w:rsidRDefault="00F237A9" w:rsidP="00F237A9">
      <w:pPr>
        <w:pStyle w:val="ListParagraph"/>
        <w:numPr>
          <w:ilvl w:val="3"/>
          <w:numId w:val="29"/>
        </w:numPr>
        <w:spacing w:before="0" w:after="0"/>
      </w:pPr>
      <w:r w:rsidRPr="0098324B">
        <w:t>Forested: 119.83</w:t>
      </w:r>
    </w:p>
    <w:p w14:paraId="658737FF" w14:textId="77777777" w:rsidR="00F237A9" w:rsidRPr="0098324B" w:rsidRDefault="00F237A9" w:rsidP="00F237A9">
      <w:pPr>
        <w:pStyle w:val="ListParagraph"/>
        <w:numPr>
          <w:ilvl w:val="0"/>
          <w:numId w:val="29"/>
        </w:numPr>
        <w:spacing w:before="0" w:after="0"/>
      </w:pPr>
      <w:r w:rsidRPr="0098324B">
        <w:t>"MEDICINE RIVER 14-33 TO 04-18 NPS 3</w:t>
      </w:r>
    </w:p>
    <w:p w14:paraId="0F7C209C" w14:textId="77777777" w:rsidR="00F237A9" w:rsidRPr="0098324B" w:rsidRDefault="00F237A9" w:rsidP="00F237A9">
      <w:pPr>
        <w:pStyle w:val="ListParagraph"/>
        <w:numPr>
          <w:ilvl w:val="1"/>
          <w:numId w:val="29"/>
        </w:numPr>
        <w:spacing w:before="0" w:after="0"/>
      </w:pPr>
      <w:r w:rsidRPr="0098324B">
        <w:t>Total Cumulative Length (m):</w:t>
      </w:r>
      <w:r w:rsidRPr="0098324B">
        <w:tab/>
        <w:t>118.61</w:t>
      </w:r>
    </w:p>
    <w:p w14:paraId="27FBB486" w14:textId="77777777" w:rsidR="00F237A9" w:rsidRPr="0098324B" w:rsidRDefault="00F237A9" w:rsidP="00F237A9">
      <w:pPr>
        <w:pStyle w:val="ListParagraph"/>
        <w:numPr>
          <w:ilvl w:val="1"/>
          <w:numId w:val="29"/>
        </w:numPr>
        <w:spacing w:before="0" w:after="0"/>
      </w:pPr>
      <w:r w:rsidRPr="0098324B">
        <w:lastRenderedPageBreak/>
        <w:t>Likelihood of failure distributed between minimum of 1.168e-02 and maximum of 2.715e-01.</w:t>
      </w:r>
    </w:p>
    <w:p w14:paraId="7E4946D4" w14:textId="77777777" w:rsidR="00F237A9" w:rsidRPr="0098324B" w:rsidRDefault="00F237A9" w:rsidP="00F237A9">
      <w:pPr>
        <w:pStyle w:val="ListParagraph"/>
        <w:numPr>
          <w:ilvl w:val="2"/>
          <w:numId w:val="29"/>
        </w:numPr>
        <w:spacing w:before="0" w:after="0"/>
      </w:pPr>
      <w:r w:rsidRPr="0098324B">
        <w:t>ILI Date of 2019-01-24</w:t>
      </w:r>
    </w:p>
    <w:p w14:paraId="5C2F1E29" w14:textId="77777777" w:rsidR="00F237A9" w:rsidRPr="0098324B" w:rsidRDefault="00F237A9" w:rsidP="00F237A9">
      <w:pPr>
        <w:pStyle w:val="ListParagraph"/>
        <w:numPr>
          <w:ilvl w:val="2"/>
          <w:numId w:val="29"/>
        </w:numPr>
        <w:spacing w:before="0" w:after="0"/>
      </w:pPr>
      <w:r w:rsidRPr="0098324B">
        <w:t>ILI tool of MFL/Geometry</w:t>
      </w:r>
    </w:p>
    <w:p w14:paraId="16A50182" w14:textId="77777777" w:rsidR="00F237A9" w:rsidRPr="0098324B" w:rsidRDefault="00F237A9" w:rsidP="00F237A9">
      <w:pPr>
        <w:pStyle w:val="ListParagraph"/>
        <w:numPr>
          <w:ilvl w:val="2"/>
          <w:numId w:val="29"/>
        </w:numPr>
        <w:spacing w:before="0" w:after="0"/>
      </w:pPr>
      <w:r w:rsidRPr="0098324B">
        <w:t>Anomalies identified 123.0</w:t>
      </w:r>
    </w:p>
    <w:p w14:paraId="5337A04F" w14:textId="77777777" w:rsidR="00F237A9" w:rsidRPr="0098324B" w:rsidRDefault="00F237A9" w:rsidP="00F237A9">
      <w:pPr>
        <w:pStyle w:val="ListParagraph"/>
        <w:numPr>
          <w:ilvl w:val="2"/>
          <w:numId w:val="29"/>
        </w:numPr>
        <w:spacing w:before="0" w:after="0"/>
      </w:pPr>
      <w:r w:rsidRPr="0098324B">
        <w:t>Depth fraction between 0.16 and 0.48</w:t>
      </w:r>
    </w:p>
    <w:p w14:paraId="180DC680" w14:textId="77777777" w:rsidR="00F237A9" w:rsidRPr="0098324B" w:rsidRDefault="00F237A9" w:rsidP="00F237A9">
      <w:pPr>
        <w:pStyle w:val="ListParagraph"/>
        <w:numPr>
          <w:ilvl w:val="2"/>
          <w:numId w:val="29"/>
        </w:numPr>
        <w:spacing w:before="0" w:after="0"/>
      </w:pPr>
      <w:r w:rsidRPr="0098324B">
        <w:t>Length between 4.0 mm and 55.0</w:t>
      </w:r>
    </w:p>
    <w:p w14:paraId="6384E122" w14:textId="77777777" w:rsidR="00F237A9" w:rsidRPr="0098324B" w:rsidRDefault="00F237A9" w:rsidP="00F237A9">
      <w:pPr>
        <w:pStyle w:val="ListParagraph"/>
        <w:numPr>
          <w:ilvl w:val="1"/>
          <w:numId w:val="29"/>
        </w:numPr>
        <w:spacing w:before="0" w:after="0"/>
      </w:pPr>
      <w:r w:rsidRPr="0098324B">
        <w:t>Consequence of failure distributed between minimum of $7.20 and maximum of $7.42MM</w:t>
      </w:r>
    </w:p>
    <w:p w14:paraId="7BBDBDE0" w14:textId="77777777" w:rsidR="00F237A9" w:rsidRPr="0098324B" w:rsidRDefault="00F237A9" w:rsidP="00F237A9">
      <w:pPr>
        <w:pStyle w:val="ListParagraph"/>
        <w:numPr>
          <w:ilvl w:val="1"/>
          <w:numId w:val="29"/>
        </w:numPr>
        <w:spacing w:before="0" w:after="0"/>
      </w:pPr>
      <w:r w:rsidRPr="0098324B">
        <w:t>Total length driven by Environmental: 118.61 meters.</w:t>
      </w:r>
    </w:p>
    <w:p w14:paraId="392A2320" w14:textId="77777777" w:rsidR="00F237A9" w:rsidRPr="0098324B" w:rsidRDefault="00F237A9" w:rsidP="00F237A9">
      <w:pPr>
        <w:pStyle w:val="ListParagraph"/>
        <w:numPr>
          <w:ilvl w:val="1"/>
          <w:numId w:val="29"/>
        </w:numPr>
        <w:spacing w:before="0" w:after="0"/>
      </w:pPr>
      <w:r w:rsidRPr="0098324B">
        <w:t>Environmental Cost distributed between minimum of $6.92 and maximum of $7.14MM:</w:t>
      </w:r>
    </w:p>
    <w:p w14:paraId="20925A12" w14:textId="77777777" w:rsidR="00F237A9" w:rsidRPr="0098324B" w:rsidRDefault="00F237A9" w:rsidP="00F237A9">
      <w:pPr>
        <w:pStyle w:val="ListParagraph"/>
        <w:numPr>
          <w:ilvl w:val="2"/>
          <w:numId w:val="29"/>
        </w:numPr>
        <w:spacing w:before="0" w:after="0"/>
      </w:pPr>
      <w:r w:rsidRPr="0098324B">
        <w:t>Leak cost between minimum of $0.20 and maximum of $0.20MM</w:t>
      </w:r>
    </w:p>
    <w:p w14:paraId="2996170B" w14:textId="77777777" w:rsidR="00F237A9" w:rsidRPr="0098324B" w:rsidRDefault="00F237A9" w:rsidP="00F237A9">
      <w:pPr>
        <w:pStyle w:val="ListParagraph"/>
        <w:numPr>
          <w:ilvl w:val="2"/>
          <w:numId w:val="29"/>
        </w:numPr>
        <w:spacing w:before="0" w:after="0"/>
      </w:pPr>
      <w:r w:rsidRPr="0098324B">
        <w:t>Leak spill volume between a minimum of 1859.97 and maximum of 1894.18 gallons</w:t>
      </w:r>
    </w:p>
    <w:p w14:paraId="7DFEC4CE" w14:textId="77777777" w:rsidR="00F237A9" w:rsidRPr="0098324B" w:rsidRDefault="00F237A9" w:rsidP="00F237A9">
      <w:pPr>
        <w:pStyle w:val="ListParagraph"/>
        <w:numPr>
          <w:ilvl w:val="2"/>
          <w:numId w:val="29"/>
        </w:numPr>
        <w:spacing w:before="0" w:after="0"/>
      </w:pPr>
      <w:r w:rsidRPr="0098324B">
        <w:t>Rupture cost between minimum of $15.58 and maximum of $15.87MM</w:t>
      </w:r>
    </w:p>
    <w:p w14:paraId="31D0FB70" w14:textId="77777777" w:rsidR="00F237A9" w:rsidRPr="0098324B" w:rsidRDefault="00F237A9" w:rsidP="00F237A9">
      <w:pPr>
        <w:pStyle w:val="ListParagraph"/>
        <w:numPr>
          <w:ilvl w:val="2"/>
          <w:numId w:val="29"/>
        </w:numPr>
        <w:spacing w:before="0" w:after="0"/>
      </w:pPr>
      <w:r w:rsidRPr="0098324B">
        <w:t>Rupture spill volume is between a minimum of 146997.58 and maximum of 149701.04 gallons</w:t>
      </w:r>
    </w:p>
    <w:p w14:paraId="394AC10B" w14:textId="77777777" w:rsidR="00F237A9" w:rsidRPr="0098324B" w:rsidRDefault="00F237A9" w:rsidP="00F237A9">
      <w:pPr>
        <w:pStyle w:val="ListParagraph"/>
        <w:numPr>
          <w:ilvl w:val="2"/>
          <w:numId w:val="29"/>
        </w:numPr>
        <w:spacing w:before="0" w:after="0"/>
      </w:pPr>
      <w:r w:rsidRPr="0098324B">
        <w:t>Puncture cost between minimum of $6.48 and maximum of $6.60MM</w:t>
      </w:r>
    </w:p>
    <w:p w14:paraId="03DC962C" w14:textId="77777777" w:rsidR="00F237A9" w:rsidRPr="0098324B" w:rsidRDefault="00F237A9" w:rsidP="00F237A9">
      <w:pPr>
        <w:pStyle w:val="ListParagraph"/>
        <w:numPr>
          <w:ilvl w:val="2"/>
          <w:numId w:val="29"/>
        </w:numPr>
        <w:spacing w:before="0" w:after="0"/>
      </w:pPr>
      <w:r w:rsidRPr="0098324B">
        <w:t>Puncture spill volume is between a minimum of 61114.49 and maximum of 62238.46 gallons</w:t>
      </w:r>
    </w:p>
    <w:p w14:paraId="4079BAED" w14:textId="77777777" w:rsidR="00F237A9" w:rsidRPr="0098324B" w:rsidRDefault="00F237A9" w:rsidP="00F237A9">
      <w:pPr>
        <w:pStyle w:val="ListParagraph"/>
        <w:numPr>
          <w:ilvl w:val="2"/>
          <w:numId w:val="29"/>
        </w:numPr>
        <w:spacing w:before="0" w:after="0"/>
      </w:pPr>
      <w:r w:rsidRPr="0098324B">
        <w:t xml:space="preserve">Land use distributed as </w:t>
      </w:r>
    </w:p>
    <w:p w14:paraId="1904DEA2" w14:textId="77777777" w:rsidR="00F237A9" w:rsidRPr="0098324B" w:rsidRDefault="00F237A9" w:rsidP="00F237A9">
      <w:pPr>
        <w:pStyle w:val="ListParagraph"/>
        <w:numPr>
          <w:ilvl w:val="3"/>
          <w:numId w:val="29"/>
        </w:numPr>
        <w:spacing w:before="0" w:after="0"/>
      </w:pPr>
      <w:r w:rsidRPr="0098324B">
        <w:t>Agricultural: 118.61</w:t>
      </w:r>
    </w:p>
    <w:p w14:paraId="6ADD99BB" w14:textId="77777777" w:rsidR="00F237A9" w:rsidRPr="0098324B" w:rsidRDefault="00F237A9" w:rsidP="00F237A9">
      <w:pPr>
        <w:pStyle w:val="ListParagraph"/>
        <w:numPr>
          <w:ilvl w:val="0"/>
          <w:numId w:val="29"/>
        </w:numPr>
        <w:spacing w:before="0" w:after="0"/>
      </w:pPr>
      <w:r w:rsidRPr="0098324B">
        <w:t xml:space="preserve">"NPS8 Rainbow P/L to </w:t>
      </w:r>
      <w:proofErr w:type="spellStart"/>
      <w:r w:rsidRPr="0098324B">
        <w:t>Tirmoil</w:t>
      </w:r>
      <w:proofErr w:type="spellEnd"/>
      <w:r w:rsidRPr="0098324B">
        <w:t xml:space="preserve"> </w:t>
      </w:r>
      <w:proofErr w:type="gramStart"/>
      <w:r w:rsidRPr="0098324B">
        <w:t>From</w:t>
      </w:r>
      <w:proofErr w:type="gramEnd"/>
      <w:r w:rsidRPr="0098324B">
        <w:t xml:space="preserve"> 11-15-77-14W5 to 15-29-81-9W5</w:t>
      </w:r>
    </w:p>
    <w:p w14:paraId="525F9391" w14:textId="77777777" w:rsidR="00F237A9" w:rsidRPr="0098324B" w:rsidRDefault="00F237A9" w:rsidP="00F237A9">
      <w:pPr>
        <w:pStyle w:val="ListParagraph"/>
        <w:numPr>
          <w:ilvl w:val="1"/>
          <w:numId w:val="29"/>
        </w:numPr>
        <w:spacing w:before="0" w:after="0"/>
      </w:pPr>
      <w:r w:rsidRPr="0098324B">
        <w:t>Total Cumulative Length (m):</w:t>
      </w:r>
      <w:r w:rsidRPr="0098324B">
        <w:tab/>
        <w:t>90.0</w:t>
      </w:r>
    </w:p>
    <w:p w14:paraId="37AD0C99" w14:textId="77777777" w:rsidR="00F237A9" w:rsidRPr="0098324B" w:rsidRDefault="00F237A9" w:rsidP="00F237A9">
      <w:pPr>
        <w:pStyle w:val="ListParagraph"/>
        <w:numPr>
          <w:ilvl w:val="1"/>
          <w:numId w:val="29"/>
        </w:numPr>
        <w:spacing w:before="0" w:after="0"/>
      </w:pPr>
      <w:r w:rsidRPr="0098324B">
        <w:t>Likelihood of failure distributed between minimum of 2.451e-03 and maximum of 9.981e-01.</w:t>
      </w:r>
    </w:p>
    <w:p w14:paraId="04C92B25" w14:textId="77777777" w:rsidR="00F237A9" w:rsidRPr="0098324B" w:rsidRDefault="00F237A9" w:rsidP="00F237A9">
      <w:pPr>
        <w:pStyle w:val="ListParagraph"/>
        <w:numPr>
          <w:ilvl w:val="2"/>
          <w:numId w:val="29"/>
        </w:numPr>
        <w:spacing w:before="0" w:after="0"/>
      </w:pPr>
      <w:r w:rsidRPr="0098324B">
        <w:t>ILI Date of 2015-07-27</w:t>
      </w:r>
    </w:p>
    <w:p w14:paraId="3488CA96" w14:textId="77777777" w:rsidR="00F237A9" w:rsidRPr="0098324B" w:rsidRDefault="00F237A9" w:rsidP="00F237A9">
      <w:pPr>
        <w:pStyle w:val="ListParagraph"/>
        <w:numPr>
          <w:ilvl w:val="2"/>
          <w:numId w:val="29"/>
        </w:numPr>
        <w:spacing w:before="0" w:after="0"/>
      </w:pPr>
      <w:r w:rsidRPr="0098324B">
        <w:t>ILI tool of MFL/Geometry</w:t>
      </w:r>
    </w:p>
    <w:p w14:paraId="7ED0B368" w14:textId="77777777" w:rsidR="00F237A9" w:rsidRPr="0098324B" w:rsidRDefault="00F237A9" w:rsidP="00F237A9">
      <w:pPr>
        <w:pStyle w:val="ListParagraph"/>
        <w:numPr>
          <w:ilvl w:val="2"/>
          <w:numId w:val="29"/>
        </w:numPr>
        <w:spacing w:before="0" w:after="0"/>
      </w:pPr>
      <w:r w:rsidRPr="0098324B">
        <w:t>Anomalies identified 21.0</w:t>
      </w:r>
    </w:p>
    <w:p w14:paraId="277F9199" w14:textId="77777777" w:rsidR="00F237A9" w:rsidRPr="0098324B" w:rsidRDefault="00F237A9" w:rsidP="00F237A9">
      <w:pPr>
        <w:pStyle w:val="ListParagraph"/>
        <w:numPr>
          <w:ilvl w:val="2"/>
          <w:numId w:val="29"/>
        </w:numPr>
        <w:spacing w:before="0" w:after="0"/>
      </w:pPr>
      <w:r w:rsidRPr="0098324B">
        <w:t>Depth fraction between 0.1 and 0.58</w:t>
      </w:r>
    </w:p>
    <w:p w14:paraId="640154F3" w14:textId="77777777" w:rsidR="00F237A9" w:rsidRPr="0098324B" w:rsidRDefault="00F237A9" w:rsidP="00F237A9">
      <w:pPr>
        <w:pStyle w:val="ListParagraph"/>
        <w:numPr>
          <w:ilvl w:val="2"/>
          <w:numId w:val="29"/>
        </w:numPr>
        <w:spacing w:before="0" w:after="0"/>
      </w:pPr>
      <w:r w:rsidRPr="0098324B">
        <w:t>Length between 14.0 mm and 243.0</w:t>
      </w:r>
    </w:p>
    <w:p w14:paraId="2224DB3A" w14:textId="77777777" w:rsidR="00F237A9" w:rsidRPr="0098324B" w:rsidRDefault="00F237A9" w:rsidP="00F237A9">
      <w:pPr>
        <w:pStyle w:val="ListParagraph"/>
        <w:numPr>
          <w:ilvl w:val="1"/>
          <w:numId w:val="29"/>
        </w:numPr>
        <w:spacing w:before="0" w:after="0"/>
      </w:pPr>
      <w:r w:rsidRPr="0098324B">
        <w:t>Consequence of failure distributed between minimum of $23.38 and maximum of $49.62MM</w:t>
      </w:r>
    </w:p>
    <w:p w14:paraId="7AFAF797" w14:textId="77777777" w:rsidR="00F237A9" w:rsidRPr="0098324B" w:rsidRDefault="00F237A9" w:rsidP="00F237A9">
      <w:pPr>
        <w:pStyle w:val="ListParagraph"/>
        <w:numPr>
          <w:ilvl w:val="1"/>
          <w:numId w:val="29"/>
        </w:numPr>
        <w:spacing w:before="0" w:after="0"/>
      </w:pPr>
      <w:r w:rsidRPr="0098324B">
        <w:t>Total length driven by Environmental: 90.0 meters.</w:t>
      </w:r>
    </w:p>
    <w:p w14:paraId="08F94C8D" w14:textId="77777777" w:rsidR="00F237A9" w:rsidRPr="0098324B" w:rsidRDefault="00F237A9" w:rsidP="00F237A9">
      <w:pPr>
        <w:pStyle w:val="ListParagraph"/>
        <w:numPr>
          <w:ilvl w:val="1"/>
          <w:numId w:val="29"/>
        </w:numPr>
        <w:spacing w:before="0" w:after="0"/>
      </w:pPr>
      <w:r w:rsidRPr="0098324B">
        <w:t>Environmental Cost distributed between minimum of $22.75 and maximum of $48.89MM:</w:t>
      </w:r>
    </w:p>
    <w:p w14:paraId="5EFA77E4" w14:textId="77777777" w:rsidR="00F237A9" w:rsidRPr="0098324B" w:rsidRDefault="00F237A9" w:rsidP="00F237A9">
      <w:pPr>
        <w:pStyle w:val="ListParagraph"/>
        <w:numPr>
          <w:ilvl w:val="2"/>
          <w:numId w:val="29"/>
        </w:numPr>
        <w:spacing w:before="0" w:after="0"/>
      </w:pPr>
      <w:r w:rsidRPr="0098324B">
        <w:t>Leak cost between minimum of $0.13 and maximum of $0.22MM</w:t>
      </w:r>
    </w:p>
    <w:p w14:paraId="49D64849" w14:textId="77777777" w:rsidR="00F237A9" w:rsidRPr="0098324B" w:rsidRDefault="00F237A9" w:rsidP="00F237A9">
      <w:pPr>
        <w:pStyle w:val="ListParagraph"/>
        <w:numPr>
          <w:ilvl w:val="2"/>
          <w:numId w:val="29"/>
        </w:numPr>
        <w:spacing w:before="0" w:after="0"/>
      </w:pPr>
      <w:r w:rsidRPr="0098324B">
        <w:t>Leak spill volume between a minimum of 1849.92 and maximum of 2047.2 gallons</w:t>
      </w:r>
    </w:p>
    <w:p w14:paraId="3C9FE5EC" w14:textId="77777777" w:rsidR="00F237A9" w:rsidRPr="0098324B" w:rsidRDefault="00F237A9" w:rsidP="00F237A9">
      <w:pPr>
        <w:pStyle w:val="ListParagraph"/>
        <w:numPr>
          <w:ilvl w:val="2"/>
          <w:numId w:val="29"/>
        </w:numPr>
        <w:spacing w:before="0" w:after="0"/>
      </w:pPr>
      <w:r w:rsidRPr="0098324B">
        <w:t>Rupture cost between minimum of $64.62 and maximum of $104.14MM</w:t>
      </w:r>
    </w:p>
    <w:p w14:paraId="5D445A8F" w14:textId="77777777" w:rsidR="00F237A9" w:rsidRPr="0098324B" w:rsidRDefault="00F237A9" w:rsidP="00F237A9">
      <w:pPr>
        <w:pStyle w:val="ListParagraph"/>
        <w:numPr>
          <w:ilvl w:val="2"/>
          <w:numId w:val="29"/>
        </w:numPr>
        <w:spacing w:before="0" w:after="0"/>
      </w:pPr>
      <w:r w:rsidRPr="0098324B">
        <w:t>Rupture spill volume is between a minimum of 887849.94 and maximum of 982532.16 gallons</w:t>
      </w:r>
    </w:p>
    <w:p w14:paraId="22531943" w14:textId="77777777" w:rsidR="00F237A9" w:rsidRPr="0098324B" w:rsidRDefault="00F237A9" w:rsidP="00F237A9">
      <w:pPr>
        <w:pStyle w:val="ListParagraph"/>
        <w:numPr>
          <w:ilvl w:val="2"/>
          <w:numId w:val="29"/>
        </w:numPr>
        <w:spacing w:before="0" w:after="0"/>
      </w:pPr>
      <w:r w:rsidRPr="0098324B">
        <w:t>Puncture cost between minimum of $4.42 and maximum of $7.13MM</w:t>
      </w:r>
    </w:p>
    <w:p w14:paraId="68FCD5BC" w14:textId="77777777" w:rsidR="00F237A9" w:rsidRPr="0098324B" w:rsidRDefault="00F237A9" w:rsidP="00F237A9">
      <w:pPr>
        <w:pStyle w:val="ListParagraph"/>
        <w:numPr>
          <w:ilvl w:val="2"/>
          <w:numId w:val="29"/>
        </w:numPr>
        <w:spacing w:before="0" w:after="0"/>
      </w:pPr>
      <w:r w:rsidRPr="0098324B">
        <w:t>Puncture spill volume is between a minimum of 60784.31 and maximum of 67266.48 gallons</w:t>
      </w:r>
    </w:p>
    <w:p w14:paraId="46A0888E" w14:textId="77777777" w:rsidR="00F237A9" w:rsidRPr="0098324B" w:rsidRDefault="00F237A9" w:rsidP="00F237A9">
      <w:pPr>
        <w:pStyle w:val="ListParagraph"/>
        <w:numPr>
          <w:ilvl w:val="2"/>
          <w:numId w:val="29"/>
        </w:numPr>
        <w:spacing w:before="0" w:after="0"/>
      </w:pPr>
      <w:r w:rsidRPr="0098324B">
        <w:t xml:space="preserve">Land use distributed as </w:t>
      </w:r>
    </w:p>
    <w:p w14:paraId="17A381B6" w14:textId="77777777" w:rsidR="00F237A9" w:rsidRPr="0098324B" w:rsidRDefault="00F237A9" w:rsidP="00F237A9">
      <w:pPr>
        <w:pStyle w:val="ListParagraph"/>
        <w:numPr>
          <w:ilvl w:val="3"/>
          <w:numId w:val="29"/>
        </w:numPr>
        <w:spacing w:before="0" w:after="0"/>
      </w:pPr>
      <w:r w:rsidRPr="0098324B">
        <w:t>Forested: 30.00</w:t>
      </w:r>
    </w:p>
    <w:p w14:paraId="76B3D996" w14:textId="77777777" w:rsidR="00F237A9" w:rsidRPr="0098324B" w:rsidRDefault="00F237A9" w:rsidP="00F237A9">
      <w:pPr>
        <w:pStyle w:val="ListParagraph"/>
        <w:numPr>
          <w:ilvl w:val="3"/>
          <w:numId w:val="29"/>
        </w:numPr>
        <w:spacing w:before="0" w:after="0"/>
      </w:pPr>
      <w:r w:rsidRPr="0098324B">
        <w:t>Low Density Residential: 30.00</w:t>
      </w:r>
    </w:p>
    <w:p w14:paraId="6CAF51B7" w14:textId="77777777" w:rsidR="00F237A9" w:rsidRPr="0098324B" w:rsidRDefault="00F237A9" w:rsidP="00F237A9">
      <w:pPr>
        <w:pStyle w:val="ListParagraph"/>
        <w:numPr>
          <w:ilvl w:val="3"/>
          <w:numId w:val="29"/>
        </w:numPr>
        <w:spacing w:before="0" w:after="0"/>
      </w:pPr>
      <w:r w:rsidRPr="0098324B">
        <w:t>Remote: 30.00</w:t>
      </w:r>
    </w:p>
    <w:p w14:paraId="1CDECDFF" w14:textId="77777777" w:rsidR="00F237A9" w:rsidRPr="0098324B" w:rsidRDefault="00F237A9" w:rsidP="00F237A9">
      <w:pPr>
        <w:pStyle w:val="ListParagraph"/>
        <w:numPr>
          <w:ilvl w:val="0"/>
          <w:numId w:val="29"/>
        </w:numPr>
        <w:spacing w:before="0" w:after="0"/>
      </w:pPr>
      <w:r w:rsidRPr="0098324B">
        <w:t xml:space="preserve">"NPS8 Red Earth to Rainbow P/L tie-in </w:t>
      </w:r>
      <w:proofErr w:type="gramStart"/>
      <w:r w:rsidRPr="0098324B">
        <w:t>From</w:t>
      </w:r>
      <w:proofErr w:type="gramEnd"/>
      <w:r w:rsidRPr="0098324B">
        <w:t xml:space="preserve"> 9-18-87-8-W5 To 15-29-81-9-W</w:t>
      </w:r>
    </w:p>
    <w:p w14:paraId="2A91747F" w14:textId="77777777" w:rsidR="00F237A9" w:rsidRPr="0098324B" w:rsidRDefault="00F237A9" w:rsidP="00F237A9">
      <w:pPr>
        <w:pStyle w:val="ListParagraph"/>
        <w:numPr>
          <w:ilvl w:val="1"/>
          <w:numId w:val="29"/>
        </w:numPr>
        <w:spacing w:before="0" w:after="0"/>
      </w:pPr>
      <w:r w:rsidRPr="0098324B">
        <w:t>Total Cumulative Length (m):</w:t>
      </w:r>
      <w:r w:rsidRPr="0098324B">
        <w:tab/>
        <w:t>89.98</w:t>
      </w:r>
    </w:p>
    <w:p w14:paraId="292F0335" w14:textId="77777777" w:rsidR="00F237A9" w:rsidRPr="0098324B" w:rsidRDefault="00F237A9" w:rsidP="00F237A9">
      <w:pPr>
        <w:pStyle w:val="ListParagraph"/>
        <w:numPr>
          <w:ilvl w:val="1"/>
          <w:numId w:val="29"/>
        </w:numPr>
        <w:spacing w:before="0" w:after="0"/>
      </w:pPr>
      <w:r w:rsidRPr="0098324B">
        <w:t>Likelihood of failure distributed between minimum of 1.638e-03 and maximum of 1.581e-01.</w:t>
      </w:r>
    </w:p>
    <w:p w14:paraId="0B9ABE48" w14:textId="77777777" w:rsidR="00F237A9" w:rsidRPr="0098324B" w:rsidRDefault="00F237A9" w:rsidP="00F237A9">
      <w:pPr>
        <w:pStyle w:val="ListParagraph"/>
        <w:numPr>
          <w:ilvl w:val="2"/>
          <w:numId w:val="29"/>
        </w:numPr>
        <w:spacing w:before="0" w:after="0"/>
      </w:pPr>
      <w:r w:rsidRPr="0098324B">
        <w:lastRenderedPageBreak/>
        <w:t>ILI Date of 2016-02-09</w:t>
      </w:r>
    </w:p>
    <w:p w14:paraId="4A828235" w14:textId="77777777" w:rsidR="00F237A9" w:rsidRPr="0098324B" w:rsidRDefault="00F237A9" w:rsidP="00F237A9">
      <w:pPr>
        <w:pStyle w:val="ListParagraph"/>
        <w:numPr>
          <w:ilvl w:val="2"/>
          <w:numId w:val="29"/>
        </w:numPr>
        <w:spacing w:before="0" w:after="0"/>
      </w:pPr>
      <w:r w:rsidRPr="0098324B">
        <w:t>ILI tool of MFL/Geometry</w:t>
      </w:r>
    </w:p>
    <w:p w14:paraId="0BCA11FC" w14:textId="77777777" w:rsidR="00F237A9" w:rsidRPr="0098324B" w:rsidRDefault="00F237A9" w:rsidP="00F237A9">
      <w:pPr>
        <w:pStyle w:val="ListParagraph"/>
        <w:numPr>
          <w:ilvl w:val="2"/>
          <w:numId w:val="29"/>
        </w:numPr>
        <w:spacing w:before="0" w:after="0"/>
      </w:pPr>
      <w:r w:rsidRPr="0098324B">
        <w:t>Anomalies identified 22.0</w:t>
      </w:r>
    </w:p>
    <w:p w14:paraId="6220A525" w14:textId="77777777" w:rsidR="00F237A9" w:rsidRPr="0098324B" w:rsidRDefault="00F237A9" w:rsidP="00F237A9">
      <w:pPr>
        <w:pStyle w:val="ListParagraph"/>
        <w:numPr>
          <w:ilvl w:val="2"/>
          <w:numId w:val="29"/>
        </w:numPr>
        <w:spacing w:before="0" w:after="0"/>
      </w:pPr>
      <w:r w:rsidRPr="0098324B">
        <w:t>Depth fraction between 0.13 and 0.57</w:t>
      </w:r>
    </w:p>
    <w:p w14:paraId="196C69EA" w14:textId="77777777" w:rsidR="00F237A9" w:rsidRPr="0098324B" w:rsidRDefault="00F237A9" w:rsidP="00F237A9">
      <w:pPr>
        <w:pStyle w:val="ListParagraph"/>
        <w:numPr>
          <w:ilvl w:val="2"/>
          <w:numId w:val="29"/>
        </w:numPr>
        <w:spacing w:before="0" w:after="0"/>
      </w:pPr>
      <w:r w:rsidRPr="0098324B">
        <w:t>Length between 8.0 mm and 148.0</w:t>
      </w:r>
    </w:p>
    <w:p w14:paraId="6F27F7F1" w14:textId="77777777" w:rsidR="00F237A9" w:rsidRPr="0098324B" w:rsidRDefault="00F237A9" w:rsidP="00F237A9">
      <w:pPr>
        <w:pStyle w:val="ListParagraph"/>
        <w:numPr>
          <w:ilvl w:val="1"/>
          <w:numId w:val="29"/>
        </w:numPr>
        <w:spacing w:before="0" w:after="0"/>
      </w:pPr>
      <w:r w:rsidRPr="0098324B">
        <w:t>Consequence of failure distributed between minimum of $24.83 and maximum of $56.06MM</w:t>
      </w:r>
    </w:p>
    <w:p w14:paraId="6B5FD2C2" w14:textId="77777777" w:rsidR="00F237A9" w:rsidRPr="0098324B" w:rsidRDefault="00F237A9" w:rsidP="00F237A9">
      <w:pPr>
        <w:pStyle w:val="ListParagraph"/>
        <w:numPr>
          <w:ilvl w:val="1"/>
          <w:numId w:val="29"/>
        </w:numPr>
        <w:spacing w:before="0" w:after="0"/>
      </w:pPr>
      <w:r w:rsidRPr="0098324B">
        <w:t>Total length driven by Environmental: 89.98 meters.</w:t>
      </w:r>
    </w:p>
    <w:p w14:paraId="56254035" w14:textId="77777777" w:rsidR="00F237A9" w:rsidRPr="0098324B" w:rsidRDefault="00F237A9" w:rsidP="00F237A9">
      <w:pPr>
        <w:pStyle w:val="ListParagraph"/>
        <w:numPr>
          <w:ilvl w:val="1"/>
          <w:numId w:val="29"/>
        </w:numPr>
        <w:spacing w:before="0" w:after="0"/>
      </w:pPr>
      <w:r w:rsidRPr="0098324B">
        <w:t>Environmental Cost distributed between minimum of $24.36 and maximum of $55.26MM:</w:t>
      </w:r>
    </w:p>
    <w:p w14:paraId="6E1D0219" w14:textId="77777777" w:rsidR="00F237A9" w:rsidRPr="0098324B" w:rsidRDefault="00F237A9" w:rsidP="00F237A9">
      <w:pPr>
        <w:pStyle w:val="ListParagraph"/>
        <w:numPr>
          <w:ilvl w:val="2"/>
          <w:numId w:val="29"/>
        </w:numPr>
        <w:spacing w:before="0" w:after="0"/>
      </w:pPr>
      <w:r w:rsidRPr="0098324B">
        <w:t>Leak cost between minimum of $0.19 and maximum of $0.27MM</w:t>
      </w:r>
    </w:p>
    <w:p w14:paraId="69E678E8" w14:textId="77777777" w:rsidR="00F237A9" w:rsidRPr="0098324B" w:rsidRDefault="00F237A9" w:rsidP="00F237A9">
      <w:pPr>
        <w:pStyle w:val="ListParagraph"/>
        <w:numPr>
          <w:ilvl w:val="2"/>
          <w:numId w:val="29"/>
        </w:numPr>
        <w:spacing w:before="0" w:after="0"/>
      </w:pPr>
      <w:r w:rsidRPr="0098324B">
        <w:t>Leak spill volume between a minimum of 1787.92 and maximum of 2511.21 gallons</w:t>
      </w:r>
    </w:p>
    <w:p w14:paraId="49B957FD" w14:textId="77777777" w:rsidR="00F237A9" w:rsidRPr="0098324B" w:rsidRDefault="00F237A9" w:rsidP="00F237A9">
      <w:pPr>
        <w:pStyle w:val="ListParagraph"/>
        <w:numPr>
          <w:ilvl w:val="2"/>
          <w:numId w:val="29"/>
        </w:numPr>
        <w:spacing w:before="0" w:after="0"/>
      </w:pPr>
      <w:r w:rsidRPr="0098324B">
        <w:t>Rupture cost between minimum of $90.95 and maximum of $127.74MM</w:t>
      </w:r>
    </w:p>
    <w:p w14:paraId="66715A7A" w14:textId="77777777" w:rsidR="00F237A9" w:rsidRPr="0098324B" w:rsidRDefault="00F237A9" w:rsidP="00F237A9">
      <w:pPr>
        <w:pStyle w:val="ListParagraph"/>
        <w:numPr>
          <w:ilvl w:val="2"/>
          <w:numId w:val="29"/>
        </w:numPr>
        <w:spacing w:before="0" w:after="0"/>
      </w:pPr>
      <w:r w:rsidRPr="0098324B">
        <w:t>Rupture spill volume is between a minimum of 858090.93 and maximum of 1205225.89 gallons</w:t>
      </w:r>
    </w:p>
    <w:p w14:paraId="25A8E4CC" w14:textId="77777777" w:rsidR="00F237A9" w:rsidRPr="0098324B" w:rsidRDefault="00F237A9" w:rsidP="00F237A9">
      <w:pPr>
        <w:pStyle w:val="ListParagraph"/>
        <w:numPr>
          <w:ilvl w:val="2"/>
          <w:numId w:val="29"/>
        </w:numPr>
        <w:spacing w:before="0" w:after="0"/>
      </w:pPr>
      <w:r w:rsidRPr="0098324B">
        <w:t>Puncture cost between minimum of $6.23 and maximum of $8.75MM</w:t>
      </w:r>
    </w:p>
    <w:p w14:paraId="5B5E1DDB" w14:textId="77777777" w:rsidR="00F237A9" w:rsidRPr="0098324B" w:rsidRDefault="00F237A9" w:rsidP="00F237A9">
      <w:pPr>
        <w:pStyle w:val="ListParagraph"/>
        <w:numPr>
          <w:ilvl w:val="2"/>
          <w:numId w:val="29"/>
        </w:numPr>
        <w:spacing w:before="0" w:after="0"/>
      </w:pPr>
      <w:r w:rsidRPr="0098324B">
        <w:t>Puncture spill volume is between a minimum of 58746.93 and maximum of 82512.62 gallons</w:t>
      </w:r>
    </w:p>
    <w:p w14:paraId="44AC39CB" w14:textId="77777777" w:rsidR="00F237A9" w:rsidRPr="0098324B" w:rsidRDefault="00F237A9" w:rsidP="00F237A9">
      <w:pPr>
        <w:pStyle w:val="ListParagraph"/>
        <w:numPr>
          <w:ilvl w:val="2"/>
          <w:numId w:val="29"/>
        </w:numPr>
        <w:spacing w:before="0" w:after="0"/>
      </w:pPr>
      <w:r w:rsidRPr="0098324B">
        <w:t xml:space="preserve">Land use distributed as </w:t>
      </w:r>
    </w:p>
    <w:p w14:paraId="1E31F56B" w14:textId="77777777" w:rsidR="00F237A9" w:rsidRPr="0098324B" w:rsidRDefault="00F237A9" w:rsidP="00F237A9">
      <w:pPr>
        <w:pStyle w:val="ListParagraph"/>
        <w:numPr>
          <w:ilvl w:val="3"/>
          <w:numId w:val="29"/>
        </w:numPr>
        <w:spacing w:before="0" w:after="0"/>
      </w:pPr>
      <w:r w:rsidRPr="0098324B">
        <w:t>Forested: 89.98</w:t>
      </w:r>
    </w:p>
    <w:p w14:paraId="7DA0C716" w14:textId="77777777" w:rsidR="00F237A9" w:rsidRPr="0098324B" w:rsidRDefault="00F237A9" w:rsidP="00F237A9">
      <w:pPr>
        <w:pStyle w:val="ListParagraph"/>
        <w:numPr>
          <w:ilvl w:val="0"/>
          <w:numId w:val="29"/>
        </w:numPr>
        <w:spacing w:before="0" w:after="0"/>
      </w:pPr>
      <w:r w:rsidRPr="0098324B">
        <w:t>"NPS8  Empress to Laporte from 5-12-20-1W4 to 4-2-27-26W3</w:t>
      </w:r>
    </w:p>
    <w:p w14:paraId="1C028032" w14:textId="77777777" w:rsidR="00F237A9" w:rsidRPr="0098324B" w:rsidRDefault="00F237A9" w:rsidP="00F237A9">
      <w:pPr>
        <w:pStyle w:val="ListParagraph"/>
        <w:numPr>
          <w:ilvl w:val="1"/>
          <w:numId w:val="29"/>
        </w:numPr>
        <w:spacing w:before="0" w:after="0"/>
      </w:pPr>
      <w:r w:rsidRPr="0098324B">
        <w:t>Total Cumulative Length (m):</w:t>
      </w:r>
      <w:r w:rsidRPr="0098324B">
        <w:tab/>
        <w:t>89.97</w:t>
      </w:r>
    </w:p>
    <w:p w14:paraId="26FCB28A" w14:textId="77777777" w:rsidR="00F237A9" w:rsidRPr="0098324B" w:rsidRDefault="00F237A9" w:rsidP="00F237A9">
      <w:pPr>
        <w:pStyle w:val="ListParagraph"/>
        <w:numPr>
          <w:ilvl w:val="1"/>
          <w:numId w:val="29"/>
        </w:numPr>
        <w:spacing w:before="0" w:after="0"/>
      </w:pPr>
      <w:r w:rsidRPr="0098324B">
        <w:t>Likelihood of failure distributed between minimum of 8.395e-03 and maximum of 3.490e-02.</w:t>
      </w:r>
    </w:p>
    <w:p w14:paraId="475A30B3" w14:textId="77777777" w:rsidR="00F237A9" w:rsidRPr="0098324B" w:rsidRDefault="00F237A9" w:rsidP="00F237A9">
      <w:pPr>
        <w:pStyle w:val="ListParagraph"/>
        <w:numPr>
          <w:ilvl w:val="2"/>
          <w:numId w:val="29"/>
        </w:numPr>
        <w:spacing w:before="0" w:after="0"/>
      </w:pPr>
      <w:r w:rsidRPr="0098324B">
        <w:t>ILI Date of 2018-10-11</w:t>
      </w:r>
    </w:p>
    <w:p w14:paraId="6A0B1153" w14:textId="77777777" w:rsidR="00F237A9" w:rsidRPr="0098324B" w:rsidRDefault="00F237A9" w:rsidP="00F237A9">
      <w:pPr>
        <w:pStyle w:val="ListParagraph"/>
        <w:numPr>
          <w:ilvl w:val="2"/>
          <w:numId w:val="29"/>
        </w:numPr>
        <w:spacing w:before="0" w:after="0"/>
      </w:pPr>
      <w:r w:rsidRPr="0098324B">
        <w:t>ILI tool of MFL</w:t>
      </w:r>
    </w:p>
    <w:p w14:paraId="45A4963D" w14:textId="77777777" w:rsidR="00F237A9" w:rsidRPr="0098324B" w:rsidRDefault="00F237A9" w:rsidP="00F237A9">
      <w:pPr>
        <w:pStyle w:val="ListParagraph"/>
        <w:numPr>
          <w:ilvl w:val="2"/>
          <w:numId w:val="29"/>
        </w:numPr>
        <w:spacing w:before="0" w:after="0"/>
      </w:pPr>
      <w:r w:rsidRPr="0098324B">
        <w:t>Anomalies identified 46.0</w:t>
      </w:r>
    </w:p>
    <w:p w14:paraId="56246A04" w14:textId="77777777" w:rsidR="00F237A9" w:rsidRPr="0098324B" w:rsidRDefault="00F237A9" w:rsidP="00F237A9">
      <w:pPr>
        <w:pStyle w:val="ListParagraph"/>
        <w:numPr>
          <w:ilvl w:val="2"/>
          <w:numId w:val="29"/>
        </w:numPr>
        <w:spacing w:before="0" w:after="0"/>
      </w:pPr>
      <w:r w:rsidRPr="0098324B">
        <w:t>Depth fraction between 0.13 and 0.21</w:t>
      </w:r>
    </w:p>
    <w:p w14:paraId="4E03FCB6" w14:textId="77777777" w:rsidR="00F237A9" w:rsidRPr="0098324B" w:rsidRDefault="00F237A9" w:rsidP="00F237A9">
      <w:pPr>
        <w:pStyle w:val="ListParagraph"/>
        <w:numPr>
          <w:ilvl w:val="2"/>
          <w:numId w:val="29"/>
        </w:numPr>
        <w:spacing w:before="0" w:after="0"/>
      </w:pPr>
      <w:r w:rsidRPr="0098324B">
        <w:t>Length between 8.0 mm and 1278.0</w:t>
      </w:r>
    </w:p>
    <w:p w14:paraId="0A02A31E" w14:textId="77777777" w:rsidR="00F237A9" w:rsidRPr="0098324B" w:rsidRDefault="00F237A9" w:rsidP="00F237A9">
      <w:pPr>
        <w:pStyle w:val="ListParagraph"/>
        <w:numPr>
          <w:ilvl w:val="1"/>
          <w:numId w:val="29"/>
        </w:numPr>
        <w:spacing w:before="0" w:after="0"/>
      </w:pPr>
      <w:r w:rsidRPr="0098324B">
        <w:t>Consequence of failure distributed between minimum of $9.21 and maximum of $12.70MM</w:t>
      </w:r>
    </w:p>
    <w:p w14:paraId="223876F0" w14:textId="77777777" w:rsidR="00F237A9" w:rsidRPr="0098324B" w:rsidRDefault="00F237A9" w:rsidP="00F237A9">
      <w:pPr>
        <w:pStyle w:val="ListParagraph"/>
        <w:numPr>
          <w:ilvl w:val="1"/>
          <w:numId w:val="29"/>
        </w:numPr>
        <w:spacing w:before="0" w:after="0"/>
      </w:pPr>
      <w:r w:rsidRPr="0098324B">
        <w:t>Total length driven by Economic Loss: 89.97 meters.</w:t>
      </w:r>
    </w:p>
    <w:p w14:paraId="6B37A223" w14:textId="77777777" w:rsidR="00F237A9" w:rsidRPr="0098324B" w:rsidRDefault="00F237A9" w:rsidP="00F237A9">
      <w:pPr>
        <w:pStyle w:val="ListParagraph"/>
        <w:numPr>
          <w:ilvl w:val="1"/>
          <w:numId w:val="29"/>
        </w:numPr>
        <w:spacing w:before="0" w:after="0"/>
      </w:pPr>
      <w:r w:rsidRPr="0098324B">
        <w:t>Economic Loss Cost distributed between minimum of $9.21 and maximum of $12.70MM:</w:t>
      </w:r>
    </w:p>
    <w:p w14:paraId="50540775" w14:textId="77777777" w:rsidR="00F237A9" w:rsidRPr="0098324B" w:rsidRDefault="00F237A9" w:rsidP="00F237A9">
      <w:pPr>
        <w:pStyle w:val="ListParagraph"/>
        <w:numPr>
          <w:ilvl w:val="2"/>
          <w:numId w:val="29"/>
        </w:numPr>
        <w:spacing w:before="0" w:after="0"/>
      </w:pPr>
      <w:r w:rsidRPr="0098324B">
        <w:t>Repair costs between minimum of $14,500.00 and maximum of $50,000.00.</w:t>
      </w:r>
    </w:p>
    <w:p w14:paraId="42AEFF53" w14:textId="77777777" w:rsidR="00F237A9" w:rsidRPr="0098324B" w:rsidRDefault="00F237A9" w:rsidP="00F237A9">
      <w:pPr>
        <w:pStyle w:val="ListParagraph"/>
        <w:numPr>
          <w:ilvl w:val="2"/>
          <w:numId w:val="29"/>
        </w:numPr>
        <w:spacing w:before="0" w:after="0"/>
      </w:pPr>
      <w:r w:rsidRPr="0098324B">
        <w:t>Outage losses between minimum of $200,000.00 and maximum of $200,000.00.</w:t>
      </w:r>
    </w:p>
    <w:p w14:paraId="4E85FB9A" w14:textId="77777777" w:rsidR="00F237A9" w:rsidRPr="0098324B" w:rsidRDefault="00F237A9" w:rsidP="00F237A9">
      <w:pPr>
        <w:pStyle w:val="ListParagraph"/>
        <w:numPr>
          <w:ilvl w:val="2"/>
          <w:numId w:val="29"/>
        </w:numPr>
        <w:spacing w:before="0" w:after="0"/>
      </w:pPr>
      <w:r w:rsidRPr="0098324B">
        <w:t>Product type is NGL.</w:t>
      </w:r>
    </w:p>
    <w:p w14:paraId="051224BB" w14:textId="77777777" w:rsidR="00F237A9" w:rsidRPr="0098324B" w:rsidRDefault="00F237A9" w:rsidP="00F237A9">
      <w:pPr>
        <w:pStyle w:val="ListParagraph"/>
        <w:numPr>
          <w:ilvl w:val="2"/>
          <w:numId w:val="29"/>
        </w:numPr>
        <w:spacing w:before="0" w:after="0"/>
      </w:pPr>
      <w:r w:rsidRPr="0098324B">
        <w:t>Leak cost between minimum of $0.28 and maximum of $0.31MM</w:t>
      </w:r>
    </w:p>
    <w:p w14:paraId="2417CEFC" w14:textId="77777777" w:rsidR="00F237A9" w:rsidRPr="0098324B" w:rsidRDefault="00F237A9" w:rsidP="00F237A9">
      <w:pPr>
        <w:pStyle w:val="ListParagraph"/>
        <w:numPr>
          <w:ilvl w:val="2"/>
          <w:numId w:val="29"/>
        </w:numPr>
        <w:spacing w:before="0" w:after="0"/>
      </w:pPr>
      <w:r w:rsidRPr="0098324B">
        <w:t>Leak scenario yielded 7.0 intersections with structures, with minimum of $nan and maximum of $nan in cost of structures impacted.</w:t>
      </w:r>
    </w:p>
    <w:p w14:paraId="406C641A" w14:textId="77777777" w:rsidR="00F237A9" w:rsidRPr="0098324B" w:rsidRDefault="00F237A9" w:rsidP="00F237A9">
      <w:pPr>
        <w:pStyle w:val="ListParagraph"/>
        <w:numPr>
          <w:ilvl w:val="2"/>
          <w:numId w:val="29"/>
        </w:numPr>
        <w:spacing w:before="0" w:after="0"/>
      </w:pPr>
      <w:r w:rsidRPr="0098324B">
        <w:t>Leak product loss costs between minimum of $60,855.70 and maximum of $60,855.70</w:t>
      </w:r>
    </w:p>
    <w:p w14:paraId="19490906" w14:textId="77777777" w:rsidR="00F237A9" w:rsidRPr="0098324B" w:rsidRDefault="00F237A9" w:rsidP="00F237A9">
      <w:pPr>
        <w:pStyle w:val="ListParagraph"/>
        <w:numPr>
          <w:ilvl w:val="2"/>
          <w:numId w:val="29"/>
        </w:numPr>
        <w:spacing w:before="0" w:after="0"/>
      </w:pPr>
      <w:r w:rsidRPr="0098324B">
        <w:t>Rupture cost between minimum of $29.42 and maximum of $29.46MM</w:t>
      </w:r>
    </w:p>
    <w:p w14:paraId="21EBDAE9" w14:textId="77777777" w:rsidR="00F237A9" w:rsidRPr="0098324B" w:rsidRDefault="00F237A9" w:rsidP="00F237A9">
      <w:pPr>
        <w:pStyle w:val="ListParagraph"/>
        <w:numPr>
          <w:ilvl w:val="2"/>
          <w:numId w:val="29"/>
        </w:numPr>
        <w:spacing w:before="0" w:after="0"/>
      </w:pPr>
      <w:r w:rsidRPr="0098324B">
        <w:t>Rupture scenario yielded 11.0 intersections with structures, with minimum of $nan and maximum of $nan in cost of structures impacted</w:t>
      </w:r>
    </w:p>
    <w:p w14:paraId="7039EB2B" w14:textId="77777777" w:rsidR="00F237A9" w:rsidRPr="0098324B" w:rsidRDefault="00F237A9" w:rsidP="00F237A9">
      <w:pPr>
        <w:pStyle w:val="ListParagraph"/>
        <w:numPr>
          <w:ilvl w:val="2"/>
          <w:numId w:val="29"/>
        </w:numPr>
        <w:spacing w:before="0" w:after="0"/>
      </w:pPr>
      <w:r w:rsidRPr="0098324B">
        <w:t>Rupture product loss costs between minimum of $29,206,998.79 and maximum of $29,206,998.79</w:t>
      </w:r>
    </w:p>
    <w:p w14:paraId="78FFB83E" w14:textId="77777777" w:rsidR="00F237A9" w:rsidRPr="0098324B" w:rsidRDefault="00F237A9" w:rsidP="00F237A9">
      <w:pPr>
        <w:pStyle w:val="ListParagraph"/>
        <w:numPr>
          <w:ilvl w:val="2"/>
          <w:numId w:val="29"/>
        </w:numPr>
        <w:spacing w:before="0" w:after="0"/>
      </w:pPr>
      <w:r w:rsidRPr="0098324B">
        <w:t>Puncture cost between minimum of $2.21 and maximum of $2.25MM</w:t>
      </w:r>
    </w:p>
    <w:p w14:paraId="054C2AD2" w14:textId="77777777" w:rsidR="00F237A9" w:rsidRPr="0098324B" w:rsidRDefault="00F237A9" w:rsidP="00F237A9">
      <w:pPr>
        <w:pStyle w:val="ListParagraph"/>
        <w:numPr>
          <w:ilvl w:val="2"/>
          <w:numId w:val="29"/>
        </w:numPr>
        <w:spacing w:before="0" w:after="0"/>
      </w:pPr>
      <w:r w:rsidRPr="0098324B">
        <w:t>Puncture scenario yielded 13.0 intersections with structures, with minimum of $nan and maximum of $nan in cost of structures impacted</w:t>
      </w:r>
    </w:p>
    <w:p w14:paraId="56137D59" w14:textId="77777777" w:rsidR="00F237A9" w:rsidRPr="0098324B" w:rsidRDefault="00F237A9" w:rsidP="00F237A9">
      <w:pPr>
        <w:pStyle w:val="ListParagraph"/>
        <w:numPr>
          <w:ilvl w:val="2"/>
          <w:numId w:val="29"/>
        </w:numPr>
        <w:spacing w:before="0" w:after="0"/>
      </w:pPr>
      <w:r w:rsidRPr="0098324B">
        <w:t>Puncture product Loss costs between minimum of $1,999,580.23 and maximum of $1,999,580.23"</w:t>
      </w:r>
    </w:p>
    <w:p w14:paraId="44BCAEFA" w14:textId="77777777" w:rsidR="00F237A9" w:rsidRPr="0098324B" w:rsidRDefault="00F237A9" w:rsidP="00F237A9">
      <w:pPr>
        <w:pStyle w:val="ListParagraph"/>
        <w:numPr>
          <w:ilvl w:val="0"/>
          <w:numId w:val="29"/>
        </w:numPr>
        <w:spacing w:before="0" w:after="0"/>
      </w:pPr>
      <w:r w:rsidRPr="0098324B">
        <w:lastRenderedPageBreak/>
        <w:t>"SS-03 NPS 6</w:t>
      </w:r>
    </w:p>
    <w:p w14:paraId="15917906" w14:textId="77777777" w:rsidR="00F237A9" w:rsidRPr="0098324B" w:rsidRDefault="00F237A9" w:rsidP="00F237A9">
      <w:pPr>
        <w:pStyle w:val="ListParagraph"/>
        <w:numPr>
          <w:ilvl w:val="1"/>
          <w:numId w:val="29"/>
        </w:numPr>
        <w:spacing w:before="0" w:after="0"/>
      </w:pPr>
      <w:r w:rsidRPr="0098324B">
        <w:t>Total Cumulative Length (m):</w:t>
      </w:r>
      <w:r w:rsidRPr="0098324B">
        <w:tab/>
        <w:t>75.32</w:t>
      </w:r>
    </w:p>
    <w:p w14:paraId="08DCAA9B" w14:textId="77777777" w:rsidR="00F237A9" w:rsidRPr="0098324B" w:rsidRDefault="00F237A9" w:rsidP="00F237A9">
      <w:pPr>
        <w:pStyle w:val="ListParagraph"/>
        <w:numPr>
          <w:ilvl w:val="1"/>
          <w:numId w:val="29"/>
        </w:numPr>
        <w:spacing w:before="0" w:after="0"/>
      </w:pPr>
      <w:r w:rsidRPr="0098324B">
        <w:t>Likelihood of failure distributed between minimum of 2.792e-02 and maximum of 9.494e-01.</w:t>
      </w:r>
    </w:p>
    <w:p w14:paraId="1489C478" w14:textId="77777777" w:rsidR="00F237A9" w:rsidRPr="0098324B" w:rsidRDefault="00F237A9" w:rsidP="00F237A9">
      <w:pPr>
        <w:pStyle w:val="ListParagraph"/>
        <w:numPr>
          <w:ilvl w:val="2"/>
          <w:numId w:val="29"/>
        </w:numPr>
        <w:spacing w:before="0" w:after="0"/>
      </w:pPr>
      <w:r w:rsidRPr="0098324B">
        <w:t>ILI Date of 2016-07-21</w:t>
      </w:r>
    </w:p>
    <w:p w14:paraId="0442E000" w14:textId="77777777" w:rsidR="00F237A9" w:rsidRPr="0098324B" w:rsidRDefault="00F237A9" w:rsidP="00F237A9">
      <w:pPr>
        <w:pStyle w:val="ListParagraph"/>
        <w:numPr>
          <w:ilvl w:val="2"/>
          <w:numId w:val="29"/>
        </w:numPr>
        <w:spacing w:before="0" w:after="0"/>
      </w:pPr>
      <w:r w:rsidRPr="0098324B">
        <w:t>ILI tool of AFD</w:t>
      </w:r>
    </w:p>
    <w:p w14:paraId="14982084" w14:textId="77777777" w:rsidR="00F237A9" w:rsidRPr="0098324B" w:rsidRDefault="00F237A9" w:rsidP="00F237A9">
      <w:pPr>
        <w:pStyle w:val="ListParagraph"/>
        <w:numPr>
          <w:ilvl w:val="2"/>
          <w:numId w:val="29"/>
        </w:numPr>
        <w:spacing w:before="0" w:after="0"/>
      </w:pPr>
      <w:r w:rsidRPr="0098324B">
        <w:t>Anomalies identified 83.0</w:t>
      </w:r>
    </w:p>
    <w:p w14:paraId="2B242A7E" w14:textId="77777777" w:rsidR="00F237A9" w:rsidRPr="0098324B" w:rsidRDefault="00F237A9" w:rsidP="00F237A9">
      <w:pPr>
        <w:pStyle w:val="ListParagraph"/>
        <w:numPr>
          <w:ilvl w:val="2"/>
          <w:numId w:val="29"/>
        </w:numPr>
        <w:spacing w:before="0" w:after="0"/>
      </w:pPr>
      <w:r w:rsidRPr="0098324B">
        <w:t>Depth fraction between 0.1 and 0.42</w:t>
      </w:r>
    </w:p>
    <w:p w14:paraId="257EE2A4" w14:textId="77777777" w:rsidR="00F237A9" w:rsidRPr="0098324B" w:rsidRDefault="00F237A9" w:rsidP="00F237A9">
      <w:pPr>
        <w:pStyle w:val="ListParagraph"/>
        <w:numPr>
          <w:ilvl w:val="2"/>
          <w:numId w:val="29"/>
        </w:numPr>
        <w:spacing w:before="0" w:after="0"/>
      </w:pPr>
      <w:r w:rsidRPr="0098324B">
        <w:t>Length between 11.0 mm and 250.0</w:t>
      </w:r>
    </w:p>
    <w:p w14:paraId="0FC97044" w14:textId="77777777" w:rsidR="00F237A9" w:rsidRPr="0098324B" w:rsidRDefault="00F237A9" w:rsidP="00F237A9">
      <w:pPr>
        <w:pStyle w:val="ListParagraph"/>
        <w:numPr>
          <w:ilvl w:val="1"/>
          <w:numId w:val="29"/>
        </w:numPr>
        <w:spacing w:before="0" w:after="0"/>
      </w:pPr>
      <w:r w:rsidRPr="0098324B">
        <w:t>Consequence of failure distributed between minimum of $19.53 and maximum of $24.45MM</w:t>
      </w:r>
    </w:p>
    <w:p w14:paraId="3DE4AD81" w14:textId="77777777" w:rsidR="00F237A9" w:rsidRPr="0098324B" w:rsidRDefault="00F237A9" w:rsidP="00F237A9">
      <w:pPr>
        <w:pStyle w:val="ListParagraph"/>
        <w:numPr>
          <w:ilvl w:val="1"/>
          <w:numId w:val="29"/>
        </w:numPr>
        <w:spacing w:before="0" w:after="0"/>
      </w:pPr>
      <w:r w:rsidRPr="0098324B">
        <w:t>Total length driven by Environmental: 75.32 meters.</w:t>
      </w:r>
    </w:p>
    <w:p w14:paraId="08E10EAD" w14:textId="77777777" w:rsidR="00F237A9" w:rsidRPr="0098324B" w:rsidRDefault="00F237A9" w:rsidP="00F237A9">
      <w:pPr>
        <w:pStyle w:val="ListParagraph"/>
        <w:numPr>
          <w:ilvl w:val="1"/>
          <w:numId w:val="29"/>
        </w:numPr>
        <w:spacing w:before="0" w:after="0"/>
      </w:pPr>
      <w:r w:rsidRPr="0098324B">
        <w:t>Environmental Cost distributed between minimum of $19.11 and maximum of $23.96MM:</w:t>
      </w:r>
    </w:p>
    <w:p w14:paraId="3CFCAA09" w14:textId="77777777" w:rsidR="00F237A9" w:rsidRPr="0098324B" w:rsidRDefault="00F237A9" w:rsidP="00F237A9">
      <w:pPr>
        <w:pStyle w:val="ListParagraph"/>
        <w:numPr>
          <w:ilvl w:val="2"/>
          <w:numId w:val="29"/>
        </w:numPr>
        <w:spacing w:before="0" w:after="0"/>
      </w:pPr>
      <w:r w:rsidRPr="0098324B">
        <w:t>Leak cost between minimum of $0.19 and maximum of $0.19MM</w:t>
      </w:r>
    </w:p>
    <w:p w14:paraId="4413F509" w14:textId="77777777" w:rsidR="00F237A9" w:rsidRPr="0098324B" w:rsidRDefault="00F237A9" w:rsidP="00F237A9">
      <w:pPr>
        <w:pStyle w:val="ListParagraph"/>
        <w:numPr>
          <w:ilvl w:val="2"/>
          <w:numId w:val="29"/>
        </w:numPr>
        <w:spacing w:before="0" w:after="0"/>
      </w:pPr>
      <w:r w:rsidRPr="0098324B">
        <w:t>Leak spill volume between a minimum of 1805.58 and maximum of 1815.99 gallons</w:t>
      </w:r>
    </w:p>
    <w:p w14:paraId="4CAC24F9" w14:textId="77777777" w:rsidR="00F237A9" w:rsidRPr="0098324B" w:rsidRDefault="00F237A9" w:rsidP="00F237A9">
      <w:pPr>
        <w:pStyle w:val="ListParagraph"/>
        <w:numPr>
          <w:ilvl w:val="2"/>
          <w:numId w:val="29"/>
        </w:numPr>
        <w:spacing w:before="0" w:after="0"/>
      </w:pPr>
      <w:r w:rsidRPr="0098324B">
        <w:t>Rupture cost between minimum of $54.19 and maximum of $54.50MM</w:t>
      </w:r>
    </w:p>
    <w:p w14:paraId="031341F9" w14:textId="77777777" w:rsidR="00F237A9" w:rsidRPr="0098324B" w:rsidRDefault="00F237A9" w:rsidP="00F237A9">
      <w:pPr>
        <w:pStyle w:val="ListParagraph"/>
        <w:numPr>
          <w:ilvl w:val="2"/>
          <w:numId w:val="29"/>
        </w:numPr>
        <w:spacing w:before="0" w:after="0"/>
      </w:pPr>
      <w:r w:rsidRPr="0098324B">
        <w:t>Rupture spill volume is between a minimum of 511276.35 and maximum of 514224.45 gallons</w:t>
      </w:r>
    </w:p>
    <w:p w14:paraId="14D694F2" w14:textId="77777777" w:rsidR="00F237A9" w:rsidRPr="0098324B" w:rsidRDefault="00F237A9" w:rsidP="00F237A9">
      <w:pPr>
        <w:pStyle w:val="ListParagraph"/>
        <w:numPr>
          <w:ilvl w:val="2"/>
          <w:numId w:val="29"/>
        </w:numPr>
        <w:spacing w:before="0" w:after="0"/>
      </w:pPr>
      <w:r w:rsidRPr="0098324B">
        <w:t>Puncture cost between minimum of $6.29 and maximum of $6.32MM</w:t>
      </w:r>
    </w:p>
    <w:p w14:paraId="071CD732" w14:textId="77777777" w:rsidR="00F237A9" w:rsidRPr="0098324B" w:rsidRDefault="00F237A9" w:rsidP="00F237A9">
      <w:pPr>
        <w:pStyle w:val="ListParagraph"/>
        <w:numPr>
          <w:ilvl w:val="2"/>
          <w:numId w:val="29"/>
        </w:numPr>
        <w:spacing w:before="0" w:after="0"/>
      </w:pPr>
      <w:r w:rsidRPr="0098324B">
        <w:t>Puncture spill volume is between a minimum of 59327.23 and maximum of 59669.32 gallons</w:t>
      </w:r>
    </w:p>
    <w:p w14:paraId="78784405" w14:textId="77777777" w:rsidR="00F237A9" w:rsidRPr="0098324B" w:rsidRDefault="00F237A9" w:rsidP="00F237A9">
      <w:pPr>
        <w:pStyle w:val="ListParagraph"/>
        <w:numPr>
          <w:ilvl w:val="2"/>
          <w:numId w:val="29"/>
        </w:numPr>
        <w:spacing w:before="0" w:after="0"/>
      </w:pPr>
      <w:r w:rsidRPr="0098324B">
        <w:t xml:space="preserve">Land use distributed as </w:t>
      </w:r>
    </w:p>
    <w:p w14:paraId="38D67020" w14:textId="77777777" w:rsidR="00F237A9" w:rsidRPr="0098324B" w:rsidRDefault="00F237A9" w:rsidP="00F237A9">
      <w:pPr>
        <w:pStyle w:val="ListParagraph"/>
        <w:numPr>
          <w:ilvl w:val="3"/>
          <w:numId w:val="29"/>
        </w:numPr>
        <w:spacing w:before="0" w:after="0"/>
      </w:pPr>
      <w:r w:rsidRPr="0098324B">
        <w:t>Agricultural: 75.32</w:t>
      </w:r>
    </w:p>
    <w:p w14:paraId="15983C4B" w14:textId="77777777" w:rsidR="00F237A9" w:rsidRPr="0098324B" w:rsidRDefault="00F237A9" w:rsidP="00F237A9">
      <w:pPr>
        <w:pStyle w:val="ListParagraph"/>
        <w:numPr>
          <w:ilvl w:val="0"/>
          <w:numId w:val="29"/>
        </w:numPr>
        <w:spacing w:before="0" w:after="0"/>
      </w:pPr>
      <w:r w:rsidRPr="0098324B">
        <w:t>"STRACHAN TO ROCKY MOUNTAIN HOUSE NGL NPS 6</w:t>
      </w:r>
    </w:p>
    <w:p w14:paraId="0C4DB35C" w14:textId="77777777" w:rsidR="00F237A9" w:rsidRPr="0098324B" w:rsidRDefault="00F237A9" w:rsidP="00F237A9">
      <w:pPr>
        <w:pStyle w:val="ListParagraph"/>
        <w:numPr>
          <w:ilvl w:val="1"/>
          <w:numId w:val="29"/>
        </w:numPr>
        <w:spacing w:before="0" w:after="0"/>
      </w:pPr>
      <w:r w:rsidRPr="0098324B">
        <w:t>Total Cumulative Length (m):</w:t>
      </w:r>
      <w:r w:rsidRPr="0098324B">
        <w:tab/>
        <w:t>59.93</w:t>
      </w:r>
    </w:p>
    <w:p w14:paraId="1BE6870C" w14:textId="77777777" w:rsidR="00F237A9" w:rsidRPr="0098324B" w:rsidRDefault="00F237A9" w:rsidP="00F237A9">
      <w:pPr>
        <w:pStyle w:val="ListParagraph"/>
        <w:numPr>
          <w:ilvl w:val="1"/>
          <w:numId w:val="29"/>
        </w:numPr>
        <w:spacing w:before="0" w:after="0"/>
      </w:pPr>
      <w:r w:rsidRPr="0098324B">
        <w:t>Likelihood of failure distributed between minimum of 2.370e-03 and maximum of 1.039e-02.</w:t>
      </w:r>
    </w:p>
    <w:p w14:paraId="75D79ACB" w14:textId="77777777" w:rsidR="00F237A9" w:rsidRPr="0098324B" w:rsidRDefault="00F237A9" w:rsidP="00F237A9">
      <w:pPr>
        <w:pStyle w:val="ListParagraph"/>
        <w:numPr>
          <w:ilvl w:val="2"/>
          <w:numId w:val="29"/>
        </w:numPr>
        <w:spacing w:before="0" w:after="0"/>
      </w:pPr>
      <w:r w:rsidRPr="0098324B">
        <w:t>ILI Date of 2017-08-31</w:t>
      </w:r>
    </w:p>
    <w:p w14:paraId="6B5A49DE" w14:textId="77777777" w:rsidR="00F237A9" w:rsidRPr="0098324B" w:rsidRDefault="00F237A9" w:rsidP="00F237A9">
      <w:pPr>
        <w:pStyle w:val="ListParagraph"/>
        <w:numPr>
          <w:ilvl w:val="2"/>
          <w:numId w:val="29"/>
        </w:numPr>
        <w:spacing w:before="0" w:after="0"/>
      </w:pPr>
      <w:r w:rsidRPr="0098324B">
        <w:t>ILI tool of MFL/Geometry</w:t>
      </w:r>
    </w:p>
    <w:p w14:paraId="01D0A7B0" w14:textId="77777777" w:rsidR="00F237A9" w:rsidRPr="0098324B" w:rsidRDefault="00F237A9" w:rsidP="00F237A9">
      <w:pPr>
        <w:pStyle w:val="ListParagraph"/>
        <w:numPr>
          <w:ilvl w:val="2"/>
          <w:numId w:val="29"/>
        </w:numPr>
        <w:spacing w:before="0" w:after="0"/>
      </w:pPr>
      <w:r w:rsidRPr="0098324B">
        <w:t>Anomalies identified 91.0</w:t>
      </w:r>
    </w:p>
    <w:p w14:paraId="3CBDBCEA" w14:textId="77777777" w:rsidR="00F237A9" w:rsidRPr="0098324B" w:rsidRDefault="00F237A9" w:rsidP="00F237A9">
      <w:pPr>
        <w:pStyle w:val="ListParagraph"/>
        <w:numPr>
          <w:ilvl w:val="2"/>
          <w:numId w:val="29"/>
        </w:numPr>
        <w:spacing w:before="0" w:after="0"/>
      </w:pPr>
      <w:r w:rsidRPr="0098324B">
        <w:t>Depth fraction between 0.1 and 0.36</w:t>
      </w:r>
    </w:p>
    <w:p w14:paraId="56053CC4" w14:textId="77777777" w:rsidR="00F237A9" w:rsidRPr="0098324B" w:rsidRDefault="00F237A9" w:rsidP="00F237A9">
      <w:pPr>
        <w:pStyle w:val="ListParagraph"/>
        <w:numPr>
          <w:ilvl w:val="2"/>
          <w:numId w:val="29"/>
        </w:numPr>
        <w:spacing w:before="0" w:after="0"/>
      </w:pPr>
      <w:r w:rsidRPr="0098324B">
        <w:t>Length between 4.0 mm and 1200.0</w:t>
      </w:r>
    </w:p>
    <w:p w14:paraId="21F9214B" w14:textId="77777777" w:rsidR="00F237A9" w:rsidRPr="0098324B" w:rsidRDefault="00F237A9" w:rsidP="00F237A9">
      <w:pPr>
        <w:pStyle w:val="ListParagraph"/>
        <w:numPr>
          <w:ilvl w:val="1"/>
          <w:numId w:val="29"/>
        </w:numPr>
        <w:spacing w:before="0" w:after="0"/>
      </w:pPr>
      <w:r w:rsidRPr="0098324B">
        <w:t>Consequence of failure distributed between minimum of $4.57 and maximum of $79.23MM</w:t>
      </w:r>
    </w:p>
    <w:p w14:paraId="6D7EF7E9" w14:textId="77777777" w:rsidR="00F237A9" w:rsidRPr="0098324B" w:rsidRDefault="00F237A9" w:rsidP="00F237A9">
      <w:pPr>
        <w:pStyle w:val="ListParagraph"/>
        <w:numPr>
          <w:ilvl w:val="1"/>
          <w:numId w:val="29"/>
        </w:numPr>
        <w:spacing w:before="0" w:after="0"/>
      </w:pPr>
      <w:r w:rsidRPr="0098324B">
        <w:t>Total length driven by Safety: 29.97 meters.</w:t>
      </w:r>
    </w:p>
    <w:p w14:paraId="3AF9924B" w14:textId="77777777" w:rsidR="00F237A9" w:rsidRPr="0098324B" w:rsidRDefault="00F237A9" w:rsidP="00F237A9">
      <w:pPr>
        <w:pStyle w:val="ListParagraph"/>
        <w:numPr>
          <w:ilvl w:val="1"/>
          <w:numId w:val="29"/>
        </w:numPr>
        <w:spacing w:before="0" w:after="0"/>
      </w:pPr>
      <w:r w:rsidRPr="0098324B">
        <w:t>Safety Cost distributed between minimum of $0.00 and maximum of $70.80MM:</w:t>
      </w:r>
    </w:p>
    <w:p w14:paraId="136E0969" w14:textId="77777777" w:rsidR="00F237A9" w:rsidRPr="0098324B" w:rsidRDefault="00F237A9" w:rsidP="00F237A9">
      <w:pPr>
        <w:pStyle w:val="ListParagraph"/>
        <w:numPr>
          <w:ilvl w:val="2"/>
          <w:numId w:val="29"/>
        </w:numPr>
        <w:spacing w:before="0" w:after="0"/>
      </w:pPr>
      <w:r w:rsidRPr="0098324B">
        <w:t>Leak cost between minimum of $0.00 and maximum of $0.00MM</w:t>
      </w:r>
    </w:p>
    <w:p w14:paraId="7F6BC387" w14:textId="77777777" w:rsidR="00F237A9" w:rsidRPr="0098324B" w:rsidRDefault="00F237A9" w:rsidP="00F237A9">
      <w:pPr>
        <w:pStyle w:val="ListParagraph"/>
        <w:numPr>
          <w:ilvl w:val="2"/>
          <w:numId w:val="29"/>
        </w:numPr>
        <w:spacing w:before="0" w:after="0"/>
      </w:pPr>
      <w:r w:rsidRPr="0098324B">
        <w:t>Leak scenario yielded 20.0 intersections with structures, with minimum of nan and maximum of nan of population impacted.</w:t>
      </w:r>
    </w:p>
    <w:p w14:paraId="64390FB2" w14:textId="77777777" w:rsidR="00F237A9" w:rsidRPr="0098324B" w:rsidRDefault="00F237A9" w:rsidP="00F237A9">
      <w:pPr>
        <w:pStyle w:val="ListParagraph"/>
        <w:numPr>
          <w:ilvl w:val="2"/>
          <w:numId w:val="29"/>
        </w:numPr>
        <w:spacing w:before="0" w:after="0"/>
      </w:pPr>
      <w:r w:rsidRPr="0098324B">
        <w:t>Leak hazard radius distributed between minimum of 10.89 and maximum of 10.89 meters.</w:t>
      </w:r>
    </w:p>
    <w:p w14:paraId="7C1C1107" w14:textId="77777777" w:rsidR="00F237A9" w:rsidRPr="0098324B" w:rsidRDefault="00F237A9" w:rsidP="00F237A9">
      <w:pPr>
        <w:pStyle w:val="ListParagraph"/>
        <w:numPr>
          <w:ilvl w:val="2"/>
          <w:numId w:val="29"/>
        </w:numPr>
        <w:spacing w:before="0" w:after="0"/>
      </w:pPr>
      <w:r w:rsidRPr="0098324B">
        <w:t>Rupture cost between minimum of $0.00 and maximum of $91.10MM</w:t>
      </w:r>
    </w:p>
    <w:p w14:paraId="5BC632ED" w14:textId="77777777" w:rsidR="00F237A9" w:rsidRPr="0098324B" w:rsidRDefault="00F237A9" w:rsidP="00F237A9">
      <w:pPr>
        <w:pStyle w:val="ListParagraph"/>
        <w:numPr>
          <w:ilvl w:val="2"/>
          <w:numId w:val="29"/>
        </w:numPr>
        <w:spacing w:before="0" w:after="0"/>
      </w:pPr>
      <w:r w:rsidRPr="0098324B">
        <w:t>Rupture scenario yielded 77.0 intersections with structures, with minimum of 9.49 and maximum of 9.49 of population impacted</w:t>
      </w:r>
    </w:p>
    <w:p w14:paraId="5D9C91D3" w14:textId="77777777" w:rsidR="00F237A9" w:rsidRPr="0098324B" w:rsidRDefault="00F237A9" w:rsidP="00F237A9">
      <w:pPr>
        <w:pStyle w:val="ListParagraph"/>
        <w:numPr>
          <w:ilvl w:val="2"/>
          <w:numId w:val="29"/>
        </w:numPr>
        <w:spacing w:before="0" w:after="0"/>
      </w:pPr>
      <w:r w:rsidRPr="0098324B">
        <w:t>Rupture hazard radius distributed between minimum of 113.66 and maximum of 113.66 meters.</w:t>
      </w:r>
    </w:p>
    <w:p w14:paraId="5A9342C9" w14:textId="77777777" w:rsidR="00F237A9" w:rsidRPr="0098324B" w:rsidRDefault="00F237A9" w:rsidP="00F237A9">
      <w:pPr>
        <w:pStyle w:val="ListParagraph"/>
        <w:numPr>
          <w:ilvl w:val="2"/>
          <w:numId w:val="29"/>
        </w:numPr>
        <w:spacing w:before="0" w:after="0"/>
      </w:pPr>
      <w:r w:rsidRPr="0098324B">
        <w:t>Puncture cost between minimum of $0.00 and maximum of $91.10MM</w:t>
      </w:r>
    </w:p>
    <w:p w14:paraId="5E7611E1" w14:textId="77777777" w:rsidR="00F237A9" w:rsidRPr="0098324B" w:rsidRDefault="00F237A9" w:rsidP="00F237A9">
      <w:pPr>
        <w:pStyle w:val="ListParagraph"/>
        <w:numPr>
          <w:ilvl w:val="2"/>
          <w:numId w:val="29"/>
        </w:numPr>
        <w:spacing w:before="0" w:after="0"/>
      </w:pPr>
      <w:r w:rsidRPr="0098324B">
        <w:t>Puncture scenario yielded 50.0 intersections with structures, with minimum of 9.49 and maximum of 9.49 of population impacted</w:t>
      </w:r>
    </w:p>
    <w:p w14:paraId="7298BE0D" w14:textId="77777777" w:rsidR="00F237A9" w:rsidRPr="0098324B" w:rsidRDefault="00F237A9" w:rsidP="00F237A9">
      <w:pPr>
        <w:pStyle w:val="ListParagraph"/>
        <w:numPr>
          <w:ilvl w:val="2"/>
          <w:numId w:val="29"/>
        </w:numPr>
        <w:spacing w:before="0" w:after="0"/>
      </w:pPr>
      <w:r w:rsidRPr="0098324B">
        <w:lastRenderedPageBreak/>
        <w:t>Puncture hazard radius distributed between minimum of 50.68 and maximum of 50.68 meters.</w:t>
      </w:r>
    </w:p>
    <w:p w14:paraId="68BFE657" w14:textId="77777777" w:rsidR="00F237A9" w:rsidRPr="0098324B" w:rsidRDefault="00F237A9" w:rsidP="00F237A9">
      <w:pPr>
        <w:pStyle w:val="ListParagraph"/>
        <w:numPr>
          <w:ilvl w:val="2"/>
          <w:numId w:val="29"/>
        </w:numPr>
        <w:spacing w:before="0" w:after="0"/>
      </w:pPr>
      <w:r w:rsidRPr="0098324B">
        <w:t>Product type is HVP Product.</w:t>
      </w:r>
    </w:p>
    <w:p w14:paraId="24F48DEB" w14:textId="77777777" w:rsidR="00F237A9" w:rsidRPr="0098324B" w:rsidRDefault="00F237A9" w:rsidP="00F237A9">
      <w:pPr>
        <w:pStyle w:val="ListParagraph"/>
        <w:numPr>
          <w:ilvl w:val="2"/>
          <w:numId w:val="29"/>
        </w:numPr>
        <w:spacing w:before="0" w:after="0"/>
      </w:pPr>
      <w:r w:rsidRPr="0098324B">
        <w:t>Class area location is/are 1.0.</w:t>
      </w:r>
    </w:p>
    <w:p w14:paraId="54F542F1" w14:textId="77777777" w:rsidR="00F237A9" w:rsidRPr="0098324B" w:rsidRDefault="00F237A9" w:rsidP="00F237A9">
      <w:pPr>
        <w:pStyle w:val="ListParagraph"/>
        <w:numPr>
          <w:ilvl w:val="1"/>
          <w:numId w:val="29"/>
        </w:numPr>
        <w:spacing w:before="0" w:after="0"/>
      </w:pPr>
      <w:r w:rsidRPr="0098324B">
        <w:t>Total length driven by Economic Loss: 29.97 meters.</w:t>
      </w:r>
    </w:p>
    <w:p w14:paraId="6015F7D5" w14:textId="77777777" w:rsidR="00F237A9" w:rsidRPr="0098324B" w:rsidRDefault="00F237A9" w:rsidP="00F237A9">
      <w:pPr>
        <w:pStyle w:val="ListParagraph"/>
        <w:numPr>
          <w:ilvl w:val="1"/>
          <w:numId w:val="29"/>
        </w:numPr>
        <w:spacing w:before="0" w:after="0"/>
      </w:pPr>
      <w:r w:rsidRPr="0098324B">
        <w:t>Economic Loss Cost distributed between minimum of $4.57 and maximum of $8.43MM:</w:t>
      </w:r>
    </w:p>
    <w:p w14:paraId="45D18FE1" w14:textId="77777777" w:rsidR="00F237A9" w:rsidRPr="0098324B" w:rsidRDefault="00F237A9" w:rsidP="00F237A9">
      <w:pPr>
        <w:pStyle w:val="ListParagraph"/>
        <w:numPr>
          <w:ilvl w:val="2"/>
          <w:numId w:val="29"/>
        </w:numPr>
        <w:spacing w:before="0" w:after="0"/>
      </w:pPr>
      <w:r w:rsidRPr="0098324B">
        <w:t>Repair costs between minimum of $11,500.00 and maximum of $11,500.00.</w:t>
      </w:r>
    </w:p>
    <w:p w14:paraId="13897AFD" w14:textId="77777777" w:rsidR="00F237A9" w:rsidRPr="0098324B" w:rsidRDefault="00F237A9" w:rsidP="00F237A9">
      <w:pPr>
        <w:pStyle w:val="ListParagraph"/>
        <w:numPr>
          <w:ilvl w:val="2"/>
          <w:numId w:val="29"/>
        </w:numPr>
        <w:spacing w:before="0" w:after="0"/>
      </w:pPr>
      <w:r w:rsidRPr="0098324B">
        <w:t>Outage losses between minimum of $200,000.00 and maximum of $200,000.00.</w:t>
      </w:r>
    </w:p>
    <w:p w14:paraId="1C4003FE" w14:textId="77777777" w:rsidR="00F237A9" w:rsidRPr="0098324B" w:rsidRDefault="00F237A9" w:rsidP="00F237A9">
      <w:pPr>
        <w:pStyle w:val="ListParagraph"/>
        <w:numPr>
          <w:ilvl w:val="2"/>
          <w:numId w:val="29"/>
        </w:numPr>
        <w:spacing w:before="0" w:after="0"/>
      </w:pPr>
      <w:r w:rsidRPr="0098324B">
        <w:t>Product type is HVP Product.</w:t>
      </w:r>
    </w:p>
    <w:p w14:paraId="5EE5F712" w14:textId="77777777" w:rsidR="00F237A9" w:rsidRPr="0098324B" w:rsidRDefault="00F237A9" w:rsidP="00F237A9">
      <w:pPr>
        <w:pStyle w:val="ListParagraph"/>
        <w:numPr>
          <w:ilvl w:val="2"/>
          <w:numId w:val="29"/>
        </w:numPr>
        <w:spacing w:before="0" w:after="0"/>
      </w:pPr>
      <w:r w:rsidRPr="0098324B">
        <w:t>Leak cost between minimum of $0.25 and maximum of $0.25MM</w:t>
      </w:r>
    </w:p>
    <w:p w14:paraId="3744588A" w14:textId="77777777" w:rsidR="00F237A9" w:rsidRPr="0098324B" w:rsidRDefault="00F237A9" w:rsidP="00F237A9">
      <w:pPr>
        <w:pStyle w:val="ListParagraph"/>
        <w:numPr>
          <w:ilvl w:val="2"/>
          <w:numId w:val="29"/>
        </w:numPr>
        <w:spacing w:before="0" w:after="0"/>
      </w:pPr>
      <w:r w:rsidRPr="0098324B">
        <w:t>Leak scenario yielded 20.0 intersections with structures, with minimum of $nan and maximum of $nan in cost of structures impacted.</w:t>
      </w:r>
    </w:p>
    <w:p w14:paraId="5405684B" w14:textId="77777777" w:rsidR="00F237A9" w:rsidRPr="0098324B" w:rsidRDefault="00F237A9" w:rsidP="00F237A9">
      <w:pPr>
        <w:pStyle w:val="ListParagraph"/>
        <w:numPr>
          <w:ilvl w:val="2"/>
          <w:numId w:val="29"/>
        </w:numPr>
        <w:spacing w:before="0" w:after="0"/>
      </w:pPr>
      <w:r w:rsidRPr="0098324B">
        <w:t>Leak product loss costs between minimum of $42,776.72 and maximum of $42,776.72</w:t>
      </w:r>
    </w:p>
    <w:p w14:paraId="6E7EEDFE" w14:textId="77777777" w:rsidR="00F237A9" w:rsidRPr="0098324B" w:rsidRDefault="00F237A9" w:rsidP="00F237A9">
      <w:pPr>
        <w:pStyle w:val="ListParagraph"/>
        <w:numPr>
          <w:ilvl w:val="2"/>
          <w:numId w:val="29"/>
        </w:numPr>
        <w:spacing w:before="0" w:after="0"/>
      </w:pPr>
      <w:r w:rsidRPr="0098324B">
        <w:t>Rupture cost between minimum of $12.32 and maximum of $18.88MM</w:t>
      </w:r>
    </w:p>
    <w:p w14:paraId="167D26EE" w14:textId="77777777" w:rsidR="00F237A9" w:rsidRPr="0098324B" w:rsidRDefault="00F237A9" w:rsidP="00F237A9">
      <w:pPr>
        <w:pStyle w:val="ListParagraph"/>
        <w:numPr>
          <w:ilvl w:val="2"/>
          <w:numId w:val="29"/>
        </w:numPr>
        <w:spacing w:before="0" w:after="0"/>
      </w:pPr>
      <w:r w:rsidRPr="0098324B">
        <w:t>Rupture scenario yielded 77.0 intersections with structures, with minimum of $6,560,625.00 and maximum of $6,560,625.00 in cost of structures impacted</w:t>
      </w:r>
    </w:p>
    <w:p w14:paraId="5A4B4376" w14:textId="77777777" w:rsidR="00F237A9" w:rsidRPr="0098324B" w:rsidRDefault="00F237A9" w:rsidP="00F237A9">
      <w:pPr>
        <w:pStyle w:val="ListParagraph"/>
        <w:numPr>
          <w:ilvl w:val="2"/>
          <w:numId w:val="29"/>
        </w:numPr>
        <w:spacing w:before="0" w:after="0"/>
      </w:pPr>
      <w:r w:rsidRPr="0098324B">
        <w:t>Rupture product loss costs between minimum of $12,112,859.08 and maximum of $12,112,859.08</w:t>
      </w:r>
    </w:p>
    <w:p w14:paraId="1467FF41" w14:textId="77777777" w:rsidR="00F237A9" w:rsidRPr="0098324B" w:rsidRDefault="00F237A9" w:rsidP="00F237A9">
      <w:pPr>
        <w:pStyle w:val="ListParagraph"/>
        <w:numPr>
          <w:ilvl w:val="2"/>
          <w:numId w:val="29"/>
        </w:numPr>
        <w:spacing w:before="0" w:after="0"/>
      </w:pPr>
      <w:r w:rsidRPr="0098324B">
        <w:t>Puncture cost between minimum of $1.62 and maximum of $8.18MM</w:t>
      </w:r>
    </w:p>
    <w:p w14:paraId="74B81DFA" w14:textId="77777777" w:rsidR="00F237A9" w:rsidRPr="0098324B" w:rsidRDefault="00F237A9" w:rsidP="00F237A9">
      <w:pPr>
        <w:pStyle w:val="ListParagraph"/>
        <w:numPr>
          <w:ilvl w:val="2"/>
          <w:numId w:val="29"/>
        </w:numPr>
        <w:spacing w:before="0" w:after="0"/>
      </w:pPr>
      <w:r w:rsidRPr="0098324B">
        <w:t>Puncture scenario yielded 50.0 intersections with structures, with minimum of $6,560,625.00 and maximum of $6,560,625.00 in cost of structures impacted</w:t>
      </w:r>
    </w:p>
    <w:p w14:paraId="5662F6F5" w14:textId="77777777" w:rsidR="00F237A9" w:rsidRPr="0098324B" w:rsidRDefault="00F237A9" w:rsidP="00F237A9">
      <w:pPr>
        <w:pStyle w:val="ListParagraph"/>
        <w:numPr>
          <w:ilvl w:val="2"/>
          <w:numId w:val="29"/>
        </w:numPr>
        <w:spacing w:before="0" w:after="0"/>
      </w:pPr>
      <w:r w:rsidRPr="0098324B">
        <w:t>Puncture product Loss costs between minimum of $1,405,545.82 and maximum of $1,405,545.82"</w:t>
      </w:r>
    </w:p>
    <w:p w14:paraId="2DA8E7A7" w14:textId="77777777" w:rsidR="00F237A9" w:rsidRPr="0098324B" w:rsidRDefault="00F237A9" w:rsidP="00F237A9">
      <w:pPr>
        <w:pStyle w:val="ListParagraph"/>
        <w:numPr>
          <w:ilvl w:val="0"/>
          <w:numId w:val="29"/>
        </w:numPr>
        <w:spacing w:before="0" w:after="0"/>
      </w:pPr>
      <w:r w:rsidRPr="0098324B">
        <w:t>"SS-48 NPS 6</w:t>
      </w:r>
    </w:p>
    <w:p w14:paraId="43CBB28E" w14:textId="77777777" w:rsidR="00F237A9" w:rsidRPr="0098324B" w:rsidRDefault="00F237A9" w:rsidP="00F237A9">
      <w:pPr>
        <w:pStyle w:val="ListParagraph"/>
        <w:numPr>
          <w:ilvl w:val="1"/>
          <w:numId w:val="29"/>
        </w:numPr>
        <w:spacing w:before="0" w:after="0"/>
      </w:pPr>
      <w:r w:rsidRPr="0098324B">
        <w:t>Total Cumulative Length (m):</w:t>
      </w:r>
      <w:r w:rsidRPr="0098324B">
        <w:tab/>
        <w:t>59.93</w:t>
      </w:r>
    </w:p>
    <w:p w14:paraId="788DD6F6" w14:textId="77777777" w:rsidR="00F237A9" w:rsidRPr="0098324B" w:rsidRDefault="00F237A9" w:rsidP="00F237A9">
      <w:pPr>
        <w:pStyle w:val="ListParagraph"/>
        <w:numPr>
          <w:ilvl w:val="1"/>
          <w:numId w:val="29"/>
        </w:numPr>
        <w:spacing w:before="0" w:after="0"/>
      </w:pPr>
      <w:r w:rsidRPr="0098324B">
        <w:t>Likelihood of failure distributed between minimum of 3.711e-02 and maximum of 9.882e-02.</w:t>
      </w:r>
    </w:p>
    <w:p w14:paraId="747C925A" w14:textId="77777777" w:rsidR="00F237A9" w:rsidRPr="0098324B" w:rsidRDefault="00F237A9" w:rsidP="00F237A9">
      <w:pPr>
        <w:pStyle w:val="ListParagraph"/>
        <w:numPr>
          <w:ilvl w:val="2"/>
          <w:numId w:val="29"/>
        </w:numPr>
        <w:spacing w:before="0" w:after="0"/>
      </w:pPr>
      <w:r w:rsidRPr="0098324B">
        <w:t>ILI Date of 2017-05-26</w:t>
      </w:r>
    </w:p>
    <w:p w14:paraId="6A07719E" w14:textId="77777777" w:rsidR="00F237A9" w:rsidRPr="0098324B" w:rsidRDefault="00F237A9" w:rsidP="00F237A9">
      <w:pPr>
        <w:pStyle w:val="ListParagraph"/>
        <w:numPr>
          <w:ilvl w:val="2"/>
          <w:numId w:val="29"/>
        </w:numPr>
        <w:spacing w:before="0" w:after="0"/>
      </w:pPr>
      <w:r w:rsidRPr="0098324B">
        <w:t>ILI tool of MFL/Geometry</w:t>
      </w:r>
    </w:p>
    <w:p w14:paraId="3A9E9C08" w14:textId="77777777" w:rsidR="00F237A9" w:rsidRPr="0098324B" w:rsidRDefault="00F237A9" w:rsidP="00F237A9">
      <w:pPr>
        <w:pStyle w:val="ListParagraph"/>
        <w:numPr>
          <w:ilvl w:val="2"/>
          <w:numId w:val="29"/>
        </w:numPr>
        <w:spacing w:before="0" w:after="0"/>
      </w:pPr>
      <w:r w:rsidRPr="0098324B">
        <w:t>Anomalies identified 3.0</w:t>
      </w:r>
    </w:p>
    <w:p w14:paraId="71D4AC61" w14:textId="77777777" w:rsidR="00F237A9" w:rsidRPr="0098324B" w:rsidRDefault="00F237A9" w:rsidP="00F237A9">
      <w:pPr>
        <w:pStyle w:val="ListParagraph"/>
        <w:numPr>
          <w:ilvl w:val="2"/>
          <w:numId w:val="29"/>
        </w:numPr>
        <w:spacing w:before="0" w:after="0"/>
      </w:pPr>
      <w:r w:rsidRPr="0098324B">
        <w:t>Depth fraction between 0.17 and 0.22</w:t>
      </w:r>
    </w:p>
    <w:p w14:paraId="06E5FE67" w14:textId="77777777" w:rsidR="00F237A9" w:rsidRPr="0098324B" w:rsidRDefault="00F237A9" w:rsidP="00F237A9">
      <w:pPr>
        <w:pStyle w:val="ListParagraph"/>
        <w:numPr>
          <w:ilvl w:val="2"/>
          <w:numId w:val="29"/>
        </w:numPr>
        <w:spacing w:before="0" w:after="0"/>
      </w:pPr>
      <w:r w:rsidRPr="0098324B">
        <w:t>Length between 10.0 mm and 178.0</w:t>
      </w:r>
    </w:p>
    <w:p w14:paraId="405D5DF4" w14:textId="77777777" w:rsidR="00F237A9" w:rsidRPr="0098324B" w:rsidRDefault="00F237A9" w:rsidP="00F237A9">
      <w:pPr>
        <w:pStyle w:val="ListParagraph"/>
        <w:numPr>
          <w:ilvl w:val="1"/>
          <w:numId w:val="29"/>
        </w:numPr>
        <w:spacing w:before="0" w:after="0"/>
      </w:pPr>
      <w:r w:rsidRPr="0098324B">
        <w:t>Consequence of failure distributed between minimum of $21.40 and maximum of $22.07MM</w:t>
      </w:r>
    </w:p>
    <w:p w14:paraId="58EA3DBE" w14:textId="77777777" w:rsidR="00F237A9" w:rsidRPr="0098324B" w:rsidRDefault="00F237A9" w:rsidP="00F237A9">
      <w:pPr>
        <w:pStyle w:val="ListParagraph"/>
        <w:numPr>
          <w:ilvl w:val="1"/>
          <w:numId w:val="29"/>
        </w:numPr>
        <w:spacing w:before="0" w:after="0"/>
      </w:pPr>
      <w:r w:rsidRPr="0098324B">
        <w:t>Total length driven by Environmental: 59.93 meters.</w:t>
      </w:r>
    </w:p>
    <w:p w14:paraId="2D4F95A4" w14:textId="77777777" w:rsidR="00F237A9" w:rsidRPr="0098324B" w:rsidRDefault="00F237A9" w:rsidP="00F237A9">
      <w:pPr>
        <w:pStyle w:val="ListParagraph"/>
        <w:numPr>
          <w:ilvl w:val="1"/>
          <w:numId w:val="29"/>
        </w:numPr>
        <w:spacing w:before="0" w:after="0"/>
      </w:pPr>
      <w:r w:rsidRPr="0098324B">
        <w:t>Environmental Cost distributed between minimum of $20.97 and maximum of $21.63MM:</w:t>
      </w:r>
    </w:p>
    <w:p w14:paraId="612C7278" w14:textId="77777777" w:rsidR="00F237A9" w:rsidRPr="0098324B" w:rsidRDefault="00F237A9" w:rsidP="00F237A9">
      <w:pPr>
        <w:pStyle w:val="ListParagraph"/>
        <w:numPr>
          <w:ilvl w:val="2"/>
          <w:numId w:val="29"/>
        </w:numPr>
        <w:spacing w:before="0" w:after="0"/>
      </w:pPr>
      <w:r w:rsidRPr="0098324B">
        <w:t>Leak cost between minimum of $0.17 and maximum of $0.18MM</w:t>
      </w:r>
    </w:p>
    <w:p w14:paraId="013040C9" w14:textId="77777777" w:rsidR="00F237A9" w:rsidRPr="0098324B" w:rsidRDefault="00F237A9" w:rsidP="00F237A9">
      <w:pPr>
        <w:pStyle w:val="ListParagraph"/>
        <w:numPr>
          <w:ilvl w:val="2"/>
          <w:numId w:val="29"/>
        </w:numPr>
        <w:spacing w:before="0" w:after="0"/>
      </w:pPr>
      <w:r w:rsidRPr="0098324B">
        <w:t>Leak spill volume between a minimum of 1650.03 and maximum of 1653.49 gallons</w:t>
      </w:r>
    </w:p>
    <w:p w14:paraId="333214AB" w14:textId="77777777" w:rsidR="00F237A9" w:rsidRPr="0098324B" w:rsidRDefault="00F237A9" w:rsidP="00F237A9">
      <w:pPr>
        <w:pStyle w:val="ListParagraph"/>
        <w:numPr>
          <w:ilvl w:val="2"/>
          <w:numId w:val="29"/>
        </w:numPr>
        <w:spacing w:before="0" w:after="0"/>
      </w:pPr>
      <w:r w:rsidRPr="0098324B">
        <w:t>Rupture cost between minimum of $49.52 and maximum of $49.63MM</w:t>
      </w:r>
    </w:p>
    <w:p w14:paraId="234FC010" w14:textId="77777777" w:rsidR="00F237A9" w:rsidRPr="0098324B" w:rsidRDefault="00F237A9" w:rsidP="00F237A9">
      <w:pPr>
        <w:pStyle w:val="ListParagraph"/>
        <w:numPr>
          <w:ilvl w:val="2"/>
          <w:numId w:val="29"/>
        </w:numPr>
        <w:spacing w:before="0" w:after="0"/>
      </w:pPr>
      <w:r w:rsidRPr="0098324B">
        <w:t>Rupture spill volume is between a minimum of 467229.46 and maximum of 468209.42 gallons</w:t>
      </w:r>
    </w:p>
    <w:p w14:paraId="4587DFEB" w14:textId="77777777" w:rsidR="00F237A9" w:rsidRPr="0098324B" w:rsidRDefault="00F237A9" w:rsidP="00F237A9">
      <w:pPr>
        <w:pStyle w:val="ListParagraph"/>
        <w:numPr>
          <w:ilvl w:val="2"/>
          <w:numId w:val="29"/>
        </w:numPr>
        <w:spacing w:before="0" w:after="0"/>
      </w:pPr>
      <w:r w:rsidRPr="0098324B">
        <w:t>Puncture cost between minimum of $5.75 and maximum of $5.76MM</w:t>
      </w:r>
    </w:p>
    <w:p w14:paraId="08A6221D" w14:textId="77777777" w:rsidR="00F237A9" w:rsidRPr="0098324B" w:rsidRDefault="00F237A9" w:rsidP="00F237A9">
      <w:pPr>
        <w:pStyle w:val="ListParagraph"/>
        <w:numPr>
          <w:ilvl w:val="2"/>
          <w:numId w:val="29"/>
        </w:numPr>
        <w:spacing w:before="0" w:after="0"/>
      </w:pPr>
      <w:r w:rsidRPr="0098324B">
        <w:t>Puncture spill volume is between a minimum of 54216.14 and maximum of 54329.85 gallons</w:t>
      </w:r>
    </w:p>
    <w:p w14:paraId="68776556" w14:textId="77777777" w:rsidR="00F237A9" w:rsidRPr="0098324B" w:rsidRDefault="00F237A9" w:rsidP="00F237A9">
      <w:pPr>
        <w:pStyle w:val="ListParagraph"/>
        <w:numPr>
          <w:ilvl w:val="2"/>
          <w:numId w:val="29"/>
        </w:numPr>
        <w:spacing w:before="0" w:after="0"/>
      </w:pPr>
      <w:r w:rsidRPr="0098324B">
        <w:t xml:space="preserve">Land use distributed as </w:t>
      </w:r>
    </w:p>
    <w:p w14:paraId="477773ED" w14:textId="77777777" w:rsidR="00F237A9" w:rsidRPr="0098324B" w:rsidRDefault="00F237A9" w:rsidP="00F237A9">
      <w:pPr>
        <w:pStyle w:val="ListParagraph"/>
        <w:numPr>
          <w:ilvl w:val="3"/>
          <w:numId w:val="29"/>
        </w:numPr>
        <w:spacing w:before="0" w:after="0"/>
      </w:pPr>
      <w:r w:rsidRPr="0098324B">
        <w:t>Remote: 59.93</w:t>
      </w:r>
    </w:p>
    <w:p w14:paraId="4CA72336" w14:textId="77777777" w:rsidR="00F237A9" w:rsidRPr="0098324B" w:rsidRDefault="00F237A9" w:rsidP="00F237A9">
      <w:pPr>
        <w:pStyle w:val="ListParagraph"/>
        <w:numPr>
          <w:ilvl w:val="0"/>
          <w:numId w:val="29"/>
        </w:numPr>
        <w:spacing w:before="0" w:after="0"/>
      </w:pPr>
      <w:r w:rsidRPr="0098324B">
        <w:t>"ZAMA TO RAINBOW STATION NPS 20</w:t>
      </w:r>
    </w:p>
    <w:p w14:paraId="42FEBFD5" w14:textId="77777777" w:rsidR="00F237A9" w:rsidRPr="0098324B" w:rsidRDefault="00F237A9" w:rsidP="00F237A9">
      <w:pPr>
        <w:pStyle w:val="ListParagraph"/>
        <w:numPr>
          <w:ilvl w:val="1"/>
          <w:numId w:val="29"/>
        </w:numPr>
        <w:spacing w:before="0" w:after="0"/>
      </w:pPr>
      <w:r w:rsidRPr="0098324B">
        <w:t>Total Cumulative Length (m):</w:t>
      </w:r>
      <w:r w:rsidRPr="0098324B">
        <w:tab/>
        <w:t>46.69</w:t>
      </w:r>
    </w:p>
    <w:p w14:paraId="421239D4" w14:textId="77777777" w:rsidR="00F237A9" w:rsidRPr="0098324B" w:rsidRDefault="00F237A9" w:rsidP="00F237A9">
      <w:pPr>
        <w:pStyle w:val="ListParagraph"/>
        <w:numPr>
          <w:ilvl w:val="1"/>
          <w:numId w:val="29"/>
        </w:numPr>
        <w:spacing w:before="0" w:after="0"/>
      </w:pPr>
      <w:r w:rsidRPr="0098324B">
        <w:lastRenderedPageBreak/>
        <w:t>Likelihood of failure distributed between minimum of 3.259e-02 and maximum of 6.054e-02.</w:t>
      </w:r>
    </w:p>
    <w:p w14:paraId="50413FA0" w14:textId="77777777" w:rsidR="00F237A9" w:rsidRPr="0098324B" w:rsidRDefault="00F237A9" w:rsidP="00F237A9">
      <w:pPr>
        <w:pStyle w:val="ListParagraph"/>
        <w:numPr>
          <w:ilvl w:val="2"/>
          <w:numId w:val="29"/>
        </w:numPr>
        <w:spacing w:before="0" w:after="0"/>
      </w:pPr>
      <w:r w:rsidRPr="0098324B">
        <w:t>ILI Date of 2019-02-14</w:t>
      </w:r>
    </w:p>
    <w:p w14:paraId="7232AD25" w14:textId="77777777" w:rsidR="00F237A9" w:rsidRPr="0098324B" w:rsidRDefault="00F237A9" w:rsidP="00F237A9">
      <w:pPr>
        <w:pStyle w:val="ListParagraph"/>
        <w:numPr>
          <w:ilvl w:val="2"/>
          <w:numId w:val="29"/>
        </w:numPr>
        <w:spacing w:before="0" w:after="0"/>
      </w:pPr>
      <w:r w:rsidRPr="0098324B">
        <w:t>ILI tool of MFL/Geometry</w:t>
      </w:r>
    </w:p>
    <w:p w14:paraId="1D296459" w14:textId="77777777" w:rsidR="00F237A9" w:rsidRPr="0098324B" w:rsidRDefault="00F237A9" w:rsidP="00F237A9">
      <w:pPr>
        <w:pStyle w:val="ListParagraph"/>
        <w:numPr>
          <w:ilvl w:val="2"/>
          <w:numId w:val="29"/>
        </w:numPr>
        <w:spacing w:before="0" w:after="0"/>
      </w:pPr>
      <w:r w:rsidRPr="0098324B">
        <w:t>Anomalies identified 44.0</w:t>
      </w:r>
    </w:p>
    <w:p w14:paraId="57FB6034" w14:textId="77777777" w:rsidR="00F237A9" w:rsidRPr="0098324B" w:rsidRDefault="00F237A9" w:rsidP="00F237A9">
      <w:pPr>
        <w:pStyle w:val="ListParagraph"/>
        <w:numPr>
          <w:ilvl w:val="2"/>
          <w:numId w:val="29"/>
        </w:numPr>
        <w:spacing w:before="0" w:after="0"/>
      </w:pPr>
      <w:r w:rsidRPr="0098324B">
        <w:t>Depth fraction between 0.08 and 0.42</w:t>
      </w:r>
    </w:p>
    <w:p w14:paraId="61A69BBB" w14:textId="77777777" w:rsidR="00F237A9" w:rsidRPr="0098324B" w:rsidRDefault="00F237A9" w:rsidP="00F237A9">
      <w:pPr>
        <w:pStyle w:val="ListParagraph"/>
        <w:numPr>
          <w:ilvl w:val="2"/>
          <w:numId w:val="29"/>
        </w:numPr>
        <w:spacing w:before="0" w:after="0"/>
      </w:pPr>
      <w:r w:rsidRPr="0098324B">
        <w:t>Length between 14.0 mm and 112.0</w:t>
      </w:r>
    </w:p>
    <w:p w14:paraId="4FB143E7" w14:textId="77777777" w:rsidR="00F237A9" w:rsidRPr="0098324B" w:rsidRDefault="00F237A9" w:rsidP="00F237A9">
      <w:pPr>
        <w:pStyle w:val="ListParagraph"/>
        <w:numPr>
          <w:ilvl w:val="1"/>
          <w:numId w:val="29"/>
        </w:numPr>
        <w:spacing w:before="0" w:after="0"/>
      </w:pPr>
      <w:r w:rsidRPr="0098324B">
        <w:t>Consequence of failure distributed between minimum of $2.90 and maximum of $3.01MM</w:t>
      </w:r>
    </w:p>
    <w:p w14:paraId="5E86CF21" w14:textId="77777777" w:rsidR="00F237A9" w:rsidRPr="0098324B" w:rsidRDefault="00F237A9" w:rsidP="00F237A9">
      <w:pPr>
        <w:pStyle w:val="ListParagraph"/>
        <w:numPr>
          <w:ilvl w:val="1"/>
          <w:numId w:val="29"/>
        </w:numPr>
        <w:spacing w:before="0" w:after="0"/>
      </w:pPr>
      <w:r w:rsidRPr="0098324B">
        <w:t>Total length driven by Environmental: 46.69 meters.</w:t>
      </w:r>
    </w:p>
    <w:p w14:paraId="74C51980" w14:textId="77777777" w:rsidR="00F237A9" w:rsidRPr="0098324B" w:rsidRDefault="00F237A9" w:rsidP="00F237A9">
      <w:pPr>
        <w:pStyle w:val="ListParagraph"/>
        <w:numPr>
          <w:ilvl w:val="1"/>
          <w:numId w:val="29"/>
        </w:numPr>
        <w:spacing w:before="0" w:after="0"/>
      </w:pPr>
      <w:r w:rsidRPr="0098324B">
        <w:t>Environmental Cost distributed between minimum of $2.00 and maximum of $2.10MM:</w:t>
      </w:r>
    </w:p>
    <w:p w14:paraId="48702EA6" w14:textId="77777777" w:rsidR="00F237A9" w:rsidRPr="0098324B" w:rsidRDefault="00F237A9" w:rsidP="00F237A9">
      <w:pPr>
        <w:pStyle w:val="ListParagraph"/>
        <w:numPr>
          <w:ilvl w:val="2"/>
          <w:numId w:val="29"/>
        </w:numPr>
        <w:spacing w:before="0" w:after="0"/>
      </w:pPr>
      <w:r w:rsidRPr="0098324B">
        <w:t>Leak cost between minimum of $0.16 and maximum of $0.16MM</w:t>
      </w:r>
    </w:p>
    <w:p w14:paraId="12BA668E" w14:textId="77777777" w:rsidR="00F237A9" w:rsidRPr="0098324B" w:rsidRDefault="00F237A9" w:rsidP="00F237A9">
      <w:pPr>
        <w:pStyle w:val="ListParagraph"/>
        <w:numPr>
          <w:ilvl w:val="2"/>
          <w:numId w:val="29"/>
        </w:numPr>
        <w:spacing w:before="0" w:after="0"/>
      </w:pPr>
      <w:r w:rsidRPr="0098324B">
        <w:t>Leak spill volume between a minimum of 1517.12 and maximum of 1517.37 gallons</w:t>
      </w:r>
    </w:p>
    <w:p w14:paraId="13FD1DAC" w14:textId="77777777" w:rsidR="00F237A9" w:rsidRPr="0098324B" w:rsidRDefault="00F237A9" w:rsidP="00F237A9">
      <w:pPr>
        <w:pStyle w:val="ListParagraph"/>
        <w:numPr>
          <w:ilvl w:val="2"/>
          <w:numId w:val="29"/>
        </w:numPr>
        <w:spacing w:before="0" w:after="0"/>
      </w:pPr>
      <w:r w:rsidRPr="0098324B">
        <w:t>Rupture cost between minimum of $4.05 and maximum of $4.40MM</w:t>
      </w:r>
    </w:p>
    <w:p w14:paraId="7067F8EB" w14:textId="77777777" w:rsidR="00F237A9" w:rsidRPr="0098324B" w:rsidRDefault="00F237A9" w:rsidP="00F237A9">
      <w:pPr>
        <w:pStyle w:val="ListParagraph"/>
        <w:numPr>
          <w:ilvl w:val="2"/>
          <w:numId w:val="29"/>
        </w:numPr>
        <w:spacing w:before="0" w:after="0"/>
      </w:pPr>
      <w:r w:rsidRPr="0098324B">
        <w:t>Rupture spill volume is between a minimum of 38171.54 and maximum of 41527.42 gallons</w:t>
      </w:r>
    </w:p>
    <w:p w14:paraId="5FC53A5E" w14:textId="77777777" w:rsidR="00F237A9" w:rsidRPr="0098324B" w:rsidRDefault="00F237A9" w:rsidP="00F237A9">
      <w:pPr>
        <w:pStyle w:val="ListParagraph"/>
        <w:numPr>
          <w:ilvl w:val="2"/>
          <w:numId w:val="29"/>
        </w:numPr>
        <w:spacing w:before="0" w:after="0"/>
      </w:pPr>
      <w:r w:rsidRPr="0098324B">
        <w:t>Puncture cost between minimum of $5.28 and maximum of $5.28MM</w:t>
      </w:r>
    </w:p>
    <w:p w14:paraId="2C5D10AD" w14:textId="77777777" w:rsidR="00F237A9" w:rsidRPr="0098324B" w:rsidRDefault="00F237A9" w:rsidP="00F237A9">
      <w:pPr>
        <w:pStyle w:val="ListParagraph"/>
        <w:numPr>
          <w:ilvl w:val="2"/>
          <w:numId w:val="29"/>
        </w:numPr>
        <w:spacing w:before="0" w:after="0"/>
      </w:pPr>
      <w:r w:rsidRPr="0098324B">
        <w:t>Puncture spill volume is between a minimum of 49849.12 and maximum of 49857.23 gallons</w:t>
      </w:r>
    </w:p>
    <w:p w14:paraId="09557F3D" w14:textId="77777777" w:rsidR="00F237A9" w:rsidRPr="0098324B" w:rsidRDefault="00F237A9" w:rsidP="00F237A9">
      <w:pPr>
        <w:pStyle w:val="ListParagraph"/>
        <w:numPr>
          <w:ilvl w:val="2"/>
          <w:numId w:val="29"/>
        </w:numPr>
        <w:spacing w:before="0" w:after="0"/>
      </w:pPr>
      <w:r w:rsidRPr="0098324B">
        <w:t xml:space="preserve">Land use distributed as </w:t>
      </w:r>
    </w:p>
    <w:p w14:paraId="2FFEF817" w14:textId="77777777" w:rsidR="00F237A9" w:rsidRPr="0098324B" w:rsidRDefault="00F237A9" w:rsidP="00F237A9">
      <w:pPr>
        <w:pStyle w:val="ListParagraph"/>
        <w:numPr>
          <w:ilvl w:val="3"/>
          <w:numId w:val="29"/>
        </w:numPr>
        <w:spacing w:before="0" w:after="0"/>
      </w:pPr>
      <w:r w:rsidRPr="0098324B">
        <w:t>Remote: 46.69</w:t>
      </w:r>
    </w:p>
    <w:p w14:paraId="63805548" w14:textId="77777777" w:rsidR="00F237A9" w:rsidRPr="0098324B" w:rsidRDefault="00F237A9" w:rsidP="00F237A9">
      <w:pPr>
        <w:pStyle w:val="ListParagraph"/>
        <w:numPr>
          <w:ilvl w:val="0"/>
          <w:numId w:val="29"/>
        </w:numPr>
        <w:spacing w:before="0" w:after="0"/>
      </w:pPr>
      <w:r w:rsidRPr="0098324B">
        <w:t>"SUNDRE TO SPRINGDALE NPS 12</w:t>
      </w:r>
    </w:p>
    <w:p w14:paraId="4D549D92" w14:textId="77777777" w:rsidR="00F237A9" w:rsidRPr="0098324B" w:rsidRDefault="00F237A9" w:rsidP="00F237A9">
      <w:pPr>
        <w:pStyle w:val="ListParagraph"/>
        <w:numPr>
          <w:ilvl w:val="1"/>
          <w:numId w:val="29"/>
        </w:numPr>
        <w:spacing w:before="0" w:after="0"/>
      </w:pPr>
      <w:r w:rsidRPr="0098324B">
        <w:t>Total Cumulative Length (m):</w:t>
      </w:r>
      <w:r w:rsidRPr="0098324B">
        <w:tab/>
        <w:t>29.99</w:t>
      </w:r>
    </w:p>
    <w:p w14:paraId="422DD1E4" w14:textId="77777777" w:rsidR="00F237A9" w:rsidRPr="0098324B" w:rsidRDefault="00F237A9" w:rsidP="00F237A9">
      <w:pPr>
        <w:pStyle w:val="ListParagraph"/>
        <w:numPr>
          <w:ilvl w:val="1"/>
          <w:numId w:val="29"/>
        </w:numPr>
        <w:spacing w:before="0" w:after="0"/>
      </w:pPr>
      <w:r w:rsidRPr="0098324B">
        <w:t>Likelihood of failure distributed between minimum of 9.700e-03 and maximum of 9.700e-03.</w:t>
      </w:r>
    </w:p>
    <w:p w14:paraId="72D9E839" w14:textId="77777777" w:rsidR="00F237A9" w:rsidRPr="0098324B" w:rsidRDefault="00F237A9" w:rsidP="00F237A9">
      <w:pPr>
        <w:pStyle w:val="ListParagraph"/>
        <w:numPr>
          <w:ilvl w:val="2"/>
          <w:numId w:val="29"/>
        </w:numPr>
        <w:spacing w:before="0" w:after="0"/>
      </w:pPr>
      <w:r w:rsidRPr="0098324B">
        <w:t>ILI Date of 2019-04-08</w:t>
      </w:r>
    </w:p>
    <w:p w14:paraId="2CAECF17" w14:textId="77777777" w:rsidR="00F237A9" w:rsidRPr="0098324B" w:rsidRDefault="00F237A9" w:rsidP="00F237A9">
      <w:pPr>
        <w:pStyle w:val="ListParagraph"/>
        <w:numPr>
          <w:ilvl w:val="2"/>
          <w:numId w:val="29"/>
        </w:numPr>
        <w:spacing w:before="0" w:after="0"/>
      </w:pPr>
      <w:r w:rsidRPr="0098324B">
        <w:t>ILI tool of MFL/Geometry</w:t>
      </w:r>
    </w:p>
    <w:p w14:paraId="494B6CE9" w14:textId="77777777" w:rsidR="00F237A9" w:rsidRPr="0098324B" w:rsidRDefault="00F237A9" w:rsidP="00F237A9">
      <w:pPr>
        <w:pStyle w:val="ListParagraph"/>
        <w:numPr>
          <w:ilvl w:val="2"/>
          <w:numId w:val="29"/>
        </w:numPr>
        <w:spacing w:before="0" w:after="0"/>
      </w:pPr>
      <w:r w:rsidRPr="0098324B">
        <w:t>Anomalies identified 2.0</w:t>
      </w:r>
    </w:p>
    <w:p w14:paraId="6D9E1264" w14:textId="77777777" w:rsidR="00F237A9" w:rsidRPr="0098324B" w:rsidRDefault="00F237A9" w:rsidP="00F237A9">
      <w:pPr>
        <w:pStyle w:val="ListParagraph"/>
        <w:numPr>
          <w:ilvl w:val="2"/>
          <w:numId w:val="29"/>
        </w:numPr>
        <w:spacing w:before="0" w:after="0"/>
      </w:pPr>
      <w:r w:rsidRPr="0098324B">
        <w:t>Depth fraction between 0.19 and 0.3</w:t>
      </w:r>
    </w:p>
    <w:p w14:paraId="643467CF" w14:textId="77777777" w:rsidR="00F237A9" w:rsidRPr="0098324B" w:rsidRDefault="00F237A9" w:rsidP="00F237A9">
      <w:pPr>
        <w:pStyle w:val="ListParagraph"/>
        <w:numPr>
          <w:ilvl w:val="2"/>
          <w:numId w:val="29"/>
        </w:numPr>
        <w:spacing w:before="0" w:after="0"/>
      </w:pPr>
      <w:r w:rsidRPr="0098324B">
        <w:t>Length between 22.0 mm and 108.2</w:t>
      </w:r>
    </w:p>
    <w:p w14:paraId="497F562D" w14:textId="77777777" w:rsidR="00F237A9" w:rsidRPr="0098324B" w:rsidRDefault="00F237A9" w:rsidP="00F237A9">
      <w:pPr>
        <w:pStyle w:val="ListParagraph"/>
        <w:numPr>
          <w:ilvl w:val="1"/>
          <w:numId w:val="29"/>
        </w:numPr>
        <w:spacing w:before="0" w:after="0"/>
      </w:pPr>
      <w:r w:rsidRPr="0098324B">
        <w:t>Consequence of failure distributed between minimum of $22.67 and maximum of $22.67MM</w:t>
      </w:r>
    </w:p>
    <w:p w14:paraId="3519DE5B" w14:textId="77777777" w:rsidR="00F237A9" w:rsidRPr="0098324B" w:rsidRDefault="00F237A9" w:rsidP="00F237A9">
      <w:pPr>
        <w:pStyle w:val="ListParagraph"/>
        <w:numPr>
          <w:ilvl w:val="1"/>
          <w:numId w:val="29"/>
        </w:numPr>
        <w:spacing w:before="0" w:after="0"/>
      </w:pPr>
      <w:r w:rsidRPr="0098324B">
        <w:t>Total length driven by Safety: 29.99 meters.</w:t>
      </w:r>
    </w:p>
    <w:p w14:paraId="3C741303" w14:textId="77777777" w:rsidR="00F237A9" w:rsidRPr="0098324B" w:rsidRDefault="00F237A9" w:rsidP="00F237A9">
      <w:pPr>
        <w:pStyle w:val="ListParagraph"/>
        <w:numPr>
          <w:ilvl w:val="1"/>
          <w:numId w:val="29"/>
        </w:numPr>
        <w:spacing w:before="0" w:after="0"/>
      </w:pPr>
      <w:r w:rsidRPr="0098324B">
        <w:t>Safety Cost distributed between minimum of $17.96 and maximum of $17.96MM:</w:t>
      </w:r>
    </w:p>
    <w:p w14:paraId="4C0A3EA5" w14:textId="77777777" w:rsidR="00F237A9" w:rsidRPr="0098324B" w:rsidRDefault="00F237A9" w:rsidP="00F237A9">
      <w:pPr>
        <w:pStyle w:val="ListParagraph"/>
        <w:numPr>
          <w:ilvl w:val="2"/>
          <w:numId w:val="29"/>
        </w:numPr>
        <w:spacing w:before="0" w:after="0"/>
      </w:pPr>
      <w:r w:rsidRPr="0098324B">
        <w:t>Leak cost between minimum of $0.00 and maximum of $0.00MM</w:t>
      </w:r>
    </w:p>
    <w:p w14:paraId="401210A4" w14:textId="77777777" w:rsidR="00F237A9" w:rsidRPr="0098324B" w:rsidRDefault="00F237A9" w:rsidP="00F237A9">
      <w:pPr>
        <w:pStyle w:val="ListParagraph"/>
        <w:numPr>
          <w:ilvl w:val="2"/>
          <w:numId w:val="29"/>
        </w:numPr>
        <w:spacing w:before="0" w:after="0"/>
      </w:pPr>
      <w:r w:rsidRPr="0098324B">
        <w:t>Leak scenario yielded 21.0 intersections with structures, with minimum of nan and maximum of nan of population impacted.</w:t>
      </w:r>
    </w:p>
    <w:p w14:paraId="10152F1C" w14:textId="77777777" w:rsidR="00F237A9" w:rsidRPr="0098324B" w:rsidRDefault="00F237A9" w:rsidP="00F237A9">
      <w:pPr>
        <w:pStyle w:val="ListParagraph"/>
        <w:numPr>
          <w:ilvl w:val="2"/>
          <w:numId w:val="29"/>
        </w:numPr>
        <w:spacing w:before="0" w:after="0"/>
      </w:pPr>
      <w:r w:rsidRPr="0098324B">
        <w:t>Leak hazard radius distributed between minimum of 4.15 and maximum of 4.15 meters.</w:t>
      </w:r>
    </w:p>
    <w:p w14:paraId="17BCFC3F" w14:textId="77777777" w:rsidR="00F237A9" w:rsidRPr="0098324B" w:rsidRDefault="00F237A9" w:rsidP="00F237A9">
      <w:pPr>
        <w:pStyle w:val="ListParagraph"/>
        <w:numPr>
          <w:ilvl w:val="2"/>
          <w:numId w:val="29"/>
        </w:numPr>
        <w:spacing w:before="0" w:after="0"/>
      </w:pPr>
      <w:r w:rsidRPr="0098324B">
        <w:t>Rupture cost between minimum of $55.88 and maximum of $55.88MM</w:t>
      </w:r>
    </w:p>
    <w:p w14:paraId="4825C3C5" w14:textId="77777777" w:rsidR="00F237A9" w:rsidRPr="0098324B" w:rsidRDefault="00F237A9" w:rsidP="00F237A9">
      <w:pPr>
        <w:pStyle w:val="ListParagraph"/>
        <w:numPr>
          <w:ilvl w:val="2"/>
          <w:numId w:val="29"/>
        </w:numPr>
        <w:spacing w:before="0" w:after="0"/>
      </w:pPr>
      <w:r w:rsidRPr="0098324B">
        <w:t>Rupture scenario yielded 85.0 intersections with structures, with minimum of 5.82 and maximum of 5.82 of population impacted</w:t>
      </w:r>
    </w:p>
    <w:p w14:paraId="6BD42FF6" w14:textId="77777777" w:rsidR="00F237A9" w:rsidRPr="0098324B" w:rsidRDefault="00F237A9" w:rsidP="00F237A9">
      <w:pPr>
        <w:pStyle w:val="ListParagraph"/>
        <w:numPr>
          <w:ilvl w:val="2"/>
          <w:numId w:val="29"/>
        </w:numPr>
        <w:spacing w:before="0" w:after="0"/>
      </w:pPr>
      <w:r w:rsidRPr="0098324B">
        <w:t>Rupture hazard radius distributed between minimum of 80.22 and maximum of 80.22 meters.</w:t>
      </w:r>
    </w:p>
    <w:p w14:paraId="4640D093" w14:textId="77777777" w:rsidR="00F237A9" w:rsidRPr="0098324B" w:rsidRDefault="00F237A9" w:rsidP="00F237A9">
      <w:pPr>
        <w:pStyle w:val="ListParagraph"/>
        <w:numPr>
          <w:ilvl w:val="2"/>
          <w:numId w:val="29"/>
        </w:numPr>
        <w:spacing w:before="0" w:after="0"/>
      </w:pPr>
      <w:r w:rsidRPr="0098324B">
        <w:t>Puncture cost between minimum of $0.00 and maximum of $0.00MM</w:t>
      </w:r>
    </w:p>
    <w:p w14:paraId="3F8E79EF" w14:textId="77777777" w:rsidR="00F237A9" w:rsidRPr="0098324B" w:rsidRDefault="00F237A9" w:rsidP="00F237A9">
      <w:pPr>
        <w:pStyle w:val="ListParagraph"/>
        <w:numPr>
          <w:ilvl w:val="2"/>
          <w:numId w:val="29"/>
        </w:numPr>
        <w:spacing w:before="0" w:after="0"/>
      </w:pPr>
      <w:r w:rsidRPr="0098324B">
        <w:t>Puncture scenario yielded 54.0 intersections with structures, with minimum of nan and maximum of nan of population impacted</w:t>
      </w:r>
    </w:p>
    <w:p w14:paraId="57E89A31" w14:textId="77777777" w:rsidR="00F237A9" w:rsidRPr="0098324B" w:rsidRDefault="00F237A9" w:rsidP="00F237A9">
      <w:pPr>
        <w:pStyle w:val="ListParagraph"/>
        <w:numPr>
          <w:ilvl w:val="2"/>
          <w:numId w:val="29"/>
        </w:numPr>
        <w:spacing w:before="0" w:after="0"/>
      </w:pPr>
      <w:r w:rsidRPr="0098324B">
        <w:t>Puncture hazard radius distributed between minimum of 16.59 and maximum of 16.59 meters.</w:t>
      </w:r>
    </w:p>
    <w:p w14:paraId="117037E0" w14:textId="77777777" w:rsidR="00F237A9" w:rsidRPr="0098324B" w:rsidRDefault="00F237A9" w:rsidP="00F237A9">
      <w:pPr>
        <w:pStyle w:val="ListParagraph"/>
        <w:numPr>
          <w:ilvl w:val="2"/>
          <w:numId w:val="29"/>
        </w:numPr>
        <w:spacing w:before="0" w:after="0"/>
      </w:pPr>
      <w:r w:rsidRPr="0098324B">
        <w:t>Product type is Crude Oil.</w:t>
      </w:r>
    </w:p>
    <w:p w14:paraId="191C3956" w14:textId="77777777" w:rsidR="00F237A9" w:rsidRPr="0098324B" w:rsidRDefault="00F237A9" w:rsidP="00F237A9">
      <w:pPr>
        <w:pStyle w:val="ListParagraph"/>
        <w:numPr>
          <w:ilvl w:val="2"/>
          <w:numId w:val="29"/>
        </w:numPr>
        <w:spacing w:before="0" w:after="0"/>
      </w:pPr>
      <w:r w:rsidRPr="0098324B">
        <w:lastRenderedPageBreak/>
        <w:t>Class area location is/are 2.0.</w:t>
      </w:r>
    </w:p>
    <w:p w14:paraId="6AD04B1E" w14:textId="77777777" w:rsidR="00F237A9" w:rsidRPr="0098324B" w:rsidRDefault="00F237A9" w:rsidP="00F237A9">
      <w:pPr>
        <w:pStyle w:val="ListParagraph"/>
        <w:numPr>
          <w:ilvl w:val="0"/>
          <w:numId w:val="29"/>
        </w:numPr>
        <w:spacing w:before="0" w:after="0"/>
      </w:pPr>
      <w:r w:rsidRPr="0098324B">
        <w:t xml:space="preserve">"NPS8 Laporte to </w:t>
      </w:r>
      <w:proofErr w:type="spellStart"/>
      <w:r w:rsidRPr="0098324B">
        <w:t>Kerrobert</w:t>
      </w:r>
      <w:proofErr w:type="spellEnd"/>
      <w:r w:rsidRPr="0098324B">
        <w:t xml:space="preserve"> from 4-2-27-26W3 to 4-34-33-22W3</w:t>
      </w:r>
    </w:p>
    <w:p w14:paraId="53DEA48D" w14:textId="77777777" w:rsidR="00F237A9" w:rsidRPr="0098324B" w:rsidRDefault="00F237A9" w:rsidP="00F237A9">
      <w:pPr>
        <w:pStyle w:val="ListParagraph"/>
        <w:numPr>
          <w:ilvl w:val="1"/>
          <w:numId w:val="29"/>
        </w:numPr>
        <w:spacing w:before="0" w:after="0"/>
      </w:pPr>
      <w:r w:rsidRPr="0098324B">
        <w:t>Total Cumulative Length (m):</w:t>
      </w:r>
      <w:r w:rsidRPr="0098324B">
        <w:tab/>
        <w:t>29.99</w:t>
      </w:r>
    </w:p>
    <w:p w14:paraId="1F5B895F" w14:textId="77777777" w:rsidR="00F237A9" w:rsidRPr="0098324B" w:rsidRDefault="00F237A9" w:rsidP="00F237A9">
      <w:pPr>
        <w:pStyle w:val="ListParagraph"/>
        <w:numPr>
          <w:ilvl w:val="1"/>
          <w:numId w:val="29"/>
        </w:numPr>
        <w:spacing w:before="0" w:after="0"/>
      </w:pPr>
      <w:r w:rsidRPr="0098324B">
        <w:t>Likelihood of failure distributed between minimum of 1.540e-02 and maximum of 1.540e-02.</w:t>
      </w:r>
    </w:p>
    <w:p w14:paraId="15B1B451" w14:textId="77777777" w:rsidR="00F237A9" w:rsidRPr="0098324B" w:rsidRDefault="00F237A9" w:rsidP="00F237A9">
      <w:pPr>
        <w:pStyle w:val="ListParagraph"/>
        <w:numPr>
          <w:ilvl w:val="2"/>
          <w:numId w:val="29"/>
        </w:numPr>
        <w:spacing w:before="0" w:after="0"/>
      </w:pPr>
      <w:r w:rsidRPr="0098324B">
        <w:t>ILI Date of 2018-10-21</w:t>
      </w:r>
    </w:p>
    <w:p w14:paraId="5D5F40BF" w14:textId="77777777" w:rsidR="00F237A9" w:rsidRPr="0098324B" w:rsidRDefault="00F237A9" w:rsidP="00F237A9">
      <w:pPr>
        <w:pStyle w:val="ListParagraph"/>
        <w:numPr>
          <w:ilvl w:val="2"/>
          <w:numId w:val="29"/>
        </w:numPr>
        <w:spacing w:before="0" w:after="0"/>
      </w:pPr>
      <w:r w:rsidRPr="0098324B">
        <w:t>ILI tool of MFL</w:t>
      </w:r>
    </w:p>
    <w:p w14:paraId="2A43B781" w14:textId="77777777" w:rsidR="00F237A9" w:rsidRPr="0098324B" w:rsidRDefault="00F237A9" w:rsidP="00F237A9">
      <w:pPr>
        <w:pStyle w:val="ListParagraph"/>
        <w:numPr>
          <w:ilvl w:val="2"/>
          <w:numId w:val="29"/>
        </w:numPr>
        <w:spacing w:before="0" w:after="0"/>
      </w:pPr>
      <w:r w:rsidRPr="0098324B">
        <w:t>Anomalies identified 23.0</w:t>
      </w:r>
    </w:p>
    <w:p w14:paraId="02E39AB8" w14:textId="77777777" w:rsidR="00F237A9" w:rsidRPr="0098324B" w:rsidRDefault="00F237A9" w:rsidP="00F237A9">
      <w:pPr>
        <w:pStyle w:val="ListParagraph"/>
        <w:numPr>
          <w:ilvl w:val="2"/>
          <w:numId w:val="29"/>
        </w:numPr>
        <w:spacing w:before="0" w:after="0"/>
      </w:pPr>
      <w:r w:rsidRPr="0098324B">
        <w:t>Depth fraction between 0.1 and 0.27</w:t>
      </w:r>
    </w:p>
    <w:p w14:paraId="70B349ED" w14:textId="77777777" w:rsidR="00F237A9" w:rsidRPr="0098324B" w:rsidRDefault="00F237A9" w:rsidP="00F237A9">
      <w:pPr>
        <w:pStyle w:val="ListParagraph"/>
        <w:numPr>
          <w:ilvl w:val="2"/>
          <w:numId w:val="29"/>
        </w:numPr>
        <w:spacing w:before="0" w:after="0"/>
      </w:pPr>
      <w:r w:rsidRPr="0098324B">
        <w:t>Length between 4.0 mm and 88.0</w:t>
      </w:r>
    </w:p>
    <w:p w14:paraId="2927F513" w14:textId="77777777" w:rsidR="00F237A9" w:rsidRPr="0098324B" w:rsidRDefault="00F237A9" w:rsidP="00F237A9">
      <w:pPr>
        <w:pStyle w:val="ListParagraph"/>
        <w:numPr>
          <w:ilvl w:val="1"/>
          <w:numId w:val="29"/>
        </w:numPr>
        <w:spacing w:before="0" w:after="0"/>
      </w:pPr>
      <w:r w:rsidRPr="0098324B">
        <w:t>Consequence of failure distributed between minimum of $12.08 and maximum of $12.08MM</w:t>
      </w:r>
    </w:p>
    <w:p w14:paraId="7CF19A90" w14:textId="77777777" w:rsidR="00F237A9" w:rsidRPr="0098324B" w:rsidRDefault="00F237A9" w:rsidP="00F237A9">
      <w:pPr>
        <w:pStyle w:val="ListParagraph"/>
        <w:numPr>
          <w:ilvl w:val="1"/>
          <w:numId w:val="29"/>
        </w:numPr>
        <w:spacing w:before="0" w:after="0"/>
      </w:pPr>
      <w:r w:rsidRPr="0098324B">
        <w:t>Total length driven by Economic Loss: 29.99 meters.</w:t>
      </w:r>
    </w:p>
    <w:p w14:paraId="5BC37D26" w14:textId="77777777" w:rsidR="00F237A9" w:rsidRPr="0098324B" w:rsidRDefault="00F237A9" w:rsidP="00F237A9">
      <w:pPr>
        <w:pStyle w:val="ListParagraph"/>
        <w:numPr>
          <w:ilvl w:val="1"/>
          <w:numId w:val="29"/>
        </w:numPr>
        <w:spacing w:before="0" w:after="0"/>
      </w:pPr>
      <w:r w:rsidRPr="0098324B">
        <w:t>Economic Loss Cost distributed between minimum of $12.08 and maximum of $12.08MM:</w:t>
      </w:r>
    </w:p>
    <w:p w14:paraId="75A4F7F0" w14:textId="77777777" w:rsidR="00F237A9" w:rsidRPr="0098324B" w:rsidRDefault="00F237A9" w:rsidP="00F237A9">
      <w:pPr>
        <w:pStyle w:val="ListParagraph"/>
        <w:numPr>
          <w:ilvl w:val="2"/>
          <w:numId w:val="29"/>
        </w:numPr>
        <w:spacing w:before="0" w:after="0"/>
      </w:pPr>
      <w:r w:rsidRPr="0098324B">
        <w:t>Repair costs between minimum of $50,000.00 and maximum of $50,000.00.</w:t>
      </w:r>
    </w:p>
    <w:p w14:paraId="54C8A9EC" w14:textId="77777777" w:rsidR="00F237A9" w:rsidRPr="0098324B" w:rsidRDefault="00F237A9" w:rsidP="00F237A9">
      <w:pPr>
        <w:pStyle w:val="ListParagraph"/>
        <w:numPr>
          <w:ilvl w:val="2"/>
          <w:numId w:val="29"/>
        </w:numPr>
        <w:spacing w:before="0" w:after="0"/>
      </w:pPr>
      <w:r w:rsidRPr="0098324B">
        <w:t>Outage losses between minimum of $200,000.00 and maximum of $200,000.00.</w:t>
      </w:r>
    </w:p>
    <w:p w14:paraId="312BA6C4" w14:textId="77777777" w:rsidR="00F237A9" w:rsidRPr="0098324B" w:rsidRDefault="00F237A9" w:rsidP="00F237A9">
      <w:pPr>
        <w:pStyle w:val="ListParagraph"/>
        <w:numPr>
          <w:ilvl w:val="2"/>
          <w:numId w:val="29"/>
        </w:numPr>
        <w:spacing w:before="0" w:after="0"/>
      </w:pPr>
      <w:r w:rsidRPr="0098324B">
        <w:t>Product type is NGL.</w:t>
      </w:r>
    </w:p>
    <w:p w14:paraId="72A9737C" w14:textId="77777777" w:rsidR="00F237A9" w:rsidRPr="0098324B" w:rsidRDefault="00F237A9" w:rsidP="00F237A9">
      <w:pPr>
        <w:pStyle w:val="ListParagraph"/>
        <w:numPr>
          <w:ilvl w:val="2"/>
          <w:numId w:val="29"/>
        </w:numPr>
        <w:spacing w:before="0" w:after="0"/>
      </w:pPr>
      <w:r w:rsidRPr="0098324B">
        <w:t>Leak cost between minimum of $0.31 and maximum of $0.31MM</w:t>
      </w:r>
    </w:p>
    <w:p w14:paraId="69C0446B" w14:textId="77777777" w:rsidR="00F237A9" w:rsidRPr="0098324B" w:rsidRDefault="00F237A9" w:rsidP="00F237A9">
      <w:pPr>
        <w:pStyle w:val="ListParagraph"/>
        <w:numPr>
          <w:ilvl w:val="2"/>
          <w:numId w:val="29"/>
        </w:numPr>
        <w:spacing w:before="0" w:after="0"/>
      </w:pPr>
      <w:r w:rsidRPr="0098324B">
        <w:t>Leak scenario yielded 5.0 intersections with structures, with minimum of $nan and maximum of $nan in cost of structures impacted.</w:t>
      </w:r>
    </w:p>
    <w:p w14:paraId="100DBE20" w14:textId="77777777" w:rsidR="00F237A9" w:rsidRPr="0098324B" w:rsidRDefault="00F237A9" w:rsidP="00F237A9">
      <w:pPr>
        <w:pStyle w:val="ListParagraph"/>
        <w:numPr>
          <w:ilvl w:val="2"/>
          <w:numId w:val="29"/>
        </w:numPr>
        <w:spacing w:before="0" w:after="0"/>
      </w:pPr>
      <w:r w:rsidRPr="0098324B">
        <w:t>Leak product loss costs between minimum of $60,855.70 and maximum of $60,855.70</w:t>
      </w:r>
    </w:p>
    <w:p w14:paraId="7A4391C3" w14:textId="77777777" w:rsidR="00F237A9" w:rsidRPr="0098324B" w:rsidRDefault="00F237A9" w:rsidP="00F237A9">
      <w:pPr>
        <w:pStyle w:val="ListParagraph"/>
        <w:numPr>
          <w:ilvl w:val="2"/>
          <w:numId w:val="29"/>
        </w:numPr>
        <w:spacing w:before="0" w:after="0"/>
      </w:pPr>
      <w:r w:rsidRPr="0098324B">
        <w:t>Rupture cost between minimum of $29.46 and maximum of $29.46MM</w:t>
      </w:r>
    </w:p>
    <w:p w14:paraId="0D3BD244" w14:textId="77777777" w:rsidR="00F237A9" w:rsidRPr="0098324B" w:rsidRDefault="00F237A9" w:rsidP="00F237A9">
      <w:pPr>
        <w:pStyle w:val="ListParagraph"/>
        <w:numPr>
          <w:ilvl w:val="2"/>
          <w:numId w:val="29"/>
        </w:numPr>
        <w:spacing w:before="0" w:after="0"/>
      </w:pPr>
      <w:r w:rsidRPr="0098324B">
        <w:t>Rupture scenario yielded 21.0 intersections with structures, with minimum of $nan and maximum of $nan in cost of structures impacted</w:t>
      </w:r>
    </w:p>
    <w:p w14:paraId="4AFE27E2" w14:textId="77777777" w:rsidR="00F237A9" w:rsidRPr="0098324B" w:rsidRDefault="00F237A9" w:rsidP="00F237A9">
      <w:pPr>
        <w:pStyle w:val="ListParagraph"/>
        <w:numPr>
          <w:ilvl w:val="2"/>
          <w:numId w:val="29"/>
        </w:numPr>
        <w:spacing w:before="0" w:after="0"/>
      </w:pPr>
      <w:r w:rsidRPr="0098324B">
        <w:t>Rupture product loss costs between minimum of $29,206,998.79 and maximum of $29,206,998.79</w:t>
      </w:r>
    </w:p>
    <w:p w14:paraId="134CF740" w14:textId="77777777" w:rsidR="00F237A9" w:rsidRPr="0098324B" w:rsidRDefault="00F237A9" w:rsidP="00F237A9">
      <w:pPr>
        <w:pStyle w:val="ListParagraph"/>
        <w:numPr>
          <w:ilvl w:val="2"/>
          <w:numId w:val="29"/>
        </w:numPr>
        <w:spacing w:before="0" w:after="0"/>
      </w:pPr>
      <w:r w:rsidRPr="0098324B">
        <w:t>Puncture cost between minimum of $2.25 and maximum of $2.25MM</w:t>
      </w:r>
    </w:p>
    <w:p w14:paraId="0AB6062E" w14:textId="77777777" w:rsidR="00F237A9" w:rsidRPr="0098324B" w:rsidRDefault="00F237A9" w:rsidP="00F237A9">
      <w:pPr>
        <w:pStyle w:val="ListParagraph"/>
        <w:numPr>
          <w:ilvl w:val="2"/>
          <w:numId w:val="29"/>
        </w:numPr>
        <w:spacing w:before="0" w:after="0"/>
      </w:pPr>
      <w:r w:rsidRPr="0098324B">
        <w:t>Puncture scenario yielded 14.0 intersections with structures, with minimum of $nan and maximum of $nan in cost of structures impacted</w:t>
      </w:r>
    </w:p>
    <w:p w14:paraId="0417C178" w14:textId="77777777" w:rsidR="00F237A9" w:rsidRPr="0098324B" w:rsidRDefault="00F237A9" w:rsidP="00F237A9">
      <w:pPr>
        <w:pStyle w:val="ListParagraph"/>
        <w:numPr>
          <w:ilvl w:val="2"/>
          <w:numId w:val="29"/>
        </w:numPr>
        <w:spacing w:before="0" w:after="0"/>
      </w:pPr>
      <w:r w:rsidRPr="0098324B">
        <w:t>Puncture product Loss costs between minimum of $1,999,580.23 and maximum of $1,999,580.23"</w:t>
      </w:r>
    </w:p>
    <w:p w14:paraId="5A52E6C4" w14:textId="77777777" w:rsidR="00214D35" w:rsidRDefault="00214D35" w:rsidP="001933E7"/>
    <w:p w14:paraId="6CA3AE1A" w14:textId="50F9FCA6" w:rsidR="00F80B0C" w:rsidRDefault="00F80B0C" w:rsidP="00F80B0C">
      <w:pPr>
        <w:pStyle w:val="Heading3"/>
      </w:pPr>
      <w:r>
        <w:t>Reportable Pipeline Segments: SCC Method 2</w:t>
      </w:r>
    </w:p>
    <w:p w14:paraId="5B98EC7D" w14:textId="1DF0D943" w:rsidR="00B71E7B" w:rsidRDefault="00B71E7B" w:rsidP="00B71E7B">
      <w:pPr>
        <w:tabs>
          <w:tab w:val="left" w:pos="6660"/>
        </w:tabs>
      </w:pPr>
      <w:r>
        <w:t xml:space="preserve">SCC Method 2 has </w:t>
      </w:r>
      <w:r w:rsidR="00365D4A">
        <w:t>8</w:t>
      </w:r>
      <w:r>
        <w:t xml:space="preserve"> pipelines with segments that fall within the risk reportable category. These pipelines and their </w:t>
      </w:r>
      <w:proofErr w:type="gramStart"/>
      <w:r>
        <w:t>high risk</w:t>
      </w:r>
      <w:proofErr w:type="gramEnd"/>
      <w:r>
        <w:t xml:space="preserve"> drivers are presented in </w:t>
      </w:r>
      <w:r w:rsidRPr="0071456A">
        <w:rPr>
          <w:highlight w:val="yellow"/>
        </w:rPr>
        <w:t>Table xxx</w:t>
      </w:r>
      <w:r>
        <w:t xml:space="preserve"> below:</w:t>
      </w:r>
    </w:p>
    <w:p w14:paraId="7AB7248E" w14:textId="57F5F983" w:rsidR="00B71E7B" w:rsidRDefault="00B71E7B" w:rsidP="001933E7"/>
    <w:p w14:paraId="38BF9685" w14:textId="77777777" w:rsidR="00D713A6" w:rsidRDefault="00D713A6" w:rsidP="00D713A6">
      <w:pPr>
        <w:pStyle w:val="ListParagraph"/>
        <w:numPr>
          <w:ilvl w:val="0"/>
          <w:numId w:val="36"/>
        </w:numPr>
        <w:spacing w:before="0" w:after="0"/>
      </w:pPr>
      <w:r>
        <w:t>"UTIKUMA TO EDMONTON NPS 24</w:t>
      </w:r>
    </w:p>
    <w:p w14:paraId="28FE493B" w14:textId="77777777" w:rsidR="00D713A6" w:rsidRDefault="00D713A6" w:rsidP="00D713A6">
      <w:pPr>
        <w:pStyle w:val="ListParagraph"/>
        <w:numPr>
          <w:ilvl w:val="1"/>
          <w:numId w:val="36"/>
        </w:numPr>
        <w:spacing w:before="0" w:after="0"/>
      </w:pPr>
      <w:r>
        <w:t>Total Cumulative Length (m):</w:t>
      </w:r>
      <w:r>
        <w:tab/>
        <w:t>61996.33</w:t>
      </w:r>
    </w:p>
    <w:p w14:paraId="3E4C18E7" w14:textId="77777777" w:rsidR="00D713A6" w:rsidRDefault="00D713A6" w:rsidP="00D713A6">
      <w:pPr>
        <w:pStyle w:val="ListParagraph"/>
        <w:numPr>
          <w:ilvl w:val="1"/>
          <w:numId w:val="36"/>
        </w:numPr>
        <w:spacing w:before="0" w:after="0"/>
      </w:pPr>
      <w:r>
        <w:t>Likelihood of failure distributed between minimum of 1.032e-03 and maximum of 8.578e-01.</w:t>
      </w:r>
    </w:p>
    <w:p w14:paraId="08641FCD" w14:textId="77777777" w:rsidR="00D713A6" w:rsidRDefault="00D713A6" w:rsidP="00D713A6">
      <w:pPr>
        <w:pStyle w:val="ListParagraph"/>
        <w:numPr>
          <w:ilvl w:val="2"/>
          <w:numId w:val="36"/>
        </w:numPr>
        <w:spacing w:before="0" w:after="0"/>
      </w:pPr>
      <w:r>
        <w:t>ILI Date of 2018-01-25</w:t>
      </w:r>
    </w:p>
    <w:p w14:paraId="0424B2B3" w14:textId="77777777" w:rsidR="00D713A6" w:rsidRDefault="00D713A6" w:rsidP="00D713A6">
      <w:pPr>
        <w:pStyle w:val="ListParagraph"/>
        <w:numPr>
          <w:ilvl w:val="2"/>
          <w:numId w:val="36"/>
        </w:numPr>
        <w:spacing w:before="0" w:after="0"/>
      </w:pPr>
      <w:r>
        <w:t>ILI tool of USCD</w:t>
      </w:r>
    </w:p>
    <w:p w14:paraId="0EE82B7C" w14:textId="77777777" w:rsidR="00D713A6" w:rsidRDefault="00D713A6" w:rsidP="00D713A6">
      <w:pPr>
        <w:pStyle w:val="ListParagraph"/>
        <w:numPr>
          <w:ilvl w:val="2"/>
          <w:numId w:val="36"/>
        </w:numPr>
        <w:spacing w:before="0" w:after="0"/>
      </w:pPr>
      <w:r>
        <w:t>Cracks identified 5052.0</w:t>
      </w:r>
    </w:p>
    <w:p w14:paraId="7BD8FF32" w14:textId="77777777" w:rsidR="00D713A6" w:rsidRDefault="00D713A6" w:rsidP="00D713A6">
      <w:pPr>
        <w:pStyle w:val="ListParagraph"/>
        <w:numPr>
          <w:ilvl w:val="2"/>
          <w:numId w:val="36"/>
        </w:numPr>
        <w:spacing w:before="0" w:after="0"/>
      </w:pPr>
      <w:r>
        <w:t>Depth fraction between 0.08 and 0.33</w:t>
      </w:r>
    </w:p>
    <w:p w14:paraId="4EC3287C" w14:textId="77777777" w:rsidR="00D713A6" w:rsidRDefault="00D713A6" w:rsidP="00D713A6">
      <w:pPr>
        <w:pStyle w:val="ListParagraph"/>
        <w:numPr>
          <w:ilvl w:val="2"/>
          <w:numId w:val="36"/>
        </w:numPr>
        <w:spacing w:before="0" w:after="0"/>
      </w:pPr>
      <w:r>
        <w:t>Length between 29.0 mm and 18292.0 mm</w:t>
      </w:r>
    </w:p>
    <w:p w14:paraId="2FF4F8AF" w14:textId="77777777" w:rsidR="00D713A6" w:rsidRDefault="00D713A6" w:rsidP="00D713A6">
      <w:pPr>
        <w:pStyle w:val="ListParagraph"/>
        <w:numPr>
          <w:ilvl w:val="1"/>
          <w:numId w:val="36"/>
        </w:numPr>
        <w:spacing w:before="0" w:after="0"/>
      </w:pPr>
      <w:r>
        <w:lastRenderedPageBreak/>
        <w:t>Consequence of failure distributed between minimum of $5.01 and maximum of $1,936.83MM</w:t>
      </w:r>
    </w:p>
    <w:p w14:paraId="63F53108" w14:textId="77777777" w:rsidR="00D713A6" w:rsidRDefault="00D713A6" w:rsidP="00D713A6">
      <w:pPr>
        <w:pStyle w:val="ListParagraph"/>
        <w:numPr>
          <w:ilvl w:val="1"/>
          <w:numId w:val="36"/>
        </w:numPr>
        <w:spacing w:before="0" w:after="0"/>
      </w:pPr>
      <w:r>
        <w:t>Total length driven by Safety: 3348.04 meters.</w:t>
      </w:r>
    </w:p>
    <w:p w14:paraId="5066E97B" w14:textId="77777777" w:rsidR="00D713A6" w:rsidRDefault="00D713A6" w:rsidP="00D713A6">
      <w:pPr>
        <w:pStyle w:val="ListParagraph"/>
        <w:numPr>
          <w:ilvl w:val="1"/>
          <w:numId w:val="36"/>
        </w:numPr>
        <w:spacing w:before="0" w:after="0"/>
      </w:pPr>
      <w:r>
        <w:t>Safety Cost distributed between minimum of $0.00 and maximum of $1,919.24MM:</w:t>
      </w:r>
    </w:p>
    <w:p w14:paraId="1717EAE7" w14:textId="77777777" w:rsidR="00D713A6" w:rsidRDefault="00D713A6" w:rsidP="00D713A6">
      <w:pPr>
        <w:pStyle w:val="ListParagraph"/>
        <w:numPr>
          <w:ilvl w:val="2"/>
          <w:numId w:val="36"/>
        </w:numPr>
        <w:spacing w:before="0" w:after="0"/>
      </w:pPr>
      <w:r>
        <w:t>Leak cost between minimum of $0.00 and maximum of $121.06MM</w:t>
      </w:r>
    </w:p>
    <w:p w14:paraId="0B9B63E2" w14:textId="77777777" w:rsidR="00D713A6" w:rsidRDefault="00D713A6" w:rsidP="00D713A6">
      <w:pPr>
        <w:pStyle w:val="ListParagraph"/>
        <w:numPr>
          <w:ilvl w:val="2"/>
          <w:numId w:val="36"/>
        </w:numPr>
        <w:spacing w:before="0" w:after="0"/>
      </w:pPr>
      <w:r>
        <w:t>Leak scenario yielded 644.0 intersections with structures, with minimum of 0.0 and maximum of 12.61 of population impacted.</w:t>
      </w:r>
    </w:p>
    <w:p w14:paraId="63537EE9" w14:textId="77777777" w:rsidR="00D713A6" w:rsidRDefault="00D713A6" w:rsidP="00D713A6">
      <w:pPr>
        <w:pStyle w:val="ListParagraph"/>
        <w:numPr>
          <w:ilvl w:val="2"/>
          <w:numId w:val="36"/>
        </w:numPr>
        <w:spacing w:before="0" w:after="0"/>
      </w:pPr>
      <w:r>
        <w:t>Leak hazard radius distributed between minimum of 3.59 and maximum of 3.59 meters.</w:t>
      </w:r>
    </w:p>
    <w:p w14:paraId="15389820" w14:textId="77777777" w:rsidR="00D713A6" w:rsidRDefault="00D713A6" w:rsidP="00D713A6">
      <w:pPr>
        <w:pStyle w:val="ListParagraph"/>
        <w:numPr>
          <w:ilvl w:val="2"/>
          <w:numId w:val="36"/>
        </w:numPr>
        <w:spacing w:before="0" w:after="0"/>
      </w:pPr>
      <w:r>
        <w:t>Rupture cost between minimum of $0.00 and maximum of $4,332.11MM</w:t>
      </w:r>
    </w:p>
    <w:p w14:paraId="3730B12F" w14:textId="77777777" w:rsidR="00D713A6" w:rsidRDefault="00D713A6" w:rsidP="00D713A6">
      <w:pPr>
        <w:pStyle w:val="ListParagraph"/>
        <w:numPr>
          <w:ilvl w:val="2"/>
          <w:numId w:val="36"/>
        </w:numPr>
        <w:spacing w:before="0" w:after="0"/>
      </w:pPr>
      <w:r>
        <w:t>Rupture scenario yielded 346.0 intersections with structures, with minimum of 0.0 and maximum of 451.26 of population impacted</w:t>
      </w:r>
    </w:p>
    <w:p w14:paraId="620A1C55" w14:textId="77777777" w:rsidR="00D713A6" w:rsidRDefault="00D713A6" w:rsidP="00D713A6">
      <w:pPr>
        <w:pStyle w:val="ListParagraph"/>
        <w:numPr>
          <w:ilvl w:val="2"/>
          <w:numId w:val="36"/>
        </w:numPr>
        <w:spacing w:before="0" w:after="0"/>
      </w:pPr>
      <w:r>
        <w:t>Rupture hazard radius distributed between minimum of 122.95 and maximum of 122.95 meters.</w:t>
      </w:r>
    </w:p>
    <w:p w14:paraId="38EDD4ED" w14:textId="77777777" w:rsidR="00D713A6" w:rsidRDefault="00D713A6" w:rsidP="00D713A6">
      <w:pPr>
        <w:pStyle w:val="ListParagraph"/>
        <w:numPr>
          <w:ilvl w:val="2"/>
          <w:numId w:val="36"/>
        </w:numPr>
        <w:spacing w:before="0" w:after="0"/>
      </w:pPr>
      <w:r>
        <w:t>Puncture cost between minimum of $0.00 and maximum of $121.06MM</w:t>
      </w:r>
    </w:p>
    <w:p w14:paraId="170E5F18" w14:textId="77777777" w:rsidR="00D713A6" w:rsidRDefault="00D713A6" w:rsidP="00D713A6">
      <w:pPr>
        <w:pStyle w:val="ListParagraph"/>
        <w:numPr>
          <w:ilvl w:val="2"/>
          <w:numId w:val="36"/>
        </w:numPr>
        <w:spacing w:before="0" w:after="0"/>
      </w:pPr>
      <w:r>
        <w:t>Puncture scenario yielded 730.0 intersections with structures, with minimum of 0.0 and maximum of 12.61 of population impacted</w:t>
      </w:r>
    </w:p>
    <w:p w14:paraId="1D62CAC7" w14:textId="77777777" w:rsidR="00D713A6" w:rsidRDefault="00D713A6" w:rsidP="00D713A6">
      <w:pPr>
        <w:pStyle w:val="ListParagraph"/>
        <w:numPr>
          <w:ilvl w:val="2"/>
          <w:numId w:val="36"/>
        </w:numPr>
        <w:spacing w:before="0" w:after="0"/>
      </w:pPr>
      <w:r>
        <w:t>Puncture hazard radius distributed between minimum of 14.3 and maximum of 14.3 meters.</w:t>
      </w:r>
    </w:p>
    <w:p w14:paraId="7209EA77" w14:textId="77777777" w:rsidR="00D713A6" w:rsidRDefault="00D713A6" w:rsidP="00D713A6">
      <w:pPr>
        <w:pStyle w:val="ListParagraph"/>
        <w:numPr>
          <w:ilvl w:val="2"/>
          <w:numId w:val="36"/>
        </w:numPr>
        <w:spacing w:before="0" w:after="0"/>
      </w:pPr>
      <w:r>
        <w:t>Product type is Crude Oil.</w:t>
      </w:r>
    </w:p>
    <w:p w14:paraId="0174BD96" w14:textId="77777777" w:rsidR="00D713A6" w:rsidRDefault="00D713A6" w:rsidP="00D713A6">
      <w:pPr>
        <w:pStyle w:val="ListParagraph"/>
        <w:numPr>
          <w:ilvl w:val="2"/>
          <w:numId w:val="36"/>
        </w:numPr>
        <w:spacing w:before="0" w:after="0"/>
      </w:pPr>
      <w:r>
        <w:t>Class area location is/are 1.0, 2.0, 3.0.</w:t>
      </w:r>
    </w:p>
    <w:p w14:paraId="7699DBC3" w14:textId="77777777" w:rsidR="00D713A6" w:rsidRDefault="00D713A6" w:rsidP="00D713A6">
      <w:pPr>
        <w:pStyle w:val="ListParagraph"/>
        <w:numPr>
          <w:ilvl w:val="1"/>
          <w:numId w:val="36"/>
        </w:numPr>
        <w:spacing w:before="0" w:after="0"/>
      </w:pPr>
      <w:r>
        <w:t>Total length driven by Environmental: 58552.33 meters.</w:t>
      </w:r>
    </w:p>
    <w:p w14:paraId="0790B17E" w14:textId="77777777" w:rsidR="00D713A6" w:rsidRDefault="00D713A6" w:rsidP="00D713A6">
      <w:pPr>
        <w:pStyle w:val="ListParagraph"/>
        <w:numPr>
          <w:ilvl w:val="1"/>
          <w:numId w:val="36"/>
        </w:numPr>
        <w:spacing w:before="0" w:after="0"/>
      </w:pPr>
      <w:r>
        <w:t>Environmental Cost distributed between minimum of $2.12 and maximum of $106.45MM:</w:t>
      </w:r>
    </w:p>
    <w:p w14:paraId="54F5F222" w14:textId="77777777" w:rsidR="00D713A6" w:rsidRDefault="00D713A6" w:rsidP="00D713A6">
      <w:pPr>
        <w:pStyle w:val="ListParagraph"/>
        <w:numPr>
          <w:ilvl w:val="2"/>
          <w:numId w:val="36"/>
        </w:numPr>
        <w:spacing w:before="0" w:after="0"/>
      </w:pPr>
      <w:r>
        <w:t>Leak cost between minimum of $0.09 and maximum of $70.45MM</w:t>
      </w:r>
    </w:p>
    <w:p w14:paraId="7A56E780" w14:textId="77777777" w:rsidR="00D713A6" w:rsidRDefault="00D713A6" w:rsidP="00D713A6">
      <w:pPr>
        <w:pStyle w:val="ListParagraph"/>
        <w:numPr>
          <w:ilvl w:val="2"/>
          <w:numId w:val="36"/>
        </w:numPr>
        <w:spacing w:before="0" w:after="0"/>
      </w:pPr>
      <w:r>
        <w:t>Leak spill volume between a minimum of 1364.65 and maximum of 463178.48 gallons</w:t>
      </w:r>
    </w:p>
    <w:p w14:paraId="72FC21F1" w14:textId="77777777" w:rsidR="00D713A6" w:rsidRDefault="00D713A6" w:rsidP="00D713A6">
      <w:pPr>
        <w:pStyle w:val="ListParagraph"/>
        <w:numPr>
          <w:ilvl w:val="2"/>
          <w:numId w:val="36"/>
        </w:numPr>
        <w:spacing w:before="0" w:after="0"/>
      </w:pPr>
      <w:r>
        <w:t>Rupture cost between minimum of $4.66 and maximum of $156.03MM</w:t>
      </w:r>
    </w:p>
    <w:p w14:paraId="4DAF11E9" w14:textId="77777777" w:rsidR="00D713A6" w:rsidRDefault="00D713A6" w:rsidP="00D713A6">
      <w:pPr>
        <w:pStyle w:val="ListParagraph"/>
        <w:numPr>
          <w:ilvl w:val="2"/>
          <w:numId w:val="36"/>
        </w:numPr>
        <w:spacing w:before="0" w:after="0"/>
      </w:pPr>
      <w:r>
        <w:t>Rupture spill volume is between a minimum of 62668.67 and maximum of 877018.37 gallons</w:t>
      </w:r>
    </w:p>
    <w:p w14:paraId="504EFF1F" w14:textId="77777777" w:rsidR="00D713A6" w:rsidRDefault="00D713A6" w:rsidP="00D713A6">
      <w:pPr>
        <w:pStyle w:val="ListParagraph"/>
        <w:numPr>
          <w:ilvl w:val="2"/>
          <w:numId w:val="36"/>
        </w:numPr>
        <w:spacing w:before="0" w:after="0"/>
      </w:pPr>
      <w:r>
        <w:t>Puncture cost between minimum of $0.30 and maximum of $70.45MM</w:t>
      </w:r>
    </w:p>
    <w:p w14:paraId="019E1C2F" w14:textId="77777777" w:rsidR="00D713A6" w:rsidRDefault="00D713A6" w:rsidP="00D713A6">
      <w:pPr>
        <w:pStyle w:val="ListParagraph"/>
        <w:numPr>
          <w:ilvl w:val="2"/>
          <w:numId w:val="36"/>
        </w:numPr>
        <w:spacing w:before="0" w:after="0"/>
      </w:pPr>
      <w:r>
        <w:t>Puncture spill volume is between a minimum of 2869.65 and maximum of 463178.48 gallons</w:t>
      </w:r>
    </w:p>
    <w:p w14:paraId="29ABFB56" w14:textId="77777777" w:rsidR="00D713A6" w:rsidRDefault="00D713A6" w:rsidP="00D713A6">
      <w:pPr>
        <w:pStyle w:val="ListParagraph"/>
        <w:numPr>
          <w:ilvl w:val="2"/>
          <w:numId w:val="36"/>
        </w:numPr>
        <w:spacing w:before="0" w:after="0"/>
      </w:pPr>
      <w:r>
        <w:t xml:space="preserve">Land use distributed as </w:t>
      </w:r>
    </w:p>
    <w:p w14:paraId="45D5D7ED" w14:textId="77777777" w:rsidR="00D713A6" w:rsidRDefault="00D713A6" w:rsidP="00D713A6">
      <w:pPr>
        <w:pStyle w:val="ListParagraph"/>
        <w:numPr>
          <w:ilvl w:val="3"/>
          <w:numId w:val="36"/>
        </w:numPr>
        <w:spacing w:before="0" w:after="0"/>
      </w:pPr>
      <w:r>
        <w:t>Agricultural: 36,937.63</w:t>
      </w:r>
    </w:p>
    <w:p w14:paraId="37C98197" w14:textId="77777777" w:rsidR="00D713A6" w:rsidRDefault="00D713A6" w:rsidP="00D713A6">
      <w:pPr>
        <w:pStyle w:val="ListParagraph"/>
        <w:numPr>
          <w:ilvl w:val="3"/>
          <w:numId w:val="36"/>
        </w:numPr>
        <w:spacing w:before="0" w:after="0"/>
      </w:pPr>
      <w:r>
        <w:t>Commercial/Industrial: 772.06</w:t>
      </w:r>
    </w:p>
    <w:p w14:paraId="487D61F6" w14:textId="77777777" w:rsidR="00D713A6" w:rsidRDefault="00D713A6" w:rsidP="00D713A6">
      <w:pPr>
        <w:pStyle w:val="ListParagraph"/>
        <w:numPr>
          <w:ilvl w:val="3"/>
          <w:numId w:val="36"/>
        </w:numPr>
        <w:spacing w:before="0" w:after="0"/>
      </w:pPr>
      <w:r>
        <w:t>Forested: 10,408.34</w:t>
      </w:r>
    </w:p>
    <w:p w14:paraId="0D23E79F" w14:textId="77777777" w:rsidR="00D713A6" w:rsidRDefault="00D713A6" w:rsidP="00D713A6">
      <w:pPr>
        <w:pStyle w:val="ListParagraph"/>
        <w:numPr>
          <w:ilvl w:val="3"/>
          <w:numId w:val="36"/>
        </w:numPr>
        <w:spacing w:before="0" w:after="0"/>
      </w:pPr>
      <w:r>
        <w:t>High Density Residential: 1,252.04</w:t>
      </w:r>
    </w:p>
    <w:p w14:paraId="35797CA7" w14:textId="77777777" w:rsidR="00D713A6" w:rsidRDefault="00D713A6" w:rsidP="00D713A6">
      <w:pPr>
        <w:pStyle w:val="ListParagraph"/>
        <w:numPr>
          <w:ilvl w:val="3"/>
          <w:numId w:val="36"/>
        </w:numPr>
        <w:spacing w:before="0" w:after="0"/>
      </w:pPr>
      <w:r>
        <w:t>Low Density Residential: 1,157.26</w:t>
      </w:r>
    </w:p>
    <w:p w14:paraId="10AFEDDC" w14:textId="77777777" w:rsidR="00D713A6" w:rsidRDefault="00D713A6" w:rsidP="00D713A6">
      <w:pPr>
        <w:pStyle w:val="ListParagraph"/>
        <w:numPr>
          <w:ilvl w:val="3"/>
          <w:numId w:val="36"/>
        </w:numPr>
        <w:spacing w:before="0" w:after="0"/>
      </w:pPr>
      <w:r>
        <w:t>Remote: 11,262.22</w:t>
      </w:r>
    </w:p>
    <w:p w14:paraId="4844C692" w14:textId="77777777" w:rsidR="00D713A6" w:rsidRDefault="00D713A6" w:rsidP="00D713A6">
      <w:pPr>
        <w:pStyle w:val="ListParagraph"/>
        <w:numPr>
          <w:ilvl w:val="3"/>
          <w:numId w:val="36"/>
        </w:numPr>
        <w:spacing w:before="0" w:after="0"/>
      </w:pPr>
      <w:r>
        <w:t>Water Course: 206.79</w:t>
      </w:r>
    </w:p>
    <w:p w14:paraId="1182AAFB" w14:textId="77777777" w:rsidR="00D713A6" w:rsidRDefault="00D713A6" w:rsidP="00D713A6">
      <w:pPr>
        <w:pStyle w:val="ListParagraph"/>
        <w:numPr>
          <w:ilvl w:val="1"/>
          <w:numId w:val="36"/>
        </w:numPr>
        <w:spacing w:before="0" w:after="0"/>
      </w:pPr>
      <w:r>
        <w:t>Total length driven by Economic Loss: 95.95 meters.</w:t>
      </w:r>
    </w:p>
    <w:p w14:paraId="5CE60DCA" w14:textId="77777777" w:rsidR="00D713A6" w:rsidRDefault="00D713A6" w:rsidP="00D713A6">
      <w:pPr>
        <w:pStyle w:val="ListParagraph"/>
        <w:numPr>
          <w:ilvl w:val="1"/>
          <w:numId w:val="36"/>
        </w:numPr>
        <w:spacing w:before="0" w:after="0"/>
      </w:pPr>
      <w:r>
        <w:t>Economic Loss Cost distributed between minimum of $2.50 and maximum of $12.92MM:</w:t>
      </w:r>
    </w:p>
    <w:p w14:paraId="00ABD77A" w14:textId="77777777" w:rsidR="00D713A6" w:rsidRDefault="00D713A6" w:rsidP="00D713A6">
      <w:pPr>
        <w:pStyle w:val="ListParagraph"/>
        <w:numPr>
          <w:ilvl w:val="2"/>
          <w:numId w:val="36"/>
        </w:numPr>
        <w:spacing w:before="0" w:after="0"/>
      </w:pPr>
      <w:r>
        <w:t>Repair costs between minimum of $73,000.00 and maximum of $404,000.00.</w:t>
      </w:r>
    </w:p>
    <w:p w14:paraId="5B7615AC" w14:textId="77777777" w:rsidR="00D713A6" w:rsidRDefault="00D713A6" w:rsidP="00D713A6">
      <w:pPr>
        <w:pStyle w:val="ListParagraph"/>
        <w:numPr>
          <w:ilvl w:val="2"/>
          <w:numId w:val="36"/>
        </w:numPr>
        <w:spacing w:before="0" w:after="0"/>
      </w:pPr>
      <w:r>
        <w:t>Outage losses between minimum of $2,400,000.00 and maximum of $2,400,000.00.</w:t>
      </w:r>
    </w:p>
    <w:p w14:paraId="5C2A43B9" w14:textId="77777777" w:rsidR="00D713A6" w:rsidRDefault="00D713A6" w:rsidP="00D713A6">
      <w:pPr>
        <w:pStyle w:val="ListParagraph"/>
        <w:numPr>
          <w:ilvl w:val="2"/>
          <w:numId w:val="36"/>
        </w:numPr>
        <w:spacing w:before="0" w:after="0"/>
      </w:pPr>
      <w:r>
        <w:t>Product type is Crude Oil.</w:t>
      </w:r>
    </w:p>
    <w:p w14:paraId="5C74E626" w14:textId="77777777" w:rsidR="00D713A6" w:rsidRDefault="00D713A6" w:rsidP="00D713A6">
      <w:pPr>
        <w:pStyle w:val="ListParagraph"/>
        <w:numPr>
          <w:ilvl w:val="2"/>
          <w:numId w:val="36"/>
        </w:numPr>
        <w:spacing w:before="0" w:after="0"/>
      </w:pPr>
      <w:r>
        <w:t>Leak cost between minimum of $2.47 and maximum of $5.49MM</w:t>
      </w:r>
    </w:p>
    <w:p w14:paraId="0BAE26C2" w14:textId="77777777" w:rsidR="00D713A6" w:rsidRDefault="00D713A6" w:rsidP="00D713A6">
      <w:pPr>
        <w:pStyle w:val="ListParagraph"/>
        <w:numPr>
          <w:ilvl w:val="2"/>
          <w:numId w:val="36"/>
        </w:numPr>
        <w:spacing w:before="0" w:after="0"/>
      </w:pPr>
      <w:r>
        <w:t>Leak scenario yielded 644.0 intersections with structures, with minimum of $18,600.00 and maximum of $2,688,250.00 in cost of structures impacted.</w:t>
      </w:r>
    </w:p>
    <w:p w14:paraId="3311A9FB" w14:textId="77777777" w:rsidR="00D713A6" w:rsidRDefault="00D713A6" w:rsidP="00D713A6">
      <w:pPr>
        <w:pStyle w:val="ListParagraph"/>
        <w:numPr>
          <w:ilvl w:val="2"/>
          <w:numId w:val="36"/>
        </w:numPr>
        <w:spacing w:before="0" w:after="0"/>
      </w:pPr>
      <w:r>
        <w:lastRenderedPageBreak/>
        <w:t>Leak product loss costs between minimum of $1,514.11 and maximum of $513,907.55</w:t>
      </w:r>
    </w:p>
    <w:p w14:paraId="47B2E34A" w14:textId="77777777" w:rsidR="00D713A6" w:rsidRDefault="00D713A6" w:rsidP="00D713A6">
      <w:pPr>
        <w:pStyle w:val="ListParagraph"/>
        <w:numPr>
          <w:ilvl w:val="2"/>
          <w:numId w:val="36"/>
        </w:numPr>
        <w:spacing w:before="0" w:after="0"/>
      </w:pPr>
      <w:r>
        <w:t>Rupture cost between minimum of $2.54 and maximum of $25.63MM</w:t>
      </w:r>
    </w:p>
    <w:p w14:paraId="34C6774F" w14:textId="77777777" w:rsidR="00D713A6" w:rsidRDefault="00D713A6" w:rsidP="00D713A6">
      <w:pPr>
        <w:pStyle w:val="ListParagraph"/>
        <w:numPr>
          <w:ilvl w:val="2"/>
          <w:numId w:val="36"/>
        </w:numPr>
        <w:spacing w:before="0" w:after="0"/>
      </w:pPr>
      <w:r>
        <w:t>Rupture scenario yielded 346.0 intersections with structures, with minimum of $18,600.00 and maximum of $22,663,000.00 in cost of structures impacted</w:t>
      </w:r>
    </w:p>
    <w:p w14:paraId="3CDBDAFB" w14:textId="77777777" w:rsidR="00D713A6" w:rsidRDefault="00D713A6" w:rsidP="00D713A6">
      <w:pPr>
        <w:pStyle w:val="ListParagraph"/>
        <w:numPr>
          <w:ilvl w:val="2"/>
          <w:numId w:val="36"/>
        </w:numPr>
        <w:spacing w:before="0" w:after="0"/>
      </w:pPr>
      <w:r>
        <w:t>Rupture product loss costs between minimum of $69,532.38 and maximum of $973,072.76</w:t>
      </w:r>
    </w:p>
    <w:p w14:paraId="596C9B62" w14:textId="77777777" w:rsidR="00D713A6" w:rsidRDefault="00D713A6" w:rsidP="00D713A6">
      <w:pPr>
        <w:pStyle w:val="ListParagraph"/>
        <w:numPr>
          <w:ilvl w:val="2"/>
          <w:numId w:val="36"/>
        </w:numPr>
        <w:spacing w:before="0" w:after="0"/>
      </w:pPr>
      <w:r>
        <w:t>Puncture cost between minimum of $2.48 and maximum of $5.57MM</w:t>
      </w:r>
    </w:p>
    <w:p w14:paraId="3691F464" w14:textId="77777777" w:rsidR="00D713A6" w:rsidRDefault="00D713A6" w:rsidP="00D713A6">
      <w:pPr>
        <w:pStyle w:val="ListParagraph"/>
        <w:numPr>
          <w:ilvl w:val="2"/>
          <w:numId w:val="36"/>
        </w:numPr>
        <w:spacing w:before="0" w:after="0"/>
      </w:pPr>
      <w:r>
        <w:t>Puncture scenario yielded 730.0 intersections with structures, with minimum of $18,600.00 and maximum of $2,713,250.00 in cost of structures impacted</w:t>
      </w:r>
    </w:p>
    <w:p w14:paraId="1859687D" w14:textId="77777777" w:rsidR="00D713A6" w:rsidRDefault="00D713A6" w:rsidP="00D713A6">
      <w:pPr>
        <w:pStyle w:val="ListParagraph"/>
        <w:numPr>
          <w:ilvl w:val="2"/>
          <w:numId w:val="36"/>
        </w:numPr>
        <w:spacing w:before="0" w:after="0"/>
      </w:pPr>
      <w:r>
        <w:t>Puncture product Loss costs between minimum of $3,183.95 and maximum of $513,907.55"</w:t>
      </w:r>
    </w:p>
    <w:p w14:paraId="390A33D1" w14:textId="77777777" w:rsidR="00D713A6" w:rsidRDefault="00D713A6" w:rsidP="00D713A6">
      <w:pPr>
        <w:pStyle w:val="ListParagraph"/>
        <w:numPr>
          <w:ilvl w:val="0"/>
          <w:numId w:val="36"/>
        </w:numPr>
        <w:spacing w:before="0" w:after="0"/>
      </w:pPr>
      <w:r>
        <w:t>"BRETON TO EDMONTON NPS 10</w:t>
      </w:r>
    </w:p>
    <w:p w14:paraId="57729970" w14:textId="77777777" w:rsidR="00D713A6" w:rsidRDefault="00D713A6" w:rsidP="00D713A6">
      <w:pPr>
        <w:pStyle w:val="ListParagraph"/>
        <w:numPr>
          <w:ilvl w:val="1"/>
          <w:numId w:val="36"/>
        </w:numPr>
        <w:spacing w:before="0" w:after="0"/>
      </w:pPr>
      <w:r>
        <w:t>Total Cumulative Length (m):</w:t>
      </w:r>
      <w:r>
        <w:tab/>
        <w:t>32486.86</w:t>
      </w:r>
    </w:p>
    <w:p w14:paraId="62754696" w14:textId="77777777" w:rsidR="00D713A6" w:rsidRDefault="00D713A6" w:rsidP="00D713A6">
      <w:pPr>
        <w:pStyle w:val="ListParagraph"/>
        <w:numPr>
          <w:ilvl w:val="1"/>
          <w:numId w:val="36"/>
        </w:numPr>
        <w:spacing w:before="0" w:after="0"/>
      </w:pPr>
      <w:r>
        <w:t>Likelihood of failure distributed between minimum of 1.002e-03 and maximum of 1.000e+00.</w:t>
      </w:r>
    </w:p>
    <w:p w14:paraId="4821CDB8" w14:textId="77777777" w:rsidR="00D713A6" w:rsidRDefault="00D713A6" w:rsidP="00D713A6">
      <w:pPr>
        <w:pStyle w:val="ListParagraph"/>
        <w:numPr>
          <w:ilvl w:val="2"/>
          <w:numId w:val="36"/>
        </w:numPr>
        <w:spacing w:before="0" w:after="0"/>
      </w:pPr>
      <w:r>
        <w:t>ILI Date of 2014-11-27</w:t>
      </w:r>
    </w:p>
    <w:p w14:paraId="53DDF4E4" w14:textId="77777777" w:rsidR="00D713A6" w:rsidRDefault="00D713A6" w:rsidP="00D713A6">
      <w:pPr>
        <w:pStyle w:val="ListParagraph"/>
        <w:numPr>
          <w:ilvl w:val="2"/>
          <w:numId w:val="36"/>
        </w:numPr>
        <w:spacing w:before="0" w:after="0"/>
      </w:pPr>
      <w:r>
        <w:t>ILI tool of USCD</w:t>
      </w:r>
    </w:p>
    <w:p w14:paraId="0508C1FF" w14:textId="77777777" w:rsidR="00D713A6" w:rsidRDefault="00D713A6" w:rsidP="00D713A6">
      <w:pPr>
        <w:pStyle w:val="ListParagraph"/>
        <w:numPr>
          <w:ilvl w:val="2"/>
          <w:numId w:val="36"/>
        </w:numPr>
        <w:spacing w:before="0" w:after="0"/>
      </w:pPr>
      <w:r>
        <w:t>Cracks identified 5294.0</w:t>
      </w:r>
    </w:p>
    <w:p w14:paraId="3C070E15" w14:textId="77777777" w:rsidR="00D713A6" w:rsidRDefault="00D713A6" w:rsidP="00D713A6">
      <w:pPr>
        <w:pStyle w:val="ListParagraph"/>
        <w:numPr>
          <w:ilvl w:val="2"/>
          <w:numId w:val="36"/>
        </w:numPr>
        <w:spacing w:before="0" w:after="0"/>
      </w:pPr>
      <w:r>
        <w:t>Depth fraction between 0.0116 and 0.9748</w:t>
      </w:r>
    </w:p>
    <w:p w14:paraId="75B4092D" w14:textId="77777777" w:rsidR="00D713A6" w:rsidRDefault="00D713A6" w:rsidP="00D713A6">
      <w:pPr>
        <w:pStyle w:val="ListParagraph"/>
        <w:numPr>
          <w:ilvl w:val="2"/>
          <w:numId w:val="36"/>
        </w:numPr>
        <w:spacing w:before="0" w:after="0"/>
      </w:pPr>
      <w:r>
        <w:t>Length between 10.0 mm and 18327.0 mm</w:t>
      </w:r>
    </w:p>
    <w:p w14:paraId="16D1037A" w14:textId="77777777" w:rsidR="00D713A6" w:rsidRDefault="00D713A6" w:rsidP="00D713A6">
      <w:pPr>
        <w:pStyle w:val="ListParagraph"/>
        <w:numPr>
          <w:ilvl w:val="1"/>
          <w:numId w:val="36"/>
        </w:numPr>
        <w:spacing w:before="0" w:after="0"/>
      </w:pPr>
      <w:r>
        <w:t>Consequence of failure distributed between minimum of $0.26 and maximum of $4,657.36MM</w:t>
      </w:r>
    </w:p>
    <w:p w14:paraId="6B7F2A2C" w14:textId="77777777" w:rsidR="00D713A6" w:rsidRDefault="00D713A6" w:rsidP="00D713A6">
      <w:pPr>
        <w:pStyle w:val="ListParagraph"/>
        <w:numPr>
          <w:ilvl w:val="1"/>
          <w:numId w:val="36"/>
        </w:numPr>
        <w:spacing w:before="0" w:after="0"/>
      </w:pPr>
      <w:r>
        <w:t>Total length driven by Safety: 13391.51 meters.</w:t>
      </w:r>
    </w:p>
    <w:p w14:paraId="0881C56F" w14:textId="77777777" w:rsidR="00D713A6" w:rsidRDefault="00D713A6" w:rsidP="00D713A6">
      <w:pPr>
        <w:pStyle w:val="ListParagraph"/>
        <w:numPr>
          <w:ilvl w:val="1"/>
          <w:numId w:val="36"/>
        </w:numPr>
        <w:spacing w:before="0" w:after="0"/>
      </w:pPr>
      <w:r>
        <w:t>Safety Cost distributed between minimum of $0.00 and maximum of $4,567.87MM:</w:t>
      </w:r>
    </w:p>
    <w:p w14:paraId="757FF914" w14:textId="77777777" w:rsidR="00D713A6" w:rsidRDefault="00D713A6" w:rsidP="00D713A6">
      <w:pPr>
        <w:pStyle w:val="ListParagraph"/>
        <w:numPr>
          <w:ilvl w:val="2"/>
          <w:numId w:val="36"/>
        </w:numPr>
        <w:spacing w:before="0" w:after="0"/>
      </w:pPr>
      <w:r>
        <w:t>Leak cost between minimum of $0.00 and maximum of $242.11MM</w:t>
      </w:r>
    </w:p>
    <w:p w14:paraId="49837897" w14:textId="77777777" w:rsidR="00D713A6" w:rsidRDefault="00D713A6" w:rsidP="00D713A6">
      <w:pPr>
        <w:pStyle w:val="ListParagraph"/>
        <w:numPr>
          <w:ilvl w:val="2"/>
          <w:numId w:val="36"/>
        </w:numPr>
        <w:spacing w:before="0" w:after="0"/>
      </w:pPr>
      <w:r>
        <w:t>Leak scenario yielded 105.0 intersections with structures, with minimum of 0.0 and maximum of 25.22 of population impacted.</w:t>
      </w:r>
    </w:p>
    <w:p w14:paraId="53B60A4D" w14:textId="77777777" w:rsidR="00D713A6" w:rsidRDefault="00D713A6" w:rsidP="00D713A6">
      <w:pPr>
        <w:pStyle w:val="ListParagraph"/>
        <w:numPr>
          <w:ilvl w:val="2"/>
          <w:numId w:val="36"/>
        </w:numPr>
        <w:spacing w:before="0" w:after="0"/>
      </w:pPr>
      <w:r>
        <w:t>Leak hazard radius distributed between minimum of 10.9 and maximum of 12.16 meters.</w:t>
      </w:r>
    </w:p>
    <w:p w14:paraId="09B616D3" w14:textId="77777777" w:rsidR="00D713A6" w:rsidRDefault="00D713A6" w:rsidP="00D713A6">
      <w:pPr>
        <w:pStyle w:val="ListParagraph"/>
        <w:numPr>
          <w:ilvl w:val="2"/>
          <w:numId w:val="36"/>
        </w:numPr>
        <w:spacing w:before="0" w:after="0"/>
      </w:pPr>
      <w:r>
        <w:t>Rupture cost between minimum of $0.00 and maximum of $10,293.98MM</w:t>
      </w:r>
    </w:p>
    <w:p w14:paraId="299650E1" w14:textId="77777777" w:rsidR="00D713A6" w:rsidRDefault="00D713A6" w:rsidP="00D713A6">
      <w:pPr>
        <w:pStyle w:val="ListParagraph"/>
        <w:numPr>
          <w:ilvl w:val="2"/>
          <w:numId w:val="36"/>
        </w:numPr>
        <w:spacing w:before="0" w:after="0"/>
      </w:pPr>
      <w:r>
        <w:t>Rupture scenario yielded 220.0 intersections with structures, with minimum of 0.0 and maximum of 1072.29 of population impacted</w:t>
      </w:r>
    </w:p>
    <w:p w14:paraId="06A9925F" w14:textId="77777777" w:rsidR="00D713A6" w:rsidRDefault="00D713A6" w:rsidP="00D713A6">
      <w:pPr>
        <w:pStyle w:val="ListParagraph"/>
        <w:numPr>
          <w:ilvl w:val="2"/>
          <w:numId w:val="36"/>
        </w:numPr>
        <w:spacing w:before="0" w:after="0"/>
      </w:pPr>
      <w:r>
        <w:t>Rupture hazard radius distributed between minimum of 163.58 and maximum of 185.15 meters.</w:t>
      </w:r>
    </w:p>
    <w:p w14:paraId="3260F6B1" w14:textId="77777777" w:rsidR="00D713A6" w:rsidRDefault="00D713A6" w:rsidP="00D713A6">
      <w:pPr>
        <w:pStyle w:val="ListParagraph"/>
        <w:numPr>
          <w:ilvl w:val="2"/>
          <w:numId w:val="36"/>
        </w:numPr>
        <w:spacing w:before="0" w:after="0"/>
      </w:pPr>
      <w:r>
        <w:t>Puncture cost between minimum of $0.00 and maximum of $4,320.00MM</w:t>
      </w:r>
    </w:p>
    <w:p w14:paraId="4CE4B646" w14:textId="77777777" w:rsidR="00D713A6" w:rsidRDefault="00D713A6" w:rsidP="00D713A6">
      <w:pPr>
        <w:pStyle w:val="ListParagraph"/>
        <w:numPr>
          <w:ilvl w:val="2"/>
          <w:numId w:val="36"/>
        </w:numPr>
        <w:spacing w:before="0" w:after="0"/>
      </w:pPr>
      <w:r>
        <w:t>Puncture scenario yielded 318.0 intersections with structures, with minimum of 0.0 and maximum of 450.0 of population impacted</w:t>
      </w:r>
    </w:p>
    <w:p w14:paraId="7D316A53" w14:textId="77777777" w:rsidR="00D713A6" w:rsidRDefault="00D713A6" w:rsidP="00D713A6">
      <w:pPr>
        <w:pStyle w:val="ListParagraph"/>
        <w:numPr>
          <w:ilvl w:val="2"/>
          <w:numId w:val="36"/>
        </w:numPr>
        <w:spacing w:before="0" w:after="0"/>
      </w:pPr>
      <w:r>
        <w:t>Puncture hazard radius distributed between minimum of 50.73 and maximum of 57.42 meters.</w:t>
      </w:r>
    </w:p>
    <w:p w14:paraId="6BC8FC9E" w14:textId="77777777" w:rsidR="00D713A6" w:rsidRDefault="00D713A6" w:rsidP="00D713A6">
      <w:pPr>
        <w:pStyle w:val="ListParagraph"/>
        <w:numPr>
          <w:ilvl w:val="2"/>
          <w:numId w:val="36"/>
        </w:numPr>
        <w:spacing w:before="0" w:after="0"/>
      </w:pPr>
      <w:r>
        <w:t>Product type is HVP Product.</w:t>
      </w:r>
    </w:p>
    <w:p w14:paraId="18902D04" w14:textId="77777777" w:rsidR="00D713A6" w:rsidRDefault="00D713A6" w:rsidP="00D713A6">
      <w:pPr>
        <w:pStyle w:val="ListParagraph"/>
        <w:numPr>
          <w:ilvl w:val="2"/>
          <w:numId w:val="36"/>
        </w:numPr>
        <w:spacing w:before="0" w:after="0"/>
      </w:pPr>
      <w:r>
        <w:t>Class area location is/are 1.0, 2.0, 3.0, 4.0.</w:t>
      </w:r>
    </w:p>
    <w:p w14:paraId="6E1BB06B" w14:textId="77777777" w:rsidR="00D713A6" w:rsidRDefault="00D713A6" w:rsidP="00D713A6">
      <w:pPr>
        <w:pStyle w:val="ListParagraph"/>
        <w:numPr>
          <w:ilvl w:val="1"/>
          <w:numId w:val="36"/>
        </w:numPr>
        <w:spacing w:before="0" w:after="0"/>
      </w:pPr>
      <w:r>
        <w:t>Total length driven by Economic Loss: 19095.35 meters.</w:t>
      </w:r>
    </w:p>
    <w:p w14:paraId="374BDB07" w14:textId="77777777" w:rsidR="00D713A6" w:rsidRDefault="00D713A6" w:rsidP="00D713A6">
      <w:pPr>
        <w:pStyle w:val="ListParagraph"/>
        <w:numPr>
          <w:ilvl w:val="1"/>
          <w:numId w:val="36"/>
        </w:numPr>
        <w:spacing w:before="0" w:after="0"/>
      </w:pPr>
      <w:r>
        <w:t>Economic Loss Cost distributed between minimum of $0.26 and maximum of $89.50MM:</w:t>
      </w:r>
    </w:p>
    <w:p w14:paraId="741E7395" w14:textId="77777777" w:rsidR="00D713A6" w:rsidRDefault="00D713A6" w:rsidP="00D713A6">
      <w:pPr>
        <w:pStyle w:val="ListParagraph"/>
        <w:numPr>
          <w:ilvl w:val="2"/>
          <w:numId w:val="36"/>
        </w:numPr>
        <w:spacing w:before="0" w:after="0"/>
      </w:pPr>
      <w:r>
        <w:t>Repair costs between minimum of $17,000.00 and maximum of $79,000.00.</w:t>
      </w:r>
    </w:p>
    <w:p w14:paraId="4F450560" w14:textId="77777777" w:rsidR="00D713A6" w:rsidRDefault="00D713A6" w:rsidP="00D713A6">
      <w:pPr>
        <w:pStyle w:val="ListParagraph"/>
        <w:numPr>
          <w:ilvl w:val="2"/>
          <w:numId w:val="36"/>
        </w:numPr>
        <w:spacing w:before="0" w:after="0"/>
      </w:pPr>
      <w:r>
        <w:t>Outage losses between minimum of $200,000.00 and maximum of $200,000.00.</w:t>
      </w:r>
    </w:p>
    <w:p w14:paraId="25EC2398" w14:textId="77777777" w:rsidR="00D713A6" w:rsidRDefault="00D713A6" w:rsidP="00D713A6">
      <w:pPr>
        <w:pStyle w:val="ListParagraph"/>
        <w:numPr>
          <w:ilvl w:val="2"/>
          <w:numId w:val="36"/>
        </w:numPr>
        <w:spacing w:before="0" w:after="0"/>
      </w:pPr>
      <w:r>
        <w:t>Product type is HVP Product.</w:t>
      </w:r>
    </w:p>
    <w:p w14:paraId="6F1E5163" w14:textId="77777777" w:rsidR="00D713A6" w:rsidRDefault="00D713A6" w:rsidP="00D713A6">
      <w:pPr>
        <w:pStyle w:val="ListParagraph"/>
        <w:numPr>
          <w:ilvl w:val="2"/>
          <w:numId w:val="36"/>
        </w:numPr>
        <w:spacing w:before="0" w:after="0"/>
      </w:pPr>
      <w:r>
        <w:t>Leak cost between minimum of $0.26 and maximum of $5.70MM</w:t>
      </w:r>
    </w:p>
    <w:p w14:paraId="792534A1" w14:textId="77777777" w:rsidR="00D713A6" w:rsidRDefault="00D713A6" w:rsidP="00D713A6">
      <w:pPr>
        <w:pStyle w:val="ListParagraph"/>
        <w:numPr>
          <w:ilvl w:val="2"/>
          <w:numId w:val="36"/>
        </w:numPr>
        <w:spacing w:before="0" w:after="0"/>
      </w:pPr>
      <w:r>
        <w:lastRenderedPageBreak/>
        <w:t>Leak scenario yielded 105.0 intersections with structures, with minimum of $18,600.00 and maximum of $5,376,500.00 in cost of structures impacted.</w:t>
      </w:r>
    </w:p>
    <w:p w14:paraId="2360F376" w14:textId="77777777" w:rsidR="00D713A6" w:rsidRDefault="00D713A6" w:rsidP="00D713A6">
      <w:pPr>
        <w:pStyle w:val="ListParagraph"/>
        <w:numPr>
          <w:ilvl w:val="2"/>
          <w:numId w:val="36"/>
        </w:numPr>
        <w:spacing w:before="0" w:after="0"/>
      </w:pPr>
      <w:r>
        <w:t>Leak product loss costs between minimum of $42,899.29 and maximum of $59,691.29</w:t>
      </w:r>
    </w:p>
    <w:p w14:paraId="5968A9CB" w14:textId="77777777" w:rsidR="00D713A6" w:rsidRDefault="00D713A6" w:rsidP="00D713A6">
      <w:pPr>
        <w:pStyle w:val="ListParagraph"/>
        <w:numPr>
          <w:ilvl w:val="2"/>
          <w:numId w:val="36"/>
        </w:numPr>
        <w:spacing w:before="0" w:after="0"/>
      </w:pPr>
      <w:r>
        <w:t>Rupture cost between minimum of $0.24 and maximum of $201.26MM</w:t>
      </w:r>
    </w:p>
    <w:p w14:paraId="1F46A5DE" w14:textId="77777777" w:rsidR="00D713A6" w:rsidRDefault="00D713A6" w:rsidP="00D713A6">
      <w:pPr>
        <w:pStyle w:val="ListParagraph"/>
        <w:numPr>
          <w:ilvl w:val="2"/>
          <w:numId w:val="36"/>
        </w:numPr>
        <w:spacing w:before="0" w:after="0"/>
      </w:pPr>
      <w:r>
        <w:t>Rupture scenario yielded 220.0 intersections with structures, with minimum of $18,600.00 and maximum of $200,956,075.00 in cost of structures impacted</w:t>
      </w:r>
    </w:p>
    <w:p w14:paraId="7455F64F" w14:textId="77777777" w:rsidR="00D713A6" w:rsidRDefault="00D713A6" w:rsidP="00D713A6">
      <w:pPr>
        <w:pStyle w:val="ListParagraph"/>
        <w:numPr>
          <w:ilvl w:val="2"/>
          <w:numId w:val="36"/>
        </w:numPr>
        <w:spacing w:before="0" w:after="0"/>
      </w:pPr>
      <w:r>
        <w:t>Rupture product loss costs between minimum of $20,118.82 and maximum of $48,667.11</w:t>
      </w:r>
    </w:p>
    <w:p w14:paraId="20D72B8A" w14:textId="77777777" w:rsidR="00D713A6" w:rsidRDefault="00D713A6" w:rsidP="00D713A6">
      <w:pPr>
        <w:pStyle w:val="ListParagraph"/>
        <w:numPr>
          <w:ilvl w:val="2"/>
          <w:numId w:val="36"/>
        </w:numPr>
        <w:spacing w:before="0" w:after="0"/>
      </w:pPr>
      <w:r>
        <w:t>Puncture cost between minimum of $1.63 and maximum of $98.76MM</w:t>
      </w:r>
    </w:p>
    <w:p w14:paraId="79AE03E7" w14:textId="77777777" w:rsidR="00D713A6" w:rsidRDefault="00D713A6" w:rsidP="00D713A6">
      <w:pPr>
        <w:pStyle w:val="ListParagraph"/>
        <w:numPr>
          <w:ilvl w:val="2"/>
          <w:numId w:val="36"/>
        </w:numPr>
        <w:spacing w:before="0" w:after="0"/>
      </w:pPr>
      <w:r>
        <w:t>Puncture scenario yielded 318.0 intersections with structures, with minimum of $0.00 and maximum of $97,071,340.00 in cost of structures impacted</w:t>
      </w:r>
    </w:p>
    <w:p w14:paraId="23D8ACA8" w14:textId="77777777" w:rsidR="00D713A6" w:rsidRDefault="00D713A6" w:rsidP="00D713A6">
      <w:pPr>
        <w:pStyle w:val="ListParagraph"/>
        <w:numPr>
          <w:ilvl w:val="2"/>
          <w:numId w:val="36"/>
        </w:numPr>
        <w:spacing w:before="0" w:after="0"/>
      </w:pPr>
      <w:r>
        <w:t>Puncture product Loss costs between minimum of $1,409,573.18 and maximum of $1,961,320.39"</w:t>
      </w:r>
    </w:p>
    <w:p w14:paraId="4A6466B2" w14:textId="77777777" w:rsidR="00D713A6" w:rsidRDefault="00D713A6" w:rsidP="00D713A6">
      <w:pPr>
        <w:pStyle w:val="ListParagraph"/>
        <w:numPr>
          <w:ilvl w:val="0"/>
          <w:numId w:val="36"/>
        </w:numPr>
        <w:spacing w:before="0" w:after="0"/>
      </w:pPr>
      <w:r>
        <w:t>"CADOTTE LAKE TO UTIKUMA STATION NPS 20</w:t>
      </w:r>
    </w:p>
    <w:p w14:paraId="08C4A750" w14:textId="77777777" w:rsidR="00D713A6" w:rsidRDefault="00D713A6" w:rsidP="00D713A6">
      <w:pPr>
        <w:pStyle w:val="ListParagraph"/>
        <w:numPr>
          <w:ilvl w:val="1"/>
          <w:numId w:val="36"/>
        </w:numPr>
        <w:spacing w:before="0" w:after="0"/>
      </w:pPr>
      <w:r>
        <w:t>Total Cumulative Length (m):</w:t>
      </w:r>
      <w:r>
        <w:tab/>
        <w:t>3059.41</w:t>
      </w:r>
    </w:p>
    <w:p w14:paraId="7B536A12" w14:textId="77777777" w:rsidR="00D713A6" w:rsidRDefault="00D713A6" w:rsidP="00D713A6">
      <w:pPr>
        <w:pStyle w:val="ListParagraph"/>
        <w:numPr>
          <w:ilvl w:val="1"/>
          <w:numId w:val="36"/>
        </w:numPr>
        <w:spacing w:before="0" w:after="0"/>
      </w:pPr>
      <w:r>
        <w:t>Likelihood of failure distributed between minimum of 1.076e-03 and maximum of 7.444e-01.</w:t>
      </w:r>
    </w:p>
    <w:p w14:paraId="4A1935B7" w14:textId="77777777" w:rsidR="00D713A6" w:rsidRDefault="00D713A6" w:rsidP="00D713A6">
      <w:pPr>
        <w:pStyle w:val="ListParagraph"/>
        <w:numPr>
          <w:ilvl w:val="2"/>
          <w:numId w:val="36"/>
        </w:numPr>
        <w:spacing w:before="0" w:after="0"/>
      </w:pPr>
      <w:r>
        <w:t>ILI Date of 2011-04-15</w:t>
      </w:r>
    </w:p>
    <w:p w14:paraId="442E8D04" w14:textId="77777777" w:rsidR="00D713A6" w:rsidRDefault="00D713A6" w:rsidP="00D713A6">
      <w:pPr>
        <w:pStyle w:val="ListParagraph"/>
        <w:numPr>
          <w:ilvl w:val="2"/>
          <w:numId w:val="36"/>
        </w:numPr>
        <w:spacing w:before="0" w:after="0"/>
      </w:pPr>
      <w:r>
        <w:t>ILI tool of USCD</w:t>
      </w:r>
    </w:p>
    <w:p w14:paraId="48E49CA2" w14:textId="77777777" w:rsidR="00D713A6" w:rsidRDefault="00D713A6" w:rsidP="00D713A6">
      <w:pPr>
        <w:pStyle w:val="ListParagraph"/>
        <w:numPr>
          <w:ilvl w:val="2"/>
          <w:numId w:val="36"/>
        </w:numPr>
        <w:spacing w:before="0" w:after="0"/>
      </w:pPr>
      <w:r>
        <w:t>Cracks identified 139.0</w:t>
      </w:r>
    </w:p>
    <w:p w14:paraId="0559C5F3" w14:textId="77777777" w:rsidR="00D713A6" w:rsidRDefault="00D713A6" w:rsidP="00D713A6">
      <w:pPr>
        <w:pStyle w:val="ListParagraph"/>
        <w:numPr>
          <w:ilvl w:val="2"/>
          <w:numId w:val="36"/>
        </w:numPr>
        <w:spacing w:before="0" w:after="0"/>
      </w:pPr>
      <w:r>
        <w:t>Depth fraction between 0.13 and 0.25</w:t>
      </w:r>
    </w:p>
    <w:p w14:paraId="600BBF9C" w14:textId="77777777" w:rsidR="00D713A6" w:rsidRDefault="00D713A6" w:rsidP="00D713A6">
      <w:pPr>
        <w:pStyle w:val="ListParagraph"/>
        <w:numPr>
          <w:ilvl w:val="2"/>
          <w:numId w:val="36"/>
        </w:numPr>
        <w:spacing w:before="0" w:after="0"/>
      </w:pPr>
      <w:r>
        <w:t>Length between 39.0 mm and 997.0 mm</w:t>
      </w:r>
    </w:p>
    <w:p w14:paraId="3DC2B6B0" w14:textId="77777777" w:rsidR="00D713A6" w:rsidRDefault="00D713A6" w:rsidP="00D713A6">
      <w:pPr>
        <w:pStyle w:val="ListParagraph"/>
        <w:numPr>
          <w:ilvl w:val="1"/>
          <w:numId w:val="36"/>
        </w:numPr>
        <w:spacing w:before="0" w:after="0"/>
      </w:pPr>
      <w:r>
        <w:t>Consequence of failure distributed between minimum of $2.01 and maximum of $33.22MM</w:t>
      </w:r>
    </w:p>
    <w:p w14:paraId="71E750CE" w14:textId="77777777" w:rsidR="00D713A6" w:rsidRDefault="00D713A6" w:rsidP="00D713A6">
      <w:pPr>
        <w:pStyle w:val="ListParagraph"/>
        <w:numPr>
          <w:ilvl w:val="1"/>
          <w:numId w:val="36"/>
        </w:numPr>
        <w:spacing w:before="0" w:after="0"/>
      </w:pPr>
      <w:r>
        <w:t>Total length driven by Environmental: 3059.41 meters.</w:t>
      </w:r>
    </w:p>
    <w:p w14:paraId="5213EAFE" w14:textId="77777777" w:rsidR="00D713A6" w:rsidRDefault="00D713A6" w:rsidP="00D713A6">
      <w:pPr>
        <w:pStyle w:val="ListParagraph"/>
        <w:numPr>
          <w:ilvl w:val="1"/>
          <w:numId w:val="36"/>
        </w:numPr>
        <w:spacing w:before="0" w:after="0"/>
      </w:pPr>
      <w:r>
        <w:t>Environmental Cost distributed between minimum of $1.15 and maximum of $32.03MM:</w:t>
      </w:r>
    </w:p>
    <w:p w14:paraId="612AEB5D" w14:textId="77777777" w:rsidR="00D713A6" w:rsidRDefault="00D713A6" w:rsidP="00D713A6">
      <w:pPr>
        <w:pStyle w:val="ListParagraph"/>
        <w:numPr>
          <w:ilvl w:val="2"/>
          <w:numId w:val="36"/>
        </w:numPr>
        <w:spacing w:before="0" w:after="0"/>
      </w:pPr>
      <w:r>
        <w:t>Leak cost between minimum of $0.17 and maximum of $0.49MM</w:t>
      </w:r>
    </w:p>
    <w:p w14:paraId="46942780" w14:textId="77777777" w:rsidR="00D713A6" w:rsidRDefault="00D713A6" w:rsidP="00D713A6">
      <w:pPr>
        <w:pStyle w:val="ListParagraph"/>
        <w:numPr>
          <w:ilvl w:val="2"/>
          <w:numId w:val="36"/>
        </w:numPr>
        <w:spacing w:before="0" w:after="0"/>
      </w:pPr>
      <w:r>
        <w:t>Leak spill volume between a minimum of 1585.19 and maximum of 3088.01 gallons</w:t>
      </w:r>
    </w:p>
    <w:p w14:paraId="3CBC35BD" w14:textId="77777777" w:rsidR="00D713A6" w:rsidRDefault="00D713A6" w:rsidP="00D713A6">
      <w:pPr>
        <w:pStyle w:val="ListParagraph"/>
        <w:numPr>
          <w:ilvl w:val="2"/>
          <w:numId w:val="36"/>
        </w:numPr>
        <w:spacing w:before="0" w:after="0"/>
      </w:pPr>
      <w:r>
        <w:t>Rupture cost between minimum of $4.13 and maximum of $73.25MM</w:t>
      </w:r>
    </w:p>
    <w:p w14:paraId="1B665E24" w14:textId="77777777" w:rsidR="00D713A6" w:rsidRDefault="00D713A6" w:rsidP="00D713A6">
      <w:pPr>
        <w:pStyle w:val="ListParagraph"/>
        <w:numPr>
          <w:ilvl w:val="2"/>
          <w:numId w:val="36"/>
        </w:numPr>
        <w:spacing w:before="0" w:after="0"/>
      </w:pPr>
      <w:r>
        <w:t>Rupture spill volume is between a minimum of 38944.68 and maximum of 691127.72 gallons</w:t>
      </w:r>
    </w:p>
    <w:p w14:paraId="413653AF" w14:textId="77777777" w:rsidR="00D713A6" w:rsidRDefault="00D713A6" w:rsidP="00D713A6">
      <w:pPr>
        <w:pStyle w:val="ListParagraph"/>
        <w:numPr>
          <w:ilvl w:val="2"/>
          <w:numId w:val="36"/>
        </w:numPr>
        <w:spacing w:before="0" w:after="0"/>
      </w:pPr>
      <w:r>
        <w:t>Puncture cost between minimum of $5.52 and maximum of $16.23MM</w:t>
      </w:r>
    </w:p>
    <w:p w14:paraId="5C353AC9" w14:textId="77777777" w:rsidR="00D713A6" w:rsidRDefault="00D713A6" w:rsidP="00D713A6">
      <w:pPr>
        <w:pStyle w:val="ListParagraph"/>
        <w:numPr>
          <w:ilvl w:val="2"/>
          <w:numId w:val="36"/>
        </w:numPr>
        <w:spacing w:before="0" w:after="0"/>
      </w:pPr>
      <w:r>
        <w:t>Puncture spill volume is between a minimum of 52085.87 and maximum of 101464.97 gallons</w:t>
      </w:r>
    </w:p>
    <w:p w14:paraId="011D258A" w14:textId="77777777" w:rsidR="00D713A6" w:rsidRDefault="00D713A6" w:rsidP="00D713A6">
      <w:pPr>
        <w:pStyle w:val="ListParagraph"/>
        <w:numPr>
          <w:ilvl w:val="2"/>
          <w:numId w:val="36"/>
        </w:numPr>
        <w:spacing w:before="0" w:after="0"/>
      </w:pPr>
      <w:r>
        <w:t xml:space="preserve">Land use distributed as </w:t>
      </w:r>
    </w:p>
    <w:p w14:paraId="5635BD8D" w14:textId="77777777" w:rsidR="00D713A6" w:rsidRDefault="00D713A6" w:rsidP="00D713A6">
      <w:pPr>
        <w:pStyle w:val="ListParagraph"/>
        <w:numPr>
          <w:ilvl w:val="3"/>
          <w:numId w:val="36"/>
        </w:numPr>
        <w:spacing w:before="0" w:after="0"/>
      </w:pPr>
      <w:r>
        <w:t>Agricultural: 794.81</w:t>
      </w:r>
    </w:p>
    <w:p w14:paraId="66B5C0AF" w14:textId="77777777" w:rsidR="00D713A6" w:rsidRDefault="00D713A6" w:rsidP="00D713A6">
      <w:pPr>
        <w:pStyle w:val="ListParagraph"/>
        <w:numPr>
          <w:ilvl w:val="3"/>
          <w:numId w:val="36"/>
        </w:numPr>
        <w:spacing w:before="0" w:after="0"/>
      </w:pPr>
      <w:r>
        <w:t>Forested: 1,671.95</w:t>
      </w:r>
    </w:p>
    <w:p w14:paraId="65ADE58B" w14:textId="77777777" w:rsidR="00D713A6" w:rsidRDefault="00D713A6" w:rsidP="00D713A6">
      <w:pPr>
        <w:pStyle w:val="ListParagraph"/>
        <w:numPr>
          <w:ilvl w:val="3"/>
          <w:numId w:val="36"/>
        </w:numPr>
        <w:spacing w:before="0" w:after="0"/>
      </w:pPr>
      <w:r>
        <w:t>Remote: 447.59</w:t>
      </w:r>
    </w:p>
    <w:p w14:paraId="5B4BFBE2" w14:textId="77777777" w:rsidR="00D713A6" w:rsidRDefault="00D713A6" w:rsidP="00D713A6">
      <w:pPr>
        <w:pStyle w:val="ListParagraph"/>
        <w:numPr>
          <w:ilvl w:val="3"/>
          <w:numId w:val="36"/>
        </w:numPr>
        <w:spacing w:before="0" w:after="0"/>
      </w:pPr>
      <w:r>
        <w:t>Water Course: 145.07</w:t>
      </w:r>
    </w:p>
    <w:p w14:paraId="0D0AE6A5" w14:textId="77777777" w:rsidR="00D713A6" w:rsidRDefault="00D713A6" w:rsidP="00D713A6">
      <w:pPr>
        <w:pStyle w:val="ListParagraph"/>
        <w:numPr>
          <w:ilvl w:val="0"/>
          <w:numId w:val="36"/>
        </w:numPr>
        <w:spacing w:before="0" w:after="0"/>
      </w:pPr>
      <w:r>
        <w:t>"RAINBOW LAKE TO CADOTTE NPS 20</w:t>
      </w:r>
    </w:p>
    <w:p w14:paraId="763EFDBD" w14:textId="77777777" w:rsidR="00D713A6" w:rsidRDefault="00D713A6" w:rsidP="00D713A6">
      <w:pPr>
        <w:pStyle w:val="ListParagraph"/>
        <w:numPr>
          <w:ilvl w:val="1"/>
          <w:numId w:val="36"/>
        </w:numPr>
        <w:spacing w:before="0" w:after="0"/>
      </w:pPr>
      <w:r>
        <w:t>Total Cumulative Length (m):</w:t>
      </w:r>
      <w:r>
        <w:tab/>
        <w:t>1709.79</w:t>
      </w:r>
    </w:p>
    <w:p w14:paraId="69992588" w14:textId="77777777" w:rsidR="00D713A6" w:rsidRDefault="00D713A6" w:rsidP="00D713A6">
      <w:pPr>
        <w:pStyle w:val="ListParagraph"/>
        <w:numPr>
          <w:ilvl w:val="1"/>
          <w:numId w:val="36"/>
        </w:numPr>
        <w:spacing w:before="0" w:after="0"/>
      </w:pPr>
      <w:r>
        <w:t>Likelihood of failure distributed between minimum of 1.179e-03 and maximum of 2.060e-01.</w:t>
      </w:r>
    </w:p>
    <w:p w14:paraId="3341C592" w14:textId="77777777" w:rsidR="00D713A6" w:rsidRDefault="00D713A6" w:rsidP="00D713A6">
      <w:pPr>
        <w:pStyle w:val="ListParagraph"/>
        <w:numPr>
          <w:ilvl w:val="2"/>
          <w:numId w:val="36"/>
        </w:numPr>
        <w:spacing w:before="0" w:after="0"/>
      </w:pPr>
      <w:r>
        <w:t>ILI Date of 2012-12-08</w:t>
      </w:r>
    </w:p>
    <w:p w14:paraId="7D4552D8" w14:textId="77777777" w:rsidR="00D713A6" w:rsidRDefault="00D713A6" w:rsidP="00D713A6">
      <w:pPr>
        <w:pStyle w:val="ListParagraph"/>
        <w:numPr>
          <w:ilvl w:val="2"/>
          <w:numId w:val="36"/>
        </w:numPr>
        <w:spacing w:before="0" w:after="0"/>
      </w:pPr>
      <w:r>
        <w:t>ILI tool of USCD</w:t>
      </w:r>
    </w:p>
    <w:p w14:paraId="67881C61" w14:textId="77777777" w:rsidR="00D713A6" w:rsidRDefault="00D713A6" w:rsidP="00D713A6">
      <w:pPr>
        <w:pStyle w:val="ListParagraph"/>
        <w:numPr>
          <w:ilvl w:val="2"/>
          <w:numId w:val="36"/>
        </w:numPr>
        <w:spacing w:before="0" w:after="0"/>
      </w:pPr>
      <w:r>
        <w:t>Cracks identified 430.0</w:t>
      </w:r>
    </w:p>
    <w:p w14:paraId="6BB5B570" w14:textId="77777777" w:rsidR="00D713A6" w:rsidRDefault="00D713A6" w:rsidP="00D713A6">
      <w:pPr>
        <w:pStyle w:val="ListParagraph"/>
        <w:numPr>
          <w:ilvl w:val="2"/>
          <w:numId w:val="36"/>
        </w:numPr>
        <w:spacing w:before="0" w:after="0"/>
      </w:pPr>
      <w:r>
        <w:t>Depth fraction between 0.08 and 0.24</w:t>
      </w:r>
    </w:p>
    <w:p w14:paraId="34FE81B9" w14:textId="77777777" w:rsidR="00D713A6" w:rsidRDefault="00D713A6" w:rsidP="00D713A6">
      <w:pPr>
        <w:pStyle w:val="ListParagraph"/>
        <w:numPr>
          <w:ilvl w:val="2"/>
          <w:numId w:val="36"/>
        </w:numPr>
        <w:spacing w:before="0" w:after="0"/>
      </w:pPr>
      <w:r>
        <w:t>Length between 27.0 mm and 955.0 mm</w:t>
      </w:r>
    </w:p>
    <w:p w14:paraId="22C36FC0" w14:textId="77777777" w:rsidR="00D713A6" w:rsidRDefault="00D713A6" w:rsidP="00D713A6">
      <w:pPr>
        <w:pStyle w:val="ListParagraph"/>
        <w:numPr>
          <w:ilvl w:val="1"/>
          <w:numId w:val="36"/>
        </w:numPr>
        <w:spacing w:before="0" w:after="0"/>
      </w:pPr>
      <w:r>
        <w:lastRenderedPageBreak/>
        <w:t>Consequence of failure distributed between minimum of $10.39 and maximum of $54.43MM</w:t>
      </w:r>
    </w:p>
    <w:p w14:paraId="3EA2CE8D" w14:textId="77777777" w:rsidR="00D713A6" w:rsidRDefault="00D713A6" w:rsidP="00D713A6">
      <w:pPr>
        <w:pStyle w:val="ListParagraph"/>
        <w:numPr>
          <w:ilvl w:val="1"/>
          <w:numId w:val="36"/>
        </w:numPr>
        <w:spacing w:before="0" w:after="0"/>
      </w:pPr>
      <w:r>
        <w:t>Total length driven by Environmental: 1709.79 meters.</w:t>
      </w:r>
    </w:p>
    <w:p w14:paraId="06DABABD" w14:textId="77777777" w:rsidR="00D713A6" w:rsidRDefault="00D713A6" w:rsidP="00D713A6">
      <w:pPr>
        <w:pStyle w:val="ListParagraph"/>
        <w:numPr>
          <w:ilvl w:val="1"/>
          <w:numId w:val="36"/>
        </w:numPr>
        <w:spacing w:before="0" w:after="0"/>
      </w:pPr>
      <w:r>
        <w:t>Environmental Cost distributed between minimum of $9.44 and maximum of $53.02MM:</w:t>
      </w:r>
    </w:p>
    <w:p w14:paraId="103A8B07" w14:textId="77777777" w:rsidR="00D713A6" w:rsidRDefault="00D713A6" w:rsidP="00D713A6">
      <w:pPr>
        <w:pStyle w:val="ListParagraph"/>
        <w:numPr>
          <w:ilvl w:val="2"/>
          <w:numId w:val="36"/>
        </w:numPr>
        <w:spacing w:before="0" w:after="0"/>
      </w:pPr>
      <w:r>
        <w:t>Leak cost between minimum of $0.19 and maximum of $0.37MM</w:t>
      </w:r>
    </w:p>
    <w:p w14:paraId="30F43F05" w14:textId="77777777" w:rsidR="00D713A6" w:rsidRDefault="00D713A6" w:rsidP="00D713A6">
      <w:pPr>
        <w:pStyle w:val="ListParagraph"/>
        <w:numPr>
          <w:ilvl w:val="2"/>
          <w:numId w:val="36"/>
        </w:numPr>
        <w:spacing w:before="0" w:after="0"/>
      </w:pPr>
      <w:r>
        <w:t>Leak spill volume between a minimum of 1810.12 and maximum of 2430.98 gallons</w:t>
      </w:r>
    </w:p>
    <w:p w14:paraId="2522747D" w14:textId="77777777" w:rsidR="00D713A6" w:rsidRDefault="00D713A6" w:rsidP="00D713A6">
      <w:pPr>
        <w:pStyle w:val="ListParagraph"/>
        <w:numPr>
          <w:ilvl w:val="2"/>
          <w:numId w:val="36"/>
        </w:numPr>
        <w:spacing w:before="0" w:after="0"/>
      </w:pPr>
      <w:r>
        <w:t>Rupture cost between minimum of $23.51 and maximum of $121.06MM</w:t>
      </w:r>
    </w:p>
    <w:p w14:paraId="35DBB8CD" w14:textId="77777777" w:rsidR="00D713A6" w:rsidRDefault="00D713A6" w:rsidP="00D713A6">
      <w:pPr>
        <w:pStyle w:val="ListParagraph"/>
        <w:numPr>
          <w:ilvl w:val="2"/>
          <w:numId w:val="36"/>
        </w:numPr>
        <w:spacing w:before="0" w:after="0"/>
      </w:pPr>
      <w:r>
        <w:t>Rupture spill volume is between a minimum of 221811.57 and maximum of 1142190.29 gallons</w:t>
      </w:r>
    </w:p>
    <w:p w14:paraId="494D5EB3" w14:textId="77777777" w:rsidR="00D713A6" w:rsidRDefault="00D713A6" w:rsidP="00D713A6">
      <w:pPr>
        <w:pStyle w:val="ListParagraph"/>
        <w:numPr>
          <w:ilvl w:val="2"/>
          <w:numId w:val="36"/>
        </w:numPr>
        <w:spacing w:before="0" w:after="0"/>
      </w:pPr>
      <w:r>
        <w:t>Puncture cost between minimum of $6.30 and maximum of $12.22MM</w:t>
      </w:r>
    </w:p>
    <w:p w14:paraId="3836C4C8" w14:textId="77777777" w:rsidR="00D713A6" w:rsidRDefault="00D713A6" w:rsidP="00D713A6">
      <w:pPr>
        <w:pStyle w:val="ListParagraph"/>
        <w:numPr>
          <w:ilvl w:val="2"/>
          <w:numId w:val="36"/>
        </w:numPr>
        <w:spacing w:before="0" w:after="0"/>
      </w:pPr>
      <w:r>
        <w:t>Puncture spill volume is between a minimum of 59476.35 and maximum of 79876.48 gallons</w:t>
      </w:r>
    </w:p>
    <w:p w14:paraId="2827F8A3" w14:textId="77777777" w:rsidR="00D713A6" w:rsidRDefault="00D713A6" w:rsidP="00D713A6">
      <w:pPr>
        <w:pStyle w:val="ListParagraph"/>
        <w:numPr>
          <w:ilvl w:val="2"/>
          <w:numId w:val="36"/>
        </w:numPr>
        <w:spacing w:before="0" w:after="0"/>
      </w:pPr>
      <w:r>
        <w:t xml:space="preserve">Land use distributed as </w:t>
      </w:r>
    </w:p>
    <w:p w14:paraId="207A3FBC" w14:textId="77777777" w:rsidR="00D713A6" w:rsidRDefault="00D713A6" w:rsidP="00D713A6">
      <w:pPr>
        <w:pStyle w:val="ListParagraph"/>
        <w:numPr>
          <w:ilvl w:val="3"/>
          <w:numId w:val="36"/>
        </w:numPr>
        <w:spacing w:before="0" w:after="0"/>
      </w:pPr>
      <w:r>
        <w:t>Agricultural: 523.25</w:t>
      </w:r>
    </w:p>
    <w:p w14:paraId="0CEBE3D2" w14:textId="77777777" w:rsidR="00D713A6" w:rsidRDefault="00D713A6" w:rsidP="00D713A6">
      <w:pPr>
        <w:pStyle w:val="ListParagraph"/>
        <w:numPr>
          <w:ilvl w:val="3"/>
          <w:numId w:val="36"/>
        </w:numPr>
        <w:spacing w:before="0" w:after="0"/>
      </w:pPr>
      <w:r>
        <w:t>Forested: 1,176.60</w:t>
      </w:r>
    </w:p>
    <w:p w14:paraId="508F9E91" w14:textId="77777777" w:rsidR="00D713A6" w:rsidRDefault="00D713A6" w:rsidP="00D713A6">
      <w:pPr>
        <w:pStyle w:val="ListParagraph"/>
        <w:numPr>
          <w:ilvl w:val="3"/>
          <w:numId w:val="36"/>
        </w:numPr>
        <w:spacing w:before="0" w:after="0"/>
      </w:pPr>
      <w:r>
        <w:t>Water Course: 9.93</w:t>
      </w:r>
    </w:p>
    <w:p w14:paraId="30C3121E" w14:textId="77777777" w:rsidR="00D713A6" w:rsidRDefault="00D713A6" w:rsidP="00D713A6">
      <w:pPr>
        <w:pStyle w:val="ListParagraph"/>
        <w:numPr>
          <w:ilvl w:val="0"/>
          <w:numId w:val="36"/>
        </w:numPr>
        <w:spacing w:before="0" w:after="0"/>
      </w:pPr>
      <w:r>
        <w:t>"SUNDRE TO HARTELL NPS 12</w:t>
      </w:r>
    </w:p>
    <w:p w14:paraId="469AE2E3" w14:textId="77777777" w:rsidR="00D713A6" w:rsidRDefault="00D713A6" w:rsidP="00D713A6">
      <w:pPr>
        <w:pStyle w:val="ListParagraph"/>
        <w:numPr>
          <w:ilvl w:val="1"/>
          <w:numId w:val="36"/>
        </w:numPr>
        <w:spacing w:before="0" w:after="0"/>
      </w:pPr>
      <w:r>
        <w:t>Total Cumulative Length (m):</w:t>
      </w:r>
      <w:r>
        <w:tab/>
        <w:t>179.97</w:t>
      </w:r>
    </w:p>
    <w:p w14:paraId="3EFEFE13" w14:textId="77777777" w:rsidR="00D713A6" w:rsidRDefault="00D713A6" w:rsidP="00D713A6">
      <w:pPr>
        <w:pStyle w:val="ListParagraph"/>
        <w:numPr>
          <w:ilvl w:val="1"/>
          <w:numId w:val="36"/>
        </w:numPr>
        <w:spacing w:before="0" w:after="0"/>
      </w:pPr>
      <w:r>
        <w:t>Likelihood of failure distributed between minimum of 2.827e-03 and maximum of 2.516e-02.</w:t>
      </w:r>
    </w:p>
    <w:p w14:paraId="5765F00C" w14:textId="77777777" w:rsidR="00D713A6" w:rsidRDefault="00D713A6" w:rsidP="00D713A6">
      <w:pPr>
        <w:pStyle w:val="ListParagraph"/>
        <w:numPr>
          <w:ilvl w:val="2"/>
          <w:numId w:val="36"/>
        </w:numPr>
        <w:spacing w:before="0" w:after="0"/>
      </w:pPr>
      <w:r>
        <w:t>ILI Date of 2018-07-18</w:t>
      </w:r>
    </w:p>
    <w:p w14:paraId="7CB6F1B2" w14:textId="77777777" w:rsidR="00D713A6" w:rsidRDefault="00D713A6" w:rsidP="00D713A6">
      <w:pPr>
        <w:pStyle w:val="ListParagraph"/>
        <w:numPr>
          <w:ilvl w:val="2"/>
          <w:numId w:val="36"/>
        </w:numPr>
        <w:spacing w:before="0" w:after="0"/>
      </w:pPr>
      <w:r>
        <w:t>ILI tool of USCD</w:t>
      </w:r>
    </w:p>
    <w:p w14:paraId="116324BD" w14:textId="77777777" w:rsidR="00D713A6" w:rsidRDefault="00D713A6" w:rsidP="00D713A6">
      <w:pPr>
        <w:pStyle w:val="ListParagraph"/>
        <w:numPr>
          <w:ilvl w:val="2"/>
          <w:numId w:val="36"/>
        </w:numPr>
        <w:spacing w:before="0" w:after="0"/>
      </w:pPr>
      <w:r>
        <w:t>Cracks identified 11.0</w:t>
      </w:r>
    </w:p>
    <w:p w14:paraId="23852FDE" w14:textId="77777777" w:rsidR="00D713A6" w:rsidRDefault="00D713A6" w:rsidP="00D713A6">
      <w:pPr>
        <w:pStyle w:val="ListParagraph"/>
        <w:numPr>
          <w:ilvl w:val="2"/>
          <w:numId w:val="36"/>
        </w:numPr>
        <w:spacing w:before="0" w:after="0"/>
      </w:pPr>
      <w:r>
        <w:t>Depth fraction between nan and nan</w:t>
      </w:r>
    </w:p>
    <w:p w14:paraId="478A1CE2" w14:textId="77777777" w:rsidR="00D713A6" w:rsidRDefault="00D713A6" w:rsidP="00D713A6">
      <w:pPr>
        <w:pStyle w:val="ListParagraph"/>
        <w:numPr>
          <w:ilvl w:val="2"/>
          <w:numId w:val="36"/>
        </w:numPr>
        <w:spacing w:before="0" w:after="0"/>
      </w:pPr>
      <w:r>
        <w:t>Length between 240.0 mm and 1153.0 mm</w:t>
      </w:r>
    </w:p>
    <w:p w14:paraId="1882DDA6" w14:textId="77777777" w:rsidR="00D713A6" w:rsidRDefault="00D713A6" w:rsidP="00D713A6">
      <w:pPr>
        <w:pStyle w:val="ListParagraph"/>
        <w:numPr>
          <w:ilvl w:val="1"/>
          <w:numId w:val="36"/>
        </w:numPr>
        <w:spacing w:before="0" w:after="0"/>
      </w:pPr>
      <w:r>
        <w:t>Consequence of failure distributed between minimum of $3.75 and maximum of $32.81MM</w:t>
      </w:r>
    </w:p>
    <w:p w14:paraId="6F7DF115" w14:textId="77777777" w:rsidR="00D713A6" w:rsidRDefault="00D713A6" w:rsidP="00D713A6">
      <w:pPr>
        <w:pStyle w:val="ListParagraph"/>
        <w:numPr>
          <w:ilvl w:val="1"/>
          <w:numId w:val="36"/>
        </w:numPr>
        <w:spacing w:before="0" w:after="0"/>
      </w:pPr>
      <w:r>
        <w:t>Total length driven by Safety: 89.99 meters.</w:t>
      </w:r>
    </w:p>
    <w:p w14:paraId="4D96B348" w14:textId="77777777" w:rsidR="00D713A6" w:rsidRDefault="00D713A6" w:rsidP="00D713A6">
      <w:pPr>
        <w:pStyle w:val="ListParagraph"/>
        <w:numPr>
          <w:ilvl w:val="1"/>
          <w:numId w:val="36"/>
        </w:numPr>
        <w:spacing w:before="0" w:after="0"/>
      </w:pPr>
      <w:r>
        <w:t>Safety Cost distributed between minimum of $0.00 and maximum of $28.51MM:</w:t>
      </w:r>
    </w:p>
    <w:p w14:paraId="2968A65A" w14:textId="77777777" w:rsidR="00D713A6" w:rsidRDefault="00D713A6" w:rsidP="00D713A6">
      <w:pPr>
        <w:pStyle w:val="ListParagraph"/>
        <w:numPr>
          <w:ilvl w:val="2"/>
          <w:numId w:val="36"/>
        </w:numPr>
        <w:spacing w:before="0" w:after="0"/>
      </w:pPr>
      <w:r>
        <w:t>Leak cost between minimum of $0.00 and maximum of $28.51MM</w:t>
      </w:r>
    </w:p>
    <w:p w14:paraId="2EC29254" w14:textId="77777777" w:rsidR="00D713A6" w:rsidRDefault="00D713A6" w:rsidP="00D713A6">
      <w:pPr>
        <w:pStyle w:val="ListParagraph"/>
        <w:numPr>
          <w:ilvl w:val="2"/>
          <w:numId w:val="36"/>
        </w:numPr>
        <w:spacing w:before="0" w:after="0"/>
      </w:pPr>
      <w:r>
        <w:t>Leak scenario yielded 2697.0 intersections with structures, with minimum of 2.97 and maximum of 2.97 of population impacted.</w:t>
      </w:r>
    </w:p>
    <w:p w14:paraId="79746CDD" w14:textId="77777777" w:rsidR="00D713A6" w:rsidRDefault="00D713A6" w:rsidP="00D713A6">
      <w:pPr>
        <w:pStyle w:val="ListParagraph"/>
        <w:numPr>
          <w:ilvl w:val="2"/>
          <w:numId w:val="36"/>
        </w:numPr>
        <w:spacing w:before="0" w:after="0"/>
      </w:pPr>
      <w:r>
        <w:t>Leak hazard radius distributed between minimum of 3.77 and maximum of 4.11 meters.</w:t>
      </w:r>
    </w:p>
    <w:p w14:paraId="02815E03" w14:textId="77777777" w:rsidR="00D713A6" w:rsidRDefault="00D713A6" w:rsidP="00D713A6">
      <w:pPr>
        <w:pStyle w:val="ListParagraph"/>
        <w:numPr>
          <w:ilvl w:val="2"/>
          <w:numId w:val="36"/>
        </w:numPr>
        <w:spacing w:before="0" w:after="0"/>
      </w:pPr>
      <w:r>
        <w:t>Rupture cost between minimum of $0.00 and maximum of $28.51MM</w:t>
      </w:r>
    </w:p>
    <w:p w14:paraId="38005928" w14:textId="77777777" w:rsidR="00D713A6" w:rsidRDefault="00D713A6" w:rsidP="00D713A6">
      <w:pPr>
        <w:pStyle w:val="ListParagraph"/>
        <w:numPr>
          <w:ilvl w:val="2"/>
          <w:numId w:val="36"/>
        </w:numPr>
        <w:spacing w:before="0" w:after="0"/>
      </w:pPr>
      <w:r>
        <w:t>Rupture scenario yielded 293.0 intersections with structures, with minimum of 2.28 and maximum of 2.97 of population impacted</w:t>
      </w:r>
    </w:p>
    <w:p w14:paraId="006912A1" w14:textId="77777777" w:rsidR="00D713A6" w:rsidRDefault="00D713A6" w:rsidP="00D713A6">
      <w:pPr>
        <w:pStyle w:val="ListParagraph"/>
        <w:numPr>
          <w:ilvl w:val="2"/>
          <w:numId w:val="36"/>
        </w:numPr>
        <w:spacing w:before="0" w:after="0"/>
      </w:pPr>
      <w:r>
        <w:t>Rupture hazard radius distributed between minimum of 72.83 and maximum of 79.49 meters.</w:t>
      </w:r>
    </w:p>
    <w:p w14:paraId="59FC4C5B" w14:textId="77777777" w:rsidR="00D713A6" w:rsidRDefault="00D713A6" w:rsidP="00D713A6">
      <w:pPr>
        <w:pStyle w:val="ListParagraph"/>
        <w:numPr>
          <w:ilvl w:val="2"/>
          <w:numId w:val="36"/>
        </w:numPr>
        <w:spacing w:before="0" w:after="0"/>
      </w:pPr>
      <w:r>
        <w:t>Puncture cost between minimum of $0.00 and maximum of $28.51MM</w:t>
      </w:r>
    </w:p>
    <w:p w14:paraId="3F0A1CCC" w14:textId="77777777" w:rsidR="00D713A6" w:rsidRDefault="00D713A6" w:rsidP="00D713A6">
      <w:pPr>
        <w:pStyle w:val="ListParagraph"/>
        <w:numPr>
          <w:ilvl w:val="2"/>
          <w:numId w:val="36"/>
        </w:numPr>
        <w:spacing w:before="0" w:after="0"/>
      </w:pPr>
      <w:r>
        <w:t>Puncture scenario yielded 752.0 intersections with structures, with minimum of 2.97 and maximum of 2.97 of population impacted</w:t>
      </w:r>
    </w:p>
    <w:p w14:paraId="01FF88E4" w14:textId="77777777" w:rsidR="00D713A6" w:rsidRDefault="00D713A6" w:rsidP="00D713A6">
      <w:pPr>
        <w:pStyle w:val="ListParagraph"/>
        <w:numPr>
          <w:ilvl w:val="2"/>
          <w:numId w:val="36"/>
        </w:numPr>
        <w:spacing w:before="0" w:after="0"/>
      </w:pPr>
      <w:r>
        <w:t>Puncture hazard radius distributed between minimum of 15.06 and maximum of 16.44 meters.</w:t>
      </w:r>
    </w:p>
    <w:p w14:paraId="433350F2" w14:textId="77777777" w:rsidR="00D713A6" w:rsidRDefault="00D713A6" w:rsidP="00D713A6">
      <w:pPr>
        <w:pStyle w:val="ListParagraph"/>
        <w:numPr>
          <w:ilvl w:val="2"/>
          <w:numId w:val="36"/>
        </w:numPr>
        <w:spacing w:before="0" w:after="0"/>
      </w:pPr>
      <w:r>
        <w:t>Product type is Crude Oil.</w:t>
      </w:r>
    </w:p>
    <w:p w14:paraId="22B51DA6" w14:textId="77777777" w:rsidR="00D713A6" w:rsidRDefault="00D713A6" w:rsidP="00D713A6">
      <w:pPr>
        <w:pStyle w:val="ListParagraph"/>
        <w:numPr>
          <w:ilvl w:val="2"/>
          <w:numId w:val="36"/>
        </w:numPr>
        <w:spacing w:before="0" w:after="0"/>
      </w:pPr>
      <w:r>
        <w:t>Class area location is/are 1.0, 2.0.</w:t>
      </w:r>
    </w:p>
    <w:p w14:paraId="193F2999" w14:textId="77777777" w:rsidR="00D713A6" w:rsidRDefault="00D713A6" w:rsidP="00D713A6">
      <w:pPr>
        <w:pStyle w:val="ListParagraph"/>
        <w:numPr>
          <w:ilvl w:val="1"/>
          <w:numId w:val="36"/>
        </w:numPr>
        <w:spacing w:before="0" w:after="0"/>
      </w:pPr>
      <w:r>
        <w:t>Total length driven by Environmental: 89.99 meters.</w:t>
      </w:r>
    </w:p>
    <w:p w14:paraId="272B8037" w14:textId="77777777" w:rsidR="00D713A6" w:rsidRDefault="00D713A6" w:rsidP="00D713A6">
      <w:pPr>
        <w:pStyle w:val="ListParagraph"/>
        <w:numPr>
          <w:ilvl w:val="1"/>
          <w:numId w:val="36"/>
        </w:numPr>
        <w:spacing w:before="0" w:after="0"/>
      </w:pPr>
      <w:r>
        <w:t>Environmental Cost distributed between minimum of $2.87 and maximum of $5.33MM:</w:t>
      </w:r>
    </w:p>
    <w:p w14:paraId="4AE28935" w14:textId="77777777" w:rsidR="00D713A6" w:rsidRDefault="00D713A6" w:rsidP="00D713A6">
      <w:pPr>
        <w:pStyle w:val="ListParagraph"/>
        <w:numPr>
          <w:ilvl w:val="2"/>
          <w:numId w:val="36"/>
        </w:numPr>
        <w:spacing w:before="0" w:after="0"/>
      </w:pPr>
      <w:r>
        <w:t>Leak cost between minimum of $0.20 and maximum of $0.23MM</w:t>
      </w:r>
    </w:p>
    <w:p w14:paraId="6FB69E2D" w14:textId="77777777" w:rsidR="00D713A6" w:rsidRDefault="00D713A6" w:rsidP="00D713A6">
      <w:pPr>
        <w:pStyle w:val="ListParagraph"/>
        <w:numPr>
          <w:ilvl w:val="2"/>
          <w:numId w:val="36"/>
        </w:numPr>
        <w:spacing w:before="0" w:after="0"/>
      </w:pPr>
      <w:r>
        <w:t>Leak spill volume between a minimum of 1885.66 and maximum of 2146.35 gallons</w:t>
      </w:r>
    </w:p>
    <w:p w14:paraId="4BDF2214" w14:textId="77777777" w:rsidR="00D713A6" w:rsidRDefault="00D713A6" w:rsidP="00D713A6">
      <w:pPr>
        <w:pStyle w:val="ListParagraph"/>
        <w:numPr>
          <w:ilvl w:val="2"/>
          <w:numId w:val="36"/>
        </w:numPr>
        <w:spacing w:before="0" w:after="0"/>
      </w:pPr>
      <w:r>
        <w:lastRenderedPageBreak/>
        <w:t>Rupture cost between minimum of $5.26 and maximum of $11.63MM</w:t>
      </w:r>
    </w:p>
    <w:p w14:paraId="4A2B2B50" w14:textId="77777777" w:rsidR="00D713A6" w:rsidRDefault="00D713A6" w:rsidP="00D713A6">
      <w:pPr>
        <w:pStyle w:val="ListParagraph"/>
        <w:numPr>
          <w:ilvl w:val="2"/>
          <w:numId w:val="36"/>
        </w:numPr>
        <w:spacing w:before="0" w:after="0"/>
      </w:pPr>
      <w:r>
        <w:t>Rupture spill volume is between a minimum of 49614.19 and maximum of 109726.32 gallons</w:t>
      </w:r>
    </w:p>
    <w:p w14:paraId="752971ED" w14:textId="77777777" w:rsidR="00D713A6" w:rsidRDefault="00D713A6" w:rsidP="00D713A6">
      <w:pPr>
        <w:pStyle w:val="ListParagraph"/>
        <w:numPr>
          <w:ilvl w:val="2"/>
          <w:numId w:val="36"/>
        </w:numPr>
        <w:spacing w:before="0" w:after="0"/>
      </w:pPr>
      <w:r>
        <w:t>Puncture cost between minimum of $6.57 and maximum of $7.47MM</w:t>
      </w:r>
    </w:p>
    <w:p w14:paraId="52049771" w14:textId="77777777" w:rsidR="00D713A6" w:rsidRDefault="00D713A6" w:rsidP="00D713A6">
      <w:pPr>
        <w:pStyle w:val="ListParagraph"/>
        <w:numPr>
          <w:ilvl w:val="2"/>
          <w:numId w:val="36"/>
        </w:numPr>
        <w:spacing w:before="0" w:after="0"/>
      </w:pPr>
      <w:r>
        <w:t>Puncture spill volume is between a minimum of 61958.5 and maximum of 70524.33 gallons</w:t>
      </w:r>
    </w:p>
    <w:p w14:paraId="1532BE1E" w14:textId="77777777" w:rsidR="00D713A6" w:rsidRDefault="00D713A6" w:rsidP="00D713A6">
      <w:pPr>
        <w:pStyle w:val="ListParagraph"/>
        <w:numPr>
          <w:ilvl w:val="2"/>
          <w:numId w:val="36"/>
        </w:numPr>
        <w:spacing w:before="0" w:after="0"/>
      </w:pPr>
      <w:r>
        <w:t xml:space="preserve">Land use distributed as </w:t>
      </w:r>
    </w:p>
    <w:p w14:paraId="56B4463C" w14:textId="77777777" w:rsidR="00D713A6" w:rsidRDefault="00D713A6" w:rsidP="00D713A6">
      <w:pPr>
        <w:pStyle w:val="ListParagraph"/>
        <w:numPr>
          <w:ilvl w:val="3"/>
          <w:numId w:val="36"/>
        </w:numPr>
        <w:spacing w:before="0" w:after="0"/>
      </w:pPr>
      <w:r>
        <w:t>Agricultural: 89.99</w:t>
      </w:r>
    </w:p>
    <w:p w14:paraId="5CF7549F" w14:textId="77777777" w:rsidR="00D713A6" w:rsidRDefault="00D713A6" w:rsidP="00D713A6">
      <w:pPr>
        <w:pStyle w:val="ListParagraph"/>
        <w:numPr>
          <w:ilvl w:val="3"/>
          <w:numId w:val="36"/>
        </w:numPr>
        <w:spacing w:before="0" w:after="0"/>
      </w:pPr>
      <w:r>
        <w:t>Forested: 89.99</w:t>
      </w:r>
    </w:p>
    <w:p w14:paraId="17763606" w14:textId="77777777" w:rsidR="00D713A6" w:rsidRDefault="00D713A6" w:rsidP="00D713A6">
      <w:pPr>
        <w:pStyle w:val="ListParagraph"/>
        <w:numPr>
          <w:ilvl w:val="0"/>
          <w:numId w:val="36"/>
        </w:numPr>
        <w:spacing w:before="0" w:after="0"/>
      </w:pPr>
      <w:r>
        <w:t>"ROCKY MOUNTAIN HOUSE TO BRETON NPS 10</w:t>
      </w:r>
    </w:p>
    <w:p w14:paraId="2D034AFD" w14:textId="77777777" w:rsidR="00D713A6" w:rsidRDefault="00D713A6" w:rsidP="00D713A6">
      <w:pPr>
        <w:pStyle w:val="ListParagraph"/>
        <w:numPr>
          <w:ilvl w:val="1"/>
          <w:numId w:val="36"/>
        </w:numPr>
        <w:spacing w:before="0" w:after="0"/>
      </w:pPr>
      <w:r>
        <w:t>Total Cumulative Length (m):</w:t>
      </w:r>
      <w:r>
        <w:tab/>
        <w:t>59.99</w:t>
      </w:r>
    </w:p>
    <w:p w14:paraId="72609856" w14:textId="77777777" w:rsidR="00D713A6" w:rsidRDefault="00D713A6" w:rsidP="00D713A6">
      <w:pPr>
        <w:pStyle w:val="ListParagraph"/>
        <w:numPr>
          <w:ilvl w:val="1"/>
          <w:numId w:val="36"/>
        </w:numPr>
        <w:spacing w:before="0" w:after="0"/>
      </w:pPr>
      <w:r>
        <w:t>Likelihood of failure distributed between minimum of 2.426e-01 and maximum of 4.363e-01.</w:t>
      </w:r>
    </w:p>
    <w:p w14:paraId="7EC0FF91" w14:textId="77777777" w:rsidR="00D713A6" w:rsidRDefault="00D713A6" w:rsidP="00D713A6">
      <w:pPr>
        <w:pStyle w:val="ListParagraph"/>
        <w:numPr>
          <w:ilvl w:val="2"/>
          <w:numId w:val="36"/>
        </w:numPr>
        <w:spacing w:before="0" w:after="0"/>
      </w:pPr>
      <w:r>
        <w:t>ILI Date of 2014-11-26</w:t>
      </w:r>
    </w:p>
    <w:p w14:paraId="4D196645" w14:textId="77777777" w:rsidR="00D713A6" w:rsidRDefault="00D713A6" w:rsidP="00D713A6">
      <w:pPr>
        <w:pStyle w:val="ListParagraph"/>
        <w:numPr>
          <w:ilvl w:val="2"/>
          <w:numId w:val="36"/>
        </w:numPr>
        <w:spacing w:before="0" w:after="0"/>
      </w:pPr>
      <w:r>
        <w:t>ILI tool of USCD</w:t>
      </w:r>
    </w:p>
    <w:p w14:paraId="62754400" w14:textId="77777777" w:rsidR="00D713A6" w:rsidRDefault="00D713A6" w:rsidP="00D713A6">
      <w:pPr>
        <w:pStyle w:val="ListParagraph"/>
        <w:numPr>
          <w:ilvl w:val="2"/>
          <w:numId w:val="36"/>
        </w:numPr>
        <w:spacing w:before="0" w:after="0"/>
      </w:pPr>
      <w:r>
        <w:t>Cracks identified 2.0</w:t>
      </w:r>
    </w:p>
    <w:p w14:paraId="47BE9329" w14:textId="77777777" w:rsidR="00D713A6" w:rsidRDefault="00D713A6" w:rsidP="00D713A6">
      <w:pPr>
        <w:pStyle w:val="ListParagraph"/>
        <w:numPr>
          <w:ilvl w:val="2"/>
          <w:numId w:val="36"/>
        </w:numPr>
        <w:spacing w:before="0" w:after="0"/>
      </w:pPr>
      <w:r>
        <w:t>Depth fraction between 0.38 and 0.39</w:t>
      </w:r>
    </w:p>
    <w:p w14:paraId="75205998" w14:textId="77777777" w:rsidR="00D713A6" w:rsidRDefault="00D713A6" w:rsidP="00D713A6">
      <w:pPr>
        <w:pStyle w:val="ListParagraph"/>
        <w:numPr>
          <w:ilvl w:val="2"/>
          <w:numId w:val="36"/>
        </w:numPr>
        <w:spacing w:before="0" w:after="0"/>
      </w:pPr>
      <w:r>
        <w:t>Length between 70.0 mm and 103.0 mm</w:t>
      </w:r>
    </w:p>
    <w:p w14:paraId="751A03EB" w14:textId="77777777" w:rsidR="00D713A6" w:rsidRDefault="00D713A6" w:rsidP="00D713A6">
      <w:pPr>
        <w:pStyle w:val="ListParagraph"/>
        <w:numPr>
          <w:ilvl w:val="1"/>
          <w:numId w:val="36"/>
        </w:numPr>
        <w:spacing w:before="0" w:after="0"/>
      </w:pPr>
      <w:r>
        <w:t>Consequence of failure distributed between minimum of $19.83 and maximum of $19.93MM</w:t>
      </w:r>
    </w:p>
    <w:p w14:paraId="02153733" w14:textId="77777777" w:rsidR="00D713A6" w:rsidRDefault="00D713A6" w:rsidP="00D713A6">
      <w:pPr>
        <w:pStyle w:val="ListParagraph"/>
        <w:numPr>
          <w:ilvl w:val="2"/>
          <w:numId w:val="36"/>
        </w:numPr>
        <w:spacing w:before="0" w:after="0"/>
      </w:pPr>
      <w:r>
        <w:t>Total length driven by Economic Loss: 59.99 meters.</w:t>
      </w:r>
    </w:p>
    <w:p w14:paraId="02F35781" w14:textId="77777777" w:rsidR="00D713A6" w:rsidRDefault="00D713A6" w:rsidP="00D713A6">
      <w:pPr>
        <w:pStyle w:val="ListParagraph"/>
        <w:numPr>
          <w:ilvl w:val="1"/>
          <w:numId w:val="36"/>
        </w:numPr>
        <w:spacing w:before="0" w:after="0"/>
      </w:pPr>
      <w:r>
        <w:t>Economic Loss Cost distributed between minimum of $19.83 and maximum of $19.93MM:</w:t>
      </w:r>
    </w:p>
    <w:p w14:paraId="4C709747" w14:textId="77777777" w:rsidR="00D713A6" w:rsidRDefault="00D713A6" w:rsidP="00D713A6">
      <w:pPr>
        <w:pStyle w:val="ListParagraph"/>
        <w:numPr>
          <w:ilvl w:val="2"/>
          <w:numId w:val="36"/>
        </w:numPr>
        <w:spacing w:before="0" w:after="0"/>
      </w:pPr>
      <w:r>
        <w:t>Repair costs between minimum of $17,000.00 and maximum of $17,000.00.</w:t>
      </w:r>
    </w:p>
    <w:p w14:paraId="16685E1A" w14:textId="77777777" w:rsidR="00D713A6" w:rsidRDefault="00D713A6" w:rsidP="00D713A6">
      <w:pPr>
        <w:pStyle w:val="ListParagraph"/>
        <w:numPr>
          <w:ilvl w:val="2"/>
          <w:numId w:val="36"/>
        </w:numPr>
        <w:spacing w:before="0" w:after="0"/>
      </w:pPr>
      <w:r>
        <w:t>Outage losses between minimum of $200,000.00 and maximum of $200,000.00.</w:t>
      </w:r>
    </w:p>
    <w:p w14:paraId="3CEEB914" w14:textId="77777777" w:rsidR="00D713A6" w:rsidRDefault="00D713A6" w:rsidP="00D713A6">
      <w:pPr>
        <w:pStyle w:val="ListParagraph"/>
        <w:numPr>
          <w:ilvl w:val="2"/>
          <w:numId w:val="36"/>
        </w:numPr>
        <w:spacing w:before="0" w:after="0"/>
      </w:pPr>
      <w:r>
        <w:t>Product type is HVP Product.</w:t>
      </w:r>
    </w:p>
    <w:p w14:paraId="2D3EFF7F" w14:textId="77777777" w:rsidR="00D713A6" w:rsidRDefault="00D713A6" w:rsidP="00D713A6">
      <w:pPr>
        <w:pStyle w:val="ListParagraph"/>
        <w:numPr>
          <w:ilvl w:val="2"/>
          <w:numId w:val="36"/>
        </w:numPr>
        <w:spacing w:before="0" w:after="0"/>
      </w:pPr>
      <w:r>
        <w:t>Leak cost between minimum of $0.28 and maximum of $0.28MM</w:t>
      </w:r>
    </w:p>
    <w:p w14:paraId="64DC6CB2" w14:textId="77777777" w:rsidR="00D713A6" w:rsidRDefault="00D713A6" w:rsidP="00D713A6">
      <w:pPr>
        <w:pStyle w:val="ListParagraph"/>
        <w:numPr>
          <w:ilvl w:val="2"/>
          <w:numId w:val="36"/>
        </w:numPr>
        <w:spacing w:before="0" w:after="0"/>
      </w:pPr>
      <w:r>
        <w:t>Leak scenario yielded 16.0 intersections with structures, with minimum of $nan and maximum of $nan in cost of structures impacted.</w:t>
      </w:r>
    </w:p>
    <w:p w14:paraId="7742E664" w14:textId="77777777" w:rsidR="00D713A6" w:rsidRDefault="00D713A6" w:rsidP="00D713A6">
      <w:pPr>
        <w:pStyle w:val="ListParagraph"/>
        <w:numPr>
          <w:ilvl w:val="2"/>
          <w:numId w:val="36"/>
        </w:numPr>
        <w:spacing w:before="0" w:after="0"/>
      </w:pPr>
      <w:r>
        <w:t>Leak product loss costs between minimum of $59,691.29 and maximum of $59,691.29</w:t>
      </w:r>
    </w:p>
    <w:p w14:paraId="5C8D8296" w14:textId="77777777" w:rsidR="00D713A6" w:rsidRDefault="00D713A6" w:rsidP="00D713A6">
      <w:pPr>
        <w:pStyle w:val="ListParagraph"/>
        <w:numPr>
          <w:ilvl w:val="2"/>
          <w:numId w:val="36"/>
        </w:numPr>
        <w:spacing w:before="0" w:after="0"/>
      </w:pPr>
      <w:r>
        <w:t>Rupture cost between minimum of $44.72 and maximum of $44.72MM</w:t>
      </w:r>
    </w:p>
    <w:p w14:paraId="3BD7A2DD" w14:textId="77777777" w:rsidR="00D713A6" w:rsidRDefault="00D713A6" w:rsidP="00D713A6">
      <w:pPr>
        <w:pStyle w:val="ListParagraph"/>
        <w:numPr>
          <w:ilvl w:val="2"/>
          <w:numId w:val="36"/>
        </w:numPr>
        <w:spacing w:before="0" w:after="0"/>
      </w:pPr>
      <w:r>
        <w:t>Rupture scenario yielded 105.0 intersections with structures, with minimum of $nan and maximum of $nan in cost of structures impacted</w:t>
      </w:r>
    </w:p>
    <w:p w14:paraId="5A8FC11D" w14:textId="77777777" w:rsidR="00D713A6" w:rsidRDefault="00D713A6" w:rsidP="00D713A6">
      <w:pPr>
        <w:pStyle w:val="ListParagraph"/>
        <w:numPr>
          <w:ilvl w:val="2"/>
          <w:numId w:val="36"/>
        </w:numPr>
        <w:spacing w:before="0" w:after="0"/>
      </w:pPr>
      <w:r>
        <w:t>Rupture product loss costs between minimum of $44,503,622.40 and maximum of $44,503,622.40</w:t>
      </w:r>
    </w:p>
    <w:p w14:paraId="57F064A7" w14:textId="77777777" w:rsidR="00D713A6" w:rsidRDefault="00D713A6" w:rsidP="00D713A6">
      <w:pPr>
        <w:pStyle w:val="ListParagraph"/>
        <w:numPr>
          <w:ilvl w:val="2"/>
          <w:numId w:val="36"/>
        </w:numPr>
        <w:spacing w:before="0" w:after="0"/>
      </w:pPr>
      <w:r>
        <w:t>Puncture cost between minimum of $2.18 and maximum of $2.18MM</w:t>
      </w:r>
    </w:p>
    <w:p w14:paraId="3C5242D2" w14:textId="77777777" w:rsidR="00D713A6" w:rsidRDefault="00D713A6" w:rsidP="00D713A6">
      <w:pPr>
        <w:pStyle w:val="ListParagraph"/>
        <w:numPr>
          <w:ilvl w:val="2"/>
          <w:numId w:val="36"/>
        </w:numPr>
        <w:spacing w:before="0" w:after="0"/>
      </w:pPr>
      <w:r>
        <w:t>Puncture scenario yielded 60.0 intersections with structures, with minimum of $nan and maximum of $nan in cost of structures impacted</w:t>
      </w:r>
    </w:p>
    <w:p w14:paraId="3ADA3833" w14:textId="77777777" w:rsidR="00D713A6" w:rsidRDefault="00D713A6" w:rsidP="00D713A6">
      <w:pPr>
        <w:pStyle w:val="ListParagraph"/>
        <w:numPr>
          <w:ilvl w:val="2"/>
          <w:numId w:val="36"/>
        </w:numPr>
        <w:spacing w:before="0" w:after="0"/>
      </w:pPr>
      <w:r>
        <w:t>Puncture product Loss costs between minimum of $1,961,320.39 and maximum of $1,961,320.39"</w:t>
      </w:r>
    </w:p>
    <w:p w14:paraId="60AAC20F" w14:textId="77777777" w:rsidR="00D713A6" w:rsidRDefault="00D713A6" w:rsidP="00D713A6">
      <w:pPr>
        <w:pStyle w:val="ListParagraph"/>
        <w:numPr>
          <w:ilvl w:val="0"/>
          <w:numId w:val="36"/>
        </w:numPr>
        <w:spacing w:before="0" w:after="0"/>
      </w:pPr>
      <w:r>
        <w:t xml:space="preserve">"NPS12 </w:t>
      </w:r>
      <w:proofErr w:type="spellStart"/>
      <w:r>
        <w:t>Hartell</w:t>
      </w:r>
      <w:proofErr w:type="spellEnd"/>
      <w:r>
        <w:t xml:space="preserve"> to Pincher Creek From 2-29-19-2-W5 </w:t>
      </w:r>
      <w:proofErr w:type="gramStart"/>
      <w:r>
        <w:t>To</w:t>
      </w:r>
      <w:proofErr w:type="gramEnd"/>
      <w:r>
        <w:t xml:space="preserve"> 16-14-4-29-W4</w:t>
      </w:r>
    </w:p>
    <w:p w14:paraId="11E3A8DF" w14:textId="77777777" w:rsidR="00D713A6" w:rsidRDefault="00D713A6" w:rsidP="00D713A6">
      <w:pPr>
        <w:pStyle w:val="ListParagraph"/>
        <w:numPr>
          <w:ilvl w:val="1"/>
          <w:numId w:val="36"/>
        </w:numPr>
        <w:spacing w:before="0" w:after="0"/>
      </w:pPr>
      <w:r>
        <w:t>Total Cumulative Length (m):</w:t>
      </w:r>
      <w:r>
        <w:tab/>
        <w:t>30.0</w:t>
      </w:r>
    </w:p>
    <w:p w14:paraId="65D22A4F" w14:textId="77777777" w:rsidR="00D713A6" w:rsidRDefault="00D713A6" w:rsidP="00D713A6">
      <w:pPr>
        <w:pStyle w:val="ListParagraph"/>
        <w:numPr>
          <w:ilvl w:val="1"/>
          <w:numId w:val="36"/>
        </w:numPr>
        <w:spacing w:before="0" w:after="0"/>
      </w:pPr>
      <w:r>
        <w:t>Likelihood of failure distributed between minimum of 1.081e-02 and maximum of 1.081e-02.</w:t>
      </w:r>
    </w:p>
    <w:p w14:paraId="4AADF47C" w14:textId="77777777" w:rsidR="00D713A6" w:rsidRDefault="00D713A6" w:rsidP="00D713A6">
      <w:pPr>
        <w:pStyle w:val="ListParagraph"/>
        <w:numPr>
          <w:ilvl w:val="2"/>
          <w:numId w:val="36"/>
        </w:numPr>
        <w:spacing w:before="0" w:after="0"/>
      </w:pPr>
      <w:r>
        <w:t>ILI Date of 2017-10-16</w:t>
      </w:r>
    </w:p>
    <w:p w14:paraId="0E892672" w14:textId="77777777" w:rsidR="00D713A6" w:rsidRDefault="00D713A6" w:rsidP="00D713A6">
      <w:pPr>
        <w:pStyle w:val="ListParagraph"/>
        <w:numPr>
          <w:ilvl w:val="2"/>
          <w:numId w:val="36"/>
        </w:numPr>
        <w:spacing w:before="0" w:after="0"/>
      </w:pPr>
      <w:r>
        <w:t>ILI tool of USCD</w:t>
      </w:r>
    </w:p>
    <w:p w14:paraId="3E949E62" w14:textId="77777777" w:rsidR="00D713A6" w:rsidRDefault="00D713A6" w:rsidP="00D713A6">
      <w:pPr>
        <w:pStyle w:val="ListParagraph"/>
        <w:numPr>
          <w:ilvl w:val="2"/>
          <w:numId w:val="36"/>
        </w:numPr>
        <w:spacing w:before="0" w:after="0"/>
      </w:pPr>
      <w:r>
        <w:t>Cracks identified 1.0</w:t>
      </w:r>
    </w:p>
    <w:p w14:paraId="668CED91" w14:textId="77777777" w:rsidR="00D713A6" w:rsidRDefault="00D713A6" w:rsidP="00D713A6">
      <w:pPr>
        <w:pStyle w:val="ListParagraph"/>
        <w:numPr>
          <w:ilvl w:val="2"/>
          <w:numId w:val="36"/>
        </w:numPr>
        <w:spacing w:before="0" w:after="0"/>
      </w:pPr>
      <w:r>
        <w:t>Depth fraction between 0.05 and 0.05</w:t>
      </w:r>
    </w:p>
    <w:p w14:paraId="4782B6F5" w14:textId="77777777" w:rsidR="00D713A6" w:rsidRDefault="00D713A6" w:rsidP="00D713A6">
      <w:pPr>
        <w:pStyle w:val="ListParagraph"/>
        <w:numPr>
          <w:ilvl w:val="2"/>
          <w:numId w:val="36"/>
        </w:numPr>
        <w:spacing w:before="0" w:after="0"/>
      </w:pPr>
      <w:r>
        <w:t>Length between 267.0 mm and 267.0 mm</w:t>
      </w:r>
    </w:p>
    <w:p w14:paraId="7CB1A254" w14:textId="77777777" w:rsidR="00D713A6" w:rsidRDefault="00D713A6" w:rsidP="00D713A6">
      <w:pPr>
        <w:pStyle w:val="ListParagraph"/>
        <w:numPr>
          <w:ilvl w:val="1"/>
          <w:numId w:val="36"/>
        </w:numPr>
        <w:spacing w:before="0" w:after="0"/>
      </w:pPr>
      <w:r>
        <w:lastRenderedPageBreak/>
        <w:t>Consequence of failure distributed between minimum of $2.39 and maximum of $2.39MM</w:t>
      </w:r>
    </w:p>
    <w:p w14:paraId="45AD5BBD" w14:textId="77777777" w:rsidR="00D713A6" w:rsidRDefault="00D713A6" w:rsidP="00D713A6">
      <w:pPr>
        <w:pStyle w:val="ListParagraph"/>
        <w:numPr>
          <w:ilvl w:val="1"/>
          <w:numId w:val="36"/>
        </w:numPr>
        <w:spacing w:before="0" w:after="0"/>
      </w:pPr>
      <w:r>
        <w:t>Total length driven by Environmental: 30.0 meters.</w:t>
      </w:r>
    </w:p>
    <w:p w14:paraId="26A538CE" w14:textId="77777777" w:rsidR="00D713A6" w:rsidRDefault="00D713A6" w:rsidP="00D713A6">
      <w:pPr>
        <w:pStyle w:val="ListParagraph"/>
        <w:numPr>
          <w:ilvl w:val="1"/>
          <w:numId w:val="36"/>
        </w:numPr>
        <w:spacing w:before="0" w:after="0"/>
      </w:pPr>
      <w:r>
        <w:t>Environmental Cost distributed between minimum of $1.53 and maximum of $1.53MM:</w:t>
      </w:r>
    </w:p>
    <w:p w14:paraId="2B80F3D4" w14:textId="77777777" w:rsidR="00D713A6" w:rsidRDefault="00D713A6" w:rsidP="00D713A6">
      <w:pPr>
        <w:pStyle w:val="ListParagraph"/>
        <w:numPr>
          <w:ilvl w:val="2"/>
          <w:numId w:val="36"/>
        </w:numPr>
        <w:spacing w:before="0" w:after="0"/>
      </w:pPr>
      <w:r>
        <w:t>Leak cost between minimum of $0.20 and maximum of $0.20MM</w:t>
      </w:r>
    </w:p>
    <w:p w14:paraId="0D16E050" w14:textId="77777777" w:rsidR="00D713A6" w:rsidRDefault="00D713A6" w:rsidP="00D713A6">
      <w:pPr>
        <w:pStyle w:val="ListParagraph"/>
        <w:numPr>
          <w:ilvl w:val="2"/>
          <w:numId w:val="36"/>
        </w:numPr>
        <w:spacing w:before="0" w:after="0"/>
      </w:pPr>
      <w:r>
        <w:t>Leak spill volume between a minimum of 1847.73 and maximum of 1847.73 gallons</w:t>
      </w:r>
    </w:p>
    <w:p w14:paraId="41A81DCD" w14:textId="77777777" w:rsidR="00D713A6" w:rsidRDefault="00D713A6" w:rsidP="00D713A6">
      <w:pPr>
        <w:pStyle w:val="ListParagraph"/>
        <w:numPr>
          <w:ilvl w:val="2"/>
          <w:numId w:val="36"/>
        </w:numPr>
        <w:spacing w:before="0" w:after="0"/>
      </w:pPr>
      <w:r>
        <w:t>Rupture cost between minimum of $7.11 and maximum of $7.11MM</w:t>
      </w:r>
    </w:p>
    <w:p w14:paraId="698C18E9" w14:textId="77777777" w:rsidR="00D713A6" w:rsidRDefault="00D713A6" w:rsidP="00D713A6">
      <w:pPr>
        <w:pStyle w:val="ListParagraph"/>
        <w:numPr>
          <w:ilvl w:val="2"/>
          <w:numId w:val="36"/>
        </w:numPr>
        <w:spacing w:before="0" w:after="0"/>
      </w:pPr>
      <w:r>
        <w:t>Rupture spill volume is between a minimum of 67111.68 and maximum of 67111.68 gallons</w:t>
      </w:r>
    </w:p>
    <w:p w14:paraId="3EA4A1E0" w14:textId="77777777" w:rsidR="00D713A6" w:rsidRDefault="00D713A6" w:rsidP="00D713A6">
      <w:pPr>
        <w:pStyle w:val="ListParagraph"/>
        <w:numPr>
          <w:ilvl w:val="2"/>
          <w:numId w:val="36"/>
        </w:numPr>
        <w:spacing w:before="0" w:after="0"/>
      </w:pPr>
      <w:r>
        <w:t>Puncture cost between minimum of $6.43 and maximum of $6.43MM</w:t>
      </w:r>
    </w:p>
    <w:p w14:paraId="4CE2D22F" w14:textId="77777777" w:rsidR="00D713A6" w:rsidRDefault="00D713A6" w:rsidP="00D713A6">
      <w:pPr>
        <w:pStyle w:val="ListParagraph"/>
        <w:numPr>
          <w:ilvl w:val="2"/>
          <w:numId w:val="36"/>
        </w:numPr>
        <w:spacing w:before="0" w:after="0"/>
      </w:pPr>
      <w:r>
        <w:t>Puncture spill volume is between a minimum of 60712.21 and maximum of 60712.21 gallons</w:t>
      </w:r>
    </w:p>
    <w:p w14:paraId="34A63DAD" w14:textId="77777777" w:rsidR="00D713A6" w:rsidRDefault="00D713A6" w:rsidP="00D713A6">
      <w:pPr>
        <w:pStyle w:val="ListParagraph"/>
        <w:numPr>
          <w:ilvl w:val="2"/>
          <w:numId w:val="36"/>
        </w:numPr>
        <w:spacing w:before="0" w:after="0"/>
      </w:pPr>
      <w:r>
        <w:t xml:space="preserve">Land use distributed as </w:t>
      </w:r>
    </w:p>
    <w:p w14:paraId="6898DF33" w14:textId="77777777" w:rsidR="00D713A6" w:rsidRDefault="00D713A6" w:rsidP="00D713A6">
      <w:pPr>
        <w:pStyle w:val="ListParagraph"/>
        <w:numPr>
          <w:ilvl w:val="3"/>
          <w:numId w:val="36"/>
        </w:numPr>
        <w:spacing w:before="0" w:after="0"/>
      </w:pPr>
      <w:r>
        <w:t>Agricultural: 30.00</w:t>
      </w:r>
    </w:p>
    <w:p w14:paraId="4BB7A110" w14:textId="77777777" w:rsidR="00D713A6" w:rsidRDefault="00D713A6" w:rsidP="00D713A6">
      <w:pPr>
        <w:pStyle w:val="ListParagraph"/>
        <w:numPr>
          <w:ilvl w:val="0"/>
          <w:numId w:val="36"/>
        </w:numPr>
        <w:spacing w:before="0" w:after="0"/>
      </w:pPr>
      <w:r>
        <w:t>"SSPL TRUNK LINE NPS 12</w:t>
      </w:r>
    </w:p>
    <w:p w14:paraId="5EAAAE1D" w14:textId="77777777" w:rsidR="00D713A6" w:rsidRDefault="00D713A6" w:rsidP="00D713A6">
      <w:pPr>
        <w:pStyle w:val="ListParagraph"/>
        <w:numPr>
          <w:ilvl w:val="1"/>
          <w:numId w:val="36"/>
        </w:numPr>
        <w:spacing w:before="0" w:after="0"/>
      </w:pPr>
      <w:r>
        <w:t>Total Cumulative Length (m):</w:t>
      </w:r>
      <w:r>
        <w:tab/>
        <w:t>29.99</w:t>
      </w:r>
    </w:p>
    <w:p w14:paraId="54E67D6E" w14:textId="77777777" w:rsidR="00D713A6" w:rsidRDefault="00D713A6" w:rsidP="00D713A6">
      <w:pPr>
        <w:pStyle w:val="ListParagraph"/>
        <w:numPr>
          <w:ilvl w:val="1"/>
          <w:numId w:val="36"/>
        </w:numPr>
        <w:spacing w:before="0" w:after="0"/>
      </w:pPr>
      <w:r>
        <w:t>Likelihood of failure distributed between minimum of 5.487e-02 and maximum of 5.487e-02.</w:t>
      </w:r>
    </w:p>
    <w:p w14:paraId="2966B835" w14:textId="77777777" w:rsidR="00D713A6" w:rsidRDefault="00D713A6" w:rsidP="00D713A6">
      <w:pPr>
        <w:pStyle w:val="ListParagraph"/>
        <w:numPr>
          <w:ilvl w:val="2"/>
          <w:numId w:val="36"/>
        </w:numPr>
        <w:spacing w:before="0" w:after="0"/>
      </w:pPr>
      <w:r>
        <w:t>ILI Date of 2018-06-12</w:t>
      </w:r>
    </w:p>
    <w:p w14:paraId="64B59B86" w14:textId="77777777" w:rsidR="00D713A6" w:rsidRDefault="00D713A6" w:rsidP="00D713A6">
      <w:pPr>
        <w:pStyle w:val="ListParagraph"/>
        <w:numPr>
          <w:ilvl w:val="2"/>
          <w:numId w:val="36"/>
        </w:numPr>
        <w:spacing w:before="0" w:after="0"/>
      </w:pPr>
      <w:r>
        <w:t>ILI tool of USCD</w:t>
      </w:r>
    </w:p>
    <w:p w14:paraId="261C4E74" w14:textId="77777777" w:rsidR="00D713A6" w:rsidRDefault="00D713A6" w:rsidP="00D713A6">
      <w:pPr>
        <w:pStyle w:val="ListParagraph"/>
        <w:numPr>
          <w:ilvl w:val="2"/>
          <w:numId w:val="36"/>
        </w:numPr>
        <w:spacing w:before="0" w:after="0"/>
      </w:pPr>
      <w:r>
        <w:t>Cracks identified 6.0</w:t>
      </w:r>
    </w:p>
    <w:p w14:paraId="26FA8BC3" w14:textId="77777777" w:rsidR="00D713A6" w:rsidRDefault="00D713A6" w:rsidP="00D713A6">
      <w:pPr>
        <w:pStyle w:val="ListParagraph"/>
        <w:numPr>
          <w:ilvl w:val="2"/>
          <w:numId w:val="36"/>
        </w:numPr>
        <w:spacing w:before="0" w:after="0"/>
      </w:pPr>
      <w:r>
        <w:t>Depth fraction between 0.14 and 0.28</w:t>
      </w:r>
    </w:p>
    <w:p w14:paraId="74D08696" w14:textId="77777777" w:rsidR="00D713A6" w:rsidRDefault="00D713A6" w:rsidP="00D713A6">
      <w:pPr>
        <w:pStyle w:val="ListParagraph"/>
        <w:numPr>
          <w:ilvl w:val="2"/>
          <w:numId w:val="36"/>
        </w:numPr>
        <w:spacing w:before="0" w:after="0"/>
      </w:pPr>
      <w:r>
        <w:t>Length between 29.909 mm and 496.489 mm</w:t>
      </w:r>
    </w:p>
    <w:p w14:paraId="7EC82505" w14:textId="77777777" w:rsidR="00D713A6" w:rsidRDefault="00D713A6" w:rsidP="00D713A6">
      <w:pPr>
        <w:pStyle w:val="ListParagraph"/>
        <w:numPr>
          <w:ilvl w:val="1"/>
          <w:numId w:val="36"/>
        </w:numPr>
        <w:spacing w:before="0" w:after="0"/>
      </w:pPr>
      <w:r>
        <w:t>Consequence of failure distributed between minimum of $3.20 and maximum of $3.20MM</w:t>
      </w:r>
    </w:p>
    <w:p w14:paraId="5F412CD2" w14:textId="77777777" w:rsidR="00D713A6" w:rsidRDefault="00D713A6" w:rsidP="00D713A6">
      <w:pPr>
        <w:pStyle w:val="ListParagraph"/>
        <w:numPr>
          <w:ilvl w:val="1"/>
          <w:numId w:val="36"/>
        </w:numPr>
        <w:spacing w:before="0" w:after="0"/>
      </w:pPr>
      <w:r>
        <w:t>Total length driven by Environmental: 29.99 meters.</w:t>
      </w:r>
    </w:p>
    <w:p w14:paraId="626165CE" w14:textId="77777777" w:rsidR="00D713A6" w:rsidRDefault="00D713A6" w:rsidP="00D713A6">
      <w:pPr>
        <w:pStyle w:val="ListParagraph"/>
        <w:numPr>
          <w:ilvl w:val="1"/>
          <w:numId w:val="36"/>
        </w:numPr>
        <w:spacing w:before="0" w:after="0"/>
      </w:pPr>
      <w:r>
        <w:t>Environmental Cost distributed between minimum of $2.31 and maximum of $2.31MM:</w:t>
      </w:r>
    </w:p>
    <w:p w14:paraId="4D8B70CB" w14:textId="77777777" w:rsidR="00D713A6" w:rsidRDefault="00D713A6" w:rsidP="00D713A6">
      <w:pPr>
        <w:pStyle w:val="ListParagraph"/>
        <w:numPr>
          <w:ilvl w:val="2"/>
          <w:numId w:val="36"/>
        </w:numPr>
        <w:spacing w:before="0" w:after="0"/>
      </w:pPr>
      <w:r>
        <w:t>Leak cost between minimum of $0.18 and maximum of $0.18MM</w:t>
      </w:r>
    </w:p>
    <w:p w14:paraId="7972F73B" w14:textId="77777777" w:rsidR="00D713A6" w:rsidRDefault="00D713A6" w:rsidP="00D713A6">
      <w:pPr>
        <w:pStyle w:val="ListParagraph"/>
        <w:numPr>
          <w:ilvl w:val="2"/>
          <w:numId w:val="36"/>
        </w:numPr>
        <w:spacing w:before="0" w:after="0"/>
      </w:pPr>
      <w:r>
        <w:t>Leak spill volume between a minimum of 1723.53 and maximum of 1723.53 gallons</w:t>
      </w:r>
    </w:p>
    <w:p w14:paraId="4A838A52" w14:textId="77777777" w:rsidR="00D713A6" w:rsidRDefault="00D713A6" w:rsidP="00D713A6">
      <w:pPr>
        <w:pStyle w:val="ListParagraph"/>
        <w:numPr>
          <w:ilvl w:val="2"/>
          <w:numId w:val="36"/>
        </w:numPr>
        <w:spacing w:before="0" w:after="0"/>
      </w:pPr>
      <w:r>
        <w:t>Rupture cost between minimum of $4.21 and maximum of $4.21MM</w:t>
      </w:r>
    </w:p>
    <w:p w14:paraId="335E373E" w14:textId="77777777" w:rsidR="00D713A6" w:rsidRDefault="00D713A6" w:rsidP="00D713A6">
      <w:pPr>
        <w:pStyle w:val="ListParagraph"/>
        <w:numPr>
          <w:ilvl w:val="2"/>
          <w:numId w:val="36"/>
        </w:numPr>
        <w:spacing w:before="0" w:after="0"/>
      </w:pPr>
      <w:r>
        <w:t>Rupture spill volume is between a minimum of 39740.23 and maximum of 39740.23 gallons</w:t>
      </w:r>
    </w:p>
    <w:p w14:paraId="407A1BFE" w14:textId="77777777" w:rsidR="00D713A6" w:rsidRDefault="00D713A6" w:rsidP="00D713A6">
      <w:pPr>
        <w:pStyle w:val="ListParagraph"/>
        <w:numPr>
          <w:ilvl w:val="2"/>
          <w:numId w:val="36"/>
        </w:numPr>
        <w:spacing w:before="0" w:after="0"/>
      </w:pPr>
      <w:r>
        <w:t>Puncture cost between minimum of $6.00 and maximum of $6.00MM</w:t>
      </w:r>
    </w:p>
    <w:p w14:paraId="2790AA47" w14:textId="77777777" w:rsidR="00D713A6" w:rsidRDefault="00D713A6" w:rsidP="00D713A6">
      <w:pPr>
        <w:pStyle w:val="ListParagraph"/>
        <w:numPr>
          <w:ilvl w:val="2"/>
          <w:numId w:val="36"/>
        </w:numPr>
        <w:spacing w:before="0" w:after="0"/>
      </w:pPr>
      <w:r>
        <w:t>Puncture spill volume is between a minimum of 56631.41 and maximum of 56631.41 gallons</w:t>
      </w:r>
    </w:p>
    <w:p w14:paraId="73E138D0" w14:textId="77777777" w:rsidR="00D713A6" w:rsidRDefault="00D713A6" w:rsidP="00D713A6">
      <w:pPr>
        <w:pStyle w:val="ListParagraph"/>
        <w:numPr>
          <w:ilvl w:val="2"/>
          <w:numId w:val="36"/>
        </w:numPr>
        <w:spacing w:before="0" w:after="0"/>
      </w:pPr>
      <w:r>
        <w:t xml:space="preserve">Land use distributed as </w:t>
      </w:r>
    </w:p>
    <w:p w14:paraId="1271F48E" w14:textId="6F11DA22" w:rsidR="00D713A6" w:rsidRDefault="00D713A6" w:rsidP="001933E7">
      <w:pPr>
        <w:pStyle w:val="ListParagraph"/>
        <w:numPr>
          <w:ilvl w:val="3"/>
          <w:numId w:val="36"/>
        </w:numPr>
        <w:spacing w:before="0" w:after="0"/>
      </w:pPr>
      <w:r>
        <w:t>Agricultural: 29.99</w:t>
      </w:r>
    </w:p>
    <w:p w14:paraId="7765D343" w14:textId="77777777" w:rsidR="00B71E7B" w:rsidRPr="001933E7" w:rsidRDefault="00B71E7B" w:rsidP="001933E7"/>
    <w:p w14:paraId="1F8B4648" w14:textId="6A2D705C" w:rsidR="00CC3503" w:rsidRDefault="00CC3503" w:rsidP="00F64BF2">
      <w:pPr>
        <w:pStyle w:val="Heading2"/>
      </w:pPr>
      <w:bookmarkStart w:id="42" w:name="_Toc26168870"/>
      <w:r>
        <w:t>Internal Corrosion</w:t>
      </w:r>
      <w:r w:rsidR="00D32CED">
        <w:t xml:space="preserve"> and Total Consequence</w:t>
      </w:r>
      <w:bookmarkEnd w:id="42"/>
    </w:p>
    <w:p w14:paraId="6C3C744D" w14:textId="77777777" w:rsidR="001933E7" w:rsidRPr="001933E7" w:rsidRDefault="001933E7" w:rsidP="001933E7"/>
    <w:p w14:paraId="2449E2F1" w14:textId="10CD284F" w:rsidR="009D3439" w:rsidRDefault="009D3439" w:rsidP="00F64BF2">
      <w:pPr>
        <w:pStyle w:val="Heading3"/>
      </w:pPr>
      <w:r>
        <w:t>Assumptions of model</w:t>
      </w:r>
    </w:p>
    <w:p w14:paraId="2990116D" w14:textId="5B0B098E" w:rsidR="009D3439" w:rsidRDefault="00033C65" w:rsidP="00235DAC">
      <w:pPr>
        <w:pStyle w:val="ListParagraph"/>
        <w:numPr>
          <w:ilvl w:val="0"/>
          <w:numId w:val="14"/>
        </w:numPr>
      </w:pPr>
      <w:r>
        <w:t>Four different ILI technologies are used (where available), POE is calculated for all features, and maximum POE is assigned as the POE for risk calculations.</w:t>
      </w:r>
    </w:p>
    <w:p w14:paraId="517A7E8D" w14:textId="56DB5EF8" w:rsidR="00033C65" w:rsidRDefault="00033C65" w:rsidP="00235DAC">
      <w:pPr>
        <w:pStyle w:val="ListParagraph"/>
        <w:numPr>
          <w:ilvl w:val="0"/>
          <w:numId w:val="14"/>
        </w:numPr>
      </w:pPr>
      <w:r>
        <w:t>Latest ILI of each technology type is used.</w:t>
      </w:r>
    </w:p>
    <w:p w14:paraId="38D72CEE" w14:textId="639AB0B3" w:rsidR="00033C65" w:rsidRDefault="00033C65" w:rsidP="00235DAC">
      <w:pPr>
        <w:pStyle w:val="ListParagraph"/>
        <w:numPr>
          <w:ilvl w:val="0"/>
          <w:numId w:val="14"/>
        </w:numPr>
      </w:pPr>
      <w:r>
        <w:t>Repair and excavation data has already been applied to the database.</w:t>
      </w:r>
    </w:p>
    <w:p w14:paraId="4079A555" w14:textId="400DCEB8" w:rsidR="00033C65" w:rsidRDefault="00033C65" w:rsidP="00235DAC">
      <w:pPr>
        <w:pStyle w:val="ListParagraph"/>
        <w:numPr>
          <w:ilvl w:val="0"/>
          <w:numId w:val="14"/>
        </w:numPr>
      </w:pPr>
      <w:r>
        <w:lastRenderedPageBreak/>
        <w:t xml:space="preserve">Pipelines with no ILI data use </w:t>
      </w:r>
      <w:proofErr w:type="spellStart"/>
      <w:r>
        <w:t>iFilms</w:t>
      </w:r>
      <w:proofErr w:type="spellEnd"/>
      <w:r>
        <w:t xml:space="preserve"> approach to estimate LOF.</w:t>
      </w:r>
    </w:p>
    <w:p w14:paraId="6CC04DFF" w14:textId="07B73AA6" w:rsidR="00033C65" w:rsidRDefault="00033C65" w:rsidP="00235DAC">
      <w:pPr>
        <w:pStyle w:val="ListParagraph"/>
        <w:numPr>
          <w:ilvl w:val="0"/>
          <w:numId w:val="14"/>
        </w:numPr>
      </w:pPr>
      <w:r>
        <w:t xml:space="preserve">Pipelines with no </w:t>
      </w:r>
      <w:proofErr w:type="spellStart"/>
      <w:r>
        <w:t>iFilms</w:t>
      </w:r>
      <w:proofErr w:type="spellEnd"/>
      <w:r>
        <w:t xml:space="preserve"> data are assessed as high LOF pipelines.</w:t>
      </w:r>
    </w:p>
    <w:p w14:paraId="157AA692" w14:textId="77777777" w:rsidR="007F3354" w:rsidRDefault="007F3354" w:rsidP="00F64BF2"/>
    <w:p w14:paraId="7730E84C" w14:textId="04A8405F" w:rsidR="009D3439" w:rsidRDefault="009D3439" w:rsidP="00F64BF2">
      <w:pPr>
        <w:pStyle w:val="Heading3"/>
      </w:pPr>
      <w:r>
        <w:t>Distribution of pipe length</w:t>
      </w:r>
    </w:p>
    <w:p w14:paraId="579F7064" w14:textId="77777777" w:rsidR="00392920" w:rsidRDefault="00392920" w:rsidP="00392920">
      <w:r w:rsidRPr="008A46F5">
        <w:rPr>
          <w:highlight w:val="yellow"/>
        </w:rPr>
        <w:t>The length distribution of the entire pipeline system according to risk ranking, for total risk, is presented in Figure xxx.</w:t>
      </w:r>
    </w:p>
    <w:p w14:paraId="1AA78100" w14:textId="5C88F2C6" w:rsidR="00392920" w:rsidRDefault="00E71E3F" w:rsidP="00392920">
      <w:pPr>
        <w:jc w:val="center"/>
      </w:pPr>
      <w:r>
        <w:rPr>
          <w:noProof/>
        </w:rPr>
        <w:drawing>
          <wp:inline distT="0" distB="0" distL="0" distR="0" wp14:anchorId="0CD66BBA" wp14:editId="3E8C7A25">
            <wp:extent cx="5777865" cy="3170555"/>
            <wp:effectExtent l="19050" t="19050" r="1333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7865" cy="3170555"/>
                    </a:xfrm>
                    <a:prstGeom prst="rect">
                      <a:avLst/>
                    </a:prstGeom>
                    <a:ln>
                      <a:solidFill>
                        <a:schemeClr val="tx1"/>
                      </a:solidFill>
                    </a:ln>
                  </pic:spPr>
                </pic:pic>
              </a:graphicData>
            </a:graphic>
          </wp:inline>
        </w:drawing>
      </w:r>
    </w:p>
    <w:p w14:paraId="270C9A38" w14:textId="77777777" w:rsidR="00392920" w:rsidRDefault="00392920" w:rsidP="00392920"/>
    <w:p w14:paraId="2985192E" w14:textId="77777777" w:rsidR="00392920" w:rsidRDefault="00392920" w:rsidP="00392920">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7223D472" w14:textId="2E36A9CB" w:rsidR="00392920" w:rsidRDefault="00392920" w:rsidP="00392920">
      <w:r>
        <w:t xml:space="preserve">The cumulative pipeline lengths of each threat driver categorized according to risk ranking is presented in </w:t>
      </w:r>
      <w:r w:rsidRPr="007315E3">
        <w:rPr>
          <w:highlight w:val="yellow"/>
        </w:rPr>
        <w:t>Table XXX</w:t>
      </w:r>
      <w:r>
        <w:t>.</w:t>
      </w:r>
    </w:p>
    <w:tbl>
      <w:tblPr>
        <w:tblStyle w:val="TableGrid"/>
        <w:tblW w:w="0" w:type="auto"/>
        <w:tblLook w:val="04A0" w:firstRow="1" w:lastRow="0" w:firstColumn="1" w:lastColumn="0" w:noHBand="0" w:noVBand="1"/>
      </w:tblPr>
      <w:tblGrid>
        <w:gridCol w:w="1514"/>
        <w:gridCol w:w="1515"/>
        <w:gridCol w:w="1515"/>
        <w:gridCol w:w="1515"/>
        <w:gridCol w:w="1515"/>
        <w:gridCol w:w="1515"/>
      </w:tblGrid>
      <w:tr w:rsidR="00E71E3F" w:rsidRPr="00E71E3F" w14:paraId="49F18DE8" w14:textId="77777777" w:rsidTr="00E71E3F">
        <w:tc>
          <w:tcPr>
            <w:tcW w:w="1514" w:type="dxa"/>
            <w:vMerge w:val="restart"/>
            <w:shd w:val="clear" w:color="auto" w:fill="F2F2F2" w:themeFill="background1" w:themeFillShade="F2"/>
            <w:vAlign w:val="center"/>
          </w:tcPr>
          <w:p w14:paraId="5D59E9BB" w14:textId="001A280C" w:rsidR="00E71E3F" w:rsidRPr="00E71E3F" w:rsidRDefault="00E71E3F" w:rsidP="00E71E3F">
            <w:pPr>
              <w:jc w:val="center"/>
              <w:rPr>
                <w:b/>
              </w:rPr>
            </w:pPr>
            <w:r w:rsidRPr="00E71E3F">
              <w:rPr>
                <w:b/>
              </w:rPr>
              <w:t>IC Method Used</w:t>
            </w:r>
          </w:p>
        </w:tc>
        <w:tc>
          <w:tcPr>
            <w:tcW w:w="7575" w:type="dxa"/>
            <w:gridSpan w:val="5"/>
            <w:shd w:val="clear" w:color="auto" w:fill="F2F2F2" w:themeFill="background1" w:themeFillShade="F2"/>
            <w:vAlign w:val="center"/>
          </w:tcPr>
          <w:p w14:paraId="623297AC" w14:textId="3B203EDF" w:rsidR="00E71E3F" w:rsidRPr="00E71E3F" w:rsidRDefault="00E71E3F" w:rsidP="00E71E3F">
            <w:pPr>
              <w:jc w:val="center"/>
              <w:rPr>
                <w:b/>
              </w:rPr>
            </w:pPr>
            <w:r w:rsidRPr="00E71E3F">
              <w:rPr>
                <w:b/>
              </w:rPr>
              <w:t>Cumulative Length (m)</w:t>
            </w:r>
          </w:p>
        </w:tc>
      </w:tr>
      <w:tr w:rsidR="00E71E3F" w:rsidRPr="00E71E3F" w14:paraId="6E23FD6C" w14:textId="77777777" w:rsidTr="00E71E3F">
        <w:tc>
          <w:tcPr>
            <w:tcW w:w="1514" w:type="dxa"/>
            <w:vMerge/>
            <w:shd w:val="clear" w:color="auto" w:fill="F2F2F2" w:themeFill="background1" w:themeFillShade="F2"/>
            <w:vAlign w:val="center"/>
          </w:tcPr>
          <w:p w14:paraId="1FAA9663" w14:textId="77777777" w:rsidR="00E71E3F" w:rsidRPr="00E71E3F" w:rsidRDefault="00E71E3F" w:rsidP="00E71E3F">
            <w:pPr>
              <w:jc w:val="center"/>
              <w:rPr>
                <w:b/>
              </w:rPr>
            </w:pPr>
          </w:p>
        </w:tc>
        <w:tc>
          <w:tcPr>
            <w:tcW w:w="1515" w:type="dxa"/>
            <w:shd w:val="clear" w:color="auto" w:fill="F2F2F2" w:themeFill="background1" w:themeFillShade="F2"/>
            <w:vAlign w:val="center"/>
          </w:tcPr>
          <w:p w14:paraId="61FEB974" w14:textId="28FD6536" w:rsidR="00E71E3F" w:rsidRPr="00E71E3F" w:rsidRDefault="00E71E3F" w:rsidP="00E71E3F">
            <w:pPr>
              <w:jc w:val="center"/>
              <w:rPr>
                <w:b/>
              </w:rPr>
            </w:pPr>
            <w:r w:rsidRPr="00E71E3F">
              <w:rPr>
                <w:b/>
              </w:rPr>
              <w:t>LOW Risk</w:t>
            </w:r>
          </w:p>
        </w:tc>
        <w:tc>
          <w:tcPr>
            <w:tcW w:w="1515" w:type="dxa"/>
            <w:shd w:val="clear" w:color="auto" w:fill="D9D9D9" w:themeFill="background1" w:themeFillShade="D9"/>
            <w:vAlign w:val="center"/>
          </w:tcPr>
          <w:p w14:paraId="6E580531" w14:textId="2057C3C9" w:rsidR="00E71E3F" w:rsidRPr="00E71E3F" w:rsidRDefault="00E71E3F" w:rsidP="00E71E3F">
            <w:pPr>
              <w:jc w:val="center"/>
              <w:rPr>
                <w:b/>
              </w:rPr>
            </w:pPr>
            <w:r w:rsidRPr="00E71E3F">
              <w:rPr>
                <w:b/>
              </w:rPr>
              <w:t>MEDIUM Risk</w:t>
            </w:r>
          </w:p>
        </w:tc>
        <w:tc>
          <w:tcPr>
            <w:tcW w:w="1515" w:type="dxa"/>
            <w:shd w:val="clear" w:color="auto" w:fill="808080" w:themeFill="background1" w:themeFillShade="80"/>
            <w:vAlign w:val="center"/>
          </w:tcPr>
          <w:p w14:paraId="4C7F68E0" w14:textId="77777777" w:rsidR="00E71E3F" w:rsidRPr="00E71E3F" w:rsidRDefault="00E71E3F" w:rsidP="00E71E3F">
            <w:pPr>
              <w:jc w:val="center"/>
              <w:rPr>
                <w:b/>
              </w:rPr>
            </w:pPr>
            <w:r w:rsidRPr="00E71E3F">
              <w:rPr>
                <w:b/>
              </w:rPr>
              <w:t>HIGH Risk</w:t>
            </w:r>
          </w:p>
        </w:tc>
        <w:tc>
          <w:tcPr>
            <w:tcW w:w="1515" w:type="dxa"/>
            <w:shd w:val="clear" w:color="auto" w:fill="595959" w:themeFill="text1" w:themeFillTint="A6"/>
            <w:vAlign w:val="center"/>
          </w:tcPr>
          <w:p w14:paraId="4EE742B9" w14:textId="77777777" w:rsidR="00E71E3F" w:rsidRPr="00E71E3F" w:rsidRDefault="00E71E3F" w:rsidP="00E71E3F">
            <w:pPr>
              <w:jc w:val="center"/>
              <w:rPr>
                <w:b/>
              </w:rPr>
            </w:pPr>
            <w:r w:rsidRPr="00E71E3F">
              <w:rPr>
                <w:b/>
              </w:rPr>
              <w:t>VERY HIGH Risk</w:t>
            </w:r>
          </w:p>
        </w:tc>
        <w:tc>
          <w:tcPr>
            <w:tcW w:w="1515" w:type="dxa"/>
            <w:shd w:val="clear" w:color="auto" w:fill="F2F2F2" w:themeFill="background1" w:themeFillShade="F2"/>
            <w:vAlign w:val="center"/>
          </w:tcPr>
          <w:p w14:paraId="18F79BE2" w14:textId="77777777" w:rsidR="00E71E3F" w:rsidRPr="00E71E3F" w:rsidRDefault="00E71E3F" w:rsidP="00E71E3F">
            <w:pPr>
              <w:jc w:val="center"/>
              <w:rPr>
                <w:b/>
              </w:rPr>
            </w:pPr>
            <w:r w:rsidRPr="00E71E3F">
              <w:rPr>
                <w:b/>
              </w:rPr>
              <w:t>Grand Total</w:t>
            </w:r>
          </w:p>
        </w:tc>
      </w:tr>
      <w:tr w:rsidR="00E71E3F" w:rsidRPr="00E71E3F" w14:paraId="24C96F38" w14:textId="77777777" w:rsidTr="00E71E3F">
        <w:tc>
          <w:tcPr>
            <w:tcW w:w="1514" w:type="dxa"/>
            <w:shd w:val="clear" w:color="auto" w:fill="F2F2F2" w:themeFill="background1" w:themeFillShade="F2"/>
            <w:vAlign w:val="center"/>
          </w:tcPr>
          <w:p w14:paraId="75BE0DA5" w14:textId="77777777" w:rsidR="00E71E3F" w:rsidRPr="00E71E3F" w:rsidRDefault="00E71E3F" w:rsidP="00E71E3F">
            <w:pPr>
              <w:jc w:val="center"/>
            </w:pPr>
            <w:r w:rsidRPr="00E71E3F">
              <w:t>IC Method 1</w:t>
            </w:r>
          </w:p>
        </w:tc>
        <w:tc>
          <w:tcPr>
            <w:tcW w:w="1515" w:type="dxa"/>
            <w:vAlign w:val="center"/>
          </w:tcPr>
          <w:p w14:paraId="7B417F4C" w14:textId="56DF4849" w:rsidR="00E71E3F" w:rsidRPr="00E71E3F" w:rsidRDefault="00E71E3F" w:rsidP="00E71E3F">
            <w:pPr>
              <w:jc w:val="center"/>
            </w:pPr>
            <w:r>
              <w:t>0.00</w:t>
            </w:r>
          </w:p>
        </w:tc>
        <w:tc>
          <w:tcPr>
            <w:tcW w:w="1515" w:type="dxa"/>
            <w:vAlign w:val="center"/>
          </w:tcPr>
          <w:p w14:paraId="171E650F" w14:textId="041D8344" w:rsidR="00E71E3F" w:rsidRPr="00E71E3F" w:rsidRDefault="00E71E3F" w:rsidP="00E71E3F">
            <w:pPr>
              <w:jc w:val="center"/>
            </w:pPr>
            <w:r w:rsidRPr="00E71E3F">
              <w:t>11,800.68</w:t>
            </w:r>
          </w:p>
        </w:tc>
        <w:tc>
          <w:tcPr>
            <w:tcW w:w="1515" w:type="dxa"/>
            <w:vAlign w:val="center"/>
          </w:tcPr>
          <w:p w14:paraId="1DA7625A" w14:textId="77777777" w:rsidR="00E71E3F" w:rsidRPr="00E71E3F" w:rsidRDefault="00E71E3F" w:rsidP="00E71E3F">
            <w:pPr>
              <w:jc w:val="center"/>
            </w:pPr>
            <w:r w:rsidRPr="00E71E3F">
              <w:t>73,615.40</w:t>
            </w:r>
          </w:p>
        </w:tc>
        <w:tc>
          <w:tcPr>
            <w:tcW w:w="1515" w:type="dxa"/>
            <w:vAlign w:val="center"/>
          </w:tcPr>
          <w:p w14:paraId="3974E718" w14:textId="77777777" w:rsidR="00E71E3F" w:rsidRPr="00E71E3F" w:rsidRDefault="00E71E3F" w:rsidP="00E71E3F">
            <w:pPr>
              <w:jc w:val="center"/>
            </w:pPr>
            <w:r w:rsidRPr="00E71E3F">
              <w:t>18,598.35</w:t>
            </w:r>
          </w:p>
        </w:tc>
        <w:tc>
          <w:tcPr>
            <w:tcW w:w="1515" w:type="dxa"/>
            <w:shd w:val="clear" w:color="auto" w:fill="F2F2F2" w:themeFill="background1" w:themeFillShade="F2"/>
            <w:vAlign w:val="center"/>
          </w:tcPr>
          <w:p w14:paraId="54D259BC" w14:textId="77777777" w:rsidR="00E71E3F" w:rsidRPr="00E71E3F" w:rsidRDefault="00E71E3F" w:rsidP="00E71E3F">
            <w:pPr>
              <w:jc w:val="center"/>
              <w:rPr>
                <w:b/>
              </w:rPr>
            </w:pPr>
            <w:r w:rsidRPr="00E71E3F">
              <w:rPr>
                <w:b/>
              </w:rPr>
              <w:t>104,014.43</w:t>
            </w:r>
          </w:p>
        </w:tc>
      </w:tr>
      <w:tr w:rsidR="00E71E3F" w:rsidRPr="00E71E3F" w14:paraId="441DA646" w14:textId="77777777" w:rsidTr="00E71E3F">
        <w:tc>
          <w:tcPr>
            <w:tcW w:w="1514" w:type="dxa"/>
            <w:shd w:val="clear" w:color="auto" w:fill="F2F2F2" w:themeFill="background1" w:themeFillShade="F2"/>
            <w:vAlign w:val="center"/>
          </w:tcPr>
          <w:p w14:paraId="5EBC7CBA" w14:textId="77777777" w:rsidR="00E71E3F" w:rsidRPr="00E71E3F" w:rsidRDefault="00E71E3F" w:rsidP="00E71E3F">
            <w:pPr>
              <w:jc w:val="center"/>
            </w:pPr>
            <w:r w:rsidRPr="00E71E3F">
              <w:t>IC Method 2</w:t>
            </w:r>
          </w:p>
        </w:tc>
        <w:tc>
          <w:tcPr>
            <w:tcW w:w="1515" w:type="dxa"/>
            <w:vAlign w:val="center"/>
          </w:tcPr>
          <w:p w14:paraId="72A1FA0D" w14:textId="1C207FD8" w:rsidR="00E71E3F" w:rsidRPr="00E71E3F" w:rsidRDefault="00E71E3F" w:rsidP="00E71E3F">
            <w:pPr>
              <w:jc w:val="center"/>
            </w:pPr>
            <w:r w:rsidRPr="00E71E3F">
              <w:t>84,963.19</w:t>
            </w:r>
          </w:p>
        </w:tc>
        <w:tc>
          <w:tcPr>
            <w:tcW w:w="1515" w:type="dxa"/>
            <w:vAlign w:val="center"/>
          </w:tcPr>
          <w:p w14:paraId="0009CD0E" w14:textId="1ABD7E46" w:rsidR="00E71E3F" w:rsidRPr="00E71E3F" w:rsidRDefault="00E71E3F" w:rsidP="00E71E3F">
            <w:pPr>
              <w:jc w:val="center"/>
            </w:pPr>
            <w:r w:rsidRPr="00E71E3F">
              <w:t>6,840,201.26</w:t>
            </w:r>
          </w:p>
        </w:tc>
        <w:tc>
          <w:tcPr>
            <w:tcW w:w="1515" w:type="dxa"/>
            <w:vAlign w:val="center"/>
          </w:tcPr>
          <w:p w14:paraId="5AA4422A" w14:textId="77777777" w:rsidR="00E71E3F" w:rsidRPr="00E71E3F" w:rsidRDefault="00E71E3F" w:rsidP="00E71E3F">
            <w:pPr>
              <w:jc w:val="center"/>
            </w:pPr>
            <w:r w:rsidRPr="00E71E3F">
              <w:t>6,190.99</w:t>
            </w:r>
          </w:p>
        </w:tc>
        <w:tc>
          <w:tcPr>
            <w:tcW w:w="1515" w:type="dxa"/>
            <w:vAlign w:val="center"/>
          </w:tcPr>
          <w:p w14:paraId="6A8B20FD" w14:textId="046BA1FB" w:rsidR="00E71E3F" w:rsidRPr="00E71E3F" w:rsidRDefault="00E71E3F" w:rsidP="00E71E3F">
            <w:pPr>
              <w:jc w:val="center"/>
            </w:pPr>
            <w:r>
              <w:t>0.00</w:t>
            </w:r>
          </w:p>
        </w:tc>
        <w:tc>
          <w:tcPr>
            <w:tcW w:w="1515" w:type="dxa"/>
            <w:shd w:val="clear" w:color="auto" w:fill="F2F2F2" w:themeFill="background1" w:themeFillShade="F2"/>
            <w:vAlign w:val="center"/>
          </w:tcPr>
          <w:p w14:paraId="767D6877" w14:textId="77777777" w:rsidR="00E71E3F" w:rsidRPr="00E71E3F" w:rsidRDefault="00E71E3F" w:rsidP="00E71E3F">
            <w:pPr>
              <w:jc w:val="center"/>
              <w:rPr>
                <w:b/>
              </w:rPr>
            </w:pPr>
            <w:r w:rsidRPr="00E71E3F">
              <w:rPr>
                <w:b/>
              </w:rPr>
              <w:t>6,931,355.44</w:t>
            </w:r>
          </w:p>
        </w:tc>
      </w:tr>
      <w:tr w:rsidR="00E71E3F" w:rsidRPr="00E71E3F" w14:paraId="26C1CD98" w14:textId="77777777" w:rsidTr="00E71E3F">
        <w:tc>
          <w:tcPr>
            <w:tcW w:w="1514" w:type="dxa"/>
            <w:shd w:val="clear" w:color="auto" w:fill="F2F2F2" w:themeFill="background1" w:themeFillShade="F2"/>
            <w:vAlign w:val="center"/>
          </w:tcPr>
          <w:p w14:paraId="4080ADD0" w14:textId="77777777" w:rsidR="00E71E3F" w:rsidRPr="00E71E3F" w:rsidRDefault="00E71E3F" w:rsidP="00E71E3F">
            <w:pPr>
              <w:jc w:val="center"/>
              <w:rPr>
                <w:b/>
              </w:rPr>
            </w:pPr>
            <w:r w:rsidRPr="00E71E3F">
              <w:rPr>
                <w:b/>
              </w:rPr>
              <w:t>Grand Total</w:t>
            </w:r>
          </w:p>
        </w:tc>
        <w:tc>
          <w:tcPr>
            <w:tcW w:w="1515" w:type="dxa"/>
            <w:shd w:val="clear" w:color="auto" w:fill="F2F2F2" w:themeFill="background1" w:themeFillShade="F2"/>
            <w:vAlign w:val="center"/>
          </w:tcPr>
          <w:p w14:paraId="40EE1070" w14:textId="25D52FED" w:rsidR="00E71E3F" w:rsidRPr="00E71E3F" w:rsidRDefault="00E71E3F" w:rsidP="00E71E3F">
            <w:pPr>
              <w:jc w:val="center"/>
              <w:rPr>
                <w:b/>
              </w:rPr>
            </w:pPr>
            <w:r w:rsidRPr="00E71E3F">
              <w:rPr>
                <w:b/>
              </w:rPr>
              <w:t>84,963.19</w:t>
            </w:r>
          </w:p>
        </w:tc>
        <w:tc>
          <w:tcPr>
            <w:tcW w:w="1515" w:type="dxa"/>
            <w:shd w:val="clear" w:color="auto" w:fill="F2F2F2" w:themeFill="background1" w:themeFillShade="F2"/>
            <w:vAlign w:val="center"/>
          </w:tcPr>
          <w:p w14:paraId="2398CAFF" w14:textId="4B02AE85" w:rsidR="00E71E3F" w:rsidRPr="00E71E3F" w:rsidRDefault="00E71E3F" w:rsidP="00E71E3F">
            <w:pPr>
              <w:jc w:val="center"/>
              <w:rPr>
                <w:b/>
              </w:rPr>
            </w:pPr>
            <w:r w:rsidRPr="00E71E3F">
              <w:rPr>
                <w:b/>
              </w:rPr>
              <w:t>6,852,001.93</w:t>
            </w:r>
          </w:p>
        </w:tc>
        <w:tc>
          <w:tcPr>
            <w:tcW w:w="1515" w:type="dxa"/>
            <w:shd w:val="clear" w:color="auto" w:fill="F2F2F2" w:themeFill="background1" w:themeFillShade="F2"/>
            <w:vAlign w:val="center"/>
          </w:tcPr>
          <w:p w14:paraId="05A91511" w14:textId="77777777" w:rsidR="00E71E3F" w:rsidRPr="00E71E3F" w:rsidRDefault="00E71E3F" w:rsidP="00E71E3F">
            <w:pPr>
              <w:jc w:val="center"/>
              <w:rPr>
                <w:b/>
              </w:rPr>
            </w:pPr>
            <w:r w:rsidRPr="00E71E3F">
              <w:rPr>
                <w:b/>
              </w:rPr>
              <w:t>79,806.39</w:t>
            </w:r>
          </w:p>
        </w:tc>
        <w:tc>
          <w:tcPr>
            <w:tcW w:w="1515" w:type="dxa"/>
            <w:shd w:val="clear" w:color="auto" w:fill="F2F2F2" w:themeFill="background1" w:themeFillShade="F2"/>
            <w:vAlign w:val="center"/>
          </w:tcPr>
          <w:p w14:paraId="4299E718" w14:textId="77777777" w:rsidR="00E71E3F" w:rsidRPr="00E71E3F" w:rsidRDefault="00E71E3F" w:rsidP="00E71E3F">
            <w:pPr>
              <w:jc w:val="center"/>
              <w:rPr>
                <w:b/>
              </w:rPr>
            </w:pPr>
            <w:r w:rsidRPr="00E71E3F">
              <w:rPr>
                <w:b/>
              </w:rPr>
              <w:t>18,598.35</w:t>
            </w:r>
          </w:p>
        </w:tc>
        <w:tc>
          <w:tcPr>
            <w:tcW w:w="1515" w:type="dxa"/>
            <w:shd w:val="clear" w:color="auto" w:fill="F2F2F2" w:themeFill="background1" w:themeFillShade="F2"/>
            <w:vAlign w:val="center"/>
          </w:tcPr>
          <w:p w14:paraId="25436D38" w14:textId="77777777" w:rsidR="00E71E3F" w:rsidRPr="00E71E3F" w:rsidRDefault="00E71E3F" w:rsidP="00E71E3F">
            <w:pPr>
              <w:jc w:val="center"/>
              <w:rPr>
                <w:b/>
              </w:rPr>
            </w:pPr>
            <w:r w:rsidRPr="00E71E3F">
              <w:rPr>
                <w:b/>
              </w:rPr>
              <w:t>7,035,369.87</w:t>
            </w:r>
          </w:p>
        </w:tc>
      </w:tr>
    </w:tbl>
    <w:p w14:paraId="430E977F" w14:textId="77777777" w:rsidR="00392920" w:rsidRDefault="00392920" w:rsidP="00392920"/>
    <w:p w14:paraId="21D6C1B3" w14:textId="77777777" w:rsidR="00392920" w:rsidRDefault="00392920" w:rsidP="00392920">
      <w:r w:rsidRPr="008A46F5">
        <w:rPr>
          <w:highlight w:val="yellow"/>
        </w:rPr>
        <w:lastRenderedPageBreak/>
        <w:t>The cumulative lengths in each risk rank, categorized according to threat drivers as shown in Figure xxx.</w:t>
      </w:r>
    </w:p>
    <w:p w14:paraId="46D1AC58" w14:textId="49B9FB28" w:rsidR="00392920" w:rsidRDefault="00443815" w:rsidP="00392920">
      <w:r>
        <w:rPr>
          <w:noProof/>
        </w:rPr>
        <w:drawing>
          <wp:inline distT="0" distB="0" distL="0" distR="0" wp14:anchorId="7EE519B9" wp14:editId="5C956162">
            <wp:extent cx="5777865" cy="3148965"/>
            <wp:effectExtent l="19050" t="19050" r="1333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7865" cy="3148965"/>
                    </a:xfrm>
                    <a:prstGeom prst="rect">
                      <a:avLst/>
                    </a:prstGeom>
                    <a:ln>
                      <a:solidFill>
                        <a:schemeClr val="tx1"/>
                      </a:solidFill>
                    </a:ln>
                  </pic:spPr>
                </pic:pic>
              </a:graphicData>
            </a:graphic>
          </wp:inline>
        </w:drawing>
      </w:r>
    </w:p>
    <w:p w14:paraId="5AB4F27F" w14:textId="77777777" w:rsidR="009D3439" w:rsidRPr="009D3439" w:rsidRDefault="009D3439" w:rsidP="00F64BF2"/>
    <w:p w14:paraId="434DAF4B" w14:textId="3DE0EE13" w:rsidR="00CC3503" w:rsidRDefault="00503738" w:rsidP="00F64BF2">
      <w:pPr>
        <w:pStyle w:val="Heading3"/>
      </w:pPr>
      <w:r>
        <w:t xml:space="preserve">Reportable Pipeline Segments: </w:t>
      </w:r>
      <w:r w:rsidR="009D3439">
        <w:t>IC Method 1</w:t>
      </w:r>
    </w:p>
    <w:p w14:paraId="1BB15D8A" w14:textId="1870EEA2" w:rsidR="00023D13" w:rsidRDefault="00023D13" w:rsidP="00F64BF2">
      <w:pPr>
        <w:tabs>
          <w:tab w:val="left" w:pos="6660"/>
        </w:tabs>
      </w:pPr>
      <w:r>
        <w:t xml:space="preserve">IC Method 1 has </w:t>
      </w:r>
      <w:r w:rsidR="00E4765B">
        <w:t>67</w:t>
      </w:r>
      <w:r>
        <w:t xml:space="preserve"> pipelines with segments that fall within the </w:t>
      </w:r>
      <w:r w:rsidR="00F64BF2">
        <w:t>total</w:t>
      </w:r>
      <w:r>
        <w:t xml:space="preserve"> risk reportable category. These pipelines and their </w:t>
      </w:r>
      <w:proofErr w:type="gramStart"/>
      <w:r>
        <w:t>high risk</w:t>
      </w:r>
      <w:proofErr w:type="gramEnd"/>
      <w:r>
        <w:t xml:space="preserve"> drivers are presented in </w:t>
      </w:r>
      <w:r w:rsidRPr="0071456A">
        <w:rPr>
          <w:highlight w:val="yellow"/>
        </w:rPr>
        <w:t>Table xxx</w:t>
      </w:r>
      <w:r>
        <w:t xml:space="preserve"> below:</w:t>
      </w:r>
    </w:p>
    <w:p w14:paraId="369A7CC6" w14:textId="77777777" w:rsidR="00A62161" w:rsidRDefault="00A62161" w:rsidP="00106AE4">
      <w:pPr>
        <w:pStyle w:val="ListParagraph"/>
        <w:numPr>
          <w:ilvl w:val="0"/>
          <w:numId w:val="37"/>
        </w:numPr>
        <w:spacing w:before="0" w:after="0"/>
      </w:pPr>
      <w:r>
        <w:t xml:space="preserve">"Empress </w:t>
      </w:r>
      <w:proofErr w:type="gramStart"/>
      <w:r>
        <w:t>8 inch</w:t>
      </w:r>
      <w:proofErr w:type="gramEnd"/>
      <w:r>
        <w:t xml:space="preserve"> Water</w:t>
      </w:r>
    </w:p>
    <w:p w14:paraId="5FB187F4" w14:textId="77777777" w:rsidR="00A62161" w:rsidRDefault="00A62161" w:rsidP="00106AE4">
      <w:pPr>
        <w:pStyle w:val="ListParagraph"/>
        <w:numPr>
          <w:ilvl w:val="1"/>
          <w:numId w:val="37"/>
        </w:numPr>
        <w:spacing w:before="0" w:after="0"/>
      </w:pPr>
      <w:r>
        <w:t>Total Cumulative Length (m):</w:t>
      </w:r>
      <w:r>
        <w:tab/>
        <w:t>10119.82</w:t>
      </w:r>
    </w:p>
    <w:p w14:paraId="38B9752E"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3DD141E0" w14:textId="77777777" w:rsidR="00A62161" w:rsidRDefault="00A62161" w:rsidP="00106AE4">
      <w:pPr>
        <w:pStyle w:val="ListParagraph"/>
        <w:numPr>
          <w:ilvl w:val="2"/>
          <w:numId w:val="37"/>
        </w:numPr>
        <w:spacing w:before="0" w:after="0"/>
      </w:pPr>
      <w:r>
        <w:t>Installation date between minimum of 1981-01-01 and maximum of 1981-01-01</w:t>
      </w:r>
    </w:p>
    <w:p w14:paraId="1FD8F1E3" w14:textId="77777777" w:rsidR="00A62161" w:rsidRDefault="00A62161" w:rsidP="00106AE4">
      <w:pPr>
        <w:pStyle w:val="ListParagraph"/>
        <w:numPr>
          <w:ilvl w:val="2"/>
          <w:numId w:val="37"/>
        </w:numPr>
        <w:spacing w:before="0" w:after="0"/>
      </w:pPr>
      <w:r>
        <w:t>Wall thickness between minimum of 3.96 and maximum of 3.96</w:t>
      </w:r>
    </w:p>
    <w:p w14:paraId="60C45E31"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685E57A3"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06550041"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05F770A5" w14:textId="77777777" w:rsidR="00A62161" w:rsidRDefault="00A62161" w:rsidP="00106AE4">
      <w:pPr>
        <w:pStyle w:val="ListParagraph"/>
        <w:numPr>
          <w:ilvl w:val="1"/>
          <w:numId w:val="37"/>
        </w:numPr>
        <w:spacing w:before="0" w:after="0"/>
      </w:pPr>
      <w:r>
        <w:t>Consequence of failure distributed between minimum of $0.20 and maximum of $0.22MM</w:t>
      </w:r>
    </w:p>
    <w:p w14:paraId="00A911CF" w14:textId="77777777" w:rsidR="00A62161" w:rsidRDefault="00A62161" w:rsidP="00106AE4">
      <w:pPr>
        <w:pStyle w:val="ListParagraph"/>
        <w:numPr>
          <w:ilvl w:val="1"/>
          <w:numId w:val="37"/>
        </w:numPr>
        <w:spacing w:before="0" w:after="0"/>
      </w:pPr>
      <w:r>
        <w:t>Total length driven by Economic Loss: 10119.82 meters.</w:t>
      </w:r>
    </w:p>
    <w:p w14:paraId="711CD796" w14:textId="77777777" w:rsidR="00A62161" w:rsidRDefault="00A62161" w:rsidP="00106AE4">
      <w:pPr>
        <w:pStyle w:val="ListParagraph"/>
        <w:numPr>
          <w:ilvl w:val="1"/>
          <w:numId w:val="37"/>
        </w:numPr>
        <w:spacing w:before="0" w:after="0"/>
      </w:pPr>
      <w:r>
        <w:t>Economic Loss Cost distributed between minimum of $0.20 and maximum of $0.22MM:</w:t>
      </w:r>
    </w:p>
    <w:p w14:paraId="7A8787D5" w14:textId="77777777" w:rsidR="00A62161" w:rsidRDefault="00A62161" w:rsidP="00106AE4">
      <w:pPr>
        <w:pStyle w:val="ListParagraph"/>
        <w:numPr>
          <w:ilvl w:val="2"/>
          <w:numId w:val="37"/>
        </w:numPr>
        <w:spacing w:before="0" w:after="0"/>
      </w:pPr>
      <w:r>
        <w:t>Repair costs between minimum of $6,000.00 and maximum of $21,000.00.</w:t>
      </w:r>
    </w:p>
    <w:p w14:paraId="3C72E2CD" w14:textId="77777777" w:rsidR="00A62161" w:rsidRDefault="00A62161" w:rsidP="00106AE4">
      <w:pPr>
        <w:pStyle w:val="ListParagraph"/>
        <w:numPr>
          <w:ilvl w:val="2"/>
          <w:numId w:val="37"/>
        </w:numPr>
        <w:spacing w:before="0" w:after="0"/>
      </w:pPr>
      <w:r>
        <w:t>Outage losses between minimum of $200,000.00 and maximum of $200,000.00.</w:t>
      </w:r>
    </w:p>
    <w:p w14:paraId="1E73A605" w14:textId="77777777" w:rsidR="00A62161" w:rsidRDefault="00A62161" w:rsidP="00106AE4">
      <w:pPr>
        <w:pStyle w:val="ListParagraph"/>
        <w:numPr>
          <w:ilvl w:val="2"/>
          <w:numId w:val="37"/>
        </w:numPr>
        <w:spacing w:before="0" w:after="0"/>
      </w:pPr>
      <w:r>
        <w:t>Product type is Fresh Water.</w:t>
      </w:r>
    </w:p>
    <w:p w14:paraId="55B4D599" w14:textId="77777777" w:rsidR="00A62161" w:rsidRDefault="00A62161" w:rsidP="00106AE4">
      <w:pPr>
        <w:pStyle w:val="ListParagraph"/>
        <w:numPr>
          <w:ilvl w:val="2"/>
          <w:numId w:val="37"/>
        </w:numPr>
        <w:spacing w:before="0" w:after="0"/>
      </w:pPr>
      <w:r>
        <w:t>Leak cost between minimum of $0.21 and maximum of $0.22MM</w:t>
      </w:r>
    </w:p>
    <w:p w14:paraId="157328E0" w14:textId="77777777" w:rsidR="00A62161" w:rsidRDefault="00A62161" w:rsidP="00106AE4">
      <w:pPr>
        <w:pStyle w:val="ListParagraph"/>
        <w:numPr>
          <w:ilvl w:val="2"/>
          <w:numId w:val="37"/>
        </w:numPr>
        <w:spacing w:before="0" w:after="0"/>
      </w:pPr>
      <w:r>
        <w:t>Leak scenario yielded 0.0 intersections with structures, with minimum of $nan and maximum of $nan in cost of structures impacted.</w:t>
      </w:r>
    </w:p>
    <w:p w14:paraId="7DF3C820" w14:textId="77777777" w:rsidR="00A62161" w:rsidRDefault="00A62161" w:rsidP="00106AE4">
      <w:pPr>
        <w:pStyle w:val="ListParagraph"/>
        <w:numPr>
          <w:ilvl w:val="2"/>
          <w:numId w:val="37"/>
        </w:numPr>
        <w:spacing w:before="0" w:after="0"/>
      </w:pPr>
      <w:r>
        <w:t>Leak product loss costs between minimum of $0.00 and maximum of $0.00</w:t>
      </w:r>
    </w:p>
    <w:p w14:paraId="0C518105" w14:textId="77777777" w:rsidR="00A62161" w:rsidRDefault="00A62161" w:rsidP="00106AE4">
      <w:pPr>
        <w:pStyle w:val="ListParagraph"/>
        <w:numPr>
          <w:ilvl w:val="2"/>
          <w:numId w:val="37"/>
        </w:numPr>
        <w:spacing w:before="0" w:after="0"/>
      </w:pPr>
      <w:r>
        <w:t>Rupture cost between minimum of $0.21 and maximum of $0.22MM</w:t>
      </w:r>
    </w:p>
    <w:p w14:paraId="2DCF4701" w14:textId="77777777" w:rsidR="00A62161" w:rsidRDefault="00A62161" w:rsidP="00106AE4">
      <w:pPr>
        <w:pStyle w:val="ListParagraph"/>
        <w:numPr>
          <w:ilvl w:val="2"/>
          <w:numId w:val="37"/>
        </w:numPr>
        <w:spacing w:before="0" w:after="0"/>
      </w:pPr>
      <w:r>
        <w:lastRenderedPageBreak/>
        <w:t>Rupture scenario yielded 0.0 intersections with structures, with minimum of $nan and maximum of $nan in cost of structures impacted</w:t>
      </w:r>
    </w:p>
    <w:p w14:paraId="03E3AEF5" w14:textId="77777777" w:rsidR="00A62161" w:rsidRDefault="00A62161" w:rsidP="00106AE4">
      <w:pPr>
        <w:pStyle w:val="ListParagraph"/>
        <w:numPr>
          <w:ilvl w:val="2"/>
          <w:numId w:val="37"/>
        </w:numPr>
        <w:spacing w:before="0" w:after="0"/>
      </w:pPr>
      <w:r>
        <w:t>Rupture product loss costs between minimum of $0.00 and maximum of $0.00</w:t>
      </w:r>
    </w:p>
    <w:p w14:paraId="50BBAC51" w14:textId="77777777" w:rsidR="00A62161" w:rsidRDefault="00A62161" w:rsidP="00106AE4">
      <w:pPr>
        <w:pStyle w:val="ListParagraph"/>
        <w:numPr>
          <w:ilvl w:val="2"/>
          <w:numId w:val="37"/>
        </w:numPr>
        <w:spacing w:before="0" w:after="0"/>
      </w:pPr>
      <w:r>
        <w:t>Puncture cost between minimum of $0.21 and maximum of $0.22MM</w:t>
      </w:r>
    </w:p>
    <w:p w14:paraId="4ACE8BEC" w14:textId="77777777" w:rsidR="00A62161" w:rsidRDefault="00A62161" w:rsidP="00106AE4">
      <w:pPr>
        <w:pStyle w:val="ListParagraph"/>
        <w:numPr>
          <w:ilvl w:val="2"/>
          <w:numId w:val="37"/>
        </w:numPr>
        <w:spacing w:before="0" w:after="0"/>
      </w:pPr>
      <w:r>
        <w:t>Puncture scenario yielded 0.0 intersections with structures, with minimum of $nan and maximum of $nan in cost of structures impacted</w:t>
      </w:r>
    </w:p>
    <w:p w14:paraId="70DAB72C" w14:textId="77777777" w:rsidR="00A62161" w:rsidRDefault="00A62161" w:rsidP="00106AE4">
      <w:pPr>
        <w:pStyle w:val="ListParagraph"/>
        <w:numPr>
          <w:ilvl w:val="2"/>
          <w:numId w:val="37"/>
        </w:numPr>
        <w:spacing w:before="0" w:after="0"/>
      </w:pPr>
      <w:r>
        <w:t>Puncture Product Loss costs between minimum of $0.00 and maximum of $0.00"</w:t>
      </w:r>
    </w:p>
    <w:p w14:paraId="11B1F60B" w14:textId="77777777" w:rsidR="00A62161" w:rsidRDefault="00A62161" w:rsidP="00106AE4">
      <w:pPr>
        <w:pStyle w:val="ListParagraph"/>
        <w:numPr>
          <w:ilvl w:val="0"/>
          <w:numId w:val="37"/>
        </w:numPr>
        <w:spacing w:before="0" w:after="0"/>
      </w:pPr>
      <w:r>
        <w:t xml:space="preserve">"Empress </w:t>
      </w:r>
      <w:proofErr w:type="gramStart"/>
      <w:r>
        <w:t>10 inch</w:t>
      </w:r>
      <w:proofErr w:type="gramEnd"/>
      <w:r>
        <w:t xml:space="preserve"> Water</w:t>
      </w:r>
    </w:p>
    <w:p w14:paraId="7338BC90" w14:textId="77777777" w:rsidR="00A62161" w:rsidRDefault="00A62161" w:rsidP="00106AE4">
      <w:pPr>
        <w:pStyle w:val="ListParagraph"/>
        <w:numPr>
          <w:ilvl w:val="1"/>
          <w:numId w:val="37"/>
        </w:numPr>
        <w:spacing w:before="0" w:after="0"/>
      </w:pPr>
      <w:r>
        <w:t>Total Cumulative Length (m):</w:t>
      </w:r>
      <w:r>
        <w:tab/>
        <w:t>10102.58</w:t>
      </w:r>
    </w:p>
    <w:p w14:paraId="62A6E5D5"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37CC1098" w14:textId="77777777" w:rsidR="00A62161" w:rsidRDefault="00A62161" w:rsidP="00106AE4">
      <w:pPr>
        <w:pStyle w:val="ListParagraph"/>
        <w:numPr>
          <w:ilvl w:val="2"/>
          <w:numId w:val="37"/>
        </w:numPr>
        <w:spacing w:before="0" w:after="0"/>
      </w:pPr>
      <w:r>
        <w:t>Installation date between minimum of 1981-01-01 and maximum of 1981-01-01</w:t>
      </w:r>
    </w:p>
    <w:p w14:paraId="2AA5667F" w14:textId="77777777" w:rsidR="00A62161" w:rsidRDefault="00A62161" w:rsidP="00106AE4">
      <w:pPr>
        <w:pStyle w:val="ListParagraph"/>
        <w:numPr>
          <w:ilvl w:val="2"/>
          <w:numId w:val="37"/>
        </w:numPr>
        <w:spacing w:before="0" w:after="0"/>
      </w:pPr>
      <w:r>
        <w:t>Wall thickness between minimum of 4.78 and maximum of 4.78</w:t>
      </w:r>
    </w:p>
    <w:p w14:paraId="2659D05C"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5E9B1211"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7E10FC4D"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6CAC05EA" w14:textId="77777777" w:rsidR="00A62161" w:rsidRDefault="00A62161" w:rsidP="00106AE4">
      <w:pPr>
        <w:pStyle w:val="ListParagraph"/>
        <w:numPr>
          <w:ilvl w:val="1"/>
          <w:numId w:val="37"/>
        </w:numPr>
        <w:spacing w:before="0" w:after="0"/>
      </w:pPr>
      <w:r>
        <w:t>Consequence of failure distributed between minimum of $0.22 and maximum of $0.28MM</w:t>
      </w:r>
    </w:p>
    <w:p w14:paraId="1E6BCA3C" w14:textId="77777777" w:rsidR="00A62161" w:rsidRDefault="00A62161" w:rsidP="00106AE4">
      <w:pPr>
        <w:pStyle w:val="ListParagraph"/>
        <w:numPr>
          <w:ilvl w:val="2"/>
          <w:numId w:val="37"/>
        </w:numPr>
        <w:spacing w:before="0" w:after="0"/>
      </w:pPr>
      <w:r>
        <w:t>Total length driven by Economic Loss: 10102.58 meters.</w:t>
      </w:r>
    </w:p>
    <w:p w14:paraId="283A2CC0" w14:textId="77777777" w:rsidR="00A62161" w:rsidRDefault="00A62161" w:rsidP="00106AE4">
      <w:pPr>
        <w:pStyle w:val="ListParagraph"/>
        <w:numPr>
          <w:ilvl w:val="1"/>
          <w:numId w:val="37"/>
        </w:numPr>
        <w:spacing w:before="0" w:after="0"/>
      </w:pPr>
      <w:r>
        <w:t>Economic Loss Cost distributed between minimum of $0.22 and maximum of $0.28MM:</w:t>
      </w:r>
    </w:p>
    <w:p w14:paraId="5AD38A21" w14:textId="77777777" w:rsidR="00A62161" w:rsidRDefault="00A62161" w:rsidP="00106AE4">
      <w:pPr>
        <w:pStyle w:val="ListParagraph"/>
        <w:numPr>
          <w:ilvl w:val="2"/>
          <w:numId w:val="37"/>
        </w:numPr>
        <w:spacing w:before="0" w:after="0"/>
      </w:pPr>
      <w:r>
        <w:t>Repair costs between minimum of $17,000.00 and maximum of $79,000.00.</w:t>
      </w:r>
    </w:p>
    <w:p w14:paraId="0066FFAA" w14:textId="77777777" w:rsidR="00A62161" w:rsidRDefault="00A62161" w:rsidP="00106AE4">
      <w:pPr>
        <w:pStyle w:val="ListParagraph"/>
        <w:numPr>
          <w:ilvl w:val="2"/>
          <w:numId w:val="37"/>
        </w:numPr>
        <w:spacing w:before="0" w:after="0"/>
      </w:pPr>
      <w:r>
        <w:t>Outage losses between minimum of $200,000.00 and maximum of $200,000.00.</w:t>
      </w:r>
    </w:p>
    <w:p w14:paraId="0A6AD0E9" w14:textId="77777777" w:rsidR="00A62161" w:rsidRDefault="00A62161" w:rsidP="00106AE4">
      <w:pPr>
        <w:pStyle w:val="ListParagraph"/>
        <w:numPr>
          <w:ilvl w:val="2"/>
          <w:numId w:val="37"/>
        </w:numPr>
        <w:spacing w:before="0" w:after="0"/>
      </w:pPr>
      <w:r>
        <w:t>Product type is Fresh Water.</w:t>
      </w:r>
    </w:p>
    <w:p w14:paraId="3EDD3E4E" w14:textId="77777777" w:rsidR="00A62161" w:rsidRDefault="00A62161" w:rsidP="00106AE4">
      <w:pPr>
        <w:pStyle w:val="ListParagraph"/>
        <w:numPr>
          <w:ilvl w:val="2"/>
          <w:numId w:val="37"/>
        </w:numPr>
        <w:spacing w:before="0" w:after="0"/>
      </w:pPr>
      <w:r>
        <w:t>Leak cost between minimum of $0.22 and maximum of $0.28MM</w:t>
      </w:r>
    </w:p>
    <w:p w14:paraId="48AC1F60" w14:textId="77777777" w:rsidR="00A62161" w:rsidRDefault="00A62161" w:rsidP="00106AE4">
      <w:pPr>
        <w:pStyle w:val="ListParagraph"/>
        <w:numPr>
          <w:ilvl w:val="2"/>
          <w:numId w:val="37"/>
        </w:numPr>
        <w:spacing w:before="0" w:after="0"/>
      </w:pPr>
      <w:r>
        <w:t>Leak scenario yielded 0.0 intersections with structures, with minimum of $nan and maximum of $nan in cost of structures impacted.</w:t>
      </w:r>
    </w:p>
    <w:p w14:paraId="0E3C89C2" w14:textId="77777777" w:rsidR="00A62161" w:rsidRDefault="00A62161" w:rsidP="00106AE4">
      <w:pPr>
        <w:pStyle w:val="ListParagraph"/>
        <w:numPr>
          <w:ilvl w:val="2"/>
          <w:numId w:val="37"/>
        </w:numPr>
        <w:spacing w:before="0" w:after="0"/>
      </w:pPr>
      <w:r>
        <w:t>Leak product loss costs between minimum of $0.00 and maximum of $0.00</w:t>
      </w:r>
    </w:p>
    <w:p w14:paraId="437D8FD3" w14:textId="77777777" w:rsidR="00A62161" w:rsidRDefault="00A62161" w:rsidP="00106AE4">
      <w:pPr>
        <w:pStyle w:val="ListParagraph"/>
        <w:numPr>
          <w:ilvl w:val="2"/>
          <w:numId w:val="37"/>
        </w:numPr>
        <w:spacing w:before="0" w:after="0"/>
      </w:pPr>
      <w:r>
        <w:t>Rupture cost between minimum of $0.22 and maximum of $0.28MM</w:t>
      </w:r>
    </w:p>
    <w:p w14:paraId="43035BE8" w14:textId="77777777" w:rsidR="00A62161" w:rsidRDefault="00A62161" w:rsidP="00106AE4">
      <w:pPr>
        <w:pStyle w:val="ListParagraph"/>
        <w:numPr>
          <w:ilvl w:val="2"/>
          <w:numId w:val="37"/>
        </w:numPr>
        <w:spacing w:before="0" w:after="0"/>
      </w:pPr>
      <w:r>
        <w:t>Rupture scenario yielded 0.0 intersections with structures, with minimum of $nan and maximum of $nan in cost of structures impacted</w:t>
      </w:r>
    </w:p>
    <w:p w14:paraId="72E9AD58" w14:textId="77777777" w:rsidR="00A62161" w:rsidRDefault="00A62161" w:rsidP="00106AE4">
      <w:pPr>
        <w:pStyle w:val="ListParagraph"/>
        <w:numPr>
          <w:ilvl w:val="2"/>
          <w:numId w:val="37"/>
        </w:numPr>
        <w:spacing w:before="0" w:after="0"/>
      </w:pPr>
      <w:r>
        <w:t>Rupture product loss costs between minimum of $0.00 and maximum of $0.00</w:t>
      </w:r>
    </w:p>
    <w:p w14:paraId="09ABEF8D" w14:textId="77777777" w:rsidR="00A62161" w:rsidRDefault="00A62161" w:rsidP="00106AE4">
      <w:pPr>
        <w:pStyle w:val="ListParagraph"/>
        <w:numPr>
          <w:ilvl w:val="2"/>
          <w:numId w:val="37"/>
        </w:numPr>
        <w:spacing w:before="0" w:after="0"/>
      </w:pPr>
      <w:r>
        <w:t>Puncture cost between minimum of $0.22 and maximum of $0.28MM</w:t>
      </w:r>
    </w:p>
    <w:p w14:paraId="24119AF6" w14:textId="77777777" w:rsidR="00A62161" w:rsidRDefault="00A62161" w:rsidP="00106AE4">
      <w:pPr>
        <w:pStyle w:val="ListParagraph"/>
        <w:numPr>
          <w:ilvl w:val="2"/>
          <w:numId w:val="37"/>
        </w:numPr>
        <w:spacing w:before="0" w:after="0"/>
      </w:pPr>
      <w:r>
        <w:t>Puncture scenario yielded 0.0 intersections with structures, with minimum of $nan and maximum of $nan in cost of structures impacted</w:t>
      </w:r>
    </w:p>
    <w:p w14:paraId="5272A5AF" w14:textId="77777777" w:rsidR="00A62161" w:rsidRDefault="00A62161" w:rsidP="00106AE4">
      <w:pPr>
        <w:pStyle w:val="ListParagraph"/>
        <w:numPr>
          <w:ilvl w:val="2"/>
          <w:numId w:val="37"/>
        </w:numPr>
        <w:spacing w:before="0" w:after="0"/>
      </w:pPr>
      <w:r>
        <w:t>Puncture Product Loss costs between minimum of $0.00 and maximum of $0.00"</w:t>
      </w:r>
    </w:p>
    <w:p w14:paraId="134B0E02" w14:textId="77777777" w:rsidR="00A62161" w:rsidRDefault="00A62161" w:rsidP="00106AE4">
      <w:pPr>
        <w:pStyle w:val="ListParagraph"/>
        <w:numPr>
          <w:ilvl w:val="0"/>
          <w:numId w:val="37"/>
        </w:numPr>
        <w:spacing w:before="0" w:after="0"/>
      </w:pPr>
      <w:r>
        <w:t xml:space="preserve">"Sarnia </w:t>
      </w:r>
      <w:proofErr w:type="gramStart"/>
      <w:r>
        <w:t>8 inch</w:t>
      </w:r>
      <w:proofErr w:type="gramEnd"/>
      <w:r>
        <w:t xml:space="preserve"> Fresh Water</w:t>
      </w:r>
    </w:p>
    <w:p w14:paraId="416517A0" w14:textId="77777777" w:rsidR="00A62161" w:rsidRDefault="00A62161" w:rsidP="00106AE4">
      <w:pPr>
        <w:pStyle w:val="ListParagraph"/>
        <w:numPr>
          <w:ilvl w:val="1"/>
          <w:numId w:val="37"/>
        </w:numPr>
        <w:spacing w:before="0" w:after="0"/>
      </w:pPr>
      <w:r>
        <w:t>Total Cumulative Length (m):</w:t>
      </w:r>
      <w:r>
        <w:tab/>
        <w:t>7977.89</w:t>
      </w:r>
    </w:p>
    <w:p w14:paraId="5E48381B"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139D3BA1" w14:textId="77777777" w:rsidR="00A62161" w:rsidRDefault="00A62161" w:rsidP="00106AE4">
      <w:pPr>
        <w:pStyle w:val="ListParagraph"/>
        <w:numPr>
          <w:ilvl w:val="2"/>
          <w:numId w:val="37"/>
        </w:numPr>
        <w:spacing w:before="0" w:after="0"/>
      </w:pPr>
      <w:r>
        <w:t>Installation date between minimum of 1969-01-01 and maximum of 1969-01-01</w:t>
      </w:r>
    </w:p>
    <w:p w14:paraId="12053E79" w14:textId="77777777" w:rsidR="00A62161" w:rsidRDefault="00A62161" w:rsidP="00106AE4">
      <w:pPr>
        <w:pStyle w:val="ListParagraph"/>
        <w:numPr>
          <w:ilvl w:val="2"/>
          <w:numId w:val="37"/>
        </w:numPr>
        <w:spacing w:before="0" w:after="0"/>
      </w:pPr>
      <w:r>
        <w:t>Wall thickness between minimum of 4.78 and maximum of 4.78</w:t>
      </w:r>
    </w:p>
    <w:p w14:paraId="6E3A5729"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4F2EAA5E"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4C4AB655"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6941C114" w14:textId="77777777" w:rsidR="00A62161" w:rsidRDefault="00A62161" w:rsidP="00106AE4">
      <w:pPr>
        <w:pStyle w:val="ListParagraph"/>
        <w:numPr>
          <w:ilvl w:val="1"/>
          <w:numId w:val="37"/>
        </w:numPr>
        <w:spacing w:before="0" w:after="0"/>
      </w:pPr>
      <w:r>
        <w:t>Consequence of failure distributed between minimum of $0.21 and maximum of $0.25MM</w:t>
      </w:r>
    </w:p>
    <w:p w14:paraId="1A99132E" w14:textId="77777777" w:rsidR="00A62161" w:rsidRDefault="00A62161" w:rsidP="00106AE4">
      <w:pPr>
        <w:pStyle w:val="ListParagraph"/>
        <w:numPr>
          <w:ilvl w:val="2"/>
          <w:numId w:val="37"/>
        </w:numPr>
        <w:spacing w:before="0" w:after="0"/>
      </w:pPr>
      <w:r>
        <w:t>Total length driven by Economic Loss: 7977.89 meters.</w:t>
      </w:r>
    </w:p>
    <w:p w14:paraId="7D81894C" w14:textId="77777777" w:rsidR="00A62161" w:rsidRDefault="00A62161" w:rsidP="00106AE4">
      <w:pPr>
        <w:pStyle w:val="ListParagraph"/>
        <w:numPr>
          <w:ilvl w:val="1"/>
          <w:numId w:val="37"/>
        </w:numPr>
        <w:spacing w:before="0" w:after="0"/>
      </w:pPr>
      <w:r>
        <w:t>Economic Loss Cost distributed between minimum of $0.21 and maximum of $0.25MM:</w:t>
      </w:r>
    </w:p>
    <w:p w14:paraId="6D7D34A6" w14:textId="77777777" w:rsidR="00A62161" w:rsidRDefault="00A62161" w:rsidP="00106AE4">
      <w:pPr>
        <w:pStyle w:val="ListParagraph"/>
        <w:numPr>
          <w:ilvl w:val="2"/>
          <w:numId w:val="37"/>
        </w:numPr>
        <w:spacing w:before="0" w:after="0"/>
      </w:pPr>
      <w:r>
        <w:t>Repair costs between minimum of $14,500.00 and maximum of $50,000.00.</w:t>
      </w:r>
    </w:p>
    <w:p w14:paraId="7759B0DF" w14:textId="77777777" w:rsidR="00A62161" w:rsidRDefault="00A62161" w:rsidP="00106AE4">
      <w:pPr>
        <w:pStyle w:val="ListParagraph"/>
        <w:numPr>
          <w:ilvl w:val="2"/>
          <w:numId w:val="37"/>
        </w:numPr>
        <w:spacing w:before="0" w:after="0"/>
      </w:pPr>
      <w:r>
        <w:t>Outage losses between minimum of $200,000.00 and maximum of $200,000.00.</w:t>
      </w:r>
    </w:p>
    <w:p w14:paraId="46E362DB" w14:textId="77777777" w:rsidR="00A62161" w:rsidRDefault="00A62161" w:rsidP="00106AE4">
      <w:pPr>
        <w:pStyle w:val="ListParagraph"/>
        <w:numPr>
          <w:ilvl w:val="2"/>
          <w:numId w:val="37"/>
        </w:numPr>
        <w:spacing w:before="0" w:after="0"/>
      </w:pPr>
      <w:r>
        <w:t>Product type is Fresh Water.</w:t>
      </w:r>
    </w:p>
    <w:p w14:paraId="1C54518A" w14:textId="77777777" w:rsidR="00A62161" w:rsidRDefault="00A62161" w:rsidP="00106AE4">
      <w:pPr>
        <w:pStyle w:val="ListParagraph"/>
        <w:numPr>
          <w:ilvl w:val="2"/>
          <w:numId w:val="37"/>
        </w:numPr>
        <w:spacing w:before="0" w:after="0"/>
      </w:pPr>
      <w:r>
        <w:lastRenderedPageBreak/>
        <w:t>Leak cost between minimum of $0.21 and maximum of $0.25MM</w:t>
      </w:r>
    </w:p>
    <w:p w14:paraId="69C8D6C6" w14:textId="77777777" w:rsidR="00A62161" w:rsidRDefault="00A62161" w:rsidP="00106AE4">
      <w:pPr>
        <w:pStyle w:val="ListParagraph"/>
        <w:numPr>
          <w:ilvl w:val="2"/>
          <w:numId w:val="37"/>
        </w:numPr>
        <w:spacing w:before="0" w:after="0"/>
      </w:pPr>
      <w:r>
        <w:t>Leak scenario yielded 0.0 intersections with structures, with minimum of $nan and maximum of $nan in cost of structures impacted.</w:t>
      </w:r>
    </w:p>
    <w:p w14:paraId="58E45A3F" w14:textId="77777777" w:rsidR="00A62161" w:rsidRDefault="00A62161" w:rsidP="00106AE4">
      <w:pPr>
        <w:pStyle w:val="ListParagraph"/>
        <w:numPr>
          <w:ilvl w:val="2"/>
          <w:numId w:val="37"/>
        </w:numPr>
        <w:spacing w:before="0" w:after="0"/>
      </w:pPr>
      <w:r>
        <w:t>Leak product loss costs between minimum of $0.00 and maximum of $0.00</w:t>
      </w:r>
    </w:p>
    <w:p w14:paraId="4B670771" w14:textId="77777777" w:rsidR="00A62161" w:rsidRDefault="00A62161" w:rsidP="00106AE4">
      <w:pPr>
        <w:pStyle w:val="ListParagraph"/>
        <w:numPr>
          <w:ilvl w:val="2"/>
          <w:numId w:val="37"/>
        </w:numPr>
        <w:spacing w:before="0" w:after="0"/>
      </w:pPr>
      <w:r>
        <w:t>Rupture cost between minimum of $0.21 and maximum of $0.25MM</w:t>
      </w:r>
    </w:p>
    <w:p w14:paraId="4A954AC0" w14:textId="77777777" w:rsidR="00A62161" w:rsidRDefault="00A62161" w:rsidP="00106AE4">
      <w:pPr>
        <w:pStyle w:val="ListParagraph"/>
        <w:numPr>
          <w:ilvl w:val="2"/>
          <w:numId w:val="37"/>
        </w:numPr>
        <w:spacing w:before="0" w:after="0"/>
      </w:pPr>
      <w:r>
        <w:t>Rupture scenario yielded 0.0 intersections with structures, with minimum of $nan and maximum of $nan in cost of structures impacted</w:t>
      </w:r>
    </w:p>
    <w:p w14:paraId="5C617347" w14:textId="77777777" w:rsidR="00A62161" w:rsidRDefault="00A62161" w:rsidP="00106AE4">
      <w:pPr>
        <w:pStyle w:val="ListParagraph"/>
        <w:numPr>
          <w:ilvl w:val="2"/>
          <w:numId w:val="37"/>
        </w:numPr>
        <w:spacing w:before="0" w:after="0"/>
      </w:pPr>
      <w:r>
        <w:t>Rupture product loss costs between minimum of $0.00 and maximum of $0.00</w:t>
      </w:r>
    </w:p>
    <w:p w14:paraId="2190483B" w14:textId="77777777" w:rsidR="00A62161" w:rsidRDefault="00A62161" w:rsidP="00106AE4">
      <w:pPr>
        <w:pStyle w:val="ListParagraph"/>
        <w:numPr>
          <w:ilvl w:val="2"/>
          <w:numId w:val="37"/>
        </w:numPr>
        <w:spacing w:before="0" w:after="0"/>
      </w:pPr>
      <w:r>
        <w:t>Puncture cost between minimum of $0.21 and maximum of $0.25MM</w:t>
      </w:r>
    </w:p>
    <w:p w14:paraId="372FC651" w14:textId="77777777" w:rsidR="00A62161" w:rsidRDefault="00A62161" w:rsidP="00106AE4">
      <w:pPr>
        <w:pStyle w:val="ListParagraph"/>
        <w:numPr>
          <w:ilvl w:val="2"/>
          <w:numId w:val="37"/>
        </w:numPr>
        <w:spacing w:before="0" w:after="0"/>
      </w:pPr>
      <w:r>
        <w:t>Puncture scenario yielded 0.0 intersections with structures, with minimum of $nan and maximum of $nan in cost of structures impacted</w:t>
      </w:r>
    </w:p>
    <w:p w14:paraId="3ED7E4D2" w14:textId="77777777" w:rsidR="00A62161" w:rsidRDefault="00A62161" w:rsidP="00106AE4">
      <w:pPr>
        <w:pStyle w:val="ListParagraph"/>
        <w:numPr>
          <w:ilvl w:val="2"/>
          <w:numId w:val="37"/>
        </w:numPr>
        <w:spacing w:before="0" w:after="0"/>
      </w:pPr>
      <w:r>
        <w:t>Puncture Product Loss costs between minimum of $0.00 and maximum of $0.00"</w:t>
      </w:r>
    </w:p>
    <w:p w14:paraId="7B722C7E" w14:textId="77777777" w:rsidR="00A62161" w:rsidRDefault="00A62161" w:rsidP="00106AE4">
      <w:pPr>
        <w:pStyle w:val="ListParagraph"/>
        <w:numPr>
          <w:ilvl w:val="0"/>
          <w:numId w:val="37"/>
        </w:numPr>
        <w:spacing w:before="0" w:after="0"/>
      </w:pPr>
      <w:r>
        <w:t>"EMPRESS WATER LINE NPS 10</w:t>
      </w:r>
    </w:p>
    <w:p w14:paraId="6621E6AA" w14:textId="77777777" w:rsidR="00A62161" w:rsidRDefault="00A62161" w:rsidP="00106AE4">
      <w:pPr>
        <w:pStyle w:val="ListParagraph"/>
        <w:numPr>
          <w:ilvl w:val="1"/>
          <w:numId w:val="37"/>
        </w:numPr>
        <w:spacing w:before="0" w:after="0"/>
      </w:pPr>
      <w:r>
        <w:t>Total Cumulative Length (m):</w:t>
      </w:r>
      <w:r>
        <w:tab/>
        <w:t>6987.6</w:t>
      </w:r>
    </w:p>
    <w:p w14:paraId="3D9B0291"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7EBE4359" w14:textId="77777777" w:rsidR="00A62161" w:rsidRDefault="00A62161" w:rsidP="00106AE4">
      <w:pPr>
        <w:pStyle w:val="ListParagraph"/>
        <w:numPr>
          <w:ilvl w:val="2"/>
          <w:numId w:val="37"/>
        </w:numPr>
        <w:spacing w:before="0" w:after="0"/>
      </w:pPr>
      <w:r>
        <w:t>Installation date between minimum of 2000-01-01 and maximum of 2001-01-01</w:t>
      </w:r>
    </w:p>
    <w:p w14:paraId="642AA2E5" w14:textId="77777777" w:rsidR="00A62161" w:rsidRDefault="00A62161" w:rsidP="00106AE4">
      <w:pPr>
        <w:pStyle w:val="ListParagraph"/>
        <w:numPr>
          <w:ilvl w:val="2"/>
          <w:numId w:val="37"/>
        </w:numPr>
        <w:spacing w:before="0" w:after="0"/>
      </w:pPr>
      <w:r>
        <w:t>Wall thickness between minimum of 6.4 and maximum of 6.4</w:t>
      </w:r>
    </w:p>
    <w:p w14:paraId="52B804E1"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78A015D5"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30729460"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36B2F46D" w14:textId="77777777" w:rsidR="00A62161" w:rsidRDefault="00A62161" w:rsidP="00106AE4">
      <w:pPr>
        <w:pStyle w:val="ListParagraph"/>
        <w:numPr>
          <w:ilvl w:val="1"/>
          <w:numId w:val="37"/>
        </w:numPr>
        <w:spacing w:before="0" w:after="0"/>
      </w:pPr>
      <w:r>
        <w:t>Consequence of failure distributed between minimum of $0.22 and maximum of $0.28MM</w:t>
      </w:r>
    </w:p>
    <w:p w14:paraId="0A57D35E" w14:textId="77777777" w:rsidR="00A62161" w:rsidRDefault="00A62161" w:rsidP="00106AE4">
      <w:pPr>
        <w:pStyle w:val="ListParagraph"/>
        <w:numPr>
          <w:ilvl w:val="2"/>
          <w:numId w:val="37"/>
        </w:numPr>
        <w:spacing w:before="0" w:after="0"/>
      </w:pPr>
      <w:r>
        <w:t>Total length driven by Economic Loss: 6987.6 meters.</w:t>
      </w:r>
    </w:p>
    <w:p w14:paraId="6654617D" w14:textId="77777777" w:rsidR="00A62161" w:rsidRDefault="00A62161" w:rsidP="00106AE4">
      <w:pPr>
        <w:pStyle w:val="ListParagraph"/>
        <w:numPr>
          <w:ilvl w:val="1"/>
          <w:numId w:val="37"/>
        </w:numPr>
        <w:spacing w:before="0" w:after="0"/>
      </w:pPr>
      <w:r>
        <w:t>Economic Loss Cost distributed between minimum of $0.22 and maximum of $0.28MM:</w:t>
      </w:r>
    </w:p>
    <w:p w14:paraId="4E2CD5EC" w14:textId="77777777" w:rsidR="00A62161" w:rsidRDefault="00A62161" w:rsidP="00106AE4">
      <w:pPr>
        <w:pStyle w:val="ListParagraph"/>
        <w:numPr>
          <w:ilvl w:val="2"/>
          <w:numId w:val="37"/>
        </w:numPr>
        <w:spacing w:before="0" w:after="0"/>
      </w:pPr>
      <w:r>
        <w:t>Repair costs between minimum of $17,000.00 and maximum of $79,000.00.</w:t>
      </w:r>
    </w:p>
    <w:p w14:paraId="29178C96" w14:textId="77777777" w:rsidR="00A62161" w:rsidRDefault="00A62161" w:rsidP="00106AE4">
      <w:pPr>
        <w:pStyle w:val="ListParagraph"/>
        <w:numPr>
          <w:ilvl w:val="2"/>
          <w:numId w:val="37"/>
        </w:numPr>
        <w:spacing w:before="0" w:after="0"/>
      </w:pPr>
      <w:r>
        <w:t>Outage losses between minimum of $200,000.00 and maximum of $200,000.00.</w:t>
      </w:r>
    </w:p>
    <w:p w14:paraId="077925C5" w14:textId="77777777" w:rsidR="00A62161" w:rsidRDefault="00A62161" w:rsidP="00106AE4">
      <w:pPr>
        <w:pStyle w:val="ListParagraph"/>
        <w:numPr>
          <w:ilvl w:val="2"/>
          <w:numId w:val="37"/>
        </w:numPr>
        <w:spacing w:before="0" w:after="0"/>
      </w:pPr>
      <w:r>
        <w:t>Product type is Fresh Water.</w:t>
      </w:r>
    </w:p>
    <w:p w14:paraId="4DAAB0C9" w14:textId="77777777" w:rsidR="00A62161" w:rsidRDefault="00A62161" w:rsidP="00106AE4">
      <w:pPr>
        <w:pStyle w:val="ListParagraph"/>
        <w:numPr>
          <w:ilvl w:val="2"/>
          <w:numId w:val="37"/>
        </w:numPr>
        <w:spacing w:before="0" w:after="0"/>
      </w:pPr>
      <w:r>
        <w:t>Leak cost between minimum of $0.22 and maximum of $0.28MM</w:t>
      </w:r>
    </w:p>
    <w:p w14:paraId="284CEE08" w14:textId="77777777" w:rsidR="00A62161" w:rsidRDefault="00A62161" w:rsidP="00106AE4">
      <w:pPr>
        <w:pStyle w:val="ListParagraph"/>
        <w:numPr>
          <w:ilvl w:val="2"/>
          <w:numId w:val="37"/>
        </w:numPr>
        <w:spacing w:before="0" w:after="0"/>
      </w:pPr>
      <w:r>
        <w:t>Leak scenario yielded 0.0 intersections with structures, with minimum of $nan and maximum of $nan in cost of structures impacted.</w:t>
      </w:r>
    </w:p>
    <w:p w14:paraId="2A5468AC" w14:textId="77777777" w:rsidR="00A62161" w:rsidRDefault="00A62161" w:rsidP="00106AE4">
      <w:pPr>
        <w:pStyle w:val="ListParagraph"/>
        <w:numPr>
          <w:ilvl w:val="2"/>
          <w:numId w:val="37"/>
        </w:numPr>
        <w:spacing w:before="0" w:after="0"/>
      </w:pPr>
      <w:r>
        <w:t>Leak product loss costs between minimum of $0.00 and maximum of $0.00</w:t>
      </w:r>
    </w:p>
    <w:p w14:paraId="03405811" w14:textId="77777777" w:rsidR="00A62161" w:rsidRDefault="00A62161" w:rsidP="00106AE4">
      <w:pPr>
        <w:pStyle w:val="ListParagraph"/>
        <w:numPr>
          <w:ilvl w:val="2"/>
          <w:numId w:val="37"/>
        </w:numPr>
        <w:spacing w:before="0" w:after="0"/>
      </w:pPr>
      <w:r>
        <w:t>Rupture cost between minimum of $0.22 and maximum of $0.28MM</w:t>
      </w:r>
    </w:p>
    <w:p w14:paraId="567F45E3" w14:textId="77777777" w:rsidR="00A62161" w:rsidRDefault="00A62161" w:rsidP="00106AE4">
      <w:pPr>
        <w:pStyle w:val="ListParagraph"/>
        <w:numPr>
          <w:ilvl w:val="2"/>
          <w:numId w:val="37"/>
        </w:numPr>
        <w:spacing w:before="0" w:after="0"/>
      </w:pPr>
      <w:r>
        <w:t>Rupture scenario yielded 0.0 intersections with structures, with minimum of $nan and maximum of $nan in cost of structures impacted</w:t>
      </w:r>
    </w:p>
    <w:p w14:paraId="6BA8FAC5" w14:textId="77777777" w:rsidR="00A62161" w:rsidRDefault="00A62161" w:rsidP="00106AE4">
      <w:pPr>
        <w:pStyle w:val="ListParagraph"/>
        <w:numPr>
          <w:ilvl w:val="2"/>
          <w:numId w:val="37"/>
        </w:numPr>
        <w:spacing w:before="0" w:after="0"/>
      </w:pPr>
      <w:r>
        <w:t>Rupture product loss costs between minimum of $0.00 and maximum of $0.00</w:t>
      </w:r>
    </w:p>
    <w:p w14:paraId="4CA93839" w14:textId="77777777" w:rsidR="00A62161" w:rsidRDefault="00A62161" w:rsidP="00106AE4">
      <w:pPr>
        <w:pStyle w:val="ListParagraph"/>
        <w:numPr>
          <w:ilvl w:val="2"/>
          <w:numId w:val="37"/>
        </w:numPr>
        <w:spacing w:before="0" w:after="0"/>
      </w:pPr>
      <w:r>
        <w:t>Puncture cost between minimum of $0.22 and maximum of $0.28MM</w:t>
      </w:r>
    </w:p>
    <w:p w14:paraId="12DEC8D6" w14:textId="77777777" w:rsidR="00A62161" w:rsidRDefault="00A62161" w:rsidP="00106AE4">
      <w:pPr>
        <w:pStyle w:val="ListParagraph"/>
        <w:numPr>
          <w:ilvl w:val="2"/>
          <w:numId w:val="37"/>
        </w:numPr>
        <w:spacing w:before="0" w:after="0"/>
      </w:pPr>
      <w:r>
        <w:t>Puncture scenario yielded 0.0 intersections with structures, with minimum of $nan and maximum of $nan in cost of structures impacted</w:t>
      </w:r>
    </w:p>
    <w:p w14:paraId="07CB8353" w14:textId="77777777" w:rsidR="00A62161" w:rsidRDefault="00A62161" w:rsidP="00106AE4">
      <w:pPr>
        <w:pStyle w:val="ListParagraph"/>
        <w:numPr>
          <w:ilvl w:val="2"/>
          <w:numId w:val="37"/>
        </w:numPr>
        <w:spacing w:before="0" w:after="0"/>
      </w:pPr>
      <w:r>
        <w:t>Puncture Product Loss costs between minimum of $0.00 and maximum of $0.00"</w:t>
      </w:r>
    </w:p>
    <w:p w14:paraId="2579C8DE" w14:textId="77777777" w:rsidR="00A62161" w:rsidRDefault="00A62161" w:rsidP="00106AE4">
      <w:pPr>
        <w:pStyle w:val="ListParagraph"/>
        <w:numPr>
          <w:ilvl w:val="0"/>
          <w:numId w:val="37"/>
        </w:numPr>
        <w:spacing w:before="0" w:after="0"/>
      </w:pPr>
      <w:r>
        <w:t>"EMPRESS WASTE WATER DISCHARGE NPS 10</w:t>
      </w:r>
    </w:p>
    <w:p w14:paraId="4C1BAB96" w14:textId="77777777" w:rsidR="00A62161" w:rsidRDefault="00A62161" w:rsidP="00106AE4">
      <w:pPr>
        <w:pStyle w:val="ListParagraph"/>
        <w:numPr>
          <w:ilvl w:val="1"/>
          <w:numId w:val="37"/>
        </w:numPr>
        <w:spacing w:before="0" w:after="0"/>
      </w:pPr>
      <w:r>
        <w:t>Total Cumulative Length (m):</w:t>
      </w:r>
      <w:r>
        <w:tab/>
        <w:t>6957.2</w:t>
      </w:r>
    </w:p>
    <w:p w14:paraId="5C928982"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7CB22F44" w14:textId="77777777" w:rsidR="00A62161" w:rsidRDefault="00A62161" w:rsidP="00106AE4">
      <w:pPr>
        <w:pStyle w:val="ListParagraph"/>
        <w:numPr>
          <w:ilvl w:val="2"/>
          <w:numId w:val="37"/>
        </w:numPr>
        <w:spacing w:before="0" w:after="0"/>
      </w:pPr>
      <w:r>
        <w:t>Installation date between minimum of 1964-01-01 and maximum of 1964-01-01</w:t>
      </w:r>
    </w:p>
    <w:p w14:paraId="5ACC4B3F" w14:textId="77777777" w:rsidR="00A62161" w:rsidRDefault="00A62161" w:rsidP="00106AE4">
      <w:pPr>
        <w:pStyle w:val="ListParagraph"/>
        <w:numPr>
          <w:ilvl w:val="2"/>
          <w:numId w:val="37"/>
        </w:numPr>
        <w:spacing w:before="0" w:after="0"/>
      </w:pPr>
      <w:r>
        <w:t>Wall thickness between minimum of 4.78 and maximum of 4.78</w:t>
      </w:r>
    </w:p>
    <w:p w14:paraId="6A6FA05A"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57678F2F"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3AECECE5"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2E48D978" w14:textId="77777777" w:rsidR="00A62161" w:rsidRDefault="00A62161" w:rsidP="00106AE4">
      <w:pPr>
        <w:pStyle w:val="ListParagraph"/>
        <w:numPr>
          <w:ilvl w:val="1"/>
          <w:numId w:val="37"/>
        </w:numPr>
        <w:spacing w:before="0" w:after="0"/>
      </w:pPr>
      <w:r>
        <w:t>Consequence of failure distributed between minimum of $0.58 and maximum of $1.01MM</w:t>
      </w:r>
    </w:p>
    <w:p w14:paraId="3BCBA6FD" w14:textId="77777777" w:rsidR="00A62161" w:rsidRDefault="00A62161" w:rsidP="00106AE4">
      <w:pPr>
        <w:pStyle w:val="ListParagraph"/>
        <w:numPr>
          <w:ilvl w:val="1"/>
          <w:numId w:val="37"/>
        </w:numPr>
        <w:spacing w:before="0" w:after="0"/>
      </w:pPr>
      <w:r>
        <w:lastRenderedPageBreak/>
        <w:t>Total length driven by Environmental: 6957.2 meters.</w:t>
      </w:r>
    </w:p>
    <w:p w14:paraId="0ED1FBF3" w14:textId="77777777" w:rsidR="00A62161" w:rsidRDefault="00A62161" w:rsidP="00106AE4">
      <w:pPr>
        <w:pStyle w:val="ListParagraph"/>
        <w:numPr>
          <w:ilvl w:val="1"/>
          <w:numId w:val="37"/>
        </w:numPr>
        <w:spacing w:before="0" w:after="0"/>
      </w:pPr>
      <w:r>
        <w:t>Environmental Cost distributed between minimum of $0.36 and maximum of $0.74MM:</w:t>
      </w:r>
    </w:p>
    <w:p w14:paraId="28BB4A0F" w14:textId="77777777" w:rsidR="00A62161" w:rsidRDefault="00A62161" w:rsidP="00106AE4">
      <w:pPr>
        <w:pStyle w:val="ListParagraph"/>
        <w:numPr>
          <w:ilvl w:val="2"/>
          <w:numId w:val="37"/>
        </w:numPr>
        <w:spacing w:before="0" w:after="0"/>
      </w:pPr>
      <w:r>
        <w:t>Leak cost between minimum of $0.02 and maximum of $0.05MM</w:t>
      </w:r>
    </w:p>
    <w:p w14:paraId="3414DE71" w14:textId="77777777" w:rsidR="00A62161" w:rsidRDefault="00A62161" w:rsidP="00106AE4">
      <w:pPr>
        <w:pStyle w:val="ListParagraph"/>
        <w:numPr>
          <w:ilvl w:val="2"/>
          <w:numId w:val="37"/>
        </w:numPr>
        <w:spacing w:before="0" w:after="0"/>
      </w:pPr>
      <w:r>
        <w:t>Leak spill volume between a minimum of 475.94 and maximum of 752.51 gallons</w:t>
      </w:r>
    </w:p>
    <w:p w14:paraId="1FA66959" w14:textId="77777777" w:rsidR="00A62161" w:rsidRDefault="00A62161" w:rsidP="00106AE4">
      <w:pPr>
        <w:pStyle w:val="ListParagraph"/>
        <w:numPr>
          <w:ilvl w:val="2"/>
          <w:numId w:val="37"/>
        </w:numPr>
        <w:spacing w:before="0" w:after="0"/>
      </w:pPr>
      <w:r>
        <w:t>Rupture cost between minimum of $17.46 and maximum of $35.70MM</w:t>
      </w:r>
    </w:p>
    <w:p w14:paraId="4E243C12" w14:textId="77777777" w:rsidR="00A62161" w:rsidRDefault="00A62161" w:rsidP="00106AE4">
      <w:pPr>
        <w:pStyle w:val="ListParagraph"/>
        <w:numPr>
          <w:ilvl w:val="2"/>
          <w:numId w:val="37"/>
        </w:numPr>
        <w:spacing w:before="0" w:after="0"/>
      </w:pPr>
      <w:r>
        <w:t>Rupture spill volume is between a minimum of 354842.05 and maximum of 561046.79 gallons</w:t>
      </w:r>
    </w:p>
    <w:p w14:paraId="5F2155FB" w14:textId="77777777" w:rsidR="00A62161" w:rsidRDefault="00A62161" w:rsidP="00106AE4">
      <w:pPr>
        <w:pStyle w:val="ListParagraph"/>
        <w:numPr>
          <w:ilvl w:val="2"/>
          <w:numId w:val="37"/>
        </w:numPr>
        <w:spacing w:before="0" w:after="0"/>
      </w:pPr>
      <w:r>
        <w:t>Puncture cost between minimum of $0.77 and maximum of $1.57MM</w:t>
      </w:r>
    </w:p>
    <w:p w14:paraId="1CEC570D" w14:textId="77777777" w:rsidR="00A62161" w:rsidRDefault="00A62161" w:rsidP="00106AE4">
      <w:pPr>
        <w:pStyle w:val="ListParagraph"/>
        <w:numPr>
          <w:ilvl w:val="2"/>
          <w:numId w:val="37"/>
        </w:numPr>
        <w:spacing w:before="0" w:after="0"/>
      </w:pPr>
      <w:r>
        <w:t>Puncture spill volume is between a minimum of 15638.25 and maximum of 24725.91 gallons</w:t>
      </w:r>
    </w:p>
    <w:p w14:paraId="31D45189" w14:textId="77777777" w:rsidR="00A62161" w:rsidRDefault="00A62161" w:rsidP="00106AE4">
      <w:pPr>
        <w:pStyle w:val="ListParagraph"/>
        <w:numPr>
          <w:ilvl w:val="2"/>
          <w:numId w:val="37"/>
        </w:numPr>
        <w:spacing w:before="0" w:after="0"/>
      </w:pPr>
      <w:r>
        <w:t xml:space="preserve">Land use distributed as </w:t>
      </w:r>
    </w:p>
    <w:p w14:paraId="3948B702" w14:textId="77777777" w:rsidR="00A62161" w:rsidRDefault="00A62161" w:rsidP="00106AE4">
      <w:pPr>
        <w:pStyle w:val="ListParagraph"/>
        <w:numPr>
          <w:ilvl w:val="3"/>
          <w:numId w:val="37"/>
        </w:numPr>
        <w:spacing w:before="0" w:after="0"/>
      </w:pPr>
      <w:r>
        <w:t>Agricultural: 6,944.12</w:t>
      </w:r>
    </w:p>
    <w:p w14:paraId="35A19115" w14:textId="77777777" w:rsidR="00A62161" w:rsidRDefault="00A62161" w:rsidP="00106AE4">
      <w:pPr>
        <w:pStyle w:val="ListParagraph"/>
        <w:numPr>
          <w:ilvl w:val="3"/>
          <w:numId w:val="37"/>
        </w:numPr>
        <w:spacing w:before="0" w:after="0"/>
      </w:pPr>
      <w:r>
        <w:t>Water Course: 13.08</w:t>
      </w:r>
    </w:p>
    <w:p w14:paraId="1247A5CD" w14:textId="77777777" w:rsidR="00A62161" w:rsidRDefault="00A62161" w:rsidP="00106AE4">
      <w:pPr>
        <w:pStyle w:val="ListParagraph"/>
        <w:numPr>
          <w:ilvl w:val="0"/>
          <w:numId w:val="37"/>
        </w:numPr>
        <w:spacing w:before="0" w:after="0"/>
      </w:pPr>
      <w:r>
        <w:t>"SS-15 NPS 6</w:t>
      </w:r>
    </w:p>
    <w:p w14:paraId="61B074C6" w14:textId="77777777" w:rsidR="00A62161" w:rsidRDefault="00A62161" w:rsidP="00106AE4">
      <w:pPr>
        <w:pStyle w:val="ListParagraph"/>
        <w:numPr>
          <w:ilvl w:val="1"/>
          <w:numId w:val="37"/>
        </w:numPr>
        <w:spacing w:before="0" w:after="0"/>
      </w:pPr>
      <w:r>
        <w:t>Total Cumulative Length (m):</w:t>
      </w:r>
      <w:r>
        <w:tab/>
        <w:t>5229.36</w:t>
      </w:r>
    </w:p>
    <w:p w14:paraId="497CBED3"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51B177E6" w14:textId="77777777" w:rsidR="00A62161" w:rsidRDefault="00A62161" w:rsidP="00106AE4">
      <w:pPr>
        <w:pStyle w:val="ListParagraph"/>
        <w:numPr>
          <w:ilvl w:val="2"/>
          <w:numId w:val="37"/>
        </w:numPr>
        <w:spacing w:before="0" w:after="0"/>
      </w:pPr>
      <w:r>
        <w:t>Installation date between minimum of 1955-01-01 and maximum of 1955-01-01</w:t>
      </w:r>
    </w:p>
    <w:p w14:paraId="205184D4" w14:textId="77777777" w:rsidR="00A62161" w:rsidRDefault="00A62161" w:rsidP="00106AE4">
      <w:pPr>
        <w:pStyle w:val="ListParagraph"/>
        <w:numPr>
          <w:ilvl w:val="2"/>
          <w:numId w:val="37"/>
        </w:numPr>
        <w:spacing w:before="0" w:after="0"/>
      </w:pPr>
      <w:r>
        <w:t>Wall thickness between minimum of 5.16 and maximum of 7.11</w:t>
      </w:r>
    </w:p>
    <w:p w14:paraId="72617D6C"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21159238"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53973D18"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6C0F97E2" w14:textId="77777777" w:rsidR="00A62161" w:rsidRDefault="00A62161" w:rsidP="00106AE4">
      <w:pPr>
        <w:pStyle w:val="ListParagraph"/>
        <w:numPr>
          <w:ilvl w:val="1"/>
          <w:numId w:val="37"/>
        </w:numPr>
        <w:spacing w:before="0" w:after="0"/>
      </w:pPr>
      <w:r>
        <w:t>Consequence of failure distributed between minimum of $1.63 and maximum of $1.83MM</w:t>
      </w:r>
    </w:p>
    <w:p w14:paraId="2D42B4F6" w14:textId="77777777" w:rsidR="00A62161" w:rsidRDefault="00A62161" w:rsidP="00106AE4">
      <w:pPr>
        <w:pStyle w:val="ListParagraph"/>
        <w:numPr>
          <w:ilvl w:val="1"/>
          <w:numId w:val="37"/>
        </w:numPr>
        <w:spacing w:before="0" w:after="0"/>
      </w:pPr>
      <w:r>
        <w:t>Total length driven by Environmental: 5229.36 meters.</w:t>
      </w:r>
    </w:p>
    <w:p w14:paraId="7324FE95" w14:textId="77777777" w:rsidR="00A62161" w:rsidRDefault="00A62161" w:rsidP="00106AE4">
      <w:pPr>
        <w:pStyle w:val="ListParagraph"/>
        <w:numPr>
          <w:ilvl w:val="1"/>
          <w:numId w:val="37"/>
        </w:numPr>
        <w:spacing w:before="0" w:after="0"/>
      </w:pPr>
      <w:r>
        <w:t>Environmental Cost distributed between minimum of $1.39 and maximum of $1.59MM:</w:t>
      </w:r>
    </w:p>
    <w:p w14:paraId="6D478353" w14:textId="77777777" w:rsidR="00A62161" w:rsidRDefault="00A62161" w:rsidP="00106AE4">
      <w:pPr>
        <w:pStyle w:val="ListParagraph"/>
        <w:numPr>
          <w:ilvl w:val="2"/>
          <w:numId w:val="37"/>
        </w:numPr>
        <w:spacing w:before="0" w:after="0"/>
      </w:pPr>
      <w:r>
        <w:t>Leak cost between minimum of $0.20 and maximum of $0.21MM</w:t>
      </w:r>
    </w:p>
    <w:p w14:paraId="6B860840" w14:textId="77777777" w:rsidR="00A62161" w:rsidRDefault="00A62161" w:rsidP="00106AE4">
      <w:pPr>
        <w:pStyle w:val="ListParagraph"/>
        <w:numPr>
          <w:ilvl w:val="2"/>
          <w:numId w:val="37"/>
        </w:numPr>
        <w:spacing w:before="0" w:after="0"/>
      </w:pPr>
      <w:r>
        <w:t>Leak spill volume between a minimum of 1853.91 and maximum of 1962.4 gallons</w:t>
      </w:r>
    </w:p>
    <w:p w14:paraId="0FF77E42" w14:textId="77777777" w:rsidR="00A62161" w:rsidRDefault="00A62161" w:rsidP="00106AE4">
      <w:pPr>
        <w:pStyle w:val="ListParagraph"/>
        <w:numPr>
          <w:ilvl w:val="2"/>
          <w:numId w:val="37"/>
        </w:numPr>
        <w:spacing w:before="0" w:after="0"/>
      </w:pPr>
      <w:r>
        <w:t>Rupture cost between minimum of $55.64 and maximum of $58.90MM</w:t>
      </w:r>
    </w:p>
    <w:p w14:paraId="24B358F5" w14:textId="77777777" w:rsidR="00A62161" w:rsidRDefault="00A62161" w:rsidP="00106AE4">
      <w:pPr>
        <w:pStyle w:val="ListParagraph"/>
        <w:numPr>
          <w:ilvl w:val="2"/>
          <w:numId w:val="37"/>
        </w:numPr>
        <w:spacing w:before="0" w:after="0"/>
      </w:pPr>
      <w:r>
        <w:t>Rupture spill volume is between a minimum of 524962.0 and maximum of 555682.93 gallons</w:t>
      </w:r>
    </w:p>
    <w:p w14:paraId="0F688493" w14:textId="77777777" w:rsidR="00A62161" w:rsidRDefault="00A62161" w:rsidP="00106AE4">
      <w:pPr>
        <w:pStyle w:val="ListParagraph"/>
        <w:numPr>
          <w:ilvl w:val="2"/>
          <w:numId w:val="37"/>
        </w:numPr>
        <w:spacing w:before="0" w:after="0"/>
      </w:pPr>
      <w:r>
        <w:t>Puncture cost between minimum of $6.46 and maximum of $6.83MM</w:t>
      </w:r>
    </w:p>
    <w:p w14:paraId="37B2BF83" w14:textId="77777777" w:rsidR="00A62161" w:rsidRDefault="00A62161" w:rsidP="00106AE4">
      <w:pPr>
        <w:pStyle w:val="ListParagraph"/>
        <w:numPr>
          <w:ilvl w:val="2"/>
          <w:numId w:val="37"/>
        </w:numPr>
        <w:spacing w:before="0" w:after="0"/>
      </w:pPr>
      <w:r>
        <w:t>Puncture spill volume is between a minimum of 60915.28 and maximum of 64480.05 gallons</w:t>
      </w:r>
    </w:p>
    <w:p w14:paraId="5F69E2B3" w14:textId="77777777" w:rsidR="00A62161" w:rsidRDefault="00A62161" w:rsidP="00106AE4">
      <w:pPr>
        <w:pStyle w:val="ListParagraph"/>
        <w:numPr>
          <w:ilvl w:val="2"/>
          <w:numId w:val="37"/>
        </w:numPr>
        <w:spacing w:before="0" w:after="0"/>
      </w:pPr>
      <w:r>
        <w:t xml:space="preserve">Land use distributed as </w:t>
      </w:r>
    </w:p>
    <w:p w14:paraId="7C2ACC42" w14:textId="77777777" w:rsidR="00A62161" w:rsidRDefault="00A62161" w:rsidP="00106AE4">
      <w:pPr>
        <w:pStyle w:val="ListParagraph"/>
        <w:numPr>
          <w:ilvl w:val="3"/>
          <w:numId w:val="37"/>
        </w:numPr>
        <w:spacing w:before="0" w:after="0"/>
      </w:pPr>
      <w:r>
        <w:t>Agricultural: 5,229.36</w:t>
      </w:r>
    </w:p>
    <w:p w14:paraId="10EAFB03" w14:textId="77777777" w:rsidR="00A62161" w:rsidRDefault="00A62161" w:rsidP="00106AE4">
      <w:pPr>
        <w:pStyle w:val="ListParagraph"/>
        <w:numPr>
          <w:ilvl w:val="0"/>
          <w:numId w:val="37"/>
        </w:numPr>
        <w:spacing w:before="0" w:after="0"/>
      </w:pPr>
      <w:r>
        <w:t>"C3 FROM ESSO NPS 6</w:t>
      </w:r>
    </w:p>
    <w:p w14:paraId="21AC5F75" w14:textId="77777777" w:rsidR="00A62161" w:rsidRDefault="00A62161" w:rsidP="00106AE4">
      <w:pPr>
        <w:pStyle w:val="ListParagraph"/>
        <w:numPr>
          <w:ilvl w:val="1"/>
          <w:numId w:val="37"/>
        </w:numPr>
        <w:spacing w:before="0" w:after="0"/>
      </w:pPr>
      <w:r>
        <w:t>Total Cumulative Length (m):</w:t>
      </w:r>
      <w:r>
        <w:tab/>
        <w:t>4075.15</w:t>
      </w:r>
    </w:p>
    <w:p w14:paraId="6CD6DC46"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09CD624B" w14:textId="77777777" w:rsidR="00A62161" w:rsidRDefault="00A62161" w:rsidP="00106AE4">
      <w:pPr>
        <w:pStyle w:val="ListParagraph"/>
        <w:numPr>
          <w:ilvl w:val="2"/>
          <w:numId w:val="37"/>
        </w:numPr>
        <w:spacing w:before="0" w:after="0"/>
      </w:pPr>
      <w:r>
        <w:t>Installation date between minimum of 1969-01-01 and maximum of 1969-01-01</w:t>
      </w:r>
    </w:p>
    <w:p w14:paraId="27408A46" w14:textId="77777777" w:rsidR="00A62161" w:rsidRDefault="00A62161" w:rsidP="00106AE4">
      <w:pPr>
        <w:pStyle w:val="ListParagraph"/>
        <w:numPr>
          <w:ilvl w:val="2"/>
          <w:numId w:val="37"/>
        </w:numPr>
        <w:spacing w:before="0" w:after="0"/>
      </w:pPr>
      <w:r>
        <w:t>Wall thickness between minimum of 4.8 and maximum of 7.1</w:t>
      </w:r>
    </w:p>
    <w:p w14:paraId="72056DA7"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554C91C8"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75819812"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07B3D265" w14:textId="77777777" w:rsidR="00A62161" w:rsidRDefault="00A62161" w:rsidP="00106AE4">
      <w:pPr>
        <w:pStyle w:val="ListParagraph"/>
        <w:numPr>
          <w:ilvl w:val="1"/>
          <w:numId w:val="37"/>
        </w:numPr>
        <w:spacing w:before="0" w:after="0"/>
      </w:pPr>
      <w:r>
        <w:t>Consequence of failure distributed between minimum of $0.28 and maximum of $15.29MM</w:t>
      </w:r>
    </w:p>
    <w:p w14:paraId="189B16E1" w14:textId="77777777" w:rsidR="00A62161" w:rsidRDefault="00A62161" w:rsidP="00106AE4">
      <w:pPr>
        <w:pStyle w:val="ListParagraph"/>
        <w:numPr>
          <w:ilvl w:val="1"/>
          <w:numId w:val="37"/>
        </w:numPr>
        <w:spacing w:before="0" w:after="0"/>
      </w:pPr>
      <w:r>
        <w:t>Total length driven by Safety: 463.09 meters.</w:t>
      </w:r>
    </w:p>
    <w:p w14:paraId="10C97355" w14:textId="77777777" w:rsidR="00A62161" w:rsidRDefault="00A62161" w:rsidP="00106AE4">
      <w:pPr>
        <w:pStyle w:val="ListParagraph"/>
        <w:numPr>
          <w:ilvl w:val="1"/>
          <w:numId w:val="37"/>
        </w:numPr>
        <w:spacing w:before="0" w:after="0"/>
      </w:pPr>
      <w:r>
        <w:t>Safety Cost distributed between minimum of $0.00 and maximum of $14.71MM:</w:t>
      </w:r>
    </w:p>
    <w:p w14:paraId="1B5A4332" w14:textId="77777777" w:rsidR="00A62161" w:rsidRDefault="00A62161" w:rsidP="00106AE4">
      <w:pPr>
        <w:pStyle w:val="ListParagraph"/>
        <w:numPr>
          <w:ilvl w:val="2"/>
          <w:numId w:val="37"/>
        </w:numPr>
        <w:spacing w:before="0" w:after="0"/>
      </w:pPr>
      <w:r>
        <w:t>Leak cost between minimum of $0.00 and maximum of $12.11MM</w:t>
      </w:r>
    </w:p>
    <w:p w14:paraId="70D09B4B" w14:textId="77777777" w:rsidR="00A62161" w:rsidRDefault="00A62161" w:rsidP="00106AE4">
      <w:pPr>
        <w:pStyle w:val="ListParagraph"/>
        <w:numPr>
          <w:ilvl w:val="2"/>
          <w:numId w:val="37"/>
        </w:numPr>
        <w:spacing w:before="0" w:after="0"/>
      </w:pPr>
      <w:r>
        <w:lastRenderedPageBreak/>
        <w:t>Leak scenario yielded 15.0 intersections with structures, with minimum of 0.0 and maximum of 1.26 of population impacted.</w:t>
      </w:r>
    </w:p>
    <w:p w14:paraId="0DE28D0D" w14:textId="77777777" w:rsidR="00A62161" w:rsidRDefault="00A62161" w:rsidP="00106AE4">
      <w:pPr>
        <w:pStyle w:val="ListParagraph"/>
        <w:numPr>
          <w:ilvl w:val="2"/>
          <w:numId w:val="37"/>
        </w:numPr>
        <w:spacing w:before="0" w:after="0"/>
      </w:pPr>
      <w:r>
        <w:t>Leak hazard radius distributed between minimum of 9.02 and maximum of 9.02 meters.</w:t>
      </w:r>
    </w:p>
    <w:p w14:paraId="4749E87D" w14:textId="77777777" w:rsidR="00A62161" w:rsidRDefault="00A62161" w:rsidP="00106AE4">
      <w:pPr>
        <w:pStyle w:val="ListParagraph"/>
        <w:numPr>
          <w:ilvl w:val="2"/>
          <w:numId w:val="37"/>
        </w:numPr>
        <w:spacing w:before="0" w:after="0"/>
      </w:pPr>
      <w:r>
        <w:t>Rupture cost between minimum of $0.00 and maximum of $398.23MM</w:t>
      </w:r>
    </w:p>
    <w:p w14:paraId="7968E929" w14:textId="77777777" w:rsidR="00A62161" w:rsidRDefault="00A62161" w:rsidP="00106AE4">
      <w:pPr>
        <w:pStyle w:val="ListParagraph"/>
        <w:numPr>
          <w:ilvl w:val="2"/>
          <w:numId w:val="37"/>
        </w:numPr>
        <w:spacing w:before="0" w:after="0"/>
      </w:pPr>
      <w:r>
        <w:t>Rupture scenario yielded 18.0 intersections with structures, with minimum of 0.0 and maximum of 41.48 of population impacted</w:t>
      </w:r>
    </w:p>
    <w:p w14:paraId="48C5BD5C" w14:textId="77777777" w:rsidR="00A62161" w:rsidRDefault="00A62161" w:rsidP="00106AE4">
      <w:pPr>
        <w:pStyle w:val="ListParagraph"/>
        <w:numPr>
          <w:ilvl w:val="2"/>
          <w:numId w:val="37"/>
        </w:numPr>
        <w:spacing w:before="0" w:after="0"/>
      </w:pPr>
      <w:r>
        <w:t>Rupture hazard radius distributed between minimum of 91.99 and maximum of 91.99 meters.</w:t>
      </w:r>
    </w:p>
    <w:p w14:paraId="64FE48D0" w14:textId="77777777" w:rsidR="00A62161" w:rsidRDefault="00A62161" w:rsidP="00106AE4">
      <w:pPr>
        <w:pStyle w:val="ListParagraph"/>
        <w:numPr>
          <w:ilvl w:val="2"/>
          <w:numId w:val="37"/>
        </w:numPr>
        <w:spacing w:before="0" w:after="0"/>
      </w:pPr>
      <w:r>
        <w:t>Puncture cost between minimum of $0.00 and maximum of $12.11MM</w:t>
      </w:r>
    </w:p>
    <w:p w14:paraId="0A3C3DF7" w14:textId="77777777" w:rsidR="00A62161" w:rsidRDefault="00A62161" w:rsidP="00106AE4">
      <w:pPr>
        <w:pStyle w:val="ListParagraph"/>
        <w:numPr>
          <w:ilvl w:val="2"/>
          <w:numId w:val="37"/>
        </w:numPr>
        <w:spacing w:before="0" w:after="0"/>
      </w:pPr>
      <w:r>
        <w:t>Puncture scenario yielded 20.0 intersections with structures, with minimum of 0.0 and maximum of 1.26 of population impacted</w:t>
      </w:r>
    </w:p>
    <w:p w14:paraId="4421DD82" w14:textId="77777777" w:rsidR="00A62161" w:rsidRDefault="00A62161" w:rsidP="00106AE4">
      <w:pPr>
        <w:pStyle w:val="ListParagraph"/>
        <w:numPr>
          <w:ilvl w:val="2"/>
          <w:numId w:val="37"/>
        </w:numPr>
        <w:spacing w:before="0" w:after="0"/>
      </w:pPr>
      <w:r>
        <w:t>Puncture hazard radius distributed between minimum of 28.89 and maximum of 28.89 meters.</w:t>
      </w:r>
    </w:p>
    <w:p w14:paraId="623BA794" w14:textId="77777777" w:rsidR="00A62161" w:rsidRDefault="00A62161" w:rsidP="00106AE4">
      <w:pPr>
        <w:pStyle w:val="ListParagraph"/>
        <w:numPr>
          <w:ilvl w:val="2"/>
          <w:numId w:val="37"/>
        </w:numPr>
        <w:spacing w:before="0" w:after="0"/>
      </w:pPr>
      <w:r>
        <w:t>Product type is HVP Product.</w:t>
      </w:r>
    </w:p>
    <w:p w14:paraId="2598D36D" w14:textId="77777777" w:rsidR="00A62161" w:rsidRDefault="00A62161" w:rsidP="00106AE4">
      <w:pPr>
        <w:pStyle w:val="ListParagraph"/>
        <w:numPr>
          <w:ilvl w:val="2"/>
          <w:numId w:val="37"/>
        </w:numPr>
        <w:spacing w:before="0" w:after="0"/>
      </w:pPr>
      <w:r>
        <w:t>Class area location is/are 1.0, 2.0.</w:t>
      </w:r>
    </w:p>
    <w:p w14:paraId="72F3BD55" w14:textId="77777777" w:rsidR="00A62161" w:rsidRDefault="00A62161" w:rsidP="00106AE4">
      <w:pPr>
        <w:pStyle w:val="ListParagraph"/>
        <w:numPr>
          <w:ilvl w:val="1"/>
          <w:numId w:val="37"/>
        </w:numPr>
        <w:spacing w:before="0" w:after="0"/>
      </w:pPr>
      <w:r>
        <w:t>Total length driven by Economic Loss: 3612.06 meters.</w:t>
      </w:r>
    </w:p>
    <w:p w14:paraId="0BB363B0" w14:textId="77777777" w:rsidR="00A62161" w:rsidRDefault="00A62161" w:rsidP="00106AE4">
      <w:pPr>
        <w:pStyle w:val="ListParagraph"/>
        <w:numPr>
          <w:ilvl w:val="1"/>
          <w:numId w:val="37"/>
        </w:numPr>
        <w:spacing w:before="0" w:after="0"/>
      </w:pPr>
      <w:r>
        <w:t>Economic Loss Cost distributed between minimum of $0.28 and maximum of $0.58MM:</w:t>
      </w:r>
    </w:p>
    <w:p w14:paraId="7C040983" w14:textId="77777777" w:rsidR="00A62161" w:rsidRDefault="00A62161" w:rsidP="00106AE4">
      <w:pPr>
        <w:pStyle w:val="ListParagraph"/>
        <w:numPr>
          <w:ilvl w:val="2"/>
          <w:numId w:val="37"/>
        </w:numPr>
        <w:spacing w:before="0" w:after="0"/>
      </w:pPr>
      <w:r>
        <w:t>Repair costs between minimum of $11,500.00 and maximum of $40,000.00.</w:t>
      </w:r>
    </w:p>
    <w:p w14:paraId="41EDD7BB" w14:textId="77777777" w:rsidR="00A62161" w:rsidRDefault="00A62161" w:rsidP="00106AE4">
      <w:pPr>
        <w:pStyle w:val="ListParagraph"/>
        <w:numPr>
          <w:ilvl w:val="2"/>
          <w:numId w:val="37"/>
        </w:numPr>
        <w:spacing w:before="0" w:after="0"/>
      </w:pPr>
      <w:r>
        <w:t>Outage losses between minimum of $200,000.00 and maximum of $200,000.00.</w:t>
      </w:r>
    </w:p>
    <w:p w14:paraId="5C7A0590" w14:textId="77777777" w:rsidR="00A62161" w:rsidRDefault="00A62161" w:rsidP="00106AE4">
      <w:pPr>
        <w:pStyle w:val="ListParagraph"/>
        <w:numPr>
          <w:ilvl w:val="2"/>
          <w:numId w:val="37"/>
        </w:numPr>
        <w:spacing w:before="0" w:after="0"/>
      </w:pPr>
      <w:r>
        <w:t>Product type is HVP Product.</w:t>
      </w:r>
    </w:p>
    <w:p w14:paraId="50343CFA" w14:textId="77777777" w:rsidR="00A62161" w:rsidRDefault="00A62161" w:rsidP="00106AE4">
      <w:pPr>
        <w:pStyle w:val="ListParagraph"/>
        <w:numPr>
          <w:ilvl w:val="2"/>
          <w:numId w:val="37"/>
        </w:numPr>
        <w:spacing w:before="0" w:after="0"/>
      </w:pPr>
      <w:r>
        <w:t>Leak cost between minimum of $0.24 and maximum of $0.50MM</w:t>
      </w:r>
    </w:p>
    <w:p w14:paraId="7F143096" w14:textId="77777777" w:rsidR="00A62161" w:rsidRDefault="00A62161" w:rsidP="00106AE4">
      <w:pPr>
        <w:pStyle w:val="ListParagraph"/>
        <w:numPr>
          <w:ilvl w:val="2"/>
          <w:numId w:val="37"/>
        </w:numPr>
        <w:spacing w:before="0" w:after="0"/>
      </w:pPr>
      <w:r>
        <w:t>Leak scenario yielded 15.0 intersections with structures, with minimum of $25,000.00 and maximum of $268,825.00 in cost of structures impacted.</w:t>
      </w:r>
    </w:p>
    <w:p w14:paraId="4498EEAA" w14:textId="77777777" w:rsidR="00A62161" w:rsidRDefault="00A62161" w:rsidP="00106AE4">
      <w:pPr>
        <w:pStyle w:val="ListParagraph"/>
        <w:numPr>
          <w:ilvl w:val="2"/>
          <w:numId w:val="37"/>
        </w:numPr>
        <w:spacing w:before="0" w:after="0"/>
      </w:pPr>
      <w:r>
        <w:t>Leak product loss costs between minimum of $24,336.15 and maximum of $24,336.15</w:t>
      </w:r>
    </w:p>
    <w:p w14:paraId="3A08D97B" w14:textId="77777777" w:rsidR="00A62161" w:rsidRDefault="00A62161" w:rsidP="00106AE4">
      <w:pPr>
        <w:pStyle w:val="ListParagraph"/>
        <w:numPr>
          <w:ilvl w:val="2"/>
          <w:numId w:val="37"/>
        </w:numPr>
        <w:spacing w:before="0" w:after="0"/>
      </w:pPr>
      <w:r>
        <w:t>Rupture cost between minimum of $7.10 and maximum of $11.97MM</w:t>
      </w:r>
    </w:p>
    <w:p w14:paraId="008C28D7" w14:textId="77777777" w:rsidR="00A62161" w:rsidRDefault="00A62161" w:rsidP="00106AE4">
      <w:pPr>
        <w:pStyle w:val="ListParagraph"/>
        <w:numPr>
          <w:ilvl w:val="2"/>
          <w:numId w:val="37"/>
        </w:numPr>
        <w:spacing w:before="0" w:after="0"/>
      </w:pPr>
      <w:r>
        <w:t>Rupture scenario yielded 18.0 intersections with structures, with minimum of $25,000.00 and maximum of $4,871,372.00 in cost of structures impacted</w:t>
      </w:r>
    </w:p>
    <w:p w14:paraId="1C077BD3" w14:textId="77777777" w:rsidR="00A62161" w:rsidRDefault="00A62161" w:rsidP="00106AE4">
      <w:pPr>
        <w:pStyle w:val="ListParagraph"/>
        <w:numPr>
          <w:ilvl w:val="2"/>
          <w:numId w:val="37"/>
        </w:numPr>
        <w:spacing w:before="0" w:after="0"/>
      </w:pPr>
      <w:r>
        <w:t>Rupture product loss costs between minimum of $6,891,140.89 and maximum of $6,891,140.89</w:t>
      </w:r>
    </w:p>
    <w:p w14:paraId="66261E93" w14:textId="77777777" w:rsidR="00A62161" w:rsidRDefault="00A62161" w:rsidP="00106AE4">
      <w:pPr>
        <w:pStyle w:val="ListParagraph"/>
        <w:numPr>
          <w:ilvl w:val="2"/>
          <w:numId w:val="37"/>
        </w:numPr>
        <w:spacing w:before="0" w:after="0"/>
      </w:pPr>
      <w:r>
        <w:t>Puncture cost between minimum of $1.01 and maximum of $1.28MM</w:t>
      </w:r>
    </w:p>
    <w:p w14:paraId="5F6FD956" w14:textId="77777777" w:rsidR="00A62161" w:rsidRDefault="00A62161" w:rsidP="00106AE4">
      <w:pPr>
        <w:pStyle w:val="ListParagraph"/>
        <w:numPr>
          <w:ilvl w:val="2"/>
          <w:numId w:val="37"/>
        </w:numPr>
        <w:spacing w:before="0" w:after="0"/>
      </w:pPr>
      <w:r>
        <w:t>Puncture scenario yielded 20.0 intersections with structures, with minimum of $25,000.00 and maximum of $268,825.00 in cost of structures impacted</w:t>
      </w:r>
    </w:p>
    <w:p w14:paraId="60F19800" w14:textId="77777777" w:rsidR="00A62161" w:rsidRDefault="00A62161" w:rsidP="00106AE4">
      <w:pPr>
        <w:pStyle w:val="ListParagraph"/>
        <w:numPr>
          <w:ilvl w:val="2"/>
          <w:numId w:val="37"/>
        </w:numPr>
        <w:spacing w:before="0" w:after="0"/>
      </w:pPr>
      <w:r>
        <w:t>Puncture Product Loss costs between minimum of $799,630.73 and maximum of $799,630.73"</w:t>
      </w:r>
    </w:p>
    <w:p w14:paraId="2F611716" w14:textId="77777777" w:rsidR="00A62161" w:rsidRDefault="00A62161" w:rsidP="00106AE4">
      <w:pPr>
        <w:pStyle w:val="ListParagraph"/>
        <w:numPr>
          <w:ilvl w:val="0"/>
          <w:numId w:val="37"/>
        </w:numPr>
        <w:spacing w:before="0" w:after="0"/>
      </w:pPr>
      <w:r>
        <w:t>"RICHARDSON GAS LINE NPS 3</w:t>
      </w:r>
    </w:p>
    <w:p w14:paraId="3ABF6DBA" w14:textId="77777777" w:rsidR="00A62161" w:rsidRDefault="00A62161" w:rsidP="00106AE4">
      <w:pPr>
        <w:pStyle w:val="ListParagraph"/>
        <w:numPr>
          <w:ilvl w:val="1"/>
          <w:numId w:val="37"/>
        </w:numPr>
        <w:spacing w:before="0" w:after="0"/>
      </w:pPr>
      <w:r>
        <w:t>Total Cumulative Length (m):</w:t>
      </w:r>
      <w:r>
        <w:tab/>
        <w:t>3703.21</w:t>
      </w:r>
    </w:p>
    <w:p w14:paraId="5CE13E07"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48157AFE" w14:textId="77777777" w:rsidR="00A62161" w:rsidRDefault="00A62161" w:rsidP="00106AE4">
      <w:pPr>
        <w:pStyle w:val="ListParagraph"/>
        <w:numPr>
          <w:ilvl w:val="2"/>
          <w:numId w:val="37"/>
        </w:numPr>
        <w:spacing w:before="0" w:after="0"/>
      </w:pPr>
      <w:r>
        <w:t>Installation date between minimum of 1965-01-01 and maximum of 1965-01-01</w:t>
      </w:r>
    </w:p>
    <w:p w14:paraId="7B1C440D" w14:textId="77777777" w:rsidR="00A62161" w:rsidRDefault="00A62161" w:rsidP="00106AE4">
      <w:pPr>
        <w:pStyle w:val="ListParagraph"/>
        <w:numPr>
          <w:ilvl w:val="2"/>
          <w:numId w:val="37"/>
        </w:numPr>
        <w:spacing w:before="0" w:after="0"/>
      </w:pPr>
      <w:r>
        <w:t>Wall thickness between minimum of 3.18 and maximum of 3.18</w:t>
      </w:r>
    </w:p>
    <w:p w14:paraId="066BA881"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6B2C010D"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123145AA"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074A3AA4" w14:textId="77777777" w:rsidR="00A62161" w:rsidRDefault="00A62161" w:rsidP="00106AE4">
      <w:pPr>
        <w:pStyle w:val="ListParagraph"/>
        <w:numPr>
          <w:ilvl w:val="1"/>
          <w:numId w:val="37"/>
        </w:numPr>
        <w:spacing w:before="0" w:after="0"/>
      </w:pPr>
      <w:r>
        <w:t>Consequence of failure distributed between minimum of $0.22 and maximum of $0.24MM</w:t>
      </w:r>
    </w:p>
    <w:p w14:paraId="45B85BAD" w14:textId="77777777" w:rsidR="00A62161" w:rsidRDefault="00A62161" w:rsidP="00106AE4">
      <w:pPr>
        <w:pStyle w:val="ListParagraph"/>
        <w:numPr>
          <w:ilvl w:val="2"/>
          <w:numId w:val="37"/>
        </w:numPr>
        <w:spacing w:before="0" w:after="0"/>
      </w:pPr>
      <w:r>
        <w:t>Total length driven by Economic Loss: 3703.21 meters.</w:t>
      </w:r>
    </w:p>
    <w:p w14:paraId="4CA1DB3B" w14:textId="77777777" w:rsidR="00A62161" w:rsidRDefault="00A62161" w:rsidP="00106AE4">
      <w:pPr>
        <w:pStyle w:val="ListParagraph"/>
        <w:numPr>
          <w:ilvl w:val="1"/>
          <w:numId w:val="37"/>
        </w:numPr>
        <w:spacing w:before="0" w:after="0"/>
      </w:pPr>
      <w:r>
        <w:t>Economic Loss Cost distributed between minimum of $0.22 and maximum of $0.24MM:</w:t>
      </w:r>
    </w:p>
    <w:p w14:paraId="78644909" w14:textId="77777777" w:rsidR="00A62161" w:rsidRDefault="00A62161" w:rsidP="00106AE4">
      <w:pPr>
        <w:pStyle w:val="ListParagraph"/>
        <w:numPr>
          <w:ilvl w:val="2"/>
          <w:numId w:val="37"/>
        </w:numPr>
        <w:spacing w:before="0" w:after="0"/>
      </w:pPr>
      <w:r>
        <w:t>Repair costs between minimum of $6,000.00 and maximum of $21,000.00.</w:t>
      </w:r>
    </w:p>
    <w:p w14:paraId="3A52DFF9" w14:textId="77777777" w:rsidR="00A62161" w:rsidRDefault="00A62161" w:rsidP="00106AE4">
      <w:pPr>
        <w:pStyle w:val="ListParagraph"/>
        <w:numPr>
          <w:ilvl w:val="2"/>
          <w:numId w:val="37"/>
        </w:numPr>
        <w:spacing w:before="0" w:after="0"/>
      </w:pPr>
      <w:r>
        <w:lastRenderedPageBreak/>
        <w:t>Outage losses between minimum of $200,000.00 and maximum of $200,000.00.</w:t>
      </w:r>
    </w:p>
    <w:p w14:paraId="1867171F" w14:textId="77777777" w:rsidR="00A62161" w:rsidRDefault="00A62161" w:rsidP="00106AE4">
      <w:pPr>
        <w:pStyle w:val="ListParagraph"/>
        <w:numPr>
          <w:ilvl w:val="2"/>
          <w:numId w:val="37"/>
        </w:numPr>
        <w:spacing w:before="0" w:after="0"/>
      </w:pPr>
      <w:r>
        <w:t>Product type is NGL.</w:t>
      </w:r>
    </w:p>
    <w:p w14:paraId="45EEB490" w14:textId="77777777" w:rsidR="00A62161" w:rsidRDefault="00A62161" w:rsidP="00106AE4">
      <w:pPr>
        <w:pStyle w:val="ListParagraph"/>
        <w:numPr>
          <w:ilvl w:val="2"/>
          <w:numId w:val="37"/>
        </w:numPr>
        <w:spacing w:before="0" w:after="0"/>
      </w:pPr>
      <w:r>
        <w:t>Leak cost between minimum of $0.21 and maximum of $0.23MM</w:t>
      </w:r>
    </w:p>
    <w:p w14:paraId="7191C9E8" w14:textId="77777777" w:rsidR="00A62161" w:rsidRDefault="00A62161" w:rsidP="00106AE4">
      <w:pPr>
        <w:pStyle w:val="ListParagraph"/>
        <w:numPr>
          <w:ilvl w:val="2"/>
          <w:numId w:val="37"/>
        </w:numPr>
        <w:spacing w:before="0" w:after="0"/>
      </w:pPr>
      <w:r>
        <w:t>Leak scenario yielded 1.0 intersections with structures, with minimum of $25,000.00 and maximum of $25,000.00 in cost of structures impacted.</w:t>
      </w:r>
    </w:p>
    <w:p w14:paraId="00FBC212" w14:textId="77777777" w:rsidR="00A62161" w:rsidRDefault="00A62161" w:rsidP="00106AE4">
      <w:pPr>
        <w:pStyle w:val="ListParagraph"/>
        <w:numPr>
          <w:ilvl w:val="2"/>
          <w:numId w:val="37"/>
        </w:numPr>
        <w:spacing w:before="0" w:after="0"/>
      </w:pPr>
      <w:r>
        <w:t>Leak product loss costs between minimum of $3,382.92 and maximum of $3,382.92</w:t>
      </w:r>
    </w:p>
    <w:p w14:paraId="5550D885" w14:textId="77777777" w:rsidR="00A62161" w:rsidRDefault="00A62161" w:rsidP="00106AE4">
      <w:pPr>
        <w:pStyle w:val="ListParagraph"/>
        <w:numPr>
          <w:ilvl w:val="2"/>
          <w:numId w:val="37"/>
        </w:numPr>
        <w:spacing w:before="0" w:after="0"/>
      </w:pPr>
      <w:r>
        <w:t>Rupture cost between minimum of $0.47 and maximum of $0.51MM</w:t>
      </w:r>
    </w:p>
    <w:p w14:paraId="198F5810" w14:textId="77777777" w:rsidR="00A62161" w:rsidRDefault="00A62161" w:rsidP="00106AE4">
      <w:pPr>
        <w:pStyle w:val="ListParagraph"/>
        <w:numPr>
          <w:ilvl w:val="2"/>
          <w:numId w:val="37"/>
        </w:numPr>
        <w:spacing w:before="0" w:after="0"/>
      </w:pPr>
      <w:r>
        <w:t>Rupture scenario yielded 3.0 intersections with structures, with minimum of $25,000.00 and maximum of $25,000.00 in cost of structures impacted</w:t>
      </w:r>
    </w:p>
    <w:p w14:paraId="2B32126A" w14:textId="77777777" w:rsidR="00A62161" w:rsidRDefault="00A62161" w:rsidP="00106AE4">
      <w:pPr>
        <w:pStyle w:val="ListParagraph"/>
        <w:numPr>
          <w:ilvl w:val="2"/>
          <w:numId w:val="37"/>
        </w:numPr>
        <w:spacing w:before="0" w:after="0"/>
      </w:pPr>
      <w:r>
        <w:t>Rupture product loss costs between minimum of $267,358.90 and maximum of $267,358.90</w:t>
      </w:r>
    </w:p>
    <w:p w14:paraId="3AF9339E" w14:textId="77777777" w:rsidR="00A62161" w:rsidRDefault="00A62161" w:rsidP="00106AE4">
      <w:pPr>
        <w:pStyle w:val="ListParagraph"/>
        <w:numPr>
          <w:ilvl w:val="2"/>
          <w:numId w:val="37"/>
        </w:numPr>
        <w:spacing w:before="0" w:after="0"/>
      </w:pPr>
      <w:r>
        <w:t>Puncture cost between minimum of $0.32 and maximum of $0.34MM</w:t>
      </w:r>
    </w:p>
    <w:p w14:paraId="053DF657" w14:textId="77777777" w:rsidR="00A62161" w:rsidRDefault="00A62161" w:rsidP="00106AE4">
      <w:pPr>
        <w:pStyle w:val="ListParagraph"/>
        <w:numPr>
          <w:ilvl w:val="2"/>
          <w:numId w:val="37"/>
        </w:numPr>
        <w:spacing w:before="0" w:after="0"/>
      </w:pPr>
      <w:r>
        <w:t>Puncture scenario yielded 2.0 intersections with structures, with minimum of $25,000.00 and maximum of $25,000.00 in cost of structures impacted</w:t>
      </w:r>
    </w:p>
    <w:p w14:paraId="35201517" w14:textId="77777777" w:rsidR="00A62161" w:rsidRDefault="00A62161" w:rsidP="00106AE4">
      <w:pPr>
        <w:pStyle w:val="ListParagraph"/>
        <w:numPr>
          <w:ilvl w:val="2"/>
          <w:numId w:val="37"/>
        </w:numPr>
        <w:spacing w:before="0" w:after="0"/>
      </w:pPr>
      <w:r>
        <w:t>Puncture Product Loss costs between minimum of $111,154.91 and maximum of $111,154.91"</w:t>
      </w:r>
    </w:p>
    <w:p w14:paraId="2AD5D0A6" w14:textId="77777777" w:rsidR="00A62161" w:rsidRDefault="00A62161" w:rsidP="00106AE4">
      <w:pPr>
        <w:pStyle w:val="ListParagraph"/>
        <w:numPr>
          <w:ilvl w:val="0"/>
          <w:numId w:val="37"/>
        </w:numPr>
        <w:spacing w:before="0" w:after="0"/>
      </w:pPr>
      <w:r>
        <w:t xml:space="preserve">"Sarnia 6 inch tied into </w:t>
      </w:r>
      <w:proofErr w:type="gramStart"/>
      <w:r>
        <w:t>6 inch</w:t>
      </w:r>
      <w:proofErr w:type="gramEnd"/>
      <w:r>
        <w:t xml:space="preserve"> E/P line</w:t>
      </w:r>
    </w:p>
    <w:p w14:paraId="67B23A1B" w14:textId="77777777" w:rsidR="00A62161" w:rsidRDefault="00A62161" w:rsidP="00106AE4">
      <w:pPr>
        <w:pStyle w:val="ListParagraph"/>
        <w:numPr>
          <w:ilvl w:val="1"/>
          <w:numId w:val="37"/>
        </w:numPr>
        <w:spacing w:before="0" w:after="0"/>
      </w:pPr>
      <w:r>
        <w:t>Total Cumulative Length (m):</w:t>
      </w:r>
      <w:r>
        <w:tab/>
        <w:t>2501.78</w:t>
      </w:r>
    </w:p>
    <w:p w14:paraId="3B6C1ACA"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3D4C9053" w14:textId="77777777" w:rsidR="00A62161" w:rsidRDefault="00A62161" w:rsidP="00106AE4">
      <w:pPr>
        <w:pStyle w:val="ListParagraph"/>
        <w:numPr>
          <w:ilvl w:val="2"/>
          <w:numId w:val="37"/>
        </w:numPr>
        <w:spacing w:before="0" w:after="0"/>
      </w:pPr>
      <w:r>
        <w:t>Installation date between minimum of 1981-01-01 and maximum of 1981-01-01</w:t>
      </w:r>
    </w:p>
    <w:p w14:paraId="3D498AEE" w14:textId="77777777" w:rsidR="00A62161" w:rsidRDefault="00A62161" w:rsidP="00106AE4">
      <w:pPr>
        <w:pStyle w:val="ListParagraph"/>
        <w:numPr>
          <w:ilvl w:val="2"/>
          <w:numId w:val="37"/>
        </w:numPr>
        <w:spacing w:before="0" w:after="0"/>
      </w:pPr>
      <w:r>
        <w:t>Wall thickness between minimum of 4.78 and maximum of 4.78</w:t>
      </w:r>
    </w:p>
    <w:p w14:paraId="4963B0F1"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1087D749"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465AB4CE"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20D71FE6" w14:textId="77777777" w:rsidR="00A62161" w:rsidRDefault="00A62161" w:rsidP="00106AE4">
      <w:pPr>
        <w:pStyle w:val="ListParagraph"/>
        <w:numPr>
          <w:ilvl w:val="1"/>
          <w:numId w:val="37"/>
        </w:numPr>
        <w:spacing w:before="0" w:after="0"/>
      </w:pPr>
      <w:r>
        <w:t>Consequence of failure distributed between minimum of $0.35 and maximum of $12.64MM</w:t>
      </w:r>
    </w:p>
    <w:p w14:paraId="77EF84F5" w14:textId="77777777" w:rsidR="00A62161" w:rsidRDefault="00A62161" w:rsidP="00106AE4">
      <w:pPr>
        <w:pStyle w:val="ListParagraph"/>
        <w:numPr>
          <w:ilvl w:val="1"/>
          <w:numId w:val="37"/>
        </w:numPr>
        <w:spacing w:before="0" w:after="0"/>
      </w:pPr>
      <w:r>
        <w:t>Total length driven by Safety: 469.08 meters.</w:t>
      </w:r>
    </w:p>
    <w:p w14:paraId="3ACC9301" w14:textId="77777777" w:rsidR="00A62161" w:rsidRDefault="00A62161" w:rsidP="00106AE4">
      <w:pPr>
        <w:pStyle w:val="ListParagraph"/>
        <w:numPr>
          <w:ilvl w:val="1"/>
          <w:numId w:val="37"/>
        </w:numPr>
        <w:spacing w:before="0" w:after="0"/>
      </w:pPr>
      <w:r>
        <w:t>Safety Cost distributed between minimum of $0.00 and maximum of $12.04MM:</w:t>
      </w:r>
    </w:p>
    <w:p w14:paraId="55306BB2" w14:textId="77777777" w:rsidR="00A62161" w:rsidRDefault="00A62161" w:rsidP="00106AE4">
      <w:pPr>
        <w:pStyle w:val="ListParagraph"/>
        <w:numPr>
          <w:ilvl w:val="2"/>
          <w:numId w:val="37"/>
        </w:numPr>
        <w:spacing w:before="0" w:after="0"/>
      </w:pPr>
      <w:r>
        <w:t>Leak cost between minimum of $0.00 and maximum of $12.11MM</w:t>
      </w:r>
    </w:p>
    <w:p w14:paraId="3DA07FCE" w14:textId="77777777" w:rsidR="00A62161" w:rsidRDefault="00A62161" w:rsidP="00106AE4">
      <w:pPr>
        <w:pStyle w:val="ListParagraph"/>
        <w:numPr>
          <w:ilvl w:val="2"/>
          <w:numId w:val="37"/>
        </w:numPr>
        <w:spacing w:before="0" w:after="0"/>
      </w:pPr>
      <w:r>
        <w:t>Leak scenario yielded 40.0 intersections with structures, with minimum of 0.0 and maximum of 1.26 of population impacted.</w:t>
      </w:r>
    </w:p>
    <w:p w14:paraId="5153CA24" w14:textId="77777777" w:rsidR="00A62161" w:rsidRDefault="00A62161" w:rsidP="00106AE4">
      <w:pPr>
        <w:pStyle w:val="ListParagraph"/>
        <w:numPr>
          <w:ilvl w:val="2"/>
          <w:numId w:val="37"/>
        </w:numPr>
        <w:spacing w:before="0" w:after="0"/>
      </w:pPr>
      <w:r>
        <w:t>Leak hazard radius distributed between minimum of 11.02 and maximum of 11.02 meters.</w:t>
      </w:r>
    </w:p>
    <w:p w14:paraId="167EABC9" w14:textId="77777777" w:rsidR="00A62161" w:rsidRDefault="00A62161" w:rsidP="00106AE4">
      <w:pPr>
        <w:pStyle w:val="ListParagraph"/>
        <w:numPr>
          <w:ilvl w:val="2"/>
          <w:numId w:val="37"/>
        </w:numPr>
        <w:spacing w:before="0" w:after="0"/>
      </w:pPr>
      <w:r>
        <w:t>Rupture cost between minimum of $0.00 and maximum of $24.21MM</w:t>
      </w:r>
    </w:p>
    <w:p w14:paraId="1490F64B" w14:textId="77777777" w:rsidR="00A62161" w:rsidRDefault="00A62161" w:rsidP="00106AE4">
      <w:pPr>
        <w:pStyle w:val="ListParagraph"/>
        <w:numPr>
          <w:ilvl w:val="2"/>
          <w:numId w:val="37"/>
        </w:numPr>
        <w:spacing w:before="0" w:after="0"/>
      </w:pPr>
      <w:r>
        <w:t>Rupture scenario yielded 21.0 intersections with structures, with minimum of 0.0 and maximum of 2.52 of population impacted</w:t>
      </w:r>
    </w:p>
    <w:p w14:paraId="18455E89" w14:textId="77777777" w:rsidR="00A62161" w:rsidRDefault="00A62161" w:rsidP="00106AE4">
      <w:pPr>
        <w:pStyle w:val="ListParagraph"/>
        <w:numPr>
          <w:ilvl w:val="2"/>
          <w:numId w:val="37"/>
        </w:numPr>
        <w:spacing w:before="0" w:after="0"/>
      </w:pPr>
      <w:r>
        <w:t>Rupture hazard radius distributed between minimum of 115.22 and maximum of 115.22 meters.</w:t>
      </w:r>
    </w:p>
    <w:p w14:paraId="38486598" w14:textId="77777777" w:rsidR="00A62161" w:rsidRDefault="00A62161" w:rsidP="00106AE4">
      <w:pPr>
        <w:pStyle w:val="ListParagraph"/>
        <w:numPr>
          <w:ilvl w:val="2"/>
          <w:numId w:val="37"/>
        </w:numPr>
        <w:spacing w:before="0" w:after="0"/>
      </w:pPr>
      <w:r>
        <w:t>Puncture cost between minimum of $0.00 and maximum of $12.11MM</w:t>
      </w:r>
    </w:p>
    <w:p w14:paraId="4C6E380F" w14:textId="77777777" w:rsidR="00A62161" w:rsidRDefault="00A62161" w:rsidP="00106AE4">
      <w:pPr>
        <w:pStyle w:val="ListParagraph"/>
        <w:numPr>
          <w:ilvl w:val="2"/>
          <w:numId w:val="37"/>
        </w:numPr>
        <w:spacing w:before="0" w:after="0"/>
      </w:pPr>
      <w:r>
        <w:t>Puncture scenario yielded 47.0 intersections with structures, with minimum of 0.0 and maximum of 1.26 of population impacted</w:t>
      </w:r>
    </w:p>
    <w:p w14:paraId="3B6967FF" w14:textId="77777777" w:rsidR="00A62161" w:rsidRDefault="00A62161" w:rsidP="00106AE4">
      <w:pPr>
        <w:pStyle w:val="ListParagraph"/>
        <w:numPr>
          <w:ilvl w:val="2"/>
          <w:numId w:val="37"/>
        </w:numPr>
        <w:spacing w:before="0" w:after="0"/>
      </w:pPr>
      <w:r>
        <w:t>Puncture hazard radius distributed between minimum of 51.38 and maximum of 51.38 meters.</w:t>
      </w:r>
    </w:p>
    <w:p w14:paraId="55C78597" w14:textId="77777777" w:rsidR="00A62161" w:rsidRDefault="00A62161" w:rsidP="00106AE4">
      <w:pPr>
        <w:pStyle w:val="ListParagraph"/>
        <w:numPr>
          <w:ilvl w:val="2"/>
          <w:numId w:val="37"/>
        </w:numPr>
        <w:spacing w:before="0" w:after="0"/>
      </w:pPr>
      <w:r>
        <w:t>Product type is HVP Product.</w:t>
      </w:r>
    </w:p>
    <w:p w14:paraId="625CD788" w14:textId="77777777" w:rsidR="00A62161" w:rsidRDefault="00A62161" w:rsidP="00106AE4">
      <w:pPr>
        <w:pStyle w:val="ListParagraph"/>
        <w:numPr>
          <w:ilvl w:val="2"/>
          <w:numId w:val="37"/>
        </w:numPr>
        <w:spacing w:before="0" w:after="0"/>
      </w:pPr>
      <w:r>
        <w:t>Class area location is/are 1.0, 2.0.</w:t>
      </w:r>
    </w:p>
    <w:p w14:paraId="1EC568E8" w14:textId="77777777" w:rsidR="00A62161" w:rsidRDefault="00A62161" w:rsidP="00106AE4">
      <w:pPr>
        <w:pStyle w:val="ListParagraph"/>
        <w:numPr>
          <w:ilvl w:val="1"/>
          <w:numId w:val="37"/>
        </w:numPr>
        <w:spacing w:before="0" w:after="0"/>
      </w:pPr>
      <w:r>
        <w:t>Total length driven by Economic Loss: 2032.7 meters.</w:t>
      </w:r>
    </w:p>
    <w:p w14:paraId="1656405C" w14:textId="77777777" w:rsidR="00A62161" w:rsidRDefault="00A62161" w:rsidP="00106AE4">
      <w:pPr>
        <w:pStyle w:val="ListParagraph"/>
        <w:numPr>
          <w:ilvl w:val="1"/>
          <w:numId w:val="37"/>
        </w:numPr>
        <w:spacing w:before="0" w:after="0"/>
      </w:pPr>
      <w:r>
        <w:t>Economic Loss Cost distributed between minimum of $0.33 and maximum of $0.65MM:</w:t>
      </w:r>
    </w:p>
    <w:p w14:paraId="05EFC61E" w14:textId="77777777" w:rsidR="00A62161" w:rsidRDefault="00A62161" w:rsidP="00106AE4">
      <w:pPr>
        <w:pStyle w:val="ListParagraph"/>
        <w:numPr>
          <w:ilvl w:val="2"/>
          <w:numId w:val="37"/>
        </w:numPr>
        <w:spacing w:before="0" w:after="0"/>
      </w:pPr>
      <w:r>
        <w:t>Repair costs between minimum of $11,500.00 and maximum of $40,000.00.</w:t>
      </w:r>
    </w:p>
    <w:p w14:paraId="5A902551" w14:textId="77777777" w:rsidR="00A62161" w:rsidRDefault="00A62161" w:rsidP="00106AE4">
      <w:pPr>
        <w:pStyle w:val="ListParagraph"/>
        <w:numPr>
          <w:ilvl w:val="2"/>
          <w:numId w:val="37"/>
        </w:numPr>
        <w:spacing w:before="0" w:after="0"/>
      </w:pPr>
      <w:r>
        <w:t>Outage losses between minimum of $200,000.00 and maximum of $200,000.00.</w:t>
      </w:r>
    </w:p>
    <w:p w14:paraId="66F48C02" w14:textId="77777777" w:rsidR="00A62161" w:rsidRDefault="00A62161" w:rsidP="00106AE4">
      <w:pPr>
        <w:pStyle w:val="ListParagraph"/>
        <w:numPr>
          <w:ilvl w:val="2"/>
          <w:numId w:val="37"/>
        </w:numPr>
        <w:spacing w:before="0" w:after="0"/>
      </w:pPr>
      <w:r>
        <w:lastRenderedPageBreak/>
        <w:t>Product type is HVP Product.</w:t>
      </w:r>
    </w:p>
    <w:p w14:paraId="4EAC2508" w14:textId="77777777" w:rsidR="00A62161" w:rsidRDefault="00A62161" w:rsidP="00106AE4">
      <w:pPr>
        <w:pStyle w:val="ListParagraph"/>
        <w:numPr>
          <w:ilvl w:val="2"/>
          <w:numId w:val="37"/>
        </w:numPr>
        <w:spacing w:before="0" w:after="0"/>
      </w:pPr>
      <w:r>
        <w:t>Leak cost between minimum of $0.26 and maximum of $0.58MM</w:t>
      </w:r>
    </w:p>
    <w:p w14:paraId="3D158ADC" w14:textId="77777777" w:rsidR="00A62161" w:rsidRDefault="00A62161" w:rsidP="00106AE4">
      <w:pPr>
        <w:pStyle w:val="ListParagraph"/>
        <w:numPr>
          <w:ilvl w:val="2"/>
          <w:numId w:val="37"/>
        </w:numPr>
        <w:spacing w:before="0" w:after="0"/>
      </w:pPr>
      <w:r>
        <w:t>Leak scenario yielded 40.0 intersections with structures, with minimum of $25,000.00 and maximum of $293,825.00 in cost of structures impacted.</w:t>
      </w:r>
    </w:p>
    <w:p w14:paraId="7E7CE36C" w14:textId="77777777" w:rsidR="00A62161" w:rsidRDefault="00A62161" w:rsidP="00106AE4">
      <w:pPr>
        <w:pStyle w:val="ListParagraph"/>
        <w:numPr>
          <w:ilvl w:val="2"/>
          <w:numId w:val="37"/>
        </w:numPr>
        <w:spacing w:before="0" w:after="0"/>
      </w:pPr>
      <w:r>
        <w:t>Leak product loss costs between minimum of $44,363.99 and maximum of $44,363.99</w:t>
      </w:r>
    </w:p>
    <w:p w14:paraId="182DADB5" w14:textId="77777777" w:rsidR="00A62161" w:rsidRDefault="00A62161" w:rsidP="00106AE4">
      <w:pPr>
        <w:pStyle w:val="ListParagraph"/>
        <w:numPr>
          <w:ilvl w:val="2"/>
          <w:numId w:val="37"/>
        </w:numPr>
        <w:spacing w:before="0" w:after="0"/>
      </w:pPr>
      <w:r>
        <w:t>Rupture cost between minimum of $12.80 and maximum of $13.31MM</w:t>
      </w:r>
    </w:p>
    <w:p w14:paraId="2B6DBBD1" w14:textId="77777777" w:rsidR="00A62161" w:rsidRDefault="00A62161" w:rsidP="00106AE4">
      <w:pPr>
        <w:pStyle w:val="ListParagraph"/>
        <w:numPr>
          <w:ilvl w:val="2"/>
          <w:numId w:val="37"/>
        </w:numPr>
        <w:spacing w:before="0" w:after="0"/>
      </w:pPr>
      <w:r>
        <w:t>Rupture scenario yielded 21.0 intersections with structures, with minimum of $25,000.00 and maximum of $537,650.00 in cost of structures impacted</w:t>
      </w:r>
    </w:p>
    <w:p w14:paraId="2BCB0A35" w14:textId="77777777" w:rsidR="00A62161" w:rsidRDefault="00A62161" w:rsidP="00106AE4">
      <w:pPr>
        <w:pStyle w:val="ListParagraph"/>
        <w:numPr>
          <w:ilvl w:val="2"/>
          <w:numId w:val="37"/>
        </w:numPr>
        <w:spacing w:before="0" w:after="0"/>
      </w:pPr>
      <w:r>
        <w:t>Rupture product loss costs between minimum of $12,562,319.03 and maximum of $12,562,319.03</w:t>
      </w:r>
    </w:p>
    <w:p w14:paraId="27535F75" w14:textId="77777777" w:rsidR="00A62161" w:rsidRDefault="00A62161" w:rsidP="00106AE4">
      <w:pPr>
        <w:pStyle w:val="ListParagraph"/>
        <w:numPr>
          <w:ilvl w:val="2"/>
          <w:numId w:val="37"/>
        </w:numPr>
        <w:spacing w:before="0" w:after="0"/>
      </w:pPr>
      <w:r>
        <w:t>Puncture cost between minimum of $1.67 and maximum of $1.99MM</w:t>
      </w:r>
    </w:p>
    <w:p w14:paraId="4481DAEE" w14:textId="77777777" w:rsidR="00A62161" w:rsidRDefault="00A62161" w:rsidP="00106AE4">
      <w:pPr>
        <w:pStyle w:val="ListParagraph"/>
        <w:numPr>
          <w:ilvl w:val="2"/>
          <w:numId w:val="37"/>
        </w:numPr>
        <w:spacing w:before="0" w:after="0"/>
      </w:pPr>
      <w:r>
        <w:t>Puncture scenario yielded 47.0 intersections with structures, with minimum of $25,000.00 and maximum of $293,825.00 in cost of structures impacted</w:t>
      </w:r>
    </w:p>
    <w:p w14:paraId="44B8A49E" w14:textId="77777777" w:rsidR="00A62161" w:rsidRDefault="00A62161" w:rsidP="00106AE4">
      <w:pPr>
        <w:pStyle w:val="ListParagraph"/>
        <w:numPr>
          <w:ilvl w:val="2"/>
          <w:numId w:val="37"/>
        </w:numPr>
        <w:spacing w:before="0" w:after="0"/>
      </w:pPr>
      <w:r>
        <w:t>Puncture Product Loss costs between minimum of $1,457,700.03 and maximum of $1,457,700.03"</w:t>
      </w:r>
    </w:p>
    <w:p w14:paraId="7A90182A" w14:textId="77777777" w:rsidR="00A62161" w:rsidRDefault="00A62161" w:rsidP="00106AE4">
      <w:pPr>
        <w:pStyle w:val="ListParagraph"/>
        <w:numPr>
          <w:ilvl w:val="0"/>
          <w:numId w:val="37"/>
        </w:numPr>
        <w:spacing w:before="0" w:after="0"/>
      </w:pPr>
      <w:r>
        <w:t>"</w:t>
      </w:r>
      <w:proofErr w:type="spellStart"/>
      <w:r>
        <w:t>Kerrbert</w:t>
      </w:r>
      <w:proofErr w:type="spellEnd"/>
      <w:r>
        <w:t xml:space="preserve"> </w:t>
      </w:r>
      <w:proofErr w:type="gramStart"/>
      <w:r>
        <w:t>4 inch</w:t>
      </w:r>
      <w:proofErr w:type="gramEnd"/>
      <w:r>
        <w:t xml:space="preserve"> Water</w:t>
      </w:r>
    </w:p>
    <w:p w14:paraId="04FBEA23" w14:textId="77777777" w:rsidR="00A62161" w:rsidRDefault="00A62161" w:rsidP="00106AE4">
      <w:pPr>
        <w:pStyle w:val="ListParagraph"/>
        <w:numPr>
          <w:ilvl w:val="1"/>
          <w:numId w:val="37"/>
        </w:numPr>
        <w:spacing w:before="0" w:after="0"/>
      </w:pPr>
      <w:r>
        <w:t>Total Cumulative Length (m):</w:t>
      </w:r>
      <w:r>
        <w:tab/>
        <w:t>2341.68</w:t>
      </w:r>
    </w:p>
    <w:p w14:paraId="4F520353"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1856735A" w14:textId="77777777" w:rsidR="00A62161" w:rsidRDefault="00A62161" w:rsidP="00106AE4">
      <w:pPr>
        <w:pStyle w:val="ListParagraph"/>
        <w:numPr>
          <w:ilvl w:val="2"/>
          <w:numId w:val="37"/>
        </w:numPr>
        <w:spacing w:before="0" w:after="0"/>
      </w:pPr>
      <w:r>
        <w:t>Installation date between minimum of 1970-01-01 and maximum of 1970-01-01</w:t>
      </w:r>
    </w:p>
    <w:p w14:paraId="47940243" w14:textId="77777777" w:rsidR="00A62161" w:rsidRDefault="00A62161" w:rsidP="00106AE4">
      <w:pPr>
        <w:pStyle w:val="ListParagraph"/>
        <w:numPr>
          <w:ilvl w:val="2"/>
          <w:numId w:val="37"/>
        </w:numPr>
        <w:spacing w:before="0" w:after="0"/>
      </w:pPr>
      <w:r>
        <w:t>Wall thickness between minimum of 4.78 and maximum of 4.78</w:t>
      </w:r>
    </w:p>
    <w:p w14:paraId="14279185"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4D06523D"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068DCD79"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0910503C" w14:textId="77777777" w:rsidR="00A62161" w:rsidRDefault="00A62161" w:rsidP="00106AE4">
      <w:pPr>
        <w:pStyle w:val="ListParagraph"/>
        <w:numPr>
          <w:ilvl w:val="1"/>
          <w:numId w:val="37"/>
        </w:numPr>
        <w:spacing w:before="0" w:after="0"/>
      </w:pPr>
      <w:r>
        <w:t>Consequence of failure distributed between minimum of $0.21 and maximum of $0.23MM</w:t>
      </w:r>
    </w:p>
    <w:p w14:paraId="51E2C6E4" w14:textId="77777777" w:rsidR="00A62161" w:rsidRDefault="00A62161" w:rsidP="00106AE4">
      <w:pPr>
        <w:pStyle w:val="ListParagraph"/>
        <w:numPr>
          <w:ilvl w:val="2"/>
          <w:numId w:val="37"/>
        </w:numPr>
        <w:spacing w:before="0" w:after="0"/>
      </w:pPr>
      <w:r>
        <w:t>Total length driven by Economic Loss: 2341.68 meters.</w:t>
      </w:r>
    </w:p>
    <w:p w14:paraId="03F50268" w14:textId="77777777" w:rsidR="00A62161" w:rsidRDefault="00A62161" w:rsidP="00106AE4">
      <w:pPr>
        <w:pStyle w:val="ListParagraph"/>
        <w:numPr>
          <w:ilvl w:val="1"/>
          <w:numId w:val="37"/>
        </w:numPr>
        <w:spacing w:before="0" w:after="0"/>
      </w:pPr>
      <w:r>
        <w:t>Economic Loss Cost distributed between minimum of $0.21 and maximum of $0.23MM:</w:t>
      </w:r>
    </w:p>
    <w:p w14:paraId="696A00A2" w14:textId="77777777" w:rsidR="00A62161" w:rsidRDefault="00A62161" w:rsidP="00106AE4">
      <w:pPr>
        <w:pStyle w:val="ListParagraph"/>
        <w:numPr>
          <w:ilvl w:val="2"/>
          <w:numId w:val="37"/>
        </w:numPr>
        <w:spacing w:before="0" w:after="0"/>
      </w:pPr>
      <w:r>
        <w:t>Repair costs between minimum of $9,000.00 and maximum of $31,000.00.</w:t>
      </w:r>
    </w:p>
    <w:p w14:paraId="22A7312D" w14:textId="77777777" w:rsidR="00A62161" w:rsidRDefault="00A62161" w:rsidP="00106AE4">
      <w:pPr>
        <w:pStyle w:val="ListParagraph"/>
        <w:numPr>
          <w:ilvl w:val="2"/>
          <w:numId w:val="37"/>
        </w:numPr>
        <w:spacing w:before="0" w:after="0"/>
      </w:pPr>
      <w:r>
        <w:t>Outage losses between minimum of $200,000.00 and maximum of $200,000.00.</w:t>
      </w:r>
    </w:p>
    <w:p w14:paraId="03165B86" w14:textId="77777777" w:rsidR="00A62161" w:rsidRDefault="00A62161" w:rsidP="00106AE4">
      <w:pPr>
        <w:pStyle w:val="ListParagraph"/>
        <w:numPr>
          <w:ilvl w:val="2"/>
          <w:numId w:val="37"/>
        </w:numPr>
        <w:spacing w:before="0" w:after="0"/>
      </w:pPr>
      <w:r>
        <w:t>Product type is Fresh Water.</w:t>
      </w:r>
    </w:p>
    <w:p w14:paraId="0BC1E4CC" w14:textId="77777777" w:rsidR="00A62161" w:rsidRDefault="00A62161" w:rsidP="00106AE4">
      <w:pPr>
        <w:pStyle w:val="ListParagraph"/>
        <w:numPr>
          <w:ilvl w:val="2"/>
          <w:numId w:val="37"/>
        </w:numPr>
        <w:spacing w:before="0" w:after="0"/>
      </w:pPr>
      <w:r>
        <w:t>Leak cost between minimum of $0.21 and maximum of $0.23MM</w:t>
      </w:r>
    </w:p>
    <w:p w14:paraId="287313AB" w14:textId="77777777" w:rsidR="00A62161" w:rsidRDefault="00A62161" w:rsidP="00106AE4">
      <w:pPr>
        <w:pStyle w:val="ListParagraph"/>
        <w:numPr>
          <w:ilvl w:val="2"/>
          <w:numId w:val="37"/>
        </w:numPr>
        <w:spacing w:before="0" w:after="0"/>
      </w:pPr>
      <w:r>
        <w:t>Leak scenario yielded 0.0 intersections with structures, with minimum of $nan and maximum of $nan in cost of structures impacted.</w:t>
      </w:r>
    </w:p>
    <w:p w14:paraId="61C6625F" w14:textId="77777777" w:rsidR="00A62161" w:rsidRDefault="00A62161" w:rsidP="00106AE4">
      <w:pPr>
        <w:pStyle w:val="ListParagraph"/>
        <w:numPr>
          <w:ilvl w:val="2"/>
          <w:numId w:val="37"/>
        </w:numPr>
        <w:spacing w:before="0" w:after="0"/>
      </w:pPr>
      <w:r>
        <w:t>Leak product loss costs between minimum of $0.00 and maximum of $0.00</w:t>
      </w:r>
    </w:p>
    <w:p w14:paraId="12B8D09C" w14:textId="77777777" w:rsidR="00A62161" w:rsidRDefault="00A62161" w:rsidP="00106AE4">
      <w:pPr>
        <w:pStyle w:val="ListParagraph"/>
        <w:numPr>
          <w:ilvl w:val="2"/>
          <w:numId w:val="37"/>
        </w:numPr>
        <w:spacing w:before="0" w:after="0"/>
      </w:pPr>
      <w:r>
        <w:t>Rupture cost between minimum of $0.21 and maximum of $0.23MM</w:t>
      </w:r>
    </w:p>
    <w:p w14:paraId="5727B6A7" w14:textId="77777777" w:rsidR="00A62161" w:rsidRDefault="00A62161" w:rsidP="00106AE4">
      <w:pPr>
        <w:pStyle w:val="ListParagraph"/>
        <w:numPr>
          <w:ilvl w:val="2"/>
          <w:numId w:val="37"/>
        </w:numPr>
        <w:spacing w:before="0" w:after="0"/>
      </w:pPr>
      <w:r>
        <w:t>Rupture scenario yielded 0.0 intersections with structures, with minimum of $nan and maximum of $nan in cost of structures impacted</w:t>
      </w:r>
    </w:p>
    <w:p w14:paraId="29971789" w14:textId="77777777" w:rsidR="00A62161" w:rsidRDefault="00A62161" w:rsidP="00106AE4">
      <w:pPr>
        <w:pStyle w:val="ListParagraph"/>
        <w:numPr>
          <w:ilvl w:val="2"/>
          <w:numId w:val="37"/>
        </w:numPr>
        <w:spacing w:before="0" w:after="0"/>
      </w:pPr>
      <w:r>
        <w:t>Rupture product loss costs between minimum of $0.00 and maximum of $0.00</w:t>
      </w:r>
    </w:p>
    <w:p w14:paraId="246EA7B5" w14:textId="77777777" w:rsidR="00A62161" w:rsidRDefault="00A62161" w:rsidP="00106AE4">
      <w:pPr>
        <w:pStyle w:val="ListParagraph"/>
        <w:numPr>
          <w:ilvl w:val="2"/>
          <w:numId w:val="37"/>
        </w:numPr>
        <w:spacing w:before="0" w:after="0"/>
      </w:pPr>
      <w:r>
        <w:t>Puncture cost between minimum of $0.21 and maximum of $0.23MM</w:t>
      </w:r>
    </w:p>
    <w:p w14:paraId="4424826D" w14:textId="77777777" w:rsidR="00A62161" w:rsidRDefault="00A62161" w:rsidP="00106AE4">
      <w:pPr>
        <w:pStyle w:val="ListParagraph"/>
        <w:numPr>
          <w:ilvl w:val="2"/>
          <w:numId w:val="37"/>
        </w:numPr>
        <w:spacing w:before="0" w:after="0"/>
      </w:pPr>
      <w:r>
        <w:t>Puncture scenario yielded 0.0 intersections with structures, with minimum of $nan and maximum of $nan in cost of structures impacted</w:t>
      </w:r>
    </w:p>
    <w:p w14:paraId="47AC67DD" w14:textId="77777777" w:rsidR="00A62161" w:rsidRDefault="00A62161" w:rsidP="00106AE4">
      <w:pPr>
        <w:pStyle w:val="ListParagraph"/>
        <w:numPr>
          <w:ilvl w:val="2"/>
          <w:numId w:val="37"/>
        </w:numPr>
        <w:spacing w:before="0" w:after="0"/>
      </w:pPr>
      <w:r>
        <w:t>Puncture Product Loss costs between minimum of $0.00 and maximum of $0.00"</w:t>
      </w:r>
    </w:p>
    <w:p w14:paraId="3C196213" w14:textId="77777777" w:rsidR="00A62161" w:rsidRDefault="00A62161" w:rsidP="00106AE4">
      <w:pPr>
        <w:pStyle w:val="ListParagraph"/>
        <w:numPr>
          <w:ilvl w:val="0"/>
          <w:numId w:val="37"/>
        </w:numPr>
        <w:spacing w:before="0" w:after="0"/>
      </w:pPr>
      <w:r>
        <w:t>"10-36 LACT TO CROOKED LAKE NPS 6</w:t>
      </w:r>
    </w:p>
    <w:p w14:paraId="34D4561C" w14:textId="77777777" w:rsidR="00A62161" w:rsidRDefault="00A62161" w:rsidP="00106AE4">
      <w:pPr>
        <w:pStyle w:val="ListParagraph"/>
        <w:numPr>
          <w:ilvl w:val="1"/>
          <w:numId w:val="37"/>
        </w:numPr>
        <w:spacing w:before="0" w:after="0"/>
      </w:pPr>
      <w:r>
        <w:t>Total Cumulative Length (m):</w:t>
      </w:r>
      <w:r>
        <w:tab/>
        <w:t>2315.46</w:t>
      </w:r>
    </w:p>
    <w:p w14:paraId="50F83687"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5D50C863" w14:textId="77777777" w:rsidR="00A62161" w:rsidRDefault="00A62161" w:rsidP="00106AE4">
      <w:pPr>
        <w:pStyle w:val="ListParagraph"/>
        <w:numPr>
          <w:ilvl w:val="2"/>
          <w:numId w:val="37"/>
        </w:numPr>
        <w:spacing w:before="0" w:after="0"/>
      </w:pPr>
      <w:r>
        <w:t>Installation date between minimum of 2017-11-20 and maximum of 2017-11-20</w:t>
      </w:r>
    </w:p>
    <w:p w14:paraId="7F2454A7" w14:textId="77777777" w:rsidR="00A62161" w:rsidRDefault="00A62161" w:rsidP="00106AE4">
      <w:pPr>
        <w:pStyle w:val="ListParagraph"/>
        <w:numPr>
          <w:ilvl w:val="2"/>
          <w:numId w:val="37"/>
        </w:numPr>
        <w:spacing w:before="0" w:after="0"/>
      </w:pPr>
      <w:r>
        <w:t>Wall thickness between minimum of 4.78 and maximum of 7.11</w:t>
      </w:r>
    </w:p>
    <w:p w14:paraId="2FD090F1" w14:textId="77777777" w:rsidR="00A62161" w:rsidRDefault="00A62161" w:rsidP="00106AE4">
      <w:pPr>
        <w:pStyle w:val="ListParagraph"/>
        <w:numPr>
          <w:ilvl w:val="2"/>
          <w:numId w:val="37"/>
        </w:numPr>
        <w:spacing w:before="0" w:after="0"/>
      </w:pPr>
      <w:proofErr w:type="spellStart"/>
      <w:r>
        <w:lastRenderedPageBreak/>
        <w:t>iFilms</w:t>
      </w:r>
      <w:proofErr w:type="spellEnd"/>
      <w:r>
        <w:t xml:space="preserve"> growth rate between minimum of nan and maximum of nan mm/yr</w:t>
      </w:r>
    </w:p>
    <w:p w14:paraId="6F553435"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32C0BA1C"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26B08A88" w14:textId="77777777" w:rsidR="00A62161" w:rsidRDefault="00A62161" w:rsidP="00106AE4">
      <w:pPr>
        <w:pStyle w:val="ListParagraph"/>
        <w:numPr>
          <w:ilvl w:val="1"/>
          <w:numId w:val="37"/>
        </w:numPr>
        <w:spacing w:before="0" w:after="0"/>
      </w:pPr>
      <w:r>
        <w:t>Consequence of failure distributed between minimum of $0.59 and maximum of $0.63MM</w:t>
      </w:r>
    </w:p>
    <w:p w14:paraId="5DBF4C63" w14:textId="77777777" w:rsidR="00A62161" w:rsidRDefault="00A62161" w:rsidP="00106AE4">
      <w:pPr>
        <w:pStyle w:val="ListParagraph"/>
        <w:numPr>
          <w:ilvl w:val="1"/>
          <w:numId w:val="37"/>
        </w:numPr>
        <w:spacing w:before="0" w:after="0"/>
      </w:pPr>
      <w:r>
        <w:t>Total length driven by Environmental: 2315.46 meters.</w:t>
      </w:r>
    </w:p>
    <w:p w14:paraId="0EE248A9" w14:textId="77777777" w:rsidR="00A62161" w:rsidRDefault="00A62161" w:rsidP="00106AE4">
      <w:pPr>
        <w:pStyle w:val="ListParagraph"/>
        <w:numPr>
          <w:ilvl w:val="1"/>
          <w:numId w:val="37"/>
        </w:numPr>
        <w:spacing w:before="0" w:after="0"/>
      </w:pPr>
      <w:r>
        <w:t>Environmental Cost distributed between minimum of $0.38 and maximum of $0.41MM:</w:t>
      </w:r>
    </w:p>
    <w:p w14:paraId="1A0A34F1" w14:textId="77777777" w:rsidR="00A62161" w:rsidRDefault="00A62161" w:rsidP="00106AE4">
      <w:pPr>
        <w:pStyle w:val="ListParagraph"/>
        <w:numPr>
          <w:ilvl w:val="2"/>
          <w:numId w:val="37"/>
        </w:numPr>
        <w:spacing w:before="0" w:after="0"/>
      </w:pPr>
      <w:r>
        <w:t>Leak cost between minimum of $0.18 and maximum of $0.18MM</w:t>
      </w:r>
    </w:p>
    <w:p w14:paraId="149DC836" w14:textId="77777777" w:rsidR="00A62161" w:rsidRDefault="00A62161" w:rsidP="00106AE4">
      <w:pPr>
        <w:pStyle w:val="ListParagraph"/>
        <w:numPr>
          <w:ilvl w:val="2"/>
          <w:numId w:val="37"/>
        </w:numPr>
        <w:spacing w:before="0" w:after="0"/>
      </w:pPr>
      <w:r>
        <w:t>Leak spill volume between a minimum of 1691.91 and maximum of 1738.53 gallons</w:t>
      </w:r>
    </w:p>
    <w:p w14:paraId="04167E1D" w14:textId="77777777" w:rsidR="00A62161" w:rsidRDefault="00A62161" w:rsidP="00106AE4">
      <w:pPr>
        <w:pStyle w:val="ListParagraph"/>
        <w:numPr>
          <w:ilvl w:val="2"/>
          <w:numId w:val="37"/>
        </w:numPr>
        <w:spacing w:before="0" w:after="0"/>
      </w:pPr>
      <w:r>
        <w:t>Rupture cost between minimum of $50.78 and maximum of $52.18MM</w:t>
      </w:r>
    </w:p>
    <w:p w14:paraId="6DF0BE61" w14:textId="77777777" w:rsidR="00A62161" w:rsidRDefault="00A62161" w:rsidP="00106AE4">
      <w:pPr>
        <w:pStyle w:val="ListParagraph"/>
        <w:numPr>
          <w:ilvl w:val="2"/>
          <w:numId w:val="37"/>
        </w:numPr>
        <w:spacing w:before="0" w:after="0"/>
      </w:pPr>
      <w:r>
        <w:t>Rupture spill volume is between a minimum of 479089.95 and maximum of 492289.71 gallons</w:t>
      </w:r>
    </w:p>
    <w:p w14:paraId="47C470A5" w14:textId="77777777" w:rsidR="00A62161" w:rsidRDefault="00A62161" w:rsidP="00106AE4">
      <w:pPr>
        <w:pStyle w:val="ListParagraph"/>
        <w:numPr>
          <w:ilvl w:val="2"/>
          <w:numId w:val="37"/>
        </w:numPr>
        <w:spacing w:before="0" w:after="0"/>
      </w:pPr>
      <w:r>
        <w:t>Puncture cost between minimum of $5.89 and maximum of $6.05MM</w:t>
      </w:r>
    </w:p>
    <w:p w14:paraId="562248E0" w14:textId="77777777" w:rsidR="00A62161" w:rsidRDefault="00A62161" w:rsidP="00106AE4">
      <w:pPr>
        <w:pStyle w:val="ListParagraph"/>
        <w:numPr>
          <w:ilvl w:val="2"/>
          <w:numId w:val="37"/>
        </w:numPr>
        <w:spacing w:before="0" w:after="0"/>
      </w:pPr>
      <w:r>
        <w:t>Puncture spill volume is between a minimum of 55592.4 and maximum of 57124.07 gallons</w:t>
      </w:r>
    </w:p>
    <w:p w14:paraId="7C529888" w14:textId="77777777" w:rsidR="00A62161" w:rsidRDefault="00A62161" w:rsidP="00106AE4">
      <w:pPr>
        <w:pStyle w:val="ListParagraph"/>
        <w:numPr>
          <w:ilvl w:val="2"/>
          <w:numId w:val="37"/>
        </w:numPr>
        <w:spacing w:before="0" w:after="0"/>
      </w:pPr>
      <w:r>
        <w:t xml:space="preserve">Land use distributed as </w:t>
      </w:r>
    </w:p>
    <w:p w14:paraId="07B28D79" w14:textId="77777777" w:rsidR="00A62161" w:rsidRDefault="00A62161" w:rsidP="00106AE4">
      <w:pPr>
        <w:pStyle w:val="ListParagraph"/>
        <w:numPr>
          <w:ilvl w:val="3"/>
          <w:numId w:val="37"/>
        </w:numPr>
        <w:spacing w:before="0" w:after="0"/>
      </w:pPr>
      <w:r>
        <w:t>Agricultural: 2,315.46</w:t>
      </w:r>
    </w:p>
    <w:p w14:paraId="67EA1C5E" w14:textId="77777777" w:rsidR="00A62161" w:rsidRDefault="00A62161" w:rsidP="00106AE4">
      <w:pPr>
        <w:pStyle w:val="ListParagraph"/>
        <w:numPr>
          <w:ilvl w:val="0"/>
          <w:numId w:val="37"/>
        </w:numPr>
        <w:spacing w:before="0" w:after="0"/>
      </w:pPr>
      <w:r>
        <w:t>"COED BV 203 TO EST NPS 8</w:t>
      </w:r>
    </w:p>
    <w:p w14:paraId="1B4F31F2" w14:textId="77777777" w:rsidR="00A62161" w:rsidRDefault="00A62161" w:rsidP="00106AE4">
      <w:pPr>
        <w:pStyle w:val="ListParagraph"/>
        <w:numPr>
          <w:ilvl w:val="1"/>
          <w:numId w:val="37"/>
        </w:numPr>
        <w:spacing w:before="0" w:after="0"/>
      </w:pPr>
      <w:r>
        <w:t>Total Cumulative Length (m):</w:t>
      </w:r>
      <w:r>
        <w:tab/>
        <w:t>2259.9</w:t>
      </w:r>
    </w:p>
    <w:p w14:paraId="483BC4B0"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37F5817C" w14:textId="77777777" w:rsidR="00A62161" w:rsidRDefault="00A62161" w:rsidP="00106AE4">
      <w:pPr>
        <w:pStyle w:val="ListParagraph"/>
        <w:numPr>
          <w:ilvl w:val="2"/>
          <w:numId w:val="37"/>
        </w:numPr>
        <w:spacing w:before="0" w:after="0"/>
      </w:pPr>
      <w:r>
        <w:t>Installation date between minimum of 1969-01-01 and maximum of 1969-01-01</w:t>
      </w:r>
    </w:p>
    <w:p w14:paraId="60753AF3" w14:textId="77777777" w:rsidR="00A62161" w:rsidRDefault="00A62161" w:rsidP="00106AE4">
      <w:pPr>
        <w:pStyle w:val="ListParagraph"/>
        <w:numPr>
          <w:ilvl w:val="2"/>
          <w:numId w:val="37"/>
        </w:numPr>
        <w:spacing w:before="0" w:after="0"/>
      </w:pPr>
      <w:r>
        <w:t>Wall thickness between minimum of 4.78 and maximum of 4.78</w:t>
      </w:r>
    </w:p>
    <w:p w14:paraId="0C63725E"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5E273DD0"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227B4136"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6D8176A0" w14:textId="77777777" w:rsidR="00A62161" w:rsidRDefault="00A62161" w:rsidP="00106AE4">
      <w:pPr>
        <w:pStyle w:val="ListParagraph"/>
        <w:numPr>
          <w:ilvl w:val="1"/>
          <w:numId w:val="37"/>
        </w:numPr>
        <w:spacing w:before="0" w:after="0"/>
      </w:pPr>
      <w:r>
        <w:t>Consequence of failure distributed between minimum of $5.08 and maximum of $158.72MM</w:t>
      </w:r>
    </w:p>
    <w:p w14:paraId="1AB0D94E" w14:textId="77777777" w:rsidR="00A62161" w:rsidRDefault="00A62161" w:rsidP="00106AE4">
      <w:pPr>
        <w:pStyle w:val="ListParagraph"/>
        <w:numPr>
          <w:ilvl w:val="1"/>
          <w:numId w:val="37"/>
        </w:numPr>
        <w:spacing w:before="0" w:after="0"/>
      </w:pPr>
      <w:r>
        <w:t>Total length driven by Safety: 1694.93 meters.</w:t>
      </w:r>
    </w:p>
    <w:p w14:paraId="0D8D3E82" w14:textId="77777777" w:rsidR="00A62161" w:rsidRDefault="00A62161" w:rsidP="00106AE4">
      <w:pPr>
        <w:pStyle w:val="ListParagraph"/>
        <w:numPr>
          <w:ilvl w:val="1"/>
          <w:numId w:val="37"/>
        </w:numPr>
        <w:spacing w:before="0" w:after="0"/>
      </w:pPr>
      <w:r>
        <w:t>Safety Cost distributed between minimum of $0.00 and maximum of $150.03MM:</w:t>
      </w:r>
    </w:p>
    <w:p w14:paraId="7EA3CB67" w14:textId="77777777" w:rsidR="00A62161" w:rsidRDefault="00A62161" w:rsidP="00106AE4">
      <w:pPr>
        <w:pStyle w:val="ListParagraph"/>
        <w:numPr>
          <w:ilvl w:val="2"/>
          <w:numId w:val="37"/>
        </w:numPr>
        <w:spacing w:before="0" w:after="0"/>
      </w:pPr>
      <w:r>
        <w:t>Leak cost between minimum of $0.00 and maximum of $121.06MM</w:t>
      </w:r>
    </w:p>
    <w:p w14:paraId="6CBF27E0" w14:textId="77777777" w:rsidR="00A62161" w:rsidRDefault="00A62161" w:rsidP="00106AE4">
      <w:pPr>
        <w:pStyle w:val="ListParagraph"/>
        <w:numPr>
          <w:ilvl w:val="2"/>
          <w:numId w:val="37"/>
        </w:numPr>
        <w:spacing w:before="0" w:after="0"/>
      </w:pPr>
      <w:r>
        <w:t>Leak scenario yielded 44.0 intersections with structures, with minimum of 0.0 and maximum of 12.61 of population impacted.</w:t>
      </w:r>
    </w:p>
    <w:p w14:paraId="7C69A725" w14:textId="77777777" w:rsidR="00A62161" w:rsidRDefault="00A62161" w:rsidP="00106AE4">
      <w:pPr>
        <w:pStyle w:val="ListParagraph"/>
        <w:numPr>
          <w:ilvl w:val="2"/>
          <w:numId w:val="37"/>
        </w:numPr>
        <w:spacing w:before="0" w:after="0"/>
      </w:pPr>
      <w:r>
        <w:t>Leak hazard radius distributed between minimum of 12.03 and maximum of 12.03 meters.</w:t>
      </w:r>
    </w:p>
    <w:p w14:paraId="7C3E307F" w14:textId="77777777" w:rsidR="00A62161" w:rsidRDefault="00A62161" w:rsidP="00106AE4">
      <w:pPr>
        <w:pStyle w:val="ListParagraph"/>
        <w:numPr>
          <w:ilvl w:val="2"/>
          <w:numId w:val="37"/>
        </w:numPr>
        <w:spacing w:before="0" w:after="0"/>
      </w:pPr>
      <w:r>
        <w:t>Rupture cost between minimum of $0.00 and maximum of $513.60MM</w:t>
      </w:r>
    </w:p>
    <w:p w14:paraId="78D7744A" w14:textId="77777777" w:rsidR="00A62161" w:rsidRDefault="00A62161" w:rsidP="00106AE4">
      <w:pPr>
        <w:pStyle w:val="ListParagraph"/>
        <w:numPr>
          <w:ilvl w:val="2"/>
          <w:numId w:val="37"/>
        </w:numPr>
        <w:spacing w:before="0" w:after="0"/>
      </w:pPr>
      <w:r>
        <w:t>Rupture scenario yielded 16.0 intersections with structures, with minimum of 0.0 and maximum of 53.5 of population impacted</w:t>
      </w:r>
    </w:p>
    <w:p w14:paraId="7C953A55" w14:textId="77777777" w:rsidR="00A62161" w:rsidRDefault="00A62161" w:rsidP="00106AE4">
      <w:pPr>
        <w:pStyle w:val="ListParagraph"/>
        <w:numPr>
          <w:ilvl w:val="2"/>
          <w:numId w:val="37"/>
        </w:numPr>
        <w:spacing w:before="0" w:after="0"/>
      </w:pPr>
      <w:r>
        <w:t>Rupture hazard radius distributed between minimum of 138.23 and maximum of 138.23 meters.</w:t>
      </w:r>
    </w:p>
    <w:p w14:paraId="03EBCE09" w14:textId="77777777" w:rsidR="00A62161" w:rsidRDefault="00A62161" w:rsidP="00106AE4">
      <w:pPr>
        <w:pStyle w:val="ListParagraph"/>
        <w:numPr>
          <w:ilvl w:val="2"/>
          <w:numId w:val="37"/>
        </w:numPr>
        <w:spacing w:before="0" w:after="0"/>
      </w:pPr>
      <w:r>
        <w:t>Puncture cost between minimum of $0.00 and maximum of $392.54MM</w:t>
      </w:r>
    </w:p>
    <w:p w14:paraId="084BEC31" w14:textId="77777777" w:rsidR="00A62161" w:rsidRDefault="00A62161" w:rsidP="00106AE4">
      <w:pPr>
        <w:pStyle w:val="ListParagraph"/>
        <w:numPr>
          <w:ilvl w:val="2"/>
          <w:numId w:val="37"/>
        </w:numPr>
        <w:spacing w:before="0" w:after="0"/>
      </w:pPr>
      <w:r>
        <w:t>Puncture scenario yielded 46.0 intersections with structures, with minimum of 0.0 and maximum of 40.89 of population impacted</w:t>
      </w:r>
    </w:p>
    <w:p w14:paraId="63B0BAC3" w14:textId="77777777" w:rsidR="00A62161" w:rsidRDefault="00A62161" w:rsidP="00106AE4">
      <w:pPr>
        <w:pStyle w:val="ListParagraph"/>
        <w:numPr>
          <w:ilvl w:val="2"/>
          <w:numId w:val="37"/>
        </w:numPr>
        <w:spacing w:before="0" w:after="0"/>
      </w:pPr>
      <w:r>
        <w:t>Puncture hazard radius distributed between minimum of 48.58 and maximum of 48.58 meters.</w:t>
      </w:r>
    </w:p>
    <w:p w14:paraId="0DF9B611" w14:textId="77777777" w:rsidR="00A62161" w:rsidRDefault="00A62161" w:rsidP="00106AE4">
      <w:pPr>
        <w:pStyle w:val="ListParagraph"/>
        <w:numPr>
          <w:ilvl w:val="2"/>
          <w:numId w:val="37"/>
        </w:numPr>
        <w:spacing w:before="0" w:after="0"/>
      </w:pPr>
      <w:r>
        <w:t>Product type is Condensate.</w:t>
      </w:r>
    </w:p>
    <w:p w14:paraId="3FCA5AE1" w14:textId="77777777" w:rsidR="00A62161" w:rsidRDefault="00A62161" w:rsidP="00106AE4">
      <w:pPr>
        <w:pStyle w:val="ListParagraph"/>
        <w:numPr>
          <w:ilvl w:val="2"/>
          <w:numId w:val="37"/>
        </w:numPr>
        <w:spacing w:before="0" w:after="0"/>
      </w:pPr>
      <w:r>
        <w:t>Class area location is/are 2.0.</w:t>
      </w:r>
    </w:p>
    <w:p w14:paraId="510D4620" w14:textId="77777777" w:rsidR="00A62161" w:rsidRDefault="00A62161" w:rsidP="00106AE4">
      <w:pPr>
        <w:pStyle w:val="ListParagraph"/>
        <w:numPr>
          <w:ilvl w:val="1"/>
          <w:numId w:val="37"/>
        </w:numPr>
        <w:spacing w:before="0" w:after="0"/>
      </w:pPr>
      <w:r>
        <w:t>Total length driven by Environmental: 564.97 meters.</w:t>
      </w:r>
    </w:p>
    <w:p w14:paraId="0548120B" w14:textId="77777777" w:rsidR="00A62161" w:rsidRDefault="00A62161" w:rsidP="00106AE4">
      <w:pPr>
        <w:pStyle w:val="ListParagraph"/>
        <w:numPr>
          <w:ilvl w:val="1"/>
          <w:numId w:val="37"/>
        </w:numPr>
        <w:spacing w:before="0" w:after="0"/>
      </w:pPr>
      <w:r>
        <w:t>Environmental Cost distributed between minimum of $4.66 and maximum of $13.35MM:</w:t>
      </w:r>
    </w:p>
    <w:p w14:paraId="38E8F05C" w14:textId="77777777" w:rsidR="00A62161" w:rsidRDefault="00A62161" w:rsidP="00106AE4">
      <w:pPr>
        <w:pStyle w:val="ListParagraph"/>
        <w:numPr>
          <w:ilvl w:val="2"/>
          <w:numId w:val="37"/>
        </w:numPr>
        <w:spacing w:before="0" w:after="0"/>
      </w:pPr>
      <w:r>
        <w:t>Leak cost between minimum of $0.13 and maximum of $0.35MM</w:t>
      </w:r>
    </w:p>
    <w:p w14:paraId="5B59D462" w14:textId="77777777" w:rsidR="00A62161" w:rsidRDefault="00A62161" w:rsidP="00106AE4">
      <w:pPr>
        <w:pStyle w:val="ListParagraph"/>
        <w:numPr>
          <w:ilvl w:val="2"/>
          <w:numId w:val="37"/>
        </w:numPr>
        <w:spacing w:before="0" w:after="0"/>
      </w:pPr>
      <w:r>
        <w:lastRenderedPageBreak/>
        <w:t>Leak spill volume between a minimum of 1973.38 and maximum of 2019.77 gallons</w:t>
      </w:r>
    </w:p>
    <w:p w14:paraId="2035A113" w14:textId="77777777" w:rsidR="00A62161" w:rsidRDefault="00A62161" w:rsidP="00106AE4">
      <w:pPr>
        <w:pStyle w:val="ListParagraph"/>
        <w:numPr>
          <w:ilvl w:val="2"/>
          <w:numId w:val="37"/>
        </w:numPr>
        <w:spacing w:before="0" w:after="0"/>
      </w:pPr>
      <w:r>
        <w:t>Rupture cost between minimum of $64.53 and maximum of $169.76MM</w:t>
      </w:r>
    </w:p>
    <w:p w14:paraId="447117D7" w14:textId="77777777" w:rsidR="00A62161" w:rsidRDefault="00A62161" w:rsidP="00106AE4">
      <w:pPr>
        <w:pStyle w:val="ListParagraph"/>
        <w:numPr>
          <w:ilvl w:val="2"/>
          <w:numId w:val="37"/>
        </w:numPr>
        <w:spacing w:before="0" w:after="0"/>
      </w:pPr>
      <w:r>
        <w:t>Rupture spill volume is between a minimum of 947101.66 and maximum of 969363.57 gallons</w:t>
      </w:r>
    </w:p>
    <w:p w14:paraId="41AC66F3" w14:textId="77777777" w:rsidR="00A62161" w:rsidRDefault="00A62161" w:rsidP="00106AE4">
      <w:pPr>
        <w:pStyle w:val="ListParagraph"/>
        <w:numPr>
          <w:ilvl w:val="2"/>
          <w:numId w:val="37"/>
        </w:numPr>
        <w:spacing w:before="0" w:after="0"/>
      </w:pPr>
      <w:r>
        <w:t>Puncture cost between minimum of $4.42 and maximum of $11.62MM</w:t>
      </w:r>
    </w:p>
    <w:p w14:paraId="0DF65BEF" w14:textId="77777777" w:rsidR="00A62161" w:rsidRDefault="00A62161" w:rsidP="00106AE4">
      <w:pPr>
        <w:pStyle w:val="ListParagraph"/>
        <w:numPr>
          <w:ilvl w:val="2"/>
          <w:numId w:val="37"/>
        </w:numPr>
        <w:spacing w:before="0" w:after="0"/>
      </w:pPr>
      <w:r>
        <w:t>Puncture spill volume is between a minimum of 64840.82 and maximum of 66364.92 gallons</w:t>
      </w:r>
    </w:p>
    <w:p w14:paraId="3F31A9A1" w14:textId="77777777" w:rsidR="00A62161" w:rsidRDefault="00A62161" w:rsidP="00106AE4">
      <w:pPr>
        <w:pStyle w:val="ListParagraph"/>
        <w:numPr>
          <w:ilvl w:val="2"/>
          <w:numId w:val="37"/>
        </w:numPr>
        <w:spacing w:before="0" w:after="0"/>
      </w:pPr>
      <w:r>
        <w:t xml:space="preserve">Land use distributed as </w:t>
      </w:r>
    </w:p>
    <w:p w14:paraId="6F455C1A" w14:textId="77777777" w:rsidR="00A62161" w:rsidRDefault="00A62161" w:rsidP="00106AE4">
      <w:pPr>
        <w:pStyle w:val="ListParagraph"/>
        <w:numPr>
          <w:ilvl w:val="3"/>
          <w:numId w:val="37"/>
        </w:numPr>
        <w:spacing w:before="0" w:after="0"/>
      </w:pPr>
      <w:r>
        <w:t>Commercial/Industrial: 2,256.78</w:t>
      </w:r>
    </w:p>
    <w:p w14:paraId="52EB50BF" w14:textId="77777777" w:rsidR="00A62161" w:rsidRDefault="00A62161" w:rsidP="00106AE4">
      <w:pPr>
        <w:pStyle w:val="ListParagraph"/>
        <w:numPr>
          <w:ilvl w:val="3"/>
          <w:numId w:val="37"/>
        </w:numPr>
        <w:spacing w:before="0" w:after="0"/>
      </w:pPr>
      <w:r>
        <w:t>Water Course: 3.12</w:t>
      </w:r>
    </w:p>
    <w:p w14:paraId="2885A09B" w14:textId="77777777" w:rsidR="00A62161" w:rsidRDefault="00A62161" w:rsidP="00106AE4">
      <w:pPr>
        <w:pStyle w:val="ListParagraph"/>
        <w:numPr>
          <w:ilvl w:val="0"/>
          <w:numId w:val="37"/>
        </w:numPr>
        <w:spacing w:before="0" w:after="0"/>
      </w:pPr>
      <w:r>
        <w:t>"SPEED CORNER TO FORT SASKATCHEWAN INLET (KEYSPAN) NPS 16</w:t>
      </w:r>
    </w:p>
    <w:p w14:paraId="296F1F65" w14:textId="77777777" w:rsidR="00A62161" w:rsidRDefault="00A62161" w:rsidP="00106AE4">
      <w:pPr>
        <w:pStyle w:val="ListParagraph"/>
        <w:numPr>
          <w:ilvl w:val="1"/>
          <w:numId w:val="37"/>
        </w:numPr>
        <w:spacing w:before="0" w:after="0"/>
      </w:pPr>
      <w:r>
        <w:t>Total Cumulative Length (m):</w:t>
      </w:r>
      <w:r>
        <w:tab/>
        <w:t>1771.15</w:t>
      </w:r>
    </w:p>
    <w:p w14:paraId="27142B4D"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4BCDF8FF" w14:textId="77777777" w:rsidR="00A62161" w:rsidRDefault="00A62161" w:rsidP="00106AE4">
      <w:pPr>
        <w:pStyle w:val="ListParagraph"/>
        <w:numPr>
          <w:ilvl w:val="2"/>
          <w:numId w:val="37"/>
        </w:numPr>
        <w:spacing w:before="0" w:after="0"/>
      </w:pPr>
      <w:r>
        <w:t>Installation date between minimum of 1995-01-01 and maximum of 1995-01-01</w:t>
      </w:r>
    </w:p>
    <w:p w14:paraId="37D6282D" w14:textId="77777777" w:rsidR="00A62161" w:rsidRDefault="00A62161" w:rsidP="00106AE4">
      <w:pPr>
        <w:pStyle w:val="ListParagraph"/>
        <w:numPr>
          <w:ilvl w:val="2"/>
          <w:numId w:val="37"/>
        </w:numPr>
        <w:spacing w:before="0" w:after="0"/>
      </w:pPr>
      <w:r>
        <w:t>Wall thickness between minimum of 5.56 and maximum of 10.31</w:t>
      </w:r>
    </w:p>
    <w:p w14:paraId="2DD02283"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24C8BF1A"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4458152C"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023112D4" w14:textId="77777777" w:rsidR="00A62161" w:rsidRDefault="00A62161" w:rsidP="00106AE4">
      <w:pPr>
        <w:pStyle w:val="ListParagraph"/>
        <w:numPr>
          <w:ilvl w:val="1"/>
          <w:numId w:val="37"/>
        </w:numPr>
        <w:spacing w:before="0" w:after="0"/>
      </w:pPr>
      <w:r>
        <w:t>Consequence of failure distributed between minimum of $1.36 and maximum of $1.59MM</w:t>
      </w:r>
    </w:p>
    <w:p w14:paraId="2FABFA53" w14:textId="77777777" w:rsidR="00A62161" w:rsidRDefault="00A62161" w:rsidP="00106AE4">
      <w:pPr>
        <w:pStyle w:val="ListParagraph"/>
        <w:numPr>
          <w:ilvl w:val="2"/>
          <w:numId w:val="37"/>
        </w:numPr>
        <w:spacing w:before="0" w:after="0"/>
      </w:pPr>
      <w:r>
        <w:t>Total length driven by Economic Loss: 1771.15 meters.</w:t>
      </w:r>
    </w:p>
    <w:p w14:paraId="73AF1B8B" w14:textId="77777777" w:rsidR="00A62161" w:rsidRDefault="00A62161" w:rsidP="00106AE4">
      <w:pPr>
        <w:pStyle w:val="ListParagraph"/>
        <w:numPr>
          <w:ilvl w:val="1"/>
          <w:numId w:val="37"/>
        </w:numPr>
        <w:spacing w:before="0" w:after="0"/>
      </w:pPr>
      <w:r>
        <w:t>Economic Loss Cost distributed between minimum of $1.36 and maximum of $1.59MM:</w:t>
      </w:r>
    </w:p>
    <w:p w14:paraId="1FC088BA" w14:textId="77777777" w:rsidR="00A62161" w:rsidRDefault="00A62161" w:rsidP="00106AE4">
      <w:pPr>
        <w:pStyle w:val="ListParagraph"/>
        <w:numPr>
          <w:ilvl w:val="2"/>
          <w:numId w:val="37"/>
        </w:numPr>
        <w:spacing w:before="0" w:after="0"/>
      </w:pPr>
      <w:r>
        <w:t>Repair costs between minimum of $187,000.00 and maximum of $187,000.00.</w:t>
      </w:r>
    </w:p>
    <w:p w14:paraId="384A0A55" w14:textId="77777777" w:rsidR="00A62161" w:rsidRDefault="00A62161" w:rsidP="00106AE4">
      <w:pPr>
        <w:pStyle w:val="ListParagraph"/>
        <w:numPr>
          <w:ilvl w:val="2"/>
          <w:numId w:val="37"/>
        </w:numPr>
        <w:spacing w:before="0" w:after="0"/>
      </w:pPr>
      <w:r>
        <w:t>Outage losses between minimum of $800,000.00 and maximum of $800,000.00.</w:t>
      </w:r>
    </w:p>
    <w:p w14:paraId="0B7B32A7" w14:textId="77777777" w:rsidR="00A62161" w:rsidRDefault="00A62161" w:rsidP="00106AE4">
      <w:pPr>
        <w:pStyle w:val="ListParagraph"/>
        <w:numPr>
          <w:ilvl w:val="2"/>
          <w:numId w:val="37"/>
        </w:numPr>
        <w:spacing w:before="0" w:after="0"/>
      </w:pPr>
      <w:r>
        <w:t>Product type is HVP Product.</w:t>
      </w:r>
    </w:p>
    <w:p w14:paraId="1052E6FF" w14:textId="77777777" w:rsidR="00A62161" w:rsidRDefault="00A62161" w:rsidP="00106AE4">
      <w:pPr>
        <w:pStyle w:val="ListParagraph"/>
        <w:numPr>
          <w:ilvl w:val="2"/>
          <w:numId w:val="37"/>
        </w:numPr>
        <w:spacing w:before="0" w:after="0"/>
      </w:pPr>
      <w:r>
        <w:t>Leak cost between minimum of $1.02 and maximum of $1.10MM</w:t>
      </w:r>
    </w:p>
    <w:p w14:paraId="57746C33" w14:textId="77777777" w:rsidR="00A62161" w:rsidRDefault="00A62161" w:rsidP="00106AE4">
      <w:pPr>
        <w:pStyle w:val="ListParagraph"/>
        <w:numPr>
          <w:ilvl w:val="2"/>
          <w:numId w:val="37"/>
        </w:numPr>
        <w:spacing w:before="0" w:after="0"/>
      </w:pPr>
      <w:r>
        <w:t>Leak scenario yielded 15.0 intersections with structures, with minimum of $75,000.00 and maximum of $75,000.00 in cost of structures impacted.</w:t>
      </w:r>
    </w:p>
    <w:p w14:paraId="2867B6C6" w14:textId="77777777" w:rsidR="00A62161" w:rsidRDefault="00A62161" w:rsidP="00106AE4">
      <w:pPr>
        <w:pStyle w:val="ListParagraph"/>
        <w:numPr>
          <w:ilvl w:val="2"/>
          <w:numId w:val="37"/>
        </w:numPr>
        <w:spacing w:before="0" w:after="0"/>
      </w:pPr>
      <w:r>
        <w:t>Leak product loss costs between minimum of $35,177.42 and maximum of $35,177.42</w:t>
      </w:r>
    </w:p>
    <w:p w14:paraId="2DDB8008" w14:textId="77777777" w:rsidR="00A62161" w:rsidRDefault="00A62161" w:rsidP="00106AE4">
      <w:pPr>
        <w:pStyle w:val="ListParagraph"/>
        <w:numPr>
          <w:ilvl w:val="2"/>
          <w:numId w:val="37"/>
        </w:numPr>
        <w:spacing w:before="0" w:after="0"/>
      </w:pPr>
      <w:r>
        <w:t>Rupture cost between minimum of $59.11 and maximum of $59.26MM</w:t>
      </w:r>
    </w:p>
    <w:p w14:paraId="58CB6BED" w14:textId="77777777" w:rsidR="00A62161" w:rsidRDefault="00A62161" w:rsidP="00106AE4">
      <w:pPr>
        <w:pStyle w:val="ListParagraph"/>
        <w:numPr>
          <w:ilvl w:val="2"/>
          <w:numId w:val="37"/>
        </w:numPr>
        <w:spacing w:before="0" w:after="0"/>
      </w:pPr>
      <w:r>
        <w:t>Rupture scenario yielded 8.0 intersections with structures, with minimum of $25,000.00 and maximum of $175,000.00 in cost of structures impacted</w:t>
      </w:r>
    </w:p>
    <w:p w14:paraId="0EF845B5" w14:textId="77777777" w:rsidR="00A62161" w:rsidRDefault="00A62161" w:rsidP="00106AE4">
      <w:pPr>
        <w:pStyle w:val="ListParagraph"/>
        <w:numPr>
          <w:ilvl w:val="2"/>
          <w:numId w:val="37"/>
        </w:numPr>
        <w:spacing w:before="0" w:after="0"/>
      </w:pPr>
      <w:r>
        <w:t>Rupture product loss costs between minimum of $58,099,358.13 and maximum of $58,099,358.13</w:t>
      </w:r>
    </w:p>
    <w:p w14:paraId="6596E5BA" w14:textId="77777777" w:rsidR="00A62161" w:rsidRDefault="00A62161" w:rsidP="00106AE4">
      <w:pPr>
        <w:pStyle w:val="ListParagraph"/>
        <w:numPr>
          <w:ilvl w:val="2"/>
          <w:numId w:val="37"/>
        </w:numPr>
        <w:spacing w:before="0" w:after="0"/>
      </w:pPr>
      <w:r>
        <w:t>Puncture cost between minimum of $2.14 and maximum of $2.27MM</w:t>
      </w:r>
    </w:p>
    <w:p w14:paraId="68F7FA84" w14:textId="77777777" w:rsidR="00A62161" w:rsidRDefault="00A62161" w:rsidP="00106AE4">
      <w:pPr>
        <w:pStyle w:val="ListParagraph"/>
        <w:numPr>
          <w:ilvl w:val="2"/>
          <w:numId w:val="37"/>
        </w:numPr>
        <w:spacing w:before="0" w:after="0"/>
      </w:pPr>
      <w:r>
        <w:t>Puncture scenario yielded 23.0 intersections with structures, with minimum of $25,000.00 and maximum of $125,000.00 in cost of structures impacted</w:t>
      </w:r>
    </w:p>
    <w:p w14:paraId="0C529404" w14:textId="77777777" w:rsidR="00A62161" w:rsidRDefault="00A62161" w:rsidP="00106AE4">
      <w:pPr>
        <w:pStyle w:val="ListParagraph"/>
        <w:numPr>
          <w:ilvl w:val="2"/>
          <w:numId w:val="37"/>
        </w:numPr>
        <w:spacing w:before="0" w:after="0"/>
      </w:pPr>
      <w:r>
        <w:t>Puncture Product Loss costs between minimum of $1,155,850.00 and maximum of $1,155,850.00"</w:t>
      </w:r>
    </w:p>
    <w:p w14:paraId="57050CCF" w14:textId="77777777" w:rsidR="00A62161" w:rsidRDefault="00A62161" w:rsidP="00106AE4">
      <w:pPr>
        <w:pStyle w:val="ListParagraph"/>
        <w:numPr>
          <w:ilvl w:val="0"/>
          <w:numId w:val="37"/>
        </w:numPr>
        <w:spacing w:before="0" w:after="0"/>
      </w:pPr>
      <w:r>
        <w:t>"BUCK CREEK TO STATION 1 NPS 3</w:t>
      </w:r>
    </w:p>
    <w:p w14:paraId="77C9333E" w14:textId="77777777" w:rsidR="00A62161" w:rsidRDefault="00A62161" w:rsidP="00106AE4">
      <w:pPr>
        <w:pStyle w:val="ListParagraph"/>
        <w:numPr>
          <w:ilvl w:val="1"/>
          <w:numId w:val="37"/>
        </w:numPr>
        <w:spacing w:before="0" w:after="0"/>
      </w:pPr>
      <w:r>
        <w:t>Total Cumulative Length (m):</w:t>
      </w:r>
      <w:r>
        <w:tab/>
        <w:t>1684.92</w:t>
      </w:r>
    </w:p>
    <w:p w14:paraId="7CBFCDC0"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6545453F" w14:textId="77777777" w:rsidR="00A62161" w:rsidRDefault="00A62161" w:rsidP="00106AE4">
      <w:pPr>
        <w:pStyle w:val="ListParagraph"/>
        <w:numPr>
          <w:ilvl w:val="2"/>
          <w:numId w:val="37"/>
        </w:numPr>
        <w:spacing w:before="0" w:after="0"/>
      </w:pPr>
      <w:r>
        <w:t>Installation date between minimum of 1987-01-01 and maximum of 1987-01-01</w:t>
      </w:r>
    </w:p>
    <w:p w14:paraId="2D7E5D87" w14:textId="77777777" w:rsidR="00A62161" w:rsidRDefault="00A62161" w:rsidP="00106AE4">
      <w:pPr>
        <w:pStyle w:val="ListParagraph"/>
        <w:numPr>
          <w:ilvl w:val="2"/>
          <w:numId w:val="37"/>
        </w:numPr>
        <w:spacing w:before="0" w:after="0"/>
      </w:pPr>
      <w:r>
        <w:t>Wall thickness between minimum of 3.18 and maximum of 3.18</w:t>
      </w:r>
    </w:p>
    <w:p w14:paraId="63D6BD23"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4022D14A"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12C3DB1A"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7EB93867" w14:textId="77777777" w:rsidR="00A62161" w:rsidRDefault="00A62161" w:rsidP="00106AE4">
      <w:pPr>
        <w:pStyle w:val="ListParagraph"/>
        <w:numPr>
          <w:ilvl w:val="1"/>
          <w:numId w:val="37"/>
        </w:numPr>
        <w:spacing w:before="0" w:after="0"/>
      </w:pPr>
      <w:r>
        <w:lastRenderedPageBreak/>
        <w:t>Consequence of failure distributed between minimum of $0.30 and maximum of $122.64MM</w:t>
      </w:r>
    </w:p>
    <w:p w14:paraId="22B5BDF5" w14:textId="77777777" w:rsidR="00A62161" w:rsidRDefault="00A62161" w:rsidP="00106AE4">
      <w:pPr>
        <w:pStyle w:val="ListParagraph"/>
        <w:numPr>
          <w:ilvl w:val="1"/>
          <w:numId w:val="37"/>
        </w:numPr>
        <w:spacing w:before="0" w:after="0"/>
      </w:pPr>
      <w:r>
        <w:t>Total length driven by Safety: 306.82 meters.</w:t>
      </w:r>
    </w:p>
    <w:p w14:paraId="31452145" w14:textId="77777777" w:rsidR="00A62161" w:rsidRDefault="00A62161" w:rsidP="00106AE4">
      <w:pPr>
        <w:pStyle w:val="ListParagraph"/>
        <w:numPr>
          <w:ilvl w:val="1"/>
          <w:numId w:val="37"/>
        </w:numPr>
        <w:spacing w:before="0" w:after="0"/>
      </w:pPr>
      <w:r>
        <w:t>Safety Cost distributed between minimum of $0.00 and maximum of $119.66MM:</w:t>
      </w:r>
    </w:p>
    <w:p w14:paraId="441A0F8F" w14:textId="77777777" w:rsidR="00A62161" w:rsidRDefault="00A62161" w:rsidP="00106AE4">
      <w:pPr>
        <w:pStyle w:val="ListParagraph"/>
        <w:numPr>
          <w:ilvl w:val="2"/>
          <w:numId w:val="37"/>
        </w:numPr>
        <w:spacing w:before="0" w:after="0"/>
      </w:pPr>
      <w:r>
        <w:t>Leak cost between minimum of $0.00 and maximum of $121.06MM</w:t>
      </w:r>
    </w:p>
    <w:p w14:paraId="36D3C355" w14:textId="77777777" w:rsidR="00A62161" w:rsidRDefault="00A62161" w:rsidP="00106AE4">
      <w:pPr>
        <w:pStyle w:val="ListParagraph"/>
        <w:numPr>
          <w:ilvl w:val="2"/>
          <w:numId w:val="37"/>
        </w:numPr>
        <w:spacing w:before="0" w:after="0"/>
      </w:pPr>
      <w:r>
        <w:t>Leak scenario yielded 5.0 intersections with structures, with minimum of 12.61 and maximum of 12.61 of population impacted.</w:t>
      </w:r>
    </w:p>
    <w:p w14:paraId="74F95A4F" w14:textId="77777777" w:rsidR="00A62161" w:rsidRDefault="00A62161" w:rsidP="00106AE4">
      <w:pPr>
        <w:pStyle w:val="ListParagraph"/>
        <w:numPr>
          <w:ilvl w:val="2"/>
          <w:numId w:val="37"/>
        </w:numPr>
        <w:spacing w:before="0" w:after="0"/>
      </w:pPr>
      <w:r>
        <w:t>Leak hazard radius distributed between minimum of 11.7 and maximum of 11.7 meters.</w:t>
      </w:r>
    </w:p>
    <w:p w14:paraId="1D0A7F03" w14:textId="77777777" w:rsidR="00A62161" w:rsidRDefault="00A62161" w:rsidP="00106AE4">
      <w:pPr>
        <w:pStyle w:val="ListParagraph"/>
        <w:numPr>
          <w:ilvl w:val="2"/>
          <w:numId w:val="37"/>
        </w:numPr>
        <w:spacing w:before="0" w:after="0"/>
      </w:pPr>
      <w:r>
        <w:t>Rupture cost between minimum of $0.00 and maximum of $121.06MM</w:t>
      </w:r>
    </w:p>
    <w:p w14:paraId="36B768BD" w14:textId="77777777" w:rsidR="00A62161" w:rsidRDefault="00A62161" w:rsidP="00106AE4">
      <w:pPr>
        <w:pStyle w:val="ListParagraph"/>
        <w:numPr>
          <w:ilvl w:val="2"/>
          <w:numId w:val="37"/>
        </w:numPr>
        <w:spacing w:before="0" w:after="0"/>
      </w:pPr>
      <w:r>
        <w:t>Rupture scenario yielded 7.0 intersections with structures, with minimum of 2.28 and maximum of 12.61 of population impacted</w:t>
      </w:r>
    </w:p>
    <w:p w14:paraId="3539DB8D" w14:textId="77777777" w:rsidR="00A62161" w:rsidRDefault="00A62161" w:rsidP="00106AE4">
      <w:pPr>
        <w:pStyle w:val="ListParagraph"/>
        <w:numPr>
          <w:ilvl w:val="2"/>
          <w:numId w:val="37"/>
        </w:numPr>
        <w:spacing w:before="0" w:after="0"/>
      </w:pPr>
      <w:r>
        <w:t>Rupture hazard radius distributed between minimum of 57.3 and maximum of 57.3 meters.</w:t>
      </w:r>
    </w:p>
    <w:p w14:paraId="07A86F3E" w14:textId="77777777" w:rsidR="00A62161" w:rsidRDefault="00A62161" w:rsidP="00106AE4">
      <w:pPr>
        <w:pStyle w:val="ListParagraph"/>
        <w:numPr>
          <w:ilvl w:val="2"/>
          <w:numId w:val="37"/>
        </w:numPr>
        <w:spacing w:before="0" w:after="0"/>
      </w:pPr>
      <w:r>
        <w:t>Puncture cost between minimum of $0.00 and maximum of $121.06MM</w:t>
      </w:r>
    </w:p>
    <w:p w14:paraId="63C047C8" w14:textId="77777777" w:rsidR="00A62161" w:rsidRDefault="00A62161" w:rsidP="00106AE4">
      <w:pPr>
        <w:pStyle w:val="ListParagraph"/>
        <w:numPr>
          <w:ilvl w:val="2"/>
          <w:numId w:val="37"/>
        </w:numPr>
        <w:spacing w:before="0" w:after="0"/>
      </w:pPr>
      <w:r>
        <w:t>Puncture scenario yielded 8.0 intersections with structures, with minimum of 2.28 and maximum of 12.61 of population impacted</w:t>
      </w:r>
    </w:p>
    <w:p w14:paraId="628EAE94" w14:textId="77777777" w:rsidR="00A62161" w:rsidRDefault="00A62161" w:rsidP="00106AE4">
      <w:pPr>
        <w:pStyle w:val="ListParagraph"/>
        <w:numPr>
          <w:ilvl w:val="2"/>
          <w:numId w:val="37"/>
        </w:numPr>
        <w:spacing w:before="0" w:after="0"/>
      </w:pPr>
      <w:r>
        <w:t>Puncture hazard radius distributed between minimum of 42.7 and maximum of 42.7 meters.</w:t>
      </w:r>
    </w:p>
    <w:p w14:paraId="16CC4553" w14:textId="77777777" w:rsidR="00A62161" w:rsidRDefault="00A62161" w:rsidP="00106AE4">
      <w:pPr>
        <w:pStyle w:val="ListParagraph"/>
        <w:numPr>
          <w:ilvl w:val="2"/>
          <w:numId w:val="37"/>
        </w:numPr>
        <w:spacing w:before="0" w:after="0"/>
      </w:pPr>
      <w:r>
        <w:t>Product type is Ethane.</w:t>
      </w:r>
    </w:p>
    <w:p w14:paraId="358C47A9" w14:textId="77777777" w:rsidR="00A62161" w:rsidRDefault="00A62161" w:rsidP="00106AE4">
      <w:pPr>
        <w:pStyle w:val="ListParagraph"/>
        <w:numPr>
          <w:ilvl w:val="2"/>
          <w:numId w:val="37"/>
        </w:numPr>
        <w:spacing w:before="0" w:after="0"/>
      </w:pPr>
      <w:r>
        <w:t>Class area location is/are 1.0.</w:t>
      </w:r>
    </w:p>
    <w:p w14:paraId="61A5F54F" w14:textId="77777777" w:rsidR="00A62161" w:rsidRDefault="00A62161" w:rsidP="00106AE4">
      <w:pPr>
        <w:pStyle w:val="ListParagraph"/>
        <w:numPr>
          <w:ilvl w:val="1"/>
          <w:numId w:val="37"/>
        </w:numPr>
        <w:spacing w:before="0" w:after="0"/>
      </w:pPr>
      <w:r>
        <w:t>Total length driven by Economic Loss: 1378.1 meters.</w:t>
      </w:r>
    </w:p>
    <w:p w14:paraId="36C0CC83" w14:textId="77777777" w:rsidR="00A62161" w:rsidRDefault="00A62161" w:rsidP="00106AE4">
      <w:pPr>
        <w:pStyle w:val="ListParagraph"/>
        <w:numPr>
          <w:ilvl w:val="1"/>
          <w:numId w:val="37"/>
        </w:numPr>
        <w:spacing w:before="0" w:after="0"/>
      </w:pPr>
      <w:r>
        <w:t>Economic Loss Cost distributed between minimum of $0.30 and maximum of $2.98MM:</w:t>
      </w:r>
    </w:p>
    <w:p w14:paraId="1D729E40" w14:textId="77777777" w:rsidR="00A62161" w:rsidRDefault="00A62161" w:rsidP="00106AE4">
      <w:pPr>
        <w:pStyle w:val="ListParagraph"/>
        <w:numPr>
          <w:ilvl w:val="2"/>
          <w:numId w:val="37"/>
        </w:numPr>
        <w:spacing w:before="0" w:after="0"/>
      </w:pPr>
      <w:r>
        <w:t>Repair costs between minimum of $6,000.00 and maximum of $6,000.00.</w:t>
      </w:r>
    </w:p>
    <w:p w14:paraId="512DBCDD" w14:textId="77777777" w:rsidR="00A62161" w:rsidRDefault="00A62161" w:rsidP="00106AE4">
      <w:pPr>
        <w:pStyle w:val="ListParagraph"/>
        <w:numPr>
          <w:ilvl w:val="2"/>
          <w:numId w:val="37"/>
        </w:numPr>
        <w:spacing w:before="0" w:after="0"/>
      </w:pPr>
      <w:r>
        <w:t>Outage losses between minimum of $200,000.00 and maximum of $200,000.00.</w:t>
      </w:r>
    </w:p>
    <w:p w14:paraId="62B34C4A" w14:textId="77777777" w:rsidR="00A62161" w:rsidRDefault="00A62161" w:rsidP="00106AE4">
      <w:pPr>
        <w:pStyle w:val="ListParagraph"/>
        <w:numPr>
          <w:ilvl w:val="2"/>
          <w:numId w:val="37"/>
        </w:numPr>
        <w:spacing w:before="0" w:after="0"/>
      </w:pPr>
      <w:r>
        <w:t>Product type is Ethane.</w:t>
      </w:r>
    </w:p>
    <w:p w14:paraId="1382A334" w14:textId="77777777" w:rsidR="00A62161" w:rsidRDefault="00A62161" w:rsidP="00106AE4">
      <w:pPr>
        <w:pStyle w:val="ListParagraph"/>
        <w:numPr>
          <w:ilvl w:val="2"/>
          <w:numId w:val="37"/>
        </w:numPr>
        <w:spacing w:before="0" w:after="0"/>
      </w:pPr>
      <w:r>
        <w:t>Leak cost between minimum of $0.28 and maximum of $2.97MM</w:t>
      </w:r>
    </w:p>
    <w:p w14:paraId="15BBC016" w14:textId="77777777" w:rsidR="00A62161" w:rsidRDefault="00A62161" w:rsidP="00106AE4">
      <w:pPr>
        <w:pStyle w:val="ListParagraph"/>
        <w:numPr>
          <w:ilvl w:val="2"/>
          <w:numId w:val="37"/>
        </w:numPr>
        <w:spacing w:before="0" w:after="0"/>
      </w:pPr>
      <w:r>
        <w:t>Leak scenario yielded 5.0 intersections with structures, with minimum of $2,688,250.00 and maximum of $2,688,250.00 in cost of structures impacted.</w:t>
      </w:r>
    </w:p>
    <w:p w14:paraId="5EC4B653" w14:textId="77777777" w:rsidR="00A62161" w:rsidRDefault="00A62161" w:rsidP="00106AE4">
      <w:pPr>
        <w:pStyle w:val="ListParagraph"/>
        <w:numPr>
          <w:ilvl w:val="2"/>
          <w:numId w:val="37"/>
        </w:numPr>
        <w:spacing w:before="0" w:after="0"/>
      </w:pPr>
      <w:r>
        <w:t>Leak product loss costs between minimum of $74,968.65 and maximum of $74,968.65</w:t>
      </w:r>
    </w:p>
    <w:p w14:paraId="3B93800B" w14:textId="77777777" w:rsidR="00A62161" w:rsidRDefault="00A62161" w:rsidP="00106AE4">
      <w:pPr>
        <w:pStyle w:val="ListParagraph"/>
        <w:numPr>
          <w:ilvl w:val="2"/>
          <w:numId w:val="37"/>
        </w:numPr>
        <w:spacing w:before="0" w:after="0"/>
      </w:pPr>
      <w:r>
        <w:t>Rupture cost between minimum of $6.13 and maximum of $8.82MM</w:t>
      </w:r>
    </w:p>
    <w:p w14:paraId="24A4036F" w14:textId="77777777" w:rsidR="00A62161" w:rsidRDefault="00A62161" w:rsidP="00106AE4">
      <w:pPr>
        <w:pStyle w:val="ListParagraph"/>
        <w:numPr>
          <w:ilvl w:val="2"/>
          <w:numId w:val="37"/>
        </w:numPr>
        <w:spacing w:before="0" w:after="0"/>
      </w:pPr>
      <w:r>
        <w:t>Rupture scenario yielded 7.0 intersections with structures, with minimum of $269,868.00 and maximum of $2,688,250.00 in cost of structures impacted</w:t>
      </w:r>
    </w:p>
    <w:p w14:paraId="43248035" w14:textId="77777777" w:rsidR="00A62161" w:rsidRDefault="00A62161" w:rsidP="00106AE4">
      <w:pPr>
        <w:pStyle w:val="ListParagraph"/>
        <w:numPr>
          <w:ilvl w:val="2"/>
          <w:numId w:val="37"/>
        </w:numPr>
        <w:spacing w:before="0" w:after="0"/>
      </w:pPr>
      <w:r>
        <w:t>Rupture product loss costs between minimum of $5,924,929.50 and maximum of $5,924,929.50</w:t>
      </w:r>
    </w:p>
    <w:p w14:paraId="6A5744A6" w14:textId="77777777" w:rsidR="00A62161" w:rsidRDefault="00A62161" w:rsidP="00106AE4">
      <w:pPr>
        <w:pStyle w:val="ListParagraph"/>
        <w:numPr>
          <w:ilvl w:val="2"/>
          <w:numId w:val="37"/>
        </w:numPr>
        <w:spacing w:before="0" w:after="0"/>
      </w:pPr>
      <w:r>
        <w:t>Puncture cost between minimum of $2.67 and maximum of $5.36MM</w:t>
      </w:r>
    </w:p>
    <w:p w14:paraId="30F17484" w14:textId="77777777" w:rsidR="00A62161" w:rsidRDefault="00A62161" w:rsidP="00106AE4">
      <w:pPr>
        <w:pStyle w:val="ListParagraph"/>
        <w:numPr>
          <w:ilvl w:val="2"/>
          <w:numId w:val="37"/>
        </w:numPr>
        <w:spacing w:before="0" w:after="0"/>
      </w:pPr>
      <w:r>
        <w:t>Puncture scenario yielded 8.0 intersections with structures, with minimum of $269,868.00 and maximum of $2,688,250.00 in cost of structures impacted</w:t>
      </w:r>
    </w:p>
    <w:p w14:paraId="3A0FA81F" w14:textId="77777777" w:rsidR="00A62161" w:rsidRDefault="00A62161" w:rsidP="00106AE4">
      <w:pPr>
        <w:pStyle w:val="ListParagraph"/>
        <w:numPr>
          <w:ilvl w:val="2"/>
          <w:numId w:val="37"/>
        </w:numPr>
        <w:spacing w:before="0" w:after="0"/>
      </w:pPr>
      <w:r>
        <w:t>Puncture Product Loss costs between minimum of $2,463,299.44 and maximum of $2,463,299.44"</w:t>
      </w:r>
    </w:p>
    <w:p w14:paraId="05B181A3" w14:textId="77777777" w:rsidR="00A62161" w:rsidRDefault="00A62161" w:rsidP="00106AE4">
      <w:pPr>
        <w:pStyle w:val="ListParagraph"/>
        <w:numPr>
          <w:ilvl w:val="0"/>
          <w:numId w:val="37"/>
        </w:numPr>
        <w:spacing w:before="0" w:after="0"/>
      </w:pPr>
      <w:r>
        <w:t xml:space="preserve">"NPS4 SS-35 From 5-34-11-19-W3 </w:t>
      </w:r>
      <w:proofErr w:type="gramStart"/>
      <w:r>
        <w:t>To</w:t>
      </w:r>
      <w:proofErr w:type="gramEnd"/>
      <w:r>
        <w:t xml:space="preserve"> 5-35-11-19-W3</w:t>
      </w:r>
    </w:p>
    <w:p w14:paraId="05C6EB90" w14:textId="77777777" w:rsidR="00A62161" w:rsidRDefault="00A62161" w:rsidP="00106AE4">
      <w:pPr>
        <w:pStyle w:val="ListParagraph"/>
        <w:numPr>
          <w:ilvl w:val="1"/>
          <w:numId w:val="37"/>
        </w:numPr>
        <w:spacing w:before="0" w:after="0"/>
      </w:pPr>
      <w:r>
        <w:t>Total Cumulative Length (m):</w:t>
      </w:r>
      <w:r>
        <w:tab/>
        <w:t>1532.63</w:t>
      </w:r>
    </w:p>
    <w:p w14:paraId="3B47A045"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45DC504E" w14:textId="77777777" w:rsidR="00A62161" w:rsidRDefault="00A62161" w:rsidP="00106AE4">
      <w:pPr>
        <w:pStyle w:val="ListParagraph"/>
        <w:numPr>
          <w:ilvl w:val="2"/>
          <w:numId w:val="37"/>
        </w:numPr>
        <w:spacing w:before="0" w:after="0"/>
      </w:pPr>
      <w:r>
        <w:t>Installation date between minimum of 1968-01-01 and maximum of 1968-01-01</w:t>
      </w:r>
    </w:p>
    <w:p w14:paraId="3001A6FD" w14:textId="77777777" w:rsidR="00A62161" w:rsidRDefault="00A62161" w:rsidP="00106AE4">
      <w:pPr>
        <w:pStyle w:val="ListParagraph"/>
        <w:numPr>
          <w:ilvl w:val="2"/>
          <w:numId w:val="37"/>
        </w:numPr>
        <w:spacing w:before="0" w:after="0"/>
      </w:pPr>
      <w:r>
        <w:t>Wall thickness between minimum of 3.17 and maximum of 3.17</w:t>
      </w:r>
    </w:p>
    <w:p w14:paraId="4A700BE8"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47858E82"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69B8F926" w14:textId="77777777" w:rsidR="00A62161" w:rsidRDefault="00A62161" w:rsidP="00106AE4">
      <w:pPr>
        <w:pStyle w:val="ListParagraph"/>
        <w:numPr>
          <w:ilvl w:val="2"/>
          <w:numId w:val="37"/>
        </w:numPr>
        <w:spacing w:before="0" w:after="0"/>
      </w:pPr>
      <w:proofErr w:type="spellStart"/>
      <w:r>
        <w:lastRenderedPageBreak/>
        <w:t>iFilms</w:t>
      </w:r>
      <w:proofErr w:type="spellEnd"/>
      <w:r>
        <w:t xml:space="preserve"> SME override comment of nan</w:t>
      </w:r>
    </w:p>
    <w:p w14:paraId="783B2488" w14:textId="77777777" w:rsidR="00A62161" w:rsidRDefault="00A62161" w:rsidP="00106AE4">
      <w:pPr>
        <w:pStyle w:val="ListParagraph"/>
        <w:numPr>
          <w:ilvl w:val="1"/>
          <w:numId w:val="37"/>
        </w:numPr>
        <w:spacing w:before="0" w:after="0"/>
      </w:pPr>
      <w:r>
        <w:t>Consequence of failure distributed between minimum of $1.17 and maximum of $1.22MM</w:t>
      </w:r>
    </w:p>
    <w:p w14:paraId="0FF56DAB" w14:textId="77777777" w:rsidR="00A62161" w:rsidRDefault="00A62161" w:rsidP="00106AE4">
      <w:pPr>
        <w:pStyle w:val="ListParagraph"/>
        <w:numPr>
          <w:ilvl w:val="1"/>
          <w:numId w:val="37"/>
        </w:numPr>
        <w:spacing w:before="0" w:after="0"/>
      </w:pPr>
      <w:r>
        <w:t>Total length driven by Environmental: 1532.63 meters.</w:t>
      </w:r>
    </w:p>
    <w:p w14:paraId="557D0120" w14:textId="77777777" w:rsidR="00A62161" w:rsidRDefault="00A62161" w:rsidP="00106AE4">
      <w:pPr>
        <w:pStyle w:val="ListParagraph"/>
        <w:numPr>
          <w:ilvl w:val="1"/>
          <w:numId w:val="37"/>
        </w:numPr>
        <w:spacing w:before="0" w:after="0"/>
      </w:pPr>
      <w:r>
        <w:t>Environmental Cost distributed between minimum of $0.96 and maximum of $0.98MM:</w:t>
      </w:r>
    </w:p>
    <w:p w14:paraId="37A117D2" w14:textId="77777777" w:rsidR="00A62161" w:rsidRDefault="00A62161" w:rsidP="00106AE4">
      <w:pPr>
        <w:pStyle w:val="ListParagraph"/>
        <w:numPr>
          <w:ilvl w:val="2"/>
          <w:numId w:val="37"/>
        </w:numPr>
        <w:spacing w:before="0" w:after="0"/>
      </w:pPr>
      <w:r>
        <w:t>Leak cost between minimum of $0.16 and maximum of $0.17MM</w:t>
      </w:r>
    </w:p>
    <w:p w14:paraId="3A1B9C0C" w14:textId="77777777" w:rsidR="00A62161" w:rsidRDefault="00A62161" w:rsidP="00106AE4">
      <w:pPr>
        <w:pStyle w:val="ListParagraph"/>
        <w:numPr>
          <w:ilvl w:val="2"/>
          <w:numId w:val="37"/>
        </w:numPr>
        <w:spacing w:before="0" w:after="0"/>
      </w:pPr>
      <w:r>
        <w:t>Leak spill volume between a minimum of 1545.39 and maximum of 1577.19 gallons</w:t>
      </w:r>
    </w:p>
    <w:p w14:paraId="503E3A25" w14:textId="77777777" w:rsidR="00A62161" w:rsidRDefault="00A62161" w:rsidP="00106AE4">
      <w:pPr>
        <w:pStyle w:val="ListParagraph"/>
        <w:numPr>
          <w:ilvl w:val="2"/>
          <w:numId w:val="37"/>
        </w:numPr>
        <w:spacing w:before="0" w:after="0"/>
      </w:pPr>
      <w:r>
        <w:t>Rupture cost between minimum of $21.40 and maximum of $21.84MM</w:t>
      </w:r>
    </w:p>
    <w:p w14:paraId="7E4989B6" w14:textId="77777777" w:rsidR="00A62161" w:rsidRDefault="00A62161" w:rsidP="00106AE4">
      <w:pPr>
        <w:pStyle w:val="ListParagraph"/>
        <w:numPr>
          <w:ilvl w:val="2"/>
          <w:numId w:val="37"/>
        </w:numPr>
        <w:spacing w:before="0" w:after="0"/>
      </w:pPr>
      <w:r>
        <w:t>Rupture spill volume is between a minimum of 201897.55 and maximum of 206051.63 gallons</w:t>
      </w:r>
    </w:p>
    <w:p w14:paraId="6634F703" w14:textId="77777777" w:rsidR="00A62161" w:rsidRDefault="00A62161" w:rsidP="00106AE4">
      <w:pPr>
        <w:pStyle w:val="ListParagraph"/>
        <w:numPr>
          <w:ilvl w:val="2"/>
          <w:numId w:val="37"/>
        </w:numPr>
        <w:spacing w:before="0" w:after="0"/>
      </w:pPr>
      <w:r>
        <w:t>Puncture cost between minimum of $5.38 and maximum of $5.49MM</w:t>
      </w:r>
    </w:p>
    <w:p w14:paraId="18F51D83" w14:textId="77777777" w:rsidR="00A62161" w:rsidRDefault="00A62161" w:rsidP="00106AE4">
      <w:pPr>
        <w:pStyle w:val="ListParagraph"/>
        <w:numPr>
          <w:ilvl w:val="2"/>
          <w:numId w:val="37"/>
        </w:numPr>
        <w:spacing w:before="0" w:after="0"/>
      </w:pPr>
      <w:r>
        <w:t>Puncture spill volume is between a minimum of 50778.06 and maximum of 51822.83 gallons</w:t>
      </w:r>
    </w:p>
    <w:p w14:paraId="0E79E1E4" w14:textId="77777777" w:rsidR="00A62161" w:rsidRDefault="00A62161" w:rsidP="00106AE4">
      <w:pPr>
        <w:pStyle w:val="ListParagraph"/>
        <w:numPr>
          <w:ilvl w:val="2"/>
          <w:numId w:val="37"/>
        </w:numPr>
        <w:spacing w:before="0" w:after="0"/>
      </w:pPr>
      <w:r>
        <w:t xml:space="preserve">Land use distributed as </w:t>
      </w:r>
    </w:p>
    <w:p w14:paraId="74DB9D40" w14:textId="77777777" w:rsidR="00A62161" w:rsidRDefault="00A62161" w:rsidP="00106AE4">
      <w:pPr>
        <w:pStyle w:val="ListParagraph"/>
        <w:numPr>
          <w:ilvl w:val="3"/>
          <w:numId w:val="37"/>
        </w:numPr>
        <w:spacing w:before="0" w:after="0"/>
      </w:pPr>
      <w:r>
        <w:t>Agricultural: 1,532.63</w:t>
      </w:r>
    </w:p>
    <w:p w14:paraId="282C8DA6" w14:textId="77777777" w:rsidR="00A62161" w:rsidRDefault="00A62161" w:rsidP="00106AE4">
      <w:pPr>
        <w:pStyle w:val="ListParagraph"/>
        <w:numPr>
          <w:ilvl w:val="0"/>
          <w:numId w:val="37"/>
        </w:numPr>
        <w:spacing w:before="0" w:after="0"/>
      </w:pPr>
      <w:r>
        <w:t>"BATCH TRANSFER LINE NPS 24</w:t>
      </w:r>
    </w:p>
    <w:p w14:paraId="5042D446" w14:textId="77777777" w:rsidR="00A62161" w:rsidRDefault="00A62161" w:rsidP="00106AE4">
      <w:pPr>
        <w:pStyle w:val="ListParagraph"/>
        <w:numPr>
          <w:ilvl w:val="1"/>
          <w:numId w:val="37"/>
        </w:numPr>
        <w:spacing w:before="0" w:after="0"/>
      </w:pPr>
      <w:r>
        <w:t>Total Cumulative Length (m):</w:t>
      </w:r>
      <w:r>
        <w:tab/>
        <w:t>1344.07</w:t>
      </w:r>
    </w:p>
    <w:p w14:paraId="2ED65966" w14:textId="77777777" w:rsidR="00A62161" w:rsidRDefault="00A62161" w:rsidP="00106AE4">
      <w:pPr>
        <w:pStyle w:val="ListParagraph"/>
        <w:numPr>
          <w:ilvl w:val="1"/>
          <w:numId w:val="37"/>
        </w:numPr>
        <w:spacing w:before="0" w:after="0"/>
      </w:pPr>
      <w:r>
        <w:t>Likelihood of failure distributed between minimum of 1.000e-02 and maximum of 1.000e-02.</w:t>
      </w:r>
    </w:p>
    <w:p w14:paraId="70305AF8" w14:textId="77777777" w:rsidR="00A62161" w:rsidRDefault="00A62161" w:rsidP="00106AE4">
      <w:pPr>
        <w:pStyle w:val="ListParagraph"/>
        <w:numPr>
          <w:ilvl w:val="2"/>
          <w:numId w:val="37"/>
        </w:numPr>
        <w:spacing w:before="0" w:after="0"/>
      </w:pPr>
      <w:r>
        <w:t>Installation date between minimum of 1972-01-01 and maximum of 1972-01-01</w:t>
      </w:r>
    </w:p>
    <w:p w14:paraId="0A1ECFC9" w14:textId="77777777" w:rsidR="00A62161" w:rsidRDefault="00A62161" w:rsidP="00106AE4">
      <w:pPr>
        <w:pStyle w:val="ListParagraph"/>
        <w:numPr>
          <w:ilvl w:val="2"/>
          <w:numId w:val="37"/>
        </w:numPr>
        <w:spacing w:before="0" w:after="0"/>
      </w:pPr>
      <w:r>
        <w:t>Wall thickness between minimum of 6.35 and maximum of 6.35</w:t>
      </w:r>
    </w:p>
    <w:p w14:paraId="5B1616E1"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0.05 and maximum of 0.05 mm/yr</w:t>
      </w:r>
    </w:p>
    <w:p w14:paraId="79788CCD"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20BE973A"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4ABC3E32" w14:textId="77777777" w:rsidR="00A62161" w:rsidRDefault="00A62161" w:rsidP="00106AE4">
      <w:pPr>
        <w:pStyle w:val="ListParagraph"/>
        <w:numPr>
          <w:ilvl w:val="1"/>
          <w:numId w:val="37"/>
        </w:numPr>
        <w:spacing w:before="0" w:after="0"/>
      </w:pPr>
      <w:r>
        <w:t>Consequence of failure distributed between minimum of $15.34 and maximum of $155.74MM</w:t>
      </w:r>
    </w:p>
    <w:p w14:paraId="32AAF1DC" w14:textId="77777777" w:rsidR="00A62161" w:rsidRDefault="00A62161" w:rsidP="00106AE4">
      <w:pPr>
        <w:pStyle w:val="ListParagraph"/>
        <w:numPr>
          <w:ilvl w:val="1"/>
          <w:numId w:val="37"/>
        </w:numPr>
        <w:spacing w:before="0" w:after="0"/>
      </w:pPr>
      <w:r>
        <w:t>Total length driven by Safety: 1021.53 meters.</w:t>
      </w:r>
    </w:p>
    <w:p w14:paraId="630D5BC3" w14:textId="77777777" w:rsidR="00A62161" w:rsidRDefault="00A62161" w:rsidP="00106AE4">
      <w:pPr>
        <w:pStyle w:val="ListParagraph"/>
        <w:numPr>
          <w:ilvl w:val="1"/>
          <w:numId w:val="37"/>
        </w:numPr>
        <w:spacing w:before="0" w:after="0"/>
      </w:pPr>
      <w:r>
        <w:t>Safety Cost distributed between minimum of $4.31 and maximum of $124.72MM:</w:t>
      </w:r>
    </w:p>
    <w:p w14:paraId="128635B0" w14:textId="77777777" w:rsidR="00A62161" w:rsidRDefault="00A62161" w:rsidP="00106AE4">
      <w:pPr>
        <w:pStyle w:val="ListParagraph"/>
        <w:numPr>
          <w:ilvl w:val="2"/>
          <w:numId w:val="37"/>
        </w:numPr>
        <w:spacing w:before="0" w:after="0"/>
      </w:pPr>
      <w:r>
        <w:t>Leak cost between minimum of $0.00 and maximum of $121.06MM</w:t>
      </w:r>
    </w:p>
    <w:p w14:paraId="41C65F5A" w14:textId="77777777" w:rsidR="00A62161" w:rsidRDefault="00A62161" w:rsidP="00106AE4">
      <w:pPr>
        <w:pStyle w:val="ListParagraph"/>
        <w:numPr>
          <w:ilvl w:val="2"/>
          <w:numId w:val="37"/>
        </w:numPr>
        <w:spacing w:before="0" w:after="0"/>
      </w:pPr>
      <w:r>
        <w:t>Leak scenario yielded 32.0 intersections with structures, with minimum of 0.0 and maximum of 12.61 of population impacted.</w:t>
      </w:r>
    </w:p>
    <w:p w14:paraId="7244E54C" w14:textId="77777777" w:rsidR="00A62161" w:rsidRDefault="00A62161" w:rsidP="00106AE4">
      <w:pPr>
        <w:pStyle w:val="ListParagraph"/>
        <w:numPr>
          <w:ilvl w:val="2"/>
          <w:numId w:val="37"/>
        </w:numPr>
        <w:spacing w:before="0" w:after="0"/>
      </w:pPr>
      <w:r>
        <w:t>Leak hazard radius distributed between minimum of 2.91 and maximum of 2.91 meters.</w:t>
      </w:r>
    </w:p>
    <w:p w14:paraId="581D7A23" w14:textId="77777777" w:rsidR="00A62161" w:rsidRDefault="00A62161" w:rsidP="00106AE4">
      <w:pPr>
        <w:pStyle w:val="ListParagraph"/>
        <w:numPr>
          <w:ilvl w:val="2"/>
          <w:numId w:val="37"/>
        </w:numPr>
        <w:spacing w:before="0" w:after="0"/>
      </w:pPr>
      <w:r>
        <w:t>Rupture cost between minimum of $121.06 and maximum of $968.45MM</w:t>
      </w:r>
    </w:p>
    <w:p w14:paraId="7DE36F59" w14:textId="77777777" w:rsidR="00A62161" w:rsidRDefault="00A62161" w:rsidP="00106AE4">
      <w:pPr>
        <w:pStyle w:val="ListParagraph"/>
        <w:numPr>
          <w:ilvl w:val="2"/>
          <w:numId w:val="37"/>
        </w:numPr>
        <w:spacing w:before="0" w:after="0"/>
      </w:pPr>
      <w:r>
        <w:t>Rupture scenario yielded 16.0 intersections with structures, with minimum of 12.61 and maximum of 100.88 of population impacted</w:t>
      </w:r>
    </w:p>
    <w:p w14:paraId="193392FC" w14:textId="77777777" w:rsidR="00A62161" w:rsidRDefault="00A62161" w:rsidP="00106AE4">
      <w:pPr>
        <w:pStyle w:val="ListParagraph"/>
        <w:numPr>
          <w:ilvl w:val="2"/>
          <w:numId w:val="37"/>
        </w:numPr>
        <w:spacing w:before="0" w:after="0"/>
      </w:pPr>
      <w:r>
        <w:t>Rupture hazard radius distributed between minimum of 99.14 and maximum of 99.14 meters.</w:t>
      </w:r>
    </w:p>
    <w:p w14:paraId="6A9A8584" w14:textId="77777777" w:rsidR="00A62161" w:rsidRDefault="00A62161" w:rsidP="00106AE4">
      <w:pPr>
        <w:pStyle w:val="ListParagraph"/>
        <w:numPr>
          <w:ilvl w:val="2"/>
          <w:numId w:val="37"/>
        </w:numPr>
        <w:spacing w:before="0" w:after="0"/>
      </w:pPr>
      <w:r>
        <w:t>Puncture cost between minimum of $0.00 and maximum of $121.06MM</w:t>
      </w:r>
    </w:p>
    <w:p w14:paraId="45010D18" w14:textId="77777777" w:rsidR="00A62161" w:rsidRDefault="00A62161" w:rsidP="00106AE4">
      <w:pPr>
        <w:pStyle w:val="ListParagraph"/>
        <w:numPr>
          <w:ilvl w:val="2"/>
          <w:numId w:val="37"/>
        </w:numPr>
        <w:spacing w:before="0" w:after="0"/>
      </w:pPr>
      <w:r>
        <w:t>Puncture scenario yielded 34.0 intersections with structures, with minimum of 0.0 and maximum of 12.61 of population impacted</w:t>
      </w:r>
    </w:p>
    <w:p w14:paraId="54601A06" w14:textId="77777777" w:rsidR="00A62161" w:rsidRDefault="00A62161" w:rsidP="00106AE4">
      <w:pPr>
        <w:pStyle w:val="ListParagraph"/>
        <w:numPr>
          <w:ilvl w:val="2"/>
          <w:numId w:val="37"/>
        </w:numPr>
        <w:spacing w:before="0" w:after="0"/>
      </w:pPr>
      <w:r>
        <w:t>Puncture hazard radius distributed between minimum of 11.53 and maximum of 11.53 meters.</w:t>
      </w:r>
    </w:p>
    <w:p w14:paraId="05D33CE3" w14:textId="77777777" w:rsidR="00A62161" w:rsidRDefault="00A62161" w:rsidP="00106AE4">
      <w:pPr>
        <w:pStyle w:val="ListParagraph"/>
        <w:numPr>
          <w:ilvl w:val="2"/>
          <w:numId w:val="37"/>
        </w:numPr>
        <w:spacing w:before="0" w:after="0"/>
      </w:pPr>
      <w:r>
        <w:t>Product type is Crude Oil.</w:t>
      </w:r>
    </w:p>
    <w:p w14:paraId="13D388BD" w14:textId="77777777" w:rsidR="00A62161" w:rsidRDefault="00A62161" w:rsidP="00106AE4">
      <w:pPr>
        <w:pStyle w:val="ListParagraph"/>
        <w:numPr>
          <w:ilvl w:val="2"/>
          <w:numId w:val="37"/>
        </w:numPr>
        <w:spacing w:before="0" w:after="0"/>
      </w:pPr>
      <w:r>
        <w:t>Class area location is/are 1.0, 2.0.</w:t>
      </w:r>
    </w:p>
    <w:p w14:paraId="35317DF2" w14:textId="77777777" w:rsidR="00A62161" w:rsidRDefault="00A62161" w:rsidP="00106AE4">
      <w:pPr>
        <w:pStyle w:val="ListParagraph"/>
        <w:numPr>
          <w:ilvl w:val="1"/>
          <w:numId w:val="37"/>
        </w:numPr>
        <w:spacing w:before="0" w:after="0"/>
      </w:pPr>
      <w:r>
        <w:t>Total length driven by Environmental: 322.55 meters.</w:t>
      </w:r>
    </w:p>
    <w:p w14:paraId="46B98B19" w14:textId="77777777" w:rsidR="00A62161" w:rsidRDefault="00A62161" w:rsidP="00106AE4">
      <w:pPr>
        <w:pStyle w:val="ListParagraph"/>
        <w:numPr>
          <w:ilvl w:val="1"/>
          <w:numId w:val="37"/>
        </w:numPr>
        <w:spacing w:before="0" w:after="0"/>
      </w:pPr>
      <w:r>
        <w:t>Environmental Cost distributed between minimum of $7.72 and maximum of $10.77MM:</w:t>
      </w:r>
    </w:p>
    <w:p w14:paraId="571A2448" w14:textId="77777777" w:rsidR="00A62161" w:rsidRDefault="00A62161" w:rsidP="00106AE4">
      <w:pPr>
        <w:pStyle w:val="ListParagraph"/>
        <w:numPr>
          <w:ilvl w:val="2"/>
          <w:numId w:val="37"/>
        </w:numPr>
        <w:spacing w:before="0" w:after="0"/>
      </w:pPr>
      <w:r>
        <w:t>Leak cost between minimum of $0.06 and maximum of $0.06MM</w:t>
      </w:r>
    </w:p>
    <w:p w14:paraId="20EED512" w14:textId="77777777" w:rsidR="00A62161" w:rsidRDefault="00A62161" w:rsidP="00106AE4">
      <w:pPr>
        <w:pStyle w:val="ListParagraph"/>
        <w:numPr>
          <w:ilvl w:val="2"/>
          <w:numId w:val="37"/>
        </w:numPr>
        <w:spacing w:before="0" w:after="0"/>
      </w:pPr>
      <w:r>
        <w:t>Leak spill volume between a minimum of 850.32 and maximum of 883.99 gallons</w:t>
      </w:r>
    </w:p>
    <w:p w14:paraId="0570D122" w14:textId="77777777" w:rsidR="00A62161" w:rsidRDefault="00A62161" w:rsidP="00106AE4">
      <w:pPr>
        <w:pStyle w:val="ListParagraph"/>
        <w:numPr>
          <w:ilvl w:val="2"/>
          <w:numId w:val="37"/>
        </w:numPr>
        <w:spacing w:before="0" w:after="0"/>
      </w:pPr>
      <w:r>
        <w:t>Rupture cost between minimum of $215.31 and maximum of $223.83MM</w:t>
      </w:r>
    </w:p>
    <w:p w14:paraId="5413C4AA" w14:textId="77777777" w:rsidR="00A62161" w:rsidRDefault="00A62161" w:rsidP="00106AE4">
      <w:pPr>
        <w:pStyle w:val="ListParagraph"/>
        <w:numPr>
          <w:ilvl w:val="2"/>
          <w:numId w:val="37"/>
        </w:numPr>
        <w:spacing w:before="0" w:after="0"/>
      </w:pPr>
      <w:r>
        <w:lastRenderedPageBreak/>
        <w:t>Rupture spill volume is between a minimum of 3159898.85 and maximum of 3285013.13 gallons</w:t>
      </w:r>
    </w:p>
    <w:p w14:paraId="156C9A42" w14:textId="77777777" w:rsidR="00A62161" w:rsidRDefault="00A62161" w:rsidP="00106AE4">
      <w:pPr>
        <w:pStyle w:val="ListParagraph"/>
        <w:numPr>
          <w:ilvl w:val="2"/>
          <w:numId w:val="37"/>
        </w:numPr>
        <w:spacing w:before="0" w:after="0"/>
      </w:pPr>
      <w:r>
        <w:t>Puncture cost between minimum of $1.90 and maximum of $1.98MM</w:t>
      </w:r>
    </w:p>
    <w:p w14:paraId="02668A0E" w14:textId="77777777" w:rsidR="00A62161" w:rsidRDefault="00A62161" w:rsidP="00106AE4">
      <w:pPr>
        <w:pStyle w:val="ListParagraph"/>
        <w:numPr>
          <w:ilvl w:val="2"/>
          <w:numId w:val="37"/>
        </w:numPr>
        <w:spacing w:before="0" w:after="0"/>
      </w:pPr>
      <w:r>
        <w:t>Puncture spill volume is between a minimum of 27939.64 and maximum of 29045.89 gallons</w:t>
      </w:r>
    </w:p>
    <w:p w14:paraId="32CAF7C7" w14:textId="77777777" w:rsidR="00A62161" w:rsidRDefault="00A62161" w:rsidP="00106AE4">
      <w:pPr>
        <w:pStyle w:val="ListParagraph"/>
        <w:numPr>
          <w:ilvl w:val="2"/>
          <w:numId w:val="37"/>
        </w:numPr>
        <w:spacing w:before="0" w:after="0"/>
      </w:pPr>
      <w:r>
        <w:t xml:space="preserve">Land use distributed as </w:t>
      </w:r>
    </w:p>
    <w:p w14:paraId="2F906C15" w14:textId="77777777" w:rsidR="00A62161" w:rsidRDefault="00A62161" w:rsidP="00106AE4">
      <w:pPr>
        <w:pStyle w:val="ListParagraph"/>
        <w:numPr>
          <w:ilvl w:val="3"/>
          <w:numId w:val="37"/>
        </w:numPr>
        <w:spacing w:before="0" w:after="0"/>
      </w:pPr>
      <w:r>
        <w:t>Commercial/Industrial: 1,344.07</w:t>
      </w:r>
    </w:p>
    <w:p w14:paraId="528F237D" w14:textId="77777777" w:rsidR="00A62161" w:rsidRDefault="00A62161" w:rsidP="00106AE4">
      <w:pPr>
        <w:pStyle w:val="ListParagraph"/>
        <w:numPr>
          <w:ilvl w:val="0"/>
          <w:numId w:val="37"/>
        </w:numPr>
        <w:spacing w:before="0" w:after="0"/>
      </w:pPr>
      <w:r>
        <w:t>"KALKASKA SARNIA TO PUMP STATION NPS 8</w:t>
      </w:r>
    </w:p>
    <w:p w14:paraId="585165A6" w14:textId="77777777" w:rsidR="00A62161" w:rsidRDefault="00A62161" w:rsidP="00106AE4">
      <w:pPr>
        <w:pStyle w:val="ListParagraph"/>
        <w:numPr>
          <w:ilvl w:val="1"/>
          <w:numId w:val="37"/>
        </w:numPr>
        <w:spacing w:before="0" w:after="0"/>
      </w:pPr>
      <w:r>
        <w:t>Total Cumulative Length (m):</w:t>
      </w:r>
      <w:r>
        <w:tab/>
        <w:t>1330.88</w:t>
      </w:r>
    </w:p>
    <w:p w14:paraId="45B57915"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5DF2E40F" w14:textId="77777777" w:rsidR="00A62161" w:rsidRDefault="00A62161" w:rsidP="00106AE4">
      <w:pPr>
        <w:pStyle w:val="ListParagraph"/>
        <w:numPr>
          <w:ilvl w:val="2"/>
          <w:numId w:val="37"/>
        </w:numPr>
        <w:spacing w:before="0" w:after="0"/>
      </w:pPr>
      <w:r>
        <w:t>Installation date between minimum of 1974-01-01 and maximum of 1974-01-01</w:t>
      </w:r>
    </w:p>
    <w:p w14:paraId="4A23ED96" w14:textId="77777777" w:rsidR="00A62161" w:rsidRDefault="00A62161" w:rsidP="00106AE4">
      <w:pPr>
        <w:pStyle w:val="ListParagraph"/>
        <w:numPr>
          <w:ilvl w:val="2"/>
          <w:numId w:val="37"/>
        </w:numPr>
        <w:spacing w:before="0" w:after="0"/>
      </w:pPr>
      <w:r>
        <w:t>Wall thickness between minimum of 4.78 and maximum of 4.78</w:t>
      </w:r>
    </w:p>
    <w:p w14:paraId="5F5E8109"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4789258A"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7371EEDB"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74E52B96" w14:textId="77777777" w:rsidR="00A62161" w:rsidRDefault="00A62161" w:rsidP="00106AE4">
      <w:pPr>
        <w:pStyle w:val="ListParagraph"/>
        <w:numPr>
          <w:ilvl w:val="1"/>
          <w:numId w:val="37"/>
        </w:numPr>
        <w:spacing w:before="0" w:after="0"/>
      </w:pPr>
      <w:r>
        <w:t>Consequence of failure distributed between minimum of $0.30 and maximum of $0.69MM</w:t>
      </w:r>
    </w:p>
    <w:p w14:paraId="16C60637" w14:textId="77777777" w:rsidR="00A62161" w:rsidRDefault="00A62161" w:rsidP="00106AE4">
      <w:pPr>
        <w:pStyle w:val="ListParagraph"/>
        <w:numPr>
          <w:ilvl w:val="1"/>
          <w:numId w:val="37"/>
        </w:numPr>
        <w:spacing w:before="0" w:after="0"/>
      </w:pPr>
      <w:r>
        <w:t>Total length driven by Safety: 408.51 meters.</w:t>
      </w:r>
    </w:p>
    <w:p w14:paraId="45E93509" w14:textId="77777777" w:rsidR="00A62161" w:rsidRDefault="00A62161" w:rsidP="00106AE4">
      <w:pPr>
        <w:pStyle w:val="ListParagraph"/>
        <w:numPr>
          <w:ilvl w:val="1"/>
          <w:numId w:val="37"/>
        </w:numPr>
        <w:spacing w:before="0" w:after="0"/>
      </w:pPr>
      <w:r>
        <w:t>Safety Cost distributed between minimum of $0.02 and maximum of $0.37MM:</w:t>
      </w:r>
    </w:p>
    <w:p w14:paraId="1EA477EF" w14:textId="77777777" w:rsidR="00A62161" w:rsidRDefault="00A62161" w:rsidP="00106AE4">
      <w:pPr>
        <w:pStyle w:val="ListParagraph"/>
        <w:numPr>
          <w:ilvl w:val="2"/>
          <w:numId w:val="37"/>
        </w:numPr>
        <w:spacing w:before="0" w:after="0"/>
      </w:pPr>
      <w:r>
        <w:t>Leak cost between minimum of $0.02 and maximum of $0.38MM</w:t>
      </w:r>
    </w:p>
    <w:p w14:paraId="2699C140" w14:textId="77777777" w:rsidR="00A62161" w:rsidRDefault="00A62161" w:rsidP="00106AE4">
      <w:pPr>
        <w:pStyle w:val="ListParagraph"/>
        <w:numPr>
          <w:ilvl w:val="2"/>
          <w:numId w:val="37"/>
        </w:numPr>
        <w:spacing w:before="0" w:after="0"/>
      </w:pPr>
      <w:r>
        <w:t>Leak scenario yielded 0.0 intersections with structures, with minimum of nan and maximum of nan of population impacted.</w:t>
      </w:r>
    </w:p>
    <w:p w14:paraId="73977B47" w14:textId="77777777" w:rsidR="00A62161" w:rsidRDefault="00A62161" w:rsidP="00106AE4">
      <w:pPr>
        <w:pStyle w:val="ListParagraph"/>
        <w:numPr>
          <w:ilvl w:val="2"/>
          <w:numId w:val="37"/>
        </w:numPr>
        <w:spacing w:before="0" w:after="0"/>
      </w:pPr>
      <w:r>
        <w:t>Leak hazard radius distributed between minimum of 11.01 and maximum of 11.01 meters.</w:t>
      </w:r>
    </w:p>
    <w:p w14:paraId="15615A7E" w14:textId="77777777" w:rsidR="00A62161" w:rsidRDefault="00A62161" w:rsidP="00106AE4">
      <w:pPr>
        <w:pStyle w:val="ListParagraph"/>
        <w:numPr>
          <w:ilvl w:val="2"/>
          <w:numId w:val="37"/>
        </w:numPr>
        <w:spacing w:before="0" w:after="0"/>
      </w:pPr>
      <w:r>
        <w:t>Rupture cost between minimum of $0.00 and maximum of $12.11MM</w:t>
      </w:r>
    </w:p>
    <w:p w14:paraId="52D94573" w14:textId="77777777" w:rsidR="00A62161" w:rsidRDefault="00A62161" w:rsidP="00106AE4">
      <w:pPr>
        <w:pStyle w:val="ListParagraph"/>
        <w:numPr>
          <w:ilvl w:val="2"/>
          <w:numId w:val="37"/>
        </w:numPr>
        <w:spacing w:before="0" w:after="0"/>
      </w:pPr>
      <w:r>
        <w:t>Rupture scenario yielded 2.0 intersections with structures, with minimum of 0.0 and maximum of 1.26 of population impacted</w:t>
      </w:r>
    </w:p>
    <w:p w14:paraId="744A3706" w14:textId="77777777" w:rsidR="00A62161" w:rsidRDefault="00A62161" w:rsidP="00106AE4">
      <w:pPr>
        <w:pStyle w:val="ListParagraph"/>
        <w:numPr>
          <w:ilvl w:val="2"/>
          <w:numId w:val="37"/>
        </w:numPr>
        <w:spacing w:before="0" w:after="0"/>
      </w:pPr>
      <w:r>
        <w:t>Rupture hazard radius distributed between minimum of 140.37 and maximum of 140.37 meters.</w:t>
      </w:r>
    </w:p>
    <w:p w14:paraId="5E2DD0BF" w14:textId="77777777" w:rsidR="00A62161" w:rsidRDefault="00A62161" w:rsidP="00106AE4">
      <w:pPr>
        <w:pStyle w:val="ListParagraph"/>
        <w:numPr>
          <w:ilvl w:val="2"/>
          <w:numId w:val="37"/>
        </w:numPr>
        <w:spacing w:before="0" w:after="0"/>
      </w:pPr>
      <w:r>
        <w:t>Puncture cost between minimum of $0.00 and maximum of $12.11MM</w:t>
      </w:r>
    </w:p>
    <w:p w14:paraId="1EAE1B10" w14:textId="77777777" w:rsidR="00A62161" w:rsidRDefault="00A62161" w:rsidP="00106AE4">
      <w:pPr>
        <w:pStyle w:val="ListParagraph"/>
        <w:numPr>
          <w:ilvl w:val="2"/>
          <w:numId w:val="37"/>
        </w:numPr>
        <w:spacing w:before="0" w:after="0"/>
      </w:pPr>
      <w:r>
        <w:t>Puncture scenario yielded 1.0 intersections with structures, with minimum of 1.26 and maximum of 1.26 of population impacted</w:t>
      </w:r>
    </w:p>
    <w:p w14:paraId="1850E8F7" w14:textId="77777777" w:rsidR="00A62161" w:rsidRDefault="00A62161" w:rsidP="00106AE4">
      <w:pPr>
        <w:pStyle w:val="ListParagraph"/>
        <w:numPr>
          <w:ilvl w:val="2"/>
          <w:numId w:val="37"/>
        </w:numPr>
        <w:spacing w:before="0" w:after="0"/>
      </w:pPr>
      <w:r>
        <w:t>Puncture hazard radius distributed between minimum of 51.35 and maximum of 51.35 meters.</w:t>
      </w:r>
    </w:p>
    <w:p w14:paraId="73060F63" w14:textId="77777777" w:rsidR="00A62161" w:rsidRDefault="00A62161" w:rsidP="00106AE4">
      <w:pPr>
        <w:pStyle w:val="ListParagraph"/>
        <w:numPr>
          <w:ilvl w:val="2"/>
          <w:numId w:val="37"/>
        </w:numPr>
        <w:spacing w:before="0" w:after="0"/>
      </w:pPr>
      <w:r>
        <w:t>Product type is NGL.</w:t>
      </w:r>
    </w:p>
    <w:p w14:paraId="4A8949FE" w14:textId="77777777" w:rsidR="00A62161" w:rsidRDefault="00A62161" w:rsidP="00106AE4">
      <w:pPr>
        <w:pStyle w:val="ListParagraph"/>
        <w:numPr>
          <w:ilvl w:val="2"/>
          <w:numId w:val="37"/>
        </w:numPr>
        <w:spacing w:before="0" w:after="0"/>
      </w:pPr>
      <w:r>
        <w:t>Class area location is/are 1.0, 2.0.</w:t>
      </w:r>
    </w:p>
    <w:p w14:paraId="0FE86706" w14:textId="77777777" w:rsidR="00A62161" w:rsidRDefault="00A62161" w:rsidP="00106AE4">
      <w:pPr>
        <w:pStyle w:val="ListParagraph"/>
        <w:numPr>
          <w:ilvl w:val="1"/>
          <w:numId w:val="37"/>
        </w:numPr>
        <w:spacing w:before="0" w:after="0"/>
      </w:pPr>
      <w:r>
        <w:t>Total length driven by Economic Loss: 922.37 meters.</w:t>
      </w:r>
    </w:p>
    <w:p w14:paraId="61C50B2C" w14:textId="77777777" w:rsidR="00A62161" w:rsidRDefault="00A62161" w:rsidP="00106AE4">
      <w:pPr>
        <w:pStyle w:val="ListParagraph"/>
        <w:numPr>
          <w:ilvl w:val="1"/>
          <w:numId w:val="37"/>
        </w:numPr>
        <w:spacing w:before="0" w:after="0"/>
      </w:pPr>
      <w:r>
        <w:t>Economic Loss Cost distributed between minimum of $0.28 and maximum of $0.31MM:</w:t>
      </w:r>
    </w:p>
    <w:p w14:paraId="5F4A8773" w14:textId="77777777" w:rsidR="00A62161" w:rsidRDefault="00A62161" w:rsidP="00106AE4">
      <w:pPr>
        <w:pStyle w:val="ListParagraph"/>
        <w:numPr>
          <w:ilvl w:val="2"/>
          <w:numId w:val="37"/>
        </w:numPr>
        <w:spacing w:before="0" w:after="0"/>
      </w:pPr>
      <w:r>
        <w:t>Repair costs between minimum of $14,500.00 and maximum of $14,500.00.</w:t>
      </w:r>
    </w:p>
    <w:p w14:paraId="493B3944" w14:textId="77777777" w:rsidR="00A62161" w:rsidRDefault="00A62161" w:rsidP="00106AE4">
      <w:pPr>
        <w:pStyle w:val="ListParagraph"/>
        <w:numPr>
          <w:ilvl w:val="2"/>
          <w:numId w:val="37"/>
        </w:numPr>
        <w:spacing w:before="0" w:after="0"/>
      </w:pPr>
      <w:r>
        <w:t>Outage losses between minimum of $200,000.00 and maximum of $200,000.00.</w:t>
      </w:r>
    </w:p>
    <w:p w14:paraId="0010D487" w14:textId="77777777" w:rsidR="00A62161" w:rsidRDefault="00A62161" w:rsidP="00106AE4">
      <w:pPr>
        <w:pStyle w:val="ListParagraph"/>
        <w:numPr>
          <w:ilvl w:val="2"/>
          <w:numId w:val="37"/>
        </w:numPr>
        <w:spacing w:before="0" w:after="0"/>
      </w:pPr>
      <w:r>
        <w:t>Product type is NGL.</w:t>
      </w:r>
    </w:p>
    <w:p w14:paraId="20B5E4F5" w14:textId="77777777" w:rsidR="00A62161" w:rsidRDefault="00A62161" w:rsidP="00106AE4">
      <w:pPr>
        <w:pStyle w:val="ListParagraph"/>
        <w:numPr>
          <w:ilvl w:val="2"/>
          <w:numId w:val="37"/>
        </w:numPr>
        <w:spacing w:before="0" w:after="0"/>
      </w:pPr>
      <w:r>
        <w:t>Leak cost between minimum of $0.26 and maximum of $0.26MM</w:t>
      </w:r>
    </w:p>
    <w:p w14:paraId="7D1D6165" w14:textId="77777777" w:rsidR="00A62161" w:rsidRDefault="00A62161" w:rsidP="00106AE4">
      <w:pPr>
        <w:pStyle w:val="ListParagraph"/>
        <w:numPr>
          <w:ilvl w:val="2"/>
          <w:numId w:val="37"/>
        </w:numPr>
        <w:spacing w:before="0" w:after="0"/>
      </w:pPr>
      <w:r>
        <w:t>Leak scenario yielded 0.0 intersections with structures, with minimum of $nan and maximum of $nan in cost of structures impacted.</w:t>
      </w:r>
    </w:p>
    <w:p w14:paraId="6B2E57B9" w14:textId="77777777" w:rsidR="00A62161" w:rsidRDefault="00A62161" w:rsidP="00106AE4">
      <w:pPr>
        <w:pStyle w:val="ListParagraph"/>
        <w:numPr>
          <w:ilvl w:val="2"/>
          <w:numId w:val="37"/>
        </w:numPr>
        <w:spacing w:before="0" w:after="0"/>
      </w:pPr>
      <w:r>
        <w:t>Leak product loss costs between minimum of $44,314.96 and maximum of $44,314.96</w:t>
      </w:r>
    </w:p>
    <w:p w14:paraId="6BE8541B" w14:textId="77777777" w:rsidR="00A62161" w:rsidRDefault="00A62161" w:rsidP="00106AE4">
      <w:pPr>
        <w:pStyle w:val="ListParagraph"/>
        <w:numPr>
          <w:ilvl w:val="2"/>
          <w:numId w:val="37"/>
        </w:numPr>
        <w:spacing w:before="0" w:after="0"/>
      </w:pPr>
      <w:r>
        <w:t>Rupture cost between minimum of $21.48 and maximum of $21.75MM</w:t>
      </w:r>
    </w:p>
    <w:p w14:paraId="4AEF9269" w14:textId="77777777" w:rsidR="00A62161" w:rsidRDefault="00A62161" w:rsidP="00106AE4">
      <w:pPr>
        <w:pStyle w:val="ListParagraph"/>
        <w:numPr>
          <w:ilvl w:val="2"/>
          <w:numId w:val="37"/>
        </w:numPr>
        <w:spacing w:before="0" w:after="0"/>
      </w:pPr>
      <w:r>
        <w:t>Rupture scenario yielded 2.0 intersections with structures, with minimum of $50,000.00 and maximum of $268,825.00 in cost of structures impacted</w:t>
      </w:r>
    </w:p>
    <w:p w14:paraId="63D090B2" w14:textId="77777777" w:rsidR="00A62161" w:rsidRDefault="00A62161" w:rsidP="00106AE4">
      <w:pPr>
        <w:pStyle w:val="ListParagraph"/>
        <w:numPr>
          <w:ilvl w:val="2"/>
          <w:numId w:val="37"/>
        </w:numPr>
        <w:spacing w:before="0" w:after="0"/>
      </w:pPr>
      <w:r>
        <w:lastRenderedPageBreak/>
        <w:t>Rupture product loss costs between minimum of $21,268,460.05 and maximum of $21,268,460.05</w:t>
      </w:r>
    </w:p>
    <w:p w14:paraId="534BF29A" w14:textId="77777777" w:rsidR="00A62161" w:rsidRDefault="00A62161" w:rsidP="00106AE4">
      <w:pPr>
        <w:pStyle w:val="ListParagraph"/>
        <w:numPr>
          <w:ilvl w:val="2"/>
          <w:numId w:val="37"/>
        </w:numPr>
        <w:spacing w:before="0" w:after="0"/>
      </w:pPr>
      <w:r>
        <w:t>Puncture cost between minimum of $1.67 and maximum of $1.94MM</w:t>
      </w:r>
    </w:p>
    <w:p w14:paraId="23A6D40A" w14:textId="77777777" w:rsidR="00A62161" w:rsidRDefault="00A62161" w:rsidP="00106AE4">
      <w:pPr>
        <w:pStyle w:val="ListParagraph"/>
        <w:numPr>
          <w:ilvl w:val="2"/>
          <w:numId w:val="37"/>
        </w:numPr>
        <w:spacing w:before="0" w:after="0"/>
      </w:pPr>
      <w:r>
        <w:t>Puncture scenario yielded 1.0 intersections with structures, with minimum of $268,825.00 and maximum of $268,825.00 in cost of structures impacted</w:t>
      </w:r>
    </w:p>
    <w:p w14:paraId="52215228" w14:textId="77777777" w:rsidR="00A62161" w:rsidRDefault="00A62161" w:rsidP="00106AE4">
      <w:pPr>
        <w:pStyle w:val="ListParagraph"/>
        <w:numPr>
          <w:ilvl w:val="2"/>
          <w:numId w:val="37"/>
        </w:numPr>
        <w:spacing w:before="0" w:after="0"/>
      </w:pPr>
      <w:r>
        <w:t>Puncture Product Loss costs between minimum of $1,456,089.09 and maximum of $1,456,089.09"</w:t>
      </w:r>
    </w:p>
    <w:p w14:paraId="6359B028" w14:textId="77777777" w:rsidR="00A62161" w:rsidRDefault="00A62161" w:rsidP="00106AE4">
      <w:pPr>
        <w:pStyle w:val="ListParagraph"/>
        <w:numPr>
          <w:ilvl w:val="0"/>
          <w:numId w:val="37"/>
        </w:numPr>
        <w:spacing w:before="0" w:after="0"/>
      </w:pPr>
      <w:r>
        <w:t>"EDS OPERATIVE NPS 12</w:t>
      </w:r>
    </w:p>
    <w:p w14:paraId="02C7D064" w14:textId="77777777" w:rsidR="00A62161" w:rsidRDefault="00A62161" w:rsidP="00106AE4">
      <w:pPr>
        <w:pStyle w:val="ListParagraph"/>
        <w:numPr>
          <w:ilvl w:val="1"/>
          <w:numId w:val="37"/>
        </w:numPr>
        <w:spacing w:before="0" w:after="0"/>
      </w:pPr>
      <w:r>
        <w:t>Total Cumulative Length (m):</w:t>
      </w:r>
      <w:r>
        <w:tab/>
        <w:t>1330.76</w:t>
      </w:r>
    </w:p>
    <w:p w14:paraId="46924858"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74EE44C4" w14:textId="77777777" w:rsidR="00A62161" w:rsidRDefault="00A62161" w:rsidP="00106AE4">
      <w:pPr>
        <w:pStyle w:val="ListParagraph"/>
        <w:numPr>
          <w:ilvl w:val="2"/>
          <w:numId w:val="37"/>
        </w:numPr>
        <w:spacing w:before="0" w:after="0"/>
      </w:pPr>
      <w:r>
        <w:t>Installation date between minimum of 1974-01-01 and maximum of 1974-01-01</w:t>
      </w:r>
    </w:p>
    <w:p w14:paraId="73D0FA27" w14:textId="77777777" w:rsidR="00A62161" w:rsidRDefault="00A62161" w:rsidP="00106AE4">
      <w:pPr>
        <w:pStyle w:val="ListParagraph"/>
        <w:numPr>
          <w:ilvl w:val="2"/>
          <w:numId w:val="37"/>
        </w:numPr>
        <w:spacing w:before="0" w:after="0"/>
      </w:pPr>
      <w:r>
        <w:t>Wall thickness between minimum of 6.22 and maximum of 6.22</w:t>
      </w:r>
    </w:p>
    <w:p w14:paraId="33199A30"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783CEC31"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543DFBF3"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68F785B2" w14:textId="77777777" w:rsidR="00A62161" w:rsidRDefault="00A62161" w:rsidP="00106AE4">
      <w:pPr>
        <w:pStyle w:val="ListParagraph"/>
        <w:numPr>
          <w:ilvl w:val="1"/>
          <w:numId w:val="37"/>
        </w:numPr>
        <w:spacing w:before="0" w:after="0"/>
      </w:pPr>
      <w:r>
        <w:t>Consequence of failure distributed between minimum of $0.94 and maximum of $1.40MM</w:t>
      </w:r>
    </w:p>
    <w:p w14:paraId="7AD0F77F" w14:textId="77777777" w:rsidR="00A62161" w:rsidRDefault="00A62161" w:rsidP="00106AE4">
      <w:pPr>
        <w:pStyle w:val="ListParagraph"/>
        <w:numPr>
          <w:ilvl w:val="2"/>
          <w:numId w:val="37"/>
        </w:numPr>
        <w:spacing w:before="0" w:after="0"/>
      </w:pPr>
      <w:r>
        <w:t>Total length driven by Economic Loss: 1330.76 meters.</w:t>
      </w:r>
    </w:p>
    <w:p w14:paraId="3DB3AA50" w14:textId="77777777" w:rsidR="00A62161" w:rsidRDefault="00A62161" w:rsidP="00106AE4">
      <w:pPr>
        <w:pStyle w:val="ListParagraph"/>
        <w:numPr>
          <w:ilvl w:val="1"/>
          <w:numId w:val="37"/>
        </w:numPr>
        <w:spacing w:before="0" w:after="0"/>
      </w:pPr>
      <w:r>
        <w:t>Economic Loss Cost distributed between minimum of $0.92 and maximum of $0.99MM:</w:t>
      </w:r>
    </w:p>
    <w:p w14:paraId="30999D8C" w14:textId="77777777" w:rsidR="00A62161" w:rsidRDefault="00A62161" w:rsidP="00106AE4">
      <w:pPr>
        <w:pStyle w:val="ListParagraph"/>
        <w:numPr>
          <w:ilvl w:val="2"/>
          <w:numId w:val="37"/>
        </w:numPr>
        <w:spacing w:before="0" w:after="0"/>
      </w:pPr>
      <w:r>
        <w:t>Repair costs between minimum of $44,000.00 and maximum of $44,000.00.</w:t>
      </w:r>
    </w:p>
    <w:p w14:paraId="103DDF93" w14:textId="77777777" w:rsidR="00A62161" w:rsidRDefault="00A62161" w:rsidP="00106AE4">
      <w:pPr>
        <w:pStyle w:val="ListParagraph"/>
        <w:numPr>
          <w:ilvl w:val="2"/>
          <w:numId w:val="37"/>
        </w:numPr>
        <w:spacing w:before="0" w:after="0"/>
      </w:pPr>
      <w:r>
        <w:t>Outage losses between minimum of $800,000.00 and maximum of $800,000.00.</w:t>
      </w:r>
    </w:p>
    <w:p w14:paraId="30B6CA78" w14:textId="77777777" w:rsidR="00A62161" w:rsidRDefault="00A62161" w:rsidP="00106AE4">
      <w:pPr>
        <w:pStyle w:val="ListParagraph"/>
        <w:numPr>
          <w:ilvl w:val="2"/>
          <w:numId w:val="37"/>
        </w:numPr>
        <w:spacing w:before="0" w:after="0"/>
      </w:pPr>
      <w:r>
        <w:t>Product type is NGL.</w:t>
      </w:r>
    </w:p>
    <w:p w14:paraId="6F821CAE" w14:textId="77777777" w:rsidR="00A62161" w:rsidRDefault="00A62161" w:rsidP="00106AE4">
      <w:pPr>
        <w:pStyle w:val="ListParagraph"/>
        <w:numPr>
          <w:ilvl w:val="2"/>
          <w:numId w:val="37"/>
        </w:numPr>
        <w:spacing w:before="0" w:after="0"/>
      </w:pPr>
      <w:r>
        <w:t>Leak cost between minimum of $0.89 and maximum of $0.89MM</w:t>
      </w:r>
    </w:p>
    <w:p w14:paraId="6D933D2A" w14:textId="77777777" w:rsidR="00A62161" w:rsidRDefault="00A62161" w:rsidP="00106AE4">
      <w:pPr>
        <w:pStyle w:val="ListParagraph"/>
        <w:numPr>
          <w:ilvl w:val="2"/>
          <w:numId w:val="37"/>
        </w:numPr>
        <w:spacing w:before="0" w:after="0"/>
      </w:pPr>
      <w:r>
        <w:t>Leak scenario yielded 0.0 intersections with structures, with minimum of $nan and maximum of $nan in cost of structures impacted.</w:t>
      </w:r>
    </w:p>
    <w:p w14:paraId="449E5B22" w14:textId="77777777" w:rsidR="00A62161" w:rsidRDefault="00A62161" w:rsidP="00106AE4">
      <w:pPr>
        <w:pStyle w:val="ListParagraph"/>
        <w:numPr>
          <w:ilvl w:val="2"/>
          <w:numId w:val="37"/>
        </w:numPr>
        <w:spacing w:before="0" w:after="0"/>
      </w:pPr>
      <w:r>
        <w:t>Leak product loss costs between minimum of $44,566.23 and maximum of $44,566.23</w:t>
      </w:r>
    </w:p>
    <w:p w14:paraId="0A1B1054" w14:textId="77777777" w:rsidR="00A62161" w:rsidRDefault="00A62161" w:rsidP="00106AE4">
      <w:pPr>
        <w:pStyle w:val="ListParagraph"/>
        <w:numPr>
          <w:ilvl w:val="2"/>
          <w:numId w:val="37"/>
        </w:numPr>
        <w:spacing w:before="0" w:after="0"/>
      </w:pPr>
      <w:r>
        <w:t>Rupture cost between minimum of $47.58 and maximum of $48.15MM</w:t>
      </w:r>
    </w:p>
    <w:p w14:paraId="4B4E2C59" w14:textId="77777777" w:rsidR="00A62161" w:rsidRDefault="00A62161" w:rsidP="00106AE4">
      <w:pPr>
        <w:pStyle w:val="ListParagraph"/>
        <w:numPr>
          <w:ilvl w:val="2"/>
          <w:numId w:val="37"/>
        </w:numPr>
        <w:spacing w:before="0" w:after="0"/>
      </w:pPr>
      <w:r>
        <w:t>Rupture scenario yielded 3.0 intersections with structures, with minimum of $268,825.00 and maximum of $562,650.00 in cost of structures impacted</w:t>
      </w:r>
    </w:p>
    <w:p w14:paraId="11083743" w14:textId="77777777" w:rsidR="00A62161" w:rsidRDefault="00A62161" w:rsidP="00106AE4">
      <w:pPr>
        <w:pStyle w:val="ListParagraph"/>
        <w:numPr>
          <w:ilvl w:val="2"/>
          <w:numId w:val="37"/>
        </w:numPr>
        <w:spacing w:before="0" w:after="0"/>
      </w:pPr>
      <w:r>
        <w:t>Rupture product loss costs between minimum of $46,740,539.02 and maximum of $46,740,539.02</w:t>
      </w:r>
    </w:p>
    <w:p w14:paraId="033CD285" w14:textId="77777777" w:rsidR="00A62161" w:rsidRDefault="00A62161" w:rsidP="00106AE4">
      <w:pPr>
        <w:pStyle w:val="ListParagraph"/>
        <w:numPr>
          <w:ilvl w:val="2"/>
          <w:numId w:val="37"/>
        </w:numPr>
        <w:spacing w:before="0" w:after="0"/>
      </w:pPr>
      <w:r>
        <w:t>Puncture cost between minimum of $2.31 and maximum of $2.58MM</w:t>
      </w:r>
    </w:p>
    <w:p w14:paraId="4F64EF3D" w14:textId="77777777" w:rsidR="00A62161" w:rsidRDefault="00A62161" w:rsidP="00106AE4">
      <w:pPr>
        <w:pStyle w:val="ListParagraph"/>
        <w:numPr>
          <w:ilvl w:val="2"/>
          <w:numId w:val="37"/>
        </w:numPr>
        <w:spacing w:before="0" w:after="0"/>
      </w:pPr>
      <w:r>
        <w:t>Puncture scenario yielded 1.0 intersections with structures, with minimum of $268,825.00 and maximum of $268,825.00 in cost of structures impacted</w:t>
      </w:r>
    </w:p>
    <w:p w14:paraId="6E3AD678" w14:textId="77777777" w:rsidR="00A62161" w:rsidRDefault="00A62161" w:rsidP="00106AE4">
      <w:pPr>
        <w:pStyle w:val="ListParagraph"/>
        <w:numPr>
          <w:ilvl w:val="2"/>
          <w:numId w:val="37"/>
        </w:numPr>
        <w:spacing w:before="0" w:after="0"/>
      </w:pPr>
      <w:r>
        <w:t>Puncture Product Loss costs between minimum of $1,464,345.16 and maximum of $1,464,345.16"</w:t>
      </w:r>
    </w:p>
    <w:p w14:paraId="6242AC3B" w14:textId="77777777" w:rsidR="00A62161" w:rsidRDefault="00A62161" w:rsidP="00106AE4">
      <w:pPr>
        <w:pStyle w:val="ListParagraph"/>
        <w:numPr>
          <w:ilvl w:val="0"/>
          <w:numId w:val="37"/>
        </w:numPr>
        <w:spacing w:before="0" w:after="0"/>
      </w:pPr>
      <w:r>
        <w:t>"CARROT CREEK LATERAL NPS 2</w:t>
      </w:r>
    </w:p>
    <w:p w14:paraId="32D65057" w14:textId="77777777" w:rsidR="00A62161" w:rsidRDefault="00A62161" w:rsidP="00106AE4">
      <w:pPr>
        <w:pStyle w:val="ListParagraph"/>
        <w:numPr>
          <w:ilvl w:val="1"/>
          <w:numId w:val="37"/>
        </w:numPr>
        <w:spacing w:before="0" w:after="0"/>
      </w:pPr>
      <w:r>
        <w:t>Total Cumulative Length (m):</w:t>
      </w:r>
      <w:r>
        <w:tab/>
        <w:t>1263.04</w:t>
      </w:r>
    </w:p>
    <w:p w14:paraId="62D4EB93"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1D5E5BAB" w14:textId="77777777" w:rsidR="00A62161" w:rsidRDefault="00A62161" w:rsidP="00106AE4">
      <w:pPr>
        <w:pStyle w:val="ListParagraph"/>
        <w:numPr>
          <w:ilvl w:val="2"/>
          <w:numId w:val="37"/>
        </w:numPr>
        <w:spacing w:before="0" w:after="0"/>
      </w:pPr>
      <w:r>
        <w:t>Installation date between minimum of 1988-01-01 and maximum of 1988-01-01</w:t>
      </w:r>
    </w:p>
    <w:p w14:paraId="47EF6CDD" w14:textId="77777777" w:rsidR="00A62161" w:rsidRDefault="00A62161" w:rsidP="00106AE4">
      <w:pPr>
        <w:pStyle w:val="ListParagraph"/>
        <w:numPr>
          <w:ilvl w:val="2"/>
          <w:numId w:val="37"/>
        </w:numPr>
        <w:spacing w:before="0" w:after="0"/>
      </w:pPr>
      <w:r>
        <w:t>Wall thickness between minimum of 3.18 and maximum of 3.18</w:t>
      </w:r>
    </w:p>
    <w:p w14:paraId="47302789"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1D699707"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76D39C5D"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2F229E29" w14:textId="77777777" w:rsidR="00A62161" w:rsidRDefault="00A62161" w:rsidP="00106AE4">
      <w:pPr>
        <w:pStyle w:val="ListParagraph"/>
        <w:numPr>
          <w:ilvl w:val="1"/>
          <w:numId w:val="37"/>
        </w:numPr>
        <w:spacing w:before="0" w:after="0"/>
      </w:pPr>
      <w:r>
        <w:t>Consequence of failure distributed between minimum of $0.30 and maximum of $0.31MM</w:t>
      </w:r>
    </w:p>
    <w:p w14:paraId="5E1A66D4" w14:textId="77777777" w:rsidR="00A62161" w:rsidRDefault="00A62161" w:rsidP="00106AE4">
      <w:pPr>
        <w:pStyle w:val="ListParagraph"/>
        <w:numPr>
          <w:ilvl w:val="2"/>
          <w:numId w:val="37"/>
        </w:numPr>
        <w:spacing w:before="0" w:after="0"/>
      </w:pPr>
      <w:r>
        <w:t>Total length driven by Economic Loss: 1263.04 meters.</w:t>
      </w:r>
    </w:p>
    <w:p w14:paraId="35E7CE59" w14:textId="77777777" w:rsidR="00A62161" w:rsidRDefault="00A62161" w:rsidP="00106AE4">
      <w:pPr>
        <w:pStyle w:val="ListParagraph"/>
        <w:numPr>
          <w:ilvl w:val="1"/>
          <w:numId w:val="37"/>
        </w:numPr>
        <w:spacing w:before="0" w:after="0"/>
      </w:pPr>
      <w:r>
        <w:t>Economic Loss Cost distributed between minimum of $0.27 and maximum of $0.28MM:</w:t>
      </w:r>
    </w:p>
    <w:p w14:paraId="18E4056D" w14:textId="77777777" w:rsidR="00A62161" w:rsidRDefault="00A62161" w:rsidP="00106AE4">
      <w:pPr>
        <w:pStyle w:val="ListParagraph"/>
        <w:numPr>
          <w:ilvl w:val="2"/>
          <w:numId w:val="37"/>
        </w:numPr>
        <w:spacing w:before="0" w:after="0"/>
      </w:pPr>
      <w:r>
        <w:lastRenderedPageBreak/>
        <w:t>Repair costs between minimum of $6,000.00 and maximum of $6,000.00.</w:t>
      </w:r>
    </w:p>
    <w:p w14:paraId="7EB0D8F2" w14:textId="77777777" w:rsidR="00A62161" w:rsidRDefault="00A62161" w:rsidP="00106AE4">
      <w:pPr>
        <w:pStyle w:val="ListParagraph"/>
        <w:numPr>
          <w:ilvl w:val="2"/>
          <w:numId w:val="37"/>
        </w:numPr>
        <w:spacing w:before="0" w:after="0"/>
      </w:pPr>
      <w:r>
        <w:t>Outage losses between minimum of $200,000.00 and maximum of $200,000.00.</w:t>
      </w:r>
    </w:p>
    <w:p w14:paraId="617FBE83" w14:textId="77777777" w:rsidR="00A62161" w:rsidRDefault="00A62161" w:rsidP="00106AE4">
      <w:pPr>
        <w:pStyle w:val="ListParagraph"/>
        <w:numPr>
          <w:ilvl w:val="2"/>
          <w:numId w:val="37"/>
        </w:numPr>
        <w:spacing w:before="0" w:after="0"/>
      </w:pPr>
      <w:r>
        <w:t>Product type is NGL.</w:t>
      </w:r>
    </w:p>
    <w:p w14:paraId="7CBC9881" w14:textId="77777777" w:rsidR="00A62161" w:rsidRDefault="00A62161" w:rsidP="00106AE4">
      <w:pPr>
        <w:pStyle w:val="ListParagraph"/>
        <w:numPr>
          <w:ilvl w:val="2"/>
          <w:numId w:val="37"/>
        </w:numPr>
        <w:spacing w:before="0" w:after="0"/>
      </w:pPr>
      <w:r>
        <w:t>Leak cost between minimum of $0.27 and maximum of $0.27MM</w:t>
      </w:r>
    </w:p>
    <w:p w14:paraId="6A3382CC" w14:textId="77777777" w:rsidR="00A62161" w:rsidRDefault="00A62161" w:rsidP="00106AE4">
      <w:pPr>
        <w:pStyle w:val="ListParagraph"/>
        <w:numPr>
          <w:ilvl w:val="2"/>
          <w:numId w:val="37"/>
        </w:numPr>
        <w:spacing w:before="0" w:after="0"/>
      </w:pPr>
      <w:r>
        <w:t>Leak scenario yielded 0.0 intersections with structures, with minimum of $nan and maximum of $nan in cost of structures impacted.</w:t>
      </w:r>
    </w:p>
    <w:p w14:paraId="552DC8B7" w14:textId="77777777" w:rsidR="00A62161" w:rsidRDefault="00A62161" w:rsidP="00106AE4">
      <w:pPr>
        <w:pStyle w:val="ListParagraph"/>
        <w:numPr>
          <w:ilvl w:val="2"/>
          <w:numId w:val="37"/>
        </w:numPr>
        <w:spacing w:before="0" w:after="0"/>
      </w:pPr>
      <w:r>
        <w:t>Leak product loss costs between minimum of $60,855.70 and maximum of $60,855.70</w:t>
      </w:r>
    </w:p>
    <w:p w14:paraId="5879F0F1" w14:textId="77777777" w:rsidR="00A62161" w:rsidRDefault="00A62161" w:rsidP="00106AE4">
      <w:pPr>
        <w:pStyle w:val="ListParagraph"/>
        <w:numPr>
          <w:ilvl w:val="2"/>
          <w:numId w:val="37"/>
        </w:numPr>
        <w:spacing w:before="0" w:after="0"/>
      </w:pPr>
      <w:r>
        <w:t>Rupture cost between minimum of $2.42 and maximum of $2.42MM</w:t>
      </w:r>
    </w:p>
    <w:p w14:paraId="591D2CEF" w14:textId="77777777" w:rsidR="00A62161" w:rsidRDefault="00A62161" w:rsidP="00106AE4">
      <w:pPr>
        <w:pStyle w:val="ListParagraph"/>
        <w:numPr>
          <w:ilvl w:val="2"/>
          <w:numId w:val="37"/>
        </w:numPr>
        <w:spacing w:before="0" w:after="0"/>
      </w:pPr>
      <w:r>
        <w:t>Rupture scenario yielded 0.0 intersections with structures, with minimum of $nan and maximum of $nan in cost of structures impacted</w:t>
      </w:r>
    </w:p>
    <w:p w14:paraId="4F51AF6E" w14:textId="77777777" w:rsidR="00A62161" w:rsidRDefault="00A62161" w:rsidP="00106AE4">
      <w:pPr>
        <w:pStyle w:val="ListParagraph"/>
        <w:numPr>
          <w:ilvl w:val="2"/>
          <w:numId w:val="37"/>
        </w:numPr>
        <w:spacing w:before="0" w:after="0"/>
      </w:pPr>
      <w:r>
        <w:t>Rupture product loss costs between minimum of $2,214,603.35 and maximum of $2,214,603.35</w:t>
      </w:r>
    </w:p>
    <w:p w14:paraId="0BC3EA4D" w14:textId="77777777" w:rsidR="00A62161" w:rsidRDefault="00A62161" w:rsidP="00106AE4">
      <w:pPr>
        <w:pStyle w:val="ListParagraph"/>
        <w:numPr>
          <w:ilvl w:val="2"/>
          <w:numId w:val="37"/>
        </w:numPr>
        <w:spacing w:before="0" w:after="0"/>
      </w:pPr>
      <w:r>
        <w:t>Puncture cost between minimum of $2.21 and maximum of $2.21MM</w:t>
      </w:r>
    </w:p>
    <w:p w14:paraId="76004F8E" w14:textId="77777777" w:rsidR="00A62161" w:rsidRDefault="00A62161" w:rsidP="00106AE4">
      <w:pPr>
        <w:pStyle w:val="ListParagraph"/>
        <w:numPr>
          <w:ilvl w:val="2"/>
          <w:numId w:val="37"/>
        </w:numPr>
        <w:spacing w:before="0" w:after="0"/>
      </w:pPr>
      <w:r>
        <w:t>Puncture scenario yielded 0.0 intersections with structures, with minimum of $nan and maximum of $nan in cost of structures impacted</w:t>
      </w:r>
    </w:p>
    <w:p w14:paraId="04F8F4A6" w14:textId="77777777" w:rsidR="00A62161" w:rsidRDefault="00A62161" w:rsidP="00106AE4">
      <w:pPr>
        <w:pStyle w:val="ListParagraph"/>
        <w:numPr>
          <w:ilvl w:val="2"/>
          <w:numId w:val="37"/>
        </w:numPr>
        <w:spacing w:before="0" w:after="0"/>
      </w:pPr>
      <w:r>
        <w:t>Puncture Product Loss costs between minimum of $1,999,580.23 and maximum of $1,999,580.23"</w:t>
      </w:r>
    </w:p>
    <w:p w14:paraId="5DCE33BC" w14:textId="77777777" w:rsidR="00A62161" w:rsidRDefault="00A62161" w:rsidP="00106AE4">
      <w:pPr>
        <w:pStyle w:val="ListParagraph"/>
        <w:numPr>
          <w:ilvl w:val="0"/>
          <w:numId w:val="37"/>
        </w:numPr>
        <w:spacing w:before="0" w:after="0"/>
      </w:pPr>
      <w:r>
        <w:t>"FOOTHILLS EMPRESS 4 TO EMPRESS 6 NPS 36</w:t>
      </w:r>
    </w:p>
    <w:p w14:paraId="4AA38C50" w14:textId="77777777" w:rsidR="00A62161" w:rsidRDefault="00A62161" w:rsidP="00106AE4">
      <w:pPr>
        <w:pStyle w:val="ListParagraph"/>
        <w:numPr>
          <w:ilvl w:val="1"/>
          <w:numId w:val="37"/>
        </w:numPr>
        <w:spacing w:before="0" w:after="0"/>
      </w:pPr>
      <w:r>
        <w:t>Total Cumulative Length (m):</w:t>
      </w:r>
      <w:r>
        <w:tab/>
        <w:t>1144.55</w:t>
      </w:r>
    </w:p>
    <w:p w14:paraId="7F4AAACE"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6E87A78E" w14:textId="77777777" w:rsidR="00A62161" w:rsidRDefault="00A62161" w:rsidP="00106AE4">
      <w:pPr>
        <w:pStyle w:val="ListParagraph"/>
        <w:numPr>
          <w:ilvl w:val="2"/>
          <w:numId w:val="37"/>
        </w:numPr>
        <w:spacing w:before="0" w:after="0"/>
      </w:pPr>
      <w:r>
        <w:t>Installation date between minimum of 1998-01-01 and maximum of 1998-01-01</w:t>
      </w:r>
    </w:p>
    <w:p w14:paraId="6533E334" w14:textId="77777777" w:rsidR="00A62161" w:rsidRDefault="00A62161" w:rsidP="00106AE4">
      <w:pPr>
        <w:pStyle w:val="ListParagraph"/>
        <w:numPr>
          <w:ilvl w:val="2"/>
          <w:numId w:val="37"/>
        </w:numPr>
        <w:spacing w:before="0" w:after="0"/>
      </w:pPr>
      <w:r>
        <w:t>Wall thickness between minimum of 14.27 and maximum of 14.27</w:t>
      </w:r>
    </w:p>
    <w:p w14:paraId="12A01C08"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23602617"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3AA20943"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754A1F10" w14:textId="77777777" w:rsidR="00A62161" w:rsidRDefault="00A62161" w:rsidP="00106AE4">
      <w:pPr>
        <w:pStyle w:val="ListParagraph"/>
        <w:numPr>
          <w:ilvl w:val="1"/>
          <w:numId w:val="37"/>
        </w:numPr>
        <w:spacing w:before="0" w:after="0"/>
      </w:pPr>
      <w:r>
        <w:t>Consequence of failure distributed between minimum of $4.32 and maximum of $126.58MM</w:t>
      </w:r>
    </w:p>
    <w:p w14:paraId="37968CD8" w14:textId="77777777" w:rsidR="00A62161" w:rsidRDefault="00A62161" w:rsidP="00106AE4">
      <w:pPr>
        <w:pStyle w:val="ListParagraph"/>
        <w:numPr>
          <w:ilvl w:val="1"/>
          <w:numId w:val="37"/>
        </w:numPr>
        <w:spacing w:before="0" w:after="0"/>
      </w:pPr>
      <w:r>
        <w:t>Total length driven by Safety: 156.53 meters.</w:t>
      </w:r>
    </w:p>
    <w:p w14:paraId="25A600D4" w14:textId="77777777" w:rsidR="00A62161" w:rsidRDefault="00A62161" w:rsidP="00106AE4">
      <w:pPr>
        <w:pStyle w:val="ListParagraph"/>
        <w:numPr>
          <w:ilvl w:val="1"/>
          <w:numId w:val="37"/>
        </w:numPr>
        <w:spacing w:before="0" w:after="0"/>
      </w:pPr>
      <w:r>
        <w:t>Safety Cost distributed between minimum of $0.00 and maximum of $119.59MM:</w:t>
      </w:r>
    </w:p>
    <w:p w14:paraId="6C7A8DFE" w14:textId="77777777" w:rsidR="00A62161" w:rsidRDefault="00A62161" w:rsidP="00106AE4">
      <w:pPr>
        <w:pStyle w:val="ListParagraph"/>
        <w:numPr>
          <w:ilvl w:val="2"/>
          <w:numId w:val="37"/>
        </w:numPr>
        <w:spacing w:before="0" w:after="0"/>
      </w:pPr>
      <w:r>
        <w:t>Leak cost between minimum of $0.00 and maximum of $121.06MM</w:t>
      </w:r>
    </w:p>
    <w:p w14:paraId="34A64654" w14:textId="77777777" w:rsidR="00A62161" w:rsidRDefault="00A62161" w:rsidP="00106AE4">
      <w:pPr>
        <w:pStyle w:val="ListParagraph"/>
        <w:numPr>
          <w:ilvl w:val="2"/>
          <w:numId w:val="37"/>
        </w:numPr>
        <w:spacing w:before="0" w:after="0"/>
      </w:pPr>
      <w:r>
        <w:t>Leak scenario yielded 117.0 intersections with structures, with minimum of 0.0 and maximum of 12.61 of population impacted.</w:t>
      </w:r>
    </w:p>
    <w:p w14:paraId="69E4E47F" w14:textId="77777777" w:rsidR="00A62161" w:rsidRDefault="00A62161" w:rsidP="00106AE4">
      <w:pPr>
        <w:pStyle w:val="ListParagraph"/>
        <w:numPr>
          <w:ilvl w:val="2"/>
          <w:numId w:val="37"/>
        </w:numPr>
        <w:spacing w:before="0" w:after="0"/>
      </w:pPr>
      <w:r>
        <w:t>Leak hazard radius distributed between minimum of 9.71 and maximum of 9.71 meters.</w:t>
      </w:r>
    </w:p>
    <w:p w14:paraId="0D1ED021" w14:textId="77777777" w:rsidR="00A62161" w:rsidRDefault="00A62161" w:rsidP="00106AE4">
      <w:pPr>
        <w:pStyle w:val="ListParagraph"/>
        <w:numPr>
          <w:ilvl w:val="2"/>
          <w:numId w:val="37"/>
        </w:numPr>
        <w:spacing w:before="0" w:after="0"/>
      </w:pPr>
      <w:r>
        <w:t>Rupture cost between minimum of $0.00 and maximum of $765.13MM</w:t>
      </w:r>
    </w:p>
    <w:p w14:paraId="72233C5B" w14:textId="77777777" w:rsidR="00A62161" w:rsidRDefault="00A62161" w:rsidP="00106AE4">
      <w:pPr>
        <w:pStyle w:val="ListParagraph"/>
        <w:numPr>
          <w:ilvl w:val="2"/>
          <w:numId w:val="37"/>
        </w:numPr>
        <w:spacing w:before="0" w:after="0"/>
      </w:pPr>
      <w:r>
        <w:t>Rupture scenario yielded 3.0 intersections with structures, with minimum of 0.0 and maximum of 79.7 of population impacted</w:t>
      </w:r>
    </w:p>
    <w:p w14:paraId="4CCF5C01" w14:textId="77777777" w:rsidR="00A62161" w:rsidRDefault="00A62161" w:rsidP="00106AE4">
      <w:pPr>
        <w:pStyle w:val="ListParagraph"/>
        <w:numPr>
          <w:ilvl w:val="2"/>
          <w:numId w:val="37"/>
        </w:numPr>
        <w:spacing w:before="0" w:after="0"/>
      </w:pPr>
      <w:r>
        <w:t>Rupture hazard radius distributed between minimum of 355.87 and maximum of 355.87 meters.</w:t>
      </w:r>
    </w:p>
    <w:p w14:paraId="4A097066" w14:textId="77777777" w:rsidR="00A62161" w:rsidRDefault="00A62161" w:rsidP="00106AE4">
      <w:pPr>
        <w:pStyle w:val="ListParagraph"/>
        <w:numPr>
          <w:ilvl w:val="2"/>
          <w:numId w:val="37"/>
        </w:numPr>
        <w:spacing w:before="0" w:after="0"/>
      </w:pPr>
      <w:r>
        <w:t>Puncture cost between minimum of $0.00 and maximum of $121.06MM</w:t>
      </w:r>
    </w:p>
    <w:p w14:paraId="6729D151" w14:textId="77777777" w:rsidR="00A62161" w:rsidRDefault="00A62161" w:rsidP="00106AE4">
      <w:pPr>
        <w:pStyle w:val="ListParagraph"/>
        <w:numPr>
          <w:ilvl w:val="2"/>
          <w:numId w:val="37"/>
        </w:numPr>
        <w:spacing w:before="0" w:after="0"/>
      </w:pPr>
      <w:r>
        <w:t>Puncture scenario yielded 25.0 intersections with structures, with minimum of 0.0 and maximum of 12.61 of population impacted</w:t>
      </w:r>
    </w:p>
    <w:p w14:paraId="4A500F94" w14:textId="77777777" w:rsidR="00A62161" w:rsidRDefault="00A62161" w:rsidP="00106AE4">
      <w:pPr>
        <w:pStyle w:val="ListParagraph"/>
        <w:numPr>
          <w:ilvl w:val="2"/>
          <w:numId w:val="37"/>
        </w:numPr>
        <w:spacing w:before="0" w:after="0"/>
      </w:pPr>
      <w:r>
        <w:t>Puncture hazard radius distributed between minimum of 44.58 and maximum of 44.58 meters.</w:t>
      </w:r>
    </w:p>
    <w:p w14:paraId="7C7283F8" w14:textId="77777777" w:rsidR="00A62161" w:rsidRDefault="00A62161" w:rsidP="00106AE4">
      <w:pPr>
        <w:pStyle w:val="ListParagraph"/>
        <w:numPr>
          <w:ilvl w:val="2"/>
          <w:numId w:val="37"/>
        </w:numPr>
        <w:spacing w:before="0" w:after="0"/>
      </w:pPr>
      <w:r>
        <w:t>Product type is NGL.</w:t>
      </w:r>
    </w:p>
    <w:p w14:paraId="503DADD0" w14:textId="77777777" w:rsidR="00A62161" w:rsidRDefault="00A62161" w:rsidP="00106AE4">
      <w:pPr>
        <w:pStyle w:val="ListParagraph"/>
        <w:numPr>
          <w:ilvl w:val="2"/>
          <w:numId w:val="37"/>
        </w:numPr>
        <w:spacing w:before="0" w:after="0"/>
      </w:pPr>
      <w:r>
        <w:t>Class area location is/are nan.</w:t>
      </w:r>
    </w:p>
    <w:p w14:paraId="6941F3FB" w14:textId="77777777" w:rsidR="00A62161" w:rsidRDefault="00A62161" w:rsidP="00106AE4">
      <w:pPr>
        <w:pStyle w:val="ListParagraph"/>
        <w:numPr>
          <w:ilvl w:val="1"/>
          <w:numId w:val="37"/>
        </w:numPr>
        <w:spacing w:before="0" w:after="0"/>
      </w:pPr>
      <w:r>
        <w:t>Total length driven by Economic Loss: 988.02 meters.</w:t>
      </w:r>
    </w:p>
    <w:p w14:paraId="2239C1D9" w14:textId="77777777" w:rsidR="00A62161" w:rsidRDefault="00A62161" w:rsidP="00106AE4">
      <w:pPr>
        <w:pStyle w:val="ListParagraph"/>
        <w:numPr>
          <w:ilvl w:val="1"/>
          <w:numId w:val="37"/>
        </w:numPr>
        <w:spacing w:before="0" w:after="0"/>
      </w:pPr>
      <w:r>
        <w:lastRenderedPageBreak/>
        <w:t>Economic Loss Cost distributed between minimum of $4.32 and maximum of $6.99MM:</w:t>
      </w:r>
    </w:p>
    <w:p w14:paraId="1CCE5742" w14:textId="77777777" w:rsidR="00A62161" w:rsidRDefault="00A62161" w:rsidP="00106AE4">
      <w:pPr>
        <w:pStyle w:val="ListParagraph"/>
        <w:numPr>
          <w:ilvl w:val="2"/>
          <w:numId w:val="37"/>
        </w:numPr>
        <w:spacing w:before="0" w:after="0"/>
      </w:pPr>
      <w:r>
        <w:t>Repair costs between minimum of $100,500.00 and maximum of $100,500.00.</w:t>
      </w:r>
    </w:p>
    <w:p w14:paraId="32F64602" w14:textId="77777777" w:rsidR="00A62161" w:rsidRDefault="00A62161" w:rsidP="00106AE4">
      <w:pPr>
        <w:pStyle w:val="ListParagraph"/>
        <w:numPr>
          <w:ilvl w:val="2"/>
          <w:numId w:val="37"/>
        </w:numPr>
        <w:spacing w:before="0" w:after="0"/>
      </w:pPr>
      <w:r>
        <w:t>Outage losses between minimum of $4,200,000.00 and maximum of $4,200,000.00.</w:t>
      </w:r>
    </w:p>
    <w:p w14:paraId="2CE89C0F" w14:textId="77777777" w:rsidR="00A62161" w:rsidRDefault="00A62161" w:rsidP="00106AE4">
      <w:pPr>
        <w:pStyle w:val="ListParagraph"/>
        <w:numPr>
          <w:ilvl w:val="2"/>
          <w:numId w:val="37"/>
        </w:numPr>
        <w:spacing w:before="0" w:after="0"/>
      </w:pPr>
      <w:r>
        <w:t>Product type is NGL.</w:t>
      </w:r>
    </w:p>
    <w:p w14:paraId="72B7C36A" w14:textId="77777777" w:rsidR="00A62161" w:rsidRDefault="00A62161" w:rsidP="00106AE4">
      <w:pPr>
        <w:pStyle w:val="ListParagraph"/>
        <w:numPr>
          <w:ilvl w:val="2"/>
          <w:numId w:val="37"/>
        </w:numPr>
        <w:spacing w:before="0" w:after="0"/>
      </w:pPr>
      <w:r>
        <w:t>Leak cost between minimum of $4.33 and maximum of $7.04MM</w:t>
      </w:r>
    </w:p>
    <w:p w14:paraId="0ED09CCB" w14:textId="77777777" w:rsidR="00A62161" w:rsidRDefault="00A62161" w:rsidP="00106AE4">
      <w:pPr>
        <w:pStyle w:val="ListParagraph"/>
        <w:numPr>
          <w:ilvl w:val="2"/>
          <w:numId w:val="37"/>
        </w:numPr>
        <w:spacing w:before="0" w:after="0"/>
      </w:pPr>
      <w:r>
        <w:t>Leak scenario yielded 117.0 intersections with structures, with minimum of $0.00 and maximum of $2,713,250.00 in cost of structures impacted.</w:t>
      </w:r>
    </w:p>
    <w:p w14:paraId="741BBEC8" w14:textId="77777777" w:rsidR="00A62161" w:rsidRDefault="00A62161" w:rsidP="00106AE4">
      <w:pPr>
        <w:pStyle w:val="ListParagraph"/>
        <w:numPr>
          <w:ilvl w:val="2"/>
          <w:numId w:val="37"/>
        </w:numPr>
        <w:spacing w:before="0" w:after="0"/>
      </w:pPr>
      <w:r>
        <w:t>Leak product loss costs between minimum of $30,397.21 and maximum of $30,397.21</w:t>
      </w:r>
    </w:p>
    <w:p w14:paraId="6772F0D8" w14:textId="77777777" w:rsidR="00A62161" w:rsidRDefault="00A62161" w:rsidP="00106AE4">
      <w:pPr>
        <w:pStyle w:val="ListParagraph"/>
        <w:numPr>
          <w:ilvl w:val="2"/>
          <w:numId w:val="37"/>
        </w:numPr>
        <w:spacing w:before="0" w:after="0"/>
      </w:pPr>
      <w:r>
        <w:t>Rupture cost between minimum of $258.48 and maximum of $265.88MM</w:t>
      </w:r>
    </w:p>
    <w:p w14:paraId="3F8E87C7" w14:textId="77777777" w:rsidR="00A62161" w:rsidRDefault="00A62161" w:rsidP="00106AE4">
      <w:pPr>
        <w:pStyle w:val="ListParagraph"/>
        <w:numPr>
          <w:ilvl w:val="2"/>
          <w:numId w:val="37"/>
        </w:numPr>
        <w:spacing w:before="0" w:after="0"/>
      </w:pPr>
      <w:r>
        <w:t>Rupture scenario yielded 3.0 intersections with structures, with minimum of $25,000.00 and maximum of $7,418,325.00 in cost of structures impacted</w:t>
      </w:r>
    </w:p>
    <w:p w14:paraId="59FBBA0E" w14:textId="77777777" w:rsidR="00A62161" w:rsidRDefault="00A62161" w:rsidP="00106AE4">
      <w:pPr>
        <w:pStyle w:val="ListParagraph"/>
        <w:numPr>
          <w:ilvl w:val="2"/>
          <w:numId w:val="37"/>
        </w:numPr>
        <w:spacing w:before="0" w:after="0"/>
      </w:pPr>
      <w:r>
        <w:t>Rupture product loss costs between minimum of $254,159,387.22 and maximum of $254,159,387.22</w:t>
      </w:r>
    </w:p>
    <w:p w14:paraId="291D7FFB" w14:textId="77777777" w:rsidR="00A62161" w:rsidRDefault="00A62161" w:rsidP="00106AE4">
      <w:pPr>
        <w:pStyle w:val="ListParagraph"/>
        <w:numPr>
          <w:ilvl w:val="2"/>
          <w:numId w:val="37"/>
        </w:numPr>
        <w:spacing w:before="0" w:after="0"/>
      </w:pPr>
      <w:r>
        <w:t>Puncture cost between minimum of $5.30 and maximum of $8.01MM</w:t>
      </w:r>
    </w:p>
    <w:p w14:paraId="6BC3924D" w14:textId="77777777" w:rsidR="00A62161" w:rsidRDefault="00A62161" w:rsidP="00106AE4">
      <w:pPr>
        <w:pStyle w:val="ListParagraph"/>
        <w:numPr>
          <w:ilvl w:val="2"/>
          <w:numId w:val="37"/>
        </w:numPr>
        <w:spacing w:before="0" w:after="0"/>
      </w:pPr>
      <w:r>
        <w:t>Puncture scenario yielded 25.0 intersections with structures, with minimum of $0.00 and maximum of $2,713,250.00 in cost of structures impacted</w:t>
      </w:r>
    </w:p>
    <w:p w14:paraId="48D0972C" w14:textId="77777777" w:rsidR="00A62161" w:rsidRDefault="00A62161" w:rsidP="00106AE4">
      <w:pPr>
        <w:pStyle w:val="ListParagraph"/>
        <w:numPr>
          <w:ilvl w:val="2"/>
          <w:numId w:val="37"/>
        </w:numPr>
        <w:spacing w:before="0" w:after="0"/>
      </w:pPr>
      <w:r>
        <w:t>Puncture Product Loss costs between minimum of $998,783.28 and maximum of $998,783.28"</w:t>
      </w:r>
    </w:p>
    <w:p w14:paraId="05444EED" w14:textId="77777777" w:rsidR="00A62161" w:rsidRDefault="00A62161" w:rsidP="00106AE4">
      <w:pPr>
        <w:pStyle w:val="ListParagraph"/>
        <w:numPr>
          <w:ilvl w:val="0"/>
          <w:numId w:val="37"/>
        </w:numPr>
        <w:spacing w:before="0" w:after="0"/>
      </w:pPr>
      <w:r>
        <w:t>"NIPISI FUEL GAS NPS 3</w:t>
      </w:r>
    </w:p>
    <w:p w14:paraId="289488B4" w14:textId="77777777" w:rsidR="00A62161" w:rsidRDefault="00A62161" w:rsidP="00106AE4">
      <w:pPr>
        <w:pStyle w:val="ListParagraph"/>
        <w:numPr>
          <w:ilvl w:val="1"/>
          <w:numId w:val="37"/>
        </w:numPr>
        <w:spacing w:before="0" w:after="0"/>
      </w:pPr>
      <w:r>
        <w:t>Total Cumulative Length (m):</w:t>
      </w:r>
      <w:r>
        <w:tab/>
        <w:t>1135.8</w:t>
      </w:r>
    </w:p>
    <w:p w14:paraId="654D3A7A"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5EC95966" w14:textId="77777777" w:rsidR="00A62161" w:rsidRDefault="00A62161" w:rsidP="00106AE4">
      <w:pPr>
        <w:pStyle w:val="ListParagraph"/>
        <w:numPr>
          <w:ilvl w:val="2"/>
          <w:numId w:val="37"/>
        </w:numPr>
        <w:spacing w:before="0" w:after="0"/>
      </w:pPr>
      <w:r>
        <w:t>Installation date between minimum of 2012-05-01 and maximum of 2012-05-01</w:t>
      </w:r>
    </w:p>
    <w:p w14:paraId="6D777A4A" w14:textId="77777777" w:rsidR="00A62161" w:rsidRDefault="00A62161" w:rsidP="00106AE4">
      <w:pPr>
        <w:pStyle w:val="ListParagraph"/>
        <w:numPr>
          <w:ilvl w:val="2"/>
          <w:numId w:val="37"/>
        </w:numPr>
        <w:spacing w:before="0" w:after="0"/>
      </w:pPr>
      <w:r>
        <w:t>Wall thickness between minimum of 3.99 and maximum of 3.99</w:t>
      </w:r>
    </w:p>
    <w:p w14:paraId="1B9B59BA"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31CDFD54"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467C414D"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27E2133F" w14:textId="77777777" w:rsidR="00A62161" w:rsidRDefault="00A62161" w:rsidP="00106AE4">
      <w:pPr>
        <w:pStyle w:val="ListParagraph"/>
        <w:numPr>
          <w:ilvl w:val="1"/>
          <w:numId w:val="37"/>
        </w:numPr>
        <w:spacing w:before="0" w:after="0"/>
      </w:pPr>
      <w:r>
        <w:t>Consequence of failure distributed between minimum of $0.22 and maximum of $0.26MM</w:t>
      </w:r>
    </w:p>
    <w:p w14:paraId="27091D6C" w14:textId="77777777" w:rsidR="00A62161" w:rsidRDefault="00A62161" w:rsidP="00106AE4">
      <w:pPr>
        <w:pStyle w:val="ListParagraph"/>
        <w:numPr>
          <w:ilvl w:val="2"/>
          <w:numId w:val="37"/>
        </w:numPr>
        <w:spacing w:before="0" w:after="0"/>
      </w:pPr>
      <w:r>
        <w:t>Total length driven by Economic Loss: 1135.8 meters.</w:t>
      </w:r>
    </w:p>
    <w:p w14:paraId="23BA814B" w14:textId="77777777" w:rsidR="00A62161" w:rsidRDefault="00A62161" w:rsidP="00106AE4">
      <w:pPr>
        <w:pStyle w:val="ListParagraph"/>
        <w:numPr>
          <w:ilvl w:val="1"/>
          <w:numId w:val="37"/>
        </w:numPr>
        <w:spacing w:before="0" w:after="0"/>
      </w:pPr>
      <w:r>
        <w:t>Economic Loss Cost distributed between minimum of $0.22 and maximum of $0.26MM:</w:t>
      </w:r>
    </w:p>
    <w:p w14:paraId="44FED18B" w14:textId="77777777" w:rsidR="00A62161" w:rsidRDefault="00A62161" w:rsidP="00106AE4">
      <w:pPr>
        <w:pStyle w:val="ListParagraph"/>
        <w:numPr>
          <w:ilvl w:val="2"/>
          <w:numId w:val="37"/>
        </w:numPr>
        <w:spacing w:before="0" w:after="0"/>
      </w:pPr>
      <w:r>
        <w:t>Repair costs between minimum of $6,000.00 and maximum of $6,000.00.</w:t>
      </w:r>
    </w:p>
    <w:p w14:paraId="7EB99D48" w14:textId="77777777" w:rsidR="00A62161" w:rsidRDefault="00A62161" w:rsidP="00106AE4">
      <w:pPr>
        <w:pStyle w:val="ListParagraph"/>
        <w:numPr>
          <w:ilvl w:val="2"/>
          <w:numId w:val="37"/>
        </w:numPr>
        <w:spacing w:before="0" w:after="0"/>
      </w:pPr>
      <w:r>
        <w:t>Outage losses between minimum of $200,000.00 and maximum of $200,000.00.</w:t>
      </w:r>
    </w:p>
    <w:p w14:paraId="31D3C08E" w14:textId="77777777" w:rsidR="00A62161" w:rsidRDefault="00A62161" w:rsidP="00106AE4">
      <w:pPr>
        <w:pStyle w:val="ListParagraph"/>
        <w:numPr>
          <w:ilvl w:val="2"/>
          <w:numId w:val="37"/>
        </w:numPr>
        <w:spacing w:before="0" w:after="0"/>
      </w:pPr>
      <w:r>
        <w:t>Product type is FG.</w:t>
      </w:r>
    </w:p>
    <w:p w14:paraId="238EC28E" w14:textId="77777777" w:rsidR="00A62161" w:rsidRDefault="00A62161" w:rsidP="00106AE4">
      <w:pPr>
        <w:pStyle w:val="ListParagraph"/>
        <w:numPr>
          <w:ilvl w:val="2"/>
          <w:numId w:val="37"/>
        </w:numPr>
        <w:spacing w:before="0" w:after="0"/>
      </w:pPr>
      <w:r>
        <w:t>Leak cost between minimum of $0.22 and maximum of $0.27MM</w:t>
      </w:r>
    </w:p>
    <w:p w14:paraId="36CA998D" w14:textId="77777777" w:rsidR="00A62161" w:rsidRDefault="00A62161" w:rsidP="00106AE4">
      <w:pPr>
        <w:pStyle w:val="ListParagraph"/>
        <w:numPr>
          <w:ilvl w:val="2"/>
          <w:numId w:val="37"/>
        </w:numPr>
        <w:spacing w:before="0" w:after="0"/>
      </w:pPr>
      <w:r>
        <w:t>Leak scenario yielded 48.0 intersections with structures, with minimum of $25,000.00 and maximum of $50,000.00 in cost of structures impacted.</w:t>
      </w:r>
    </w:p>
    <w:p w14:paraId="15719981" w14:textId="77777777" w:rsidR="00A62161" w:rsidRDefault="00A62161" w:rsidP="00106AE4">
      <w:pPr>
        <w:pStyle w:val="ListParagraph"/>
        <w:numPr>
          <w:ilvl w:val="2"/>
          <w:numId w:val="37"/>
        </w:numPr>
        <w:spacing w:before="0" w:after="0"/>
      </w:pPr>
      <w:r>
        <w:t>Leak product loss costs between minimum of $9,264.52 and maximum of $9,264.52</w:t>
      </w:r>
    </w:p>
    <w:p w14:paraId="421AB731" w14:textId="77777777" w:rsidR="00A62161" w:rsidRDefault="00A62161" w:rsidP="00106AE4">
      <w:pPr>
        <w:pStyle w:val="ListParagraph"/>
        <w:numPr>
          <w:ilvl w:val="2"/>
          <w:numId w:val="37"/>
        </w:numPr>
        <w:spacing w:before="0" w:after="0"/>
      </w:pPr>
      <w:r>
        <w:t>Rupture cost between minimum of $0.94 and maximum of $0.99MM</w:t>
      </w:r>
    </w:p>
    <w:p w14:paraId="15F297AA" w14:textId="77777777" w:rsidR="00A62161" w:rsidRDefault="00A62161" w:rsidP="00106AE4">
      <w:pPr>
        <w:pStyle w:val="ListParagraph"/>
        <w:numPr>
          <w:ilvl w:val="2"/>
          <w:numId w:val="37"/>
        </w:numPr>
        <w:spacing w:before="0" w:after="0"/>
      </w:pPr>
      <w:r>
        <w:t>Rupture scenario yielded 37.0 intersections with structures, with minimum of $25,000.00 and maximum of $50,000.00 in cost of structures impacted</w:t>
      </w:r>
    </w:p>
    <w:p w14:paraId="16B10577" w14:textId="77777777" w:rsidR="00A62161" w:rsidRDefault="00A62161" w:rsidP="00106AE4">
      <w:pPr>
        <w:pStyle w:val="ListParagraph"/>
        <w:numPr>
          <w:ilvl w:val="2"/>
          <w:numId w:val="37"/>
        </w:numPr>
        <w:spacing w:before="0" w:after="0"/>
      </w:pPr>
      <w:r>
        <w:t>Rupture product loss costs between minimum of $732,194.60 and maximum of $732,194.60</w:t>
      </w:r>
    </w:p>
    <w:p w14:paraId="202B5C42" w14:textId="77777777" w:rsidR="00A62161" w:rsidRDefault="00A62161" w:rsidP="00106AE4">
      <w:pPr>
        <w:pStyle w:val="ListParagraph"/>
        <w:numPr>
          <w:ilvl w:val="2"/>
          <w:numId w:val="37"/>
        </w:numPr>
        <w:spacing w:before="0" w:after="0"/>
      </w:pPr>
      <w:r>
        <w:t>Puncture cost between minimum of $0.51 and maximum of $0.56MM</w:t>
      </w:r>
    </w:p>
    <w:p w14:paraId="3A7F0208" w14:textId="77777777" w:rsidR="00A62161" w:rsidRDefault="00A62161" w:rsidP="00106AE4">
      <w:pPr>
        <w:pStyle w:val="ListParagraph"/>
        <w:numPr>
          <w:ilvl w:val="2"/>
          <w:numId w:val="37"/>
        </w:numPr>
        <w:spacing w:before="0" w:after="0"/>
      </w:pPr>
      <w:r>
        <w:t>Puncture scenario yielded 49.0 intersections with structures, with minimum of $25,000.00 and maximum of $50,000.00 in cost of structures impacted</w:t>
      </w:r>
    </w:p>
    <w:p w14:paraId="357DAD45" w14:textId="77777777" w:rsidR="00A62161" w:rsidRDefault="00A62161" w:rsidP="00106AE4">
      <w:pPr>
        <w:pStyle w:val="ListParagraph"/>
        <w:numPr>
          <w:ilvl w:val="2"/>
          <w:numId w:val="37"/>
        </w:numPr>
        <w:spacing w:before="0" w:after="0"/>
      </w:pPr>
      <w:r>
        <w:t>Puncture Product Loss costs between minimum of $304,411.14 and maximum of $304,411.14"</w:t>
      </w:r>
    </w:p>
    <w:p w14:paraId="316D0B08" w14:textId="77777777" w:rsidR="00A62161" w:rsidRDefault="00A62161" w:rsidP="00106AE4">
      <w:pPr>
        <w:pStyle w:val="ListParagraph"/>
        <w:numPr>
          <w:ilvl w:val="0"/>
          <w:numId w:val="37"/>
        </w:numPr>
        <w:spacing w:before="0" w:after="0"/>
      </w:pPr>
      <w:r>
        <w:t>"NPS20 ENBRIDGE CONDENSATE TRANSFER from 10-34-33-22W3 to 2-34-33-22W3</w:t>
      </w:r>
    </w:p>
    <w:p w14:paraId="3F4CF903" w14:textId="77777777" w:rsidR="00A62161" w:rsidRDefault="00A62161" w:rsidP="00106AE4">
      <w:pPr>
        <w:pStyle w:val="ListParagraph"/>
        <w:numPr>
          <w:ilvl w:val="1"/>
          <w:numId w:val="37"/>
        </w:numPr>
        <w:spacing w:before="0" w:after="0"/>
      </w:pPr>
      <w:r>
        <w:lastRenderedPageBreak/>
        <w:t>Total Cumulative Length (m):</w:t>
      </w:r>
      <w:r>
        <w:tab/>
        <w:t>1131.77</w:t>
      </w:r>
    </w:p>
    <w:p w14:paraId="06F9D065" w14:textId="77777777" w:rsidR="00A62161" w:rsidRDefault="00A62161" w:rsidP="00106AE4">
      <w:pPr>
        <w:pStyle w:val="ListParagraph"/>
        <w:numPr>
          <w:ilvl w:val="1"/>
          <w:numId w:val="37"/>
        </w:numPr>
        <w:spacing w:before="0" w:after="0"/>
      </w:pPr>
      <w:r>
        <w:t>Likelihood of failure distributed between minimum of 1.000e-02 and maximum of 1.000e-02.</w:t>
      </w:r>
    </w:p>
    <w:p w14:paraId="38BC602C" w14:textId="77777777" w:rsidR="00A62161" w:rsidRDefault="00A62161" w:rsidP="00106AE4">
      <w:pPr>
        <w:pStyle w:val="ListParagraph"/>
        <w:numPr>
          <w:ilvl w:val="2"/>
          <w:numId w:val="37"/>
        </w:numPr>
        <w:spacing w:before="0" w:after="0"/>
      </w:pPr>
      <w:r>
        <w:t>Installation date between minimum of 1971-01-01 and maximum of 1971-01-01</w:t>
      </w:r>
    </w:p>
    <w:p w14:paraId="2DC25BA4" w14:textId="77777777" w:rsidR="00A62161" w:rsidRDefault="00A62161" w:rsidP="00106AE4">
      <w:pPr>
        <w:pStyle w:val="ListParagraph"/>
        <w:numPr>
          <w:ilvl w:val="2"/>
          <w:numId w:val="37"/>
        </w:numPr>
        <w:spacing w:before="0" w:after="0"/>
      </w:pPr>
      <w:r>
        <w:t>Wall thickness between minimum of 5.56 and maximum of 5.56</w:t>
      </w:r>
    </w:p>
    <w:p w14:paraId="14426C63"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0.06 and maximum of 0.06 mm/yr</w:t>
      </w:r>
    </w:p>
    <w:p w14:paraId="5344C238"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0FDBB749"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7B13364B" w14:textId="77777777" w:rsidR="00A62161" w:rsidRDefault="00A62161" w:rsidP="00106AE4">
      <w:pPr>
        <w:pStyle w:val="ListParagraph"/>
        <w:numPr>
          <w:ilvl w:val="1"/>
          <w:numId w:val="37"/>
        </w:numPr>
        <w:spacing w:before="0" w:after="0"/>
      </w:pPr>
      <w:r>
        <w:t>Consequence of failure distributed between minimum of $7.91 and maximum of $10.06MM</w:t>
      </w:r>
    </w:p>
    <w:p w14:paraId="2B16E617" w14:textId="77777777" w:rsidR="00A62161" w:rsidRDefault="00A62161" w:rsidP="00106AE4">
      <w:pPr>
        <w:pStyle w:val="ListParagraph"/>
        <w:numPr>
          <w:ilvl w:val="1"/>
          <w:numId w:val="37"/>
        </w:numPr>
        <w:spacing w:before="0" w:after="0"/>
      </w:pPr>
      <w:r>
        <w:t>Total length driven by Environmental: 1131.77 meters.</w:t>
      </w:r>
    </w:p>
    <w:p w14:paraId="2885CA29" w14:textId="77777777" w:rsidR="00A62161" w:rsidRDefault="00A62161" w:rsidP="00106AE4">
      <w:pPr>
        <w:pStyle w:val="ListParagraph"/>
        <w:numPr>
          <w:ilvl w:val="1"/>
          <w:numId w:val="37"/>
        </w:numPr>
        <w:spacing w:before="0" w:after="0"/>
      </w:pPr>
      <w:r>
        <w:t>Environmental Cost distributed between minimum of $6.86 and maximum of $8.02MM:</w:t>
      </w:r>
    </w:p>
    <w:p w14:paraId="2FA95D83" w14:textId="77777777" w:rsidR="00A62161" w:rsidRDefault="00A62161" w:rsidP="00106AE4">
      <w:pPr>
        <w:pStyle w:val="ListParagraph"/>
        <w:numPr>
          <w:ilvl w:val="2"/>
          <w:numId w:val="37"/>
        </w:numPr>
        <w:spacing w:before="0" w:after="0"/>
      </w:pPr>
      <w:r>
        <w:t>Leak cost between minimum of $0.06 and maximum of $0.06MM</w:t>
      </w:r>
    </w:p>
    <w:p w14:paraId="0F754388" w14:textId="77777777" w:rsidR="00A62161" w:rsidRDefault="00A62161" w:rsidP="00106AE4">
      <w:pPr>
        <w:pStyle w:val="ListParagraph"/>
        <w:numPr>
          <w:ilvl w:val="2"/>
          <w:numId w:val="37"/>
        </w:numPr>
        <w:spacing w:before="0" w:after="0"/>
      </w:pPr>
      <w:r>
        <w:t>Leak spill volume between a minimum of 529.42 and maximum of 541.3 gallons</w:t>
      </w:r>
    </w:p>
    <w:p w14:paraId="20AC8330" w14:textId="77777777" w:rsidR="00A62161" w:rsidRDefault="00A62161" w:rsidP="00106AE4">
      <w:pPr>
        <w:pStyle w:val="ListParagraph"/>
        <w:numPr>
          <w:ilvl w:val="2"/>
          <w:numId w:val="37"/>
        </w:numPr>
        <w:spacing w:before="0" w:after="0"/>
      </w:pPr>
      <w:r>
        <w:t>Rupture cost between minimum of $144.81 and maximum of $148.06MM</w:t>
      </w:r>
    </w:p>
    <w:p w14:paraId="1531868E" w14:textId="77777777" w:rsidR="00A62161" w:rsidRDefault="00A62161" w:rsidP="00106AE4">
      <w:pPr>
        <w:pStyle w:val="ListParagraph"/>
        <w:numPr>
          <w:ilvl w:val="2"/>
          <w:numId w:val="37"/>
        </w:numPr>
        <w:spacing w:before="0" w:after="0"/>
      </w:pPr>
      <w:r>
        <w:t>Rupture spill volume is between a minimum of 1366242.13 and maximum of 1396891.33 gallons</w:t>
      </w:r>
    </w:p>
    <w:p w14:paraId="2803BF51" w14:textId="77777777" w:rsidR="00A62161" w:rsidRDefault="00A62161" w:rsidP="00106AE4">
      <w:pPr>
        <w:pStyle w:val="ListParagraph"/>
        <w:numPr>
          <w:ilvl w:val="2"/>
          <w:numId w:val="37"/>
        </w:numPr>
        <w:spacing w:before="0" w:after="0"/>
      </w:pPr>
      <w:r>
        <w:t>Puncture cost between minimum of $1.84 and maximum of $1.89MM</w:t>
      </w:r>
    </w:p>
    <w:p w14:paraId="32CF5613" w14:textId="77777777" w:rsidR="00A62161" w:rsidRDefault="00A62161" w:rsidP="00106AE4">
      <w:pPr>
        <w:pStyle w:val="ListParagraph"/>
        <w:numPr>
          <w:ilvl w:val="2"/>
          <w:numId w:val="37"/>
        </w:numPr>
        <w:spacing w:before="0" w:after="0"/>
      </w:pPr>
      <w:r>
        <w:t>Puncture spill volume is between a minimum of 17395.54 and maximum of 17785.77 gallons</w:t>
      </w:r>
    </w:p>
    <w:p w14:paraId="5725F3F6" w14:textId="77777777" w:rsidR="00A62161" w:rsidRDefault="00A62161" w:rsidP="00106AE4">
      <w:pPr>
        <w:pStyle w:val="ListParagraph"/>
        <w:numPr>
          <w:ilvl w:val="2"/>
          <w:numId w:val="37"/>
        </w:numPr>
        <w:spacing w:before="0" w:after="0"/>
      </w:pPr>
      <w:r>
        <w:t xml:space="preserve">Land use distributed as </w:t>
      </w:r>
    </w:p>
    <w:p w14:paraId="660D1522" w14:textId="77777777" w:rsidR="00A62161" w:rsidRDefault="00A62161" w:rsidP="00106AE4">
      <w:pPr>
        <w:pStyle w:val="ListParagraph"/>
        <w:numPr>
          <w:ilvl w:val="3"/>
          <w:numId w:val="37"/>
        </w:numPr>
        <w:spacing w:before="0" w:after="0"/>
      </w:pPr>
      <w:r>
        <w:t>Agricultural: 467.25</w:t>
      </w:r>
    </w:p>
    <w:p w14:paraId="1EF0A15B" w14:textId="77777777" w:rsidR="00A62161" w:rsidRDefault="00A62161" w:rsidP="00106AE4">
      <w:pPr>
        <w:pStyle w:val="ListParagraph"/>
        <w:numPr>
          <w:ilvl w:val="3"/>
          <w:numId w:val="37"/>
        </w:numPr>
        <w:spacing w:before="0" w:after="0"/>
      </w:pPr>
      <w:r>
        <w:t>Remote: 664.53</w:t>
      </w:r>
    </w:p>
    <w:p w14:paraId="106AD809" w14:textId="77777777" w:rsidR="00A62161" w:rsidRDefault="00A62161" w:rsidP="00106AE4">
      <w:pPr>
        <w:pStyle w:val="ListParagraph"/>
        <w:numPr>
          <w:ilvl w:val="0"/>
          <w:numId w:val="37"/>
        </w:numPr>
        <w:spacing w:before="0" w:after="0"/>
      </w:pPr>
      <w:r>
        <w:t>"KERROBERT TO SASK ENERGY FUEL GAS NPS 2</w:t>
      </w:r>
    </w:p>
    <w:p w14:paraId="6DEE78AE" w14:textId="77777777" w:rsidR="00A62161" w:rsidRDefault="00A62161" w:rsidP="00106AE4">
      <w:pPr>
        <w:pStyle w:val="ListParagraph"/>
        <w:numPr>
          <w:ilvl w:val="1"/>
          <w:numId w:val="37"/>
        </w:numPr>
        <w:spacing w:before="0" w:after="0"/>
      </w:pPr>
      <w:r>
        <w:t>Total Cumulative Length (m):</w:t>
      </w:r>
      <w:r>
        <w:tab/>
        <w:t>1021.76</w:t>
      </w:r>
    </w:p>
    <w:p w14:paraId="709899E1" w14:textId="77777777" w:rsidR="00A62161" w:rsidRDefault="00A62161" w:rsidP="00106AE4">
      <w:pPr>
        <w:pStyle w:val="ListParagraph"/>
        <w:numPr>
          <w:ilvl w:val="1"/>
          <w:numId w:val="37"/>
        </w:numPr>
        <w:spacing w:before="0" w:after="0"/>
      </w:pPr>
      <w:r>
        <w:t>Likelihood of failure distributed between minimum of 9.000e-01 and maximum of 9.000e-01.</w:t>
      </w:r>
    </w:p>
    <w:p w14:paraId="29543185" w14:textId="77777777" w:rsidR="00A62161" w:rsidRDefault="00A62161" w:rsidP="00106AE4">
      <w:pPr>
        <w:pStyle w:val="ListParagraph"/>
        <w:numPr>
          <w:ilvl w:val="2"/>
          <w:numId w:val="37"/>
        </w:numPr>
        <w:spacing w:before="0" w:after="0"/>
      </w:pPr>
      <w:r>
        <w:t>Installation date between minimum of 1970-01-01 and maximum of 1970-01-01</w:t>
      </w:r>
    </w:p>
    <w:p w14:paraId="1DFC7AA2" w14:textId="77777777" w:rsidR="00A62161" w:rsidRDefault="00A62161" w:rsidP="00106AE4">
      <w:pPr>
        <w:pStyle w:val="ListParagraph"/>
        <w:numPr>
          <w:ilvl w:val="2"/>
          <w:numId w:val="37"/>
        </w:numPr>
        <w:spacing w:before="0" w:after="0"/>
      </w:pPr>
      <w:r>
        <w:t>Wall thickness between minimum of 4.78 and maximum of 4.78</w:t>
      </w:r>
    </w:p>
    <w:p w14:paraId="79F95EFB"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nan and maximum of nan mm/yr</w:t>
      </w:r>
    </w:p>
    <w:p w14:paraId="6EBDC3FC"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01147DAE"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0A263BAE" w14:textId="77777777" w:rsidR="00A62161" w:rsidRDefault="00A62161" w:rsidP="00106AE4">
      <w:pPr>
        <w:pStyle w:val="ListParagraph"/>
        <w:numPr>
          <w:ilvl w:val="1"/>
          <w:numId w:val="37"/>
        </w:numPr>
        <w:spacing w:before="0" w:after="0"/>
      </w:pPr>
      <w:r>
        <w:t>Consequence of failure distributed between minimum of $0.33 and maximum of $22.28MM</w:t>
      </w:r>
    </w:p>
    <w:p w14:paraId="77CC2FEA" w14:textId="77777777" w:rsidR="00A62161" w:rsidRDefault="00A62161" w:rsidP="00106AE4">
      <w:pPr>
        <w:pStyle w:val="ListParagraph"/>
        <w:numPr>
          <w:ilvl w:val="1"/>
          <w:numId w:val="37"/>
        </w:numPr>
        <w:spacing w:before="0" w:after="0"/>
      </w:pPr>
      <w:r>
        <w:t>Total length driven by Safety: 117.91 meters.</w:t>
      </w:r>
    </w:p>
    <w:p w14:paraId="6F572811" w14:textId="77777777" w:rsidR="00A62161" w:rsidRDefault="00A62161" w:rsidP="00106AE4">
      <w:pPr>
        <w:pStyle w:val="ListParagraph"/>
        <w:numPr>
          <w:ilvl w:val="1"/>
          <w:numId w:val="37"/>
        </w:numPr>
        <w:spacing w:before="0" w:after="0"/>
      </w:pPr>
      <w:r>
        <w:t>Safety Cost distributed between minimum of $0.00 and maximum of $21.65MM:</w:t>
      </w:r>
    </w:p>
    <w:p w14:paraId="7DA906BD" w14:textId="77777777" w:rsidR="00A62161" w:rsidRDefault="00A62161" w:rsidP="00106AE4">
      <w:pPr>
        <w:pStyle w:val="ListParagraph"/>
        <w:numPr>
          <w:ilvl w:val="2"/>
          <w:numId w:val="37"/>
        </w:numPr>
        <w:spacing w:before="0" w:after="0"/>
      </w:pPr>
      <w:r>
        <w:t>Leak cost between minimum of $0.00 and maximum of $21.89MM</w:t>
      </w:r>
    </w:p>
    <w:p w14:paraId="58747685" w14:textId="77777777" w:rsidR="00A62161" w:rsidRDefault="00A62161" w:rsidP="00106AE4">
      <w:pPr>
        <w:pStyle w:val="ListParagraph"/>
        <w:numPr>
          <w:ilvl w:val="2"/>
          <w:numId w:val="37"/>
        </w:numPr>
        <w:spacing w:before="0" w:after="0"/>
      </w:pPr>
      <w:r>
        <w:t>Leak scenario yielded 20.0 intersections with structures, with minimum of 0.0 and maximum of 2.28 of population impacted.</w:t>
      </w:r>
    </w:p>
    <w:p w14:paraId="06F3C1E2" w14:textId="77777777" w:rsidR="00A62161" w:rsidRDefault="00A62161" w:rsidP="00106AE4">
      <w:pPr>
        <w:pStyle w:val="ListParagraph"/>
        <w:numPr>
          <w:ilvl w:val="2"/>
          <w:numId w:val="37"/>
        </w:numPr>
        <w:spacing w:before="0" w:after="0"/>
      </w:pPr>
      <w:r>
        <w:t>Leak hazard radius distributed between minimum of 10.69 and maximum of 10.69 meters.</w:t>
      </w:r>
    </w:p>
    <w:p w14:paraId="5061AE5A" w14:textId="77777777" w:rsidR="00A62161" w:rsidRDefault="00A62161" w:rsidP="00106AE4">
      <w:pPr>
        <w:pStyle w:val="ListParagraph"/>
        <w:numPr>
          <w:ilvl w:val="2"/>
          <w:numId w:val="37"/>
        </w:numPr>
        <w:spacing w:before="0" w:after="0"/>
      </w:pPr>
      <w:r>
        <w:t>Rupture cost between minimum of $0.00 and maximum of $21.89MM</w:t>
      </w:r>
    </w:p>
    <w:p w14:paraId="4E6A95D3" w14:textId="77777777" w:rsidR="00A62161" w:rsidRDefault="00A62161" w:rsidP="00106AE4">
      <w:pPr>
        <w:pStyle w:val="ListParagraph"/>
        <w:numPr>
          <w:ilvl w:val="2"/>
          <w:numId w:val="37"/>
        </w:numPr>
        <w:spacing w:before="0" w:after="0"/>
      </w:pPr>
      <w:r>
        <w:t>Rupture scenario yielded 21.0 intersections with structures, with minimum of 0.0 and maximum of 2.28 of population impacted</w:t>
      </w:r>
    </w:p>
    <w:p w14:paraId="6A02A567" w14:textId="77777777" w:rsidR="00A62161" w:rsidRDefault="00A62161" w:rsidP="00106AE4">
      <w:pPr>
        <w:pStyle w:val="ListParagraph"/>
        <w:numPr>
          <w:ilvl w:val="2"/>
          <w:numId w:val="37"/>
        </w:numPr>
        <w:spacing w:before="0" w:after="0"/>
      </w:pPr>
      <w:r>
        <w:t>Rupture hazard radius distributed between minimum of 39.77 and maximum of 39.77 meters.</w:t>
      </w:r>
    </w:p>
    <w:p w14:paraId="029053E3" w14:textId="77777777" w:rsidR="00A62161" w:rsidRDefault="00A62161" w:rsidP="00106AE4">
      <w:pPr>
        <w:pStyle w:val="ListParagraph"/>
        <w:numPr>
          <w:ilvl w:val="2"/>
          <w:numId w:val="37"/>
        </w:numPr>
        <w:spacing w:before="0" w:after="0"/>
      </w:pPr>
      <w:r>
        <w:t>Puncture cost between minimum of $0.00 and maximum of $21.89MM</w:t>
      </w:r>
    </w:p>
    <w:p w14:paraId="75EEDB6A" w14:textId="77777777" w:rsidR="00A62161" w:rsidRDefault="00A62161" w:rsidP="00106AE4">
      <w:pPr>
        <w:pStyle w:val="ListParagraph"/>
        <w:numPr>
          <w:ilvl w:val="2"/>
          <w:numId w:val="37"/>
        </w:numPr>
        <w:spacing w:before="0" w:after="0"/>
      </w:pPr>
      <w:r>
        <w:t>Puncture scenario yielded 22.0 intersections with structures, with minimum of 0.0 and maximum of 2.28 of population impacted</w:t>
      </w:r>
    </w:p>
    <w:p w14:paraId="67647B4D" w14:textId="77777777" w:rsidR="00A62161" w:rsidRDefault="00A62161" w:rsidP="00106AE4">
      <w:pPr>
        <w:pStyle w:val="ListParagraph"/>
        <w:numPr>
          <w:ilvl w:val="2"/>
          <w:numId w:val="37"/>
        </w:numPr>
        <w:spacing w:before="0" w:after="0"/>
      </w:pPr>
      <w:r>
        <w:t>Puncture hazard radius distributed between minimum of 38.44 and maximum of 38.44 meters.</w:t>
      </w:r>
    </w:p>
    <w:p w14:paraId="14DB2B3E" w14:textId="77777777" w:rsidR="00A62161" w:rsidRDefault="00A62161" w:rsidP="00106AE4">
      <w:pPr>
        <w:pStyle w:val="ListParagraph"/>
        <w:numPr>
          <w:ilvl w:val="2"/>
          <w:numId w:val="37"/>
        </w:numPr>
        <w:spacing w:before="0" w:after="0"/>
      </w:pPr>
      <w:r>
        <w:lastRenderedPageBreak/>
        <w:t>Product type is FG.</w:t>
      </w:r>
    </w:p>
    <w:p w14:paraId="37169D13" w14:textId="77777777" w:rsidR="00A62161" w:rsidRDefault="00A62161" w:rsidP="00106AE4">
      <w:pPr>
        <w:pStyle w:val="ListParagraph"/>
        <w:numPr>
          <w:ilvl w:val="2"/>
          <w:numId w:val="37"/>
        </w:numPr>
        <w:spacing w:before="0" w:after="0"/>
      </w:pPr>
      <w:r>
        <w:t>Class area location is/are 1.0.</w:t>
      </w:r>
    </w:p>
    <w:p w14:paraId="7994BA8A" w14:textId="77777777" w:rsidR="00A62161" w:rsidRDefault="00A62161" w:rsidP="00106AE4">
      <w:pPr>
        <w:pStyle w:val="ListParagraph"/>
        <w:numPr>
          <w:ilvl w:val="1"/>
          <w:numId w:val="37"/>
        </w:numPr>
        <w:spacing w:before="0" w:after="0"/>
      </w:pPr>
      <w:r>
        <w:t>Total length driven by Economic Loss: 903.85 meters.</w:t>
      </w:r>
    </w:p>
    <w:p w14:paraId="59C53BC3" w14:textId="77777777" w:rsidR="00A62161" w:rsidRDefault="00A62161" w:rsidP="00106AE4">
      <w:pPr>
        <w:pStyle w:val="ListParagraph"/>
        <w:numPr>
          <w:ilvl w:val="1"/>
          <w:numId w:val="37"/>
        </w:numPr>
        <w:spacing w:before="0" w:after="0"/>
      </w:pPr>
      <w:r>
        <w:t>Economic Loss Cost distributed between minimum of $0.33 and maximum of $0.64MM:</w:t>
      </w:r>
    </w:p>
    <w:p w14:paraId="7E929CF3" w14:textId="77777777" w:rsidR="00A62161" w:rsidRDefault="00A62161" w:rsidP="00106AE4">
      <w:pPr>
        <w:pStyle w:val="ListParagraph"/>
        <w:numPr>
          <w:ilvl w:val="2"/>
          <w:numId w:val="37"/>
        </w:numPr>
        <w:spacing w:before="0" w:after="0"/>
      </w:pPr>
      <w:r>
        <w:t>Repair costs between minimum of $6,000.00 and maximum of $6,000.00.</w:t>
      </w:r>
    </w:p>
    <w:p w14:paraId="599C12CF" w14:textId="77777777" w:rsidR="00A62161" w:rsidRDefault="00A62161" w:rsidP="00106AE4">
      <w:pPr>
        <w:pStyle w:val="ListParagraph"/>
        <w:numPr>
          <w:ilvl w:val="2"/>
          <w:numId w:val="37"/>
        </w:numPr>
        <w:spacing w:before="0" w:after="0"/>
      </w:pPr>
      <w:r>
        <w:t>Outage losses between minimum of $200,000.00 and maximum of $200,000.00.</w:t>
      </w:r>
    </w:p>
    <w:p w14:paraId="538A64D7" w14:textId="77777777" w:rsidR="00A62161" w:rsidRDefault="00A62161" w:rsidP="00106AE4">
      <w:pPr>
        <w:pStyle w:val="ListParagraph"/>
        <w:numPr>
          <w:ilvl w:val="2"/>
          <w:numId w:val="37"/>
        </w:numPr>
        <w:spacing w:before="0" w:after="0"/>
      </w:pPr>
      <w:r>
        <w:t>Product type is FG.</w:t>
      </w:r>
    </w:p>
    <w:p w14:paraId="7F4B7D8B" w14:textId="77777777" w:rsidR="00A62161" w:rsidRDefault="00A62161" w:rsidP="00106AE4">
      <w:pPr>
        <w:pStyle w:val="ListParagraph"/>
        <w:numPr>
          <w:ilvl w:val="2"/>
          <w:numId w:val="37"/>
        </w:numPr>
        <w:spacing w:before="0" w:after="0"/>
      </w:pPr>
      <w:r>
        <w:t>Leak cost between minimum of $0.31 and maximum of $0.61MM</w:t>
      </w:r>
    </w:p>
    <w:p w14:paraId="0E1C3DDA" w14:textId="77777777" w:rsidR="00A62161" w:rsidRDefault="00A62161" w:rsidP="00106AE4">
      <w:pPr>
        <w:pStyle w:val="ListParagraph"/>
        <w:numPr>
          <w:ilvl w:val="2"/>
          <w:numId w:val="37"/>
        </w:numPr>
        <w:spacing w:before="0" w:after="0"/>
      </w:pPr>
      <w:r>
        <w:t>Leak scenario yielded 20.0 intersections with structures, with minimum of $25,000.00 and maximum of $294,868.00 in cost of structures impacted.</w:t>
      </w:r>
    </w:p>
    <w:p w14:paraId="6C7D8D83" w14:textId="77777777" w:rsidR="00A62161" w:rsidRDefault="00A62161" w:rsidP="00106AE4">
      <w:pPr>
        <w:pStyle w:val="ListParagraph"/>
        <w:numPr>
          <w:ilvl w:val="2"/>
          <w:numId w:val="37"/>
        </w:numPr>
        <w:spacing w:before="0" w:after="0"/>
      </w:pPr>
      <w:r>
        <w:t>Leak product loss costs between minimum of $106,972.91 and maximum of $106,972.91</w:t>
      </w:r>
    </w:p>
    <w:p w14:paraId="27AAD912" w14:textId="77777777" w:rsidR="00A62161" w:rsidRDefault="00A62161" w:rsidP="00106AE4">
      <w:pPr>
        <w:pStyle w:val="ListParagraph"/>
        <w:numPr>
          <w:ilvl w:val="2"/>
          <w:numId w:val="37"/>
        </w:numPr>
        <w:spacing w:before="0" w:after="0"/>
      </w:pPr>
      <w:r>
        <w:t>Rupture cost between minimum of $4.10 and maximum of $4.39MM</w:t>
      </w:r>
    </w:p>
    <w:p w14:paraId="60565264" w14:textId="77777777" w:rsidR="00A62161" w:rsidRDefault="00A62161" w:rsidP="00106AE4">
      <w:pPr>
        <w:pStyle w:val="ListParagraph"/>
        <w:numPr>
          <w:ilvl w:val="2"/>
          <w:numId w:val="37"/>
        </w:numPr>
        <w:spacing w:before="0" w:after="0"/>
      </w:pPr>
      <w:r>
        <w:t>Rupture scenario yielded 21.0 intersections with structures, with minimum of $25,000.00 and maximum of $294,868.00 in cost of structures impacted</w:t>
      </w:r>
    </w:p>
    <w:p w14:paraId="6AA3B1C6" w14:textId="77777777" w:rsidR="00A62161" w:rsidRDefault="00A62161" w:rsidP="00106AE4">
      <w:pPr>
        <w:pStyle w:val="ListParagraph"/>
        <w:numPr>
          <w:ilvl w:val="2"/>
          <w:numId w:val="37"/>
        </w:numPr>
        <w:spacing w:before="0" w:after="0"/>
      </w:pPr>
      <w:r>
        <w:t>Rupture product loss costs between minimum of $3,892,857.05 and maximum of $3,892,857.05</w:t>
      </w:r>
    </w:p>
    <w:p w14:paraId="24E7E4E7" w14:textId="77777777" w:rsidR="00A62161" w:rsidRDefault="00A62161" w:rsidP="00106AE4">
      <w:pPr>
        <w:pStyle w:val="ListParagraph"/>
        <w:numPr>
          <w:ilvl w:val="2"/>
          <w:numId w:val="37"/>
        </w:numPr>
        <w:spacing w:before="0" w:after="0"/>
      </w:pPr>
      <w:r>
        <w:t>Puncture cost between minimum of $3.72 and maximum of $4.02MM</w:t>
      </w:r>
    </w:p>
    <w:p w14:paraId="6F4541F0" w14:textId="77777777" w:rsidR="00A62161" w:rsidRDefault="00A62161" w:rsidP="00106AE4">
      <w:pPr>
        <w:pStyle w:val="ListParagraph"/>
        <w:numPr>
          <w:ilvl w:val="2"/>
          <w:numId w:val="37"/>
        </w:numPr>
        <w:spacing w:before="0" w:after="0"/>
      </w:pPr>
      <w:r>
        <w:t>Puncture scenario yielded 22.0 intersections with structures, with minimum of $25,000.00 and maximum of $294,868.00 in cost of structures impacted</w:t>
      </w:r>
    </w:p>
    <w:p w14:paraId="4EFF9417" w14:textId="77777777" w:rsidR="00A62161" w:rsidRDefault="00A62161" w:rsidP="00106AE4">
      <w:pPr>
        <w:pStyle w:val="ListParagraph"/>
        <w:numPr>
          <w:ilvl w:val="2"/>
          <w:numId w:val="37"/>
        </w:numPr>
        <w:spacing w:before="0" w:after="0"/>
      </w:pPr>
      <w:r>
        <w:t>Puncture Product Loss costs between minimum of $3,514,886.76 and maximum of $3,514,886.76"</w:t>
      </w:r>
    </w:p>
    <w:p w14:paraId="3DE11298" w14:textId="77777777" w:rsidR="00A62161" w:rsidRDefault="00A62161" w:rsidP="00106AE4">
      <w:pPr>
        <w:pStyle w:val="ListParagraph"/>
        <w:numPr>
          <w:ilvl w:val="0"/>
          <w:numId w:val="37"/>
        </w:numPr>
        <w:spacing w:before="0" w:after="0"/>
      </w:pPr>
      <w:r>
        <w:t>"NPS4 ENBRIDGE TRANSFER from 2-34-33-22W3 to 10-34-33-22W3</w:t>
      </w:r>
    </w:p>
    <w:p w14:paraId="7E931BB2" w14:textId="77777777" w:rsidR="00A62161" w:rsidRDefault="00A62161" w:rsidP="00106AE4">
      <w:pPr>
        <w:pStyle w:val="ListParagraph"/>
        <w:numPr>
          <w:ilvl w:val="1"/>
          <w:numId w:val="37"/>
        </w:numPr>
        <w:spacing w:before="0" w:after="0"/>
      </w:pPr>
      <w:r>
        <w:t>Total Cumulative Length (m):</w:t>
      </w:r>
      <w:r>
        <w:tab/>
        <w:t>907.79</w:t>
      </w:r>
    </w:p>
    <w:p w14:paraId="6C9A6AA1" w14:textId="77777777" w:rsidR="00A62161" w:rsidRDefault="00A62161" w:rsidP="00106AE4">
      <w:pPr>
        <w:pStyle w:val="ListParagraph"/>
        <w:numPr>
          <w:ilvl w:val="1"/>
          <w:numId w:val="37"/>
        </w:numPr>
        <w:spacing w:before="0" w:after="0"/>
      </w:pPr>
      <w:r>
        <w:t>Likelihood of failure distributed between minimum of 1.000e-01 and maximum of 1.000e-01.</w:t>
      </w:r>
    </w:p>
    <w:p w14:paraId="7AF9A323" w14:textId="77777777" w:rsidR="00A62161" w:rsidRDefault="00A62161" w:rsidP="00106AE4">
      <w:pPr>
        <w:pStyle w:val="ListParagraph"/>
        <w:numPr>
          <w:ilvl w:val="2"/>
          <w:numId w:val="37"/>
        </w:numPr>
        <w:spacing w:before="0" w:after="0"/>
      </w:pPr>
      <w:r>
        <w:t>Installation date between minimum of 1971-01-01 and maximum of 1971-01-01</w:t>
      </w:r>
    </w:p>
    <w:p w14:paraId="55F47145" w14:textId="77777777" w:rsidR="00A62161" w:rsidRDefault="00A62161" w:rsidP="00106AE4">
      <w:pPr>
        <w:pStyle w:val="ListParagraph"/>
        <w:numPr>
          <w:ilvl w:val="2"/>
          <w:numId w:val="37"/>
        </w:numPr>
        <w:spacing w:before="0" w:after="0"/>
      </w:pPr>
      <w:r>
        <w:t>Wall thickness between minimum of 3.2 and maximum of 3.2</w:t>
      </w:r>
    </w:p>
    <w:p w14:paraId="1DAA5223"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0.06 and maximum of 0.06 mm/yr</w:t>
      </w:r>
    </w:p>
    <w:p w14:paraId="2A1DDC09"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568F1E82"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4B9247E1" w14:textId="77777777" w:rsidR="00A62161" w:rsidRDefault="00A62161" w:rsidP="00106AE4">
      <w:pPr>
        <w:pStyle w:val="ListParagraph"/>
        <w:numPr>
          <w:ilvl w:val="1"/>
          <w:numId w:val="37"/>
        </w:numPr>
        <w:spacing w:before="0" w:after="0"/>
      </w:pPr>
      <w:r>
        <w:t>Consequence of failure distributed between minimum of $0.80 and maximum of $1.37MM</w:t>
      </w:r>
    </w:p>
    <w:p w14:paraId="45DC56BC" w14:textId="77777777" w:rsidR="00A62161" w:rsidRDefault="00A62161" w:rsidP="00106AE4">
      <w:pPr>
        <w:pStyle w:val="ListParagraph"/>
        <w:numPr>
          <w:ilvl w:val="1"/>
          <w:numId w:val="37"/>
        </w:numPr>
        <w:spacing w:before="0" w:after="0"/>
      </w:pPr>
      <w:r>
        <w:t>Total length driven by Environmental: 907.79 meters.</w:t>
      </w:r>
    </w:p>
    <w:p w14:paraId="30F83587" w14:textId="77777777" w:rsidR="00A62161" w:rsidRDefault="00A62161" w:rsidP="00106AE4">
      <w:pPr>
        <w:pStyle w:val="ListParagraph"/>
        <w:numPr>
          <w:ilvl w:val="1"/>
          <w:numId w:val="37"/>
        </w:numPr>
        <w:spacing w:before="0" w:after="0"/>
      </w:pPr>
      <w:r>
        <w:t>Environmental Cost distributed between minimum of $0.59 and maximum of $1.12MM:</w:t>
      </w:r>
    </w:p>
    <w:p w14:paraId="3D2A3D9B" w14:textId="77777777" w:rsidR="00A62161" w:rsidRDefault="00A62161" w:rsidP="00106AE4">
      <w:pPr>
        <w:pStyle w:val="ListParagraph"/>
        <w:numPr>
          <w:ilvl w:val="2"/>
          <w:numId w:val="37"/>
        </w:numPr>
        <w:spacing w:before="0" w:after="0"/>
      </w:pPr>
      <w:r>
        <w:t>Leak cost between minimum of $0.20 and maximum of $0.21MM</w:t>
      </w:r>
    </w:p>
    <w:p w14:paraId="188A3AAD" w14:textId="77777777" w:rsidR="00A62161" w:rsidRDefault="00A62161" w:rsidP="00106AE4">
      <w:pPr>
        <w:pStyle w:val="ListParagraph"/>
        <w:numPr>
          <w:ilvl w:val="2"/>
          <w:numId w:val="37"/>
        </w:numPr>
        <w:spacing w:before="0" w:after="0"/>
      </w:pPr>
      <w:r>
        <w:t>Leak spill volume between a minimum of 1925.94 and maximum of 1935.35 gallons</w:t>
      </w:r>
    </w:p>
    <w:p w14:paraId="09F9D0BF" w14:textId="77777777" w:rsidR="00A62161" w:rsidRDefault="00A62161" w:rsidP="00106AE4">
      <w:pPr>
        <w:pStyle w:val="ListParagraph"/>
        <w:numPr>
          <w:ilvl w:val="2"/>
          <w:numId w:val="37"/>
        </w:numPr>
        <w:spacing w:before="0" w:after="0"/>
      </w:pPr>
      <w:r>
        <w:t>Rupture cost between minimum of $26.67 and maximum of $26.80MM</w:t>
      </w:r>
    </w:p>
    <w:p w14:paraId="4FC9F751" w14:textId="77777777" w:rsidR="00A62161" w:rsidRDefault="00A62161" w:rsidP="00106AE4">
      <w:pPr>
        <w:pStyle w:val="ListParagraph"/>
        <w:numPr>
          <w:ilvl w:val="2"/>
          <w:numId w:val="37"/>
        </w:numPr>
        <w:spacing w:before="0" w:after="0"/>
      </w:pPr>
      <w:r>
        <w:t>Rupture spill volume is between a minimum of 251613.85 and maximum of 252844.1 gallons</w:t>
      </w:r>
    </w:p>
    <w:p w14:paraId="1221C6A7" w14:textId="77777777" w:rsidR="00A62161" w:rsidRDefault="00A62161" w:rsidP="00106AE4">
      <w:pPr>
        <w:pStyle w:val="ListParagraph"/>
        <w:numPr>
          <w:ilvl w:val="2"/>
          <w:numId w:val="37"/>
        </w:numPr>
        <w:spacing w:before="0" w:after="0"/>
      </w:pPr>
      <w:r>
        <w:t>Puncture cost between minimum of $6.71 and maximum of $6.74MM</w:t>
      </w:r>
    </w:p>
    <w:p w14:paraId="34CEC18C" w14:textId="77777777" w:rsidR="00A62161" w:rsidRDefault="00A62161" w:rsidP="00106AE4">
      <w:pPr>
        <w:pStyle w:val="ListParagraph"/>
        <w:numPr>
          <w:ilvl w:val="2"/>
          <w:numId w:val="37"/>
        </w:numPr>
        <w:spacing w:before="0" w:after="0"/>
      </w:pPr>
      <w:r>
        <w:t>Puncture spill volume is between a minimum of 63281.92 and maximum of 63591.33 gallons</w:t>
      </w:r>
    </w:p>
    <w:p w14:paraId="7AE3D945" w14:textId="77777777" w:rsidR="00A62161" w:rsidRDefault="00A62161" w:rsidP="00106AE4">
      <w:pPr>
        <w:pStyle w:val="ListParagraph"/>
        <w:numPr>
          <w:ilvl w:val="2"/>
          <w:numId w:val="37"/>
        </w:numPr>
        <w:spacing w:before="0" w:after="0"/>
      </w:pPr>
      <w:r>
        <w:t xml:space="preserve">Land use distributed as </w:t>
      </w:r>
    </w:p>
    <w:p w14:paraId="12131BDD" w14:textId="77777777" w:rsidR="00A62161" w:rsidRDefault="00A62161" w:rsidP="00106AE4">
      <w:pPr>
        <w:pStyle w:val="ListParagraph"/>
        <w:numPr>
          <w:ilvl w:val="3"/>
          <w:numId w:val="37"/>
        </w:numPr>
        <w:spacing w:before="0" w:after="0"/>
      </w:pPr>
      <w:r>
        <w:t>Agricultural: 380.94</w:t>
      </w:r>
    </w:p>
    <w:p w14:paraId="0220A111" w14:textId="77777777" w:rsidR="00A62161" w:rsidRDefault="00A62161" w:rsidP="00106AE4">
      <w:pPr>
        <w:pStyle w:val="ListParagraph"/>
        <w:numPr>
          <w:ilvl w:val="3"/>
          <w:numId w:val="37"/>
        </w:numPr>
        <w:spacing w:before="0" w:after="0"/>
      </w:pPr>
      <w:r>
        <w:t>Remote: 526.85</w:t>
      </w:r>
    </w:p>
    <w:p w14:paraId="38CFA9FF" w14:textId="77777777" w:rsidR="00A62161" w:rsidRDefault="00A62161" w:rsidP="00106AE4">
      <w:pPr>
        <w:pStyle w:val="ListParagraph"/>
        <w:numPr>
          <w:ilvl w:val="0"/>
          <w:numId w:val="37"/>
        </w:numPr>
        <w:spacing w:before="0" w:after="0"/>
      </w:pPr>
      <w:r>
        <w:t>"NPS20 ENBRIDGE BLEND TRANSFER from 10-34-33-22W3 to 2-34-33-22W3</w:t>
      </w:r>
    </w:p>
    <w:p w14:paraId="11B9648C" w14:textId="77777777" w:rsidR="00A62161" w:rsidRDefault="00A62161" w:rsidP="00106AE4">
      <w:pPr>
        <w:pStyle w:val="ListParagraph"/>
        <w:numPr>
          <w:ilvl w:val="1"/>
          <w:numId w:val="37"/>
        </w:numPr>
        <w:spacing w:before="0" w:after="0"/>
      </w:pPr>
      <w:r>
        <w:t>Total Cumulative Length (m):</w:t>
      </w:r>
      <w:r>
        <w:tab/>
        <w:t>896.89</w:t>
      </w:r>
    </w:p>
    <w:p w14:paraId="10530F3A" w14:textId="77777777" w:rsidR="00A62161" w:rsidRDefault="00A62161" w:rsidP="00106AE4">
      <w:pPr>
        <w:pStyle w:val="ListParagraph"/>
        <w:numPr>
          <w:ilvl w:val="1"/>
          <w:numId w:val="37"/>
        </w:numPr>
        <w:spacing w:before="0" w:after="0"/>
      </w:pPr>
      <w:r>
        <w:t>Likelihood of failure distributed between minimum of 1.000e-02 and maximum of 1.000e-02.</w:t>
      </w:r>
    </w:p>
    <w:p w14:paraId="5D7BD8AB" w14:textId="77777777" w:rsidR="00A62161" w:rsidRDefault="00A62161" w:rsidP="00106AE4">
      <w:pPr>
        <w:pStyle w:val="ListParagraph"/>
        <w:numPr>
          <w:ilvl w:val="2"/>
          <w:numId w:val="37"/>
        </w:numPr>
        <w:spacing w:before="0" w:after="0"/>
      </w:pPr>
      <w:r>
        <w:lastRenderedPageBreak/>
        <w:t>Installation date between minimum of 1971-01-01 and maximum of 1971-01-01</w:t>
      </w:r>
    </w:p>
    <w:p w14:paraId="73340597" w14:textId="77777777" w:rsidR="00A62161" w:rsidRDefault="00A62161" w:rsidP="00106AE4">
      <w:pPr>
        <w:pStyle w:val="ListParagraph"/>
        <w:numPr>
          <w:ilvl w:val="2"/>
          <w:numId w:val="37"/>
        </w:numPr>
        <w:spacing w:before="0" w:after="0"/>
      </w:pPr>
      <w:r>
        <w:t>Wall thickness between minimum of 5.56 and maximum of 5.56</w:t>
      </w:r>
    </w:p>
    <w:p w14:paraId="2DC75A28" w14:textId="77777777" w:rsidR="00A62161" w:rsidRDefault="00A62161" w:rsidP="00106AE4">
      <w:pPr>
        <w:pStyle w:val="ListParagraph"/>
        <w:numPr>
          <w:ilvl w:val="2"/>
          <w:numId w:val="37"/>
        </w:numPr>
        <w:spacing w:before="0" w:after="0"/>
      </w:pPr>
      <w:proofErr w:type="spellStart"/>
      <w:r>
        <w:t>iFilms</w:t>
      </w:r>
      <w:proofErr w:type="spellEnd"/>
      <w:r>
        <w:t xml:space="preserve"> growth rate between minimum of 0.06 and maximum of 0.07 mm/yr</w:t>
      </w:r>
    </w:p>
    <w:p w14:paraId="53DA8460" w14:textId="77777777" w:rsidR="00A62161" w:rsidRDefault="00A62161" w:rsidP="00106AE4">
      <w:pPr>
        <w:pStyle w:val="ListParagraph"/>
        <w:numPr>
          <w:ilvl w:val="2"/>
          <w:numId w:val="37"/>
        </w:numPr>
        <w:spacing w:before="0" w:after="0"/>
      </w:pPr>
      <w:proofErr w:type="spellStart"/>
      <w:r>
        <w:t>iFilms</w:t>
      </w:r>
      <w:proofErr w:type="spellEnd"/>
      <w:r>
        <w:t xml:space="preserve"> SME override of nan</w:t>
      </w:r>
    </w:p>
    <w:p w14:paraId="01153A89" w14:textId="77777777" w:rsidR="00A62161" w:rsidRDefault="00A62161" w:rsidP="00106AE4">
      <w:pPr>
        <w:pStyle w:val="ListParagraph"/>
        <w:numPr>
          <w:ilvl w:val="2"/>
          <w:numId w:val="37"/>
        </w:numPr>
        <w:spacing w:before="0" w:after="0"/>
      </w:pPr>
      <w:proofErr w:type="spellStart"/>
      <w:r>
        <w:t>iFilms</w:t>
      </w:r>
      <w:proofErr w:type="spellEnd"/>
      <w:r>
        <w:t xml:space="preserve"> SME override comment of nan</w:t>
      </w:r>
    </w:p>
    <w:p w14:paraId="26733D36" w14:textId="77777777" w:rsidR="00A62161" w:rsidRDefault="00A62161" w:rsidP="00106AE4">
      <w:pPr>
        <w:pStyle w:val="ListParagraph"/>
        <w:numPr>
          <w:ilvl w:val="1"/>
          <w:numId w:val="37"/>
        </w:numPr>
        <w:spacing w:before="0" w:after="0"/>
      </w:pPr>
      <w:r>
        <w:t>Consequence of failure distributed between minimum of $4.34 and maximum of $7.77MM</w:t>
      </w:r>
    </w:p>
    <w:p w14:paraId="2E00173D" w14:textId="77777777" w:rsidR="00A62161" w:rsidRDefault="00A62161" w:rsidP="00106AE4">
      <w:pPr>
        <w:pStyle w:val="ListParagraph"/>
        <w:numPr>
          <w:ilvl w:val="1"/>
          <w:numId w:val="37"/>
        </w:numPr>
        <w:spacing w:before="0" w:after="0"/>
      </w:pPr>
      <w:r>
        <w:t>Total length driven by Environmental: 896.89 meters.</w:t>
      </w:r>
    </w:p>
    <w:p w14:paraId="54883D3D" w14:textId="77777777" w:rsidR="00A62161" w:rsidRDefault="00A62161" w:rsidP="00106AE4">
      <w:pPr>
        <w:pStyle w:val="ListParagraph"/>
        <w:numPr>
          <w:ilvl w:val="1"/>
          <w:numId w:val="37"/>
        </w:numPr>
        <w:spacing w:before="0" w:after="0"/>
      </w:pPr>
      <w:r>
        <w:t>Environmental Cost distributed between minimum of $3.14 and maximum of $6.82MM:</w:t>
      </w:r>
    </w:p>
    <w:p w14:paraId="09A22697" w14:textId="77777777" w:rsidR="00A62161" w:rsidRDefault="00A62161" w:rsidP="00106AE4">
      <w:pPr>
        <w:pStyle w:val="ListParagraph"/>
        <w:numPr>
          <w:ilvl w:val="2"/>
          <w:numId w:val="37"/>
        </w:numPr>
        <w:spacing w:before="0" w:after="0"/>
      </w:pPr>
      <w:r>
        <w:t>Leak cost between minimum of $0.03 and maximum of $0.05MM</w:t>
      </w:r>
    </w:p>
    <w:p w14:paraId="2CAF2D59" w14:textId="77777777" w:rsidR="00A62161" w:rsidRDefault="00A62161" w:rsidP="00106AE4">
      <w:pPr>
        <w:pStyle w:val="ListParagraph"/>
        <w:numPr>
          <w:ilvl w:val="2"/>
          <w:numId w:val="37"/>
        </w:numPr>
        <w:spacing w:before="0" w:after="0"/>
      </w:pPr>
      <w:r>
        <w:t>Leak spill volume between a minimum of 501.53 and maximum of 510.83 gallons</w:t>
      </w:r>
    </w:p>
    <w:p w14:paraId="576B758A" w14:textId="77777777" w:rsidR="00A62161" w:rsidRDefault="00A62161" w:rsidP="00106AE4">
      <w:pPr>
        <w:pStyle w:val="ListParagraph"/>
        <w:numPr>
          <w:ilvl w:val="2"/>
          <w:numId w:val="37"/>
        </w:numPr>
        <w:spacing w:before="0" w:after="0"/>
      </w:pPr>
      <w:r>
        <w:t>Rupture cost between minimum of $89.82 and maximum of $139.73MM</w:t>
      </w:r>
    </w:p>
    <w:p w14:paraId="5089108A" w14:textId="77777777" w:rsidR="00A62161" w:rsidRDefault="00A62161" w:rsidP="00106AE4">
      <w:pPr>
        <w:pStyle w:val="ListParagraph"/>
        <w:numPr>
          <w:ilvl w:val="2"/>
          <w:numId w:val="37"/>
        </w:numPr>
        <w:spacing w:before="0" w:after="0"/>
      </w:pPr>
      <w:r>
        <w:t>Rupture spill volume is between a minimum of 1294263.27 and maximum of 1318272.77 gallons</w:t>
      </w:r>
    </w:p>
    <w:p w14:paraId="354C5D11" w14:textId="77777777" w:rsidR="00A62161" w:rsidRDefault="00A62161" w:rsidP="00106AE4">
      <w:pPr>
        <w:pStyle w:val="ListParagraph"/>
        <w:numPr>
          <w:ilvl w:val="2"/>
          <w:numId w:val="37"/>
        </w:numPr>
        <w:spacing w:before="0" w:after="0"/>
      </w:pPr>
      <w:r>
        <w:t>Puncture cost between minimum of $1.14 and maximum of $1.78MM</w:t>
      </w:r>
    </w:p>
    <w:p w14:paraId="4D9B3456" w14:textId="77777777" w:rsidR="00A62161" w:rsidRDefault="00A62161" w:rsidP="00106AE4">
      <w:pPr>
        <w:pStyle w:val="ListParagraph"/>
        <w:numPr>
          <w:ilvl w:val="2"/>
          <w:numId w:val="37"/>
        </w:numPr>
        <w:spacing w:before="0" w:after="0"/>
      </w:pPr>
      <w:r>
        <w:t>Puncture spill volume is between a minimum of 16479.07 and maximum of 16784.77 gallons</w:t>
      </w:r>
    </w:p>
    <w:p w14:paraId="563394F1" w14:textId="77777777" w:rsidR="00A62161" w:rsidRDefault="00A62161" w:rsidP="00106AE4">
      <w:pPr>
        <w:pStyle w:val="ListParagraph"/>
        <w:numPr>
          <w:ilvl w:val="2"/>
          <w:numId w:val="37"/>
        </w:numPr>
        <w:spacing w:before="0" w:after="0"/>
      </w:pPr>
      <w:r>
        <w:t xml:space="preserve">Land use distributed as </w:t>
      </w:r>
    </w:p>
    <w:p w14:paraId="13E5C941" w14:textId="77777777" w:rsidR="00A62161" w:rsidRDefault="00A62161" w:rsidP="00106AE4">
      <w:pPr>
        <w:pStyle w:val="ListParagraph"/>
        <w:numPr>
          <w:ilvl w:val="3"/>
          <w:numId w:val="37"/>
        </w:numPr>
        <w:spacing w:before="0" w:after="0"/>
      </w:pPr>
      <w:r>
        <w:t>Agricultural: 430.45</w:t>
      </w:r>
    </w:p>
    <w:p w14:paraId="71668512" w14:textId="77777777" w:rsidR="00A62161" w:rsidRDefault="00A62161" w:rsidP="00106AE4">
      <w:pPr>
        <w:pStyle w:val="ListParagraph"/>
        <w:numPr>
          <w:ilvl w:val="3"/>
          <w:numId w:val="37"/>
        </w:numPr>
        <w:spacing w:before="0" w:after="0"/>
      </w:pPr>
      <w:r>
        <w:t>Commercial/Industrial: 97.02</w:t>
      </w:r>
    </w:p>
    <w:p w14:paraId="050C082B" w14:textId="77777777" w:rsidR="00A62161" w:rsidRDefault="00A62161" w:rsidP="00106AE4">
      <w:pPr>
        <w:pStyle w:val="ListParagraph"/>
        <w:numPr>
          <w:ilvl w:val="3"/>
          <w:numId w:val="37"/>
        </w:numPr>
        <w:spacing w:before="0" w:after="0"/>
      </w:pPr>
      <w:r>
        <w:t>Remote: 369.42</w:t>
      </w:r>
    </w:p>
    <w:p w14:paraId="39F8D542" w14:textId="77777777" w:rsidR="00A62161" w:rsidRDefault="00A62161" w:rsidP="00F64BF2"/>
    <w:p w14:paraId="7C440A76" w14:textId="71DC372C" w:rsidR="009D3439" w:rsidRDefault="00503738" w:rsidP="00F64BF2">
      <w:pPr>
        <w:pStyle w:val="Heading3"/>
      </w:pPr>
      <w:r>
        <w:t xml:space="preserve">Reportable Pipeline Segments: </w:t>
      </w:r>
      <w:r w:rsidR="009D3439">
        <w:t>IC Method 2</w:t>
      </w:r>
    </w:p>
    <w:p w14:paraId="2ADF91CA" w14:textId="4A55DDB3" w:rsidR="00023D13" w:rsidRDefault="00023D13" w:rsidP="00023D13">
      <w:pPr>
        <w:tabs>
          <w:tab w:val="left" w:pos="6660"/>
        </w:tabs>
      </w:pPr>
      <w:r>
        <w:t xml:space="preserve">IC Method 2 has </w:t>
      </w:r>
      <w:r w:rsidR="00B00532">
        <w:t>12</w:t>
      </w:r>
      <w:r>
        <w:t xml:space="preserve"> pipelines with segments that fall within the risk reportable category. These pipelines and their </w:t>
      </w:r>
      <w:proofErr w:type="gramStart"/>
      <w:r>
        <w:t>high risk</w:t>
      </w:r>
      <w:proofErr w:type="gramEnd"/>
      <w:r>
        <w:t xml:space="preserve"> drivers are presented in </w:t>
      </w:r>
      <w:r w:rsidRPr="0071456A">
        <w:rPr>
          <w:highlight w:val="yellow"/>
        </w:rPr>
        <w:t>Table xxx</w:t>
      </w:r>
      <w:r>
        <w:t xml:space="preserve"> below:</w:t>
      </w:r>
    </w:p>
    <w:p w14:paraId="4557D276" w14:textId="36F9C3B3" w:rsidR="000446A6" w:rsidRDefault="000446A6" w:rsidP="00023D13">
      <w:pPr>
        <w:tabs>
          <w:tab w:val="left" w:pos="6660"/>
        </w:tabs>
      </w:pPr>
      <w:r>
        <w:t>MFLA</w:t>
      </w:r>
    </w:p>
    <w:p w14:paraId="54F54C77" w14:textId="77777777" w:rsidR="008A074D" w:rsidRDefault="008A074D" w:rsidP="00106AE4">
      <w:pPr>
        <w:pStyle w:val="ListParagraph"/>
        <w:numPr>
          <w:ilvl w:val="0"/>
          <w:numId w:val="39"/>
        </w:numPr>
        <w:spacing w:before="0" w:after="0"/>
      </w:pPr>
      <w:r>
        <w:t>"NORTH FERRIER 08-20 TO 09-27 NPS 8</w:t>
      </w:r>
    </w:p>
    <w:p w14:paraId="61835C90" w14:textId="77777777" w:rsidR="008A074D" w:rsidRDefault="008A074D" w:rsidP="00106AE4">
      <w:pPr>
        <w:pStyle w:val="ListParagraph"/>
        <w:numPr>
          <w:ilvl w:val="1"/>
          <w:numId w:val="39"/>
        </w:numPr>
        <w:spacing w:before="0" w:after="0"/>
      </w:pPr>
      <w:r>
        <w:t>Total Cumulative Length (m):</w:t>
      </w:r>
      <w:r>
        <w:tab/>
        <w:t>4413.64</w:t>
      </w:r>
    </w:p>
    <w:p w14:paraId="0782F50E" w14:textId="77777777" w:rsidR="008A074D" w:rsidRDefault="008A074D" w:rsidP="00106AE4">
      <w:pPr>
        <w:pStyle w:val="ListParagraph"/>
        <w:numPr>
          <w:ilvl w:val="1"/>
          <w:numId w:val="39"/>
        </w:numPr>
        <w:spacing w:before="0" w:after="0"/>
      </w:pPr>
      <w:r>
        <w:t>Likelihood of failure distributed between minimum of 1.006e-02 and maximum of 2.646e-01.</w:t>
      </w:r>
    </w:p>
    <w:p w14:paraId="45FFCD69" w14:textId="77777777" w:rsidR="008A074D" w:rsidRDefault="008A074D" w:rsidP="00106AE4">
      <w:pPr>
        <w:pStyle w:val="ListParagraph"/>
        <w:numPr>
          <w:ilvl w:val="2"/>
          <w:numId w:val="39"/>
        </w:numPr>
        <w:spacing w:before="0" w:after="0"/>
      </w:pPr>
      <w:r>
        <w:t>ILI Date of 2013-09-17</w:t>
      </w:r>
    </w:p>
    <w:p w14:paraId="01781F3F" w14:textId="77777777" w:rsidR="008A074D" w:rsidRDefault="008A074D" w:rsidP="00106AE4">
      <w:pPr>
        <w:pStyle w:val="ListParagraph"/>
        <w:numPr>
          <w:ilvl w:val="2"/>
          <w:numId w:val="39"/>
        </w:numPr>
        <w:spacing w:before="0" w:after="0"/>
      </w:pPr>
      <w:r>
        <w:t>ILI tool of MFL</w:t>
      </w:r>
    </w:p>
    <w:p w14:paraId="78536F27" w14:textId="77777777" w:rsidR="008A074D" w:rsidRDefault="008A074D" w:rsidP="00106AE4">
      <w:pPr>
        <w:pStyle w:val="ListParagraph"/>
        <w:numPr>
          <w:ilvl w:val="2"/>
          <w:numId w:val="39"/>
        </w:numPr>
        <w:spacing w:before="0" w:after="0"/>
      </w:pPr>
      <w:r>
        <w:t>Features identified 8940.0</w:t>
      </w:r>
    </w:p>
    <w:p w14:paraId="33DC1F02" w14:textId="77777777" w:rsidR="008A074D" w:rsidRDefault="008A074D" w:rsidP="00106AE4">
      <w:pPr>
        <w:pStyle w:val="ListParagraph"/>
        <w:numPr>
          <w:ilvl w:val="2"/>
          <w:numId w:val="39"/>
        </w:numPr>
        <w:spacing w:before="0" w:after="0"/>
      </w:pPr>
      <w:r>
        <w:t>Depth fraction between 0.1 and 0.62</w:t>
      </w:r>
    </w:p>
    <w:p w14:paraId="1E9E6E10" w14:textId="77777777" w:rsidR="008A074D" w:rsidRDefault="008A074D" w:rsidP="00106AE4">
      <w:pPr>
        <w:pStyle w:val="ListParagraph"/>
        <w:numPr>
          <w:ilvl w:val="2"/>
          <w:numId w:val="39"/>
        </w:numPr>
        <w:spacing w:before="0" w:after="0"/>
      </w:pPr>
      <w:r>
        <w:t>Length between 4.0 mm and 132.0 mm</w:t>
      </w:r>
    </w:p>
    <w:p w14:paraId="3EF12997" w14:textId="77777777" w:rsidR="008A074D" w:rsidRDefault="008A074D" w:rsidP="00106AE4">
      <w:pPr>
        <w:pStyle w:val="ListParagraph"/>
        <w:numPr>
          <w:ilvl w:val="1"/>
          <w:numId w:val="39"/>
        </w:numPr>
        <w:spacing w:before="0" w:after="0"/>
      </w:pPr>
      <w:r>
        <w:t>Consequence of failure distributed between minimum of $0.49 and maximum of $2.46MM</w:t>
      </w:r>
    </w:p>
    <w:p w14:paraId="44D54E29" w14:textId="77777777" w:rsidR="008A074D" w:rsidRDefault="008A074D" w:rsidP="00106AE4">
      <w:pPr>
        <w:pStyle w:val="ListParagraph"/>
        <w:numPr>
          <w:ilvl w:val="1"/>
          <w:numId w:val="39"/>
        </w:numPr>
        <w:spacing w:before="0" w:after="0"/>
      </w:pPr>
      <w:r>
        <w:t>Total length driven by Safety: 22.4 meters.</w:t>
      </w:r>
    </w:p>
    <w:p w14:paraId="46245F99" w14:textId="77777777" w:rsidR="008A074D" w:rsidRDefault="008A074D" w:rsidP="00106AE4">
      <w:pPr>
        <w:pStyle w:val="ListParagraph"/>
        <w:numPr>
          <w:ilvl w:val="1"/>
          <w:numId w:val="39"/>
        </w:numPr>
        <w:spacing w:before="0" w:after="0"/>
      </w:pPr>
      <w:r>
        <w:t>Safety Cost distributed between minimum of $0.00 and maximum of $0.80MM:</w:t>
      </w:r>
    </w:p>
    <w:p w14:paraId="7C744F37" w14:textId="77777777" w:rsidR="008A074D" w:rsidRDefault="008A074D" w:rsidP="00106AE4">
      <w:pPr>
        <w:pStyle w:val="ListParagraph"/>
        <w:numPr>
          <w:ilvl w:val="2"/>
          <w:numId w:val="39"/>
        </w:numPr>
        <w:spacing w:before="0" w:after="0"/>
      </w:pPr>
      <w:r>
        <w:t>Leak cost between minimum of $0.00 and maximum of $0.00MM</w:t>
      </w:r>
    </w:p>
    <w:p w14:paraId="150FDAA2" w14:textId="77777777" w:rsidR="008A074D" w:rsidRDefault="008A074D" w:rsidP="00106AE4">
      <w:pPr>
        <w:pStyle w:val="ListParagraph"/>
        <w:numPr>
          <w:ilvl w:val="2"/>
          <w:numId w:val="39"/>
        </w:numPr>
        <w:spacing w:before="0" w:after="0"/>
      </w:pPr>
      <w:r>
        <w:t>Leak scenario yielded 43.0 intersections with structures, with minimum of 0.0 and maximum of 0.0 of population impacted.</w:t>
      </w:r>
    </w:p>
    <w:p w14:paraId="1C4330D3" w14:textId="77777777" w:rsidR="008A074D" w:rsidRDefault="008A074D" w:rsidP="00106AE4">
      <w:pPr>
        <w:pStyle w:val="ListParagraph"/>
        <w:numPr>
          <w:ilvl w:val="2"/>
          <w:numId w:val="39"/>
        </w:numPr>
        <w:spacing w:before="0" w:after="0"/>
      </w:pPr>
      <w:r>
        <w:t>Leak hazard radius distributed between minimum of 3.99 and maximum of 4.11 meters.</w:t>
      </w:r>
    </w:p>
    <w:p w14:paraId="58B4DC6D" w14:textId="77777777" w:rsidR="008A074D" w:rsidRDefault="008A074D" w:rsidP="00106AE4">
      <w:pPr>
        <w:pStyle w:val="ListParagraph"/>
        <w:numPr>
          <w:ilvl w:val="2"/>
          <w:numId w:val="39"/>
        </w:numPr>
        <w:spacing w:before="0" w:after="0"/>
      </w:pPr>
      <w:r>
        <w:t>Rupture cost between minimum of $0.00 and maximum of $165.41MM</w:t>
      </w:r>
    </w:p>
    <w:p w14:paraId="2D793045" w14:textId="77777777" w:rsidR="008A074D" w:rsidRDefault="008A074D" w:rsidP="00106AE4">
      <w:pPr>
        <w:pStyle w:val="ListParagraph"/>
        <w:numPr>
          <w:ilvl w:val="2"/>
          <w:numId w:val="39"/>
        </w:numPr>
        <w:spacing w:before="0" w:after="0"/>
      </w:pPr>
      <w:r>
        <w:t>Rupture scenario yielded 85.0 intersections with structures, with minimum of 0.0 and maximum of 17.23 of population impacted</w:t>
      </w:r>
    </w:p>
    <w:p w14:paraId="1D3D8569" w14:textId="77777777" w:rsidR="008A074D" w:rsidRDefault="008A074D" w:rsidP="00106AE4">
      <w:pPr>
        <w:pStyle w:val="ListParagraph"/>
        <w:numPr>
          <w:ilvl w:val="2"/>
          <w:numId w:val="39"/>
        </w:numPr>
        <w:spacing w:before="0" w:after="0"/>
      </w:pPr>
      <w:r>
        <w:lastRenderedPageBreak/>
        <w:t>Rupture hazard radius distributed between minimum of 53.97 and maximum of 55.69 meters.</w:t>
      </w:r>
    </w:p>
    <w:p w14:paraId="5C33C56A" w14:textId="77777777" w:rsidR="008A074D" w:rsidRDefault="008A074D" w:rsidP="00106AE4">
      <w:pPr>
        <w:pStyle w:val="ListParagraph"/>
        <w:numPr>
          <w:ilvl w:val="2"/>
          <w:numId w:val="39"/>
        </w:numPr>
        <w:spacing w:before="0" w:after="0"/>
      </w:pPr>
      <w:r>
        <w:t>Puncture cost between minimum of $0.00 and maximum of $0.00MM</w:t>
      </w:r>
    </w:p>
    <w:p w14:paraId="49295D28" w14:textId="77777777" w:rsidR="008A074D" w:rsidRDefault="008A074D" w:rsidP="00106AE4">
      <w:pPr>
        <w:pStyle w:val="ListParagraph"/>
        <w:numPr>
          <w:ilvl w:val="2"/>
          <w:numId w:val="39"/>
        </w:numPr>
        <w:spacing w:before="0" w:after="0"/>
      </w:pPr>
      <w:r>
        <w:t>Puncture scenario yielded 67.0 intersections with structures, with minimum of 0.0 and maximum of 0.0 of population impacted</w:t>
      </w:r>
    </w:p>
    <w:p w14:paraId="52E7A5B7" w14:textId="77777777" w:rsidR="008A074D" w:rsidRDefault="008A074D" w:rsidP="00106AE4">
      <w:pPr>
        <w:pStyle w:val="ListParagraph"/>
        <w:numPr>
          <w:ilvl w:val="2"/>
          <w:numId w:val="39"/>
        </w:numPr>
        <w:spacing w:before="0" w:after="0"/>
      </w:pPr>
      <w:r>
        <w:t>Puncture hazard radius distributed between minimum of 15.93 and maximum of 16.44 meters.</w:t>
      </w:r>
    </w:p>
    <w:p w14:paraId="1BCD43AF" w14:textId="77777777" w:rsidR="008A074D" w:rsidRDefault="008A074D" w:rsidP="00106AE4">
      <w:pPr>
        <w:pStyle w:val="ListParagraph"/>
        <w:numPr>
          <w:ilvl w:val="2"/>
          <w:numId w:val="39"/>
        </w:numPr>
        <w:spacing w:before="0" w:after="0"/>
      </w:pPr>
      <w:r>
        <w:t>Product type is Crude Oil.</w:t>
      </w:r>
    </w:p>
    <w:p w14:paraId="2CAA6120" w14:textId="77777777" w:rsidR="008A074D" w:rsidRDefault="008A074D" w:rsidP="00106AE4">
      <w:pPr>
        <w:pStyle w:val="ListParagraph"/>
        <w:numPr>
          <w:ilvl w:val="2"/>
          <w:numId w:val="39"/>
        </w:numPr>
        <w:spacing w:before="0" w:after="0"/>
      </w:pPr>
      <w:r>
        <w:t>Class area location is/are 1.0, 2.0.</w:t>
      </w:r>
    </w:p>
    <w:p w14:paraId="1F5CC638" w14:textId="77777777" w:rsidR="008A074D" w:rsidRDefault="008A074D" w:rsidP="00106AE4">
      <w:pPr>
        <w:pStyle w:val="ListParagraph"/>
        <w:numPr>
          <w:ilvl w:val="1"/>
          <w:numId w:val="39"/>
        </w:numPr>
        <w:spacing w:before="0" w:after="0"/>
      </w:pPr>
      <w:r>
        <w:t>Total length driven by Environmental: 4391.25 meters.</w:t>
      </w:r>
    </w:p>
    <w:p w14:paraId="452D11A8" w14:textId="77777777" w:rsidR="008A074D" w:rsidRDefault="008A074D" w:rsidP="00106AE4">
      <w:pPr>
        <w:pStyle w:val="ListParagraph"/>
        <w:numPr>
          <w:ilvl w:val="1"/>
          <w:numId w:val="39"/>
        </w:numPr>
        <w:spacing w:before="0" w:after="0"/>
      </w:pPr>
      <w:r>
        <w:t>Environmental Cost distributed between minimum of $0.27 and maximum of $2.19MM:</w:t>
      </w:r>
    </w:p>
    <w:p w14:paraId="6D0B4686" w14:textId="77777777" w:rsidR="008A074D" w:rsidRDefault="008A074D" w:rsidP="00106AE4">
      <w:pPr>
        <w:pStyle w:val="ListParagraph"/>
        <w:numPr>
          <w:ilvl w:val="2"/>
          <w:numId w:val="39"/>
        </w:numPr>
        <w:spacing w:before="0" w:after="0"/>
      </w:pPr>
      <w:r>
        <w:t>Leak cost between minimum of $0.18 and maximum of $0.34MM</w:t>
      </w:r>
    </w:p>
    <w:p w14:paraId="649D837B" w14:textId="77777777" w:rsidR="008A074D" w:rsidRDefault="008A074D" w:rsidP="00106AE4">
      <w:pPr>
        <w:pStyle w:val="ListParagraph"/>
        <w:numPr>
          <w:ilvl w:val="2"/>
          <w:numId w:val="39"/>
        </w:numPr>
        <w:spacing w:before="0" w:after="0"/>
      </w:pPr>
      <w:r>
        <w:t>Leak spill volume between a minimum of 1730.56 and maximum of 2162.78 gallons</w:t>
      </w:r>
    </w:p>
    <w:p w14:paraId="09C9E8D1" w14:textId="77777777" w:rsidR="008A074D" w:rsidRDefault="008A074D" w:rsidP="00106AE4">
      <w:pPr>
        <w:pStyle w:val="ListParagraph"/>
        <w:numPr>
          <w:ilvl w:val="2"/>
          <w:numId w:val="39"/>
        </w:numPr>
        <w:spacing w:before="0" w:after="0"/>
      </w:pPr>
      <w:r>
        <w:t>Rupture cost between minimum of $1.33 and maximum of $4.89MM</w:t>
      </w:r>
    </w:p>
    <w:p w14:paraId="21F55951" w14:textId="77777777" w:rsidR="008A074D" w:rsidRDefault="008A074D" w:rsidP="00106AE4">
      <w:pPr>
        <w:pStyle w:val="ListParagraph"/>
        <w:numPr>
          <w:ilvl w:val="2"/>
          <w:numId w:val="39"/>
        </w:numPr>
        <w:spacing w:before="0" w:after="0"/>
      </w:pPr>
      <w:r>
        <w:t>Rupture spill volume is between a minimum of 12530.79 and maximum of 46113.32 gallons</w:t>
      </w:r>
    </w:p>
    <w:p w14:paraId="5C704587" w14:textId="77777777" w:rsidR="008A074D" w:rsidRDefault="008A074D" w:rsidP="00106AE4">
      <w:pPr>
        <w:pStyle w:val="ListParagraph"/>
        <w:numPr>
          <w:ilvl w:val="2"/>
          <w:numId w:val="39"/>
        </w:numPr>
        <w:spacing w:before="0" w:after="0"/>
      </w:pPr>
      <w:r>
        <w:t>Puncture cost between minimum of $6.03 and maximum of $11.16MM</w:t>
      </w:r>
    </w:p>
    <w:p w14:paraId="5A28225C" w14:textId="77777777" w:rsidR="008A074D" w:rsidRDefault="008A074D" w:rsidP="00106AE4">
      <w:pPr>
        <w:pStyle w:val="ListParagraph"/>
        <w:numPr>
          <w:ilvl w:val="2"/>
          <w:numId w:val="39"/>
        </w:numPr>
        <w:spacing w:before="0" w:after="0"/>
      </w:pPr>
      <w:r>
        <w:t>Puncture spill volume is between a minimum of 56862.27 and maximum of 71064.13 gallons</w:t>
      </w:r>
    </w:p>
    <w:p w14:paraId="50BB06DA" w14:textId="77777777" w:rsidR="008A074D" w:rsidRDefault="008A074D" w:rsidP="00106AE4">
      <w:pPr>
        <w:pStyle w:val="ListParagraph"/>
        <w:numPr>
          <w:ilvl w:val="2"/>
          <w:numId w:val="39"/>
        </w:numPr>
        <w:spacing w:before="0" w:after="0"/>
      </w:pPr>
      <w:r>
        <w:t xml:space="preserve">Land use distributed as </w:t>
      </w:r>
    </w:p>
    <w:p w14:paraId="3202B476" w14:textId="77777777" w:rsidR="008A074D" w:rsidRDefault="008A074D" w:rsidP="00106AE4">
      <w:pPr>
        <w:pStyle w:val="ListParagraph"/>
        <w:numPr>
          <w:ilvl w:val="3"/>
          <w:numId w:val="39"/>
        </w:numPr>
        <w:spacing w:before="0" w:after="0"/>
      </w:pPr>
      <w:r>
        <w:t>Agricultural: 4,254.71</w:t>
      </w:r>
    </w:p>
    <w:p w14:paraId="2CD1CF7C" w14:textId="77777777" w:rsidR="008A074D" w:rsidRDefault="008A074D" w:rsidP="00106AE4">
      <w:pPr>
        <w:pStyle w:val="ListParagraph"/>
        <w:numPr>
          <w:ilvl w:val="3"/>
          <w:numId w:val="39"/>
        </w:numPr>
        <w:spacing w:before="0" w:after="0"/>
      </w:pPr>
      <w:r>
        <w:t>Forested: 59.99</w:t>
      </w:r>
    </w:p>
    <w:p w14:paraId="08119FDE" w14:textId="77777777" w:rsidR="008A074D" w:rsidRDefault="008A074D" w:rsidP="00106AE4">
      <w:pPr>
        <w:pStyle w:val="ListParagraph"/>
        <w:numPr>
          <w:ilvl w:val="3"/>
          <w:numId w:val="39"/>
        </w:numPr>
        <w:spacing w:before="0" w:after="0"/>
      </w:pPr>
      <w:r>
        <w:t>Water Course: 98.95</w:t>
      </w:r>
    </w:p>
    <w:p w14:paraId="272EB6A1" w14:textId="77777777" w:rsidR="008A074D" w:rsidRDefault="008A074D" w:rsidP="00106AE4">
      <w:pPr>
        <w:pStyle w:val="ListParagraph"/>
        <w:numPr>
          <w:ilvl w:val="0"/>
          <w:numId w:val="39"/>
        </w:numPr>
        <w:spacing w:before="0" w:after="0"/>
      </w:pPr>
      <w:r>
        <w:t>"BRETON TO EDMONTON NPS 8</w:t>
      </w:r>
    </w:p>
    <w:p w14:paraId="4621140E" w14:textId="77777777" w:rsidR="008A074D" w:rsidRDefault="008A074D" w:rsidP="00106AE4">
      <w:pPr>
        <w:pStyle w:val="ListParagraph"/>
        <w:numPr>
          <w:ilvl w:val="1"/>
          <w:numId w:val="39"/>
        </w:numPr>
        <w:spacing w:before="0" w:after="0"/>
      </w:pPr>
      <w:r>
        <w:t>Total Cumulative Length (m):</w:t>
      </w:r>
      <w:r>
        <w:tab/>
        <w:t>530.88</w:t>
      </w:r>
    </w:p>
    <w:p w14:paraId="7E0B478E" w14:textId="77777777" w:rsidR="008A074D" w:rsidRDefault="008A074D" w:rsidP="00106AE4">
      <w:pPr>
        <w:pStyle w:val="ListParagraph"/>
        <w:numPr>
          <w:ilvl w:val="1"/>
          <w:numId w:val="39"/>
        </w:numPr>
        <w:spacing w:before="0" w:after="0"/>
      </w:pPr>
      <w:r>
        <w:t>Likelihood of failure distributed between minimum of 1.007e-03 and maximum of 2.563e-02.</w:t>
      </w:r>
    </w:p>
    <w:p w14:paraId="11C51710" w14:textId="77777777" w:rsidR="008A074D" w:rsidRDefault="008A074D" w:rsidP="00106AE4">
      <w:pPr>
        <w:pStyle w:val="ListParagraph"/>
        <w:numPr>
          <w:ilvl w:val="2"/>
          <w:numId w:val="39"/>
        </w:numPr>
        <w:spacing w:before="0" w:after="0"/>
      </w:pPr>
      <w:r>
        <w:t>ILI Date of 2014-11-12</w:t>
      </w:r>
    </w:p>
    <w:p w14:paraId="511279AF" w14:textId="77777777" w:rsidR="008A074D" w:rsidRDefault="008A074D" w:rsidP="00106AE4">
      <w:pPr>
        <w:pStyle w:val="ListParagraph"/>
        <w:numPr>
          <w:ilvl w:val="2"/>
          <w:numId w:val="39"/>
        </w:numPr>
        <w:spacing w:before="0" w:after="0"/>
      </w:pPr>
      <w:r>
        <w:t>ILI tool of MFL</w:t>
      </w:r>
    </w:p>
    <w:p w14:paraId="4CD3033E" w14:textId="77777777" w:rsidR="008A074D" w:rsidRDefault="008A074D" w:rsidP="00106AE4">
      <w:pPr>
        <w:pStyle w:val="ListParagraph"/>
        <w:numPr>
          <w:ilvl w:val="2"/>
          <w:numId w:val="39"/>
        </w:numPr>
        <w:spacing w:before="0" w:after="0"/>
      </w:pPr>
      <w:r>
        <w:t>Features identified 1205.0</w:t>
      </w:r>
    </w:p>
    <w:p w14:paraId="5630451A" w14:textId="77777777" w:rsidR="008A074D" w:rsidRDefault="008A074D" w:rsidP="00106AE4">
      <w:pPr>
        <w:pStyle w:val="ListParagraph"/>
        <w:numPr>
          <w:ilvl w:val="2"/>
          <w:numId w:val="39"/>
        </w:numPr>
        <w:spacing w:before="0" w:after="0"/>
      </w:pPr>
      <w:r>
        <w:t>Depth fraction between 0.11 and 0.42</w:t>
      </w:r>
    </w:p>
    <w:p w14:paraId="14D7DFA6" w14:textId="77777777" w:rsidR="008A074D" w:rsidRDefault="008A074D" w:rsidP="00106AE4">
      <w:pPr>
        <w:pStyle w:val="ListParagraph"/>
        <w:numPr>
          <w:ilvl w:val="2"/>
          <w:numId w:val="39"/>
        </w:numPr>
        <w:spacing w:before="0" w:after="0"/>
      </w:pPr>
      <w:r>
        <w:t>Length between 4.0 mm and 112.0 mm</w:t>
      </w:r>
    </w:p>
    <w:p w14:paraId="38AB97AE" w14:textId="77777777" w:rsidR="008A074D" w:rsidRDefault="008A074D" w:rsidP="00106AE4">
      <w:pPr>
        <w:pStyle w:val="ListParagraph"/>
        <w:numPr>
          <w:ilvl w:val="1"/>
          <w:numId w:val="39"/>
        </w:numPr>
        <w:spacing w:before="0" w:after="0"/>
      </w:pPr>
      <w:r>
        <w:t>Consequence of failure distributed between minimum of $1.18 and maximum of $529.31MM</w:t>
      </w:r>
    </w:p>
    <w:p w14:paraId="29E6C6C7" w14:textId="77777777" w:rsidR="008A074D" w:rsidRDefault="008A074D" w:rsidP="00106AE4">
      <w:pPr>
        <w:pStyle w:val="ListParagraph"/>
        <w:numPr>
          <w:ilvl w:val="1"/>
          <w:numId w:val="39"/>
        </w:numPr>
        <w:spacing w:before="0" w:after="0"/>
      </w:pPr>
      <w:r>
        <w:t>Total length driven by Safety: 410.51 meters.</w:t>
      </w:r>
    </w:p>
    <w:p w14:paraId="15648E99" w14:textId="77777777" w:rsidR="008A074D" w:rsidRDefault="008A074D" w:rsidP="00106AE4">
      <w:pPr>
        <w:pStyle w:val="ListParagraph"/>
        <w:numPr>
          <w:ilvl w:val="1"/>
          <w:numId w:val="39"/>
        </w:numPr>
        <w:spacing w:before="0" w:after="0"/>
      </w:pPr>
      <w:r>
        <w:t>Safety Cost distributed between minimum of $0.00 and maximum of $523.87MM:</w:t>
      </w:r>
    </w:p>
    <w:p w14:paraId="4DBF2FF0" w14:textId="77777777" w:rsidR="008A074D" w:rsidRDefault="008A074D" w:rsidP="00106AE4">
      <w:pPr>
        <w:pStyle w:val="ListParagraph"/>
        <w:numPr>
          <w:ilvl w:val="2"/>
          <w:numId w:val="39"/>
        </w:numPr>
        <w:spacing w:before="0" w:after="0"/>
      </w:pPr>
      <w:r>
        <w:t>Leak cost between minimum of $0.00 and maximum of $121.06MM</w:t>
      </w:r>
    </w:p>
    <w:p w14:paraId="3A9EF868" w14:textId="77777777" w:rsidR="008A074D" w:rsidRDefault="008A074D" w:rsidP="00106AE4">
      <w:pPr>
        <w:pStyle w:val="ListParagraph"/>
        <w:numPr>
          <w:ilvl w:val="2"/>
          <w:numId w:val="39"/>
        </w:numPr>
        <w:spacing w:before="0" w:after="0"/>
      </w:pPr>
      <w:r>
        <w:t>Leak scenario yielded 117.0 intersections with structures, with minimum of 2.97 and maximum of 12.61 of population impacted.</w:t>
      </w:r>
    </w:p>
    <w:p w14:paraId="7FAC8F09" w14:textId="77777777" w:rsidR="008A074D" w:rsidRDefault="008A074D" w:rsidP="00106AE4">
      <w:pPr>
        <w:pStyle w:val="ListParagraph"/>
        <w:numPr>
          <w:ilvl w:val="2"/>
          <w:numId w:val="39"/>
        </w:numPr>
        <w:spacing w:before="0" w:after="0"/>
      </w:pPr>
      <w:r>
        <w:t>Leak hazard radius distributed between minimum of 11.13 and maximum of 12.03 meters.</w:t>
      </w:r>
    </w:p>
    <w:p w14:paraId="19F843A2" w14:textId="77777777" w:rsidR="008A074D" w:rsidRDefault="008A074D" w:rsidP="00106AE4">
      <w:pPr>
        <w:pStyle w:val="ListParagraph"/>
        <w:numPr>
          <w:ilvl w:val="2"/>
          <w:numId w:val="39"/>
        </w:numPr>
        <w:spacing w:before="0" w:after="0"/>
      </w:pPr>
      <w:r>
        <w:t>Rupture cost between minimum of $0.00 and maximum of $4,344.21MM</w:t>
      </w:r>
    </w:p>
    <w:p w14:paraId="64475EF6" w14:textId="77777777" w:rsidR="008A074D" w:rsidRDefault="008A074D" w:rsidP="00106AE4">
      <w:pPr>
        <w:pStyle w:val="ListParagraph"/>
        <w:numPr>
          <w:ilvl w:val="2"/>
          <w:numId w:val="39"/>
        </w:numPr>
        <w:spacing w:before="0" w:after="0"/>
      </w:pPr>
      <w:r>
        <w:t>Rupture scenario yielded 236.0 intersections with structures, with minimum of 0.0 and maximum of 452.52 of population impacted</w:t>
      </w:r>
    </w:p>
    <w:p w14:paraId="2112FDA7" w14:textId="77777777" w:rsidR="008A074D" w:rsidRDefault="008A074D" w:rsidP="00106AE4">
      <w:pPr>
        <w:pStyle w:val="ListParagraph"/>
        <w:numPr>
          <w:ilvl w:val="2"/>
          <w:numId w:val="39"/>
        </w:numPr>
        <w:spacing w:before="0" w:after="0"/>
      </w:pPr>
      <w:r>
        <w:t>Rupture hazard radius distributed between minimum of 129.12 and maximum of 138.23 meters.</w:t>
      </w:r>
    </w:p>
    <w:p w14:paraId="7099B3ED" w14:textId="77777777" w:rsidR="008A074D" w:rsidRDefault="008A074D" w:rsidP="00106AE4">
      <w:pPr>
        <w:pStyle w:val="ListParagraph"/>
        <w:numPr>
          <w:ilvl w:val="2"/>
          <w:numId w:val="39"/>
        </w:numPr>
        <w:spacing w:before="0" w:after="0"/>
      </w:pPr>
      <w:r>
        <w:t>Puncture cost between minimum of $0.00 and maximum of $1,122.91MM</w:t>
      </w:r>
    </w:p>
    <w:p w14:paraId="53987725" w14:textId="77777777" w:rsidR="008A074D" w:rsidRDefault="008A074D" w:rsidP="00106AE4">
      <w:pPr>
        <w:pStyle w:val="ListParagraph"/>
        <w:numPr>
          <w:ilvl w:val="2"/>
          <w:numId w:val="39"/>
        </w:numPr>
        <w:spacing w:before="0" w:after="0"/>
      </w:pPr>
      <w:r>
        <w:t>Puncture scenario yielded 355.0 intersections with structures, with minimum of 2.97 and maximum of 116.97 of population impacted</w:t>
      </w:r>
    </w:p>
    <w:p w14:paraId="1B1F9D96" w14:textId="77777777" w:rsidR="008A074D" w:rsidRDefault="008A074D" w:rsidP="00106AE4">
      <w:pPr>
        <w:pStyle w:val="ListParagraph"/>
        <w:numPr>
          <w:ilvl w:val="2"/>
          <w:numId w:val="39"/>
        </w:numPr>
        <w:spacing w:before="0" w:after="0"/>
      </w:pPr>
      <w:r>
        <w:lastRenderedPageBreak/>
        <w:t>Puncture hazard radius distributed between minimum of 45.37 and maximum of 48.58 meters.</w:t>
      </w:r>
    </w:p>
    <w:p w14:paraId="26ED407C" w14:textId="77777777" w:rsidR="008A074D" w:rsidRDefault="008A074D" w:rsidP="00106AE4">
      <w:pPr>
        <w:pStyle w:val="ListParagraph"/>
        <w:numPr>
          <w:ilvl w:val="2"/>
          <w:numId w:val="39"/>
        </w:numPr>
        <w:spacing w:before="0" w:after="0"/>
      </w:pPr>
      <w:r>
        <w:t>Product type is Condensate.</w:t>
      </w:r>
    </w:p>
    <w:p w14:paraId="76CFA957" w14:textId="77777777" w:rsidR="008A074D" w:rsidRDefault="008A074D" w:rsidP="00106AE4">
      <w:pPr>
        <w:pStyle w:val="ListParagraph"/>
        <w:numPr>
          <w:ilvl w:val="2"/>
          <w:numId w:val="39"/>
        </w:numPr>
        <w:spacing w:before="0" w:after="0"/>
      </w:pPr>
      <w:r>
        <w:t>Class area location is/are 1.0, 2.0, 3.0.</w:t>
      </w:r>
    </w:p>
    <w:p w14:paraId="17A055B6" w14:textId="77777777" w:rsidR="008A074D" w:rsidRDefault="008A074D" w:rsidP="00106AE4">
      <w:pPr>
        <w:pStyle w:val="ListParagraph"/>
        <w:numPr>
          <w:ilvl w:val="1"/>
          <w:numId w:val="39"/>
        </w:numPr>
        <w:spacing w:before="0" w:after="0"/>
      </w:pPr>
      <w:r>
        <w:t>Total length driven by Environmental: 120.37 meters.</w:t>
      </w:r>
    </w:p>
    <w:p w14:paraId="7D04D831" w14:textId="77777777" w:rsidR="008A074D" w:rsidRDefault="008A074D" w:rsidP="00106AE4">
      <w:pPr>
        <w:pStyle w:val="ListParagraph"/>
        <w:numPr>
          <w:ilvl w:val="1"/>
          <w:numId w:val="39"/>
        </w:numPr>
        <w:spacing w:before="0" w:after="0"/>
      </w:pPr>
      <w:r>
        <w:t>Environmental Cost distributed between minimum of $0.32 and maximum of $10.91MM:</w:t>
      </w:r>
    </w:p>
    <w:p w14:paraId="3DE6CF08" w14:textId="77777777" w:rsidR="008A074D" w:rsidRDefault="008A074D" w:rsidP="00106AE4">
      <w:pPr>
        <w:pStyle w:val="ListParagraph"/>
        <w:numPr>
          <w:ilvl w:val="2"/>
          <w:numId w:val="39"/>
        </w:numPr>
        <w:spacing w:before="0" w:after="0"/>
      </w:pPr>
      <w:r>
        <w:t>Leak cost between minimum of $0.11 and maximum of $0.47MM</w:t>
      </w:r>
    </w:p>
    <w:p w14:paraId="5AA129DD" w14:textId="77777777" w:rsidR="008A074D" w:rsidRDefault="008A074D" w:rsidP="00106AE4">
      <w:pPr>
        <w:pStyle w:val="ListParagraph"/>
        <w:numPr>
          <w:ilvl w:val="2"/>
          <w:numId w:val="39"/>
        </w:numPr>
        <w:spacing w:before="0" w:after="0"/>
      </w:pPr>
      <w:r>
        <w:t>Leak spill volume between a minimum of 1679.26 and maximum of 2658.84 gallons</w:t>
      </w:r>
    </w:p>
    <w:p w14:paraId="73CFF9D2" w14:textId="77777777" w:rsidR="008A074D" w:rsidRDefault="008A074D" w:rsidP="00106AE4">
      <w:pPr>
        <w:pStyle w:val="ListParagraph"/>
        <w:numPr>
          <w:ilvl w:val="2"/>
          <w:numId w:val="39"/>
        </w:numPr>
        <w:spacing w:before="0" w:after="0"/>
      </w:pPr>
      <w:r>
        <w:t>Rupture cost between minimum of $1.13 and maximum of $13.17MM</w:t>
      </w:r>
    </w:p>
    <w:p w14:paraId="0CAFD4C5" w14:textId="77777777" w:rsidR="008A074D" w:rsidRDefault="008A074D" w:rsidP="00106AE4">
      <w:pPr>
        <w:pStyle w:val="ListParagraph"/>
        <w:numPr>
          <w:ilvl w:val="2"/>
          <w:numId w:val="39"/>
        </w:numPr>
        <w:spacing w:before="0" w:after="0"/>
      </w:pPr>
      <w:r>
        <w:t>Rupture spill volume is between a minimum of 16536.91 and maximum of 73997.62 gallons</w:t>
      </w:r>
    </w:p>
    <w:p w14:paraId="50823732" w14:textId="77777777" w:rsidR="008A074D" w:rsidRDefault="008A074D" w:rsidP="00106AE4">
      <w:pPr>
        <w:pStyle w:val="ListParagraph"/>
        <w:numPr>
          <w:ilvl w:val="2"/>
          <w:numId w:val="39"/>
        </w:numPr>
        <w:spacing w:before="0" w:after="0"/>
      </w:pPr>
      <w:r>
        <w:t>Puncture cost between minimum of $3.76 and maximum of $15.54MM</w:t>
      </w:r>
    </w:p>
    <w:p w14:paraId="2E8C6AC2" w14:textId="77777777" w:rsidR="008A074D" w:rsidRDefault="008A074D" w:rsidP="00106AE4">
      <w:pPr>
        <w:pStyle w:val="ListParagraph"/>
        <w:numPr>
          <w:ilvl w:val="2"/>
          <w:numId w:val="39"/>
        </w:numPr>
        <w:spacing w:before="0" w:after="0"/>
      </w:pPr>
      <w:r>
        <w:t>Puncture spill volume is between a minimum of 55176.81 and maximum of 87363.34 gallons</w:t>
      </w:r>
    </w:p>
    <w:p w14:paraId="5BE8560A" w14:textId="77777777" w:rsidR="008A074D" w:rsidRDefault="008A074D" w:rsidP="00106AE4">
      <w:pPr>
        <w:pStyle w:val="ListParagraph"/>
        <w:numPr>
          <w:ilvl w:val="2"/>
          <w:numId w:val="39"/>
        </w:numPr>
        <w:spacing w:before="0" w:after="0"/>
      </w:pPr>
      <w:r>
        <w:t xml:space="preserve">Land use distributed as </w:t>
      </w:r>
    </w:p>
    <w:p w14:paraId="7B3994FF" w14:textId="77777777" w:rsidR="008A074D" w:rsidRDefault="008A074D" w:rsidP="00106AE4">
      <w:pPr>
        <w:pStyle w:val="ListParagraph"/>
        <w:numPr>
          <w:ilvl w:val="3"/>
          <w:numId w:val="39"/>
        </w:numPr>
        <w:spacing w:before="0" w:after="0"/>
      </w:pPr>
      <w:r>
        <w:t>Agricultural: 125.95</w:t>
      </w:r>
    </w:p>
    <w:p w14:paraId="6B15F2E5" w14:textId="77777777" w:rsidR="008A074D" w:rsidRDefault="008A074D" w:rsidP="00106AE4">
      <w:pPr>
        <w:pStyle w:val="ListParagraph"/>
        <w:numPr>
          <w:ilvl w:val="3"/>
          <w:numId w:val="39"/>
        </w:numPr>
        <w:spacing w:before="0" w:after="0"/>
      </w:pPr>
      <w:r>
        <w:t>Commercial/Industrial: 149.96</w:t>
      </w:r>
    </w:p>
    <w:p w14:paraId="44142990" w14:textId="77777777" w:rsidR="008A074D" w:rsidRDefault="008A074D" w:rsidP="00106AE4">
      <w:pPr>
        <w:pStyle w:val="ListParagraph"/>
        <w:numPr>
          <w:ilvl w:val="3"/>
          <w:numId w:val="39"/>
        </w:numPr>
        <w:spacing w:before="0" w:after="0"/>
      </w:pPr>
      <w:r>
        <w:t>Forested: 27.97</w:t>
      </w:r>
    </w:p>
    <w:p w14:paraId="548B4238" w14:textId="77777777" w:rsidR="008A074D" w:rsidRDefault="008A074D" w:rsidP="00106AE4">
      <w:pPr>
        <w:pStyle w:val="ListParagraph"/>
        <w:numPr>
          <w:ilvl w:val="3"/>
          <w:numId w:val="39"/>
        </w:numPr>
        <w:spacing w:before="0" w:after="0"/>
      </w:pPr>
      <w:r>
        <w:t>High Density Residential: 149.96</w:t>
      </w:r>
    </w:p>
    <w:p w14:paraId="7D782E10" w14:textId="77777777" w:rsidR="008A074D" w:rsidRDefault="008A074D" w:rsidP="00106AE4">
      <w:pPr>
        <w:pStyle w:val="ListParagraph"/>
        <w:numPr>
          <w:ilvl w:val="3"/>
          <w:numId w:val="39"/>
        </w:numPr>
        <w:spacing w:before="0" w:after="0"/>
      </w:pPr>
      <w:r>
        <w:t>Low Density Residential: 59.98</w:t>
      </w:r>
    </w:p>
    <w:p w14:paraId="068C2635" w14:textId="77777777" w:rsidR="008A074D" w:rsidRDefault="008A074D" w:rsidP="00106AE4">
      <w:pPr>
        <w:pStyle w:val="ListParagraph"/>
        <w:numPr>
          <w:ilvl w:val="3"/>
          <w:numId w:val="39"/>
        </w:numPr>
        <w:spacing w:before="0" w:after="0"/>
      </w:pPr>
      <w:r>
        <w:t>Water Course: 17.07</w:t>
      </w:r>
    </w:p>
    <w:p w14:paraId="49A2859C" w14:textId="77777777" w:rsidR="008A074D" w:rsidRDefault="008A074D" w:rsidP="00106AE4">
      <w:pPr>
        <w:pStyle w:val="ListParagraph"/>
        <w:numPr>
          <w:ilvl w:val="0"/>
          <w:numId w:val="39"/>
        </w:numPr>
        <w:spacing w:before="0" w:after="0"/>
      </w:pPr>
      <w:r>
        <w:t>"UTILITY NPS 8</w:t>
      </w:r>
    </w:p>
    <w:p w14:paraId="7AECA103" w14:textId="77777777" w:rsidR="008A074D" w:rsidRDefault="008A074D" w:rsidP="00106AE4">
      <w:pPr>
        <w:pStyle w:val="ListParagraph"/>
        <w:numPr>
          <w:ilvl w:val="1"/>
          <w:numId w:val="39"/>
        </w:numPr>
        <w:spacing w:before="0" w:after="0"/>
      </w:pPr>
      <w:r>
        <w:t>Total Cumulative Length (m):</w:t>
      </w:r>
      <w:r>
        <w:tab/>
        <w:t>299.84</w:t>
      </w:r>
    </w:p>
    <w:p w14:paraId="62E9ED25" w14:textId="77777777" w:rsidR="008A074D" w:rsidRDefault="008A074D" w:rsidP="00106AE4">
      <w:pPr>
        <w:pStyle w:val="ListParagraph"/>
        <w:numPr>
          <w:ilvl w:val="1"/>
          <w:numId w:val="39"/>
        </w:numPr>
        <w:spacing w:before="0" w:after="0"/>
      </w:pPr>
      <w:r>
        <w:t>Likelihood of failure distributed between minimum of 1.128e-03 and maximum of 1.888e-02.</w:t>
      </w:r>
    </w:p>
    <w:p w14:paraId="433B846D" w14:textId="77777777" w:rsidR="008A074D" w:rsidRDefault="008A074D" w:rsidP="00106AE4">
      <w:pPr>
        <w:pStyle w:val="ListParagraph"/>
        <w:numPr>
          <w:ilvl w:val="2"/>
          <w:numId w:val="39"/>
        </w:numPr>
        <w:spacing w:before="0" w:after="0"/>
      </w:pPr>
      <w:r>
        <w:t>ILI Date of 2011-08-12</w:t>
      </w:r>
    </w:p>
    <w:p w14:paraId="5D541739" w14:textId="77777777" w:rsidR="008A074D" w:rsidRDefault="008A074D" w:rsidP="00106AE4">
      <w:pPr>
        <w:pStyle w:val="ListParagraph"/>
        <w:numPr>
          <w:ilvl w:val="2"/>
          <w:numId w:val="39"/>
        </w:numPr>
        <w:spacing w:before="0" w:after="0"/>
      </w:pPr>
      <w:r>
        <w:t>ILI tool of MFL</w:t>
      </w:r>
    </w:p>
    <w:p w14:paraId="7E0BC670" w14:textId="77777777" w:rsidR="008A074D" w:rsidRDefault="008A074D" w:rsidP="00106AE4">
      <w:pPr>
        <w:pStyle w:val="ListParagraph"/>
        <w:numPr>
          <w:ilvl w:val="2"/>
          <w:numId w:val="39"/>
        </w:numPr>
        <w:spacing w:before="0" w:after="0"/>
      </w:pPr>
      <w:r>
        <w:t>Features identified 160.0</w:t>
      </w:r>
    </w:p>
    <w:p w14:paraId="24C8A3A3" w14:textId="77777777" w:rsidR="008A074D" w:rsidRDefault="008A074D" w:rsidP="00106AE4">
      <w:pPr>
        <w:pStyle w:val="ListParagraph"/>
        <w:numPr>
          <w:ilvl w:val="2"/>
          <w:numId w:val="39"/>
        </w:numPr>
        <w:spacing w:before="0" w:after="0"/>
      </w:pPr>
      <w:r>
        <w:t>Depth fraction between 0.02 and 0.09</w:t>
      </w:r>
    </w:p>
    <w:p w14:paraId="403A5BE3" w14:textId="77777777" w:rsidR="008A074D" w:rsidRDefault="008A074D" w:rsidP="00106AE4">
      <w:pPr>
        <w:pStyle w:val="ListParagraph"/>
        <w:numPr>
          <w:ilvl w:val="2"/>
          <w:numId w:val="39"/>
        </w:numPr>
        <w:spacing w:before="0" w:after="0"/>
      </w:pPr>
      <w:r>
        <w:t>Length between 12.0 mm and 116.0 mm</w:t>
      </w:r>
    </w:p>
    <w:p w14:paraId="19E3EBBC" w14:textId="77777777" w:rsidR="008A074D" w:rsidRDefault="008A074D" w:rsidP="00106AE4">
      <w:pPr>
        <w:pStyle w:val="ListParagraph"/>
        <w:numPr>
          <w:ilvl w:val="1"/>
          <w:numId w:val="39"/>
        </w:numPr>
        <w:spacing w:before="0" w:after="0"/>
      </w:pPr>
      <w:r>
        <w:t>Consequence of failure distributed between minimum of $3.12 and maximum of $57.85MM</w:t>
      </w:r>
    </w:p>
    <w:p w14:paraId="57D73DB9" w14:textId="77777777" w:rsidR="008A074D" w:rsidRDefault="008A074D" w:rsidP="00106AE4">
      <w:pPr>
        <w:pStyle w:val="ListParagraph"/>
        <w:numPr>
          <w:ilvl w:val="1"/>
          <w:numId w:val="39"/>
        </w:numPr>
        <w:spacing w:before="0" w:after="0"/>
      </w:pPr>
      <w:r>
        <w:t>Total length driven by Safety: 239.87 meters.</w:t>
      </w:r>
    </w:p>
    <w:p w14:paraId="7767C569" w14:textId="77777777" w:rsidR="008A074D" w:rsidRDefault="008A074D" w:rsidP="00106AE4">
      <w:pPr>
        <w:pStyle w:val="ListParagraph"/>
        <w:numPr>
          <w:ilvl w:val="1"/>
          <w:numId w:val="39"/>
        </w:numPr>
        <w:spacing w:before="0" w:after="0"/>
      </w:pPr>
      <w:r>
        <w:t>Safety Cost distributed between minimum of $0.00 and maximum of $54.50MM:</w:t>
      </w:r>
    </w:p>
    <w:p w14:paraId="630D39DD" w14:textId="77777777" w:rsidR="008A074D" w:rsidRDefault="008A074D" w:rsidP="00106AE4">
      <w:pPr>
        <w:pStyle w:val="ListParagraph"/>
        <w:numPr>
          <w:ilvl w:val="2"/>
          <w:numId w:val="39"/>
        </w:numPr>
        <w:spacing w:before="0" w:after="0"/>
      </w:pPr>
      <w:r>
        <w:t>Leak cost between minimum of $0.00 and maximum of $12.11MM</w:t>
      </w:r>
    </w:p>
    <w:p w14:paraId="0D71C2B5" w14:textId="77777777" w:rsidR="008A074D" w:rsidRDefault="008A074D" w:rsidP="00106AE4">
      <w:pPr>
        <w:pStyle w:val="ListParagraph"/>
        <w:numPr>
          <w:ilvl w:val="2"/>
          <w:numId w:val="39"/>
        </w:numPr>
        <w:spacing w:before="0" w:after="0"/>
      </w:pPr>
      <w:r>
        <w:t>Leak scenario yielded 16.0 intersections with structures, with minimum of 0.0 and maximum of 1.26 of population impacted.</w:t>
      </w:r>
    </w:p>
    <w:p w14:paraId="6047510D" w14:textId="77777777" w:rsidR="008A074D" w:rsidRDefault="008A074D" w:rsidP="00106AE4">
      <w:pPr>
        <w:pStyle w:val="ListParagraph"/>
        <w:numPr>
          <w:ilvl w:val="2"/>
          <w:numId w:val="39"/>
        </w:numPr>
        <w:spacing w:before="0" w:after="0"/>
      </w:pPr>
      <w:r>
        <w:t>Leak hazard radius distributed between minimum of 10.66 and maximum of 10.66 meters.</w:t>
      </w:r>
    </w:p>
    <w:p w14:paraId="2AFD3B83" w14:textId="77777777" w:rsidR="008A074D" w:rsidRDefault="008A074D" w:rsidP="00106AE4">
      <w:pPr>
        <w:pStyle w:val="ListParagraph"/>
        <w:numPr>
          <w:ilvl w:val="2"/>
          <w:numId w:val="39"/>
        </w:numPr>
        <w:spacing w:before="0" w:after="0"/>
      </w:pPr>
      <w:r>
        <w:t>Rupture cost between minimum of $0.00 and maximum of $359.33MM</w:t>
      </w:r>
    </w:p>
    <w:p w14:paraId="4FE0D79F" w14:textId="77777777" w:rsidR="008A074D" w:rsidRDefault="008A074D" w:rsidP="00106AE4">
      <w:pPr>
        <w:pStyle w:val="ListParagraph"/>
        <w:numPr>
          <w:ilvl w:val="2"/>
          <w:numId w:val="39"/>
        </w:numPr>
        <w:spacing w:before="0" w:after="0"/>
      </w:pPr>
      <w:r>
        <w:t>Rupture scenario yielded 40.0 intersections with structures, with minimum of 0.0 and maximum of 37.43 of population impacted</w:t>
      </w:r>
    </w:p>
    <w:p w14:paraId="7FBCD017" w14:textId="77777777" w:rsidR="008A074D" w:rsidRDefault="008A074D" w:rsidP="00106AE4">
      <w:pPr>
        <w:pStyle w:val="ListParagraph"/>
        <w:numPr>
          <w:ilvl w:val="2"/>
          <w:numId w:val="39"/>
        </w:numPr>
        <w:spacing w:before="0" w:after="0"/>
      </w:pPr>
      <w:r>
        <w:t>Rupture hazard radius distributed between minimum of 135.26 and maximum of 135.26 meters.</w:t>
      </w:r>
    </w:p>
    <w:p w14:paraId="098800B0" w14:textId="77777777" w:rsidR="008A074D" w:rsidRDefault="008A074D" w:rsidP="00106AE4">
      <w:pPr>
        <w:pStyle w:val="ListParagraph"/>
        <w:numPr>
          <w:ilvl w:val="2"/>
          <w:numId w:val="39"/>
        </w:numPr>
        <w:spacing w:before="0" w:after="0"/>
      </w:pPr>
      <w:r>
        <w:t>Puncture cost between minimum of $0.00 and maximum of $12.11MM</w:t>
      </w:r>
    </w:p>
    <w:p w14:paraId="418F1D01" w14:textId="77777777" w:rsidR="008A074D" w:rsidRDefault="008A074D" w:rsidP="00106AE4">
      <w:pPr>
        <w:pStyle w:val="ListParagraph"/>
        <w:numPr>
          <w:ilvl w:val="2"/>
          <w:numId w:val="39"/>
        </w:numPr>
        <w:spacing w:before="0" w:after="0"/>
      </w:pPr>
      <w:r>
        <w:t>Puncture scenario yielded 45.0 intersections with structures, with minimum of 0.0 and maximum of 1.26 of population impacted</w:t>
      </w:r>
    </w:p>
    <w:p w14:paraId="2A588AA1" w14:textId="77777777" w:rsidR="008A074D" w:rsidRDefault="008A074D" w:rsidP="00106AE4">
      <w:pPr>
        <w:pStyle w:val="ListParagraph"/>
        <w:numPr>
          <w:ilvl w:val="2"/>
          <w:numId w:val="39"/>
        </w:numPr>
        <w:spacing w:before="0" w:after="0"/>
      </w:pPr>
      <w:r>
        <w:t>Puncture hazard radius distributed between minimum of 49.48 and maximum of 49.48 meters.</w:t>
      </w:r>
    </w:p>
    <w:p w14:paraId="21CAFF1C" w14:textId="77777777" w:rsidR="008A074D" w:rsidRDefault="008A074D" w:rsidP="00106AE4">
      <w:pPr>
        <w:pStyle w:val="ListParagraph"/>
        <w:numPr>
          <w:ilvl w:val="2"/>
          <w:numId w:val="39"/>
        </w:numPr>
        <w:spacing w:before="0" w:after="0"/>
      </w:pPr>
      <w:r>
        <w:t>Product type is HVP Product.</w:t>
      </w:r>
    </w:p>
    <w:p w14:paraId="03A986A1" w14:textId="77777777" w:rsidR="008A074D" w:rsidRDefault="008A074D" w:rsidP="00106AE4">
      <w:pPr>
        <w:pStyle w:val="ListParagraph"/>
        <w:numPr>
          <w:ilvl w:val="2"/>
          <w:numId w:val="39"/>
        </w:numPr>
        <w:spacing w:before="0" w:after="0"/>
      </w:pPr>
      <w:r>
        <w:lastRenderedPageBreak/>
        <w:t>Class area location is/are 1.0, 2.0.</w:t>
      </w:r>
    </w:p>
    <w:p w14:paraId="199E7D79" w14:textId="77777777" w:rsidR="008A074D" w:rsidRDefault="008A074D" w:rsidP="00106AE4">
      <w:pPr>
        <w:pStyle w:val="ListParagraph"/>
        <w:numPr>
          <w:ilvl w:val="1"/>
          <w:numId w:val="39"/>
        </w:numPr>
        <w:spacing w:before="0" w:after="0"/>
      </w:pPr>
      <w:r>
        <w:t>Total length driven by Economic Loss: 59.97 meters.</w:t>
      </w:r>
    </w:p>
    <w:p w14:paraId="70403A29" w14:textId="77777777" w:rsidR="008A074D" w:rsidRDefault="008A074D" w:rsidP="00106AE4">
      <w:pPr>
        <w:pStyle w:val="ListParagraph"/>
        <w:numPr>
          <w:ilvl w:val="1"/>
          <w:numId w:val="39"/>
        </w:numPr>
        <w:spacing w:before="0" w:after="0"/>
      </w:pPr>
      <w:r>
        <w:t>Economic Loss Cost distributed between minimum of $2.97 and maximum of $4.25MM:</w:t>
      </w:r>
    </w:p>
    <w:p w14:paraId="6B04215E" w14:textId="77777777" w:rsidR="008A074D" w:rsidRDefault="008A074D" w:rsidP="00106AE4">
      <w:pPr>
        <w:pStyle w:val="ListParagraph"/>
        <w:numPr>
          <w:ilvl w:val="2"/>
          <w:numId w:val="39"/>
        </w:numPr>
        <w:spacing w:before="0" w:after="0"/>
      </w:pPr>
      <w:r>
        <w:t>Repair costs between minimum of $14,500.00 and maximum of $14,500.00.</w:t>
      </w:r>
    </w:p>
    <w:p w14:paraId="1880F156" w14:textId="77777777" w:rsidR="008A074D" w:rsidRDefault="008A074D" w:rsidP="00106AE4">
      <w:pPr>
        <w:pStyle w:val="ListParagraph"/>
        <w:numPr>
          <w:ilvl w:val="2"/>
          <w:numId w:val="39"/>
        </w:numPr>
        <w:spacing w:before="0" w:after="0"/>
      </w:pPr>
      <w:r>
        <w:t>Outage losses between minimum of $200,000.00 and maximum of $200,000.00.</w:t>
      </w:r>
    </w:p>
    <w:p w14:paraId="25B73028" w14:textId="77777777" w:rsidR="008A074D" w:rsidRDefault="008A074D" w:rsidP="00106AE4">
      <w:pPr>
        <w:pStyle w:val="ListParagraph"/>
        <w:numPr>
          <w:ilvl w:val="2"/>
          <w:numId w:val="39"/>
        </w:numPr>
        <w:spacing w:before="0" w:after="0"/>
      </w:pPr>
      <w:r>
        <w:t>Product type is HVP Product.</w:t>
      </w:r>
    </w:p>
    <w:p w14:paraId="7FBF460B" w14:textId="77777777" w:rsidR="008A074D" w:rsidRDefault="008A074D" w:rsidP="00106AE4">
      <w:pPr>
        <w:pStyle w:val="ListParagraph"/>
        <w:numPr>
          <w:ilvl w:val="2"/>
          <w:numId w:val="39"/>
        </w:numPr>
        <w:spacing w:before="0" w:after="0"/>
      </w:pPr>
      <w:r>
        <w:t>Leak cost between minimum of $0.25 and maximum of $0.52MM</w:t>
      </w:r>
    </w:p>
    <w:p w14:paraId="67EF1A31" w14:textId="77777777" w:rsidR="008A074D" w:rsidRDefault="008A074D" w:rsidP="00106AE4">
      <w:pPr>
        <w:pStyle w:val="ListParagraph"/>
        <w:numPr>
          <w:ilvl w:val="2"/>
          <w:numId w:val="39"/>
        </w:numPr>
        <w:spacing w:before="0" w:after="0"/>
      </w:pPr>
      <w:r>
        <w:t>Leak scenario yielded 16.0 intersections with structures, with minimum of $25,000.00 and maximum of $268,825.00 in cost of structures impacted.</w:t>
      </w:r>
    </w:p>
    <w:p w14:paraId="5ACCAFED" w14:textId="77777777" w:rsidR="008A074D" w:rsidRDefault="008A074D" w:rsidP="00106AE4">
      <w:pPr>
        <w:pStyle w:val="ListParagraph"/>
        <w:numPr>
          <w:ilvl w:val="2"/>
          <w:numId w:val="39"/>
        </w:numPr>
        <w:spacing w:before="0" w:after="0"/>
      </w:pPr>
      <w:r>
        <w:t>Leak product loss costs between minimum of $40,141.48 and maximum of $40,141.48</w:t>
      </w:r>
    </w:p>
    <w:p w14:paraId="7986070A" w14:textId="77777777" w:rsidR="008A074D" w:rsidRDefault="008A074D" w:rsidP="00106AE4">
      <w:pPr>
        <w:pStyle w:val="ListParagraph"/>
        <w:numPr>
          <w:ilvl w:val="2"/>
          <w:numId w:val="39"/>
        </w:numPr>
        <w:spacing w:before="0" w:after="0"/>
      </w:pPr>
      <w:r>
        <w:t>Rupture cost between minimum of $19.53 and maximum of $25.18MM</w:t>
      </w:r>
    </w:p>
    <w:p w14:paraId="25C8F2B6" w14:textId="77777777" w:rsidR="008A074D" w:rsidRDefault="008A074D" w:rsidP="00106AE4">
      <w:pPr>
        <w:pStyle w:val="ListParagraph"/>
        <w:numPr>
          <w:ilvl w:val="2"/>
          <w:numId w:val="39"/>
        </w:numPr>
        <w:spacing w:before="0" w:after="0"/>
      </w:pPr>
      <w:r>
        <w:t>Rupture scenario yielded 40.0 intersections with structures, with minimum of $50,000.00 and maximum of $5,695,325.00 in cost of structures impacted</w:t>
      </w:r>
    </w:p>
    <w:p w14:paraId="2913EF22" w14:textId="77777777" w:rsidR="008A074D" w:rsidRDefault="008A074D" w:rsidP="00106AE4">
      <w:pPr>
        <w:pStyle w:val="ListParagraph"/>
        <w:numPr>
          <w:ilvl w:val="2"/>
          <w:numId w:val="39"/>
        </w:numPr>
        <w:spacing w:before="0" w:after="0"/>
      </w:pPr>
      <w:r>
        <w:t>Rupture product loss costs between minimum of $19,265,442.30 and maximum of $19,265,442.30</w:t>
      </w:r>
    </w:p>
    <w:p w14:paraId="7CC9BBF9" w14:textId="77777777" w:rsidR="008A074D" w:rsidRDefault="008A074D" w:rsidP="00106AE4">
      <w:pPr>
        <w:pStyle w:val="ListParagraph"/>
        <w:numPr>
          <w:ilvl w:val="2"/>
          <w:numId w:val="39"/>
        </w:numPr>
        <w:spacing w:before="0" w:after="0"/>
      </w:pPr>
      <w:r>
        <w:t>Puncture cost between minimum of $1.53 and maximum of $1.80MM</w:t>
      </w:r>
    </w:p>
    <w:p w14:paraId="623D2A61" w14:textId="77777777" w:rsidR="008A074D" w:rsidRDefault="008A074D" w:rsidP="00106AE4">
      <w:pPr>
        <w:pStyle w:val="ListParagraph"/>
        <w:numPr>
          <w:ilvl w:val="2"/>
          <w:numId w:val="39"/>
        </w:numPr>
        <w:spacing w:before="0" w:after="0"/>
      </w:pPr>
      <w:r>
        <w:t>Puncture scenario yielded 45.0 intersections with structures, with minimum of $25,000.00 and maximum of $268,825.00 in cost of structures impacted</w:t>
      </w:r>
    </w:p>
    <w:p w14:paraId="5F8FACDE" w14:textId="77777777" w:rsidR="008A074D" w:rsidRDefault="008A074D" w:rsidP="00106AE4">
      <w:pPr>
        <w:pStyle w:val="ListParagraph"/>
        <w:numPr>
          <w:ilvl w:val="2"/>
          <w:numId w:val="39"/>
        </w:numPr>
        <w:spacing w:before="0" w:after="0"/>
      </w:pPr>
      <w:r>
        <w:t>Puncture product Loss costs between minimum of $1,318,957.76 and maximum of $1,318,957.76"</w:t>
      </w:r>
    </w:p>
    <w:p w14:paraId="25E7B47D" w14:textId="77777777" w:rsidR="008A074D" w:rsidRDefault="008A074D" w:rsidP="00106AE4">
      <w:pPr>
        <w:pStyle w:val="ListParagraph"/>
        <w:numPr>
          <w:ilvl w:val="0"/>
          <w:numId w:val="39"/>
        </w:numPr>
        <w:spacing w:before="0" w:after="0"/>
      </w:pPr>
      <w:r>
        <w:t>"SECT 5 RICHARDSON TO GRENFELL NPS 6</w:t>
      </w:r>
    </w:p>
    <w:p w14:paraId="4503F235" w14:textId="77777777" w:rsidR="008A074D" w:rsidRDefault="008A074D" w:rsidP="00106AE4">
      <w:pPr>
        <w:pStyle w:val="ListParagraph"/>
        <w:numPr>
          <w:ilvl w:val="1"/>
          <w:numId w:val="39"/>
        </w:numPr>
        <w:spacing w:before="0" w:after="0"/>
      </w:pPr>
      <w:r>
        <w:t>Total Cumulative Length (m):</w:t>
      </w:r>
      <w:r>
        <w:tab/>
        <w:t>198.75</w:t>
      </w:r>
    </w:p>
    <w:p w14:paraId="436FAA14" w14:textId="77777777" w:rsidR="008A074D" w:rsidRDefault="008A074D" w:rsidP="00106AE4">
      <w:pPr>
        <w:pStyle w:val="ListParagraph"/>
        <w:numPr>
          <w:ilvl w:val="1"/>
          <w:numId w:val="39"/>
        </w:numPr>
        <w:spacing w:before="0" w:after="0"/>
      </w:pPr>
      <w:r>
        <w:t>Likelihood of failure distributed between minimum of 1.173e-03 and maximum of 8.580e-02.</w:t>
      </w:r>
    </w:p>
    <w:p w14:paraId="2DDC9E67" w14:textId="77777777" w:rsidR="008A074D" w:rsidRDefault="008A074D" w:rsidP="00106AE4">
      <w:pPr>
        <w:pStyle w:val="ListParagraph"/>
        <w:numPr>
          <w:ilvl w:val="2"/>
          <w:numId w:val="39"/>
        </w:numPr>
        <w:spacing w:before="0" w:after="0"/>
      </w:pPr>
      <w:r>
        <w:t>ILI Date of 2012-03-06</w:t>
      </w:r>
    </w:p>
    <w:p w14:paraId="03B5A6CB" w14:textId="77777777" w:rsidR="008A074D" w:rsidRDefault="008A074D" w:rsidP="00106AE4">
      <w:pPr>
        <w:pStyle w:val="ListParagraph"/>
        <w:numPr>
          <w:ilvl w:val="2"/>
          <w:numId w:val="39"/>
        </w:numPr>
        <w:spacing w:before="0" w:after="0"/>
      </w:pPr>
      <w:r>
        <w:t>ILI tool of MFL</w:t>
      </w:r>
    </w:p>
    <w:p w14:paraId="6ACC7743" w14:textId="77777777" w:rsidR="008A074D" w:rsidRDefault="008A074D" w:rsidP="00106AE4">
      <w:pPr>
        <w:pStyle w:val="ListParagraph"/>
        <w:numPr>
          <w:ilvl w:val="2"/>
          <w:numId w:val="39"/>
        </w:numPr>
        <w:spacing w:before="0" w:after="0"/>
      </w:pPr>
      <w:r>
        <w:t>Features identified 13.0</w:t>
      </w:r>
    </w:p>
    <w:p w14:paraId="4108240D" w14:textId="77777777" w:rsidR="008A074D" w:rsidRDefault="008A074D" w:rsidP="00106AE4">
      <w:pPr>
        <w:pStyle w:val="ListParagraph"/>
        <w:numPr>
          <w:ilvl w:val="2"/>
          <w:numId w:val="39"/>
        </w:numPr>
        <w:spacing w:before="0" w:after="0"/>
      </w:pPr>
      <w:r>
        <w:t>Depth fraction between 0.1 and 0.4</w:t>
      </w:r>
    </w:p>
    <w:p w14:paraId="705BD0F9" w14:textId="77777777" w:rsidR="008A074D" w:rsidRDefault="008A074D" w:rsidP="00106AE4">
      <w:pPr>
        <w:pStyle w:val="ListParagraph"/>
        <w:numPr>
          <w:ilvl w:val="2"/>
          <w:numId w:val="39"/>
        </w:numPr>
        <w:spacing w:before="0" w:after="0"/>
      </w:pPr>
      <w:r>
        <w:t>Length between 12.603 mm and 35.309 mm</w:t>
      </w:r>
    </w:p>
    <w:p w14:paraId="0D6CE0E3" w14:textId="77777777" w:rsidR="008A074D" w:rsidRDefault="008A074D" w:rsidP="00106AE4">
      <w:pPr>
        <w:pStyle w:val="ListParagraph"/>
        <w:numPr>
          <w:ilvl w:val="1"/>
          <w:numId w:val="39"/>
        </w:numPr>
        <w:spacing w:before="0" w:after="0"/>
      </w:pPr>
      <w:r>
        <w:t>Consequence of failure distributed between minimum of $1.07 and maximum of $30.75MM</w:t>
      </w:r>
    </w:p>
    <w:p w14:paraId="24FC24D5" w14:textId="77777777" w:rsidR="008A074D" w:rsidRDefault="008A074D" w:rsidP="00106AE4">
      <w:pPr>
        <w:pStyle w:val="ListParagraph"/>
        <w:numPr>
          <w:ilvl w:val="1"/>
          <w:numId w:val="39"/>
        </w:numPr>
        <w:spacing w:before="0" w:after="0"/>
      </w:pPr>
      <w:r>
        <w:t>Total length driven by Safety: 60.0 meters.</w:t>
      </w:r>
    </w:p>
    <w:p w14:paraId="781DB3FA" w14:textId="77777777" w:rsidR="008A074D" w:rsidRDefault="008A074D" w:rsidP="00106AE4">
      <w:pPr>
        <w:pStyle w:val="ListParagraph"/>
        <w:numPr>
          <w:ilvl w:val="1"/>
          <w:numId w:val="39"/>
        </w:numPr>
        <w:spacing w:before="0" w:after="0"/>
      </w:pPr>
      <w:r>
        <w:t>Safety Cost distributed between minimum of $0.00 and maximum of $28.27MM:</w:t>
      </w:r>
    </w:p>
    <w:p w14:paraId="268E6B4B" w14:textId="77777777" w:rsidR="008A074D" w:rsidRDefault="008A074D" w:rsidP="00106AE4">
      <w:pPr>
        <w:pStyle w:val="ListParagraph"/>
        <w:numPr>
          <w:ilvl w:val="2"/>
          <w:numId w:val="39"/>
        </w:numPr>
        <w:spacing w:before="0" w:after="0"/>
      </w:pPr>
      <w:r>
        <w:t>Leak cost between minimum of $0.00 and maximum of $0.00MM</w:t>
      </w:r>
    </w:p>
    <w:p w14:paraId="40B6DE42" w14:textId="77777777" w:rsidR="008A074D" w:rsidRDefault="008A074D" w:rsidP="00106AE4">
      <w:pPr>
        <w:pStyle w:val="ListParagraph"/>
        <w:numPr>
          <w:ilvl w:val="2"/>
          <w:numId w:val="39"/>
        </w:numPr>
        <w:spacing w:before="0" w:after="0"/>
      </w:pPr>
      <w:r>
        <w:t>Leak scenario yielded 18.0 intersections with structures, with minimum of nan and maximum of nan of population impacted.</w:t>
      </w:r>
    </w:p>
    <w:p w14:paraId="427964CA" w14:textId="77777777" w:rsidR="008A074D" w:rsidRDefault="008A074D" w:rsidP="00106AE4">
      <w:pPr>
        <w:pStyle w:val="ListParagraph"/>
        <w:numPr>
          <w:ilvl w:val="2"/>
          <w:numId w:val="39"/>
        </w:numPr>
        <w:spacing w:before="0" w:after="0"/>
      </w:pPr>
      <w:r>
        <w:t>Leak hazard radius distributed between minimum of 12.34 and maximum of 12.34 meters.</w:t>
      </w:r>
    </w:p>
    <w:p w14:paraId="461C78EB" w14:textId="77777777" w:rsidR="008A074D" w:rsidRDefault="008A074D" w:rsidP="00106AE4">
      <w:pPr>
        <w:pStyle w:val="ListParagraph"/>
        <w:numPr>
          <w:ilvl w:val="2"/>
          <w:numId w:val="39"/>
        </w:numPr>
        <w:spacing w:before="0" w:after="0"/>
      </w:pPr>
      <w:r>
        <w:t>Rupture cost between minimum of $0.00 and maximum of $43.78MM</w:t>
      </w:r>
    </w:p>
    <w:p w14:paraId="4D57998D" w14:textId="77777777" w:rsidR="008A074D" w:rsidRDefault="008A074D" w:rsidP="00106AE4">
      <w:pPr>
        <w:pStyle w:val="ListParagraph"/>
        <w:numPr>
          <w:ilvl w:val="2"/>
          <w:numId w:val="39"/>
        </w:numPr>
        <w:spacing w:before="0" w:after="0"/>
      </w:pPr>
      <w:r>
        <w:t>Rupture scenario yielded 59.0 intersections with structures, with minimum of 4.56 and maximum of 4.56 of population impacted</w:t>
      </w:r>
    </w:p>
    <w:p w14:paraId="34AA8952" w14:textId="77777777" w:rsidR="008A074D" w:rsidRDefault="008A074D" w:rsidP="00106AE4">
      <w:pPr>
        <w:pStyle w:val="ListParagraph"/>
        <w:numPr>
          <w:ilvl w:val="2"/>
          <w:numId w:val="39"/>
        </w:numPr>
        <w:spacing w:before="0" w:after="0"/>
      </w:pPr>
      <w:r>
        <w:t>Rupture hazard radius distributed between minimum of 130.83 and maximum of 130.83 meters.</w:t>
      </w:r>
    </w:p>
    <w:p w14:paraId="0D62D321" w14:textId="77777777" w:rsidR="008A074D" w:rsidRDefault="008A074D" w:rsidP="00106AE4">
      <w:pPr>
        <w:pStyle w:val="ListParagraph"/>
        <w:numPr>
          <w:ilvl w:val="2"/>
          <w:numId w:val="39"/>
        </w:numPr>
        <w:spacing w:before="0" w:after="0"/>
      </w:pPr>
      <w:r>
        <w:t>Puncture cost between minimum of $0.00 and maximum of $43.78MM</w:t>
      </w:r>
    </w:p>
    <w:p w14:paraId="234A3F47" w14:textId="77777777" w:rsidR="008A074D" w:rsidRDefault="008A074D" w:rsidP="00106AE4">
      <w:pPr>
        <w:pStyle w:val="ListParagraph"/>
        <w:numPr>
          <w:ilvl w:val="2"/>
          <w:numId w:val="39"/>
        </w:numPr>
        <w:spacing w:before="0" w:after="0"/>
      </w:pPr>
      <w:r>
        <w:t>Puncture scenario yielded 53.0 intersections with structures, with minimum of 4.56 and maximum of 4.56 of population impacted</w:t>
      </w:r>
    </w:p>
    <w:p w14:paraId="726A59A9" w14:textId="77777777" w:rsidR="008A074D" w:rsidRDefault="008A074D" w:rsidP="00106AE4">
      <w:pPr>
        <w:pStyle w:val="ListParagraph"/>
        <w:numPr>
          <w:ilvl w:val="2"/>
          <w:numId w:val="39"/>
        </w:numPr>
        <w:spacing w:before="0" w:after="0"/>
      </w:pPr>
      <w:r>
        <w:t>Puncture hazard radius distributed between minimum of 58.33 and maximum of 58.33 meters.</w:t>
      </w:r>
    </w:p>
    <w:p w14:paraId="74FEA48C" w14:textId="77777777" w:rsidR="008A074D" w:rsidRDefault="008A074D" w:rsidP="00106AE4">
      <w:pPr>
        <w:pStyle w:val="ListParagraph"/>
        <w:numPr>
          <w:ilvl w:val="2"/>
          <w:numId w:val="39"/>
        </w:numPr>
        <w:spacing w:before="0" w:after="0"/>
      </w:pPr>
      <w:r>
        <w:t>Product type is NGL.</w:t>
      </w:r>
    </w:p>
    <w:p w14:paraId="67FB8E4F" w14:textId="77777777" w:rsidR="008A074D" w:rsidRDefault="008A074D" w:rsidP="00106AE4">
      <w:pPr>
        <w:pStyle w:val="ListParagraph"/>
        <w:numPr>
          <w:ilvl w:val="2"/>
          <w:numId w:val="39"/>
        </w:numPr>
        <w:spacing w:before="0" w:after="0"/>
      </w:pPr>
      <w:r>
        <w:lastRenderedPageBreak/>
        <w:t>Class area location is/are 1.0.</w:t>
      </w:r>
    </w:p>
    <w:p w14:paraId="388F6BDA" w14:textId="77777777" w:rsidR="008A074D" w:rsidRDefault="008A074D" w:rsidP="00106AE4">
      <w:pPr>
        <w:pStyle w:val="ListParagraph"/>
        <w:numPr>
          <w:ilvl w:val="1"/>
          <w:numId w:val="39"/>
        </w:numPr>
        <w:spacing w:before="0" w:after="0"/>
      </w:pPr>
      <w:r>
        <w:t>Total length driven by Economic Loss: 138.75 meters.</w:t>
      </w:r>
    </w:p>
    <w:p w14:paraId="71296D66" w14:textId="77777777" w:rsidR="008A074D" w:rsidRDefault="008A074D" w:rsidP="00106AE4">
      <w:pPr>
        <w:pStyle w:val="ListParagraph"/>
        <w:numPr>
          <w:ilvl w:val="1"/>
          <w:numId w:val="39"/>
        </w:numPr>
        <w:spacing w:before="0" w:after="0"/>
      </w:pPr>
      <w:r>
        <w:t>Economic Loss Cost distributed between minimum of $0.87 and maximum of $2.48MM:</w:t>
      </w:r>
    </w:p>
    <w:p w14:paraId="5D56CEC6" w14:textId="77777777" w:rsidR="008A074D" w:rsidRDefault="008A074D" w:rsidP="00106AE4">
      <w:pPr>
        <w:pStyle w:val="ListParagraph"/>
        <w:numPr>
          <w:ilvl w:val="2"/>
          <w:numId w:val="39"/>
        </w:numPr>
        <w:spacing w:before="0" w:after="0"/>
      </w:pPr>
      <w:r>
        <w:t>Repair costs between minimum of $11,500.00 and maximum of $40,000.00.</w:t>
      </w:r>
    </w:p>
    <w:p w14:paraId="66477159" w14:textId="77777777" w:rsidR="008A074D" w:rsidRDefault="008A074D" w:rsidP="00106AE4">
      <w:pPr>
        <w:pStyle w:val="ListParagraph"/>
        <w:numPr>
          <w:ilvl w:val="2"/>
          <w:numId w:val="39"/>
        </w:numPr>
        <w:spacing w:before="0" w:after="0"/>
      </w:pPr>
      <w:r>
        <w:t>Outage losses between minimum of $200,000.00 and maximum of $200,000.00.</w:t>
      </w:r>
    </w:p>
    <w:p w14:paraId="5DD440FE" w14:textId="77777777" w:rsidR="008A074D" w:rsidRDefault="008A074D" w:rsidP="00106AE4">
      <w:pPr>
        <w:pStyle w:val="ListParagraph"/>
        <w:numPr>
          <w:ilvl w:val="2"/>
          <w:numId w:val="39"/>
        </w:numPr>
        <w:spacing w:before="0" w:after="0"/>
      </w:pPr>
      <w:r>
        <w:t>Product type is NGL.</w:t>
      </w:r>
    </w:p>
    <w:p w14:paraId="32CE2C10" w14:textId="77777777" w:rsidR="008A074D" w:rsidRDefault="008A074D" w:rsidP="00106AE4">
      <w:pPr>
        <w:pStyle w:val="ListParagraph"/>
        <w:numPr>
          <w:ilvl w:val="2"/>
          <w:numId w:val="39"/>
        </w:numPr>
        <w:spacing w:before="0" w:after="0"/>
      </w:pPr>
      <w:r>
        <w:t>Leak cost between minimum of $0.27 and maximum of $0.30MM</w:t>
      </w:r>
    </w:p>
    <w:p w14:paraId="2A7D28D9" w14:textId="77777777" w:rsidR="008A074D" w:rsidRDefault="008A074D" w:rsidP="00106AE4">
      <w:pPr>
        <w:pStyle w:val="ListParagraph"/>
        <w:numPr>
          <w:ilvl w:val="2"/>
          <w:numId w:val="39"/>
        </w:numPr>
        <w:spacing w:before="0" w:after="0"/>
      </w:pPr>
      <w:r>
        <w:t>Leak scenario yielded 18.0 intersections with structures, with minimum of $nan and maximum of $nan in cost of structures impacted.</w:t>
      </w:r>
    </w:p>
    <w:p w14:paraId="1E94C7CE" w14:textId="77777777" w:rsidR="008A074D" w:rsidRDefault="008A074D" w:rsidP="00106AE4">
      <w:pPr>
        <w:pStyle w:val="ListParagraph"/>
        <w:numPr>
          <w:ilvl w:val="2"/>
          <w:numId w:val="39"/>
        </w:numPr>
        <w:spacing w:before="0" w:after="0"/>
      </w:pPr>
      <w:r>
        <w:t>Leak product loss costs between minimum of $62,251.66 and maximum of $62,251.66</w:t>
      </w:r>
    </w:p>
    <w:p w14:paraId="4CC1DB70" w14:textId="77777777" w:rsidR="008A074D" w:rsidRDefault="008A074D" w:rsidP="00106AE4">
      <w:pPr>
        <w:pStyle w:val="ListParagraph"/>
        <w:numPr>
          <w:ilvl w:val="2"/>
          <w:numId w:val="39"/>
        </w:numPr>
        <w:spacing w:before="0" w:after="0"/>
      </w:pPr>
      <w:r>
        <w:t>Rupture cost between minimum of $17.84 and maximum of $18.43MM</w:t>
      </w:r>
    </w:p>
    <w:p w14:paraId="440C3AF8" w14:textId="77777777" w:rsidR="008A074D" w:rsidRDefault="008A074D" w:rsidP="00106AE4">
      <w:pPr>
        <w:pStyle w:val="ListParagraph"/>
        <w:numPr>
          <w:ilvl w:val="2"/>
          <w:numId w:val="39"/>
        </w:numPr>
        <w:spacing w:before="0" w:after="0"/>
      </w:pPr>
      <w:r>
        <w:t>Rupture scenario yielded 59.0 intersections with structures, with minimum of $539,736.00 and maximum of $564,736.00 in cost of structures impacted</w:t>
      </w:r>
    </w:p>
    <w:p w14:paraId="243F096C" w14:textId="77777777" w:rsidR="008A074D" w:rsidRDefault="008A074D" w:rsidP="00106AE4">
      <w:pPr>
        <w:pStyle w:val="ListParagraph"/>
        <w:numPr>
          <w:ilvl w:val="2"/>
          <w:numId w:val="39"/>
        </w:numPr>
        <w:spacing w:before="0" w:after="0"/>
      </w:pPr>
      <w:r>
        <w:t>Rupture product loss costs between minimum of $17,627,475.77 and maximum of $17,627,475.77</w:t>
      </w:r>
    </w:p>
    <w:p w14:paraId="21593918" w14:textId="77777777" w:rsidR="008A074D" w:rsidRDefault="008A074D" w:rsidP="00106AE4">
      <w:pPr>
        <w:pStyle w:val="ListParagraph"/>
        <w:numPr>
          <w:ilvl w:val="2"/>
          <w:numId w:val="39"/>
        </w:numPr>
        <w:spacing w:before="0" w:after="0"/>
      </w:pPr>
      <w:r>
        <w:t>Puncture cost between minimum of $2.26 and maximum of $2.85MM</w:t>
      </w:r>
    </w:p>
    <w:p w14:paraId="76F024C8" w14:textId="77777777" w:rsidR="008A074D" w:rsidRDefault="008A074D" w:rsidP="00106AE4">
      <w:pPr>
        <w:pStyle w:val="ListParagraph"/>
        <w:numPr>
          <w:ilvl w:val="2"/>
          <w:numId w:val="39"/>
        </w:numPr>
        <w:spacing w:before="0" w:after="0"/>
      </w:pPr>
      <w:r>
        <w:t>Puncture scenario yielded 53.0 intersections with structures, with minimum of $539,736.00 and maximum of $564,736.00 in cost of structures impacted</w:t>
      </w:r>
    </w:p>
    <w:p w14:paraId="75C00F67" w14:textId="77777777" w:rsidR="008A074D" w:rsidRDefault="008A074D" w:rsidP="00106AE4">
      <w:pPr>
        <w:pStyle w:val="ListParagraph"/>
        <w:numPr>
          <w:ilvl w:val="2"/>
          <w:numId w:val="39"/>
        </w:numPr>
        <w:spacing w:before="0" w:after="0"/>
      </w:pPr>
      <w:r>
        <w:t>Puncture product Loss costs between minimum of $2,045,448.13 and maximum of $2,045,448.13"</w:t>
      </w:r>
    </w:p>
    <w:p w14:paraId="641BE145" w14:textId="77777777" w:rsidR="008A074D" w:rsidRDefault="008A074D" w:rsidP="00106AE4">
      <w:pPr>
        <w:pStyle w:val="ListParagraph"/>
        <w:numPr>
          <w:ilvl w:val="0"/>
          <w:numId w:val="39"/>
        </w:numPr>
        <w:spacing w:before="0" w:after="0"/>
      </w:pPr>
      <w:r>
        <w:t>"SECT 6 GRENFELL TO MANSON NPS 6</w:t>
      </w:r>
    </w:p>
    <w:p w14:paraId="1C9E01D7" w14:textId="77777777" w:rsidR="008A074D" w:rsidRDefault="008A074D" w:rsidP="00106AE4">
      <w:pPr>
        <w:pStyle w:val="ListParagraph"/>
        <w:numPr>
          <w:ilvl w:val="1"/>
          <w:numId w:val="39"/>
        </w:numPr>
        <w:spacing w:before="0" w:after="0"/>
      </w:pPr>
      <w:r>
        <w:t>Total Cumulative Length (m):</w:t>
      </w:r>
      <w:r>
        <w:tab/>
        <w:t>179.97</w:t>
      </w:r>
    </w:p>
    <w:p w14:paraId="74B94C8D" w14:textId="77777777" w:rsidR="008A074D" w:rsidRDefault="008A074D" w:rsidP="00106AE4">
      <w:pPr>
        <w:pStyle w:val="ListParagraph"/>
        <w:numPr>
          <w:ilvl w:val="1"/>
          <w:numId w:val="39"/>
        </w:numPr>
        <w:spacing w:before="0" w:after="0"/>
      </w:pPr>
      <w:r>
        <w:t>Likelihood of failure distributed between minimum of 1.071e-02 and maximum of 8.667e-02.</w:t>
      </w:r>
    </w:p>
    <w:p w14:paraId="03BAA6F3" w14:textId="77777777" w:rsidR="008A074D" w:rsidRDefault="008A074D" w:rsidP="00106AE4">
      <w:pPr>
        <w:pStyle w:val="ListParagraph"/>
        <w:numPr>
          <w:ilvl w:val="2"/>
          <w:numId w:val="39"/>
        </w:numPr>
        <w:spacing w:before="0" w:after="0"/>
      </w:pPr>
      <w:r>
        <w:t>ILI Date of 2011-03-16</w:t>
      </w:r>
    </w:p>
    <w:p w14:paraId="2AA37725" w14:textId="77777777" w:rsidR="008A074D" w:rsidRDefault="008A074D" w:rsidP="00106AE4">
      <w:pPr>
        <w:pStyle w:val="ListParagraph"/>
        <w:numPr>
          <w:ilvl w:val="2"/>
          <w:numId w:val="39"/>
        </w:numPr>
        <w:spacing w:before="0" w:after="0"/>
      </w:pPr>
      <w:r>
        <w:t>ILI tool of MFL</w:t>
      </w:r>
    </w:p>
    <w:p w14:paraId="5C1E8920" w14:textId="77777777" w:rsidR="008A074D" w:rsidRDefault="008A074D" w:rsidP="00106AE4">
      <w:pPr>
        <w:pStyle w:val="ListParagraph"/>
        <w:numPr>
          <w:ilvl w:val="2"/>
          <w:numId w:val="39"/>
        </w:numPr>
        <w:spacing w:before="0" w:after="0"/>
      </w:pPr>
      <w:r>
        <w:t>Features identified 8.0</w:t>
      </w:r>
    </w:p>
    <w:p w14:paraId="1A7F83CB" w14:textId="77777777" w:rsidR="008A074D" w:rsidRDefault="008A074D" w:rsidP="00106AE4">
      <w:pPr>
        <w:pStyle w:val="ListParagraph"/>
        <w:numPr>
          <w:ilvl w:val="2"/>
          <w:numId w:val="39"/>
        </w:numPr>
        <w:spacing w:before="0" w:after="0"/>
      </w:pPr>
      <w:r>
        <w:t>Depth fraction between 0.12 and 0.42</w:t>
      </w:r>
    </w:p>
    <w:p w14:paraId="28EFBD31" w14:textId="77777777" w:rsidR="008A074D" w:rsidRDefault="008A074D" w:rsidP="00106AE4">
      <w:pPr>
        <w:pStyle w:val="ListParagraph"/>
        <w:numPr>
          <w:ilvl w:val="2"/>
          <w:numId w:val="39"/>
        </w:numPr>
        <w:spacing w:before="0" w:after="0"/>
      </w:pPr>
      <w:r>
        <w:t>Length between 10.003 mm and 52.991 mm</w:t>
      </w:r>
    </w:p>
    <w:p w14:paraId="1039CE5B" w14:textId="77777777" w:rsidR="008A074D" w:rsidRDefault="008A074D" w:rsidP="00106AE4">
      <w:pPr>
        <w:pStyle w:val="ListParagraph"/>
        <w:numPr>
          <w:ilvl w:val="1"/>
          <w:numId w:val="39"/>
        </w:numPr>
        <w:spacing w:before="0" w:after="0"/>
      </w:pPr>
      <w:r>
        <w:t>Consequence of failure distributed between minimum of $1.00 and maximum of $2.55MM</w:t>
      </w:r>
    </w:p>
    <w:p w14:paraId="14AE2C76" w14:textId="77777777" w:rsidR="008A074D" w:rsidRDefault="008A074D" w:rsidP="00106AE4">
      <w:pPr>
        <w:pStyle w:val="ListParagraph"/>
        <w:numPr>
          <w:ilvl w:val="1"/>
          <w:numId w:val="39"/>
        </w:numPr>
        <w:spacing w:before="0" w:after="0"/>
      </w:pPr>
      <w:r>
        <w:t>Total length driven by Economic Loss: 179.97 meters.</w:t>
      </w:r>
    </w:p>
    <w:p w14:paraId="78EC7591" w14:textId="77777777" w:rsidR="008A074D" w:rsidRDefault="008A074D" w:rsidP="00106AE4">
      <w:pPr>
        <w:pStyle w:val="ListParagraph"/>
        <w:numPr>
          <w:ilvl w:val="1"/>
          <w:numId w:val="39"/>
        </w:numPr>
        <w:spacing w:before="0" w:after="0"/>
      </w:pPr>
      <w:r>
        <w:t>Economic Loss Cost distributed between minimum of $1.00 and maximum of $2.55MM:</w:t>
      </w:r>
    </w:p>
    <w:p w14:paraId="22673F8D" w14:textId="77777777" w:rsidR="008A074D" w:rsidRDefault="008A074D" w:rsidP="00106AE4">
      <w:pPr>
        <w:pStyle w:val="ListParagraph"/>
        <w:numPr>
          <w:ilvl w:val="2"/>
          <w:numId w:val="39"/>
        </w:numPr>
        <w:spacing w:before="0" w:after="0"/>
      </w:pPr>
      <w:r>
        <w:t>Repair costs between minimum of $11,500.00 and maximum of $11,500.00.</w:t>
      </w:r>
    </w:p>
    <w:p w14:paraId="6DFDD212" w14:textId="77777777" w:rsidR="008A074D" w:rsidRDefault="008A074D" w:rsidP="00106AE4">
      <w:pPr>
        <w:pStyle w:val="ListParagraph"/>
        <w:numPr>
          <w:ilvl w:val="2"/>
          <w:numId w:val="39"/>
        </w:numPr>
        <w:spacing w:before="0" w:after="0"/>
      </w:pPr>
      <w:r>
        <w:t>Outage losses between minimum of $200,000.00 and maximum of $200,000.00.</w:t>
      </w:r>
    </w:p>
    <w:p w14:paraId="3D70F22D" w14:textId="77777777" w:rsidR="008A074D" w:rsidRDefault="008A074D" w:rsidP="00106AE4">
      <w:pPr>
        <w:pStyle w:val="ListParagraph"/>
        <w:numPr>
          <w:ilvl w:val="2"/>
          <w:numId w:val="39"/>
        </w:numPr>
        <w:spacing w:before="0" w:after="0"/>
      </w:pPr>
      <w:r>
        <w:t>Product type is NGL.</w:t>
      </w:r>
    </w:p>
    <w:p w14:paraId="31078915" w14:textId="77777777" w:rsidR="008A074D" w:rsidRDefault="008A074D" w:rsidP="00106AE4">
      <w:pPr>
        <w:pStyle w:val="ListParagraph"/>
        <w:numPr>
          <w:ilvl w:val="2"/>
          <w:numId w:val="39"/>
        </w:numPr>
        <w:spacing w:before="0" w:after="0"/>
      </w:pPr>
      <w:r>
        <w:t>Leak cost between minimum of $0.27 and maximum of $0.27MM</w:t>
      </w:r>
    </w:p>
    <w:p w14:paraId="0922B137" w14:textId="77777777" w:rsidR="008A074D" w:rsidRDefault="008A074D" w:rsidP="00106AE4">
      <w:pPr>
        <w:pStyle w:val="ListParagraph"/>
        <w:numPr>
          <w:ilvl w:val="2"/>
          <w:numId w:val="39"/>
        </w:numPr>
        <w:spacing w:before="0" w:after="0"/>
      </w:pPr>
      <w:r>
        <w:t>Leak scenario yielded 10.0 intersections with structures, with minimum of $nan and maximum of $nan in cost of structures impacted.</w:t>
      </w:r>
    </w:p>
    <w:p w14:paraId="12F54281" w14:textId="77777777" w:rsidR="008A074D" w:rsidRDefault="008A074D" w:rsidP="00106AE4">
      <w:pPr>
        <w:pStyle w:val="ListParagraph"/>
        <w:numPr>
          <w:ilvl w:val="2"/>
          <w:numId w:val="39"/>
        </w:numPr>
        <w:spacing w:before="0" w:after="0"/>
      </w:pPr>
      <w:r>
        <w:t>Leak product loss costs between minimum of $62,251.66 and maximum of $62,251.66</w:t>
      </w:r>
    </w:p>
    <w:p w14:paraId="66051931" w14:textId="77777777" w:rsidR="008A074D" w:rsidRDefault="008A074D" w:rsidP="00106AE4">
      <w:pPr>
        <w:pStyle w:val="ListParagraph"/>
        <w:numPr>
          <w:ilvl w:val="2"/>
          <w:numId w:val="39"/>
        </w:numPr>
        <w:spacing w:before="0" w:after="0"/>
      </w:pPr>
      <w:r>
        <w:t>Rupture cost between minimum of $17.84 and maximum of $17.84MM</w:t>
      </w:r>
    </w:p>
    <w:p w14:paraId="6CA44DD5" w14:textId="77777777" w:rsidR="008A074D" w:rsidRDefault="008A074D" w:rsidP="00106AE4">
      <w:pPr>
        <w:pStyle w:val="ListParagraph"/>
        <w:numPr>
          <w:ilvl w:val="2"/>
          <w:numId w:val="39"/>
        </w:numPr>
        <w:spacing w:before="0" w:after="0"/>
      </w:pPr>
      <w:r>
        <w:t>Rupture scenario yielded 67.0 intersections with structures, with minimum of $nan and maximum of $nan in cost of structures impacted</w:t>
      </w:r>
    </w:p>
    <w:p w14:paraId="764AC6D5" w14:textId="77777777" w:rsidR="008A074D" w:rsidRDefault="008A074D" w:rsidP="00106AE4">
      <w:pPr>
        <w:pStyle w:val="ListParagraph"/>
        <w:numPr>
          <w:ilvl w:val="2"/>
          <w:numId w:val="39"/>
        </w:numPr>
        <w:spacing w:before="0" w:after="0"/>
      </w:pPr>
      <w:r>
        <w:t>Rupture product loss costs between minimum of $17,627,475.77 and maximum of $17,627,475.77</w:t>
      </w:r>
    </w:p>
    <w:p w14:paraId="2DBACD4B" w14:textId="77777777" w:rsidR="008A074D" w:rsidRDefault="008A074D" w:rsidP="00106AE4">
      <w:pPr>
        <w:pStyle w:val="ListParagraph"/>
        <w:numPr>
          <w:ilvl w:val="2"/>
          <w:numId w:val="39"/>
        </w:numPr>
        <w:spacing w:before="0" w:after="0"/>
      </w:pPr>
      <w:r>
        <w:t>Puncture cost between minimum of $2.26 and maximum of $2.26MM</w:t>
      </w:r>
    </w:p>
    <w:p w14:paraId="72629015" w14:textId="77777777" w:rsidR="008A074D" w:rsidRDefault="008A074D" w:rsidP="00106AE4">
      <w:pPr>
        <w:pStyle w:val="ListParagraph"/>
        <w:numPr>
          <w:ilvl w:val="2"/>
          <w:numId w:val="39"/>
        </w:numPr>
        <w:spacing w:before="0" w:after="0"/>
      </w:pPr>
      <w:r>
        <w:t>Puncture scenario yielded 43.0 intersections with structures, with minimum of $nan and maximum of $nan in cost of structures impacted</w:t>
      </w:r>
    </w:p>
    <w:p w14:paraId="4A3E6DAA" w14:textId="77777777" w:rsidR="008A074D" w:rsidRDefault="008A074D" w:rsidP="00106AE4">
      <w:pPr>
        <w:pStyle w:val="ListParagraph"/>
        <w:numPr>
          <w:ilvl w:val="2"/>
          <w:numId w:val="39"/>
        </w:numPr>
        <w:spacing w:before="0" w:after="0"/>
      </w:pPr>
      <w:r>
        <w:lastRenderedPageBreak/>
        <w:t>Puncture product Loss costs between minimum of $2,045,448.13 and maximum of $2,045,448.13"</w:t>
      </w:r>
    </w:p>
    <w:p w14:paraId="5801EC4C" w14:textId="77777777" w:rsidR="008A074D" w:rsidRDefault="008A074D" w:rsidP="00106AE4">
      <w:pPr>
        <w:pStyle w:val="ListParagraph"/>
        <w:numPr>
          <w:ilvl w:val="0"/>
          <w:numId w:val="39"/>
        </w:numPr>
        <w:spacing w:before="0" w:after="0"/>
      </w:pPr>
      <w:r>
        <w:t>"RADIAL LAKE TO LOCHEARN PUMP STATION NPS 3</w:t>
      </w:r>
    </w:p>
    <w:p w14:paraId="5CD2FBC5" w14:textId="77777777" w:rsidR="008A074D" w:rsidRDefault="008A074D" w:rsidP="00106AE4">
      <w:pPr>
        <w:pStyle w:val="ListParagraph"/>
        <w:numPr>
          <w:ilvl w:val="1"/>
          <w:numId w:val="39"/>
        </w:numPr>
        <w:spacing w:before="0" w:after="0"/>
      </w:pPr>
      <w:r>
        <w:t>Total Cumulative Length (m):</w:t>
      </w:r>
      <w:r>
        <w:tab/>
        <w:t>178.9</w:t>
      </w:r>
    </w:p>
    <w:p w14:paraId="25119E71" w14:textId="77777777" w:rsidR="008A074D" w:rsidRDefault="008A074D" w:rsidP="00106AE4">
      <w:pPr>
        <w:pStyle w:val="ListParagraph"/>
        <w:numPr>
          <w:ilvl w:val="1"/>
          <w:numId w:val="39"/>
        </w:numPr>
        <w:spacing w:before="0" w:after="0"/>
      </w:pPr>
      <w:r>
        <w:t>Likelihood of failure distributed between minimum of 1.677e-02 and maximum of 1.378e-01.</w:t>
      </w:r>
    </w:p>
    <w:p w14:paraId="2FF821C7" w14:textId="77777777" w:rsidR="008A074D" w:rsidRDefault="008A074D" w:rsidP="00106AE4">
      <w:pPr>
        <w:pStyle w:val="ListParagraph"/>
        <w:numPr>
          <w:ilvl w:val="2"/>
          <w:numId w:val="39"/>
        </w:numPr>
        <w:spacing w:before="0" w:after="0"/>
      </w:pPr>
      <w:r>
        <w:t>ILI Date of 2012-08-29</w:t>
      </w:r>
    </w:p>
    <w:p w14:paraId="5D34A921" w14:textId="77777777" w:rsidR="008A074D" w:rsidRDefault="008A074D" w:rsidP="00106AE4">
      <w:pPr>
        <w:pStyle w:val="ListParagraph"/>
        <w:numPr>
          <w:ilvl w:val="2"/>
          <w:numId w:val="39"/>
        </w:numPr>
        <w:spacing w:before="0" w:after="0"/>
      </w:pPr>
      <w:r>
        <w:t>ILI tool of MFL</w:t>
      </w:r>
    </w:p>
    <w:p w14:paraId="48494F06" w14:textId="77777777" w:rsidR="008A074D" w:rsidRDefault="008A074D" w:rsidP="00106AE4">
      <w:pPr>
        <w:pStyle w:val="ListParagraph"/>
        <w:numPr>
          <w:ilvl w:val="2"/>
          <w:numId w:val="39"/>
        </w:numPr>
        <w:spacing w:before="0" w:after="0"/>
      </w:pPr>
      <w:r>
        <w:t>Features identified 22.0</w:t>
      </w:r>
    </w:p>
    <w:p w14:paraId="3F697292" w14:textId="77777777" w:rsidR="008A074D" w:rsidRDefault="008A074D" w:rsidP="00106AE4">
      <w:pPr>
        <w:pStyle w:val="ListParagraph"/>
        <w:numPr>
          <w:ilvl w:val="2"/>
          <w:numId w:val="39"/>
        </w:numPr>
        <w:spacing w:before="0" w:after="0"/>
      </w:pPr>
      <w:r>
        <w:t>Depth fraction between 0.16 and 0.3</w:t>
      </w:r>
    </w:p>
    <w:p w14:paraId="4B5D1944" w14:textId="77777777" w:rsidR="008A074D" w:rsidRDefault="008A074D" w:rsidP="00106AE4">
      <w:pPr>
        <w:pStyle w:val="ListParagraph"/>
        <w:numPr>
          <w:ilvl w:val="2"/>
          <w:numId w:val="39"/>
        </w:numPr>
        <w:spacing w:before="0" w:after="0"/>
      </w:pPr>
      <w:r>
        <w:t>Length between 8.0 mm and 16.0 mm</w:t>
      </w:r>
    </w:p>
    <w:p w14:paraId="4D9F1175" w14:textId="77777777" w:rsidR="008A074D" w:rsidRDefault="008A074D" w:rsidP="00106AE4">
      <w:pPr>
        <w:pStyle w:val="ListParagraph"/>
        <w:numPr>
          <w:ilvl w:val="1"/>
          <w:numId w:val="39"/>
        </w:numPr>
        <w:spacing w:before="0" w:after="0"/>
      </w:pPr>
      <w:r>
        <w:t>Consequence of failure distributed between minimum of $0.50 and maximum of $1.30MM</w:t>
      </w:r>
    </w:p>
    <w:p w14:paraId="6A6D817B" w14:textId="77777777" w:rsidR="008A074D" w:rsidRDefault="008A074D" w:rsidP="00106AE4">
      <w:pPr>
        <w:pStyle w:val="ListParagraph"/>
        <w:numPr>
          <w:ilvl w:val="1"/>
          <w:numId w:val="39"/>
        </w:numPr>
        <w:spacing w:before="0" w:after="0"/>
      </w:pPr>
      <w:r>
        <w:t>Total length driven by Economic Loss: 178.9 meters.</w:t>
      </w:r>
    </w:p>
    <w:p w14:paraId="060D2C92" w14:textId="77777777" w:rsidR="008A074D" w:rsidRDefault="008A074D" w:rsidP="00106AE4">
      <w:pPr>
        <w:pStyle w:val="ListParagraph"/>
        <w:numPr>
          <w:ilvl w:val="1"/>
          <w:numId w:val="39"/>
        </w:numPr>
        <w:spacing w:before="0" w:after="0"/>
      </w:pPr>
      <w:r>
        <w:t>Economic Loss Cost distributed between minimum of $0.50 and maximum of $1.30MM:</w:t>
      </w:r>
    </w:p>
    <w:p w14:paraId="42738B32" w14:textId="77777777" w:rsidR="008A074D" w:rsidRDefault="008A074D" w:rsidP="00106AE4">
      <w:pPr>
        <w:pStyle w:val="ListParagraph"/>
        <w:numPr>
          <w:ilvl w:val="2"/>
          <w:numId w:val="39"/>
        </w:numPr>
        <w:spacing w:before="0" w:after="0"/>
      </w:pPr>
      <w:r>
        <w:t>Repair costs between minimum of $6,000.00 and maximum of $6,000.00.</w:t>
      </w:r>
    </w:p>
    <w:p w14:paraId="65AFD2CE" w14:textId="77777777" w:rsidR="008A074D" w:rsidRDefault="008A074D" w:rsidP="00106AE4">
      <w:pPr>
        <w:pStyle w:val="ListParagraph"/>
        <w:numPr>
          <w:ilvl w:val="2"/>
          <w:numId w:val="39"/>
        </w:numPr>
        <w:spacing w:before="0" w:after="0"/>
      </w:pPr>
      <w:r>
        <w:t>Outage losses between minimum of $200,000.00 and maximum of $200,000.00.</w:t>
      </w:r>
    </w:p>
    <w:p w14:paraId="25371A48" w14:textId="77777777" w:rsidR="008A074D" w:rsidRDefault="008A074D" w:rsidP="00106AE4">
      <w:pPr>
        <w:pStyle w:val="ListParagraph"/>
        <w:numPr>
          <w:ilvl w:val="2"/>
          <w:numId w:val="39"/>
        </w:numPr>
        <w:spacing w:before="0" w:after="0"/>
      </w:pPr>
      <w:r>
        <w:t>Product type is HVP Product.</w:t>
      </w:r>
    </w:p>
    <w:p w14:paraId="4DF7EFC8" w14:textId="77777777" w:rsidR="008A074D" w:rsidRDefault="008A074D" w:rsidP="00106AE4">
      <w:pPr>
        <w:pStyle w:val="ListParagraph"/>
        <w:numPr>
          <w:ilvl w:val="2"/>
          <w:numId w:val="39"/>
        </w:numPr>
        <w:spacing w:before="0" w:after="0"/>
      </w:pPr>
      <w:r>
        <w:t>Leak cost between minimum of $0.27 and maximum of $0.27MM</w:t>
      </w:r>
    </w:p>
    <w:p w14:paraId="3BB6AB44" w14:textId="77777777" w:rsidR="008A074D" w:rsidRDefault="008A074D" w:rsidP="00106AE4">
      <w:pPr>
        <w:pStyle w:val="ListParagraph"/>
        <w:numPr>
          <w:ilvl w:val="2"/>
          <w:numId w:val="39"/>
        </w:numPr>
        <w:spacing w:before="0" w:after="0"/>
      </w:pPr>
      <w:r>
        <w:t>Leak scenario yielded 6.0 intersections with structures, with minimum of $nan and maximum of $nan in cost of structures impacted.</w:t>
      </w:r>
    </w:p>
    <w:p w14:paraId="69D520D9" w14:textId="77777777" w:rsidR="008A074D" w:rsidRDefault="008A074D" w:rsidP="00106AE4">
      <w:pPr>
        <w:pStyle w:val="ListParagraph"/>
        <w:numPr>
          <w:ilvl w:val="2"/>
          <w:numId w:val="39"/>
        </w:numPr>
        <w:spacing w:before="0" w:after="0"/>
      </w:pPr>
      <w:r>
        <w:t>Leak product loss costs between minimum of $60,855.70 and maximum of $60,855.70</w:t>
      </w:r>
    </w:p>
    <w:p w14:paraId="305A1A2C" w14:textId="77777777" w:rsidR="008A074D" w:rsidRDefault="008A074D" w:rsidP="00106AE4">
      <w:pPr>
        <w:pStyle w:val="ListParagraph"/>
        <w:numPr>
          <w:ilvl w:val="2"/>
          <w:numId w:val="39"/>
        </w:numPr>
        <w:spacing w:before="0" w:after="0"/>
      </w:pPr>
      <w:r>
        <w:t>Rupture cost between minimum of $5.02 and maximum of $5.02MM</w:t>
      </w:r>
    </w:p>
    <w:p w14:paraId="0BAACEB2" w14:textId="77777777" w:rsidR="008A074D" w:rsidRDefault="008A074D" w:rsidP="00106AE4">
      <w:pPr>
        <w:pStyle w:val="ListParagraph"/>
        <w:numPr>
          <w:ilvl w:val="2"/>
          <w:numId w:val="39"/>
        </w:numPr>
        <w:spacing w:before="0" w:after="0"/>
      </w:pPr>
      <w:r>
        <w:t>Rupture scenario yielded 22.0 intersections with structures, with minimum of $nan and maximum of $nan in cost of structures impacted</w:t>
      </w:r>
    </w:p>
    <w:p w14:paraId="32C84BCC" w14:textId="77777777" w:rsidR="008A074D" w:rsidRDefault="008A074D" w:rsidP="00106AE4">
      <w:pPr>
        <w:pStyle w:val="ListParagraph"/>
        <w:numPr>
          <w:ilvl w:val="2"/>
          <w:numId w:val="39"/>
        </w:numPr>
        <w:spacing w:before="0" w:after="0"/>
      </w:pPr>
      <w:r>
        <w:t>Rupture product loss costs between minimum of $4,809,554.10 and maximum of $4,809,554.10</w:t>
      </w:r>
    </w:p>
    <w:p w14:paraId="49108F60" w14:textId="77777777" w:rsidR="008A074D" w:rsidRDefault="008A074D" w:rsidP="00106AE4">
      <w:pPr>
        <w:pStyle w:val="ListParagraph"/>
        <w:numPr>
          <w:ilvl w:val="2"/>
          <w:numId w:val="39"/>
        </w:numPr>
        <w:spacing w:before="0" w:after="0"/>
      </w:pPr>
      <w:r>
        <w:t>Puncture cost between minimum of $2.21 and maximum of $2.21MM</w:t>
      </w:r>
    </w:p>
    <w:p w14:paraId="1B592D8B" w14:textId="77777777" w:rsidR="008A074D" w:rsidRDefault="008A074D" w:rsidP="00106AE4">
      <w:pPr>
        <w:pStyle w:val="ListParagraph"/>
        <w:numPr>
          <w:ilvl w:val="2"/>
          <w:numId w:val="39"/>
        </w:numPr>
        <w:spacing w:before="0" w:after="0"/>
      </w:pPr>
      <w:r>
        <w:t>Puncture scenario yielded 23.0 intersections with structures, with minimum of $nan and maximum of $nan in cost of structures impacted</w:t>
      </w:r>
    </w:p>
    <w:p w14:paraId="4734F4E7" w14:textId="77777777" w:rsidR="008A074D" w:rsidRDefault="008A074D" w:rsidP="00106AE4">
      <w:pPr>
        <w:pStyle w:val="ListParagraph"/>
        <w:numPr>
          <w:ilvl w:val="2"/>
          <w:numId w:val="39"/>
        </w:numPr>
        <w:spacing w:before="0" w:after="0"/>
      </w:pPr>
      <w:r>
        <w:t>Puncture product Loss costs between minimum of $1,999,580.23 and maximum of $1,999,580.23"</w:t>
      </w:r>
    </w:p>
    <w:p w14:paraId="55A41FBA" w14:textId="77777777" w:rsidR="008A074D" w:rsidRDefault="008A074D" w:rsidP="00106AE4">
      <w:pPr>
        <w:pStyle w:val="ListParagraph"/>
        <w:numPr>
          <w:ilvl w:val="0"/>
          <w:numId w:val="39"/>
        </w:numPr>
        <w:spacing w:before="0" w:after="0"/>
      </w:pPr>
      <w:r>
        <w:t>"CROMER TRUCK TERMINAL LATERAL NPS 6</w:t>
      </w:r>
    </w:p>
    <w:p w14:paraId="14620C4C" w14:textId="77777777" w:rsidR="008A074D" w:rsidRDefault="008A074D" w:rsidP="00106AE4">
      <w:pPr>
        <w:pStyle w:val="ListParagraph"/>
        <w:numPr>
          <w:ilvl w:val="1"/>
          <w:numId w:val="39"/>
        </w:numPr>
        <w:spacing w:before="0" w:after="0"/>
      </w:pPr>
      <w:r>
        <w:t>Total Cumulative Length (m):</w:t>
      </w:r>
      <w:r>
        <w:tab/>
        <w:t>59.8</w:t>
      </w:r>
    </w:p>
    <w:p w14:paraId="107E7E67" w14:textId="77777777" w:rsidR="008A074D" w:rsidRDefault="008A074D" w:rsidP="00106AE4">
      <w:pPr>
        <w:pStyle w:val="ListParagraph"/>
        <w:numPr>
          <w:ilvl w:val="1"/>
          <w:numId w:val="39"/>
        </w:numPr>
        <w:spacing w:before="0" w:after="0"/>
      </w:pPr>
      <w:r>
        <w:t>Likelihood of failure distributed between minimum of 2.165e-02 and maximum of 8.130e-01.</w:t>
      </w:r>
    </w:p>
    <w:p w14:paraId="5FC3F122" w14:textId="77777777" w:rsidR="008A074D" w:rsidRDefault="008A074D" w:rsidP="00106AE4">
      <w:pPr>
        <w:pStyle w:val="ListParagraph"/>
        <w:numPr>
          <w:ilvl w:val="2"/>
          <w:numId w:val="39"/>
        </w:numPr>
        <w:spacing w:before="0" w:after="0"/>
      </w:pPr>
      <w:r>
        <w:t>ILI Date of 2017-09-18</w:t>
      </w:r>
    </w:p>
    <w:p w14:paraId="7B069CA2" w14:textId="77777777" w:rsidR="008A074D" w:rsidRDefault="008A074D" w:rsidP="00106AE4">
      <w:pPr>
        <w:pStyle w:val="ListParagraph"/>
        <w:numPr>
          <w:ilvl w:val="2"/>
          <w:numId w:val="39"/>
        </w:numPr>
        <w:spacing w:before="0" w:after="0"/>
      </w:pPr>
      <w:r>
        <w:t>ILI tool of MFL/Geometry</w:t>
      </w:r>
    </w:p>
    <w:p w14:paraId="47B3F9A6" w14:textId="77777777" w:rsidR="008A074D" w:rsidRDefault="008A074D" w:rsidP="00106AE4">
      <w:pPr>
        <w:pStyle w:val="ListParagraph"/>
        <w:numPr>
          <w:ilvl w:val="2"/>
          <w:numId w:val="39"/>
        </w:numPr>
        <w:spacing w:before="0" w:after="0"/>
      </w:pPr>
      <w:r>
        <w:t>Features identified 170.0</w:t>
      </w:r>
    </w:p>
    <w:p w14:paraId="5E7D2673" w14:textId="77777777" w:rsidR="008A074D" w:rsidRDefault="008A074D" w:rsidP="00106AE4">
      <w:pPr>
        <w:pStyle w:val="ListParagraph"/>
        <w:numPr>
          <w:ilvl w:val="2"/>
          <w:numId w:val="39"/>
        </w:numPr>
        <w:spacing w:before="0" w:after="0"/>
      </w:pPr>
      <w:r>
        <w:t>Depth fraction between 0.12 and 0.8</w:t>
      </w:r>
    </w:p>
    <w:p w14:paraId="0238FF1F" w14:textId="77777777" w:rsidR="008A074D" w:rsidRDefault="008A074D" w:rsidP="00106AE4">
      <w:pPr>
        <w:pStyle w:val="ListParagraph"/>
        <w:numPr>
          <w:ilvl w:val="2"/>
          <w:numId w:val="39"/>
        </w:numPr>
        <w:spacing w:before="0" w:after="0"/>
      </w:pPr>
      <w:r>
        <w:t>Length between 4.0 mm and 56.0 mm</w:t>
      </w:r>
    </w:p>
    <w:p w14:paraId="5F9FE69B" w14:textId="77777777" w:rsidR="008A074D" w:rsidRDefault="008A074D" w:rsidP="00106AE4">
      <w:pPr>
        <w:pStyle w:val="ListParagraph"/>
        <w:numPr>
          <w:ilvl w:val="1"/>
          <w:numId w:val="39"/>
        </w:numPr>
        <w:spacing w:before="0" w:after="0"/>
      </w:pPr>
      <w:r>
        <w:t>Consequence of failure distributed between minimum of $3.69 and maximum of $4.51MM</w:t>
      </w:r>
    </w:p>
    <w:p w14:paraId="145EB7CF" w14:textId="77777777" w:rsidR="008A074D" w:rsidRDefault="008A074D" w:rsidP="00106AE4">
      <w:pPr>
        <w:pStyle w:val="ListParagraph"/>
        <w:numPr>
          <w:ilvl w:val="1"/>
          <w:numId w:val="39"/>
        </w:numPr>
        <w:spacing w:before="0" w:after="0"/>
      </w:pPr>
      <w:r>
        <w:t>Total length driven by Environmental: 59.8 meters.</w:t>
      </w:r>
    </w:p>
    <w:p w14:paraId="10BE2F1C" w14:textId="77777777" w:rsidR="008A074D" w:rsidRDefault="008A074D" w:rsidP="00106AE4">
      <w:pPr>
        <w:pStyle w:val="ListParagraph"/>
        <w:numPr>
          <w:ilvl w:val="1"/>
          <w:numId w:val="39"/>
        </w:numPr>
        <w:spacing w:before="0" w:after="0"/>
      </w:pPr>
      <w:r>
        <w:t>Environmental Cost distributed between minimum of $3.42 and maximum of $4.23MM:</w:t>
      </w:r>
    </w:p>
    <w:p w14:paraId="6B21ED68" w14:textId="77777777" w:rsidR="008A074D" w:rsidRDefault="008A074D" w:rsidP="00106AE4">
      <w:pPr>
        <w:pStyle w:val="ListParagraph"/>
        <w:numPr>
          <w:ilvl w:val="2"/>
          <w:numId w:val="39"/>
        </w:numPr>
        <w:spacing w:before="0" w:after="0"/>
      </w:pPr>
      <w:r>
        <w:t>Leak cost between minimum of $0.20 and maximum of $0.20MM</w:t>
      </w:r>
    </w:p>
    <w:p w14:paraId="0F9D9D61" w14:textId="77777777" w:rsidR="008A074D" w:rsidRDefault="008A074D" w:rsidP="00106AE4">
      <w:pPr>
        <w:pStyle w:val="ListParagraph"/>
        <w:numPr>
          <w:ilvl w:val="2"/>
          <w:numId w:val="39"/>
        </w:numPr>
        <w:spacing w:before="0" w:after="0"/>
      </w:pPr>
      <w:r>
        <w:t>Leak spill volume between a minimum of 1853.91 and maximum of 1859.91 gallons</w:t>
      </w:r>
    </w:p>
    <w:p w14:paraId="2CAB499D" w14:textId="77777777" w:rsidR="008A074D" w:rsidRDefault="008A074D" w:rsidP="00106AE4">
      <w:pPr>
        <w:pStyle w:val="ListParagraph"/>
        <w:numPr>
          <w:ilvl w:val="2"/>
          <w:numId w:val="39"/>
        </w:numPr>
        <w:spacing w:before="0" w:after="0"/>
      </w:pPr>
      <w:r>
        <w:t>Rupture cost between minimum of $55.64 and maximum of $55.82MM</w:t>
      </w:r>
    </w:p>
    <w:p w14:paraId="4233C86D" w14:textId="77777777" w:rsidR="008A074D" w:rsidRDefault="008A074D" w:rsidP="00106AE4">
      <w:pPr>
        <w:pStyle w:val="ListParagraph"/>
        <w:numPr>
          <w:ilvl w:val="2"/>
          <w:numId w:val="39"/>
        </w:numPr>
        <w:spacing w:before="0" w:after="0"/>
      </w:pPr>
      <w:r>
        <w:t>Rupture spill volume is between a minimum of 524962.0 and maximum of 526660.67 gallons</w:t>
      </w:r>
    </w:p>
    <w:p w14:paraId="579CE6DF" w14:textId="77777777" w:rsidR="008A074D" w:rsidRDefault="008A074D" w:rsidP="00106AE4">
      <w:pPr>
        <w:pStyle w:val="ListParagraph"/>
        <w:numPr>
          <w:ilvl w:val="2"/>
          <w:numId w:val="39"/>
        </w:numPr>
        <w:spacing w:before="0" w:after="0"/>
      </w:pPr>
      <w:r>
        <w:lastRenderedPageBreak/>
        <w:t>Puncture cost between minimum of $6.46 and maximum of $6.48MM</w:t>
      </w:r>
    </w:p>
    <w:p w14:paraId="3951DAB8" w14:textId="77777777" w:rsidR="008A074D" w:rsidRDefault="008A074D" w:rsidP="00106AE4">
      <w:pPr>
        <w:pStyle w:val="ListParagraph"/>
        <w:numPr>
          <w:ilvl w:val="2"/>
          <w:numId w:val="39"/>
        </w:numPr>
        <w:spacing w:before="0" w:after="0"/>
      </w:pPr>
      <w:r>
        <w:t>Puncture spill volume is between a minimum of 60915.28 and maximum of 61112.38 gallons</w:t>
      </w:r>
    </w:p>
    <w:p w14:paraId="1440994A" w14:textId="77777777" w:rsidR="008A074D" w:rsidRDefault="008A074D" w:rsidP="00106AE4">
      <w:pPr>
        <w:pStyle w:val="ListParagraph"/>
        <w:numPr>
          <w:ilvl w:val="2"/>
          <w:numId w:val="39"/>
        </w:numPr>
        <w:spacing w:before="0" w:after="0"/>
      </w:pPr>
      <w:r>
        <w:t xml:space="preserve">Land use distributed as </w:t>
      </w:r>
    </w:p>
    <w:p w14:paraId="0D457A90" w14:textId="77777777" w:rsidR="008A074D" w:rsidRDefault="008A074D" w:rsidP="00106AE4">
      <w:pPr>
        <w:pStyle w:val="ListParagraph"/>
        <w:numPr>
          <w:ilvl w:val="3"/>
          <w:numId w:val="39"/>
        </w:numPr>
        <w:spacing w:before="0" w:after="0"/>
      </w:pPr>
      <w:r>
        <w:t>Agricultural: 59.80</w:t>
      </w:r>
    </w:p>
    <w:p w14:paraId="3D7B8F26" w14:textId="77777777" w:rsidR="008A074D" w:rsidRDefault="008A074D" w:rsidP="00106AE4">
      <w:pPr>
        <w:pStyle w:val="ListParagraph"/>
        <w:numPr>
          <w:ilvl w:val="0"/>
          <w:numId w:val="39"/>
        </w:numPr>
        <w:spacing w:before="0" w:after="0"/>
      </w:pPr>
      <w:r>
        <w:t xml:space="preserve">"NPS6 Emerge From  2-6-49-27W3 </w:t>
      </w:r>
      <w:proofErr w:type="gramStart"/>
      <w:r>
        <w:t>To</w:t>
      </w:r>
      <w:proofErr w:type="gramEnd"/>
      <w:r>
        <w:t xml:space="preserve"> 11-33-48-27W3</w:t>
      </w:r>
    </w:p>
    <w:p w14:paraId="482F7E6B" w14:textId="77777777" w:rsidR="008A074D" w:rsidRDefault="008A074D" w:rsidP="00106AE4">
      <w:pPr>
        <w:pStyle w:val="ListParagraph"/>
        <w:numPr>
          <w:ilvl w:val="1"/>
          <w:numId w:val="39"/>
        </w:numPr>
        <w:spacing w:before="0" w:after="0"/>
      </w:pPr>
      <w:r>
        <w:t>Total Cumulative Length (m):</w:t>
      </w:r>
      <w:r>
        <w:tab/>
        <w:t>59.64</w:t>
      </w:r>
    </w:p>
    <w:p w14:paraId="6111B200" w14:textId="77777777" w:rsidR="008A074D" w:rsidRDefault="008A074D" w:rsidP="00106AE4">
      <w:pPr>
        <w:pStyle w:val="ListParagraph"/>
        <w:numPr>
          <w:ilvl w:val="1"/>
          <w:numId w:val="39"/>
        </w:numPr>
        <w:spacing w:before="0" w:after="0"/>
      </w:pPr>
      <w:r>
        <w:t>Likelihood of failure distributed between minimum of 1.093e-03 and maximum of 1.421e-03.</w:t>
      </w:r>
    </w:p>
    <w:p w14:paraId="7EE68FC0" w14:textId="77777777" w:rsidR="008A074D" w:rsidRDefault="008A074D" w:rsidP="00106AE4">
      <w:pPr>
        <w:pStyle w:val="ListParagraph"/>
        <w:numPr>
          <w:ilvl w:val="2"/>
          <w:numId w:val="39"/>
        </w:numPr>
        <w:spacing w:before="0" w:after="0"/>
      </w:pPr>
      <w:r>
        <w:t>ILI Date of 2013-09-04</w:t>
      </w:r>
    </w:p>
    <w:p w14:paraId="6E25AC36" w14:textId="77777777" w:rsidR="008A074D" w:rsidRDefault="008A074D" w:rsidP="00106AE4">
      <w:pPr>
        <w:pStyle w:val="ListParagraph"/>
        <w:numPr>
          <w:ilvl w:val="2"/>
          <w:numId w:val="39"/>
        </w:numPr>
        <w:spacing w:before="0" w:after="0"/>
      </w:pPr>
      <w:r>
        <w:t>ILI tool of MFL</w:t>
      </w:r>
    </w:p>
    <w:p w14:paraId="364C9060" w14:textId="77777777" w:rsidR="008A074D" w:rsidRDefault="008A074D" w:rsidP="00106AE4">
      <w:pPr>
        <w:pStyle w:val="ListParagraph"/>
        <w:numPr>
          <w:ilvl w:val="2"/>
          <w:numId w:val="39"/>
        </w:numPr>
        <w:spacing w:before="0" w:after="0"/>
      </w:pPr>
      <w:r>
        <w:t>Features identified 20.0</w:t>
      </w:r>
    </w:p>
    <w:p w14:paraId="324B76FC" w14:textId="77777777" w:rsidR="008A074D" w:rsidRDefault="008A074D" w:rsidP="00106AE4">
      <w:pPr>
        <w:pStyle w:val="ListParagraph"/>
        <w:numPr>
          <w:ilvl w:val="2"/>
          <w:numId w:val="39"/>
        </w:numPr>
        <w:spacing w:before="0" w:after="0"/>
      </w:pPr>
      <w:r>
        <w:t>Depth fraction between 0.1 and 0.2</w:t>
      </w:r>
    </w:p>
    <w:p w14:paraId="14207FA9" w14:textId="77777777" w:rsidR="008A074D" w:rsidRDefault="008A074D" w:rsidP="00106AE4">
      <w:pPr>
        <w:pStyle w:val="ListParagraph"/>
        <w:numPr>
          <w:ilvl w:val="2"/>
          <w:numId w:val="39"/>
        </w:numPr>
        <w:spacing w:before="0" w:after="0"/>
      </w:pPr>
      <w:r>
        <w:t>Length between 8.0 mm and 14.0 mm</w:t>
      </w:r>
    </w:p>
    <w:p w14:paraId="3DCE2F44" w14:textId="77777777" w:rsidR="008A074D" w:rsidRDefault="008A074D" w:rsidP="00106AE4">
      <w:pPr>
        <w:pStyle w:val="ListParagraph"/>
        <w:numPr>
          <w:ilvl w:val="1"/>
          <w:numId w:val="39"/>
        </w:numPr>
        <w:spacing w:before="0" w:after="0"/>
      </w:pPr>
      <w:r>
        <w:t>Consequence of failure distributed between minimum of $18.19 and maximum of $20.11MM</w:t>
      </w:r>
    </w:p>
    <w:p w14:paraId="29F81860" w14:textId="77777777" w:rsidR="008A074D" w:rsidRDefault="008A074D" w:rsidP="00106AE4">
      <w:pPr>
        <w:pStyle w:val="ListParagraph"/>
        <w:numPr>
          <w:ilvl w:val="1"/>
          <w:numId w:val="39"/>
        </w:numPr>
        <w:spacing w:before="0" w:after="0"/>
      </w:pPr>
      <w:r>
        <w:t>Total length driven by Safety: 59.64 meters.</w:t>
      </w:r>
    </w:p>
    <w:p w14:paraId="2DCBD818" w14:textId="77777777" w:rsidR="008A074D" w:rsidRDefault="008A074D" w:rsidP="00106AE4">
      <w:pPr>
        <w:pStyle w:val="ListParagraph"/>
        <w:numPr>
          <w:ilvl w:val="1"/>
          <w:numId w:val="39"/>
        </w:numPr>
        <w:spacing w:before="0" w:after="0"/>
      </w:pPr>
      <w:r>
        <w:t>Safety Cost distributed between minimum of $10.22 and maximum of $12.11MM:</w:t>
      </w:r>
    </w:p>
    <w:p w14:paraId="002DD38F" w14:textId="77777777" w:rsidR="008A074D" w:rsidRDefault="008A074D" w:rsidP="00106AE4">
      <w:pPr>
        <w:pStyle w:val="ListParagraph"/>
        <w:numPr>
          <w:ilvl w:val="2"/>
          <w:numId w:val="39"/>
        </w:numPr>
        <w:spacing w:before="0" w:after="0"/>
      </w:pPr>
      <w:r>
        <w:t>Leak cost between minimum of $0.00 and maximum of $12.11MM</w:t>
      </w:r>
    </w:p>
    <w:p w14:paraId="7919C952" w14:textId="77777777" w:rsidR="008A074D" w:rsidRDefault="008A074D" w:rsidP="00106AE4">
      <w:pPr>
        <w:pStyle w:val="ListParagraph"/>
        <w:numPr>
          <w:ilvl w:val="2"/>
          <w:numId w:val="39"/>
        </w:numPr>
        <w:spacing w:before="0" w:after="0"/>
      </w:pPr>
      <w:r>
        <w:t>Leak scenario yielded 6.0 intersections with structures, with minimum of 1.26 and maximum of 1.26 of population impacted.</w:t>
      </w:r>
    </w:p>
    <w:p w14:paraId="6D4D4DB7" w14:textId="77777777" w:rsidR="008A074D" w:rsidRDefault="008A074D" w:rsidP="00106AE4">
      <w:pPr>
        <w:pStyle w:val="ListParagraph"/>
        <w:numPr>
          <w:ilvl w:val="2"/>
          <w:numId w:val="39"/>
        </w:numPr>
        <w:spacing w:before="0" w:after="0"/>
      </w:pPr>
      <w:r>
        <w:t>Leak hazard radius distributed between minimum of 4.11 and maximum of 4.11 meters.</w:t>
      </w:r>
    </w:p>
    <w:p w14:paraId="49AB6888" w14:textId="77777777" w:rsidR="008A074D" w:rsidRDefault="008A074D" w:rsidP="00106AE4">
      <w:pPr>
        <w:pStyle w:val="ListParagraph"/>
        <w:numPr>
          <w:ilvl w:val="2"/>
          <w:numId w:val="39"/>
        </w:numPr>
        <w:spacing w:before="0" w:after="0"/>
      </w:pPr>
      <w:r>
        <w:t>Rupture cost between minimum of $12.11 and maximum of $12.11MM</w:t>
      </w:r>
    </w:p>
    <w:p w14:paraId="4FD5F768" w14:textId="77777777" w:rsidR="008A074D" w:rsidRDefault="008A074D" w:rsidP="00106AE4">
      <w:pPr>
        <w:pStyle w:val="ListParagraph"/>
        <w:numPr>
          <w:ilvl w:val="2"/>
          <w:numId w:val="39"/>
        </w:numPr>
        <w:spacing w:before="0" w:after="0"/>
      </w:pPr>
      <w:r>
        <w:t>Rupture scenario yielded 10.0 intersections with structures, with minimum of 1.26 and maximum of 1.26 of population impacted</w:t>
      </w:r>
    </w:p>
    <w:p w14:paraId="5E812DFE" w14:textId="77777777" w:rsidR="008A074D" w:rsidRDefault="008A074D" w:rsidP="00106AE4">
      <w:pPr>
        <w:pStyle w:val="ListParagraph"/>
        <w:numPr>
          <w:ilvl w:val="2"/>
          <w:numId w:val="39"/>
        </w:numPr>
        <w:spacing w:before="0" w:after="0"/>
      </w:pPr>
      <w:r>
        <w:t>Rupture hazard radius distributed between minimum of 43.81 and maximum of 43.81 meters.</w:t>
      </w:r>
    </w:p>
    <w:p w14:paraId="1CCE419E" w14:textId="77777777" w:rsidR="008A074D" w:rsidRDefault="008A074D" w:rsidP="00106AE4">
      <w:pPr>
        <w:pStyle w:val="ListParagraph"/>
        <w:numPr>
          <w:ilvl w:val="2"/>
          <w:numId w:val="39"/>
        </w:numPr>
        <w:spacing w:before="0" w:after="0"/>
      </w:pPr>
      <w:r>
        <w:t>Puncture cost between minimum of $12.11 and maximum of $12.11MM</w:t>
      </w:r>
    </w:p>
    <w:p w14:paraId="2FB803CB" w14:textId="77777777" w:rsidR="008A074D" w:rsidRDefault="008A074D" w:rsidP="00106AE4">
      <w:pPr>
        <w:pStyle w:val="ListParagraph"/>
        <w:numPr>
          <w:ilvl w:val="2"/>
          <w:numId w:val="39"/>
        </w:numPr>
        <w:spacing w:before="0" w:after="0"/>
      </w:pPr>
      <w:r>
        <w:t>Puncture scenario yielded 12.0 intersections with structures, with minimum of 1.26 and maximum of 1.26 of population impacted</w:t>
      </w:r>
    </w:p>
    <w:p w14:paraId="417661D5" w14:textId="77777777" w:rsidR="008A074D" w:rsidRDefault="008A074D" w:rsidP="00106AE4">
      <w:pPr>
        <w:pStyle w:val="ListParagraph"/>
        <w:numPr>
          <w:ilvl w:val="2"/>
          <w:numId w:val="39"/>
        </w:numPr>
        <w:spacing w:before="0" w:after="0"/>
      </w:pPr>
      <w:r>
        <w:t>Puncture hazard radius distributed between minimum of 16.44 and maximum of 16.44 meters.</w:t>
      </w:r>
    </w:p>
    <w:p w14:paraId="7593EF1C" w14:textId="77777777" w:rsidR="008A074D" w:rsidRDefault="008A074D" w:rsidP="00106AE4">
      <w:pPr>
        <w:pStyle w:val="ListParagraph"/>
        <w:numPr>
          <w:ilvl w:val="2"/>
          <w:numId w:val="39"/>
        </w:numPr>
        <w:spacing w:before="0" w:after="0"/>
      </w:pPr>
      <w:r>
        <w:t>Product type is Blend.</w:t>
      </w:r>
    </w:p>
    <w:p w14:paraId="4748F0FE" w14:textId="77777777" w:rsidR="008A074D" w:rsidRDefault="008A074D" w:rsidP="00106AE4">
      <w:pPr>
        <w:pStyle w:val="ListParagraph"/>
        <w:numPr>
          <w:ilvl w:val="2"/>
          <w:numId w:val="39"/>
        </w:numPr>
        <w:spacing w:before="0" w:after="0"/>
      </w:pPr>
      <w:r>
        <w:t>Class area location is/are 1.0.</w:t>
      </w:r>
    </w:p>
    <w:p w14:paraId="545228CC" w14:textId="77777777" w:rsidR="008A074D" w:rsidRDefault="008A074D" w:rsidP="00106AE4">
      <w:pPr>
        <w:pStyle w:val="ListParagraph"/>
        <w:numPr>
          <w:ilvl w:val="0"/>
          <w:numId w:val="39"/>
        </w:numPr>
        <w:spacing w:before="0" w:after="0"/>
      </w:pPr>
      <w:r>
        <w:t>"SUNDRE TO HARTELL NPS 12</w:t>
      </w:r>
    </w:p>
    <w:p w14:paraId="6EF402DB" w14:textId="77777777" w:rsidR="008A074D" w:rsidRDefault="008A074D" w:rsidP="00106AE4">
      <w:pPr>
        <w:pStyle w:val="ListParagraph"/>
        <w:numPr>
          <w:ilvl w:val="1"/>
          <w:numId w:val="39"/>
        </w:numPr>
        <w:spacing w:before="0" w:after="0"/>
      </w:pPr>
      <w:r>
        <w:t>Total Cumulative Length (m):</w:t>
      </w:r>
      <w:r>
        <w:tab/>
        <w:t>30.0</w:t>
      </w:r>
    </w:p>
    <w:p w14:paraId="221E8937" w14:textId="77777777" w:rsidR="008A074D" w:rsidRDefault="008A074D" w:rsidP="00106AE4">
      <w:pPr>
        <w:pStyle w:val="ListParagraph"/>
        <w:numPr>
          <w:ilvl w:val="1"/>
          <w:numId w:val="39"/>
        </w:numPr>
        <w:spacing w:before="0" w:after="0"/>
      </w:pPr>
      <w:r>
        <w:t>Likelihood of failure distributed between minimum of 1.744e-02 and maximum of 1.744e-02.</w:t>
      </w:r>
    </w:p>
    <w:p w14:paraId="0882CDFD" w14:textId="77777777" w:rsidR="008A074D" w:rsidRDefault="008A074D" w:rsidP="00106AE4">
      <w:pPr>
        <w:pStyle w:val="ListParagraph"/>
        <w:numPr>
          <w:ilvl w:val="2"/>
          <w:numId w:val="39"/>
        </w:numPr>
        <w:spacing w:before="0" w:after="0"/>
      </w:pPr>
      <w:r>
        <w:t>ILI Date of 2015-11-16</w:t>
      </w:r>
    </w:p>
    <w:p w14:paraId="1D250F92" w14:textId="77777777" w:rsidR="008A074D" w:rsidRDefault="008A074D" w:rsidP="00106AE4">
      <w:pPr>
        <w:pStyle w:val="ListParagraph"/>
        <w:numPr>
          <w:ilvl w:val="2"/>
          <w:numId w:val="39"/>
        </w:numPr>
        <w:spacing w:before="0" w:after="0"/>
      </w:pPr>
      <w:r>
        <w:t>ILI tool of MFL/Geometry</w:t>
      </w:r>
    </w:p>
    <w:p w14:paraId="31D31168" w14:textId="77777777" w:rsidR="008A074D" w:rsidRDefault="008A074D" w:rsidP="00106AE4">
      <w:pPr>
        <w:pStyle w:val="ListParagraph"/>
        <w:numPr>
          <w:ilvl w:val="2"/>
          <w:numId w:val="39"/>
        </w:numPr>
        <w:spacing w:before="0" w:after="0"/>
      </w:pPr>
      <w:r>
        <w:t>Features identified 2.0</w:t>
      </w:r>
    </w:p>
    <w:p w14:paraId="094F938F" w14:textId="77777777" w:rsidR="008A074D" w:rsidRDefault="008A074D" w:rsidP="00106AE4">
      <w:pPr>
        <w:pStyle w:val="ListParagraph"/>
        <w:numPr>
          <w:ilvl w:val="2"/>
          <w:numId w:val="39"/>
        </w:numPr>
        <w:spacing w:before="0" w:after="0"/>
      </w:pPr>
      <w:r>
        <w:t>Depth fraction between 0.21 and 0.51</w:t>
      </w:r>
    </w:p>
    <w:p w14:paraId="4CDC8115" w14:textId="77777777" w:rsidR="008A074D" w:rsidRDefault="008A074D" w:rsidP="00106AE4">
      <w:pPr>
        <w:pStyle w:val="ListParagraph"/>
        <w:numPr>
          <w:ilvl w:val="2"/>
          <w:numId w:val="39"/>
        </w:numPr>
        <w:spacing w:before="0" w:after="0"/>
      </w:pPr>
      <w:r>
        <w:t>Length between 12.0 mm and 16.0 mm</w:t>
      </w:r>
    </w:p>
    <w:p w14:paraId="4250DBF2" w14:textId="77777777" w:rsidR="008A074D" w:rsidRDefault="008A074D" w:rsidP="00106AE4">
      <w:pPr>
        <w:pStyle w:val="ListParagraph"/>
        <w:numPr>
          <w:ilvl w:val="1"/>
          <w:numId w:val="39"/>
        </w:numPr>
        <w:spacing w:before="0" w:after="0"/>
      </w:pPr>
      <w:r>
        <w:t>Consequence of failure distributed between minimum of $1.97 and maximum of $1.97MM</w:t>
      </w:r>
    </w:p>
    <w:p w14:paraId="33129A2C" w14:textId="77777777" w:rsidR="008A074D" w:rsidRDefault="008A074D" w:rsidP="00106AE4">
      <w:pPr>
        <w:pStyle w:val="ListParagraph"/>
        <w:numPr>
          <w:ilvl w:val="1"/>
          <w:numId w:val="39"/>
        </w:numPr>
        <w:spacing w:before="0" w:after="0"/>
      </w:pPr>
      <w:r>
        <w:t>Total length driven by Environmental: 30.0 meters.</w:t>
      </w:r>
    </w:p>
    <w:p w14:paraId="6BB159DB" w14:textId="77777777" w:rsidR="008A074D" w:rsidRDefault="008A074D" w:rsidP="00106AE4">
      <w:pPr>
        <w:pStyle w:val="ListParagraph"/>
        <w:numPr>
          <w:ilvl w:val="1"/>
          <w:numId w:val="39"/>
        </w:numPr>
        <w:spacing w:before="0" w:after="0"/>
      </w:pPr>
      <w:r>
        <w:t>Environmental Cost distributed between minimum of $1.12 and maximum of $1.12MM:</w:t>
      </w:r>
    </w:p>
    <w:p w14:paraId="0DD11887" w14:textId="77777777" w:rsidR="008A074D" w:rsidRDefault="008A074D" w:rsidP="00106AE4">
      <w:pPr>
        <w:pStyle w:val="ListParagraph"/>
        <w:numPr>
          <w:ilvl w:val="2"/>
          <w:numId w:val="39"/>
        </w:numPr>
        <w:spacing w:before="0" w:after="0"/>
      </w:pPr>
      <w:r>
        <w:t>Leak cost between minimum of $0.22 and maximum of $0.22MM</w:t>
      </w:r>
    </w:p>
    <w:p w14:paraId="29A6B129" w14:textId="77777777" w:rsidR="008A074D" w:rsidRDefault="008A074D" w:rsidP="00106AE4">
      <w:pPr>
        <w:pStyle w:val="ListParagraph"/>
        <w:numPr>
          <w:ilvl w:val="2"/>
          <w:numId w:val="39"/>
        </w:numPr>
        <w:spacing w:before="0" w:after="0"/>
      </w:pPr>
      <w:r>
        <w:t>Leak spill volume between a minimum of 2058.87 and maximum of 2058.87 gallons</w:t>
      </w:r>
    </w:p>
    <w:p w14:paraId="7AE73B9F" w14:textId="77777777" w:rsidR="008A074D" w:rsidRDefault="008A074D" w:rsidP="00106AE4">
      <w:pPr>
        <w:pStyle w:val="ListParagraph"/>
        <w:numPr>
          <w:ilvl w:val="2"/>
          <w:numId w:val="39"/>
        </w:numPr>
        <w:spacing w:before="0" w:after="0"/>
      </w:pPr>
      <w:r>
        <w:lastRenderedPageBreak/>
        <w:t>Rupture cost between minimum of $7.80 and maximum of $7.80MM</w:t>
      </w:r>
    </w:p>
    <w:p w14:paraId="13E738C7" w14:textId="77777777" w:rsidR="008A074D" w:rsidRDefault="008A074D" w:rsidP="00106AE4">
      <w:pPr>
        <w:pStyle w:val="ListParagraph"/>
        <w:numPr>
          <w:ilvl w:val="2"/>
          <w:numId w:val="39"/>
        </w:numPr>
        <w:spacing w:before="0" w:after="0"/>
      </w:pPr>
      <w:r>
        <w:t>Rupture spill volume is between a minimum of 73563.27 and maximum of 73563.27 gallons</w:t>
      </w:r>
    </w:p>
    <w:p w14:paraId="2879E111" w14:textId="77777777" w:rsidR="008A074D" w:rsidRDefault="008A074D" w:rsidP="00106AE4">
      <w:pPr>
        <w:pStyle w:val="ListParagraph"/>
        <w:numPr>
          <w:ilvl w:val="2"/>
          <w:numId w:val="39"/>
        </w:numPr>
        <w:spacing w:before="0" w:after="0"/>
      </w:pPr>
      <w:r>
        <w:t>Puncture cost between minimum of $7.17 and maximum of $7.17MM</w:t>
      </w:r>
    </w:p>
    <w:p w14:paraId="66BC1A8C" w14:textId="77777777" w:rsidR="008A074D" w:rsidRDefault="008A074D" w:rsidP="00106AE4">
      <w:pPr>
        <w:pStyle w:val="ListParagraph"/>
        <w:numPr>
          <w:ilvl w:val="2"/>
          <w:numId w:val="39"/>
        </w:numPr>
        <w:spacing w:before="0" w:after="0"/>
      </w:pPr>
      <w:r>
        <w:t>Puncture spill volume is between a minimum of 67649.65 and maximum of 67649.65 gallons</w:t>
      </w:r>
    </w:p>
    <w:p w14:paraId="595350BD" w14:textId="77777777" w:rsidR="008A074D" w:rsidRDefault="008A074D" w:rsidP="00106AE4">
      <w:pPr>
        <w:pStyle w:val="ListParagraph"/>
        <w:numPr>
          <w:ilvl w:val="2"/>
          <w:numId w:val="39"/>
        </w:numPr>
        <w:spacing w:before="0" w:after="0"/>
      </w:pPr>
      <w:r>
        <w:t xml:space="preserve">Land use distributed as </w:t>
      </w:r>
    </w:p>
    <w:p w14:paraId="6C4D415E" w14:textId="77777777" w:rsidR="008A074D" w:rsidRDefault="008A074D" w:rsidP="00106AE4">
      <w:pPr>
        <w:pStyle w:val="ListParagraph"/>
        <w:numPr>
          <w:ilvl w:val="3"/>
          <w:numId w:val="39"/>
        </w:numPr>
        <w:spacing w:before="0" w:after="0"/>
      </w:pPr>
      <w:r>
        <w:t>Agricultural: 30.00</w:t>
      </w:r>
    </w:p>
    <w:p w14:paraId="6AD1A3C3" w14:textId="77777777" w:rsidR="008A074D" w:rsidRDefault="008A074D" w:rsidP="00106AE4">
      <w:pPr>
        <w:pStyle w:val="ListParagraph"/>
        <w:numPr>
          <w:ilvl w:val="0"/>
          <w:numId w:val="39"/>
        </w:numPr>
        <w:spacing w:before="0" w:after="0"/>
      </w:pPr>
      <w:r>
        <w:t>"CRIMSON LAKE TO 10-33 NPS 4</w:t>
      </w:r>
    </w:p>
    <w:p w14:paraId="07847058" w14:textId="77777777" w:rsidR="008A074D" w:rsidRDefault="008A074D" w:rsidP="00106AE4">
      <w:pPr>
        <w:pStyle w:val="ListParagraph"/>
        <w:numPr>
          <w:ilvl w:val="1"/>
          <w:numId w:val="39"/>
        </w:numPr>
        <w:spacing w:before="0" w:after="0"/>
      </w:pPr>
      <w:r>
        <w:t>Total Cumulative Length (m):</w:t>
      </w:r>
      <w:r>
        <w:tab/>
        <w:t>29.97</w:t>
      </w:r>
    </w:p>
    <w:p w14:paraId="7ED6A739" w14:textId="77777777" w:rsidR="008A074D" w:rsidRDefault="008A074D" w:rsidP="00106AE4">
      <w:pPr>
        <w:pStyle w:val="ListParagraph"/>
        <w:numPr>
          <w:ilvl w:val="1"/>
          <w:numId w:val="39"/>
        </w:numPr>
        <w:spacing w:before="0" w:after="0"/>
      </w:pPr>
      <w:r>
        <w:t>Likelihood of failure distributed between minimum of 1.281e-02 and maximum of 1.281e-02.</w:t>
      </w:r>
    </w:p>
    <w:p w14:paraId="0BDA2BF3" w14:textId="77777777" w:rsidR="008A074D" w:rsidRDefault="008A074D" w:rsidP="00106AE4">
      <w:pPr>
        <w:pStyle w:val="ListParagraph"/>
        <w:numPr>
          <w:ilvl w:val="2"/>
          <w:numId w:val="39"/>
        </w:numPr>
        <w:spacing w:before="0" w:after="0"/>
      </w:pPr>
      <w:r>
        <w:t>ILI Date of 2016-02-23</w:t>
      </w:r>
    </w:p>
    <w:p w14:paraId="4BD4AEAB" w14:textId="77777777" w:rsidR="008A074D" w:rsidRDefault="008A074D" w:rsidP="00106AE4">
      <w:pPr>
        <w:pStyle w:val="ListParagraph"/>
        <w:numPr>
          <w:ilvl w:val="2"/>
          <w:numId w:val="39"/>
        </w:numPr>
        <w:spacing w:before="0" w:after="0"/>
      </w:pPr>
      <w:r>
        <w:t>ILI tool of MFL/Geometry</w:t>
      </w:r>
    </w:p>
    <w:p w14:paraId="393DA219" w14:textId="77777777" w:rsidR="008A074D" w:rsidRDefault="008A074D" w:rsidP="00106AE4">
      <w:pPr>
        <w:pStyle w:val="ListParagraph"/>
        <w:numPr>
          <w:ilvl w:val="2"/>
          <w:numId w:val="39"/>
        </w:numPr>
        <w:spacing w:before="0" w:after="0"/>
      </w:pPr>
      <w:r>
        <w:t>Features identified 28.0</w:t>
      </w:r>
    </w:p>
    <w:p w14:paraId="0C8079F8" w14:textId="77777777" w:rsidR="008A074D" w:rsidRDefault="008A074D" w:rsidP="00106AE4">
      <w:pPr>
        <w:pStyle w:val="ListParagraph"/>
        <w:numPr>
          <w:ilvl w:val="2"/>
          <w:numId w:val="39"/>
        </w:numPr>
        <w:spacing w:before="0" w:after="0"/>
      </w:pPr>
      <w:r>
        <w:t>Depth fraction between 0.15 and 0.39</w:t>
      </w:r>
    </w:p>
    <w:p w14:paraId="37D3CD40" w14:textId="77777777" w:rsidR="008A074D" w:rsidRDefault="008A074D" w:rsidP="00106AE4">
      <w:pPr>
        <w:pStyle w:val="ListParagraph"/>
        <w:numPr>
          <w:ilvl w:val="2"/>
          <w:numId w:val="39"/>
        </w:numPr>
        <w:spacing w:before="0" w:after="0"/>
      </w:pPr>
      <w:r>
        <w:t>Length between 4.0 mm and 26.0 mm</w:t>
      </w:r>
    </w:p>
    <w:p w14:paraId="5375E5E4" w14:textId="77777777" w:rsidR="008A074D" w:rsidRDefault="008A074D" w:rsidP="00106AE4">
      <w:pPr>
        <w:pStyle w:val="ListParagraph"/>
        <w:numPr>
          <w:ilvl w:val="1"/>
          <w:numId w:val="39"/>
        </w:numPr>
        <w:spacing w:before="0" w:after="0"/>
      </w:pPr>
      <w:r>
        <w:t>Consequence of failure distributed between minimum of $2.35 and maximum of $2.35MM</w:t>
      </w:r>
    </w:p>
    <w:p w14:paraId="6D014D44" w14:textId="77777777" w:rsidR="008A074D" w:rsidRDefault="008A074D" w:rsidP="00106AE4">
      <w:pPr>
        <w:pStyle w:val="ListParagraph"/>
        <w:numPr>
          <w:ilvl w:val="1"/>
          <w:numId w:val="39"/>
        </w:numPr>
        <w:spacing w:before="0" w:after="0"/>
      </w:pPr>
      <w:r>
        <w:t>Total length driven by Environmental: 29.97 meters.</w:t>
      </w:r>
    </w:p>
    <w:p w14:paraId="65FE2A0E" w14:textId="77777777" w:rsidR="008A074D" w:rsidRDefault="008A074D" w:rsidP="00106AE4">
      <w:pPr>
        <w:pStyle w:val="ListParagraph"/>
        <w:numPr>
          <w:ilvl w:val="1"/>
          <w:numId w:val="39"/>
        </w:numPr>
        <w:spacing w:before="0" w:after="0"/>
      </w:pPr>
      <w:r>
        <w:t>Environmental Cost distributed between minimum of $2.12 and maximum of $2.12MM:</w:t>
      </w:r>
    </w:p>
    <w:p w14:paraId="62A03AC4" w14:textId="77777777" w:rsidR="008A074D" w:rsidRDefault="008A074D" w:rsidP="00106AE4">
      <w:pPr>
        <w:pStyle w:val="ListParagraph"/>
        <w:numPr>
          <w:ilvl w:val="2"/>
          <w:numId w:val="39"/>
        </w:numPr>
        <w:spacing w:before="0" w:after="0"/>
      </w:pPr>
      <w:r>
        <w:t>Leak cost between minimum of $0.19 and maximum of $0.19MM</w:t>
      </w:r>
    </w:p>
    <w:p w14:paraId="37FB6FAF" w14:textId="77777777" w:rsidR="008A074D" w:rsidRDefault="008A074D" w:rsidP="00106AE4">
      <w:pPr>
        <w:pStyle w:val="ListParagraph"/>
        <w:numPr>
          <w:ilvl w:val="2"/>
          <w:numId w:val="39"/>
        </w:numPr>
        <w:spacing w:before="0" w:after="0"/>
      </w:pPr>
      <w:r>
        <w:t>Leak spill volume between a minimum of 1784.55 and maximum of 1785.19 gallons</w:t>
      </w:r>
    </w:p>
    <w:p w14:paraId="43F8576D" w14:textId="77777777" w:rsidR="008A074D" w:rsidRDefault="008A074D" w:rsidP="00106AE4">
      <w:pPr>
        <w:pStyle w:val="ListParagraph"/>
        <w:numPr>
          <w:ilvl w:val="2"/>
          <w:numId w:val="39"/>
        </w:numPr>
        <w:spacing w:before="0" w:after="0"/>
      </w:pPr>
      <w:r>
        <w:t>Rupture cost between minimum of $24.71 and maximum of $24.72MM</w:t>
      </w:r>
    </w:p>
    <w:p w14:paraId="293EDC0C" w14:textId="77777777" w:rsidR="008A074D" w:rsidRDefault="008A074D" w:rsidP="00106AE4">
      <w:pPr>
        <w:pStyle w:val="ListParagraph"/>
        <w:numPr>
          <w:ilvl w:val="2"/>
          <w:numId w:val="39"/>
        </w:numPr>
        <w:spacing w:before="0" w:after="0"/>
      </w:pPr>
      <w:r>
        <w:t>Rupture spill volume is between a minimum of 233142.35 and maximum of 233226.49 gallons</w:t>
      </w:r>
    </w:p>
    <w:p w14:paraId="6B8C7DF7" w14:textId="77777777" w:rsidR="008A074D" w:rsidRDefault="008A074D" w:rsidP="00106AE4">
      <w:pPr>
        <w:pStyle w:val="ListParagraph"/>
        <w:numPr>
          <w:ilvl w:val="2"/>
          <w:numId w:val="39"/>
        </w:numPr>
        <w:spacing w:before="0" w:after="0"/>
      </w:pPr>
      <w:r>
        <w:t>Puncture cost between minimum of $6.21 and maximum of $6.22MM</w:t>
      </w:r>
    </w:p>
    <w:p w14:paraId="07C9631F" w14:textId="77777777" w:rsidR="008A074D" w:rsidRDefault="008A074D" w:rsidP="00106AE4">
      <w:pPr>
        <w:pStyle w:val="ListParagraph"/>
        <w:numPr>
          <w:ilvl w:val="2"/>
          <w:numId w:val="39"/>
        </w:numPr>
        <w:spacing w:before="0" w:after="0"/>
      </w:pPr>
      <w:r>
        <w:t>Puncture spill volume is between a minimum of 58636.26 and maximum of 58657.42 gallons</w:t>
      </w:r>
    </w:p>
    <w:p w14:paraId="53EC4F70" w14:textId="77777777" w:rsidR="008A074D" w:rsidRDefault="008A074D" w:rsidP="00106AE4">
      <w:pPr>
        <w:pStyle w:val="ListParagraph"/>
        <w:numPr>
          <w:ilvl w:val="2"/>
          <w:numId w:val="39"/>
        </w:numPr>
        <w:spacing w:before="0" w:after="0"/>
      </w:pPr>
      <w:r>
        <w:t xml:space="preserve">Land use distributed as </w:t>
      </w:r>
    </w:p>
    <w:p w14:paraId="2BB057DA" w14:textId="77777777" w:rsidR="008A074D" w:rsidRDefault="008A074D" w:rsidP="00106AE4">
      <w:pPr>
        <w:pStyle w:val="ListParagraph"/>
        <w:numPr>
          <w:ilvl w:val="3"/>
          <w:numId w:val="39"/>
        </w:numPr>
        <w:spacing w:before="0" w:after="0"/>
      </w:pPr>
      <w:r>
        <w:t>Forested: 29.97</w:t>
      </w:r>
    </w:p>
    <w:p w14:paraId="272709B5" w14:textId="77777777" w:rsidR="008A074D" w:rsidRDefault="008A074D" w:rsidP="00106AE4">
      <w:pPr>
        <w:pStyle w:val="ListParagraph"/>
        <w:numPr>
          <w:ilvl w:val="0"/>
          <w:numId w:val="39"/>
        </w:numPr>
        <w:spacing w:before="0" w:after="0"/>
      </w:pPr>
      <w:r>
        <w:t xml:space="preserve">"NPS4 </w:t>
      </w:r>
      <w:proofErr w:type="spellStart"/>
      <w:r>
        <w:t>Eckville</w:t>
      </w:r>
      <w:proofErr w:type="spellEnd"/>
      <w:r>
        <w:t xml:space="preserve"> Lateral From 06-18-039-03W5 to 04-33-039-03W5</w:t>
      </w:r>
    </w:p>
    <w:p w14:paraId="1FAC317C" w14:textId="77777777" w:rsidR="008A074D" w:rsidRDefault="008A074D" w:rsidP="00106AE4">
      <w:pPr>
        <w:pStyle w:val="ListParagraph"/>
        <w:numPr>
          <w:ilvl w:val="1"/>
          <w:numId w:val="39"/>
        </w:numPr>
        <w:spacing w:before="0" w:after="0"/>
      </w:pPr>
      <w:r>
        <w:t>Total Cumulative Length (m):</w:t>
      </w:r>
      <w:r>
        <w:tab/>
        <w:t>29.96</w:t>
      </w:r>
    </w:p>
    <w:p w14:paraId="2BF31586" w14:textId="77777777" w:rsidR="008A074D" w:rsidRDefault="008A074D" w:rsidP="00106AE4">
      <w:pPr>
        <w:pStyle w:val="ListParagraph"/>
        <w:numPr>
          <w:ilvl w:val="1"/>
          <w:numId w:val="39"/>
        </w:numPr>
        <w:spacing w:before="0" w:after="0"/>
      </w:pPr>
      <w:r>
        <w:t>Likelihood of failure distributed between minimum of 1.326e-02 and maximum of 1.326e-02.</w:t>
      </w:r>
    </w:p>
    <w:p w14:paraId="278D875A" w14:textId="77777777" w:rsidR="008A074D" w:rsidRDefault="008A074D" w:rsidP="00106AE4">
      <w:pPr>
        <w:pStyle w:val="ListParagraph"/>
        <w:numPr>
          <w:ilvl w:val="2"/>
          <w:numId w:val="39"/>
        </w:numPr>
        <w:spacing w:before="0" w:after="0"/>
      </w:pPr>
      <w:r>
        <w:t>ILI Date of 2016-01-28</w:t>
      </w:r>
    </w:p>
    <w:p w14:paraId="7B8E6115" w14:textId="77777777" w:rsidR="008A074D" w:rsidRDefault="008A074D" w:rsidP="00106AE4">
      <w:pPr>
        <w:pStyle w:val="ListParagraph"/>
        <w:numPr>
          <w:ilvl w:val="2"/>
          <w:numId w:val="39"/>
        </w:numPr>
        <w:spacing w:before="0" w:after="0"/>
      </w:pPr>
      <w:r>
        <w:t>ILI tool of MFL/Geometry</w:t>
      </w:r>
    </w:p>
    <w:p w14:paraId="202F5738" w14:textId="77777777" w:rsidR="008A074D" w:rsidRDefault="008A074D" w:rsidP="00106AE4">
      <w:pPr>
        <w:pStyle w:val="ListParagraph"/>
        <w:numPr>
          <w:ilvl w:val="2"/>
          <w:numId w:val="39"/>
        </w:numPr>
        <w:spacing w:before="0" w:after="0"/>
      </w:pPr>
      <w:r>
        <w:t>Features identified 5.0</w:t>
      </w:r>
    </w:p>
    <w:p w14:paraId="5331CB18" w14:textId="77777777" w:rsidR="008A074D" w:rsidRDefault="008A074D" w:rsidP="00106AE4">
      <w:pPr>
        <w:pStyle w:val="ListParagraph"/>
        <w:numPr>
          <w:ilvl w:val="2"/>
          <w:numId w:val="39"/>
        </w:numPr>
        <w:spacing w:before="0" w:after="0"/>
      </w:pPr>
      <w:r>
        <w:t>Depth fraction between 0.15 and 0.44</w:t>
      </w:r>
    </w:p>
    <w:p w14:paraId="38494A0F" w14:textId="77777777" w:rsidR="008A074D" w:rsidRDefault="008A074D" w:rsidP="00106AE4">
      <w:pPr>
        <w:pStyle w:val="ListParagraph"/>
        <w:numPr>
          <w:ilvl w:val="2"/>
          <w:numId w:val="39"/>
        </w:numPr>
        <w:spacing w:before="0" w:after="0"/>
      </w:pPr>
      <w:r>
        <w:t>Length between 10.0 mm and 22.0 mm</w:t>
      </w:r>
    </w:p>
    <w:p w14:paraId="6EAB0254" w14:textId="77777777" w:rsidR="008A074D" w:rsidRDefault="008A074D" w:rsidP="00106AE4">
      <w:pPr>
        <w:pStyle w:val="ListParagraph"/>
        <w:numPr>
          <w:ilvl w:val="1"/>
          <w:numId w:val="39"/>
        </w:numPr>
        <w:spacing w:before="0" w:after="0"/>
      </w:pPr>
      <w:r>
        <w:t>Consequence of failure distributed between minimum of $4.06 and maximum of $4.07MM</w:t>
      </w:r>
    </w:p>
    <w:p w14:paraId="31854B66" w14:textId="77777777" w:rsidR="008A074D" w:rsidRDefault="008A074D" w:rsidP="00106AE4">
      <w:pPr>
        <w:pStyle w:val="ListParagraph"/>
        <w:numPr>
          <w:ilvl w:val="1"/>
          <w:numId w:val="39"/>
        </w:numPr>
        <w:spacing w:before="0" w:after="0"/>
      </w:pPr>
      <w:r>
        <w:t>Total length driven by Environmental: 29.96 meters.</w:t>
      </w:r>
    </w:p>
    <w:p w14:paraId="61AA5DB2" w14:textId="77777777" w:rsidR="008A074D" w:rsidRDefault="008A074D" w:rsidP="00106AE4">
      <w:pPr>
        <w:pStyle w:val="ListParagraph"/>
        <w:numPr>
          <w:ilvl w:val="1"/>
          <w:numId w:val="39"/>
        </w:numPr>
        <w:spacing w:before="0" w:after="0"/>
      </w:pPr>
      <w:r>
        <w:t>Environmental Cost distributed between minimum of $3.81 and maximum of $3.82MM:</w:t>
      </w:r>
    </w:p>
    <w:p w14:paraId="5FD9671B" w14:textId="77777777" w:rsidR="008A074D" w:rsidRDefault="008A074D" w:rsidP="00106AE4">
      <w:pPr>
        <w:pStyle w:val="ListParagraph"/>
        <w:numPr>
          <w:ilvl w:val="2"/>
          <w:numId w:val="39"/>
        </w:numPr>
        <w:spacing w:before="0" w:after="0"/>
      </w:pPr>
      <w:r>
        <w:t>Leak cost between minimum of $0.18 and maximum of $0.18MM</w:t>
      </w:r>
    </w:p>
    <w:p w14:paraId="325550CC" w14:textId="77777777" w:rsidR="008A074D" w:rsidRDefault="008A074D" w:rsidP="00106AE4">
      <w:pPr>
        <w:pStyle w:val="ListParagraph"/>
        <w:numPr>
          <w:ilvl w:val="2"/>
          <w:numId w:val="39"/>
        </w:numPr>
        <w:spacing w:before="0" w:after="0"/>
      </w:pPr>
      <w:r>
        <w:t>Leak spill volume between a minimum of 1723.97 and maximum of 1724.83 gallons</w:t>
      </w:r>
    </w:p>
    <w:p w14:paraId="0E0981B9" w14:textId="77777777" w:rsidR="008A074D" w:rsidRDefault="008A074D" w:rsidP="00106AE4">
      <w:pPr>
        <w:pStyle w:val="ListParagraph"/>
        <w:numPr>
          <w:ilvl w:val="2"/>
          <w:numId w:val="39"/>
        </w:numPr>
        <w:spacing w:before="0" w:after="0"/>
      </w:pPr>
      <w:r>
        <w:t>Rupture cost between minimum of $23.87 and maximum of $23.88MM</w:t>
      </w:r>
    </w:p>
    <w:p w14:paraId="1DC240FE" w14:textId="77777777" w:rsidR="008A074D" w:rsidRDefault="008A074D" w:rsidP="00106AE4">
      <w:pPr>
        <w:pStyle w:val="ListParagraph"/>
        <w:numPr>
          <w:ilvl w:val="2"/>
          <w:numId w:val="39"/>
        </w:numPr>
        <w:spacing w:before="0" w:after="0"/>
      </w:pPr>
      <w:r>
        <w:t>Rupture spill volume is between a minimum of 225227.59 and maximum of 225340.74 gallons</w:t>
      </w:r>
    </w:p>
    <w:p w14:paraId="40441F40" w14:textId="77777777" w:rsidR="008A074D" w:rsidRDefault="008A074D" w:rsidP="00106AE4">
      <w:pPr>
        <w:pStyle w:val="ListParagraph"/>
        <w:numPr>
          <w:ilvl w:val="2"/>
          <w:numId w:val="39"/>
        </w:numPr>
        <w:spacing w:before="0" w:after="0"/>
      </w:pPr>
      <w:r>
        <w:t>Puncture cost between minimum of $6.00 and maximum of $6.01MM</w:t>
      </w:r>
    </w:p>
    <w:p w14:paraId="106F9EF6" w14:textId="77777777" w:rsidR="008A074D" w:rsidRDefault="008A074D" w:rsidP="00106AE4">
      <w:pPr>
        <w:pStyle w:val="ListParagraph"/>
        <w:numPr>
          <w:ilvl w:val="2"/>
          <w:numId w:val="39"/>
        </w:numPr>
        <w:spacing w:before="0" w:after="0"/>
      </w:pPr>
      <w:r>
        <w:lastRenderedPageBreak/>
        <w:t>Puncture spill volume is between a minimum of 56645.67 and maximum of 56674.12 gallons</w:t>
      </w:r>
    </w:p>
    <w:p w14:paraId="25320C80" w14:textId="77777777" w:rsidR="008A074D" w:rsidRDefault="008A074D" w:rsidP="00106AE4">
      <w:pPr>
        <w:pStyle w:val="ListParagraph"/>
        <w:numPr>
          <w:ilvl w:val="2"/>
          <w:numId w:val="39"/>
        </w:numPr>
        <w:spacing w:before="0" w:after="0"/>
      </w:pPr>
      <w:r>
        <w:t xml:space="preserve">Land use distributed as </w:t>
      </w:r>
    </w:p>
    <w:p w14:paraId="0C1648C5" w14:textId="77777777" w:rsidR="008A074D" w:rsidRDefault="008A074D" w:rsidP="00106AE4">
      <w:pPr>
        <w:pStyle w:val="ListParagraph"/>
        <w:numPr>
          <w:ilvl w:val="3"/>
          <w:numId w:val="39"/>
        </w:numPr>
        <w:spacing w:before="0" w:after="0"/>
      </w:pPr>
      <w:r>
        <w:t>Agricultural: 29.96</w:t>
      </w:r>
    </w:p>
    <w:p w14:paraId="4DF25EDE" w14:textId="77777777" w:rsidR="008A074D" w:rsidRDefault="008A074D" w:rsidP="00106AE4">
      <w:pPr>
        <w:pStyle w:val="ListParagraph"/>
        <w:numPr>
          <w:ilvl w:val="0"/>
          <w:numId w:val="39"/>
        </w:numPr>
        <w:spacing w:before="0" w:after="0"/>
      </w:pPr>
      <w:r>
        <w:t>"SS-44 NPS 8</w:t>
      </w:r>
    </w:p>
    <w:p w14:paraId="662E586B" w14:textId="77777777" w:rsidR="008A074D" w:rsidRDefault="008A074D" w:rsidP="00106AE4">
      <w:pPr>
        <w:pStyle w:val="ListParagraph"/>
        <w:numPr>
          <w:ilvl w:val="1"/>
          <w:numId w:val="39"/>
        </w:numPr>
        <w:spacing w:before="0" w:after="0"/>
      </w:pPr>
      <w:r>
        <w:t>Total Cumulative Length (m):</w:t>
      </w:r>
      <w:r>
        <w:tab/>
        <w:t>29.68</w:t>
      </w:r>
    </w:p>
    <w:p w14:paraId="1B02DEAF" w14:textId="77777777" w:rsidR="008A074D" w:rsidRDefault="008A074D" w:rsidP="00106AE4">
      <w:pPr>
        <w:pStyle w:val="ListParagraph"/>
        <w:numPr>
          <w:ilvl w:val="1"/>
          <w:numId w:val="39"/>
        </w:numPr>
        <w:spacing w:before="0" w:after="0"/>
      </w:pPr>
      <w:r>
        <w:t>Likelihood of failure distributed between minimum of 3.011e-03 and maximum of 3.011e-03.</w:t>
      </w:r>
    </w:p>
    <w:p w14:paraId="5825A2EF" w14:textId="77777777" w:rsidR="008A074D" w:rsidRDefault="008A074D" w:rsidP="00106AE4">
      <w:pPr>
        <w:pStyle w:val="ListParagraph"/>
        <w:numPr>
          <w:ilvl w:val="2"/>
          <w:numId w:val="39"/>
        </w:numPr>
        <w:spacing w:before="0" w:after="0"/>
      </w:pPr>
      <w:r>
        <w:t>ILI Date of 2017-08-22</w:t>
      </w:r>
    </w:p>
    <w:p w14:paraId="36E88FFA" w14:textId="77777777" w:rsidR="008A074D" w:rsidRDefault="008A074D" w:rsidP="00106AE4">
      <w:pPr>
        <w:pStyle w:val="ListParagraph"/>
        <w:numPr>
          <w:ilvl w:val="2"/>
          <w:numId w:val="39"/>
        </w:numPr>
        <w:spacing w:before="0" w:after="0"/>
      </w:pPr>
      <w:r>
        <w:t>ILI tool of MFL/Geometry</w:t>
      </w:r>
    </w:p>
    <w:p w14:paraId="12E84BE8" w14:textId="77777777" w:rsidR="008A074D" w:rsidRDefault="008A074D" w:rsidP="00106AE4">
      <w:pPr>
        <w:pStyle w:val="ListParagraph"/>
        <w:numPr>
          <w:ilvl w:val="2"/>
          <w:numId w:val="39"/>
        </w:numPr>
        <w:spacing w:before="0" w:after="0"/>
      </w:pPr>
      <w:r>
        <w:t>Features identified 92.0</w:t>
      </w:r>
    </w:p>
    <w:p w14:paraId="74B4ADD6" w14:textId="77777777" w:rsidR="008A074D" w:rsidRDefault="008A074D" w:rsidP="00106AE4">
      <w:pPr>
        <w:pStyle w:val="ListParagraph"/>
        <w:numPr>
          <w:ilvl w:val="2"/>
          <w:numId w:val="39"/>
        </w:numPr>
        <w:spacing w:before="0" w:after="0"/>
      </w:pPr>
      <w:r>
        <w:t>Depth fraction between 0.15 and 0.54</w:t>
      </w:r>
    </w:p>
    <w:p w14:paraId="527DF18A" w14:textId="77777777" w:rsidR="008A074D" w:rsidRDefault="008A074D" w:rsidP="00106AE4">
      <w:pPr>
        <w:pStyle w:val="ListParagraph"/>
        <w:numPr>
          <w:ilvl w:val="2"/>
          <w:numId w:val="39"/>
        </w:numPr>
        <w:spacing w:before="0" w:after="0"/>
      </w:pPr>
      <w:r>
        <w:t>Length between 4.0 mm and 150.0 mm</w:t>
      </w:r>
    </w:p>
    <w:p w14:paraId="44A80C48" w14:textId="77777777" w:rsidR="008A074D" w:rsidRDefault="008A074D" w:rsidP="00106AE4">
      <w:pPr>
        <w:pStyle w:val="ListParagraph"/>
        <w:numPr>
          <w:ilvl w:val="1"/>
          <w:numId w:val="39"/>
        </w:numPr>
        <w:spacing w:before="0" w:after="0"/>
      </w:pPr>
      <w:r>
        <w:t>Consequence of failure distributed between minimum of $13.67 and maximum of $14.99MM</w:t>
      </w:r>
    </w:p>
    <w:p w14:paraId="7DEBF521" w14:textId="77777777" w:rsidR="008A074D" w:rsidRDefault="008A074D" w:rsidP="00106AE4">
      <w:pPr>
        <w:pStyle w:val="ListParagraph"/>
        <w:numPr>
          <w:ilvl w:val="1"/>
          <w:numId w:val="39"/>
        </w:numPr>
        <w:spacing w:before="0" w:after="0"/>
      </w:pPr>
      <w:r>
        <w:t>Total length driven by Environmental: 29.68 meters.</w:t>
      </w:r>
    </w:p>
    <w:p w14:paraId="6027DE0F" w14:textId="77777777" w:rsidR="008A074D" w:rsidRDefault="008A074D" w:rsidP="00106AE4">
      <w:pPr>
        <w:pStyle w:val="ListParagraph"/>
        <w:numPr>
          <w:ilvl w:val="1"/>
          <w:numId w:val="39"/>
        </w:numPr>
        <w:spacing w:before="0" w:after="0"/>
      </w:pPr>
      <w:r>
        <w:t>Environmental Cost distributed between minimum of $13.32 and maximum of $14.62MM:</w:t>
      </w:r>
    </w:p>
    <w:p w14:paraId="747ED504" w14:textId="77777777" w:rsidR="008A074D" w:rsidRDefault="008A074D" w:rsidP="00106AE4">
      <w:pPr>
        <w:pStyle w:val="ListParagraph"/>
        <w:numPr>
          <w:ilvl w:val="2"/>
          <w:numId w:val="39"/>
        </w:numPr>
        <w:spacing w:before="0" w:after="0"/>
      </w:pPr>
      <w:r>
        <w:t>Leak cost between minimum of $0.20 and maximum of $0.20MM</w:t>
      </w:r>
    </w:p>
    <w:p w14:paraId="40BEE60D" w14:textId="77777777" w:rsidR="008A074D" w:rsidRDefault="008A074D" w:rsidP="00106AE4">
      <w:pPr>
        <w:pStyle w:val="ListParagraph"/>
        <w:numPr>
          <w:ilvl w:val="2"/>
          <w:numId w:val="39"/>
        </w:numPr>
        <w:spacing w:before="0" w:after="0"/>
      </w:pPr>
      <w:r>
        <w:t>Leak spill volume between a minimum of 1883.82 and maximum of 1884.08 gallons</w:t>
      </w:r>
    </w:p>
    <w:p w14:paraId="768C5444" w14:textId="77777777" w:rsidR="008A074D" w:rsidRDefault="008A074D" w:rsidP="00106AE4">
      <w:pPr>
        <w:pStyle w:val="ListParagraph"/>
        <w:numPr>
          <w:ilvl w:val="2"/>
          <w:numId w:val="39"/>
        </w:numPr>
        <w:spacing w:before="0" w:after="0"/>
      </w:pPr>
      <w:r>
        <w:t>Rupture cost between minimum of $95.83 and maximum of $95.84MM</w:t>
      </w:r>
    </w:p>
    <w:p w14:paraId="0089A2DA" w14:textId="77777777" w:rsidR="008A074D" w:rsidRDefault="008A074D" w:rsidP="00106AE4">
      <w:pPr>
        <w:pStyle w:val="ListParagraph"/>
        <w:numPr>
          <w:ilvl w:val="2"/>
          <w:numId w:val="39"/>
        </w:numPr>
        <w:spacing w:before="0" w:after="0"/>
      </w:pPr>
      <w:r>
        <w:t>Rupture spill volume is between a minimum of 904119.31 and maximum of 904240.46 gallons</w:t>
      </w:r>
    </w:p>
    <w:p w14:paraId="3B393945" w14:textId="77777777" w:rsidR="008A074D" w:rsidRDefault="008A074D" w:rsidP="00106AE4">
      <w:pPr>
        <w:pStyle w:val="ListParagraph"/>
        <w:numPr>
          <w:ilvl w:val="2"/>
          <w:numId w:val="39"/>
        </w:numPr>
        <w:spacing w:before="0" w:after="0"/>
      </w:pPr>
      <w:r>
        <w:t>Puncture cost between minimum of $6.56 and maximum of $6.56MM</w:t>
      </w:r>
    </w:p>
    <w:p w14:paraId="1D56EF20" w14:textId="77777777" w:rsidR="008A074D" w:rsidRDefault="008A074D" w:rsidP="00106AE4">
      <w:pPr>
        <w:pStyle w:val="ListParagraph"/>
        <w:numPr>
          <w:ilvl w:val="2"/>
          <w:numId w:val="39"/>
        </w:numPr>
        <w:spacing w:before="0" w:after="0"/>
      </w:pPr>
      <w:r>
        <w:t>Puncture spill volume is between a minimum of 61898.15 and maximum of 61906.44 gallons</w:t>
      </w:r>
    </w:p>
    <w:p w14:paraId="2B206283" w14:textId="77777777" w:rsidR="008A074D" w:rsidRDefault="008A074D" w:rsidP="00106AE4">
      <w:pPr>
        <w:pStyle w:val="ListParagraph"/>
        <w:numPr>
          <w:ilvl w:val="2"/>
          <w:numId w:val="39"/>
        </w:numPr>
        <w:spacing w:before="0" w:after="0"/>
      </w:pPr>
      <w:r>
        <w:t xml:space="preserve">Land use distributed as </w:t>
      </w:r>
    </w:p>
    <w:p w14:paraId="147004CC" w14:textId="77777777" w:rsidR="008A074D" w:rsidRDefault="008A074D" w:rsidP="00106AE4">
      <w:pPr>
        <w:pStyle w:val="ListParagraph"/>
        <w:numPr>
          <w:ilvl w:val="3"/>
          <w:numId w:val="39"/>
        </w:numPr>
        <w:spacing w:before="0" w:after="0"/>
      </w:pPr>
      <w:r>
        <w:t>Agricultural: 29.68</w:t>
      </w:r>
    </w:p>
    <w:p w14:paraId="7F4BC77C" w14:textId="73AE0998" w:rsidR="00B94EF1" w:rsidRDefault="00B94EF1" w:rsidP="00B94EF1">
      <w:pPr>
        <w:tabs>
          <w:tab w:val="left" w:pos="6660"/>
        </w:tabs>
      </w:pPr>
      <w:r>
        <w:t xml:space="preserve">IC Method 2 has 1 pipeline with segments that fall within the risk reportable category. These pipelines and their </w:t>
      </w:r>
      <w:proofErr w:type="gramStart"/>
      <w:r>
        <w:t>high risk</w:t>
      </w:r>
      <w:proofErr w:type="gramEnd"/>
      <w:r>
        <w:t xml:space="preserve"> drivers are presented in </w:t>
      </w:r>
      <w:r w:rsidRPr="00B94EF1">
        <w:rPr>
          <w:highlight w:val="yellow"/>
        </w:rPr>
        <w:t>Table xxx</w:t>
      </w:r>
      <w:r>
        <w:t xml:space="preserve"> below:</w:t>
      </w:r>
    </w:p>
    <w:p w14:paraId="6908439E" w14:textId="080ADE91" w:rsidR="000446A6" w:rsidRDefault="000446A6" w:rsidP="00CC3503">
      <w:r>
        <w:t>UT</w:t>
      </w:r>
    </w:p>
    <w:p w14:paraId="3AD46294" w14:textId="77777777" w:rsidR="00B42BE2" w:rsidRDefault="00B42BE2" w:rsidP="00106AE4">
      <w:pPr>
        <w:pStyle w:val="ListParagraph"/>
        <w:numPr>
          <w:ilvl w:val="0"/>
          <w:numId w:val="40"/>
        </w:numPr>
        <w:spacing w:before="0" w:after="0"/>
      </w:pPr>
      <w:r>
        <w:t>"NORTH FERRIER 08-20 TO 09-27 NPS 8</w:t>
      </w:r>
    </w:p>
    <w:p w14:paraId="00D6A08F" w14:textId="77777777" w:rsidR="00B42BE2" w:rsidRDefault="00B42BE2" w:rsidP="00106AE4">
      <w:pPr>
        <w:pStyle w:val="ListParagraph"/>
        <w:numPr>
          <w:ilvl w:val="1"/>
          <w:numId w:val="40"/>
        </w:numPr>
        <w:spacing w:before="0" w:after="0"/>
      </w:pPr>
      <w:r>
        <w:t>Total Cumulative Length (m):</w:t>
      </w:r>
      <w:r>
        <w:tab/>
        <w:t>149.96</w:t>
      </w:r>
    </w:p>
    <w:p w14:paraId="44DA4ACB" w14:textId="77777777" w:rsidR="00B42BE2" w:rsidRDefault="00B42BE2" w:rsidP="00106AE4">
      <w:pPr>
        <w:pStyle w:val="ListParagraph"/>
        <w:numPr>
          <w:ilvl w:val="1"/>
          <w:numId w:val="40"/>
        </w:numPr>
        <w:spacing w:before="0" w:after="0"/>
      </w:pPr>
      <w:r>
        <w:t>Likelihood of failure distributed between minimum of 1.017e-02 and maximum of 2.479e-01.</w:t>
      </w:r>
    </w:p>
    <w:p w14:paraId="0574141C" w14:textId="77777777" w:rsidR="00B42BE2" w:rsidRDefault="00B42BE2" w:rsidP="00106AE4">
      <w:pPr>
        <w:pStyle w:val="ListParagraph"/>
        <w:numPr>
          <w:ilvl w:val="2"/>
          <w:numId w:val="40"/>
        </w:numPr>
        <w:spacing w:before="0" w:after="0"/>
      </w:pPr>
      <w:r>
        <w:t>ILI Date of 2017-05-24</w:t>
      </w:r>
    </w:p>
    <w:p w14:paraId="51342441" w14:textId="77777777" w:rsidR="00B42BE2" w:rsidRDefault="00B42BE2" w:rsidP="00106AE4">
      <w:pPr>
        <w:pStyle w:val="ListParagraph"/>
        <w:numPr>
          <w:ilvl w:val="2"/>
          <w:numId w:val="40"/>
        </w:numPr>
        <w:spacing w:before="0" w:after="0"/>
      </w:pPr>
      <w:r>
        <w:t>ILI tool of Ultra Sonic</w:t>
      </w:r>
    </w:p>
    <w:p w14:paraId="585FA049" w14:textId="77777777" w:rsidR="00B42BE2" w:rsidRDefault="00B42BE2" w:rsidP="00106AE4">
      <w:pPr>
        <w:pStyle w:val="ListParagraph"/>
        <w:numPr>
          <w:ilvl w:val="2"/>
          <w:numId w:val="40"/>
        </w:numPr>
        <w:spacing w:before="0" w:after="0"/>
      </w:pPr>
      <w:r>
        <w:t>Features identified 169.0</w:t>
      </w:r>
    </w:p>
    <w:p w14:paraId="67950614" w14:textId="77777777" w:rsidR="00B42BE2" w:rsidRDefault="00B42BE2" w:rsidP="00106AE4">
      <w:pPr>
        <w:pStyle w:val="ListParagraph"/>
        <w:numPr>
          <w:ilvl w:val="2"/>
          <w:numId w:val="40"/>
        </w:numPr>
        <w:spacing w:before="0" w:after="0"/>
      </w:pPr>
      <w:r>
        <w:t>Depth fraction between 0.11 and 0.67</w:t>
      </w:r>
    </w:p>
    <w:p w14:paraId="5B172D3E" w14:textId="77777777" w:rsidR="00B42BE2" w:rsidRDefault="00B42BE2" w:rsidP="00106AE4">
      <w:pPr>
        <w:pStyle w:val="ListParagraph"/>
        <w:numPr>
          <w:ilvl w:val="2"/>
          <w:numId w:val="40"/>
        </w:numPr>
        <w:spacing w:before="0" w:after="0"/>
      </w:pPr>
      <w:r>
        <w:t>Length between 6.0 mm and 76.0 mm</w:t>
      </w:r>
    </w:p>
    <w:p w14:paraId="232F86A8" w14:textId="77777777" w:rsidR="00B42BE2" w:rsidRDefault="00B42BE2" w:rsidP="00106AE4">
      <w:pPr>
        <w:pStyle w:val="ListParagraph"/>
        <w:numPr>
          <w:ilvl w:val="1"/>
          <w:numId w:val="40"/>
        </w:numPr>
        <w:spacing w:before="0" w:after="0"/>
      </w:pPr>
      <w:r>
        <w:t>Consequence of failure distributed between minimum of $0.50 and maximum of $1.54MM</w:t>
      </w:r>
    </w:p>
    <w:p w14:paraId="714D9A6B" w14:textId="77777777" w:rsidR="00B42BE2" w:rsidRDefault="00B42BE2" w:rsidP="00106AE4">
      <w:pPr>
        <w:pStyle w:val="ListParagraph"/>
        <w:numPr>
          <w:ilvl w:val="1"/>
          <w:numId w:val="40"/>
        </w:numPr>
        <w:spacing w:before="0" w:after="0"/>
      </w:pPr>
      <w:r>
        <w:t>Total length driven by Environmental: 149.96 meters.</w:t>
      </w:r>
    </w:p>
    <w:p w14:paraId="4929EE56" w14:textId="77777777" w:rsidR="00B42BE2" w:rsidRDefault="00B42BE2" w:rsidP="00106AE4">
      <w:pPr>
        <w:pStyle w:val="ListParagraph"/>
        <w:numPr>
          <w:ilvl w:val="1"/>
          <w:numId w:val="40"/>
        </w:numPr>
        <w:spacing w:before="0" w:after="0"/>
      </w:pPr>
      <w:r>
        <w:t>Environmental Cost distributed between minimum of $0.28 and maximum of $1.31MM:</w:t>
      </w:r>
    </w:p>
    <w:p w14:paraId="68A92FA2" w14:textId="77777777" w:rsidR="00B42BE2" w:rsidRDefault="00B42BE2" w:rsidP="00106AE4">
      <w:pPr>
        <w:pStyle w:val="ListParagraph"/>
        <w:numPr>
          <w:ilvl w:val="2"/>
          <w:numId w:val="40"/>
        </w:numPr>
        <w:spacing w:before="0" w:after="0"/>
      </w:pPr>
      <w:r>
        <w:t>Leak cost between minimum of $0.22 and maximum of $0.22MM</w:t>
      </w:r>
    </w:p>
    <w:p w14:paraId="3D954440" w14:textId="77777777" w:rsidR="00B42BE2" w:rsidRDefault="00B42BE2" w:rsidP="00106AE4">
      <w:pPr>
        <w:pStyle w:val="ListParagraph"/>
        <w:numPr>
          <w:ilvl w:val="2"/>
          <w:numId w:val="40"/>
        </w:numPr>
        <w:spacing w:before="0" w:after="0"/>
      </w:pPr>
      <w:r>
        <w:t>Leak spill volume between a minimum of 2083.29 and maximum of 2118.08 gallons</w:t>
      </w:r>
    </w:p>
    <w:p w14:paraId="22682265" w14:textId="77777777" w:rsidR="00B42BE2" w:rsidRDefault="00B42BE2" w:rsidP="00106AE4">
      <w:pPr>
        <w:pStyle w:val="ListParagraph"/>
        <w:numPr>
          <w:ilvl w:val="2"/>
          <w:numId w:val="40"/>
        </w:numPr>
        <w:spacing w:before="0" w:after="0"/>
      </w:pPr>
      <w:r>
        <w:t>Rupture cost between minimum of $2.98 and maximum of $3.46MM</w:t>
      </w:r>
    </w:p>
    <w:p w14:paraId="0FFC39B0" w14:textId="77777777" w:rsidR="00B42BE2" w:rsidRDefault="00B42BE2" w:rsidP="00106AE4">
      <w:pPr>
        <w:pStyle w:val="ListParagraph"/>
        <w:numPr>
          <w:ilvl w:val="2"/>
          <w:numId w:val="40"/>
        </w:numPr>
        <w:spacing w:before="0" w:after="0"/>
      </w:pPr>
      <w:r>
        <w:t>Rupture spill volume is between a minimum of 28124.68 and maximum of 32674.37 gallons</w:t>
      </w:r>
    </w:p>
    <w:p w14:paraId="5A3DC2DE" w14:textId="77777777" w:rsidR="00B42BE2" w:rsidRDefault="00B42BE2" w:rsidP="00106AE4">
      <w:pPr>
        <w:pStyle w:val="ListParagraph"/>
        <w:numPr>
          <w:ilvl w:val="2"/>
          <w:numId w:val="40"/>
        </w:numPr>
        <w:spacing w:before="0" w:after="0"/>
      </w:pPr>
      <w:r>
        <w:t>Puncture cost between minimum of $7.26 and maximum of $7.38MM</w:t>
      </w:r>
    </w:p>
    <w:p w14:paraId="0E69A5C1" w14:textId="77777777" w:rsidR="00B42BE2" w:rsidRDefault="00B42BE2" w:rsidP="00106AE4">
      <w:pPr>
        <w:pStyle w:val="ListParagraph"/>
        <w:numPr>
          <w:ilvl w:val="2"/>
          <w:numId w:val="40"/>
        </w:numPr>
        <w:spacing w:before="0" w:after="0"/>
      </w:pPr>
      <w:r>
        <w:lastRenderedPageBreak/>
        <w:t>Puncture spill volume is between a minimum of 68452.02 and maximum of 69595.35 gallons</w:t>
      </w:r>
    </w:p>
    <w:p w14:paraId="06088E32" w14:textId="77777777" w:rsidR="00B42BE2" w:rsidRDefault="00B42BE2" w:rsidP="00106AE4">
      <w:pPr>
        <w:pStyle w:val="ListParagraph"/>
        <w:numPr>
          <w:ilvl w:val="2"/>
          <w:numId w:val="40"/>
        </w:numPr>
        <w:spacing w:before="0" w:after="0"/>
      </w:pPr>
      <w:r>
        <w:t xml:space="preserve">Land use distributed as </w:t>
      </w:r>
    </w:p>
    <w:p w14:paraId="1143C6AB" w14:textId="77777777" w:rsidR="00B42BE2" w:rsidRDefault="00B42BE2" w:rsidP="00106AE4">
      <w:pPr>
        <w:pStyle w:val="ListParagraph"/>
        <w:numPr>
          <w:ilvl w:val="3"/>
          <w:numId w:val="40"/>
        </w:numPr>
        <w:spacing w:before="0" w:after="0"/>
      </w:pPr>
      <w:r>
        <w:t>Agricultural: 149.96</w:t>
      </w:r>
    </w:p>
    <w:p w14:paraId="52BA8B75" w14:textId="77777777" w:rsidR="000446A6" w:rsidRDefault="000446A6" w:rsidP="00CC3503"/>
    <w:p w14:paraId="73F73552" w14:textId="7A2D0792" w:rsidR="004C3B50" w:rsidRDefault="00E97E6B" w:rsidP="00F64BF2">
      <w:pPr>
        <w:pStyle w:val="Heading2"/>
      </w:pPr>
      <w:bookmarkStart w:id="43" w:name="_Toc26168871"/>
      <w:r>
        <w:t>External Corrosion</w:t>
      </w:r>
      <w:r w:rsidR="00D32CED">
        <w:t xml:space="preserve"> and Total Consequence</w:t>
      </w:r>
      <w:bookmarkEnd w:id="43"/>
    </w:p>
    <w:p w14:paraId="3AEA24D8" w14:textId="77777777" w:rsidR="00B92F55" w:rsidRDefault="00B92F55" w:rsidP="00F64BF2">
      <w:pPr>
        <w:pStyle w:val="Heading3"/>
      </w:pPr>
      <w:r>
        <w:t>Assumptions of model</w:t>
      </w:r>
    </w:p>
    <w:p w14:paraId="43943FA5" w14:textId="77777777" w:rsidR="00B92F55" w:rsidRDefault="00B92F55" w:rsidP="00235DAC">
      <w:pPr>
        <w:pStyle w:val="ListParagraph"/>
        <w:numPr>
          <w:ilvl w:val="0"/>
          <w:numId w:val="14"/>
        </w:numPr>
      </w:pPr>
      <w:r>
        <w:t>Four different ILI technologies are used (where available), POE is calculated for all features, and maximum POE is assigned as the POE for risk calculations.</w:t>
      </w:r>
    </w:p>
    <w:p w14:paraId="295A7A3B" w14:textId="77777777" w:rsidR="00B92F55" w:rsidRDefault="00B92F55" w:rsidP="00235DAC">
      <w:pPr>
        <w:pStyle w:val="ListParagraph"/>
        <w:numPr>
          <w:ilvl w:val="0"/>
          <w:numId w:val="14"/>
        </w:numPr>
      </w:pPr>
      <w:r>
        <w:t>Latest ILI of each technology type is used.</w:t>
      </w:r>
    </w:p>
    <w:p w14:paraId="0F0FE262" w14:textId="77777777" w:rsidR="00B92F55" w:rsidRDefault="00B92F55" w:rsidP="00235DAC">
      <w:pPr>
        <w:pStyle w:val="ListParagraph"/>
        <w:numPr>
          <w:ilvl w:val="0"/>
          <w:numId w:val="14"/>
        </w:numPr>
      </w:pPr>
      <w:r>
        <w:t>Repair and excavation data has already been applied to the database.</w:t>
      </w:r>
    </w:p>
    <w:p w14:paraId="6F6C7EDF" w14:textId="3EE30833" w:rsidR="00B92F55" w:rsidRDefault="00B92F55" w:rsidP="00235DAC">
      <w:pPr>
        <w:pStyle w:val="ListParagraph"/>
        <w:numPr>
          <w:ilvl w:val="0"/>
          <w:numId w:val="14"/>
        </w:numPr>
      </w:pPr>
      <w:r>
        <w:t>Pipelines with no ILI data use ECDA approach to estimate LOF.</w:t>
      </w:r>
    </w:p>
    <w:p w14:paraId="304C36D6" w14:textId="4B36C2A8" w:rsidR="00B92F55" w:rsidRDefault="00B92F55" w:rsidP="00235DAC">
      <w:pPr>
        <w:pStyle w:val="ListParagraph"/>
        <w:numPr>
          <w:ilvl w:val="0"/>
          <w:numId w:val="14"/>
        </w:numPr>
      </w:pPr>
      <w:r>
        <w:t>Pipelines with no ECDA data are assessed as high LOF pipelines.</w:t>
      </w:r>
    </w:p>
    <w:p w14:paraId="215587C6" w14:textId="06E15233" w:rsidR="00434749" w:rsidRDefault="00434749" w:rsidP="00F64BF2"/>
    <w:p w14:paraId="0D1B2381" w14:textId="05839009" w:rsidR="009F207D" w:rsidRDefault="009F207D" w:rsidP="009F207D">
      <w:pPr>
        <w:pStyle w:val="Heading3"/>
      </w:pPr>
      <w:r>
        <w:t>Distribution of pipe length</w:t>
      </w:r>
    </w:p>
    <w:p w14:paraId="5847C99E" w14:textId="77777777" w:rsidR="00CA2559" w:rsidRDefault="00CA2559" w:rsidP="00CA2559">
      <w:r w:rsidRPr="008A46F5">
        <w:rPr>
          <w:highlight w:val="yellow"/>
        </w:rPr>
        <w:t>The length distribution of the entire pipeline system according to risk ranking, for total risk, is presented in Figure xxx.</w:t>
      </w:r>
    </w:p>
    <w:p w14:paraId="550E9C45" w14:textId="60D2DE7C" w:rsidR="00CA2559" w:rsidRDefault="003C7528" w:rsidP="00CA2559">
      <w:pPr>
        <w:jc w:val="center"/>
      </w:pPr>
      <w:r>
        <w:rPr>
          <w:noProof/>
        </w:rPr>
        <w:lastRenderedPageBreak/>
        <w:drawing>
          <wp:inline distT="0" distB="0" distL="0" distR="0" wp14:anchorId="14AE2B38" wp14:editId="1777CA69">
            <wp:extent cx="5777865" cy="5006975"/>
            <wp:effectExtent l="19050" t="19050" r="1333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7865" cy="5006975"/>
                    </a:xfrm>
                    <a:prstGeom prst="rect">
                      <a:avLst/>
                    </a:prstGeom>
                    <a:ln>
                      <a:solidFill>
                        <a:schemeClr val="tx1"/>
                      </a:solidFill>
                    </a:ln>
                  </pic:spPr>
                </pic:pic>
              </a:graphicData>
            </a:graphic>
          </wp:inline>
        </w:drawing>
      </w:r>
    </w:p>
    <w:p w14:paraId="2C8DF628" w14:textId="77777777" w:rsidR="00CA2559" w:rsidRDefault="00CA2559" w:rsidP="00CA2559"/>
    <w:p w14:paraId="5D29365E" w14:textId="77777777" w:rsidR="00CA2559" w:rsidRDefault="00CA2559" w:rsidP="00CA2559">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1117AC30" w14:textId="77777777" w:rsidR="00CA2559" w:rsidRDefault="00CA2559" w:rsidP="00CA2559">
      <w:r>
        <w:t xml:space="preserve">The cumulative pipeline lengths of each threat driver categorized according to risk ranking is presented in </w:t>
      </w:r>
      <w:r w:rsidRPr="007315E3">
        <w:rPr>
          <w:highlight w:val="yellow"/>
        </w:rPr>
        <w:t>Table XXX</w:t>
      </w:r>
      <w:r>
        <w:t>.</w:t>
      </w:r>
    </w:p>
    <w:tbl>
      <w:tblPr>
        <w:tblStyle w:val="TableGrid"/>
        <w:tblW w:w="0" w:type="auto"/>
        <w:tblLook w:val="04A0" w:firstRow="1" w:lastRow="0" w:firstColumn="1" w:lastColumn="0" w:noHBand="0" w:noVBand="1"/>
      </w:tblPr>
      <w:tblGrid>
        <w:gridCol w:w="1514"/>
        <w:gridCol w:w="1515"/>
        <w:gridCol w:w="1515"/>
        <w:gridCol w:w="1515"/>
        <w:gridCol w:w="1515"/>
        <w:gridCol w:w="1515"/>
      </w:tblGrid>
      <w:tr w:rsidR="00B64DE3" w:rsidRPr="007D71F4" w14:paraId="03125B48" w14:textId="77777777" w:rsidTr="00B64DE3">
        <w:tc>
          <w:tcPr>
            <w:tcW w:w="1514" w:type="dxa"/>
            <w:vMerge w:val="restart"/>
            <w:shd w:val="clear" w:color="auto" w:fill="F2F2F2" w:themeFill="background1" w:themeFillShade="F2"/>
            <w:vAlign w:val="center"/>
          </w:tcPr>
          <w:p w14:paraId="16DF5054" w14:textId="00A48297" w:rsidR="00B64DE3" w:rsidRPr="00B64DE3" w:rsidRDefault="00B64DE3" w:rsidP="00B64DE3">
            <w:pPr>
              <w:jc w:val="center"/>
              <w:rPr>
                <w:b/>
              </w:rPr>
            </w:pPr>
            <w:r w:rsidRPr="00B64DE3">
              <w:rPr>
                <w:b/>
              </w:rPr>
              <w:t>EC Method Used</w:t>
            </w:r>
          </w:p>
        </w:tc>
        <w:tc>
          <w:tcPr>
            <w:tcW w:w="7575" w:type="dxa"/>
            <w:gridSpan w:val="5"/>
            <w:shd w:val="clear" w:color="auto" w:fill="F2F2F2" w:themeFill="background1" w:themeFillShade="F2"/>
            <w:vAlign w:val="center"/>
          </w:tcPr>
          <w:p w14:paraId="24E1BCBD" w14:textId="3B1EA0FF" w:rsidR="00B64DE3" w:rsidRPr="00B64DE3" w:rsidRDefault="00B64DE3" w:rsidP="00B64DE3">
            <w:pPr>
              <w:jc w:val="center"/>
              <w:rPr>
                <w:b/>
              </w:rPr>
            </w:pPr>
            <w:r w:rsidRPr="00B64DE3">
              <w:rPr>
                <w:b/>
              </w:rPr>
              <w:t>Cumulative Length (m)</w:t>
            </w:r>
          </w:p>
        </w:tc>
      </w:tr>
      <w:tr w:rsidR="00B64DE3" w:rsidRPr="007D71F4" w14:paraId="21BF0316" w14:textId="77777777" w:rsidTr="00B64DE3">
        <w:tc>
          <w:tcPr>
            <w:tcW w:w="1514" w:type="dxa"/>
            <w:vMerge/>
            <w:shd w:val="clear" w:color="auto" w:fill="F2F2F2" w:themeFill="background1" w:themeFillShade="F2"/>
            <w:vAlign w:val="center"/>
          </w:tcPr>
          <w:p w14:paraId="4A11D0DB" w14:textId="77777777" w:rsidR="00B64DE3" w:rsidRPr="00B64DE3" w:rsidRDefault="00B64DE3" w:rsidP="00B64DE3">
            <w:pPr>
              <w:jc w:val="center"/>
              <w:rPr>
                <w:b/>
              </w:rPr>
            </w:pPr>
          </w:p>
        </w:tc>
        <w:tc>
          <w:tcPr>
            <w:tcW w:w="1515" w:type="dxa"/>
            <w:shd w:val="clear" w:color="auto" w:fill="F2F2F2" w:themeFill="background1" w:themeFillShade="F2"/>
            <w:vAlign w:val="center"/>
          </w:tcPr>
          <w:p w14:paraId="3394508A" w14:textId="7F4354D4" w:rsidR="00B64DE3" w:rsidRPr="00B64DE3" w:rsidRDefault="00B64DE3" w:rsidP="00B64DE3">
            <w:pPr>
              <w:jc w:val="center"/>
              <w:rPr>
                <w:b/>
              </w:rPr>
            </w:pPr>
            <w:r w:rsidRPr="00B64DE3">
              <w:rPr>
                <w:b/>
              </w:rPr>
              <w:t>LOW Risk</w:t>
            </w:r>
          </w:p>
        </w:tc>
        <w:tc>
          <w:tcPr>
            <w:tcW w:w="1515" w:type="dxa"/>
            <w:shd w:val="clear" w:color="auto" w:fill="D9D9D9" w:themeFill="background1" w:themeFillShade="D9"/>
            <w:vAlign w:val="center"/>
          </w:tcPr>
          <w:p w14:paraId="28863FBF" w14:textId="3AB10186" w:rsidR="00B64DE3" w:rsidRPr="00B64DE3" w:rsidRDefault="00B64DE3" w:rsidP="00B64DE3">
            <w:pPr>
              <w:jc w:val="center"/>
              <w:rPr>
                <w:b/>
              </w:rPr>
            </w:pPr>
            <w:r w:rsidRPr="00B64DE3">
              <w:rPr>
                <w:b/>
              </w:rPr>
              <w:t>MEDIUM Risk</w:t>
            </w:r>
          </w:p>
        </w:tc>
        <w:tc>
          <w:tcPr>
            <w:tcW w:w="1515" w:type="dxa"/>
            <w:shd w:val="clear" w:color="auto" w:fill="808080" w:themeFill="background1" w:themeFillShade="80"/>
            <w:vAlign w:val="center"/>
          </w:tcPr>
          <w:p w14:paraId="0C217B9F" w14:textId="77777777" w:rsidR="00B64DE3" w:rsidRPr="00B64DE3" w:rsidRDefault="00B64DE3" w:rsidP="00B64DE3">
            <w:pPr>
              <w:jc w:val="center"/>
              <w:rPr>
                <w:b/>
              </w:rPr>
            </w:pPr>
            <w:r w:rsidRPr="00B64DE3">
              <w:rPr>
                <w:b/>
              </w:rPr>
              <w:t>HIGH Risk</w:t>
            </w:r>
          </w:p>
        </w:tc>
        <w:tc>
          <w:tcPr>
            <w:tcW w:w="1515" w:type="dxa"/>
            <w:shd w:val="clear" w:color="auto" w:fill="595959" w:themeFill="text1" w:themeFillTint="A6"/>
            <w:vAlign w:val="center"/>
          </w:tcPr>
          <w:p w14:paraId="7B904059" w14:textId="77777777" w:rsidR="00B64DE3" w:rsidRPr="00B64DE3" w:rsidRDefault="00B64DE3" w:rsidP="00B64DE3">
            <w:pPr>
              <w:jc w:val="center"/>
              <w:rPr>
                <w:b/>
              </w:rPr>
            </w:pPr>
            <w:r w:rsidRPr="00B64DE3">
              <w:rPr>
                <w:b/>
              </w:rPr>
              <w:t>VERY HIGH Risk</w:t>
            </w:r>
          </w:p>
        </w:tc>
        <w:tc>
          <w:tcPr>
            <w:tcW w:w="1515" w:type="dxa"/>
            <w:shd w:val="clear" w:color="auto" w:fill="F2F2F2" w:themeFill="background1" w:themeFillShade="F2"/>
            <w:vAlign w:val="center"/>
          </w:tcPr>
          <w:p w14:paraId="6801A25F" w14:textId="77777777" w:rsidR="00B64DE3" w:rsidRPr="00B64DE3" w:rsidRDefault="00B64DE3" w:rsidP="00B64DE3">
            <w:pPr>
              <w:jc w:val="center"/>
              <w:rPr>
                <w:b/>
              </w:rPr>
            </w:pPr>
            <w:r w:rsidRPr="00B64DE3">
              <w:rPr>
                <w:b/>
              </w:rPr>
              <w:t>Grand Total</w:t>
            </w:r>
          </w:p>
        </w:tc>
      </w:tr>
      <w:tr w:rsidR="00B64DE3" w:rsidRPr="007D71F4" w14:paraId="6F148990" w14:textId="77777777" w:rsidTr="00B64DE3">
        <w:tc>
          <w:tcPr>
            <w:tcW w:w="1514" w:type="dxa"/>
            <w:shd w:val="clear" w:color="auto" w:fill="F2F2F2" w:themeFill="background1" w:themeFillShade="F2"/>
            <w:vAlign w:val="center"/>
          </w:tcPr>
          <w:p w14:paraId="37E61E09" w14:textId="42329A2C" w:rsidR="00B64DE3" w:rsidRPr="007D71F4" w:rsidRDefault="00B64DE3" w:rsidP="00B64DE3">
            <w:pPr>
              <w:jc w:val="center"/>
            </w:pPr>
            <w:r w:rsidRPr="007D71F4">
              <w:t>Method 1</w:t>
            </w:r>
          </w:p>
        </w:tc>
        <w:tc>
          <w:tcPr>
            <w:tcW w:w="1515" w:type="dxa"/>
            <w:vAlign w:val="center"/>
          </w:tcPr>
          <w:p w14:paraId="1EADBFFA" w14:textId="551A386F" w:rsidR="00B64DE3" w:rsidRPr="007D71F4" w:rsidRDefault="00B64DE3" w:rsidP="00B64DE3">
            <w:pPr>
              <w:jc w:val="center"/>
            </w:pPr>
            <w:r w:rsidRPr="007D71F4">
              <w:t>0.50</w:t>
            </w:r>
          </w:p>
        </w:tc>
        <w:tc>
          <w:tcPr>
            <w:tcW w:w="1515" w:type="dxa"/>
            <w:vAlign w:val="center"/>
          </w:tcPr>
          <w:p w14:paraId="121B1E35" w14:textId="5BE29652" w:rsidR="00B64DE3" w:rsidRPr="007D71F4" w:rsidRDefault="00B64DE3" w:rsidP="00B64DE3">
            <w:pPr>
              <w:jc w:val="center"/>
            </w:pPr>
            <w:r w:rsidRPr="007D71F4">
              <w:t>28,039.98</w:t>
            </w:r>
          </w:p>
        </w:tc>
        <w:tc>
          <w:tcPr>
            <w:tcW w:w="1515" w:type="dxa"/>
            <w:vAlign w:val="center"/>
          </w:tcPr>
          <w:p w14:paraId="213D106D" w14:textId="77777777" w:rsidR="00B64DE3" w:rsidRPr="007D71F4" w:rsidRDefault="00B64DE3" w:rsidP="00B64DE3">
            <w:pPr>
              <w:jc w:val="center"/>
            </w:pPr>
            <w:r w:rsidRPr="007D71F4">
              <w:t>70,540.18</w:t>
            </w:r>
          </w:p>
        </w:tc>
        <w:tc>
          <w:tcPr>
            <w:tcW w:w="1515" w:type="dxa"/>
            <w:vAlign w:val="center"/>
          </w:tcPr>
          <w:p w14:paraId="3EABE6EF" w14:textId="77777777" w:rsidR="00B64DE3" w:rsidRPr="007D71F4" w:rsidRDefault="00B64DE3" w:rsidP="00B64DE3">
            <w:pPr>
              <w:jc w:val="center"/>
            </w:pPr>
            <w:r w:rsidRPr="007D71F4">
              <w:t>5,433.76</w:t>
            </w:r>
          </w:p>
        </w:tc>
        <w:tc>
          <w:tcPr>
            <w:tcW w:w="1515" w:type="dxa"/>
            <w:shd w:val="clear" w:color="auto" w:fill="F2F2F2" w:themeFill="background1" w:themeFillShade="F2"/>
            <w:vAlign w:val="center"/>
          </w:tcPr>
          <w:p w14:paraId="63C747A6" w14:textId="77777777" w:rsidR="00B64DE3" w:rsidRPr="00B64DE3" w:rsidRDefault="00B64DE3" w:rsidP="00B64DE3">
            <w:pPr>
              <w:jc w:val="center"/>
              <w:rPr>
                <w:b/>
              </w:rPr>
            </w:pPr>
            <w:r w:rsidRPr="00B64DE3">
              <w:rPr>
                <w:b/>
              </w:rPr>
              <w:t>104,014.43</w:t>
            </w:r>
          </w:p>
        </w:tc>
      </w:tr>
      <w:tr w:rsidR="00B64DE3" w:rsidRPr="007D71F4" w14:paraId="54BCD00F" w14:textId="77777777" w:rsidTr="00B64DE3">
        <w:tc>
          <w:tcPr>
            <w:tcW w:w="1514" w:type="dxa"/>
            <w:shd w:val="clear" w:color="auto" w:fill="F2F2F2" w:themeFill="background1" w:themeFillShade="F2"/>
            <w:vAlign w:val="center"/>
          </w:tcPr>
          <w:p w14:paraId="01EE467D" w14:textId="2A51501F" w:rsidR="00B64DE3" w:rsidRPr="007D71F4" w:rsidRDefault="00B64DE3" w:rsidP="00B64DE3">
            <w:pPr>
              <w:jc w:val="center"/>
            </w:pPr>
            <w:r w:rsidRPr="007D71F4">
              <w:t>Method 2</w:t>
            </w:r>
          </w:p>
        </w:tc>
        <w:tc>
          <w:tcPr>
            <w:tcW w:w="1515" w:type="dxa"/>
            <w:vAlign w:val="center"/>
          </w:tcPr>
          <w:p w14:paraId="4E00D701" w14:textId="69F3D80F" w:rsidR="00B64DE3" w:rsidRPr="007D71F4" w:rsidRDefault="00B64DE3" w:rsidP="00B64DE3">
            <w:pPr>
              <w:jc w:val="center"/>
            </w:pPr>
            <w:r w:rsidRPr="007D71F4">
              <w:t>87,566.13</w:t>
            </w:r>
          </w:p>
        </w:tc>
        <w:tc>
          <w:tcPr>
            <w:tcW w:w="1515" w:type="dxa"/>
            <w:vAlign w:val="center"/>
          </w:tcPr>
          <w:p w14:paraId="2D12CF8D" w14:textId="0AAA9AC9" w:rsidR="00B64DE3" w:rsidRPr="007D71F4" w:rsidRDefault="00B64DE3" w:rsidP="00B64DE3">
            <w:pPr>
              <w:jc w:val="center"/>
            </w:pPr>
            <w:r w:rsidRPr="007D71F4">
              <w:t>6,836,359.65</w:t>
            </w:r>
          </w:p>
        </w:tc>
        <w:tc>
          <w:tcPr>
            <w:tcW w:w="1515" w:type="dxa"/>
            <w:vAlign w:val="center"/>
          </w:tcPr>
          <w:p w14:paraId="361F0892" w14:textId="77777777" w:rsidR="00B64DE3" w:rsidRPr="007D71F4" w:rsidRDefault="00B64DE3" w:rsidP="00B64DE3">
            <w:pPr>
              <w:jc w:val="center"/>
            </w:pPr>
            <w:r w:rsidRPr="007D71F4">
              <w:t>7,339.67</w:t>
            </w:r>
          </w:p>
        </w:tc>
        <w:tc>
          <w:tcPr>
            <w:tcW w:w="1515" w:type="dxa"/>
            <w:vAlign w:val="center"/>
          </w:tcPr>
          <w:p w14:paraId="5F98983D" w14:textId="77777777" w:rsidR="00B64DE3" w:rsidRPr="007D71F4" w:rsidRDefault="00B64DE3" w:rsidP="00B64DE3">
            <w:pPr>
              <w:jc w:val="center"/>
            </w:pPr>
            <w:r w:rsidRPr="007D71F4">
              <w:t>90.00</w:t>
            </w:r>
          </w:p>
        </w:tc>
        <w:tc>
          <w:tcPr>
            <w:tcW w:w="1515" w:type="dxa"/>
            <w:shd w:val="clear" w:color="auto" w:fill="F2F2F2" w:themeFill="background1" w:themeFillShade="F2"/>
            <w:vAlign w:val="center"/>
          </w:tcPr>
          <w:p w14:paraId="7C1535C5" w14:textId="77777777" w:rsidR="00B64DE3" w:rsidRPr="00B64DE3" w:rsidRDefault="00B64DE3" w:rsidP="00B64DE3">
            <w:pPr>
              <w:jc w:val="center"/>
              <w:rPr>
                <w:b/>
              </w:rPr>
            </w:pPr>
            <w:r w:rsidRPr="00B64DE3">
              <w:rPr>
                <w:b/>
              </w:rPr>
              <w:t>6,931,355.44</w:t>
            </w:r>
          </w:p>
        </w:tc>
      </w:tr>
      <w:tr w:rsidR="00B64DE3" w:rsidRPr="007D71F4" w14:paraId="54EFC92F" w14:textId="77777777" w:rsidTr="00B64DE3">
        <w:tc>
          <w:tcPr>
            <w:tcW w:w="1514" w:type="dxa"/>
            <w:shd w:val="clear" w:color="auto" w:fill="F2F2F2" w:themeFill="background1" w:themeFillShade="F2"/>
            <w:vAlign w:val="center"/>
          </w:tcPr>
          <w:p w14:paraId="6A86B546" w14:textId="77777777" w:rsidR="00B64DE3" w:rsidRPr="00B64DE3" w:rsidRDefault="00B64DE3" w:rsidP="00B64DE3">
            <w:pPr>
              <w:jc w:val="center"/>
              <w:rPr>
                <w:b/>
              </w:rPr>
            </w:pPr>
            <w:r w:rsidRPr="00B64DE3">
              <w:rPr>
                <w:b/>
              </w:rPr>
              <w:t>Grand Total</w:t>
            </w:r>
          </w:p>
        </w:tc>
        <w:tc>
          <w:tcPr>
            <w:tcW w:w="1515" w:type="dxa"/>
            <w:shd w:val="clear" w:color="auto" w:fill="F2F2F2" w:themeFill="background1" w:themeFillShade="F2"/>
            <w:vAlign w:val="center"/>
          </w:tcPr>
          <w:p w14:paraId="2131C296" w14:textId="4AB49A34" w:rsidR="00B64DE3" w:rsidRPr="00B64DE3" w:rsidRDefault="00B64DE3" w:rsidP="00B64DE3">
            <w:pPr>
              <w:jc w:val="center"/>
              <w:rPr>
                <w:b/>
              </w:rPr>
            </w:pPr>
            <w:r w:rsidRPr="00B64DE3">
              <w:rPr>
                <w:b/>
              </w:rPr>
              <w:t>87,566.63</w:t>
            </w:r>
          </w:p>
        </w:tc>
        <w:tc>
          <w:tcPr>
            <w:tcW w:w="1515" w:type="dxa"/>
            <w:shd w:val="clear" w:color="auto" w:fill="F2F2F2" w:themeFill="background1" w:themeFillShade="F2"/>
            <w:vAlign w:val="center"/>
          </w:tcPr>
          <w:p w14:paraId="4CE538DD" w14:textId="11450DDE" w:rsidR="00B64DE3" w:rsidRPr="00B64DE3" w:rsidRDefault="00B64DE3" w:rsidP="00B64DE3">
            <w:pPr>
              <w:jc w:val="center"/>
              <w:rPr>
                <w:b/>
              </w:rPr>
            </w:pPr>
            <w:r w:rsidRPr="00B64DE3">
              <w:rPr>
                <w:b/>
              </w:rPr>
              <w:t>6,864,399.63</w:t>
            </w:r>
          </w:p>
        </w:tc>
        <w:tc>
          <w:tcPr>
            <w:tcW w:w="1515" w:type="dxa"/>
            <w:shd w:val="clear" w:color="auto" w:fill="F2F2F2" w:themeFill="background1" w:themeFillShade="F2"/>
            <w:vAlign w:val="center"/>
          </w:tcPr>
          <w:p w14:paraId="2EC07A7D" w14:textId="77777777" w:rsidR="00B64DE3" w:rsidRPr="00B64DE3" w:rsidRDefault="00B64DE3" w:rsidP="00B64DE3">
            <w:pPr>
              <w:jc w:val="center"/>
              <w:rPr>
                <w:b/>
              </w:rPr>
            </w:pPr>
            <w:r w:rsidRPr="00B64DE3">
              <w:rPr>
                <w:b/>
              </w:rPr>
              <w:t>77,879.85</w:t>
            </w:r>
          </w:p>
        </w:tc>
        <w:tc>
          <w:tcPr>
            <w:tcW w:w="1515" w:type="dxa"/>
            <w:shd w:val="clear" w:color="auto" w:fill="F2F2F2" w:themeFill="background1" w:themeFillShade="F2"/>
            <w:vAlign w:val="center"/>
          </w:tcPr>
          <w:p w14:paraId="2927E527" w14:textId="77777777" w:rsidR="00B64DE3" w:rsidRPr="00B64DE3" w:rsidRDefault="00B64DE3" w:rsidP="00B64DE3">
            <w:pPr>
              <w:jc w:val="center"/>
              <w:rPr>
                <w:b/>
              </w:rPr>
            </w:pPr>
            <w:r w:rsidRPr="00B64DE3">
              <w:rPr>
                <w:b/>
              </w:rPr>
              <w:t>5,523.76</w:t>
            </w:r>
          </w:p>
        </w:tc>
        <w:tc>
          <w:tcPr>
            <w:tcW w:w="1515" w:type="dxa"/>
            <w:shd w:val="clear" w:color="auto" w:fill="F2F2F2" w:themeFill="background1" w:themeFillShade="F2"/>
            <w:vAlign w:val="center"/>
          </w:tcPr>
          <w:p w14:paraId="7A8ED78A" w14:textId="77777777" w:rsidR="00B64DE3" w:rsidRPr="00B64DE3" w:rsidRDefault="00B64DE3" w:rsidP="00B64DE3">
            <w:pPr>
              <w:jc w:val="center"/>
              <w:rPr>
                <w:b/>
              </w:rPr>
            </w:pPr>
            <w:r w:rsidRPr="00B64DE3">
              <w:rPr>
                <w:b/>
              </w:rPr>
              <w:t>7,035,369.87</w:t>
            </w:r>
          </w:p>
        </w:tc>
      </w:tr>
    </w:tbl>
    <w:p w14:paraId="7818EF2D" w14:textId="77777777" w:rsidR="00CA2559" w:rsidRDefault="00CA2559" w:rsidP="00CA2559"/>
    <w:p w14:paraId="6F9C8E67" w14:textId="77777777" w:rsidR="00CA2559" w:rsidRDefault="00CA2559" w:rsidP="00CA2559">
      <w:r w:rsidRPr="008A46F5">
        <w:rPr>
          <w:highlight w:val="yellow"/>
        </w:rPr>
        <w:t>The cumulative lengths in each risk rank, categorized according to threat drivers as shown in Figure xxx.</w:t>
      </w:r>
    </w:p>
    <w:p w14:paraId="640FE566" w14:textId="627D0653" w:rsidR="00CA2559" w:rsidRDefault="00AF57E0" w:rsidP="00CA2559">
      <w:r>
        <w:rPr>
          <w:noProof/>
        </w:rPr>
        <w:drawing>
          <wp:inline distT="0" distB="0" distL="0" distR="0" wp14:anchorId="71687B23" wp14:editId="10E2A68A">
            <wp:extent cx="5777865" cy="4975225"/>
            <wp:effectExtent l="19050" t="19050" r="1333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7865" cy="4975225"/>
                    </a:xfrm>
                    <a:prstGeom prst="rect">
                      <a:avLst/>
                    </a:prstGeom>
                    <a:ln>
                      <a:solidFill>
                        <a:schemeClr val="tx1"/>
                      </a:solidFill>
                    </a:ln>
                  </pic:spPr>
                </pic:pic>
              </a:graphicData>
            </a:graphic>
          </wp:inline>
        </w:drawing>
      </w:r>
    </w:p>
    <w:p w14:paraId="23395F4B" w14:textId="77777777" w:rsidR="009F207D" w:rsidRPr="009F207D" w:rsidRDefault="009F207D" w:rsidP="009F207D"/>
    <w:p w14:paraId="33F9A269" w14:textId="4328A76A" w:rsidR="00E97E6B" w:rsidRDefault="009F207D" w:rsidP="00F64BF2">
      <w:pPr>
        <w:pStyle w:val="Heading3"/>
      </w:pPr>
      <w:r>
        <w:t xml:space="preserve">Reportable Pipeline Segments: </w:t>
      </w:r>
      <w:r w:rsidR="00E97E6B">
        <w:t>EC Method 1</w:t>
      </w:r>
    </w:p>
    <w:p w14:paraId="6DD7A501" w14:textId="7676E4B5" w:rsidR="00E97E6B" w:rsidRDefault="00413A7E" w:rsidP="00F64BF2">
      <w:commentRangeStart w:id="44"/>
      <w:r>
        <w:t xml:space="preserve">EC Method 1 has 46 pipelines with segments that fall within the risk reportable category. These pipelines and their </w:t>
      </w:r>
      <w:proofErr w:type="gramStart"/>
      <w:r>
        <w:t>high risk</w:t>
      </w:r>
      <w:proofErr w:type="gramEnd"/>
      <w:r>
        <w:t xml:space="preserve"> drivers are presented in Table xxx below.</w:t>
      </w:r>
      <w:commentRangeEnd w:id="44"/>
      <w:r>
        <w:rPr>
          <w:rStyle w:val="CommentReference"/>
          <w:rFonts w:ascii="Arial" w:hAnsi="Arial" w:cs="Arial"/>
        </w:rPr>
        <w:commentReference w:id="44"/>
      </w:r>
    </w:p>
    <w:p w14:paraId="5360ADF5" w14:textId="77777777" w:rsidR="005D743C" w:rsidRDefault="005D743C" w:rsidP="005D743C"/>
    <w:p w14:paraId="3EFE6798" w14:textId="77777777" w:rsidR="005D743C" w:rsidRDefault="005D743C" w:rsidP="005D743C">
      <w:pPr>
        <w:pStyle w:val="ListParagraph"/>
        <w:numPr>
          <w:ilvl w:val="0"/>
          <w:numId w:val="41"/>
        </w:numPr>
        <w:spacing w:before="0" w:after="0"/>
      </w:pPr>
      <w:r>
        <w:t xml:space="preserve">"Empress </w:t>
      </w:r>
      <w:proofErr w:type="gramStart"/>
      <w:r>
        <w:t>8 inch</w:t>
      </w:r>
      <w:proofErr w:type="gramEnd"/>
      <w:r>
        <w:t xml:space="preserve"> Water</w:t>
      </w:r>
    </w:p>
    <w:p w14:paraId="40D91905" w14:textId="77777777" w:rsidR="005D743C" w:rsidRDefault="005D743C" w:rsidP="005D743C">
      <w:pPr>
        <w:pStyle w:val="ListParagraph"/>
        <w:numPr>
          <w:ilvl w:val="1"/>
          <w:numId w:val="41"/>
        </w:numPr>
        <w:spacing w:before="0" w:after="0"/>
      </w:pPr>
      <w:r>
        <w:t>Total Cumulative Length (m):</w:t>
      </w:r>
      <w:r>
        <w:tab/>
        <w:t>10119.82</w:t>
      </w:r>
    </w:p>
    <w:p w14:paraId="63A1B6BF"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4DECA6BC" w14:textId="77777777" w:rsidR="005D743C" w:rsidRDefault="005D743C" w:rsidP="005D743C">
      <w:pPr>
        <w:pStyle w:val="ListParagraph"/>
        <w:numPr>
          <w:ilvl w:val="2"/>
          <w:numId w:val="41"/>
        </w:numPr>
        <w:spacing w:before="0" w:after="0"/>
      </w:pPr>
      <w:r>
        <w:t>Installation date between minimum of 1981-01-01 and maximum of 1981-01-01</w:t>
      </w:r>
    </w:p>
    <w:p w14:paraId="0AC562FA" w14:textId="77777777" w:rsidR="005D743C" w:rsidRDefault="005D743C" w:rsidP="005D743C">
      <w:pPr>
        <w:pStyle w:val="ListParagraph"/>
        <w:numPr>
          <w:ilvl w:val="2"/>
          <w:numId w:val="41"/>
        </w:numPr>
        <w:spacing w:before="0" w:after="0"/>
      </w:pPr>
      <w:r>
        <w:t>Wall thickness between minimum of 3.96 and maximum of 3.96 mm</w:t>
      </w:r>
    </w:p>
    <w:p w14:paraId="5172BAC8" w14:textId="77777777" w:rsidR="005D743C" w:rsidRDefault="005D743C" w:rsidP="005D743C">
      <w:pPr>
        <w:pStyle w:val="ListParagraph"/>
        <w:numPr>
          <w:ilvl w:val="2"/>
          <w:numId w:val="41"/>
        </w:numPr>
        <w:spacing w:before="0" w:after="0"/>
      </w:pPr>
      <w:r>
        <w:t>Mainline coating type of Yellow Jacket</w:t>
      </w:r>
    </w:p>
    <w:p w14:paraId="397459B5" w14:textId="77777777" w:rsidR="005D743C" w:rsidRDefault="005D743C" w:rsidP="005D743C">
      <w:pPr>
        <w:pStyle w:val="ListParagraph"/>
        <w:numPr>
          <w:ilvl w:val="2"/>
          <w:numId w:val="41"/>
        </w:numPr>
        <w:spacing w:before="0" w:after="0"/>
      </w:pPr>
      <w:r>
        <w:lastRenderedPageBreak/>
        <w:t>Joint coating type of Unknown</w:t>
      </w:r>
    </w:p>
    <w:p w14:paraId="3FA2406F"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4E8EA755"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51B64CE2"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59B04E3F" w14:textId="77777777" w:rsidR="005D743C" w:rsidRDefault="005D743C" w:rsidP="005D743C">
      <w:pPr>
        <w:pStyle w:val="ListParagraph"/>
        <w:numPr>
          <w:ilvl w:val="2"/>
          <w:numId w:val="41"/>
        </w:numPr>
        <w:spacing w:before="0" w:after="0"/>
      </w:pPr>
      <w:r>
        <w:t>CIS On-Off potential between minimum of nan and maximum of nan -mV</w:t>
      </w:r>
    </w:p>
    <w:p w14:paraId="5BB6A00D"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0826F269" w14:textId="77777777" w:rsidR="005D743C" w:rsidRDefault="005D743C" w:rsidP="005D743C">
      <w:pPr>
        <w:pStyle w:val="ListParagraph"/>
        <w:numPr>
          <w:ilvl w:val="2"/>
          <w:numId w:val="41"/>
        </w:numPr>
        <w:spacing w:before="0" w:after="0"/>
      </w:pPr>
      <w:r>
        <w:t>ACVG potential between minimum of nan and maximum of nan mV</w:t>
      </w:r>
    </w:p>
    <w:p w14:paraId="592E57E5" w14:textId="77777777" w:rsidR="005D743C" w:rsidRDefault="005D743C" w:rsidP="005D743C">
      <w:pPr>
        <w:pStyle w:val="ListParagraph"/>
        <w:numPr>
          <w:ilvl w:val="1"/>
          <w:numId w:val="41"/>
        </w:numPr>
        <w:spacing w:before="0" w:after="0"/>
      </w:pPr>
      <w:r>
        <w:t>Consequence of failure distributed between minimum of $0.20 and maximum of $0.22MM</w:t>
      </w:r>
    </w:p>
    <w:p w14:paraId="61EEDD68" w14:textId="77777777" w:rsidR="005D743C" w:rsidRDefault="005D743C" w:rsidP="005D743C">
      <w:pPr>
        <w:pStyle w:val="ListParagraph"/>
        <w:numPr>
          <w:ilvl w:val="1"/>
          <w:numId w:val="41"/>
        </w:numPr>
        <w:spacing w:before="0" w:after="0"/>
      </w:pPr>
      <w:r>
        <w:t>Total length driven by Economic Loss: 10119.82 meters.</w:t>
      </w:r>
    </w:p>
    <w:p w14:paraId="23B0CA3B" w14:textId="77777777" w:rsidR="005D743C" w:rsidRDefault="005D743C" w:rsidP="005D743C">
      <w:pPr>
        <w:pStyle w:val="ListParagraph"/>
        <w:numPr>
          <w:ilvl w:val="1"/>
          <w:numId w:val="41"/>
        </w:numPr>
        <w:spacing w:before="0" w:after="0"/>
      </w:pPr>
      <w:r>
        <w:t>Economic Loss Cost distributed between minimum of $0.20 and maximum of $0.22MM:</w:t>
      </w:r>
    </w:p>
    <w:p w14:paraId="504AFF0B" w14:textId="77777777" w:rsidR="005D743C" w:rsidRDefault="005D743C" w:rsidP="005D743C">
      <w:pPr>
        <w:pStyle w:val="ListParagraph"/>
        <w:numPr>
          <w:ilvl w:val="2"/>
          <w:numId w:val="41"/>
        </w:numPr>
        <w:spacing w:before="0" w:after="0"/>
      </w:pPr>
      <w:r>
        <w:t>Repair costs between minimum of $6,000.00 and maximum of $21,000.00.</w:t>
      </w:r>
    </w:p>
    <w:p w14:paraId="68271904" w14:textId="77777777" w:rsidR="005D743C" w:rsidRDefault="005D743C" w:rsidP="005D743C">
      <w:pPr>
        <w:pStyle w:val="ListParagraph"/>
        <w:numPr>
          <w:ilvl w:val="2"/>
          <w:numId w:val="41"/>
        </w:numPr>
        <w:spacing w:before="0" w:after="0"/>
      </w:pPr>
      <w:r>
        <w:t>Outage losses between minimum of $200,000.00 and maximum of $200,000.00.</w:t>
      </w:r>
    </w:p>
    <w:p w14:paraId="3EF7AE5B" w14:textId="77777777" w:rsidR="005D743C" w:rsidRDefault="005D743C" w:rsidP="005D743C">
      <w:pPr>
        <w:pStyle w:val="ListParagraph"/>
        <w:numPr>
          <w:ilvl w:val="2"/>
          <w:numId w:val="41"/>
        </w:numPr>
        <w:spacing w:before="0" w:after="0"/>
      </w:pPr>
      <w:r>
        <w:t>Product type is Fresh Water.</w:t>
      </w:r>
    </w:p>
    <w:p w14:paraId="3EE8B539" w14:textId="77777777" w:rsidR="005D743C" w:rsidRDefault="005D743C" w:rsidP="005D743C">
      <w:pPr>
        <w:pStyle w:val="ListParagraph"/>
        <w:numPr>
          <w:ilvl w:val="2"/>
          <w:numId w:val="41"/>
        </w:numPr>
        <w:spacing w:before="0" w:after="0"/>
      </w:pPr>
      <w:r>
        <w:t>Leak cost between minimum of $0.21 and maximum of $0.22MM</w:t>
      </w:r>
    </w:p>
    <w:p w14:paraId="007D0F39" w14:textId="77777777" w:rsidR="005D743C" w:rsidRDefault="005D743C" w:rsidP="005D743C">
      <w:pPr>
        <w:pStyle w:val="ListParagraph"/>
        <w:numPr>
          <w:ilvl w:val="2"/>
          <w:numId w:val="41"/>
        </w:numPr>
        <w:spacing w:before="0" w:after="0"/>
      </w:pPr>
      <w:r>
        <w:t>Leak scenario yielded 0.0 intersections with structures, with minimum of $nan and maximum of $nan in cost of structures impacted.</w:t>
      </w:r>
    </w:p>
    <w:p w14:paraId="58BDA412" w14:textId="77777777" w:rsidR="005D743C" w:rsidRDefault="005D743C" w:rsidP="005D743C">
      <w:pPr>
        <w:pStyle w:val="ListParagraph"/>
        <w:numPr>
          <w:ilvl w:val="2"/>
          <w:numId w:val="41"/>
        </w:numPr>
        <w:spacing w:before="0" w:after="0"/>
      </w:pPr>
      <w:r>
        <w:t>Leak product loss costs between minimum of $0.00 and maximum of $0.00</w:t>
      </w:r>
    </w:p>
    <w:p w14:paraId="7E4C2060" w14:textId="77777777" w:rsidR="005D743C" w:rsidRDefault="005D743C" w:rsidP="005D743C">
      <w:pPr>
        <w:pStyle w:val="ListParagraph"/>
        <w:numPr>
          <w:ilvl w:val="2"/>
          <w:numId w:val="41"/>
        </w:numPr>
        <w:spacing w:before="0" w:after="0"/>
      </w:pPr>
      <w:r>
        <w:t>Rupture cost between minimum of $0.21 and maximum of $0.22MM</w:t>
      </w:r>
    </w:p>
    <w:p w14:paraId="49830660" w14:textId="77777777" w:rsidR="005D743C" w:rsidRDefault="005D743C" w:rsidP="005D743C">
      <w:pPr>
        <w:pStyle w:val="ListParagraph"/>
        <w:numPr>
          <w:ilvl w:val="2"/>
          <w:numId w:val="41"/>
        </w:numPr>
        <w:spacing w:before="0" w:after="0"/>
      </w:pPr>
      <w:r>
        <w:t>Rupture scenario yielded 0.0 intersections with structures, with minimum of $nan and maximum of $nan in cost of structures impacted</w:t>
      </w:r>
    </w:p>
    <w:p w14:paraId="42986252" w14:textId="77777777" w:rsidR="005D743C" w:rsidRDefault="005D743C" w:rsidP="005D743C">
      <w:pPr>
        <w:pStyle w:val="ListParagraph"/>
        <w:numPr>
          <w:ilvl w:val="2"/>
          <w:numId w:val="41"/>
        </w:numPr>
        <w:spacing w:before="0" w:after="0"/>
      </w:pPr>
      <w:r>
        <w:t>Rupture product loss costs between minimum of $0.00 and maximum of $0.00</w:t>
      </w:r>
    </w:p>
    <w:p w14:paraId="6B00CEA2" w14:textId="77777777" w:rsidR="005D743C" w:rsidRDefault="005D743C" w:rsidP="005D743C">
      <w:pPr>
        <w:pStyle w:val="ListParagraph"/>
        <w:numPr>
          <w:ilvl w:val="2"/>
          <w:numId w:val="41"/>
        </w:numPr>
        <w:spacing w:before="0" w:after="0"/>
      </w:pPr>
      <w:r>
        <w:t>Puncture cost between minimum of $0.21 and maximum of $0.22MM</w:t>
      </w:r>
    </w:p>
    <w:p w14:paraId="19041DCE" w14:textId="77777777" w:rsidR="005D743C" w:rsidRDefault="005D743C" w:rsidP="005D743C">
      <w:pPr>
        <w:pStyle w:val="ListParagraph"/>
        <w:numPr>
          <w:ilvl w:val="2"/>
          <w:numId w:val="41"/>
        </w:numPr>
        <w:spacing w:before="0" w:after="0"/>
      </w:pPr>
      <w:r>
        <w:t>Puncture scenario yielded 0.0 intersections with structures, with minimum of $nan and maximum of $nan in cost of structures impacted</w:t>
      </w:r>
    </w:p>
    <w:p w14:paraId="4DF8328A" w14:textId="77777777" w:rsidR="005D743C" w:rsidRDefault="005D743C" w:rsidP="005D743C">
      <w:pPr>
        <w:pStyle w:val="ListParagraph"/>
        <w:numPr>
          <w:ilvl w:val="2"/>
          <w:numId w:val="41"/>
        </w:numPr>
        <w:spacing w:before="0" w:after="0"/>
      </w:pPr>
      <w:r>
        <w:t>Puncture Product Loss costs between minimum of $0.00 and maximum of $0.00"</w:t>
      </w:r>
    </w:p>
    <w:p w14:paraId="45B7B5A5" w14:textId="77777777" w:rsidR="005D743C" w:rsidRDefault="005D743C" w:rsidP="005D743C">
      <w:pPr>
        <w:pStyle w:val="ListParagraph"/>
        <w:numPr>
          <w:ilvl w:val="0"/>
          <w:numId w:val="41"/>
        </w:numPr>
        <w:spacing w:before="0" w:after="0"/>
      </w:pPr>
      <w:r>
        <w:t xml:space="preserve">"Empress </w:t>
      </w:r>
      <w:proofErr w:type="gramStart"/>
      <w:r>
        <w:t>10 inch</w:t>
      </w:r>
      <w:proofErr w:type="gramEnd"/>
      <w:r>
        <w:t xml:space="preserve"> Water</w:t>
      </w:r>
    </w:p>
    <w:p w14:paraId="33C048CB" w14:textId="77777777" w:rsidR="005D743C" w:rsidRDefault="005D743C" w:rsidP="005D743C">
      <w:pPr>
        <w:pStyle w:val="ListParagraph"/>
        <w:numPr>
          <w:ilvl w:val="1"/>
          <w:numId w:val="41"/>
        </w:numPr>
        <w:spacing w:before="0" w:after="0"/>
      </w:pPr>
      <w:r>
        <w:t>Total Cumulative Length (m):</w:t>
      </w:r>
      <w:r>
        <w:tab/>
        <w:t>10102.58</w:t>
      </w:r>
    </w:p>
    <w:p w14:paraId="72B56304"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33A49766" w14:textId="77777777" w:rsidR="005D743C" w:rsidRDefault="005D743C" w:rsidP="005D743C">
      <w:pPr>
        <w:pStyle w:val="ListParagraph"/>
        <w:numPr>
          <w:ilvl w:val="2"/>
          <w:numId w:val="41"/>
        </w:numPr>
        <w:spacing w:before="0" w:after="0"/>
      </w:pPr>
      <w:r>
        <w:t>Installation date between minimum of 1981-01-01 and maximum of 1981-01-01</w:t>
      </w:r>
    </w:p>
    <w:p w14:paraId="4C510323" w14:textId="77777777" w:rsidR="005D743C" w:rsidRDefault="005D743C" w:rsidP="005D743C">
      <w:pPr>
        <w:pStyle w:val="ListParagraph"/>
        <w:numPr>
          <w:ilvl w:val="2"/>
          <w:numId w:val="41"/>
        </w:numPr>
        <w:spacing w:before="0" w:after="0"/>
      </w:pPr>
      <w:r>
        <w:t>Wall thickness between minimum of 4.78 and maximum of 4.78 mm</w:t>
      </w:r>
    </w:p>
    <w:p w14:paraId="5AF242CF" w14:textId="77777777" w:rsidR="005D743C" w:rsidRDefault="005D743C" w:rsidP="005D743C">
      <w:pPr>
        <w:pStyle w:val="ListParagraph"/>
        <w:numPr>
          <w:ilvl w:val="2"/>
          <w:numId w:val="41"/>
        </w:numPr>
        <w:spacing w:before="0" w:after="0"/>
      </w:pPr>
      <w:r>
        <w:t>Mainline coating type of Yellow Jacket</w:t>
      </w:r>
    </w:p>
    <w:p w14:paraId="1AF9EB06" w14:textId="77777777" w:rsidR="005D743C" w:rsidRDefault="005D743C" w:rsidP="005D743C">
      <w:pPr>
        <w:pStyle w:val="ListParagraph"/>
        <w:numPr>
          <w:ilvl w:val="2"/>
          <w:numId w:val="41"/>
        </w:numPr>
        <w:spacing w:before="0" w:after="0"/>
      </w:pPr>
      <w:r>
        <w:t>Joint coating type of Unknown</w:t>
      </w:r>
    </w:p>
    <w:p w14:paraId="00BA0745"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7BB59D7B"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01677977"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79AB79F5" w14:textId="77777777" w:rsidR="005D743C" w:rsidRDefault="005D743C" w:rsidP="005D743C">
      <w:pPr>
        <w:pStyle w:val="ListParagraph"/>
        <w:numPr>
          <w:ilvl w:val="2"/>
          <w:numId w:val="41"/>
        </w:numPr>
        <w:spacing w:before="0" w:after="0"/>
      </w:pPr>
      <w:r>
        <w:t>CIS On-Off potential between minimum of nan and maximum of nan -mV</w:t>
      </w:r>
    </w:p>
    <w:p w14:paraId="4272A0E5"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42933DFE" w14:textId="77777777" w:rsidR="005D743C" w:rsidRDefault="005D743C" w:rsidP="005D743C">
      <w:pPr>
        <w:pStyle w:val="ListParagraph"/>
        <w:numPr>
          <w:ilvl w:val="2"/>
          <w:numId w:val="41"/>
        </w:numPr>
        <w:spacing w:before="0" w:after="0"/>
      </w:pPr>
      <w:r>
        <w:t>ACVG potential between minimum of nan and maximum of nan mV</w:t>
      </w:r>
    </w:p>
    <w:p w14:paraId="25BE1A15" w14:textId="77777777" w:rsidR="005D743C" w:rsidRDefault="005D743C" w:rsidP="005D743C">
      <w:pPr>
        <w:pStyle w:val="ListParagraph"/>
        <w:numPr>
          <w:ilvl w:val="1"/>
          <w:numId w:val="41"/>
        </w:numPr>
        <w:spacing w:before="0" w:after="0"/>
      </w:pPr>
      <w:r>
        <w:t>Consequence of failure distributed between minimum of $0.22 and maximum of $0.28MM</w:t>
      </w:r>
    </w:p>
    <w:p w14:paraId="08FB652F" w14:textId="77777777" w:rsidR="005D743C" w:rsidRDefault="005D743C" w:rsidP="005D743C">
      <w:pPr>
        <w:pStyle w:val="ListParagraph"/>
        <w:numPr>
          <w:ilvl w:val="1"/>
          <w:numId w:val="41"/>
        </w:numPr>
        <w:spacing w:before="0" w:after="0"/>
      </w:pPr>
      <w:r>
        <w:t>Total length driven by Economic Loss: 10102.58 meters.</w:t>
      </w:r>
    </w:p>
    <w:p w14:paraId="2F656F7A" w14:textId="77777777" w:rsidR="005D743C" w:rsidRDefault="005D743C" w:rsidP="005D743C">
      <w:pPr>
        <w:pStyle w:val="ListParagraph"/>
        <w:numPr>
          <w:ilvl w:val="1"/>
          <w:numId w:val="41"/>
        </w:numPr>
        <w:spacing w:before="0" w:after="0"/>
      </w:pPr>
      <w:r>
        <w:t>Economic Loss Cost distributed between minimum of $0.22 and maximum of $0.28MM:</w:t>
      </w:r>
    </w:p>
    <w:p w14:paraId="61726606" w14:textId="77777777" w:rsidR="005D743C" w:rsidRDefault="005D743C" w:rsidP="005D743C">
      <w:pPr>
        <w:pStyle w:val="ListParagraph"/>
        <w:numPr>
          <w:ilvl w:val="2"/>
          <w:numId w:val="41"/>
        </w:numPr>
        <w:spacing w:before="0" w:after="0"/>
      </w:pPr>
      <w:r>
        <w:t>Repair costs between minimum of $17,000.00 and maximum of $79,000.00.</w:t>
      </w:r>
    </w:p>
    <w:p w14:paraId="7CC0D1B0" w14:textId="77777777" w:rsidR="005D743C" w:rsidRDefault="005D743C" w:rsidP="005D743C">
      <w:pPr>
        <w:pStyle w:val="ListParagraph"/>
        <w:numPr>
          <w:ilvl w:val="2"/>
          <w:numId w:val="41"/>
        </w:numPr>
        <w:spacing w:before="0" w:after="0"/>
      </w:pPr>
      <w:r>
        <w:t>Outage losses between minimum of $200,000.00 and maximum of $200,000.00.</w:t>
      </w:r>
    </w:p>
    <w:p w14:paraId="0C394128" w14:textId="77777777" w:rsidR="005D743C" w:rsidRDefault="005D743C" w:rsidP="005D743C">
      <w:pPr>
        <w:pStyle w:val="ListParagraph"/>
        <w:numPr>
          <w:ilvl w:val="2"/>
          <w:numId w:val="41"/>
        </w:numPr>
        <w:spacing w:before="0" w:after="0"/>
      </w:pPr>
      <w:r>
        <w:t>Product type is Fresh Water.</w:t>
      </w:r>
    </w:p>
    <w:p w14:paraId="0B854485" w14:textId="77777777" w:rsidR="005D743C" w:rsidRDefault="005D743C" w:rsidP="005D743C">
      <w:pPr>
        <w:pStyle w:val="ListParagraph"/>
        <w:numPr>
          <w:ilvl w:val="2"/>
          <w:numId w:val="41"/>
        </w:numPr>
        <w:spacing w:before="0" w:after="0"/>
      </w:pPr>
      <w:r>
        <w:t>Leak cost between minimum of $0.22 and maximum of $0.28MM</w:t>
      </w:r>
    </w:p>
    <w:p w14:paraId="12A26382" w14:textId="77777777" w:rsidR="005D743C" w:rsidRDefault="005D743C" w:rsidP="005D743C">
      <w:pPr>
        <w:pStyle w:val="ListParagraph"/>
        <w:numPr>
          <w:ilvl w:val="2"/>
          <w:numId w:val="41"/>
        </w:numPr>
        <w:spacing w:before="0" w:after="0"/>
      </w:pPr>
      <w:r>
        <w:t>Leak scenario yielded 0.0 intersections with structures, with minimum of $nan and maximum of $nan in cost of structures impacted.</w:t>
      </w:r>
    </w:p>
    <w:p w14:paraId="7AD026BF" w14:textId="77777777" w:rsidR="005D743C" w:rsidRDefault="005D743C" w:rsidP="005D743C">
      <w:pPr>
        <w:pStyle w:val="ListParagraph"/>
        <w:numPr>
          <w:ilvl w:val="2"/>
          <w:numId w:val="41"/>
        </w:numPr>
        <w:spacing w:before="0" w:after="0"/>
      </w:pPr>
      <w:r>
        <w:t>Leak product loss costs between minimum of $0.00 and maximum of $0.00</w:t>
      </w:r>
    </w:p>
    <w:p w14:paraId="1E6B7A41" w14:textId="77777777" w:rsidR="005D743C" w:rsidRDefault="005D743C" w:rsidP="005D743C">
      <w:pPr>
        <w:pStyle w:val="ListParagraph"/>
        <w:numPr>
          <w:ilvl w:val="2"/>
          <w:numId w:val="41"/>
        </w:numPr>
        <w:spacing w:before="0" w:after="0"/>
      </w:pPr>
      <w:r>
        <w:lastRenderedPageBreak/>
        <w:t>Rupture cost between minimum of $0.22 and maximum of $0.28MM</w:t>
      </w:r>
    </w:p>
    <w:p w14:paraId="1C3DD5AC" w14:textId="77777777" w:rsidR="005D743C" w:rsidRDefault="005D743C" w:rsidP="005D743C">
      <w:pPr>
        <w:pStyle w:val="ListParagraph"/>
        <w:numPr>
          <w:ilvl w:val="2"/>
          <w:numId w:val="41"/>
        </w:numPr>
        <w:spacing w:before="0" w:after="0"/>
      </w:pPr>
      <w:r>
        <w:t>Rupture scenario yielded 0.0 intersections with structures, with minimum of $nan and maximum of $nan in cost of structures impacted</w:t>
      </w:r>
    </w:p>
    <w:p w14:paraId="0B3AFAF5" w14:textId="77777777" w:rsidR="005D743C" w:rsidRDefault="005D743C" w:rsidP="005D743C">
      <w:pPr>
        <w:pStyle w:val="ListParagraph"/>
        <w:numPr>
          <w:ilvl w:val="2"/>
          <w:numId w:val="41"/>
        </w:numPr>
        <w:spacing w:before="0" w:after="0"/>
      </w:pPr>
      <w:r>
        <w:t>Rupture product loss costs between minimum of $0.00 and maximum of $0.00</w:t>
      </w:r>
    </w:p>
    <w:p w14:paraId="70BA49D0" w14:textId="77777777" w:rsidR="005D743C" w:rsidRDefault="005D743C" w:rsidP="005D743C">
      <w:pPr>
        <w:pStyle w:val="ListParagraph"/>
        <w:numPr>
          <w:ilvl w:val="2"/>
          <w:numId w:val="41"/>
        </w:numPr>
        <w:spacing w:before="0" w:after="0"/>
      </w:pPr>
      <w:r>
        <w:t>Puncture cost between minimum of $0.22 and maximum of $0.28MM</w:t>
      </w:r>
    </w:p>
    <w:p w14:paraId="35AEB556" w14:textId="77777777" w:rsidR="005D743C" w:rsidRDefault="005D743C" w:rsidP="005D743C">
      <w:pPr>
        <w:pStyle w:val="ListParagraph"/>
        <w:numPr>
          <w:ilvl w:val="2"/>
          <w:numId w:val="41"/>
        </w:numPr>
        <w:spacing w:before="0" w:after="0"/>
      </w:pPr>
      <w:r>
        <w:t>Puncture scenario yielded 0.0 intersections with structures, with minimum of $nan and maximum of $nan in cost of structures impacted</w:t>
      </w:r>
    </w:p>
    <w:p w14:paraId="0A6F78FD" w14:textId="77777777" w:rsidR="005D743C" w:rsidRDefault="005D743C" w:rsidP="005D743C">
      <w:pPr>
        <w:pStyle w:val="ListParagraph"/>
        <w:numPr>
          <w:ilvl w:val="2"/>
          <w:numId w:val="41"/>
        </w:numPr>
        <w:spacing w:before="0" w:after="0"/>
      </w:pPr>
      <w:r>
        <w:t>Puncture Product Loss costs between minimum of $0.00 and maximum of $0.00"</w:t>
      </w:r>
    </w:p>
    <w:p w14:paraId="71814618" w14:textId="77777777" w:rsidR="005D743C" w:rsidRDefault="005D743C" w:rsidP="005D743C">
      <w:pPr>
        <w:pStyle w:val="ListParagraph"/>
        <w:numPr>
          <w:ilvl w:val="0"/>
          <w:numId w:val="41"/>
        </w:numPr>
        <w:spacing w:before="0" w:after="0"/>
      </w:pPr>
      <w:r>
        <w:t xml:space="preserve">"Sarnia </w:t>
      </w:r>
      <w:proofErr w:type="gramStart"/>
      <w:r>
        <w:t>8 inch</w:t>
      </w:r>
      <w:proofErr w:type="gramEnd"/>
      <w:r>
        <w:t xml:space="preserve"> Fresh Water</w:t>
      </w:r>
    </w:p>
    <w:p w14:paraId="076AEBCD" w14:textId="77777777" w:rsidR="005D743C" w:rsidRDefault="005D743C" w:rsidP="005D743C">
      <w:pPr>
        <w:pStyle w:val="ListParagraph"/>
        <w:numPr>
          <w:ilvl w:val="1"/>
          <w:numId w:val="41"/>
        </w:numPr>
        <w:spacing w:before="0" w:after="0"/>
      </w:pPr>
      <w:r>
        <w:t>Total Cumulative Length (m):</w:t>
      </w:r>
      <w:r>
        <w:tab/>
        <w:t>7977.89</w:t>
      </w:r>
    </w:p>
    <w:p w14:paraId="2BE4CC4C"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037E5BA0" w14:textId="77777777" w:rsidR="005D743C" w:rsidRDefault="005D743C" w:rsidP="005D743C">
      <w:pPr>
        <w:pStyle w:val="ListParagraph"/>
        <w:numPr>
          <w:ilvl w:val="2"/>
          <w:numId w:val="41"/>
        </w:numPr>
        <w:spacing w:before="0" w:after="0"/>
      </w:pPr>
      <w:r>
        <w:t>Installation date between minimum of 1969-01-01 and maximum of 1969-01-01</w:t>
      </w:r>
    </w:p>
    <w:p w14:paraId="218DBEB3" w14:textId="77777777" w:rsidR="005D743C" w:rsidRDefault="005D743C" w:rsidP="005D743C">
      <w:pPr>
        <w:pStyle w:val="ListParagraph"/>
        <w:numPr>
          <w:ilvl w:val="2"/>
          <w:numId w:val="41"/>
        </w:numPr>
        <w:spacing w:before="0" w:after="0"/>
      </w:pPr>
      <w:r>
        <w:t>Wall thickness between minimum of 4.78 and maximum of 4.78 mm</w:t>
      </w:r>
    </w:p>
    <w:p w14:paraId="55D9ADFF" w14:textId="77777777" w:rsidR="005D743C" w:rsidRDefault="005D743C" w:rsidP="005D743C">
      <w:pPr>
        <w:pStyle w:val="ListParagraph"/>
        <w:numPr>
          <w:ilvl w:val="2"/>
          <w:numId w:val="41"/>
        </w:numPr>
        <w:spacing w:before="0" w:after="0"/>
      </w:pPr>
      <w:r>
        <w:t>Mainline coating type of Yellow Jacket</w:t>
      </w:r>
    </w:p>
    <w:p w14:paraId="1AF4E8BB" w14:textId="77777777" w:rsidR="005D743C" w:rsidRDefault="005D743C" w:rsidP="005D743C">
      <w:pPr>
        <w:pStyle w:val="ListParagraph"/>
        <w:numPr>
          <w:ilvl w:val="2"/>
          <w:numId w:val="41"/>
        </w:numPr>
        <w:spacing w:before="0" w:after="0"/>
      </w:pPr>
      <w:r>
        <w:t>Joint coating type of Unknown</w:t>
      </w:r>
    </w:p>
    <w:p w14:paraId="40910049"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15C4CCC2"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39EFF8F5"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462E979C" w14:textId="77777777" w:rsidR="005D743C" w:rsidRDefault="005D743C" w:rsidP="005D743C">
      <w:pPr>
        <w:pStyle w:val="ListParagraph"/>
        <w:numPr>
          <w:ilvl w:val="2"/>
          <w:numId w:val="41"/>
        </w:numPr>
        <w:spacing w:before="0" w:after="0"/>
      </w:pPr>
      <w:r>
        <w:t>CIS On-Off potential between minimum of nan and maximum of nan -mV</w:t>
      </w:r>
    </w:p>
    <w:p w14:paraId="047B15E4"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0103739F" w14:textId="77777777" w:rsidR="005D743C" w:rsidRDefault="005D743C" w:rsidP="005D743C">
      <w:pPr>
        <w:pStyle w:val="ListParagraph"/>
        <w:numPr>
          <w:ilvl w:val="2"/>
          <w:numId w:val="41"/>
        </w:numPr>
        <w:spacing w:before="0" w:after="0"/>
      </w:pPr>
      <w:r>
        <w:t>ACVG potential between minimum of nan and maximum of nan mV</w:t>
      </w:r>
    </w:p>
    <w:p w14:paraId="7C77392E" w14:textId="77777777" w:rsidR="005D743C" w:rsidRDefault="005D743C" w:rsidP="005D743C">
      <w:pPr>
        <w:pStyle w:val="ListParagraph"/>
        <w:numPr>
          <w:ilvl w:val="1"/>
          <w:numId w:val="41"/>
        </w:numPr>
        <w:spacing w:before="0" w:after="0"/>
      </w:pPr>
      <w:r>
        <w:t>Consequence of failure distributed between minimum of $0.21 and maximum of $0.25MM</w:t>
      </w:r>
    </w:p>
    <w:p w14:paraId="04D9902D" w14:textId="77777777" w:rsidR="005D743C" w:rsidRDefault="005D743C" w:rsidP="005D743C">
      <w:pPr>
        <w:pStyle w:val="ListParagraph"/>
        <w:numPr>
          <w:ilvl w:val="1"/>
          <w:numId w:val="41"/>
        </w:numPr>
        <w:spacing w:before="0" w:after="0"/>
      </w:pPr>
      <w:r>
        <w:t>Total length driven by Economic Loss: 7977.89 meters.</w:t>
      </w:r>
    </w:p>
    <w:p w14:paraId="297CD41C" w14:textId="77777777" w:rsidR="005D743C" w:rsidRDefault="005D743C" w:rsidP="005D743C">
      <w:pPr>
        <w:pStyle w:val="ListParagraph"/>
        <w:numPr>
          <w:ilvl w:val="1"/>
          <w:numId w:val="41"/>
        </w:numPr>
        <w:spacing w:before="0" w:after="0"/>
      </w:pPr>
      <w:r>
        <w:t>Economic Loss Cost distributed between minimum of $0.21 and maximum of $0.25MM:</w:t>
      </w:r>
    </w:p>
    <w:p w14:paraId="34E1EDC5" w14:textId="77777777" w:rsidR="005D743C" w:rsidRDefault="005D743C" w:rsidP="005D743C">
      <w:pPr>
        <w:pStyle w:val="ListParagraph"/>
        <w:numPr>
          <w:ilvl w:val="2"/>
          <w:numId w:val="41"/>
        </w:numPr>
        <w:spacing w:before="0" w:after="0"/>
      </w:pPr>
      <w:r>
        <w:t>Repair costs between minimum of $14,500.00 and maximum of $50,000.00.</w:t>
      </w:r>
    </w:p>
    <w:p w14:paraId="5A6B6FDD" w14:textId="77777777" w:rsidR="005D743C" w:rsidRDefault="005D743C" w:rsidP="005D743C">
      <w:pPr>
        <w:pStyle w:val="ListParagraph"/>
        <w:numPr>
          <w:ilvl w:val="2"/>
          <w:numId w:val="41"/>
        </w:numPr>
        <w:spacing w:before="0" w:after="0"/>
      </w:pPr>
      <w:r>
        <w:t>Outage losses between minimum of $200,000.00 and maximum of $200,000.00.</w:t>
      </w:r>
    </w:p>
    <w:p w14:paraId="66AF4E32" w14:textId="77777777" w:rsidR="005D743C" w:rsidRDefault="005D743C" w:rsidP="005D743C">
      <w:pPr>
        <w:pStyle w:val="ListParagraph"/>
        <w:numPr>
          <w:ilvl w:val="2"/>
          <w:numId w:val="41"/>
        </w:numPr>
        <w:spacing w:before="0" w:after="0"/>
      </w:pPr>
      <w:r>
        <w:t>Product type is Fresh Water.</w:t>
      </w:r>
    </w:p>
    <w:p w14:paraId="6E57B6FE" w14:textId="77777777" w:rsidR="005D743C" w:rsidRDefault="005D743C" w:rsidP="005D743C">
      <w:pPr>
        <w:pStyle w:val="ListParagraph"/>
        <w:numPr>
          <w:ilvl w:val="2"/>
          <w:numId w:val="41"/>
        </w:numPr>
        <w:spacing w:before="0" w:after="0"/>
      </w:pPr>
      <w:r>
        <w:t>Leak cost between minimum of $0.21 and maximum of $0.25MM</w:t>
      </w:r>
    </w:p>
    <w:p w14:paraId="36141E84" w14:textId="77777777" w:rsidR="005D743C" w:rsidRDefault="005D743C" w:rsidP="005D743C">
      <w:pPr>
        <w:pStyle w:val="ListParagraph"/>
        <w:numPr>
          <w:ilvl w:val="2"/>
          <w:numId w:val="41"/>
        </w:numPr>
        <w:spacing w:before="0" w:after="0"/>
      </w:pPr>
      <w:r>
        <w:t>Leak scenario yielded 0.0 intersections with structures, with minimum of $nan and maximum of $nan in cost of structures impacted.</w:t>
      </w:r>
    </w:p>
    <w:p w14:paraId="3CE38BB0" w14:textId="77777777" w:rsidR="005D743C" w:rsidRDefault="005D743C" w:rsidP="005D743C">
      <w:pPr>
        <w:pStyle w:val="ListParagraph"/>
        <w:numPr>
          <w:ilvl w:val="2"/>
          <w:numId w:val="41"/>
        </w:numPr>
        <w:spacing w:before="0" w:after="0"/>
      </w:pPr>
      <w:r>
        <w:t>Leak product loss costs between minimum of $0.00 and maximum of $0.00</w:t>
      </w:r>
    </w:p>
    <w:p w14:paraId="0072C1B2" w14:textId="77777777" w:rsidR="005D743C" w:rsidRDefault="005D743C" w:rsidP="005D743C">
      <w:pPr>
        <w:pStyle w:val="ListParagraph"/>
        <w:numPr>
          <w:ilvl w:val="2"/>
          <w:numId w:val="41"/>
        </w:numPr>
        <w:spacing w:before="0" w:after="0"/>
      </w:pPr>
      <w:r>
        <w:t>Rupture cost between minimum of $0.21 and maximum of $0.25MM</w:t>
      </w:r>
    </w:p>
    <w:p w14:paraId="4D7D8C93" w14:textId="77777777" w:rsidR="005D743C" w:rsidRDefault="005D743C" w:rsidP="005D743C">
      <w:pPr>
        <w:pStyle w:val="ListParagraph"/>
        <w:numPr>
          <w:ilvl w:val="2"/>
          <w:numId w:val="41"/>
        </w:numPr>
        <w:spacing w:before="0" w:after="0"/>
      </w:pPr>
      <w:r>
        <w:t>Rupture scenario yielded 0.0 intersections with structures, with minimum of $nan and maximum of $nan in cost of structures impacted</w:t>
      </w:r>
    </w:p>
    <w:p w14:paraId="6486C51C" w14:textId="77777777" w:rsidR="005D743C" w:rsidRDefault="005D743C" w:rsidP="005D743C">
      <w:pPr>
        <w:pStyle w:val="ListParagraph"/>
        <w:numPr>
          <w:ilvl w:val="2"/>
          <w:numId w:val="41"/>
        </w:numPr>
        <w:spacing w:before="0" w:after="0"/>
      </w:pPr>
      <w:r>
        <w:t>Rupture product loss costs between minimum of $0.00 and maximum of $0.00</w:t>
      </w:r>
    </w:p>
    <w:p w14:paraId="2144A315" w14:textId="77777777" w:rsidR="005D743C" w:rsidRDefault="005D743C" w:rsidP="005D743C">
      <w:pPr>
        <w:pStyle w:val="ListParagraph"/>
        <w:numPr>
          <w:ilvl w:val="2"/>
          <w:numId w:val="41"/>
        </w:numPr>
        <w:spacing w:before="0" w:after="0"/>
      </w:pPr>
      <w:r>
        <w:t>Puncture cost between minimum of $0.21 and maximum of $0.25MM</w:t>
      </w:r>
    </w:p>
    <w:p w14:paraId="61312349" w14:textId="77777777" w:rsidR="005D743C" w:rsidRDefault="005D743C" w:rsidP="005D743C">
      <w:pPr>
        <w:pStyle w:val="ListParagraph"/>
        <w:numPr>
          <w:ilvl w:val="2"/>
          <w:numId w:val="41"/>
        </w:numPr>
        <w:spacing w:before="0" w:after="0"/>
      </w:pPr>
      <w:r>
        <w:t>Puncture scenario yielded 0.0 intersections with structures, with minimum of $nan and maximum of $nan in cost of structures impacted</w:t>
      </w:r>
    </w:p>
    <w:p w14:paraId="35238C60" w14:textId="77777777" w:rsidR="005D743C" w:rsidRDefault="005D743C" w:rsidP="005D743C">
      <w:pPr>
        <w:pStyle w:val="ListParagraph"/>
        <w:numPr>
          <w:ilvl w:val="2"/>
          <w:numId w:val="41"/>
        </w:numPr>
        <w:spacing w:before="0" w:after="0"/>
      </w:pPr>
      <w:r>
        <w:t>Puncture Product Loss costs between minimum of $0.00 and maximum of $0.00"</w:t>
      </w:r>
    </w:p>
    <w:p w14:paraId="2FCD0516" w14:textId="77777777" w:rsidR="005D743C" w:rsidRDefault="005D743C" w:rsidP="005D743C">
      <w:pPr>
        <w:pStyle w:val="ListParagraph"/>
        <w:numPr>
          <w:ilvl w:val="0"/>
          <w:numId w:val="41"/>
        </w:numPr>
        <w:spacing w:before="0" w:after="0"/>
      </w:pPr>
      <w:r>
        <w:t>"EMPRESS WATER LINE NPS 10</w:t>
      </w:r>
    </w:p>
    <w:p w14:paraId="6748D809" w14:textId="77777777" w:rsidR="005D743C" w:rsidRDefault="005D743C" w:rsidP="005D743C">
      <w:pPr>
        <w:pStyle w:val="ListParagraph"/>
        <w:numPr>
          <w:ilvl w:val="1"/>
          <w:numId w:val="41"/>
        </w:numPr>
        <w:spacing w:before="0" w:after="0"/>
      </w:pPr>
      <w:r>
        <w:t>Total Cumulative Length (m):</w:t>
      </w:r>
      <w:r>
        <w:tab/>
        <w:t>6987.6</w:t>
      </w:r>
    </w:p>
    <w:p w14:paraId="7094B033"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13389A0D" w14:textId="77777777" w:rsidR="005D743C" w:rsidRDefault="005D743C" w:rsidP="005D743C">
      <w:pPr>
        <w:pStyle w:val="ListParagraph"/>
        <w:numPr>
          <w:ilvl w:val="2"/>
          <w:numId w:val="41"/>
        </w:numPr>
        <w:spacing w:before="0" w:after="0"/>
      </w:pPr>
      <w:r>
        <w:t>Installation date between minimum of 2000-01-01 and maximum of 2001-01-01</w:t>
      </w:r>
    </w:p>
    <w:p w14:paraId="7D7AB292" w14:textId="77777777" w:rsidR="005D743C" w:rsidRDefault="005D743C" w:rsidP="005D743C">
      <w:pPr>
        <w:pStyle w:val="ListParagraph"/>
        <w:numPr>
          <w:ilvl w:val="2"/>
          <w:numId w:val="41"/>
        </w:numPr>
        <w:spacing w:before="0" w:after="0"/>
      </w:pPr>
      <w:r>
        <w:t>Wall thickness between minimum of 6.4 and maximum of 6.4 mm</w:t>
      </w:r>
    </w:p>
    <w:p w14:paraId="672180AD" w14:textId="77777777" w:rsidR="005D743C" w:rsidRDefault="005D743C" w:rsidP="005D743C">
      <w:pPr>
        <w:pStyle w:val="ListParagraph"/>
        <w:numPr>
          <w:ilvl w:val="2"/>
          <w:numId w:val="41"/>
        </w:numPr>
        <w:spacing w:before="0" w:after="0"/>
      </w:pPr>
      <w:r>
        <w:t>Mainline coating type of Yellow Jacket</w:t>
      </w:r>
    </w:p>
    <w:p w14:paraId="0B524D95" w14:textId="77777777" w:rsidR="005D743C" w:rsidRDefault="005D743C" w:rsidP="005D743C">
      <w:pPr>
        <w:pStyle w:val="ListParagraph"/>
        <w:numPr>
          <w:ilvl w:val="2"/>
          <w:numId w:val="41"/>
        </w:numPr>
        <w:spacing w:before="0" w:after="0"/>
      </w:pPr>
      <w:r>
        <w:t>Joint coating type of Unknown</w:t>
      </w:r>
    </w:p>
    <w:p w14:paraId="6F7713B5"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463C0B01" w14:textId="77777777" w:rsidR="005D743C" w:rsidRDefault="005D743C" w:rsidP="005D743C">
      <w:pPr>
        <w:pStyle w:val="ListParagraph"/>
        <w:numPr>
          <w:ilvl w:val="2"/>
          <w:numId w:val="41"/>
        </w:numPr>
        <w:spacing w:before="0" w:after="0"/>
      </w:pPr>
      <w:r>
        <w:lastRenderedPageBreak/>
        <w:t xml:space="preserve">Date of last CIS survey of </w:t>
      </w:r>
      <w:proofErr w:type="spellStart"/>
      <w:r>
        <w:t>NaT</w:t>
      </w:r>
      <w:proofErr w:type="spellEnd"/>
    </w:p>
    <w:p w14:paraId="087EEFC5"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08C11A35" w14:textId="77777777" w:rsidR="005D743C" w:rsidRDefault="005D743C" w:rsidP="005D743C">
      <w:pPr>
        <w:pStyle w:val="ListParagraph"/>
        <w:numPr>
          <w:ilvl w:val="2"/>
          <w:numId w:val="41"/>
        </w:numPr>
        <w:spacing w:before="0" w:after="0"/>
      </w:pPr>
      <w:r>
        <w:t>CIS On-Off potential between minimum of nan and maximum of nan -mV</w:t>
      </w:r>
    </w:p>
    <w:p w14:paraId="73171B39"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587C4DD8" w14:textId="77777777" w:rsidR="005D743C" w:rsidRDefault="005D743C" w:rsidP="005D743C">
      <w:pPr>
        <w:pStyle w:val="ListParagraph"/>
        <w:numPr>
          <w:ilvl w:val="2"/>
          <w:numId w:val="41"/>
        </w:numPr>
        <w:spacing w:before="0" w:after="0"/>
      </w:pPr>
      <w:r>
        <w:t>ACVG potential between minimum of nan and maximum of nan mV</w:t>
      </w:r>
    </w:p>
    <w:p w14:paraId="33C3464A" w14:textId="77777777" w:rsidR="005D743C" w:rsidRDefault="005D743C" w:rsidP="005D743C">
      <w:pPr>
        <w:pStyle w:val="ListParagraph"/>
        <w:numPr>
          <w:ilvl w:val="1"/>
          <w:numId w:val="41"/>
        </w:numPr>
        <w:spacing w:before="0" w:after="0"/>
      </w:pPr>
      <w:r>
        <w:t>Consequence of failure distributed between minimum of $0.22 and maximum of $0.28MM</w:t>
      </w:r>
    </w:p>
    <w:p w14:paraId="656C5128" w14:textId="77777777" w:rsidR="005D743C" w:rsidRDefault="005D743C" w:rsidP="005D743C">
      <w:pPr>
        <w:pStyle w:val="ListParagraph"/>
        <w:numPr>
          <w:ilvl w:val="1"/>
          <w:numId w:val="41"/>
        </w:numPr>
        <w:spacing w:before="0" w:after="0"/>
      </w:pPr>
      <w:r>
        <w:t>Total length driven by Economic Loss: 6987.6 meters.</w:t>
      </w:r>
    </w:p>
    <w:p w14:paraId="0772684A" w14:textId="77777777" w:rsidR="005D743C" w:rsidRDefault="005D743C" w:rsidP="005D743C">
      <w:pPr>
        <w:pStyle w:val="ListParagraph"/>
        <w:numPr>
          <w:ilvl w:val="1"/>
          <w:numId w:val="41"/>
        </w:numPr>
        <w:spacing w:before="0" w:after="0"/>
      </w:pPr>
      <w:r>
        <w:t>Economic Loss Cost distributed between minimum of $0.22 and maximum of $0.28MM:</w:t>
      </w:r>
    </w:p>
    <w:p w14:paraId="4B17A2EB" w14:textId="77777777" w:rsidR="005D743C" w:rsidRDefault="005D743C" w:rsidP="005D743C">
      <w:pPr>
        <w:pStyle w:val="ListParagraph"/>
        <w:numPr>
          <w:ilvl w:val="2"/>
          <w:numId w:val="41"/>
        </w:numPr>
        <w:spacing w:before="0" w:after="0"/>
      </w:pPr>
      <w:r>
        <w:t>Repair costs between minimum of $17,000.00 and maximum of $79,000.00.</w:t>
      </w:r>
    </w:p>
    <w:p w14:paraId="64D1E883" w14:textId="77777777" w:rsidR="005D743C" w:rsidRDefault="005D743C" w:rsidP="005D743C">
      <w:pPr>
        <w:pStyle w:val="ListParagraph"/>
        <w:numPr>
          <w:ilvl w:val="2"/>
          <w:numId w:val="41"/>
        </w:numPr>
        <w:spacing w:before="0" w:after="0"/>
      </w:pPr>
      <w:r>
        <w:t>Outage losses between minimum of $200,000.00 and maximum of $200,000.00.</w:t>
      </w:r>
    </w:p>
    <w:p w14:paraId="63D1CCF1" w14:textId="77777777" w:rsidR="005D743C" w:rsidRDefault="005D743C" w:rsidP="005D743C">
      <w:pPr>
        <w:pStyle w:val="ListParagraph"/>
        <w:numPr>
          <w:ilvl w:val="2"/>
          <w:numId w:val="41"/>
        </w:numPr>
        <w:spacing w:before="0" w:after="0"/>
      </w:pPr>
      <w:r>
        <w:t>Product type is Fresh Water.</w:t>
      </w:r>
    </w:p>
    <w:p w14:paraId="02B03436" w14:textId="77777777" w:rsidR="005D743C" w:rsidRDefault="005D743C" w:rsidP="005D743C">
      <w:pPr>
        <w:pStyle w:val="ListParagraph"/>
        <w:numPr>
          <w:ilvl w:val="2"/>
          <w:numId w:val="41"/>
        </w:numPr>
        <w:spacing w:before="0" w:after="0"/>
      </w:pPr>
      <w:r>
        <w:t>Leak cost between minimum of $0.22 and maximum of $0.28MM</w:t>
      </w:r>
    </w:p>
    <w:p w14:paraId="3CCFBC5B" w14:textId="77777777" w:rsidR="005D743C" w:rsidRDefault="005D743C" w:rsidP="005D743C">
      <w:pPr>
        <w:pStyle w:val="ListParagraph"/>
        <w:numPr>
          <w:ilvl w:val="2"/>
          <w:numId w:val="41"/>
        </w:numPr>
        <w:spacing w:before="0" w:after="0"/>
      </w:pPr>
      <w:r>
        <w:t>Leak scenario yielded 0.0 intersections with structures, with minimum of $nan and maximum of $nan in cost of structures impacted.</w:t>
      </w:r>
    </w:p>
    <w:p w14:paraId="0879C682" w14:textId="77777777" w:rsidR="005D743C" w:rsidRDefault="005D743C" w:rsidP="005D743C">
      <w:pPr>
        <w:pStyle w:val="ListParagraph"/>
        <w:numPr>
          <w:ilvl w:val="2"/>
          <w:numId w:val="41"/>
        </w:numPr>
        <w:spacing w:before="0" w:after="0"/>
      </w:pPr>
      <w:r>
        <w:t>Leak product loss costs between minimum of $0.00 and maximum of $0.00</w:t>
      </w:r>
    </w:p>
    <w:p w14:paraId="42C10C5E" w14:textId="77777777" w:rsidR="005D743C" w:rsidRDefault="005D743C" w:rsidP="005D743C">
      <w:pPr>
        <w:pStyle w:val="ListParagraph"/>
        <w:numPr>
          <w:ilvl w:val="2"/>
          <w:numId w:val="41"/>
        </w:numPr>
        <w:spacing w:before="0" w:after="0"/>
      </w:pPr>
      <w:r>
        <w:t>Rupture cost between minimum of $0.22 and maximum of $0.28MM</w:t>
      </w:r>
    </w:p>
    <w:p w14:paraId="03045342" w14:textId="77777777" w:rsidR="005D743C" w:rsidRDefault="005D743C" w:rsidP="005D743C">
      <w:pPr>
        <w:pStyle w:val="ListParagraph"/>
        <w:numPr>
          <w:ilvl w:val="2"/>
          <w:numId w:val="41"/>
        </w:numPr>
        <w:spacing w:before="0" w:after="0"/>
      </w:pPr>
      <w:r>
        <w:t>Rupture scenario yielded 0.0 intersections with structures, with minimum of $nan and maximum of $nan in cost of structures impacted</w:t>
      </w:r>
    </w:p>
    <w:p w14:paraId="57FACE09" w14:textId="77777777" w:rsidR="005D743C" w:rsidRDefault="005D743C" w:rsidP="005D743C">
      <w:pPr>
        <w:pStyle w:val="ListParagraph"/>
        <w:numPr>
          <w:ilvl w:val="2"/>
          <w:numId w:val="41"/>
        </w:numPr>
        <w:spacing w:before="0" w:after="0"/>
      </w:pPr>
      <w:r>
        <w:t>Rupture product loss costs between minimum of $0.00 and maximum of $0.00</w:t>
      </w:r>
    </w:p>
    <w:p w14:paraId="4BBF1EEA" w14:textId="77777777" w:rsidR="005D743C" w:rsidRDefault="005D743C" w:rsidP="005D743C">
      <w:pPr>
        <w:pStyle w:val="ListParagraph"/>
        <w:numPr>
          <w:ilvl w:val="2"/>
          <w:numId w:val="41"/>
        </w:numPr>
        <w:spacing w:before="0" w:after="0"/>
      </w:pPr>
      <w:r>
        <w:t>Puncture cost between minimum of $0.22 and maximum of $0.28MM</w:t>
      </w:r>
    </w:p>
    <w:p w14:paraId="7E11DA36" w14:textId="77777777" w:rsidR="005D743C" w:rsidRDefault="005D743C" w:rsidP="005D743C">
      <w:pPr>
        <w:pStyle w:val="ListParagraph"/>
        <w:numPr>
          <w:ilvl w:val="2"/>
          <w:numId w:val="41"/>
        </w:numPr>
        <w:spacing w:before="0" w:after="0"/>
      </w:pPr>
      <w:r>
        <w:t>Puncture scenario yielded 0.0 intersections with structures, with minimum of $nan and maximum of $nan in cost of structures impacted</w:t>
      </w:r>
    </w:p>
    <w:p w14:paraId="0DED3657" w14:textId="77777777" w:rsidR="005D743C" w:rsidRDefault="005D743C" w:rsidP="005D743C">
      <w:pPr>
        <w:pStyle w:val="ListParagraph"/>
        <w:numPr>
          <w:ilvl w:val="2"/>
          <w:numId w:val="41"/>
        </w:numPr>
        <w:spacing w:before="0" w:after="0"/>
      </w:pPr>
      <w:r>
        <w:t>Puncture Product Loss costs between minimum of $0.00 and maximum of $0.00"</w:t>
      </w:r>
    </w:p>
    <w:p w14:paraId="604A70A9" w14:textId="77777777" w:rsidR="005D743C" w:rsidRDefault="005D743C" w:rsidP="005D743C">
      <w:pPr>
        <w:pStyle w:val="ListParagraph"/>
        <w:numPr>
          <w:ilvl w:val="0"/>
          <w:numId w:val="41"/>
        </w:numPr>
        <w:spacing w:before="0" w:after="0"/>
      </w:pPr>
      <w:r>
        <w:t>"EMPRESS WASTE WATER DISCHARGE NPS 10</w:t>
      </w:r>
    </w:p>
    <w:p w14:paraId="22D0E10F" w14:textId="77777777" w:rsidR="005D743C" w:rsidRDefault="005D743C" w:rsidP="005D743C">
      <w:pPr>
        <w:pStyle w:val="ListParagraph"/>
        <w:numPr>
          <w:ilvl w:val="1"/>
          <w:numId w:val="41"/>
        </w:numPr>
        <w:spacing w:before="0" w:after="0"/>
      </w:pPr>
      <w:r>
        <w:t>Total Cumulative Length (m):</w:t>
      </w:r>
      <w:r>
        <w:tab/>
        <w:t>6957.2</w:t>
      </w:r>
    </w:p>
    <w:p w14:paraId="4256B1E0" w14:textId="77777777" w:rsidR="005D743C" w:rsidRDefault="005D743C" w:rsidP="005D743C">
      <w:pPr>
        <w:pStyle w:val="ListParagraph"/>
        <w:numPr>
          <w:ilvl w:val="1"/>
          <w:numId w:val="41"/>
        </w:numPr>
        <w:spacing w:before="0" w:after="0"/>
      </w:pPr>
      <w:r>
        <w:t>Likelihood of failure distributed between minimum of 4.500e-01 and maximum of 4.500e-01.</w:t>
      </w:r>
    </w:p>
    <w:p w14:paraId="12F2A569" w14:textId="77777777" w:rsidR="005D743C" w:rsidRDefault="005D743C" w:rsidP="005D743C">
      <w:pPr>
        <w:pStyle w:val="ListParagraph"/>
        <w:numPr>
          <w:ilvl w:val="2"/>
          <w:numId w:val="41"/>
        </w:numPr>
        <w:spacing w:before="0" w:after="0"/>
      </w:pPr>
      <w:r>
        <w:t>Installation date between minimum of 1964-01-01 and maximum of 1964-01-01</w:t>
      </w:r>
    </w:p>
    <w:p w14:paraId="01C0681E" w14:textId="77777777" w:rsidR="005D743C" w:rsidRDefault="005D743C" w:rsidP="005D743C">
      <w:pPr>
        <w:pStyle w:val="ListParagraph"/>
        <w:numPr>
          <w:ilvl w:val="2"/>
          <w:numId w:val="41"/>
        </w:numPr>
        <w:spacing w:before="0" w:after="0"/>
      </w:pPr>
      <w:r>
        <w:t>Wall thickness between minimum of 4.78 and maximum of 4.78 mm</w:t>
      </w:r>
    </w:p>
    <w:p w14:paraId="4D66F880" w14:textId="77777777" w:rsidR="005D743C" w:rsidRDefault="005D743C" w:rsidP="005D743C">
      <w:pPr>
        <w:pStyle w:val="ListParagraph"/>
        <w:numPr>
          <w:ilvl w:val="2"/>
          <w:numId w:val="41"/>
        </w:numPr>
        <w:spacing w:before="0" w:after="0"/>
      </w:pPr>
      <w:r>
        <w:t>Mainline coating type of Extruded Polyethylene</w:t>
      </w:r>
    </w:p>
    <w:p w14:paraId="025829C9" w14:textId="77777777" w:rsidR="005D743C" w:rsidRDefault="005D743C" w:rsidP="005D743C">
      <w:pPr>
        <w:pStyle w:val="ListParagraph"/>
        <w:numPr>
          <w:ilvl w:val="2"/>
          <w:numId w:val="41"/>
        </w:numPr>
        <w:spacing w:before="0" w:after="0"/>
      </w:pPr>
      <w:r>
        <w:t>Joint coating type of Data not available</w:t>
      </w:r>
    </w:p>
    <w:p w14:paraId="0B47C1FD"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AE9C2B4"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54DF6246"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18CA01C1" w14:textId="77777777" w:rsidR="005D743C" w:rsidRDefault="005D743C" w:rsidP="005D743C">
      <w:pPr>
        <w:pStyle w:val="ListParagraph"/>
        <w:numPr>
          <w:ilvl w:val="2"/>
          <w:numId w:val="41"/>
        </w:numPr>
        <w:spacing w:before="0" w:after="0"/>
      </w:pPr>
      <w:r>
        <w:t>CIS On-Off potential between minimum of nan and maximum of nan -mV</w:t>
      </w:r>
    </w:p>
    <w:p w14:paraId="18B2194A"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0380ED00" w14:textId="77777777" w:rsidR="005D743C" w:rsidRDefault="005D743C" w:rsidP="005D743C">
      <w:pPr>
        <w:pStyle w:val="ListParagraph"/>
        <w:numPr>
          <w:ilvl w:val="2"/>
          <w:numId w:val="41"/>
        </w:numPr>
        <w:spacing w:before="0" w:after="0"/>
      </w:pPr>
      <w:r>
        <w:t>ACVG potential between minimum of nan and maximum of nan mV</w:t>
      </w:r>
    </w:p>
    <w:p w14:paraId="0410C68F" w14:textId="77777777" w:rsidR="005D743C" w:rsidRDefault="005D743C" w:rsidP="005D743C">
      <w:pPr>
        <w:pStyle w:val="ListParagraph"/>
        <w:numPr>
          <w:ilvl w:val="1"/>
          <w:numId w:val="41"/>
        </w:numPr>
        <w:spacing w:before="0" w:after="0"/>
      </w:pPr>
      <w:r>
        <w:t>Consequence of failure distributed between minimum of $0.58 and maximum of $1.01MM</w:t>
      </w:r>
    </w:p>
    <w:p w14:paraId="129E2036" w14:textId="77777777" w:rsidR="005D743C" w:rsidRDefault="005D743C" w:rsidP="005D743C">
      <w:pPr>
        <w:pStyle w:val="ListParagraph"/>
        <w:numPr>
          <w:ilvl w:val="1"/>
          <w:numId w:val="41"/>
        </w:numPr>
        <w:spacing w:before="0" w:after="0"/>
      </w:pPr>
      <w:r>
        <w:t>Total length driven by Environmental: 6957.2 meters.</w:t>
      </w:r>
    </w:p>
    <w:p w14:paraId="57467D4D" w14:textId="77777777" w:rsidR="005D743C" w:rsidRDefault="005D743C" w:rsidP="005D743C">
      <w:pPr>
        <w:pStyle w:val="ListParagraph"/>
        <w:numPr>
          <w:ilvl w:val="1"/>
          <w:numId w:val="41"/>
        </w:numPr>
        <w:spacing w:before="0" w:after="0"/>
      </w:pPr>
      <w:r>
        <w:t>Environmental Cost distributed between minimum of $0.36 and maximum of $0.74MM:</w:t>
      </w:r>
    </w:p>
    <w:p w14:paraId="4641C9F7" w14:textId="77777777" w:rsidR="005D743C" w:rsidRDefault="005D743C" w:rsidP="005D743C">
      <w:pPr>
        <w:pStyle w:val="ListParagraph"/>
        <w:numPr>
          <w:ilvl w:val="2"/>
          <w:numId w:val="41"/>
        </w:numPr>
        <w:spacing w:before="0" w:after="0"/>
      </w:pPr>
      <w:r>
        <w:t>Leak cost between minimum of $0.02 and maximum of $0.05MM</w:t>
      </w:r>
    </w:p>
    <w:p w14:paraId="64EDDE26" w14:textId="77777777" w:rsidR="005D743C" w:rsidRDefault="005D743C" w:rsidP="005D743C">
      <w:pPr>
        <w:pStyle w:val="ListParagraph"/>
        <w:numPr>
          <w:ilvl w:val="2"/>
          <w:numId w:val="41"/>
        </w:numPr>
        <w:spacing w:before="0" w:after="0"/>
      </w:pPr>
      <w:r>
        <w:t>Leak spill volume between a minimum of 475.94 and maximum of 752.51 gallons</w:t>
      </w:r>
    </w:p>
    <w:p w14:paraId="14703458" w14:textId="77777777" w:rsidR="005D743C" w:rsidRDefault="005D743C" w:rsidP="005D743C">
      <w:pPr>
        <w:pStyle w:val="ListParagraph"/>
        <w:numPr>
          <w:ilvl w:val="2"/>
          <w:numId w:val="41"/>
        </w:numPr>
        <w:spacing w:before="0" w:after="0"/>
      </w:pPr>
      <w:r>
        <w:t>Rupture cost between minimum of $17.46 and maximum of $35.70MM</w:t>
      </w:r>
    </w:p>
    <w:p w14:paraId="2F94D3F5" w14:textId="77777777" w:rsidR="005D743C" w:rsidRDefault="005D743C" w:rsidP="005D743C">
      <w:pPr>
        <w:pStyle w:val="ListParagraph"/>
        <w:numPr>
          <w:ilvl w:val="2"/>
          <w:numId w:val="41"/>
        </w:numPr>
        <w:spacing w:before="0" w:after="0"/>
      </w:pPr>
      <w:r>
        <w:t>Rupture spill volume is between a minimum of 354842.05 and maximum of 561046.79 gallons</w:t>
      </w:r>
    </w:p>
    <w:p w14:paraId="7B943C7C" w14:textId="77777777" w:rsidR="005D743C" w:rsidRDefault="005D743C" w:rsidP="005D743C">
      <w:pPr>
        <w:pStyle w:val="ListParagraph"/>
        <w:numPr>
          <w:ilvl w:val="2"/>
          <w:numId w:val="41"/>
        </w:numPr>
        <w:spacing w:before="0" w:after="0"/>
      </w:pPr>
      <w:r>
        <w:t>Puncture cost between minimum of $0.77 and maximum of $1.57MM</w:t>
      </w:r>
    </w:p>
    <w:p w14:paraId="00E16320" w14:textId="77777777" w:rsidR="005D743C" w:rsidRDefault="005D743C" w:rsidP="005D743C">
      <w:pPr>
        <w:pStyle w:val="ListParagraph"/>
        <w:numPr>
          <w:ilvl w:val="2"/>
          <w:numId w:val="41"/>
        </w:numPr>
        <w:spacing w:before="0" w:after="0"/>
      </w:pPr>
      <w:r>
        <w:t>Puncture spill volume is between a minimum of 15638.25 and maximum of 24725.91 gallons</w:t>
      </w:r>
    </w:p>
    <w:p w14:paraId="61A482B0" w14:textId="77777777" w:rsidR="005D743C" w:rsidRDefault="005D743C" w:rsidP="005D743C">
      <w:pPr>
        <w:pStyle w:val="ListParagraph"/>
        <w:numPr>
          <w:ilvl w:val="2"/>
          <w:numId w:val="41"/>
        </w:numPr>
        <w:spacing w:before="0" w:after="0"/>
      </w:pPr>
      <w:r>
        <w:t xml:space="preserve">Land use distributed as </w:t>
      </w:r>
    </w:p>
    <w:p w14:paraId="7F367F63" w14:textId="77777777" w:rsidR="005D743C" w:rsidRDefault="005D743C" w:rsidP="005D743C">
      <w:pPr>
        <w:pStyle w:val="ListParagraph"/>
        <w:numPr>
          <w:ilvl w:val="3"/>
          <w:numId w:val="41"/>
        </w:numPr>
        <w:spacing w:before="0" w:after="0"/>
      </w:pPr>
      <w:r>
        <w:lastRenderedPageBreak/>
        <w:t>Agricultural: 6,944.12</w:t>
      </w:r>
    </w:p>
    <w:p w14:paraId="68C20262" w14:textId="77777777" w:rsidR="005D743C" w:rsidRDefault="005D743C" w:rsidP="005D743C">
      <w:pPr>
        <w:pStyle w:val="ListParagraph"/>
        <w:numPr>
          <w:ilvl w:val="3"/>
          <w:numId w:val="41"/>
        </w:numPr>
        <w:spacing w:before="0" w:after="0"/>
      </w:pPr>
      <w:r>
        <w:t>Water Course: 13.08</w:t>
      </w:r>
    </w:p>
    <w:p w14:paraId="75E24888" w14:textId="77777777" w:rsidR="005D743C" w:rsidRDefault="005D743C" w:rsidP="005D743C">
      <w:pPr>
        <w:pStyle w:val="ListParagraph"/>
        <w:numPr>
          <w:ilvl w:val="0"/>
          <w:numId w:val="41"/>
        </w:numPr>
        <w:spacing w:before="0" w:after="0"/>
      </w:pPr>
      <w:r>
        <w:t>"SS-15 NPS 6</w:t>
      </w:r>
    </w:p>
    <w:p w14:paraId="05058EEF" w14:textId="77777777" w:rsidR="005D743C" w:rsidRDefault="005D743C" w:rsidP="005D743C">
      <w:pPr>
        <w:pStyle w:val="ListParagraph"/>
        <w:numPr>
          <w:ilvl w:val="1"/>
          <w:numId w:val="41"/>
        </w:numPr>
        <w:spacing w:before="0" w:after="0"/>
      </w:pPr>
      <w:r>
        <w:t>Total Cumulative Length (m):</w:t>
      </w:r>
      <w:r>
        <w:tab/>
        <w:t>5229.36</w:t>
      </w:r>
    </w:p>
    <w:p w14:paraId="41490E50" w14:textId="77777777" w:rsidR="005D743C" w:rsidRDefault="005D743C" w:rsidP="005D743C">
      <w:pPr>
        <w:pStyle w:val="ListParagraph"/>
        <w:numPr>
          <w:ilvl w:val="1"/>
          <w:numId w:val="41"/>
        </w:numPr>
        <w:spacing w:before="0" w:after="0"/>
      </w:pPr>
      <w:r>
        <w:t>Likelihood of failure distributed between minimum of 1.000e-01 and maximum of 1.000e-01.</w:t>
      </w:r>
    </w:p>
    <w:p w14:paraId="2AB6E257" w14:textId="77777777" w:rsidR="005D743C" w:rsidRDefault="005D743C" w:rsidP="005D743C">
      <w:pPr>
        <w:pStyle w:val="ListParagraph"/>
        <w:numPr>
          <w:ilvl w:val="2"/>
          <w:numId w:val="41"/>
        </w:numPr>
        <w:spacing w:before="0" w:after="0"/>
      </w:pPr>
      <w:r>
        <w:t>Installation date between minimum of 1955-01-01 and maximum of 1955-01-01</w:t>
      </w:r>
    </w:p>
    <w:p w14:paraId="4515DDD3" w14:textId="77777777" w:rsidR="005D743C" w:rsidRDefault="005D743C" w:rsidP="005D743C">
      <w:pPr>
        <w:pStyle w:val="ListParagraph"/>
        <w:numPr>
          <w:ilvl w:val="2"/>
          <w:numId w:val="41"/>
        </w:numPr>
        <w:spacing w:before="0" w:after="0"/>
      </w:pPr>
      <w:r>
        <w:t>Wall thickness between minimum of 5.16 and maximum of 7.11 mm</w:t>
      </w:r>
    </w:p>
    <w:p w14:paraId="72EBC6A9" w14:textId="77777777" w:rsidR="005D743C" w:rsidRDefault="005D743C" w:rsidP="005D743C">
      <w:pPr>
        <w:pStyle w:val="ListParagraph"/>
        <w:numPr>
          <w:ilvl w:val="2"/>
          <w:numId w:val="41"/>
        </w:numPr>
        <w:spacing w:before="0" w:after="0"/>
      </w:pPr>
      <w:r>
        <w:t>Mainline coating type of Coal Tar</w:t>
      </w:r>
    </w:p>
    <w:p w14:paraId="5A312785" w14:textId="77777777" w:rsidR="005D743C" w:rsidRDefault="005D743C" w:rsidP="005D743C">
      <w:pPr>
        <w:pStyle w:val="ListParagraph"/>
        <w:numPr>
          <w:ilvl w:val="2"/>
          <w:numId w:val="41"/>
        </w:numPr>
        <w:spacing w:before="0" w:after="0"/>
      </w:pPr>
      <w:r>
        <w:t>Joint coating type of Unknown</w:t>
      </w:r>
    </w:p>
    <w:p w14:paraId="2AC60956"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0A60F0ED"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44076EEB"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6C36F766" w14:textId="77777777" w:rsidR="005D743C" w:rsidRDefault="005D743C" w:rsidP="005D743C">
      <w:pPr>
        <w:pStyle w:val="ListParagraph"/>
        <w:numPr>
          <w:ilvl w:val="2"/>
          <w:numId w:val="41"/>
        </w:numPr>
        <w:spacing w:before="0" w:after="0"/>
      </w:pPr>
      <w:r>
        <w:t>CIS On-Off potential between minimum of nan and maximum of nan -mV</w:t>
      </w:r>
    </w:p>
    <w:p w14:paraId="13BDEF94"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789CCD6A" w14:textId="77777777" w:rsidR="005D743C" w:rsidRDefault="005D743C" w:rsidP="005D743C">
      <w:pPr>
        <w:pStyle w:val="ListParagraph"/>
        <w:numPr>
          <w:ilvl w:val="2"/>
          <w:numId w:val="41"/>
        </w:numPr>
        <w:spacing w:before="0" w:after="0"/>
      </w:pPr>
      <w:r>
        <w:t>ACVG potential between minimum of nan and maximum of nan mV</w:t>
      </w:r>
    </w:p>
    <w:p w14:paraId="328154BE" w14:textId="77777777" w:rsidR="005D743C" w:rsidRDefault="005D743C" w:rsidP="005D743C">
      <w:pPr>
        <w:pStyle w:val="ListParagraph"/>
        <w:numPr>
          <w:ilvl w:val="1"/>
          <w:numId w:val="41"/>
        </w:numPr>
        <w:spacing w:before="0" w:after="0"/>
      </w:pPr>
      <w:r>
        <w:t>Consequence of failure distributed between minimum of $1.63 and maximum of $1.83MM</w:t>
      </w:r>
    </w:p>
    <w:p w14:paraId="269CD2F8" w14:textId="77777777" w:rsidR="005D743C" w:rsidRDefault="005D743C" w:rsidP="005D743C">
      <w:pPr>
        <w:pStyle w:val="ListParagraph"/>
        <w:numPr>
          <w:ilvl w:val="1"/>
          <w:numId w:val="41"/>
        </w:numPr>
        <w:spacing w:before="0" w:after="0"/>
      </w:pPr>
      <w:r>
        <w:t>Total length driven by Environmental: 5229.36 meters.</w:t>
      </w:r>
    </w:p>
    <w:p w14:paraId="695634AE" w14:textId="77777777" w:rsidR="005D743C" w:rsidRDefault="005D743C" w:rsidP="005D743C">
      <w:pPr>
        <w:pStyle w:val="ListParagraph"/>
        <w:numPr>
          <w:ilvl w:val="1"/>
          <w:numId w:val="41"/>
        </w:numPr>
        <w:spacing w:before="0" w:after="0"/>
      </w:pPr>
      <w:r>
        <w:t>Environmental Cost distributed between minimum of $1.39 and maximum of $1.59MM:</w:t>
      </w:r>
    </w:p>
    <w:p w14:paraId="2B2FE715" w14:textId="77777777" w:rsidR="005D743C" w:rsidRDefault="005D743C" w:rsidP="005D743C">
      <w:pPr>
        <w:pStyle w:val="ListParagraph"/>
        <w:numPr>
          <w:ilvl w:val="2"/>
          <w:numId w:val="41"/>
        </w:numPr>
        <w:spacing w:before="0" w:after="0"/>
      </w:pPr>
      <w:r>
        <w:t>Leak cost between minimum of $0.20 and maximum of $0.21MM</w:t>
      </w:r>
    </w:p>
    <w:p w14:paraId="67C0CB5F" w14:textId="77777777" w:rsidR="005D743C" w:rsidRDefault="005D743C" w:rsidP="005D743C">
      <w:pPr>
        <w:pStyle w:val="ListParagraph"/>
        <w:numPr>
          <w:ilvl w:val="2"/>
          <w:numId w:val="41"/>
        </w:numPr>
        <w:spacing w:before="0" w:after="0"/>
      </w:pPr>
      <w:r>
        <w:t>Leak spill volume between a minimum of 1853.91 and maximum of 1962.4 gallons</w:t>
      </w:r>
    </w:p>
    <w:p w14:paraId="6A46E4EF" w14:textId="77777777" w:rsidR="005D743C" w:rsidRDefault="005D743C" w:rsidP="005D743C">
      <w:pPr>
        <w:pStyle w:val="ListParagraph"/>
        <w:numPr>
          <w:ilvl w:val="2"/>
          <w:numId w:val="41"/>
        </w:numPr>
        <w:spacing w:before="0" w:after="0"/>
      </w:pPr>
      <w:r>
        <w:t>Rupture cost between minimum of $55.64 and maximum of $58.90MM</w:t>
      </w:r>
    </w:p>
    <w:p w14:paraId="3CC99478" w14:textId="77777777" w:rsidR="005D743C" w:rsidRDefault="005D743C" w:rsidP="005D743C">
      <w:pPr>
        <w:pStyle w:val="ListParagraph"/>
        <w:numPr>
          <w:ilvl w:val="2"/>
          <w:numId w:val="41"/>
        </w:numPr>
        <w:spacing w:before="0" w:after="0"/>
      </w:pPr>
      <w:r>
        <w:t>Rupture spill volume is between a minimum of 524962.0 and maximum of 555682.93 gallons</w:t>
      </w:r>
    </w:p>
    <w:p w14:paraId="1C518BCC" w14:textId="77777777" w:rsidR="005D743C" w:rsidRDefault="005D743C" w:rsidP="005D743C">
      <w:pPr>
        <w:pStyle w:val="ListParagraph"/>
        <w:numPr>
          <w:ilvl w:val="2"/>
          <w:numId w:val="41"/>
        </w:numPr>
        <w:spacing w:before="0" w:after="0"/>
      </w:pPr>
      <w:r>
        <w:t>Puncture cost between minimum of $6.46 and maximum of $6.83MM</w:t>
      </w:r>
    </w:p>
    <w:p w14:paraId="7F6CE088" w14:textId="77777777" w:rsidR="005D743C" w:rsidRDefault="005D743C" w:rsidP="005D743C">
      <w:pPr>
        <w:pStyle w:val="ListParagraph"/>
        <w:numPr>
          <w:ilvl w:val="2"/>
          <w:numId w:val="41"/>
        </w:numPr>
        <w:spacing w:before="0" w:after="0"/>
      </w:pPr>
      <w:r>
        <w:t>Puncture spill volume is between a minimum of 60915.28 and maximum of 64480.05 gallons</w:t>
      </w:r>
    </w:p>
    <w:p w14:paraId="0EEEAFEE" w14:textId="77777777" w:rsidR="005D743C" w:rsidRDefault="005D743C" w:rsidP="005D743C">
      <w:pPr>
        <w:pStyle w:val="ListParagraph"/>
        <w:numPr>
          <w:ilvl w:val="2"/>
          <w:numId w:val="41"/>
        </w:numPr>
        <w:spacing w:before="0" w:after="0"/>
      </w:pPr>
      <w:r>
        <w:t xml:space="preserve">Land use distributed as </w:t>
      </w:r>
    </w:p>
    <w:p w14:paraId="75DFEDF0" w14:textId="77777777" w:rsidR="005D743C" w:rsidRDefault="005D743C" w:rsidP="005D743C">
      <w:pPr>
        <w:pStyle w:val="ListParagraph"/>
        <w:numPr>
          <w:ilvl w:val="3"/>
          <w:numId w:val="41"/>
        </w:numPr>
        <w:spacing w:before="0" w:after="0"/>
      </w:pPr>
      <w:r>
        <w:t>Agricultural: 5,229.36</w:t>
      </w:r>
    </w:p>
    <w:p w14:paraId="2AB7FE09" w14:textId="77777777" w:rsidR="005D743C" w:rsidRDefault="005D743C" w:rsidP="005D743C">
      <w:pPr>
        <w:pStyle w:val="ListParagraph"/>
        <w:numPr>
          <w:ilvl w:val="0"/>
          <w:numId w:val="41"/>
        </w:numPr>
        <w:spacing w:before="0" w:after="0"/>
      </w:pPr>
      <w:r>
        <w:t>"C3 FROM ESSO NPS 6</w:t>
      </w:r>
    </w:p>
    <w:p w14:paraId="6F995DD5" w14:textId="77777777" w:rsidR="005D743C" w:rsidRDefault="005D743C" w:rsidP="005D743C">
      <w:pPr>
        <w:pStyle w:val="ListParagraph"/>
        <w:numPr>
          <w:ilvl w:val="1"/>
          <w:numId w:val="41"/>
        </w:numPr>
        <w:spacing w:before="0" w:after="0"/>
      </w:pPr>
      <w:r>
        <w:t>Total Cumulative Length (m):</w:t>
      </w:r>
      <w:r>
        <w:tab/>
        <w:t>4075.15</w:t>
      </w:r>
    </w:p>
    <w:p w14:paraId="69B1A7EB" w14:textId="77777777" w:rsidR="005D743C" w:rsidRDefault="005D743C" w:rsidP="005D743C">
      <w:pPr>
        <w:pStyle w:val="ListParagraph"/>
        <w:numPr>
          <w:ilvl w:val="1"/>
          <w:numId w:val="41"/>
        </w:numPr>
        <w:spacing w:before="0" w:after="0"/>
      </w:pPr>
      <w:r>
        <w:t>Likelihood of failure distributed between minimum of 1.000e-01 and maximum of 1.000e-01.</w:t>
      </w:r>
    </w:p>
    <w:p w14:paraId="5F83BFCE" w14:textId="77777777" w:rsidR="005D743C" w:rsidRDefault="005D743C" w:rsidP="005D743C">
      <w:pPr>
        <w:pStyle w:val="ListParagraph"/>
        <w:numPr>
          <w:ilvl w:val="2"/>
          <w:numId w:val="41"/>
        </w:numPr>
        <w:spacing w:before="0" w:after="0"/>
      </w:pPr>
      <w:r>
        <w:t>Installation date between minimum of 1969-01-01 and maximum of 1969-01-01</w:t>
      </w:r>
    </w:p>
    <w:p w14:paraId="5C622F14" w14:textId="77777777" w:rsidR="005D743C" w:rsidRDefault="005D743C" w:rsidP="005D743C">
      <w:pPr>
        <w:pStyle w:val="ListParagraph"/>
        <w:numPr>
          <w:ilvl w:val="2"/>
          <w:numId w:val="41"/>
        </w:numPr>
        <w:spacing w:before="0" w:after="0"/>
      </w:pPr>
      <w:r>
        <w:t>Wall thickness between minimum of 4.8 and maximum of 7.1 mm</w:t>
      </w:r>
    </w:p>
    <w:p w14:paraId="3DB50C06" w14:textId="77777777" w:rsidR="005D743C" w:rsidRDefault="005D743C" w:rsidP="005D743C">
      <w:pPr>
        <w:pStyle w:val="ListParagraph"/>
        <w:numPr>
          <w:ilvl w:val="2"/>
          <w:numId w:val="41"/>
        </w:numPr>
        <w:spacing w:before="0" w:after="0"/>
      </w:pPr>
      <w:r>
        <w:t>Mainline coating type of Single-wrap Tape, Yellow Jacket, Liquid Epoxy</w:t>
      </w:r>
    </w:p>
    <w:p w14:paraId="659B2263" w14:textId="77777777" w:rsidR="005D743C" w:rsidRDefault="005D743C" w:rsidP="005D743C">
      <w:pPr>
        <w:pStyle w:val="ListParagraph"/>
        <w:numPr>
          <w:ilvl w:val="2"/>
          <w:numId w:val="41"/>
        </w:numPr>
        <w:spacing w:before="0" w:after="0"/>
      </w:pPr>
      <w:r>
        <w:t>Joint coating type of Heat Applied Tape</w:t>
      </w:r>
    </w:p>
    <w:p w14:paraId="0B831280"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3E696682"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6C8E50EE"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2AC3B425" w14:textId="77777777" w:rsidR="005D743C" w:rsidRDefault="005D743C" w:rsidP="005D743C">
      <w:pPr>
        <w:pStyle w:val="ListParagraph"/>
        <w:numPr>
          <w:ilvl w:val="2"/>
          <w:numId w:val="41"/>
        </w:numPr>
        <w:spacing w:before="0" w:after="0"/>
      </w:pPr>
      <w:r>
        <w:t>CIS On-Off potential between minimum of nan and maximum of nan -mV</w:t>
      </w:r>
    </w:p>
    <w:p w14:paraId="30E2C8AF"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0739A1DE" w14:textId="77777777" w:rsidR="005D743C" w:rsidRDefault="005D743C" w:rsidP="005D743C">
      <w:pPr>
        <w:pStyle w:val="ListParagraph"/>
        <w:numPr>
          <w:ilvl w:val="2"/>
          <w:numId w:val="41"/>
        </w:numPr>
        <w:spacing w:before="0" w:after="0"/>
      </w:pPr>
      <w:r>
        <w:t>ACVG potential between minimum of nan and maximum of nan mV</w:t>
      </w:r>
    </w:p>
    <w:p w14:paraId="49036F48" w14:textId="77777777" w:rsidR="005D743C" w:rsidRDefault="005D743C" w:rsidP="005D743C">
      <w:pPr>
        <w:pStyle w:val="ListParagraph"/>
        <w:numPr>
          <w:ilvl w:val="1"/>
          <w:numId w:val="41"/>
        </w:numPr>
        <w:spacing w:before="0" w:after="0"/>
      </w:pPr>
      <w:r>
        <w:t>Consequence of failure distributed between minimum of $0.28 and maximum of $15.29MM</w:t>
      </w:r>
    </w:p>
    <w:p w14:paraId="23D0E863" w14:textId="77777777" w:rsidR="005D743C" w:rsidRDefault="005D743C" w:rsidP="005D743C">
      <w:pPr>
        <w:pStyle w:val="ListParagraph"/>
        <w:numPr>
          <w:ilvl w:val="1"/>
          <w:numId w:val="41"/>
        </w:numPr>
        <w:spacing w:before="0" w:after="0"/>
      </w:pPr>
      <w:r>
        <w:t>Total length driven by Safety: 463.09 meters.</w:t>
      </w:r>
    </w:p>
    <w:p w14:paraId="206FDF88" w14:textId="77777777" w:rsidR="005D743C" w:rsidRDefault="005D743C" w:rsidP="005D743C">
      <w:pPr>
        <w:pStyle w:val="ListParagraph"/>
        <w:numPr>
          <w:ilvl w:val="1"/>
          <w:numId w:val="41"/>
        </w:numPr>
        <w:spacing w:before="0" w:after="0"/>
      </w:pPr>
      <w:r>
        <w:t>Safety Cost distributed between minimum of $0.00 and maximum of $14.71MM:</w:t>
      </w:r>
    </w:p>
    <w:p w14:paraId="7EDF1568" w14:textId="77777777" w:rsidR="005D743C" w:rsidRDefault="005D743C" w:rsidP="005D743C">
      <w:pPr>
        <w:pStyle w:val="ListParagraph"/>
        <w:numPr>
          <w:ilvl w:val="2"/>
          <w:numId w:val="41"/>
        </w:numPr>
        <w:spacing w:before="0" w:after="0"/>
      </w:pPr>
      <w:r>
        <w:t>Leak cost between minimum of $0.00 and maximum of $12.11MM</w:t>
      </w:r>
    </w:p>
    <w:p w14:paraId="4F452F0A" w14:textId="77777777" w:rsidR="005D743C" w:rsidRDefault="005D743C" w:rsidP="005D743C">
      <w:pPr>
        <w:pStyle w:val="ListParagraph"/>
        <w:numPr>
          <w:ilvl w:val="2"/>
          <w:numId w:val="41"/>
        </w:numPr>
        <w:spacing w:before="0" w:after="0"/>
      </w:pPr>
      <w:r>
        <w:t>Leak scenario yielded 15.0 intersections with structures, with minimum of 0.0 and maximum of 1.26 of population impacted.</w:t>
      </w:r>
    </w:p>
    <w:p w14:paraId="2C2A8101" w14:textId="77777777" w:rsidR="005D743C" w:rsidRDefault="005D743C" w:rsidP="005D743C">
      <w:pPr>
        <w:pStyle w:val="ListParagraph"/>
        <w:numPr>
          <w:ilvl w:val="2"/>
          <w:numId w:val="41"/>
        </w:numPr>
        <w:spacing w:before="0" w:after="0"/>
      </w:pPr>
      <w:r>
        <w:lastRenderedPageBreak/>
        <w:t>Leak hazard radius distributed between minimum of 9.02 and maximum of 9.02 meters.</w:t>
      </w:r>
    </w:p>
    <w:p w14:paraId="75A3CC31" w14:textId="77777777" w:rsidR="005D743C" w:rsidRDefault="005D743C" w:rsidP="005D743C">
      <w:pPr>
        <w:pStyle w:val="ListParagraph"/>
        <w:numPr>
          <w:ilvl w:val="2"/>
          <w:numId w:val="41"/>
        </w:numPr>
        <w:spacing w:before="0" w:after="0"/>
      </w:pPr>
      <w:r>
        <w:t>Rupture cost between minimum of $0.00 and maximum of $398.23MM</w:t>
      </w:r>
    </w:p>
    <w:p w14:paraId="27DD62EC" w14:textId="77777777" w:rsidR="005D743C" w:rsidRDefault="005D743C" w:rsidP="005D743C">
      <w:pPr>
        <w:pStyle w:val="ListParagraph"/>
        <w:numPr>
          <w:ilvl w:val="2"/>
          <w:numId w:val="41"/>
        </w:numPr>
        <w:spacing w:before="0" w:after="0"/>
      </w:pPr>
      <w:r>
        <w:t>Rupture scenario yielded 18.0 intersections with structures, with minimum of 0.0 and maximum of 41.48 of population impacted</w:t>
      </w:r>
    </w:p>
    <w:p w14:paraId="7328B998" w14:textId="77777777" w:rsidR="005D743C" w:rsidRDefault="005D743C" w:rsidP="005D743C">
      <w:pPr>
        <w:pStyle w:val="ListParagraph"/>
        <w:numPr>
          <w:ilvl w:val="2"/>
          <w:numId w:val="41"/>
        </w:numPr>
        <w:spacing w:before="0" w:after="0"/>
      </w:pPr>
      <w:r>
        <w:t>Rupture hazard radius distributed between minimum of 91.99 and maximum of 91.99 meters.</w:t>
      </w:r>
    </w:p>
    <w:p w14:paraId="7C64EF75" w14:textId="77777777" w:rsidR="005D743C" w:rsidRDefault="005D743C" w:rsidP="005D743C">
      <w:pPr>
        <w:pStyle w:val="ListParagraph"/>
        <w:numPr>
          <w:ilvl w:val="2"/>
          <w:numId w:val="41"/>
        </w:numPr>
        <w:spacing w:before="0" w:after="0"/>
      </w:pPr>
      <w:r>
        <w:t>Puncture cost between minimum of $0.00 and maximum of $12.11MM</w:t>
      </w:r>
    </w:p>
    <w:p w14:paraId="4743436E" w14:textId="77777777" w:rsidR="005D743C" w:rsidRDefault="005D743C" w:rsidP="005D743C">
      <w:pPr>
        <w:pStyle w:val="ListParagraph"/>
        <w:numPr>
          <w:ilvl w:val="2"/>
          <w:numId w:val="41"/>
        </w:numPr>
        <w:spacing w:before="0" w:after="0"/>
      </w:pPr>
      <w:r>
        <w:t>Puncture scenario yielded 20.0 intersections with structures, with minimum of 0.0 and maximum of 1.26 of population impacted</w:t>
      </w:r>
    </w:p>
    <w:p w14:paraId="7A7EAA66" w14:textId="77777777" w:rsidR="005D743C" w:rsidRDefault="005D743C" w:rsidP="005D743C">
      <w:pPr>
        <w:pStyle w:val="ListParagraph"/>
        <w:numPr>
          <w:ilvl w:val="2"/>
          <w:numId w:val="41"/>
        </w:numPr>
        <w:spacing w:before="0" w:after="0"/>
      </w:pPr>
      <w:r>
        <w:t>Puncture hazard radius distributed between minimum of 28.89 and maximum of 28.89 meters.</w:t>
      </w:r>
    </w:p>
    <w:p w14:paraId="685C0A48" w14:textId="77777777" w:rsidR="005D743C" w:rsidRDefault="005D743C" w:rsidP="005D743C">
      <w:pPr>
        <w:pStyle w:val="ListParagraph"/>
        <w:numPr>
          <w:ilvl w:val="2"/>
          <w:numId w:val="41"/>
        </w:numPr>
        <w:spacing w:before="0" w:after="0"/>
      </w:pPr>
      <w:r>
        <w:t>Product type is HVP Product.</w:t>
      </w:r>
    </w:p>
    <w:p w14:paraId="2E03567B" w14:textId="77777777" w:rsidR="005D743C" w:rsidRDefault="005D743C" w:rsidP="005D743C">
      <w:pPr>
        <w:pStyle w:val="ListParagraph"/>
        <w:numPr>
          <w:ilvl w:val="2"/>
          <w:numId w:val="41"/>
        </w:numPr>
        <w:spacing w:before="0" w:after="0"/>
      </w:pPr>
      <w:r>
        <w:t>Class area location is/are 1.0, 2.0.</w:t>
      </w:r>
    </w:p>
    <w:p w14:paraId="51197CDB" w14:textId="77777777" w:rsidR="005D743C" w:rsidRDefault="005D743C" w:rsidP="005D743C">
      <w:pPr>
        <w:pStyle w:val="ListParagraph"/>
        <w:numPr>
          <w:ilvl w:val="1"/>
          <w:numId w:val="41"/>
        </w:numPr>
        <w:spacing w:before="0" w:after="0"/>
      </w:pPr>
      <w:r>
        <w:t>Total length driven by Economic Loss: 3612.06 meters.</w:t>
      </w:r>
    </w:p>
    <w:p w14:paraId="59D7C509" w14:textId="77777777" w:rsidR="005D743C" w:rsidRDefault="005D743C" w:rsidP="005D743C">
      <w:pPr>
        <w:pStyle w:val="ListParagraph"/>
        <w:numPr>
          <w:ilvl w:val="1"/>
          <w:numId w:val="41"/>
        </w:numPr>
        <w:spacing w:before="0" w:after="0"/>
      </w:pPr>
      <w:r>
        <w:t>Economic Loss Cost distributed between minimum of $0.28 and maximum of $0.58MM:</w:t>
      </w:r>
    </w:p>
    <w:p w14:paraId="45AEBE30" w14:textId="77777777" w:rsidR="005D743C" w:rsidRDefault="005D743C" w:rsidP="005D743C">
      <w:pPr>
        <w:pStyle w:val="ListParagraph"/>
        <w:numPr>
          <w:ilvl w:val="2"/>
          <w:numId w:val="41"/>
        </w:numPr>
        <w:spacing w:before="0" w:after="0"/>
      </w:pPr>
      <w:r>
        <w:t>Repair costs between minimum of $11,500.00 and maximum of $40,000.00.</w:t>
      </w:r>
    </w:p>
    <w:p w14:paraId="5BC3220F" w14:textId="77777777" w:rsidR="005D743C" w:rsidRDefault="005D743C" w:rsidP="005D743C">
      <w:pPr>
        <w:pStyle w:val="ListParagraph"/>
        <w:numPr>
          <w:ilvl w:val="2"/>
          <w:numId w:val="41"/>
        </w:numPr>
        <w:spacing w:before="0" w:after="0"/>
      </w:pPr>
      <w:r>
        <w:t>Outage losses between minimum of $200,000.00 and maximum of $200,000.00.</w:t>
      </w:r>
    </w:p>
    <w:p w14:paraId="67FE857E" w14:textId="77777777" w:rsidR="005D743C" w:rsidRDefault="005D743C" w:rsidP="005D743C">
      <w:pPr>
        <w:pStyle w:val="ListParagraph"/>
        <w:numPr>
          <w:ilvl w:val="2"/>
          <w:numId w:val="41"/>
        </w:numPr>
        <w:spacing w:before="0" w:after="0"/>
      </w:pPr>
      <w:r>
        <w:t>Product type is HVP Product.</w:t>
      </w:r>
    </w:p>
    <w:p w14:paraId="2A543021" w14:textId="77777777" w:rsidR="005D743C" w:rsidRDefault="005D743C" w:rsidP="005D743C">
      <w:pPr>
        <w:pStyle w:val="ListParagraph"/>
        <w:numPr>
          <w:ilvl w:val="2"/>
          <w:numId w:val="41"/>
        </w:numPr>
        <w:spacing w:before="0" w:after="0"/>
      </w:pPr>
      <w:r>
        <w:t>Leak cost between minimum of $0.24 and maximum of $0.50MM</w:t>
      </w:r>
    </w:p>
    <w:p w14:paraId="7AC73767" w14:textId="77777777" w:rsidR="005D743C" w:rsidRDefault="005D743C" w:rsidP="005D743C">
      <w:pPr>
        <w:pStyle w:val="ListParagraph"/>
        <w:numPr>
          <w:ilvl w:val="2"/>
          <w:numId w:val="41"/>
        </w:numPr>
        <w:spacing w:before="0" w:after="0"/>
      </w:pPr>
      <w:r>
        <w:t>Leak scenario yielded 15.0 intersections with structures, with minimum of $25,000.00 and maximum of $268,825.00 in cost of structures impacted.</w:t>
      </w:r>
    </w:p>
    <w:p w14:paraId="47A56D51" w14:textId="77777777" w:rsidR="005D743C" w:rsidRDefault="005D743C" w:rsidP="005D743C">
      <w:pPr>
        <w:pStyle w:val="ListParagraph"/>
        <w:numPr>
          <w:ilvl w:val="2"/>
          <w:numId w:val="41"/>
        </w:numPr>
        <w:spacing w:before="0" w:after="0"/>
      </w:pPr>
      <w:r>
        <w:t>Leak product loss costs between minimum of $24,336.15 and maximum of $24,336.15</w:t>
      </w:r>
    </w:p>
    <w:p w14:paraId="305FA2DB" w14:textId="77777777" w:rsidR="005D743C" w:rsidRDefault="005D743C" w:rsidP="005D743C">
      <w:pPr>
        <w:pStyle w:val="ListParagraph"/>
        <w:numPr>
          <w:ilvl w:val="2"/>
          <w:numId w:val="41"/>
        </w:numPr>
        <w:spacing w:before="0" w:after="0"/>
      </w:pPr>
      <w:r>
        <w:t>Rupture cost between minimum of $7.10 and maximum of $11.97MM</w:t>
      </w:r>
    </w:p>
    <w:p w14:paraId="5FF76AA6" w14:textId="77777777" w:rsidR="005D743C" w:rsidRDefault="005D743C" w:rsidP="005D743C">
      <w:pPr>
        <w:pStyle w:val="ListParagraph"/>
        <w:numPr>
          <w:ilvl w:val="2"/>
          <w:numId w:val="41"/>
        </w:numPr>
        <w:spacing w:before="0" w:after="0"/>
      </w:pPr>
      <w:r>
        <w:t>Rupture scenario yielded 18.0 intersections with structures, with minimum of $25,000.00 and maximum of $4,871,372.00 in cost of structures impacted</w:t>
      </w:r>
    </w:p>
    <w:p w14:paraId="31C339E6" w14:textId="77777777" w:rsidR="005D743C" w:rsidRDefault="005D743C" w:rsidP="005D743C">
      <w:pPr>
        <w:pStyle w:val="ListParagraph"/>
        <w:numPr>
          <w:ilvl w:val="2"/>
          <w:numId w:val="41"/>
        </w:numPr>
        <w:spacing w:before="0" w:after="0"/>
      </w:pPr>
      <w:r>
        <w:t>Rupture product loss costs between minimum of $6,891,140.89 and maximum of $6,891,140.89</w:t>
      </w:r>
    </w:p>
    <w:p w14:paraId="2990ECFF" w14:textId="77777777" w:rsidR="005D743C" w:rsidRDefault="005D743C" w:rsidP="005D743C">
      <w:pPr>
        <w:pStyle w:val="ListParagraph"/>
        <w:numPr>
          <w:ilvl w:val="2"/>
          <w:numId w:val="41"/>
        </w:numPr>
        <w:spacing w:before="0" w:after="0"/>
      </w:pPr>
      <w:r>
        <w:t>Puncture cost between minimum of $1.01 and maximum of $1.28MM</w:t>
      </w:r>
    </w:p>
    <w:p w14:paraId="37E0AE35" w14:textId="77777777" w:rsidR="005D743C" w:rsidRDefault="005D743C" w:rsidP="005D743C">
      <w:pPr>
        <w:pStyle w:val="ListParagraph"/>
        <w:numPr>
          <w:ilvl w:val="2"/>
          <w:numId w:val="41"/>
        </w:numPr>
        <w:spacing w:before="0" w:after="0"/>
      </w:pPr>
      <w:r>
        <w:t>Puncture scenario yielded 20.0 intersections with structures, with minimum of $25,000.00 and maximum of $268,825.00 in cost of structures impacted</w:t>
      </w:r>
    </w:p>
    <w:p w14:paraId="4187EA3D" w14:textId="77777777" w:rsidR="005D743C" w:rsidRDefault="005D743C" w:rsidP="005D743C">
      <w:pPr>
        <w:pStyle w:val="ListParagraph"/>
        <w:numPr>
          <w:ilvl w:val="2"/>
          <w:numId w:val="41"/>
        </w:numPr>
        <w:spacing w:before="0" w:after="0"/>
      </w:pPr>
      <w:r>
        <w:t>Puncture Product Loss costs between minimum of $799,630.73 and maximum of $799,630.73"</w:t>
      </w:r>
    </w:p>
    <w:p w14:paraId="16320ED6" w14:textId="77777777" w:rsidR="005D743C" w:rsidRDefault="005D743C" w:rsidP="005D743C">
      <w:pPr>
        <w:pStyle w:val="ListParagraph"/>
        <w:numPr>
          <w:ilvl w:val="0"/>
          <w:numId w:val="41"/>
        </w:numPr>
        <w:spacing w:before="0" w:after="0"/>
      </w:pPr>
      <w:r>
        <w:t>"RICHARDSON GAS LINE NPS 3</w:t>
      </w:r>
    </w:p>
    <w:p w14:paraId="196FF811" w14:textId="77777777" w:rsidR="005D743C" w:rsidRDefault="005D743C" w:rsidP="005D743C">
      <w:pPr>
        <w:pStyle w:val="ListParagraph"/>
        <w:numPr>
          <w:ilvl w:val="1"/>
          <w:numId w:val="41"/>
        </w:numPr>
        <w:spacing w:before="0" w:after="0"/>
      </w:pPr>
      <w:r>
        <w:t>Total Cumulative Length (m):</w:t>
      </w:r>
      <w:r>
        <w:tab/>
        <w:t>3703.21</w:t>
      </w:r>
    </w:p>
    <w:p w14:paraId="778C7339"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622D43BF" w14:textId="77777777" w:rsidR="005D743C" w:rsidRDefault="005D743C" w:rsidP="005D743C">
      <w:pPr>
        <w:pStyle w:val="ListParagraph"/>
        <w:numPr>
          <w:ilvl w:val="2"/>
          <w:numId w:val="41"/>
        </w:numPr>
        <w:spacing w:before="0" w:after="0"/>
      </w:pPr>
      <w:r>
        <w:t>Installation date between minimum of 1965-01-01 and maximum of 1965-01-01</w:t>
      </w:r>
    </w:p>
    <w:p w14:paraId="7D8CE1E8" w14:textId="77777777" w:rsidR="005D743C" w:rsidRDefault="005D743C" w:rsidP="005D743C">
      <w:pPr>
        <w:pStyle w:val="ListParagraph"/>
        <w:numPr>
          <w:ilvl w:val="2"/>
          <w:numId w:val="41"/>
        </w:numPr>
        <w:spacing w:before="0" w:after="0"/>
      </w:pPr>
      <w:r>
        <w:t>Wall thickness between minimum of 3.18 and maximum of 3.18 mm</w:t>
      </w:r>
    </w:p>
    <w:p w14:paraId="20C37439" w14:textId="77777777" w:rsidR="005D743C" w:rsidRDefault="005D743C" w:rsidP="005D743C">
      <w:pPr>
        <w:pStyle w:val="ListParagraph"/>
        <w:numPr>
          <w:ilvl w:val="2"/>
          <w:numId w:val="41"/>
        </w:numPr>
        <w:spacing w:before="0" w:after="0"/>
      </w:pPr>
      <w:r>
        <w:t>Mainline coating type of Yellow Jacket</w:t>
      </w:r>
    </w:p>
    <w:p w14:paraId="054E7AC3" w14:textId="77777777" w:rsidR="005D743C" w:rsidRDefault="005D743C" w:rsidP="005D743C">
      <w:pPr>
        <w:pStyle w:val="ListParagraph"/>
        <w:numPr>
          <w:ilvl w:val="2"/>
          <w:numId w:val="41"/>
        </w:numPr>
        <w:spacing w:before="0" w:after="0"/>
      </w:pPr>
      <w:r>
        <w:t>Joint coating type of Unknown</w:t>
      </w:r>
    </w:p>
    <w:p w14:paraId="2EC84C54"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52502EA"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07EDA107"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4247511A" w14:textId="77777777" w:rsidR="005D743C" w:rsidRDefault="005D743C" w:rsidP="005D743C">
      <w:pPr>
        <w:pStyle w:val="ListParagraph"/>
        <w:numPr>
          <w:ilvl w:val="2"/>
          <w:numId w:val="41"/>
        </w:numPr>
        <w:spacing w:before="0" w:after="0"/>
      </w:pPr>
      <w:r>
        <w:t>CIS On-Off potential between minimum of nan and maximum of nan -mV</w:t>
      </w:r>
    </w:p>
    <w:p w14:paraId="44FF17D4"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09420180" w14:textId="77777777" w:rsidR="005D743C" w:rsidRDefault="005D743C" w:rsidP="005D743C">
      <w:pPr>
        <w:pStyle w:val="ListParagraph"/>
        <w:numPr>
          <w:ilvl w:val="2"/>
          <w:numId w:val="41"/>
        </w:numPr>
        <w:spacing w:before="0" w:after="0"/>
      </w:pPr>
      <w:r>
        <w:t>ACVG potential between minimum of nan and maximum of nan mV</w:t>
      </w:r>
    </w:p>
    <w:p w14:paraId="44404B0A" w14:textId="77777777" w:rsidR="005D743C" w:rsidRDefault="005D743C" w:rsidP="005D743C">
      <w:pPr>
        <w:pStyle w:val="ListParagraph"/>
        <w:numPr>
          <w:ilvl w:val="1"/>
          <w:numId w:val="41"/>
        </w:numPr>
        <w:spacing w:before="0" w:after="0"/>
      </w:pPr>
      <w:r>
        <w:t>Consequence of failure distributed between minimum of $0.22 and maximum of $0.24MM</w:t>
      </w:r>
    </w:p>
    <w:p w14:paraId="718B99AB" w14:textId="77777777" w:rsidR="005D743C" w:rsidRDefault="005D743C" w:rsidP="005D743C">
      <w:pPr>
        <w:pStyle w:val="ListParagraph"/>
        <w:numPr>
          <w:ilvl w:val="1"/>
          <w:numId w:val="41"/>
        </w:numPr>
        <w:spacing w:before="0" w:after="0"/>
      </w:pPr>
      <w:r>
        <w:lastRenderedPageBreak/>
        <w:t>Total length driven by Economic Loss: 3703.21 meters.</w:t>
      </w:r>
    </w:p>
    <w:p w14:paraId="13932990" w14:textId="77777777" w:rsidR="005D743C" w:rsidRDefault="005D743C" w:rsidP="005D743C">
      <w:pPr>
        <w:pStyle w:val="ListParagraph"/>
        <w:numPr>
          <w:ilvl w:val="1"/>
          <w:numId w:val="41"/>
        </w:numPr>
        <w:spacing w:before="0" w:after="0"/>
      </w:pPr>
      <w:r>
        <w:t>Economic Loss Cost distributed between minimum of $0.22 and maximum of $0.24MM:</w:t>
      </w:r>
    </w:p>
    <w:p w14:paraId="0FAE3748" w14:textId="77777777" w:rsidR="005D743C" w:rsidRDefault="005D743C" w:rsidP="005D743C">
      <w:pPr>
        <w:pStyle w:val="ListParagraph"/>
        <w:numPr>
          <w:ilvl w:val="2"/>
          <w:numId w:val="41"/>
        </w:numPr>
        <w:spacing w:before="0" w:after="0"/>
      </w:pPr>
      <w:r>
        <w:t>Repair costs between minimum of $6,000.00 and maximum of $21,000.00.</w:t>
      </w:r>
    </w:p>
    <w:p w14:paraId="298B80F3" w14:textId="77777777" w:rsidR="005D743C" w:rsidRDefault="005D743C" w:rsidP="005D743C">
      <w:pPr>
        <w:pStyle w:val="ListParagraph"/>
        <w:numPr>
          <w:ilvl w:val="2"/>
          <w:numId w:val="41"/>
        </w:numPr>
        <w:spacing w:before="0" w:after="0"/>
      </w:pPr>
      <w:r>
        <w:t>Outage losses between minimum of $200,000.00 and maximum of $200,000.00.</w:t>
      </w:r>
    </w:p>
    <w:p w14:paraId="67DEC22B" w14:textId="77777777" w:rsidR="005D743C" w:rsidRDefault="005D743C" w:rsidP="005D743C">
      <w:pPr>
        <w:pStyle w:val="ListParagraph"/>
        <w:numPr>
          <w:ilvl w:val="2"/>
          <w:numId w:val="41"/>
        </w:numPr>
        <w:spacing w:before="0" w:after="0"/>
      </w:pPr>
      <w:r>
        <w:t>Product type is NGL.</w:t>
      </w:r>
    </w:p>
    <w:p w14:paraId="67CBC7EE" w14:textId="77777777" w:rsidR="005D743C" w:rsidRDefault="005D743C" w:rsidP="005D743C">
      <w:pPr>
        <w:pStyle w:val="ListParagraph"/>
        <w:numPr>
          <w:ilvl w:val="2"/>
          <w:numId w:val="41"/>
        </w:numPr>
        <w:spacing w:before="0" w:after="0"/>
      </w:pPr>
      <w:r>
        <w:t>Leak cost between minimum of $0.21 and maximum of $0.23MM</w:t>
      </w:r>
    </w:p>
    <w:p w14:paraId="0FC1ED46" w14:textId="77777777" w:rsidR="005D743C" w:rsidRDefault="005D743C" w:rsidP="005D743C">
      <w:pPr>
        <w:pStyle w:val="ListParagraph"/>
        <w:numPr>
          <w:ilvl w:val="2"/>
          <w:numId w:val="41"/>
        </w:numPr>
        <w:spacing w:before="0" w:after="0"/>
      </w:pPr>
      <w:r>
        <w:t>Leak scenario yielded 1.0 intersections with structures, with minimum of $25,000.00 and maximum of $25,000.00 in cost of structures impacted.</w:t>
      </w:r>
    </w:p>
    <w:p w14:paraId="1DB85AEB" w14:textId="77777777" w:rsidR="005D743C" w:rsidRDefault="005D743C" w:rsidP="005D743C">
      <w:pPr>
        <w:pStyle w:val="ListParagraph"/>
        <w:numPr>
          <w:ilvl w:val="2"/>
          <w:numId w:val="41"/>
        </w:numPr>
        <w:spacing w:before="0" w:after="0"/>
      </w:pPr>
      <w:r>
        <w:t>Leak product loss costs between minimum of $3,382.92 and maximum of $3,382.92</w:t>
      </w:r>
    </w:p>
    <w:p w14:paraId="44849D99" w14:textId="77777777" w:rsidR="005D743C" w:rsidRDefault="005D743C" w:rsidP="005D743C">
      <w:pPr>
        <w:pStyle w:val="ListParagraph"/>
        <w:numPr>
          <w:ilvl w:val="2"/>
          <w:numId w:val="41"/>
        </w:numPr>
        <w:spacing w:before="0" w:after="0"/>
      </w:pPr>
      <w:r>
        <w:t>Rupture cost between minimum of $0.47 and maximum of $0.51MM</w:t>
      </w:r>
    </w:p>
    <w:p w14:paraId="2E9EC136" w14:textId="77777777" w:rsidR="005D743C" w:rsidRDefault="005D743C" w:rsidP="005D743C">
      <w:pPr>
        <w:pStyle w:val="ListParagraph"/>
        <w:numPr>
          <w:ilvl w:val="2"/>
          <w:numId w:val="41"/>
        </w:numPr>
        <w:spacing w:before="0" w:after="0"/>
      </w:pPr>
      <w:r>
        <w:t>Rupture scenario yielded 3.0 intersections with structures, with minimum of $25,000.00 and maximum of $25,000.00 in cost of structures impacted</w:t>
      </w:r>
    </w:p>
    <w:p w14:paraId="1B670B29" w14:textId="77777777" w:rsidR="005D743C" w:rsidRDefault="005D743C" w:rsidP="005D743C">
      <w:pPr>
        <w:pStyle w:val="ListParagraph"/>
        <w:numPr>
          <w:ilvl w:val="2"/>
          <w:numId w:val="41"/>
        </w:numPr>
        <w:spacing w:before="0" w:after="0"/>
      </w:pPr>
      <w:r>
        <w:t>Rupture product loss costs between minimum of $267,358.90 and maximum of $267,358.90</w:t>
      </w:r>
    </w:p>
    <w:p w14:paraId="5B23F5DD" w14:textId="77777777" w:rsidR="005D743C" w:rsidRDefault="005D743C" w:rsidP="005D743C">
      <w:pPr>
        <w:pStyle w:val="ListParagraph"/>
        <w:numPr>
          <w:ilvl w:val="2"/>
          <w:numId w:val="41"/>
        </w:numPr>
        <w:spacing w:before="0" w:after="0"/>
      </w:pPr>
      <w:r>
        <w:t>Puncture cost between minimum of $0.32 and maximum of $0.34MM</w:t>
      </w:r>
    </w:p>
    <w:p w14:paraId="0D9C148D" w14:textId="77777777" w:rsidR="005D743C" w:rsidRDefault="005D743C" w:rsidP="005D743C">
      <w:pPr>
        <w:pStyle w:val="ListParagraph"/>
        <w:numPr>
          <w:ilvl w:val="2"/>
          <w:numId w:val="41"/>
        </w:numPr>
        <w:spacing w:before="0" w:after="0"/>
      </w:pPr>
      <w:r>
        <w:t>Puncture scenario yielded 2.0 intersections with structures, with minimum of $25,000.00 and maximum of $25,000.00 in cost of structures impacted</w:t>
      </w:r>
    </w:p>
    <w:p w14:paraId="37CD22F7" w14:textId="77777777" w:rsidR="005D743C" w:rsidRDefault="005D743C" w:rsidP="005D743C">
      <w:pPr>
        <w:pStyle w:val="ListParagraph"/>
        <w:numPr>
          <w:ilvl w:val="2"/>
          <w:numId w:val="41"/>
        </w:numPr>
        <w:spacing w:before="0" w:after="0"/>
      </w:pPr>
      <w:r>
        <w:t>Puncture Product Loss costs between minimum of $111,154.91 and maximum of $111,154.91"</w:t>
      </w:r>
    </w:p>
    <w:p w14:paraId="53C32AFB" w14:textId="77777777" w:rsidR="005D743C" w:rsidRDefault="005D743C" w:rsidP="005D743C">
      <w:pPr>
        <w:pStyle w:val="ListParagraph"/>
        <w:numPr>
          <w:ilvl w:val="0"/>
          <w:numId w:val="41"/>
        </w:numPr>
        <w:spacing w:before="0" w:after="0"/>
      </w:pPr>
      <w:r>
        <w:t xml:space="preserve">"Sarnia 6 inch tied into </w:t>
      </w:r>
      <w:proofErr w:type="gramStart"/>
      <w:r>
        <w:t>6 inch</w:t>
      </w:r>
      <w:proofErr w:type="gramEnd"/>
      <w:r>
        <w:t xml:space="preserve"> E/P line</w:t>
      </w:r>
    </w:p>
    <w:p w14:paraId="0154C371" w14:textId="77777777" w:rsidR="005D743C" w:rsidRDefault="005D743C" w:rsidP="005D743C">
      <w:pPr>
        <w:pStyle w:val="ListParagraph"/>
        <w:numPr>
          <w:ilvl w:val="1"/>
          <w:numId w:val="41"/>
        </w:numPr>
        <w:spacing w:before="0" w:after="0"/>
      </w:pPr>
      <w:r>
        <w:t>Total Cumulative Length (m):</w:t>
      </w:r>
      <w:r>
        <w:tab/>
        <w:t>2501.78</w:t>
      </w:r>
    </w:p>
    <w:p w14:paraId="2BDA7AE0" w14:textId="77777777" w:rsidR="005D743C" w:rsidRDefault="005D743C" w:rsidP="005D743C">
      <w:pPr>
        <w:pStyle w:val="ListParagraph"/>
        <w:numPr>
          <w:ilvl w:val="1"/>
          <w:numId w:val="41"/>
        </w:numPr>
        <w:spacing w:before="0" w:after="0"/>
      </w:pPr>
      <w:r>
        <w:t>Likelihood of failure distributed between minimum of 1.000e-01 and maximum of 1.000e-01.</w:t>
      </w:r>
    </w:p>
    <w:p w14:paraId="77A8BF63" w14:textId="77777777" w:rsidR="005D743C" w:rsidRDefault="005D743C" w:rsidP="005D743C">
      <w:pPr>
        <w:pStyle w:val="ListParagraph"/>
        <w:numPr>
          <w:ilvl w:val="2"/>
          <w:numId w:val="41"/>
        </w:numPr>
        <w:spacing w:before="0" w:after="0"/>
      </w:pPr>
      <w:r>
        <w:t>Installation date between minimum of 1981-01-01 and maximum of 1981-01-01</w:t>
      </w:r>
    </w:p>
    <w:p w14:paraId="1FC32068" w14:textId="77777777" w:rsidR="005D743C" w:rsidRDefault="005D743C" w:rsidP="005D743C">
      <w:pPr>
        <w:pStyle w:val="ListParagraph"/>
        <w:numPr>
          <w:ilvl w:val="2"/>
          <w:numId w:val="41"/>
        </w:numPr>
        <w:spacing w:before="0" w:after="0"/>
      </w:pPr>
      <w:r>
        <w:t>Wall thickness between minimum of 4.78 and maximum of 4.78 mm</w:t>
      </w:r>
    </w:p>
    <w:p w14:paraId="1BBEF326" w14:textId="77777777" w:rsidR="005D743C" w:rsidRDefault="005D743C" w:rsidP="005D743C">
      <w:pPr>
        <w:pStyle w:val="ListParagraph"/>
        <w:numPr>
          <w:ilvl w:val="2"/>
          <w:numId w:val="41"/>
        </w:numPr>
        <w:spacing w:before="0" w:after="0"/>
      </w:pPr>
      <w:r>
        <w:t>Mainline coating type of Yellow Jacket</w:t>
      </w:r>
    </w:p>
    <w:p w14:paraId="0782C995" w14:textId="77777777" w:rsidR="005D743C" w:rsidRDefault="005D743C" w:rsidP="005D743C">
      <w:pPr>
        <w:pStyle w:val="ListParagraph"/>
        <w:numPr>
          <w:ilvl w:val="2"/>
          <w:numId w:val="41"/>
        </w:numPr>
        <w:spacing w:before="0" w:after="0"/>
      </w:pPr>
      <w:r>
        <w:t>Joint coating type of Heat Applied Tape</w:t>
      </w:r>
    </w:p>
    <w:p w14:paraId="3F7C0543"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13E2B4A8"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7B395849"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61FCDEC1" w14:textId="77777777" w:rsidR="005D743C" w:rsidRDefault="005D743C" w:rsidP="005D743C">
      <w:pPr>
        <w:pStyle w:val="ListParagraph"/>
        <w:numPr>
          <w:ilvl w:val="2"/>
          <w:numId w:val="41"/>
        </w:numPr>
        <w:spacing w:before="0" w:after="0"/>
      </w:pPr>
      <w:r>
        <w:t>CIS On-Off potential between minimum of nan and maximum of nan -mV</w:t>
      </w:r>
    </w:p>
    <w:p w14:paraId="3CFA843B"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71AF9768" w14:textId="77777777" w:rsidR="005D743C" w:rsidRDefault="005D743C" w:rsidP="005D743C">
      <w:pPr>
        <w:pStyle w:val="ListParagraph"/>
        <w:numPr>
          <w:ilvl w:val="2"/>
          <w:numId w:val="41"/>
        </w:numPr>
        <w:spacing w:before="0" w:after="0"/>
      </w:pPr>
      <w:r>
        <w:t>ACVG potential between minimum of nan and maximum of nan mV</w:t>
      </w:r>
    </w:p>
    <w:p w14:paraId="78507806" w14:textId="77777777" w:rsidR="005D743C" w:rsidRDefault="005D743C" w:rsidP="005D743C">
      <w:pPr>
        <w:pStyle w:val="ListParagraph"/>
        <w:numPr>
          <w:ilvl w:val="1"/>
          <w:numId w:val="41"/>
        </w:numPr>
        <w:spacing w:before="0" w:after="0"/>
      </w:pPr>
      <w:r>
        <w:t>Consequence of failure distributed between minimum of $0.35 and maximum of $12.64MM</w:t>
      </w:r>
    </w:p>
    <w:p w14:paraId="42197923" w14:textId="77777777" w:rsidR="005D743C" w:rsidRDefault="005D743C" w:rsidP="005D743C">
      <w:pPr>
        <w:pStyle w:val="ListParagraph"/>
        <w:numPr>
          <w:ilvl w:val="1"/>
          <w:numId w:val="41"/>
        </w:numPr>
        <w:spacing w:before="0" w:after="0"/>
      </w:pPr>
      <w:r>
        <w:t>Total length driven by Safety: 469.08 meters.</w:t>
      </w:r>
    </w:p>
    <w:p w14:paraId="66491066" w14:textId="77777777" w:rsidR="005D743C" w:rsidRDefault="005D743C" w:rsidP="005D743C">
      <w:pPr>
        <w:pStyle w:val="ListParagraph"/>
        <w:numPr>
          <w:ilvl w:val="1"/>
          <w:numId w:val="41"/>
        </w:numPr>
        <w:spacing w:before="0" w:after="0"/>
      </w:pPr>
      <w:r>
        <w:t>Safety Cost distributed between minimum of $0.00 and maximum of $12.04MM:</w:t>
      </w:r>
    </w:p>
    <w:p w14:paraId="1C070D59" w14:textId="77777777" w:rsidR="005D743C" w:rsidRDefault="005D743C" w:rsidP="005D743C">
      <w:pPr>
        <w:pStyle w:val="ListParagraph"/>
        <w:numPr>
          <w:ilvl w:val="2"/>
          <w:numId w:val="41"/>
        </w:numPr>
        <w:spacing w:before="0" w:after="0"/>
      </w:pPr>
      <w:r>
        <w:t>Leak cost between minimum of $0.00 and maximum of $12.11MM</w:t>
      </w:r>
    </w:p>
    <w:p w14:paraId="5597BF36" w14:textId="77777777" w:rsidR="005D743C" w:rsidRDefault="005D743C" w:rsidP="005D743C">
      <w:pPr>
        <w:pStyle w:val="ListParagraph"/>
        <w:numPr>
          <w:ilvl w:val="2"/>
          <w:numId w:val="41"/>
        </w:numPr>
        <w:spacing w:before="0" w:after="0"/>
      </w:pPr>
      <w:r>
        <w:t>Leak scenario yielded 40.0 intersections with structures, with minimum of 0.0 and maximum of 1.26 of population impacted.</w:t>
      </w:r>
    </w:p>
    <w:p w14:paraId="398F5714" w14:textId="77777777" w:rsidR="005D743C" w:rsidRDefault="005D743C" w:rsidP="005D743C">
      <w:pPr>
        <w:pStyle w:val="ListParagraph"/>
        <w:numPr>
          <w:ilvl w:val="2"/>
          <w:numId w:val="41"/>
        </w:numPr>
        <w:spacing w:before="0" w:after="0"/>
      </w:pPr>
      <w:r>
        <w:t>Leak hazard radius distributed between minimum of 11.02 and maximum of 11.02 meters.</w:t>
      </w:r>
    </w:p>
    <w:p w14:paraId="4B0C79A6" w14:textId="77777777" w:rsidR="005D743C" w:rsidRDefault="005D743C" w:rsidP="005D743C">
      <w:pPr>
        <w:pStyle w:val="ListParagraph"/>
        <w:numPr>
          <w:ilvl w:val="2"/>
          <w:numId w:val="41"/>
        </w:numPr>
        <w:spacing w:before="0" w:after="0"/>
      </w:pPr>
      <w:r>
        <w:t>Rupture cost between minimum of $0.00 and maximum of $24.21MM</w:t>
      </w:r>
    </w:p>
    <w:p w14:paraId="38A3B7E9" w14:textId="77777777" w:rsidR="005D743C" w:rsidRDefault="005D743C" w:rsidP="005D743C">
      <w:pPr>
        <w:pStyle w:val="ListParagraph"/>
        <w:numPr>
          <w:ilvl w:val="2"/>
          <w:numId w:val="41"/>
        </w:numPr>
        <w:spacing w:before="0" w:after="0"/>
      </w:pPr>
      <w:r>
        <w:t>Rupture scenario yielded 21.0 intersections with structures, with minimum of 0.0 and maximum of 2.52 of population impacted</w:t>
      </w:r>
    </w:p>
    <w:p w14:paraId="7BD340FB" w14:textId="77777777" w:rsidR="005D743C" w:rsidRDefault="005D743C" w:rsidP="005D743C">
      <w:pPr>
        <w:pStyle w:val="ListParagraph"/>
        <w:numPr>
          <w:ilvl w:val="2"/>
          <w:numId w:val="41"/>
        </w:numPr>
        <w:spacing w:before="0" w:after="0"/>
      </w:pPr>
      <w:r>
        <w:t>Rupture hazard radius distributed between minimum of 115.22 and maximum of 115.22 meters.</w:t>
      </w:r>
    </w:p>
    <w:p w14:paraId="7270C721" w14:textId="77777777" w:rsidR="005D743C" w:rsidRDefault="005D743C" w:rsidP="005D743C">
      <w:pPr>
        <w:pStyle w:val="ListParagraph"/>
        <w:numPr>
          <w:ilvl w:val="2"/>
          <w:numId w:val="41"/>
        </w:numPr>
        <w:spacing w:before="0" w:after="0"/>
      </w:pPr>
      <w:r>
        <w:t>Puncture cost between minimum of $0.00 and maximum of $12.11MM</w:t>
      </w:r>
    </w:p>
    <w:p w14:paraId="6B943732" w14:textId="77777777" w:rsidR="005D743C" w:rsidRDefault="005D743C" w:rsidP="005D743C">
      <w:pPr>
        <w:pStyle w:val="ListParagraph"/>
        <w:numPr>
          <w:ilvl w:val="2"/>
          <w:numId w:val="41"/>
        </w:numPr>
        <w:spacing w:before="0" w:after="0"/>
      </w:pPr>
      <w:r>
        <w:t>Puncture scenario yielded 47.0 intersections with structures, with minimum of 0.0 and maximum of 1.26 of population impacted</w:t>
      </w:r>
    </w:p>
    <w:p w14:paraId="30165CE5" w14:textId="77777777" w:rsidR="005D743C" w:rsidRDefault="005D743C" w:rsidP="005D743C">
      <w:pPr>
        <w:pStyle w:val="ListParagraph"/>
        <w:numPr>
          <w:ilvl w:val="2"/>
          <w:numId w:val="41"/>
        </w:numPr>
        <w:spacing w:before="0" w:after="0"/>
      </w:pPr>
      <w:r>
        <w:lastRenderedPageBreak/>
        <w:t>Puncture hazard radius distributed between minimum of 51.38 and maximum of 51.38 meters.</w:t>
      </w:r>
    </w:p>
    <w:p w14:paraId="64F68E09" w14:textId="77777777" w:rsidR="005D743C" w:rsidRDefault="005D743C" w:rsidP="005D743C">
      <w:pPr>
        <w:pStyle w:val="ListParagraph"/>
        <w:numPr>
          <w:ilvl w:val="2"/>
          <w:numId w:val="41"/>
        </w:numPr>
        <w:spacing w:before="0" w:after="0"/>
      </w:pPr>
      <w:r>
        <w:t>Product type is HVP Product.</w:t>
      </w:r>
    </w:p>
    <w:p w14:paraId="61B3EF18" w14:textId="77777777" w:rsidR="005D743C" w:rsidRDefault="005D743C" w:rsidP="005D743C">
      <w:pPr>
        <w:pStyle w:val="ListParagraph"/>
        <w:numPr>
          <w:ilvl w:val="2"/>
          <w:numId w:val="41"/>
        </w:numPr>
        <w:spacing w:before="0" w:after="0"/>
      </w:pPr>
      <w:r>
        <w:t>Class area location is/are 1.0, 2.0.</w:t>
      </w:r>
    </w:p>
    <w:p w14:paraId="4EE86746" w14:textId="77777777" w:rsidR="005D743C" w:rsidRDefault="005D743C" w:rsidP="005D743C">
      <w:pPr>
        <w:pStyle w:val="ListParagraph"/>
        <w:numPr>
          <w:ilvl w:val="1"/>
          <w:numId w:val="41"/>
        </w:numPr>
        <w:spacing w:before="0" w:after="0"/>
      </w:pPr>
      <w:r>
        <w:t>Total length driven by Economic Loss: 2032.7 meters.</w:t>
      </w:r>
    </w:p>
    <w:p w14:paraId="44CED66D" w14:textId="77777777" w:rsidR="005D743C" w:rsidRDefault="005D743C" w:rsidP="005D743C">
      <w:pPr>
        <w:pStyle w:val="ListParagraph"/>
        <w:numPr>
          <w:ilvl w:val="1"/>
          <w:numId w:val="41"/>
        </w:numPr>
        <w:spacing w:before="0" w:after="0"/>
      </w:pPr>
      <w:r>
        <w:t>Economic Loss Cost distributed between minimum of $0.33 and maximum of $0.65MM:</w:t>
      </w:r>
    </w:p>
    <w:p w14:paraId="4E04DFF3" w14:textId="77777777" w:rsidR="005D743C" w:rsidRDefault="005D743C" w:rsidP="005D743C">
      <w:pPr>
        <w:pStyle w:val="ListParagraph"/>
        <w:numPr>
          <w:ilvl w:val="2"/>
          <w:numId w:val="41"/>
        </w:numPr>
        <w:spacing w:before="0" w:after="0"/>
      </w:pPr>
      <w:r>
        <w:t>Repair costs between minimum of $11,500.00 and maximum of $40,000.00.</w:t>
      </w:r>
    </w:p>
    <w:p w14:paraId="2C104AA4" w14:textId="77777777" w:rsidR="005D743C" w:rsidRDefault="005D743C" w:rsidP="005D743C">
      <w:pPr>
        <w:pStyle w:val="ListParagraph"/>
        <w:numPr>
          <w:ilvl w:val="2"/>
          <w:numId w:val="41"/>
        </w:numPr>
        <w:spacing w:before="0" w:after="0"/>
      </w:pPr>
      <w:r>
        <w:t>Outage losses between minimum of $200,000.00 and maximum of $200,000.00.</w:t>
      </w:r>
    </w:p>
    <w:p w14:paraId="080C357F" w14:textId="77777777" w:rsidR="005D743C" w:rsidRDefault="005D743C" w:rsidP="005D743C">
      <w:pPr>
        <w:pStyle w:val="ListParagraph"/>
        <w:numPr>
          <w:ilvl w:val="2"/>
          <w:numId w:val="41"/>
        </w:numPr>
        <w:spacing w:before="0" w:after="0"/>
      </w:pPr>
      <w:r>
        <w:t>Product type is HVP Product.</w:t>
      </w:r>
    </w:p>
    <w:p w14:paraId="576CFA4A" w14:textId="77777777" w:rsidR="005D743C" w:rsidRDefault="005D743C" w:rsidP="005D743C">
      <w:pPr>
        <w:pStyle w:val="ListParagraph"/>
        <w:numPr>
          <w:ilvl w:val="2"/>
          <w:numId w:val="41"/>
        </w:numPr>
        <w:spacing w:before="0" w:after="0"/>
      </w:pPr>
      <w:r>
        <w:t>Leak cost between minimum of $0.26 and maximum of $0.58MM</w:t>
      </w:r>
    </w:p>
    <w:p w14:paraId="0ACAC8B8" w14:textId="77777777" w:rsidR="005D743C" w:rsidRDefault="005D743C" w:rsidP="005D743C">
      <w:pPr>
        <w:pStyle w:val="ListParagraph"/>
        <w:numPr>
          <w:ilvl w:val="2"/>
          <w:numId w:val="41"/>
        </w:numPr>
        <w:spacing w:before="0" w:after="0"/>
      </w:pPr>
      <w:r>
        <w:t>Leak scenario yielded 40.0 intersections with structures, with minimum of $25,000.00 and maximum of $293,825.00 in cost of structures impacted.</w:t>
      </w:r>
    </w:p>
    <w:p w14:paraId="2082FA89" w14:textId="77777777" w:rsidR="005D743C" w:rsidRDefault="005D743C" w:rsidP="005D743C">
      <w:pPr>
        <w:pStyle w:val="ListParagraph"/>
        <w:numPr>
          <w:ilvl w:val="2"/>
          <w:numId w:val="41"/>
        </w:numPr>
        <w:spacing w:before="0" w:after="0"/>
      </w:pPr>
      <w:r>
        <w:t>Leak product loss costs between minimum of $44,363.99 and maximum of $44,363.99</w:t>
      </w:r>
    </w:p>
    <w:p w14:paraId="5BD21C61" w14:textId="77777777" w:rsidR="005D743C" w:rsidRDefault="005D743C" w:rsidP="005D743C">
      <w:pPr>
        <w:pStyle w:val="ListParagraph"/>
        <w:numPr>
          <w:ilvl w:val="2"/>
          <w:numId w:val="41"/>
        </w:numPr>
        <w:spacing w:before="0" w:after="0"/>
      </w:pPr>
      <w:r>
        <w:t>Rupture cost between minimum of $12.80 and maximum of $13.31MM</w:t>
      </w:r>
    </w:p>
    <w:p w14:paraId="2697A170" w14:textId="77777777" w:rsidR="005D743C" w:rsidRDefault="005D743C" w:rsidP="005D743C">
      <w:pPr>
        <w:pStyle w:val="ListParagraph"/>
        <w:numPr>
          <w:ilvl w:val="2"/>
          <w:numId w:val="41"/>
        </w:numPr>
        <w:spacing w:before="0" w:after="0"/>
      </w:pPr>
      <w:r>
        <w:t>Rupture scenario yielded 21.0 intersections with structures, with minimum of $25,000.00 and maximum of $537,650.00 in cost of structures impacted</w:t>
      </w:r>
    </w:p>
    <w:p w14:paraId="22190441" w14:textId="77777777" w:rsidR="005D743C" w:rsidRDefault="005D743C" w:rsidP="005D743C">
      <w:pPr>
        <w:pStyle w:val="ListParagraph"/>
        <w:numPr>
          <w:ilvl w:val="2"/>
          <w:numId w:val="41"/>
        </w:numPr>
        <w:spacing w:before="0" w:after="0"/>
      </w:pPr>
      <w:r>
        <w:t>Rupture product loss costs between minimum of $12,562,319.03 and maximum of $12,562,319.03</w:t>
      </w:r>
    </w:p>
    <w:p w14:paraId="34C4FECA" w14:textId="77777777" w:rsidR="005D743C" w:rsidRDefault="005D743C" w:rsidP="005D743C">
      <w:pPr>
        <w:pStyle w:val="ListParagraph"/>
        <w:numPr>
          <w:ilvl w:val="2"/>
          <w:numId w:val="41"/>
        </w:numPr>
        <w:spacing w:before="0" w:after="0"/>
      </w:pPr>
      <w:r>
        <w:t>Puncture cost between minimum of $1.67 and maximum of $1.99MM</w:t>
      </w:r>
    </w:p>
    <w:p w14:paraId="046F68AC" w14:textId="77777777" w:rsidR="005D743C" w:rsidRDefault="005D743C" w:rsidP="005D743C">
      <w:pPr>
        <w:pStyle w:val="ListParagraph"/>
        <w:numPr>
          <w:ilvl w:val="2"/>
          <w:numId w:val="41"/>
        </w:numPr>
        <w:spacing w:before="0" w:after="0"/>
      </w:pPr>
      <w:r>
        <w:t>Puncture scenario yielded 47.0 intersections with structures, with minimum of $25,000.00 and maximum of $293,825.00 in cost of structures impacted</w:t>
      </w:r>
    </w:p>
    <w:p w14:paraId="410F476E" w14:textId="77777777" w:rsidR="005D743C" w:rsidRDefault="005D743C" w:rsidP="005D743C">
      <w:pPr>
        <w:pStyle w:val="ListParagraph"/>
        <w:numPr>
          <w:ilvl w:val="2"/>
          <w:numId w:val="41"/>
        </w:numPr>
        <w:spacing w:before="0" w:after="0"/>
      </w:pPr>
      <w:r>
        <w:t>Puncture Product Loss costs between minimum of $1,457,700.03 and maximum of $1,457,700.03"</w:t>
      </w:r>
    </w:p>
    <w:p w14:paraId="0234229A" w14:textId="77777777" w:rsidR="005D743C" w:rsidRDefault="005D743C" w:rsidP="005D743C">
      <w:pPr>
        <w:pStyle w:val="ListParagraph"/>
        <w:numPr>
          <w:ilvl w:val="0"/>
          <w:numId w:val="41"/>
        </w:numPr>
        <w:spacing w:before="0" w:after="0"/>
      </w:pPr>
      <w:r>
        <w:t>"</w:t>
      </w:r>
      <w:proofErr w:type="spellStart"/>
      <w:r>
        <w:t>Kerrbert</w:t>
      </w:r>
      <w:proofErr w:type="spellEnd"/>
      <w:r>
        <w:t xml:space="preserve"> </w:t>
      </w:r>
      <w:proofErr w:type="gramStart"/>
      <w:r>
        <w:t>4 inch</w:t>
      </w:r>
      <w:proofErr w:type="gramEnd"/>
      <w:r>
        <w:t xml:space="preserve"> Water</w:t>
      </w:r>
    </w:p>
    <w:p w14:paraId="2520270B" w14:textId="77777777" w:rsidR="005D743C" w:rsidRDefault="005D743C" w:rsidP="005D743C">
      <w:pPr>
        <w:pStyle w:val="ListParagraph"/>
        <w:numPr>
          <w:ilvl w:val="1"/>
          <w:numId w:val="41"/>
        </w:numPr>
        <w:spacing w:before="0" w:after="0"/>
      </w:pPr>
      <w:r>
        <w:t>Total Cumulative Length (m):</w:t>
      </w:r>
      <w:r>
        <w:tab/>
        <w:t>2341.68</w:t>
      </w:r>
    </w:p>
    <w:p w14:paraId="5D869435"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0EF0A37A" w14:textId="77777777" w:rsidR="005D743C" w:rsidRDefault="005D743C" w:rsidP="005D743C">
      <w:pPr>
        <w:pStyle w:val="ListParagraph"/>
        <w:numPr>
          <w:ilvl w:val="2"/>
          <w:numId w:val="41"/>
        </w:numPr>
        <w:spacing w:before="0" w:after="0"/>
      </w:pPr>
      <w:r>
        <w:t>Installation date between minimum of 1970-01-01 and maximum of 1970-01-01</w:t>
      </w:r>
    </w:p>
    <w:p w14:paraId="40BC3A37" w14:textId="77777777" w:rsidR="005D743C" w:rsidRDefault="005D743C" w:rsidP="005D743C">
      <w:pPr>
        <w:pStyle w:val="ListParagraph"/>
        <w:numPr>
          <w:ilvl w:val="2"/>
          <w:numId w:val="41"/>
        </w:numPr>
        <w:spacing w:before="0" w:after="0"/>
      </w:pPr>
      <w:r>
        <w:t>Wall thickness between minimum of 4.78 and maximum of 4.78 mm</w:t>
      </w:r>
    </w:p>
    <w:p w14:paraId="101220FB" w14:textId="77777777" w:rsidR="005D743C" w:rsidRDefault="005D743C" w:rsidP="005D743C">
      <w:pPr>
        <w:pStyle w:val="ListParagraph"/>
        <w:numPr>
          <w:ilvl w:val="2"/>
          <w:numId w:val="41"/>
        </w:numPr>
        <w:spacing w:before="0" w:after="0"/>
      </w:pPr>
      <w:r>
        <w:t>Mainline coating type of Single-wrap Tape</w:t>
      </w:r>
    </w:p>
    <w:p w14:paraId="2287FE39" w14:textId="77777777" w:rsidR="005D743C" w:rsidRDefault="005D743C" w:rsidP="005D743C">
      <w:pPr>
        <w:pStyle w:val="ListParagraph"/>
        <w:numPr>
          <w:ilvl w:val="2"/>
          <w:numId w:val="41"/>
        </w:numPr>
        <w:spacing w:before="0" w:after="0"/>
      </w:pPr>
      <w:r>
        <w:t>Joint coating type of Shrink Sleeves</w:t>
      </w:r>
    </w:p>
    <w:p w14:paraId="56309DA8"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221D24C7"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5318AB9A"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747C0D75" w14:textId="77777777" w:rsidR="005D743C" w:rsidRDefault="005D743C" w:rsidP="005D743C">
      <w:pPr>
        <w:pStyle w:val="ListParagraph"/>
        <w:numPr>
          <w:ilvl w:val="2"/>
          <w:numId w:val="41"/>
        </w:numPr>
        <w:spacing w:before="0" w:after="0"/>
      </w:pPr>
      <w:r>
        <w:t>CIS On-Off potential between minimum of nan and maximum of nan -mV</w:t>
      </w:r>
    </w:p>
    <w:p w14:paraId="561D2B87"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381BB4C8" w14:textId="77777777" w:rsidR="005D743C" w:rsidRDefault="005D743C" w:rsidP="005D743C">
      <w:pPr>
        <w:pStyle w:val="ListParagraph"/>
        <w:numPr>
          <w:ilvl w:val="2"/>
          <w:numId w:val="41"/>
        </w:numPr>
        <w:spacing w:before="0" w:after="0"/>
      </w:pPr>
      <w:r>
        <w:t>ACVG potential between minimum of nan and maximum of nan mV</w:t>
      </w:r>
    </w:p>
    <w:p w14:paraId="19F33539" w14:textId="77777777" w:rsidR="005D743C" w:rsidRDefault="005D743C" w:rsidP="005D743C">
      <w:pPr>
        <w:pStyle w:val="ListParagraph"/>
        <w:numPr>
          <w:ilvl w:val="1"/>
          <w:numId w:val="41"/>
        </w:numPr>
        <w:spacing w:before="0" w:after="0"/>
      </w:pPr>
      <w:r>
        <w:t>Consequence of failure distributed between minimum of $0.21 and maximum of $0.23MM</w:t>
      </w:r>
    </w:p>
    <w:p w14:paraId="224D9A02" w14:textId="77777777" w:rsidR="005D743C" w:rsidRDefault="005D743C" w:rsidP="005D743C">
      <w:pPr>
        <w:pStyle w:val="ListParagraph"/>
        <w:numPr>
          <w:ilvl w:val="1"/>
          <w:numId w:val="41"/>
        </w:numPr>
        <w:spacing w:before="0" w:after="0"/>
      </w:pPr>
      <w:r>
        <w:t>Total length driven by Economic Loss: 2341.68 meters.</w:t>
      </w:r>
    </w:p>
    <w:p w14:paraId="161A1173" w14:textId="77777777" w:rsidR="005D743C" w:rsidRDefault="005D743C" w:rsidP="005D743C">
      <w:pPr>
        <w:pStyle w:val="ListParagraph"/>
        <w:numPr>
          <w:ilvl w:val="1"/>
          <w:numId w:val="41"/>
        </w:numPr>
        <w:spacing w:before="0" w:after="0"/>
      </w:pPr>
      <w:r>
        <w:t>Economic Loss Cost distributed between minimum of $0.21 and maximum of $0.23MM:</w:t>
      </w:r>
    </w:p>
    <w:p w14:paraId="011C30A3" w14:textId="77777777" w:rsidR="005D743C" w:rsidRDefault="005D743C" w:rsidP="005D743C">
      <w:pPr>
        <w:pStyle w:val="ListParagraph"/>
        <w:numPr>
          <w:ilvl w:val="2"/>
          <w:numId w:val="41"/>
        </w:numPr>
        <w:spacing w:before="0" w:after="0"/>
      </w:pPr>
      <w:r>
        <w:t>Repair costs between minimum of $9,000.00 and maximum of $31,000.00.</w:t>
      </w:r>
    </w:p>
    <w:p w14:paraId="3182981C" w14:textId="77777777" w:rsidR="005D743C" w:rsidRDefault="005D743C" w:rsidP="005D743C">
      <w:pPr>
        <w:pStyle w:val="ListParagraph"/>
        <w:numPr>
          <w:ilvl w:val="2"/>
          <w:numId w:val="41"/>
        </w:numPr>
        <w:spacing w:before="0" w:after="0"/>
      </w:pPr>
      <w:r>
        <w:t>Outage losses between minimum of $200,000.00 and maximum of $200,000.00.</w:t>
      </w:r>
    </w:p>
    <w:p w14:paraId="7A123B2B" w14:textId="77777777" w:rsidR="005D743C" w:rsidRDefault="005D743C" w:rsidP="005D743C">
      <w:pPr>
        <w:pStyle w:val="ListParagraph"/>
        <w:numPr>
          <w:ilvl w:val="2"/>
          <w:numId w:val="41"/>
        </w:numPr>
        <w:spacing w:before="0" w:after="0"/>
      </w:pPr>
      <w:r>
        <w:t>Product type is Fresh Water.</w:t>
      </w:r>
    </w:p>
    <w:p w14:paraId="2874D387" w14:textId="77777777" w:rsidR="005D743C" w:rsidRDefault="005D743C" w:rsidP="005D743C">
      <w:pPr>
        <w:pStyle w:val="ListParagraph"/>
        <w:numPr>
          <w:ilvl w:val="2"/>
          <w:numId w:val="41"/>
        </w:numPr>
        <w:spacing w:before="0" w:after="0"/>
      </w:pPr>
      <w:r>
        <w:t>Leak cost between minimum of $0.21 and maximum of $0.23MM</w:t>
      </w:r>
    </w:p>
    <w:p w14:paraId="24E39752" w14:textId="77777777" w:rsidR="005D743C" w:rsidRDefault="005D743C" w:rsidP="005D743C">
      <w:pPr>
        <w:pStyle w:val="ListParagraph"/>
        <w:numPr>
          <w:ilvl w:val="2"/>
          <w:numId w:val="41"/>
        </w:numPr>
        <w:spacing w:before="0" w:after="0"/>
      </w:pPr>
      <w:r>
        <w:t>Leak scenario yielded 0.0 intersections with structures, with minimum of $nan and maximum of $nan in cost of structures impacted.</w:t>
      </w:r>
    </w:p>
    <w:p w14:paraId="4A30DDE2" w14:textId="77777777" w:rsidR="005D743C" w:rsidRDefault="005D743C" w:rsidP="005D743C">
      <w:pPr>
        <w:pStyle w:val="ListParagraph"/>
        <w:numPr>
          <w:ilvl w:val="2"/>
          <w:numId w:val="41"/>
        </w:numPr>
        <w:spacing w:before="0" w:after="0"/>
      </w:pPr>
      <w:r>
        <w:t>Leak product loss costs between minimum of $0.00 and maximum of $0.00</w:t>
      </w:r>
    </w:p>
    <w:p w14:paraId="4FBD10AD" w14:textId="77777777" w:rsidR="005D743C" w:rsidRDefault="005D743C" w:rsidP="005D743C">
      <w:pPr>
        <w:pStyle w:val="ListParagraph"/>
        <w:numPr>
          <w:ilvl w:val="2"/>
          <w:numId w:val="41"/>
        </w:numPr>
        <w:spacing w:before="0" w:after="0"/>
      </w:pPr>
      <w:r>
        <w:t>Rupture cost between minimum of $0.21 and maximum of $0.23MM</w:t>
      </w:r>
    </w:p>
    <w:p w14:paraId="23359411" w14:textId="77777777" w:rsidR="005D743C" w:rsidRDefault="005D743C" w:rsidP="005D743C">
      <w:pPr>
        <w:pStyle w:val="ListParagraph"/>
        <w:numPr>
          <w:ilvl w:val="2"/>
          <w:numId w:val="41"/>
        </w:numPr>
        <w:spacing w:before="0" w:after="0"/>
      </w:pPr>
      <w:r>
        <w:lastRenderedPageBreak/>
        <w:t>Rupture scenario yielded 0.0 intersections with structures, with minimum of $nan and maximum of $nan in cost of structures impacted</w:t>
      </w:r>
    </w:p>
    <w:p w14:paraId="597E1422" w14:textId="77777777" w:rsidR="005D743C" w:rsidRDefault="005D743C" w:rsidP="005D743C">
      <w:pPr>
        <w:pStyle w:val="ListParagraph"/>
        <w:numPr>
          <w:ilvl w:val="2"/>
          <w:numId w:val="41"/>
        </w:numPr>
        <w:spacing w:before="0" w:after="0"/>
      </w:pPr>
      <w:r>
        <w:t>Rupture product loss costs between minimum of $0.00 and maximum of $0.00</w:t>
      </w:r>
    </w:p>
    <w:p w14:paraId="54D752E3" w14:textId="77777777" w:rsidR="005D743C" w:rsidRDefault="005D743C" w:rsidP="005D743C">
      <w:pPr>
        <w:pStyle w:val="ListParagraph"/>
        <w:numPr>
          <w:ilvl w:val="2"/>
          <w:numId w:val="41"/>
        </w:numPr>
        <w:spacing w:before="0" w:after="0"/>
      </w:pPr>
      <w:r>
        <w:t>Puncture cost between minimum of $0.21 and maximum of $0.23MM</w:t>
      </w:r>
    </w:p>
    <w:p w14:paraId="6393B5F0" w14:textId="77777777" w:rsidR="005D743C" w:rsidRDefault="005D743C" w:rsidP="005D743C">
      <w:pPr>
        <w:pStyle w:val="ListParagraph"/>
        <w:numPr>
          <w:ilvl w:val="2"/>
          <w:numId w:val="41"/>
        </w:numPr>
        <w:spacing w:before="0" w:after="0"/>
      </w:pPr>
      <w:r>
        <w:t>Puncture scenario yielded 0.0 intersections with structures, with minimum of $nan and maximum of $nan in cost of structures impacted</w:t>
      </w:r>
    </w:p>
    <w:p w14:paraId="34B7B279" w14:textId="77777777" w:rsidR="005D743C" w:rsidRDefault="005D743C" w:rsidP="005D743C">
      <w:pPr>
        <w:pStyle w:val="ListParagraph"/>
        <w:numPr>
          <w:ilvl w:val="2"/>
          <w:numId w:val="41"/>
        </w:numPr>
        <w:spacing w:before="0" w:after="0"/>
      </w:pPr>
      <w:r>
        <w:t>Puncture Product Loss costs between minimum of $0.00 and maximum of $0.00"</w:t>
      </w:r>
    </w:p>
    <w:p w14:paraId="06469038" w14:textId="77777777" w:rsidR="005D743C" w:rsidRDefault="005D743C" w:rsidP="005D743C">
      <w:pPr>
        <w:pStyle w:val="ListParagraph"/>
        <w:numPr>
          <w:ilvl w:val="0"/>
          <w:numId w:val="41"/>
        </w:numPr>
        <w:spacing w:before="0" w:after="0"/>
      </w:pPr>
      <w:r>
        <w:t>"COED BV 203 TO EST NPS 8</w:t>
      </w:r>
    </w:p>
    <w:p w14:paraId="5C177A07" w14:textId="77777777" w:rsidR="005D743C" w:rsidRDefault="005D743C" w:rsidP="005D743C">
      <w:pPr>
        <w:pStyle w:val="ListParagraph"/>
        <w:numPr>
          <w:ilvl w:val="1"/>
          <w:numId w:val="41"/>
        </w:numPr>
        <w:spacing w:before="0" w:after="0"/>
      </w:pPr>
      <w:r>
        <w:t>Total Cumulative Length (m):</w:t>
      </w:r>
      <w:r>
        <w:tab/>
        <w:t>2259.9</w:t>
      </w:r>
    </w:p>
    <w:p w14:paraId="0BB1358A" w14:textId="77777777" w:rsidR="005D743C" w:rsidRDefault="005D743C" w:rsidP="005D743C">
      <w:pPr>
        <w:pStyle w:val="ListParagraph"/>
        <w:numPr>
          <w:ilvl w:val="1"/>
          <w:numId w:val="41"/>
        </w:numPr>
        <w:spacing w:before="0" w:after="0"/>
      </w:pPr>
      <w:r>
        <w:t>Likelihood of failure distributed between minimum of 3.490e-02 and maximum of 6.118e-01.</w:t>
      </w:r>
    </w:p>
    <w:p w14:paraId="285F9E31" w14:textId="77777777" w:rsidR="005D743C" w:rsidRDefault="005D743C" w:rsidP="005D743C">
      <w:pPr>
        <w:pStyle w:val="ListParagraph"/>
        <w:numPr>
          <w:ilvl w:val="2"/>
          <w:numId w:val="41"/>
        </w:numPr>
        <w:spacing w:before="0" w:after="0"/>
      </w:pPr>
      <w:r>
        <w:t>Installation date between minimum of 1969-01-01 and maximum of 1969-01-01</w:t>
      </w:r>
    </w:p>
    <w:p w14:paraId="774473F9" w14:textId="77777777" w:rsidR="005D743C" w:rsidRDefault="005D743C" w:rsidP="005D743C">
      <w:pPr>
        <w:pStyle w:val="ListParagraph"/>
        <w:numPr>
          <w:ilvl w:val="2"/>
          <w:numId w:val="41"/>
        </w:numPr>
        <w:spacing w:before="0" w:after="0"/>
      </w:pPr>
      <w:r>
        <w:t>Wall thickness between minimum of 4.78 and maximum of 4.78 mm</w:t>
      </w:r>
    </w:p>
    <w:p w14:paraId="1821FDD0" w14:textId="77777777" w:rsidR="005D743C" w:rsidRDefault="005D743C" w:rsidP="005D743C">
      <w:pPr>
        <w:pStyle w:val="ListParagraph"/>
        <w:numPr>
          <w:ilvl w:val="2"/>
          <w:numId w:val="41"/>
        </w:numPr>
        <w:spacing w:before="0" w:after="0"/>
      </w:pPr>
      <w:r>
        <w:t>Mainline coating type of Tape</w:t>
      </w:r>
    </w:p>
    <w:p w14:paraId="6B12CCD5" w14:textId="77777777" w:rsidR="005D743C" w:rsidRDefault="005D743C" w:rsidP="005D743C">
      <w:pPr>
        <w:pStyle w:val="ListParagraph"/>
        <w:numPr>
          <w:ilvl w:val="2"/>
          <w:numId w:val="41"/>
        </w:numPr>
        <w:spacing w:before="0" w:after="0"/>
      </w:pPr>
      <w:r>
        <w:t>Joint coating type of Shrink Sleeves</w:t>
      </w:r>
    </w:p>
    <w:p w14:paraId="4B48F107"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485377E1" w14:textId="77777777" w:rsidR="005D743C" w:rsidRDefault="005D743C" w:rsidP="005D743C">
      <w:pPr>
        <w:pStyle w:val="ListParagraph"/>
        <w:numPr>
          <w:ilvl w:val="2"/>
          <w:numId w:val="41"/>
        </w:numPr>
        <w:spacing w:before="0" w:after="0"/>
      </w:pPr>
      <w:r>
        <w:t>Date of last CIS survey of 2017-01-01</w:t>
      </w:r>
    </w:p>
    <w:p w14:paraId="452AC084"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977.0 and maximum of 2057.0 -mV</w:t>
      </w:r>
    </w:p>
    <w:p w14:paraId="14285043" w14:textId="77777777" w:rsidR="005D743C" w:rsidRDefault="005D743C" w:rsidP="005D743C">
      <w:pPr>
        <w:pStyle w:val="ListParagraph"/>
        <w:numPr>
          <w:ilvl w:val="2"/>
          <w:numId w:val="41"/>
        </w:numPr>
        <w:spacing w:before="0" w:after="0"/>
      </w:pPr>
      <w:r>
        <w:t>CIS On-Off potential between minimum of 850.0 and maximum of 1638.0 -mV</w:t>
      </w:r>
    </w:p>
    <w:p w14:paraId="699BD8AE"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0.0 and maximum of 37.34</w:t>
      </w:r>
    </w:p>
    <w:p w14:paraId="1AD469D9" w14:textId="77777777" w:rsidR="005D743C" w:rsidRDefault="005D743C" w:rsidP="005D743C">
      <w:pPr>
        <w:pStyle w:val="ListParagraph"/>
        <w:numPr>
          <w:ilvl w:val="2"/>
          <w:numId w:val="41"/>
        </w:numPr>
        <w:spacing w:before="0" w:after="0"/>
      </w:pPr>
      <w:r>
        <w:t>ACVG potential between minimum of 0.0 and maximum of 0.37 mV</w:t>
      </w:r>
    </w:p>
    <w:p w14:paraId="61ED6D1E" w14:textId="77777777" w:rsidR="005D743C" w:rsidRDefault="005D743C" w:rsidP="005D743C">
      <w:pPr>
        <w:pStyle w:val="ListParagraph"/>
        <w:numPr>
          <w:ilvl w:val="1"/>
          <w:numId w:val="41"/>
        </w:numPr>
        <w:spacing w:before="0" w:after="0"/>
      </w:pPr>
      <w:r>
        <w:t>Consequence of failure distributed between minimum of $5.08 and maximum of $158.72MM</w:t>
      </w:r>
    </w:p>
    <w:p w14:paraId="6C7FF615" w14:textId="77777777" w:rsidR="005D743C" w:rsidRDefault="005D743C" w:rsidP="005D743C">
      <w:pPr>
        <w:pStyle w:val="ListParagraph"/>
        <w:numPr>
          <w:ilvl w:val="1"/>
          <w:numId w:val="41"/>
        </w:numPr>
        <w:spacing w:before="0" w:after="0"/>
      </w:pPr>
      <w:r>
        <w:t>Total length driven by Safety: 1694.93 meters.</w:t>
      </w:r>
    </w:p>
    <w:p w14:paraId="041069D6" w14:textId="77777777" w:rsidR="005D743C" w:rsidRDefault="005D743C" w:rsidP="005D743C">
      <w:pPr>
        <w:pStyle w:val="ListParagraph"/>
        <w:numPr>
          <w:ilvl w:val="1"/>
          <w:numId w:val="41"/>
        </w:numPr>
        <w:spacing w:before="0" w:after="0"/>
      </w:pPr>
      <w:r>
        <w:t>Safety Cost distributed between minimum of $0.00 and maximum of $150.03MM:</w:t>
      </w:r>
    </w:p>
    <w:p w14:paraId="04B8E0EE" w14:textId="77777777" w:rsidR="005D743C" w:rsidRDefault="005D743C" w:rsidP="005D743C">
      <w:pPr>
        <w:pStyle w:val="ListParagraph"/>
        <w:numPr>
          <w:ilvl w:val="2"/>
          <w:numId w:val="41"/>
        </w:numPr>
        <w:spacing w:before="0" w:after="0"/>
      </w:pPr>
      <w:r>
        <w:t>Leak cost between minimum of $0.00 and maximum of $121.06MM</w:t>
      </w:r>
    </w:p>
    <w:p w14:paraId="4399C80D" w14:textId="77777777" w:rsidR="005D743C" w:rsidRDefault="005D743C" w:rsidP="005D743C">
      <w:pPr>
        <w:pStyle w:val="ListParagraph"/>
        <w:numPr>
          <w:ilvl w:val="2"/>
          <w:numId w:val="41"/>
        </w:numPr>
        <w:spacing w:before="0" w:after="0"/>
      </w:pPr>
      <w:r>
        <w:t>Leak scenario yielded 44.0 intersections with structures, with minimum of 0.0 and maximum of 12.61 of population impacted.</w:t>
      </w:r>
    </w:p>
    <w:p w14:paraId="7D9C8066" w14:textId="77777777" w:rsidR="005D743C" w:rsidRDefault="005D743C" w:rsidP="005D743C">
      <w:pPr>
        <w:pStyle w:val="ListParagraph"/>
        <w:numPr>
          <w:ilvl w:val="2"/>
          <w:numId w:val="41"/>
        </w:numPr>
        <w:spacing w:before="0" w:after="0"/>
      </w:pPr>
      <w:r>
        <w:t>Leak hazard radius distributed between minimum of 12.03 and maximum of 12.03 meters.</w:t>
      </w:r>
    </w:p>
    <w:p w14:paraId="77F6B58C" w14:textId="77777777" w:rsidR="005D743C" w:rsidRDefault="005D743C" w:rsidP="005D743C">
      <w:pPr>
        <w:pStyle w:val="ListParagraph"/>
        <w:numPr>
          <w:ilvl w:val="2"/>
          <w:numId w:val="41"/>
        </w:numPr>
        <w:spacing w:before="0" w:after="0"/>
      </w:pPr>
      <w:r>
        <w:t>Rupture cost between minimum of $0.00 and maximum of $513.60MM</w:t>
      </w:r>
    </w:p>
    <w:p w14:paraId="4E9FBCA9" w14:textId="77777777" w:rsidR="005D743C" w:rsidRDefault="005D743C" w:rsidP="005D743C">
      <w:pPr>
        <w:pStyle w:val="ListParagraph"/>
        <w:numPr>
          <w:ilvl w:val="2"/>
          <w:numId w:val="41"/>
        </w:numPr>
        <w:spacing w:before="0" w:after="0"/>
      </w:pPr>
      <w:r>
        <w:t>Rupture scenario yielded 16.0 intersections with structures, with minimum of 0.0 and maximum of 53.5 of population impacted</w:t>
      </w:r>
    </w:p>
    <w:p w14:paraId="61158286" w14:textId="77777777" w:rsidR="005D743C" w:rsidRDefault="005D743C" w:rsidP="005D743C">
      <w:pPr>
        <w:pStyle w:val="ListParagraph"/>
        <w:numPr>
          <w:ilvl w:val="2"/>
          <w:numId w:val="41"/>
        </w:numPr>
        <w:spacing w:before="0" w:after="0"/>
      </w:pPr>
      <w:r>
        <w:t>Rupture hazard radius distributed between minimum of 138.23 and maximum of 138.23 meters.</w:t>
      </w:r>
    </w:p>
    <w:p w14:paraId="113D346F" w14:textId="77777777" w:rsidR="005D743C" w:rsidRDefault="005D743C" w:rsidP="005D743C">
      <w:pPr>
        <w:pStyle w:val="ListParagraph"/>
        <w:numPr>
          <w:ilvl w:val="2"/>
          <w:numId w:val="41"/>
        </w:numPr>
        <w:spacing w:before="0" w:after="0"/>
      </w:pPr>
      <w:r>
        <w:t>Puncture cost between minimum of $0.00 and maximum of $392.54MM</w:t>
      </w:r>
    </w:p>
    <w:p w14:paraId="7411536C" w14:textId="77777777" w:rsidR="005D743C" w:rsidRDefault="005D743C" w:rsidP="005D743C">
      <w:pPr>
        <w:pStyle w:val="ListParagraph"/>
        <w:numPr>
          <w:ilvl w:val="2"/>
          <w:numId w:val="41"/>
        </w:numPr>
        <w:spacing w:before="0" w:after="0"/>
      </w:pPr>
      <w:r>
        <w:t>Puncture scenario yielded 46.0 intersections with structures, with minimum of 0.0 and maximum of 40.89 of population impacted</w:t>
      </w:r>
    </w:p>
    <w:p w14:paraId="57BA52EA" w14:textId="77777777" w:rsidR="005D743C" w:rsidRDefault="005D743C" w:rsidP="005D743C">
      <w:pPr>
        <w:pStyle w:val="ListParagraph"/>
        <w:numPr>
          <w:ilvl w:val="2"/>
          <w:numId w:val="41"/>
        </w:numPr>
        <w:spacing w:before="0" w:after="0"/>
      </w:pPr>
      <w:r>
        <w:t>Puncture hazard radius distributed between minimum of 48.58 and maximum of 48.58 meters.</w:t>
      </w:r>
    </w:p>
    <w:p w14:paraId="220BBE71" w14:textId="77777777" w:rsidR="005D743C" w:rsidRDefault="005D743C" w:rsidP="005D743C">
      <w:pPr>
        <w:pStyle w:val="ListParagraph"/>
        <w:numPr>
          <w:ilvl w:val="2"/>
          <w:numId w:val="41"/>
        </w:numPr>
        <w:spacing w:before="0" w:after="0"/>
      </w:pPr>
      <w:r>
        <w:t>Product type is Condensate.</w:t>
      </w:r>
    </w:p>
    <w:p w14:paraId="3795A9F3" w14:textId="77777777" w:rsidR="005D743C" w:rsidRDefault="005D743C" w:rsidP="005D743C">
      <w:pPr>
        <w:pStyle w:val="ListParagraph"/>
        <w:numPr>
          <w:ilvl w:val="2"/>
          <w:numId w:val="41"/>
        </w:numPr>
        <w:spacing w:before="0" w:after="0"/>
      </w:pPr>
      <w:r>
        <w:t>Class area location is/are 2.0.</w:t>
      </w:r>
    </w:p>
    <w:p w14:paraId="03A5B243" w14:textId="77777777" w:rsidR="005D743C" w:rsidRDefault="005D743C" w:rsidP="005D743C">
      <w:pPr>
        <w:pStyle w:val="ListParagraph"/>
        <w:numPr>
          <w:ilvl w:val="1"/>
          <w:numId w:val="41"/>
        </w:numPr>
        <w:spacing w:before="0" w:after="0"/>
      </w:pPr>
      <w:r>
        <w:t>Total length driven by Environmental: 564.97 meters.</w:t>
      </w:r>
    </w:p>
    <w:p w14:paraId="06B465CC" w14:textId="77777777" w:rsidR="005D743C" w:rsidRDefault="005D743C" w:rsidP="005D743C">
      <w:pPr>
        <w:pStyle w:val="ListParagraph"/>
        <w:numPr>
          <w:ilvl w:val="1"/>
          <w:numId w:val="41"/>
        </w:numPr>
        <w:spacing w:before="0" w:after="0"/>
      </w:pPr>
      <w:r>
        <w:t>Environmental Cost distributed between minimum of $4.66 and maximum of $13.35MM:</w:t>
      </w:r>
    </w:p>
    <w:p w14:paraId="51B1F217" w14:textId="77777777" w:rsidR="005D743C" w:rsidRDefault="005D743C" w:rsidP="005D743C">
      <w:pPr>
        <w:pStyle w:val="ListParagraph"/>
        <w:numPr>
          <w:ilvl w:val="2"/>
          <w:numId w:val="41"/>
        </w:numPr>
        <w:spacing w:before="0" w:after="0"/>
      </w:pPr>
      <w:r>
        <w:t>Leak cost between minimum of $0.13 and maximum of $0.35MM</w:t>
      </w:r>
    </w:p>
    <w:p w14:paraId="32A131ED" w14:textId="77777777" w:rsidR="005D743C" w:rsidRDefault="005D743C" w:rsidP="005D743C">
      <w:pPr>
        <w:pStyle w:val="ListParagraph"/>
        <w:numPr>
          <w:ilvl w:val="2"/>
          <w:numId w:val="41"/>
        </w:numPr>
        <w:spacing w:before="0" w:after="0"/>
      </w:pPr>
      <w:r>
        <w:t>Leak spill volume between a minimum of 1973.38 and maximum of 2019.77 gallons</w:t>
      </w:r>
    </w:p>
    <w:p w14:paraId="6D051534" w14:textId="77777777" w:rsidR="005D743C" w:rsidRDefault="005D743C" w:rsidP="005D743C">
      <w:pPr>
        <w:pStyle w:val="ListParagraph"/>
        <w:numPr>
          <w:ilvl w:val="2"/>
          <w:numId w:val="41"/>
        </w:numPr>
        <w:spacing w:before="0" w:after="0"/>
      </w:pPr>
      <w:r>
        <w:t>Rupture cost between minimum of $64.53 and maximum of $169.76MM</w:t>
      </w:r>
    </w:p>
    <w:p w14:paraId="770B705C" w14:textId="77777777" w:rsidR="005D743C" w:rsidRDefault="005D743C" w:rsidP="005D743C">
      <w:pPr>
        <w:pStyle w:val="ListParagraph"/>
        <w:numPr>
          <w:ilvl w:val="2"/>
          <w:numId w:val="41"/>
        </w:numPr>
        <w:spacing w:before="0" w:after="0"/>
      </w:pPr>
      <w:r>
        <w:t>Rupture spill volume is between a minimum of 947101.66 and maximum of 969363.57 gallons</w:t>
      </w:r>
    </w:p>
    <w:p w14:paraId="0CE27F06" w14:textId="77777777" w:rsidR="005D743C" w:rsidRDefault="005D743C" w:rsidP="005D743C">
      <w:pPr>
        <w:pStyle w:val="ListParagraph"/>
        <w:numPr>
          <w:ilvl w:val="2"/>
          <w:numId w:val="41"/>
        </w:numPr>
        <w:spacing w:before="0" w:after="0"/>
      </w:pPr>
      <w:r>
        <w:lastRenderedPageBreak/>
        <w:t>Puncture cost between minimum of $4.42 and maximum of $11.62MM</w:t>
      </w:r>
    </w:p>
    <w:p w14:paraId="682FB78F" w14:textId="77777777" w:rsidR="005D743C" w:rsidRDefault="005D743C" w:rsidP="005D743C">
      <w:pPr>
        <w:pStyle w:val="ListParagraph"/>
        <w:numPr>
          <w:ilvl w:val="2"/>
          <w:numId w:val="41"/>
        </w:numPr>
        <w:spacing w:before="0" w:after="0"/>
      </w:pPr>
      <w:r>
        <w:t>Puncture spill volume is between a minimum of 64840.82 and maximum of 66364.92 gallons</w:t>
      </w:r>
    </w:p>
    <w:p w14:paraId="09A1D380" w14:textId="77777777" w:rsidR="005D743C" w:rsidRDefault="005D743C" w:rsidP="005D743C">
      <w:pPr>
        <w:pStyle w:val="ListParagraph"/>
        <w:numPr>
          <w:ilvl w:val="2"/>
          <w:numId w:val="41"/>
        </w:numPr>
        <w:spacing w:before="0" w:after="0"/>
      </w:pPr>
      <w:r>
        <w:t xml:space="preserve">Land use distributed as </w:t>
      </w:r>
    </w:p>
    <w:p w14:paraId="203B9438" w14:textId="77777777" w:rsidR="005D743C" w:rsidRDefault="005D743C" w:rsidP="005D743C">
      <w:pPr>
        <w:pStyle w:val="ListParagraph"/>
        <w:numPr>
          <w:ilvl w:val="3"/>
          <w:numId w:val="41"/>
        </w:numPr>
        <w:spacing w:before="0" w:after="0"/>
      </w:pPr>
      <w:r>
        <w:t>Commercial/Industrial: 2,256.78</w:t>
      </w:r>
    </w:p>
    <w:p w14:paraId="28B1DD18" w14:textId="77777777" w:rsidR="005D743C" w:rsidRDefault="005D743C" w:rsidP="005D743C">
      <w:pPr>
        <w:pStyle w:val="ListParagraph"/>
        <w:numPr>
          <w:ilvl w:val="3"/>
          <w:numId w:val="41"/>
        </w:numPr>
        <w:spacing w:before="0" w:after="0"/>
      </w:pPr>
      <w:r>
        <w:t>Water Course: 3.12</w:t>
      </w:r>
    </w:p>
    <w:p w14:paraId="4A7BB6C3" w14:textId="77777777" w:rsidR="005D743C" w:rsidRDefault="005D743C" w:rsidP="005D743C">
      <w:pPr>
        <w:pStyle w:val="ListParagraph"/>
        <w:numPr>
          <w:ilvl w:val="0"/>
          <w:numId w:val="41"/>
        </w:numPr>
        <w:spacing w:before="0" w:after="0"/>
      </w:pPr>
      <w:r>
        <w:t>"SPEED CORNER TO FORT SASKATCHEWAN INLET (KEYSPAN) NPS 16</w:t>
      </w:r>
    </w:p>
    <w:p w14:paraId="071F36E7" w14:textId="77777777" w:rsidR="005D743C" w:rsidRDefault="005D743C" w:rsidP="005D743C">
      <w:pPr>
        <w:pStyle w:val="ListParagraph"/>
        <w:numPr>
          <w:ilvl w:val="1"/>
          <w:numId w:val="41"/>
        </w:numPr>
        <w:spacing w:before="0" w:after="0"/>
      </w:pPr>
      <w:r>
        <w:t>Total Cumulative Length (m):</w:t>
      </w:r>
      <w:r>
        <w:tab/>
        <w:t>1771.15</w:t>
      </w:r>
    </w:p>
    <w:p w14:paraId="5389EA26" w14:textId="77777777" w:rsidR="005D743C" w:rsidRDefault="005D743C" w:rsidP="005D743C">
      <w:pPr>
        <w:pStyle w:val="ListParagraph"/>
        <w:numPr>
          <w:ilvl w:val="1"/>
          <w:numId w:val="41"/>
        </w:numPr>
        <w:spacing w:before="0" w:after="0"/>
      </w:pPr>
      <w:r>
        <w:t>Likelihood of failure distributed between minimum of 1.000e-01 and maximum of 1.000e-01.</w:t>
      </w:r>
    </w:p>
    <w:p w14:paraId="6CE8906A" w14:textId="77777777" w:rsidR="005D743C" w:rsidRDefault="005D743C" w:rsidP="005D743C">
      <w:pPr>
        <w:pStyle w:val="ListParagraph"/>
        <w:numPr>
          <w:ilvl w:val="2"/>
          <w:numId w:val="41"/>
        </w:numPr>
        <w:spacing w:before="0" w:after="0"/>
      </w:pPr>
      <w:r>
        <w:t>Installation date between minimum of 1995-01-01 and maximum of 1995-01-01</w:t>
      </w:r>
    </w:p>
    <w:p w14:paraId="30F91FD4" w14:textId="77777777" w:rsidR="005D743C" w:rsidRDefault="005D743C" w:rsidP="005D743C">
      <w:pPr>
        <w:pStyle w:val="ListParagraph"/>
        <w:numPr>
          <w:ilvl w:val="2"/>
          <w:numId w:val="41"/>
        </w:numPr>
        <w:spacing w:before="0" w:after="0"/>
      </w:pPr>
      <w:r>
        <w:t>Wall thickness between minimum of 5.56 and maximum of 10.31 mm</w:t>
      </w:r>
    </w:p>
    <w:p w14:paraId="6046E274" w14:textId="77777777" w:rsidR="005D743C" w:rsidRDefault="005D743C" w:rsidP="005D743C">
      <w:pPr>
        <w:pStyle w:val="ListParagraph"/>
        <w:numPr>
          <w:ilvl w:val="2"/>
          <w:numId w:val="41"/>
        </w:numPr>
        <w:spacing w:before="0" w:after="0"/>
      </w:pPr>
      <w:r>
        <w:t>Mainline coating type of Extruded Polyethylene</w:t>
      </w:r>
    </w:p>
    <w:p w14:paraId="1A6A5F33" w14:textId="77777777" w:rsidR="005D743C" w:rsidRDefault="005D743C" w:rsidP="005D743C">
      <w:pPr>
        <w:pStyle w:val="ListParagraph"/>
        <w:numPr>
          <w:ilvl w:val="2"/>
          <w:numId w:val="41"/>
        </w:numPr>
        <w:spacing w:before="0" w:after="0"/>
      </w:pPr>
      <w:r>
        <w:t>Joint coating type of Unknown</w:t>
      </w:r>
    </w:p>
    <w:p w14:paraId="7DD2DFF2"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1DE63E81"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24F88A72"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6DE3F800" w14:textId="77777777" w:rsidR="005D743C" w:rsidRDefault="005D743C" w:rsidP="005D743C">
      <w:pPr>
        <w:pStyle w:val="ListParagraph"/>
        <w:numPr>
          <w:ilvl w:val="2"/>
          <w:numId w:val="41"/>
        </w:numPr>
        <w:spacing w:before="0" w:after="0"/>
      </w:pPr>
      <w:r>
        <w:t>CIS On-Off potential between minimum of nan and maximum of nan -mV</w:t>
      </w:r>
    </w:p>
    <w:p w14:paraId="5DAE07DE"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7870B0D4" w14:textId="77777777" w:rsidR="005D743C" w:rsidRDefault="005D743C" w:rsidP="005D743C">
      <w:pPr>
        <w:pStyle w:val="ListParagraph"/>
        <w:numPr>
          <w:ilvl w:val="2"/>
          <w:numId w:val="41"/>
        </w:numPr>
        <w:spacing w:before="0" w:after="0"/>
      </w:pPr>
      <w:r>
        <w:t>ACVG potential between minimum of nan and maximum of nan mV</w:t>
      </w:r>
    </w:p>
    <w:p w14:paraId="163CA569" w14:textId="77777777" w:rsidR="005D743C" w:rsidRDefault="005D743C" w:rsidP="005D743C">
      <w:pPr>
        <w:pStyle w:val="ListParagraph"/>
        <w:numPr>
          <w:ilvl w:val="1"/>
          <w:numId w:val="41"/>
        </w:numPr>
        <w:spacing w:before="0" w:after="0"/>
      </w:pPr>
      <w:r>
        <w:t>Consequence of failure distributed between minimum of $1.36 and maximum of $1.59MM</w:t>
      </w:r>
    </w:p>
    <w:p w14:paraId="2FA2724E" w14:textId="77777777" w:rsidR="005D743C" w:rsidRDefault="005D743C" w:rsidP="005D743C">
      <w:pPr>
        <w:pStyle w:val="ListParagraph"/>
        <w:numPr>
          <w:ilvl w:val="1"/>
          <w:numId w:val="41"/>
        </w:numPr>
        <w:spacing w:before="0" w:after="0"/>
      </w:pPr>
      <w:r>
        <w:t>Total length driven by Economic Loss: 1771.15 meters.</w:t>
      </w:r>
    </w:p>
    <w:p w14:paraId="0607E6EB" w14:textId="77777777" w:rsidR="005D743C" w:rsidRDefault="005D743C" w:rsidP="005D743C">
      <w:pPr>
        <w:pStyle w:val="ListParagraph"/>
        <w:numPr>
          <w:ilvl w:val="1"/>
          <w:numId w:val="41"/>
        </w:numPr>
        <w:spacing w:before="0" w:after="0"/>
      </w:pPr>
      <w:r>
        <w:t>Economic Loss Cost distributed between minimum of $1.36 and maximum of $1.59MM:</w:t>
      </w:r>
    </w:p>
    <w:p w14:paraId="78326AE8" w14:textId="77777777" w:rsidR="005D743C" w:rsidRDefault="005D743C" w:rsidP="005D743C">
      <w:pPr>
        <w:pStyle w:val="ListParagraph"/>
        <w:numPr>
          <w:ilvl w:val="2"/>
          <w:numId w:val="41"/>
        </w:numPr>
        <w:spacing w:before="0" w:after="0"/>
      </w:pPr>
      <w:r>
        <w:t>Repair costs between minimum of $187,000.00 and maximum of $187,000.00.</w:t>
      </w:r>
    </w:p>
    <w:p w14:paraId="413C468F" w14:textId="77777777" w:rsidR="005D743C" w:rsidRDefault="005D743C" w:rsidP="005D743C">
      <w:pPr>
        <w:pStyle w:val="ListParagraph"/>
        <w:numPr>
          <w:ilvl w:val="2"/>
          <w:numId w:val="41"/>
        </w:numPr>
        <w:spacing w:before="0" w:after="0"/>
      </w:pPr>
      <w:r>
        <w:t>Outage losses between minimum of $800,000.00 and maximum of $800,000.00.</w:t>
      </w:r>
    </w:p>
    <w:p w14:paraId="406BB497" w14:textId="77777777" w:rsidR="005D743C" w:rsidRDefault="005D743C" w:rsidP="005D743C">
      <w:pPr>
        <w:pStyle w:val="ListParagraph"/>
        <w:numPr>
          <w:ilvl w:val="2"/>
          <w:numId w:val="41"/>
        </w:numPr>
        <w:spacing w:before="0" w:after="0"/>
      </w:pPr>
      <w:r>
        <w:t>Product type is HVP Product.</w:t>
      </w:r>
    </w:p>
    <w:p w14:paraId="7EFBDA1F" w14:textId="77777777" w:rsidR="005D743C" w:rsidRDefault="005D743C" w:rsidP="005D743C">
      <w:pPr>
        <w:pStyle w:val="ListParagraph"/>
        <w:numPr>
          <w:ilvl w:val="2"/>
          <w:numId w:val="41"/>
        </w:numPr>
        <w:spacing w:before="0" w:after="0"/>
      </w:pPr>
      <w:r>
        <w:t>Leak cost between minimum of $1.02 and maximum of $1.10MM</w:t>
      </w:r>
    </w:p>
    <w:p w14:paraId="1EEBCC3A" w14:textId="77777777" w:rsidR="005D743C" w:rsidRDefault="005D743C" w:rsidP="005D743C">
      <w:pPr>
        <w:pStyle w:val="ListParagraph"/>
        <w:numPr>
          <w:ilvl w:val="2"/>
          <w:numId w:val="41"/>
        </w:numPr>
        <w:spacing w:before="0" w:after="0"/>
      </w:pPr>
      <w:r>
        <w:t>Leak scenario yielded 15.0 intersections with structures, with minimum of $75,000.00 and maximum of $75,000.00 in cost of structures impacted.</w:t>
      </w:r>
    </w:p>
    <w:p w14:paraId="57069560" w14:textId="77777777" w:rsidR="005D743C" w:rsidRDefault="005D743C" w:rsidP="005D743C">
      <w:pPr>
        <w:pStyle w:val="ListParagraph"/>
        <w:numPr>
          <w:ilvl w:val="2"/>
          <w:numId w:val="41"/>
        </w:numPr>
        <w:spacing w:before="0" w:after="0"/>
      </w:pPr>
      <w:r>
        <w:t>Leak product loss costs between minimum of $35,177.42 and maximum of $35,177.42</w:t>
      </w:r>
    </w:p>
    <w:p w14:paraId="329D6894" w14:textId="77777777" w:rsidR="005D743C" w:rsidRDefault="005D743C" w:rsidP="005D743C">
      <w:pPr>
        <w:pStyle w:val="ListParagraph"/>
        <w:numPr>
          <w:ilvl w:val="2"/>
          <w:numId w:val="41"/>
        </w:numPr>
        <w:spacing w:before="0" w:after="0"/>
      </w:pPr>
      <w:r>
        <w:t>Rupture cost between minimum of $59.11 and maximum of $59.26MM</w:t>
      </w:r>
    </w:p>
    <w:p w14:paraId="5BC1D466" w14:textId="77777777" w:rsidR="005D743C" w:rsidRDefault="005D743C" w:rsidP="005D743C">
      <w:pPr>
        <w:pStyle w:val="ListParagraph"/>
        <w:numPr>
          <w:ilvl w:val="2"/>
          <w:numId w:val="41"/>
        </w:numPr>
        <w:spacing w:before="0" w:after="0"/>
      </w:pPr>
      <w:r>
        <w:t>Rupture scenario yielded 8.0 intersections with structures, with minimum of $25,000.00 and maximum of $175,000.00 in cost of structures impacted</w:t>
      </w:r>
    </w:p>
    <w:p w14:paraId="35FE36B4" w14:textId="77777777" w:rsidR="005D743C" w:rsidRDefault="005D743C" w:rsidP="005D743C">
      <w:pPr>
        <w:pStyle w:val="ListParagraph"/>
        <w:numPr>
          <w:ilvl w:val="2"/>
          <w:numId w:val="41"/>
        </w:numPr>
        <w:spacing w:before="0" w:after="0"/>
      </w:pPr>
      <w:r>
        <w:t>Rupture product loss costs between minimum of $58,099,358.13 and maximum of $58,099,358.13</w:t>
      </w:r>
    </w:p>
    <w:p w14:paraId="74857593" w14:textId="77777777" w:rsidR="005D743C" w:rsidRDefault="005D743C" w:rsidP="005D743C">
      <w:pPr>
        <w:pStyle w:val="ListParagraph"/>
        <w:numPr>
          <w:ilvl w:val="2"/>
          <w:numId w:val="41"/>
        </w:numPr>
        <w:spacing w:before="0" w:after="0"/>
      </w:pPr>
      <w:r>
        <w:t>Puncture cost between minimum of $2.14 and maximum of $2.27MM</w:t>
      </w:r>
    </w:p>
    <w:p w14:paraId="3EFC6E9B" w14:textId="77777777" w:rsidR="005D743C" w:rsidRDefault="005D743C" w:rsidP="005D743C">
      <w:pPr>
        <w:pStyle w:val="ListParagraph"/>
        <w:numPr>
          <w:ilvl w:val="2"/>
          <w:numId w:val="41"/>
        </w:numPr>
        <w:spacing w:before="0" w:after="0"/>
      </w:pPr>
      <w:r>
        <w:t>Puncture scenario yielded 23.0 intersections with structures, with minimum of $25,000.00 and maximum of $125,000.00 in cost of structures impacted</w:t>
      </w:r>
    </w:p>
    <w:p w14:paraId="752C00DB" w14:textId="77777777" w:rsidR="005D743C" w:rsidRDefault="005D743C" w:rsidP="005D743C">
      <w:pPr>
        <w:pStyle w:val="ListParagraph"/>
        <w:numPr>
          <w:ilvl w:val="2"/>
          <w:numId w:val="41"/>
        </w:numPr>
        <w:spacing w:before="0" w:after="0"/>
      </w:pPr>
      <w:r>
        <w:t>Puncture Product Loss costs between minimum of $1,155,850.00 and maximum of $1,155,850.00"</w:t>
      </w:r>
    </w:p>
    <w:p w14:paraId="3429B584" w14:textId="77777777" w:rsidR="005D743C" w:rsidRDefault="005D743C" w:rsidP="005D743C">
      <w:pPr>
        <w:pStyle w:val="ListParagraph"/>
        <w:numPr>
          <w:ilvl w:val="0"/>
          <w:numId w:val="41"/>
        </w:numPr>
        <w:spacing w:before="0" w:after="0"/>
      </w:pPr>
      <w:r>
        <w:t>"BATCH TRANSFER LINE NPS 24</w:t>
      </w:r>
    </w:p>
    <w:p w14:paraId="3F25486B" w14:textId="77777777" w:rsidR="005D743C" w:rsidRDefault="005D743C" w:rsidP="005D743C">
      <w:pPr>
        <w:pStyle w:val="ListParagraph"/>
        <w:numPr>
          <w:ilvl w:val="1"/>
          <w:numId w:val="41"/>
        </w:numPr>
        <w:spacing w:before="0" w:after="0"/>
      </w:pPr>
      <w:r>
        <w:t>Total Cumulative Length (m):</w:t>
      </w:r>
      <w:r>
        <w:tab/>
        <w:t>1622.82</w:t>
      </w:r>
    </w:p>
    <w:p w14:paraId="145804F2" w14:textId="77777777" w:rsidR="005D743C" w:rsidRDefault="005D743C" w:rsidP="005D743C">
      <w:pPr>
        <w:pStyle w:val="ListParagraph"/>
        <w:numPr>
          <w:ilvl w:val="1"/>
          <w:numId w:val="41"/>
        </w:numPr>
        <w:spacing w:before="0" w:after="0"/>
      </w:pPr>
      <w:r>
        <w:t>Likelihood of failure distributed between minimum of 2.752e-03 and maximum of 4.101e-03.</w:t>
      </w:r>
    </w:p>
    <w:p w14:paraId="0FC263C0" w14:textId="77777777" w:rsidR="005D743C" w:rsidRDefault="005D743C" w:rsidP="005D743C">
      <w:pPr>
        <w:pStyle w:val="ListParagraph"/>
        <w:numPr>
          <w:ilvl w:val="2"/>
          <w:numId w:val="41"/>
        </w:numPr>
        <w:spacing w:before="0" w:after="0"/>
      </w:pPr>
      <w:r>
        <w:t>Installation date between minimum of 1972-01-01 and maximum of 1972-01-01</w:t>
      </w:r>
    </w:p>
    <w:p w14:paraId="2F797A31" w14:textId="77777777" w:rsidR="005D743C" w:rsidRDefault="005D743C" w:rsidP="005D743C">
      <w:pPr>
        <w:pStyle w:val="ListParagraph"/>
        <w:numPr>
          <w:ilvl w:val="2"/>
          <w:numId w:val="41"/>
        </w:numPr>
        <w:spacing w:before="0" w:after="0"/>
      </w:pPr>
      <w:r>
        <w:t>Wall thickness between minimum of 6.35 and maximum of 6.35 mm</w:t>
      </w:r>
    </w:p>
    <w:p w14:paraId="6251818A" w14:textId="77777777" w:rsidR="005D743C" w:rsidRDefault="005D743C" w:rsidP="005D743C">
      <w:pPr>
        <w:pStyle w:val="ListParagraph"/>
        <w:numPr>
          <w:ilvl w:val="2"/>
          <w:numId w:val="41"/>
        </w:numPr>
        <w:spacing w:before="0" w:after="0"/>
      </w:pPr>
      <w:r>
        <w:t>Mainline coating type of Extruded Polyethylene</w:t>
      </w:r>
    </w:p>
    <w:p w14:paraId="6BE37FDE" w14:textId="77777777" w:rsidR="005D743C" w:rsidRDefault="005D743C" w:rsidP="005D743C">
      <w:pPr>
        <w:pStyle w:val="ListParagraph"/>
        <w:numPr>
          <w:ilvl w:val="2"/>
          <w:numId w:val="41"/>
        </w:numPr>
        <w:spacing w:before="0" w:after="0"/>
      </w:pPr>
      <w:r>
        <w:t xml:space="preserve">Joint coating type of </w:t>
      </w:r>
      <w:proofErr w:type="spellStart"/>
      <w:r>
        <w:t>Canusa</w:t>
      </w:r>
      <w:proofErr w:type="spellEnd"/>
      <w:r>
        <w:t xml:space="preserve"> Sleeve</w:t>
      </w:r>
    </w:p>
    <w:p w14:paraId="11AD67B4" w14:textId="77777777" w:rsidR="005D743C" w:rsidRDefault="005D743C" w:rsidP="005D743C">
      <w:pPr>
        <w:pStyle w:val="ListParagraph"/>
        <w:numPr>
          <w:ilvl w:val="2"/>
          <w:numId w:val="41"/>
        </w:numPr>
        <w:spacing w:before="0" w:after="0"/>
      </w:pPr>
      <w:r>
        <w:lastRenderedPageBreak/>
        <w:t xml:space="preserve">Coating installation date between minimum of </w:t>
      </w:r>
      <w:proofErr w:type="spellStart"/>
      <w:r>
        <w:t>NaT</w:t>
      </w:r>
      <w:proofErr w:type="spellEnd"/>
      <w:r>
        <w:t xml:space="preserve"> and maximum of </w:t>
      </w:r>
      <w:proofErr w:type="spellStart"/>
      <w:r>
        <w:t>NaT</w:t>
      </w:r>
      <w:proofErr w:type="spellEnd"/>
    </w:p>
    <w:p w14:paraId="44702833" w14:textId="77777777" w:rsidR="005D743C" w:rsidRDefault="005D743C" w:rsidP="005D743C">
      <w:pPr>
        <w:pStyle w:val="ListParagraph"/>
        <w:numPr>
          <w:ilvl w:val="2"/>
          <w:numId w:val="41"/>
        </w:numPr>
        <w:spacing w:before="0" w:after="0"/>
      </w:pPr>
      <w:r>
        <w:t>Date of last CIS survey of 2016-11-11</w:t>
      </w:r>
    </w:p>
    <w:p w14:paraId="1DC31521"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903.0 and maximum of 2535.0 -mV</w:t>
      </w:r>
    </w:p>
    <w:p w14:paraId="600E5C57" w14:textId="77777777" w:rsidR="005D743C" w:rsidRDefault="005D743C" w:rsidP="005D743C">
      <w:pPr>
        <w:pStyle w:val="ListParagraph"/>
        <w:numPr>
          <w:ilvl w:val="2"/>
          <w:numId w:val="41"/>
        </w:numPr>
        <w:spacing w:before="0" w:after="0"/>
      </w:pPr>
      <w:r>
        <w:t>CIS On-Off potential between minimum of 773.0 and maximum of 1506.0 -mV</w:t>
      </w:r>
    </w:p>
    <w:p w14:paraId="21F96F24"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0.0 and maximum of 0.0</w:t>
      </w:r>
    </w:p>
    <w:p w14:paraId="79298361" w14:textId="77777777" w:rsidR="005D743C" w:rsidRDefault="005D743C" w:rsidP="005D743C">
      <w:pPr>
        <w:pStyle w:val="ListParagraph"/>
        <w:numPr>
          <w:ilvl w:val="2"/>
          <w:numId w:val="41"/>
        </w:numPr>
        <w:spacing w:before="0" w:after="0"/>
      </w:pPr>
      <w:r>
        <w:t>ACVG potential between minimum of 0.01 and maximum of 0.55 mV</w:t>
      </w:r>
    </w:p>
    <w:p w14:paraId="48A20F22" w14:textId="77777777" w:rsidR="005D743C" w:rsidRDefault="005D743C" w:rsidP="005D743C">
      <w:pPr>
        <w:pStyle w:val="ListParagraph"/>
        <w:numPr>
          <w:ilvl w:val="1"/>
          <w:numId w:val="41"/>
        </w:numPr>
        <w:spacing w:before="0" w:after="0"/>
      </w:pPr>
      <w:r>
        <w:t>Consequence of failure distributed between minimum of $15.34 and maximum of $164.89MM</w:t>
      </w:r>
    </w:p>
    <w:p w14:paraId="0C2B5E9A" w14:textId="77777777" w:rsidR="005D743C" w:rsidRDefault="005D743C" w:rsidP="005D743C">
      <w:pPr>
        <w:pStyle w:val="ListParagraph"/>
        <w:numPr>
          <w:ilvl w:val="1"/>
          <w:numId w:val="41"/>
        </w:numPr>
        <w:spacing w:before="0" w:after="0"/>
      </w:pPr>
      <w:r>
        <w:t>Total length driven by Safety: 1217.12 meters.</w:t>
      </w:r>
    </w:p>
    <w:p w14:paraId="76D8E5DA" w14:textId="77777777" w:rsidR="005D743C" w:rsidRDefault="005D743C" w:rsidP="005D743C">
      <w:pPr>
        <w:pStyle w:val="ListParagraph"/>
        <w:numPr>
          <w:ilvl w:val="1"/>
          <w:numId w:val="41"/>
        </w:numPr>
        <w:spacing w:before="0" w:after="0"/>
      </w:pPr>
      <w:r>
        <w:t>Safety Cost distributed between minimum of $4.31 and maximum of $128.31MM:</w:t>
      </w:r>
    </w:p>
    <w:p w14:paraId="79F6C6F7" w14:textId="77777777" w:rsidR="005D743C" w:rsidRDefault="005D743C" w:rsidP="005D743C">
      <w:pPr>
        <w:pStyle w:val="ListParagraph"/>
        <w:numPr>
          <w:ilvl w:val="2"/>
          <w:numId w:val="41"/>
        </w:numPr>
        <w:spacing w:before="0" w:after="0"/>
      </w:pPr>
      <w:r>
        <w:t>Leak cost between minimum of $0.00 and maximum of $121.06MM</w:t>
      </w:r>
    </w:p>
    <w:p w14:paraId="0B3BEBCB" w14:textId="77777777" w:rsidR="005D743C" w:rsidRDefault="005D743C" w:rsidP="005D743C">
      <w:pPr>
        <w:pStyle w:val="ListParagraph"/>
        <w:numPr>
          <w:ilvl w:val="2"/>
          <w:numId w:val="41"/>
        </w:numPr>
        <w:spacing w:before="0" w:after="0"/>
      </w:pPr>
      <w:r>
        <w:t>Leak scenario yielded 32.0 intersections with structures, with minimum of 0.0 and maximum of 12.61 of population impacted.</w:t>
      </w:r>
    </w:p>
    <w:p w14:paraId="14D17A2E" w14:textId="77777777" w:rsidR="005D743C" w:rsidRDefault="005D743C" w:rsidP="005D743C">
      <w:pPr>
        <w:pStyle w:val="ListParagraph"/>
        <w:numPr>
          <w:ilvl w:val="2"/>
          <w:numId w:val="41"/>
        </w:numPr>
        <w:spacing w:before="0" w:after="0"/>
      </w:pPr>
      <w:r>
        <w:t>Leak hazard radius distributed between minimum of 2.91 and maximum of 2.91 meters.</w:t>
      </w:r>
    </w:p>
    <w:p w14:paraId="4348E95D" w14:textId="77777777" w:rsidR="005D743C" w:rsidRDefault="005D743C" w:rsidP="005D743C">
      <w:pPr>
        <w:pStyle w:val="ListParagraph"/>
        <w:numPr>
          <w:ilvl w:val="2"/>
          <w:numId w:val="41"/>
        </w:numPr>
        <w:spacing w:before="0" w:after="0"/>
      </w:pPr>
      <w:r>
        <w:t>Rupture cost between minimum of $121.06 and maximum of $968.45MM</w:t>
      </w:r>
    </w:p>
    <w:p w14:paraId="5F2D6688" w14:textId="77777777" w:rsidR="005D743C" w:rsidRDefault="005D743C" w:rsidP="005D743C">
      <w:pPr>
        <w:pStyle w:val="ListParagraph"/>
        <w:numPr>
          <w:ilvl w:val="2"/>
          <w:numId w:val="41"/>
        </w:numPr>
        <w:spacing w:before="0" w:after="0"/>
      </w:pPr>
      <w:r>
        <w:t>Rupture scenario yielded 16.0 intersections with structures, with minimum of 12.61 and maximum of 100.88 of population impacted</w:t>
      </w:r>
    </w:p>
    <w:p w14:paraId="6BC34FC3" w14:textId="77777777" w:rsidR="005D743C" w:rsidRDefault="005D743C" w:rsidP="005D743C">
      <w:pPr>
        <w:pStyle w:val="ListParagraph"/>
        <w:numPr>
          <w:ilvl w:val="2"/>
          <w:numId w:val="41"/>
        </w:numPr>
        <w:spacing w:before="0" w:after="0"/>
      </w:pPr>
      <w:r>
        <w:t>Rupture hazard radius distributed between minimum of 99.14 and maximum of 99.14 meters.</w:t>
      </w:r>
    </w:p>
    <w:p w14:paraId="3ED7DC4F" w14:textId="77777777" w:rsidR="005D743C" w:rsidRDefault="005D743C" w:rsidP="005D743C">
      <w:pPr>
        <w:pStyle w:val="ListParagraph"/>
        <w:numPr>
          <w:ilvl w:val="2"/>
          <w:numId w:val="41"/>
        </w:numPr>
        <w:spacing w:before="0" w:after="0"/>
      </w:pPr>
      <w:r>
        <w:t>Puncture cost between minimum of $0.00 and maximum of $121.06MM</w:t>
      </w:r>
    </w:p>
    <w:p w14:paraId="7A2B8EE6" w14:textId="77777777" w:rsidR="005D743C" w:rsidRDefault="005D743C" w:rsidP="005D743C">
      <w:pPr>
        <w:pStyle w:val="ListParagraph"/>
        <w:numPr>
          <w:ilvl w:val="2"/>
          <w:numId w:val="41"/>
        </w:numPr>
        <w:spacing w:before="0" w:after="0"/>
      </w:pPr>
      <w:r>
        <w:t>Puncture scenario yielded 34.0 intersections with structures, with minimum of 0.0 and maximum of 12.61 of population impacted</w:t>
      </w:r>
    </w:p>
    <w:p w14:paraId="74160357" w14:textId="77777777" w:rsidR="005D743C" w:rsidRDefault="005D743C" w:rsidP="005D743C">
      <w:pPr>
        <w:pStyle w:val="ListParagraph"/>
        <w:numPr>
          <w:ilvl w:val="2"/>
          <w:numId w:val="41"/>
        </w:numPr>
        <w:spacing w:before="0" w:after="0"/>
      </w:pPr>
      <w:r>
        <w:t>Puncture hazard radius distributed between minimum of 11.53 and maximum of 11.53 meters.</w:t>
      </w:r>
    </w:p>
    <w:p w14:paraId="0B8B0F21" w14:textId="77777777" w:rsidR="005D743C" w:rsidRDefault="005D743C" w:rsidP="005D743C">
      <w:pPr>
        <w:pStyle w:val="ListParagraph"/>
        <w:numPr>
          <w:ilvl w:val="2"/>
          <w:numId w:val="41"/>
        </w:numPr>
        <w:spacing w:before="0" w:after="0"/>
      </w:pPr>
      <w:r>
        <w:t>Product type is Crude Oil.</w:t>
      </w:r>
    </w:p>
    <w:p w14:paraId="70D01577" w14:textId="77777777" w:rsidR="005D743C" w:rsidRDefault="005D743C" w:rsidP="005D743C">
      <w:pPr>
        <w:pStyle w:val="ListParagraph"/>
        <w:numPr>
          <w:ilvl w:val="2"/>
          <w:numId w:val="41"/>
        </w:numPr>
        <w:spacing w:before="0" w:after="0"/>
      </w:pPr>
      <w:r>
        <w:t>Class area location is/are 1.0, 2.0.</w:t>
      </w:r>
    </w:p>
    <w:p w14:paraId="79D46412" w14:textId="77777777" w:rsidR="005D743C" w:rsidRDefault="005D743C" w:rsidP="005D743C">
      <w:pPr>
        <w:pStyle w:val="ListParagraph"/>
        <w:numPr>
          <w:ilvl w:val="1"/>
          <w:numId w:val="41"/>
        </w:numPr>
        <w:spacing w:before="0" w:after="0"/>
      </w:pPr>
      <w:r>
        <w:t>Total length driven by Environmental: 405.7 meters.</w:t>
      </w:r>
    </w:p>
    <w:p w14:paraId="641011D4" w14:textId="77777777" w:rsidR="005D743C" w:rsidRDefault="005D743C" w:rsidP="005D743C">
      <w:pPr>
        <w:pStyle w:val="ListParagraph"/>
        <w:numPr>
          <w:ilvl w:val="1"/>
          <w:numId w:val="41"/>
        </w:numPr>
        <w:spacing w:before="0" w:after="0"/>
      </w:pPr>
      <w:r>
        <w:t>Environmental Cost distributed between minimum of $7.72 and maximum of $13.50MM:</w:t>
      </w:r>
    </w:p>
    <w:p w14:paraId="5788E5A1" w14:textId="77777777" w:rsidR="005D743C" w:rsidRDefault="005D743C" w:rsidP="005D743C">
      <w:pPr>
        <w:pStyle w:val="ListParagraph"/>
        <w:numPr>
          <w:ilvl w:val="2"/>
          <w:numId w:val="41"/>
        </w:numPr>
        <w:spacing w:before="0" w:after="0"/>
      </w:pPr>
      <w:r>
        <w:t>Leak cost between minimum of $0.06 and maximum of $0.06MM</w:t>
      </w:r>
    </w:p>
    <w:p w14:paraId="39DE35BE" w14:textId="77777777" w:rsidR="005D743C" w:rsidRDefault="005D743C" w:rsidP="005D743C">
      <w:pPr>
        <w:pStyle w:val="ListParagraph"/>
        <w:numPr>
          <w:ilvl w:val="2"/>
          <w:numId w:val="41"/>
        </w:numPr>
        <w:spacing w:before="0" w:after="0"/>
      </w:pPr>
      <w:r>
        <w:t>Leak spill volume between a minimum of 850.32 and maximum of 883.99 gallons</w:t>
      </w:r>
    </w:p>
    <w:p w14:paraId="1CC09537" w14:textId="77777777" w:rsidR="005D743C" w:rsidRDefault="005D743C" w:rsidP="005D743C">
      <w:pPr>
        <w:pStyle w:val="ListParagraph"/>
        <w:numPr>
          <w:ilvl w:val="2"/>
          <w:numId w:val="41"/>
        </w:numPr>
        <w:spacing w:before="0" w:after="0"/>
      </w:pPr>
      <w:r>
        <w:t>Rupture cost between minimum of $215.31 and maximum of $223.83MM</w:t>
      </w:r>
    </w:p>
    <w:p w14:paraId="232914A2" w14:textId="77777777" w:rsidR="005D743C" w:rsidRDefault="005D743C" w:rsidP="005D743C">
      <w:pPr>
        <w:pStyle w:val="ListParagraph"/>
        <w:numPr>
          <w:ilvl w:val="2"/>
          <w:numId w:val="41"/>
        </w:numPr>
        <w:spacing w:before="0" w:after="0"/>
      </w:pPr>
      <w:r>
        <w:t>Rupture spill volume is between a minimum of 3159898.85 and maximum of 3285013.13 gallons</w:t>
      </w:r>
    </w:p>
    <w:p w14:paraId="7A09406C" w14:textId="77777777" w:rsidR="005D743C" w:rsidRDefault="005D743C" w:rsidP="005D743C">
      <w:pPr>
        <w:pStyle w:val="ListParagraph"/>
        <w:numPr>
          <w:ilvl w:val="2"/>
          <w:numId w:val="41"/>
        </w:numPr>
        <w:spacing w:before="0" w:after="0"/>
      </w:pPr>
      <w:r>
        <w:t>Puncture cost between minimum of $1.90 and maximum of $1.98MM</w:t>
      </w:r>
    </w:p>
    <w:p w14:paraId="4FF96A91" w14:textId="77777777" w:rsidR="005D743C" w:rsidRDefault="005D743C" w:rsidP="005D743C">
      <w:pPr>
        <w:pStyle w:val="ListParagraph"/>
        <w:numPr>
          <w:ilvl w:val="2"/>
          <w:numId w:val="41"/>
        </w:numPr>
        <w:spacing w:before="0" w:after="0"/>
      </w:pPr>
      <w:r>
        <w:t>Puncture spill volume is between a minimum of 27939.64 and maximum of 29045.89 gallons</w:t>
      </w:r>
    </w:p>
    <w:p w14:paraId="2E7A15EB" w14:textId="77777777" w:rsidR="005D743C" w:rsidRDefault="005D743C" w:rsidP="005D743C">
      <w:pPr>
        <w:pStyle w:val="ListParagraph"/>
        <w:numPr>
          <w:ilvl w:val="2"/>
          <w:numId w:val="41"/>
        </w:numPr>
        <w:spacing w:before="0" w:after="0"/>
      </w:pPr>
      <w:r>
        <w:t xml:space="preserve">Land use distributed as </w:t>
      </w:r>
    </w:p>
    <w:p w14:paraId="1CA798A9" w14:textId="77777777" w:rsidR="005D743C" w:rsidRDefault="005D743C" w:rsidP="005D743C">
      <w:pPr>
        <w:pStyle w:val="ListParagraph"/>
        <w:numPr>
          <w:ilvl w:val="3"/>
          <w:numId w:val="41"/>
        </w:numPr>
        <w:spacing w:before="0" w:after="0"/>
      </w:pPr>
      <w:r>
        <w:t>Commercial/Industrial: 1,622.82</w:t>
      </w:r>
    </w:p>
    <w:p w14:paraId="64985F63" w14:textId="77777777" w:rsidR="005D743C" w:rsidRDefault="005D743C" w:rsidP="005D743C">
      <w:pPr>
        <w:pStyle w:val="ListParagraph"/>
        <w:numPr>
          <w:ilvl w:val="0"/>
          <w:numId w:val="41"/>
        </w:numPr>
        <w:spacing w:before="0" w:after="0"/>
      </w:pPr>
      <w:r>
        <w:t xml:space="preserve">"NPS4 SS-35 From 5-34-11-19-W3 </w:t>
      </w:r>
      <w:proofErr w:type="gramStart"/>
      <w:r>
        <w:t>To</w:t>
      </w:r>
      <w:proofErr w:type="gramEnd"/>
      <w:r>
        <w:t xml:space="preserve"> 5-35-11-19-W3</w:t>
      </w:r>
    </w:p>
    <w:p w14:paraId="44904A8E" w14:textId="77777777" w:rsidR="005D743C" w:rsidRDefault="005D743C" w:rsidP="005D743C">
      <w:pPr>
        <w:pStyle w:val="ListParagraph"/>
        <w:numPr>
          <w:ilvl w:val="1"/>
          <w:numId w:val="41"/>
        </w:numPr>
        <w:spacing w:before="0" w:after="0"/>
      </w:pPr>
      <w:r>
        <w:t>Total Cumulative Length (m):</w:t>
      </w:r>
      <w:r>
        <w:tab/>
        <w:t>1532.63</w:t>
      </w:r>
    </w:p>
    <w:p w14:paraId="6E891182"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1B71A5F5" w14:textId="77777777" w:rsidR="005D743C" w:rsidRDefault="005D743C" w:rsidP="005D743C">
      <w:pPr>
        <w:pStyle w:val="ListParagraph"/>
        <w:numPr>
          <w:ilvl w:val="2"/>
          <w:numId w:val="41"/>
        </w:numPr>
        <w:spacing w:before="0" w:after="0"/>
      </w:pPr>
      <w:r>
        <w:t>Installation date between minimum of 1968-01-01 and maximum of 1968-01-01</w:t>
      </w:r>
    </w:p>
    <w:p w14:paraId="71F87A0C" w14:textId="77777777" w:rsidR="005D743C" w:rsidRDefault="005D743C" w:rsidP="005D743C">
      <w:pPr>
        <w:pStyle w:val="ListParagraph"/>
        <w:numPr>
          <w:ilvl w:val="2"/>
          <w:numId w:val="41"/>
        </w:numPr>
        <w:spacing w:before="0" w:after="0"/>
      </w:pPr>
      <w:r>
        <w:t>Wall thickness between minimum of 3.17 and maximum of 3.17 mm</w:t>
      </w:r>
    </w:p>
    <w:p w14:paraId="646F1A97" w14:textId="77777777" w:rsidR="005D743C" w:rsidRDefault="005D743C" w:rsidP="005D743C">
      <w:pPr>
        <w:pStyle w:val="ListParagraph"/>
        <w:numPr>
          <w:ilvl w:val="2"/>
          <w:numId w:val="41"/>
        </w:numPr>
        <w:spacing w:before="0" w:after="0"/>
      </w:pPr>
      <w:r>
        <w:t>Mainline coating type of Extruded Polyethylene</w:t>
      </w:r>
    </w:p>
    <w:p w14:paraId="155BF2FE" w14:textId="77777777" w:rsidR="005D743C" w:rsidRDefault="005D743C" w:rsidP="005D743C">
      <w:pPr>
        <w:pStyle w:val="ListParagraph"/>
        <w:numPr>
          <w:ilvl w:val="2"/>
          <w:numId w:val="41"/>
        </w:numPr>
        <w:spacing w:before="0" w:after="0"/>
      </w:pPr>
      <w:r>
        <w:t>Joint coating type of Unknown</w:t>
      </w:r>
    </w:p>
    <w:p w14:paraId="0385AF7A"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3AA98D73"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15A43C1D" w14:textId="77777777" w:rsidR="005D743C" w:rsidRDefault="005D743C" w:rsidP="005D743C">
      <w:pPr>
        <w:pStyle w:val="ListParagraph"/>
        <w:numPr>
          <w:ilvl w:val="2"/>
          <w:numId w:val="41"/>
        </w:numPr>
        <w:spacing w:before="0" w:after="0"/>
      </w:pPr>
      <w:r>
        <w:lastRenderedPageBreak/>
        <w:t xml:space="preserve">CIS </w:t>
      </w:r>
      <w:proofErr w:type="gramStart"/>
      <w:r>
        <w:t>On</w:t>
      </w:r>
      <w:proofErr w:type="gramEnd"/>
      <w:r>
        <w:t xml:space="preserve"> only potential between minimum of nan and maximum of nan -mV</w:t>
      </w:r>
    </w:p>
    <w:p w14:paraId="58A2D503" w14:textId="77777777" w:rsidR="005D743C" w:rsidRDefault="005D743C" w:rsidP="005D743C">
      <w:pPr>
        <w:pStyle w:val="ListParagraph"/>
        <w:numPr>
          <w:ilvl w:val="2"/>
          <w:numId w:val="41"/>
        </w:numPr>
        <w:spacing w:before="0" w:after="0"/>
      </w:pPr>
      <w:r>
        <w:t>CIS On-Off potential between minimum of nan and maximum of nan -mV</w:t>
      </w:r>
    </w:p>
    <w:p w14:paraId="79D2C1EE"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2566D29B" w14:textId="77777777" w:rsidR="005D743C" w:rsidRDefault="005D743C" w:rsidP="005D743C">
      <w:pPr>
        <w:pStyle w:val="ListParagraph"/>
        <w:numPr>
          <w:ilvl w:val="2"/>
          <w:numId w:val="41"/>
        </w:numPr>
        <w:spacing w:before="0" w:after="0"/>
      </w:pPr>
      <w:r>
        <w:t>ACVG potential between minimum of nan and maximum of nan mV</w:t>
      </w:r>
    </w:p>
    <w:p w14:paraId="74AA439F" w14:textId="77777777" w:rsidR="005D743C" w:rsidRDefault="005D743C" w:rsidP="005D743C">
      <w:pPr>
        <w:pStyle w:val="ListParagraph"/>
        <w:numPr>
          <w:ilvl w:val="1"/>
          <w:numId w:val="41"/>
        </w:numPr>
        <w:spacing w:before="0" w:after="0"/>
      </w:pPr>
      <w:r>
        <w:t>Consequence of failure distributed between minimum of $1.17 and maximum of $1.22MM</w:t>
      </w:r>
    </w:p>
    <w:p w14:paraId="42F11742" w14:textId="77777777" w:rsidR="005D743C" w:rsidRDefault="005D743C" w:rsidP="005D743C">
      <w:pPr>
        <w:pStyle w:val="ListParagraph"/>
        <w:numPr>
          <w:ilvl w:val="1"/>
          <w:numId w:val="41"/>
        </w:numPr>
        <w:spacing w:before="0" w:after="0"/>
      </w:pPr>
      <w:r>
        <w:t>Total length driven by Environmental: 1532.63 meters.</w:t>
      </w:r>
    </w:p>
    <w:p w14:paraId="3616196A" w14:textId="77777777" w:rsidR="005D743C" w:rsidRDefault="005D743C" w:rsidP="005D743C">
      <w:pPr>
        <w:pStyle w:val="ListParagraph"/>
        <w:numPr>
          <w:ilvl w:val="1"/>
          <w:numId w:val="41"/>
        </w:numPr>
        <w:spacing w:before="0" w:after="0"/>
      </w:pPr>
      <w:r>
        <w:t>Environmental Cost distributed between minimum of $0.96 and maximum of $0.98MM:</w:t>
      </w:r>
    </w:p>
    <w:p w14:paraId="08D9DA91" w14:textId="77777777" w:rsidR="005D743C" w:rsidRDefault="005D743C" w:rsidP="005D743C">
      <w:pPr>
        <w:pStyle w:val="ListParagraph"/>
        <w:numPr>
          <w:ilvl w:val="2"/>
          <w:numId w:val="41"/>
        </w:numPr>
        <w:spacing w:before="0" w:after="0"/>
      </w:pPr>
      <w:r>
        <w:t>Leak cost between minimum of $0.16 and maximum of $0.17MM</w:t>
      </w:r>
    </w:p>
    <w:p w14:paraId="28A2A519" w14:textId="77777777" w:rsidR="005D743C" w:rsidRDefault="005D743C" w:rsidP="005D743C">
      <w:pPr>
        <w:pStyle w:val="ListParagraph"/>
        <w:numPr>
          <w:ilvl w:val="2"/>
          <w:numId w:val="41"/>
        </w:numPr>
        <w:spacing w:before="0" w:after="0"/>
      </w:pPr>
      <w:r>
        <w:t>Leak spill volume between a minimum of 1545.39 and maximum of 1577.19 gallons</w:t>
      </w:r>
    </w:p>
    <w:p w14:paraId="02A4814F" w14:textId="77777777" w:rsidR="005D743C" w:rsidRDefault="005D743C" w:rsidP="005D743C">
      <w:pPr>
        <w:pStyle w:val="ListParagraph"/>
        <w:numPr>
          <w:ilvl w:val="2"/>
          <w:numId w:val="41"/>
        </w:numPr>
        <w:spacing w:before="0" w:after="0"/>
      </w:pPr>
      <w:r>
        <w:t>Rupture cost between minimum of $21.40 and maximum of $21.84MM</w:t>
      </w:r>
    </w:p>
    <w:p w14:paraId="7C016346" w14:textId="77777777" w:rsidR="005D743C" w:rsidRDefault="005D743C" w:rsidP="005D743C">
      <w:pPr>
        <w:pStyle w:val="ListParagraph"/>
        <w:numPr>
          <w:ilvl w:val="2"/>
          <w:numId w:val="41"/>
        </w:numPr>
        <w:spacing w:before="0" w:after="0"/>
      </w:pPr>
      <w:r>
        <w:t>Rupture spill volume is between a minimum of 201897.55 and maximum of 206051.63 gallons</w:t>
      </w:r>
    </w:p>
    <w:p w14:paraId="5C4A81BF" w14:textId="77777777" w:rsidR="005D743C" w:rsidRDefault="005D743C" w:rsidP="005D743C">
      <w:pPr>
        <w:pStyle w:val="ListParagraph"/>
        <w:numPr>
          <w:ilvl w:val="2"/>
          <w:numId w:val="41"/>
        </w:numPr>
        <w:spacing w:before="0" w:after="0"/>
      </w:pPr>
      <w:r>
        <w:t>Puncture cost between minimum of $5.38 and maximum of $5.49MM</w:t>
      </w:r>
    </w:p>
    <w:p w14:paraId="31605CF8" w14:textId="77777777" w:rsidR="005D743C" w:rsidRDefault="005D743C" w:rsidP="005D743C">
      <w:pPr>
        <w:pStyle w:val="ListParagraph"/>
        <w:numPr>
          <w:ilvl w:val="2"/>
          <w:numId w:val="41"/>
        </w:numPr>
        <w:spacing w:before="0" w:after="0"/>
      </w:pPr>
      <w:r>
        <w:t>Puncture spill volume is between a minimum of 50778.06 and maximum of 51822.83 gallons</w:t>
      </w:r>
    </w:p>
    <w:p w14:paraId="58DB751A" w14:textId="77777777" w:rsidR="005D743C" w:rsidRDefault="005D743C" w:rsidP="005D743C">
      <w:pPr>
        <w:pStyle w:val="ListParagraph"/>
        <w:numPr>
          <w:ilvl w:val="2"/>
          <w:numId w:val="41"/>
        </w:numPr>
        <w:spacing w:before="0" w:after="0"/>
      </w:pPr>
      <w:r>
        <w:t xml:space="preserve">Land use distributed as </w:t>
      </w:r>
    </w:p>
    <w:p w14:paraId="76284C92" w14:textId="77777777" w:rsidR="005D743C" w:rsidRDefault="005D743C" w:rsidP="005D743C">
      <w:pPr>
        <w:pStyle w:val="ListParagraph"/>
        <w:numPr>
          <w:ilvl w:val="3"/>
          <w:numId w:val="41"/>
        </w:numPr>
        <w:spacing w:before="0" w:after="0"/>
      </w:pPr>
      <w:r>
        <w:t>Agricultural: 1,532.63</w:t>
      </w:r>
    </w:p>
    <w:p w14:paraId="030E6CFC" w14:textId="77777777" w:rsidR="005D743C" w:rsidRDefault="005D743C" w:rsidP="005D743C">
      <w:pPr>
        <w:pStyle w:val="ListParagraph"/>
        <w:numPr>
          <w:ilvl w:val="0"/>
          <w:numId w:val="41"/>
        </w:numPr>
        <w:spacing w:before="0" w:after="0"/>
      </w:pPr>
      <w:r>
        <w:t>"NPS20 ENBRIDGE CONDENSATE TRANSFER from 10-34-33-22W3 to 2-34-33-22W3</w:t>
      </w:r>
    </w:p>
    <w:p w14:paraId="5B77C168" w14:textId="77777777" w:rsidR="005D743C" w:rsidRDefault="005D743C" w:rsidP="005D743C">
      <w:pPr>
        <w:pStyle w:val="ListParagraph"/>
        <w:numPr>
          <w:ilvl w:val="1"/>
          <w:numId w:val="41"/>
        </w:numPr>
        <w:spacing w:before="0" w:after="0"/>
      </w:pPr>
      <w:r>
        <w:t>Total Cumulative Length (m):</w:t>
      </w:r>
      <w:r>
        <w:tab/>
        <w:t>1144.92</w:t>
      </w:r>
    </w:p>
    <w:p w14:paraId="1C43A607" w14:textId="77777777" w:rsidR="005D743C" w:rsidRDefault="005D743C" w:rsidP="005D743C">
      <w:pPr>
        <w:pStyle w:val="ListParagraph"/>
        <w:numPr>
          <w:ilvl w:val="1"/>
          <w:numId w:val="41"/>
        </w:numPr>
        <w:spacing w:before="0" w:after="0"/>
      </w:pPr>
      <w:r>
        <w:t>Likelihood of failure distributed between minimum of 1.503e-02 and maximum of 5.681e-02.</w:t>
      </w:r>
    </w:p>
    <w:p w14:paraId="6A450C98" w14:textId="77777777" w:rsidR="005D743C" w:rsidRDefault="005D743C" w:rsidP="005D743C">
      <w:pPr>
        <w:pStyle w:val="ListParagraph"/>
        <w:numPr>
          <w:ilvl w:val="2"/>
          <w:numId w:val="41"/>
        </w:numPr>
        <w:spacing w:before="0" w:after="0"/>
      </w:pPr>
      <w:r>
        <w:t>Installation date between minimum of 1971-01-01 and maximum of 1971-01-01</w:t>
      </w:r>
    </w:p>
    <w:p w14:paraId="760109F1" w14:textId="77777777" w:rsidR="005D743C" w:rsidRDefault="005D743C" w:rsidP="005D743C">
      <w:pPr>
        <w:pStyle w:val="ListParagraph"/>
        <w:numPr>
          <w:ilvl w:val="2"/>
          <w:numId w:val="41"/>
        </w:numPr>
        <w:spacing w:before="0" w:after="0"/>
      </w:pPr>
      <w:r>
        <w:t>Wall thickness between minimum of 5.56 and maximum of 5.56 mm</w:t>
      </w:r>
    </w:p>
    <w:p w14:paraId="20E763E1" w14:textId="77777777" w:rsidR="005D743C" w:rsidRDefault="005D743C" w:rsidP="005D743C">
      <w:pPr>
        <w:pStyle w:val="ListParagraph"/>
        <w:numPr>
          <w:ilvl w:val="2"/>
          <w:numId w:val="41"/>
        </w:numPr>
        <w:spacing w:before="0" w:after="0"/>
      </w:pPr>
      <w:r>
        <w:t>Mainline coating type of Tape</w:t>
      </w:r>
    </w:p>
    <w:p w14:paraId="67EF75FE" w14:textId="77777777" w:rsidR="005D743C" w:rsidRDefault="005D743C" w:rsidP="005D743C">
      <w:pPr>
        <w:pStyle w:val="ListParagraph"/>
        <w:numPr>
          <w:ilvl w:val="2"/>
          <w:numId w:val="41"/>
        </w:numPr>
        <w:spacing w:before="0" w:after="0"/>
      </w:pPr>
      <w:r>
        <w:t>Joint coating type of Data not available</w:t>
      </w:r>
    </w:p>
    <w:p w14:paraId="688E8782"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3EF17831" w14:textId="77777777" w:rsidR="005D743C" w:rsidRDefault="005D743C" w:rsidP="005D743C">
      <w:pPr>
        <w:pStyle w:val="ListParagraph"/>
        <w:numPr>
          <w:ilvl w:val="2"/>
          <w:numId w:val="41"/>
        </w:numPr>
        <w:spacing w:before="0" w:after="0"/>
      </w:pPr>
      <w:r>
        <w:t>Date of last CIS survey of 2017-01-01</w:t>
      </w:r>
    </w:p>
    <w:p w14:paraId="509CD434"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1321.0 and maximum of 1943.0 -mV</w:t>
      </w:r>
    </w:p>
    <w:p w14:paraId="2B85B804" w14:textId="77777777" w:rsidR="005D743C" w:rsidRDefault="005D743C" w:rsidP="005D743C">
      <w:pPr>
        <w:pStyle w:val="ListParagraph"/>
        <w:numPr>
          <w:ilvl w:val="2"/>
          <w:numId w:val="41"/>
        </w:numPr>
        <w:spacing w:before="0" w:after="0"/>
      </w:pPr>
      <w:r>
        <w:t>CIS On-Off potential between minimum of 1016.0 and maximum of 1365.0 -mV</w:t>
      </w:r>
    </w:p>
    <w:p w14:paraId="43F14539"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0.0 and maximum of 65.7</w:t>
      </w:r>
    </w:p>
    <w:p w14:paraId="19F97865" w14:textId="77777777" w:rsidR="005D743C" w:rsidRDefault="005D743C" w:rsidP="005D743C">
      <w:pPr>
        <w:pStyle w:val="ListParagraph"/>
        <w:numPr>
          <w:ilvl w:val="2"/>
          <w:numId w:val="41"/>
        </w:numPr>
        <w:spacing w:before="0" w:after="0"/>
      </w:pPr>
      <w:r>
        <w:t>ACVG potential between minimum of 0.0 and maximum of 0.1 mV</w:t>
      </w:r>
    </w:p>
    <w:p w14:paraId="128C889F" w14:textId="77777777" w:rsidR="005D743C" w:rsidRDefault="005D743C" w:rsidP="005D743C">
      <w:pPr>
        <w:pStyle w:val="ListParagraph"/>
        <w:numPr>
          <w:ilvl w:val="1"/>
          <w:numId w:val="41"/>
        </w:numPr>
        <w:spacing w:before="0" w:after="0"/>
      </w:pPr>
      <w:r>
        <w:t>Consequence of failure distributed between minimum of $7.91 and maximum of $12.14MM</w:t>
      </w:r>
    </w:p>
    <w:p w14:paraId="3461EBA4" w14:textId="77777777" w:rsidR="005D743C" w:rsidRDefault="005D743C" w:rsidP="005D743C">
      <w:pPr>
        <w:pStyle w:val="ListParagraph"/>
        <w:numPr>
          <w:ilvl w:val="1"/>
          <w:numId w:val="41"/>
        </w:numPr>
        <w:spacing w:before="0" w:after="0"/>
      </w:pPr>
      <w:r>
        <w:t>Total length driven by Environmental: 1144.92 meters.</w:t>
      </w:r>
    </w:p>
    <w:p w14:paraId="2B99CF0B" w14:textId="77777777" w:rsidR="005D743C" w:rsidRDefault="005D743C" w:rsidP="005D743C">
      <w:pPr>
        <w:pStyle w:val="ListParagraph"/>
        <w:numPr>
          <w:ilvl w:val="1"/>
          <w:numId w:val="41"/>
        </w:numPr>
        <w:spacing w:before="0" w:after="0"/>
      </w:pPr>
      <w:r>
        <w:t>Environmental Cost distributed between minimum of $6.86 and maximum of $8.60MM:</w:t>
      </w:r>
    </w:p>
    <w:p w14:paraId="46A89204" w14:textId="77777777" w:rsidR="005D743C" w:rsidRDefault="005D743C" w:rsidP="005D743C">
      <w:pPr>
        <w:pStyle w:val="ListParagraph"/>
        <w:numPr>
          <w:ilvl w:val="2"/>
          <w:numId w:val="41"/>
        </w:numPr>
        <w:spacing w:before="0" w:after="0"/>
      </w:pPr>
      <w:r>
        <w:t>Leak cost between minimum of $0.06 and maximum of $0.06MM</w:t>
      </w:r>
    </w:p>
    <w:p w14:paraId="4BF6860F" w14:textId="77777777" w:rsidR="005D743C" w:rsidRDefault="005D743C" w:rsidP="005D743C">
      <w:pPr>
        <w:pStyle w:val="ListParagraph"/>
        <w:numPr>
          <w:ilvl w:val="2"/>
          <w:numId w:val="41"/>
        </w:numPr>
        <w:spacing w:before="0" w:after="0"/>
      </w:pPr>
      <w:r>
        <w:t>Leak spill volume between a minimum of 529.42 and maximum of 541.3 gallons</w:t>
      </w:r>
    </w:p>
    <w:p w14:paraId="4B81C8C9" w14:textId="77777777" w:rsidR="005D743C" w:rsidRDefault="005D743C" w:rsidP="005D743C">
      <w:pPr>
        <w:pStyle w:val="ListParagraph"/>
        <w:numPr>
          <w:ilvl w:val="2"/>
          <w:numId w:val="41"/>
        </w:numPr>
        <w:spacing w:before="0" w:after="0"/>
      </w:pPr>
      <w:r>
        <w:t>Rupture cost between minimum of $144.81 and maximum of $148.06MM</w:t>
      </w:r>
    </w:p>
    <w:p w14:paraId="4D00B0F8" w14:textId="77777777" w:rsidR="005D743C" w:rsidRDefault="005D743C" w:rsidP="005D743C">
      <w:pPr>
        <w:pStyle w:val="ListParagraph"/>
        <w:numPr>
          <w:ilvl w:val="2"/>
          <w:numId w:val="41"/>
        </w:numPr>
        <w:spacing w:before="0" w:after="0"/>
      </w:pPr>
      <w:r>
        <w:t>Rupture spill volume is between a minimum of 1366242.13 and maximum of 1396891.33 gallons</w:t>
      </w:r>
    </w:p>
    <w:p w14:paraId="2E91EDCA" w14:textId="77777777" w:rsidR="005D743C" w:rsidRDefault="005D743C" w:rsidP="005D743C">
      <w:pPr>
        <w:pStyle w:val="ListParagraph"/>
        <w:numPr>
          <w:ilvl w:val="2"/>
          <w:numId w:val="41"/>
        </w:numPr>
        <w:spacing w:before="0" w:after="0"/>
      </w:pPr>
      <w:r>
        <w:t>Puncture cost between minimum of $1.84 and maximum of $1.89MM</w:t>
      </w:r>
    </w:p>
    <w:p w14:paraId="2F5C341A" w14:textId="77777777" w:rsidR="005D743C" w:rsidRDefault="005D743C" w:rsidP="005D743C">
      <w:pPr>
        <w:pStyle w:val="ListParagraph"/>
        <w:numPr>
          <w:ilvl w:val="2"/>
          <w:numId w:val="41"/>
        </w:numPr>
        <w:spacing w:before="0" w:after="0"/>
      </w:pPr>
      <w:r>
        <w:t>Puncture spill volume is between a minimum of 17395.54 and maximum of 17785.77 gallons</w:t>
      </w:r>
    </w:p>
    <w:p w14:paraId="7F479B7D" w14:textId="77777777" w:rsidR="005D743C" w:rsidRDefault="005D743C" w:rsidP="005D743C">
      <w:pPr>
        <w:pStyle w:val="ListParagraph"/>
        <w:numPr>
          <w:ilvl w:val="2"/>
          <w:numId w:val="41"/>
        </w:numPr>
        <w:spacing w:before="0" w:after="0"/>
      </w:pPr>
      <w:r>
        <w:t xml:space="preserve">Land use distributed as </w:t>
      </w:r>
    </w:p>
    <w:p w14:paraId="792506A3" w14:textId="77777777" w:rsidR="005D743C" w:rsidRDefault="005D743C" w:rsidP="005D743C">
      <w:pPr>
        <w:pStyle w:val="ListParagraph"/>
        <w:numPr>
          <w:ilvl w:val="3"/>
          <w:numId w:val="41"/>
        </w:numPr>
        <w:spacing w:before="0" w:after="0"/>
      </w:pPr>
      <w:r>
        <w:t>Agricultural: 474.19</w:t>
      </w:r>
    </w:p>
    <w:p w14:paraId="1C7CA1B7" w14:textId="77777777" w:rsidR="005D743C" w:rsidRDefault="005D743C" w:rsidP="005D743C">
      <w:pPr>
        <w:pStyle w:val="ListParagraph"/>
        <w:numPr>
          <w:ilvl w:val="3"/>
          <w:numId w:val="41"/>
        </w:numPr>
        <w:spacing w:before="0" w:after="0"/>
      </w:pPr>
      <w:r>
        <w:t>Remote: 670.73</w:t>
      </w:r>
    </w:p>
    <w:p w14:paraId="74549EC0" w14:textId="77777777" w:rsidR="005D743C" w:rsidRDefault="005D743C" w:rsidP="005D743C">
      <w:pPr>
        <w:pStyle w:val="ListParagraph"/>
        <w:numPr>
          <w:ilvl w:val="0"/>
          <w:numId w:val="41"/>
        </w:numPr>
        <w:spacing w:before="0" w:after="0"/>
      </w:pPr>
      <w:r>
        <w:t>"ESSO ETHANE NPS 6</w:t>
      </w:r>
    </w:p>
    <w:p w14:paraId="6D5B3192" w14:textId="77777777" w:rsidR="005D743C" w:rsidRDefault="005D743C" w:rsidP="005D743C">
      <w:pPr>
        <w:pStyle w:val="ListParagraph"/>
        <w:numPr>
          <w:ilvl w:val="1"/>
          <w:numId w:val="41"/>
        </w:numPr>
        <w:spacing w:before="0" w:after="0"/>
      </w:pPr>
      <w:r>
        <w:t>Total Cumulative Length (m):</w:t>
      </w:r>
      <w:r>
        <w:tab/>
        <w:t>885.6</w:t>
      </w:r>
    </w:p>
    <w:p w14:paraId="5E8997C3" w14:textId="77777777" w:rsidR="005D743C" w:rsidRDefault="005D743C" w:rsidP="005D743C">
      <w:pPr>
        <w:pStyle w:val="ListParagraph"/>
        <w:numPr>
          <w:ilvl w:val="1"/>
          <w:numId w:val="41"/>
        </w:numPr>
        <w:spacing w:before="0" w:after="0"/>
      </w:pPr>
      <w:r>
        <w:t>Likelihood of failure distributed between minimum of 1.000e-01 and maximum of 1.000e-01.</w:t>
      </w:r>
    </w:p>
    <w:p w14:paraId="5F8FF911" w14:textId="77777777" w:rsidR="005D743C" w:rsidRDefault="005D743C" w:rsidP="005D743C">
      <w:pPr>
        <w:pStyle w:val="ListParagraph"/>
        <w:numPr>
          <w:ilvl w:val="2"/>
          <w:numId w:val="41"/>
        </w:numPr>
        <w:spacing w:before="0" w:after="0"/>
      </w:pPr>
      <w:r>
        <w:lastRenderedPageBreak/>
        <w:t>Installation date between minimum of 1981-01-01 and maximum of 1981-01-01</w:t>
      </w:r>
    </w:p>
    <w:p w14:paraId="3152EA3A" w14:textId="77777777" w:rsidR="005D743C" w:rsidRDefault="005D743C" w:rsidP="005D743C">
      <w:pPr>
        <w:pStyle w:val="ListParagraph"/>
        <w:numPr>
          <w:ilvl w:val="2"/>
          <w:numId w:val="41"/>
        </w:numPr>
        <w:spacing w:before="0" w:after="0"/>
      </w:pPr>
      <w:r>
        <w:t>Wall thickness between minimum of 4.78 and maximum of 4.78 mm</w:t>
      </w:r>
    </w:p>
    <w:p w14:paraId="54F07FDF" w14:textId="77777777" w:rsidR="005D743C" w:rsidRDefault="005D743C" w:rsidP="005D743C">
      <w:pPr>
        <w:pStyle w:val="ListParagraph"/>
        <w:numPr>
          <w:ilvl w:val="2"/>
          <w:numId w:val="41"/>
        </w:numPr>
        <w:spacing w:before="0" w:after="0"/>
      </w:pPr>
      <w:r>
        <w:t>Mainline coating type of Extruded Polyethylene</w:t>
      </w:r>
    </w:p>
    <w:p w14:paraId="29666ED2" w14:textId="77777777" w:rsidR="005D743C" w:rsidRDefault="005D743C" w:rsidP="005D743C">
      <w:pPr>
        <w:pStyle w:val="ListParagraph"/>
        <w:numPr>
          <w:ilvl w:val="2"/>
          <w:numId w:val="41"/>
        </w:numPr>
        <w:spacing w:before="0" w:after="0"/>
      </w:pPr>
      <w:r>
        <w:t>Joint coating type of Heat Applied Tape</w:t>
      </w:r>
    </w:p>
    <w:p w14:paraId="59B63BD7"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3F2280DF"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29B6B5B8"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61660AFD" w14:textId="77777777" w:rsidR="005D743C" w:rsidRDefault="005D743C" w:rsidP="005D743C">
      <w:pPr>
        <w:pStyle w:val="ListParagraph"/>
        <w:numPr>
          <w:ilvl w:val="2"/>
          <w:numId w:val="41"/>
        </w:numPr>
        <w:spacing w:before="0" w:after="0"/>
      </w:pPr>
      <w:r>
        <w:t>CIS On-Off potential between minimum of nan and maximum of nan -mV</w:t>
      </w:r>
    </w:p>
    <w:p w14:paraId="22C08020"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4E001AE6" w14:textId="77777777" w:rsidR="005D743C" w:rsidRDefault="005D743C" w:rsidP="005D743C">
      <w:pPr>
        <w:pStyle w:val="ListParagraph"/>
        <w:numPr>
          <w:ilvl w:val="2"/>
          <w:numId w:val="41"/>
        </w:numPr>
        <w:spacing w:before="0" w:after="0"/>
      </w:pPr>
      <w:r>
        <w:t>ACVG potential between minimum of nan and maximum of nan mV</w:t>
      </w:r>
    </w:p>
    <w:p w14:paraId="7514CA22" w14:textId="77777777" w:rsidR="005D743C" w:rsidRDefault="005D743C" w:rsidP="005D743C">
      <w:pPr>
        <w:pStyle w:val="ListParagraph"/>
        <w:numPr>
          <w:ilvl w:val="1"/>
          <w:numId w:val="41"/>
        </w:numPr>
        <w:spacing w:before="0" w:after="0"/>
      </w:pPr>
      <w:r>
        <w:t>Consequence of failure distributed between minimum of $0.41 and maximum of $15.39MM</w:t>
      </w:r>
    </w:p>
    <w:p w14:paraId="399B7FBA" w14:textId="77777777" w:rsidR="005D743C" w:rsidRDefault="005D743C" w:rsidP="005D743C">
      <w:pPr>
        <w:pStyle w:val="ListParagraph"/>
        <w:numPr>
          <w:ilvl w:val="1"/>
          <w:numId w:val="41"/>
        </w:numPr>
        <w:spacing w:before="0" w:after="0"/>
      </w:pPr>
      <w:r>
        <w:t>Total length driven by Safety: 632.57 meters.</w:t>
      </w:r>
    </w:p>
    <w:p w14:paraId="1D7FC256" w14:textId="77777777" w:rsidR="005D743C" w:rsidRDefault="005D743C" w:rsidP="005D743C">
      <w:pPr>
        <w:pStyle w:val="ListParagraph"/>
        <w:numPr>
          <w:ilvl w:val="1"/>
          <w:numId w:val="41"/>
        </w:numPr>
        <w:spacing w:before="0" w:after="0"/>
      </w:pPr>
      <w:r>
        <w:t>Safety Cost distributed between minimum of $0.07 and maximum of $14.76MM:</w:t>
      </w:r>
    </w:p>
    <w:p w14:paraId="494F26D2" w14:textId="77777777" w:rsidR="005D743C" w:rsidRDefault="005D743C" w:rsidP="005D743C">
      <w:pPr>
        <w:pStyle w:val="ListParagraph"/>
        <w:numPr>
          <w:ilvl w:val="2"/>
          <w:numId w:val="41"/>
        </w:numPr>
        <w:spacing w:before="0" w:after="0"/>
      </w:pPr>
      <w:r>
        <w:t>Leak cost between minimum of $0.00 and maximum of $12.11MM</w:t>
      </w:r>
    </w:p>
    <w:p w14:paraId="7C912E5C" w14:textId="77777777" w:rsidR="005D743C" w:rsidRDefault="005D743C" w:rsidP="005D743C">
      <w:pPr>
        <w:pStyle w:val="ListParagraph"/>
        <w:numPr>
          <w:ilvl w:val="2"/>
          <w:numId w:val="41"/>
        </w:numPr>
        <w:spacing w:before="0" w:after="0"/>
      </w:pPr>
      <w:r>
        <w:t>Leak scenario yielded 10.0 intersections with structures, with minimum of 0.0 and maximum of 1.26 of population impacted.</w:t>
      </w:r>
    </w:p>
    <w:p w14:paraId="68AC8B16" w14:textId="77777777" w:rsidR="005D743C" w:rsidRDefault="005D743C" w:rsidP="005D743C">
      <w:pPr>
        <w:pStyle w:val="ListParagraph"/>
        <w:numPr>
          <w:ilvl w:val="2"/>
          <w:numId w:val="41"/>
        </w:numPr>
        <w:spacing w:before="0" w:after="0"/>
      </w:pPr>
      <w:r>
        <w:t>Leak hazard radius distributed between minimum of 11.02 and maximum of 11.02 meters.</w:t>
      </w:r>
    </w:p>
    <w:p w14:paraId="3E60BB03" w14:textId="77777777" w:rsidR="005D743C" w:rsidRDefault="005D743C" w:rsidP="005D743C">
      <w:pPr>
        <w:pStyle w:val="ListParagraph"/>
        <w:numPr>
          <w:ilvl w:val="2"/>
          <w:numId w:val="41"/>
        </w:numPr>
        <w:spacing w:before="0" w:after="0"/>
      </w:pPr>
      <w:r>
        <w:t>Rupture cost between minimum of $12.11 and maximum of $456.43MM</w:t>
      </w:r>
    </w:p>
    <w:p w14:paraId="1FF32AC6" w14:textId="77777777" w:rsidR="005D743C" w:rsidRDefault="005D743C" w:rsidP="005D743C">
      <w:pPr>
        <w:pStyle w:val="ListParagraph"/>
        <w:numPr>
          <w:ilvl w:val="2"/>
          <w:numId w:val="41"/>
        </w:numPr>
        <w:spacing w:before="0" w:after="0"/>
      </w:pPr>
      <w:r>
        <w:t>Rupture scenario yielded 7.0 intersections with structures, with minimum of 1.26 and maximum of 47.54 of population impacted</w:t>
      </w:r>
    </w:p>
    <w:p w14:paraId="4EBCA8BF" w14:textId="77777777" w:rsidR="005D743C" w:rsidRDefault="005D743C" w:rsidP="005D743C">
      <w:pPr>
        <w:pStyle w:val="ListParagraph"/>
        <w:numPr>
          <w:ilvl w:val="2"/>
          <w:numId w:val="41"/>
        </w:numPr>
        <w:spacing w:before="0" w:after="0"/>
      </w:pPr>
      <w:r>
        <w:t>Rupture hazard radius distributed between minimum of 115.22 and maximum of 115.22 meters.</w:t>
      </w:r>
    </w:p>
    <w:p w14:paraId="36A297C8" w14:textId="77777777" w:rsidR="005D743C" w:rsidRDefault="005D743C" w:rsidP="005D743C">
      <w:pPr>
        <w:pStyle w:val="ListParagraph"/>
        <w:numPr>
          <w:ilvl w:val="2"/>
          <w:numId w:val="41"/>
        </w:numPr>
        <w:spacing w:before="0" w:after="0"/>
      </w:pPr>
      <w:r>
        <w:t>Puncture cost between minimum of $0.00 and maximum of $221.29MM</w:t>
      </w:r>
    </w:p>
    <w:p w14:paraId="16A598D1" w14:textId="77777777" w:rsidR="005D743C" w:rsidRDefault="005D743C" w:rsidP="005D743C">
      <w:pPr>
        <w:pStyle w:val="ListParagraph"/>
        <w:numPr>
          <w:ilvl w:val="2"/>
          <w:numId w:val="41"/>
        </w:numPr>
        <w:spacing w:before="0" w:after="0"/>
      </w:pPr>
      <w:r>
        <w:t>Puncture scenario yielded 16.0 intersections with structures, with minimum of 0.0 and maximum of 23.05 of population impacted</w:t>
      </w:r>
    </w:p>
    <w:p w14:paraId="69E45680" w14:textId="77777777" w:rsidR="005D743C" w:rsidRDefault="005D743C" w:rsidP="005D743C">
      <w:pPr>
        <w:pStyle w:val="ListParagraph"/>
        <w:numPr>
          <w:ilvl w:val="2"/>
          <w:numId w:val="41"/>
        </w:numPr>
        <w:spacing w:before="0" w:after="0"/>
      </w:pPr>
      <w:r>
        <w:t>Puncture hazard radius distributed between minimum of 51.38 and maximum of 51.38 meters.</w:t>
      </w:r>
    </w:p>
    <w:p w14:paraId="77D75EC3" w14:textId="77777777" w:rsidR="005D743C" w:rsidRDefault="005D743C" w:rsidP="005D743C">
      <w:pPr>
        <w:pStyle w:val="ListParagraph"/>
        <w:numPr>
          <w:ilvl w:val="2"/>
          <w:numId w:val="41"/>
        </w:numPr>
        <w:spacing w:before="0" w:after="0"/>
      </w:pPr>
      <w:r>
        <w:t>Product type is HVP Product.</w:t>
      </w:r>
    </w:p>
    <w:p w14:paraId="1C5B5F1F" w14:textId="77777777" w:rsidR="005D743C" w:rsidRDefault="005D743C" w:rsidP="005D743C">
      <w:pPr>
        <w:pStyle w:val="ListParagraph"/>
        <w:numPr>
          <w:ilvl w:val="2"/>
          <w:numId w:val="41"/>
        </w:numPr>
        <w:spacing w:before="0" w:after="0"/>
      </w:pPr>
      <w:r>
        <w:t>Class area location is/are 1.0, 2.0.</w:t>
      </w:r>
    </w:p>
    <w:p w14:paraId="785CDA89" w14:textId="77777777" w:rsidR="005D743C" w:rsidRDefault="005D743C" w:rsidP="005D743C">
      <w:pPr>
        <w:pStyle w:val="ListParagraph"/>
        <w:numPr>
          <w:ilvl w:val="1"/>
          <w:numId w:val="41"/>
        </w:numPr>
        <w:spacing w:before="0" w:after="0"/>
      </w:pPr>
      <w:r>
        <w:t>Total length driven by Economic Loss: 253.03 meters.</w:t>
      </w:r>
    </w:p>
    <w:p w14:paraId="1D38B567" w14:textId="77777777" w:rsidR="005D743C" w:rsidRDefault="005D743C" w:rsidP="005D743C">
      <w:pPr>
        <w:pStyle w:val="ListParagraph"/>
        <w:numPr>
          <w:ilvl w:val="1"/>
          <w:numId w:val="41"/>
        </w:numPr>
        <w:spacing w:before="0" w:after="0"/>
      </w:pPr>
      <w:r>
        <w:t>Economic Loss Cost distributed between minimum of $0.33 and maximum of $0.63MM:</w:t>
      </w:r>
    </w:p>
    <w:p w14:paraId="2393FF2B" w14:textId="77777777" w:rsidR="005D743C" w:rsidRDefault="005D743C" w:rsidP="005D743C">
      <w:pPr>
        <w:pStyle w:val="ListParagraph"/>
        <w:numPr>
          <w:ilvl w:val="2"/>
          <w:numId w:val="41"/>
        </w:numPr>
        <w:spacing w:before="0" w:after="0"/>
      </w:pPr>
      <w:r>
        <w:t>Repair costs between minimum of $11,500.00 and maximum of $40,000.00.</w:t>
      </w:r>
    </w:p>
    <w:p w14:paraId="7FB0EAC9" w14:textId="77777777" w:rsidR="005D743C" w:rsidRDefault="005D743C" w:rsidP="005D743C">
      <w:pPr>
        <w:pStyle w:val="ListParagraph"/>
        <w:numPr>
          <w:ilvl w:val="2"/>
          <w:numId w:val="41"/>
        </w:numPr>
        <w:spacing w:before="0" w:after="0"/>
      </w:pPr>
      <w:r>
        <w:t>Outage losses between minimum of $200,000.00 and maximum of $200,000.00.</w:t>
      </w:r>
    </w:p>
    <w:p w14:paraId="412C1CE0" w14:textId="77777777" w:rsidR="005D743C" w:rsidRDefault="005D743C" w:rsidP="005D743C">
      <w:pPr>
        <w:pStyle w:val="ListParagraph"/>
        <w:numPr>
          <w:ilvl w:val="2"/>
          <w:numId w:val="41"/>
        </w:numPr>
        <w:spacing w:before="0" w:after="0"/>
      </w:pPr>
      <w:r>
        <w:t>Product type is HVP Product.</w:t>
      </w:r>
    </w:p>
    <w:p w14:paraId="545CA0F4" w14:textId="77777777" w:rsidR="005D743C" w:rsidRDefault="005D743C" w:rsidP="005D743C">
      <w:pPr>
        <w:pStyle w:val="ListParagraph"/>
        <w:numPr>
          <w:ilvl w:val="2"/>
          <w:numId w:val="41"/>
        </w:numPr>
        <w:spacing w:before="0" w:after="0"/>
      </w:pPr>
      <w:r>
        <w:t>Leak cost between minimum of $0.26 and maximum of $0.52MM</w:t>
      </w:r>
    </w:p>
    <w:p w14:paraId="009799D8" w14:textId="77777777" w:rsidR="005D743C" w:rsidRDefault="005D743C" w:rsidP="005D743C">
      <w:pPr>
        <w:pStyle w:val="ListParagraph"/>
        <w:numPr>
          <w:ilvl w:val="2"/>
          <w:numId w:val="41"/>
        </w:numPr>
        <w:spacing w:before="0" w:after="0"/>
      </w:pPr>
      <w:r>
        <w:t>Leak scenario yielded 10.0 intersections with structures, with minimum of $25,000.00 and maximum of $268,825.00 in cost of structures impacted.</w:t>
      </w:r>
    </w:p>
    <w:p w14:paraId="52F5A7D8" w14:textId="77777777" w:rsidR="005D743C" w:rsidRDefault="005D743C" w:rsidP="005D743C">
      <w:pPr>
        <w:pStyle w:val="ListParagraph"/>
        <w:numPr>
          <w:ilvl w:val="2"/>
          <w:numId w:val="41"/>
        </w:numPr>
        <w:spacing w:before="0" w:after="0"/>
      </w:pPr>
      <w:r>
        <w:t>Leak product loss costs between minimum of $44,363.99 and maximum of $44,363.99</w:t>
      </w:r>
    </w:p>
    <w:p w14:paraId="3534E209" w14:textId="77777777" w:rsidR="005D743C" w:rsidRDefault="005D743C" w:rsidP="005D743C">
      <w:pPr>
        <w:pStyle w:val="ListParagraph"/>
        <w:numPr>
          <w:ilvl w:val="2"/>
          <w:numId w:val="41"/>
        </w:numPr>
        <w:spacing w:before="0" w:after="0"/>
      </w:pPr>
      <w:r>
        <w:t>Rupture cost between minimum of $13.04 and maximum of $18.77MM</w:t>
      </w:r>
    </w:p>
    <w:p w14:paraId="48D04D09" w14:textId="77777777" w:rsidR="005D743C" w:rsidRDefault="005D743C" w:rsidP="005D743C">
      <w:pPr>
        <w:pStyle w:val="ListParagraph"/>
        <w:numPr>
          <w:ilvl w:val="2"/>
          <w:numId w:val="41"/>
        </w:numPr>
        <w:spacing w:before="0" w:after="0"/>
      </w:pPr>
      <w:r>
        <w:t>Rupture scenario yielded 7.0 intersections with structures, with minimum of $268,825.00 and maximum of $5,997,715.00 in cost of structures impacted</w:t>
      </w:r>
    </w:p>
    <w:p w14:paraId="7A281CF8" w14:textId="77777777" w:rsidR="005D743C" w:rsidRDefault="005D743C" w:rsidP="005D743C">
      <w:pPr>
        <w:pStyle w:val="ListParagraph"/>
        <w:numPr>
          <w:ilvl w:val="2"/>
          <w:numId w:val="41"/>
        </w:numPr>
        <w:spacing w:before="0" w:after="0"/>
      </w:pPr>
      <w:r>
        <w:t>Rupture product loss costs between minimum of $12,562,319.03 and maximum of $12,562,319.03</w:t>
      </w:r>
    </w:p>
    <w:p w14:paraId="6FEC59F7" w14:textId="77777777" w:rsidR="005D743C" w:rsidRDefault="005D743C" w:rsidP="005D743C">
      <w:pPr>
        <w:pStyle w:val="ListParagraph"/>
        <w:numPr>
          <w:ilvl w:val="2"/>
          <w:numId w:val="41"/>
        </w:numPr>
        <w:spacing w:before="0" w:after="0"/>
      </w:pPr>
      <w:r>
        <w:t>Puncture cost between minimum of $1.67 and maximum of $4.90MM</w:t>
      </w:r>
    </w:p>
    <w:p w14:paraId="59444CF1" w14:textId="77777777" w:rsidR="005D743C" w:rsidRDefault="005D743C" w:rsidP="005D743C">
      <w:pPr>
        <w:pStyle w:val="ListParagraph"/>
        <w:numPr>
          <w:ilvl w:val="2"/>
          <w:numId w:val="41"/>
        </w:numPr>
        <w:spacing w:before="0" w:after="0"/>
      </w:pPr>
      <w:r>
        <w:t>Puncture scenario yielded 16.0 intersections with structures, with minimum of $25,000.00 and maximum of $3,226,943.00 in cost of structures impacted</w:t>
      </w:r>
    </w:p>
    <w:p w14:paraId="2C48AF44" w14:textId="77777777" w:rsidR="005D743C" w:rsidRDefault="005D743C" w:rsidP="005D743C">
      <w:pPr>
        <w:pStyle w:val="ListParagraph"/>
        <w:numPr>
          <w:ilvl w:val="2"/>
          <w:numId w:val="41"/>
        </w:numPr>
        <w:spacing w:before="0" w:after="0"/>
      </w:pPr>
      <w:r>
        <w:lastRenderedPageBreak/>
        <w:t>Puncture Product Loss costs between minimum of $1,457,700.03 and maximum of $1,457,700.03"</w:t>
      </w:r>
    </w:p>
    <w:p w14:paraId="7B7884E3" w14:textId="77777777" w:rsidR="005D743C" w:rsidRDefault="005D743C" w:rsidP="005D743C">
      <w:pPr>
        <w:pStyle w:val="ListParagraph"/>
        <w:numPr>
          <w:ilvl w:val="0"/>
          <w:numId w:val="41"/>
        </w:numPr>
        <w:spacing w:before="0" w:after="0"/>
      </w:pPr>
      <w:r>
        <w:t xml:space="preserve">"NPS2 Yoyo line (Alliance flare line) From 8-14-55-22W4 </w:t>
      </w:r>
      <w:proofErr w:type="gramStart"/>
      <w:r>
        <w:t>To</w:t>
      </w:r>
      <w:proofErr w:type="gramEnd"/>
      <w:r>
        <w:t xml:space="preserve"> 9-14-55-22W4</w:t>
      </w:r>
    </w:p>
    <w:p w14:paraId="598EF9B7" w14:textId="77777777" w:rsidR="005D743C" w:rsidRDefault="005D743C" w:rsidP="005D743C">
      <w:pPr>
        <w:pStyle w:val="ListParagraph"/>
        <w:numPr>
          <w:ilvl w:val="1"/>
          <w:numId w:val="41"/>
        </w:numPr>
        <w:spacing w:before="0" w:after="0"/>
      </w:pPr>
      <w:r>
        <w:t>Total Cumulative Length (m):</w:t>
      </w:r>
      <w:r>
        <w:tab/>
        <w:t>799.43</w:t>
      </w:r>
    </w:p>
    <w:p w14:paraId="5D0EC80E"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1B1DB47A" w14:textId="77777777" w:rsidR="005D743C" w:rsidRDefault="005D743C" w:rsidP="005D743C">
      <w:pPr>
        <w:pStyle w:val="ListParagraph"/>
        <w:numPr>
          <w:ilvl w:val="2"/>
          <w:numId w:val="41"/>
        </w:numPr>
        <w:spacing w:before="0" w:after="0"/>
      </w:pPr>
      <w:r>
        <w:t>Installation date between minimum of 2004-11-01 and maximum of 2004-11-01</w:t>
      </w:r>
    </w:p>
    <w:p w14:paraId="5DA17BAB" w14:textId="77777777" w:rsidR="005D743C" w:rsidRDefault="005D743C" w:rsidP="005D743C">
      <w:pPr>
        <w:pStyle w:val="ListParagraph"/>
        <w:numPr>
          <w:ilvl w:val="2"/>
          <w:numId w:val="41"/>
        </w:numPr>
        <w:spacing w:before="0" w:after="0"/>
      </w:pPr>
      <w:r>
        <w:t>Wall thickness between minimum of 3.2 and maximum of 3.2 mm</w:t>
      </w:r>
    </w:p>
    <w:p w14:paraId="171236AD" w14:textId="77777777" w:rsidR="005D743C" w:rsidRDefault="005D743C" w:rsidP="005D743C">
      <w:pPr>
        <w:pStyle w:val="ListParagraph"/>
        <w:numPr>
          <w:ilvl w:val="2"/>
          <w:numId w:val="41"/>
        </w:numPr>
        <w:spacing w:before="0" w:after="0"/>
      </w:pPr>
      <w:r>
        <w:t>Mainline coating type of Yellow Jacket</w:t>
      </w:r>
    </w:p>
    <w:p w14:paraId="30C83F60" w14:textId="77777777" w:rsidR="005D743C" w:rsidRDefault="005D743C" w:rsidP="005D743C">
      <w:pPr>
        <w:pStyle w:val="ListParagraph"/>
        <w:numPr>
          <w:ilvl w:val="2"/>
          <w:numId w:val="41"/>
        </w:numPr>
        <w:spacing w:before="0" w:after="0"/>
      </w:pPr>
      <w:r>
        <w:t>Joint coating type of Unknown</w:t>
      </w:r>
    </w:p>
    <w:p w14:paraId="0D340604"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1FD78D83"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2B5CAE10"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1D8E5CA1" w14:textId="77777777" w:rsidR="005D743C" w:rsidRDefault="005D743C" w:rsidP="005D743C">
      <w:pPr>
        <w:pStyle w:val="ListParagraph"/>
        <w:numPr>
          <w:ilvl w:val="2"/>
          <w:numId w:val="41"/>
        </w:numPr>
        <w:spacing w:before="0" w:after="0"/>
      </w:pPr>
      <w:r>
        <w:t>CIS On-Off potential between minimum of nan and maximum of nan -mV</w:t>
      </w:r>
    </w:p>
    <w:p w14:paraId="79844488"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62461083" w14:textId="77777777" w:rsidR="005D743C" w:rsidRDefault="005D743C" w:rsidP="005D743C">
      <w:pPr>
        <w:pStyle w:val="ListParagraph"/>
        <w:numPr>
          <w:ilvl w:val="2"/>
          <w:numId w:val="41"/>
        </w:numPr>
        <w:spacing w:before="0" w:after="0"/>
      </w:pPr>
      <w:r>
        <w:t>ACVG potential between minimum of nan and maximum of nan mV</w:t>
      </w:r>
    </w:p>
    <w:p w14:paraId="34F45C37" w14:textId="77777777" w:rsidR="005D743C" w:rsidRDefault="005D743C" w:rsidP="005D743C">
      <w:pPr>
        <w:pStyle w:val="ListParagraph"/>
        <w:numPr>
          <w:ilvl w:val="1"/>
          <w:numId w:val="41"/>
        </w:numPr>
        <w:spacing w:before="0" w:after="0"/>
      </w:pPr>
      <w:r>
        <w:t>Consequence of failure distributed between minimum of $0.24 and maximum of $0.32MM</w:t>
      </w:r>
    </w:p>
    <w:p w14:paraId="1D826FAB" w14:textId="77777777" w:rsidR="005D743C" w:rsidRDefault="005D743C" w:rsidP="005D743C">
      <w:pPr>
        <w:pStyle w:val="ListParagraph"/>
        <w:numPr>
          <w:ilvl w:val="1"/>
          <w:numId w:val="41"/>
        </w:numPr>
        <w:spacing w:before="0" w:after="0"/>
      </w:pPr>
      <w:r>
        <w:t>Total length driven by Economic Loss: 799.43 meters.</w:t>
      </w:r>
    </w:p>
    <w:p w14:paraId="3002A3C0" w14:textId="77777777" w:rsidR="005D743C" w:rsidRDefault="005D743C" w:rsidP="005D743C">
      <w:pPr>
        <w:pStyle w:val="ListParagraph"/>
        <w:numPr>
          <w:ilvl w:val="1"/>
          <w:numId w:val="41"/>
        </w:numPr>
        <w:spacing w:before="0" w:after="0"/>
      </w:pPr>
      <w:r>
        <w:t>Economic Loss Cost distributed between minimum of $0.24 and maximum of $0.32MM:</w:t>
      </w:r>
    </w:p>
    <w:p w14:paraId="7050D22A" w14:textId="77777777" w:rsidR="005D743C" w:rsidRDefault="005D743C" w:rsidP="005D743C">
      <w:pPr>
        <w:pStyle w:val="ListParagraph"/>
        <w:numPr>
          <w:ilvl w:val="2"/>
          <w:numId w:val="41"/>
        </w:numPr>
        <w:spacing w:before="0" w:after="0"/>
      </w:pPr>
      <w:r>
        <w:t>Repair costs between minimum of $21,000.00 and maximum of $21,000.00.</w:t>
      </w:r>
    </w:p>
    <w:p w14:paraId="679B9828" w14:textId="77777777" w:rsidR="005D743C" w:rsidRDefault="005D743C" w:rsidP="005D743C">
      <w:pPr>
        <w:pStyle w:val="ListParagraph"/>
        <w:numPr>
          <w:ilvl w:val="2"/>
          <w:numId w:val="41"/>
        </w:numPr>
        <w:spacing w:before="0" w:after="0"/>
      </w:pPr>
      <w:r>
        <w:t>Outage losses between minimum of $200,000.00 and maximum of $200,000.00.</w:t>
      </w:r>
    </w:p>
    <w:p w14:paraId="57291CF5" w14:textId="77777777" w:rsidR="005D743C" w:rsidRDefault="005D743C" w:rsidP="005D743C">
      <w:pPr>
        <w:pStyle w:val="ListParagraph"/>
        <w:numPr>
          <w:ilvl w:val="2"/>
          <w:numId w:val="41"/>
        </w:numPr>
        <w:spacing w:before="0" w:after="0"/>
      </w:pPr>
      <w:r>
        <w:t>Product type is C3/C4.</w:t>
      </w:r>
    </w:p>
    <w:p w14:paraId="5F48C875" w14:textId="77777777" w:rsidR="005D743C" w:rsidRDefault="005D743C" w:rsidP="005D743C">
      <w:pPr>
        <w:pStyle w:val="ListParagraph"/>
        <w:numPr>
          <w:ilvl w:val="2"/>
          <w:numId w:val="41"/>
        </w:numPr>
        <w:spacing w:before="0" w:after="0"/>
      </w:pPr>
      <w:r>
        <w:t>Leak cost between minimum of $0.23 and maximum of $0.31MM</w:t>
      </w:r>
    </w:p>
    <w:p w14:paraId="063F0819" w14:textId="77777777" w:rsidR="005D743C" w:rsidRDefault="005D743C" w:rsidP="005D743C">
      <w:pPr>
        <w:pStyle w:val="ListParagraph"/>
        <w:numPr>
          <w:ilvl w:val="2"/>
          <w:numId w:val="41"/>
        </w:numPr>
        <w:spacing w:before="0" w:after="0"/>
      </w:pPr>
      <w:r>
        <w:t>Leak scenario yielded 28.0 intersections with structures, with minimum of $75,000.00 and maximum of $75,000.00 in cost of structures impacted.</w:t>
      </w:r>
    </w:p>
    <w:p w14:paraId="3B266785" w14:textId="77777777" w:rsidR="005D743C" w:rsidRDefault="005D743C" w:rsidP="005D743C">
      <w:pPr>
        <w:pStyle w:val="ListParagraph"/>
        <w:numPr>
          <w:ilvl w:val="2"/>
          <w:numId w:val="41"/>
        </w:numPr>
        <w:spacing w:before="0" w:after="0"/>
      </w:pPr>
      <w:r>
        <w:t>Leak product loss costs between minimum of $12,073.09 and maximum of $12,073.09</w:t>
      </w:r>
    </w:p>
    <w:p w14:paraId="4B5E3B3F" w14:textId="77777777" w:rsidR="005D743C" w:rsidRDefault="005D743C" w:rsidP="005D743C">
      <w:pPr>
        <w:pStyle w:val="ListParagraph"/>
        <w:numPr>
          <w:ilvl w:val="2"/>
          <w:numId w:val="41"/>
        </w:numPr>
        <w:spacing w:before="0" w:after="0"/>
      </w:pPr>
      <w:r>
        <w:t>Rupture cost between minimum of $0.66 and maximum of $0.74MM</w:t>
      </w:r>
    </w:p>
    <w:p w14:paraId="7913C93C" w14:textId="77777777" w:rsidR="005D743C" w:rsidRDefault="005D743C" w:rsidP="005D743C">
      <w:pPr>
        <w:pStyle w:val="ListParagraph"/>
        <w:numPr>
          <w:ilvl w:val="2"/>
          <w:numId w:val="41"/>
        </w:numPr>
        <w:spacing w:before="0" w:after="0"/>
      </w:pPr>
      <w:r>
        <w:t>Rupture scenario yielded 28.0 intersections with structures, with minimum of $75,000.00 and maximum of $75,000.00 in cost of structures impacted</w:t>
      </w:r>
    </w:p>
    <w:p w14:paraId="071BEB7A" w14:textId="77777777" w:rsidR="005D743C" w:rsidRDefault="005D743C" w:rsidP="005D743C">
      <w:pPr>
        <w:pStyle w:val="ListParagraph"/>
        <w:numPr>
          <w:ilvl w:val="2"/>
          <w:numId w:val="41"/>
        </w:numPr>
        <w:spacing w:before="0" w:after="0"/>
      </w:pPr>
      <w:r>
        <w:t>Rupture product loss costs between minimum of $439,352.33 and maximum of $439,352.33</w:t>
      </w:r>
    </w:p>
    <w:p w14:paraId="5525515B" w14:textId="77777777" w:rsidR="005D743C" w:rsidRDefault="005D743C" w:rsidP="005D743C">
      <w:pPr>
        <w:pStyle w:val="ListParagraph"/>
        <w:numPr>
          <w:ilvl w:val="2"/>
          <w:numId w:val="41"/>
        </w:numPr>
        <w:spacing w:before="0" w:after="0"/>
      </w:pPr>
      <w:r>
        <w:t>Puncture cost between minimum of $0.62 and maximum of $0.69MM</w:t>
      </w:r>
    </w:p>
    <w:p w14:paraId="13AEE614" w14:textId="77777777" w:rsidR="005D743C" w:rsidRDefault="005D743C" w:rsidP="005D743C">
      <w:pPr>
        <w:pStyle w:val="ListParagraph"/>
        <w:numPr>
          <w:ilvl w:val="2"/>
          <w:numId w:val="41"/>
        </w:numPr>
        <w:spacing w:before="0" w:after="0"/>
      </w:pPr>
      <w:r>
        <w:t>Puncture scenario yielded 29.0 intersections with structures, with minimum of $75,000.00 and maximum of $75,000.00 in cost of structures impacted</w:t>
      </w:r>
    </w:p>
    <w:p w14:paraId="37BD54D3" w14:textId="77777777" w:rsidR="005D743C" w:rsidRDefault="005D743C" w:rsidP="005D743C">
      <w:pPr>
        <w:pStyle w:val="ListParagraph"/>
        <w:numPr>
          <w:ilvl w:val="2"/>
          <w:numId w:val="41"/>
        </w:numPr>
        <w:spacing w:before="0" w:after="0"/>
      </w:pPr>
      <w:r>
        <w:t>Puncture Product Loss costs between minimum of $396,694.17 and maximum of $396,694.17"</w:t>
      </w:r>
    </w:p>
    <w:p w14:paraId="756BE808" w14:textId="77777777" w:rsidR="005D743C" w:rsidRDefault="005D743C" w:rsidP="005D743C">
      <w:pPr>
        <w:pStyle w:val="ListParagraph"/>
        <w:numPr>
          <w:ilvl w:val="0"/>
          <w:numId w:val="41"/>
        </w:numPr>
        <w:spacing w:before="0" w:after="0"/>
      </w:pPr>
      <w:r>
        <w:t>"16-19-037-03W5 TO 10-19-037-03W5 NPS 4</w:t>
      </w:r>
    </w:p>
    <w:p w14:paraId="47B182C0" w14:textId="77777777" w:rsidR="005D743C" w:rsidRDefault="005D743C" w:rsidP="005D743C">
      <w:pPr>
        <w:pStyle w:val="ListParagraph"/>
        <w:numPr>
          <w:ilvl w:val="1"/>
          <w:numId w:val="41"/>
        </w:numPr>
        <w:spacing w:before="0" w:after="0"/>
      </w:pPr>
      <w:r>
        <w:t>Total Cumulative Length (m):</w:t>
      </w:r>
      <w:r>
        <w:tab/>
        <w:t>775.79</w:t>
      </w:r>
    </w:p>
    <w:p w14:paraId="7FF1E5B9" w14:textId="77777777" w:rsidR="005D743C" w:rsidRDefault="005D743C" w:rsidP="005D743C">
      <w:pPr>
        <w:pStyle w:val="ListParagraph"/>
        <w:numPr>
          <w:ilvl w:val="1"/>
          <w:numId w:val="41"/>
        </w:numPr>
        <w:spacing w:before="0" w:after="0"/>
      </w:pPr>
      <w:r>
        <w:t>Likelihood of failure distributed between minimum of 1.000e-01 and maximum of 1.000e-01.</w:t>
      </w:r>
    </w:p>
    <w:p w14:paraId="7E06F293" w14:textId="77777777" w:rsidR="005D743C" w:rsidRDefault="005D743C" w:rsidP="005D743C">
      <w:pPr>
        <w:pStyle w:val="ListParagraph"/>
        <w:numPr>
          <w:ilvl w:val="2"/>
          <w:numId w:val="41"/>
        </w:numPr>
        <w:spacing w:before="0" w:after="0"/>
      </w:pPr>
      <w:r>
        <w:t>Installation date between minimum of 1991-01-01 and maximum of 1991-01-01</w:t>
      </w:r>
    </w:p>
    <w:p w14:paraId="6B94E1B8" w14:textId="77777777" w:rsidR="005D743C" w:rsidRDefault="005D743C" w:rsidP="005D743C">
      <w:pPr>
        <w:pStyle w:val="ListParagraph"/>
        <w:numPr>
          <w:ilvl w:val="2"/>
          <w:numId w:val="41"/>
        </w:numPr>
        <w:spacing w:before="0" w:after="0"/>
      </w:pPr>
      <w:r>
        <w:t>Wall thickness between minimum of 3.18 and maximum of 6.02 mm</w:t>
      </w:r>
    </w:p>
    <w:p w14:paraId="49A43479" w14:textId="77777777" w:rsidR="005D743C" w:rsidRDefault="005D743C" w:rsidP="005D743C">
      <w:pPr>
        <w:pStyle w:val="ListParagraph"/>
        <w:numPr>
          <w:ilvl w:val="2"/>
          <w:numId w:val="41"/>
        </w:numPr>
        <w:spacing w:before="0" w:after="0"/>
      </w:pPr>
      <w:r>
        <w:t>Mainline coating type of Unknown</w:t>
      </w:r>
    </w:p>
    <w:p w14:paraId="3B7DDDB3" w14:textId="77777777" w:rsidR="005D743C" w:rsidRDefault="005D743C" w:rsidP="005D743C">
      <w:pPr>
        <w:pStyle w:val="ListParagraph"/>
        <w:numPr>
          <w:ilvl w:val="2"/>
          <w:numId w:val="41"/>
        </w:numPr>
        <w:spacing w:before="0" w:after="0"/>
      </w:pPr>
      <w:r>
        <w:t>Joint coating type of Unknown</w:t>
      </w:r>
    </w:p>
    <w:p w14:paraId="66AEEA66"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F634B1B"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7F4534E7"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1D0B89EA" w14:textId="77777777" w:rsidR="005D743C" w:rsidRDefault="005D743C" w:rsidP="005D743C">
      <w:pPr>
        <w:pStyle w:val="ListParagraph"/>
        <w:numPr>
          <w:ilvl w:val="2"/>
          <w:numId w:val="41"/>
        </w:numPr>
        <w:spacing w:before="0" w:after="0"/>
      </w:pPr>
      <w:r>
        <w:t>CIS On-Off potential between minimum of nan and maximum of nan -mV</w:t>
      </w:r>
    </w:p>
    <w:p w14:paraId="5EB6A38F" w14:textId="77777777" w:rsidR="005D743C" w:rsidRDefault="005D743C" w:rsidP="005D743C">
      <w:pPr>
        <w:pStyle w:val="ListParagraph"/>
        <w:numPr>
          <w:ilvl w:val="2"/>
          <w:numId w:val="41"/>
        </w:numPr>
        <w:spacing w:before="0" w:after="0"/>
      </w:pPr>
      <w:r>
        <w:lastRenderedPageBreak/>
        <w:t xml:space="preserve">DCVG percent </w:t>
      </w:r>
      <w:proofErr w:type="spellStart"/>
      <w:r>
        <w:t>iR</w:t>
      </w:r>
      <w:proofErr w:type="spellEnd"/>
      <w:r>
        <w:t xml:space="preserve"> between minimum of nan and maximum of nan</w:t>
      </w:r>
    </w:p>
    <w:p w14:paraId="1FAD7EB7" w14:textId="77777777" w:rsidR="005D743C" w:rsidRDefault="005D743C" w:rsidP="005D743C">
      <w:pPr>
        <w:pStyle w:val="ListParagraph"/>
        <w:numPr>
          <w:ilvl w:val="2"/>
          <w:numId w:val="41"/>
        </w:numPr>
        <w:spacing w:before="0" w:after="0"/>
      </w:pPr>
      <w:r>
        <w:t>ACVG potential between minimum of nan and maximum of nan mV</w:t>
      </w:r>
    </w:p>
    <w:p w14:paraId="5DE2FD2F" w14:textId="77777777" w:rsidR="005D743C" w:rsidRDefault="005D743C" w:rsidP="005D743C">
      <w:pPr>
        <w:pStyle w:val="ListParagraph"/>
        <w:numPr>
          <w:ilvl w:val="1"/>
          <w:numId w:val="41"/>
        </w:numPr>
        <w:spacing w:before="0" w:after="0"/>
      </w:pPr>
      <w:r>
        <w:t>Consequence of failure distributed between minimum of $0.62 and maximum of $1.66MM</w:t>
      </w:r>
    </w:p>
    <w:p w14:paraId="6817D195" w14:textId="77777777" w:rsidR="005D743C" w:rsidRDefault="005D743C" w:rsidP="005D743C">
      <w:pPr>
        <w:pStyle w:val="ListParagraph"/>
        <w:numPr>
          <w:ilvl w:val="1"/>
          <w:numId w:val="41"/>
        </w:numPr>
        <w:spacing w:before="0" w:after="0"/>
      </w:pPr>
      <w:r>
        <w:t>Total length driven by Environmental: 775.79 meters.</w:t>
      </w:r>
    </w:p>
    <w:p w14:paraId="74D03557" w14:textId="77777777" w:rsidR="005D743C" w:rsidRDefault="005D743C" w:rsidP="005D743C">
      <w:pPr>
        <w:pStyle w:val="ListParagraph"/>
        <w:numPr>
          <w:ilvl w:val="1"/>
          <w:numId w:val="41"/>
        </w:numPr>
        <w:spacing w:before="0" w:after="0"/>
      </w:pPr>
      <w:r>
        <w:t>Environmental Cost distributed between minimum of $0.40 and maximum of $1.43MM:</w:t>
      </w:r>
    </w:p>
    <w:p w14:paraId="729B403D" w14:textId="77777777" w:rsidR="005D743C" w:rsidRDefault="005D743C" w:rsidP="005D743C">
      <w:pPr>
        <w:pStyle w:val="ListParagraph"/>
        <w:numPr>
          <w:ilvl w:val="2"/>
          <w:numId w:val="41"/>
        </w:numPr>
        <w:spacing w:before="0" w:after="0"/>
      </w:pPr>
      <w:r>
        <w:t>Leak cost between minimum of $0.20 and maximum of $0.20MM</w:t>
      </w:r>
    </w:p>
    <w:p w14:paraId="48FC6B41" w14:textId="77777777" w:rsidR="005D743C" w:rsidRDefault="005D743C" w:rsidP="005D743C">
      <w:pPr>
        <w:pStyle w:val="ListParagraph"/>
        <w:numPr>
          <w:ilvl w:val="2"/>
          <w:numId w:val="41"/>
        </w:numPr>
        <w:spacing w:before="0" w:after="0"/>
      </w:pPr>
      <w:r>
        <w:t>Leak spill volume between a minimum of 1853.91 and maximum of 1869.97 gallons</w:t>
      </w:r>
    </w:p>
    <w:p w14:paraId="16AB89A3" w14:textId="77777777" w:rsidR="005D743C" w:rsidRDefault="005D743C" w:rsidP="005D743C">
      <w:pPr>
        <w:pStyle w:val="ListParagraph"/>
        <w:numPr>
          <w:ilvl w:val="2"/>
          <w:numId w:val="41"/>
        </w:numPr>
        <w:spacing w:before="0" w:after="0"/>
      </w:pPr>
      <w:r>
        <w:t>Rupture cost between minimum of $25.67 and maximum of $25.89MM</w:t>
      </w:r>
    </w:p>
    <w:p w14:paraId="4DCBF0B4" w14:textId="77777777" w:rsidR="005D743C" w:rsidRDefault="005D743C" w:rsidP="005D743C">
      <w:pPr>
        <w:pStyle w:val="ListParagraph"/>
        <w:numPr>
          <w:ilvl w:val="2"/>
          <w:numId w:val="41"/>
        </w:numPr>
        <w:spacing w:before="0" w:after="0"/>
      </w:pPr>
      <w:r>
        <w:t>Rupture spill volume is between a minimum of 242204.33 and maximum of 244301.7 gallons</w:t>
      </w:r>
    </w:p>
    <w:p w14:paraId="23DE15F7" w14:textId="77777777" w:rsidR="005D743C" w:rsidRDefault="005D743C" w:rsidP="005D743C">
      <w:pPr>
        <w:pStyle w:val="ListParagraph"/>
        <w:numPr>
          <w:ilvl w:val="2"/>
          <w:numId w:val="41"/>
        </w:numPr>
        <w:spacing w:before="0" w:after="0"/>
      </w:pPr>
      <w:r>
        <w:t>Puncture cost between minimum of $6.46 and maximum of $6.51MM</w:t>
      </w:r>
    </w:p>
    <w:p w14:paraId="19FD5FC7" w14:textId="77777777" w:rsidR="005D743C" w:rsidRDefault="005D743C" w:rsidP="005D743C">
      <w:pPr>
        <w:pStyle w:val="ListParagraph"/>
        <w:numPr>
          <w:ilvl w:val="2"/>
          <w:numId w:val="41"/>
        </w:numPr>
        <w:spacing w:before="0" w:after="0"/>
      </w:pPr>
      <w:r>
        <w:t>Puncture spill volume is between a minimum of 60915.38 and maximum of 61442.88 gallons</w:t>
      </w:r>
    </w:p>
    <w:p w14:paraId="28500DDE" w14:textId="77777777" w:rsidR="005D743C" w:rsidRDefault="005D743C" w:rsidP="005D743C">
      <w:pPr>
        <w:pStyle w:val="ListParagraph"/>
        <w:numPr>
          <w:ilvl w:val="2"/>
          <w:numId w:val="41"/>
        </w:numPr>
        <w:spacing w:before="0" w:after="0"/>
      </w:pPr>
      <w:r>
        <w:t xml:space="preserve">Land use distributed as </w:t>
      </w:r>
    </w:p>
    <w:p w14:paraId="2230B672" w14:textId="77777777" w:rsidR="005D743C" w:rsidRDefault="005D743C" w:rsidP="005D743C">
      <w:pPr>
        <w:pStyle w:val="ListParagraph"/>
        <w:numPr>
          <w:ilvl w:val="3"/>
          <w:numId w:val="41"/>
        </w:numPr>
        <w:spacing w:before="0" w:after="0"/>
      </w:pPr>
      <w:r>
        <w:t>Agricultural: 775.79</w:t>
      </w:r>
    </w:p>
    <w:p w14:paraId="41D4011D" w14:textId="77777777" w:rsidR="005D743C" w:rsidRDefault="005D743C" w:rsidP="005D743C">
      <w:pPr>
        <w:pStyle w:val="ListParagraph"/>
        <w:numPr>
          <w:ilvl w:val="0"/>
          <w:numId w:val="41"/>
        </w:numPr>
        <w:spacing w:before="0" w:after="0"/>
      </w:pPr>
      <w:r>
        <w:t xml:space="preserve">"NPS4 SS-57 From 10-27-10-19-W3 </w:t>
      </w:r>
      <w:proofErr w:type="gramStart"/>
      <w:r>
        <w:t>To</w:t>
      </w:r>
      <w:proofErr w:type="gramEnd"/>
      <w:r>
        <w:t xml:space="preserve"> 12-27-10-19-W3</w:t>
      </w:r>
    </w:p>
    <w:p w14:paraId="7D3B9D3C" w14:textId="77777777" w:rsidR="005D743C" w:rsidRDefault="005D743C" w:rsidP="005D743C">
      <w:pPr>
        <w:pStyle w:val="ListParagraph"/>
        <w:numPr>
          <w:ilvl w:val="1"/>
          <w:numId w:val="41"/>
        </w:numPr>
        <w:spacing w:before="0" w:after="0"/>
      </w:pPr>
      <w:r>
        <w:t>Total Cumulative Length (m):</w:t>
      </w:r>
      <w:r>
        <w:tab/>
        <w:t>763.86</w:t>
      </w:r>
    </w:p>
    <w:p w14:paraId="730BEF9E"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2BF48519" w14:textId="77777777" w:rsidR="005D743C" w:rsidRDefault="005D743C" w:rsidP="005D743C">
      <w:pPr>
        <w:pStyle w:val="ListParagraph"/>
        <w:numPr>
          <w:ilvl w:val="2"/>
          <w:numId w:val="41"/>
        </w:numPr>
        <w:spacing w:before="0" w:after="0"/>
      </w:pPr>
      <w:r>
        <w:t>Installation date between minimum of 1987-01-01 and maximum of 1987-01-01</w:t>
      </w:r>
    </w:p>
    <w:p w14:paraId="5EA2DDEE" w14:textId="77777777" w:rsidR="005D743C" w:rsidRDefault="005D743C" w:rsidP="005D743C">
      <w:pPr>
        <w:pStyle w:val="ListParagraph"/>
        <w:numPr>
          <w:ilvl w:val="2"/>
          <w:numId w:val="41"/>
        </w:numPr>
        <w:spacing w:before="0" w:after="0"/>
      </w:pPr>
      <w:r>
        <w:t>Wall thickness between minimum of 4.78 and maximum of 4.78 mm</w:t>
      </w:r>
    </w:p>
    <w:p w14:paraId="2928E91A" w14:textId="77777777" w:rsidR="005D743C" w:rsidRDefault="005D743C" w:rsidP="005D743C">
      <w:pPr>
        <w:pStyle w:val="ListParagraph"/>
        <w:numPr>
          <w:ilvl w:val="2"/>
          <w:numId w:val="41"/>
        </w:numPr>
        <w:spacing w:before="0" w:after="0"/>
      </w:pPr>
      <w:r>
        <w:t>Mainline coating type of Extruded Polyethylene</w:t>
      </w:r>
    </w:p>
    <w:p w14:paraId="218344AB" w14:textId="77777777" w:rsidR="005D743C" w:rsidRDefault="005D743C" w:rsidP="005D743C">
      <w:pPr>
        <w:pStyle w:val="ListParagraph"/>
        <w:numPr>
          <w:ilvl w:val="2"/>
          <w:numId w:val="41"/>
        </w:numPr>
        <w:spacing w:before="0" w:after="0"/>
      </w:pPr>
      <w:r>
        <w:t>Joint coating type of Unknown</w:t>
      </w:r>
    </w:p>
    <w:p w14:paraId="43EE0CC4"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1E6CA155"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48760375"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726F8794" w14:textId="77777777" w:rsidR="005D743C" w:rsidRDefault="005D743C" w:rsidP="005D743C">
      <w:pPr>
        <w:pStyle w:val="ListParagraph"/>
        <w:numPr>
          <w:ilvl w:val="2"/>
          <w:numId w:val="41"/>
        </w:numPr>
        <w:spacing w:before="0" w:after="0"/>
      </w:pPr>
      <w:r>
        <w:t>CIS On-Off potential between minimum of nan and maximum of nan -mV</w:t>
      </w:r>
    </w:p>
    <w:p w14:paraId="3BB11E12"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14DB6232" w14:textId="77777777" w:rsidR="005D743C" w:rsidRDefault="005D743C" w:rsidP="005D743C">
      <w:pPr>
        <w:pStyle w:val="ListParagraph"/>
        <w:numPr>
          <w:ilvl w:val="2"/>
          <w:numId w:val="41"/>
        </w:numPr>
        <w:spacing w:before="0" w:after="0"/>
      </w:pPr>
      <w:r>
        <w:t>ACVG potential between minimum of nan and maximum of nan mV</w:t>
      </w:r>
    </w:p>
    <w:p w14:paraId="3F52E0D8" w14:textId="77777777" w:rsidR="005D743C" w:rsidRDefault="005D743C" w:rsidP="005D743C">
      <w:pPr>
        <w:pStyle w:val="ListParagraph"/>
        <w:numPr>
          <w:ilvl w:val="1"/>
          <w:numId w:val="41"/>
        </w:numPr>
        <w:spacing w:before="0" w:after="0"/>
      </w:pPr>
      <w:r>
        <w:t>Consequence of failure distributed between minimum of $1.03 and maximum of $1.62MM</w:t>
      </w:r>
    </w:p>
    <w:p w14:paraId="69889FA6" w14:textId="77777777" w:rsidR="005D743C" w:rsidRDefault="005D743C" w:rsidP="005D743C">
      <w:pPr>
        <w:pStyle w:val="ListParagraph"/>
        <w:numPr>
          <w:ilvl w:val="1"/>
          <w:numId w:val="41"/>
        </w:numPr>
        <w:spacing w:before="0" w:after="0"/>
      </w:pPr>
      <w:r>
        <w:t>Total length driven by Environmental: 763.86 meters.</w:t>
      </w:r>
    </w:p>
    <w:p w14:paraId="396193B3" w14:textId="77777777" w:rsidR="005D743C" w:rsidRDefault="005D743C" w:rsidP="005D743C">
      <w:pPr>
        <w:pStyle w:val="ListParagraph"/>
        <w:numPr>
          <w:ilvl w:val="1"/>
          <w:numId w:val="41"/>
        </w:numPr>
        <w:spacing w:before="0" w:after="0"/>
      </w:pPr>
      <w:r>
        <w:t>Environmental Cost distributed between minimum of $0.81 and maximum of $1.39MM:</w:t>
      </w:r>
    </w:p>
    <w:p w14:paraId="6F6BFF2F" w14:textId="77777777" w:rsidR="005D743C" w:rsidRDefault="005D743C" w:rsidP="005D743C">
      <w:pPr>
        <w:pStyle w:val="ListParagraph"/>
        <w:numPr>
          <w:ilvl w:val="2"/>
          <w:numId w:val="41"/>
        </w:numPr>
        <w:spacing w:before="0" w:after="0"/>
      </w:pPr>
      <w:r>
        <w:t>Leak cost between minimum of $0.17 and maximum of $0.29MM</w:t>
      </w:r>
    </w:p>
    <w:p w14:paraId="1D29A104" w14:textId="77777777" w:rsidR="005D743C" w:rsidRDefault="005D743C" w:rsidP="005D743C">
      <w:pPr>
        <w:pStyle w:val="ListParagraph"/>
        <w:numPr>
          <w:ilvl w:val="2"/>
          <w:numId w:val="41"/>
        </w:numPr>
        <w:spacing w:before="0" w:after="0"/>
      </w:pPr>
      <w:r>
        <w:t>Leak spill volume between a minimum of 1632.86 and maximum of 1648.37 gallons</w:t>
      </w:r>
    </w:p>
    <w:p w14:paraId="6112E281" w14:textId="77777777" w:rsidR="005D743C" w:rsidRDefault="005D743C" w:rsidP="005D743C">
      <w:pPr>
        <w:pStyle w:val="ListParagraph"/>
        <w:numPr>
          <w:ilvl w:val="2"/>
          <w:numId w:val="41"/>
        </w:numPr>
        <w:spacing w:before="0" w:after="0"/>
      </w:pPr>
      <w:r>
        <w:t>Rupture cost between minimum of $22.61 and maximum of $38.31MM</w:t>
      </w:r>
    </w:p>
    <w:p w14:paraId="2C8856B7" w14:textId="77777777" w:rsidR="005D743C" w:rsidRDefault="005D743C" w:rsidP="005D743C">
      <w:pPr>
        <w:pStyle w:val="ListParagraph"/>
        <w:numPr>
          <w:ilvl w:val="2"/>
          <w:numId w:val="41"/>
        </w:numPr>
        <w:spacing w:before="0" w:after="0"/>
      </w:pPr>
      <w:r>
        <w:t>Rupture spill volume is between a minimum of 213324.43 and maximum of 215351.24 gallons</w:t>
      </w:r>
    </w:p>
    <w:p w14:paraId="05737AE2" w14:textId="77777777" w:rsidR="005D743C" w:rsidRDefault="005D743C" w:rsidP="005D743C">
      <w:pPr>
        <w:pStyle w:val="ListParagraph"/>
        <w:numPr>
          <w:ilvl w:val="2"/>
          <w:numId w:val="41"/>
        </w:numPr>
        <w:spacing w:before="0" w:after="0"/>
      </w:pPr>
      <w:r>
        <w:t>Puncture cost between minimum of $5.69 and maximum of $9.64MM</w:t>
      </w:r>
    </w:p>
    <w:p w14:paraId="3A3DDFC2" w14:textId="77777777" w:rsidR="005D743C" w:rsidRDefault="005D743C" w:rsidP="005D743C">
      <w:pPr>
        <w:pStyle w:val="ListParagraph"/>
        <w:numPr>
          <w:ilvl w:val="2"/>
          <w:numId w:val="41"/>
        </w:numPr>
        <w:spacing w:before="0" w:after="0"/>
      </w:pPr>
      <w:r>
        <w:t>Puncture spill volume is between a minimum of 53651.97 and maximum of 54161.72 gallons</w:t>
      </w:r>
    </w:p>
    <w:p w14:paraId="72BDDD08" w14:textId="77777777" w:rsidR="005D743C" w:rsidRDefault="005D743C" w:rsidP="005D743C">
      <w:pPr>
        <w:pStyle w:val="ListParagraph"/>
        <w:numPr>
          <w:ilvl w:val="2"/>
          <w:numId w:val="41"/>
        </w:numPr>
        <w:spacing w:before="0" w:after="0"/>
      </w:pPr>
      <w:r>
        <w:t xml:space="preserve">Land use distributed as </w:t>
      </w:r>
    </w:p>
    <w:p w14:paraId="78D567A6" w14:textId="77777777" w:rsidR="005D743C" w:rsidRDefault="005D743C" w:rsidP="005D743C">
      <w:pPr>
        <w:pStyle w:val="ListParagraph"/>
        <w:numPr>
          <w:ilvl w:val="3"/>
          <w:numId w:val="41"/>
        </w:numPr>
        <w:spacing w:before="0" w:after="0"/>
      </w:pPr>
      <w:r>
        <w:t>Agricultural: 561.08</w:t>
      </w:r>
    </w:p>
    <w:p w14:paraId="2DF6534D" w14:textId="77777777" w:rsidR="005D743C" w:rsidRDefault="005D743C" w:rsidP="005D743C">
      <w:pPr>
        <w:pStyle w:val="ListParagraph"/>
        <w:numPr>
          <w:ilvl w:val="3"/>
          <w:numId w:val="41"/>
        </w:numPr>
        <w:spacing w:before="0" w:after="0"/>
      </w:pPr>
      <w:r>
        <w:t>Remote: 199.75</w:t>
      </w:r>
    </w:p>
    <w:p w14:paraId="5DE67E86" w14:textId="77777777" w:rsidR="005D743C" w:rsidRDefault="005D743C" w:rsidP="005D743C">
      <w:pPr>
        <w:pStyle w:val="ListParagraph"/>
        <w:numPr>
          <w:ilvl w:val="3"/>
          <w:numId w:val="41"/>
        </w:numPr>
        <w:spacing w:before="0" w:after="0"/>
      </w:pPr>
      <w:r>
        <w:t>Water Course: 3.02</w:t>
      </w:r>
    </w:p>
    <w:p w14:paraId="6E90B471" w14:textId="77777777" w:rsidR="005D743C" w:rsidRDefault="005D743C" w:rsidP="005D743C">
      <w:pPr>
        <w:pStyle w:val="ListParagraph"/>
        <w:numPr>
          <w:ilvl w:val="0"/>
          <w:numId w:val="41"/>
        </w:numPr>
        <w:spacing w:before="0" w:after="0"/>
      </w:pPr>
      <w:r>
        <w:t>"16 EST to Enbridge 7-5-53-23W4 to 2-5-53-23W4</w:t>
      </w:r>
    </w:p>
    <w:p w14:paraId="4067441E" w14:textId="77777777" w:rsidR="005D743C" w:rsidRDefault="005D743C" w:rsidP="005D743C">
      <w:pPr>
        <w:pStyle w:val="ListParagraph"/>
        <w:numPr>
          <w:ilvl w:val="1"/>
          <w:numId w:val="41"/>
        </w:numPr>
        <w:spacing w:before="0" w:after="0"/>
      </w:pPr>
      <w:r>
        <w:t>Total Cumulative Length (m):</w:t>
      </w:r>
      <w:r>
        <w:tab/>
        <w:t>482.65</w:t>
      </w:r>
    </w:p>
    <w:p w14:paraId="54AD107C"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0E5E39DE" w14:textId="77777777" w:rsidR="005D743C" w:rsidRDefault="005D743C" w:rsidP="005D743C">
      <w:pPr>
        <w:pStyle w:val="ListParagraph"/>
        <w:numPr>
          <w:ilvl w:val="2"/>
          <w:numId w:val="41"/>
        </w:numPr>
        <w:spacing w:before="0" w:after="0"/>
      </w:pPr>
      <w:r>
        <w:t>Installation date between minimum of 1979-01-01 and maximum of 1979-01-01</w:t>
      </w:r>
    </w:p>
    <w:p w14:paraId="4FDEC4CD" w14:textId="77777777" w:rsidR="005D743C" w:rsidRDefault="005D743C" w:rsidP="005D743C">
      <w:pPr>
        <w:pStyle w:val="ListParagraph"/>
        <w:numPr>
          <w:ilvl w:val="2"/>
          <w:numId w:val="41"/>
        </w:numPr>
        <w:spacing w:before="0" w:after="0"/>
      </w:pPr>
      <w:r>
        <w:lastRenderedPageBreak/>
        <w:t>Wall thickness between minimum of 5.6 and maximum of 5.6 mm</w:t>
      </w:r>
    </w:p>
    <w:p w14:paraId="3030CD6E" w14:textId="77777777" w:rsidR="005D743C" w:rsidRDefault="005D743C" w:rsidP="005D743C">
      <w:pPr>
        <w:pStyle w:val="ListParagraph"/>
        <w:numPr>
          <w:ilvl w:val="2"/>
          <w:numId w:val="41"/>
        </w:numPr>
        <w:spacing w:before="0" w:after="0"/>
      </w:pPr>
      <w:r>
        <w:t>Mainline coating type of Yellow Jacket</w:t>
      </w:r>
    </w:p>
    <w:p w14:paraId="5B45D072" w14:textId="77777777" w:rsidR="005D743C" w:rsidRDefault="005D743C" w:rsidP="005D743C">
      <w:pPr>
        <w:pStyle w:val="ListParagraph"/>
        <w:numPr>
          <w:ilvl w:val="2"/>
          <w:numId w:val="41"/>
        </w:numPr>
        <w:spacing w:before="0" w:after="0"/>
      </w:pPr>
      <w:r>
        <w:t>Joint coating type of Unknown</w:t>
      </w:r>
    </w:p>
    <w:p w14:paraId="205A9D4D"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4F515E6D"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7FA05210"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4479212E" w14:textId="77777777" w:rsidR="005D743C" w:rsidRDefault="005D743C" w:rsidP="005D743C">
      <w:pPr>
        <w:pStyle w:val="ListParagraph"/>
        <w:numPr>
          <w:ilvl w:val="2"/>
          <w:numId w:val="41"/>
        </w:numPr>
        <w:spacing w:before="0" w:after="0"/>
      </w:pPr>
      <w:r>
        <w:t>CIS On-Off potential between minimum of nan and maximum of nan -mV</w:t>
      </w:r>
    </w:p>
    <w:p w14:paraId="75FAB4CE"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2DF72D89" w14:textId="77777777" w:rsidR="005D743C" w:rsidRDefault="005D743C" w:rsidP="005D743C">
      <w:pPr>
        <w:pStyle w:val="ListParagraph"/>
        <w:numPr>
          <w:ilvl w:val="2"/>
          <w:numId w:val="41"/>
        </w:numPr>
        <w:spacing w:before="0" w:after="0"/>
      </w:pPr>
      <w:r>
        <w:t>ACVG potential between minimum of nan and maximum of nan mV</w:t>
      </w:r>
    </w:p>
    <w:p w14:paraId="7E9AAD6B" w14:textId="77777777" w:rsidR="005D743C" w:rsidRDefault="005D743C" w:rsidP="005D743C">
      <w:pPr>
        <w:pStyle w:val="ListParagraph"/>
        <w:numPr>
          <w:ilvl w:val="1"/>
          <w:numId w:val="41"/>
        </w:numPr>
        <w:spacing w:before="0" w:after="0"/>
      </w:pPr>
      <w:r>
        <w:t>Consequence of failure distributed between minimum of $125.09 and maximum of $125.43MM</w:t>
      </w:r>
    </w:p>
    <w:p w14:paraId="0EFBDB1C" w14:textId="77777777" w:rsidR="005D743C" w:rsidRDefault="005D743C" w:rsidP="005D743C">
      <w:pPr>
        <w:pStyle w:val="ListParagraph"/>
        <w:numPr>
          <w:ilvl w:val="1"/>
          <w:numId w:val="41"/>
        </w:numPr>
        <w:spacing w:before="0" w:after="0"/>
      </w:pPr>
      <w:r>
        <w:t>Total length driven by Safety: 482.65 meters.</w:t>
      </w:r>
    </w:p>
    <w:p w14:paraId="6F1170C0" w14:textId="77777777" w:rsidR="005D743C" w:rsidRDefault="005D743C" w:rsidP="005D743C">
      <w:pPr>
        <w:pStyle w:val="ListParagraph"/>
        <w:numPr>
          <w:ilvl w:val="1"/>
          <w:numId w:val="41"/>
        </w:numPr>
        <w:spacing w:before="0" w:after="0"/>
      </w:pPr>
      <w:r>
        <w:t>Safety Cost distributed between minimum of $120.27 and maximum of $120.61MM:</w:t>
      </w:r>
    </w:p>
    <w:p w14:paraId="0B1F5CB4" w14:textId="77777777" w:rsidR="005D743C" w:rsidRDefault="005D743C" w:rsidP="005D743C">
      <w:pPr>
        <w:pStyle w:val="ListParagraph"/>
        <w:numPr>
          <w:ilvl w:val="2"/>
          <w:numId w:val="41"/>
        </w:numPr>
        <w:spacing w:before="0" w:after="0"/>
      </w:pPr>
      <w:r>
        <w:t>Leak cost between minimum of $121.06 and maximum of $121.06MM</w:t>
      </w:r>
    </w:p>
    <w:p w14:paraId="4D342F0B" w14:textId="77777777" w:rsidR="005D743C" w:rsidRDefault="005D743C" w:rsidP="005D743C">
      <w:pPr>
        <w:pStyle w:val="ListParagraph"/>
        <w:numPr>
          <w:ilvl w:val="2"/>
          <w:numId w:val="41"/>
        </w:numPr>
        <w:spacing w:before="0" w:after="0"/>
      </w:pPr>
      <w:r>
        <w:t>Leak scenario yielded 16.0 intersections with structures, with minimum of 12.61 and maximum of 12.61 of population impacted.</w:t>
      </w:r>
    </w:p>
    <w:p w14:paraId="65FDA80A" w14:textId="77777777" w:rsidR="005D743C" w:rsidRDefault="005D743C" w:rsidP="005D743C">
      <w:pPr>
        <w:pStyle w:val="ListParagraph"/>
        <w:numPr>
          <w:ilvl w:val="2"/>
          <w:numId w:val="41"/>
        </w:numPr>
        <w:spacing w:before="0" w:after="0"/>
      </w:pPr>
      <w:r>
        <w:t>Leak hazard radius distributed between minimum of 9.03 and maximum of 9.03 meters.</w:t>
      </w:r>
    </w:p>
    <w:p w14:paraId="4F2468D0" w14:textId="77777777" w:rsidR="005D743C" w:rsidRDefault="005D743C" w:rsidP="005D743C">
      <w:pPr>
        <w:pStyle w:val="ListParagraph"/>
        <w:numPr>
          <w:ilvl w:val="2"/>
          <w:numId w:val="41"/>
        </w:numPr>
        <w:spacing w:before="0" w:after="0"/>
      </w:pPr>
      <w:r>
        <w:t>Rupture cost between minimum of $121.06 and maximum of $133.16MM</w:t>
      </w:r>
    </w:p>
    <w:p w14:paraId="42D5E3F5" w14:textId="77777777" w:rsidR="005D743C" w:rsidRDefault="005D743C" w:rsidP="005D743C">
      <w:pPr>
        <w:pStyle w:val="ListParagraph"/>
        <w:numPr>
          <w:ilvl w:val="2"/>
          <w:numId w:val="41"/>
        </w:numPr>
        <w:spacing w:before="0" w:after="0"/>
      </w:pPr>
      <w:r>
        <w:t>Rupture scenario yielded 2.0 intersections with structures, with minimum of 12.61 and maximum of 13.87 of population impacted</w:t>
      </w:r>
    </w:p>
    <w:p w14:paraId="2296F32A" w14:textId="77777777" w:rsidR="005D743C" w:rsidRDefault="005D743C" w:rsidP="005D743C">
      <w:pPr>
        <w:pStyle w:val="ListParagraph"/>
        <w:numPr>
          <w:ilvl w:val="2"/>
          <w:numId w:val="41"/>
        </w:numPr>
        <w:spacing w:before="0" w:after="0"/>
      </w:pPr>
      <w:r>
        <w:t>Rupture hazard radius distributed between minimum of 178.36 and maximum of 178.36 meters.</w:t>
      </w:r>
    </w:p>
    <w:p w14:paraId="13FB5ED6" w14:textId="77777777" w:rsidR="005D743C" w:rsidRDefault="005D743C" w:rsidP="005D743C">
      <w:pPr>
        <w:pStyle w:val="ListParagraph"/>
        <w:numPr>
          <w:ilvl w:val="2"/>
          <w:numId w:val="41"/>
        </w:numPr>
        <w:spacing w:before="0" w:after="0"/>
      </w:pPr>
      <w:r>
        <w:t>Puncture cost between minimum of $121.06 and maximum of $121.06MM</w:t>
      </w:r>
    </w:p>
    <w:p w14:paraId="2D7203A5" w14:textId="77777777" w:rsidR="005D743C" w:rsidRDefault="005D743C" w:rsidP="005D743C">
      <w:pPr>
        <w:pStyle w:val="ListParagraph"/>
        <w:numPr>
          <w:ilvl w:val="2"/>
          <w:numId w:val="41"/>
        </w:numPr>
        <w:spacing w:before="0" w:after="0"/>
      </w:pPr>
      <w:r>
        <w:t>Puncture scenario yielded 16.0 intersections with structures, with minimum of 12.61 and maximum of 12.61 of population impacted</w:t>
      </w:r>
    </w:p>
    <w:p w14:paraId="0A02AADC" w14:textId="77777777" w:rsidR="005D743C" w:rsidRDefault="005D743C" w:rsidP="005D743C">
      <w:pPr>
        <w:pStyle w:val="ListParagraph"/>
        <w:numPr>
          <w:ilvl w:val="2"/>
          <w:numId w:val="41"/>
        </w:numPr>
        <w:spacing w:before="0" w:after="0"/>
      </w:pPr>
      <w:r>
        <w:t>Puncture hazard radius distributed between minimum of 28.91 and maximum of 28.91 meters.</w:t>
      </w:r>
    </w:p>
    <w:p w14:paraId="23616C33" w14:textId="77777777" w:rsidR="005D743C" w:rsidRDefault="005D743C" w:rsidP="005D743C">
      <w:pPr>
        <w:pStyle w:val="ListParagraph"/>
        <w:numPr>
          <w:ilvl w:val="2"/>
          <w:numId w:val="41"/>
        </w:numPr>
        <w:spacing w:before="0" w:after="0"/>
      </w:pPr>
      <w:r>
        <w:t>Product type is HVP Product.</w:t>
      </w:r>
    </w:p>
    <w:p w14:paraId="6B80B5CB" w14:textId="77777777" w:rsidR="005D743C" w:rsidRDefault="005D743C" w:rsidP="005D743C">
      <w:pPr>
        <w:pStyle w:val="ListParagraph"/>
        <w:numPr>
          <w:ilvl w:val="2"/>
          <w:numId w:val="41"/>
        </w:numPr>
        <w:spacing w:before="0" w:after="0"/>
      </w:pPr>
      <w:r>
        <w:t>Class area location is/are 1.0.</w:t>
      </w:r>
    </w:p>
    <w:p w14:paraId="43CB21B6" w14:textId="77777777" w:rsidR="005D743C" w:rsidRDefault="005D743C" w:rsidP="005D743C">
      <w:pPr>
        <w:pStyle w:val="ListParagraph"/>
        <w:numPr>
          <w:ilvl w:val="0"/>
          <w:numId w:val="41"/>
        </w:numPr>
        <w:spacing w:before="0" w:after="0"/>
      </w:pPr>
      <w:r>
        <w:t>"BUCK CREEK TO STATION 1 NPS 3</w:t>
      </w:r>
    </w:p>
    <w:p w14:paraId="62D90B6C" w14:textId="77777777" w:rsidR="005D743C" w:rsidRDefault="005D743C" w:rsidP="005D743C">
      <w:pPr>
        <w:pStyle w:val="ListParagraph"/>
        <w:numPr>
          <w:ilvl w:val="1"/>
          <w:numId w:val="41"/>
        </w:numPr>
        <w:spacing w:before="0" w:after="0"/>
      </w:pPr>
      <w:r>
        <w:t>Total Cumulative Length (m):</w:t>
      </w:r>
      <w:r>
        <w:tab/>
        <w:t>443.02</w:t>
      </w:r>
    </w:p>
    <w:p w14:paraId="3B9812F0" w14:textId="77777777" w:rsidR="005D743C" w:rsidRDefault="005D743C" w:rsidP="005D743C">
      <w:pPr>
        <w:pStyle w:val="ListParagraph"/>
        <w:numPr>
          <w:ilvl w:val="1"/>
          <w:numId w:val="41"/>
        </w:numPr>
        <w:spacing w:before="0" w:after="0"/>
      </w:pPr>
      <w:r>
        <w:t>Likelihood of failure distributed between minimum of 3.502e-02 and maximum of 6.119e-01.</w:t>
      </w:r>
    </w:p>
    <w:p w14:paraId="541B5FD2" w14:textId="77777777" w:rsidR="005D743C" w:rsidRDefault="005D743C" w:rsidP="005D743C">
      <w:pPr>
        <w:pStyle w:val="ListParagraph"/>
        <w:numPr>
          <w:ilvl w:val="2"/>
          <w:numId w:val="41"/>
        </w:numPr>
        <w:spacing w:before="0" w:after="0"/>
      </w:pPr>
      <w:r>
        <w:t>Installation date between minimum of 1987-01-01 and maximum of 1987-01-01</w:t>
      </w:r>
    </w:p>
    <w:p w14:paraId="3937E4F0" w14:textId="77777777" w:rsidR="005D743C" w:rsidRDefault="005D743C" w:rsidP="005D743C">
      <w:pPr>
        <w:pStyle w:val="ListParagraph"/>
        <w:numPr>
          <w:ilvl w:val="2"/>
          <w:numId w:val="41"/>
        </w:numPr>
        <w:spacing w:before="0" w:after="0"/>
      </w:pPr>
      <w:r>
        <w:t>Wall thickness between minimum of 3.18 and maximum of 3.18 mm</w:t>
      </w:r>
    </w:p>
    <w:p w14:paraId="3056A960" w14:textId="77777777" w:rsidR="005D743C" w:rsidRDefault="005D743C" w:rsidP="005D743C">
      <w:pPr>
        <w:pStyle w:val="ListParagraph"/>
        <w:numPr>
          <w:ilvl w:val="2"/>
          <w:numId w:val="41"/>
        </w:numPr>
        <w:spacing w:before="0" w:after="0"/>
      </w:pPr>
      <w:r>
        <w:t>Mainline coating type of Unknown</w:t>
      </w:r>
    </w:p>
    <w:p w14:paraId="07AC87B8" w14:textId="77777777" w:rsidR="005D743C" w:rsidRDefault="005D743C" w:rsidP="005D743C">
      <w:pPr>
        <w:pStyle w:val="ListParagraph"/>
        <w:numPr>
          <w:ilvl w:val="2"/>
          <w:numId w:val="41"/>
        </w:numPr>
        <w:spacing w:before="0" w:after="0"/>
      </w:pPr>
      <w:r>
        <w:t>Joint coating type of Unknown</w:t>
      </w:r>
    </w:p>
    <w:p w14:paraId="00DF4808"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10DB1880" w14:textId="77777777" w:rsidR="005D743C" w:rsidRDefault="005D743C" w:rsidP="005D743C">
      <w:pPr>
        <w:pStyle w:val="ListParagraph"/>
        <w:numPr>
          <w:ilvl w:val="2"/>
          <w:numId w:val="41"/>
        </w:numPr>
        <w:spacing w:before="0" w:after="0"/>
      </w:pPr>
      <w:r>
        <w:t>Date of last CIS survey of 2016-12-01</w:t>
      </w:r>
    </w:p>
    <w:p w14:paraId="4047A5D1"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1036.0 and maximum of 1447.0 -mV</w:t>
      </w:r>
    </w:p>
    <w:p w14:paraId="17B11490" w14:textId="77777777" w:rsidR="005D743C" w:rsidRDefault="005D743C" w:rsidP="005D743C">
      <w:pPr>
        <w:pStyle w:val="ListParagraph"/>
        <w:numPr>
          <w:ilvl w:val="2"/>
          <w:numId w:val="41"/>
        </w:numPr>
        <w:spacing w:before="0" w:after="0"/>
      </w:pPr>
      <w:r>
        <w:t>CIS On-Off potential between minimum of 916.0 and maximum of 1321.0 -mV</w:t>
      </w:r>
    </w:p>
    <w:p w14:paraId="7F6E9AFF"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0.0 and maximum of 0.0</w:t>
      </w:r>
    </w:p>
    <w:p w14:paraId="513D1BCD" w14:textId="77777777" w:rsidR="005D743C" w:rsidRDefault="005D743C" w:rsidP="005D743C">
      <w:pPr>
        <w:pStyle w:val="ListParagraph"/>
        <w:numPr>
          <w:ilvl w:val="2"/>
          <w:numId w:val="41"/>
        </w:numPr>
        <w:spacing w:before="0" w:after="0"/>
      </w:pPr>
      <w:r>
        <w:t>ACVG potential between minimum of 0.02 and maximum of 0.26 mV</w:t>
      </w:r>
    </w:p>
    <w:p w14:paraId="3060685B" w14:textId="77777777" w:rsidR="005D743C" w:rsidRDefault="005D743C" w:rsidP="005D743C">
      <w:pPr>
        <w:pStyle w:val="ListParagraph"/>
        <w:numPr>
          <w:ilvl w:val="1"/>
          <w:numId w:val="41"/>
        </w:numPr>
        <w:spacing w:before="0" w:after="0"/>
      </w:pPr>
      <w:r>
        <w:t>Consequence of failure distributed between minimum of $0.42 and maximum of $122.64MM</w:t>
      </w:r>
    </w:p>
    <w:p w14:paraId="7D903F93" w14:textId="77777777" w:rsidR="005D743C" w:rsidRDefault="005D743C" w:rsidP="005D743C">
      <w:pPr>
        <w:pStyle w:val="ListParagraph"/>
        <w:numPr>
          <w:ilvl w:val="1"/>
          <w:numId w:val="41"/>
        </w:numPr>
        <w:spacing w:before="0" w:after="0"/>
      </w:pPr>
      <w:r>
        <w:t>Total length driven by Safety: 275.53 meters.</w:t>
      </w:r>
    </w:p>
    <w:p w14:paraId="21E3E669" w14:textId="77777777" w:rsidR="005D743C" w:rsidRDefault="005D743C" w:rsidP="005D743C">
      <w:pPr>
        <w:pStyle w:val="ListParagraph"/>
        <w:numPr>
          <w:ilvl w:val="1"/>
          <w:numId w:val="41"/>
        </w:numPr>
        <w:spacing w:before="0" w:after="0"/>
      </w:pPr>
      <w:r>
        <w:t>Safety Cost distributed between minimum of $0.00 and maximum of $119.66MM:</w:t>
      </w:r>
    </w:p>
    <w:p w14:paraId="3F0B154C" w14:textId="77777777" w:rsidR="005D743C" w:rsidRDefault="005D743C" w:rsidP="005D743C">
      <w:pPr>
        <w:pStyle w:val="ListParagraph"/>
        <w:numPr>
          <w:ilvl w:val="2"/>
          <w:numId w:val="41"/>
        </w:numPr>
        <w:spacing w:before="0" w:after="0"/>
      </w:pPr>
      <w:r>
        <w:t>Leak cost between minimum of $0.00 and maximum of $121.06MM</w:t>
      </w:r>
    </w:p>
    <w:p w14:paraId="273CE592" w14:textId="77777777" w:rsidR="005D743C" w:rsidRDefault="005D743C" w:rsidP="005D743C">
      <w:pPr>
        <w:pStyle w:val="ListParagraph"/>
        <w:numPr>
          <w:ilvl w:val="2"/>
          <w:numId w:val="41"/>
        </w:numPr>
        <w:spacing w:before="0" w:after="0"/>
      </w:pPr>
      <w:r>
        <w:lastRenderedPageBreak/>
        <w:t>Leak scenario yielded 5.0 intersections with structures, with minimum of 12.61 and maximum of 12.61 of population impacted.</w:t>
      </w:r>
    </w:p>
    <w:p w14:paraId="663FC729" w14:textId="77777777" w:rsidR="005D743C" w:rsidRDefault="005D743C" w:rsidP="005D743C">
      <w:pPr>
        <w:pStyle w:val="ListParagraph"/>
        <w:numPr>
          <w:ilvl w:val="2"/>
          <w:numId w:val="41"/>
        </w:numPr>
        <w:spacing w:before="0" w:after="0"/>
      </w:pPr>
      <w:r>
        <w:t>Leak hazard radius distributed between minimum of 11.7 and maximum of 11.7 meters.</w:t>
      </w:r>
    </w:p>
    <w:p w14:paraId="37C867C8" w14:textId="77777777" w:rsidR="005D743C" w:rsidRDefault="005D743C" w:rsidP="005D743C">
      <w:pPr>
        <w:pStyle w:val="ListParagraph"/>
        <w:numPr>
          <w:ilvl w:val="2"/>
          <w:numId w:val="41"/>
        </w:numPr>
        <w:spacing w:before="0" w:after="0"/>
      </w:pPr>
      <w:r>
        <w:t>Rupture cost between minimum of $0.00 and maximum of $121.06MM</w:t>
      </w:r>
    </w:p>
    <w:p w14:paraId="1E422F1D" w14:textId="77777777" w:rsidR="005D743C" w:rsidRDefault="005D743C" w:rsidP="005D743C">
      <w:pPr>
        <w:pStyle w:val="ListParagraph"/>
        <w:numPr>
          <w:ilvl w:val="2"/>
          <w:numId w:val="41"/>
        </w:numPr>
        <w:spacing w:before="0" w:after="0"/>
      </w:pPr>
      <w:r>
        <w:t>Rupture scenario yielded 7.0 intersections with structures, with minimum of 2.28 and maximum of 12.61 of population impacted</w:t>
      </w:r>
    </w:p>
    <w:p w14:paraId="6C161BA3" w14:textId="77777777" w:rsidR="005D743C" w:rsidRDefault="005D743C" w:rsidP="005D743C">
      <w:pPr>
        <w:pStyle w:val="ListParagraph"/>
        <w:numPr>
          <w:ilvl w:val="2"/>
          <w:numId w:val="41"/>
        </w:numPr>
        <w:spacing w:before="0" w:after="0"/>
      </w:pPr>
      <w:r>
        <w:t>Rupture hazard radius distributed between minimum of 57.3 and maximum of 57.3 meters.</w:t>
      </w:r>
    </w:p>
    <w:p w14:paraId="272F2D95" w14:textId="77777777" w:rsidR="005D743C" w:rsidRDefault="005D743C" w:rsidP="005D743C">
      <w:pPr>
        <w:pStyle w:val="ListParagraph"/>
        <w:numPr>
          <w:ilvl w:val="2"/>
          <w:numId w:val="41"/>
        </w:numPr>
        <w:spacing w:before="0" w:after="0"/>
      </w:pPr>
      <w:r>
        <w:t>Puncture cost between minimum of $0.00 and maximum of $121.06MM</w:t>
      </w:r>
    </w:p>
    <w:p w14:paraId="57F48039" w14:textId="77777777" w:rsidR="005D743C" w:rsidRDefault="005D743C" w:rsidP="005D743C">
      <w:pPr>
        <w:pStyle w:val="ListParagraph"/>
        <w:numPr>
          <w:ilvl w:val="2"/>
          <w:numId w:val="41"/>
        </w:numPr>
        <w:spacing w:before="0" w:after="0"/>
      </w:pPr>
      <w:r>
        <w:t>Puncture scenario yielded 8.0 intersections with structures, with minimum of 12.61 and maximum of 12.61 of population impacted</w:t>
      </w:r>
    </w:p>
    <w:p w14:paraId="59E7F567" w14:textId="77777777" w:rsidR="005D743C" w:rsidRDefault="005D743C" w:rsidP="005D743C">
      <w:pPr>
        <w:pStyle w:val="ListParagraph"/>
        <w:numPr>
          <w:ilvl w:val="2"/>
          <w:numId w:val="41"/>
        </w:numPr>
        <w:spacing w:before="0" w:after="0"/>
      </w:pPr>
      <w:r>
        <w:t>Puncture hazard radius distributed between minimum of 42.7 and maximum of 42.7 meters.</w:t>
      </w:r>
    </w:p>
    <w:p w14:paraId="32BE636F" w14:textId="77777777" w:rsidR="005D743C" w:rsidRDefault="005D743C" w:rsidP="005D743C">
      <w:pPr>
        <w:pStyle w:val="ListParagraph"/>
        <w:numPr>
          <w:ilvl w:val="2"/>
          <w:numId w:val="41"/>
        </w:numPr>
        <w:spacing w:before="0" w:after="0"/>
      </w:pPr>
      <w:r>
        <w:t>Product type is Ethane.</w:t>
      </w:r>
    </w:p>
    <w:p w14:paraId="4CF96C32" w14:textId="77777777" w:rsidR="005D743C" w:rsidRDefault="005D743C" w:rsidP="005D743C">
      <w:pPr>
        <w:pStyle w:val="ListParagraph"/>
        <w:numPr>
          <w:ilvl w:val="2"/>
          <w:numId w:val="41"/>
        </w:numPr>
        <w:spacing w:before="0" w:after="0"/>
      </w:pPr>
      <w:r>
        <w:t>Class area location is/are 1.0.</w:t>
      </w:r>
    </w:p>
    <w:p w14:paraId="17B88FF6" w14:textId="77777777" w:rsidR="005D743C" w:rsidRDefault="005D743C" w:rsidP="005D743C">
      <w:pPr>
        <w:pStyle w:val="ListParagraph"/>
        <w:numPr>
          <w:ilvl w:val="1"/>
          <w:numId w:val="41"/>
        </w:numPr>
        <w:spacing w:before="0" w:after="0"/>
      </w:pPr>
      <w:r>
        <w:t>Total length driven by Economic Loss: 167.49 meters.</w:t>
      </w:r>
    </w:p>
    <w:p w14:paraId="1E778305" w14:textId="77777777" w:rsidR="005D743C" w:rsidRDefault="005D743C" w:rsidP="005D743C">
      <w:pPr>
        <w:pStyle w:val="ListParagraph"/>
        <w:numPr>
          <w:ilvl w:val="1"/>
          <w:numId w:val="41"/>
        </w:numPr>
        <w:spacing w:before="0" w:after="0"/>
      </w:pPr>
      <w:r>
        <w:t>Economic Loss Cost distributed between minimum of $0.33 and maximum of $2.98MM:</w:t>
      </w:r>
    </w:p>
    <w:p w14:paraId="69EA2890" w14:textId="77777777" w:rsidR="005D743C" w:rsidRDefault="005D743C" w:rsidP="005D743C">
      <w:pPr>
        <w:pStyle w:val="ListParagraph"/>
        <w:numPr>
          <w:ilvl w:val="2"/>
          <w:numId w:val="41"/>
        </w:numPr>
        <w:spacing w:before="0" w:after="0"/>
      </w:pPr>
      <w:r>
        <w:t>Repair costs between minimum of $6,000.00 and maximum of $6,000.00.</w:t>
      </w:r>
    </w:p>
    <w:p w14:paraId="5722FCAB" w14:textId="77777777" w:rsidR="005D743C" w:rsidRDefault="005D743C" w:rsidP="005D743C">
      <w:pPr>
        <w:pStyle w:val="ListParagraph"/>
        <w:numPr>
          <w:ilvl w:val="2"/>
          <w:numId w:val="41"/>
        </w:numPr>
        <w:spacing w:before="0" w:after="0"/>
      </w:pPr>
      <w:r>
        <w:t>Outage losses between minimum of $200,000.00 and maximum of $200,000.00.</w:t>
      </w:r>
    </w:p>
    <w:p w14:paraId="74441C96" w14:textId="77777777" w:rsidR="005D743C" w:rsidRDefault="005D743C" w:rsidP="005D743C">
      <w:pPr>
        <w:pStyle w:val="ListParagraph"/>
        <w:numPr>
          <w:ilvl w:val="2"/>
          <w:numId w:val="41"/>
        </w:numPr>
        <w:spacing w:before="0" w:after="0"/>
      </w:pPr>
      <w:r>
        <w:t>Product type is Ethane.</w:t>
      </w:r>
    </w:p>
    <w:p w14:paraId="740998FB" w14:textId="77777777" w:rsidR="005D743C" w:rsidRDefault="005D743C" w:rsidP="005D743C">
      <w:pPr>
        <w:pStyle w:val="ListParagraph"/>
        <w:numPr>
          <w:ilvl w:val="2"/>
          <w:numId w:val="41"/>
        </w:numPr>
        <w:spacing w:before="0" w:after="0"/>
      </w:pPr>
      <w:r>
        <w:t>Leak cost between minimum of $0.28 and maximum of $2.97MM</w:t>
      </w:r>
    </w:p>
    <w:p w14:paraId="2F3EC401" w14:textId="77777777" w:rsidR="005D743C" w:rsidRDefault="005D743C" w:rsidP="005D743C">
      <w:pPr>
        <w:pStyle w:val="ListParagraph"/>
        <w:numPr>
          <w:ilvl w:val="2"/>
          <w:numId w:val="41"/>
        </w:numPr>
        <w:spacing w:before="0" w:after="0"/>
      </w:pPr>
      <w:r>
        <w:t>Leak scenario yielded 5.0 intersections with structures, with minimum of $2,688,250.00 and maximum of $2,688,250.00 in cost of structures impacted.</w:t>
      </w:r>
    </w:p>
    <w:p w14:paraId="15F226B8" w14:textId="77777777" w:rsidR="005D743C" w:rsidRDefault="005D743C" w:rsidP="005D743C">
      <w:pPr>
        <w:pStyle w:val="ListParagraph"/>
        <w:numPr>
          <w:ilvl w:val="2"/>
          <w:numId w:val="41"/>
        </w:numPr>
        <w:spacing w:before="0" w:after="0"/>
      </w:pPr>
      <w:r>
        <w:t>Leak product loss costs between minimum of $74,968.65 and maximum of $74,968.65</w:t>
      </w:r>
    </w:p>
    <w:p w14:paraId="05C417D8" w14:textId="77777777" w:rsidR="005D743C" w:rsidRDefault="005D743C" w:rsidP="005D743C">
      <w:pPr>
        <w:pStyle w:val="ListParagraph"/>
        <w:numPr>
          <w:ilvl w:val="2"/>
          <w:numId w:val="41"/>
        </w:numPr>
        <w:spacing w:before="0" w:after="0"/>
      </w:pPr>
      <w:r>
        <w:t>Rupture cost between minimum of $6.13 and maximum of $8.82MM</w:t>
      </w:r>
    </w:p>
    <w:p w14:paraId="4ED37962" w14:textId="77777777" w:rsidR="005D743C" w:rsidRDefault="005D743C" w:rsidP="005D743C">
      <w:pPr>
        <w:pStyle w:val="ListParagraph"/>
        <w:numPr>
          <w:ilvl w:val="2"/>
          <w:numId w:val="41"/>
        </w:numPr>
        <w:spacing w:before="0" w:after="0"/>
      </w:pPr>
      <w:r>
        <w:t>Rupture scenario yielded 7.0 intersections with structures, with minimum of $269,868.00 and maximum of $2,688,250.00 in cost of structures impacted</w:t>
      </w:r>
    </w:p>
    <w:p w14:paraId="21E47C1F" w14:textId="77777777" w:rsidR="005D743C" w:rsidRDefault="005D743C" w:rsidP="005D743C">
      <w:pPr>
        <w:pStyle w:val="ListParagraph"/>
        <w:numPr>
          <w:ilvl w:val="2"/>
          <w:numId w:val="41"/>
        </w:numPr>
        <w:spacing w:before="0" w:after="0"/>
      </w:pPr>
      <w:r>
        <w:t>Rupture product loss costs between minimum of $5,924,929.50 and maximum of $5,924,929.50</w:t>
      </w:r>
    </w:p>
    <w:p w14:paraId="557A6ABB" w14:textId="77777777" w:rsidR="005D743C" w:rsidRDefault="005D743C" w:rsidP="005D743C">
      <w:pPr>
        <w:pStyle w:val="ListParagraph"/>
        <w:numPr>
          <w:ilvl w:val="2"/>
          <w:numId w:val="41"/>
        </w:numPr>
        <w:spacing w:before="0" w:after="0"/>
      </w:pPr>
      <w:r>
        <w:t>Puncture cost between minimum of $2.67 and maximum of $5.36MM</w:t>
      </w:r>
    </w:p>
    <w:p w14:paraId="545D6DFC" w14:textId="77777777" w:rsidR="005D743C" w:rsidRDefault="005D743C" w:rsidP="005D743C">
      <w:pPr>
        <w:pStyle w:val="ListParagraph"/>
        <w:numPr>
          <w:ilvl w:val="2"/>
          <w:numId w:val="41"/>
        </w:numPr>
        <w:spacing w:before="0" w:after="0"/>
      </w:pPr>
      <w:r>
        <w:t>Puncture scenario yielded 8.0 intersections with structures, with minimum of $2,688,250.00 and maximum of $2,688,250.00 in cost of structures impacted</w:t>
      </w:r>
    </w:p>
    <w:p w14:paraId="1F514586" w14:textId="77777777" w:rsidR="005D743C" w:rsidRDefault="005D743C" w:rsidP="005D743C">
      <w:pPr>
        <w:pStyle w:val="ListParagraph"/>
        <w:numPr>
          <w:ilvl w:val="2"/>
          <w:numId w:val="41"/>
        </w:numPr>
        <w:spacing w:before="0" w:after="0"/>
      </w:pPr>
      <w:r>
        <w:t>Puncture Product Loss costs between minimum of $2,463,299.44 and maximum of $2,463,299.44"</w:t>
      </w:r>
    </w:p>
    <w:p w14:paraId="0BE4EB84" w14:textId="77777777" w:rsidR="005D743C" w:rsidRDefault="005D743C" w:rsidP="005D743C">
      <w:pPr>
        <w:pStyle w:val="ListParagraph"/>
        <w:numPr>
          <w:ilvl w:val="0"/>
          <w:numId w:val="41"/>
        </w:numPr>
        <w:spacing w:before="0" w:after="0"/>
      </w:pPr>
      <w:r>
        <w:t>"Access C5 Line 36</w:t>
      </w:r>
    </w:p>
    <w:p w14:paraId="682BE584" w14:textId="77777777" w:rsidR="005D743C" w:rsidRDefault="005D743C" w:rsidP="005D743C">
      <w:pPr>
        <w:pStyle w:val="ListParagraph"/>
        <w:numPr>
          <w:ilvl w:val="1"/>
          <w:numId w:val="41"/>
        </w:numPr>
        <w:spacing w:before="0" w:after="0"/>
      </w:pPr>
      <w:r>
        <w:t>Total Cumulative Length (m):</w:t>
      </w:r>
      <w:r>
        <w:tab/>
        <w:t>404.28</w:t>
      </w:r>
    </w:p>
    <w:p w14:paraId="7710EC7D"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5F4D7B0F" w14:textId="77777777" w:rsidR="005D743C" w:rsidRDefault="005D743C" w:rsidP="005D743C">
      <w:pPr>
        <w:pStyle w:val="ListParagraph"/>
        <w:numPr>
          <w:ilvl w:val="2"/>
          <w:numId w:val="41"/>
        </w:numPr>
        <w:spacing w:before="0" w:after="0"/>
      </w:pPr>
      <w:r>
        <w:t>Installation date between minimum of 2008-01-01 and maximum of 2008-01-01</w:t>
      </w:r>
    </w:p>
    <w:p w14:paraId="3A76CDD5" w14:textId="77777777" w:rsidR="005D743C" w:rsidRDefault="005D743C" w:rsidP="005D743C">
      <w:pPr>
        <w:pStyle w:val="ListParagraph"/>
        <w:numPr>
          <w:ilvl w:val="2"/>
          <w:numId w:val="41"/>
        </w:numPr>
        <w:spacing w:before="0" w:after="0"/>
      </w:pPr>
      <w:r>
        <w:t>Wall thickness between minimum of 7.09 and maximum of 7.09 mm</w:t>
      </w:r>
    </w:p>
    <w:p w14:paraId="7AC346FB" w14:textId="77777777" w:rsidR="005D743C" w:rsidRDefault="005D743C" w:rsidP="005D743C">
      <w:pPr>
        <w:pStyle w:val="ListParagraph"/>
        <w:numPr>
          <w:ilvl w:val="2"/>
          <w:numId w:val="41"/>
        </w:numPr>
        <w:spacing w:before="0" w:after="0"/>
      </w:pPr>
      <w:r>
        <w:t xml:space="preserve">Mainline coating type of Double Wrap </w:t>
      </w:r>
      <w:proofErr w:type="spellStart"/>
      <w:r>
        <w:t>Polyken</w:t>
      </w:r>
      <w:proofErr w:type="spellEnd"/>
    </w:p>
    <w:p w14:paraId="30870CE3" w14:textId="77777777" w:rsidR="005D743C" w:rsidRDefault="005D743C" w:rsidP="005D743C">
      <w:pPr>
        <w:pStyle w:val="ListParagraph"/>
        <w:numPr>
          <w:ilvl w:val="2"/>
          <w:numId w:val="41"/>
        </w:numPr>
        <w:spacing w:before="0" w:after="0"/>
      </w:pPr>
      <w:r>
        <w:t>Joint coating type of Double-wrap Tape</w:t>
      </w:r>
    </w:p>
    <w:p w14:paraId="48062420"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2EA4BA4A"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008B7A7C"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01E6931C" w14:textId="77777777" w:rsidR="005D743C" w:rsidRDefault="005D743C" w:rsidP="005D743C">
      <w:pPr>
        <w:pStyle w:val="ListParagraph"/>
        <w:numPr>
          <w:ilvl w:val="2"/>
          <w:numId w:val="41"/>
        </w:numPr>
        <w:spacing w:before="0" w:after="0"/>
      </w:pPr>
      <w:r>
        <w:t>CIS On-Off potential between minimum of nan and maximum of nan -mV</w:t>
      </w:r>
    </w:p>
    <w:p w14:paraId="05A64529"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56B7E668" w14:textId="77777777" w:rsidR="005D743C" w:rsidRDefault="005D743C" w:rsidP="005D743C">
      <w:pPr>
        <w:pStyle w:val="ListParagraph"/>
        <w:numPr>
          <w:ilvl w:val="2"/>
          <w:numId w:val="41"/>
        </w:numPr>
        <w:spacing w:before="0" w:after="0"/>
      </w:pPr>
      <w:r>
        <w:lastRenderedPageBreak/>
        <w:t>ACVG potential between minimum of nan and maximum of nan mV</w:t>
      </w:r>
    </w:p>
    <w:p w14:paraId="680F114C" w14:textId="77777777" w:rsidR="005D743C" w:rsidRDefault="005D743C" w:rsidP="005D743C">
      <w:pPr>
        <w:pStyle w:val="ListParagraph"/>
        <w:numPr>
          <w:ilvl w:val="1"/>
          <w:numId w:val="41"/>
        </w:numPr>
        <w:spacing w:before="0" w:after="0"/>
      </w:pPr>
      <w:r>
        <w:t>Consequence of failure distributed between minimum of $1.47 and maximum of $1.60MM</w:t>
      </w:r>
    </w:p>
    <w:p w14:paraId="25177876" w14:textId="77777777" w:rsidR="005D743C" w:rsidRDefault="005D743C" w:rsidP="005D743C">
      <w:pPr>
        <w:pStyle w:val="ListParagraph"/>
        <w:numPr>
          <w:ilvl w:val="1"/>
          <w:numId w:val="41"/>
        </w:numPr>
        <w:spacing w:before="0" w:after="0"/>
      </w:pPr>
      <w:r>
        <w:t>Total length driven by Environmental: 404.28 meters.</w:t>
      </w:r>
    </w:p>
    <w:p w14:paraId="10751745" w14:textId="77777777" w:rsidR="005D743C" w:rsidRDefault="005D743C" w:rsidP="005D743C">
      <w:pPr>
        <w:pStyle w:val="ListParagraph"/>
        <w:numPr>
          <w:ilvl w:val="1"/>
          <w:numId w:val="41"/>
        </w:numPr>
        <w:spacing w:before="0" w:after="0"/>
      </w:pPr>
      <w:r>
        <w:t>Environmental Cost distributed between minimum of $1.21 and maximum of $1.24MM:</w:t>
      </w:r>
    </w:p>
    <w:p w14:paraId="770A61B8" w14:textId="77777777" w:rsidR="005D743C" w:rsidRDefault="005D743C" w:rsidP="005D743C">
      <w:pPr>
        <w:pStyle w:val="ListParagraph"/>
        <w:numPr>
          <w:ilvl w:val="2"/>
          <w:numId w:val="41"/>
        </w:numPr>
        <w:spacing w:before="0" w:after="0"/>
      </w:pPr>
      <w:r>
        <w:t>Leak cost between minimum of $0.13 and maximum of $0.14MM</w:t>
      </w:r>
    </w:p>
    <w:p w14:paraId="6453BDC3" w14:textId="77777777" w:rsidR="005D743C" w:rsidRDefault="005D743C" w:rsidP="005D743C">
      <w:pPr>
        <w:pStyle w:val="ListParagraph"/>
        <w:numPr>
          <w:ilvl w:val="2"/>
          <w:numId w:val="41"/>
        </w:numPr>
        <w:spacing w:before="0" w:after="0"/>
      </w:pPr>
      <w:r>
        <w:t>Leak spill volume between a minimum of 1973.44 and maximum of 1981.77 gallons</w:t>
      </w:r>
    </w:p>
    <w:p w14:paraId="7BA3CDA9" w14:textId="77777777" w:rsidR="005D743C" w:rsidRDefault="005D743C" w:rsidP="005D743C">
      <w:pPr>
        <w:pStyle w:val="ListParagraph"/>
        <w:numPr>
          <w:ilvl w:val="2"/>
          <w:numId w:val="41"/>
        </w:numPr>
        <w:spacing w:before="0" w:after="0"/>
      </w:pPr>
      <w:r>
        <w:t>Rupture cost between minimum of $38.08 and maximum of $38.24MM</w:t>
      </w:r>
    </w:p>
    <w:p w14:paraId="5615B4D8" w14:textId="77777777" w:rsidR="005D743C" w:rsidRDefault="005D743C" w:rsidP="005D743C">
      <w:pPr>
        <w:pStyle w:val="ListParagraph"/>
        <w:numPr>
          <w:ilvl w:val="2"/>
          <w:numId w:val="41"/>
        </w:numPr>
        <w:spacing w:before="0" w:after="0"/>
      </w:pPr>
      <w:r>
        <w:t>Rupture spill volume is between a minimum of 558809.69 and maximum of 561166.98 gallons</w:t>
      </w:r>
    </w:p>
    <w:p w14:paraId="19C7A467" w14:textId="77777777" w:rsidR="005D743C" w:rsidRDefault="005D743C" w:rsidP="005D743C">
      <w:pPr>
        <w:pStyle w:val="ListParagraph"/>
        <w:numPr>
          <w:ilvl w:val="2"/>
          <w:numId w:val="41"/>
        </w:numPr>
        <w:spacing w:before="0" w:after="0"/>
      </w:pPr>
      <w:r>
        <w:t>Puncture cost between minimum of $4.42 and maximum of $4.44MM</w:t>
      </w:r>
    </w:p>
    <w:p w14:paraId="1AFAC668" w14:textId="77777777" w:rsidR="005D743C" w:rsidRDefault="005D743C" w:rsidP="005D743C">
      <w:pPr>
        <w:pStyle w:val="ListParagraph"/>
        <w:numPr>
          <w:ilvl w:val="2"/>
          <w:numId w:val="41"/>
        </w:numPr>
        <w:spacing w:before="0" w:after="0"/>
      </w:pPr>
      <w:r>
        <w:t>Puncture spill volume is between a minimum of 64842.88 and maximum of 65116.41 gallons</w:t>
      </w:r>
    </w:p>
    <w:p w14:paraId="219A4618" w14:textId="77777777" w:rsidR="005D743C" w:rsidRDefault="005D743C" w:rsidP="005D743C">
      <w:pPr>
        <w:pStyle w:val="ListParagraph"/>
        <w:numPr>
          <w:ilvl w:val="2"/>
          <w:numId w:val="41"/>
        </w:numPr>
        <w:spacing w:before="0" w:after="0"/>
      </w:pPr>
      <w:r>
        <w:t xml:space="preserve">Land use distributed as </w:t>
      </w:r>
    </w:p>
    <w:p w14:paraId="367FD70B" w14:textId="77777777" w:rsidR="005D743C" w:rsidRDefault="005D743C" w:rsidP="005D743C">
      <w:pPr>
        <w:pStyle w:val="ListParagraph"/>
        <w:numPr>
          <w:ilvl w:val="3"/>
          <w:numId w:val="41"/>
        </w:numPr>
        <w:spacing w:before="0" w:after="0"/>
      </w:pPr>
      <w:r>
        <w:t>Commercial/Industrial: 404.28</w:t>
      </w:r>
    </w:p>
    <w:p w14:paraId="6169900B" w14:textId="77777777" w:rsidR="005D743C" w:rsidRDefault="005D743C" w:rsidP="005D743C">
      <w:pPr>
        <w:pStyle w:val="ListParagraph"/>
        <w:numPr>
          <w:ilvl w:val="0"/>
          <w:numId w:val="41"/>
        </w:numPr>
        <w:spacing w:before="0" w:after="0"/>
      </w:pPr>
      <w:r>
        <w:t>"Access C5 Line 37</w:t>
      </w:r>
    </w:p>
    <w:p w14:paraId="29C7E80A" w14:textId="77777777" w:rsidR="005D743C" w:rsidRDefault="005D743C" w:rsidP="005D743C">
      <w:pPr>
        <w:pStyle w:val="ListParagraph"/>
        <w:numPr>
          <w:ilvl w:val="1"/>
          <w:numId w:val="41"/>
        </w:numPr>
        <w:spacing w:before="0" w:after="0"/>
      </w:pPr>
      <w:r>
        <w:t>Total Cumulative Length (m):</w:t>
      </w:r>
      <w:r>
        <w:tab/>
        <w:t>404.14</w:t>
      </w:r>
    </w:p>
    <w:p w14:paraId="751D8CA4"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09A95496" w14:textId="77777777" w:rsidR="005D743C" w:rsidRDefault="005D743C" w:rsidP="005D743C">
      <w:pPr>
        <w:pStyle w:val="ListParagraph"/>
        <w:numPr>
          <w:ilvl w:val="2"/>
          <w:numId w:val="41"/>
        </w:numPr>
        <w:spacing w:before="0" w:after="0"/>
      </w:pPr>
      <w:r>
        <w:t>Installation date between minimum of 2008-01-01 and maximum of 2008-01-01</w:t>
      </w:r>
    </w:p>
    <w:p w14:paraId="401EAC46" w14:textId="77777777" w:rsidR="005D743C" w:rsidRDefault="005D743C" w:rsidP="005D743C">
      <w:pPr>
        <w:pStyle w:val="ListParagraph"/>
        <w:numPr>
          <w:ilvl w:val="2"/>
          <w:numId w:val="41"/>
        </w:numPr>
        <w:spacing w:before="0" w:after="0"/>
      </w:pPr>
      <w:r>
        <w:t>Wall thickness between minimum of 7.09 and maximum of 7.09 mm</w:t>
      </w:r>
    </w:p>
    <w:p w14:paraId="73C3D297" w14:textId="77777777" w:rsidR="005D743C" w:rsidRDefault="005D743C" w:rsidP="005D743C">
      <w:pPr>
        <w:pStyle w:val="ListParagraph"/>
        <w:numPr>
          <w:ilvl w:val="2"/>
          <w:numId w:val="41"/>
        </w:numPr>
        <w:spacing w:before="0" w:after="0"/>
      </w:pPr>
      <w:r>
        <w:t xml:space="preserve">Mainline coating type of Double Wrap </w:t>
      </w:r>
      <w:proofErr w:type="spellStart"/>
      <w:r>
        <w:t>Polyken</w:t>
      </w:r>
      <w:proofErr w:type="spellEnd"/>
    </w:p>
    <w:p w14:paraId="3A72F0E7" w14:textId="77777777" w:rsidR="005D743C" w:rsidRDefault="005D743C" w:rsidP="005D743C">
      <w:pPr>
        <w:pStyle w:val="ListParagraph"/>
        <w:numPr>
          <w:ilvl w:val="2"/>
          <w:numId w:val="41"/>
        </w:numPr>
        <w:spacing w:before="0" w:after="0"/>
      </w:pPr>
      <w:r>
        <w:t>Joint coating type of Double-wrap Tape</w:t>
      </w:r>
    </w:p>
    <w:p w14:paraId="6690A61B"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64151FE"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22F3649A"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6E672DED" w14:textId="77777777" w:rsidR="005D743C" w:rsidRDefault="005D743C" w:rsidP="005D743C">
      <w:pPr>
        <w:pStyle w:val="ListParagraph"/>
        <w:numPr>
          <w:ilvl w:val="2"/>
          <w:numId w:val="41"/>
        </w:numPr>
        <w:spacing w:before="0" w:after="0"/>
      </w:pPr>
      <w:r>
        <w:t>CIS On-Off potential between minimum of nan and maximum of nan -mV</w:t>
      </w:r>
    </w:p>
    <w:p w14:paraId="0759CFF7"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1B8BFBBE" w14:textId="77777777" w:rsidR="005D743C" w:rsidRDefault="005D743C" w:rsidP="005D743C">
      <w:pPr>
        <w:pStyle w:val="ListParagraph"/>
        <w:numPr>
          <w:ilvl w:val="2"/>
          <w:numId w:val="41"/>
        </w:numPr>
        <w:spacing w:before="0" w:after="0"/>
      </w:pPr>
      <w:r>
        <w:t>ACVG potential between minimum of nan and maximum of nan mV</w:t>
      </w:r>
    </w:p>
    <w:p w14:paraId="644566A9" w14:textId="77777777" w:rsidR="005D743C" w:rsidRDefault="005D743C" w:rsidP="005D743C">
      <w:pPr>
        <w:pStyle w:val="ListParagraph"/>
        <w:numPr>
          <w:ilvl w:val="1"/>
          <w:numId w:val="41"/>
        </w:numPr>
        <w:spacing w:before="0" w:after="0"/>
      </w:pPr>
      <w:r>
        <w:t>Consequence of failure distributed between minimum of $1.47 and maximum of $1.60MM</w:t>
      </w:r>
    </w:p>
    <w:p w14:paraId="55805BE7" w14:textId="77777777" w:rsidR="005D743C" w:rsidRDefault="005D743C" w:rsidP="005D743C">
      <w:pPr>
        <w:pStyle w:val="ListParagraph"/>
        <w:numPr>
          <w:ilvl w:val="1"/>
          <w:numId w:val="41"/>
        </w:numPr>
        <w:spacing w:before="0" w:after="0"/>
      </w:pPr>
      <w:r>
        <w:t>Total length driven by Environmental: 404.14 meters.</w:t>
      </w:r>
    </w:p>
    <w:p w14:paraId="38528615" w14:textId="77777777" w:rsidR="005D743C" w:rsidRDefault="005D743C" w:rsidP="005D743C">
      <w:pPr>
        <w:pStyle w:val="ListParagraph"/>
        <w:numPr>
          <w:ilvl w:val="1"/>
          <w:numId w:val="41"/>
        </w:numPr>
        <w:spacing w:before="0" w:after="0"/>
      </w:pPr>
      <w:r>
        <w:t>Environmental Cost distributed between minimum of $1.21 and maximum of $1.24MM:</w:t>
      </w:r>
    </w:p>
    <w:p w14:paraId="50EEB350" w14:textId="77777777" w:rsidR="005D743C" w:rsidRDefault="005D743C" w:rsidP="005D743C">
      <w:pPr>
        <w:pStyle w:val="ListParagraph"/>
        <w:numPr>
          <w:ilvl w:val="2"/>
          <w:numId w:val="41"/>
        </w:numPr>
        <w:spacing w:before="0" w:after="0"/>
      </w:pPr>
      <w:r>
        <w:t>Leak cost between minimum of $0.13 and maximum of $0.14MM</w:t>
      </w:r>
    </w:p>
    <w:p w14:paraId="7061DC2D" w14:textId="77777777" w:rsidR="005D743C" w:rsidRDefault="005D743C" w:rsidP="005D743C">
      <w:pPr>
        <w:pStyle w:val="ListParagraph"/>
        <w:numPr>
          <w:ilvl w:val="2"/>
          <w:numId w:val="41"/>
        </w:numPr>
        <w:spacing w:before="0" w:after="0"/>
      </w:pPr>
      <w:r>
        <w:t>Leak spill volume between a minimum of 1973.44 and maximum of 1981.77 gallons</w:t>
      </w:r>
    </w:p>
    <w:p w14:paraId="75489B90" w14:textId="77777777" w:rsidR="005D743C" w:rsidRDefault="005D743C" w:rsidP="005D743C">
      <w:pPr>
        <w:pStyle w:val="ListParagraph"/>
        <w:numPr>
          <w:ilvl w:val="2"/>
          <w:numId w:val="41"/>
        </w:numPr>
        <w:spacing w:before="0" w:after="0"/>
      </w:pPr>
      <w:r>
        <w:t>Rupture cost between minimum of $38.08 and maximum of $38.24MM</w:t>
      </w:r>
    </w:p>
    <w:p w14:paraId="7D84CED5" w14:textId="77777777" w:rsidR="005D743C" w:rsidRDefault="005D743C" w:rsidP="005D743C">
      <w:pPr>
        <w:pStyle w:val="ListParagraph"/>
        <w:numPr>
          <w:ilvl w:val="2"/>
          <w:numId w:val="41"/>
        </w:numPr>
        <w:spacing w:before="0" w:after="0"/>
      </w:pPr>
      <w:r>
        <w:t>Rupture spill volume is between a minimum of 558809.69 and maximum of 561166.19 gallons</w:t>
      </w:r>
    </w:p>
    <w:p w14:paraId="6AFFB464" w14:textId="77777777" w:rsidR="005D743C" w:rsidRDefault="005D743C" w:rsidP="005D743C">
      <w:pPr>
        <w:pStyle w:val="ListParagraph"/>
        <w:numPr>
          <w:ilvl w:val="2"/>
          <w:numId w:val="41"/>
        </w:numPr>
        <w:spacing w:before="0" w:after="0"/>
      </w:pPr>
      <w:r>
        <w:t>Puncture cost between minimum of $4.42 and maximum of $4.44MM</w:t>
      </w:r>
    </w:p>
    <w:p w14:paraId="6EB859A2" w14:textId="77777777" w:rsidR="005D743C" w:rsidRDefault="005D743C" w:rsidP="005D743C">
      <w:pPr>
        <w:pStyle w:val="ListParagraph"/>
        <w:numPr>
          <w:ilvl w:val="2"/>
          <w:numId w:val="41"/>
        </w:numPr>
        <w:spacing w:before="0" w:after="0"/>
      </w:pPr>
      <w:r>
        <w:t>Puncture spill volume is between a minimum of 64842.88 and maximum of 65116.32 gallons</w:t>
      </w:r>
    </w:p>
    <w:p w14:paraId="31539F0D" w14:textId="77777777" w:rsidR="005D743C" w:rsidRDefault="005D743C" w:rsidP="005D743C">
      <w:pPr>
        <w:pStyle w:val="ListParagraph"/>
        <w:numPr>
          <w:ilvl w:val="2"/>
          <w:numId w:val="41"/>
        </w:numPr>
        <w:spacing w:before="0" w:after="0"/>
      </w:pPr>
      <w:r>
        <w:t xml:space="preserve">Land use distributed as </w:t>
      </w:r>
    </w:p>
    <w:p w14:paraId="700991A8" w14:textId="77777777" w:rsidR="005D743C" w:rsidRDefault="005D743C" w:rsidP="005D743C">
      <w:pPr>
        <w:pStyle w:val="ListParagraph"/>
        <w:numPr>
          <w:ilvl w:val="3"/>
          <w:numId w:val="41"/>
        </w:numPr>
        <w:spacing w:before="0" w:after="0"/>
      </w:pPr>
      <w:r>
        <w:t>Commercial/Industrial: 404.14</w:t>
      </w:r>
    </w:p>
    <w:p w14:paraId="3A25D55D" w14:textId="77777777" w:rsidR="005D743C" w:rsidRDefault="005D743C" w:rsidP="005D743C">
      <w:pPr>
        <w:pStyle w:val="ListParagraph"/>
        <w:numPr>
          <w:ilvl w:val="0"/>
          <w:numId w:val="41"/>
        </w:numPr>
        <w:spacing w:before="0" w:after="0"/>
      </w:pPr>
      <w:r>
        <w:t xml:space="preserve">"NPS8 Petro Vera to Lone Rock From 13-11-47-27-W3 </w:t>
      </w:r>
      <w:proofErr w:type="gramStart"/>
      <w:r>
        <w:t>To</w:t>
      </w:r>
      <w:proofErr w:type="gramEnd"/>
      <w:r>
        <w:t xml:space="preserve"> 16-10-47-27-W3</w:t>
      </w:r>
    </w:p>
    <w:p w14:paraId="58772A06" w14:textId="77777777" w:rsidR="005D743C" w:rsidRDefault="005D743C" w:rsidP="005D743C">
      <w:pPr>
        <w:pStyle w:val="ListParagraph"/>
        <w:numPr>
          <w:ilvl w:val="1"/>
          <w:numId w:val="41"/>
        </w:numPr>
        <w:spacing w:before="0" w:after="0"/>
      </w:pPr>
      <w:r>
        <w:t>Total Cumulative Length (m):</w:t>
      </w:r>
      <w:r>
        <w:tab/>
        <w:t>359.45</w:t>
      </w:r>
    </w:p>
    <w:p w14:paraId="6E940ED4" w14:textId="77777777" w:rsidR="005D743C" w:rsidRDefault="005D743C" w:rsidP="005D743C">
      <w:pPr>
        <w:pStyle w:val="ListParagraph"/>
        <w:numPr>
          <w:ilvl w:val="1"/>
          <w:numId w:val="41"/>
        </w:numPr>
        <w:spacing w:before="0" w:after="0"/>
      </w:pPr>
      <w:r>
        <w:t>Likelihood of failure distributed between minimum of 9.000e-01 and maximum of 9.000e-01.</w:t>
      </w:r>
    </w:p>
    <w:p w14:paraId="4109D560" w14:textId="77777777" w:rsidR="005D743C" w:rsidRDefault="005D743C" w:rsidP="005D743C">
      <w:pPr>
        <w:pStyle w:val="ListParagraph"/>
        <w:numPr>
          <w:ilvl w:val="2"/>
          <w:numId w:val="41"/>
        </w:numPr>
        <w:spacing w:before="0" w:after="0"/>
      </w:pPr>
      <w:r>
        <w:t>Installation date between minimum of 1971-01-01 and maximum of 1971-01-01</w:t>
      </w:r>
    </w:p>
    <w:p w14:paraId="314B8F2E" w14:textId="77777777" w:rsidR="005D743C" w:rsidRDefault="005D743C" w:rsidP="005D743C">
      <w:pPr>
        <w:pStyle w:val="ListParagraph"/>
        <w:numPr>
          <w:ilvl w:val="2"/>
          <w:numId w:val="41"/>
        </w:numPr>
        <w:spacing w:before="0" w:after="0"/>
      </w:pPr>
      <w:r>
        <w:t>Wall thickness between minimum of 5.6 and maximum of 5.6 mm</w:t>
      </w:r>
    </w:p>
    <w:p w14:paraId="3AC0A03E" w14:textId="77777777" w:rsidR="005D743C" w:rsidRDefault="005D743C" w:rsidP="005D743C">
      <w:pPr>
        <w:pStyle w:val="ListParagraph"/>
        <w:numPr>
          <w:ilvl w:val="2"/>
          <w:numId w:val="41"/>
        </w:numPr>
        <w:spacing w:before="0" w:after="0"/>
      </w:pPr>
      <w:r>
        <w:t>Mainline coating type of Tape</w:t>
      </w:r>
    </w:p>
    <w:p w14:paraId="0AD03DC6" w14:textId="77777777" w:rsidR="005D743C" w:rsidRDefault="005D743C" w:rsidP="005D743C">
      <w:pPr>
        <w:pStyle w:val="ListParagraph"/>
        <w:numPr>
          <w:ilvl w:val="2"/>
          <w:numId w:val="41"/>
        </w:numPr>
        <w:spacing w:before="0" w:after="0"/>
      </w:pPr>
      <w:r>
        <w:t>Joint coating type of Unknown</w:t>
      </w:r>
    </w:p>
    <w:p w14:paraId="71DE80D6" w14:textId="77777777" w:rsidR="005D743C" w:rsidRDefault="005D743C" w:rsidP="005D743C">
      <w:pPr>
        <w:pStyle w:val="ListParagraph"/>
        <w:numPr>
          <w:ilvl w:val="2"/>
          <w:numId w:val="41"/>
        </w:numPr>
        <w:spacing w:before="0" w:after="0"/>
      </w:pPr>
      <w:r>
        <w:lastRenderedPageBreak/>
        <w:t xml:space="preserve">Coating installation date between minimum of </w:t>
      </w:r>
      <w:proofErr w:type="spellStart"/>
      <w:r>
        <w:t>NaT</w:t>
      </w:r>
      <w:proofErr w:type="spellEnd"/>
      <w:r>
        <w:t xml:space="preserve"> and maximum of </w:t>
      </w:r>
      <w:proofErr w:type="spellStart"/>
      <w:r>
        <w:t>NaT</w:t>
      </w:r>
      <w:proofErr w:type="spellEnd"/>
    </w:p>
    <w:p w14:paraId="00017C85" w14:textId="77777777" w:rsidR="005D743C" w:rsidRDefault="005D743C" w:rsidP="005D743C">
      <w:pPr>
        <w:pStyle w:val="ListParagraph"/>
        <w:numPr>
          <w:ilvl w:val="2"/>
          <w:numId w:val="41"/>
        </w:numPr>
        <w:spacing w:before="0" w:after="0"/>
      </w:pPr>
      <w:r>
        <w:t xml:space="preserve">Date of last CIS survey of </w:t>
      </w:r>
      <w:proofErr w:type="spellStart"/>
      <w:r>
        <w:t>NaT</w:t>
      </w:r>
      <w:proofErr w:type="spellEnd"/>
    </w:p>
    <w:p w14:paraId="5412A7A6" w14:textId="77777777" w:rsidR="005D743C" w:rsidRDefault="005D743C" w:rsidP="005D743C">
      <w:pPr>
        <w:pStyle w:val="ListParagraph"/>
        <w:numPr>
          <w:ilvl w:val="2"/>
          <w:numId w:val="41"/>
        </w:numPr>
        <w:spacing w:before="0" w:after="0"/>
      </w:pPr>
      <w:r>
        <w:t xml:space="preserve">CIS </w:t>
      </w:r>
      <w:proofErr w:type="gramStart"/>
      <w:r>
        <w:t>On</w:t>
      </w:r>
      <w:proofErr w:type="gramEnd"/>
      <w:r>
        <w:t xml:space="preserve"> only potential between minimum of nan and maximum of nan -mV</w:t>
      </w:r>
    </w:p>
    <w:p w14:paraId="6AB66106" w14:textId="77777777" w:rsidR="005D743C" w:rsidRDefault="005D743C" w:rsidP="005D743C">
      <w:pPr>
        <w:pStyle w:val="ListParagraph"/>
        <w:numPr>
          <w:ilvl w:val="2"/>
          <w:numId w:val="41"/>
        </w:numPr>
        <w:spacing w:before="0" w:after="0"/>
      </w:pPr>
      <w:r>
        <w:t>CIS On-Off potential between minimum of nan and maximum of nan -mV</w:t>
      </w:r>
    </w:p>
    <w:p w14:paraId="71B50316"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nan and maximum of nan</w:t>
      </w:r>
    </w:p>
    <w:p w14:paraId="48445003" w14:textId="77777777" w:rsidR="005D743C" w:rsidRDefault="005D743C" w:rsidP="005D743C">
      <w:pPr>
        <w:pStyle w:val="ListParagraph"/>
        <w:numPr>
          <w:ilvl w:val="2"/>
          <w:numId w:val="41"/>
        </w:numPr>
        <w:spacing w:before="0" w:after="0"/>
      </w:pPr>
      <w:r>
        <w:t>ACVG potential between minimum of nan and maximum of nan mV</w:t>
      </w:r>
    </w:p>
    <w:p w14:paraId="7FBE6804" w14:textId="77777777" w:rsidR="005D743C" w:rsidRDefault="005D743C" w:rsidP="005D743C">
      <w:pPr>
        <w:pStyle w:val="ListParagraph"/>
        <w:numPr>
          <w:ilvl w:val="1"/>
          <w:numId w:val="41"/>
        </w:numPr>
        <w:spacing w:before="0" w:after="0"/>
      </w:pPr>
      <w:r>
        <w:t>Consequence of failure distributed between minimum of $0.99 and maximum of $13.32MM</w:t>
      </w:r>
    </w:p>
    <w:p w14:paraId="46A954FE" w14:textId="77777777" w:rsidR="005D743C" w:rsidRDefault="005D743C" w:rsidP="005D743C">
      <w:pPr>
        <w:pStyle w:val="ListParagraph"/>
        <w:numPr>
          <w:ilvl w:val="1"/>
          <w:numId w:val="41"/>
        </w:numPr>
        <w:spacing w:before="0" w:after="0"/>
      </w:pPr>
      <w:r>
        <w:t>Total length driven by Safety: 46.08 meters.</w:t>
      </w:r>
    </w:p>
    <w:p w14:paraId="692E71B5" w14:textId="77777777" w:rsidR="005D743C" w:rsidRDefault="005D743C" w:rsidP="005D743C">
      <w:pPr>
        <w:pStyle w:val="ListParagraph"/>
        <w:numPr>
          <w:ilvl w:val="1"/>
          <w:numId w:val="41"/>
        </w:numPr>
        <w:spacing w:before="0" w:after="0"/>
      </w:pPr>
      <w:r>
        <w:t>Safety Cost distributed between minimum of $0.00 and maximum of $12.03MM:</w:t>
      </w:r>
    </w:p>
    <w:p w14:paraId="35CD1A00" w14:textId="77777777" w:rsidR="005D743C" w:rsidRDefault="005D743C" w:rsidP="005D743C">
      <w:pPr>
        <w:pStyle w:val="ListParagraph"/>
        <w:numPr>
          <w:ilvl w:val="2"/>
          <w:numId w:val="41"/>
        </w:numPr>
        <w:spacing w:before="0" w:after="0"/>
      </w:pPr>
      <w:r>
        <w:t>Leak cost between minimum of $0.00 and maximum of $12.11MM</w:t>
      </w:r>
    </w:p>
    <w:p w14:paraId="186B4566" w14:textId="77777777" w:rsidR="005D743C" w:rsidRDefault="005D743C" w:rsidP="005D743C">
      <w:pPr>
        <w:pStyle w:val="ListParagraph"/>
        <w:numPr>
          <w:ilvl w:val="2"/>
          <w:numId w:val="41"/>
        </w:numPr>
        <w:spacing w:before="0" w:after="0"/>
      </w:pPr>
      <w:r>
        <w:t>Leak scenario yielded 5.0 intersections with structures, with minimum of 1.26 and maximum of 1.26 of population impacted.</w:t>
      </w:r>
    </w:p>
    <w:p w14:paraId="665213E6" w14:textId="77777777" w:rsidR="005D743C" w:rsidRDefault="005D743C" w:rsidP="005D743C">
      <w:pPr>
        <w:pStyle w:val="ListParagraph"/>
        <w:numPr>
          <w:ilvl w:val="2"/>
          <w:numId w:val="41"/>
        </w:numPr>
        <w:spacing w:before="0" w:after="0"/>
      </w:pPr>
      <w:r>
        <w:t>Leak hazard radius distributed between minimum of 2.28 and maximum of 2.28 meters.</w:t>
      </w:r>
    </w:p>
    <w:p w14:paraId="75D24115" w14:textId="77777777" w:rsidR="005D743C" w:rsidRDefault="005D743C" w:rsidP="005D743C">
      <w:pPr>
        <w:pStyle w:val="ListParagraph"/>
        <w:numPr>
          <w:ilvl w:val="2"/>
          <w:numId w:val="41"/>
        </w:numPr>
        <w:spacing w:before="0" w:after="0"/>
      </w:pPr>
      <w:r>
        <w:t>Rupture cost between minimum of $0.00 and maximum of $12.11MM</w:t>
      </w:r>
    </w:p>
    <w:p w14:paraId="1E17BD5D" w14:textId="77777777" w:rsidR="005D743C" w:rsidRDefault="005D743C" w:rsidP="005D743C">
      <w:pPr>
        <w:pStyle w:val="ListParagraph"/>
        <w:numPr>
          <w:ilvl w:val="2"/>
          <w:numId w:val="41"/>
        </w:numPr>
        <w:spacing w:before="0" w:after="0"/>
      </w:pPr>
      <w:r>
        <w:t>Rupture scenario yielded 3.0 intersections with structures, with minimum of 1.26 and maximum of 1.26 of population impacted</w:t>
      </w:r>
    </w:p>
    <w:p w14:paraId="0FC860A5" w14:textId="77777777" w:rsidR="005D743C" w:rsidRDefault="005D743C" w:rsidP="005D743C">
      <w:pPr>
        <w:pStyle w:val="ListParagraph"/>
        <w:numPr>
          <w:ilvl w:val="2"/>
          <w:numId w:val="41"/>
        </w:numPr>
        <w:spacing w:before="0" w:after="0"/>
      </w:pPr>
      <w:r>
        <w:t>Rupture hazard radius distributed between minimum of 30.46 and maximum of 30.46 meters.</w:t>
      </w:r>
    </w:p>
    <w:p w14:paraId="153054D7" w14:textId="77777777" w:rsidR="005D743C" w:rsidRDefault="005D743C" w:rsidP="005D743C">
      <w:pPr>
        <w:pStyle w:val="ListParagraph"/>
        <w:numPr>
          <w:ilvl w:val="2"/>
          <w:numId w:val="41"/>
        </w:numPr>
        <w:spacing w:before="0" w:after="0"/>
      </w:pPr>
      <w:r>
        <w:t>Puncture cost between minimum of $0.00 and maximum of $12.11MM</w:t>
      </w:r>
    </w:p>
    <w:p w14:paraId="7A3366BD" w14:textId="77777777" w:rsidR="005D743C" w:rsidRDefault="005D743C" w:rsidP="005D743C">
      <w:pPr>
        <w:pStyle w:val="ListParagraph"/>
        <w:numPr>
          <w:ilvl w:val="2"/>
          <w:numId w:val="41"/>
        </w:numPr>
        <w:spacing w:before="0" w:after="0"/>
      </w:pPr>
      <w:r>
        <w:t>Puncture scenario yielded 6.0 intersections with structures, with minimum of 1.26 and maximum of 1.26 of population impacted</w:t>
      </w:r>
    </w:p>
    <w:p w14:paraId="20F94810" w14:textId="77777777" w:rsidR="005D743C" w:rsidRDefault="005D743C" w:rsidP="005D743C">
      <w:pPr>
        <w:pStyle w:val="ListParagraph"/>
        <w:numPr>
          <w:ilvl w:val="2"/>
          <w:numId w:val="41"/>
        </w:numPr>
        <w:spacing w:before="0" w:after="0"/>
      </w:pPr>
      <w:r>
        <w:t>Puncture hazard radius distributed between minimum of 8.99 and maximum of 8.99 meters.</w:t>
      </w:r>
    </w:p>
    <w:p w14:paraId="164E5AC4" w14:textId="77777777" w:rsidR="005D743C" w:rsidRDefault="005D743C" w:rsidP="005D743C">
      <w:pPr>
        <w:pStyle w:val="ListParagraph"/>
        <w:numPr>
          <w:ilvl w:val="2"/>
          <w:numId w:val="41"/>
        </w:numPr>
        <w:spacing w:before="0" w:after="0"/>
      </w:pPr>
      <w:r>
        <w:t>Product type is Blend.</w:t>
      </w:r>
    </w:p>
    <w:p w14:paraId="56FCD995" w14:textId="77777777" w:rsidR="005D743C" w:rsidRDefault="005D743C" w:rsidP="005D743C">
      <w:pPr>
        <w:pStyle w:val="ListParagraph"/>
        <w:numPr>
          <w:ilvl w:val="2"/>
          <w:numId w:val="41"/>
        </w:numPr>
        <w:spacing w:before="0" w:after="0"/>
      </w:pPr>
      <w:r>
        <w:t>Class area location is/are 1.0.</w:t>
      </w:r>
    </w:p>
    <w:p w14:paraId="3D3414CD" w14:textId="77777777" w:rsidR="005D743C" w:rsidRDefault="005D743C" w:rsidP="005D743C">
      <w:pPr>
        <w:pStyle w:val="ListParagraph"/>
        <w:numPr>
          <w:ilvl w:val="1"/>
          <w:numId w:val="41"/>
        </w:numPr>
        <w:spacing w:before="0" w:after="0"/>
      </w:pPr>
      <w:r>
        <w:t>Total length driven by Environmental: 313.38 meters.</w:t>
      </w:r>
    </w:p>
    <w:p w14:paraId="120ED6FD" w14:textId="77777777" w:rsidR="005D743C" w:rsidRDefault="005D743C" w:rsidP="005D743C">
      <w:pPr>
        <w:pStyle w:val="ListParagraph"/>
        <w:numPr>
          <w:ilvl w:val="1"/>
          <w:numId w:val="41"/>
        </w:numPr>
        <w:spacing w:before="0" w:after="0"/>
      </w:pPr>
      <w:r>
        <w:t>Environmental Cost distributed between minimum of $0.77 and maximum of $0.80MM:</w:t>
      </w:r>
    </w:p>
    <w:p w14:paraId="5E5A6B92" w14:textId="77777777" w:rsidR="005D743C" w:rsidRDefault="005D743C" w:rsidP="005D743C">
      <w:pPr>
        <w:pStyle w:val="ListParagraph"/>
        <w:numPr>
          <w:ilvl w:val="2"/>
          <w:numId w:val="41"/>
        </w:numPr>
        <w:spacing w:before="0" w:after="0"/>
      </w:pPr>
      <w:r>
        <w:t>Leak cost between minimum of $0.05 and maximum of $0.05MM</w:t>
      </w:r>
    </w:p>
    <w:p w14:paraId="4DDD9AB4" w14:textId="77777777" w:rsidR="005D743C" w:rsidRDefault="005D743C" w:rsidP="005D743C">
      <w:pPr>
        <w:pStyle w:val="ListParagraph"/>
        <w:numPr>
          <w:ilvl w:val="2"/>
          <w:numId w:val="41"/>
        </w:numPr>
        <w:spacing w:before="0" w:after="0"/>
      </w:pPr>
      <w:r>
        <w:t>Leak spill volume between a minimum of 492.22 and maximum of 499.14 gallons</w:t>
      </w:r>
    </w:p>
    <w:p w14:paraId="4984BCFD" w14:textId="77777777" w:rsidR="005D743C" w:rsidRDefault="005D743C" w:rsidP="005D743C">
      <w:pPr>
        <w:pStyle w:val="ListParagraph"/>
        <w:numPr>
          <w:ilvl w:val="2"/>
          <w:numId w:val="41"/>
        </w:numPr>
        <w:spacing w:before="0" w:after="0"/>
      </w:pPr>
      <w:r>
        <w:t>Rupture cost between minimum of $25.04 and maximum of $25.39MM</w:t>
      </w:r>
    </w:p>
    <w:p w14:paraId="04530856" w14:textId="77777777" w:rsidR="005D743C" w:rsidRDefault="005D743C" w:rsidP="005D743C">
      <w:pPr>
        <w:pStyle w:val="ListParagraph"/>
        <w:numPr>
          <w:ilvl w:val="2"/>
          <w:numId w:val="41"/>
        </w:numPr>
        <w:spacing w:before="0" w:after="0"/>
      </w:pPr>
      <w:r>
        <w:t>Rupture spill volume is between a minimum of 236237.43 and maximum of 239558.37 gallons</w:t>
      </w:r>
    </w:p>
    <w:p w14:paraId="0073773B" w14:textId="77777777" w:rsidR="005D743C" w:rsidRDefault="005D743C" w:rsidP="005D743C">
      <w:pPr>
        <w:pStyle w:val="ListParagraph"/>
        <w:numPr>
          <w:ilvl w:val="2"/>
          <w:numId w:val="41"/>
        </w:numPr>
        <w:spacing w:before="0" w:after="0"/>
      </w:pPr>
      <w:r>
        <w:t>Puncture cost between minimum of $1.71 and maximum of $1.74MM</w:t>
      </w:r>
    </w:p>
    <w:p w14:paraId="68B1B772" w14:textId="77777777" w:rsidR="005D743C" w:rsidRDefault="005D743C" w:rsidP="005D743C">
      <w:pPr>
        <w:pStyle w:val="ListParagraph"/>
        <w:numPr>
          <w:ilvl w:val="2"/>
          <w:numId w:val="41"/>
        </w:numPr>
        <w:spacing w:before="0" w:after="0"/>
      </w:pPr>
      <w:r>
        <w:t>Puncture spill volume is between a minimum of 16173.37 and maximum of 16400.73 gallons</w:t>
      </w:r>
    </w:p>
    <w:p w14:paraId="04D78648" w14:textId="77777777" w:rsidR="005D743C" w:rsidRDefault="005D743C" w:rsidP="005D743C">
      <w:pPr>
        <w:pStyle w:val="ListParagraph"/>
        <w:numPr>
          <w:ilvl w:val="2"/>
          <w:numId w:val="41"/>
        </w:numPr>
        <w:spacing w:before="0" w:after="0"/>
      </w:pPr>
      <w:r>
        <w:t xml:space="preserve">Land use distributed as </w:t>
      </w:r>
    </w:p>
    <w:p w14:paraId="5B472C61" w14:textId="77777777" w:rsidR="005D743C" w:rsidRDefault="005D743C" w:rsidP="005D743C">
      <w:pPr>
        <w:pStyle w:val="ListParagraph"/>
        <w:numPr>
          <w:ilvl w:val="3"/>
          <w:numId w:val="41"/>
        </w:numPr>
        <w:spacing w:before="0" w:after="0"/>
      </w:pPr>
      <w:r>
        <w:t>Agricultural: 295.97</w:t>
      </w:r>
    </w:p>
    <w:p w14:paraId="547E763B" w14:textId="77777777" w:rsidR="005D743C" w:rsidRDefault="005D743C" w:rsidP="005D743C">
      <w:pPr>
        <w:pStyle w:val="ListParagraph"/>
        <w:numPr>
          <w:ilvl w:val="3"/>
          <w:numId w:val="41"/>
        </w:numPr>
        <w:spacing w:before="0" w:after="0"/>
      </w:pPr>
      <w:r>
        <w:t>Remote: 63.49</w:t>
      </w:r>
    </w:p>
    <w:p w14:paraId="128A8BFB" w14:textId="77777777" w:rsidR="005D743C" w:rsidRDefault="005D743C" w:rsidP="005D743C">
      <w:pPr>
        <w:pStyle w:val="ListParagraph"/>
        <w:numPr>
          <w:ilvl w:val="0"/>
          <w:numId w:val="41"/>
        </w:numPr>
        <w:spacing w:before="0" w:after="0"/>
      </w:pPr>
      <w:r>
        <w:t>"NIPISI 11-02 TO 14-02 NPS 16</w:t>
      </w:r>
    </w:p>
    <w:p w14:paraId="6828C7CA" w14:textId="77777777" w:rsidR="005D743C" w:rsidRDefault="005D743C" w:rsidP="005D743C">
      <w:pPr>
        <w:pStyle w:val="ListParagraph"/>
        <w:numPr>
          <w:ilvl w:val="1"/>
          <w:numId w:val="41"/>
        </w:numPr>
        <w:spacing w:before="0" w:after="0"/>
      </w:pPr>
      <w:r>
        <w:t>Total Cumulative Length (m):</w:t>
      </w:r>
      <w:r>
        <w:tab/>
        <w:t>339.6</w:t>
      </w:r>
    </w:p>
    <w:p w14:paraId="7F8585A4" w14:textId="77777777" w:rsidR="005D743C" w:rsidRDefault="005D743C" w:rsidP="005D743C">
      <w:pPr>
        <w:pStyle w:val="ListParagraph"/>
        <w:numPr>
          <w:ilvl w:val="1"/>
          <w:numId w:val="41"/>
        </w:numPr>
        <w:spacing w:before="0" w:after="0"/>
      </w:pPr>
      <w:r>
        <w:t>Likelihood of failure distributed between minimum of 1.853e-02 and maximum of 6.799e-02.</w:t>
      </w:r>
    </w:p>
    <w:p w14:paraId="4064EF0C" w14:textId="77777777" w:rsidR="005D743C" w:rsidRDefault="005D743C" w:rsidP="005D743C">
      <w:pPr>
        <w:pStyle w:val="ListParagraph"/>
        <w:numPr>
          <w:ilvl w:val="2"/>
          <w:numId w:val="41"/>
        </w:numPr>
        <w:spacing w:before="0" w:after="0"/>
      </w:pPr>
      <w:r>
        <w:t>Installation date between minimum of 1996-08-01 and maximum of 1996-08-01</w:t>
      </w:r>
    </w:p>
    <w:p w14:paraId="7B336C9B" w14:textId="77777777" w:rsidR="005D743C" w:rsidRDefault="005D743C" w:rsidP="005D743C">
      <w:pPr>
        <w:pStyle w:val="ListParagraph"/>
        <w:numPr>
          <w:ilvl w:val="2"/>
          <w:numId w:val="41"/>
        </w:numPr>
        <w:spacing w:before="0" w:after="0"/>
      </w:pPr>
      <w:r>
        <w:t>Wall thickness between minimum of 4.78 and maximum of 4.78 mm</w:t>
      </w:r>
    </w:p>
    <w:p w14:paraId="7EDA80EC" w14:textId="77777777" w:rsidR="005D743C" w:rsidRDefault="005D743C" w:rsidP="005D743C">
      <w:pPr>
        <w:pStyle w:val="ListParagraph"/>
        <w:numPr>
          <w:ilvl w:val="2"/>
          <w:numId w:val="41"/>
        </w:numPr>
        <w:spacing w:before="0" w:after="0"/>
      </w:pPr>
      <w:r>
        <w:t>Mainline coating type of Unknown</w:t>
      </w:r>
    </w:p>
    <w:p w14:paraId="1F90DF70" w14:textId="77777777" w:rsidR="005D743C" w:rsidRDefault="005D743C" w:rsidP="005D743C">
      <w:pPr>
        <w:pStyle w:val="ListParagraph"/>
        <w:numPr>
          <w:ilvl w:val="2"/>
          <w:numId w:val="41"/>
        </w:numPr>
        <w:spacing w:before="0" w:after="0"/>
      </w:pPr>
      <w:r>
        <w:t>Joint coating type of Unknown</w:t>
      </w:r>
    </w:p>
    <w:p w14:paraId="13D88F5A" w14:textId="77777777" w:rsidR="005D743C" w:rsidRDefault="005D743C" w:rsidP="005D743C">
      <w:pPr>
        <w:pStyle w:val="ListParagraph"/>
        <w:numPr>
          <w:ilvl w:val="2"/>
          <w:numId w:val="41"/>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760023FE" w14:textId="77777777" w:rsidR="005D743C" w:rsidRDefault="005D743C" w:rsidP="005D743C">
      <w:pPr>
        <w:pStyle w:val="ListParagraph"/>
        <w:numPr>
          <w:ilvl w:val="2"/>
          <w:numId w:val="41"/>
        </w:numPr>
        <w:spacing w:before="0" w:after="0"/>
      </w:pPr>
      <w:r>
        <w:t>Date of last CIS survey of 2016-01-01</w:t>
      </w:r>
    </w:p>
    <w:p w14:paraId="7E71BF3B" w14:textId="77777777" w:rsidR="005D743C" w:rsidRDefault="005D743C" w:rsidP="005D743C">
      <w:pPr>
        <w:pStyle w:val="ListParagraph"/>
        <w:numPr>
          <w:ilvl w:val="2"/>
          <w:numId w:val="41"/>
        </w:numPr>
        <w:spacing w:before="0" w:after="0"/>
      </w:pPr>
      <w:r>
        <w:lastRenderedPageBreak/>
        <w:t xml:space="preserve">CIS </w:t>
      </w:r>
      <w:proofErr w:type="gramStart"/>
      <w:r>
        <w:t>On</w:t>
      </w:r>
      <w:proofErr w:type="gramEnd"/>
      <w:r>
        <w:t xml:space="preserve"> only potential between minimum of 1217.0 and maximum of 1779.0 -mV</w:t>
      </w:r>
    </w:p>
    <w:p w14:paraId="6CC2334A" w14:textId="77777777" w:rsidR="005D743C" w:rsidRDefault="005D743C" w:rsidP="005D743C">
      <w:pPr>
        <w:pStyle w:val="ListParagraph"/>
        <w:numPr>
          <w:ilvl w:val="2"/>
          <w:numId w:val="41"/>
        </w:numPr>
        <w:spacing w:before="0" w:after="0"/>
      </w:pPr>
      <w:r>
        <w:t>CIS On-Off potential between minimum of 1064.0 and maximum of 1223.0 -mV</w:t>
      </w:r>
    </w:p>
    <w:p w14:paraId="71369DA2" w14:textId="77777777" w:rsidR="005D743C" w:rsidRDefault="005D743C" w:rsidP="005D743C">
      <w:pPr>
        <w:pStyle w:val="ListParagraph"/>
        <w:numPr>
          <w:ilvl w:val="2"/>
          <w:numId w:val="41"/>
        </w:numPr>
        <w:spacing w:before="0" w:after="0"/>
      </w:pPr>
      <w:r>
        <w:t xml:space="preserve">DCVG percent </w:t>
      </w:r>
      <w:proofErr w:type="spellStart"/>
      <w:r>
        <w:t>iR</w:t>
      </w:r>
      <w:proofErr w:type="spellEnd"/>
      <w:r>
        <w:t xml:space="preserve"> between minimum of 0.0 and maximum of 62.28</w:t>
      </w:r>
    </w:p>
    <w:p w14:paraId="574A4484" w14:textId="77777777" w:rsidR="005D743C" w:rsidRDefault="005D743C" w:rsidP="005D743C">
      <w:pPr>
        <w:pStyle w:val="ListParagraph"/>
        <w:numPr>
          <w:ilvl w:val="2"/>
          <w:numId w:val="41"/>
        </w:numPr>
        <w:spacing w:before="0" w:after="0"/>
      </w:pPr>
      <w:r>
        <w:t>ACVG potential between minimum of 0.01 and maximum of 0.11 mV</w:t>
      </w:r>
    </w:p>
    <w:p w14:paraId="57334EBF" w14:textId="77777777" w:rsidR="005D743C" w:rsidRDefault="005D743C" w:rsidP="005D743C">
      <w:pPr>
        <w:pStyle w:val="ListParagraph"/>
        <w:numPr>
          <w:ilvl w:val="1"/>
          <w:numId w:val="41"/>
        </w:numPr>
        <w:spacing w:before="0" w:after="0"/>
      </w:pPr>
      <w:r>
        <w:t>Consequence of failure distributed between minimum of $1.28 and maximum of $1.67MM</w:t>
      </w:r>
    </w:p>
    <w:p w14:paraId="6660EA93" w14:textId="77777777" w:rsidR="005D743C" w:rsidRDefault="005D743C" w:rsidP="005D743C">
      <w:pPr>
        <w:pStyle w:val="ListParagraph"/>
        <w:numPr>
          <w:ilvl w:val="1"/>
          <w:numId w:val="41"/>
        </w:numPr>
        <w:spacing w:before="0" w:after="0"/>
      </w:pPr>
      <w:r>
        <w:t>Total length driven by Economic Loss: 339.6 meters.</w:t>
      </w:r>
    </w:p>
    <w:p w14:paraId="2F13E68A" w14:textId="77777777" w:rsidR="005D743C" w:rsidRDefault="005D743C" w:rsidP="005D743C">
      <w:pPr>
        <w:pStyle w:val="ListParagraph"/>
        <w:numPr>
          <w:ilvl w:val="1"/>
          <w:numId w:val="41"/>
        </w:numPr>
        <w:spacing w:before="0" w:after="0"/>
      </w:pPr>
      <w:r>
        <w:t>Economic Loss Cost distributed between minimum of $0.86 and maximum of $0.87MM:</w:t>
      </w:r>
    </w:p>
    <w:p w14:paraId="29800D82" w14:textId="77777777" w:rsidR="005D743C" w:rsidRDefault="005D743C" w:rsidP="005D743C">
      <w:pPr>
        <w:pStyle w:val="ListParagraph"/>
        <w:numPr>
          <w:ilvl w:val="2"/>
          <w:numId w:val="41"/>
        </w:numPr>
        <w:spacing w:before="0" w:after="0"/>
      </w:pPr>
      <w:r>
        <w:t>Repair costs between minimum of $44,000.00 and maximum of $44,000.00.</w:t>
      </w:r>
    </w:p>
    <w:p w14:paraId="3092F1BE" w14:textId="77777777" w:rsidR="005D743C" w:rsidRDefault="005D743C" w:rsidP="005D743C">
      <w:pPr>
        <w:pStyle w:val="ListParagraph"/>
        <w:numPr>
          <w:ilvl w:val="2"/>
          <w:numId w:val="41"/>
        </w:numPr>
        <w:spacing w:before="0" w:after="0"/>
      </w:pPr>
      <w:r>
        <w:t>Outage losses between minimum of $800,000.00 and maximum of $800,000.00.</w:t>
      </w:r>
    </w:p>
    <w:p w14:paraId="1050E4BC" w14:textId="77777777" w:rsidR="005D743C" w:rsidRDefault="005D743C" w:rsidP="005D743C">
      <w:pPr>
        <w:pStyle w:val="ListParagraph"/>
        <w:numPr>
          <w:ilvl w:val="2"/>
          <w:numId w:val="41"/>
        </w:numPr>
        <w:spacing w:before="0" w:after="0"/>
      </w:pPr>
      <w:r>
        <w:t>Product type is Crude Oil.</w:t>
      </w:r>
    </w:p>
    <w:p w14:paraId="0A63CA8E" w14:textId="77777777" w:rsidR="005D743C" w:rsidRDefault="005D743C" w:rsidP="005D743C">
      <w:pPr>
        <w:pStyle w:val="ListParagraph"/>
        <w:numPr>
          <w:ilvl w:val="2"/>
          <w:numId w:val="41"/>
        </w:numPr>
        <w:spacing w:before="0" w:after="0"/>
      </w:pPr>
      <w:r>
        <w:t>Leak cost between minimum of $0.87 and maximum of $0.87MM</w:t>
      </w:r>
    </w:p>
    <w:p w14:paraId="315E5D4A" w14:textId="77777777" w:rsidR="005D743C" w:rsidRDefault="005D743C" w:rsidP="005D743C">
      <w:pPr>
        <w:pStyle w:val="ListParagraph"/>
        <w:numPr>
          <w:ilvl w:val="2"/>
          <w:numId w:val="41"/>
        </w:numPr>
        <w:spacing w:before="0" w:after="0"/>
      </w:pPr>
      <w:r>
        <w:t>Leak scenario yielded 30.0 intersections with structures, with minimum of $25,000.00 and maximum of $25,000.00 in cost of structures impacted.</w:t>
      </w:r>
    </w:p>
    <w:p w14:paraId="0C2DA01A" w14:textId="77777777" w:rsidR="005D743C" w:rsidRDefault="005D743C" w:rsidP="005D743C">
      <w:pPr>
        <w:pStyle w:val="ListParagraph"/>
        <w:numPr>
          <w:ilvl w:val="2"/>
          <w:numId w:val="41"/>
        </w:numPr>
        <w:spacing w:before="0" w:after="0"/>
      </w:pPr>
      <w:r>
        <w:t>Leak product loss costs between minimum of $903.67 and maximum of $907.58</w:t>
      </w:r>
    </w:p>
    <w:p w14:paraId="4D63AC1C" w14:textId="77777777" w:rsidR="005D743C" w:rsidRDefault="005D743C" w:rsidP="005D743C">
      <w:pPr>
        <w:pStyle w:val="ListParagraph"/>
        <w:numPr>
          <w:ilvl w:val="2"/>
          <w:numId w:val="41"/>
        </w:numPr>
        <w:spacing w:before="0" w:after="0"/>
      </w:pPr>
      <w:r>
        <w:t>Rupture cost between minimum of $2.39 and maximum of $2.44MM</w:t>
      </w:r>
    </w:p>
    <w:p w14:paraId="03CE7D86" w14:textId="77777777" w:rsidR="005D743C" w:rsidRDefault="005D743C" w:rsidP="005D743C">
      <w:pPr>
        <w:pStyle w:val="ListParagraph"/>
        <w:numPr>
          <w:ilvl w:val="2"/>
          <w:numId w:val="41"/>
        </w:numPr>
        <w:spacing w:before="0" w:after="0"/>
      </w:pPr>
      <w:r>
        <w:t>Rupture scenario yielded 5.0 intersections with structures, with minimum of $50,000.00 and maximum of $100,000.00 in cost of structures impacted</w:t>
      </w:r>
    </w:p>
    <w:p w14:paraId="23B23EDF" w14:textId="77777777" w:rsidR="005D743C" w:rsidRDefault="005D743C" w:rsidP="005D743C">
      <w:pPr>
        <w:pStyle w:val="ListParagraph"/>
        <w:numPr>
          <w:ilvl w:val="2"/>
          <w:numId w:val="41"/>
        </w:numPr>
        <w:spacing w:before="0" w:after="0"/>
      </w:pPr>
      <w:r>
        <w:t>Rupture product loss costs between minimum of $1,492,510.39 and maximum of $1,498,965.83</w:t>
      </w:r>
    </w:p>
    <w:p w14:paraId="0822A58A" w14:textId="77777777" w:rsidR="005D743C" w:rsidRDefault="005D743C" w:rsidP="005D743C">
      <w:pPr>
        <w:pStyle w:val="ListParagraph"/>
        <w:numPr>
          <w:ilvl w:val="2"/>
          <w:numId w:val="41"/>
        </w:numPr>
        <w:spacing w:before="0" w:after="0"/>
      </w:pPr>
      <w:r>
        <w:t>Puncture cost between minimum of $0.90 and maximum of $0.92MM</w:t>
      </w:r>
    </w:p>
    <w:p w14:paraId="34355F46" w14:textId="77777777" w:rsidR="005D743C" w:rsidRDefault="005D743C" w:rsidP="005D743C">
      <w:pPr>
        <w:pStyle w:val="ListParagraph"/>
        <w:numPr>
          <w:ilvl w:val="2"/>
          <w:numId w:val="41"/>
        </w:numPr>
        <w:spacing w:before="0" w:after="0"/>
      </w:pPr>
      <w:r>
        <w:t>Puncture scenario yielded 30.0 intersections with structures, with minimum of $25,000.00 and maximum of $50,000.00 in cost of structures impacted</w:t>
      </w:r>
    </w:p>
    <w:p w14:paraId="7E94C67C" w14:textId="77777777" w:rsidR="005D743C" w:rsidRDefault="005D743C" w:rsidP="005D743C">
      <w:pPr>
        <w:pStyle w:val="ListParagraph"/>
        <w:numPr>
          <w:ilvl w:val="2"/>
          <w:numId w:val="41"/>
        </w:numPr>
        <w:spacing w:before="0" w:after="0"/>
      </w:pPr>
      <w:r>
        <w:t>Puncture Product Loss costs between minimum of $29,692.55 and maximum of $29,820.98"</w:t>
      </w:r>
    </w:p>
    <w:p w14:paraId="0D7BA416" w14:textId="77777777" w:rsidR="00111B17" w:rsidRDefault="00111B17" w:rsidP="00F64BF2"/>
    <w:p w14:paraId="6C76180C" w14:textId="50B9132D" w:rsidR="00E97E6B" w:rsidRDefault="009F207D" w:rsidP="00F64BF2">
      <w:pPr>
        <w:pStyle w:val="Heading3"/>
      </w:pPr>
      <w:r>
        <w:t xml:space="preserve">Reportable Pipeline Segments: </w:t>
      </w:r>
      <w:r w:rsidR="00E97E6B">
        <w:t>EC Method 2</w:t>
      </w:r>
    </w:p>
    <w:p w14:paraId="67219537" w14:textId="03387404" w:rsidR="0004782E" w:rsidRDefault="0004782E" w:rsidP="0004782E">
      <w:r>
        <w:t xml:space="preserve">EC Method 2 </w:t>
      </w:r>
      <w:r w:rsidR="00F71CEF">
        <w:t xml:space="preserve">has 27 pipelines with segments that fall within the risk reportable category. These pipelines and their </w:t>
      </w:r>
      <w:proofErr w:type="gramStart"/>
      <w:r w:rsidR="00F71CEF">
        <w:t>high risk</w:t>
      </w:r>
      <w:proofErr w:type="gramEnd"/>
      <w:r w:rsidR="00F71CEF">
        <w:t xml:space="preserve"> drivers are presented in Table xxx below.</w:t>
      </w:r>
    </w:p>
    <w:p w14:paraId="48C94181" w14:textId="21E58DF8" w:rsidR="0004782E" w:rsidRDefault="00F71CEF" w:rsidP="0004782E">
      <w:r>
        <w:t xml:space="preserve">MFL </w:t>
      </w:r>
      <w:r w:rsidR="000620BE">
        <w:t>A</w:t>
      </w:r>
    </w:p>
    <w:p w14:paraId="0DE251EC" w14:textId="77777777" w:rsidR="000620BE" w:rsidRDefault="000620BE" w:rsidP="000620BE">
      <w:pPr>
        <w:pStyle w:val="ListParagraph"/>
        <w:numPr>
          <w:ilvl w:val="0"/>
          <w:numId w:val="43"/>
        </w:numPr>
        <w:spacing w:before="0" w:after="0"/>
      </w:pPr>
      <w:r>
        <w:t>"UTILITY NPS 8</w:t>
      </w:r>
    </w:p>
    <w:p w14:paraId="3E6D7FEF" w14:textId="77777777" w:rsidR="000620BE" w:rsidRDefault="000620BE" w:rsidP="000620BE">
      <w:pPr>
        <w:pStyle w:val="ListParagraph"/>
        <w:numPr>
          <w:ilvl w:val="1"/>
          <w:numId w:val="43"/>
        </w:numPr>
        <w:spacing w:before="0" w:after="0"/>
      </w:pPr>
      <w:r>
        <w:t>Total Cumulative Length (m):</w:t>
      </w:r>
      <w:r>
        <w:tab/>
        <w:t>1555.99</w:t>
      </w:r>
    </w:p>
    <w:p w14:paraId="09D1CC51" w14:textId="77777777" w:rsidR="000620BE" w:rsidRDefault="000620BE" w:rsidP="000620BE">
      <w:pPr>
        <w:pStyle w:val="ListParagraph"/>
        <w:numPr>
          <w:ilvl w:val="1"/>
          <w:numId w:val="43"/>
        </w:numPr>
        <w:spacing w:before="0" w:after="0"/>
      </w:pPr>
      <w:r>
        <w:t>Likelihood of failure distributed between minimum of 9.998e-04 and maximum of 2.509e-02.</w:t>
      </w:r>
    </w:p>
    <w:p w14:paraId="509806C2" w14:textId="77777777" w:rsidR="000620BE" w:rsidRDefault="000620BE" w:rsidP="000620BE">
      <w:pPr>
        <w:pStyle w:val="ListParagraph"/>
        <w:numPr>
          <w:ilvl w:val="2"/>
          <w:numId w:val="43"/>
        </w:numPr>
        <w:spacing w:before="0" w:after="0"/>
      </w:pPr>
      <w:r>
        <w:t>ILI Date of 2011-08-12</w:t>
      </w:r>
    </w:p>
    <w:p w14:paraId="73481751" w14:textId="77777777" w:rsidR="000620BE" w:rsidRDefault="000620BE" w:rsidP="000620BE">
      <w:pPr>
        <w:pStyle w:val="ListParagraph"/>
        <w:numPr>
          <w:ilvl w:val="2"/>
          <w:numId w:val="43"/>
        </w:numPr>
        <w:spacing w:before="0" w:after="0"/>
      </w:pPr>
      <w:r>
        <w:t>ILI tool of MFL</w:t>
      </w:r>
    </w:p>
    <w:p w14:paraId="2FB36C46" w14:textId="77777777" w:rsidR="000620BE" w:rsidRDefault="000620BE" w:rsidP="000620BE">
      <w:pPr>
        <w:pStyle w:val="ListParagraph"/>
        <w:numPr>
          <w:ilvl w:val="2"/>
          <w:numId w:val="43"/>
        </w:numPr>
        <w:spacing w:before="0" w:after="0"/>
      </w:pPr>
      <w:r>
        <w:t>Features identified 342.0</w:t>
      </w:r>
    </w:p>
    <w:p w14:paraId="114D77FF" w14:textId="77777777" w:rsidR="000620BE" w:rsidRDefault="000620BE" w:rsidP="000620BE">
      <w:pPr>
        <w:pStyle w:val="ListParagraph"/>
        <w:numPr>
          <w:ilvl w:val="2"/>
          <w:numId w:val="43"/>
        </w:numPr>
        <w:spacing w:before="0" w:after="0"/>
      </w:pPr>
      <w:r>
        <w:t>Depth fraction between 0.02 and 0.32</w:t>
      </w:r>
    </w:p>
    <w:p w14:paraId="64013ED0" w14:textId="77777777" w:rsidR="000620BE" w:rsidRDefault="000620BE" w:rsidP="000620BE">
      <w:pPr>
        <w:pStyle w:val="ListParagraph"/>
        <w:numPr>
          <w:ilvl w:val="2"/>
          <w:numId w:val="43"/>
        </w:numPr>
        <w:spacing w:before="0" w:after="0"/>
      </w:pPr>
      <w:r>
        <w:t>Length between 9.0 mm and 119.0 mm</w:t>
      </w:r>
    </w:p>
    <w:p w14:paraId="1ED38EDA" w14:textId="77777777" w:rsidR="000620BE" w:rsidRDefault="000620BE" w:rsidP="000620BE">
      <w:pPr>
        <w:pStyle w:val="ListParagraph"/>
        <w:numPr>
          <w:ilvl w:val="1"/>
          <w:numId w:val="43"/>
        </w:numPr>
        <w:spacing w:before="0" w:after="0"/>
      </w:pPr>
      <w:r>
        <w:t>Consequence of failure distributed between minimum of $3.08 and maximum of $97.42MM</w:t>
      </w:r>
    </w:p>
    <w:p w14:paraId="351BFA24" w14:textId="77777777" w:rsidR="000620BE" w:rsidRDefault="000620BE" w:rsidP="000620BE">
      <w:pPr>
        <w:pStyle w:val="ListParagraph"/>
        <w:numPr>
          <w:ilvl w:val="1"/>
          <w:numId w:val="43"/>
        </w:numPr>
        <w:spacing w:before="0" w:after="0"/>
      </w:pPr>
      <w:r>
        <w:t>Total length driven by Safety: 1466.04 meters.</w:t>
      </w:r>
    </w:p>
    <w:p w14:paraId="0D5812B8" w14:textId="77777777" w:rsidR="000620BE" w:rsidRDefault="000620BE" w:rsidP="000620BE">
      <w:pPr>
        <w:pStyle w:val="ListParagraph"/>
        <w:numPr>
          <w:ilvl w:val="1"/>
          <w:numId w:val="43"/>
        </w:numPr>
        <w:spacing w:before="0" w:after="0"/>
      </w:pPr>
      <w:r>
        <w:t>Safety Cost distributed between minimum of $0.00 and maximum of $93.63MM:</w:t>
      </w:r>
    </w:p>
    <w:p w14:paraId="06D2D5F1" w14:textId="77777777" w:rsidR="000620BE" w:rsidRDefault="000620BE" w:rsidP="000620BE">
      <w:pPr>
        <w:pStyle w:val="ListParagraph"/>
        <w:numPr>
          <w:ilvl w:val="2"/>
          <w:numId w:val="43"/>
        </w:numPr>
        <w:spacing w:before="0" w:after="0"/>
      </w:pPr>
      <w:r>
        <w:t>Leak cost between minimum of $0.00 and maximum of $12.11MM</w:t>
      </w:r>
    </w:p>
    <w:p w14:paraId="616641C2" w14:textId="77777777" w:rsidR="000620BE" w:rsidRDefault="000620BE" w:rsidP="000620BE">
      <w:pPr>
        <w:pStyle w:val="ListParagraph"/>
        <w:numPr>
          <w:ilvl w:val="2"/>
          <w:numId w:val="43"/>
        </w:numPr>
        <w:spacing w:before="0" w:after="0"/>
      </w:pPr>
      <w:r>
        <w:t>Leak scenario yielded 16.0 intersections with structures, with minimum of 0.0 and maximum of 1.26 of population impacted.</w:t>
      </w:r>
    </w:p>
    <w:p w14:paraId="2AF5AD0F" w14:textId="77777777" w:rsidR="000620BE" w:rsidRDefault="000620BE" w:rsidP="000620BE">
      <w:pPr>
        <w:pStyle w:val="ListParagraph"/>
        <w:numPr>
          <w:ilvl w:val="2"/>
          <w:numId w:val="43"/>
        </w:numPr>
        <w:spacing w:before="0" w:after="0"/>
      </w:pPr>
      <w:r>
        <w:t>Leak hazard radius distributed between minimum of 10.66 and maximum of 10.66 meters.</w:t>
      </w:r>
    </w:p>
    <w:p w14:paraId="2DFCDC69" w14:textId="77777777" w:rsidR="000620BE" w:rsidRDefault="000620BE" w:rsidP="000620BE">
      <w:pPr>
        <w:pStyle w:val="ListParagraph"/>
        <w:numPr>
          <w:ilvl w:val="2"/>
          <w:numId w:val="43"/>
        </w:numPr>
        <w:spacing w:before="0" w:after="0"/>
      </w:pPr>
      <w:r>
        <w:lastRenderedPageBreak/>
        <w:t>Rupture cost between minimum of $0.00 and maximum of $568.51MM</w:t>
      </w:r>
    </w:p>
    <w:p w14:paraId="58A07851" w14:textId="77777777" w:rsidR="000620BE" w:rsidRDefault="000620BE" w:rsidP="000620BE">
      <w:pPr>
        <w:pStyle w:val="ListParagraph"/>
        <w:numPr>
          <w:ilvl w:val="2"/>
          <w:numId w:val="43"/>
        </w:numPr>
        <w:spacing w:before="0" w:after="0"/>
      </w:pPr>
      <w:r>
        <w:t>Rupture scenario yielded 40.0 intersections with structures, with minimum of 1.26 and maximum of 59.22 of population impacted</w:t>
      </w:r>
    </w:p>
    <w:p w14:paraId="1F34A2E7" w14:textId="77777777" w:rsidR="000620BE" w:rsidRDefault="000620BE" w:rsidP="000620BE">
      <w:pPr>
        <w:pStyle w:val="ListParagraph"/>
        <w:numPr>
          <w:ilvl w:val="2"/>
          <w:numId w:val="43"/>
        </w:numPr>
        <w:spacing w:before="0" w:after="0"/>
      </w:pPr>
      <w:r>
        <w:t>Rupture hazard radius distributed between minimum of 135.26 and maximum of 135.26 meters.</w:t>
      </w:r>
    </w:p>
    <w:p w14:paraId="415A4BD7" w14:textId="77777777" w:rsidR="000620BE" w:rsidRDefault="000620BE" w:rsidP="000620BE">
      <w:pPr>
        <w:pStyle w:val="ListParagraph"/>
        <w:numPr>
          <w:ilvl w:val="2"/>
          <w:numId w:val="43"/>
        </w:numPr>
        <w:spacing w:before="0" w:after="0"/>
      </w:pPr>
      <w:r>
        <w:t>Puncture cost between minimum of $0.00 and maximum of $320.46MM</w:t>
      </w:r>
    </w:p>
    <w:p w14:paraId="401C3B5E" w14:textId="77777777" w:rsidR="000620BE" w:rsidRDefault="000620BE" w:rsidP="000620BE">
      <w:pPr>
        <w:pStyle w:val="ListParagraph"/>
        <w:numPr>
          <w:ilvl w:val="2"/>
          <w:numId w:val="43"/>
        </w:numPr>
        <w:spacing w:before="0" w:after="0"/>
      </w:pPr>
      <w:r>
        <w:t>Puncture scenario yielded 45.0 intersections with structures, with minimum of 0.0 and maximum of 33.38 of population impacted</w:t>
      </w:r>
    </w:p>
    <w:p w14:paraId="161E4AD6" w14:textId="77777777" w:rsidR="000620BE" w:rsidRDefault="000620BE" w:rsidP="000620BE">
      <w:pPr>
        <w:pStyle w:val="ListParagraph"/>
        <w:numPr>
          <w:ilvl w:val="2"/>
          <w:numId w:val="43"/>
        </w:numPr>
        <w:spacing w:before="0" w:after="0"/>
      </w:pPr>
      <w:r>
        <w:t>Puncture hazard radius distributed between minimum of 49.48 and maximum of 49.48 meters.</w:t>
      </w:r>
    </w:p>
    <w:p w14:paraId="2329A45F" w14:textId="77777777" w:rsidR="000620BE" w:rsidRDefault="000620BE" w:rsidP="000620BE">
      <w:pPr>
        <w:pStyle w:val="ListParagraph"/>
        <w:numPr>
          <w:ilvl w:val="2"/>
          <w:numId w:val="43"/>
        </w:numPr>
        <w:spacing w:before="0" w:after="0"/>
      </w:pPr>
      <w:r>
        <w:t>Product type is HVP Product.</w:t>
      </w:r>
    </w:p>
    <w:p w14:paraId="0F93A5EF" w14:textId="77777777" w:rsidR="000620BE" w:rsidRDefault="000620BE" w:rsidP="000620BE">
      <w:pPr>
        <w:pStyle w:val="ListParagraph"/>
        <w:numPr>
          <w:ilvl w:val="2"/>
          <w:numId w:val="43"/>
        </w:numPr>
        <w:spacing w:before="0" w:after="0"/>
      </w:pPr>
      <w:r>
        <w:t>Class area location is/are 1.0, 2.0.</w:t>
      </w:r>
    </w:p>
    <w:p w14:paraId="2E517800" w14:textId="77777777" w:rsidR="000620BE" w:rsidRDefault="000620BE" w:rsidP="000620BE">
      <w:pPr>
        <w:pStyle w:val="ListParagraph"/>
        <w:numPr>
          <w:ilvl w:val="1"/>
          <w:numId w:val="43"/>
        </w:numPr>
        <w:spacing w:before="0" w:after="0"/>
      </w:pPr>
      <w:r>
        <w:t>Total length driven by Economic Loss: 89.95 meters.</w:t>
      </w:r>
    </w:p>
    <w:p w14:paraId="067557FE" w14:textId="77777777" w:rsidR="000620BE" w:rsidRDefault="000620BE" w:rsidP="000620BE">
      <w:pPr>
        <w:pStyle w:val="ListParagraph"/>
        <w:numPr>
          <w:ilvl w:val="1"/>
          <w:numId w:val="43"/>
        </w:numPr>
        <w:spacing w:before="0" w:after="0"/>
      </w:pPr>
      <w:r>
        <w:t>Economic Loss Cost distributed between minimum of $3.08 and maximum of $4.66MM:</w:t>
      </w:r>
    </w:p>
    <w:p w14:paraId="5EBD6365" w14:textId="77777777" w:rsidR="000620BE" w:rsidRDefault="000620BE" w:rsidP="000620BE">
      <w:pPr>
        <w:pStyle w:val="ListParagraph"/>
        <w:numPr>
          <w:ilvl w:val="2"/>
          <w:numId w:val="43"/>
        </w:numPr>
        <w:spacing w:before="0" w:after="0"/>
      </w:pPr>
      <w:r>
        <w:t>Repair costs between minimum of $14,500.00 and maximum of $50,000.00.</w:t>
      </w:r>
    </w:p>
    <w:p w14:paraId="229AF568" w14:textId="77777777" w:rsidR="000620BE" w:rsidRDefault="000620BE" w:rsidP="000620BE">
      <w:pPr>
        <w:pStyle w:val="ListParagraph"/>
        <w:numPr>
          <w:ilvl w:val="2"/>
          <w:numId w:val="43"/>
        </w:numPr>
        <w:spacing w:before="0" w:after="0"/>
      </w:pPr>
      <w:r>
        <w:t>Outage losses between minimum of $200,000.00 and maximum of $200,000.00.</w:t>
      </w:r>
    </w:p>
    <w:p w14:paraId="2DC556D9" w14:textId="77777777" w:rsidR="000620BE" w:rsidRDefault="000620BE" w:rsidP="000620BE">
      <w:pPr>
        <w:pStyle w:val="ListParagraph"/>
        <w:numPr>
          <w:ilvl w:val="2"/>
          <w:numId w:val="43"/>
        </w:numPr>
        <w:spacing w:before="0" w:after="0"/>
      </w:pPr>
      <w:r>
        <w:t>Product type is HVP Product.</w:t>
      </w:r>
    </w:p>
    <w:p w14:paraId="06A181ED" w14:textId="77777777" w:rsidR="000620BE" w:rsidRDefault="000620BE" w:rsidP="000620BE">
      <w:pPr>
        <w:pStyle w:val="ListParagraph"/>
        <w:numPr>
          <w:ilvl w:val="2"/>
          <w:numId w:val="43"/>
        </w:numPr>
        <w:spacing w:before="0" w:after="0"/>
      </w:pPr>
      <w:r>
        <w:t>Leak cost between minimum of $0.25 and maximum of $0.52MM</w:t>
      </w:r>
    </w:p>
    <w:p w14:paraId="7D021252" w14:textId="77777777" w:rsidR="000620BE" w:rsidRDefault="000620BE" w:rsidP="000620BE">
      <w:pPr>
        <w:pStyle w:val="ListParagraph"/>
        <w:numPr>
          <w:ilvl w:val="2"/>
          <w:numId w:val="43"/>
        </w:numPr>
        <w:spacing w:before="0" w:after="0"/>
      </w:pPr>
      <w:r>
        <w:t>Leak scenario yielded 16.0 intersections with structures, with minimum of $25,000.00 and maximum of $268,825.00 in cost of structures impacted.</w:t>
      </w:r>
    </w:p>
    <w:p w14:paraId="5385E0F4" w14:textId="77777777" w:rsidR="000620BE" w:rsidRDefault="000620BE" w:rsidP="000620BE">
      <w:pPr>
        <w:pStyle w:val="ListParagraph"/>
        <w:numPr>
          <w:ilvl w:val="2"/>
          <w:numId w:val="43"/>
        </w:numPr>
        <w:spacing w:before="0" w:after="0"/>
      </w:pPr>
      <w:r>
        <w:t>Leak product loss costs between minimum of $40,141.48 and maximum of $40,141.48</w:t>
      </w:r>
    </w:p>
    <w:p w14:paraId="5213D292" w14:textId="77777777" w:rsidR="000620BE" w:rsidRDefault="000620BE" w:rsidP="000620BE">
      <w:pPr>
        <w:pStyle w:val="ListParagraph"/>
        <w:numPr>
          <w:ilvl w:val="2"/>
          <w:numId w:val="43"/>
        </w:numPr>
        <w:spacing w:before="0" w:after="0"/>
      </w:pPr>
      <w:r>
        <w:t>Rupture cost between minimum of $19.48 and maximum of $25.75MM</w:t>
      </w:r>
    </w:p>
    <w:p w14:paraId="5D821463" w14:textId="77777777" w:rsidR="000620BE" w:rsidRDefault="000620BE" w:rsidP="000620BE">
      <w:pPr>
        <w:pStyle w:val="ListParagraph"/>
        <w:numPr>
          <w:ilvl w:val="2"/>
          <w:numId w:val="43"/>
        </w:numPr>
        <w:spacing w:before="0" w:after="0"/>
      </w:pPr>
      <w:r>
        <w:t>Rupture scenario yielded 40.0 intersections with structures, with minimum of $268,825.00 and maximum of $6,266,540.00 in cost of structures impacted</w:t>
      </w:r>
    </w:p>
    <w:p w14:paraId="625502A3" w14:textId="77777777" w:rsidR="000620BE" w:rsidRDefault="000620BE" w:rsidP="000620BE">
      <w:pPr>
        <w:pStyle w:val="ListParagraph"/>
        <w:numPr>
          <w:ilvl w:val="2"/>
          <w:numId w:val="43"/>
        </w:numPr>
        <w:spacing w:before="0" w:after="0"/>
      </w:pPr>
      <w:r>
        <w:t>Rupture product loss costs between minimum of $19,265,442.30 and maximum of $19,265,442.30</w:t>
      </w:r>
    </w:p>
    <w:p w14:paraId="72531DE6" w14:textId="77777777" w:rsidR="000620BE" w:rsidRDefault="000620BE" w:rsidP="000620BE">
      <w:pPr>
        <w:pStyle w:val="ListParagraph"/>
        <w:numPr>
          <w:ilvl w:val="2"/>
          <w:numId w:val="43"/>
        </w:numPr>
        <w:spacing w:before="0" w:after="0"/>
      </w:pPr>
      <w:r>
        <w:t>Puncture cost between minimum of $1.53 and maximum of $5.33MM</w:t>
      </w:r>
    </w:p>
    <w:p w14:paraId="79AEF5F7" w14:textId="77777777" w:rsidR="000620BE" w:rsidRDefault="000620BE" w:rsidP="000620BE">
      <w:pPr>
        <w:pStyle w:val="ListParagraph"/>
        <w:numPr>
          <w:ilvl w:val="2"/>
          <w:numId w:val="43"/>
        </w:numPr>
        <w:spacing w:before="0" w:after="0"/>
      </w:pPr>
      <w:r>
        <w:t>Puncture scenario yielded 45.0 intersections with structures, with minimum of $25,000.00 and maximum of $3,792,943.00 in cost of structures impacted</w:t>
      </w:r>
    </w:p>
    <w:p w14:paraId="481EF6D9" w14:textId="77777777" w:rsidR="000620BE" w:rsidRDefault="000620BE" w:rsidP="000620BE">
      <w:pPr>
        <w:pStyle w:val="ListParagraph"/>
        <w:numPr>
          <w:ilvl w:val="2"/>
          <w:numId w:val="43"/>
        </w:numPr>
        <w:spacing w:before="0" w:after="0"/>
      </w:pPr>
      <w:r>
        <w:t>Puncture product Loss costs between minimum of $1,318,957.76 and maximum of $1,318,957.76"</w:t>
      </w:r>
    </w:p>
    <w:p w14:paraId="66F0AEE2" w14:textId="77777777" w:rsidR="000620BE" w:rsidRDefault="000620BE" w:rsidP="000620BE">
      <w:pPr>
        <w:pStyle w:val="ListParagraph"/>
        <w:numPr>
          <w:ilvl w:val="0"/>
          <w:numId w:val="43"/>
        </w:numPr>
        <w:spacing w:before="0" w:after="0"/>
      </w:pPr>
      <w:r>
        <w:t>"SECT 6 GRENFELL TO MANSON NPS 6</w:t>
      </w:r>
    </w:p>
    <w:p w14:paraId="3A71FBF4" w14:textId="77777777" w:rsidR="000620BE" w:rsidRDefault="000620BE" w:rsidP="000620BE">
      <w:pPr>
        <w:pStyle w:val="ListParagraph"/>
        <w:numPr>
          <w:ilvl w:val="1"/>
          <w:numId w:val="43"/>
        </w:numPr>
        <w:spacing w:before="0" w:after="0"/>
      </w:pPr>
      <w:r>
        <w:t>Total Cumulative Length (m):</w:t>
      </w:r>
      <w:r>
        <w:tab/>
        <w:t>1135.66</w:t>
      </w:r>
    </w:p>
    <w:p w14:paraId="41DB900A" w14:textId="77777777" w:rsidR="000620BE" w:rsidRDefault="000620BE" w:rsidP="000620BE">
      <w:pPr>
        <w:pStyle w:val="ListParagraph"/>
        <w:numPr>
          <w:ilvl w:val="1"/>
          <w:numId w:val="43"/>
        </w:numPr>
        <w:spacing w:before="0" w:after="0"/>
      </w:pPr>
      <w:r>
        <w:t>Likelihood of failure distributed between minimum of 1.001e-02 and maximum of 4.740e-02.</w:t>
      </w:r>
    </w:p>
    <w:p w14:paraId="1F31A5A7" w14:textId="77777777" w:rsidR="000620BE" w:rsidRDefault="000620BE" w:rsidP="000620BE">
      <w:pPr>
        <w:pStyle w:val="ListParagraph"/>
        <w:numPr>
          <w:ilvl w:val="2"/>
          <w:numId w:val="43"/>
        </w:numPr>
        <w:spacing w:before="0" w:after="0"/>
      </w:pPr>
      <w:r>
        <w:t>ILI Date of 2011-03-16</w:t>
      </w:r>
    </w:p>
    <w:p w14:paraId="4EACBF39" w14:textId="77777777" w:rsidR="000620BE" w:rsidRDefault="000620BE" w:rsidP="000620BE">
      <w:pPr>
        <w:pStyle w:val="ListParagraph"/>
        <w:numPr>
          <w:ilvl w:val="2"/>
          <w:numId w:val="43"/>
        </w:numPr>
        <w:spacing w:before="0" w:after="0"/>
      </w:pPr>
      <w:r>
        <w:t>ILI tool of MFL</w:t>
      </w:r>
    </w:p>
    <w:p w14:paraId="5430D974" w14:textId="77777777" w:rsidR="000620BE" w:rsidRDefault="000620BE" w:rsidP="000620BE">
      <w:pPr>
        <w:pStyle w:val="ListParagraph"/>
        <w:numPr>
          <w:ilvl w:val="2"/>
          <w:numId w:val="43"/>
        </w:numPr>
        <w:spacing w:before="0" w:after="0"/>
      </w:pPr>
      <w:r>
        <w:t>Features identified 136.0</w:t>
      </w:r>
    </w:p>
    <w:p w14:paraId="7113189F" w14:textId="77777777" w:rsidR="000620BE" w:rsidRDefault="000620BE" w:rsidP="000620BE">
      <w:pPr>
        <w:pStyle w:val="ListParagraph"/>
        <w:numPr>
          <w:ilvl w:val="2"/>
          <w:numId w:val="43"/>
        </w:numPr>
        <w:spacing w:before="0" w:after="0"/>
      </w:pPr>
      <w:r>
        <w:t>Depth fraction between 0.1 and 0.35</w:t>
      </w:r>
    </w:p>
    <w:p w14:paraId="04A471AB" w14:textId="77777777" w:rsidR="000620BE" w:rsidRDefault="000620BE" w:rsidP="000620BE">
      <w:pPr>
        <w:pStyle w:val="ListParagraph"/>
        <w:numPr>
          <w:ilvl w:val="2"/>
          <w:numId w:val="43"/>
        </w:numPr>
        <w:spacing w:before="0" w:after="0"/>
      </w:pPr>
      <w:r>
        <w:t>Length between 7.165 mm and 89.76 mm</w:t>
      </w:r>
    </w:p>
    <w:p w14:paraId="33A961CC" w14:textId="77777777" w:rsidR="000620BE" w:rsidRDefault="000620BE" w:rsidP="000620BE">
      <w:pPr>
        <w:pStyle w:val="ListParagraph"/>
        <w:numPr>
          <w:ilvl w:val="1"/>
          <w:numId w:val="43"/>
        </w:numPr>
        <w:spacing w:before="0" w:after="0"/>
      </w:pPr>
      <w:r>
        <w:t>Consequence of failure distributed between minimum of $1.01 and maximum of $4.46MM</w:t>
      </w:r>
    </w:p>
    <w:p w14:paraId="04199D30" w14:textId="77777777" w:rsidR="000620BE" w:rsidRDefault="000620BE" w:rsidP="000620BE">
      <w:pPr>
        <w:pStyle w:val="ListParagraph"/>
        <w:numPr>
          <w:ilvl w:val="1"/>
          <w:numId w:val="43"/>
        </w:numPr>
        <w:spacing w:before="0" w:after="0"/>
      </w:pPr>
      <w:r>
        <w:t>Total length driven by Safety: 30.0 meters.</w:t>
      </w:r>
    </w:p>
    <w:p w14:paraId="65AFF840" w14:textId="77777777" w:rsidR="000620BE" w:rsidRDefault="000620BE" w:rsidP="000620BE">
      <w:pPr>
        <w:pStyle w:val="ListParagraph"/>
        <w:numPr>
          <w:ilvl w:val="1"/>
          <w:numId w:val="43"/>
        </w:numPr>
        <w:spacing w:before="0" w:after="0"/>
      </w:pPr>
      <w:r>
        <w:t>Safety Cost distributed between minimum of $0.00 and maximum of $3.03MM:</w:t>
      </w:r>
    </w:p>
    <w:p w14:paraId="2AD3A9D6" w14:textId="77777777" w:rsidR="000620BE" w:rsidRDefault="000620BE" w:rsidP="000620BE">
      <w:pPr>
        <w:pStyle w:val="ListParagraph"/>
        <w:numPr>
          <w:ilvl w:val="2"/>
          <w:numId w:val="43"/>
        </w:numPr>
        <w:spacing w:before="0" w:after="0"/>
      </w:pPr>
      <w:r>
        <w:t>Leak cost between minimum of $0.00 and maximum of $0.00MM</w:t>
      </w:r>
    </w:p>
    <w:p w14:paraId="15273084" w14:textId="77777777" w:rsidR="000620BE" w:rsidRDefault="000620BE" w:rsidP="000620BE">
      <w:pPr>
        <w:pStyle w:val="ListParagraph"/>
        <w:numPr>
          <w:ilvl w:val="2"/>
          <w:numId w:val="43"/>
        </w:numPr>
        <w:spacing w:before="0" w:after="0"/>
      </w:pPr>
      <w:r>
        <w:t>Leak scenario yielded 10.0 intersections with structures, with minimum of nan and maximum of nan of population impacted.</w:t>
      </w:r>
    </w:p>
    <w:p w14:paraId="1B7CED28" w14:textId="77777777" w:rsidR="000620BE" w:rsidRDefault="000620BE" w:rsidP="000620BE">
      <w:pPr>
        <w:pStyle w:val="ListParagraph"/>
        <w:numPr>
          <w:ilvl w:val="2"/>
          <w:numId w:val="43"/>
        </w:numPr>
        <w:spacing w:before="0" w:after="0"/>
      </w:pPr>
      <w:r>
        <w:t>Leak hazard radius distributed between minimum of 12.34 and maximum of 12.34 meters.</w:t>
      </w:r>
    </w:p>
    <w:p w14:paraId="22A2C9A9" w14:textId="77777777" w:rsidR="000620BE" w:rsidRDefault="000620BE" w:rsidP="000620BE">
      <w:pPr>
        <w:pStyle w:val="ListParagraph"/>
        <w:numPr>
          <w:ilvl w:val="2"/>
          <w:numId w:val="43"/>
        </w:numPr>
        <w:spacing w:before="0" w:after="0"/>
      </w:pPr>
      <w:r>
        <w:lastRenderedPageBreak/>
        <w:t>Rupture cost between minimum of $0.00 and maximum of $121.06MM</w:t>
      </w:r>
    </w:p>
    <w:p w14:paraId="5A1F1FBA" w14:textId="77777777" w:rsidR="000620BE" w:rsidRDefault="000620BE" w:rsidP="000620BE">
      <w:pPr>
        <w:pStyle w:val="ListParagraph"/>
        <w:numPr>
          <w:ilvl w:val="2"/>
          <w:numId w:val="43"/>
        </w:numPr>
        <w:spacing w:before="0" w:after="0"/>
      </w:pPr>
      <w:r>
        <w:t>Rupture scenario yielded 67.0 intersections with structures, with minimum of 0.0 and maximum of 12.61 of population impacted</w:t>
      </w:r>
    </w:p>
    <w:p w14:paraId="7710F969" w14:textId="77777777" w:rsidR="000620BE" w:rsidRDefault="000620BE" w:rsidP="000620BE">
      <w:pPr>
        <w:pStyle w:val="ListParagraph"/>
        <w:numPr>
          <w:ilvl w:val="2"/>
          <w:numId w:val="43"/>
        </w:numPr>
        <w:spacing w:before="0" w:after="0"/>
      </w:pPr>
      <w:r>
        <w:t>Rupture hazard radius distributed between minimum of 130.83 and maximum of 130.83 meters.</w:t>
      </w:r>
    </w:p>
    <w:p w14:paraId="613D1EFD" w14:textId="77777777" w:rsidR="000620BE" w:rsidRDefault="000620BE" w:rsidP="000620BE">
      <w:pPr>
        <w:pStyle w:val="ListParagraph"/>
        <w:numPr>
          <w:ilvl w:val="2"/>
          <w:numId w:val="43"/>
        </w:numPr>
        <w:spacing w:before="0" w:after="0"/>
      </w:pPr>
      <w:r>
        <w:t>Puncture cost between minimum of $0.00 and maximum of $0.00MM</w:t>
      </w:r>
    </w:p>
    <w:p w14:paraId="00DAB4D8" w14:textId="77777777" w:rsidR="000620BE" w:rsidRDefault="000620BE" w:rsidP="000620BE">
      <w:pPr>
        <w:pStyle w:val="ListParagraph"/>
        <w:numPr>
          <w:ilvl w:val="2"/>
          <w:numId w:val="43"/>
        </w:numPr>
        <w:spacing w:before="0" w:after="0"/>
      </w:pPr>
      <w:r>
        <w:t>Puncture scenario yielded 43.0 intersections with structures, with minimum of 0.0 and maximum of 0.0 of population impacted</w:t>
      </w:r>
    </w:p>
    <w:p w14:paraId="61586948" w14:textId="77777777" w:rsidR="000620BE" w:rsidRDefault="000620BE" w:rsidP="000620BE">
      <w:pPr>
        <w:pStyle w:val="ListParagraph"/>
        <w:numPr>
          <w:ilvl w:val="2"/>
          <w:numId w:val="43"/>
        </w:numPr>
        <w:spacing w:before="0" w:after="0"/>
      </w:pPr>
      <w:r>
        <w:t>Puncture hazard radius distributed between minimum of 58.33 and maximum of 58.33 meters.</w:t>
      </w:r>
    </w:p>
    <w:p w14:paraId="17CBCC72" w14:textId="77777777" w:rsidR="000620BE" w:rsidRDefault="000620BE" w:rsidP="000620BE">
      <w:pPr>
        <w:pStyle w:val="ListParagraph"/>
        <w:numPr>
          <w:ilvl w:val="2"/>
          <w:numId w:val="43"/>
        </w:numPr>
        <w:spacing w:before="0" w:after="0"/>
      </w:pPr>
      <w:r>
        <w:t>Product type is NGL.</w:t>
      </w:r>
    </w:p>
    <w:p w14:paraId="006EF5D4" w14:textId="77777777" w:rsidR="000620BE" w:rsidRDefault="000620BE" w:rsidP="000620BE">
      <w:pPr>
        <w:pStyle w:val="ListParagraph"/>
        <w:numPr>
          <w:ilvl w:val="2"/>
          <w:numId w:val="43"/>
        </w:numPr>
        <w:spacing w:before="0" w:after="0"/>
      </w:pPr>
      <w:r>
        <w:t>Class area location is/are 1.0.</w:t>
      </w:r>
    </w:p>
    <w:p w14:paraId="3BD97346" w14:textId="77777777" w:rsidR="000620BE" w:rsidRDefault="000620BE" w:rsidP="000620BE">
      <w:pPr>
        <w:pStyle w:val="ListParagraph"/>
        <w:numPr>
          <w:ilvl w:val="1"/>
          <w:numId w:val="43"/>
        </w:numPr>
        <w:spacing w:before="0" w:after="0"/>
      </w:pPr>
      <w:r>
        <w:t>Total length driven by Economic Loss: 1105.66 meters.</w:t>
      </w:r>
    </w:p>
    <w:p w14:paraId="2028132F" w14:textId="77777777" w:rsidR="000620BE" w:rsidRDefault="000620BE" w:rsidP="000620BE">
      <w:pPr>
        <w:pStyle w:val="ListParagraph"/>
        <w:numPr>
          <w:ilvl w:val="1"/>
          <w:numId w:val="43"/>
        </w:numPr>
        <w:spacing w:before="0" w:after="0"/>
      </w:pPr>
      <w:r>
        <w:t>Economic Loss Cost distributed between minimum of $0.89 and maximum of $3.64MM:</w:t>
      </w:r>
    </w:p>
    <w:p w14:paraId="3C74AD58" w14:textId="77777777" w:rsidR="000620BE" w:rsidRDefault="000620BE" w:rsidP="000620BE">
      <w:pPr>
        <w:pStyle w:val="ListParagraph"/>
        <w:numPr>
          <w:ilvl w:val="2"/>
          <w:numId w:val="43"/>
        </w:numPr>
        <w:spacing w:before="0" w:after="0"/>
      </w:pPr>
      <w:r>
        <w:t>Repair costs between minimum of $11,500.00 and maximum of $40,000.00.</w:t>
      </w:r>
    </w:p>
    <w:p w14:paraId="632AD671" w14:textId="77777777" w:rsidR="000620BE" w:rsidRDefault="000620BE" w:rsidP="000620BE">
      <w:pPr>
        <w:pStyle w:val="ListParagraph"/>
        <w:numPr>
          <w:ilvl w:val="2"/>
          <w:numId w:val="43"/>
        </w:numPr>
        <w:spacing w:before="0" w:after="0"/>
      </w:pPr>
      <w:r>
        <w:t>Outage losses between minimum of $200,000.00 and maximum of $200,000.00.</w:t>
      </w:r>
    </w:p>
    <w:p w14:paraId="7D71A635" w14:textId="77777777" w:rsidR="000620BE" w:rsidRDefault="000620BE" w:rsidP="000620BE">
      <w:pPr>
        <w:pStyle w:val="ListParagraph"/>
        <w:numPr>
          <w:ilvl w:val="2"/>
          <w:numId w:val="43"/>
        </w:numPr>
        <w:spacing w:before="0" w:after="0"/>
      </w:pPr>
      <w:r>
        <w:t>Product type is NGL.</w:t>
      </w:r>
    </w:p>
    <w:p w14:paraId="0C023472" w14:textId="77777777" w:rsidR="000620BE" w:rsidRDefault="000620BE" w:rsidP="000620BE">
      <w:pPr>
        <w:pStyle w:val="ListParagraph"/>
        <w:numPr>
          <w:ilvl w:val="2"/>
          <w:numId w:val="43"/>
        </w:numPr>
        <w:spacing w:before="0" w:after="0"/>
      </w:pPr>
      <w:r>
        <w:t>Leak cost between minimum of $0.27 and maximum of $0.30MM</w:t>
      </w:r>
    </w:p>
    <w:p w14:paraId="4BA2B030" w14:textId="77777777" w:rsidR="000620BE" w:rsidRDefault="000620BE" w:rsidP="000620BE">
      <w:pPr>
        <w:pStyle w:val="ListParagraph"/>
        <w:numPr>
          <w:ilvl w:val="2"/>
          <w:numId w:val="43"/>
        </w:numPr>
        <w:spacing w:before="0" w:after="0"/>
      </w:pPr>
      <w:r>
        <w:t>Leak scenario yielded 10.0 intersections with structures, with minimum of $nan and maximum of $nan in cost of structures impacted.</w:t>
      </w:r>
    </w:p>
    <w:p w14:paraId="3B4DF2CF" w14:textId="77777777" w:rsidR="000620BE" w:rsidRDefault="000620BE" w:rsidP="000620BE">
      <w:pPr>
        <w:pStyle w:val="ListParagraph"/>
        <w:numPr>
          <w:ilvl w:val="2"/>
          <w:numId w:val="43"/>
        </w:numPr>
        <w:spacing w:before="0" w:after="0"/>
      </w:pPr>
      <w:r>
        <w:t>Leak product loss costs between minimum of $62,251.66 and maximum of $62,251.66</w:t>
      </w:r>
    </w:p>
    <w:p w14:paraId="3868D314" w14:textId="77777777" w:rsidR="000620BE" w:rsidRDefault="000620BE" w:rsidP="000620BE">
      <w:pPr>
        <w:pStyle w:val="ListParagraph"/>
        <w:numPr>
          <w:ilvl w:val="2"/>
          <w:numId w:val="43"/>
        </w:numPr>
        <w:spacing w:before="0" w:after="0"/>
      </w:pPr>
      <w:r>
        <w:t>Rupture cost between minimum of $17.84 and maximum of $20.58MM</w:t>
      </w:r>
    </w:p>
    <w:p w14:paraId="287684FA" w14:textId="77777777" w:rsidR="000620BE" w:rsidRDefault="000620BE" w:rsidP="000620BE">
      <w:pPr>
        <w:pStyle w:val="ListParagraph"/>
        <w:numPr>
          <w:ilvl w:val="2"/>
          <w:numId w:val="43"/>
        </w:numPr>
        <w:spacing w:before="0" w:after="0"/>
      </w:pPr>
      <w:r>
        <w:t>Rupture scenario yielded 67.0 intersections with structures, with minimum of $25,000.00 and maximum of $2,713,250.00 in cost of structures impacted</w:t>
      </w:r>
    </w:p>
    <w:p w14:paraId="65D83513" w14:textId="77777777" w:rsidR="000620BE" w:rsidRDefault="000620BE" w:rsidP="000620BE">
      <w:pPr>
        <w:pStyle w:val="ListParagraph"/>
        <w:numPr>
          <w:ilvl w:val="2"/>
          <w:numId w:val="43"/>
        </w:numPr>
        <w:spacing w:before="0" w:after="0"/>
      </w:pPr>
      <w:r>
        <w:t>Rupture product loss costs between minimum of $17,627,475.77 and maximum of $17,627,475.77</w:t>
      </w:r>
    </w:p>
    <w:p w14:paraId="3278F3F8" w14:textId="77777777" w:rsidR="000620BE" w:rsidRDefault="000620BE" w:rsidP="000620BE">
      <w:pPr>
        <w:pStyle w:val="ListParagraph"/>
        <w:numPr>
          <w:ilvl w:val="2"/>
          <w:numId w:val="43"/>
        </w:numPr>
        <w:spacing w:before="0" w:after="0"/>
      </w:pPr>
      <w:r>
        <w:t>Puncture cost between minimum of $2.26 and maximum of $2.29MM</w:t>
      </w:r>
    </w:p>
    <w:p w14:paraId="6534314E" w14:textId="77777777" w:rsidR="000620BE" w:rsidRDefault="000620BE" w:rsidP="000620BE">
      <w:pPr>
        <w:pStyle w:val="ListParagraph"/>
        <w:numPr>
          <w:ilvl w:val="2"/>
          <w:numId w:val="43"/>
        </w:numPr>
        <w:spacing w:before="0" w:after="0"/>
      </w:pPr>
      <w:r>
        <w:t>Puncture scenario yielded 43.0 intersections with structures, with minimum of $25,000.00 and maximum of $25,000.00 in cost of structures impacted</w:t>
      </w:r>
    </w:p>
    <w:p w14:paraId="1E5470BA" w14:textId="77777777" w:rsidR="000620BE" w:rsidRDefault="000620BE" w:rsidP="000620BE">
      <w:pPr>
        <w:pStyle w:val="ListParagraph"/>
        <w:numPr>
          <w:ilvl w:val="2"/>
          <w:numId w:val="43"/>
        </w:numPr>
        <w:spacing w:before="0" w:after="0"/>
      </w:pPr>
      <w:r>
        <w:t>Puncture product Loss costs between minimum of $2,045,448.13 and maximum of $2,045,448.13"</w:t>
      </w:r>
    </w:p>
    <w:p w14:paraId="28755EEC" w14:textId="77777777" w:rsidR="000620BE" w:rsidRDefault="000620BE" w:rsidP="000620BE">
      <w:pPr>
        <w:pStyle w:val="ListParagraph"/>
        <w:numPr>
          <w:ilvl w:val="0"/>
          <w:numId w:val="43"/>
        </w:numPr>
        <w:spacing w:before="0" w:after="0"/>
      </w:pPr>
      <w:r>
        <w:t>"SECT 5 RICHARDSON TO GRENFELL NPS 6</w:t>
      </w:r>
    </w:p>
    <w:p w14:paraId="39C744EC" w14:textId="77777777" w:rsidR="000620BE" w:rsidRDefault="000620BE" w:rsidP="000620BE">
      <w:pPr>
        <w:pStyle w:val="ListParagraph"/>
        <w:numPr>
          <w:ilvl w:val="1"/>
          <w:numId w:val="43"/>
        </w:numPr>
        <w:spacing w:before="0" w:after="0"/>
      </w:pPr>
      <w:r>
        <w:t>Total Cumulative Length (m):</w:t>
      </w:r>
      <w:r>
        <w:tab/>
        <w:t>1109.93</w:t>
      </w:r>
    </w:p>
    <w:p w14:paraId="2CABECA0" w14:textId="77777777" w:rsidR="000620BE" w:rsidRDefault="000620BE" w:rsidP="000620BE">
      <w:pPr>
        <w:pStyle w:val="ListParagraph"/>
        <w:numPr>
          <w:ilvl w:val="1"/>
          <w:numId w:val="43"/>
        </w:numPr>
        <w:spacing w:before="0" w:after="0"/>
      </w:pPr>
      <w:r>
        <w:t>Likelihood of failure distributed between minimum of 1.035e-02 and maximum of 1.188e-01.</w:t>
      </w:r>
    </w:p>
    <w:p w14:paraId="5AA17643" w14:textId="77777777" w:rsidR="000620BE" w:rsidRDefault="000620BE" w:rsidP="000620BE">
      <w:pPr>
        <w:pStyle w:val="ListParagraph"/>
        <w:numPr>
          <w:ilvl w:val="2"/>
          <w:numId w:val="43"/>
        </w:numPr>
        <w:spacing w:before="0" w:after="0"/>
      </w:pPr>
      <w:r>
        <w:t>ILI Date of 2012-03-06</w:t>
      </w:r>
    </w:p>
    <w:p w14:paraId="7F42D4C2" w14:textId="77777777" w:rsidR="000620BE" w:rsidRDefault="000620BE" w:rsidP="000620BE">
      <w:pPr>
        <w:pStyle w:val="ListParagraph"/>
        <w:numPr>
          <w:ilvl w:val="2"/>
          <w:numId w:val="43"/>
        </w:numPr>
        <w:spacing w:before="0" w:after="0"/>
      </w:pPr>
      <w:r>
        <w:t>ILI tool of MFL</w:t>
      </w:r>
    </w:p>
    <w:p w14:paraId="41E9104F" w14:textId="77777777" w:rsidR="000620BE" w:rsidRDefault="000620BE" w:rsidP="000620BE">
      <w:pPr>
        <w:pStyle w:val="ListParagraph"/>
        <w:numPr>
          <w:ilvl w:val="2"/>
          <w:numId w:val="43"/>
        </w:numPr>
        <w:spacing w:before="0" w:after="0"/>
      </w:pPr>
      <w:r>
        <w:t>Features identified 164.0</w:t>
      </w:r>
    </w:p>
    <w:p w14:paraId="25238E07" w14:textId="77777777" w:rsidR="000620BE" w:rsidRDefault="000620BE" w:rsidP="000620BE">
      <w:pPr>
        <w:pStyle w:val="ListParagraph"/>
        <w:numPr>
          <w:ilvl w:val="2"/>
          <w:numId w:val="43"/>
        </w:numPr>
        <w:spacing w:before="0" w:after="0"/>
      </w:pPr>
      <w:r>
        <w:t>Depth fraction between 0.12 and 0.51</w:t>
      </w:r>
    </w:p>
    <w:p w14:paraId="600C6886" w14:textId="77777777" w:rsidR="000620BE" w:rsidRDefault="000620BE" w:rsidP="000620BE">
      <w:pPr>
        <w:pStyle w:val="ListParagraph"/>
        <w:numPr>
          <w:ilvl w:val="2"/>
          <w:numId w:val="43"/>
        </w:numPr>
        <w:spacing w:before="0" w:after="0"/>
      </w:pPr>
      <w:r>
        <w:t>Length between 8.381 mm and 145.911 mm</w:t>
      </w:r>
    </w:p>
    <w:p w14:paraId="5712CF8B" w14:textId="77777777" w:rsidR="000620BE" w:rsidRDefault="000620BE" w:rsidP="000620BE">
      <w:pPr>
        <w:pStyle w:val="ListParagraph"/>
        <w:numPr>
          <w:ilvl w:val="1"/>
          <w:numId w:val="43"/>
        </w:numPr>
        <w:spacing w:before="0" w:after="0"/>
      </w:pPr>
      <w:r>
        <w:t>Consequence of failure distributed between minimum of $0.72 and maximum of $4.85MM</w:t>
      </w:r>
    </w:p>
    <w:p w14:paraId="07B0F2CC" w14:textId="77777777" w:rsidR="000620BE" w:rsidRDefault="000620BE" w:rsidP="000620BE">
      <w:pPr>
        <w:pStyle w:val="ListParagraph"/>
        <w:numPr>
          <w:ilvl w:val="1"/>
          <w:numId w:val="43"/>
        </w:numPr>
        <w:spacing w:before="0" w:after="0"/>
      </w:pPr>
      <w:r>
        <w:t>Total length driven by Economic Loss: 1109.93 meters.</w:t>
      </w:r>
    </w:p>
    <w:p w14:paraId="2A5F33C8" w14:textId="77777777" w:rsidR="000620BE" w:rsidRDefault="000620BE" w:rsidP="000620BE">
      <w:pPr>
        <w:pStyle w:val="ListParagraph"/>
        <w:numPr>
          <w:ilvl w:val="1"/>
          <w:numId w:val="43"/>
        </w:numPr>
        <w:spacing w:before="0" w:after="0"/>
      </w:pPr>
      <w:r>
        <w:t>Economic Loss Cost distributed between minimum of $0.72 and maximum of $4.85MM:</w:t>
      </w:r>
    </w:p>
    <w:p w14:paraId="215257ED" w14:textId="77777777" w:rsidR="000620BE" w:rsidRDefault="000620BE" w:rsidP="000620BE">
      <w:pPr>
        <w:pStyle w:val="ListParagraph"/>
        <w:numPr>
          <w:ilvl w:val="2"/>
          <w:numId w:val="43"/>
        </w:numPr>
        <w:spacing w:before="0" w:after="0"/>
      </w:pPr>
      <w:r>
        <w:t>Repair costs between minimum of $11,500.00 and maximum of $40,000.00.</w:t>
      </w:r>
    </w:p>
    <w:p w14:paraId="6F03D186" w14:textId="77777777" w:rsidR="000620BE" w:rsidRDefault="000620BE" w:rsidP="000620BE">
      <w:pPr>
        <w:pStyle w:val="ListParagraph"/>
        <w:numPr>
          <w:ilvl w:val="2"/>
          <w:numId w:val="43"/>
        </w:numPr>
        <w:spacing w:before="0" w:after="0"/>
      </w:pPr>
      <w:r>
        <w:t>Outage losses between minimum of $200,000.00 and maximum of $200,000.00.</w:t>
      </w:r>
    </w:p>
    <w:p w14:paraId="0089E4E4" w14:textId="77777777" w:rsidR="000620BE" w:rsidRDefault="000620BE" w:rsidP="000620BE">
      <w:pPr>
        <w:pStyle w:val="ListParagraph"/>
        <w:numPr>
          <w:ilvl w:val="2"/>
          <w:numId w:val="43"/>
        </w:numPr>
        <w:spacing w:before="0" w:after="0"/>
      </w:pPr>
      <w:r>
        <w:t>Product type is NGL.</w:t>
      </w:r>
    </w:p>
    <w:p w14:paraId="451E9ED3" w14:textId="77777777" w:rsidR="000620BE" w:rsidRDefault="000620BE" w:rsidP="000620BE">
      <w:pPr>
        <w:pStyle w:val="ListParagraph"/>
        <w:numPr>
          <w:ilvl w:val="2"/>
          <w:numId w:val="43"/>
        </w:numPr>
        <w:spacing w:before="0" w:after="0"/>
      </w:pPr>
      <w:r>
        <w:t>Leak cost between minimum of $0.27 and maximum of $0.30MM</w:t>
      </w:r>
    </w:p>
    <w:p w14:paraId="42BFCDA2" w14:textId="77777777" w:rsidR="000620BE" w:rsidRDefault="000620BE" w:rsidP="000620BE">
      <w:pPr>
        <w:pStyle w:val="ListParagraph"/>
        <w:numPr>
          <w:ilvl w:val="2"/>
          <w:numId w:val="43"/>
        </w:numPr>
        <w:spacing w:before="0" w:after="0"/>
      </w:pPr>
      <w:r>
        <w:lastRenderedPageBreak/>
        <w:t>Leak scenario yielded 18.0 intersections with structures, with minimum of $nan and maximum of $nan in cost of structures impacted.</w:t>
      </w:r>
    </w:p>
    <w:p w14:paraId="5340A202" w14:textId="77777777" w:rsidR="000620BE" w:rsidRDefault="000620BE" w:rsidP="000620BE">
      <w:pPr>
        <w:pStyle w:val="ListParagraph"/>
        <w:numPr>
          <w:ilvl w:val="2"/>
          <w:numId w:val="43"/>
        </w:numPr>
        <w:spacing w:before="0" w:after="0"/>
      </w:pPr>
      <w:r>
        <w:t>Leak product loss costs between minimum of $62,251.66 and maximum of $62,251.66</w:t>
      </w:r>
    </w:p>
    <w:p w14:paraId="7193FE9D" w14:textId="77777777" w:rsidR="000620BE" w:rsidRDefault="000620BE" w:rsidP="000620BE">
      <w:pPr>
        <w:pStyle w:val="ListParagraph"/>
        <w:numPr>
          <w:ilvl w:val="2"/>
          <w:numId w:val="43"/>
        </w:numPr>
        <w:spacing w:before="0" w:after="0"/>
      </w:pPr>
      <w:r>
        <w:t>Rupture cost between minimum of $17.84 and maximum of $17.89MM</w:t>
      </w:r>
    </w:p>
    <w:p w14:paraId="559BCFB6" w14:textId="77777777" w:rsidR="000620BE" w:rsidRDefault="000620BE" w:rsidP="000620BE">
      <w:pPr>
        <w:pStyle w:val="ListParagraph"/>
        <w:numPr>
          <w:ilvl w:val="2"/>
          <w:numId w:val="43"/>
        </w:numPr>
        <w:spacing w:before="0" w:after="0"/>
      </w:pPr>
      <w:r>
        <w:t>Rupture scenario yielded 59.0 intersections with structures, with minimum of $25,000.00 and maximum of $50,000.00 in cost of structures impacted</w:t>
      </w:r>
    </w:p>
    <w:p w14:paraId="557C4A90" w14:textId="77777777" w:rsidR="000620BE" w:rsidRDefault="000620BE" w:rsidP="000620BE">
      <w:pPr>
        <w:pStyle w:val="ListParagraph"/>
        <w:numPr>
          <w:ilvl w:val="2"/>
          <w:numId w:val="43"/>
        </w:numPr>
        <w:spacing w:before="0" w:after="0"/>
      </w:pPr>
      <w:r>
        <w:t>Rupture product loss costs between minimum of $17,627,475.77 and maximum of $17,627,475.77</w:t>
      </w:r>
    </w:p>
    <w:p w14:paraId="1C45612A" w14:textId="77777777" w:rsidR="000620BE" w:rsidRDefault="000620BE" w:rsidP="000620BE">
      <w:pPr>
        <w:pStyle w:val="ListParagraph"/>
        <w:numPr>
          <w:ilvl w:val="2"/>
          <w:numId w:val="43"/>
        </w:numPr>
        <w:spacing w:before="0" w:after="0"/>
      </w:pPr>
      <w:r>
        <w:t>Puncture cost between minimum of $2.26 and maximum of $2.29MM</w:t>
      </w:r>
    </w:p>
    <w:p w14:paraId="2CAD3C7C" w14:textId="77777777" w:rsidR="000620BE" w:rsidRDefault="000620BE" w:rsidP="000620BE">
      <w:pPr>
        <w:pStyle w:val="ListParagraph"/>
        <w:numPr>
          <w:ilvl w:val="2"/>
          <w:numId w:val="43"/>
        </w:numPr>
        <w:spacing w:before="0" w:after="0"/>
      </w:pPr>
      <w:r>
        <w:t>Puncture scenario yielded 53.0 intersections with structures, with minimum of $25,000.00 and maximum of $25,000.00 in cost of structures impacted</w:t>
      </w:r>
    </w:p>
    <w:p w14:paraId="0CF62BAE" w14:textId="77777777" w:rsidR="000620BE" w:rsidRDefault="000620BE" w:rsidP="000620BE">
      <w:pPr>
        <w:pStyle w:val="ListParagraph"/>
        <w:numPr>
          <w:ilvl w:val="2"/>
          <w:numId w:val="43"/>
        </w:numPr>
        <w:spacing w:before="0" w:after="0"/>
      </w:pPr>
      <w:r>
        <w:t>Puncture product Loss costs between minimum of $2,045,448.13 and maximum of $2,045,448.13"</w:t>
      </w:r>
    </w:p>
    <w:p w14:paraId="5AF66263" w14:textId="77777777" w:rsidR="000620BE" w:rsidRDefault="000620BE" w:rsidP="000620BE">
      <w:pPr>
        <w:pStyle w:val="ListParagraph"/>
        <w:numPr>
          <w:ilvl w:val="0"/>
          <w:numId w:val="43"/>
        </w:numPr>
        <w:spacing w:before="0" w:after="0"/>
      </w:pPr>
      <w:r>
        <w:t>"UTIKUMA TO EDMONTON NPS 24</w:t>
      </w:r>
    </w:p>
    <w:p w14:paraId="3929684D" w14:textId="77777777" w:rsidR="000620BE" w:rsidRDefault="000620BE" w:rsidP="000620BE">
      <w:pPr>
        <w:pStyle w:val="ListParagraph"/>
        <w:numPr>
          <w:ilvl w:val="1"/>
          <w:numId w:val="43"/>
        </w:numPr>
        <w:spacing w:before="0" w:after="0"/>
      </w:pPr>
      <w:r>
        <w:t>Total Cumulative Length (m):</w:t>
      </w:r>
      <w:r>
        <w:tab/>
        <w:t>899.94</w:t>
      </w:r>
    </w:p>
    <w:p w14:paraId="049320E0" w14:textId="77777777" w:rsidR="000620BE" w:rsidRDefault="000620BE" w:rsidP="000620BE">
      <w:pPr>
        <w:pStyle w:val="ListParagraph"/>
        <w:numPr>
          <w:ilvl w:val="1"/>
          <w:numId w:val="43"/>
        </w:numPr>
        <w:spacing w:before="0" w:after="0"/>
      </w:pPr>
      <w:r>
        <w:t>Likelihood of failure distributed between minimum of 1.487e-03 and maximum of 3.105e-01.</w:t>
      </w:r>
    </w:p>
    <w:p w14:paraId="1B60EF1E" w14:textId="77777777" w:rsidR="000620BE" w:rsidRDefault="000620BE" w:rsidP="000620BE">
      <w:pPr>
        <w:pStyle w:val="ListParagraph"/>
        <w:numPr>
          <w:ilvl w:val="2"/>
          <w:numId w:val="43"/>
        </w:numPr>
        <w:spacing w:before="0" w:after="0"/>
      </w:pPr>
      <w:r>
        <w:t>ILI Date of 2017-03-09</w:t>
      </w:r>
    </w:p>
    <w:p w14:paraId="70C21F26" w14:textId="77777777" w:rsidR="000620BE" w:rsidRDefault="000620BE" w:rsidP="000620BE">
      <w:pPr>
        <w:pStyle w:val="ListParagraph"/>
        <w:numPr>
          <w:ilvl w:val="2"/>
          <w:numId w:val="43"/>
        </w:numPr>
        <w:spacing w:before="0" w:after="0"/>
      </w:pPr>
      <w:r>
        <w:t>ILI tool of MFL/Geometry</w:t>
      </w:r>
    </w:p>
    <w:p w14:paraId="6231D90F" w14:textId="77777777" w:rsidR="000620BE" w:rsidRDefault="000620BE" w:rsidP="000620BE">
      <w:pPr>
        <w:pStyle w:val="ListParagraph"/>
        <w:numPr>
          <w:ilvl w:val="2"/>
          <w:numId w:val="43"/>
        </w:numPr>
        <w:spacing w:before="0" w:after="0"/>
      </w:pPr>
      <w:r>
        <w:t>Features identified 1672.0</w:t>
      </w:r>
    </w:p>
    <w:p w14:paraId="2D60EFCA" w14:textId="77777777" w:rsidR="000620BE" w:rsidRDefault="000620BE" w:rsidP="000620BE">
      <w:pPr>
        <w:pStyle w:val="ListParagraph"/>
        <w:numPr>
          <w:ilvl w:val="2"/>
          <w:numId w:val="43"/>
        </w:numPr>
        <w:spacing w:before="0" w:after="0"/>
      </w:pPr>
      <w:r>
        <w:t>Depth fraction between 0.02 and 0.72</w:t>
      </w:r>
    </w:p>
    <w:p w14:paraId="7ADBDBF7" w14:textId="77777777" w:rsidR="000620BE" w:rsidRDefault="000620BE" w:rsidP="000620BE">
      <w:pPr>
        <w:pStyle w:val="ListParagraph"/>
        <w:numPr>
          <w:ilvl w:val="2"/>
          <w:numId w:val="43"/>
        </w:numPr>
        <w:spacing w:before="0" w:after="0"/>
      </w:pPr>
      <w:r>
        <w:t>Length between 12.0 mm and 5968.0 mm</w:t>
      </w:r>
    </w:p>
    <w:p w14:paraId="5F928CC9" w14:textId="77777777" w:rsidR="000620BE" w:rsidRDefault="000620BE" w:rsidP="000620BE">
      <w:pPr>
        <w:pStyle w:val="ListParagraph"/>
        <w:numPr>
          <w:ilvl w:val="1"/>
          <w:numId w:val="43"/>
        </w:numPr>
        <w:spacing w:before="0" w:after="0"/>
      </w:pPr>
      <w:r>
        <w:t>Consequence of failure distributed between minimum of $2.68 and maximum of $88.65MM</w:t>
      </w:r>
    </w:p>
    <w:p w14:paraId="142FF72E" w14:textId="77777777" w:rsidR="000620BE" w:rsidRDefault="000620BE" w:rsidP="000620BE">
      <w:pPr>
        <w:pStyle w:val="ListParagraph"/>
        <w:numPr>
          <w:ilvl w:val="1"/>
          <w:numId w:val="43"/>
        </w:numPr>
        <w:spacing w:before="0" w:after="0"/>
      </w:pPr>
      <w:r>
        <w:t>Total length driven by Safety: 89.99 meters.</w:t>
      </w:r>
    </w:p>
    <w:p w14:paraId="0F2A525E" w14:textId="77777777" w:rsidR="000620BE" w:rsidRDefault="000620BE" w:rsidP="000620BE">
      <w:pPr>
        <w:pStyle w:val="ListParagraph"/>
        <w:numPr>
          <w:ilvl w:val="1"/>
          <w:numId w:val="43"/>
        </w:numPr>
        <w:spacing w:before="0" w:after="0"/>
      </w:pPr>
      <w:r>
        <w:t>Safety Cost distributed between minimum of $0.00 and maximum of $82.26MM:</w:t>
      </w:r>
    </w:p>
    <w:p w14:paraId="65A68B88" w14:textId="77777777" w:rsidR="000620BE" w:rsidRDefault="000620BE" w:rsidP="000620BE">
      <w:pPr>
        <w:pStyle w:val="ListParagraph"/>
        <w:numPr>
          <w:ilvl w:val="2"/>
          <w:numId w:val="43"/>
        </w:numPr>
        <w:spacing w:before="0" w:after="0"/>
      </w:pPr>
      <w:r>
        <w:t>Leak cost between minimum of $0.00 and maximum of $28.51MM</w:t>
      </w:r>
    </w:p>
    <w:p w14:paraId="4143C0C4" w14:textId="77777777" w:rsidR="000620BE" w:rsidRDefault="000620BE" w:rsidP="000620BE">
      <w:pPr>
        <w:pStyle w:val="ListParagraph"/>
        <w:numPr>
          <w:ilvl w:val="2"/>
          <w:numId w:val="43"/>
        </w:numPr>
        <w:spacing w:before="0" w:after="0"/>
      </w:pPr>
      <w:r>
        <w:t>Leak scenario yielded 644.0 intersections with structures, with minimum of 2.97 and maximum of 2.97 of population impacted.</w:t>
      </w:r>
    </w:p>
    <w:p w14:paraId="5F46E94E" w14:textId="77777777" w:rsidR="000620BE" w:rsidRDefault="000620BE" w:rsidP="000620BE">
      <w:pPr>
        <w:pStyle w:val="ListParagraph"/>
        <w:numPr>
          <w:ilvl w:val="2"/>
          <w:numId w:val="43"/>
        </w:numPr>
        <w:spacing w:before="0" w:after="0"/>
      </w:pPr>
      <w:r>
        <w:t>Leak hazard radius distributed between minimum of 3.59 and maximum of 3.59 meters.</w:t>
      </w:r>
    </w:p>
    <w:p w14:paraId="3E7147D4" w14:textId="77777777" w:rsidR="000620BE" w:rsidRDefault="000620BE" w:rsidP="000620BE">
      <w:pPr>
        <w:pStyle w:val="ListParagraph"/>
        <w:numPr>
          <w:ilvl w:val="2"/>
          <w:numId w:val="43"/>
        </w:numPr>
        <w:spacing w:before="0" w:after="0"/>
      </w:pPr>
      <w:r>
        <w:t>Rupture cost between minimum of $0.00 and maximum of $190.19MM</w:t>
      </w:r>
    </w:p>
    <w:p w14:paraId="1ADD5879" w14:textId="77777777" w:rsidR="000620BE" w:rsidRDefault="000620BE" w:rsidP="000620BE">
      <w:pPr>
        <w:pStyle w:val="ListParagraph"/>
        <w:numPr>
          <w:ilvl w:val="2"/>
          <w:numId w:val="43"/>
        </w:numPr>
        <w:spacing w:before="0" w:after="0"/>
      </w:pPr>
      <w:r>
        <w:t>Rupture scenario yielded 346.0 intersections with structures, with minimum of 0.0 and maximum of 19.81 of population impacted</w:t>
      </w:r>
    </w:p>
    <w:p w14:paraId="3897E63C" w14:textId="77777777" w:rsidR="000620BE" w:rsidRDefault="000620BE" w:rsidP="000620BE">
      <w:pPr>
        <w:pStyle w:val="ListParagraph"/>
        <w:numPr>
          <w:ilvl w:val="2"/>
          <w:numId w:val="43"/>
        </w:numPr>
        <w:spacing w:before="0" w:after="0"/>
      </w:pPr>
      <w:r>
        <w:t>Rupture hazard radius distributed between minimum of 122.95 and maximum of 122.95 meters.</w:t>
      </w:r>
    </w:p>
    <w:p w14:paraId="36686231" w14:textId="77777777" w:rsidR="000620BE" w:rsidRDefault="000620BE" w:rsidP="000620BE">
      <w:pPr>
        <w:pStyle w:val="ListParagraph"/>
        <w:numPr>
          <w:ilvl w:val="2"/>
          <w:numId w:val="43"/>
        </w:numPr>
        <w:spacing w:before="0" w:after="0"/>
      </w:pPr>
      <w:r>
        <w:t>Puncture cost between minimum of $0.00 and maximum of $28.51MM</w:t>
      </w:r>
    </w:p>
    <w:p w14:paraId="5D8BB5D6" w14:textId="77777777" w:rsidR="000620BE" w:rsidRDefault="000620BE" w:rsidP="000620BE">
      <w:pPr>
        <w:pStyle w:val="ListParagraph"/>
        <w:numPr>
          <w:ilvl w:val="2"/>
          <w:numId w:val="43"/>
        </w:numPr>
        <w:spacing w:before="0" w:after="0"/>
      </w:pPr>
      <w:r>
        <w:t>Puncture scenario yielded 730.0 intersections with structures, with minimum of 2.97 and maximum of 2.97 of population impacted</w:t>
      </w:r>
    </w:p>
    <w:p w14:paraId="53CBA9E2" w14:textId="77777777" w:rsidR="000620BE" w:rsidRDefault="000620BE" w:rsidP="000620BE">
      <w:pPr>
        <w:pStyle w:val="ListParagraph"/>
        <w:numPr>
          <w:ilvl w:val="2"/>
          <w:numId w:val="43"/>
        </w:numPr>
        <w:spacing w:before="0" w:after="0"/>
      </w:pPr>
      <w:r>
        <w:t>Puncture hazard radius distributed between minimum of 14.3 and maximum of 14.3 meters.</w:t>
      </w:r>
    </w:p>
    <w:p w14:paraId="47412675" w14:textId="77777777" w:rsidR="000620BE" w:rsidRDefault="000620BE" w:rsidP="000620BE">
      <w:pPr>
        <w:pStyle w:val="ListParagraph"/>
        <w:numPr>
          <w:ilvl w:val="2"/>
          <w:numId w:val="43"/>
        </w:numPr>
        <w:spacing w:before="0" w:after="0"/>
      </w:pPr>
      <w:r>
        <w:t>Product type is Crude Oil.</w:t>
      </w:r>
    </w:p>
    <w:p w14:paraId="296D2ACD" w14:textId="77777777" w:rsidR="000620BE" w:rsidRDefault="000620BE" w:rsidP="000620BE">
      <w:pPr>
        <w:pStyle w:val="ListParagraph"/>
        <w:numPr>
          <w:ilvl w:val="2"/>
          <w:numId w:val="43"/>
        </w:numPr>
        <w:spacing w:before="0" w:after="0"/>
      </w:pPr>
      <w:r>
        <w:t>Class area location is/are 1.0, 2.0.</w:t>
      </w:r>
    </w:p>
    <w:p w14:paraId="5C0FBB36" w14:textId="77777777" w:rsidR="000620BE" w:rsidRDefault="000620BE" w:rsidP="000620BE">
      <w:pPr>
        <w:pStyle w:val="ListParagraph"/>
        <w:numPr>
          <w:ilvl w:val="1"/>
          <w:numId w:val="43"/>
        </w:numPr>
        <w:spacing w:before="0" w:after="0"/>
      </w:pPr>
      <w:r>
        <w:t>Total length driven by Environmental: 659.96 meters.</w:t>
      </w:r>
    </w:p>
    <w:p w14:paraId="628DDE0F" w14:textId="77777777" w:rsidR="000620BE" w:rsidRDefault="000620BE" w:rsidP="000620BE">
      <w:pPr>
        <w:pStyle w:val="ListParagraph"/>
        <w:numPr>
          <w:ilvl w:val="1"/>
          <w:numId w:val="43"/>
        </w:numPr>
        <w:spacing w:before="0" w:after="0"/>
      </w:pPr>
      <w:r>
        <w:t>Environmental Cost distributed between minimum of $0.11 and maximum of $73.71MM:</w:t>
      </w:r>
    </w:p>
    <w:p w14:paraId="778CBE50" w14:textId="77777777" w:rsidR="000620BE" w:rsidRDefault="000620BE" w:rsidP="000620BE">
      <w:pPr>
        <w:pStyle w:val="ListParagraph"/>
        <w:numPr>
          <w:ilvl w:val="2"/>
          <w:numId w:val="43"/>
        </w:numPr>
        <w:spacing w:before="0" w:after="0"/>
      </w:pPr>
      <w:r>
        <w:t>Leak cost between minimum of $0.09 and maximum of $21.32MM</w:t>
      </w:r>
    </w:p>
    <w:p w14:paraId="6D6DED3C" w14:textId="77777777" w:rsidR="000620BE" w:rsidRDefault="000620BE" w:rsidP="000620BE">
      <w:pPr>
        <w:pStyle w:val="ListParagraph"/>
        <w:numPr>
          <w:ilvl w:val="2"/>
          <w:numId w:val="43"/>
        </w:numPr>
        <w:spacing w:before="0" w:after="0"/>
      </w:pPr>
      <w:r>
        <w:t>Leak spill volume between a minimum of 1390.19 and maximum of 201117.71 gallons</w:t>
      </w:r>
    </w:p>
    <w:p w14:paraId="2D32FF79" w14:textId="77777777" w:rsidR="000620BE" w:rsidRDefault="000620BE" w:rsidP="000620BE">
      <w:pPr>
        <w:pStyle w:val="ListParagraph"/>
        <w:numPr>
          <w:ilvl w:val="2"/>
          <w:numId w:val="43"/>
        </w:numPr>
        <w:spacing w:before="0" w:after="0"/>
      </w:pPr>
      <w:r>
        <w:t>Rupture cost between minimum of $5.01 and maximum of $78.71MM</w:t>
      </w:r>
    </w:p>
    <w:p w14:paraId="187F955C" w14:textId="77777777" w:rsidR="000620BE" w:rsidRDefault="000620BE" w:rsidP="000620BE">
      <w:pPr>
        <w:pStyle w:val="ListParagraph"/>
        <w:numPr>
          <w:ilvl w:val="2"/>
          <w:numId w:val="43"/>
        </w:numPr>
        <w:spacing w:before="0" w:after="0"/>
      </w:pPr>
      <w:r>
        <w:lastRenderedPageBreak/>
        <w:t>Rupture spill volume is between a minimum of 73563.52 and maximum of 742620.95 gallons</w:t>
      </w:r>
    </w:p>
    <w:p w14:paraId="71919A13" w14:textId="77777777" w:rsidR="000620BE" w:rsidRDefault="000620BE" w:rsidP="000620BE">
      <w:pPr>
        <w:pStyle w:val="ListParagraph"/>
        <w:numPr>
          <w:ilvl w:val="2"/>
          <w:numId w:val="43"/>
        </w:numPr>
        <w:spacing w:before="0" w:after="0"/>
      </w:pPr>
      <w:r>
        <w:t>Puncture cost between minimum of $3.11 and maximum of $21.32MM</w:t>
      </w:r>
    </w:p>
    <w:p w14:paraId="79D0B8D2" w14:textId="77777777" w:rsidR="000620BE" w:rsidRDefault="000620BE" w:rsidP="000620BE">
      <w:pPr>
        <w:pStyle w:val="ListParagraph"/>
        <w:numPr>
          <w:ilvl w:val="2"/>
          <w:numId w:val="43"/>
        </w:numPr>
        <w:spacing w:before="0" w:after="0"/>
      </w:pPr>
      <w:r>
        <w:t>Puncture spill volume is between a minimum of 45678.62 and maximum of 201117.71 gallons</w:t>
      </w:r>
    </w:p>
    <w:p w14:paraId="574F3C1C" w14:textId="77777777" w:rsidR="000620BE" w:rsidRDefault="000620BE" w:rsidP="000620BE">
      <w:pPr>
        <w:pStyle w:val="ListParagraph"/>
        <w:numPr>
          <w:ilvl w:val="2"/>
          <w:numId w:val="43"/>
        </w:numPr>
        <w:spacing w:before="0" w:after="0"/>
      </w:pPr>
      <w:r>
        <w:t xml:space="preserve">Land use distributed as </w:t>
      </w:r>
    </w:p>
    <w:p w14:paraId="15C1E6B3" w14:textId="77777777" w:rsidR="000620BE" w:rsidRDefault="000620BE" w:rsidP="000620BE">
      <w:pPr>
        <w:pStyle w:val="ListParagraph"/>
        <w:numPr>
          <w:ilvl w:val="3"/>
          <w:numId w:val="43"/>
        </w:numPr>
        <w:spacing w:before="0" w:after="0"/>
      </w:pPr>
      <w:r>
        <w:t>Agricultural: 417.24</w:t>
      </w:r>
    </w:p>
    <w:p w14:paraId="4ABC236A" w14:textId="77777777" w:rsidR="000620BE" w:rsidRDefault="000620BE" w:rsidP="000620BE">
      <w:pPr>
        <w:pStyle w:val="ListParagraph"/>
        <w:numPr>
          <w:ilvl w:val="3"/>
          <w:numId w:val="43"/>
        </w:numPr>
        <w:spacing w:before="0" w:after="0"/>
      </w:pPr>
      <w:r>
        <w:t>Commercial/Industrial: 60.00</w:t>
      </w:r>
    </w:p>
    <w:p w14:paraId="2EA770CD" w14:textId="77777777" w:rsidR="000620BE" w:rsidRDefault="000620BE" w:rsidP="000620BE">
      <w:pPr>
        <w:pStyle w:val="ListParagraph"/>
        <w:numPr>
          <w:ilvl w:val="3"/>
          <w:numId w:val="43"/>
        </w:numPr>
        <w:spacing w:before="0" w:after="0"/>
      </w:pPr>
      <w:r>
        <w:t>Forested: 87.09</w:t>
      </w:r>
    </w:p>
    <w:p w14:paraId="689F3366" w14:textId="77777777" w:rsidR="000620BE" w:rsidRDefault="000620BE" w:rsidP="000620BE">
      <w:pPr>
        <w:pStyle w:val="ListParagraph"/>
        <w:numPr>
          <w:ilvl w:val="3"/>
          <w:numId w:val="43"/>
        </w:numPr>
        <w:spacing w:before="0" w:after="0"/>
      </w:pPr>
      <w:r>
        <w:t>High Density Residential: 60.00</w:t>
      </w:r>
    </w:p>
    <w:p w14:paraId="3E83C278" w14:textId="77777777" w:rsidR="000620BE" w:rsidRDefault="000620BE" w:rsidP="000620BE">
      <w:pPr>
        <w:pStyle w:val="ListParagraph"/>
        <w:numPr>
          <w:ilvl w:val="3"/>
          <w:numId w:val="43"/>
        </w:numPr>
        <w:spacing w:before="0" w:after="0"/>
      </w:pPr>
      <w:r>
        <w:t>Remote: 269.98</w:t>
      </w:r>
    </w:p>
    <w:p w14:paraId="5FC85D71" w14:textId="77777777" w:rsidR="000620BE" w:rsidRDefault="000620BE" w:rsidP="000620BE">
      <w:pPr>
        <w:pStyle w:val="ListParagraph"/>
        <w:numPr>
          <w:ilvl w:val="3"/>
          <w:numId w:val="43"/>
        </w:numPr>
        <w:spacing w:before="0" w:after="0"/>
      </w:pPr>
      <w:r>
        <w:t>Water Course: 5.64</w:t>
      </w:r>
    </w:p>
    <w:p w14:paraId="24B5AED0" w14:textId="77777777" w:rsidR="000620BE" w:rsidRDefault="000620BE" w:rsidP="000620BE">
      <w:pPr>
        <w:pStyle w:val="ListParagraph"/>
        <w:numPr>
          <w:ilvl w:val="1"/>
          <w:numId w:val="43"/>
        </w:numPr>
        <w:spacing w:before="0" w:after="0"/>
      </w:pPr>
      <w:r>
        <w:t>Total length driven by Economic Loss: 149.99 meters.</w:t>
      </w:r>
    </w:p>
    <w:p w14:paraId="69003794" w14:textId="77777777" w:rsidR="000620BE" w:rsidRDefault="000620BE" w:rsidP="000620BE">
      <w:pPr>
        <w:pStyle w:val="ListParagraph"/>
        <w:numPr>
          <w:ilvl w:val="1"/>
          <w:numId w:val="43"/>
        </w:numPr>
        <w:spacing w:before="0" w:after="0"/>
      </w:pPr>
      <w:r>
        <w:t>Economic Loss Cost distributed between minimum of $2.48 and maximum of $4.16MM:</w:t>
      </w:r>
    </w:p>
    <w:p w14:paraId="486116AF" w14:textId="77777777" w:rsidR="000620BE" w:rsidRDefault="000620BE" w:rsidP="000620BE">
      <w:pPr>
        <w:pStyle w:val="ListParagraph"/>
        <w:numPr>
          <w:ilvl w:val="2"/>
          <w:numId w:val="43"/>
        </w:numPr>
        <w:spacing w:before="0" w:after="0"/>
      </w:pPr>
      <w:r>
        <w:t>Repair costs between minimum of $73,000.00 and maximum of $404,000.00.</w:t>
      </w:r>
    </w:p>
    <w:p w14:paraId="4FB02352" w14:textId="77777777" w:rsidR="000620BE" w:rsidRDefault="000620BE" w:rsidP="000620BE">
      <w:pPr>
        <w:pStyle w:val="ListParagraph"/>
        <w:numPr>
          <w:ilvl w:val="2"/>
          <w:numId w:val="43"/>
        </w:numPr>
        <w:spacing w:before="0" w:after="0"/>
      </w:pPr>
      <w:r>
        <w:t>Outage losses between minimum of $2,400,000.00 and maximum of $2,400,000.00.</w:t>
      </w:r>
    </w:p>
    <w:p w14:paraId="3347E246" w14:textId="77777777" w:rsidR="000620BE" w:rsidRDefault="000620BE" w:rsidP="000620BE">
      <w:pPr>
        <w:pStyle w:val="ListParagraph"/>
        <w:numPr>
          <w:ilvl w:val="2"/>
          <w:numId w:val="43"/>
        </w:numPr>
        <w:spacing w:before="0" w:after="0"/>
      </w:pPr>
      <w:r>
        <w:t>Product type is Crude Oil.</w:t>
      </w:r>
    </w:p>
    <w:p w14:paraId="67C056F7" w14:textId="77777777" w:rsidR="000620BE" w:rsidRDefault="000620BE" w:rsidP="000620BE">
      <w:pPr>
        <w:pStyle w:val="ListParagraph"/>
        <w:numPr>
          <w:ilvl w:val="2"/>
          <w:numId w:val="43"/>
        </w:numPr>
        <w:spacing w:before="0" w:after="0"/>
      </w:pPr>
      <w:r>
        <w:t>Leak cost between minimum of $2.47 and maximum of $2.82MM</w:t>
      </w:r>
    </w:p>
    <w:p w14:paraId="58D54321" w14:textId="77777777" w:rsidR="000620BE" w:rsidRDefault="000620BE" w:rsidP="000620BE">
      <w:pPr>
        <w:pStyle w:val="ListParagraph"/>
        <w:numPr>
          <w:ilvl w:val="2"/>
          <w:numId w:val="43"/>
        </w:numPr>
        <w:spacing w:before="0" w:after="0"/>
      </w:pPr>
      <w:r>
        <w:t>Leak scenario yielded 644.0 intersections with structures, with minimum of $18,600.00 and maximum of $18,600.00 in cost of structures impacted.</w:t>
      </w:r>
    </w:p>
    <w:p w14:paraId="087D3D6E" w14:textId="77777777" w:rsidR="000620BE" w:rsidRDefault="000620BE" w:rsidP="000620BE">
      <w:pPr>
        <w:pStyle w:val="ListParagraph"/>
        <w:numPr>
          <w:ilvl w:val="2"/>
          <w:numId w:val="43"/>
        </w:numPr>
        <w:spacing w:before="0" w:after="0"/>
      </w:pPr>
      <w:r>
        <w:t>Leak product loss costs between minimum of $1,542.45 and maximum of $223,144.89</w:t>
      </w:r>
    </w:p>
    <w:p w14:paraId="47AA62C7" w14:textId="77777777" w:rsidR="000620BE" w:rsidRDefault="000620BE" w:rsidP="000620BE">
      <w:pPr>
        <w:pStyle w:val="ListParagraph"/>
        <w:numPr>
          <w:ilvl w:val="2"/>
          <w:numId w:val="43"/>
        </w:numPr>
        <w:spacing w:before="0" w:after="0"/>
      </w:pPr>
      <w:r>
        <w:t>Rupture cost between minimum of $2.61 and maximum of $5.93MM</w:t>
      </w:r>
    </w:p>
    <w:p w14:paraId="6E9C4083" w14:textId="77777777" w:rsidR="000620BE" w:rsidRDefault="000620BE" w:rsidP="000620BE">
      <w:pPr>
        <w:pStyle w:val="ListParagraph"/>
        <w:numPr>
          <w:ilvl w:val="2"/>
          <w:numId w:val="43"/>
        </w:numPr>
        <w:spacing w:before="0" w:after="0"/>
      </w:pPr>
      <w:r>
        <w:t>Rupture scenario yielded 346.0 intersections with structures, with minimum of $25,000.00 and maximum of $3,044,275.00 in cost of structures impacted</w:t>
      </w:r>
    </w:p>
    <w:p w14:paraId="7B63C1B8" w14:textId="77777777" w:rsidR="000620BE" w:rsidRDefault="000620BE" w:rsidP="000620BE">
      <w:pPr>
        <w:pStyle w:val="ListParagraph"/>
        <w:numPr>
          <w:ilvl w:val="2"/>
          <w:numId w:val="43"/>
        </w:numPr>
        <w:spacing w:before="0" w:after="0"/>
      </w:pPr>
      <w:r>
        <w:t>Rupture product loss costs between minimum of $81,620.47 and maximum of $823,955.63</w:t>
      </w:r>
    </w:p>
    <w:p w14:paraId="3D0BB1D8" w14:textId="77777777" w:rsidR="000620BE" w:rsidRDefault="000620BE" w:rsidP="000620BE">
      <w:pPr>
        <w:pStyle w:val="ListParagraph"/>
        <w:numPr>
          <w:ilvl w:val="2"/>
          <w:numId w:val="43"/>
        </w:numPr>
        <w:spacing w:before="0" w:after="0"/>
      </w:pPr>
      <w:r>
        <w:t>Puncture cost between minimum of $2.53 and maximum of $2.87MM</w:t>
      </w:r>
    </w:p>
    <w:p w14:paraId="04B28B02" w14:textId="77777777" w:rsidR="000620BE" w:rsidRDefault="000620BE" w:rsidP="000620BE">
      <w:pPr>
        <w:pStyle w:val="ListParagraph"/>
        <w:numPr>
          <w:ilvl w:val="2"/>
          <w:numId w:val="43"/>
        </w:numPr>
        <w:spacing w:before="0" w:after="0"/>
      </w:pPr>
      <w:r>
        <w:t>Puncture scenario yielded 730.0 intersections with structures, with minimum of $18,600.00 and maximum of $18,600.00 in cost of structures impacted</w:t>
      </w:r>
    </w:p>
    <w:p w14:paraId="508B6F8B" w14:textId="77777777" w:rsidR="000620BE" w:rsidRDefault="000620BE" w:rsidP="000620BE">
      <w:pPr>
        <w:pStyle w:val="ListParagraph"/>
        <w:numPr>
          <w:ilvl w:val="2"/>
          <w:numId w:val="43"/>
        </w:numPr>
        <w:spacing w:before="0" w:after="0"/>
      </w:pPr>
      <w:r>
        <w:t>Puncture product Loss costs between minimum of $50,681.51 and maximum of $223,144.89"</w:t>
      </w:r>
    </w:p>
    <w:p w14:paraId="1042FA98" w14:textId="77777777" w:rsidR="000620BE" w:rsidRDefault="000620BE" w:rsidP="000620BE">
      <w:pPr>
        <w:pStyle w:val="ListParagraph"/>
        <w:numPr>
          <w:ilvl w:val="0"/>
          <w:numId w:val="43"/>
        </w:numPr>
        <w:spacing w:before="0" w:after="0"/>
      </w:pPr>
      <w:r>
        <w:t>"NORTH FERRIER 08-20 TO 09-27 NPS 8</w:t>
      </w:r>
    </w:p>
    <w:p w14:paraId="74945D8D" w14:textId="77777777" w:rsidR="000620BE" w:rsidRDefault="000620BE" w:rsidP="000620BE">
      <w:pPr>
        <w:pStyle w:val="ListParagraph"/>
        <w:numPr>
          <w:ilvl w:val="1"/>
          <w:numId w:val="43"/>
        </w:numPr>
        <w:spacing w:before="0" w:after="0"/>
      </w:pPr>
      <w:r>
        <w:t>Total Cumulative Length (m):</w:t>
      </w:r>
      <w:r>
        <w:tab/>
        <w:t>479.89</w:t>
      </w:r>
    </w:p>
    <w:p w14:paraId="7AD5DD3C" w14:textId="77777777" w:rsidR="000620BE" w:rsidRDefault="000620BE" w:rsidP="000620BE">
      <w:pPr>
        <w:pStyle w:val="ListParagraph"/>
        <w:numPr>
          <w:ilvl w:val="1"/>
          <w:numId w:val="43"/>
        </w:numPr>
        <w:spacing w:before="0" w:after="0"/>
      </w:pPr>
      <w:r>
        <w:t>Likelihood of failure distributed between minimum of 1.963e-03 and maximum of 9.253e-02.</w:t>
      </w:r>
    </w:p>
    <w:p w14:paraId="7995401A" w14:textId="77777777" w:rsidR="000620BE" w:rsidRDefault="000620BE" w:rsidP="000620BE">
      <w:pPr>
        <w:pStyle w:val="ListParagraph"/>
        <w:numPr>
          <w:ilvl w:val="2"/>
          <w:numId w:val="43"/>
        </w:numPr>
        <w:spacing w:before="0" w:after="0"/>
      </w:pPr>
      <w:r>
        <w:t>ILI Date of 2013-09-17</w:t>
      </w:r>
    </w:p>
    <w:p w14:paraId="6DC928A4" w14:textId="77777777" w:rsidR="000620BE" w:rsidRDefault="000620BE" w:rsidP="000620BE">
      <w:pPr>
        <w:pStyle w:val="ListParagraph"/>
        <w:numPr>
          <w:ilvl w:val="2"/>
          <w:numId w:val="43"/>
        </w:numPr>
        <w:spacing w:before="0" w:after="0"/>
      </w:pPr>
      <w:r>
        <w:t>ILI tool of MFL</w:t>
      </w:r>
    </w:p>
    <w:p w14:paraId="59291DE1" w14:textId="77777777" w:rsidR="000620BE" w:rsidRDefault="000620BE" w:rsidP="000620BE">
      <w:pPr>
        <w:pStyle w:val="ListParagraph"/>
        <w:numPr>
          <w:ilvl w:val="2"/>
          <w:numId w:val="43"/>
        </w:numPr>
        <w:spacing w:before="0" w:after="0"/>
      </w:pPr>
      <w:r>
        <w:t>Features identified 1203.0</w:t>
      </w:r>
    </w:p>
    <w:p w14:paraId="196C15C9" w14:textId="77777777" w:rsidR="000620BE" w:rsidRDefault="000620BE" w:rsidP="000620BE">
      <w:pPr>
        <w:pStyle w:val="ListParagraph"/>
        <w:numPr>
          <w:ilvl w:val="2"/>
          <w:numId w:val="43"/>
        </w:numPr>
        <w:spacing w:before="0" w:after="0"/>
      </w:pPr>
      <w:r>
        <w:t>Depth fraction between 0.11 and 0.44</w:t>
      </w:r>
    </w:p>
    <w:p w14:paraId="628C79B6" w14:textId="77777777" w:rsidR="000620BE" w:rsidRDefault="000620BE" w:rsidP="000620BE">
      <w:pPr>
        <w:pStyle w:val="ListParagraph"/>
        <w:numPr>
          <w:ilvl w:val="2"/>
          <w:numId w:val="43"/>
        </w:numPr>
        <w:spacing w:before="0" w:after="0"/>
      </w:pPr>
      <w:r>
        <w:t>Length between 4.0 mm and 148.0 mm</w:t>
      </w:r>
    </w:p>
    <w:p w14:paraId="42263613" w14:textId="77777777" w:rsidR="000620BE" w:rsidRDefault="000620BE" w:rsidP="000620BE">
      <w:pPr>
        <w:pStyle w:val="ListParagraph"/>
        <w:numPr>
          <w:ilvl w:val="1"/>
          <w:numId w:val="43"/>
        </w:numPr>
        <w:spacing w:before="0" w:after="0"/>
      </w:pPr>
      <w:r>
        <w:t>Consequence of failure distributed between minimum of $1.00 and maximum of $125.01MM</w:t>
      </w:r>
    </w:p>
    <w:p w14:paraId="4EF55383" w14:textId="77777777" w:rsidR="000620BE" w:rsidRDefault="000620BE" w:rsidP="000620BE">
      <w:pPr>
        <w:pStyle w:val="ListParagraph"/>
        <w:numPr>
          <w:ilvl w:val="1"/>
          <w:numId w:val="43"/>
        </w:numPr>
        <w:spacing w:before="0" w:after="0"/>
      </w:pPr>
      <w:r>
        <w:t>Total length driven by Safety: 119.97 meters.</w:t>
      </w:r>
    </w:p>
    <w:p w14:paraId="3491B5E9" w14:textId="77777777" w:rsidR="000620BE" w:rsidRDefault="000620BE" w:rsidP="000620BE">
      <w:pPr>
        <w:pStyle w:val="ListParagraph"/>
        <w:numPr>
          <w:ilvl w:val="1"/>
          <w:numId w:val="43"/>
        </w:numPr>
        <w:spacing w:before="0" w:after="0"/>
      </w:pPr>
      <w:r>
        <w:t>Safety Cost distributed between minimum of $0.00 and maximum of $121.06MM:</w:t>
      </w:r>
    </w:p>
    <w:p w14:paraId="54FC8602" w14:textId="77777777" w:rsidR="000620BE" w:rsidRDefault="000620BE" w:rsidP="000620BE">
      <w:pPr>
        <w:pStyle w:val="ListParagraph"/>
        <w:numPr>
          <w:ilvl w:val="2"/>
          <w:numId w:val="43"/>
        </w:numPr>
        <w:spacing w:before="0" w:after="0"/>
      </w:pPr>
      <w:r>
        <w:t>Leak cost between minimum of $0.00 and maximum of $121.06MM</w:t>
      </w:r>
    </w:p>
    <w:p w14:paraId="76ADD6CF" w14:textId="77777777" w:rsidR="000620BE" w:rsidRDefault="000620BE" w:rsidP="000620BE">
      <w:pPr>
        <w:pStyle w:val="ListParagraph"/>
        <w:numPr>
          <w:ilvl w:val="2"/>
          <w:numId w:val="43"/>
        </w:numPr>
        <w:spacing w:before="0" w:after="0"/>
      </w:pPr>
      <w:r>
        <w:t>Leak scenario yielded 43.0 intersections with structures, with minimum of 0.0 and maximum of 12.61 of population impacted.</w:t>
      </w:r>
    </w:p>
    <w:p w14:paraId="0616CC79" w14:textId="77777777" w:rsidR="000620BE" w:rsidRDefault="000620BE" w:rsidP="000620BE">
      <w:pPr>
        <w:pStyle w:val="ListParagraph"/>
        <w:numPr>
          <w:ilvl w:val="2"/>
          <w:numId w:val="43"/>
        </w:numPr>
        <w:spacing w:before="0" w:after="0"/>
      </w:pPr>
      <w:r>
        <w:lastRenderedPageBreak/>
        <w:t>Leak hazard radius distributed between minimum of 3.99 and maximum of 4.11 meters.</w:t>
      </w:r>
    </w:p>
    <w:p w14:paraId="33AEE871" w14:textId="77777777" w:rsidR="000620BE" w:rsidRDefault="000620BE" w:rsidP="000620BE">
      <w:pPr>
        <w:pStyle w:val="ListParagraph"/>
        <w:numPr>
          <w:ilvl w:val="2"/>
          <w:numId w:val="43"/>
        </w:numPr>
        <w:spacing w:before="0" w:after="0"/>
      </w:pPr>
      <w:r>
        <w:t>Rupture cost between minimum of $0.00 and maximum of $262.68MM</w:t>
      </w:r>
    </w:p>
    <w:p w14:paraId="58181084" w14:textId="77777777" w:rsidR="000620BE" w:rsidRDefault="000620BE" w:rsidP="000620BE">
      <w:pPr>
        <w:pStyle w:val="ListParagraph"/>
        <w:numPr>
          <w:ilvl w:val="2"/>
          <w:numId w:val="43"/>
        </w:numPr>
        <w:spacing w:before="0" w:after="0"/>
      </w:pPr>
      <w:r>
        <w:t>Rupture scenario yielded 85.0 intersections with structures, with minimum of 2.28 and maximum of 27.36 of population impacted</w:t>
      </w:r>
    </w:p>
    <w:p w14:paraId="2E3E6D26" w14:textId="77777777" w:rsidR="000620BE" w:rsidRDefault="000620BE" w:rsidP="000620BE">
      <w:pPr>
        <w:pStyle w:val="ListParagraph"/>
        <w:numPr>
          <w:ilvl w:val="2"/>
          <w:numId w:val="43"/>
        </w:numPr>
        <w:spacing w:before="0" w:after="0"/>
      </w:pPr>
      <w:r>
        <w:t>Rupture hazard radius distributed between minimum of 53.97 and maximum of 55.69 meters.</w:t>
      </w:r>
    </w:p>
    <w:p w14:paraId="2BEE1270" w14:textId="77777777" w:rsidR="000620BE" w:rsidRDefault="000620BE" w:rsidP="000620BE">
      <w:pPr>
        <w:pStyle w:val="ListParagraph"/>
        <w:numPr>
          <w:ilvl w:val="2"/>
          <w:numId w:val="43"/>
        </w:numPr>
        <w:spacing w:before="0" w:after="0"/>
      </w:pPr>
      <w:r>
        <w:t>Puncture cost between minimum of $0.00 and maximum of $121.06MM</w:t>
      </w:r>
    </w:p>
    <w:p w14:paraId="67461F0A" w14:textId="77777777" w:rsidR="000620BE" w:rsidRDefault="000620BE" w:rsidP="000620BE">
      <w:pPr>
        <w:pStyle w:val="ListParagraph"/>
        <w:numPr>
          <w:ilvl w:val="2"/>
          <w:numId w:val="43"/>
        </w:numPr>
        <w:spacing w:before="0" w:after="0"/>
      </w:pPr>
      <w:r>
        <w:t>Puncture scenario yielded 67.0 intersections with structures, with minimum of 0.0 and maximum of 12.61 of population impacted</w:t>
      </w:r>
    </w:p>
    <w:p w14:paraId="08219FFF" w14:textId="77777777" w:rsidR="000620BE" w:rsidRDefault="000620BE" w:rsidP="000620BE">
      <w:pPr>
        <w:pStyle w:val="ListParagraph"/>
        <w:numPr>
          <w:ilvl w:val="2"/>
          <w:numId w:val="43"/>
        </w:numPr>
        <w:spacing w:before="0" w:after="0"/>
      </w:pPr>
      <w:r>
        <w:t>Puncture hazard radius distributed between minimum of 15.93 and maximum of 16.44 meters.</w:t>
      </w:r>
    </w:p>
    <w:p w14:paraId="0D03B98E" w14:textId="77777777" w:rsidR="000620BE" w:rsidRDefault="000620BE" w:rsidP="000620BE">
      <w:pPr>
        <w:pStyle w:val="ListParagraph"/>
        <w:numPr>
          <w:ilvl w:val="2"/>
          <w:numId w:val="43"/>
        </w:numPr>
        <w:spacing w:before="0" w:after="0"/>
      </w:pPr>
      <w:r>
        <w:t>Product type is Crude Oil.</w:t>
      </w:r>
    </w:p>
    <w:p w14:paraId="62F22DBD" w14:textId="77777777" w:rsidR="000620BE" w:rsidRDefault="000620BE" w:rsidP="000620BE">
      <w:pPr>
        <w:pStyle w:val="ListParagraph"/>
        <w:numPr>
          <w:ilvl w:val="2"/>
          <w:numId w:val="43"/>
        </w:numPr>
        <w:spacing w:before="0" w:after="0"/>
      </w:pPr>
      <w:r>
        <w:t>Class area location is/are 1.0, 3.0.</w:t>
      </w:r>
    </w:p>
    <w:p w14:paraId="7FD18B7D" w14:textId="77777777" w:rsidR="000620BE" w:rsidRDefault="000620BE" w:rsidP="000620BE">
      <w:pPr>
        <w:pStyle w:val="ListParagraph"/>
        <w:numPr>
          <w:ilvl w:val="1"/>
          <w:numId w:val="43"/>
        </w:numPr>
        <w:spacing w:before="0" w:after="0"/>
      </w:pPr>
      <w:r>
        <w:t>Total length driven by Environmental: 359.92 meters.</w:t>
      </w:r>
    </w:p>
    <w:p w14:paraId="24E146D4" w14:textId="77777777" w:rsidR="000620BE" w:rsidRDefault="000620BE" w:rsidP="000620BE">
      <w:pPr>
        <w:pStyle w:val="ListParagraph"/>
        <w:numPr>
          <w:ilvl w:val="1"/>
          <w:numId w:val="43"/>
        </w:numPr>
        <w:spacing w:before="0" w:after="0"/>
      </w:pPr>
      <w:r>
        <w:t>Environmental Cost distributed between minimum of $0.61 and maximum of $2.73MM:</w:t>
      </w:r>
    </w:p>
    <w:p w14:paraId="7166F5C6" w14:textId="77777777" w:rsidR="000620BE" w:rsidRDefault="000620BE" w:rsidP="000620BE">
      <w:pPr>
        <w:pStyle w:val="ListParagraph"/>
        <w:numPr>
          <w:ilvl w:val="2"/>
          <w:numId w:val="43"/>
        </w:numPr>
        <w:spacing w:before="0" w:after="0"/>
      </w:pPr>
      <w:r>
        <w:t>Leak cost between minimum of $0.18 and maximum of $0.22MM</w:t>
      </w:r>
    </w:p>
    <w:p w14:paraId="15EFA711" w14:textId="77777777" w:rsidR="000620BE" w:rsidRDefault="000620BE" w:rsidP="000620BE">
      <w:pPr>
        <w:pStyle w:val="ListParagraph"/>
        <w:numPr>
          <w:ilvl w:val="2"/>
          <w:numId w:val="43"/>
        </w:numPr>
        <w:spacing w:before="0" w:after="0"/>
      </w:pPr>
      <w:r>
        <w:t>Leak spill volume between a minimum of 1734.36 and maximum of 2085.62 gallons</w:t>
      </w:r>
    </w:p>
    <w:p w14:paraId="25E8EDA7" w14:textId="77777777" w:rsidR="000620BE" w:rsidRDefault="000620BE" w:rsidP="000620BE">
      <w:pPr>
        <w:pStyle w:val="ListParagraph"/>
        <w:numPr>
          <w:ilvl w:val="2"/>
          <w:numId w:val="43"/>
        </w:numPr>
        <w:spacing w:before="0" w:after="0"/>
      </w:pPr>
      <w:r>
        <w:t>Rupture cost between minimum of $1.33 and maximum of $4.25MM</w:t>
      </w:r>
    </w:p>
    <w:p w14:paraId="73F1D52A" w14:textId="77777777" w:rsidR="000620BE" w:rsidRDefault="000620BE" w:rsidP="000620BE">
      <w:pPr>
        <w:pStyle w:val="ListParagraph"/>
        <w:numPr>
          <w:ilvl w:val="2"/>
          <w:numId w:val="43"/>
        </w:numPr>
        <w:spacing w:before="0" w:after="0"/>
      </w:pPr>
      <w:r>
        <w:t>Rupture spill volume is between a minimum of 12511.34 and maximum of 40103.54 gallons</w:t>
      </w:r>
    </w:p>
    <w:p w14:paraId="1F8BA0A0" w14:textId="77777777" w:rsidR="000620BE" w:rsidRDefault="000620BE" w:rsidP="000620BE">
      <w:pPr>
        <w:pStyle w:val="ListParagraph"/>
        <w:numPr>
          <w:ilvl w:val="2"/>
          <w:numId w:val="43"/>
        </w:numPr>
        <w:spacing w:before="0" w:after="0"/>
      </w:pPr>
      <w:r>
        <w:t>Puncture cost between minimum of $6.04 and maximum of $7.26MM</w:t>
      </w:r>
    </w:p>
    <w:p w14:paraId="4A9DD10C" w14:textId="77777777" w:rsidR="000620BE" w:rsidRDefault="000620BE" w:rsidP="000620BE">
      <w:pPr>
        <w:pStyle w:val="ListParagraph"/>
        <w:numPr>
          <w:ilvl w:val="2"/>
          <w:numId w:val="43"/>
        </w:numPr>
        <w:spacing w:before="0" w:after="0"/>
      </w:pPr>
      <w:r>
        <w:t>Puncture spill volume is between a minimum of 56987.26 and maximum of 68528.77 gallons</w:t>
      </w:r>
    </w:p>
    <w:p w14:paraId="236998AC" w14:textId="77777777" w:rsidR="000620BE" w:rsidRDefault="000620BE" w:rsidP="000620BE">
      <w:pPr>
        <w:pStyle w:val="ListParagraph"/>
        <w:numPr>
          <w:ilvl w:val="2"/>
          <w:numId w:val="43"/>
        </w:numPr>
        <w:spacing w:before="0" w:after="0"/>
      </w:pPr>
      <w:r>
        <w:t xml:space="preserve">Land use distributed as </w:t>
      </w:r>
    </w:p>
    <w:p w14:paraId="2512B3C3" w14:textId="77777777" w:rsidR="000620BE" w:rsidRDefault="000620BE" w:rsidP="000620BE">
      <w:pPr>
        <w:pStyle w:val="ListParagraph"/>
        <w:numPr>
          <w:ilvl w:val="3"/>
          <w:numId w:val="43"/>
        </w:numPr>
        <w:spacing w:before="0" w:after="0"/>
      </w:pPr>
      <w:r>
        <w:t>Agricultural: 359.92</w:t>
      </w:r>
    </w:p>
    <w:p w14:paraId="5986F8EF" w14:textId="77777777" w:rsidR="000620BE" w:rsidRDefault="000620BE" w:rsidP="000620BE">
      <w:pPr>
        <w:pStyle w:val="ListParagraph"/>
        <w:numPr>
          <w:ilvl w:val="3"/>
          <w:numId w:val="43"/>
        </w:numPr>
        <w:spacing w:before="0" w:after="0"/>
      </w:pPr>
      <w:r>
        <w:t>Forested: 119.97</w:t>
      </w:r>
    </w:p>
    <w:p w14:paraId="2A08D266" w14:textId="77777777" w:rsidR="000620BE" w:rsidRDefault="000620BE" w:rsidP="000620BE">
      <w:pPr>
        <w:pStyle w:val="ListParagraph"/>
        <w:numPr>
          <w:ilvl w:val="0"/>
          <w:numId w:val="43"/>
        </w:numPr>
        <w:spacing w:before="0" w:after="0"/>
      </w:pPr>
      <w:r>
        <w:t xml:space="preserve">"SECT 8 RAPID </w:t>
      </w:r>
      <w:proofErr w:type="gramStart"/>
      <w:r>
        <w:t>CITY</w:t>
      </w:r>
      <w:proofErr w:type="gramEnd"/>
      <w:r>
        <w:t xml:space="preserve"> TO PORTAGE NPS 6</w:t>
      </w:r>
    </w:p>
    <w:p w14:paraId="2F7C6A46" w14:textId="77777777" w:rsidR="000620BE" w:rsidRDefault="000620BE" w:rsidP="000620BE">
      <w:pPr>
        <w:pStyle w:val="ListParagraph"/>
        <w:numPr>
          <w:ilvl w:val="1"/>
          <w:numId w:val="43"/>
        </w:numPr>
        <w:spacing w:before="0" w:after="0"/>
      </w:pPr>
      <w:r>
        <w:t>Total Cumulative Length (m):</w:t>
      </w:r>
      <w:r>
        <w:tab/>
        <w:t>329.95</w:t>
      </w:r>
    </w:p>
    <w:p w14:paraId="5305C364" w14:textId="77777777" w:rsidR="000620BE" w:rsidRDefault="000620BE" w:rsidP="000620BE">
      <w:pPr>
        <w:pStyle w:val="ListParagraph"/>
        <w:numPr>
          <w:ilvl w:val="1"/>
          <w:numId w:val="43"/>
        </w:numPr>
        <w:spacing w:before="0" w:after="0"/>
      </w:pPr>
      <w:r>
        <w:t>Likelihood of failure distributed between minimum of 1.149e-02 and maximum of 3.797e-01.</w:t>
      </w:r>
    </w:p>
    <w:p w14:paraId="1F25A381" w14:textId="77777777" w:rsidR="000620BE" w:rsidRDefault="000620BE" w:rsidP="000620BE">
      <w:pPr>
        <w:pStyle w:val="ListParagraph"/>
        <w:numPr>
          <w:ilvl w:val="2"/>
          <w:numId w:val="43"/>
        </w:numPr>
        <w:spacing w:before="0" w:after="0"/>
      </w:pPr>
      <w:r>
        <w:t>ILI Date of 2014-07-16</w:t>
      </w:r>
    </w:p>
    <w:p w14:paraId="01FE4CFB" w14:textId="77777777" w:rsidR="000620BE" w:rsidRDefault="000620BE" w:rsidP="000620BE">
      <w:pPr>
        <w:pStyle w:val="ListParagraph"/>
        <w:numPr>
          <w:ilvl w:val="2"/>
          <w:numId w:val="43"/>
        </w:numPr>
        <w:spacing w:before="0" w:after="0"/>
      </w:pPr>
      <w:r>
        <w:t>ILI tool of MFL</w:t>
      </w:r>
    </w:p>
    <w:p w14:paraId="13DBE6BE" w14:textId="77777777" w:rsidR="000620BE" w:rsidRDefault="000620BE" w:rsidP="000620BE">
      <w:pPr>
        <w:pStyle w:val="ListParagraph"/>
        <w:numPr>
          <w:ilvl w:val="2"/>
          <w:numId w:val="43"/>
        </w:numPr>
        <w:spacing w:before="0" w:after="0"/>
      </w:pPr>
      <w:r>
        <w:t>Features identified 50.0</w:t>
      </w:r>
    </w:p>
    <w:p w14:paraId="762FCB48" w14:textId="77777777" w:rsidR="000620BE" w:rsidRDefault="000620BE" w:rsidP="000620BE">
      <w:pPr>
        <w:pStyle w:val="ListParagraph"/>
        <w:numPr>
          <w:ilvl w:val="2"/>
          <w:numId w:val="43"/>
        </w:numPr>
        <w:spacing w:before="0" w:after="0"/>
      </w:pPr>
      <w:r>
        <w:t>Depth fraction between 0.11 and 0.67</w:t>
      </w:r>
    </w:p>
    <w:p w14:paraId="22968C35" w14:textId="77777777" w:rsidR="000620BE" w:rsidRDefault="000620BE" w:rsidP="000620BE">
      <w:pPr>
        <w:pStyle w:val="ListParagraph"/>
        <w:numPr>
          <w:ilvl w:val="2"/>
          <w:numId w:val="43"/>
        </w:numPr>
        <w:spacing w:before="0" w:after="0"/>
      </w:pPr>
      <w:r>
        <w:t>Length between 10.57 mm and 147.87 mm</w:t>
      </w:r>
    </w:p>
    <w:p w14:paraId="048D9B42" w14:textId="77777777" w:rsidR="000620BE" w:rsidRDefault="000620BE" w:rsidP="000620BE">
      <w:pPr>
        <w:pStyle w:val="ListParagraph"/>
        <w:numPr>
          <w:ilvl w:val="1"/>
          <w:numId w:val="43"/>
        </w:numPr>
        <w:spacing w:before="0" w:after="0"/>
      </w:pPr>
      <w:r>
        <w:t>Consequence of failure distributed between minimum of $0.66 and maximum of $4.97MM</w:t>
      </w:r>
    </w:p>
    <w:p w14:paraId="4789E9D3" w14:textId="77777777" w:rsidR="000620BE" w:rsidRDefault="000620BE" w:rsidP="000620BE">
      <w:pPr>
        <w:pStyle w:val="ListParagraph"/>
        <w:numPr>
          <w:ilvl w:val="1"/>
          <w:numId w:val="43"/>
        </w:numPr>
        <w:spacing w:before="0" w:after="0"/>
      </w:pPr>
      <w:r>
        <w:t>Total length driven by Economic Loss: 329.95 meters.</w:t>
      </w:r>
    </w:p>
    <w:p w14:paraId="10DC1BFF" w14:textId="77777777" w:rsidR="000620BE" w:rsidRDefault="000620BE" w:rsidP="000620BE">
      <w:pPr>
        <w:pStyle w:val="ListParagraph"/>
        <w:numPr>
          <w:ilvl w:val="1"/>
          <w:numId w:val="43"/>
        </w:numPr>
        <w:spacing w:before="0" w:after="0"/>
      </w:pPr>
      <w:r>
        <w:t>Economic Loss Cost distributed between minimum of $0.66 and maximum of $4.97MM:</w:t>
      </w:r>
    </w:p>
    <w:p w14:paraId="672ABF08" w14:textId="77777777" w:rsidR="000620BE" w:rsidRDefault="000620BE" w:rsidP="000620BE">
      <w:pPr>
        <w:pStyle w:val="ListParagraph"/>
        <w:numPr>
          <w:ilvl w:val="2"/>
          <w:numId w:val="43"/>
        </w:numPr>
        <w:spacing w:before="0" w:after="0"/>
      </w:pPr>
      <w:r>
        <w:t>Repair costs between minimum of $11,500.00 and maximum of $40,000.00.</w:t>
      </w:r>
    </w:p>
    <w:p w14:paraId="6DEF74FD" w14:textId="77777777" w:rsidR="000620BE" w:rsidRDefault="000620BE" w:rsidP="000620BE">
      <w:pPr>
        <w:pStyle w:val="ListParagraph"/>
        <w:numPr>
          <w:ilvl w:val="2"/>
          <w:numId w:val="43"/>
        </w:numPr>
        <w:spacing w:before="0" w:after="0"/>
      </w:pPr>
      <w:r>
        <w:t>Outage losses between minimum of $200,000.00 and maximum of $200,000.00.</w:t>
      </w:r>
    </w:p>
    <w:p w14:paraId="1667FB02" w14:textId="77777777" w:rsidR="000620BE" w:rsidRDefault="000620BE" w:rsidP="000620BE">
      <w:pPr>
        <w:pStyle w:val="ListParagraph"/>
        <w:numPr>
          <w:ilvl w:val="2"/>
          <w:numId w:val="43"/>
        </w:numPr>
        <w:spacing w:before="0" w:after="0"/>
      </w:pPr>
      <w:r>
        <w:t>Product type is NGL.</w:t>
      </w:r>
    </w:p>
    <w:p w14:paraId="2E154130" w14:textId="77777777" w:rsidR="000620BE" w:rsidRDefault="000620BE" w:rsidP="000620BE">
      <w:pPr>
        <w:pStyle w:val="ListParagraph"/>
        <w:numPr>
          <w:ilvl w:val="2"/>
          <w:numId w:val="43"/>
        </w:numPr>
        <w:spacing w:before="0" w:after="0"/>
      </w:pPr>
      <w:r>
        <w:t>Leak cost between minimum of $0.27 and maximum of $0.30MM</w:t>
      </w:r>
    </w:p>
    <w:p w14:paraId="00729087" w14:textId="77777777" w:rsidR="000620BE" w:rsidRDefault="000620BE" w:rsidP="000620BE">
      <w:pPr>
        <w:pStyle w:val="ListParagraph"/>
        <w:numPr>
          <w:ilvl w:val="2"/>
          <w:numId w:val="43"/>
        </w:numPr>
        <w:spacing w:before="0" w:after="0"/>
      </w:pPr>
      <w:r>
        <w:t>Leak scenario yielded 22.0 intersections with structures, with minimum of $nan and maximum of $nan in cost of structures impacted.</w:t>
      </w:r>
    </w:p>
    <w:p w14:paraId="461F4676" w14:textId="77777777" w:rsidR="000620BE" w:rsidRDefault="000620BE" w:rsidP="000620BE">
      <w:pPr>
        <w:pStyle w:val="ListParagraph"/>
        <w:numPr>
          <w:ilvl w:val="2"/>
          <w:numId w:val="43"/>
        </w:numPr>
        <w:spacing w:before="0" w:after="0"/>
      </w:pPr>
      <w:r>
        <w:t>Leak product loss costs between minimum of $62,251.66 and maximum of $62,251.66</w:t>
      </w:r>
    </w:p>
    <w:p w14:paraId="38DEF848" w14:textId="77777777" w:rsidR="000620BE" w:rsidRDefault="000620BE" w:rsidP="000620BE">
      <w:pPr>
        <w:pStyle w:val="ListParagraph"/>
        <w:numPr>
          <w:ilvl w:val="2"/>
          <w:numId w:val="43"/>
        </w:numPr>
        <w:spacing w:before="0" w:after="0"/>
      </w:pPr>
      <w:r>
        <w:t>Rupture cost between minimum of $17.84 and maximum of $17.87MM</w:t>
      </w:r>
    </w:p>
    <w:p w14:paraId="5CE7B82C" w14:textId="77777777" w:rsidR="000620BE" w:rsidRDefault="000620BE" w:rsidP="000620BE">
      <w:pPr>
        <w:pStyle w:val="ListParagraph"/>
        <w:numPr>
          <w:ilvl w:val="2"/>
          <w:numId w:val="43"/>
        </w:numPr>
        <w:spacing w:before="0" w:after="0"/>
      </w:pPr>
      <w:r>
        <w:lastRenderedPageBreak/>
        <w:t>Rupture scenario yielded 75.0 intersections with structures, with minimum of $nan and maximum of $nan in cost of structures impacted</w:t>
      </w:r>
    </w:p>
    <w:p w14:paraId="40915DE8" w14:textId="77777777" w:rsidR="000620BE" w:rsidRDefault="000620BE" w:rsidP="000620BE">
      <w:pPr>
        <w:pStyle w:val="ListParagraph"/>
        <w:numPr>
          <w:ilvl w:val="2"/>
          <w:numId w:val="43"/>
        </w:numPr>
        <w:spacing w:before="0" w:after="0"/>
      </w:pPr>
      <w:r>
        <w:t>Rupture product loss costs between minimum of $17,627,475.77 and maximum of $17,627,475.77</w:t>
      </w:r>
    </w:p>
    <w:p w14:paraId="23CC52AB" w14:textId="77777777" w:rsidR="000620BE" w:rsidRDefault="000620BE" w:rsidP="000620BE">
      <w:pPr>
        <w:pStyle w:val="ListParagraph"/>
        <w:numPr>
          <w:ilvl w:val="2"/>
          <w:numId w:val="43"/>
        </w:numPr>
        <w:spacing w:before="0" w:after="0"/>
      </w:pPr>
      <w:r>
        <w:t>Puncture cost between minimum of $2.26 and maximum of $2.29MM</w:t>
      </w:r>
    </w:p>
    <w:p w14:paraId="708C253D" w14:textId="77777777" w:rsidR="000620BE" w:rsidRDefault="000620BE" w:rsidP="000620BE">
      <w:pPr>
        <w:pStyle w:val="ListParagraph"/>
        <w:numPr>
          <w:ilvl w:val="2"/>
          <w:numId w:val="43"/>
        </w:numPr>
        <w:spacing w:before="0" w:after="0"/>
      </w:pPr>
      <w:r>
        <w:t>Puncture scenario yielded 45.0 intersections with structures, with minimum of $nan and maximum of $nan in cost of structures impacted</w:t>
      </w:r>
    </w:p>
    <w:p w14:paraId="4B7D7B10" w14:textId="77777777" w:rsidR="000620BE" w:rsidRDefault="000620BE" w:rsidP="000620BE">
      <w:pPr>
        <w:pStyle w:val="ListParagraph"/>
        <w:numPr>
          <w:ilvl w:val="2"/>
          <w:numId w:val="43"/>
        </w:numPr>
        <w:spacing w:before="0" w:after="0"/>
      </w:pPr>
      <w:r>
        <w:t>Puncture product Loss costs between minimum of $2,045,448.13 and maximum of $2,045,448.13"</w:t>
      </w:r>
    </w:p>
    <w:p w14:paraId="27E6EFDA" w14:textId="77777777" w:rsidR="000620BE" w:rsidRDefault="000620BE" w:rsidP="000620BE">
      <w:pPr>
        <w:pStyle w:val="ListParagraph"/>
        <w:numPr>
          <w:ilvl w:val="0"/>
          <w:numId w:val="43"/>
        </w:numPr>
        <w:spacing w:before="0" w:after="0"/>
      </w:pPr>
      <w:r>
        <w:t>"CADOTTE LAKE TO UTIKUMA STATION NPS 20</w:t>
      </w:r>
    </w:p>
    <w:p w14:paraId="618C4C45" w14:textId="77777777" w:rsidR="000620BE" w:rsidRDefault="000620BE" w:rsidP="000620BE">
      <w:pPr>
        <w:pStyle w:val="ListParagraph"/>
        <w:numPr>
          <w:ilvl w:val="1"/>
          <w:numId w:val="43"/>
        </w:numPr>
        <w:spacing w:before="0" w:after="0"/>
      </w:pPr>
      <w:r>
        <w:t>Total Cumulative Length (m):</w:t>
      </w:r>
      <w:r>
        <w:tab/>
        <w:t>299.94</w:t>
      </w:r>
    </w:p>
    <w:p w14:paraId="5E56D73E" w14:textId="77777777" w:rsidR="000620BE" w:rsidRDefault="000620BE" w:rsidP="000620BE">
      <w:pPr>
        <w:pStyle w:val="ListParagraph"/>
        <w:numPr>
          <w:ilvl w:val="1"/>
          <w:numId w:val="43"/>
        </w:numPr>
        <w:spacing w:before="0" w:after="0"/>
      </w:pPr>
      <w:r>
        <w:t>Likelihood of failure distributed between minimum of 1.055e-03 and maximum of 2.723e-02.</w:t>
      </w:r>
    </w:p>
    <w:p w14:paraId="448C601B" w14:textId="77777777" w:rsidR="000620BE" w:rsidRDefault="000620BE" w:rsidP="000620BE">
      <w:pPr>
        <w:pStyle w:val="ListParagraph"/>
        <w:numPr>
          <w:ilvl w:val="2"/>
          <w:numId w:val="43"/>
        </w:numPr>
        <w:spacing w:before="0" w:after="0"/>
      </w:pPr>
      <w:r>
        <w:t>ILI Date of 2016-02-17</w:t>
      </w:r>
    </w:p>
    <w:p w14:paraId="584FCBF1" w14:textId="77777777" w:rsidR="000620BE" w:rsidRDefault="000620BE" w:rsidP="000620BE">
      <w:pPr>
        <w:pStyle w:val="ListParagraph"/>
        <w:numPr>
          <w:ilvl w:val="2"/>
          <w:numId w:val="43"/>
        </w:numPr>
        <w:spacing w:before="0" w:after="0"/>
      </w:pPr>
      <w:r>
        <w:t>ILI tool of MFL/Geometry</w:t>
      </w:r>
    </w:p>
    <w:p w14:paraId="084FB81E" w14:textId="77777777" w:rsidR="000620BE" w:rsidRDefault="000620BE" w:rsidP="000620BE">
      <w:pPr>
        <w:pStyle w:val="ListParagraph"/>
        <w:numPr>
          <w:ilvl w:val="2"/>
          <w:numId w:val="43"/>
        </w:numPr>
        <w:spacing w:before="0" w:after="0"/>
      </w:pPr>
      <w:r>
        <w:t>Features identified 255.0</w:t>
      </w:r>
    </w:p>
    <w:p w14:paraId="75570906" w14:textId="77777777" w:rsidR="000620BE" w:rsidRDefault="000620BE" w:rsidP="000620BE">
      <w:pPr>
        <w:pStyle w:val="ListParagraph"/>
        <w:numPr>
          <w:ilvl w:val="2"/>
          <w:numId w:val="43"/>
        </w:numPr>
        <w:spacing w:before="0" w:after="0"/>
      </w:pPr>
      <w:r>
        <w:t>Depth fraction between 0.07 and 0.59</w:t>
      </w:r>
    </w:p>
    <w:p w14:paraId="270218E0" w14:textId="77777777" w:rsidR="000620BE" w:rsidRDefault="000620BE" w:rsidP="000620BE">
      <w:pPr>
        <w:pStyle w:val="ListParagraph"/>
        <w:numPr>
          <w:ilvl w:val="2"/>
          <w:numId w:val="43"/>
        </w:numPr>
        <w:spacing w:before="0" w:after="0"/>
      </w:pPr>
      <w:r>
        <w:t>Length between 12.0 mm and 201.0 mm</w:t>
      </w:r>
    </w:p>
    <w:p w14:paraId="16812038" w14:textId="77777777" w:rsidR="000620BE" w:rsidRDefault="000620BE" w:rsidP="000620BE">
      <w:pPr>
        <w:pStyle w:val="ListParagraph"/>
        <w:numPr>
          <w:ilvl w:val="1"/>
          <w:numId w:val="43"/>
        </w:numPr>
        <w:spacing w:before="0" w:after="0"/>
      </w:pPr>
      <w:r>
        <w:t>Consequence of failure distributed between minimum of $1.31 and maximum of $37.26MM</w:t>
      </w:r>
    </w:p>
    <w:p w14:paraId="72BDCBD3" w14:textId="77777777" w:rsidR="000620BE" w:rsidRDefault="000620BE" w:rsidP="000620BE">
      <w:pPr>
        <w:pStyle w:val="ListParagraph"/>
        <w:numPr>
          <w:ilvl w:val="1"/>
          <w:numId w:val="43"/>
        </w:numPr>
        <w:spacing w:before="0" w:after="0"/>
      </w:pPr>
      <w:r>
        <w:t>Total length driven by Environmental: 179.97 meters.</w:t>
      </w:r>
    </w:p>
    <w:p w14:paraId="7641426E" w14:textId="77777777" w:rsidR="000620BE" w:rsidRDefault="000620BE" w:rsidP="000620BE">
      <w:pPr>
        <w:pStyle w:val="ListParagraph"/>
        <w:numPr>
          <w:ilvl w:val="1"/>
          <w:numId w:val="43"/>
        </w:numPr>
        <w:spacing w:before="0" w:after="0"/>
      </w:pPr>
      <w:r>
        <w:t>Environmental Cost distributed between minimum of $0.45 and maximum of $36.03MM:</w:t>
      </w:r>
    </w:p>
    <w:p w14:paraId="409E5BA4" w14:textId="77777777" w:rsidR="000620BE" w:rsidRDefault="000620BE" w:rsidP="000620BE">
      <w:pPr>
        <w:pStyle w:val="ListParagraph"/>
        <w:numPr>
          <w:ilvl w:val="2"/>
          <w:numId w:val="43"/>
        </w:numPr>
        <w:spacing w:before="0" w:after="0"/>
      </w:pPr>
      <w:r>
        <w:t>Leak cost between minimum of $0.22 and maximum of $0.38MM</w:t>
      </w:r>
    </w:p>
    <w:p w14:paraId="162E68CA" w14:textId="77777777" w:rsidR="000620BE" w:rsidRDefault="000620BE" w:rsidP="000620BE">
      <w:pPr>
        <w:pStyle w:val="ListParagraph"/>
        <w:numPr>
          <w:ilvl w:val="2"/>
          <w:numId w:val="43"/>
        </w:numPr>
        <w:spacing w:before="0" w:after="0"/>
      </w:pPr>
      <w:r>
        <w:t>Leak spill volume between a minimum of 2047.24 and maximum of 2930.33 gallons</w:t>
      </w:r>
    </w:p>
    <w:p w14:paraId="0D76C86E" w14:textId="77777777" w:rsidR="000620BE" w:rsidRDefault="000620BE" w:rsidP="000620BE">
      <w:pPr>
        <w:pStyle w:val="ListParagraph"/>
        <w:numPr>
          <w:ilvl w:val="2"/>
          <w:numId w:val="43"/>
        </w:numPr>
        <w:spacing w:before="0" w:after="0"/>
      </w:pPr>
      <w:r>
        <w:t>Rupture cost between minimum of $12.28 and maximum of $53.36MM</w:t>
      </w:r>
    </w:p>
    <w:p w14:paraId="20F3DC89" w14:textId="77777777" w:rsidR="000620BE" w:rsidRDefault="000620BE" w:rsidP="000620BE">
      <w:pPr>
        <w:pStyle w:val="ListParagraph"/>
        <w:numPr>
          <w:ilvl w:val="2"/>
          <w:numId w:val="43"/>
        </w:numPr>
        <w:spacing w:before="0" w:after="0"/>
      </w:pPr>
      <w:r>
        <w:t>Rupture spill volume is between a minimum of 115895.24 and maximum of 503423.68 gallons</w:t>
      </w:r>
    </w:p>
    <w:p w14:paraId="46602C91" w14:textId="77777777" w:rsidR="000620BE" w:rsidRDefault="000620BE" w:rsidP="000620BE">
      <w:pPr>
        <w:pStyle w:val="ListParagraph"/>
        <w:numPr>
          <w:ilvl w:val="2"/>
          <w:numId w:val="43"/>
        </w:numPr>
        <w:spacing w:before="0" w:after="0"/>
      </w:pPr>
      <w:r>
        <w:t>Puncture cost between minimum of $7.13 and maximum of $12.63MM</w:t>
      </w:r>
    </w:p>
    <w:p w14:paraId="729A8460" w14:textId="77777777" w:rsidR="000620BE" w:rsidRDefault="000620BE" w:rsidP="000620BE">
      <w:pPr>
        <w:pStyle w:val="ListParagraph"/>
        <w:numPr>
          <w:ilvl w:val="2"/>
          <w:numId w:val="43"/>
        </w:numPr>
        <w:spacing w:before="0" w:after="0"/>
      </w:pPr>
      <w:r>
        <w:t>Puncture spill volume is between a minimum of 67267.62 and maximum of 96284.12 gallons</w:t>
      </w:r>
    </w:p>
    <w:p w14:paraId="2CD53E94" w14:textId="77777777" w:rsidR="000620BE" w:rsidRDefault="000620BE" w:rsidP="000620BE">
      <w:pPr>
        <w:pStyle w:val="ListParagraph"/>
        <w:numPr>
          <w:ilvl w:val="2"/>
          <w:numId w:val="43"/>
        </w:numPr>
        <w:spacing w:before="0" w:after="0"/>
      </w:pPr>
      <w:r>
        <w:t xml:space="preserve">Land use distributed as </w:t>
      </w:r>
    </w:p>
    <w:p w14:paraId="0BCE763B" w14:textId="77777777" w:rsidR="000620BE" w:rsidRDefault="000620BE" w:rsidP="000620BE">
      <w:pPr>
        <w:pStyle w:val="ListParagraph"/>
        <w:numPr>
          <w:ilvl w:val="3"/>
          <w:numId w:val="43"/>
        </w:numPr>
        <w:spacing w:before="0" w:after="0"/>
      </w:pPr>
      <w:r>
        <w:t>Agricultural: 89.98</w:t>
      </w:r>
    </w:p>
    <w:p w14:paraId="0A9A6D55" w14:textId="77777777" w:rsidR="000620BE" w:rsidRDefault="000620BE" w:rsidP="000620BE">
      <w:pPr>
        <w:pStyle w:val="ListParagraph"/>
        <w:numPr>
          <w:ilvl w:val="3"/>
          <w:numId w:val="43"/>
        </w:numPr>
        <w:spacing w:before="0" w:after="0"/>
      </w:pPr>
      <w:r>
        <w:t>Forested: 209.96</w:t>
      </w:r>
    </w:p>
    <w:p w14:paraId="61611CAF" w14:textId="77777777" w:rsidR="000620BE" w:rsidRDefault="000620BE" w:rsidP="000620BE">
      <w:pPr>
        <w:pStyle w:val="ListParagraph"/>
        <w:numPr>
          <w:ilvl w:val="1"/>
          <w:numId w:val="43"/>
        </w:numPr>
        <w:spacing w:before="0" w:after="0"/>
      </w:pPr>
      <w:r>
        <w:t>Total length driven by Economic Loss: 119.98 meters.</w:t>
      </w:r>
    </w:p>
    <w:p w14:paraId="6596585D" w14:textId="77777777" w:rsidR="000620BE" w:rsidRDefault="000620BE" w:rsidP="000620BE">
      <w:pPr>
        <w:pStyle w:val="ListParagraph"/>
        <w:numPr>
          <w:ilvl w:val="1"/>
          <w:numId w:val="43"/>
        </w:numPr>
        <w:spacing w:before="0" w:after="0"/>
      </w:pPr>
      <w:r>
        <w:t>Economic Loss Cost distributed between minimum of $0.86 and maximum of $1.23MM:</w:t>
      </w:r>
    </w:p>
    <w:p w14:paraId="53C8CC1D" w14:textId="77777777" w:rsidR="000620BE" w:rsidRDefault="000620BE" w:rsidP="000620BE">
      <w:pPr>
        <w:pStyle w:val="ListParagraph"/>
        <w:numPr>
          <w:ilvl w:val="2"/>
          <w:numId w:val="43"/>
        </w:numPr>
        <w:spacing w:before="0" w:after="0"/>
      </w:pPr>
      <w:r>
        <w:t>Repair costs between minimum of $57,000.00 and maximum of $57,000.00.</w:t>
      </w:r>
    </w:p>
    <w:p w14:paraId="594B56B1" w14:textId="77777777" w:rsidR="000620BE" w:rsidRDefault="000620BE" w:rsidP="000620BE">
      <w:pPr>
        <w:pStyle w:val="ListParagraph"/>
        <w:numPr>
          <w:ilvl w:val="2"/>
          <w:numId w:val="43"/>
        </w:numPr>
        <w:spacing w:before="0" w:after="0"/>
      </w:pPr>
      <w:r>
        <w:t>Outage losses between minimum of $800,000.00 and maximum of $800,000.00.</w:t>
      </w:r>
    </w:p>
    <w:p w14:paraId="3A499C31" w14:textId="77777777" w:rsidR="000620BE" w:rsidRDefault="000620BE" w:rsidP="000620BE">
      <w:pPr>
        <w:pStyle w:val="ListParagraph"/>
        <w:numPr>
          <w:ilvl w:val="2"/>
          <w:numId w:val="43"/>
        </w:numPr>
        <w:spacing w:before="0" w:after="0"/>
      </w:pPr>
      <w:r>
        <w:t>Product type is Crude Oil.</w:t>
      </w:r>
    </w:p>
    <w:p w14:paraId="34F9E01D" w14:textId="77777777" w:rsidR="000620BE" w:rsidRDefault="000620BE" w:rsidP="000620BE">
      <w:pPr>
        <w:pStyle w:val="ListParagraph"/>
        <w:numPr>
          <w:ilvl w:val="2"/>
          <w:numId w:val="43"/>
        </w:numPr>
        <w:spacing w:before="0" w:after="0"/>
      </w:pPr>
      <w:r>
        <w:t>Leak cost between minimum of $0.86 and maximum of $0.86MM</w:t>
      </w:r>
    </w:p>
    <w:p w14:paraId="711789FB" w14:textId="77777777" w:rsidR="000620BE" w:rsidRDefault="000620BE" w:rsidP="000620BE">
      <w:pPr>
        <w:pStyle w:val="ListParagraph"/>
        <w:numPr>
          <w:ilvl w:val="2"/>
          <w:numId w:val="43"/>
        </w:numPr>
        <w:spacing w:before="0" w:after="0"/>
      </w:pPr>
      <w:r>
        <w:t>Leak scenario yielded 37.0 intersections with structures, with minimum of $nan and maximum of $nan in cost of structures impacted.</w:t>
      </w:r>
    </w:p>
    <w:p w14:paraId="2F154D08" w14:textId="77777777" w:rsidR="000620BE" w:rsidRDefault="000620BE" w:rsidP="000620BE">
      <w:pPr>
        <w:pStyle w:val="ListParagraph"/>
        <w:numPr>
          <w:ilvl w:val="2"/>
          <w:numId w:val="43"/>
        </w:numPr>
        <w:spacing w:before="0" w:after="0"/>
      </w:pPr>
      <w:r>
        <w:t>Leak product loss costs between minimum of $2,271.46 and maximum of $3,251.28</w:t>
      </w:r>
    </w:p>
    <w:p w14:paraId="5F3906A5" w14:textId="77777777" w:rsidR="000620BE" w:rsidRDefault="000620BE" w:rsidP="000620BE">
      <w:pPr>
        <w:pStyle w:val="ListParagraph"/>
        <w:numPr>
          <w:ilvl w:val="2"/>
          <w:numId w:val="43"/>
        </w:numPr>
        <w:spacing w:before="0" w:after="0"/>
      </w:pPr>
      <w:r>
        <w:t>Rupture cost between minimum of $0.99 and maximum of $1.42MM</w:t>
      </w:r>
    </w:p>
    <w:p w14:paraId="29C0C082" w14:textId="77777777" w:rsidR="000620BE" w:rsidRDefault="000620BE" w:rsidP="000620BE">
      <w:pPr>
        <w:pStyle w:val="ListParagraph"/>
        <w:numPr>
          <w:ilvl w:val="2"/>
          <w:numId w:val="43"/>
        </w:numPr>
        <w:spacing w:before="0" w:after="0"/>
      </w:pPr>
      <w:r>
        <w:t>Rupture scenario yielded 50.0 intersections with structures, with minimum of $25,000.00 and maximum of $25,000.00 in cost of structures impacted</w:t>
      </w:r>
    </w:p>
    <w:p w14:paraId="62A60986" w14:textId="77777777" w:rsidR="000620BE" w:rsidRDefault="000620BE" w:rsidP="000620BE">
      <w:pPr>
        <w:pStyle w:val="ListParagraph"/>
        <w:numPr>
          <w:ilvl w:val="2"/>
          <w:numId w:val="43"/>
        </w:numPr>
        <w:spacing w:before="0" w:after="0"/>
      </w:pPr>
      <w:r>
        <w:t>Rupture product loss costs between minimum of $128,588.53 and maximum of $558,560.56</w:t>
      </w:r>
    </w:p>
    <w:p w14:paraId="16C852C4" w14:textId="77777777" w:rsidR="000620BE" w:rsidRDefault="000620BE" w:rsidP="000620BE">
      <w:pPr>
        <w:pStyle w:val="ListParagraph"/>
        <w:numPr>
          <w:ilvl w:val="2"/>
          <w:numId w:val="43"/>
        </w:numPr>
        <w:spacing w:before="0" w:after="0"/>
      </w:pPr>
      <w:r>
        <w:t>Puncture cost between minimum of $0.93 and maximum of $0.96MM</w:t>
      </w:r>
    </w:p>
    <w:p w14:paraId="1E1BF110" w14:textId="77777777" w:rsidR="000620BE" w:rsidRDefault="000620BE" w:rsidP="000620BE">
      <w:pPr>
        <w:pStyle w:val="ListParagraph"/>
        <w:numPr>
          <w:ilvl w:val="2"/>
          <w:numId w:val="43"/>
        </w:numPr>
        <w:spacing w:before="0" w:after="0"/>
      </w:pPr>
      <w:r>
        <w:t>Puncture scenario yielded 48.0 intersections with structures, with minimum of $nan and maximum of $nan in cost of structures impacted</w:t>
      </w:r>
    </w:p>
    <w:p w14:paraId="30FBADB5" w14:textId="77777777" w:rsidR="000620BE" w:rsidRDefault="000620BE" w:rsidP="000620BE">
      <w:pPr>
        <w:pStyle w:val="ListParagraph"/>
        <w:numPr>
          <w:ilvl w:val="2"/>
          <w:numId w:val="43"/>
        </w:numPr>
        <w:spacing w:before="0" w:after="0"/>
      </w:pPr>
      <w:r>
        <w:lastRenderedPageBreak/>
        <w:t>Puncture product Loss costs between minimum of $74,635.03 and maximum of $106,829.52"</w:t>
      </w:r>
    </w:p>
    <w:p w14:paraId="4243C9C0" w14:textId="77777777" w:rsidR="000620BE" w:rsidRDefault="000620BE" w:rsidP="000620BE">
      <w:pPr>
        <w:pStyle w:val="ListParagraph"/>
        <w:numPr>
          <w:ilvl w:val="0"/>
          <w:numId w:val="43"/>
        </w:numPr>
        <w:spacing w:before="0" w:after="0"/>
      </w:pPr>
      <w:r>
        <w:t>"BRETON TO EDMONTON NPS 8</w:t>
      </w:r>
    </w:p>
    <w:p w14:paraId="3D9FB227" w14:textId="77777777" w:rsidR="000620BE" w:rsidRDefault="000620BE" w:rsidP="000620BE">
      <w:pPr>
        <w:pStyle w:val="ListParagraph"/>
        <w:numPr>
          <w:ilvl w:val="1"/>
          <w:numId w:val="43"/>
        </w:numPr>
        <w:spacing w:before="0" w:after="0"/>
      </w:pPr>
      <w:r>
        <w:t>Total Cumulative Length (m):</w:t>
      </w:r>
      <w:r>
        <w:tab/>
        <w:t>239.93</w:t>
      </w:r>
    </w:p>
    <w:p w14:paraId="32824F1F" w14:textId="77777777" w:rsidR="000620BE" w:rsidRDefault="000620BE" w:rsidP="000620BE">
      <w:pPr>
        <w:pStyle w:val="ListParagraph"/>
        <w:numPr>
          <w:ilvl w:val="1"/>
          <w:numId w:val="43"/>
        </w:numPr>
        <w:spacing w:before="0" w:after="0"/>
      </w:pPr>
      <w:r>
        <w:t>Likelihood of failure distributed between minimum of 1.045e-03 and maximum of 8.858e-02.</w:t>
      </w:r>
    </w:p>
    <w:p w14:paraId="4C2220A4" w14:textId="77777777" w:rsidR="000620BE" w:rsidRDefault="000620BE" w:rsidP="000620BE">
      <w:pPr>
        <w:pStyle w:val="ListParagraph"/>
        <w:numPr>
          <w:ilvl w:val="2"/>
          <w:numId w:val="43"/>
        </w:numPr>
        <w:spacing w:before="0" w:after="0"/>
      </w:pPr>
      <w:r>
        <w:t>ILI Date of 2014-11-12</w:t>
      </w:r>
    </w:p>
    <w:p w14:paraId="544B1F40" w14:textId="77777777" w:rsidR="000620BE" w:rsidRDefault="000620BE" w:rsidP="000620BE">
      <w:pPr>
        <w:pStyle w:val="ListParagraph"/>
        <w:numPr>
          <w:ilvl w:val="2"/>
          <w:numId w:val="43"/>
        </w:numPr>
        <w:spacing w:before="0" w:after="0"/>
      </w:pPr>
      <w:r>
        <w:t>ILI tool of MFL</w:t>
      </w:r>
    </w:p>
    <w:p w14:paraId="60FAB4C3" w14:textId="77777777" w:rsidR="000620BE" w:rsidRDefault="000620BE" w:rsidP="000620BE">
      <w:pPr>
        <w:pStyle w:val="ListParagraph"/>
        <w:numPr>
          <w:ilvl w:val="2"/>
          <w:numId w:val="43"/>
        </w:numPr>
        <w:spacing w:before="0" w:after="0"/>
      </w:pPr>
      <w:r>
        <w:t>Features identified 559.0</w:t>
      </w:r>
    </w:p>
    <w:p w14:paraId="0CF586DE" w14:textId="77777777" w:rsidR="000620BE" w:rsidRDefault="000620BE" w:rsidP="000620BE">
      <w:pPr>
        <w:pStyle w:val="ListParagraph"/>
        <w:numPr>
          <w:ilvl w:val="2"/>
          <w:numId w:val="43"/>
        </w:numPr>
        <w:spacing w:before="0" w:after="0"/>
      </w:pPr>
      <w:r>
        <w:t>Depth fraction between 0.10 and 0.49</w:t>
      </w:r>
    </w:p>
    <w:p w14:paraId="4243A6F3" w14:textId="77777777" w:rsidR="000620BE" w:rsidRDefault="000620BE" w:rsidP="000620BE">
      <w:pPr>
        <w:pStyle w:val="ListParagraph"/>
        <w:numPr>
          <w:ilvl w:val="2"/>
          <w:numId w:val="43"/>
        </w:numPr>
        <w:spacing w:before="0" w:after="0"/>
      </w:pPr>
      <w:r>
        <w:t>Length between 6.0 mm and 201.0 mm</w:t>
      </w:r>
    </w:p>
    <w:p w14:paraId="386889E0" w14:textId="77777777" w:rsidR="000620BE" w:rsidRDefault="000620BE" w:rsidP="000620BE">
      <w:pPr>
        <w:pStyle w:val="ListParagraph"/>
        <w:numPr>
          <w:ilvl w:val="1"/>
          <w:numId w:val="43"/>
        </w:numPr>
        <w:spacing w:before="0" w:after="0"/>
      </w:pPr>
      <w:r>
        <w:t>Consequence of failure distributed between minimum of $5.18 and maximum of $197.82MM</w:t>
      </w:r>
    </w:p>
    <w:p w14:paraId="1D7E28CC" w14:textId="77777777" w:rsidR="000620BE" w:rsidRDefault="000620BE" w:rsidP="000620BE">
      <w:pPr>
        <w:pStyle w:val="ListParagraph"/>
        <w:numPr>
          <w:ilvl w:val="1"/>
          <w:numId w:val="43"/>
        </w:numPr>
        <w:spacing w:before="0" w:after="0"/>
      </w:pPr>
      <w:r>
        <w:t>Total length driven by Safety: 239.93 meters.</w:t>
      </w:r>
    </w:p>
    <w:p w14:paraId="0BEFEC76" w14:textId="77777777" w:rsidR="000620BE" w:rsidRDefault="000620BE" w:rsidP="000620BE">
      <w:pPr>
        <w:pStyle w:val="ListParagraph"/>
        <w:numPr>
          <w:ilvl w:val="1"/>
          <w:numId w:val="43"/>
        </w:numPr>
        <w:spacing w:before="0" w:after="0"/>
      </w:pPr>
      <w:r>
        <w:t>Safety Cost distributed between minimum of $4.69 and maximum of $194.24MM:</w:t>
      </w:r>
    </w:p>
    <w:p w14:paraId="0E4F0FE3" w14:textId="77777777" w:rsidR="000620BE" w:rsidRDefault="000620BE" w:rsidP="000620BE">
      <w:pPr>
        <w:pStyle w:val="ListParagraph"/>
        <w:numPr>
          <w:ilvl w:val="2"/>
          <w:numId w:val="43"/>
        </w:numPr>
        <w:spacing w:before="0" w:after="0"/>
      </w:pPr>
      <w:r>
        <w:t>Leak cost between minimum of $0.00 and maximum of $0.00MM</w:t>
      </w:r>
    </w:p>
    <w:p w14:paraId="0A21209B" w14:textId="77777777" w:rsidR="000620BE" w:rsidRDefault="000620BE" w:rsidP="000620BE">
      <w:pPr>
        <w:pStyle w:val="ListParagraph"/>
        <w:numPr>
          <w:ilvl w:val="2"/>
          <w:numId w:val="43"/>
        </w:numPr>
        <w:spacing w:before="0" w:after="0"/>
      </w:pPr>
      <w:r>
        <w:t>Leak scenario yielded 117.0 intersections with structures, with minimum of 0.0 and maximum of 0.0 of population impacted.</w:t>
      </w:r>
    </w:p>
    <w:p w14:paraId="33EC8312" w14:textId="77777777" w:rsidR="000620BE" w:rsidRDefault="000620BE" w:rsidP="000620BE">
      <w:pPr>
        <w:pStyle w:val="ListParagraph"/>
        <w:numPr>
          <w:ilvl w:val="2"/>
          <w:numId w:val="43"/>
        </w:numPr>
        <w:spacing w:before="0" w:after="0"/>
      </w:pPr>
      <w:r>
        <w:t>Leak hazard radius distributed between minimum of 11.13 and maximum of 12.03 meters.</w:t>
      </w:r>
    </w:p>
    <w:p w14:paraId="136D1C30" w14:textId="77777777" w:rsidR="000620BE" w:rsidRDefault="000620BE" w:rsidP="000620BE">
      <w:pPr>
        <w:pStyle w:val="ListParagraph"/>
        <w:numPr>
          <w:ilvl w:val="2"/>
          <w:numId w:val="43"/>
        </w:numPr>
        <w:spacing w:before="0" w:after="0"/>
      </w:pPr>
      <w:r>
        <w:t>Rupture cost between minimum of $121.06 and maximum of $5,539.97MM</w:t>
      </w:r>
    </w:p>
    <w:p w14:paraId="5BDF1E53" w14:textId="77777777" w:rsidR="000620BE" w:rsidRDefault="000620BE" w:rsidP="000620BE">
      <w:pPr>
        <w:pStyle w:val="ListParagraph"/>
        <w:numPr>
          <w:ilvl w:val="2"/>
          <w:numId w:val="43"/>
        </w:numPr>
        <w:spacing w:before="0" w:after="0"/>
      </w:pPr>
      <w:r>
        <w:t>Rupture scenario yielded 236.0 intersections with structures, with minimum of 12.61 and maximum of 577.08 of population impacted</w:t>
      </w:r>
    </w:p>
    <w:p w14:paraId="199B3B88" w14:textId="77777777" w:rsidR="000620BE" w:rsidRDefault="000620BE" w:rsidP="000620BE">
      <w:pPr>
        <w:pStyle w:val="ListParagraph"/>
        <w:numPr>
          <w:ilvl w:val="2"/>
          <w:numId w:val="43"/>
        </w:numPr>
        <w:spacing w:before="0" w:after="0"/>
      </w:pPr>
      <w:r>
        <w:t>Rupture hazard radius distributed between minimum of 129.12 and maximum of 138.23 meters.</w:t>
      </w:r>
    </w:p>
    <w:p w14:paraId="7347A107" w14:textId="77777777" w:rsidR="000620BE" w:rsidRDefault="000620BE" w:rsidP="000620BE">
      <w:pPr>
        <w:pStyle w:val="ListParagraph"/>
        <w:numPr>
          <w:ilvl w:val="2"/>
          <w:numId w:val="43"/>
        </w:numPr>
        <w:spacing w:before="0" w:after="0"/>
      </w:pPr>
      <w:r>
        <w:t>Puncture cost between minimum of $0.00 and maximum of $306.43MM</w:t>
      </w:r>
    </w:p>
    <w:p w14:paraId="1DF97478" w14:textId="77777777" w:rsidR="000620BE" w:rsidRDefault="000620BE" w:rsidP="000620BE">
      <w:pPr>
        <w:pStyle w:val="ListParagraph"/>
        <w:numPr>
          <w:ilvl w:val="2"/>
          <w:numId w:val="43"/>
        </w:numPr>
        <w:spacing w:before="0" w:after="0"/>
      </w:pPr>
      <w:r>
        <w:t>Puncture scenario yielded 355.0 intersections with structures, with minimum of 1.26 and maximum of 31.92 of population impacted</w:t>
      </w:r>
    </w:p>
    <w:p w14:paraId="05F5DADE" w14:textId="77777777" w:rsidR="000620BE" w:rsidRDefault="000620BE" w:rsidP="000620BE">
      <w:pPr>
        <w:pStyle w:val="ListParagraph"/>
        <w:numPr>
          <w:ilvl w:val="2"/>
          <w:numId w:val="43"/>
        </w:numPr>
        <w:spacing w:before="0" w:after="0"/>
      </w:pPr>
      <w:r>
        <w:t>Puncture hazard radius distributed between minimum of 45.37 and maximum of 48.58 meters.</w:t>
      </w:r>
    </w:p>
    <w:p w14:paraId="43DA1DC3" w14:textId="77777777" w:rsidR="000620BE" w:rsidRDefault="000620BE" w:rsidP="000620BE">
      <w:pPr>
        <w:pStyle w:val="ListParagraph"/>
        <w:numPr>
          <w:ilvl w:val="2"/>
          <w:numId w:val="43"/>
        </w:numPr>
        <w:spacing w:before="0" w:after="0"/>
      </w:pPr>
      <w:r>
        <w:t>Product type is Condensate.</w:t>
      </w:r>
    </w:p>
    <w:p w14:paraId="21B494A3" w14:textId="77777777" w:rsidR="000620BE" w:rsidRDefault="000620BE" w:rsidP="000620BE">
      <w:pPr>
        <w:pStyle w:val="ListParagraph"/>
        <w:numPr>
          <w:ilvl w:val="2"/>
          <w:numId w:val="43"/>
        </w:numPr>
        <w:spacing w:before="0" w:after="0"/>
      </w:pPr>
      <w:r>
        <w:t>Class area location is/are 1.0, 2.0.</w:t>
      </w:r>
    </w:p>
    <w:p w14:paraId="27B7000B" w14:textId="77777777" w:rsidR="000620BE" w:rsidRDefault="000620BE" w:rsidP="000620BE">
      <w:pPr>
        <w:pStyle w:val="ListParagraph"/>
        <w:numPr>
          <w:ilvl w:val="0"/>
          <w:numId w:val="43"/>
        </w:numPr>
        <w:spacing w:before="0" w:after="0"/>
      </w:pPr>
      <w:r>
        <w:t>"UNITY TO LONE ROCK NPS 4</w:t>
      </w:r>
    </w:p>
    <w:p w14:paraId="32895CC5" w14:textId="77777777" w:rsidR="000620BE" w:rsidRDefault="000620BE" w:rsidP="000620BE">
      <w:pPr>
        <w:pStyle w:val="ListParagraph"/>
        <w:numPr>
          <w:ilvl w:val="1"/>
          <w:numId w:val="43"/>
        </w:numPr>
        <w:spacing w:before="0" w:after="0"/>
      </w:pPr>
      <w:r>
        <w:t>Total Cumulative Length (m):</w:t>
      </w:r>
      <w:r>
        <w:tab/>
        <w:t>149.97</w:t>
      </w:r>
    </w:p>
    <w:p w14:paraId="5AB8C2F0" w14:textId="77777777" w:rsidR="000620BE" w:rsidRDefault="000620BE" w:rsidP="000620BE">
      <w:pPr>
        <w:pStyle w:val="ListParagraph"/>
        <w:numPr>
          <w:ilvl w:val="1"/>
          <w:numId w:val="43"/>
        </w:numPr>
        <w:spacing w:before="0" w:after="0"/>
      </w:pPr>
      <w:r>
        <w:t>Likelihood of failure distributed between minimum of 2.010e-03 and maximum of 5.187e-03.</w:t>
      </w:r>
    </w:p>
    <w:p w14:paraId="7D1B5510" w14:textId="77777777" w:rsidR="000620BE" w:rsidRDefault="000620BE" w:rsidP="000620BE">
      <w:pPr>
        <w:pStyle w:val="ListParagraph"/>
        <w:numPr>
          <w:ilvl w:val="2"/>
          <w:numId w:val="43"/>
        </w:numPr>
        <w:spacing w:before="0" w:after="0"/>
      </w:pPr>
      <w:r>
        <w:t>ILI Date of 2017-04-25</w:t>
      </w:r>
    </w:p>
    <w:p w14:paraId="1C9B4BE3" w14:textId="77777777" w:rsidR="000620BE" w:rsidRDefault="000620BE" w:rsidP="000620BE">
      <w:pPr>
        <w:pStyle w:val="ListParagraph"/>
        <w:numPr>
          <w:ilvl w:val="2"/>
          <w:numId w:val="43"/>
        </w:numPr>
        <w:spacing w:before="0" w:after="0"/>
      </w:pPr>
      <w:r>
        <w:t>ILI tool of MFL/Geometry</w:t>
      </w:r>
    </w:p>
    <w:p w14:paraId="0CBB0DB9" w14:textId="77777777" w:rsidR="000620BE" w:rsidRDefault="000620BE" w:rsidP="000620BE">
      <w:pPr>
        <w:pStyle w:val="ListParagraph"/>
        <w:numPr>
          <w:ilvl w:val="2"/>
          <w:numId w:val="43"/>
        </w:numPr>
        <w:spacing w:before="0" w:after="0"/>
      </w:pPr>
      <w:r>
        <w:t>Features identified 145.0</w:t>
      </w:r>
    </w:p>
    <w:p w14:paraId="7F0A25E7" w14:textId="77777777" w:rsidR="000620BE" w:rsidRDefault="000620BE" w:rsidP="000620BE">
      <w:pPr>
        <w:pStyle w:val="ListParagraph"/>
        <w:numPr>
          <w:ilvl w:val="2"/>
          <w:numId w:val="43"/>
        </w:numPr>
        <w:spacing w:before="0" w:after="0"/>
      </w:pPr>
      <w:r>
        <w:t>Depth fraction between 0.11 and 0.49</w:t>
      </w:r>
    </w:p>
    <w:p w14:paraId="435D1BDC" w14:textId="77777777" w:rsidR="000620BE" w:rsidRDefault="000620BE" w:rsidP="000620BE">
      <w:pPr>
        <w:pStyle w:val="ListParagraph"/>
        <w:numPr>
          <w:ilvl w:val="2"/>
          <w:numId w:val="43"/>
        </w:numPr>
        <w:spacing w:before="0" w:after="0"/>
      </w:pPr>
      <w:r>
        <w:t>Length between 4.0 mm and 128.0 mm</w:t>
      </w:r>
    </w:p>
    <w:p w14:paraId="66029405" w14:textId="77777777" w:rsidR="000620BE" w:rsidRDefault="000620BE" w:rsidP="000620BE">
      <w:pPr>
        <w:pStyle w:val="ListParagraph"/>
        <w:numPr>
          <w:ilvl w:val="1"/>
          <w:numId w:val="43"/>
        </w:numPr>
        <w:spacing w:before="0" w:after="0"/>
      </w:pPr>
      <w:r>
        <w:t>Consequence of failure distributed between minimum of $10.01 and maximum of $14.13MM</w:t>
      </w:r>
    </w:p>
    <w:p w14:paraId="0BF58080" w14:textId="77777777" w:rsidR="000620BE" w:rsidRDefault="000620BE" w:rsidP="000620BE">
      <w:pPr>
        <w:pStyle w:val="ListParagraph"/>
        <w:numPr>
          <w:ilvl w:val="1"/>
          <w:numId w:val="43"/>
        </w:numPr>
        <w:spacing w:before="0" w:after="0"/>
      </w:pPr>
      <w:r>
        <w:t>Total length driven by Environmental: 149.97 meters.</w:t>
      </w:r>
    </w:p>
    <w:p w14:paraId="644F6B91" w14:textId="77777777" w:rsidR="000620BE" w:rsidRDefault="000620BE" w:rsidP="000620BE">
      <w:pPr>
        <w:pStyle w:val="ListParagraph"/>
        <w:numPr>
          <w:ilvl w:val="1"/>
          <w:numId w:val="43"/>
        </w:numPr>
        <w:spacing w:before="0" w:after="0"/>
      </w:pPr>
      <w:r>
        <w:t>Environmental Cost distributed between minimum of $9.70 and maximum of $13.77MM:</w:t>
      </w:r>
    </w:p>
    <w:p w14:paraId="55DE74F0" w14:textId="77777777" w:rsidR="000620BE" w:rsidRDefault="000620BE" w:rsidP="000620BE">
      <w:pPr>
        <w:pStyle w:val="ListParagraph"/>
        <w:numPr>
          <w:ilvl w:val="2"/>
          <w:numId w:val="43"/>
        </w:numPr>
        <w:spacing w:before="0" w:after="0"/>
      </w:pPr>
      <w:r>
        <w:t>Leak cost between minimum of $0.21 and maximum of $0.26MM</w:t>
      </w:r>
    </w:p>
    <w:p w14:paraId="5238FE2B" w14:textId="77777777" w:rsidR="000620BE" w:rsidRDefault="000620BE" w:rsidP="000620BE">
      <w:pPr>
        <w:pStyle w:val="ListParagraph"/>
        <w:numPr>
          <w:ilvl w:val="2"/>
          <w:numId w:val="43"/>
        </w:numPr>
        <w:spacing w:before="0" w:after="0"/>
      </w:pPr>
      <w:r>
        <w:t>Leak spill volume between a minimum of 1972.39 and maximum of 2415.69 gallons</w:t>
      </w:r>
    </w:p>
    <w:p w14:paraId="6F7B8F6F" w14:textId="77777777" w:rsidR="000620BE" w:rsidRDefault="000620BE" w:rsidP="000620BE">
      <w:pPr>
        <w:pStyle w:val="ListParagraph"/>
        <w:numPr>
          <w:ilvl w:val="2"/>
          <w:numId w:val="43"/>
        </w:numPr>
        <w:spacing w:before="0" w:after="0"/>
      </w:pPr>
      <w:r>
        <w:t>Rupture cost between minimum of $27.31 and maximum of $33.45MM</w:t>
      </w:r>
    </w:p>
    <w:p w14:paraId="723A9107" w14:textId="77777777" w:rsidR="000620BE" w:rsidRDefault="000620BE" w:rsidP="000620BE">
      <w:pPr>
        <w:pStyle w:val="ListParagraph"/>
        <w:numPr>
          <w:ilvl w:val="2"/>
          <w:numId w:val="43"/>
        </w:numPr>
        <w:spacing w:before="0" w:after="0"/>
      </w:pPr>
      <w:r>
        <w:lastRenderedPageBreak/>
        <w:t>Rupture spill volume is between a minimum of 257682.32 and maximum of 315598.07 gallons</w:t>
      </w:r>
    </w:p>
    <w:p w14:paraId="4BDAB58D" w14:textId="77777777" w:rsidR="000620BE" w:rsidRDefault="000620BE" w:rsidP="000620BE">
      <w:pPr>
        <w:pStyle w:val="ListParagraph"/>
        <w:numPr>
          <w:ilvl w:val="2"/>
          <w:numId w:val="43"/>
        </w:numPr>
        <w:spacing w:before="0" w:after="0"/>
      </w:pPr>
      <w:r>
        <w:t>Puncture cost between minimum of $6.87 and maximum of $8.41MM</w:t>
      </w:r>
    </w:p>
    <w:p w14:paraId="2073AD61" w14:textId="77777777" w:rsidR="000620BE" w:rsidRDefault="000620BE" w:rsidP="000620BE">
      <w:pPr>
        <w:pStyle w:val="ListParagraph"/>
        <w:numPr>
          <w:ilvl w:val="2"/>
          <w:numId w:val="43"/>
        </w:numPr>
        <w:spacing w:before="0" w:after="0"/>
      </w:pPr>
      <w:r>
        <w:t>Puncture spill volume is between a minimum of 64808.16 and maximum of 79374.21 gallons</w:t>
      </w:r>
    </w:p>
    <w:p w14:paraId="10CF1CD6" w14:textId="77777777" w:rsidR="000620BE" w:rsidRDefault="000620BE" w:rsidP="000620BE">
      <w:pPr>
        <w:pStyle w:val="ListParagraph"/>
        <w:numPr>
          <w:ilvl w:val="2"/>
          <w:numId w:val="43"/>
        </w:numPr>
        <w:spacing w:before="0" w:after="0"/>
      </w:pPr>
      <w:r>
        <w:t xml:space="preserve">Land use distributed as </w:t>
      </w:r>
    </w:p>
    <w:p w14:paraId="7491F2DD" w14:textId="77777777" w:rsidR="000620BE" w:rsidRDefault="000620BE" w:rsidP="000620BE">
      <w:pPr>
        <w:pStyle w:val="ListParagraph"/>
        <w:numPr>
          <w:ilvl w:val="3"/>
          <w:numId w:val="43"/>
        </w:numPr>
        <w:spacing w:before="0" w:after="0"/>
      </w:pPr>
      <w:r>
        <w:t>Agricultural: 119.97</w:t>
      </w:r>
    </w:p>
    <w:p w14:paraId="1E1F002C" w14:textId="77777777" w:rsidR="000620BE" w:rsidRDefault="000620BE" w:rsidP="000620BE">
      <w:pPr>
        <w:pStyle w:val="ListParagraph"/>
        <w:numPr>
          <w:ilvl w:val="3"/>
          <w:numId w:val="43"/>
        </w:numPr>
        <w:spacing w:before="0" w:after="0"/>
      </w:pPr>
      <w:r>
        <w:t>Remote: 29.99</w:t>
      </w:r>
    </w:p>
    <w:p w14:paraId="26566370" w14:textId="77777777" w:rsidR="000620BE" w:rsidRDefault="000620BE" w:rsidP="000620BE">
      <w:pPr>
        <w:pStyle w:val="ListParagraph"/>
        <w:numPr>
          <w:ilvl w:val="0"/>
          <w:numId w:val="43"/>
        </w:numPr>
        <w:spacing w:before="0" w:after="0"/>
      </w:pPr>
      <w:r>
        <w:t>"SS-03 NPS 6</w:t>
      </w:r>
    </w:p>
    <w:p w14:paraId="5B319627" w14:textId="77777777" w:rsidR="000620BE" w:rsidRDefault="000620BE" w:rsidP="000620BE">
      <w:pPr>
        <w:pStyle w:val="ListParagraph"/>
        <w:numPr>
          <w:ilvl w:val="1"/>
          <w:numId w:val="43"/>
        </w:numPr>
        <w:spacing w:before="0" w:after="0"/>
      </w:pPr>
      <w:r>
        <w:t>Total Cumulative Length (m):</w:t>
      </w:r>
      <w:r>
        <w:tab/>
        <w:t>149.94</w:t>
      </w:r>
    </w:p>
    <w:p w14:paraId="185A478A" w14:textId="77777777" w:rsidR="000620BE" w:rsidRDefault="000620BE" w:rsidP="000620BE">
      <w:pPr>
        <w:pStyle w:val="ListParagraph"/>
        <w:numPr>
          <w:ilvl w:val="1"/>
          <w:numId w:val="43"/>
        </w:numPr>
        <w:spacing w:before="0" w:after="0"/>
      </w:pPr>
      <w:r>
        <w:t>Likelihood of failure distributed between minimum of 2.057e-02 and maximum of 4.316e-02.</w:t>
      </w:r>
    </w:p>
    <w:p w14:paraId="5A7725CA" w14:textId="77777777" w:rsidR="000620BE" w:rsidRDefault="000620BE" w:rsidP="000620BE">
      <w:pPr>
        <w:pStyle w:val="ListParagraph"/>
        <w:numPr>
          <w:ilvl w:val="2"/>
          <w:numId w:val="43"/>
        </w:numPr>
        <w:spacing w:before="0" w:after="0"/>
      </w:pPr>
      <w:r>
        <w:t>ILI Date of 2016-02-02</w:t>
      </w:r>
    </w:p>
    <w:p w14:paraId="27F19A1D" w14:textId="77777777" w:rsidR="000620BE" w:rsidRDefault="000620BE" w:rsidP="000620BE">
      <w:pPr>
        <w:pStyle w:val="ListParagraph"/>
        <w:numPr>
          <w:ilvl w:val="2"/>
          <w:numId w:val="43"/>
        </w:numPr>
        <w:spacing w:before="0" w:after="0"/>
      </w:pPr>
      <w:r>
        <w:t>ILI tool of MFL/Geometry</w:t>
      </w:r>
    </w:p>
    <w:p w14:paraId="7AB21B4E" w14:textId="77777777" w:rsidR="000620BE" w:rsidRDefault="000620BE" w:rsidP="000620BE">
      <w:pPr>
        <w:pStyle w:val="ListParagraph"/>
        <w:numPr>
          <w:ilvl w:val="2"/>
          <w:numId w:val="43"/>
        </w:numPr>
        <w:spacing w:before="0" w:after="0"/>
      </w:pPr>
      <w:r>
        <w:t>Features identified 271.0</w:t>
      </w:r>
    </w:p>
    <w:p w14:paraId="1DCE7833" w14:textId="77777777" w:rsidR="000620BE" w:rsidRDefault="000620BE" w:rsidP="000620BE">
      <w:pPr>
        <w:pStyle w:val="ListParagraph"/>
        <w:numPr>
          <w:ilvl w:val="2"/>
          <w:numId w:val="43"/>
        </w:numPr>
        <w:spacing w:before="0" w:after="0"/>
      </w:pPr>
      <w:r>
        <w:t>Depth fraction between 0.1 and 0.43</w:t>
      </w:r>
    </w:p>
    <w:p w14:paraId="14E5EF8E" w14:textId="77777777" w:rsidR="000620BE" w:rsidRDefault="000620BE" w:rsidP="000620BE">
      <w:pPr>
        <w:pStyle w:val="ListParagraph"/>
        <w:numPr>
          <w:ilvl w:val="2"/>
          <w:numId w:val="43"/>
        </w:numPr>
        <w:spacing w:before="0" w:after="0"/>
      </w:pPr>
      <w:r>
        <w:t>Length between 4.0 mm and 74.0 mm</w:t>
      </w:r>
    </w:p>
    <w:p w14:paraId="5423E8CF" w14:textId="77777777" w:rsidR="000620BE" w:rsidRDefault="000620BE" w:rsidP="000620BE">
      <w:pPr>
        <w:pStyle w:val="ListParagraph"/>
        <w:numPr>
          <w:ilvl w:val="1"/>
          <w:numId w:val="43"/>
        </w:numPr>
        <w:spacing w:before="0" w:after="0"/>
      </w:pPr>
      <w:r>
        <w:t>Consequence of failure distributed between minimum of $4.65 and maximum of $24.45MM</w:t>
      </w:r>
    </w:p>
    <w:p w14:paraId="00A73F52" w14:textId="77777777" w:rsidR="000620BE" w:rsidRDefault="000620BE" w:rsidP="000620BE">
      <w:pPr>
        <w:pStyle w:val="ListParagraph"/>
        <w:numPr>
          <w:ilvl w:val="1"/>
          <w:numId w:val="43"/>
        </w:numPr>
        <w:spacing w:before="0" w:after="0"/>
      </w:pPr>
      <w:r>
        <w:t>Total length driven by Environmental: 149.94 meters.</w:t>
      </w:r>
    </w:p>
    <w:p w14:paraId="2B34D268" w14:textId="77777777" w:rsidR="000620BE" w:rsidRDefault="000620BE" w:rsidP="000620BE">
      <w:pPr>
        <w:pStyle w:val="ListParagraph"/>
        <w:numPr>
          <w:ilvl w:val="1"/>
          <w:numId w:val="43"/>
        </w:numPr>
        <w:spacing w:before="0" w:after="0"/>
      </w:pPr>
      <w:r>
        <w:t>Environmental Cost distributed between minimum of $4.37 and maximum of $23.96MM:</w:t>
      </w:r>
    </w:p>
    <w:p w14:paraId="24789A4E" w14:textId="77777777" w:rsidR="000620BE" w:rsidRDefault="000620BE" w:rsidP="000620BE">
      <w:pPr>
        <w:pStyle w:val="ListParagraph"/>
        <w:numPr>
          <w:ilvl w:val="2"/>
          <w:numId w:val="43"/>
        </w:numPr>
        <w:spacing w:before="0" w:after="0"/>
      </w:pPr>
      <w:r>
        <w:t>Leak cost between minimum of $0.19 and maximum of $0.19MM</w:t>
      </w:r>
    </w:p>
    <w:p w14:paraId="41C45BFE" w14:textId="77777777" w:rsidR="000620BE" w:rsidRDefault="000620BE" w:rsidP="000620BE">
      <w:pPr>
        <w:pStyle w:val="ListParagraph"/>
        <w:numPr>
          <w:ilvl w:val="2"/>
          <w:numId w:val="43"/>
        </w:numPr>
        <w:spacing w:before="0" w:after="0"/>
      </w:pPr>
      <w:r>
        <w:t>Leak spill volume between a minimum of 1815.99 and maximum of 1815.99 gallons</w:t>
      </w:r>
    </w:p>
    <w:p w14:paraId="250A0391" w14:textId="77777777" w:rsidR="000620BE" w:rsidRDefault="000620BE" w:rsidP="000620BE">
      <w:pPr>
        <w:pStyle w:val="ListParagraph"/>
        <w:numPr>
          <w:ilvl w:val="2"/>
          <w:numId w:val="43"/>
        </w:numPr>
        <w:spacing w:before="0" w:after="0"/>
      </w:pPr>
      <w:r>
        <w:t>Rupture cost between minimum of $54.50 and maximum of $54.50MM</w:t>
      </w:r>
    </w:p>
    <w:p w14:paraId="0C379D35" w14:textId="77777777" w:rsidR="000620BE" w:rsidRDefault="000620BE" w:rsidP="000620BE">
      <w:pPr>
        <w:pStyle w:val="ListParagraph"/>
        <w:numPr>
          <w:ilvl w:val="2"/>
          <w:numId w:val="43"/>
        </w:numPr>
        <w:spacing w:before="0" w:after="0"/>
      </w:pPr>
      <w:r>
        <w:t>Rupture spill volume is between a minimum of 514224.45 and maximum of 514224.45 gallons</w:t>
      </w:r>
    </w:p>
    <w:p w14:paraId="4C96B153" w14:textId="77777777" w:rsidR="000620BE" w:rsidRDefault="000620BE" w:rsidP="000620BE">
      <w:pPr>
        <w:pStyle w:val="ListParagraph"/>
        <w:numPr>
          <w:ilvl w:val="2"/>
          <w:numId w:val="43"/>
        </w:numPr>
        <w:spacing w:before="0" w:after="0"/>
      </w:pPr>
      <w:r>
        <w:t>Puncture cost between minimum of $6.32 and maximum of $6.32MM</w:t>
      </w:r>
    </w:p>
    <w:p w14:paraId="4C1DAA66" w14:textId="77777777" w:rsidR="000620BE" w:rsidRDefault="000620BE" w:rsidP="000620BE">
      <w:pPr>
        <w:pStyle w:val="ListParagraph"/>
        <w:numPr>
          <w:ilvl w:val="2"/>
          <w:numId w:val="43"/>
        </w:numPr>
        <w:spacing w:before="0" w:after="0"/>
      </w:pPr>
      <w:r>
        <w:t>Puncture spill volume is between a minimum of 59669.32 and maximum of 59669.32 gallons</w:t>
      </w:r>
    </w:p>
    <w:p w14:paraId="291EDE74" w14:textId="77777777" w:rsidR="000620BE" w:rsidRDefault="000620BE" w:rsidP="000620BE">
      <w:pPr>
        <w:pStyle w:val="ListParagraph"/>
        <w:numPr>
          <w:ilvl w:val="2"/>
          <w:numId w:val="43"/>
        </w:numPr>
        <w:spacing w:before="0" w:after="0"/>
      </w:pPr>
      <w:r>
        <w:t xml:space="preserve">Land use distributed as </w:t>
      </w:r>
    </w:p>
    <w:p w14:paraId="2048C1FD" w14:textId="77777777" w:rsidR="000620BE" w:rsidRDefault="000620BE" w:rsidP="000620BE">
      <w:pPr>
        <w:pStyle w:val="ListParagraph"/>
        <w:numPr>
          <w:ilvl w:val="3"/>
          <w:numId w:val="43"/>
        </w:numPr>
        <w:spacing w:before="0" w:after="0"/>
      </w:pPr>
      <w:r>
        <w:t>Agricultural: 149.94</w:t>
      </w:r>
    </w:p>
    <w:p w14:paraId="2246C314" w14:textId="77777777" w:rsidR="000620BE" w:rsidRDefault="000620BE" w:rsidP="000620BE">
      <w:pPr>
        <w:pStyle w:val="ListParagraph"/>
        <w:numPr>
          <w:ilvl w:val="0"/>
          <w:numId w:val="43"/>
        </w:numPr>
        <w:spacing w:before="0" w:after="0"/>
      </w:pPr>
      <w:r>
        <w:t xml:space="preserve">"NPS6 Brookfield to Joffre </w:t>
      </w:r>
      <w:proofErr w:type="gramStart"/>
      <w:r>
        <w:t>From</w:t>
      </w:r>
      <w:proofErr w:type="gramEnd"/>
      <w:r>
        <w:t xml:space="preserve"> 15-20-38-25W4 To 15-17-39-26W4</w:t>
      </w:r>
    </w:p>
    <w:p w14:paraId="0FB6AAA3" w14:textId="77777777" w:rsidR="000620BE" w:rsidRDefault="000620BE" w:rsidP="000620BE">
      <w:pPr>
        <w:pStyle w:val="ListParagraph"/>
        <w:numPr>
          <w:ilvl w:val="1"/>
          <w:numId w:val="43"/>
        </w:numPr>
        <w:spacing w:before="0" w:after="0"/>
      </w:pPr>
      <w:r>
        <w:t>Total Cumulative Length (m):</w:t>
      </w:r>
      <w:r>
        <w:tab/>
        <w:t>110.49</w:t>
      </w:r>
    </w:p>
    <w:p w14:paraId="6DBCF6EB" w14:textId="77777777" w:rsidR="000620BE" w:rsidRDefault="000620BE" w:rsidP="000620BE">
      <w:pPr>
        <w:pStyle w:val="ListParagraph"/>
        <w:numPr>
          <w:ilvl w:val="1"/>
          <w:numId w:val="43"/>
        </w:numPr>
        <w:spacing w:before="0" w:after="0"/>
      </w:pPr>
      <w:r>
        <w:t>Likelihood of failure distributed between minimum of 1.135e-03 and maximum of 9.315e-03.</w:t>
      </w:r>
    </w:p>
    <w:p w14:paraId="05598F0F" w14:textId="77777777" w:rsidR="000620BE" w:rsidRDefault="000620BE" w:rsidP="000620BE">
      <w:pPr>
        <w:pStyle w:val="ListParagraph"/>
        <w:numPr>
          <w:ilvl w:val="2"/>
          <w:numId w:val="43"/>
        </w:numPr>
        <w:spacing w:before="0" w:after="0"/>
      </w:pPr>
      <w:r>
        <w:t>ILI Date of 2016-04-21</w:t>
      </w:r>
    </w:p>
    <w:p w14:paraId="57D1E553" w14:textId="77777777" w:rsidR="000620BE" w:rsidRDefault="000620BE" w:rsidP="000620BE">
      <w:pPr>
        <w:pStyle w:val="ListParagraph"/>
        <w:numPr>
          <w:ilvl w:val="2"/>
          <w:numId w:val="43"/>
        </w:numPr>
        <w:spacing w:before="0" w:after="0"/>
      </w:pPr>
      <w:r>
        <w:t>ILI tool of MFL/Geometry</w:t>
      </w:r>
    </w:p>
    <w:p w14:paraId="2A5787CE" w14:textId="77777777" w:rsidR="000620BE" w:rsidRDefault="000620BE" w:rsidP="000620BE">
      <w:pPr>
        <w:pStyle w:val="ListParagraph"/>
        <w:numPr>
          <w:ilvl w:val="2"/>
          <w:numId w:val="43"/>
        </w:numPr>
        <w:spacing w:before="0" w:after="0"/>
      </w:pPr>
      <w:r>
        <w:t>Features identified 95.0</w:t>
      </w:r>
    </w:p>
    <w:p w14:paraId="7B01BDD4" w14:textId="77777777" w:rsidR="000620BE" w:rsidRDefault="000620BE" w:rsidP="000620BE">
      <w:pPr>
        <w:pStyle w:val="ListParagraph"/>
        <w:numPr>
          <w:ilvl w:val="2"/>
          <w:numId w:val="43"/>
        </w:numPr>
        <w:spacing w:before="0" w:after="0"/>
      </w:pPr>
      <w:r>
        <w:t>Depth fraction between 0.11 and 0.44</w:t>
      </w:r>
    </w:p>
    <w:p w14:paraId="0CDC5F9C" w14:textId="77777777" w:rsidR="000620BE" w:rsidRDefault="000620BE" w:rsidP="000620BE">
      <w:pPr>
        <w:pStyle w:val="ListParagraph"/>
        <w:numPr>
          <w:ilvl w:val="2"/>
          <w:numId w:val="43"/>
        </w:numPr>
        <w:spacing w:before="0" w:after="0"/>
      </w:pPr>
      <w:r>
        <w:t>Length between 6.0 mm and 72.0 mm</w:t>
      </w:r>
    </w:p>
    <w:p w14:paraId="7D4CA53B" w14:textId="77777777" w:rsidR="000620BE" w:rsidRDefault="000620BE" w:rsidP="000620BE">
      <w:pPr>
        <w:pStyle w:val="ListParagraph"/>
        <w:numPr>
          <w:ilvl w:val="1"/>
          <w:numId w:val="43"/>
        </w:numPr>
        <w:spacing w:before="0" w:after="0"/>
      </w:pPr>
      <w:r>
        <w:t>Consequence of failure distributed between minimum of $11.13 and maximum of $26.77MM</w:t>
      </w:r>
    </w:p>
    <w:p w14:paraId="006BC62B" w14:textId="77777777" w:rsidR="000620BE" w:rsidRDefault="000620BE" w:rsidP="000620BE">
      <w:pPr>
        <w:pStyle w:val="ListParagraph"/>
        <w:numPr>
          <w:ilvl w:val="1"/>
          <w:numId w:val="43"/>
        </w:numPr>
        <w:spacing w:before="0" w:after="0"/>
      </w:pPr>
      <w:r>
        <w:t>Total length driven by Environmental: 110.49 meters.</w:t>
      </w:r>
    </w:p>
    <w:p w14:paraId="419E0B4E" w14:textId="77777777" w:rsidR="000620BE" w:rsidRDefault="000620BE" w:rsidP="000620BE">
      <w:pPr>
        <w:pStyle w:val="ListParagraph"/>
        <w:numPr>
          <w:ilvl w:val="1"/>
          <w:numId w:val="43"/>
        </w:numPr>
        <w:spacing w:before="0" w:after="0"/>
      </w:pPr>
      <w:r>
        <w:t>Environmental Cost distributed between minimum of $10.80 and maximum of $26.28MM:</w:t>
      </w:r>
    </w:p>
    <w:p w14:paraId="67248534" w14:textId="77777777" w:rsidR="000620BE" w:rsidRDefault="000620BE" w:rsidP="000620BE">
      <w:pPr>
        <w:pStyle w:val="ListParagraph"/>
        <w:numPr>
          <w:ilvl w:val="2"/>
          <w:numId w:val="43"/>
        </w:numPr>
        <w:spacing w:before="0" w:after="0"/>
      </w:pPr>
      <w:r>
        <w:t>Leak cost between minimum of $0.20 and maximum of $0.22MM</w:t>
      </w:r>
    </w:p>
    <w:p w14:paraId="7F170756" w14:textId="77777777" w:rsidR="000620BE" w:rsidRDefault="000620BE" w:rsidP="000620BE">
      <w:pPr>
        <w:pStyle w:val="ListParagraph"/>
        <w:numPr>
          <w:ilvl w:val="2"/>
          <w:numId w:val="43"/>
        </w:numPr>
        <w:spacing w:before="0" w:after="0"/>
      </w:pPr>
      <w:r>
        <w:t>Leak spill volume between a minimum of 1919.14 and maximum of 2046.96 gallons</w:t>
      </w:r>
    </w:p>
    <w:p w14:paraId="31815A37" w14:textId="77777777" w:rsidR="000620BE" w:rsidRDefault="000620BE" w:rsidP="000620BE">
      <w:pPr>
        <w:pStyle w:val="ListParagraph"/>
        <w:numPr>
          <w:ilvl w:val="2"/>
          <w:numId w:val="43"/>
        </w:numPr>
        <w:spacing w:before="0" w:after="0"/>
      </w:pPr>
      <w:r>
        <w:t>Rupture cost between minimum of $57.60 and maximum of $61.44MM</w:t>
      </w:r>
    </w:p>
    <w:p w14:paraId="4A6EC014" w14:textId="77777777" w:rsidR="000620BE" w:rsidRDefault="000620BE" w:rsidP="000620BE">
      <w:pPr>
        <w:pStyle w:val="ListParagraph"/>
        <w:numPr>
          <w:ilvl w:val="2"/>
          <w:numId w:val="43"/>
        </w:numPr>
        <w:spacing w:before="0" w:after="0"/>
      </w:pPr>
      <w:r>
        <w:t>Rupture spill volume is between a minimum of 543432.51 and maximum of 579628.2 gallons</w:t>
      </w:r>
    </w:p>
    <w:p w14:paraId="15CB9FC7" w14:textId="77777777" w:rsidR="000620BE" w:rsidRDefault="000620BE" w:rsidP="000620BE">
      <w:pPr>
        <w:pStyle w:val="ListParagraph"/>
        <w:numPr>
          <w:ilvl w:val="2"/>
          <w:numId w:val="43"/>
        </w:numPr>
        <w:spacing w:before="0" w:after="0"/>
      </w:pPr>
      <w:r>
        <w:t>Puncture cost between minimum of $6.68 and maximum of $7.13MM</w:t>
      </w:r>
    </w:p>
    <w:p w14:paraId="3FBD46F9" w14:textId="77777777" w:rsidR="000620BE" w:rsidRDefault="000620BE" w:rsidP="000620BE">
      <w:pPr>
        <w:pStyle w:val="ListParagraph"/>
        <w:numPr>
          <w:ilvl w:val="2"/>
          <w:numId w:val="43"/>
        </w:numPr>
        <w:spacing w:before="0" w:after="0"/>
      </w:pPr>
      <w:r>
        <w:lastRenderedPageBreak/>
        <w:t>Puncture spill volume is between a minimum of 63058.55 and maximum of 67258.6 gallons</w:t>
      </w:r>
    </w:p>
    <w:p w14:paraId="5B588257" w14:textId="77777777" w:rsidR="000620BE" w:rsidRDefault="000620BE" w:rsidP="000620BE">
      <w:pPr>
        <w:pStyle w:val="ListParagraph"/>
        <w:numPr>
          <w:ilvl w:val="2"/>
          <w:numId w:val="43"/>
        </w:numPr>
        <w:spacing w:before="0" w:after="0"/>
      </w:pPr>
      <w:r>
        <w:t xml:space="preserve">Land use distributed as </w:t>
      </w:r>
    </w:p>
    <w:p w14:paraId="6D8D332C" w14:textId="77777777" w:rsidR="000620BE" w:rsidRDefault="000620BE" w:rsidP="000620BE">
      <w:pPr>
        <w:pStyle w:val="ListParagraph"/>
        <w:numPr>
          <w:ilvl w:val="3"/>
          <w:numId w:val="43"/>
        </w:numPr>
        <w:spacing w:before="0" w:after="0"/>
      </w:pPr>
      <w:r>
        <w:t>Agricultural: 110.49</w:t>
      </w:r>
    </w:p>
    <w:p w14:paraId="5CF10A94" w14:textId="77777777" w:rsidR="000620BE" w:rsidRDefault="000620BE" w:rsidP="000620BE">
      <w:pPr>
        <w:pStyle w:val="ListParagraph"/>
        <w:numPr>
          <w:ilvl w:val="0"/>
          <w:numId w:val="43"/>
        </w:numPr>
        <w:spacing w:before="0" w:after="0"/>
      </w:pPr>
      <w:r>
        <w:t>"RADIAL LAKE TO LOCHEARN PUMP STATION NPS 3</w:t>
      </w:r>
    </w:p>
    <w:p w14:paraId="262FC9AD" w14:textId="77777777" w:rsidR="000620BE" w:rsidRDefault="000620BE" w:rsidP="000620BE">
      <w:pPr>
        <w:pStyle w:val="ListParagraph"/>
        <w:numPr>
          <w:ilvl w:val="1"/>
          <w:numId w:val="43"/>
        </w:numPr>
        <w:spacing w:before="0" w:after="0"/>
      </w:pPr>
      <w:r>
        <w:t>Total Cumulative Length (m):</w:t>
      </w:r>
      <w:r>
        <w:tab/>
        <w:t>89.97</w:t>
      </w:r>
    </w:p>
    <w:p w14:paraId="1258B9A2" w14:textId="77777777" w:rsidR="000620BE" w:rsidRDefault="000620BE" w:rsidP="000620BE">
      <w:pPr>
        <w:pStyle w:val="ListParagraph"/>
        <w:numPr>
          <w:ilvl w:val="1"/>
          <w:numId w:val="43"/>
        </w:numPr>
        <w:spacing w:before="0" w:after="0"/>
      </w:pPr>
      <w:r>
        <w:t>Likelihood of failure distributed between minimum of 2.919e-02 and maximum of 1.403e-01.</w:t>
      </w:r>
    </w:p>
    <w:p w14:paraId="70D62FC6" w14:textId="77777777" w:rsidR="000620BE" w:rsidRDefault="000620BE" w:rsidP="000620BE">
      <w:pPr>
        <w:pStyle w:val="ListParagraph"/>
        <w:numPr>
          <w:ilvl w:val="2"/>
          <w:numId w:val="43"/>
        </w:numPr>
        <w:spacing w:before="0" w:after="0"/>
      </w:pPr>
      <w:r>
        <w:t>ILI Date of 2012-08-29</w:t>
      </w:r>
    </w:p>
    <w:p w14:paraId="63F3BA69" w14:textId="77777777" w:rsidR="000620BE" w:rsidRDefault="000620BE" w:rsidP="000620BE">
      <w:pPr>
        <w:pStyle w:val="ListParagraph"/>
        <w:numPr>
          <w:ilvl w:val="2"/>
          <w:numId w:val="43"/>
        </w:numPr>
        <w:spacing w:before="0" w:after="0"/>
      </w:pPr>
      <w:r>
        <w:t>ILI tool of MFL</w:t>
      </w:r>
    </w:p>
    <w:p w14:paraId="1843352C" w14:textId="77777777" w:rsidR="000620BE" w:rsidRDefault="000620BE" w:rsidP="000620BE">
      <w:pPr>
        <w:pStyle w:val="ListParagraph"/>
        <w:numPr>
          <w:ilvl w:val="2"/>
          <w:numId w:val="43"/>
        </w:numPr>
        <w:spacing w:before="0" w:after="0"/>
      </w:pPr>
      <w:r>
        <w:t>Features identified 15.0</w:t>
      </w:r>
    </w:p>
    <w:p w14:paraId="655BA975" w14:textId="77777777" w:rsidR="000620BE" w:rsidRDefault="000620BE" w:rsidP="000620BE">
      <w:pPr>
        <w:pStyle w:val="ListParagraph"/>
        <w:numPr>
          <w:ilvl w:val="2"/>
          <w:numId w:val="43"/>
        </w:numPr>
        <w:spacing w:before="0" w:after="0"/>
      </w:pPr>
      <w:r>
        <w:t>Depth fraction between 0.15 and 0.27</w:t>
      </w:r>
    </w:p>
    <w:p w14:paraId="0880CA7E" w14:textId="77777777" w:rsidR="000620BE" w:rsidRDefault="000620BE" w:rsidP="000620BE">
      <w:pPr>
        <w:pStyle w:val="ListParagraph"/>
        <w:numPr>
          <w:ilvl w:val="2"/>
          <w:numId w:val="43"/>
        </w:numPr>
        <w:spacing w:before="0" w:after="0"/>
      </w:pPr>
      <w:r>
        <w:t>Length between 10.0 mm and 36.0 mm</w:t>
      </w:r>
    </w:p>
    <w:p w14:paraId="4FE50735" w14:textId="77777777" w:rsidR="000620BE" w:rsidRDefault="000620BE" w:rsidP="000620BE">
      <w:pPr>
        <w:pStyle w:val="ListParagraph"/>
        <w:numPr>
          <w:ilvl w:val="1"/>
          <w:numId w:val="43"/>
        </w:numPr>
        <w:spacing w:before="0" w:after="0"/>
      </w:pPr>
      <w:r>
        <w:t>Consequence of failure distributed between minimum of $0.72 and maximum of $1.09MM</w:t>
      </w:r>
    </w:p>
    <w:p w14:paraId="20526861" w14:textId="77777777" w:rsidR="000620BE" w:rsidRDefault="000620BE" w:rsidP="000620BE">
      <w:pPr>
        <w:pStyle w:val="ListParagraph"/>
        <w:numPr>
          <w:ilvl w:val="1"/>
          <w:numId w:val="43"/>
        </w:numPr>
        <w:spacing w:before="0" w:after="0"/>
      </w:pPr>
      <w:r>
        <w:t>Total length driven by Economic Loss: 89.97 meters.</w:t>
      </w:r>
    </w:p>
    <w:p w14:paraId="147B08D7" w14:textId="77777777" w:rsidR="000620BE" w:rsidRDefault="000620BE" w:rsidP="000620BE">
      <w:pPr>
        <w:pStyle w:val="ListParagraph"/>
        <w:numPr>
          <w:ilvl w:val="1"/>
          <w:numId w:val="43"/>
        </w:numPr>
        <w:spacing w:before="0" w:after="0"/>
      </w:pPr>
      <w:r>
        <w:t>Economic Loss Cost distributed between minimum of $0.72 and maximum of $1.09MM:</w:t>
      </w:r>
    </w:p>
    <w:p w14:paraId="4F0ECB0A" w14:textId="77777777" w:rsidR="000620BE" w:rsidRDefault="000620BE" w:rsidP="000620BE">
      <w:pPr>
        <w:pStyle w:val="ListParagraph"/>
        <w:numPr>
          <w:ilvl w:val="2"/>
          <w:numId w:val="43"/>
        </w:numPr>
        <w:spacing w:before="0" w:after="0"/>
      </w:pPr>
      <w:r>
        <w:t>Repair costs between minimum of $6,000.00 and maximum of $6,000.00.</w:t>
      </w:r>
    </w:p>
    <w:p w14:paraId="05901B8C" w14:textId="77777777" w:rsidR="000620BE" w:rsidRDefault="000620BE" w:rsidP="000620BE">
      <w:pPr>
        <w:pStyle w:val="ListParagraph"/>
        <w:numPr>
          <w:ilvl w:val="2"/>
          <w:numId w:val="43"/>
        </w:numPr>
        <w:spacing w:before="0" w:after="0"/>
      </w:pPr>
      <w:r>
        <w:t>Outage losses between minimum of $200,000.00 and maximum of $200,000.00.</w:t>
      </w:r>
    </w:p>
    <w:p w14:paraId="047D8655" w14:textId="77777777" w:rsidR="000620BE" w:rsidRDefault="000620BE" w:rsidP="000620BE">
      <w:pPr>
        <w:pStyle w:val="ListParagraph"/>
        <w:numPr>
          <w:ilvl w:val="2"/>
          <w:numId w:val="43"/>
        </w:numPr>
        <w:spacing w:before="0" w:after="0"/>
      </w:pPr>
      <w:r>
        <w:t>Product type is HVP Product.</w:t>
      </w:r>
    </w:p>
    <w:p w14:paraId="5E970E65" w14:textId="77777777" w:rsidR="000620BE" w:rsidRDefault="000620BE" w:rsidP="000620BE">
      <w:pPr>
        <w:pStyle w:val="ListParagraph"/>
        <w:numPr>
          <w:ilvl w:val="2"/>
          <w:numId w:val="43"/>
        </w:numPr>
        <w:spacing w:before="0" w:after="0"/>
      </w:pPr>
      <w:r>
        <w:t>Leak cost between minimum of $0.27 and maximum of $0.27MM</w:t>
      </w:r>
    </w:p>
    <w:p w14:paraId="64101646" w14:textId="77777777" w:rsidR="000620BE" w:rsidRDefault="000620BE" w:rsidP="000620BE">
      <w:pPr>
        <w:pStyle w:val="ListParagraph"/>
        <w:numPr>
          <w:ilvl w:val="2"/>
          <w:numId w:val="43"/>
        </w:numPr>
        <w:spacing w:before="0" w:after="0"/>
      </w:pPr>
      <w:r>
        <w:t>Leak scenario yielded 6.0 intersections with structures, with minimum of $nan and maximum of $nan in cost of structures impacted.</w:t>
      </w:r>
    </w:p>
    <w:p w14:paraId="5833769C" w14:textId="77777777" w:rsidR="000620BE" w:rsidRDefault="000620BE" w:rsidP="000620BE">
      <w:pPr>
        <w:pStyle w:val="ListParagraph"/>
        <w:numPr>
          <w:ilvl w:val="2"/>
          <w:numId w:val="43"/>
        </w:numPr>
        <w:spacing w:before="0" w:after="0"/>
      </w:pPr>
      <w:r>
        <w:t>Leak product loss costs between minimum of $60,855.70 and maximum of $60,855.70</w:t>
      </w:r>
    </w:p>
    <w:p w14:paraId="495A3030" w14:textId="77777777" w:rsidR="000620BE" w:rsidRDefault="000620BE" w:rsidP="000620BE">
      <w:pPr>
        <w:pStyle w:val="ListParagraph"/>
        <w:numPr>
          <w:ilvl w:val="2"/>
          <w:numId w:val="43"/>
        </w:numPr>
        <w:spacing w:before="0" w:after="0"/>
      </w:pPr>
      <w:r>
        <w:t>Rupture cost between minimum of $5.02 and maximum of $5.02MM</w:t>
      </w:r>
    </w:p>
    <w:p w14:paraId="23F78266" w14:textId="77777777" w:rsidR="000620BE" w:rsidRDefault="000620BE" w:rsidP="000620BE">
      <w:pPr>
        <w:pStyle w:val="ListParagraph"/>
        <w:numPr>
          <w:ilvl w:val="2"/>
          <w:numId w:val="43"/>
        </w:numPr>
        <w:spacing w:before="0" w:after="0"/>
      </w:pPr>
      <w:r>
        <w:t>Rupture scenario yielded 22.0 intersections with structures, with minimum of $nan and maximum of $nan in cost of structures impacted</w:t>
      </w:r>
    </w:p>
    <w:p w14:paraId="6952382D" w14:textId="77777777" w:rsidR="000620BE" w:rsidRDefault="000620BE" w:rsidP="000620BE">
      <w:pPr>
        <w:pStyle w:val="ListParagraph"/>
        <w:numPr>
          <w:ilvl w:val="2"/>
          <w:numId w:val="43"/>
        </w:numPr>
        <w:spacing w:before="0" w:after="0"/>
      </w:pPr>
      <w:r>
        <w:t>Rupture product loss costs between minimum of $4,809,554.10 and maximum of $4,809,554.10</w:t>
      </w:r>
    </w:p>
    <w:p w14:paraId="12420E3C" w14:textId="77777777" w:rsidR="000620BE" w:rsidRDefault="000620BE" w:rsidP="000620BE">
      <w:pPr>
        <w:pStyle w:val="ListParagraph"/>
        <w:numPr>
          <w:ilvl w:val="2"/>
          <w:numId w:val="43"/>
        </w:numPr>
        <w:spacing w:before="0" w:after="0"/>
      </w:pPr>
      <w:r>
        <w:t>Puncture cost between minimum of $2.21 and maximum of $2.21MM</w:t>
      </w:r>
    </w:p>
    <w:p w14:paraId="0B28DF41" w14:textId="77777777" w:rsidR="000620BE" w:rsidRDefault="000620BE" w:rsidP="000620BE">
      <w:pPr>
        <w:pStyle w:val="ListParagraph"/>
        <w:numPr>
          <w:ilvl w:val="2"/>
          <w:numId w:val="43"/>
        </w:numPr>
        <w:spacing w:before="0" w:after="0"/>
      </w:pPr>
      <w:r>
        <w:t>Puncture scenario yielded 23.0 intersections with structures, with minimum of $nan and maximum of $nan in cost of structures impacted</w:t>
      </w:r>
    </w:p>
    <w:p w14:paraId="3A0970B8" w14:textId="77777777" w:rsidR="000620BE" w:rsidRDefault="000620BE" w:rsidP="000620BE">
      <w:pPr>
        <w:pStyle w:val="ListParagraph"/>
        <w:numPr>
          <w:ilvl w:val="2"/>
          <w:numId w:val="43"/>
        </w:numPr>
        <w:spacing w:before="0" w:after="0"/>
      </w:pPr>
      <w:r>
        <w:t>Puncture product Loss costs between minimum of $1,999,580.23 and maximum of $1,999,580.23"</w:t>
      </w:r>
    </w:p>
    <w:p w14:paraId="17360DDA" w14:textId="77777777" w:rsidR="000620BE" w:rsidRDefault="000620BE" w:rsidP="000620BE">
      <w:pPr>
        <w:pStyle w:val="ListParagraph"/>
        <w:numPr>
          <w:ilvl w:val="0"/>
          <w:numId w:val="43"/>
        </w:numPr>
        <w:spacing w:before="0" w:after="0"/>
      </w:pPr>
      <w:r>
        <w:t>"SECT 3 HERBERT TO CARON NPS 6</w:t>
      </w:r>
    </w:p>
    <w:p w14:paraId="0FBE10DB" w14:textId="77777777" w:rsidR="000620BE" w:rsidRDefault="000620BE" w:rsidP="000620BE">
      <w:pPr>
        <w:pStyle w:val="ListParagraph"/>
        <w:numPr>
          <w:ilvl w:val="1"/>
          <w:numId w:val="43"/>
        </w:numPr>
        <w:spacing w:before="0" w:after="0"/>
      </w:pPr>
      <w:r>
        <w:t>Total Cumulative Length (m):</w:t>
      </w:r>
      <w:r>
        <w:tab/>
        <w:t>67.37</w:t>
      </w:r>
    </w:p>
    <w:p w14:paraId="09995EEE" w14:textId="77777777" w:rsidR="000620BE" w:rsidRDefault="000620BE" w:rsidP="000620BE">
      <w:pPr>
        <w:pStyle w:val="ListParagraph"/>
        <w:numPr>
          <w:ilvl w:val="1"/>
          <w:numId w:val="43"/>
        </w:numPr>
        <w:spacing w:before="0" w:after="0"/>
      </w:pPr>
      <w:r>
        <w:t>Likelihood of failure distributed between minimum of 1.821e-03 and maximum of 2.070e-02.</w:t>
      </w:r>
    </w:p>
    <w:p w14:paraId="5BDB7ADE" w14:textId="77777777" w:rsidR="000620BE" w:rsidRDefault="000620BE" w:rsidP="000620BE">
      <w:pPr>
        <w:pStyle w:val="ListParagraph"/>
        <w:numPr>
          <w:ilvl w:val="2"/>
          <w:numId w:val="43"/>
        </w:numPr>
        <w:spacing w:before="0" w:after="0"/>
      </w:pPr>
      <w:r>
        <w:t>ILI Date of 2013-03-06</w:t>
      </w:r>
    </w:p>
    <w:p w14:paraId="0E058F83" w14:textId="77777777" w:rsidR="000620BE" w:rsidRDefault="000620BE" w:rsidP="000620BE">
      <w:pPr>
        <w:pStyle w:val="ListParagraph"/>
        <w:numPr>
          <w:ilvl w:val="2"/>
          <w:numId w:val="43"/>
        </w:numPr>
        <w:spacing w:before="0" w:after="0"/>
      </w:pPr>
      <w:r>
        <w:t>ILI tool of MFL</w:t>
      </w:r>
    </w:p>
    <w:p w14:paraId="065F478C" w14:textId="77777777" w:rsidR="000620BE" w:rsidRDefault="000620BE" w:rsidP="000620BE">
      <w:pPr>
        <w:pStyle w:val="ListParagraph"/>
        <w:numPr>
          <w:ilvl w:val="2"/>
          <w:numId w:val="43"/>
        </w:numPr>
        <w:spacing w:before="0" w:after="0"/>
      </w:pPr>
      <w:r>
        <w:t>Features identified 9.0</w:t>
      </w:r>
    </w:p>
    <w:p w14:paraId="104866C2" w14:textId="77777777" w:rsidR="000620BE" w:rsidRDefault="000620BE" w:rsidP="000620BE">
      <w:pPr>
        <w:pStyle w:val="ListParagraph"/>
        <w:numPr>
          <w:ilvl w:val="2"/>
          <w:numId w:val="43"/>
        </w:numPr>
        <w:spacing w:before="0" w:after="0"/>
      </w:pPr>
      <w:r>
        <w:t>Depth fraction between 0.14 and 0.4</w:t>
      </w:r>
    </w:p>
    <w:p w14:paraId="449AC9FD" w14:textId="77777777" w:rsidR="000620BE" w:rsidRDefault="000620BE" w:rsidP="000620BE">
      <w:pPr>
        <w:pStyle w:val="ListParagraph"/>
        <w:numPr>
          <w:ilvl w:val="2"/>
          <w:numId w:val="43"/>
        </w:numPr>
        <w:spacing w:before="0" w:after="0"/>
      </w:pPr>
      <w:r>
        <w:t>Length between 13.629 mm and 60.756 mm</w:t>
      </w:r>
    </w:p>
    <w:p w14:paraId="0143BA84" w14:textId="77777777" w:rsidR="000620BE" w:rsidRDefault="000620BE" w:rsidP="000620BE">
      <w:pPr>
        <w:pStyle w:val="ListParagraph"/>
        <w:numPr>
          <w:ilvl w:val="1"/>
          <w:numId w:val="43"/>
        </w:numPr>
        <w:spacing w:before="0" w:after="0"/>
      </w:pPr>
      <w:r>
        <w:t>Consequence of failure distributed between minimum of $1.43 and maximum of $13.10MM</w:t>
      </w:r>
    </w:p>
    <w:p w14:paraId="1E5717FF" w14:textId="77777777" w:rsidR="000620BE" w:rsidRDefault="000620BE" w:rsidP="000620BE">
      <w:pPr>
        <w:pStyle w:val="ListParagraph"/>
        <w:numPr>
          <w:ilvl w:val="1"/>
          <w:numId w:val="43"/>
        </w:numPr>
        <w:spacing w:before="0" w:after="0"/>
      </w:pPr>
      <w:r>
        <w:t>Total length driven by Safety: 7.38 meters.</w:t>
      </w:r>
    </w:p>
    <w:p w14:paraId="0E405467" w14:textId="77777777" w:rsidR="000620BE" w:rsidRDefault="000620BE" w:rsidP="000620BE">
      <w:pPr>
        <w:pStyle w:val="ListParagraph"/>
        <w:numPr>
          <w:ilvl w:val="1"/>
          <w:numId w:val="43"/>
        </w:numPr>
        <w:spacing w:before="0" w:after="0"/>
      </w:pPr>
      <w:r>
        <w:t>Safety Cost distributed between minimum of $0.00 and maximum of $10.18MM:</w:t>
      </w:r>
    </w:p>
    <w:p w14:paraId="54F2AC53" w14:textId="77777777" w:rsidR="000620BE" w:rsidRDefault="000620BE" w:rsidP="000620BE">
      <w:pPr>
        <w:pStyle w:val="ListParagraph"/>
        <w:numPr>
          <w:ilvl w:val="2"/>
          <w:numId w:val="43"/>
        </w:numPr>
        <w:spacing w:before="0" w:after="0"/>
      </w:pPr>
      <w:r>
        <w:t>Leak cost between minimum of $0.00 and maximum of $0.00MM</w:t>
      </w:r>
    </w:p>
    <w:p w14:paraId="7CC9D77C" w14:textId="77777777" w:rsidR="000620BE" w:rsidRDefault="000620BE" w:rsidP="000620BE">
      <w:pPr>
        <w:pStyle w:val="ListParagraph"/>
        <w:numPr>
          <w:ilvl w:val="2"/>
          <w:numId w:val="43"/>
        </w:numPr>
        <w:spacing w:before="0" w:after="0"/>
      </w:pPr>
      <w:r>
        <w:t>Leak scenario yielded 9.0 intersections with structures, with minimum of nan and maximum of nan of population impacted.</w:t>
      </w:r>
    </w:p>
    <w:p w14:paraId="665CA4C8" w14:textId="77777777" w:rsidR="000620BE" w:rsidRDefault="000620BE" w:rsidP="000620BE">
      <w:pPr>
        <w:pStyle w:val="ListParagraph"/>
        <w:numPr>
          <w:ilvl w:val="2"/>
          <w:numId w:val="43"/>
        </w:numPr>
        <w:spacing w:before="0" w:after="0"/>
      </w:pPr>
      <w:r>
        <w:lastRenderedPageBreak/>
        <w:t>Leak hazard radius distributed between minimum of 12.34 and maximum of 12.34 meters.</w:t>
      </w:r>
    </w:p>
    <w:p w14:paraId="0B2A8CDD" w14:textId="77777777" w:rsidR="000620BE" w:rsidRDefault="000620BE" w:rsidP="000620BE">
      <w:pPr>
        <w:pStyle w:val="ListParagraph"/>
        <w:numPr>
          <w:ilvl w:val="2"/>
          <w:numId w:val="43"/>
        </w:numPr>
        <w:spacing w:before="0" w:after="0"/>
      </w:pPr>
      <w:r>
        <w:t>Rupture cost between minimum of $0.00 and maximum of $12.11MM</w:t>
      </w:r>
    </w:p>
    <w:p w14:paraId="7A6AA597" w14:textId="77777777" w:rsidR="000620BE" w:rsidRDefault="000620BE" w:rsidP="000620BE">
      <w:pPr>
        <w:pStyle w:val="ListParagraph"/>
        <w:numPr>
          <w:ilvl w:val="2"/>
          <w:numId w:val="43"/>
        </w:numPr>
        <w:spacing w:before="0" w:after="0"/>
      </w:pPr>
      <w:r>
        <w:t>Rupture scenario yielded 45.0 intersections with structures, with minimum of 1.26 and maximum of 1.26 of population impacted</w:t>
      </w:r>
    </w:p>
    <w:p w14:paraId="685F919B" w14:textId="77777777" w:rsidR="000620BE" w:rsidRDefault="000620BE" w:rsidP="000620BE">
      <w:pPr>
        <w:pStyle w:val="ListParagraph"/>
        <w:numPr>
          <w:ilvl w:val="2"/>
          <w:numId w:val="43"/>
        </w:numPr>
        <w:spacing w:before="0" w:after="0"/>
      </w:pPr>
      <w:r>
        <w:t>Rupture hazard radius distributed between minimum of 130.83 and maximum of 130.83 meters.</w:t>
      </w:r>
    </w:p>
    <w:p w14:paraId="3561DBF9" w14:textId="77777777" w:rsidR="000620BE" w:rsidRDefault="000620BE" w:rsidP="000620BE">
      <w:pPr>
        <w:pStyle w:val="ListParagraph"/>
        <w:numPr>
          <w:ilvl w:val="2"/>
          <w:numId w:val="43"/>
        </w:numPr>
        <w:spacing w:before="0" w:after="0"/>
      </w:pPr>
      <w:r>
        <w:t>Puncture cost between minimum of $0.00 and maximum of $12.11MM</w:t>
      </w:r>
    </w:p>
    <w:p w14:paraId="0640B22F" w14:textId="77777777" w:rsidR="000620BE" w:rsidRDefault="000620BE" w:rsidP="000620BE">
      <w:pPr>
        <w:pStyle w:val="ListParagraph"/>
        <w:numPr>
          <w:ilvl w:val="2"/>
          <w:numId w:val="43"/>
        </w:numPr>
        <w:spacing w:before="0" w:after="0"/>
      </w:pPr>
      <w:r>
        <w:t>Puncture scenario yielded 41.0 intersections with structures, with minimum of 1.26 and maximum of 1.26 of population impacted</w:t>
      </w:r>
    </w:p>
    <w:p w14:paraId="7B005690" w14:textId="77777777" w:rsidR="000620BE" w:rsidRDefault="000620BE" w:rsidP="000620BE">
      <w:pPr>
        <w:pStyle w:val="ListParagraph"/>
        <w:numPr>
          <w:ilvl w:val="2"/>
          <w:numId w:val="43"/>
        </w:numPr>
        <w:spacing w:before="0" w:after="0"/>
      </w:pPr>
      <w:r>
        <w:t>Puncture hazard radius distributed between minimum of 58.33 and maximum of 58.33 meters.</w:t>
      </w:r>
    </w:p>
    <w:p w14:paraId="5705D9EE" w14:textId="77777777" w:rsidR="000620BE" w:rsidRDefault="000620BE" w:rsidP="000620BE">
      <w:pPr>
        <w:pStyle w:val="ListParagraph"/>
        <w:numPr>
          <w:ilvl w:val="2"/>
          <w:numId w:val="43"/>
        </w:numPr>
        <w:spacing w:before="0" w:after="0"/>
      </w:pPr>
      <w:r>
        <w:t>Product type is NGL.</w:t>
      </w:r>
    </w:p>
    <w:p w14:paraId="168676F9" w14:textId="77777777" w:rsidR="000620BE" w:rsidRDefault="000620BE" w:rsidP="000620BE">
      <w:pPr>
        <w:pStyle w:val="ListParagraph"/>
        <w:numPr>
          <w:ilvl w:val="2"/>
          <w:numId w:val="43"/>
        </w:numPr>
        <w:spacing w:before="0" w:after="0"/>
      </w:pPr>
      <w:r>
        <w:t>Class area location is/are 1.0.</w:t>
      </w:r>
    </w:p>
    <w:p w14:paraId="3F8EFD6F" w14:textId="77777777" w:rsidR="000620BE" w:rsidRDefault="000620BE" w:rsidP="000620BE">
      <w:pPr>
        <w:pStyle w:val="ListParagraph"/>
        <w:numPr>
          <w:ilvl w:val="1"/>
          <w:numId w:val="43"/>
        </w:numPr>
        <w:spacing w:before="0" w:after="0"/>
      </w:pPr>
      <w:r>
        <w:t>Total length driven by Economic Loss: 59.99 meters.</w:t>
      </w:r>
    </w:p>
    <w:p w14:paraId="6B9D5008" w14:textId="77777777" w:rsidR="000620BE" w:rsidRDefault="000620BE" w:rsidP="000620BE">
      <w:pPr>
        <w:pStyle w:val="ListParagraph"/>
        <w:numPr>
          <w:ilvl w:val="1"/>
          <w:numId w:val="43"/>
        </w:numPr>
        <w:spacing w:before="0" w:after="0"/>
      </w:pPr>
      <w:r>
        <w:t>Economic Loss Cost distributed between minimum of $1.43 and maximum of $2.92MM:</w:t>
      </w:r>
    </w:p>
    <w:p w14:paraId="0D143267" w14:textId="77777777" w:rsidR="000620BE" w:rsidRDefault="000620BE" w:rsidP="000620BE">
      <w:pPr>
        <w:pStyle w:val="ListParagraph"/>
        <w:numPr>
          <w:ilvl w:val="2"/>
          <w:numId w:val="43"/>
        </w:numPr>
        <w:spacing w:before="0" w:after="0"/>
      </w:pPr>
      <w:r>
        <w:t>Repair costs between minimum of $11,500.00 and maximum of $11,500.00.</w:t>
      </w:r>
    </w:p>
    <w:p w14:paraId="5ADE57AF" w14:textId="77777777" w:rsidR="000620BE" w:rsidRDefault="000620BE" w:rsidP="000620BE">
      <w:pPr>
        <w:pStyle w:val="ListParagraph"/>
        <w:numPr>
          <w:ilvl w:val="2"/>
          <w:numId w:val="43"/>
        </w:numPr>
        <w:spacing w:before="0" w:after="0"/>
      </w:pPr>
      <w:r>
        <w:t>Outage losses between minimum of $200,000.00 and maximum of $200,000.00.</w:t>
      </w:r>
    </w:p>
    <w:p w14:paraId="1ED6AC3E" w14:textId="77777777" w:rsidR="000620BE" w:rsidRDefault="000620BE" w:rsidP="000620BE">
      <w:pPr>
        <w:pStyle w:val="ListParagraph"/>
        <w:numPr>
          <w:ilvl w:val="2"/>
          <w:numId w:val="43"/>
        </w:numPr>
        <w:spacing w:before="0" w:after="0"/>
      </w:pPr>
      <w:r>
        <w:t>Product type is NGL.</w:t>
      </w:r>
    </w:p>
    <w:p w14:paraId="2C9A8DEE" w14:textId="77777777" w:rsidR="000620BE" w:rsidRDefault="000620BE" w:rsidP="000620BE">
      <w:pPr>
        <w:pStyle w:val="ListParagraph"/>
        <w:numPr>
          <w:ilvl w:val="2"/>
          <w:numId w:val="43"/>
        </w:numPr>
        <w:spacing w:before="0" w:after="0"/>
      </w:pPr>
      <w:r>
        <w:t>Leak cost between minimum of $0.27 and maximum of $0.27MM</w:t>
      </w:r>
    </w:p>
    <w:p w14:paraId="4043C145" w14:textId="77777777" w:rsidR="000620BE" w:rsidRDefault="000620BE" w:rsidP="000620BE">
      <w:pPr>
        <w:pStyle w:val="ListParagraph"/>
        <w:numPr>
          <w:ilvl w:val="2"/>
          <w:numId w:val="43"/>
        </w:numPr>
        <w:spacing w:before="0" w:after="0"/>
      </w:pPr>
      <w:r>
        <w:t>Leak scenario yielded 9.0 intersections with structures, with minimum of $nan and maximum of $nan in cost of structures impacted.</w:t>
      </w:r>
    </w:p>
    <w:p w14:paraId="025A5DCB" w14:textId="77777777" w:rsidR="000620BE" w:rsidRDefault="000620BE" w:rsidP="000620BE">
      <w:pPr>
        <w:pStyle w:val="ListParagraph"/>
        <w:numPr>
          <w:ilvl w:val="2"/>
          <w:numId w:val="43"/>
        </w:numPr>
        <w:spacing w:before="0" w:after="0"/>
      </w:pPr>
      <w:r>
        <w:t>Leak product loss costs between minimum of $62,251.66 and maximum of $62,251.66</w:t>
      </w:r>
    </w:p>
    <w:p w14:paraId="5FCCF389" w14:textId="77777777" w:rsidR="000620BE" w:rsidRDefault="000620BE" w:rsidP="000620BE">
      <w:pPr>
        <w:pStyle w:val="ListParagraph"/>
        <w:numPr>
          <w:ilvl w:val="2"/>
          <w:numId w:val="43"/>
        </w:numPr>
        <w:spacing w:before="0" w:after="0"/>
      </w:pPr>
      <w:r>
        <w:t>Rupture cost between minimum of $17.84 and maximum of $18.13MM</w:t>
      </w:r>
    </w:p>
    <w:p w14:paraId="54A7B0DA" w14:textId="77777777" w:rsidR="000620BE" w:rsidRDefault="000620BE" w:rsidP="000620BE">
      <w:pPr>
        <w:pStyle w:val="ListParagraph"/>
        <w:numPr>
          <w:ilvl w:val="2"/>
          <w:numId w:val="43"/>
        </w:numPr>
        <w:spacing w:before="0" w:after="0"/>
      </w:pPr>
      <w:r>
        <w:t>Rupture scenario yielded 45.0 intersections with structures, with minimum of $293,825.00 and maximum of $293,825.00 in cost of structures impacted</w:t>
      </w:r>
    </w:p>
    <w:p w14:paraId="4038831F" w14:textId="77777777" w:rsidR="000620BE" w:rsidRDefault="000620BE" w:rsidP="000620BE">
      <w:pPr>
        <w:pStyle w:val="ListParagraph"/>
        <w:numPr>
          <w:ilvl w:val="2"/>
          <w:numId w:val="43"/>
        </w:numPr>
        <w:spacing w:before="0" w:after="0"/>
      </w:pPr>
      <w:r>
        <w:t>Rupture product loss costs between minimum of $17,627,475.77 and maximum of $17,627,475.77</w:t>
      </w:r>
    </w:p>
    <w:p w14:paraId="530B13A1" w14:textId="77777777" w:rsidR="000620BE" w:rsidRDefault="000620BE" w:rsidP="000620BE">
      <w:pPr>
        <w:pStyle w:val="ListParagraph"/>
        <w:numPr>
          <w:ilvl w:val="2"/>
          <w:numId w:val="43"/>
        </w:numPr>
        <w:spacing w:before="0" w:after="0"/>
      </w:pPr>
      <w:r>
        <w:t>Puncture cost between minimum of $2.26 and maximum of $2.55MM</w:t>
      </w:r>
    </w:p>
    <w:p w14:paraId="6AFCD962" w14:textId="77777777" w:rsidR="000620BE" w:rsidRDefault="000620BE" w:rsidP="000620BE">
      <w:pPr>
        <w:pStyle w:val="ListParagraph"/>
        <w:numPr>
          <w:ilvl w:val="2"/>
          <w:numId w:val="43"/>
        </w:numPr>
        <w:spacing w:before="0" w:after="0"/>
      </w:pPr>
      <w:r>
        <w:t>Puncture scenario yielded 41.0 intersections with structures, with minimum of $293,825.00 and maximum of $293,825.00 in cost of structures impacted</w:t>
      </w:r>
    </w:p>
    <w:p w14:paraId="012C72E6" w14:textId="77777777" w:rsidR="000620BE" w:rsidRDefault="000620BE" w:rsidP="000620BE">
      <w:pPr>
        <w:pStyle w:val="ListParagraph"/>
        <w:numPr>
          <w:ilvl w:val="2"/>
          <w:numId w:val="43"/>
        </w:numPr>
        <w:spacing w:before="0" w:after="0"/>
      </w:pPr>
      <w:r>
        <w:t>Puncture product Loss costs between minimum of $2,045,448.13 and maximum of $2,045,448.13"</w:t>
      </w:r>
    </w:p>
    <w:p w14:paraId="2140A36B" w14:textId="77777777" w:rsidR="000620BE" w:rsidRDefault="000620BE" w:rsidP="000620BE">
      <w:pPr>
        <w:pStyle w:val="ListParagraph"/>
        <w:numPr>
          <w:ilvl w:val="0"/>
          <w:numId w:val="43"/>
        </w:numPr>
        <w:spacing w:before="0" w:after="0"/>
      </w:pPr>
      <w:r>
        <w:t>"CRIMSON LAKE TO 10-33 NPS 4</w:t>
      </w:r>
    </w:p>
    <w:p w14:paraId="47CA0CC0" w14:textId="77777777" w:rsidR="000620BE" w:rsidRDefault="000620BE" w:rsidP="000620BE">
      <w:pPr>
        <w:pStyle w:val="ListParagraph"/>
        <w:numPr>
          <w:ilvl w:val="1"/>
          <w:numId w:val="43"/>
        </w:numPr>
        <w:spacing w:before="0" w:after="0"/>
      </w:pPr>
      <w:r>
        <w:t>Total Cumulative Length (m):</w:t>
      </w:r>
      <w:r>
        <w:tab/>
        <w:t>63.64</w:t>
      </w:r>
    </w:p>
    <w:p w14:paraId="2D57EEAA" w14:textId="77777777" w:rsidR="000620BE" w:rsidRDefault="000620BE" w:rsidP="000620BE">
      <w:pPr>
        <w:pStyle w:val="ListParagraph"/>
        <w:numPr>
          <w:ilvl w:val="1"/>
          <w:numId w:val="43"/>
        </w:numPr>
        <w:spacing w:before="0" w:after="0"/>
      </w:pPr>
      <w:r>
        <w:t>Likelihood of failure distributed between minimum of 3.171e-03 and maximum of 1.506e-02.</w:t>
      </w:r>
    </w:p>
    <w:p w14:paraId="216BC7E0" w14:textId="77777777" w:rsidR="000620BE" w:rsidRDefault="000620BE" w:rsidP="000620BE">
      <w:pPr>
        <w:pStyle w:val="ListParagraph"/>
        <w:numPr>
          <w:ilvl w:val="2"/>
          <w:numId w:val="43"/>
        </w:numPr>
        <w:spacing w:before="0" w:after="0"/>
      </w:pPr>
      <w:r>
        <w:t>ILI Date of 2016-02-23</w:t>
      </w:r>
    </w:p>
    <w:p w14:paraId="3EDFA73B" w14:textId="77777777" w:rsidR="000620BE" w:rsidRDefault="000620BE" w:rsidP="000620BE">
      <w:pPr>
        <w:pStyle w:val="ListParagraph"/>
        <w:numPr>
          <w:ilvl w:val="2"/>
          <w:numId w:val="43"/>
        </w:numPr>
        <w:spacing w:before="0" w:after="0"/>
      </w:pPr>
      <w:r>
        <w:t>ILI tool of MFL/Geometry</w:t>
      </w:r>
    </w:p>
    <w:p w14:paraId="251F4785" w14:textId="77777777" w:rsidR="000620BE" w:rsidRDefault="000620BE" w:rsidP="000620BE">
      <w:pPr>
        <w:pStyle w:val="ListParagraph"/>
        <w:numPr>
          <w:ilvl w:val="2"/>
          <w:numId w:val="43"/>
        </w:numPr>
        <w:spacing w:before="0" w:after="0"/>
      </w:pPr>
      <w:r>
        <w:t>Features identified 39.0</w:t>
      </w:r>
    </w:p>
    <w:p w14:paraId="3C077EED" w14:textId="77777777" w:rsidR="000620BE" w:rsidRDefault="000620BE" w:rsidP="000620BE">
      <w:pPr>
        <w:pStyle w:val="ListParagraph"/>
        <w:numPr>
          <w:ilvl w:val="2"/>
          <w:numId w:val="43"/>
        </w:numPr>
        <w:spacing w:before="0" w:after="0"/>
      </w:pPr>
      <w:r>
        <w:t>Depth fraction between 0.12 and 0.45</w:t>
      </w:r>
    </w:p>
    <w:p w14:paraId="069D1A20" w14:textId="77777777" w:rsidR="000620BE" w:rsidRDefault="000620BE" w:rsidP="000620BE">
      <w:pPr>
        <w:pStyle w:val="ListParagraph"/>
        <w:numPr>
          <w:ilvl w:val="2"/>
          <w:numId w:val="43"/>
        </w:numPr>
        <w:spacing w:before="0" w:after="0"/>
      </w:pPr>
      <w:r>
        <w:t>Length between 4.0 mm and 76.0 mm</w:t>
      </w:r>
    </w:p>
    <w:p w14:paraId="53FFF0CD" w14:textId="77777777" w:rsidR="000620BE" w:rsidRDefault="000620BE" w:rsidP="000620BE">
      <w:pPr>
        <w:pStyle w:val="ListParagraph"/>
        <w:numPr>
          <w:ilvl w:val="1"/>
          <w:numId w:val="43"/>
        </w:numPr>
        <w:spacing w:before="0" w:after="0"/>
      </w:pPr>
      <w:r>
        <w:t>Consequence of failure distributed between minimum of $5.84 and maximum of $11.96MM</w:t>
      </w:r>
    </w:p>
    <w:p w14:paraId="1CC5C4A3" w14:textId="77777777" w:rsidR="000620BE" w:rsidRDefault="000620BE" w:rsidP="000620BE">
      <w:pPr>
        <w:pStyle w:val="ListParagraph"/>
        <w:numPr>
          <w:ilvl w:val="1"/>
          <w:numId w:val="43"/>
        </w:numPr>
        <w:spacing w:before="0" w:after="0"/>
      </w:pPr>
      <w:r>
        <w:t>Total length driven by Environmental: 63.64 meters.</w:t>
      </w:r>
    </w:p>
    <w:p w14:paraId="6A1564B9" w14:textId="77777777" w:rsidR="000620BE" w:rsidRDefault="000620BE" w:rsidP="000620BE">
      <w:pPr>
        <w:pStyle w:val="ListParagraph"/>
        <w:numPr>
          <w:ilvl w:val="1"/>
          <w:numId w:val="43"/>
        </w:numPr>
        <w:spacing w:before="0" w:after="0"/>
      </w:pPr>
      <w:r>
        <w:t>Environmental Cost distributed between minimum of $5.57 and maximum of $11.61MM:</w:t>
      </w:r>
    </w:p>
    <w:p w14:paraId="51C6004C" w14:textId="77777777" w:rsidR="000620BE" w:rsidRDefault="000620BE" w:rsidP="000620BE">
      <w:pPr>
        <w:pStyle w:val="ListParagraph"/>
        <w:numPr>
          <w:ilvl w:val="2"/>
          <w:numId w:val="43"/>
        </w:numPr>
        <w:spacing w:before="0" w:after="0"/>
      </w:pPr>
      <w:r>
        <w:t>Leak cost between minimum of $0.18 and maximum of $0.32MM</w:t>
      </w:r>
    </w:p>
    <w:p w14:paraId="34063D73" w14:textId="77777777" w:rsidR="000620BE" w:rsidRDefault="000620BE" w:rsidP="000620BE">
      <w:pPr>
        <w:pStyle w:val="ListParagraph"/>
        <w:numPr>
          <w:ilvl w:val="2"/>
          <w:numId w:val="43"/>
        </w:numPr>
        <w:spacing w:before="0" w:after="0"/>
      </w:pPr>
      <w:r>
        <w:t>Leak spill volume between a minimum of 1705.83 and maximum of 1909.12 gallons</w:t>
      </w:r>
    </w:p>
    <w:p w14:paraId="6E703672" w14:textId="77777777" w:rsidR="000620BE" w:rsidRDefault="000620BE" w:rsidP="000620BE">
      <w:pPr>
        <w:pStyle w:val="ListParagraph"/>
        <w:numPr>
          <w:ilvl w:val="2"/>
          <w:numId w:val="43"/>
        </w:numPr>
        <w:spacing w:before="0" w:after="0"/>
      </w:pPr>
      <w:r>
        <w:t>Rupture cost between minimum of $23.62 and maximum of $41.39MM</w:t>
      </w:r>
    </w:p>
    <w:p w14:paraId="61E5B32A" w14:textId="77777777" w:rsidR="000620BE" w:rsidRDefault="000620BE" w:rsidP="000620BE">
      <w:pPr>
        <w:pStyle w:val="ListParagraph"/>
        <w:numPr>
          <w:ilvl w:val="2"/>
          <w:numId w:val="43"/>
        </w:numPr>
        <w:spacing w:before="0" w:after="0"/>
      </w:pPr>
      <w:r>
        <w:lastRenderedPageBreak/>
        <w:t>Rupture spill volume is between a minimum of 222858.4 and maximum of 249416.5 gallons</w:t>
      </w:r>
    </w:p>
    <w:p w14:paraId="441746EC" w14:textId="77777777" w:rsidR="000620BE" w:rsidRDefault="000620BE" w:rsidP="000620BE">
      <w:pPr>
        <w:pStyle w:val="ListParagraph"/>
        <w:numPr>
          <w:ilvl w:val="2"/>
          <w:numId w:val="43"/>
        </w:numPr>
        <w:spacing w:before="0" w:after="0"/>
      </w:pPr>
      <w:r>
        <w:t>Puncture cost between minimum of $5.94 and maximum of $10.41MM</w:t>
      </w:r>
    </w:p>
    <w:p w14:paraId="4C089E74" w14:textId="77777777" w:rsidR="000620BE" w:rsidRDefault="000620BE" w:rsidP="000620BE">
      <w:pPr>
        <w:pStyle w:val="ListParagraph"/>
        <w:numPr>
          <w:ilvl w:val="2"/>
          <w:numId w:val="43"/>
        </w:numPr>
        <w:spacing w:before="0" w:after="0"/>
      </w:pPr>
      <w:r>
        <w:t>Puncture spill volume is between a minimum of 56049.8 and maximum of 62729.27 gallons</w:t>
      </w:r>
    </w:p>
    <w:p w14:paraId="01B3B65D" w14:textId="77777777" w:rsidR="000620BE" w:rsidRDefault="000620BE" w:rsidP="000620BE">
      <w:pPr>
        <w:pStyle w:val="ListParagraph"/>
        <w:numPr>
          <w:ilvl w:val="2"/>
          <w:numId w:val="43"/>
        </w:numPr>
        <w:spacing w:before="0" w:after="0"/>
      </w:pPr>
      <w:r>
        <w:t xml:space="preserve">Land use distributed as </w:t>
      </w:r>
    </w:p>
    <w:p w14:paraId="6667C8AD" w14:textId="77777777" w:rsidR="000620BE" w:rsidRDefault="000620BE" w:rsidP="000620BE">
      <w:pPr>
        <w:pStyle w:val="ListParagraph"/>
        <w:numPr>
          <w:ilvl w:val="3"/>
          <w:numId w:val="43"/>
        </w:numPr>
        <w:spacing w:before="0" w:after="0"/>
      </w:pPr>
      <w:r>
        <w:t>Forested: 60.03</w:t>
      </w:r>
    </w:p>
    <w:p w14:paraId="368A8C36" w14:textId="77777777" w:rsidR="000620BE" w:rsidRDefault="000620BE" w:rsidP="000620BE">
      <w:pPr>
        <w:pStyle w:val="ListParagraph"/>
        <w:numPr>
          <w:ilvl w:val="3"/>
          <w:numId w:val="43"/>
        </w:numPr>
        <w:spacing w:before="0" w:after="0"/>
      </w:pPr>
      <w:r>
        <w:t>Water Course: 3.61</w:t>
      </w:r>
    </w:p>
    <w:p w14:paraId="7C31CBA8" w14:textId="77777777" w:rsidR="000620BE" w:rsidRDefault="000620BE" w:rsidP="000620BE">
      <w:pPr>
        <w:pStyle w:val="ListParagraph"/>
        <w:numPr>
          <w:ilvl w:val="0"/>
          <w:numId w:val="43"/>
        </w:numPr>
        <w:spacing w:before="0" w:after="0"/>
      </w:pPr>
      <w:r>
        <w:t>"ROCKY MOUNTAIN HOUSE TO BRETON NPS 10</w:t>
      </w:r>
    </w:p>
    <w:p w14:paraId="1D5ED648" w14:textId="77777777" w:rsidR="000620BE" w:rsidRDefault="000620BE" w:rsidP="000620BE">
      <w:pPr>
        <w:pStyle w:val="ListParagraph"/>
        <w:numPr>
          <w:ilvl w:val="1"/>
          <w:numId w:val="43"/>
        </w:numPr>
        <w:spacing w:before="0" w:after="0"/>
      </w:pPr>
      <w:r>
        <w:t>Total Cumulative Length (m):</w:t>
      </w:r>
      <w:r>
        <w:tab/>
        <w:t>59.99</w:t>
      </w:r>
    </w:p>
    <w:p w14:paraId="5A4F5183" w14:textId="77777777" w:rsidR="000620BE" w:rsidRDefault="000620BE" w:rsidP="000620BE">
      <w:pPr>
        <w:pStyle w:val="ListParagraph"/>
        <w:numPr>
          <w:ilvl w:val="1"/>
          <w:numId w:val="43"/>
        </w:numPr>
        <w:spacing w:before="0" w:after="0"/>
      </w:pPr>
      <w:r>
        <w:t>Likelihood of failure distributed between minimum of 1.486e-03 and maximum of 2.011e-03.</w:t>
      </w:r>
    </w:p>
    <w:p w14:paraId="2FF6E1C3" w14:textId="77777777" w:rsidR="000620BE" w:rsidRDefault="000620BE" w:rsidP="000620BE">
      <w:pPr>
        <w:pStyle w:val="ListParagraph"/>
        <w:numPr>
          <w:ilvl w:val="2"/>
          <w:numId w:val="43"/>
        </w:numPr>
        <w:spacing w:before="0" w:after="0"/>
      </w:pPr>
      <w:r>
        <w:t>ILI Date of 2016-03-08</w:t>
      </w:r>
    </w:p>
    <w:p w14:paraId="2D3FC125" w14:textId="77777777" w:rsidR="000620BE" w:rsidRDefault="000620BE" w:rsidP="000620BE">
      <w:pPr>
        <w:pStyle w:val="ListParagraph"/>
        <w:numPr>
          <w:ilvl w:val="2"/>
          <w:numId w:val="43"/>
        </w:numPr>
        <w:spacing w:before="0" w:after="0"/>
      </w:pPr>
      <w:r>
        <w:t>ILI tool of MFL/Geometry</w:t>
      </w:r>
    </w:p>
    <w:p w14:paraId="01E170FA" w14:textId="77777777" w:rsidR="000620BE" w:rsidRDefault="000620BE" w:rsidP="000620BE">
      <w:pPr>
        <w:pStyle w:val="ListParagraph"/>
        <w:numPr>
          <w:ilvl w:val="2"/>
          <w:numId w:val="43"/>
        </w:numPr>
        <w:spacing w:before="0" w:after="0"/>
      </w:pPr>
      <w:r>
        <w:t>Features identified 271.0</w:t>
      </w:r>
    </w:p>
    <w:p w14:paraId="40B7D3B4" w14:textId="77777777" w:rsidR="000620BE" w:rsidRDefault="000620BE" w:rsidP="000620BE">
      <w:pPr>
        <w:pStyle w:val="ListParagraph"/>
        <w:numPr>
          <w:ilvl w:val="2"/>
          <w:numId w:val="43"/>
        </w:numPr>
        <w:spacing w:before="0" w:after="0"/>
      </w:pPr>
      <w:r>
        <w:t>Depth fraction between 0.1 and 0.47</w:t>
      </w:r>
    </w:p>
    <w:p w14:paraId="674172AA" w14:textId="77777777" w:rsidR="000620BE" w:rsidRDefault="000620BE" w:rsidP="000620BE">
      <w:pPr>
        <w:pStyle w:val="ListParagraph"/>
        <w:numPr>
          <w:ilvl w:val="2"/>
          <w:numId w:val="43"/>
        </w:numPr>
        <w:spacing w:before="0" w:after="0"/>
      </w:pPr>
      <w:r>
        <w:t>Length between 4.0 mm and 154.0 mm</w:t>
      </w:r>
    </w:p>
    <w:p w14:paraId="54D8BF2B" w14:textId="77777777" w:rsidR="000620BE" w:rsidRDefault="000620BE" w:rsidP="000620BE">
      <w:pPr>
        <w:pStyle w:val="ListParagraph"/>
        <w:numPr>
          <w:ilvl w:val="1"/>
          <w:numId w:val="43"/>
        </w:numPr>
        <w:spacing w:before="0" w:after="0"/>
      </w:pPr>
      <w:r>
        <w:t>Consequence of failure distributed between minimum of $11.72 and maximum of $13.00MM</w:t>
      </w:r>
    </w:p>
    <w:p w14:paraId="1A2AC58A" w14:textId="77777777" w:rsidR="000620BE" w:rsidRDefault="000620BE" w:rsidP="000620BE">
      <w:pPr>
        <w:pStyle w:val="ListParagraph"/>
        <w:numPr>
          <w:ilvl w:val="1"/>
          <w:numId w:val="43"/>
        </w:numPr>
        <w:spacing w:before="0" w:after="0"/>
      </w:pPr>
      <w:r>
        <w:t>Total length driven by Economic Loss: 59.99 meters.</w:t>
      </w:r>
    </w:p>
    <w:p w14:paraId="75E90EB4" w14:textId="77777777" w:rsidR="000620BE" w:rsidRDefault="000620BE" w:rsidP="000620BE">
      <w:pPr>
        <w:pStyle w:val="ListParagraph"/>
        <w:numPr>
          <w:ilvl w:val="1"/>
          <w:numId w:val="43"/>
        </w:numPr>
        <w:spacing w:before="0" w:after="0"/>
      </w:pPr>
      <w:r>
        <w:t>Economic Loss Cost distributed between minimum of $11.72 and maximum of $13.00MM:</w:t>
      </w:r>
    </w:p>
    <w:p w14:paraId="08E60BDA" w14:textId="77777777" w:rsidR="000620BE" w:rsidRDefault="000620BE" w:rsidP="000620BE">
      <w:pPr>
        <w:pStyle w:val="ListParagraph"/>
        <w:numPr>
          <w:ilvl w:val="2"/>
          <w:numId w:val="43"/>
        </w:numPr>
        <w:spacing w:before="0" w:after="0"/>
      </w:pPr>
      <w:r>
        <w:t>Repair costs between minimum of $17,000.00 and maximum of $17,000.00.</w:t>
      </w:r>
    </w:p>
    <w:p w14:paraId="7C61526E" w14:textId="77777777" w:rsidR="000620BE" w:rsidRDefault="000620BE" w:rsidP="000620BE">
      <w:pPr>
        <w:pStyle w:val="ListParagraph"/>
        <w:numPr>
          <w:ilvl w:val="2"/>
          <w:numId w:val="43"/>
        </w:numPr>
        <w:spacing w:before="0" w:after="0"/>
      </w:pPr>
      <w:r>
        <w:t>Outage losses between minimum of $200,000.00 and maximum of $200,000.00.</w:t>
      </w:r>
    </w:p>
    <w:p w14:paraId="3CA4348E" w14:textId="77777777" w:rsidR="000620BE" w:rsidRDefault="000620BE" w:rsidP="000620BE">
      <w:pPr>
        <w:pStyle w:val="ListParagraph"/>
        <w:numPr>
          <w:ilvl w:val="2"/>
          <w:numId w:val="43"/>
        </w:numPr>
        <w:spacing w:before="0" w:after="0"/>
      </w:pPr>
      <w:r>
        <w:t>Product type is HVP Product.</w:t>
      </w:r>
    </w:p>
    <w:p w14:paraId="02810953" w14:textId="77777777" w:rsidR="000620BE" w:rsidRDefault="000620BE" w:rsidP="000620BE">
      <w:pPr>
        <w:pStyle w:val="ListParagraph"/>
        <w:numPr>
          <w:ilvl w:val="2"/>
          <w:numId w:val="43"/>
        </w:numPr>
        <w:spacing w:before="0" w:after="0"/>
      </w:pPr>
      <w:r>
        <w:t>Leak cost between minimum of $0.28 and maximum of $0.28MM</w:t>
      </w:r>
    </w:p>
    <w:p w14:paraId="2B4F718C" w14:textId="77777777" w:rsidR="000620BE" w:rsidRDefault="000620BE" w:rsidP="000620BE">
      <w:pPr>
        <w:pStyle w:val="ListParagraph"/>
        <w:numPr>
          <w:ilvl w:val="2"/>
          <w:numId w:val="43"/>
        </w:numPr>
        <w:spacing w:before="0" w:after="0"/>
      </w:pPr>
      <w:r>
        <w:t>Leak scenario yielded 16.0 intersections with structures, with minimum of $nan and maximum of $nan in cost of structures impacted.</w:t>
      </w:r>
    </w:p>
    <w:p w14:paraId="21C3CAC6" w14:textId="77777777" w:rsidR="000620BE" w:rsidRDefault="000620BE" w:rsidP="000620BE">
      <w:pPr>
        <w:pStyle w:val="ListParagraph"/>
        <w:numPr>
          <w:ilvl w:val="2"/>
          <w:numId w:val="43"/>
        </w:numPr>
        <w:spacing w:before="0" w:after="0"/>
      </w:pPr>
      <w:r>
        <w:t>Leak product loss costs between minimum of $59,691.29 and maximum of $59,691.29</w:t>
      </w:r>
    </w:p>
    <w:p w14:paraId="6F46E046" w14:textId="77777777" w:rsidR="000620BE" w:rsidRDefault="000620BE" w:rsidP="000620BE">
      <w:pPr>
        <w:pStyle w:val="ListParagraph"/>
        <w:numPr>
          <w:ilvl w:val="2"/>
          <w:numId w:val="43"/>
        </w:numPr>
        <w:spacing w:before="0" w:after="0"/>
      </w:pPr>
      <w:r>
        <w:t>Rupture cost between minimum of $44.72 and maximum of $44.72MM</w:t>
      </w:r>
    </w:p>
    <w:p w14:paraId="0D16CF2D" w14:textId="77777777" w:rsidR="000620BE" w:rsidRDefault="000620BE" w:rsidP="000620BE">
      <w:pPr>
        <w:pStyle w:val="ListParagraph"/>
        <w:numPr>
          <w:ilvl w:val="2"/>
          <w:numId w:val="43"/>
        </w:numPr>
        <w:spacing w:before="0" w:after="0"/>
      </w:pPr>
      <w:r>
        <w:t>Rupture scenario yielded 105.0 intersections with structures, with minimum of $nan and maximum of $nan in cost of structures impacted</w:t>
      </w:r>
    </w:p>
    <w:p w14:paraId="3F169AA2" w14:textId="77777777" w:rsidR="000620BE" w:rsidRDefault="000620BE" w:rsidP="000620BE">
      <w:pPr>
        <w:pStyle w:val="ListParagraph"/>
        <w:numPr>
          <w:ilvl w:val="2"/>
          <w:numId w:val="43"/>
        </w:numPr>
        <w:spacing w:before="0" w:after="0"/>
      </w:pPr>
      <w:r>
        <w:t>Rupture product loss costs between minimum of $44,503,622.40 and maximum of $44,503,622.40</w:t>
      </w:r>
    </w:p>
    <w:p w14:paraId="613715E9" w14:textId="77777777" w:rsidR="000620BE" w:rsidRDefault="000620BE" w:rsidP="000620BE">
      <w:pPr>
        <w:pStyle w:val="ListParagraph"/>
        <w:numPr>
          <w:ilvl w:val="2"/>
          <w:numId w:val="43"/>
        </w:numPr>
        <w:spacing w:before="0" w:after="0"/>
      </w:pPr>
      <w:r>
        <w:t>Puncture cost between minimum of $2.18 and maximum of $2.18MM</w:t>
      </w:r>
    </w:p>
    <w:p w14:paraId="19507C6A" w14:textId="77777777" w:rsidR="000620BE" w:rsidRDefault="000620BE" w:rsidP="000620BE">
      <w:pPr>
        <w:pStyle w:val="ListParagraph"/>
        <w:numPr>
          <w:ilvl w:val="2"/>
          <w:numId w:val="43"/>
        </w:numPr>
        <w:spacing w:before="0" w:after="0"/>
      </w:pPr>
      <w:r>
        <w:t>Puncture scenario yielded 60.0 intersections with structures, with minimum of $nan and maximum of $nan in cost of structures impacted</w:t>
      </w:r>
    </w:p>
    <w:p w14:paraId="3FC1B025" w14:textId="77777777" w:rsidR="000620BE" w:rsidRDefault="000620BE" w:rsidP="000620BE">
      <w:pPr>
        <w:pStyle w:val="ListParagraph"/>
        <w:numPr>
          <w:ilvl w:val="2"/>
          <w:numId w:val="43"/>
        </w:numPr>
        <w:spacing w:before="0" w:after="0"/>
      </w:pPr>
      <w:r>
        <w:t>Puncture product Loss costs between minimum of $1,961,320.39 and maximum of $1,961,320.39"</w:t>
      </w:r>
    </w:p>
    <w:p w14:paraId="048F59C8" w14:textId="77777777" w:rsidR="000620BE" w:rsidRDefault="000620BE" w:rsidP="000620BE">
      <w:pPr>
        <w:pStyle w:val="ListParagraph"/>
        <w:numPr>
          <w:ilvl w:val="0"/>
          <w:numId w:val="43"/>
        </w:numPr>
        <w:spacing w:before="0" w:after="0"/>
      </w:pPr>
      <w:r>
        <w:t>"WEST SENLAC TO UNITY NPS 6</w:t>
      </w:r>
    </w:p>
    <w:p w14:paraId="0A73F512" w14:textId="77777777" w:rsidR="000620BE" w:rsidRDefault="000620BE" w:rsidP="000620BE">
      <w:pPr>
        <w:pStyle w:val="ListParagraph"/>
        <w:numPr>
          <w:ilvl w:val="1"/>
          <w:numId w:val="43"/>
        </w:numPr>
        <w:spacing w:before="0" w:after="0"/>
      </w:pPr>
      <w:r>
        <w:t>Total Cumulative Length (m):</w:t>
      </w:r>
      <w:r>
        <w:tab/>
        <w:t>59.99</w:t>
      </w:r>
    </w:p>
    <w:p w14:paraId="1D8D7BD9" w14:textId="77777777" w:rsidR="000620BE" w:rsidRDefault="000620BE" w:rsidP="000620BE">
      <w:pPr>
        <w:pStyle w:val="ListParagraph"/>
        <w:numPr>
          <w:ilvl w:val="1"/>
          <w:numId w:val="43"/>
        </w:numPr>
        <w:spacing w:before="0" w:after="0"/>
      </w:pPr>
      <w:r>
        <w:t>Likelihood of failure distributed between minimum of 1.099e-02 and maximum of 1.102e-01.</w:t>
      </w:r>
    </w:p>
    <w:p w14:paraId="57D4F22C" w14:textId="77777777" w:rsidR="000620BE" w:rsidRDefault="000620BE" w:rsidP="000620BE">
      <w:pPr>
        <w:pStyle w:val="ListParagraph"/>
        <w:numPr>
          <w:ilvl w:val="2"/>
          <w:numId w:val="43"/>
        </w:numPr>
        <w:spacing w:before="0" w:after="0"/>
      </w:pPr>
      <w:r>
        <w:t>ILI Date of 2016-06-13</w:t>
      </w:r>
    </w:p>
    <w:p w14:paraId="1F5B609F" w14:textId="77777777" w:rsidR="000620BE" w:rsidRDefault="000620BE" w:rsidP="000620BE">
      <w:pPr>
        <w:pStyle w:val="ListParagraph"/>
        <w:numPr>
          <w:ilvl w:val="2"/>
          <w:numId w:val="43"/>
        </w:numPr>
        <w:spacing w:before="0" w:after="0"/>
      </w:pPr>
      <w:r>
        <w:t>ILI tool of MFL/Geometry</w:t>
      </w:r>
    </w:p>
    <w:p w14:paraId="0F96770D" w14:textId="77777777" w:rsidR="000620BE" w:rsidRDefault="000620BE" w:rsidP="000620BE">
      <w:pPr>
        <w:pStyle w:val="ListParagraph"/>
        <w:numPr>
          <w:ilvl w:val="2"/>
          <w:numId w:val="43"/>
        </w:numPr>
        <w:spacing w:before="0" w:after="0"/>
      </w:pPr>
      <w:r>
        <w:t>Features identified 17.0</w:t>
      </w:r>
    </w:p>
    <w:p w14:paraId="1A61E58C" w14:textId="77777777" w:rsidR="000620BE" w:rsidRDefault="000620BE" w:rsidP="000620BE">
      <w:pPr>
        <w:pStyle w:val="ListParagraph"/>
        <w:numPr>
          <w:ilvl w:val="2"/>
          <w:numId w:val="43"/>
        </w:numPr>
        <w:spacing w:before="0" w:after="0"/>
      </w:pPr>
      <w:r>
        <w:t>Depth fraction between 0.11 and 0.6</w:t>
      </w:r>
    </w:p>
    <w:p w14:paraId="38AFEBB3" w14:textId="77777777" w:rsidR="000620BE" w:rsidRDefault="000620BE" w:rsidP="000620BE">
      <w:pPr>
        <w:pStyle w:val="ListParagraph"/>
        <w:numPr>
          <w:ilvl w:val="2"/>
          <w:numId w:val="43"/>
        </w:numPr>
        <w:spacing w:before="0" w:after="0"/>
      </w:pPr>
      <w:r>
        <w:t>Length between 4.0 mm and 36.0 mm</w:t>
      </w:r>
    </w:p>
    <w:p w14:paraId="4FF20293" w14:textId="77777777" w:rsidR="000620BE" w:rsidRDefault="000620BE" w:rsidP="000620BE">
      <w:pPr>
        <w:pStyle w:val="ListParagraph"/>
        <w:numPr>
          <w:ilvl w:val="1"/>
          <w:numId w:val="43"/>
        </w:numPr>
        <w:spacing w:before="0" w:after="0"/>
      </w:pPr>
      <w:r>
        <w:t>Consequence of failure distributed between minimum of $1.75 and maximum of $4.69MM</w:t>
      </w:r>
    </w:p>
    <w:p w14:paraId="1259A55C" w14:textId="77777777" w:rsidR="000620BE" w:rsidRDefault="000620BE" w:rsidP="000620BE">
      <w:pPr>
        <w:pStyle w:val="ListParagraph"/>
        <w:numPr>
          <w:ilvl w:val="1"/>
          <w:numId w:val="43"/>
        </w:numPr>
        <w:spacing w:before="0" w:after="0"/>
      </w:pPr>
      <w:r>
        <w:lastRenderedPageBreak/>
        <w:t>Total length driven by Environmental: 59.99 meters.</w:t>
      </w:r>
    </w:p>
    <w:p w14:paraId="142979BD" w14:textId="77777777" w:rsidR="000620BE" w:rsidRDefault="000620BE" w:rsidP="000620BE">
      <w:pPr>
        <w:pStyle w:val="ListParagraph"/>
        <w:numPr>
          <w:ilvl w:val="1"/>
          <w:numId w:val="43"/>
        </w:numPr>
        <w:spacing w:before="0" w:after="0"/>
      </w:pPr>
      <w:r>
        <w:t>Environmental Cost distributed between minimum of $1.52 and maximum of $4.43MM:</w:t>
      </w:r>
    </w:p>
    <w:p w14:paraId="16300DCC" w14:textId="77777777" w:rsidR="000620BE" w:rsidRDefault="000620BE" w:rsidP="000620BE">
      <w:pPr>
        <w:pStyle w:val="ListParagraph"/>
        <w:numPr>
          <w:ilvl w:val="2"/>
          <w:numId w:val="43"/>
        </w:numPr>
        <w:spacing w:before="0" w:after="0"/>
      </w:pPr>
      <w:r>
        <w:t>Leak cost between minimum of $0.20 and maximum of $0.22MM</w:t>
      </w:r>
    </w:p>
    <w:p w14:paraId="4C8DFF2F" w14:textId="77777777" w:rsidR="000620BE" w:rsidRDefault="000620BE" w:rsidP="000620BE">
      <w:pPr>
        <w:pStyle w:val="ListParagraph"/>
        <w:numPr>
          <w:ilvl w:val="2"/>
          <w:numId w:val="43"/>
        </w:numPr>
        <w:spacing w:before="0" w:after="0"/>
      </w:pPr>
      <w:r>
        <w:t>Leak spill volume between a minimum of 1878.04 and maximum of 2034.92 gallons</w:t>
      </w:r>
    </w:p>
    <w:p w14:paraId="7E839120" w14:textId="77777777" w:rsidR="000620BE" w:rsidRDefault="000620BE" w:rsidP="000620BE">
      <w:pPr>
        <w:pStyle w:val="ListParagraph"/>
        <w:numPr>
          <w:ilvl w:val="2"/>
          <w:numId w:val="43"/>
        </w:numPr>
        <w:spacing w:before="0" w:after="0"/>
      </w:pPr>
      <w:r>
        <w:t>Rupture cost between minimum of $56.37 and maximum of $61.07MM</w:t>
      </w:r>
    </w:p>
    <w:p w14:paraId="18637DC6" w14:textId="77777777" w:rsidR="000620BE" w:rsidRDefault="000620BE" w:rsidP="000620BE">
      <w:pPr>
        <w:pStyle w:val="ListParagraph"/>
        <w:numPr>
          <w:ilvl w:val="2"/>
          <w:numId w:val="43"/>
        </w:numPr>
        <w:spacing w:before="0" w:after="0"/>
      </w:pPr>
      <w:r>
        <w:t>Rupture spill volume is between a minimum of 531793.88 and maximum of 576218.57 gallons</w:t>
      </w:r>
    </w:p>
    <w:p w14:paraId="3BDCE63A" w14:textId="77777777" w:rsidR="000620BE" w:rsidRDefault="000620BE" w:rsidP="000620BE">
      <w:pPr>
        <w:pStyle w:val="ListParagraph"/>
        <w:numPr>
          <w:ilvl w:val="2"/>
          <w:numId w:val="43"/>
        </w:numPr>
        <w:spacing w:before="0" w:after="0"/>
      </w:pPr>
      <w:r>
        <w:t>Puncture cost between minimum of $6.54 and maximum of $7.09MM</w:t>
      </w:r>
    </w:p>
    <w:p w14:paraId="24791BFC" w14:textId="77777777" w:rsidR="000620BE" w:rsidRDefault="000620BE" w:rsidP="000620BE">
      <w:pPr>
        <w:pStyle w:val="ListParagraph"/>
        <w:numPr>
          <w:ilvl w:val="2"/>
          <w:numId w:val="43"/>
        </w:numPr>
        <w:spacing w:before="0" w:after="0"/>
      </w:pPr>
      <w:r>
        <w:t>Puncture spill volume is between a minimum of 61708.03 and maximum of 66862.96 gallons</w:t>
      </w:r>
    </w:p>
    <w:p w14:paraId="55334F03" w14:textId="77777777" w:rsidR="000620BE" w:rsidRDefault="000620BE" w:rsidP="000620BE">
      <w:pPr>
        <w:pStyle w:val="ListParagraph"/>
        <w:numPr>
          <w:ilvl w:val="2"/>
          <w:numId w:val="43"/>
        </w:numPr>
        <w:spacing w:before="0" w:after="0"/>
      </w:pPr>
      <w:r>
        <w:t xml:space="preserve">Land use distributed as </w:t>
      </w:r>
    </w:p>
    <w:p w14:paraId="2C6B1655" w14:textId="77777777" w:rsidR="000620BE" w:rsidRDefault="000620BE" w:rsidP="000620BE">
      <w:pPr>
        <w:pStyle w:val="ListParagraph"/>
        <w:numPr>
          <w:ilvl w:val="3"/>
          <w:numId w:val="43"/>
        </w:numPr>
        <w:spacing w:before="0" w:after="0"/>
      </w:pPr>
      <w:r>
        <w:t>Agricultural: 59.99</w:t>
      </w:r>
    </w:p>
    <w:p w14:paraId="23449877" w14:textId="77777777" w:rsidR="000620BE" w:rsidRDefault="000620BE" w:rsidP="000620BE">
      <w:pPr>
        <w:pStyle w:val="ListParagraph"/>
        <w:numPr>
          <w:ilvl w:val="0"/>
          <w:numId w:val="43"/>
        </w:numPr>
        <w:spacing w:before="0" w:after="0"/>
      </w:pPr>
      <w:r>
        <w:t>"10-33 VALVE SITE TO MAIN LINE TIE-IN 2-6 NPS 3</w:t>
      </w:r>
    </w:p>
    <w:p w14:paraId="1999E20D" w14:textId="77777777" w:rsidR="000620BE" w:rsidRDefault="000620BE" w:rsidP="000620BE">
      <w:pPr>
        <w:pStyle w:val="ListParagraph"/>
        <w:numPr>
          <w:ilvl w:val="1"/>
          <w:numId w:val="43"/>
        </w:numPr>
        <w:spacing w:before="0" w:after="0"/>
      </w:pPr>
      <w:r>
        <w:t>Total Cumulative Length (m):</w:t>
      </w:r>
      <w:r>
        <w:tab/>
        <w:t>59.98</w:t>
      </w:r>
    </w:p>
    <w:p w14:paraId="3F81D7E0" w14:textId="77777777" w:rsidR="000620BE" w:rsidRDefault="000620BE" w:rsidP="000620BE">
      <w:pPr>
        <w:pStyle w:val="ListParagraph"/>
        <w:numPr>
          <w:ilvl w:val="1"/>
          <w:numId w:val="43"/>
        </w:numPr>
        <w:spacing w:before="0" w:after="0"/>
      </w:pPr>
      <w:r>
        <w:t>Likelihood of failure distributed between minimum of 1.132e-01 and maximum of 1.626e-01.</w:t>
      </w:r>
    </w:p>
    <w:p w14:paraId="73438D54" w14:textId="77777777" w:rsidR="000620BE" w:rsidRDefault="000620BE" w:rsidP="000620BE">
      <w:pPr>
        <w:pStyle w:val="ListParagraph"/>
        <w:numPr>
          <w:ilvl w:val="2"/>
          <w:numId w:val="43"/>
        </w:numPr>
        <w:spacing w:before="0" w:after="0"/>
      </w:pPr>
      <w:r>
        <w:t>ILI Date of 2017-07-20</w:t>
      </w:r>
    </w:p>
    <w:p w14:paraId="0191D15F" w14:textId="77777777" w:rsidR="000620BE" w:rsidRDefault="000620BE" w:rsidP="000620BE">
      <w:pPr>
        <w:pStyle w:val="ListParagraph"/>
        <w:numPr>
          <w:ilvl w:val="2"/>
          <w:numId w:val="43"/>
        </w:numPr>
        <w:spacing w:before="0" w:after="0"/>
      </w:pPr>
      <w:r>
        <w:t>ILI tool of MFL/Geometry</w:t>
      </w:r>
    </w:p>
    <w:p w14:paraId="5219D4BF" w14:textId="77777777" w:rsidR="000620BE" w:rsidRDefault="000620BE" w:rsidP="000620BE">
      <w:pPr>
        <w:pStyle w:val="ListParagraph"/>
        <w:numPr>
          <w:ilvl w:val="2"/>
          <w:numId w:val="43"/>
        </w:numPr>
        <w:spacing w:before="0" w:after="0"/>
      </w:pPr>
      <w:r>
        <w:t>Features identified 61.0</w:t>
      </w:r>
    </w:p>
    <w:p w14:paraId="440375CF" w14:textId="77777777" w:rsidR="000620BE" w:rsidRDefault="000620BE" w:rsidP="000620BE">
      <w:pPr>
        <w:pStyle w:val="ListParagraph"/>
        <w:numPr>
          <w:ilvl w:val="2"/>
          <w:numId w:val="43"/>
        </w:numPr>
        <w:spacing w:before="0" w:after="0"/>
      </w:pPr>
      <w:r>
        <w:t>Depth fraction between 0.13 and 0.62</w:t>
      </w:r>
    </w:p>
    <w:p w14:paraId="53CB6402" w14:textId="77777777" w:rsidR="000620BE" w:rsidRDefault="000620BE" w:rsidP="000620BE">
      <w:pPr>
        <w:pStyle w:val="ListParagraph"/>
        <w:numPr>
          <w:ilvl w:val="2"/>
          <w:numId w:val="43"/>
        </w:numPr>
        <w:spacing w:before="0" w:after="0"/>
      </w:pPr>
      <w:r>
        <w:t>Length between 4.0 mm and 50.0 mm</w:t>
      </w:r>
    </w:p>
    <w:p w14:paraId="3CC88A73" w14:textId="77777777" w:rsidR="000620BE" w:rsidRDefault="000620BE" w:rsidP="000620BE">
      <w:pPr>
        <w:pStyle w:val="ListParagraph"/>
        <w:numPr>
          <w:ilvl w:val="1"/>
          <w:numId w:val="43"/>
        </w:numPr>
        <w:spacing w:before="0" w:after="0"/>
      </w:pPr>
      <w:r>
        <w:t>Consequence of failure distributed between minimum of $0.32 and maximum of $0.49MM</w:t>
      </w:r>
    </w:p>
    <w:p w14:paraId="747442ED" w14:textId="77777777" w:rsidR="000620BE" w:rsidRDefault="000620BE" w:rsidP="000620BE">
      <w:pPr>
        <w:pStyle w:val="ListParagraph"/>
        <w:numPr>
          <w:ilvl w:val="1"/>
          <w:numId w:val="43"/>
        </w:numPr>
        <w:spacing w:before="0" w:after="0"/>
      </w:pPr>
      <w:r>
        <w:t>Total length driven by Economic Loss: 59.98 meters.</w:t>
      </w:r>
    </w:p>
    <w:p w14:paraId="2B38868B" w14:textId="77777777" w:rsidR="000620BE" w:rsidRDefault="000620BE" w:rsidP="000620BE">
      <w:pPr>
        <w:pStyle w:val="ListParagraph"/>
        <w:numPr>
          <w:ilvl w:val="1"/>
          <w:numId w:val="43"/>
        </w:numPr>
        <w:spacing w:before="0" w:after="0"/>
      </w:pPr>
      <w:r>
        <w:t>Economic Loss Cost distributed between minimum of $0.32 and maximum of $0.49MM:</w:t>
      </w:r>
    </w:p>
    <w:p w14:paraId="328E537F" w14:textId="77777777" w:rsidR="000620BE" w:rsidRDefault="000620BE" w:rsidP="000620BE">
      <w:pPr>
        <w:pStyle w:val="ListParagraph"/>
        <w:numPr>
          <w:ilvl w:val="2"/>
          <w:numId w:val="43"/>
        </w:numPr>
        <w:spacing w:before="0" w:after="0"/>
      </w:pPr>
      <w:r>
        <w:t>Repair costs between minimum of $6,000.00 and maximum of $6,000.00.</w:t>
      </w:r>
    </w:p>
    <w:p w14:paraId="1925F02D" w14:textId="77777777" w:rsidR="000620BE" w:rsidRDefault="000620BE" w:rsidP="000620BE">
      <w:pPr>
        <w:pStyle w:val="ListParagraph"/>
        <w:numPr>
          <w:ilvl w:val="2"/>
          <w:numId w:val="43"/>
        </w:numPr>
        <w:spacing w:before="0" w:after="0"/>
      </w:pPr>
      <w:r>
        <w:t>Outage losses between minimum of $200,000.00 and maximum of $200,000.00.</w:t>
      </w:r>
    </w:p>
    <w:p w14:paraId="5F7BBB4C" w14:textId="77777777" w:rsidR="000620BE" w:rsidRDefault="000620BE" w:rsidP="000620BE">
      <w:pPr>
        <w:pStyle w:val="ListParagraph"/>
        <w:numPr>
          <w:ilvl w:val="2"/>
          <w:numId w:val="43"/>
        </w:numPr>
        <w:spacing w:before="0" w:after="0"/>
      </w:pPr>
      <w:r>
        <w:t>Product type is HVP Product.</w:t>
      </w:r>
    </w:p>
    <w:p w14:paraId="28CD415B" w14:textId="77777777" w:rsidR="000620BE" w:rsidRDefault="000620BE" w:rsidP="000620BE">
      <w:pPr>
        <w:pStyle w:val="ListParagraph"/>
        <w:numPr>
          <w:ilvl w:val="2"/>
          <w:numId w:val="43"/>
        </w:numPr>
        <w:spacing w:before="0" w:after="0"/>
      </w:pPr>
      <w:r>
        <w:t>Leak cost between minimum of $0.26 and maximum of $0.26MM</w:t>
      </w:r>
    </w:p>
    <w:p w14:paraId="6551055E" w14:textId="77777777" w:rsidR="000620BE" w:rsidRDefault="000620BE" w:rsidP="000620BE">
      <w:pPr>
        <w:pStyle w:val="ListParagraph"/>
        <w:numPr>
          <w:ilvl w:val="2"/>
          <w:numId w:val="43"/>
        </w:numPr>
        <w:spacing w:before="0" w:after="0"/>
      </w:pPr>
      <w:r>
        <w:t>Leak scenario yielded 8.0 intersections with structures, with minimum of $nan and maximum of $nan in cost of structures impacted.</w:t>
      </w:r>
    </w:p>
    <w:p w14:paraId="7047C1A9" w14:textId="77777777" w:rsidR="000620BE" w:rsidRDefault="000620BE" w:rsidP="000620BE">
      <w:pPr>
        <w:pStyle w:val="ListParagraph"/>
        <w:numPr>
          <w:ilvl w:val="2"/>
          <w:numId w:val="43"/>
        </w:numPr>
        <w:spacing w:before="0" w:after="0"/>
      </w:pPr>
      <w:r>
        <w:t>Leak product loss costs between minimum of $50,866.30 and maximum of $50,866.30</w:t>
      </w:r>
    </w:p>
    <w:p w14:paraId="0BDD5A6C" w14:textId="77777777" w:rsidR="000620BE" w:rsidRDefault="000620BE" w:rsidP="000620BE">
      <w:pPr>
        <w:pStyle w:val="ListParagraph"/>
        <w:numPr>
          <w:ilvl w:val="2"/>
          <w:numId w:val="43"/>
        </w:numPr>
        <w:spacing w:before="0" w:after="0"/>
      </w:pPr>
      <w:r>
        <w:t>Rupture cost between minimum of $4.23 and maximum of $4.23MM</w:t>
      </w:r>
    </w:p>
    <w:p w14:paraId="45E2959C" w14:textId="77777777" w:rsidR="000620BE" w:rsidRDefault="000620BE" w:rsidP="000620BE">
      <w:pPr>
        <w:pStyle w:val="ListParagraph"/>
        <w:numPr>
          <w:ilvl w:val="2"/>
          <w:numId w:val="43"/>
        </w:numPr>
        <w:spacing w:before="0" w:after="0"/>
      </w:pPr>
      <w:r>
        <w:t>Rupture scenario yielded 36.0 intersections with structures, with minimum of $nan and maximum of $nan in cost of structures impacted</w:t>
      </w:r>
    </w:p>
    <w:p w14:paraId="20925A3D" w14:textId="77777777" w:rsidR="000620BE" w:rsidRDefault="000620BE" w:rsidP="000620BE">
      <w:pPr>
        <w:pStyle w:val="ListParagraph"/>
        <w:numPr>
          <w:ilvl w:val="2"/>
          <w:numId w:val="43"/>
        </w:numPr>
        <w:spacing w:before="0" w:after="0"/>
      </w:pPr>
      <w:r>
        <w:t>Rupture product loss costs between minimum of $4,020,070.39 and maximum of $4,020,070.39</w:t>
      </w:r>
    </w:p>
    <w:p w14:paraId="299CA476" w14:textId="77777777" w:rsidR="000620BE" w:rsidRDefault="000620BE" w:rsidP="000620BE">
      <w:pPr>
        <w:pStyle w:val="ListParagraph"/>
        <w:numPr>
          <w:ilvl w:val="2"/>
          <w:numId w:val="43"/>
        </w:numPr>
        <w:spacing w:before="0" w:after="0"/>
      </w:pPr>
      <w:r>
        <w:t>Puncture cost between minimum of $1.88 and maximum of $1.88MM</w:t>
      </w:r>
    </w:p>
    <w:p w14:paraId="795E1596" w14:textId="77777777" w:rsidR="000620BE" w:rsidRDefault="000620BE" w:rsidP="000620BE">
      <w:pPr>
        <w:pStyle w:val="ListParagraph"/>
        <w:numPr>
          <w:ilvl w:val="2"/>
          <w:numId w:val="43"/>
        </w:numPr>
        <w:spacing w:before="0" w:after="0"/>
      </w:pPr>
      <w:r>
        <w:t>Puncture scenario yielded 34.0 intersections with structures, with minimum of $nan and maximum of $nan in cost of structures impacted</w:t>
      </w:r>
    </w:p>
    <w:p w14:paraId="296F09B7" w14:textId="77777777" w:rsidR="000620BE" w:rsidRDefault="000620BE" w:rsidP="000620BE">
      <w:pPr>
        <w:pStyle w:val="ListParagraph"/>
        <w:numPr>
          <w:ilvl w:val="2"/>
          <w:numId w:val="43"/>
        </w:numPr>
        <w:spacing w:before="0" w:after="0"/>
      </w:pPr>
      <w:r>
        <w:t>Puncture product Loss costs between minimum of $1,671,351.05 and maximum of $1,671,351.05"</w:t>
      </w:r>
    </w:p>
    <w:p w14:paraId="23D46C73" w14:textId="77777777" w:rsidR="000620BE" w:rsidRDefault="000620BE" w:rsidP="000620BE">
      <w:pPr>
        <w:pStyle w:val="ListParagraph"/>
        <w:numPr>
          <w:ilvl w:val="0"/>
          <w:numId w:val="43"/>
        </w:numPr>
        <w:spacing w:before="0" w:after="0"/>
      </w:pPr>
      <w:r>
        <w:t xml:space="preserve">"NPS8 RL-1 From 9-10-109-8W6 </w:t>
      </w:r>
      <w:proofErr w:type="gramStart"/>
      <w:r>
        <w:t>To</w:t>
      </w:r>
      <w:proofErr w:type="gramEnd"/>
      <w:r>
        <w:t xml:space="preserve"> 4-11-109-8W6</w:t>
      </w:r>
    </w:p>
    <w:p w14:paraId="27514FBF" w14:textId="77777777" w:rsidR="000620BE" w:rsidRDefault="000620BE" w:rsidP="000620BE">
      <w:pPr>
        <w:pStyle w:val="ListParagraph"/>
        <w:numPr>
          <w:ilvl w:val="1"/>
          <w:numId w:val="43"/>
        </w:numPr>
        <w:spacing w:before="0" w:after="0"/>
      </w:pPr>
      <w:r>
        <w:t>Total Cumulative Length (m):</w:t>
      </w:r>
      <w:r>
        <w:tab/>
        <w:t>58.72</w:t>
      </w:r>
    </w:p>
    <w:p w14:paraId="756D0F4D" w14:textId="77777777" w:rsidR="000620BE" w:rsidRDefault="000620BE" w:rsidP="000620BE">
      <w:pPr>
        <w:pStyle w:val="ListParagraph"/>
        <w:numPr>
          <w:ilvl w:val="1"/>
          <w:numId w:val="43"/>
        </w:numPr>
        <w:spacing w:before="0" w:after="0"/>
      </w:pPr>
      <w:r>
        <w:t>Likelihood of failure distributed between minimum of 1.156e-03 and maximum of 1.292e-02.</w:t>
      </w:r>
    </w:p>
    <w:p w14:paraId="73F0F0A9" w14:textId="77777777" w:rsidR="000620BE" w:rsidRDefault="000620BE" w:rsidP="000620BE">
      <w:pPr>
        <w:pStyle w:val="ListParagraph"/>
        <w:numPr>
          <w:ilvl w:val="2"/>
          <w:numId w:val="43"/>
        </w:numPr>
        <w:spacing w:before="0" w:after="0"/>
      </w:pPr>
      <w:r>
        <w:t>ILI Date of 2016-01-19</w:t>
      </w:r>
    </w:p>
    <w:p w14:paraId="7D4D6E9D" w14:textId="77777777" w:rsidR="000620BE" w:rsidRDefault="000620BE" w:rsidP="000620BE">
      <w:pPr>
        <w:pStyle w:val="ListParagraph"/>
        <w:numPr>
          <w:ilvl w:val="2"/>
          <w:numId w:val="43"/>
        </w:numPr>
        <w:spacing w:before="0" w:after="0"/>
      </w:pPr>
      <w:r>
        <w:t>ILI tool of MFL/Geometry</w:t>
      </w:r>
    </w:p>
    <w:p w14:paraId="1E997A8B" w14:textId="77777777" w:rsidR="000620BE" w:rsidRDefault="000620BE" w:rsidP="000620BE">
      <w:pPr>
        <w:pStyle w:val="ListParagraph"/>
        <w:numPr>
          <w:ilvl w:val="2"/>
          <w:numId w:val="43"/>
        </w:numPr>
        <w:spacing w:before="0" w:after="0"/>
      </w:pPr>
      <w:r>
        <w:t>Features identified 98.0</w:t>
      </w:r>
    </w:p>
    <w:p w14:paraId="00FEE391" w14:textId="77777777" w:rsidR="000620BE" w:rsidRDefault="000620BE" w:rsidP="000620BE">
      <w:pPr>
        <w:pStyle w:val="ListParagraph"/>
        <w:numPr>
          <w:ilvl w:val="2"/>
          <w:numId w:val="43"/>
        </w:numPr>
        <w:spacing w:before="0" w:after="0"/>
      </w:pPr>
      <w:r>
        <w:lastRenderedPageBreak/>
        <w:t>Depth fraction between 0.11 and 0.41</w:t>
      </w:r>
    </w:p>
    <w:p w14:paraId="4D6CE693" w14:textId="77777777" w:rsidR="000620BE" w:rsidRDefault="000620BE" w:rsidP="000620BE">
      <w:pPr>
        <w:pStyle w:val="ListParagraph"/>
        <w:numPr>
          <w:ilvl w:val="2"/>
          <w:numId w:val="43"/>
        </w:numPr>
        <w:spacing w:before="0" w:after="0"/>
      </w:pPr>
      <w:r>
        <w:t>Length between 8.0 mm and 664.0 mm</w:t>
      </w:r>
    </w:p>
    <w:p w14:paraId="65D67862" w14:textId="77777777" w:rsidR="000620BE" w:rsidRDefault="000620BE" w:rsidP="000620BE">
      <w:pPr>
        <w:pStyle w:val="ListParagraph"/>
        <w:numPr>
          <w:ilvl w:val="1"/>
          <w:numId w:val="43"/>
        </w:numPr>
        <w:spacing w:before="0" w:after="0"/>
      </w:pPr>
      <w:r>
        <w:t>Consequence of failure distributed between minimum of $2.60 and maximum of $10.93MM</w:t>
      </w:r>
    </w:p>
    <w:p w14:paraId="6FD52AE1" w14:textId="77777777" w:rsidR="000620BE" w:rsidRDefault="000620BE" w:rsidP="000620BE">
      <w:pPr>
        <w:pStyle w:val="ListParagraph"/>
        <w:numPr>
          <w:ilvl w:val="1"/>
          <w:numId w:val="43"/>
        </w:numPr>
        <w:spacing w:before="0" w:after="0"/>
      </w:pPr>
      <w:r>
        <w:t>Total length driven by Environmental: 58.72 meters.</w:t>
      </w:r>
    </w:p>
    <w:p w14:paraId="5FDAED6D" w14:textId="77777777" w:rsidR="000620BE" w:rsidRDefault="000620BE" w:rsidP="000620BE">
      <w:pPr>
        <w:pStyle w:val="ListParagraph"/>
        <w:numPr>
          <w:ilvl w:val="1"/>
          <w:numId w:val="43"/>
        </w:numPr>
        <w:spacing w:before="0" w:after="0"/>
      </w:pPr>
      <w:r>
        <w:t>Environmental Cost distributed between minimum of $2.37 and maximum of $10.60MM:</w:t>
      </w:r>
    </w:p>
    <w:p w14:paraId="6CD359D1" w14:textId="77777777" w:rsidR="000620BE" w:rsidRDefault="000620BE" w:rsidP="000620BE">
      <w:pPr>
        <w:pStyle w:val="ListParagraph"/>
        <w:numPr>
          <w:ilvl w:val="2"/>
          <w:numId w:val="43"/>
        </w:numPr>
        <w:spacing w:before="0" w:after="0"/>
      </w:pPr>
      <w:r>
        <w:t>Leak cost between minimum of $0.15 and maximum of $0.15MM</w:t>
      </w:r>
    </w:p>
    <w:p w14:paraId="0329A45C" w14:textId="77777777" w:rsidR="000620BE" w:rsidRDefault="000620BE" w:rsidP="000620BE">
      <w:pPr>
        <w:pStyle w:val="ListParagraph"/>
        <w:numPr>
          <w:ilvl w:val="2"/>
          <w:numId w:val="43"/>
        </w:numPr>
        <w:spacing w:before="0" w:after="0"/>
      </w:pPr>
      <w:r>
        <w:t>Leak spill volume between a minimum of 1398.42 and maximum of 1419.13 gallons</w:t>
      </w:r>
    </w:p>
    <w:p w14:paraId="6F931398" w14:textId="77777777" w:rsidR="000620BE" w:rsidRDefault="000620BE" w:rsidP="000620BE">
      <w:pPr>
        <w:pStyle w:val="ListParagraph"/>
        <w:numPr>
          <w:ilvl w:val="2"/>
          <w:numId w:val="43"/>
        </w:numPr>
        <w:spacing w:before="0" w:after="0"/>
      </w:pPr>
      <w:r>
        <w:t>Rupture cost between minimum of $71.14 and maximum of $72.19MM</w:t>
      </w:r>
    </w:p>
    <w:p w14:paraId="78639492" w14:textId="77777777" w:rsidR="000620BE" w:rsidRDefault="000620BE" w:rsidP="000620BE">
      <w:pPr>
        <w:pStyle w:val="ListParagraph"/>
        <w:numPr>
          <w:ilvl w:val="2"/>
          <w:numId w:val="43"/>
        </w:numPr>
        <w:spacing w:before="0" w:after="0"/>
      </w:pPr>
      <w:r>
        <w:t>Rupture spill volume is between a minimum of 671156.67 and maximum of 681095.43 gallons</w:t>
      </w:r>
    </w:p>
    <w:p w14:paraId="1F479A9B" w14:textId="77777777" w:rsidR="000620BE" w:rsidRDefault="000620BE" w:rsidP="000620BE">
      <w:pPr>
        <w:pStyle w:val="ListParagraph"/>
        <w:numPr>
          <w:ilvl w:val="2"/>
          <w:numId w:val="43"/>
        </w:numPr>
        <w:spacing w:before="0" w:after="0"/>
      </w:pPr>
      <w:r>
        <w:t>Puncture cost between minimum of $4.87 and maximum of $4.94MM</w:t>
      </w:r>
    </w:p>
    <w:p w14:paraId="1902DFA3" w14:textId="77777777" w:rsidR="000620BE" w:rsidRDefault="000620BE" w:rsidP="000620BE">
      <w:pPr>
        <w:pStyle w:val="ListParagraph"/>
        <w:numPr>
          <w:ilvl w:val="2"/>
          <w:numId w:val="43"/>
        </w:numPr>
        <w:spacing w:before="0" w:after="0"/>
      </w:pPr>
      <w:r>
        <w:t>Puncture spill volume is between a minimum of 45948.97 and maximum of 46629.4 gallons</w:t>
      </w:r>
    </w:p>
    <w:p w14:paraId="1E4A33F4" w14:textId="77777777" w:rsidR="000620BE" w:rsidRDefault="000620BE" w:rsidP="000620BE">
      <w:pPr>
        <w:pStyle w:val="ListParagraph"/>
        <w:numPr>
          <w:ilvl w:val="2"/>
          <w:numId w:val="43"/>
        </w:numPr>
        <w:spacing w:before="0" w:after="0"/>
      </w:pPr>
      <w:r>
        <w:t xml:space="preserve">Land use distributed as </w:t>
      </w:r>
    </w:p>
    <w:p w14:paraId="1FB7D2E9" w14:textId="77777777" w:rsidR="000620BE" w:rsidRDefault="000620BE" w:rsidP="000620BE">
      <w:pPr>
        <w:pStyle w:val="ListParagraph"/>
        <w:numPr>
          <w:ilvl w:val="3"/>
          <w:numId w:val="43"/>
        </w:numPr>
        <w:spacing w:before="0" w:after="0"/>
      </w:pPr>
      <w:r>
        <w:t>Forested: 24.79</w:t>
      </w:r>
    </w:p>
    <w:p w14:paraId="6A23021E" w14:textId="77777777" w:rsidR="000620BE" w:rsidRDefault="000620BE" w:rsidP="000620BE">
      <w:pPr>
        <w:pStyle w:val="ListParagraph"/>
        <w:numPr>
          <w:ilvl w:val="3"/>
          <w:numId w:val="43"/>
        </w:numPr>
        <w:spacing w:before="0" w:after="0"/>
      </w:pPr>
      <w:r>
        <w:t>Remote: 33.92</w:t>
      </w:r>
    </w:p>
    <w:p w14:paraId="5C15320E" w14:textId="77777777" w:rsidR="000620BE" w:rsidRDefault="000620BE" w:rsidP="000620BE">
      <w:pPr>
        <w:pStyle w:val="ListParagraph"/>
        <w:numPr>
          <w:ilvl w:val="0"/>
          <w:numId w:val="43"/>
        </w:numPr>
        <w:spacing w:before="0" w:after="0"/>
      </w:pPr>
      <w:r>
        <w:t>"NI-95 NPS 8</w:t>
      </w:r>
    </w:p>
    <w:p w14:paraId="342E3846" w14:textId="77777777" w:rsidR="000620BE" w:rsidRDefault="000620BE" w:rsidP="000620BE">
      <w:pPr>
        <w:pStyle w:val="ListParagraph"/>
        <w:numPr>
          <w:ilvl w:val="1"/>
          <w:numId w:val="43"/>
        </w:numPr>
        <w:spacing w:before="0" w:after="0"/>
      </w:pPr>
      <w:r>
        <w:t>Total Cumulative Length (m):</w:t>
      </w:r>
      <w:r>
        <w:tab/>
        <w:t>58.71</w:t>
      </w:r>
    </w:p>
    <w:p w14:paraId="6C31B290" w14:textId="77777777" w:rsidR="000620BE" w:rsidRDefault="000620BE" w:rsidP="000620BE">
      <w:pPr>
        <w:pStyle w:val="ListParagraph"/>
        <w:numPr>
          <w:ilvl w:val="1"/>
          <w:numId w:val="43"/>
        </w:numPr>
        <w:spacing w:before="0" w:after="0"/>
      </w:pPr>
      <w:r>
        <w:t>Likelihood of failure distributed between minimum of 1.270e-03 and maximum of 2.048e-03.</w:t>
      </w:r>
    </w:p>
    <w:p w14:paraId="499C360C" w14:textId="77777777" w:rsidR="000620BE" w:rsidRDefault="000620BE" w:rsidP="000620BE">
      <w:pPr>
        <w:pStyle w:val="ListParagraph"/>
        <w:numPr>
          <w:ilvl w:val="2"/>
          <w:numId w:val="43"/>
        </w:numPr>
        <w:spacing w:before="0" w:after="0"/>
      </w:pPr>
      <w:r>
        <w:t>ILI Date of 2018-03-01</w:t>
      </w:r>
    </w:p>
    <w:p w14:paraId="08D24E64" w14:textId="77777777" w:rsidR="000620BE" w:rsidRDefault="000620BE" w:rsidP="000620BE">
      <w:pPr>
        <w:pStyle w:val="ListParagraph"/>
        <w:numPr>
          <w:ilvl w:val="2"/>
          <w:numId w:val="43"/>
        </w:numPr>
        <w:spacing w:before="0" w:after="0"/>
      </w:pPr>
      <w:r>
        <w:t>ILI tool of MFL/Geometry</w:t>
      </w:r>
    </w:p>
    <w:p w14:paraId="0716189D" w14:textId="77777777" w:rsidR="000620BE" w:rsidRDefault="000620BE" w:rsidP="000620BE">
      <w:pPr>
        <w:pStyle w:val="ListParagraph"/>
        <w:numPr>
          <w:ilvl w:val="2"/>
          <w:numId w:val="43"/>
        </w:numPr>
        <w:spacing w:before="0" w:after="0"/>
      </w:pPr>
      <w:r>
        <w:t>Features identified 160.0</w:t>
      </w:r>
    </w:p>
    <w:p w14:paraId="75BB010B" w14:textId="77777777" w:rsidR="000620BE" w:rsidRDefault="000620BE" w:rsidP="000620BE">
      <w:pPr>
        <w:pStyle w:val="ListParagraph"/>
        <w:numPr>
          <w:ilvl w:val="2"/>
          <w:numId w:val="43"/>
        </w:numPr>
        <w:spacing w:before="0" w:after="0"/>
      </w:pPr>
      <w:r>
        <w:t>Depth fraction between 0.1 and 0.49</w:t>
      </w:r>
    </w:p>
    <w:p w14:paraId="2224042D" w14:textId="77777777" w:rsidR="000620BE" w:rsidRDefault="000620BE" w:rsidP="000620BE">
      <w:pPr>
        <w:pStyle w:val="ListParagraph"/>
        <w:numPr>
          <w:ilvl w:val="2"/>
          <w:numId w:val="43"/>
        </w:numPr>
        <w:spacing w:before="0" w:after="0"/>
      </w:pPr>
      <w:r>
        <w:t>Length between 4.0 mm and 81.0 mm</w:t>
      </w:r>
    </w:p>
    <w:p w14:paraId="5AC0EB84" w14:textId="77777777" w:rsidR="000620BE" w:rsidRDefault="000620BE" w:rsidP="000620BE">
      <w:pPr>
        <w:pStyle w:val="ListParagraph"/>
        <w:numPr>
          <w:ilvl w:val="1"/>
          <w:numId w:val="43"/>
        </w:numPr>
        <w:spacing w:before="0" w:after="0"/>
      </w:pPr>
      <w:r>
        <w:t>Consequence of failure distributed between minimum of $23.55 and maximum of $41.35MM</w:t>
      </w:r>
    </w:p>
    <w:p w14:paraId="3618177F" w14:textId="77777777" w:rsidR="000620BE" w:rsidRDefault="000620BE" w:rsidP="000620BE">
      <w:pPr>
        <w:pStyle w:val="ListParagraph"/>
        <w:numPr>
          <w:ilvl w:val="1"/>
          <w:numId w:val="43"/>
        </w:numPr>
        <w:spacing w:before="0" w:after="0"/>
      </w:pPr>
      <w:r>
        <w:t>Total length driven by Environmental: 58.71 meters.</w:t>
      </w:r>
    </w:p>
    <w:p w14:paraId="554A363B" w14:textId="77777777" w:rsidR="000620BE" w:rsidRDefault="000620BE" w:rsidP="000620BE">
      <w:pPr>
        <w:pStyle w:val="ListParagraph"/>
        <w:numPr>
          <w:ilvl w:val="1"/>
          <w:numId w:val="43"/>
        </w:numPr>
        <w:spacing w:before="0" w:after="0"/>
      </w:pPr>
      <w:r>
        <w:t>Environmental Cost distributed between minimum of $23.06 and maximum of $40.69MM:</w:t>
      </w:r>
    </w:p>
    <w:p w14:paraId="1B0F6022" w14:textId="77777777" w:rsidR="000620BE" w:rsidRDefault="000620BE" w:rsidP="000620BE">
      <w:pPr>
        <w:pStyle w:val="ListParagraph"/>
        <w:numPr>
          <w:ilvl w:val="2"/>
          <w:numId w:val="43"/>
        </w:numPr>
        <w:spacing w:before="0" w:after="0"/>
      </w:pPr>
      <w:r>
        <w:t>Leak cost between minimum of $0.19 and maximum of $0.19MM</w:t>
      </w:r>
    </w:p>
    <w:p w14:paraId="37E7C501" w14:textId="77777777" w:rsidR="000620BE" w:rsidRDefault="000620BE" w:rsidP="000620BE">
      <w:pPr>
        <w:pStyle w:val="ListParagraph"/>
        <w:numPr>
          <w:ilvl w:val="2"/>
          <w:numId w:val="43"/>
        </w:numPr>
        <w:spacing w:before="0" w:after="0"/>
      </w:pPr>
      <w:r>
        <w:t>Leak spill volume between a minimum of 1809.17 and maximum of 1810.77 gallons</w:t>
      </w:r>
    </w:p>
    <w:p w14:paraId="517D8A3C" w14:textId="77777777" w:rsidR="000620BE" w:rsidRDefault="000620BE" w:rsidP="000620BE">
      <w:pPr>
        <w:pStyle w:val="ListParagraph"/>
        <w:numPr>
          <w:ilvl w:val="2"/>
          <w:numId w:val="43"/>
        </w:numPr>
        <w:spacing w:before="0" w:after="0"/>
      </w:pPr>
      <w:r>
        <w:t>Rupture cost between minimum of $92.03 and maximum of $92.11MM</w:t>
      </w:r>
    </w:p>
    <w:p w14:paraId="582CF597" w14:textId="77777777" w:rsidR="000620BE" w:rsidRDefault="000620BE" w:rsidP="000620BE">
      <w:pPr>
        <w:pStyle w:val="ListParagraph"/>
        <w:numPr>
          <w:ilvl w:val="2"/>
          <w:numId w:val="43"/>
        </w:numPr>
        <w:spacing w:before="0" w:after="0"/>
      </w:pPr>
      <w:r>
        <w:t>Rupture spill volume is between a minimum of 868292.36 and maximum of 869059.11 gallons</w:t>
      </w:r>
    </w:p>
    <w:p w14:paraId="4FD67ADF" w14:textId="77777777" w:rsidR="000620BE" w:rsidRDefault="000620BE" w:rsidP="000620BE">
      <w:pPr>
        <w:pStyle w:val="ListParagraph"/>
        <w:numPr>
          <w:ilvl w:val="2"/>
          <w:numId w:val="43"/>
        </w:numPr>
        <w:spacing w:before="0" w:after="0"/>
      </w:pPr>
      <w:r>
        <w:t>Puncture cost between minimum of $6.30 and maximum of $6.31MM</w:t>
      </w:r>
    </w:p>
    <w:p w14:paraId="72348EC1" w14:textId="77777777" w:rsidR="000620BE" w:rsidRDefault="000620BE" w:rsidP="000620BE">
      <w:pPr>
        <w:pStyle w:val="ListParagraph"/>
        <w:numPr>
          <w:ilvl w:val="2"/>
          <w:numId w:val="43"/>
        </w:numPr>
        <w:spacing w:before="0" w:after="0"/>
      </w:pPr>
      <w:r>
        <w:t>Puncture spill volume is between a minimum of 59445.35 and maximum of 59497.84 gallons</w:t>
      </w:r>
    </w:p>
    <w:p w14:paraId="655588D5" w14:textId="77777777" w:rsidR="000620BE" w:rsidRDefault="000620BE" w:rsidP="000620BE">
      <w:pPr>
        <w:pStyle w:val="ListParagraph"/>
        <w:numPr>
          <w:ilvl w:val="2"/>
          <w:numId w:val="43"/>
        </w:numPr>
        <w:spacing w:before="0" w:after="0"/>
      </w:pPr>
      <w:r>
        <w:t xml:space="preserve">Land use distributed as </w:t>
      </w:r>
    </w:p>
    <w:p w14:paraId="1D6F4400" w14:textId="77777777" w:rsidR="000620BE" w:rsidRDefault="000620BE" w:rsidP="000620BE">
      <w:pPr>
        <w:pStyle w:val="ListParagraph"/>
        <w:numPr>
          <w:ilvl w:val="3"/>
          <w:numId w:val="43"/>
        </w:numPr>
        <w:spacing w:before="0" w:after="0"/>
      </w:pPr>
      <w:r>
        <w:t>Agricultural: 58.71</w:t>
      </w:r>
    </w:p>
    <w:p w14:paraId="509067B3" w14:textId="77777777" w:rsidR="000620BE" w:rsidRDefault="000620BE" w:rsidP="000620BE">
      <w:pPr>
        <w:pStyle w:val="ListParagraph"/>
        <w:numPr>
          <w:ilvl w:val="0"/>
          <w:numId w:val="43"/>
        </w:numPr>
        <w:spacing w:before="0" w:after="0"/>
      </w:pPr>
      <w:r>
        <w:t xml:space="preserve">"NPS8 Rainbow P/L to </w:t>
      </w:r>
      <w:proofErr w:type="spellStart"/>
      <w:r>
        <w:t>Tirmoil</w:t>
      </w:r>
      <w:proofErr w:type="spellEnd"/>
      <w:r>
        <w:t xml:space="preserve"> </w:t>
      </w:r>
      <w:proofErr w:type="gramStart"/>
      <w:r>
        <w:t>From</w:t>
      </w:r>
      <w:proofErr w:type="gramEnd"/>
      <w:r>
        <w:t xml:space="preserve"> 11-15-77-14W5 to 15-29-81-9W5</w:t>
      </w:r>
    </w:p>
    <w:p w14:paraId="4EE7249B" w14:textId="77777777" w:rsidR="000620BE" w:rsidRDefault="000620BE" w:rsidP="000620BE">
      <w:pPr>
        <w:pStyle w:val="ListParagraph"/>
        <w:numPr>
          <w:ilvl w:val="1"/>
          <w:numId w:val="43"/>
        </w:numPr>
        <w:spacing w:before="0" w:after="0"/>
      </w:pPr>
      <w:r>
        <w:t>Total Cumulative Length (m):</w:t>
      </w:r>
      <w:r>
        <w:tab/>
        <w:t>30.0</w:t>
      </w:r>
    </w:p>
    <w:p w14:paraId="14741B56" w14:textId="77777777" w:rsidR="000620BE" w:rsidRDefault="000620BE" w:rsidP="000620BE">
      <w:pPr>
        <w:pStyle w:val="ListParagraph"/>
        <w:numPr>
          <w:ilvl w:val="1"/>
          <w:numId w:val="43"/>
        </w:numPr>
        <w:spacing w:before="0" w:after="0"/>
      </w:pPr>
      <w:r>
        <w:t>Likelihood of failure distributed between minimum of 1.712e-01 and maximum of 1.712e-01.</w:t>
      </w:r>
    </w:p>
    <w:p w14:paraId="45498197" w14:textId="77777777" w:rsidR="000620BE" w:rsidRDefault="000620BE" w:rsidP="000620BE">
      <w:pPr>
        <w:pStyle w:val="ListParagraph"/>
        <w:numPr>
          <w:ilvl w:val="2"/>
          <w:numId w:val="43"/>
        </w:numPr>
        <w:spacing w:before="0" w:after="0"/>
      </w:pPr>
      <w:r>
        <w:t>ILI Date of 2015-07-27</w:t>
      </w:r>
    </w:p>
    <w:p w14:paraId="2FFD6568" w14:textId="77777777" w:rsidR="000620BE" w:rsidRDefault="000620BE" w:rsidP="000620BE">
      <w:pPr>
        <w:pStyle w:val="ListParagraph"/>
        <w:numPr>
          <w:ilvl w:val="2"/>
          <w:numId w:val="43"/>
        </w:numPr>
        <w:spacing w:before="0" w:after="0"/>
      </w:pPr>
      <w:r>
        <w:t>ILI tool of MFL/Geometry</w:t>
      </w:r>
    </w:p>
    <w:p w14:paraId="272821AC" w14:textId="77777777" w:rsidR="000620BE" w:rsidRDefault="000620BE" w:rsidP="000620BE">
      <w:pPr>
        <w:pStyle w:val="ListParagraph"/>
        <w:numPr>
          <w:ilvl w:val="2"/>
          <w:numId w:val="43"/>
        </w:numPr>
        <w:spacing w:before="0" w:after="0"/>
      </w:pPr>
      <w:r>
        <w:t>Features identified 10.0</w:t>
      </w:r>
    </w:p>
    <w:p w14:paraId="49A0839F" w14:textId="77777777" w:rsidR="000620BE" w:rsidRDefault="000620BE" w:rsidP="000620BE">
      <w:pPr>
        <w:pStyle w:val="ListParagraph"/>
        <w:numPr>
          <w:ilvl w:val="2"/>
          <w:numId w:val="43"/>
        </w:numPr>
        <w:spacing w:before="0" w:after="0"/>
      </w:pPr>
      <w:r>
        <w:t>Depth fraction between 0.1 and 0.58</w:t>
      </w:r>
    </w:p>
    <w:p w14:paraId="2DE6572F" w14:textId="77777777" w:rsidR="000620BE" w:rsidRDefault="000620BE" w:rsidP="000620BE">
      <w:pPr>
        <w:pStyle w:val="ListParagraph"/>
        <w:numPr>
          <w:ilvl w:val="2"/>
          <w:numId w:val="43"/>
        </w:numPr>
        <w:spacing w:before="0" w:after="0"/>
      </w:pPr>
      <w:r>
        <w:t>Length between 15.0 mm and 243.0 mm</w:t>
      </w:r>
    </w:p>
    <w:p w14:paraId="78AB798B" w14:textId="77777777" w:rsidR="000620BE" w:rsidRDefault="000620BE" w:rsidP="000620BE">
      <w:pPr>
        <w:pStyle w:val="ListParagraph"/>
        <w:numPr>
          <w:ilvl w:val="1"/>
          <w:numId w:val="43"/>
        </w:numPr>
        <w:spacing w:before="0" w:after="0"/>
      </w:pPr>
      <w:r>
        <w:lastRenderedPageBreak/>
        <w:t>Consequence of failure distributed between minimum of $49.56 and maximum of $49.62MM</w:t>
      </w:r>
    </w:p>
    <w:p w14:paraId="6562B0AC" w14:textId="77777777" w:rsidR="000620BE" w:rsidRDefault="000620BE" w:rsidP="000620BE">
      <w:pPr>
        <w:pStyle w:val="ListParagraph"/>
        <w:numPr>
          <w:ilvl w:val="1"/>
          <w:numId w:val="43"/>
        </w:numPr>
        <w:spacing w:before="0" w:after="0"/>
      </w:pPr>
      <w:r>
        <w:t>Total length driven by Environmental: 30.0 meters.</w:t>
      </w:r>
    </w:p>
    <w:p w14:paraId="162094F9" w14:textId="77777777" w:rsidR="000620BE" w:rsidRDefault="000620BE" w:rsidP="000620BE">
      <w:pPr>
        <w:pStyle w:val="ListParagraph"/>
        <w:numPr>
          <w:ilvl w:val="1"/>
          <w:numId w:val="43"/>
        </w:numPr>
        <w:spacing w:before="0" w:after="0"/>
      </w:pPr>
      <w:r>
        <w:t>Environmental Cost distributed between minimum of $48.84 and maximum of $48.89MM:</w:t>
      </w:r>
    </w:p>
    <w:p w14:paraId="7AFFC9CD" w14:textId="77777777" w:rsidR="000620BE" w:rsidRDefault="000620BE" w:rsidP="000620BE">
      <w:pPr>
        <w:pStyle w:val="ListParagraph"/>
        <w:numPr>
          <w:ilvl w:val="2"/>
          <w:numId w:val="43"/>
        </w:numPr>
        <w:spacing w:before="0" w:after="0"/>
      </w:pPr>
      <w:r>
        <w:t>Leak cost between minimum of $0.22 and maximum of $0.22MM</w:t>
      </w:r>
    </w:p>
    <w:p w14:paraId="41EDCA43" w14:textId="77777777" w:rsidR="000620BE" w:rsidRDefault="000620BE" w:rsidP="000620BE">
      <w:pPr>
        <w:pStyle w:val="ListParagraph"/>
        <w:numPr>
          <w:ilvl w:val="2"/>
          <w:numId w:val="43"/>
        </w:numPr>
        <w:spacing w:before="0" w:after="0"/>
      </w:pPr>
      <w:r>
        <w:t>Leak spill volume between a minimum of 2045.08 and maximum of 2047.2 gallons</w:t>
      </w:r>
    </w:p>
    <w:p w14:paraId="5A7551DE" w14:textId="77777777" w:rsidR="000620BE" w:rsidRDefault="000620BE" w:rsidP="000620BE">
      <w:pPr>
        <w:pStyle w:val="ListParagraph"/>
        <w:numPr>
          <w:ilvl w:val="2"/>
          <w:numId w:val="43"/>
        </w:numPr>
        <w:spacing w:before="0" w:after="0"/>
      </w:pPr>
      <w:r>
        <w:t>Rupture cost between minimum of $104.03 and maximum of $104.14MM</w:t>
      </w:r>
    </w:p>
    <w:p w14:paraId="61D29035" w14:textId="77777777" w:rsidR="000620BE" w:rsidRDefault="000620BE" w:rsidP="000620BE">
      <w:pPr>
        <w:pStyle w:val="ListParagraph"/>
        <w:numPr>
          <w:ilvl w:val="2"/>
          <w:numId w:val="43"/>
        </w:numPr>
        <w:spacing w:before="0" w:after="0"/>
      </w:pPr>
      <w:r>
        <w:t>Rupture spill volume is between a minimum of 981512.08 and maximum of 982532.16 gallons</w:t>
      </w:r>
    </w:p>
    <w:p w14:paraId="65F323EF" w14:textId="77777777" w:rsidR="000620BE" w:rsidRDefault="000620BE" w:rsidP="000620BE">
      <w:pPr>
        <w:pStyle w:val="ListParagraph"/>
        <w:numPr>
          <w:ilvl w:val="2"/>
          <w:numId w:val="43"/>
        </w:numPr>
        <w:spacing w:before="0" w:after="0"/>
      </w:pPr>
      <w:r>
        <w:t>Puncture cost between minimum of $7.12 and maximum of $7.13MM</w:t>
      </w:r>
    </w:p>
    <w:p w14:paraId="3BB66A21" w14:textId="77777777" w:rsidR="000620BE" w:rsidRDefault="000620BE" w:rsidP="000620BE">
      <w:pPr>
        <w:pStyle w:val="ListParagraph"/>
        <w:numPr>
          <w:ilvl w:val="2"/>
          <w:numId w:val="43"/>
        </w:numPr>
        <w:spacing w:before="0" w:after="0"/>
      </w:pPr>
      <w:r>
        <w:t>Puncture spill volume is between a minimum of 67196.64 and maximum of 67266.48 gallons</w:t>
      </w:r>
    </w:p>
    <w:p w14:paraId="601259D0" w14:textId="77777777" w:rsidR="000620BE" w:rsidRDefault="000620BE" w:rsidP="000620BE">
      <w:pPr>
        <w:pStyle w:val="ListParagraph"/>
        <w:numPr>
          <w:ilvl w:val="2"/>
          <w:numId w:val="43"/>
        </w:numPr>
        <w:spacing w:before="0" w:after="0"/>
      </w:pPr>
      <w:r>
        <w:t xml:space="preserve">Land use distributed as </w:t>
      </w:r>
    </w:p>
    <w:p w14:paraId="3B0C7AFF" w14:textId="77777777" w:rsidR="000620BE" w:rsidRDefault="000620BE" w:rsidP="000620BE">
      <w:pPr>
        <w:pStyle w:val="ListParagraph"/>
        <w:numPr>
          <w:ilvl w:val="3"/>
          <w:numId w:val="43"/>
        </w:numPr>
        <w:spacing w:before="0" w:after="0"/>
      </w:pPr>
      <w:r>
        <w:t>Remote: 30.00</w:t>
      </w:r>
    </w:p>
    <w:p w14:paraId="68D75AD5" w14:textId="77777777" w:rsidR="000620BE" w:rsidRDefault="000620BE" w:rsidP="000620BE">
      <w:pPr>
        <w:pStyle w:val="ListParagraph"/>
        <w:numPr>
          <w:ilvl w:val="0"/>
          <w:numId w:val="43"/>
        </w:numPr>
        <w:spacing w:before="0" w:after="0"/>
      </w:pPr>
      <w:r>
        <w:t>"COCHRANE TO ROCKY MOUNTAIN HOUSE NPS 8</w:t>
      </w:r>
    </w:p>
    <w:p w14:paraId="28C4812F" w14:textId="77777777" w:rsidR="000620BE" w:rsidRDefault="000620BE" w:rsidP="000620BE">
      <w:pPr>
        <w:pStyle w:val="ListParagraph"/>
        <w:numPr>
          <w:ilvl w:val="1"/>
          <w:numId w:val="43"/>
        </w:numPr>
        <w:spacing w:before="0" w:after="0"/>
      </w:pPr>
      <w:r>
        <w:t>Total Cumulative Length (m):</w:t>
      </w:r>
      <w:r>
        <w:tab/>
        <w:t>30.0</w:t>
      </w:r>
    </w:p>
    <w:p w14:paraId="159CBFD1" w14:textId="77777777" w:rsidR="000620BE" w:rsidRDefault="000620BE" w:rsidP="000620BE">
      <w:pPr>
        <w:pStyle w:val="ListParagraph"/>
        <w:numPr>
          <w:ilvl w:val="1"/>
          <w:numId w:val="43"/>
        </w:numPr>
        <w:spacing w:before="0" w:after="0"/>
      </w:pPr>
      <w:r>
        <w:t>Likelihood of failure distributed between minimum of 8.425e-03 and maximum of 8.425e-03.</w:t>
      </w:r>
    </w:p>
    <w:p w14:paraId="3977834D" w14:textId="77777777" w:rsidR="000620BE" w:rsidRDefault="000620BE" w:rsidP="000620BE">
      <w:pPr>
        <w:pStyle w:val="ListParagraph"/>
        <w:numPr>
          <w:ilvl w:val="2"/>
          <w:numId w:val="43"/>
        </w:numPr>
        <w:spacing w:before="0" w:after="0"/>
      </w:pPr>
      <w:r>
        <w:t>ILI Date of 2019-05-02</w:t>
      </w:r>
    </w:p>
    <w:p w14:paraId="38F4FAAA" w14:textId="77777777" w:rsidR="000620BE" w:rsidRDefault="000620BE" w:rsidP="000620BE">
      <w:pPr>
        <w:pStyle w:val="ListParagraph"/>
        <w:numPr>
          <w:ilvl w:val="2"/>
          <w:numId w:val="43"/>
        </w:numPr>
        <w:spacing w:before="0" w:after="0"/>
      </w:pPr>
      <w:r>
        <w:t>ILI tool of MFL/Geometry</w:t>
      </w:r>
    </w:p>
    <w:p w14:paraId="29410F7F" w14:textId="77777777" w:rsidR="000620BE" w:rsidRDefault="000620BE" w:rsidP="000620BE">
      <w:pPr>
        <w:pStyle w:val="ListParagraph"/>
        <w:numPr>
          <w:ilvl w:val="2"/>
          <w:numId w:val="43"/>
        </w:numPr>
        <w:spacing w:before="0" w:after="0"/>
      </w:pPr>
      <w:r>
        <w:t>Features identified 310.0</w:t>
      </w:r>
    </w:p>
    <w:p w14:paraId="3FFC3668" w14:textId="77777777" w:rsidR="000620BE" w:rsidRDefault="000620BE" w:rsidP="000620BE">
      <w:pPr>
        <w:pStyle w:val="ListParagraph"/>
        <w:numPr>
          <w:ilvl w:val="2"/>
          <w:numId w:val="43"/>
        </w:numPr>
        <w:spacing w:before="0" w:after="0"/>
      </w:pPr>
      <w:r>
        <w:t>Depth fraction between 0.1 and 0.47</w:t>
      </w:r>
    </w:p>
    <w:p w14:paraId="49C00142" w14:textId="77777777" w:rsidR="000620BE" w:rsidRDefault="000620BE" w:rsidP="000620BE">
      <w:pPr>
        <w:pStyle w:val="ListParagraph"/>
        <w:numPr>
          <w:ilvl w:val="2"/>
          <w:numId w:val="43"/>
        </w:numPr>
        <w:spacing w:before="0" w:after="0"/>
      </w:pPr>
      <w:r>
        <w:t>Length between 4.0 mm and 349.0 mm</w:t>
      </w:r>
    </w:p>
    <w:p w14:paraId="65FD13C5" w14:textId="77777777" w:rsidR="000620BE" w:rsidRDefault="000620BE" w:rsidP="000620BE">
      <w:pPr>
        <w:pStyle w:val="ListParagraph"/>
        <w:numPr>
          <w:ilvl w:val="1"/>
          <w:numId w:val="43"/>
        </w:numPr>
        <w:spacing w:before="0" w:after="0"/>
      </w:pPr>
      <w:r>
        <w:t>Consequence of failure distributed between minimum of $17.37 and maximum of $17.37MM</w:t>
      </w:r>
    </w:p>
    <w:p w14:paraId="38EC61C1" w14:textId="77777777" w:rsidR="000620BE" w:rsidRDefault="000620BE" w:rsidP="000620BE">
      <w:pPr>
        <w:pStyle w:val="ListParagraph"/>
        <w:numPr>
          <w:ilvl w:val="1"/>
          <w:numId w:val="43"/>
        </w:numPr>
        <w:spacing w:before="0" w:after="0"/>
      </w:pPr>
      <w:r>
        <w:t>Total length driven by Economic Loss: 30.0 meters.</w:t>
      </w:r>
    </w:p>
    <w:p w14:paraId="5F6F063F" w14:textId="77777777" w:rsidR="000620BE" w:rsidRDefault="000620BE" w:rsidP="000620BE">
      <w:pPr>
        <w:pStyle w:val="ListParagraph"/>
        <w:numPr>
          <w:ilvl w:val="1"/>
          <w:numId w:val="43"/>
        </w:numPr>
        <w:spacing w:before="0" w:after="0"/>
      </w:pPr>
      <w:r>
        <w:t>Economic Loss Cost distributed between minimum of $17.37 and maximum of $17.37MM:</w:t>
      </w:r>
    </w:p>
    <w:p w14:paraId="414F969F" w14:textId="77777777" w:rsidR="000620BE" w:rsidRDefault="000620BE" w:rsidP="000620BE">
      <w:pPr>
        <w:pStyle w:val="ListParagraph"/>
        <w:numPr>
          <w:ilvl w:val="2"/>
          <w:numId w:val="43"/>
        </w:numPr>
        <w:spacing w:before="0" w:after="0"/>
      </w:pPr>
      <w:r>
        <w:t>Repair costs between minimum of $14,500.00 and maximum of $14,500.00.</w:t>
      </w:r>
    </w:p>
    <w:p w14:paraId="255235A5" w14:textId="77777777" w:rsidR="000620BE" w:rsidRDefault="000620BE" w:rsidP="000620BE">
      <w:pPr>
        <w:pStyle w:val="ListParagraph"/>
        <w:numPr>
          <w:ilvl w:val="2"/>
          <w:numId w:val="43"/>
        </w:numPr>
        <w:spacing w:before="0" w:after="0"/>
      </w:pPr>
      <w:r>
        <w:t>Outage losses between minimum of $200,000.00 and maximum of $200,000.00.</w:t>
      </w:r>
    </w:p>
    <w:p w14:paraId="5DE0B349" w14:textId="77777777" w:rsidR="000620BE" w:rsidRDefault="000620BE" w:rsidP="000620BE">
      <w:pPr>
        <w:pStyle w:val="ListParagraph"/>
        <w:numPr>
          <w:ilvl w:val="2"/>
          <w:numId w:val="43"/>
        </w:numPr>
        <w:spacing w:before="0" w:after="0"/>
      </w:pPr>
      <w:r>
        <w:t>Product type is NGL.</w:t>
      </w:r>
    </w:p>
    <w:p w14:paraId="104AE824" w14:textId="77777777" w:rsidR="000620BE" w:rsidRDefault="000620BE" w:rsidP="000620BE">
      <w:pPr>
        <w:pStyle w:val="ListParagraph"/>
        <w:numPr>
          <w:ilvl w:val="2"/>
          <w:numId w:val="43"/>
        </w:numPr>
        <w:spacing w:before="0" w:after="0"/>
      </w:pPr>
      <w:r>
        <w:t>Leak cost between minimum of $0.28 and maximum of $0.28MM</w:t>
      </w:r>
    </w:p>
    <w:p w14:paraId="24B860C8" w14:textId="77777777" w:rsidR="000620BE" w:rsidRDefault="000620BE" w:rsidP="000620BE">
      <w:pPr>
        <w:pStyle w:val="ListParagraph"/>
        <w:numPr>
          <w:ilvl w:val="2"/>
          <w:numId w:val="43"/>
        </w:numPr>
        <w:spacing w:before="0" w:after="0"/>
      </w:pPr>
      <w:r>
        <w:t>Leak scenario yielded 52.0 intersections with structures, with minimum of $nan and maximum of $nan in cost of structures impacted.</w:t>
      </w:r>
    </w:p>
    <w:p w14:paraId="506598DE" w14:textId="77777777" w:rsidR="000620BE" w:rsidRDefault="000620BE" w:rsidP="000620BE">
      <w:pPr>
        <w:pStyle w:val="ListParagraph"/>
        <w:numPr>
          <w:ilvl w:val="2"/>
          <w:numId w:val="43"/>
        </w:numPr>
        <w:spacing w:before="0" w:after="0"/>
      </w:pPr>
      <w:r>
        <w:t>Leak product loss costs between minimum of $60,855.70 and maximum of $60,855.70</w:t>
      </w:r>
    </w:p>
    <w:p w14:paraId="64A67009" w14:textId="77777777" w:rsidR="000620BE" w:rsidRDefault="000620BE" w:rsidP="000620BE">
      <w:pPr>
        <w:pStyle w:val="ListParagraph"/>
        <w:numPr>
          <w:ilvl w:val="2"/>
          <w:numId w:val="43"/>
        </w:numPr>
        <w:spacing w:before="0" w:after="0"/>
      </w:pPr>
      <w:r>
        <w:t>Rupture cost between minimum of $29.42 and maximum of $29.42MM</w:t>
      </w:r>
    </w:p>
    <w:p w14:paraId="6024FEFB" w14:textId="77777777" w:rsidR="000620BE" w:rsidRDefault="000620BE" w:rsidP="000620BE">
      <w:pPr>
        <w:pStyle w:val="ListParagraph"/>
        <w:numPr>
          <w:ilvl w:val="2"/>
          <w:numId w:val="43"/>
        </w:numPr>
        <w:spacing w:before="0" w:after="0"/>
      </w:pPr>
      <w:r>
        <w:t>Rupture scenario yielded 225.0 intersections with structures, with minimum of $nan and maximum of $nan in cost of structures impacted</w:t>
      </w:r>
    </w:p>
    <w:p w14:paraId="0656CABD" w14:textId="77777777" w:rsidR="000620BE" w:rsidRDefault="000620BE" w:rsidP="000620BE">
      <w:pPr>
        <w:pStyle w:val="ListParagraph"/>
        <w:numPr>
          <w:ilvl w:val="2"/>
          <w:numId w:val="43"/>
        </w:numPr>
        <w:spacing w:before="0" w:after="0"/>
      </w:pPr>
      <w:r>
        <w:t>Rupture product loss costs between minimum of $29,206,998.79 and maximum of $29,206,998.79</w:t>
      </w:r>
    </w:p>
    <w:p w14:paraId="4AAC692F" w14:textId="77777777" w:rsidR="000620BE" w:rsidRDefault="000620BE" w:rsidP="000620BE">
      <w:pPr>
        <w:pStyle w:val="ListParagraph"/>
        <w:numPr>
          <w:ilvl w:val="2"/>
          <w:numId w:val="43"/>
        </w:numPr>
        <w:spacing w:before="0" w:after="0"/>
      </w:pPr>
      <w:r>
        <w:t>Puncture cost between minimum of $2.21 and maximum of $2.21MM</w:t>
      </w:r>
    </w:p>
    <w:p w14:paraId="534C1693" w14:textId="77777777" w:rsidR="000620BE" w:rsidRDefault="000620BE" w:rsidP="000620BE">
      <w:pPr>
        <w:pStyle w:val="ListParagraph"/>
        <w:numPr>
          <w:ilvl w:val="2"/>
          <w:numId w:val="43"/>
        </w:numPr>
        <w:spacing w:before="0" w:after="0"/>
      </w:pPr>
      <w:r>
        <w:t>Puncture scenario yielded 133.0 intersections with structures, with minimum of $nan and maximum of $nan in cost of structures impacted</w:t>
      </w:r>
    </w:p>
    <w:p w14:paraId="290AF1D3" w14:textId="77777777" w:rsidR="000620BE" w:rsidRDefault="000620BE" w:rsidP="000620BE">
      <w:pPr>
        <w:pStyle w:val="ListParagraph"/>
        <w:numPr>
          <w:ilvl w:val="2"/>
          <w:numId w:val="43"/>
        </w:numPr>
        <w:spacing w:before="0" w:after="0"/>
      </w:pPr>
      <w:r>
        <w:t>Puncture product Loss costs between minimum of $1,999,580.23 and maximum of $1,999,580.23"</w:t>
      </w:r>
    </w:p>
    <w:p w14:paraId="23EBFF20" w14:textId="77777777" w:rsidR="000620BE" w:rsidRDefault="000620BE" w:rsidP="000620BE">
      <w:pPr>
        <w:pStyle w:val="ListParagraph"/>
        <w:numPr>
          <w:ilvl w:val="0"/>
          <w:numId w:val="43"/>
        </w:numPr>
        <w:spacing w:before="0" w:after="0"/>
      </w:pPr>
      <w:r>
        <w:t>"WEST PEMBINA TO BRAZEAU NPS 3</w:t>
      </w:r>
    </w:p>
    <w:p w14:paraId="2FA72F70" w14:textId="77777777" w:rsidR="000620BE" w:rsidRDefault="000620BE" w:rsidP="000620BE">
      <w:pPr>
        <w:pStyle w:val="ListParagraph"/>
        <w:numPr>
          <w:ilvl w:val="1"/>
          <w:numId w:val="43"/>
        </w:numPr>
        <w:spacing w:before="0" w:after="0"/>
      </w:pPr>
      <w:r>
        <w:t>Total Cumulative Length (m):</w:t>
      </w:r>
      <w:r>
        <w:tab/>
        <w:t>30.0</w:t>
      </w:r>
    </w:p>
    <w:p w14:paraId="3BD3BA19" w14:textId="77777777" w:rsidR="000620BE" w:rsidRDefault="000620BE" w:rsidP="000620BE">
      <w:pPr>
        <w:pStyle w:val="ListParagraph"/>
        <w:numPr>
          <w:ilvl w:val="1"/>
          <w:numId w:val="43"/>
        </w:numPr>
        <w:spacing w:before="0" w:after="0"/>
      </w:pPr>
      <w:r>
        <w:t>Likelihood of failure distributed between minimum of 8.281e-01 and maximum of 8.281e-01.</w:t>
      </w:r>
    </w:p>
    <w:p w14:paraId="449725D3" w14:textId="77777777" w:rsidR="000620BE" w:rsidRDefault="000620BE" w:rsidP="000620BE">
      <w:pPr>
        <w:pStyle w:val="ListParagraph"/>
        <w:numPr>
          <w:ilvl w:val="2"/>
          <w:numId w:val="43"/>
        </w:numPr>
        <w:spacing w:before="0" w:after="0"/>
      </w:pPr>
      <w:r>
        <w:lastRenderedPageBreak/>
        <w:t>ILI Date of 2009-12-01</w:t>
      </w:r>
    </w:p>
    <w:p w14:paraId="7592FA33" w14:textId="77777777" w:rsidR="000620BE" w:rsidRDefault="000620BE" w:rsidP="000620BE">
      <w:pPr>
        <w:pStyle w:val="ListParagraph"/>
        <w:numPr>
          <w:ilvl w:val="2"/>
          <w:numId w:val="43"/>
        </w:numPr>
        <w:spacing w:before="0" w:after="0"/>
      </w:pPr>
      <w:r>
        <w:t>ILI tool of MFL</w:t>
      </w:r>
    </w:p>
    <w:p w14:paraId="22955B9C" w14:textId="77777777" w:rsidR="000620BE" w:rsidRDefault="000620BE" w:rsidP="000620BE">
      <w:pPr>
        <w:pStyle w:val="ListParagraph"/>
        <w:numPr>
          <w:ilvl w:val="2"/>
          <w:numId w:val="43"/>
        </w:numPr>
        <w:spacing w:before="0" w:after="0"/>
      </w:pPr>
      <w:r>
        <w:t>Features identified 1.0</w:t>
      </w:r>
    </w:p>
    <w:p w14:paraId="56E8247F" w14:textId="77777777" w:rsidR="000620BE" w:rsidRDefault="000620BE" w:rsidP="000620BE">
      <w:pPr>
        <w:pStyle w:val="ListParagraph"/>
        <w:numPr>
          <w:ilvl w:val="2"/>
          <w:numId w:val="43"/>
        </w:numPr>
        <w:spacing w:before="0" w:after="0"/>
      </w:pPr>
      <w:r>
        <w:t>Depth fraction between 0.72 and 0.72</w:t>
      </w:r>
    </w:p>
    <w:p w14:paraId="22CCF827" w14:textId="77777777" w:rsidR="000620BE" w:rsidRDefault="000620BE" w:rsidP="000620BE">
      <w:pPr>
        <w:pStyle w:val="ListParagraph"/>
        <w:numPr>
          <w:ilvl w:val="2"/>
          <w:numId w:val="43"/>
        </w:numPr>
        <w:spacing w:before="0" w:after="0"/>
      </w:pPr>
      <w:r>
        <w:t>Length between 21.0 mm and 21.0 mm</w:t>
      </w:r>
    </w:p>
    <w:p w14:paraId="2C58A5BE" w14:textId="77777777" w:rsidR="000620BE" w:rsidRDefault="000620BE" w:rsidP="000620BE">
      <w:pPr>
        <w:pStyle w:val="ListParagraph"/>
        <w:numPr>
          <w:ilvl w:val="1"/>
          <w:numId w:val="43"/>
        </w:numPr>
        <w:spacing w:before="0" w:after="0"/>
      </w:pPr>
      <w:r>
        <w:t>Consequence of failure distributed between minimum of $1.03 and maximum of $1.03MM</w:t>
      </w:r>
    </w:p>
    <w:p w14:paraId="5FDB3EFE" w14:textId="77777777" w:rsidR="000620BE" w:rsidRDefault="000620BE" w:rsidP="000620BE">
      <w:pPr>
        <w:pStyle w:val="ListParagraph"/>
        <w:numPr>
          <w:ilvl w:val="1"/>
          <w:numId w:val="43"/>
        </w:numPr>
        <w:spacing w:before="0" w:after="0"/>
      </w:pPr>
      <w:r>
        <w:t>Total length driven by Economic Loss: 30.0 meters.</w:t>
      </w:r>
    </w:p>
    <w:p w14:paraId="790C6F5C" w14:textId="77777777" w:rsidR="000620BE" w:rsidRDefault="000620BE" w:rsidP="000620BE">
      <w:pPr>
        <w:pStyle w:val="ListParagraph"/>
        <w:numPr>
          <w:ilvl w:val="1"/>
          <w:numId w:val="43"/>
        </w:numPr>
        <w:spacing w:before="0" w:after="0"/>
      </w:pPr>
      <w:r>
        <w:t>Economic Loss Cost distributed between minimum of $1.03 and maximum of $1.03MM:</w:t>
      </w:r>
    </w:p>
    <w:p w14:paraId="6D191B7F" w14:textId="77777777" w:rsidR="000620BE" w:rsidRDefault="000620BE" w:rsidP="000620BE">
      <w:pPr>
        <w:pStyle w:val="ListParagraph"/>
        <w:numPr>
          <w:ilvl w:val="2"/>
          <w:numId w:val="43"/>
        </w:numPr>
        <w:spacing w:before="0" w:after="0"/>
      </w:pPr>
      <w:r>
        <w:t>Repair costs between minimum of $6,000.00 and maximum of $6,000.00.</w:t>
      </w:r>
    </w:p>
    <w:p w14:paraId="7740D9BC" w14:textId="77777777" w:rsidR="000620BE" w:rsidRDefault="000620BE" w:rsidP="000620BE">
      <w:pPr>
        <w:pStyle w:val="ListParagraph"/>
        <w:numPr>
          <w:ilvl w:val="2"/>
          <w:numId w:val="43"/>
        </w:numPr>
        <w:spacing w:before="0" w:after="0"/>
      </w:pPr>
      <w:r>
        <w:t>Outage losses between minimum of $200,000.00 and maximum of $200,000.00.</w:t>
      </w:r>
    </w:p>
    <w:p w14:paraId="0DEDF238" w14:textId="77777777" w:rsidR="000620BE" w:rsidRDefault="000620BE" w:rsidP="000620BE">
      <w:pPr>
        <w:pStyle w:val="ListParagraph"/>
        <w:numPr>
          <w:ilvl w:val="2"/>
          <w:numId w:val="43"/>
        </w:numPr>
        <w:spacing w:before="0" w:after="0"/>
      </w:pPr>
      <w:r>
        <w:t>Product type is NGL.</w:t>
      </w:r>
    </w:p>
    <w:p w14:paraId="7C71F7A0" w14:textId="77777777" w:rsidR="000620BE" w:rsidRDefault="000620BE" w:rsidP="000620BE">
      <w:pPr>
        <w:pStyle w:val="ListParagraph"/>
        <w:numPr>
          <w:ilvl w:val="2"/>
          <w:numId w:val="43"/>
        </w:numPr>
        <w:spacing w:before="0" w:after="0"/>
      </w:pPr>
      <w:r>
        <w:t>Leak cost between minimum of $0.27 and maximum of $0.27MM</w:t>
      </w:r>
    </w:p>
    <w:p w14:paraId="3B35B88D" w14:textId="77777777" w:rsidR="000620BE" w:rsidRDefault="000620BE" w:rsidP="000620BE">
      <w:pPr>
        <w:pStyle w:val="ListParagraph"/>
        <w:numPr>
          <w:ilvl w:val="2"/>
          <w:numId w:val="43"/>
        </w:numPr>
        <w:spacing w:before="0" w:after="0"/>
      </w:pPr>
      <w:r>
        <w:t>Leak scenario yielded 24.0 intersections with structures, with minimum of $nan and maximum of $nan in cost of structures impacted.</w:t>
      </w:r>
    </w:p>
    <w:p w14:paraId="16F5C3C7" w14:textId="77777777" w:rsidR="000620BE" w:rsidRDefault="000620BE" w:rsidP="000620BE">
      <w:pPr>
        <w:pStyle w:val="ListParagraph"/>
        <w:numPr>
          <w:ilvl w:val="2"/>
          <w:numId w:val="43"/>
        </w:numPr>
        <w:spacing w:before="0" w:after="0"/>
      </w:pPr>
      <w:r>
        <w:t>Leak product loss costs between minimum of $60,855.70 and maximum of $60,855.70</w:t>
      </w:r>
    </w:p>
    <w:p w14:paraId="6D6478DD" w14:textId="77777777" w:rsidR="000620BE" w:rsidRDefault="000620BE" w:rsidP="000620BE">
      <w:pPr>
        <w:pStyle w:val="ListParagraph"/>
        <w:numPr>
          <w:ilvl w:val="2"/>
          <w:numId w:val="43"/>
        </w:numPr>
        <w:spacing w:before="0" w:after="0"/>
      </w:pPr>
      <w:r>
        <w:t>Rupture cost between minimum of $5.02 and maximum of $5.02MM</w:t>
      </w:r>
    </w:p>
    <w:p w14:paraId="427DB2BE" w14:textId="77777777" w:rsidR="000620BE" w:rsidRDefault="000620BE" w:rsidP="000620BE">
      <w:pPr>
        <w:pStyle w:val="ListParagraph"/>
        <w:numPr>
          <w:ilvl w:val="2"/>
          <w:numId w:val="43"/>
        </w:numPr>
        <w:spacing w:before="0" w:after="0"/>
      </w:pPr>
      <w:r>
        <w:t>Rupture scenario yielded 53.0 intersections with structures, with minimum of $nan and maximum of $nan in cost of structures impacted</w:t>
      </w:r>
    </w:p>
    <w:p w14:paraId="6B3EF19F" w14:textId="77777777" w:rsidR="000620BE" w:rsidRDefault="000620BE" w:rsidP="000620BE">
      <w:pPr>
        <w:pStyle w:val="ListParagraph"/>
        <w:numPr>
          <w:ilvl w:val="2"/>
          <w:numId w:val="43"/>
        </w:numPr>
        <w:spacing w:before="0" w:after="0"/>
      </w:pPr>
      <w:r>
        <w:t>Rupture product loss costs between minimum of $4,809,554.10 and maximum of $4,809,554.10</w:t>
      </w:r>
    </w:p>
    <w:p w14:paraId="68C84F5B" w14:textId="77777777" w:rsidR="000620BE" w:rsidRDefault="000620BE" w:rsidP="000620BE">
      <w:pPr>
        <w:pStyle w:val="ListParagraph"/>
        <w:numPr>
          <w:ilvl w:val="2"/>
          <w:numId w:val="43"/>
        </w:numPr>
        <w:spacing w:before="0" w:after="0"/>
      </w:pPr>
      <w:r>
        <w:t>Puncture cost between minimum of $2.21 and maximum of $2.21MM</w:t>
      </w:r>
    </w:p>
    <w:p w14:paraId="679933CB" w14:textId="77777777" w:rsidR="000620BE" w:rsidRDefault="000620BE" w:rsidP="000620BE">
      <w:pPr>
        <w:pStyle w:val="ListParagraph"/>
        <w:numPr>
          <w:ilvl w:val="2"/>
          <w:numId w:val="43"/>
        </w:numPr>
        <w:spacing w:before="0" w:after="0"/>
      </w:pPr>
      <w:r>
        <w:t>Puncture scenario yielded 50.0 intersections with structures, with minimum of $nan and maximum of $nan in cost of structures impacted</w:t>
      </w:r>
    </w:p>
    <w:p w14:paraId="7B64D580" w14:textId="77777777" w:rsidR="000620BE" w:rsidRDefault="000620BE" w:rsidP="000620BE">
      <w:pPr>
        <w:pStyle w:val="ListParagraph"/>
        <w:numPr>
          <w:ilvl w:val="2"/>
          <w:numId w:val="43"/>
        </w:numPr>
        <w:spacing w:before="0" w:after="0"/>
      </w:pPr>
      <w:r>
        <w:t>Puncture product Loss costs between minimum of $1,999,580.23 and maximum of $1,999,580.23"</w:t>
      </w:r>
    </w:p>
    <w:p w14:paraId="665F78C6" w14:textId="77777777" w:rsidR="000620BE" w:rsidRDefault="000620BE" w:rsidP="000620BE">
      <w:pPr>
        <w:pStyle w:val="ListParagraph"/>
        <w:numPr>
          <w:ilvl w:val="0"/>
          <w:numId w:val="43"/>
        </w:numPr>
        <w:spacing w:before="0" w:after="0"/>
      </w:pPr>
      <w:r>
        <w:t>"SUNDRE TO HARTELL NPS 12</w:t>
      </w:r>
    </w:p>
    <w:p w14:paraId="77A925B5" w14:textId="77777777" w:rsidR="000620BE" w:rsidRDefault="000620BE" w:rsidP="000620BE">
      <w:pPr>
        <w:pStyle w:val="ListParagraph"/>
        <w:numPr>
          <w:ilvl w:val="1"/>
          <w:numId w:val="43"/>
        </w:numPr>
        <w:spacing w:before="0" w:after="0"/>
      </w:pPr>
      <w:r>
        <w:t>Total Cumulative Length (m):</w:t>
      </w:r>
      <w:r>
        <w:tab/>
        <w:t>30.0</w:t>
      </w:r>
    </w:p>
    <w:p w14:paraId="2F189288" w14:textId="77777777" w:rsidR="000620BE" w:rsidRDefault="000620BE" w:rsidP="000620BE">
      <w:pPr>
        <w:pStyle w:val="ListParagraph"/>
        <w:numPr>
          <w:ilvl w:val="1"/>
          <w:numId w:val="43"/>
        </w:numPr>
        <w:spacing w:before="0" w:after="0"/>
      </w:pPr>
      <w:r>
        <w:t>Likelihood of failure distributed between minimum of 1.383e-02 and maximum of 1.383e-02.</w:t>
      </w:r>
    </w:p>
    <w:p w14:paraId="5CBA35F5" w14:textId="77777777" w:rsidR="000620BE" w:rsidRDefault="000620BE" w:rsidP="000620BE">
      <w:pPr>
        <w:pStyle w:val="ListParagraph"/>
        <w:numPr>
          <w:ilvl w:val="2"/>
          <w:numId w:val="43"/>
        </w:numPr>
        <w:spacing w:before="0" w:after="0"/>
      </w:pPr>
      <w:r>
        <w:t>ILI Date of 2015-11-16</w:t>
      </w:r>
    </w:p>
    <w:p w14:paraId="6EB4EDF0" w14:textId="77777777" w:rsidR="000620BE" w:rsidRDefault="000620BE" w:rsidP="000620BE">
      <w:pPr>
        <w:pStyle w:val="ListParagraph"/>
        <w:numPr>
          <w:ilvl w:val="2"/>
          <w:numId w:val="43"/>
        </w:numPr>
        <w:spacing w:before="0" w:after="0"/>
      </w:pPr>
      <w:r>
        <w:t>ILI tool of MFL/Geometry</w:t>
      </w:r>
    </w:p>
    <w:p w14:paraId="2E190CA5" w14:textId="77777777" w:rsidR="000620BE" w:rsidRDefault="000620BE" w:rsidP="000620BE">
      <w:pPr>
        <w:pStyle w:val="ListParagraph"/>
        <w:numPr>
          <w:ilvl w:val="2"/>
          <w:numId w:val="43"/>
        </w:numPr>
        <w:spacing w:before="0" w:after="0"/>
      </w:pPr>
      <w:r>
        <w:t>Features identified 7.0</w:t>
      </w:r>
    </w:p>
    <w:p w14:paraId="1206E48B" w14:textId="77777777" w:rsidR="000620BE" w:rsidRDefault="000620BE" w:rsidP="000620BE">
      <w:pPr>
        <w:pStyle w:val="ListParagraph"/>
        <w:numPr>
          <w:ilvl w:val="2"/>
          <w:numId w:val="43"/>
        </w:numPr>
        <w:spacing w:before="0" w:after="0"/>
      </w:pPr>
      <w:r>
        <w:t>Depth fraction between 0.1 and 0.32</w:t>
      </w:r>
    </w:p>
    <w:p w14:paraId="2D7A70BA" w14:textId="77777777" w:rsidR="000620BE" w:rsidRDefault="000620BE" w:rsidP="000620BE">
      <w:pPr>
        <w:pStyle w:val="ListParagraph"/>
        <w:numPr>
          <w:ilvl w:val="2"/>
          <w:numId w:val="43"/>
        </w:numPr>
        <w:spacing w:before="0" w:after="0"/>
      </w:pPr>
      <w:r>
        <w:t>Length between 12.0 mm and 4162.0 mm</w:t>
      </w:r>
    </w:p>
    <w:p w14:paraId="4D436D4E" w14:textId="77777777" w:rsidR="000620BE" w:rsidRDefault="000620BE" w:rsidP="000620BE">
      <w:pPr>
        <w:pStyle w:val="ListParagraph"/>
        <w:numPr>
          <w:ilvl w:val="1"/>
          <w:numId w:val="43"/>
        </w:numPr>
        <w:spacing w:before="0" w:after="0"/>
      </w:pPr>
      <w:r>
        <w:t>Consequence of failure distributed between minimum of $7.85 and maximum of $7.85MM</w:t>
      </w:r>
    </w:p>
    <w:p w14:paraId="2EC52C18" w14:textId="77777777" w:rsidR="000620BE" w:rsidRDefault="000620BE" w:rsidP="000620BE">
      <w:pPr>
        <w:pStyle w:val="ListParagraph"/>
        <w:numPr>
          <w:ilvl w:val="1"/>
          <w:numId w:val="43"/>
        </w:numPr>
        <w:spacing w:before="0" w:after="0"/>
      </w:pPr>
      <w:r>
        <w:t>Total length driven by Environmental: 30.0 meters.</w:t>
      </w:r>
    </w:p>
    <w:p w14:paraId="5D3957A1" w14:textId="77777777" w:rsidR="000620BE" w:rsidRDefault="000620BE" w:rsidP="000620BE">
      <w:pPr>
        <w:pStyle w:val="ListParagraph"/>
        <w:numPr>
          <w:ilvl w:val="1"/>
          <w:numId w:val="43"/>
        </w:numPr>
        <w:spacing w:before="0" w:after="0"/>
      </w:pPr>
      <w:r>
        <w:t>Environmental Cost distributed between minimum of $6.94 and maximum of $6.94MM:</w:t>
      </w:r>
    </w:p>
    <w:p w14:paraId="7BE39D31" w14:textId="77777777" w:rsidR="000620BE" w:rsidRDefault="000620BE" w:rsidP="000620BE">
      <w:pPr>
        <w:pStyle w:val="ListParagraph"/>
        <w:numPr>
          <w:ilvl w:val="2"/>
          <w:numId w:val="43"/>
        </w:numPr>
        <w:spacing w:before="0" w:after="0"/>
      </w:pPr>
      <w:r>
        <w:t>Leak cost between minimum of $0.19 and maximum of $0.19MM</w:t>
      </w:r>
    </w:p>
    <w:p w14:paraId="66125B9B" w14:textId="77777777" w:rsidR="000620BE" w:rsidRDefault="000620BE" w:rsidP="000620BE">
      <w:pPr>
        <w:pStyle w:val="ListParagraph"/>
        <w:numPr>
          <w:ilvl w:val="2"/>
          <w:numId w:val="43"/>
        </w:numPr>
        <w:spacing w:before="0" w:after="0"/>
      </w:pPr>
      <w:r>
        <w:t>Leak spill volume between a minimum of 1791.54 and maximum of 1791.54 gallons</w:t>
      </w:r>
    </w:p>
    <w:p w14:paraId="69513E6B" w14:textId="77777777" w:rsidR="000620BE" w:rsidRDefault="000620BE" w:rsidP="000620BE">
      <w:pPr>
        <w:pStyle w:val="ListParagraph"/>
        <w:numPr>
          <w:ilvl w:val="2"/>
          <w:numId w:val="43"/>
        </w:numPr>
        <w:spacing w:before="0" w:after="0"/>
      </w:pPr>
      <w:r>
        <w:t>Rupture cost between minimum of $7.16 and maximum of $7.16MM</w:t>
      </w:r>
    </w:p>
    <w:p w14:paraId="6CD48B66" w14:textId="77777777" w:rsidR="000620BE" w:rsidRDefault="000620BE" w:rsidP="000620BE">
      <w:pPr>
        <w:pStyle w:val="ListParagraph"/>
        <w:numPr>
          <w:ilvl w:val="2"/>
          <w:numId w:val="43"/>
        </w:numPr>
        <w:spacing w:before="0" w:after="0"/>
      </w:pPr>
      <w:r>
        <w:t>Rupture spill volume is between a minimum of 67576.42 and maximum of 67576.42 gallons</w:t>
      </w:r>
    </w:p>
    <w:p w14:paraId="30F4C3EA" w14:textId="77777777" w:rsidR="000620BE" w:rsidRDefault="000620BE" w:rsidP="000620BE">
      <w:pPr>
        <w:pStyle w:val="ListParagraph"/>
        <w:numPr>
          <w:ilvl w:val="2"/>
          <w:numId w:val="43"/>
        </w:numPr>
        <w:spacing w:before="0" w:after="0"/>
      </w:pPr>
      <w:r>
        <w:t>Puncture cost between minimum of $6.24 and maximum of $6.24MM</w:t>
      </w:r>
    </w:p>
    <w:p w14:paraId="390CA53A" w14:textId="77777777" w:rsidR="000620BE" w:rsidRDefault="000620BE" w:rsidP="000620BE">
      <w:pPr>
        <w:pStyle w:val="ListParagraph"/>
        <w:numPr>
          <w:ilvl w:val="2"/>
          <w:numId w:val="43"/>
        </w:numPr>
        <w:spacing w:before="0" w:after="0"/>
      </w:pPr>
      <w:r>
        <w:t>Puncture spill volume is between a minimum of 58865.82 and maximum of 58865.82 gallons</w:t>
      </w:r>
    </w:p>
    <w:p w14:paraId="352B64E8" w14:textId="77777777" w:rsidR="000620BE" w:rsidRDefault="000620BE" w:rsidP="000620BE">
      <w:pPr>
        <w:pStyle w:val="ListParagraph"/>
        <w:numPr>
          <w:ilvl w:val="2"/>
          <w:numId w:val="43"/>
        </w:numPr>
        <w:spacing w:before="0" w:after="0"/>
      </w:pPr>
      <w:r>
        <w:t xml:space="preserve">Land use distributed as </w:t>
      </w:r>
    </w:p>
    <w:p w14:paraId="5CCAF305" w14:textId="77777777" w:rsidR="000620BE" w:rsidRDefault="000620BE" w:rsidP="000620BE">
      <w:pPr>
        <w:pStyle w:val="ListParagraph"/>
        <w:numPr>
          <w:ilvl w:val="3"/>
          <w:numId w:val="43"/>
        </w:numPr>
        <w:spacing w:before="0" w:after="0"/>
      </w:pPr>
      <w:r>
        <w:t>Agricultural: 30.00</w:t>
      </w:r>
    </w:p>
    <w:p w14:paraId="70D9DF61" w14:textId="77777777" w:rsidR="000620BE" w:rsidRDefault="000620BE" w:rsidP="000620BE">
      <w:pPr>
        <w:pStyle w:val="ListParagraph"/>
        <w:numPr>
          <w:ilvl w:val="0"/>
          <w:numId w:val="43"/>
        </w:numPr>
        <w:spacing w:before="0" w:after="0"/>
      </w:pPr>
      <w:r>
        <w:t xml:space="preserve">"NPS8 Red Earth to Rainbow P/L tie-in </w:t>
      </w:r>
      <w:proofErr w:type="gramStart"/>
      <w:r>
        <w:t>From</w:t>
      </w:r>
      <w:proofErr w:type="gramEnd"/>
      <w:r>
        <w:t xml:space="preserve"> 9-18-87-8-W5 To 15-29-81-9-W</w:t>
      </w:r>
    </w:p>
    <w:p w14:paraId="715B80E6" w14:textId="77777777" w:rsidR="000620BE" w:rsidRDefault="000620BE" w:rsidP="000620BE">
      <w:pPr>
        <w:pStyle w:val="ListParagraph"/>
        <w:numPr>
          <w:ilvl w:val="1"/>
          <w:numId w:val="43"/>
        </w:numPr>
        <w:spacing w:before="0" w:after="0"/>
      </w:pPr>
      <w:r>
        <w:lastRenderedPageBreak/>
        <w:t>Total Cumulative Length (m):</w:t>
      </w:r>
      <w:r>
        <w:tab/>
        <w:t>29.99</w:t>
      </w:r>
    </w:p>
    <w:p w14:paraId="5E6CF0B6" w14:textId="77777777" w:rsidR="000620BE" w:rsidRDefault="000620BE" w:rsidP="000620BE">
      <w:pPr>
        <w:pStyle w:val="ListParagraph"/>
        <w:numPr>
          <w:ilvl w:val="1"/>
          <w:numId w:val="43"/>
        </w:numPr>
        <w:spacing w:before="0" w:after="0"/>
      </w:pPr>
      <w:r>
        <w:t>Likelihood of failure distributed between minimum of 3.922e-02 and maximum of 3.922e-02.</w:t>
      </w:r>
    </w:p>
    <w:p w14:paraId="145B6B62" w14:textId="77777777" w:rsidR="000620BE" w:rsidRDefault="000620BE" w:rsidP="000620BE">
      <w:pPr>
        <w:pStyle w:val="ListParagraph"/>
        <w:numPr>
          <w:ilvl w:val="2"/>
          <w:numId w:val="43"/>
        </w:numPr>
        <w:spacing w:before="0" w:after="0"/>
      </w:pPr>
      <w:r>
        <w:t>ILI Date of 2016-02-09</w:t>
      </w:r>
    </w:p>
    <w:p w14:paraId="12334C58" w14:textId="77777777" w:rsidR="000620BE" w:rsidRDefault="000620BE" w:rsidP="000620BE">
      <w:pPr>
        <w:pStyle w:val="ListParagraph"/>
        <w:numPr>
          <w:ilvl w:val="2"/>
          <w:numId w:val="43"/>
        </w:numPr>
        <w:spacing w:before="0" w:after="0"/>
      </w:pPr>
      <w:r>
        <w:t>ILI tool of MFL/Geometry</w:t>
      </w:r>
    </w:p>
    <w:p w14:paraId="55049938" w14:textId="77777777" w:rsidR="000620BE" w:rsidRDefault="000620BE" w:rsidP="000620BE">
      <w:pPr>
        <w:pStyle w:val="ListParagraph"/>
        <w:numPr>
          <w:ilvl w:val="2"/>
          <w:numId w:val="43"/>
        </w:numPr>
        <w:spacing w:before="0" w:after="0"/>
      </w:pPr>
      <w:r>
        <w:t>Features identified 12.0</w:t>
      </w:r>
    </w:p>
    <w:p w14:paraId="2C76DD99" w14:textId="77777777" w:rsidR="000620BE" w:rsidRDefault="000620BE" w:rsidP="000620BE">
      <w:pPr>
        <w:pStyle w:val="ListParagraph"/>
        <w:numPr>
          <w:ilvl w:val="2"/>
          <w:numId w:val="43"/>
        </w:numPr>
        <w:spacing w:before="0" w:after="0"/>
      </w:pPr>
      <w:r>
        <w:t>Depth fraction between 0.13 and 0.57</w:t>
      </w:r>
    </w:p>
    <w:p w14:paraId="672011C5" w14:textId="77777777" w:rsidR="000620BE" w:rsidRDefault="000620BE" w:rsidP="000620BE">
      <w:pPr>
        <w:pStyle w:val="ListParagraph"/>
        <w:numPr>
          <w:ilvl w:val="2"/>
          <w:numId w:val="43"/>
        </w:numPr>
        <w:spacing w:before="0" w:after="0"/>
      </w:pPr>
      <w:r>
        <w:t>Length between 8.0 mm and 64.0 mm</w:t>
      </w:r>
    </w:p>
    <w:p w14:paraId="54568E94" w14:textId="77777777" w:rsidR="000620BE" w:rsidRDefault="000620BE" w:rsidP="000620BE">
      <w:pPr>
        <w:pStyle w:val="ListParagraph"/>
        <w:numPr>
          <w:ilvl w:val="1"/>
          <w:numId w:val="43"/>
        </w:numPr>
        <w:spacing w:before="0" w:after="0"/>
      </w:pPr>
      <w:r>
        <w:t>Consequence of failure distributed between minimum of $33.77 and maximum of $33.77MM</w:t>
      </w:r>
    </w:p>
    <w:p w14:paraId="17A89FB5" w14:textId="77777777" w:rsidR="000620BE" w:rsidRDefault="000620BE" w:rsidP="000620BE">
      <w:pPr>
        <w:pStyle w:val="ListParagraph"/>
        <w:numPr>
          <w:ilvl w:val="1"/>
          <w:numId w:val="43"/>
        </w:numPr>
        <w:spacing w:before="0" w:after="0"/>
      </w:pPr>
      <w:r>
        <w:t>Total length driven by Environmental: 29.99 meters.</w:t>
      </w:r>
    </w:p>
    <w:p w14:paraId="3B03915C" w14:textId="77777777" w:rsidR="000620BE" w:rsidRDefault="000620BE" w:rsidP="000620BE">
      <w:pPr>
        <w:pStyle w:val="ListParagraph"/>
        <w:numPr>
          <w:ilvl w:val="1"/>
          <w:numId w:val="43"/>
        </w:numPr>
        <w:spacing w:before="0" w:after="0"/>
      </w:pPr>
      <w:r>
        <w:t>Environmental Cost distributed between minimum of $33.21 and maximum of $33.21MM:</w:t>
      </w:r>
    </w:p>
    <w:p w14:paraId="12EC4F84" w14:textId="77777777" w:rsidR="000620BE" w:rsidRDefault="000620BE" w:rsidP="000620BE">
      <w:pPr>
        <w:pStyle w:val="ListParagraph"/>
        <w:numPr>
          <w:ilvl w:val="2"/>
          <w:numId w:val="43"/>
        </w:numPr>
        <w:spacing w:before="0" w:after="0"/>
      </w:pPr>
      <w:r>
        <w:t>Leak cost between minimum of $0.19 and maximum of $0.19MM</w:t>
      </w:r>
    </w:p>
    <w:p w14:paraId="0EB32D4F" w14:textId="77777777" w:rsidR="000620BE" w:rsidRDefault="000620BE" w:rsidP="000620BE">
      <w:pPr>
        <w:pStyle w:val="ListParagraph"/>
        <w:numPr>
          <w:ilvl w:val="2"/>
          <w:numId w:val="43"/>
        </w:numPr>
        <w:spacing w:before="0" w:after="0"/>
      </w:pPr>
      <w:r>
        <w:t>Leak spill volume between a minimum of 1816.46 and maximum of 1816.54 gallons</w:t>
      </w:r>
    </w:p>
    <w:p w14:paraId="0ADDE594" w14:textId="77777777" w:rsidR="000620BE" w:rsidRDefault="000620BE" w:rsidP="000620BE">
      <w:pPr>
        <w:pStyle w:val="ListParagraph"/>
        <w:numPr>
          <w:ilvl w:val="2"/>
          <w:numId w:val="43"/>
        </w:numPr>
        <w:spacing w:before="0" w:after="0"/>
      </w:pPr>
      <w:r>
        <w:t>Rupture cost between minimum of $92.40 and maximum of $92.41MM</w:t>
      </w:r>
    </w:p>
    <w:p w14:paraId="7DBD02E1" w14:textId="77777777" w:rsidR="000620BE" w:rsidRDefault="000620BE" w:rsidP="000620BE">
      <w:pPr>
        <w:pStyle w:val="ListParagraph"/>
        <w:numPr>
          <w:ilvl w:val="2"/>
          <w:numId w:val="43"/>
        </w:numPr>
        <w:spacing w:before="0" w:after="0"/>
      </w:pPr>
      <w:r>
        <w:t>Rupture spill volume is between a minimum of 871790.09 and maximum of 871826.89 gallons</w:t>
      </w:r>
    </w:p>
    <w:p w14:paraId="572460B5" w14:textId="77777777" w:rsidR="000620BE" w:rsidRDefault="000620BE" w:rsidP="000620BE">
      <w:pPr>
        <w:pStyle w:val="ListParagraph"/>
        <w:numPr>
          <w:ilvl w:val="2"/>
          <w:numId w:val="43"/>
        </w:numPr>
        <w:spacing w:before="0" w:after="0"/>
      </w:pPr>
      <w:r>
        <w:t>Puncture cost between minimum of $6.33 and maximum of $6.33MM</w:t>
      </w:r>
    </w:p>
    <w:p w14:paraId="299EDA0B" w14:textId="77777777" w:rsidR="000620BE" w:rsidRDefault="000620BE" w:rsidP="000620BE">
      <w:pPr>
        <w:pStyle w:val="ListParagraph"/>
        <w:numPr>
          <w:ilvl w:val="2"/>
          <w:numId w:val="43"/>
        </w:numPr>
        <w:spacing w:before="0" w:after="0"/>
      </w:pPr>
      <w:r>
        <w:t>Puncture spill volume is between a minimum of 59684.81 and maximum of 59687.33 gallons</w:t>
      </w:r>
    </w:p>
    <w:p w14:paraId="4E1FAD1D" w14:textId="77777777" w:rsidR="000620BE" w:rsidRDefault="000620BE" w:rsidP="000620BE">
      <w:pPr>
        <w:pStyle w:val="ListParagraph"/>
        <w:numPr>
          <w:ilvl w:val="2"/>
          <w:numId w:val="43"/>
        </w:numPr>
        <w:spacing w:before="0" w:after="0"/>
      </w:pPr>
      <w:r>
        <w:t xml:space="preserve">Land use distributed as </w:t>
      </w:r>
    </w:p>
    <w:p w14:paraId="30411890" w14:textId="77777777" w:rsidR="000620BE" w:rsidRDefault="000620BE" w:rsidP="000620BE">
      <w:pPr>
        <w:pStyle w:val="ListParagraph"/>
        <w:numPr>
          <w:ilvl w:val="3"/>
          <w:numId w:val="43"/>
        </w:numPr>
        <w:spacing w:before="0" w:after="0"/>
      </w:pPr>
      <w:r>
        <w:t>Forested: 29.99</w:t>
      </w:r>
    </w:p>
    <w:p w14:paraId="4C581CC9" w14:textId="77777777" w:rsidR="000620BE" w:rsidRDefault="000620BE" w:rsidP="000620BE">
      <w:pPr>
        <w:pStyle w:val="ListParagraph"/>
        <w:numPr>
          <w:ilvl w:val="0"/>
          <w:numId w:val="43"/>
        </w:numPr>
        <w:spacing w:before="0" w:after="0"/>
      </w:pPr>
      <w:r>
        <w:t>"SS-11 NPS 6</w:t>
      </w:r>
    </w:p>
    <w:p w14:paraId="6B552801" w14:textId="77777777" w:rsidR="000620BE" w:rsidRDefault="000620BE" w:rsidP="000620BE">
      <w:pPr>
        <w:pStyle w:val="ListParagraph"/>
        <w:numPr>
          <w:ilvl w:val="1"/>
          <w:numId w:val="43"/>
        </w:numPr>
        <w:spacing w:before="0" w:after="0"/>
      </w:pPr>
      <w:r>
        <w:t>Total Cumulative Length (m):</w:t>
      </w:r>
      <w:r>
        <w:tab/>
        <w:t>29.99</w:t>
      </w:r>
    </w:p>
    <w:p w14:paraId="3CEC982A" w14:textId="77777777" w:rsidR="000620BE" w:rsidRDefault="000620BE" w:rsidP="000620BE">
      <w:pPr>
        <w:pStyle w:val="ListParagraph"/>
        <w:numPr>
          <w:ilvl w:val="1"/>
          <w:numId w:val="43"/>
        </w:numPr>
        <w:spacing w:before="0" w:after="0"/>
      </w:pPr>
      <w:r>
        <w:t>Likelihood of failure distributed between minimum of 1.428e-03 and maximum of 1.428e-03.</w:t>
      </w:r>
    </w:p>
    <w:p w14:paraId="5B964904" w14:textId="77777777" w:rsidR="000620BE" w:rsidRDefault="000620BE" w:rsidP="000620BE">
      <w:pPr>
        <w:pStyle w:val="ListParagraph"/>
        <w:numPr>
          <w:ilvl w:val="2"/>
          <w:numId w:val="43"/>
        </w:numPr>
        <w:spacing w:before="0" w:after="0"/>
      </w:pPr>
      <w:r>
        <w:t>ILI Date of 2017-05-24</w:t>
      </w:r>
    </w:p>
    <w:p w14:paraId="2F7BFC6A" w14:textId="77777777" w:rsidR="000620BE" w:rsidRDefault="000620BE" w:rsidP="000620BE">
      <w:pPr>
        <w:pStyle w:val="ListParagraph"/>
        <w:numPr>
          <w:ilvl w:val="2"/>
          <w:numId w:val="43"/>
        </w:numPr>
        <w:spacing w:before="0" w:after="0"/>
      </w:pPr>
      <w:r>
        <w:t>ILI tool of MFL/Geometry</w:t>
      </w:r>
    </w:p>
    <w:p w14:paraId="428F3FCE" w14:textId="77777777" w:rsidR="000620BE" w:rsidRDefault="000620BE" w:rsidP="000620BE">
      <w:pPr>
        <w:pStyle w:val="ListParagraph"/>
        <w:numPr>
          <w:ilvl w:val="2"/>
          <w:numId w:val="43"/>
        </w:numPr>
        <w:spacing w:before="0" w:after="0"/>
      </w:pPr>
      <w:r>
        <w:t>Features identified 39.0</w:t>
      </w:r>
    </w:p>
    <w:p w14:paraId="0C8F9EC0" w14:textId="77777777" w:rsidR="000620BE" w:rsidRDefault="000620BE" w:rsidP="000620BE">
      <w:pPr>
        <w:pStyle w:val="ListParagraph"/>
        <w:numPr>
          <w:ilvl w:val="2"/>
          <w:numId w:val="43"/>
        </w:numPr>
        <w:spacing w:before="0" w:after="0"/>
      </w:pPr>
      <w:r>
        <w:t>Depth fraction between 0.1 and 0.48</w:t>
      </w:r>
    </w:p>
    <w:p w14:paraId="7CC9E837" w14:textId="77777777" w:rsidR="000620BE" w:rsidRDefault="000620BE" w:rsidP="000620BE">
      <w:pPr>
        <w:pStyle w:val="ListParagraph"/>
        <w:numPr>
          <w:ilvl w:val="2"/>
          <w:numId w:val="43"/>
        </w:numPr>
        <w:spacing w:before="0" w:after="0"/>
      </w:pPr>
      <w:r>
        <w:t>Length between 4.0 mm and 96.0 mm</w:t>
      </w:r>
    </w:p>
    <w:p w14:paraId="68DE7639" w14:textId="77777777" w:rsidR="000620BE" w:rsidRDefault="000620BE" w:rsidP="000620BE">
      <w:pPr>
        <w:pStyle w:val="ListParagraph"/>
        <w:numPr>
          <w:ilvl w:val="1"/>
          <w:numId w:val="43"/>
        </w:numPr>
        <w:spacing w:before="0" w:after="0"/>
      </w:pPr>
      <w:r>
        <w:t>Consequence of failure distributed between minimum of $26.14 and maximum of $26.14MM</w:t>
      </w:r>
    </w:p>
    <w:p w14:paraId="396A4671" w14:textId="77777777" w:rsidR="000620BE" w:rsidRDefault="000620BE" w:rsidP="000620BE">
      <w:pPr>
        <w:pStyle w:val="ListParagraph"/>
        <w:numPr>
          <w:ilvl w:val="1"/>
          <w:numId w:val="43"/>
        </w:numPr>
        <w:spacing w:before="0" w:after="0"/>
      </w:pPr>
      <w:r>
        <w:t>Total length driven by Environmental: 29.99 meters.</w:t>
      </w:r>
    </w:p>
    <w:p w14:paraId="3D1D3FCF" w14:textId="77777777" w:rsidR="000620BE" w:rsidRDefault="000620BE" w:rsidP="000620BE">
      <w:pPr>
        <w:pStyle w:val="ListParagraph"/>
        <w:numPr>
          <w:ilvl w:val="1"/>
          <w:numId w:val="43"/>
        </w:numPr>
        <w:spacing w:before="0" w:after="0"/>
      </w:pPr>
      <w:r>
        <w:t>Environmental Cost distributed between minimum of $25.66 and maximum of $25.66MM:</w:t>
      </w:r>
    </w:p>
    <w:p w14:paraId="2625AB1D" w14:textId="77777777" w:rsidR="000620BE" w:rsidRDefault="000620BE" w:rsidP="000620BE">
      <w:pPr>
        <w:pStyle w:val="ListParagraph"/>
        <w:numPr>
          <w:ilvl w:val="2"/>
          <w:numId w:val="43"/>
        </w:numPr>
        <w:spacing w:before="0" w:after="0"/>
      </w:pPr>
      <w:r>
        <w:t>Leak cost between minimum of $0.21 and maximum of $0.21MM</w:t>
      </w:r>
    </w:p>
    <w:p w14:paraId="0E2232E2" w14:textId="77777777" w:rsidR="000620BE" w:rsidRDefault="000620BE" w:rsidP="000620BE">
      <w:pPr>
        <w:pStyle w:val="ListParagraph"/>
        <w:numPr>
          <w:ilvl w:val="2"/>
          <w:numId w:val="43"/>
        </w:numPr>
        <w:spacing w:before="0" w:after="0"/>
      </w:pPr>
      <w:r>
        <w:t>Leak spill volume between a minimum of 1958.94 and maximum of 1958.94 gallons</w:t>
      </w:r>
    </w:p>
    <w:p w14:paraId="5106B62F" w14:textId="77777777" w:rsidR="000620BE" w:rsidRDefault="000620BE" w:rsidP="000620BE">
      <w:pPr>
        <w:pStyle w:val="ListParagraph"/>
        <w:numPr>
          <w:ilvl w:val="2"/>
          <w:numId w:val="43"/>
        </w:numPr>
        <w:spacing w:before="0" w:after="0"/>
      </w:pPr>
      <w:r>
        <w:t>Rupture cost between minimum of $58.79 and maximum of $58.79MM</w:t>
      </w:r>
    </w:p>
    <w:p w14:paraId="0987F7C1" w14:textId="77777777" w:rsidR="000620BE" w:rsidRDefault="000620BE" w:rsidP="000620BE">
      <w:pPr>
        <w:pStyle w:val="ListParagraph"/>
        <w:numPr>
          <w:ilvl w:val="2"/>
          <w:numId w:val="43"/>
        </w:numPr>
        <w:spacing w:before="0" w:after="0"/>
      </w:pPr>
      <w:r>
        <w:t>Rupture spill volume is between a minimum of 554702.8 and maximum of 554702.8 gallons</w:t>
      </w:r>
    </w:p>
    <w:p w14:paraId="40384FF3" w14:textId="77777777" w:rsidR="000620BE" w:rsidRDefault="000620BE" w:rsidP="000620BE">
      <w:pPr>
        <w:pStyle w:val="ListParagraph"/>
        <w:numPr>
          <w:ilvl w:val="2"/>
          <w:numId w:val="43"/>
        </w:numPr>
        <w:spacing w:before="0" w:after="0"/>
      </w:pPr>
      <w:r>
        <w:t>Puncture cost between minimum of $6.82 and maximum of $6.82MM</w:t>
      </w:r>
    </w:p>
    <w:p w14:paraId="4B5FF6E4" w14:textId="77777777" w:rsidR="000620BE" w:rsidRDefault="000620BE" w:rsidP="000620BE">
      <w:pPr>
        <w:pStyle w:val="ListParagraph"/>
        <w:numPr>
          <w:ilvl w:val="2"/>
          <w:numId w:val="43"/>
        </w:numPr>
        <w:spacing w:before="0" w:after="0"/>
      </w:pPr>
      <w:r>
        <w:t>Puncture spill volume is between a minimum of 64366.32 and maximum of 64366.32 gallons</w:t>
      </w:r>
    </w:p>
    <w:p w14:paraId="3B8F6BF5" w14:textId="77777777" w:rsidR="000620BE" w:rsidRDefault="000620BE" w:rsidP="000620BE">
      <w:pPr>
        <w:pStyle w:val="ListParagraph"/>
        <w:numPr>
          <w:ilvl w:val="2"/>
          <w:numId w:val="43"/>
        </w:numPr>
        <w:spacing w:before="0" w:after="0"/>
      </w:pPr>
      <w:r>
        <w:t xml:space="preserve">Land use distributed as </w:t>
      </w:r>
    </w:p>
    <w:p w14:paraId="082D7BC3" w14:textId="77777777" w:rsidR="000620BE" w:rsidRDefault="000620BE" w:rsidP="000620BE">
      <w:pPr>
        <w:pStyle w:val="ListParagraph"/>
        <w:numPr>
          <w:ilvl w:val="3"/>
          <w:numId w:val="43"/>
        </w:numPr>
        <w:spacing w:before="0" w:after="0"/>
      </w:pPr>
      <w:r>
        <w:t>Remote: 29.99</w:t>
      </w:r>
    </w:p>
    <w:p w14:paraId="39542162" w14:textId="77777777" w:rsidR="00677CE7" w:rsidRDefault="00677CE7" w:rsidP="00677CE7"/>
    <w:p w14:paraId="5686F468" w14:textId="49862739" w:rsidR="00677CE7" w:rsidRDefault="00677CE7" w:rsidP="00677CE7">
      <w:r>
        <w:t xml:space="preserve">EC Method 2 has 3 pipelines with segments that fall within the risk reportable category. These pipelines and their </w:t>
      </w:r>
      <w:proofErr w:type="gramStart"/>
      <w:r>
        <w:t>high risk</w:t>
      </w:r>
      <w:proofErr w:type="gramEnd"/>
      <w:r>
        <w:t xml:space="preserve"> drivers are presented in Table xxx below.</w:t>
      </w:r>
    </w:p>
    <w:p w14:paraId="56296A5D" w14:textId="77777777" w:rsidR="000620BE" w:rsidRPr="0004782E" w:rsidRDefault="000620BE" w:rsidP="0004782E"/>
    <w:p w14:paraId="2F7347EC" w14:textId="4E2D9AC9" w:rsidR="00510BED" w:rsidRDefault="003D118C" w:rsidP="00CC3503">
      <w:r>
        <w:t>MFL</w:t>
      </w:r>
      <w:r w:rsidR="00D33AC3">
        <w:t xml:space="preserve"> </w:t>
      </w:r>
      <w:r>
        <w:t>C</w:t>
      </w:r>
      <w:r w:rsidR="00D33AC3">
        <w:t>:</w:t>
      </w:r>
    </w:p>
    <w:p w14:paraId="38125E12" w14:textId="77777777" w:rsidR="00D33AC3" w:rsidRDefault="00D33AC3" w:rsidP="00D33AC3">
      <w:pPr>
        <w:pStyle w:val="ListParagraph"/>
        <w:numPr>
          <w:ilvl w:val="0"/>
          <w:numId w:val="45"/>
        </w:numPr>
        <w:spacing w:before="0" w:after="0"/>
      </w:pPr>
      <w:r>
        <w:t>"SS-44 NPS 8</w:t>
      </w:r>
    </w:p>
    <w:p w14:paraId="33AFB72D" w14:textId="77777777" w:rsidR="00D33AC3" w:rsidRDefault="00D33AC3" w:rsidP="00D33AC3">
      <w:pPr>
        <w:pStyle w:val="ListParagraph"/>
        <w:numPr>
          <w:ilvl w:val="1"/>
          <w:numId w:val="45"/>
        </w:numPr>
        <w:spacing w:before="0" w:after="0"/>
      </w:pPr>
      <w:r>
        <w:t>Total Cumulative Length (m):</w:t>
      </w:r>
      <w:r>
        <w:tab/>
        <w:t>89.04</w:t>
      </w:r>
    </w:p>
    <w:p w14:paraId="7712FCA1" w14:textId="77777777" w:rsidR="00D33AC3" w:rsidRDefault="00D33AC3" w:rsidP="00D33AC3">
      <w:pPr>
        <w:pStyle w:val="ListParagraph"/>
        <w:numPr>
          <w:ilvl w:val="1"/>
          <w:numId w:val="45"/>
        </w:numPr>
        <w:spacing w:before="0" w:after="0"/>
      </w:pPr>
      <w:r>
        <w:t>Likelihood of failure distributed between minimum of 1.457e-03 and maximum of 4.186e-02.</w:t>
      </w:r>
    </w:p>
    <w:p w14:paraId="2E72B10A" w14:textId="77777777" w:rsidR="00D33AC3" w:rsidRDefault="00D33AC3" w:rsidP="00D33AC3">
      <w:pPr>
        <w:pStyle w:val="ListParagraph"/>
        <w:numPr>
          <w:ilvl w:val="2"/>
          <w:numId w:val="45"/>
        </w:numPr>
        <w:spacing w:before="0" w:after="0"/>
      </w:pPr>
      <w:r>
        <w:t>ILI Date of 2017-08-21</w:t>
      </w:r>
    </w:p>
    <w:p w14:paraId="00FE8C8D" w14:textId="77777777" w:rsidR="00D33AC3" w:rsidRDefault="00D33AC3" w:rsidP="00D33AC3">
      <w:pPr>
        <w:pStyle w:val="ListParagraph"/>
        <w:numPr>
          <w:ilvl w:val="2"/>
          <w:numId w:val="45"/>
        </w:numPr>
        <w:spacing w:before="0" w:after="0"/>
      </w:pPr>
      <w:r>
        <w:t>ILI tool of AFD</w:t>
      </w:r>
    </w:p>
    <w:p w14:paraId="4062AE60" w14:textId="77777777" w:rsidR="00D33AC3" w:rsidRDefault="00D33AC3" w:rsidP="00D33AC3">
      <w:pPr>
        <w:pStyle w:val="ListParagraph"/>
        <w:numPr>
          <w:ilvl w:val="2"/>
          <w:numId w:val="45"/>
        </w:numPr>
        <w:spacing w:before="0" w:after="0"/>
      </w:pPr>
      <w:r>
        <w:t>Features identified 609.0</w:t>
      </w:r>
    </w:p>
    <w:p w14:paraId="24C878B6" w14:textId="77777777" w:rsidR="00D33AC3" w:rsidRDefault="00D33AC3" w:rsidP="00D33AC3">
      <w:pPr>
        <w:pStyle w:val="ListParagraph"/>
        <w:numPr>
          <w:ilvl w:val="2"/>
          <w:numId w:val="45"/>
        </w:numPr>
        <w:spacing w:before="0" w:after="0"/>
      </w:pPr>
      <w:r>
        <w:t>Depth fraction between 0.1 and 0.61</w:t>
      </w:r>
    </w:p>
    <w:p w14:paraId="39CBA945" w14:textId="77777777" w:rsidR="00D33AC3" w:rsidRDefault="00D33AC3" w:rsidP="00D33AC3">
      <w:pPr>
        <w:pStyle w:val="ListParagraph"/>
        <w:numPr>
          <w:ilvl w:val="2"/>
          <w:numId w:val="45"/>
        </w:numPr>
        <w:spacing w:before="0" w:after="0"/>
      </w:pPr>
      <w:r>
        <w:t>Length between 10.0 mm and 934.0 mm</w:t>
      </w:r>
    </w:p>
    <w:p w14:paraId="55299D06" w14:textId="77777777" w:rsidR="00D33AC3" w:rsidRDefault="00D33AC3" w:rsidP="00D33AC3">
      <w:pPr>
        <w:pStyle w:val="ListParagraph"/>
        <w:numPr>
          <w:ilvl w:val="1"/>
          <w:numId w:val="45"/>
        </w:numPr>
        <w:spacing w:before="0" w:after="0"/>
      </w:pPr>
      <w:r>
        <w:t>Consequence of failure distributed between minimum of $10.96 and maximum of $45.46MM</w:t>
      </w:r>
    </w:p>
    <w:p w14:paraId="3879CAAB" w14:textId="77777777" w:rsidR="00D33AC3" w:rsidRDefault="00D33AC3" w:rsidP="00D33AC3">
      <w:pPr>
        <w:pStyle w:val="ListParagraph"/>
        <w:numPr>
          <w:ilvl w:val="1"/>
          <w:numId w:val="45"/>
        </w:numPr>
        <w:spacing w:before="0" w:after="0"/>
      </w:pPr>
      <w:r>
        <w:t>Total length driven by Environmental: 89.04 meters.</w:t>
      </w:r>
    </w:p>
    <w:p w14:paraId="3360D3A5" w14:textId="77777777" w:rsidR="00D33AC3" w:rsidRDefault="00D33AC3" w:rsidP="00D33AC3">
      <w:pPr>
        <w:pStyle w:val="ListParagraph"/>
        <w:numPr>
          <w:ilvl w:val="1"/>
          <w:numId w:val="45"/>
        </w:numPr>
        <w:spacing w:before="0" w:after="0"/>
      </w:pPr>
      <w:r>
        <w:t>Environmental Cost distributed between minimum of $10.63 and maximum of $44.77MM:</w:t>
      </w:r>
    </w:p>
    <w:p w14:paraId="24A42C65" w14:textId="77777777" w:rsidR="00D33AC3" w:rsidRDefault="00D33AC3" w:rsidP="00D33AC3">
      <w:pPr>
        <w:pStyle w:val="ListParagraph"/>
        <w:numPr>
          <w:ilvl w:val="2"/>
          <w:numId w:val="45"/>
        </w:numPr>
        <w:spacing w:before="0" w:after="0"/>
      </w:pPr>
      <w:r>
        <w:t>Leak cost between minimum of $0.20 and maximum of $0.20MM</w:t>
      </w:r>
    </w:p>
    <w:p w14:paraId="4947F529" w14:textId="77777777" w:rsidR="00D33AC3" w:rsidRDefault="00D33AC3" w:rsidP="00D33AC3">
      <w:pPr>
        <w:pStyle w:val="ListParagraph"/>
        <w:numPr>
          <w:ilvl w:val="2"/>
          <w:numId w:val="45"/>
        </w:numPr>
        <w:spacing w:before="0" w:after="0"/>
      </w:pPr>
      <w:r>
        <w:t>Leak spill volume between a minimum of 1857.13 and maximum of 1896.57 gallons</w:t>
      </w:r>
    </w:p>
    <w:p w14:paraId="6894F0E5" w14:textId="77777777" w:rsidR="00D33AC3" w:rsidRDefault="00D33AC3" w:rsidP="00D33AC3">
      <w:pPr>
        <w:pStyle w:val="ListParagraph"/>
        <w:numPr>
          <w:ilvl w:val="2"/>
          <w:numId w:val="45"/>
        </w:numPr>
        <w:spacing w:before="0" w:after="0"/>
      </w:pPr>
      <w:r>
        <w:t>Rupture cost between minimum of $94.47 and maximum of $96.48MM</w:t>
      </w:r>
    </w:p>
    <w:p w14:paraId="34EA7A94" w14:textId="77777777" w:rsidR="00D33AC3" w:rsidRDefault="00D33AC3" w:rsidP="00D33AC3">
      <w:pPr>
        <w:pStyle w:val="ListParagraph"/>
        <w:numPr>
          <w:ilvl w:val="2"/>
          <w:numId w:val="45"/>
        </w:numPr>
        <w:spacing w:before="0" w:after="0"/>
      </w:pPr>
      <w:r>
        <w:t>Rupture spill volume is between a minimum of 891307.61 and maximum of 910237.43 gallons</w:t>
      </w:r>
    </w:p>
    <w:p w14:paraId="226D3D22" w14:textId="77777777" w:rsidR="00D33AC3" w:rsidRDefault="00D33AC3" w:rsidP="00D33AC3">
      <w:pPr>
        <w:pStyle w:val="ListParagraph"/>
        <w:numPr>
          <w:ilvl w:val="2"/>
          <w:numId w:val="45"/>
        </w:numPr>
        <w:spacing w:before="0" w:after="0"/>
      </w:pPr>
      <w:r>
        <w:t>Puncture cost between minimum of $6.47 and maximum of $6.61MM</w:t>
      </w:r>
    </w:p>
    <w:p w14:paraId="53CF1220" w14:textId="77777777" w:rsidR="00D33AC3" w:rsidRDefault="00D33AC3" w:rsidP="00D33AC3">
      <w:pPr>
        <w:pStyle w:val="ListParagraph"/>
        <w:numPr>
          <w:ilvl w:val="2"/>
          <w:numId w:val="45"/>
        </w:numPr>
        <w:spacing w:before="0" w:after="0"/>
      </w:pPr>
      <w:r>
        <w:t>Puncture spill volume is between a minimum of 61021.03 and maximum of 62317.01 gallons</w:t>
      </w:r>
    </w:p>
    <w:p w14:paraId="49F7281F" w14:textId="77777777" w:rsidR="00D33AC3" w:rsidRDefault="00D33AC3" w:rsidP="00D33AC3">
      <w:pPr>
        <w:pStyle w:val="ListParagraph"/>
        <w:numPr>
          <w:ilvl w:val="2"/>
          <w:numId w:val="45"/>
        </w:numPr>
        <w:spacing w:before="0" w:after="0"/>
      </w:pPr>
      <w:r>
        <w:t xml:space="preserve">Land use distributed as </w:t>
      </w:r>
    </w:p>
    <w:p w14:paraId="29CB0694" w14:textId="77777777" w:rsidR="00D33AC3" w:rsidRDefault="00D33AC3" w:rsidP="00D33AC3">
      <w:pPr>
        <w:pStyle w:val="ListParagraph"/>
        <w:numPr>
          <w:ilvl w:val="3"/>
          <w:numId w:val="45"/>
        </w:numPr>
        <w:spacing w:before="0" w:after="0"/>
      </w:pPr>
      <w:r>
        <w:t>Agricultural: 89.04</w:t>
      </w:r>
    </w:p>
    <w:p w14:paraId="6CC82305" w14:textId="77777777" w:rsidR="00D33AC3" w:rsidRDefault="00D33AC3" w:rsidP="00D33AC3">
      <w:pPr>
        <w:pStyle w:val="ListParagraph"/>
        <w:numPr>
          <w:ilvl w:val="0"/>
          <w:numId w:val="45"/>
        </w:numPr>
        <w:spacing w:before="0" w:after="0"/>
      </w:pPr>
      <w:r>
        <w:t>"SUNDRE TO BENTLEY NPS 8</w:t>
      </w:r>
    </w:p>
    <w:p w14:paraId="54F46D0D" w14:textId="77777777" w:rsidR="00D33AC3" w:rsidRDefault="00D33AC3" w:rsidP="00D33AC3">
      <w:pPr>
        <w:pStyle w:val="ListParagraph"/>
        <w:numPr>
          <w:ilvl w:val="1"/>
          <w:numId w:val="45"/>
        </w:numPr>
        <w:spacing w:before="0" w:after="0"/>
      </w:pPr>
      <w:r>
        <w:t>Total Cumulative Length (m):</w:t>
      </w:r>
      <w:r>
        <w:tab/>
        <w:t>30.0</w:t>
      </w:r>
    </w:p>
    <w:p w14:paraId="40087DD7" w14:textId="77777777" w:rsidR="00D33AC3" w:rsidRDefault="00D33AC3" w:rsidP="00D33AC3">
      <w:pPr>
        <w:pStyle w:val="ListParagraph"/>
        <w:numPr>
          <w:ilvl w:val="1"/>
          <w:numId w:val="45"/>
        </w:numPr>
        <w:spacing w:before="0" w:after="0"/>
      </w:pPr>
      <w:r>
        <w:t>Likelihood of failure distributed between minimum of 1.200e-02 and maximum of 1.200e-02.</w:t>
      </w:r>
    </w:p>
    <w:p w14:paraId="20D06D16" w14:textId="77777777" w:rsidR="00D33AC3" w:rsidRDefault="00D33AC3" w:rsidP="00D33AC3">
      <w:pPr>
        <w:pStyle w:val="ListParagraph"/>
        <w:numPr>
          <w:ilvl w:val="2"/>
          <w:numId w:val="45"/>
        </w:numPr>
        <w:spacing w:before="0" w:after="0"/>
      </w:pPr>
      <w:r>
        <w:t>ILI Date of 2016-09-14</w:t>
      </w:r>
    </w:p>
    <w:p w14:paraId="76F59F82" w14:textId="77777777" w:rsidR="00D33AC3" w:rsidRDefault="00D33AC3" w:rsidP="00D33AC3">
      <w:pPr>
        <w:pStyle w:val="ListParagraph"/>
        <w:numPr>
          <w:ilvl w:val="2"/>
          <w:numId w:val="45"/>
        </w:numPr>
        <w:spacing w:before="0" w:after="0"/>
      </w:pPr>
      <w:r>
        <w:t>ILI tool of AFD</w:t>
      </w:r>
    </w:p>
    <w:p w14:paraId="47F5391C" w14:textId="77777777" w:rsidR="00D33AC3" w:rsidRDefault="00D33AC3" w:rsidP="00D33AC3">
      <w:pPr>
        <w:pStyle w:val="ListParagraph"/>
        <w:numPr>
          <w:ilvl w:val="2"/>
          <w:numId w:val="45"/>
        </w:numPr>
        <w:spacing w:before="0" w:after="0"/>
      </w:pPr>
      <w:r>
        <w:t>Features identified 14.0</w:t>
      </w:r>
    </w:p>
    <w:p w14:paraId="259CBCD1" w14:textId="77777777" w:rsidR="00D33AC3" w:rsidRDefault="00D33AC3" w:rsidP="00D33AC3">
      <w:pPr>
        <w:pStyle w:val="ListParagraph"/>
        <w:numPr>
          <w:ilvl w:val="2"/>
          <w:numId w:val="45"/>
        </w:numPr>
        <w:spacing w:before="0" w:after="0"/>
      </w:pPr>
      <w:r>
        <w:t>Depth fraction between 0.1 and 0.54</w:t>
      </w:r>
    </w:p>
    <w:p w14:paraId="09046902" w14:textId="77777777" w:rsidR="00D33AC3" w:rsidRDefault="00D33AC3" w:rsidP="00D33AC3">
      <w:pPr>
        <w:pStyle w:val="ListParagraph"/>
        <w:numPr>
          <w:ilvl w:val="2"/>
          <w:numId w:val="45"/>
        </w:numPr>
        <w:spacing w:before="0" w:after="0"/>
      </w:pPr>
      <w:r>
        <w:t>Length between 15.0 mm and 129.0 mm</w:t>
      </w:r>
    </w:p>
    <w:p w14:paraId="093D255B" w14:textId="77777777" w:rsidR="00D33AC3" w:rsidRDefault="00D33AC3" w:rsidP="00D33AC3">
      <w:pPr>
        <w:pStyle w:val="ListParagraph"/>
        <w:numPr>
          <w:ilvl w:val="1"/>
          <w:numId w:val="45"/>
        </w:numPr>
        <w:spacing w:before="0" w:after="0"/>
      </w:pPr>
      <w:r>
        <w:t>Consequence of failure distributed between minimum of $1.52 and maximum of $2.11MM</w:t>
      </w:r>
    </w:p>
    <w:p w14:paraId="09CECD4F" w14:textId="77777777" w:rsidR="00D33AC3" w:rsidRDefault="00D33AC3" w:rsidP="00D33AC3">
      <w:pPr>
        <w:pStyle w:val="ListParagraph"/>
        <w:numPr>
          <w:ilvl w:val="1"/>
          <w:numId w:val="45"/>
        </w:numPr>
        <w:spacing w:before="0" w:after="0"/>
      </w:pPr>
      <w:r>
        <w:t>Total length driven by Environmental: 30.0 meters.</w:t>
      </w:r>
    </w:p>
    <w:p w14:paraId="5DA6FA7B" w14:textId="77777777" w:rsidR="00D33AC3" w:rsidRDefault="00D33AC3" w:rsidP="00D33AC3">
      <w:pPr>
        <w:pStyle w:val="ListParagraph"/>
        <w:numPr>
          <w:ilvl w:val="1"/>
          <w:numId w:val="45"/>
        </w:numPr>
        <w:spacing w:before="0" w:after="0"/>
      </w:pPr>
      <w:r>
        <w:t>Environmental Cost distributed between minimum of $1.24 and maximum of $1.82MM:</w:t>
      </w:r>
    </w:p>
    <w:p w14:paraId="69E43605" w14:textId="77777777" w:rsidR="00D33AC3" w:rsidRDefault="00D33AC3" w:rsidP="00D33AC3">
      <w:pPr>
        <w:pStyle w:val="ListParagraph"/>
        <w:numPr>
          <w:ilvl w:val="2"/>
          <w:numId w:val="45"/>
        </w:numPr>
        <w:spacing w:before="0" w:after="0"/>
      </w:pPr>
      <w:r>
        <w:t>Leak cost between minimum of $0.11 and maximum of $0.11MM</w:t>
      </w:r>
    </w:p>
    <w:p w14:paraId="72F948E3" w14:textId="77777777" w:rsidR="00D33AC3" w:rsidRDefault="00D33AC3" w:rsidP="00D33AC3">
      <w:pPr>
        <w:pStyle w:val="ListParagraph"/>
        <w:numPr>
          <w:ilvl w:val="2"/>
          <w:numId w:val="45"/>
        </w:numPr>
        <w:spacing w:before="0" w:after="0"/>
      </w:pPr>
      <w:r>
        <w:t>Leak spill volume between a minimum of 2191.76 and maximum of 2274.9 gallons</w:t>
      </w:r>
    </w:p>
    <w:p w14:paraId="606E1BF5" w14:textId="77777777" w:rsidR="00D33AC3" w:rsidRDefault="00D33AC3" w:rsidP="00D33AC3">
      <w:pPr>
        <w:pStyle w:val="ListParagraph"/>
        <w:numPr>
          <w:ilvl w:val="2"/>
          <w:numId w:val="45"/>
        </w:numPr>
        <w:spacing w:before="0" w:after="0"/>
      </w:pPr>
      <w:r>
        <w:t>Rupture cost between minimum of $2.62 and maximum of $2.62MM</w:t>
      </w:r>
    </w:p>
    <w:p w14:paraId="7B336AA1" w14:textId="77777777" w:rsidR="00D33AC3" w:rsidRDefault="00D33AC3" w:rsidP="00D33AC3">
      <w:pPr>
        <w:pStyle w:val="ListParagraph"/>
        <w:numPr>
          <w:ilvl w:val="2"/>
          <w:numId w:val="45"/>
        </w:numPr>
        <w:spacing w:before="0" w:after="0"/>
      </w:pPr>
      <w:r>
        <w:t>Rupture spill volume is between a minimum of 53330.52 and maximum of 53330.52 gallons</w:t>
      </w:r>
    </w:p>
    <w:p w14:paraId="7E8EA084" w14:textId="77777777" w:rsidR="00D33AC3" w:rsidRDefault="00D33AC3" w:rsidP="00D33AC3">
      <w:pPr>
        <w:pStyle w:val="ListParagraph"/>
        <w:numPr>
          <w:ilvl w:val="2"/>
          <w:numId w:val="45"/>
        </w:numPr>
        <w:spacing w:before="0" w:after="0"/>
      </w:pPr>
      <w:r>
        <w:t>Puncture cost between minimum of $3.54 and maximum of $3.68MM</w:t>
      </w:r>
    </w:p>
    <w:p w14:paraId="40B0D5E0" w14:textId="77777777" w:rsidR="00D33AC3" w:rsidRDefault="00D33AC3" w:rsidP="00D33AC3">
      <w:pPr>
        <w:pStyle w:val="ListParagraph"/>
        <w:numPr>
          <w:ilvl w:val="2"/>
          <w:numId w:val="45"/>
        </w:numPr>
        <w:spacing w:before="0" w:after="0"/>
      </w:pPr>
      <w:r>
        <w:t>Puncture spill volume is between a minimum of 72016.32 and maximum of 74748.07 gallons</w:t>
      </w:r>
    </w:p>
    <w:p w14:paraId="5B09B7D5" w14:textId="77777777" w:rsidR="00D33AC3" w:rsidRDefault="00D33AC3" w:rsidP="00D33AC3">
      <w:pPr>
        <w:pStyle w:val="ListParagraph"/>
        <w:numPr>
          <w:ilvl w:val="2"/>
          <w:numId w:val="45"/>
        </w:numPr>
        <w:spacing w:before="0" w:after="0"/>
      </w:pPr>
      <w:r>
        <w:t xml:space="preserve">Land use distributed as </w:t>
      </w:r>
    </w:p>
    <w:p w14:paraId="1EDE4ED5" w14:textId="77777777" w:rsidR="00D33AC3" w:rsidRDefault="00D33AC3" w:rsidP="00D33AC3">
      <w:pPr>
        <w:pStyle w:val="ListParagraph"/>
        <w:numPr>
          <w:ilvl w:val="3"/>
          <w:numId w:val="45"/>
        </w:numPr>
        <w:spacing w:before="0" w:after="0"/>
      </w:pPr>
      <w:r>
        <w:t>Agricultural: 30.00</w:t>
      </w:r>
    </w:p>
    <w:p w14:paraId="5182FCCC" w14:textId="77777777" w:rsidR="00D33AC3" w:rsidRDefault="00D33AC3" w:rsidP="00D33AC3">
      <w:pPr>
        <w:pStyle w:val="ListParagraph"/>
        <w:numPr>
          <w:ilvl w:val="0"/>
          <w:numId w:val="45"/>
        </w:numPr>
        <w:spacing w:before="0" w:after="0"/>
      </w:pPr>
      <w:r>
        <w:t>"HARMATTAN TO SUNDRE NPS 6</w:t>
      </w:r>
    </w:p>
    <w:p w14:paraId="2928F986" w14:textId="77777777" w:rsidR="00D33AC3" w:rsidRDefault="00D33AC3" w:rsidP="00D33AC3">
      <w:pPr>
        <w:pStyle w:val="ListParagraph"/>
        <w:numPr>
          <w:ilvl w:val="1"/>
          <w:numId w:val="45"/>
        </w:numPr>
        <w:spacing w:before="0" w:after="0"/>
      </w:pPr>
      <w:r>
        <w:lastRenderedPageBreak/>
        <w:t>Total Cumulative Length (m):</w:t>
      </w:r>
      <w:r>
        <w:tab/>
        <w:t>0.75</w:t>
      </w:r>
    </w:p>
    <w:p w14:paraId="23F9543C" w14:textId="77777777" w:rsidR="00D33AC3" w:rsidRDefault="00D33AC3" w:rsidP="00D33AC3">
      <w:pPr>
        <w:pStyle w:val="ListParagraph"/>
        <w:numPr>
          <w:ilvl w:val="1"/>
          <w:numId w:val="45"/>
        </w:numPr>
        <w:spacing w:before="0" w:after="0"/>
      </w:pPr>
      <w:r>
        <w:t>Likelihood of failure distributed between minimum of 2.580e-03 and maximum of 2.580e-03.</w:t>
      </w:r>
    </w:p>
    <w:p w14:paraId="2F21515F" w14:textId="77777777" w:rsidR="00D33AC3" w:rsidRDefault="00D33AC3" w:rsidP="00D33AC3">
      <w:pPr>
        <w:pStyle w:val="ListParagraph"/>
        <w:numPr>
          <w:ilvl w:val="2"/>
          <w:numId w:val="45"/>
        </w:numPr>
        <w:spacing w:before="0" w:after="0"/>
      </w:pPr>
      <w:r>
        <w:t>ILI Date of 2016-06-10</w:t>
      </w:r>
    </w:p>
    <w:p w14:paraId="2C3B7F9B" w14:textId="77777777" w:rsidR="00D33AC3" w:rsidRDefault="00D33AC3" w:rsidP="00D33AC3">
      <w:pPr>
        <w:pStyle w:val="ListParagraph"/>
        <w:numPr>
          <w:ilvl w:val="2"/>
          <w:numId w:val="45"/>
        </w:numPr>
        <w:spacing w:before="0" w:after="0"/>
      </w:pPr>
      <w:r>
        <w:t>ILI tool of AFD</w:t>
      </w:r>
    </w:p>
    <w:p w14:paraId="019B2BD6" w14:textId="77777777" w:rsidR="00D33AC3" w:rsidRDefault="00D33AC3" w:rsidP="00D33AC3">
      <w:pPr>
        <w:pStyle w:val="ListParagraph"/>
        <w:numPr>
          <w:ilvl w:val="2"/>
          <w:numId w:val="45"/>
        </w:numPr>
        <w:spacing w:before="0" w:after="0"/>
      </w:pPr>
      <w:r>
        <w:t>Features identified 3.0</w:t>
      </w:r>
    </w:p>
    <w:p w14:paraId="38ED7201" w14:textId="77777777" w:rsidR="00D33AC3" w:rsidRDefault="00D33AC3" w:rsidP="00D33AC3">
      <w:pPr>
        <w:pStyle w:val="ListParagraph"/>
        <w:numPr>
          <w:ilvl w:val="2"/>
          <w:numId w:val="45"/>
        </w:numPr>
        <w:spacing w:before="0" w:after="0"/>
      </w:pPr>
      <w:r>
        <w:t>Depth fraction between 0.14 and 0.27</w:t>
      </w:r>
    </w:p>
    <w:p w14:paraId="083B7239" w14:textId="77777777" w:rsidR="00D33AC3" w:rsidRDefault="00D33AC3" w:rsidP="00D33AC3">
      <w:pPr>
        <w:pStyle w:val="ListParagraph"/>
        <w:numPr>
          <w:ilvl w:val="2"/>
          <w:numId w:val="45"/>
        </w:numPr>
        <w:spacing w:before="0" w:after="0"/>
      </w:pPr>
      <w:r>
        <w:t>Length between 12.0 mm and 54.0 mm</w:t>
      </w:r>
    </w:p>
    <w:p w14:paraId="6B99BC30" w14:textId="77777777" w:rsidR="00D33AC3" w:rsidRDefault="00D33AC3" w:rsidP="00D33AC3">
      <w:pPr>
        <w:pStyle w:val="ListParagraph"/>
        <w:numPr>
          <w:ilvl w:val="1"/>
          <w:numId w:val="45"/>
        </w:numPr>
        <w:spacing w:before="0" w:after="0"/>
      </w:pPr>
      <w:r>
        <w:t>Consequence of failure distributed between minimum of $10.36 and maximum of $10.36MM</w:t>
      </w:r>
    </w:p>
    <w:p w14:paraId="03D56238" w14:textId="77777777" w:rsidR="00D33AC3" w:rsidRDefault="00D33AC3" w:rsidP="00D33AC3">
      <w:pPr>
        <w:pStyle w:val="ListParagraph"/>
        <w:numPr>
          <w:ilvl w:val="1"/>
          <w:numId w:val="45"/>
        </w:numPr>
        <w:spacing w:before="0" w:after="0"/>
      </w:pPr>
      <w:r>
        <w:t>Total length driven by Environmental: 0.75 meters.</w:t>
      </w:r>
    </w:p>
    <w:p w14:paraId="2C25BDA9" w14:textId="77777777" w:rsidR="00D33AC3" w:rsidRDefault="00D33AC3" w:rsidP="00D33AC3">
      <w:pPr>
        <w:pStyle w:val="ListParagraph"/>
        <w:numPr>
          <w:ilvl w:val="1"/>
          <w:numId w:val="45"/>
        </w:numPr>
        <w:spacing w:before="0" w:after="0"/>
      </w:pPr>
      <w:r>
        <w:t>Environmental Cost distributed between minimum of $9.94 and maximum of $9.94MM:</w:t>
      </w:r>
    </w:p>
    <w:p w14:paraId="3EE9C287" w14:textId="77777777" w:rsidR="00D33AC3" w:rsidRDefault="00D33AC3" w:rsidP="00D33AC3">
      <w:pPr>
        <w:pStyle w:val="ListParagraph"/>
        <w:numPr>
          <w:ilvl w:val="2"/>
          <w:numId w:val="45"/>
        </w:numPr>
        <w:spacing w:before="0" w:after="0"/>
      </w:pPr>
      <w:r>
        <w:t>Leak cost between minimum of $0.17 and maximum of $0.17MM</w:t>
      </w:r>
    </w:p>
    <w:p w14:paraId="28D88F7C" w14:textId="77777777" w:rsidR="00D33AC3" w:rsidRDefault="00D33AC3" w:rsidP="00D33AC3">
      <w:pPr>
        <w:pStyle w:val="ListParagraph"/>
        <w:numPr>
          <w:ilvl w:val="2"/>
          <w:numId w:val="45"/>
        </w:numPr>
        <w:spacing w:before="0" w:after="0"/>
      </w:pPr>
      <w:r>
        <w:t>Leak spill volume between a minimum of 1995.79 and maximum of 1995.79 gallons</w:t>
      </w:r>
    </w:p>
    <w:p w14:paraId="170544BE" w14:textId="77777777" w:rsidR="00D33AC3" w:rsidRDefault="00D33AC3" w:rsidP="00D33AC3">
      <w:pPr>
        <w:pStyle w:val="ListParagraph"/>
        <w:numPr>
          <w:ilvl w:val="2"/>
          <w:numId w:val="45"/>
        </w:numPr>
        <w:spacing w:before="0" w:after="0"/>
      </w:pPr>
      <w:r>
        <w:t>Rupture cost between minimum of $47.06 and maximum of $47.06MM</w:t>
      </w:r>
    </w:p>
    <w:p w14:paraId="402AE572" w14:textId="77777777" w:rsidR="00D33AC3" w:rsidRDefault="00D33AC3" w:rsidP="00D33AC3">
      <w:pPr>
        <w:pStyle w:val="ListParagraph"/>
        <w:numPr>
          <w:ilvl w:val="2"/>
          <w:numId w:val="45"/>
        </w:numPr>
        <w:spacing w:before="0" w:after="0"/>
      </w:pPr>
      <w:r>
        <w:t>Rupture spill volume is between a minimum of 565137.27 and maximum of 565137.27 gallons</w:t>
      </w:r>
    </w:p>
    <w:p w14:paraId="48B117A3" w14:textId="77777777" w:rsidR="00D33AC3" w:rsidRDefault="00D33AC3" w:rsidP="00D33AC3">
      <w:pPr>
        <w:pStyle w:val="ListParagraph"/>
        <w:numPr>
          <w:ilvl w:val="2"/>
          <w:numId w:val="45"/>
        </w:numPr>
        <w:spacing w:before="0" w:after="0"/>
      </w:pPr>
      <w:r>
        <w:t>Puncture cost between minimum of $5.46 and maximum of $5.46MM</w:t>
      </w:r>
    </w:p>
    <w:p w14:paraId="4CE49E28" w14:textId="77777777" w:rsidR="00D33AC3" w:rsidRDefault="00D33AC3" w:rsidP="00D33AC3">
      <w:pPr>
        <w:pStyle w:val="ListParagraph"/>
        <w:numPr>
          <w:ilvl w:val="2"/>
          <w:numId w:val="45"/>
        </w:numPr>
        <w:spacing w:before="0" w:after="0"/>
      </w:pPr>
      <w:r>
        <w:t>Puncture spill volume is between a minimum of 65577.11 and maximum of 65577.11 gallons</w:t>
      </w:r>
    </w:p>
    <w:p w14:paraId="79944B7B" w14:textId="77777777" w:rsidR="00D33AC3" w:rsidRDefault="00D33AC3" w:rsidP="00D33AC3">
      <w:pPr>
        <w:pStyle w:val="ListParagraph"/>
        <w:numPr>
          <w:ilvl w:val="2"/>
          <w:numId w:val="45"/>
        </w:numPr>
        <w:spacing w:before="0" w:after="0"/>
      </w:pPr>
      <w:r>
        <w:t xml:space="preserve">Land use distributed as </w:t>
      </w:r>
    </w:p>
    <w:p w14:paraId="49209D8D" w14:textId="77777777" w:rsidR="00D33AC3" w:rsidRDefault="00D33AC3" w:rsidP="00D33AC3">
      <w:pPr>
        <w:pStyle w:val="ListParagraph"/>
        <w:numPr>
          <w:ilvl w:val="3"/>
          <w:numId w:val="45"/>
        </w:numPr>
        <w:spacing w:before="0" w:after="0"/>
      </w:pPr>
      <w:r>
        <w:t>Water Course: 0.75</w:t>
      </w:r>
    </w:p>
    <w:p w14:paraId="29AE13C7" w14:textId="77777777" w:rsidR="00D33AC3" w:rsidRDefault="00D33AC3" w:rsidP="00CC3503"/>
    <w:p w14:paraId="7B7A4F90" w14:textId="07083CCC" w:rsidR="00677CE7" w:rsidRDefault="00677CE7" w:rsidP="00CC3503">
      <w:r>
        <w:t xml:space="preserve">EC Method 2 has 3 pipelines with segments that fall within the risk reportable category. These pipelines and their </w:t>
      </w:r>
      <w:proofErr w:type="gramStart"/>
      <w:r>
        <w:t>high risk</w:t>
      </w:r>
      <w:proofErr w:type="gramEnd"/>
      <w:r>
        <w:t xml:space="preserve"> drivers are presented in Table xxx below.</w:t>
      </w:r>
    </w:p>
    <w:p w14:paraId="02C4B7AB" w14:textId="05B2BC6A" w:rsidR="003D118C" w:rsidRDefault="003D118C" w:rsidP="00CC3503">
      <w:r>
        <w:t>Mixed MFL</w:t>
      </w:r>
      <w:r w:rsidR="00666999">
        <w:t>:</w:t>
      </w:r>
    </w:p>
    <w:p w14:paraId="737B27D6" w14:textId="77777777" w:rsidR="00666999" w:rsidRDefault="00666999" w:rsidP="00666999">
      <w:pPr>
        <w:pStyle w:val="ListParagraph"/>
        <w:numPr>
          <w:ilvl w:val="0"/>
          <w:numId w:val="46"/>
        </w:numPr>
        <w:spacing w:before="0" w:after="0"/>
      </w:pPr>
      <w:r>
        <w:t>"SECT 5 RICHARDSON TO GRENFELL NPS 6</w:t>
      </w:r>
    </w:p>
    <w:p w14:paraId="56B43DB1" w14:textId="77777777" w:rsidR="00666999" w:rsidRDefault="00666999" w:rsidP="00666999">
      <w:pPr>
        <w:pStyle w:val="ListParagraph"/>
        <w:numPr>
          <w:ilvl w:val="1"/>
          <w:numId w:val="46"/>
        </w:numPr>
        <w:spacing w:before="0" w:after="0"/>
      </w:pPr>
      <w:r>
        <w:t>Total Cumulative Length (m):</w:t>
      </w:r>
      <w:r>
        <w:tab/>
        <w:t>30.0</w:t>
      </w:r>
    </w:p>
    <w:p w14:paraId="5BAFA05E" w14:textId="77777777" w:rsidR="00666999" w:rsidRDefault="00666999" w:rsidP="00666999">
      <w:pPr>
        <w:pStyle w:val="ListParagraph"/>
        <w:numPr>
          <w:ilvl w:val="1"/>
          <w:numId w:val="46"/>
        </w:numPr>
        <w:spacing w:before="0" w:after="0"/>
      </w:pPr>
      <w:r>
        <w:t>Likelihood of failure distributed between minimum of 1.570e-02 and maximum of 1.570e-02.</w:t>
      </w:r>
    </w:p>
    <w:p w14:paraId="7BA813A8" w14:textId="77777777" w:rsidR="00666999" w:rsidRDefault="00666999" w:rsidP="00666999">
      <w:pPr>
        <w:pStyle w:val="ListParagraph"/>
        <w:numPr>
          <w:ilvl w:val="2"/>
          <w:numId w:val="46"/>
        </w:numPr>
        <w:spacing w:before="0" w:after="0"/>
      </w:pPr>
      <w:r>
        <w:t>ILI Date of 2017-06-19</w:t>
      </w:r>
    </w:p>
    <w:p w14:paraId="7A07083E" w14:textId="77777777" w:rsidR="00666999" w:rsidRDefault="00666999" w:rsidP="00666999">
      <w:pPr>
        <w:pStyle w:val="ListParagraph"/>
        <w:numPr>
          <w:ilvl w:val="2"/>
          <w:numId w:val="46"/>
        </w:numPr>
        <w:spacing w:before="0" w:after="0"/>
      </w:pPr>
      <w:r>
        <w:t xml:space="preserve">ILI tool of </w:t>
      </w:r>
      <w:proofErr w:type="spellStart"/>
      <w:r>
        <w:t>SpirAll</w:t>
      </w:r>
      <w:proofErr w:type="spellEnd"/>
      <w:r>
        <w:t xml:space="preserve"> MFL/Geometry</w:t>
      </w:r>
    </w:p>
    <w:p w14:paraId="7AD4283C" w14:textId="77777777" w:rsidR="00666999" w:rsidRDefault="00666999" w:rsidP="00666999">
      <w:pPr>
        <w:pStyle w:val="ListParagraph"/>
        <w:numPr>
          <w:ilvl w:val="2"/>
          <w:numId w:val="46"/>
        </w:numPr>
        <w:spacing w:before="0" w:after="0"/>
      </w:pPr>
      <w:r>
        <w:t>Features identified 2.0</w:t>
      </w:r>
    </w:p>
    <w:p w14:paraId="38186D6C" w14:textId="77777777" w:rsidR="00666999" w:rsidRDefault="00666999" w:rsidP="00666999">
      <w:pPr>
        <w:pStyle w:val="ListParagraph"/>
        <w:numPr>
          <w:ilvl w:val="2"/>
          <w:numId w:val="46"/>
        </w:numPr>
        <w:spacing w:before="0" w:after="0"/>
      </w:pPr>
      <w:r>
        <w:t>Depth fraction between 0.12 and 0.58</w:t>
      </w:r>
    </w:p>
    <w:p w14:paraId="1C2AAA2B" w14:textId="77777777" w:rsidR="00666999" w:rsidRDefault="00666999" w:rsidP="00666999">
      <w:pPr>
        <w:pStyle w:val="ListParagraph"/>
        <w:numPr>
          <w:ilvl w:val="2"/>
          <w:numId w:val="46"/>
        </w:numPr>
        <w:spacing w:before="0" w:after="0"/>
      </w:pPr>
      <w:r>
        <w:t>Length between 14.686 mm and 20.392 mm</w:t>
      </w:r>
    </w:p>
    <w:p w14:paraId="2BCEF69C" w14:textId="77777777" w:rsidR="00666999" w:rsidRDefault="00666999" w:rsidP="00666999">
      <w:pPr>
        <w:pStyle w:val="ListParagraph"/>
        <w:numPr>
          <w:ilvl w:val="1"/>
          <w:numId w:val="46"/>
        </w:numPr>
        <w:spacing w:before="0" w:after="0"/>
      </w:pPr>
      <w:r>
        <w:t>Consequence of failure distributed between minimum of $1.23 and maximum of $3.53MM</w:t>
      </w:r>
    </w:p>
    <w:p w14:paraId="3DD780FC" w14:textId="77777777" w:rsidR="00666999" w:rsidRDefault="00666999" w:rsidP="00666999">
      <w:pPr>
        <w:pStyle w:val="ListParagraph"/>
        <w:numPr>
          <w:ilvl w:val="1"/>
          <w:numId w:val="46"/>
        </w:numPr>
        <w:spacing w:before="0" w:after="0"/>
      </w:pPr>
      <w:r>
        <w:t>Total length driven by Safety: 15.67 meters.</w:t>
      </w:r>
    </w:p>
    <w:p w14:paraId="0F7C13E0" w14:textId="77777777" w:rsidR="00666999" w:rsidRDefault="00666999" w:rsidP="00666999">
      <w:pPr>
        <w:pStyle w:val="ListParagraph"/>
        <w:numPr>
          <w:ilvl w:val="1"/>
          <w:numId w:val="46"/>
        </w:numPr>
        <w:spacing w:before="0" w:after="0"/>
      </w:pPr>
      <w:r>
        <w:t>Safety Cost distributed between minimum of $0.59 and maximum of $2.86MM:</w:t>
      </w:r>
    </w:p>
    <w:p w14:paraId="26132110" w14:textId="77777777" w:rsidR="00666999" w:rsidRDefault="00666999" w:rsidP="00666999">
      <w:pPr>
        <w:pStyle w:val="ListParagraph"/>
        <w:numPr>
          <w:ilvl w:val="2"/>
          <w:numId w:val="46"/>
        </w:numPr>
        <w:spacing w:before="0" w:after="0"/>
      </w:pPr>
      <w:r>
        <w:t>Leak cost between minimum of $0.00 and maximum of $0.00MM</w:t>
      </w:r>
    </w:p>
    <w:p w14:paraId="46E82E7D" w14:textId="77777777" w:rsidR="00666999" w:rsidRDefault="00666999" w:rsidP="00666999">
      <w:pPr>
        <w:pStyle w:val="ListParagraph"/>
        <w:numPr>
          <w:ilvl w:val="2"/>
          <w:numId w:val="46"/>
        </w:numPr>
        <w:spacing w:before="0" w:after="0"/>
      </w:pPr>
      <w:r>
        <w:t>Leak scenario yielded 18.0 intersections with structures, with minimum of nan and maximum of nan of population impacted.</w:t>
      </w:r>
    </w:p>
    <w:p w14:paraId="544C5CC8" w14:textId="77777777" w:rsidR="00666999" w:rsidRDefault="00666999" w:rsidP="00666999">
      <w:pPr>
        <w:pStyle w:val="ListParagraph"/>
        <w:numPr>
          <w:ilvl w:val="2"/>
          <w:numId w:val="46"/>
        </w:numPr>
        <w:spacing w:before="0" w:after="0"/>
      </w:pPr>
      <w:r>
        <w:t>Leak hazard radius distributed between minimum of 12.34 and maximum of 12.34 meters.</w:t>
      </w:r>
    </w:p>
    <w:p w14:paraId="109049AA" w14:textId="77777777" w:rsidR="00666999" w:rsidRDefault="00666999" w:rsidP="00666999">
      <w:pPr>
        <w:pStyle w:val="ListParagraph"/>
        <w:numPr>
          <w:ilvl w:val="2"/>
          <w:numId w:val="46"/>
        </w:numPr>
        <w:spacing w:before="0" w:after="0"/>
      </w:pPr>
      <w:r>
        <w:t>Rupture cost between minimum of $87.55 and maximum of $87.55MM</w:t>
      </w:r>
    </w:p>
    <w:p w14:paraId="0A66AC8B" w14:textId="77777777" w:rsidR="00666999" w:rsidRDefault="00666999" w:rsidP="00666999">
      <w:pPr>
        <w:pStyle w:val="ListParagraph"/>
        <w:numPr>
          <w:ilvl w:val="2"/>
          <w:numId w:val="46"/>
        </w:numPr>
        <w:spacing w:before="0" w:after="0"/>
      </w:pPr>
      <w:r>
        <w:t>Rupture scenario yielded 59.0 intersections with structures, with minimum of 9.12 and maximum of 9.12 of population impacted</w:t>
      </w:r>
    </w:p>
    <w:p w14:paraId="1FF6034D" w14:textId="77777777" w:rsidR="00666999" w:rsidRDefault="00666999" w:rsidP="00666999">
      <w:pPr>
        <w:pStyle w:val="ListParagraph"/>
        <w:numPr>
          <w:ilvl w:val="2"/>
          <w:numId w:val="46"/>
        </w:numPr>
        <w:spacing w:before="0" w:after="0"/>
      </w:pPr>
      <w:r>
        <w:lastRenderedPageBreak/>
        <w:t>Rupture hazard radius distributed between minimum of 130.83 and maximum of 130.83 meters.</w:t>
      </w:r>
    </w:p>
    <w:p w14:paraId="3BE95A4B" w14:textId="77777777" w:rsidR="00666999" w:rsidRDefault="00666999" w:rsidP="00666999">
      <w:pPr>
        <w:pStyle w:val="ListParagraph"/>
        <w:numPr>
          <w:ilvl w:val="2"/>
          <w:numId w:val="46"/>
        </w:numPr>
        <w:spacing w:before="0" w:after="0"/>
      </w:pPr>
      <w:r>
        <w:t>Puncture cost between minimum of $0.00 and maximum of $21.89MM</w:t>
      </w:r>
    </w:p>
    <w:p w14:paraId="0239C75E" w14:textId="77777777" w:rsidR="00666999" w:rsidRDefault="00666999" w:rsidP="00666999">
      <w:pPr>
        <w:pStyle w:val="ListParagraph"/>
        <w:numPr>
          <w:ilvl w:val="2"/>
          <w:numId w:val="46"/>
        </w:numPr>
        <w:spacing w:before="0" w:after="0"/>
      </w:pPr>
      <w:r>
        <w:t>Puncture scenario yielded 53.0 intersections with structures, with minimum of 2.28 and maximum of 2.28 of population impacted</w:t>
      </w:r>
    </w:p>
    <w:p w14:paraId="7DA205A3" w14:textId="77777777" w:rsidR="00666999" w:rsidRDefault="00666999" w:rsidP="00666999">
      <w:pPr>
        <w:pStyle w:val="ListParagraph"/>
        <w:numPr>
          <w:ilvl w:val="2"/>
          <w:numId w:val="46"/>
        </w:numPr>
        <w:spacing w:before="0" w:after="0"/>
      </w:pPr>
      <w:r>
        <w:t>Puncture hazard radius distributed between minimum of 58.33 and maximum of 58.33 meters.</w:t>
      </w:r>
    </w:p>
    <w:p w14:paraId="4BBF29AA" w14:textId="77777777" w:rsidR="00666999" w:rsidRDefault="00666999" w:rsidP="00666999">
      <w:pPr>
        <w:pStyle w:val="ListParagraph"/>
        <w:numPr>
          <w:ilvl w:val="2"/>
          <w:numId w:val="46"/>
        </w:numPr>
        <w:spacing w:before="0" w:after="0"/>
      </w:pPr>
      <w:r>
        <w:t>Product type is NGL.</w:t>
      </w:r>
    </w:p>
    <w:p w14:paraId="7FAE3B71" w14:textId="77777777" w:rsidR="00666999" w:rsidRDefault="00666999" w:rsidP="00666999">
      <w:pPr>
        <w:pStyle w:val="ListParagraph"/>
        <w:numPr>
          <w:ilvl w:val="2"/>
          <w:numId w:val="46"/>
        </w:numPr>
        <w:spacing w:before="0" w:after="0"/>
      </w:pPr>
      <w:r>
        <w:t>Class area location is/are 1.0.</w:t>
      </w:r>
    </w:p>
    <w:p w14:paraId="5A2B5257" w14:textId="77777777" w:rsidR="00666999" w:rsidRDefault="00666999" w:rsidP="00666999">
      <w:pPr>
        <w:pStyle w:val="ListParagraph"/>
        <w:numPr>
          <w:ilvl w:val="1"/>
          <w:numId w:val="46"/>
        </w:numPr>
        <w:spacing w:before="0" w:after="0"/>
      </w:pPr>
      <w:r>
        <w:t>Total length driven by Economic Loss: 14.32 meters.</w:t>
      </w:r>
    </w:p>
    <w:p w14:paraId="4B02A9D9" w14:textId="77777777" w:rsidR="00666999" w:rsidRDefault="00666999" w:rsidP="00666999">
      <w:pPr>
        <w:pStyle w:val="ListParagraph"/>
        <w:numPr>
          <w:ilvl w:val="1"/>
          <w:numId w:val="46"/>
        </w:numPr>
        <w:spacing w:before="0" w:after="0"/>
      </w:pPr>
      <w:r>
        <w:t>Economic Loss Cost distributed between minimum of $0.63 and maximum of $0.66MM:</w:t>
      </w:r>
    </w:p>
    <w:p w14:paraId="403AC64B" w14:textId="77777777" w:rsidR="00666999" w:rsidRDefault="00666999" w:rsidP="00666999">
      <w:pPr>
        <w:pStyle w:val="ListParagraph"/>
        <w:numPr>
          <w:ilvl w:val="2"/>
          <w:numId w:val="46"/>
        </w:numPr>
        <w:spacing w:before="0" w:after="0"/>
      </w:pPr>
      <w:r>
        <w:t>Repair costs between minimum of $40,000.00 and maximum of $40,000.00.</w:t>
      </w:r>
    </w:p>
    <w:p w14:paraId="29D60AA2" w14:textId="77777777" w:rsidR="00666999" w:rsidRDefault="00666999" w:rsidP="00666999">
      <w:pPr>
        <w:pStyle w:val="ListParagraph"/>
        <w:numPr>
          <w:ilvl w:val="2"/>
          <w:numId w:val="46"/>
        </w:numPr>
        <w:spacing w:before="0" w:after="0"/>
      </w:pPr>
      <w:r>
        <w:t>Outage losses between minimum of $200,000.00 and maximum of $200,000.00.</w:t>
      </w:r>
    </w:p>
    <w:p w14:paraId="1362A519" w14:textId="77777777" w:rsidR="00666999" w:rsidRDefault="00666999" w:rsidP="00666999">
      <w:pPr>
        <w:pStyle w:val="ListParagraph"/>
        <w:numPr>
          <w:ilvl w:val="2"/>
          <w:numId w:val="46"/>
        </w:numPr>
        <w:spacing w:before="0" w:after="0"/>
      </w:pPr>
      <w:r>
        <w:t>Product type is NGL.</w:t>
      </w:r>
    </w:p>
    <w:p w14:paraId="4A64650E" w14:textId="77777777" w:rsidR="00666999" w:rsidRDefault="00666999" w:rsidP="00666999">
      <w:pPr>
        <w:pStyle w:val="ListParagraph"/>
        <w:numPr>
          <w:ilvl w:val="2"/>
          <w:numId w:val="46"/>
        </w:numPr>
        <w:spacing w:before="0" w:after="0"/>
      </w:pPr>
      <w:r>
        <w:t>Leak cost between minimum of $0.30 and maximum of $0.30MM</w:t>
      </w:r>
    </w:p>
    <w:p w14:paraId="0885B40A" w14:textId="77777777" w:rsidR="00666999" w:rsidRDefault="00666999" w:rsidP="00666999">
      <w:pPr>
        <w:pStyle w:val="ListParagraph"/>
        <w:numPr>
          <w:ilvl w:val="2"/>
          <w:numId w:val="46"/>
        </w:numPr>
        <w:spacing w:before="0" w:after="0"/>
      </w:pPr>
      <w:r>
        <w:t>Leak scenario yielded 18.0 intersections with structures, with minimum of $nan and maximum of $nan in cost of structures impacted.</w:t>
      </w:r>
    </w:p>
    <w:p w14:paraId="0C5890F8" w14:textId="77777777" w:rsidR="00666999" w:rsidRDefault="00666999" w:rsidP="00666999">
      <w:pPr>
        <w:pStyle w:val="ListParagraph"/>
        <w:numPr>
          <w:ilvl w:val="2"/>
          <w:numId w:val="46"/>
        </w:numPr>
        <w:spacing w:before="0" w:after="0"/>
      </w:pPr>
      <w:r>
        <w:t>Leak product loss costs between minimum of $62,251.66 and maximum of $62,251.66</w:t>
      </w:r>
    </w:p>
    <w:p w14:paraId="3CBE2973" w14:textId="77777777" w:rsidR="00666999" w:rsidRDefault="00666999" w:rsidP="00666999">
      <w:pPr>
        <w:pStyle w:val="ListParagraph"/>
        <w:numPr>
          <w:ilvl w:val="2"/>
          <w:numId w:val="46"/>
        </w:numPr>
        <w:spacing w:before="0" w:after="0"/>
      </w:pPr>
      <w:r>
        <w:t>Rupture cost between minimum of $18.95 and maximum of $18.95MM</w:t>
      </w:r>
    </w:p>
    <w:p w14:paraId="6648F2D2" w14:textId="77777777" w:rsidR="00666999" w:rsidRDefault="00666999" w:rsidP="00666999">
      <w:pPr>
        <w:pStyle w:val="ListParagraph"/>
        <w:numPr>
          <w:ilvl w:val="2"/>
          <w:numId w:val="46"/>
        </w:numPr>
        <w:spacing w:before="0" w:after="0"/>
      </w:pPr>
      <w:r>
        <w:t>Rupture scenario yielded 59.0 intersections with structures, with minimum of $1,079,472.00 and maximum of $1,079,472.00 in cost of structures impacted</w:t>
      </w:r>
    </w:p>
    <w:p w14:paraId="17985E86" w14:textId="77777777" w:rsidR="00666999" w:rsidRDefault="00666999" w:rsidP="00666999">
      <w:pPr>
        <w:pStyle w:val="ListParagraph"/>
        <w:numPr>
          <w:ilvl w:val="2"/>
          <w:numId w:val="46"/>
        </w:numPr>
        <w:spacing w:before="0" w:after="0"/>
      </w:pPr>
      <w:r>
        <w:t>Rupture product loss costs between minimum of $17,627,475.77 and maximum of $17,627,475.77</w:t>
      </w:r>
    </w:p>
    <w:p w14:paraId="4B6EF44D" w14:textId="77777777" w:rsidR="00666999" w:rsidRDefault="00666999" w:rsidP="00666999">
      <w:pPr>
        <w:pStyle w:val="ListParagraph"/>
        <w:numPr>
          <w:ilvl w:val="2"/>
          <w:numId w:val="46"/>
        </w:numPr>
        <w:spacing w:before="0" w:after="0"/>
      </w:pPr>
      <w:r>
        <w:t>Puncture cost between minimum of $2.29 and maximum of $2.56MM</w:t>
      </w:r>
    </w:p>
    <w:p w14:paraId="7A9EFB98" w14:textId="77777777" w:rsidR="00666999" w:rsidRDefault="00666999" w:rsidP="00666999">
      <w:pPr>
        <w:pStyle w:val="ListParagraph"/>
        <w:numPr>
          <w:ilvl w:val="2"/>
          <w:numId w:val="46"/>
        </w:numPr>
        <w:spacing w:before="0" w:after="0"/>
      </w:pPr>
      <w:r>
        <w:t>Puncture scenario yielded 53.0 intersections with structures, with minimum of $269,868.00 and maximum of $269,868.00 in cost of structures impacted</w:t>
      </w:r>
    </w:p>
    <w:p w14:paraId="4026FD51" w14:textId="77777777" w:rsidR="00666999" w:rsidRDefault="00666999" w:rsidP="00666999">
      <w:pPr>
        <w:pStyle w:val="ListParagraph"/>
        <w:numPr>
          <w:ilvl w:val="2"/>
          <w:numId w:val="46"/>
        </w:numPr>
        <w:spacing w:before="0" w:after="0"/>
      </w:pPr>
      <w:r>
        <w:t>Puncture product Loss costs between minimum of $2,045,448.13 and maximum of $2,045,448.13"</w:t>
      </w:r>
    </w:p>
    <w:p w14:paraId="32D0D316" w14:textId="77777777" w:rsidR="00666999" w:rsidRDefault="00666999" w:rsidP="00666999">
      <w:pPr>
        <w:pStyle w:val="ListParagraph"/>
        <w:numPr>
          <w:ilvl w:val="0"/>
          <w:numId w:val="46"/>
        </w:numPr>
        <w:spacing w:before="0" w:after="0"/>
      </w:pPr>
      <w:r>
        <w:t>"WASCANA MAINLINE NPS 12</w:t>
      </w:r>
    </w:p>
    <w:p w14:paraId="103EB17C" w14:textId="77777777" w:rsidR="00666999" w:rsidRDefault="00666999" w:rsidP="00666999">
      <w:pPr>
        <w:pStyle w:val="ListParagraph"/>
        <w:numPr>
          <w:ilvl w:val="1"/>
          <w:numId w:val="46"/>
        </w:numPr>
        <w:spacing w:before="0" w:after="0"/>
      </w:pPr>
      <w:r>
        <w:t>Total Cumulative Length (m):</w:t>
      </w:r>
      <w:r>
        <w:tab/>
        <w:t>30.0</w:t>
      </w:r>
    </w:p>
    <w:p w14:paraId="502BA841" w14:textId="77777777" w:rsidR="00666999" w:rsidRDefault="00666999" w:rsidP="00666999">
      <w:pPr>
        <w:pStyle w:val="ListParagraph"/>
        <w:numPr>
          <w:ilvl w:val="1"/>
          <w:numId w:val="46"/>
        </w:numPr>
        <w:spacing w:before="0" w:after="0"/>
      </w:pPr>
      <w:r>
        <w:t>Likelihood of failure distributed between minimum of 1.415e-02 and maximum of 1.415e-02.</w:t>
      </w:r>
    </w:p>
    <w:p w14:paraId="35E2A705" w14:textId="77777777" w:rsidR="00666999" w:rsidRDefault="00666999" w:rsidP="00666999">
      <w:pPr>
        <w:pStyle w:val="ListParagraph"/>
        <w:numPr>
          <w:ilvl w:val="2"/>
          <w:numId w:val="46"/>
        </w:numPr>
        <w:spacing w:before="0" w:after="0"/>
      </w:pPr>
      <w:r>
        <w:t>ILI Date of 2015-02-21</w:t>
      </w:r>
    </w:p>
    <w:p w14:paraId="532E49C0" w14:textId="77777777" w:rsidR="00666999" w:rsidRDefault="00666999" w:rsidP="00666999">
      <w:pPr>
        <w:pStyle w:val="ListParagraph"/>
        <w:numPr>
          <w:ilvl w:val="2"/>
          <w:numId w:val="46"/>
        </w:numPr>
        <w:spacing w:before="0" w:after="0"/>
      </w:pPr>
      <w:r>
        <w:t>ILI tool of MFL/Geometry/AFD/USCD</w:t>
      </w:r>
    </w:p>
    <w:p w14:paraId="31D029E9" w14:textId="77777777" w:rsidR="00666999" w:rsidRDefault="00666999" w:rsidP="00666999">
      <w:pPr>
        <w:pStyle w:val="ListParagraph"/>
        <w:numPr>
          <w:ilvl w:val="2"/>
          <w:numId w:val="46"/>
        </w:numPr>
        <w:spacing w:before="0" w:after="0"/>
      </w:pPr>
      <w:r>
        <w:t>Features identified 33.0</w:t>
      </w:r>
    </w:p>
    <w:p w14:paraId="19E49D59" w14:textId="77777777" w:rsidR="00666999" w:rsidRDefault="00666999" w:rsidP="00666999">
      <w:pPr>
        <w:pStyle w:val="ListParagraph"/>
        <w:numPr>
          <w:ilvl w:val="2"/>
          <w:numId w:val="46"/>
        </w:numPr>
        <w:spacing w:before="0" w:after="0"/>
      </w:pPr>
      <w:r>
        <w:t>Depth fraction between 0.1 and 0.48</w:t>
      </w:r>
    </w:p>
    <w:p w14:paraId="727520AB" w14:textId="77777777" w:rsidR="00666999" w:rsidRDefault="00666999" w:rsidP="00666999">
      <w:pPr>
        <w:pStyle w:val="ListParagraph"/>
        <w:numPr>
          <w:ilvl w:val="2"/>
          <w:numId w:val="46"/>
        </w:numPr>
        <w:spacing w:before="0" w:after="0"/>
      </w:pPr>
      <w:r>
        <w:t>Length between 8.0 mm and 22.0 mm</w:t>
      </w:r>
    </w:p>
    <w:p w14:paraId="127328F3" w14:textId="77777777" w:rsidR="00666999" w:rsidRDefault="00666999" w:rsidP="00666999">
      <w:pPr>
        <w:pStyle w:val="ListParagraph"/>
        <w:numPr>
          <w:ilvl w:val="1"/>
          <w:numId w:val="46"/>
        </w:numPr>
        <w:spacing w:before="0" w:after="0"/>
      </w:pPr>
      <w:r>
        <w:t>Consequence of failure distributed between minimum of $1.25 and maximum of $1.71MM</w:t>
      </w:r>
    </w:p>
    <w:p w14:paraId="66F6AA3F" w14:textId="77777777" w:rsidR="00666999" w:rsidRDefault="00666999" w:rsidP="00666999">
      <w:pPr>
        <w:pStyle w:val="ListParagraph"/>
        <w:numPr>
          <w:ilvl w:val="1"/>
          <w:numId w:val="46"/>
        </w:numPr>
        <w:spacing w:before="0" w:after="0"/>
      </w:pPr>
      <w:r>
        <w:t>Total length driven by Economic Loss: 30.0 meters.</w:t>
      </w:r>
    </w:p>
    <w:p w14:paraId="1FEE2707" w14:textId="77777777" w:rsidR="00666999" w:rsidRDefault="00666999" w:rsidP="00666999">
      <w:pPr>
        <w:pStyle w:val="ListParagraph"/>
        <w:numPr>
          <w:ilvl w:val="1"/>
          <w:numId w:val="46"/>
        </w:numPr>
        <w:spacing w:before="0" w:after="0"/>
      </w:pPr>
      <w:r>
        <w:t>Economic Loss Cost distributed between minimum of $0.85 and maximum of $0.99MM:</w:t>
      </w:r>
    </w:p>
    <w:p w14:paraId="0E5BFFDA" w14:textId="77777777" w:rsidR="00666999" w:rsidRDefault="00666999" w:rsidP="00666999">
      <w:pPr>
        <w:pStyle w:val="ListParagraph"/>
        <w:numPr>
          <w:ilvl w:val="2"/>
          <w:numId w:val="46"/>
        </w:numPr>
        <w:spacing w:before="0" w:after="0"/>
      </w:pPr>
      <w:r>
        <w:t>Repair costs between minimum of $44,000.00 and maximum of $187,000.00.</w:t>
      </w:r>
    </w:p>
    <w:p w14:paraId="7A730C88" w14:textId="77777777" w:rsidR="00666999" w:rsidRDefault="00666999" w:rsidP="00666999">
      <w:pPr>
        <w:pStyle w:val="ListParagraph"/>
        <w:numPr>
          <w:ilvl w:val="2"/>
          <w:numId w:val="46"/>
        </w:numPr>
        <w:spacing w:before="0" w:after="0"/>
      </w:pPr>
      <w:r>
        <w:t>Outage losses between minimum of $800,000.00 and maximum of $800,000.00.</w:t>
      </w:r>
    </w:p>
    <w:p w14:paraId="2AB4C268" w14:textId="77777777" w:rsidR="00666999" w:rsidRDefault="00666999" w:rsidP="00666999">
      <w:pPr>
        <w:pStyle w:val="ListParagraph"/>
        <w:numPr>
          <w:ilvl w:val="2"/>
          <w:numId w:val="46"/>
        </w:numPr>
        <w:spacing w:before="0" w:after="0"/>
      </w:pPr>
      <w:r>
        <w:t>Product type is Crude Oil.</w:t>
      </w:r>
    </w:p>
    <w:p w14:paraId="7392D324" w14:textId="77777777" w:rsidR="00666999" w:rsidRDefault="00666999" w:rsidP="00666999">
      <w:pPr>
        <w:pStyle w:val="ListParagraph"/>
        <w:numPr>
          <w:ilvl w:val="2"/>
          <w:numId w:val="46"/>
        </w:numPr>
        <w:spacing w:before="0" w:after="0"/>
      </w:pPr>
      <w:r>
        <w:t>Leak cost between minimum of $0.85 and maximum of $0.99MM</w:t>
      </w:r>
    </w:p>
    <w:p w14:paraId="62BAF13B" w14:textId="77777777" w:rsidR="00666999" w:rsidRDefault="00666999" w:rsidP="00666999">
      <w:pPr>
        <w:pStyle w:val="ListParagraph"/>
        <w:numPr>
          <w:ilvl w:val="2"/>
          <w:numId w:val="46"/>
        </w:numPr>
        <w:spacing w:before="0" w:after="0"/>
      </w:pPr>
      <w:r>
        <w:t>Leak scenario yielded 9.0 intersections with structures, with minimum of $nan and maximum of $nan in cost of structures impacted.</w:t>
      </w:r>
    </w:p>
    <w:p w14:paraId="38C546AA" w14:textId="77777777" w:rsidR="00666999" w:rsidRDefault="00666999" w:rsidP="00666999">
      <w:pPr>
        <w:pStyle w:val="ListParagraph"/>
        <w:numPr>
          <w:ilvl w:val="2"/>
          <w:numId w:val="46"/>
        </w:numPr>
        <w:spacing w:before="0" w:after="0"/>
      </w:pPr>
      <w:r>
        <w:t>Leak product loss costs between minimum of $2,497.72 and maximum of $2,498.45</w:t>
      </w:r>
    </w:p>
    <w:p w14:paraId="0334C69F" w14:textId="77777777" w:rsidR="00666999" w:rsidRDefault="00666999" w:rsidP="00666999">
      <w:pPr>
        <w:pStyle w:val="ListParagraph"/>
        <w:numPr>
          <w:ilvl w:val="2"/>
          <w:numId w:val="46"/>
        </w:numPr>
        <w:spacing w:before="0" w:after="0"/>
      </w:pPr>
      <w:r>
        <w:t>Rupture cost between minimum of $0.97 and maximum of $1.11MM</w:t>
      </w:r>
    </w:p>
    <w:p w14:paraId="1AB47397" w14:textId="77777777" w:rsidR="00666999" w:rsidRDefault="00666999" w:rsidP="00666999">
      <w:pPr>
        <w:pStyle w:val="ListParagraph"/>
        <w:numPr>
          <w:ilvl w:val="2"/>
          <w:numId w:val="46"/>
        </w:numPr>
        <w:spacing w:before="0" w:after="0"/>
      </w:pPr>
      <w:r>
        <w:lastRenderedPageBreak/>
        <w:t>Rupture scenario yielded 34.0 intersections with structures, with minimum of $nan and maximum of $nan in cost of structures impacted</w:t>
      </w:r>
    </w:p>
    <w:p w14:paraId="17C339AF" w14:textId="77777777" w:rsidR="00666999" w:rsidRDefault="00666999" w:rsidP="00666999">
      <w:pPr>
        <w:pStyle w:val="ListParagraph"/>
        <w:numPr>
          <w:ilvl w:val="2"/>
          <w:numId w:val="46"/>
        </w:numPr>
        <w:spacing w:before="0" w:after="0"/>
      </w:pPr>
      <w:r>
        <w:t>Rupture product loss costs between minimum of $122,783.82 and maximum of $122,783.82</w:t>
      </w:r>
    </w:p>
    <w:p w14:paraId="3788A02D" w14:textId="77777777" w:rsidR="00666999" w:rsidRDefault="00666999" w:rsidP="00666999">
      <w:pPr>
        <w:pStyle w:val="ListParagraph"/>
        <w:numPr>
          <w:ilvl w:val="2"/>
          <w:numId w:val="46"/>
        </w:numPr>
        <w:spacing w:before="0" w:after="0"/>
      </w:pPr>
      <w:r>
        <w:t>Puncture cost between minimum of $0.93 and maximum of $1.07MM</w:t>
      </w:r>
    </w:p>
    <w:p w14:paraId="0F75C1A2" w14:textId="77777777" w:rsidR="00666999" w:rsidRDefault="00666999" w:rsidP="00666999">
      <w:pPr>
        <w:pStyle w:val="ListParagraph"/>
        <w:numPr>
          <w:ilvl w:val="2"/>
          <w:numId w:val="46"/>
        </w:numPr>
        <w:spacing w:before="0" w:after="0"/>
      </w:pPr>
      <w:r>
        <w:t>Puncture scenario yielded 18.0 intersections with structures, with minimum of $nan and maximum of $nan in cost of structures impacted</w:t>
      </w:r>
    </w:p>
    <w:p w14:paraId="33920AD1" w14:textId="77777777" w:rsidR="00666999" w:rsidRDefault="00666999" w:rsidP="00666999">
      <w:pPr>
        <w:pStyle w:val="ListParagraph"/>
        <w:numPr>
          <w:ilvl w:val="2"/>
          <w:numId w:val="46"/>
        </w:numPr>
        <w:spacing w:before="0" w:after="0"/>
      </w:pPr>
      <w:r>
        <w:t>Puncture product Loss costs between minimum of $82,069.54 and maximum of $82,093.44"</w:t>
      </w:r>
    </w:p>
    <w:p w14:paraId="04B5B8CA" w14:textId="77777777" w:rsidR="00666999" w:rsidRDefault="00666999" w:rsidP="00666999">
      <w:pPr>
        <w:pStyle w:val="ListParagraph"/>
        <w:numPr>
          <w:ilvl w:val="0"/>
          <w:numId w:val="46"/>
        </w:numPr>
        <w:spacing w:before="0" w:after="0"/>
      </w:pPr>
      <w:r>
        <w:t>"SECT 9 PORTAGE TO FORT WHYTE TERMINAL NPS 6</w:t>
      </w:r>
    </w:p>
    <w:p w14:paraId="4A7ECE16" w14:textId="77777777" w:rsidR="00666999" w:rsidRDefault="00666999" w:rsidP="00666999">
      <w:pPr>
        <w:pStyle w:val="ListParagraph"/>
        <w:numPr>
          <w:ilvl w:val="1"/>
          <w:numId w:val="46"/>
        </w:numPr>
        <w:spacing w:before="0" w:after="0"/>
      </w:pPr>
      <w:r>
        <w:t>Total Cumulative Length (m):</w:t>
      </w:r>
      <w:r>
        <w:tab/>
        <w:t>29.99</w:t>
      </w:r>
    </w:p>
    <w:p w14:paraId="7DB4FE60" w14:textId="77777777" w:rsidR="00666999" w:rsidRDefault="00666999" w:rsidP="00666999">
      <w:pPr>
        <w:pStyle w:val="ListParagraph"/>
        <w:numPr>
          <w:ilvl w:val="1"/>
          <w:numId w:val="46"/>
        </w:numPr>
        <w:spacing w:before="0" w:after="0"/>
      </w:pPr>
      <w:r>
        <w:t>Likelihood of failure distributed between minimum of 1.367e-02 and maximum of 1.367e-02.</w:t>
      </w:r>
    </w:p>
    <w:p w14:paraId="238FA7A8" w14:textId="77777777" w:rsidR="00666999" w:rsidRDefault="00666999" w:rsidP="00666999">
      <w:pPr>
        <w:pStyle w:val="ListParagraph"/>
        <w:numPr>
          <w:ilvl w:val="2"/>
          <w:numId w:val="46"/>
        </w:numPr>
        <w:spacing w:before="0" w:after="0"/>
      </w:pPr>
      <w:r>
        <w:t>ILI Date of 2016-03-30</w:t>
      </w:r>
    </w:p>
    <w:p w14:paraId="591F9865" w14:textId="77777777" w:rsidR="00666999" w:rsidRDefault="00666999" w:rsidP="00666999">
      <w:pPr>
        <w:pStyle w:val="ListParagraph"/>
        <w:numPr>
          <w:ilvl w:val="2"/>
          <w:numId w:val="46"/>
        </w:numPr>
        <w:spacing w:before="0" w:after="0"/>
      </w:pPr>
      <w:r>
        <w:t xml:space="preserve">ILI tool of </w:t>
      </w:r>
      <w:proofErr w:type="spellStart"/>
      <w:r>
        <w:t>SpirAll</w:t>
      </w:r>
      <w:proofErr w:type="spellEnd"/>
      <w:r>
        <w:t xml:space="preserve"> MFL/Geometry</w:t>
      </w:r>
    </w:p>
    <w:p w14:paraId="2C2635A8" w14:textId="77777777" w:rsidR="00666999" w:rsidRDefault="00666999" w:rsidP="00666999">
      <w:pPr>
        <w:pStyle w:val="ListParagraph"/>
        <w:numPr>
          <w:ilvl w:val="2"/>
          <w:numId w:val="46"/>
        </w:numPr>
        <w:spacing w:before="0" w:after="0"/>
      </w:pPr>
      <w:r>
        <w:t>Features identified 1.0</w:t>
      </w:r>
    </w:p>
    <w:p w14:paraId="50E53523" w14:textId="77777777" w:rsidR="00666999" w:rsidRDefault="00666999" w:rsidP="00666999">
      <w:pPr>
        <w:pStyle w:val="ListParagraph"/>
        <w:numPr>
          <w:ilvl w:val="2"/>
          <w:numId w:val="46"/>
        </w:numPr>
        <w:spacing w:before="0" w:after="0"/>
      </w:pPr>
      <w:r>
        <w:t>Depth fraction between 0.53 and 0.53</w:t>
      </w:r>
    </w:p>
    <w:p w14:paraId="04346805" w14:textId="77777777" w:rsidR="00666999" w:rsidRDefault="00666999" w:rsidP="00666999">
      <w:pPr>
        <w:pStyle w:val="ListParagraph"/>
        <w:numPr>
          <w:ilvl w:val="2"/>
          <w:numId w:val="46"/>
        </w:numPr>
        <w:spacing w:before="0" w:after="0"/>
      </w:pPr>
      <w:r>
        <w:t>Length between 23.26 mm and 23.26 mm</w:t>
      </w:r>
    </w:p>
    <w:p w14:paraId="6987354C" w14:textId="77777777" w:rsidR="00666999" w:rsidRDefault="00666999" w:rsidP="00666999">
      <w:pPr>
        <w:pStyle w:val="ListParagraph"/>
        <w:numPr>
          <w:ilvl w:val="1"/>
          <w:numId w:val="46"/>
        </w:numPr>
        <w:spacing w:before="0" w:after="0"/>
      </w:pPr>
      <w:r>
        <w:t>Consequence of failure distributed between minimum of $2.77 and maximum of $2.77MM</w:t>
      </w:r>
    </w:p>
    <w:p w14:paraId="03148845" w14:textId="77777777" w:rsidR="00666999" w:rsidRDefault="00666999" w:rsidP="00666999">
      <w:pPr>
        <w:pStyle w:val="ListParagraph"/>
        <w:numPr>
          <w:ilvl w:val="1"/>
          <w:numId w:val="46"/>
        </w:numPr>
        <w:spacing w:before="0" w:after="0"/>
      </w:pPr>
      <w:r>
        <w:t>Total length driven by Economic Loss: 29.99 meters.</w:t>
      </w:r>
    </w:p>
    <w:p w14:paraId="45BC6282" w14:textId="77777777" w:rsidR="00666999" w:rsidRDefault="00666999" w:rsidP="00666999">
      <w:pPr>
        <w:pStyle w:val="ListParagraph"/>
        <w:numPr>
          <w:ilvl w:val="1"/>
          <w:numId w:val="46"/>
        </w:numPr>
        <w:spacing w:before="0" w:after="0"/>
      </w:pPr>
      <w:r>
        <w:t>Economic Loss Cost distributed between minimum of $2.77 and maximum of $2.77MM:</w:t>
      </w:r>
    </w:p>
    <w:p w14:paraId="671BEBD8" w14:textId="77777777" w:rsidR="00666999" w:rsidRDefault="00666999" w:rsidP="00666999">
      <w:pPr>
        <w:pStyle w:val="ListParagraph"/>
        <w:numPr>
          <w:ilvl w:val="2"/>
          <w:numId w:val="46"/>
        </w:numPr>
        <w:spacing w:before="0" w:after="0"/>
      </w:pPr>
      <w:r>
        <w:t>Repair costs between minimum of $11,500.00 and maximum of $11,500.00.</w:t>
      </w:r>
    </w:p>
    <w:p w14:paraId="3533AD6A" w14:textId="77777777" w:rsidR="00666999" w:rsidRDefault="00666999" w:rsidP="00666999">
      <w:pPr>
        <w:pStyle w:val="ListParagraph"/>
        <w:numPr>
          <w:ilvl w:val="2"/>
          <w:numId w:val="46"/>
        </w:numPr>
        <w:spacing w:before="0" w:after="0"/>
      </w:pPr>
      <w:r>
        <w:t>Outage losses between minimum of $200,000.00 and maximum of $200,000.00.</w:t>
      </w:r>
    </w:p>
    <w:p w14:paraId="1A907D39" w14:textId="77777777" w:rsidR="00666999" w:rsidRDefault="00666999" w:rsidP="00666999">
      <w:pPr>
        <w:pStyle w:val="ListParagraph"/>
        <w:numPr>
          <w:ilvl w:val="2"/>
          <w:numId w:val="46"/>
        </w:numPr>
        <w:spacing w:before="0" w:after="0"/>
      </w:pPr>
      <w:r>
        <w:t>Product type is NGL.</w:t>
      </w:r>
    </w:p>
    <w:p w14:paraId="3420B2A6" w14:textId="77777777" w:rsidR="00666999" w:rsidRDefault="00666999" w:rsidP="00666999">
      <w:pPr>
        <w:pStyle w:val="ListParagraph"/>
        <w:numPr>
          <w:ilvl w:val="2"/>
          <w:numId w:val="46"/>
        </w:numPr>
        <w:spacing w:before="0" w:after="0"/>
      </w:pPr>
      <w:r>
        <w:t>Leak cost between minimum of $0.27 and maximum of $0.27MM</w:t>
      </w:r>
    </w:p>
    <w:p w14:paraId="657253F5" w14:textId="77777777" w:rsidR="00666999" w:rsidRDefault="00666999" w:rsidP="00666999">
      <w:pPr>
        <w:pStyle w:val="ListParagraph"/>
        <w:numPr>
          <w:ilvl w:val="2"/>
          <w:numId w:val="46"/>
        </w:numPr>
        <w:spacing w:before="0" w:after="0"/>
      </w:pPr>
      <w:r>
        <w:t>Leak scenario yielded 13.0 intersections with structures, with minimum of $nan and maximum of $nan in cost of structures impacted.</w:t>
      </w:r>
    </w:p>
    <w:p w14:paraId="6E0BCD0C" w14:textId="77777777" w:rsidR="00666999" w:rsidRDefault="00666999" w:rsidP="00666999">
      <w:pPr>
        <w:pStyle w:val="ListParagraph"/>
        <w:numPr>
          <w:ilvl w:val="2"/>
          <w:numId w:val="46"/>
        </w:numPr>
        <w:spacing w:before="0" w:after="0"/>
      </w:pPr>
      <w:r>
        <w:t>Leak product loss costs between minimum of $62,251.66 and maximum of $62,251.66</w:t>
      </w:r>
    </w:p>
    <w:p w14:paraId="55C6268A" w14:textId="77777777" w:rsidR="00666999" w:rsidRDefault="00666999" w:rsidP="00666999">
      <w:pPr>
        <w:pStyle w:val="ListParagraph"/>
        <w:numPr>
          <w:ilvl w:val="2"/>
          <w:numId w:val="46"/>
        </w:numPr>
        <w:spacing w:before="0" w:after="0"/>
      </w:pPr>
      <w:r>
        <w:t>Rupture cost between minimum of $17.84 and maximum of $17.84MM</w:t>
      </w:r>
    </w:p>
    <w:p w14:paraId="2DC16C9A" w14:textId="77777777" w:rsidR="00666999" w:rsidRDefault="00666999" w:rsidP="00666999">
      <w:pPr>
        <w:pStyle w:val="ListParagraph"/>
        <w:numPr>
          <w:ilvl w:val="2"/>
          <w:numId w:val="46"/>
        </w:numPr>
        <w:spacing w:before="0" w:after="0"/>
      </w:pPr>
      <w:r>
        <w:t>Rupture scenario yielded 55.0 intersections with structures, with minimum of $nan and maximum of $nan in cost of structures impacted</w:t>
      </w:r>
    </w:p>
    <w:p w14:paraId="70701C12" w14:textId="77777777" w:rsidR="00666999" w:rsidRDefault="00666999" w:rsidP="00666999">
      <w:pPr>
        <w:pStyle w:val="ListParagraph"/>
        <w:numPr>
          <w:ilvl w:val="2"/>
          <w:numId w:val="46"/>
        </w:numPr>
        <w:spacing w:before="0" w:after="0"/>
      </w:pPr>
      <w:r>
        <w:t>Rupture product loss costs between minimum of $17,627,475.77 and maximum of $17,627,475.77</w:t>
      </w:r>
    </w:p>
    <w:p w14:paraId="17F1CD5C" w14:textId="77777777" w:rsidR="00666999" w:rsidRDefault="00666999" w:rsidP="00666999">
      <w:pPr>
        <w:pStyle w:val="ListParagraph"/>
        <w:numPr>
          <w:ilvl w:val="2"/>
          <w:numId w:val="46"/>
        </w:numPr>
        <w:spacing w:before="0" w:after="0"/>
      </w:pPr>
      <w:r>
        <w:t>Puncture cost between minimum of $2.26 and maximum of $2.26MM</w:t>
      </w:r>
    </w:p>
    <w:p w14:paraId="32600EC6" w14:textId="77777777" w:rsidR="00666999" w:rsidRDefault="00666999" w:rsidP="00666999">
      <w:pPr>
        <w:pStyle w:val="ListParagraph"/>
        <w:numPr>
          <w:ilvl w:val="2"/>
          <w:numId w:val="46"/>
        </w:numPr>
        <w:spacing w:before="0" w:after="0"/>
      </w:pPr>
      <w:r>
        <w:t>Puncture scenario yielded 47.0 intersections with structures, with minimum of $nan and maximum of $nan in cost of structures impacted</w:t>
      </w:r>
    </w:p>
    <w:p w14:paraId="2A239F4B" w14:textId="77777777" w:rsidR="00666999" w:rsidRPr="001C3C9A" w:rsidRDefault="00666999" w:rsidP="00666999">
      <w:pPr>
        <w:pStyle w:val="ListParagraph"/>
        <w:numPr>
          <w:ilvl w:val="2"/>
          <w:numId w:val="46"/>
        </w:numPr>
        <w:spacing w:before="0" w:after="0"/>
      </w:pPr>
      <w:r>
        <w:t>Puncture product Loss costs between minimum of $2,045,448.13 and maximum of $2,045,448.13"</w:t>
      </w:r>
    </w:p>
    <w:p w14:paraId="4A8C90D2" w14:textId="77777777" w:rsidR="004C3B50" w:rsidRPr="00CC3503" w:rsidRDefault="004C3B50" w:rsidP="00CC3503"/>
    <w:p w14:paraId="2D1D1B71" w14:textId="2C886E91" w:rsidR="00A33BFC" w:rsidRDefault="00A33BFC" w:rsidP="00F64BF2">
      <w:pPr>
        <w:pStyle w:val="Heading2"/>
      </w:pPr>
      <w:bookmarkStart w:id="45" w:name="_Toc26168872"/>
      <w:commentRangeStart w:id="46"/>
      <w:r>
        <w:t>Construction Threat</w:t>
      </w:r>
      <w:commentRangeEnd w:id="46"/>
      <w:r w:rsidR="00DC636C">
        <w:rPr>
          <w:rStyle w:val="CommentReference"/>
          <w:rFonts w:ascii="Arial" w:hAnsi="Arial"/>
          <w:b w:val="0"/>
          <w:bCs w:val="0"/>
        </w:rPr>
        <w:commentReference w:id="46"/>
      </w:r>
      <w:r w:rsidR="00D32CED">
        <w:t xml:space="preserve"> and Total Consequence</w:t>
      </w:r>
      <w:bookmarkEnd w:id="45"/>
    </w:p>
    <w:p w14:paraId="48BA691C" w14:textId="77777777" w:rsidR="00A36ABD" w:rsidRPr="00A36ABD" w:rsidRDefault="00A36ABD" w:rsidP="00A36ABD">
      <w:pPr>
        <w:pStyle w:val="BodyTextIndent2"/>
        <w:ind w:left="0"/>
        <w:rPr>
          <w:highlight w:val="yellow"/>
        </w:rPr>
      </w:pPr>
      <w:r w:rsidRPr="00A36ABD">
        <w:rPr>
          <w:highlight w:val="yellow"/>
        </w:rPr>
        <w:t>As indicated by ASME B31.8S, some construction and joining practices contribute to failure.  In particular, the presence of wrinkle bends, some buried couplings (such as Dresser couplings), buried threaded connections, and factors leading to suspect welds are of concern.</w:t>
      </w:r>
    </w:p>
    <w:p w14:paraId="325F276C" w14:textId="77777777" w:rsidR="00A36ABD" w:rsidRPr="00A36ABD" w:rsidRDefault="00A36ABD" w:rsidP="00A36ABD">
      <w:pPr>
        <w:pStyle w:val="BodyTextIndent2"/>
        <w:ind w:left="0"/>
        <w:rPr>
          <w:highlight w:val="yellow"/>
        </w:rPr>
      </w:pPr>
      <w:r w:rsidRPr="00A36ABD">
        <w:rPr>
          <w:highlight w:val="yellow"/>
        </w:rPr>
        <w:t xml:space="preserve">The Construction Threat Algorithm covers five primary construction threat categories: welding-related threats; threats related to buried couplings; threats related to the presence of wrinkle bends; repair type </w:t>
      </w:r>
      <w:r w:rsidRPr="00A36ABD">
        <w:rPr>
          <w:highlight w:val="yellow"/>
        </w:rPr>
        <w:lastRenderedPageBreak/>
        <w:t>threats; and, non-metallics threats.  For each of the above threat categories a pipeline segment is assessed from the perspective of potential susceptibility to the threat, and any contributing or mitigating factors are then taken into consideration.  Finally, as imperfections associated with construction threats are considered to be stable, the overall susceptibility to failure for construction threats is a function of the potential for external forces to be imposed.  Therefore, a Ground Movement Factor is included in the calculation of Construction Threat scores.</w:t>
      </w:r>
    </w:p>
    <w:p w14:paraId="07782252" w14:textId="77777777" w:rsidR="00A36ABD" w:rsidRDefault="00A36ABD" w:rsidP="00A36ABD">
      <w:pPr>
        <w:pStyle w:val="BodyTextIndent2"/>
        <w:ind w:left="0"/>
      </w:pPr>
      <w:r w:rsidRPr="00A36ABD">
        <w:rPr>
          <w:highlight w:val="yellow"/>
        </w:rPr>
        <w:t>The determination of susceptibility to construction threats is derived from a review of construction and installation records, including pipe material, as well as operational records, such as pipe inspection reports, maintenance information, and hydrostatic test records.</w:t>
      </w:r>
      <w:r>
        <w:t xml:space="preserve"> </w:t>
      </w:r>
    </w:p>
    <w:p w14:paraId="15AB46E6" w14:textId="77777777" w:rsidR="00F80B0C" w:rsidRPr="00F80B0C" w:rsidRDefault="00F80B0C" w:rsidP="00F80B0C"/>
    <w:p w14:paraId="66CBAFE2" w14:textId="77777777" w:rsidR="00F80B0C" w:rsidRDefault="00F80B0C" w:rsidP="00F80B0C">
      <w:pPr>
        <w:pStyle w:val="Heading3"/>
      </w:pPr>
      <w:r>
        <w:t>Assumptions of model</w:t>
      </w:r>
    </w:p>
    <w:p w14:paraId="2F275223" w14:textId="77777777" w:rsidR="00F80B0C" w:rsidRDefault="00F80B0C" w:rsidP="00F80B0C"/>
    <w:p w14:paraId="1286C4CF" w14:textId="77777777" w:rsidR="00F80B0C" w:rsidRDefault="00F80B0C" w:rsidP="00F80B0C">
      <w:pPr>
        <w:pStyle w:val="Heading3"/>
      </w:pPr>
      <w:r>
        <w:t>Distribution of pipe length</w:t>
      </w:r>
    </w:p>
    <w:p w14:paraId="676BE012" w14:textId="77777777" w:rsidR="00587258" w:rsidRDefault="00587258" w:rsidP="00587258">
      <w:bookmarkStart w:id="47" w:name="_Hlk30140478"/>
      <w:r w:rsidRPr="008A46F5">
        <w:rPr>
          <w:highlight w:val="yellow"/>
        </w:rPr>
        <w:t>The length distribution of the entire pipeline system according to risk ranking, for total risk, is presented in Figure xxx.</w:t>
      </w:r>
    </w:p>
    <w:p w14:paraId="0D172515" w14:textId="122C1D28" w:rsidR="00587258" w:rsidRDefault="00587258" w:rsidP="00F80B0C">
      <w:r>
        <w:rPr>
          <w:noProof/>
        </w:rPr>
        <w:drawing>
          <wp:inline distT="0" distB="0" distL="0" distR="0" wp14:anchorId="41673B88" wp14:editId="7ABB1669">
            <wp:extent cx="5777865" cy="3377565"/>
            <wp:effectExtent l="19050" t="19050" r="1333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7865" cy="3377565"/>
                    </a:xfrm>
                    <a:prstGeom prst="rect">
                      <a:avLst/>
                    </a:prstGeom>
                    <a:ln>
                      <a:solidFill>
                        <a:schemeClr val="tx1"/>
                      </a:solidFill>
                    </a:ln>
                  </pic:spPr>
                </pic:pic>
              </a:graphicData>
            </a:graphic>
          </wp:inline>
        </w:drawing>
      </w:r>
    </w:p>
    <w:p w14:paraId="59EEFA1F" w14:textId="77777777" w:rsidR="00587258" w:rsidRDefault="00587258" w:rsidP="00587258">
      <w:pPr>
        <w:rPr>
          <w:highlight w:val="yellow"/>
        </w:rPr>
      </w:pPr>
    </w:p>
    <w:p w14:paraId="3A74700E" w14:textId="129ADBCD" w:rsidR="00587258" w:rsidRDefault="00587258" w:rsidP="00587258">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41C24846" w14:textId="3FFE6F5F" w:rsidR="00587258" w:rsidRDefault="00587258" w:rsidP="00F80B0C">
      <w:r>
        <w:t xml:space="preserve">The cumulative pipeline lengths of each threat driver categorized according to risk ranking is presented in </w:t>
      </w:r>
      <w:r w:rsidRPr="007315E3">
        <w:rPr>
          <w:highlight w:val="yellow"/>
        </w:rPr>
        <w:t>Table XXX</w:t>
      </w:r>
      <w:r>
        <w:t>.</w:t>
      </w:r>
    </w:p>
    <w:tbl>
      <w:tblPr>
        <w:tblStyle w:val="TableGrid"/>
        <w:tblW w:w="10057" w:type="dxa"/>
        <w:tblInd w:w="-545" w:type="dxa"/>
        <w:tblLook w:val="04A0" w:firstRow="1" w:lastRow="0" w:firstColumn="1" w:lastColumn="0" w:noHBand="0" w:noVBand="1"/>
      </w:tblPr>
      <w:tblGrid>
        <w:gridCol w:w="1451"/>
        <w:gridCol w:w="1809"/>
        <w:gridCol w:w="1813"/>
        <w:gridCol w:w="1807"/>
        <w:gridCol w:w="1806"/>
        <w:gridCol w:w="1371"/>
      </w:tblGrid>
      <w:tr w:rsidR="003D334E" w:rsidRPr="00587258" w14:paraId="77751A92" w14:textId="77777777" w:rsidTr="005F68EE">
        <w:trPr>
          <w:tblHeader/>
        </w:trPr>
        <w:tc>
          <w:tcPr>
            <w:tcW w:w="1451" w:type="dxa"/>
            <w:shd w:val="clear" w:color="auto" w:fill="F2F2F2" w:themeFill="background1" w:themeFillShade="F2"/>
            <w:vAlign w:val="center"/>
          </w:tcPr>
          <w:p w14:paraId="50370179" w14:textId="77777777" w:rsidR="003D334E" w:rsidRPr="005F68EE" w:rsidRDefault="003D334E" w:rsidP="005F68EE">
            <w:pPr>
              <w:jc w:val="center"/>
              <w:rPr>
                <w:b/>
              </w:rPr>
            </w:pPr>
          </w:p>
        </w:tc>
        <w:tc>
          <w:tcPr>
            <w:tcW w:w="8606" w:type="dxa"/>
            <w:gridSpan w:val="5"/>
            <w:shd w:val="clear" w:color="auto" w:fill="F2F2F2" w:themeFill="background1" w:themeFillShade="F2"/>
            <w:vAlign w:val="center"/>
          </w:tcPr>
          <w:p w14:paraId="5B556E4B" w14:textId="0CB3151D" w:rsidR="003D334E" w:rsidRPr="005F68EE" w:rsidRDefault="003D334E" w:rsidP="005F68EE">
            <w:pPr>
              <w:jc w:val="center"/>
              <w:rPr>
                <w:b/>
              </w:rPr>
            </w:pPr>
            <w:r w:rsidRPr="005F68EE">
              <w:rPr>
                <w:b/>
              </w:rPr>
              <w:t>Cumulative Length (m)</w:t>
            </w:r>
          </w:p>
        </w:tc>
      </w:tr>
      <w:tr w:rsidR="003D334E" w:rsidRPr="00587258" w14:paraId="50EAC5F8" w14:textId="77777777" w:rsidTr="005F68EE">
        <w:trPr>
          <w:tblHeader/>
        </w:trPr>
        <w:tc>
          <w:tcPr>
            <w:tcW w:w="1451" w:type="dxa"/>
            <w:shd w:val="clear" w:color="auto" w:fill="F2F2F2" w:themeFill="background1" w:themeFillShade="F2"/>
            <w:vAlign w:val="center"/>
          </w:tcPr>
          <w:p w14:paraId="52E2E514" w14:textId="77777777" w:rsidR="003D334E" w:rsidRPr="005F68EE" w:rsidRDefault="003D334E" w:rsidP="005F68EE">
            <w:pPr>
              <w:jc w:val="center"/>
              <w:rPr>
                <w:b/>
              </w:rPr>
            </w:pPr>
          </w:p>
        </w:tc>
        <w:tc>
          <w:tcPr>
            <w:tcW w:w="1809" w:type="dxa"/>
            <w:shd w:val="clear" w:color="auto" w:fill="F2F2F2" w:themeFill="background1" w:themeFillShade="F2"/>
            <w:vAlign w:val="center"/>
          </w:tcPr>
          <w:p w14:paraId="29F02981" w14:textId="170D8001" w:rsidR="003D334E" w:rsidRPr="005F68EE" w:rsidRDefault="003D334E" w:rsidP="005F68EE">
            <w:pPr>
              <w:jc w:val="center"/>
              <w:rPr>
                <w:b/>
              </w:rPr>
            </w:pPr>
            <w:r w:rsidRPr="005F68EE">
              <w:rPr>
                <w:b/>
              </w:rPr>
              <w:t>LOW Risk</w:t>
            </w:r>
          </w:p>
        </w:tc>
        <w:tc>
          <w:tcPr>
            <w:tcW w:w="1813" w:type="dxa"/>
            <w:shd w:val="clear" w:color="auto" w:fill="D9D9D9" w:themeFill="background1" w:themeFillShade="D9"/>
            <w:vAlign w:val="center"/>
          </w:tcPr>
          <w:p w14:paraId="657B19FD" w14:textId="39C08662" w:rsidR="003D334E" w:rsidRPr="005F68EE" w:rsidRDefault="003D334E" w:rsidP="005F68EE">
            <w:pPr>
              <w:jc w:val="center"/>
              <w:rPr>
                <w:b/>
              </w:rPr>
            </w:pPr>
            <w:r w:rsidRPr="005F68EE">
              <w:rPr>
                <w:b/>
              </w:rPr>
              <w:t>MEDIUM Risk</w:t>
            </w:r>
          </w:p>
        </w:tc>
        <w:tc>
          <w:tcPr>
            <w:tcW w:w="1807" w:type="dxa"/>
            <w:shd w:val="clear" w:color="auto" w:fill="808080" w:themeFill="background1" w:themeFillShade="80"/>
            <w:vAlign w:val="center"/>
          </w:tcPr>
          <w:p w14:paraId="3D5A1BE5" w14:textId="77777777" w:rsidR="003D334E" w:rsidRPr="005F68EE" w:rsidRDefault="003D334E" w:rsidP="005F68EE">
            <w:pPr>
              <w:jc w:val="center"/>
              <w:rPr>
                <w:b/>
              </w:rPr>
            </w:pPr>
            <w:r w:rsidRPr="005F68EE">
              <w:rPr>
                <w:b/>
              </w:rPr>
              <w:t>HIGH Risk</w:t>
            </w:r>
          </w:p>
        </w:tc>
        <w:tc>
          <w:tcPr>
            <w:tcW w:w="1806" w:type="dxa"/>
            <w:shd w:val="clear" w:color="auto" w:fill="595959" w:themeFill="text1" w:themeFillTint="A6"/>
            <w:vAlign w:val="center"/>
          </w:tcPr>
          <w:p w14:paraId="3A79BB4F" w14:textId="2F915FC8" w:rsidR="003D334E" w:rsidRPr="005F68EE" w:rsidRDefault="003D334E" w:rsidP="005F68EE">
            <w:pPr>
              <w:jc w:val="center"/>
              <w:rPr>
                <w:b/>
              </w:rPr>
            </w:pPr>
            <w:r w:rsidRPr="005F68EE">
              <w:rPr>
                <w:b/>
              </w:rPr>
              <w:t>VERY HIGH  Risk</w:t>
            </w:r>
          </w:p>
        </w:tc>
        <w:tc>
          <w:tcPr>
            <w:tcW w:w="1371" w:type="dxa"/>
            <w:shd w:val="clear" w:color="auto" w:fill="F2F2F2" w:themeFill="background1" w:themeFillShade="F2"/>
            <w:vAlign w:val="center"/>
          </w:tcPr>
          <w:p w14:paraId="44ECF11D" w14:textId="4904067D" w:rsidR="003D334E" w:rsidRPr="005F68EE" w:rsidRDefault="003D334E" w:rsidP="005F68EE">
            <w:pPr>
              <w:jc w:val="center"/>
              <w:rPr>
                <w:b/>
              </w:rPr>
            </w:pPr>
            <w:r w:rsidRPr="005F68EE">
              <w:rPr>
                <w:b/>
              </w:rPr>
              <w:t>Grand Total</w:t>
            </w:r>
          </w:p>
        </w:tc>
      </w:tr>
      <w:tr w:rsidR="003D334E" w:rsidRPr="00587258" w14:paraId="0A3FC637" w14:textId="77777777" w:rsidTr="005F68EE">
        <w:tc>
          <w:tcPr>
            <w:tcW w:w="1451" w:type="dxa"/>
            <w:shd w:val="clear" w:color="auto" w:fill="F2F2F2" w:themeFill="background1" w:themeFillShade="F2"/>
            <w:vAlign w:val="center"/>
          </w:tcPr>
          <w:p w14:paraId="59B98C2A" w14:textId="57A98A40" w:rsidR="003D334E" w:rsidRPr="005F68EE" w:rsidRDefault="003D334E" w:rsidP="005F68EE">
            <w:pPr>
              <w:jc w:val="center"/>
              <w:rPr>
                <w:b/>
              </w:rPr>
            </w:pPr>
            <w:r w:rsidRPr="005F68EE">
              <w:rPr>
                <w:b/>
              </w:rPr>
              <w:t>Construction Threat</w:t>
            </w:r>
          </w:p>
        </w:tc>
        <w:tc>
          <w:tcPr>
            <w:tcW w:w="1809" w:type="dxa"/>
            <w:vAlign w:val="center"/>
          </w:tcPr>
          <w:p w14:paraId="0F8491F0" w14:textId="7BF4514B" w:rsidR="003D334E" w:rsidRPr="00587258" w:rsidRDefault="003D334E" w:rsidP="005F68EE">
            <w:pPr>
              <w:jc w:val="center"/>
            </w:pPr>
            <w:r w:rsidRPr="00587258">
              <w:t>158,940.32</w:t>
            </w:r>
          </w:p>
        </w:tc>
        <w:tc>
          <w:tcPr>
            <w:tcW w:w="1813" w:type="dxa"/>
            <w:vAlign w:val="center"/>
          </w:tcPr>
          <w:p w14:paraId="3E4315A1" w14:textId="7D7513C6" w:rsidR="003D334E" w:rsidRPr="00587258" w:rsidRDefault="003D334E" w:rsidP="005F68EE">
            <w:pPr>
              <w:jc w:val="center"/>
            </w:pPr>
            <w:r w:rsidRPr="00587258">
              <w:t>6,871,440.74</w:t>
            </w:r>
          </w:p>
        </w:tc>
        <w:tc>
          <w:tcPr>
            <w:tcW w:w="1807" w:type="dxa"/>
            <w:vAlign w:val="center"/>
          </w:tcPr>
          <w:p w14:paraId="0644348C" w14:textId="77777777" w:rsidR="003D334E" w:rsidRPr="00587258" w:rsidRDefault="003D334E" w:rsidP="005F68EE">
            <w:pPr>
              <w:jc w:val="center"/>
            </w:pPr>
            <w:r w:rsidRPr="00587258">
              <w:t>4,988.81</w:t>
            </w:r>
          </w:p>
        </w:tc>
        <w:tc>
          <w:tcPr>
            <w:tcW w:w="1806" w:type="dxa"/>
            <w:vAlign w:val="center"/>
          </w:tcPr>
          <w:p w14:paraId="682D41B6" w14:textId="47A0F491" w:rsidR="003D334E" w:rsidRPr="00587258" w:rsidRDefault="003D334E" w:rsidP="005F68EE">
            <w:pPr>
              <w:jc w:val="center"/>
            </w:pPr>
            <w:r>
              <w:t>0.0</w:t>
            </w:r>
            <w:r w:rsidR="005F68EE">
              <w:t>0</w:t>
            </w:r>
          </w:p>
        </w:tc>
        <w:tc>
          <w:tcPr>
            <w:tcW w:w="1371" w:type="dxa"/>
            <w:shd w:val="clear" w:color="auto" w:fill="F2F2F2" w:themeFill="background1" w:themeFillShade="F2"/>
            <w:vAlign w:val="center"/>
          </w:tcPr>
          <w:p w14:paraId="01A0A0A7" w14:textId="6B138DA1" w:rsidR="003D334E" w:rsidRPr="005F68EE" w:rsidRDefault="003D334E" w:rsidP="005F68EE">
            <w:pPr>
              <w:jc w:val="center"/>
              <w:rPr>
                <w:b/>
              </w:rPr>
            </w:pPr>
            <w:r w:rsidRPr="005F68EE">
              <w:rPr>
                <w:b/>
              </w:rPr>
              <w:t>7,035,369.87</w:t>
            </w:r>
          </w:p>
        </w:tc>
      </w:tr>
    </w:tbl>
    <w:p w14:paraId="3C756599" w14:textId="77777777" w:rsidR="003D334E" w:rsidRDefault="003D334E" w:rsidP="003D334E">
      <w:r w:rsidRPr="008A46F5">
        <w:rPr>
          <w:highlight w:val="yellow"/>
        </w:rPr>
        <w:t>The cumulative lengths in each risk rank, categorized according to threat drivers as shown in Figure xxx.</w:t>
      </w:r>
    </w:p>
    <w:p w14:paraId="460C5BDB" w14:textId="504C58FC" w:rsidR="00587258" w:rsidRDefault="003D334E" w:rsidP="00F80B0C">
      <w:r>
        <w:rPr>
          <w:noProof/>
        </w:rPr>
        <w:drawing>
          <wp:inline distT="0" distB="0" distL="0" distR="0" wp14:anchorId="1BFE8B59" wp14:editId="312F4E00">
            <wp:extent cx="5777865" cy="3401695"/>
            <wp:effectExtent l="19050" t="19050" r="1333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7865" cy="3401695"/>
                    </a:xfrm>
                    <a:prstGeom prst="rect">
                      <a:avLst/>
                    </a:prstGeom>
                    <a:ln>
                      <a:solidFill>
                        <a:schemeClr val="tx1"/>
                      </a:solidFill>
                    </a:ln>
                  </pic:spPr>
                </pic:pic>
              </a:graphicData>
            </a:graphic>
          </wp:inline>
        </w:drawing>
      </w:r>
    </w:p>
    <w:p w14:paraId="443D00A5" w14:textId="77777777" w:rsidR="00587258" w:rsidRDefault="00587258" w:rsidP="00F80B0C"/>
    <w:bookmarkEnd w:id="47"/>
    <w:p w14:paraId="5EE516DF" w14:textId="793D2B45" w:rsidR="00F80B0C" w:rsidRDefault="00F80B0C" w:rsidP="00F80B0C">
      <w:pPr>
        <w:pStyle w:val="Heading3"/>
      </w:pPr>
      <w:r>
        <w:t>Reportable Pipeline Segments</w:t>
      </w:r>
    </w:p>
    <w:p w14:paraId="2D50A9EA" w14:textId="7324E689" w:rsidR="00A33BFC" w:rsidRDefault="00EA32AC" w:rsidP="008F747E">
      <w:pPr>
        <w:tabs>
          <w:tab w:val="left" w:pos="6660"/>
        </w:tabs>
      </w:pPr>
      <w:r>
        <w:t xml:space="preserve">Construction Threat has </w:t>
      </w:r>
      <w:r w:rsidR="00EB2AC7">
        <w:t>16</w:t>
      </w:r>
      <w:r>
        <w:t xml:space="preserve"> pipelines with segments that fall within the safety risk reportable category. These pipelines and their </w:t>
      </w:r>
      <w:proofErr w:type="gramStart"/>
      <w:r>
        <w:t>high risk</w:t>
      </w:r>
      <w:proofErr w:type="gramEnd"/>
      <w:r>
        <w:t xml:space="preserve"> drivers are presented in </w:t>
      </w:r>
      <w:r w:rsidRPr="0071456A">
        <w:rPr>
          <w:highlight w:val="yellow"/>
        </w:rPr>
        <w:t>Table xxx</w:t>
      </w:r>
      <w:r>
        <w:t xml:space="preserve"> below:</w:t>
      </w:r>
    </w:p>
    <w:p w14:paraId="7FB9ACF2" w14:textId="77777777" w:rsidR="008F747E" w:rsidRDefault="008F747E" w:rsidP="008F747E">
      <w:pPr>
        <w:pStyle w:val="ListParagraph"/>
        <w:numPr>
          <w:ilvl w:val="0"/>
          <w:numId w:val="47"/>
        </w:numPr>
        <w:spacing w:before="0" w:after="0"/>
      </w:pPr>
      <w:r>
        <w:t>"RAINBOW LAKE TO CADOTTE NPS 20</w:t>
      </w:r>
    </w:p>
    <w:p w14:paraId="112CBFAC" w14:textId="77777777" w:rsidR="008F747E" w:rsidRDefault="008F747E" w:rsidP="008F747E">
      <w:pPr>
        <w:pStyle w:val="ListParagraph"/>
        <w:numPr>
          <w:ilvl w:val="1"/>
          <w:numId w:val="47"/>
        </w:numPr>
        <w:spacing w:before="0" w:after="0"/>
      </w:pPr>
      <w:r>
        <w:t>Total Cumulative Length (m):</w:t>
      </w:r>
      <w:r>
        <w:tab/>
        <w:t>1979.75</w:t>
      </w:r>
    </w:p>
    <w:p w14:paraId="7CC1D16B" w14:textId="77777777" w:rsidR="008F747E" w:rsidRDefault="008F747E" w:rsidP="008F747E">
      <w:pPr>
        <w:pStyle w:val="ListParagraph"/>
        <w:numPr>
          <w:ilvl w:val="1"/>
          <w:numId w:val="47"/>
        </w:numPr>
        <w:spacing w:before="0" w:after="0"/>
      </w:pPr>
      <w:r>
        <w:t>Likelihood of failure distributed between minimum of 5.486e-03 and maximum of 5.939e-02.</w:t>
      </w:r>
    </w:p>
    <w:p w14:paraId="328BEEF5" w14:textId="77777777" w:rsidR="008F747E" w:rsidRDefault="008F747E" w:rsidP="008F747E">
      <w:pPr>
        <w:pStyle w:val="ListParagraph"/>
        <w:numPr>
          <w:ilvl w:val="2"/>
          <w:numId w:val="47"/>
        </w:numPr>
        <w:spacing w:before="0" w:after="0"/>
      </w:pPr>
      <w:r>
        <w:t>Installation date between minimum of 1967-01-01 and maximum of 1967-01-01</w:t>
      </w:r>
    </w:p>
    <w:p w14:paraId="3D5AF4DC" w14:textId="77777777" w:rsidR="008F747E" w:rsidRDefault="008F747E" w:rsidP="008F747E">
      <w:pPr>
        <w:pStyle w:val="ListParagraph"/>
        <w:numPr>
          <w:ilvl w:val="2"/>
          <w:numId w:val="47"/>
        </w:numPr>
        <w:spacing w:before="0" w:after="0"/>
      </w:pPr>
      <w:r>
        <w:t>Girth weld type of Unknown</w:t>
      </w:r>
    </w:p>
    <w:p w14:paraId="65707D2D" w14:textId="77777777" w:rsidR="008F747E" w:rsidRDefault="008F747E" w:rsidP="008F747E">
      <w:pPr>
        <w:pStyle w:val="ListParagraph"/>
        <w:numPr>
          <w:ilvl w:val="2"/>
          <w:numId w:val="47"/>
        </w:numPr>
        <w:spacing w:before="0" w:after="0"/>
      </w:pPr>
      <w:r>
        <w:t>Geotechnical hazard POF between minimum of 5.300e-02 and maximum of 5.300e-02</w:t>
      </w:r>
    </w:p>
    <w:p w14:paraId="277F1EB6" w14:textId="77777777" w:rsidR="008F747E" w:rsidRDefault="008F747E" w:rsidP="008F747E">
      <w:pPr>
        <w:pStyle w:val="ListParagraph"/>
        <w:numPr>
          <w:ilvl w:val="2"/>
          <w:numId w:val="47"/>
        </w:numPr>
        <w:spacing w:before="0" w:after="0"/>
      </w:pPr>
      <w:r>
        <w:t>Geotechnical hazard ID of nan, 258.0</w:t>
      </w:r>
    </w:p>
    <w:p w14:paraId="52C9ED27" w14:textId="77777777" w:rsidR="008F747E" w:rsidRDefault="008F747E" w:rsidP="008F747E">
      <w:pPr>
        <w:pStyle w:val="ListParagraph"/>
        <w:numPr>
          <w:ilvl w:val="2"/>
          <w:numId w:val="47"/>
        </w:numPr>
        <w:spacing w:before="0" w:after="0"/>
      </w:pPr>
      <w:r>
        <w:t>Hydrotechnical hazard POF between minimum of 4.800e-03 and maximum of 4.800e-03</w:t>
      </w:r>
    </w:p>
    <w:p w14:paraId="279BE47C" w14:textId="77777777" w:rsidR="008F747E" w:rsidRDefault="008F747E" w:rsidP="008F747E">
      <w:pPr>
        <w:pStyle w:val="ListParagraph"/>
        <w:numPr>
          <w:ilvl w:val="2"/>
          <w:numId w:val="47"/>
        </w:numPr>
        <w:spacing w:before="0" w:after="0"/>
      </w:pPr>
      <w:r>
        <w:lastRenderedPageBreak/>
        <w:t>Hydrotechnical hazard ID of nan, 260.0</w:t>
      </w:r>
    </w:p>
    <w:p w14:paraId="2299316E" w14:textId="77777777" w:rsidR="008F747E" w:rsidRDefault="008F747E" w:rsidP="008F747E">
      <w:pPr>
        <w:pStyle w:val="ListParagraph"/>
        <w:numPr>
          <w:ilvl w:val="1"/>
          <w:numId w:val="47"/>
        </w:numPr>
        <w:spacing w:before="0" w:after="0"/>
      </w:pPr>
      <w:r>
        <w:t>Consequence of failure distributed between minimum of $3.19 and maximum of $20.17MM</w:t>
      </w:r>
    </w:p>
    <w:p w14:paraId="6A0A0E44" w14:textId="77777777" w:rsidR="008F747E" w:rsidRDefault="008F747E" w:rsidP="008F747E">
      <w:pPr>
        <w:pStyle w:val="ListParagraph"/>
        <w:numPr>
          <w:ilvl w:val="1"/>
          <w:numId w:val="47"/>
        </w:numPr>
        <w:spacing w:before="0" w:after="0"/>
      </w:pPr>
      <w:r>
        <w:t>Total length driven by Environmental: 1979.75 meters.</w:t>
      </w:r>
    </w:p>
    <w:p w14:paraId="1ED24795" w14:textId="77777777" w:rsidR="008F747E" w:rsidRDefault="008F747E" w:rsidP="008F747E">
      <w:pPr>
        <w:pStyle w:val="ListParagraph"/>
        <w:numPr>
          <w:ilvl w:val="1"/>
          <w:numId w:val="47"/>
        </w:numPr>
        <w:spacing w:before="0" w:after="0"/>
      </w:pPr>
      <w:r>
        <w:t>Environmental Cost distributed between minimum of $2.31 and maximum of $18.92MM:</w:t>
      </w:r>
    </w:p>
    <w:p w14:paraId="0410E2CB" w14:textId="77777777" w:rsidR="008F747E" w:rsidRDefault="008F747E" w:rsidP="008F747E">
      <w:pPr>
        <w:pStyle w:val="ListParagraph"/>
        <w:numPr>
          <w:ilvl w:val="2"/>
          <w:numId w:val="47"/>
        </w:numPr>
        <w:spacing w:before="0" w:after="0"/>
      </w:pPr>
      <w:r>
        <w:t>Leak cost between minimum of $0.17 and maximum of $0.30MM</w:t>
      </w:r>
    </w:p>
    <w:p w14:paraId="16D93A0D" w14:textId="77777777" w:rsidR="008F747E" w:rsidRDefault="008F747E" w:rsidP="008F747E">
      <w:pPr>
        <w:pStyle w:val="ListParagraph"/>
        <w:numPr>
          <w:ilvl w:val="2"/>
          <w:numId w:val="47"/>
        </w:numPr>
        <w:spacing w:before="0" w:after="0"/>
      </w:pPr>
      <w:r>
        <w:t>Leak spill volume between a minimum of 1606.02 and maximum of 1675.69 gallons</w:t>
      </w:r>
    </w:p>
    <w:p w14:paraId="2694AFF5" w14:textId="77777777" w:rsidR="008F747E" w:rsidRDefault="008F747E" w:rsidP="008F747E">
      <w:pPr>
        <w:pStyle w:val="ListParagraph"/>
        <w:numPr>
          <w:ilvl w:val="2"/>
          <w:numId w:val="47"/>
        </w:numPr>
        <w:spacing w:before="0" w:after="0"/>
      </w:pPr>
      <w:r>
        <w:t>Rupture cost between minimum of $4.36 and maximum of $37.88MM</w:t>
      </w:r>
    </w:p>
    <w:p w14:paraId="312F1C6D" w14:textId="77777777" w:rsidR="008F747E" w:rsidRDefault="008F747E" w:rsidP="008F747E">
      <w:pPr>
        <w:pStyle w:val="ListParagraph"/>
        <w:numPr>
          <w:ilvl w:val="2"/>
          <w:numId w:val="47"/>
        </w:numPr>
        <w:spacing w:before="0" w:after="0"/>
      </w:pPr>
      <w:r>
        <w:t>Rupture spill volume is between a minimum of 41144.26 and maximum of 212921.56 gallons</w:t>
      </w:r>
    </w:p>
    <w:p w14:paraId="776253F1" w14:textId="77777777" w:rsidR="008F747E" w:rsidRDefault="008F747E" w:rsidP="008F747E">
      <w:pPr>
        <w:pStyle w:val="ListParagraph"/>
        <w:numPr>
          <w:ilvl w:val="2"/>
          <w:numId w:val="47"/>
        </w:numPr>
        <w:spacing w:before="0" w:after="0"/>
      </w:pPr>
      <w:r>
        <w:t>Puncture cost between minimum of $5.59 and maximum of $9.80MM</w:t>
      </w:r>
    </w:p>
    <w:p w14:paraId="123B364C" w14:textId="77777777" w:rsidR="008F747E" w:rsidRDefault="008F747E" w:rsidP="008F747E">
      <w:pPr>
        <w:pStyle w:val="ListParagraph"/>
        <w:numPr>
          <w:ilvl w:val="2"/>
          <w:numId w:val="47"/>
        </w:numPr>
        <w:spacing w:before="0" w:after="0"/>
      </w:pPr>
      <w:r>
        <w:t>Puncture spill volume is between a minimum of 52770.13 and maximum of 55059.5 gallons</w:t>
      </w:r>
    </w:p>
    <w:p w14:paraId="049EAAE6" w14:textId="77777777" w:rsidR="008F747E" w:rsidRDefault="008F747E" w:rsidP="008F747E">
      <w:pPr>
        <w:pStyle w:val="ListParagraph"/>
        <w:numPr>
          <w:ilvl w:val="2"/>
          <w:numId w:val="47"/>
        </w:numPr>
        <w:spacing w:before="0" w:after="0"/>
      </w:pPr>
      <w:r>
        <w:t xml:space="preserve">Land use distributed as </w:t>
      </w:r>
    </w:p>
    <w:p w14:paraId="560EF040" w14:textId="77777777" w:rsidR="008F747E" w:rsidRDefault="008F747E" w:rsidP="008F747E">
      <w:pPr>
        <w:pStyle w:val="ListParagraph"/>
        <w:numPr>
          <w:ilvl w:val="3"/>
          <w:numId w:val="47"/>
        </w:numPr>
        <w:spacing w:before="0" w:after="0"/>
      </w:pPr>
      <w:r>
        <w:t>Forested: 1,302.96</w:t>
      </w:r>
    </w:p>
    <w:p w14:paraId="1623B805" w14:textId="77777777" w:rsidR="008F747E" w:rsidRDefault="008F747E" w:rsidP="008F747E">
      <w:pPr>
        <w:pStyle w:val="ListParagraph"/>
        <w:numPr>
          <w:ilvl w:val="3"/>
          <w:numId w:val="47"/>
        </w:numPr>
        <w:spacing w:before="0" w:after="0"/>
      </w:pPr>
      <w:r>
        <w:t>Water Course: 676.79</w:t>
      </w:r>
    </w:p>
    <w:p w14:paraId="73575973" w14:textId="77777777" w:rsidR="008F747E" w:rsidRDefault="008F747E" w:rsidP="008F747E">
      <w:pPr>
        <w:pStyle w:val="ListParagraph"/>
        <w:numPr>
          <w:ilvl w:val="0"/>
          <w:numId w:val="47"/>
        </w:numPr>
        <w:spacing w:before="0" w:after="0"/>
      </w:pPr>
      <w:r>
        <w:t>"UTIKUMA TO EDMONTON NPS 24</w:t>
      </w:r>
    </w:p>
    <w:p w14:paraId="790F9579" w14:textId="77777777" w:rsidR="008F747E" w:rsidRDefault="008F747E" w:rsidP="008F747E">
      <w:pPr>
        <w:pStyle w:val="ListParagraph"/>
        <w:numPr>
          <w:ilvl w:val="1"/>
          <w:numId w:val="47"/>
        </w:numPr>
        <w:spacing w:before="0" w:after="0"/>
      </w:pPr>
      <w:r>
        <w:t>Total Cumulative Length (m):</w:t>
      </w:r>
      <w:r>
        <w:tab/>
        <w:t>844.83</w:t>
      </w:r>
    </w:p>
    <w:p w14:paraId="65E6372B" w14:textId="77777777" w:rsidR="008F747E" w:rsidRDefault="008F747E" w:rsidP="008F747E">
      <w:pPr>
        <w:pStyle w:val="ListParagraph"/>
        <w:numPr>
          <w:ilvl w:val="1"/>
          <w:numId w:val="47"/>
        </w:numPr>
        <w:spacing w:before="0" w:after="0"/>
      </w:pPr>
      <w:r>
        <w:t>Likelihood of failure distributed between minimum of 1.357e-03 and maximum of 1.020e-02.</w:t>
      </w:r>
    </w:p>
    <w:p w14:paraId="4BDF6255" w14:textId="77777777" w:rsidR="008F747E" w:rsidRDefault="008F747E" w:rsidP="008F747E">
      <w:pPr>
        <w:pStyle w:val="ListParagraph"/>
        <w:numPr>
          <w:ilvl w:val="2"/>
          <w:numId w:val="47"/>
        </w:numPr>
        <w:spacing w:before="0" w:after="0"/>
      </w:pPr>
      <w:r>
        <w:t>Installation date between minimum of 1967-01-01 and maximum of 1994-01-01</w:t>
      </w:r>
    </w:p>
    <w:p w14:paraId="53CC3E6E" w14:textId="77777777" w:rsidR="008F747E" w:rsidRDefault="008F747E" w:rsidP="008F747E">
      <w:pPr>
        <w:pStyle w:val="ListParagraph"/>
        <w:numPr>
          <w:ilvl w:val="2"/>
          <w:numId w:val="47"/>
        </w:numPr>
        <w:spacing w:before="0" w:after="0"/>
      </w:pPr>
      <w:r>
        <w:t>Girth weld type of Unknown</w:t>
      </w:r>
    </w:p>
    <w:p w14:paraId="5D83DCD9" w14:textId="77777777" w:rsidR="008F747E" w:rsidRDefault="008F747E" w:rsidP="008F747E">
      <w:pPr>
        <w:pStyle w:val="ListParagraph"/>
        <w:numPr>
          <w:ilvl w:val="2"/>
          <w:numId w:val="47"/>
        </w:numPr>
        <w:spacing w:before="0" w:after="0"/>
      </w:pPr>
      <w:r>
        <w:t>Geotechnical hazard POF between minimum of 1.200e-03 and maximum of 9.000e-03</w:t>
      </w:r>
    </w:p>
    <w:p w14:paraId="26BC5756" w14:textId="77777777" w:rsidR="008F747E" w:rsidRDefault="008F747E" w:rsidP="008F747E">
      <w:pPr>
        <w:pStyle w:val="ListParagraph"/>
        <w:numPr>
          <w:ilvl w:val="2"/>
          <w:numId w:val="47"/>
        </w:numPr>
        <w:spacing w:before="0" w:after="0"/>
      </w:pPr>
      <w:r>
        <w:t>Geotechnical hazard ID of nan, 4285.0, 311.0</w:t>
      </w:r>
    </w:p>
    <w:p w14:paraId="226F444D" w14:textId="77777777" w:rsidR="008F747E" w:rsidRDefault="008F747E" w:rsidP="008F747E">
      <w:pPr>
        <w:pStyle w:val="ListParagraph"/>
        <w:numPr>
          <w:ilvl w:val="2"/>
          <w:numId w:val="47"/>
        </w:numPr>
        <w:spacing w:before="0" w:after="0"/>
      </w:pPr>
      <w:r>
        <w:t>Hydrotechnical hazard POF between minimum of 6.000e-07 and maximum of 6.000e-07</w:t>
      </w:r>
    </w:p>
    <w:p w14:paraId="219C1172" w14:textId="77777777" w:rsidR="008F747E" w:rsidRDefault="008F747E" w:rsidP="008F747E">
      <w:pPr>
        <w:pStyle w:val="ListParagraph"/>
        <w:numPr>
          <w:ilvl w:val="2"/>
          <w:numId w:val="47"/>
        </w:numPr>
        <w:spacing w:before="0" w:after="0"/>
      </w:pPr>
      <w:r>
        <w:t>Hydrotechnical hazard ID of nan, 1075.0, 4258.0</w:t>
      </w:r>
    </w:p>
    <w:p w14:paraId="7B560339" w14:textId="77777777" w:rsidR="008F747E" w:rsidRDefault="008F747E" w:rsidP="008F747E">
      <w:pPr>
        <w:pStyle w:val="ListParagraph"/>
        <w:numPr>
          <w:ilvl w:val="1"/>
          <w:numId w:val="47"/>
        </w:numPr>
        <w:spacing w:before="0" w:after="0"/>
      </w:pPr>
      <w:r>
        <w:t>Consequence of failure distributed between minimum of $10.68 and maximum of $38.95MM</w:t>
      </w:r>
    </w:p>
    <w:p w14:paraId="2DC6A67B" w14:textId="77777777" w:rsidR="008F747E" w:rsidRDefault="008F747E" w:rsidP="008F747E">
      <w:pPr>
        <w:pStyle w:val="ListParagraph"/>
        <w:numPr>
          <w:ilvl w:val="1"/>
          <w:numId w:val="47"/>
        </w:numPr>
        <w:spacing w:before="0" w:after="0"/>
      </w:pPr>
      <w:r>
        <w:t>Total length driven by Environmental: 844.83 meters.</w:t>
      </w:r>
    </w:p>
    <w:p w14:paraId="38ED916E" w14:textId="77777777" w:rsidR="008F747E" w:rsidRDefault="008F747E" w:rsidP="008F747E">
      <w:pPr>
        <w:pStyle w:val="ListParagraph"/>
        <w:numPr>
          <w:ilvl w:val="1"/>
          <w:numId w:val="47"/>
        </w:numPr>
        <w:spacing w:before="0" w:after="0"/>
      </w:pPr>
      <w:r>
        <w:t>Environmental Cost distributed between minimum of $7.83 and maximum of $36.10MM:</w:t>
      </w:r>
    </w:p>
    <w:p w14:paraId="0CF0ED26" w14:textId="77777777" w:rsidR="008F747E" w:rsidRDefault="008F747E" w:rsidP="008F747E">
      <w:pPr>
        <w:pStyle w:val="ListParagraph"/>
        <w:numPr>
          <w:ilvl w:val="2"/>
          <w:numId w:val="47"/>
        </w:numPr>
        <w:spacing w:before="0" w:after="0"/>
      </w:pPr>
      <w:r>
        <w:t>Leak cost between minimum of $0.18 and maximum of $30.72MM</w:t>
      </w:r>
    </w:p>
    <w:p w14:paraId="11C68986" w14:textId="77777777" w:rsidR="008F747E" w:rsidRDefault="008F747E" w:rsidP="008F747E">
      <w:pPr>
        <w:pStyle w:val="ListParagraph"/>
        <w:numPr>
          <w:ilvl w:val="2"/>
          <w:numId w:val="47"/>
        </w:numPr>
        <w:spacing w:before="0" w:after="0"/>
      </w:pPr>
      <w:r>
        <w:t>Leak spill volume between a minimum of 1445.44 and maximum of 289833.47 gallons</w:t>
      </w:r>
    </w:p>
    <w:p w14:paraId="08968E6F" w14:textId="77777777" w:rsidR="008F747E" w:rsidRDefault="008F747E" w:rsidP="008F747E">
      <w:pPr>
        <w:pStyle w:val="ListParagraph"/>
        <w:numPr>
          <w:ilvl w:val="2"/>
          <w:numId w:val="47"/>
        </w:numPr>
        <w:spacing w:before="0" w:after="0"/>
      </w:pPr>
      <w:r>
        <w:t>Rupture cost between minimum of $17.19 and maximum of $65.43MM</w:t>
      </w:r>
    </w:p>
    <w:p w14:paraId="12E2E702" w14:textId="77777777" w:rsidR="008F747E" w:rsidRDefault="008F747E" w:rsidP="008F747E">
      <w:pPr>
        <w:pStyle w:val="ListParagraph"/>
        <w:numPr>
          <w:ilvl w:val="2"/>
          <w:numId w:val="47"/>
        </w:numPr>
        <w:spacing w:before="0" w:after="0"/>
      </w:pPr>
      <w:r>
        <w:t>Rupture spill volume is between a minimum of 96624.17 and maximum of 446525.9 gallons</w:t>
      </w:r>
    </w:p>
    <w:p w14:paraId="25C4F16C" w14:textId="77777777" w:rsidR="008F747E" w:rsidRDefault="008F747E" w:rsidP="008F747E">
      <w:pPr>
        <w:pStyle w:val="ListParagraph"/>
        <w:numPr>
          <w:ilvl w:val="2"/>
          <w:numId w:val="47"/>
        </w:numPr>
        <w:spacing w:before="0" w:after="0"/>
      </w:pPr>
      <w:r>
        <w:t>Puncture cost between minimum of $5.87 and maximum of $30.72MM</w:t>
      </w:r>
    </w:p>
    <w:p w14:paraId="0F6E90D5" w14:textId="77777777" w:rsidR="008F747E" w:rsidRDefault="008F747E" w:rsidP="008F747E">
      <w:pPr>
        <w:pStyle w:val="ListParagraph"/>
        <w:numPr>
          <w:ilvl w:val="2"/>
          <w:numId w:val="47"/>
        </w:numPr>
        <w:spacing w:before="0" w:after="0"/>
      </w:pPr>
      <w:r>
        <w:t>Puncture spill volume is between a minimum of 47493.97 and maximum of 289833.47 gallons</w:t>
      </w:r>
    </w:p>
    <w:p w14:paraId="1FB6F1A1" w14:textId="77777777" w:rsidR="008F747E" w:rsidRDefault="008F747E" w:rsidP="008F747E">
      <w:pPr>
        <w:pStyle w:val="ListParagraph"/>
        <w:numPr>
          <w:ilvl w:val="2"/>
          <w:numId w:val="47"/>
        </w:numPr>
        <w:spacing w:before="0" w:after="0"/>
      </w:pPr>
      <w:r>
        <w:t xml:space="preserve">Land use distributed as </w:t>
      </w:r>
    </w:p>
    <w:p w14:paraId="48607472" w14:textId="77777777" w:rsidR="008F747E" w:rsidRDefault="008F747E" w:rsidP="008F747E">
      <w:pPr>
        <w:pStyle w:val="ListParagraph"/>
        <w:numPr>
          <w:ilvl w:val="3"/>
          <w:numId w:val="47"/>
        </w:numPr>
        <w:spacing w:before="0" w:after="0"/>
      </w:pPr>
      <w:r>
        <w:t>Agricultural: 250.11</w:t>
      </w:r>
    </w:p>
    <w:p w14:paraId="376013C7" w14:textId="77777777" w:rsidR="008F747E" w:rsidRDefault="008F747E" w:rsidP="008F747E">
      <w:pPr>
        <w:pStyle w:val="ListParagraph"/>
        <w:numPr>
          <w:ilvl w:val="3"/>
          <w:numId w:val="47"/>
        </w:numPr>
        <w:spacing w:before="0" w:after="0"/>
      </w:pPr>
      <w:r>
        <w:t>Forested: 588.55</w:t>
      </w:r>
    </w:p>
    <w:p w14:paraId="7BE39560" w14:textId="77777777" w:rsidR="008F747E" w:rsidRDefault="008F747E" w:rsidP="008F747E">
      <w:pPr>
        <w:pStyle w:val="ListParagraph"/>
        <w:numPr>
          <w:ilvl w:val="3"/>
          <w:numId w:val="47"/>
        </w:numPr>
        <w:spacing w:before="0" w:after="0"/>
      </w:pPr>
      <w:r>
        <w:t>Water Course: 6.17</w:t>
      </w:r>
    </w:p>
    <w:p w14:paraId="64E68D24" w14:textId="77777777" w:rsidR="008F747E" w:rsidRDefault="008F747E" w:rsidP="008F747E">
      <w:pPr>
        <w:pStyle w:val="ListParagraph"/>
        <w:numPr>
          <w:ilvl w:val="0"/>
          <w:numId w:val="47"/>
        </w:numPr>
        <w:spacing w:before="0" w:after="0"/>
      </w:pPr>
      <w:r>
        <w:t>"UNITY TO LONE ROCK NPS 4</w:t>
      </w:r>
    </w:p>
    <w:p w14:paraId="7BC19549" w14:textId="77777777" w:rsidR="008F747E" w:rsidRDefault="008F747E" w:rsidP="008F747E">
      <w:pPr>
        <w:pStyle w:val="ListParagraph"/>
        <w:numPr>
          <w:ilvl w:val="1"/>
          <w:numId w:val="47"/>
        </w:numPr>
        <w:spacing w:before="0" w:after="0"/>
      </w:pPr>
      <w:r>
        <w:t>Total Cumulative Length (m):</w:t>
      </w:r>
      <w:r>
        <w:tab/>
        <w:t>449.9</w:t>
      </w:r>
    </w:p>
    <w:p w14:paraId="4C891159" w14:textId="77777777" w:rsidR="008F747E" w:rsidRDefault="008F747E" w:rsidP="008F747E">
      <w:pPr>
        <w:pStyle w:val="ListParagraph"/>
        <w:numPr>
          <w:ilvl w:val="1"/>
          <w:numId w:val="47"/>
        </w:numPr>
        <w:spacing w:before="0" w:after="0"/>
      </w:pPr>
      <w:r>
        <w:t>Likelihood of failure distributed between minimum of 3.032e-03 and maximum of 3.032e-03.</w:t>
      </w:r>
    </w:p>
    <w:p w14:paraId="416B58AD" w14:textId="77777777" w:rsidR="008F747E" w:rsidRDefault="008F747E" w:rsidP="008F747E">
      <w:pPr>
        <w:pStyle w:val="ListParagraph"/>
        <w:numPr>
          <w:ilvl w:val="2"/>
          <w:numId w:val="47"/>
        </w:numPr>
        <w:spacing w:before="0" w:after="0"/>
      </w:pPr>
      <w:r>
        <w:t>Installation date between minimum of 1971-01-01 and maximum of 1971-01-01</w:t>
      </w:r>
    </w:p>
    <w:p w14:paraId="4E35BA6A" w14:textId="77777777" w:rsidR="008F747E" w:rsidRDefault="008F747E" w:rsidP="008F747E">
      <w:pPr>
        <w:pStyle w:val="ListParagraph"/>
        <w:numPr>
          <w:ilvl w:val="2"/>
          <w:numId w:val="47"/>
        </w:numPr>
        <w:spacing w:before="0" w:after="0"/>
      </w:pPr>
      <w:r>
        <w:lastRenderedPageBreak/>
        <w:t>Girth weld type of Unknown</w:t>
      </w:r>
    </w:p>
    <w:p w14:paraId="7E3D5EFA" w14:textId="77777777" w:rsidR="008F747E" w:rsidRDefault="008F747E" w:rsidP="008F747E">
      <w:pPr>
        <w:pStyle w:val="ListParagraph"/>
        <w:numPr>
          <w:ilvl w:val="2"/>
          <w:numId w:val="47"/>
        </w:numPr>
        <w:spacing w:before="0" w:after="0"/>
      </w:pPr>
      <w:r>
        <w:t>Geotechnical hazard POF between minimum of 2.800e-03 and maximum of 2.800e-03</w:t>
      </w:r>
    </w:p>
    <w:p w14:paraId="1371A14C" w14:textId="77777777" w:rsidR="008F747E" w:rsidRDefault="008F747E" w:rsidP="008F747E">
      <w:pPr>
        <w:pStyle w:val="ListParagraph"/>
        <w:numPr>
          <w:ilvl w:val="2"/>
          <w:numId w:val="47"/>
        </w:numPr>
        <w:spacing w:before="0" w:after="0"/>
      </w:pPr>
      <w:r>
        <w:t>Geotechnical hazard ID of nan, 511.0</w:t>
      </w:r>
    </w:p>
    <w:p w14:paraId="0945997C" w14:textId="77777777" w:rsidR="008F747E" w:rsidRDefault="008F747E" w:rsidP="008F747E">
      <w:pPr>
        <w:pStyle w:val="ListParagraph"/>
        <w:numPr>
          <w:ilvl w:val="2"/>
          <w:numId w:val="47"/>
        </w:numPr>
        <w:spacing w:before="0" w:after="0"/>
      </w:pPr>
      <w:r>
        <w:t>Hydrotechnical hazard POF between minimum of nan and maximum of nan</w:t>
      </w:r>
    </w:p>
    <w:p w14:paraId="4E1DD85A" w14:textId="77777777" w:rsidR="008F747E" w:rsidRDefault="008F747E" w:rsidP="008F747E">
      <w:pPr>
        <w:pStyle w:val="ListParagraph"/>
        <w:numPr>
          <w:ilvl w:val="2"/>
          <w:numId w:val="47"/>
        </w:numPr>
        <w:spacing w:before="0" w:after="0"/>
      </w:pPr>
      <w:r>
        <w:t>Hydrotechnical hazard ID of nan</w:t>
      </w:r>
    </w:p>
    <w:p w14:paraId="6A01D846" w14:textId="77777777" w:rsidR="008F747E" w:rsidRDefault="008F747E" w:rsidP="008F747E">
      <w:pPr>
        <w:pStyle w:val="ListParagraph"/>
        <w:numPr>
          <w:ilvl w:val="1"/>
          <w:numId w:val="47"/>
        </w:numPr>
        <w:spacing w:before="0" w:after="0"/>
      </w:pPr>
      <w:r>
        <w:t>Consequence of failure distributed between minimum of $12.17 and maximum of $17.01MM</w:t>
      </w:r>
    </w:p>
    <w:p w14:paraId="63D2DEA1" w14:textId="77777777" w:rsidR="008F747E" w:rsidRDefault="008F747E" w:rsidP="008F747E">
      <w:pPr>
        <w:pStyle w:val="ListParagraph"/>
        <w:numPr>
          <w:ilvl w:val="1"/>
          <w:numId w:val="47"/>
        </w:numPr>
        <w:spacing w:before="0" w:after="0"/>
      </w:pPr>
      <w:r>
        <w:t>Total length driven by Environmental: 449.9 meters.</w:t>
      </w:r>
    </w:p>
    <w:p w14:paraId="2BB3A13A" w14:textId="77777777" w:rsidR="008F747E" w:rsidRDefault="008F747E" w:rsidP="008F747E">
      <w:pPr>
        <w:pStyle w:val="ListParagraph"/>
        <w:numPr>
          <w:ilvl w:val="1"/>
          <w:numId w:val="47"/>
        </w:numPr>
        <w:spacing w:before="0" w:after="0"/>
      </w:pPr>
      <w:r>
        <w:t>Environmental Cost distributed between minimum of $11.84 and maximum of $16.63MM:</w:t>
      </w:r>
    </w:p>
    <w:p w14:paraId="253D06A3" w14:textId="77777777" w:rsidR="008F747E" w:rsidRDefault="008F747E" w:rsidP="008F747E">
      <w:pPr>
        <w:pStyle w:val="ListParagraph"/>
        <w:numPr>
          <w:ilvl w:val="2"/>
          <w:numId w:val="47"/>
        </w:numPr>
        <w:spacing w:before="0" w:after="0"/>
      </w:pPr>
      <w:r>
        <w:t>Leak cost between minimum of $0.21 and maximum of $0.28MM</w:t>
      </w:r>
    </w:p>
    <w:p w14:paraId="31346984" w14:textId="77777777" w:rsidR="008F747E" w:rsidRDefault="008F747E" w:rsidP="008F747E">
      <w:pPr>
        <w:pStyle w:val="ListParagraph"/>
        <w:numPr>
          <w:ilvl w:val="2"/>
          <w:numId w:val="47"/>
        </w:numPr>
        <w:spacing w:before="0" w:after="0"/>
      </w:pPr>
      <w:r>
        <w:t>Leak spill volume between a minimum of 1983.24 and maximum of 2616.27 gallons</w:t>
      </w:r>
    </w:p>
    <w:p w14:paraId="42C0BFAD" w14:textId="77777777" w:rsidR="008F747E" w:rsidRDefault="008F747E" w:rsidP="008F747E">
      <w:pPr>
        <w:pStyle w:val="ListParagraph"/>
        <w:numPr>
          <w:ilvl w:val="2"/>
          <w:numId w:val="47"/>
        </w:numPr>
        <w:spacing w:before="0" w:after="0"/>
      </w:pPr>
      <w:r>
        <w:t>Rupture cost between minimum of $27.46 and maximum of $36.23MM</w:t>
      </w:r>
    </w:p>
    <w:p w14:paraId="778617B3" w14:textId="77777777" w:rsidR="008F747E" w:rsidRDefault="008F747E" w:rsidP="008F747E">
      <w:pPr>
        <w:pStyle w:val="ListParagraph"/>
        <w:numPr>
          <w:ilvl w:val="2"/>
          <w:numId w:val="47"/>
        </w:numPr>
        <w:spacing w:before="0" w:after="0"/>
      </w:pPr>
      <w:r>
        <w:t>Rupture spill volume is between a minimum of 259100.53 and maximum of 341802.72 gallons</w:t>
      </w:r>
    </w:p>
    <w:p w14:paraId="6E4835A5" w14:textId="77777777" w:rsidR="008F747E" w:rsidRDefault="008F747E" w:rsidP="008F747E">
      <w:pPr>
        <w:pStyle w:val="ListParagraph"/>
        <w:numPr>
          <w:ilvl w:val="2"/>
          <w:numId w:val="47"/>
        </w:numPr>
        <w:spacing w:before="0" w:after="0"/>
      </w:pPr>
      <w:r>
        <w:t>Puncture cost between minimum of $6.91 and maximum of $9.11MM</w:t>
      </w:r>
    </w:p>
    <w:p w14:paraId="633EF273" w14:textId="77777777" w:rsidR="008F747E" w:rsidRDefault="008F747E" w:rsidP="008F747E">
      <w:pPr>
        <w:pStyle w:val="ListParagraph"/>
        <w:numPr>
          <w:ilvl w:val="2"/>
          <w:numId w:val="47"/>
        </w:numPr>
        <w:spacing w:before="0" w:after="0"/>
      </w:pPr>
      <w:r>
        <w:t>Puncture spill volume is between a minimum of 65164.85 and maximum of 85964.79 gallons</w:t>
      </w:r>
    </w:p>
    <w:p w14:paraId="00E81B32" w14:textId="77777777" w:rsidR="008F747E" w:rsidRDefault="008F747E" w:rsidP="008F747E">
      <w:pPr>
        <w:pStyle w:val="ListParagraph"/>
        <w:numPr>
          <w:ilvl w:val="2"/>
          <w:numId w:val="47"/>
        </w:numPr>
        <w:spacing w:before="0" w:after="0"/>
      </w:pPr>
      <w:r>
        <w:t xml:space="preserve">Land use distributed as </w:t>
      </w:r>
    </w:p>
    <w:p w14:paraId="6367F27A" w14:textId="77777777" w:rsidR="008F747E" w:rsidRDefault="008F747E" w:rsidP="008F747E">
      <w:pPr>
        <w:pStyle w:val="ListParagraph"/>
        <w:numPr>
          <w:ilvl w:val="3"/>
          <w:numId w:val="47"/>
        </w:numPr>
        <w:spacing w:before="0" w:after="0"/>
      </w:pPr>
      <w:r>
        <w:t>Agricultural: 116.50</w:t>
      </w:r>
    </w:p>
    <w:p w14:paraId="25CE1DB2" w14:textId="77777777" w:rsidR="008F747E" w:rsidRDefault="008F747E" w:rsidP="008F747E">
      <w:pPr>
        <w:pStyle w:val="ListParagraph"/>
        <w:numPr>
          <w:ilvl w:val="3"/>
          <w:numId w:val="47"/>
        </w:numPr>
        <w:spacing w:before="0" w:after="0"/>
      </w:pPr>
      <w:r>
        <w:t>Remote: 333.40</w:t>
      </w:r>
    </w:p>
    <w:p w14:paraId="6F55FFC4" w14:textId="77777777" w:rsidR="008F747E" w:rsidRDefault="008F747E" w:rsidP="008F747E">
      <w:pPr>
        <w:pStyle w:val="ListParagraph"/>
        <w:numPr>
          <w:ilvl w:val="0"/>
          <w:numId w:val="47"/>
        </w:numPr>
        <w:spacing w:before="0" w:after="0"/>
      </w:pPr>
      <w:r>
        <w:t>"LONE ROCK TO KERROBERT NPS 10</w:t>
      </w:r>
    </w:p>
    <w:p w14:paraId="5141F4B1" w14:textId="77777777" w:rsidR="008F747E" w:rsidRDefault="008F747E" w:rsidP="008F747E">
      <w:pPr>
        <w:pStyle w:val="ListParagraph"/>
        <w:numPr>
          <w:ilvl w:val="1"/>
          <w:numId w:val="47"/>
        </w:numPr>
        <w:spacing w:before="0" w:after="0"/>
      </w:pPr>
      <w:r>
        <w:t>Total Cumulative Length (m):</w:t>
      </w:r>
      <w:r>
        <w:tab/>
        <w:t>396.12</w:t>
      </w:r>
    </w:p>
    <w:p w14:paraId="6A55191E" w14:textId="77777777" w:rsidR="008F747E" w:rsidRDefault="008F747E" w:rsidP="008F747E">
      <w:pPr>
        <w:pStyle w:val="ListParagraph"/>
        <w:numPr>
          <w:ilvl w:val="1"/>
          <w:numId w:val="47"/>
        </w:numPr>
        <w:spacing w:before="0" w:after="0"/>
      </w:pPr>
      <w:r>
        <w:t>Likelihood of failure distributed between minimum of 3.032e-03 and maximum of 3.032e-03.</w:t>
      </w:r>
    </w:p>
    <w:p w14:paraId="5DB1868A" w14:textId="77777777" w:rsidR="008F747E" w:rsidRDefault="008F747E" w:rsidP="008F747E">
      <w:pPr>
        <w:pStyle w:val="ListParagraph"/>
        <w:numPr>
          <w:ilvl w:val="2"/>
          <w:numId w:val="47"/>
        </w:numPr>
        <w:spacing w:before="0" w:after="0"/>
      </w:pPr>
      <w:r>
        <w:t>Installation date between minimum of 1971-01-01 and maximum of 1971-01-01</w:t>
      </w:r>
    </w:p>
    <w:p w14:paraId="7E833286" w14:textId="77777777" w:rsidR="008F747E" w:rsidRDefault="008F747E" w:rsidP="008F747E">
      <w:pPr>
        <w:pStyle w:val="ListParagraph"/>
        <w:numPr>
          <w:ilvl w:val="2"/>
          <w:numId w:val="47"/>
        </w:numPr>
        <w:spacing w:before="0" w:after="0"/>
      </w:pPr>
      <w:r>
        <w:t>Girth weld type of Unknown</w:t>
      </w:r>
    </w:p>
    <w:p w14:paraId="0A362915" w14:textId="77777777" w:rsidR="008F747E" w:rsidRDefault="008F747E" w:rsidP="008F747E">
      <w:pPr>
        <w:pStyle w:val="ListParagraph"/>
        <w:numPr>
          <w:ilvl w:val="2"/>
          <w:numId w:val="47"/>
        </w:numPr>
        <w:spacing w:before="0" w:after="0"/>
      </w:pPr>
      <w:r>
        <w:t>Geotechnical hazard POF between minimum of 2.800e-03 and maximum of 2.800e-03</w:t>
      </w:r>
    </w:p>
    <w:p w14:paraId="5AD2BB68" w14:textId="77777777" w:rsidR="008F747E" w:rsidRDefault="008F747E" w:rsidP="008F747E">
      <w:pPr>
        <w:pStyle w:val="ListParagraph"/>
        <w:numPr>
          <w:ilvl w:val="2"/>
          <w:numId w:val="47"/>
        </w:numPr>
        <w:spacing w:before="0" w:after="0"/>
      </w:pPr>
      <w:r>
        <w:t>Geotechnical hazard ID of 3247.0, nan</w:t>
      </w:r>
    </w:p>
    <w:p w14:paraId="616C6822" w14:textId="77777777" w:rsidR="008F747E" w:rsidRDefault="008F747E" w:rsidP="008F747E">
      <w:pPr>
        <w:pStyle w:val="ListParagraph"/>
        <w:numPr>
          <w:ilvl w:val="2"/>
          <w:numId w:val="47"/>
        </w:numPr>
        <w:spacing w:before="0" w:after="0"/>
      </w:pPr>
      <w:r>
        <w:t>Hydrotechnical hazard POF between minimum of nan and maximum of nan</w:t>
      </w:r>
    </w:p>
    <w:p w14:paraId="16E3DB03" w14:textId="77777777" w:rsidR="008F747E" w:rsidRDefault="008F747E" w:rsidP="008F747E">
      <w:pPr>
        <w:pStyle w:val="ListParagraph"/>
        <w:numPr>
          <w:ilvl w:val="2"/>
          <w:numId w:val="47"/>
        </w:numPr>
        <w:spacing w:before="0" w:after="0"/>
      </w:pPr>
      <w:r>
        <w:t>Hydrotechnical hazard ID of nan</w:t>
      </w:r>
    </w:p>
    <w:p w14:paraId="3E55C2D4" w14:textId="77777777" w:rsidR="008F747E" w:rsidRDefault="008F747E" w:rsidP="008F747E">
      <w:pPr>
        <w:pStyle w:val="ListParagraph"/>
        <w:numPr>
          <w:ilvl w:val="1"/>
          <w:numId w:val="47"/>
        </w:numPr>
        <w:spacing w:before="0" w:after="0"/>
      </w:pPr>
      <w:r>
        <w:t>Consequence of failure distributed between minimum of $10.12 and maximum of $12.63MM</w:t>
      </w:r>
    </w:p>
    <w:p w14:paraId="7B201674" w14:textId="77777777" w:rsidR="008F747E" w:rsidRDefault="008F747E" w:rsidP="008F747E">
      <w:pPr>
        <w:pStyle w:val="ListParagraph"/>
        <w:numPr>
          <w:ilvl w:val="1"/>
          <w:numId w:val="47"/>
        </w:numPr>
        <w:spacing w:before="0" w:after="0"/>
      </w:pPr>
      <w:r>
        <w:t>Total length driven by Environmental: 396.12 meters.</w:t>
      </w:r>
    </w:p>
    <w:p w14:paraId="190A5F5F" w14:textId="77777777" w:rsidR="008F747E" w:rsidRDefault="008F747E" w:rsidP="008F747E">
      <w:pPr>
        <w:pStyle w:val="ListParagraph"/>
        <w:numPr>
          <w:ilvl w:val="1"/>
          <w:numId w:val="47"/>
        </w:numPr>
        <w:spacing w:before="0" w:after="0"/>
      </w:pPr>
      <w:r>
        <w:t>Environmental Cost distributed between minimum of $9.80 and maximum of $12.29MM:</w:t>
      </w:r>
    </w:p>
    <w:p w14:paraId="3DF98379" w14:textId="77777777" w:rsidR="008F747E" w:rsidRDefault="008F747E" w:rsidP="008F747E">
      <w:pPr>
        <w:pStyle w:val="ListParagraph"/>
        <w:numPr>
          <w:ilvl w:val="2"/>
          <w:numId w:val="47"/>
        </w:numPr>
        <w:spacing w:before="0" w:after="0"/>
      </w:pPr>
      <w:r>
        <w:t>Leak cost between minimum of $0.19 and maximum of $0.26MM</w:t>
      </w:r>
    </w:p>
    <w:p w14:paraId="28358922" w14:textId="77777777" w:rsidR="008F747E" w:rsidRDefault="008F747E" w:rsidP="008F747E">
      <w:pPr>
        <w:pStyle w:val="ListParagraph"/>
        <w:numPr>
          <w:ilvl w:val="2"/>
          <w:numId w:val="47"/>
        </w:numPr>
        <w:spacing w:before="0" w:after="0"/>
      </w:pPr>
      <w:r>
        <w:t>Leak spill volume between a minimum of 1770.97 and maximum of 2408.19 gallons</w:t>
      </w:r>
    </w:p>
    <w:p w14:paraId="28DA9E77" w14:textId="77777777" w:rsidR="008F747E" w:rsidRDefault="008F747E" w:rsidP="008F747E">
      <w:pPr>
        <w:pStyle w:val="ListParagraph"/>
        <w:numPr>
          <w:ilvl w:val="2"/>
          <w:numId w:val="47"/>
        </w:numPr>
        <w:spacing w:before="0" w:after="0"/>
      </w:pPr>
      <w:r>
        <w:t>Rupture cost between minimum of $19.39 and maximum of $24.69MM</w:t>
      </w:r>
    </w:p>
    <w:p w14:paraId="65FE0F26" w14:textId="77777777" w:rsidR="008F747E" w:rsidRDefault="008F747E" w:rsidP="008F747E">
      <w:pPr>
        <w:pStyle w:val="ListParagraph"/>
        <w:numPr>
          <w:ilvl w:val="2"/>
          <w:numId w:val="47"/>
        </w:numPr>
        <w:spacing w:before="0" w:after="0"/>
      </w:pPr>
      <w:r>
        <w:t>Rupture spill volume is between a minimum of 182898.94 and maximum of 232935.95 gallons</w:t>
      </w:r>
    </w:p>
    <w:p w14:paraId="5E980F6D" w14:textId="77777777" w:rsidR="008F747E" w:rsidRDefault="008F747E" w:rsidP="008F747E">
      <w:pPr>
        <w:pStyle w:val="ListParagraph"/>
        <w:numPr>
          <w:ilvl w:val="2"/>
          <w:numId w:val="47"/>
        </w:numPr>
        <w:spacing w:before="0" w:after="0"/>
      </w:pPr>
      <w:r>
        <w:t>Puncture cost between minimum of $6.17 and maximum of $8.39MM</w:t>
      </w:r>
    </w:p>
    <w:p w14:paraId="0A94B4A6" w14:textId="77777777" w:rsidR="008F747E" w:rsidRDefault="008F747E" w:rsidP="008F747E">
      <w:pPr>
        <w:pStyle w:val="ListParagraph"/>
        <w:numPr>
          <w:ilvl w:val="2"/>
          <w:numId w:val="47"/>
        </w:numPr>
        <w:spacing w:before="0" w:after="0"/>
      </w:pPr>
      <w:r>
        <w:t>Puncture spill volume is between a minimum of 58189.98 and maximum of 79127.55 gallons</w:t>
      </w:r>
    </w:p>
    <w:p w14:paraId="05E2F4F0" w14:textId="77777777" w:rsidR="008F747E" w:rsidRDefault="008F747E" w:rsidP="008F747E">
      <w:pPr>
        <w:pStyle w:val="ListParagraph"/>
        <w:numPr>
          <w:ilvl w:val="2"/>
          <w:numId w:val="47"/>
        </w:numPr>
        <w:spacing w:before="0" w:after="0"/>
      </w:pPr>
      <w:r>
        <w:t xml:space="preserve">Land use distributed as </w:t>
      </w:r>
    </w:p>
    <w:p w14:paraId="6EDB4A3D" w14:textId="77777777" w:rsidR="008F747E" w:rsidRDefault="008F747E" w:rsidP="008F747E">
      <w:pPr>
        <w:pStyle w:val="ListParagraph"/>
        <w:numPr>
          <w:ilvl w:val="3"/>
          <w:numId w:val="47"/>
        </w:numPr>
        <w:spacing w:before="0" w:after="0"/>
      </w:pPr>
      <w:r>
        <w:t>Agricultural: 120.50</w:t>
      </w:r>
    </w:p>
    <w:p w14:paraId="6DBC090F" w14:textId="77777777" w:rsidR="008F747E" w:rsidRDefault="008F747E" w:rsidP="008F747E">
      <w:pPr>
        <w:pStyle w:val="ListParagraph"/>
        <w:numPr>
          <w:ilvl w:val="3"/>
          <w:numId w:val="47"/>
        </w:numPr>
        <w:spacing w:before="0" w:after="0"/>
      </w:pPr>
      <w:r>
        <w:t>Remote: 275.62</w:t>
      </w:r>
    </w:p>
    <w:p w14:paraId="61B46AE0" w14:textId="77777777" w:rsidR="008F747E" w:rsidRDefault="008F747E" w:rsidP="008F747E">
      <w:pPr>
        <w:pStyle w:val="ListParagraph"/>
        <w:numPr>
          <w:ilvl w:val="0"/>
          <w:numId w:val="47"/>
        </w:numPr>
        <w:spacing w:before="0" w:after="0"/>
      </w:pPr>
      <w:r>
        <w:t>"RADIAL LAKE RIVER CROSSING NPS 8</w:t>
      </w:r>
    </w:p>
    <w:p w14:paraId="6174F8E7" w14:textId="77777777" w:rsidR="008F747E" w:rsidRDefault="008F747E" w:rsidP="008F747E">
      <w:pPr>
        <w:pStyle w:val="ListParagraph"/>
        <w:numPr>
          <w:ilvl w:val="1"/>
          <w:numId w:val="47"/>
        </w:numPr>
        <w:spacing w:before="0" w:after="0"/>
      </w:pPr>
      <w:r>
        <w:t>Total Cumulative Length (m):</w:t>
      </w:r>
      <w:r>
        <w:tab/>
        <w:t>281.86</w:t>
      </w:r>
    </w:p>
    <w:p w14:paraId="5F7D947A" w14:textId="77777777" w:rsidR="008F747E" w:rsidRDefault="008F747E" w:rsidP="008F747E">
      <w:pPr>
        <w:pStyle w:val="ListParagraph"/>
        <w:numPr>
          <w:ilvl w:val="1"/>
          <w:numId w:val="47"/>
        </w:numPr>
        <w:spacing w:before="0" w:after="0"/>
      </w:pPr>
      <w:r>
        <w:lastRenderedPageBreak/>
        <w:t>Likelihood of failure distributed between minimum of 1.357e-03 and maximum of 2.749e-02.</w:t>
      </w:r>
    </w:p>
    <w:p w14:paraId="6FB5EF00" w14:textId="77777777" w:rsidR="008F747E" w:rsidRDefault="008F747E" w:rsidP="008F747E">
      <w:pPr>
        <w:pStyle w:val="ListParagraph"/>
        <w:numPr>
          <w:ilvl w:val="2"/>
          <w:numId w:val="47"/>
        </w:numPr>
        <w:spacing w:before="0" w:after="0"/>
      </w:pPr>
      <w:r>
        <w:t>Installation date between minimum of 1981-01-01 and maximum of 1981-01-01</w:t>
      </w:r>
    </w:p>
    <w:p w14:paraId="319EB54F" w14:textId="77777777" w:rsidR="008F747E" w:rsidRDefault="008F747E" w:rsidP="008F747E">
      <w:pPr>
        <w:pStyle w:val="ListParagraph"/>
        <w:numPr>
          <w:ilvl w:val="2"/>
          <w:numId w:val="47"/>
        </w:numPr>
        <w:spacing w:before="0" w:after="0"/>
      </w:pPr>
      <w:r>
        <w:t>Girth weld type of Unknown</w:t>
      </w:r>
    </w:p>
    <w:p w14:paraId="309E572A" w14:textId="77777777" w:rsidR="008F747E" w:rsidRDefault="008F747E" w:rsidP="008F747E">
      <w:pPr>
        <w:pStyle w:val="ListParagraph"/>
        <w:numPr>
          <w:ilvl w:val="2"/>
          <w:numId w:val="47"/>
        </w:numPr>
        <w:spacing w:before="0" w:after="0"/>
      </w:pPr>
      <w:r>
        <w:t>Geotechnical hazard POF between minimum of 1.200e-03 and maximum of 1.200e-03</w:t>
      </w:r>
    </w:p>
    <w:p w14:paraId="4582BA54" w14:textId="77777777" w:rsidR="008F747E" w:rsidRDefault="008F747E" w:rsidP="008F747E">
      <w:pPr>
        <w:pStyle w:val="ListParagraph"/>
        <w:numPr>
          <w:ilvl w:val="2"/>
          <w:numId w:val="47"/>
        </w:numPr>
        <w:spacing w:before="0" w:after="0"/>
      </w:pPr>
      <w:r>
        <w:t>Geotechnical hazard ID of nan, 2494.0</w:t>
      </w:r>
    </w:p>
    <w:p w14:paraId="4332FAB6" w14:textId="77777777" w:rsidR="008F747E" w:rsidRDefault="008F747E" w:rsidP="008F747E">
      <w:pPr>
        <w:pStyle w:val="ListParagraph"/>
        <w:numPr>
          <w:ilvl w:val="2"/>
          <w:numId w:val="47"/>
        </w:numPr>
        <w:spacing w:before="0" w:after="0"/>
      </w:pPr>
      <w:r>
        <w:t>Hydrotechnical hazard POF between minimum of 2.500e-02 and maximum of 2.500e-02</w:t>
      </w:r>
    </w:p>
    <w:p w14:paraId="15C8FBED" w14:textId="77777777" w:rsidR="008F747E" w:rsidRDefault="008F747E" w:rsidP="008F747E">
      <w:pPr>
        <w:pStyle w:val="ListParagraph"/>
        <w:numPr>
          <w:ilvl w:val="2"/>
          <w:numId w:val="47"/>
        </w:numPr>
        <w:spacing w:before="0" w:after="0"/>
      </w:pPr>
      <w:r>
        <w:t>Hydrotechnical hazard ID of nan, 1938.0</w:t>
      </w:r>
    </w:p>
    <w:p w14:paraId="5A756479" w14:textId="77777777" w:rsidR="008F747E" w:rsidRDefault="008F747E" w:rsidP="008F747E">
      <w:pPr>
        <w:pStyle w:val="ListParagraph"/>
        <w:numPr>
          <w:ilvl w:val="1"/>
          <w:numId w:val="47"/>
        </w:numPr>
        <w:spacing w:before="0" w:after="0"/>
      </w:pPr>
      <w:r>
        <w:t>Consequence of failure distributed between minimum of $20.85 and maximum of $34.60MM</w:t>
      </w:r>
    </w:p>
    <w:p w14:paraId="649C6AB2" w14:textId="77777777" w:rsidR="008F747E" w:rsidRDefault="008F747E" w:rsidP="008F747E">
      <w:pPr>
        <w:pStyle w:val="ListParagraph"/>
        <w:numPr>
          <w:ilvl w:val="1"/>
          <w:numId w:val="47"/>
        </w:numPr>
        <w:spacing w:before="0" w:after="0"/>
      </w:pPr>
      <w:r>
        <w:t>Total length driven by Safety: 225.49 meters.</w:t>
      </w:r>
    </w:p>
    <w:p w14:paraId="5FB6085A" w14:textId="77777777" w:rsidR="008F747E" w:rsidRDefault="008F747E" w:rsidP="008F747E">
      <w:pPr>
        <w:pStyle w:val="ListParagraph"/>
        <w:numPr>
          <w:ilvl w:val="1"/>
          <w:numId w:val="47"/>
        </w:numPr>
        <w:spacing w:before="0" w:after="0"/>
      </w:pPr>
      <w:r>
        <w:t>Safety Cost distributed between minimum of $9.88 and maximum of $22.32MM:</w:t>
      </w:r>
    </w:p>
    <w:p w14:paraId="656B4ECB" w14:textId="77777777" w:rsidR="008F747E" w:rsidRDefault="008F747E" w:rsidP="008F747E">
      <w:pPr>
        <w:pStyle w:val="ListParagraph"/>
        <w:numPr>
          <w:ilvl w:val="2"/>
          <w:numId w:val="47"/>
        </w:numPr>
        <w:spacing w:before="0" w:after="0"/>
      </w:pPr>
      <w:r>
        <w:t>Leak cost between minimum of $0.02 and maximum of $0.02MM</w:t>
      </w:r>
    </w:p>
    <w:p w14:paraId="60BAA360" w14:textId="77777777" w:rsidR="008F747E" w:rsidRDefault="008F747E" w:rsidP="008F747E">
      <w:pPr>
        <w:pStyle w:val="ListParagraph"/>
        <w:numPr>
          <w:ilvl w:val="2"/>
          <w:numId w:val="47"/>
        </w:numPr>
        <w:spacing w:before="0" w:after="0"/>
      </w:pPr>
      <w:r>
        <w:t>Leak scenario yielded 0.0 intersections with structures, with minimum of nan and maximum of nan of population impacted.</w:t>
      </w:r>
    </w:p>
    <w:p w14:paraId="731A8DB6" w14:textId="77777777" w:rsidR="008F747E" w:rsidRDefault="008F747E" w:rsidP="008F747E">
      <w:pPr>
        <w:pStyle w:val="ListParagraph"/>
        <w:numPr>
          <w:ilvl w:val="2"/>
          <w:numId w:val="47"/>
        </w:numPr>
        <w:spacing w:before="0" w:after="0"/>
      </w:pPr>
      <w:r>
        <w:t>Leak hazard radius distributed between minimum of 11.33 and maximum of 11.33 meters.</w:t>
      </w:r>
    </w:p>
    <w:p w14:paraId="5CBB7846" w14:textId="77777777" w:rsidR="008F747E" w:rsidRDefault="008F747E" w:rsidP="008F747E">
      <w:pPr>
        <w:pStyle w:val="ListParagraph"/>
        <w:numPr>
          <w:ilvl w:val="2"/>
          <w:numId w:val="47"/>
        </w:numPr>
        <w:spacing w:before="0" w:after="0"/>
      </w:pPr>
      <w:r>
        <w:t>Rupture cost between minimum of $21.89 and maximum of $43.78MM</w:t>
      </w:r>
    </w:p>
    <w:p w14:paraId="1F020AB2" w14:textId="77777777" w:rsidR="008F747E" w:rsidRDefault="008F747E" w:rsidP="008F747E">
      <w:pPr>
        <w:pStyle w:val="ListParagraph"/>
        <w:numPr>
          <w:ilvl w:val="2"/>
          <w:numId w:val="47"/>
        </w:numPr>
        <w:spacing w:before="0" w:after="0"/>
      </w:pPr>
      <w:r>
        <w:t>Rupture scenario yielded 2.0 intersections with structures, with minimum of 2.28 and maximum of 4.56 of population impacted</w:t>
      </w:r>
    </w:p>
    <w:p w14:paraId="2C610C68" w14:textId="77777777" w:rsidR="008F747E" w:rsidRDefault="008F747E" w:rsidP="008F747E">
      <w:pPr>
        <w:pStyle w:val="ListParagraph"/>
        <w:numPr>
          <w:ilvl w:val="2"/>
          <w:numId w:val="47"/>
        </w:numPr>
        <w:spacing w:before="0" w:after="0"/>
      </w:pPr>
      <w:r>
        <w:t>Rupture hazard radius distributed between minimum of 144.9 and maximum of 144.9 meters.</w:t>
      </w:r>
    </w:p>
    <w:p w14:paraId="2225BF09" w14:textId="77777777" w:rsidR="008F747E" w:rsidRDefault="008F747E" w:rsidP="008F747E">
      <w:pPr>
        <w:pStyle w:val="ListParagraph"/>
        <w:numPr>
          <w:ilvl w:val="2"/>
          <w:numId w:val="47"/>
        </w:numPr>
        <w:spacing w:before="0" w:after="0"/>
      </w:pPr>
      <w:r>
        <w:t>Puncture cost between minimum of $0.00 and maximum of $21.89MM</w:t>
      </w:r>
    </w:p>
    <w:p w14:paraId="1D1E7A2A" w14:textId="77777777" w:rsidR="008F747E" w:rsidRDefault="008F747E" w:rsidP="008F747E">
      <w:pPr>
        <w:pStyle w:val="ListParagraph"/>
        <w:numPr>
          <w:ilvl w:val="2"/>
          <w:numId w:val="47"/>
        </w:numPr>
        <w:spacing w:before="0" w:after="0"/>
      </w:pPr>
      <w:r>
        <w:t>Puncture scenario yielded 2.0 intersections with structures, with minimum of 2.28 and maximum of 2.28 of population impacted</w:t>
      </w:r>
    </w:p>
    <w:p w14:paraId="35415215" w14:textId="77777777" w:rsidR="008F747E" w:rsidRDefault="008F747E" w:rsidP="008F747E">
      <w:pPr>
        <w:pStyle w:val="ListParagraph"/>
        <w:numPr>
          <w:ilvl w:val="2"/>
          <w:numId w:val="47"/>
        </w:numPr>
        <w:spacing w:before="0" w:after="0"/>
      </w:pPr>
      <w:r>
        <w:t>Puncture hazard radius distributed between minimum of 53.01 and maximum of 53.01 meters.</w:t>
      </w:r>
    </w:p>
    <w:p w14:paraId="25F6CBA5" w14:textId="77777777" w:rsidR="008F747E" w:rsidRDefault="008F747E" w:rsidP="008F747E">
      <w:pPr>
        <w:pStyle w:val="ListParagraph"/>
        <w:numPr>
          <w:ilvl w:val="2"/>
          <w:numId w:val="47"/>
        </w:numPr>
        <w:spacing w:before="0" w:after="0"/>
      </w:pPr>
      <w:r>
        <w:t>Product type is HVP Product.</w:t>
      </w:r>
    </w:p>
    <w:p w14:paraId="07EF2E85" w14:textId="77777777" w:rsidR="008F747E" w:rsidRDefault="008F747E" w:rsidP="008F747E">
      <w:pPr>
        <w:pStyle w:val="ListParagraph"/>
        <w:numPr>
          <w:ilvl w:val="2"/>
          <w:numId w:val="47"/>
        </w:numPr>
        <w:spacing w:before="0" w:after="0"/>
      </w:pPr>
      <w:r>
        <w:t>Class area location is/are 1.0.</w:t>
      </w:r>
    </w:p>
    <w:p w14:paraId="7DD852EB" w14:textId="77777777" w:rsidR="008F747E" w:rsidRDefault="008F747E" w:rsidP="008F747E">
      <w:pPr>
        <w:pStyle w:val="ListParagraph"/>
        <w:numPr>
          <w:ilvl w:val="1"/>
          <w:numId w:val="47"/>
        </w:numPr>
        <w:spacing w:before="0" w:after="0"/>
      </w:pPr>
      <w:r>
        <w:t>Total length driven by Economic Loss: 56.37 meters.</w:t>
      </w:r>
    </w:p>
    <w:p w14:paraId="6EF200D2" w14:textId="77777777" w:rsidR="008F747E" w:rsidRDefault="008F747E" w:rsidP="008F747E">
      <w:pPr>
        <w:pStyle w:val="ListParagraph"/>
        <w:numPr>
          <w:ilvl w:val="1"/>
          <w:numId w:val="47"/>
        </w:numPr>
        <w:spacing w:before="0" w:after="0"/>
      </w:pPr>
      <w:r>
        <w:t>Economic Loss Cost distributed between minimum of $10.97 and maximum of $12.35MM:</w:t>
      </w:r>
    </w:p>
    <w:p w14:paraId="55167771" w14:textId="77777777" w:rsidR="008F747E" w:rsidRDefault="008F747E" w:rsidP="008F747E">
      <w:pPr>
        <w:pStyle w:val="ListParagraph"/>
        <w:numPr>
          <w:ilvl w:val="2"/>
          <w:numId w:val="47"/>
        </w:numPr>
        <w:spacing w:before="0" w:after="0"/>
      </w:pPr>
      <w:r>
        <w:t>Repair costs between minimum of $14,500.00 and maximum of $50,000.00.</w:t>
      </w:r>
    </w:p>
    <w:p w14:paraId="59F10D54" w14:textId="77777777" w:rsidR="008F747E" w:rsidRDefault="008F747E" w:rsidP="008F747E">
      <w:pPr>
        <w:pStyle w:val="ListParagraph"/>
        <w:numPr>
          <w:ilvl w:val="2"/>
          <w:numId w:val="47"/>
        </w:numPr>
        <w:spacing w:before="0" w:after="0"/>
      </w:pPr>
      <w:r>
        <w:t>Outage losses between minimum of $200,000.00 and maximum of $200,000.00.</w:t>
      </w:r>
    </w:p>
    <w:p w14:paraId="0F994335" w14:textId="77777777" w:rsidR="008F747E" w:rsidRDefault="008F747E" w:rsidP="008F747E">
      <w:pPr>
        <w:pStyle w:val="ListParagraph"/>
        <w:numPr>
          <w:ilvl w:val="2"/>
          <w:numId w:val="47"/>
        </w:numPr>
        <w:spacing w:before="0" w:after="0"/>
      </w:pPr>
      <w:r>
        <w:t>Product type is HVP Product.</w:t>
      </w:r>
    </w:p>
    <w:p w14:paraId="05B40D1E" w14:textId="77777777" w:rsidR="008F747E" w:rsidRDefault="008F747E" w:rsidP="008F747E">
      <w:pPr>
        <w:pStyle w:val="ListParagraph"/>
        <w:numPr>
          <w:ilvl w:val="2"/>
          <w:numId w:val="47"/>
        </w:numPr>
        <w:spacing w:before="0" w:after="0"/>
      </w:pPr>
      <w:r>
        <w:t>Leak cost between minimum of $0.26 and maximum of $0.30MM</w:t>
      </w:r>
    </w:p>
    <w:p w14:paraId="6767E89A" w14:textId="77777777" w:rsidR="008F747E" w:rsidRDefault="008F747E" w:rsidP="008F747E">
      <w:pPr>
        <w:pStyle w:val="ListParagraph"/>
        <w:numPr>
          <w:ilvl w:val="2"/>
          <w:numId w:val="47"/>
        </w:numPr>
        <w:spacing w:before="0" w:after="0"/>
      </w:pPr>
      <w:r>
        <w:t>Leak scenario yielded 0.0 intersections with structures, with minimum of $nan and maximum of $nan in cost of structures impacted.</w:t>
      </w:r>
    </w:p>
    <w:p w14:paraId="18533856" w14:textId="77777777" w:rsidR="008F747E" w:rsidRDefault="008F747E" w:rsidP="008F747E">
      <w:pPr>
        <w:pStyle w:val="ListParagraph"/>
        <w:numPr>
          <w:ilvl w:val="2"/>
          <w:numId w:val="47"/>
        </w:numPr>
        <w:spacing w:before="0" w:after="0"/>
      </w:pPr>
      <w:r>
        <w:t>Leak product loss costs between minimum of $48,231.06 and maximum of $48,231.06</w:t>
      </w:r>
    </w:p>
    <w:p w14:paraId="4BA4ED4B" w14:textId="77777777" w:rsidR="008F747E" w:rsidRDefault="008F747E" w:rsidP="008F747E">
      <w:pPr>
        <w:pStyle w:val="ListParagraph"/>
        <w:numPr>
          <w:ilvl w:val="2"/>
          <w:numId w:val="47"/>
        </w:numPr>
        <w:spacing w:before="0" w:after="0"/>
      </w:pPr>
      <w:r>
        <w:t>Rupture cost between minimum of $23.67 and maximum of $23.75MM</w:t>
      </w:r>
    </w:p>
    <w:p w14:paraId="11303CFA" w14:textId="77777777" w:rsidR="008F747E" w:rsidRDefault="008F747E" w:rsidP="008F747E">
      <w:pPr>
        <w:pStyle w:val="ListParagraph"/>
        <w:numPr>
          <w:ilvl w:val="2"/>
          <w:numId w:val="47"/>
        </w:numPr>
        <w:spacing w:before="0" w:after="0"/>
      </w:pPr>
      <w:r>
        <w:t>Rupture scenario yielded 2.0 intersections with structures, with minimum of $269,868.00 and maximum of $355,118.00 in cost of structures impacted</w:t>
      </w:r>
    </w:p>
    <w:p w14:paraId="029FF76D" w14:textId="77777777" w:rsidR="008F747E" w:rsidRDefault="008F747E" w:rsidP="008F747E">
      <w:pPr>
        <w:pStyle w:val="ListParagraph"/>
        <w:numPr>
          <w:ilvl w:val="2"/>
          <w:numId w:val="47"/>
        </w:numPr>
        <w:spacing w:before="0" w:after="0"/>
      </w:pPr>
      <w:r>
        <w:t>Rupture product loss costs between minimum of $23,147,943.65 and maximum of $23,147,943.65</w:t>
      </w:r>
    </w:p>
    <w:p w14:paraId="4DE3B157" w14:textId="77777777" w:rsidR="008F747E" w:rsidRDefault="008F747E" w:rsidP="008F747E">
      <w:pPr>
        <w:pStyle w:val="ListParagraph"/>
        <w:numPr>
          <w:ilvl w:val="2"/>
          <w:numId w:val="47"/>
        </w:numPr>
        <w:spacing w:before="0" w:after="0"/>
      </w:pPr>
      <w:r>
        <w:t>Puncture cost between minimum of $1.80 and maximum of $2.10MM</w:t>
      </w:r>
    </w:p>
    <w:p w14:paraId="33173EE9" w14:textId="77777777" w:rsidR="008F747E" w:rsidRDefault="008F747E" w:rsidP="008F747E">
      <w:pPr>
        <w:pStyle w:val="ListParagraph"/>
        <w:numPr>
          <w:ilvl w:val="2"/>
          <w:numId w:val="47"/>
        </w:numPr>
        <w:spacing w:before="0" w:after="0"/>
      </w:pPr>
      <w:r>
        <w:t>Puncture scenario yielded 2.0 intersections with structures, with minimum of $269,868.00 and maximum of $269,868.00 in cost of structures impacted</w:t>
      </w:r>
    </w:p>
    <w:p w14:paraId="1DD53522" w14:textId="77777777" w:rsidR="008F747E" w:rsidRDefault="008F747E" w:rsidP="008F747E">
      <w:pPr>
        <w:pStyle w:val="ListParagraph"/>
        <w:numPr>
          <w:ilvl w:val="2"/>
          <w:numId w:val="47"/>
        </w:numPr>
        <w:spacing w:before="0" w:after="0"/>
      </w:pPr>
      <w:r>
        <w:lastRenderedPageBreak/>
        <w:t>Puncture Product Loss costs between minimum of $1,584,762.99 and maximum of $1,584,762.99"</w:t>
      </w:r>
    </w:p>
    <w:p w14:paraId="17640D94" w14:textId="77777777" w:rsidR="008F747E" w:rsidRDefault="008F747E" w:rsidP="008F747E">
      <w:pPr>
        <w:pStyle w:val="ListParagraph"/>
        <w:numPr>
          <w:ilvl w:val="0"/>
          <w:numId w:val="47"/>
        </w:numPr>
        <w:spacing w:before="0" w:after="0"/>
      </w:pPr>
      <w:r>
        <w:t xml:space="preserve">"NPS6 Station 8 to Buck Creek Frac Plant From 4-5-49-9W5 </w:t>
      </w:r>
      <w:proofErr w:type="gramStart"/>
      <w:r>
        <w:t>To</w:t>
      </w:r>
      <w:proofErr w:type="gramEnd"/>
      <w:r>
        <w:t xml:space="preserve"> 13-24-48-7W</w:t>
      </w:r>
    </w:p>
    <w:p w14:paraId="7469B164" w14:textId="77777777" w:rsidR="008F747E" w:rsidRDefault="008F747E" w:rsidP="008F747E">
      <w:pPr>
        <w:pStyle w:val="ListParagraph"/>
        <w:numPr>
          <w:ilvl w:val="1"/>
          <w:numId w:val="47"/>
        </w:numPr>
        <w:spacing w:before="0" w:after="0"/>
      </w:pPr>
      <w:r>
        <w:t>Total Cumulative Length (m):</w:t>
      </w:r>
      <w:r>
        <w:tab/>
        <w:t>207.01</w:t>
      </w:r>
    </w:p>
    <w:p w14:paraId="15C7463D" w14:textId="77777777" w:rsidR="008F747E" w:rsidRDefault="008F747E" w:rsidP="008F747E">
      <w:pPr>
        <w:pStyle w:val="ListParagraph"/>
        <w:numPr>
          <w:ilvl w:val="1"/>
          <w:numId w:val="47"/>
        </w:numPr>
        <w:spacing w:before="0" w:after="0"/>
      </w:pPr>
      <w:r>
        <w:t>Likelihood of failure distributed between minimum of 2.793e-03 and maximum of 2.793e-03.</w:t>
      </w:r>
    </w:p>
    <w:p w14:paraId="18DE3DD9" w14:textId="77777777" w:rsidR="008F747E" w:rsidRDefault="008F747E" w:rsidP="008F747E">
      <w:pPr>
        <w:pStyle w:val="ListParagraph"/>
        <w:numPr>
          <w:ilvl w:val="2"/>
          <w:numId w:val="47"/>
        </w:numPr>
        <w:spacing w:before="0" w:after="0"/>
      </w:pPr>
      <w:r>
        <w:t>Installation date between minimum of 1958-01-01 and maximum of 1958-01-01</w:t>
      </w:r>
    </w:p>
    <w:p w14:paraId="20F75D57" w14:textId="77777777" w:rsidR="008F747E" w:rsidRDefault="008F747E" w:rsidP="008F747E">
      <w:pPr>
        <w:pStyle w:val="ListParagraph"/>
        <w:numPr>
          <w:ilvl w:val="2"/>
          <w:numId w:val="47"/>
        </w:numPr>
        <w:spacing w:before="0" w:after="0"/>
      </w:pPr>
      <w:r>
        <w:t>Girth weld type of Unknown</w:t>
      </w:r>
    </w:p>
    <w:p w14:paraId="4CC48C3A" w14:textId="77777777" w:rsidR="008F747E" w:rsidRDefault="008F747E" w:rsidP="008F747E">
      <w:pPr>
        <w:pStyle w:val="ListParagraph"/>
        <w:numPr>
          <w:ilvl w:val="2"/>
          <w:numId w:val="47"/>
        </w:numPr>
        <w:spacing w:before="0" w:after="0"/>
      </w:pPr>
      <w:r>
        <w:t>Geotechnical hazard POF between minimum of 2.400e-03 and maximum of 2.400e-03</w:t>
      </w:r>
    </w:p>
    <w:p w14:paraId="2B445AB3" w14:textId="77777777" w:rsidR="008F747E" w:rsidRDefault="008F747E" w:rsidP="008F747E">
      <w:pPr>
        <w:pStyle w:val="ListParagraph"/>
        <w:numPr>
          <w:ilvl w:val="2"/>
          <w:numId w:val="47"/>
        </w:numPr>
        <w:spacing w:before="0" w:after="0"/>
      </w:pPr>
      <w:r>
        <w:t>Geotechnical hazard ID of nan, 2428.0</w:t>
      </w:r>
    </w:p>
    <w:p w14:paraId="78583F65" w14:textId="77777777" w:rsidR="008F747E" w:rsidRDefault="008F747E" w:rsidP="008F747E">
      <w:pPr>
        <w:pStyle w:val="ListParagraph"/>
        <w:numPr>
          <w:ilvl w:val="2"/>
          <w:numId w:val="47"/>
        </w:numPr>
        <w:spacing w:before="0" w:after="0"/>
      </w:pPr>
      <w:r>
        <w:t>Hydrotechnical hazard POF between minimum of nan and maximum of nan</w:t>
      </w:r>
    </w:p>
    <w:p w14:paraId="6C84F2A2" w14:textId="77777777" w:rsidR="008F747E" w:rsidRDefault="008F747E" w:rsidP="008F747E">
      <w:pPr>
        <w:pStyle w:val="ListParagraph"/>
        <w:numPr>
          <w:ilvl w:val="2"/>
          <w:numId w:val="47"/>
        </w:numPr>
        <w:spacing w:before="0" w:after="0"/>
      </w:pPr>
      <w:r>
        <w:t>Hydrotechnical hazard ID of nan</w:t>
      </w:r>
    </w:p>
    <w:p w14:paraId="435D3540" w14:textId="77777777" w:rsidR="008F747E" w:rsidRDefault="008F747E" w:rsidP="008F747E">
      <w:pPr>
        <w:pStyle w:val="ListParagraph"/>
        <w:numPr>
          <w:ilvl w:val="1"/>
          <w:numId w:val="47"/>
        </w:numPr>
        <w:spacing w:before="0" w:after="0"/>
      </w:pPr>
      <w:r>
        <w:t>Consequence of failure distributed between minimum of $31.93 and maximum of $62.91MM</w:t>
      </w:r>
    </w:p>
    <w:p w14:paraId="69D0B097" w14:textId="77777777" w:rsidR="008F747E" w:rsidRDefault="008F747E" w:rsidP="008F747E">
      <w:pPr>
        <w:pStyle w:val="ListParagraph"/>
        <w:numPr>
          <w:ilvl w:val="1"/>
          <w:numId w:val="47"/>
        </w:numPr>
        <w:spacing w:before="0" w:after="0"/>
      </w:pPr>
      <w:r>
        <w:t>Total length driven by Safety: 207.01 meters.</w:t>
      </w:r>
    </w:p>
    <w:p w14:paraId="0613709E" w14:textId="77777777" w:rsidR="008F747E" w:rsidRDefault="008F747E" w:rsidP="008F747E">
      <w:pPr>
        <w:pStyle w:val="ListParagraph"/>
        <w:numPr>
          <w:ilvl w:val="1"/>
          <w:numId w:val="47"/>
        </w:numPr>
        <w:spacing w:before="0" w:after="0"/>
      </w:pPr>
      <w:r>
        <w:t>Safety Cost distributed between minimum of $26.07 and maximum of $57.02MM:</w:t>
      </w:r>
    </w:p>
    <w:p w14:paraId="32D4161F" w14:textId="77777777" w:rsidR="008F747E" w:rsidRDefault="008F747E" w:rsidP="008F747E">
      <w:pPr>
        <w:pStyle w:val="ListParagraph"/>
        <w:numPr>
          <w:ilvl w:val="2"/>
          <w:numId w:val="47"/>
        </w:numPr>
        <w:spacing w:before="0" w:after="0"/>
      </w:pPr>
      <w:r>
        <w:t>Leak cost between minimum of $0.00 and maximum of $57.02MM</w:t>
      </w:r>
    </w:p>
    <w:p w14:paraId="0D6169FF" w14:textId="77777777" w:rsidR="008F747E" w:rsidRDefault="008F747E" w:rsidP="008F747E">
      <w:pPr>
        <w:pStyle w:val="ListParagraph"/>
        <w:numPr>
          <w:ilvl w:val="2"/>
          <w:numId w:val="47"/>
        </w:numPr>
        <w:spacing w:before="0" w:after="0"/>
      </w:pPr>
      <w:r>
        <w:t>Leak scenario yielded 6.0 intersections with structures, with minimum of 5.94 and maximum of 5.94 of population impacted.</w:t>
      </w:r>
    </w:p>
    <w:p w14:paraId="6D2C2118" w14:textId="77777777" w:rsidR="008F747E" w:rsidRDefault="008F747E" w:rsidP="008F747E">
      <w:pPr>
        <w:pStyle w:val="ListParagraph"/>
        <w:numPr>
          <w:ilvl w:val="2"/>
          <w:numId w:val="47"/>
        </w:numPr>
        <w:spacing w:before="0" w:after="0"/>
      </w:pPr>
      <w:r>
        <w:t>Leak hazard radius distributed between minimum of 10.87 and maximum of 10.87 meters.</w:t>
      </w:r>
    </w:p>
    <w:p w14:paraId="50FE7E2B" w14:textId="77777777" w:rsidR="008F747E" w:rsidRDefault="008F747E" w:rsidP="008F747E">
      <w:pPr>
        <w:pStyle w:val="ListParagraph"/>
        <w:numPr>
          <w:ilvl w:val="2"/>
          <w:numId w:val="47"/>
        </w:numPr>
        <w:spacing w:before="0" w:after="0"/>
      </w:pPr>
      <w:r>
        <w:t>Rupture cost between minimum of $57.02 and maximum of $57.02MM</w:t>
      </w:r>
    </w:p>
    <w:p w14:paraId="4E3B198D" w14:textId="77777777" w:rsidR="008F747E" w:rsidRDefault="008F747E" w:rsidP="008F747E">
      <w:pPr>
        <w:pStyle w:val="ListParagraph"/>
        <w:numPr>
          <w:ilvl w:val="2"/>
          <w:numId w:val="47"/>
        </w:numPr>
        <w:spacing w:before="0" w:after="0"/>
      </w:pPr>
      <w:r>
        <w:t>Rupture scenario yielded 29.0 intersections with structures, with minimum of 5.94 and maximum of 5.94 of population impacted</w:t>
      </w:r>
    </w:p>
    <w:p w14:paraId="4C501F92" w14:textId="77777777" w:rsidR="008F747E" w:rsidRDefault="008F747E" w:rsidP="008F747E">
      <w:pPr>
        <w:pStyle w:val="ListParagraph"/>
        <w:numPr>
          <w:ilvl w:val="2"/>
          <w:numId w:val="47"/>
        </w:numPr>
        <w:spacing w:before="0" w:after="0"/>
      </w:pPr>
      <w:r>
        <w:t>Rupture hazard radius distributed between minimum of 113.48 and maximum of 113.48 meters.</w:t>
      </w:r>
    </w:p>
    <w:p w14:paraId="38D80CB7" w14:textId="77777777" w:rsidR="008F747E" w:rsidRDefault="008F747E" w:rsidP="008F747E">
      <w:pPr>
        <w:pStyle w:val="ListParagraph"/>
        <w:numPr>
          <w:ilvl w:val="2"/>
          <w:numId w:val="47"/>
        </w:numPr>
        <w:spacing w:before="0" w:after="0"/>
      </w:pPr>
      <w:r>
        <w:t>Puncture cost between minimum of $0.00 and maximum of $57.02MM</w:t>
      </w:r>
    </w:p>
    <w:p w14:paraId="536C98CE" w14:textId="77777777" w:rsidR="008F747E" w:rsidRDefault="008F747E" w:rsidP="008F747E">
      <w:pPr>
        <w:pStyle w:val="ListParagraph"/>
        <w:numPr>
          <w:ilvl w:val="2"/>
          <w:numId w:val="47"/>
        </w:numPr>
        <w:spacing w:before="0" w:after="0"/>
      </w:pPr>
      <w:r>
        <w:t>Puncture scenario yielded 15.0 intersections with structures, with minimum of 5.94 and maximum of 5.94 of population impacted</w:t>
      </w:r>
    </w:p>
    <w:p w14:paraId="082EE5E4" w14:textId="77777777" w:rsidR="008F747E" w:rsidRDefault="008F747E" w:rsidP="008F747E">
      <w:pPr>
        <w:pStyle w:val="ListParagraph"/>
        <w:numPr>
          <w:ilvl w:val="2"/>
          <w:numId w:val="47"/>
        </w:numPr>
        <w:spacing w:before="0" w:after="0"/>
      </w:pPr>
      <w:r>
        <w:t>Puncture hazard radius distributed between minimum of 50.6 and maximum of 50.6 meters.</w:t>
      </w:r>
    </w:p>
    <w:p w14:paraId="0A360125" w14:textId="77777777" w:rsidR="008F747E" w:rsidRDefault="008F747E" w:rsidP="008F747E">
      <w:pPr>
        <w:pStyle w:val="ListParagraph"/>
        <w:numPr>
          <w:ilvl w:val="2"/>
          <w:numId w:val="47"/>
        </w:numPr>
        <w:spacing w:before="0" w:after="0"/>
      </w:pPr>
      <w:r>
        <w:t>Product type is HVP Product.</w:t>
      </w:r>
    </w:p>
    <w:p w14:paraId="54D6AD73" w14:textId="77777777" w:rsidR="008F747E" w:rsidRDefault="008F747E" w:rsidP="008F747E">
      <w:pPr>
        <w:pStyle w:val="ListParagraph"/>
        <w:numPr>
          <w:ilvl w:val="2"/>
          <w:numId w:val="47"/>
        </w:numPr>
        <w:spacing w:before="0" w:after="0"/>
      </w:pPr>
      <w:r>
        <w:t>Class area location is/are 2.0.</w:t>
      </w:r>
    </w:p>
    <w:p w14:paraId="4AC8F9C8" w14:textId="77777777" w:rsidR="008F747E" w:rsidRDefault="008F747E" w:rsidP="008F747E">
      <w:pPr>
        <w:pStyle w:val="ListParagraph"/>
        <w:numPr>
          <w:ilvl w:val="0"/>
          <w:numId w:val="47"/>
        </w:numPr>
        <w:spacing w:before="0" w:after="0"/>
      </w:pPr>
      <w:r>
        <w:t>"ROCKY MOUNTAIN HOUSE TO BRETON NPS 10</w:t>
      </w:r>
    </w:p>
    <w:p w14:paraId="1B2341CE" w14:textId="77777777" w:rsidR="008F747E" w:rsidRDefault="008F747E" w:rsidP="008F747E">
      <w:pPr>
        <w:pStyle w:val="ListParagraph"/>
        <w:numPr>
          <w:ilvl w:val="1"/>
          <w:numId w:val="47"/>
        </w:numPr>
        <w:spacing w:before="0" w:after="0"/>
      </w:pPr>
      <w:r>
        <w:t>Total Cumulative Length (m):</w:t>
      </w:r>
      <w:r>
        <w:tab/>
        <w:t>179.98</w:t>
      </w:r>
    </w:p>
    <w:p w14:paraId="32A02EA3" w14:textId="77777777" w:rsidR="008F747E" w:rsidRDefault="008F747E" w:rsidP="008F747E">
      <w:pPr>
        <w:pStyle w:val="ListParagraph"/>
        <w:numPr>
          <w:ilvl w:val="1"/>
          <w:numId w:val="47"/>
        </w:numPr>
        <w:spacing w:before="0" w:after="0"/>
      </w:pPr>
      <w:r>
        <w:t>Likelihood of failure distributed between minimum of 1.084e-03 and maximum of 2.079e-03.</w:t>
      </w:r>
    </w:p>
    <w:p w14:paraId="462A02E6" w14:textId="77777777" w:rsidR="008F747E" w:rsidRDefault="008F747E" w:rsidP="008F747E">
      <w:pPr>
        <w:pStyle w:val="ListParagraph"/>
        <w:numPr>
          <w:ilvl w:val="2"/>
          <w:numId w:val="47"/>
        </w:numPr>
        <w:spacing w:before="0" w:after="0"/>
      </w:pPr>
      <w:r>
        <w:t>Installation date between minimum of 1971-01-01 and maximum of 1971-01-01</w:t>
      </w:r>
    </w:p>
    <w:p w14:paraId="54BE09AB" w14:textId="77777777" w:rsidR="008F747E" w:rsidRDefault="008F747E" w:rsidP="008F747E">
      <w:pPr>
        <w:pStyle w:val="ListParagraph"/>
        <w:numPr>
          <w:ilvl w:val="2"/>
          <w:numId w:val="47"/>
        </w:numPr>
        <w:spacing w:before="0" w:after="0"/>
      </w:pPr>
      <w:r>
        <w:t>Girth weld type of Unknown</w:t>
      </w:r>
    </w:p>
    <w:p w14:paraId="1985D657" w14:textId="77777777" w:rsidR="008F747E" w:rsidRDefault="008F747E" w:rsidP="008F747E">
      <w:pPr>
        <w:pStyle w:val="ListParagraph"/>
        <w:numPr>
          <w:ilvl w:val="2"/>
          <w:numId w:val="47"/>
        </w:numPr>
        <w:spacing w:before="0" w:after="0"/>
      </w:pPr>
      <w:r>
        <w:t>Geotechnical hazard POF between minimum of 4.100e-07 and maximum of 1.600e-03</w:t>
      </w:r>
    </w:p>
    <w:p w14:paraId="3E7C8CB1" w14:textId="77777777" w:rsidR="008F747E" w:rsidRDefault="008F747E" w:rsidP="008F747E">
      <w:pPr>
        <w:pStyle w:val="ListParagraph"/>
        <w:numPr>
          <w:ilvl w:val="2"/>
          <w:numId w:val="47"/>
        </w:numPr>
        <w:spacing w:before="0" w:after="0"/>
      </w:pPr>
      <w:r>
        <w:t>Geotechnical hazard ID of nan, 2310.0, 9102.0</w:t>
      </w:r>
    </w:p>
    <w:p w14:paraId="4B2E27E9" w14:textId="77777777" w:rsidR="008F747E" w:rsidRDefault="008F747E" w:rsidP="008F747E">
      <w:pPr>
        <w:pStyle w:val="ListParagraph"/>
        <w:numPr>
          <w:ilvl w:val="2"/>
          <w:numId w:val="47"/>
        </w:numPr>
        <w:spacing w:before="0" w:after="0"/>
      </w:pPr>
      <w:r>
        <w:t>Hydrotechnical hazard POF between minimum of 2.900e-04 and maximum of 9.400e-04</w:t>
      </w:r>
    </w:p>
    <w:p w14:paraId="44BDE5AB" w14:textId="77777777" w:rsidR="008F747E" w:rsidRDefault="008F747E" w:rsidP="008F747E">
      <w:pPr>
        <w:pStyle w:val="ListParagraph"/>
        <w:numPr>
          <w:ilvl w:val="2"/>
          <w:numId w:val="47"/>
        </w:numPr>
        <w:spacing w:before="0" w:after="0"/>
      </w:pPr>
      <w:r>
        <w:t>Hydrotechnical hazard ID of 2820.0, nan, 1945.0</w:t>
      </w:r>
    </w:p>
    <w:p w14:paraId="4420AAA9" w14:textId="77777777" w:rsidR="008F747E" w:rsidRDefault="008F747E" w:rsidP="008F747E">
      <w:pPr>
        <w:pStyle w:val="ListParagraph"/>
        <w:numPr>
          <w:ilvl w:val="1"/>
          <w:numId w:val="47"/>
        </w:numPr>
        <w:spacing w:before="0" w:after="0"/>
      </w:pPr>
      <w:r>
        <w:t>Consequence of failure distributed between minimum of $13.00 and maximum of $18.70MM</w:t>
      </w:r>
    </w:p>
    <w:p w14:paraId="343FF18F" w14:textId="77777777" w:rsidR="008F747E" w:rsidRDefault="008F747E" w:rsidP="008F747E">
      <w:pPr>
        <w:pStyle w:val="ListParagraph"/>
        <w:numPr>
          <w:ilvl w:val="1"/>
          <w:numId w:val="47"/>
        </w:numPr>
        <w:spacing w:before="0" w:after="0"/>
      </w:pPr>
      <w:r>
        <w:t>Total length driven by Economic Loss: 179.98 meters.</w:t>
      </w:r>
    </w:p>
    <w:p w14:paraId="1422BE76" w14:textId="77777777" w:rsidR="008F747E" w:rsidRDefault="008F747E" w:rsidP="008F747E">
      <w:pPr>
        <w:pStyle w:val="ListParagraph"/>
        <w:numPr>
          <w:ilvl w:val="1"/>
          <w:numId w:val="47"/>
        </w:numPr>
        <w:spacing w:before="0" w:after="0"/>
      </w:pPr>
      <w:r>
        <w:lastRenderedPageBreak/>
        <w:t>Economic Loss Cost distributed between minimum of $13.00 and maximum of $18.70MM:</w:t>
      </w:r>
    </w:p>
    <w:p w14:paraId="13F18199" w14:textId="77777777" w:rsidR="008F747E" w:rsidRDefault="008F747E" w:rsidP="008F747E">
      <w:pPr>
        <w:pStyle w:val="ListParagraph"/>
        <w:numPr>
          <w:ilvl w:val="2"/>
          <w:numId w:val="47"/>
        </w:numPr>
        <w:spacing w:before="0" w:after="0"/>
      </w:pPr>
      <w:r>
        <w:t>Repair costs between minimum of $17,000.00 and maximum of $79,000.00.</w:t>
      </w:r>
    </w:p>
    <w:p w14:paraId="33057E0F" w14:textId="77777777" w:rsidR="008F747E" w:rsidRDefault="008F747E" w:rsidP="008F747E">
      <w:pPr>
        <w:pStyle w:val="ListParagraph"/>
        <w:numPr>
          <w:ilvl w:val="2"/>
          <w:numId w:val="47"/>
        </w:numPr>
        <w:spacing w:before="0" w:after="0"/>
      </w:pPr>
      <w:r>
        <w:t>Outage losses between minimum of $200,000.00 and maximum of $200,000.00.</w:t>
      </w:r>
    </w:p>
    <w:p w14:paraId="74C1D71E" w14:textId="77777777" w:rsidR="008F747E" w:rsidRDefault="008F747E" w:rsidP="008F747E">
      <w:pPr>
        <w:pStyle w:val="ListParagraph"/>
        <w:numPr>
          <w:ilvl w:val="2"/>
          <w:numId w:val="47"/>
        </w:numPr>
        <w:spacing w:before="0" w:after="0"/>
      </w:pPr>
      <w:r>
        <w:t>Product type is HVP Product.</w:t>
      </w:r>
    </w:p>
    <w:p w14:paraId="4B6699A7" w14:textId="77777777" w:rsidR="008F747E" w:rsidRDefault="008F747E" w:rsidP="008F747E">
      <w:pPr>
        <w:pStyle w:val="ListParagraph"/>
        <w:numPr>
          <w:ilvl w:val="2"/>
          <w:numId w:val="47"/>
        </w:numPr>
        <w:spacing w:before="0" w:after="0"/>
      </w:pPr>
      <w:r>
        <w:t>Leak cost between minimum of $0.28 and maximum of $0.34MM</w:t>
      </w:r>
    </w:p>
    <w:p w14:paraId="3A2169F8" w14:textId="77777777" w:rsidR="008F747E" w:rsidRDefault="008F747E" w:rsidP="008F747E">
      <w:pPr>
        <w:pStyle w:val="ListParagraph"/>
        <w:numPr>
          <w:ilvl w:val="2"/>
          <w:numId w:val="47"/>
        </w:numPr>
        <w:spacing w:before="0" w:after="0"/>
      </w:pPr>
      <w:r>
        <w:t>Leak scenario yielded 16.0 intersections with structures, with minimum of $nan and maximum of $nan in cost of structures impacted.</w:t>
      </w:r>
    </w:p>
    <w:p w14:paraId="2EEB21D1" w14:textId="77777777" w:rsidR="008F747E" w:rsidRDefault="008F747E" w:rsidP="008F747E">
      <w:pPr>
        <w:pStyle w:val="ListParagraph"/>
        <w:numPr>
          <w:ilvl w:val="2"/>
          <w:numId w:val="47"/>
        </w:numPr>
        <w:spacing w:before="0" w:after="0"/>
      </w:pPr>
      <w:r>
        <w:t>Leak product loss costs between minimum of $59,691.29 and maximum of $59,691.29</w:t>
      </w:r>
    </w:p>
    <w:p w14:paraId="0D7D16C9" w14:textId="77777777" w:rsidR="008F747E" w:rsidRDefault="008F747E" w:rsidP="008F747E">
      <w:pPr>
        <w:pStyle w:val="ListParagraph"/>
        <w:numPr>
          <w:ilvl w:val="2"/>
          <w:numId w:val="47"/>
        </w:numPr>
        <w:spacing w:before="0" w:after="0"/>
      </w:pPr>
      <w:r>
        <w:t>Rupture cost between minimum of $44.72 and maximum of $44.78MM</w:t>
      </w:r>
    </w:p>
    <w:p w14:paraId="12DFD7EB" w14:textId="77777777" w:rsidR="008F747E" w:rsidRDefault="008F747E" w:rsidP="008F747E">
      <w:pPr>
        <w:pStyle w:val="ListParagraph"/>
        <w:numPr>
          <w:ilvl w:val="2"/>
          <w:numId w:val="47"/>
        </w:numPr>
        <w:spacing w:before="0" w:after="0"/>
      </w:pPr>
      <w:r>
        <w:t>Rupture scenario yielded 105.0 intersections with structures, with minimum of $nan and maximum of $nan in cost of structures impacted</w:t>
      </w:r>
    </w:p>
    <w:p w14:paraId="306AFD02" w14:textId="77777777" w:rsidR="008F747E" w:rsidRDefault="008F747E" w:rsidP="008F747E">
      <w:pPr>
        <w:pStyle w:val="ListParagraph"/>
        <w:numPr>
          <w:ilvl w:val="2"/>
          <w:numId w:val="47"/>
        </w:numPr>
        <w:spacing w:before="0" w:after="0"/>
      </w:pPr>
      <w:r>
        <w:t>Rupture product loss costs between minimum of $44,503,622.40 and maximum of $44,503,622.40</w:t>
      </w:r>
    </w:p>
    <w:p w14:paraId="1378F6C4" w14:textId="77777777" w:rsidR="008F747E" w:rsidRDefault="008F747E" w:rsidP="008F747E">
      <w:pPr>
        <w:pStyle w:val="ListParagraph"/>
        <w:numPr>
          <w:ilvl w:val="2"/>
          <w:numId w:val="47"/>
        </w:numPr>
        <w:spacing w:before="0" w:after="0"/>
      </w:pPr>
      <w:r>
        <w:t>Puncture cost between minimum of $2.18 and maximum of $2.24MM</w:t>
      </w:r>
    </w:p>
    <w:p w14:paraId="229F8A28" w14:textId="77777777" w:rsidR="008F747E" w:rsidRDefault="008F747E" w:rsidP="008F747E">
      <w:pPr>
        <w:pStyle w:val="ListParagraph"/>
        <w:numPr>
          <w:ilvl w:val="2"/>
          <w:numId w:val="47"/>
        </w:numPr>
        <w:spacing w:before="0" w:after="0"/>
      </w:pPr>
      <w:r>
        <w:t>Puncture scenario yielded 60.0 intersections with structures, with minimum of $nan and maximum of $nan in cost of structures impacted</w:t>
      </w:r>
    </w:p>
    <w:p w14:paraId="5D83E8E9" w14:textId="77777777" w:rsidR="008F747E" w:rsidRDefault="008F747E" w:rsidP="008F747E">
      <w:pPr>
        <w:pStyle w:val="ListParagraph"/>
        <w:numPr>
          <w:ilvl w:val="2"/>
          <w:numId w:val="47"/>
        </w:numPr>
        <w:spacing w:before="0" w:after="0"/>
      </w:pPr>
      <w:r>
        <w:t>Puncture Product Loss costs between minimum of $1,961,320.39 and maximum of $1,961,320.39"</w:t>
      </w:r>
    </w:p>
    <w:p w14:paraId="288B1E51" w14:textId="77777777" w:rsidR="008F747E" w:rsidRDefault="008F747E" w:rsidP="008F747E">
      <w:pPr>
        <w:pStyle w:val="ListParagraph"/>
        <w:numPr>
          <w:ilvl w:val="0"/>
          <w:numId w:val="47"/>
        </w:numPr>
        <w:spacing w:before="0" w:after="0"/>
      </w:pPr>
      <w:r>
        <w:t>"CADOTTE LAKE TO UTIKUMA STATION NPS 20</w:t>
      </w:r>
    </w:p>
    <w:p w14:paraId="7C16E3F0" w14:textId="77777777" w:rsidR="008F747E" w:rsidRDefault="008F747E" w:rsidP="008F747E">
      <w:pPr>
        <w:pStyle w:val="ListParagraph"/>
        <w:numPr>
          <w:ilvl w:val="1"/>
          <w:numId w:val="47"/>
        </w:numPr>
        <w:spacing w:before="0" w:after="0"/>
      </w:pPr>
      <w:r>
        <w:t>Total Cumulative Length (m):</w:t>
      </w:r>
      <w:r>
        <w:tab/>
        <w:t>179.97</w:t>
      </w:r>
    </w:p>
    <w:p w14:paraId="15335837" w14:textId="77777777" w:rsidR="008F747E" w:rsidRDefault="008F747E" w:rsidP="008F747E">
      <w:pPr>
        <w:pStyle w:val="ListParagraph"/>
        <w:numPr>
          <w:ilvl w:val="1"/>
          <w:numId w:val="47"/>
        </w:numPr>
        <w:spacing w:before="0" w:after="0"/>
      </w:pPr>
      <w:r>
        <w:t>Likelihood of failure distributed between minimum of 1.231e-03 and maximum of 1.231e-03.</w:t>
      </w:r>
    </w:p>
    <w:p w14:paraId="6DCBEA5A" w14:textId="77777777" w:rsidR="008F747E" w:rsidRDefault="008F747E" w:rsidP="008F747E">
      <w:pPr>
        <w:pStyle w:val="ListParagraph"/>
        <w:numPr>
          <w:ilvl w:val="2"/>
          <w:numId w:val="47"/>
        </w:numPr>
        <w:spacing w:before="0" w:after="0"/>
      </w:pPr>
      <w:r>
        <w:t>Installation date between minimum of 1967-01-01 and maximum of 1967-01-01</w:t>
      </w:r>
    </w:p>
    <w:p w14:paraId="42EA7DA0" w14:textId="77777777" w:rsidR="008F747E" w:rsidRDefault="008F747E" w:rsidP="008F747E">
      <w:pPr>
        <w:pStyle w:val="ListParagraph"/>
        <w:numPr>
          <w:ilvl w:val="2"/>
          <w:numId w:val="47"/>
        </w:numPr>
        <w:spacing w:before="0" w:after="0"/>
      </w:pPr>
      <w:r>
        <w:t>Girth weld type of Unknown</w:t>
      </w:r>
    </w:p>
    <w:p w14:paraId="38E23193" w14:textId="77777777" w:rsidR="008F747E" w:rsidRDefault="008F747E" w:rsidP="008F747E">
      <w:pPr>
        <w:pStyle w:val="ListParagraph"/>
        <w:numPr>
          <w:ilvl w:val="2"/>
          <w:numId w:val="47"/>
        </w:numPr>
        <w:spacing w:before="0" w:after="0"/>
      </w:pPr>
      <w:r>
        <w:t>Geotechnical hazard POF between minimum of nan and maximum of nan</w:t>
      </w:r>
    </w:p>
    <w:p w14:paraId="5894B50F" w14:textId="77777777" w:rsidR="008F747E" w:rsidRDefault="008F747E" w:rsidP="008F747E">
      <w:pPr>
        <w:pStyle w:val="ListParagraph"/>
        <w:numPr>
          <w:ilvl w:val="2"/>
          <w:numId w:val="47"/>
        </w:numPr>
        <w:spacing w:before="0" w:after="0"/>
      </w:pPr>
      <w:r>
        <w:t>Geotechnical hazard ID of nan</w:t>
      </w:r>
    </w:p>
    <w:p w14:paraId="5BF2E66D" w14:textId="77777777" w:rsidR="008F747E" w:rsidRDefault="008F747E" w:rsidP="008F747E">
      <w:pPr>
        <w:pStyle w:val="ListParagraph"/>
        <w:numPr>
          <w:ilvl w:val="2"/>
          <w:numId w:val="47"/>
        </w:numPr>
        <w:spacing w:before="0" w:after="0"/>
      </w:pPr>
      <w:r>
        <w:t>Hydrotechnical hazard POF between minimum of 8.000e-04 and maximum of 8.000e-04</w:t>
      </w:r>
    </w:p>
    <w:p w14:paraId="107EC59B" w14:textId="77777777" w:rsidR="008F747E" w:rsidRDefault="008F747E" w:rsidP="008F747E">
      <w:pPr>
        <w:pStyle w:val="ListParagraph"/>
        <w:numPr>
          <w:ilvl w:val="2"/>
          <w:numId w:val="47"/>
        </w:numPr>
        <w:spacing w:before="0" w:after="0"/>
      </w:pPr>
      <w:r>
        <w:t>Hydrotechnical hazard ID of nan, 5193.0</w:t>
      </w:r>
    </w:p>
    <w:p w14:paraId="6A6F9543" w14:textId="77777777" w:rsidR="008F747E" w:rsidRDefault="008F747E" w:rsidP="008F747E">
      <w:pPr>
        <w:pStyle w:val="ListParagraph"/>
        <w:numPr>
          <w:ilvl w:val="1"/>
          <w:numId w:val="47"/>
        </w:numPr>
        <w:spacing w:before="0" w:after="0"/>
      </w:pPr>
      <w:r>
        <w:t>Consequence of failure distributed between minimum of $12.60 and maximum of $20.94MM</w:t>
      </w:r>
    </w:p>
    <w:p w14:paraId="55BE0FE5" w14:textId="77777777" w:rsidR="008F747E" w:rsidRDefault="008F747E" w:rsidP="008F747E">
      <w:pPr>
        <w:pStyle w:val="ListParagraph"/>
        <w:numPr>
          <w:ilvl w:val="1"/>
          <w:numId w:val="47"/>
        </w:numPr>
        <w:spacing w:before="0" w:after="0"/>
      </w:pPr>
      <w:r>
        <w:t>Total length driven by Environmental: 179.97 meters.</w:t>
      </w:r>
    </w:p>
    <w:p w14:paraId="777494E3" w14:textId="77777777" w:rsidR="008F747E" w:rsidRDefault="008F747E" w:rsidP="008F747E">
      <w:pPr>
        <w:pStyle w:val="ListParagraph"/>
        <w:numPr>
          <w:ilvl w:val="1"/>
          <w:numId w:val="47"/>
        </w:numPr>
        <w:spacing w:before="0" w:after="0"/>
      </w:pPr>
      <w:r>
        <w:t>Environmental Cost distributed between minimum of $11.63 and maximum of $19.69MM:</w:t>
      </w:r>
    </w:p>
    <w:p w14:paraId="4E80BA5B" w14:textId="77777777" w:rsidR="008F747E" w:rsidRDefault="008F747E" w:rsidP="008F747E">
      <w:pPr>
        <w:pStyle w:val="ListParagraph"/>
        <w:numPr>
          <w:ilvl w:val="2"/>
          <w:numId w:val="47"/>
        </w:numPr>
        <w:spacing w:before="0" w:after="0"/>
      </w:pPr>
      <w:r>
        <w:t>Leak cost between minimum of $0.25 and maximum of $0.41MM</w:t>
      </w:r>
    </w:p>
    <w:p w14:paraId="3B7A127F" w14:textId="77777777" w:rsidR="008F747E" w:rsidRDefault="008F747E" w:rsidP="008F747E">
      <w:pPr>
        <w:pStyle w:val="ListParagraph"/>
        <w:numPr>
          <w:ilvl w:val="2"/>
          <w:numId w:val="47"/>
        </w:numPr>
        <w:spacing w:before="0" w:after="0"/>
      </w:pPr>
      <w:r>
        <w:t>Leak spill volume between a minimum of 2314.95 and maximum of 2319.14 gallons</w:t>
      </w:r>
    </w:p>
    <w:p w14:paraId="55245905" w14:textId="77777777" w:rsidR="008F747E" w:rsidRDefault="008F747E" w:rsidP="008F747E">
      <w:pPr>
        <w:pStyle w:val="ListParagraph"/>
        <w:numPr>
          <w:ilvl w:val="2"/>
          <w:numId w:val="47"/>
        </w:numPr>
        <w:spacing w:before="0" w:after="0"/>
      </w:pPr>
      <w:r>
        <w:t>Rupture cost between minimum of $28.67 and maximum of $48.68MM</w:t>
      </w:r>
    </w:p>
    <w:p w14:paraId="6E77E836" w14:textId="77777777" w:rsidR="008F747E" w:rsidRDefault="008F747E" w:rsidP="008F747E">
      <w:pPr>
        <w:pStyle w:val="ListParagraph"/>
        <w:numPr>
          <w:ilvl w:val="2"/>
          <w:numId w:val="47"/>
        </w:numPr>
        <w:spacing w:before="0" w:after="0"/>
      </w:pPr>
      <w:r>
        <w:t>Rupture spill volume is between a minimum of 270494.71 and maximum of 273618.75 gallons</w:t>
      </w:r>
    </w:p>
    <w:p w14:paraId="09143FD4" w14:textId="77777777" w:rsidR="008F747E" w:rsidRDefault="008F747E" w:rsidP="008F747E">
      <w:pPr>
        <w:pStyle w:val="ListParagraph"/>
        <w:numPr>
          <w:ilvl w:val="2"/>
          <w:numId w:val="47"/>
        </w:numPr>
        <w:spacing w:before="0" w:after="0"/>
      </w:pPr>
      <w:r>
        <w:t>Puncture cost between minimum of $8.06 and maximum of $13.56MM</w:t>
      </w:r>
    </w:p>
    <w:p w14:paraId="68E1642E" w14:textId="77777777" w:rsidR="008F747E" w:rsidRDefault="008F747E" w:rsidP="008F747E">
      <w:pPr>
        <w:pStyle w:val="ListParagraph"/>
        <w:numPr>
          <w:ilvl w:val="2"/>
          <w:numId w:val="47"/>
        </w:numPr>
        <w:spacing w:before="0" w:after="0"/>
      </w:pPr>
      <w:r>
        <w:t>Puncture spill volume is between a minimum of 76064.05 and maximum of 76201.73 gallons</w:t>
      </w:r>
    </w:p>
    <w:p w14:paraId="29CD3372" w14:textId="77777777" w:rsidR="008F747E" w:rsidRDefault="008F747E" w:rsidP="008F747E">
      <w:pPr>
        <w:pStyle w:val="ListParagraph"/>
        <w:numPr>
          <w:ilvl w:val="2"/>
          <w:numId w:val="47"/>
        </w:numPr>
        <w:spacing w:before="0" w:after="0"/>
      </w:pPr>
      <w:r>
        <w:t xml:space="preserve">Land use distributed as </w:t>
      </w:r>
    </w:p>
    <w:p w14:paraId="403B641F" w14:textId="77777777" w:rsidR="008F747E" w:rsidRDefault="008F747E" w:rsidP="008F747E">
      <w:pPr>
        <w:pStyle w:val="ListParagraph"/>
        <w:numPr>
          <w:ilvl w:val="3"/>
          <w:numId w:val="47"/>
        </w:numPr>
        <w:spacing w:before="0" w:after="0"/>
      </w:pPr>
      <w:r>
        <w:t>Forested: 30.30</w:t>
      </w:r>
    </w:p>
    <w:p w14:paraId="417CCC95" w14:textId="77777777" w:rsidR="008F747E" w:rsidRDefault="008F747E" w:rsidP="008F747E">
      <w:pPr>
        <w:pStyle w:val="ListParagraph"/>
        <w:numPr>
          <w:ilvl w:val="3"/>
          <w:numId w:val="47"/>
        </w:numPr>
        <w:spacing w:before="0" w:after="0"/>
      </w:pPr>
      <w:r>
        <w:t>Water Course: 149.67</w:t>
      </w:r>
    </w:p>
    <w:p w14:paraId="6BC1495E" w14:textId="77777777" w:rsidR="008F747E" w:rsidRDefault="008F747E" w:rsidP="008F747E">
      <w:pPr>
        <w:pStyle w:val="ListParagraph"/>
        <w:numPr>
          <w:ilvl w:val="0"/>
          <w:numId w:val="47"/>
        </w:numPr>
        <w:spacing w:before="0" w:after="0"/>
      </w:pPr>
      <w:r>
        <w:t xml:space="preserve">"NPS12 </w:t>
      </w:r>
      <w:proofErr w:type="spellStart"/>
      <w:r>
        <w:t>Hartell</w:t>
      </w:r>
      <w:proofErr w:type="spellEnd"/>
      <w:r>
        <w:t xml:space="preserve"> to Pincher Creek From 2-29-19-2-W5 </w:t>
      </w:r>
      <w:proofErr w:type="gramStart"/>
      <w:r>
        <w:t>To</w:t>
      </w:r>
      <w:proofErr w:type="gramEnd"/>
      <w:r>
        <w:t xml:space="preserve"> 16-14-4-29-W4</w:t>
      </w:r>
    </w:p>
    <w:p w14:paraId="712881CC" w14:textId="77777777" w:rsidR="008F747E" w:rsidRDefault="008F747E" w:rsidP="008F747E">
      <w:pPr>
        <w:pStyle w:val="ListParagraph"/>
        <w:numPr>
          <w:ilvl w:val="1"/>
          <w:numId w:val="47"/>
        </w:numPr>
        <w:spacing w:before="0" w:after="0"/>
      </w:pPr>
      <w:r>
        <w:t>Total Cumulative Length (m):</w:t>
      </w:r>
      <w:r>
        <w:tab/>
        <w:t>149.99</w:t>
      </w:r>
    </w:p>
    <w:p w14:paraId="3A08699E" w14:textId="77777777" w:rsidR="008F747E" w:rsidRDefault="008F747E" w:rsidP="008F747E">
      <w:pPr>
        <w:pStyle w:val="ListParagraph"/>
        <w:numPr>
          <w:ilvl w:val="1"/>
          <w:numId w:val="47"/>
        </w:numPr>
        <w:spacing w:before="0" w:after="0"/>
      </w:pPr>
      <w:r>
        <w:t>Likelihood of failure distributed between minimum of 1.916e-02 and maximum of 1.916e-02.</w:t>
      </w:r>
    </w:p>
    <w:p w14:paraId="6FC8ABA3" w14:textId="77777777" w:rsidR="008F747E" w:rsidRDefault="008F747E" w:rsidP="008F747E">
      <w:pPr>
        <w:pStyle w:val="ListParagraph"/>
        <w:numPr>
          <w:ilvl w:val="2"/>
          <w:numId w:val="47"/>
        </w:numPr>
        <w:spacing w:before="0" w:after="0"/>
      </w:pPr>
      <w:r>
        <w:lastRenderedPageBreak/>
        <w:t>Installation date between minimum of 1966-01-01 and maximum of 1966-01-01</w:t>
      </w:r>
    </w:p>
    <w:p w14:paraId="006D72DF" w14:textId="77777777" w:rsidR="008F747E" w:rsidRDefault="008F747E" w:rsidP="008F747E">
      <w:pPr>
        <w:pStyle w:val="ListParagraph"/>
        <w:numPr>
          <w:ilvl w:val="2"/>
          <w:numId w:val="47"/>
        </w:numPr>
        <w:spacing w:before="0" w:after="0"/>
      </w:pPr>
      <w:r>
        <w:t>Girth weld type of Unknown</w:t>
      </w:r>
    </w:p>
    <w:p w14:paraId="01DC82CC" w14:textId="77777777" w:rsidR="008F747E" w:rsidRDefault="008F747E" w:rsidP="008F747E">
      <w:pPr>
        <w:pStyle w:val="ListParagraph"/>
        <w:numPr>
          <w:ilvl w:val="2"/>
          <w:numId w:val="47"/>
        </w:numPr>
        <w:spacing w:before="0" w:after="0"/>
      </w:pPr>
      <w:r>
        <w:t>Geotechnical hazard POF between minimum of 1.700e-02 and maximum of 1.700e-02</w:t>
      </w:r>
    </w:p>
    <w:p w14:paraId="03927EEA" w14:textId="77777777" w:rsidR="008F747E" w:rsidRDefault="008F747E" w:rsidP="008F747E">
      <w:pPr>
        <w:pStyle w:val="ListParagraph"/>
        <w:numPr>
          <w:ilvl w:val="2"/>
          <w:numId w:val="47"/>
        </w:numPr>
        <w:spacing w:before="0" w:after="0"/>
      </w:pPr>
      <w:r>
        <w:t>Geotechnical hazard ID of nan, 514.0</w:t>
      </w:r>
    </w:p>
    <w:p w14:paraId="261B9BD4" w14:textId="77777777" w:rsidR="008F747E" w:rsidRDefault="008F747E" w:rsidP="008F747E">
      <w:pPr>
        <w:pStyle w:val="ListParagraph"/>
        <w:numPr>
          <w:ilvl w:val="2"/>
          <w:numId w:val="47"/>
        </w:numPr>
        <w:spacing w:before="0" w:after="0"/>
      </w:pPr>
      <w:r>
        <w:t>Hydrotechnical hazard POF between minimum of nan and maximum of nan</w:t>
      </w:r>
    </w:p>
    <w:p w14:paraId="0C35E3CA" w14:textId="77777777" w:rsidR="008F747E" w:rsidRDefault="008F747E" w:rsidP="008F747E">
      <w:pPr>
        <w:pStyle w:val="ListParagraph"/>
        <w:numPr>
          <w:ilvl w:val="2"/>
          <w:numId w:val="47"/>
        </w:numPr>
        <w:spacing w:before="0" w:after="0"/>
      </w:pPr>
      <w:r>
        <w:t>Hydrotechnical hazard ID of nan</w:t>
      </w:r>
    </w:p>
    <w:p w14:paraId="0A70799A" w14:textId="77777777" w:rsidR="008F747E" w:rsidRDefault="008F747E" w:rsidP="008F747E">
      <w:pPr>
        <w:pStyle w:val="ListParagraph"/>
        <w:numPr>
          <w:ilvl w:val="1"/>
          <w:numId w:val="47"/>
        </w:numPr>
        <w:spacing w:before="0" w:after="0"/>
      </w:pPr>
      <w:r>
        <w:t>Consequence of failure distributed between minimum of $4.54 and maximum of $4.69MM</w:t>
      </w:r>
    </w:p>
    <w:p w14:paraId="17F5CBC9" w14:textId="77777777" w:rsidR="008F747E" w:rsidRDefault="008F747E" w:rsidP="008F747E">
      <w:pPr>
        <w:pStyle w:val="ListParagraph"/>
        <w:numPr>
          <w:ilvl w:val="1"/>
          <w:numId w:val="47"/>
        </w:numPr>
        <w:spacing w:before="0" w:after="0"/>
      </w:pPr>
      <w:r>
        <w:t>Total length driven by Environmental: 149.99 meters.</w:t>
      </w:r>
    </w:p>
    <w:p w14:paraId="4B979265" w14:textId="77777777" w:rsidR="008F747E" w:rsidRDefault="008F747E" w:rsidP="008F747E">
      <w:pPr>
        <w:pStyle w:val="ListParagraph"/>
        <w:numPr>
          <w:ilvl w:val="1"/>
          <w:numId w:val="47"/>
        </w:numPr>
        <w:spacing w:before="0" w:after="0"/>
      </w:pPr>
      <w:r>
        <w:t>Environmental Cost distributed between minimum of $3.66 and maximum of $3.80MM:</w:t>
      </w:r>
    </w:p>
    <w:p w14:paraId="10D80543" w14:textId="77777777" w:rsidR="008F747E" w:rsidRDefault="008F747E" w:rsidP="008F747E">
      <w:pPr>
        <w:pStyle w:val="ListParagraph"/>
        <w:numPr>
          <w:ilvl w:val="2"/>
          <w:numId w:val="47"/>
        </w:numPr>
        <w:spacing w:before="0" w:after="0"/>
      </w:pPr>
      <w:r>
        <w:t>Leak cost between minimum of $0.17 and maximum of $0.17MM</w:t>
      </w:r>
    </w:p>
    <w:p w14:paraId="4A4E8347" w14:textId="77777777" w:rsidR="008F747E" w:rsidRDefault="008F747E" w:rsidP="008F747E">
      <w:pPr>
        <w:pStyle w:val="ListParagraph"/>
        <w:numPr>
          <w:ilvl w:val="2"/>
          <w:numId w:val="47"/>
        </w:numPr>
        <w:spacing w:before="0" w:after="0"/>
      </w:pPr>
      <w:r>
        <w:t>Leak spill volume between a minimum of 1614.2 and maximum of 1625.23 gallons</w:t>
      </w:r>
    </w:p>
    <w:p w14:paraId="410F0D84" w14:textId="77777777" w:rsidR="008F747E" w:rsidRDefault="008F747E" w:rsidP="008F747E">
      <w:pPr>
        <w:pStyle w:val="ListParagraph"/>
        <w:numPr>
          <w:ilvl w:val="2"/>
          <w:numId w:val="47"/>
        </w:numPr>
        <w:spacing w:before="0" w:after="0"/>
      </w:pPr>
      <w:r>
        <w:t>Rupture cost between minimum of $6.23 and maximum of $6.55MM</w:t>
      </w:r>
    </w:p>
    <w:p w14:paraId="798648CE" w14:textId="77777777" w:rsidR="008F747E" w:rsidRDefault="008F747E" w:rsidP="008F747E">
      <w:pPr>
        <w:pStyle w:val="ListParagraph"/>
        <w:numPr>
          <w:ilvl w:val="2"/>
          <w:numId w:val="47"/>
        </w:numPr>
        <w:spacing w:before="0" w:after="0"/>
      </w:pPr>
      <w:r>
        <w:t>Rupture spill volume is between a minimum of 58761.24 and maximum of 61799.14 gallons</w:t>
      </w:r>
    </w:p>
    <w:p w14:paraId="2FA40E75" w14:textId="77777777" w:rsidR="008F747E" w:rsidRDefault="008F747E" w:rsidP="008F747E">
      <w:pPr>
        <w:pStyle w:val="ListParagraph"/>
        <w:numPr>
          <w:ilvl w:val="2"/>
          <w:numId w:val="47"/>
        </w:numPr>
        <w:spacing w:before="0" w:after="0"/>
      </w:pPr>
      <w:r>
        <w:t>Puncture cost between minimum of $5.62 and maximum of $5.66MM</w:t>
      </w:r>
    </w:p>
    <w:p w14:paraId="43CB6FA7" w14:textId="77777777" w:rsidR="008F747E" w:rsidRDefault="008F747E" w:rsidP="008F747E">
      <w:pPr>
        <w:pStyle w:val="ListParagraph"/>
        <w:numPr>
          <w:ilvl w:val="2"/>
          <w:numId w:val="47"/>
        </w:numPr>
        <w:spacing w:before="0" w:after="0"/>
      </w:pPr>
      <w:r>
        <w:t>Puncture spill volume is between a minimum of 53038.79 and maximum of 53401.2 gallons</w:t>
      </w:r>
    </w:p>
    <w:p w14:paraId="6E8728A4" w14:textId="77777777" w:rsidR="008F747E" w:rsidRDefault="008F747E" w:rsidP="008F747E">
      <w:pPr>
        <w:pStyle w:val="ListParagraph"/>
        <w:numPr>
          <w:ilvl w:val="2"/>
          <w:numId w:val="47"/>
        </w:numPr>
        <w:spacing w:before="0" w:after="0"/>
      </w:pPr>
      <w:r>
        <w:t xml:space="preserve">Land use distributed as </w:t>
      </w:r>
    </w:p>
    <w:p w14:paraId="522F06A6" w14:textId="77777777" w:rsidR="008F747E" w:rsidRDefault="008F747E" w:rsidP="008F747E">
      <w:pPr>
        <w:pStyle w:val="ListParagraph"/>
        <w:numPr>
          <w:ilvl w:val="3"/>
          <w:numId w:val="47"/>
        </w:numPr>
        <w:spacing w:before="0" w:after="0"/>
      </w:pPr>
      <w:r>
        <w:t>Agricultural: 149.99</w:t>
      </w:r>
    </w:p>
    <w:p w14:paraId="711EFDDF" w14:textId="77777777" w:rsidR="008F747E" w:rsidRDefault="008F747E" w:rsidP="008F747E">
      <w:pPr>
        <w:pStyle w:val="ListParagraph"/>
        <w:numPr>
          <w:ilvl w:val="0"/>
          <w:numId w:val="47"/>
        </w:numPr>
        <w:spacing w:before="0" w:after="0"/>
      </w:pPr>
      <w:r>
        <w:t>"SECT 7 MANSON TO RAPID CITY NPS 6</w:t>
      </w:r>
    </w:p>
    <w:p w14:paraId="4CFE3F9C" w14:textId="77777777" w:rsidR="008F747E" w:rsidRDefault="008F747E" w:rsidP="008F747E">
      <w:pPr>
        <w:pStyle w:val="ListParagraph"/>
        <w:numPr>
          <w:ilvl w:val="1"/>
          <w:numId w:val="47"/>
        </w:numPr>
        <w:spacing w:before="0" w:after="0"/>
      </w:pPr>
      <w:r>
        <w:t>Total Cumulative Length (m):</w:t>
      </w:r>
      <w:r>
        <w:tab/>
        <w:t>138.33</w:t>
      </w:r>
    </w:p>
    <w:p w14:paraId="50DB1737" w14:textId="77777777" w:rsidR="008F747E" w:rsidRDefault="008F747E" w:rsidP="008F747E">
      <w:pPr>
        <w:pStyle w:val="ListParagraph"/>
        <w:numPr>
          <w:ilvl w:val="1"/>
          <w:numId w:val="47"/>
        </w:numPr>
        <w:spacing w:before="0" w:after="0"/>
      </w:pPr>
      <w:r>
        <w:t>Likelihood of failure distributed between minimum of 1.189e-03 and maximum of 1.189e-03.</w:t>
      </w:r>
    </w:p>
    <w:p w14:paraId="00168721" w14:textId="77777777" w:rsidR="008F747E" w:rsidRDefault="008F747E" w:rsidP="008F747E">
      <w:pPr>
        <w:pStyle w:val="ListParagraph"/>
        <w:numPr>
          <w:ilvl w:val="2"/>
          <w:numId w:val="47"/>
        </w:numPr>
        <w:spacing w:before="0" w:after="0"/>
      </w:pPr>
      <w:r>
        <w:t>Installation date between minimum of 1963-07-01 and maximum of 1963-07-01</w:t>
      </w:r>
    </w:p>
    <w:p w14:paraId="7B4AB0E9" w14:textId="77777777" w:rsidR="008F747E" w:rsidRDefault="008F747E" w:rsidP="008F747E">
      <w:pPr>
        <w:pStyle w:val="ListParagraph"/>
        <w:numPr>
          <w:ilvl w:val="2"/>
          <w:numId w:val="47"/>
        </w:numPr>
        <w:spacing w:before="0" w:after="0"/>
      </w:pPr>
      <w:r>
        <w:t>Girth weld type of Unknown</w:t>
      </w:r>
    </w:p>
    <w:p w14:paraId="7B71D620" w14:textId="77777777" w:rsidR="008F747E" w:rsidRDefault="008F747E" w:rsidP="008F747E">
      <w:pPr>
        <w:pStyle w:val="ListParagraph"/>
        <w:numPr>
          <w:ilvl w:val="2"/>
          <w:numId w:val="47"/>
        </w:numPr>
        <w:spacing w:before="0" w:after="0"/>
      </w:pPr>
      <w:r>
        <w:t>Geotechnical hazard POF between minimum of 9.700e-04 and maximum of 9.700e-04</w:t>
      </w:r>
    </w:p>
    <w:p w14:paraId="59307E70" w14:textId="77777777" w:rsidR="008F747E" w:rsidRDefault="008F747E" w:rsidP="008F747E">
      <w:pPr>
        <w:pStyle w:val="ListParagraph"/>
        <w:numPr>
          <w:ilvl w:val="2"/>
          <w:numId w:val="47"/>
        </w:numPr>
        <w:spacing w:before="0" w:after="0"/>
      </w:pPr>
      <w:r>
        <w:t>Geotechnical hazard ID of 7949.0, nan</w:t>
      </w:r>
    </w:p>
    <w:p w14:paraId="346F6F6C" w14:textId="77777777" w:rsidR="008F747E" w:rsidRDefault="008F747E" w:rsidP="008F747E">
      <w:pPr>
        <w:pStyle w:val="ListParagraph"/>
        <w:numPr>
          <w:ilvl w:val="2"/>
          <w:numId w:val="47"/>
        </w:numPr>
        <w:spacing w:before="0" w:after="0"/>
      </w:pPr>
      <w:r>
        <w:t>Hydrotechnical hazard POF between minimum of nan and maximum of nan</w:t>
      </w:r>
    </w:p>
    <w:p w14:paraId="321248D1" w14:textId="77777777" w:rsidR="008F747E" w:rsidRDefault="008F747E" w:rsidP="008F747E">
      <w:pPr>
        <w:pStyle w:val="ListParagraph"/>
        <w:numPr>
          <w:ilvl w:val="2"/>
          <w:numId w:val="47"/>
        </w:numPr>
        <w:spacing w:before="0" w:after="0"/>
      </w:pPr>
      <w:r>
        <w:t>Hydrotechnical hazard ID of nan</w:t>
      </w:r>
    </w:p>
    <w:p w14:paraId="028057D1" w14:textId="77777777" w:rsidR="008F747E" w:rsidRDefault="008F747E" w:rsidP="008F747E">
      <w:pPr>
        <w:pStyle w:val="ListParagraph"/>
        <w:numPr>
          <w:ilvl w:val="1"/>
          <w:numId w:val="47"/>
        </w:numPr>
        <w:spacing w:before="0" w:after="0"/>
      </w:pPr>
      <w:r>
        <w:t>Consequence of failure distributed between minimum of $24.44 and maximum of $127.06MM</w:t>
      </w:r>
    </w:p>
    <w:p w14:paraId="10B590E5" w14:textId="77777777" w:rsidR="008F747E" w:rsidRDefault="008F747E" w:rsidP="008F747E">
      <w:pPr>
        <w:pStyle w:val="ListParagraph"/>
        <w:numPr>
          <w:ilvl w:val="1"/>
          <w:numId w:val="47"/>
        </w:numPr>
        <w:spacing w:before="0" w:after="0"/>
      </w:pPr>
      <w:r>
        <w:t>Total length driven by Safety: 138.33 meters.</w:t>
      </w:r>
    </w:p>
    <w:p w14:paraId="20845BDD" w14:textId="77777777" w:rsidR="008F747E" w:rsidRDefault="008F747E" w:rsidP="008F747E">
      <w:pPr>
        <w:pStyle w:val="ListParagraph"/>
        <w:numPr>
          <w:ilvl w:val="1"/>
          <w:numId w:val="47"/>
        </w:numPr>
        <w:spacing w:before="0" w:after="0"/>
      </w:pPr>
      <w:r>
        <w:t>Safety Cost distributed between minimum of $20.67 and maximum of $121.06MM:</w:t>
      </w:r>
    </w:p>
    <w:p w14:paraId="10C50062" w14:textId="77777777" w:rsidR="008F747E" w:rsidRDefault="008F747E" w:rsidP="008F747E">
      <w:pPr>
        <w:pStyle w:val="ListParagraph"/>
        <w:numPr>
          <w:ilvl w:val="2"/>
          <w:numId w:val="47"/>
        </w:numPr>
        <w:spacing w:before="0" w:after="0"/>
      </w:pPr>
      <w:r>
        <w:t>Leak cost between minimum of $0.00 and maximum of $121.06MM</w:t>
      </w:r>
    </w:p>
    <w:p w14:paraId="70AC73EF" w14:textId="77777777" w:rsidR="008F747E" w:rsidRDefault="008F747E" w:rsidP="008F747E">
      <w:pPr>
        <w:pStyle w:val="ListParagraph"/>
        <w:numPr>
          <w:ilvl w:val="2"/>
          <w:numId w:val="47"/>
        </w:numPr>
        <w:spacing w:before="0" w:after="0"/>
      </w:pPr>
      <w:r>
        <w:t>Leak scenario yielded 17.0 intersections with structures, with minimum of 12.61 and maximum of 12.61 of population impacted.</w:t>
      </w:r>
    </w:p>
    <w:p w14:paraId="22E88AD7" w14:textId="77777777" w:rsidR="008F747E" w:rsidRDefault="008F747E" w:rsidP="008F747E">
      <w:pPr>
        <w:pStyle w:val="ListParagraph"/>
        <w:numPr>
          <w:ilvl w:val="2"/>
          <w:numId w:val="47"/>
        </w:numPr>
        <w:spacing w:before="0" w:after="0"/>
      </w:pPr>
      <w:r>
        <w:t>Leak hazard radius distributed between minimum of 12.34 and maximum of 12.34 meters.</w:t>
      </w:r>
    </w:p>
    <w:p w14:paraId="4E232D0D" w14:textId="77777777" w:rsidR="008F747E" w:rsidRDefault="008F747E" w:rsidP="008F747E">
      <w:pPr>
        <w:pStyle w:val="ListParagraph"/>
        <w:numPr>
          <w:ilvl w:val="2"/>
          <w:numId w:val="47"/>
        </w:numPr>
        <w:spacing w:before="0" w:after="0"/>
      </w:pPr>
      <w:r>
        <w:t>Rupture cost between minimum of $121.06 and maximum of $121.06MM</w:t>
      </w:r>
    </w:p>
    <w:p w14:paraId="3684287C" w14:textId="77777777" w:rsidR="008F747E" w:rsidRDefault="008F747E" w:rsidP="008F747E">
      <w:pPr>
        <w:pStyle w:val="ListParagraph"/>
        <w:numPr>
          <w:ilvl w:val="2"/>
          <w:numId w:val="47"/>
        </w:numPr>
        <w:spacing w:before="0" w:after="0"/>
      </w:pPr>
      <w:r>
        <w:t>Rupture scenario yielded 55.0 intersections with structures, with minimum of 12.61 and maximum of 12.61 of population impacted</w:t>
      </w:r>
    </w:p>
    <w:p w14:paraId="0711F1F2" w14:textId="77777777" w:rsidR="008F747E" w:rsidRDefault="008F747E" w:rsidP="008F747E">
      <w:pPr>
        <w:pStyle w:val="ListParagraph"/>
        <w:numPr>
          <w:ilvl w:val="2"/>
          <w:numId w:val="47"/>
        </w:numPr>
        <w:spacing w:before="0" w:after="0"/>
      </w:pPr>
      <w:r>
        <w:t>Rupture hazard radius distributed between minimum of 130.83 and maximum of 130.83 meters.</w:t>
      </w:r>
    </w:p>
    <w:p w14:paraId="567B7CAC" w14:textId="77777777" w:rsidR="008F747E" w:rsidRDefault="008F747E" w:rsidP="008F747E">
      <w:pPr>
        <w:pStyle w:val="ListParagraph"/>
        <w:numPr>
          <w:ilvl w:val="2"/>
          <w:numId w:val="47"/>
        </w:numPr>
        <w:spacing w:before="0" w:after="0"/>
      </w:pPr>
      <w:r>
        <w:t>Puncture cost between minimum of $0.00 and maximum of $121.06MM</w:t>
      </w:r>
    </w:p>
    <w:p w14:paraId="5A6AAF52" w14:textId="77777777" w:rsidR="008F747E" w:rsidRDefault="008F747E" w:rsidP="008F747E">
      <w:pPr>
        <w:pStyle w:val="ListParagraph"/>
        <w:numPr>
          <w:ilvl w:val="2"/>
          <w:numId w:val="47"/>
        </w:numPr>
        <w:spacing w:before="0" w:after="0"/>
      </w:pPr>
      <w:r>
        <w:t>Puncture scenario yielded 39.0 intersections with structures, with minimum of 12.61 and maximum of 12.61 of population impacted</w:t>
      </w:r>
    </w:p>
    <w:p w14:paraId="49D4B8A7" w14:textId="77777777" w:rsidR="008F747E" w:rsidRDefault="008F747E" w:rsidP="008F747E">
      <w:pPr>
        <w:pStyle w:val="ListParagraph"/>
        <w:numPr>
          <w:ilvl w:val="2"/>
          <w:numId w:val="47"/>
        </w:numPr>
        <w:spacing w:before="0" w:after="0"/>
      </w:pPr>
      <w:r>
        <w:lastRenderedPageBreak/>
        <w:t>Puncture hazard radius distributed between minimum of 58.33 and maximum of 58.33 meters.</w:t>
      </w:r>
    </w:p>
    <w:p w14:paraId="00BCACAC" w14:textId="77777777" w:rsidR="008F747E" w:rsidRDefault="008F747E" w:rsidP="008F747E">
      <w:pPr>
        <w:pStyle w:val="ListParagraph"/>
        <w:numPr>
          <w:ilvl w:val="2"/>
          <w:numId w:val="47"/>
        </w:numPr>
        <w:spacing w:before="0" w:after="0"/>
      </w:pPr>
      <w:r>
        <w:t>Product type is NGL.</w:t>
      </w:r>
    </w:p>
    <w:p w14:paraId="6138F955" w14:textId="77777777" w:rsidR="008F747E" w:rsidRDefault="008F747E" w:rsidP="008F747E">
      <w:pPr>
        <w:pStyle w:val="ListParagraph"/>
        <w:numPr>
          <w:ilvl w:val="2"/>
          <w:numId w:val="47"/>
        </w:numPr>
        <w:spacing w:before="0" w:after="0"/>
      </w:pPr>
      <w:r>
        <w:t>Class area location is/are 1.0.</w:t>
      </w:r>
    </w:p>
    <w:p w14:paraId="61C20A38" w14:textId="77777777" w:rsidR="008F747E" w:rsidRDefault="008F747E" w:rsidP="008F747E">
      <w:pPr>
        <w:pStyle w:val="ListParagraph"/>
        <w:numPr>
          <w:ilvl w:val="0"/>
          <w:numId w:val="47"/>
        </w:numPr>
        <w:spacing w:before="0" w:after="0"/>
      </w:pPr>
      <w:r>
        <w:t>"SS-39 NPS 8</w:t>
      </w:r>
    </w:p>
    <w:p w14:paraId="6C0EF190" w14:textId="77777777" w:rsidR="008F747E" w:rsidRDefault="008F747E" w:rsidP="008F747E">
      <w:pPr>
        <w:pStyle w:val="ListParagraph"/>
        <w:numPr>
          <w:ilvl w:val="1"/>
          <w:numId w:val="47"/>
        </w:numPr>
        <w:spacing w:before="0" w:after="0"/>
      </w:pPr>
      <w:r>
        <w:t>Total Cumulative Length (m):</w:t>
      </w:r>
      <w:r>
        <w:tab/>
        <w:t>59.81</w:t>
      </w:r>
    </w:p>
    <w:p w14:paraId="14561EBF" w14:textId="77777777" w:rsidR="008F747E" w:rsidRDefault="008F747E" w:rsidP="008F747E">
      <w:pPr>
        <w:pStyle w:val="ListParagraph"/>
        <w:numPr>
          <w:ilvl w:val="1"/>
          <w:numId w:val="47"/>
        </w:numPr>
        <w:spacing w:before="0" w:after="0"/>
      </w:pPr>
      <w:r>
        <w:t>Likelihood of failure distributed between minimum of 1.054e-03 and maximum of 1.054e-03.</w:t>
      </w:r>
    </w:p>
    <w:p w14:paraId="46E63B8F" w14:textId="77777777" w:rsidR="008F747E" w:rsidRDefault="008F747E" w:rsidP="008F747E">
      <w:pPr>
        <w:pStyle w:val="ListParagraph"/>
        <w:numPr>
          <w:ilvl w:val="2"/>
          <w:numId w:val="47"/>
        </w:numPr>
        <w:spacing w:before="0" w:after="0"/>
      </w:pPr>
      <w:r>
        <w:t>Installation date between minimum of 1957-01-01 and maximum of 1957-01-01</w:t>
      </w:r>
    </w:p>
    <w:p w14:paraId="0987C34E" w14:textId="77777777" w:rsidR="008F747E" w:rsidRDefault="008F747E" w:rsidP="008F747E">
      <w:pPr>
        <w:pStyle w:val="ListParagraph"/>
        <w:numPr>
          <w:ilvl w:val="2"/>
          <w:numId w:val="47"/>
        </w:numPr>
        <w:spacing w:before="0" w:after="0"/>
      </w:pPr>
      <w:r>
        <w:t>Girth weld type of Unknown</w:t>
      </w:r>
    </w:p>
    <w:p w14:paraId="385C3F75" w14:textId="77777777" w:rsidR="008F747E" w:rsidRDefault="008F747E" w:rsidP="008F747E">
      <w:pPr>
        <w:pStyle w:val="ListParagraph"/>
        <w:numPr>
          <w:ilvl w:val="2"/>
          <w:numId w:val="47"/>
        </w:numPr>
        <w:spacing w:before="0" w:after="0"/>
      </w:pPr>
      <w:r>
        <w:t>Geotechnical hazard POF between minimum of 9.000e-08 and maximum of 9.000e-08</w:t>
      </w:r>
    </w:p>
    <w:p w14:paraId="45FB4737" w14:textId="77777777" w:rsidR="008F747E" w:rsidRDefault="008F747E" w:rsidP="008F747E">
      <w:pPr>
        <w:pStyle w:val="ListParagraph"/>
        <w:numPr>
          <w:ilvl w:val="2"/>
          <w:numId w:val="47"/>
        </w:numPr>
        <w:spacing w:before="0" w:after="0"/>
      </w:pPr>
      <w:r>
        <w:t>Geotechnical hazard ID of nan, 9034.0</w:t>
      </w:r>
    </w:p>
    <w:p w14:paraId="53E7EF68" w14:textId="77777777" w:rsidR="008F747E" w:rsidRDefault="008F747E" w:rsidP="008F747E">
      <w:pPr>
        <w:pStyle w:val="ListParagraph"/>
        <w:numPr>
          <w:ilvl w:val="2"/>
          <w:numId w:val="47"/>
        </w:numPr>
        <w:spacing w:before="0" w:after="0"/>
      </w:pPr>
      <w:r>
        <w:t>Hydrotechnical hazard POF between minimum of 8.500e-04 and maximum of 8.500e-04</w:t>
      </w:r>
    </w:p>
    <w:p w14:paraId="03D84E3D" w14:textId="77777777" w:rsidR="008F747E" w:rsidRDefault="008F747E" w:rsidP="008F747E">
      <w:pPr>
        <w:pStyle w:val="ListParagraph"/>
        <w:numPr>
          <w:ilvl w:val="2"/>
          <w:numId w:val="47"/>
        </w:numPr>
        <w:spacing w:before="0" w:after="0"/>
      </w:pPr>
      <w:r>
        <w:t>Hydrotechnical hazard ID of nan, 428.0</w:t>
      </w:r>
    </w:p>
    <w:p w14:paraId="1C3E2B64" w14:textId="77777777" w:rsidR="008F747E" w:rsidRDefault="008F747E" w:rsidP="008F747E">
      <w:pPr>
        <w:pStyle w:val="ListParagraph"/>
        <w:numPr>
          <w:ilvl w:val="1"/>
          <w:numId w:val="47"/>
        </w:numPr>
        <w:spacing w:before="0" w:after="0"/>
      </w:pPr>
      <w:r>
        <w:t>Consequence of failure distributed between minimum of $35.86 and maximum of $59.88MM</w:t>
      </w:r>
    </w:p>
    <w:p w14:paraId="18135BC5" w14:textId="77777777" w:rsidR="008F747E" w:rsidRDefault="008F747E" w:rsidP="008F747E">
      <w:pPr>
        <w:pStyle w:val="ListParagraph"/>
        <w:numPr>
          <w:ilvl w:val="1"/>
          <w:numId w:val="47"/>
        </w:numPr>
        <w:spacing w:before="0" w:after="0"/>
      </w:pPr>
      <w:r>
        <w:t>Total length driven by Environmental: 59.81 meters.</w:t>
      </w:r>
    </w:p>
    <w:p w14:paraId="39B45023" w14:textId="77777777" w:rsidR="008F747E" w:rsidRDefault="008F747E" w:rsidP="008F747E">
      <w:pPr>
        <w:pStyle w:val="ListParagraph"/>
        <w:numPr>
          <w:ilvl w:val="1"/>
          <w:numId w:val="47"/>
        </w:numPr>
        <w:spacing w:before="0" w:after="0"/>
      </w:pPr>
      <w:r>
        <w:t>Environmental Cost distributed between minimum of $35.09 and maximum of $59.07MM:</w:t>
      </w:r>
    </w:p>
    <w:p w14:paraId="557311B3" w14:textId="77777777" w:rsidR="008F747E" w:rsidRDefault="008F747E" w:rsidP="008F747E">
      <w:pPr>
        <w:pStyle w:val="ListParagraph"/>
        <w:numPr>
          <w:ilvl w:val="2"/>
          <w:numId w:val="47"/>
        </w:numPr>
        <w:spacing w:before="0" w:after="0"/>
      </w:pPr>
      <w:r>
        <w:t>Leak cost between minimum of $0.22 and maximum of $0.36MM</w:t>
      </w:r>
    </w:p>
    <w:p w14:paraId="3A7AE8B4" w14:textId="77777777" w:rsidR="008F747E" w:rsidRDefault="008F747E" w:rsidP="008F747E">
      <w:pPr>
        <w:pStyle w:val="ListParagraph"/>
        <w:numPr>
          <w:ilvl w:val="2"/>
          <w:numId w:val="47"/>
        </w:numPr>
        <w:spacing w:before="0" w:after="0"/>
      </w:pPr>
      <w:r>
        <w:t>Leak spill volume between a minimum of 2036.73 and maximum of 2042.5 gallons</w:t>
      </w:r>
    </w:p>
    <w:p w14:paraId="183E11B7" w14:textId="77777777" w:rsidR="008F747E" w:rsidRDefault="008F747E" w:rsidP="008F747E">
      <w:pPr>
        <w:pStyle w:val="ListParagraph"/>
        <w:numPr>
          <w:ilvl w:val="2"/>
          <w:numId w:val="47"/>
        </w:numPr>
        <w:spacing w:before="0" w:after="0"/>
      </w:pPr>
      <w:r>
        <w:t>Rupture cost between minimum of $103.61 and maximum of $174.40MM</w:t>
      </w:r>
    </w:p>
    <w:p w14:paraId="203A6888" w14:textId="77777777" w:rsidR="008F747E" w:rsidRDefault="008F747E" w:rsidP="008F747E">
      <w:pPr>
        <w:pStyle w:val="ListParagraph"/>
        <w:numPr>
          <w:ilvl w:val="2"/>
          <w:numId w:val="47"/>
        </w:numPr>
        <w:spacing w:before="0" w:after="0"/>
      </w:pPr>
      <w:r>
        <w:t>Rupture spill volume is between a minimum of 977503.58 and maximum of 980274.33 gallons</w:t>
      </w:r>
    </w:p>
    <w:p w14:paraId="7BC8F515" w14:textId="77777777" w:rsidR="008F747E" w:rsidRDefault="008F747E" w:rsidP="008F747E">
      <w:pPr>
        <w:pStyle w:val="ListParagraph"/>
        <w:numPr>
          <w:ilvl w:val="2"/>
          <w:numId w:val="47"/>
        </w:numPr>
        <w:spacing w:before="0" w:after="0"/>
      </w:pPr>
      <w:r>
        <w:t>Puncture cost between minimum of $7.09 and maximum of $11.94MM</w:t>
      </w:r>
    </w:p>
    <w:p w14:paraId="676F1200" w14:textId="77777777" w:rsidR="008F747E" w:rsidRDefault="008F747E" w:rsidP="008F747E">
      <w:pPr>
        <w:pStyle w:val="ListParagraph"/>
        <w:numPr>
          <w:ilvl w:val="2"/>
          <w:numId w:val="47"/>
        </w:numPr>
        <w:spacing w:before="0" w:after="0"/>
      </w:pPr>
      <w:r>
        <w:t>Puncture spill volume is between a minimum of 66922.21 and maximum of 67111.9 gallons</w:t>
      </w:r>
    </w:p>
    <w:p w14:paraId="2B126F14" w14:textId="77777777" w:rsidR="008F747E" w:rsidRDefault="008F747E" w:rsidP="008F747E">
      <w:pPr>
        <w:pStyle w:val="ListParagraph"/>
        <w:numPr>
          <w:ilvl w:val="2"/>
          <w:numId w:val="47"/>
        </w:numPr>
        <w:spacing w:before="0" w:after="0"/>
      </w:pPr>
      <w:r>
        <w:t xml:space="preserve">Land use distributed as </w:t>
      </w:r>
    </w:p>
    <w:p w14:paraId="7D3C2D60" w14:textId="77777777" w:rsidR="008F747E" w:rsidRDefault="008F747E" w:rsidP="008F747E">
      <w:pPr>
        <w:pStyle w:val="ListParagraph"/>
        <w:numPr>
          <w:ilvl w:val="3"/>
          <w:numId w:val="47"/>
        </w:numPr>
        <w:spacing w:before="0" w:after="0"/>
      </w:pPr>
      <w:r>
        <w:t>Remote: 36.39</w:t>
      </w:r>
    </w:p>
    <w:p w14:paraId="08A5B749" w14:textId="77777777" w:rsidR="008F747E" w:rsidRDefault="008F747E" w:rsidP="008F747E">
      <w:pPr>
        <w:pStyle w:val="ListParagraph"/>
        <w:numPr>
          <w:ilvl w:val="3"/>
          <w:numId w:val="47"/>
        </w:numPr>
        <w:spacing w:before="0" w:after="0"/>
      </w:pPr>
      <w:r>
        <w:t>Water Course: 23.41</w:t>
      </w:r>
    </w:p>
    <w:p w14:paraId="5875254A" w14:textId="77777777" w:rsidR="008F747E" w:rsidRDefault="008F747E" w:rsidP="008F747E">
      <w:pPr>
        <w:pStyle w:val="ListParagraph"/>
        <w:numPr>
          <w:ilvl w:val="0"/>
          <w:numId w:val="47"/>
        </w:numPr>
        <w:spacing w:before="0" w:after="0"/>
      </w:pPr>
      <w:r>
        <w:t xml:space="preserve">"NPS12 Medicine River </w:t>
      </w:r>
      <w:proofErr w:type="spellStart"/>
      <w:r>
        <w:t>Jct</w:t>
      </w:r>
      <w:proofErr w:type="spellEnd"/>
      <w:r>
        <w:t xml:space="preserve"> to </w:t>
      </w:r>
      <w:proofErr w:type="spellStart"/>
      <w:r>
        <w:t>Sundre</w:t>
      </w:r>
      <w:proofErr w:type="spellEnd"/>
      <w:r>
        <w:t xml:space="preserve"> </w:t>
      </w:r>
      <w:proofErr w:type="gramStart"/>
      <w:r>
        <w:t>From</w:t>
      </w:r>
      <w:proofErr w:type="gramEnd"/>
      <w:r>
        <w:t xml:space="preserve"> 9-27-39-3-W5 To 16-8-34-5-W5</w:t>
      </w:r>
    </w:p>
    <w:p w14:paraId="21246373" w14:textId="77777777" w:rsidR="008F747E" w:rsidRDefault="008F747E" w:rsidP="008F747E">
      <w:pPr>
        <w:pStyle w:val="ListParagraph"/>
        <w:numPr>
          <w:ilvl w:val="1"/>
          <w:numId w:val="47"/>
        </w:numPr>
        <w:spacing w:before="0" w:after="0"/>
      </w:pPr>
      <w:r>
        <w:t>Total Cumulative Length (m):</w:t>
      </w:r>
      <w:r>
        <w:tab/>
        <w:t>59.66</w:t>
      </w:r>
    </w:p>
    <w:p w14:paraId="0C07E4E8" w14:textId="77777777" w:rsidR="008F747E" w:rsidRDefault="008F747E" w:rsidP="008F747E">
      <w:pPr>
        <w:pStyle w:val="ListParagraph"/>
        <w:numPr>
          <w:ilvl w:val="1"/>
          <w:numId w:val="47"/>
        </w:numPr>
        <w:spacing w:before="0" w:after="0"/>
      </w:pPr>
      <w:r>
        <w:t>Likelihood of failure distributed between minimum of 1.110e-03 and maximum of 1.110e-03.</w:t>
      </w:r>
    </w:p>
    <w:p w14:paraId="25E55F9D" w14:textId="77777777" w:rsidR="008F747E" w:rsidRDefault="008F747E" w:rsidP="008F747E">
      <w:pPr>
        <w:pStyle w:val="ListParagraph"/>
        <w:numPr>
          <w:ilvl w:val="2"/>
          <w:numId w:val="47"/>
        </w:numPr>
        <w:spacing w:before="0" w:after="0"/>
      </w:pPr>
      <w:r>
        <w:t>Installation date between minimum of 1955-01-01 and maximum of 1955-01-01</w:t>
      </w:r>
    </w:p>
    <w:p w14:paraId="6B91E0E0" w14:textId="77777777" w:rsidR="008F747E" w:rsidRDefault="008F747E" w:rsidP="008F747E">
      <w:pPr>
        <w:pStyle w:val="ListParagraph"/>
        <w:numPr>
          <w:ilvl w:val="2"/>
          <w:numId w:val="47"/>
        </w:numPr>
        <w:spacing w:before="0" w:after="0"/>
      </w:pPr>
      <w:r>
        <w:t>Girth weld type of Unknown</w:t>
      </w:r>
    </w:p>
    <w:p w14:paraId="566CDF38" w14:textId="77777777" w:rsidR="008F747E" w:rsidRDefault="008F747E" w:rsidP="008F747E">
      <w:pPr>
        <w:pStyle w:val="ListParagraph"/>
        <w:numPr>
          <w:ilvl w:val="2"/>
          <w:numId w:val="47"/>
        </w:numPr>
        <w:spacing w:before="0" w:after="0"/>
      </w:pPr>
      <w:r>
        <w:t>Geotechnical hazard POF between minimum of nan and maximum of nan</w:t>
      </w:r>
    </w:p>
    <w:p w14:paraId="29BC4C46" w14:textId="77777777" w:rsidR="008F747E" w:rsidRDefault="008F747E" w:rsidP="008F747E">
      <w:pPr>
        <w:pStyle w:val="ListParagraph"/>
        <w:numPr>
          <w:ilvl w:val="2"/>
          <w:numId w:val="47"/>
        </w:numPr>
        <w:spacing w:before="0" w:after="0"/>
      </w:pPr>
      <w:r>
        <w:t>Geotechnical hazard ID of nan</w:t>
      </w:r>
    </w:p>
    <w:p w14:paraId="37C6E69B" w14:textId="77777777" w:rsidR="008F747E" w:rsidRDefault="008F747E" w:rsidP="008F747E">
      <w:pPr>
        <w:pStyle w:val="ListParagraph"/>
        <w:numPr>
          <w:ilvl w:val="2"/>
          <w:numId w:val="47"/>
        </w:numPr>
        <w:spacing w:before="0" w:after="0"/>
      </w:pPr>
      <w:r>
        <w:t>Hydrotechnical hazard POF between minimum of 9.000e-04 and maximum of 9.000e-04</w:t>
      </w:r>
    </w:p>
    <w:p w14:paraId="6489A598" w14:textId="77777777" w:rsidR="008F747E" w:rsidRDefault="008F747E" w:rsidP="008F747E">
      <w:pPr>
        <w:pStyle w:val="ListParagraph"/>
        <w:numPr>
          <w:ilvl w:val="2"/>
          <w:numId w:val="47"/>
        </w:numPr>
        <w:spacing w:before="0" w:after="0"/>
      </w:pPr>
      <w:r>
        <w:t>Hydrotechnical hazard ID of nan, 4394.0</w:t>
      </w:r>
    </w:p>
    <w:p w14:paraId="0FA29788" w14:textId="77777777" w:rsidR="008F747E" w:rsidRDefault="008F747E" w:rsidP="008F747E">
      <w:pPr>
        <w:pStyle w:val="ListParagraph"/>
        <w:numPr>
          <w:ilvl w:val="1"/>
          <w:numId w:val="47"/>
        </w:numPr>
        <w:spacing w:before="0" w:after="0"/>
      </w:pPr>
      <w:r>
        <w:t>Consequence of failure distributed between minimum of $22.29 and maximum of $29.60MM</w:t>
      </w:r>
    </w:p>
    <w:p w14:paraId="6B9BF1AE" w14:textId="77777777" w:rsidR="008F747E" w:rsidRDefault="008F747E" w:rsidP="008F747E">
      <w:pPr>
        <w:pStyle w:val="ListParagraph"/>
        <w:numPr>
          <w:ilvl w:val="1"/>
          <w:numId w:val="47"/>
        </w:numPr>
        <w:spacing w:before="0" w:after="0"/>
      </w:pPr>
      <w:r>
        <w:t>Total length driven by Safety: 59.66 meters.</w:t>
      </w:r>
    </w:p>
    <w:p w14:paraId="58937FAB" w14:textId="77777777" w:rsidR="008F747E" w:rsidRDefault="008F747E" w:rsidP="008F747E">
      <w:pPr>
        <w:pStyle w:val="ListParagraph"/>
        <w:numPr>
          <w:ilvl w:val="1"/>
          <w:numId w:val="47"/>
        </w:numPr>
        <w:spacing w:before="0" w:after="0"/>
      </w:pPr>
      <w:r>
        <w:t>Safety Cost distributed between minimum of $17.43 and maximum of $23.79MM:</w:t>
      </w:r>
    </w:p>
    <w:p w14:paraId="2D95ACD9" w14:textId="77777777" w:rsidR="008F747E" w:rsidRDefault="008F747E" w:rsidP="008F747E">
      <w:pPr>
        <w:pStyle w:val="ListParagraph"/>
        <w:numPr>
          <w:ilvl w:val="2"/>
          <w:numId w:val="47"/>
        </w:numPr>
        <w:spacing w:before="0" w:after="0"/>
      </w:pPr>
      <w:r>
        <w:t>Leak cost between minimum of $0.00 and maximum of $0.00MM</w:t>
      </w:r>
    </w:p>
    <w:p w14:paraId="6214BF9F" w14:textId="77777777" w:rsidR="008F747E" w:rsidRDefault="008F747E" w:rsidP="008F747E">
      <w:pPr>
        <w:pStyle w:val="ListParagraph"/>
        <w:numPr>
          <w:ilvl w:val="2"/>
          <w:numId w:val="47"/>
        </w:numPr>
        <w:spacing w:before="0" w:after="0"/>
      </w:pPr>
      <w:r>
        <w:t>Leak scenario yielded 55.0 intersections with structures, with minimum of nan and maximum of nan of population impacted.</w:t>
      </w:r>
    </w:p>
    <w:p w14:paraId="510818D8" w14:textId="77777777" w:rsidR="008F747E" w:rsidRDefault="008F747E" w:rsidP="008F747E">
      <w:pPr>
        <w:pStyle w:val="ListParagraph"/>
        <w:numPr>
          <w:ilvl w:val="2"/>
          <w:numId w:val="47"/>
        </w:numPr>
        <w:spacing w:before="0" w:after="0"/>
      </w:pPr>
      <w:r>
        <w:lastRenderedPageBreak/>
        <w:t>Leak hazard radius distributed between minimum of 3.95 and maximum of 3.95 meters.</w:t>
      </w:r>
    </w:p>
    <w:p w14:paraId="3EADE764" w14:textId="77777777" w:rsidR="008F747E" w:rsidRDefault="008F747E" w:rsidP="008F747E">
      <w:pPr>
        <w:pStyle w:val="ListParagraph"/>
        <w:numPr>
          <w:ilvl w:val="2"/>
          <w:numId w:val="47"/>
        </w:numPr>
        <w:spacing w:before="0" w:after="0"/>
      </w:pPr>
      <w:r>
        <w:t>Rupture cost between minimum of $55.88 and maximum of $55.88MM</w:t>
      </w:r>
    </w:p>
    <w:p w14:paraId="3092C7C3" w14:textId="77777777" w:rsidR="008F747E" w:rsidRDefault="008F747E" w:rsidP="008F747E">
      <w:pPr>
        <w:pStyle w:val="ListParagraph"/>
        <w:numPr>
          <w:ilvl w:val="2"/>
          <w:numId w:val="47"/>
        </w:numPr>
        <w:spacing w:before="0" w:after="0"/>
      </w:pPr>
      <w:r>
        <w:t>Rupture scenario yielded 97.0 intersections with structures, with minimum of 5.82 and maximum of 5.82 of population impacted</w:t>
      </w:r>
    </w:p>
    <w:p w14:paraId="0A0654EA" w14:textId="77777777" w:rsidR="008F747E" w:rsidRDefault="008F747E" w:rsidP="008F747E">
      <w:pPr>
        <w:pStyle w:val="ListParagraph"/>
        <w:numPr>
          <w:ilvl w:val="2"/>
          <w:numId w:val="47"/>
        </w:numPr>
        <w:spacing w:before="0" w:after="0"/>
      </w:pPr>
      <w:r>
        <w:t>Rupture hazard radius distributed between minimum of 76.25 and maximum of 76.25 meters.</w:t>
      </w:r>
    </w:p>
    <w:p w14:paraId="2FF45D04" w14:textId="77777777" w:rsidR="008F747E" w:rsidRDefault="008F747E" w:rsidP="008F747E">
      <w:pPr>
        <w:pStyle w:val="ListParagraph"/>
        <w:numPr>
          <w:ilvl w:val="2"/>
          <w:numId w:val="47"/>
        </w:numPr>
        <w:spacing w:before="0" w:after="0"/>
      </w:pPr>
      <w:r>
        <w:t>Puncture cost between minimum of $0.00 and maximum of $0.00MM</w:t>
      </w:r>
    </w:p>
    <w:p w14:paraId="4CA12B48" w14:textId="77777777" w:rsidR="008F747E" w:rsidRDefault="008F747E" w:rsidP="008F747E">
      <w:pPr>
        <w:pStyle w:val="ListParagraph"/>
        <w:numPr>
          <w:ilvl w:val="2"/>
          <w:numId w:val="47"/>
        </w:numPr>
        <w:spacing w:before="0" w:after="0"/>
      </w:pPr>
      <w:r>
        <w:t>Puncture scenario yielded 80.0 intersections with structures, with minimum of nan and maximum of nan of population impacted</w:t>
      </w:r>
    </w:p>
    <w:p w14:paraId="5E065846" w14:textId="77777777" w:rsidR="008F747E" w:rsidRDefault="008F747E" w:rsidP="008F747E">
      <w:pPr>
        <w:pStyle w:val="ListParagraph"/>
        <w:numPr>
          <w:ilvl w:val="2"/>
          <w:numId w:val="47"/>
        </w:numPr>
        <w:spacing w:before="0" w:after="0"/>
      </w:pPr>
      <w:r>
        <w:t>Puncture hazard radius distributed between minimum of 15.77 and maximum of 15.77 meters.</w:t>
      </w:r>
    </w:p>
    <w:p w14:paraId="34755D95" w14:textId="77777777" w:rsidR="008F747E" w:rsidRDefault="008F747E" w:rsidP="008F747E">
      <w:pPr>
        <w:pStyle w:val="ListParagraph"/>
        <w:numPr>
          <w:ilvl w:val="2"/>
          <w:numId w:val="47"/>
        </w:numPr>
        <w:spacing w:before="0" w:after="0"/>
      </w:pPr>
      <w:r>
        <w:t>Product type is Crude Oil.</w:t>
      </w:r>
    </w:p>
    <w:p w14:paraId="1593E30A" w14:textId="77777777" w:rsidR="008F747E" w:rsidRDefault="008F747E" w:rsidP="008F747E">
      <w:pPr>
        <w:pStyle w:val="ListParagraph"/>
        <w:numPr>
          <w:ilvl w:val="2"/>
          <w:numId w:val="47"/>
        </w:numPr>
        <w:spacing w:before="0" w:after="0"/>
      </w:pPr>
      <w:r>
        <w:t>Class area location is/are 2.0.</w:t>
      </w:r>
    </w:p>
    <w:p w14:paraId="6579BC2A" w14:textId="77777777" w:rsidR="008F747E" w:rsidRDefault="008F747E" w:rsidP="008F747E">
      <w:pPr>
        <w:pStyle w:val="ListParagraph"/>
        <w:numPr>
          <w:ilvl w:val="0"/>
          <w:numId w:val="47"/>
        </w:numPr>
        <w:spacing w:before="0" w:after="0"/>
      </w:pPr>
      <w:r>
        <w:t xml:space="preserve">"NPS8 Rainbow P/L to </w:t>
      </w:r>
      <w:proofErr w:type="spellStart"/>
      <w:r>
        <w:t>Tirmoil</w:t>
      </w:r>
      <w:proofErr w:type="spellEnd"/>
      <w:r>
        <w:t xml:space="preserve"> </w:t>
      </w:r>
      <w:proofErr w:type="gramStart"/>
      <w:r>
        <w:t>From</w:t>
      </w:r>
      <w:proofErr w:type="gramEnd"/>
      <w:r>
        <w:t xml:space="preserve"> 11-15-77-14W5 to 15-29-81-9W5</w:t>
      </w:r>
    </w:p>
    <w:p w14:paraId="0A3486AE" w14:textId="77777777" w:rsidR="008F747E" w:rsidRDefault="008F747E" w:rsidP="008F747E">
      <w:pPr>
        <w:pStyle w:val="ListParagraph"/>
        <w:numPr>
          <w:ilvl w:val="1"/>
          <w:numId w:val="47"/>
        </w:numPr>
        <w:spacing w:before="0" w:after="0"/>
      </w:pPr>
      <w:r>
        <w:t>Total Cumulative Length (m):</w:t>
      </w:r>
      <w:r>
        <w:tab/>
        <w:t>30.0</w:t>
      </w:r>
    </w:p>
    <w:p w14:paraId="1C1F7883" w14:textId="77777777" w:rsidR="008F747E" w:rsidRDefault="008F747E" w:rsidP="008F747E">
      <w:pPr>
        <w:pStyle w:val="ListParagraph"/>
        <w:numPr>
          <w:ilvl w:val="1"/>
          <w:numId w:val="47"/>
        </w:numPr>
        <w:spacing w:before="0" w:after="0"/>
      </w:pPr>
      <w:r>
        <w:t>Likelihood of failure distributed between minimum of 1.671e-03 and maximum of 1.671e-03.</w:t>
      </w:r>
    </w:p>
    <w:p w14:paraId="7E5EEF03" w14:textId="77777777" w:rsidR="008F747E" w:rsidRDefault="008F747E" w:rsidP="008F747E">
      <w:pPr>
        <w:pStyle w:val="ListParagraph"/>
        <w:numPr>
          <w:ilvl w:val="2"/>
          <w:numId w:val="47"/>
        </w:numPr>
        <w:spacing w:before="0" w:after="0"/>
      </w:pPr>
      <w:r>
        <w:t>Installation date between minimum of 1972-01-01 and maximum of 1972-01-01</w:t>
      </w:r>
    </w:p>
    <w:p w14:paraId="1B04337D" w14:textId="77777777" w:rsidR="008F747E" w:rsidRDefault="008F747E" w:rsidP="008F747E">
      <w:pPr>
        <w:pStyle w:val="ListParagraph"/>
        <w:numPr>
          <w:ilvl w:val="2"/>
          <w:numId w:val="47"/>
        </w:numPr>
        <w:spacing w:before="0" w:after="0"/>
      </w:pPr>
      <w:r>
        <w:t>Girth weld type of Unknown</w:t>
      </w:r>
    </w:p>
    <w:p w14:paraId="0B37FD62" w14:textId="77777777" w:rsidR="008F747E" w:rsidRDefault="008F747E" w:rsidP="008F747E">
      <w:pPr>
        <w:pStyle w:val="ListParagraph"/>
        <w:numPr>
          <w:ilvl w:val="2"/>
          <w:numId w:val="47"/>
        </w:numPr>
        <w:spacing w:before="0" w:after="0"/>
      </w:pPr>
      <w:r>
        <w:t>Geotechnical hazard POF between minimum of nan and maximum of nan</w:t>
      </w:r>
    </w:p>
    <w:p w14:paraId="7E004A33" w14:textId="77777777" w:rsidR="008F747E" w:rsidRDefault="008F747E" w:rsidP="008F747E">
      <w:pPr>
        <w:pStyle w:val="ListParagraph"/>
        <w:numPr>
          <w:ilvl w:val="2"/>
          <w:numId w:val="47"/>
        </w:numPr>
        <w:spacing w:before="0" w:after="0"/>
      </w:pPr>
      <w:r>
        <w:t>Geotechnical hazard ID of nan</w:t>
      </w:r>
    </w:p>
    <w:p w14:paraId="6C2B902B" w14:textId="77777777" w:rsidR="008F747E" w:rsidRDefault="008F747E" w:rsidP="008F747E">
      <w:pPr>
        <w:pStyle w:val="ListParagraph"/>
        <w:numPr>
          <w:ilvl w:val="2"/>
          <w:numId w:val="47"/>
        </w:numPr>
        <w:spacing w:before="0" w:after="0"/>
      </w:pPr>
      <w:r>
        <w:t>Hydrotechnical hazard POF between minimum of 1.500e-03 and maximum of 1.500e-03</w:t>
      </w:r>
    </w:p>
    <w:p w14:paraId="5E46B562" w14:textId="77777777" w:rsidR="008F747E" w:rsidRDefault="008F747E" w:rsidP="008F747E">
      <w:pPr>
        <w:pStyle w:val="ListParagraph"/>
        <w:numPr>
          <w:ilvl w:val="2"/>
          <w:numId w:val="47"/>
        </w:numPr>
        <w:spacing w:before="0" w:after="0"/>
      </w:pPr>
      <w:r>
        <w:t>Hydrotechnical hazard ID of nan, 1041.0</w:t>
      </w:r>
    </w:p>
    <w:p w14:paraId="59A962DE" w14:textId="77777777" w:rsidR="008F747E" w:rsidRDefault="008F747E" w:rsidP="008F747E">
      <w:pPr>
        <w:pStyle w:val="ListParagraph"/>
        <w:numPr>
          <w:ilvl w:val="1"/>
          <w:numId w:val="47"/>
        </w:numPr>
        <w:spacing w:before="0" w:after="0"/>
      </w:pPr>
      <w:r>
        <w:t>Consequence of failure distributed between minimum of $39.58 and maximum of $66.05MM</w:t>
      </w:r>
    </w:p>
    <w:p w14:paraId="5242B890" w14:textId="77777777" w:rsidR="008F747E" w:rsidRDefault="008F747E" w:rsidP="008F747E">
      <w:pPr>
        <w:pStyle w:val="ListParagraph"/>
        <w:numPr>
          <w:ilvl w:val="1"/>
          <w:numId w:val="47"/>
        </w:numPr>
        <w:spacing w:before="0" w:after="0"/>
      </w:pPr>
      <w:r>
        <w:t>Total length driven by Environmental: 30.0 meters.</w:t>
      </w:r>
    </w:p>
    <w:p w14:paraId="64AF44F3" w14:textId="77777777" w:rsidR="008F747E" w:rsidRDefault="008F747E" w:rsidP="008F747E">
      <w:pPr>
        <w:pStyle w:val="ListParagraph"/>
        <w:numPr>
          <w:ilvl w:val="1"/>
          <w:numId w:val="47"/>
        </w:numPr>
        <w:spacing w:before="0" w:after="0"/>
      </w:pPr>
      <w:r>
        <w:t>Environmental Cost distributed between minimum of $38.95 and maximum of $65.39MM:</w:t>
      </w:r>
    </w:p>
    <w:p w14:paraId="32F519E9" w14:textId="77777777" w:rsidR="008F747E" w:rsidRDefault="008F747E" w:rsidP="008F747E">
      <w:pPr>
        <w:pStyle w:val="ListParagraph"/>
        <w:numPr>
          <w:ilvl w:val="2"/>
          <w:numId w:val="47"/>
        </w:numPr>
        <w:spacing w:before="0" w:after="0"/>
      </w:pPr>
      <w:r>
        <w:t>Leak cost between minimum of $0.22 and maximum of $0.37MM</w:t>
      </w:r>
    </w:p>
    <w:p w14:paraId="7FEFCE3E" w14:textId="77777777" w:rsidR="008F747E" w:rsidRDefault="008F747E" w:rsidP="008F747E">
      <w:pPr>
        <w:pStyle w:val="ListParagraph"/>
        <w:numPr>
          <w:ilvl w:val="2"/>
          <w:numId w:val="47"/>
        </w:numPr>
        <w:spacing w:before="0" w:after="0"/>
      </w:pPr>
      <w:r>
        <w:t>Leak spill volume between a minimum of 2093.25 and maximum of 2099.49 gallons</w:t>
      </w:r>
    </w:p>
    <w:p w14:paraId="2DC80F1E" w14:textId="77777777" w:rsidR="008F747E" w:rsidRDefault="008F747E" w:rsidP="008F747E">
      <w:pPr>
        <w:pStyle w:val="ListParagraph"/>
        <w:numPr>
          <w:ilvl w:val="2"/>
          <w:numId w:val="47"/>
        </w:numPr>
        <w:spacing w:before="0" w:after="0"/>
      </w:pPr>
      <w:r>
        <w:t>Rupture cost between minimum of $106.48 and maximum of $178.74MM</w:t>
      </w:r>
    </w:p>
    <w:p w14:paraId="6EF8CFA2" w14:textId="77777777" w:rsidR="008F747E" w:rsidRDefault="008F747E" w:rsidP="008F747E">
      <w:pPr>
        <w:pStyle w:val="ListParagraph"/>
        <w:numPr>
          <w:ilvl w:val="2"/>
          <w:numId w:val="47"/>
        </w:numPr>
        <w:spacing w:before="0" w:after="0"/>
      </w:pPr>
      <w:r>
        <w:t>Rupture spill volume is between a minimum of 1004629.51 and maximum of 1007625.77 gallons</w:t>
      </w:r>
    </w:p>
    <w:p w14:paraId="5A425C9B" w14:textId="77777777" w:rsidR="008F747E" w:rsidRDefault="008F747E" w:rsidP="008F747E">
      <w:pPr>
        <w:pStyle w:val="ListParagraph"/>
        <w:numPr>
          <w:ilvl w:val="2"/>
          <w:numId w:val="47"/>
        </w:numPr>
        <w:spacing w:before="0" w:after="0"/>
      </w:pPr>
      <w:r>
        <w:t>Puncture cost between minimum of $7.29 and maximum of $12.24MM</w:t>
      </w:r>
    </w:p>
    <w:p w14:paraId="3EE78FBC" w14:textId="77777777" w:rsidR="008F747E" w:rsidRDefault="008F747E" w:rsidP="008F747E">
      <w:pPr>
        <w:pStyle w:val="ListParagraph"/>
        <w:numPr>
          <w:ilvl w:val="2"/>
          <w:numId w:val="47"/>
        </w:numPr>
        <w:spacing w:before="0" w:after="0"/>
      </w:pPr>
      <w:r>
        <w:t>Puncture spill volume is between a minimum of 68779.31 and maximum of 68984.44 gallons</w:t>
      </w:r>
    </w:p>
    <w:p w14:paraId="5481E893" w14:textId="77777777" w:rsidR="008F747E" w:rsidRDefault="008F747E" w:rsidP="008F747E">
      <w:pPr>
        <w:pStyle w:val="ListParagraph"/>
        <w:numPr>
          <w:ilvl w:val="2"/>
          <w:numId w:val="47"/>
        </w:numPr>
        <w:spacing w:before="0" w:after="0"/>
      </w:pPr>
      <w:r>
        <w:t xml:space="preserve">Land use distributed as </w:t>
      </w:r>
    </w:p>
    <w:p w14:paraId="16C441F8" w14:textId="77777777" w:rsidR="008F747E" w:rsidRDefault="008F747E" w:rsidP="008F747E">
      <w:pPr>
        <w:pStyle w:val="ListParagraph"/>
        <w:numPr>
          <w:ilvl w:val="3"/>
          <w:numId w:val="47"/>
        </w:numPr>
        <w:spacing w:before="0" w:after="0"/>
      </w:pPr>
      <w:r>
        <w:t>Forested: 26.02</w:t>
      </w:r>
    </w:p>
    <w:p w14:paraId="02239686" w14:textId="77777777" w:rsidR="008F747E" w:rsidRDefault="008F747E" w:rsidP="008F747E">
      <w:pPr>
        <w:pStyle w:val="ListParagraph"/>
        <w:numPr>
          <w:ilvl w:val="3"/>
          <w:numId w:val="47"/>
        </w:numPr>
        <w:spacing w:before="0" w:after="0"/>
      </w:pPr>
      <w:r>
        <w:t>Water Course: 3.98</w:t>
      </w:r>
    </w:p>
    <w:p w14:paraId="2A523479" w14:textId="77777777" w:rsidR="008F747E" w:rsidRDefault="008F747E" w:rsidP="008F747E">
      <w:pPr>
        <w:pStyle w:val="ListParagraph"/>
        <w:numPr>
          <w:ilvl w:val="0"/>
          <w:numId w:val="47"/>
        </w:numPr>
        <w:spacing w:before="0" w:after="0"/>
      </w:pPr>
      <w:r>
        <w:t>"SUNDRE TO BENTLEY NPS 8</w:t>
      </w:r>
    </w:p>
    <w:p w14:paraId="2EB3DCBA" w14:textId="77777777" w:rsidR="008F747E" w:rsidRDefault="008F747E" w:rsidP="008F747E">
      <w:pPr>
        <w:pStyle w:val="ListParagraph"/>
        <w:numPr>
          <w:ilvl w:val="1"/>
          <w:numId w:val="47"/>
        </w:numPr>
        <w:spacing w:before="0" w:after="0"/>
      </w:pPr>
      <w:r>
        <w:t>Total Cumulative Length (m):</w:t>
      </w:r>
      <w:r>
        <w:tab/>
        <w:t>30.0</w:t>
      </w:r>
    </w:p>
    <w:p w14:paraId="4527A316" w14:textId="77777777" w:rsidR="008F747E" w:rsidRDefault="008F747E" w:rsidP="008F747E">
      <w:pPr>
        <w:pStyle w:val="ListParagraph"/>
        <w:numPr>
          <w:ilvl w:val="1"/>
          <w:numId w:val="47"/>
        </w:numPr>
        <w:spacing w:before="0" w:after="0"/>
      </w:pPr>
      <w:r>
        <w:t>Likelihood of failure distributed between minimum of 1.043e-03 and maximum of 1.043e-03.</w:t>
      </w:r>
    </w:p>
    <w:p w14:paraId="1CA862D4" w14:textId="77777777" w:rsidR="008F747E" w:rsidRDefault="008F747E" w:rsidP="008F747E">
      <w:pPr>
        <w:pStyle w:val="ListParagraph"/>
        <w:numPr>
          <w:ilvl w:val="2"/>
          <w:numId w:val="47"/>
        </w:numPr>
        <w:spacing w:before="0" w:after="0"/>
      </w:pPr>
      <w:r>
        <w:t>Installation date between minimum of 1962-01-01 and maximum of 1962-01-01</w:t>
      </w:r>
    </w:p>
    <w:p w14:paraId="02E41EB5" w14:textId="77777777" w:rsidR="008F747E" w:rsidRDefault="008F747E" w:rsidP="008F747E">
      <w:pPr>
        <w:pStyle w:val="ListParagraph"/>
        <w:numPr>
          <w:ilvl w:val="2"/>
          <w:numId w:val="47"/>
        </w:numPr>
        <w:spacing w:before="0" w:after="0"/>
      </w:pPr>
      <w:r>
        <w:t>Girth weld type of Unknown</w:t>
      </w:r>
    </w:p>
    <w:p w14:paraId="047AC85E" w14:textId="77777777" w:rsidR="008F747E" w:rsidRDefault="008F747E" w:rsidP="008F747E">
      <w:pPr>
        <w:pStyle w:val="ListParagraph"/>
        <w:numPr>
          <w:ilvl w:val="2"/>
          <w:numId w:val="47"/>
        </w:numPr>
        <w:spacing w:before="0" w:after="0"/>
      </w:pPr>
      <w:r>
        <w:t>Geotechnical hazard POF between minimum of nan and maximum of nan</w:t>
      </w:r>
    </w:p>
    <w:p w14:paraId="756583FB" w14:textId="77777777" w:rsidR="008F747E" w:rsidRDefault="008F747E" w:rsidP="008F747E">
      <w:pPr>
        <w:pStyle w:val="ListParagraph"/>
        <w:numPr>
          <w:ilvl w:val="2"/>
          <w:numId w:val="47"/>
        </w:numPr>
        <w:spacing w:before="0" w:after="0"/>
      </w:pPr>
      <w:r>
        <w:t>Geotechnical hazard ID of nan</w:t>
      </w:r>
    </w:p>
    <w:p w14:paraId="5285301B" w14:textId="77777777" w:rsidR="008F747E" w:rsidRDefault="008F747E" w:rsidP="008F747E">
      <w:pPr>
        <w:pStyle w:val="ListParagraph"/>
        <w:numPr>
          <w:ilvl w:val="2"/>
          <w:numId w:val="47"/>
        </w:numPr>
        <w:spacing w:before="0" w:after="0"/>
      </w:pPr>
      <w:r>
        <w:lastRenderedPageBreak/>
        <w:t>Hydrotechnical hazard POF between minimum of 8.400e-04 and maximum of 8.400e-04</w:t>
      </w:r>
    </w:p>
    <w:p w14:paraId="5A935725" w14:textId="77777777" w:rsidR="008F747E" w:rsidRDefault="008F747E" w:rsidP="008F747E">
      <w:pPr>
        <w:pStyle w:val="ListParagraph"/>
        <w:numPr>
          <w:ilvl w:val="2"/>
          <w:numId w:val="47"/>
        </w:numPr>
        <w:spacing w:before="0" w:after="0"/>
      </w:pPr>
      <w:r>
        <w:t>Hydrotechnical hazard ID of nan, 478.0</w:t>
      </w:r>
    </w:p>
    <w:p w14:paraId="61831063" w14:textId="77777777" w:rsidR="008F747E" w:rsidRDefault="008F747E" w:rsidP="008F747E">
      <w:pPr>
        <w:pStyle w:val="ListParagraph"/>
        <w:numPr>
          <w:ilvl w:val="1"/>
          <w:numId w:val="47"/>
        </w:numPr>
        <w:spacing w:before="0" w:after="0"/>
      </w:pPr>
      <w:r>
        <w:t>Consequence of failure distributed between minimum of $26.42 and maximum of $28.69MM</w:t>
      </w:r>
    </w:p>
    <w:p w14:paraId="7C18A005" w14:textId="77777777" w:rsidR="008F747E" w:rsidRDefault="008F747E" w:rsidP="008F747E">
      <w:pPr>
        <w:pStyle w:val="ListParagraph"/>
        <w:numPr>
          <w:ilvl w:val="1"/>
          <w:numId w:val="47"/>
        </w:numPr>
        <w:spacing w:before="0" w:after="0"/>
      </w:pPr>
      <w:r>
        <w:t>Total length driven by Safety: 30.0 meters.</w:t>
      </w:r>
    </w:p>
    <w:p w14:paraId="57BFDBE6" w14:textId="77777777" w:rsidR="008F747E" w:rsidRDefault="008F747E" w:rsidP="008F747E">
      <w:pPr>
        <w:pStyle w:val="ListParagraph"/>
        <w:numPr>
          <w:ilvl w:val="1"/>
          <w:numId w:val="47"/>
        </w:numPr>
        <w:spacing w:before="0" w:after="0"/>
      </w:pPr>
      <w:r>
        <w:t>Safety Cost distributed between minimum of $22.07 and maximum of $22.55MM:</w:t>
      </w:r>
    </w:p>
    <w:p w14:paraId="7663D899" w14:textId="77777777" w:rsidR="008F747E" w:rsidRDefault="008F747E" w:rsidP="008F747E">
      <w:pPr>
        <w:pStyle w:val="ListParagraph"/>
        <w:numPr>
          <w:ilvl w:val="2"/>
          <w:numId w:val="47"/>
        </w:numPr>
        <w:spacing w:before="0" w:after="0"/>
      </w:pPr>
      <w:r>
        <w:t>Leak cost between minimum of $0.00 and maximum of $0.00MM</w:t>
      </w:r>
    </w:p>
    <w:p w14:paraId="6F7961D0" w14:textId="77777777" w:rsidR="008F747E" w:rsidRDefault="008F747E" w:rsidP="008F747E">
      <w:pPr>
        <w:pStyle w:val="ListParagraph"/>
        <w:numPr>
          <w:ilvl w:val="2"/>
          <w:numId w:val="47"/>
        </w:numPr>
        <w:spacing w:before="0" w:after="0"/>
      </w:pPr>
      <w:r>
        <w:t>Leak scenario yielded 40.0 intersections with structures, with minimum of nan and maximum of nan of population impacted.</w:t>
      </w:r>
    </w:p>
    <w:p w14:paraId="1EAA48B3" w14:textId="77777777" w:rsidR="008F747E" w:rsidRDefault="008F747E" w:rsidP="008F747E">
      <w:pPr>
        <w:pStyle w:val="ListParagraph"/>
        <w:numPr>
          <w:ilvl w:val="2"/>
          <w:numId w:val="47"/>
        </w:numPr>
        <w:spacing w:before="0" w:after="0"/>
      </w:pPr>
      <w:r>
        <w:t>Leak hazard radius distributed between minimum of 20.4 and maximum of 20.4 meters.</w:t>
      </w:r>
    </w:p>
    <w:p w14:paraId="05B3B04E" w14:textId="77777777" w:rsidR="008F747E" w:rsidRDefault="008F747E" w:rsidP="008F747E">
      <w:pPr>
        <w:pStyle w:val="ListParagraph"/>
        <w:numPr>
          <w:ilvl w:val="2"/>
          <w:numId w:val="47"/>
        </w:numPr>
        <w:spacing w:before="0" w:after="0"/>
      </w:pPr>
      <w:r>
        <w:t>Rupture cost between minimum of $43.78 and maximum of $43.78MM</w:t>
      </w:r>
    </w:p>
    <w:p w14:paraId="597F596E" w14:textId="77777777" w:rsidR="008F747E" w:rsidRDefault="008F747E" w:rsidP="008F747E">
      <w:pPr>
        <w:pStyle w:val="ListParagraph"/>
        <w:numPr>
          <w:ilvl w:val="2"/>
          <w:numId w:val="47"/>
        </w:numPr>
        <w:spacing w:before="0" w:after="0"/>
      </w:pPr>
      <w:r>
        <w:t>Rupture scenario yielded 132.0 intersections with structures, with minimum of 4.56 and maximum of 4.56 of population impacted</w:t>
      </w:r>
    </w:p>
    <w:p w14:paraId="0596BA8A" w14:textId="77777777" w:rsidR="008F747E" w:rsidRDefault="008F747E" w:rsidP="008F747E">
      <w:pPr>
        <w:pStyle w:val="ListParagraph"/>
        <w:numPr>
          <w:ilvl w:val="2"/>
          <w:numId w:val="47"/>
        </w:numPr>
        <w:spacing w:before="0" w:after="0"/>
      </w:pPr>
      <w:r>
        <w:t>Rupture hazard radius distributed between minimum of 135.46 and maximum of 135.46 meters.</w:t>
      </w:r>
    </w:p>
    <w:p w14:paraId="027EF0FD" w14:textId="77777777" w:rsidR="008F747E" w:rsidRDefault="008F747E" w:rsidP="008F747E">
      <w:pPr>
        <w:pStyle w:val="ListParagraph"/>
        <w:numPr>
          <w:ilvl w:val="2"/>
          <w:numId w:val="47"/>
        </w:numPr>
        <w:spacing w:before="0" w:after="0"/>
      </w:pPr>
      <w:r>
        <w:t>Puncture cost between minimum of $21.89 and maximum of $21.89MM</w:t>
      </w:r>
    </w:p>
    <w:p w14:paraId="5AEFDDDE" w14:textId="77777777" w:rsidR="008F747E" w:rsidRDefault="008F747E" w:rsidP="008F747E">
      <w:pPr>
        <w:pStyle w:val="ListParagraph"/>
        <w:numPr>
          <w:ilvl w:val="2"/>
          <w:numId w:val="47"/>
        </w:numPr>
        <w:spacing w:before="0" w:after="0"/>
      </w:pPr>
      <w:r>
        <w:t>Puncture scenario yielded 98.0 intersections with structures, with minimum of 2.28 and maximum of 2.28 of population impacted</w:t>
      </w:r>
    </w:p>
    <w:p w14:paraId="3F1F8430" w14:textId="77777777" w:rsidR="008F747E" w:rsidRDefault="008F747E" w:rsidP="008F747E">
      <w:pPr>
        <w:pStyle w:val="ListParagraph"/>
        <w:numPr>
          <w:ilvl w:val="2"/>
          <w:numId w:val="47"/>
        </w:numPr>
        <w:spacing w:before="0" w:after="0"/>
      </w:pPr>
      <w:r>
        <w:t>Puncture hazard radius distributed between minimum of 55.42 and maximum of 55.42 meters.</w:t>
      </w:r>
    </w:p>
    <w:p w14:paraId="371EFD8E" w14:textId="77777777" w:rsidR="008F747E" w:rsidRDefault="008F747E" w:rsidP="008F747E">
      <w:pPr>
        <w:pStyle w:val="ListParagraph"/>
        <w:numPr>
          <w:ilvl w:val="2"/>
          <w:numId w:val="47"/>
        </w:numPr>
        <w:spacing w:before="0" w:after="0"/>
      </w:pPr>
      <w:r>
        <w:t>Product type is Butane/Condensate.</w:t>
      </w:r>
    </w:p>
    <w:p w14:paraId="3AF1FB71" w14:textId="77777777" w:rsidR="008F747E" w:rsidRDefault="008F747E" w:rsidP="008F747E">
      <w:pPr>
        <w:pStyle w:val="ListParagraph"/>
        <w:numPr>
          <w:ilvl w:val="2"/>
          <w:numId w:val="47"/>
        </w:numPr>
        <w:spacing w:before="0" w:after="0"/>
      </w:pPr>
      <w:r>
        <w:t>Class area location is/are 1.0.</w:t>
      </w:r>
    </w:p>
    <w:p w14:paraId="7047E322" w14:textId="77777777" w:rsidR="008F747E" w:rsidRDefault="008F747E" w:rsidP="008F747E">
      <w:pPr>
        <w:pStyle w:val="ListParagraph"/>
        <w:numPr>
          <w:ilvl w:val="0"/>
          <w:numId w:val="47"/>
        </w:numPr>
        <w:spacing w:before="0" w:after="0"/>
      </w:pPr>
      <w:r>
        <w:t>"PINCHER CREEK TO CARWAY NPS 12</w:t>
      </w:r>
    </w:p>
    <w:p w14:paraId="10E17B54" w14:textId="77777777" w:rsidR="008F747E" w:rsidRDefault="008F747E" w:rsidP="008F747E">
      <w:pPr>
        <w:pStyle w:val="ListParagraph"/>
        <w:numPr>
          <w:ilvl w:val="1"/>
          <w:numId w:val="47"/>
        </w:numPr>
        <w:spacing w:before="0" w:after="0"/>
      </w:pPr>
      <w:r>
        <w:t>Total Cumulative Length (m):</w:t>
      </w:r>
      <w:r>
        <w:tab/>
        <w:t>1.62</w:t>
      </w:r>
    </w:p>
    <w:p w14:paraId="3544EF40" w14:textId="77777777" w:rsidR="008F747E" w:rsidRDefault="008F747E" w:rsidP="008F747E">
      <w:pPr>
        <w:pStyle w:val="ListParagraph"/>
        <w:numPr>
          <w:ilvl w:val="1"/>
          <w:numId w:val="47"/>
        </w:numPr>
        <w:spacing w:before="0" w:after="0"/>
      </w:pPr>
      <w:r>
        <w:t>Likelihood of failure distributed between minimum of 1.820e-03 and maximum of 1.820e-03.</w:t>
      </w:r>
    </w:p>
    <w:p w14:paraId="309B4AC2" w14:textId="77777777" w:rsidR="008F747E" w:rsidRDefault="008F747E" w:rsidP="008F747E">
      <w:pPr>
        <w:pStyle w:val="ListParagraph"/>
        <w:numPr>
          <w:ilvl w:val="2"/>
          <w:numId w:val="47"/>
        </w:numPr>
        <w:spacing w:before="0" w:after="0"/>
      </w:pPr>
      <w:r>
        <w:t>Installation date between minimum of 1967-01-01 and maximum of 1967-01-01</w:t>
      </w:r>
    </w:p>
    <w:p w14:paraId="508FCC84" w14:textId="77777777" w:rsidR="008F747E" w:rsidRDefault="008F747E" w:rsidP="008F747E">
      <w:pPr>
        <w:pStyle w:val="ListParagraph"/>
        <w:numPr>
          <w:ilvl w:val="2"/>
          <w:numId w:val="47"/>
        </w:numPr>
        <w:spacing w:before="0" w:after="0"/>
      </w:pPr>
      <w:r>
        <w:t>Girth weld type of Unknown</w:t>
      </w:r>
    </w:p>
    <w:p w14:paraId="37A5CE34" w14:textId="77777777" w:rsidR="008F747E" w:rsidRDefault="008F747E" w:rsidP="008F747E">
      <w:pPr>
        <w:pStyle w:val="ListParagraph"/>
        <w:numPr>
          <w:ilvl w:val="2"/>
          <w:numId w:val="47"/>
        </w:numPr>
        <w:spacing w:before="0" w:after="0"/>
      </w:pPr>
      <w:r>
        <w:t>Geotechnical hazard POF between minimum of 1.500e-03 and maximum of 1.500e-03</w:t>
      </w:r>
    </w:p>
    <w:p w14:paraId="6EE46A18" w14:textId="77777777" w:rsidR="008F747E" w:rsidRDefault="008F747E" w:rsidP="008F747E">
      <w:pPr>
        <w:pStyle w:val="ListParagraph"/>
        <w:numPr>
          <w:ilvl w:val="2"/>
          <w:numId w:val="47"/>
        </w:numPr>
        <w:spacing w:before="0" w:after="0"/>
      </w:pPr>
      <w:r>
        <w:t>Geotechnical hazard ID of 1079.0</w:t>
      </w:r>
    </w:p>
    <w:p w14:paraId="4BC70651" w14:textId="77777777" w:rsidR="008F747E" w:rsidRDefault="008F747E" w:rsidP="008F747E">
      <w:pPr>
        <w:pStyle w:val="ListParagraph"/>
        <w:numPr>
          <w:ilvl w:val="2"/>
          <w:numId w:val="47"/>
        </w:numPr>
        <w:spacing w:before="0" w:after="0"/>
      </w:pPr>
      <w:r>
        <w:t>Hydrotechnical hazard POF between minimum of 2.300e-05 and maximum of 2.300e-05</w:t>
      </w:r>
    </w:p>
    <w:p w14:paraId="2D4A24F9" w14:textId="77777777" w:rsidR="008F747E" w:rsidRDefault="008F747E" w:rsidP="008F747E">
      <w:pPr>
        <w:pStyle w:val="ListParagraph"/>
        <w:numPr>
          <w:ilvl w:val="2"/>
          <w:numId w:val="47"/>
        </w:numPr>
        <w:spacing w:before="0" w:after="0"/>
      </w:pPr>
      <w:r>
        <w:t>Hydrotechnical hazard ID of nan, 603.0</w:t>
      </w:r>
    </w:p>
    <w:p w14:paraId="10792C3E" w14:textId="77777777" w:rsidR="008F747E" w:rsidRDefault="008F747E" w:rsidP="008F747E">
      <w:pPr>
        <w:pStyle w:val="ListParagraph"/>
        <w:numPr>
          <w:ilvl w:val="1"/>
          <w:numId w:val="47"/>
        </w:numPr>
        <w:spacing w:before="0" w:after="0"/>
      </w:pPr>
      <w:r>
        <w:t>Consequence of failure distributed between minimum of $15.60 and maximum of $15.61MM</w:t>
      </w:r>
    </w:p>
    <w:p w14:paraId="13A2FA74" w14:textId="77777777" w:rsidR="008F747E" w:rsidRDefault="008F747E" w:rsidP="008F747E">
      <w:pPr>
        <w:pStyle w:val="ListParagraph"/>
        <w:numPr>
          <w:ilvl w:val="1"/>
          <w:numId w:val="47"/>
        </w:numPr>
        <w:spacing w:before="0" w:after="0"/>
      </w:pPr>
      <w:r>
        <w:t>Total length driven by Environmental: 1.62 meters.</w:t>
      </w:r>
    </w:p>
    <w:p w14:paraId="6E6EE2E5" w14:textId="77777777" w:rsidR="008F747E" w:rsidRDefault="008F747E" w:rsidP="008F747E">
      <w:pPr>
        <w:pStyle w:val="ListParagraph"/>
        <w:numPr>
          <w:ilvl w:val="1"/>
          <w:numId w:val="47"/>
        </w:numPr>
        <w:spacing w:before="0" w:after="0"/>
      </w:pPr>
      <w:r>
        <w:t>Environmental Cost distributed between minimum of $14.53 and maximum of $14.67MM:</w:t>
      </w:r>
    </w:p>
    <w:p w14:paraId="2F035238" w14:textId="77777777" w:rsidR="008F747E" w:rsidRDefault="008F747E" w:rsidP="008F747E">
      <w:pPr>
        <w:pStyle w:val="ListParagraph"/>
        <w:numPr>
          <w:ilvl w:val="2"/>
          <w:numId w:val="47"/>
        </w:numPr>
        <w:spacing w:before="0" w:after="0"/>
      </w:pPr>
      <w:r>
        <w:t>Leak cost between minimum of $0.43 and maximum of $0.43MM</w:t>
      </w:r>
    </w:p>
    <w:p w14:paraId="2D75FEE5" w14:textId="77777777" w:rsidR="008F747E" w:rsidRDefault="008F747E" w:rsidP="008F747E">
      <w:pPr>
        <w:pStyle w:val="ListParagraph"/>
        <w:numPr>
          <w:ilvl w:val="2"/>
          <w:numId w:val="47"/>
        </w:numPr>
        <w:spacing w:before="0" w:after="0"/>
      </w:pPr>
      <w:r>
        <w:t>Leak spill volume between a minimum of 2426.89 and maximum of 2428.0 gallons</w:t>
      </w:r>
    </w:p>
    <w:p w14:paraId="22C054C9" w14:textId="77777777" w:rsidR="008F747E" w:rsidRDefault="008F747E" w:rsidP="008F747E">
      <w:pPr>
        <w:pStyle w:val="ListParagraph"/>
        <w:numPr>
          <w:ilvl w:val="2"/>
          <w:numId w:val="47"/>
        </w:numPr>
        <w:spacing w:before="0" w:after="0"/>
      </w:pPr>
      <w:r>
        <w:t>Rupture cost between minimum of $28.79 and maximum of $28.79MM</w:t>
      </w:r>
    </w:p>
    <w:p w14:paraId="47816255" w14:textId="77777777" w:rsidR="008F747E" w:rsidRDefault="008F747E" w:rsidP="008F747E">
      <w:pPr>
        <w:pStyle w:val="ListParagraph"/>
        <w:numPr>
          <w:ilvl w:val="2"/>
          <w:numId w:val="47"/>
        </w:numPr>
        <w:spacing w:before="0" w:after="0"/>
      </w:pPr>
      <w:r>
        <w:t>Rupture spill volume is between a minimum of 161827.35 and maximum of 161827.35 gallons</w:t>
      </w:r>
    </w:p>
    <w:p w14:paraId="49A64360" w14:textId="77777777" w:rsidR="008F747E" w:rsidRDefault="008F747E" w:rsidP="008F747E">
      <w:pPr>
        <w:pStyle w:val="ListParagraph"/>
        <w:numPr>
          <w:ilvl w:val="2"/>
          <w:numId w:val="47"/>
        </w:numPr>
        <w:spacing w:before="0" w:after="0"/>
      </w:pPr>
      <w:r>
        <w:t>Puncture cost between minimum of $14.19 and maximum of $14.19MM</w:t>
      </w:r>
    </w:p>
    <w:p w14:paraId="0A739451" w14:textId="77777777" w:rsidR="008F747E" w:rsidRDefault="008F747E" w:rsidP="008F747E">
      <w:pPr>
        <w:pStyle w:val="ListParagraph"/>
        <w:numPr>
          <w:ilvl w:val="2"/>
          <w:numId w:val="47"/>
        </w:numPr>
        <w:spacing w:before="0" w:after="0"/>
      </w:pPr>
      <w:r>
        <w:t>Puncture spill volume is between a minimum of 79742.24 and maximum of 79778.59 gallons</w:t>
      </w:r>
    </w:p>
    <w:p w14:paraId="0F0DA41F" w14:textId="77777777" w:rsidR="008F747E" w:rsidRDefault="008F747E" w:rsidP="008F747E">
      <w:pPr>
        <w:pStyle w:val="ListParagraph"/>
        <w:numPr>
          <w:ilvl w:val="2"/>
          <w:numId w:val="47"/>
        </w:numPr>
        <w:spacing w:before="0" w:after="0"/>
      </w:pPr>
      <w:r>
        <w:t xml:space="preserve">Land use distributed as </w:t>
      </w:r>
    </w:p>
    <w:p w14:paraId="195DF1AF" w14:textId="77777777" w:rsidR="008F747E" w:rsidRDefault="008F747E" w:rsidP="008F747E">
      <w:pPr>
        <w:pStyle w:val="ListParagraph"/>
        <w:numPr>
          <w:ilvl w:val="3"/>
          <w:numId w:val="47"/>
        </w:numPr>
        <w:spacing w:before="0" w:after="0"/>
      </w:pPr>
      <w:r>
        <w:lastRenderedPageBreak/>
        <w:t>Agricultural: 0.25</w:t>
      </w:r>
    </w:p>
    <w:p w14:paraId="440D97CC" w14:textId="77777777" w:rsidR="008F747E" w:rsidRDefault="008F747E" w:rsidP="008F747E">
      <w:pPr>
        <w:pStyle w:val="ListParagraph"/>
        <w:numPr>
          <w:ilvl w:val="3"/>
          <w:numId w:val="47"/>
        </w:numPr>
        <w:spacing w:before="0" w:after="0"/>
      </w:pPr>
      <w:r>
        <w:t>Water Course: 1.37</w:t>
      </w:r>
    </w:p>
    <w:p w14:paraId="5885430D" w14:textId="77777777" w:rsidR="008F747E" w:rsidRDefault="008F747E" w:rsidP="008F747E">
      <w:pPr>
        <w:pStyle w:val="ListParagraph"/>
        <w:numPr>
          <w:ilvl w:val="0"/>
          <w:numId w:val="47"/>
        </w:numPr>
        <w:spacing w:before="0" w:after="0"/>
      </w:pPr>
      <w:r>
        <w:t>"HARMATTAN TO SUNDRE NPS 6</w:t>
      </w:r>
    </w:p>
    <w:p w14:paraId="0B6A30AD" w14:textId="6F6E6147" w:rsidR="008F747E" w:rsidRDefault="008F747E" w:rsidP="008F747E">
      <w:pPr>
        <w:pStyle w:val="ListParagraph"/>
        <w:numPr>
          <w:ilvl w:val="1"/>
          <w:numId w:val="47"/>
        </w:numPr>
        <w:spacing w:before="0" w:after="0"/>
      </w:pPr>
      <w:r>
        <w:t>Total Cumulative Length (m):</w:t>
      </w:r>
      <w:r>
        <w:tab/>
        <w:t>0.0</w:t>
      </w:r>
      <w:r w:rsidR="00C65374">
        <w:t>01</w:t>
      </w:r>
    </w:p>
    <w:p w14:paraId="03DA265B" w14:textId="77777777" w:rsidR="008F747E" w:rsidRDefault="008F747E" w:rsidP="008F747E">
      <w:pPr>
        <w:pStyle w:val="ListParagraph"/>
        <w:numPr>
          <w:ilvl w:val="1"/>
          <w:numId w:val="47"/>
        </w:numPr>
        <w:spacing w:before="0" w:after="0"/>
      </w:pPr>
      <w:r>
        <w:t>Likelihood of failure distributed between minimum of 1.570e-03 and maximum of 1.570e-03.</w:t>
      </w:r>
    </w:p>
    <w:p w14:paraId="62FE2BCD" w14:textId="77777777" w:rsidR="008F747E" w:rsidRDefault="008F747E" w:rsidP="008F747E">
      <w:pPr>
        <w:pStyle w:val="ListParagraph"/>
        <w:numPr>
          <w:ilvl w:val="2"/>
          <w:numId w:val="47"/>
        </w:numPr>
        <w:spacing w:before="0" w:after="0"/>
      </w:pPr>
      <w:r>
        <w:t>Installation date between minimum of 1962-01-01 and maximum of 1962-01-01</w:t>
      </w:r>
    </w:p>
    <w:p w14:paraId="4BE340E5" w14:textId="77777777" w:rsidR="008F747E" w:rsidRDefault="008F747E" w:rsidP="008F747E">
      <w:pPr>
        <w:pStyle w:val="ListParagraph"/>
        <w:numPr>
          <w:ilvl w:val="2"/>
          <w:numId w:val="47"/>
        </w:numPr>
        <w:spacing w:before="0" w:after="0"/>
      </w:pPr>
      <w:r>
        <w:t>Girth weld type of Unknown</w:t>
      </w:r>
    </w:p>
    <w:p w14:paraId="683D80D5" w14:textId="77777777" w:rsidR="008F747E" w:rsidRDefault="008F747E" w:rsidP="008F747E">
      <w:pPr>
        <w:pStyle w:val="ListParagraph"/>
        <w:numPr>
          <w:ilvl w:val="2"/>
          <w:numId w:val="47"/>
        </w:numPr>
        <w:spacing w:before="0" w:after="0"/>
      </w:pPr>
      <w:r>
        <w:t>Geotechnical hazard POF between minimum of 6.985e-04 and maximum of 6.985e-04</w:t>
      </w:r>
    </w:p>
    <w:p w14:paraId="1A845DF2" w14:textId="77777777" w:rsidR="008F747E" w:rsidRDefault="008F747E" w:rsidP="008F747E">
      <w:pPr>
        <w:pStyle w:val="ListParagraph"/>
        <w:numPr>
          <w:ilvl w:val="2"/>
          <w:numId w:val="47"/>
        </w:numPr>
        <w:spacing w:before="0" w:after="0"/>
      </w:pPr>
      <w:r>
        <w:t>Geotechnical hazard ID of 9087.0</w:t>
      </w:r>
    </w:p>
    <w:p w14:paraId="6314DC56" w14:textId="77777777" w:rsidR="008F747E" w:rsidRDefault="008F747E" w:rsidP="008F747E">
      <w:pPr>
        <w:pStyle w:val="ListParagraph"/>
        <w:numPr>
          <w:ilvl w:val="2"/>
          <w:numId w:val="47"/>
        </w:numPr>
        <w:spacing w:before="0" w:after="0"/>
      </w:pPr>
      <w:r>
        <w:t>Hydrotechnical hazard POF between minimum of 1.400e-06 and maximum of 1.400e-06</w:t>
      </w:r>
    </w:p>
    <w:p w14:paraId="3255BDC3" w14:textId="77777777" w:rsidR="008F747E" w:rsidRDefault="008F747E" w:rsidP="008F747E">
      <w:pPr>
        <w:pStyle w:val="ListParagraph"/>
        <w:numPr>
          <w:ilvl w:val="2"/>
          <w:numId w:val="47"/>
        </w:numPr>
        <w:spacing w:before="0" w:after="0"/>
      </w:pPr>
      <w:r>
        <w:t>Hydrotechnical hazard ID of 768.0</w:t>
      </w:r>
    </w:p>
    <w:p w14:paraId="1E5DB89C" w14:textId="77777777" w:rsidR="008F747E" w:rsidRDefault="008F747E" w:rsidP="008F747E">
      <w:pPr>
        <w:pStyle w:val="ListParagraph"/>
        <w:numPr>
          <w:ilvl w:val="1"/>
          <w:numId w:val="47"/>
        </w:numPr>
        <w:spacing w:before="0" w:after="0"/>
      </w:pPr>
      <w:r>
        <w:t>Consequence of failure distributed between minimum of $13.67 and maximum of $13.67MM</w:t>
      </w:r>
    </w:p>
    <w:p w14:paraId="0C7FF930" w14:textId="75B1CAE8" w:rsidR="008F747E" w:rsidRDefault="008F747E" w:rsidP="008F747E">
      <w:pPr>
        <w:pStyle w:val="ListParagraph"/>
        <w:numPr>
          <w:ilvl w:val="1"/>
          <w:numId w:val="47"/>
        </w:numPr>
        <w:spacing w:before="0" w:after="0"/>
      </w:pPr>
      <w:r>
        <w:t>Total length driven by Environmental: 0.0</w:t>
      </w:r>
      <w:r w:rsidR="00C65374">
        <w:t>01</w:t>
      </w:r>
      <w:r>
        <w:t xml:space="preserve"> meters.</w:t>
      </w:r>
    </w:p>
    <w:p w14:paraId="248768FA" w14:textId="77777777" w:rsidR="008F747E" w:rsidRDefault="008F747E" w:rsidP="008F747E">
      <w:pPr>
        <w:pStyle w:val="ListParagraph"/>
        <w:numPr>
          <w:ilvl w:val="1"/>
          <w:numId w:val="47"/>
        </w:numPr>
        <w:spacing w:before="0" w:after="0"/>
      </w:pPr>
      <w:r>
        <w:t>Environmental Cost distributed between minimum of $13.20 and maximum of $13.20MM:</w:t>
      </w:r>
    </w:p>
    <w:p w14:paraId="79D2FDAF" w14:textId="77777777" w:rsidR="008F747E" w:rsidRDefault="008F747E" w:rsidP="008F747E">
      <w:pPr>
        <w:pStyle w:val="ListParagraph"/>
        <w:numPr>
          <w:ilvl w:val="2"/>
          <w:numId w:val="47"/>
        </w:numPr>
        <w:spacing w:before="0" w:after="0"/>
      </w:pPr>
      <w:r>
        <w:t>Leak cost between minimum of $0.18 and maximum of $0.18MM</w:t>
      </w:r>
    </w:p>
    <w:p w14:paraId="2E5B0BA0" w14:textId="77777777" w:rsidR="008F747E" w:rsidRDefault="008F747E" w:rsidP="008F747E">
      <w:pPr>
        <w:pStyle w:val="ListParagraph"/>
        <w:numPr>
          <w:ilvl w:val="2"/>
          <w:numId w:val="47"/>
        </w:numPr>
        <w:spacing w:before="0" w:after="0"/>
      </w:pPr>
      <w:r>
        <w:t>Leak spill volume between a minimum of 2156.53 and maximum of 2156.53 gallons</w:t>
      </w:r>
    </w:p>
    <w:p w14:paraId="75D9C613" w14:textId="77777777" w:rsidR="008F747E" w:rsidRDefault="008F747E" w:rsidP="008F747E">
      <w:pPr>
        <w:pStyle w:val="ListParagraph"/>
        <w:numPr>
          <w:ilvl w:val="2"/>
          <w:numId w:val="47"/>
        </w:numPr>
        <w:spacing w:before="0" w:after="0"/>
      </w:pPr>
      <w:r>
        <w:t>Rupture cost between minimum of $50.85 and maximum of $50.85MM</w:t>
      </w:r>
    </w:p>
    <w:p w14:paraId="3E90B5A6" w14:textId="77777777" w:rsidR="008F747E" w:rsidRDefault="008F747E" w:rsidP="008F747E">
      <w:pPr>
        <w:pStyle w:val="ListParagraph"/>
        <w:numPr>
          <w:ilvl w:val="2"/>
          <w:numId w:val="47"/>
        </w:numPr>
        <w:spacing w:before="0" w:after="0"/>
      </w:pPr>
      <w:r>
        <w:t>Rupture spill volume is between a minimum of 610654.13 and maximum of 610654.13 gallons</w:t>
      </w:r>
    </w:p>
    <w:p w14:paraId="509566C3" w14:textId="77777777" w:rsidR="008F747E" w:rsidRDefault="008F747E" w:rsidP="008F747E">
      <w:pPr>
        <w:pStyle w:val="ListParagraph"/>
        <w:numPr>
          <w:ilvl w:val="2"/>
          <w:numId w:val="47"/>
        </w:numPr>
        <w:spacing w:before="0" w:after="0"/>
      </w:pPr>
      <w:r>
        <w:t>Puncture cost between minimum of $5.90 and maximum of $5.90MM</w:t>
      </w:r>
    </w:p>
    <w:p w14:paraId="0E942F4B" w14:textId="77777777" w:rsidR="008F747E" w:rsidRDefault="008F747E" w:rsidP="008F747E">
      <w:pPr>
        <w:pStyle w:val="ListParagraph"/>
        <w:numPr>
          <w:ilvl w:val="2"/>
          <w:numId w:val="47"/>
        </w:numPr>
        <w:spacing w:before="0" w:after="0"/>
      </w:pPr>
      <w:r>
        <w:t>Puncture spill volume is between a minimum of 70858.78 and maximum of 70858.78 gallons</w:t>
      </w:r>
    </w:p>
    <w:p w14:paraId="65E70BAA" w14:textId="77777777" w:rsidR="008F747E" w:rsidRDefault="008F747E" w:rsidP="008F747E">
      <w:pPr>
        <w:pStyle w:val="ListParagraph"/>
        <w:numPr>
          <w:ilvl w:val="2"/>
          <w:numId w:val="47"/>
        </w:numPr>
        <w:spacing w:before="0" w:after="0"/>
      </w:pPr>
      <w:r>
        <w:t xml:space="preserve">Land use distributed as </w:t>
      </w:r>
    </w:p>
    <w:p w14:paraId="6BB7542B" w14:textId="36C9A080" w:rsidR="008F747E" w:rsidRPr="004E7568" w:rsidRDefault="008F747E" w:rsidP="008F747E">
      <w:pPr>
        <w:pStyle w:val="ListParagraph"/>
        <w:numPr>
          <w:ilvl w:val="3"/>
          <w:numId w:val="47"/>
        </w:numPr>
        <w:spacing w:before="0" w:after="0"/>
      </w:pPr>
      <w:r>
        <w:t>Agricultural: 0.00</w:t>
      </w:r>
      <w:r w:rsidR="00C65374">
        <w:t>1</w:t>
      </w:r>
    </w:p>
    <w:p w14:paraId="512125F3" w14:textId="77777777" w:rsidR="008F747E" w:rsidRDefault="008F747E" w:rsidP="00A33BFC"/>
    <w:tbl>
      <w:tblPr>
        <w:tblW w:w="9004" w:type="dxa"/>
        <w:tblInd w:w="-275" w:type="dxa"/>
        <w:tblLook w:val="04A0" w:firstRow="1" w:lastRow="0" w:firstColumn="1" w:lastColumn="0" w:noHBand="0" w:noVBand="1"/>
      </w:tblPr>
      <w:tblGrid>
        <w:gridCol w:w="4140"/>
        <w:gridCol w:w="1350"/>
        <w:gridCol w:w="1354"/>
        <w:gridCol w:w="1260"/>
        <w:gridCol w:w="900"/>
      </w:tblGrid>
      <w:tr w:rsidR="0065266A" w:rsidRPr="0065266A" w14:paraId="09E57E2B" w14:textId="77777777" w:rsidTr="0014016F">
        <w:trPr>
          <w:trHeight w:val="300"/>
          <w:tblHeader/>
        </w:trPr>
        <w:tc>
          <w:tcPr>
            <w:tcW w:w="41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99EA3A5"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Pipeline Name</w:t>
            </w:r>
          </w:p>
        </w:tc>
        <w:tc>
          <w:tcPr>
            <w:tcW w:w="135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5F8E708"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Geotechnical Hazard ID</w:t>
            </w:r>
          </w:p>
        </w:tc>
        <w:tc>
          <w:tcPr>
            <w:tcW w:w="135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8C3DB93"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Begin Measure (m)</w:t>
            </w:r>
          </w:p>
        </w:tc>
        <w:tc>
          <w:tcPr>
            <w:tcW w:w="12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CCB5CAF"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End Measure (m)</w:t>
            </w:r>
          </w:p>
        </w:tc>
        <w:tc>
          <w:tcPr>
            <w:tcW w:w="90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0AF8DF4"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Length (m)</w:t>
            </w:r>
          </w:p>
        </w:tc>
      </w:tr>
      <w:tr w:rsidR="0065266A" w:rsidRPr="0065266A" w14:paraId="1929F61F"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25F7C3"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RAINBOW LAKE TO CADOTTE NPS 20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9EB9E5"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258</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E8007"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176,197.76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924D81"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177,477.85</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B43A36"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1,280.09</w:t>
            </w:r>
          </w:p>
        </w:tc>
      </w:tr>
      <w:tr w:rsidR="0065266A" w:rsidRPr="0065266A" w14:paraId="3A642362"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D3C831"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UTIKUMA TO EDMONTON NPS 24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B40433"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4285</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1F0DE"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43,988.49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25469"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44,504.26</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CF8DE"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515.77</w:t>
            </w:r>
          </w:p>
        </w:tc>
      </w:tr>
      <w:tr w:rsidR="0065266A" w:rsidRPr="0065266A" w14:paraId="0B6DECF6"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AE2C10"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UNITY TO LONE ROCK NPS 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D23E6"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511</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71056"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71,590.41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A8EBB"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72,005.90</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26D75"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415.49</w:t>
            </w:r>
          </w:p>
        </w:tc>
      </w:tr>
      <w:tr w:rsidR="0065266A" w:rsidRPr="0065266A" w14:paraId="0AEFF630"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84979"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LONE ROCK TO KERROBERT NPS 10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9771F7"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3247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FBBD63"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6,473.39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D62B3"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6,842.09</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01771"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368.70</w:t>
            </w:r>
          </w:p>
        </w:tc>
      </w:tr>
      <w:tr w:rsidR="0065266A" w:rsidRPr="0065266A" w14:paraId="6871EB4A"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44264"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UTIKUMA TO EDMONTON NPS 24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3BD96"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311</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CF35E"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94,320.40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128C1"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94,587.89</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53228"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267.49</w:t>
            </w:r>
          </w:p>
        </w:tc>
      </w:tr>
      <w:tr w:rsidR="0065266A" w:rsidRPr="0065266A" w14:paraId="4CD8FE0B"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C7003"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 xml:space="preserve">NPS6 Station 8 to Buck Creek Frac Plant From 4-5-49-9W5 </w:t>
            </w:r>
            <w:proofErr w:type="gramStart"/>
            <w:r w:rsidRPr="0065266A">
              <w:rPr>
                <w:color w:val="000000"/>
                <w:sz w:val="18"/>
                <w:szCs w:val="18"/>
                <w:lang w:val="en-US"/>
              </w:rPr>
              <w:t>To</w:t>
            </w:r>
            <w:proofErr w:type="gramEnd"/>
            <w:r w:rsidRPr="0065266A">
              <w:rPr>
                <w:color w:val="000000"/>
                <w:sz w:val="18"/>
                <w:szCs w:val="18"/>
                <w:lang w:val="en-US"/>
              </w:rPr>
              <w:t xml:space="preserve"> 13-24-48-7W</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22623"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2428</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E0114"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24,965.09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C398E"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25,157.98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78B588"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192.89</w:t>
            </w:r>
          </w:p>
        </w:tc>
      </w:tr>
      <w:tr w:rsidR="0065266A" w:rsidRPr="0065266A" w14:paraId="44A3DE1B"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96CB75"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 xml:space="preserve">NPS12 </w:t>
            </w:r>
            <w:proofErr w:type="spellStart"/>
            <w:r w:rsidRPr="0065266A">
              <w:rPr>
                <w:color w:val="000000"/>
                <w:sz w:val="18"/>
                <w:szCs w:val="18"/>
                <w:lang w:val="en-US"/>
              </w:rPr>
              <w:t>Hartell</w:t>
            </w:r>
            <w:proofErr w:type="spellEnd"/>
            <w:r w:rsidRPr="0065266A">
              <w:rPr>
                <w:color w:val="000000"/>
                <w:sz w:val="18"/>
                <w:szCs w:val="18"/>
                <w:lang w:val="en-US"/>
              </w:rPr>
              <w:t xml:space="preserve"> to Pincher Creek From 2-29-19-2-W5 </w:t>
            </w:r>
            <w:proofErr w:type="gramStart"/>
            <w:r w:rsidRPr="0065266A">
              <w:rPr>
                <w:color w:val="000000"/>
                <w:sz w:val="18"/>
                <w:szCs w:val="18"/>
                <w:lang w:val="en-US"/>
              </w:rPr>
              <w:t>To</w:t>
            </w:r>
            <w:proofErr w:type="gramEnd"/>
            <w:r w:rsidRPr="0065266A">
              <w:rPr>
                <w:color w:val="000000"/>
                <w:sz w:val="18"/>
                <w:szCs w:val="18"/>
                <w:lang w:val="en-US"/>
              </w:rPr>
              <w:t xml:space="preserve"> 16-14-4-29-W4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80AB7"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514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FE5B3"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96,878.18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6BC7FC"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97,001.97</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40516"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123.80</w:t>
            </w:r>
          </w:p>
        </w:tc>
      </w:tr>
      <w:tr w:rsidR="0065266A" w:rsidRPr="0065266A" w14:paraId="44DC33BA"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C85BA"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SECT 7 MANSON TO RAPID CITY NPS 6</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31B31"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7949</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712D8"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23,829.81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4AE5F9"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23,938.80</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6564E3"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108.99</w:t>
            </w:r>
          </w:p>
        </w:tc>
      </w:tr>
      <w:tr w:rsidR="0065266A" w:rsidRPr="0065266A" w14:paraId="3B4394CC"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B9498D"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RADIAL LAKE RIVER CROSSING NPS 8</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77E0A"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2494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BB1AFB"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211.09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06BE64"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313.23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670"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102.15</w:t>
            </w:r>
          </w:p>
        </w:tc>
      </w:tr>
      <w:tr w:rsidR="0065266A" w:rsidRPr="0065266A" w14:paraId="6C9B9E3B"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03558"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ROCKY MOUNTAIN HOUSE TO BRETON NPS 10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FB45A3"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9102</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B61CB"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79,476.19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D391F2"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79,585.09</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92CBA6"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78.91</w:t>
            </w:r>
          </w:p>
        </w:tc>
      </w:tr>
      <w:tr w:rsidR="0065266A" w:rsidRPr="0065266A" w14:paraId="1A35D680"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23240"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ROCKY MOUNTAIN HOUSE TO BRETON NPS 10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E7B9F"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2310</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794958"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33,454.18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92DA"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33,475.40</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1A5E3"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21.22</w:t>
            </w:r>
          </w:p>
        </w:tc>
      </w:tr>
      <w:tr w:rsidR="0065266A" w:rsidRPr="0065266A" w14:paraId="76D1B5B0"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2A898"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SS-39 NPS 8</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A9C9F"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9034</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74B97"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6,833.99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BB2CE"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6,847.77</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C73F3D"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13.78</w:t>
            </w:r>
          </w:p>
        </w:tc>
      </w:tr>
      <w:tr w:rsidR="0065266A" w:rsidRPr="0065266A" w14:paraId="4A09B6CB"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4196C"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t>PINCHER CREEK TO CARWAY NPS 12</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02C9B"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1079</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C377D"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15,189.83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96F95"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15,191.45</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A714E"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1.62</w:t>
            </w:r>
          </w:p>
        </w:tc>
      </w:tr>
      <w:tr w:rsidR="0065266A" w:rsidRPr="0065266A" w14:paraId="32D9C99F"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B67484" w14:textId="77777777" w:rsidR="0065266A" w:rsidRPr="0065266A" w:rsidRDefault="0065266A" w:rsidP="0065266A">
            <w:pPr>
              <w:spacing w:before="0" w:after="0"/>
              <w:jc w:val="left"/>
              <w:rPr>
                <w:color w:val="000000"/>
                <w:sz w:val="18"/>
                <w:szCs w:val="18"/>
                <w:lang w:val="en-US"/>
              </w:rPr>
            </w:pPr>
            <w:r w:rsidRPr="0065266A">
              <w:rPr>
                <w:color w:val="000000"/>
                <w:sz w:val="18"/>
                <w:szCs w:val="18"/>
                <w:lang w:val="en-US"/>
              </w:rPr>
              <w:lastRenderedPageBreak/>
              <w:t>HARMATTAN TO SUNDRE NPS 6</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0E5EF"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9087</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1F6F0"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17,698.53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B2B6F"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17,698.53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0DF76D" w14:textId="77777777" w:rsidR="0065266A" w:rsidRPr="0065266A" w:rsidRDefault="0065266A" w:rsidP="0065266A">
            <w:pPr>
              <w:spacing w:before="0" w:after="0"/>
              <w:jc w:val="center"/>
              <w:rPr>
                <w:color w:val="000000"/>
                <w:sz w:val="18"/>
                <w:szCs w:val="18"/>
                <w:lang w:val="en-US"/>
              </w:rPr>
            </w:pPr>
            <w:r w:rsidRPr="0065266A">
              <w:rPr>
                <w:color w:val="000000"/>
                <w:sz w:val="18"/>
                <w:szCs w:val="18"/>
                <w:lang w:val="en-US"/>
              </w:rPr>
              <w:t>0.00</w:t>
            </w:r>
          </w:p>
        </w:tc>
      </w:tr>
    </w:tbl>
    <w:p w14:paraId="5F8C0703" w14:textId="294E427A" w:rsidR="00D61996" w:rsidRDefault="00D61996" w:rsidP="00A33BFC"/>
    <w:tbl>
      <w:tblPr>
        <w:tblW w:w="9000" w:type="dxa"/>
        <w:tblInd w:w="-275" w:type="dxa"/>
        <w:tblLook w:val="04A0" w:firstRow="1" w:lastRow="0" w:firstColumn="1" w:lastColumn="0" w:noHBand="0" w:noVBand="1"/>
      </w:tblPr>
      <w:tblGrid>
        <w:gridCol w:w="4140"/>
        <w:gridCol w:w="1326"/>
        <w:gridCol w:w="1374"/>
        <w:gridCol w:w="1260"/>
        <w:gridCol w:w="900"/>
      </w:tblGrid>
      <w:tr w:rsidR="00DE353A" w:rsidRPr="0014016F" w14:paraId="7ED374A7" w14:textId="77777777" w:rsidTr="0014016F">
        <w:trPr>
          <w:trHeight w:val="300"/>
          <w:tblHeader/>
        </w:trPr>
        <w:tc>
          <w:tcPr>
            <w:tcW w:w="41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5FF00F0"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Pipeline Name</w:t>
            </w:r>
          </w:p>
        </w:tc>
        <w:tc>
          <w:tcPr>
            <w:tcW w:w="132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2D3C7BC"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Hydrotechnical Hazard ID</w:t>
            </w:r>
          </w:p>
        </w:tc>
        <w:tc>
          <w:tcPr>
            <w:tcW w:w="137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1A25B40"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Begin Measure (m)</w:t>
            </w:r>
          </w:p>
        </w:tc>
        <w:tc>
          <w:tcPr>
            <w:tcW w:w="12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C938BED"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End Measure (m)</w:t>
            </w:r>
          </w:p>
        </w:tc>
        <w:tc>
          <w:tcPr>
            <w:tcW w:w="9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6BEF99"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Length (m)</w:t>
            </w:r>
          </w:p>
        </w:tc>
      </w:tr>
      <w:tr w:rsidR="00DE353A" w:rsidRPr="0014016F" w14:paraId="027B1D8F"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2F3417"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RAINBOW LAKE TO CADOTTE NPS 20</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E0EED"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260</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F7941"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177,491.00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BA6AD"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178,141.40</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622A0"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650.40</w:t>
            </w:r>
          </w:p>
        </w:tc>
      </w:tr>
      <w:tr w:rsidR="00DE353A" w:rsidRPr="0014016F" w14:paraId="6001CE14"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9AAB9"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RADIAL LAKE RIVER CROSSING NPS 8</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8768C2"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1938</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A9406"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61.34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D70D6"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219.65</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EB20F"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158.31</w:t>
            </w:r>
          </w:p>
        </w:tc>
      </w:tr>
      <w:tr w:rsidR="00DE353A" w:rsidRPr="0014016F" w14:paraId="23C950DE"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4BACEF"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CADOTTE LAKE TO UTIKUMA STATION NPS 20</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6143B"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5193</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2F93E"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42,952.81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0A93F"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43,102.48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9BB0A"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149.67</w:t>
            </w:r>
          </w:p>
        </w:tc>
      </w:tr>
      <w:tr w:rsidR="00DE353A" w:rsidRPr="0014016F" w14:paraId="249ACD91"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00D24"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 xml:space="preserve">NPS12 Medicine River </w:t>
            </w:r>
            <w:proofErr w:type="spellStart"/>
            <w:r w:rsidRPr="0014016F">
              <w:rPr>
                <w:color w:val="000000"/>
                <w:sz w:val="18"/>
                <w:szCs w:val="18"/>
                <w:lang w:val="en-US"/>
              </w:rPr>
              <w:t>Jct</w:t>
            </w:r>
            <w:proofErr w:type="spellEnd"/>
            <w:r w:rsidRPr="0014016F">
              <w:rPr>
                <w:color w:val="000000"/>
                <w:sz w:val="18"/>
                <w:szCs w:val="18"/>
                <w:lang w:val="en-US"/>
              </w:rPr>
              <w:t xml:space="preserve"> to </w:t>
            </w:r>
            <w:proofErr w:type="spellStart"/>
            <w:r w:rsidRPr="0014016F">
              <w:rPr>
                <w:color w:val="000000"/>
                <w:sz w:val="18"/>
                <w:szCs w:val="18"/>
                <w:lang w:val="en-US"/>
              </w:rPr>
              <w:t>Sundre</w:t>
            </w:r>
            <w:proofErr w:type="spellEnd"/>
            <w:r w:rsidRPr="0014016F">
              <w:rPr>
                <w:color w:val="000000"/>
                <w:sz w:val="18"/>
                <w:szCs w:val="18"/>
                <w:lang w:val="en-US"/>
              </w:rPr>
              <w:t xml:space="preserve"> </w:t>
            </w:r>
            <w:proofErr w:type="gramStart"/>
            <w:r w:rsidRPr="0014016F">
              <w:rPr>
                <w:color w:val="000000"/>
                <w:sz w:val="18"/>
                <w:szCs w:val="18"/>
                <w:lang w:val="en-US"/>
              </w:rPr>
              <w:t>From</w:t>
            </w:r>
            <w:proofErr w:type="gramEnd"/>
            <w:r w:rsidRPr="0014016F">
              <w:rPr>
                <w:color w:val="000000"/>
                <w:sz w:val="18"/>
                <w:szCs w:val="18"/>
                <w:lang w:val="en-US"/>
              </w:rPr>
              <w:t xml:space="preserve"> 9-27-39-3-W5 To 16-8-34-5-W5</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51CA2"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4394</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844C0"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57,600.06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D241AE"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57,643.49</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E986F"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43.43</w:t>
            </w:r>
          </w:p>
        </w:tc>
      </w:tr>
      <w:tr w:rsidR="00DE353A" w:rsidRPr="0014016F" w14:paraId="7F9D34B4"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CF516"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ROCKY MOUNTAIN HOUSE TO BRETON NPS 10</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33CCA"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2820</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FC529"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33,415.41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B7D14"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33,451.49</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312B"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36.09</w:t>
            </w:r>
          </w:p>
        </w:tc>
      </w:tr>
      <w:tr w:rsidR="00DE353A" w:rsidRPr="0014016F" w14:paraId="2814F127"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BE7C8"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SS-39 NPS 8</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7D060"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428</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1E239"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6,806.77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05530"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6,830.18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0D9EC"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23.41</w:t>
            </w:r>
          </w:p>
        </w:tc>
      </w:tr>
      <w:tr w:rsidR="00DE353A" w:rsidRPr="0014016F" w14:paraId="4159CE00"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42468"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ROCKY MOUNTAIN HOUSE TO BRETON NPS 10</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58F4E"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1945</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7A843"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79,596.03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ECECE"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79,603.95</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0A514"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7.92</w:t>
            </w:r>
          </w:p>
        </w:tc>
      </w:tr>
      <w:tr w:rsidR="00DE353A" w:rsidRPr="0014016F" w14:paraId="060BBCEB"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40B8C2"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UTIKUMA TO EDMONTON NPS 24</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CAD64"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1075</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9490AC"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88,921.31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7EEAEE"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88,926.10</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077B23"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4.79</w:t>
            </w:r>
          </w:p>
        </w:tc>
      </w:tr>
      <w:tr w:rsidR="00DE353A" w:rsidRPr="0014016F" w14:paraId="64632F0C"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B36A0"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 xml:space="preserve">NPS8 Rainbow P/L to </w:t>
            </w:r>
            <w:proofErr w:type="spellStart"/>
            <w:r w:rsidRPr="0014016F">
              <w:rPr>
                <w:color w:val="000000"/>
                <w:sz w:val="18"/>
                <w:szCs w:val="18"/>
                <w:lang w:val="en-US"/>
              </w:rPr>
              <w:t>Tirmoil</w:t>
            </w:r>
            <w:proofErr w:type="spellEnd"/>
            <w:r w:rsidRPr="0014016F">
              <w:rPr>
                <w:color w:val="000000"/>
                <w:sz w:val="18"/>
                <w:szCs w:val="18"/>
                <w:lang w:val="en-US"/>
              </w:rPr>
              <w:t xml:space="preserve"> </w:t>
            </w:r>
            <w:proofErr w:type="gramStart"/>
            <w:r w:rsidRPr="0014016F">
              <w:rPr>
                <w:color w:val="000000"/>
                <w:sz w:val="18"/>
                <w:szCs w:val="18"/>
                <w:lang w:val="en-US"/>
              </w:rPr>
              <w:t>From</w:t>
            </w:r>
            <w:proofErr w:type="gramEnd"/>
            <w:r w:rsidRPr="0014016F">
              <w:rPr>
                <w:color w:val="000000"/>
                <w:sz w:val="18"/>
                <w:szCs w:val="18"/>
                <w:lang w:val="en-US"/>
              </w:rPr>
              <w:t xml:space="preserve"> 11-15-77-14W5 to 15-29-81-9W5</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4B54E4"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1041</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49494"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5,873.30</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4E53B"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5,877.28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ADED4"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3.98</w:t>
            </w:r>
          </w:p>
        </w:tc>
      </w:tr>
      <w:tr w:rsidR="00DE353A" w:rsidRPr="0014016F" w14:paraId="02A744B0"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0DCDD"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SUNDRE TO BENTLEY NPS 8</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F5EDA4"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478</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A80E0"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43,468.78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ED21E"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43,472.22</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F79FA"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3.43</w:t>
            </w:r>
          </w:p>
        </w:tc>
      </w:tr>
      <w:tr w:rsidR="00DE353A" w:rsidRPr="0014016F" w14:paraId="680591FD"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02D7BF"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PINCHER CREEK TO CARWAY NPS 12</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1BA2FE"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603</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8A445"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15,190.08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2B52C"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15,191.45</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D251C"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1.37</w:t>
            </w:r>
          </w:p>
        </w:tc>
      </w:tr>
      <w:tr w:rsidR="00DE353A" w:rsidRPr="0014016F" w14:paraId="094DE7E9"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E89A0"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UTIKUMA TO EDMONTON NPS 24</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29C7D"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4258</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A2753"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94,570.99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372AB"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94,572.28</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2F56C"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1.28</w:t>
            </w:r>
          </w:p>
        </w:tc>
      </w:tr>
      <w:tr w:rsidR="00DE353A" w:rsidRPr="0014016F" w14:paraId="1F8A2DAC" w14:textId="77777777" w:rsidTr="0014016F">
        <w:trPr>
          <w:trHeight w:val="300"/>
        </w:trPr>
        <w:tc>
          <w:tcPr>
            <w:tcW w:w="4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6878D" w14:textId="77777777" w:rsidR="00DE353A" w:rsidRPr="0014016F" w:rsidRDefault="00DE353A" w:rsidP="0014016F">
            <w:pPr>
              <w:spacing w:before="0" w:after="0"/>
              <w:jc w:val="left"/>
              <w:rPr>
                <w:color w:val="000000"/>
                <w:sz w:val="18"/>
                <w:szCs w:val="18"/>
                <w:lang w:val="en-US"/>
              </w:rPr>
            </w:pPr>
            <w:r w:rsidRPr="0014016F">
              <w:rPr>
                <w:color w:val="000000"/>
                <w:sz w:val="18"/>
                <w:szCs w:val="18"/>
                <w:lang w:val="en-US"/>
              </w:rPr>
              <w:t>HARMATTAN TO SUNDRE NPS 6</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ADEA6"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768</w:t>
            </w:r>
          </w:p>
        </w:tc>
        <w:tc>
          <w:tcPr>
            <w:tcW w:w="13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4C6982"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17,698.53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88CF2"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17,698.53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40F41" w14:textId="77777777" w:rsidR="00DE353A" w:rsidRPr="0014016F" w:rsidRDefault="00DE353A" w:rsidP="0014016F">
            <w:pPr>
              <w:spacing w:before="0" w:after="0"/>
              <w:jc w:val="right"/>
              <w:rPr>
                <w:color w:val="000000"/>
                <w:sz w:val="18"/>
                <w:szCs w:val="18"/>
                <w:lang w:val="en-US"/>
              </w:rPr>
            </w:pPr>
            <w:r w:rsidRPr="0014016F">
              <w:rPr>
                <w:color w:val="000000"/>
                <w:sz w:val="18"/>
                <w:szCs w:val="18"/>
                <w:lang w:val="en-US"/>
              </w:rPr>
              <w:t>0.00</w:t>
            </w:r>
          </w:p>
        </w:tc>
      </w:tr>
    </w:tbl>
    <w:p w14:paraId="0B016DC1" w14:textId="77777777" w:rsidR="00D61996" w:rsidRPr="00A33BFC" w:rsidRDefault="00D61996" w:rsidP="00A33BFC"/>
    <w:p w14:paraId="0E3D5E03" w14:textId="3AB1F9A4" w:rsidR="007F1D8C" w:rsidRDefault="007F1D8C">
      <w:pPr>
        <w:pStyle w:val="Heading2"/>
      </w:pPr>
      <w:bookmarkStart w:id="48" w:name="_Toc26168873"/>
      <w:r>
        <w:t>Natural Forces</w:t>
      </w:r>
      <w:r w:rsidR="00D32CED">
        <w:t xml:space="preserve"> and Total Consequence</w:t>
      </w:r>
      <w:bookmarkEnd w:id="48"/>
    </w:p>
    <w:p w14:paraId="473B7721" w14:textId="77777777" w:rsidR="00F80B0C" w:rsidRPr="00F80B0C" w:rsidRDefault="00F80B0C" w:rsidP="00F80B0C"/>
    <w:p w14:paraId="4F560C12" w14:textId="77777777" w:rsidR="00F80B0C" w:rsidRDefault="00F80B0C" w:rsidP="00F80B0C">
      <w:pPr>
        <w:pStyle w:val="Heading3"/>
      </w:pPr>
      <w:r>
        <w:t>Assumptions of model</w:t>
      </w:r>
    </w:p>
    <w:p w14:paraId="3319FBA3" w14:textId="77777777" w:rsidR="00F80B0C" w:rsidRDefault="00F80B0C" w:rsidP="00F80B0C"/>
    <w:p w14:paraId="06D761AD" w14:textId="77777777" w:rsidR="00F80B0C" w:rsidRDefault="00F80B0C" w:rsidP="00F80B0C">
      <w:pPr>
        <w:pStyle w:val="Heading3"/>
      </w:pPr>
      <w:r>
        <w:t>Distribution of pipe length</w:t>
      </w:r>
    </w:p>
    <w:p w14:paraId="5153BA86" w14:textId="77777777" w:rsidR="00F36272" w:rsidRDefault="00F36272" w:rsidP="00F36272">
      <w:r w:rsidRPr="008A46F5">
        <w:rPr>
          <w:highlight w:val="yellow"/>
        </w:rPr>
        <w:t>The length distribution of the entire pipeline system according to risk ranking, for total risk, is presented in Figure xxx.</w:t>
      </w:r>
    </w:p>
    <w:p w14:paraId="14278504" w14:textId="008CFA3A" w:rsidR="00F36272" w:rsidRDefault="006B132E" w:rsidP="00F36272">
      <w:r>
        <w:rPr>
          <w:noProof/>
        </w:rPr>
        <w:lastRenderedPageBreak/>
        <w:drawing>
          <wp:inline distT="0" distB="0" distL="0" distR="0" wp14:anchorId="3B683858" wp14:editId="0C20D716">
            <wp:extent cx="5777865" cy="3602355"/>
            <wp:effectExtent l="19050" t="19050" r="13335"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7865" cy="3602355"/>
                    </a:xfrm>
                    <a:prstGeom prst="rect">
                      <a:avLst/>
                    </a:prstGeom>
                    <a:ln>
                      <a:solidFill>
                        <a:schemeClr val="tx1"/>
                      </a:solidFill>
                    </a:ln>
                  </pic:spPr>
                </pic:pic>
              </a:graphicData>
            </a:graphic>
          </wp:inline>
        </w:drawing>
      </w:r>
    </w:p>
    <w:p w14:paraId="4B26B83A" w14:textId="77777777" w:rsidR="00F36272" w:rsidRDefault="00F36272" w:rsidP="00F36272">
      <w:pPr>
        <w:rPr>
          <w:highlight w:val="yellow"/>
        </w:rPr>
      </w:pPr>
    </w:p>
    <w:p w14:paraId="277677BE" w14:textId="77777777" w:rsidR="00F36272" w:rsidRDefault="00F36272" w:rsidP="00F36272">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06DC725E" w14:textId="77777777" w:rsidR="00F36272" w:rsidRDefault="00F36272" w:rsidP="00F36272">
      <w:r>
        <w:t xml:space="preserve">The cumulative pipeline lengths of each threat driver categorized according to risk ranking is presented in </w:t>
      </w:r>
      <w:r w:rsidRPr="007315E3">
        <w:rPr>
          <w:highlight w:val="yellow"/>
        </w:rPr>
        <w:t>Table XXX</w:t>
      </w:r>
      <w:r>
        <w:t>.</w:t>
      </w:r>
    </w:p>
    <w:tbl>
      <w:tblPr>
        <w:tblStyle w:val="TableGrid"/>
        <w:tblW w:w="10057" w:type="dxa"/>
        <w:tblInd w:w="-545" w:type="dxa"/>
        <w:tblLook w:val="04A0" w:firstRow="1" w:lastRow="0" w:firstColumn="1" w:lastColumn="0" w:noHBand="0" w:noVBand="1"/>
      </w:tblPr>
      <w:tblGrid>
        <w:gridCol w:w="1451"/>
        <w:gridCol w:w="1809"/>
        <w:gridCol w:w="1813"/>
        <w:gridCol w:w="1807"/>
        <w:gridCol w:w="1806"/>
        <w:gridCol w:w="1371"/>
      </w:tblGrid>
      <w:tr w:rsidR="00F36272" w:rsidRPr="00587258" w14:paraId="5610AE80" w14:textId="77777777" w:rsidTr="0061599D">
        <w:trPr>
          <w:tblHeader/>
        </w:trPr>
        <w:tc>
          <w:tcPr>
            <w:tcW w:w="1451" w:type="dxa"/>
            <w:shd w:val="clear" w:color="auto" w:fill="F2F2F2" w:themeFill="background1" w:themeFillShade="F2"/>
            <w:vAlign w:val="center"/>
          </w:tcPr>
          <w:p w14:paraId="521C386B" w14:textId="77777777" w:rsidR="00F36272" w:rsidRPr="005F68EE" w:rsidRDefault="00F36272" w:rsidP="0061599D">
            <w:pPr>
              <w:jc w:val="center"/>
              <w:rPr>
                <w:b/>
              </w:rPr>
            </w:pPr>
          </w:p>
        </w:tc>
        <w:tc>
          <w:tcPr>
            <w:tcW w:w="8606" w:type="dxa"/>
            <w:gridSpan w:val="5"/>
            <w:shd w:val="clear" w:color="auto" w:fill="F2F2F2" w:themeFill="background1" w:themeFillShade="F2"/>
            <w:vAlign w:val="center"/>
          </w:tcPr>
          <w:p w14:paraId="1FAD4A86" w14:textId="77777777" w:rsidR="00F36272" w:rsidRPr="005F68EE" w:rsidRDefault="00F36272" w:rsidP="0061599D">
            <w:pPr>
              <w:jc w:val="center"/>
              <w:rPr>
                <w:b/>
              </w:rPr>
            </w:pPr>
            <w:r w:rsidRPr="005F68EE">
              <w:rPr>
                <w:b/>
              </w:rPr>
              <w:t>Cumulative Length (m)</w:t>
            </w:r>
          </w:p>
        </w:tc>
      </w:tr>
      <w:tr w:rsidR="00F36272" w:rsidRPr="00587258" w14:paraId="11F648B6" w14:textId="77777777" w:rsidTr="0061599D">
        <w:trPr>
          <w:tblHeader/>
        </w:trPr>
        <w:tc>
          <w:tcPr>
            <w:tcW w:w="1451" w:type="dxa"/>
            <w:shd w:val="clear" w:color="auto" w:fill="F2F2F2" w:themeFill="background1" w:themeFillShade="F2"/>
            <w:vAlign w:val="center"/>
          </w:tcPr>
          <w:p w14:paraId="59034AB3" w14:textId="77777777" w:rsidR="00F36272" w:rsidRPr="005F68EE" w:rsidRDefault="00F36272" w:rsidP="0061599D">
            <w:pPr>
              <w:jc w:val="center"/>
              <w:rPr>
                <w:b/>
              </w:rPr>
            </w:pPr>
          </w:p>
        </w:tc>
        <w:tc>
          <w:tcPr>
            <w:tcW w:w="1809" w:type="dxa"/>
            <w:shd w:val="clear" w:color="auto" w:fill="F2F2F2" w:themeFill="background1" w:themeFillShade="F2"/>
            <w:vAlign w:val="center"/>
          </w:tcPr>
          <w:p w14:paraId="6E55ABF0" w14:textId="77777777" w:rsidR="00F36272" w:rsidRPr="005F68EE" w:rsidRDefault="00F36272" w:rsidP="0061599D">
            <w:pPr>
              <w:jc w:val="center"/>
              <w:rPr>
                <w:b/>
              </w:rPr>
            </w:pPr>
            <w:r w:rsidRPr="005F68EE">
              <w:rPr>
                <w:b/>
              </w:rPr>
              <w:t>LOW Risk</w:t>
            </w:r>
          </w:p>
        </w:tc>
        <w:tc>
          <w:tcPr>
            <w:tcW w:w="1813" w:type="dxa"/>
            <w:shd w:val="clear" w:color="auto" w:fill="D9D9D9" w:themeFill="background1" w:themeFillShade="D9"/>
            <w:vAlign w:val="center"/>
          </w:tcPr>
          <w:p w14:paraId="67B1FA24" w14:textId="77777777" w:rsidR="00F36272" w:rsidRPr="005F68EE" w:rsidRDefault="00F36272" w:rsidP="0061599D">
            <w:pPr>
              <w:jc w:val="center"/>
              <w:rPr>
                <w:b/>
              </w:rPr>
            </w:pPr>
            <w:r w:rsidRPr="005F68EE">
              <w:rPr>
                <w:b/>
              </w:rPr>
              <w:t>MEDIUM Risk</w:t>
            </w:r>
          </w:p>
        </w:tc>
        <w:tc>
          <w:tcPr>
            <w:tcW w:w="1807" w:type="dxa"/>
            <w:shd w:val="clear" w:color="auto" w:fill="808080" w:themeFill="background1" w:themeFillShade="80"/>
            <w:vAlign w:val="center"/>
          </w:tcPr>
          <w:p w14:paraId="31D61CE8" w14:textId="77777777" w:rsidR="00F36272" w:rsidRPr="005F68EE" w:rsidRDefault="00F36272" w:rsidP="0061599D">
            <w:pPr>
              <w:jc w:val="center"/>
              <w:rPr>
                <w:b/>
              </w:rPr>
            </w:pPr>
            <w:r w:rsidRPr="005F68EE">
              <w:rPr>
                <w:b/>
              </w:rPr>
              <w:t>HIGH Risk</w:t>
            </w:r>
          </w:p>
        </w:tc>
        <w:tc>
          <w:tcPr>
            <w:tcW w:w="1806" w:type="dxa"/>
            <w:shd w:val="clear" w:color="auto" w:fill="595959" w:themeFill="text1" w:themeFillTint="A6"/>
            <w:vAlign w:val="center"/>
          </w:tcPr>
          <w:p w14:paraId="7E1FC459" w14:textId="77777777" w:rsidR="00F36272" w:rsidRPr="005F68EE" w:rsidRDefault="00F36272" w:rsidP="0061599D">
            <w:pPr>
              <w:jc w:val="center"/>
              <w:rPr>
                <w:b/>
              </w:rPr>
            </w:pPr>
            <w:r w:rsidRPr="005F68EE">
              <w:rPr>
                <w:b/>
              </w:rPr>
              <w:t>VERY HIGH  Risk</w:t>
            </w:r>
          </w:p>
        </w:tc>
        <w:tc>
          <w:tcPr>
            <w:tcW w:w="1371" w:type="dxa"/>
            <w:shd w:val="clear" w:color="auto" w:fill="F2F2F2" w:themeFill="background1" w:themeFillShade="F2"/>
            <w:vAlign w:val="center"/>
          </w:tcPr>
          <w:p w14:paraId="23BC82E5" w14:textId="77777777" w:rsidR="00F36272" w:rsidRPr="005F68EE" w:rsidRDefault="00F36272" w:rsidP="0061599D">
            <w:pPr>
              <w:jc w:val="center"/>
              <w:rPr>
                <w:b/>
              </w:rPr>
            </w:pPr>
            <w:r w:rsidRPr="005F68EE">
              <w:rPr>
                <w:b/>
              </w:rPr>
              <w:t>Grand Total</w:t>
            </w:r>
          </w:p>
        </w:tc>
      </w:tr>
      <w:tr w:rsidR="00F36272" w:rsidRPr="00587258" w14:paraId="41750405" w14:textId="77777777" w:rsidTr="0061599D">
        <w:tc>
          <w:tcPr>
            <w:tcW w:w="1451" w:type="dxa"/>
            <w:shd w:val="clear" w:color="auto" w:fill="F2F2F2" w:themeFill="background1" w:themeFillShade="F2"/>
            <w:vAlign w:val="center"/>
          </w:tcPr>
          <w:p w14:paraId="30502677" w14:textId="77777777" w:rsidR="00F36272" w:rsidRPr="005F68EE" w:rsidRDefault="00F36272" w:rsidP="0061599D">
            <w:pPr>
              <w:jc w:val="center"/>
              <w:rPr>
                <w:b/>
              </w:rPr>
            </w:pPr>
            <w:r w:rsidRPr="005F68EE">
              <w:rPr>
                <w:b/>
              </w:rPr>
              <w:t>Construction Threat</w:t>
            </w:r>
          </w:p>
        </w:tc>
        <w:tc>
          <w:tcPr>
            <w:tcW w:w="1809" w:type="dxa"/>
            <w:vAlign w:val="center"/>
          </w:tcPr>
          <w:p w14:paraId="0DE06D7D" w14:textId="544542CB" w:rsidR="00F36272" w:rsidRPr="00587258" w:rsidRDefault="0061599D" w:rsidP="0061599D">
            <w:pPr>
              <w:jc w:val="center"/>
            </w:pPr>
            <w:r w:rsidRPr="0061599D">
              <w:t>159,000.30</w:t>
            </w:r>
          </w:p>
        </w:tc>
        <w:tc>
          <w:tcPr>
            <w:tcW w:w="1813" w:type="dxa"/>
            <w:vAlign w:val="center"/>
          </w:tcPr>
          <w:p w14:paraId="75D5081C" w14:textId="4EC6532B" w:rsidR="00F36272" w:rsidRPr="00587258" w:rsidRDefault="0061599D" w:rsidP="0061599D">
            <w:pPr>
              <w:jc w:val="center"/>
            </w:pPr>
            <w:r w:rsidRPr="0061599D">
              <w:t>6,871,908.51</w:t>
            </w:r>
          </w:p>
        </w:tc>
        <w:tc>
          <w:tcPr>
            <w:tcW w:w="1807" w:type="dxa"/>
            <w:vAlign w:val="center"/>
          </w:tcPr>
          <w:p w14:paraId="08A500C1" w14:textId="7648845A" w:rsidR="00F36272" w:rsidRPr="00587258" w:rsidRDefault="0061599D" w:rsidP="0061599D">
            <w:pPr>
              <w:jc w:val="center"/>
            </w:pPr>
            <w:r w:rsidRPr="0061599D">
              <w:t>4,461.07</w:t>
            </w:r>
          </w:p>
        </w:tc>
        <w:tc>
          <w:tcPr>
            <w:tcW w:w="1806" w:type="dxa"/>
            <w:vAlign w:val="center"/>
          </w:tcPr>
          <w:p w14:paraId="3D1A92DA" w14:textId="77777777" w:rsidR="00F36272" w:rsidRPr="00587258" w:rsidRDefault="00F36272" w:rsidP="0061599D">
            <w:pPr>
              <w:jc w:val="center"/>
            </w:pPr>
            <w:r>
              <w:t>0.00</w:t>
            </w:r>
          </w:p>
        </w:tc>
        <w:tc>
          <w:tcPr>
            <w:tcW w:w="1371" w:type="dxa"/>
            <w:shd w:val="clear" w:color="auto" w:fill="F2F2F2" w:themeFill="background1" w:themeFillShade="F2"/>
            <w:vAlign w:val="center"/>
          </w:tcPr>
          <w:p w14:paraId="3F808B83" w14:textId="77777777" w:rsidR="00F36272" w:rsidRPr="005F68EE" w:rsidRDefault="00F36272" w:rsidP="0061599D">
            <w:pPr>
              <w:jc w:val="center"/>
              <w:rPr>
                <w:b/>
              </w:rPr>
            </w:pPr>
            <w:r w:rsidRPr="005F68EE">
              <w:rPr>
                <w:b/>
              </w:rPr>
              <w:t>7,035,369.87</w:t>
            </w:r>
          </w:p>
        </w:tc>
      </w:tr>
    </w:tbl>
    <w:p w14:paraId="41280F14" w14:textId="77777777" w:rsidR="00F36272" w:rsidRDefault="00F36272" w:rsidP="00F36272">
      <w:r w:rsidRPr="008A46F5">
        <w:rPr>
          <w:highlight w:val="yellow"/>
        </w:rPr>
        <w:t>The cumulative lengths in each risk rank, categorized according to threat drivers as shown in Figure xxx.</w:t>
      </w:r>
    </w:p>
    <w:p w14:paraId="38D7553F" w14:textId="418C8C7B" w:rsidR="00F36272" w:rsidRDefault="00BA02C9" w:rsidP="00F36272">
      <w:r>
        <w:rPr>
          <w:noProof/>
        </w:rPr>
        <w:lastRenderedPageBreak/>
        <w:drawing>
          <wp:inline distT="0" distB="0" distL="0" distR="0" wp14:anchorId="47F61F21" wp14:editId="54544E28">
            <wp:extent cx="5777865" cy="3616325"/>
            <wp:effectExtent l="19050" t="19050" r="13335" b="222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7865" cy="3616325"/>
                    </a:xfrm>
                    <a:prstGeom prst="rect">
                      <a:avLst/>
                    </a:prstGeom>
                    <a:ln>
                      <a:solidFill>
                        <a:schemeClr val="tx1"/>
                      </a:solidFill>
                    </a:ln>
                  </pic:spPr>
                </pic:pic>
              </a:graphicData>
            </a:graphic>
          </wp:inline>
        </w:drawing>
      </w:r>
    </w:p>
    <w:p w14:paraId="0FCAEBF0" w14:textId="77777777" w:rsidR="00F80B0C" w:rsidRDefault="00F80B0C" w:rsidP="00F80B0C"/>
    <w:p w14:paraId="76CA119A" w14:textId="006596C9" w:rsidR="00F80B0C" w:rsidRDefault="00F80B0C" w:rsidP="00F80B0C">
      <w:pPr>
        <w:pStyle w:val="Heading3"/>
      </w:pPr>
      <w:r>
        <w:t>Reportable Pipeline Segments</w:t>
      </w:r>
    </w:p>
    <w:p w14:paraId="58C2E0EB" w14:textId="2C8AB311" w:rsidR="00F80B0C" w:rsidRDefault="00C238E6" w:rsidP="00F40747">
      <w:pPr>
        <w:tabs>
          <w:tab w:val="left" w:pos="6660"/>
        </w:tabs>
      </w:pPr>
      <w:r w:rsidRPr="00C238E6">
        <w:rPr>
          <w:highlight w:val="yellow"/>
        </w:rPr>
        <w:t>Natural Forces</w:t>
      </w:r>
      <w:r w:rsidR="00362147" w:rsidRPr="00C238E6">
        <w:rPr>
          <w:highlight w:val="yellow"/>
        </w:rPr>
        <w:t xml:space="preserve"> has 1</w:t>
      </w:r>
      <w:r w:rsidRPr="00C238E6">
        <w:rPr>
          <w:highlight w:val="yellow"/>
        </w:rPr>
        <w:t>1</w:t>
      </w:r>
      <w:r w:rsidR="00362147" w:rsidRPr="00C238E6">
        <w:rPr>
          <w:highlight w:val="yellow"/>
        </w:rPr>
        <w:t xml:space="preserve"> pipelines with segments that fall within the safety risk reportable category. These pipelines and their </w:t>
      </w:r>
      <w:proofErr w:type="gramStart"/>
      <w:r w:rsidR="00362147" w:rsidRPr="00C238E6">
        <w:rPr>
          <w:highlight w:val="yellow"/>
        </w:rPr>
        <w:t>high risk</w:t>
      </w:r>
      <w:proofErr w:type="gramEnd"/>
      <w:r w:rsidR="00362147" w:rsidRPr="00C238E6">
        <w:rPr>
          <w:highlight w:val="yellow"/>
        </w:rPr>
        <w:t xml:space="preserve"> drivers are presented in Table xxx below:</w:t>
      </w:r>
    </w:p>
    <w:p w14:paraId="655DFCA7" w14:textId="77777777" w:rsidR="00F40747" w:rsidRDefault="00F40747" w:rsidP="00F40747">
      <w:pPr>
        <w:pStyle w:val="ListParagraph"/>
        <w:numPr>
          <w:ilvl w:val="0"/>
          <w:numId w:val="48"/>
        </w:numPr>
        <w:spacing w:before="0" w:after="0"/>
      </w:pPr>
      <w:r>
        <w:t>"RAINBOW LAKE TO CADOTTE NPS 20</w:t>
      </w:r>
    </w:p>
    <w:p w14:paraId="61B270B4" w14:textId="77777777" w:rsidR="00F40747" w:rsidRDefault="00F40747" w:rsidP="00F40747">
      <w:pPr>
        <w:pStyle w:val="ListParagraph"/>
        <w:numPr>
          <w:ilvl w:val="1"/>
          <w:numId w:val="48"/>
        </w:numPr>
        <w:spacing w:before="0" w:after="0"/>
      </w:pPr>
      <w:r>
        <w:t>Total Cumulative Length (m):</w:t>
      </w:r>
      <w:r>
        <w:tab/>
        <w:t>1979.75</w:t>
      </w:r>
    </w:p>
    <w:p w14:paraId="159A81A9" w14:textId="77777777" w:rsidR="00F40747" w:rsidRDefault="00F40747" w:rsidP="00F40747">
      <w:pPr>
        <w:pStyle w:val="ListParagraph"/>
        <w:numPr>
          <w:ilvl w:val="1"/>
          <w:numId w:val="48"/>
        </w:numPr>
        <w:spacing w:before="0" w:after="0"/>
      </w:pPr>
      <w:r>
        <w:t>Likelihood of failure distributed between minimum of 4.800e-03 and maximum of 5.300e-02.</w:t>
      </w:r>
    </w:p>
    <w:p w14:paraId="636CE2D2" w14:textId="77777777" w:rsidR="00F40747" w:rsidRDefault="00F40747" w:rsidP="00F40747">
      <w:pPr>
        <w:pStyle w:val="ListParagraph"/>
        <w:numPr>
          <w:ilvl w:val="2"/>
          <w:numId w:val="48"/>
        </w:numPr>
        <w:spacing w:before="0" w:after="0"/>
      </w:pPr>
      <w:r>
        <w:t>Geotechnical hazard POF between minimum of 5.300e-02 and maximum of 5.300e-02</w:t>
      </w:r>
    </w:p>
    <w:p w14:paraId="6346757E" w14:textId="77777777" w:rsidR="00F40747" w:rsidRDefault="00F40747" w:rsidP="00F40747">
      <w:pPr>
        <w:pStyle w:val="ListParagraph"/>
        <w:numPr>
          <w:ilvl w:val="2"/>
          <w:numId w:val="48"/>
        </w:numPr>
        <w:spacing w:before="0" w:after="0"/>
      </w:pPr>
      <w:r>
        <w:t>Geotechnical vulnerability between minimum of 2.400e-01 and maximum of 2.400e-01</w:t>
      </w:r>
    </w:p>
    <w:p w14:paraId="21164F7F" w14:textId="77777777" w:rsidR="00F40747" w:rsidRDefault="00F40747" w:rsidP="00F40747">
      <w:pPr>
        <w:pStyle w:val="ListParagraph"/>
        <w:numPr>
          <w:ilvl w:val="2"/>
          <w:numId w:val="48"/>
        </w:numPr>
        <w:spacing w:before="0" w:after="0"/>
      </w:pPr>
      <w:r>
        <w:t>Geotechnical hazard ID of nan, 258.0</w:t>
      </w:r>
    </w:p>
    <w:p w14:paraId="6FF4841D" w14:textId="77777777" w:rsidR="00F40747" w:rsidRDefault="00F40747" w:rsidP="00F40747">
      <w:pPr>
        <w:pStyle w:val="ListParagraph"/>
        <w:numPr>
          <w:ilvl w:val="2"/>
          <w:numId w:val="48"/>
        </w:numPr>
        <w:spacing w:before="0" w:after="0"/>
      </w:pPr>
      <w:r>
        <w:t>Hydrotechnical hazard POF between minimum of 4.800e-03 and maximum of 4.800e-03</w:t>
      </w:r>
    </w:p>
    <w:p w14:paraId="127D4998" w14:textId="77777777" w:rsidR="00F40747" w:rsidRDefault="00F40747" w:rsidP="00F40747">
      <w:pPr>
        <w:pStyle w:val="ListParagraph"/>
        <w:numPr>
          <w:ilvl w:val="2"/>
          <w:numId w:val="48"/>
        </w:numPr>
        <w:spacing w:before="0" w:after="0"/>
      </w:pPr>
      <w:r>
        <w:t>Hydrotechnical vulnerability between minimum of 1.200e-01 and maximum of 1.200e-01</w:t>
      </w:r>
    </w:p>
    <w:p w14:paraId="6B7D05D6" w14:textId="77777777" w:rsidR="00F40747" w:rsidRDefault="00F40747" w:rsidP="00F40747">
      <w:pPr>
        <w:pStyle w:val="ListParagraph"/>
        <w:numPr>
          <w:ilvl w:val="2"/>
          <w:numId w:val="48"/>
        </w:numPr>
        <w:spacing w:before="0" w:after="0"/>
      </w:pPr>
      <w:r>
        <w:t>Hydrotechnical hazard ID of nan, 260.0</w:t>
      </w:r>
    </w:p>
    <w:p w14:paraId="3655D6BB" w14:textId="77777777" w:rsidR="00F40747" w:rsidRDefault="00F40747" w:rsidP="00F40747">
      <w:pPr>
        <w:pStyle w:val="ListParagraph"/>
        <w:numPr>
          <w:ilvl w:val="1"/>
          <w:numId w:val="48"/>
        </w:numPr>
        <w:spacing w:before="0" w:after="0"/>
      </w:pPr>
      <w:r>
        <w:t>Consequence of failure distributed between minimum of $3.19 and maximum of $20.17MM</w:t>
      </w:r>
    </w:p>
    <w:p w14:paraId="161BA4AB" w14:textId="77777777" w:rsidR="00F40747" w:rsidRDefault="00F40747" w:rsidP="00F40747">
      <w:pPr>
        <w:pStyle w:val="ListParagraph"/>
        <w:numPr>
          <w:ilvl w:val="1"/>
          <w:numId w:val="48"/>
        </w:numPr>
        <w:spacing w:before="0" w:after="0"/>
      </w:pPr>
      <w:r>
        <w:t>Total length driven by Environmental: 1979.75 meters.</w:t>
      </w:r>
    </w:p>
    <w:p w14:paraId="3D88FAB4" w14:textId="77777777" w:rsidR="00F40747" w:rsidRDefault="00F40747" w:rsidP="00F40747">
      <w:pPr>
        <w:pStyle w:val="ListParagraph"/>
        <w:numPr>
          <w:ilvl w:val="1"/>
          <w:numId w:val="48"/>
        </w:numPr>
        <w:spacing w:before="0" w:after="0"/>
      </w:pPr>
      <w:r>
        <w:t>Environmental Cost distributed between minimum of $2.31 and maximum of $18.92MM:</w:t>
      </w:r>
    </w:p>
    <w:p w14:paraId="4B06A947" w14:textId="77777777" w:rsidR="00F40747" w:rsidRDefault="00F40747" w:rsidP="00F40747">
      <w:pPr>
        <w:pStyle w:val="ListParagraph"/>
        <w:numPr>
          <w:ilvl w:val="2"/>
          <w:numId w:val="48"/>
        </w:numPr>
        <w:spacing w:before="0" w:after="0"/>
      </w:pPr>
      <w:r>
        <w:t>Leak cost between minimum of $0.17 and maximum of $0.30MM</w:t>
      </w:r>
    </w:p>
    <w:p w14:paraId="5998D31F" w14:textId="77777777" w:rsidR="00F40747" w:rsidRDefault="00F40747" w:rsidP="00F40747">
      <w:pPr>
        <w:pStyle w:val="ListParagraph"/>
        <w:numPr>
          <w:ilvl w:val="2"/>
          <w:numId w:val="48"/>
        </w:numPr>
        <w:spacing w:before="0" w:after="0"/>
      </w:pPr>
      <w:r>
        <w:t>Leak spill volume between a minimum of 1606.02 and maximum of 1675.69 gallons</w:t>
      </w:r>
    </w:p>
    <w:p w14:paraId="56E82D4B" w14:textId="77777777" w:rsidR="00F40747" w:rsidRDefault="00F40747" w:rsidP="00F40747">
      <w:pPr>
        <w:pStyle w:val="ListParagraph"/>
        <w:numPr>
          <w:ilvl w:val="2"/>
          <w:numId w:val="48"/>
        </w:numPr>
        <w:spacing w:before="0" w:after="0"/>
      </w:pPr>
      <w:r>
        <w:t>Rupture cost between minimum of $4.36 and maximum of $37.88MM</w:t>
      </w:r>
    </w:p>
    <w:p w14:paraId="241E78B4" w14:textId="77777777" w:rsidR="00F40747" w:rsidRDefault="00F40747" w:rsidP="00F40747">
      <w:pPr>
        <w:pStyle w:val="ListParagraph"/>
        <w:numPr>
          <w:ilvl w:val="2"/>
          <w:numId w:val="48"/>
        </w:numPr>
        <w:spacing w:before="0" w:after="0"/>
      </w:pPr>
      <w:r>
        <w:lastRenderedPageBreak/>
        <w:t>Rupture spill volume is between a minimum of 41144.26 and maximum of 212921.56 gallons</w:t>
      </w:r>
    </w:p>
    <w:p w14:paraId="40095ECB" w14:textId="77777777" w:rsidR="00F40747" w:rsidRDefault="00F40747" w:rsidP="00F40747">
      <w:pPr>
        <w:pStyle w:val="ListParagraph"/>
        <w:numPr>
          <w:ilvl w:val="2"/>
          <w:numId w:val="48"/>
        </w:numPr>
        <w:spacing w:before="0" w:after="0"/>
      </w:pPr>
      <w:r>
        <w:t>Puncture cost between minimum of $5.59 and maximum of $9.80MM</w:t>
      </w:r>
    </w:p>
    <w:p w14:paraId="42865D93" w14:textId="77777777" w:rsidR="00F40747" w:rsidRDefault="00F40747" w:rsidP="00F40747">
      <w:pPr>
        <w:pStyle w:val="ListParagraph"/>
        <w:numPr>
          <w:ilvl w:val="2"/>
          <w:numId w:val="48"/>
        </w:numPr>
        <w:spacing w:before="0" w:after="0"/>
      </w:pPr>
      <w:r>
        <w:t>Puncture spill volume is between a minimum of 52770.13 and maximum of 55059.5 gallons</w:t>
      </w:r>
    </w:p>
    <w:p w14:paraId="37C0A359" w14:textId="77777777" w:rsidR="00F40747" w:rsidRDefault="00F40747" w:rsidP="00F40747">
      <w:pPr>
        <w:pStyle w:val="ListParagraph"/>
        <w:numPr>
          <w:ilvl w:val="2"/>
          <w:numId w:val="48"/>
        </w:numPr>
        <w:spacing w:before="0" w:after="0"/>
      </w:pPr>
      <w:r>
        <w:t xml:space="preserve">Land use distributed as </w:t>
      </w:r>
    </w:p>
    <w:p w14:paraId="74476A17" w14:textId="77777777" w:rsidR="00F40747" w:rsidRDefault="00F40747" w:rsidP="00F40747">
      <w:pPr>
        <w:pStyle w:val="ListParagraph"/>
        <w:numPr>
          <w:ilvl w:val="3"/>
          <w:numId w:val="48"/>
        </w:numPr>
        <w:spacing w:before="0" w:after="0"/>
      </w:pPr>
      <w:r>
        <w:t>Forested: 1,302.96</w:t>
      </w:r>
    </w:p>
    <w:p w14:paraId="72BDEF9C" w14:textId="77777777" w:rsidR="00F40747" w:rsidRDefault="00F40747" w:rsidP="00F40747">
      <w:pPr>
        <w:pStyle w:val="ListParagraph"/>
        <w:numPr>
          <w:ilvl w:val="3"/>
          <w:numId w:val="48"/>
        </w:numPr>
        <w:spacing w:before="0" w:after="0"/>
      </w:pPr>
      <w:r>
        <w:t>Water Course: 676.79</w:t>
      </w:r>
    </w:p>
    <w:p w14:paraId="7B9E2C3A" w14:textId="77777777" w:rsidR="00F40747" w:rsidRDefault="00F40747" w:rsidP="00F40747">
      <w:pPr>
        <w:pStyle w:val="ListParagraph"/>
        <w:numPr>
          <w:ilvl w:val="0"/>
          <w:numId w:val="48"/>
        </w:numPr>
        <w:spacing w:before="0" w:after="0"/>
      </w:pPr>
      <w:r>
        <w:t>"UTIKUMA TO EDMONTON NPS 24</w:t>
      </w:r>
    </w:p>
    <w:p w14:paraId="7E13B74F" w14:textId="77777777" w:rsidR="00F40747" w:rsidRDefault="00F40747" w:rsidP="00F40747">
      <w:pPr>
        <w:pStyle w:val="ListParagraph"/>
        <w:numPr>
          <w:ilvl w:val="1"/>
          <w:numId w:val="48"/>
        </w:numPr>
        <w:spacing w:before="0" w:after="0"/>
      </w:pPr>
      <w:r>
        <w:t>Total Cumulative Length (m):</w:t>
      </w:r>
      <w:r>
        <w:tab/>
        <w:t>844.83</w:t>
      </w:r>
    </w:p>
    <w:p w14:paraId="556C56D9" w14:textId="77777777" w:rsidR="00F40747" w:rsidRDefault="00F40747" w:rsidP="00F40747">
      <w:pPr>
        <w:pStyle w:val="ListParagraph"/>
        <w:numPr>
          <w:ilvl w:val="1"/>
          <w:numId w:val="48"/>
        </w:numPr>
        <w:spacing w:before="0" w:after="0"/>
      </w:pPr>
      <w:r>
        <w:t>Likelihood of failure distributed between minimum of 1.200e-03 and maximum of 9.000e-03.</w:t>
      </w:r>
    </w:p>
    <w:p w14:paraId="384C9421" w14:textId="77777777" w:rsidR="00F40747" w:rsidRDefault="00F40747" w:rsidP="00F40747">
      <w:pPr>
        <w:pStyle w:val="ListParagraph"/>
        <w:numPr>
          <w:ilvl w:val="2"/>
          <w:numId w:val="48"/>
        </w:numPr>
        <w:spacing w:before="0" w:after="0"/>
      </w:pPr>
      <w:r>
        <w:t>Geotechnical hazard POF between minimum of 1.200e-03 and maximum of 9.000e-03</w:t>
      </w:r>
    </w:p>
    <w:p w14:paraId="6CDB92E6" w14:textId="77777777" w:rsidR="00F40747" w:rsidRDefault="00F40747" w:rsidP="00F40747">
      <w:pPr>
        <w:pStyle w:val="ListParagraph"/>
        <w:numPr>
          <w:ilvl w:val="2"/>
          <w:numId w:val="48"/>
        </w:numPr>
        <w:spacing w:before="0" w:after="0"/>
      </w:pPr>
      <w:r>
        <w:t>Geotechnical vulnerability between minimum of 9.000e-02 and maximum of 9.900e-02</w:t>
      </w:r>
    </w:p>
    <w:p w14:paraId="3E9F6463" w14:textId="77777777" w:rsidR="00F40747" w:rsidRDefault="00F40747" w:rsidP="00F40747">
      <w:pPr>
        <w:pStyle w:val="ListParagraph"/>
        <w:numPr>
          <w:ilvl w:val="2"/>
          <w:numId w:val="48"/>
        </w:numPr>
        <w:spacing w:before="0" w:after="0"/>
      </w:pPr>
      <w:r>
        <w:t>Geotechnical hazard ID of nan, 4285.0, 311.0</w:t>
      </w:r>
    </w:p>
    <w:p w14:paraId="03DAF3EC" w14:textId="77777777" w:rsidR="00F40747" w:rsidRDefault="00F40747" w:rsidP="00F40747">
      <w:pPr>
        <w:pStyle w:val="ListParagraph"/>
        <w:numPr>
          <w:ilvl w:val="2"/>
          <w:numId w:val="48"/>
        </w:numPr>
        <w:spacing w:before="0" w:after="0"/>
      </w:pPr>
      <w:r>
        <w:t>Hydrotechnical hazard POF between minimum of 6.000e-07 and maximum of 6.000e-07</w:t>
      </w:r>
    </w:p>
    <w:p w14:paraId="01CC62EE" w14:textId="77777777" w:rsidR="00F40747" w:rsidRDefault="00F40747" w:rsidP="00F40747">
      <w:pPr>
        <w:pStyle w:val="ListParagraph"/>
        <w:numPr>
          <w:ilvl w:val="2"/>
          <w:numId w:val="48"/>
        </w:numPr>
        <w:spacing w:before="0" w:after="0"/>
      </w:pPr>
      <w:r>
        <w:t>Hydrotechnical vulnerability between minimum of 3.000e-04 and maximum of 3.100e-04</w:t>
      </w:r>
    </w:p>
    <w:p w14:paraId="18FBEECC" w14:textId="77777777" w:rsidR="00F40747" w:rsidRDefault="00F40747" w:rsidP="00F40747">
      <w:pPr>
        <w:pStyle w:val="ListParagraph"/>
        <w:numPr>
          <w:ilvl w:val="2"/>
          <w:numId w:val="48"/>
        </w:numPr>
        <w:spacing w:before="0" w:after="0"/>
      </w:pPr>
      <w:r>
        <w:t>Hydrotechnical hazard ID of nan, 1075.0, 4258.0</w:t>
      </w:r>
    </w:p>
    <w:p w14:paraId="1404D3A4" w14:textId="77777777" w:rsidR="00F40747" w:rsidRDefault="00F40747" w:rsidP="00F40747">
      <w:pPr>
        <w:pStyle w:val="ListParagraph"/>
        <w:numPr>
          <w:ilvl w:val="1"/>
          <w:numId w:val="48"/>
        </w:numPr>
        <w:spacing w:before="0" w:after="0"/>
      </w:pPr>
      <w:r>
        <w:t>Consequence of failure distributed between minimum of $10.68 and maximum of $38.95MM</w:t>
      </w:r>
    </w:p>
    <w:p w14:paraId="183808A8" w14:textId="77777777" w:rsidR="00F40747" w:rsidRDefault="00F40747" w:rsidP="00F40747">
      <w:pPr>
        <w:pStyle w:val="ListParagraph"/>
        <w:numPr>
          <w:ilvl w:val="1"/>
          <w:numId w:val="48"/>
        </w:numPr>
        <w:spacing w:before="0" w:after="0"/>
      </w:pPr>
      <w:r>
        <w:t>Total length driven by Environmental: 844.83 meters.</w:t>
      </w:r>
    </w:p>
    <w:p w14:paraId="38B0D2D9" w14:textId="77777777" w:rsidR="00F40747" w:rsidRDefault="00F40747" w:rsidP="00F40747">
      <w:pPr>
        <w:pStyle w:val="ListParagraph"/>
        <w:numPr>
          <w:ilvl w:val="1"/>
          <w:numId w:val="48"/>
        </w:numPr>
        <w:spacing w:before="0" w:after="0"/>
      </w:pPr>
      <w:r>
        <w:t>Environmental Cost distributed between minimum of $7.83 and maximum of $36.10MM:</w:t>
      </w:r>
    </w:p>
    <w:p w14:paraId="7295A30C" w14:textId="77777777" w:rsidR="00F40747" w:rsidRDefault="00F40747" w:rsidP="00F40747">
      <w:pPr>
        <w:pStyle w:val="ListParagraph"/>
        <w:numPr>
          <w:ilvl w:val="2"/>
          <w:numId w:val="48"/>
        </w:numPr>
        <w:spacing w:before="0" w:after="0"/>
      </w:pPr>
      <w:r>
        <w:t>Leak cost between minimum of $0.18 and maximum of $30.72MM</w:t>
      </w:r>
    </w:p>
    <w:p w14:paraId="719D09DA" w14:textId="77777777" w:rsidR="00F40747" w:rsidRDefault="00F40747" w:rsidP="00F40747">
      <w:pPr>
        <w:pStyle w:val="ListParagraph"/>
        <w:numPr>
          <w:ilvl w:val="2"/>
          <w:numId w:val="48"/>
        </w:numPr>
        <w:spacing w:before="0" w:after="0"/>
      </w:pPr>
      <w:r>
        <w:t>Leak spill volume between a minimum of 1445.44 and maximum of 289833.47 gallons</w:t>
      </w:r>
    </w:p>
    <w:p w14:paraId="308FF232" w14:textId="77777777" w:rsidR="00F40747" w:rsidRDefault="00F40747" w:rsidP="00F40747">
      <w:pPr>
        <w:pStyle w:val="ListParagraph"/>
        <w:numPr>
          <w:ilvl w:val="2"/>
          <w:numId w:val="48"/>
        </w:numPr>
        <w:spacing w:before="0" w:after="0"/>
      </w:pPr>
      <w:r>
        <w:t>Rupture cost between minimum of $17.19 and maximum of $65.43MM</w:t>
      </w:r>
    </w:p>
    <w:p w14:paraId="1D4B47B3" w14:textId="77777777" w:rsidR="00F40747" w:rsidRDefault="00F40747" w:rsidP="00F40747">
      <w:pPr>
        <w:pStyle w:val="ListParagraph"/>
        <w:numPr>
          <w:ilvl w:val="2"/>
          <w:numId w:val="48"/>
        </w:numPr>
        <w:spacing w:before="0" w:after="0"/>
      </w:pPr>
      <w:r>
        <w:t>Rupture spill volume is between a minimum of 96624.17 and maximum of 446525.9 gallons</w:t>
      </w:r>
    </w:p>
    <w:p w14:paraId="6C0A6834" w14:textId="77777777" w:rsidR="00F40747" w:rsidRDefault="00F40747" w:rsidP="00F40747">
      <w:pPr>
        <w:pStyle w:val="ListParagraph"/>
        <w:numPr>
          <w:ilvl w:val="2"/>
          <w:numId w:val="48"/>
        </w:numPr>
        <w:spacing w:before="0" w:after="0"/>
      </w:pPr>
      <w:r>
        <w:t>Puncture cost between minimum of $5.87 and maximum of $30.72MM</w:t>
      </w:r>
    </w:p>
    <w:p w14:paraId="664C8C59" w14:textId="77777777" w:rsidR="00F40747" w:rsidRDefault="00F40747" w:rsidP="00F40747">
      <w:pPr>
        <w:pStyle w:val="ListParagraph"/>
        <w:numPr>
          <w:ilvl w:val="2"/>
          <w:numId w:val="48"/>
        </w:numPr>
        <w:spacing w:before="0" w:after="0"/>
      </w:pPr>
      <w:r>
        <w:t>Puncture spill volume is between a minimum of 47493.97 and maximum of 289833.47 gallons</w:t>
      </w:r>
    </w:p>
    <w:p w14:paraId="21B11D1B" w14:textId="77777777" w:rsidR="00F40747" w:rsidRDefault="00F40747" w:rsidP="00F40747">
      <w:pPr>
        <w:pStyle w:val="ListParagraph"/>
        <w:numPr>
          <w:ilvl w:val="2"/>
          <w:numId w:val="48"/>
        </w:numPr>
        <w:spacing w:before="0" w:after="0"/>
      </w:pPr>
      <w:r>
        <w:t xml:space="preserve">Land use distributed as </w:t>
      </w:r>
    </w:p>
    <w:p w14:paraId="22B6686E" w14:textId="77777777" w:rsidR="00F40747" w:rsidRDefault="00F40747" w:rsidP="00F40747">
      <w:pPr>
        <w:pStyle w:val="ListParagraph"/>
        <w:numPr>
          <w:ilvl w:val="3"/>
          <w:numId w:val="48"/>
        </w:numPr>
        <w:spacing w:before="0" w:after="0"/>
      </w:pPr>
      <w:r>
        <w:t>Agricultural: 250.11</w:t>
      </w:r>
    </w:p>
    <w:p w14:paraId="4AD112B6" w14:textId="77777777" w:rsidR="00F40747" w:rsidRDefault="00F40747" w:rsidP="00F40747">
      <w:pPr>
        <w:pStyle w:val="ListParagraph"/>
        <w:numPr>
          <w:ilvl w:val="3"/>
          <w:numId w:val="48"/>
        </w:numPr>
        <w:spacing w:before="0" w:after="0"/>
      </w:pPr>
      <w:r>
        <w:t>Forested: 588.55</w:t>
      </w:r>
    </w:p>
    <w:p w14:paraId="51C7A649" w14:textId="77777777" w:rsidR="00F40747" w:rsidRDefault="00F40747" w:rsidP="00F40747">
      <w:pPr>
        <w:pStyle w:val="ListParagraph"/>
        <w:numPr>
          <w:ilvl w:val="3"/>
          <w:numId w:val="48"/>
        </w:numPr>
        <w:spacing w:before="0" w:after="0"/>
      </w:pPr>
      <w:r>
        <w:t>Water Course: 6.17</w:t>
      </w:r>
    </w:p>
    <w:p w14:paraId="73431403" w14:textId="77777777" w:rsidR="00F40747" w:rsidRDefault="00F40747" w:rsidP="00F40747">
      <w:pPr>
        <w:pStyle w:val="ListParagraph"/>
        <w:numPr>
          <w:ilvl w:val="0"/>
          <w:numId w:val="48"/>
        </w:numPr>
        <w:spacing w:before="0" w:after="0"/>
      </w:pPr>
      <w:r>
        <w:t>"UNITY TO LONE ROCK NPS 4</w:t>
      </w:r>
    </w:p>
    <w:p w14:paraId="6F639A98" w14:textId="77777777" w:rsidR="00F40747" w:rsidRDefault="00F40747" w:rsidP="00F40747">
      <w:pPr>
        <w:pStyle w:val="ListParagraph"/>
        <w:numPr>
          <w:ilvl w:val="1"/>
          <w:numId w:val="48"/>
        </w:numPr>
        <w:spacing w:before="0" w:after="0"/>
      </w:pPr>
      <w:r>
        <w:t>Total Cumulative Length (m):</w:t>
      </w:r>
      <w:r>
        <w:tab/>
        <w:t>449.9</w:t>
      </w:r>
    </w:p>
    <w:p w14:paraId="5B2E9B73" w14:textId="77777777" w:rsidR="00F40747" w:rsidRDefault="00F40747" w:rsidP="00F40747">
      <w:pPr>
        <w:pStyle w:val="ListParagraph"/>
        <w:numPr>
          <w:ilvl w:val="1"/>
          <w:numId w:val="48"/>
        </w:numPr>
        <w:spacing w:before="0" w:after="0"/>
      </w:pPr>
      <w:r>
        <w:t>Likelihood of failure distributed between minimum of 2.800e-03 and maximum of 2.800e-03.</w:t>
      </w:r>
    </w:p>
    <w:p w14:paraId="260E69B7" w14:textId="77777777" w:rsidR="00F40747" w:rsidRDefault="00F40747" w:rsidP="00F40747">
      <w:pPr>
        <w:pStyle w:val="ListParagraph"/>
        <w:numPr>
          <w:ilvl w:val="2"/>
          <w:numId w:val="48"/>
        </w:numPr>
        <w:spacing w:before="0" w:after="0"/>
      </w:pPr>
      <w:r>
        <w:t>Geotechnical hazard POF between minimum of 2.800e-03 and maximum of 2.800e-03</w:t>
      </w:r>
    </w:p>
    <w:p w14:paraId="11FA4A47" w14:textId="77777777" w:rsidR="00F40747" w:rsidRDefault="00F40747" w:rsidP="00F40747">
      <w:pPr>
        <w:pStyle w:val="ListParagraph"/>
        <w:numPr>
          <w:ilvl w:val="2"/>
          <w:numId w:val="48"/>
        </w:numPr>
        <w:spacing w:before="0" w:after="0"/>
      </w:pPr>
      <w:r>
        <w:t>Geotechnical vulnerability between minimum of 1.200e-01 and maximum of 1.200e-01</w:t>
      </w:r>
    </w:p>
    <w:p w14:paraId="4A00537E" w14:textId="77777777" w:rsidR="00F40747" w:rsidRDefault="00F40747" w:rsidP="00F40747">
      <w:pPr>
        <w:pStyle w:val="ListParagraph"/>
        <w:numPr>
          <w:ilvl w:val="2"/>
          <w:numId w:val="48"/>
        </w:numPr>
        <w:spacing w:before="0" w:after="0"/>
      </w:pPr>
      <w:r>
        <w:t>Geotechnical hazard ID of nan, 511.0</w:t>
      </w:r>
    </w:p>
    <w:p w14:paraId="098FF07A" w14:textId="77777777" w:rsidR="00F40747" w:rsidRDefault="00F40747" w:rsidP="00F40747">
      <w:pPr>
        <w:pStyle w:val="ListParagraph"/>
        <w:numPr>
          <w:ilvl w:val="2"/>
          <w:numId w:val="48"/>
        </w:numPr>
        <w:spacing w:before="0" w:after="0"/>
      </w:pPr>
      <w:r>
        <w:t>Hydrotechnical hazard POF between minimum of nan and maximum of nan</w:t>
      </w:r>
    </w:p>
    <w:p w14:paraId="72093AC7" w14:textId="77777777" w:rsidR="00F40747" w:rsidRDefault="00F40747" w:rsidP="00F40747">
      <w:pPr>
        <w:pStyle w:val="ListParagraph"/>
        <w:numPr>
          <w:ilvl w:val="2"/>
          <w:numId w:val="48"/>
        </w:numPr>
        <w:spacing w:before="0" w:after="0"/>
      </w:pPr>
      <w:r>
        <w:lastRenderedPageBreak/>
        <w:t>Hydrotechnical vulnerability between minimum of nan and maximum of nan</w:t>
      </w:r>
    </w:p>
    <w:p w14:paraId="6720E8EA" w14:textId="77777777" w:rsidR="00F40747" w:rsidRDefault="00F40747" w:rsidP="00F40747">
      <w:pPr>
        <w:pStyle w:val="ListParagraph"/>
        <w:numPr>
          <w:ilvl w:val="2"/>
          <w:numId w:val="48"/>
        </w:numPr>
        <w:spacing w:before="0" w:after="0"/>
      </w:pPr>
      <w:r>
        <w:t>Hydrotechnical hazard ID of nan</w:t>
      </w:r>
    </w:p>
    <w:p w14:paraId="74944653" w14:textId="77777777" w:rsidR="00F40747" w:rsidRDefault="00F40747" w:rsidP="00F40747">
      <w:pPr>
        <w:pStyle w:val="ListParagraph"/>
        <w:numPr>
          <w:ilvl w:val="1"/>
          <w:numId w:val="48"/>
        </w:numPr>
        <w:spacing w:before="0" w:after="0"/>
      </w:pPr>
      <w:r>
        <w:t>Consequence of failure distributed between minimum of $12.17 and maximum of $17.01MM</w:t>
      </w:r>
    </w:p>
    <w:p w14:paraId="775ADEE0" w14:textId="77777777" w:rsidR="00F40747" w:rsidRDefault="00F40747" w:rsidP="00F40747">
      <w:pPr>
        <w:pStyle w:val="ListParagraph"/>
        <w:numPr>
          <w:ilvl w:val="1"/>
          <w:numId w:val="48"/>
        </w:numPr>
        <w:spacing w:before="0" w:after="0"/>
      </w:pPr>
      <w:r>
        <w:t>Total length driven by Environmental: 449.9 meters.</w:t>
      </w:r>
    </w:p>
    <w:p w14:paraId="742539F9" w14:textId="77777777" w:rsidR="00F40747" w:rsidRDefault="00F40747" w:rsidP="00F40747">
      <w:pPr>
        <w:pStyle w:val="ListParagraph"/>
        <w:numPr>
          <w:ilvl w:val="1"/>
          <w:numId w:val="48"/>
        </w:numPr>
        <w:spacing w:before="0" w:after="0"/>
      </w:pPr>
      <w:r>
        <w:t>Environmental Cost distributed between minimum of $11.84 and maximum of $16.63MM:</w:t>
      </w:r>
    </w:p>
    <w:p w14:paraId="532DF660" w14:textId="77777777" w:rsidR="00F40747" w:rsidRDefault="00F40747" w:rsidP="00F40747">
      <w:pPr>
        <w:pStyle w:val="ListParagraph"/>
        <w:numPr>
          <w:ilvl w:val="2"/>
          <w:numId w:val="48"/>
        </w:numPr>
        <w:spacing w:before="0" w:after="0"/>
      </w:pPr>
      <w:r>
        <w:t>Leak cost between minimum of $0.21 and maximum of $0.28MM</w:t>
      </w:r>
    </w:p>
    <w:p w14:paraId="25519087" w14:textId="77777777" w:rsidR="00F40747" w:rsidRDefault="00F40747" w:rsidP="00F40747">
      <w:pPr>
        <w:pStyle w:val="ListParagraph"/>
        <w:numPr>
          <w:ilvl w:val="2"/>
          <w:numId w:val="48"/>
        </w:numPr>
        <w:spacing w:before="0" w:after="0"/>
      </w:pPr>
      <w:r>
        <w:t>Leak spill volume between a minimum of 1983.24 and maximum of 2616.27 gallons</w:t>
      </w:r>
    </w:p>
    <w:p w14:paraId="452241BE" w14:textId="77777777" w:rsidR="00F40747" w:rsidRDefault="00F40747" w:rsidP="00F40747">
      <w:pPr>
        <w:pStyle w:val="ListParagraph"/>
        <w:numPr>
          <w:ilvl w:val="2"/>
          <w:numId w:val="48"/>
        </w:numPr>
        <w:spacing w:before="0" w:after="0"/>
      </w:pPr>
      <w:r>
        <w:t>Rupture cost between minimum of $27.46 and maximum of $36.23MM</w:t>
      </w:r>
    </w:p>
    <w:p w14:paraId="4E40E06D" w14:textId="77777777" w:rsidR="00F40747" w:rsidRDefault="00F40747" w:rsidP="00F40747">
      <w:pPr>
        <w:pStyle w:val="ListParagraph"/>
        <w:numPr>
          <w:ilvl w:val="2"/>
          <w:numId w:val="48"/>
        </w:numPr>
        <w:spacing w:before="0" w:after="0"/>
      </w:pPr>
      <w:r>
        <w:t>Rupture spill volume is between a minimum of 259100.53 and maximum of 341802.72 gallons</w:t>
      </w:r>
    </w:p>
    <w:p w14:paraId="29EE9D9A" w14:textId="77777777" w:rsidR="00F40747" w:rsidRDefault="00F40747" w:rsidP="00F40747">
      <w:pPr>
        <w:pStyle w:val="ListParagraph"/>
        <w:numPr>
          <w:ilvl w:val="2"/>
          <w:numId w:val="48"/>
        </w:numPr>
        <w:spacing w:before="0" w:after="0"/>
      </w:pPr>
      <w:r>
        <w:t>Puncture cost between minimum of $6.91 and maximum of $9.11MM</w:t>
      </w:r>
    </w:p>
    <w:p w14:paraId="4220D4EB" w14:textId="77777777" w:rsidR="00F40747" w:rsidRDefault="00F40747" w:rsidP="00F40747">
      <w:pPr>
        <w:pStyle w:val="ListParagraph"/>
        <w:numPr>
          <w:ilvl w:val="2"/>
          <w:numId w:val="48"/>
        </w:numPr>
        <w:spacing w:before="0" w:after="0"/>
      </w:pPr>
      <w:r>
        <w:t>Puncture spill volume is between a minimum of 65164.85 and maximum of 85964.79 gallons</w:t>
      </w:r>
    </w:p>
    <w:p w14:paraId="00950927" w14:textId="77777777" w:rsidR="00F40747" w:rsidRDefault="00F40747" w:rsidP="00F40747">
      <w:pPr>
        <w:pStyle w:val="ListParagraph"/>
        <w:numPr>
          <w:ilvl w:val="2"/>
          <w:numId w:val="48"/>
        </w:numPr>
        <w:spacing w:before="0" w:after="0"/>
      </w:pPr>
      <w:r>
        <w:t xml:space="preserve">Land use distributed as </w:t>
      </w:r>
    </w:p>
    <w:p w14:paraId="708CBF1C" w14:textId="77777777" w:rsidR="00F40747" w:rsidRDefault="00F40747" w:rsidP="00F40747">
      <w:pPr>
        <w:pStyle w:val="ListParagraph"/>
        <w:numPr>
          <w:ilvl w:val="3"/>
          <w:numId w:val="48"/>
        </w:numPr>
        <w:spacing w:before="0" w:after="0"/>
      </w:pPr>
      <w:r>
        <w:t>Agricultural: 116.50</w:t>
      </w:r>
    </w:p>
    <w:p w14:paraId="628C79E0" w14:textId="77777777" w:rsidR="00F40747" w:rsidRDefault="00F40747" w:rsidP="00F40747">
      <w:pPr>
        <w:pStyle w:val="ListParagraph"/>
        <w:numPr>
          <w:ilvl w:val="3"/>
          <w:numId w:val="48"/>
        </w:numPr>
        <w:spacing w:before="0" w:after="0"/>
      </w:pPr>
      <w:r>
        <w:t>Remote: 333.40</w:t>
      </w:r>
    </w:p>
    <w:p w14:paraId="422C708C" w14:textId="77777777" w:rsidR="00F40747" w:rsidRDefault="00F40747" w:rsidP="00F40747">
      <w:pPr>
        <w:pStyle w:val="ListParagraph"/>
        <w:numPr>
          <w:ilvl w:val="0"/>
          <w:numId w:val="48"/>
        </w:numPr>
        <w:spacing w:before="0" w:after="0"/>
      </w:pPr>
      <w:r>
        <w:t>"LONE ROCK TO KERROBERT NPS 10</w:t>
      </w:r>
    </w:p>
    <w:p w14:paraId="3DE69376" w14:textId="77777777" w:rsidR="00F40747" w:rsidRDefault="00F40747" w:rsidP="00F40747">
      <w:pPr>
        <w:pStyle w:val="ListParagraph"/>
        <w:numPr>
          <w:ilvl w:val="1"/>
          <w:numId w:val="48"/>
        </w:numPr>
        <w:spacing w:before="0" w:after="0"/>
      </w:pPr>
      <w:r>
        <w:t>Total Cumulative Length (m):</w:t>
      </w:r>
      <w:r>
        <w:tab/>
        <w:t>396.12</w:t>
      </w:r>
    </w:p>
    <w:p w14:paraId="51B3DF39" w14:textId="77777777" w:rsidR="00F40747" w:rsidRDefault="00F40747" w:rsidP="00F40747">
      <w:pPr>
        <w:pStyle w:val="ListParagraph"/>
        <w:numPr>
          <w:ilvl w:val="1"/>
          <w:numId w:val="48"/>
        </w:numPr>
        <w:spacing w:before="0" w:after="0"/>
      </w:pPr>
      <w:r>
        <w:t>Likelihood of failure distributed between minimum of 2.800e-03 and maximum of 2.800e-03.</w:t>
      </w:r>
    </w:p>
    <w:p w14:paraId="7C8760E0" w14:textId="77777777" w:rsidR="00F40747" w:rsidRDefault="00F40747" w:rsidP="00F40747">
      <w:pPr>
        <w:pStyle w:val="ListParagraph"/>
        <w:numPr>
          <w:ilvl w:val="2"/>
          <w:numId w:val="48"/>
        </w:numPr>
        <w:spacing w:before="0" w:after="0"/>
      </w:pPr>
      <w:r>
        <w:t>Geotechnical hazard POF between minimum of 2.800e-03 and maximum of 2.800e-03</w:t>
      </w:r>
    </w:p>
    <w:p w14:paraId="709C630A" w14:textId="77777777" w:rsidR="00F40747" w:rsidRDefault="00F40747" w:rsidP="00F40747">
      <w:pPr>
        <w:pStyle w:val="ListParagraph"/>
        <w:numPr>
          <w:ilvl w:val="2"/>
          <w:numId w:val="48"/>
        </w:numPr>
        <w:spacing w:before="0" w:after="0"/>
      </w:pPr>
      <w:r>
        <w:t>Geotechnical vulnerability between minimum of 1.200e-01 and maximum of 1.200e-01</w:t>
      </w:r>
    </w:p>
    <w:p w14:paraId="3A90659A" w14:textId="77777777" w:rsidR="00F40747" w:rsidRDefault="00F40747" w:rsidP="00F40747">
      <w:pPr>
        <w:pStyle w:val="ListParagraph"/>
        <w:numPr>
          <w:ilvl w:val="2"/>
          <w:numId w:val="48"/>
        </w:numPr>
        <w:spacing w:before="0" w:after="0"/>
      </w:pPr>
      <w:r>
        <w:t>Geotechnical hazard ID of 3247.0, nan</w:t>
      </w:r>
    </w:p>
    <w:p w14:paraId="50969F3C" w14:textId="77777777" w:rsidR="00F40747" w:rsidRDefault="00F40747" w:rsidP="00F40747">
      <w:pPr>
        <w:pStyle w:val="ListParagraph"/>
        <w:numPr>
          <w:ilvl w:val="2"/>
          <w:numId w:val="48"/>
        </w:numPr>
        <w:spacing w:before="0" w:after="0"/>
      </w:pPr>
      <w:r>
        <w:t>Hydrotechnical hazard POF between minimum of nan and maximum of nan</w:t>
      </w:r>
    </w:p>
    <w:p w14:paraId="3D6795EA" w14:textId="77777777" w:rsidR="00F40747" w:rsidRDefault="00F40747" w:rsidP="00F40747">
      <w:pPr>
        <w:pStyle w:val="ListParagraph"/>
        <w:numPr>
          <w:ilvl w:val="2"/>
          <w:numId w:val="48"/>
        </w:numPr>
        <w:spacing w:before="0" w:after="0"/>
      </w:pPr>
      <w:r>
        <w:t>Hydrotechnical vulnerability between minimum of nan and maximum of nan</w:t>
      </w:r>
    </w:p>
    <w:p w14:paraId="49EF1909" w14:textId="77777777" w:rsidR="00F40747" w:rsidRDefault="00F40747" w:rsidP="00F40747">
      <w:pPr>
        <w:pStyle w:val="ListParagraph"/>
        <w:numPr>
          <w:ilvl w:val="2"/>
          <w:numId w:val="48"/>
        </w:numPr>
        <w:spacing w:before="0" w:after="0"/>
      </w:pPr>
      <w:r>
        <w:t>Hydrotechnical hazard ID of nan</w:t>
      </w:r>
    </w:p>
    <w:p w14:paraId="74A03EBD" w14:textId="77777777" w:rsidR="00F40747" w:rsidRDefault="00F40747" w:rsidP="00F40747">
      <w:pPr>
        <w:pStyle w:val="ListParagraph"/>
        <w:numPr>
          <w:ilvl w:val="1"/>
          <w:numId w:val="48"/>
        </w:numPr>
        <w:spacing w:before="0" w:after="0"/>
      </w:pPr>
      <w:r>
        <w:t>Consequence of failure distributed between minimum of $10.12 and maximum of $12.63MM</w:t>
      </w:r>
    </w:p>
    <w:p w14:paraId="4293DC02" w14:textId="77777777" w:rsidR="00F40747" w:rsidRDefault="00F40747" w:rsidP="00F40747">
      <w:pPr>
        <w:pStyle w:val="ListParagraph"/>
        <w:numPr>
          <w:ilvl w:val="1"/>
          <w:numId w:val="48"/>
        </w:numPr>
        <w:spacing w:before="0" w:after="0"/>
      </w:pPr>
      <w:r>
        <w:t>Total length driven by Environmental: 396.12 meters.</w:t>
      </w:r>
    </w:p>
    <w:p w14:paraId="3D6C229A" w14:textId="77777777" w:rsidR="00F40747" w:rsidRDefault="00F40747" w:rsidP="00F40747">
      <w:pPr>
        <w:pStyle w:val="ListParagraph"/>
        <w:numPr>
          <w:ilvl w:val="1"/>
          <w:numId w:val="48"/>
        </w:numPr>
        <w:spacing w:before="0" w:after="0"/>
      </w:pPr>
      <w:r>
        <w:t>Environmental Cost distributed between minimum of $9.80 and maximum of $12.29MM:</w:t>
      </w:r>
    </w:p>
    <w:p w14:paraId="78783AAB" w14:textId="77777777" w:rsidR="00F40747" w:rsidRDefault="00F40747" w:rsidP="00F40747">
      <w:pPr>
        <w:pStyle w:val="ListParagraph"/>
        <w:numPr>
          <w:ilvl w:val="2"/>
          <w:numId w:val="48"/>
        </w:numPr>
        <w:spacing w:before="0" w:after="0"/>
      </w:pPr>
      <w:r>
        <w:t>Leak cost between minimum of $0.19 and maximum of $0.26MM</w:t>
      </w:r>
    </w:p>
    <w:p w14:paraId="376FB253" w14:textId="77777777" w:rsidR="00F40747" w:rsidRDefault="00F40747" w:rsidP="00F40747">
      <w:pPr>
        <w:pStyle w:val="ListParagraph"/>
        <w:numPr>
          <w:ilvl w:val="2"/>
          <w:numId w:val="48"/>
        </w:numPr>
        <w:spacing w:before="0" w:after="0"/>
      </w:pPr>
      <w:r>
        <w:t>Leak spill volume between a minimum of 1770.97 and maximum of 2408.19 gallons</w:t>
      </w:r>
    </w:p>
    <w:p w14:paraId="5318EBE6" w14:textId="77777777" w:rsidR="00F40747" w:rsidRDefault="00F40747" w:rsidP="00F40747">
      <w:pPr>
        <w:pStyle w:val="ListParagraph"/>
        <w:numPr>
          <w:ilvl w:val="2"/>
          <w:numId w:val="48"/>
        </w:numPr>
        <w:spacing w:before="0" w:after="0"/>
      </w:pPr>
      <w:r>
        <w:t>Rupture cost between minimum of $19.39 and maximum of $24.69MM</w:t>
      </w:r>
    </w:p>
    <w:p w14:paraId="7E1EB6E9" w14:textId="77777777" w:rsidR="00F40747" w:rsidRDefault="00F40747" w:rsidP="00F40747">
      <w:pPr>
        <w:pStyle w:val="ListParagraph"/>
        <w:numPr>
          <w:ilvl w:val="2"/>
          <w:numId w:val="48"/>
        </w:numPr>
        <w:spacing w:before="0" w:after="0"/>
      </w:pPr>
      <w:r>
        <w:t>Rupture spill volume is between a minimum of 182898.94 and maximum of 232935.95 gallons</w:t>
      </w:r>
    </w:p>
    <w:p w14:paraId="7B5BF91C" w14:textId="77777777" w:rsidR="00F40747" w:rsidRDefault="00F40747" w:rsidP="00F40747">
      <w:pPr>
        <w:pStyle w:val="ListParagraph"/>
        <w:numPr>
          <w:ilvl w:val="2"/>
          <w:numId w:val="48"/>
        </w:numPr>
        <w:spacing w:before="0" w:after="0"/>
      </w:pPr>
      <w:r>
        <w:t>Puncture cost between minimum of $6.17 and maximum of $8.39MM</w:t>
      </w:r>
    </w:p>
    <w:p w14:paraId="127099BE" w14:textId="77777777" w:rsidR="00F40747" w:rsidRDefault="00F40747" w:rsidP="00F40747">
      <w:pPr>
        <w:pStyle w:val="ListParagraph"/>
        <w:numPr>
          <w:ilvl w:val="2"/>
          <w:numId w:val="48"/>
        </w:numPr>
        <w:spacing w:before="0" w:after="0"/>
      </w:pPr>
      <w:r>
        <w:t>Puncture spill volume is between a minimum of 58189.98 and maximum of 79127.55 gallons</w:t>
      </w:r>
    </w:p>
    <w:p w14:paraId="04C6B72A" w14:textId="77777777" w:rsidR="00F40747" w:rsidRDefault="00F40747" w:rsidP="00F40747">
      <w:pPr>
        <w:pStyle w:val="ListParagraph"/>
        <w:numPr>
          <w:ilvl w:val="2"/>
          <w:numId w:val="48"/>
        </w:numPr>
        <w:spacing w:before="0" w:after="0"/>
      </w:pPr>
      <w:r>
        <w:t xml:space="preserve">Land use distributed as </w:t>
      </w:r>
    </w:p>
    <w:p w14:paraId="566D6F05" w14:textId="77777777" w:rsidR="00F40747" w:rsidRDefault="00F40747" w:rsidP="00F40747">
      <w:pPr>
        <w:pStyle w:val="ListParagraph"/>
        <w:numPr>
          <w:ilvl w:val="3"/>
          <w:numId w:val="48"/>
        </w:numPr>
        <w:spacing w:before="0" w:after="0"/>
      </w:pPr>
      <w:r>
        <w:t>Agricultural: 120.50</w:t>
      </w:r>
    </w:p>
    <w:p w14:paraId="3F48E576" w14:textId="77777777" w:rsidR="00F40747" w:rsidRDefault="00F40747" w:rsidP="00F40747">
      <w:pPr>
        <w:pStyle w:val="ListParagraph"/>
        <w:numPr>
          <w:ilvl w:val="3"/>
          <w:numId w:val="48"/>
        </w:numPr>
        <w:spacing w:before="0" w:after="0"/>
      </w:pPr>
      <w:r>
        <w:t>Remote: 275.62</w:t>
      </w:r>
    </w:p>
    <w:p w14:paraId="6A97C71E" w14:textId="77777777" w:rsidR="00F40747" w:rsidRDefault="00F40747" w:rsidP="00F40747">
      <w:pPr>
        <w:pStyle w:val="ListParagraph"/>
        <w:numPr>
          <w:ilvl w:val="0"/>
          <w:numId w:val="48"/>
        </w:numPr>
        <w:spacing w:before="0" w:after="0"/>
      </w:pPr>
      <w:r>
        <w:t>"RADIAL LAKE RIVER CROSSING NPS 8</w:t>
      </w:r>
    </w:p>
    <w:p w14:paraId="5BBEAF46" w14:textId="77777777" w:rsidR="00F40747" w:rsidRDefault="00F40747" w:rsidP="00F40747">
      <w:pPr>
        <w:pStyle w:val="ListParagraph"/>
        <w:numPr>
          <w:ilvl w:val="1"/>
          <w:numId w:val="48"/>
        </w:numPr>
        <w:spacing w:before="0" w:after="0"/>
      </w:pPr>
      <w:r>
        <w:t>Total Cumulative Length (m):</w:t>
      </w:r>
      <w:r>
        <w:tab/>
        <w:t>281.86</w:t>
      </w:r>
    </w:p>
    <w:p w14:paraId="3D57076B" w14:textId="77777777" w:rsidR="00F40747" w:rsidRDefault="00F40747" w:rsidP="00F40747">
      <w:pPr>
        <w:pStyle w:val="ListParagraph"/>
        <w:numPr>
          <w:ilvl w:val="1"/>
          <w:numId w:val="48"/>
        </w:numPr>
        <w:spacing w:before="0" w:after="0"/>
      </w:pPr>
      <w:r>
        <w:t>Likelihood of failure distributed between minimum of 1.200e-03 and maximum of 2.617e-02.</w:t>
      </w:r>
    </w:p>
    <w:p w14:paraId="4EC4586E" w14:textId="77777777" w:rsidR="00F40747" w:rsidRDefault="00F40747" w:rsidP="00F40747">
      <w:pPr>
        <w:pStyle w:val="ListParagraph"/>
        <w:numPr>
          <w:ilvl w:val="2"/>
          <w:numId w:val="48"/>
        </w:numPr>
        <w:spacing w:before="0" w:after="0"/>
      </w:pPr>
      <w:r>
        <w:lastRenderedPageBreak/>
        <w:t>Geotechnical hazard POF between minimum of 1.200e-03 and maximum of 1.200e-03</w:t>
      </w:r>
    </w:p>
    <w:p w14:paraId="5D815584" w14:textId="77777777" w:rsidR="00F40747" w:rsidRDefault="00F40747" w:rsidP="00F40747">
      <w:pPr>
        <w:pStyle w:val="ListParagraph"/>
        <w:numPr>
          <w:ilvl w:val="2"/>
          <w:numId w:val="48"/>
        </w:numPr>
        <w:spacing w:before="0" w:after="0"/>
      </w:pPr>
      <w:r>
        <w:t>Geotechnical vulnerability between minimum of 8.400e-03 and maximum of 8.400e-03</w:t>
      </w:r>
    </w:p>
    <w:p w14:paraId="45BA95D3" w14:textId="77777777" w:rsidR="00F40747" w:rsidRDefault="00F40747" w:rsidP="00F40747">
      <w:pPr>
        <w:pStyle w:val="ListParagraph"/>
        <w:numPr>
          <w:ilvl w:val="2"/>
          <w:numId w:val="48"/>
        </w:numPr>
        <w:spacing w:before="0" w:after="0"/>
      </w:pPr>
      <w:r>
        <w:t>Geotechnical hazard ID of nan, 2494.0</w:t>
      </w:r>
    </w:p>
    <w:p w14:paraId="22129692" w14:textId="77777777" w:rsidR="00F40747" w:rsidRDefault="00F40747" w:rsidP="00F40747">
      <w:pPr>
        <w:pStyle w:val="ListParagraph"/>
        <w:numPr>
          <w:ilvl w:val="2"/>
          <w:numId w:val="48"/>
        </w:numPr>
        <w:spacing w:before="0" w:after="0"/>
      </w:pPr>
      <w:r>
        <w:t>Hydrotechnical hazard POF between minimum of 2.500e-02 and maximum of 2.500e-02</w:t>
      </w:r>
    </w:p>
    <w:p w14:paraId="3E272D7D" w14:textId="77777777" w:rsidR="00F40747" w:rsidRDefault="00F40747" w:rsidP="00F40747">
      <w:pPr>
        <w:pStyle w:val="ListParagraph"/>
        <w:numPr>
          <w:ilvl w:val="2"/>
          <w:numId w:val="48"/>
        </w:numPr>
        <w:spacing w:before="0" w:after="0"/>
      </w:pPr>
      <w:r>
        <w:t>Hydrotechnical vulnerability between minimum of 5.600e-02 and maximum of 5.600e-02</w:t>
      </w:r>
    </w:p>
    <w:p w14:paraId="0008F512" w14:textId="77777777" w:rsidR="00F40747" w:rsidRDefault="00F40747" w:rsidP="00F40747">
      <w:pPr>
        <w:pStyle w:val="ListParagraph"/>
        <w:numPr>
          <w:ilvl w:val="2"/>
          <w:numId w:val="48"/>
        </w:numPr>
        <w:spacing w:before="0" w:after="0"/>
      </w:pPr>
      <w:r>
        <w:t>Hydrotechnical hazard ID of nan, 1938.0</w:t>
      </w:r>
    </w:p>
    <w:p w14:paraId="72AE7327" w14:textId="77777777" w:rsidR="00F40747" w:rsidRDefault="00F40747" w:rsidP="00F40747">
      <w:pPr>
        <w:pStyle w:val="ListParagraph"/>
        <w:numPr>
          <w:ilvl w:val="1"/>
          <w:numId w:val="48"/>
        </w:numPr>
        <w:spacing w:before="0" w:after="0"/>
      </w:pPr>
      <w:r>
        <w:t>Consequence of failure distributed between minimum of $20.85 and maximum of $34.60MM</w:t>
      </w:r>
    </w:p>
    <w:p w14:paraId="2984812D" w14:textId="77777777" w:rsidR="00F40747" w:rsidRDefault="00F40747" w:rsidP="00F40747">
      <w:pPr>
        <w:pStyle w:val="ListParagraph"/>
        <w:numPr>
          <w:ilvl w:val="1"/>
          <w:numId w:val="48"/>
        </w:numPr>
        <w:spacing w:before="0" w:after="0"/>
      </w:pPr>
      <w:r>
        <w:t>Total length driven by Safety: 225.49 meters.</w:t>
      </w:r>
    </w:p>
    <w:p w14:paraId="5B5C7316" w14:textId="77777777" w:rsidR="00F40747" w:rsidRDefault="00F40747" w:rsidP="00F40747">
      <w:pPr>
        <w:pStyle w:val="ListParagraph"/>
        <w:numPr>
          <w:ilvl w:val="1"/>
          <w:numId w:val="48"/>
        </w:numPr>
        <w:spacing w:before="0" w:after="0"/>
      </w:pPr>
      <w:r>
        <w:t>Safety Cost distributed between minimum of $9.88 and maximum of $22.32MM:</w:t>
      </w:r>
    </w:p>
    <w:p w14:paraId="04B807BC" w14:textId="77777777" w:rsidR="00F40747" w:rsidRDefault="00F40747" w:rsidP="00F40747">
      <w:pPr>
        <w:pStyle w:val="ListParagraph"/>
        <w:numPr>
          <w:ilvl w:val="2"/>
          <w:numId w:val="48"/>
        </w:numPr>
        <w:spacing w:before="0" w:after="0"/>
      </w:pPr>
      <w:r>
        <w:t>Leak cost between minimum of $0.02 and maximum of $0.02MM</w:t>
      </w:r>
    </w:p>
    <w:p w14:paraId="230D6AA0" w14:textId="77777777" w:rsidR="00F40747" w:rsidRDefault="00F40747" w:rsidP="00F40747">
      <w:pPr>
        <w:pStyle w:val="ListParagraph"/>
        <w:numPr>
          <w:ilvl w:val="2"/>
          <w:numId w:val="48"/>
        </w:numPr>
        <w:spacing w:before="0" w:after="0"/>
      </w:pPr>
      <w:r>
        <w:t>Leak scenario yielded 0.0 intersections with structures, with minimum of nan and maximum of nan of population impacted.</w:t>
      </w:r>
    </w:p>
    <w:p w14:paraId="54C03FDC" w14:textId="77777777" w:rsidR="00F40747" w:rsidRDefault="00F40747" w:rsidP="00F40747">
      <w:pPr>
        <w:pStyle w:val="ListParagraph"/>
        <w:numPr>
          <w:ilvl w:val="2"/>
          <w:numId w:val="48"/>
        </w:numPr>
        <w:spacing w:before="0" w:after="0"/>
      </w:pPr>
      <w:r>
        <w:t>Leak hazard radius distributed between minimum of 11.33 and maximum of 11.33 meters.</w:t>
      </w:r>
    </w:p>
    <w:p w14:paraId="6E5EBC8D" w14:textId="77777777" w:rsidR="00F40747" w:rsidRDefault="00F40747" w:rsidP="00F40747">
      <w:pPr>
        <w:pStyle w:val="ListParagraph"/>
        <w:numPr>
          <w:ilvl w:val="2"/>
          <w:numId w:val="48"/>
        </w:numPr>
        <w:spacing w:before="0" w:after="0"/>
      </w:pPr>
      <w:r>
        <w:t>Rupture cost between minimum of $21.89 and maximum of $43.78MM</w:t>
      </w:r>
    </w:p>
    <w:p w14:paraId="43746110" w14:textId="77777777" w:rsidR="00F40747" w:rsidRDefault="00F40747" w:rsidP="00F40747">
      <w:pPr>
        <w:pStyle w:val="ListParagraph"/>
        <w:numPr>
          <w:ilvl w:val="2"/>
          <w:numId w:val="48"/>
        </w:numPr>
        <w:spacing w:before="0" w:after="0"/>
      </w:pPr>
      <w:r>
        <w:t>Rupture scenario yielded 2.0 intersections with structures, with minimum of 2.28 and maximum of 4.56 of population impacted</w:t>
      </w:r>
    </w:p>
    <w:p w14:paraId="62BC75C2" w14:textId="77777777" w:rsidR="00F40747" w:rsidRDefault="00F40747" w:rsidP="00F40747">
      <w:pPr>
        <w:pStyle w:val="ListParagraph"/>
        <w:numPr>
          <w:ilvl w:val="2"/>
          <w:numId w:val="48"/>
        </w:numPr>
        <w:spacing w:before="0" w:after="0"/>
      </w:pPr>
      <w:r>
        <w:t>Rupture hazard radius distributed between minimum of 144.9 and maximum of 144.9 meters.</w:t>
      </w:r>
    </w:p>
    <w:p w14:paraId="72FE703C" w14:textId="77777777" w:rsidR="00F40747" w:rsidRDefault="00F40747" w:rsidP="00F40747">
      <w:pPr>
        <w:pStyle w:val="ListParagraph"/>
        <w:numPr>
          <w:ilvl w:val="2"/>
          <w:numId w:val="48"/>
        </w:numPr>
        <w:spacing w:before="0" w:after="0"/>
      </w:pPr>
      <w:r>
        <w:t>Puncture cost between minimum of $0.00 and maximum of $21.89MM</w:t>
      </w:r>
    </w:p>
    <w:p w14:paraId="2624A90E" w14:textId="77777777" w:rsidR="00F40747" w:rsidRDefault="00F40747" w:rsidP="00F40747">
      <w:pPr>
        <w:pStyle w:val="ListParagraph"/>
        <w:numPr>
          <w:ilvl w:val="2"/>
          <w:numId w:val="48"/>
        </w:numPr>
        <w:spacing w:before="0" w:after="0"/>
      </w:pPr>
      <w:r>
        <w:t>Puncture scenario yielded 2.0 intersections with structures, with minimum of 2.28 and maximum of 2.28 of population impacted</w:t>
      </w:r>
    </w:p>
    <w:p w14:paraId="67765048" w14:textId="77777777" w:rsidR="00F40747" w:rsidRDefault="00F40747" w:rsidP="00F40747">
      <w:pPr>
        <w:pStyle w:val="ListParagraph"/>
        <w:numPr>
          <w:ilvl w:val="2"/>
          <w:numId w:val="48"/>
        </w:numPr>
        <w:spacing w:before="0" w:after="0"/>
      </w:pPr>
      <w:r>
        <w:t>Puncture hazard radius distributed between minimum of 53.01 and maximum of 53.01 meters.</w:t>
      </w:r>
    </w:p>
    <w:p w14:paraId="40F2BDF6" w14:textId="77777777" w:rsidR="00F40747" w:rsidRDefault="00F40747" w:rsidP="00F40747">
      <w:pPr>
        <w:pStyle w:val="ListParagraph"/>
        <w:numPr>
          <w:ilvl w:val="2"/>
          <w:numId w:val="48"/>
        </w:numPr>
        <w:spacing w:before="0" w:after="0"/>
      </w:pPr>
      <w:r>
        <w:t>Product type is HVP Product.</w:t>
      </w:r>
    </w:p>
    <w:p w14:paraId="3B6E5E1C" w14:textId="77777777" w:rsidR="00F40747" w:rsidRDefault="00F40747" w:rsidP="00F40747">
      <w:pPr>
        <w:pStyle w:val="ListParagraph"/>
        <w:numPr>
          <w:ilvl w:val="2"/>
          <w:numId w:val="48"/>
        </w:numPr>
        <w:spacing w:before="0" w:after="0"/>
      </w:pPr>
      <w:r>
        <w:t>Class area location is/are 1.0.</w:t>
      </w:r>
    </w:p>
    <w:p w14:paraId="141D268D" w14:textId="77777777" w:rsidR="00F40747" w:rsidRDefault="00F40747" w:rsidP="00F40747">
      <w:pPr>
        <w:pStyle w:val="ListParagraph"/>
        <w:numPr>
          <w:ilvl w:val="1"/>
          <w:numId w:val="48"/>
        </w:numPr>
        <w:spacing w:before="0" w:after="0"/>
      </w:pPr>
      <w:r>
        <w:t>Total length driven by Economic Loss: 56.37 meters.</w:t>
      </w:r>
    </w:p>
    <w:p w14:paraId="3D5CA28D" w14:textId="77777777" w:rsidR="00F40747" w:rsidRDefault="00F40747" w:rsidP="00F40747">
      <w:pPr>
        <w:pStyle w:val="ListParagraph"/>
        <w:numPr>
          <w:ilvl w:val="1"/>
          <w:numId w:val="48"/>
        </w:numPr>
        <w:spacing w:before="0" w:after="0"/>
      </w:pPr>
      <w:r>
        <w:t>Economic Loss Cost distributed between minimum of $10.97 and maximum of $12.35MM:</w:t>
      </w:r>
    </w:p>
    <w:p w14:paraId="25D4BEF6" w14:textId="77777777" w:rsidR="00F40747" w:rsidRDefault="00F40747" w:rsidP="00F40747">
      <w:pPr>
        <w:pStyle w:val="ListParagraph"/>
        <w:numPr>
          <w:ilvl w:val="2"/>
          <w:numId w:val="48"/>
        </w:numPr>
        <w:spacing w:before="0" w:after="0"/>
      </w:pPr>
      <w:r>
        <w:t>Repair costs between minimum of $14,500.00 and maximum of $50,000.00.</w:t>
      </w:r>
    </w:p>
    <w:p w14:paraId="6DAE9EA2" w14:textId="77777777" w:rsidR="00F40747" w:rsidRDefault="00F40747" w:rsidP="00F40747">
      <w:pPr>
        <w:pStyle w:val="ListParagraph"/>
        <w:numPr>
          <w:ilvl w:val="2"/>
          <w:numId w:val="48"/>
        </w:numPr>
        <w:spacing w:before="0" w:after="0"/>
      </w:pPr>
      <w:r>
        <w:t>Outage losses between minimum of $200,000.00 and maximum of $200,000.00.</w:t>
      </w:r>
    </w:p>
    <w:p w14:paraId="5F08A0B0" w14:textId="77777777" w:rsidR="00F40747" w:rsidRDefault="00F40747" w:rsidP="00F40747">
      <w:pPr>
        <w:pStyle w:val="ListParagraph"/>
        <w:numPr>
          <w:ilvl w:val="2"/>
          <w:numId w:val="48"/>
        </w:numPr>
        <w:spacing w:before="0" w:after="0"/>
      </w:pPr>
      <w:r>
        <w:t>Product type is HVP Product.</w:t>
      </w:r>
    </w:p>
    <w:p w14:paraId="6909793F" w14:textId="77777777" w:rsidR="00F40747" w:rsidRDefault="00F40747" w:rsidP="00F40747">
      <w:pPr>
        <w:pStyle w:val="ListParagraph"/>
        <w:numPr>
          <w:ilvl w:val="2"/>
          <w:numId w:val="48"/>
        </w:numPr>
        <w:spacing w:before="0" w:after="0"/>
      </w:pPr>
      <w:r>
        <w:t>Leak cost between minimum of $0.26 and maximum of $0.30MM</w:t>
      </w:r>
    </w:p>
    <w:p w14:paraId="2B7D42A6" w14:textId="77777777" w:rsidR="00F40747" w:rsidRDefault="00F40747" w:rsidP="00F40747">
      <w:pPr>
        <w:pStyle w:val="ListParagraph"/>
        <w:numPr>
          <w:ilvl w:val="2"/>
          <w:numId w:val="48"/>
        </w:numPr>
        <w:spacing w:before="0" w:after="0"/>
      </w:pPr>
      <w:r>
        <w:t>Leak scenario yielded 0.0 intersections with structures, with minimum of $nan and maximum of $nan in cost of structures impacted.</w:t>
      </w:r>
    </w:p>
    <w:p w14:paraId="7F72AF32" w14:textId="77777777" w:rsidR="00F40747" w:rsidRDefault="00F40747" w:rsidP="00F40747">
      <w:pPr>
        <w:pStyle w:val="ListParagraph"/>
        <w:numPr>
          <w:ilvl w:val="2"/>
          <w:numId w:val="48"/>
        </w:numPr>
        <w:spacing w:before="0" w:after="0"/>
      </w:pPr>
      <w:r>
        <w:t>Leak product loss costs between minimum of $48,231.06 and maximum of $48,231.06</w:t>
      </w:r>
    </w:p>
    <w:p w14:paraId="6DB809A5" w14:textId="77777777" w:rsidR="00F40747" w:rsidRDefault="00F40747" w:rsidP="00F40747">
      <w:pPr>
        <w:pStyle w:val="ListParagraph"/>
        <w:numPr>
          <w:ilvl w:val="2"/>
          <w:numId w:val="48"/>
        </w:numPr>
        <w:spacing w:before="0" w:after="0"/>
      </w:pPr>
      <w:r>
        <w:t>Rupture cost between minimum of $23.67 and maximum of $23.75MM</w:t>
      </w:r>
    </w:p>
    <w:p w14:paraId="48570224" w14:textId="77777777" w:rsidR="00F40747" w:rsidRDefault="00F40747" w:rsidP="00F40747">
      <w:pPr>
        <w:pStyle w:val="ListParagraph"/>
        <w:numPr>
          <w:ilvl w:val="2"/>
          <w:numId w:val="48"/>
        </w:numPr>
        <w:spacing w:before="0" w:after="0"/>
      </w:pPr>
      <w:r>
        <w:t>Rupture scenario yielded 2.0 intersections with structures, with minimum of $269,868.00 and maximum of $355,118.00 in cost of structures impacted</w:t>
      </w:r>
    </w:p>
    <w:p w14:paraId="4CF9FB04" w14:textId="77777777" w:rsidR="00F40747" w:rsidRDefault="00F40747" w:rsidP="00F40747">
      <w:pPr>
        <w:pStyle w:val="ListParagraph"/>
        <w:numPr>
          <w:ilvl w:val="2"/>
          <w:numId w:val="48"/>
        </w:numPr>
        <w:spacing w:before="0" w:after="0"/>
      </w:pPr>
      <w:r>
        <w:t>Rupture product loss costs between minimum of $23,147,943.65 and maximum of $23,147,943.65</w:t>
      </w:r>
    </w:p>
    <w:p w14:paraId="2D1F9D6C" w14:textId="77777777" w:rsidR="00F40747" w:rsidRDefault="00F40747" w:rsidP="00F40747">
      <w:pPr>
        <w:pStyle w:val="ListParagraph"/>
        <w:numPr>
          <w:ilvl w:val="2"/>
          <w:numId w:val="48"/>
        </w:numPr>
        <w:spacing w:before="0" w:after="0"/>
      </w:pPr>
      <w:r>
        <w:t>Puncture cost between minimum of $1.80 and maximum of $2.10MM</w:t>
      </w:r>
    </w:p>
    <w:p w14:paraId="30E71153" w14:textId="77777777" w:rsidR="00F40747" w:rsidRDefault="00F40747" w:rsidP="00F40747">
      <w:pPr>
        <w:pStyle w:val="ListParagraph"/>
        <w:numPr>
          <w:ilvl w:val="2"/>
          <w:numId w:val="48"/>
        </w:numPr>
        <w:spacing w:before="0" w:after="0"/>
      </w:pPr>
      <w:r>
        <w:t>Puncture scenario yielded 2.0 intersections with structures, with minimum of $269,868.00 and maximum of $269,868.00 in cost of structures impacted</w:t>
      </w:r>
    </w:p>
    <w:p w14:paraId="2B9075DE" w14:textId="77777777" w:rsidR="00F40747" w:rsidRDefault="00F40747" w:rsidP="00F40747">
      <w:pPr>
        <w:pStyle w:val="ListParagraph"/>
        <w:numPr>
          <w:ilvl w:val="2"/>
          <w:numId w:val="48"/>
        </w:numPr>
        <w:spacing w:before="0" w:after="0"/>
      </w:pPr>
      <w:r>
        <w:lastRenderedPageBreak/>
        <w:t>Puncture Product Loss costs between minimum of $1,584,762.99 and maximum of $1,584,762.99"</w:t>
      </w:r>
    </w:p>
    <w:p w14:paraId="6006A1E2" w14:textId="77777777" w:rsidR="00F40747" w:rsidRDefault="00F40747" w:rsidP="00F40747">
      <w:pPr>
        <w:pStyle w:val="ListParagraph"/>
        <w:numPr>
          <w:ilvl w:val="0"/>
          <w:numId w:val="48"/>
        </w:numPr>
        <w:spacing w:before="0" w:after="0"/>
      </w:pPr>
      <w:r>
        <w:t xml:space="preserve">"NPS6 Station 8 to Buck Creek Frac Plant From 4-5-49-9W5 </w:t>
      </w:r>
      <w:proofErr w:type="gramStart"/>
      <w:r>
        <w:t>To</w:t>
      </w:r>
      <w:proofErr w:type="gramEnd"/>
      <w:r>
        <w:t xml:space="preserve"> 13-24-48-7W</w:t>
      </w:r>
    </w:p>
    <w:p w14:paraId="797D4BF1" w14:textId="77777777" w:rsidR="00F40747" w:rsidRDefault="00F40747" w:rsidP="00F40747">
      <w:pPr>
        <w:pStyle w:val="ListParagraph"/>
        <w:numPr>
          <w:ilvl w:val="1"/>
          <w:numId w:val="48"/>
        </w:numPr>
        <w:spacing w:before="0" w:after="0"/>
      </w:pPr>
      <w:r>
        <w:t>Total Cumulative Length (m):</w:t>
      </w:r>
      <w:r>
        <w:tab/>
        <w:t>207.01</w:t>
      </w:r>
    </w:p>
    <w:p w14:paraId="56D74B85" w14:textId="77777777" w:rsidR="00F40747" w:rsidRDefault="00F40747" w:rsidP="00F40747">
      <w:pPr>
        <w:pStyle w:val="ListParagraph"/>
        <w:numPr>
          <w:ilvl w:val="1"/>
          <w:numId w:val="48"/>
        </w:numPr>
        <w:spacing w:before="0" w:after="0"/>
      </w:pPr>
      <w:r>
        <w:t>Likelihood of failure distributed between minimum of 2.400e-03 and maximum of 2.400e-03.</w:t>
      </w:r>
    </w:p>
    <w:p w14:paraId="1C79079C" w14:textId="77777777" w:rsidR="00F40747" w:rsidRDefault="00F40747" w:rsidP="00F40747">
      <w:pPr>
        <w:pStyle w:val="ListParagraph"/>
        <w:numPr>
          <w:ilvl w:val="2"/>
          <w:numId w:val="48"/>
        </w:numPr>
        <w:spacing w:before="0" w:after="0"/>
      </w:pPr>
      <w:r>
        <w:t>Geotechnical hazard POF between minimum of 2.400e-03 and maximum of 2.400e-03</w:t>
      </w:r>
    </w:p>
    <w:p w14:paraId="6A259A6D" w14:textId="77777777" w:rsidR="00F40747" w:rsidRDefault="00F40747" w:rsidP="00F40747">
      <w:pPr>
        <w:pStyle w:val="ListParagraph"/>
        <w:numPr>
          <w:ilvl w:val="2"/>
          <w:numId w:val="48"/>
        </w:numPr>
        <w:spacing w:before="0" w:after="0"/>
      </w:pPr>
      <w:r>
        <w:t>Geotechnical vulnerability between minimum of 1.200e-01 and maximum of 1.200e-01</w:t>
      </w:r>
    </w:p>
    <w:p w14:paraId="3FA22EA0" w14:textId="77777777" w:rsidR="00F40747" w:rsidRDefault="00F40747" w:rsidP="00F40747">
      <w:pPr>
        <w:pStyle w:val="ListParagraph"/>
        <w:numPr>
          <w:ilvl w:val="2"/>
          <w:numId w:val="48"/>
        </w:numPr>
        <w:spacing w:before="0" w:after="0"/>
      </w:pPr>
      <w:r>
        <w:t>Geotechnical hazard ID of nan, 2428.0</w:t>
      </w:r>
    </w:p>
    <w:p w14:paraId="4BE38099" w14:textId="77777777" w:rsidR="00F40747" w:rsidRDefault="00F40747" w:rsidP="00F40747">
      <w:pPr>
        <w:pStyle w:val="ListParagraph"/>
        <w:numPr>
          <w:ilvl w:val="2"/>
          <w:numId w:val="48"/>
        </w:numPr>
        <w:spacing w:before="0" w:after="0"/>
      </w:pPr>
      <w:r>
        <w:t>Hydrotechnical hazard POF between minimum of nan and maximum of nan</w:t>
      </w:r>
    </w:p>
    <w:p w14:paraId="71C94A91" w14:textId="77777777" w:rsidR="00F40747" w:rsidRDefault="00F40747" w:rsidP="00F40747">
      <w:pPr>
        <w:pStyle w:val="ListParagraph"/>
        <w:numPr>
          <w:ilvl w:val="2"/>
          <w:numId w:val="48"/>
        </w:numPr>
        <w:spacing w:before="0" w:after="0"/>
      </w:pPr>
      <w:r>
        <w:t>Hydrotechnical vulnerability between minimum of nan and maximum of nan</w:t>
      </w:r>
    </w:p>
    <w:p w14:paraId="523E8679" w14:textId="77777777" w:rsidR="00F40747" w:rsidRDefault="00F40747" w:rsidP="00F40747">
      <w:pPr>
        <w:pStyle w:val="ListParagraph"/>
        <w:numPr>
          <w:ilvl w:val="2"/>
          <w:numId w:val="48"/>
        </w:numPr>
        <w:spacing w:before="0" w:after="0"/>
      </w:pPr>
      <w:r>
        <w:t>Hydrotechnical hazard ID of nan</w:t>
      </w:r>
    </w:p>
    <w:p w14:paraId="43B9BC14" w14:textId="77777777" w:rsidR="00F40747" w:rsidRDefault="00F40747" w:rsidP="00F40747">
      <w:pPr>
        <w:pStyle w:val="ListParagraph"/>
        <w:numPr>
          <w:ilvl w:val="1"/>
          <w:numId w:val="48"/>
        </w:numPr>
        <w:spacing w:before="0" w:after="0"/>
      </w:pPr>
      <w:r>
        <w:t>Consequence of failure distributed between minimum of $31.93 and maximum of $62.91MM</w:t>
      </w:r>
    </w:p>
    <w:p w14:paraId="4771293A" w14:textId="77777777" w:rsidR="00F40747" w:rsidRDefault="00F40747" w:rsidP="00F40747">
      <w:pPr>
        <w:pStyle w:val="ListParagraph"/>
        <w:numPr>
          <w:ilvl w:val="1"/>
          <w:numId w:val="48"/>
        </w:numPr>
        <w:spacing w:before="0" w:after="0"/>
      </w:pPr>
      <w:r>
        <w:t>Total length driven by Safety: 207.01 meters.</w:t>
      </w:r>
    </w:p>
    <w:p w14:paraId="5B47675E" w14:textId="77777777" w:rsidR="00F40747" w:rsidRDefault="00F40747" w:rsidP="00F40747">
      <w:pPr>
        <w:pStyle w:val="ListParagraph"/>
        <w:numPr>
          <w:ilvl w:val="1"/>
          <w:numId w:val="48"/>
        </w:numPr>
        <w:spacing w:before="0" w:after="0"/>
      </w:pPr>
      <w:r>
        <w:t>Safety Cost distributed between minimum of $26.07 and maximum of $57.02MM:</w:t>
      </w:r>
    </w:p>
    <w:p w14:paraId="5D555E0F" w14:textId="77777777" w:rsidR="00F40747" w:rsidRDefault="00F40747" w:rsidP="00F40747">
      <w:pPr>
        <w:pStyle w:val="ListParagraph"/>
        <w:numPr>
          <w:ilvl w:val="2"/>
          <w:numId w:val="48"/>
        </w:numPr>
        <w:spacing w:before="0" w:after="0"/>
      </w:pPr>
      <w:r>
        <w:t>Leak cost between minimum of $0.00 and maximum of $57.02MM</w:t>
      </w:r>
    </w:p>
    <w:p w14:paraId="2F064848" w14:textId="77777777" w:rsidR="00F40747" w:rsidRDefault="00F40747" w:rsidP="00F40747">
      <w:pPr>
        <w:pStyle w:val="ListParagraph"/>
        <w:numPr>
          <w:ilvl w:val="2"/>
          <w:numId w:val="48"/>
        </w:numPr>
        <w:spacing w:before="0" w:after="0"/>
      </w:pPr>
      <w:r>
        <w:t>Leak scenario yielded 6.0 intersections with structures, with minimum of 5.94 and maximum of 5.94 of population impacted.</w:t>
      </w:r>
    </w:p>
    <w:p w14:paraId="1F0FBC0A" w14:textId="77777777" w:rsidR="00F40747" w:rsidRDefault="00F40747" w:rsidP="00F40747">
      <w:pPr>
        <w:pStyle w:val="ListParagraph"/>
        <w:numPr>
          <w:ilvl w:val="2"/>
          <w:numId w:val="48"/>
        </w:numPr>
        <w:spacing w:before="0" w:after="0"/>
      </w:pPr>
      <w:r>
        <w:t>Leak hazard radius distributed between minimum of 10.87 and maximum of 10.87 meters.</w:t>
      </w:r>
    </w:p>
    <w:p w14:paraId="39AD82DB" w14:textId="77777777" w:rsidR="00F40747" w:rsidRDefault="00F40747" w:rsidP="00F40747">
      <w:pPr>
        <w:pStyle w:val="ListParagraph"/>
        <w:numPr>
          <w:ilvl w:val="2"/>
          <w:numId w:val="48"/>
        </w:numPr>
        <w:spacing w:before="0" w:after="0"/>
      </w:pPr>
      <w:r>
        <w:t>Rupture cost between minimum of $57.02 and maximum of $57.02MM</w:t>
      </w:r>
    </w:p>
    <w:p w14:paraId="5081E060" w14:textId="77777777" w:rsidR="00F40747" w:rsidRDefault="00F40747" w:rsidP="00F40747">
      <w:pPr>
        <w:pStyle w:val="ListParagraph"/>
        <w:numPr>
          <w:ilvl w:val="2"/>
          <w:numId w:val="48"/>
        </w:numPr>
        <w:spacing w:before="0" w:after="0"/>
      </w:pPr>
      <w:r>
        <w:t>Rupture scenario yielded 29.0 intersections with structures, with minimum of 5.94 and maximum of 5.94 of population impacted</w:t>
      </w:r>
    </w:p>
    <w:p w14:paraId="2189B465" w14:textId="77777777" w:rsidR="00F40747" w:rsidRDefault="00F40747" w:rsidP="00F40747">
      <w:pPr>
        <w:pStyle w:val="ListParagraph"/>
        <w:numPr>
          <w:ilvl w:val="2"/>
          <w:numId w:val="48"/>
        </w:numPr>
        <w:spacing w:before="0" w:after="0"/>
      </w:pPr>
      <w:r>
        <w:t>Rupture hazard radius distributed between minimum of 113.48 and maximum of 113.48 meters.</w:t>
      </w:r>
    </w:p>
    <w:p w14:paraId="3ADA4149" w14:textId="77777777" w:rsidR="00F40747" w:rsidRDefault="00F40747" w:rsidP="00F40747">
      <w:pPr>
        <w:pStyle w:val="ListParagraph"/>
        <w:numPr>
          <w:ilvl w:val="2"/>
          <w:numId w:val="48"/>
        </w:numPr>
        <w:spacing w:before="0" w:after="0"/>
      </w:pPr>
      <w:r>
        <w:t>Puncture cost between minimum of $0.00 and maximum of $57.02MM</w:t>
      </w:r>
    </w:p>
    <w:p w14:paraId="62076901" w14:textId="77777777" w:rsidR="00F40747" w:rsidRDefault="00F40747" w:rsidP="00F40747">
      <w:pPr>
        <w:pStyle w:val="ListParagraph"/>
        <w:numPr>
          <w:ilvl w:val="2"/>
          <w:numId w:val="48"/>
        </w:numPr>
        <w:spacing w:before="0" w:after="0"/>
      </w:pPr>
      <w:r>
        <w:t>Puncture scenario yielded 15.0 intersections with structures, with minimum of 5.94 and maximum of 5.94 of population impacted</w:t>
      </w:r>
    </w:p>
    <w:p w14:paraId="5154433F" w14:textId="77777777" w:rsidR="00F40747" w:rsidRDefault="00F40747" w:rsidP="00F40747">
      <w:pPr>
        <w:pStyle w:val="ListParagraph"/>
        <w:numPr>
          <w:ilvl w:val="2"/>
          <w:numId w:val="48"/>
        </w:numPr>
        <w:spacing w:before="0" w:after="0"/>
      </w:pPr>
      <w:r>
        <w:t>Puncture hazard radius distributed between minimum of 50.6 and maximum of 50.6 meters.</w:t>
      </w:r>
    </w:p>
    <w:p w14:paraId="28A4B9B4" w14:textId="77777777" w:rsidR="00F40747" w:rsidRDefault="00F40747" w:rsidP="00F40747">
      <w:pPr>
        <w:pStyle w:val="ListParagraph"/>
        <w:numPr>
          <w:ilvl w:val="2"/>
          <w:numId w:val="48"/>
        </w:numPr>
        <w:spacing w:before="0" w:after="0"/>
      </w:pPr>
      <w:r>
        <w:t>Product type is HVP Product.</w:t>
      </w:r>
    </w:p>
    <w:p w14:paraId="527504DB" w14:textId="77777777" w:rsidR="00F40747" w:rsidRDefault="00F40747" w:rsidP="00F40747">
      <w:pPr>
        <w:pStyle w:val="ListParagraph"/>
        <w:numPr>
          <w:ilvl w:val="2"/>
          <w:numId w:val="48"/>
        </w:numPr>
        <w:spacing w:before="0" w:after="0"/>
      </w:pPr>
      <w:r>
        <w:t>Class area location is/are 2.0.</w:t>
      </w:r>
    </w:p>
    <w:p w14:paraId="6E4836EC" w14:textId="77777777" w:rsidR="00F40747" w:rsidRDefault="00F40747" w:rsidP="00F40747">
      <w:pPr>
        <w:pStyle w:val="ListParagraph"/>
        <w:numPr>
          <w:ilvl w:val="0"/>
          <w:numId w:val="48"/>
        </w:numPr>
        <w:spacing w:before="0" w:after="0"/>
      </w:pPr>
      <w:r>
        <w:t xml:space="preserve">"NPS12 </w:t>
      </w:r>
      <w:proofErr w:type="spellStart"/>
      <w:r>
        <w:t>Hartell</w:t>
      </w:r>
      <w:proofErr w:type="spellEnd"/>
      <w:r>
        <w:t xml:space="preserve"> to Pincher Creek From 2-29-19-2-W5 </w:t>
      </w:r>
      <w:proofErr w:type="gramStart"/>
      <w:r>
        <w:t>To</w:t>
      </w:r>
      <w:proofErr w:type="gramEnd"/>
      <w:r>
        <w:t xml:space="preserve"> 16-14-4-29-W4</w:t>
      </w:r>
    </w:p>
    <w:p w14:paraId="636FF51E" w14:textId="77777777" w:rsidR="00F40747" w:rsidRDefault="00F40747" w:rsidP="00F40747">
      <w:pPr>
        <w:pStyle w:val="ListParagraph"/>
        <w:numPr>
          <w:ilvl w:val="1"/>
          <w:numId w:val="48"/>
        </w:numPr>
        <w:spacing w:before="0" w:after="0"/>
      </w:pPr>
      <w:r>
        <w:t>Total Cumulative Length (m):</w:t>
      </w:r>
      <w:r>
        <w:tab/>
        <w:t>149.99</w:t>
      </w:r>
    </w:p>
    <w:p w14:paraId="591B63A0" w14:textId="77777777" w:rsidR="00F40747" w:rsidRDefault="00F40747" w:rsidP="00F40747">
      <w:pPr>
        <w:pStyle w:val="ListParagraph"/>
        <w:numPr>
          <w:ilvl w:val="1"/>
          <w:numId w:val="48"/>
        </w:numPr>
        <w:spacing w:before="0" w:after="0"/>
      </w:pPr>
      <w:r>
        <w:t>Likelihood of failure distributed between minimum of 1.700e-02 and maximum of 1.700e-02.</w:t>
      </w:r>
    </w:p>
    <w:p w14:paraId="0AC9E844" w14:textId="77777777" w:rsidR="00F40747" w:rsidRDefault="00F40747" w:rsidP="00F40747">
      <w:pPr>
        <w:pStyle w:val="ListParagraph"/>
        <w:numPr>
          <w:ilvl w:val="2"/>
          <w:numId w:val="48"/>
        </w:numPr>
        <w:spacing w:before="0" w:after="0"/>
      </w:pPr>
      <w:r>
        <w:t>Geotechnical hazard POF between minimum of 1.700e-02 and maximum of 1.700e-02</w:t>
      </w:r>
    </w:p>
    <w:p w14:paraId="7EE024D5" w14:textId="77777777" w:rsidR="00F40747" w:rsidRDefault="00F40747" w:rsidP="00F40747">
      <w:pPr>
        <w:pStyle w:val="ListParagraph"/>
        <w:numPr>
          <w:ilvl w:val="2"/>
          <w:numId w:val="48"/>
        </w:numPr>
        <w:spacing w:before="0" w:after="0"/>
      </w:pPr>
      <w:r>
        <w:t>Geotechnical vulnerability between minimum of 1.800e-02 and maximum of 1.800e-02</w:t>
      </w:r>
    </w:p>
    <w:p w14:paraId="77F1FF0E" w14:textId="77777777" w:rsidR="00F40747" w:rsidRDefault="00F40747" w:rsidP="00F40747">
      <w:pPr>
        <w:pStyle w:val="ListParagraph"/>
        <w:numPr>
          <w:ilvl w:val="2"/>
          <w:numId w:val="48"/>
        </w:numPr>
        <w:spacing w:before="0" w:after="0"/>
      </w:pPr>
      <w:r>
        <w:t>Geotechnical hazard ID of nan, 514.0</w:t>
      </w:r>
    </w:p>
    <w:p w14:paraId="19D2A9B5" w14:textId="77777777" w:rsidR="00F40747" w:rsidRDefault="00F40747" w:rsidP="00F40747">
      <w:pPr>
        <w:pStyle w:val="ListParagraph"/>
        <w:numPr>
          <w:ilvl w:val="2"/>
          <w:numId w:val="48"/>
        </w:numPr>
        <w:spacing w:before="0" w:after="0"/>
      </w:pPr>
      <w:r>
        <w:t>Hydrotechnical hazard POF between minimum of nan and maximum of nan</w:t>
      </w:r>
    </w:p>
    <w:p w14:paraId="41C554B4" w14:textId="77777777" w:rsidR="00F40747" w:rsidRDefault="00F40747" w:rsidP="00F40747">
      <w:pPr>
        <w:pStyle w:val="ListParagraph"/>
        <w:numPr>
          <w:ilvl w:val="2"/>
          <w:numId w:val="48"/>
        </w:numPr>
        <w:spacing w:before="0" w:after="0"/>
      </w:pPr>
      <w:r>
        <w:t>Hydrotechnical vulnerability between minimum of nan and maximum of nan</w:t>
      </w:r>
    </w:p>
    <w:p w14:paraId="4A4F4FF6" w14:textId="77777777" w:rsidR="00F40747" w:rsidRDefault="00F40747" w:rsidP="00F40747">
      <w:pPr>
        <w:pStyle w:val="ListParagraph"/>
        <w:numPr>
          <w:ilvl w:val="2"/>
          <w:numId w:val="48"/>
        </w:numPr>
        <w:spacing w:before="0" w:after="0"/>
      </w:pPr>
      <w:r>
        <w:t>Hydrotechnical hazard ID of nan</w:t>
      </w:r>
    </w:p>
    <w:p w14:paraId="5FBB70A6" w14:textId="77777777" w:rsidR="00F40747" w:rsidRDefault="00F40747" w:rsidP="00F40747">
      <w:pPr>
        <w:pStyle w:val="ListParagraph"/>
        <w:numPr>
          <w:ilvl w:val="1"/>
          <w:numId w:val="48"/>
        </w:numPr>
        <w:spacing w:before="0" w:after="0"/>
      </w:pPr>
      <w:r>
        <w:t>Consequence of failure distributed between minimum of $4.54 and maximum of $4.69MM</w:t>
      </w:r>
    </w:p>
    <w:p w14:paraId="34DD79CE" w14:textId="77777777" w:rsidR="00F40747" w:rsidRDefault="00F40747" w:rsidP="00F40747">
      <w:pPr>
        <w:pStyle w:val="ListParagraph"/>
        <w:numPr>
          <w:ilvl w:val="1"/>
          <w:numId w:val="48"/>
        </w:numPr>
        <w:spacing w:before="0" w:after="0"/>
      </w:pPr>
      <w:r>
        <w:t>Total length driven by Environmental: 149.99 meters.</w:t>
      </w:r>
    </w:p>
    <w:p w14:paraId="2F96A416" w14:textId="77777777" w:rsidR="00F40747" w:rsidRDefault="00F40747" w:rsidP="00F40747">
      <w:pPr>
        <w:pStyle w:val="ListParagraph"/>
        <w:numPr>
          <w:ilvl w:val="1"/>
          <w:numId w:val="48"/>
        </w:numPr>
        <w:spacing w:before="0" w:after="0"/>
      </w:pPr>
      <w:r>
        <w:lastRenderedPageBreak/>
        <w:t>Environmental Cost distributed between minimum of $3.66 and maximum of $3.80MM:</w:t>
      </w:r>
    </w:p>
    <w:p w14:paraId="4121A813" w14:textId="77777777" w:rsidR="00F40747" w:rsidRDefault="00F40747" w:rsidP="00F40747">
      <w:pPr>
        <w:pStyle w:val="ListParagraph"/>
        <w:numPr>
          <w:ilvl w:val="2"/>
          <w:numId w:val="48"/>
        </w:numPr>
        <w:spacing w:before="0" w:after="0"/>
      </w:pPr>
      <w:r>
        <w:t>Leak cost between minimum of $0.17 and maximum of $0.17MM</w:t>
      </w:r>
    </w:p>
    <w:p w14:paraId="4339B0B3" w14:textId="77777777" w:rsidR="00F40747" w:rsidRDefault="00F40747" w:rsidP="00F40747">
      <w:pPr>
        <w:pStyle w:val="ListParagraph"/>
        <w:numPr>
          <w:ilvl w:val="2"/>
          <w:numId w:val="48"/>
        </w:numPr>
        <w:spacing w:before="0" w:after="0"/>
      </w:pPr>
      <w:r>
        <w:t>Leak spill volume between a minimum of 1614.2 and maximum of 1625.23 gallons</w:t>
      </w:r>
    </w:p>
    <w:p w14:paraId="173CAE07" w14:textId="77777777" w:rsidR="00F40747" w:rsidRDefault="00F40747" w:rsidP="00F40747">
      <w:pPr>
        <w:pStyle w:val="ListParagraph"/>
        <w:numPr>
          <w:ilvl w:val="2"/>
          <w:numId w:val="48"/>
        </w:numPr>
        <w:spacing w:before="0" w:after="0"/>
      </w:pPr>
      <w:r>
        <w:t>Rupture cost between minimum of $6.23 and maximum of $6.55MM</w:t>
      </w:r>
    </w:p>
    <w:p w14:paraId="0DED04B5" w14:textId="77777777" w:rsidR="00F40747" w:rsidRDefault="00F40747" w:rsidP="00F40747">
      <w:pPr>
        <w:pStyle w:val="ListParagraph"/>
        <w:numPr>
          <w:ilvl w:val="2"/>
          <w:numId w:val="48"/>
        </w:numPr>
        <w:spacing w:before="0" w:after="0"/>
      </w:pPr>
      <w:r>
        <w:t>Rupture spill volume is between a minimum of 58761.24 and maximum of 61799.14 gallons</w:t>
      </w:r>
    </w:p>
    <w:p w14:paraId="58DA5624" w14:textId="77777777" w:rsidR="00F40747" w:rsidRDefault="00F40747" w:rsidP="00F40747">
      <w:pPr>
        <w:pStyle w:val="ListParagraph"/>
        <w:numPr>
          <w:ilvl w:val="2"/>
          <w:numId w:val="48"/>
        </w:numPr>
        <w:spacing w:before="0" w:after="0"/>
      </w:pPr>
      <w:r>
        <w:t>Puncture cost between minimum of $5.62 and maximum of $5.66MM</w:t>
      </w:r>
    </w:p>
    <w:p w14:paraId="4B277A5F" w14:textId="77777777" w:rsidR="00F40747" w:rsidRDefault="00F40747" w:rsidP="00F40747">
      <w:pPr>
        <w:pStyle w:val="ListParagraph"/>
        <w:numPr>
          <w:ilvl w:val="2"/>
          <w:numId w:val="48"/>
        </w:numPr>
        <w:spacing w:before="0" w:after="0"/>
      </w:pPr>
      <w:r>
        <w:t>Puncture spill volume is between a minimum of 53038.79 and maximum of 53401.2 gallons</w:t>
      </w:r>
    </w:p>
    <w:p w14:paraId="448E5971" w14:textId="77777777" w:rsidR="00F40747" w:rsidRDefault="00F40747" w:rsidP="00F40747">
      <w:pPr>
        <w:pStyle w:val="ListParagraph"/>
        <w:numPr>
          <w:ilvl w:val="2"/>
          <w:numId w:val="48"/>
        </w:numPr>
        <w:spacing w:before="0" w:after="0"/>
      </w:pPr>
      <w:r>
        <w:t xml:space="preserve">Land use distributed as </w:t>
      </w:r>
    </w:p>
    <w:p w14:paraId="240A101B" w14:textId="77777777" w:rsidR="00F40747" w:rsidRDefault="00F40747" w:rsidP="00F40747">
      <w:pPr>
        <w:pStyle w:val="ListParagraph"/>
        <w:numPr>
          <w:ilvl w:val="3"/>
          <w:numId w:val="48"/>
        </w:numPr>
        <w:spacing w:before="0" w:after="0"/>
      </w:pPr>
      <w:r>
        <w:t>Agricultural: 149.99</w:t>
      </w:r>
    </w:p>
    <w:p w14:paraId="31189D4C" w14:textId="77777777" w:rsidR="00F40747" w:rsidRDefault="00F40747" w:rsidP="00F40747">
      <w:pPr>
        <w:pStyle w:val="ListParagraph"/>
        <w:numPr>
          <w:ilvl w:val="0"/>
          <w:numId w:val="48"/>
        </w:numPr>
        <w:spacing w:before="0" w:after="0"/>
      </w:pPr>
      <w:r>
        <w:t>"ROCKY MOUNTAIN HOUSE TO BRETON NPS 10</w:t>
      </w:r>
    </w:p>
    <w:p w14:paraId="18573D03" w14:textId="77777777" w:rsidR="00F40747" w:rsidRDefault="00F40747" w:rsidP="00F40747">
      <w:pPr>
        <w:pStyle w:val="ListParagraph"/>
        <w:numPr>
          <w:ilvl w:val="1"/>
          <w:numId w:val="48"/>
        </w:numPr>
        <w:spacing w:before="0" w:after="0"/>
      </w:pPr>
      <w:r>
        <w:t>Total Cumulative Length (m):</w:t>
      </w:r>
      <w:r>
        <w:tab/>
        <w:t>119.98</w:t>
      </w:r>
    </w:p>
    <w:p w14:paraId="65CC4BBE" w14:textId="77777777" w:rsidR="00F40747" w:rsidRDefault="00F40747" w:rsidP="00F40747">
      <w:pPr>
        <w:pStyle w:val="ListParagraph"/>
        <w:numPr>
          <w:ilvl w:val="1"/>
          <w:numId w:val="48"/>
        </w:numPr>
        <w:spacing w:before="0" w:after="0"/>
      </w:pPr>
      <w:r>
        <w:t>Likelihood of failure distributed between minimum of 1.600e-03 and maximum of 1.890e-03.</w:t>
      </w:r>
    </w:p>
    <w:p w14:paraId="6982A5F1" w14:textId="77777777" w:rsidR="00F40747" w:rsidRDefault="00F40747" w:rsidP="00F40747">
      <w:pPr>
        <w:pStyle w:val="ListParagraph"/>
        <w:numPr>
          <w:ilvl w:val="2"/>
          <w:numId w:val="48"/>
        </w:numPr>
        <w:spacing w:before="0" w:after="0"/>
      </w:pPr>
      <w:r>
        <w:t>Geotechnical hazard POF between minimum of 1.600e-03 and maximum of 1.600e-03</w:t>
      </w:r>
    </w:p>
    <w:p w14:paraId="5424FA4C" w14:textId="77777777" w:rsidR="00F40747" w:rsidRDefault="00F40747" w:rsidP="00F40747">
      <w:pPr>
        <w:pStyle w:val="ListParagraph"/>
        <w:numPr>
          <w:ilvl w:val="2"/>
          <w:numId w:val="48"/>
        </w:numPr>
        <w:spacing w:before="0" w:after="0"/>
      </w:pPr>
      <w:r>
        <w:t>Geotechnical vulnerability between minimum of 3.200e-02 and maximum of 3.200e-02</w:t>
      </w:r>
    </w:p>
    <w:p w14:paraId="29A31718" w14:textId="77777777" w:rsidR="00F40747" w:rsidRDefault="00F40747" w:rsidP="00F40747">
      <w:pPr>
        <w:pStyle w:val="ListParagraph"/>
        <w:numPr>
          <w:ilvl w:val="2"/>
          <w:numId w:val="48"/>
        </w:numPr>
        <w:spacing w:before="0" w:after="0"/>
      </w:pPr>
      <w:r>
        <w:t>Geotechnical hazard ID of nan, 9102.0</w:t>
      </w:r>
    </w:p>
    <w:p w14:paraId="70B9B341" w14:textId="77777777" w:rsidR="00F40747" w:rsidRDefault="00F40747" w:rsidP="00F40747">
      <w:pPr>
        <w:pStyle w:val="ListParagraph"/>
        <w:numPr>
          <w:ilvl w:val="2"/>
          <w:numId w:val="48"/>
        </w:numPr>
        <w:spacing w:before="0" w:after="0"/>
      </w:pPr>
      <w:r>
        <w:t>Hydrotechnical hazard POF between minimum of 2.900e-04 and maximum of 2.900e-04</w:t>
      </w:r>
    </w:p>
    <w:p w14:paraId="1F1EC604" w14:textId="77777777" w:rsidR="00F40747" w:rsidRDefault="00F40747" w:rsidP="00F40747">
      <w:pPr>
        <w:pStyle w:val="ListParagraph"/>
        <w:numPr>
          <w:ilvl w:val="2"/>
          <w:numId w:val="48"/>
        </w:numPr>
        <w:spacing w:before="0" w:after="0"/>
      </w:pPr>
      <w:r>
        <w:t>Hydrotechnical vulnerability between minimum of 2.900e-03 and maximum of 2.900e-03</w:t>
      </w:r>
    </w:p>
    <w:p w14:paraId="7A9F559A" w14:textId="77777777" w:rsidR="00F40747" w:rsidRDefault="00F40747" w:rsidP="00F40747">
      <w:pPr>
        <w:pStyle w:val="ListParagraph"/>
        <w:numPr>
          <w:ilvl w:val="2"/>
          <w:numId w:val="48"/>
        </w:numPr>
        <w:spacing w:before="0" w:after="0"/>
      </w:pPr>
      <w:r>
        <w:t>Hydrotechnical hazard ID of nan, 1945.0</w:t>
      </w:r>
    </w:p>
    <w:p w14:paraId="4DA3E018" w14:textId="77777777" w:rsidR="00F40747" w:rsidRDefault="00F40747" w:rsidP="00F40747">
      <w:pPr>
        <w:pStyle w:val="ListParagraph"/>
        <w:numPr>
          <w:ilvl w:val="1"/>
          <w:numId w:val="48"/>
        </w:numPr>
        <w:spacing w:before="0" w:after="0"/>
      </w:pPr>
      <w:r>
        <w:t>Consequence of failure distributed between minimum of $13.00 and maximum of $18.70MM</w:t>
      </w:r>
    </w:p>
    <w:p w14:paraId="22D8C8F8" w14:textId="77777777" w:rsidR="00F40747" w:rsidRDefault="00F40747" w:rsidP="00F40747">
      <w:pPr>
        <w:pStyle w:val="ListParagraph"/>
        <w:numPr>
          <w:ilvl w:val="1"/>
          <w:numId w:val="48"/>
        </w:numPr>
        <w:spacing w:before="0" w:after="0"/>
      </w:pPr>
      <w:r>
        <w:t>Total length driven by Economic Loss: 119.98 meters.</w:t>
      </w:r>
    </w:p>
    <w:p w14:paraId="71A29A2C" w14:textId="77777777" w:rsidR="00F40747" w:rsidRDefault="00F40747" w:rsidP="00F40747">
      <w:pPr>
        <w:pStyle w:val="ListParagraph"/>
        <w:numPr>
          <w:ilvl w:val="1"/>
          <w:numId w:val="48"/>
        </w:numPr>
        <w:spacing w:before="0" w:after="0"/>
      </w:pPr>
      <w:r>
        <w:t>Economic Loss Cost distributed between minimum of $13.00 and maximum of $18.70MM:</w:t>
      </w:r>
    </w:p>
    <w:p w14:paraId="06018026" w14:textId="77777777" w:rsidR="00F40747" w:rsidRDefault="00F40747" w:rsidP="00F40747">
      <w:pPr>
        <w:pStyle w:val="ListParagraph"/>
        <w:numPr>
          <w:ilvl w:val="2"/>
          <w:numId w:val="48"/>
        </w:numPr>
        <w:spacing w:before="0" w:after="0"/>
      </w:pPr>
      <w:r>
        <w:t>Repair costs between minimum of $17,000.00 and maximum of $79,000.00.</w:t>
      </w:r>
    </w:p>
    <w:p w14:paraId="029DF685" w14:textId="77777777" w:rsidR="00F40747" w:rsidRDefault="00F40747" w:rsidP="00F40747">
      <w:pPr>
        <w:pStyle w:val="ListParagraph"/>
        <w:numPr>
          <w:ilvl w:val="2"/>
          <w:numId w:val="48"/>
        </w:numPr>
        <w:spacing w:before="0" w:after="0"/>
      </w:pPr>
      <w:r>
        <w:t>Outage losses between minimum of $200,000.00 and maximum of $200,000.00.</w:t>
      </w:r>
    </w:p>
    <w:p w14:paraId="0106EF16" w14:textId="77777777" w:rsidR="00F40747" w:rsidRDefault="00F40747" w:rsidP="00F40747">
      <w:pPr>
        <w:pStyle w:val="ListParagraph"/>
        <w:numPr>
          <w:ilvl w:val="2"/>
          <w:numId w:val="48"/>
        </w:numPr>
        <w:spacing w:before="0" w:after="0"/>
      </w:pPr>
      <w:r>
        <w:t>Product type is HVP Product.</w:t>
      </w:r>
    </w:p>
    <w:p w14:paraId="020EDD44" w14:textId="77777777" w:rsidR="00F40747" w:rsidRDefault="00F40747" w:rsidP="00F40747">
      <w:pPr>
        <w:pStyle w:val="ListParagraph"/>
        <w:numPr>
          <w:ilvl w:val="2"/>
          <w:numId w:val="48"/>
        </w:numPr>
        <w:spacing w:before="0" w:after="0"/>
      </w:pPr>
      <w:r>
        <w:t>Leak cost between minimum of $0.28 and maximum of $0.34MM</w:t>
      </w:r>
    </w:p>
    <w:p w14:paraId="0F4B1BA5" w14:textId="77777777" w:rsidR="00F40747" w:rsidRDefault="00F40747" w:rsidP="00F40747">
      <w:pPr>
        <w:pStyle w:val="ListParagraph"/>
        <w:numPr>
          <w:ilvl w:val="2"/>
          <w:numId w:val="48"/>
        </w:numPr>
        <w:spacing w:before="0" w:after="0"/>
      </w:pPr>
      <w:r>
        <w:t>Leak scenario yielded 16.0 intersections with structures, with minimum of $nan and maximum of $nan in cost of structures impacted.</w:t>
      </w:r>
    </w:p>
    <w:p w14:paraId="4F703428" w14:textId="77777777" w:rsidR="00F40747" w:rsidRDefault="00F40747" w:rsidP="00F40747">
      <w:pPr>
        <w:pStyle w:val="ListParagraph"/>
        <w:numPr>
          <w:ilvl w:val="2"/>
          <w:numId w:val="48"/>
        </w:numPr>
        <w:spacing w:before="0" w:after="0"/>
      </w:pPr>
      <w:r>
        <w:t>Leak product loss costs between minimum of $59,691.29 and maximum of $59,691.29</w:t>
      </w:r>
    </w:p>
    <w:p w14:paraId="1E8DD3CE" w14:textId="77777777" w:rsidR="00F40747" w:rsidRDefault="00F40747" w:rsidP="00F40747">
      <w:pPr>
        <w:pStyle w:val="ListParagraph"/>
        <w:numPr>
          <w:ilvl w:val="2"/>
          <w:numId w:val="48"/>
        </w:numPr>
        <w:spacing w:before="0" w:after="0"/>
      </w:pPr>
      <w:r>
        <w:t>Rupture cost between minimum of $44.72 and maximum of $44.78MM</w:t>
      </w:r>
    </w:p>
    <w:p w14:paraId="420359C1" w14:textId="77777777" w:rsidR="00F40747" w:rsidRDefault="00F40747" w:rsidP="00F40747">
      <w:pPr>
        <w:pStyle w:val="ListParagraph"/>
        <w:numPr>
          <w:ilvl w:val="2"/>
          <w:numId w:val="48"/>
        </w:numPr>
        <w:spacing w:before="0" w:after="0"/>
      </w:pPr>
      <w:r>
        <w:t>Rupture scenario yielded 105.0 intersections with structures, with minimum of $nan and maximum of $nan in cost of structures impacted</w:t>
      </w:r>
    </w:p>
    <w:p w14:paraId="15972BBD" w14:textId="77777777" w:rsidR="00F40747" w:rsidRDefault="00F40747" w:rsidP="00F40747">
      <w:pPr>
        <w:pStyle w:val="ListParagraph"/>
        <w:numPr>
          <w:ilvl w:val="2"/>
          <w:numId w:val="48"/>
        </w:numPr>
        <w:spacing w:before="0" w:after="0"/>
      </w:pPr>
      <w:r>
        <w:t>Rupture product loss costs between minimum of $44,503,622.40 and maximum of $44,503,622.40</w:t>
      </w:r>
    </w:p>
    <w:p w14:paraId="6375B757" w14:textId="77777777" w:rsidR="00F40747" w:rsidRDefault="00F40747" w:rsidP="00F40747">
      <w:pPr>
        <w:pStyle w:val="ListParagraph"/>
        <w:numPr>
          <w:ilvl w:val="2"/>
          <w:numId w:val="48"/>
        </w:numPr>
        <w:spacing w:before="0" w:after="0"/>
      </w:pPr>
      <w:r>
        <w:t>Puncture cost between minimum of $2.18 and maximum of $2.24MM</w:t>
      </w:r>
    </w:p>
    <w:p w14:paraId="360781F6" w14:textId="77777777" w:rsidR="00F40747" w:rsidRDefault="00F40747" w:rsidP="00F40747">
      <w:pPr>
        <w:pStyle w:val="ListParagraph"/>
        <w:numPr>
          <w:ilvl w:val="2"/>
          <w:numId w:val="48"/>
        </w:numPr>
        <w:spacing w:before="0" w:after="0"/>
      </w:pPr>
      <w:r>
        <w:t>Puncture scenario yielded 60.0 intersections with structures, with minimum of $nan and maximum of $nan in cost of structures impacted</w:t>
      </w:r>
    </w:p>
    <w:p w14:paraId="59118FC9" w14:textId="77777777" w:rsidR="00F40747" w:rsidRDefault="00F40747" w:rsidP="00F40747">
      <w:pPr>
        <w:pStyle w:val="ListParagraph"/>
        <w:numPr>
          <w:ilvl w:val="2"/>
          <w:numId w:val="48"/>
        </w:numPr>
        <w:spacing w:before="0" w:after="0"/>
      </w:pPr>
      <w:r>
        <w:t>Puncture Product Loss costs between minimum of $1,961,320.39 and maximum of $1,961,320.39"</w:t>
      </w:r>
    </w:p>
    <w:p w14:paraId="11C5EE8F" w14:textId="77777777" w:rsidR="00F40747" w:rsidRDefault="00F40747" w:rsidP="00F40747">
      <w:pPr>
        <w:pStyle w:val="ListParagraph"/>
        <w:numPr>
          <w:ilvl w:val="0"/>
          <w:numId w:val="48"/>
        </w:numPr>
        <w:spacing w:before="0" w:after="0"/>
      </w:pPr>
      <w:r>
        <w:t xml:space="preserve">"NPS8 Rainbow P/L to </w:t>
      </w:r>
      <w:proofErr w:type="spellStart"/>
      <w:r>
        <w:t>Tirmoil</w:t>
      </w:r>
      <w:proofErr w:type="spellEnd"/>
      <w:r>
        <w:t xml:space="preserve"> </w:t>
      </w:r>
      <w:proofErr w:type="gramStart"/>
      <w:r>
        <w:t>From</w:t>
      </w:r>
      <w:proofErr w:type="gramEnd"/>
      <w:r>
        <w:t xml:space="preserve"> 11-15-77-14W5 to 15-29-81-9W5</w:t>
      </w:r>
    </w:p>
    <w:p w14:paraId="715DA3EF" w14:textId="77777777" w:rsidR="00F40747" w:rsidRDefault="00F40747" w:rsidP="00F40747">
      <w:pPr>
        <w:pStyle w:val="ListParagraph"/>
        <w:numPr>
          <w:ilvl w:val="1"/>
          <w:numId w:val="48"/>
        </w:numPr>
        <w:spacing w:before="0" w:after="0"/>
      </w:pPr>
      <w:r>
        <w:t>Total Cumulative Length (m):</w:t>
      </w:r>
      <w:r>
        <w:tab/>
        <w:t>30.0</w:t>
      </w:r>
    </w:p>
    <w:p w14:paraId="30670CAC" w14:textId="77777777" w:rsidR="00F40747" w:rsidRDefault="00F40747" w:rsidP="00F40747">
      <w:pPr>
        <w:pStyle w:val="ListParagraph"/>
        <w:numPr>
          <w:ilvl w:val="1"/>
          <w:numId w:val="48"/>
        </w:numPr>
        <w:spacing w:before="0" w:after="0"/>
      </w:pPr>
      <w:r>
        <w:lastRenderedPageBreak/>
        <w:t>Likelihood of failure distributed between minimum of 1.500e-03 and maximum of 1.500e-03.</w:t>
      </w:r>
    </w:p>
    <w:p w14:paraId="7C5DFE45" w14:textId="77777777" w:rsidR="00F40747" w:rsidRDefault="00F40747" w:rsidP="00F40747">
      <w:pPr>
        <w:pStyle w:val="ListParagraph"/>
        <w:numPr>
          <w:ilvl w:val="2"/>
          <w:numId w:val="48"/>
        </w:numPr>
        <w:spacing w:before="0" w:after="0"/>
      </w:pPr>
      <w:r>
        <w:t>Geotechnical hazard POF between minimum of nan and maximum of nan</w:t>
      </w:r>
    </w:p>
    <w:p w14:paraId="3CF08A76" w14:textId="77777777" w:rsidR="00F40747" w:rsidRDefault="00F40747" w:rsidP="00F40747">
      <w:pPr>
        <w:pStyle w:val="ListParagraph"/>
        <w:numPr>
          <w:ilvl w:val="2"/>
          <w:numId w:val="48"/>
        </w:numPr>
        <w:spacing w:before="0" w:after="0"/>
      </w:pPr>
      <w:r>
        <w:t>Geotechnical vulnerability between minimum of nan and maximum of nan</w:t>
      </w:r>
    </w:p>
    <w:p w14:paraId="72FCB232" w14:textId="77777777" w:rsidR="00F40747" w:rsidRDefault="00F40747" w:rsidP="00F40747">
      <w:pPr>
        <w:pStyle w:val="ListParagraph"/>
        <w:numPr>
          <w:ilvl w:val="2"/>
          <w:numId w:val="48"/>
        </w:numPr>
        <w:spacing w:before="0" w:after="0"/>
      </w:pPr>
      <w:r>
        <w:t>Geotechnical hazard ID of nan</w:t>
      </w:r>
    </w:p>
    <w:p w14:paraId="634D267E" w14:textId="77777777" w:rsidR="00F40747" w:rsidRDefault="00F40747" w:rsidP="00F40747">
      <w:pPr>
        <w:pStyle w:val="ListParagraph"/>
        <w:numPr>
          <w:ilvl w:val="2"/>
          <w:numId w:val="48"/>
        </w:numPr>
        <w:spacing w:before="0" w:after="0"/>
      </w:pPr>
      <w:r>
        <w:t>Hydrotechnical hazard POF between minimum of 1.500e-03 and maximum of 1.500e-03</w:t>
      </w:r>
    </w:p>
    <w:p w14:paraId="21CA9335" w14:textId="77777777" w:rsidR="00F40747" w:rsidRDefault="00F40747" w:rsidP="00F40747">
      <w:pPr>
        <w:pStyle w:val="ListParagraph"/>
        <w:numPr>
          <w:ilvl w:val="2"/>
          <w:numId w:val="48"/>
        </w:numPr>
        <w:spacing w:before="0" w:after="0"/>
      </w:pPr>
      <w:r>
        <w:t>Hydrotechnical vulnerability between minimum of 1.500e-03 and maximum of 1.500e-03</w:t>
      </w:r>
    </w:p>
    <w:p w14:paraId="737E0D27" w14:textId="77777777" w:rsidR="00F40747" w:rsidRDefault="00F40747" w:rsidP="00F40747">
      <w:pPr>
        <w:pStyle w:val="ListParagraph"/>
        <w:numPr>
          <w:ilvl w:val="2"/>
          <w:numId w:val="48"/>
        </w:numPr>
        <w:spacing w:before="0" w:after="0"/>
      </w:pPr>
      <w:r>
        <w:t>Hydrotechnical hazard ID of nan, 1041.0</w:t>
      </w:r>
    </w:p>
    <w:p w14:paraId="45CB7426" w14:textId="77777777" w:rsidR="00F40747" w:rsidRDefault="00F40747" w:rsidP="00F40747">
      <w:pPr>
        <w:pStyle w:val="ListParagraph"/>
        <w:numPr>
          <w:ilvl w:val="1"/>
          <w:numId w:val="48"/>
        </w:numPr>
        <w:spacing w:before="0" w:after="0"/>
      </w:pPr>
      <w:r>
        <w:t>Consequence of failure distributed between minimum of $39.58 and maximum of $66.05MM</w:t>
      </w:r>
    </w:p>
    <w:p w14:paraId="2933ADB3" w14:textId="77777777" w:rsidR="00F40747" w:rsidRDefault="00F40747" w:rsidP="00F40747">
      <w:pPr>
        <w:pStyle w:val="ListParagraph"/>
        <w:numPr>
          <w:ilvl w:val="1"/>
          <w:numId w:val="48"/>
        </w:numPr>
        <w:spacing w:before="0" w:after="0"/>
      </w:pPr>
      <w:r>
        <w:t>Total length driven by Environmental: 30.0 meters.</w:t>
      </w:r>
    </w:p>
    <w:p w14:paraId="3E9B61FA" w14:textId="77777777" w:rsidR="00F40747" w:rsidRDefault="00F40747" w:rsidP="00F40747">
      <w:pPr>
        <w:pStyle w:val="ListParagraph"/>
        <w:numPr>
          <w:ilvl w:val="1"/>
          <w:numId w:val="48"/>
        </w:numPr>
        <w:spacing w:before="0" w:after="0"/>
      </w:pPr>
      <w:r>
        <w:t>Environmental Cost distributed between minimum of $38.95 and maximum of $65.39MM:</w:t>
      </w:r>
    </w:p>
    <w:p w14:paraId="6A0A8544" w14:textId="77777777" w:rsidR="00F40747" w:rsidRDefault="00F40747" w:rsidP="00F40747">
      <w:pPr>
        <w:pStyle w:val="ListParagraph"/>
        <w:numPr>
          <w:ilvl w:val="2"/>
          <w:numId w:val="48"/>
        </w:numPr>
        <w:spacing w:before="0" w:after="0"/>
      </w:pPr>
      <w:r>
        <w:t>Leak cost between minimum of $0.22 and maximum of $0.37MM</w:t>
      </w:r>
    </w:p>
    <w:p w14:paraId="30A76C8D" w14:textId="77777777" w:rsidR="00F40747" w:rsidRDefault="00F40747" w:rsidP="00F40747">
      <w:pPr>
        <w:pStyle w:val="ListParagraph"/>
        <w:numPr>
          <w:ilvl w:val="2"/>
          <w:numId w:val="48"/>
        </w:numPr>
        <w:spacing w:before="0" w:after="0"/>
      </w:pPr>
      <w:r>
        <w:t>Leak spill volume between a minimum of 2093.25 and maximum of 2099.49 gallons</w:t>
      </w:r>
    </w:p>
    <w:p w14:paraId="21FC37D0" w14:textId="77777777" w:rsidR="00F40747" w:rsidRDefault="00F40747" w:rsidP="00F40747">
      <w:pPr>
        <w:pStyle w:val="ListParagraph"/>
        <w:numPr>
          <w:ilvl w:val="2"/>
          <w:numId w:val="48"/>
        </w:numPr>
        <w:spacing w:before="0" w:after="0"/>
      </w:pPr>
      <w:r>
        <w:t>Rupture cost between minimum of $106.48 and maximum of $178.74MM</w:t>
      </w:r>
    </w:p>
    <w:p w14:paraId="63F5F130" w14:textId="77777777" w:rsidR="00F40747" w:rsidRDefault="00F40747" w:rsidP="00F40747">
      <w:pPr>
        <w:pStyle w:val="ListParagraph"/>
        <w:numPr>
          <w:ilvl w:val="2"/>
          <w:numId w:val="48"/>
        </w:numPr>
        <w:spacing w:before="0" w:after="0"/>
      </w:pPr>
      <w:r>
        <w:t>Rupture spill volume is between a minimum of 1004629.51 and maximum of 1007625.77 gallons</w:t>
      </w:r>
    </w:p>
    <w:p w14:paraId="6D32BB57" w14:textId="77777777" w:rsidR="00F40747" w:rsidRDefault="00F40747" w:rsidP="00F40747">
      <w:pPr>
        <w:pStyle w:val="ListParagraph"/>
        <w:numPr>
          <w:ilvl w:val="2"/>
          <w:numId w:val="48"/>
        </w:numPr>
        <w:spacing w:before="0" w:after="0"/>
      </w:pPr>
      <w:r>
        <w:t>Puncture cost between minimum of $7.29 and maximum of $12.24MM</w:t>
      </w:r>
    </w:p>
    <w:p w14:paraId="4E49F0F1" w14:textId="77777777" w:rsidR="00F40747" w:rsidRDefault="00F40747" w:rsidP="00F40747">
      <w:pPr>
        <w:pStyle w:val="ListParagraph"/>
        <w:numPr>
          <w:ilvl w:val="2"/>
          <w:numId w:val="48"/>
        </w:numPr>
        <w:spacing w:before="0" w:after="0"/>
      </w:pPr>
      <w:r>
        <w:t>Puncture spill volume is between a minimum of 68779.31 and maximum of 68984.44 gallons</w:t>
      </w:r>
    </w:p>
    <w:p w14:paraId="05AD1C9B" w14:textId="77777777" w:rsidR="00F40747" w:rsidRDefault="00F40747" w:rsidP="00F40747">
      <w:pPr>
        <w:pStyle w:val="ListParagraph"/>
        <w:numPr>
          <w:ilvl w:val="2"/>
          <w:numId w:val="48"/>
        </w:numPr>
        <w:spacing w:before="0" w:after="0"/>
      </w:pPr>
      <w:r>
        <w:t xml:space="preserve">Land use distributed as </w:t>
      </w:r>
    </w:p>
    <w:p w14:paraId="5D2F0B9F" w14:textId="77777777" w:rsidR="00F40747" w:rsidRDefault="00F40747" w:rsidP="00F40747">
      <w:pPr>
        <w:pStyle w:val="ListParagraph"/>
        <w:numPr>
          <w:ilvl w:val="3"/>
          <w:numId w:val="48"/>
        </w:numPr>
        <w:spacing w:before="0" w:after="0"/>
      </w:pPr>
      <w:r>
        <w:t>Forested: 26.02</w:t>
      </w:r>
    </w:p>
    <w:p w14:paraId="70DDBE22" w14:textId="77777777" w:rsidR="00F40747" w:rsidRDefault="00F40747" w:rsidP="00F40747">
      <w:pPr>
        <w:pStyle w:val="ListParagraph"/>
        <w:numPr>
          <w:ilvl w:val="3"/>
          <w:numId w:val="48"/>
        </w:numPr>
        <w:spacing w:before="0" w:after="0"/>
      </w:pPr>
      <w:r>
        <w:t>Water Course: 3.98</w:t>
      </w:r>
    </w:p>
    <w:p w14:paraId="05D4035C" w14:textId="77777777" w:rsidR="00F40747" w:rsidRDefault="00F40747" w:rsidP="00F40747">
      <w:pPr>
        <w:pStyle w:val="ListParagraph"/>
        <w:numPr>
          <w:ilvl w:val="0"/>
          <w:numId w:val="48"/>
        </w:numPr>
        <w:spacing w:before="0" w:after="0"/>
      </w:pPr>
      <w:r>
        <w:t>"PINCHER CREEK TO CARWAY NPS 12</w:t>
      </w:r>
    </w:p>
    <w:p w14:paraId="31918E34" w14:textId="77777777" w:rsidR="00F40747" w:rsidRDefault="00F40747" w:rsidP="00F40747">
      <w:pPr>
        <w:pStyle w:val="ListParagraph"/>
        <w:numPr>
          <w:ilvl w:val="1"/>
          <w:numId w:val="48"/>
        </w:numPr>
        <w:spacing w:before="0" w:after="0"/>
      </w:pPr>
      <w:r>
        <w:t>Total Cumulative Length (m):</w:t>
      </w:r>
      <w:r>
        <w:tab/>
        <w:t>1.62</w:t>
      </w:r>
    </w:p>
    <w:p w14:paraId="38093A0E" w14:textId="77777777" w:rsidR="00F40747" w:rsidRDefault="00F40747" w:rsidP="00F40747">
      <w:pPr>
        <w:pStyle w:val="ListParagraph"/>
        <w:numPr>
          <w:ilvl w:val="1"/>
          <w:numId w:val="48"/>
        </w:numPr>
        <w:spacing w:before="0" w:after="0"/>
      </w:pPr>
      <w:r>
        <w:t>Likelihood of failure distributed between minimum of 1.533e-03 and maximum of 1.533e-03.</w:t>
      </w:r>
    </w:p>
    <w:p w14:paraId="55050AC5" w14:textId="77777777" w:rsidR="00F40747" w:rsidRDefault="00F40747" w:rsidP="00F40747">
      <w:pPr>
        <w:pStyle w:val="ListParagraph"/>
        <w:numPr>
          <w:ilvl w:val="2"/>
          <w:numId w:val="48"/>
        </w:numPr>
        <w:spacing w:before="0" w:after="0"/>
      </w:pPr>
      <w:r>
        <w:t>Geotechnical hazard POF between minimum of 1.500e-03 and maximum of 1.500e-03</w:t>
      </w:r>
    </w:p>
    <w:p w14:paraId="3D7AFFAF" w14:textId="77777777" w:rsidR="00F40747" w:rsidRDefault="00F40747" w:rsidP="00F40747">
      <w:pPr>
        <w:pStyle w:val="ListParagraph"/>
        <w:numPr>
          <w:ilvl w:val="2"/>
          <w:numId w:val="48"/>
        </w:numPr>
        <w:spacing w:before="0" w:after="0"/>
      </w:pPr>
      <w:r>
        <w:t>Geotechnical vulnerability between minimum of 9.300e-03 and maximum of 9.300e-03</w:t>
      </w:r>
    </w:p>
    <w:p w14:paraId="32AFA76E" w14:textId="77777777" w:rsidR="00F40747" w:rsidRDefault="00F40747" w:rsidP="00F40747">
      <w:pPr>
        <w:pStyle w:val="ListParagraph"/>
        <w:numPr>
          <w:ilvl w:val="2"/>
          <w:numId w:val="48"/>
        </w:numPr>
        <w:spacing w:before="0" w:after="0"/>
      </w:pPr>
      <w:r>
        <w:t>Geotechnical hazard ID of 1079.0</w:t>
      </w:r>
    </w:p>
    <w:p w14:paraId="17B6EC0C" w14:textId="77777777" w:rsidR="00F40747" w:rsidRDefault="00F40747" w:rsidP="00F40747">
      <w:pPr>
        <w:pStyle w:val="ListParagraph"/>
        <w:numPr>
          <w:ilvl w:val="2"/>
          <w:numId w:val="48"/>
        </w:numPr>
        <w:spacing w:before="0" w:after="0"/>
      </w:pPr>
      <w:r>
        <w:t>Hydrotechnical hazard POF between minimum of 2.300e-05 and maximum of 2.300e-05</w:t>
      </w:r>
    </w:p>
    <w:p w14:paraId="5F8A4DF7" w14:textId="77777777" w:rsidR="00F40747" w:rsidRDefault="00F40747" w:rsidP="00F40747">
      <w:pPr>
        <w:pStyle w:val="ListParagraph"/>
        <w:numPr>
          <w:ilvl w:val="2"/>
          <w:numId w:val="48"/>
        </w:numPr>
        <w:spacing w:before="0" w:after="0"/>
      </w:pPr>
      <w:r>
        <w:t>Hydrotechnical vulnerability between minimum of 1.800e-03 and maximum of 1.800e-03</w:t>
      </w:r>
    </w:p>
    <w:p w14:paraId="57DDF31E" w14:textId="77777777" w:rsidR="00F40747" w:rsidRDefault="00F40747" w:rsidP="00F40747">
      <w:pPr>
        <w:pStyle w:val="ListParagraph"/>
        <w:numPr>
          <w:ilvl w:val="2"/>
          <w:numId w:val="48"/>
        </w:numPr>
        <w:spacing w:before="0" w:after="0"/>
      </w:pPr>
      <w:r>
        <w:t>Hydrotechnical hazard ID of nan, 603.0</w:t>
      </w:r>
    </w:p>
    <w:p w14:paraId="78C49F6F" w14:textId="77777777" w:rsidR="00F40747" w:rsidRDefault="00F40747" w:rsidP="00F40747">
      <w:pPr>
        <w:pStyle w:val="ListParagraph"/>
        <w:numPr>
          <w:ilvl w:val="1"/>
          <w:numId w:val="48"/>
        </w:numPr>
        <w:spacing w:before="0" w:after="0"/>
      </w:pPr>
      <w:r>
        <w:t>Consequence of failure distributed between minimum of $15.60 and maximum of $15.61MM</w:t>
      </w:r>
    </w:p>
    <w:p w14:paraId="2A2567DA" w14:textId="77777777" w:rsidR="00F40747" w:rsidRDefault="00F40747" w:rsidP="00F40747">
      <w:pPr>
        <w:pStyle w:val="ListParagraph"/>
        <w:numPr>
          <w:ilvl w:val="1"/>
          <w:numId w:val="48"/>
        </w:numPr>
        <w:spacing w:before="0" w:after="0"/>
      </w:pPr>
      <w:r>
        <w:t>Total length driven by Environmental: 1.62 meters.</w:t>
      </w:r>
    </w:p>
    <w:p w14:paraId="780DD9DA" w14:textId="77777777" w:rsidR="00F40747" w:rsidRDefault="00F40747" w:rsidP="00F40747">
      <w:pPr>
        <w:pStyle w:val="ListParagraph"/>
        <w:numPr>
          <w:ilvl w:val="1"/>
          <w:numId w:val="48"/>
        </w:numPr>
        <w:spacing w:before="0" w:after="0"/>
      </w:pPr>
      <w:r>
        <w:t>Environmental Cost distributed between minimum of $14.53 and maximum of $14.67MM:</w:t>
      </w:r>
    </w:p>
    <w:p w14:paraId="466B8139" w14:textId="77777777" w:rsidR="00F40747" w:rsidRDefault="00F40747" w:rsidP="00F40747">
      <w:pPr>
        <w:pStyle w:val="ListParagraph"/>
        <w:numPr>
          <w:ilvl w:val="2"/>
          <w:numId w:val="48"/>
        </w:numPr>
        <w:spacing w:before="0" w:after="0"/>
      </w:pPr>
      <w:r>
        <w:t>Leak cost between minimum of $0.43 and maximum of $0.43MM</w:t>
      </w:r>
    </w:p>
    <w:p w14:paraId="25493975" w14:textId="77777777" w:rsidR="00F40747" w:rsidRDefault="00F40747" w:rsidP="00F40747">
      <w:pPr>
        <w:pStyle w:val="ListParagraph"/>
        <w:numPr>
          <w:ilvl w:val="2"/>
          <w:numId w:val="48"/>
        </w:numPr>
        <w:spacing w:before="0" w:after="0"/>
      </w:pPr>
      <w:r>
        <w:t>Leak spill volume between a minimum of 2426.89 and maximum of 2428.0 gallons</w:t>
      </w:r>
    </w:p>
    <w:p w14:paraId="052DF781" w14:textId="77777777" w:rsidR="00F40747" w:rsidRDefault="00F40747" w:rsidP="00F40747">
      <w:pPr>
        <w:pStyle w:val="ListParagraph"/>
        <w:numPr>
          <w:ilvl w:val="2"/>
          <w:numId w:val="48"/>
        </w:numPr>
        <w:spacing w:before="0" w:after="0"/>
      </w:pPr>
      <w:r>
        <w:t>Rupture cost between minimum of $28.79 and maximum of $28.79MM</w:t>
      </w:r>
    </w:p>
    <w:p w14:paraId="4F7CB39A" w14:textId="77777777" w:rsidR="00F40747" w:rsidRDefault="00F40747" w:rsidP="00F40747">
      <w:pPr>
        <w:pStyle w:val="ListParagraph"/>
        <w:numPr>
          <w:ilvl w:val="2"/>
          <w:numId w:val="48"/>
        </w:numPr>
        <w:spacing w:before="0" w:after="0"/>
      </w:pPr>
      <w:r>
        <w:t>Rupture spill volume is between a minimum of 161827.35 and maximum of 161827.35 gallons</w:t>
      </w:r>
    </w:p>
    <w:p w14:paraId="7E030D6F" w14:textId="77777777" w:rsidR="00F40747" w:rsidRDefault="00F40747" w:rsidP="00F40747">
      <w:pPr>
        <w:pStyle w:val="ListParagraph"/>
        <w:numPr>
          <w:ilvl w:val="2"/>
          <w:numId w:val="48"/>
        </w:numPr>
        <w:spacing w:before="0" w:after="0"/>
      </w:pPr>
      <w:r>
        <w:t>Puncture cost between minimum of $14.19 and maximum of $14.19MM</w:t>
      </w:r>
    </w:p>
    <w:p w14:paraId="56274A24" w14:textId="77777777" w:rsidR="00F40747" w:rsidRDefault="00F40747" w:rsidP="00F40747">
      <w:pPr>
        <w:pStyle w:val="ListParagraph"/>
        <w:numPr>
          <w:ilvl w:val="2"/>
          <w:numId w:val="48"/>
        </w:numPr>
        <w:spacing w:before="0" w:after="0"/>
      </w:pPr>
      <w:r>
        <w:lastRenderedPageBreak/>
        <w:t>Puncture spill volume is between a minimum of 79742.24 and maximum of 79778.59 gallons</w:t>
      </w:r>
    </w:p>
    <w:p w14:paraId="3C5439CB" w14:textId="77777777" w:rsidR="00F40747" w:rsidRDefault="00F40747" w:rsidP="00F40747">
      <w:pPr>
        <w:pStyle w:val="ListParagraph"/>
        <w:numPr>
          <w:ilvl w:val="2"/>
          <w:numId w:val="48"/>
        </w:numPr>
        <w:spacing w:before="0" w:after="0"/>
      </w:pPr>
      <w:r>
        <w:t xml:space="preserve">Land use distributed as </w:t>
      </w:r>
    </w:p>
    <w:p w14:paraId="0639FE1C" w14:textId="77777777" w:rsidR="00F40747" w:rsidRDefault="00F40747" w:rsidP="00F40747">
      <w:pPr>
        <w:pStyle w:val="ListParagraph"/>
        <w:numPr>
          <w:ilvl w:val="3"/>
          <w:numId w:val="48"/>
        </w:numPr>
        <w:spacing w:before="0" w:after="0"/>
      </w:pPr>
      <w:r>
        <w:t>Agricultural: 0.25</w:t>
      </w:r>
    </w:p>
    <w:p w14:paraId="79D63815" w14:textId="77777777" w:rsidR="00F40747" w:rsidRDefault="00F40747" w:rsidP="00F40747">
      <w:pPr>
        <w:pStyle w:val="ListParagraph"/>
        <w:numPr>
          <w:ilvl w:val="3"/>
          <w:numId w:val="48"/>
        </w:numPr>
        <w:spacing w:before="0" w:after="0"/>
      </w:pPr>
      <w:r>
        <w:t>Water Course: 1.37</w:t>
      </w:r>
    </w:p>
    <w:p w14:paraId="2A327B83" w14:textId="77777777" w:rsidR="00F40747" w:rsidRDefault="00F40747" w:rsidP="00F40747">
      <w:pPr>
        <w:pStyle w:val="ListParagraph"/>
        <w:numPr>
          <w:ilvl w:val="0"/>
          <w:numId w:val="48"/>
        </w:numPr>
        <w:spacing w:before="0" w:after="0"/>
      </w:pPr>
      <w:r>
        <w:t>"HARMATTAN TO SUNDRE NPS 6</w:t>
      </w:r>
    </w:p>
    <w:p w14:paraId="6DB90A0F" w14:textId="55E17643" w:rsidR="00F40747" w:rsidRDefault="00F40747" w:rsidP="00F40747">
      <w:pPr>
        <w:pStyle w:val="ListParagraph"/>
        <w:numPr>
          <w:ilvl w:val="1"/>
          <w:numId w:val="48"/>
        </w:numPr>
        <w:spacing w:before="0" w:after="0"/>
      </w:pPr>
      <w:r>
        <w:t>Total Cumulative Length (m):</w:t>
      </w:r>
      <w:r>
        <w:tab/>
        <w:t>0.0</w:t>
      </w:r>
      <w:r w:rsidR="00C65374">
        <w:t>01</w:t>
      </w:r>
    </w:p>
    <w:p w14:paraId="6EC3C780" w14:textId="77777777" w:rsidR="00F40747" w:rsidRDefault="00F40747" w:rsidP="00F40747">
      <w:pPr>
        <w:pStyle w:val="ListParagraph"/>
        <w:numPr>
          <w:ilvl w:val="1"/>
          <w:numId w:val="48"/>
        </w:numPr>
        <w:spacing w:before="0" w:after="0"/>
      </w:pPr>
      <w:r>
        <w:t>Likelihood of failure distributed between minimum of 1.310e-03 and maximum of 1.310e-03.</w:t>
      </w:r>
    </w:p>
    <w:p w14:paraId="67C9629F" w14:textId="77777777" w:rsidR="00F40747" w:rsidRDefault="00F40747" w:rsidP="00F40747">
      <w:pPr>
        <w:pStyle w:val="ListParagraph"/>
        <w:numPr>
          <w:ilvl w:val="2"/>
          <w:numId w:val="48"/>
        </w:numPr>
        <w:spacing w:before="0" w:after="0"/>
      </w:pPr>
      <w:r>
        <w:t>Geotechnical hazard POF between minimum of 6.985e-04 and maximum of 6.985e-04</w:t>
      </w:r>
    </w:p>
    <w:p w14:paraId="33D967F9" w14:textId="77777777" w:rsidR="00F40747" w:rsidRDefault="00F40747" w:rsidP="00F40747">
      <w:pPr>
        <w:pStyle w:val="ListParagraph"/>
        <w:numPr>
          <w:ilvl w:val="2"/>
          <w:numId w:val="48"/>
        </w:numPr>
        <w:spacing w:before="0" w:after="0"/>
      </w:pPr>
      <w:r>
        <w:t>Geotechnical vulnerability between minimum of 2.181e-02 and maximum of 2.181e-02</w:t>
      </w:r>
    </w:p>
    <w:p w14:paraId="367678C0" w14:textId="77777777" w:rsidR="00F40747" w:rsidRDefault="00F40747" w:rsidP="00F40747">
      <w:pPr>
        <w:pStyle w:val="ListParagraph"/>
        <w:numPr>
          <w:ilvl w:val="2"/>
          <w:numId w:val="48"/>
        </w:numPr>
        <w:spacing w:before="0" w:after="0"/>
      </w:pPr>
      <w:r>
        <w:t>Geotechnical hazard ID of 9087.0</w:t>
      </w:r>
    </w:p>
    <w:p w14:paraId="7A03278D" w14:textId="77777777" w:rsidR="00F40747" w:rsidRDefault="00F40747" w:rsidP="00F40747">
      <w:pPr>
        <w:pStyle w:val="ListParagraph"/>
        <w:numPr>
          <w:ilvl w:val="2"/>
          <w:numId w:val="48"/>
        </w:numPr>
        <w:spacing w:before="0" w:after="0"/>
      </w:pPr>
      <w:r>
        <w:t>Hydrotechnical hazard POF between minimum of 1.400e-06 and maximum of 1.400e-06</w:t>
      </w:r>
    </w:p>
    <w:p w14:paraId="66114933" w14:textId="77777777" w:rsidR="00F40747" w:rsidRDefault="00F40747" w:rsidP="00F40747">
      <w:pPr>
        <w:pStyle w:val="ListParagraph"/>
        <w:numPr>
          <w:ilvl w:val="2"/>
          <w:numId w:val="48"/>
        </w:numPr>
        <w:spacing w:before="0" w:after="0"/>
      </w:pPr>
      <w:r>
        <w:t>Hydrotechnical vulnerability between minimum of 7.000e-04 and maximum of 7.000e-04</w:t>
      </w:r>
    </w:p>
    <w:p w14:paraId="403228D5" w14:textId="77777777" w:rsidR="00F40747" w:rsidRDefault="00F40747" w:rsidP="00F40747">
      <w:pPr>
        <w:pStyle w:val="ListParagraph"/>
        <w:numPr>
          <w:ilvl w:val="2"/>
          <w:numId w:val="48"/>
        </w:numPr>
        <w:spacing w:before="0" w:after="0"/>
      </w:pPr>
      <w:r>
        <w:t>Hydrotechnical hazard ID of 768.0</w:t>
      </w:r>
    </w:p>
    <w:p w14:paraId="5F553E28" w14:textId="77777777" w:rsidR="00F40747" w:rsidRDefault="00F40747" w:rsidP="00F40747">
      <w:pPr>
        <w:pStyle w:val="ListParagraph"/>
        <w:numPr>
          <w:ilvl w:val="1"/>
          <w:numId w:val="48"/>
        </w:numPr>
        <w:spacing w:before="0" w:after="0"/>
      </w:pPr>
      <w:r>
        <w:t>Consequence of failure distributed between minimum of $13.67 and maximum of $13.67MM</w:t>
      </w:r>
    </w:p>
    <w:p w14:paraId="643E6902" w14:textId="46E4136A" w:rsidR="00F40747" w:rsidRDefault="00F40747" w:rsidP="00F40747">
      <w:pPr>
        <w:pStyle w:val="ListParagraph"/>
        <w:numPr>
          <w:ilvl w:val="1"/>
          <w:numId w:val="48"/>
        </w:numPr>
        <w:spacing w:before="0" w:after="0"/>
      </w:pPr>
      <w:r>
        <w:t>Total length driven by Environmental: 0.0</w:t>
      </w:r>
      <w:r w:rsidR="00C65374">
        <w:t>01</w:t>
      </w:r>
      <w:r>
        <w:t xml:space="preserve"> meters.</w:t>
      </w:r>
    </w:p>
    <w:p w14:paraId="494F61D2" w14:textId="77777777" w:rsidR="00F40747" w:rsidRDefault="00F40747" w:rsidP="00F40747">
      <w:pPr>
        <w:pStyle w:val="ListParagraph"/>
        <w:numPr>
          <w:ilvl w:val="1"/>
          <w:numId w:val="48"/>
        </w:numPr>
        <w:spacing w:before="0" w:after="0"/>
      </w:pPr>
      <w:r>
        <w:t>Environmental Cost distributed between minimum of $13.20 and maximum of $13.20MM:</w:t>
      </w:r>
    </w:p>
    <w:p w14:paraId="056884F1" w14:textId="77777777" w:rsidR="00F40747" w:rsidRDefault="00F40747" w:rsidP="00F40747">
      <w:pPr>
        <w:pStyle w:val="ListParagraph"/>
        <w:numPr>
          <w:ilvl w:val="2"/>
          <w:numId w:val="48"/>
        </w:numPr>
        <w:spacing w:before="0" w:after="0"/>
      </w:pPr>
      <w:r>
        <w:t>Leak cost between minimum of $0.18 and maximum of $0.18MM</w:t>
      </w:r>
    </w:p>
    <w:p w14:paraId="15C0C840" w14:textId="77777777" w:rsidR="00F40747" w:rsidRDefault="00F40747" w:rsidP="00F40747">
      <w:pPr>
        <w:pStyle w:val="ListParagraph"/>
        <w:numPr>
          <w:ilvl w:val="2"/>
          <w:numId w:val="48"/>
        </w:numPr>
        <w:spacing w:before="0" w:after="0"/>
      </w:pPr>
      <w:r>
        <w:t>Leak spill volume between a minimum of 2156.53 and maximum of 2156.53 gallons</w:t>
      </w:r>
    </w:p>
    <w:p w14:paraId="1FCF09A8" w14:textId="77777777" w:rsidR="00F40747" w:rsidRDefault="00F40747" w:rsidP="00F40747">
      <w:pPr>
        <w:pStyle w:val="ListParagraph"/>
        <w:numPr>
          <w:ilvl w:val="2"/>
          <w:numId w:val="48"/>
        </w:numPr>
        <w:spacing w:before="0" w:after="0"/>
      </w:pPr>
      <w:r>
        <w:t>Rupture cost between minimum of $50.85 and maximum of $50.85MM</w:t>
      </w:r>
    </w:p>
    <w:p w14:paraId="64B233AB" w14:textId="77777777" w:rsidR="00F40747" w:rsidRDefault="00F40747" w:rsidP="00F40747">
      <w:pPr>
        <w:pStyle w:val="ListParagraph"/>
        <w:numPr>
          <w:ilvl w:val="2"/>
          <w:numId w:val="48"/>
        </w:numPr>
        <w:spacing w:before="0" w:after="0"/>
      </w:pPr>
      <w:r>
        <w:t>Rupture spill volume is between a minimum of 610654.13 and maximum of 610654.13 gallons</w:t>
      </w:r>
    </w:p>
    <w:p w14:paraId="23750575" w14:textId="77777777" w:rsidR="00F40747" w:rsidRDefault="00F40747" w:rsidP="00F40747">
      <w:pPr>
        <w:pStyle w:val="ListParagraph"/>
        <w:numPr>
          <w:ilvl w:val="2"/>
          <w:numId w:val="48"/>
        </w:numPr>
        <w:spacing w:before="0" w:after="0"/>
      </w:pPr>
      <w:r>
        <w:t>Puncture cost between minimum of $5.90 and maximum of $5.90MM</w:t>
      </w:r>
    </w:p>
    <w:p w14:paraId="5B5F2747" w14:textId="77777777" w:rsidR="00F40747" w:rsidRDefault="00F40747" w:rsidP="00F40747">
      <w:pPr>
        <w:pStyle w:val="ListParagraph"/>
        <w:numPr>
          <w:ilvl w:val="2"/>
          <w:numId w:val="48"/>
        </w:numPr>
        <w:spacing w:before="0" w:after="0"/>
      </w:pPr>
      <w:r>
        <w:t>Puncture spill volume is between a minimum of 70858.78 and maximum of 70858.78 gallons</w:t>
      </w:r>
    </w:p>
    <w:p w14:paraId="6C72BD76" w14:textId="77777777" w:rsidR="00F40747" w:rsidRDefault="00F40747" w:rsidP="00F40747">
      <w:pPr>
        <w:pStyle w:val="ListParagraph"/>
        <w:numPr>
          <w:ilvl w:val="2"/>
          <w:numId w:val="48"/>
        </w:numPr>
        <w:spacing w:before="0" w:after="0"/>
      </w:pPr>
      <w:r>
        <w:t xml:space="preserve">Land use distributed as </w:t>
      </w:r>
    </w:p>
    <w:p w14:paraId="08DB3C93" w14:textId="76248370" w:rsidR="00F40747" w:rsidRDefault="00F40747" w:rsidP="00F40747">
      <w:pPr>
        <w:pStyle w:val="ListParagraph"/>
        <w:numPr>
          <w:ilvl w:val="3"/>
          <w:numId w:val="48"/>
        </w:numPr>
        <w:spacing w:before="0" w:after="0"/>
      </w:pPr>
      <w:r>
        <w:t>Agricultural: 0.00</w:t>
      </w:r>
      <w:r w:rsidR="00C65374">
        <w:t>1</w:t>
      </w:r>
    </w:p>
    <w:p w14:paraId="5D8C2B17" w14:textId="76109B58" w:rsidR="00F40747" w:rsidRDefault="00F40747" w:rsidP="00F80B0C"/>
    <w:tbl>
      <w:tblPr>
        <w:tblW w:w="11105" w:type="dxa"/>
        <w:tblInd w:w="-995" w:type="dxa"/>
        <w:tblLook w:val="04A0" w:firstRow="1" w:lastRow="0" w:firstColumn="1" w:lastColumn="0" w:noHBand="0" w:noVBand="1"/>
      </w:tblPr>
      <w:tblGrid>
        <w:gridCol w:w="5940"/>
        <w:gridCol w:w="1350"/>
        <w:gridCol w:w="1484"/>
        <w:gridCol w:w="1170"/>
        <w:gridCol w:w="1161"/>
      </w:tblGrid>
      <w:tr w:rsidR="006B2F3D" w:rsidRPr="006B2F3D" w14:paraId="0EC75261" w14:textId="77777777" w:rsidTr="006B2F3D">
        <w:trPr>
          <w:trHeight w:val="300"/>
          <w:tblHeader/>
        </w:trPr>
        <w:tc>
          <w:tcPr>
            <w:tcW w:w="59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AA11454"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Pipeline Name</w:t>
            </w:r>
          </w:p>
        </w:tc>
        <w:tc>
          <w:tcPr>
            <w:tcW w:w="135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095AF90"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Geotechnical Hazard ID</w:t>
            </w:r>
          </w:p>
        </w:tc>
        <w:tc>
          <w:tcPr>
            <w:tcW w:w="148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97CE102"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Begin Measure (m)</w:t>
            </w:r>
          </w:p>
        </w:tc>
        <w:tc>
          <w:tcPr>
            <w:tcW w:w="11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6D0DE52"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End Measure (m)</w:t>
            </w:r>
          </w:p>
        </w:tc>
        <w:tc>
          <w:tcPr>
            <w:tcW w:w="116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5EDCC68"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Length (m)</w:t>
            </w:r>
          </w:p>
        </w:tc>
      </w:tr>
      <w:tr w:rsidR="006B2F3D" w:rsidRPr="006B2F3D" w14:paraId="2A6E64C5"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0073E"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RAINBOW LAKE TO CADOTTE NPS 20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28B3F"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258</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4D2CB"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176197.763</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78698"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177477.849</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834EAF"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1280.086</w:t>
            </w:r>
          </w:p>
        </w:tc>
      </w:tr>
      <w:tr w:rsidR="006B2F3D" w:rsidRPr="006B2F3D" w14:paraId="734FC9E3"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CA132"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UTIKUMA TO EDMONTON NPS 24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0EDE1"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4285</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92AE18"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43988.49</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DDB5B"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44504.259</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453003"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515.769</w:t>
            </w:r>
          </w:p>
        </w:tc>
      </w:tr>
      <w:tr w:rsidR="006B2F3D" w:rsidRPr="006B2F3D" w14:paraId="3B6D6D73"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111C2"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UNITY TO LONE ROCK NPS 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1328E6"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511</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4EF32"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71590.41</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2943BB"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72005.897</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182C6E"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415.487</w:t>
            </w:r>
          </w:p>
        </w:tc>
      </w:tr>
      <w:tr w:rsidR="006B2F3D" w:rsidRPr="006B2F3D" w14:paraId="16F92EAB"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CA76C"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LONE ROCK TO KERROBERT NPS 10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FC17D"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3247</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E9793"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6473.39</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9C0F7"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6842.088</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C800D"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368.698</w:t>
            </w:r>
          </w:p>
        </w:tc>
      </w:tr>
      <w:tr w:rsidR="006B2F3D" w:rsidRPr="006B2F3D" w14:paraId="1EB80EFA"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01595"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UTIKUMA TO EDMONTON NPS 24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8EF8F"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311</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9B39A9"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94320.404</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FD3D9"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94587.889</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024C"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267.485</w:t>
            </w:r>
          </w:p>
        </w:tc>
      </w:tr>
      <w:tr w:rsidR="006B2F3D" w:rsidRPr="006B2F3D" w14:paraId="4F0A52FA"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235FD8"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 xml:space="preserve">NPS6 Station 8 to Buck Creek Frac Plant From 4-5-49-9W5 </w:t>
            </w:r>
            <w:proofErr w:type="gramStart"/>
            <w:r w:rsidRPr="006B2F3D">
              <w:rPr>
                <w:color w:val="000000"/>
                <w:sz w:val="18"/>
                <w:szCs w:val="18"/>
                <w:lang w:val="en-US"/>
              </w:rPr>
              <w:t>To</w:t>
            </w:r>
            <w:proofErr w:type="gramEnd"/>
            <w:r w:rsidRPr="006B2F3D">
              <w:rPr>
                <w:color w:val="000000"/>
                <w:sz w:val="18"/>
                <w:szCs w:val="18"/>
                <w:lang w:val="en-US"/>
              </w:rPr>
              <w:t xml:space="preserve"> 13-24-48-7W</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09ED5"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2428</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A4885"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24965.09</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CC273"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25157.977</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C8F18"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192.887</w:t>
            </w:r>
          </w:p>
        </w:tc>
      </w:tr>
      <w:tr w:rsidR="006B2F3D" w:rsidRPr="006B2F3D" w14:paraId="518BFCE8"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E10B1"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 xml:space="preserve">NPS12 </w:t>
            </w:r>
            <w:proofErr w:type="spellStart"/>
            <w:r w:rsidRPr="006B2F3D">
              <w:rPr>
                <w:color w:val="000000"/>
                <w:sz w:val="18"/>
                <w:szCs w:val="18"/>
                <w:lang w:val="en-US"/>
              </w:rPr>
              <w:t>Hartell</w:t>
            </w:r>
            <w:proofErr w:type="spellEnd"/>
            <w:r w:rsidRPr="006B2F3D">
              <w:rPr>
                <w:color w:val="000000"/>
                <w:sz w:val="18"/>
                <w:szCs w:val="18"/>
                <w:lang w:val="en-US"/>
              </w:rPr>
              <w:t xml:space="preserve"> to Pincher Creek From 2-29-19-2-W5 </w:t>
            </w:r>
            <w:proofErr w:type="gramStart"/>
            <w:r w:rsidRPr="006B2F3D">
              <w:rPr>
                <w:color w:val="000000"/>
                <w:sz w:val="18"/>
                <w:szCs w:val="18"/>
                <w:lang w:val="en-US"/>
              </w:rPr>
              <w:t>To</w:t>
            </w:r>
            <w:proofErr w:type="gramEnd"/>
            <w:r w:rsidRPr="006B2F3D">
              <w:rPr>
                <w:color w:val="000000"/>
                <w:sz w:val="18"/>
                <w:szCs w:val="18"/>
                <w:lang w:val="en-US"/>
              </w:rPr>
              <w:t xml:space="preserve"> 16-14-4-29-W4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34844"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514</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83D1C"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96878.175</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D1DEF"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97001.973</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22D98"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123.798</w:t>
            </w:r>
          </w:p>
        </w:tc>
      </w:tr>
      <w:tr w:rsidR="006B2F3D" w:rsidRPr="006B2F3D" w14:paraId="2D418FE8"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21E36"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RADIAL LAKE RIVER CROSSING NPS 8</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DAD7E"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2494</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5BD9B"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211.087</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78D0B"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313.234</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ABF81"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102.147</w:t>
            </w:r>
          </w:p>
        </w:tc>
      </w:tr>
      <w:tr w:rsidR="006B2F3D" w:rsidRPr="006B2F3D" w14:paraId="762E7F1D"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3A7B2B"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ROCKY MOUNTAIN HOUSE TO BRETON NPS 10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93E9D4"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9102</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E2F40"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79476.192</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77DCC"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79585.094</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1C2E4"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78.90612289</w:t>
            </w:r>
          </w:p>
        </w:tc>
      </w:tr>
      <w:tr w:rsidR="006B2F3D" w:rsidRPr="006B2F3D" w14:paraId="75EDE7D0"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CF7704"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PINCHER CREEK TO CARWAY NPS 12</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15BB7A"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1079</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62E3A"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15189.831</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87164"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15191.449</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2C8CC"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1.618</w:t>
            </w:r>
          </w:p>
        </w:tc>
      </w:tr>
      <w:tr w:rsidR="006B2F3D" w:rsidRPr="006B2F3D" w14:paraId="796A275E"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30F1F"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lastRenderedPageBreak/>
              <w:t>HARMATTAN TO SUNDRE NPS 6</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7FC25"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9087</w:t>
            </w:r>
          </w:p>
        </w:tc>
        <w:tc>
          <w:tcPr>
            <w:tcW w:w="1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0CFC9"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17698.53</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042A4"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17698.531</w:t>
            </w:r>
          </w:p>
        </w:tc>
        <w:tc>
          <w:tcPr>
            <w:tcW w:w="1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94148"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0.001</w:t>
            </w:r>
          </w:p>
        </w:tc>
      </w:tr>
    </w:tbl>
    <w:p w14:paraId="5376E18F" w14:textId="0162EDAC" w:rsidR="00362147" w:rsidRDefault="00362147" w:rsidP="00F80B0C"/>
    <w:tbl>
      <w:tblPr>
        <w:tblW w:w="11070" w:type="dxa"/>
        <w:tblInd w:w="-995" w:type="dxa"/>
        <w:tblLook w:val="04A0" w:firstRow="1" w:lastRow="0" w:firstColumn="1" w:lastColumn="0" w:noHBand="0" w:noVBand="1"/>
      </w:tblPr>
      <w:tblGrid>
        <w:gridCol w:w="5940"/>
        <w:gridCol w:w="1326"/>
        <w:gridCol w:w="1464"/>
        <w:gridCol w:w="1170"/>
        <w:gridCol w:w="1170"/>
      </w:tblGrid>
      <w:tr w:rsidR="006B2F3D" w:rsidRPr="006B2F3D" w14:paraId="2686E066" w14:textId="77777777" w:rsidTr="006B2F3D">
        <w:trPr>
          <w:trHeight w:val="300"/>
          <w:tblHeader/>
        </w:trPr>
        <w:tc>
          <w:tcPr>
            <w:tcW w:w="594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E9F640B"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Pipeline Name</w:t>
            </w:r>
          </w:p>
        </w:tc>
        <w:tc>
          <w:tcPr>
            <w:tcW w:w="132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3CDE19E"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Hydrotechnical Hazard ID</w:t>
            </w:r>
          </w:p>
        </w:tc>
        <w:tc>
          <w:tcPr>
            <w:tcW w:w="146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C5572B2"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Begin Measure (m)</w:t>
            </w:r>
          </w:p>
        </w:tc>
        <w:tc>
          <w:tcPr>
            <w:tcW w:w="11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1DD9BA"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End Measure (m)</w:t>
            </w:r>
          </w:p>
        </w:tc>
        <w:tc>
          <w:tcPr>
            <w:tcW w:w="11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5367DD9"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Length (m)</w:t>
            </w:r>
          </w:p>
        </w:tc>
      </w:tr>
      <w:tr w:rsidR="006B2F3D" w:rsidRPr="006B2F3D" w14:paraId="6653FB03"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B787B"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RAINBOW LAKE TO CADOTTE NPS 20</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9CED8"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260</w:t>
            </w:r>
          </w:p>
        </w:tc>
        <w:tc>
          <w:tcPr>
            <w:tcW w:w="14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F0E4DF"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177490.999</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925E3"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178141.404</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7F5E5D"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650.405</w:t>
            </w:r>
          </w:p>
        </w:tc>
      </w:tr>
      <w:tr w:rsidR="006B2F3D" w:rsidRPr="006B2F3D" w14:paraId="6F298658"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18B24"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RADIAL LAKE RIVER CROSSING NPS 8</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D3B0E2"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1938</w:t>
            </w:r>
          </w:p>
        </w:tc>
        <w:tc>
          <w:tcPr>
            <w:tcW w:w="14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5888B"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61.337</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4306A"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219.648</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205E9"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158.311</w:t>
            </w:r>
          </w:p>
        </w:tc>
      </w:tr>
      <w:tr w:rsidR="006B2F3D" w:rsidRPr="006B2F3D" w14:paraId="2B63C228"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13E1D8"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ROCKY MOUNTAIN HOUSE TO BRETON NPS 10</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BE952"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1945</w:t>
            </w:r>
          </w:p>
        </w:tc>
        <w:tc>
          <w:tcPr>
            <w:tcW w:w="14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2BE10"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79596.031</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024C64"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79603.948</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99DB3"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7.917</w:t>
            </w:r>
          </w:p>
        </w:tc>
      </w:tr>
      <w:tr w:rsidR="006B2F3D" w:rsidRPr="006B2F3D" w14:paraId="29F551E5"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C421D"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UTIKUMA TO EDMONTON NPS 24</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11440"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1075</w:t>
            </w:r>
          </w:p>
        </w:tc>
        <w:tc>
          <w:tcPr>
            <w:tcW w:w="14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29A32"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88921.314</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21374"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88926.103</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13830"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4.789</w:t>
            </w:r>
          </w:p>
        </w:tc>
      </w:tr>
      <w:tr w:rsidR="006B2F3D" w:rsidRPr="006B2F3D" w14:paraId="42884658"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38A78"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 xml:space="preserve">NPS8 Rainbow P/L to </w:t>
            </w:r>
            <w:proofErr w:type="spellStart"/>
            <w:r w:rsidRPr="006B2F3D">
              <w:rPr>
                <w:color w:val="000000"/>
                <w:sz w:val="18"/>
                <w:szCs w:val="18"/>
                <w:lang w:val="en-US"/>
              </w:rPr>
              <w:t>Tirmoil</w:t>
            </w:r>
            <w:proofErr w:type="spellEnd"/>
            <w:r w:rsidRPr="006B2F3D">
              <w:rPr>
                <w:color w:val="000000"/>
                <w:sz w:val="18"/>
                <w:szCs w:val="18"/>
                <w:lang w:val="en-US"/>
              </w:rPr>
              <w:t xml:space="preserve"> </w:t>
            </w:r>
            <w:proofErr w:type="gramStart"/>
            <w:r w:rsidRPr="006B2F3D">
              <w:rPr>
                <w:color w:val="000000"/>
                <w:sz w:val="18"/>
                <w:szCs w:val="18"/>
                <w:lang w:val="en-US"/>
              </w:rPr>
              <w:t>From</w:t>
            </w:r>
            <w:proofErr w:type="gramEnd"/>
            <w:r w:rsidRPr="006B2F3D">
              <w:rPr>
                <w:color w:val="000000"/>
                <w:sz w:val="18"/>
                <w:szCs w:val="18"/>
                <w:lang w:val="en-US"/>
              </w:rPr>
              <w:t xml:space="preserve"> 11-15-77-14W5 to 15-29-81-9W5</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3F3FC"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1041</w:t>
            </w:r>
          </w:p>
        </w:tc>
        <w:tc>
          <w:tcPr>
            <w:tcW w:w="14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3F4F3"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5873.301</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38BF0E"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5877.28</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65F71"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3.979</w:t>
            </w:r>
          </w:p>
        </w:tc>
      </w:tr>
      <w:tr w:rsidR="006B2F3D" w:rsidRPr="006B2F3D" w14:paraId="5A556F5A"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FF8513"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PINCHER CREEK TO CARWAY NPS 12</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0DAFA"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603</w:t>
            </w:r>
          </w:p>
        </w:tc>
        <w:tc>
          <w:tcPr>
            <w:tcW w:w="14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DA80C"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15190.081</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4CA00"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15191.449</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61C39"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1.368</w:t>
            </w:r>
          </w:p>
        </w:tc>
      </w:tr>
      <w:tr w:rsidR="006B2F3D" w:rsidRPr="006B2F3D" w14:paraId="2F73617F"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DB5D3"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UTIKUMA TO EDMONTON NPS 24</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5293C"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4258</w:t>
            </w:r>
          </w:p>
        </w:tc>
        <w:tc>
          <w:tcPr>
            <w:tcW w:w="14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BA482"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94570.992</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2F487"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94572.275</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BCF0F"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1.283</w:t>
            </w:r>
          </w:p>
        </w:tc>
      </w:tr>
      <w:tr w:rsidR="006B2F3D" w:rsidRPr="006B2F3D" w14:paraId="14BA7114" w14:textId="77777777" w:rsidTr="006B2F3D">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FFFF4" w14:textId="77777777" w:rsidR="006B2F3D" w:rsidRPr="006B2F3D" w:rsidRDefault="006B2F3D" w:rsidP="006B2F3D">
            <w:pPr>
              <w:spacing w:before="0" w:after="0"/>
              <w:jc w:val="left"/>
              <w:rPr>
                <w:color w:val="000000"/>
                <w:sz w:val="18"/>
                <w:szCs w:val="18"/>
                <w:lang w:val="en-US"/>
              </w:rPr>
            </w:pPr>
            <w:r w:rsidRPr="006B2F3D">
              <w:rPr>
                <w:color w:val="000000"/>
                <w:sz w:val="18"/>
                <w:szCs w:val="18"/>
                <w:lang w:val="en-US"/>
              </w:rPr>
              <w:t>HARMATTAN TO SUNDRE NPS 6</w:t>
            </w:r>
          </w:p>
        </w:tc>
        <w:tc>
          <w:tcPr>
            <w:tcW w:w="13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BB2408"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768</w:t>
            </w:r>
          </w:p>
        </w:tc>
        <w:tc>
          <w:tcPr>
            <w:tcW w:w="14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2326D"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17698.53</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5729D"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17698.531</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7AC3E8" w14:textId="77777777" w:rsidR="006B2F3D" w:rsidRPr="006B2F3D" w:rsidRDefault="006B2F3D" w:rsidP="006B2F3D">
            <w:pPr>
              <w:spacing w:before="0" w:after="0"/>
              <w:jc w:val="right"/>
              <w:rPr>
                <w:color w:val="000000"/>
                <w:sz w:val="18"/>
                <w:szCs w:val="18"/>
                <w:lang w:val="en-US"/>
              </w:rPr>
            </w:pPr>
            <w:r w:rsidRPr="006B2F3D">
              <w:rPr>
                <w:color w:val="000000"/>
                <w:sz w:val="18"/>
                <w:szCs w:val="18"/>
                <w:lang w:val="en-US"/>
              </w:rPr>
              <w:t>0.001</w:t>
            </w:r>
          </w:p>
        </w:tc>
      </w:tr>
    </w:tbl>
    <w:p w14:paraId="4B448420" w14:textId="1E8D92A6" w:rsidR="006B2F3D" w:rsidRDefault="006B2F3D" w:rsidP="00F80B0C"/>
    <w:p w14:paraId="383FB323" w14:textId="77777777" w:rsidR="006B2F3D" w:rsidRPr="00F80B0C" w:rsidRDefault="006B2F3D" w:rsidP="00F80B0C"/>
    <w:p w14:paraId="3078860F" w14:textId="6B693336" w:rsidR="007F1D8C" w:rsidRDefault="007F1D8C">
      <w:pPr>
        <w:pStyle w:val="Heading2"/>
      </w:pPr>
      <w:bookmarkStart w:id="49" w:name="_Toc26168874"/>
      <w:r>
        <w:t>Resident Damage</w:t>
      </w:r>
      <w:r w:rsidR="00D32CED">
        <w:t xml:space="preserve"> and Total Consequence</w:t>
      </w:r>
      <w:bookmarkEnd w:id="49"/>
    </w:p>
    <w:p w14:paraId="54564ABA" w14:textId="77777777" w:rsidR="00F80B0C" w:rsidRPr="00F80B0C" w:rsidRDefault="00F80B0C" w:rsidP="00F80B0C"/>
    <w:p w14:paraId="0D7D93C6" w14:textId="77777777" w:rsidR="00F80B0C" w:rsidRDefault="00F80B0C" w:rsidP="00F80B0C">
      <w:pPr>
        <w:pStyle w:val="Heading3"/>
      </w:pPr>
      <w:r>
        <w:t>Assumptions of model</w:t>
      </w:r>
    </w:p>
    <w:p w14:paraId="259AB865" w14:textId="77777777" w:rsidR="00F80B0C" w:rsidRDefault="00F80B0C" w:rsidP="00F80B0C"/>
    <w:p w14:paraId="3BA0CDA3" w14:textId="77777777" w:rsidR="00F80B0C" w:rsidRDefault="00F80B0C" w:rsidP="00F80B0C">
      <w:pPr>
        <w:pStyle w:val="Heading3"/>
      </w:pPr>
      <w:r>
        <w:t>Distribution of pipe length</w:t>
      </w:r>
    </w:p>
    <w:p w14:paraId="4A3B38BA" w14:textId="77777777" w:rsidR="00481E29" w:rsidRDefault="00481E29" w:rsidP="00481E29">
      <w:r w:rsidRPr="008A46F5">
        <w:rPr>
          <w:highlight w:val="yellow"/>
        </w:rPr>
        <w:t>The length distribution of the entire pipeline system according to risk ranking, for total risk, is presented in Figure xxx.</w:t>
      </w:r>
    </w:p>
    <w:p w14:paraId="5CFC01AC" w14:textId="6B536F44" w:rsidR="00481E29" w:rsidRDefault="00481E29" w:rsidP="00481E29">
      <w:r>
        <w:rPr>
          <w:noProof/>
        </w:rPr>
        <w:lastRenderedPageBreak/>
        <w:drawing>
          <wp:inline distT="0" distB="0" distL="0" distR="0" wp14:anchorId="7AE075BE" wp14:editId="378FE9E4">
            <wp:extent cx="5777865" cy="3196590"/>
            <wp:effectExtent l="19050" t="19050" r="13335"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7865" cy="3196590"/>
                    </a:xfrm>
                    <a:prstGeom prst="rect">
                      <a:avLst/>
                    </a:prstGeom>
                    <a:ln>
                      <a:solidFill>
                        <a:schemeClr val="tx1"/>
                      </a:solidFill>
                    </a:ln>
                  </pic:spPr>
                </pic:pic>
              </a:graphicData>
            </a:graphic>
          </wp:inline>
        </w:drawing>
      </w:r>
    </w:p>
    <w:p w14:paraId="4AD915F9" w14:textId="77777777" w:rsidR="00481E29" w:rsidRDefault="00481E29" w:rsidP="00481E29">
      <w:pPr>
        <w:rPr>
          <w:highlight w:val="yellow"/>
        </w:rPr>
      </w:pPr>
    </w:p>
    <w:p w14:paraId="052CE048" w14:textId="77777777" w:rsidR="00481E29" w:rsidRDefault="00481E29" w:rsidP="00481E29">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25A4D012" w14:textId="77777777" w:rsidR="00481E29" w:rsidRDefault="00481E29" w:rsidP="00481E29">
      <w:r>
        <w:t xml:space="preserve">The cumulative pipeline lengths of each threat driver categorized according to risk ranking is presented in </w:t>
      </w:r>
      <w:r w:rsidRPr="007315E3">
        <w:rPr>
          <w:highlight w:val="yellow"/>
        </w:rPr>
        <w:t>Table XXX</w:t>
      </w:r>
      <w:r>
        <w:t>.</w:t>
      </w:r>
    </w:p>
    <w:tbl>
      <w:tblPr>
        <w:tblStyle w:val="TableGrid"/>
        <w:tblW w:w="10057" w:type="dxa"/>
        <w:tblInd w:w="-545" w:type="dxa"/>
        <w:tblLook w:val="04A0" w:firstRow="1" w:lastRow="0" w:firstColumn="1" w:lastColumn="0" w:noHBand="0" w:noVBand="1"/>
      </w:tblPr>
      <w:tblGrid>
        <w:gridCol w:w="1451"/>
        <w:gridCol w:w="1809"/>
        <w:gridCol w:w="1813"/>
        <w:gridCol w:w="1807"/>
        <w:gridCol w:w="1806"/>
        <w:gridCol w:w="1371"/>
      </w:tblGrid>
      <w:tr w:rsidR="00481E29" w:rsidRPr="00587258" w14:paraId="4F1D6B10" w14:textId="77777777" w:rsidTr="00840D4B">
        <w:trPr>
          <w:tblHeader/>
        </w:trPr>
        <w:tc>
          <w:tcPr>
            <w:tcW w:w="1451" w:type="dxa"/>
            <w:shd w:val="clear" w:color="auto" w:fill="F2F2F2" w:themeFill="background1" w:themeFillShade="F2"/>
            <w:vAlign w:val="center"/>
          </w:tcPr>
          <w:p w14:paraId="3ECF18EF" w14:textId="77777777" w:rsidR="00481E29" w:rsidRPr="005F68EE" w:rsidRDefault="00481E29" w:rsidP="00840D4B">
            <w:pPr>
              <w:jc w:val="center"/>
              <w:rPr>
                <w:b/>
              </w:rPr>
            </w:pPr>
          </w:p>
        </w:tc>
        <w:tc>
          <w:tcPr>
            <w:tcW w:w="8606" w:type="dxa"/>
            <w:gridSpan w:val="5"/>
            <w:shd w:val="clear" w:color="auto" w:fill="F2F2F2" w:themeFill="background1" w:themeFillShade="F2"/>
            <w:vAlign w:val="center"/>
          </w:tcPr>
          <w:p w14:paraId="29FC4CDC" w14:textId="77777777" w:rsidR="00481E29" w:rsidRPr="005F68EE" w:rsidRDefault="00481E29" w:rsidP="00840D4B">
            <w:pPr>
              <w:jc w:val="center"/>
              <w:rPr>
                <w:b/>
              </w:rPr>
            </w:pPr>
            <w:r w:rsidRPr="005F68EE">
              <w:rPr>
                <w:b/>
              </w:rPr>
              <w:t>Cumulative Length (m)</w:t>
            </w:r>
          </w:p>
        </w:tc>
      </w:tr>
      <w:tr w:rsidR="00481E29" w:rsidRPr="00587258" w14:paraId="7A85212C" w14:textId="77777777" w:rsidTr="00840D4B">
        <w:trPr>
          <w:tblHeader/>
        </w:trPr>
        <w:tc>
          <w:tcPr>
            <w:tcW w:w="1451" w:type="dxa"/>
            <w:shd w:val="clear" w:color="auto" w:fill="F2F2F2" w:themeFill="background1" w:themeFillShade="F2"/>
            <w:vAlign w:val="center"/>
          </w:tcPr>
          <w:p w14:paraId="36A1282B" w14:textId="77777777" w:rsidR="00481E29" w:rsidRPr="005F68EE" w:rsidRDefault="00481E29" w:rsidP="00840D4B">
            <w:pPr>
              <w:jc w:val="center"/>
              <w:rPr>
                <w:b/>
              </w:rPr>
            </w:pPr>
          </w:p>
        </w:tc>
        <w:tc>
          <w:tcPr>
            <w:tcW w:w="1809" w:type="dxa"/>
            <w:shd w:val="clear" w:color="auto" w:fill="F2F2F2" w:themeFill="background1" w:themeFillShade="F2"/>
            <w:vAlign w:val="center"/>
          </w:tcPr>
          <w:p w14:paraId="5F8ECDEA" w14:textId="77777777" w:rsidR="00481E29" w:rsidRPr="005F68EE" w:rsidRDefault="00481E29" w:rsidP="00840D4B">
            <w:pPr>
              <w:jc w:val="center"/>
              <w:rPr>
                <w:b/>
              </w:rPr>
            </w:pPr>
            <w:r w:rsidRPr="005F68EE">
              <w:rPr>
                <w:b/>
              </w:rPr>
              <w:t>LOW Risk</w:t>
            </w:r>
          </w:p>
        </w:tc>
        <w:tc>
          <w:tcPr>
            <w:tcW w:w="1813" w:type="dxa"/>
            <w:shd w:val="clear" w:color="auto" w:fill="D9D9D9" w:themeFill="background1" w:themeFillShade="D9"/>
            <w:vAlign w:val="center"/>
          </w:tcPr>
          <w:p w14:paraId="047E711D" w14:textId="77777777" w:rsidR="00481E29" w:rsidRPr="005F68EE" w:rsidRDefault="00481E29" w:rsidP="00840D4B">
            <w:pPr>
              <w:jc w:val="center"/>
              <w:rPr>
                <w:b/>
              </w:rPr>
            </w:pPr>
            <w:r w:rsidRPr="005F68EE">
              <w:rPr>
                <w:b/>
              </w:rPr>
              <w:t>MEDIUM Risk</w:t>
            </w:r>
          </w:p>
        </w:tc>
        <w:tc>
          <w:tcPr>
            <w:tcW w:w="1807" w:type="dxa"/>
            <w:shd w:val="clear" w:color="auto" w:fill="808080" w:themeFill="background1" w:themeFillShade="80"/>
            <w:vAlign w:val="center"/>
          </w:tcPr>
          <w:p w14:paraId="01C6169E" w14:textId="77777777" w:rsidR="00481E29" w:rsidRPr="005F68EE" w:rsidRDefault="00481E29" w:rsidP="00840D4B">
            <w:pPr>
              <w:jc w:val="center"/>
              <w:rPr>
                <w:b/>
              </w:rPr>
            </w:pPr>
            <w:r w:rsidRPr="005F68EE">
              <w:rPr>
                <w:b/>
              </w:rPr>
              <w:t>HIGH Risk</w:t>
            </w:r>
          </w:p>
        </w:tc>
        <w:tc>
          <w:tcPr>
            <w:tcW w:w="1806" w:type="dxa"/>
            <w:shd w:val="clear" w:color="auto" w:fill="595959" w:themeFill="text1" w:themeFillTint="A6"/>
            <w:vAlign w:val="center"/>
          </w:tcPr>
          <w:p w14:paraId="275E5DE7" w14:textId="77777777" w:rsidR="00481E29" w:rsidRPr="005F68EE" w:rsidRDefault="00481E29" w:rsidP="00840D4B">
            <w:pPr>
              <w:jc w:val="center"/>
              <w:rPr>
                <w:b/>
              </w:rPr>
            </w:pPr>
            <w:r w:rsidRPr="005F68EE">
              <w:rPr>
                <w:b/>
              </w:rPr>
              <w:t>VERY HIGH  Risk</w:t>
            </w:r>
          </w:p>
        </w:tc>
        <w:tc>
          <w:tcPr>
            <w:tcW w:w="1371" w:type="dxa"/>
            <w:shd w:val="clear" w:color="auto" w:fill="F2F2F2" w:themeFill="background1" w:themeFillShade="F2"/>
            <w:vAlign w:val="center"/>
          </w:tcPr>
          <w:p w14:paraId="6A452ABA" w14:textId="77777777" w:rsidR="00481E29" w:rsidRPr="005F68EE" w:rsidRDefault="00481E29" w:rsidP="00840D4B">
            <w:pPr>
              <w:jc w:val="center"/>
              <w:rPr>
                <w:b/>
              </w:rPr>
            </w:pPr>
            <w:r w:rsidRPr="005F68EE">
              <w:rPr>
                <w:b/>
              </w:rPr>
              <w:t>Grand Total</w:t>
            </w:r>
          </w:p>
        </w:tc>
      </w:tr>
      <w:tr w:rsidR="00481E29" w:rsidRPr="00587258" w14:paraId="542FCB7B" w14:textId="77777777" w:rsidTr="00840D4B">
        <w:tc>
          <w:tcPr>
            <w:tcW w:w="1451" w:type="dxa"/>
            <w:shd w:val="clear" w:color="auto" w:fill="F2F2F2" w:themeFill="background1" w:themeFillShade="F2"/>
            <w:vAlign w:val="center"/>
          </w:tcPr>
          <w:p w14:paraId="60567BA2" w14:textId="3DE389FB" w:rsidR="00481E29" w:rsidRPr="005F68EE" w:rsidRDefault="00481E29" w:rsidP="00840D4B">
            <w:pPr>
              <w:jc w:val="center"/>
              <w:rPr>
                <w:b/>
              </w:rPr>
            </w:pPr>
            <w:r>
              <w:rPr>
                <w:b/>
              </w:rPr>
              <w:t>Resident Damage</w:t>
            </w:r>
          </w:p>
        </w:tc>
        <w:tc>
          <w:tcPr>
            <w:tcW w:w="1809" w:type="dxa"/>
            <w:vAlign w:val="center"/>
          </w:tcPr>
          <w:p w14:paraId="70D1F05B" w14:textId="104CAFAA" w:rsidR="00481E29" w:rsidRPr="00587258" w:rsidRDefault="0001236B" w:rsidP="00840D4B">
            <w:pPr>
              <w:jc w:val="center"/>
            </w:pPr>
            <w:r w:rsidRPr="0001236B">
              <w:t>183,319.76</w:t>
            </w:r>
          </w:p>
        </w:tc>
        <w:tc>
          <w:tcPr>
            <w:tcW w:w="1813" w:type="dxa"/>
            <w:vAlign w:val="center"/>
          </w:tcPr>
          <w:p w14:paraId="40FED296" w14:textId="4E239364" w:rsidR="00481E29" w:rsidRPr="00587258" w:rsidRDefault="0001236B" w:rsidP="00840D4B">
            <w:pPr>
              <w:jc w:val="center"/>
            </w:pPr>
            <w:r w:rsidRPr="0001236B">
              <w:t>6,850,908.36</w:t>
            </w:r>
          </w:p>
        </w:tc>
        <w:tc>
          <w:tcPr>
            <w:tcW w:w="1807" w:type="dxa"/>
            <w:vAlign w:val="center"/>
          </w:tcPr>
          <w:p w14:paraId="0AE1A454" w14:textId="7D500C39" w:rsidR="00481E29" w:rsidRPr="00587258" w:rsidRDefault="00481E29" w:rsidP="00840D4B">
            <w:pPr>
              <w:jc w:val="center"/>
            </w:pPr>
            <w:r w:rsidRPr="00481E29">
              <w:t>989.65</w:t>
            </w:r>
          </w:p>
        </w:tc>
        <w:tc>
          <w:tcPr>
            <w:tcW w:w="1806" w:type="dxa"/>
            <w:vAlign w:val="center"/>
          </w:tcPr>
          <w:p w14:paraId="0D69EA35" w14:textId="5747C990" w:rsidR="00481E29" w:rsidRPr="00587258" w:rsidRDefault="0001236B" w:rsidP="00840D4B">
            <w:pPr>
              <w:jc w:val="center"/>
            </w:pPr>
            <w:r w:rsidRPr="0001236B">
              <w:t>149.98</w:t>
            </w:r>
          </w:p>
        </w:tc>
        <w:tc>
          <w:tcPr>
            <w:tcW w:w="1371" w:type="dxa"/>
            <w:shd w:val="clear" w:color="auto" w:fill="F2F2F2" w:themeFill="background1" w:themeFillShade="F2"/>
            <w:vAlign w:val="center"/>
          </w:tcPr>
          <w:p w14:paraId="334AB5DE" w14:textId="77777777" w:rsidR="00481E29" w:rsidRPr="005F68EE" w:rsidRDefault="00481E29" w:rsidP="00840D4B">
            <w:pPr>
              <w:jc w:val="center"/>
              <w:rPr>
                <w:b/>
              </w:rPr>
            </w:pPr>
            <w:r w:rsidRPr="005F68EE">
              <w:rPr>
                <w:b/>
              </w:rPr>
              <w:t>7,035,369.87</w:t>
            </w:r>
          </w:p>
        </w:tc>
      </w:tr>
    </w:tbl>
    <w:p w14:paraId="489E129D" w14:textId="77777777" w:rsidR="00481E29" w:rsidRDefault="00481E29" w:rsidP="00481E29">
      <w:r w:rsidRPr="008A46F5">
        <w:rPr>
          <w:highlight w:val="yellow"/>
        </w:rPr>
        <w:t>The cumulative lengths in each risk rank, categorized according to threat drivers as shown in Figure xxx.</w:t>
      </w:r>
    </w:p>
    <w:p w14:paraId="733CDE35" w14:textId="1B4BE7D3" w:rsidR="00481E29" w:rsidRDefault="00D12680" w:rsidP="00481E29">
      <w:r>
        <w:rPr>
          <w:noProof/>
        </w:rPr>
        <w:lastRenderedPageBreak/>
        <w:drawing>
          <wp:inline distT="0" distB="0" distL="0" distR="0" wp14:anchorId="4A09539B" wp14:editId="32DAFECE">
            <wp:extent cx="5777865" cy="3169920"/>
            <wp:effectExtent l="19050" t="19050" r="13335"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7865" cy="3169920"/>
                    </a:xfrm>
                    <a:prstGeom prst="rect">
                      <a:avLst/>
                    </a:prstGeom>
                    <a:ln>
                      <a:solidFill>
                        <a:schemeClr val="tx1"/>
                      </a:solidFill>
                    </a:ln>
                  </pic:spPr>
                </pic:pic>
              </a:graphicData>
            </a:graphic>
          </wp:inline>
        </w:drawing>
      </w:r>
    </w:p>
    <w:p w14:paraId="22FDC2FA" w14:textId="77777777" w:rsidR="00F80B0C" w:rsidRDefault="00F80B0C" w:rsidP="00F80B0C"/>
    <w:p w14:paraId="3DDE7E00" w14:textId="36D1D0F0" w:rsidR="00F80B0C" w:rsidRDefault="00F80B0C" w:rsidP="00F80B0C">
      <w:pPr>
        <w:pStyle w:val="Heading3"/>
      </w:pPr>
      <w:r>
        <w:t>Reportable Pipeline Segments</w:t>
      </w:r>
    </w:p>
    <w:p w14:paraId="2A494CCC" w14:textId="38CB01A0" w:rsidR="005A4768" w:rsidRDefault="005A4768" w:rsidP="005A4768">
      <w:r w:rsidRPr="006C1C9E">
        <w:rPr>
          <w:highlight w:val="yellow"/>
        </w:rPr>
        <w:t xml:space="preserve">Resident Damage has </w:t>
      </w:r>
      <w:r w:rsidR="006C1C9E" w:rsidRPr="006C1C9E">
        <w:rPr>
          <w:highlight w:val="yellow"/>
        </w:rPr>
        <w:t>10</w:t>
      </w:r>
      <w:r w:rsidRPr="006C1C9E">
        <w:rPr>
          <w:highlight w:val="yellow"/>
        </w:rPr>
        <w:t xml:space="preserve"> pipelines with segments that fall within the risk reportable category. These pipelines and their </w:t>
      </w:r>
      <w:proofErr w:type="gramStart"/>
      <w:r w:rsidRPr="006C1C9E">
        <w:rPr>
          <w:highlight w:val="yellow"/>
        </w:rPr>
        <w:t>high risk</w:t>
      </w:r>
      <w:proofErr w:type="gramEnd"/>
      <w:r w:rsidRPr="006C1C9E">
        <w:rPr>
          <w:highlight w:val="yellow"/>
        </w:rPr>
        <w:t xml:space="preserve"> drivers are presented in Table xxx below.</w:t>
      </w:r>
    </w:p>
    <w:p w14:paraId="53232F03" w14:textId="77777777" w:rsidR="002171DC" w:rsidRPr="00020EFE" w:rsidRDefault="002171DC" w:rsidP="002171DC">
      <w:pPr>
        <w:pStyle w:val="ListParagraph"/>
        <w:numPr>
          <w:ilvl w:val="0"/>
          <w:numId w:val="49"/>
        </w:numPr>
        <w:spacing w:before="0" w:after="0"/>
      </w:pPr>
      <w:r w:rsidRPr="00020EFE">
        <w:t>"SUNDRE TO HARTELL NPS 12</w:t>
      </w:r>
    </w:p>
    <w:p w14:paraId="07CF65C7" w14:textId="77777777" w:rsidR="002171DC" w:rsidRPr="00020EFE" w:rsidRDefault="002171DC" w:rsidP="002171DC">
      <w:pPr>
        <w:pStyle w:val="ListParagraph"/>
        <w:numPr>
          <w:ilvl w:val="1"/>
          <w:numId w:val="49"/>
        </w:numPr>
        <w:spacing w:before="0" w:after="0"/>
      </w:pPr>
      <w:r w:rsidRPr="00020EFE">
        <w:t>Total Cumulative Length (m):</w:t>
      </w:r>
      <w:r w:rsidRPr="00020EFE">
        <w:tab/>
        <w:t>509.92</w:t>
      </w:r>
    </w:p>
    <w:p w14:paraId="3A80350C" w14:textId="77777777" w:rsidR="002171DC" w:rsidRPr="00020EFE" w:rsidRDefault="002171DC" w:rsidP="002171DC">
      <w:pPr>
        <w:pStyle w:val="ListParagraph"/>
        <w:numPr>
          <w:ilvl w:val="1"/>
          <w:numId w:val="49"/>
        </w:numPr>
        <w:spacing w:before="0" w:after="0"/>
      </w:pPr>
      <w:r w:rsidRPr="00020EFE">
        <w:t>Likelihood of failure distributed between minimum of 1.096e-02 and maximum of 9.559e-01.</w:t>
      </w:r>
    </w:p>
    <w:p w14:paraId="637FD836" w14:textId="77777777" w:rsidR="002171DC" w:rsidRPr="00020EFE" w:rsidRDefault="002171DC" w:rsidP="002171DC">
      <w:pPr>
        <w:pStyle w:val="ListParagraph"/>
        <w:numPr>
          <w:ilvl w:val="2"/>
          <w:numId w:val="49"/>
        </w:numPr>
        <w:spacing w:before="0" w:after="0"/>
      </w:pPr>
      <w:r w:rsidRPr="00020EFE">
        <w:t>ILI Date of 2015-11-16</w:t>
      </w:r>
    </w:p>
    <w:p w14:paraId="3A967B11" w14:textId="77777777" w:rsidR="002171DC" w:rsidRPr="00020EFE" w:rsidRDefault="002171DC" w:rsidP="002171DC">
      <w:pPr>
        <w:pStyle w:val="ListParagraph"/>
        <w:numPr>
          <w:ilvl w:val="2"/>
          <w:numId w:val="49"/>
        </w:numPr>
        <w:spacing w:before="0" w:after="0"/>
      </w:pPr>
      <w:r w:rsidRPr="00020EFE">
        <w:t>ILI tool of MFL/Geometry</w:t>
      </w:r>
    </w:p>
    <w:p w14:paraId="39FC00C9" w14:textId="77777777" w:rsidR="002171DC" w:rsidRPr="00020EFE" w:rsidRDefault="002171DC" w:rsidP="002171DC">
      <w:pPr>
        <w:pStyle w:val="ListParagraph"/>
        <w:numPr>
          <w:ilvl w:val="2"/>
          <w:numId w:val="49"/>
        </w:numPr>
        <w:spacing w:before="0" w:after="0"/>
      </w:pPr>
      <w:r w:rsidRPr="00020EFE">
        <w:t>Features identified 19.0</w:t>
      </w:r>
    </w:p>
    <w:p w14:paraId="13B6EF0C" w14:textId="77777777" w:rsidR="002171DC" w:rsidRPr="00020EFE" w:rsidRDefault="002171DC" w:rsidP="002171DC">
      <w:pPr>
        <w:pStyle w:val="ListParagraph"/>
        <w:numPr>
          <w:ilvl w:val="2"/>
          <w:numId w:val="49"/>
        </w:numPr>
        <w:spacing w:before="0" w:after="0"/>
      </w:pPr>
      <w:r w:rsidRPr="00020EFE">
        <w:t>Depth NPS fraction between 0.022 and 0.063</w:t>
      </w:r>
    </w:p>
    <w:p w14:paraId="6BFD5288" w14:textId="77777777" w:rsidR="002171DC" w:rsidRPr="00020EFE" w:rsidRDefault="002171DC" w:rsidP="002171DC">
      <w:pPr>
        <w:pStyle w:val="ListParagraph"/>
        <w:numPr>
          <w:ilvl w:val="2"/>
          <w:numId w:val="49"/>
        </w:numPr>
        <w:spacing w:before="0" w:after="0"/>
      </w:pPr>
      <w:r w:rsidRPr="00020EFE">
        <w:t>Length between 107.0 mm and 513.0 mm</w:t>
      </w:r>
    </w:p>
    <w:p w14:paraId="70542DEE" w14:textId="77777777" w:rsidR="002171DC" w:rsidRPr="00020EFE" w:rsidRDefault="002171DC" w:rsidP="002171DC">
      <w:pPr>
        <w:pStyle w:val="ListParagraph"/>
        <w:numPr>
          <w:ilvl w:val="2"/>
          <w:numId w:val="49"/>
        </w:numPr>
        <w:spacing w:before="0" w:after="0"/>
      </w:pPr>
      <w:r w:rsidRPr="00020EFE">
        <w:t>Maximum subjected stress between minimum of 6760.0 and maximum of 9930.0 kPa</w:t>
      </w:r>
    </w:p>
    <w:p w14:paraId="6872ED7B" w14:textId="77777777" w:rsidR="002171DC" w:rsidRPr="00020EFE" w:rsidRDefault="002171DC" w:rsidP="002171DC">
      <w:pPr>
        <w:pStyle w:val="ListParagraph"/>
        <w:numPr>
          <w:ilvl w:val="2"/>
          <w:numId w:val="49"/>
        </w:numPr>
        <w:spacing w:before="0" w:after="0"/>
      </w:pPr>
      <w:r w:rsidRPr="00020EFE">
        <w:t>Equivalent stress cycles at 72%SMYS of 24.0 per year</w:t>
      </w:r>
    </w:p>
    <w:p w14:paraId="1C0D88CA" w14:textId="77777777" w:rsidR="002171DC" w:rsidRPr="00020EFE" w:rsidRDefault="002171DC" w:rsidP="002171DC">
      <w:pPr>
        <w:pStyle w:val="ListParagraph"/>
        <w:numPr>
          <w:ilvl w:val="2"/>
          <w:numId w:val="49"/>
        </w:numPr>
        <w:spacing w:before="0" w:after="0"/>
      </w:pPr>
      <w:r w:rsidRPr="00020EFE">
        <w:t>Pipe installation date between minimum of 1966-01-01 and maximum of 1966-01-01</w:t>
      </w:r>
    </w:p>
    <w:p w14:paraId="4E455F96" w14:textId="77777777" w:rsidR="002171DC" w:rsidRPr="00020EFE" w:rsidRDefault="002171DC" w:rsidP="002171DC">
      <w:pPr>
        <w:pStyle w:val="ListParagraph"/>
        <w:numPr>
          <w:ilvl w:val="1"/>
          <w:numId w:val="49"/>
        </w:numPr>
        <w:spacing w:before="0" w:after="0"/>
      </w:pPr>
      <w:r w:rsidRPr="00020EFE">
        <w:t>Consequence of failure distributed between minimum of $1.36 and maximum of $2.81MM</w:t>
      </w:r>
    </w:p>
    <w:p w14:paraId="5670CBCB" w14:textId="77777777" w:rsidR="002171DC" w:rsidRPr="00020EFE" w:rsidRDefault="002171DC" w:rsidP="002171DC">
      <w:pPr>
        <w:pStyle w:val="ListParagraph"/>
        <w:numPr>
          <w:ilvl w:val="1"/>
          <w:numId w:val="49"/>
        </w:numPr>
        <w:spacing w:before="0" w:after="0"/>
      </w:pPr>
      <w:r w:rsidRPr="00020EFE">
        <w:t>Total length driven by Environmental: 299.95 meters.</w:t>
      </w:r>
    </w:p>
    <w:p w14:paraId="4046FD78" w14:textId="77777777" w:rsidR="002171DC" w:rsidRPr="00020EFE" w:rsidRDefault="002171DC" w:rsidP="002171DC">
      <w:pPr>
        <w:pStyle w:val="ListParagraph"/>
        <w:numPr>
          <w:ilvl w:val="1"/>
          <w:numId w:val="49"/>
        </w:numPr>
        <w:spacing w:before="0" w:after="0"/>
      </w:pPr>
      <w:r w:rsidRPr="00020EFE">
        <w:t>Environmental Cost distributed between minimum of $0.51 and maximum of $1.95MM:</w:t>
      </w:r>
    </w:p>
    <w:p w14:paraId="7E76AC72" w14:textId="77777777" w:rsidR="002171DC" w:rsidRPr="00020EFE" w:rsidRDefault="002171DC" w:rsidP="002171DC">
      <w:pPr>
        <w:pStyle w:val="ListParagraph"/>
        <w:numPr>
          <w:ilvl w:val="2"/>
          <w:numId w:val="49"/>
        </w:numPr>
        <w:spacing w:before="0" w:after="0"/>
      </w:pPr>
      <w:r w:rsidRPr="00020EFE">
        <w:t>Leak cost between minimum of $0.16 and maximum of $0.31MM</w:t>
      </w:r>
    </w:p>
    <w:p w14:paraId="29C29909" w14:textId="77777777" w:rsidR="002171DC" w:rsidRPr="00020EFE" w:rsidRDefault="002171DC" w:rsidP="002171DC">
      <w:pPr>
        <w:pStyle w:val="ListParagraph"/>
        <w:numPr>
          <w:ilvl w:val="2"/>
          <w:numId w:val="49"/>
        </w:numPr>
        <w:spacing w:before="0" w:after="0"/>
      </w:pPr>
      <w:r w:rsidRPr="00020EFE">
        <w:t>Leak spill volume between a minimum of 1538.23 and maximum of 2151.04 gallons</w:t>
      </w:r>
    </w:p>
    <w:p w14:paraId="2975BF6B" w14:textId="77777777" w:rsidR="002171DC" w:rsidRPr="00020EFE" w:rsidRDefault="002171DC" w:rsidP="002171DC">
      <w:pPr>
        <w:pStyle w:val="ListParagraph"/>
        <w:numPr>
          <w:ilvl w:val="2"/>
          <w:numId w:val="49"/>
        </w:numPr>
        <w:spacing w:before="0" w:after="0"/>
      </w:pPr>
      <w:r w:rsidRPr="00020EFE">
        <w:t>Rupture cost between minimum of $1.40 and maximum of $12.00MM</w:t>
      </w:r>
    </w:p>
    <w:p w14:paraId="253D3AD9" w14:textId="77777777" w:rsidR="002171DC" w:rsidRPr="00020EFE" w:rsidRDefault="002171DC" w:rsidP="002171DC">
      <w:pPr>
        <w:pStyle w:val="ListParagraph"/>
        <w:numPr>
          <w:ilvl w:val="2"/>
          <w:numId w:val="49"/>
        </w:numPr>
        <w:spacing w:before="0" w:after="0"/>
      </w:pPr>
      <w:r w:rsidRPr="00020EFE">
        <w:t>Rupture spill volume is between a minimum of 13236.64 and maximum of 113222.36 gallons</w:t>
      </w:r>
    </w:p>
    <w:p w14:paraId="39075B8B" w14:textId="77777777" w:rsidR="002171DC" w:rsidRPr="00020EFE" w:rsidRDefault="002171DC" w:rsidP="002171DC">
      <w:pPr>
        <w:pStyle w:val="ListParagraph"/>
        <w:numPr>
          <w:ilvl w:val="2"/>
          <w:numId w:val="49"/>
        </w:numPr>
        <w:spacing w:before="0" w:after="0"/>
      </w:pPr>
      <w:r w:rsidRPr="00020EFE">
        <w:t>Puncture cost between minimum of $5.36 and maximum of $10.23MM</w:t>
      </w:r>
    </w:p>
    <w:p w14:paraId="6A4FACA0" w14:textId="77777777" w:rsidR="002171DC" w:rsidRPr="00020EFE" w:rsidRDefault="002171DC" w:rsidP="002171DC">
      <w:pPr>
        <w:pStyle w:val="ListParagraph"/>
        <w:numPr>
          <w:ilvl w:val="2"/>
          <w:numId w:val="49"/>
        </w:numPr>
        <w:spacing w:before="0" w:after="0"/>
      </w:pPr>
      <w:r w:rsidRPr="00020EFE">
        <w:lastRenderedPageBreak/>
        <w:t>Puncture spill volume is between a minimum of 50542.85 and maximum of 70678.39 gallons</w:t>
      </w:r>
    </w:p>
    <w:p w14:paraId="0D9E5AC2" w14:textId="77777777" w:rsidR="002171DC" w:rsidRPr="00020EFE" w:rsidRDefault="002171DC" w:rsidP="002171DC">
      <w:pPr>
        <w:pStyle w:val="ListParagraph"/>
        <w:numPr>
          <w:ilvl w:val="2"/>
          <w:numId w:val="49"/>
        </w:numPr>
        <w:spacing w:before="0" w:after="0"/>
      </w:pPr>
      <w:r w:rsidRPr="00020EFE">
        <w:t xml:space="preserve">Land use distributed as </w:t>
      </w:r>
    </w:p>
    <w:p w14:paraId="0F0C75C8" w14:textId="77777777" w:rsidR="002171DC" w:rsidRPr="00020EFE" w:rsidRDefault="002171DC" w:rsidP="002171DC">
      <w:pPr>
        <w:pStyle w:val="ListParagraph"/>
        <w:numPr>
          <w:ilvl w:val="3"/>
          <w:numId w:val="49"/>
        </w:numPr>
        <w:spacing w:before="0" w:after="0"/>
      </w:pPr>
      <w:r w:rsidRPr="00020EFE">
        <w:t>Agricultural: 401.93</w:t>
      </w:r>
    </w:p>
    <w:p w14:paraId="6C0F4110" w14:textId="77777777" w:rsidR="002171DC" w:rsidRPr="00020EFE" w:rsidRDefault="002171DC" w:rsidP="002171DC">
      <w:pPr>
        <w:pStyle w:val="ListParagraph"/>
        <w:numPr>
          <w:ilvl w:val="3"/>
          <w:numId w:val="49"/>
        </w:numPr>
        <w:spacing w:before="0" w:after="0"/>
      </w:pPr>
      <w:r w:rsidRPr="00020EFE">
        <w:t>Forested: 106.30</w:t>
      </w:r>
    </w:p>
    <w:p w14:paraId="203FE0A0" w14:textId="77777777" w:rsidR="002171DC" w:rsidRPr="00020EFE" w:rsidRDefault="002171DC" w:rsidP="002171DC">
      <w:pPr>
        <w:pStyle w:val="ListParagraph"/>
        <w:numPr>
          <w:ilvl w:val="3"/>
          <w:numId w:val="49"/>
        </w:numPr>
        <w:spacing w:before="0" w:after="0"/>
      </w:pPr>
      <w:r w:rsidRPr="00020EFE">
        <w:t>Water Course: 1.69</w:t>
      </w:r>
    </w:p>
    <w:p w14:paraId="4D991D7C" w14:textId="77777777" w:rsidR="002171DC" w:rsidRPr="00020EFE" w:rsidRDefault="002171DC" w:rsidP="002171DC">
      <w:pPr>
        <w:pStyle w:val="ListParagraph"/>
        <w:numPr>
          <w:ilvl w:val="1"/>
          <w:numId w:val="49"/>
        </w:numPr>
        <w:spacing w:before="0" w:after="0"/>
      </w:pPr>
      <w:r w:rsidRPr="00020EFE">
        <w:t>Total length driven by Economic Loss: 209.97 meters.</w:t>
      </w:r>
    </w:p>
    <w:p w14:paraId="060D0334" w14:textId="77777777" w:rsidR="002171DC" w:rsidRPr="00020EFE" w:rsidRDefault="002171DC" w:rsidP="002171DC">
      <w:pPr>
        <w:pStyle w:val="ListParagraph"/>
        <w:numPr>
          <w:ilvl w:val="1"/>
          <w:numId w:val="49"/>
        </w:numPr>
        <w:spacing w:before="0" w:after="0"/>
      </w:pPr>
      <w:r w:rsidRPr="00020EFE">
        <w:t>Economic Loss Cost distributed between minimum of $0.85 and maximum of $0.99MM:</w:t>
      </w:r>
    </w:p>
    <w:p w14:paraId="3C409D9C" w14:textId="77777777" w:rsidR="002171DC" w:rsidRPr="00020EFE" w:rsidRDefault="002171DC" w:rsidP="002171DC">
      <w:pPr>
        <w:pStyle w:val="ListParagraph"/>
        <w:numPr>
          <w:ilvl w:val="2"/>
          <w:numId w:val="49"/>
        </w:numPr>
        <w:spacing w:before="0" w:after="0"/>
      </w:pPr>
      <w:r w:rsidRPr="00020EFE">
        <w:t>Repair costs between minimum of $44,000.00 and maximum of $187,000.00.</w:t>
      </w:r>
    </w:p>
    <w:p w14:paraId="15EB3A99" w14:textId="77777777" w:rsidR="002171DC" w:rsidRPr="00020EFE" w:rsidRDefault="002171DC" w:rsidP="002171DC">
      <w:pPr>
        <w:pStyle w:val="ListParagraph"/>
        <w:numPr>
          <w:ilvl w:val="2"/>
          <w:numId w:val="49"/>
        </w:numPr>
        <w:spacing w:before="0" w:after="0"/>
      </w:pPr>
      <w:r w:rsidRPr="00020EFE">
        <w:t>Outage losses between minimum of $800,000.00 and maximum of $800,000.00.</w:t>
      </w:r>
    </w:p>
    <w:p w14:paraId="7C33B9A6" w14:textId="77777777" w:rsidR="002171DC" w:rsidRPr="00020EFE" w:rsidRDefault="002171DC" w:rsidP="002171DC">
      <w:pPr>
        <w:pStyle w:val="ListParagraph"/>
        <w:numPr>
          <w:ilvl w:val="2"/>
          <w:numId w:val="49"/>
        </w:numPr>
        <w:spacing w:before="0" w:after="0"/>
      </w:pPr>
      <w:r w:rsidRPr="00020EFE">
        <w:t>Product type is Crude Oil.</w:t>
      </w:r>
    </w:p>
    <w:p w14:paraId="67660CBD" w14:textId="77777777" w:rsidR="002171DC" w:rsidRPr="00020EFE" w:rsidRDefault="002171DC" w:rsidP="002171DC">
      <w:pPr>
        <w:pStyle w:val="ListParagraph"/>
        <w:numPr>
          <w:ilvl w:val="2"/>
          <w:numId w:val="49"/>
        </w:numPr>
        <w:spacing w:before="0" w:after="0"/>
      </w:pPr>
      <w:r w:rsidRPr="00020EFE">
        <w:t>Leak cost between minimum of $0.85 and maximum of $0.99MM</w:t>
      </w:r>
    </w:p>
    <w:p w14:paraId="51039D2E" w14:textId="77777777" w:rsidR="002171DC" w:rsidRPr="00020EFE" w:rsidRDefault="002171DC" w:rsidP="002171DC">
      <w:pPr>
        <w:pStyle w:val="ListParagraph"/>
        <w:numPr>
          <w:ilvl w:val="2"/>
          <w:numId w:val="49"/>
        </w:numPr>
        <w:spacing w:before="0" w:after="0"/>
      </w:pPr>
      <w:r w:rsidRPr="00020EFE">
        <w:t>Leak scenario yielded 2697.0 intersections with structures, with minimum of $nan and maximum of $nan in cost of structures impacted.</w:t>
      </w:r>
    </w:p>
    <w:p w14:paraId="12B1C47B" w14:textId="77777777" w:rsidR="002171DC" w:rsidRPr="00020EFE" w:rsidRDefault="002171DC" w:rsidP="002171DC">
      <w:pPr>
        <w:pStyle w:val="ListParagraph"/>
        <w:numPr>
          <w:ilvl w:val="2"/>
          <w:numId w:val="49"/>
        </w:numPr>
        <w:spacing w:before="0" w:after="0"/>
      </w:pPr>
      <w:r w:rsidRPr="00020EFE">
        <w:t>Leak product loss costs between minimum of $1,706.71 and maximum of $2,386.63</w:t>
      </w:r>
    </w:p>
    <w:p w14:paraId="48CB6332" w14:textId="77777777" w:rsidR="002171DC" w:rsidRPr="00020EFE" w:rsidRDefault="002171DC" w:rsidP="002171DC">
      <w:pPr>
        <w:pStyle w:val="ListParagraph"/>
        <w:numPr>
          <w:ilvl w:val="2"/>
          <w:numId w:val="49"/>
        </w:numPr>
        <w:spacing w:before="0" w:after="0"/>
      </w:pPr>
      <w:r w:rsidRPr="00020EFE">
        <w:t>Rupture cost between minimum of $0.86 and maximum of $1.04MM</w:t>
      </w:r>
    </w:p>
    <w:p w14:paraId="3DA95E10" w14:textId="77777777" w:rsidR="002171DC" w:rsidRPr="00020EFE" w:rsidRDefault="002171DC" w:rsidP="002171DC">
      <w:pPr>
        <w:pStyle w:val="ListParagraph"/>
        <w:numPr>
          <w:ilvl w:val="2"/>
          <w:numId w:val="49"/>
        </w:numPr>
        <w:spacing w:before="0" w:after="0"/>
      </w:pPr>
      <w:r w:rsidRPr="00020EFE">
        <w:t>Rupture scenario yielded 293.0 intersections with structures, with minimum of $nan and maximum of $nan in cost of structures impacted</w:t>
      </w:r>
    </w:p>
    <w:p w14:paraId="258A710B" w14:textId="77777777" w:rsidR="002171DC" w:rsidRPr="00020EFE" w:rsidRDefault="002171DC" w:rsidP="002171DC">
      <w:pPr>
        <w:pStyle w:val="ListParagraph"/>
        <w:numPr>
          <w:ilvl w:val="2"/>
          <w:numId w:val="49"/>
        </w:numPr>
        <w:spacing w:before="0" w:after="0"/>
      </w:pPr>
      <w:r w:rsidRPr="00020EFE">
        <w:t>Rupture product loss costs between minimum of $14,686.37 and maximum of $125,622.90</w:t>
      </w:r>
    </w:p>
    <w:p w14:paraId="4B1F75AF" w14:textId="77777777" w:rsidR="002171DC" w:rsidRPr="00020EFE" w:rsidRDefault="002171DC" w:rsidP="002171DC">
      <w:pPr>
        <w:pStyle w:val="ListParagraph"/>
        <w:numPr>
          <w:ilvl w:val="2"/>
          <w:numId w:val="49"/>
        </w:numPr>
        <w:spacing w:before="0" w:after="0"/>
      </w:pPr>
      <w:r w:rsidRPr="00020EFE">
        <w:t>Puncture cost between minimum of $0.90 and maximum of $1.05MM</w:t>
      </w:r>
    </w:p>
    <w:p w14:paraId="10F28761" w14:textId="77777777" w:rsidR="002171DC" w:rsidRPr="00020EFE" w:rsidRDefault="002171DC" w:rsidP="002171DC">
      <w:pPr>
        <w:pStyle w:val="ListParagraph"/>
        <w:numPr>
          <w:ilvl w:val="2"/>
          <w:numId w:val="49"/>
        </w:numPr>
        <w:spacing w:before="0" w:after="0"/>
      </w:pPr>
      <w:r w:rsidRPr="00020EFE">
        <w:t>Puncture scenario yielded 752.0 intersections with structures, with minimum of $nan and maximum of $nan in cost of structures impacted</w:t>
      </w:r>
    </w:p>
    <w:p w14:paraId="43404EAF" w14:textId="77777777" w:rsidR="002171DC" w:rsidRPr="00020EFE" w:rsidRDefault="002171DC" w:rsidP="002171DC">
      <w:pPr>
        <w:pStyle w:val="ListParagraph"/>
        <w:numPr>
          <w:ilvl w:val="2"/>
          <w:numId w:val="49"/>
        </w:numPr>
        <w:spacing w:before="0" w:after="0"/>
      </w:pPr>
      <w:r w:rsidRPr="00020EFE">
        <w:t>Puncture product Loss costs between minimum of $56,078.49 and maximum of $78,419.36"</w:t>
      </w:r>
    </w:p>
    <w:p w14:paraId="15175D21" w14:textId="77777777" w:rsidR="002171DC" w:rsidRPr="00020EFE" w:rsidRDefault="002171DC" w:rsidP="002171DC">
      <w:pPr>
        <w:pStyle w:val="ListParagraph"/>
        <w:numPr>
          <w:ilvl w:val="0"/>
          <w:numId w:val="49"/>
        </w:numPr>
        <w:spacing w:before="0" w:after="0"/>
      </w:pPr>
      <w:r w:rsidRPr="00020EFE">
        <w:t>"SPRINGDALE TO ELLERSLIE NPS 16</w:t>
      </w:r>
    </w:p>
    <w:p w14:paraId="3C5C6E64" w14:textId="77777777" w:rsidR="002171DC" w:rsidRPr="00020EFE" w:rsidRDefault="002171DC" w:rsidP="002171DC">
      <w:pPr>
        <w:pStyle w:val="ListParagraph"/>
        <w:numPr>
          <w:ilvl w:val="1"/>
          <w:numId w:val="49"/>
        </w:numPr>
        <w:spacing w:before="0" w:after="0"/>
      </w:pPr>
      <w:r w:rsidRPr="00020EFE">
        <w:t>Total Cumulative Length (m):</w:t>
      </w:r>
      <w:r w:rsidRPr="00020EFE">
        <w:tab/>
        <w:t>179.98</w:t>
      </w:r>
    </w:p>
    <w:p w14:paraId="4103BD08" w14:textId="77777777" w:rsidR="002171DC" w:rsidRPr="00020EFE" w:rsidRDefault="002171DC" w:rsidP="002171DC">
      <w:pPr>
        <w:pStyle w:val="ListParagraph"/>
        <w:numPr>
          <w:ilvl w:val="1"/>
          <w:numId w:val="49"/>
        </w:numPr>
        <w:spacing w:before="0" w:after="0"/>
      </w:pPr>
      <w:r w:rsidRPr="00020EFE">
        <w:t>Likelihood of failure distributed between minimum of 4.376e-02 and maximum of 5.573e-01.</w:t>
      </w:r>
    </w:p>
    <w:p w14:paraId="4777B96B" w14:textId="77777777" w:rsidR="002171DC" w:rsidRPr="00020EFE" w:rsidRDefault="002171DC" w:rsidP="002171DC">
      <w:pPr>
        <w:pStyle w:val="ListParagraph"/>
        <w:numPr>
          <w:ilvl w:val="2"/>
          <w:numId w:val="49"/>
        </w:numPr>
        <w:spacing w:before="0" w:after="0"/>
      </w:pPr>
      <w:r w:rsidRPr="00020EFE">
        <w:t>ILI Date of 2019-03-25</w:t>
      </w:r>
    </w:p>
    <w:p w14:paraId="57110BB8" w14:textId="77777777" w:rsidR="002171DC" w:rsidRPr="00020EFE" w:rsidRDefault="002171DC" w:rsidP="002171DC">
      <w:pPr>
        <w:pStyle w:val="ListParagraph"/>
        <w:numPr>
          <w:ilvl w:val="2"/>
          <w:numId w:val="49"/>
        </w:numPr>
        <w:spacing w:before="0" w:after="0"/>
      </w:pPr>
      <w:r w:rsidRPr="00020EFE">
        <w:t>ILI tool of MFL/Geometry</w:t>
      </w:r>
    </w:p>
    <w:p w14:paraId="43FB877B" w14:textId="77777777" w:rsidR="002171DC" w:rsidRPr="00020EFE" w:rsidRDefault="002171DC" w:rsidP="002171DC">
      <w:pPr>
        <w:pStyle w:val="ListParagraph"/>
        <w:numPr>
          <w:ilvl w:val="2"/>
          <w:numId w:val="49"/>
        </w:numPr>
        <w:spacing w:before="0" w:after="0"/>
      </w:pPr>
      <w:r w:rsidRPr="00020EFE">
        <w:t>Features identified 7.0</w:t>
      </w:r>
    </w:p>
    <w:p w14:paraId="23895A45" w14:textId="77777777" w:rsidR="002171DC" w:rsidRPr="00020EFE" w:rsidRDefault="002171DC" w:rsidP="002171DC">
      <w:pPr>
        <w:pStyle w:val="ListParagraph"/>
        <w:numPr>
          <w:ilvl w:val="2"/>
          <w:numId w:val="49"/>
        </w:numPr>
        <w:spacing w:before="0" w:after="0"/>
      </w:pPr>
      <w:r w:rsidRPr="00020EFE">
        <w:t>Depth NPS fraction between 0.016 and 0.051</w:t>
      </w:r>
    </w:p>
    <w:p w14:paraId="6758C1B6" w14:textId="77777777" w:rsidR="002171DC" w:rsidRPr="00020EFE" w:rsidRDefault="002171DC" w:rsidP="002171DC">
      <w:pPr>
        <w:pStyle w:val="ListParagraph"/>
        <w:numPr>
          <w:ilvl w:val="2"/>
          <w:numId w:val="49"/>
        </w:numPr>
        <w:spacing w:before="0" w:after="0"/>
      </w:pPr>
      <w:r w:rsidRPr="00020EFE">
        <w:t>Length between 90.0 mm and 386.0 mm</w:t>
      </w:r>
    </w:p>
    <w:p w14:paraId="530C493E" w14:textId="77777777" w:rsidR="002171DC" w:rsidRPr="00020EFE" w:rsidRDefault="002171DC" w:rsidP="002171DC">
      <w:pPr>
        <w:pStyle w:val="ListParagraph"/>
        <w:numPr>
          <w:ilvl w:val="2"/>
          <w:numId w:val="49"/>
        </w:numPr>
        <w:spacing w:before="0" w:after="0"/>
      </w:pPr>
      <w:r w:rsidRPr="00020EFE">
        <w:t>Maximum subjected stress between minimum of 8080.0 and maximum of 8080.0 kPa</w:t>
      </w:r>
    </w:p>
    <w:p w14:paraId="1962BF78" w14:textId="77777777" w:rsidR="002171DC" w:rsidRPr="00020EFE" w:rsidRDefault="002171DC" w:rsidP="002171DC">
      <w:pPr>
        <w:pStyle w:val="ListParagraph"/>
        <w:numPr>
          <w:ilvl w:val="2"/>
          <w:numId w:val="49"/>
        </w:numPr>
        <w:spacing w:before="0" w:after="0"/>
      </w:pPr>
      <w:r w:rsidRPr="00020EFE">
        <w:t>Equivalent stress cycles at 72%SMYS of 24.0 per year</w:t>
      </w:r>
    </w:p>
    <w:p w14:paraId="7C58204D" w14:textId="77777777" w:rsidR="002171DC" w:rsidRPr="00020EFE" w:rsidRDefault="002171DC" w:rsidP="002171DC">
      <w:pPr>
        <w:pStyle w:val="ListParagraph"/>
        <w:numPr>
          <w:ilvl w:val="2"/>
          <w:numId w:val="49"/>
        </w:numPr>
        <w:spacing w:before="0" w:after="0"/>
      </w:pPr>
      <w:r w:rsidRPr="00020EFE">
        <w:t>Pipe installation date between minimum of 1994-01-01 and maximum of 1994-01-01</w:t>
      </w:r>
    </w:p>
    <w:p w14:paraId="5BDC35A3" w14:textId="77777777" w:rsidR="002171DC" w:rsidRPr="00020EFE" w:rsidRDefault="002171DC" w:rsidP="002171DC">
      <w:pPr>
        <w:pStyle w:val="ListParagraph"/>
        <w:numPr>
          <w:ilvl w:val="1"/>
          <w:numId w:val="49"/>
        </w:numPr>
        <w:spacing w:before="0" w:after="0"/>
      </w:pPr>
      <w:r w:rsidRPr="00020EFE">
        <w:t>Consequence of failure distributed between minimum of $1.66 and maximum of $2.35MM</w:t>
      </w:r>
    </w:p>
    <w:p w14:paraId="2A029E3C" w14:textId="77777777" w:rsidR="002171DC" w:rsidRPr="00020EFE" w:rsidRDefault="002171DC" w:rsidP="002171DC">
      <w:pPr>
        <w:pStyle w:val="ListParagraph"/>
        <w:numPr>
          <w:ilvl w:val="1"/>
          <w:numId w:val="49"/>
        </w:numPr>
        <w:spacing w:before="0" w:after="0"/>
      </w:pPr>
      <w:r w:rsidRPr="00020EFE">
        <w:t>Total length driven by Environmental: 149.98 meters.</w:t>
      </w:r>
    </w:p>
    <w:p w14:paraId="417D2C7A" w14:textId="77777777" w:rsidR="002171DC" w:rsidRPr="00020EFE" w:rsidRDefault="002171DC" w:rsidP="002171DC">
      <w:pPr>
        <w:pStyle w:val="ListParagraph"/>
        <w:numPr>
          <w:ilvl w:val="1"/>
          <w:numId w:val="49"/>
        </w:numPr>
        <w:spacing w:before="0" w:after="0"/>
      </w:pPr>
      <w:r w:rsidRPr="00020EFE">
        <w:t>Environmental Cost distributed between minimum of $0.81 and maximum of $1.50MM:</w:t>
      </w:r>
    </w:p>
    <w:p w14:paraId="7A202580" w14:textId="77777777" w:rsidR="002171DC" w:rsidRPr="00020EFE" w:rsidRDefault="002171DC" w:rsidP="002171DC">
      <w:pPr>
        <w:pStyle w:val="ListParagraph"/>
        <w:numPr>
          <w:ilvl w:val="2"/>
          <w:numId w:val="49"/>
        </w:numPr>
        <w:spacing w:before="0" w:after="0"/>
      </w:pPr>
      <w:r w:rsidRPr="00020EFE">
        <w:t>Leak cost between minimum of $0.18 and maximum of $0.22MM</w:t>
      </w:r>
    </w:p>
    <w:p w14:paraId="3E4B8FE5" w14:textId="77777777" w:rsidR="002171DC" w:rsidRPr="00020EFE" w:rsidRDefault="002171DC" w:rsidP="002171DC">
      <w:pPr>
        <w:pStyle w:val="ListParagraph"/>
        <w:numPr>
          <w:ilvl w:val="2"/>
          <w:numId w:val="49"/>
        </w:numPr>
        <w:spacing w:before="0" w:after="0"/>
      </w:pPr>
      <w:r w:rsidRPr="00020EFE">
        <w:t>Leak spill volume between a minimum of 1711.68 and maximum of 2029.32 gallons</w:t>
      </w:r>
    </w:p>
    <w:p w14:paraId="73DC0959" w14:textId="77777777" w:rsidR="002171DC" w:rsidRPr="00020EFE" w:rsidRDefault="002171DC" w:rsidP="002171DC">
      <w:pPr>
        <w:pStyle w:val="ListParagraph"/>
        <w:numPr>
          <w:ilvl w:val="2"/>
          <w:numId w:val="49"/>
        </w:numPr>
        <w:spacing w:before="0" w:after="0"/>
      </w:pPr>
      <w:r w:rsidRPr="00020EFE">
        <w:t>Rupture cost between minimum of $5.47 and maximum of $13.17MM</w:t>
      </w:r>
    </w:p>
    <w:p w14:paraId="5B5F8E45" w14:textId="77777777" w:rsidR="002171DC" w:rsidRPr="00020EFE" w:rsidRDefault="002171DC" w:rsidP="002171DC">
      <w:pPr>
        <w:pStyle w:val="ListParagraph"/>
        <w:numPr>
          <w:ilvl w:val="2"/>
          <w:numId w:val="49"/>
        </w:numPr>
        <w:spacing w:before="0" w:after="0"/>
      </w:pPr>
      <w:r w:rsidRPr="00020EFE">
        <w:t>Rupture spill volume is between a minimum of 51628.26 and maximum of 124256.48 gallons</w:t>
      </w:r>
    </w:p>
    <w:p w14:paraId="7BE1DF7B" w14:textId="77777777" w:rsidR="002171DC" w:rsidRPr="00020EFE" w:rsidRDefault="002171DC" w:rsidP="002171DC">
      <w:pPr>
        <w:pStyle w:val="ListParagraph"/>
        <w:numPr>
          <w:ilvl w:val="2"/>
          <w:numId w:val="49"/>
        </w:numPr>
        <w:spacing w:before="0" w:after="0"/>
      </w:pPr>
      <w:r w:rsidRPr="00020EFE">
        <w:t>Puncture cost between minimum of $5.96 and maximum of $7.07MM</w:t>
      </w:r>
    </w:p>
    <w:p w14:paraId="23475989" w14:textId="77777777" w:rsidR="002171DC" w:rsidRPr="00020EFE" w:rsidRDefault="002171DC" w:rsidP="002171DC">
      <w:pPr>
        <w:pStyle w:val="ListParagraph"/>
        <w:numPr>
          <w:ilvl w:val="2"/>
          <w:numId w:val="49"/>
        </w:numPr>
        <w:spacing w:before="0" w:after="0"/>
      </w:pPr>
      <w:r w:rsidRPr="00020EFE">
        <w:t>Puncture spill volume is between a minimum of 56241.97 and maximum of 66678.95 gallons</w:t>
      </w:r>
    </w:p>
    <w:p w14:paraId="0342AD52" w14:textId="77777777" w:rsidR="002171DC" w:rsidRPr="00020EFE" w:rsidRDefault="002171DC" w:rsidP="002171DC">
      <w:pPr>
        <w:pStyle w:val="ListParagraph"/>
        <w:numPr>
          <w:ilvl w:val="2"/>
          <w:numId w:val="49"/>
        </w:numPr>
        <w:spacing w:before="0" w:after="0"/>
      </w:pPr>
      <w:r w:rsidRPr="00020EFE">
        <w:t xml:space="preserve">Land use distributed as </w:t>
      </w:r>
    </w:p>
    <w:p w14:paraId="2FFFE062" w14:textId="77777777" w:rsidR="002171DC" w:rsidRPr="00020EFE" w:rsidRDefault="002171DC" w:rsidP="002171DC">
      <w:pPr>
        <w:pStyle w:val="ListParagraph"/>
        <w:numPr>
          <w:ilvl w:val="3"/>
          <w:numId w:val="49"/>
        </w:numPr>
        <w:spacing w:before="0" w:after="0"/>
      </w:pPr>
      <w:r w:rsidRPr="00020EFE">
        <w:lastRenderedPageBreak/>
        <w:t>Agricultural: 179.98</w:t>
      </w:r>
    </w:p>
    <w:p w14:paraId="064FCEEC" w14:textId="77777777" w:rsidR="002171DC" w:rsidRPr="00020EFE" w:rsidRDefault="002171DC" w:rsidP="002171DC">
      <w:pPr>
        <w:pStyle w:val="ListParagraph"/>
        <w:numPr>
          <w:ilvl w:val="1"/>
          <w:numId w:val="49"/>
        </w:numPr>
        <w:spacing w:before="0" w:after="0"/>
      </w:pPr>
      <w:r w:rsidRPr="00020EFE">
        <w:t>Total length driven by Economic Loss: 30.0 meters.</w:t>
      </w:r>
    </w:p>
    <w:p w14:paraId="3EC1EA82" w14:textId="77777777" w:rsidR="002171DC" w:rsidRPr="00020EFE" w:rsidRDefault="002171DC" w:rsidP="002171DC">
      <w:pPr>
        <w:pStyle w:val="ListParagraph"/>
        <w:numPr>
          <w:ilvl w:val="1"/>
          <w:numId w:val="49"/>
        </w:numPr>
        <w:spacing w:before="0" w:after="0"/>
      </w:pPr>
      <w:r w:rsidRPr="00020EFE">
        <w:t>Economic Loss Cost distributed between minimum of $0.85 and maximum of $0.86MM:</w:t>
      </w:r>
    </w:p>
    <w:p w14:paraId="304E4E9A" w14:textId="77777777" w:rsidR="002171DC" w:rsidRPr="00020EFE" w:rsidRDefault="002171DC" w:rsidP="002171DC">
      <w:pPr>
        <w:pStyle w:val="ListParagraph"/>
        <w:numPr>
          <w:ilvl w:val="2"/>
          <w:numId w:val="49"/>
        </w:numPr>
        <w:spacing w:before="0" w:after="0"/>
      </w:pPr>
      <w:r w:rsidRPr="00020EFE">
        <w:t>Repair costs between minimum of $44,000.00 and maximum of $44,000.00.</w:t>
      </w:r>
    </w:p>
    <w:p w14:paraId="472A2776" w14:textId="77777777" w:rsidR="002171DC" w:rsidRPr="00020EFE" w:rsidRDefault="002171DC" w:rsidP="002171DC">
      <w:pPr>
        <w:pStyle w:val="ListParagraph"/>
        <w:numPr>
          <w:ilvl w:val="2"/>
          <w:numId w:val="49"/>
        </w:numPr>
        <w:spacing w:before="0" w:after="0"/>
      </w:pPr>
      <w:r w:rsidRPr="00020EFE">
        <w:t>Outage losses between minimum of $800,000.00 and maximum of $800,000.00.</w:t>
      </w:r>
    </w:p>
    <w:p w14:paraId="3738B894" w14:textId="77777777" w:rsidR="002171DC" w:rsidRPr="00020EFE" w:rsidRDefault="002171DC" w:rsidP="002171DC">
      <w:pPr>
        <w:pStyle w:val="ListParagraph"/>
        <w:numPr>
          <w:ilvl w:val="2"/>
          <w:numId w:val="49"/>
        </w:numPr>
        <w:spacing w:before="0" w:after="0"/>
      </w:pPr>
      <w:r w:rsidRPr="00020EFE">
        <w:t>Product type is Crude Oil.</w:t>
      </w:r>
    </w:p>
    <w:p w14:paraId="160DD006" w14:textId="77777777" w:rsidR="002171DC" w:rsidRPr="00020EFE" w:rsidRDefault="002171DC" w:rsidP="002171DC">
      <w:pPr>
        <w:pStyle w:val="ListParagraph"/>
        <w:numPr>
          <w:ilvl w:val="2"/>
          <w:numId w:val="49"/>
        </w:numPr>
        <w:spacing w:before="0" w:after="0"/>
      </w:pPr>
      <w:r w:rsidRPr="00020EFE">
        <w:t>Leak cost between minimum of $0.85 and maximum of $0.85MM</w:t>
      </w:r>
    </w:p>
    <w:p w14:paraId="2AF229E2" w14:textId="77777777" w:rsidR="002171DC" w:rsidRPr="00020EFE" w:rsidRDefault="002171DC" w:rsidP="002171DC">
      <w:pPr>
        <w:pStyle w:val="ListParagraph"/>
        <w:numPr>
          <w:ilvl w:val="2"/>
          <w:numId w:val="49"/>
        </w:numPr>
        <w:spacing w:before="0" w:after="0"/>
      </w:pPr>
      <w:r w:rsidRPr="00020EFE">
        <w:t>Leak scenario yielded 40.0 intersections with structures, with minimum of $nan and maximum of $nan in cost of structures impacted.</w:t>
      </w:r>
    </w:p>
    <w:p w14:paraId="273D8351" w14:textId="77777777" w:rsidR="002171DC" w:rsidRPr="00020EFE" w:rsidRDefault="002171DC" w:rsidP="002171DC">
      <w:pPr>
        <w:pStyle w:val="ListParagraph"/>
        <w:numPr>
          <w:ilvl w:val="2"/>
          <w:numId w:val="49"/>
        </w:numPr>
        <w:spacing w:before="0" w:after="0"/>
      </w:pPr>
      <w:r w:rsidRPr="00020EFE">
        <w:t>Leak product loss costs between minimum of $1,899.15 and maximum of $2,251.58</w:t>
      </w:r>
    </w:p>
    <w:p w14:paraId="7DE38773" w14:textId="77777777" w:rsidR="002171DC" w:rsidRPr="00020EFE" w:rsidRDefault="002171DC" w:rsidP="002171DC">
      <w:pPr>
        <w:pStyle w:val="ListParagraph"/>
        <w:numPr>
          <w:ilvl w:val="2"/>
          <w:numId w:val="49"/>
        </w:numPr>
        <w:spacing w:before="0" w:after="0"/>
      </w:pPr>
      <w:r w:rsidRPr="00020EFE">
        <w:t>Rupture cost between minimum of $0.90 and maximum of $0.98MM</w:t>
      </w:r>
    </w:p>
    <w:p w14:paraId="1CD03C7E" w14:textId="77777777" w:rsidR="002171DC" w:rsidRPr="00020EFE" w:rsidRDefault="002171DC" w:rsidP="002171DC">
      <w:pPr>
        <w:pStyle w:val="ListParagraph"/>
        <w:numPr>
          <w:ilvl w:val="2"/>
          <w:numId w:val="49"/>
        </w:numPr>
        <w:spacing w:before="0" w:after="0"/>
      </w:pPr>
      <w:r w:rsidRPr="00020EFE">
        <w:t>Rupture scenario yielded 120.0 intersections with structures, with minimum of $nan and maximum of $nan in cost of structures impacted</w:t>
      </w:r>
    </w:p>
    <w:p w14:paraId="7BAD6F08" w14:textId="77777777" w:rsidR="002171DC" w:rsidRPr="00020EFE" w:rsidRDefault="002171DC" w:rsidP="002171DC">
      <w:pPr>
        <w:pStyle w:val="ListParagraph"/>
        <w:numPr>
          <w:ilvl w:val="2"/>
          <w:numId w:val="49"/>
        </w:numPr>
        <w:spacing w:before="0" w:after="0"/>
      </w:pPr>
      <w:r w:rsidRPr="00020EFE">
        <w:t>Rupture product loss costs between minimum of $57,282.78 and maximum of $137,865.52</w:t>
      </w:r>
    </w:p>
    <w:p w14:paraId="47898E20" w14:textId="77777777" w:rsidR="002171DC" w:rsidRPr="00020EFE" w:rsidRDefault="002171DC" w:rsidP="002171DC">
      <w:pPr>
        <w:pStyle w:val="ListParagraph"/>
        <w:numPr>
          <w:ilvl w:val="2"/>
          <w:numId w:val="49"/>
        </w:numPr>
        <w:spacing w:before="0" w:after="0"/>
      </w:pPr>
      <w:r w:rsidRPr="00020EFE">
        <w:t>Puncture cost between minimum of $0.91 and maximum of $0.92MM</w:t>
      </w:r>
    </w:p>
    <w:p w14:paraId="031E4429" w14:textId="77777777" w:rsidR="002171DC" w:rsidRPr="00020EFE" w:rsidRDefault="002171DC" w:rsidP="002171DC">
      <w:pPr>
        <w:pStyle w:val="ListParagraph"/>
        <w:numPr>
          <w:ilvl w:val="2"/>
          <w:numId w:val="49"/>
        </w:numPr>
        <w:spacing w:before="0" w:after="0"/>
      </w:pPr>
      <w:r w:rsidRPr="00020EFE">
        <w:t>Puncture scenario yielded 99.0 intersections with structures, with minimum of $nan and maximum of $nan in cost of structures impacted</w:t>
      </w:r>
    </w:p>
    <w:p w14:paraId="3B2986E7" w14:textId="77777777" w:rsidR="002171DC" w:rsidRPr="00020EFE" w:rsidRDefault="002171DC" w:rsidP="002171DC">
      <w:pPr>
        <w:pStyle w:val="ListParagraph"/>
        <w:numPr>
          <w:ilvl w:val="2"/>
          <w:numId w:val="49"/>
        </w:numPr>
        <w:spacing w:before="0" w:after="0"/>
      </w:pPr>
      <w:r w:rsidRPr="00020EFE">
        <w:t>Puncture product Loss costs between minimum of $62,401.80 and maximum of $73,981.88"</w:t>
      </w:r>
    </w:p>
    <w:p w14:paraId="432913A0" w14:textId="77777777" w:rsidR="002171DC" w:rsidRPr="00020EFE" w:rsidRDefault="002171DC" w:rsidP="002171DC">
      <w:pPr>
        <w:pStyle w:val="ListParagraph"/>
        <w:numPr>
          <w:ilvl w:val="0"/>
          <w:numId w:val="49"/>
        </w:numPr>
        <w:spacing w:before="0" w:after="0"/>
      </w:pPr>
      <w:r w:rsidRPr="00020EFE">
        <w:t>"SSPL MAINLINE NPS 16</w:t>
      </w:r>
    </w:p>
    <w:p w14:paraId="19E2CB73" w14:textId="77777777" w:rsidR="002171DC" w:rsidRPr="00020EFE" w:rsidRDefault="002171DC" w:rsidP="002171DC">
      <w:pPr>
        <w:pStyle w:val="ListParagraph"/>
        <w:numPr>
          <w:ilvl w:val="1"/>
          <w:numId w:val="49"/>
        </w:numPr>
        <w:spacing w:before="0" w:after="0"/>
      </w:pPr>
      <w:r w:rsidRPr="00020EFE">
        <w:t>Total Cumulative Length (m):</w:t>
      </w:r>
      <w:r w:rsidRPr="00020EFE">
        <w:tab/>
        <w:t>120.0</w:t>
      </w:r>
    </w:p>
    <w:p w14:paraId="2CA3CAF4" w14:textId="77777777" w:rsidR="002171DC" w:rsidRPr="00020EFE" w:rsidRDefault="002171DC" w:rsidP="002171DC">
      <w:pPr>
        <w:pStyle w:val="ListParagraph"/>
        <w:numPr>
          <w:ilvl w:val="1"/>
          <w:numId w:val="49"/>
        </w:numPr>
        <w:spacing w:before="0" w:after="0"/>
      </w:pPr>
      <w:r w:rsidRPr="00020EFE">
        <w:t>Likelihood of failure distributed between minimum of 4.862e-02 and maximum of 1.298e-01.</w:t>
      </w:r>
    </w:p>
    <w:p w14:paraId="22ADB3C1" w14:textId="77777777" w:rsidR="002171DC" w:rsidRPr="00020EFE" w:rsidRDefault="002171DC" w:rsidP="002171DC">
      <w:pPr>
        <w:pStyle w:val="ListParagraph"/>
        <w:numPr>
          <w:ilvl w:val="2"/>
          <w:numId w:val="49"/>
        </w:numPr>
        <w:spacing w:before="0" w:after="0"/>
      </w:pPr>
      <w:r w:rsidRPr="00020EFE">
        <w:t>ILI Date of 2018-06-26</w:t>
      </w:r>
    </w:p>
    <w:p w14:paraId="7CD5C708" w14:textId="77777777" w:rsidR="002171DC" w:rsidRPr="00020EFE" w:rsidRDefault="002171DC" w:rsidP="002171DC">
      <w:pPr>
        <w:pStyle w:val="ListParagraph"/>
        <w:numPr>
          <w:ilvl w:val="2"/>
          <w:numId w:val="49"/>
        </w:numPr>
        <w:spacing w:before="0" w:after="0"/>
      </w:pPr>
      <w:r w:rsidRPr="00020EFE">
        <w:t>ILI tool of MFL/Geometry</w:t>
      </w:r>
    </w:p>
    <w:p w14:paraId="30416888" w14:textId="77777777" w:rsidR="002171DC" w:rsidRPr="00020EFE" w:rsidRDefault="002171DC" w:rsidP="002171DC">
      <w:pPr>
        <w:pStyle w:val="ListParagraph"/>
        <w:numPr>
          <w:ilvl w:val="2"/>
          <w:numId w:val="49"/>
        </w:numPr>
        <w:spacing w:before="0" w:after="0"/>
      </w:pPr>
      <w:r w:rsidRPr="00020EFE">
        <w:t>Features identified 4.0</w:t>
      </w:r>
    </w:p>
    <w:p w14:paraId="5853EF2A" w14:textId="77777777" w:rsidR="002171DC" w:rsidRPr="00020EFE" w:rsidRDefault="002171DC" w:rsidP="002171DC">
      <w:pPr>
        <w:pStyle w:val="ListParagraph"/>
        <w:numPr>
          <w:ilvl w:val="2"/>
          <w:numId w:val="49"/>
        </w:numPr>
        <w:spacing w:before="0" w:after="0"/>
      </w:pPr>
      <w:r w:rsidRPr="00020EFE">
        <w:t>Depth NPS fraction between 0.025 and 0.033</w:t>
      </w:r>
    </w:p>
    <w:p w14:paraId="270AFC38" w14:textId="77777777" w:rsidR="002171DC" w:rsidRPr="00020EFE" w:rsidRDefault="002171DC" w:rsidP="002171DC">
      <w:pPr>
        <w:pStyle w:val="ListParagraph"/>
        <w:numPr>
          <w:ilvl w:val="2"/>
          <w:numId w:val="49"/>
        </w:numPr>
        <w:spacing w:before="0" w:after="0"/>
      </w:pPr>
      <w:r w:rsidRPr="00020EFE">
        <w:t>Length between 149.0 mm and 310.0 mm</w:t>
      </w:r>
    </w:p>
    <w:p w14:paraId="6B7AC1A3" w14:textId="77777777" w:rsidR="002171DC" w:rsidRPr="00020EFE" w:rsidRDefault="002171DC" w:rsidP="002171DC">
      <w:pPr>
        <w:pStyle w:val="ListParagraph"/>
        <w:numPr>
          <w:ilvl w:val="2"/>
          <w:numId w:val="49"/>
        </w:numPr>
        <w:spacing w:before="0" w:after="0"/>
      </w:pPr>
      <w:r w:rsidRPr="00020EFE">
        <w:t>Maximum subjected stress between minimum of 7100.0 and maximum of 8900.0 kPa</w:t>
      </w:r>
    </w:p>
    <w:p w14:paraId="5F638D7D" w14:textId="77777777" w:rsidR="002171DC" w:rsidRPr="00020EFE" w:rsidRDefault="002171DC" w:rsidP="002171DC">
      <w:pPr>
        <w:pStyle w:val="ListParagraph"/>
        <w:numPr>
          <w:ilvl w:val="2"/>
          <w:numId w:val="49"/>
        </w:numPr>
        <w:spacing w:before="0" w:after="0"/>
      </w:pPr>
      <w:r w:rsidRPr="00020EFE">
        <w:t>Equivalent stress cycles at 72%SMYS of 24.0 per year</w:t>
      </w:r>
    </w:p>
    <w:p w14:paraId="0937D73F" w14:textId="77777777" w:rsidR="002171DC" w:rsidRPr="00020EFE" w:rsidRDefault="002171DC" w:rsidP="002171DC">
      <w:pPr>
        <w:pStyle w:val="ListParagraph"/>
        <w:numPr>
          <w:ilvl w:val="2"/>
          <w:numId w:val="49"/>
        </w:numPr>
        <w:spacing w:before="0" w:after="0"/>
      </w:pPr>
      <w:r w:rsidRPr="00020EFE">
        <w:t>Pipe installation date between minimum of 1954-01-01 and maximum of 1954-01-01</w:t>
      </w:r>
    </w:p>
    <w:p w14:paraId="3E492F67" w14:textId="77777777" w:rsidR="002171DC" w:rsidRPr="00020EFE" w:rsidRDefault="002171DC" w:rsidP="002171DC">
      <w:pPr>
        <w:pStyle w:val="ListParagraph"/>
        <w:numPr>
          <w:ilvl w:val="1"/>
          <w:numId w:val="49"/>
        </w:numPr>
        <w:spacing w:before="0" w:after="0"/>
      </w:pPr>
      <w:r w:rsidRPr="00020EFE">
        <w:t>Consequence of failure distributed between minimum of $1.60 and maximum of $3.53MM</w:t>
      </w:r>
    </w:p>
    <w:p w14:paraId="18AC6002" w14:textId="77777777" w:rsidR="002171DC" w:rsidRPr="00020EFE" w:rsidRDefault="002171DC" w:rsidP="002171DC">
      <w:pPr>
        <w:pStyle w:val="ListParagraph"/>
        <w:numPr>
          <w:ilvl w:val="1"/>
          <w:numId w:val="49"/>
        </w:numPr>
        <w:spacing w:before="0" w:after="0"/>
      </w:pPr>
      <w:r w:rsidRPr="00020EFE">
        <w:t>Total length driven by Environmental: 90.0 meters.</w:t>
      </w:r>
    </w:p>
    <w:p w14:paraId="27EBDB2F" w14:textId="77777777" w:rsidR="002171DC" w:rsidRPr="00020EFE" w:rsidRDefault="002171DC" w:rsidP="002171DC">
      <w:pPr>
        <w:pStyle w:val="ListParagraph"/>
        <w:numPr>
          <w:ilvl w:val="1"/>
          <w:numId w:val="49"/>
        </w:numPr>
        <w:spacing w:before="0" w:after="0"/>
      </w:pPr>
      <w:r w:rsidRPr="00020EFE">
        <w:t>Environmental Cost distributed between minimum of $0.74 and maximum of $2.66MM:</w:t>
      </w:r>
    </w:p>
    <w:p w14:paraId="1E44653B" w14:textId="77777777" w:rsidR="002171DC" w:rsidRPr="00020EFE" w:rsidRDefault="002171DC" w:rsidP="002171DC">
      <w:pPr>
        <w:pStyle w:val="ListParagraph"/>
        <w:numPr>
          <w:ilvl w:val="2"/>
          <w:numId w:val="49"/>
        </w:numPr>
        <w:spacing w:before="0" w:after="0"/>
      </w:pPr>
      <w:r w:rsidRPr="00020EFE">
        <w:t>Leak cost between minimum of $0.19 and maximum of $0.27MM</w:t>
      </w:r>
    </w:p>
    <w:p w14:paraId="40EC4307" w14:textId="77777777" w:rsidR="002171DC" w:rsidRPr="00020EFE" w:rsidRDefault="002171DC" w:rsidP="002171DC">
      <w:pPr>
        <w:pStyle w:val="ListParagraph"/>
        <w:numPr>
          <w:ilvl w:val="2"/>
          <w:numId w:val="49"/>
        </w:numPr>
        <w:spacing w:before="0" w:after="0"/>
      </w:pPr>
      <w:r w:rsidRPr="00020EFE">
        <w:t>Leak spill volume between a minimum of 1760.22 and maximum of 2590.85 gallons</w:t>
      </w:r>
    </w:p>
    <w:p w14:paraId="42D43F08" w14:textId="77777777" w:rsidR="002171DC" w:rsidRPr="00020EFE" w:rsidRDefault="002171DC" w:rsidP="002171DC">
      <w:pPr>
        <w:pStyle w:val="ListParagraph"/>
        <w:numPr>
          <w:ilvl w:val="2"/>
          <w:numId w:val="49"/>
        </w:numPr>
        <w:spacing w:before="0" w:after="0"/>
      </w:pPr>
      <w:r w:rsidRPr="00020EFE">
        <w:t>Rupture cost between minimum of $5.20 and maximum of $18.56MM</w:t>
      </w:r>
    </w:p>
    <w:p w14:paraId="6382E76D" w14:textId="77777777" w:rsidR="002171DC" w:rsidRPr="00020EFE" w:rsidRDefault="002171DC" w:rsidP="002171DC">
      <w:pPr>
        <w:pStyle w:val="ListParagraph"/>
        <w:numPr>
          <w:ilvl w:val="2"/>
          <w:numId w:val="49"/>
        </w:numPr>
        <w:spacing w:before="0" w:after="0"/>
      </w:pPr>
      <w:r w:rsidRPr="00020EFE">
        <w:t>Rupture spill volume is between a minimum of 49072.63 and maximum of 175105.27 gallons</w:t>
      </w:r>
    </w:p>
    <w:p w14:paraId="2FF5326A" w14:textId="77777777" w:rsidR="002171DC" w:rsidRPr="00020EFE" w:rsidRDefault="002171DC" w:rsidP="002171DC">
      <w:pPr>
        <w:pStyle w:val="ListParagraph"/>
        <w:numPr>
          <w:ilvl w:val="2"/>
          <w:numId w:val="49"/>
        </w:numPr>
        <w:spacing w:before="0" w:after="0"/>
      </w:pPr>
      <w:r w:rsidRPr="00020EFE">
        <w:t>Puncture cost between minimum of $6.13 and maximum of $9.02MM</w:t>
      </w:r>
    </w:p>
    <w:p w14:paraId="6C9BE2F9" w14:textId="77777777" w:rsidR="002171DC" w:rsidRPr="00020EFE" w:rsidRDefault="002171DC" w:rsidP="002171DC">
      <w:pPr>
        <w:pStyle w:val="ListParagraph"/>
        <w:numPr>
          <w:ilvl w:val="2"/>
          <w:numId w:val="49"/>
        </w:numPr>
        <w:spacing w:before="0" w:after="0"/>
      </w:pPr>
      <w:r w:rsidRPr="00020EFE">
        <w:t>Puncture spill volume is between a minimum of 57836.68 and maximum of 85129.35 gallons</w:t>
      </w:r>
    </w:p>
    <w:p w14:paraId="335F5BD3" w14:textId="77777777" w:rsidR="002171DC" w:rsidRPr="00020EFE" w:rsidRDefault="002171DC" w:rsidP="002171DC">
      <w:pPr>
        <w:pStyle w:val="ListParagraph"/>
        <w:numPr>
          <w:ilvl w:val="2"/>
          <w:numId w:val="49"/>
        </w:numPr>
        <w:spacing w:before="0" w:after="0"/>
      </w:pPr>
      <w:r w:rsidRPr="00020EFE">
        <w:t xml:space="preserve">Land use distributed as </w:t>
      </w:r>
    </w:p>
    <w:p w14:paraId="6C5280BF" w14:textId="77777777" w:rsidR="002171DC" w:rsidRPr="00020EFE" w:rsidRDefault="002171DC" w:rsidP="002171DC">
      <w:pPr>
        <w:pStyle w:val="ListParagraph"/>
        <w:numPr>
          <w:ilvl w:val="3"/>
          <w:numId w:val="49"/>
        </w:numPr>
        <w:spacing w:before="0" w:after="0"/>
      </w:pPr>
      <w:r w:rsidRPr="00020EFE">
        <w:t>Agricultural: 30.00</w:t>
      </w:r>
    </w:p>
    <w:p w14:paraId="34220A16" w14:textId="77777777" w:rsidR="002171DC" w:rsidRPr="00020EFE" w:rsidRDefault="002171DC" w:rsidP="002171DC">
      <w:pPr>
        <w:pStyle w:val="ListParagraph"/>
        <w:numPr>
          <w:ilvl w:val="3"/>
          <w:numId w:val="49"/>
        </w:numPr>
        <w:spacing w:before="0" w:after="0"/>
      </w:pPr>
      <w:r w:rsidRPr="00020EFE">
        <w:t>Remote: 90.00</w:t>
      </w:r>
    </w:p>
    <w:p w14:paraId="18E9BAA6" w14:textId="77777777" w:rsidR="002171DC" w:rsidRPr="00020EFE" w:rsidRDefault="002171DC" w:rsidP="002171DC">
      <w:pPr>
        <w:pStyle w:val="ListParagraph"/>
        <w:numPr>
          <w:ilvl w:val="1"/>
          <w:numId w:val="49"/>
        </w:numPr>
        <w:spacing w:before="0" w:after="0"/>
      </w:pPr>
      <w:r w:rsidRPr="00020EFE">
        <w:t>Total length driven by Economic Loss: 30.0 meters.</w:t>
      </w:r>
    </w:p>
    <w:p w14:paraId="59AA1ED0" w14:textId="77777777" w:rsidR="002171DC" w:rsidRPr="00020EFE" w:rsidRDefault="002171DC" w:rsidP="002171DC">
      <w:pPr>
        <w:pStyle w:val="ListParagraph"/>
        <w:numPr>
          <w:ilvl w:val="1"/>
          <w:numId w:val="49"/>
        </w:numPr>
        <w:spacing w:before="0" w:after="0"/>
      </w:pPr>
      <w:r w:rsidRPr="00020EFE">
        <w:t>Economic Loss Cost distributed between minimum of $0.85 and maximum of $0.87MM:</w:t>
      </w:r>
    </w:p>
    <w:p w14:paraId="6E6CE75A" w14:textId="77777777" w:rsidR="002171DC" w:rsidRPr="00020EFE" w:rsidRDefault="002171DC" w:rsidP="002171DC">
      <w:pPr>
        <w:pStyle w:val="ListParagraph"/>
        <w:numPr>
          <w:ilvl w:val="2"/>
          <w:numId w:val="49"/>
        </w:numPr>
        <w:spacing w:before="0" w:after="0"/>
      </w:pPr>
      <w:r w:rsidRPr="00020EFE">
        <w:t>Repair costs between minimum of $44,000.00 and maximum of $44,000.00.</w:t>
      </w:r>
    </w:p>
    <w:p w14:paraId="62F46712" w14:textId="77777777" w:rsidR="002171DC" w:rsidRPr="00020EFE" w:rsidRDefault="002171DC" w:rsidP="002171DC">
      <w:pPr>
        <w:pStyle w:val="ListParagraph"/>
        <w:numPr>
          <w:ilvl w:val="2"/>
          <w:numId w:val="49"/>
        </w:numPr>
        <w:spacing w:before="0" w:after="0"/>
      </w:pPr>
      <w:r w:rsidRPr="00020EFE">
        <w:lastRenderedPageBreak/>
        <w:t>Outage losses between minimum of $800,000.00 and maximum of $800,000.00.</w:t>
      </w:r>
    </w:p>
    <w:p w14:paraId="552315A6" w14:textId="77777777" w:rsidR="002171DC" w:rsidRPr="00020EFE" w:rsidRDefault="002171DC" w:rsidP="002171DC">
      <w:pPr>
        <w:pStyle w:val="ListParagraph"/>
        <w:numPr>
          <w:ilvl w:val="2"/>
          <w:numId w:val="49"/>
        </w:numPr>
        <w:spacing w:before="0" w:after="0"/>
      </w:pPr>
      <w:r w:rsidRPr="00020EFE">
        <w:t>Product type is Crude Oil.</w:t>
      </w:r>
    </w:p>
    <w:p w14:paraId="3E0261AA" w14:textId="77777777" w:rsidR="002171DC" w:rsidRPr="00020EFE" w:rsidRDefault="002171DC" w:rsidP="002171DC">
      <w:pPr>
        <w:pStyle w:val="ListParagraph"/>
        <w:numPr>
          <w:ilvl w:val="2"/>
          <w:numId w:val="49"/>
        </w:numPr>
        <w:spacing w:before="0" w:after="0"/>
      </w:pPr>
      <w:r w:rsidRPr="00020EFE">
        <w:t>Leak cost between minimum of $0.85 and maximum of $0.85MM</w:t>
      </w:r>
    </w:p>
    <w:p w14:paraId="7C6980DC" w14:textId="77777777" w:rsidR="002171DC" w:rsidRPr="00020EFE" w:rsidRDefault="002171DC" w:rsidP="002171DC">
      <w:pPr>
        <w:pStyle w:val="ListParagraph"/>
        <w:numPr>
          <w:ilvl w:val="2"/>
          <w:numId w:val="49"/>
        </w:numPr>
        <w:spacing w:before="0" w:after="0"/>
      </w:pPr>
      <w:r w:rsidRPr="00020EFE">
        <w:t>Leak scenario yielded 15703.0 intersections with structures, with minimum of $0.00 and maximum of $0.00 in cost of structures impacted.</w:t>
      </w:r>
    </w:p>
    <w:p w14:paraId="76816A69" w14:textId="77777777" w:rsidR="002171DC" w:rsidRPr="00020EFE" w:rsidRDefault="002171DC" w:rsidP="002171DC">
      <w:pPr>
        <w:pStyle w:val="ListParagraph"/>
        <w:numPr>
          <w:ilvl w:val="2"/>
          <w:numId w:val="49"/>
        </w:numPr>
        <w:spacing w:before="0" w:after="0"/>
      </w:pPr>
      <w:r w:rsidRPr="00020EFE">
        <w:t>Leak product loss costs between minimum of $1,953.00 and maximum of $2,874.61</w:t>
      </w:r>
    </w:p>
    <w:p w14:paraId="5DDC2CF6" w14:textId="77777777" w:rsidR="002171DC" w:rsidRPr="00020EFE" w:rsidRDefault="002171DC" w:rsidP="002171DC">
      <w:pPr>
        <w:pStyle w:val="ListParagraph"/>
        <w:numPr>
          <w:ilvl w:val="2"/>
          <w:numId w:val="49"/>
        </w:numPr>
        <w:spacing w:before="0" w:after="0"/>
      </w:pPr>
      <w:r w:rsidRPr="00020EFE">
        <w:t>Rupture cost between minimum of $0.90 and maximum of $1.04MM</w:t>
      </w:r>
    </w:p>
    <w:p w14:paraId="62B5CC15" w14:textId="77777777" w:rsidR="002171DC" w:rsidRPr="00020EFE" w:rsidRDefault="002171DC" w:rsidP="002171DC">
      <w:pPr>
        <w:pStyle w:val="ListParagraph"/>
        <w:numPr>
          <w:ilvl w:val="2"/>
          <w:numId w:val="49"/>
        </w:numPr>
        <w:spacing w:before="0" w:after="0"/>
      </w:pPr>
      <w:r w:rsidRPr="00020EFE">
        <w:t>Rupture scenario yielded 2642.0 intersections with structures, with minimum of $0.00 and maximum of $0.00 in cost of structures impacted</w:t>
      </w:r>
    </w:p>
    <w:p w14:paraId="73631EFD" w14:textId="77777777" w:rsidR="002171DC" w:rsidRPr="00020EFE" w:rsidRDefault="002171DC" w:rsidP="002171DC">
      <w:pPr>
        <w:pStyle w:val="ListParagraph"/>
        <w:numPr>
          <w:ilvl w:val="2"/>
          <w:numId w:val="49"/>
        </w:numPr>
        <w:spacing w:before="0" w:after="0"/>
      </w:pPr>
      <w:r w:rsidRPr="00020EFE">
        <w:t>Rupture product loss costs between minimum of $54,447.26 and maximum of $194,283.47</w:t>
      </w:r>
    </w:p>
    <w:p w14:paraId="3CA8B630" w14:textId="77777777" w:rsidR="002171DC" w:rsidRPr="00020EFE" w:rsidRDefault="002171DC" w:rsidP="002171DC">
      <w:pPr>
        <w:pStyle w:val="ListParagraph"/>
        <w:numPr>
          <w:ilvl w:val="2"/>
          <w:numId w:val="49"/>
        </w:numPr>
        <w:spacing w:before="0" w:after="0"/>
      </w:pPr>
      <w:r w:rsidRPr="00020EFE">
        <w:t>Puncture cost between minimum of $0.91 and maximum of $0.94MM</w:t>
      </w:r>
    </w:p>
    <w:p w14:paraId="2F622708" w14:textId="77777777" w:rsidR="002171DC" w:rsidRPr="00020EFE" w:rsidRDefault="002171DC" w:rsidP="002171DC">
      <w:pPr>
        <w:pStyle w:val="ListParagraph"/>
        <w:numPr>
          <w:ilvl w:val="2"/>
          <w:numId w:val="49"/>
        </w:numPr>
        <w:spacing w:before="0" w:after="0"/>
      </w:pPr>
      <w:r w:rsidRPr="00020EFE">
        <w:t>Puncture scenario yielded 15703.0 intersections with structures, with minimum of $0.00 and maximum of $0.00 in cost of structures impacted</w:t>
      </w:r>
    </w:p>
    <w:p w14:paraId="63801E58" w14:textId="77777777" w:rsidR="002171DC" w:rsidRPr="00020EFE" w:rsidRDefault="002171DC" w:rsidP="002171DC">
      <w:pPr>
        <w:pStyle w:val="ListParagraph"/>
        <w:numPr>
          <w:ilvl w:val="2"/>
          <w:numId w:val="49"/>
        </w:numPr>
        <w:spacing w:before="0" w:after="0"/>
      </w:pPr>
      <w:r w:rsidRPr="00020EFE">
        <w:t>Puncture product Loss costs between minimum of $64,171.18 and maximum of $94,453.04"</w:t>
      </w:r>
    </w:p>
    <w:p w14:paraId="4518F7E6" w14:textId="77777777" w:rsidR="002171DC" w:rsidRPr="00020EFE" w:rsidRDefault="002171DC" w:rsidP="002171DC">
      <w:pPr>
        <w:pStyle w:val="ListParagraph"/>
        <w:numPr>
          <w:ilvl w:val="0"/>
          <w:numId w:val="49"/>
        </w:numPr>
        <w:spacing w:before="0" w:after="0"/>
      </w:pPr>
      <w:r w:rsidRPr="00020EFE">
        <w:t xml:space="preserve">"NPS12 Medicine River </w:t>
      </w:r>
      <w:proofErr w:type="spellStart"/>
      <w:r w:rsidRPr="00020EFE">
        <w:t>Jct</w:t>
      </w:r>
      <w:proofErr w:type="spellEnd"/>
      <w:r w:rsidRPr="00020EFE">
        <w:t xml:space="preserve"> to </w:t>
      </w:r>
      <w:proofErr w:type="spellStart"/>
      <w:r w:rsidRPr="00020EFE">
        <w:t>Sundre</w:t>
      </w:r>
      <w:proofErr w:type="spellEnd"/>
      <w:r w:rsidRPr="00020EFE">
        <w:t xml:space="preserve"> </w:t>
      </w:r>
      <w:proofErr w:type="gramStart"/>
      <w:r w:rsidRPr="00020EFE">
        <w:t>From</w:t>
      </w:r>
      <w:proofErr w:type="gramEnd"/>
      <w:r w:rsidRPr="00020EFE">
        <w:t xml:space="preserve"> 9-27-39-3-W5 To 16-8-34-5-W5</w:t>
      </w:r>
    </w:p>
    <w:p w14:paraId="69EB1BE7" w14:textId="77777777" w:rsidR="002171DC" w:rsidRPr="00020EFE" w:rsidRDefault="002171DC" w:rsidP="002171DC">
      <w:pPr>
        <w:pStyle w:val="ListParagraph"/>
        <w:numPr>
          <w:ilvl w:val="1"/>
          <w:numId w:val="49"/>
        </w:numPr>
        <w:spacing w:before="0" w:after="0"/>
      </w:pPr>
      <w:r w:rsidRPr="00020EFE">
        <w:t>Total Cumulative Length (m):</w:t>
      </w:r>
      <w:r w:rsidRPr="00020EFE">
        <w:tab/>
        <w:t>89.97</w:t>
      </w:r>
    </w:p>
    <w:p w14:paraId="7B9A5597" w14:textId="77777777" w:rsidR="002171DC" w:rsidRPr="00020EFE" w:rsidRDefault="002171DC" w:rsidP="002171DC">
      <w:pPr>
        <w:pStyle w:val="ListParagraph"/>
        <w:numPr>
          <w:ilvl w:val="1"/>
          <w:numId w:val="49"/>
        </w:numPr>
        <w:spacing w:before="0" w:after="0"/>
      </w:pPr>
      <w:r w:rsidRPr="00020EFE">
        <w:t>Likelihood of failure distributed between minimum of 2.679e-02 and maximum of 1.000e+00.</w:t>
      </w:r>
    </w:p>
    <w:p w14:paraId="6AD2788A" w14:textId="77777777" w:rsidR="002171DC" w:rsidRPr="00020EFE" w:rsidRDefault="002171DC" w:rsidP="002171DC">
      <w:pPr>
        <w:pStyle w:val="ListParagraph"/>
        <w:numPr>
          <w:ilvl w:val="2"/>
          <w:numId w:val="49"/>
        </w:numPr>
        <w:spacing w:before="0" w:after="0"/>
      </w:pPr>
      <w:r w:rsidRPr="00020EFE">
        <w:t>ILI Date of 2016-03-09</w:t>
      </w:r>
    </w:p>
    <w:p w14:paraId="27673B8C" w14:textId="77777777" w:rsidR="002171DC" w:rsidRPr="00020EFE" w:rsidRDefault="002171DC" w:rsidP="002171DC">
      <w:pPr>
        <w:pStyle w:val="ListParagraph"/>
        <w:numPr>
          <w:ilvl w:val="2"/>
          <w:numId w:val="49"/>
        </w:numPr>
        <w:spacing w:before="0" w:after="0"/>
      </w:pPr>
      <w:r w:rsidRPr="00020EFE">
        <w:t>ILI tool of MFL/Geometry</w:t>
      </w:r>
    </w:p>
    <w:p w14:paraId="3E64359D" w14:textId="77777777" w:rsidR="002171DC" w:rsidRPr="00020EFE" w:rsidRDefault="002171DC" w:rsidP="002171DC">
      <w:pPr>
        <w:pStyle w:val="ListParagraph"/>
        <w:numPr>
          <w:ilvl w:val="2"/>
          <w:numId w:val="49"/>
        </w:numPr>
        <w:spacing w:before="0" w:after="0"/>
      </w:pPr>
      <w:r w:rsidRPr="00020EFE">
        <w:t>Features identified 3.0</w:t>
      </w:r>
    </w:p>
    <w:p w14:paraId="25699404" w14:textId="77777777" w:rsidR="002171DC" w:rsidRPr="00020EFE" w:rsidRDefault="002171DC" w:rsidP="002171DC">
      <w:pPr>
        <w:pStyle w:val="ListParagraph"/>
        <w:numPr>
          <w:ilvl w:val="2"/>
          <w:numId w:val="49"/>
        </w:numPr>
        <w:spacing w:before="0" w:after="0"/>
      </w:pPr>
      <w:r w:rsidRPr="00020EFE">
        <w:t>Depth NPS fraction between 0.038 and 0.076</w:t>
      </w:r>
    </w:p>
    <w:p w14:paraId="5E6017F8" w14:textId="77777777" w:rsidR="002171DC" w:rsidRPr="00020EFE" w:rsidRDefault="002171DC" w:rsidP="002171DC">
      <w:pPr>
        <w:pStyle w:val="ListParagraph"/>
        <w:numPr>
          <w:ilvl w:val="2"/>
          <w:numId w:val="49"/>
        </w:numPr>
        <w:spacing w:before="0" w:after="0"/>
      </w:pPr>
      <w:r w:rsidRPr="00020EFE">
        <w:t>Length between 112.0 mm and 198.0 mm</w:t>
      </w:r>
    </w:p>
    <w:p w14:paraId="27847FFA" w14:textId="77777777" w:rsidR="002171DC" w:rsidRPr="00020EFE" w:rsidRDefault="002171DC" w:rsidP="002171DC">
      <w:pPr>
        <w:pStyle w:val="ListParagraph"/>
        <w:numPr>
          <w:ilvl w:val="2"/>
          <w:numId w:val="49"/>
        </w:numPr>
        <w:spacing w:before="0" w:after="0"/>
      </w:pPr>
      <w:r w:rsidRPr="00020EFE">
        <w:t>Maximum subjected stress between minimum of 7310.0 and maximum of 8270.0 kPa</w:t>
      </w:r>
    </w:p>
    <w:p w14:paraId="212E6F77" w14:textId="77777777" w:rsidR="002171DC" w:rsidRPr="00020EFE" w:rsidRDefault="002171DC" w:rsidP="002171DC">
      <w:pPr>
        <w:pStyle w:val="ListParagraph"/>
        <w:numPr>
          <w:ilvl w:val="2"/>
          <w:numId w:val="49"/>
        </w:numPr>
        <w:spacing w:before="0" w:after="0"/>
      </w:pPr>
      <w:r w:rsidRPr="00020EFE">
        <w:t>Equivalent stress cycles at 72%SMYS of 24.0 per year</w:t>
      </w:r>
    </w:p>
    <w:p w14:paraId="0D76F350" w14:textId="77777777" w:rsidR="002171DC" w:rsidRPr="00020EFE" w:rsidRDefault="002171DC" w:rsidP="002171DC">
      <w:pPr>
        <w:pStyle w:val="ListParagraph"/>
        <w:numPr>
          <w:ilvl w:val="2"/>
          <w:numId w:val="49"/>
        </w:numPr>
        <w:spacing w:before="0" w:after="0"/>
      </w:pPr>
      <w:r w:rsidRPr="00020EFE">
        <w:t>Pipe installation date between minimum of 1955-01-01 and maximum of 1955-01-01</w:t>
      </w:r>
    </w:p>
    <w:p w14:paraId="2760F7B1" w14:textId="77777777" w:rsidR="002171DC" w:rsidRPr="00020EFE" w:rsidRDefault="002171DC" w:rsidP="002171DC">
      <w:pPr>
        <w:pStyle w:val="ListParagraph"/>
        <w:numPr>
          <w:ilvl w:val="1"/>
          <w:numId w:val="49"/>
        </w:numPr>
        <w:spacing w:before="0" w:after="0"/>
      </w:pPr>
      <w:r w:rsidRPr="00020EFE">
        <w:t>Consequence of failure distributed between minimum of $1.40 and maximum of $1.74MM</w:t>
      </w:r>
    </w:p>
    <w:p w14:paraId="4E0AFA8C" w14:textId="77777777" w:rsidR="002171DC" w:rsidRPr="00020EFE" w:rsidRDefault="002171DC" w:rsidP="002171DC">
      <w:pPr>
        <w:pStyle w:val="ListParagraph"/>
        <w:numPr>
          <w:ilvl w:val="1"/>
          <w:numId w:val="49"/>
        </w:numPr>
        <w:spacing w:before="0" w:after="0"/>
      </w:pPr>
      <w:r w:rsidRPr="00020EFE">
        <w:t>Total length driven by Environmental: 29.99 meters.</w:t>
      </w:r>
    </w:p>
    <w:p w14:paraId="163A9E02" w14:textId="77777777" w:rsidR="002171DC" w:rsidRPr="00020EFE" w:rsidRDefault="002171DC" w:rsidP="002171DC">
      <w:pPr>
        <w:pStyle w:val="ListParagraph"/>
        <w:numPr>
          <w:ilvl w:val="1"/>
          <w:numId w:val="49"/>
        </w:numPr>
        <w:spacing w:before="0" w:after="0"/>
      </w:pPr>
      <w:r w:rsidRPr="00020EFE">
        <w:t>Environmental Cost distributed between minimum of $0.53 and maximum of $0.88MM:</w:t>
      </w:r>
    </w:p>
    <w:p w14:paraId="61CC81B3" w14:textId="77777777" w:rsidR="002171DC" w:rsidRPr="00020EFE" w:rsidRDefault="002171DC" w:rsidP="002171DC">
      <w:pPr>
        <w:pStyle w:val="ListParagraph"/>
        <w:numPr>
          <w:ilvl w:val="2"/>
          <w:numId w:val="49"/>
        </w:numPr>
        <w:spacing w:before="0" w:after="0"/>
      </w:pPr>
      <w:r w:rsidRPr="00020EFE">
        <w:t>Leak cost between minimum of $0.18 and maximum of $0.20MM</w:t>
      </w:r>
    </w:p>
    <w:p w14:paraId="7D989B19" w14:textId="77777777" w:rsidR="002171DC" w:rsidRPr="00020EFE" w:rsidRDefault="002171DC" w:rsidP="002171DC">
      <w:pPr>
        <w:pStyle w:val="ListParagraph"/>
        <w:numPr>
          <w:ilvl w:val="2"/>
          <w:numId w:val="49"/>
        </w:numPr>
        <w:spacing w:before="0" w:after="0"/>
      </w:pPr>
      <w:r w:rsidRPr="00020EFE">
        <w:t>Leak spill volume between a minimum of 1738.72 and maximum of 1915.01 gallons</w:t>
      </w:r>
    </w:p>
    <w:p w14:paraId="6282FD93" w14:textId="77777777" w:rsidR="002171DC" w:rsidRPr="00020EFE" w:rsidRDefault="002171DC" w:rsidP="002171DC">
      <w:pPr>
        <w:pStyle w:val="ListParagraph"/>
        <w:numPr>
          <w:ilvl w:val="2"/>
          <w:numId w:val="49"/>
        </w:numPr>
        <w:spacing w:before="0" w:after="0"/>
      </w:pPr>
      <w:r w:rsidRPr="00020EFE">
        <w:t>Rupture cost between minimum of $3.93 and maximum of $6.53MM</w:t>
      </w:r>
    </w:p>
    <w:p w14:paraId="5646D508" w14:textId="77777777" w:rsidR="002171DC" w:rsidRPr="00020EFE" w:rsidRDefault="002171DC" w:rsidP="002171DC">
      <w:pPr>
        <w:pStyle w:val="ListParagraph"/>
        <w:numPr>
          <w:ilvl w:val="2"/>
          <w:numId w:val="49"/>
        </w:numPr>
        <w:spacing w:before="0" w:after="0"/>
      </w:pPr>
      <w:r w:rsidRPr="00020EFE">
        <w:t>Rupture spill volume is between a minimum of 37038.46 and maximum of 61630.77 gallons</w:t>
      </w:r>
    </w:p>
    <w:p w14:paraId="76676B92" w14:textId="77777777" w:rsidR="002171DC" w:rsidRPr="00020EFE" w:rsidRDefault="002171DC" w:rsidP="002171DC">
      <w:pPr>
        <w:pStyle w:val="ListParagraph"/>
        <w:numPr>
          <w:ilvl w:val="2"/>
          <w:numId w:val="49"/>
        </w:numPr>
        <w:spacing w:before="0" w:after="0"/>
      </w:pPr>
      <w:r w:rsidRPr="00020EFE">
        <w:t>Puncture cost between minimum of $6.06 and maximum of $6.67MM</w:t>
      </w:r>
    </w:p>
    <w:p w14:paraId="7896ADCE" w14:textId="77777777" w:rsidR="002171DC" w:rsidRPr="00020EFE" w:rsidRDefault="002171DC" w:rsidP="002171DC">
      <w:pPr>
        <w:pStyle w:val="ListParagraph"/>
        <w:numPr>
          <w:ilvl w:val="2"/>
          <w:numId w:val="49"/>
        </w:numPr>
        <w:spacing w:before="0" w:after="0"/>
      </w:pPr>
      <w:r w:rsidRPr="00020EFE">
        <w:t>Puncture spill volume is between a minimum of 57130.27 and maximum of 62922.92 gallons</w:t>
      </w:r>
    </w:p>
    <w:p w14:paraId="4796BC16" w14:textId="77777777" w:rsidR="002171DC" w:rsidRPr="00020EFE" w:rsidRDefault="002171DC" w:rsidP="002171DC">
      <w:pPr>
        <w:pStyle w:val="ListParagraph"/>
        <w:numPr>
          <w:ilvl w:val="2"/>
          <w:numId w:val="49"/>
        </w:numPr>
        <w:spacing w:before="0" w:after="0"/>
      </w:pPr>
      <w:r w:rsidRPr="00020EFE">
        <w:t xml:space="preserve">Land use distributed as </w:t>
      </w:r>
    </w:p>
    <w:p w14:paraId="7CBA6265" w14:textId="77777777" w:rsidR="002171DC" w:rsidRPr="00020EFE" w:rsidRDefault="002171DC" w:rsidP="002171DC">
      <w:pPr>
        <w:pStyle w:val="ListParagraph"/>
        <w:numPr>
          <w:ilvl w:val="3"/>
          <w:numId w:val="49"/>
        </w:numPr>
        <w:spacing w:before="0" w:after="0"/>
      </w:pPr>
      <w:r w:rsidRPr="00020EFE">
        <w:t>Agricultural: 89.97</w:t>
      </w:r>
    </w:p>
    <w:p w14:paraId="155DA4B2" w14:textId="77777777" w:rsidR="002171DC" w:rsidRPr="00020EFE" w:rsidRDefault="002171DC" w:rsidP="002171DC">
      <w:pPr>
        <w:pStyle w:val="ListParagraph"/>
        <w:numPr>
          <w:ilvl w:val="1"/>
          <w:numId w:val="49"/>
        </w:numPr>
        <w:spacing w:before="0" w:after="0"/>
      </w:pPr>
      <w:r w:rsidRPr="00020EFE">
        <w:t>Total length driven by Economic Loss: 59.98 meters.</w:t>
      </w:r>
    </w:p>
    <w:p w14:paraId="4483F8A3" w14:textId="77777777" w:rsidR="002171DC" w:rsidRPr="00020EFE" w:rsidRDefault="002171DC" w:rsidP="002171DC">
      <w:pPr>
        <w:pStyle w:val="ListParagraph"/>
        <w:numPr>
          <w:ilvl w:val="1"/>
          <w:numId w:val="49"/>
        </w:numPr>
        <w:spacing w:before="0" w:after="0"/>
      </w:pPr>
      <w:r w:rsidRPr="00020EFE">
        <w:t>Economic Loss Cost distributed between minimum of $0.85 and maximum of $0.87MM:</w:t>
      </w:r>
    </w:p>
    <w:p w14:paraId="15E652FE" w14:textId="77777777" w:rsidR="002171DC" w:rsidRPr="00020EFE" w:rsidRDefault="002171DC" w:rsidP="002171DC">
      <w:pPr>
        <w:pStyle w:val="ListParagraph"/>
        <w:numPr>
          <w:ilvl w:val="2"/>
          <w:numId w:val="49"/>
        </w:numPr>
        <w:spacing w:before="0" w:after="0"/>
      </w:pPr>
      <w:r w:rsidRPr="00020EFE">
        <w:t>Repair costs between minimum of $44,000.00 and maximum of $44,000.00.</w:t>
      </w:r>
    </w:p>
    <w:p w14:paraId="400AA294" w14:textId="77777777" w:rsidR="002171DC" w:rsidRPr="00020EFE" w:rsidRDefault="002171DC" w:rsidP="002171DC">
      <w:pPr>
        <w:pStyle w:val="ListParagraph"/>
        <w:numPr>
          <w:ilvl w:val="2"/>
          <w:numId w:val="49"/>
        </w:numPr>
        <w:spacing w:before="0" w:after="0"/>
      </w:pPr>
      <w:r w:rsidRPr="00020EFE">
        <w:t>Outage losses between minimum of $800,000.00 and maximum of $800,000.00.</w:t>
      </w:r>
    </w:p>
    <w:p w14:paraId="730BEC77" w14:textId="77777777" w:rsidR="002171DC" w:rsidRPr="00020EFE" w:rsidRDefault="002171DC" w:rsidP="002171DC">
      <w:pPr>
        <w:pStyle w:val="ListParagraph"/>
        <w:numPr>
          <w:ilvl w:val="2"/>
          <w:numId w:val="49"/>
        </w:numPr>
        <w:spacing w:before="0" w:after="0"/>
      </w:pPr>
      <w:r w:rsidRPr="00020EFE">
        <w:t>Product type is Crude Oil.</w:t>
      </w:r>
    </w:p>
    <w:p w14:paraId="2B7B963B" w14:textId="77777777" w:rsidR="002171DC" w:rsidRPr="00020EFE" w:rsidRDefault="002171DC" w:rsidP="002171DC">
      <w:pPr>
        <w:pStyle w:val="ListParagraph"/>
        <w:numPr>
          <w:ilvl w:val="2"/>
          <w:numId w:val="49"/>
        </w:numPr>
        <w:spacing w:before="0" w:after="0"/>
      </w:pPr>
      <w:r w:rsidRPr="00020EFE">
        <w:t>Leak cost between minimum of $0.85 and maximum of $0.87MM</w:t>
      </w:r>
    </w:p>
    <w:p w14:paraId="3F3F18CB" w14:textId="77777777" w:rsidR="002171DC" w:rsidRPr="00020EFE" w:rsidRDefault="002171DC" w:rsidP="002171DC">
      <w:pPr>
        <w:pStyle w:val="ListParagraph"/>
        <w:numPr>
          <w:ilvl w:val="2"/>
          <w:numId w:val="49"/>
        </w:numPr>
        <w:spacing w:before="0" w:after="0"/>
      </w:pPr>
      <w:r w:rsidRPr="00020EFE">
        <w:t>Leak scenario yielded 55.0 intersections with structures, with minimum of $25,000.00 and maximum of $25,000.00 in cost of structures impacted.</w:t>
      </w:r>
    </w:p>
    <w:p w14:paraId="72A708E6" w14:textId="77777777" w:rsidR="002171DC" w:rsidRPr="00020EFE" w:rsidRDefault="002171DC" w:rsidP="002171DC">
      <w:pPr>
        <w:pStyle w:val="ListParagraph"/>
        <w:numPr>
          <w:ilvl w:val="2"/>
          <w:numId w:val="49"/>
        </w:numPr>
        <w:spacing w:before="0" w:after="0"/>
      </w:pPr>
      <w:r w:rsidRPr="00020EFE">
        <w:lastRenderedPageBreak/>
        <w:t>Leak product loss costs between minimum of $1,929.15 and maximum of $2,124.75</w:t>
      </w:r>
    </w:p>
    <w:p w14:paraId="0D0D41A4" w14:textId="77777777" w:rsidR="002171DC" w:rsidRPr="00020EFE" w:rsidRDefault="002171DC" w:rsidP="002171DC">
      <w:pPr>
        <w:pStyle w:val="ListParagraph"/>
        <w:numPr>
          <w:ilvl w:val="2"/>
          <w:numId w:val="49"/>
        </w:numPr>
        <w:spacing w:before="0" w:after="0"/>
      </w:pPr>
      <w:r w:rsidRPr="00020EFE">
        <w:t>Rupture cost between minimum of $0.89 and maximum of $0.91MM</w:t>
      </w:r>
    </w:p>
    <w:p w14:paraId="509BDB36" w14:textId="77777777" w:rsidR="002171DC" w:rsidRPr="00020EFE" w:rsidRDefault="002171DC" w:rsidP="002171DC">
      <w:pPr>
        <w:pStyle w:val="ListParagraph"/>
        <w:numPr>
          <w:ilvl w:val="2"/>
          <w:numId w:val="49"/>
        </w:numPr>
        <w:spacing w:before="0" w:after="0"/>
      </w:pPr>
      <w:r w:rsidRPr="00020EFE">
        <w:t>Rupture scenario yielded 97.0 intersections with structures, with minimum of $25,000.00 and maximum of $25,000.00 in cost of structures impacted</w:t>
      </w:r>
    </w:p>
    <w:p w14:paraId="06358E06" w14:textId="77777777" w:rsidR="002171DC" w:rsidRPr="00020EFE" w:rsidRDefault="002171DC" w:rsidP="002171DC">
      <w:pPr>
        <w:pStyle w:val="ListParagraph"/>
        <w:numPr>
          <w:ilvl w:val="2"/>
          <w:numId w:val="49"/>
        </w:numPr>
        <w:spacing w:before="0" w:after="0"/>
      </w:pPr>
      <w:r w:rsidRPr="00020EFE">
        <w:t>Rupture product loss costs between minimum of $41,095.06 and maximum of $68,380.81</w:t>
      </w:r>
    </w:p>
    <w:p w14:paraId="4F9622C4" w14:textId="77777777" w:rsidR="002171DC" w:rsidRPr="00020EFE" w:rsidRDefault="002171DC" w:rsidP="002171DC">
      <w:pPr>
        <w:pStyle w:val="ListParagraph"/>
        <w:numPr>
          <w:ilvl w:val="2"/>
          <w:numId w:val="49"/>
        </w:numPr>
        <w:spacing w:before="0" w:after="0"/>
      </w:pPr>
      <w:r w:rsidRPr="00020EFE">
        <w:t>Puncture cost between minimum of $0.91 and maximum of $0.93MM</w:t>
      </w:r>
    </w:p>
    <w:p w14:paraId="4DC0A7F2" w14:textId="77777777" w:rsidR="002171DC" w:rsidRPr="00020EFE" w:rsidRDefault="002171DC" w:rsidP="002171DC">
      <w:pPr>
        <w:pStyle w:val="ListParagraph"/>
        <w:numPr>
          <w:ilvl w:val="2"/>
          <w:numId w:val="49"/>
        </w:numPr>
        <w:spacing w:before="0" w:after="0"/>
      </w:pPr>
      <w:r w:rsidRPr="00020EFE">
        <w:t>Puncture scenario yielded 80.0 intersections with structures, with minimum of $25,000.00 and maximum of $25,000.00 in cost of structures impacted</w:t>
      </w:r>
    </w:p>
    <w:p w14:paraId="72F7DA95" w14:textId="77777777" w:rsidR="002171DC" w:rsidRPr="00020EFE" w:rsidRDefault="002171DC" w:rsidP="002171DC">
      <w:pPr>
        <w:pStyle w:val="ListParagraph"/>
        <w:numPr>
          <w:ilvl w:val="2"/>
          <w:numId w:val="49"/>
        </w:numPr>
        <w:spacing w:before="0" w:after="0"/>
      </w:pPr>
      <w:r w:rsidRPr="00020EFE">
        <w:t>Puncture product Loss costs between minimum of $63,387.40 and maximum of $69,814.48"</w:t>
      </w:r>
    </w:p>
    <w:p w14:paraId="29898702" w14:textId="77777777" w:rsidR="002171DC" w:rsidRPr="00020EFE" w:rsidRDefault="002171DC" w:rsidP="002171DC">
      <w:pPr>
        <w:pStyle w:val="ListParagraph"/>
        <w:numPr>
          <w:ilvl w:val="0"/>
          <w:numId w:val="49"/>
        </w:numPr>
        <w:spacing w:before="0" w:after="0"/>
      </w:pPr>
      <w:r w:rsidRPr="00020EFE">
        <w:t xml:space="preserve">"NPS12 </w:t>
      </w:r>
      <w:proofErr w:type="spellStart"/>
      <w:r w:rsidRPr="00020EFE">
        <w:t>Hartell</w:t>
      </w:r>
      <w:proofErr w:type="spellEnd"/>
      <w:r w:rsidRPr="00020EFE">
        <w:t xml:space="preserve"> to Pincher Creek From 2-29-19-2-W5 </w:t>
      </w:r>
      <w:proofErr w:type="gramStart"/>
      <w:r w:rsidRPr="00020EFE">
        <w:t>To</w:t>
      </w:r>
      <w:proofErr w:type="gramEnd"/>
      <w:r w:rsidRPr="00020EFE">
        <w:t xml:space="preserve"> 16-14-4-29-W4</w:t>
      </w:r>
    </w:p>
    <w:p w14:paraId="1C0D1B64" w14:textId="77777777" w:rsidR="002171DC" w:rsidRPr="00020EFE" w:rsidRDefault="002171DC" w:rsidP="002171DC">
      <w:pPr>
        <w:pStyle w:val="ListParagraph"/>
        <w:numPr>
          <w:ilvl w:val="1"/>
          <w:numId w:val="49"/>
        </w:numPr>
        <w:spacing w:before="0" w:after="0"/>
      </w:pPr>
      <w:r w:rsidRPr="00020EFE">
        <w:t>Total Cumulative Length (m):</w:t>
      </w:r>
      <w:r w:rsidRPr="00020EFE">
        <w:tab/>
        <w:t>60.0</w:t>
      </w:r>
    </w:p>
    <w:p w14:paraId="3DE07FA1" w14:textId="77777777" w:rsidR="002171DC" w:rsidRPr="00020EFE" w:rsidRDefault="002171DC" w:rsidP="002171DC">
      <w:pPr>
        <w:pStyle w:val="ListParagraph"/>
        <w:numPr>
          <w:ilvl w:val="1"/>
          <w:numId w:val="49"/>
        </w:numPr>
        <w:spacing w:before="0" w:after="0"/>
      </w:pPr>
      <w:r w:rsidRPr="00020EFE">
        <w:t>Likelihood of failure distributed between minimum of 4.828e-02 and maximum of 9.999e-01.</w:t>
      </w:r>
    </w:p>
    <w:p w14:paraId="688D1515" w14:textId="77777777" w:rsidR="002171DC" w:rsidRPr="00020EFE" w:rsidRDefault="002171DC" w:rsidP="002171DC">
      <w:pPr>
        <w:pStyle w:val="ListParagraph"/>
        <w:numPr>
          <w:ilvl w:val="2"/>
          <w:numId w:val="49"/>
        </w:numPr>
        <w:spacing w:before="0" w:after="0"/>
      </w:pPr>
      <w:r w:rsidRPr="00020EFE">
        <w:t>ILI Date of 2018-07-18</w:t>
      </w:r>
    </w:p>
    <w:p w14:paraId="076EBF6B" w14:textId="77777777" w:rsidR="002171DC" w:rsidRPr="00020EFE" w:rsidRDefault="002171DC" w:rsidP="002171DC">
      <w:pPr>
        <w:pStyle w:val="ListParagraph"/>
        <w:numPr>
          <w:ilvl w:val="2"/>
          <w:numId w:val="49"/>
        </w:numPr>
        <w:spacing w:before="0" w:after="0"/>
      </w:pPr>
      <w:r w:rsidRPr="00020EFE">
        <w:t>ILI tool of MFL/Geometry</w:t>
      </w:r>
    </w:p>
    <w:p w14:paraId="3EB217DB" w14:textId="77777777" w:rsidR="002171DC" w:rsidRPr="00020EFE" w:rsidRDefault="002171DC" w:rsidP="002171DC">
      <w:pPr>
        <w:pStyle w:val="ListParagraph"/>
        <w:numPr>
          <w:ilvl w:val="2"/>
          <w:numId w:val="49"/>
        </w:numPr>
        <w:spacing w:before="0" w:after="0"/>
      </w:pPr>
      <w:r w:rsidRPr="00020EFE">
        <w:t>Features identified 3.0</w:t>
      </w:r>
    </w:p>
    <w:p w14:paraId="5149F7F0" w14:textId="77777777" w:rsidR="002171DC" w:rsidRPr="00020EFE" w:rsidRDefault="002171DC" w:rsidP="002171DC">
      <w:pPr>
        <w:pStyle w:val="ListParagraph"/>
        <w:numPr>
          <w:ilvl w:val="2"/>
          <w:numId w:val="49"/>
        </w:numPr>
        <w:spacing w:before="0" w:after="0"/>
      </w:pPr>
      <w:r w:rsidRPr="00020EFE">
        <w:t>Depth NPS fraction between 0.015 and 0.089</w:t>
      </w:r>
    </w:p>
    <w:p w14:paraId="1DB981B0" w14:textId="77777777" w:rsidR="002171DC" w:rsidRPr="00020EFE" w:rsidRDefault="002171DC" w:rsidP="002171DC">
      <w:pPr>
        <w:pStyle w:val="ListParagraph"/>
        <w:numPr>
          <w:ilvl w:val="2"/>
          <w:numId w:val="49"/>
        </w:numPr>
        <w:spacing w:before="0" w:after="0"/>
      </w:pPr>
      <w:r w:rsidRPr="00020EFE">
        <w:t>Length between 108.0 mm and 1222.0 mm</w:t>
      </w:r>
    </w:p>
    <w:p w14:paraId="70B10C0F" w14:textId="77777777" w:rsidR="002171DC" w:rsidRPr="00020EFE" w:rsidRDefault="002171DC" w:rsidP="002171DC">
      <w:pPr>
        <w:pStyle w:val="ListParagraph"/>
        <w:numPr>
          <w:ilvl w:val="2"/>
          <w:numId w:val="49"/>
        </w:numPr>
        <w:spacing w:before="0" w:after="0"/>
      </w:pPr>
      <w:r w:rsidRPr="00020EFE">
        <w:t>Maximum subjected stress between minimum of 6750.0 and maximum of 6760.0 kPa</w:t>
      </w:r>
    </w:p>
    <w:p w14:paraId="53289475" w14:textId="77777777" w:rsidR="002171DC" w:rsidRPr="00020EFE" w:rsidRDefault="002171DC" w:rsidP="002171DC">
      <w:pPr>
        <w:pStyle w:val="ListParagraph"/>
        <w:numPr>
          <w:ilvl w:val="2"/>
          <w:numId w:val="49"/>
        </w:numPr>
        <w:spacing w:before="0" w:after="0"/>
      </w:pPr>
      <w:r w:rsidRPr="00020EFE">
        <w:t>Equivalent stress cycles at 72%SMYS of 24.0 per year</w:t>
      </w:r>
    </w:p>
    <w:p w14:paraId="56D433D4" w14:textId="77777777" w:rsidR="002171DC" w:rsidRPr="00020EFE" w:rsidRDefault="002171DC" w:rsidP="002171DC">
      <w:pPr>
        <w:pStyle w:val="ListParagraph"/>
        <w:numPr>
          <w:ilvl w:val="2"/>
          <w:numId w:val="49"/>
        </w:numPr>
        <w:spacing w:before="0" w:after="0"/>
      </w:pPr>
      <w:r w:rsidRPr="00020EFE">
        <w:t>Pipe installation date between minimum of 1966-01-01 and maximum of 1966-01-01</w:t>
      </w:r>
    </w:p>
    <w:p w14:paraId="25D5385D" w14:textId="77777777" w:rsidR="002171DC" w:rsidRPr="00020EFE" w:rsidRDefault="002171DC" w:rsidP="002171DC">
      <w:pPr>
        <w:pStyle w:val="ListParagraph"/>
        <w:numPr>
          <w:ilvl w:val="1"/>
          <w:numId w:val="49"/>
        </w:numPr>
        <w:spacing w:before="0" w:after="0"/>
      </w:pPr>
      <w:r w:rsidRPr="00020EFE">
        <w:t>Consequence of failure distributed between minimum of $1.84 and maximum of $2.35MM</w:t>
      </w:r>
    </w:p>
    <w:p w14:paraId="7FE01449" w14:textId="77777777" w:rsidR="002171DC" w:rsidRPr="00020EFE" w:rsidRDefault="002171DC" w:rsidP="002171DC">
      <w:pPr>
        <w:pStyle w:val="ListParagraph"/>
        <w:numPr>
          <w:ilvl w:val="1"/>
          <w:numId w:val="49"/>
        </w:numPr>
        <w:spacing w:before="0" w:after="0"/>
      </w:pPr>
      <w:r w:rsidRPr="00020EFE">
        <w:t>Total length driven by Environmental: 60.0 meters.</w:t>
      </w:r>
    </w:p>
    <w:p w14:paraId="52771FD1" w14:textId="77777777" w:rsidR="002171DC" w:rsidRPr="00020EFE" w:rsidRDefault="002171DC" w:rsidP="002171DC">
      <w:pPr>
        <w:pStyle w:val="ListParagraph"/>
        <w:numPr>
          <w:ilvl w:val="1"/>
          <w:numId w:val="49"/>
        </w:numPr>
        <w:spacing w:before="0" w:after="0"/>
      </w:pPr>
      <w:r w:rsidRPr="00020EFE">
        <w:t>Environmental Cost distributed between minimum of $0.99 and maximum of $1.36MM:</w:t>
      </w:r>
    </w:p>
    <w:p w14:paraId="3F0C72F6" w14:textId="77777777" w:rsidR="002171DC" w:rsidRPr="00020EFE" w:rsidRDefault="002171DC" w:rsidP="002171DC">
      <w:pPr>
        <w:pStyle w:val="ListParagraph"/>
        <w:numPr>
          <w:ilvl w:val="2"/>
          <w:numId w:val="49"/>
        </w:numPr>
        <w:spacing w:before="0" w:after="0"/>
      </w:pPr>
      <w:r w:rsidRPr="00020EFE">
        <w:t>Leak cost between minimum of $0.17 and maximum of $0.29MM</w:t>
      </w:r>
    </w:p>
    <w:p w14:paraId="5BA31FA2" w14:textId="77777777" w:rsidR="002171DC" w:rsidRPr="00020EFE" w:rsidRDefault="002171DC" w:rsidP="002171DC">
      <w:pPr>
        <w:pStyle w:val="ListParagraph"/>
        <w:numPr>
          <w:ilvl w:val="2"/>
          <w:numId w:val="49"/>
        </w:numPr>
        <w:spacing w:before="0" w:after="0"/>
      </w:pPr>
      <w:r w:rsidRPr="00020EFE">
        <w:t>Leak spill volume between a minimum of 1645.86 and maximum of 1692.82 gallons</w:t>
      </w:r>
    </w:p>
    <w:p w14:paraId="1C0162A5" w14:textId="77777777" w:rsidR="002171DC" w:rsidRPr="00020EFE" w:rsidRDefault="002171DC" w:rsidP="002171DC">
      <w:pPr>
        <w:pStyle w:val="ListParagraph"/>
        <w:numPr>
          <w:ilvl w:val="2"/>
          <w:numId w:val="49"/>
        </w:numPr>
        <w:spacing w:before="0" w:after="0"/>
      </w:pPr>
      <w:r w:rsidRPr="00020EFE">
        <w:t>Rupture cost between minimum of $5.00 and maximum of $8.67MM</w:t>
      </w:r>
    </w:p>
    <w:p w14:paraId="7C3210C8" w14:textId="77777777" w:rsidR="002171DC" w:rsidRPr="00020EFE" w:rsidRDefault="002171DC" w:rsidP="002171DC">
      <w:pPr>
        <w:pStyle w:val="ListParagraph"/>
        <w:numPr>
          <w:ilvl w:val="2"/>
          <w:numId w:val="49"/>
        </w:numPr>
        <w:spacing w:before="0" w:after="0"/>
      </w:pPr>
      <w:r w:rsidRPr="00020EFE">
        <w:t>Rupture spill volume is between a minimum of 47216.36 and maximum of 81778.62 gallons</w:t>
      </w:r>
    </w:p>
    <w:p w14:paraId="27BAB561" w14:textId="77777777" w:rsidR="002171DC" w:rsidRPr="00020EFE" w:rsidRDefault="002171DC" w:rsidP="002171DC">
      <w:pPr>
        <w:pStyle w:val="ListParagraph"/>
        <w:numPr>
          <w:ilvl w:val="2"/>
          <w:numId w:val="49"/>
        </w:numPr>
        <w:spacing w:before="0" w:after="0"/>
      </w:pPr>
      <w:r w:rsidRPr="00020EFE">
        <w:t>Puncture cost between minimum of $5.73 and maximum of $9.64MM</w:t>
      </w:r>
    </w:p>
    <w:p w14:paraId="40CD134B" w14:textId="77777777" w:rsidR="002171DC" w:rsidRPr="00020EFE" w:rsidRDefault="002171DC" w:rsidP="002171DC">
      <w:pPr>
        <w:pStyle w:val="ListParagraph"/>
        <w:numPr>
          <w:ilvl w:val="2"/>
          <w:numId w:val="49"/>
        </w:numPr>
        <w:spacing w:before="0" w:after="0"/>
      </w:pPr>
      <w:r w:rsidRPr="00020EFE">
        <w:t>Puncture spill volume is between a minimum of 54079.39 and maximum of 55622.28 gallons</w:t>
      </w:r>
    </w:p>
    <w:p w14:paraId="166A01E9" w14:textId="77777777" w:rsidR="002171DC" w:rsidRPr="00020EFE" w:rsidRDefault="002171DC" w:rsidP="002171DC">
      <w:pPr>
        <w:pStyle w:val="ListParagraph"/>
        <w:numPr>
          <w:ilvl w:val="2"/>
          <w:numId w:val="49"/>
        </w:numPr>
        <w:spacing w:before="0" w:after="0"/>
      </w:pPr>
      <w:r w:rsidRPr="00020EFE">
        <w:t xml:space="preserve">Land use distributed as </w:t>
      </w:r>
    </w:p>
    <w:p w14:paraId="7BD7FD11" w14:textId="77777777" w:rsidR="002171DC" w:rsidRPr="00020EFE" w:rsidRDefault="002171DC" w:rsidP="002171DC">
      <w:pPr>
        <w:pStyle w:val="ListParagraph"/>
        <w:numPr>
          <w:ilvl w:val="3"/>
          <w:numId w:val="49"/>
        </w:numPr>
        <w:spacing w:before="0" w:after="0"/>
      </w:pPr>
      <w:r w:rsidRPr="00020EFE">
        <w:t>Agricultural: 58.70</w:t>
      </w:r>
    </w:p>
    <w:p w14:paraId="28146293" w14:textId="77777777" w:rsidR="002171DC" w:rsidRPr="00020EFE" w:rsidRDefault="002171DC" w:rsidP="002171DC">
      <w:pPr>
        <w:pStyle w:val="ListParagraph"/>
        <w:numPr>
          <w:ilvl w:val="3"/>
          <w:numId w:val="49"/>
        </w:numPr>
        <w:spacing w:before="0" w:after="0"/>
      </w:pPr>
      <w:r w:rsidRPr="00020EFE">
        <w:t>Water Course: 1.29</w:t>
      </w:r>
    </w:p>
    <w:p w14:paraId="31165C5F" w14:textId="77777777" w:rsidR="002171DC" w:rsidRPr="00020EFE" w:rsidRDefault="002171DC" w:rsidP="002171DC">
      <w:pPr>
        <w:pStyle w:val="ListParagraph"/>
        <w:numPr>
          <w:ilvl w:val="0"/>
          <w:numId w:val="49"/>
        </w:numPr>
        <w:spacing w:before="0" w:after="0"/>
      </w:pPr>
      <w:r w:rsidRPr="00020EFE">
        <w:t>"ZAMA TO RAINBOW STATION NPS 20</w:t>
      </w:r>
    </w:p>
    <w:p w14:paraId="41E2807A" w14:textId="77777777" w:rsidR="002171DC" w:rsidRPr="00020EFE" w:rsidRDefault="002171DC" w:rsidP="002171DC">
      <w:pPr>
        <w:pStyle w:val="ListParagraph"/>
        <w:numPr>
          <w:ilvl w:val="1"/>
          <w:numId w:val="49"/>
        </w:numPr>
        <w:spacing w:before="0" w:after="0"/>
      </w:pPr>
      <w:r w:rsidRPr="00020EFE">
        <w:t>Total Cumulative Length (m):</w:t>
      </w:r>
      <w:r w:rsidRPr="00020EFE">
        <w:tab/>
        <w:t>59.99</w:t>
      </w:r>
    </w:p>
    <w:p w14:paraId="2967AB9A" w14:textId="77777777" w:rsidR="002171DC" w:rsidRPr="00020EFE" w:rsidRDefault="002171DC" w:rsidP="002171DC">
      <w:pPr>
        <w:pStyle w:val="ListParagraph"/>
        <w:numPr>
          <w:ilvl w:val="1"/>
          <w:numId w:val="49"/>
        </w:numPr>
        <w:spacing w:before="0" w:after="0"/>
      </w:pPr>
      <w:r w:rsidRPr="00020EFE">
        <w:t>Likelihood of failure distributed between minimum of 2.984e-01 and maximum of 1.000e+00.</w:t>
      </w:r>
    </w:p>
    <w:p w14:paraId="092F0046" w14:textId="77777777" w:rsidR="002171DC" w:rsidRPr="00020EFE" w:rsidRDefault="002171DC" w:rsidP="002171DC">
      <w:pPr>
        <w:pStyle w:val="ListParagraph"/>
        <w:numPr>
          <w:ilvl w:val="2"/>
          <w:numId w:val="49"/>
        </w:numPr>
        <w:spacing w:before="0" w:after="0"/>
      </w:pPr>
      <w:r w:rsidRPr="00020EFE">
        <w:t>ILI Date of 2019-02-14</w:t>
      </w:r>
    </w:p>
    <w:p w14:paraId="6B2A4249" w14:textId="77777777" w:rsidR="002171DC" w:rsidRPr="00020EFE" w:rsidRDefault="002171DC" w:rsidP="002171DC">
      <w:pPr>
        <w:pStyle w:val="ListParagraph"/>
        <w:numPr>
          <w:ilvl w:val="2"/>
          <w:numId w:val="49"/>
        </w:numPr>
        <w:spacing w:before="0" w:after="0"/>
      </w:pPr>
      <w:r w:rsidRPr="00020EFE">
        <w:t>ILI tool of MFL/Geometry</w:t>
      </w:r>
    </w:p>
    <w:p w14:paraId="4F3DE7F3" w14:textId="77777777" w:rsidR="002171DC" w:rsidRPr="00020EFE" w:rsidRDefault="002171DC" w:rsidP="002171DC">
      <w:pPr>
        <w:pStyle w:val="ListParagraph"/>
        <w:numPr>
          <w:ilvl w:val="2"/>
          <w:numId w:val="49"/>
        </w:numPr>
        <w:spacing w:before="0" w:after="0"/>
      </w:pPr>
      <w:r w:rsidRPr="00020EFE">
        <w:t>Features identified 3.0</w:t>
      </w:r>
    </w:p>
    <w:p w14:paraId="14F831D1" w14:textId="77777777" w:rsidR="002171DC" w:rsidRPr="00020EFE" w:rsidRDefault="002171DC" w:rsidP="002171DC">
      <w:pPr>
        <w:pStyle w:val="ListParagraph"/>
        <w:numPr>
          <w:ilvl w:val="2"/>
          <w:numId w:val="49"/>
        </w:numPr>
        <w:spacing w:before="0" w:after="0"/>
      </w:pPr>
      <w:r w:rsidRPr="00020EFE">
        <w:t>Depth NPS fraction between 0.018 and 0.055</w:t>
      </w:r>
    </w:p>
    <w:p w14:paraId="109BDEEB" w14:textId="77777777" w:rsidR="002171DC" w:rsidRPr="00020EFE" w:rsidRDefault="002171DC" w:rsidP="002171DC">
      <w:pPr>
        <w:pStyle w:val="ListParagraph"/>
        <w:numPr>
          <w:ilvl w:val="2"/>
          <w:numId w:val="49"/>
        </w:numPr>
        <w:spacing w:before="0" w:after="0"/>
      </w:pPr>
      <w:r w:rsidRPr="00020EFE">
        <w:t>Length between 317.0 mm and 510.0 mm</w:t>
      </w:r>
    </w:p>
    <w:p w14:paraId="46C3957E" w14:textId="77777777" w:rsidR="002171DC" w:rsidRPr="00020EFE" w:rsidRDefault="002171DC" w:rsidP="002171DC">
      <w:pPr>
        <w:pStyle w:val="ListParagraph"/>
        <w:numPr>
          <w:ilvl w:val="2"/>
          <w:numId w:val="49"/>
        </w:numPr>
        <w:spacing w:before="0" w:after="0"/>
      </w:pPr>
      <w:r w:rsidRPr="00020EFE">
        <w:t>Maximum subjected stress between minimum of 5650.0 and maximum of 5650.0 kPa</w:t>
      </w:r>
    </w:p>
    <w:p w14:paraId="584ADE7C" w14:textId="77777777" w:rsidR="002171DC" w:rsidRPr="00020EFE" w:rsidRDefault="002171DC" w:rsidP="002171DC">
      <w:pPr>
        <w:pStyle w:val="ListParagraph"/>
        <w:numPr>
          <w:ilvl w:val="2"/>
          <w:numId w:val="49"/>
        </w:numPr>
        <w:spacing w:before="0" w:after="0"/>
      </w:pPr>
      <w:r w:rsidRPr="00020EFE">
        <w:t>Equivalent stress cycles at 72%SMYS of 24.0 per year</w:t>
      </w:r>
    </w:p>
    <w:p w14:paraId="4B462179" w14:textId="77777777" w:rsidR="002171DC" w:rsidRPr="00020EFE" w:rsidRDefault="002171DC" w:rsidP="002171DC">
      <w:pPr>
        <w:pStyle w:val="ListParagraph"/>
        <w:numPr>
          <w:ilvl w:val="2"/>
          <w:numId w:val="49"/>
        </w:numPr>
        <w:spacing w:before="0" w:after="0"/>
      </w:pPr>
      <w:r w:rsidRPr="00020EFE">
        <w:t>Pipe installation date between minimum of 1967-01-01 and maximum of 1967-01-01</w:t>
      </w:r>
    </w:p>
    <w:p w14:paraId="5C7F0469" w14:textId="77777777" w:rsidR="002171DC" w:rsidRPr="00020EFE" w:rsidRDefault="002171DC" w:rsidP="002171DC">
      <w:pPr>
        <w:pStyle w:val="ListParagraph"/>
        <w:numPr>
          <w:ilvl w:val="1"/>
          <w:numId w:val="49"/>
        </w:numPr>
        <w:spacing w:before="0" w:after="0"/>
      </w:pPr>
      <w:r w:rsidRPr="00020EFE">
        <w:lastRenderedPageBreak/>
        <w:t>Consequence of failure distributed between minimum of $1.26 and maximum of $1.63MM</w:t>
      </w:r>
    </w:p>
    <w:p w14:paraId="0FD907BD" w14:textId="77777777" w:rsidR="002171DC" w:rsidRPr="00020EFE" w:rsidRDefault="002171DC" w:rsidP="002171DC">
      <w:pPr>
        <w:pStyle w:val="ListParagraph"/>
        <w:numPr>
          <w:ilvl w:val="1"/>
          <w:numId w:val="49"/>
        </w:numPr>
        <w:spacing w:before="0" w:after="0"/>
      </w:pPr>
      <w:r w:rsidRPr="00020EFE">
        <w:t>Total length driven by Economic Loss: 59.99 meters.</w:t>
      </w:r>
    </w:p>
    <w:p w14:paraId="140A9E1A" w14:textId="77777777" w:rsidR="002171DC" w:rsidRPr="00020EFE" w:rsidRDefault="002171DC" w:rsidP="002171DC">
      <w:pPr>
        <w:pStyle w:val="ListParagraph"/>
        <w:numPr>
          <w:ilvl w:val="1"/>
          <w:numId w:val="49"/>
        </w:numPr>
        <w:spacing w:before="0" w:after="0"/>
      </w:pPr>
      <w:r w:rsidRPr="00020EFE">
        <w:t>Economic Loss Cost distributed between minimum of $0.86 and maximum of $0.86MM:</w:t>
      </w:r>
    </w:p>
    <w:p w14:paraId="76600703" w14:textId="77777777" w:rsidR="002171DC" w:rsidRPr="00020EFE" w:rsidRDefault="002171DC" w:rsidP="002171DC">
      <w:pPr>
        <w:pStyle w:val="ListParagraph"/>
        <w:numPr>
          <w:ilvl w:val="2"/>
          <w:numId w:val="49"/>
        </w:numPr>
        <w:spacing w:before="0" w:after="0"/>
      </w:pPr>
      <w:r w:rsidRPr="00020EFE">
        <w:t>Repair costs between minimum of $57,000.00 and maximum of $57,000.00.</w:t>
      </w:r>
    </w:p>
    <w:p w14:paraId="5CF9E770" w14:textId="77777777" w:rsidR="002171DC" w:rsidRPr="00020EFE" w:rsidRDefault="002171DC" w:rsidP="002171DC">
      <w:pPr>
        <w:pStyle w:val="ListParagraph"/>
        <w:numPr>
          <w:ilvl w:val="2"/>
          <w:numId w:val="49"/>
        </w:numPr>
        <w:spacing w:before="0" w:after="0"/>
      </w:pPr>
      <w:r w:rsidRPr="00020EFE">
        <w:t>Outage losses between minimum of $800,000.00 and maximum of $800,000.00.</w:t>
      </w:r>
    </w:p>
    <w:p w14:paraId="7A309C82" w14:textId="77777777" w:rsidR="002171DC" w:rsidRPr="00020EFE" w:rsidRDefault="002171DC" w:rsidP="002171DC">
      <w:pPr>
        <w:pStyle w:val="ListParagraph"/>
        <w:numPr>
          <w:ilvl w:val="2"/>
          <w:numId w:val="49"/>
        </w:numPr>
        <w:spacing w:before="0" w:after="0"/>
      </w:pPr>
      <w:r w:rsidRPr="00020EFE">
        <w:t>Product type is Crude Oil.</w:t>
      </w:r>
    </w:p>
    <w:p w14:paraId="35F12BDA" w14:textId="77777777" w:rsidR="002171DC" w:rsidRPr="00020EFE" w:rsidRDefault="002171DC" w:rsidP="002171DC">
      <w:pPr>
        <w:pStyle w:val="ListParagraph"/>
        <w:numPr>
          <w:ilvl w:val="2"/>
          <w:numId w:val="49"/>
        </w:numPr>
        <w:spacing w:before="0" w:after="0"/>
      </w:pPr>
      <w:r w:rsidRPr="00020EFE">
        <w:t>Leak cost between minimum of $0.86 and maximum of $0.86MM</w:t>
      </w:r>
    </w:p>
    <w:p w14:paraId="002C1128" w14:textId="77777777" w:rsidR="002171DC" w:rsidRPr="00020EFE" w:rsidRDefault="002171DC" w:rsidP="002171DC">
      <w:pPr>
        <w:pStyle w:val="ListParagraph"/>
        <w:numPr>
          <w:ilvl w:val="2"/>
          <w:numId w:val="49"/>
        </w:numPr>
        <w:spacing w:before="0" w:after="0"/>
      </w:pPr>
      <w:r w:rsidRPr="00020EFE">
        <w:t>Leak scenario yielded 3.0 intersections with structures, with minimum of $nan and maximum of $nan in cost of structures impacted.</w:t>
      </w:r>
    </w:p>
    <w:p w14:paraId="359ADF88" w14:textId="77777777" w:rsidR="002171DC" w:rsidRPr="00020EFE" w:rsidRDefault="002171DC" w:rsidP="002171DC">
      <w:pPr>
        <w:pStyle w:val="ListParagraph"/>
        <w:numPr>
          <w:ilvl w:val="2"/>
          <w:numId w:val="49"/>
        </w:numPr>
        <w:spacing w:before="0" w:after="0"/>
      </w:pPr>
      <w:r w:rsidRPr="00020EFE">
        <w:t>Leak product loss costs between minimum of $1,566.25 and maximum of $1,569.88</w:t>
      </w:r>
    </w:p>
    <w:p w14:paraId="117E407F" w14:textId="77777777" w:rsidR="002171DC" w:rsidRPr="00020EFE" w:rsidRDefault="002171DC" w:rsidP="002171DC">
      <w:pPr>
        <w:pStyle w:val="ListParagraph"/>
        <w:numPr>
          <w:ilvl w:val="2"/>
          <w:numId w:val="49"/>
        </w:numPr>
        <w:spacing w:before="0" w:after="0"/>
      </w:pPr>
      <w:r w:rsidRPr="00020EFE">
        <w:t>Rupture cost between minimum of $0.89 and maximum of $0.93MM</w:t>
      </w:r>
    </w:p>
    <w:p w14:paraId="337D1311" w14:textId="77777777" w:rsidR="002171DC" w:rsidRPr="00020EFE" w:rsidRDefault="002171DC" w:rsidP="002171DC">
      <w:pPr>
        <w:pStyle w:val="ListParagraph"/>
        <w:numPr>
          <w:ilvl w:val="2"/>
          <w:numId w:val="49"/>
        </w:numPr>
        <w:spacing w:before="0" w:after="0"/>
      </w:pPr>
      <w:r w:rsidRPr="00020EFE">
        <w:t>Rupture scenario yielded 13.0 intersections with structures, with minimum of $nan and maximum of $nan in cost of structures impacted</w:t>
      </w:r>
    </w:p>
    <w:p w14:paraId="60513F3A" w14:textId="77777777" w:rsidR="002171DC" w:rsidRPr="00020EFE" w:rsidRDefault="002171DC" w:rsidP="002171DC">
      <w:pPr>
        <w:pStyle w:val="ListParagraph"/>
        <w:numPr>
          <w:ilvl w:val="2"/>
          <w:numId w:val="49"/>
        </w:numPr>
        <w:spacing w:before="0" w:after="0"/>
      </w:pPr>
      <w:r w:rsidRPr="00020EFE">
        <w:t>Rupture product loss costs between minimum of $29,172.30 and maximum of $70,179.29</w:t>
      </w:r>
    </w:p>
    <w:p w14:paraId="27F37BEC" w14:textId="77777777" w:rsidR="002171DC" w:rsidRPr="00020EFE" w:rsidRDefault="002171DC" w:rsidP="002171DC">
      <w:pPr>
        <w:pStyle w:val="ListParagraph"/>
        <w:numPr>
          <w:ilvl w:val="2"/>
          <w:numId w:val="49"/>
        </w:numPr>
        <w:spacing w:before="0" w:after="0"/>
      </w:pPr>
      <w:r w:rsidRPr="00020EFE">
        <w:t>Puncture cost between minimum of $0.91 and maximum of $0.91MM</w:t>
      </w:r>
    </w:p>
    <w:p w14:paraId="42E5DD22" w14:textId="77777777" w:rsidR="002171DC" w:rsidRPr="00020EFE" w:rsidRDefault="002171DC" w:rsidP="002171DC">
      <w:pPr>
        <w:pStyle w:val="ListParagraph"/>
        <w:numPr>
          <w:ilvl w:val="2"/>
          <w:numId w:val="49"/>
        </w:numPr>
        <w:spacing w:before="0" w:after="0"/>
      </w:pPr>
      <w:r w:rsidRPr="00020EFE">
        <w:t>Puncture scenario yielded 7.0 intersections with structures, with minimum of $nan and maximum of $nan in cost of structures impacted</w:t>
      </w:r>
    </w:p>
    <w:p w14:paraId="0761375F" w14:textId="77777777" w:rsidR="002171DC" w:rsidRPr="00020EFE" w:rsidRDefault="002171DC" w:rsidP="002171DC">
      <w:pPr>
        <w:pStyle w:val="ListParagraph"/>
        <w:numPr>
          <w:ilvl w:val="2"/>
          <w:numId w:val="49"/>
        </w:numPr>
        <w:spacing w:before="0" w:after="0"/>
      </w:pPr>
      <w:r w:rsidRPr="00020EFE">
        <w:t>Puncture product Loss costs between minimum of $51,463.29 and maximum of $51,582.78"</w:t>
      </w:r>
    </w:p>
    <w:p w14:paraId="3795FF12" w14:textId="77777777" w:rsidR="002171DC" w:rsidRPr="00020EFE" w:rsidRDefault="002171DC" w:rsidP="002171DC">
      <w:pPr>
        <w:pStyle w:val="ListParagraph"/>
        <w:numPr>
          <w:ilvl w:val="0"/>
          <w:numId w:val="49"/>
        </w:numPr>
        <w:spacing w:before="0" w:after="0"/>
      </w:pPr>
      <w:r w:rsidRPr="00020EFE">
        <w:t>"UTIKUMA TO EDMONTON NPS 24</w:t>
      </w:r>
    </w:p>
    <w:p w14:paraId="10671AED" w14:textId="77777777" w:rsidR="002171DC" w:rsidRPr="00020EFE" w:rsidRDefault="002171DC" w:rsidP="002171DC">
      <w:pPr>
        <w:pStyle w:val="ListParagraph"/>
        <w:numPr>
          <w:ilvl w:val="1"/>
          <w:numId w:val="49"/>
        </w:numPr>
        <w:spacing w:before="0" w:after="0"/>
      </w:pPr>
      <w:r w:rsidRPr="00020EFE">
        <w:t>Total Cumulative Length (m):</w:t>
      </w:r>
      <w:r w:rsidRPr="00020EFE">
        <w:tab/>
        <w:t>30.0</w:t>
      </w:r>
    </w:p>
    <w:p w14:paraId="5E80B137" w14:textId="77777777" w:rsidR="002171DC" w:rsidRPr="00020EFE" w:rsidRDefault="002171DC" w:rsidP="002171DC">
      <w:pPr>
        <w:pStyle w:val="ListParagraph"/>
        <w:numPr>
          <w:ilvl w:val="1"/>
          <w:numId w:val="49"/>
        </w:numPr>
        <w:spacing w:before="0" w:after="0"/>
      </w:pPr>
      <w:r w:rsidRPr="00020EFE">
        <w:t>Likelihood of failure distributed between minimum of 3.303e-01 and maximum of 3.303e-01.</w:t>
      </w:r>
    </w:p>
    <w:p w14:paraId="0A1B70E3" w14:textId="77777777" w:rsidR="002171DC" w:rsidRPr="00020EFE" w:rsidRDefault="002171DC" w:rsidP="002171DC">
      <w:pPr>
        <w:pStyle w:val="ListParagraph"/>
        <w:numPr>
          <w:ilvl w:val="2"/>
          <w:numId w:val="49"/>
        </w:numPr>
        <w:spacing w:before="0" w:after="0"/>
      </w:pPr>
      <w:r w:rsidRPr="00020EFE">
        <w:t>ILI Date of 2017-03-09</w:t>
      </w:r>
    </w:p>
    <w:p w14:paraId="59C66923" w14:textId="77777777" w:rsidR="002171DC" w:rsidRPr="00020EFE" w:rsidRDefault="002171DC" w:rsidP="002171DC">
      <w:pPr>
        <w:pStyle w:val="ListParagraph"/>
        <w:numPr>
          <w:ilvl w:val="2"/>
          <w:numId w:val="49"/>
        </w:numPr>
        <w:spacing w:before="0" w:after="0"/>
      </w:pPr>
      <w:r w:rsidRPr="00020EFE">
        <w:t>ILI tool of MFL/Geometry</w:t>
      </w:r>
    </w:p>
    <w:p w14:paraId="2BBC5828" w14:textId="77777777" w:rsidR="002171DC" w:rsidRPr="00020EFE" w:rsidRDefault="002171DC" w:rsidP="002171DC">
      <w:pPr>
        <w:pStyle w:val="ListParagraph"/>
        <w:numPr>
          <w:ilvl w:val="2"/>
          <w:numId w:val="49"/>
        </w:numPr>
        <w:spacing w:before="0" w:after="0"/>
      </w:pPr>
      <w:r w:rsidRPr="00020EFE">
        <w:t>Features identified 1.0</w:t>
      </w:r>
    </w:p>
    <w:p w14:paraId="738EB458" w14:textId="77777777" w:rsidR="002171DC" w:rsidRPr="00020EFE" w:rsidRDefault="002171DC" w:rsidP="002171DC">
      <w:pPr>
        <w:pStyle w:val="ListParagraph"/>
        <w:numPr>
          <w:ilvl w:val="2"/>
          <w:numId w:val="49"/>
        </w:numPr>
        <w:spacing w:before="0" w:after="0"/>
      </w:pPr>
      <w:r w:rsidRPr="00020EFE">
        <w:t>Depth NPS fraction between 0.032 and 0.032</w:t>
      </w:r>
    </w:p>
    <w:p w14:paraId="44A98E8D" w14:textId="77777777" w:rsidR="002171DC" w:rsidRPr="00020EFE" w:rsidRDefault="002171DC" w:rsidP="002171DC">
      <w:pPr>
        <w:pStyle w:val="ListParagraph"/>
        <w:numPr>
          <w:ilvl w:val="2"/>
          <w:numId w:val="49"/>
        </w:numPr>
        <w:spacing w:before="0" w:after="0"/>
      </w:pPr>
      <w:r w:rsidRPr="00020EFE">
        <w:t>Length between 142.0 mm and 142.0 mm</w:t>
      </w:r>
    </w:p>
    <w:p w14:paraId="37CE975B" w14:textId="77777777" w:rsidR="002171DC" w:rsidRPr="00020EFE" w:rsidRDefault="002171DC" w:rsidP="002171DC">
      <w:pPr>
        <w:pStyle w:val="ListParagraph"/>
        <w:numPr>
          <w:ilvl w:val="2"/>
          <w:numId w:val="49"/>
        </w:numPr>
        <w:spacing w:before="0" w:after="0"/>
      </w:pPr>
      <w:r w:rsidRPr="00020EFE">
        <w:t>Maximum subjected stress between minimum of 5380.0 and maximum of 5380.0 kPa</w:t>
      </w:r>
    </w:p>
    <w:p w14:paraId="0B9159A0" w14:textId="77777777" w:rsidR="002171DC" w:rsidRPr="00020EFE" w:rsidRDefault="002171DC" w:rsidP="002171DC">
      <w:pPr>
        <w:pStyle w:val="ListParagraph"/>
        <w:numPr>
          <w:ilvl w:val="2"/>
          <w:numId w:val="49"/>
        </w:numPr>
        <w:spacing w:before="0" w:after="0"/>
      </w:pPr>
      <w:r w:rsidRPr="00020EFE">
        <w:t>Equivalent stress cycles at 72%SMYS of 24.0 per year</w:t>
      </w:r>
    </w:p>
    <w:p w14:paraId="62280140" w14:textId="77777777" w:rsidR="002171DC" w:rsidRPr="00020EFE" w:rsidRDefault="002171DC" w:rsidP="002171DC">
      <w:pPr>
        <w:pStyle w:val="ListParagraph"/>
        <w:numPr>
          <w:ilvl w:val="2"/>
          <w:numId w:val="49"/>
        </w:numPr>
        <w:spacing w:before="0" w:after="0"/>
      </w:pPr>
      <w:r w:rsidRPr="00020EFE">
        <w:t>Pipe installation date between minimum of 1967-01-01 and maximum of 1967-01-01</w:t>
      </w:r>
    </w:p>
    <w:p w14:paraId="33C4E1F2" w14:textId="77777777" w:rsidR="002171DC" w:rsidRPr="00020EFE" w:rsidRDefault="002171DC" w:rsidP="002171DC">
      <w:pPr>
        <w:pStyle w:val="ListParagraph"/>
        <w:numPr>
          <w:ilvl w:val="1"/>
          <w:numId w:val="49"/>
        </w:numPr>
        <w:spacing w:before="0" w:after="0"/>
      </w:pPr>
      <w:r w:rsidRPr="00020EFE">
        <w:t>Consequence of failure distributed between minimum of $3.79 and maximum of $3.80MM</w:t>
      </w:r>
    </w:p>
    <w:p w14:paraId="231CD7C2" w14:textId="77777777" w:rsidR="002171DC" w:rsidRPr="00020EFE" w:rsidRDefault="002171DC" w:rsidP="002171DC">
      <w:pPr>
        <w:pStyle w:val="ListParagraph"/>
        <w:numPr>
          <w:ilvl w:val="1"/>
          <w:numId w:val="49"/>
        </w:numPr>
        <w:spacing w:before="0" w:after="0"/>
      </w:pPr>
      <w:r w:rsidRPr="00020EFE">
        <w:t>Total length driven by Economic Loss: 30.0 meters.</w:t>
      </w:r>
    </w:p>
    <w:p w14:paraId="248DF4F6" w14:textId="77777777" w:rsidR="002171DC" w:rsidRPr="00020EFE" w:rsidRDefault="002171DC" w:rsidP="002171DC">
      <w:pPr>
        <w:pStyle w:val="ListParagraph"/>
        <w:numPr>
          <w:ilvl w:val="1"/>
          <w:numId w:val="49"/>
        </w:numPr>
        <w:spacing w:before="0" w:after="0"/>
      </w:pPr>
      <w:r w:rsidRPr="00020EFE">
        <w:t>Economic Loss Cost distributed between minimum of $2.82 and maximum of $2.82MM:</w:t>
      </w:r>
    </w:p>
    <w:p w14:paraId="74FB3FC8" w14:textId="77777777" w:rsidR="002171DC" w:rsidRPr="00020EFE" w:rsidRDefault="002171DC" w:rsidP="002171DC">
      <w:pPr>
        <w:pStyle w:val="ListParagraph"/>
        <w:numPr>
          <w:ilvl w:val="2"/>
          <w:numId w:val="49"/>
        </w:numPr>
        <w:spacing w:before="0" w:after="0"/>
      </w:pPr>
      <w:r w:rsidRPr="00020EFE">
        <w:t>Repair costs between minimum of $404,000.00 and maximum of $404,000.00.</w:t>
      </w:r>
    </w:p>
    <w:p w14:paraId="65CAC142" w14:textId="77777777" w:rsidR="002171DC" w:rsidRPr="00020EFE" w:rsidRDefault="002171DC" w:rsidP="002171DC">
      <w:pPr>
        <w:pStyle w:val="ListParagraph"/>
        <w:numPr>
          <w:ilvl w:val="2"/>
          <w:numId w:val="49"/>
        </w:numPr>
        <w:spacing w:before="0" w:after="0"/>
      </w:pPr>
      <w:r w:rsidRPr="00020EFE">
        <w:t>Outage losses between minimum of $2,400,000.00 and maximum of $2,400,000.00.</w:t>
      </w:r>
    </w:p>
    <w:p w14:paraId="2E64E681" w14:textId="77777777" w:rsidR="002171DC" w:rsidRPr="00020EFE" w:rsidRDefault="002171DC" w:rsidP="002171DC">
      <w:pPr>
        <w:pStyle w:val="ListParagraph"/>
        <w:numPr>
          <w:ilvl w:val="2"/>
          <w:numId w:val="49"/>
        </w:numPr>
        <w:spacing w:before="0" w:after="0"/>
      </w:pPr>
      <w:r w:rsidRPr="00020EFE">
        <w:t>Product type is Crude Oil.</w:t>
      </w:r>
    </w:p>
    <w:p w14:paraId="6FEBC16C" w14:textId="77777777" w:rsidR="002171DC" w:rsidRPr="00020EFE" w:rsidRDefault="002171DC" w:rsidP="002171DC">
      <w:pPr>
        <w:pStyle w:val="ListParagraph"/>
        <w:numPr>
          <w:ilvl w:val="2"/>
          <w:numId w:val="49"/>
        </w:numPr>
        <w:spacing w:before="0" w:after="0"/>
      </w:pPr>
      <w:r w:rsidRPr="00020EFE">
        <w:t>Leak cost between minimum of $2.81 and maximum of $2.81MM</w:t>
      </w:r>
    </w:p>
    <w:p w14:paraId="42682EEA" w14:textId="77777777" w:rsidR="002171DC" w:rsidRPr="00020EFE" w:rsidRDefault="002171DC" w:rsidP="002171DC">
      <w:pPr>
        <w:pStyle w:val="ListParagraph"/>
        <w:numPr>
          <w:ilvl w:val="2"/>
          <w:numId w:val="49"/>
        </w:numPr>
        <w:spacing w:before="0" w:after="0"/>
      </w:pPr>
      <w:r w:rsidRPr="00020EFE">
        <w:t>Leak scenario yielded 644.0 intersections with structures, with minimum of $nan and maximum of $nan in cost of structures impacted.</w:t>
      </w:r>
    </w:p>
    <w:p w14:paraId="31DCA964" w14:textId="77777777" w:rsidR="002171DC" w:rsidRPr="00020EFE" w:rsidRDefault="002171DC" w:rsidP="002171DC">
      <w:pPr>
        <w:pStyle w:val="ListParagraph"/>
        <w:numPr>
          <w:ilvl w:val="2"/>
          <w:numId w:val="49"/>
        </w:numPr>
        <w:spacing w:before="0" w:after="0"/>
      </w:pPr>
      <w:r w:rsidRPr="00020EFE">
        <w:t>Leak product loss costs between minimum of $1,721.44 and maximum of $1,724.05</w:t>
      </w:r>
    </w:p>
    <w:p w14:paraId="795B27C2" w14:textId="77777777" w:rsidR="002171DC" w:rsidRPr="00020EFE" w:rsidRDefault="002171DC" w:rsidP="002171DC">
      <w:pPr>
        <w:pStyle w:val="ListParagraph"/>
        <w:numPr>
          <w:ilvl w:val="2"/>
          <w:numId w:val="49"/>
        </w:numPr>
        <w:spacing w:before="0" w:after="0"/>
      </w:pPr>
      <w:r w:rsidRPr="00020EFE">
        <w:t>Rupture cost between minimum of $2.96 and maximum of $2.96MM</w:t>
      </w:r>
    </w:p>
    <w:p w14:paraId="391133CA" w14:textId="77777777" w:rsidR="002171DC" w:rsidRPr="00020EFE" w:rsidRDefault="002171DC" w:rsidP="002171DC">
      <w:pPr>
        <w:pStyle w:val="ListParagraph"/>
        <w:numPr>
          <w:ilvl w:val="2"/>
          <w:numId w:val="49"/>
        </w:numPr>
        <w:spacing w:before="0" w:after="0"/>
      </w:pPr>
      <w:r w:rsidRPr="00020EFE">
        <w:t>Rupture scenario yielded 346.0 intersections with structures, with minimum of $nan and maximum of $nan in cost of structures impacted</w:t>
      </w:r>
    </w:p>
    <w:p w14:paraId="63FC9F07" w14:textId="77777777" w:rsidR="002171DC" w:rsidRPr="00020EFE" w:rsidRDefault="002171DC" w:rsidP="002171DC">
      <w:pPr>
        <w:pStyle w:val="ListParagraph"/>
        <w:numPr>
          <w:ilvl w:val="2"/>
          <w:numId w:val="49"/>
        </w:numPr>
        <w:spacing w:before="0" w:after="0"/>
      </w:pPr>
      <w:r w:rsidRPr="00020EFE">
        <w:t>Rupture product loss costs between minimum of $157,310.91 and maximum of $157,310.91</w:t>
      </w:r>
    </w:p>
    <w:p w14:paraId="6D6DB6CB" w14:textId="77777777" w:rsidR="002171DC" w:rsidRPr="00020EFE" w:rsidRDefault="002171DC" w:rsidP="002171DC">
      <w:pPr>
        <w:pStyle w:val="ListParagraph"/>
        <w:numPr>
          <w:ilvl w:val="2"/>
          <w:numId w:val="49"/>
        </w:numPr>
        <w:spacing w:before="0" w:after="0"/>
      </w:pPr>
      <w:r w:rsidRPr="00020EFE">
        <w:t>Puncture cost between minimum of $2.86 and maximum of $2.86MM</w:t>
      </w:r>
    </w:p>
    <w:p w14:paraId="250A6F20" w14:textId="77777777" w:rsidR="002171DC" w:rsidRPr="00020EFE" w:rsidRDefault="002171DC" w:rsidP="002171DC">
      <w:pPr>
        <w:pStyle w:val="ListParagraph"/>
        <w:numPr>
          <w:ilvl w:val="2"/>
          <w:numId w:val="49"/>
        </w:numPr>
        <w:spacing w:before="0" w:after="0"/>
      </w:pPr>
      <w:r w:rsidRPr="00020EFE">
        <w:lastRenderedPageBreak/>
        <w:t>Puncture scenario yielded 730.0 intersections with structures, with minimum of $nan and maximum of $nan in cost of structures impacted</w:t>
      </w:r>
    </w:p>
    <w:p w14:paraId="1C55EF53" w14:textId="77777777" w:rsidR="002171DC" w:rsidRPr="00020EFE" w:rsidRDefault="002171DC" w:rsidP="002171DC">
      <w:pPr>
        <w:pStyle w:val="ListParagraph"/>
        <w:numPr>
          <w:ilvl w:val="2"/>
          <w:numId w:val="49"/>
        </w:numPr>
        <w:spacing w:before="0" w:after="0"/>
      </w:pPr>
      <w:r w:rsidRPr="00020EFE">
        <w:t>Puncture product Loss costs between minimum of $56,562.74 and maximum of $56,648.47"</w:t>
      </w:r>
    </w:p>
    <w:p w14:paraId="27CB0EAF" w14:textId="77777777" w:rsidR="002171DC" w:rsidRPr="00020EFE" w:rsidRDefault="002171DC" w:rsidP="002171DC">
      <w:pPr>
        <w:pStyle w:val="ListParagraph"/>
        <w:numPr>
          <w:ilvl w:val="0"/>
          <w:numId w:val="49"/>
        </w:numPr>
        <w:spacing w:before="0" w:after="0"/>
      </w:pPr>
      <w:r w:rsidRPr="00020EFE">
        <w:t>"RAINBOW LAKE TO CADOTTE NPS 20</w:t>
      </w:r>
    </w:p>
    <w:p w14:paraId="33FF06A6" w14:textId="77777777" w:rsidR="002171DC" w:rsidRPr="00020EFE" w:rsidRDefault="002171DC" w:rsidP="002171DC">
      <w:pPr>
        <w:pStyle w:val="ListParagraph"/>
        <w:numPr>
          <w:ilvl w:val="1"/>
          <w:numId w:val="49"/>
        </w:numPr>
        <w:spacing w:before="0" w:after="0"/>
      </w:pPr>
      <w:r w:rsidRPr="00020EFE">
        <w:t>Total Cumulative Length (m):</w:t>
      </w:r>
      <w:r w:rsidRPr="00020EFE">
        <w:tab/>
        <w:t>30.0</w:t>
      </w:r>
    </w:p>
    <w:p w14:paraId="59AED530" w14:textId="77777777" w:rsidR="002171DC" w:rsidRPr="00020EFE" w:rsidRDefault="002171DC" w:rsidP="002171DC">
      <w:pPr>
        <w:pStyle w:val="ListParagraph"/>
        <w:numPr>
          <w:ilvl w:val="1"/>
          <w:numId w:val="49"/>
        </w:numPr>
        <w:spacing w:before="0" w:after="0"/>
      </w:pPr>
      <w:r w:rsidRPr="00020EFE">
        <w:t>Likelihood of failure distributed between minimum of 1.342e-01 and maximum of 1.342e-01.</w:t>
      </w:r>
    </w:p>
    <w:p w14:paraId="233565D6" w14:textId="77777777" w:rsidR="002171DC" w:rsidRPr="00020EFE" w:rsidRDefault="002171DC" w:rsidP="002171DC">
      <w:pPr>
        <w:pStyle w:val="ListParagraph"/>
        <w:numPr>
          <w:ilvl w:val="2"/>
          <w:numId w:val="49"/>
        </w:numPr>
        <w:spacing w:before="0" w:after="0"/>
      </w:pPr>
      <w:r w:rsidRPr="00020EFE">
        <w:t>ILI Date of 2016-03-05</w:t>
      </w:r>
    </w:p>
    <w:p w14:paraId="52907C96" w14:textId="77777777" w:rsidR="002171DC" w:rsidRPr="00020EFE" w:rsidRDefault="002171DC" w:rsidP="002171DC">
      <w:pPr>
        <w:pStyle w:val="ListParagraph"/>
        <w:numPr>
          <w:ilvl w:val="2"/>
          <w:numId w:val="49"/>
        </w:numPr>
        <w:spacing w:before="0" w:after="0"/>
      </w:pPr>
      <w:r w:rsidRPr="00020EFE">
        <w:t>ILI tool of MFL/Geometry</w:t>
      </w:r>
    </w:p>
    <w:p w14:paraId="0C086907" w14:textId="77777777" w:rsidR="002171DC" w:rsidRPr="00020EFE" w:rsidRDefault="002171DC" w:rsidP="002171DC">
      <w:pPr>
        <w:pStyle w:val="ListParagraph"/>
        <w:numPr>
          <w:ilvl w:val="2"/>
          <w:numId w:val="49"/>
        </w:numPr>
        <w:spacing w:before="0" w:after="0"/>
      </w:pPr>
      <w:r w:rsidRPr="00020EFE">
        <w:t>Features identified 1.0</w:t>
      </w:r>
    </w:p>
    <w:p w14:paraId="39B1DF8D" w14:textId="77777777" w:rsidR="002171DC" w:rsidRPr="00020EFE" w:rsidRDefault="002171DC" w:rsidP="002171DC">
      <w:pPr>
        <w:pStyle w:val="ListParagraph"/>
        <w:numPr>
          <w:ilvl w:val="2"/>
          <w:numId w:val="49"/>
        </w:numPr>
        <w:spacing w:before="0" w:after="0"/>
      </w:pPr>
      <w:r w:rsidRPr="00020EFE">
        <w:t>Depth NPS fraction between 0.029 and 0.029</w:t>
      </w:r>
    </w:p>
    <w:p w14:paraId="77D9EBED" w14:textId="77777777" w:rsidR="002171DC" w:rsidRPr="00020EFE" w:rsidRDefault="002171DC" w:rsidP="002171DC">
      <w:pPr>
        <w:pStyle w:val="ListParagraph"/>
        <w:numPr>
          <w:ilvl w:val="2"/>
          <w:numId w:val="49"/>
        </w:numPr>
        <w:spacing w:before="0" w:after="0"/>
      </w:pPr>
      <w:r w:rsidRPr="00020EFE">
        <w:t>Length between 238.0 mm and 238.0 mm</w:t>
      </w:r>
    </w:p>
    <w:p w14:paraId="7E3CDCC7" w14:textId="77777777" w:rsidR="002171DC" w:rsidRPr="00020EFE" w:rsidRDefault="002171DC" w:rsidP="002171DC">
      <w:pPr>
        <w:pStyle w:val="ListParagraph"/>
        <w:numPr>
          <w:ilvl w:val="2"/>
          <w:numId w:val="49"/>
        </w:numPr>
        <w:spacing w:before="0" w:after="0"/>
      </w:pPr>
      <w:r w:rsidRPr="00020EFE">
        <w:t>Maximum subjected stress between minimum of 7260.0 and maximum of 7260.0 kPa</w:t>
      </w:r>
    </w:p>
    <w:p w14:paraId="7FEEBDE4" w14:textId="77777777" w:rsidR="002171DC" w:rsidRPr="00020EFE" w:rsidRDefault="002171DC" w:rsidP="002171DC">
      <w:pPr>
        <w:pStyle w:val="ListParagraph"/>
        <w:numPr>
          <w:ilvl w:val="2"/>
          <w:numId w:val="49"/>
        </w:numPr>
        <w:spacing w:before="0" w:after="0"/>
      </w:pPr>
      <w:r w:rsidRPr="00020EFE">
        <w:t>Equivalent stress cycles at 72%SMYS of 24.0 per year</w:t>
      </w:r>
    </w:p>
    <w:p w14:paraId="04F7E0EC" w14:textId="77777777" w:rsidR="002171DC" w:rsidRPr="00020EFE" w:rsidRDefault="002171DC" w:rsidP="002171DC">
      <w:pPr>
        <w:pStyle w:val="ListParagraph"/>
        <w:numPr>
          <w:ilvl w:val="2"/>
          <w:numId w:val="49"/>
        </w:numPr>
        <w:spacing w:before="0" w:after="0"/>
      </w:pPr>
      <w:r w:rsidRPr="00020EFE">
        <w:t>Pipe installation date between minimum of 1967-01-01 and maximum of 1967-01-01</w:t>
      </w:r>
    </w:p>
    <w:p w14:paraId="347C7269" w14:textId="77777777" w:rsidR="002171DC" w:rsidRPr="00020EFE" w:rsidRDefault="002171DC" w:rsidP="002171DC">
      <w:pPr>
        <w:pStyle w:val="ListParagraph"/>
        <w:numPr>
          <w:ilvl w:val="1"/>
          <w:numId w:val="49"/>
        </w:numPr>
        <w:spacing w:before="0" w:after="0"/>
      </w:pPr>
      <w:r w:rsidRPr="00020EFE">
        <w:t>Consequence of failure distributed between minimum of $3.09 and maximum of $3.09MM</w:t>
      </w:r>
    </w:p>
    <w:p w14:paraId="253DF439" w14:textId="77777777" w:rsidR="002171DC" w:rsidRPr="00020EFE" w:rsidRDefault="002171DC" w:rsidP="002171DC">
      <w:pPr>
        <w:pStyle w:val="ListParagraph"/>
        <w:numPr>
          <w:ilvl w:val="1"/>
          <w:numId w:val="49"/>
        </w:numPr>
        <w:spacing w:before="0" w:after="0"/>
      </w:pPr>
      <w:r w:rsidRPr="00020EFE">
        <w:t>Total length driven by Environmental: 30.0 meters.</w:t>
      </w:r>
    </w:p>
    <w:p w14:paraId="54CEEC86" w14:textId="77777777" w:rsidR="002171DC" w:rsidRPr="00020EFE" w:rsidRDefault="002171DC" w:rsidP="002171DC">
      <w:pPr>
        <w:pStyle w:val="ListParagraph"/>
        <w:numPr>
          <w:ilvl w:val="1"/>
          <w:numId w:val="49"/>
        </w:numPr>
        <w:spacing w:before="0" w:after="0"/>
      </w:pPr>
      <w:r w:rsidRPr="00020EFE">
        <w:t>Environmental Cost distributed between minimum of $2.21 and maximum of $2.21MM:</w:t>
      </w:r>
    </w:p>
    <w:p w14:paraId="2154A4E7" w14:textId="77777777" w:rsidR="002171DC" w:rsidRPr="00020EFE" w:rsidRDefault="002171DC" w:rsidP="002171DC">
      <w:pPr>
        <w:pStyle w:val="ListParagraph"/>
        <w:numPr>
          <w:ilvl w:val="2"/>
          <w:numId w:val="49"/>
        </w:numPr>
        <w:spacing w:before="0" w:after="0"/>
      </w:pPr>
      <w:r w:rsidRPr="00020EFE">
        <w:t>Leak cost between minimum of $0.19 and maximum of $0.19MM</w:t>
      </w:r>
    </w:p>
    <w:p w14:paraId="4746EBB0" w14:textId="77777777" w:rsidR="002171DC" w:rsidRPr="00020EFE" w:rsidRDefault="002171DC" w:rsidP="002171DC">
      <w:pPr>
        <w:pStyle w:val="ListParagraph"/>
        <w:numPr>
          <w:ilvl w:val="2"/>
          <w:numId w:val="49"/>
        </w:numPr>
        <w:spacing w:before="0" w:after="0"/>
      </w:pPr>
      <w:r w:rsidRPr="00020EFE">
        <w:t>Leak spill volume between a minimum of 1769.29 and maximum of 1769.29 gallons</w:t>
      </w:r>
    </w:p>
    <w:p w14:paraId="06CC9A81" w14:textId="77777777" w:rsidR="002171DC" w:rsidRPr="00020EFE" w:rsidRDefault="002171DC" w:rsidP="002171DC">
      <w:pPr>
        <w:pStyle w:val="ListParagraph"/>
        <w:numPr>
          <w:ilvl w:val="2"/>
          <w:numId w:val="49"/>
        </w:numPr>
        <w:spacing w:before="0" w:after="0"/>
      </w:pPr>
      <w:r w:rsidRPr="00020EFE">
        <w:t>Rupture cost between minimum of $17.89 and maximum of $17.89MM</w:t>
      </w:r>
    </w:p>
    <w:p w14:paraId="724FF8FD" w14:textId="77777777" w:rsidR="002171DC" w:rsidRPr="00020EFE" w:rsidRDefault="002171DC" w:rsidP="002171DC">
      <w:pPr>
        <w:pStyle w:val="ListParagraph"/>
        <w:numPr>
          <w:ilvl w:val="2"/>
          <w:numId w:val="49"/>
        </w:numPr>
        <w:spacing w:before="0" w:after="0"/>
      </w:pPr>
      <w:r w:rsidRPr="00020EFE">
        <w:t>Rupture spill volume is between a minimum of 168766.61 and maximum of 168766.61 gallons</w:t>
      </w:r>
    </w:p>
    <w:p w14:paraId="010FEF9C" w14:textId="77777777" w:rsidR="002171DC" w:rsidRPr="00020EFE" w:rsidRDefault="002171DC" w:rsidP="002171DC">
      <w:pPr>
        <w:pStyle w:val="ListParagraph"/>
        <w:numPr>
          <w:ilvl w:val="2"/>
          <w:numId w:val="49"/>
        </w:numPr>
        <w:spacing w:before="0" w:after="0"/>
      </w:pPr>
      <w:r w:rsidRPr="00020EFE">
        <w:t>Puncture cost between minimum of $6.16 and maximum of $6.16MM</w:t>
      </w:r>
    </w:p>
    <w:p w14:paraId="5B67E426" w14:textId="77777777" w:rsidR="002171DC" w:rsidRPr="00020EFE" w:rsidRDefault="002171DC" w:rsidP="002171DC">
      <w:pPr>
        <w:pStyle w:val="ListParagraph"/>
        <w:numPr>
          <w:ilvl w:val="2"/>
          <w:numId w:val="49"/>
        </w:numPr>
        <w:spacing w:before="0" w:after="0"/>
      </w:pPr>
      <w:r w:rsidRPr="00020EFE">
        <w:t>Puncture spill volume is between a minimum of 58134.84 and maximum of 58134.84 gallons</w:t>
      </w:r>
    </w:p>
    <w:p w14:paraId="3BA873A7" w14:textId="77777777" w:rsidR="002171DC" w:rsidRPr="00020EFE" w:rsidRDefault="002171DC" w:rsidP="002171DC">
      <w:pPr>
        <w:pStyle w:val="ListParagraph"/>
        <w:numPr>
          <w:ilvl w:val="2"/>
          <w:numId w:val="49"/>
        </w:numPr>
        <w:spacing w:before="0" w:after="0"/>
      </w:pPr>
      <w:r w:rsidRPr="00020EFE">
        <w:t xml:space="preserve">Land use distributed as </w:t>
      </w:r>
    </w:p>
    <w:p w14:paraId="4869978C" w14:textId="77777777" w:rsidR="002171DC" w:rsidRPr="00020EFE" w:rsidRDefault="002171DC" w:rsidP="002171DC">
      <w:pPr>
        <w:pStyle w:val="ListParagraph"/>
        <w:numPr>
          <w:ilvl w:val="3"/>
          <w:numId w:val="49"/>
        </w:numPr>
        <w:spacing w:before="0" w:after="0"/>
      </w:pPr>
      <w:r w:rsidRPr="00020EFE">
        <w:t>Agricultural: 30.00</w:t>
      </w:r>
    </w:p>
    <w:p w14:paraId="15E7B373" w14:textId="77777777" w:rsidR="002171DC" w:rsidRPr="00020EFE" w:rsidRDefault="002171DC" w:rsidP="002171DC">
      <w:pPr>
        <w:pStyle w:val="ListParagraph"/>
        <w:numPr>
          <w:ilvl w:val="0"/>
          <w:numId w:val="49"/>
        </w:numPr>
        <w:spacing w:before="0" w:after="0"/>
      </w:pPr>
      <w:r w:rsidRPr="00020EFE">
        <w:t>"ELLERSLIE TO STRATHCONA NPS 12</w:t>
      </w:r>
    </w:p>
    <w:p w14:paraId="74DBF13B" w14:textId="77777777" w:rsidR="002171DC" w:rsidRPr="00020EFE" w:rsidRDefault="002171DC" w:rsidP="002171DC">
      <w:pPr>
        <w:pStyle w:val="ListParagraph"/>
        <w:numPr>
          <w:ilvl w:val="1"/>
          <w:numId w:val="49"/>
        </w:numPr>
        <w:spacing w:before="0" w:after="0"/>
      </w:pPr>
      <w:r w:rsidRPr="00020EFE">
        <w:t>Total Cumulative Length (m):</w:t>
      </w:r>
      <w:r w:rsidRPr="00020EFE">
        <w:tab/>
        <w:t>29.98</w:t>
      </w:r>
    </w:p>
    <w:p w14:paraId="34C255F3" w14:textId="77777777" w:rsidR="002171DC" w:rsidRPr="00020EFE" w:rsidRDefault="002171DC" w:rsidP="002171DC">
      <w:pPr>
        <w:pStyle w:val="ListParagraph"/>
        <w:numPr>
          <w:ilvl w:val="1"/>
          <w:numId w:val="49"/>
        </w:numPr>
        <w:spacing w:before="0" w:after="0"/>
      </w:pPr>
      <w:r w:rsidRPr="00020EFE">
        <w:t>Likelihood of failure distributed between minimum of 1.798e-02 and maximum of 1.798e-02.</w:t>
      </w:r>
    </w:p>
    <w:p w14:paraId="1E682C50" w14:textId="77777777" w:rsidR="002171DC" w:rsidRPr="00020EFE" w:rsidRDefault="002171DC" w:rsidP="002171DC">
      <w:pPr>
        <w:pStyle w:val="ListParagraph"/>
        <w:numPr>
          <w:ilvl w:val="2"/>
          <w:numId w:val="49"/>
        </w:numPr>
        <w:spacing w:before="0" w:after="0"/>
      </w:pPr>
      <w:r w:rsidRPr="00020EFE">
        <w:t>ILI Date of 2016-03-15</w:t>
      </w:r>
    </w:p>
    <w:p w14:paraId="1D78B528" w14:textId="77777777" w:rsidR="002171DC" w:rsidRPr="00020EFE" w:rsidRDefault="002171DC" w:rsidP="002171DC">
      <w:pPr>
        <w:pStyle w:val="ListParagraph"/>
        <w:numPr>
          <w:ilvl w:val="2"/>
          <w:numId w:val="49"/>
        </w:numPr>
        <w:spacing w:before="0" w:after="0"/>
      </w:pPr>
      <w:r w:rsidRPr="00020EFE">
        <w:t>ILI tool of MFL/Geometry</w:t>
      </w:r>
    </w:p>
    <w:p w14:paraId="3ACA8CEF" w14:textId="77777777" w:rsidR="002171DC" w:rsidRPr="00020EFE" w:rsidRDefault="002171DC" w:rsidP="002171DC">
      <w:pPr>
        <w:pStyle w:val="ListParagraph"/>
        <w:numPr>
          <w:ilvl w:val="2"/>
          <w:numId w:val="49"/>
        </w:numPr>
        <w:spacing w:before="0" w:after="0"/>
      </w:pPr>
      <w:r w:rsidRPr="00020EFE">
        <w:t>Features identified 1.0</w:t>
      </w:r>
    </w:p>
    <w:p w14:paraId="078D78A8" w14:textId="77777777" w:rsidR="002171DC" w:rsidRPr="00020EFE" w:rsidRDefault="002171DC" w:rsidP="002171DC">
      <w:pPr>
        <w:pStyle w:val="ListParagraph"/>
        <w:numPr>
          <w:ilvl w:val="2"/>
          <w:numId w:val="49"/>
        </w:numPr>
        <w:spacing w:before="0" w:after="0"/>
      </w:pPr>
      <w:r w:rsidRPr="00020EFE">
        <w:t>Depth NPS fraction between 0.037 and 0.037</w:t>
      </w:r>
    </w:p>
    <w:p w14:paraId="595A719D" w14:textId="77777777" w:rsidR="002171DC" w:rsidRPr="00020EFE" w:rsidRDefault="002171DC" w:rsidP="002171DC">
      <w:pPr>
        <w:pStyle w:val="ListParagraph"/>
        <w:numPr>
          <w:ilvl w:val="2"/>
          <w:numId w:val="49"/>
        </w:numPr>
        <w:spacing w:before="0" w:after="0"/>
      </w:pPr>
      <w:r w:rsidRPr="00020EFE">
        <w:t>Length between 194.0 mm and 194.0 mm</w:t>
      </w:r>
    </w:p>
    <w:p w14:paraId="7DC570CB" w14:textId="77777777" w:rsidR="002171DC" w:rsidRPr="00020EFE" w:rsidRDefault="002171DC" w:rsidP="002171DC">
      <w:pPr>
        <w:pStyle w:val="ListParagraph"/>
        <w:numPr>
          <w:ilvl w:val="2"/>
          <w:numId w:val="49"/>
        </w:numPr>
        <w:spacing w:before="0" w:after="0"/>
      </w:pPr>
      <w:r w:rsidRPr="00020EFE">
        <w:t>Maximum subjected stress between minimum of 7272.0 and maximum of 7272.0 kPa</w:t>
      </w:r>
    </w:p>
    <w:p w14:paraId="1A851701" w14:textId="77777777" w:rsidR="002171DC" w:rsidRPr="00020EFE" w:rsidRDefault="002171DC" w:rsidP="002171DC">
      <w:pPr>
        <w:pStyle w:val="ListParagraph"/>
        <w:numPr>
          <w:ilvl w:val="2"/>
          <w:numId w:val="49"/>
        </w:numPr>
        <w:spacing w:before="0" w:after="0"/>
      </w:pPr>
      <w:r w:rsidRPr="00020EFE">
        <w:t>Equivalent stress cycles at 72%SMYS of 24.0 per year</w:t>
      </w:r>
    </w:p>
    <w:p w14:paraId="7ED0538E" w14:textId="77777777" w:rsidR="002171DC" w:rsidRPr="00020EFE" w:rsidRDefault="002171DC" w:rsidP="002171DC">
      <w:pPr>
        <w:pStyle w:val="ListParagraph"/>
        <w:numPr>
          <w:ilvl w:val="2"/>
          <w:numId w:val="49"/>
        </w:numPr>
        <w:spacing w:before="0" w:after="0"/>
      </w:pPr>
      <w:r w:rsidRPr="00020EFE">
        <w:t>Pipe installation date between minimum of 1960-01-01 and maximum of 1960-01-01</w:t>
      </w:r>
    </w:p>
    <w:p w14:paraId="192278C2" w14:textId="77777777" w:rsidR="002171DC" w:rsidRPr="00020EFE" w:rsidRDefault="002171DC" w:rsidP="002171DC">
      <w:pPr>
        <w:pStyle w:val="ListParagraph"/>
        <w:numPr>
          <w:ilvl w:val="1"/>
          <w:numId w:val="49"/>
        </w:numPr>
        <w:spacing w:before="0" w:after="0"/>
      </w:pPr>
      <w:r w:rsidRPr="00020EFE">
        <w:t>Consequence of failure distributed between minimum of $1.36 and maximum of $1.40MM</w:t>
      </w:r>
    </w:p>
    <w:p w14:paraId="5A7F5BDA" w14:textId="77777777" w:rsidR="002171DC" w:rsidRPr="00020EFE" w:rsidRDefault="002171DC" w:rsidP="002171DC">
      <w:pPr>
        <w:pStyle w:val="ListParagraph"/>
        <w:numPr>
          <w:ilvl w:val="1"/>
          <w:numId w:val="49"/>
        </w:numPr>
        <w:spacing w:before="0" w:after="0"/>
      </w:pPr>
      <w:r w:rsidRPr="00020EFE">
        <w:t>Total length driven by Economic Loss: 29.98 meters.</w:t>
      </w:r>
    </w:p>
    <w:p w14:paraId="62F3AEEF" w14:textId="77777777" w:rsidR="002171DC" w:rsidRPr="00020EFE" w:rsidRDefault="002171DC" w:rsidP="002171DC">
      <w:pPr>
        <w:pStyle w:val="ListParagraph"/>
        <w:numPr>
          <w:ilvl w:val="1"/>
          <w:numId w:val="49"/>
        </w:numPr>
        <w:spacing w:before="0" w:after="0"/>
      </w:pPr>
      <w:r w:rsidRPr="00020EFE">
        <w:t>Economic Loss Cost distributed between minimum of $0.99 and maximum of $0.99MM:</w:t>
      </w:r>
    </w:p>
    <w:p w14:paraId="398AE084" w14:textId="77777777" w:rsidR="002171DC" w:rsidRPr="00020EFE" w:rsidRDefault="002171DC" w:rsidP="002171DC">
      <w:pPr>
        <w:pStyle w:val="ListParagraph"/>
        <w:numPr>
          <w:ilvl w:val="2"/>
          <w:numId w:val="49"/>
        </w:numPr>
        <w:spacing w:before="0" w:after="0"/>
      </w:pPr>
      <w:r w:rsidRPr="00020EFE">
        <w:t>Repair costs between minimum of $187,000.00 and maximum of $187,000.00.</w:t>
      </w:r>
    </w:p>
    <w:p w14:paraId="1FD3EBB1" w14:textId="77777777" w:rsidR="002171DC" w:rsidRPr="00020EFE" w:rsidRDefault="002171DC" w:rsidP="002171DC">
      <w:pPr>
        <w:pStyle w:val="ListParagraph"/>
        <w:numPr>
          <w:ilvl w:val="2"/>
          <w:numId w:val="49"/>
        </w:numPr>
        <w:spacing w:before="0" w:after="0"/>
      </w:pPr>
      <w:r w:rsidRPr="00020EFE">
        <w:t>Outage losses between minimum of $800,000.00 and maximum of $800,000.00.</w:t>
      </w:r>
    </w:p>
    <w:p w14:paraId="2005A092" w14:textId="77777777" w:rsidR="002171DC" w:rsidRPr="00020EFE" w:rsidRDefault="002171DC" w:rsidP="002171DC">
      <w:pPr>
        <w:pStyle w:val="ListParagraph"/>
        <w:numPr>
          <w:ilvl w:val="2"/>
          <w:numId w:val="49"/>
        </w:numPr>
        <w:spacing w:before="0" w:after="0"/>
      </w:pPr>
      <w:r w:rsidRPr="00020EFE">
        <w:t>Product type is Crude Oil.</w:t>
      </w:r>
    </w:p>
    <w:p w14:paraId="12EDCE85" w14:textId="77777777" w:rsidR="002171DC" w:rsidRPr="00020EFE" w:rsidRDefault="002171DC" w:rsidP="002171DC">
      <w:pPr>
        <w:pStyle w:val="ListParagraph"/>
        <w:numPr>
          <w:ilvl w:val="2"/>
          <w:numId w:val="49"/>
        </w:numPr>
        <w:spacing w:before="0" w:after="0"/>
      </w:pPr>
      <w:r w:rsidRPr="00020EFE">
        <w:t>Leak cost between minimum of $0.99 and maximum of $0.99MM</w:t>
      </w:r>
    </w:p>
    <w:p w14:paraId="481870C0" w14:textId="77777777" w:rsidR="002171DC" w:rsidRPr="00020EFE" w:rsidRDefault="002171DC" w:rsidP="002171DC">
      <w:pPr>
        <w:pStyle w:val="ListParagraph"/>
        <w:numPr>
          <w:ilvl w:val="2"/>
          <w:numId w:val="49"/>
        </w:numPr>
        <w:spacing w:before="0" w:after="0"/>
      </w:pPr>
      <w:r w:rsidRPr="00020EFE">
        <w:lastRenderedPageBreak/>
        <w:t>Leak scenario yielded 90.0 intersections with structures, with minimum of $nan and maximum of $nan in cost of structures impacted.</w:t>
      </w:r>
    </w:p>
    <w:p w14:paraId="6CAA4492" w14:textId="77777777" w:rsidR="002171DC" w:rsidRPr="00020EFE" w:rsidRDefault="002171DC" w:rsidP="002171DC">
      <w:pPr>
        <w:pStyle w:val="ListParagraph"/>
        <w:numPr>
          <w:ilvl w:val="2"/>
          <w:numId w:val="49"/>
        </w:numPr>
        <w:spacing w:before="0" w:after="0"/>
      </w:pPr>
      <w:r w:rsidRPr="00020EFE">
        <w:t>Leak product loss costs between minimum of $1,850.91 and maximum of $1,850.91</w:t>
      </w:r>
    </w:p>
    <w:p w14:paraId="5B159889" w14:textId="77777777" w:rsidR="002171DC" w:rsidRPr="00020EFE" w:rsidRDefault="002171DC" w:rsidP="002171DC">
      <w:pPr>
        <w:pStyle w:val="ListParagraph"/>
        <w:numPr>
          <w:ilvl w:val="2"/>
          <w:numId w:val="49"/>
        </w:numPr>
        <w:spacing w:before="0" w:after="0"/>
      </w:pPr>
      <w:r w:rsidRPr="00020EFE">
        <w:t>Rupture cost between minimum of $1.03 and maximum of $1.03MM</w:t>
      </w:r>
    </w:p>
    <w:p w14:paraId="6689B794" w14:textId="77777777" w:rsidR="002171DC" w:rsidRPr="00020EFE" w:rsidRDefault="002171DC" w:rsidP="002171DC">
      <w:pPr>
        <w:pStyle w:val="ListParagraph"/>
        <w:numPr>
          <w:ilvl w:val="2"/>
          <w:numId w:val="49"/>
        </w:numPr>
        <w:spacing w:before="0" w:after="0"/>
      </w:pPr>
      <w:r w:rsidRPr="00020EFE">
        <w:t>Rupture scenario yielded 163.0 intersections with structures, with minimum of $nan and maximum of $nan in cost of structures impacted</w:t>
      </w:r>
    </w:p>
    <w:p w14:paraId="4C54939D" w14:textId="77777777" w:rsidR="002171DC" w:rsidRPr="00020EFE" w:rsidRDefault="002171DC" w:rsidP="002171DC">
      <w:pPr>
        <w:pStyle w:val="ListParagraph"/>
        <w:numPr>
          <w:ilvl w:val="2"/>
          <w:numId w:val="49"/>
        </w:numPr>
        <w:spacing w:before="0" w:after="0"/>
      </w:pPr>
      <w:r w:rsidRPr="00020EFE">
        <w:t>Rupture product loss costs between minimum of $40,889.26 and maximum of $40,889.26</w:t>
      </w:r>
    </w:p>
    <w:p w14:paraId="63AFC89F" w14:textId="77777777" w:rsidR="002171DC" w:rsidRPr="00020EFE" w:rsidRDefault="002171DC" w:rsidP="002171DC">
      <w:pPr>
        <w:pStyle w:val="ListParagraph"/>
        <w:numPr>
          <w:ilvl w:val="2"/>
          <w:numId w:val="49"/>
        </w:numPr>
        <w:spacing w:before="0" w:after="0"/>
      </w:pPr>
      <w:r w:rsidRPr="00020EFE">
        <w:t>Puncture cost between minimum of $1.05 and maximum of $1.05MM</w:t>
      </w:r>
    </w:p>
    <w:p w14:paraId="69B06CC0" w14:textId="77777777" w:rsidR="002171DC" w:rsidRPr="00020EFE" w:rsidRDefault="002171DC" w:rsidP="002171DC">
      <w:pPr>
        <w:pStyle w:val="ListParagraph"/>
        <w:numPr>
          <w:ilvl w:val="2"/>
          <w:numId w:val="49"/>
        </w:numPr>
        <w:spacing w:before="0" w:after="0"/>
      </w:pPr>
      <w:r w:rsidRPr="00020EFE">
        <w:t>Puncture scenario yielded 187.0 intersections with structures, with minimum of $nan and maximum of $nan in cost of structures impacted</w:t>
      </w:r>
    </w:p>
    <w:p w14:paraId="3048FEA8" w14:textId="77777777" w:rsidR="002171DC" w:rsidRPr="00020EFE" w:rsidRDefault="002171DC" w:rsidP="002171DC">
      <w:pPr>
        <w:pStyle w:val="ListParagraph"/>
        <w:numPr>
          <w:ilvl w:val="2"/>
          <w:numId w:val="49"/>
        </w:numPr>
        <w:spacing w:before="0" w:after="0"/>
      </w:pPr>
      <w:r w:rsidRPr="00020EFE">
        <w:t>Puncture product Loss costs between minimum of $60,816.67 and maximum of $60,816.67"</w:t>
      </w:r>
    </w:p>
    <w:p w14:paraId="7B5E4500" w14:textId="77777777" w:rsidR="002171DC" w:rsidRPr="00020EFE" w:rsidRDefault="002171DC" w:rsidP="002171DC">
      <w:pPr>
        <w:pStyle w:val="ListParagraph"/>
        <w:numPr>
          <w:ilvl w:val="0"/>
          <w:numId w:val="49"/>
        </w:numPr>
        <w:spacing w:before="0" w:after="0"/>
      </w:pPr>
      <w:r w:rsidRPr="00020EFE">
        <w:t>"SS-07 NPS 6</w:t>
      </w:r>
    </w:p>
    <w:p w14:paraId="6A8A0643" w14:textId="77777777" w:rsidR="002171DC" w:rsidRPr="00020EFE" w:rsidRDefault="002171DC" w:rsidP="002171DC">
      <w:pPr>
        <w:pStyle w:val="ListParagraph"/>
        <w:numPr>
          <w:ilvl w:val="1"/>
          <w:numId w:val="49"/>
        </w:numPr>
        <w:spacing w:before="0" w:after="0"/>
      </w:pPr>
      <w:r w:rsidRPr="00020EFE">
        <w:t>Total Cumulative Length (m):</w:t>
      </w:r>
      <w:r w:rsidRPr="00020EFE">
        <w:tab/>
        <w:t>29.8</w:t>
      </w:r>
    </w:p>
    <w:p w14:paraId="4C1F1C85" w14:textId="77777777" w:rsidR="002171DC" w:rsidRPr="00020EFE" w:rsidRDefault="002171DC" w:rsidP="002171DC">
      <w:pPr>
        <w:pStyle w:val="ListParagraph"/>
        <w:numPr>
          <w:ilvl w:val="1"/>
          <w:numId w:val="49"/>
        </w:numPr>
        <w:spacing w:before="0" w:after="0"/>
      </w:pPr>
      <w:r w:rsidRPr="00020EFE">
        <w:t>Likelihood of failure distributed between minimum of 3.765e-02 and maximum of 3.765e-02.</w:t>
      </w:r>
    </w:p>
    <w:p w14:paraId="6095EE89" w14:textId="77777777" w:rsidR="002171DC" w:rsidRPr="00020EFE" w:rsidRDefault="002171DC" w:rsidP="002171DC">
      <w:pPr>
        <w:pStyle w:val="ListParagraph"/>
        <w:numPr>
          <w:ilvl w:val="2"/>
          <w:numId w:val="49"/>
        </w:numPr>
        <w:spacing w:before="0" w:after="0"/>
      </w:pPr>
      <w:r w:rsidRPr="00020EFE">
        <w:t>ILI Date of 2017-05-23</w:t>
      </w:r>
    </w:p>
    <w:p w14:paraId="72ECDDE6" w14:textId="77777777" w:rsidR="002171DC" w:rsidRPr="00020EFE" w:rsidRDefault="002171DC" w:rsidP="002171DC">
      <w:pPr>
        <w:pStyle w:val="ListParagraph"/>
        <w:numPr>
          <w:ilvl w:val="2"/>
          <w:numId w:val="49"/>
        </w:numPr>
        <w:spacing w:before="0" w:after="0"/>
      </w:pPr>
      <w:r w:rsidRPr="00020EFE">
        <w:t>ILI tool of MFL/Geometry</w:t>
      </w:r>
    </w:p>
    <w:p w14:paraId="0409C27C" w14:textId="77777777" w:rsidR="002171DC" w:rsidRPr="00020EFE" w:rsidRDefault="002171DC" w:rsidP="002171DC">
      <w:pPr>
        <w:pStyle w:val="ListParagraph"/>
        <w:numPr>
          <w:ilvl w:val="2"/>
          <w:numId w:val="49"/>
        </w:numPr>
        <w:spacing w:before="0" w:after="0"/>
      </w:pPr>
      <w:r w:rsidRPr="00020EFE">
        <w:t>Features identified 1.0</w:t>
      </w:r>
    </w:p>
    <w:p w14:paraId="0576C154" w14:textId="77777777" w:rsidR="002171DC" w:rsidRPr="00020EFE" w:rsidRDefault="002171DC" w:rsidP="002171DC">
      <w:pPr>
        <w:pStyle w:val="ListParagraph"/>
        <w:numPr>
          <w:ilvl w:val="2"/>
          <w:numId w:val="49"/>
        </w:numPr>
        <w:spacing w:before="0" w:after="0"/>
      </w:pPr>
      <w:r w:rsidRPr="00020EFE">
        <w:t>Depth NPS fraction between 0.075 and 0.075</w:t>
      </w:r>
    </w:p>
    <w:p w14:paraId="37E3626C" w14:textId="77777777" w:rsidR="002171DC" w:rsidRPr="00020EFE" w:rsidRDefault="002171DC" w:rsidP="002171DC">
      <w:pPr>
        <w:pStyle w:val="ListParagraph"/>
        <w:numPr>
          <w:ilvl w:val="2"/>
          <w:numId w:val="49"/>
        </w:numPr>
        <w:spacing w:before="0" w:after="0"/>
      </w:pPr>
      <w:r w:rsidRPr="00020EFE">
        <w:t>Length between 138.0 mm and 138.0 mm</w:t>
      </w:r>
    </w:p>
    <w:p w14:paraId="294397D6" w14:textId="77777777" w:rsidR="002171DC" w:rsidRPr="00020EFE" w:rsidRDefault="002171DC" w:rsidP="002171DC">
      <w:pPr>
        <w:pStyle w:val="ListParagraph"/>
        <w:numPr>
          <w:ilvl w:val="2"/>
          <w:numId w:val="49"/>
        </w:numPr>
        <w:spacing w:before="0" w:after="0"/>
      </w:pPr>
      <w:r w:rsidRPr="00020EFE">
        <w:t>Maximum subjected stress between minimum of 9825.0 and maximum of 9825.0 kPa</w:t>
      </w:r>
    </w:p>
    <w:p w14:paraId="2124B4FA" w14:textId="77777777" w:rsidR="002171DC" w:rsidRPr="00020EFE" w:rsidRDefault="002171DC" w:rsidP="002171DC">
      <w:pPr>
        <w:pStyle w:val="ListParagraph"/>
        <w:numPr>
          <w:ilvl w:val="2"/>
          <w:numId w:val="49"/>
        </w:numPr>
        <w:spacing w:before="0" w:after="0"/>
      </w:pPr>
      <w:r w:rsidRPr="00020EFE">
        <w:t>Equivalent stress cycles at 72%SMYS of 24.0 per year</w:t>
      </w:r>
    </w:p>
    <w:p w14:paraId="183F9232" w14:textId="77777777" w:rsidR="002171DC" w:rsidRPr="00020EFE" w:rsidRDefault="002171DC" w:rsidP="002171DC">
      <w:pPr>
        <w:pStyle w:val="ListParagraph"/>
        <w:numPr>
          <w:ilvl w:val="2"/>
          <w:numId w:val="49"/>
        </w:numPr>
        <w:spacing w:before="0" w:after="0"/>
      </w:pPr>
      <w:r w:rsidRPr="00020EFE">
        <w:t>Pipe installation date between minimum of 1965-01-01 and maximum of 1965-01-01</w:t>
      </w:r>
    </w:p>
    <w:p w14:paraId="59D8448E" w14:textId="77777777" w:rsidR="002171DC" w:rsidRPr="00020EFE" w:rsidRDefault="002171DC" w:rsidP="002171DC">
      <w:pPr>
        <w:pStyle w:val="ListParagraph"/>
        <w:numPr>
          <w:ilvl w:val="1"/>
          <w:numId w:val="49"/>
        </w:numPr>
        <w:spacing w:before="0" w:after="0"/>
      </w:pPr>
      <w:r w:rsidRPr="00020EFE">
        <w:t>Consequence of failure distributed between minimum of $5.97 and maximum of $6.21MM</w:t>
      </w:r>
    </w:p>
    <w:p w14:paraId="58CAE4DC" w14:textId="77777777" w:rsidR="002171DC" w:rsidRPr="00020EFE" w:rsidRDefault="002171DC" w:rsidP="002171DC">
      <w:pPr>
        <w:pStyle w:val="ListParagraph"/>
        <w:numPr>
          <w:ilvl w:val="1"/>
          <w:numId w:val="49"/>
        </w:numPr>
        <w:spacing w:before="0" w:after="0"/>
      </w:pPr>
      <w:r w:rsidRPr="00020EFE">
        <w:t>Total length driven by Environmental: 29.8 meters.</w:t>
      </w:r>
    </w:p>
    <w:p w14:paraId="7ABAADA0" w14:textId="77777777" w:rsidR="002171DC" w:rsidRPr="00020EFE" w:rsidRDefault="002171DC" w:rsidP="002171DC">
      <w:pPr>
        <w:pStyle w:val="ListParagraph"/>
        <w:numPr>
          <w:ilvl w:val="1"/>
          <w:numId w:val="49"/>
        </w:numPr>
        <w:spacing w:before="0" w:after="0"/>
      </w:pPr>
      <w:r w:rsidRPr="00020EFE">
        <w:t>Environmental Cost distributed between minimum of $5.69 and maximum of $5.94MM:</w:t>
      </w:r>
    </w:p>
    <w:p w14:paraId="66A3CDEE" w14:textId="77777777" w:rsidR="002171DC" w:rsidRPr="00020EFE" w:rsidRDefault="002171DC" w:rsidP="002171DC">
      <w:pPr>
        <w:pStyle w:val="ListParagraph"/>
        <w:numPr>
          <w:ilvl w:val="2"/>
          <w:numId w:val="49"/>
        </w:numPr>
        <w:spacing w:before="0" w:after="0"/>
      </w:pPr>
      <w:r w:rsidRPr="00020EFE">
        <w:t>Leak cost between minimum of $0.20 and maximum of $0.20MM</w:t>
      </w:r>
    </w:p>
    <w:p w14:paraId="35201893" w14:textId="77777777" w:rsidR="002171DC" w:rsidRPr="00020EFE" w:rsidRDefault="002171DC" w:rsidP="002171DC">
      <w:pPr>
        <w:pStyle w:val="ListParagraph"/>
        <w:numPr>
          <w:ilvl w:val="2"/>
          <w:numId w:val="49"/>
        </w:numPr>
        <w:spacing w:before="0" w:after="0"/>
      </w:pPr>
      <w:r w:rsidRPr="00020EFE">
        <w:t>Leak spill volume between a minimum of 1880.05 and maximum of 1880.05 gallons</w:t>
      </w:r>
    </w:p>
    <w:p w14:paraId="2B5B9592" w14:textId="77777777" w:rsidR="002171DC" w:rsidRPr="00020EFE" w:rsidRDefault="002171DC" w:rsidP="002171DC">
      <w:pPr>
        <w:pStyle w:val="ListParagraph"/>
        <w:numPr>
          <w:ilvl w:val="2"/>
          <w:numId w:val="49"/>
        </w:numPr>
        <w:spacing w:before="0" w:after="0"/>
      </w:pPr>
      <w:r w:rsidRPr="00020EFE">
        <w:t>Rupture cost between minimum of $56.43 and maximum of $56.43MM</w:t>
      </w:r>
    </w:p>
    <w:p w14:paraId="7385D788" w14:textId="77777777" w:rsidR="002171DC" w:rsidRPr="00020EFE" w:rsidRDefault="002171DC" w:rsidP="002171DC">
      <w:pPr>
        <w:pStyle w:val="ListParagraph"/>
        <w:numPr>
          <w:ilvl w:val="2"/>
          <w:numId w:val="49"/>
        </w:numPr>
        <w:spacing w:before="0" w:after="0"/>
      </w:pPr>
      <w:r w:rsidRPr="00020EFE">
        <w:t>Rupture spill volume is between a minimum of 532364.03 and maximum of 532364.03 gallons</w:t>
      </w:r>
    </w:p>
    <w:p w14:paraId="70AA5FE9" w14:textId="77777777" w:rsidR="002171DC" w:rsidRPr="00020EFE" w:rsidRDefault="002171DC" w:rsidP="002171DC">
      <w:pPr>
        <w:pStyle w:val="ListParagraph"/>
        <w:numPr>
          <w:ilvl w:val="2"/>
          <w:numId w:val="49"/>
        </w:numPr>
        <w:spacing w:before="0" w:after="0"/>
      </w:pPr>
      <w:r w:rsidRPr="00020EFE">
        <w:t>Puncture cost between minimum of $6.55 and maximum of $6.55MM</w:t>
      </w:r>
    </w:p>
    <w:p w14:paraId="532E4FE0" w14:textId="77777777" w:rsidR="002171DC" w:rsidRPr="00020EFE" w:rsidRDefault="002171DC" w:rsidP="002171DC">
      <w:pPr>
        <w:pStyle w:val="ListParagraph"/>
        <w:numPr>
          <w:ilvl w:val="2"/>
          <w:numId w:val="49"/>
        </w:numPr>
        <w:spacing w:before="0" w:after="0"/>
      </w:pPr>
      <w:r w:rsidRPr="00020EFE">
        <w:t>Puncture spill volume is between a minimum of 61774.19 and maximum of 61774.19 gallons</w:t>
      </w:r>
    </w:p>
    <w:p w14:paraId="32BB234F" w14:textId="77777777" w:rsidR="002171DC" w:rsidRPr="00020EFE" w:rsidRDefault="002171DC" w:rsidP="002171DC">
      <w:pPr>
        <w:pStyle w:val="ListParagraph"/>
        <w:numPr>
          <w:ilvl w:val="2"/>
          <w:numId w:val="49"/>
        </w:numPr>
        <w:spacing w:before="0" w:after="0"/>
      </w:pPr>
      <w:r w:rsidRPr="00020EFE">
        <w:t xml:space="preserve">Land use distributed as </w:t>
      </w:r>
    </w:p>
    <w:p w14:paraId="50466CDC" w14:textId="77777777" w:rsidR="002171DC" w:rsidRPr="00020EFE" w:rsidRDefault="002171DC" w:rsidP="002171DC">
      <w:pPr>
        <w:pStyle w:val="ListParagraph"/>
        <w:numPr>
          <w:ilvl w:val="3"/>
          <w:numId w:val="49"/>
        </w:numPr>
        <w:spacing w:before="0" w:after="0"/>
      </w:pPr>
      <w:r w:rsidRPr="00020EFE">
        <w:t>Agricultural: 29.80</w:t>
      </w:r>
    </w:p>
    <w:p w14:paraId="4EA2BE3E" w14:textId="77777777" w:rsidR="006C1C9E" w:rsidRPr="005A4768" w:rsidRDefault="006C1C9E" w:rsidP="005A4768"/>
    <w:p w14:paraId="1C4BF0B0" w14:textId="408B9827" w:rsidR="007F1D8C" w:rsidRDefault="007F1D8C">
      <w:pPr>
        <w:pStyle w:val="Heading2"/>
      </w:pPr>
      <w:bookmarkStart w:id="50" w:name="_Toc26168875"/>
      <w:r>
        <w:t>Circumferential Stress Corrosion Cracking</w:t>
      </w:r>
      <w:r w:rsidR="00D32CED">
        <w:t xml:space="preserve"> and Total Consequence</w:t>
      </w:r>
      <w:bookmarkEnd w:id="50"/>
    </w:p>
    <w:p w14:paraId="59A65C76" w14:textId="77777777" w:rsidR="00F80B0C" w:rsidRPr="00F80B0C" w:rsidRDefault="00F80B0C" w:rsidP="00F80B0C"/>
    <w:p w14:paraId="5E36002B" w14:textId="77777777" w:rsidR="00F80B0C" w:rsidRDefault="00F80B0C" w:rsidP="00F80B0C">
      <w:pPr>
        <w:pStyle w:val="Heading3"/>
      </w:pPr>
      <w:r>
        <w:t>Assumptions of model</w:t>
      </w:r>
    </w:p>
    <w:p w14:paraId="58B161A3" w14:textId="77777777" w:rsidR="00F80B0C" w:rsidRDefault="00F80B0C" w:rsidP="00F80B0C"/>
    <w:p w14:paraId="27FB9943" w14:textId="77777777" w:rsidR="00F80B0C" w:rsidRDefault="00F80B0C" w:rsidP="00F80B0C">
      <w:pPr>
        <w:pStyle w:val="Heading3"/>
      </w:pPr>
      <w:r>
        <w:lastRenderedPageBreak/>
        <w:t>Distribution of pipe length</w:t>
      </w:r>
    </w:p>
    <w:p w14:paraId="6A64D6F7" w14:textId="77777777" w:rsidR="00A65609" w:rsidRDefault="00A65609" w:rsidP="00A65609">
      <w:r w:rsidRPr="008A46F5">
        <w:rPr>
          <w:highlight w:val="yellow"/>
        </w:rPr>
        <w:t>The length distribution of the entire pipeline system according to risk ranking, for total risk, is presented in Figure xxx.</w:t>
      </w:r>
    </w:p>
    <w:p w14:paraId="3997B5A5" w14:textId="1721CFA2" w:rsidR="00A65609" w:rsidRDefault="00C27B25" w:rsidP="00A65609">
      <w:pPr>
        <w:jc w:val="center"/>
      </w:pPr>
      <w:r>
        <w:rPr>
          <w:noProof/>
        </w:rPr>
        <w:drawing>
          <wp:inline distT="0" distB="0" distL="0" distR="0" wp14:anchorId="072733A0" wp14:editId="12F0A24C">
            <wp:extent cx="5777865" cy="3917950"/>
            <wp:effectExtent l="19050" t="19050" r="1333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7865" cy="3917950"/>
                    </a:xfrm>
                    <a:prstGeom prst="rect">
                      <a:avLst/>
                    </a:prstGeom>
                    <a:ln>
                      <a:solidFill>
                        <a:schemeClr val="tx1"/>
                      </a:solidFill>
                    </a:ln>
                  </pic:spPr>
                </pic:pic>
              </a:graphicData>
            </a:graphic>
          </wp:inline>
        </w:drawing>
      </w:r>
    </w:p>
    <w:p w14:paraId="0C2054B6" w14:textId="77777777" w:rsidR="00A65609" w:rsidRDefault="00A65609" w:rsidP="00A65609"/>
    <w:p w14:paraId="4F5E6E75" w14:textId="77777777" w:rsidR="00A65609" w:rsidRDefault="00A65609" w:rsidP="00A65609">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1296D34F" w14:textId="0107E346" w:rsidR="00A65609" w:rsidRDefault="00A65609" w:rsidP="00A65609">
      <w:r>
        <w:t xml:space="preserve">The cumulative pipeline lengths of each threat driver categorized according to risk ranking is presented in </w:t>
      </w:r>
      <w:r w:rsidRPr="007315E3">
        <w:rPr>
          <w:highlight w:val="yellow"/>
        </w:rPr>
        <w:t>Table XXX</w:t>
      </w:r>
      <w:r>
        <w:t>.</w:t>
      </w:r>
    </w:p>
    <w:tbl>
      <w:tblPr>
        <w:tblStyle w:val="TableGrid"/>
        <w:tblW w:w="0" w:type="auto"/>
        <w:tblLook w:val="04A0" w:firstRow="1" w:lastRow="0" w:firstColumn="1" w:lastColumn="0" w:noHBand="0" w:noVBand="1"/>
      </w:tblPr>
      <w:tblGrid>
        <w:gridCol w:w="1514"/>
        <w:gridCol w:w="1515"/>
        <w:gridCol w:w="1515"/>
        <w:gridCol w:w="1515"/>
        <w:gridCol w:w="1515"/>
        <w:gridCol w:w="1515"/>
      </w:tblGrid>
      <w:tr w:rsidR="00C27B25" w:rsidRPr="00C27B25" w14:paraId="0FC70E52" w14:textId="77777777" w:rsidTr="00C27B25">
        <w:tc>
          <w:tcPr>
            <w:tcW w:w="1514" w:type="dxa"/>
            <w:vMerge w:val="restart"/>
            <w:shd w:val="clear" w:color="auto" w:fill="F2F2F2" w:themeFill="background1" w:themeFillShade="F2"/>
            <w:vAlign w:val="center"/>
          </w:tcPr>
          <w:p w14:paraId="4FE2ABD5" w14:textId="6DE22AFA" w:rsidR="00C27B25" w:rsidRPr="00C27B25" w:rsidRDefault="00C27B25" w:rsidP="00C27B25">
            <w:pPr>
              <w:jc w:val="center"/>
              <w:rPr>
                <w:b/>
              </w:rPr>
            </w:pPr>
            <w:r w:rsidRPr="00C27B25">
              <w:rPr>
                <w:b/>
              </w:rPr>
              <w:t>CSCC Method Used</w:t>
            </w:r>
          </w:p>
        </w:tc>
        <w:tc>
          <w:tcPr>
            <w:tcW w:w="7575" w:type="dxa"/>
            <w:gridSpan w:val="5"/>
            <w:shd w:val="clear" w:color="auto" w:fill="F2F2F2" w:themeFill="background1" w:themeFillShade="F2"/>
            <w:vAlign w:val="center"/>
          </w:tcPr>
          <w:p w14:paraId="5982F392" w14:textId="3E6ADDBF" w:rsidR="00C27B25" w:rsidRPr="00C27B25" w:rsidRDefault="00C27B25" w:rsidP="00C27B25">
            <w:pPr>
              <w:jc w:val="center"/>
              <w:rPr>
                <w:b/>
              </w:rPr>
            </w:pPr>
            <w:r w:rsidRPr="00C27B25">
              <w:rPr>
                <w:b/>
              </w:rPr>
              <w:t>Cumulative Length (m)</w:t>
            </w:r>
          </w:p>
        </w:tc>
      </w:tr>
      <w:tr w:rsidR="00C27B25" w:rsidRPr="00C27B25" w14:paraId="48677A96" w14:textId="77777777" w:rsidTr="00C27B25">
        <w:tc>
          <w:tcPr>
            <w:tcW w:w="1514" w:type="dxa"/>
            <w:vMerge/>
            <w:shd w:val="clear" w:color="auto" w:fill="F2F2F2" w:themeFill="background1" w:themeFillShade="F2"/>
            <w:vAlign w:val="center"/>
          </w:tcPr>
          <w:p w14:paraId="01C19E99" w14:textId="77777777" w:rsidR="00C27B25" w:rsidRPr="00C27B25" w:rsidRDefault="00C27B25" w:rsidP="00C27B25">
            <w:pPr>
              <w:jc w:val="center"/>
              <w:rPr>
                <w:b/>
              </w:rPr>
            </w:pPr>
          </w:p>
        </w:tc>
        <w:tc>
          <w:tcPr>
            <w:tcW w:w="1515" w:type="dxa"/>
            <w:shd w:val="clear" w:color="auto" w:fill="F2F2F2" w:themeFill="background1" w:themeFillShade="F2"/>
            <w:vAlign w:val="center"/>
          </w:tcPr>
          <w:p w14:paraId="3803BCB9" w14:textId="251AA4FF" w:rsidR="00C27B25" w:rsidRPr="00C27B25" w:rsidRDefault="00C27B25" w:rsidP="00C27B25">
            <w:pPr>
              <w:jc w:val="center"/>
              <w:rPr>
                <w:b/>
              </w:rPr>
            </w:pPr>
            <w:r w:rsidRPr="00C27B25">
              <w:rPr>
                <w:b/>
              </w:rPr>
              <w:t>LOW Risk</w:t>
            </w:r>
          </w:p>
        </w:tc>
        <w:tc>
          <w:tcPr>
            <w:tcW w:w="1515" w:type="dxa"/>
            <w:shd w:val="clear" w:color="auto" w:fill="D9D9D9" w:themeFill="background1" w:themeFillShade="D9"/>
            <w:vAlign w:val="center"/>
          </w:tcPr>
          <w:p w14:paraId="7BEDF765" w14:textId="00BB99B1" w:rsidR="00C27B25" w:rsidRPr="00C27B25" w:rsidRDefault="00C27B25" w:rsidP="00C27B25">
            <w:pPr>
              <w:jc w:val="center"/>
              <w:rPr>
                <w:b/>
              </w:rPr>
            </w:pPr>
            <w:r w:rsidRPr="00C27B25">
              <w:rPr>
                <w:b/>
              </w:rPr>
              <w:t>MEDIUM Risk</w:t>
            </w:r>
          </w:p>
        </w:tc>
        <w:tc>
          <w:tcPr>
            <w:tcW w:w="1515" w:type="dxa"/>
            <w:shd w:val="clear" w:color="auto" w:fill="808080" w:themeFill="background1" w:themeFillShade="80"/>
            <w:vAlign w:val="center"/>
          </w:tcPr>
          <w:p w14:paraId="66A2CE81" w14:textId="77777777" w:rsidR="00C27B25" w:rsidRPr="00C27B25" w:rsidRDefault="00C27B25" w:rsidP="00C27B25">
            <w:pPr>
              <w:jc w:val="center"/>
              <w:rPr>
                <w:b/>
              </w:rPr>
            </w:pPr>
            <w:r w:rsidRPr="00C27B25">
              <w:rPr>
                <w:b/>
              </w:rPr>
              <w:t>HIGH Risk</w:t>
            </w:r>
          </w:p>
        </w:tc>
        <w:tc>
          <w:tcPr>
            <w:tcW w:w="1515" w:type="dxa"/>
            <w:shd w:val="clear" w:color="auto" w:fill="595959" w:themeFill="text1" w:themeFillTint="A6"/>
            <w:vAlign w:val="center"/>
          </w:tcPr>
          <w:p w14:paraId="0ED914E4" w14:textId="77777777" w:rsidR="00C27B25" w:rsidRPr="00C27B25" w:rsidRDefault="00C27B25" w:rsidP="00C27B25">
            <w:pPr>
              <w:jc w:val="center"/>
              <w:rPr>
                <w:b/>
              </w:rPr>
            </w:pPr>
            <w:r w:rsidRPr="00C27B25">
              <w:rPr>
                <w:b/>
              </w:rPr>
              <w:t>VERY HIGH Risk</w:t>
            </w:r>
          </w:p>
        </w:tc>
        <w:tc>
          <w:tcPr>
            <w:tcW w:w="1515" w:type="dxa"/>
            <w:shd w:val="clear" w:color="auto" w:fill="F2F2F2" w:themeFill="background1" w:themeFillShade="F2"/>
            <w:vAlign w:val="center"/>
          </w:tcPr>
          <w:p w14:paraId="39032321" w14:textId="77777777" w:rsidR="00C27B25" w:rsidRPr="00C27B25" w:rsidRDefault="00C27B25" w:rsidP="00C27B25">
            <w:pPr>
              <w:jc w:val="center"/>
              <w:rPr>
                <w:b/>
              </w:rPr>
            </w:pPr>
            <w:r w:rsidRPr="00C27B25">
              <w:rPr>
                <w:b/>
              </w:rPr>
              <w:t>Grand Total</w:t>
            </w:r>
          </w:p>
        </w:tc>
      </w:tr>
      <w:tr w:rsidR="00C27B25" w:rsidRPr="00C27B25" w14:paraId="4DF0118D" w14:textId="77777777" w:rsidTr="00C27B25">
        <w:tc>
          <w:tcPr>
            <w:tcW w:w="1514" w:type="dxa"/>
            <w:shd w:val="clear" w:color="auto" w:fill="F2F2F2" w:themeFill="background1" w:themeFillShade="F2"/>
            <w:vAlign w:val="center"/>
          </w:tcPr>
          <w:p w14:paraId="44D69EEA" w14:textId="24C9B14B" w:rsidR="00C27B25" w:rsidRPr="00C27B25" w:rsidRDefault="00C27B25" w:rsidP="00C27B25">
            <w:pPr>
              <w:jc w:val="center"/>
            </w:pPr>
            <w:r w:rsidRPr="00C27B25">
              <w:t>Method 1a</w:t>
            </w:r>
          </w:p>
        </w:tc>
        <w:tc>
          <w:tcPr>
            <w:tcW w:w="1515" w:type="dxa"/>
            <w:vAlign w:val="center"/>
          </w:tcPr>
          <w:p w14:paraId="7D1C614B" w14:textId="29267D01" w:rsidR="00C27B25" w:rsidRPr="00C27B25" w:rsidRDefault="00C27B25" w:rsidP="00C27B25">
            <w:pPr>
              <w:jc w:val="center"/>
            </w:pPr>
            <w:r>
              <w:t>0.00</w:t>
            </w:r>
          </w:p>
        </w:tc>
        <w:tc>
          <w:tcPr>
            <w:tcW w:w="1515" w:type="dxa"/>
            <w:vAlign w:val="center"/>
          </w:tcPr>
          <w:p w14:paraId="789B495A" w14:textId="026BD022" w:rsidR="00C27B25" w:rsidRPr="00C27B25" w:rsidRDefault="00C27B25" w:rsidP="00C27B25">
            <w:pPr>
              <w:jc w:val="center"/>
            </w:pPr>
            <w:r w:rsidRPr="00C27B25">
              <w:t>85,072.61</w:t>
            </w:r>
          </w:p>
        </w:tc>
        <w:tc>
          <w:tcPr>
            <w:tcW w:w="1515" w:type="dxa"/>
            <w:vAlign w:val="center"/>
          </w:tcPr>
          <w:p w14:paraId="2DDCDF56" w14:textId="77777777" w:rsidR="00C27B25" w:rsidRPr="00C27B25" w:rsidRDefault="00C27B25" w:rsidP="00C27B25">
            <w:pPr>
              <w:jc w:val="center"/>
            </w:pPr>
            <w:r w:rsidRPr="00C27B25">
              <w:t>18,868.97</w:t>
            </w:r>
          </w:p>
        </w:tc>
        <w:tc>
          <w:tcPr>
            <w:tcW w:w="1515" w:type="dxa"/>
            <w:vAlign w:val="center"/>
          </w:tcPr>
          <w:p w14:paraId="0D70C362" w14:textId="77777777" w:rsidR="00C27B25" w:rsidRPr="00C27B25" w:rsidRDefault="00C27B25" w:rsidP="00C27B25">
            <w:pPr>
              <w:jc w:val="center"/>
            </w:pPr>
            <w:r w:rsidRPr="00C27B25">
              <w:t>72.84</w:t>
            </w:r>
          </w:p>
        </w:tc>
        <w:tc>
          <w:tcPr>
            <w:tcW w:w="1515" w:type="dxa"/>
            <w:shd w:val="clear" w:color="auto" w:fill="F2F2F2" w:themeFill="background1" w:themeFillShade="F2"/>
            <w:vAlign w:val="center"/>
          </w:tcPr>
          <w:p w14:paraId="3A04319C" w14:textId="77777777" w:rsidR="00C27B25" w:rsidRPr="00C27B25" w:rsidRDefault="00C27B25" w:rsidP="00C27B25">
            <w:pPr>
              <w:jc w:val="center"/>
              <w:rPr>
                <w:b/>
              </w:rPr>
            </w:pPr>
            <w:r w:rsidRPr="00C27B25">
              <w:rPr>
                <w:b/>
              </w:rPr>
              <w:t>104,014.43</w:t>
            </w:r>
          </w:p>
        </w:tc>
      </w:tr>
      <w:tr w:rsidR="00C27B25" w:rsidRPr="00C27B25" w14:paraId="45ED25BD" w14:textId="77777777" w:rsidTr="00C27B25">
        <w:tc>
          <w:tcPr>
            <w:tcW w:w="1514" w:type="dxa"/>
            <w:shd w:val="clear" w:color="auto" w:fill="F2F2F2" w:themeFill="background1" w:themeFillShade="F2"/>
            <w:vAlign w:val="center"/>
          </w:tcPr>
          <w:p w14:paraId="0DDE2CEF" w14:textId="68A359F8" w:rsidR="00C27B25" w:rsidRPr="00C27B25" w:rsidRDefault="00C27B25" w:rsidP="00C27B25">
            <w:pPr>
              <w:jc w:val="center"/>
            </w:pPr>
            <w:r w:rsidRPr="00C27B25">
              <w:t>Method 2</w:t>
            </w:r>
          </w:p>
        </w:tc>
        <w:tc>
          <w:tcPr>
            <w:tcW w:w="1515" w:type="dxa"/>
            <w:vAlign w:val="center"/>
          </w:tcPr>
          <w:p w14:paraId="1A24735A" w14:textId="0A388BAE" w:rsidR="00C27B25" w:rsidRPr="00C27B25" w:rsidRDefault="00C27B25" w:rsidP="00C27B25">
            <w:pPr>
              <w:jc w:val="center"/>
            </w:pPr>
            <w:r w:rsidRPr="00C27B25">
              <w:t>22,817.15</w:t>
            </w:r>
          </w:p>
        </w:tc>
        <w:tc>
          <w:tcPr>
            <w:tcW w:w="1515" w:type="dxa"/>
            <w:vAlign w:val="center"/>
          </w:tcPr>
          <w:p w14:paraId="1F6E9715" w14:textId="44CD7C40" w:rsidR="00C27B25" w:rsidRPr="00C27B25" w:rsidRDefault="00C27B25" w:rsidP="00C27B25">
            <w:pPr>
              <w:jc w:val="center"/>
            </w:pPr>
            <w:r w:rsidRPr="00C27B25">
              <w:t>445,628.44</w:t>
            </w:r>
          </w:p>
        </w:tc>
        <w:tc>
          <w:tcPr>
            <w:tcW w:w="1515" w:type="dxa"/>
            <w:vAlign w:val="center"/>
          </w:tcPr>
          <w:p w14:paraId="4660E118" w14:textId="77777777" w:rsidR="00C27B25" w:rsidRPr="00C27B25" w:rsidRDefault="00C27B25" w:rsidP="00C27B25">
            <w:pPr>
              <w:jc w:val="center"/>
            </w:pPr>
            <w:r w:rsidRPr="00C27B25">
              <w:t>13,602.45</w:t>
            </w:r>
          </w:p>
        </w:tc>
        <w:tc>
          <w:tcPr>
            <w:tcW w:w="1515" w:type="dxa"/>
            <w:vAlign w:val="center"/>
          </w:tcPr>
          <w:p w14:paraId="0DA822D3" w14:textId="77777777" w:rsidR="00C27B25" w:rsidRPr="00C27B25" w:rsidRDefault="00C27B25" w:rsidP="00C27B25">
            <w:pPr>
              <w:jc w:val="center"/>
            </w:pPr>
            <w:r w:rsidRPr="00C27B25">
              <w:t>445.80</w:t>
            </w:r>
          </w:p>
        </w:tc>
        <w:tc>
          <w:tcPr>
            <w:tcW w:w="1515" w:type="dxa"/>
            <w:shd w:val="clear" w:color="auto" w:fill="F2F2F2" w:themeFill="background1" w:themeFillShade="F2"/>
            <w:vAlign w:val="center"/>
          </w:tcPr>
          <w:p w14:paraId="064CA89C" w14:textId="77777777" w:rsidR="00C27B25" w:rsidRPr="00C27B25" w:rsidRDefault="00C27B25" w:rsidP="00C27B25">
            <w:pPr>
              <w:jc w:val="center"/>
              <w:rPr>
                <w:b/>
              </w:rPr>
            </w:pPr>
            <w:r w:rsidRPr="00C27B25">
              <w:rPr>
                <w:b/>
              </w:rPr>
              <w:t>482,493.83</w:t>
            </w:r>
          </w:p>
        </w:tc>
      </w:tr>
      <w:tr w:rsidR="00C27B25" w:rsidRPr="00C27B25" w14:paraId="72E9ACAD" w14:textId="77777777" w:rsidTr="00C27B25">
        <w:tc>
          <w:tcPr>
            <w:tcW w:w="1514" w:type="dxa"/>
            <w:shd w:val="clear" w:color="auto" w:fill="F2F2F2" w:themeFill="background1" w:themeFillShade="F2"/>
            <w:vAlign w:val="center"/>
          </w:tcPr>
          <w:p w14:paraId="35CD9EEC" w14:textId="5DBF631F" w:rsidR="00C27B25" w:rsidRPr="00C27B25" w:rsidRDefault="00C27B25" w:rsidP="00C27B25">
            <w:pPr>
              <w:jc w:val="center"/>
            </w:pPr>
            <w:r w:rsidRPr="00C27B25">
              <w:t>Method 1b</w:t>
            </w:r>
          </w:p>
        </w:tc>
        <w:tc>
          <w:tcPr>
            <w:tcW w:w="1515" w:type="dxa"/>
            <w:vAlign w:val="center"/>
          </w:tcPr>
          <w:p w14:paraId="143BF926" w14:textId="365338CD" w:rsidR="00C27B25" w:rsidRPr="00C27B25" w:rsidRDefault="00C27B25" w:rsidP="00C27B25">
            <w:pPr>
              <w:jc w:val="center"/>
            </w:pPr>
            <w:r w:rsidRPr="00C27B25">
              <w:t>64,973.14</w:t>
            </w:r>
          </w:p>
        </w:tc>
        <w:tc>
          <w:tcPr>
            <w:tcW w:w="1515" w:type="dxa"/>
            <w:vAlign w:val="center"/>
          </w:tcPr>
          <w:p w14:paraId="2C56A6B7" w14:textId="0369FDD8" w:rsidR="00C27B25" w:rsidRPr="00C27B25" w:rsidRDefault="00C27B25" w:rsidP="00C27B25">
            <w:pPr>
              <w:jc w:val="center"/>
            </w:pPr>
            <w:r w:rsidRPr="00C27B25">
              <w:t>6,383,888.47</w:t>
            </w:r>
          </w:p>
        </w:tc>
        <w:tc>
          <w:tcPr>
            <w:tcW w:w="1515" w:type="dxa"/>
            <w:vAlign w:val="center"/>
          </w:tcPr>
          <w:p w14:paraId="156742F5" w14:textId="23DC6F3D" w:rsidR="00C27B25" w:rsidRPr="00C27B25" w:rsidRDefault="00C27B25" w:rsidP="00C27B25">
            <w:pPr>
              <w:jc w:val="center"/>
            </w:pPr>
            <w:r>
              <w:t>0.00</w:t>
            </w:r>
          </w:p>
        </w:tc>
        <w:tc>
          <w:tcPr>
            <w:tcW w:w="1515" w:type="dxa"/>
            <w:vAlign w:val="center"/>
          </w:tcPr>
          <w:p w14:paraId="35806036" w14:textId="0AF1ADBF" w:rsidR="00C27B25" w:rsidRPr="00C27B25" w:rsidRDefault="00C27B25" w:rsidP="00C27B25">
            <w:pPr>
              <w:jc w:val="center"/>
            </w:pPr>
            <w:r>
              <w:t>0.00</w:t>
            </w:r>
          </w:p>
        </w:tc>
        <w:tc>
          <w:tcPr>
            <w:tcW w:w="1515" w:type="dxa"/>
            <w:shd w:val="clear" w:color="auto" w:fill="F2F2F2" w:themeFill="background1" w:themeFillShade="F2"/>
            <w:vAlign w:val="center"/>
          </w:tcPr>
          <w:p w14:paraId="18F7BBBB" w14:textId="77777777" w:rsidR="00C27B25" w:rsidRPr="00C27B25" w:rsidRDefault="00C27B25" w:rsidP="00C27B25">
            <w:pPr>
              <w:jc w:val="center"/>
              <w:rPr>
                <w:b/>
              </w:rPr>
            </w:pPr>
            <w:r w:rsidRPr="00C27B25">
              <w:rPr>
                <w:b/>
              </w:rPr>
              <w:t>6,448,861.61</w:t>
            </w:r>
          </w:p>
        </w:tc>
      </w:tr>
      <w:tr w:rsidR="00C27B25" w:rsidRPr="00C27B25" w14:paraId="6677288A" w14:textId="77777777" w:rsidTr="00C27B25">
        <w:tc>
          <w:tcPr>
            <w:tcW w:w="1514" w:type="dxa"/>
            <w:shd w:val="clear" w:color="auto" w:fill="F2F2F2" w:themeFill="background1" w:themeFillShade="F2"/>
            <w:vAlign w:val="center"/>
          </w:tcPr>
          <w:p w14:paraId="09926E73" w14:textId="77777777" w:rsidR="00C27B25" w:rsidRPr="00C27B25" w:rsidRDefault="00C27B25" w:rsidP="00C27B25">
            <w:pPr>
              <w:jc w:val="center"/>
              <w:rPr>
                <w:b/>
              </w:rPr>
            </w:pPr>
            <w:r w:rsidRPr="00C27B25">
              <w:rPr>
                <w:b/>
              </w:rPr>
              <w:t>Grand Total</w:t>
            </w:r>
          </w:p>
        </w:tc>
        <w:tc>
          <w:tcPr>
            <w:tcW w:w="1515" w:type="dxa"/>
            <w:shd w:val="clear" w:color="auto" w:fill="F2F2F2" w:themeFill="background1" w:themeFillShade="F2"/>
            <w:vAlign w:val="center"/>
          </w:tcPr>
          <w:p w14:paraId="1F255182" w14:textId="31B6D8DB" w:rsidR="00C27B25" w:rsidRPr="00C27B25" w:rsidRDefault="00C27B25" w:rsidP="00C27B25">
            <w:pPr>
              <w:jc w:val="center"/>
              <w:rPr>
                <w:b/>
              </w:rPr>
            </w:pPr>
            <w:r w:rsidRPr="00C27B25">
              <w:rPr>
                <w:b/>
              </w:rPr>
              <w:t>87,790.29</w:t>
            </w:r>
          </w:p>
        </w:tc>
        <w:tc>
          <w:tcPr>
            <w:tcW w:w="1515" w:type="dxa"/>
            <w:shd w:val="clear" w:color="auto" w:fill="F2F2F2" w:themeFill="background1" w:themeFillShade="F2"/>
            <w:vAlign w:val="center"/>
          </w:tcPr>
          <w:p w14:paraId="51A3E028" w14:textId="5BD1EAB0" w:rsidR="00C27B25" w:rsidRPr="00C27B25" w:rsidRDefault="00C27B25" w:rsidP="00C27B25">
            <w:pPr>
              <w:jc w:val="center"/>
              <w:rPr>
                <w:b/>
              </w:rPr>
            </w:pPr>
            <w:r w:rsidRPr="00C27B25">
              <w:rPr>
                <w:b/>
              </w:rPr>
              <w:t>6,914,589.52</w:t>
            </w:r>
          </w:p>
        </w:tc>
        <w:tc>
          <w:tcPr>
            <w:tcW w:w="1515" w:type="dxa"/>
            <w:shd w:val="clear" w:color="auto" w:fill="F2F2F2" w:themeFill="background1" w:themeFillShade="F2"/>
            <w:vAlign w:val="center"/>
          </w:tcPr>
          <w:p w14:paraId="758F6957" w14:textId="77777777" w:rsidR="00C27B25" w:rsidRPr="00C27B25" w:rsidRDefault="00C27B25" w:rsidP="00C27B25">
            <w:pPr>
              <w:jc w:val="center"/>
              <w:rPr>
                <w:b/>
              </w:rPr>
            </w:pPr>
            <w:r w:rsidRPr="00C27B25">
              <w:rPr>
                <w:b/>
              </w:rPr>
              <w:t>32,471.42</w:t>
            </w:r>
          </w:p>
        </w:tc>
        <w:tc>
          <w:tcPr>
            <w:tcW w:w="1515" w:type="dxa"/>
            <w:shd w:val="clear" w:color="auto" w:fill="F2F2F2" w:themeFill="background1" w:themeFillShade="F2"/>
            <w:vAlign w:val="center"/>
          </w:tcPr>
          <w:p w14:paraId="19C93016" w14:textId="77777777" w:rsidR="00C27B25" w:rsidRPr="00C27B25" w:rsidRDefault="00C27B25" w:rsidP="00C27B25">
            <w:pPr>
              <w:jc w:val="center"/>
              <w:rPr>
                <w:b/>
              </w:rPr>
            </w:pPr>
            <w:r w:rsidRPr="00C27B25">
              <w:rPr>
                <w:b/>
              </w:rPr>
              <w:t>518.65</w:t>
            </w:r>
          </w:p>
        </w:tc>
        <w:tc>
          <w:tcPr>
            <w:tcW w:w="1515" w:type="dxa"/>
            <w:shd w:val="clear" w:color="auto" w:fill="F2F2F2" w:themeFill="background1" w:themeFillShade="F2"/>
            <w:vAlign w:val="center"/>
          </w:tcPr>
          <w:p w14:paraId="56466AAC" w14:textId="77777777" w:rsidR="00C27B25" w:rsidRPr="00C27B25" w:rsidRDefault="00C27B25" w:rsidP="00C27B25">
            <w:pPr>
              <w:jc w:val="center"/>
              <w:rPr>
                <w:b/>
              </w:rPr>
            </w:pPr>
            <w:r w:rsidRPr="00C27B25">
              <w:rPr>
                <w:b/>
              </w:rPr>
              <w:t>7,035,369.87</w:t>
            </w:r>
          </w:p>
        </w:tc>
      </w:tr>
    </w:tbl>
    <w:p w14:paraId="0F8032EB" w14:textId="77777777" w:rsidR="00A65609" w:rsidRDefault="00A65609" w:rsidP="00A65609"/>
    <w:p w14:paraId="442E24CE" w14:textId="77777777" w:rsidR="00A65609" w:rsidRDefault="00A65609" w:rsidP="00A65609">
      <w:r w:rsidRPr="008A46F5">
        <w:rPr>
          <w:highlight w:val="yellow"/>
        </w:rPr>
        <w:t>The cumulative lengths in each risk rank, categorized according to threat drivers as shown in Figure xxx.</w:t>
      </w:r>
    </w:p>
    <w:p w14:paraId="3946DEF5" w14:textId="3CAF639B" w:rsidR="00A65609" w:rsidRDefault="0068655B" w:rsidP="00A65609">
      <w:r>
        <w:rPr>
          <w:noProof/>
        </w:rPr>
        <w:drawing>
          <wp:inline distT="0" distB="0" distL="0" distR="0" wp14:anchorId="2F8D05FB" wp14:editId="4FCE3460">
            <wp:extent cx="5777865" cy="3937000"/>
            <wp:effectExtent l="19050" t="19050" r="13335"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7865" cy="3937000"/>
                    </a:xfrm>
                    <a:prstGeom prst="rect">
                      <a:avLst/>
                    </a:prstGeom>
                    <a:ln>
                      <a:solidFill>
                        <a:schemeClr val="tx1"/>
                      </a:solidFill>
                    </a:ln>
                  </pic:spPr>
                </pic:pic>
              </a:graphicData>
            </a:graphic>
          </wp:inline>
        </w:drawing>
      </w:r>
    </w:p>
    <w:p w14:paraId="7A335A28" w14:textId="77777777" w:rsidR="00F80B0C" w:rsidRDefault="00F80B0C" w:rsidP="00F80B0C"/>
    <w:p w14:paraId="1F16A0ED" w14:textId="036B2A35" w:rsidR="00F80B0C" w:rsidRDefault="00F80B0C" w:rsidP="00F80B0C">
      <w:pPr>
        <w:pStyle w:val="Heading3"/>
      </w:pPr>
      <w:r>
        <w:t>Reportable Pipeline Segments: CSCC Method 1a</w:t>
      </w:r>
    </w:p>
    <w:p w14:paraId="484EF9AD" w14:textId="5BBA0DB8" w:rsidR="00AE19CB" w:rsidRDefault="00AE19CB" w:rsidP="00AE19CB">
      <w:r>
        <w:t xml:space="preserve">CSCC Method 1a has </w:t>
      </w:r>
      <w:r w:rsidR="00F46AA5">
        <w:t>36</w:t>
      </w:r>
      <w:r>
        <w:t xml:space="preserve"> pipelines with segments that fall within the risk reportable category. These pipelines and their </w:t>
      </w:r>
      <w:proofErr w:type="gramStart"/>
      <w:r>
        <w:t>high risk</w:t>
      </w:r>
      <w:proofErr w:type="gramEnd"/>
      <w:r>
        <w:t xml:space="preserve"> drivers are presented in Table xxx below.</w:t>
      </w:r>
    </w:p>
    <w:p w14:paraId="3E57F86A" w14:textId="77777777" w:rsidR="00B277A7" w:rsidRPr="00832C5D" w:rsidRDefault="00B277A7" w:rsidP="00B277A7">
      <w:pPr>
        <w:pStyle w:val="ListParagraph"/>
        <w:numPr>
          <w:ilvl w:val="0"/>
          <w:numId w:val="50"/>
        </w:numPr>
        <w:spacing w:before="0" w:after="0"/>
      </w:pPr>
      <w:r w:rsidRPr="00832C5D">
        <w:t>"SS-15 NPS 6</w:t>
      </w:r>
    </w:p>
    <w:p w14:paraId="4FE1E2F5" w14:textId="77777777" w:rsidR="00B277A7" w:rsidRPr="00832C5D" w:rsidRDefault="00B277A7" w:rsidP="00B277A7">
      <w:pPr>
        <w:pStyle w:val="ListParagraph"/>
        <w:numPr>
          <w:ilvl w:val="1"/>
          <w:numId w:val="50"/>
        </w:numPr>
        <w:spacing w:before="0" w:after="0"/>
      </w:pPr>
      <w:r w:rsidRPr="00832C5D">
        <w:t>Total Cumulative Length (m):</w:t>
      </w:r>
      <w:r w:rsidRPr="00832C5D">
        <w:tab/>
        <w:t>5229.36</w:t>
      </w:r>
    </w:p>
    <w:p w14:paraId="27CCB2CA" w14:textId="77777777" w:rsidR="00B277A7" w:rsidRPr="00832C5D" w:rsidRDefault="00B277A7" w:rsidP="00B277A7">
      <w:pPr>
        <w:pStyle w:val="ListParagraph"/>
        <w:numPr>
          <w:ilvl w:val="1"/>
          <w:numId w:val="50"/>
        </w:numPr>
        <w:spacing w:before="0" w:after="0"/>
      </w:pPr>
      <w:r w:rsidRPr="00832C5D">
        <w:t>Likelihood of failure distributed between minimum of 2.002e-02 and maximum of 8.503e-02.</w:t>
      </w:r>
    </w:p>
    <w:p w14:paraId="72F3A46E" w14:textId="77777777" w:rsidR="00B277A7" w:rsidRPr="00832C5D" w:rsidRDefault="00B277A7" w:rsidP="00B277A7">
      <w:pPr>
        <w:pStyle w:val="ListParagraph"/>
        <w:numPr>
          <w:ilvl w:val="2"/>
          <w:numId w:val="50"/>
        </w:numPr>
        <w:spacing w:before="0" w:after="0"/>
      </w:pPr>
      <w:r w:rsidRPr="00832C5D">
        <w:t>Installation date between minimum of 1955-01-01 and maximum of 1955-01-01</w:t>
      </w:r>
    </w:p>
    <w:p w14:paraId="07F800E2" w14:textId="77777777" w:rsidR="00B277A7" w:rsidRPr="00832C5D" w:rsidRDefault="00B277A7" w:rsidP="00B277A7">
      <w:pPr>
        <w:pStyle w:val="ListParagraph"/>
        <w:numPr>
          <w:ilvl w:val="2"/>
          <w:numId w:val="50"/>
        </w:numPr>
        <w:spacing w:before="0" w:after="0"/>
      </w:pPr>
      <w:r w:rsidRPr="00832C5D">
        <w:t>Mainline coating type of Coal Tar</w:t>
      </w:r>
    </w:p>
    <w:p w14:paraId="50468763" w14:textId="77777777" w:rsidR="00B277A7" w:rsidRPr="00832C5D" w:rsidRDefault="00B277A7" w:rsidP="00B277A7">
      <w:pPr>
        <w:pStyle w:val="ListParagraph"/>
        <w:numPr>
          <w:ilvl w:val="2"/>
          <w:numId w:val="50"/>
        </w:numPr>
        <w:spacing w:before="0" w:after="0"/>
      </w:pPr>
      <w:r w:rsidRPr="00832C5D">
        <w:t>Wall thickness between minimum of 5.16 and maximum of 7.11 mm</w:t>
      </w:r>
    </w:p>
    <w:p w14:paraId="3CC4BE07"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62BADCF2" w14:textId="77777777" w:rsidR="00B277A7" w:rsidRPr="00832C5D" w:rsidRDefault="00B277A7" w:rsidP="00B277A7">
      <w:pPr>
        <w:pStyle w:val="ListParagraph"/>
        <w:numPr>
          <w:ilvl w:val="2"/>
          <w:numId w:val="50"/>
        </w:numPr>
        <w:spacing w:before="0" w:after="0"/>
      </w:pPr>
      <w:r w:rsidRPr="00832C5D">
        <w:t>Field bends encountered: nan</w:t>
      </w:r>
    </w:p>
    <w:p w14:paraId="35BB17EA" w14:textId="77777777" w:rsidR="00B277A7" w:rsidRPr="00832C5D" w:rsidRDefault="00B277A7" w:rsidP="00B277A7">
      <w:pPr>
        <w:pStyle w:val="ListParagraph"/>
        <w:numPr>
          <w:ilvl w:val="2"/>
          <w:numId w:val="50"/>
        </w:numPr>
        <w:spacing w:before="0" w:after="0"/>
      </w:pPr>
      <w:r w:rsidRPr="00832C5D">
        <w:t>Count of road crossings is 4.0</w:t>
      </w:r>
    </w:p>
    <w:p w14:paraId="65914A57" w14:textId="77777777" w:rsidR="00B277A7" w:rsidRPr="00832C5D" w:rsidRDefault="00B277A7" w:rsidP="00B277A7">
      <w:pPr>
        <w:pStyle w:val="ListParagraph"/>
        <w:numPr>
          <w:ilvl w:val="2"/>
          <w:numId w:val="50"/>
        </w:numPr>
        <w:spacing w:before="0" w:after="0"/>
      </w:pPr>
      <w:r w:rsidRPr="00832C5D">
        <w:t>Count of water crossings is 0.0</w:t>
      </w:r>
    </w:p>
    <w:p w14:paraId="11DDDFBF" w14:textId="77777777" w:rsidR="00B277A7" w:rsidRPr="00832C5D" w:rsidRDefault="00B277A7" w:rsidP="00B277A7">
      <w:pPr>
        <w:pStyle w:val="ListParagraph"/>
        <w:numPr>
          <w:ilvl w:val="1"/>
          <w:numId w:val="50"/>
        </w:numPr>
        <w:spacing w:before="0" w:after="0"/>
      </w:pPr>
      <w:r w:rsidRPr="00832C5D">
        <w:t>Consequence of failure distributed between minimum of $1.63 and maximum of $1.83MM</w:t>
      </w:r>
    </w:p>
    <w:p w14:paraId="07DD6AB2" w14:textId="77777777" w:rsidR="00B277A7" w:rsidRPr="00832C5D" w:rsidRDefault="00B277A7" w:rsidP="00B277A7">
      <w:pPr>
        <w:pStyle w:val="ListParagraph"/>
        <w:numPr>
          <w:ilvl w:val="1"/>
          <w:numId w:val="50"/>
        </w:numPr>
        <w:spacing w:before="0" w:after="0"/>
      </w:pPr>
      <w:r w:rsidRPr="00832C5D">
        <w:t>Total length driven by Environmental: 5229.36 meters.</w:t>
      </w:r>
    </w:p>
    <w:p w14:paraId="5452ED01" w14:textId="77777777" w:rsidR="00B277A7" w:rsidRPr="00832C5D" w:rsidRDefault="00B277A7" w:rsidP="00B277A7">
      <w:pPr>
        <w:pStyle w:val="ListParagraph"/>
        <w:numPr>
          <w:ilvl w:val="1"/>
          <w:numId w:val="50"/>
        </w:numPr>
        <w:spacing w:before="0" w:after="0"/>
      </w:pPr>
      <w:r w:rsidRPr="00832C5D">
        <w:t>Environmental Cost distributed between minimum of $1.39 and maximum of $1.59MM:</w:t>
      </w:r>
    </w:p>
    <w:p w14:paraId="0C5B1E00" w14:textId="77777777" w:rsidR="00B277A7" w:rsidRPr="00832C5D" w:rsidRDefault="00B277A7" w:rsidP="00B277A7">
      <w:pPr>
        <w:pStyle w:val="ListParagraph"/>
        <w:numPr>
          <w:ilvl w:val="2"/>
          <w:numId w:val="50"/>
        </w:numPr>
        <w:spacing w:before="0" w:after="0"/>
      </w:pPr>
      <w:r w:rsidRPr="00832C5D">
        <w:t>Leak cost between minimum of $0.20 and maximum of $0.21MM</w:t>
      </w:r>
    </w:p>
    <w:p w14:paraId="1E9AA94A" w14:textId="77777777" w:rsidR="00B277A7" w:rsidRPr="00832C5D" w:rsidRDefault="00B277A7" w:rsidP="00B277A7">
      <w:pPr>
        <w:pStyle w:val="ListParagraph"/>
        <w:numPr>
          <w:ilvl w:val="2"/>
          <w:numId w:val="50"/>
        </w:numPr>
        <w:spacing w:before="0" w:after="0"/>
      </w:pPr>
      <w:r w:rsidRPr="00832C5D">
        <w:lastRenderedPageBreak/>
        <w:t>Leak spill volume between a minimum of 1853.91 and maximum of 1962.4 gallons</w:t>
      </w:r>
    </w:p>
    <w:p w14:paraId="2E5D33B5" w14:textId="77777777" w:rsidR="00B277A7" w:rsidRPr="00832C5D" w:rsidRDefault="00B277A7" w:rsidP="00B277A7">
      <w:pPr>
        <w:pStyle w:val="ListParagraph"/>
        <w:numPr>
          <w:ilvl w:val="2"/>
          <w:numId w:val="50"/>
        </w:numPr>
        <w:spacing w:before="0" w:after="0"/>
      </w:pPr>
      <w:r w:rsidRPr="00832C5D">
        <w:t>Rupture cost between minimum of $55.64 and maximum of $58.90MM</w:t>
      </w:r>
    </w:p>
    <w:p w14:paraId="48956698" w14:textId="77777777" w:rsidR="00B277A7" w:rsidRPr="00832C5D" w:rsidRDefault="00B277A7" w:rsidP="00B277A7">
      <w:pPr>
        <w:pStyle w:val="ListParagraph"/>
        <w:numPr>
          <w:ilvl w:val="2"/>
          <w:numId w:val="50"/>
        </w:numPr>
        <w:spacing w:before="0" w:after="0"/>
      </w:pPr>
      <w:r w:rsidRPr="00832C5D">
        <w:t>Rupture spill volume is between a minimum of 524962.0 and maximum of 555682.93 gallons</w:t>
      </w:r>
    </w:p>
    <w:p w14:paraId="268DA5C5" w14:textId="77777777" w:rsidR="00B277A7" w:rsidRPr="00832C5D" w:rsidRDefault="00B277A7" w:rsidP="00B277A7">
      <w:pPr>
        <w:pStyle w:val="ListParagraph"/>
        <w:numPr>
          <w:ilvl w:val="2"/>
          <w:numId w:val="50"/>
        </w:numPr>
        <w:spacing w:before="0" w:after="0"/>
      </w:pPr>
      <w:r w:rsidRPr="00832C5D">
        <w:t>Puncture cost between minimum of $6.46 and maximum of $6.83MM</w:t>
      </w:r>
    </w:p>
    <w:p w14:paraId="231D3429" w14:textId="77777777" w:rsidR="00B277A7" w:rsidRPr="00832C5D" w:rsidRDefault="00B277A7" w:rsidP="00B277A7">
      <w:pPr>
        <w:pStyle w:val="ListParagraph"/>
        <w:numPr>
          <w:ilvl w:val="2"/>
          <w:numId w:val="50"/>
        </w:numPr>
        <w:spacing w:before="0" w:after="0"/>
      </w:pPr>
      <w:r w:rsidRPr="00832C5D">
        <w:t>Puncture spill volume is between a minimum of 60915.28 and maximum of 64480.05 gallons</w:t>
      </w:r>
    </w:p>
    <w:p w14:paraId="3266C836" w14:textId="77777777" w:rsidR="00B277A7" w:rsidRPr="00832C5D" w:rsidRDefault="00B277A7" w:rsidP="00B277A7">
      <w:pPr>
        <w:pStyle w:val="ListParagraph"/>
        <w:numPr>
          <w:ilvl w:val="2"/>
          <w:numId w:val="50"/>
        </w:numPr>
        <w:spacing w:before="0" w:after="0"/>
      </w:pPr>
      <w:r w:rsidRPr="00832C5D">
        <w:t xml:space="preserve">Land use distributed as </w:t>
      </w:r>
    </w:p>
    <w:p w14:paraId="2C1B85C0" w14:textId="77777777" w:rsidR="00B277A7" w:rsidRPr="00832C5D" w:rsidRDefault="00B277A7" w:rsidP="00B277A7">
      <w:pPr>
        <w:pStyle w:val="ListParagraph"/>
        <w:numPr>
          <w:ilvl w:val="3"/>
          <w:numId w:val="50"/>
        </w:numPr>
        <w:spacing w:before="0" w:after="0"/>
      </w:pPr>
      <w:r w:rsidRPr="00832C5D">
        <w:t>Agricultural: 5,229.36</w:t>
      </w:r>
    </w:p>
    <w:p w14:paraId="36E6F130" w14:textId="77777777" w:rsidR="00B277A7" w:rsidRPr="00832C5D" w:rsidRDefault="00B277A7" w:rsidP="00B277A7">
      <w:pPr>
        <w:pStyle w:val="ListParagraph"/>
        <w:numPr>
          <w:ilvl w:val="0"/>
          <w:numId w:val="50"/>
        </w:numPr>
        <w:spacing w:before="0" w:after="0"/>
      </w:pPr>
      <w:r w:rsidRPr="00832C5D">
        <w:t>"COED BV 203 TO EST NPS 8</w:t>
      </w:r>
    </w:p>
    <w:p w14:paraId="54BFA17E" w14:textId="77777777" w:rsidR="00B277A7" w:rsidRPr="00832C5D" w:rsidRDefault="00B277A7" w:rsidP="00B277A7">
      <w:pPr>
        <w:pStyle w:val="ListParagraph"/>
        <w:numPr>
          <w:ilvl w:val="1"/>
          <w:numId w:val="50"/>
        </w:numPr>
        <w:spacing w:before="0" w:after="0"/>
      </w:pPr>
      <w:r w:rsidRPr="00832C5D">
        <w:t>Total Cumulative Length (m):</w:t>
      </w:r>
      <w:r w:rsidRPr="00832C5D">
        <w:tab/>
        <w:t>2259.9</w:t>
      </w:r>
    </w:p>
    <w:p w14:paraId="56A33D8F" w14:textId="77777777" w:rsidR="00B277A7" w:rsidRPr="00832C5D" w:rsidRDefault="00B277A7" w:rsidP="00B277A7">
      <w:pPr>
        <w:pStyle w:val="ListParagraph"/>
        <w:numPr>
          <w:ilvl w:val="1"/>
          <w:numId w:val="50"/>
        </w:numPr>
        <w:spacing w:before="0" w:after="0"/>
      </w:pPr>
      <w:r w:rsidRPr="00832C5D">
        <w:t>Likelihood of failure distributed between minimum of 3.090e-02 and maximum of 1.312e-01.</w:t>
      </w:r>
    </w:p>
    <w:p w14:paraId="4F7D682C" w14:textId="77777777" w:rsidR="00B277A7" w:rsidRPr="00832C5D" w:rsidRDefault="00B277A7" w:rsidP="00B277A7">
      <w:pPr>
        <w:pStyle w:val="ListParagraph"/>
        <w:numPr>
          <w:ilvl w:val="2"/>
          <w:numId w:val="50"/>
        </w:numPr>
        <w:spacing w:before="0" w:after="0"/>
      </w:pPr>
      <w:r w:rsidRPr="00832C5D">
        <w:t>Installation date between minimum of 1969-01-01 and maximum of 1969-01-01</w:t>
      </w:r>
    </w:p>
    <w:p w14:paraId="191235EE" w14:textId="77777777" w:rsidR="00B277A7" w:rsidRPr="00832C5D" w:rsidRDefault="00B277A7" w:rsidP="00B277A7">
      <w:pPr>
        <w:pStyle w:val="ListParagraph"/>
        <w:numPr>
          <w:ilvl w:val="2"/>
          <w:numId w:val="50"/>
        </w:numPr>
        <w:spacing w:before="0" w:after="0"/>
      </w:pPr>
      <w:r w:rsidRPr="00832C5D">
        <w:t>Mainline coating type of Tape</w:t>
      </w:r>
    </w:p>
    <w:p w14:paraId="6AABAC0C" w14:textId="77777777" w:rsidR="00B277A7" w:rsidRPr="00832C5D" w:rsidRDefault="00B277A7" w:rsidP="00B277A7">
      <w:pPr>
        <w:pStyle w:val="ListParagraph"/>
        <w:numPr>
          <w:ilvl w:val="2"/>
          <w:numId w:val="50"/>
        </w:numPr>
        <w:spacing w:before="0" w:after="0"/>
      </w:pPr>
      <w:r w:rsidRPr="00832C5D">
        <w:t>Wall thickness between minimum of 4.78 and maximum of 4.78 mm</w:t>
      </w:r>
    </w:p>
    <w:p w14:paraId="56F4383A"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721DEA2D" w14:textId="77777777" w:rsidR="00B277A7" w:rsidRPr="00832C5D" w:rsidRDefault="00B277A7" w:rsidP="00B277A7">
      <w:pPr>
        <w:pStyle w:val="ListParagraph"/>
        <w:numPr>
          <w:ilvl w:val="2"/>
          <w:numId w:val="50"/>
        </w:numPr>
        <w:spacing w:before="0" w:after="0"/>
      </w:pPr>
      <w:r w:rsidRPr="00832C5D">
        <w:t>Field bends encountered: nan</w:t>
      </w:r>
    </w:p>
    <w:p w14:paraId="00ADA9C7" w14:textId="77777777" w:rsidR="00B277A7" w:rsidRPr="00832C5D" w:rsidRDefault="00B277A7" w:rsidP="00B277A7">
      <w:pPr>
        <w:pStyle w:val="ListParagraph"/>
        <w:numPr>
          <w:ilvl w:val="2"/>
          <w:numId w:val="50"/>
        </w:numPr>
        <w:spacing w:before="0" w:after="0"/>
      </w:pPr>
      <w:r w:rsidRPr="00832C5D">
        <w:t>Count of road crossings is 2.0</w:t>
      </w:r>
    </w:p>
    <w:p w14:paraId="2156DA49" w14:textId="77777777" w:rsidR="00B277A7" w:rsidRPr="00832C5D" w:rsidRDefault="00B277A7" w:rsidP="00B277A7">
      <w:pPr>
        <w:pStyle w:val="ListParagraph"/>
        <w:numPr>
          <w:ilvl w:val="2"/>
          <w:numId w:val="50"/>
        </w:numPr>
        <w:spacing w:before="0" w:after="0"/>
      </w:pPr>
      <w:r w:rsidRPr="00832C5D">
        <w:t>Count of water crossings is 0.0</w:t>
      </w:r>
    </w:p>
    <w:p w14:paraId="1C00F5B2" w14:textId="77777777" w:rsidR="00B277A7" w:rsidRPr="00832C5D" w:rsidRDefault="00B277A7" w:rsidP="00B277A7">
      <w:pPr>
        <w:pStyle w:val="ListParagraph"/>
        <w:numPr>
          <w:ilvl w:val="1"/>
          <w:numId w:val="50"/>
        </w:numPr>
        <w:spacing w:before="0" w:after="0"/>
      </w:pPr>
      <w:r w:rsidRPr="00832C5D">
        <w:t>Consequence of failure distributed between minimum of $5.08 and maximum of $158.72MM</w:t>
      </w:r>
    </w:p>
    <w:p w14:paraId="6BDE5E1A" w14:textId="77777777" w:rsidR="00B277A7" w:rsidRPr="00832C5D" w:rsidRDefault="00B277A7" w:rsidP="00B277A7">
      <w:pPr>
        <w:pStyle w:val="ListParagraph"/>
        <w:numPr>
          <w:ilvl w:val="1"/>
          <w:numId w:val="50"/>
        </w:numPr>
        <w:spacing w:before="0" w:after="0"/>
      </w:pPr>
      <w:r w:rsidRPr="00832C5D">
        <w:t>Total length driven by Safety: 1694.93 meters.</w:t>
      </w:r>
    </w:p>
    <w:p w14:paraId="4CCD08FD" w14:textId="77777777" w:rsidR="00B277A7" w:rsidRPr="00832C5D" w:rsidRDefault="00B277A7" w:rsidP="00B277A7">
      <w:pPr>
        <w:pStyle w:val="ListParagraph"/>
        <w:numPr>
          <w:ilvl w:val="1"/>
          <w:numId w:val="50"/>
        </w:numPr>
        <w:spacing w:before="0" w:after="0"/>
      </w:pPr>
      <w:r w:rsidRPr="00832C5D">
        <w:t>Safety Cost distributed between minimum of $0.00 and maximum of $150.03MM:</w:t>
      </w:r>
    </w:p>
    <w:p w14:paraId="70DEA59A" w14:textId="77777777" w:rsidR="00B277A7" w:rsidRPr="00832C5D" w:rsidRDefault="00B277A7" w:rsidP="00B277A7">
      <w:pPr>
        <w:pStyle w:val="ListParagraph"/>
        <w:numPr>
          <w:ilvl w:val="2"/>
          <w:numId w:val="50"/>
        </w:numPr>
        <w:spacing w:before="0" w:after="0"/>
      </w:pPr>
      <w:r w:rsidRPr="00832C5D">
        <w:t>Leak cost between minimum of $0.00 and maximum of $121.06MM</w:t>
      </w:r>
    </w:p>
    <w:p w14:paraId="28840107" w14:textId="77777777" w:rsidR="00B277A7" w:rsidRPr="00832C5D" w:rsidRDefault="00B277A7" w:rsidP="00B277A7">
      <w:pPr>
        <w:pStyle w:val="ListParagraph"/>
        <w:numPr>
          <w:ilvl w:val="2"/>
          <w:numId w:val="50"/>
        </w:numPr>
        <w:spacing w:before="0" w:after="0"/>
      </w:pPr>
      <w:r w:rsidRPr="00832C5D">
        <w:t>Leak scenario yielded 44.0 intersections with structures, with minimum of 0.0 and maximum of 12.61 of population impacted.</w:t>
      </w:r>
    </w:p>
    <w:p w14:paraId="6B283B96" w14:textId="77777777" w:rsidR="00B277A7" w:rsidRPr="00832C5D" w:rsidRDefault="00B277A7" w:rsidP="00B277A7">
      <w:pPr>
        <w:pStyle w:val="ListParagraph"/>
        <w:numPr>
          <w:ilvl w:val="2"/>
          <w:numId w:val="50"/>
        </w:numPr>
        <w:spacing w:before="0" w:after="0"/>
      </w:pPr>
      <w:r w:rsidRPr="00832C5D">
        <w:t>Leak hazard radius distributed between minimum of 12.03 and maximum of 12.03 meters.</w:t>
      </w:r>
    </w:p>
    <w:p w14:paraId="0182E5BA" w14:textId="77777777" w:rsidR="00B277A7" w:rsidRPr="00832C5D" w:rsidRDefault="00B277A7" w:rsidP="00B277A7">
      <w:pPr>
        <w:pStyle w:val="ListParagraph"/>
        <w:numPr>
          <w:ilvl w:val="2"/>
          <w:numId w:val="50"/>
        </w:numPr>
        <w:spacing w:before="0" w:after="0"/>
      </w:pPr>
      <w:r w:rsidRPr="00832C5D">
        <w:t>Rupture cost between minimum of $0.00 and maximum of $513.60MM</w:t>
      </w:r>
    </w:p>
    <w:p w14:paraId="15B3CA58" w14:textId="77777777" w:rsidR="00B277A7" w:rsidRPr="00832C5D" w:rsidRDefault="00B277A7" w:rsidP="00B277A7">
      <w:pPr>
        <w:pStyle w:val="ListParagraph"/>
        <w:numPr>
          <w:ilvl w:val="2"/>
          <w:numId w:val="50"/>
        </w:numPr>
        <w:spacing w:before="0" w:after="0"/>
      </w:pPr>
      <w:r w:rsidRPr="00832C5D">
        <w:t>Rupture scenario yielded 16.0 intersections with structures, with minimum of 0.0 and maximum of 53.5 of population impacted</w:t>
      </w:r>
    </w:p>
    <w:p w14:paraId="2D66472C" w14:textId="77777777" w:rsidR="00B277A7" w:rsidRPr="00832C5D" w:rsidRDefault="00B277A7" w:rsidP="00B277A7">
      <w:pPr>
        <w:pStyle w:val="ListParagraph"/>
        <w:numPr>
          <w:ilvl w:val="2"/>
          <w:numId w:val="50"/>
        </w:numPr>
        <w:spacing w:before="0" w:after="0"/>
      </w:pPr>
      <w:r w:rsidRPr="00832C5D">
        <w:t>Rupture hazard radius distributed between minimum of 138.23 and maximum of 138.23 meters.</w:t>
      </w:r>
    </w:p>
    <w:p w14:paraId="47C5209D" w14:textId="77777777" w:rsidR="00B277A7" w:rsidRPr="00832C5D" w:rsidRDefault="00B277A7" w:rsidP="00B277A7">
      <w:pPr>
        <w:pStyle w:val="ListParagraph"/>
        <w:numPr>
          <w:ilvl w:val="2"/>
          <w:numId w:val="50"/>
        </w:numPr>
        <w:spacing w:before="0" w:after="0"/>
      </w:pPr>
      <w:r w:rsidRPr="00832C5D">
        <w:t>Puncture cost between minimum of $0.00 and maximum of $392.54MM</w:t>
      </w:r>
    </w:p>
    <w:p w14:paraId="7080FD03" w14:textId="77777777" w:rsidR="00B277A7" w:rsidRPr="00832C5D" w:rsidRDefault="00B277A7" w:rsidP="00B277A7">
      <w:pPr>
        <w:pStyle w:val="ListParagraph"/>
        <w:numPr>
          <w:ilvl w:val="2"/>
          <w:numId w:val="50"/>
        </w:numPr>
        <w:spacing w:before="0" w:after="0"/>
      </w:pPr>
      <w:r w:rsidRPr="00832C5D">
        <w:t>Puncture scenario yielded 46.0 intersections with structures, with minimum of 0.0 and maximum of 40.89 of population impacted</w:t>
      </w:r>
    </w:p>
    <w:p w14:paraId="1F7759AC" w14:textId="77777777" w:rsidR="00B277A7" w:rsidRPr="00832C5D" w:rsidRDefault="00B277A7" w:rsidP="00B277A7">
      <w:pPr>
        <w:pStyle w:val="ListParagraph"/>
        <w:numPr>
          <w:ilvl w:val="2"/>
          <w:numId w:val="50"/>
        </w:numPr>
        <w:spacing w:before="0" w:after="0"/>
      </w:pPr>
      <w:r w:rsidRPr="00832C5D">
        <w:t>Puncture hazard radius distributed between minimum of 48.58 and maximum of 48.58 meters.</w:t>
      </w:r>
    </w:p>
    <w:p w14:paraId="40B7DF72" w14:textId="77777777" w:rsidR="00B277A7" w:rsidRPr="00832C5D" w:rsidRDefault="00B277A7" w:rsidP="00B277A7">
      <w:pPr>
        <w:pStyle w:val="ListParagraph"/>
        <w:numPr>
          <w:ilvl w:val="2"/>
          <w:numId w:val="50"/>
        </w:numPr>
        <w:spacing w:before="0" w:after="0"/>
      </w:pPr>
      <w:r w:rsidRPr="00832C5D">
        <w:t>Product type is Condensate.</w:t>
      </w:r>
    </w:p>
    <w:p w14:paraId="6903E896" w14:textId="77777777" w:rsidR="00B277A7" w:rsidRPr="00832C5D" w:rsidRDefault="00B277A7" w:rsidP="00B277A7">
      <w:pPr>
        <w:pStyle w:val="ListParagraph"/>
        <w:numPr>
          <w:ilvl w:val="2"/>
          <w:numId w:val="50"/>
        </w:numPr>
        <w:spacing w:before="0" w:after="0"/>
      </w:pPr>
      <w:r w:rsidRPr="00832C5D">
        <w:t>Class area location is/are 2.0.</w:t>
      </w:r>
    </w:p>
    <w:p w14:paraId="55FEA9F8" w14:textId="77777777" w:rsidR="00B277A7" w:rsidRPr="00832C5D" w:rsidRDefault="00B277A7" w:rsidP="00B277A7">
      <w:pPr>
        <w:pStyle w:val="ListParagraph"/>
        <w:numPr>
          <w:ilvl w:val="1"/>
          <w:numId w:val="50"/>
        </w:numPr>
        <w:spacing w:before="0" w:after="0"/>
      </w:pPr>
      <w:r w:rsidRPr="00832C5D">
        <w:t>Total length driven by Environmental: 564.97 meters.</w:t>
      </w:r>
    </w:p>
    <w:p w14:paraId="25CB6304" w14:textId="77777777" w:rsidR="00B277A7" w:rsidRPr="00832C5D" w:rsidRDefault="00B277A7" w:rsidP="00B277A7">
      <w:pPr>
        <w:pStyle w:val="ListParagraph"/>
        <w:numPr>
          <w:ilvl w:val="1"/>
          <w:numId w:val="50"/>
        </w:numPr>
        <w:spacing w:before="0" w:after="0"/>
      </w:pPr>
      <w:r w:rsidRPr="00832C5D">
        <w:t>Environmental Cost distributed between minimum of $4.66 and maximum of $13.35MM:</w:t>
      </w:r>
    </w:p>
    <w:p w14:paraId="06A254B7" w14:textId="77777777" w:rsidR="00B277A7" w:rsidRPr="00832C5D" w:rsidRDefault="00B277A7" w:rsidP="00B277A7">
      <w:pPr>
        <w:pStyle w:val="ListParagraph"/>
        <w:numPr>
          <w:ilvl w:val="2"/>
          <w:numId w:val="50"/>
        </w:numPr>
        <w:spacing w:before="0" w:after="0"/>
      </w:pPr>
      <w:r w:rsidRPr="00832C5D">
        <w:t>Leak cost between minimum of $0.13 and maximum of $0.35MM</w:t>
      </w:r>
    </w:p>
    <w:p w14:paraId="1C98B62B" w14:textId="77777777" w:rsidR="00B277A7" w:rsidRPr="00832C5D" w:rsidRDefault="00B277A7" w:rsidP="00B277A7">
      <w:pPr>
        <w:pStyle w:val="ListParagraph"/>
        <w:numPr>
          <w:ilvl w:val="2"/>
          <w:numId w:val="50"/>
        </w:numPr>
        <w:spacing w:before="0" w:after="0"/>
      </w:pPr>
      <w:r w:rsidRPr="00832C5D">
        <w:t>Leak spill volume between a minimum of 1973.38 and maximum of 2019.77 gallons</w:t>
      </w:r>
    </w:p>
    <w:p w14:paraId="29914040" w14:textId="77777777" w:rsidR="00B277A7" w:rsidRPr="00832C5D" w:rsidRDefault="00B277A7" w:rsidP="00B277A7">
      <w:pPr>
        <w:pStyle w:val="ListParagraph"/>
        <w:numPr>
          <w:ilvl w:val="2"/>
          <w:numId w:val="50"/>
        </w:numPr>
        <w:spacing w:before="0" w:after="0"/>
      </w:pPr>
      <w:r w:rsidRPr="00832C5D">
        <w:t>Rupture cost between minimum of $64.53 and maximum of $169.76MM</w:t>
      </w:r>
    </w:p>
    <w:p w14:paraId="445AACAB" w14:textId="77777777" w:rsidR="00B277A7" w:rsidRPr="00832C5D" w:rsidRDefault="00B277A7" w:rsidP="00B277A7">
      <w:pPr>
        <w:pStyle w:val="ListParagraph"/>
        <w:numPr>
          <w:ilvl w:val="2"/>
          <w:numId w:val="50"/>
        </w:numPr>
        <w:spacing w:before="0" w:after="0"/>
      </w:pPr>
      <w:r w:rsidRPr="00832C5D">
        <w:t>Rupture spill volume is between a minimum of 947101.66 and maximum of 969363.57 gallons</w:t>
      </w:r>
    </w:p>
    <w:p w14:paraId="659EF8A8" w14:textId="77777777" w:rsidR="00B277A7" w:rsidRPr="00832C5D" w:rsidRDefault="00B277A7" w:rsidP="00B277A7">
      <w:pPr>
        <w:pStyle w:val="ListParagraph"/>
        <w:numPr>
          <w:ilvl w:val="2"/>
          <w:numId w:val="50"/>
        </w:numPr>
        <w:spacing w:before="0" w:after="0"/>
      </w:pPr>
      <w:r w:rsidRPr="00832C5D">
        <w:t>Puncture cost between minimum of $4.42 and maximum of $11.62MM</w:t>
      </w:r>
    </w:p>
    <w:p w14:paraId="1EB62B63" w14:textId="77777777" w:rsidR="00B277A7" w:rsidRPr="00832C5D" w:rsidRDefault="00B277A7" w:rsidP="00B277A7">
      <w:pPr>
        <w:pStyle w:val="ListParagraph"/>
        <w:numPr>
          <w:ilvl w:val="2"/>
          <w:numId w:val="50"/>
        </w:numPr>
        <w:spacing w:before="0" w:after="0"/>
      </w:pPr>
      <w:r w:rsidRPr="00832C5D">
        <w:lastRenderedPageBreak/>
        <w:t>Puncture spill volume is between a minimum of 64840.82 and maximum of 66364.92 gallons</w:t>
      </w:r>
    </w:p>
    <w:p w14:paraId="4DAB2D16" w14:textId="77777777" w:rsidR="00B277A7" w:rsidRPr="00832C5D" w:rsidRDefault="00B277A7" w:rsidP="00B277A7">
      <w:pPr>
        <w:pStyle w:val="ListParagraph"/>
        <w:numPr>
          <w:ilvl w:val="2"/>
          <w:numId w:val="50"/>
        </w:numPr>
        <w:spacing w:before="0" w:after="0"/>
      </w:pPr>
      <w:r w:rsidRPr="00832C5D">
        <w:t xml:space="preserve">Land use distributed as </w:t>
      </w:r>
    </w:p>
    <w:p w14:paraId="3AED80B4" w14:textId="77777777" w:rsidR="00B277A7" w:rsidRPr="00832C5D" w:rsidRDefault="00B277A7" w:rsidP="00B277A7">
      <w:pPr>
        <w:pStyle w:val="ListParagraph"/>
        <w:numPr>
          <w:ilvl w:val="3"/>
          <w:numId w:val="50"/>
        </w:numPr>
        <w:spacing w:before="0" w:after="0"/>
      </w:pPr>
      <w:r w:rsidRPr="00832C5D">
        <w:t>Commercial/Industrial: 2,256.78</w:t>
      </w:r>
    </w:p>
    <w:p w14:paraId="446F5FD1" w14:textId="77777777" w:rsidR="00B277A7" w:rsidRPr="00832C5D" w:rsidRDefault="00B277A7" w:rsidP="00B277A7">
      <w:pPr>
        <w:pStyle w:val="ListParagraph"/>
        <w:numPr>
          <w:ilvl w:val="3"/>
          <w:numId w:val="50"/>
        </w:numPr>
        <w:spacing w:before="0" w:after="0"/>
      </w:pPr>
      <w:r w:rsidRPr="00832C5D">
        <w:t>Water Course: 3.12</w:t>
      </w:r>
    </w:p>
    <w:p w14:paraId="7FBBBA60" w14:textId="77777777" w:rsidR="00B277A7" w:rsidRPr="00832C5D" w:rsidRDefault="00B277A7" w:rsidP="00B277A7">
      <w:pPr>
        <w:pStyle w:val="ListParagraph"/>
        <w:numPr>
          <w:ilvl w:val="0"/>
          <w:numId w:val="50"/>
        </w:numPr>
        <w:spacing w:before="0" w:after="0"/>
      </w:pPr>
      <w:r w:rsidRPr="00832C5D">
        <w:t>"BATCH TRANSFER LINE NPS 24</w:t>
      </w:r>
    </w:p>
    <w:p w14:paraId="5FE9F2D4" w14:textId="77777777" w:rsidR="00B277A7" w:rsidRPr="00832C5D" w:rsidRDefault="00B277A7" w:rsidP="00B277A7">
      <w:pPr>
        <w:pStyle w:val="ListParagraph"/>
        <w:numPr>
          <w:ilvl w:val="1"/>
          <w:numId w:val="50"/>
        </w:numPr>
        <w:spacing w:before="0" w:after="0"/>
      </w:pPr>
      <w:r w:rsidRPr="00832C5D">
        <w:t>Total Cumulative Length (m):</w:t>
      </w:r>
      <w:r w:rsidRPr="00832C5D">
        <w:tab/>
        <w:t>1622.82</w:t>
      </w:r>
    </w:p>
    <w:p w14:paraId="2D1595E5" w14:textId="77777777" w:rsidR="00B277A7" w:rsidRPr="00832C5D" w:rsidRDefault="00B277A7" w:rsidP="00B277A7">
      <w:pPr>
        <w:pStyle w:val="ListParagraph"/>
        <w:numPr>
          <w:ilvl w:val="1"/>
          <w:numId w:val="50"/>
        </w:numPr>
        <w:spacing w:before="0" w:after="0"/>
      </w:pPr>
      <w:r w:rsidRPr="00832C5D">
        <w:t>Likelihood of failure distributed between minimum of 1.123e-02 and maximum of 4.768e-02.</w:t>
      </w:r>
    </w:p>
    <w:p w14:paraId="302434BB" w14:textId="77777777" w:rsidR="00B277A7" w:rsidRPr="00832C5D" w:rsidRDefault="00B277A7" w:rsidP="00B277A7">
      <w:pPr>
        <w:pStyle w:val="ListParagraph"/>
        <w:numPr>
          <w:ilvl w:val="2"/>
          <w:numId w:val="50"/>
        </w:numPr>
        <w:spacing w:before="0" w:after="0"/>
      </w:pPr>
      <w:r w:rsidRPr="00832C5D">
        <w:t>Installation date between minimum of 1972-01-01 and maximum of 1972-01-01</w:t>
      </w:r>
    </w:p>
    <w:p w14:paraId="7807A8CC" w14:textId="77777777" w:rsidR="00B277A7" w:rsidRPr="00832C5D" w:rsidRDefault="00B277A7" w:rsidP="00B277A7">
      <w:pPr>
        <w:pStyle w:val="ListParagraph"/>
        <w:numPr>
          <w:ilvl w:val="2"/>
          <w:numId w:val="50"/>
        </w:numPr>
        <w:spacing w:before="0" w:after="0"/>
      </w:pPr>
      <w:r w:rsidRPr="00832C5D">
        <w:t>Mainline coating type of Extruded Polyethylene</w:t>
      </w:r>
    </w:p>
    <w:p w14:paraId="58E38328" w14:textId="77777777" w:rsidR="00B277A7" w:rsidRPr="00832C5D" w:rsidRDefault="00B277A7" w:rsidP="00B277A7">
      <w:pPr>
        <w:pStyle w:val="ListParagraph"/>
        <w:numPr>
          <w:ilvl w:val="2"/>
          <w:numId w:val="50"/>
        </w:numPr>
        <w:spacing w:before="0" w:after="0"/>
      </w:pPr>
      <w:r w:rsidRPr="00832C5D">
        <w:t>Wall thickness between minimum of 6.35 and maximum of 6.35 mm</w:t>
      </w:r>
    </w:p>
    <w:p w14:paraId="2B2B88D9"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402DB537" w14:textId="77777777" w:rsidR="00B277A7" w:rsidRPr="00832C5D" w:rsidRDefault="00B277A7" w:rsidP="00B277A7">
      <w:pPr>
        <w:pStyle w:val="ListParagraph"/>
        <w:numPr>
          <w:ilvl w:val="2"/>
          <w:numId w:val="50"/>
        </w:numPr>
        <w:spacing w:before="0" w:after="0"/>
      </w:pPr>
      <w:r w:rsidRPr="00832C5D">
        <w:t>Field bends encountered: nan</w:t>
      </w:r>
    </w:p>
    <w:p w14:paraId="348DC44A" w14:textId="77777777" w:rsidR="00B277A7" w:rsidRPr="00832C5D" w:rsidRDefault="00B277A7" w:rsidP="00B277A7">
      <w:pPr>
        <w:pStyle w:val="ListParagraph"/>
        <w:numPr>
          <w:ilvl w:val="2"/>
          <w:numId w:val="50"/>
        </w:numPr>
        <w:spacing w:before="0" w:after="0"/>
      </w:pPr>
      <w:r w:rsidRPr="00832C5D">
        <w:t>Count of road crossings is 3.0</w:t>
      </w:r>
    </w:p>
    <w:p w14:paraId="3DB02566" w14:textId="77777777" w:rsidR="00B277A7" w:rsidRPr="00832C5D" w:rsidRDefault="00B277A7" w:rsidP="00B277A7">
      <w:pPr>
        <w:pStyle w:val="ListParagraph"/>
        <w:numPr>
          <w:ilvl w:val="2"/>
          <w:numId w:val="50"/>
        </w:numPr>
        <w:spacing w:before="0" w:after="0"/>
      </w:pPr>
      <w:r w:rsidRPr="00832C5D">
        <w:t>Count of water crossings is 0.0</w:t>
      </w:r>
    </w:p>
    <w:p w14:paraId="29977DB7" w14:textId="77777777" w:rsidR="00B277A7" w:rsidRPr="00832C5D" w:rsidRDefault="00B277A7" w:rsidP="00B277A7">
      <w:pPr>
        <w:pStyle w:val="ListParagraph"/>
        <w:numPr>
          <w:ilvl w:val="1"/>
          <w:numId w:val="50"/>
        </w:numPr>
        <w:spacing w:before="0" w:after="0"/>
      </w:pPr>
      <w:r w:rsidRPr="00832C5D">
        <w:t>Consequence of failure distributed between minimum of $15.34 and maximum of $164.89MM</w:t>
      </w:r>
    </w:p>
    <w:p w14:paraId="33BEB025" w14:textId="77777777" w:rsidR="00B277A7" w:rsidRPr="00832C5D" w:rsidRDefault="00B277A7" w:rsidP="00B277A7">
      <w:pPr>
        <w:pStyle w:val="ListParagraph"/>
        <w:numPr>
          <w:ilvl w:val="1"/>
          <w:numId w:val="50"/>
        </w:numPr>
        <w:spacing w:before="0" w:after="0"/>
      </w:pPr>
      <w:r w:rsidRPr="00832C5D">
        <w:t>Total length driven by Safety: 1217.12 meters.</w:t>
      </w:r>
    </w:p>
    <w:p w14:paraId="35784D0A" w14:textId="77777777" w:rsidR="00B277A7" w:rsidRPr="00832C5D" w:rsidRDefault="00B277A7" w:rsidP="00B277A7">
      <w:pPr>
        <w:pStyle w:val="ListParagraph"/>
        <w:numPr>
          <w:ilvl w:val="1"/>
          <w:numId w:val="50"/>
        </w:numPr>
        <w:spacing w:before="0" w:after="0"/>
      </w:pPr>
      <w:r w:rsidRPr="00832C5D">
        <w:t>Safety Cost distributed between minimum of $4.31 and maximum of $128.31MM:</w:t>
      </w:r>
    </w:p>
    <w:p w14:paraId="63304B0D" w14:textId="77777777" w:rsidR="00B277A7" w:rsidRPr="00832C5D" w:rsidRDefault="00B277A7" w:rsidP="00B277A7">
      <w:pPr>
        <w:pStyle w:val="ListParagraph"/>
        <w:numPr>
          <w:ilvl w:val="2"/>
          <w:numId w:val="50"/>
        </w:numPr>
        <w:spacing w:before="0" w:after="0"/>
      </w:pPr>
      <w:r w:rsidRPr="00832C5D">
        <w:t>Leak cost between minimum of $0.00 and maximum of $121.06MM</w:t>
      </w:r>
    </w:p>
    <w:p w14:paraId="4EBC2A6E" w14:textId="77777777" w:rsidR="00B277A7" w:rsidRPr="00832C5D" w:rsidRDefault="00B277A7" w:rsidP="00B277A7">
      <w:pPr>
        <w:pStyle w:val="ListParagraph"/>
        <w:numPr>
          <w:ilvl w:val="2"/>
          <w:numId w:val="50"/>
        </w:numPr>
        <w:spacing w:before="0" w:after="0"/>
      </w:pPr>
      <w:r w:rsidRPr="00832C5D">
        <w:t>Leak scenario yielded 32.0 intersections with structures, with minimum of 0.0 and maximum of 12.61 of population impacted.</w:t>
      </w:r>
    </w:p>
    <w:p w14:paraId="23B4AFB4" w14:textId="77777777" w:rsidR="00B277A7" w:rsidRPr="00832C5D" w:rsidRDefault="00B277A7" w:rsidP="00B277A7">
      <w:pPr>
        <w:pStyle w:val="ListParagraph"/>
        <w:numPr>
          <w:ilvl w:val="2"/>
          <w:numId w:val="50"/>
        </w:numPr>
        <w:spacing w:before="0" w:after="0"/>
      </w:pPr>
      <w:r w:rsidRPr="00832C5D">
        <w:t>Leak hazard radius distributed between minimum of 2.91 and maximum of 2.91 meters.</w:t>
      </w:r>
    </w:p>
    <w:p w14:paraId="65C55BE3" w14:textId="77777777" w:rsidR="00B277A7" w:rsidRPr="00832C5D" w:rsidRDefault="00B277A7" w:rsidP="00B277A7">
      <w:pPr>
        <w:pStyle w:val="ListParagraph"/>
        <w:numPr>
          <w:ilvl w:val="2"/>
          <w:numId w:val="50"/>
        </w:numPr>
        <w:spacing w:before="0" w:after="0"/>
      </w:pPr>
      <w:r w:rsidRPr="00832C5D">
        <w:t>Rupture cost between minimum of $121.06 and maximum of $968.45MM</w:t>
      </w:r>
    </w:p>
    <w:p w14:paraId="5F6308F3" w14:textId="77777777" w:rsidR="00B277A7" w:rsidRPr="00832C5D" w:rsidRDefault="00B277A7" w:rsidP="00B277A7">
      <w:pPr>
        <w:pStyle w:val="ListParagraph"/>
        <w:numPr>
          <w:ilvl w:val="2"/>
          <w:numId w:val="50"/>
        </w:numPr>
        <w:spacing w:before="0" w:after="0"/>
      </w:pPr>
      <w:r w:rsidRPr="00832C5D">
        <w:t>Rupture scenario yielded 16.0 intersections with structures, with minimum of 12.61 and maximum of 100.88 of population impacted</w:t>
      </w:r>
    </w:p>
    <w:p w14:paraId="755B4B49" w14:textId="77777777" w:rsidR="00B277A7" w:rsidRPr="00832C5D" w:rsidRDefault="00B277A7" w:rsidP="00B277A7">
      <w:pPr>
        <w:pStyle w:val="ListParagraph"/>
        <w:numPr>
          <w:ilvl w:val="2"/>
          <w:numId w:val="50"/>
        </w:numPr>
        <w:spacing w:before="0" w:after="0"/>
      </w:pPr>
      <w:r w:rsidRPr="00832C5D">
        <w:t>Rupture hazard radius distributed between minimum of 99.14 and maximum of 99.14 meters.</w:t>
      </w:r>
    </w:p>
    <w:p w14:paraId="4A6416C5" w14:textId="77777777" w:rsidR="00B277A7" w:rsidRPr="00832C5D" w:rsidRDefault="00B277A7" w:rsidP="00B277A7">
      <w:pPr>
        <w:pStyle w:val="ListParagraph"/>
        <w:numPr>
          <w:ilvl w:val="2"/>
          <w:numId w:val="50"/>
        </w:numPr>
        <w:spacing w:before="0" w:after="0"/>
      </w:pPr>
      <w:r w:rsidRPr="00832C5D">
        <w:t>Puncture cost between minimum of $0.00 and maximum of $121.06MM</w:t>
      </w:r>
    </w:p>
    <w:p w14:paraId="7CCA6917" w14:textId="77777777" w:rsidR="00B277A7" w:rsidRPr="00832C5D" w:rsidRDefault="00B277A7" w:rsidP="00B277A7">
      <w:pPr>
        <w:pStyle w:val="ListParagraph"/>
        <w:numPr>
          <w:ilvl w:val="2"/>
          <w:numId w:val="50"/>
        </w:numPr>
        <w:spacing w:before="0" w:after="0"/>
      </w:pPr>
      <w:r w:rsidRPr="00832C5D">
        <w:t>Puncture scenario yielded 34.0 intersections with structures, with minimum of 0.0 and maximum of 12.61 of population impacted</w:t>
      </w:r>
    </w:p>
    <w:p w14:paraId="7C2E9C46" w14:textId="77777777" w:rsidR="00B277A7" w:rsidRPr="00832C5D" w:rsidRDefault="00B277A7" w:rsidP="00B277A7">
      <w:pPr>
        <w:pStyle w:val="ListParagraph"/>
        <w:numPr>
          <w:ilvl w:val="2"/>
          <w:numId w:val="50"/>
        </w:numPr>
        <w:spacing w:before="0" w:after="0"/>
      </w:pPr>
      <w:r w:rsidRPr="00832C5D">
        <w:t>Puncture hazard radius distributed between minimum of 11.53 and maximum of 11.53 meters.</w:t>
      </w:r>
    </w:p>
    <w:p w14:paraId="232E32A0" w14:textId="77777777" w:rsidR="00B277A7" w:rsidRPr="00832C5D" w:rsidRDefault="00B277A7" w:rsidP="00B277A7">
      <w:pPr>
        <w:pStyle w:val="ListParagraph"/>
        <w:numPr>
          <w:ilvl w:val="2"/>
          <w:numId w:val="50"/>
        </w:numPr>
        <w:spacing w:before="0" w:after="0"/>
      </w:pPr>
      <w:r w:rsidRPr="00832C5D">
        <w:t>Product type is Crude Oil.</w:t>
      </w:r>
    </w:p>
    <w:p w14:paraId="3E58EE14" w14:textId="77777777" w:rsidR="00B277A7" w:rsidRPr="00832C5D" w:rsidRDefault="00B277A7" w:rsidP="00B277A7">
      <w:pPr>
        <w:pStyle w:val="ListParagraph"/>
        <w:numPr>
          <w:ilvl w:val="2"/>
          <w:numId w:val="50"/>
        </w:numPr>
        <w:spacing w:before="0" w:after="0"/>
      </w:pPr>
      <w:r w:rsidRPr="00832C5D">
        <w:t>Class area location is/are 1.0, 2.0.</w:t>
      </w:r>
    </w:p>
    <w:p w14:paraId="74B259D1" w14:textId="77777777" w:rsidR="00B277A7" w:rsidRPr="00832C5D" w:rsidRDefault="00B277A7" w:rsidP="00B277A7">
      <w:pPr>
        <w:pStyle w:val="ListParagraph"/>
        <w:numPr>
          <w:ilvl w:val="1"/>
          <w:numId w:val="50"/>
        </w:numPr>
        <w:spacing w:before="0" w:after="0"/>
      </w:pPr>
      <w:r w:rsidRPr="00832C5D">
        <w:t>Total length driven by Environmental: 405.7 meters.</w:t>
      </w:r>
    </w:p>
    <w:p w14:paraId="792C9DFC" w14:textId="77777777" w:rsidR="00B277A7" w:rsidRPr="00832C5D" w:rsidRDefault="00B277A7" w:rsidP="00B277A7">
      <w:pPr>
        <w:pStyle w:val="ListParagraph"/>
        <w:numPr>
          <w:ilvl w:val="1"/>
          <w:numId w:val="50"/>
        </w:numPr>
        <w:spacing w:before="0" w:after="0"/>
      </w:pPr>
      <w:r w:rsidRPr="00832C5D">
        <w:t>Environmental Cost distributed between minimum of $7.72 and maximum of $13.50MM:</w:t>
      </w:r>
    </w:p>
    <w:p w14:paraId="3FB5BE83" w14:textId="77777777" w:rsidR="00B277A7" w:rsidRPr="00832C5D" w:rsidRDefault="00B277A7" w:rsidP="00B277A7">
      <w:pPr>
        <w:pStyle w:val="ListParagraph"/>
        <w:numPr>
          <w:ilvl w:val="2"/>
          <w:numId w:val="50"/>
        </w:numPr>
        <w:spacing w:before="0" w:after="0"/>
      </w:pPr>
      <w:r w:rsidRPr="00832C5D">
        <w:t>Leak cost between minimum of $0.06 and maximum of $0.06MM</w:t>
      </w:r>
    </w:p>
    <w:p w14:paraId="3A5A8C12" w14:textId="77777777" w:rsidR="00B277A7" w:rsidRPr="00832C5D" w:rsidRDefault="00B277A7" w:rsidP="00B277A7">
      <w:pPr>
        <w:pStyle w:val="ListParagraph"/>
        <w:numPr>
          <w:ilvl w:val="2"/>
          <w:numId w:val="50"/>
        </w:numPr>
        <w:spacing w:before="0" w:after="0"/>
      </w:pPr>
      <w:r w:rsidRPr="00832C5D">
        <w:t>Leak spill volume between a minimum of 850.32 and maximum of 883.99 gallons</w:t>
      </w:r>
    </w:p>
    <w:p w14:paraId="3EBC5845" w14:textId="77777777" w:rsidR="00B277A7" w:rsidRPr="00832C5D" w:rsidRDefault="00B277A7" w:rsidP="00B277A7">
      <w:pPr>
        <w:pStyle w:val="ListParagraph"/>
        <w:numPr>
          <w:ilvl w:val="2"/>
          <w:numId w:val="50"/>
        </w:numPr>
        <w:spacing w:before="0" w:after="0"/>
      </w:pPr>
      <w:r w:rsidRPr="00832C5D">
        <w:t>Rupture cost between minimum of $215.31 and maximum of $223.83MM</w:t>
      </w:r>
    </w:p>
    <w:p w14:paraId="5A931EB7" w14:textId="77777777" w:rsidR="00B277A7" w:rsidRPr="00832C5D" w:rsidRDefault="00B277A7" w:rsidP="00B277A7">
      <w:pPr>
        <w:pStyle w:val="ListParagraph"/>
        <w:numPr>
          <w:ilvl w:val="2"/>
          <w:numId w:val="50"/>
        </w:numPr>
        <w:spacing w:before="0" w:after="0"/>
      </w:pPr>
      <w:r w:rsidRPr="00832C5D">
        <w:t>Rupture spill volume is between a minimum of 3159898.85 and maximum of 3285013.13 gallons</w:t>
      </w:r>
    </w:p>
    <w:p w14:paraId="590E2F8A" w14:textId="77777777" w:rsidR="00B277A7" w:rsidRPr="00832C5D" w:rsidRDefault="00B277A7" w:rsidP="00B277A7">
      <w:pPr>
        <w:pStyle w:val="ListParagraph"/>
        <w:numPr>
          <w:ilvl w:val="2"/>
          <w:numId w:val="50"/>
        </w:numPr>
        <w:spacing w:before="0" w:after="0"/>
      </w:pPr>
      <w:r w:rsidRPr="00832C5D">
        <w:t>Puncture cost between minimum of $1.90 and maximum of $1.98MM</w:t>
      </w:r>
    </w:p>
    <w:p w14:paraId="1042B1E7" w14:textId="77777777" w:rsidR="00B277A7" w:rsidRPr="00832C5D" w:rsidRDefault="00B277A7" w:rsidP="00B277A7">
      <w:pPr>
        <w:pStyle w:val="ListParagraph"/>
        <w:numPr>
          <w:ilvl w:val="2"/>
          <w:numId w:val="50"/>
        </w:numPr>
        <w:spacing w:before="0" w:after="0"/>
      </w:pPr>
      <w:r w:rsidRPr="00832C5D">
        <w:t>Puncture spill volume is between a minimum of 27939.64 and maximum of 29045.89 gallons</w:t>
      </w:r>
    </w:p>
    <w:p w14:paraId="69AFAC8E" w14:textId="77777777" w:rsidR="00B277A7" w:rsidRPr="00832C5D" w:rsidRDefault="00B277A7" w:rsidP="00B277A7">
      <w:pPr>
        <w:pStyle w:val="ListParagraph"/>
        <w:numPr>
          <w:ilvl w:val="2"/>
          <w:numId w:val="50"/>
        </w:numPr>
        <w:spacing w:before="0" w:after="0"/>
      </w:pPr>
      <w:r w:rsidRPr="00832C5D">
        <w:t xml:space="preserve">Land use distributed as </w:t>
      </w:r>
    </w:p>
    <w:p w14:paraId="137BA1EC" w14:textId="77777777" w:rsidR="00B277A7" w:rsidRPr="00832C5D" w:rsidRDefault="00B277A7" w:rsidP="00B277A7">
      <w:pPr>
        <w:pStyle w:val="ListParagraph"/>
        <w:numPr>
          <w:ilvl w:val="3"/>
          <w:numId w:val="50"/>
        </w:numPr>
        <w:spacing w:before="0" w:after="0"/>
      </w:pPr>
      <w:r w:rsidRPr="00832C5D">
        <w:t>Commercial/Industrial: 1,622.82</w:t>
      </w:r>
    </w:p>
    <w:p w14:paraId="08FFA883" w14:textId="77777777" w:rsidR="00B277A7" w:rsidRPr="00832C5D" w:rsidRDefault="00B277A7" w:rsidP="00B277A7">
      <w:pPr>
        <w:pStyle w:val="ListParagraph"/>
        <w:numPr>
          <w:ilvl w:val="0"/>
          <w:numId w:val="50"/>
        </w:numPr>
        <w:spacing w:before="0" w:after="0"/>
      </w:pPr>
      <w:r w:rsidRPr="00832C5D">
        <w:lastRenderedPageBreak/>
        <w:t xml:space="preserve">"NPS4 SS-35 From 5-34-11-19-W3 </w:t>
      </w:r>
      <w:proofErr w:type="gramStart"/>
      <w:r w:rsidRPr="00832C5D">
        <w:t>To</w:t>
      </w:r>
      <w:proofErr w:type="gramEnd"/>
      <w:r w:rsidRPr="00832C5D">
        <w:t xml:space="preserve"> 5-35-11-19-W3</w:t>
      </w:r>
    </w:p>
    <w:p w14:paraId="52F071E5" w14:textId="77777777" w:rsidR="00B277A7" w:rsidRPr="00832C5D" w:rsidRDefault="00B277A7" w:rsidP="00B277A7">
      <w:pPr>
        <w:pStyle w:val="ListParagraph"/>
        <w:numPr>
          <w:ilvl w:val="1"/>
          <w:numId w:val="50"/>
        </w:numPr>
        <w:spacing w:before="0" w:after="0"/>
      </w:pPr>
      <w:r w:rsidRPr="00832C5D">
        <w:t>Total Cumulative Length (m):</w:t>
      </w:r>
      <w:r w:rsidRPr="00832C5D">
        <w:tab/>
        <w:t>1532.63</w:t>
      </w:r>
    </w:p>
    <w:p w14:paraId="6D4E42E5" w14:textId="77777777" w:rsidR="00B277A7" w:rsidRPr="00832C5D" w:rsidRDefault="00B277A7" w:rsidP="00B277A7">
      <w:pPr>
        <w:pStyle w:val="ListParagraph"/>
        <w:numPr>
          <w:ilvl w:val="1"/>
          <w:numId w:val="50"/>
        </w:numPr>
        <w:spacing w:before="0" w:after="0"/>
      </w:pPr>
      <w:r w:rsidRPr="00832C5D">
        <w:t>Likelihood of failure distributed between minimum of 1.297e-02 and maximum of 5.510e-02.</w:t>
      </w:r>
    </w:p>
    <w:p w14:paraId="6E6929D3" w14:textId="77777777" w:rsidR="00B277A7" w:rsidRPr="00832C5D" w:rsidRDefault="00B277A7" w:rsidP="00B277A7">
      <w:pPr>
        <w:pStyle w:val="ListParagraph"/>
        <w:numPr>
          <w:ilvl w:val="2"/>
          <w:numId w:val="50"/>
        </w:numPr>
        <w:spacing w:before="0" w:after="0"/>
      </w:pPr>
      <w:r w:rsidRPr="00832C5D">
        <w:t>Installation date between minimum of 1968-01-01 and maximum of 1968-01-01</w:t>
      </w:r>
    </w:p>
    <w:p w14:paraId="53766D60" w14:textId="77777777" w:rsidR="00B277A7" w:rsidRPr="00832C5D" w:rsidRDefault="00B277A7" w:rsidP="00B277A7">
      <w:pPr>
        <w:pStyle w:val="ListParagraph"/>
        <w:numPr>
          <w:ilvl w:val="2"/>
          <w:numId w:val="50"/>
        </w:numPr>
        <w:spacing w:before="0" w:after="0"/>
      </w:pPr>
      <w:r w:rsidRPr="00832C5D">
        <w:t>Mainline coating type of Extruded Polyethylene</w:t>
      </w:r>
    </w:p>
    <w:p w14:paraId="014EE11B" w14:textId="77777777" w:rsidR="00B277A7" w:rsidRPr="00832C5D" w:rsidRDefault="00B277A7" w:rsidP="00B277A7">
      <w:pPr>
        <w:pStyle w:val="ListParagraph"/>
        <w:numPr>
          <w:ilvl w:val="2"/>
          <w:numId w:val="50"/>
        </w:numPr>
        <w:spacing w:before="0" w:after="0"/>
      </w:pPr>
      <w:r w:rsidRPr="00832C5D">
        <w:t>Wall thickness between minimum of 3.17 and maximum of 3.17 mm</w:t>
      </w:r>
    </w:p>
    <w:p w14:paraId="4A1E8B7F"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10DA53F1" w14:textId="77777777" w:rsidR="00B277A7" w:rsidRPr="00832C5D" w:rsidRDefault="00B277A7" w:rsidP="00B277A7">
      <w:pPr>
        <w:pStyle w:val="ListParagraph"/>
        <w:numPr>
          <w:ilvl w:val="2"/>
          <w:numId w:val="50"/>
        </w:numPr>
        <w:spacing w:before="0" w:after="0"/>
      </w:pPr>
      <w:r w:rsidRPr="00832C5D">
        <w:t>Field bends encountered: nan</w:t>
      </w:r>
    </w:p>
    <w:p w14:paraId="22D30A76" w14:textId="77777777" w:rsidR="00B277A7" w:rsidRPr="00832C5D" w:rsidRDefault="00B277A7" w:rsidP="00B277A7">
      <w:pPr>
        <w:pStyle w:val="ListParagraph"/>
        <w:numPr>
          <w:ilvl w:val="2"/>
          <w:numId w:val="50"/>
        </w:numPr>
        <w:spacing w:before="0" w:after="0"/>
      </w:pPr>
      <w:r w:rsidRPr="00832C5D">
        <w:t>Count of road crossings is 2.0</w:t>
      </w:r>
    </w:p>
    <w:p w14:paraId="15451667" w14:textId="77777777" w:rsidR="00B277A7" w:rsidRPr="00832C5D" w:rsidRDefault="00B277A7" w:rsidP="00B277A7">
      <w:pPr>
        <w:pStyle w:val="ListParagraph"/>
        <w:numPr>
          <w:ilvl w:val="2"/>
          <w:numId w:val="50"/>
        </w:numPr>
        <w:spacing w:before="0" w:after="0"/>
      </w:pPr>
      <w:r w:rsidRPr="00832C5D">
        <w:t>Count of water crossings is 0.0</w:t>
      </w:r>
    </w:p>
    <w:p w14:paraId="1679367A" w14:textId="77777777" w:rsidR="00B277A7" w:rsidRPr="00832C5D" w:rsidRDefault="00B277A7" w:rsidP="00B277A7">
      <w:pPr>
        <w:pStyle w:val="ListParagraph"/>
        <w:numPr>
          <w:ilvl w:val="1"/>
          <w:numId w:val="50"/>
        </w:numPr>
        <w:spacing w:before="0" w:after="0"/>
      </w:pPr>
      <w:r w:rsidRPr="00832C5D">
        <w:t>Consequence of failure distributed between minimum of $1.17 and maximum of $1.22MM</w:t>
      </w:r>
    </w:p>
    <w:p w14:paraId="432B9D9E" w14:textId="77777777" w:rsidR="00B277A7" w:rsidRPr="00832C5D" w:rsidRDefault="00B277A7" w:rsidP="00B277A7">
      <w:pPr>
        <w:pStyle w:val="ListParagraph"/>
        <w:numPr>
          <w:ilvl w:val="1"/>
          <w:numId w:val="50"/>
        </w:numPr>
        <w:spacing w:before="0" w:after="0"/>
      </w:pPr>
      <w:r w:rsidRPr="00832C5D">
        <w:t>Total length driven by Environmental: 1532.63 meters.</w:t>
      </w:r>
    </w:p>
    <w:p w14:paraId="7B4A922F" w14:textId="77777777" w:rsidR="00B277A7" w:rsidRPr="00832C5D" w:rsidRDefault="00B277A7" w:rsidP="00B277A7">
      <w:pPr>
        <w:pStyle w:val="ListParagraph"/>
        <w:numPr>
          <w:ilvl w:val="1"/>
          <w:numId w:val="50"/>
        </w:numPr>
        <w:spacing w:before="0" w:after="0"/>
      </w:pPr>
      <w:r w:rsidRPr="00832C5D">
        <w:t>Environmental Cost distributed between minimum of $0.96 and maximum of $0.98MM:</w:t>
      </w:r>
    </w:p>
    <w:p w14:paraId="76D70277" w14:textId="77777777" w:rsidR="00B277A7" w:rsidRPr="00832C5D" w:rsidRDefault="00B277A7" w:rsidP="00B277A7">
      <w:pPr>
        <w:pStyle w:val="ListParagraph"/>
        <w:numPr>
          <w:ilvl w:val="2"/>
          <w:numId w:val="50"/>
        </w:numPr>
        <w:spacing w:before="0" w:after="0"/>
      </w:pPr>
      <w:r w:rsidRPr="00832C5D">
        <w:t>Leak cost between minimum of $0.16 and maximum of $0.17MM</w:t>
      </w:r>
    </w:p>
    <w:p w14:paraId="318696ED" w14:textId="77777777" w:rsidR="00B277A7" w:rsidRPr="00832C5D" w:rsidRDefault="00B277A7" w:rsidP="00B277A7">
      <w:pPr>
        <w:pStyle w:val="ListParagraph"/>
        <w:numPr>
          <w:ilvl w:val="2"/>
          <w:numId w:val="50"/>
        </w:numPr>
        <w:spacing w:before="0" w:after="0"/>
      </w:pPr>
      <w:r w:rsidRPr="00832C5D">
        <w:t>Leak spill volume between a minimum of 1545.39 and maximum of 1577.19 gallons</w:t>
      </w:r>
    </w:p>
    <w:p w14:paraId="1358DA24" w14:textId="77777777" w:rsidR="00B277A7" w:rsidRPr="00832C5D" w:rsidRDefault="00B277A7" w:rsidP="00B277A7">
      <w:pPr>
        <w:pStyle w:val="ListParagraph"/>
        <w:numPr>
          <w:ilvl w:val="2"/>
          <w:numId w:val="50"/>
        </w:numPr>
        <w:spacing w:before="0" w:after="0"/>
      </w:pPr>
      <w:r w:rsidRPr="00832C5D">
        <w:t>Rupture cost between minimum of $21.40 and maximum of $21.84MM</w:t>
      </w:r>
    </w:p>
    <w:p w14:paraId="52B55AF6" w14:textId="77777777" w:rsidR="00B277A7" w:rsidRPr="00832C5D" w:rsidRDefault="00B277A7" w:rsidP="00B277A7">
      <w:pPr>
        <w:pStyle w:val="ListParagraph"/>
        <w:numPr>
          <w:ilvl w:val="2"/>
          <w:numId w:val="50"/>
        </w:numPr>
        <w:spacing w:before="0" w:after="0"/>
      </w:pPr>
      <w:r w:rsidRPr="00832C5D">
        <w:t>Rupture spill volume is between a minimum of 201897.55 and maximum of 206051.63 gallons</w:t>
      </w:r>
    </w:p>
    <w:p w14:paraId="126F7EF0" w14:textId="77777777" w:rsidR="00B277A7" w:rsidRPr="00832C5D" w:rsidRDefault="00B277A7" w:rsidP="00B277A7">
      <w:pPr>
        <w:pStyle w:val="ListParagraph"/>
        <w:numPr>
          <w:ilvl w:val="2"/>
          <w:numId w:val="50"/>
        </w:numPr>
        <w:spacing w:before="0" w:after="0"/>
      </w:pPr>
      <w:r w:rsidRPr="00832C5D">
        <w:t>Puncture cost between minimum of $5.38 and maximum of $5.49MM</w:t>
      </w:r>
    </w:p>
    <w:p w14:paraId="5A65826C" w14:textId="77777777" w:rsidR="00B277A7" w:rsidRPr="00832C5D" w:rsidRDefault="00B277A7" w:rsidP="00B277A7">
      <w:pPr>
        <w:pStyle w:val="ListParagraph"/>
        <w:numPr>
          <w:ilvl w:val="2"/>
          <w:numId w:val="50"/>
        </w:numPr>
        <w:spacing w:before="0" w:after="0"/>
      </w:pPr>
      <w:r w:rsidRPr="00832C5D">
        <w:t>Puncture spill volume is between a minimum of 50778.06 and maximum of 51822.83 gallons</w:t>
      </w:r>
    </w:p>
    <w:p w14:paraId="03493CC9" w14:textId="77777777" w:rsidR="00B277A7" w:rsidRPr="00832C5D" w:rsidRDefault="00B277A7" w:rsidP="00B277A7">
      <w:pPr>
        <w:pStyle w:val="ListParagraph"/>
        <w:numPr>
          <w:ilvl w:val="2"/>
          <w:numId w:val="50"/>
        </w:numPr>
        <w:spacing w:before="0" w:after="0"/>
      </w:pPr>
      <w:r w:rsidRPr="00832C5D">
        <w:t xml:space="preserve">Land use distributed as </w:t>
      </w:r>
    </w:p>
    <w:p w14:paraId="2BAD8C70" w14:textId="77777777" w:rsidR="00B277A7" w:rsidRPr="00832C5D" w:rsidRDefault="00B277A7" w:rsidP="00B277A7">
      <w:pPr>
        <w:pStyle w:val="ListParagraph"/>
        <w:numPr>
          <w:ilvl w:val="3"/>
          <w:numId w:val="50"/>
        </w:numPr>
        <w:spacing w:before="0" w:after="0"/>
      </w:pPr>
      <w:r w:rsidRPr="00832C5D">
        <w:t>Agricultural: 1,532.63</w:t>
      </w:r>
    </w:p>
    <w:p w14:paraId="3BF17EFB" w14:textId="77777777" w:rsidR="00B277A7" w:rsidRPr="00832C5D" w:rsidRDefault="00B277A7" w:rsidP="00B277A7">
      <w:pPr>
        <w:pStyle w:val="ListParagraph"/>
        <w:numPr>
          <w:ilvl w:val="0"/>
          <w:numId w:val="50"/>
        </w:numPr>
        <w:spacing w:before="0" w:after="0"/>
      </w:pPr>
      <w:r w:rsidRPr="00832C5D">
        <w:t>"NPS20 ENBRIDGE CONDENSATE TRANSFER from 10-34-33-22W3 to 2-34-33-22W3</w:t>
      </w:r>
    </w:p>
    <w:p w14:paraId="3AA128F1" w14:textId="77777777" w:rsidR="00B277A7" w:rsidRPr="00832C5D" w:rsidRDefault="00B277A7" w:rsidP="00B277A7">
      <w:pPr>
        <w:pStyle w:val="ListParagraph"/>
        <w:numPr>
          <w:ilvl w:val="1"/>
          <w:numId w:val="50"/>
        </w:numPr>
        <w:spacing w:before="0" w:after="0"/>
      </w:pPr>
      <w:r w:rsidRPr="00832C5D">
        <w:t>Total Cumulative Length (m):</w:t>
      </w:r>
      <w:r w:rsidRPr="00832C5D">
        <w:tab/>
        <w:t>1144.92</w:t>
      </w:r>
    </w:p>
    <w:p w14:paraId="53AC8383" w14:textId="77777777" w:rsidR="00B277A7" w:rsidRPr="00832C5D" w:rsidRDefault="00B277A7" w:rsidP="00B277A7">
      <w:pPr>
        <w:pStyle w:val="ListParagraph"/>
        <w:numPr>
          <w:ilvl w:val="1"/>
          <w:numId w:val="50"/>
        </w:numPr>
        <w:spacing w:before="0" w:after="0"/>
      </w:pPr>
      <w:r w:rsidRPr="00832C5D">
        <w:t>Likelihood of failure distributed between minimum of 2.674e-02 and maximum of 1.136e-01.</w:t>
      </w:r>
    </w:p>
    <w:p w14:paraId="1C3E09E4" w14:textId="77777777" w:rsidR="00B277A7" w:rsidRPr="00832C5D" w:rsidRDefault="00B277A7" w:rsidP="00B277A7">
      <w:pPr>
        <w:pStyle w:val="ListParagraph"/>
        <w:numPr>
          <w:ilvl w:val="2"/>
          <w:numId w:val="50"/>
        </w:numPr>
        <w:spacing w:before="0" w:after="0"/>
      </w:pPr>
      <w:r w:rsidRPr="00832C5D">
        <w:t>Installation date between minimum of 1971-01-01 and maximum of 1971-01-01</w:t>
      </w:r>
    </w:p>
    <w:p w14:paraId="130E2661" w14:textId="77777777" w:rsidR="00B277A7" w:rsidRPr="00832C5D" w:rsidRDefault="00B277A7" w:rsidP="00B277A7">
      <w:pPr>
        <w:pStyle w:val="ListParagraph"/>
        <w:numPr>
          <w:ilvl w:val="2"/>
          <w:numId w:val="50"/>
        </w:numPr>
        <w:spacing w:before="0" w:after="0"/>
      </w:pPr>
      <w:r w:rsidRPr="00832C5D">
        <w:t>Mainline coating type of Tape</w:t>
      </w:r>
    </w:p>
    <w:p w14:paraId="20E313B5" w14:textId="77777777" w:rsidR="00B277A7" w:rsidRPr="00832C5D" w:rsidRDefault="00B277A7" w:rsidP="00B277A7">
      <w:pPr>
        <w:pStyle w:val="ListParagraph"/>
        <w:numPr>
          <w:ilvl w:val="2"/>
          <w:numId w:val="50"/>
        </w:numPr>
        <w:spacing w:before="0" w:after="0"/>
      </w:pPr>
      <w:r w:rsidRPr="00832C5D">
        <w:t>Wall thickness between minimum of 5.56 and maximum of 5.56 mm</w:t>
      </w:r>
    </w:p>
    <w:p w14:paraId="4277D0A2"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098BB471" w14:textId="77777777" w:rsidR="00B277A7" w:rsidRPr="00832C5D" w:rsidRDefault="00B277A7" w:rsidP="00B277A7">
      <w:pPr>
        <w:pStyle w:val="ListParagraph"/>
        <w:numPr>
          <w:ilvl w:val="2"/>
          <w:numId w:val="50"/>
        </w:numPr>
        <w:spacing w:before="0" w:after="0"/>
      </w:pPr>
      <w:r w:rsidRPr="00832C5D">
        <w:t>Field bends encountered: nan</w:t>
      </w:r>
    </w:p>
    <w:p w14:paraId="4F960181" w14:textId="77777777" w:rsidR="00B277A7" w:rsidRPr="00832C5D" w:rsidRDefault="00B277A7" w:rsidP="00B277A7">
      <w:pPr>
        <w:pStyle w:val="ListParagraph"/>
        <w:numPr>
          <w:ilvl w:val="2"/>
          <w:numId w:val="50"/>
        </w:numPr>
        <w:spacing w:before="0" w:after="0"/>
      </w:pPr>
      <w:r w:rsidRPr="00832C5D">
        <w:t>Count of road crossings is 1.0</w:t>
      </w:r>
    </w:p>
    <w:p w14:paraId="48C4A361" w14:textId="77777777" w:rsidR="00B277A7" w:rsidRPr="00832C5D" w:rsidRDefault="00B277A7" w:rsidP="00B277A7">
      <w:pPr>
        <w:pStyle w:val="ListParagraph"/>
        <w:numPr>
          <w:ilvl w:val="2"/>
          <w:numId w:val="50"/>
        </w:numPr>
        <w:spacing w:before="0" w:after="0"/>
      </w:pPr>
      <w:r w:rsidRPr="00832C5D">
        <w:t>Count of water crossings is 0.0</w:t>
      </w:r>
    </w:p>
    <w:p w14:paraId="3ABCA132" w14:textId="77777777" w:rsidR="00B277A7" w:rsidRPr="00832C5D" w:rsidRDefault="00B277A7" w:rsidP="00B277A7">
      <w:pPr>
        <w:pStyle w:val="ListParagraph"/>
        <w:numPr>
          <w:ilvl w:val="1"/>
          <w:numId w:val="50"/>
        </w:numPr>
        <w:spacing w:before="0" w:after="0"/>
      </w:pPr>
      <w:r w:rsidRPr="00832C5D">
        <w:t>Consequence of failure distributed between minimum of $7.91 and maximum of $12.14MM</w:t>
      </w:r>
    </w:p>
    <w:p w14:paraId="7180D6A6" w14:textId="77777777" w:rsidR="00B277A7" w:rsidRPr="00832C5D" w:rsidRDefault="00B277A7" w:rsidP="00B277A7">
      <w:pPr>
        <w:pStyle w:val="ListParagraph"/>
        <w:numPr>
          <w:ilvl w:val="1"/>
          <w:numId w:val="50"/>
        </w:numPr>
        <w:spacing w:before="0" w:after="0"/>
      </w:pPr>
      <w:r w:rsidRPr="00832C5D">
        <w:t>Total length driven by Environmental: 1144.92 meters.</w:t>
      </w:r>
    </w:p>
    <w:p w14:paraId="76B79630" w14:textId="77777777" w:rsidR="00B277A7" w:rsidRPr="00832C5D" w:rsidRDefault="00B277A7" w:rsidP="00B277A7">
      <w:pPr>
        <w:pStyle w:val="ListParagraph"/>
        <w:numPr>
          <w:ilvl w:val="1"/>
          <w:numId w:val="50"/>
        </w:numPr>
        <w:spacing w:before="0" w:after="0"/>
      </w:pPr>
      <w:r w:rsidRPr="00832C5D">
        <w:t>Environmental Cost distributed between minimum of $6.86 and maximum of $8.60MM:</w:t>
      </w:r>
    </w:p>
    <w:p w14:paraId="7C09A140" w14:textId="77777777" w:rsidR="00B277A7" w:rsidRPr="00832C5D" w:rsidRDefault="00B277A7" w:rsidP="00B277A7">
      <w:pPr>
        <w:pStyle w:val="ListParagraph"/>
        <w:numPr>
          <w:ilvl w:val="2"/>
          <w:numId w:val="50"/>
        </w:numPr>
        <w:spacing w:before="0" w:after="0"/>
      </w:pPr>
      <w:r w:rsidRPr="00832C5D">
        <w:t>Leak cost between minimum of $0.06 and maximum of $0.06MM</w:t>
      </w:r>
    </w:p>
    <w:p w14:paraId="187C1129" w14:textId="77777777" w:rsidR="00B277A7" w:rsidRPr="00832C5D" w:rsidRDefault="00B277A7" w:rsidP="00B277A7">
      <w:pPr>
        <w:pStyle w:val="ListParagraph"/>
        <w:numPr>
          <w:ilvl w:val="2"/>
          <w:numId w:val="50"/>
        </w:numPr>
        <w:spacing w:before="0" w:after="0"/>
      </w:pPr>
      <w:r w:rsidRPr="00832C5D">
        <w:t>Leak spill volume between a minimum of 529.42 and maximum of 541.3 gallons</w:t>
      </w:r>
    </w:p>
    <w:p w14:paraId="6AAAFD93" w14:textId="77777777" w:rsidR="00B277A7" w:rsidRPr="00832C5D" w:rsidRDefault="00B277A7" w:rsidP="00B277A7">
      <w:pPr>
        <w:pStyle w:val="ListParagraph"/>
        <w:numPr>
          <w:ilvl w:val="2"/>
          <w:numId w:val="50"/>
        </w:numPr>
        <w:spacing w:before="0" w:after="0"/>
      </w:pPr>
      <w:r w:rsidRPr="00832C5D">
        <w:t>Rupture cost between minimum of $144.81 and maximum of $148.06MM</w:t>
      </w:r>
    </w:p>
    <w:p w14:paraId="3CCEECA2" w14:textId="77777777" w:rsidR="00B277A7" w:rsidRPr="00832C5D" w:rsidRDefault="00B277A7" w:rsidP="00B277A7">
      <w:pPr>
        <w:pStyle w:val="ListParagraph"/>
        <w:numPr>
          <w:ilvl w:val="2"/>
          <w:numId w:val="50"/>
        </w:numPr>
        <w:spacing w:before="0" w:after="0"/>
      </w:pPr>
      <w:r w:rsidRPr="00832C5D">
        <w:t>Rupture spill volume is between a minimum of 1366242.13 and maximum of 1396891.33 gallons</w:t>
      </w:r>
    </w:p>
    <w:p w14:paraId="6958E2D5" w14:textId="77777777" w:rsidR="00B277A7" w:rsidRPr="00832C5D" w:rsidRDefault="00B277A7" w:rsidP="00B277A7">
      <w:pPr>
        <w:pStyle w:val="ListParagraph"/>
        <w:numPr>
          <w:ilvl w:val="2"/>
          <w:numId w:val="50"/>
        </w:numPr>
        <w:spacing w:before="0" w:after="0"/>
      </w:pPr>
      <w:r w:rsidRPr="00832C5D">
        <w:t>Puncture cost between minimum of $1.84 and maximum of $1.89MM</w:t>
      </w:r>
    </w:p>
    <w:p w14:paraId="1202F95F" w14:textId="77777777" w:rsidR="00B277A7" w:rsidRPr="00832C5D" w:rsidRDefault="00B277A7" w:rsidP="00B277A7">
      <w:pPr>
        <w:pStyle w:val="ListParagraph"/>
        <w:numPr>
          <w:ilvl w:val="2"/>
          <w:numId w:val="50"/>
        </w:numPr>
        <w:spacing w:before="0" w:after="0"/>
      </w:pPr>
      <w:r w:rsidRPr="00832C5D">
        <w:t>Puncture spill volume is between a minimum of 17395.54 and maximum of 17785.77 gallons</w:t>
      </w:r>
    </w:p>
    <w:p w14:paraId="17256BE2" w14:textId="77777777" w:rsidR="00B277A7" w:rsidRPr="00832C5D" w:rsidRDefault="00B277A7" w:rsidP="00B277A7">
      <w:pPr>
        <w:pStyle w:val="ListParagraph"/>
        <w:numPr>
          <w:ilvl w:val="2"/>
          <w:numId w:val="50"/>
        </w:numPr>
        <w:spacing w:before="0" w:after="0"/>
      </w:pPr>
      <w:r w:rsidRPr="00832C5D">
        <w:t xml:space="preserve">Land use distributed as </w:t>
      </w:r>
    </w:p>
    <w:p w14:paraId="11A883B0" w14:textId="77777777" w:rsidR="00B277A7" w:rsidRPr="00832C5D" w:rsidRDefault="00B277A7" w:rsidP="00B277A7">
      <w:pPr>
        <w:pStyle w:val="ListParagraph"/>
        <w:numPr>
          <w:ilvl w:val="3"/>
          <w:numId w:val="50"/>
        </w:numPr>
        <w:spacing w:before="0" w:after="0"/>
      </w:pPr>
      <w:r w:rsidRPr="00832C5D">
        <w:t>Agricultural: 474.19</w:t>
      </w:r>
    </w:p>
    <w:p w14:paraId="08D0AE77" w14:textId="77777777" w:rsidR="00B277A7" w:rsidRPr="00832C5D" w:rsidRDefault="00B277A7" w:rsidP="00B277A7">
      <w:pPr>
        <w:pStyle w:val="ListParagraph"/>
        <w:numPr>
          <w:ilvl w:val="3"/>
          <w:numId w:val="50"/>
        </w:numPr>
        <w:spacing w:before="0" w:after="0"/>
      </w:pPr>
      <w:r w:rsidRPr="00832C5D">
        <w:t>Remote: 670.73</w:t>
      </w:r>
    </w:p>
    <w:p w14:paraId="48C1AF32" w14:textId="77777777" w:rsidR="00B277A7" w:rsidRPr="00832C5D" w:rsidRDefault="00B277A7" w:rsidP="00B277A7">
      <w:pPr>
        <w:pStyle w:val="ListParagraph"/>
        <w:numPr>
          <w:ilvl w:val="0"/>
          <w:numId w:val="50"/>
        </w:numPr>
        <w:spacing w:before="0" w:after="0"/>
      </w:pPr>
      <w:r w:rsidRPr="00832C5D">
        <w:lastRenderedPageBreak/>
        <w:t>"NPS20 ENBRIDGE BLEND TRANSFER from 10-34-33-22W3 to 2-34-33-22W3</w:t>
      </w:r>
    </w:p>
    <w:p w14:paraId="496AF232" w14:textId="77777777" w:rsidR="00B277A7" w:rsidRPr="00832C5D" w:rsidRDefault="00B277A7" w:rsidP="00B277A7">
      <w:pPr>
        <w:pStyle w:val="ListParagraph"/>
        <w:numPr>
          <w:ilvl w:val="1"/>
          <w:numId w:val="50"/>
        </w:numPr>
        <w:spacing w:before="0" w:after="0"/>
      </w:pPr>
      <w:r w:rsidRPr="00832C5D">
        <w:t>Total Cumulative Length (m):</w:t>
      </w:r>
      <w:r w:rsidRPr="00832C5D">
        <w:tab/>
        <w:t>896.89</w:t>
      </w:r>
    </w:p>
    <w:p w14:paraId="26DA4A9F" w14:textId="77777777" w:rsidR="00B277A7" w:rsidRPr="00832C5D" w:rsidRDefault="00B277A7" w:rsidP="00B277A7">
      <w:pPr>
        <w:pStyle w:val="ListParagraph"/>
        <w:numPr>
          <w:ilvl w:val="1"/>
          <w:numId w:val="50"/>
        </w:numPr>
        <w:spacing w:before="0" w:after="0"/>
      </w:pPr>
      <w:r w:rsidRPr="00832C5D">
        <w:t>Likelihood of failure distributed between minimum of 1.123e-02 and maximum of 4.768e-02.</w:t>
      </w:r>
    </w:p>
    <w:p w14:paraId="1F6D832A" w14:textId="77777777" w:rsidR="00B277A7" w:rsidRPr="00832C5D" w:rsidRDefault="00B277A7" w:rsidP="00B277A7">
      <w:pPr>
        <w:pStyle w:val="ListParagraph"/>
        <w:numPr>
          <w:ilvl w:val="2"/>
          <w:numId w:val="50"/>
        </w:numPr>
        <w:spacing w:before="0" w:after="0"/>
      </w:pPr>
      <w:r w:rsidRPr="00832C5D">
        <w:t>Installation date between minimum of 1971-01-01 and maximum of 1971-01-01</w:t>
      </w:r>
    </w:p>
    <w:p w14:paraId="474DAE16" w14:textId="77777777" w:rsidR="00B277A7" w:rsidRPr="00832C5D" w:rsidRDefault="00B277A7" w:rsidP="00B277A7">
      <w:pPr>
        <w:pStyle w:val="ListParagraph"/>
        <w:numPr>
          <w:ilvl w:val="2"/>
          <w:numId w:val="50"/>
        </w:numPr>
        <w:spacing w:before="0" w:after="0"/>
      </w:pPr>
      <w:r w:rsidRPr="00832C5D">
        <w:t>Mainline coating type of Yellow Jacket</w:t>
      </w:r>
    </w:p>
    <w:p w14:paraId="0A1C54F1" w14:textId="77777777" w:rsidR="00B277A7" w:rsidRPr="00832C5D" w:rsidRDefault="00B277A7" w:rsidP="00B277A7">
      <w:pPr>
        <w:pStyle w:val="ListParagraph"/>
        <w:numPr>
          <w:ilvl w:val="2"/>
          <w:numId w:val="50"/>
        </w:numPr>
        <w:spacing w:before="0" w:after="0"/>
      </w:pPr>
      <w:r w:rsidRPr="00832C5D">
        <w:t>Wall thickness between minimum of 5.56 and maximum of 5.56 mm</w:t>
      </w:r>
    </w:p>
    <w:p w14:paraId="7BF357F2"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4181DA2C" w14:textId="77777777" w:rsidR="00B277A7" w:rsidRPr="00832C5D" w:rsidRDefault="00B277A7" w:rsidP="00B277A7">
      <w:pPr>
        <w:pStyle w:val="ListParagraph"/>
        <w:numPr>
          <w:ilvl w:val="2"/>
          <w:numId w:val="50"/>
        </w:numPr>
        <w:spacing w:before="0" w:after="0"/>
      </w:pPr>
      <w:r w:rsidRPr="00832C5D">
        <w:t>Field bends encountered: nan</w:t>
      </w:r>
    </w:p>
    <w:p w14:paraId="2D9B9C2F" w14:textId="77777777" w:rsidR="00B277A7" w:rsidRPr="00832C5D" w:rsidRDefault="00B277A7" w:rsidP="00B277A7">
      <w:pPr>
        <w:pStyle w:val="ListParagraph"/>
        <w:numPr>
          <w:ilvl w:val="2"/>
          <w:numId w:val="50"/>
        </w:numPr>
        <w:spacing w:before="0" w:after="0"/>
      </w:pPr>
      <w:r w:rsidRPr="00832C5D">
        <w:t>Count of road crossings is 1.0</w:t>
      </w:r>
    </w:p>
    <w:p w14:paraId="45C37484" w14:textId="77777777" w:rsidR="00B277A7" w:rsidRPr="00832C5D" w:rsidRDefault="00B277A7" w:rsidP="00B277A7">
      <w:pPr>
        <w:pStyle w:val="ListParagraph"/>
        <w:numPr>
          <w:ilvl w:val="2"/>
          <w:numId w:val="50"/>
        </w:numPr>
        <w:spacing w:before="0" w:after="0"/>
      </w:pPr>
      <w:r w:rsidRPr="00832C5D">
        <w:t>Count of water crossings is 0.0</w:t>
      </w:r>
    </w:p>
    <w:p w14:paraId="7659C3B1" w14:textId="77777777" w:rsidR="00B277A7" w:rsidRPr="00832C5D" w:rsidRDefault="00B277A7" w:rsidP="00B277A7">
      <w:pPr>
        <w:pStyle w:val="ListParagraph"/>
        <w:numPr>
          <w:ilvl w:val="1"/>
          <w:numId w:val="50"/>
        </w:numPr>
        <w:spacing w:before="0" w:after="0"/>
      </w:pPr>
      <w:r w:rsidRPr="00832C5D">
        <w:t>Consequence of failure distributed between minimum of $4.34 and maximum of $7.77MM</w:t>
      </w:r>
    </w:p>
    <w:p w14:paraId="6CB55209" w14:textId="77777777" w:rsidR="00B277A7" w:rsidRPr="00832C5D" w:rsidRDefault="00B277A7" w:rsidP="00B277A7">
      <w:pPr>
        <w:pStyle w:val="ListParagraph"/>
        <w:numPr>
          <w:ilvl w:val="1"/>
          <w:numId w:val="50"/>
        </w:numPr>
        <w:spacing w:before="0" w:after="0"/>
      </w:pPr>
      <w:r w:rsidRPr="00832C5D">
        <w:t>Total length driven by Environmental: 896.89 meters.</w:t>
      </w:r>
    </w:p>
    <w:p w14:paraId="0319237A" w14:textId="77777777" w:rsidR="00B277A7" w:rsidRPr="00832C5D" w:rsidRDefault="00B277A7" w:rsidP="00B277A7">
      <w:pPr>
        <w:pStyle w:val="ListParagraph"/>
        <w:numPr>
          <w:ilvl w:val="1"/>
          <w:numId w:val="50"/>
        </w:numPr>
        <w:spacing w:before="0" w:after="0"/>
      </w:pPr>
      <w:r w:rsidRPr="00832C5D">
        <w:t>Environmental Cost distributed between minimum of $3.14 and maximum of $6.82MM:</w:t>
      </w:r>
    </w:p>
    <w:p w14:paraId="7672AAB3" w14:textId="77777777" w:rsidR="00B277A7" w:rsidRPr="00832C5D" w:rsidRDefault="00B277A7" w:rsidP="00B277A7">
      <w:pPr>
        <w:pStyle w:val="ListParagraph"/>
        <w:numPr>
          <w:ilvl w:val="2"/>
          <w:numId w:val="50"/>
        </w:numPr>
        <w:spacing w:before="0" w:after="0"/>
      </w:pPr>
      <w:r w:rsidRPr="00832C5D">
        <w:t>Leak cost between minimum of $0.03 and maximum of $0.05MM</w:t>
      </w:r>
    </w:p>
    <w:p w14:paraId="280B9BC1" w14:textId="77777777" w:rsidR="00B277A7" w:rsidRPr="00832C5D" w:rsidRDefault="00B277A7" w:rsidP="00B277A7">
      <w:pPr>
        <w:pStyle w:val="ListParagraph"/>
        <w:numPr>
          <w:ilvl w:val="2"/>
          <w:numId w:val="50"/>
        </w:numPr>
        <w:spacing w:before="0" w:after="0"/>
      </w:pPr>
      <w:r w:rsidRPr="00832C5D">
        <w:t>Leak spill volume between a minimum of 501.53 and maximum of 510.83 gallons</w:t>
      </w:r>
    </w:p>
    <w:p w14:paraId="6062F5EE" w14:textId="77777777" w:rsidR="00B277A7" w:rsidRPr="00832C5D" w:rsidRDefault="00B277A7" w:rsidP="00B277A7">
      <w:pPr>
        <w:pStyle w:val="ListParagraph"/>
        <w:numPr>
          <w:ilvl w:val="2"/>
          <w:numId w:val="50"/>
        </w:numPr>
        <w:spacing w:before="0" w:after="0"/>
      </w:pPr>
      <w:r w:rsidRPr="00832C5D">
        <w:t>Rupture cost between minimum of $89.82 and maximum of $139.73MM</w:t>
      </w:r>
    </w:p>
    <w:p w14:paraId="4F819BDA" w14:textId="77777777" w:rsidR="00B277A7" w:rsidRPr="00832C5D" w:rsidRDefault="00B277A7" w:rsidP="00B277A7">
      <w:pPr>
        <w:pStyle w:val="ListParagraph"/>
        <w:numPr>
          <w:ilvl w:val="2"/>
          <w:numId w:val="50"/>
        </w:numPr>
        <w:spacing w:before="0" w:after="0"/>
      </w:pPr>
      <w:r w:rsidRPr="00832C5D">
        <w:t>Rupture spill volume is between a minimum of 1294263.27 and maximum of 1318272.77 gallons</w:t>
      </w:r>
    </w:p>
    <w:p w14:paraId="3A44E5B8" w14:textId="77777777" w:rsidR="00B277A7" w:rsidRPr="00832C5D" w:rsidRDefault="00B277A7" w:rsidP="00B277A7">
      <w:pPr>
        <w:pStyle w:val="ListParagraph"/>
        <w:numPr>
          <w:ilvl w:val="2"/>
          <w:numId w:val="50"/>
        </w:numPr>
        <w:spacing w:before="0" w:after="0"/>
      </w:pPr>
      <w:r w:rsidRPr="00832C5D">
        <w:t>Puncture cost between minimum of $1.14 and maximum of $1.78MM</w:t>
      </w:r>
    </w:p>
    <w:p w14:paraId="002D906D" w14:textId="77777777" w:rsidR="00B277A7" w:rsidRPr="00832C5D" w:rsidRDefault="00B277A7" w:rsidP="00B277A7">
      <w:pPr>
        <w:pStyle w:val="ListParagraph"/>
        <w:numPr>
          <w:ilvl w:val="2"/>
          <w:numId w:val="50"/>
        </w:numPr>
        <w:spacing w:before="0" w:after="0"/>
      </w:pPr>
      <w:r w:rsidRPr="00832C5D">
        <w:t>Puncture spill volume is between a minimum of 16479.07 and maximum of 16784.77 gallons</w:t>
      </w:r>
    </w:p>
    <w:p w14:paraId="6F0A4B22" w14:textId="77777777" w:rsidR="00B277A7" w:rsidRPr="00832C5D" w:rsidRDefault="00B277A7" w:rsidP="00B277A7">
      <w:pPr>
        <w:pStyle w:val="ListParagraph"/>
        <w:numPr>
          <w:ilvl w:val="2"/>
          <w:numId w:val="50"/>
        </w:numPr>
        <w:spacing w:before="0" w:after="0"/>
      </w:pPr>
      <w:r w:rsidRPr="00832C5D">
        <w:t xml:space="preserve">Land use distributed as </w:t>
      </w:r>
    </w:p>
    <w:p w14:paraId="78F157A1" w14:textId="77777777" w:rsidR="00B277A7" w:rsidRPr="00832C5D" w:rsidRDefault="00B277A7" w:rsidP="00B277A7">
      <w:pPr>
        <w:pStyle w:val="ListParagraph"/>
        <w:numPr>
          <w:ilvl w:val="3"/>
          <w:numId w:val="50"/>
        </w:numPr>
        <w:spacing w:before="0" w:after="0"/>
      </w:pPr>
      <w:r w:rsidRPr="00832C5D">
        <w:t>Agricultural: 430.45</w:t>
      </w:r>
    </w:p>
    <w:p w14:paraId="5DBBA283" w14:textId="77777777" w:rsidR="00B277A7" w:rsidRPr="00832C5D" w:rsidRDefault="00B277A7" w:rsidP="00B277A7">
      <w:pPr>
        <w:pStyle w:val="ListParagraph"/>
        <w:numPr>
          <w:ilvl w:val="3"/>
          <w:numId w:val="50"/>
        </w:numPr>
        <w:spacing w:before="0" w:after="0"/>
      </w:pPr>
      <w:r w:rsidRPr="00832C5D">
        <w:t>Commercial/Industrial: 97.02</w:t>
      </w:r>
    </w:p>
    <w:p w14:paraId="02567281" w14:textId="77777777" w:rsidR="00B277A7" w:rsidRPr="00832C5D" w:rsidRDefault="00B277A7" w:rsidP="00B277A7">
      <w:pPr>
        <w:pStyle w:val="ListParagraph"/>
        <w:numPr>
          <w:ilvl w:val="3"/>
          <w:numId w:val="50"/>
        </w:numPr>
        <w:spacing w:before="0" w:after="0"/>
      </w:pPr>
      <w:r w:rsidRPr="00832C5D">
        <w:t>Remote: 369.42</w:t>
      </w:r>
    </w:p>
    <w:p w14:paraId="49737C74" w14:textId="77777777" w:rsidR="00B277A7" w:rsidRPr="00832C5D" w:rsidRDefault="00B277A7" w:rsidP="00B277A7">
      <w:pPr>
        <w:pStyle w:val="ListParagraph"/>
        <w:numPr>
          <w:ilvl w:val="0"/>
          <w:numId w:val="50"/>
        </w:numPr>
        <w:spacing w:before="0" w:after="0"/>
      </w:pPr>
      <w:r w:rsidRPr="00832C5D">
        <w:t>"16-19-037-03W5 TO 10-19-037-03W5 NPS 4</w:t>
      </w:r>
    </w:p>
    <w:p w14:paraId="6E7A53D1" w14:textId="77777777" w:rsidR="00B277A7" w:rsidRPr="00832C5D" w:rsidRDefault="00B277A7" w:rsidP="00B277A7">
      <w:pPr>
        <w:pStyle w:val="ListParagraph"/>
        <w:numPr>
          <w:ilvl w:val="1"/>
          <w:numId w:val="50"/>
        </w:numPr>
        <w:spacing w:before="0" w:after="0"/>
      </w:pPr>
      <w:r w:rsidRPr="00832C5D">
        <w:t>Total Cumulative Length (m):</w:t>
      </w:r>
      <w:r w:rsidRPr="00832C5D">
        <w:tab/>
        <w:t>761.03</w:t>
      </w:r>
    </w:p>
    <w:p w14:paraId="65EE7C6C" w14:textId="77777777" w:rsidR="00B277A7" w:rsidRPr="00832C5D" w:rsidRDefault="00B277A7" w:rsidP="00B277A7">
      <w:pPr>
        <w:pStyle w:val="ListParagraph"/>
        <w:numPr>
          <w:ilvl w:val="1"/>
          <w:numId w:val="50"/>
        </w:numPr>
        <w:spacing w:before="0" w:after="0"/>
      </w:pPr>
      <w:r w:rsidRPr="00832C5D">
        <w:t>Likelihood of failure distributed between minimum of 1.733e-02 and maximum of 1.733e-02.</w:t>
      </w:r>
    </w:p>
    <w:p w14:paraId="0928330C" w14:textId="77777777" w:rsidR="00B277A7" w:rsidRPr="00832C5D" w:rsidRDefault="00B277A7" w:rsidP="00B277A7">
      <w:pPr>
        <w:pStyle w:val="ListParagraph"/>
        <w:numPr>
          <w:ilvl w:val="2"/>
          <w:numId w:val="50"/>
        </w:numPr>
        <w:spacing w:before="0" w:after="0"/>
      </w:pPr>
      <w:r w:rsidRPr="00832C5D">
        <w:t>Installation date between minimum of 1991-01-01 and maximum of 1991-01-01</w:t>
      </w:r>
    </w:p>
    <w:p w14:paraId="663B17D8" w14:textId="77777777" w:rsidR="00B277A7" w:rsidRPr="00832C5D" w:rsidRDefault="00B277A7" w:rsidP="00B277A7">
      <w:pPr>
        <w:pStyle w:val="ListParagraph"/>
        <w:numPr>
          <w:ilvl w:val="2"/>
          <w:numId w:val="50"/>
        </w:numPr>
        <w:spacing w:before="0" w:after="0"/>
      </w:pPr>
      <w:r w:rsidRPr="00832C5D">
        <w:t>Mainline coating type of Unknown</w:t>
      </w:r>
    </w:p>
    <w:p w14:paraId="040E9410" w14:textId="77777777" w:rsidR="00B277A7" w:rsidRPr="00832C5D" w:rsidRDefault="00B277A7" w:rsidP="00B277A7">
      <w:pPr>
        <w:pStyle w:val="ListParagraph"/>
        <w:numPr>
          <w:ilvl w:val="2"/>
          <w:numId w:val="50"/>
        </w:numPr>
        <w:spacing w:before="0" w:after="0"/>
      </w:pPr>
      <w:r w:rsidRPr="00832C5D">
        <w:t>Wall thickness between minimum of 3.18 and maximum of 3.18 mm</w:t>
      </w:r>
    </w:p>
    <w:p w14:paraId="3E52CE14"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09B8ABD0" w14:textId="77777777" w:rsidR="00B277A7" w:rsidRPr="00832C5D" w:rsidRDefault="00B277A7" w:rsidP="00B277A7">
      <w:pPr>
        <w:pStyle w:val="ListParagraph"/>
        <w:numPr>
          <w:ilvl w:val="2"/>
          <w:numId w:val="50"/>
        </w:numPr>
        <w:spacing w:before="0" w:after="0"/>
      </w:pPr>
      <w:r w:rsidRPr="00832C5D">
        <w:t>Field bends encountered: nan</w:t>
      </w:r>
    </w:p>
    <w:p w14:paraId="0CA3F62D" w14:textId="77777777" w:rsidR="00B277A7" w:rsidRPr="00832C5D" w:rsidRDefault="00B277A7" w:rsidP="00B277A7">
      <w:pPr>
        <w:pStyle w:val="ListParagraph"/>
        <w:numPr>
          <w:ilvl w:val="2"/>
          <w:numId w:val="50"/>
        </w:numPr>
        <w:spacing w:before="0" w:after="0"/>
      </w:pPr>
      <w:r w:rsidRPr="00832C5D">
        <w:t>Count of road crossings is 0.0</w:t>
      </w:r>
    </w:p>
    <w:p w14:paraId="0927C4E3" w14:textId="77777777" w:rsidR="00B277A7" w:rsidRPr="00832C5D" w:rsidRDefault="00B277A7" w:rsidP="00B277A7">
      <w:pPr>
        <w:pStyle w:val="ListParagraph"/>
        <w:numPr>
          <w:ilvl w:val="2"/>
          <w:numId w:val="50"/>
        </w:numPr>
        <w:spacing w:before="0" w:after="0"/>
      </w:pPr>
      <w:r w:rsidRPr="00832C5D">
        <w:t>Count of water crossings is 0.0</w:t>
      </w:r>
    </w:p>
    <w:p w14:paraId="55B8F634" w14:textId="77777777" w:rsidR="00B277A7" w:rsidRPr="00832C5D" w:rsidRDefault="00B277A7" w:rsidP="00B277A7">
      <w:pPr>
        <w:pStyle w:val="ListParagraph"/>
        <w:numPr>
          <w:ilvl w:val="1"/>
          <w:numId w:val="50"/>
        </w:numPr>
        <w:spacing w:before="0" w:after="0"/>
      </w:pPr>
      <w:r w:rsidRPr="00832C5D">
        <w:t>Consequence of failure distributed between minimum of $1.65 and maximum of $1.66MM</w:t>
      </w:r>
    </w:p>
    <w:p w14:paraId="33CA1C82" w14:textId="77777777" w:rsidR="00B277A7" w:rsidRPr="00832C5D" w:rsidRDefault="00B277A7" w:rsidP="00B277A7">
      <w:pPr>
        <w:pStyle w:val="ListParagraph"/>
        <w:numPr>
          <w:ilvl w:val="1"/>
          <w:numId w:val="50"/>
        </w:numPr>
        <w:spacing w:before="0" w:after="0"/>
      </w:pPr>
      <w:r w:rsidRPr="00832C5D">
        <w:t>Total length driven by Environmental: 761.03 meters.</w:t>
      </w:r>
    </w:p>
    <w:p w14:paraId="6BB4651D" w14:textId="77777777" w:rsidR="00B277A7" w:rsidRPr="00832C5D" w:rsidRDefault="00B277A7" w:rsidP="00B277A7">
      <w:pPr>
        <w:pStyle w:val="ListParagraph"/>
        <w:numPr>
          <w:ilvl w:val="1"/>
          <w:numId w:val="50"/>
        </w:numPr>
        <w:spacing w:before="0" w:after="0"/>
      </w:pPr>
      <w:r w:rsidRPr="00832C5D">
        <w:t>Environmental Cost distributed between minimum of $1.41 and maximum of $1.43MM:</w:t>
      </w:r>
    </w:p>
    <w:p w14:paraId="02980B17" w14:textId="77777777" w:rsidR="00B277A7" w:rsidRPr="00832C5D" w:rsidRDefault="00B277A7" w:rsidP="00B277A7">
      <w:pPr>
        <w:pStyle w:val="ListParagraph"/>
        <w:numPr>
          <w:ilvl w:val="2"/>
          <w:numId w:val="50"/>
        </w:numPr>
        <w:spacing w:before="0" w:after="0"/>
      </w:pPr>
      <w:r w:rsidRPr="00832C5D">
        <w:t>Leak cost between minimum of $0.20 and maximum of $0.20MM</w:t>
      </w:r>
    </w:p>
    <w:p w14:paraId="1DEE2715" w14:textId="77777777" w:rsidR="00B277A7" w:rsidRPr="00832C5D" w:rsidRDefault="00B277A7" w:rsidP="00B277A7">
      <w:pPr>
        <w:pStyle w:val="ListParagraph"/>
        <w:numPr>
          <w:ilvl w:val="2"/>
          <w:numId w:val="50"/>
        </w:numPr>
        <w:spacing w:before="0" w:after="0"/>
      </w:pPr>
      <w:r w:rsidRPr="00832C5D">
        <w:t>Leak spill volume between a minimum of 1854.82 and maximum of 1869.87 gallons</w:t>
      </w:r>
    </w:p>
    <w:p w14:paraId="545E0D2C" w14:textId="77777777" w:rsidR="00B277A7" w:rsidRPr="00832C5D" w:rsidRDefault="00B277A7" w:rsidP="00B277A7">
      <w:pPr>
        <w:pStyle w:val="ListParagraph"/>
        <w:numPr>
          <w:ilvl w:val="2"/>
          <w:numId w:val="50"/>
        </w:numPr>
        <w:spacing w:before="0" w:after="0"/>
      </w:pPr>
      <w:r w:rsidRPr="00832C5D">
        <w:t>Rupture cost between minimum of $25.68 and maximum of $25.89MM</w:t>
      </w:r>
    </w:p>
    <w:p w14:paraId="372C38D6" w14:textId="77777777" w:rsidR="00B277A7" w:rsidRPr="00832C5D" w:rsidRDefault="00B277A7" w:rsidP="00B277A7">
      <w:pPr>
        <w:pStyle w:val="ListParagraph"/>
        <w:numPr>
          <w:ilvl w:val="2"/>
          <w:numId w:val="50"/>
        </w:numPr>
        <w:spacing w:before="0" w:after="0"/>
      </w:pPr>
      <w:r w:rsidRPr="00832C5D">
        <w:t>Rupture spill volume is between a minimum of 242322.23 and maximum of 244289.53 gallons</w:t>
      </w:r>
    </w:p>
    <w:p w14:paraId="368D3A24" w14:textId="77777777" w:rsidR="00B277A7" w:rsidRPr="00832C5D" w:rsidRDefault="00B277A7" w:rsidP="00B277A7">
      <w:pPr>
        <w:pStyle w:val="ListParagraph"/>
        <w:numPr>
          <w:ilvl w:val="2"/>
          <w:numId w:val="50"/>
        </w:numPr>
        <w:spacing w:before="0" w:after="0"/>
      </w:pPr>
      <w:r w:rsidRPr="00832C5D">
        <w:t>Puncture cost between minimum of $6.46 and maximum of $6.51MM</w:t>
      </w:r>
    </w:p>
    <w:p w14:paraId="62FC4D18" w14:textId="77777777" w:rsidR="00B277A7" w:rsidRPr="00832C5D" w:rsidRDefault="00B277A7" w:rsidP="00B277A7">
      <w:pPr>
        <w:pStyle w:val="ListParagraph"/>
        <w:numPr>
          <w:ilvl w:val="2"/>
          <w:numId w:val="50"/>
        </w:numPr>
        <w:spacing w:before="0" w:after="0"/>
      </w:pPr>
      <w:r w:rsidRPr="00832C5D">
        <w:t>Puncture spill volume is between a minimum of 60945.04 and maximum of 61439.82 gallons</w:t>
      </w:r>
    </w:p>
    <w:p w14:paraId="04267FA4" w14:textId="77777777" w:rsidR="00B277A7" w:rsidRPr="00832C5D" w:rsidRDefault="00B277A7" w:rsidP="00B277A7">
      <w:pPr>
        <w:pStyle w:val="ListParagraph"/>
        <w:numPr>
          <w:ilvl w:val="2"/>
          <w:numId w:val="50"/>
        </w:numPr>
        <w:spacing w:before="0" w:after="0"/>
      </w:pPr>
      <w:r w:rsidRPr="00832C5D">
        <w:t xml:space="preserve">Land use distributed as </w:t>
      </w:r>
    </w:p>
    <w:p w14:paraId="53FB7BF6" w14:textId="77777777" w:rsidR="00B277A7" w:rsidRPr="00832C5D" w:rsidRDefault="00B277A7" w:rsidP="00B277A7">
      <w:pPr>
        <w:pStyle w:val="ListParagraph"/>
        <w:numPr>
          <w:ilvl w:val="3"/>
          <w:numId w:val="50"/>
        </w:numPr>
        <w:spacing w:before="0" w:after="0"/>
      </w:pPr>
      <w:r w:rsidRPr="00832C5D">
        <w:lastRenderedPageBreak/>
        <w:t>Agricultural: 761.03</w:t>
      </w:r>
    </w:p>
    <w:p w14:paraId="71CF6DD9" w14:textId="77777777" w:rsidR="00B277A7" w:rsidRPr="00832C5D" w:rsidRDefault="00B277A7" w:rsidP="00B277A7">
      <w:pPr>
        <w:pStyle w:val="ListParagraph"/>
        <w:numPr>
          <w:ilvl w:val="0"/>
          <w:numId w:val="50"/>
        </w:numPr>
        <w:spacing w:before="0" w:after="0"/>
      </w:pPr>
      <w:r w:rsidRPr="00832C5D">
        <w:t>"16 EST to Enbridge 7-5-53-23W4 to 2-5-53-23W4</w:t>
      </w:r>
    </w:p>
    <w:p w14:paraId="3DB603BC" w14:textId="77777777" w:rsidR="00B277A7" w:rsidRPr="00832C5D" w:rsidRDefault="00B277A7" w:rsidP="00B277A7">
      <w:pPr>
        <w:pStyle w:val="ListParagraph"/>
        <w:numPr>
          <w:ilvl w:val="1"/>
          <w:numId w:val="50"/>
        </w:numPr>
        <w:spacing w:before="0" w:after="0"/>
      </w:pPr>
      <w:r w:rsidRPr="00832C5D">
        <w:t>Total Cumulative Length (m):</w:t>
      </w:r>
      <w:r w:rsidRPr="00832C5D">
        <w:tab/>
        <w:t>482.65</w:t>
      </w:r>
    </w:p>
    <w:p w14:paraId="0ABA1E57" w14:textId="77777777" w:rsidR="00B277A7" w:rsidRPr="00832C5D" w:rsidRDefault="00B277A7" w:rsidP="00B277A7">
      <w:pPr>
        <w:pStyle w:val="ListParagraph"/>
        <w:numPr>
          <w:ilvl w:val="1"/>
          <w:numId w:val="50"/>
        </w:numPr>
        <w:spacing w:before="0" w:after="0"/>
      </w:pPr>
      <w:r w:rsidRPr="00832C5D">
        <w:t>Likelihood of failure distributed between minimum of 9.715e-03 and maximum of 9.715e-03.</w:t>
      </w:r>
    </w:p>
    <w:p w14:paraId="212A9752" w14:textId="77777777" w:rsidR="00B277A7" w:rsidRPr="00832C5D" w:rsidRDefault="00B277A7" w:rsidP="00B277A7">
      <w:pPr>
        <w:pStyle w:val="ListParagraph"/>
        <w:numPr>
          <w:ilvl w:val="2"/>
          <w:numId w:val="50"/>
        </w:numPr>
        <w:spacing w:before="0" w:after="0"/>
      </w:pPr>
      <w:r w:rsidRPr="00832C5D">
        <w:t>Installation date between minimum of 1979-01-01 and maximum of 1979-01-01</w:t>
      </w:r>
    </w:p>
    <w:p w14:paraId="79FBE29A" w14:textId="77777777" w:rsidR="00B277A7" w:rsidRPr="00832C5D" w:rsidRDefault="00B277A7" w:rsidP="00B277A7">
      <w:pPr>
        <w:pStyle w:val="ListParagraph"/>
        <w:numPr>
          <w:ilvl w:val="2"/>
          <w:numId w:val="50"/>
        </w:numPr>
        <w:spacing w:before="0" w:after="0"/>
      </w:pPr>
      <w:r w:rsidRPr="00832C5D">
        <w:t>Mainline coating type of Yellow Jacket</w:t>
      </w:r>
    </w:p>
    <w:p w14:paraId="4F312887" w14:textId="77777777" w:rsidR="00B277A7" w:rsidRPr="00832C5D" w:rsidRDefault="00B277A7" w:rsidP="00B277A7">
      <w:pPr>
        <w:pStyle w:val="ListParagraph"/>
        <w:numPr>
          <w:ilvl w:val="2"/>
          <w:numId w:val="50"/>
        </w:numPr>
        <w:spacing w:before="0" w:after="0"/>
      </w:pPr>
      <w:r w:rsidRPr="00832C5D">
        <w:t>Wall thickness between minimum of 5.6 and maximum of 5.6 mm</w:t>
      </w:r>
    </w:p>
    <w:p w14:paraId="2BECA32D"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303CD0E9" w14:textId="77777777" w:rsidR="00B277A7" w:rsidRPr="00832C5D" w:rsidRDefault="00B277A7" w:rsidP="00B277A7">
      <w:pPr>
        <w:pStyle w:val="ListParagraph"/>
        <w:numPr>
          <w:ilvl w:val="2"/>
          <w:numId w:val="50"/>
        </w:numPr>
        <w:spacing w:before="0" w:after="0"/>
      </w:pPr>
      <w:r w:rsidRPr="00832C5D">
        <w:t>Field bends encountered: nan</w:t>
      </w:r>
    </w:p>
    <w:p w14:paraId="28275323" w14:textId="77777777" w:rsidR="00B277A7" w:rsidRPr="00832C5D" w:rsidRDefault="00B277A7" w:rsidP="00B277A7">
      <w:pPr>
        <w:pStyle w:val="ListParagraph"/>
        <w:numPr>
          <w:ilvl w:val="2"/>
          <w:numId w:val="50"/>
        </w:numPr>
        <w:spacing w:before="0" w:after="0"/>
      </w:pPr>
      <w:r w:rsidRPr="00832C5D">
        <w:t>Count of road crossings is 0.0</w:t>
      </w:r>
    </w:p>
    <w:p w14:paraId="07AD2D0D" w14:textId="77777777" w:rsidR="00B277A7" w:rsidRPr="00832C5D" w:rsidRDefault="00B277A7" w:rsidP="00B277A7">
      <w:pPr>
        <w:pStyle w:val="ListParagraph"/>
        <w:numPr>
          <w:ilvl w:val="2"/>
          <w:numId w:val="50"/>
        </w:numPr>
        <w:spacing w:before="0" w:after="0"/>
      </w:pPr>
      <w:r w:rsidRPr="00832C5D">
        <w:t>Count of water crossings is 0.0</w:t>
      </w:r>
    </w:p>
    <w:p w14:paraId="19A5FC34" w14:textId="77777777" w:rsidR="00B277A7" w:rsidRPr="00832C5D" w:rsidRDefault="00B277A7" w:rsidP="00B277A7">
      <w:pPr>
        <w:pStyle w:val="ListParagraph"/>
        <w:numPr>
          <w:ilvl w:val="1"/>
          <w:numId w:val="50"/>
        </w:numPr>
        <w:spacing w:before="0" w:after="0"/>
      </w:pPr>
      <w:r w:rsidRPr="00832C5D">
        <w:t>Consequence of failure distributed between minimum of $125.09 and maximum of $125.43MM</w:t>
      </w:r>
    </w:p>
    <w:p w14:paraId="0FC91E60" w14:textId="77777777" w:rsidR="00B277A7" w:rsidRPr="00832C5D" w:rsidRDefault="00B277A7" w:rsidP="00B277A7">
      <w:pPr>
        <w:pStyle w:val="ListParagraph"/>
        <w:numPr>
          <w:ilvl w:val="1"/>
          <w:numId w:val="50"/>
        </w:numPr>
        <w:spacing w:before="0" w:after="0"/>
      </w:pPr>
      <w:r w:rsidRPr="00832C5D">
        <w:t>Total length driven by Safety: 482.65 meters.</w:t>
      </w:r>
    </w:p>
    <w:p w14:paraId="319F074B" w14:textId="77777777" w:rsidR="00B277A7" w:rsidRPr="00832C5D" w:rsidRDefault="00B277A7" w:rsidP="00B277A7">
      <w:pPr>
        <w:pStyle w:val="ListParagraph"/>
        <w:numPr>
          <w:ilvl w:val="1"/>
          <w:numId w:val="50"/>
        </w:numPr>
        <w:spacing w:before="0" w:after="0"/>
      </w:pPr>
      <w:r w:rsidRPr="00832C5D">
        <w:t>Safety Cost distributed between minimum of $120.27 and maximum of $120.61MM:</w:t>
      </w:r>
    </w:p>
    <w:p w14:paraId="3CE7877C" w14:textId="77777777" w:rsidR="00B277A7" w:rsidRPr="00832C5D" w:rsidRDefault="00B277A7" w:rsidP="00B277A7">
      <w:pPr>
        <w:pStyle w:val="ListParagraph"/>
        <w:numPr>
          <w:ilvl w:val="2"/>
          <w:numId w:val="50"/>
        </w:numPr>
        <w:spacing w:before="0" w:after="0"/>
      </w:pPr>
      <w:r w:rsidRPr="00832C5D">
        <w:t>Leak cost between minimum of $121.06 and maximum of $121.06MM</w:t>
      </w:r>
    </w:p>
    <w:p w14:paraId="19458594" w14:textId="77777777" w:rsidR="00B277A7" w:rsidRPr="00832C5D" w:rsidRDefault="00B277A7" w:rsidP="00B277A7">
      <w:pPr>
        <w:pStyle w:val="ListParagraph"/>
        <w:numPr>
          <w:ilvl w:val="2"/>
          <w:numId w:val="50"/>
        </w:numPr>
        <w:spacing w:before="0" w:after="0"/>
      </w:pPr>
      <w:r w:rsidRPr="00832C5D">
        <w:t>Leak scenario yielded 16.0 intersections with structures, with minimum of 12.61 and maximum of 12.61 of population impacted.</w:t>
      </w:r>
    </w:p>
    <w:p w14:paraId="1B2236F7" w14:textId="77777777" w:rsidR="00B277A7" w:rsidRPr="00832C5D" w:rsidRDefault="00B277A7" w:rsidP="00B277A7">
      <w:pPr>
        <w:pStyle w:val="ListParagraph"/>
        <w:numPr>
          <w:ilvl w:val="2"/>
          <w:numId w:val="50"/>
        </w:numPr>
        <w:spacing w:before="0" w:after="0"/>
      </w:pPr>
      <w:r w:rsidRPr="00832C5D">
        <w:t>Leak hazard radius distributed between minimum of 9.03 and maximum of 9.03 meters.</w:t>
      </w:r>
    </w:p>
    <w:p w14:paraId="0AA35E0D" w14:textId="77777777" w:rsidR="00B277A7" w:rsidRPr="00832C5D" w:rsidRDefault="00B277A7" w:rsidP="00B277A7">
      <w:pPr>
        <w:pStyle w:val="ListParagraph"/>
        <w:numPr>
          <w:ilvl w:val="2"/>
          <w:numId w:val="50"/>
        </w:numPr>
        <w:spacing w:before="0" w:after="0"/>
      </w:pPr>
      <w:r w:rsidRPr="00832C5D">
        <w:t>Rupture cost between minimum of $121.06 and maximum of $133.16MM</w:t>
      </w:r>
    </w:p>
    <w:p w14:paraId="385BD4AB" w14:textId="77777777" w:rsidR="00B277A7" w:rsidRPr="00832C5D" w:rsidRDefault="00B277A7" w:rsidP="00B277A7">
      <w:pPr>
        <w:pStyle w:val="ListParagraph"/>
        <w:numPr>
          <w:ilvl w:val="2"/>
          <w:numId w:val="50"/>
        </w:numPr>
        <w:spacing w:before="0" w:after="0"/>
      </w:pPr>
      <w:r w:rsidRPr="00832C5D">
        <w:t>Rupture scenario yielded 2.0 intersections with structures, with minimum of 12.61 and maximum of 13.87 of population impacted</w:t>
      </w:r>
    </w:p>
    <w:p w14:paraId="35FA6396" w14:textId="77777777" w:rsidR="00B277A7" w:rsidRPr="00832C5D" w:rsidRDefault="00B277A7" w:rsidP="00B277A7">
      <w:pPr>
        <w:pStyle w:val="ListParagraph"/>
        <w:numPr>
          <w:ilvl w:val="2"/>
          <w:numId w:val="50"/>
        </w:numPr>
        <w:spacing w:before="0" w:after="0"/>
      </w:pPr>
      <w:r w:rsidRPr="00832C5D">
        <w:t>Rupture hazard radius distributed between minimum of 178.36 and maximum of 178.36 meters.</w:t>
      </w:r>
    </w:p>
    <w:p w14:paraId="61CB458F" w14:textId="77777777" w:rsidR="00B277A7" w:rsidRPr="00832C5D" w:rsidRDefault="00B277A7" w:rsidP="00B277A7">
      <w:pPr>
        <w:pStyle w:val="ListParagraph"/>
        <w:numPr>
          <w:ilvl w:val="2"/>
          <w:numId w:val="50"/>
        </w:numPr>
        <w:spacing w:before="0" w:after="0"/>
      </w:pPr>
      <w:r w:rsidRPr="00832C5D">
        <w:t>Puncture cost between minimum of $121.06 and maximum of $121.06MM</w:t>
      </w:r>
    </w:p>
    <w:p w14:paraId="4E387782" w14:textId="77777777" w:rsidR="00B277A7" w:rsidRPr="00832C5D" w:rsidRDefault="00B277A7" w:rsidP="00B277A7">
      <w:pPr>
        <w:pStyle w:val="ListParagraph"/>
        <w:numPr>
          <w:ilvl w:val="2"/>
          <w:numId w:val="50"/>
        </w:numPr>
        <w:spacing w:before="0" w:after="0"/>
      </w:pPr>
      <w:r w:rsidRPr="00832C5D">
        <w:t>Puncture scenario yielded 16.0 intersections with structures, with minimum of 12.61 and maximum of 12.61 of population impacted</w:t>
      </w:r>
    </w:p>
    <w:p w14:paraId="674D9A07" w14:textId="77777777" w:rsidR="00B277A7" w:rsidRPr="00832C5D" w:rsidRDefault="00B277A7" w:rsidP="00B277A7">
      <w:pPr>
        <w:pStyle w:val="ListParagraph"/>
        <w:numPr>
          <w:ilvl w:val="2"/>
          <w:numId w:val="50"/>
        </w:numPr>
        <w:spacing w:before="0" w:after="0"/>
      </w:pPr>
      <w:r w:rsidRPr="00832C5D">
        <w:t>Puncture hazard radius distributed between minimum of 28.91 and maximum of 28.91 meters.</w:t>
      </w:r>
    </w:p>
    <w:p w14:paraId="271AFCA6" w14:textId="77777777" w:rsidR="00B277A7" w:rsidRPr="00832C5D" w:rsidRDefault="00B277A7" w:rsidP="00B277A7">
      <w:pPr>
        <w:pStyle w:val="ListParagraph"/>
        <w:numPr>
          <w:ilvl w:val="2"/>
          <w:numId w:val="50"/>
        </w:numPr>
        <w:spacing w:before="0" w:after="0"/>
      </w:pPr>
      <w:r w:rsidRPr="00832C5D">
        <w:t>Product type is HVP Product.</w:t>
      </w:r>
    </w:p>
    <w:p w14:paraId="515B3AAE" w14:textId="77777777" w:rsidR="00B277A7" w:rsidRPr="00832C5D" w:rsidRDefault="00B277A7" w:rsidP="00B277A7">
      <w:pPr>
        <w:pStyle w:val="ListParagraph"/>
        <w:numPr>
          <w:ilvl w:val="2"/>
          <w:numId w:val="50"/>
        </w:numPr>
        <w:spacing w:before="0" w:after="0"/>
      </w:pPr>
      <w:r w:rsidRPr="00832C5D">
        <w:t>Class area location is/are 1.0.</w:t>
      </w:r>
    </w:p>
    <w:p w14:paraId="33E6FEE7" w14:textId="77777777" w:rsidR="00B277A7" w:rsidRPr="00832C5D" w:rsidRDefault="00B277A7" w:rsidP="00B277A7">
      <w:pPr>
        <w:pStyle w:val="ListParagraph"/>
        <w:numPr>
          <w:ilvl w:val="0"/>
          <w:numId w:val="50"/>
        </w:numPr>
        <w:spacing w:before="0" w:after="0"/>
      </w:pPr>
      <w:r w:rsidRPr="00832C5D">
        <w:t xml:space="preserve">"Sarnia 6 inch tied into </w:t>
      </w:r>
      <w:proofErr w:type="gramStart"/>
      <w:r w:rsidRPr="00832C5D">
        <w:t>6 inch</w:t>
      </w:r>
      <w:proofErr w:type="gramEnd"/>
      <w:r w:rsidRPr="00832C5D">
        <w:t xml:space="preserve"> E/P line</w:t>
      </w:r>
    </w:p>
    <w:p w14:paraId="3FCDA7A7" w14:textId="77777777" w:rsidR="00B277A7" w:rsidRPr="00832C5D" w:rsidRDefault="00B277A7" w:rsidP="00B277A7">
      <w:pPr>
        <w:pStyle w:val="ListParagraph"/>
        <w:numPr>
          <w:ilvl w:val="1"/>
          <w:numId w:val="50"/>
        </w:numPr>
        <w:spacing w:before="0" w:after="0"/>
      </w:pPr>
      <w:r w:rsidRPr="00832C5D">
        <w:t>Total Cumulative Length (m):</w:t>
      </w:r>
      <w:r w:rsidRPr="00832C5D">
        <w:tab/>
        <w:t>469.08</w:t>
      </w:r>
    </w:p>
    <w:p w14:paraId="4FA5934D" w14:textId="77777777" w:rsidR="00B277A7" w:rsidRPr="00832C5D" w:rsidRDefault="00B277A7" w:rsidP="00B277A7">
      <w:pPr>
        <w:pStyle w:val="ListParagraph"/>
        <w:numPr>
          <w:ilvl w:val="1"/>
          <w:numId w:val="50"/>
        </w:numPr>
        <w:spacing w:before="0" w:after="0"/>
      </w:pPr>
      <w:r w:rsidRPr="00832C5D">
        <w:t>Likelihood of failure distributed between minimum of 7.275e-03 and maximum of 3.090e-02.</w:t>
      </w:r>
    </w:p>
    <w:p w14:paraId="1E10BE73" w14:textId="77777777" w:rsidR="00B277A7" w:rsidRPr="00832C5D" w:rsidRDefault="00B277A7" w:rsidP="00B277A7">
      <w:pPr>
        <w:pStyle w:val="ListParagraph"/>
        <w:numPr>
          <w:ilvl w:val="2"/>
          <w:numId w:val="50"/>
        </w:numPr>
        <w:spacing w:before="0" w:after="0"/>
      </w:pPr>
      <w:r w:rsidRPr="00832C5D">
        <w:t>Installation date between minimum of 1981-01-01 and maximum of 1981-01-01</w:t>
      </w:r>
    </w:p>
    <w:p w14:paraId="03671494" w14:textId="77777777" w:rsidR="00B277A7" w:rsidRPr="00832C5D" w:rsidRDefault="00B277A7" w:rsidP="00B277A7">
      <w:pPr>
        <w:pStyle w:val="ListParagraph"/>
        <w:numPr>
          <w:ilvl w:val="2"/>
          <w:numId w:val="50"/>
        </w:numPr>
        <w:spacing w:before="0" w:after="0"/>
      </w:pPr>
      <w:r w:rsidRPr="00832C5D">
        <w:t>Mainline coating type of Yellow Jacket</w:t>
      </w:r>
    </w:p>
    <w:p w14:paraId="248D1A3B" w14:textId="77777777" w:rsidR="00B277A7" w:rsidRPr="00832C5D" w:rsidRDefault="00B277A7" w:rsidP="00B277A7">
      <w:pPr>
        <w:pStyle w:val="ListParagraph"/>
        <w:numPr>
          <w:ilvl w:val="2"/>
          <w:numId w:val="50"/>
        </w:numPr>
        <w:spacing w:before="0" w:after="0"/>
      </w:pPr>
      <w:r w:rsidRPr="00832C5D">
        <w:t>Wall thickness between minimum of 4.78 and maximum of 4.78 mm</w:t>
      </w:r>
    </w:p>
    <w:p w14:paraId="54340035"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69F8C2A0" w14:textId="77777777" w:rsidR="00B277A7" w:rsidRPr="00832C5D" w:rsidRDefault="00B277A7" w:rsidP="00B277A7">
      <w:pPr>
        <w:pStyle w:val="ListParagraph"/>
        <w:numPr>
          <w:ilvl w:val="2"/>
          <w:numId w:val="50"/>
        </w:numPr>
        <w:spacing w:before="0" w:after="0"/>
      </w:pPr>
      <w:r w:rsidRPr="00832C5D">
        <w:t>Field bends encountered: nan</w:t>
      </w:r>
    </w:p>
    <w:p w14:paraId="074F5802" w14:textId="77777777" w:rsidR="00B277A7" w:rsidRPr="00832C5D" w:rsidRDefault="00B277A7" w:rsidP="00B277A7">
      <w:pPr>
        <w:pStyle w:val="ListParagraph"/>
        <w:numPr>
          <w:ilvl w:val="2"/>
          <w:numId w:val="50"/>
        </w:numPr>
        <w:spacing w:before="0" w:after="0"/>
      </w:pPr>
      <w:r w:rsidRPr="00832C5D">
        <w:t>Count of road crossings is 2.0</w:t>
      </w:r>
    </w:p>
    <w:p w14:paraId="09EFFD14" w14:textId="77777777" w:rsidR="00B277A7" w:rsidRPr="00832C5D" w:rsidRDefault="00B277A7" w:rsidP="00B277A7">
      <w:pPr>
        <w:pStyle w:val="ListParagraph"/>
        <w:numPr>
          <w:ilvl w:val="2"/>
          <w:numId w:val="50"/>
        </w:numPr>
        <w:spacing w:before="0" w:after="0"/>
      </w:pPr>
      <w:r w:rsidRPr="00832C5D">
        <w:t>Count of water crossings is 0.0</w:t>
      </w:r>
    </w:p>
    <w:p w14:paraId="56CC8C28" w14:textId="77777777" w:rsidR="00B277A7" w:rsidRPr="00832C5D" w:rsidRDefault="00B277A7" w:rsidP="00B277A7">
      <w:pPr>
        <w:pStyle w:val="ListParagraph"/>
        <w:numPr>
          <w:ilvl w:val="1"/>
          <w:numId w:val="50"/>
        </w:numPr>
        <w:spacing w:before="0" w:after="0"/>
      </w:pPr>
      <w:r w:rsidRPr="00832C5D">
        <w:t>Consequence of failure distributed between minimum of $12.56 and maximum of $12.64MM</w:t>
      </w:r>
    </w:p>
    <w:p w14:paraId="0029B499" w14:textId="77777777" w:rsidR="00B277A7" w:rsidRPr="00832C5D" w:rsidRDefault="00B277A7" w:rsidP="00B277A7">
      <w:pPr>
        <w:pStyle w:val="ListParagraph"/>
        <w:numPr>
          <w:ilvl w:val="1"/>
          <w:numId w:val="50"/>
        </w:numPr>
        <w:spacing w:before="0" w:after="0"/>
      </w:pPr>
      <w:r w:rsidRPr="00832C5D">
        <w:t>Total length driven by Safety: 469.08 meters.</w:t>
      </w:r>
    </w:p>
    <w:p w14:paraId="5B0211CB" w14:textId="77777777" w:rsidR="00B277A7" w:rsidRPr="00832C5D" w:rsidRDefault="00B277A7" w:rsidP="00B277A7">
      <w:pPr>
        <w:pStyle w:val="ListParagraph"/>
        <w:numPr>
          <w:ilvl w:val="1"/>
          <w:numId w:val="50"/>
        </w:numPr>
        <w:spacing w:before="0" w:after="0"/>
      </w:pPr>
      <w:r w:rsidRPr="00832C5D">
        <w:t>Safety Cost distributed between minimum of $11.97 and maximum of $12.04MM:</w:t>
      </w:r>
    </w:p>
    <w:p w14:paraId="79718C22" w14:textId="77777777" w:rsidR="00B277A7" w:rsidRPr="00832C5D" w:rsidRDefault="00B277A7" w:rsidP="00B277A7">
      <w:pPr>
        <w:pStyle w:val="ListParagraph"/>
        <w:numPr>
          <w:ilvl w:val="2"/>
          <w:numId w:val="50"/>
        </w:numPr>
        <w:spacing w:before="0" w:after="0"/>
      </w:pPr>
      <w:r w:rsidRPr="00832C5D">
        <w:t>Leak cost between minimum of $12.11 and maximum of $12.11MM</w:t>
      </w:r>
    </w:p>
    <w:p w14:paraId="1419F874" w14:textId="77777777" w:rsidR="00B277A7" w:rsidRPr="00832C5D" w:rsidRDefault="00B277A7" w:rsidP="00B277A7">
      <w:pPr>
        <w:pStyle w:val="ListParagraph"/>
        <w:numPr>
          <w:ilvl w:val="2"/>
          <w:numId w:val="50"/>
        </w:numPr>
        <w:spacing w:before="0" w:after="0"/>
      </w:pPr>
      <w:r w:rsidRPr="00832C5D">
        <w:lastRenderedPageBreak/>
        <w:t>Leak scenario yielded 40.0 intersections with structures, with minimum of 1.26 and maximum of 1.26 of population impacted.</w:t>
      </w:r>
    </w:p>
    <w:p w14:paraId="435D369C" w14:textId="77777777" w:rsidR="00B277A7" w:rsidRPr="00832C5D" w:rsidRDefault="00B277A7" w:rsidP="00B277A7">
      <w:pPr>
        <w:pStyle w:val="ListParagraph"/>
        <w:numPr>
          <w:ilvl w:val="2"/>
          <w:numId w:val="50"/>
        </w:numPr>
        <w:spacing w:before="0" w:after="0"/>
      </w:pPr>
      <w:r w:rsidRPr="00832C5D">
        <w:t>Leak hazard radius distributed between minimum of 11.02 and maximum of 11.02 meters.</w:t>
      </w:r>
    </w:p>
    <w:p w14:paraId="6A04C88D" w14:textId="77777777" w:rsidR="00B277A7" w:rsidRPr="00832C5D" w:rsidRDefault="00B277A7" w:rsidP="00B277A7">
      <w:pPr>
        <w:pStyle w:val="ListParagraph"/>
        <w:numPr>
          <w:ilvl w:val="2"/>
          <w:numId w:val="50"/>
        </w:numPr>
        <w:spacing w:before="0" w:after="0"/>
      </w:pPr>
      <w:r w:rsidRPr="00832C5D">
        <w:t>Rupture cost between minimum of $12.11 and maximum of $24.21MM</w:t>
      </w:r>
    </w:p>
    <w:p w14:paraId="548EA6CF" w14:textId="77777777" w:rsidR="00B277A7" w:rsidRPr="00832C5D" w:rsidRDefault="00B277A7" w:rsidP="00B277A7">
      <w:pPr>
        <w:pStyle w:val="ListParagraph"/>
        <w:numPr>
          <w:ilvl w:val="2"/>
          <w:numId w:val="50"/>
        </w:numPr>
        <w:spacing w:before="0" w:after="0"/>
      </w:pPr>
      <w:r w:rsidRPr="00832C5D">
        <w:t>Rupture scenario yielded 21.0 intersections with structures, with minimum of 1.26 and maximum of 2.52 of population impacted</w:t>
      </w:r>
    </w:p>
    <w:p w14:paraId="7FA22804" w14:textId="77777777" w:rsidR="00B277A7" w:rsidRPr="00832C5D" w:rsidRDefault="00B277A7" w:rsidP="00B277A7">
      <w:pPr>
        <w:pStyle w:val="ListParagraph"/>
        <w:numPr>
          <w:ilvl w:val="2"/>
          <w:numId w:val="50"/>
        </w:numPr>
        <w:spacing w:before="0" w:after="0"/>
      </w:pPr>
      <w:r w:rsidRPr="00832C5D">
        <w:t>Rupture hazard radius distributed between minimum of 115.22 and maximum of 115.22 meters.</w:t>
      </w:r>
    </w:p>
    <w:p w14:paraId="0AE612F9" w14:textId="77777777" w:rsidR="00B277A7" w:rsidRPr="00832C5D" w:rsidRDefault="00B277A7" w:rsidP="00B277A7">
      <w:pPr>
        <w:pStyle w:val="ListParagraph"/>
        <w:numPr>
          <w:ilvl w:val="2"/>
          <w:numId w:val="50"/>
        </w:numPr>
        <w:spacing w:before="0" w:after="0"/>
      </w:pPr>
      <w:r w:rsidRPr="00832C5D">
        <w:t>Puncture cost between minimum of $12.11 and maximum of $12.11MM</w:t>
      </w:r>
    </w:p>
    <w:p w14:paraId="37729520" w14:textId="77777777" w:rsidR="00B277A7" w:rsidRPr="00832C5D" w:rsidRDefault="00B277A7" w:rsidP="00B277A7">
      <w:pPr>
        <w:pStyle w:val="ListParagraph"/>
        <w:numPr>
          <w:ilvl w:val="2"/>
          <w:numId w:val="50"/>
        </w:numPr>
        <w:spacing w:before="0" w:after="0"/>
      </w:pPr>
      <w:r w:rsidRPr="00832C5D">
        <w:t>Puncture scenario yielded 47.0 intersections with structures, with minimum of 1.26 and maximum of 1.26 of population impacted</w:t>
      </w:r>
    </w:p>
    <w:p w14:paraId="41CFCF15" w14:textId="77777777" w:rsidR="00B277A7" w:rsidRPr="00832C5D" w:rsidRDefault="00B277A7" w:rsidP="00B277A7">
      <w:pPr>
        <w:pStyle w:val="ListParagraph"/>
        <w:numPr>
          <w:ilvl w:val="2"/>
          <w:numId w:val="50"/>
        </w:numPr>
        <w:spacing w:before="0" w:after="0"/>
      </w:pPr>
      <w:r w:rsidRPr="00832C5D">
        <w:t>Puncture hazard radius distributed between minimum of 51.38 and maximum of 51.38 meters.</w:t>
      </w:r>
    </w:p>
    <w:p w14:paraId="5C482607" w14:textId="77777777" w:rsidR="00B277A7" w:rsidRPr="00832C5D" w:rsidRDefault="00B277A7" w:rsidP="00B277A7">
      <w:pPr>
        <w:pStyle w:val="ListParagraph"/>
        <w:numPr>
          <w:ilvl w:val="2"/>
          <w:numId w:val="50"/>
        </w:numPr>
        <w:spacing w:before="0" w:after="0"/>
      </w:pPr>
      <w:r w:rsidRPr="00832C5D">
        <w:t>Product type is HVP Product.</w:t>
      </w:r>
    </w:p>
    <w:p w14:paraId="56E7CCBC" w14:textId="77777777" w:rsidR="00B277A7" w:rsidRPr="00832C5D" w:rsidRDefault="00B277A7" w:rsidP="00B277A7">
      <w:pPr>
        <w:pStyle w:val="ListParagraph"/>
        <w:numPr>
          <w:ilvl w:val="2"/>
          <w:numId w:val="50"/>
        </w:numPr>
        <w:spacing w:before="0" w:after="0"/>
      </w:pPr>
      <w:r w:rsidRPr="00832C5D">
        <w:t>Class area location is/are 1.0.</w:t>
      </w:r>
    </w:p>
    <w:p w14:paraId="15A61B3F" w14:textId="77777777" w:rsidR="00B277A7" w:rsidRPr="00832C5D" w:rsidRDefault="00B277A7" w:rsidP="00B277A7">
      <w:pPr>
        <w:pStyle w:val="ListParagraph"/>
        <w:numPr>
          <w:ilvl w:val="0"/>
          <w:numId w:val="50"/>
        </w:numPr>
        <w:spacing w:before="0" w:after="0"/>
      </w:pPr>
      <w:r w:rsidRPr="00832C5D">
        <w:t>"C3 FROM ESSO NPS 6</w:t>
      </w:r>
    </w:p>
    <w:p w14:paraId="206FF649" w14:textId="77777777" w:rsidR="00B277A7" w:rsidRPr="00832C5D" w:rsidRDefault="00B277A7" w:rsidP="00B277A7">
      <w:pPr>
        <w:pStyle w:val="ListParagraph"/>
        <w:numPr>
          <w:ilvl w:val="1"/>
          <w:numId w:val="50"/>
        </w:numPr>
        <w:spacing w:before="0" w:after="0"/>
      </w:pPr>
      <w:r w:rsidRPr="00832C5D">
        <w:t>Total Cumulative Length (m):</w:t>
      </w:r>
      <w:r w:rsidRPr="00832C5D">
        <w:tab/>
        <w:t>433.94</w:t>
      </w:r>
    </w:p>
    <w:p w14:paraId="0248236B" w14:textId="77777777" w:rsidR="00B277A7" w:rsidRPr="00832C5D" w:rsidRDefault="00B277A7" w:rsidP="00B277A7">
      <w:pPr>
        <w:pStyle w:val="ListParagraph"/>
        <w:numPr>
          <w:ilvl w:val="1"/>
          <w:numId w:val="50"/>
        </w:numPr>
        <w:spacing w:before="0" w:after="0"/>
      </w:pPr>
      <w:r w:rsidRPr="00832C5D">
        <w:t>Likelihood of failure distributed between minimum of 7.821e-03 and maximum of 1.221e-01.</w:t>
      </w:r>
    </w:p>
    <w:p w14:paraId="24836BA2" w14:textId="77777777" w:rsidR="00B277A7" w:rsidRPr="00832C5D" w:rsidRDefault="00B277A7" w:rsidP="00B277A7">
      <w:pPr>
        <w:pStyle w:val="ListParagraph"/>
        <w:numPr>
          <w:ilvl w:val="2"/>
          <w:numId w:val="50"/>
        </w:numPr>
        <w:spacing w:before="0" w:after="0"/>
      </w:pPr>
      <w:r w:rsidRPr="00832C5D">
        <w:t>Installation date between minimum of 1969-01-01 and maximum of 1969-01-01</w:t>
      </w:r>
    </w:p>
    <w:p w14:paraId="60C4DC53" w14:textId="77777777" w:rsidR="00B277A7" w:rsidRPr="00832C5D" w:rsidRDefault="00B277A7" w:rsidP="00B277A7">
      <w:pPr>
        <w:pStyle w:val="ListParagraph"/>
        <w:numPr>
          <w:ilvl w:val="2"/>
          <w:numId w:val="50"/>
        </w:numPr>
        <w:spacing w:before="0" w:after="0"/>
      </w:pPr>
      <w:r w:rsidRPr="00832C5D">
        <w:t>Mainline coating type of Single-wrap Tape, Yellow Jacket, Liquid Epoxy</w:t>
      </w:r>
    </w:p>
    <w:p w14:paraId="7B454F04" w14:textId="77777777" w:rsidR="00B277A7" w:rsidRPr="00832C5D" w:rsidRDefault="00B277A7" w:rsidP="00B277A7">
      <w:pPr>
        <w:pStyle w:val="ListParagraph"/>
        <w:numPr>
          <w:ilvl w:val="2"/>
          <w:numId w:val="50"/>
        </w:numPr>
        <w:spacing w:before="0" w:after="0"/>
      </w:pPr>
      <w:r w:rsidRPr="00832C5D">
        <w:t>Wall thickness between minimum of 4.8 and maximum of 7.1 mm</w:t>
      </w:r>
    </w:p>
    <w:p w14:paraId="2CF537C0"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56689EC9" w14:textId="77777777" w:rsidR="00B277A7" w:rsidRPr="00832C5D" w:rsidRDefault="00B277A7" w:rsidP="00B277A7">
      <w:pPr>
        <w:pStyle w:val="ListParagraph"/>
        <w:numPr>
          <w:ilvl w:val="2"/>
          <w:numId w:val="50"/>
        </w:numPr>
        <w:spacing w:before="0" w:after="0"/>
      </w:pPr>
      <w:r w:rsidRPr="00832C5D">
        <w:t>Field bends encountered: nan</w:t>
      </w:r>
    </w:p>
    <w:p w14:paraId="06A05D4A" w14:textId="77777777" w:rsidR="00B277A7" w:rsidRPr="00832C5D" w:rsidRDefault="00B277A7" w:rsidP="00B277A7">
      <w:pPr>
        <w:pStyle w:val="ListParagraph"/>
        <w:numPr>
          <w:ilvl w:val="2"/>
          <w:numId w:val="50"/>
        </w:numPr>
        <w:spacing w:before="0" w:after="0"/>
      </w:pPr>
      <w:r w:rsidRPr="00832C5D">
        <w:t>Count of road crossings is 5.0</w:t>
      </w:r>
    </w:p>
    <w:p w14:paraId="5127924F" w14:textId="77777777" w:rsidR="00B277A7" w:rsidRPr="00832C5D" w:rsidRDefault="00B277A7" w:rsidP="00B277A7">
      <w:pPr>
        <w:pStyle w:val="ListParagraph"/>
        <w:numPr>
          <w:ilvl w:val="2"/>
          <w:numId w:val="50"/>
        </w:numPr>
        <w:spacing w:before="0" w:after="0"/>
      </w:pPr>
      <w:r w:rsidRPr="00832C5D">
        <w:t>Count of water crossings is 2.0</w:t>
      </w:r>
    </w:p>
    <w:p w14:paraId="7624C3E7" w14:textId="77777777" w:rsidR="00B277A7" w:rsidRPr="00832C5D" w:rsidRDefault="00B277A7" w:rsidP="00B277A7">
      <w:pPr>
        <w:pStyle w:val="ListParagraph"/>
        <w:numPr>
          <w:ilvl w:val="1"/>
          <w:numId w:val="50"/>
        </w:numPr>
        <w:spacing w:before="0" w:after="0"/>
      </w:pPr>
      <w:r w:rsidRPr="00832C5D">
        <w:t>Consequence of failure distributed between minimum of $0.31 and maximum of $15.29MM</w:t>
      </w:r>
    </w:p>
    <w:p w14:paraId="7B7C61A3" w14:textId="77777777" w:rsidR="00B277A7" w:rsidRPr="00832C5D" w:rsidRDefault="00B277A7" w:rsidP="00B277A7">
      <w:pPr>
        <w:pStyle w:val="ListParagraph"/>
        <w:numPr>
          <w:ilvl w:val="1"/>
          <w:numId w:val="50"/>
        </w:numPr>
        <w:spacing w:before="0" w:after="0"/>
      </w:pPr>
      <w:r w:rsidRPr="00832C5D">
        <w:t>Total length driven by Safety: 401.69 meters.</w:t>
      </w:r>
    </w:p>
    <w:p w14:paraId="6DBA99A1" w14:textId="77777777" w:rsidR="00B277A7" w:rsidRPr="00832C5D" w:rsidRDefault="00B277A7" w:rsidP="00B277A7">
      <w:pPr>
        <w:pStyle w:val="ListParagraph"/>
        <w:numPr>
          <w:ilvl w:val="1"/>
          <w:numId w:val="50"/>
        </w:numPr>
        <w:spacing w:before="0" w:after="0"/>
      </w:pPr>
      <w:r w:rsidRPr="00832C5D">
        <w:t>Safety Cost distributed between minimum of $0.00 and maximum of $14.71MM:</w:t>
      </w:r>
    </w:p>
    <w:p w14:paraId="2AA4B997" w14:textId="77777777" w:rsidR="00B277A7" w:rsidRPr="00832C5D" w:rsidRDefault="00B277A7" w:rsidP="00B277A7">
      <w:pPr>
        <w:pStyle w:val="ListParagraph"/>
        <w:numPr>
          <w:ilvl w:val="2"/>
          <w:numId w:val="50"/>
        </w:numPr>
        <w:spacing w:before="0" w:after="0"/>
      </w:pPr>
      <w:r w:rsidRPr="00832C5D">
        <w:t>Leak cost between minimum of $0.00 and maximum of $12.11MM</w:t>
      </w:r>
    </w:p>
    <w:p w14:paraId="0C709253" w14:textId="77777777" w:rsidR="00B277A7" w:rsidRPr="00832C5D" w:rsidRDefault="00B277A7" w:rsidP="00B277A7">
      <w:pPr>
        <w:pStyle w:val="ListParagraph"/>
        <w:numPr>
          <w:ilvl w:val="2"/>
          <w:numId w:val="50"/>
        </w:numPr>
        <w:spacing w:before="0" w:after="0"/>
      </w:pPr>
      <w:r w:rsidRPr="00832C5D">
        <w:t>Leak scenario yielded 15.0 intersections with structures, with minimum of 0.0 and maximum of 1.26 of population impacted.</w:t>
      </w:r>
    </w:p>
    <w:p w14:paraId="55AA4408" w14:textId="77777777" w:rsidR="00B277A7" w:rsidRPr="00832C5D" w:rsidRDefault="00B277A7" w:rsidP="00B277A7">
      <w:pPr>
        <w:pStyle w:val="ListParagraph"/>
        <w:numPr>
          <w:ilvl w:val="2"/>
          <w:numId w:val="50"/>
        </w:numPr>
        <w:spacing w:before="0" w:after="0"/>
      </w:pPr>
      <w:r w:rsidRPr="00832C5D">
        <w:t>Leak hazard radius distributed between minimum of 9.02 and maximum of 9.02 meters.</w:t>
      </w:r>
    </w:p>
    <w:p w14:paraId="0000C47F" w14:textId="77777777" w:rsidR="00B277A7" w:rsidRPr="00832C5D" w:rsidRDefault="00B277A7" w:rsidP="00B277A7">
      <w:pPr>
        <w:pStyle w:val="ListParagraph"/>
        <w:numPr>
          <w:ilvl w:val="2"/>
          <w:numId w:val="50"/>
        </w:numPr>
        <w:spacing w:before="0" w:after="0"/>
      </w:pPr>
      <w:r w:rsidRPr="00832C5D">
        <w:t>Rupture cost between minimum of $0.00 and maximum of $398.23MM</w:t>
      </w:r>
    </w:p>
    <w:p w14:paraId="387EEA98" w14:textId="77777777" w:rsidR="00B277A7" w:rsidRPr="00832C5D" w:rsidRDefault="00B277A7" w:rsidP="00B277A7">
      <w:pPr>
        <w:pStyle w:val="ListParagraph"/>
        <w:numPr>
          <w:ilvl w:val="2"/>
          <w:numId w:val="50"/>
        </w:numPr>
        <w:spacing w:before="0" w:after="0"/>
      </w:pPr>
      <w:r w:rsidRPr="00832C5D">
        <w:t>Rupture scenario yielded 18.0 intersections with structures, with minimum of 0.0 and maximum of 41.48 of population impacted</w:t>
      </w:r>
    </w:p>
    <w:p w14:paraId="77FA945F" w14:textId="77777777" w:rsidR="00B277A7" w:rsidRPr="00832C5D" w:rsidRDefault="00B277A7" w:rsidP="00B277A7">
      <w:pPr>
        <w:pStyle w:val="ListParagraph"/>
        <w:numPr>
          <w:ilvl w:val="2"/>
          <w:numId w:val="50"/>
        </w:numPr>
        <w:spacing w:before="0" w:after="0"/>
      </w:pPr>
      <w:r w:rsidRPr="00832C5D">
        <w:t>Rupture hazard radius distributed between minimum of 91.99 and maximum of 91.99 meters.</w:t>
      </w:r>
    </w:p>
    <w:p w14:paraId="631AEF41" w14:textId="77777777" w:rsidR="00B277A7" w:rsidRPr="00832C5D" w:rsidRDefault="00B277A7" w:rsidP="00B277A7">
      <w:pPr>
        <w:pStyle w:val="ListParagraph"/>
        <w:numPr>
          <w:ilvl w:val="2"/>
          <w:numId w:val="50"/>
        </w:numPr>
        <w:spacing w:before="0" w:after="0"/>
      </w:pPr>
      <w:r w:rsidRPr="00832C5D">
        <w:t>Puncture cost between minimum of $0.00 and maximum of $12.11MM</w:t>
      </w:r>
    </w:p>
    <w:p w14:paraId="1B597C70" w14:textId="77777777" w:rsidR="00B277A7" w:rsidRPr="00832C5D" w:rsidRDefault="00B277A7" w:rsidP="00B277A7">
      <w:pPr>
        <w:pStyle w:val="ListParagraph"/>
        <w:numPr>
          <w:ilvl w:val="2"/>
          <w:numId w:val="50"/>
        </w:numPr>
        <w:spacing w:before="0" w:after="0"/>
      </w:pPr>
      <w:r w:rsidRPr="00832C5D">
        <w:t>Puncture scenario yielded 20.0 intersections with structures, with minimum of 0.0 and maximum of 1.26 of population impacted</w:t>
      </w:r>
    </w:p>
    <w:p w14:paraId="530796C6" w14:textId="77777777" w:rsidR="00B277A7" w:rsidRPr="00832C5D" w:rsidRDefault="00B277A7" w:rsidP="00B277A7">
      <w:pPr>
        <w:pStyle w:val="ListParagraph"/>
        <w:numPr>
          <w:ilvl w:val="2"/>
          <w:numId w:val="50"/>
        </w:numPr>
        <w:spacing w:before="0" w:after="0"/>
      </w:pPr>
      <w:r w:rsidRPr="00832C5D">
        <w:t>Puncture hazard radius distributed between minimum of 28.89 and maximum of 28.89 meters.</w:t>
      </w:r>
    </w:p>
    <w:p w14:paraId="65300BB6" w14:textId="77777777" w:rsidR="00B277A7" w:rsidRPr="00832C5D" w:rsidRDefault="00B277A7" w:rsidP="00B277A7">
      <w:pPr>
        <w:pStyle w:val="ListParagraph"/>
        <w:numPr>
          <w:ilvl w:val="2"/>
          <w:numId w:val="50"/>
        </w:numPr>
        <w:spacing w:before="0" w:after="0"/>
      </w:pPr>
      <w:r w:rsidRPr="00832C5D">
        <w:t>Product type is HVP Product.</w:t>
      </w:r>
    </w:p>
    <w:p w14:paraId="7F3E2087" w14:textId="77777777" w:rsidR="00B277A7" w:rsidRPr="00832C5D" w:rsidRDefault="00B277A7" w:rsidP="00B277A7">
      <w:pPr>
        <w:pStyle w:val="ListParagraph"/>
        <w:numPr>
          <w:ilvl w:val="2"/>
          <w:numId w:val="50"/>
        </w:numPr>
        <w:spacing w:before="0" w:after="0"/>
      </w:pPr>
      <w:r w:rsidRPr="00832C5D">
        <w:t>Class area location is/are 1.0, 2.0.</w:t>
      </w:r>
    </w:p>
    <w:p w14:paraId="0D72CBF7" w14:textId="77777777" w:rsidR="00B277A7" w:rsidRPr="00832C5D" w:rsidRDefault="00B277A7" w:rsidP="00B277A7">
      <w:pPr>
        <w:pStyle w:val="ListParagraph"/>
        <w:numPr>
          <w:ilvl w:val="1"/>
          <w:numId w:val="50"/>
        </w:numPr>
        <w:spacing w:before="0" w:after="0"/>
      </w:pPr>
      <w:r w:rsidRPr="00832C5D">
        <w:t>Total length driven by Economic Loss: 32.26 meters.</w:t>
      </w:r>
    </w:p>
    <w:p w14:paraId="08076C05" w14:textId="77777777" w:rsidR="00B277A7" w:rsidRPr="00832C5D" w:rsidRDefault="00B277A7" w:rsidP="00B277A7">
      <w:pPr>
        <w:pStyle w:val="ListParagraph"/>
        <w:numPr>
          <w:ilvl w:val="1"/>
          <w:numId w:val="50"/>
        </w:numPr>
        <w:spacing w:before="0" w:after="0"/>
      </w:pPr>
      <w:r w:rsidRPr="00832C5D">
        <w:t>Economic Loss Cost distributed between minimum of $0.29 and maximum of $0.58MM:</w:t>
      </w:r>
    </w:p>
    <w:p w14:paraId="1FC7B284" w14:textId="77777777" w:rsidR="00B277A7" w:rsidRPr="00832C5D" w:rsidRDefault="00B277A7" w:rsidP="00B277A7">
      <w:pPr>
        <w:pStyle w:val="ListParagraph"/>
        <w:numPr>
          <w:ilvl w:val="2"/>
          <w:numId w:val="50"/>
        </w:numPr>
        <w:spacing w:before="0" w:after="0"/>
      </w:pPr>
      <w:r w:rsidRPr="00832C5D">
        <w:lastRenderedPageBreak/>
        <w:t>Repair costs between minimum of $11,500.00 and maximum of $40,000.00.</w:t>
      </w:r>
    </w:p>
    <w:p w14:paraId="4B183C5B" w14:textId="77777777" w:rsidR="00B277A7" w:rsidRPr="00832C5D" w:rsidRDefault="00B277A7" w:rsidP="00B277A7">
      <w:pPr>
        <w:pStyle w:val="ListParagraph"/>
        <w:numPr>
          <w:ilvl w:val="2"/>
          <w:numId w:val="50"/>
        </w:numPr>
        <w:spacing w:before="0" w:after="0"/>
      </w:pPr>
      <w:r w:rsidRPr="00832C5D">
        <w:t>Outage losses between minimum of $200,000.00 and maximum of $200,000.00.</w:t>
      </w:r>
    </w:p>
    <w:p w14:paraId="7BD0570E" w14:textId="77777777" w:rsidR="00B277A7" w:rsidRPr="00832C5D" w:rsidRDefault="00B277A7" w:rsidP="00B277A7">
      <w:pPr>
        <w:pStyle w:val="ListParagraph"/>
        <w:numPr>
          <w:ilvl w:val="2"/>
          <w:numId w:val="50"/>
        </w:numPr>
        <w:spacing w:before="0" w:after="0"/>
      </w:pPr>
      <w:r w:rsidRPr="00832C5D">
        <w:t>Product type is HVP Product.</w:t>
      </w:r>
    </w:p>
    <w:p w14:paraId="02A8B8CA" w14:textId="77777777" w:rsidR="00B277A7" w:rsidRPr="00832C5D" w:rsidRDefault="00B277A7" w:rsidP="00B277A7">
      <w:pPr>
        <w:pStyle w:val="ListParagraph"/>
        <w:numPr>
          <w:ilvl w:val="2"/>
          <w:numId w:val="50"/>
        </w:numPr>
        <w:spacing w:before="0" w:after="0"/>
      </w:pPr>
      <w:r w:rsidRPr="00832C5D">
        <w:t>Leak cost between minimum of $0.24 and maximum of $0.50MM</w:t>
      </w:r>
    </w:p>
    <w:p w14:paraId="1DC5C4DF" w14:textId="77777777" w:rsidR="00B277A7" w:rsidRPr="00832C5D" w:rsidRDefault="00B277A7" w:rsidP="00B277A7">
      <w:pPr>
        <w:pStyle w:val="ListParagraph"/>
        <w:numPr>
          <w:ilvl w:val="2"/>
          <w:numId w:val="50"/>
        </w:numPr>
        <w:spacing w:before="0" w:after="0"/>
      </w:pPr>
      <w:r w:rsidRPr="00832C5D">
        <w:t>Leak scenario yielded 15.0 intersections with structures, with minimum of $25,000.00 and maximum of $268,825.00 in cost of structures impacted.</w:t>
      </w:r>
    </w:p>
    <w:p w14:paraId="471E6E4A" w14:textId="77777777" w:rsidR="00B277A7" w:rsidRPr="00832C5D" w:rsidRDefault="00B277A7" w:rsidP="00B277A7">
      <w:pPr>
        <w:pStyle w:val="ListParagraph"/>
        <w:numPr>
          <w:ilvl w:val="2"/>
          <w:numId w:val="50"/>
        </w:numPr>
        <w:spacing w:before="0" w:after="0"/>
      </w:pPr>
      <w:r w:rsidRPr="00832C5D">
        <w:t>Leak product loss costs between minimum of $24,336.15 and maximum of $24,336.15</w:t>
      </w:r>
    </w:p>
    <w:p w14:paraId="7579DE1A" w14:textId="77777777" w:rsidR="00B277A7" w:rsidRPr="00832C5D" w:rsidRDefault="00B277A7" w:rsidP="00B277A7">
      <w:pPr>
        <w:pStyle w:val="ListParagraph"/>
        <w:numPr>
          <w:ilvl w:val="2"/>
          <w:numId w:val="50"/>
        </w:numPr>
        <w:spacing w:before="0" w:after="0"/>
      </w:pPr>
      <w:r w:rsidRPr="00832C5D">
        <w:t>Rupture cost between minimum of $7.13 and maximum of $11.97MM</w:t>
      </w:r>
    </w:p>
    <w:p w14:paraId="5F4A87C0" w14:textId="77777777" w:rsidR="00B277A7" w:rsidRPr="00832C5D" w:rsidRDefault="00B277A7" w:rsidP="00B277A7">
      <w:pPr>
        <w:pStyle w:val="ListParagraph"/>
        <w:numPr>
          <w:ilvl w:val="2"/>
          <w:numId w:val="50"/>
        </w:numPr>
        <w:spacing w:before="0" w:after="0"/>
      </w:pPr>
      <w:r w:rsidRPr="00832C5D">
        <w:t>Rupture scenario yielded 18.0 intersections with structures, with minimum of $25,000.00 and maximum of $4,871,372.00 in cost of structures impacted</w:t>
      </w:r>
    </w:p>
    <w:p w14:paraId="4946B7C7" w14:textId="77777777" w:rsidR="00B277A7" w:rsidRPr="00832C5D" w:rsidRDefault="00B277A7" w:rsidP="00B277A7">
      <w:pPr>
        <w:pStyle w:val="ListParagraph"/>
        <w:numPr>
          <w:ilvl w:val="2"/>
          <w:numId w:val="50"/>
        </w:numPr>
        <w:spacing w:before="0" w:after="0"/>
      </w:pPr>
      <w:r w:rsidRPr="00832C5D">
        <w:t>Rupture product loss costs between minimum of $6,891,140.89 and maximum of $6,891,140.89</w:t>
      </w:r>
    </w:p>
    <w:p w14:paraId="39051DC4" w14:textId="77777777" w:rsidR="00B277A7" w:rsidRPr="00832C5D" w:rsidRDefault="00B277A7" w:rsidP="00B277A7">
      <w:pPr>
        <w:pStyle w:val="ListParagraph"/>
        <w:numPr>
          <w:ilvl w:val="2"/>
          <w:numId w:val="50"/>
        </w:numPr>
        <w:spacing w:before="0" w:after="0"/>
      </w:pPr>
      <w:r w:rsidRPr="00832C5D">
        <w:t>Puncture cost between minimum of $1.01 and maximum of $1.28MM</w:t>
      </w:r>
    </w:p>
    <w:p w14:paraId="1453C531" w14:textId="77777777" w:rsidR="00B277A7" w:rsidRPr="00832C5D" w:rsidRDefault="00B277A7" w:rsidP="00B277A7">
      <w:pPr>
        <w:pStyle w:val="ListParagraph"/>
        <w:numPr>
          <w:ilvl w:val="2"/>
          <w:numId w:val="50"/>
        </w:numPr>
        <w:spacing w:before="0" w:after="0"/>
      </w:pPr>
      <w:r w:rsidRPr="00832C5D">
        <w:t>Puncture scenario yielded 20.0 intersections with structures, with minimum of $25,000.00 and maximum of $268,825.00 in cost of structures impacted</w:t>
      </w:r>
    </w:p>
    <w:p w14:paraId="6CC0AC3C" w14:textId="77777777" w:rsidR="00B277A7" w:rsidRPr="00832C5D" w:rsidRDefault="00B277A7" w:rsidP="00B277A7">
      <w:pPr>
        <w:pStyle w:val="ListParagraph"/>
        <w:numPr>
          <w:ilvl w:val="2"/>
          <w:numId w:val="50"/>
        </w:numPr>
        <w:spacing w:before="0" w:after="0"/>
      </w:pPr>
      <w:r w:rsidRPr="00832C5D">
        <w:t>Puncture Product Loss costs between minimum of $799,630.73 and maximum of $799,630.73"</w:t>
      </w:r>
    </w:p>
    <w:p w14:paraId="369C65EB" w14:textId="77777777" w:rsidR="00B277A7" w:rsidRPr="00832C5D" w:rsidRDefault="00B277A7" w:rsidP="00B277A7">
      <w:pPr>
        <w:pStyle w:val="ListParagraph"/>
        <w:numPr>
          <w:ilvl w:val="0"/>
          <w:numId w:val="50"/>
        </w:numPr>
        <w:spacing w:before="0" w:after="0"/>
      </w:pPr>
      <w:r w:rsidRPr="00832C5D">
        <w:t>"EDS OPERATIVE NPS 12</w:t>
      </w:r>
    </w:p>
    <w:p w14:paraId="28FEC668" w14:textId="77777777" w:rsidR="00B277A7" w:rsidRPr="00832C5D" w:rsidRDefault="00B277A7" w:rsidP="00B277A7">
      <w:pPr>
        <w:pStyle w:val="ListParagraph"/>
        <w:numPr>
          <w:ilvl w:val="1"/>
          <w:numId w:val="50"/>
        </w:numPr>
        <w:spacing w:before="0" w:after="0"/>
      </w:pPr>
      <w:r w:rsidRPr="00832C5D">
        <w:t>Total Cumulative Length (m):</w:t>
      </w:r>
      <w:r w:rsidRPr="00832C5D">
        <w:tab/>
        <w:t>409.09</w:t>
      </w:r>
    </w:p>
    <w:p w14:paraId="510E5C0C" w14:textId="77777777" w:rsidR="00B277A7" w:rsidRPr="00832C5D" w:rsidRDefault="00B277A7" w:rsidP="00B277A7">
      <w:pPr>
        <w:pStyle w:val="ListParagraph"/>
        <w:numPr>
          <w:ilvl w:val="1"/>
          <w:numId w:val="50"/>
        </w:numPr>
        <w:spacing w:before="0" w:after="0"/>
      </w:pPr>
      <w:r w:rsidRPr="00832C5D">
        <w:t>Likelihood of failure distributed between minimum of 1.123e-02 and maximum of 1.123e-02.</w:t>
      </w:r>
    </w:p>
    <w:p w14:paraId="2EEE1127" w14:textId="77777777" w:rsidR="00B277A7" w:rsidRPr="00832C5D" w:rsidRDefault="00B277A7" w:rsidP="00B277A7">
      <w:pPr>
        <w:pStyle w:val="ListParagraph"/>
        <w:numPr>
          <w:ilvl w:val="2"/>
          <w:numId w:val="50"/>
        </w:numPr>
        <w:spacing w:before="0" w:after="0"/>
      </w:pPr>
      <w:r w:rsidRPr="00832C5D">
        <w:t>Installation date between minimum of 1974-01-01 and maximum of 1974-01-01</w:t>
      </w:r>
    </w:p>
    <w:p w14:paraId="7E14C202" w14:textId="77777777" w:rsidR="00B277A7" w:rsidRPr="00832C5D" w:rsidRDefault="00B277A7" w:rsidP="00B277A7">
      <w:pPr>
        <w:pStyle w:val="ListParagraph"/>
        <w:numPr>
          <w:ilvl w:val="2"/>
          <w:numId w:val="50"/>
        </w:numPr>
        <w:spacing w:before="0" w:after="0"/>
      </w:pPr>
      <w:r w:rsidRPr="00832C5D">
        <w:t>Mainline coating type of Extruded Polyethylene</w:t>
      </w:r>
    </w:p>
    <w:p w14:paraId="7D63B372" w14:textId="77777777" w:rsidR="00B277A7" w:rsidRPr="00832C5D" w:rsidRDefault="00B277A7" w:rsidP="00B277A7">
      <w:pPr>
        <w:pStyle w:val="ListParagraph"/>
        <w:numPr>
          <w:ilvl w:val="2"/>
          <w:numId w:val="50"/>
        </w:numPr>
        <w:spacing w:before="0" w:after="0"/>
      </w:pPr>
      <w:r w:rsidRPr="00832C5D">
        <w:t>Wall thickness between minimum of 6.22 and maximum of 6.22 mm</w:t>
      </w:r>
    </w:p>
    <w:p w14:paraId="74E80BD4"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051AC81E" w14:textId="77777777" w:rsidR="00B277A7" w:rsidRPr="00832C5D" w:rsidRDefault="00B277A7" w:rsidP="00B277A7">
      <w:pPr>
        <w:pStyle w:val="ListParagraph"/>
        <w:numPr>
          <w:ilvl w:val="2"/>
          <w:numId w:val="50"/>
        </w:numPr>
        <w:spacing w:before="0" w:after="0"/>
      </w:pPr>
      <w:r w:rsidRPr="00832C5D">
        <w:t>Field bends encountered: nan</w:t>
      </w:r>
    </w:p>
    <w:p w14:paraId="6F7BE35D" w14:textId="77777777" w:rsidR="00B277A7" w:rsidRPr="00832C5D" w:rsidRDefault="00B277A7" w:rsidP="00B277A7">
      <w:pPr>
        <w:pStyle w:val="ListParagraph"/>
        <w:numPr>
          <w:ilvl w:val="2"/>
          <w:numId w:val="50"/>
        </w:numPr>
        <w:spacing w:before="0" w:after="0"/>
      </w:pPr>
      <w:r w:rsidRPr="00832C5D">
        <w:t>Count of road crossings is 0.0</w:t>
      </w:r>
    </w:p>
    <w:p w14:paraId="7ECE5706" w14:textId="77777777" w:rsidR="00B277A7" w:rsidRPr="00832C5D" w:rsidRDefault="00B277A7" w:rsidP="00B277A7">
      <w:pPr>
        <w:pStyle w:val="ListParagraph"/>
        <w:numPr>
          <w:ilvl w:val="2"/>
          <w:numId w:val="50"/>
        </w:numPr>
        <w:spacing w:before="0" w:after="0"/>
      </w:pPr>
      <w:r w:rsidRPr="00832C5D">
        <w:t>Count of water crossings is 0.0</w:t>
      </w:r>
    </w:p>
    <w:p w14:paraId="4CED8547" w14:textId="77777777" w:rsidR="00B277A7" w:rsidRPr="00832C5D" w:rsidRDefault="00B277A7" w:rsidP="00B277A7">
      <w:pPr>
        <w:pStyle w:val="ListParagraph"/>
        <w:numPr>
          <w:ilvl w:val="1"/>
          <w:numId w:val="50"/>
        </w:numPr>
        <w:spacing w:before="0" w:after="0"/>
      </w:pPr>
      <w:r w:rsidRPr="00832C5D">
        <w:t>Consequence of failure distributed between minimum of $1.30 and maximum of $1.40MM</w:t>
      </w:r>
    </w:p>
    <w:p w14:paraId="4F1ED79F" w14:textId="77777777" w:rsidR="00B277A7" w:rsidRPr="00832C5D" w:rsidRDefault="00B277A7" w:rsidP="00B277A7">
      <w:pPr>
        <w:pStyle w:val="ListParagraph"/>
        <w:numPr>
          <w:ilvl w:val="1"/>
          <w:numId w:val="50"/>
        </w:numPr>
        <w:spacing w:before="0" w:after="0"/>
      </w:pPr>
      <w:r w:rsidRPr="00832C5D">
        <w:t>Total length driven by Economic Loss: 409.09 meters.</w:t>
      </w:r>
    </w:p>
    <w:p w14:paraId="6D42DF00" w14:textId="77777777" w:rsidR="00B277A7" w:rsidRPr="00832C5D" w:rsidRDefault="00B277A7" w:rsidP="00B277A7">
      <w:pPr>
        <w:pStyle w:val="ListParagraph"/>
        <w:numPr>
          <w:ilvl w:val="1"/>
          <w:numId w:val="50"/>
        </w:numPr>
        <w:spacing w:before="0" w:after="0"/>
      </w:pPr>
      <w:r w:rsidRPr="00832C5D">
        <w:t>Economic Loss Cost distributed between minimum of $0.92 and maximum of $0.99MM:</w:t>
      </w:r>
    </w:p>
    <w:p w14:paraId="397206F3" w14:textId="77777777" w:rsidR="00B277A7" w:rsidRPr="00832C5D" w:rsidRDefault="00B277A7" w:rsidP="00B277A7">
      <w:pPr>
        <w:pStyle w:val="ListParagraph"/>
        <w:numPr>
          <w:ilvl w:val="2"/>
          <w:numId w:val="50"/>
        </w:numPr>
        <w:spacing w:before="0" w:after="0"/>
      </w:pPr>
      <w:r w:rsidRPr="00832C5D">
        <w:t>Repair costs between minimum of $44,000.00 and maximum of $44,000.00.</w:t>
      </w:r>
    </w:p>
    <w:p w14:paraId="66816D2B" w14:textId="77777777" w:rsidR="00B277A7" w:rsidRPr="00832C5D" w:rsidRDefault="00B277A7" w:rsidP="00B277A7">
      <w:pPr>
        <w:pStyle w:val="ListParagraph"/>
        <w:numPr>
          <w:ilvl w:val="2"/>
          <w:numId w:val="50"/>
        </w:numPr>
        <w:spacing w:before="0" w:after="0"/>
      </w:pPr>
      <w:r w:rsidRPr="00832C5D">
        <w:t>Outage losses between minimum of $800,000.00 and maximum of $800,000.00.</w:t>
      </w:r>
    </w:p>
    <w:p w14:paraId="0E46031C" w14:textId="77777777" w:rsidR="00B277A7" w:rsidRPr="00832C5D" w:rsidRDefault="00B277A7" w:rsidP="00B277A7">
      <w:pPr>
        <w:pStyle w:val="ListParagraph"/>
        <w:numPr>
          <w:ilvl w:val="2"/>
          <w:numId w:val="50"/>
        </w:numPr>
        <w:spacing w:before="0" w:after="0"/>
      </w:pPr>
      <w:r w:rsidRPr="00832C5D">
        <w:t>Product type is NGL.</w:t>
      </w:r>
    </w:p>
    <w:p w14:paraId="2EF1FFA5" w14:textId="77777777" w:rsidR="00B277A7" w:rsidRPr="00832C5D" w:rsidRDefault="00B277A7" w:rsidP="00B277A7">
      <w:pPr>
        <w:pStyle w:val="ListParagraph"/>
        <w:numPr>
          <w:ilvl w:val="2"/>
          <w:numId w:val="50"/>
        </w:numPr>
        <w:spacing w:before="0" w:after="0"/>
      </w:pPr>
      <w:r w:rsidRPr="00832C5D">
        <w:t>Leak cost between minimum of $0.89 and maximum of $0.89MM</w:t>
      </w:r>
    </w:p>
    <w:p w14:paraId="14E938CE" w14:textId="77777777" w:rsidR="00B277A7" w:rsidRPr="00832C5D" w:rsidRDefault="00B277A7" w:rsidP="00B277A7">
      <w:pPr>
        <w:pStyle w:val="ListParagraph"/>
        <w:numPr>
          <w:ilvl w:val="2"/>
          <w:numId w:val="50"/>
        </w:numPr>
        <w:spacing w:before="0" w:after="0"/>
      </w:pPr>
      <w:r w:rsidRPr="00832C5D">
        <w:t>Leak scenario yielded 0.0 intersections with structures, with minimum of $nan and maximum of $nan in cost of structures impacted.</w:t>
      </w:r>
    </w:p>
    <w:p w14:paraId="523504D6" w14:textId="77777777" w:rsidR="00B277A7" w:rsidRPr="00832C5D" w:rsidRDefault="00B277A7" w:rsidP="00B277A7">
      <w:pPr>
        <w:pStyle w:val="ListParagraph"/>
        <w:numPr>
          <w:ilvl w:val="2"/>
          <w:numId w:val="50"/>
        </w:numPr>
        <w:spacing w:before="0" w:after="0"/>
      </w:pPr>
      <w:r w:rsidRPr="00832C5D">
        <w:t>Leak product loss costs between minimum of $44,566.23 and maximum of $44,566.23</w:t>
      </w:r>
    </w:p>
    <w:p w14:paraId="570762F4" w14:textId="77777777" w:rsidR="00B277A7" w:rsidRPr="00832C5D" w:rsidRDefault="00B277A7" w:rsidP="00B277A7">
      <w:pPr>
        <w:pStyle w:val="ListParagraph"/>
        <w:numPr>
          <w:ilvl w:val="2"/>
          <w:numId w:val="50"/>
        </w:numPr>
        <w:spacing w:before="0" w:after="0"/>
      </w:pPr>
      <w:r w:rsidRPr="00832C5D">
        <w:t>Rupture cost between minimum of $47.58 and maximum of $48.15MM</w:t>
      </w:r>
    </w:p>
    <w:p w14:paraId="516C02FB" w14:textId="77777777" w:rsidR="00B277A7" w:rsidRPr="00832C5D" w:rsidRDefault="00B277A7" w:rsidP="00B277A7">
      <w:pPr>
        <w:pStyle w:val="ListParagraph"/>
        <w:numPr>
          <w:ilvl w:val="2"/>
          <w:numId w:val="50"/>
        </w:numPr>
        <w:spacing w:before="0" w:after="0"/>
      </w:pPr>
      <w:r w:rsidRPr="00832C5D">
        <w:t>Rupture scenario yielded 3.0 intersections with structures, with minimum of $318,825.00 and maximum of $562,650.00 in cost of structures impacted</w:t>
      </w:r>
    </w:p>
    <w:p w14:paraId="37BB36F1" w14:textId="77777777" w:rsidR="00B277A7" w:rsidRPr="00832C5D" w:rsidRDefault="00B277A7" w:rsidP="00B277A7">
      <w:pPr>
        <w:pStyle w:val="ListParagraph"/>
        <w:numPr>
          <w:ilvl w:val="2"/>
          <w:numId w:val="50"/>
        </w:numPr>
        <w:spacing w:before="0" w:after="0"/>
      </w:pPr>
      <w:r w:rsidRPr="00832C5D">
        <w:t>Rupture product loss costs between minimum of $46,740,539.02 and maximum of $46,740,539.02</w:t>
      </w:r>
    </w:p>
    <w:p w14:paraId="24379AA3" w14:textId="77777777" w:rsidR="00B277A7" w:rsidRPr="00832C5D" w:rsidRDefault="00B277A7" w:rsidP="00B277A7">
      <w:pPr>
        <w:pStyle w:val="ListParagraph"/>
        <w:numPr>
          <w:ilvl w:val="2"/>
          <w:numId w:val="50"/>
        </w:numPr>
        <w:spacing w:before="0" w:after="0"/>
      </w:pPr>
      <w:r w:rsidRPr="00832C5D">
        <w:t>Puncture cost between minimum of $2.31 and maximum of $2.31MM</w:t>
      </w:r>
    </w:p>
    <w:p w14:paraId="043425F3" w14:textId="77777777" w:rsidR="00B277A7" w:rsidRPr="00832C5D" w:rsidRDefault="00B277A7" w:rsidP="00B277A7">
      <w:pPr>
        <w:pStyle w:val="ListParagraph"/>
        <w:numPr>
          <w:ilvl w:val="2"/>
          <w:numId w:val="50"/>
        </w:numPr>
        <w:spacing w:before="0" w:after="0"/>
      </w:pPr>
      <w:r w:rsidRPr="00832C5D">
        <w:t>Puncture scenario yielded 1.0 intersections with structures, with minimum of $nan and maximum of $nan in cost of structures impacted</w:t>
      </w:r>
    </w:p>
    <w:p w14:paraId="5FA0A0BC" w14:textId="77777777" w:rsidR="00B277A7" w:rsidRPr="00832C5D" w:rsidRDefault="00B277A7" w:rsidP="00B277A7">
      <w:pPr>
        <w:pStyle w:val="ListParagraph"/>
        <w:numPr>
          <w:ilvl w:val="2"/>
          <w:numId w:val="50"/>
        </w:numPr>
        <w:spacing w:before="0" w:after="0"/>
      </w:pPr>
      <w:r w:rsidRPr="00832C5D">
        <w:lastRenderedPageBreak/>
        <w:t>Puncture Product Loss costs between minimum of $1,464,345.16 and maximum of $1,464,345.16"</w:t>
      </w:r>
    </w:p>
    <w:p w14:paraId="304334C0" w14:textId="77777777" w:rsidR="00B277A7" w:rsidRPr="00832C5D" w:rsidRDefault="00B277A7" w:rsidP="00B277A7">
      <w:pPr>
        <w:pStyle w:val="ListParagraph"/>
        <w:numPr>
          <w:ilvl w:val="0"/>
          <w:numId w:val="50"/>
        </w:numPr>
        <w:spacing w:before="0" w:after="0"/>
      </w:pPr>
      <w:r w:rsidRPr="00832C5D">
        <w:t>"Access C5 Line 36</w:t>
      </w:r>
    </w:p>
    <w:p w14:paraId="1D4B652C" w14:textId="77777777" w:rsidR="00B277A7" w:rsidRPr="00832C5D" w:rsidRDefault="00B277A7" w:rsidP="00B277A7">
      <w:pPr>
        <w:pStyle w:val="ListParagraph"/>
        <w:numPr>
          <w:ilvl w:val="1"/>
          <w:numId w:val="50"/>
        </w:numPr>
        <w:spacing w:before="0" w:after="0"/>
      </w:pPr>
      <w:r w:rsidRPr="00832C5D">
        <w:t>Total Cumulative Length (m):</w:t>
      </w:r>
      <w:r w:rsidRPr="00832C5D">
        <w:tab/>
        <w:t>404.28</w:t>
      </w:r>
    </w:p>
    <w:p w14:paraId="7074FE08" w14:textId="77777777" w:rsidR="00B277A7" w:rsidRPr="00832C5D" w:rsidRDefault="00B277A7" w:rsidP="00B277A7">
      <w:pPr>
        <w:pStyle w:val="ListParagraph"/>
        <w:numPr>
          <w:ilvl w:val="1"/>
          <w:numId w:val="50"/>
        </w:numPr>
        <w:spacing w:before="0" w:after="0"/>
      </w:pPr>
      <w:r w:rsidRPr="00832C5D">
        <w:t>Likelihood of failure distributed between minimum of 1.612e-02 and maximum of 6.845e-02.</w:t>
      </w:r>
    </w:p>
    <w:p w14:paraId="534269D3" w14:textId="77777777" w:rsidR="00B277A7" w:rsidRPr="00832C5D" w:rsidRDefault="00B277A7" w:rsidP="00B277A7">
      <w:pPr>
        <w:pStyle w:val="ListParagraph"/>
        <w:numPr>
          <w:ilvl w:val="2"/>
          <w:numId w:val="50"/>
        </w:numPr>
        <w:spacing w:before="0" w:after="0"/>
      </w:pPr>
      <w:r w:rsidRPr="00832C5D">
        <w:t>Installation date between minimum of 2008-01-01 and maximum of 2008-01-01</w:t>
      </w:r>
    </w:p>
    <w:p w14:paraId="35E2934D" w14:textId="77777777" w:rsidR="00B277A7" w:rsidRPr="00832C5D" w:rsidRDefault="00B277A7" w:rsidP="00B277A7">
      <w:pPr>
        <w:pStyle w:val="ListParagraph"/>
        <w:numPr>
          <w:ilvl w:val="2"/>
          <w:numId w:val="50"/>
        </w:numPr>
        <w:spacing w:before="0" w:after="0"/>
      </w:pPr>
      <w:r w:rsidRPr="00832C5D">
        <w:t xml:space="preserve">Mainline coating type of Double Wrap </w:t>
      </w:r>
      <w:proofErr w:type="spellStart"/>
      <w:r w:rsidRPr="00832C5D">
        <w:t>Polyken</w:t>
      </w:r>
      <w:proofErr w:type="spellEnd"/>
    </w:p>
    <w:p w14:paraId="5039CE08" w14:textId="77777777" w:rsidR="00B277A7" w:rsidRPr="00832C5D" w:rsidRDefault="00B277A7" w:rsidP="00B277A7">
      <w:pPr>
        <w:pStyle w:val="ListParagraph"/>
        <w:numPr>
          <w:ilvl w:val="2"/>
          <w:numId w:val="50"/>
        </w:numPr>
        <w:spacing w:before="0" w:after="0"/>
      </w:pPr>
      <w:r w:rsidRPr="00832C5D">
        <w:t>Wall thickness between minimum of 7.09 and maximum of 7.09 mm</w:t>
      </w:r>
    </w:p>
    <w:p w14:paraId="54A1F9AC"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64F4237C" w14:textId="77777777" w:rsidR="00B277A7" w:rsidRPr="00832C5D" w:rsidRDefault="00B277A7" w:rsidP="00B277A7">
      <w:pPr>
        <w:pStyle w:val="ListParagraph"/>
        <w:numPr>
          <w:ilvl w:val="2"/>
          <w:numId w:val="50"/>
        </w:numPr>
        <w:spacing w:before="0" w:after="0"/>
      </w:pPr>
      <w:r w:rsidRPr="00832C5D">
        <w:t>Field bends encountered: nan</w:t>
      </w:r>
    </w:p>
    <w:p w14:paraId="05022A63" w14:textId="77777777" w:rsidR="00B277A7" w:rsidRPr="00832C5D" w:rsidRDefault="00B277A7" w:rsidP="00B277A7">
      <w:pPr>
        <w:pStyle w:val="ListParagraph"/>
        <w:numPr>
          <w:ilvl w:val="2"/>
          <w:numId w:val="50"/>
        </w:numPr>
        <w:spacing w:before="0" w:after="0"/>
      </w:pPr>
      <w:r w:rsidRPr="00832C5D">
        <w:t>Count of road crossings is 1.0</w:t>
      </w:r>
    </w:p>
    <w:p w14:paraId="3F20BF61" w14:textId="77777777" w:rsidR="00B277A7" w:rsidRPr="00832C5D" w:rsidRDefault="00B277A7" w:rsidP="00B277A7">
      <w:pPr>
        <w:pStyle w:val="ListParagraph"/>
        <w:numPr>
          <w:ilvl w:val="2"/>
          <w:numId w:val="50"/>
        </w:numPr>
        <w:spacing w:before="0" w:after="0"/>
      </w:pPr>
      <w:r w:rsidRPr="00832C5D">
        <w:t>Count of water crossings is 0.0</w:t>
      </w:r>
    </w:p>
    <w:p w14:paraId="665AB48B" w14:textId="77777777" w:rsidR="00B277A7" w:rsidRPr="00832C5D" w:rsidRDefault="00B277A7" w:rsidP="00B277A7">
      <w:pPr>
        <w:pStyle w:val="ListParagraph"/>
        <w:numPr>
          <w:ilvl w:val="1"/>
          <w:numId w:val="50"/>
        </w:numPr>
        <w:spacing w:before="0" w:after="0"/>
      </w:pPr>
      <w:r w:rsidRPr="00832C5D">
        <w:t>Consequence of failure distributed between minimum of $1.47 and maximum of $1.60MM</w:t>
      </w:r>
    </w:p>
    <w:p w14:paraId="40CD1D33" w14:textId="77777777" w:rsidR="00B277A7" w:rsidRPr="00832C5D" w:rsidRDefault="00B277A7" w:rsidP="00B277A7">
      <w:pPr>
        <w:pStyle w:val="ListParagraph"/>
        <w:numPr>
          <w:ilvl w:val="1"/>
          <w:numId w:val="50"/>
        </w:numPr>
        <w:spacing w:before="0" w:after="0"/>
      </w:pPr>
      <w:r w:rsidRPr="00832C5D">
        <w:t>Total length driven by Environmental: 404.28 meters.</w:t>
      </w:r>
    </w:p>
    <w:p w14:paraId="17E60C2A" w14:textId="77777777" w:rsidR="00B277A7" w:rsidRPr="00832C5D" w:rsidRDefault="00B277A7" w:rsidP="00B277A7">
      <w:pPr>
        <w:pStyle w:val="ListParagraph"/>
        <w:numPr>
          <w:ilvl w:val="1"/>
          <w:numId w:val="50"/>
        </w:numPr>
        <w:spacing w:before="0" w:after="0"/>
      </w:pPr>
      <w:r w:rsidRPr="00832C5D">
        <w:t>Environmental Cost distributed between minimum of $1.21 and maximum of $1.24MM:</w:t>
      </w:r>
    </w:p>
    <w:p w14:paraId="6F6D6A8A" w14:textId="77777777" w:rsidR="00B277A7" w:rsidRPr="00832C5D" w:rsidRDefault="00B277A7" w:rsidP="00B277A7">
      <w:pPr>
        <w:pStyle w:val="ListParagraph"/>
        <w:numPr>
          <w:ilvl w:val="2"/>
          <w:numId w:val="50"/>
        </w:numPr>
        <w:spacing w:before="0" w:after="0"/>
      </w:pPr>
      <w:r w:rsidRPr="00832C5D">
        <w:t>Leak cost between minimum of $0.13 and maximum of $0.14MM</w:t>
      </w:r>
    </w:p>
    <w:p w14:paraId="539D34AE" w14:textId="77777777" w:rsidR="00B277A7" w:rsidRPr="00832C5D" w:rsidRDefault="00B277A7" w:rsidP="00B277A7">
      <w:pPr>
        <w:pStyle w:val="ListParagraph"/>
        <w:numPr>
          <w:ilvl w:val="2"/>
          <w:numId w:val="50"/>
        </w:numPr>
        <w:spacing w:before="0" w:after="0"/>
      </w:pPr>
      <w:r w:rsidRPr="00832C5D">
        <w:t>Leak spill volume between a minimum of 1973.44 and maximum of 1981.77 gallons</w:t>
      </w:r>
    </w:p>
    <w:p w14:paraId="50FADD7D" w14:textId="77777777" w:rsidR="00B277A7" w:rsidRPr="00832C5D" w:rsidRDefault="00B277A7" w:rsidP="00B277A7">
      <w:pPr>
        <w:pStyle w:val="ListParagraph"/>
        <w:numPr>
          <w:ilvl w:val="2"/>
          <w:numId w:val="50"/>
        </w:numPr>
        <w:spacing w:before="0" w:after="0"/>
      </w:pPr>
      <w:r w:rsidRPr="00832C5D">
        <w:t>Rupture cost between minimum of $38.08 and maximum of $38.24MM</w:t>
      </w:r>
    </w:p>
    <w:p w14:paraId="430FDBED" w14:textId="77777777" w:rsidR="00B277A7" w:rsidRPr="00832C5D" w:rsidRDefault="00B277A7" w:rsidP="00B277A7">
      <w:pPr>
        <w:pStyle w:val="ListParagraph"/>
        <w:numPr>
          <w:ilvl w:val="2"/>
          <w:numId w:val="50"/>
        </w:numPr>
        <w:spacing w:before="0" w:after="0"/>
      </w:pPr>
      <w:r w:rsidRPr="00832C5D">
        <w:t>Rupture spill volume is between a minimum of 558809.69 and maximum of 561166.98 gallons</w:t>
      </w:r>
    </w:p>
    <w:p w14:paraId="5274F2EE" w14:textId="77777777" w:rsidR="00B277A7" w:rsidRPr="00832C5D" w:rsidRDefault="00B277A7" w:rsidP="00B277A7">
      <w:pPr>
        <w:pStyle w:val="ListParagraph"/>
        <w:numPr>
          <w:ilvl w:val="2"/>
          <w:numId w:val="50"/>
        </w:numPr>
        <w:spacing w:before="0" w:after="0"/>
      </w:pPr>
      <w:r w:rsidRPr="00832C5D">
        <w:t>Puncture cost between minimum of $4.42 and maximum of $4.44MM</w:t>
      </w:r>
    </w:p>
    <w:p w14:paraId="6B987A83" w14:textId="77777777" w:rsidR="00B277A7" w:rsidRPr="00832C5D" w:rsidRDefault="00B277A7" w:rsidP="00B277A7">
      <w:pPr>
        <w:pStyle w:val="ListParagraph"/>
        <w:numPr>
          <w:ilvl w:val="2"/>
          <w:numId w:val="50"/>
        </w:numPr>
        <w:spacing w:before="0" w:after="0"/>
      </w:pPr>
      <w:r w:rsidRPr="00832C5D">
        <w:t>Puncture spill volume is between a minimum of 64842.88 and maximum of 65116.41 gallons</w:t>
      </w:r>
    </w:p>
    <w:p w14:paraId="53A0DC90" w14:textId="77777777" w:rsidR="00B277A7" w:rsidRPr="00832C5D" w:rsidRDefault="00B277A7" w:rsidP="00B277A7">
      <w:pPr>
        <w:pStyle w:val="ListParagraph"/>
        <w:numPr>
          <w:ilvl w:val="2"/>
          <w:numId w:val="50"/>
        </w:numPr>
        <w:spacing w:before="0" w:after="0"/>
      </w:pPr>
      <w:r w:rsidRPr="00832C5D">
        <w:t xml:space="preserve">Land use distributed as </w:t>
      </w:r>
    </w:p>
    <w:p w14:paraId="5D3A6C95" w14:textId="77777777" w:rsidR="00B277A7" w:rsidRPr="00832C5D" w:rsidRDefault="00B277A7" w:rsidP="00B277A7">
      <w:pPr>
        <w:pStyle w:val="ListParagraph"/>
        <w:numPr>
          <w:ilvl w:val="3"/>
          <w:numId w:val="50"/>
        </w:numPr>
        <w:spacing w:before="0" w:after="0"/>
      </w:pPr>
      <w:r w:rsidRPr="00832C5D">
        <w:t>Commercial/Industrial: 404.28</w:t>
      </w:r>
    </w:p>
    <w:p w14:paraId="25647C07" w14:textId="77777777" w:rsidR="00B277A7" w:rsidRPr="00832C5D" w:rsidRDefault="00B277A7" w:rsidP="00B277A7">
      <w:pPr>
        <w:pStyle w:val="ListParagraph"/>
        <w:numPr>
          <w:ilvl w:val="0"/>
          <w:numId w:val="50"/>
        </w:numPr>
        <w:spacing w:before="0" w:after="0"/>
      </w:pPr>
      <w:r w:rsidRPr="00832C5D">
        <w:t>"Access C5 Line 37</w:t>
      </w:r>
    </w:p>
    <w:p w14:paraId="1AF6E19A" w14:textId="77777777" w:rsidR="00B277A7" w:rsidRPr="00832C5D" w:rsidRDefault="00B277A7" w:rsidP="00B277A7">
      <w:pPr>
        <w:pStyle w:val="ListParagraph"/>
        <w:numPr>
          <w:ilvl w:val="1"/>
          <w:numId w:val="50"/>
        </w:numPr>
        <w:spacing w:before="0" w:after="0"/>
      </w:pPr>
      <w:r w:rsidRPr="00832C5D">
        <w:t>Total Cumulative Length (m):</w:t>
      </w:r>
      <w:r w:rsidRPr="00832C5D">
        <w:tab/>
        <w:t>404.14</w:t>
      </w:r>
    </w:p>
    <w:p w14:paraId="0C39883F" w14:textId="77777777" w:rsidR="00B277A7" w:rsidRPr="00832C5D" w:rsidRDefault="00B277A7" w:rsidP="00B277A7">
      <w:pPr>
        <w:pStyle w:val="ListParagraph"/>
        <w:numPr>
          <w:ilvl w:val="1"/>
          <w:numId w:val="50"/>
        </w:numPr>
        <w:spacing w:before="0" w:after="0"/>
      </w:pPr>
      <w:r w:rsidRPr="00832C5D">
        <w:t>Likelihood of failure distributed between minimum of 1.612e-02 and maximum of 6.845e-02.</w:t>
      </w:r>
    </w:p>
    <w:p w14:paraId="162C8E50" w14:textId="77777777" w:rsidR="00B277A7" w:rsidRPr="00832C5D" w:rsidRDefault="00B277A7" w:rsidP="00B277A7">
      <w:pPr>
        <w:pStyle w:val="ListParagraph"/>
        <w:numPr>
          <w:ilvl w:val="2"/>
          <w:numId w:val="50"/>
        </w:numPr>
        <w:spacing w:before="0" w:after="0"/>
      </w:pPr>
      <w:r w:rsidRPr="00832C5D">
        <w:t>Installation date between minimum of 2008-01-01 and maximum of 2008-01-01</w:t>
      </w:r>
    </w:p>
    <w:p w14:paraId="465C5A18" w14:textId="77777777" w:rsidR="00B277A7" w:rsidRPr="00832C5D" w:rsidRDefault="00B277A7" w:rsidP="00B277A7">
      <w:pPr>
        <w:pStyle w:val="ListParagraph"/>
        <w:numPr>
          <w:ilvl w:val="2"/>
          <w:numId w:val="50"/>
        </w:numPr>
        <w:spacing w:before="0" w:after="0"/>
      </w:pPr>
      <w:r w:rsidRPr="00832C5D">
        <w:t xml:space="preserve">Mainline coating type of Double Wrap </w:t>
      </w:r>
      <w:proofErr w:type="spellStart"/>
      <w:r w:rsidRPr="00832C5D">
        <w:t>Polyken</w:t>
      </w:r>
      <w:proofErr w:type="spellEnd"/>
    </w:p>
    <w:p w14:paraId="5FF92C0D" w14:textId="77777777" w:rsidR="00B277A7" w:rsidRPr="00832C5D" w:rsidRDefault="00B277A7" w:rsidP="00B277A7">
      <w:pPr>
        <w:pStyle w:val="ListParagraph"/>
        <w:numPr>
          <w:ilvl w:val="2"/>
          <w:numId w:val="50"/>
        </w:numPr>
        <w:spacing w:before="0" w:after="0"/>
      </w:pPr>
      <w:r w:rsidRPr="00832C5D">
        <w:t>Wall thickness between minimum of 7.09 and maximum of 7.09 mm</w:t>
      </w:r>
    </w:p>
    <w:p w14:paraId="751BC6B0"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45A23138" w14:textId="77777777" w:rsidR="00B277A7" w:rsidRPr="00832C5D" w:rsidRDefault="00B277A7" w:rsidP="00B277A7">
      <w:pPr>
        <w:pStyle w:val="ListParagraph"/>
        <w:numPr>
          <w:ilvl w:val="2"/>
          <w:numId w:val="50"/>
        </w:numPr>
        <w:spacing w:before="0" w:after="0"/>
      </w:pPr>
      <w:r w:rsidRPr="00832C5D">
        <w:t>Field bends encountered: nan</w:t>
      </w:r>
    </w:p>
    <w:p w14:paraId="7A46FEBE" w14:textId="77777777" w:rsidR="00B277A7" w:rsidRPr="00832C5D" w:rsidRDefault="00B277A7" w:rsidP="00B277A7">
      <w:pPr>
        <w:pStyle w:val="ListParagraph"/>
        <w:numPr>
          <w:ilvl w:val="2"/>
          <w:numId w:val="50"/>
        </w:numPr>
        <w:spacing w:before="0" w:after="0"/>
      </w:pPr>
      <w:r w:rsidRPr="00832C5D">
        <w:t>Count of road crossings is 1.0</w:t>
      </w:r>
    </w:p>
    <w:p w14:paraId="10A7B138" w14:textId="77777777" w:rsidR="00B277A7" w:rsidRPr="00832C5D" w:rsidRDefault="00B277A7" w:rsidP="00B277A7">
      <w:pPr>
        <w:pStyle w:val="ListParagraph"/>
        <w:numPr>
          <w:ilvl w:val="2"/>
          <w:numId w:val="50"/>
        </w:numPr>
        <w:spacing w:before="0" w:after="0"/>
      </w:pPr>
      <w:r w:rsidRPr="00832C5D">
        <w:t>Count of water crossings is 0.0</w:t>
      </w:r>
    </w:p>
    <w:p w14:paraId="0C465DEE" w14:textId="77777777" w:rsidR="00B277A7" w:rsidRPr="00832C5D" w:rsidRDefault="00B277A7" w:rsidP="00B277A7">
      <w:pPr>
        <w:pStyle w:val="ListParagraph"/>
        <w:numPr>
          <w:ilvl w:val="1"/>
          <w:numId w:val="50"/>
        </w:numPr>
        <w:spacing w:before="0" w:after="0"/>
      </w:pPr>
      <w:r w:rsidRPr="00832C5D">
        <w:t>Consequence of failure distributed between minimum of $1.47 and maximum of $1.60MM</w:t>
      </w:r>
    </w:p>
    <w:p w14:paraId="028E29DD" w14:textId="77777777" w:rsidR="00B277A7" w:rsidRPr="00832C5D" w:rsidRDefault="00B277A7" w:rsidP="00B277A7">
      <w:pPr>
        <w:pStyle w:val="ListParagraph"/>
        <w:numPr>
          <w:ilvl w:val="1"/>
          <w:numId w:val="50"/>
        </w:numPr>
        <w:spacing w:before="0" w:after="0"/>
      </w:pPr>
      <w:r w:rsidRPr="00832C5D">
        <w:t>Total length driven by Environmental: 404.14 meters.</w:t>
      </w:r>
    </w:p>
    <w:p w14:paraId="22E8B1D1" w14:textId="77777777" w:rsidR="00B277A7" w:rsidRPr="00832C5D" w:rsidRDefault="00B277A7" w:rsidP="00B277A7">
      <w:pPr>
        <w:pStyle w:val="ListParagraph"/>
        <w:numPr>
          <w:ilvl w:val="1"/>
          <w:numId w:val="50"/>
        </w:numPr>
        <w:spacing w:before="0" w:after="0"/>
      </w:pPr>
      <w:r w:rsidRPr="00832C5D">
        <w:t>Environmental Cost distributed between minimum of $1.21 and maximum of $1.24MM:</w:t>
      </w:r>
    </w:p>
    <w:p w14:paraId="53FA710C" w14:textId="77777777" w:rsidR="00B277A7" w:rsidRPr="00832C5D" w:rsidRDefault="00B277A7" w:rsidP="00B277A7">
      <w:pPr>
        <w:pStyle w:val="ListParagraph"/>
        <w:numPr>
          <w:ilvl w:val="2"/>
          <w:numId w:val="50"/>
        </w:numPr>
        <w:spacing w:before="0" w:after="0"/>
      </w:pPr>
      <w:r w:rsidRPr="00832C5D">
        <w:t>Leak cost between minimum of $0.13 and maximum of $0.14MM</w:t>
      </w:r>
    </w:p>
    <w:p w14:paraId="49CFCD33" w14:textId="77777777" w:rsidR="00B277A7" w:rsidRPr="00832C5D" w:rsidRDefault="00B277A7" w:rsidP="00B277A7">
      <w:pPr>
        <w:pStyle w:val="ListParagraph"/>
        <w:numPr>
          <w:ilvl w:val="2"/>
          <w:numId w:val="50"/>
        </w:numPr>
        <w:spacing w:before="0" w:after="0"/>
      </w:pPr>
      <w:r w:rsidRPr="00832C5D">
        <w:t>Leak spill volume between a minimum of 1973.44 and maximum of 1981.77 gallons</w:t>
      </w:r>
    </w:p>
    <w:p w14:paraId="43FFF053" w14:textId="77777777" w:rsidR="00B277A7" w:rsidRPr="00832C5D" w:rsidRDefault="00B277A7" w:rsidP="00B277A7">
      <w:pPr>
        <w:pStyle w:val="ListParagraph"/>
        <w:numPr>
          <w:ilvl w:val="2"/>
          <w:numId w:val="50"/>
        </w:numPr>
        <w:spacing w:before="0" w:after="0"/>
      </w:pPr>
      <w:r w:rsidRPr="00832C5D">
        <w:t>Rupture cost between minimum of $38.08 and maximum of $38.24MM</w:t>
      </w:r>
    </w:p>
    <w:p w14:paraId="4CB36EFA" w14:textId="77777777" w:rsidR="00B277A7" w:rsidRPr="00832C5D" w:rsidRDefault="00B277A7" w:rsidP="00B277A7">
      <w:pPr>
        <w:pStyle w:val="ListParagraph"/>
        <w:numPr>
          <w:ilvl w:val="2"/>
          <w:numId w:val="50"/>
        </w:numPr>
        <w:spacing w:before="0" w:after="0"/>
      </w:pPr>
      <w:r w:rsidRPr="00832C5D">
        <w:t>Rupture spill volume is between a minimum of 558809.69 and maximum of 561166.19 gallons</w:t>
      </w:r>
    </w:p>
    <w:p w14:paraId="1AB549F5" w14:textId="77777777" w:rsidR="00B277A7" w:rsidRPr="00832C5D" w:rsidRDefault="00B277A7" w:rsidP="00B277A7">
      <w:pPr>
        <w:pStyle w:val="ListParagraph"/>
        <w:numPr>
          <w:ilvl w:val="2"/>
          <w:numId w:val="50"/>
        </w:numPr>
        <w:spacing w:before="0" w:after="0"/>
      </w:pPr>
      <w:r w:rsidRPr="00832C5D">
        <w:t>Puncture cost between minimum of $4.42 and maximum of $4.44MM</w:t>
      </w:r>
    </w:p>
    <w:p w14:paraId="37E30D60" w14:textId="77777777" w:rsidR="00B277A7" w:rsidRPr="00832C5D" w:rsidRDefault="00B277A7" w:rsidP="00B277A7">
      <w:pPr>
        <w:pStyle w:val="ListParagraph"/>
        <w:numPr>
          <w:ilvl w:val="2"/>
          <w:numId w:val="50"/>
        </w:numPr>
        <w:spacing w:before="0" w:after="0"/>
      </w:pPr>
      <w:r w:rsidRPr="00832C5D">
        <w:t>Puncture spill volume is between a minimum of 64842.88 and maximum of 65116.32 gallons</w:t>
      </w:r>
    </w:p>
    <w:p w14:paraId="1C84FFC2" w14:textId="77777777" w:rsidR="00B277A7" w:rsidRPr="00832C5D" w:rsidRDefault="00B277A7" w:rsidP="00B277A7">
      <w:pPr>
        <w:pStyle w:val="ListParagraph"/>
        <w:numPr>
          <w:ilvl w:val="2"/>
          <w:numId w:val="50"/>
        </w:numPr>
        <w:spacing w:before="0" w:after="0"/>
      </w:pPr>
      <w:r w:rsidRPr="00832C5D">
        <w:t xml:space="preserve">Land use distributed as </w:t>
      </w:r>
    </w:p>
    <w:p w14:paraId="35546DD3" w14:textId="77777777" w:rsidR="00B277A7" w:rsidRPr="00832C5D" w:rsidRDefault="00B277A7" w:rsidP="00B277A7">
      <w:pPr>
        <w:pStyle w:val="ListParagraph"/>
        <w:numPr>
          <w:ilvl w:val="3"/>
          <w:numId w:val="50"/>
        </w:numPr>
        <w:spacing w:before="0" w:after="0"/>
      </w:pPr>
      <w:r w:rsidRPr="00832C5D">
        <w:lastRenderedPageBreak/>
        <w:t>Commercial/Industrial: 404.14</w:t>
      </w:r>
    </w:p>
    <w:p w14:paraId="030601E9" w14:textId="77777777" w:rsidR="00B277A7" w:rsidRPr="00832C5D" w:rsidRDefault="00B277A7" w:rsidP="00B277A7">
      <w:pPr>
        <w:pStyle w:val="ListParagraph"/>
        <w:numPr>
          <w:ilvl w:val="0"/>
          <w:numId w:val="50"/>
        </w:numPr>
        <w:spacing w:before="0" w:after="0"/>
      </w:pPr>
      <w:r w:rsidRPr="00832C5D">
        <w:t>"ESSO ETHANE NPS 6</w:t>
      </w:r>
    </w:p>
    <w:p w14:paraId="1883FB59" w14:textId="77777777" w:rsidR="00B277A7" w:rsidRPr="00832C5D" w:rsidRDefault="00B277A7" w:rsidP="00B277A7">
      <w:pPr>
        <w:pStyle w:val="ListParagraph"/>
        <w:numPr>
          <w:ilvl w:val="1"/>
          <w:numId w:val="50"/>
        </w:numPr>
        <w:spacing w:before="0" w:after="0"/>
      </w:pPr>
      <w:r w:rsidRPr="00832C5D">
        <w:t>Total Cumulative Length (m):</w:t>
      </w:r>
      <w:r w:rsidRPr="00832C5D">
        <w:tab/>
        <w:t>349.73</w:t>
      </w:r>
    </w:p>
    <w:p w14:paraId="1A4E458D" w14:textId="77777777" w:rsidR="00B277A7" w:rsidRPr="00832C5D" w:rsidRDefault="00B277A7" w:rsidP="00B277A7">
      <w:pPr>
        <w:pStyle w:val="ListParagraph"/>
        <w:numPr>
          <w:ilvl w:val="1"/>
          <w:numId w:val="50"/>
        </w:numPr>
        <w:spacing w:before="0" w:after="0"/>
      </w:pPr>
      <w:r w:rsidRPr="00832C5D">
        <w:t>Likelihood of failure distributed between minimum of 7.275e-03 and maximum of 3.090e-02.</w:t>
      </w:r>
    </w:p>
    <w:p w14:paraId="47CEEFE3" w14:textId="77777777" w:rsidR="00B277A7" w:rsidRPr="00832C5D" w:rsidRDefault="00B277A7" w:rsidP="00B277A7">
      <w:pPr>
        <w:pStyle w:val="ListParagraph"/>
        <w:numPr>
          <w:ilvl w:val="2"/>
          <w:numId w:val="50"/>
        </w:numPr>
        <w:spacing w:before="0" w:after="0"/>
      </w:pPr>
      <w:r w:rsidRPr="00832C5D">
        <w:t>Installation date between minimum of 1981-01-01 and maximum of 1981-01-01</w:t>
      </w:r>
    </w:p>
    <w:p w14:paraId="68D5C41C" w14:textId="77777777" w:rsidR="00B277A7" w:rsidRPr="00832C5D" w:rsidRDefault="00B277A7" w:rsidP="00B277A7">
      <w:pPr>
        <w:pStyle w:val="ListParagraph"/>
        <w:numPr>
          <w:ilvl w:val="2"/>
          <w:numId w:val="50"/>
        </w:numPr>
        <w:spacing w:before="0" w:after="0"/>
      </w:pPr>
      <w:r w:rsidRPr="00832C5D">
        <w:t>Mainline coating type of Extruded Polyethylene</w:t>
      </w:r>
    </w:p>
    <w:p w14:paraId="6BD14E8B" w14:textId="77777777" w:rsidR="00B277A7" w:rsidRPr="00832C5D" w:rsidRDefault="00B277A7" w:rsidP="00B277A7">
      <w:pPr>
        <w:pStyle w:val="ListParagraph"/>
        <w:numPr>
          <w:ilvl w:val="2"/>
          <w:numId w:val="50"/>
        </w:numPr>
        <w:spacing w:before="0" w:after="0"/>
      </w:pPr>
      <w:r w:rsidRPr="00832C5D">
        <w:t>Wall thickness between minimum of 4.78 and maximum of 4.78 mm</w:t>
      </w:r>
    </w:p>
    <w:p w14:paraId="57BF2BAC"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5BFB4504" w14:textId="77777777" w:rsidR="00B277A7" w:rsidRPr="00832C5D" w:rsidRDefault="00B277A7" w:rsidP="00B277A7">
      <w:pPr>
        <w:pStyle w:val="ListParagraph"/>
        <w:numPr>
          <w:ilvl w:val="2"/>
          <w:numId w:val="50"/>
        </w:numPr>
        <w:spacing w:before="0" w:after="0"/>
      </w:pPr>
      <w:r w:rsidRPr="00832C5D">
        <w:t>Field bends encountered: nan</w:t>
      </w:r>
    </w:p>
    <w:p w14:paraId="51939AFF" w14:textId="77777777" w:rsidR="00B277A7" w:rsidRPr="00832C5D" w:rsidRDefault="00B277A7" w:rsidP="00B277A7">
      <w:pPr>
        <w:pStyle w:val="ListParagraph"/>
        <w:numPr>
          <w:ilvl w:val="2"/>
          <w:numId w:val="50"/>
        </w:numPr>
        <w:spacing w:before="0" w:after="0"/>
      </w:pPr>
      <w:r w:rsidRPr="00832C5D">
        <w:t>Count of road crossings is 2.0</w:t>
      </w:r>
    </w:p>
    <w:p w14:paraId="26ADFBBC" w14:textId="77777777" w:rsidR="00B277A7" w:rsidRPr="00832C5D" w:rsidRDefault="00B277A7" w:rsidP="00B277A7">
      <w:pPr>
        <w:pStyle w:val="ListParagraph"/>
        <w:numPr>
          <w:ilvl w:val="2"/>
          <w:numId w:val="50"/>
        </w:numPr>
        <w:spacing w:before="0" w:after="0"/>
      </w:pPr>
      <w:r w:rsidRPr="00832C5D">
        <w:t>Count of water crossings is 1.0</w:t>
      </w:r>
    </w:p>
    <w:p w14:paraId="7B9F1FA1" w14:textId="77777777" w:rsidR="00B277A7" w:rsidRPr="00832C5D" w:rsidRDefault="00B277A7" w:rsidP="00B277A7">
      <w:pPr>
        <w:pStyle w:val="ListParagraph"/>
        <w:numPr>
          <w:ilvl w:val="1"/>
          <w:numId w:val="50"/>
        </w:numPr>
        <w:spacing w:before="0" w:after="0"/>
      </w:pPr>
      <w:r w:rsidRPr="00832C5D">
        <w:t>Consequence of failure distributed between minimum of $1.42 and maximum of $15.39MM</w:t>
      </w:r>
    </w:p>
    <w:p w14:paraId="228D5681" w14:textId="77777777" w:rsidR="00B277A7" w:rsidRPr="00832C5D" w:rsidRDefault="00B277A7" w:rsidP="00B277A7">
      <w:pPr>
        <w:pStyle w:val="ListParagraph"/>
        <w:numPr>
          <w:ilvl w:val="1"/>
          <w:numId w:val="50"/>
        </w:numPr>
        <w:spacing w:before="0" w:after="0"/>
      </w:pPr>
      <w:r w:rsidRPr="00832C5D">
        <w:t>Total length driven by Safety: 349.73 meters.</w:t>
      </w:r>
    </w:p>
    <w:p w14:paraId="233C65D0" w14:textId="77777777" w:rsidR="00B277A7" w:rsidRPr="00832C5D" w:rsidRDefault="00B277A7" w:rsidP="00B277A7">
      <w:pPr>
        <w:pStyle w:val="ListParagraph"/>
        <w:numPr>
          <w:ilvl w:val="1"/>
          <w:numId w:val="50"/>
        </w:numPr>
        <w:spacing w:before="0" w:after="0"/>
      </w:pPr>
      <w:r w:rsidRPr="00832C5D">
        <w:t>Safety Cost distributed between minimum of $1.05 and maximum of $14.76MM:</w:t>
      </w:r>
    </w:p>
    <w:p w14:paraId="5F1A92F5" w14:textId="77777777" w:rsidR="00B277A7" w:rsidRPr="00832C5D" w:rsidRDefault="00B277A7" w:rsidP="00B277A7">
      <w:pPr>
        <w:pStyle w:val="ListParagraph"/>
        <w:numPr>
          <w:ilvl w:val="2"/>
          <w:numId w:val="50"/>
        </w:numPr>
        <w:spacing w:before="0" w:after="0"/>
      </w:pPr>
      <w:r w:rsidRPr="00832C5D">
        <w:t>Leak cost between minimum of $0.00 and maximum of $12.11MM</w:t>
      </w:r>
    </w:p>
    <w:p w14:paraId="1984BC43" w14:textId="77777777" w:rsidR="00B277A7" w:rsidRPr="00832C5D" w:rsidRDefault="00B277A7" w:rsidP="00B277A7">
      <w:pPr>
        <w:pStyle w:val="ListParagraph"/>
        <w:numPr>
          <w:ilvl w:val="2"/>
          <w:numId w:val="50"/>
        </w:numPr>
        <w:spacing w:before="0" w:after="0"/>
      </w:pPr>
      <w:r w:rsidRPr="00832C5D">
        <w:t>Leak scenario yielded 10.0 intersections with structures, with minimum of 0.0 and maximum of 1.26 of population impacted.</w:t>
      </w:r>
    </w:p>
    <w:p w14:paraId="14372877" w14:textId="77777777" w:rsidR="00B277A7" w:rsidRPr="00832C5D" w:rsidRDefault="00B277A7" w:rsidP="00B277A7">
      <w:pPr>
        <w:pStyle w:val="ListParagraph"/>
        <w:numPr>
          <w:ilvl w:val="2"/>
          <w:numId w:val="50"/>
        </w:numPr>
        <w:spacing w:before="0" w:after="0"/>
      </w:pPr>
      <w:r w:rsidRPr="00832C5D">
        <w:t>Leak hazard radius distributed between minimum of 11.02 and maximum of 11.02 meters.</w:t>
      </w:r>
    </w:p>
    <w:p w14:paraId="231813B5" w14:textId="77777777" w:rsidR="00B277A7" w:rsidRPr="00832C5D" w:rsidRDefault="00B277A7" w:rsidP="00B277A7">
      <w:pPr>
        <w:pStyle w:val="ListParagraph"/>
        <w:numPr>
          <w:ilvl w:val="2"/>
          <w:numId w:val="50"/>
        </w:numPr>
        <w:spacing w:before="0" w:after="0"/>
      </w:pPr>
      <w:r w:rsidRPr="00832C5D">
        <w:t>Rupture cost between minimum of $145.27 and maximum of $456.43MM</w:t>
      </w:r>
    </w:p>
    <w:p w14:paraId="6DB8BC40" w14:textId="77777777" w:rsidR="00B277A7" w:rsidRPr="00832C5D" w:rsidRDefault="00B277A7" w:rsidP="00B277A7">
      <w:pPr>
        <w:pStyle w:val="ListParagraph"/>
        <w:numPr>
          <w:ilvl w:val="2"/>
          <w:numId w:val="50"/>
        </w:numPr>
        <w:spacing w:before="0" w:after="0"/>
      </w:pPr>
      <w:r w:rsidRPr="00832C5D">
        <w:t>Rupture scenario yielded 7.0 intersections with structures, with minimum of 15.13 and maximum of 47.54 of population impacted</w:t>
      </w:r>
    </w:p>
    <w:p w14:paraId="631AD79D" w14:textId="77777777" w:rsidR="00B277A7" w:rsidRPr="00832C5D" w:rsidRDefault="00B277A7" w:rsidP="00B277A7">
      <w:pPr>
        <w:pStyle w:val="ListParagraph"/>
        <w:numPr>
          <w:ilvl w:val="2"/>
          <w:numId w:val="50"/>
        </w:numPr>
        <w:spacing w:before="0" w:after="0"/>
      </w:pPr>
      <w:r w:rsidRPr="00832C5D">
        <w:t>Rupture hazard radius distributed between minimum of 115.22 and maximum of 115.22 meters.</w:t>
      </w:r>
    </w:p>
    <w:p w14:paraId="17CE7F53" w14:textId="77777777" w:rsidR="00B277A7" w:rsidRPr="00832C5D" w:rsidRDefault="00B277A7" w:rsidP="00B277A7">
      <w:pPr>
        <w:pStyle w:val="ListParagraph"/>
        <w:numPr>
          <w:ilvl w:val="2"/>
          <w:numId w:val="50"/>
        </w:numPr>
        <w:spacing w:before="0" w:after="0"/>
      </w:pPr>
      <w:r w:rsidRPr="00832C5D">
        <w:t>Puncture cost between minimum of $0.00 and maximum of $221.29MM</w:t>
      </w:r>
    </w:p>
    <w:p w14:paraId="67F74C19" w14:textId="77777777" w:rsidR="00B277A7" w:rsidRPr="00832C5D" w:rsidRDefault="00B277A7" w:rsidP="00B277A7">
      <w:pPr>
        <w:pStyle w:val="ListParagraph"/>
        <w:numPr>
          <w:ilvl w:val="2"/>
          <w:numId w:val="50"/>
        </w:numPr>
        <w:spacing w:before="0" w:after="0"/>
      </w:pPr>
      <w:r w:rsidRPr="00832C5D">
        <w:t>Puncture scenario yielded 16.0 intersections with structures, with minimum of 0.0 and maximum of 23.05 of population impacted</w:t>
      </w:r>
    </w:p>
    <w:p w14:paraId="152F36B9" w14:textId="77777777" w:rsidR="00B277A7" w:rsidRPr="00832C5D" w:rsidRDefault="00B277A7" w:rsidP="00B277A7">
      <w:pPr>
        <w:pStyle w:val="ListParagraph"/>
        <w:numPr>
          <w:ilvl w:val="2"/>
          <w:numId w:val="50"/>
        </w:numPr>
        <w:spacing w:before="0" w:after="0"/>
      </w:pPr>
      <w:r w:rsidRPr="00832C5D">
        <w:t>Puncture hazard radius distributed between minimum of 51.38 and maximum of 51.38 meters.</w:t>
      </w:r>
    </w:p>
    <w:p w14:paraId="4F53104D" w14:textId="77777777" w:rsidR="00B277A7" w:rsidRPr="00832C5D" w:rsidRDefault="00B277A7" w:rsidP="00B277A7">
      <w:pPr>
        <w:pStyle w:val="ListParagraph"/>
        <w:numPr>
          <w:ilvl w:val="2"/>
          <w:numId w:val="50"/>
        </w:numPr>
        <w:spacing w:before="0" w:after="0"/>
      </w:pPr>
      <w:r w:rsidRPr="00832C5D">
        <w:t>Product type is HVP Product.</w:t>
      </w:r>
    </w:p>
    <w:p w14:paraId="40A5438C" w14:textId="77777777" w:rsidR="00B277A7" w:rsidRPr="00832C5D" w:rsidRDefault="00B277A7" w:rsidP="00B277A7">
      <w:pPr>
        <w:pStyle w:val="ListParagraph"/>
        <w:numPr>
          <w:ilvl w:val="2"/>
          <w:numId w:val="50"/>
        </w:numPr>
        <w:spacing w:before="0" w:after="0"/>
      </w:pPr>
      <w:r w:rsidRPr="00832C5D">
        <w:t>Class area location is/are 2.0.</w:t>
      </w:r>
    </w:p>
    <w:p w14:paraId="1F1D2914" w14:textId="77777777" w:rsidR="00B277A7" w:rsidRPr="00832C5D" w:rsidRDefault="00B277A7" w:rsidP="00B277A7">
      <w:pPr>
        <w:pStyle w:val="ListParagraph"/>
        <w:numPr>
          <w:ilvl w:val="0"/>
          <w:numId w:val="50"/>
        </w:numPr>
        <w:spacing w:before="0" w:after="0"/>
      </w:pPr>
      <w:r w:rsidRPr="00832C5D">
        <w:t>"NIPISI 11-02 TO 14-02 NPS 16</w:t>
      </w:r>
    </w:p>
    <w:p w14:paraId="3CBDA83A" w14:textId="77777777" w:rsidR="00B277A7" w:rsidRPr="00832C5D" w:rsidRDefault="00B277A7" w:rsidP="00B277A7">
      <w:pPr>
        <w:pStyle w:val="ListParagraph"/>
        <w:numPr>
          <w:ilvl w:val="1"/>
          <w:numId w:val="50"/>
        </w:numPr>
        <w:spacing w:before="0" w:after="0"/>
      </w:pPr>
      <w:r w:rsidRPr="00832C5D">
        <w:t>Total Cumulative Length (m):</w:t>
      </w:r>
      <w:r w:rsidRPr="00832C5D">
        <w:tab/>
        <w:t>339.6</w:t>
      </w:r>
    </w:p>
    <w:p w14:paraId="52EB893E" w14:textId="77777777" w:rsidR="00B277A7" w:rsidRPr="00832C5D" w:rsidRDefault="00B277A7" w:rsidP="00B277A7">
      <w:pPr>
        <w:pStyle w:val="ListParagraph"/>
        <w:numPr>
          <w:ilvl w:val="1"/>
          <w:numId w:val="50"/>
        </w:numPr>
        <w:spacing w:before="0" w:after="0"/>
      </w:pPr>
      <w:r w:rsidRPr="00832C5D">
        <w:t>Likelihood of failure distributed between minimum of 1.733e-02 and maximum of 1.733e-02.</w:t>
      </w:r>
    </w:p>
    <w:p w14:paraId="30FCF700" w14:textId="77777777" w:rsidR="00B277A7" w:rsidRPr="00832C5D" w:rsidRDefault="00B277A7" w:rsidP="00B277A7">
      <w:pPr>
        <w:pStyle w:val="ListParagraph"/>
        <w:numPr>
          <w:ilvl w:val="2"/>
          <w:numId w:val="50"/>
        </w:numPr>
        <w:spacing w:before="0" w:after="0"/>
      </w:pPr>
      <w:r w:rsidRPr="00832C5D">
        <w:t>Installation date between minimum of 1996-08-01 and maximum of 1996-08-01</w:t>
      </w:r>
    </w:p>
    <w:p w14:paraId="739C8EEB" w14:textId="77777777" w:rsidR="00B277A7" w:rsidRPr="00832C5D" w:rsidRDefault="00B277A7" w:rsidP="00B277A7">
      <w:pPr>
        <w:pStyle w:val="ListParagraph"/>
        <w:numPr>
          <w:ilvl w:val="2"/>
          <w:numId w:val="50"/>
        </w:numPr>
        <w:spacing w:before="0" w:after="0"/>
      </w:pPr>
      <w:r w:rsidRPr="00832C5D">
        <w:t>Mainline coating type of Unknown</w:t>
      </w:r>
    </w:p>
    <w:p w14:paraId="5823B7FE" w14:textId="77777777" w:rsidR="00B277A7" w:rsidRPr="00832C5D" w:rsidRDefault="00B277A7" w:rsidP="00B277A7">
      <w:pPr>
        <w:pStyle w:val="ListParagraph"/>
        <w:numPr>
          <w:ilvl w:val="2"/>
          <w:numId w:val="50"/>
        </w:numPr>
        <w:spacing w:before="0" w:after="0"/>
      </w:pPr>
      <w:r w:rsidRPr="00832C5D">
        <w:t>Wall thickness between minimum of 4.78 and maximum of 4.78 mm</w:t>
      </w:r>
    </w:p>
    <w:p w14:paraId="6D567764"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292F3BA7" w14:textId="77777777" w:rsidR="00B277A7" w:rsidRPr="00832C5D" w:rsidRDefault="00B277A7" w:rsidP="00B277A7">
      <w:pPr>
        <w:pStyle w:val="ListParagraph"/>
        <w:numPr>
          <w:ilvl w:val="2"/>
          <w:numId w:val="50"/>
        </w:numPr>
        <w:spacing w:before="0" w:after="0"/>
      </w:pPr>
      <w:r w:rsidRPr="00832C5D">
        <w:t>Field bends encountered: nan</w:t>
      </w:r>
    </w:p>
    <w:p w14:paraId="1410471E" w14:textId="77777777" w:rsidR="00B277A7" w:rsidRPr="00832C5D" w:rsidRDefault="00B277A7" w:rsidP="00B277A7">
      <w:pPr>
        <w:pStyle w:val="ListParagraph"/>
        <w:numPr>
          <w:ilvl w:val="2"/>
          <w:numId w:val="50"/>
        </w:numPr>
        <w:spacing w:before="0" w:after="0"/>
      </w:pPr>
      <w:r w:rsidRPr="00832C5D">
        <w:t>Count of road crossings is 0.0</w:t>
      </w:r>
    </w:p>
    <w:p w14:paraId="4F850E62" w14:textId="77777777" w:rsidR="00B277A7" w:rsidRPr="00832C5D" w:rsidRDefault="00B277A7" w:rsidP="00B277A7">
      <w:pPr>
        <w:pStyle w:val="ListParagraph"/>
        <w:numPr>
          <w:ilvl w:val="2"/>
          <w:numId w:val="50"/>
        </w:numPr>
        <w:spacing w:before="0" w:after="0"/>
      </w:pPr>
      <w:r w:rsidRPr="00832C5D">
        <w:t>Count of water crossings is 0.0</w:t>
      </w:r>
    </w:p>
    <w:p w14:paraId="3E85A031" w14:textId="77777777" w:rsidR="00B277A7" w:rsidRPr="00832C5D" w:rsidRDefault="00B277A7" w:rsidP="00B277A7">
      <w:pPr>
        <w:pStyle w:val="ListParagraph"/>
        <w:numPr>
          <w:ilvl w:val="1"/>
          <w:numId w:val="50"/>
        </w:numPr>
        <w:spacing w:before="0" w:after="0"/>
      </w:pPr>
      <w:r w:rsidRPr="00832C5D">
        <w:t>Consequence of failure distributed between minimum of $1.28 and maximum of $1.67MM</w:t>
      </w:r>
    </w:p>
    <w:p w14:paraId="275F426E" w14:textId="77777777" w:rsidR="00B277A7" w:rsidRPr="00832C5D" w:rsidRDefault="00B277A7" w:rsidP="00B277A7">
      <w:pPr>
        <w:pStyle w:val="ListParagraph"/>
        <w:numPr>
          <w:ilvl w:val="1"/>
          <w:numId w:val="50"/>
        </w:numPr>
        <w:spacing w:before="0" w:after="0"/>
      </w:pPr>
      <w:r w:rsidRPr="00832C5D">
        <w:t>Total length driven by Economic Loss: 339.6 meters.</w:t>
      </w:r>
    </w:p>
    <w:p w14:paraId="0C844C82" w14:textId="77777777" w:rsidR="00B277A7" w:rsidRPr="00832C5D" w:rsidRDefault="00B277A7" w:rsidP="00B277A7">
      <w:pPr>
        <w:pStyle w:val="ListParagraph"/>
        <w:numPr>
          <w:ilvl w:val="1"/>
          <w:numId w:val="50"/>
        </w:numPr>
        <w:spacing w:before="0" w:after="0"/>
      </w:pPr>
      <w:r w:rsidRPr="00832C5D">
        <w:t>Economic Loss Cost distributed between minimum of $0.86 and maximum of $0.87MM:</w:t>
      </w:r>
    </w:p>
    <w:p w14:paraId="4A77C2D6" w14:textId="77777777" w:rsidR="00B277A7" w:rsidRPr="00832C5D" w:rsidRDefault="00B277A7" w:rsidP="00B277A7">
      <w:pPr>
        <w:pStyle w:val="ListParagraph"/>
        <w:numPr>
          <w:ilvl w:val="2"/>
          <w:numId w:val="50"/>
        </w:numPr>
        <w:spacing w:before="0" w:after="0"/>
      </w:pPr>
      <w:r w:rsidRPr="00832C5D">
        <w:t>Repair costs between minimum of $44,000.00 and maximum of $44,000.00.</w:t>
      </w:r>
    </w:p>
    <w:p w14:paraId="6F7A5AA4" w14:textId="77777777" w:rsidR="00B277A7" w:rsidRPr="00832C5D" w:rsidRDefault="00B277A7" w:rsidP="00B277A7">
      <w:pPr>
        <w:pStyle w:val="ListParagraph"/>
        <w:numPr>
          <w:ilvl w:val="2"/>
          <w:numId w:val="50"/>
        </w:numPr>
        <w:spacing w:before="0" w:after="0"/>
      </w:pPr>
      <w:r w:rsidRPr="00832C5D">
        <w:t>Outage losses between minimum of $800,000.00 and maximum of $800,000.00.</w:t>
      </w:r>
    </w:p>
    <w:p w14:paraId="43F429AF" w14:textId="77777777" w:rsidR="00B277A7" w:rsidRPr="00832C5D" w:rsidRDefault="00B277A7" w:rsidP="00B277A7">
      <w:pPr>
        <w:pStyle w:val="ListParagraph"/>
        <w:numPr>
          <w:ilvl w:val="2"/>
          <w:numId w:val="50"/>
        </w:numPr>
        <w:spacing w:before="0" w:after="0"/>
      </w:pPr>
      <w:r w:rsidRPr="00832C5D">
        <w:t>Product type is Crude Oil.</w:t>
      </w:r>
    </w:p>
    <w:p w14:paraId="08EFEBD4" w14:textId="77777777" w:rsidR="00B277A7" w:rsidRPr="00832C5D" w:rsidRDefault="00B277A7" w:rsidP="00B277A7">
      <w:pPr>
        <w:pStyle w:val="ListParagraph"/>
        <w:numPr>
          <w:ilvl w:val="2"/>
          <w:numId w:val="50"/>
        </w:numPr>
        <w:spacing w:before="0" w:after="0"/>
      </w:pPr>
      <w:r w:rsidRPr="00832C5D">
        <w:lastRenderedPageBreak/>
        <w:t>Leak cost between minimum of $0.87 and maximum of $0.87MM</w:t>
      </w:r>
    </w:p>
    <w:p w14:paraId="7736E1E7" w14:textId="77777777" w:rsidR="00B277A7" w:rsidRPr="00832C5D" w:rsidRDefault="00B277A7" w:rsidP="00B277A7">
      <w:pPr>
        <w:pStyle w:val="ListParagraph"/>
        <w:numPr>
          <w:ilvl w:val="2"/>
          <w:numId w:val="50"/>
        </w:numPr>
        <w:spacing w:before="0" w:after="0"/>
      </w:pPr>
      <w:r w:rsidRPr="00832C5D">
        <w:t>Leak scenario yielded 30.0 intersections with structures, with minimum of $25,000.00 and maximum of $25,000.00 in cost of structures impacted.</w:t>
      </w:r>
    </w:p>
    <w:p w14:paraId="0F855C79" w14:textId="77777777" w:rsidR="00B277A7" w:rsidRPr="00832C5D" w:rsidRDefault="00B277A7" w:rsidP="00B277A7">
      <w:pPr>
        <w:pStyle w:val="ListParagraph"/>
        <w:numPr>
          <w:ilvl w:val="2"/>
          <w:numId w:val="50"/>
        </w:numPr>
        <w:spacing w:before="0" w:after="0"/>
      </w:pPr>
      <w:r w:rsidRPr="00832C5D">
        <w:t>Leak product loss costs between minimum of $903.67 and maximum of $907.58</w:t>
      </w:r>
    </w:p>
    <w:p w14:paraId="0A3943AF" w14:textId="77777777" w:rsidR="00B277A7" w:rsidRPr="00832C5D" w:rsidRDefault="00B277A7" w:rsidP="00B277A7">
      <w:pPr>
        <w:pStyle w:val="ListParagraph"/>
        <w:numPr>
          <w:ilvl w:val="2"/>
          <w:numId w:val="50"/>
        </w:numPr>
        <w:spacing w:before="0" w:after="0"/>
      </w:pPr>
      <w:r w:rsidRPr="00832C5D">
        <w:t>Rupture cost between minimum of $2.39 and maximum of $2.44MM</w:t>
      </w:r>
    </w:p>
    <w:p w14:paraId="51E64D1E" w14:textId="77777777" w:rsidR="00B277A7" w:rsidRPr="00832C5D" w:rsidRDefault="00B277A7" w:rsidP="00B277A7">
      <w:pPr>
        <w:pStyle w:val="ListParagraph"/>
        <w:numPr>
          <w:ilvl w:val="2"/>
          <w:numId w:val="50"/>
        </w:numPr>
        <w:spacing w:before="0" w:after="0"/>
      </w:pPr>
      <w:r w:rsidRPr="00832C5D">
        <w:t>Rupture scenario yielded 5.0 intersections with structures, with minimum of $50,000.00 and maximum of $100,000.00 in cost of structures impacted</w:t>
      </w:r>
    </w:p>
    <w:p w14:paraId="0B2948C0" w14:textId="77777777" w:rsidR="00B277A7" w:rsidRPr="00832C5D" w:rsidRDefault="00B277A7" w:rsidP="00B277A7">
      <w:pPr>
        <w:pStyle w:val="ListParagraph"/>
        <w:numPr>
          <w:ilvl w:val="2"/>
          <w:numId w:val="50"/>
        </w:numPr>
        <w:spacing w:before="0" w:after="0"/>
      </w:pPr>
      <w:r w:rsidRPr="00832C5D">
        <w:t>Rupture product loss costs between minimum of $1,492,510.39 and maximum of $1,498,965.83</w:t>
      </w:r>
    </w:p>
    <w:p w14:paraId="49D8A0DA" w14:textId="77777777" w:rsidR="00B277A7" w:rsidRPr="00832C5D" w:rsidRDefault="00B277A7" w:rsidP="00B277A7">
      <w:pPr>
        <w:pStyle w:val="ListParagraph"/>
        <w:numPr>
          <w:ilvl w:val="2"/>
          <w:numId w:val="50"/>
        </w:numPr>
        <w:spacing w:before="0" w:after="0"/>
      </w:pPr>
      <w:r w:rsidRPr="00832C5D">
        <w:t>Puncture cost between minimum of $0.90 and maximum of $0.92MM</w:t>
      </w:r>
    </w:p>
    <w:p w14:paraId="169FA064" w14:textId="77777777" w:rsidR="00B277A7" w:rsidRPr="00832C5D" w:rsidRDefault="00B277A7" w:rsidP="00B277A7">
      <w:pPr>
        <w:pStyle w:val="ListParagraph"/>
        <w:numPr>
          <w:ilvl w:val="2"/>
          <w:numId w:val="50"/>
        </w:numPr>
        <w:spacing w:before="0" w:after="0"/>
      </w:pPr>
      <w:r w:rsidRPr="00832C5D">
        <w:t>Puncture scenario yielded 30.0 intersections with structures, with minimum of $25,000.00 and maximum of $50,000.00 in cost of structures impacted</w:t>
      </w:r>
    </w:p>
    <w:p w14:paraId="04D8E3F7" w14:textId="77777777" w:rsidR="00B277A7" w:rsidRPr="00832C5D" w:rsidRDefault="00B277A7" w:rsidP="00B277A7">
      <w:pPr>
        <w:pStyle w:val="ListParagraph"/>
        <w:numPr>
          <w:ilvl w:val="2"/>
          <w:numId w:val="50"/>
        </w:numPr>
        <w:spacing w:before="0" w:after="0"/>
      </w:pPr>
      <w:r w:rsidRPr="00832C5D">
        <w:t>Puncture Product Loss costs between minimum of $29,692.55 and maximum of $29,820.98"</w:t>
      </w:r>
    </w:p>
    <w:p w14:paraId="0FAE20B9" w14:textId="77777777" w:rsidR="00B277A7" w:rsidRPr="00832C5D" w:rsidRDefault="00B277A7" w:rsidP="00B277A7">
      <w:pPr>
        <w:pStyle w:val="ListParagraph"/>
        <w:numPr>
          <w:ilvl w:val="0"/>
          <w:numId w:val="50"/>
        </w:numPr>
        <w:spacing w:before="0" w:after="0"/>
      </w:pPr>
      <w:r w:rsidRPr="00832C5D">
        <w:t>"14-02 to 12-02 NPS 24</w:t>
      </w:r>
    </w:p>
    <w:p w14:paraId="262A1035" w14:textId="77777777" w:rsidR="00B277A7" w:rsidRPr="00832C5D" w:rsidRDefault="00B277A7" w:rsidP="00B277A7">
      <w:pPr>
        <w:pStyle w:val="ListParagraph"/>
        <w:numPr>
          <w:ilvl w:val="1"/>
          <w:numId w:val="50"/>
        </w:numPr>
        <w:spacing w:before="0" w:after="0"/>
      </w:pPr>
      <w:r w:rsidRPr="00832C5D">
        <w:t>Total Cumulative Length (m):</w:t>
      </w:r>
      <w:r w:rsidRPr="00832C5D">
        <w:tab/>
        <w:t>317.4</w:t>
      </w:r>
    </w:p>
    <w:p w14:paraId="36BC812B" w14:textId="77777777" w:rsidR="00B277A7" w:rsidRPr="00832C5D" w:rsidRDefault="00B277A7" w:rsidP="00B277A7">
      <w:pPr>
        <w:pStyle w:val="ListParagraph"/>
        <w:numPr>
          <w:ilvl w:val="1"/>
          <w:numId w:val="50"/>
        </w:numPr>
        <w:spacing w:before="0" w:after="0"/>
      </w:pPr>
      <w:r w:rsidRPr="00832C5D">
        <w:t>Likelihood of failure distributed between minimum of 1.733e-02 and maximum of 1.733e-02.</w:t>
      </w:r>
    </w:p>
    <w:p w14:paraId="78B42622" w14:textId="77777777" w:rsidR="00B277A7" w:rsidRPr="00832C5D" w:rsidRDefault="00B277A7" w:rsidP="00B277A7">
      <w:pPr>
        <w:pStyle w:val="ListParagraph"/>
        <w:numPr>
          <w:ilvl w:val="2"/>
          <w:numId w:val="50"/>
        </w:numPr>
        <w:spacing w:before="0" w:after="0"/>
      </w:pPr>
      <w:r w:rsidRPr="00832C5D">
        <w:t>Installation date between minimum of 1998-01-01 and maximum of 1998-01-01</w:t>
      </w:r>
    </w:p>
    <w:p w14:paraId="3227EC8D" w14:textId="77777777" w:rsidR="00B277A7" w:rsidRPr="00832C5D" w:rsidRDefault="00B277A7" w:rsidP="00B277A7">
      <w:pPr>
        <w:pStyle w:val="ListParagraph"/>
        <w:numPr>
          <w:ilvl w:val="2"/>
          <w:numId w:val="50"/>
        </w:numPr>
        <w:spacing w:before="0" w:after="0"/>
      </w:pPr>
      <w:r w:rsidRPr="00832C5D">
        <w:t>Mainline coating type of Unknown</w:t>
      </w:r>
    </w:p>
    <w:p w14:paraId="40AA9CFD" w14:textId="77777777" w:rsidR="00B277A7" w:rsidRPr="00832C5D" w:rsidRDefault="00B277A7" w:rsidP="00B277A7">
      <w:pPr>
        <w:pStyle w:val="ListParagraph"/>
        <w:numPr>
          <w:ilvl w:val="2"/>
          <w:numId w:val="50"/>
        </w:numPr>
        <w:spacing w:before="0" w:after="0"/>
      </w:pPr>
      <w:r w:rsidRPr="00832C5D">
        <w:t>Wall thickness between minimum of 6.35 and maximum of 6.35 mm</w:t>
      </w:r>
    </w:p>
    <w:p w14:paraId="6C555F7D"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223D267D" w14:textId="77777777" w:rsidR="00B277A7" w:rsidRPr="00832C5D" w:rsidRDefault="00B277A7" w:rsidP="00B277A7">
      <w:pPr>
        <w:pStyle w:val="ListParagraph"/>
        <w:numPr>
          <w:ilvl w:val="2"/>
          <w:numId w:val="50"/>
        </w:numPr>
        <w:spacing w:before="0" w:after="0"/>
      </w:pPr>
      <w:r w:rsidRPr="00832C5D">
        <w:t>Field bends encountered: nan</w:t>
      </w:r>
    </w:p>
    <w:p w14:paraId="1EFA486D" w14:textId="77777777" w:rsidR="00B277A7" w:rsidRPr="00832C5D" w:rsidRDefault="00B277A7" w:rsidP="00B277A7">
      <w:pPr>
        <w:pStyle w:val="ListParagraph"/>
        <w:numPr>
          <w:ilvl w:val="2"/>
          <w:numId w:val="50"/>
        </w:numPr>
        <w:spacing w:before="0" w:after="0"/>
      </w:pPr>
      <w:r w:rsidRPr="00832C5D">
        <w:t>Count of road crossings is 0.0</w:t>
      </w:r>
    </w:p>
    <w:p w14:paraId="02B94E39" w14:textId="77777777" w:rsidR="00B277A7" w:rsidRPr="00832C5D" w:rsidRDefault="00B277A7" w:rsidP="00B277A7">
      <w:pPr>
        <w:pStyle w:val="ListParagraph"/>
        <w:numPr>
          <w:ilvl w:val="2"/>
          <w:numId w:val="50"/>
        </w:numPr>
        <w:spacing w:before="0" w:after="0"/>
      </w:pPr>
      <w:r w:rsidRPr="00832C5D">
        <w:t>Count of water crossings is 0.0</w:t>
      </w:r>
    </w:p>
    <w:p w14:paraId="19FAA545" w14:textId="77777777" w:rsidR="00B277A7" w:rsidRPr="00832C5D" w:rsidRDefault="00B277A7" w:rsidP="00B277A7">
      <w:pPr>
        <w:pStyle w:val="ListParagraph"/>
        <w:numPr>
          <w:ilvl w:val="1"/>
          <w:numId w:val="50"/>
        </w:numPr>
        <w:spacing w:before="0" w:after="0"/>
      </w:pPr>
      <w:r w:rsidRPr="00832C5D">
        <w:t>Consequence of failure distributed between minimum of $11.88 and maximum of $11.95MM</w:t>
      </w:r>
    </w:p>
    <w:p w14:paraId="3FA30343" w14:textId="77777777" w:rsidR="00B277A7" w:rsidRPr="00832C5D" w:rsidRDefault="00B277A7" w:rsidP="00B277A7">
      <w:pPr>
        <w:pStyle w:val="ListParagraph"/>
        <w:numPr>
          <w:ilvl w:val="1"/>
          <w:numId w:val="50"/>
        </w:numPr>
        <w:spacing w:before="0" w:after="0"/>
      </w:pPr>
      <w:r w:rsidRPr="00832C5D">
        <w:t>Total length driven by Environmental: 317.4 meters.</w:t>
      </w:r>
    </w:p>
    <w:p w14:paraId="6BC0FED9" w14:textId="77777777" w:rsidR="00B277A7" w:rsidRPr="00832C5D" w:rsidRDefault="00B277A7" w:rsidP="00B277A7">
      <w:pPr>
        <w:pStyle w:val="ListParagraph"/>
        <w:numPr>
          <w:ilvl w:val="1"/>
          <w:numId w:val="50"/>
        </w:numPr>
        <w:spacing w:before="0" w:after="0"/>
      </w:pPr>
      <w:r w:rsidRPr="00832C5D">
        <w:t>Environmental Cost distributed between minimum of $9.30 and maximum of $9.37MM:</w:t>
      </w:r>
    </w:p>
    <w:p w14:paraId="65FDBF0B" w14:textId="77777777" w:rsidR="00B277A7" w:rsidRPr="00832C5D" w:rsidRDefault="00B277A7" w:rsidP="00B277A7">
      <w:pPr>
        <w:pStyle w:val="ListParagraph"/>
        <w:numPr>
          <w:ilvl w:val="2"/>
          <w:numId w:val="50"/>
        </w:numPr>
        <w:spacing w:before="0" w:after="0"/>
      </w:pPr>
      <w:r w:rsidRPr="00832C5D">
        <w:t>Leak cost between minimum of $0.09 and maximum of $0.09MM</w:t>
      </w:r>
    </w:p>
    <w:p w14:paraId="5296FEB5" w14:textId="77777777" w:rsidR="00B277A7" w:rsidRPr="00832C5D" w:rsidRDefault="00B277A7" w:rsidP="00B277A7">
      <w:pPr>
        <w:pStyle w:val="ListParagraph"/>
        <w:numPr>
          <w:ilvl w:val="2"/>
          <w:numId w:val="50"/>
        </w:numPr>
        <w:spacing w:before="0" w:after="0"/>
      </w:pPr>
      <w:r w:rsidRPr="00832C5D">
        <w:t>Leak spill volume between a minimum of 825.78 and maximum of 832.0 gallons</w:t>
      </w:r>
    </w:p>
    <w:p w14:paraId="05B64D4F" w14:textId="77777777" w:rsidR="00B277A7" w:rsidRPr="00832C5D" w:rsidRDefault="00B277A7" w:rsidP="00B277A7">
      <w:pPr>
        <w:pStyle w:val="ListParagraph"/>
        <w:numPr>
          <w:ilvl w:val="2"/>
          <w:numId w:val="50"/>
        </w:numPr>
        <w:spacing w:before="0" w:after="0"/>
      </w:pPr>
      <w:r w:rsidRPr="00832C5D">
        <w:t>Rupture cost between minimum of $325.26 and maximum of $327.70MM</w:t>
      </w:r>
    </w:p>
    <w:p w14:paraId="3DC08439" w14:textId="77777777" w:rsidR="00B277A7" w:rsidRPr="00832C5D" w:rsidRDefault="00B277A7" w:rsidP="00B277A7">
      <w:pPr>
        <w:pStyle w:val="ListParagraph"/>
        <w:numPr>
          <w:ilvl w:val="2"/>
          <w:numId w:val="50"/>
        </w:numPr>
        <w:spacing w:before="0" w:after="0"/>
      </w:pPr>
      <w:r w:rsidRPr="00832C5D">
        <w:t>Rupture spill volume is between a minimum of 3068711.06 and maximum of 3091803.54 gallons</w:t>
      </w:r>
    </w:p>
    <w:p w14:paraId="1D9D6536" w14:textId="77777777" w:rsidR="00B277A7" w:rsidRPr="00832C5D" w:rsidRDefault="00B277A7" w:rsidP="00B277A7">
      <w:pPr>
        <w:pStyle w:val="ListParagraph"/>
        <w:numPr>
          <w:ilvl w:val="2"/>
          <w:numId w:val="50"/>
        </w:numPr>
        <w:spacing w:before="0" w:after="0"/>
      </w:pPr>
      <w:r w:rsidRPr="00832C5D">
        <w:t>Puncture cost between minimum of $2.88 and maximum of $2.90MM</w:t>
      </w:r>
    </w:p>
    <w:p w14:paraId="3A408EAD" w14:textId="77777777" w:rsidR="00B277A7" w:rsidRPr="00832C5D" w:rsidRDefault="00B277A7" w:rsidP="00B277A7">
      <w:pPr>
        <w:pStyle w:val="ListParagraph"/>
        <w:numPr>
          <w:ilvl w:val="2"/>
          <w:numId w:val="50"/>
        </w:numPr>
        <w:spacing w:before="0" w:after="0"/>
      </w:pPr>
      <w:r w:rsidRPr="00832C5D">
        <w:t>Puncture spill volume is between a minimum of 27133.36 and maximum of 27337.55 gallons</w:t>
      </w:r>
    </w:p>
    <w:p w14:paraId="59AE5651" w14:textId="77777777" w:rsidR="00B277A7" w:rsidRPr="00832C5D" w:rsidRDefault="00B277A7" w:rsidP="00B277A7">
      <w:pPr>
        <w:pStyle w:val="ListParagraph"/>
        <w:numPr>
          <w:ilvl w:val="2"/>
          <w:numId w:val="50"/>
        </w:numPr>
        <w:spacing w:before="0" w:after="0"/>
      </w:pPr>
      <w:r w:rsidRPr="00832C5D">
        <w:t xml:space="preserve">Land use distributed as </w:t>
      </w:r>
    </w:p>
    <w:p w14:paraId="1032489B" w14:textId="77777777" w:rsidR="00B277A7" w:rsidRPr="00832C5D" w:rsidRDefault="00B277A7" w:rsidP="00B277A7">
      <w:pPr>
        <w:pStyle w:val="ListParagraph"/>
        <w:numPr>
          <w:ilvl w:val="3"/>
          <w:numId w:val="50"/>
        </w:numPr>
        <w:spacing w:before="0" w:after="0"/>
      </w:pPr>
      <w:r w:rsidRPr="00832C5D">
        <w:t>Agricultural: 317.40</w:t>
      </w:r>
    </w:p>
    <w:p w14:paraId="74181A5A" w14:textId="77777777" w:rsidR="00B277A7" w:rsidRPr="00832C5D" w:rsidRDefault="00B277A7" w:rsidP="00B277A7">
      <w:pPr>
        <w:pStyle w:val="ListParagraph"/>
        <w:numPr>
          <w:ilvl w:val="0"/>
          <w:numId w:val="50"/>
        </w:numPr>
        <w:spacing w:before="0" w:after="0"/>
      </w:pPr>
      <w:r w:rsidRPr="00832C5D">
        <w:t>"BUCK CREEK TO STATION 1 NPS 3</w:t>
      </w:r>
    </w:p>
    <w:p w14:paraId="5BB7E9CD" w14:textId="77777777" w:rsidR="00B277A7" w:rsidRPr="00832C5D" w:rsidRDefault="00B277A7" w:rsidP="00B277A7">
      <w:pPr>
        <w:pStyle w:val="ListParagraph"/>
        <w:numPr>
          <w:ilvl w:val="1"/>
          <w:numId w:val="50"/>
        </w:numPr>
        <w:spacing w:before="0" w:after="0"/>
      </w:pPr>
      <w:r w:rsidRPr="00832C5D">
        <w:t>Total Cumulative Length (m):</w:t>
      </w:r>
      <w:r w:rsidRPr="00832C5D">
        <w:tab/>
        <w:t>259.22</w:t>
      </w:r>
    </w:p>
    <w:p w14:paraId="39914819" w14:textId="77777777" w:rsidR="00B277A7" w:rsidRPr="00832C5D" w:rsidRDefault="00B277A7" w:rsidP="00B277A7">
      <w:pPr>
        <w:pStyle w:val="ListParagraph"/>
        <w:numPr>
          <w:ilvl w:val="1"/>
          <w:numId w:val="50"/>
        </w:numPr>
        <w:spacing w:before="0" w:after="0"/>
      </w:pPr>
      <w:r w:rsidRPr="00832C5D">
        <w:t>Likelihood of failure distributed between minimum of 1.733e-02 and maximum of 7.358e-02.</w:t>
      </w:r>
    </w:p>
    <w:p w14:paraId="1587ACC5" w14:textId="77777777" w:rsidR="00B277A7" w:rsidRPr="00832C5D" w:rsidRDefault="00B277A7" w:rsidP="00B277A7">
      <w:pPr>
        <w:pStyle w:val="ListParagraph"/>
        <w:numPr>
          <w:ilvl w:val="2"/>
          <w:numId w:val="50"/>
        </w:numPr>
        <w:spacing w:before="0" w:after="0"/>
      </w:pPr>
      <w:r w:rsidRPr="00832C5D">
        <w:t>Installation date between minimum of 1987-01-01 and maximum of 1987-01-01</w:t>
      </w:r>
    </w:p>
    <w:p w14:paraId="10FBB233" w14:textId="77777777" w:rsidR="00B277A7" w:rsidRPr="00832C5D" w:rsidRDefault="00B277A7" w:rsidP="00B277A7">
      <w:pPr>
        <w:pStyle w:val="ListParagraph"/>
        <w:numPr>
          <w:ilvl w:val="2"/>
          <w:numId w:val="50"/>
        </w:numPr>
        <w:spacing w:before="0" w:after="0"/>
      </w:pPr>
      <w:r w:rsidRPr="00832C5D">
        <w:t>Mainline coating type of Unknown</w:t>
      </w:r>
    </w:p>
    <w:p w14:paraId="22EFFD96" w14:textId="77777777" w:rsidR="00B277A7" w:rsidRPr="00832C5D" w:rsidRDefault="00B277A7" w:rsidP="00B277A7">
      <w:pPr>
        <w:pStyle w:val="ListParagraph"/>
        <w:numPr>
          <w:ilvl w:val="2"/>
          <w:numId w:val="50"/>
        </w:numPr>
        <w:spacing w:before="0" w:after="0"/>
      </w:pPr>
      <w:r w:rsidRPr="00832C5D">
        <w:t>Wall thickness between minimum of 3.18 and maximum of 3.18 mm</w:t>
      </w:r>
    </w:p>
    <w:p w14:paraId="6BE019AA"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0F45751D" w14:textId="77777777" w:rsidR="00B277A7" w:rsidRPr="00832C5D" w:rsidRDefault="00B277A7" w:rsidP="00B277A7">
      <w:pPr>
        <w:pStyle w:val="ListParagraph"/>
        <w:numPr>
          <w:ilvl w:val="2"/>
          <w:numId w:val="50"/>
        </w:numPr>
        <w:spacing w:before="0" w:after="0"/>
      </w:pPr>
      <w:r w:rsidRPr="00832C5D">
        <w:t>Field bends encountered: nan</w:t>
      </w:r>
    </w:p>
    <w:p w14:paraId="76AA91CE" w14:textId="77777777" w:rsidR="00B277A7" w:rsidRPr="00832C5D" w:rsidRDefault="00B277A7" w:rsidP="00B277A7">
      <w:pPr>
        <w:pStyle w:val="ListParagraph"/>
        <w:numPr>
          <w:ilvl w:val="2"/>
          <w:numId w:val="50"/>
        </w:numPr>
        <w:spacing w:before="0" w:after="0"/>
      </w:pPr>
      <w:r w:rsidRPr="00832C5D">
        <w:t>Count of road crossings is 2.0</w:t>
      </w:r>
    </w:p>
    <w:p w14:paraId="08A8757D" w14:textId="77777777" w:rsidR="00B277A7" w:rsidRPr="00832C5D" w:rsidRDefault="00B277A7" w:rsidP="00B277A7">
      <w:pPr>
        <w:pStyle w:val="ListParagraph"/>
        <w:numPr>
          <w:ilvl w:val="2"/>
          <w:numId w:val="50"/>
        </w:numPr>
        <w:spacing w:before="0" w:after="0"/>
      </w:pPr>
      <w:r w:rsidRPr="00832C5D">
        <w:lastRenderedPageBreak/>
        <w:t>Count of water crossings is 0.0</w:t>
      </w:r>
    </w:p>
    <w:p w14:paraId="41AFF462" w14:textId="77777777" w:rsidR="00B277A7" w:rsidRPr="00832C5D" w:rsidRDefault="00B277A7" w:rsidP="00B277A7">
      <w:pPr>
        <w:pStyle w:val="ListParagraph"/>
        <w:numPr>
          <w:ilvl w:val="1"/>
          <w:numId w:val="50"/>
        </w:numPr>
        <w:spacing w:before="0" w:after="0"/>
      </w:pPr>
      <w:r w:rsidRPr="00832C5D">
        <w:t>Consequence of failure distributed between minimum of $1.21 and maximum of $122.64MM</w:t>
      </w:r>
    </w:p>
    <w:p w14:paraId="163F2161" w14:textId="77777777" w:rsidR="00B277A7" w:rsidRPr="00832C5D" w:rsidRDefault="00B277A7" w:rsidP="00B277A7">
      <w:pPr>
        <w:pStyle w:val="ListParagraph"/>
        <w:numPr>
          <w:ilvl w:val="1"/>
          <w:numId w:val="50"/>
        </w:numPr>
        <w:spacing w:before="0" w:after="0"/>
      </w:pPr>
      <w:r w:rsidRPr="00832C5D">
        <w:t>Total length driven by Safety: 259.22 meters.</w:t>
      </w:r>
    </w:p>
    <w:p w14:paraId="0EF04E8C" w14:textId="77777777" w:rsidR="00B277A7" w:rsidRPr="00832C5D" w:rsidRDefault="00B277A7" w:rsidP="00B277A7">
      <w:pPr>
        <w:pStyle w:val="ListParagraph"/>
        <w:numPr>
          <w:ilvl w:val="1"/>
          <w:numId w:val="50"/>
        </w:numPr>
        <w:spacing w:before="0" w:after="0"/>
      </w:pPr>
      <w:r w:rsidRPr="00832C5D">
        <w:t>Safety Cost distributed between minimum of $0.88 and maximum of $119.66MM:</w:t>
      </w:r>
    </w:p>
    <w:p w14:paraId="34020F33" w14:textId="77777777" w:rsidR="00B277A7" w:rsidRPr="00832C5D" w:rsidRDefault="00B277A7" w:rsidP="00B277A7">
      <w:pPr>
        <w:pStyle w:val="ListParagraph"/>
        <w:numPr>
          <w:ilvl w:val="2"/>
          <w:numId w:val="50"/>
        </w:numPr>
        <w:spacing w:before="0" w:after="0"/>
      </w:pPr>
      <w:r w:rsidRPr="00832C5D">
        <w:t>Leak cost between minimum of $0.00 and maximum of $121.06MM</w:t>
      </w:r>
    </w:p>
    <w:p w14:paraId="4E0DF629" w14:textId="77777777" w:rsidR="00B277A7" w:rsidRPr="00832C5D" w:rsidRDefault="00B277A7" w:rsidP="00B277A7">
      <w:pPr>
        <w:pStyle w:val="ListParagraph"/>
        <w:numPr>
          <w:ilvl w:val="2"/>
          <w:numId w:val="50"/>
        </w:numPr>
        <w:spacing w:before="0" w:after="0"/>
      </w:pPr>
      <w:r w:rsidRPr="00832C5D">
        <w:t>Leak scenario yielded 5.0 intersections with structures, with minimum of 12.61 and maximum of 12.61 of population impacted.</w:t>
      </w:r>
    </w:p>
    <w:p w14:paraId="08A96C8C" w14:textId="77777777" w:rsidR="00B277A7" w:rsidRPr="00832C5D" w:rsidRDefault="00B277A7" w:rsidP="00B277A7">
      <w:pPr>
        <w:pStyle w:val="ListParagraph"/>
        <w:numPr>
          <w:ilvl w:val="2"/>
          <w:numId w:val="50"/>
        </w:numPr>
        <w:spacing w:before="0" w:after="0"/>
      </w:pPr>
      <w:r w:rsidRPr="00832C5D">
        <w:t>Leak hazard radius distributed between minimum of 11.7 and maximum of 11.7 meters.</w:t>
      </w:r>
    </w:p>
    <w:p w14:paraId="66B5EEAE" w14:textId="77777777" w:rsidR="00B277A7" w:rsidRPr="00832C5D" w:rsidRDefault="00B277A7" w:rsidP="00B277A7">
      <w:pPr>
        <w:pStyle w:val="ListParagraph"/>
        <w:numPr>
          <w:ilvl w:val="2"/>
          <w:numId w:val="50"/>
        </w:numPr>
        <w:spacing w:before="0" w:after="0"/>
      </w:pPr>
      <w:r w:rsidRPr="00832C5D">
        <w:t>Rupture cost between minimum of $121.06 and maximum of $121.06MM</w:t>
      </w:r>
    </w:p>
    <w:p w14:paraId="6C926F69" w14:textId="77777777" w:rsidR="00B277A7" w:rsidRPr="00832C5D" w:rsidRDefault="00B277A7" w:rsidP="00B277A7">
      <w:pPr>
        <w:pStyle w:val="ListParagraph"/>
        <w:numPr>
          <w:ilvl w:val="2"/>
          <w:numId w:val="50"/>
        </w:numPr>
        <w:spacing w:before="0" w:after="0"/>
      </w:pPr>
      <w:r w:rsidRPr="00832C5D">
        <w:t>Rupture scenario yielded 7.0 intersections with structures, with minimum of 12.61 and maximum of 12.61 of population impacted</w:t>
      </w:r>
    </w:p>
    <w:p w14:paraId="48C9060E" w14:textId="77777777" w:rsidR="00B277A7" w:rsidRPr="00832C5D" w:rsidRDefault="00B277A7" w:rsidP="00B277A7">
      <w:pPr>
        <w:pStyle w:val="ListParagraph"/>
        <w:numPr>
          <w:ilvl w:val="2"/>
          <w:numId w:val="50"/>
        </w:numPr>
        <w:spacing w:before="0" w:after="0"/>
      </w:pPr>
      <w:r w:rsidRPr="00832C5D">
        <w:t>Rupture hazard radius distributed between minimum of 57.3 and maximum of 57.3 meters.</w:t>
      </w:r>
    </w:p>
    <w:p w14:paraId="62FA2B1D" w14:textId="77777777" w:rsidR="00B277A7" w:rsidRPr="00832C5D" w:rsidRDefault="00B277A7" w:rsidP="00B277A7">
      <w:pPr>
        <w:pStyle w:val="ListParagraph"/>
        <w:numPr>
          <w:ilvl w:val="2"/>
          <w:numId w:val="50"/>
        </w:numPr>
        <w:spacing w:before="0" w:after="0"/>
      </w:pPr>
      <w:r w:rsidRPr="00832C5D">
        <w:t>Puncture cost between minimum of $121.06 and maximum of $121.06MM</w:t>
      </w:r>
    </w:p>
    <w:p w14:paraId="3254E42F" w14:textId="77777777" w:rsidR="00B277A7" w:rsidRPr="00832C5D" w:rsidRDefault="00B277A7" w:rsidP="00B277A7">
      <w:pPr>
        <w:pStyle w:val="ListParagraph"/>
        <w:numPr>
          <w:ilvl w:val="2"/>
          <w:numId w:val="50"/>
        </w:numPr>
        <w:spacing w:before="0" w:after="0"/>
      </w:pPr>
      <w:r w:rsidRPr="00832C5D">
        <w:t>Puncture scenario yielded 8.0 intersections with structures, with minimum of 12.61 and maximum of 12.61 of population impacted</w:t>
      </w:r>
    </w:p>
    <w:p w14:paraId="7DC2A115" w14:textId="77777777" w:rsidR="00B277A7" w:rsidRPr="00832C5D" w:rsidRDefault="00B277A7" w:rsidP="00B277A7">
      <w:pPr>
        <w:pStyle w:val="ListParagraph"/>
        <w:numPr>
          <w:ilvl w:val="2"/>
          <w:numId w:val="50"/>
        </w:numPr>
        <w:spacing w:before="0" w:after="0"/>
      </w:pPr>
      <w:r w:rsidRPr="00832C5D">
        <w:t>Puncture hazard radius distributed between minimum of 42.7 and maximum of 42.7 meters.</w:t>
      </w:r>
    </w:p>
    <w:p w14:paraId="2EAAA3CF" w14:textId="77777777" w:rsidR="00B277A7" w:rsidRPr="00832C5D" w:rsidRDefault="00B277A7" w:rsidP="00B277A7">
      <w:pPr>
        <w:pStyle w:val="ListParagraph"/>
        <w:numPr>
          <w:ilvl w:val="2"/>
          <w:numId w:val="50"/>
        </w:numPr>
        <w:spacing w:before="0" w:after="0"/>
      </w:pPr>
      <w:r w:rsidRPr="00832C5D">
        <w:t>Product type is Ethane.</w:t>
      </w:r>
    </w:p>
    <w:p w14:paraId="635AF55E" w14:textId="77777777" w:rsidR="00B277A7" w:rsidRPr="00832C5D" w:rsidRDefault="00B277A7" w:rsidP="00B277A7">
      <w:pPr>
        <w:pStyle w:val="ListParagraph"/>
        <w:numPr>
          <w:ilvl w:val="2"/>
          <w:numId w:val="50"/>
        </w:numPr>
        <w:spacing w:before="0" w:after="0"/>
      </w:pPr>
      <w:r w:rsidRPr="00832C5D">
        <w:t>Class area location is/are 1.0.</w:t>
      </w:r>
    </w:p>
    <w:p w14:paraId="338407B1" w14:textId="77777777" w:rsidR="00B277A7" w:rsidRPr="00832C5D" w:rsidRDefault="00B277A7" w:rsidP="00B277A7">
      <w:pPr>
        <w:pStyle w:val="ListParagraph"/>
        <w:numPr>
          <w:ilvl w:val="0"/>
          <w:numId w:val="50"/>
        </w:numPr>
        <w:spacing w:before="0" w:after="0"/>
      </w:pPr>
      <w:r w:rsidRPr="00832C5D">
        <w:t>"SS-27 NPS 4</w:t>
      </w:r>
    </w:p>
    <w:p w14:paraId="6B27E465" w14:textId="77777777" w:rsidR="00B277A7" w:rsidRPr="00832C5D" w:rsidRDefault="00B277A7" w:rsidP="00B277A7">
      <w:pPr>
        <w:pStyle w:val="ListParagraph"/>
        <w:numPr>
          <w:ilvl w:val="1"/>
          <w:numId w:val="50"/>
        </w:numPr>
        <w:spacing w:before="0" w:after="0"/>
      </w:pPr>
      <w:r w:rsidRPr="00832C5D">
        <w:t>Total Cumulative Length (m):</w:t>
      </w:r>
      <w:r w:rsidRPr="00832C5D">
        <w:tab/>
        <w:t>201.64</w:t>
      </w:r>
    </w:p>
    <w:p w14:paraId="7471E163" w14:textId="77777777" w:rsidR="00B277A7" w:rsidRPr="00832C5D" w:rsidRDefault="00B277A7" w:rsidP="00B277A7">
      <w:pPr>
        <w:pStyle w:val="ListParagraph"/>
        <w:numPr>
          <w:ilvl w:val="1"/>
          <w:numId w:val="50"/>
        </w:numPr>
        <w:spacing w:before="0" w:after="0"/>
      </w:pPr>
      <w:r w:rsidRPr="00832C5D">
        <w:t>Likelihood of failure distributed between minimum of 2.314e-02 and maximum of 2.314e-02.</w:t>
      </w:r>
    </w:p>
    <w:p w14:paraId="4FE085FB" w14:textId="77777777" w:rsidR="00B277A7" w:rsidRPr="00832C5D" w:rsidRDefault="00B277A7" w:rsidP="00B277A7">
      <w:pPr>
        <w:pStyle w:val="ListParagraph"/>
        <w:numPr>
          <w:ilvl w:val="2"/>
          <w:numId w:val="50"/>
        </w:numPr>
        <w:spacing w:before="0" w:after="0"/>
      </w:pPr>
      <w:r w:rsidRPr="00832C5D">
        <w:t>Installation date between minimum of 1956-01-01 and maximum of 1956-01-01</w:t>
      </w:r>
    </w:p>
    <w:p w14:paraId="7380C120" w14:textId="77777777" w:rsidR="00B277A7" w:rsidRPr="00832C5D" w:rsidRDefault="00B277A7" w:rsidP="00B277A7">
      <w:pPr>
        <w:pStyle w:val="ListParagraph"/>
        <w:numPr>
          <w:ilvl w:val="2"/>
          <w:numId w:val="50"/>
        </w:numPr>
        <w:spacing w:before="0" w:after="0"/>
      </w:pPr>
      <w:r w:rsidRPr="00832C5D">
        <w:t>Mainline coating type of Coal Tar</w:t>
      </w:r>
    </w:p>
    <w:p w14:paraId="2D7DEBC0" w14:textId="77777777" w:rsidR="00B277A7" w:rsidRPr="00832C5D" w:rsidRDefault="00B277A7" w:rsidP="00B277A7">
      <w:pPr>
        <w:pStyle w:val="ListParagraph"/>
        <w:numPr>
          <w:ilvl w:val="2"/>
          <w:numId w:val="50"/>
        </w:numPr>
        <w:spacing w:before="0" w:after="0"/>
      </w:pPr>
      <w:r w:rsidRPr="00832C5D">
        <w:t>Wall thickness between minimum of 6.02 and maximum of 6.02 mm</w:t>
      </w:r>
    </w:p>
    <w:p w14:paraId="52C9F9CB"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2980C0CE" w14:textId="77777777" w:rsidR="00B277A7" w:rsidRPr="00832C5D" w:rsidRDefault="00B277A7" w:rsidP="00B277A7">
      <w:pPr>
        <w:pStyle w:val="ListParagraph"/>
        <w:numPr>
          <w:ilvl w:val="2"/>
          <w:numId w:val="50"/>
        </w:numPr>
        <w:spacing w:before="0" w:after="0"/>
      </w:pPr>
      <w:r w:rsidRPr="00832C5D">
        <w:t>Field bends encountered: nan</w:t>
      </w:r>
    </w:p>
    <w:p w14:paraId="4B71736E" w14:textId="77777777" w:rsidR="00B277A7" w:rsidRPr="00832C5D" w:rsidRDefault="00B277A7" w:rsidP="00B277A7">
      <w:pPr>
        <w:pStyle w:val="ListParagraph"/>
        <w:numPr>
          <w:ilvl w:val="2"/>
          <w:numId w:val="50"/>
        </w:numPr>
        <w:spacing w:before="0" w:after="0"/>
      </w:pPr>
      <w:r w:rsidRPr="00832C5D">
        <w:t>Count of road crossings is 0.0</w:t>
      </w:r>
    </w:p>
    <w:p w14:paraId="5A661F92" w14:textId="77777777" w:rsidR="00B277A7" w:rsidRPr="00832C5D" w:rsidRDefault="00B277A7" w:rsidP="00B277A7">
      <w:pPr>
        <w:pStyle w:val="ListParagraph"/>
        <w:numPr>
          <w:ilvl w:val="2"/>
          <w:numId w:val="50"/>
        </w:numPr>
        <w:spacing w:before="0" w:after="0"/>
      </w:pPr>
      <w:r w:rsidRPr="00832C5D">
        <w:t>Count of water crossings is 0.0</w:t>
      </w:r>
    </w:p>
    <w:p w14:paraId="1AD6115D" w14:textId="77777777" w:rsidR="00B277A7" w:rsidRPr="00832C5D" w:rsidRDefault="00B277A7" w:rsidP="00B277A7">
      <w:pPr>
        <w:pStyle w:val="ListParagraph"/>
        <w:numPr>
          <w:ilvl w:val="1"/>
          <w:numId w:val="50"/>
        </w:numPr>
        <w:spacing w:before="0" w:after="0"/>
      </w:pPr>
      <w:r w:rsidRPr="00832C5D">
        <w:t>Consequence of failure distributed between minimum of $1.13 and maximum of $2.23MM</w:t>
      </w:r>
    </w:p>
    <w:p w14:paraId="2164D0CA" w14:textId="77777777" w:rsidR="00B277A7" w:rsidRPr="00832C5D" w:rsidRDefault="00B277A7" w:rsidP="00B277A7">
      <w:pPr>
        <w:pStyle w:val="ListParagraph"/>
        <w:numPr>
          <w:ilvl w:val="1"/>
          <w:numId w:val="50"/>
        </w:numPr>
        <w:spacing w:before="0" w:after="0"/>
      </w:pPr>
      <w:r w:rsidRPr="00832C5D">
        <w:t>Total length driven by Environmental: 201.64 meters.</w:t>
      </w:r>
    </w:p>
    <w:p w14:paraId="33AA8B1C" w14:textId="77777777" w:rsidR="00B277A7" w:rsidRPr="00832C5D" w:rsidRDefault="00B277A7" w:rsidP="00B277A7">
      <w:pPr>
        <w:pStyle w:val="ListParagraph"/>
        <w:numPr>
          <w:ilvl w:val="1"/>
          <w:numId w:val="50"/>
        </w:numPr>
        <w:spacing w:before="0" w:after="0"/>
      </w:pPr>
      <w:r w:rsidRPr="00832C5D">
        <w:t>Environmental Cost distributed between minimum of $0.90 and maximum of $2.00MM:</w:t>
      </w:r>
    </w:p>
    <w:p w14:paraId="30A76DB7" w14:textId="77777777" w:rsidR="00B277A7" w:rsidRPr="00832C5D" w:rsidRDefault="00B277A7" w:rsidP="00B277A7">
      <w:pPr>
        <w:pStyle w:val="ListParagraph"/>
        <w:numPr>
          <w:ilvl w:val="2"/>
          <w:numId w:val="50"/>
        </w:numPr>
        <w:spacing w:before="0" w:after="0"/>
      </w:pPr>
      <w:r w:rsidRPr="00832C5D">
        <w:t>Leak cost between minimum of $0.20 and maximum of $0.20MM</w:t>
      </w:r>
    </w:p>
    <w:p w14:paraId="2228D655" w14:textId="77777777" w:rsidR="00B277A7" w:rsidRPr="00832C5D" w:rsidRDefault="00B277A7" w:rsidP="00B277A7">
      <w:pPr>
        <w:pStyle w:val="ListParagraph"/>
        <w:numPr>
          <w:ilvl w:val="2"/>
          <w:numId w:val="50"/>
        </w:numPr>
        <w:spacing w:before="0" w:after="0"/>
      </w:pPr>
      <w:r w:rsidRPr="00832C5D">
        <w:t>Leak spill volume between a minimum of 1861.88 and maximum of 1861.88 gallons</w:t>
      </w:r>
    </w:p>
    <w:p w14:paraId="13B32DFC" w14:textId="77777777" w:rsidR="00B277A7" w:rsidRPr="00832C5D" w:rsidRDefault="00B277A7" w:rsidP="00B277A7">
      <w:pPr>
        <w:pStyle w:val="ListParagraph"/>
        <w:numPr>
          <w:ilvl w:val="2"/>
          <w:numId w:val="50"/>
        </w:numPr>
        <w:spacing w:before="0" w:after="0"/>
      </w:pPr>
      <w:r w:rsidRPr="00832C5D">
        <w:t>Rupture cost between minimum of $25.78 and maximum of $25.78MM</w:t>
      </w:r>
    </w:p>
    <w:p w14:paraId="5BF7CB60" w14:textId="77777777" w:rsidR="00B277A7" w:rsidRPr="00832C5D" w:rsidRDefault="00B277A7" w:rsidP="00B277A7">
      <w:pPr>
        <w:pStyle w:val="ListParagraph"/>
        <w:numPr>
          <w:ilvl w:val="2"/>
          <w:numId w:val="50"/>
        </w:numPr>
        <w:spacing w:before="0" w:after="0"/>
      </w:pPr>
      <w:r w:rsidRPr="00832C5D">
        <w:t>Rupture spill volume is between a minimum of 243245.68 and maximum of 243245.68 gallons</w:t>
      </w:r>
    </w:p>
    <w:p w14:paraId="4C420FDF" w14:textId="77777777" w:rsidR="00B277A7" w:rsidRPr="00832C5D" w:rsidRDefault="00B277A7" w:rsidP="00B277A7">
      <w:pPr>
        <w:pStyle w:val="ListParagraph"/>
        <w:numPr>
          <w:ilvl w:val="2"/>
          <w:numId w:val="50"/>
        </w:numPr>
        <w:spacing w:before="0" w:after="0"/>
      </w:pPr>
      <w:r w:rsidRPr="00832C5D">
        <w:t>Puncture cost between minimum of $6.48 and maximum of $6.48MM</w:t>
      </w:r>
    </w:p>
    <w:p w14:paraId="1D67AA5E" w14:textId="77777777" w:rsidR="00B277A7" w:rsidRPr="00832C5D" w:rsidRDefault="00B277A7" w:rsidP="00B277A7">
      <w:pPr>
        <w:pStyle w:val="ListParagraph"/>
        <w:numPr>
          <w:ilvl w:val="2"/>
          <w:numId w:val="50"/>
        </w:numPr>
        <w:spacing w:before="0" w:after="0"/>
      </w:pPr>
      <w:r w:rsidRPr="00832C5D">
        <w:t>Puncture spill volume is between a minimum of 61177.29 and maximum of 61177.29 gallons</w:t>
      </w:r>
    </w:p>
    <w:p w14:paraId="2CFF8F26" w14:textId="77777777" w:rsidR="00B277A7" w:rsidRPr="00832C5D" w:rsidRDefault="00B277A7" w:rsidP="00B277A7">
      <w:pPr>
        <w:pStyle w:val="ListParagraph"/>
        <w:numPr>
          <w:ilvl w:val="2"/>
          <w:numId w:val="50"/>
        </w:numPr>
        <w:spacing w:before="0" w:after="0"/>
      </w:pPr>
      <w:r w:rsidRPr="00832C5D">
        <w:t xml:space="preserve">Land use distributed as </w:t>
      </w:r>
    </w:p>
    <w:p w14:paraId="632364B7" w14:textId="77777777" w:rsidR="00B277A7" w:rsidRPr="00832C5D" w:rsidRDefault="00B277A7" w:rsidP="00B277A7">
      <w:pPr>
        <w:pStyle w:val="ListParagraph"/>
        <w:numPr>
          <w:ilvl w:val="3"/>
          <w:numId w:val="50"/>
        </w:numPr>
        <w:spacing w:before="0" w:after="0"/>
      </w:pPr>
      <w:r w:rsidRPr="00832C5D">
        <w:t>Agricultural: 201.64</w:t>
      </w:r>
    </w:p>
    <w:p w14:paraId="5FDBBE5C" w14:textId="77777777" w:rsidR="00B277A7" w:rsidRPr="00832C5D" w:rsidRDefault="00B277A7" w:rsidP="00B277A7">
      <w:pPr>
        <w:pStyle w:val="ListParagraph"/>
        <w:numPr>
          <w:ilvl w:val="0"/>
          <w:numId w:val="50"/>
        </w:numPr>
        <w:spacing w:before="0" w:after="0"/>
      </w:pPr>
      <w:r w:rsidRPr="00832C5D">
        <w:t>"PETRO VERA TO LONE ROCK NPS 8</w:t>
      </w:r>
    </w:p>
    <w:p w14:paraId="0C22AF42" w14:textId="77777777" w:rsidR="00B277A7" w:rsidRPr="00832C5D" w:rsidRDefault="00B277A7" w:rsidP="00B277A7">
      <w:pPr>
        <w:pStyle w:val="ListParagraph"/>
        <w:numPr>
          <w:ilvl w:val="1"/>
          <w:numId w:val="50"/>
        </w:numPr>
        <w:spacing w:before="0" w:after="0"/>
      </w:pPr>
      <w:r w:rsidRPr="00832C5D">
        <w:t>Total Cumulative Length (m):</w:t>
      </w:r>
      <w:r w:rsidRPr="00832C5D">
        <w:tab/>
        <w:t>198.84</w:t>
      </w:r>
    </w:p>
    <w:p w14:paraId="29AA36AB" w14:textId="77777777" w:rsidR="00B277A7" w:rsidRPr="00832C5D" w:rsidRDefault="00B277A7" w:rsidP="00B277A7">
      <w:pPr>
        <w:pStyle w:val="ListParagraph"/>
        <w:numPr>
          <w:ilvl w:val="1"/>
          <w:numId w:val="50"/>
        </w:numPr>
        <w:spacing w:before="0" w:after="0"/>
      </w:pPr>
      <w:r w:rsidRPr="00832C5D">
        <w:lastRenderedPageBreak/>
        <w:t>Likelihood of failure distributed between minimum of 2.674e-02 and maximum of 1.136e-01.</w:t>
      </w:r>
    </w:p>
    <w:p w14:paraId="020000BD" w14:textId="77777777" w:rsidR="00B277A7" w:rsidRPr="00832C5D" w:rsidRDefault="00B277A7" w:rsidP="00B277A7">
      <w:pPr>
        <w:pStyle w:val="ListParagraph"/>
        <w:numPr>
          <w:ilvl w:val="2"/>
          <w:numId w:val="50"/>
        </w:numPr>
        <w:spacing w:before="0" w:after="0"/>
      </w:pPr>
      <w:r w:rsidRPr="00832C5D">
        <w:t>Installation date between minimum of 1971-01-01 and maximum of 1971-01-01</w:t>
      </w:r>
    </w:p>
    <w:p w14:paraId="5528F221" w14:textId="77777777" w:rsidR="00B277A7" w:rsidRPr="00832C5D" w:rsidRDefault="00B277A7" w:rsidP="00B277A7">
      <w:pPr>
        <w:pStyle w:val="ListParagraph"/>
        <w:numPr>
          <w:ilvl w:val="2"/>
          <w:numId w:val="50"/>
        </w:numPr>
        <w:spacing w:before="0" w:after="0"/>
      </w:pPr>
      <w:r w:rsidRPr="00832C5D">
        <w:t>Mainline coating type of Tape</w:t>
      </w:r>
    </w:p>
    <w:p w14:paraId="1EDDC0EC" w14:textId="77777777" w:rsidR="00B277A7" w:rsidRPr="00832C5D" w:rsidRDefault="00B277A7" w:rsidP="00B277A7">
      <w:pPr>
        <w:pStyle w:val="ListParagraph"/>
        <w:numPr>
          <w:ilvl w:val="2"/>
          <w:numId w:val="50"/>
        </w:numPr>
        <w:spacing w:before="0" w:after="0"/>
      </w:pPr>
      <w:r w:rsidRPr="00832C5D">
        <w:t>Wall thickness between minimum of 5.56 and maximum of 5.56 mm</w:t>
      </w:r>
    </w:p>
    <w:p w14:paraId="3C3EDB8D"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52798471" w14:textId="77777777" w:rsidR="00B277A7" w:rsidRPr="00832C5D" w:rsidRDefault="00B277A7" w:rsidP="00B277A7">
      <w:pPr>
        <w:pStyle w:val="ListParagraph"/>
        <w:numPr>
          <w:ilvl w:val="2"/>
          <w:numId w:val="50"/>
        </w:numPr>
        <w:spacing w:before="0" w:after="0"/>
      </w:pPr>
      <w:r w:rsidRPr="00832C5D">
        <w:t>Field bends encountered: nan</w:t>
      </w:r>
    </w:p>
    <w:p w14:paraId="1ADAC330" w14:textId="77777777" w:rsidR="00B277A7" w:rsidRPr="00832C5D" w:rsidRDefault="00B277A7" w:rsidP="00B277A7">
      <w:pPr>
        <w:pStyle w:val="ListParagraph"/>
        <w:numPr>
          <w:ilvl w:val="2"/>
          <w:numId w:val="50"/>
        </w:numPr>
        <w:spacing w:before="0" w:after="0"/>
      </w:pPr>
      <w:r w:rsidRPr="00832C5D">
        <w:t>Count of road crossings is 1.0</w:t>
      </w:r>
    </w:p>
    <w:p w14:paraId="557EBDA3" w14:textId="77777777" w:rsidR="00B277A7" w:rsidRPr="00832C5D" w:rsidRDefault="00B277A7" w:rsidP="00B277A7">
      <w:pPr>
        <w:pStyle w:val="ListParagraph"/>
        <w:numPr>
          <w:ilvl w:val="2"/>
          <w:numId w:val="50"/>
        </w:numPr>
        <w:spacing w:before="0" w:after="0"/>
      </w:pPr>
      <w:r w:rsidRPr="00832C5D">
        <w:t>Count of water crossings is 0.0</w:t>
      </w:r>
    </w:p>
    <w:p w14:paraId="7A3DEEB4" w14:textId="77777777" w:rsidR="00B277A7" w:rsidRPr="00832C5D" w:rsidRDefault="00B277A7" w:rsidP="00B277A7">
      <w:pPr>
        <w:pStyle w:val="ListParagraph"/>
        <w:numPr>
          <w:ilvl w:val="1"/>
          <w:numId w:val="50"/>
        </w:numPr>
        <w:spacing w:before="0" w:after="0"/>
      </w:pPr>
      <w:r w:rsidRPr="00832C5D">
        <w:t>Consequence of failure distributed between minimum of $1.34 and maximum of $13.31MM</w:t>
      </w:r>
    </w:p>
    <w:p w14:paraId="34FB5D16" w14:textId="77777777" w:rsidR="00B277A7" w:rsidRPr="00832C5D" w:rsidRDefault="00B277A7" w:rsidP="00B277A7">
      <w:pPr>
        <w:pStyle w:val="ListParagraph"/>
        <w:numPr>
          <w:ilvl w:val="1"/>
          <w:numId w:val="50"/>
        </w:numPr>
        <w:spacing w:before="0" w:after="0"/>
      </w:pPr>
      <w:r w:rsidRPr="00832C5D">
        <w:t>Total length driven by Safety: 82.62 meters.</w:t>
      </w:r>
    </w:p>
    <w:p w14:paraId="2A2EEBD6" w14:textId="77777777" w:rsidR="00B277A7" w:rsidRPr="00832C5D" w:rsidRDefault="00B277A7" w:rsidP="00B277A7">
      <w:pPr>
        <w:pStyle w:val="ListParagraph"/>
        <w:numPr>
          <w:ilvl w:val="1"/>
          <w:numId w:val="50"/>
        </w:numPr>
        <w:spacing w:before="0" w:after="0"/>
      </w:pPr>
      <w:r w:rsidRPr="00832C5D">
        <w:t>Safety Cost distributed between minimum of $0.34 and maximum of $12.03MM:</w:t>
      </w:r>
    </w:p>
    <w:p w14:paraId="651A3839" w14:textId="77777777" w:rsidR="00B277A7" w:rsidRPr="00832C5D" w:rsidRDefault="00B277A7" w:rsidP="00B277A7">
      <w:pPr>
        <w:pStyle w:val="ListParagraph"/>
        <w:numPr>
          <w:ilvl w:val="2"/>
          <w:numId w:val="50"/>
        </w:numPr>
        <w:spacing w:before="0" w:after="0"/>
      </w:pPr>
      <w:r w:rsidRPr="00832C5D">
        <w:t>Leak cost between minimum of $0.00 and maximum of $12.11MM</w:t>
      </w:r>
    </w:p>
    <w:p w14:paraId="39EBC77C" w14:textId="77777777" w:rsidR="00B277A7" w:rsidRPr="00832C5D" w:rsidRDefault="00B277A7" w:rsidP="00B277A7">
      <w:pPr>
        <w:pStyle w:val="ListParagraph"/>
        <w:numPr>
          <w:ilvl w:val="2"/>
          <w:numId w:val="50"/>
        </w:numPr>
        <w:spacing w:before="0" w:after="0"/>
      </w:pPr>
      <w:r w:rsidRPr="00832C5D">
        <w:t>Leak scenario yielded 11.0 intersections with structures, with minimum of 1.26 and maximum of 1.26 of population impacted.</w:t>
      </w:r>
    </w:p>
    <w:p w14:paraId="2550C5A7" w14:textId="77777777" w:rsidR="00B277A7" w:rsidRPr="00832C5D" w:rsidRDefault="00B277A7" w:rsidP="00B277A7">
      <w:pPr>
        <w:pStyle w:val="ListParagraph"/>
        <w:numPr>
          <w:ilvl w:val="2"/>
          <w:numId w:val="50"/>
        </w:numPr>
        <w:spacing w:before="0" w:after="0"/>
      </w:pPr>
      <w:r w:rsidRPr="00832C5D">
        <w:t>Leak hazard radius distributed between minimum of 2.28 and maximum of 2.28 meters.</w:t>
      </w:r>
    </w:p>
    <w:p w14:paraId="26BB56D6" w14:textId="77777777" w:rsidR="00B277A7" w:rsidRPr="00832C5D" w:rsidRDefault="00B277A7" w:rsidP="00B277A7">
      <w:pPr>
        <w:pStyle w:val="ListParagraph"/>
        <w:numPr>
          <w:ilvl w:val="2"/>
          <w:numId w:val="50"/>
        </w:numPr>
        <w:spacing w:before="0" w:after="0"/>
      </w:pPr>
      <w:r w:rsidRPr="00832C5D">
        <w:t>Rupture cost between minimum of $12.11 and maximum of $12.11MM</w:t>
      </w:r>
    </w:p>
    <w:p w14:paraId="7BFF07EF" w14:textId="77777777" w:rsidR="00B277A7" w:rsidRPr="00832C5D" w:rsidRDefault="00B277A7" w:rsidP="00B277A7">
      <w:pPr>
        <w:pStyle w:val="ListParagraph"/>
        <w:numPr>
          <w:ilvl w:val="2"/>
          <w:numId w:val="50"/>
        </w:numPr>
        <w:spacing w:before="0" w:after="0"/>
      </w:pPr>
      <w:r w:rsidRPr="00832C5D">
        <w:t>Rupture scenario yielded 7.0 intersections with structures, with minimum of 1.26 and maximum of 1.26 of population impacted</w:t>
      </w:r>
    </w:p>
    <w:p w14:paraId="01E064DF" w14:textId="77777777" w:rsidR="00B277A7" w:rsidRPr="00832C5D" w:rsidRDefault="00B277A7" w:rsidP="00B277A7">
      <w:pPr>
        <w:pStyle w:val="ListParagraph"/>
        <w:numPr>
          <w:ilvl w:val="2"/>
          <w:numId w:val="50"/>
        </w:numPr>
        <w:spacing w:before="0" w:after="0"/>
      </w:pPr>
      <w:r w:rsidRPr="00832C5D">
        <w:t>Rupture hazard radius distributed between minimum of 30.46 and maximum of 30.46 meters.</w:t>
      </w:r>
    </w:p>
    <w:p w14:paraId="188A7B08" w14:textId="77777777" w:rsidR="00B277A7" w:rsidRPr="00832C5D" w:rsidRDefault="00B277A7" w:rsidP="00B277A7">
      <w:pPr>
        <w:pStyle w:val="ListParagraph"/>
        <w:numPr>
          <w:ilvl w:val="2"/>
          <w:numId w:val="50"/>
        </w:numPr>
        <w:spacing w:before="0" w:after="0"/>
      </w:pPr>
      <w:r w:rsidRPr="00832C5D">
        <w:t>Puncture cost between minimum of $0.00 and maximum of $12.11MM</w:t>
      </w:r>
    </w:p>
    <w:p w14:paraId="139EA858" w14:textId="77777777" w:rsidR="00B277A7" w:rsidRPr="00832C5D" w:rsidRDefault="00B277A7" w:rsidP="00B277A7">
      <w:pPr>
        <w:pStyle w:val="ListParagraph"/>
        <w:numPr>
          <w:ilvl w:val="2"/>
          <w:numId w:val="50"/>
        </w:numPr>
        <w:spacing w:before="0" w:after="0"/>
      </w:pPr>
      <w:r w:rsidRPr="00832C5D">
        <w:t>Puncture scenario yielded 11.0 intersections with structures, with minimum of 1.26 and maximum of 1.26 of population impacted</w:t>
      </w:r>
    </w:p>
    <w:p w14:paraId="48ACF88F" w14:textId="77777777" w:rsidR="00B277A7" w:rsidRPr="00832C5D" w:rsidRDefault="00B277A7" w:rsidP="00B277A7">
      <w:pPr>
        <w:pStyle w:val="ListParagraph"/>
        <w:numPr>
          <w:ilvl w:val="2"/>
          <w:numId w:val="50"/>
        </w:numPr>
        <w:spacing w:before="0" w:after="0"/>
      </w:pPr>
      <w:r w:rsidRPr="00832C5D">
        <w:t>Puncture hazard radius distributed between minimum of 8.99 and maximum of 8.99 meters.</w:t>
      </w:r>
    </w:p>
    <w:p w14:paraId="2EC84F75" w14:textId="77777777" w:rsidR="00B277A7" w:rsidRPr="00832C5D" w:rsidRDefault="00B277A7" w:rsidP="00B277A7">
      <w:pPr>
        <w:pStyle w:val="ListParagraph"/>
        <w:numPr>
          <w:ilvl w:val="2"/>
          <w:numId w:val="50"/>
        </w:numPr>
        <w:spacing w:before="0" w:after="0"/>
      </w:pPr>
      <w:r w:rsidRPr="00832C5D">
        <w:t>Product type is Crude Oil.</w:t>
      </w:r>
    </w:p>
    <w:p w14:paraId="559CF63F" w14:textId="77777777" w:rsidR="00B277A7" w:rsidRPr="00832C5D" w:rsidRDefault="00B277A7" w:rsidP="00B277A7">
      <w:pPr>
        <w:pStyle w:val="ListParagraph"/>
        <w:numPr>
          <w:ilvl w:val="2"/>
          <w:numId w:val="50"/>
        </w:numPr>
        <w:spacing w:before="0" w:after="0"/>
      </w:pPr>
      <w:r w:rsidRPr="00832C5D">
        <w:t>Class area location is/are 1.0.</w:t>
      </w:r>
    </w:p>
    <w:p w14:paraId="019FB851" w14:textId="77777777" w:rsidR="00B277A7" w:rsidRPr="00832C5D" w:rsidRDefault="00B277A7" w:rsidP="00B277A7">
      <w:pPr>
        <w:pStyle w:val="ListParagraph"/>
        <w:numPr>
          <w:ilvl w:val="1"/>
          <w:numId w:val="50"/>
        </w:numPr>
        <w:spacing w:before="0" w:after="0"/>
      </w:pPr>
      <w:r w:rsidRPr="00832C5D">
        <w:t>Total length driven by Environmental: 116.21 meters.</w:t>
      </w:r>
    </w:p>
    <w:p w14:paraId="676E9E57" w14:textId="77777777" w:rsidR="00B277A7" w:rsidRPr="00832C5D" w:rsidRDefault="00B277A7" w:rsidP="00B277A7">
      <w:pPr>
        <w:pStyle w:val="ListParagraph"/>
        <w:numPr>
          <w:ilvl w:val="1"/>
          <w:numId w:val="50"/>
        </w:numPr>
        <w:spacing w:before="0" w:after="0"/>
      </w:pPr>
      <w:r w:rsidRPr="00832C5D">
        <w:t>Environmental Cost distributed between minimum of $0.77 and maximum of $0.81MM:</w:t>
      </w:r>
    </w:p>
    <w:p w14:paraId="19BD622D" w14:textId="77777777" w:rsidR="00B277A7" w:rsidRPr="00832C5D" w:rsidRDefault="00B277A7" w:rsidP="00B277A7">
      <w:pPr>
        <w:pStyle w:val="ListParagraph"/>
        <w:numPr>
          <w:ilvl w:val="2"/>
          <w:numId w:val="50"/>
        </w:numPr>
        <w:spacing w:before="0" w:after="0"/>
      </w:pPr>
      <w:r w:rsidRPr="00832C5D">
        <w:t>Leak cost between minimum of $0.05 and maximum of $0.05MM</w:t>
      </w:r>
    </w:p>
    <w:p w14:paraId="116C0CE0" w14:textId="77777777" w:rsidR="00B277A7" w:rsidRPr="00832C5D" w:rsidRDefault="00B277A7" w:rsidP="00B277A7">
      <w:pPr>
        <w:pStyle w:val="ListParagraph"/>
        <w:numPr>
          <w:ilvl w:val="2"/>
          <w:numId w:val="50"/>
        </w:numPr>
        <w:spacing w:before="0" w:after="0"/>
      </w:pPr>
      <w:r w:rsidRPr="00832C5D">
        <w:t>Leak spill volume between a minimum of 492.74 and maximum of 497.38 gallons</w:t>
      </w:r>
    </w:p>
    <w:p w14:paraId="7936AD83" w14:textId="77777777" w:rsidR="00B277A7" w:rsidRPr="00832C5D" w:rsidRDefault="00B277A7" w:rsidP="00B277A7">
      <w:pPr>
        <w:pStyle w:val="ListParagraph"/>
        <w:numPr>
          <w:ilvl w:val="2"/>
          <w:numId w:val="50"/>
        </w:numPr>
        <w:spacing w:before="0" w:after="0"/>
      </w:pPr>
      <w:r w:rsidRPr="00832C5D">
        <w:t>Rupture cost between minimum of $25.07 and maximum of $25.30MM</w:t>
      </w:r>
    </w:p>
    <w:p w14:paraId="41AB6703" w14:textId="77777777" w:rsidR="00B277A7" w:rsidRPr="00832C5D" w:rsidRDefault="00B277A7" w:rsidP="00B277A7">
      <w:pPr>
        <w:pStyle w:val="ListParagraph"/>
        <w:numPr>
          <w:ilvl w:val="2"/>
          <w:numId w:val="50"/>
        </w:numPr>
        <w:spacing w:before="0" w:after="0"/>
      </w:pPr>
      <w:r w:rsidRPr="00832C5D">
        <w:t>Rupture spill volume is between a minimum of 236487.22 and maximum of 238712.16 gallons</w:t>
      </w:r>
    </w:p>
    <w:p w14:paraId="679BB1A2" w14:textId="77777777" w:rsidR="00B277A7" w:rsidRPr="00832C5D" w:rsidRDefault="00B277A7" w:rsidP="00B277A7">
      <w:pPr>
        <w:pStyle w:val="ListParagraph"/>
        <w:numPr>
          <w:ilvl w:val="2"/>
          <w:numId w:val="50"/>
        </w:numPr>
        <w:spacing w:before="0" w:after="0"/>
      </w:pPr>
      <w:r w:rsidRPr="00832C5D">
        <w:t>Puncture cost between minimum of $1.72 and maximum of $1.73MM</w:t>
      </w:r>
    </w:p>
    <w:p w14:paraId="5AFA81FF" w14:textId="77777777" w:rsidR="00B277A7" w:rsidRPr="00832C5D" w:rsidRDefault="00B277A7" w:rsidP="00B277A7">
      <w:pPr>
        <w:pStyle w:val="ListParagraph"/>
        <w:numPr>
          <w:ilvl w:val="2"/>
          <w:numId w:val="50"/>
        </w:numPr>
        <w:spacing w:before="0" w:after="0"/>
      </w:pPr>
      <w:r w:rsidRPr="00832C5D">
        <w:t>Puncture spill volume is between a minimum of 16190.47 and maximum of 16342.8 gallons</w:t>
      </w:r>
    </w:p>
    <w:p w14:paraId="5759EDED" w14:textId="77777777" w:rsidR="00B277A7" w:rsidRPr="00832C5D" w:rsidRDefault="00B277A7" w:rsidP="00B277A7">
      <w:pPr>
        <w:pStyle w:val="ListParagraph"/>
        <w:numPr>
          <w:ilvl w:val="2"/>
          <w:numId w:val="50"/>
        </w:numPr>
        <w:spacing w:before="0" w:after="0"/>
      </w:pPr>
      <w:r w:rsidRPr="00832C5D">
        <w:t xml:space="preserve">Land use distributed as </w:t>
      </w:r>
    </w:p>
    <w:p w14:paraId="30097238" w14:textId="77777777" w:rsidR="00B277A7" w:rsidRPr="00832C5D" w:rsidRDefault="00B277A7" w:rsidP="00B277A7">
      <w:pPr>
        <w:pStyle w:val="ListParagraph"/>
        <w:numPr>
          <w:ilvl w:val="3"/>
          <w:numId w:val="50"/>
        </w:numPr>
        <w:spacing w:before="0" w:after="0"/>
      </w:pPr>
      <w:r w:rsidRPr="00832C5D">
        <w:t>Agricultural: 198.84</w:t>
      </w:r>
    </w:p>
    <w:p w14:paraId="756F8F01" w14:textId="77777777" w:rsidR="00B277A7" w:rsidRPr="00832C5D" w:rsidRDefault="00B277A7" w:rsidP="00B277A7">
      <w:pPr>
        <w:pStyle w:val="ListParagraph"/>
        <w:numPr>
          <w:ilvl w:val="0"/>
          <w:numId w:val="50"/>
        </w:numPr>
        <w:spacing w:before="0" w:after="0"/>
      </w:pPr>
      <w:r w:rsidRPr="00832C5D">
        <w:t>"NPS4 ENBRIDGE TRANSFER from 2-34-33-22W3 to 10-34-33-22W3</w:t>
      </w:r>
    </w:p>
    <w:p w14:paraId="53CE1033" w14:textId="77777777" w:rsidR="00B277A7" w:rsidRPr="00832C5D" w:rsidRDefault="00B277A7" w:rsidP="00B277A7">
      <w:pPr>
        <w:pStyle w:val="ListParagraph"/>
        <w:numPr>
          <w:ilvl w:val="1"/>
          <w:numId w:val="50"/>
        </w:numPr>
        <w:spacing w:before="0" w:after="0"/>
      </w:pPr>
      <w:r w:rsidRPr="00832C5D">
        <w:t>Total Cumulative Length (m):</w:t>
      </w:r>
      <w:r w:rsidRPr="00832C5D">
        <w:tab/>
        <w:t>164.18</w:t>
      </w:r>
    </w:p>
    <w:p w14:paraId="235051AA" w14:textId="77777777" w:rsidR="00B277A7" w:rsidRPr="00832C5D" w:rsidRDefault="00B277A7" w:rsidP="00B277A7">
      <w:pPr>
        <w:pStyle w:val="ListParagraph"/>
        <w:numPr>
          <w:ilvl w:val="1"/>
          <w:numId w:val="50"/>
        </w:numPr>
        <w:spacing w:before="0" w:after="0"/>
      </w:pPr>
      <w:r w:rsidRPr="00832C5D">
        <w:t>Likelihood of failure distributed between minimum of 1.123e-02 and maximum of 4.768e-02.</w:t>
      </w:r>
    </w:p>
    <w:p w14:paraId="5B59B821" w14:textId="77777777" w:rsidR="00B277A7" w:rsidRPr="00832C5D" w:rsidRDefault="00B277A7" w:rsidP="00B277A7">
      <w:pPr>
        <w:pStyle w:val="ListParagraph"/>
        <w:numPr>
          <w:ilvl w:val="2"/>
          <w:numId w:val="50"/>
        </w:numPr>
        <w:spacing w:before="0" w:after="0"/>
      </w:pPr>
      <w:r w:rsidRPr="00832C5D">
        <w:t>Installation date between minimum of 1971-01-01 and maximum of 1971-01-01</w:t>
      </w:r>
    </w:p>
    <w:p w14:paraId="1BF9ADDF" w14:textId="77777777" w:rsidR="00B277A7" w:rsidRPr="00832C5D" w:rsidRDefault="00B277A7" w:rsidP="00B277A7">
      <w:pPr>
        <w:pStyle w:val="ListParagraph"/>
        <w:numPr>
          <w:ilvl w:val="2"/>
          <w:numId w:val="50"/>
        </w:numPr>
        <w:spacing w:before="0" w:after="0"/>
      </w:pPr>
      <w:r w:rsidRPr="00832C5D">
        <w:t>Mainline coating type of Extruded Polyethylene</w:t>
      </w:r>
    </w:p>
    <w:p w14:paraId="548FFC5B" w14:textId="77777777" w:rsidR="00B277A7" w:rsidRPr="00832C5D" w:rsidRDefault="00B277A7" w:rsidP="00B277A7">
      <w:pPr>
        <w:pStyle w:val="ListParagraph"/>
        <w:numPr>
          <w:ilvl w:val="2"/>
          <w:numId w:val="50"/>
        </w:numPr>
        <w:spacing w:before="0" w:after="0"/>
      </w:pPr>
      <w:r w:rsidRPr="00832C5D">
        <w:t>Wall thickness between minimum of 3.2 and maximum of 3.2 mm</w:t>
      </w:r>
    </w:p>
    <w:p w14:paraId="32D11FAD"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1BB909EA" w14:textId="77777777" w:rsidR="00B277A7" w:rsidRPr="00832C5D" w:rsidRDefault="00B277A7" w:rsidP="00B277A7">
      <w:pPr>
        <w:pStyle w:val="ListParagraph"/>
        <w:numPr>
          <w:ilvl w:val="2"/>
          <w:numId w:val="50"/>
        </w:numPr>
        <w:spacing w:before="0" w:after="0"/>
      </w:pPr>
      <w:r w:rsidRPr="00832C5D">
        <w:lastRenderedPageBreak/>
        <w:t>Field bends encountered: nan</w:t>
      </w:r>
    </w:p>
    <w:p w14:paraId="24BE1639" w14:textId="77777777" w:rsidR="00B277A7" w:rsidRPr="00832C5D" w:rsidRDefault="00B277A7" w:rsidP="00B277A7">
      <w:pPr>
        <w:pStyle w:val="ListParagraph"/>
        <w:numPr>
          <w:ilvl w:val="2"/>
          <w:numId w:val="50"/>
        </w:numPr>
        <w:spacing w:before="0" w:after="0"/>
      </w:pPr>
      <w:r w:rsidRPr="00832C5D">
        <w:t>Count of road crossings is 1.0</w:t>
      </w:r>
    </w:p>
    <w:p w14:paraId="2B6755BC" w14:textId="77777777" w:rsidR="00B277A7" w:rsidRPr="00832C5D" w:rsidRDefault="00B277A7" w:rsidP="00B277A7">
      <w:pPr>
        <w:pStyle w:val="ListParagraph"/>
        <w:numPr>
          <w:ilvl w:val="2"/>
          <w:numId w:val="50"/>
        </w:numPr>
        <w:spacing w:before="0" w:after="0"/>
      </w:pPr>
      <w:r w:rsidRPr="00832C5D">
        <w:t>Count of water crossings is 0.0</w:t>
      </w:r>
    </w:p>
    <w:p w14:paraId="3650DCA6" w14:textId="77777777" w:rsidR="00B277A7" w:rsidRPr="00832C5D" w:rsidRDefault="00B277A7" w:rsidP="00B277A7">
      <w:pPr>
        <w:pStyle w:val="ListParagraph"/>
        <w:numPr>
          <w:ilvl w:val="1"/>
          <w:numId w:val="50"/>
        </w:numPr>
        <w:spacing w:before="0" w:after="0"/>
      </w:pPr>
      <w:r w:rsidRPr="00832C5D">
        <w:t>Consequence of failure distributed between minimum of $1.00 and maximum of $1.37MM</w:t>
      </w:r>
    </w:p>
    <w:p w14:paraId="572D8D7E" w14:textId="77777777" w:rsidR="00B277A7" w:rsidRPr="00832C5D" w:rsidRDefault="00B277A7" w:rsidP="00B277A7">
      <w:pPr>
        <w:pStyle w:val="ListParagraph"/>
        <w:numPr>
          <w:ilvl w:val="1"/>
          <w:numId w:val="50"/>
        </w:numPr>
        <w:spacing w:before="0" w:after="0"/>
      </w:pPr>
      <w:r w:rsidRPr="00832C5D">
        <w:t>Total length driven by Environmental: 164.18 meters.</w:t>
      </w:r>
    </w:p>
    <w:p w14:paraId="0999F5AA" w14:textId="77777777" w:rsidR="00B277A7" w:rsidRPr="00832C5D" w:rsidRDefault="00B277A7" w:rsidP="00B277A7">
      <w:pPr>
        <w:pStyle w:val="ListParagraph"/>
        <w:numPr>
          <w:ilvl w:val="1"/>
          <w:numId w:val="50"/>
        </w:numPr>
        <w:spacing w:before="0" w:after="0"/>
      </w:pPr>
      <w:r w:rsidRPr="00832C5D">
        <w:t>Environmental Cost distributed between minimum of $0.76 and maximum of $1.12MM:</w:t>
      </w:r>
    </w:p>
    <w:p w14:paraId="72723AE5" w14:textId="77777777" w:rsidR="00B277A7" w:rsidRPr="00832C5D" w:rsidRDefault="00B277A7" w:rsidP="00B277A7">
      <w:pPr>
        <w:pStyle w:val="ListParagraph"/>
        <w:numPr>
          <w:ilvl w:val="2"/>
          <w:numId w:val="50"/>
        </w:numPr>
        <w:spacing w:before="0" w:after="0"/>
      </w:pPr>
      <w:r w:rsidRPr="00832C5D">
        <w:t>Leak cost between minimum of $0.21 and maximum of $0.21MM</w:t>
      </w:r>
    </w:p>
    <w:p w14:paraId="234A4F9D" w14:textId="77777777" w:rsidR="00B277A7" w:rsidRPr="00832C5D" w:rsidRDefault="00B277A7" w:rsidP="00B277A7">
      <w:pPr>
        <w:pStyle w:val="ListParagraph"/>
        <w:numPr>
          <w:ilvl w:val="2"/>
          <w:numId w:val="50"/>
        </w:numPr>
        <w:spacing w:before="0" w:after="0"/>
      </w:pPr>
      <w:r w:rsidRPr="00832C5D">
        <w:t>Leak spill volume between a minimum of 1935.35 and maximum of 1935.35 gallons</w:t>
      </w:r>
    </w:p>
    <w:p w14:paraId="74DD0D94" w14:textId="77777777" w:rsidR="00B277A7" w:rsidRPr="00832C5D" w:rsidRDefault="00B277A7" w:rsidP="00B277A7">
      <w:pPr>
        <w:pStyle w:val="ListParagraph"/>
        <w:numPr>
          <w:ilvl w:val="2"/>
          <w:numId w:val="50"/>
        </w:numPr>
        <w:spacing w:before="0" w:after="0"/>
      </w:pPr>
      <w:r w:rsidRPr="00832C5D">
        <w:t>Rupture cost between minimum of $26.80 and maximum of $26.80MM</w:t>
      </w:r>
    </w:p>
    <w:p w14:paraId="5F5ED4E9" w14:textId="77777777" w:rsidR="00B277A7" w:rsidRPr="00832C5D" w:rsidRDefault="00B277A7" w:rsidP="00B277A7">
      <w:pPr>
        <w:pStyle w:val="ListParagraph"/>
        <w:numPr>
          <w:ilvl w:val="2"/>
          <w:numId w:val="50"/>
        </w:numPr>
        <w:spacing w:before="0" w:after="0"/>
      </w:pPr>
      <w:r w:rsidRPr="00832C5D">
        <w:t>Rupture spill volume is between a minimum of 252844.1 and maximum of 252844.1 gallons</w:t>
      </w:r>
    </w:p>
    <w:p w14:paraId="541AC915" w14:textId="77777777" w:rsidR="00B277A7" w:rsidRPr="00832C5D" w:rsidRDefault="00B277A7" w:rsidP="00B277A7">
      <w:pPr>
        <w:pStyle w:val="ListParagraph"/>
        <w:numPr>
          <w:ilvl w:val="2"/>
          <w:numId w:val="50"/>
        </w:numPr>
        <w:spacing w:before="0" w:after="0"/>
      </w:pPr>
      <w:r w:rsidRPr="00832C5D">
        <w:t>Puncture cost between minimum of $6.74 and maximum of $6.74MM</w:t>
      </w:r>
    </w:p>
    <w:p w14:paraId="22A10DB0" w14:textId="77777777" w:rsidR="00B277A7" w:rsidRPr="00832C5D" w:rsidRDefault="00B277A7" w:rsidP="00B277A7">
      <w:pPr>
        <w:pStyle w:val="ListParagraph"/>
        <w:numPr>
          <w:ilvl w:val="2"/>
          <w:numId w:val="50"/>
        </w:numPr>
        <w:spacing w:before="0" w:after="0"/>
      </w:pPr>
      <w:r w:rsidRPr="00832C5D">
        <w:t>Puncture spill volume is between a minimum of 63591.33 and maximum of 63591.33 gallons</w:t>
      </w:r>
    </w:p>
    <w:p w14:paraId="1796D15C" w14:textId="77777777" w:rsidR="00B277A7" w:rsidRPr="00832C5D" w:rsidRDefault="00B277A7" w:rsidP="00B277A7">
      <w:pPr>
        <w:pStyle w:val="ListParagraph"/>
        <w:numPr>
          <w:ilvl w:val="2"/>
          <w:numId w:val="50"/>
        </w:numPr>
        <w:spacing w:before="0" w:after="0"/>
      </w:pPr>
      <w:r w:rsidRPr="00832C5D">
        <w:t xml:space="preserve">Land use distributed as </w:t>
      </w:r>
    </w:p>
    <w:p w14:paraId="0FEA87A6" w14:textId="77777777" w:rsidR="00B277A7" w:rsidRPr="00832C5D" w:rsidRDefault="00B277A7" w:rsidP="00B277A7">
      <w:pPr>
        <w:pStyle w:val="ListParagraph"/>
        <w:numPr>
          <w:ilvl w:val="3"/>
          <w:numId w:val="50"/>
        </w:numPr>
        <w:spacing w:before="0" w:after="0"/>
      </w:pPr>
      <w:r w:rsidRPr="00832C5D">
        <w:t>Agricultural: 164.18</w:t>
      </w:r>
    </w:p>
    <w:p w14:paraId="33629AE3" w14:textId="77777777" w:rsidR="00B277A7" w:rsidRPr="00832C5D" w:rsidRDefault="00B277A7" w:rsidP="00B277A7">
      <w:pPr>
        <w:pStyle w:val="ListParagraph"/>
        <w:numPr>
          <w:ilvl w:val="0"/>
          <w:numId w:val="50"/>
        </w:numPr>
        <w:spacing w:before="0" w:after="0"/>
      </w:pPr>
      <w:r w:rsidRPr="00832C5D">
        <w:t>"SPEED CORNER TO FORT SASKATCHEWAN INLET (KEYSPAN) NPS 16</w:t>
      </w:r>
    </w:p>
    <w:p w14:paraId="68DCB70D" w14:textId="77777777" w:rsidR="00B277A7" w:rsidRPr="00832C5D" w:rsidRDefault="00B277A7" w:rsidP="00B277A7">
      <w:pPr>
        <w:pStyle w:val="ListParagraph"/>
        <w:numPr>
          <w:ilvl w:val="1"/>
          <w:numId w:val="50"/>
        </w:numPr>
        <w:spacing w:before="0" w:after="0"/>
      </w:pPr>
      <w:r w:rsidRPr="00832C5D">
        <w:t>Total Cumulative Length (m):</w:t>
      </w:r>
      <w:r w:rsidRPr="00832C5D">
        <w:tab/>
        <w:t>137.97</w:t>
      </w:r>
    </w:p>
    <w:p w14:paraId="76675D96" w14:textId="77777777" w:rsidR="00B277A7" w:rsidRPr="00832C5D" w:rsidRDefault="00B277A7" w:rsidP="00B277A7">
      <w:pPr>
        <w:pStyle w:val="ListParagraph"/>
        <w:numPr>
          <w:ilvl w:val="1"/>
          <w:numId w:val="50"/>
        </w:numPr>
        <w:spacing w:before="0" w:after="0"/>
      </w:pPr>
      <w:r w:rsidRPr="00832C5D">
        <w:t>Likelihood of failure distributed between minimum of 3.090e-02 and maximum of 6.367e-02.</w:t>
      </w:r>
    </w:p>
    <w:p w14:paraId="767E4AF6" w14:textId="77777777" w:rsidR="00B277A7" w:rsidRPr="00832C5D" w:rsidRDefault="00B277A7" w:rsidP="00B277A7">
      <w:pPr>
        <w:pStyle w:val="ListParagraph"/>
        <w:numPr>
          <w:ilvl w:val="2"/>
          <w:numId w:val="50"/>
        </w:numPr>
        <w:spacing w:before="0" w:after="0"/>
      </w:pPr>
      <w:r w:rsidRPr="00832C5D">
        <w:t>Installation date between minimum of 1995-01-01 and maximum of 1995-01-01</w:t>
      </w:r>
    </w:p>
    <w:p w14:paraId="660EA8CA" w14:textId="77777777" w:rsidR="00B277A7" w:rsidRPr="00832C5D" w:rsidRDefault="00B277A7" w:rsidP="00B277A7">
      <w:pPr>
        <w:pStyle w:val="ListParagraph"/>
        <w:numPr>
          <w:ilvl w:val="2"/>
          <w:numId w:val="50"/>
        </w:numPr>
        <w:spacing w:before="0" w:after="0"/>
      </w:pPr>
      <w:r w:rsidRPr="00832C5D">
        <w:t>Mainline coating type of Extruded Polyethylene</w:t>
      </w:r>
    </w:p>
    <w:p w14:paraId="5B6E3D19" w14:textId="77777777" w:rsidR="00B277A7" w:rsidRPr="00832C5D" w:rsidRDefault="00B277A7" w:rsidP="00B277A7">
      <w:pPr>
        <w:pStyle w:val="ListParagraph"/>
        <w:numPr>
          <w:ilvl w:val="2"/>
          <w:numId w:val="50"/>
        </w:numPr>
        <w:spacing w:before="0" w:after="0"/>
      </w:pPr>
      <w:r w:rsidRPr="00832C5D">
        <w:t>Wall thickness between minimum of 5.56 and maximum of 10.31 mm</w:t>
      </w:r>
    </w:p>
    <w:p w14:paraId="2F2AE19E"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1B1E35B4" w14:textId="77777777" w:rsidR="00B277A7" w:rsidRPr="00832C5D" w:rsidRDefault="00B277A7" w:rsidP="00B277A7">
      <w:pPr>
        <w:pStyle w:val="ListParagraph"/>
        <w:numPr>
          <w:ilvl w:val="2"/>
          <w:numId w:val="50"/>
        </w:numPr>
        <w:spacing w:before="0" w:after="0"/>
      </w:pPr>
      <w:r w:rsidRPr="00832C5D">
        <w:t>Field bends encountered: Y, nan</w:t>
      </w:r>
    </w:p>
    <w:p w14:paraId="70FF02EB" w14:textId="77777777" w:rsidR="00B277A7" w:rsidRPr="00832C5D" w:rsidRDefault="00B277A7" w:rsidP="00B277A7">
      <w:pPr>
        <w:pStyle w:val="ListParagraph"/>
        <w:numPr>
          <w:ilvl w:val="2"/>
          <w:numId w:val="50"/>
        </w:numPr>
        <w:spacing w:before="0" w:after="0"/>
      </w:pPr>
      <w:r w:rsidRPr="00832C5D">
        <w:t>Count of road crossings is 1.0</w:t>
      </w:r>
    </w:p>
    <w:p w14:paraId="021FEAFC" w14:textId="77777777" w:rsidR="00B277A7" w:rsidRPr="00832C5D" w:rsidRDefault="00B277A7" w:rsidP="00B277A7">
      <w:pPr>
        <w:pStyle w:val="ListParagraph"/>
        <w:numPr>
          <w:ilvl w:val="2"/>
          <w:numId w:val="50"/>
        </w:numPr>
        <w:spacing w:before="0" w:after="0"/>
      </w:pPr>
      <w:r w:rsidRPr="00832C5D">
        <w:t>Count of water crossings is 0.0</w:t>
      </w:r>
    </w:p>
    <w:p w14:paraId="1D867188" w14:textId="77777777" w:rsidR="00B277A7" w:rsidRPr="00832C5D" w:rsidRDefault="00B277A7" w:rsidP="00B277A7">
      <w:pPr>
        <w:pStyle w:val="ListParagraph"/>
        <w:numPr>
          <w:ilvl w:val="1"/>
          <w:numId w:val="50"/>
        </w:numPr>
        <w:spacing w:before="0" w:after="0"/>
      </w:pPr>
      <w:r w:rsidRPr="00832C5D">
        <w:t>Consequence of failure distributed between minimum of $1.43 and maximum of $1.59MM</w:t>
      </w:r>
    </w:p>
    <w:p w14:paraId="49BE39C9" w14:textId="77777777" w:rsidR="00B277A7" w:rsidRPr="00832C5D" w:rsidRDefault="00B277A7" w:rsidP="00B277A7">
      <w:pPr>
        <w:pStyle w:val="ListParagraph"/>
        <w:numPr>
          <w:ilvl w:val="1"/>
          <w:numId w:val="50"/>
        </w:numPr>
        <w:spacing w:before="0" w:after="0"/>
      </w:pPr>
      <w:r w:rsidRPr="00832C5D">
        <w:t>Total length driven by Economic Loss: 137.97 meters.</w:t>
      </w:r>
    </w:p>
    <w:p w14:paraId="21BBBA86" w14:textId="77777777" w:rsidR="00B277A7" w:rsidRPr="00832C5D" w:rsidRDefault="00B277A7" w:rsidP="00B277A7">
      <w:pPr>
        <w:pStyle w:val="ListParagraph"/>
        <w:numPr>
          <w:ilvl w:val="1"/>
          <w:numId w:val="50"/>
        </w:numPr>
        <w:spacing w:before="0" w:after="0"/>
      </w:pPr>
      <w:r w:rsidRPr="00832C5D">
        <w:t>Economic Loss Cost distributed between minimum of $1.43 and maximum of $1.59MM:</w:t>
      </w:r>
    </w:p>
    <w:p w14:paraId="39EF6CBD" w14:textId="77777777" w:rsidR="00B277A7" w:rsidRPr="00832C5D" w:rsidRDefault="00B277A7" w:rsidP="00B277A7">
      <w:pPr>
        <w:pStyle w:val="ListParagraph"/>
        <w:numPr>
          <w:ilvl w:val="2"/>
          <w:numId w:val="50"/>
        </w:numPr>
        <w:spacing w:before="0" w:after="0"/>
      </w:pPr>
      <w:r w:rsidRPr="00832C5D">
        <w:t>Repair costs between minimum of $187,000.00 and maximum of $187,000.00.</w:t>
      </w:r>
    </w:p>
    <w:p w14:paraId="312B6222" w14:textId="77777777" w:rsidR="00B277A7" w:rsidRPr="00832C5D" w:rsidRDefault="00B277A7" w:rsidP="00B277A7">
      <w:pPr>
        <w:pStyle w:val="ListParagraph"/>
        <w:numPr>
          <w:ilvl w:val="2"/>
          <w:numId w:val="50"/>
        </w:numPr>
        <w:spacing w:before="0" w:after="0"/>
      </w:pPr>
      <w:r w:rsidRPr="00832C5D">
        <w:t>Outage losses between minimum of $800,000.00 and maximum of $800,000.00.</w:t>
      </w:r>
    </w:p>
    <w:p w14:paraId="6860732A" w14:textId="77777777" w:rsidR="00B277A7" w:rsidRPr="00832C5D" w:rsidRDefault="00B277A7" w:rsidP="00B277A7">
      <w:pPr>
        <w:pStyle w:val="ListParagraph"/>
        <w:numPr>
          <w:ilvl w:val="2"/>
          <w:numId w:val="50"/>
        </w:numPr>
        <w:spacing w:before="0" w:after="0"/>
      </w:pPr>
      <w:r w:rsidRPr="00832C5D">
        <w:t>Product type is HVP Product.</w:t>
      </w:r>
    </w:p>
    <w:p w14:paraId="572EF0AB" w14:textId="77777777" w:rsidR="00B277A7" w:rsidRPr="00832C5D" w:rsidRDefault="00B277A7" w:rsidP="00B277A7">
      <w:pPr>
        <w:pStyle w:val="ListParagraph"/>
        <w:numPr>
          <w:ilvl w:val="2"/>
          <w:numId w:val="50"/>
        </w:numPr>
        <w:spacing w:before="0" w:after="0"/>
      </w:pPr>
      <w:r w:rsidRPr="00832C5D">
        <w:t>Leak cost between minimum of $1.02 and maximum of $1.10MM</w:t>
      </w:r>
    </w:p>
    <w:p w14:paraId="3ED3A4DE" w14:textId="77777777" w:rsidR="00B277A7" w:rsidRPr="00832C5D" w:rsidRDefault="00B277A7" w:rsidP="00B277A7">
      <w:pPr>
        <w:pStyle w:val="ListParagraph"/>
        <w:numPr>
          <w:ilvl w:val="2"/>
          <w:numId w:val="50"/>
        </w:numPr>
        <w:spacing w:before="0" w:after="0"/>
      </w:pPr>
      <w:r w:rsidRPr="00832C5D">
        <w:t>Leak scenario yielded 15.0 intersections with structures, with minimum of $75,000.00 and maximum of $75,000.00 in cost of structures impacted.</w:t>
      </w:r>
    </w:p>
    <w:p w14:paraId="58689CD5" w14:textId="77777777" w:rsidR="00B277A7" w:rsidRPr="00832C5D" w:rsidRDefault="00B277A7" w:rsidP="00B277A7">
      <w:pPr>
        <w:pStyle w:val="ListParagraph"/>
        <w:numPr>
          <w:ilvl w:val="2"/>
          <w:numId w:val="50"/>
        </w:numPr>
        <w:spacing w:before="0" w:after="0"/>
      </w:pPr>
      <w:r w:rsidRPr="00832C5D">
        <w:t>Leak product loss costs between minimum of $35,177.42 and maximum of $35,177.42</w:t>
      </w:r>
    </w:p>
    <w:p w14:paraId="40557C75" w14:textId="77777777" w:rsidR="00B277A7" w:rsidRPr="00832C5D" w:rsidRDefault="00B277A7" w:rsidP="00B277A7">
      <w:pPr>
        <w:pStyle w:val="ListParagraph"/>
        <w:numPr>
          <w:ilvl w:val="2"/>
          <w:numId w:val="50"/>
        </w:numPr>
        <w:spacing w:before="0" w:after="0"/>
      </w:pPr>
      <w:r w:rsidRPr="00832C5D">
        <w:t>Rupture cost between minimum of $59.11 and maximum of $59.26MM</w:t>
      </w:r>
    </w:p>
    <w:p w14:paraId="2A946F9E" w14:textId="77777777" w:rsidR="00B277A7" w:rsidRPr="00832C5D" w:rsidRDefault="00B277A7" w:rsidP="00B277A7">
      <w:pPr>
        <w:pStyle w:val="ListParagraph"/>
        <w:numPr>
          <w:ilvl w:val="2"/>
          <w:numId w:val="50"/>
        </w:numPr>
        <w:spacing w:before="0" w:after="0"/>
      </w:pPr>
      <w:r w:rsidRPr="00832C5D">
        <w:t>Rupture scenario yielded 8.0 intersections with structures, with minimum of $25,000.00 and maximum of $175,000.00 in cost of structures impacted</w:t>
      </w:r>
    </w:p>
    <w:p w14:paraId="1B8AD572" w14:textId="77777777" w:rsidR="00B277A7" w:rsidRPr="00832C5D" w:rsidRDefault="00B277A7" w:rsidP="00B277A7">
      <w:pPr>
        <w:pStyle w:val="ListParagraph"/>
        <w:numPr>
          <w:ilvl w:val="2"/>
          <w:numId w:val="50"/>
        </w:numPr>
        <w:spacing w:before="0" w:after="0"/>
      </w:pPr>
      <w:r w:rsidRPr="00832C5D">
        <w:t>Rupture product loss costs between minimum of $58,099,358.13 and maximum of $58,099,358.13</w:t>
      </w:r>
    </w:p>
    <w:p w14:paraId="382B301C" w14:textId="77777777" w:rsidR="00B277A7" w:rsidRPr="00832C5D" w:rsidRDefault="00B277A7" w:rsidP="00B277A7">
      <w:pPr>
        <w:pStyle w:val="ListParagraph"/>
        <w:numPr>
          <w:ilvl w:val="2"/>
          <w:numId w:val="50"/>
        </w:numPr>
        <w:spacing w:before="0" w:after="0"/>
      </w:pPr>
      <w:r w:rsidRPr="00832C5D">
        <w:t>Puncture cost between minimum of $2.14 and maximum of $2.27MM</w:t>
      </w:r>
    </w:p>
    <w:p w14:paraId="6BE176C3" w14:textId="77777777" w:rsidR="00B277A7" w:rsidRPr="00832C5D" w:rsidRDefault="00B277A7" w:rsidP="00B277A7">
      <w:pPr>
        <w:pStyle w:val="ListParagraph"/>
        <w:numPr>
          <w:ilvl w:val="2"/>
          <w:numId w:val="50"/>
        </w:numPr>
        <w:spacing w:before="0" w:after="0"/>
      </w:pPr>
      <w:r w:rsidRPr="00832C5D">
        <w:t>Puncture scenario yielded 23.0 intersections with structures, with minimum of $100,000.00 and maximum of $125,000.00 in cost of structures impacted</w:t>
      </w:r>
    </w:p>
    <w:p w14:paraId="439619D1" w14:textId="77777777" w:rsidR="00B277A7" w:rsidRPr="00832C5D" w:rsidRDefault="00B277A7" w:rsidP="00B277A7">
      <w:pPr>
        <w:pStyle w:val="ListParagraph"/>
        <w:numPr>
          <w:ilvl w:val="2"/>
          <w:numId w:val="50"/>
        </w:numPr>
        <w:spacing w:before="0" w:after="0"/>
      </w:pPr>
      <w:r w:rsidRPr="00832C5D">
        <w:t>Puncture Product Loss costs between minimum of $1,155,850.00 and maximum of $1,155,850.00"</w:t>
      </w:r>
    </w:p>
    <w:p w14:paraId="70692DE1" w14:textId="77777777" w:rsidR="00B277A7" w:rsidRPr="00832C5D" w:rsidRDefault="00B277A7" w:rsidP="00B277A7">
      <w:pPr>
        <w:pStyle w:val="ListParagraph"/>
        <w:numPr>
          <w:ilvl w:val="0"/>
          <w:numId w:val="50"/>
        </w:numPr>
        <w:spacing w:before="0" w:after="0"/>
      </w:pPr>
      <w:r w:rsidRPr="00832C5D">
        <w:t>"SS-28 NPS 4</w:t>
      </w:r>
    </w:p>
    <w:p w14:paraId="0E121178" w14:textId="77777777" w:rsidR="00B277A7" w:rsidRPr="00832C5D" w:rsidRDefault="00B277A7" w:rsidP="00B277A7">
      <w:pPr>
        <w:pStyle w:val="ListParagraph"/>
        <w:numPr>
          <w:ilvl w:val="1"/>
          <w:numId w:val="50"/>
        </w:numPr>
        <w:spacing w:before="0" w:after="0"/>
      </w:pPr>
      <w:r w:rsidRPr="00832C5D">
        <w:lastRenderedPageBreak/>
        <w:t>Total Cumulative Length (m):</w:t>
      </w:r>
      <w:r w:rsidRPr="00832C5D">
        <w:tab/>
        <w:t>128.4</w:t>
      </w:r>
    </w:p>
    <w:p w14:paraId="6634DE77" w14:textId="77777777" w:rsidR="00B277A7" w:rsidRPr="00832C5D" w:rsidRDefault="00B277A7" w:rsidP="00B277A7">
      <w:pPr>
        <w:pStyle w:val="ListParagraph"/>
        <w:numPr>
          <w:ilvl w:val="1"/>
          <w:numId w:val="50"/>
        </w:numPr>
        <w:spacing w:before="0" w:after="0"/>
      </w:pPr>
      <w:r w:rsidRPr="00832C5D">
        <w:t>Likelihood of failure distributed between minimum of 2.314e-02 and maximum of 2.314e-02.</w:t>
      </w:r>
    </w:p>
    <w:p w14:paraId="15476C13" w14:textId="77777777" w:rsidR="00B277A7" w:rsidRPr="00832C5D" w:rsidRDefault="00B277A7" w:rsidP="00B277A7">
      <w:pPr>
        <w:pStyle w:val="ListParagraph"/>
        <w:numPr>
          <w:ilvl w:val="2"/>
          <w:numId w:val="50"/>
        </w:numPr>
        <w:spacing w:before="0" w:after="0"/>
      </w:pPr>
      <w:r w:rsidRPr="00832C5D">
        <w:t>Installation date between minimum of 1957-01-01 and maximum of 1957-01-01</w:t>
      </w:r>
    </w:p>
    <w:p w14:paraId="7009DD81" w14:textId="77777777" w:rsidR="00B277A7" w:rsidRPr="00832C5D" w:rsidRDefault="00B277A7" w:rsidP="00B277A7">
      <w:pPr>
        <w:pStyle w:val="ListParagraph"/>
        <w:numPr>
          <w:ilvl w:val="2"/>
          <w:numId w:val="50"/>
        </w:numPr>
        <w:spacing w:before="0" w:after="0"/>
      </w:pPr>
      <w:r w:rsidRPr="00832C5D">
        <w:t>Mainline coating type of Coal Tar</w:t>
      </w:r>
    </w:p>
    <w:p w14:paraId="45839E71" w14:textId="77777777" w:rsidR="00B277A7" w:rsidRPr="00832C5D" w:rsidRDefault="00B277A7" w:rsidP="00B277A7">
      <w:pPr>
        <w:pStyle w:val="ListParagraph"/>
        <w:numPr>
          <w:ilvl w:val="2"/>
          <w:numId w:val="50"/>
        </w:numPr>
        <w:spacing w:before="0" w:after="0"/>
      </w:pPr>
      <w:r w:rsidRPr="00832C5D">
        <w:t>Wall thickness between minimum of 6.02 and maximum of 6.02 mm</w:t>
      </w:r>
    </w:p>
    <w:p w14:paraId="65622333"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00ED46AE" w14:textId="77777777" w:rsidR="00B277A7" w:rsidRPr="00832C5D" w:rsidRDefault="00B277A7" w:rsidP="00B277A7">
      <w:pPr>
        <w:pStyle w:val="ListParagraph"/>
        <w:numPr>
          <w:ilvl w:val="2"/>
          <w:numId w:val="50"/>
        </w:numPr>
        <w:spacing w:before="0" w:after="0"/>
      </w:pPr>
      <w:r w:rsidRPr="00832C5D">
        <w:t>Field bends encountered: nan</w:t>
      </w:r>
    </w:p>
    <w:p w14:paraId="29BD2AF3" w14:textId="77777777" w:rsidR="00B277A7" w:rsidRPr="00832C5D" w:rsidRDefault="00B277A7" w:rsidP="00B277A7">
      <w:pPr>
        <w:pStyle w:val="ListParagraph"/>
        <w:numPr>
          <w:ilvl w:val="2"/>
          <w:numId w:val="50"/>
        </w:numPr>
        <w:spacing w:before="0" w:after="0"/>
      </w:pPr>
      <w:r w:rsidRPr="00832C5D">
        <w:t>Count of road crossings is 0.0</w:t>
      </w:r>
    </w:p>
    <w:p w14:paraId="5925666C" w14:textId="77777777" w:rsidR="00B277A7" w:rsidRPr="00832C5D" w:rsidRDefault="00B277A7" w:rsidP="00B277A7">
      <w:pPr>
        <w:pStyle w:val="ListParagraph"/>
        <w:numPr>
          <w:ilvl w:val="2"/>
          <w:numId w:val="50"/>
        </w:numPr>
        <w:spacing w:before="0" w:after="0"/>
      </w:pPr>
      <w:r w:rsidRPr="00832C5D">
        <w:t>Count of water crossings is 0.0</w:t>
      </w:r>
    </w:p>
    <w:p w14:paraId="0AD720C8" w14:textId="77777777" w:rsidR="00B277A7" w:rsidRPr="00832C5D" w:rsidRDefault="00B277A7" w:rsidP="00B277A7">
      <w:pPr>
        <w:pStyle w:val="ListParagraph"/>
        <w:numPr>
          <w:ilvl w:val="1"/>
          <w:numId w:val="50"/>
        </w:numPr>
        <w:spacing w:before="0" w:after="0"/>
      </w:pPr>
      <w:r w:rsidRPr="00832C5D">
        <w:t>Consequence of failure distributed between minimum of $1.49 and maximum of $3.37MM</w:t>
      </w:r>
    </w:p>
    <w:p w14:paraId="7A1144DC" w14:textId="77777777" w:rsidR="00B277A7" w:rsidRPr="00832C5D" w:rsidRDefault="00B277A7" w:rsidP="00B277A7">
      <w:pPr>
        <w:pStyle w:val="ListParagraph"/>
        <w:numPr>
          <w:ilvl w:val="1"/>
          <w:numId w:val="50"/>
        </w:numPr>
        <w:spacing w:before="0" w:after="0"/>
      </w:pPr>
      <w:r w:rsidRPr="00832C5D">
        <w:t>Total length driven by Environmental: 128.4 meters.</w:t>
      </w:r>
    </w:p>
    <w:p w14:paraId="038BB292" w14:textId="77777777" w:rsidR="00B277A7" w:rsidRPr="00832C5D" w:rsidRDefault="00B277A7" w:rsidP="00B277A7">
      <w:pPr>
        <w:pStyle w:val="ListParagraph"/>
        <w:numPr>
          <w:ilvl w:val="1"/>
          <w:numId w:val="50"/>
        </w:numPr>
        <w:spacing w:before="0" w:after="0"/>
      </w:pPr>
      <w:r w:rsidRPr="00832C5D">
        <w:t>Environmental Cost distributed between minimum of $1.27 and maximum of $3.11MM:</w:t>
      </w:r>
    </w:p>
    <w:p w14:paraId="214E4E40" w14:textId="77777777" w:rsidR="00B277A7" w:rsidRPr="00832C5D" w:rsidRDefault="00B277A7" w:rsidP="00B277A7">
      <w:pPr>
        <w:pStyle w:val="ListParagraph"/>
        <w:numPr>
          <w:ilvl w:val="2"/>
          <w:numId w:val="50"/>
        </w:numPr>
        <w:spacing w:before="0" w:after="0"/>
      </w:pPr>
      <w:r w:rsidRPr="00832C5D">
        <w:t>Leak cost between minimum of $0.20 and maximum of $0.20MM</w:t>
      </w:r>
    </w:p>
    <w:p w14:paraId="541CC477" w14:textId="77777777" w:rsidR="00B277A7" w:rsidRPr="00832C5D" w:rsidRDefault="00B277A7" w:rsidP="00B277A7">
      <w:pPr>
        <w:pStyle w:val="ListParagraph"/>
        <w:numPr>
          <w:ilvl w:val="2"/>
          <w:numId w:val="50"/>
        </w:numPr>
        <w:spacing w:before="0" w:after="0"/>
      </w:pPr>
      <w:r w:rsidRPr="00832C5D">
        <w:t>Leak spill volume between a minimum of 1853.91 and maximum of 1859.61 gallons</w:t>
      </w:r>
    </w:p>
    <w:p w14:paraId="6EA9F38D" w14:textId="77777777" w:rsidR="00B277A7" w:rsidRPr="00832C5D" w:rsidRDefault="00B277A7" w:rsidP="00B277A7">
      <w:pPr>
        <w:pStyle w:val="ListParagraph"/>
        <w:numPr>
          <w:ilvl w:val="2"/>
          <w:numId w:val="50"/>
        </w:numPr>
        <w:spacing w:before="0" w:after="0"/>
      </w:pPr>
      <w:r w:rsidRPr="00832C5D">
        <w:t>Rupture cost between minimum of $25.67 and maximum of $25.75MM</w:t>
      </w:r>
    </w:p>
    <w:p w14:paraId="08F15EC3" w14:textId="77777777" w:rsidR="00B277A7" w:rsidRPr="00832C5D" w:rsidRDefault="00B277A7" w:rsidP="00B277A7">
      <w:pPr>
        <w:pStyle w:val="ListParagraph"/>
        <w:numPr>
          <w:ilvl w:val="2"/>
          <w:numId w:val="50"/>
        </w:numPr>
        <w:spacing w:before="0" w:after="0"/>
      </w:pPr>
      <w:r w:rsidRPr="00832C5D">
        <w:t>Rupture spill volume is between a minimum of 242203.9 and maximum of 242948.7 gallons</w:t>
      </w:r>
    </w:p>
    <w:p w14:paraId="2ECD201B" w14:textId="77777777" w:rsidR="00B277A7" w:rsidRPr="00832C5D" w:rsidRDefault="00B277A7" w:rsidP="00B277A7">
      <w:pPr>
        <w:pStyle w:val="ListParagraph"/>
        <w:numPr>
          <w:ilvl w:val="2"/>
          <w:numId w:val="50"/>
        </w:numPr>
        <w:spacing w:before="0" w:after="0"/>
      </w:pPr>
      <w:r w:rsidRPr="00832C5D">
        <w:t>Puncture cost between minimum of $6.46 and maximum of $6.48MM</w:t>
      </w:r>
    </w:p>
    <w:p w14:paraId="0E55674E" w14:textId="77777777" w:rsidR="00B277A7" w:rsidRPr="00832C5D" w:rsidRDefault="00B277A7" w:rsidP="00B277A7">
      <w:pPr>
        <w:pStyle w:val="ListParagraph"/>
        <w:numPr>
          <w:ilvl w:val="2"/>
          <w:numId w:val="50"/>
        </w:numPr>
        <w:spacing w:before="0" w:after="0"/>
      </w:pPr>
      <w:r w:rsidRPr="00832C5D">
        <w:t>Puncture spill volume is between a minimum of 60915.28 and maximum of 61102.6 gallons</w:t>
      </w:r>
    </w:p>
    <w:p w14:paraId="7D68D75A" w14:textId="77777777" w:rsidR="00B277A7" w:rsidRPr="00832C5D" w:rsidRDefault="00B277A7" w:rsidP="00B277A7">
      <w:pPr>
        <w:pStyle w:val="ListParagraph"/>
        <w:numPr>
          <w:ilvl w:val="2"/>
          <w:numId w:val="50"/>
        </w:numPr>
        <w:spacing w:before="0" w:after="0"/>
      </w:pPr>
      <w:r w:rsidRPr="00832C5D">
        <w:t xml:space="preserve">Land use distributed as </w:t>
      </w:r>
    </w:p>
    <w:p w14:paraId="3A1A847E" w14:textId="77777777" w:rsidR="00B277A7" w:rsidRPr="00832C5D" w:rsidRDefault="00B277A7" w:rsidP="00B277A7">
      <w:pPr>
        <w:pStyle w:val="ListParagraph"/>
        <w:numPr>
          <w:ilvl w:val="3"/>
          <w:numId w:val="50"/>
        </w:numPr>
        <w:spacing w:before="0" w:after="0"/>
      </w:pPr>
      <w:r w:rsidRPr="00832C5D">
        <w:t>Agricultural: 128.40</w:t>
      </w:r>
    </w:p>
    <w:p w14:paraId="2659A5B9" w14:textId="77777777" w:rsidR="00B277A7" w:rsidRPr="00832C5D" w:rsidRDefault="00B277A7" w:rsidP="00B277A7">
      <w:pPr>
        <w:pStyle w:val="ListParagraph"/>
        <w:numPr>
          <w:ilvl w:val="0"/>
          <w:numId w:val="50"/>
        </w:numPr>
        <w:spacing w:before="0" w:after="0"/>
      </w:pPr>
      <w:r w:rsidRPr="00832C5D">
        <w:t>"KERROBERT TO SASK ENERGY FUEL GAS NPS 2</w:t>
      </w:r>
    </w:p>
    <w:p w14:paraId="58377CC7" w14:textId="77777777" w:rsidR="00B277A7" w:rsidRPr="00832C5D" w:rsidRDefault="00B277A7" w:rsidP="00B277A7">
      <w:pPr>
        <w:pStyle w:val="ListParagraph"/>
        <w:numPr>
          <w:ilvl w:val="1"/>
          <w:numId w:val="50"/>
        </w:numPr>
        <w:spacing w:before="0" w:after="0"/>
      </w:pPr>
      <w:r w:rsidRPr="00832C5D">
        <w:t>Total Cumulative Length (m):</w:t>
      </w:r>
      <w:r w:rsidRPr="00832C5D">
        <w:tab/>
        <w:t>117.91</w:t>
      </w:r>
    </w:p>
    <w:p w14:paraId="63BABE93" w14:textId="77777777" w:rsidR="00B277A7" w:rsidRPr="00832C5D" w:rsidRDefault="00B277A7" w:rsidP="00B277A7">
      <w:pPr>
        <w:pStyle w:val="ListParagraph"/>
        <w:numPr>
          <w:ilvl w:val="1"/>
          <w:numId w:val="50"/>
        </w:numPr>
        <w:spacing w:before="0" w:after="0"/>
      </w:pPr>
      <w:r w:rsidRPr="00832C5D">
        <w:t>Likelihood of failure distributed between minimum of 3.090e-02 and maximum of 3.090e-02.</w:t>
      </w:r>
    </w:p>
    <w:p w14:paraId="0E2DF6E8" w14:textId="77777777" w:rsidR="00B277A7" w:rsidRPr="00832C5D" w:rsidRDefault="00B277A7" w:rsidP="00B277A7">
      <w:pPr>
        <w:pStyle w:val="ListParagraph"/>
        <w:numPr>
          <w:ilvl w:val="2"/>
          <w:numId w:val="50"/>
        </w:numPr>
        <w:spacing w:before="0" w:after="0"/>
      </w:pPr>
      <w:r w:rsidRPr="00832C5D">
        <w:t>Installation date between minimum of 1970-01-01 and maximum of 1970-01-01</w:t>
      </w:r>
    </w:p>
    <w:p w14:paraId="1465CC2B" w14:textId="77777777" w:rsidR="00B277A7" w:rsidRPr="00832C5D" w:rsidRDefault="00B277A7" w:rsidP="00B277A7">
      <w:pPr>
        <w:pStyle w:val="ListParagraph"/>
        <w:numPr>
          <w:ilvl w:val="2"/>
          <w:numId w:val="50"/>
        </w:numPr>
        <w:spacing w:before="0" w:after="0"/>
      </w:pPr>
      <w:r w:rsidRPr="00832C5D">
        <w:t>Mainline coating type of Single-wrap Tape</w:t>
      </w:r>
    </w:p>
    <w:p w14:paraId="205655B4" w14:textId="77777777" w:rsidR="00B277A7" w:rsidRPr="00832C5D" w:rsidRDefault="00B277A7" w:rsidP="00B277A7">
      <w:pPr>
        <w:pStyle w:val="ListParagraph"/>
        <w:numPr>
          <w:ilvl w:val="2"/>
          <w:numId w:val="50"/>
        </w:numPr>
        <w:spacing w:before="0" w:after="0"/>
      </w:pPr>
      <w:r w:rsidRPr="00832C5D">
        <w:t>Wall thickness between minimum of 4.78 and maximum of 4.78 mm</w:t>
      </w:r>
    </w:p>
    <w:p w14:paraId="2B22AA31"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6BE7DE6F" w14:textId="77777777" w:rsidR="00B277A7" w:rsidRPr="00832C5D" w:rsidRDefault="00B277A7" w:rsidP="00B277A7">
      <w:pPr>
        <w:pStyle w:val="ListParagraph"/>
        <w:numPr>
          <w:ilvl w:val="2"/>
          <w:numId w:val="50"/>
        </w:numPr>
        <w:spacing w:before="0" w:after="0"/>
      </w:pPr>
      <w:r w:rsidRPr="00832C5D">
        <w:t>Field bends encountered: nan</w:t>
      </w:r>
    </w:p>
    <w:p w14:paraId="394D30DA" w14:textId="77777777" w:rsidR="00B277A7" w:rsidRPr="00832C5D" w:rsidRDefault="00B277A7" w:rsidP="00B277A7">
      <w:pPr>
        <w:pStyle w:val="ListParagraph"/>
        <w:numPr>
          <w:ilvl w:val="2"/>
          <w:numId w:val="50"/>
        </w:numPr>
        <w:spacing w:before="0" w:after="0"/>
      </w:pPr>
      <w:r w:rsidRPr="00832C5D">
        <w:t>Count of road crossings is 0.0</w:t>
      </w:r>
    </w:p>
    <w:p w14:paraId="6157DDA8" w14:textId="77777777" w:rsidR="00B277A7" w:rsidRPr="00832C5D" w:rsidRDefault="00B277A7" w:rsidP="00B277A7">
      <w:pPr>
        <w:pStyle w:val="ListParagraph"/>
        <w:numPr>
          <w:ilvl w:val="2"/>
          <w:numId w:val="50"/>
        </w:numPr>
        <w:spacing w:before="0" w:after="0"/>
      </w:pPr>
      <w:r w:rsidRPr="00832C5D">
        <w:t>Count of water crossings is 0.0</w:t>
      </w:r>
    </w:p>
    <w:p w14:paraId="02DF544C" w14:textId="77777777" w:rsidR="00B277A7" w:rsidRPr="00832C5D" w:rsidRDefault="00B277A7" w:rsidP="00B277A7">
      <w:pPr>
        <w:pStyle w:val="ListParagraph"/>
        <w:numPr>
          <w:ilvl w:val="1"/>
          <w:numId w:val="50"/>
        </w:numPr>
        <w:spacing w:before="0" w:after="0"/>
      </w:pPr>
      <w:r w:rsidRPr="00832C5D">
        <w:t>Consequence of failure distributed between minimum of $22.24 and maximum of $22.28MM</w:t>
      </w:r>
    </w:p>
    <w:p w14:paraId="4CB1880E" w14:textId="77777777" w:rsidR="00B277A7" w:rsidRPr="00832C5D" w:rsidRDefault="00B277A7" w:rsidP="00B277A7">
      <w:pPr>
        <w:pStyle w:val="ListParagraph"/>
        <w:numPr>
          <w:ilvl w:val="1"/>
          <w:numId w:val="50"/>
        </w:numPr>
        <w:spacing w:before="0" w:after="0"/>
      </w:pPr>
      <w:r w:rsidRPr="00832C5D">
        <w:t>Total length driven by Safety: 117.91 meters.</w:t>
      </w:r>
    </w:p>
    <w:p w14:paraId="51BD4D84" w14:textId="77777777" w:rsidR="00B277A7" w:rsidRPr="00832C5D" w:rsidRDefault="00B277A7" w:rsidP="00B277A7">
      <w:pPr>
        <w:pStyle w:val="ListParagraph"/>
        <w:numPr>
          <w:ilvl w:val="1"/>
          <w:numId w:val="50"/>
        </w:numPr>
        <w:spacing w:before="0" w:after="0"/>
      </w:pPr>
      <w:r w:rsidRPr="00832C5D">
        <w:t>Safety Cost distributed between minimum of $21.62 and maximum of $21.65MM:</w:t>
      </w:r>
    </w:p>
    <w:p w14:paraId="665395EB" w14:textId="77777777" w:rsidR="00B277A7" w:rsidRPr="00832C5D" w:rsidRDefault="00B277A7" w:rsidP="00B277A7">
      <w:pPr>
        <w:pStyle w:val="ListParagraph"/>
        <w:numPr>
          <w:ilvl w:val="2"/>
          <w:numId w:val="50"/>
        </w:numPr>
        <w:spacing w:before="0" w:after="0"/>
      </w:pPr>
      <w:r w:rsidRPr="00832C5D">
        <w:t>Leak cost between minimum of $21.89 and maximum of $21.89MM</w:t>
      </w:r>
    </w:p>
    <w:p w14:paraId="2FAB57D3" w14:textId="77777777" w:rsidR="00B277A7" w:rsidRPr="00832C5D" w:rsidRDefault="00B277A7" w:rsidP="00B277A7">
      <w:pPr>
        <w:pStyle w:val="ListParagraph"/>
        <w:numPr>
          <w:ilvl w:val="2"/>
          <w:numId w:val="50"/>
        </w:numPr>
        <w:spacing w:before="0" w:after="0"/>
      </w:pPr>
      <w:r w:rsidRPr="00832C5D">
        <w:t>Leak scenario yielded 20.0 intersections with structures, with minimum of 2.28 and maximum of 2.28 of population impacted.</w:t>
      </w:r>
    </w:p>
    <w:p w14:paraId="5B55125E" w14:textId="77777777" w:rsidR="00B277A7" w:rsidRPr="00832C5D" w:rsidRDefault="00B277A7" w:rsidP="00B277A7">
      <w:pPr>
        <w:pStyle w:val="ListParagraph"/>
        <w:numPr>
          <w:ilvl w:val="2"/>
          <w:numId w:val="50"/>
        </w:numPr>
        <w:spacing w:before="0" w:after="0"/>
      </w:pPr>
      <w:r w:rsidRPr="00832C5D">
        <w:t>Leak hazard radius distributed between minimum of 10.69 and maximum of 10.69 meters.</w:t>
      </w:r>
    </w:p>
    <w:p w14:paraId="69AE7C62" w14:textId="77777777" w:rsidR="00B277A7" w:rsidRPr="00832C5D" w:rsidRDefault="00B277A7" w:rsidP="00B277A7">
      <w:pPr>
        <w:pStyle w:val="ListParagraph"/>
        <w:numPr>
          <w:ilvl w:val="2"/>
          <w:numId w:val="50"/>
        </w:numPr>
        <w:spacing w:before="0" w:after="0"/>
      </w:pPr>
      <w:r w:rsidRPr="00832C5D">
        <w:t>Rupture cost between minimum of $21.89 and maximum of $21.89MM</w:t>
      </w:r>
    </w:p>
    <w:p w14:paraId="65E6AC71" w14:textId="77777777" w:rsidR="00B277A7" w:rsidRPr="00832C5D" w:rsidRDefault="00B277A7" w:rsidP="00B277A7">
      <w:pPr>
        <w:pStyle w:val="ListParagraph"/>
        <w:numPr>
          <w:ilvl w:val="2"/>
          <w:numId w:val="50"/>
        </w:numPr>
        <w:spacing w:before="0" w:after="0"/>
      </w:pPr>
      <w:r w:rsidRPr="00832C5D">
        <w:t>Rupture scenario yielded 21.0 intersections with structures, with minimum of 2.28 and maximum of 2.28 of population impacted</w:t>
      </w:r>
    </w:p>
    <w:p w14:paraId="5D725A05" w14:textId="77777777" w:rsidR="00B277A7" w:rsidRPr="00832C5D" w:rsidRDefault="00B277A7" w:rsidP="00B277A7">
      <w:pPr>
        <w:pStyle w:val="ListParagraph"/>
        <w:numPr>
          <w:ilvl w:val="2"/>
          <w:numId w:val="50"/>
        </w:numPr>
        <w:spacing w:before="0" w:after="0"/>
      </w:pPr>
      <w:r w:rsidRPr="00832C5D">
        <w:t>Rupture hazard radius distributed between minimum of 39.77 and maximum of 39.77 meters.</w:t>
      </w:r>
    </w:p>
    <w:p w14:paraId="06F44C09" w14:textId="77777777" w:rsidR="00B277A7" w:rsidRPr="00832C5D" w:rsidRDefault="00B277A7" w:rsidP="00B277A7">
      <w:pPr>
        <w:pStyle w:val="ListParagraph"/>
        <w:numPr>
          <w:ilvl w:val="2"/>
          <w:numId w:val="50"/>
        </w:numPr>
        <w:spacing w:before="0" w:after="0"/>
      </w:pPr>
      <w:r w:rsidRPr="00832C5D">
        <w:t>Puncture cost between minimum of $21.89 and maximum of $21.89MM</w:t>
      </w:r>
    </w:p>
    <w:p w14:paraId="65159D0E" w14:textId="77777777" w:rsidR="00B277A7" w:rsidRPr="00832C5D" w:rsidRDefault="00B277A7" w:rsidP="00B277A7">
      <w:pPr>
        <w:pStyle w:val="ListParagraph"/>
        <w:numPr>
          <w:ilvl w:val="2"/>
          <w:numId w:val="50"/>
        </w:numPr>
        <w:spacing w:before="0" w:after="0"/>
      </w:pPr>
      <w:r w:rsidRPr="00832C5D">
        <w:lastRenderedPageBreak/>
        <w:t>Puncture scenario yielded 22.0 intersections with structures, with minimum of 2.28 and maximum of 2.28 of population impacted</w:t>
      </w:r>
    </w:p>
    <w:p w14:paraId="09370D3D" w14:textId="77777777" w:rsidR="00B277A7" w:rsidRPr="00832C5D" w:rsidRDefault="00B277A7" w:rsidP="00B277A7">
      <w:pPr>
        <w:pStyle w:val="ListParagraph"/>
        <w:numPr>
          <w:ilvl w:val="2"/>
          <w:numId w:val="50"/>
        </w:numPr>
        <w:spacing w:before="0" w:after="0"/>
      </w:pPr>
      <w:r w:rsidRPr="00832C5D">
        <w:t>Puncture hazard radius distributed between minimum of 38.44 and maximum of 38.44 meters.</w:t>
      </w:r>
    </w:p>
    <w:p w14:paraId="200386E6" w14:textId="77777777" w:rsidR="00B277A7" w:rsidRPr="00832C5D" w:rsidRDefault="00B277A7" w:rsidP="00B277A7">
      <w:pPr>
        <w:pStyle w:val="ListParagraph"/>
        <w:numPr>
          <w:ilvl w:val="2"/>
          <w:numId w:val="50"/>
        </w:numPr>
        <w:spacing w:before="0" w:after="0"/>
      </w:pPr>
      <w:r w:rsidRPr="00832C5D">
        <w:t>Product type is FG.</w:t>
      </w:r>
    </w:p>
    <w:p w14:paraId="425ADFB3" w14:textId="77777777" w:rsidR="00B277A7" w:rsidRPr="00832C5D" w:rsidRDefault="00B277A7" w:rsidP="00B277A7">
      <w:pPr>
        <w:pStyle w:val="ListParagraph"/>
        <w:numPr>
          <w:ilvl w:val="2"/>
          <w:numId w:val="50"/>
        </w:numPr>
        <w:spacing w:before="0" w:after="0"/>
      </w:pPr>
      <w:r w:rsidRPr="00832C5D">
        <w:t>Class area location is/are 1.0.</w:t>
      </w:r>
    </w:p>
    <w:p w14:paraId="3344AE12" w14:textId="77777777" w:rsidR="00B277A7" w:rsidRPr="00832C5D" w:rsidRDefault="00B277A7" w:rsidP="00B277A7">
      <w:pPr>
        <w:pStyle w:val="ListParagraph"/>
        <w:numPr>
          <w:ilvl w:val="0"/>
          <w:numId w:val="50"/>
        </w:numPr>
        <w:spacing w:before="0" w:after="0"/>
      </w:pPr>
      <w:r w:rsidRPr="00832C5D">
        <w:t xml:space="preserve">"NPS8 Petro Vera to Lone Rock From 13-11-47-27-W3 </w:t>
      </w:r>
      <w:proofErr w:type="gramStart"/>
      <w:r w:rsidRPr="00832C5D">
        <w:t>To</w:t>
      </w:r>
      <w:proofErr w:type="gramEnd"/>
      <w:r w:rsidRPr="00832C5D">
        <w:t xml:space="preserve"> 16-10-47-27-W3</w:t>
      </w:r>
    </w:p>
    <w:p w14:paraId="6CD6AC6C" w14:textId="77777777" w:rsidR="00B277A7" w:rsidRPr="00832C5D" w:rsidRDefault="00B277A7" w:rsidP="00B277A7">
      <w:pPr>
        <w:pStyle w:val="ListParagraph"/>
        <w:numPr>
          <w:ilvl w:val="1"/>
          <w:numId w:val="50"/>
        </w:numPr>
        <w:spacing w:before="0" w:after="0"/>
      </w:pPr>
      <w:r w:rsidRPr="00832C5D">
        <w:t>Total Cumulative Length (m):</w:t>
      </w:r>
      <w:r w:rsidRPr="00832C5D">
        <w:tab/>
        <w:t>83.82</w:t>
      </w:r>
    </w:p>
    <w:p w14:paraId="02A19ACF" w14:textId="77777777" w:rsidR="00B277A7" w:rsidRPr="00832C5D" w:rsidRDefault="00B277A7" w:rsidP="00B277A7">
      <w:pPr>
        <w:pStyle w:val="ListParagraph"/>
        <w:numPr>
          <w:ilvl w:val="1"/>
          <w:numId w:val="50"/>
        </w:numPr>
        <w:spacing w:before="0" w:after="0"/>
      </w:pPr>
      <w:r w:rsidRPr="00832C5D">
        <w:t>Likelihood of failure distributed between minimum of 2.674e-02 and maximum of 1.136e-01.</w:t>
      </w:r>
    </w:p>
    <w:p w14:paraId="0CBC9626" w14:textId="77777777" w:rsidR="00B277A7" w:rsidRPr="00832C5D" w:rsidRDefault="00B277A7" w:rsidP="00B277A7">
      <w:pPr>
        <w:pStyle w:val="ListParagraph"/>
        <w:numPr>
          <w:ilvl w:val="2"/>
          <w:numId w:val="50"/>
        </w:numPr>
        <w:spacing w:before="0" w:after="0"/>
      </w:pPr>
      <w:r w:rsidRPr="00832C5D">
        <w:t>Installation date between minimum of 1971-01-01 and maximum of 1971-01-01</w:t>
      </w:r>
    </w:p>
    <w:p w14:paraId="39D8E3F5" w14:textId="77777777" w:rsidR="00B277A7" w:rsidRPr="00832C5D" w:rsidRDefault="00B277A7" w:rsidP="00B277A7">
      <w:pPr>
        <w:pStyle w:val="ListParagraph"/>
        <w:numPr>
          <w:ilvl w:val="2"/>
          <w:numId w:val="50"/>
        </w:numPr>
        <w:spacing w:before="0" w:after="0"/>
      </w:pPr>
      <w:r w:rsidRPr="00832C5D">
        <w:t>Mainline coating type of Tape</w:t>
      </w:r>
    </w:p>
    <w:p w14:paraId="50AE08A8" w14:textId="77777777" w:rsidR="00B277A7" w:rsidRPr="00832C5D" w:rsidRDefault="00B277A7" w:rsidP="00B277A7">
      <w:pPr>
        <w:pStyle w:val="ListParagraph"/>
        <w:numPr>
          <w:ilvl w:val="2"/>
          <w:numId w:val="50"/>
        </w:numPr>
        <w:spacing w:before="0" w:after="0"/>
      </w:pPr>
      <w:r w:rsidRPr="00832C5D">
        <w:t>Wall thickness between minimum of 5.6 and maximum of 5.6 mm</w:t>
      </w:r>
    </w:p>
    <w:p w14:paraId="3F8EFDB5"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6BA7D913" w14:textId="77777777" w:rsidR="00B277A7" w:rsidRPr="00832C5D" w:rsidRDefault="00B277A7" w:rsidP="00B277A7">
      <w:pPr>
        <w:pStyle w:val="ListParagraph"/>
        <w:numPr>
          <w:ilvl w:val="2"/>
          <w:numId w:val="50"/>
        </w:numPr>
        <w:spacing w:before="0" w:after="0"/>
      </w:pPr>
      <w:r w:rsidRPr="00832C5D">
        <w:t>Field bends encountered: nan</w:t>
      </w:r>
    </w:p>
    <w:p w14:paraId="213FA351" w14:textId="77777777" w:rsidR="00B277A7" w:rsidRPr="00832C5D" w:rsidRDefault="00B277A7" w:rsidP="00B277A7">
      <w:pPr>
        <w:pStyle w:val="ListParagraph"/>
        <w:numPr>
          <w:ilvl w:val="2"/>
          <w:numId w:val="50"/>
        </w:numPr>
        <w:spacing w:before="0" w:after="0"/>
      </w:pPr>
      <w:r w:rsidRPr="00832C5D">
        <w:t>Count of road crossings is 1.0</w:t>
      </w:r>
    </w:p>
    <w:p w14:paraId="2169262E" w14:textId="77777777" w:rsidR="00B277A7" w:rsidRPr="00832C5D" w:rsidRDefault="00B277A7" w:rsidP="00B277A7">
      <w:pPr>
        <w:pStyle w:val="ListParagraph"/>
        <w:numPr>
          <w:ilvl w:val="2"/>
          <w:numId w:val="50"/>
        </w:numPr>
        <w:spacing w:before="0" w:after="0"/>
      </w:pPr>
      <w:r w:rsidRPr="00832C5D">
        <w:t>Count of water crossings is 0.0</w:t>
      </w:r>
    </w:p>
    <w:p w14:paraId="59EA7EB0" w14:textId="77777777" w:rsidR="00B277A7" w:rsidRPr="00832C5D" w:rsidRDefault="00B277A7" w:rsidP="00B277A7">
      <w:pPr>
        <w:pStyle w:val="ListParagraph"/>
        <w:numPr>
          <w:ilvl w:val="1"/>
          <w:numId w:val="50"/>
        </w:numPr>
        <w:spacing w:before="0" w:after="0"/>
      </w:pPr>
      <w:r w:rsidRPr="00832C5D">
        <w:t>Consequence of failure distributed between minimum of $1.34 and maximum of $13.28MM</w:t>
      </w:r>
    </w:p>
    <w:p w14:paraId="140B06D3" w14:textId="77777777" w:rsidR="00B277A7" w:rsidRPr="00832C5D" w:rsidRDefault="00B277A7" w:rsidP="00B277A7">
      <w:pPr>
        <w:pStyle w:val="ListParagraph"/>
        <w:numPr>
          <w:ilvl w:val="1"/>
          <w:numId w:val="50"/>
        </w:numPr>
        <w:spacing w:before="0" w:after="0"/>
      </w:pPr>
      <w:r w:rsidRPr="00832C5D">
        <w:t>Total length driven by Safety: 31.87 meters.</w:t>
      </w:r>
    </w:p>
    <w:p w14:paraId="06117AD0" w14:textId="77777777" w:rsidR="00B277A7" w:rsidRPr="00832C5D" w:rsidRDefault="00B277A7" w:rsidP="00B277A7">
      <w:pPr>
        <w:pStyle w:val="ListParagraph"/>
        <w:numPr>
          <w:ilvl w:val="1"/>
          <w:numId w:val="50"/>
        </w:numPr>
        <w:spacing w:before="0" w:after="0"/>
      </w:pPr>
      <w:r w:rsidRPr="00832C5D">
        <w:t>Safety Cost distributed between minimum of $0.34 and maximum of $12.03MM:</w:t>
      </w:r>
    </w:p>
    <w:p w14:paraId="67A12CD7" w14:textId="77777777" w:rsidR="00B277A7" w:rsidRPr="00832C5D" w:rsidRDefault="00B277A7" w:rsidP="00B277A7">
      <w:pPr>
        <w:pStyle w:val="ListParagraph"/>
        <w:numPr>
          <w:ilvl w:val="2"/>
          <w:numId w:val="50"/>
        </w:numPr>
        <w:spacing w:before="0" w:after="0"/>
      </w:pPr>
      <w:r w:rsidRPr="00832C5D">
        <w:t>Leak cost between minimum of $0.00 and maximum of $12.11MM</w:t>
      </w:r>
    </w:p>
    <w:p w14:paraId="2D42258C" w14:textId="77777777" w:rsidR="00B277A7" w:rsidRPr="00832C5D" w:rsidRDefault="00B277A7" w:rsidP="00B277A7">
      <w:pPr>
        <w:pStyle w:val="ListParagraph"/>
        <w:numPr>
          <w:ilvl w:val="2"/>
          <w:numId w:val="50"/>
        </w:numPr>
        <w:spacing w:before="0" w:after="0"/>
      </w:pPr>
      <w:r w:rsidRPr="00832C5D">
        <w:t>Leak scenario yielded 5.0 intersections with structures, with minimum of 1.26 and maximum of 1.26 of population impacted.</w:t>
      </w:r>
    </w:p>
    <w:p w14:paraId="5DA745D9" w14:textId="77777777" w:rsidR="00B277A7" w:rsidRPr="00832C5D" w:rsidRDefault="00B277A7" w:rsidP="00B277A7">
      <w:pPr>
        <w:pStyle w:val="ListParagraph"/>
        <w:numPr>
          <w:ilvl w:val="2"/>
          <w:numId w:val="50"/>
        </w:numPr>
        <w:spacing w:before="0" w:after="0"/>
      </w:pPr>
      <w:r w:rsidRPr="00832C5D">
        <w:t>Leak hazard radius distributed between minimum of 2.28 and maximum of 2.28 meters.</w:t>
      </w:r>
    </w:p>
    <w:p w14:paraId="752F7570" w14:textId="77777777" w:rsidR="00B277A7" w:rsidRPr="00832C5D" w:rsidRDefault="00B277A7" w:rsidP="00B277A7">
      <w:pPr>
        <w:pStyle w:val="ListParagraph"/>
        <w:numPr>
          <w:ilvl w:val="2"/>
          <w:numId w:val="50"/>
        </w:numPr>
        <w:spacing w:before="0" w:after="0"/>
      </w:pPr>
      <w:r w:rsidRPr="00832C5D">
        <w:t>Rupture cost between minimum of $12.11 and maximum of $12.11MM</w:t>
      </w:r>
    </w:p>
    <w:p w14:paraId="38B94133" w14:textId="77777777" w:rsidR="00B277A7" w:rsidRPr="00832C5D" w:rsidRDefault="00B277A7" w:rsidP="00B277A7">
      <w:pPr>
        <w:pStyle w:val="ListParagraph"/>
        <w:numPr>
          <w:ilvl w:val="2"/>
          <w:numId w:val="50"/>
        </w:numPr>
        <w:spacing w:before="0" w:after="0"/>
      </w:pPr>
      <w:r w:rsidRPr="00832C5D">
        <w:t>Rupture scenario yielded 3.0 intersections with structures, with minimum of 1.26 and maximum of 1.26 of population impacted</w:t>
      </w:r>
    </w:p>
    <w:p w14:paraId="36071094" w14:textId="77777777" w:rsidR="00B277A7" w:rsidRPr="00832C5D" w:rsidRDefault="00B277A7" w:rsidP="00B277A7">
      <w:pPr>
        <w:pStyle w:val="ListParagraph"/>
        <w:numPr>
          <w:ilvl w:val="2"/>
          <w:numId w:val="50"/>
        </w:numPr>
        <w:spacing w:before="0" w:after="0"/>
      </w:pPr>
      <w:r w:rsidRPr="00832C5D">
        <w:t>Rupture hazard radius distributed between minimum of 30.46 and maximum of 30.46 meters.</w:t>
      </w:r>
    </w:p>
    <w:p w14:paraId="4813C971" w14:textId="77777777" w:rsidR="00B277A7" w:rsidRPr="00832C5D" w:rsidRDefault="00B277A7" w:rsidP="00B277A7">
      <w:pPr>
        <w:pStyle w:val="ListParagraph"/>
        <w:numPr>
          <w:ilvl w:val="2"/>
          <w:numId w:val="50"/>
        </w:numPr>
        <w:spacing w:before="0" w:after="0"/>
      </w:pPr>
      <w:r w:rsidRPr="00832C5D">
        <w:t>Puncture cost between minimum of $0.00 and maximum of $12.11MM</w:t>
      </w:r>
    </w:p>
    <w:p w14:paraId="3A23DF6C" w14:textId="77777777" w:rsidR="00B277A7" w:rsidRPr="00832C5D" w:rsidRDefault="00B277A7" w:rsidP="00B277A7">
      <w:pPr>
        <w:pStyle w:val="ListParagraph"/>
        <w:numPr>
          <w:ilvl w:val="2"/>
          <w:numId w:val="50"/>
        </w:numPr>
        <w:spacing w:before="0" w:after="0"/>
      </w:pPr>
      <w:r w:rsidRPr="00832C5D">
        <w:t>Puncture scenario yielded 6.0 intersections with structures, with minimum of 1.26 and maximum of 1.26 of population impacted</w:t>
      </w:r>
    </w:p>
    <w:p w14:paraId="0D3F173E" w14:textId="77777777" w:rsidR="00B277A7" w:rsidRPr="00832C5D" w:rsidRDefault="00B277A7" w:rsidP="00B277A7">
      <w:pPr>
        <w:pStyle w:val="ListParagraph"/>
        <w:numPr>
          <w:ilvl w:val="2"/>
          <w:numId w:val="50"/>
        </w:numPr>
        <w:spacing w:before="0" w:after="0"/>
      </w:pPr>
      <w:r w:rsidRPr="00832C5D">
        <w:t>Puncture hazard radius distributed between minimum of 8.99 and maximum of 8.99 meters.</w:t>
      </w:r>
    </w:p>
    <w:p w14:paraId="486B534E" w14:textId="77777777" w:rsidR="00B277A7" w:rsidRPr="00832C5D" w:rsidRDefault="00B277A7" w:rsidP="00B277A7">
      <w:pPr>
        <w:pStyle w:val="ListParagraph"/>
        <w:numPr>
          <w:ilvl w:val="2"/>
          <w:numId w:val="50"/>
        </w:numPr>
        <w:spacing w:before="0" w:after="0"/>
      </w:pPr>
      <w:r w:rsidRPr="00832C5D">
        <w:t>Product type is Blend.</w:t>
      </w:r>
    </w:p>
    <w:p w14:paraId="5867B080" w14:textId="77777777" w:rsidR="00B277A7" w:rsidRPr="00832C5D" w:rsidRDefault="00B277A7" w:rsidP="00B277A7">
      <w:pPr>
        <w:pStyle w:val="ListParagraph"/>
        <w:numPr>
          <w:ilvl w:val="2"/>
          <w:numId w:val="50"/>
        </w:numPr>
        <w:spacing w:before="0" w:after="0"/>
      </w:pPr>
      <w:r w:rsidRPr="00832C5D">
        <w:t>Class area location is/are 1.0.</w:t>
      </w:r>
    </w:p>
    <w:p w14:paraId="1CEAFE30" w14:textId="77777777" w:rsidR="00B277A7" w:rsidRPr="00832C5D" w:rsidRDefault="00B277A7" w:rsidP="00B277A7">
      <w:pPr>
        <w:pStyle w:val="ListParagraph"/>
        <w:numPr>
          <w:ilvl w:val="1"/>
          <w:numId w:val="50"/>
        </w:numPr>
        <w:spacing w:before="0" w:after="0"/>
      </w:pPr>
      <w:r w:rsidRPr="00832C5D">
        <w:t>Total length driven by Environmental: 51.95 meters.</w:t>
      </w:r>
    </w:p>
    <w:p w14:paraId="7E262930" w14:textId="77777777" w:rsidR="00B277A7" w:rsidRPr="00832C5D" w:rsidRDefault="00B277A7" w:rsidP="00B277A7">
      <w:pPr>
        <w:pStyle w:val="ListParagraph"/>
        <w:numPr>
          <w:ilvl w:val="1"/>
          <w:numId w:val="50"/>
        </w:numPr>
        <w:spacing w:before="0" w:after="0"/>
      </w:pPr>
      <w:r w:rsidRPr="00832C5D">
        <w:t>Environmental Cost distributed between minimum of $0.77 and maximum of $0.80MM:</w:t>
      </w:r>
    </w:p>
    <w:p w14:paraId="190707A8" w14:textId="77777777" w:rsidR="00B277A7" w:rsidRPr="00832C5D" w:rsidRDefault="00B277A7" w:rsidP="00B277A7">
      <w:pPr>
        <w:pStyle w:val="ListParagraph"/>
        <w:numPr>
          <w:ilvl w:val="2"/>
          <w:numId w:val="50"/>
        </w:numPr>
        <w:spacing w:before="0" w:after="0"/>
      </w:pPr>
      <w:r w:rsidRPr="00832C5D">
        <w:t>Leak cost between minimum of $0.05 and maximum of $0.05MM</w:t>
      </w:r>
    </w:p>
    <w:p w14:paraId="3DBD7D31" w14:textId="77777777" w:rsidR="00B277A7" w:rsidRPr="00832C5D" w:rsidRDefault="00B277A7" w:rsidP="00B277A7">
      <w:pPr>
        <w:pStyle w:val="ListParagraph"/>
        <w:numPr>
          <w:ilvl w:val="2"/>
          <w:numId w:val="50"/>
        </w:numPr>
        <w:spacing w:before="0" w:after="0"/>
      </w:pPr>
      <w:r w:rsidRPr="00832C5D">
        <w:t>Leak spill volume between a minimum of 492.22 and maximum of 492.22 gallons</w:t>
      </w:r>
    </w:p>
    <w:p w14:paraId="29788D61" w14:textId="77777777" w:rsidR="00B277A7" w:rsidRPr="00832C5D" w:rsidRDefault="00B277A7" w:rsidP="00B277A7">
      <w:pPr>
        <w:pStyle w:val="ListParagraph"/>
        <w:numPr>
          <w:ilvl w:val="2"/>
          <w:numId w:val="50"/>
        </w:numPr>
        <w:spacing w:before="0" w:after="0"/>
      </w:pPr>
      <w:r w:rsidRPr="00832C5D">
        <w:t>Rupture cost between minimum of $25.04 and maximum of $25.04MM</w:t>
      </w:r>
    </w:p>
    <w:p w14:paraId="10D48E25" w14:textId="77777777" w:rsidR="00B277A7" w:rsidRPr="00832C5D" w:rsidRDefault="00B277A7" w:rsidP="00B277A7">
      <w:pPr>
        <w:pStyle w:val="ListParagraph"/>
        <w:numPr>
          <w:ilvl w:val="2"/>
          <w:numId w:val="50"/>
        </w:numPr>
        <w:spacing w:before="0" w:after="0"/>
      </w:pPr>
      <w:r w:rsidRPr="00832C5D">
        <w:t>Rupture spill volume is between a minimum of 236237.43 and maximum of 236237.43 gallons</w:t>
      </w:r>
    </w:p>
    <w:p w14:paraId="455DD4FE" w14:textId="77777777" w:rsidR="00B277A7" w:rsidRPr="00832C5D" w:rsidRDefault="00B277A7" w:rsidP="00B277A7">
      <w:pPr>
        <w:pStyle w:val="ListParagraph"/>
        <w:numPr>
          <w:ilvl w:val="2"/>
          <w:numId w:val="50"/>
        </w:numPr>
        <w:spacing w:before="0" w:after="0"/>
      </w:pPr>
      <w:r w:rsidRPr="00832C5D">
        <w:t>Puncture cost between minimum of $1.71 and maximum of $1.71MM</w:t>
      </w:r>
    </w:p>
    <w:p w14:paraId="3BC0ECEA" w14:textId="77777777" w:rsidR="00B277A7" w:rsidRPr="00832C5D" w:rsidRDefault="00B277A7" w:rsidP="00B277A7">
      <w:pPr>
        <w:pStyle w:val="ListParagraph"/>
        <w:numPr>
          <w:ilvl w:val="2"/>
          <w:numId w:val="50"/>
        </w:numPr>
        <w:spacing w:before="0" w:after="0"/>
      </w:pPr>
      <w:r w:rsidRPr="00832C5D">
        <w:t>Puncture spill volume is between a minimum of 16173.37 and maximum of 16173.37 gallons</w:t>
      </w:r>
    </w:p>
    <w:p w14:paraId="734DA246" w14:textId="77777777" w:rsidR="00B277A7" w:rsidRPr="00832C5D" w:rsidRDefault="00B277A7" w:rsidP="00B277A7">
      <w:pPr>
        <w:pStyle w:val="ListParagraph"/>
        <w:numPr>
          <w:ilvl w:val="2"/>
          <w:numId w:val="50"/>
        </w:numPr>
        <w:spacing w:before="0" w:after="0"/>
      </w:pPr>
      <w:r w:rsidRPr="00832C5D">
        <w:t xml:space="preserve">Land use distributed as </w:t>
      </w:r>
    </w:p>
    <w:p w14:paraId="04574C66" w14:textId="77777777" w:rsidR="00B277A7" w:rsidRPr="00832C5D" w:rsidRDefault="00B277A7" w:rsidP="00B277A7">
      <w:pPr>
        <w:pStyle w:val="ListParagraph"/>
        <w:numPr>
          <w:ilvl w:val="3"/>
          <w:numId w:val="50"/>
        </w:numPr>
        <w:spacing w:before="0" w:after="0"/>
      </w:pPr>
      <w:r w:rsidRPr="00832C5D">
        <w:t>Agricultural: 83.82</w:t>
      </w:r>
    </w:p>
    <w:p w14:paraId="241A8700" w14:textId="77777777" w:rsidR="00B277A7" w:rsidRPr="00832C5D" w:rsidRDefault="00B277A7" w:rsidP="00B277A7">
      <w:pPr>
        <w:pStyle w:val="ListParagraph"/>
        <w:numPr>
          <w:ilvl w:val="0"/>
          <w:numId w:val="50"/>
        </w:numPr>
        <w:spacing w:before="0" w:after="0"/>
      </w:pPr>
      <w:r w:rsidRPr="00832C5D">
        <w:lastRenderedPageBreak/>
        <w:t>"STRATHCONA AOSPL CONNECTION NPS 12</w:t>
      </w:r>
    </w:p>
    <w:p w14:paraId="28B9C958" w14:textId="77777777" w:rsidR="00B277A7" w:rsidRPr="00832C5D" w:rsidRDefault="00B277A7" w:rsidP="00B277A7">
      <w:pPr>
        <w:pStyle w:val="ListParagraph"/>
        <w:numPr>
          <w:ilvl w:val="1"/>
          <w:numId w:val="50"/>
        </w:numPr>
        <w:spacing w:before="0" w:after="0"/>
      </w:pPr>
      <w:r w:rsidRPr="00832C5D">
        <w:t>Total Cumulative Length (m):</w:t>
      </w:r>
      <w:r w:rsidRPr="00832C5D">
        <w:tab/>
        <w:t>78.6</w:t>
      </w:r>
    </w:p>
    <w:p w14:paraId="7A6DED3D" w14:textId="77777777" w:rsidR="00B277A7" w:rsidRPr="00832C5D" w:rsidRDefault="00B277A7" w:rsidP="00B277A7">
      <w:pPr>
        <w:pStyle w:val="ListParagraph"/>
        <w:numPr>
          <w:ilvl w:val="1"/>
          <w:numId w:val="50"/>
        </w:numPr>
        <w:spacing w:before="0" w:after="0"/>
      </w:pPr>
      <w:r w:rsidRPr="00832C5D">
        <w:t>Likelihood of failure distributed between minimum of 1.044e-02 and maximum of 4.436e-02.</w:t>
      </w:r>
    </w:p>
    <w:p w14:paraId="663326CF" w14:textId="77777777" w:rsidR="00B277A7" w:rsidRPr="00832C5D" w:rsidRDefault="00B277A7" w:rsidP="00B277A7">
      <w:pPr>
        <w:pStyle w:val="ListParagraph"/>
        <w:numPr>
          <w:ilvl w:val="2"/>
          <w:numId w:val="50"/>
        </w:numPr>
        <w:spacing w:before="0" w:after="0"/>
      </w:pPr>
      <w:r w:rsidRPr="00832C5D">
        <w:t>Installation date between minimum of 2010-01-01 and maximum of 2010-01-01</w:t>
      </w:r>
    </w:p>
    <w:p w14:paraId="5364B188" w14:textId="77777777" w:rsidR="00B277A7" w:rsidRPr="00832C5D" w:rsidRDefault="00B277A7" w:rsidP="00B277A7">
      <w:pPr>
        <w:pStyle w:val="ListParagraph"/>
        <w:numPr>
          <w:ilvl w:val="2"/>
          <w:numId w:val="50"/>
        </w:numPr>
        <w:spacing w:before="0" w:after="0"/>
      </w:pPr>
      <w:r w:rsidRPr="00832C5D">
        <w:t>Mainline coating type of Unknown</w:t>
      </w:r>
    </w:p>
    <w:p w14:paraId="58FBA28B" w14:textId="77777777" w:rsidR="00B277A7" w:rsidRPr="00832C5D" w:rsidRDefault="00B277A7" w:rsidP="00B277A7">
      <w:pPr>
        <w:pStyle w:val="ListParagraph"/>
        <w:numPr>
          <w:ilvl w:val="2"/>
          <w:numId w:val="50"/>
        </w:numPr>
        <w:spacing w:before="0" w:after="0"/>
      </w:pPr>
      <w:r w:rsidRPr="00832C5D">
        <w:t>Wall thickness between minimum of 9.52 and maximum of 9.52 mm</w:t>
      </w:r>
    </w:p>
    <w:p w14:paraId="48979D2A" w14:textId="77777777" w:rsidR="00B277A7" w:rsidRPr="00832C5D" w:rsidRDefault="00B277A7" w:rsidP="00B277A7">
      <w:pPr>
        <w:pStyle w:val="ListParagraph"/>
        <w:numPr>
          <w:ilvl w:val="2"/>
          <w:numId w:val="50"/>
        </w:numPr>
        <w:spacing w:before="0" w:after="0"/>
      </w:pPr>
      <w:r w:rsidRPr="00832C5D">
        <w:t>Geotechnical hazard POF between minimum of nan and maximum of nan</w:t>
      </w:r>
    </w:p>
    <w:p w14:paraId="7B7538F5" w14:textId="77777777" w:rsidR="00B277A7" w:rsidRPr="00832C5D" w:rsidRDefault="00B277A7" w:rsidP="00B277A7">
      <w:pPr>
        <w:pStyle w:val="ListParagraph"/>
        <w:numPr>
          <w:ilvl w:val="2"/>
          <w:numId w:val="50"/>
        </w:numPr>
        <w:spacing w:before="0" w:after="0"/>
      </w:pPr>
      <w:r w:rsidRPr="00832C5D">
        <w:t>Field bends encountered: nan</w:t>
      </w:r>
    </w:p>
    <w:p w14:paraId="5B171400" w14:textId="77777777" w:rsidR="00B277A7" w:rsidRPr="00832C5D" w:rsidRDefault="00B277A7" w:rsidP="00B277A7">
      <w:pPr>
        <w:pStyle w:val="ListParagraph"/>
        <w:numPr>
          <w:ilvl w:val="2"/>
          <w:numId w:val="50"/>
        </w:numPr>
        <w:spacing w:before="0" w:after="0"/>
      </w:pPr>
      <w:r w:rsidRPr="00832C5D">
        <w:t>Count of road crossings is 1.0</w:t>
      </w:r>
    </w:p>
    <w:p w14:paraId="1F672DBA" w14:textId="77777777" w:rsidR="00B277A7" w:rsidRPr="00832C5D" w:rsidRDefault="00B277A7" w:rsidP="00B277A7">
      <w:pPr>
        <w:pStyle w:val="ListParagraph"/>
        <w:numPr>
          <w:ilvl w:val="2"/>
          <w:numId w:val="50"/>
        </w:numPr>
        <w:spacing w:before="0" w:after="0"/>
      </w:pPr>
      <w:r w:rsidRPr="00832C5D">
        <w:t>Count of water crossings is 0.0</w:t>
      </w:r>
    </w:p>
    <w:p w14:paraId="5451F75C" w14:textId="77777777" w:rsidR="00B277A7" w:rsidRPr="00832C5D" w:rsidRDefault="00B277A7" w:rsidP="00B277A7">
      <w:pPr>
        <w:pStyle w:val="ListParagraph"/>
        <w:numPr>
          <w:ilvl w:val="1"/>
          <w:numId w:val="50"/>
        </w:numPr>
        <w:spacing w:before="0" w:after="0"/>
      </w:pPr>
      <w:r w:rsidRPr="00832C5D">
        <w:t>Consequence of failure distributed between minimum of $1.34 and maximum of $1.60MM</w:t>
      </w:r>
    </w:p>
    <w:p w14:paraId="678B6680" w14:textId="77777777" w:rsidR="00B277A7" w:rsidRPr="00832C5D" w:rsidRDefault="00B277A7" w:rsidP="00B277A7">
      <w:pPr>
        <w:pStyle w:val="ListParagraph"/>
        <w:numPr>
          <w:ilvl w:val="1"/>
          <w:numId w:val="50"/>
        </w:numPr>
        <w:spacing w:before="0" w:after="0"/>
      </w:pPr>
      <w:r w:rsidRPr="00832C5D">
        <w:t>Total length driven by Economic Loss: 78.6 meters.</w:t>
      </w:r>
    </w:p>
    <w:p w14:paraId="69E833C9" w14:textId="77777777" w:rsidR="00B277A7" w:rsidRPr="00832C5D" w:rsidRDefault="00B277A7" w:rsidP="00B277A7">
      <w:pPr>
        <w:pStyle w:val="ListParagraph"/>
        <w:numPr>
          <w:ilvl w:val="1"/>
          <w:numId w:val="50"/>
        </w:numPr>
        <w:spacing w:before="0" w:after="0"/>
      </w:pPr>
      <w:r w:rsidRPr="00832C5D">
        <w:t>Economic Loss Cost distributed between minimum of $0.98 and maximum of $1.01MM:</w:t>
      </w:r>
    </w:p>
    <w:p w14:paraId="0C178675" w14:textId="77777777" w:rsidR="00B277A7" w:rsidRPr="00832C5D" w:rsidRDefault="00B277A7" w:rsidP="00B277A7">
      <w:pPr>
        <w:pStyle w:val="ListParagraph"/>
        <w:numPr>
          <w:ilvl w:val="2"/>
          <w:numId w:val="50"/>
        </w:numPr>
        <w:spacing w:before="0" w:after="0"/>
      </w:pPr>
      <w:r w:rsidRPr="00832C5D">
        <w:t>Repair costs between minimum of $187,000.00 and maximum of $187,000.00.</w:t>
      </w:r>
    </w:p>
    <w:p w14:paraId="7D8DE136" w14:textId="77777777" w:rsidR="00B277A7" w:rsidRPr="00832C5D" w:rsidRDefault="00B277A7" w:rsidP="00B277A7">
      <w:pPr>
        <w:pStyle w:val="ListParagraph"/>
        <w:numPr>
          <w:ilvl w:val="2"/>
          <w:numId w:val="50"/>
        </w:numPr>
        <w:spacing w:before="0" w:after="0"/>
      </w:pPr>
      <w:r w:rsidRPr="00832C5D">
        <w:t>Outage losses between minimum of $800,000.00 and maximum of $800,000.00.</w:t>
      </w:r>
    </w:p>
    <w:p w14:paraId="4705C2FD" w14:textId="77777777" w:rsidR="00B277A7" w:rsidRPr="00832C5D" w:rsidRDefault="00B277A7" w:rsidP="00B277A7">
      <w:pPr>
        <w:pStyle w:val="ListParagraph"/>
        <w:numPr>
          <w:ilvl w:val="2"/>
          <w:numId w:val="50"/>
        </w:numPr>
        <w:spacing w:before="0" w:after="0"/>
      </w:pPr>
      <w:r w:rsidRPr="00832C5D">
        <w:t>Product type is Crude Oil.</w:t>
      </w:r>
    </w:p>
    <w:p w14:paraId="43162CD1" w14:textId="77777777" w:rsidR="00B277A7" w:rsidRPr="00832C5D" w:rsidRDefault="00B277A7" w:rsidP="00B277A7">
      <w:pPr>
        <w:pStyle w:val="ListParagraph"/>
        <w:numPr>
          <w:ilvl w:val="2"/>
          <w:numId w:val="50"/>
        </w:numPr>
        <w:spacing w:before="0" w:after="0"/>
      </w:pPr>
      <w:r w:rsidRPr="00832C5D">
        <w:t>Leak cost between minimum of $0.99 and maximum of $1.01MM</w:t>
      </w:r>
    </w:p>
    <w:p w14:paraId="44C21DA6" w14:textId="77777777" w:rsidR="00B277A7" w:rsidRPr="00832C5D" w:rsidRDefault="00B277A7" w:rsidP="00B277A7">
      <w:pPr>
        <w:pStyle w:val="ListParagraph"/>
        <w:numPr>
          <w:ilvl w:val="2"/>
          <w:numId w:val="50"/>
        </w:numPr>
        <w:spacing w:before="0" w:after="0"/>
      </w:pPr>
      <w:r w:rsidRPr="00832C5D">
        <w:t>Leak scenario yielded 2.0 intersections with structures, with minimum of $25,000.00 and maximum of $25,000.00 in cost of structures impacted.</w:t>
      </w:r>
    </w:p>
    <w:p w14:paraId="65F84D55" w14:textId="77777777" w:rsidR="00B277A7" w:rsidRPr="00832C5D" w:rsidRDefault="00B277A7" w:rsidP="00B277A7">
      <w:pPr>
        <w:pStyle w:val="ListParagraph"/>
        <w:numPr>
          <w:ilvl w:val="2"/>
          <w:numId w:val="50"/>
        </w:numPr>
        <w:spacing w:before="0" w:after="0"/>
      </w:pPr>
      <w:r w:rsidRPr="00832C5D">
        <w:t>Leak product loss costs between minimum of $2,057.56 and maximum of $2,058.77</w:t>
      </w:r>
    </w:p>
    <w:p w14:paraId="01BBA287" w14:textId="77777777" w:rsidR="00B277A7" w:rsidRPr="00832C5D" w:rsidRDefault="00B277A7" w:rsidP="00B277A7">
      <w:pPr>
        <w:pStyle w:val="ListParagraph"/>
        <w:numPr>
          <w:ilvl w:val="2"/>
          <w:numId w:val="50"/>
        </w:numPr>
        <w:spacing w:before="0" w:after="0"/>
      </w:pPr>
      <w:r w:rsidRPr="00832C5D">
        <w:t>Rupture cost between minimum of $3.17 and maximum of $3.17MM</w:t>
      </w:r>
    </w:p>
    <w:p w14:paraId="1656D70F" w14:textId="77777777" w:rsidR="00B277A7" w:rsidRPr="00832C5D" w:rsidRDefault="00B277A7" w:rsidP="00B277A7">
      <w:pPr>
        <w:pStyle w:val="ListParagraph"/>
        <w:numPr>
          <w:ilvl w:val="2"/>
          <w:numId w:val="50"/>
        </w:numPr>
        <w:spacing w:before="0" w:after="0"/>
      </w:pPr>
      <w:r w:rsidRPr="00832C5D">
        <w:t>Rupture scenario yielded 1.0 intersections with structures, with minimum of $25,000.00 and maximum of $25,000.00 in cost of structures impacted</w:t>
      </w:r>
    </w:p>
    <w:p w14:paraId="1C850EE7" w14:textId="77777777" w:rsidR="00B277A7" w:rsidRPr="00832C5D" w:rsidRDefault="00B277A7" w:rsidP="00B277A7">
      <w:pPr>
        <w:pStyle w:val="ListParagraph"/>
        <w:numPr>
          <w:ilvl w:val="2"/>
          <w:numId w:val="50"/>
        </w:numPr>
        <w:spacing w:before="0" w:after="0"/>
      </w:pPr>
      <w:r w:rsidRPr="00832C5D">
        <w:t>Rupture product loss costs between minimum of $2,157,946.29 and maximum of $2,159,210.24</w:t>
      </w:r>
    </w:p>
    <w:p w14:paraId="37998418" w14:textId="77777777" w:rsidR="00B277A7" w:rsidRPr="00832C5D" w:rsidRDefault="00B277A7" w:rsidP="00B277A7">
      <w:pPr>
        <w:pStyle w:val="ListParagraph"/>
        <w:numPr>
          <w:ilvl w:val="2"/>
          <w:numId w:val="50"/>
        </w:numPr>
        <w:spacing w:before="0" w:after="0"/>
      </w:pPr>
      <w:r w:rsidRPr="00832C5D">
        <w:t>Puncture cost between minimum of $1.05 and maximum of $1.08MM</w:t>
      </w:r>
    </w:p>
    <w:p w14:paraId="176D4DD6" w14:textId="77777777" w:rsidR="00B277A7" w:rsidRPr="00832C5D" w:rsidRDefault="00B277A7" w:rsidP="00B277A7">
      <w:pPr>
        <w:pStyle w:val="ListParagraph"/>
        <w:numPr>
          <w:ilvl w:val="2"/>
          <w:numId w:val="50"/>
        </w:numPr>
        <w:spacing w:before="0" w:after="0"/>
      </w:pPr>
      <w:r w:rsidRPr="00832C5D">
        <w:t>Puncture scenario yielded 2.0 intersections with structures, with minimum of $25,000.00 and maximum of $25,000.00 in cost of structures impacted</w:t>
      </w:r>
    </w:p>
    <w:p w14:paraId="574FB84C" w14:textId="77777777" w:rsidR="00B277A7" w:rsidRPr="00832C5D" w:rsidRDefault="00B277A7" w:rsidP="00B277A7">
      <w:pPr>
        <w:pStyle w:val="ListParagraph"/>
        <w:numPr>
          <w:ilvl w:val="2"/>
          <w:numId w:val="50"/>
        </w:numPr>
        <w:spacing w:before="0" w:after="0"/>
      </w:pPr>
      <w:r w:rsidRPr="00832C5D">
        <w:t>Puncture Product Loss costs between minimum of $67,606.80 and maximum of $67,646.40"</w:t>
      </w:r>
    </w:p>
    <w:p w14:paraId="26A5F905" w14:textId="77777777" w:rsidR="00AE19CB" w:rsidRDefault="00AE19CB" w:rsidP="00F80B0C"/>
    <w:p w14:paraId="235AD58E" w14:textId="413EE30F" w:rsidR="00F80B0C" w:rsidRDefault="00F80B0C" w:rsidP="00F80B0C">
      <w:pPr>
        <w:pStyle w:val="Heading3"/>
      </w:pPr>
      <w:r>
        <w:t>Reportable Pipeline Segments: CSCC Method 1b</w:t>
      </w:r>
    </w:p>
    <w:p w14:paraId="19E3FE02" w14:textId="5178FF67" w:rsidR="00B434B8" w:rsidRDefault="00B434B8" w:rsidP="00B434B8">
      <w:r>
        <w:t xml:space="preserve">CSCC Method 1b has </w:t>
      </w:r>
      <w:r w:rsidR="007F442D">
        <w:t>0</w:t>
      </w:r>
      <w:r>
        <w:t xml:space="preserve"> pipelines with segments that fall within the risk reportable category. These pipelines and their </w:t>
      </w:r>
      <w:proofErr w:type="gramStart"/>
      <w:r>
        <w:t>high risk</w:t>
      </w:r>
      <w:proofErr w:type="gramEnd"/>
      <w:r>
        <w:t xml:space="preserve"> drivers are presented in Table xxx below.</w:t>
      </w:r>
    </w:p>
    <w:p w14:paraId="4830F997" w14:textId="77777777" w:rsidR="00B434B8" w:rsidRDefault="00B434B8" w:rsidP="00F80B0C"/>
    <w:p w14:paraId="41E4B953" w14:textId="24998BF2" w:rsidR="00F80B0C" w:rsidRDefault="00F80B0C" w:rsidP="00F80B0C">
      <w:pPr>
        <w:pStyle w:val="Heading3"/>
      </w:pPr>
      <w:r>
        <w:t>Reportable Pipeline Segments: CSCC Method 2</w:t>
      </w:r>
    </w:p>
    <w:p w14:paraId="0549D820" w14:textId="6547A2AB" w:rsidR="0074750F" w:rsidRDefault="003C49D8" w:rsidP="0074750F">
      <w:pPr>
        <w:tabs>
          <w:tab w:val="left" w:pos="6660"/>
        </w:tabs>
      </w:pPr>
      <w:r>
        <w:t>C</w:t>
      </w:r>
      <w:r w:rsidR="0074750F">
        <w:t xml:space="preserve">SCC Method 2 has </w:t>
      </w:r>
      <w:r w:rsidR="006074D9">
        <w:t>3</w:t>
      </w:r>
      <w:r w:rsidR="0074750F">
        <w:t xml:space="preserve"> pipelines with segments that fall within the risk reportable category. These pipelines and their </w:t>
      </w:r>
      <w:proofErr w:type="gramStart"/>
      <w:r w:rsidR="0074750F">
        <w:t>high risk</w:t>
      </w:r>
      <w:proofErr w:type="gramEnd"/>
      <w:r w:rsidR="0074750F">
        <w:t xml:space="preserve"> drivers are presented in </w:t>
      </w:r>
      <w:r w:rsidR="0074750F" w:rsidRPr="0071456A">
        <w:rPr>
          <w:highlight w:val="yellow"/>
        </w:rPr>
        <w:t>Table xxx</w:t>
      </w:r>
      <w:r w:rsidR="0074750F">
        <w:t xml:space="preserve"> below:</w:t>
      </w:r>
    </w:p>
    <w:p w14:paraId="4658D9BF" w14:textId="58B7B07E" w:rsidR="00F80B0C" w:rsidRDefault="00F80B0C" w:rsidP="00F80B0C"/>
    <w:p w14:paraId="437096DC" w14:textId="77777777" w:rsidR="006074D9" w:rsidRDefault="006074D9" w:rsidP="006074D9">
      <w:pPr>
        <w:pStyle w:val="ListParagraph"/>
        <w:numPr>
          <w:ilvl w:val="0"/>
          <w:numId w:val="52"/>
        </w:numPr>
        <w:spacing w:before="0" w:after="0"/>
      </w:pPr>
      <w:r>
        <w:t>"ROCKY MOUNTAIN HOUSE TO BRETON NPS 10</w:t>
      </w:r>
    </w:p>
    <w:p w14:paraId="5158445F" w14:textId="77777777" w:rsidR="006074D9" w:rsidRDefault="006074D9" w:rsidP="006074D9">
      <w:pPr>
        <w:pStyle w:val="ListParagraph"/>
        <w:numPr>
          <w:ilvl w:val="1"/>
          <w:numId w:val="52"/>
        </w:numPr>
        <w:spacing w:before="0" w:after="0"/>
      </w:pPr>
      <w:r>
        <w:t>Total Cumulative Length (m):</w:t>
      </w:r>
      <w:r>
        <w:tab/>
        <w:t>11514.43</w:t>
      </w:r>
    </w:p>
    <w:p w14:paraId="4243D12B" w14:textId="77777777" w:rsidR="006074D9" w:rsidRDefault="006074D9" w:rsidP="006074D9">
      <w:pPr>
        <w:pStyle w:val="ListParagraph"/>
        <w:numPr>
          <w:ilvl w:val="1"/>
          <w:numId w:val="52"/>
        </w:numPr>
        <w:spacing w:before="0" w:after="0"/>
      </w:pPr>
      <w:r>
        <w:lastRenderedPageBreak/>
        <w:t>Likelihood of failure distributed between minimum of 6.050e-03 and maximum of 7.684e-01.</w:t>
      </w:r>
    </w:p>
    <w:p w14:paraId="3EBC4499" w14:textId="77777777" w:rsidR="006074D9" w:rsidRDefault="006074D9" w:rsidP="006074D9">
      <w:pPr>
        <w:pStyle w:val="ListParagraph"/>
        <w:numPr>
          <w:ilvl w:val="2"/>
          <w:numId w:val="52"/>
        </w:numPr>
        <w:spacing w:before="0" w:after="0"/>
      </w:pPr>
      <w:r>
        <w:t>ILI Date of 2016-02-05</w:t>
      </w:r>
    </w:p>
    <w:p w14:paraId="57A08396" w14:textId="77777777" w:rsidR="006074D9" w:rsidRDefault="006074D9" w:rsidP="006074D9">
      <w:pPr>
        <w:pStyle w:val="ListParagraph"/>
        <w:numPr>
          <w:ilvl w:val="2"/>
          <w:numId w:val="52"/>
        </w:numPr>
        <w:spacing w:before="0" w:after="0"/>
      </w:pPr>
      <w:r>
        <w:t>ILI tool of CFD</w:t>
      </w:r>
    </w:p>
    <w:p w14:paraId="43E501CF" w14:textId="77777777" w:rsidR="006074D9" w:rsidRDefault="006074D9" w:rsidP="006074D9">
      <w:pPr>
        <w:pStyle w:val="ListParagraph"/>
        <w:numPr>
          <w:ilvl w:val="2"/>
          <w:numId w:val="52"/>
        </w:numPr>
        <w:spacing w:before="0" w:after="0"/>
      </w:pPr>
      <w:r>
        <w:t>Cracks identified 614.0</w:t>
      </w:r>
    </w:p>
    <w:p w14:paraId="438346C1" w14:textId="77777777" w:rsidR="006074D9" w:rsidRDefault="006074D9" w:rsidP="006074D9">
      <w:pPr>
        <w:pStyle w:val="ListParagraph"/>
        <w:numPr>
          <w:ilvl w:val="2"/>
          <w:numId w:val="52"/>
        </w:numPr>
        <w:spacing w:before="0" w:after="0"/>
      </w:pPr>
      <w:r>
        <w:t>Depth fraction between 0.12 and 0.48</w:t>
      </w:r>
    </w:p>
    <w:p w14:paraId="1E3E2AD0" w14:textId="77777777" w:rsidR="006074D9" w:rsidRDefault="006074D9" w:rsidP="006074D9">
      <w:pPr>
        <w:pStyle w:val="ListParagraph"/>
        <w:numPr>
          <w:ilvl w:val="2"/>
          <w:numId w:val="52"/>
        </w:numPr>
        <w:spacing w:before="0" w:after="0"/>
      </w:pPr>
      <w:r>
        <w:t>Width between 10.0 mm and 245.0 mm</w:t>
      </w:r>
    </w:p>
    <w:p w14:paraId="51FD3917" w14:textId="77777777" w:rsidR="006074D9" w:rsidRDefault="006074D9" w:rsidP="006074D9">
      <w:pPr>
        <w:pStyle w:val="ListParagraph"/>
        <w:numPr>
          <w:ilvl w:val="1"/>
          <w:numId w:val="52"/>
        </w:numPr>
        <w:spacing w:before="0" w:after="0"/>
      </w:pPr>
      <w:r>
        <w:t>Consequence of failure distributed between minimum of $2.35 and maximum of $90.00MM</w:t>
      </w:r>
    </w:p>
    <w:p w14:paraId="7A8404CA" w14:textId="77777777" w:rsidR="006074D9" w:rsidRDefault="006074D9" w:rsidP="006074D9">
      <w:pPr>
        <w:pStyle w:val="ListParagraph"/>
        <w:numPr>
          <w:ilvl w:val="1"/>
          <w:numId w:val="52"/>
        </w:numPr>
        <w:spacing w:before="0" w:after="0"/>
      </w:pPr>
      <w:r>
        <w:t>Total length driven by Safety: 570.65 meters.</w:t>
      </w:r>
    </w:p>
    <w:p w14:paraId="35B8A6A1" w14:textId="77777777" w:rsidR="006074D9" w:rsidRDefault="006074D9" w:rsidP="006074D9">
      <w:pPr>
        <w:pStyle w:val="ListParagraph"/>
        <w:numPr>
          <w:ilvl w:val="1"/>
          <w:numId w:val="52"/>
        </w:numPr>
        <w:spacing w:before="0" w:after="0"/>
      </w:pPr>
      <w:r>
        <w:t>Safety Cost distributed between minimum of $0.00 and maximum of $85.16MM:</w:t>
      </w:r>
    </w:p>
    <w:p w14:paraId="07DD4209" w14:textId="77777777" w:rsidR="006074D9" w:rsidRDefault="006074D9" w:rsidP="006074D9">
      <w:pPr>
        <w:pStyle w:val="ListParagraph"/>
        <w:numPr>
          <w:ilvl w:val="2"/>
          <w:numId w:val="52"/>
        </w:numPr>
        <w:spacing w:before="0" w:after="0"/>
      </w:pPr>
      <w:r>
        <w:t>Leak cost between minimum of $0.00 and maximum of $38.23MM</w:t>
      </w:r>
    </w:p>
    <w:p w14:paraId="4E3B1B0D" w14:textId="77777777" w:rsidR="006074D9" w:rsidRDefault="006074D9" w:rsidP="006074D9">
      <w:pPr>
        <w:pStyle w:val="ListParagraph"/>
        <w:numPr>
          <w:ilvl w:val="2"/>
          <w:numId w:val="52"/>
        </w:numPr>
        <w:spacing w:before="0" w:after="0"/>
      </w:pPr>
      <w:r>
        <w:t>Leak scenario yielded 16.0 intersections with structures, with minimum of 0.0 and maximum of 3.98 of population impacted.</w:t>
      </w:r>
    </w:p>
    <w:p w14:paraId="4C899C03" w14:textId="77777777" w:rsidR="006074D9" w:rsidRDefault="006074D9" w:rsidP="006074D9">
      <w:pPr>
        <w:pStyle w:val="ListParagraph"/>
        <w:numPr>
          <w:ilvl w:val="2"/>
          <w:numId w:val="52"/>
        </w:numPr>
        <w:spacing w:before="0" w:after="0"/>
      </w:pPr>
      <w:r>
        <w:t>Leak hazard radius distributed between minimum of 11.39 and maximum of 12.24 meters.</w:t>
      </w:r>
    </w:p>
    <w:p w14:paraId="5632F435" w14:textId="77777777" w:rsidR="006074D9" w:rsidRDefault="006074D9" w:rsidP="006074D9">
      <w:pPr>
        <w:pStyle w:val="ListParagraph"/>
        <w:numPr>
          <w:ilvl w:val="2"/>
          <w:numId w:val="52"/>
        </w:numPr>
        <w:spacing w:before="0" w:after="0"/>
      </w:pPr>
      <w:r>
        <w:t>Rupture cost between minimum of $0.00 and maximum of $872.95MM</w:t>
      </w:r>
    </w:p>
    <w:p w14:paraId="7BCF7C47" w14:textId="77777777" w:rsidR="006074D9" w:rsidRDefault="006074D9" w:rsidP="006074D9">
      <w:pPr>
        <w:pStyle w:val="ListParagraph"/>
        <w:numPr>
          <w:ilvl w:val="2"/>
          <w:numId w:val="52"/>
        </w:numPr>
        <w:spacing w:before="0" w:after="0"/>
      </w:pPr>
      <w:r>
        <w:t>Rupture scenario yielded 105.0 intersections with structures, with minimum of 0.0 and maximum of 90.93 of population impacted</w:t>
      </w:r>
    </w:p>
    <w:p w14:paraId="61DFA6A1" w14:textId="77777777" w:rsidR="006074D9" w:rsidRDefault="006074D9" w:rsidP="006074D9">
      <w:pPr>
        <w:pStyle w:val="ListParagraph"/>
        <w:numPr>
          <w:ilvl w:val="2"/>
          <w:numId w:val="52"/>
        </w:numPr>
        <w:spacing w:before="0" w:after="0"/>
      </w:pPr>
      <w:r>
        <w:t>Rupture hazard radius distributed between minimum of 171.98 and maximum of 186.5 meters.</w:t>
      </w:r>
    </w:p>
    <w:p w14:paraId="5C084B9F" w14:textId="77777777" w:rsidR="006074D9" w:rsidRDefault="006074D9" w:rsidP="006074D9">
      <w:pPr>
        <w:pStyle w:val="ListParagraph"/>
        <w:numPr>
          <w:ilvl w:val="2"/>
          <w:numId w:val="52"/>
        </w:numPr>
        <w:spacing w:before="0" w:after="0"/>
      </w:pPr>
      <w:r>
        <w:t>Puncture cost between minimum of $0.00 and maximum of $38.23MM</w:t>
      </w:r>
    </w:p>
    <w:p w14:paraId="454A0A7F" w14:textId="77777777" w:rsidR="006074D9" w:rsidRDefault="006074D9" w:rsidP="006074D9">
      <w:pPr>
        <w:pStyle w:val="ListParagraph"/>
        <w:numPr>
          <w:ilvl w:val="2"/>
          <w:numId w:val="52"/>
        </w:numPr>
        <w:spacing w:before="0" w:after="0"/>
      </w:pPr>
      <w:r>
        <w:t>Puncture scenario yielded 60.0 intersections with structures, with minimum of 0.0 and maximum of 3.98 of population impacted</w:t>
      </w:r>
    </w:p>
    <w:p w14:paraId="44818E04" w14:textId="77777777" w:rsidR="006074D9" w:rsidRDefault="006074D9" w:rsidP="006074D9">
      <w:pPr>
        <w:pStyle w:val="ListParagraph"/>
        <w:numPr>
          <w:ilvl w:val="2"/>
          <w:numId w:val="52"/>
        </w:numPr>
        <w:spacing w:before="0" w:after="0"/>
      </w:pPr>
      <w:r>
        <w:t>Puncture hazard radius distributed between minimum of 53.34 and maximum of 57.84 meters.</w:t>
      </w:r>
    </w:p>
    <w:p w14:paraId="39320E2A" w14:textId="77777777" w:rsidR="006074D9" w:rsidRDefault="006074D9" w:rsidP="006074D9">
      <w:pPr>
        <w:pStyle w:val="ListParagraph"/>
        <w:numPr>
          <w:ilvl w:val="2"/>
          <w:numId w:val="52"/>
        </w:numPr>
        <w:spacing w:before="0" w:after="0"/>
      </w:pPr>
      <w:r>
        <w:t>Product type is HVP Product.</w:t>
      </w:r>
    </w:p>
    <w:p w14:paraId="50562B83" w14:textId="77777777" w:rsidR="006074D9" w:rsidRDefault="006074D9" w:rsidP="006074D9">
      <w:pPr>
        <w:pStyle w:val="ListParagraph"/>
        <w:numPr>
          <w:ilvl w:val="2"/>
          <w:numId w:val="52"/>
        </w:numPr>
        <w:spacing w:before="0" w:after="0"/>
      </w:pPr>
      <w:r>
        <w:t>Class area location is/are 1.0, 2.0.</w:t>
      </w:r>
    </w:p>
    <w:p w14:paraId="14D01AA8" w14:textId="77777777" w:rsidR="006074D9" w:rsidRDefault="006074D9" w:rsidP="006074D9">
      <w:pPr>
        <w:pStyle w:val="ListParagraph"/>
        <w:numPr>
          <w:ilvl w:val="1"/>
          <w:numId w:val="52"/>
        </w:numPr>
        <w:spacing w:before="0" w:after="0"/>
      </w:pPr>
      <w:r>
        <w:t>Total length driven by Economic Loss: 10943.77 meters.</w:t>
      </w:r>
    </w:p>
    <w:p w14:paraId="0E9B5F40" w14:textId="77777777" w:rsidR="006074D9" w:rsidRDefault="006074D9" w:rsidP="006074D9">
      <w:pPr>
        <w:pStyle w:val="ListParagraph"/>
        <w:numPr>
          <w:ilvl w:val="1"/>
          <w:numId w:val="52"/>
        </w:numPr>
        <w:spacing w:before="0" w:after="0"/>
      </w:pPr>
      <w:r>
        <w:t>Economic Loss Cost distributed between minimum of $2.35 and maximum of $7.28MM:</w:t>
      </w:r>
    </w:p>
    <w:p w14:paraId="79A1C0E9" w14:textId="77777777" w:rsidR="006074D9" w:rsidRDefault="006074D9" w:rsidP="006074D9">
      <w:pPr>
        <w:pStyle w:val="ListParagraph"/>
        <w:numPr>
          <w:ilvl w:val="2"/>
          <w:numId w:val="52"/>
        </w:numPr>
        <w:spacing w:before="0" w:after="0"/>
      </w:pPr>
      <w:r>
        <w:t>Repair costs between minimum of $17,000.00 and maximum of $79,000.00.</w:t>
      </w:r>
    </w:p>
    <w:p w14:paraId="4D72A05B" w14:textId="77777777" w:rsidR="006074D9" w:rsidRDefault="006074D9" w:rsidP="006074D9">
      <w:pPr>
        <w:pStyle w:val="ListParagraph"/>
        <w:numPr>
          <w:ilvl w:val="2"/>
          <w:numId w:val="52"/>
        </w:numPr>
        <w:spacing w:before="0" w:after="0"/>
      </w:pPr>
      <w:r>
        <w:t>Outage losses between minimum of $200,000.00 and maximum of $200,000.00.</w:t>
      </w:r>
    </w:p>
    <w:p w14:paraId="417EAAAF" w14:textId="77777777" w:rsidR="006074D9" w:rsidRDefault="006074D9" w:rsidP="006074D9">
      <w:pPr>
        <w:pStyle w:val="ListParagraph"/>
        <w:numPr>
          <w:ilvl w:val="2"/>
          <w:numId w:val="52"/>
        </w:numPr>
        <w:spacing w:before="0" w:after="0"/>
      </w:pPr>
      <w:r>
        <w:t>Product type is HVP Product.</w:t>
      </w:r>
    </w:p>
    <w:p w14:paraId="3366DD6F" w14:textId="77777777" w:rsidR="006074D9" w:rsidRDefault="006074D9" w:rsidP="006074D9">
      <w:pPr>
        <w:pStyle w:val="ListParagraph"/>
        <w:numPr>
          <w:ilvl w:val="2"/>
          <w:numId w:val="52"/>
        </w:numPr>
        <w:spacing w:before="0" w:after="0"/>
      </w:pPr>
      <w:r>
        <w:t>Leak cost between minimum of $0.27 and maximum of $0.62MM</w:t>
      </w:r>
    </w:p>
    <w:p w14:paraId="0C49A758" w14:textId="77777777" w:rsidR="006074D9" w:rsidRDefault="006074D9" w:rsidP="006074D9">
      <w:pPr>
        <w:pStyle w:val="ListParagraph"/>
        <w:numPr>
          <w:ilvl w:val="2"/>
          <w:numId w:val="52"/>
        </w:numPr>
        <w:spacing w:before="0" w:after="0"/>
      </w:pPr>
      <w:r>
        <w:t>Leak scenario yielded 16.0 intersections with structures, with minimum of $25,000.00 and maximum of $339,600.00 in cost of structures impacted.</w:t>
      </w:r>
    </w:p>
    <w:p w14:paraId="00A5A168" w14:textId="77777777" w:rsidR="006074D9" w:rsidRDefault="006074D9" w:rsidP="006074D9">
      <w:pPr>
        <w:pStyle w:val="ListParagraph"/>
        <w:numPr>
          <w:ilvl w:val="2"/>
          <w:numId w:val="52"/>
        </w:numPr>
        <w:spacing w:before="0" w:after="0"/>
      </w:pPr>
      <w:r>
        <w:t>Leak product loss costs between minimum of $49,027.76 and maximum of $60,855.70</w:t>
      </w:r>
    </w:p>
    <w:p w14:paraId="6D2DBC5D" w14:textId="77777777" w:rsidR="006074D9" w:rsidRDefault="006074D9" w:rsidP="006074D9">
      <w:pPr>
        <w:pStyle w:val="ListParagraph"/>
        <w:numPr>
          <w:ilvl w:val="2"/>
          <w:numId w:val="52"/>
        </w:numPr>
        <w:spacing w:before="0" w:after="0"/>
      </w:pPr>
      <w:r>
        <w:t>Rupture cost between minimum of $36.77 and maximum of $73.79MM</w:t>
      </w:r>
    </w:p>
    <w:p w14:paraId="0EA034B9" w14:textId="77777777" w:rsidR="006074D9" w:rsidRDefault="006074D9" w:rsidP="006074D9">
      <w:pPr>
        <w:pStyle w:val="ListParagraph"/>
        <w:numPr>
          <w:ilvl w:val="2"/>
          <w:numId w:val="52"/>
        </w:numPr>
        <w:spacing w:before="0" w:after="0"/>
      </w:pPr>
      <w:r>
        <w:t>Rupture scenario yielded 105.0 intersections with structures, with minimum of $25,000.00 and maximum of $29,065,968.00 in cost of structures impacted</w:t>
      </w:r>
    </w:p>
    <w:p w14:paraId="331362AB" w14:textId="77777777" w:rsidR="006074D9" w:rsidRDefault="006074D9" w:rsidP="006074D9">
      <w:pPr>
        <w:pStyle w:val="ListParagraph"/>
        <w:numPr>
          <w:ilvl w:val="2"/>
          <w:numId w:val="52"/>
        </w:numPr>
        <w:spacing w:before="0" w:after="0"/>
      </w:pPr>
      <w:r>
        <w:t>Rupture product loss costs between minimum of $36,553,283.29 and maximum of $45,371,762.88</w:t>
      </w:r>
    </w:p>
    <w:p w14:paraId="09BCFC36" w14:textId="77777777" w:rsidR="006074D9" w:rsidRDefault="006074D9" w:rsidP="006074D9">
      <w:pPr>
        <w:pStyle w:val="ListParagraph"/>
        <w:numPr>
          <w:ilvl w:val="2"/>
          <w:numId w:val="52"/>
        </w:numPr>
        <w:spacing w:before="0" w:after="0"/>
      </w:pPr>
      <w:r>
        <w:t>Puncture cost between minimum of $1.83 and maximum of $2.52MM</w:t>
      </w:r>
    </w:p>
    <w:p w14:paraId="32245F09" w14:textId="77777777" w:rsidR="006074D9" w:rsidRDefault="006074D9" w:rsidP="006074D9">
      <w:pPr>
        <w:pStyle w:val="ListParagraph"/>
        <w:numPr>
          <w:ilvl w:val="2"/>
          <w:numId w:val="52"/>
        </w:numPr>
        <w:spacing w:before="0" w:after="0"/>
      </w:pPr>
      <w:r>
        <w:t>Puncture scenario yielded 60.0 intersections with structures, with minimum of $25,000.00 and maximum of $339,600.00 in cost of structures impacted</w:t>
      </w:r>
    </w:p>
    <w:p w14:paraId="385EB7AF" w14:textId="77777777" w:rsidR="006074D9" w:rsidRDefault="006074D9" w:rsidP="006074D9">
      <w:pPr>
        <w:pStyle w:val="ListParagraph"/>
        <w:numPr>
          <w:ilvl w:val="2"/>
          <w:numId w:val="52"/>
        </w:numPr>
        <w:spacing w:before="0" w:after="0"/>
      </w:pPr>
      <w:r>
        <w:t>Puncture product Loss costs between minimum of $1,610,940.77 and maximum of $1,999,580.23"</w:t>
      </w:r>
    </w:p>
    <w:p w14:paraId="24B97F21" w14:textId="77777777" w:rsidR="006074D9" w:rsidRDefault="006074D9" w:rsidP="006074D9">
      <w:pPr>
        <w:pStyle w:val="ListParagraph"/>
        <w:numPr>
          <w:ilvl w:val="0"/>
          <w:numId w:val="52"/>
        </w:numPr>
        <w:spacing w:before="0" w:after="0"/>
      </w:pPr>
      <w:r>
        <w:t>"BRETON TO EDMONTON NPS 10</w:t>
      </w:r>
    </w:p>
    <w:p w14:paraId="7B4EE48F" w14:textId="77777777" w:rsidR="006074D9" w:rsidRDefault="006074D9" w:rsidP="006074D9">
      <w:pPr>
        <w:pStyle w:val="ListParagraph"/>
        <w:numPr>
          <w:ilvl w:val="1"/>
          <w:numId w:val="52"/>
        </w:numPr>
        <w:spacing w:before="0" w:after="0"/>
      </w:pPr>
      <w:r>
        <w:t>Total Cumulative Length (m):</w:t>
      </w:r>
      <w:r>
        <w:tab/>
        <w:t>2120.58</w:t>
      </w:r>
    </w:p>
    <w:p w14:paraId="1CA33E68" w14:textId="77777777" w:rsidR="006074D9" w:rsidRDefault="006074D9" w:rsidP="006074D9">
      <w:pPr>
        <w:pStyle w:val="ListParagraph"/>
        <w:numPr>
          <w:ilvl w:val="1"/>
          <w:numId w:val="52"/>
        </w:numPr>
        <w:spacing w:before="0" w:after="0"/>
      </w:pPr>
      <w:r>
        <w:lastRenderedPageBreak/>
        <w:t>Likelihood of failure distributed between minimum of 3.304e-03 and maximum of 5.516e-01.</w:t>
      </w:r>
    </w:p>
    <w:p w14:paraId="3D9DEA62" w14:textId="77777777" w:rsidR="006074D9" w:rsidRDefault="006074D9" w:rsidP="006074D9">
      <w:pPr>
        <w:pStyle w:val="ListParagraph"/>
        <w:numPr>
          <w:ilvl w:val="2"/>
          <w:numId w:val="52"/>
        </w:numPr>
        <w:spacing w:before="0" w:after="0"/>
      </w:pPr>
      <w:r>
        <w:t>ILI Date of 2016-02-10</w:t>
      </w:r>
    </w:p>
    <w:p w14:paraId="6E3579D4" w14:textId="77777777" w:rsidR="006074D9" w:rsidRDefault="006074D9" w:rsidP="006074D9">
      <w:pPr>
        <w:pStyle w:val="ListParagraph"/>
        <w:numPr>
          <w:ilvl w:val="2"/>
          <w:numId w:val="52"/>
        </w:numPr>
        <w:spacing w:before="0" w:after="0"/>
      </w:pPr>
      <w:r>
        <w:t>ILI tool of CFD</w:t>
      </w:r>
    </w:p>
    <w:p w14:paraId="148FBE1E" w14:textId="77777777" w:rsidR="006074D9" w:rsidRDefault="006074D9" w:rsidP="006074D9">
      <w:pPr>
        <w:pStyle w:val="ListParagraph"/>
        <w:numPr>
          <w:ilvl w:val="2"/>
          <w:numId w:val="52"/>
        </w:numPr>
        <w:spacing w:before="0" w:after="0"/>
      </w:pPr>
      <w:r>
        <w:t>Cracks identified 117.0</w:t>
      </w:r>
    </w:p>
    <w:p w14:paraId="697D415D" w14:textId="77777777" w:rsidR="006074D9" w:rsidRDefault="006074D9" w:rsidP="006074D9">
      <w:pPr>
        <w:pStyle w:val="ListParagraph"/>
        <w:numPr>
          <w:ilvl w:val="2"/>
          <w:numId w:val="52"/>
        </w:numPr>
        <w:spacing w:before="0" w:after="0"/>
      </w:pPr>
      <w:r>
        <w:t>Depth fraction between 0.17 and 0.44</w:t>
      </w:r>
    </w:p>
    <w:p w14:paraId="05417D08" w14:textId="77777777" w:rsidR="006074D9" w:rsidRDefault="006074D9" w:rsidP="006074D9">
      <w:pPr>
        <w:pStyle w:val="ListParagraph"/>
        <w:numPr>
          <w:ilvl w:val="2"/>
          <w:numId w:val="52"/>
        </w:numPr>
        <w:spacing w:before="0" w:after="0"/>
      </w:pPr>
      <w:r>
        <w:t>Width between 20.0 mm and 367.0 mm</w:t>
      </w:r>
    </w:p>
    <w:p w14:paraId="3C665321" w14:textId="77777777" w:rsidR="006074D9" w:rsidRDefault="006074D9" w:rsidP="006074D9">
      <w:pPr>
        <w:pStyle w:val="ListParagraph"/>
        <w:numPr>
          <w:ilvl w:val="1"/>
          <w:numId w:val="52"/>
        </w:numPr>
        <w:spacing w:before="0" w:after="0"/>
      </w:pPr>
      <w:r>
        <w:t>Consequence of failure distributed between minimum of $0.26 and maximum of $2,933.92MM</w:t>
      </w:r>
    </w:p>
    <w:p w14:paraId="3C8FEDCF" w14:textId="77777777" w:rsidR="006074D9" w:rsidRDefault="006074D9" w:rsidP="006074D9">
      <w:pPr>
        <w:pStyle w:val="ListParagraph"/>
        <w:numPr>
          <w:ilvl w:val="1"/>
          <w:numId w:val="52"/>
        </w:numPr>
        <w:spacing w:before="0" w:after="0"/>
      </w:pPr>
      <w:r>
        <w:t>Total length driven by Safety: 1504.47 meters.</w:t>
      </w:r>
    </w:p>
    <w:p w14:paraId="78A2E959" w14:textId="77777777" w:rsidR="006074D9" w:rsidRDefault="006074D9" w:rsidP="006074D9">
      <w:pPr>
        <w:pStyle w:val="ListParagraph"/>
        <w:numPr>
          <w:ilvl w:val="1"/>
          <w:numId w:val="52"/>
        </w:numPr>
        <w:spacing w:before="0" w:after="0"/>
      </w:pPr>
      <w:r>
        <w:t>Safety Cost distributed between minimum of $0.00 and maximum of $2,908.08MM:</w:t>
      </w:r>
    </w:p>
    <w:p w14:paraId="1CDF02A8" w14:textId="77777777" w:rsidR="006074D9" w:rsidRDefault="006074D9" w:rsidP="006074D9">
      <w:pPr>
        <w:pStyle w:val="ListParagraph"/>
        <w:numPr>
          <w:ilvl w:val="2"/>
          <w:numId w:val="52"/>
        </w:numPr>
        <w:spacing w:before="0" w:after="0"/>
      </w:pPr>
      <w:r>
        <w:t>Leak cost between minimum of $0.00 and maximum of $121.06MM</w:t>
      </w:r>
    </w:p>
    <w:p w14:paraId="32759C4E" w14:textId="77777777" w:rsidR="006074D9" w:rsidRDefault="006074D9" w:rsidP="006074D9">
      <w:pPr>
        <w:pStyle w:val="ListParagraph"/>
        <w:numPr>
          <w:ilvl w:val="2"/>
          <w:numId w:val="52"/>
        </w:numPr>
        <w:spacing w:before="0" w:after="0"/>
      </w:pPr>
      <w:r>
        <w:t>Leak scenario yielded 105.0 intersections with structures, with minimum of 0.0 and maximum of 12.61 of population impacted.</w:t>
      </w:r>
    </w:p>
    <w:p w14:paraId="64FA3BCB" w14:textId="77777777" w:rsidR="006074D9" w:rsidRDefault="006074D9" w:rsidP="006074D9">
      <w:pPr>
        <w:pStyle w:val="ListParagraph"/>
        <w:numPr>
          <w:ilvl w:val="2"/>
          <w:numId w:val="52"/>
        </w:numPr>
        <w:spacing w:before="0" w:after="0"/>
      </w:pPr>
      <w:r>
        <w:t>Leak hazard radius distributed between minimum of 10.9 and maximum of 12.16 meters.</w:t>
      </w:r>
    </w:p>
    <w:p w14:paraId="6ED4C451" w14:textId="77777777" w:rsidR="006074D9" w:rsidRDefault="006074D9" w:rsidP="006074D9">
      <w:pPr>
        <w:pStyle w:val="ListParagraph"/>
        <w:numPr>
          <w:ilvl w:val="2"/>
          <w:numId w:val="52"/>
        </w:numPr>
        <w:spacing w:before="0" w:after="0"/>
      </w:pPr>
      <w:r>
        <w:t>Rupture cost between minimum of $0.00 and maximum of $7,710.65MM</w:t>
      </w:r>
    </w:p>
    <w:p w14:paraId="737C5501" w14:textId="77777777" w:rsidR="006074D9" w:rsidRDefault="006074D9" w:rsidP="006074D9">
      <w:pPr>
        <w:pStyle w:val="ListParagraph"/>
        <w:numPr>
          <w:ilvl w:val="2"/>
          <w:numId w:val="52"/>
        </w:numPr>
        <w:spacing w:before="0" w:after="0"/>
      </w:pPr>
      <w:r>
        <w:t>Rupture scenario yielded 220.0 intersections with structures, with minimum of 0.0 and maximum of 803.19 of population impacted</w:t>
      </w:r>
    </w:p>
    <w:p w14:paraId="03D5F1B1" w14:textId="77777777" w:rsidR="006074D9" w:rsidRDefault="006074D9" w:rsidP="006074D9">
      <w:pPr>
        <w:pStyle w:val="ListParagraph"/>
        <w:numPr>
          <w:ilvl w:val="2"/>
          <w:numId w:val="52"/>
        </w:numPr>
        <w:spacing w:before="0" w:after="0"/>
      </w:pPr>
      <w:r>
        <w:t>Rupture hazard radius distributed between minimum of 163.58 and maximum of 185.15 meters.</w:t>
      </w:r>
    </w:p>
    <w:p w14:paraId="41A5BD30" w14:textId="77777777" w:rsidR="006074D9" w:rsidRDefault="006074D9" w:rsidP="006074D9">
      <w:pPr>
        <w:pStyle w:val="ListParagraph"/>
        <w:numPr>
          <w:ilvl w:val="2"/>
          <w:numId w:val="52"/>
        </w:numPr>
        <w:spacing w:before="0" w:after="0"/>
      </w:pPr>
      <w:r>
        <w:t>Puncture cost between minimum of $0.00 and maximum of $2,222.78MM</w:t>
      </w:r>
    </w:p>
    <w:p w14:paraId="0E57A286" w14:textId="77777777" w:rsidR="006074D9" w:rsidRDefault="006074D9" w:rsidP="006074D9">
      <w:pPr>
        <w:pStyle w:val="ListParagraph"/>
        <w:numPr>
          <w:ilvl w:val="2"/>
          <w:numId w:val="52"/>
        </w:numPr>
        <w:spacing w:before="0" w:after="0"/>
      </w:pPr>
      <w:r>
        <w:t>Puncture scenario yielded 318.0 intersections with structures, with minimum of 0.0 and maximum of 231.54 of population impacted</w:t>
      </w:r>
    </w:p>
    <w:p w14:paraId="5302981D" w14:textId="77777777" w:rsidR="006074D9" w:rsidRDefault="006074D9" w:rsidP="006074D9">
      <w:pPr>
        <w:pStyle w:val="ListParagraph"/>
        <w:numPr>
          <w:ilvl w:val="2"/>
          <w:numId w:val="52"/>
        </w:numPr>
        <w:spacing w:before="0" w:after="0"/>
      </w:pPr>
      <w:r>
        <w:t>Puncture hazard radius distributed between minimum of 50.73 and maximum of 57.42 meters.</w:t>
      </w:r>
    </w:p>
    <w:p w14:paraId="25927B89" w14:textId="77777777" w:rsidR="006074D9" w:rsidRDefault="006074D9" w:rsidP="006074D9">
      <w:pPr>
        <w:pStyle w:val="ListParagraph"/>
        <w:numPr>
          <w:ilvl w:val="2"/>
          <w:numId w:val="52"/>
        </w:numPr>
        <w:spacing w:before="0" w:after="0"/>
      </w:pPr>
      <w:r>
        <w:t>Product type is HVP Product.</w:t>
      </w:r>
    </w:p>
    <w:p w14:paraId="7F99F8ED" w14:textId="77777777" w:rsidR="006074D9" w:rsidRDefault="006074D9" w:rsidP="006074D9">
      <w:pPr>
        <w:pStyle w:val="ListParagraph"/>
        <w:numPr>
          <w:ilvl w:val="2"/>
          <w:numId w:val="52"/>
        </w:numPr>
        <w:spacing w:before="0" w:after="0"/>
      </w:pPr>
      <w:r>
        <w:t>Class area location is/are 1.0, 2.0, 3.0.</w:t>
      </w:r>
    </w:p>
    <w:p w14:paraId="50EFAB36" w14:textId="77777777" w:rsidR="006074D9" w:rsidRDefault="006074D9" w:rsidP="006074D9">
      <w:pPr>
        <w:pStyle w:val="ListParagraph"/>
        <w:numPr>
          <w:ilvl w:val="1"/>
          <w:numId w:val="52"/>
        </w:numPr>
        <w:spacing w:before="0" w:after="0"/>
      </w:pPr>
      <w:r>
        <w:t>Total length driven by Economic Loss: 616.11 meters.</w:t>
      </w:r>
    </w:p>
    <w:p w14:paraId="15880E10" w14:textId="77777777" w:rsidR="006074D9" w:rsidRDefault="006074D9" w:rsidP="006074D9">
      <w:pPr>
        <w:pStyle w:val="ListParagraph"/>
        <w:numPr>
          <w:ilvl w:val="1"/>
          <w:numId w:val="52"/>
        </w:numPr>
        <w:spacing w:before="0" w:after="0"/>
      </w:pPr>
      <w:r>
        <w:t>Economic Loss Cost distributed between minimum of $0.26 and maximum of $41.36MM:</w:t>
      </w:r>
    </w:p>
    <w:p w14:paraId="1F902E51" w14:textId="77777777" w:rsidR="006074D9" w:rsidRDefault="006074D9" w:rsidP="006074D9">
      <w:pPr>
        <w:pStyle w:val="ListParagraph"/>
        <w:numPr>
          <w:ilvl w:val="2"/>
          <w:numId w:val="52"/>
        </w:numPr>
        <w:spacing w:before="0" w:after="0"/>
      </w:pPr>
      <w:r>
        <w:t>Repair costs between minimum of $17,000.00 and maximum of $79,000.00.</w:t>
      </w:r>
    </w:p>
    <w:p w14:paraId="794D9D3C" w14:textId="77777777" w:rsidR="006074D9" w:rsidRDefault="006074D9" w:rsidP="006074D9">
      <w:pPr>
        <w:pStyle w:val="ListParagraph"/>
        <w:numPr>
          <w:ilvl w:val="2"/>
          <w:numId w:val="52"/>
        </w:numPr>
        <w:spacing w:before="0" w:after="0"/>
      </w:pPr>
      <w:r>
        <w:t>Outage losses between minimum of $200,000.00 and maximum of $200,000.00.</w:t>
      </w:r>
    </w:p>
    <w:p w14:paraId="3195EF66" w14:textId="77777777" w:rsidR="006074D9" w:rsidRDefault="006074D9" w:rsidP="006074D9">
      <w:pPr>
        <w:pStyle w:val="ListParagraph"/>
        <w:numPr>
          <w:ilvl w:val="2"/>
          <w:numId w:val="52"/>
        </w:numPr>
        <w:spacing w:before="0" w:after="0"/>
      </w:pPr>
      <w:r>
        <w:t>Product type is HVP Product.</w:t>
      </w:r>
    </w:p>
    <w:p w14:paraId="600DE568" w14:textId="77777777" w:rsidR="006074D9" w:rsidRDefault="006074D9" w:rsidP="006074D9">
      <w:pPr>
        <w:pStyle w:val="ListParagraph"/>
        <w:numPr>
          <w:ilvl w:val="2"/>
          <w:numId w:val="52"/>
        </w:numPr>
        <w:spacing w:before="0" w:after="0"/>
      </w:pPr>
      <w:r>
        <w:t>Leak cost between minimum of $0.26 and maximum of $3.01MM</w:t>
      </w:r>
    </w:p>
    <w:p w14:paraId="1026C051" w14:textId="77777777" w:rsidR="006074D9" w:rsidRDefault="006074D9" w:rsidP="006074D9">
      <w:pPr>
        <w:pStyle w:val="ListParagraph"/>
        <w:numPr>
          <w:ilvl w:val="2"/>
          <w:numId w:val="52"/>
        </w:numPr>
        <w:spacing w:before="0" w:after="0"/>
      </w:pPr>
      <w:r>
        <w:t>Leak scenario yielded 105.0 intersections with structures, with minimum of $18,600.00 and maximum of $2,688,250.00 in cost of structures impacted.</w:t>
      </w:r>
    </w:p>
    <w:p w14:paraId="39ACAEBB" w14:textId="77777777" w:rsidR="006074D9" w:rsidRDefault="006074D9" w:rsidP="006074D9">
      <w:pPr>
        <w:pStyle w:val="ListParagraph"/>
        <w:numPr>
          <w:ilvl w:val="2"/>
          <w:numId w:val="52"/>
        </w:numPr>
        <w:spacing w:before="0" w:after="0"/>
      </w:pPr>
      <w:r>
        <w:t>Leak product loss costs between minimum of $42,899.29 and maximum of $59,691.29</w:t>
      </w:r>
    </w:p>
    <w:p w14:paraId="30B80477" w14:textId="77777777" w:rsidR="006074D9" w:rsidRDefault="006074D9" w:rsidP="006074D9">
      <w:pPr>
        <w:pStyle w:val="ListParagraph"/>
        <w:numPr>
          <w:ilvl w:val="2"/>
          <w:numId w:val="52"/>
        </w:numPr>
        <w:spacing w:before="0" w:after="0"/>
      </w:pPr>
      <w:r>
        <w:t>Rupture cost between minimum of $0.24 and maximum of $112.47MM</w:t>
      </w:r>
    </w:p>
    <w:p w14:paraId="1E901C7A" w14:textId="77777777" w:rsidR="006074D9" w:rsidRDefault="006074D9" w:rsidP="006074D9">
      <w:pPr>
        <w:pStyle w:val="ListParagraph"/>
        <w:numPr>
          <w:ilvl w:val="2"/>
          <w:numId w:val="52"/>
        </w:numPr>
        <w:spacing w:before="0" w:after="0"/>
      </w:pPr>
      <w:r>
        <w:t>Rupture scenario yielded 220.0 intersections with structures, with minimum of $18,600.00 and maximum of $112,171,733.00 in cost of structures impacted</w:t>
      </w:r>
    </w:p>
    <w:p w14:paraId="19A14698" w14:textId="77777777" w:rsidR="006074D9" w:rsidRDefault="006074D9" w:rsidP="006074D9">
      <w:pPr>
        <w:pStyle w:val="ListParagraph"/>
        <w:numPr>
          <w:ilvl w:val="2"/>
          <w:numId w:val="52"/>
        </w:numPr>
        <w:spacing w:before="0" w:after="0"/>
      </w:pPr>
      <w:r>
        <w:t>Rupture product loss costs between minimum of $20,210.95 and maximum of $45,805.27</w:t>
      </w:r>
    </w:p>
    <w:p w14:paraId="5B1DF9A1" w14:textId="77777777" w:rsidR="006074D9" w:rsidRDefault="006074D9" w:rsidP="006074D9">
      <w:pPr>
        <w:pStyle w:val="ListParagraph"/>
        <w:numPr>
          <w:ilvl w:val="2"/>
          <w:numId w:val="52"/>
        </w:numPr>
        <w:spacing w:before="0" w:after="0"/>
      </w:pPr>
      <w:r>
        <w:t>Puncture cost between minimum of $1.63 and maximum of $27.43MM</w:t>
      </w:r>
    </w:p>
    <w:p w14:paraId="27FE691C" w14:textId="77777777" w:rsidR="006074D9" w:rsidRDefault="006074D9" w:rsidP="006074D9">
      <w:pPr>
        <w:pStyle w:val="ListParagraph"/>
        <w:numPr>
          <w:ilvl w:val="2"/>
          <w:numId w:val="52"/>
        </w:numPr>
        <w:spacing w:before="0" w:after="0"/>
      </w:pPr>
      <w:r>
        <w:t>Puncture scenario yielded 318.0 intersections with structures, with minimum of $18,600.00 and maximum of $25,738,465.00 in cost of structures impacted</w:t>
      </w:r>
    </w:p>
    <w:p w14:paraId="661325EB" w14:textId="77777777" w:rsidR="006074D9" w:rsidRDefault="006074D9" w:rsidP="006074D9">
      <w:pPr>
        <w:pStyle w:val="ListParagraph"/>
        <w:numPr>
          <w:ilvl w:val="2"/>
          <w:numId w:val="52"/>
        </w:numPr>
        <w:spacing w:before="0" w:after="0"/>
      </w:pPr>
      <w:r>
        <w:t>Puncture product Loss costs between minimum of $1,409,573.18 and maximum of $1,961,320.39"</w:t>
      </w:r>
    </w:p>
    <w:p w14:paraId="07A2A4E8" w14:textId="77777777" w:rsidR="006074D9" w:rsidRDefault="006074D9" w:rsidP="006074D9">
      <w:pPr>
        <w:pStyle w:val="ListParagraph"/>
        <w:numPr>
          <w:ilvl w:val="0"/>
          <w:numId w:val="52"/>
        </w:numPr>
        <w:spacing w:before="0" w:after="0"/>
      </w:pPr>
      <w:r>
        <w:t>"UTIKUMA TO EDMONTON NPS 24</w:t>
      </w:r>
    </w:p>
    <w:p w14:paraId="059D076A" w14:textId="77777777" w:rsidR="006074D9" w:rsidRDefault="006074D9" w:rsidP="006074D9">
      <w:pPr>
        <w:pStyle w:val="ListParagraph"/>
        <w:numPr>
          <w:ilvl w:val="1"/>
          <w:numId w:val="52"/>
        </w:numPr>
        <w:spacing w:before="0" w:after="0"/>
      </w:pPr>
      <w:r>
        <w:lastRenderedPageBreak/>
        <w:t>Total Cumulative Length (m):</w:t>
      </w:r>
      <w:r>
        <w:tab/>
        <w:t>290.46</w:t>
      </w:r>
    </w:p>
    <w:p w14:paraId="74322AA5" w14:textId="77777777" w:rsidR="006074D9" w:rsidRDefault="006074D9" w:rsidP="006074D9">
      <w:pPr>
        <w:pStyle w:val="ListParagraph"/>
        <w:numPr>
          <w:ilvl w:val="1"/>
          <w:numId w:val="52"/>
        </w:numPr>
        <w:spacing w:before="0" w:after="0"/>
      </w:pPr>
      <w:r>
        <w:t>Likelihood of failure distributed between minimum of 1.031e-03 and maximum of 3.090e-02.</w:t>
      </w:r>
    </w:p>
    <w:p w14:paraId="439B0489" w14:textId="77777777" w:rsidR="006074D9" w:rsidRDefault="006074D9" w:rsidP="006074D9">
      <w:pPr>
        <w:pStyle w:val="ListParagraph"/>
        <w:numPr>
          <w:ilvl w:val="2"/>
          <w:numId w:val="52"/>
        </w:numPr>
        <w:spacing w:before="0" w:after="0"/>
      </w:pPr>
      <w:r>
        <w:t>ILI Date of 2016-03-23</w:t>
      </w:r>
    </w:p>
    <w:p w14:paraId="2D09DAB5" w14:textId="77777777" w:rsidR="006074D9" w:rsidRDefault="006074D9" w:rsidP="006074D9">
      <w:pPr>
        <w:pStyle w:val="ListParagraph"/>
        <w:numPr>
          <w:ilvl w:val="2"/>
          <w:numId w:val="52"/>
        </w:numPr>
        <w:spacing w:before="0" w:after="0"/>
      </w:pPr>
      <w:r>
        <w:t>ILI tool of CFD</w:t>
      </w:r>
    </w:p>
    <w:p w14:paraId="6E180A8C" w14:textId="77777777" w:rsidR="006074D9" w:rsidRDefault="006074D9" w:rsidP="006074D9">
      <w:pPr>
        <w:pStyle w:val="ListParagraph"/>
        <w:numPr>
          <w:ilvl w:val="2"/>
          <w:numId w:val="52"/>
        </w:numPr>
        <w:spacing w:before="0" w:after="0"/>
      </w:pPr>
      <w:r>
        <w:t>Cracks identified 14.0</w:t>
      </w:r>
    </w:p>
    <w:p w14:paraId="2B5990ED" w14:textId="77777777" w:rsidR="006074D9" w:rsidRDefault="006074D9" w:rsidP="006074D9">
      <w:pPr>
        <w:pStyle w:val="ListParagraph"/>
        <w:numPr>
          <w:ilvl w:val="2"/>
          <w:numId w:val="52"/>
        </w:numPr>
        <w:spacing w:before="0" w:after="0"/>
      </w:pPr>
      <w:r>
        <w:t>Depth fraction between 0.16 and 0.26</w:t>
      </w:r>
    </w:p>
    <w:p w14:paraId="26199583" w14:textId="77777777" w:rsidR="006074D9" w:rsidRDefault="006074D9" w:rsidP="006074D9">
      <w:pPr>
        <w:pStyle w:val="ListParagraph"/>
        <w:numPr>
          <w:ilvl w:val="2"/>
          <w:numId w:val="52"/>
        </w:numPr>
        <w:spacing w:before="0" w:after="0"/>
      </w:pPr>
      <w:r>
        <w:t>Width between 43.0 mm and 288.0 mm</w:t>
      </w:r>
    </w:p>
    <w:p w14:paraId="3E898C05" w14:textId="77777777" w:rsidR="006074D9" w:rsidRDefault="006074D9" w:rsidP="006074D9">
      <w:pPr>
        <w:pStyle w:val="ListParagraph"/>
        <w:numPr>
          <w:ilvl w:val="1"/>
          <w:numId w:val="52"/>
        </w:numPr>
        <w:spacing w:before="0" w:after="0"/>
      </w:pPr>
      <w:r>
        <w:t>Consequence of failure distributed between minimum of $5.63 and maximum of $129.23MM</w:t>
      </w:r>
    </w:p>
    <w:p w14:paraId="3DCD75F5" w14:textId="77777777" w:rsidR="006074D9" w:rsidRDefault="006074D9" w:rsidP="006074D9">
      <w:pPr>
        <w:pStyle w:val="ListParagraph"/>
        <w:numPr>
          <w:ilvl w:val="1"/>
          <w:numId w:val="52"/>
        </w:numPr>
        <w:spacing w:before="0" w:after="0"/>
      </w:pPr>
      <w:r>
        <w:t>Total length driven by Safety: 57.24 meters.</w:t>
      </w:r>
    </w:p>
    <w:p w14:paraId="0E32FF30" w14:textId="77777777" w:rsidR="006074D9" w:rsidRDefault="006074D9" w:rsidP="006074D9">
      <w:pPr>
        <w:pStyle w:val="ListParagraph"/>
        <w:numPr>
          <w:ilvl w:val="1"/>
          <w:numId w:val="52"/>
        </w:numPr>
        <w:spacing w:before="0" w:after="0"/>
      </w:pPr>
      <w:r>
        <w:t>Safety Cost distributed between minimum of $0.00 and maximum of $121.06MM:</w:t>
      </w:r>
    </w:p>
    <w:p w14:paraId="55749D57" w14:textId="77777777" w:rsidR="006074D9" w:rsidRDefault="006074D9" w:rsidP="006074D9">
      <w:pPr>
        <w:pStyle w:val="ListParagraph"/>
        <w:numPr>
          <w:ilvl w:val="2"/>
          <w:numId w:val="52"/>
        </w:numPr>
        <w:spacing w:before="0" w:after="0"/>
      </w:pPr>
      <w:r>
        <w:t>Leak cost between minimum of $0.00 and maximum of $121.06MM</w:t>
      </w:r>
    </w:p>
    <w:p w14:paraId="75C508B1" w14:textId="77777777" w:rsidR="006074D9" w:rsidRDefault="006074D9" w:rsidP="006074D9">
      <w:pPr>
        <w:pStyle w:val="ListParagraph"/>
        <w:numPr>
          <w:ilvl w:val="2"/>
          <w:numId w:val="52"/>
        </w:numPr>
        <w:spacing w:before="0" w:after="0"/>
      </w:pPr>
      <w:r>
        <w:t>Leak scenario yielded 644.0 intersections with structures, with minimum of 12.61 and maximum of 12.61 of population impacted.</w:t>
      </w:r>
    </w:p>
    <w:p w14:paraId="22EB5255" w14:textId="77777777" w:rsidR="006074D9" w:rsidRDefault="006074D9" w:rsidP="006074D9">
      <w:pPr>
        <w:pStyle w:val="ListParagraph"/>
        <w:numPr>
          <w:ilvl w:val="2"/>
          <w:numId w:val="52"/>
        </w:numPr>
        <w:spacing w:before="0" w:after="0"/>
      </w:pPr>
      <w:r>
        <w:t>Leak hazard radius distributed between minimum of 3.59 and maximum of 3.59 meters.</w:t>
      </w:r>
    </w:p>
    <w:p w14:paraId="38C24D3D" w14:textId="77777777" w:rsidR="006074D9" w:rsidRDefault="006074D9" w:rsidP="006074D9">
      <w:pPr>
        <w:pStyle w:val="ListParagraph"/>
        <w:numPr>
          <w:ilvl w:val="2"/>
          <w:numId w:val="52"/>
        </w:numPr>
        <w:spacing w:before="0" w:after="0"/>
      </w:pPr>
      <w:r>
        <w:t>Rupture cost between minimum of $0.00 and maximum of $262.66MM</w:t>
      </w:r>
    </w:p>
    <w:p w14:paraId="1119E625" w14:textId="77777777" w:rsidR="006074D9" w:rsidRDefault="006074D9" w:rsidP="006074D9">
      <w:pPr>
        <w:pStyle w:val="ListParagraph"/>
        <w:numPr>
          <w:ilvl w:val="2"/>
          <w:numId w:val="52"/>
        </w:numPr>
        <w:spacing w:before="0" w:after="0"/>
      </w:pPr>
      <w:r>
        <w:t>Rupture scenario yielded 346.0 intersections with structures, with minimum of 12.61 and maximum of 27.36 of population impacted</w:t>
      </w:r>
    </w:p>
    <w:p w14:paraId="299EC9C6" w14:textId="77777777" w:rsidR="006074D9" w:rsidRDefault="006074D9" w:rsidP="006074D9">
      <w:pPr>
        <w:pStyle w:val="ListParagraph"/>
        <w:numPr>
          <w:ilvl w:val="2"/>
          <w:numId w:val="52"/>
        </w:numPr>
        <w:spacing w:before="0" w:after="0"/>
      </w:pPr>
      <w:r>
        <w:t>Rupture hazard radius distributed between minimum of 122.95 and maximum of 122.95 meters.</w:t>
      </w:r>
    </w:p>
    <w:p w14:paraId="4BAF6A79" w14:textId="77777777" w:rsidR="006074D9" w:rsidRDefault="006074D9" w:rsidP="006074D9">
      <w:pPr>
        <w:pStyle w:val="ListParagraph"/>
        <w:numPr>
          <w:ilvl w:val="2"/>
          <w:numId w:val="52"/>
        </w:numPr>
        <w:spacing w:before="0" w:after="0"/>
      </w:pPr>
      <w:r>
        <w:t>Puncture cost between minimum of $0.00 and maximum of $121.06MM</w:t>
      </w:r>
    </w:p>
    <w:p w14:paraId="239490FB" w14:textId="77777777" w:rsidR="006074D9" w:rsidRDefault="006074D9" w:rsidP="006074D9">
      <w:pPr>
        <w:pStyle w:val="ListParagraph"/>
        <w:numPr>
          <w:ilvl w:val="2"/>
          <w:numId w:val="52"/>
        </w:numPr>
        <w:spacing w:before="0" w:after="0"/>
      </w:pPr>
      <w:r>
        <w:t>Puncture scenario yielded 730.0 intersections with structures, with minimum of 12.61 and maximum of 12.61 of population impacted</w:t>
      </w:r>
    </w:p>
    <w:p w14:paraId="158AABAD" w14:textId="77777777" w:rsidR="006074D9" w:rsidRDefault="006074D9" w:rsidP="006074D9">
      <w:pPr>
        <w:pStyle w:val="ListParagraph"/>
        <w:numPr>
          <w:ilvl w:val="2"/>
          <w:numId w:val="52"/>
        </w:numPr>
        <w:spacing w:before="0" w:after="0"/>
      </w:pPr>
      <w:r>
        <w:t>Puncture hazard radius distributed between minimum of 14.3 and maximum of 14.3 meters.</w:t>
      </w:r>
    </w:p>
    <w:p w14:paraId="03E8D20F" w14:textId="77777777" w:rsidR="006074D9" w:rsidRDefault="006074D9" w:rsidP="006074D9">
      <w:pPr>
        <w:pStyle w:val="ListParagraph"/>
        <w:numPr>
          <w:ilvl w:val="2"/>
          <w:numId w:val="52"/>
        </w:numPr>
        <w:spacing w:before="0" w:after="0"/>
      </w:pPr>
      <w:r>
        <w:t>Product type is Crude Oil.</w:t>
      </w:r>
    </w:p>
    <w:p w14:paraId="15CF447F" w14:textId="77777777" w:rsidR="006074D9" w:rsidRDefault="006074D9" w:rsidP="006074D9">
      <w:pPr>
        <w:pStyle w:val="ListParagraph"/>
        <w:numPr>
          <w:ilvl w:val="2"/>
          <w:numId w:val="52"/>
        </w:numPr>
        <w:spacing w:before="0" w:after="0"/>
      </w:pPr>
      <w:r>
        <w:t>Class area location is/are 1.0, 2.0.</w:t>
      </w:r>
    </w:p>
    <w:p w14:paraId="4B8374B5" w14:textId="77777777" w:rsidR="006074D9" w:rsidRDefault="006074D9" w:rsidP="006074D9">
      <w:pPr>
        <w:pStyle w:val="ListParagraph"/>
        <w:numPr>
          <w:ilvl w:val="1"/>
          <w:numId w:val="52"/>
        </w:numPr>
        <w:spacing w:before="0" w:after="0"/>
      </w:pPr>
      <w:r>
        <w:t>Total length driven by Environmental: 233.22 meters.</w:t>
      </w:r>
    </w:p>
    <w:p w14:paraId="0D2122EB" w14:textId="77777777" w:rsidR="006074D9" w:rsidRDefault="006074D9" w:rsidP="006074D9">
      <w:pPr>
        <w:pStyle w:val="ListParagraph"/>
        <w:numPr>
          <w:ilvl w:val="1"/>
          <w:numId w:val="52"/>
        </w:numPr>
        <w:spacing w:before="0" w:after="0"/>
      </w:pPr>
      <w:r>
        <w:t>Environmental Cost distributed between minimum of $1.81 and maximum of $106.45MM:</w:t>
      </w:r>
    </w:p>
    <w:p w14:paraId="4B4538B5" w14:textId="77777777" w:rsidR="006074D9" w:rsidRDefault="006074D9" w:rsidP="006074D9">
      <w:pPr>
        <w:pStyle w:val="ListParagraph"/>
        <w:numPr>
          <w:ilvl w:val="2"/>
          <w:numId w:val="52"/>
        </w:numPr>
        <w:spacing w:before="0" w:after="0"/>
      </w:pPr>
      <w:r>
        <w:t>Leak cost between minimum of $0.10 and maximum of $70.45MM</w:t>
      </w:r>
    </w:p>
    <w:p w14:paraId="399D5F75" w14:textId="77777777" w:rsidR="006074D9" w:rsidRDefault="006074D9" w:rsidP="006074D9">
      <w:pPr>
        <w:pStyle w:val="ListParagraph"/>
        <w:numPr>
          <w:ilvl w:val="2"/>
          <w:numId w:val="52"/>
        </w:numPr>
        <w:spacing w:before="0" w:after="0"/>
      </w:pPr>
      <w:r>
        <w:t>Leak spill volume between a minimum of 1410.38 and maximum of 395980.2 gallons</w:t>
      </w:r>
    </w:p>
    <w:p w14:paraId="6563CDF7" w14:textId="77777777" w:rsidR="006074D9" w:rsidRDefault="006074D9" w:rsidP="006074D9">
      <w:pPr>
        <w:pStyle w:val="ListParagraph"/>
        <w:numPr>
          <w:ilvl w:val="2"/>
          <w:numId w:val="52"/>
        </w:numPr>
        <w:spacing w:before="0" w:after="0"/>
      </w:pPr>
      <w:r>
        <w:t>Rupture cost between minimum of $5.83 and maximum of $156.03MM</w:t>
      </w:r>
    </w:p>
    <w:p w14:paraId="40E15AFE" w14:textId="77777777" w:rsidR="006074D9" w:rsidRDefault="006074D9" w:rsidP="006074D9">
      <w:pPr>
        <w:pStyle w:val="ListParagraph"/>
        <w:numPr>
          <w:ilvl w:val="2"/>
          <w:numId w:val="52"/>
        </w:numPr>
        <w:spacing w:before="0" w:after="0"/>
      </w:pPr>
      <w:r>
        <w:t>Rupture spill volume is between a minimum of 74476.68 and maximum of 877018.37 gallons</w:t>
      </w:r>
    </w:p>
    <w:p w14:paraId="206C8915" w14:textId="77777777" w:rsidR="006074D9" w:rsidRDefault="006074D9" w:rsidP="006074D9">
      <w:pPr>
        <w:pStyle w:val="ListParagraph"/>
        <w:numPr>
          <w:ilvl w:val="2"/>
          <w:numId w:val="52"/>
        </w:numPr>
        <w:spacing w:before="0" w:after="0"/>
      </w:pPr>
      <w:r>
        <w:t>Puncture cost between minimum of $3.24 and maximum of $70.45MM</w:t>
      </w:r>
    </w:p>
    <w:p w14:paraId="7ED3B70D" w14:textId="77777777" w:rsidR="006074D9" w:rsidRDefault="006074D9" w:rsidP="006074D9">
      <w:pPr>
        <w:pStyle w:val="ListParagraph"/>
        <w:numPr>
          <w:ilvl w:val="2"/>
          <w:numId w:val="52"/>
        </w:numPr>
        <w:spacing w:before="0" w:after="0"/>
      </w:pPr>
      <w:r>
        <w:t>Puncture spill volume is between a minimum of 46341.77 and maximum of 395980.2 gallons</w:t>
      </w:r>
    </w:p>
    <w:p w14:paraId="1B22786B" w14:textId="77777777" w:rsidR="006074D9" w:rsidRDefault="006074D9" w:rsidP="006074D9">
      <w:pPr>
        <w:pStyle w:val="ListParagraph"/>
        <w:numPr>
          <w:ilvl w:val="2"/>
          <w:numId w:val="52"/>
        </w:numPr>
        <w:spacing w:before="0" w:after="0"/>
      </w:pPr>
      <w:r>
        <w:t xml:space="preserve">Land use distributed as </w:t>
      </w:r>
    </w:p>
    <w:p w14:paraId="14725CBE" w14:textId="77777777" w:rsidR="006074D9" w:rsidRDefault="006074D9" w:rsidP="006074D9">
      <w:pPr>
        <w:pStyle w:val="ListParagraph"/>
        <w:numPr>
          <w:ilvl w:val="3"/>
          <w:numId w:val="52"/>
        </w:numPr>
        <w:spacing w:before="0" w:after="0"/>
      </w:pPr>
      <w:r>
        <w:t>Agricultural: 124.44</w:t>
      </w:r>
    </w:p>
    <w:p w14:paraId="025C9D86" w14:textId="77777777" w:rsidR="006074D9" w:rsidRDefault="006074D9" w:rsidP="006074D9">
      <w:pPr>
        <w:pStyle w:val="ListParagraph"/>
        <w:numPr>
          <w:ilvl w:val="3"/>
          <w:numId w:val="52"/>
        </w:numPr>
        <w:spacing w:before="0" w:after="0"/>
      </w:pPr>
      <w:r>
        <w:t>Commercial/Industrial: 30.00</w:t>
      </w:r>
    </w:p>
    <w:p w14:paraId="3613CF82" w14:textId="77777777" w:rsidR="006074D9" w:rsidRDefault="006074D9" w:rsidP="006074D9">
      <w:pPr>
        <w:pStyle w:val="ListParagraph"/>
        <w:numPr>
          <w:ilvl w:val="3"/>
          <w:numId w:val="52"/>
        </w:numPr>
        <w:spacing w:before="0" w:after="0"/>
      </w:pPr>
      <w:r>
        <w:t>Forested: 46.03</w:t>
      </w:r>
    </w:p>
    <w:p w14:paraId="310C800D" w14:textId="77777777" w:rsidR="006074D9" w:rsidRDefault="006074D9" w:rsidP="006074D9">
      <w:pPr>
        <w:pStyle w:val="ListParagraph"/>
        <w:numPr>
          <w:ilvl w:val="3"/>
          <w:numId w:val="52"/>
        </w:numPr>
        <w:spacing w:before="0" w:after="0"/>
      </w:pPr>
      <w:r>
        <w:t>Remote: 71.75</w:t>
      </w:r>
    </w:p>
    <w:p w14:paraId="47994AB0" w14:textId="77777777" w:rsidR="006074D9" w:rsidRPr="00FF51B7" w:rsidRDefault="006074D9" w:rsidP="006074D9">
      <w:pPr>
        <w:pStyle w:val="ListParagraph"/>
        <w:numPr>
          <w:ilvl w:val="3"/>
          <w:numId w:val="52"/>
        </w:numPr>
        <w:spacing w:before="0" w:after="0"/>
      </w:pPr>
      <w:r>
        <w:t>Water Course: 18.25</w:t>
      </w:r>
    </w:p>
    <w:p w14:paraId="6AF99EB1" w14:textId="77777777" w:rsidR="0074750F" w:rsidRPr="00F80B0C" w:rsidRDefault="0074750F" w:rsidP="00F80B0C"/>
    <w:p w14:paraId="766AB04C" w14:textId="7EA67DCA" w:rsidR="007F1D8C" w:rsidRDefault="007F1D8C">
      <w:pPr>
        <w:pStyle w:val="Heading2"/>
      </w:pPr>
      <w:bookmarkStart w:id="51" w:name="_Toc26168876"/>
      <w:r>
        <w:lastRenderedPageBreak/>
        <w:t>Incorrect Operations</w:t>
      </w:r>
      <w:r w:rsidR="00D32CED">
        <w:t xml:space="preserve"> and Total Consequence</w:t>
      </w:r>
      <w:bookmarkEnd w:id="51"/>
    </w:p>
    <w:p w14:paraId="5434AA03" w14:textId="1895188C" w:rsidR="00F80B0C" w:rsidRDefault="00BD4826" w:rsidP="00F80B0C">
      <w:r>
        <w:t xml:space="preserve">202 pipelines for </w:t>
      </w:r>
      <w:r w:rsidRPr="00BD4826">
        <w:t>1,107,269.63</w:t>
      </w:r>
      <w:r>
        <w:t xml:space="preserve"> meters of pipe in the reportable region of the risk matrix.</w:t>
      </w:r>
    </w:p>
    <w:p w14:paraId="021BBF97" w14:textId="77777777" w:rsidR="006A77D3" w:rsidRPr="00F80B0C" w:rsidRDefault="006A77D3" w:rsidP="00F80B0C"/>
    <w:p w14:paraId="68ED7B3D" w14:textId="319A800F" w:rsidR="00D32CED" w:rsidRDefault="00D32CED">
      <w:pPr>
        <w:pStyle w:val="Heading2"/>
      </w:pPr>
      <w:bookmarkStart w:id="52" w:name="_Toc26168877"/>
      <w:r>
        <w:t>Total Likelihood and Safety Consequence</w:t>
      </w:r>
      <w:bookmarkEnd w:id="52"/>
    </w:p>
    <w:p w14:paraId="2B9AB149" w14:textId="77777777" w:rsidR="00F80B0C" w:rsidRPr="00F80B0C" w:rsidRDefault="00F80B0C" w:rsidP="00F80B0C"/>
    <w:p w14:paraId="689015B5" w14:textId="77777777" w:rsidR="00F80B0C" w:rsidRDefault="00F80B0C" w:rsidP="00F80B0C">
      <w:pPr>
        <w:pStyle w:val="Heading3"/>
      </w:pPr>
      <w:r>
        <w:t>Assumptions of model</w:t>
      </w:r>
    </w:p>
    <w:p w14:paraId="7A9DB8F0" w14:textId="77777777" w:rsidR="00F80B0C" w:rsidRDefault="00F80B0C" w:rsidP="00F80B0C"/>
    <w:p w14:paraId="0FCCB684" w14:textId="77777777" w:rsidR="00F80B0C" w:rsidRDefault="00F80B0C" w:rsidP="00F80B0C">
      <w:pPr>
        <w:pStyle w:val="Heading3"/>
      </w:pPr>
      <w:r>
        <w:t>Distribution of pipe length</w:t>
      </w:r>
    </w:p>
    <w:p w14:paraId="7613A2D2" w14:textId="77777777" w:rsidR="008F3D80" w:rsidRDefault="008F3D80" w:rsidP="008F3D80">
      <w:r w:rsidRPr="008A46F5">
        <w:rPr>
          <w:highlight w:val="yellow"/>
        </w:rPr>
        <w:t>The length distribution of the entire pipeline system according to risk ranking, for total risk, is presented in Figure xxx.</w:t>
      </w:r>
    </w:p>
    <w:p w14:paraId="6A5A5AF5" w14:textId="3C6E8F55" w:rsidR="008F3D80" w:rsidRDefault="00FF7F22" w:rsidP="008F3D80">
      <w:pPr>
        <w:jc w:val="center"/>
      </w:pPr>
      <w:r>
        <w:rPr>
          <w:noProof/>
        </w:rPr>
        <w:drawing>
          <wp:inline distT="0" distB="0" distL="0" distR="0" wp14:anchorId="787D74F6" wp14:editId="311FFE48">
            <wp:extent cx="5777865" cy="4037330"/>
            <wp:effectExtent l="19050" t="19050" r="1333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7865" cy="4037330"/>
                    </a:xfrm>
                    <a:prstGeom prst="rect">
                      <a:avLst/>
                    </a:prstGeom>
                    <a:ln>
                      <a:solidFill>
                        <a:schemeClr val="tx1"/>
                      </a:solidFill>
                    </a:ln>
                  </pic:spPr>
                </pic:pic>
              </a:graphicData>
            </a:graphic>
          </wp:inline>
        </w:drawing>
      </w:r>
    </w:p>
    <w:p w14:paraId="27604ED5" w14:textId="77777777" w:rsidR="008F3D80" w:rsidRDefault="008F3D80" w:rsidP="008F3D80"/>
    <w:p w14:paraId="34BD1573" w14:textId="77777777" w:rsidR="008F3D80" w:rsidRDefault="008F3D80" w:rsidP="008F3D80">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54ECAEF9" w14:textId="77777777" w:rsidR="008F3D80" w:rsidRDefault="008F3D80" w:rsidP="008F3D80">
      <w:r>
        <w:t xml:space="preserve">The cumulative pipeline lengths of each threat driver categorized according to risk ranking is presented in </w:t>
      </w:r>
      <w:r w:rsidRPr="007315E3">
        <w:rPr>
          <w:highlight w:val="yellow"/>
        </w:rPr>
        <w:t>Table XXX</w:t>
      </w:r>
      <w:r>
        <w:t>.</w:t>
      </w:r>
    </w:p>
    <w:tbl>
      <w:tblPr>
        <w:tblStyle w:val="TableGrid"/>
        <w:tblW w:w="0" w:type="auto"/>
        <w:tblLook w:val="04A0" w:firstRow="1" w:lastRow="0" w:firstColumn="1" w:lastColumn="0" w:noHBand="0" w:noVBand="1"/>
      </w:tblPr>
      <w:tblGrid>
        <w:gridCol w:w="1514"/>
        <w:gridCol w:w="1515"/>
        <w:gridCol w:w="1515"/>
        <w:gridCol w:w="1515"/>
        <w:gridCol w:w="1515"/>
        <w:gridCol w:w="1515"/>
      </w:tblGrid>
      <w:tr w:rsidR="008F3D80" w:rsidRPr="00C27B25" w14:paraId="094A4802" w14:textId="77777777" w:rsidTr="008F3D80">
        <w:tc>
          <w:tcPr>
            <w:tcW w:w="1514" w:type="dxa"/>
            <w:vMerge w:val="restart"/>
            <w:shd w:val="clear" w:color="auto" w:fill="F2F2F2" w:themeFill="background1" w:themeFillShade="F2"/>
            <w:vAlign w:val="center"/>
          </w:tcPr>
          <w:p w14:paraId="17016A44" w14:textId="70A3564E" w:rsidR="008F3D80" w:rsidRPr="00C27B25" w:rsidRDefault="008F3D80" w:rsidP="008F3D80">
            <w:pPr>
              <w:jc w:val="center"/>
              <w:rPr>
                <w:b/>
              </w:rPr>
            </w:pPr>
          </w:p>
        </w:tc>
        <w:tc>
          <w:tcPr>
            <w:tcW w:w="7575" w:type="dxa"/>
            <w:gridSpan w:val="5"/>
            <w:shd w:val="clear" w:color="auto" w:fill="F2F2F2" w:themeFill="background1" w:themeFillShade="F2"/>
            <w:vAlign w:val="center"/>
          </w:tcPr>
          <w:p w14:paraId="2C566415" w14:textId="77777777" w:rsidR="008F3D80" w:rsidRPr="00C27B25" w:rsidRDefault="008F3D80" w:rsidP="008F3D80">
            <w:pPr>
              <w:jc w:val="center"/>
              <w:rPr>
                <w:b/>
              </w:rPr>
            </w:pPr>
            <w:r w:rsidRPr="00C27B25">
              <w:rPr>
                <w:b/>
              </w:rPr>
              <w:t>Cumulative Length (m)</w:t>
            </w:r>
          </w:p>
        </w:tc>
      </w:tr>
      <w:tr w:rsidR="008F3D80" w:rsidRPr="00C27B25" w14:paraId="18F0E357" w14:textId="77777777" w:rsidTr="00FF7F22">
        <w:tc>
          <w:tcPr>
            <w:tcW w:w="1514" w:type="dxa"/>
            <w:vMerge/>
            <w:shd w:val="clear" w:color="auto" w:fill="F2F2F2" w:themeFill="background1" w:themeFillShade="F2"/>
            <w:vAlign w:val="center"/>
          </w:tcPr>
          <w:p w14:paraId="01B9280E" w14:textId="77777777" w:rsidR="008F3D80" w:rsidRPr="00C27B25" w:rsidRDefault="008F3D80" w:rsidP="008F3D80">
            <w:pPr>
              <w:jc w:val="center"/>
              <w:rPr>
                <w:b/>
              </w:rPr>
            </w:pPr>
          </w:p>
        </w:tc>
        <w:tc>
          <w:tcPr>
            <w:tcW w:w="1515" w:type="dxa"/>
            <w:shd w:val="clear" w:color="auto" w:fill="00FF00"/>
            <w:vAlign w:val="center"/>
          </w:tcPr>
          <w:p w14:paraId="374264D2" w14:textId="77777777" w:rsidR="008F3D80" w:rsidRPr="00C27B25" w:rsidRDefault="008F3D80" w:rsidP="008F3D80">
            <w:pPr>
              <w:jc w:val="center"/>
              <w:rPr>
                <w:b/>
              </w:rPr>
            </w:pPr>
            <w:r w:rsidRPr="00C27B25">
              <w:rPr>
                <w:b/>
              </w:rPr>
              <w:t>LOW Risk</w:t>
            </w:r>
          </w:p>
        </w:tc>
        <w:tc>
          <w:tcPr>
            <w:tcW w:w="1515" w:type="dxa"/>
            <w:shd w:val="clear" w:color="auto" w:fill="FFFF00"/>
            <w:vAlign w:val="center"/>
          </w:tcPr>
          <w:p w14:paraId="0922ADED" w14:textId="77777777" w:rsidR="008F3D80" w:rsidRPr="00C27B25" w:rsidRDefault="008F3D80" w:rsidP="008F3D80">
            <w:pPr>
              <w:jc w:val="center"/>
              <w:rPr>
                <w:b/>
              </w:rPr>
            </w:pPr>
            <w:r w:rsidRPr="00C27B25">
              <w:rPr>
                <w:b/>
              </w:rPr>
              <w:t>MEDIUM Risk</w:t>
            </w:r>
          </w:p>
        </w:tc>
        <w:tc>
          <w:tcPr>
            <w:tcW w:w="1515" w:type="dxa"/>
            <w:shd w:val="clear" w:color="auto" w:fill="FF0000"/>
            <w:vAlign w:val="center"/>
          </w:tcPr>
          <w:p w14:paraId="12771B37" w14:textId="77777777" w:rsidR="008F3D80" w:rsidRPr="00C27B25" w:rsidRDefault="008F3D80" w:rsidP="008F3D80">
            <w:pPr>
              <w:jc w:val="center"/>
              <w:rPr>
                <w:b/>
              </w:rPr>
            </w:pPr>
            <w:r w:rsidRPr="00C27B25">
              <w:rPr>
                <w:b/>
              </w:rPr>
              <w:t>HIGH Risk</w:t>
            </w:r>
          </w:p>
        </w:tc>
        <w:tc>
          <w:tcPr>
            <w:tcW w:w="1515" w:type="dxa"/>
            <w:shd w:val="clear" w:color="auto" w:fill="430000"/>
            <w:vAlign w:val="center"/>
          </w:tcPr>
          <w:p w14:paraId="7E5BD6B5" w14:textId="77777777" w:rsidR="008F3D80" w:rsidRPr="00C27B25" w:rsidRDefault="008F3D80" w:rsidP="008F3D80">
            <w:pPr>
              <w:jc w:val="center"/>
              <w:rPr>
                <w:b/>
              </w:rPr>
            </w:pPr>
            <w:r w:rsidRPr="00C27B25">
              <w:rPr>
                <w:b/>
              </w:rPr>
              <w:t>VERY HIGH Risk</w:t>
            </w:r>
          </w:p>
        </w:tc>
        <w:tc>
          <w:tcPr>
            <w:tcW w:w="1515" w:type="dxa"/>
            <w:shd w:val="clear" w:color="auto" w:fill="F2F2F2" w:themeFill="background1" w:themeFillShade="F2"/>
            <w:vAlign w:val="center"/>
          </w:tcPr>
          <w:p w14:paraId="2448D3C5" w14:textId="77777777" w:rsidR="008F3D80" w:rsidRPr="00C27B25" w:rsidRDefault="008F3D80" w:rsidP="008F3D80">
            <w:pPr>
              <w:jc w:val="center"/>
              <w:rPr>
                <w:b/>
              </w:rPr>
            </w:pPr>
            <w:r w:rsidRPr="00C27B25">
              <w:rPr>
                <w:b/>
              </w:rPr>
              <w:t>Grand Total</w:t>
            </w:r>
          </w:p>
        </w:tc>
      </w:tr>
      <w:tr w:rsidR="008F3D80" w:rsidRPr="00C27B25" w14:paraId="70A8834B" w14:textId="77777777" w:rsidTr="008F3D80">
        <w:tc>
          <w:tcPr>
            <w:tcW w:w="1514" w:type="dxa"/>
            <w:shd w:val="clear" w:color="auto" w:fill="F2F2F2" w:themeFill="background1" w:themeFillShade="F2"/>
            <w:vAlign w:val="center"/>
          </w:tcPr>
          <w:p w14:paraId="6C4E51FA" w14:textId="6ACA5ECA" w:rsidR="008F3D80" w:rsidRPr="00C27B25" w:rsidRDefault="00FF7F22" w:rsidP="008F3D80">
            <w:pPr>
              <w:jc w:val="center"/>
            </w:pPr>
            <w:r>
              <w:t>Safety Cost</w:t>
            </w:r>
          </w:p>
        </w:tc>
        <w:tc>
          <w:tcPr>
            <w:tcW w:w="1515" w:type="dxa"/>
            <w:vAlign w:val="center"/>
          </w:tcPr>
          <w:p w14:paraId="13ABC7B4" w14:textId="51C68913" w:rsidR="008F3D80" w:rsidRPr="00C27B25" w:rsidRDefault="00FF7F22" w:rsidP="008F3D80">
            <w:pPr>
              <w:jc w:val="center"/>
            </w:pPr>
            <w:r w:rsidRPr="00FF7F22">
              <w:t>5,856,994.59</w:t>
            </w:r>
          </w:p>
        </w:tc>
        <w:tc>
          <w:tcPr>
            <w:tcW w:w="1515" w:type="dxa"/>
            <w:vAlign w:val="center"/>
          </w:tcPr>
          <w:p w14:paraId="4018FCD0" w14:textId="3E8A358B" w:rsidR="008F3D80" w:rsidRPr="00C27B25" w:rsidRDefault="00FF7F22" w:rsidP="008F3D80">
            <w:pPr>
              <w:jc w:val="center"/>
            </w:pPr>
            <w:r w:rsidRPr="00FF7F22">
              <w:t>1,043,426.65</w:t>
            </w:r>
          </w:p>
        </w:tc>
        <w:tc>
          <w:tcPr>
            <w:tcW w:w="1515" w:type="dxa"/>
            <w:vAlign w:val="center"/>
          </w:tcPr>
          <w:p w14:paraId="19A788CA" w14:textId="3674085E" w:rsidR="008F3D80" w:rsidRPr="00C27B25" w:rsidRDefault="00FF7F22" w:rsidP="008F3D80">
            <w:pPr>
              <w:jc w:val="center"/>
            </w:pPr>
            <w:r w:rsidRPr="00FF7F22">
              <w:t>113,086.86</w:t>
            </w:r>
          </w:p>
        </w:tc>
        <w:tc>
          <w:tcPr>
            <w:tcW w:w="1515" w:type="dxa"/>
            <w:vAlign w:val="center"/>
          </w:tcPr>
          <w:p w14:paraId="4B375CF6" w14:textId="18F40193" w:rsidR="008F3D80" w:rsidRPr="00C27B25" w:rsidRDefault="00FF7F22" w:rsidP="008F3D80">
            <w:pPr>
              <w:jc w:val="center"/>
            </w:pPr>
            <w:r w:rsidRPr="00FF7F22">
              <w:t>21,861.77</w:t>
            </w:r>
          </w:p>
        </w:tc>
        <w:tc>
          <w:tcPr>
            <w:tcW w:w="1515" w:type="dxa"/>
            <w:shd w:val="clear" w:color="auto" w:fill="F2F2F2" w:themeFill="background1" w:themeFillShade="F2"/>
            <w:vAlign w:val="center"/>
          </w:tcPr>
          <w:p w14:paraId="25F63052" w14:textId="074C337E" w:rsidR="008F3D80" w:rsidRPr="00C27B25" w:rsidRDefault="00FF7F22" w:rsidP="008F3D80">
            <w:pPr>
              <w:jc w:val="center"/>
              <w:rPr>
                <w:b/>
              </w:rPr>
            </w:pPr>
            <w:r w:rsidRPr="00FF7F22">
              <w:rPr>
                <w:b/>
              </w:rPr>
              <w:t>7,035,369.87</w:t>
            </w:r>
          </w:p>
        </w:tc>
      </w:tr>
    </w:tbl>
    <w:p w14:paraId="0C740F05" w14:textId="77777777" w:rsidR="008F3D80" w:rsidRDefault="008F3D80" w:rsidP="008F3D80"/>
    <w:p w14:paraId="5B70FBDF" w14:textId="77777777" w:rsidR="008F3D80" w:rsidRDefault="008F3D80" w:rsidP="008F3D80">
      <w:r w:rsidRPr="008A46F5">
        <w:rPr>
          <w:highlight w:val="yellow"/>
        </w:rPr>
        <w:t>The cumulative lengths in each risk rank, categorized according to threat drivers as shown in Figure xxx.</w:t>
      </w:r>
    </w:p>
    <w:p w14:paraId="187B77AD" w14:textId="250C29C9" w:rsidR="008F3D80" w:rsidRDefault="00675D87" w:rsidP="008F3D80">
      <w:r>
        <w:rPr>
          <w:noProof/>
        </w:rPr>
        <w:drawing>
          <wp:inline distT="0" distB="0" distL="0" distR="0" wp14:anchorId="5EABCA3A" wp14:editId="2E3A1A77">
            <wp:extent cx="5777865" cy="4030345"/>
            <wp:effectExtent l="19050" t="19050" r="13335"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7865" cy="4030345"/>
                    </a:xfrm>
                    <a:prstGeom prst="rect">
                      <a:avLst/>
                    </a:prstGeom>
                    <a:ln>
                      <a:solidFill>
                        <a:schemeClr val="tx1"/>
                      </a:solidFill>
                    </a:ln>
                  </pic:spPr>
                </pic:pic>
              </a:graphicData>
            </a:graphic>
          </wp:inline>
        </w:drawing>
      </w:r>
    </w:p>
    <w:p w14:paraId="1C9A6962" w14:textId="6AC98AB3" w:rsidR="008F3D80" w:rsidRDefault="008F3D80" w:rsidP="00F80B0C"/>
    <w:p w14:paraId="50DAD469" w14:textId="77777777" w:rsidR="008F3D80" w:rsidRDefault="008F3D80" w:rsidP="00F80B0C"/>
    <w:p w14:paraId="0F2F7B52" w14:textId="2BC3D73F" w:rsidR="00F80B0C" w:rsidRDefault="00F80B0C" w:rsidP="00F80B0C">
      <w:pPr>
        <w:pStyle w:val="Heading3"/>
      </w:pPr>
      <w:r>
        <w:t>Reportable Pipeline Segments</w:t>
      </w:r>
    </w:p>
    <w:p w14:paraId="52D0CB48" w14:textId="77777777" w:rsidR="00462539" w:rsidRDefault="00462539" w:rsidP="00462539">
      <w:pPr>
        <w:pStyle w:val="ListParagraph"/>
        <w:numPr>
          <w:ilvl w:val="0"/>
          <w:numId w:val="21"/>
        </w:numPr>
        <w:tabs>
          <w:tab w:val="left" w:pos="1080"/>
          <w:tab w:val="left" w:pos="4770"/>
        </w:tabs>
        <w:spacing w:before="0" w:after="0"/>
      </w:pPr>
      <w:r>
        <w:t>"BRETON TO EDMONTON NPS 10</w:t>
      </w:r>
    </w:p>
    <w:p w14:paraId="2F137C53" w14:textId="77777777" w:rsidR="00462539" w:rsidRDefault="00462539" w:rsidP="00462539">
      <w:pPr>
        <w:pStyle w:val="ListParagraph"/>
        <w:numPr>
          <w:ilvl w:val="1"/>
          <w:numId w:val="21"/>
        </w:numPr>
        <w:tabs>
          <w:tab w:val="left" w:pos="1080"/>
          <w:tab w:val="left" w:pos="4770"/>
        </w:tabs>
        <w:spacing w:before="0" w:after="0"/>
      </w:pPr>
      <w:r>
        <w:t>Total Cumulative Length (m):</w:t>
      </w:r>
      <w:r>
        <w:tab/>
        <w:t>15129.54</w:t>
      </w:r>
    </w:p>
    <w:p w14:paraId="19953699" w14:textId="77777777" w:rsidR="00462539" w:rsidRDefault="00462539" w:rsidP="00462539">
      <w:pPr>
        <w:pStyle w:val="ListParagraph"/>
        <w:numPr>
          <w:ilvl w:val="2"/>
          <w:numId w:val="21"/>
        </w:numPr>
        <w:tabs>
          <w:tab w:val="left" w:pos="1080"/>
          <w:tab w:val="left" w:pos="4770"/>
        </w:tabs>
        <w:spacing w:before="0" w:after="0"/>
      </w:pPr>
      <w:r>
        <w:t>SCC Method 2 :</w:t>
      </w:r>
      <w:r>
        <w:tab/>
        <w:t>13142.2</w:t>
      </w:r>
    </w:p>
    <w:p w14:paraId="0C5C5923" w14:textId="77777777" w:rsidR="00462539" w:rsidRDefault="00462539" w:rsidP="00462539">
      <w:pPr>
        <w:pStyle w:val="ListParagraph"/>
        <w:numPr>
          <w:ilvl w:val="2"/>
          <w:numId w:val="21"/>
        </w:numPr>
        <w:tabs>
          <w:tab w:val="left" w:pos="1080"/>
          <w:tab w:val="left" w:pos="4770"/>
        </w:tabs>
        <w:spacing w:before="0" w:after="0"/>
      </w:pPr>
      <w:r>
        <w:t>TPD :</w:t>
      </w:r>
      <w:r>
        <w:tab/>
        <w:t>545.43</w:t>
      </w:r>
    </w:p>
    <w:p w14:paraId="4DD4471D" w14:textId="77777777" w:rsidR="00462539" w:rsidRDefault="00462539" w:rsidP="00462539">
      <w:pPr>
        <w:pStyle w:val="ListParagraph"/>
        <w:numPr>
          <w:ilvl w:val="2"/>
          <w:numId w:val="21"/>
        </w:numPr>
        <w:tabs>
          <w:tab w:val="left" w:pos="1080"/>
          <w:tab w:val="left" w:pos="4770"/>
        </w:tabs>
        <w:spacing w:before="0" w:after="0"/>
      </w:pPr>
      <w:r>
        <w:t>MD Method 2 :</w:t>
      </w:r>
      <w:r>
        <w:tab/>
        <w:t>769.23</w:t>
      </w:r>
    </w:p>
    <w:p w14:paraId="63B9149A" w14:textId="77777777" w:rsidR="00462539" w:rsidRDefault="00462539" w:rsidP="00462539">
      <w:pPr>
        <w:pStyle w:val="ListParagraph"/>
        <w:numPr>
          <w:ilvl w:val="2"/>
          <w:numId w:val="21"/>
        </w:numPr>
        <w:tabs>
          <w:tab w:val="left" w:pos="1080"/>
          <w:tab w:val="left" w:pos="4770"/>
        </w:tabs>
        <w:spacing w:before="0" w:after="0"/>
      </w:pPr>
      <w:r>
        <w:t>CSCC Method 2 :</w:t>
      </w:r>
      <w:r>
        <w:tab/>
        <w:t>672.68</w:t>
      </w:r>
    </w:p>
    <w:p w14:paraId="4E583575" w14:textId="77777777" w:rsidR="00462539" w:rsidRDefault="00462539" w:rsidP="00462539">
      <w:pPr>
        <w:pStyle w:val="ListParagraph"/>
        <w:numPr>
          <w:ilvl w:val="1"/>
          <w:numId w:val="21"/>
        </w:numPr>
        <w:tabs>
          <w:tab w:val="left" w:pos="1080"/>
          <w:tab w:val="left" w:pos="4770"/>
        </w:tabs>
        <w:spacing w:before="0" w:after="0"/>
      </w:pPr>
      <w:r>
        <w:lastRenderedPageBreak/>
        <w:t>Likelihood of failure distributed between minimum of 1.026e-03 and maximum of 1.000e+00.</w:t>
      </w:r>
    </w:p>
    <w:p w14:paraId="2907975B" w14:textId="77777777" w:rsidR="00462539" w:rsidRDefault="00462539" w:rsidP="00462539">
      <w:pPr>
        <w:pStyle w:val="ListParagraph"/>
        <w:numPr>
          <w:ilvl w:val="1"/>
          <w:numId w:val="21"/>
        </w:numPr>
        <w:tabs>
          <w:tab w:val="left" w:pos="1080"/>
          <w:tab w:val="left" w:pos="4770"/>
        </w:tabs>
        <w:spacing w:before="0" w:after="0"/>
      </w:pPr>
      <w:r>
        <w:t>Leak scenario:</w:t>
      </w:r>
    </w:p>
    <w:p w14:paraId="23464D56" w14:textId="77777777" w:rsidR="00462539" w:rsidRDefault="00462539" w:rsidP="00462539">
      <w:pPr>
        <w:pStyle w:val="ListParagraph"/>
        <w:numPr>
          <w:ilvl w:val="2"/>
          <w:numId w:val="21"/>
        </w:numPr>
        <w:tabs>
          <w:tab w:val="left" w:pos="1080"/>
          <w:tab w:val="left" w:pos="4770"/>
        </w:tabs>
        <w:spacing w:before="0" w:after="0"/>
      </w:pPr>
      <w:r>
        <w:t>No. of intersections with structures is 105.0, with minimum of 0.0 and maximum of 25.22 of population impacted</w:t>
      </w:r>
    </w:p>
    <w:p w14:paraId="5B119676"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10.9 and maximum of 12.16 meters.</w:t>
      </w:r>
    </w:p>
    <w:p w14:paraId="4CC60BE0" w14:textId="77777777" w:rsidR="00462539" w:rsidRDefault="00462539" w:rsidP="00462539">
      <w:pPr>
        <w:pStyle w:val="ListParagraph"/>
        <w:numPr>
          <w:ilvl w:val="1"/>
          <w:numId w:val="21"/>
        </w:numPr>
        <w:tabs>
          <w:tab w:val="left" w:pos="1080"/>
          <w:tab w:val="left" w:pos="4770"/>
        </w:tabs>
        <w:spacing w:before="0" w:after="0"/>
      </w:pPr>
      <w:r>
        <w:t>Rupture scenario:</w:t>
      </w:r>
    </w:p>
    <w:p w14:paraId="64C27680" w14:textId="77777777" w:rsidR="00462539" w:rsidRDefault="00462539" w:rsidP="00462539">
      <w:pPr>
        <w:pStyle w:val="ListParagraph"/>
        <w:numPr>
          <w:ilvl w:val="2"/>
          <w:numId w:val="21"/>
        </w:numPr>
        <w:tabs>
          <w:tab w:val="left" w:pos="1080"/>
          <w:tab w:val="left" w:pos="4770"/>
        </w:tabs>
        <w:spacing w:before="0" w:after="0"/>
      </w:pPr>
      <w:r>
        <w:t>No. of intersections with structures is 220.0, with minimum of 1.26 and maximum of 1072.29 of population impacted</w:t>
      </w:r>
    </w:p>
    <w:p w14:paraId="1348FC72"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163.58 and maximum of 185.15 meters.</w:t>
      </w:r>
    </w:p>
    <w:p w14:paraId="72096320" w14:textId="77777777" w:rsidR="00462539" w:rsidRDefault="00462539" w:rsidP="00462539">
      <w:pPr>
        <w:pStyle w:val="ListParagraph"/>
        <w:numPr>
          <w:ilvl w:val="1"/>
          <w:numId w:val="21"/>
        </w:numPr>
        <w:tabs>
          <w:tab w:val="left" w:pos="1080"/>
          <w:tab w:val="left" w:pos="4770"/>
        </w:tabs>
        <w:spacing w:before="0" w:after="0"/>
      </w:pPr>
      <w:r>
        <w:t>Puncture scenario:</w:t>
      </w:r>
    </w:p>
    <w:p w14:paraId="6D2CA7ED" w14:textId="77777777" w:rsidR="00462539" w:rsidRDefault="00462539" w:rsidP="00462539">
      <w:pPr>
        <w:pStyle w:val="ListParagraph"/>
        <w:numPr>
          <w:ilvl w:val="2"/>
          <w:numId w:val="21"/>
        </w:numPr>
        <w:tabs>
          <w:tab w:val="left" w:pos="1080"/>
          <w:tab w:val="left" w:pos="4770"/>
        </w:tabs>
        <w:spacing w:before="0" w:after="0"/>
      </w:pPr>
      <w:r>
        <w:t>No. of intersections with structures is 318.0, with minimum of 0.0 and maximum of 450.0 of population impacted</w:t>
      </w:r>
    </w:p>
    <w:p w14:paraId="65331F1D"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50.73 and maximum of 57.42 meters.</w:t>
      </w:r>
    </w:p>
    <w:p w14:paraId="753D8AA7" w14:textId="77777777" w:rsidR="00462539" w:rsidRDefault="00462539" w:rsidP="00462539">
      <w:pPr>
        <w:pStyle w:val="ListParagraph"/>
        <w:numPr>
          <w:ilvl w:val="1"/>
          <w:numId w:val="21"/>
        </w:numPr>
        <w:tabs>
          <w:tab w:val="left" w:pos="1080"/>
          <w:tab w:val="left" w:pos="4770"/>
        </w:tabs>
        <w:spacing w:before="0" w:after="0"/>
      </w:pPr>
      <w:r>
        <w:t>Product type is HVP Product.</w:t>
      </w:r>
    </w:p>
    <w:p w14:paraId="54FD10D1" w14:textId="77777777" w:rsidR="00462539" w:rsidRDefault="00462539" w:rsidP="00462539">
      <w:pPr>
        <w:pStyle w:val="ListParagraph"/>
        <w:numPr>
          <w:ilvl w:val="1"/>
          <w:numId w:val="21"/>
        </w:numPr>
        <w:tabs>
          <w:tab w:val="left" w:pos="1080"/>
          <w:tab w:val="left" w:pos="4770"/>
        </w:tabs>
        <w:spacing w:before="0" w:after="0"/>
      </w:pPr>
      <w:r>
        <w:t>Class area location is/are 1.0, 2.0, 3.0, 4.0."</w:t>
      </w:r>
    </w:p>
    <w:p w14:paraId="0B7B0E5A" w14:textId="77777777" w:rsidR="00462539" w:rsidRDefault="00462539" w:rsidP="00462539">
      <w:pPr>
        <w:pStyle w:val="ListParagraph"/>
        <w:numPr>
          <w:ilvl w:val="0"/>
          <w:numId w:val="21"/>
        </w:numPr>
        <w:tabs>
          <w:tab w:val="left" w:pos="1080"/>
          <w:tab w:val="left" w:pos="4770"/>
        </w:tabs>
        <w:spacing w:before="0" w:after="0"/>
      </w:pPr>
      <w:r>
        <w:t>"EASTERN DELIVERY SYSTEM (EDS) NORTH NPS 10/12</w:t>
      </w:r>
    </w:p>
    <w:p w14:paraId="0AE23FCE" w14:textId="77777777" w:rsidR="00462539" w:rsidRDefault="00462539" w:rsidP="00462539">
      <w:pPr>
        <w:pStyle w:val="ListParagraph"/>
        <w:numPr>
          <w:ilvl w:val="1"/>
          <w:numId w:val="21"/>
        </w:numPr>
        <w:tabs>
          <w:tab w:val="left" w:pos="1080"/>
          <w:tab w:val="left" w:pos="4770"/>
        </w:tabs>
        <w:spacing w:before="0" w:after="0"/>
      </w:pPr>
      <w:r>
        <w:t>Total Cumulative Length (m):</w:t>
      </w:r>
      <w:r>
        <w:tab/>
        <w:t>8962.4</w:t>
      </w:r>
    </w:p>
    <w:p w14:paraId="24B682A7" w14:textId="77777777" w:rsidR="00462539" w:rsidRDefault="00462539" w:rsidP="00462539">
      <w:pPr>
        <w:pStyle w:val="ListParagraph"/>
        <w:numPr>
          <w:ilvl w:val="2"/>
          <w:numId w:val="21"/>
        </w:numPr>
        <w:tabs>
          <w:tab w:val="left" w:pos="1080"/>
          <w:tab w:val="left" w:pos="4770"/>
        </w:tabs>
        <w:spacing w:before="0" w:after="0"/>
      </w:pPr>
      <w:r>
        <w:t>TPD :</w:t>
      </w:r>
      <w:r>
        <w:tab/>
        <w:t>8962.4</w:t>
      </w:r>
    </w:p>
    <w:p w14:paraId="08BEF8B8"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1.245e-03 and maximum of 6.218e-03.</w:t>
      </w:r>
    </w:p>
    <w:p w14:paraId="2158593A" w14:textId="77777777" w:rsidR="00462539" w:rsidRDefault="00462539" w:rsidP="00462539">
      <w:pPr>
        <w:pStyle w:val="ListParagraph"/>
        <w:numPr>
          <w:ilvl w:val="1"/>
          <w:numId w:val="21"/>
        </w:numPr>
        <w:tabs>
          <w:tab w:val="left" w:pos="1080"/>
          <w:tab w:val="left" w:pos="4770"/>
        </w:tabs>
        <w:spacing w:before="0" w:after="0"/>
      </w:pPr>
      <w:r>
        <w:t>Leak scenario:</w:t>
      </w:r>
    </w:p>
    <w:p w14:paraId="5563CA41" w14:textId="77777777" w:rsidR="00462539" w:rsidRDefault="00462539" w:rsidP="00462539">
      <w:pPr>
        <w:pStyle w:val="ListParagraph"/>
        <w:numPr>
          <w:ilvl w:val="2"/>
          <w:numId w:val="21"/>
        </w:numPr>
        <w:tabs>
          <w:tab w:val="left" w:pos="1080"/>
          <w:tab w:val="left" w:pos="4770"/>
        </w:tabs>
        <w:spacing w:before="0" w:after="0"/>
      </w:pPr>
      <w:r>
        <w:t>No. of intersections with structures is 27.0, with minimum of 1.26 and maximum of 19.51 of population impacted</w:t>
      </w:r>
    </w:p>
    <w:p w14:paraId="705304B0"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11.52 and maximum of 11.52 meters.</w:t>
      </w:r>
    </w:p>
    <w:p w14:paraId="3BE7D56A" w14:textId="77777777" w:rsidR="00462539" w:rsidRDefault="00462539" w:rsidP="00462539">
      <w:pPr>
        <w:pStyle w:val="ListParagraph"/>
        <w:numPr>
          <w:ilvl w:val="1"/>
          <w:numId w:val="21"/>
        </w:numPr>
        <w:tabs>
          <w:tab w:val="left" w:pos="1080"/>
          <w:tab w:val="left" w:pos="4770"/>
        </w:tabs>
        <w:spacing w:before="0" w:after="0"/>
      </w:pPr>
      <w:r>
        <w:t>Rupture scenario:</w:t>
      </w:r>
    </w:p>
    <w:p w14:paraId="47F3188D" w14:textId="77777777" w:rsidR="00462539" w:rsidRDefault="00462539" w:rsidP="00462539">
      <w:pPr>
        <w:pStyle w:val="ListParagraph"/>
        <w:numPr>
          <w:ilvl w:val="2"/>
          <w:numId w:val="21"/>
        </w:numPr>
        <w:tabs>
          <w:tab w:val="left" w:pos="1080"/>
          <w:tab w:val="left" w:pos="4770"/>
        </w:tabs>
        <w:spacing w:before="0" w:after="0"/>
      </w:pPr>
      <w:r>
        <w:t>No. of intersections with structures is 299.0, with minimum of 1.26 and maximum of 351.26 of population impacted</w:t>
      </w:r>
    </w:p>
    <w:p w14:paraId="5401B94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174.17 and maximum of 197.94 meters.</w:t>
      </w:r>
    </w:p>
    <w:p w14:paraId="612DD3C0" w14:textId="77777777" w:rsidR="00462539" w:rsidRDefault="00462539" w:rsidP="00462539">
      <w:pPr>
        <w:pStyle w:val="ListParagraph"/>
        <w:numPr>
          <w:ilvl w:val="1"/>
          <w:numId w:val="21"/>
        </w:numPr>
        <w:tabs>
          <w:tab w:val="left" w:pos="1080"/>
          <w:tab w:val="left" w:pos="4770"/>
        </w:tabs>
        <w:spacing w:before="0" w:after="0"/>
      </w:pPr>
      <w:r>
        <w:t>Puncture scenario:</w:t>
      </w:r>
    </w:p>
    <w:p w14:paraId="3621495D" w14:textId="77777777" w:rsidR="00462539" w:rsidRDefault="00462539" w:rsidP="00462539">
      <w:pPr>
        <w:pStyle w:val="ListParagraph"/>
        <w:numPr>
          <w:ilvl w:val="2"/>
          <w:numId w:val="21"/>
        </w:numPr>
        <w:tabs>
          <w:tab w:val="left" w:pos="1080"/>
          <w:tab w:val="left" w:pos="4770"/>
        </w:tabs>
        <w:spacing w:before="0" w:after="0"/>
      </w:pPr>
      <w:r>
        <w:t>No. of intersections with structures is 167.0, with minimum of 1.26 and maximum of 28.63 of population impacted</w:t>
      </w:r>
    </w:p>
    <w:p w14:paraId="36083BBE"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54.02 and maximum of 54.02 meters.</w:t>
      </w:r>
    </w:p>
    <w:p w14:paraId="74E8C262" w14:textId="77777777" w:rsidR="00462539" w:rsidRDefault="00462539" w:rsidP="00462539">
      <w:pPr>
        <w:pStyle w:val="ListParagraph"/>
        <w:numPr>
          <w:ilvl w:val="1"/>
          <w:numId w:val="21"/>
        </w:numPr>
        <w:tabs>
          <w:tab w:val="left" w:pos="1080"/>
          <w:tab w:val="left" w:pos="4770"/>
        </w:tabs>
        <w:spacing w:before="0" w:after="0"/>
      </w:pPr>
      <w:r>
        <w:t>Product type is NGL.</w:t>
      </w:r>
    </w:p>
    <w:p w14:paraId="20762C0E" w14:textId="77777777" w:rsidR="00462539" w:rsidRDefault="00462539" w:rsidP="00462539">
      <w:pPr>
        <w:pStyle w:val="ListParagraph"/>
        <w:numPr>
          <w:ilvl w:val="1"/>
          <w:numId w:val="21"/>
        </w:numPr>
        <w:tabs>
          <w:tab w:val="left" w:pos="1080"/>
          <w:tab w:val="left" w:pos="4770"/>
        </w:tabs>
        <w:spacing w:before="0" w:after="0"/>
      </w:pPr>
      <w:r>
        <w:t>Class area location is/are 1.0, 2.0, 3.0."</w:t>
      </w:r>
    </w:p>
    <w:p w14:paraId="7084D1B3" w14:textId="77777777" w:rsidR="00462539" w:rsidRDefault="00462539" w:rsidP="00462539">
      <w:pPr>
        <w:pStyle w:val="ListParagraph"/>
        <w:numPr>
          <w:ilvl w:val="0"/>
          <w:numId w:val="21"/>
        </w:numPr>
        <w:tabs>
          <w:tab w:val="left" w:pos="1080"/>
          <w:tab w:val="left" w:pos="4770"/>
        </w:tabs>
        <w:spacing w:before="0" w:after="0"/>
      </w:pPr>
      <w:r>
        <w:t>"WINDSOR TO SARNIA NPS 12</w:t>
      </w:r>
    </w:p>
    <w:p w14:paraId="326DBE35" w14:textId="77777777" w:rsidR="00462539" w:rsidRDefault="00462539" w:rsidP="00462539">
      <w:pPr>
        <w:pStyle w:val="ListParagraph"/>
        <w:numPr>
          <w:ilvl w:val="1"/>
          <w:numId w:val="21"/>
        </w:numPr>
        <w:tabs>
          <w:tab w:val="left" w:pos="1080"/>
          <w:tab w:val="left" w:pos="4770"/>
        </w:tabs>
        <w:spacing w:before="0" w:after="0"/>
      </w:pPr>
      <w:r>
        <w:t>Total Cumulative Length (m):</w:t>
      </w:r>
      <w:r>
        <w:tab/>
        <w:t>6964.38</w:t>
      </w:r>
    </w:p>
    <w:p w14:paraId="3726CC99" w14:textId="77777777" w:rsidR="00462539" w:rsidRDefault="00462539" w:rsidP="00462539">
      <w:pPr>
        <w:pStyle w:val="ListParagraph"/>
        <w:numPr>
          <w:ilvl w:val="2"/>
          <w:numId w:val="21"/>
        </w:numPr>
        <w:tabs>
          <w:tab w:val="left" w:pos="1080"/>
          <w:tab w:val="left" w:pos="4770"/>
        </w:tabs>
        <w:spacing w:before="0" w:after="0"/>
      </w:pPr>
      <w:r>
        <w:t>TPD :</w:t>
      </w:r>
      <w:r>
        <w:tab/>
        <w:t>6964.38</w:t>
      </w:r>
    </w:p>
    <w:p w14:paraId="6683DF26"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1.018e-03 and maximum of 1.159e-02.</w:t>
      </w:r>
    </w:p>
    <w:p w14:paraId="6C149F47" w14:textId="77777777" w:rsidR="00462539" w:rsidRDefault="00462539" w:rsidP="00462539">
      <w:pPr>
        <w:pStyle w:val="ListParagraph"/>
        <w:numPr>
          <w:ilvl w:val="1"/>
          <w:numId w:val="21"/>
        </w:numPr>
        <w:tabs>
          <w:tab w:val="left" w:pos="1080"/>
          <w:tab w:val="left" w:pos="4770"/>
        </w:tabs>
        <w:spacing w:before="0" w:after="0"/>
      </w:pPr>
      <w:r>
        <w:t>Leak scenario:</w:t>
      </w:r>
    </w:p>
    <w:p w14:paraId="6E2F44E7" w14:textId="77777777" w:rsidR="00462539" w:rsidRDefault="00462539" w:rsidP="00462539">
      <w:pPr>
        <w:pStyle w:val="ListParagraph"/>
        <w:numPr>
          <w:ilvl w:val="2"/>
          <w:numId w:val="21"/>
        </w:numPr>
        <w:tabs>
          <w:tab w:val="left" w:pos="1080"/>
          <w:tab w:val="left" w:pos="4770"/>
        </w:tabs>
        <w:spacing w:before="0" w:after="0"/>
      </w:pPr>
      <w:r>
        <w:t>No. of intersections with structures is 18.0, with minimum of 1.26 and maximum of 2.97 of population impacted</w:t>
      </w:r>
    </w:p>
    <w:p w14:paraId="26733127" w14:textId="77777777" w:rsidR="00462539" w:rsidRDefault="00462539" w:rsidP="00462539">
      <w:pPr>
        <w:pStyle w:val="ListParagraph"/>
        <w:numPr>
          <w:ilvl w:val="2"/>
          <w:numId w:val="21"/>
        </w:numPr>
        <w:tabs>
          <w:tab w:val="left" w:pos="1080"/>
          <w:tab w:val="left" w:pos="4770"/>
        </w:tabs>
        <w:spacing w:before="0" w:after="0"/>
      </w:pPr>
      <w:r>
        <w:lastRenderedPageBreak/>
        <w:t>Hazard area distributed between minimum of 11.71 and maximum of 11.71 meters.</w:t>
      </w:r>
    </w:p>
    <w:p w14:paraId="2C3179EA" w14:textId="77777777" w:rsidR="00462539" w:rsidRDefault="00462539" w:rsidP="00462539">
      <w:pPr>
        <w:pStyle w:val="ListParagraph"/>
        <w:numPr>
          <w:ilvl w:val="1"/>
          <w:numId w:val="21"/>
        </w:numPr>
        <w:tabs>
          <w:tab w:val="left" w:pos="1080"/>
          <w:tab w:val="left" w:pos="4770"/>
        </w:tabs>
        <w:spacing w:before="0" w:after="0"/>
      </w:pPr>
      <w:r>
        <w:t>Rupture scenario:</w:t>
      </w:r>
    </w:p>
    <w:p w14:paraId="011ECA32" w14:textId="77777777" w:rsidR="00462539" w:rsidRDefault="00462539" w:rsidP="00462539">
      <w:pPr>
        <w:pStyle w:val="ListParagraph"/>
        <w:numPr>
          <w:ilvl w:val="2"/>
          <w:numId w:val="21"/>
        </w:numPr>
        <w:tabs>
          <w:tab w:val="left" w:pos="1080"/>
          <w:tab w:val="left" w:pos="4770"/>
        </w:tabs>
        <w:spacing w:before="0" w:after="0"/>
      </w:pPr>
      <w:r>
        <w:t>No. of intersections with structures is 300.0, with minimum of 1.26 and maximum of 330.74 of population impacted</w:t>
      </w:r>
    </w:p>
    <w:p w14:paraId="153F9EE2" w14:textId="77777777" w:rsidR="00462539" w:rsidRDefault="00462539" w:rsidP="00462539">
      <w:pPr>
        <w:pStyle w:val="ListParagraph"/>
        <w:numPr>
          <w:ilvl w:val="2"/>
          <w:numId w:val="21"/>
        </w:numPr>
        <w:tabs>
          <w:tab w:val="left" w:pos="1080"/>
          <w:tab w:val="left" w:pos="4770"/>
        </w:tabs>
        <w:spacing w:before="0" w:after="0"/>
      </w:pPr>
      <w:r>
        <w:t>Hazard area distributed between minimum of 201.6 and maximum of 201.6 meters.</w:t>
      </w:r>
    </w:p>
    <w:p w14:paraId="44BEF8DA" w14:textId="77777777" w:rsidR="00462539" w:rsidRDefault="00462539" w:rsidP="00462539">
      <w:pPr>
        <w:pStyle w:val="ListParagraph"/>
        <w:numPr>
          <w:ilvl w:val="1"/>
          <w:numId w:val="21"/>
        </w:numPr>
        <w:tabs>
          <w:tab w:val="left" w:pos="1080"/>
          <w:tab w:val="left" w:pos="4770"/>
        </w:tabs>
        <w:spacing w:before="0" w:after="0"/>
      </w:pPr>
      <w:r>
        <w:t>Puncture scenario:</w:t>
      </w:r>
    </w:p>
    <w:p w14:paraId="6D5DA3BD" w14:textId="77777777" w:rsidR="00462539" w:rsidRDefault="00462539" w:rsidP="00462539">
      <w:pPr>
        <w:pStyle w:val="ListParagraph"/>
        <w:numPr>
          <w:ilvl w:val="2"/>
          <w:numId w:val="21"/>
        </w:numPr>
        <w:tabs>
          <w:tab w:val="left" w:pos="1080"/>
          <w:tab w:val="left" w:pos="4770"/>
        </w:tabs>
        <w:spacing w:before="0" w:after="0"/>
      </w:pPr>
      <w:r>
        <w:t>No. of intersections with structures is 157.0, with minimum of 1.26 and maximum of 32.61 of population impacted</w:t>
      </w:r>
    </w:p>
    <w:p w14:paraId="3C5F786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55.01 and maximum of 55.01 meters.</w:t>
      </w:r>
    </w:p>
    <w:p w14:paraId="359AF33E" w14:textId="77777777" w:rsidR="00462539" w:rsidRDefault="00462539" w:rsidP="00462539">
      <w:pPr>
        <w:pStyle w:val="ListParagraph"/>
        <w:numPr>
          <w:ilvl w:val="1"/>
          <w:numId w:val="21"/>
        </w:numPr>
        <w:tabs>
          <w:tab w:val="left" w:pos="1080"/>
          <w:tab w:val="left" w:pos="4770"/>
        </w:tabs>
        <w:spacing w:before="0" w:after="0"/>
      </w:pPr>
      <w:r>
        <w:t>Product type is NGL.</w:t>
      </w:r>
    </w:p>
    <w:p w14:paraId="1472539D" w14:textId="77777777" w:rsidR="00462539" w:rsidRDefault="00462539" w:rsidP="00462539">
      <w:pPr>
        <w:pStyle w:val="ListParagraph"/>
        <w:numPr>
          <w:ilvl w:val="1"/>
          <w:numId w:val="21"/>
        </w:numPr>
        <w:tabs>
          <w:tab w:val="left" w:pos="1080"/>
          <w:tab w:val="left" w:pos="4770"/>
        </w:tabs>
        <w:spacing w:before="0" w:after="0"/>
      </w:pPr>
      <w:r>
        <w:t>Class area location is/are 1.0, 2.0, 3.0."</w:t>
      </w:r>
    </w:p>
    <w:p w14:paraId="00FE6975" w14:textId="77777777" w:rsidR="00462539" w:rsidRDefault="00462539" w:rsidP="00462539">
      <w:pPr>
        <w:pStyle w:val="ListParagraph"/>
        <w:numPr>
          <w:ilvl w:val="0"/>
          <w:numId w:val="21"/>
        </w:numPr>
        <w:tabs>
          <w:tab w:val="left" w:pos="1080"/>
          <w:tab w:val="left" w:pos="4770"/>
        </w:tabs>
        <w:spacing w:before="0" w:after="0"/>
      </w:pPr>
      <w:r>
        <w:t>"COCHRANE TO ROCKY MOUNTAIN HOUSE NPS 8</w:t>
      </w:r>
    </w:p>
    <w:p w14:paraId="3B20628E" w14:textId="77777777" w:rsidR="00462539" w:rsidRDefault="00462539" w:rsidP="00462539">
      <w:pPr>
        <w:pStyle w:val="ListParagraph"/>
        <w:numPr>
          <w:ilvl w:val="1"/>
          <w:numId w:val="21"/>
        </w:numPr>
        <w:tabs>
          <w:tab w:val="left" w:pos="1080"/>
          <w:tab w:val="left" w:pos="4770"/>
        </w:tabs>
        <w:spacing w:before="0" w:after="0"/>
      </w:pPr>
      <w:r>
        <w:t>Total Cumulative Length (m):</w:t>
      </w:r>
      <w:r>
        <w:tab/>
        <w:t>6667.24</w:t>
      </w:r>
    </w:p>
    <w:p w14:paraId="6471AC24" w14:textId="77777777" w:rsidR="00462539" w:rsidRDefault="00462539" w:rsidP="00462539">
      <w:pPr>
        <w:pStyle w:val="ListParagraph"/>
        <w:numPr>
          <w:ilvl w:val="2"/>
          <w:numId w:val="21"/>
        </w:numPr>
        <w:tabs>
          <w:tab w:val="left" w:pos="1080"/>
          <w:tab w:val="left" w:pos="4770"/>
        </w:tabs>
        <w:spacing w:before="0" w:after="0"/>
      </w:pPr>
      <w:r>
        <w:t>TPD :</w:t>
      </w:r>
      <w:r>
        <w:tab/>
        <w:t>6577.24</w:t>
      </w:r>
    </w:p>
    <w:p w14:paraId="77E5BC1D" w14:textId="77777777" w:rsidR="00462539" w:rsidRDefault="00462539" w:rsidP="00462539">
      <w:pPr>
        <w:pStyle w:val="ListParagraph"/>
        <w:numPr>
          <w:ilvl w:val="2"/>
          <w:numId w:val="21"/>
        </w:numPr>
        <w:tabs>
          <w:tab w:val="left" w:pos="1080"/>
          <w:tab w:val="left" w:pos="4770"/>
        </w:tabs>
        <w:spacing w:before="0" w:after="0"/>
      </w:pPr>
      <w:r>
        <w:t>MD Method 2 :</w:t>
      </w:r>
      <w:r>
        <w:tab/>
        <w:t>90.0</w:t>
      </w:r>
    </w:p>
    <w:p w14:paraId="436E98F9"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1.812e-03 and maximum of 9.577e-01.</w:t>
      </w:r>
    </w:p>
    <w:p w14:paraId="04EF6CCA" w14:textId="77777777" w:rsidR="00462539" w:rsidRDefault="00462539" w:rsidP="00462539">
      <w:pPr>
        <w:pStyle w:val="ListParagraph"/>
        <w:numPr>
          <w:ilvl w:val="1"/>
          <w:numId w:val="21"/>
        </w:numPr>
        <w:tabs>
          <w:tab w:val="left" w:pos="1080"/>
          <w:tab w:val="left" w:pos="4770"/>
        </w:tabs>
        <w:spacing w:before="0" w:after="0"/>
      </w:pPr>
      <w:r>
        <w:t>Leak scenario:</w:t>
      </w:r>
    </w:p>
    <w:p w14:paraId="702D3D2C" w14:textId="77777777" w:rsidR="00462539" w:rsidRDefault="00462539" w:rsidP="00462539">
      <w:pPr>
        <w:pStyle w:val="ListParagraph"/>
        <w:numPr>
          <w:ilvl w:val="2"/>
          <w:numId w:val="21"/>
        </w:numPr>
        <w:tabs>
          <w:tab w:val="left" w:pos="1080"/>
          <w:tab w:val="left" w:pos="4770"/>
        </w:tabs>
        <w:spacing w:before="0" w:after="0"/>
      </w:pPr>
      <w:r>
        <w:t>No. of intersections with structures is 52.0, with minimum of 0.0 and maximum of 14.14 of population impacted</w:t>
      </w:r>
    </w:p>
    <w:p w14:paraId="1290BF3E"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11.58 and maximum of 12.24 meters.</w:t>
      </w:r>
    </w:p>
    <w:p w14:paraId="5605638C" w14:textId="77777777" w:rsidR="00462539" w:rsidRDefault="00462539" w:rsidP="00462539">
      <w:pPr>
        <w:pStyle w:val="ListParagraph"/>
        <w:numPr>
          <w:ilvl w:val="1"/>
          <w:numId w:val="21"/>
        </w:numPr>
        <w:tabs>
          <w:tab w:val="left" w:pos="1080"/>
          <w:tab w:val="left" w:pos="4770"/>
        </w:tabs>
        <w:spacing w:before="0" w:after="0"/>
      </w:pPr>
      <w:r>
        <w:t>Rupture scenario:</w:t>
      </w:r>
    </w:p>
    <w:p w14:paraId="27C8CA47" w14:textId="77777777" w:rsidR="00462539" w:rsidRDefault="00462539" w:rsidP="00462539">
      <w:pPr>
        <w:pStyle w:val="ListParagraph"/>
        <w:numPr>
          <w:ilvl w:val="2"/>
          <w:numId w:val="21"/>
        </w:numPr>
        <w:tabs>
          <w:tab w:val="left" w:pos="1080"/>
          <w:tab w:val="left" w:pos="4770"/>
        </w:tabs>
        <w:spacing w:before="0" w:after="0"/>
      </w:pPr>
      <w:r>
        <w:t>No. of intersections with structures is 225.0, with minimum of 1.26 and maximum of 49.23 of population impacted</w:t>
      </w:r>
    </w:p>
    <w:p w14:paraId="5D04C62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148.55 and maximum of 158.1 meters.</w:t>
      </w:r>
    </w:p>
    <w:p w14:paraId="1B32C77F" w14:textId="77777777" w:rsidR="00462539" w:rsidRDefault="00462539" w:rsidP="00462539">
      <w:pPr>
        <w:pStyle w:val="ListParagraph"/>
        <w:numPr>
          <w:ilvl w:val="1"/>
          <w:numId w:val="21"/>
        </w:numPr>
        <w:tabs>
          <w:tab w:val="left" w:pos="1080"/>
          <w:tab w:val="left" w:pos="4770"/>
        </w:tabs>
        <w:spacing w:before="0" w:after="0"/>
      </w:pPr>
      <w:r>
        <w:t>Puncture scenario:</w:t>
      </w:r>
    </w:p>
    <w:p w14:paraId="061C1A3F" w14:textId="77777777" w:rsidR="00462539" w:rsidRDefault="00462539" w:rsidP="00462539">
      <w:pPr>
        <w:pStyle w:val="ListParagraph"/>
        <w:numPr>
          <w:ilvl w:val="2"/>
          <w:numId w:val="21"/>
        </w:numPr>
        <w:tabs>
          <w:tab w:val="left" w:pos="1080"/>
          <w:tab w:val="left" w:pos="4770"/>
        </w:tabs>
        <w:spacing w:before="0" w:after="0"/>
      </w:pPr>
      <w:r>
        <w:t>No. of intersections with structures is 133.0, with minimum of 1.26 and maximum of 17.23 of population impacted</w:t>
      </w:r>
    </w:p>
    <w:p w14:paraId="7F27A4D2"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54.35 and maximum of 57.84 meters.</w:t>
      </w:r>
    </w:p>
    <w:p w14:paraId="2EEB0680" w14:textId="77777777" w:rsidR="00462539" w:rsidRDefault="00462539" w:rsidP="00462539">
      <w:pPr>
        <w:pStyle w:val="ListParagraph"/>
        <w:numPr>
          <w:ilvl w:val="1"/>
          <w:numId w:val="21"/>
        </w:numPr>
        <w:tabs>
          <w:tab w:val="left" w:pos="1080"/>
          <w:tab w:val="left" w:pos="4770"/>
        </w:tabs>
        <w:spacing w:before="0" w:after="0"/>
      </w:pPr>
      <w:r>
        <w:t>Product type is NGL.</w:t>
      </w:r>
    </w:p>
    <w:p w14:paraId="096519DF"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069E2A6D" w14:textId="77777777" w:rsidR="00462539" w:rsidRDefault="00462539" w:rsidP="00462539">
      <w:pPr>
        <w:pStyle w:val="ListParagraph"/>
        <w:numPr>
          <w:ilvl w:val="0"/>
          <w:numId w:val="21"/>
        </w:numPr>
        <w:tabs>
          <w:tab w:val="left" w:pos="1080"/>
          <w:tab w:val="left" w:pos="4770"/>
        </w:tabs>
        <w:spacing w:before="0" w:after="0"/>
      </w:pPr>
      <w:r>
        <w:t>"SS-15 NPS 6</w:t>
      </w:r>
    </w:p>
    <w:p w14:paraId="7CCE43BA" w14:textId="77777777" w:rsidR="00462539" w:rsidRDefault="00462539" w:rsidP="00462539">
      <w:pPr>
        <w:pStyle w:val="ListParagraph"/>
        <w:numPr>
          <w:ilvl w:val="1"/>
          <w:numId w:val="21"/>
        </w:numPr>
        <w:tabs>
          <w:tab w:val="left" w:pos="1080"/>
          <w:tab w:val="left" w:pos="4770"/>
        </w:tabs>
        <w:spacing w:before="0" w:after="0"/>
      </w:pPr>
      <w:r>
        <w:t>Total Cumulative Length (m):</w:t>
      </w:r>
      <w:r>
        <w:tab/>
        <w:t>5229.36</w:t>
      </w:r>
    </w:p>
    <w:p w14:paraId="10093640" w14:textId="77777777" w:rsidR="00462539" w:rsidRDefault="00462539" w:rsidP="00462539">
      <w:pPr>
        <w:pStyle w:val="ListParagraph"/>
        <w:numPr>
          <w:ilvl w:val="2"/>
          <w:numId w:val="21"/>
        </w:numPr>
        <w:tabs>
          <w:tab w:val="left" w:pos="1080"/>
          <w:tab w:val="left" w:pos="4770"/>
        </w:tabs>
        <w:spacing w:before="0" w:after="0"/>
      </w:pPr>
      <w:r>
        <w:t>IC Method 1 :</w:t>
      </w:r>
      <w:r>
        <w:tab/>
        <w:t>5229.36</w:t>
      </w:r>
    </w:p>
    <w:p w14:paraId="4C72FC82"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9.211e-01 and maximum of 9.263e-01.</w:t>
      </w:r>
    </w:p>
    <w:p w14:paraId="724DD719" w14:textId="77777777" w:rsidR="00462539" w:rsidRDefault="00462539" w:rsidP="00462539">
      <w:pPr>
        <w:pStyle w:val="ListParagraph"/>
        <w:numPr>
          <w:ilvl w:val="1"/>
          <w:numId w:val="21"/>
        </w:numPr>
        <w:tabs>
          <w:tab w:val="left" w:pos="1080"/>
          <w:tab w:val="left" w:pos="4770"/>
        </w:tabs>
        <w:spacing w:before="0" w:after="0"/>
      </w:pPr>
      <w:r>
        <w:t>Leak scenario:</w:t>
      </w:r>
    </w:p>
    <w:p w14:paraId="2F41CC0D" w14:textId="77777777" w:rsidR="00462539" w:rsidRDefault="00462539" w:rsidP="00462539">
      <w:pPr>
        <w:pStyle w:val="ListParagraph"/>
        <w:numPr>
          <w:ilvl w:val="2"/>
          <w:numId w:val="21"/>
        </w:numPr>
        <w:tabs>
          <w:tab w:val="left" w:pos="1080"/>
          <w:tab w:val="left" w:pos="4770"/>
        </w:tabs>
        <w:spacing w:before="0" w:after="0"/>
      </w:pPr>
      <w:r>
        <w:t>No. of intersections with structures is 0.0, with minimum of nan and maximum of nan of population impacted</w:t>
      </w:r>
    </w:p>
    <w:p w14:paraId="0A3DCCD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4.11 and maximum of 4.11 meters.</w:t>
      </w:r>
    </w:p>
    <w:p w14:paraId="7FE81DD5" w14:textId="77777777" w:rsidR="00462539" w:rsidRDefault="00462539" w:rsidP="00462539">
      <w:pPr>
        <w:pStyle w:val="ListParagraph"/>
        <w:numPr>
          <w:ilvl w:val="1"/>
          <w:numId w:val="21"/>
        </w:numPr>
        <w:tabs>
          <w:tab w:val="left" w:pos="1080"/>
          <w:tab w:val="left" w:pos="4770"/>
        </w:tabs>
        <w:spacing w:before="0" w:after="0"/>
      </w:pPr>
      <w:r>
        <w:t>Rupture scenario:</w:t>
      </w:r>
    </w:p>
    <w:p w14:paraId="06CD6A65" w14:textId="77777777" w:rsidR="00462539" w:rsidRDefault="00462539" w:rsidP="00462539">
      <w:pPr>
        <w:pStyle w:val="ListParagraph"/>
        <w:numPr>
          <w:ilvl w:val="2"/>
          <w:numId w:val="21"/>
        </w:numPr>
        <w:tabs>
          <w:tab w:val="left" w:pos="1080"/>
          <w:tab w:val="left" w:pos="4770"/>
        </w:tabs>
        <w:spacing w:before="0" w:after="0"/>
      </w:pPr>
      <w:r>
        <w:lastRenderedPageBreak/>
        <w:t>No. of intersections with structures is 0.0, with minimum of nan and maximum of nan of population impacted</w:t>
      </w:r>
    </w:p>
    <w:p w14:paraId="11775B7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43.81 and maximum of 43.81 meters.</w:t>
      </w:r>
    </w:p>
    <w:p w14:paraId="2AFCB59B" w14:textId="77777777" w:rsidR="00462539" w:rsidRDefault="00462539" w:rsidP="00462539">
      <w:pPr>
        <w:pStyle w:val="ListParagraph"/>
        <w:numPr>
          <w:ilvl w:val="1"/>
          <w:numId w:val="21"/>
        </w:numPr>
        <w:tabs>
          <w:tab w:val="left" w:pos="1080"/>
          <w:tab w:val="left" w:pos="4770"/>
        </w:tabs>
        <w:spacing w:before="0" w:after="0"/>
      </w:pPr>
      <w:r>
        <w:t>Puncture scenario:</w:t>
      </w:r>
    </w:p>
    <w:p w14:paraId="3BCFB8D3" w14:textId="77777777" w:rsidR="00462539" w:rsidRDefault="00462539" w:rsidP="00462539">
      <w:pPr>
        <w:pStyle w:val="ListParagraph"/>
        <w:numPr>
          <w:ilvl w:val="2"/>
          <w:numId w:val="21"/>
        </w:numPr>
        <w:tabs>
          <w:tab w:val="left" w:pos="1080"/>
          <w:tab w:val="left" w:pos="4770"/>
        </w:tabs>
        <w:spacing w:before="0" w:after="0"/>
      </w:pPr>
      <w:r>
        <w:t>No. of intersections with structures is 0.0, with minimum of nan and maximum of nan of population impacted</w:t>
      </w:r>
    </w:p>
    <w:p w14:paraId="2AF2555D"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16.44 and maximum of 16.44 meters.</w:t>
      </w:r>
    </w:p>
    <w:p w14:paraId="2DC19B0A" w14:textId="77777777" w:rsidR="00462539" w:rsidRDefault="00462539" w:rsidP="00462539">
      <w:pPr>
        <w:pStyle w:val="ListParagraph"/>
        <w:numPr>
          <w:ilvl w:val="1"/>
          <w:numId w:val="21"/>
        </w:numPr>
        <w:tabs>
          <w:tab w:val="left" w:pos="1080"/>
          <w:tab w:val="left" w:pos="4770"/>
        </w:tabs>
        <w:spacing w:before="0" w:after="0"/>
      </w:pPr>
      <w:r>
        <w:t>Product type is Crude Oil.</w:t>
      </w:r>
    </w:p>
    <w:p w14:paraId="7765A8B2" w14:textId="77777777" w:rsidR="00462539" w:rsidRDefault="00462539" w:rsidP="00462539">
      <w:pPr>
        <w:pStyle w:val="ListParagraph"/>
        <w:numPr>
          <w:ilvl w:val="1"/>
          <w:numId w:val="21"/>
        </w:numPr>
        <w:tabs>
          <w:tab w:val="left" w:pos="1080"/>
          <w:tab w:val="left" w:pos="4770"/>
        </w:tabs>
        <w:spacing w:before="0" w:after="0"/>
      </w:pPr>
      <w:r>
        <w:t>Class area location is/are nan."</w:t>
      </w:r>
    </w:p>
    <w:p w14:paraId="12059B3E" w14:textId="77777777" w:rsidR="00462539" w:rsidRDefault="00462539" w:rsidP="00462539">
      <w:pPr>
        <w:pStyle w:val="ListParagraph"/>
        <w:numPr>
          <w:ilvl w:val="0"/>
          <w:numId w:val="21"/>
        </w:numPr>
        <w:tabs>
          <w:tab w:val="left" w:pos="1080"/>
          <w:tab w:val="left" w:pos="4770"/>
        </w:tabs>
        <w:spacing w:before="0" w:after="0"/>
      </w:pPr>
      <w:r>
        <w:t>"UTIKUMA TO EDMONTON NPS 24</w:t>
      </w:r>
    </w:p>
    <w:p w14:paraId="7C21669F" w14:textId="77777777" w:rsidR="00462539" w:rsidRDefault="00462539" w:rsidP="00462539">
      <w:pPr>
        <w:pStyle w:val="ListParagraph"/>
        <w:numPr>
          <w:ilvl w:val="1"/>
          <w:numId w:val="21"/>
        </w:numPr>
        <w:tabs>
          <w:tab w:val="left" w:pos="1080"/>
          <w:tab w:val="left" w:pos="4770"/>
        </w:tabs>
        <w:spacing w:before="0" w:after="0"/>
      </w:pPr>
      <w:r>
        <w:t>Total Cumulative Length (m):</w:t>
      </w:r>
      <w:r>
        <w:tab/>
        <w:t>4713.92</w:t>
      </w:r>
    </w:p>
    <w:p w14:paraId="286ADE72" w14:textId="77777777" w:rsidR="00462539" w:rsidRDefault="00462539" w:rsidP="00462539">
      <w:pPr>
        <w:pStyle w:val="ListParagraph"/>
        <w:numPr>
          <w:ilvl w:val="2"/>
          <w:numId w:val="21"/>
        </w:numPr>
        <w:tabs>
          <w:tab w:val="left" w:pos="1080"/>
          <w:tab w:val="left" w:pos="4770"/>
        </w:tabs>
        <w:spacing w:before="0" w:after="0"/>
      </w:pPr>
      <w:r>
        <w:t>EC Method 2 :</w:t>
      </w:r>
      <w:r>
        <w:tab/>
        <w:t>30.0</w:t>
      </w:r>
    </w:p>
    <w:p w14:paraId="26E4787C" w14:textId="77777777" w:rsidR="00462539" w:rsidRDefault="00462539" w:rsidP="00462539">
      <w:pPr>
        <w:pStyle w:val="ListParagraph"/>
        <w:numPr>
          <w:ilvl w:val="2"/>
          <w:numId w:val="21"/>
        </w:numPr>
        <w:tabs>
          <w:tab w:val="left" w:pos="1080"/>
          <w:tab w:val="left" w:pos="4770"/>
        </w:tabs>
        <w:spacing w:before="0" w:after="0"/>
      </w:pPr>
      <w:r>
        <w:t>SCC Method 2 :</w:t>
      </w:r>
      <w:r>
        <w:tab/>
        <w:t>4065.67</w:t>
      </w:r>
    </w:p>
    <w:p w14:paraId="25EEE1F3" w14:textId="77777777" w:rsidR="00462539" w:rsidRDefault="00462539" w:rsidP="00462539">
      <w:pPr>
        <w:pStyle w:val="ListParagraph"/>
        <w:numPr>
          <w:ilvl w:val="2"/>
          <w:numId w:val="21"/>
        </w:numPr>
        <w:tabs>
          <w:tab w:val="left" w:pos="1080"/>
          <w:tab w:val="left" w:pos="4770"/>
        </w:tabs>
        <w:spacing w:before="0" w:after="0"/>
      </w:pPr>
      <w:r>
        <w:t>TPD :</w:t>
      </w:r>
      <w:r>
        <w:tab/>
        <w:t>291.03</w:t>
      </w:r>
    </w:p>
    <w:p w14:paraId="585EE3E5" w14:textId="77777777" w:rsidR="00462539" w:rsidRDefault="00462539" w:rsidP="00462539">
      <w:pPr>
        <w:pStyle w:val="ListParagraph"/>
        <w:numPr>
          <w:ilvl w:val="2"/>
          <w:numId w:val="21"/>
        </w:numPr>
        <w:tabs>
          <w:tab w:val="left" w:pos="1080"/>
          <w:tab w:val="left" w:pos="4770"/>
        </w:tabs>
        <w:spacing w:before="0" w:after="0"/>
      </w:pPr>
      <w:r>
        <w:t>MD Method 2 :</w:t>
      </w:r>
      <w:r>
        <w:tab/>
        <w:t>60.0</w:t>
      </w:r>
    </w:p>
    <w:p w14:paraId="4B59A002" w14:textId="77777777" w:rsidR="00462539" w:rsidRDefault="00462539" w:rsidP="00462539">
      <w:pPr>
        <w:pStyle w:val="ListParagraph"/>
        <w:numPr>
          <w:ilvl w:val="2"/>
          <w:numId w:val="21"/>
        </w:numPr>
        <w:tabs>
          <w:tab w:val="left" w:pos="1080"/>
          <w:tab w:val="left" w:pos="4770"/>
        </w:tabs>
        <w:spacing w:before="0" w:after="0"/>
      </w:pPr>
      <w:r>
        <w:t>CT :</w:t>
      </w:r>
      <w:r>
        <w:tab/>
        <w:t>209.99</w:t>
      </w:r>
    </w:p>
    <w:p w14:paraId="485C4212" w14:textId="77777777" w:rsidR="00462539" w:rsidRDefault="00462539" w:rsidP="00462539">
      <w:pPr>
        <w:pStyle w:val="ListParagraph"/>
        <w:numPr>
          <w:ilvl w:val="2"/>
          <w:numId w:val="21"/>
        </w:numPr>
        <w:tabs>
          <w:tab w:val="left" w:pos="1080"/>
          <w:tab w:val="left" w:pos="4770"/>
        </w:tabs>
        <w:spacing w:before="0" w:after="0"/>
      </w:pPr>
      <w:r>
        <w:t>RES :</w:t>
      </w:r>
      <w:r>
        <w:tab/>
        <w:t>30.0</w:t>
      </w:r>
    </w:p>
    <w:p w14:paraId="165F821C" w14:textId="77777777" w:rsidR="00462539" w:rsidRDefault="00462539" w:rsidP="00462539">
      <w:pPr>
        <w:pStyle w:val="ListParagraph"/>
        <w:numPr>
          <w:ilvl w:val="2"/>
          <w:numId w:val="21"/>
        </w:numPr>
        <w:tabs>
          <w:tab w:val="left" w:pos="1080"/>
          <w:tab w:val="left" w:pos="4770"/>
        </w:tabs>
        <w:spacing w:before="0" w:after="0"/>
      </w:pPr>
      <w:r>
        <w:t>CSCC Method 2 :</w:t>
      </w:r>
      <w:r>
        <w:tab/>
        <w:t>27.25</w:t>
      </w:r>
    </w:p>
    <w:p w14:paraId="690F3048"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1.071e-03 and maximum of 8.734e-01.</w:t>
      </w:r>
    </w:p>
    <w:p w14:paraId="06BC1845" w14:textId="77777777" w:rsidR="00462539" w:rsidRDefault="00462539" w:rsidP="00462539">
      <w:pPr>
        <w:pStyle w:val="ListParagraph"/>
        <w:numPr>
          <w:ilvl w:val="1"/>
          <w:numId w:val="21"/>
        </w:numPr>
        <w:tabs>
          <w:tab w:val="left" w:pos="1080"/>
          <w:tab w:val="left" w:pos="4770"/>
        </w:tabs>
        <w:spacing w:before="0" w:after="0"/>
      </w:pPr>
      <w:r>
        <w:t>Leak scenario:</w:t>
      </w:r>
    </w:p>
    <w:p w14:paraId="78FBC7EF" w14:textId="77777777" w:rsidR="00462539" w:rsidRDefault="00462539" w:rsidP="00462539">
      <w:pPr>
        <w:pStyle w:val="ListParagraph"/>
        <w:numPr>
          <w:ilvl w:val="2"/>
          <w:numId w:val="21"/>
        </w:numPr>
        <w:tabs>
          <w:tab w:val="left" w:pos="1080"/>
          <w:tab w:val="left" w:pos="4770"/>
        </w:tabs>
        <w:spacing w:before="0" w:after="0"/>
      </w:pPr>
      <w:r>
        <w:t>No. of intersections with structures is 644.0, with minimum of 0.0 and maximum of 12.61 of population impacted</w:t>
      </w:r>
    </w:p>
    <w:p w14:paraId="6E3216DB" w14:textId="77777777" w:rsidR="00462539" w:rsidRDefault="00462539" w:rsidP="00462539">
      <w:pPr>
        <w:pStyle w:val="ListParagraph"/>
        <w:numPr>
          <w:ilvl w:val="2"/>
          <w:numId w:val="21"/>
        </w:numPr>
        <w:tabs>
          <w:tab w:val="left" w:pos="1080"/>
          <w:tab w:val="left" w:pos="4770"/>
        </w:tabs>
        <w:spacing w:before="0" w:after="0"/>
      </w:pPr>
      <w:r>
        <w:t>Hazard area distributed between minimum of 3.59 and maximum of 3.59 meters.</w:t>
      </w:r>
    </w:p>
    <w:p w14:paraId="12A3B34B" w14:textId="77777777" w:rsidR="00462539" w:rsidRDefault="00462539" w:rsidP="00462539">
      <w:pPr>
        <w:pStyle w:val="ListParagraph"/>
        <w:numPr>
          <w:ilvl w:val="1"/>
          <w:numId w:val="21"/>
        </w:numPr>
        <w:tabs>
          <w:tab w:val="left" w:pos="1080"/>
          <w:tab w:val="left" w:pos="4770"/>
        </w:tabs>
        <w:spacing w:before="0" w:after="0"/>
      </w:pPr>
      <w:r>
        <w:t>Rupture scenario:</w:t>
      </w:r>
    </w:p>
    <w:p w14:paraId="2D21EEBB" w14:textId="77777777" w:rsidR="00462539" w:rsidRDefault="00462539" w:rsidP="00462539">
      <w:pPr>
        <w:pStyle w:val="ListParagraph"/>
        <w:numPr>
          <w:ilvl w:val="2"/>
          <w:numId w:val="21"/>
        </w:numPr>
        <w:tabs>
          <w:tab w:val="left" w:pos="1080"/>
          <w:tab w:val="left" w:pos="4770"/>
        </w:tabs>
        <w:spacing w:before="0" w:after="0"/>
      </w:pPr>
      <w:r>
        <w:t>No. of intersections with structures is 346.0, with minimum of 1.26 and maximum of 451.26 of population impacted</w:t>
      </w:r>
    </w:p>
    <w:p w14:paraId="09D05567"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122.95 and maximum of 122.95 meters.</w:t>
      </w:r>
    </w:p>
    <w:p w14:paraId="1868FF40" w14:textId="77777777" w:rsidR="00462539" w:rsidRDefault="00462539" w:rsidP="00462539">
      <w:pPr>
        <w:pStyle w:val="ListParagraph"/>
        <w:numPr>
          <w:ilvl w:val="1"/>
          <w:numId w:val="21"/>
        </w:numPr>
        <w:tabs>
          <w:tab w:val="left" w:pos="1080"/>
          <w:tab w:val="left" w:pos="4770"/>
        </w:tabs>
        <w:spacing w:before="0" w:after="0"/>
      </w:pPr>
      <w:r>
        <w:t>Puncture scenario:</w:t>
      </w:r>
    </w:p>
    <w:p w14:paraId="0F1501E2" w14:textId="77777777" w:rsidR="00462539" w:rsidRDefault="00462539" w:rsidP="00462539">
      <w:pPr>
        <w:pStyle w:val="ListParagraph"/>
        <w:numPr>
          <w:ilvl w:val="2"/>
          <w:numId w:val="21"/>
        </w:numPr>
        <w:tabs>
          <w:tab w:val="left" w:pos="1080"/>
          <w:tab w:val="left" w:pos="4770"/>
        </w:tabs>
        <w:spacing w:before="0" w:after="0"/>
      </w:pPr>
      <w:r>
        <w:t>No. of intersections with structures is 730.0, with minimum of 0.0 and maximum of 12.61 of population impacted</w:t>
      </w:r>
    </w:p>
    <w:p w14:paraId="33F60774"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14.3 and maximum of 14.3 meters.</w:t>
      </w:r>
    </w:p>
    <w:p w14:paraId="0088CA81" w14:textId="77777777" w:rsidR="00462539" w:rsidRDefault="00462539" w:rsidP="00462539">
      <w:pPr>
        <w:pStyle w:val="ListParagraph"/>
        <w:numPr>
          <w:ilvl w:val="1"/>
          <w:numId w:val="21"/>
        </w:numPr>
        <w:tabs>
          <w:tab w:val="left" w:pos="1080"/>
          <w:tab w:val="left" w:pos="4770"/>
        </w:tabs>
        <w:spacing w:before="0" w:after="0"/>
      </w:pPr>
      <w:r>
        <w:t>Product type is Crude Oil.</w:t>
      </w:r>
    </w:p>
    <w:p w14:paraId="1ACD76C8" w14:textId="77777777" w:rsidR="00462539" w:rsidRDefault="00462539" w:rsidP="00462539">
      <w:pPr>
        <w:pStyle w:val="ListParagraph"/>
        <w:numPr>
          <w:ilvl w:val="1"/>
          <w:numId w:val="21"/>
        </w:numPr>
        <w:tabs>
          <w:tab w:val="left" w:pos="1080"/>
          <w:tab w:val="left" w:pos="4770"/>
        </w:tabs>
        <w:spacing w:before="0" w:after="0"/>
      </w:pPr>
      <w:r>
        <w:t>Class area location is/are 1.0, 2.0, 3.0."</w:t>
      </w:r>
    </w:p>
    <w:p w14:paraId="575287CF" w14:textId="77777777" w:rsidR="00462539" w:rsidRDefault="00462539" w:rsidP="00462539">
      <w:pPr>
        <w:pStyle w:val="ListParagraph"/>
        <w:numPr>
          <w:ilvl w:val="0"/>
          <w:numId w:val="21"/>
        </w:numPr>
        <w:tabs>
          <w:tab w:val="left" w:pos="1080"/>
          <w:tab w:val="left" w:pos="4770"/>
        </w:tabs>
        <w:spacing w:before="0" w:after="0"/>
      </w:pPr>
      <w:r>
        <w:t>"UTILITY NPS 8</w:t>
      </w:r>
    </w:p>
    <w:p w14:paraId="1430FB89" w14:textId="77777777" w:rsidR="00462539" w:rsidRDefault="00462539" w:rsidP="00462539">
      <w:pPr>
        <w:pStyle w:val="ListParagraph"/>
        <w:numPr>
          <w:ilvl w:val="1"/>
          <w:numId w:val="21"/>
        </w:numPr>
        <w:tabs>
          <w:tab w:val="left" w:pos="1080"/>
          <w:tab w:val="left" w:pos="4770"/>
        </w:tabs>
        <w:spacing w:before="0" w:after="0"/>
      </w:pPr>
      <w:r>
        <w:t>Total Cumulative Length (m):</w:t>
      </w:r>
      <w:r>
        <w:tab/>
        <w:t>4668.03</w:t>
      </w:r>
    </w:p>
    <w:p w14:paraId="362E8525" w14:textId="77777777" w:rsidR="00462539" w:rsidRDefault="00462539" w:rsidP="00462539">
      <w:pPr>
        <w:pStyle w:val="ListParagraph"/>
        <w:numPr>
          <w:ilvl w:val="2"/>
          <w:numId w:val="21"/>
        </w:numPr>
        <w:tabs>
          <w:tab w:val="left" w:pos="1080"/>
          <w:tab w:val="left" w:pos="4770"/>
        </w:tabs>
        <w:spacing w:before="0" w:after="0"/>
      </w:pPr>
      <w:r>
        <w:t>MD Method 1 :</w:t>
      </w:r>
      <w:r>
        <w:tab/>
        <w:t>4668.03</w:t>
      </w:r>
    </w:p>
    <w:p w14:paraId="31B6B622"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1.005e-01 and maximum of 1.262e-01.</w:t>
      </w:r>
    </w:p>
    <w:p w14:paraId="4975FA16" w14:textId="77777777" w:rsidR="00462539" w:rsidRDefault="00462539" w:rsidP="00462539">
      <w:pPr>
        <w:pStyle w:val="ListParagraph"/>
        <w:numPr>
          <w:ilvl w:val="1"/>
          <w:numId w:val="21"/>
        </w:numPr>
        <w:tabs>
          <w:tab w:val="left" w:pos="1080"/>
          <w:tab w:val="left" w:pos="4770"/>
        </w:tabs>
        <w:spacing w:before="0" w:after="0"/>
      </w:pPr>
      <w:r>
        <w:t>Leak scenario:</w:t>
      </w:r>
    </w:p>
    <w:p w14:paraId="4E07FFA0" w14:textId="77777777" w:rsidR="00462539" w:rsidRDefault="00462539" w:rsidP="00462539">
      <w:pPr>
        <w:pStyle w:val="ListParagraph"/>
        <w:numPr>
          <w:ilvl w:val="2"/>
          <w:numId w:val="21"/>
        </w:numPr>
        <w:tabs>
          <w:tab w:val="left" w:pos="1080"/>
          <w:tab w:val="left" w:pos="4770"/>
        </w:tabs>
        <w:spacing w:before="0" w:after="0"/>
      </w:pPr>
      <w:r>
        <w:t>No. of intersections with structures is 16.0, with minimum of 0.0 and maximum of 1.26 of population impacted</w:t>
      </w:r>
    </w:p>
    <w:p w14:paraId="23E66A9A"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10.66 and maximum of 10.66 meters.</w:t>
      </w:r>
    </w:p>
    <w:p w14:paraId="599468BD" w14:textId="77777777" w:rsidR="00462539" w:rsidRDefault="00462539" w:rsidP="00462539">
      <w:pPr>
        <w:pStyle w:val="ListParagraph"/>
        <w:numPr>
          <w:ilvl w:val="1"/>
          <w:numId w:val="21"/>
        </w:numPr>
        <w:tabs>
          <w:tab w:val="left" w:pos="1080"/>
          <w:tab w:val="left" w:pos="4770"/>
        </w:tabs>
        <w:spacing w:before="0" w:after="0"/>
      </w:pPr>
      <w:r>
        <w:lastRenderedPageBreak/>
        <w:t>Rupture scenario:</w:t>
      </w:r>
    </w:p>
    <w:p w14:paraId="2D830FD9" w14:textId="77777777" w:rsidR="00462539" w:rsidRDefault="00462539" w:rsidP="00462539">
      <w:pPr>
        <w:pStyle w:val="ListParagraph"/>
        <w:numPr>
          <w:ilvl w:val="2"/>
          <w:numId w:val="21"/>
        </w:numPr>
        <w:tabs>
          <w:tab w:val="left" w:pos="1080"/>
          <w:tab w:val="left" w:pos="4770"/>
        </w:tabs>
        <w:spacing w:before="0" w:after="0"/>
      </w:pPr>
      <w:r>
        <w:t>No. of intersections with structures is 40.0, with minimum of 1.26 and maximum of 59.22 of population impacted</w:t>
      </w:r>
    </w:p>
    <w:p w14:paraId="1803D4F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135.26 and maximum of 135.26 meters.</w:t>
      </w:r>
    </w:p>
    <w:p w14:paraId="660DFF77" w14:textId="77777777" w:rsidR="00462539" w:rsidRDefault="00462539" w:rsidP="00462539">
      <w:pPr>
        <w:pStyle w:val="ListParagraph"/>
        <w:numPr>
          <w:ilvl w:val="1"/>
          <w:numId w:val="21"/>
        </w:numPr>
        <w:tabs>
          <w:tab w:val="left" w:pos="1080"/>
          <w:tab w:val="left" w:pos="4770"/>
        </w:tabs>
        <w:spacing w:before="0" w:after="0"/>
      </w:pPr>
      <w:r>
        <w:t>Puncture scenario:</w:t>
      </w:r>
    </w:p>
    <w:p w14:paraId="420E5C1C" w14:textId="77777777" w:rsidR="00462539" w:rsidRDefault="00462539" w:rsidP="00462539">
      <w:pPr>
        <w:pStyle w:val="ListParagraph"/>
        <w:numPr>
          <w:ilvl w:val="2"/>
          <w:numId w:val="21"/>
        </w:numPr>
        <w:tabs>
          <w:tab w:val="left" w:pos="1080"/>
          <w:tab w:val="left" w:pos="4770"/>
        </w:tabs>
        <w:spacing w:before="0" w:after="0"/>
      </w:pPr>
      <w:r>
        <w:t>No. of intersections with structures is 45.0, with minimum of 0.0 and maximum of 33.38 of population impacted</w:t>
      </w:r>
    </w:p>
    <w:p w14:paraId="3BF07CE2" w14:textId="77777777" w:rsidR="00462539" w:rsidRDefault="00462539" w:rsidP="00462539">
      <w:pPr>
        <w:pStyle w:val="ListParagraph"/>
        <w:numPr>
          <w:ilvl w:val="2"/>
          <w:numId w:val="21"/>
        </w:numPr>
        <w:tabs>
          <w:tab w:val="left" w:pos="1080"/>
          <w:tab w:val="left" w:pos="4770"/>
        </w:tabs>
        <w:spacing w:before="0" w:after="0"/>
      </w:pPr>
      <w:r>
        <w:t>Hazard area distributed between minimum of 49.48 and maximum of 49.48 meters.</w:t>
      </w:r>
    </w:p>
    <w:p w14:paraId="13F3B45C" w14:textId="77777777" w:rsidR="00462539" w:rsidRDefault="00462539" w:rsidP="00462539">
      <w:pPr>
        <w:pStyle w:val="ListParagraph"/>
        <w:numPr>
          <w:ilvl w:val="1"/>
          <w:numId w:val="21"/>
        </w:numPr>
        <w:tabs>
          <w:tab w:val="left" w:pos="1080"/>
          <w:tab w:val="left" w:pos="4770"/>
        </w:tabs>
        <w:spacing w:before="0" w:after="0"/>
      </w:pPr>
      <w:r>
        <w:t>Product type is HVP Product.</w:t>
      </w:r>
    </w:p>
    <w:p w14:paraId="075AE120"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447B48D7" w14:textId="77777777" w:rsidR="00462539" w:rsidRDefault="00462539" w:rsidP="00462539">
      <w:pPr>
        <w:pStyle w:val="ListParagraph"/>
        <w:numPr>
          <w:ilvl w:val="0"/>
          <w:numId w:val="21"/>
        </w:numPr>
        <w:tabs>
          <w:tab w:val="left" w:pos="1080"/>
          <w:tab w:val="left" w:pos="4770"/>
        </w:tabs>
        <w:spacing w:before="0" w:after="0"/>
      </w:pPr>
      <w:r>
        <w:t>"NPS8 SARNIA CONDENSATE TO SUNCOR</w:t>
      </w:r>
    </w:p>
    <w:p w14:paraId="48A62D22" w14:textId="77777777" w:rsidR="00462539" w:rsidRDefault="00462539" w:rsidP="00462539">
      <w:pPr>
        <w:pStyle w:val="ListParagraph"/>
        <w:numPr>
          <w:ilvl w:val="1"/>
          <w:numId w:val="21"/>
        </w:numPr>
        <w:tabs>
          <w:tab w:val="left" w:pos="1080"/>
          <w:tab w:val="left" w:pos="4770"/>
        </w:tabs>
        <w:spacing w:before="0" w:after="0"/>
      </w:pPr>
      <w:r>
        <w:t>Total Cumulative Length (m):</w:t>
      </w:r>
      <w:r>
        <w:tab/>
        <w:t>4227.46</w:t>
      </w:r>
    </w:p>
    <w:p w14:paraId="2A1E40B4" w14:textId="77777777" w:rsidR="00462539" w:rsidRDefault="00462539" w:rsidP="00462539">
      <w:pPr>
        <w:pStyle w:val="ListParagraph"/>
        <w:numPr>
          <w:ilvl w:val="2"/>
          <w:numId w:val="21"/>
        </w:numPr>
        <w:tabs>
          <w:tab w:val="left" w:pos="1080"/>
          <w:tab w:val="left" w:pos="4770"/>
        </w:tabs>
        <w:spacing w:before="0" w:after="0"/>
      </w:pPr>
      <w:r>
        <w:t>MD Method 1 :</w:t>
      </w:r>
      <w:r>
        <w:tab/>
        <w:t>4227.46</w:t>
      </w:r>
    </w:p>
    <w:p w14:paraId="65A4FA94"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1.026e-02 and maximum of 1.226e-01.</w:t>
      </w:r>
    </w:p>
    <w:p w14:paraId="052DDAA8" w14:textId="77777777" w:rsidR="00462539" w:rsidRDefault="00462539" w:rsidP="00462539">
      <w:pPr>
        <w:pStyle w:val="ListParagraph"/>
        <w:numPr>
          <w:ilvl w:val="1"/>
          <w:numId w:val="21"/>
        </w:numPr>
        <w:tabs>
          <w:tab w:val="left" w:pos="1080"/>
          <w:tab w:val="left" w:pos="4770"/>
        </w:tabs>
        <w:spacing w:before="0" w:after="0"/>
      </w:pPr>
      <w:r>
        <w:t>Leak scenario:</w:t>
      </w:r>
    </w:p>
    <w:p w14:paraId="4B2A1F2B" w14:textId="77777777" w:rsidR="00462539" w:rsidRDefault="00462539" w:rsidP="00462539">
      <w:pPr>
        <w:pStyle w:val="ListParagraph"/>
        <w:numPr>
          <w:ilvl w:val="2"/>
          <w:numId w:val="21"/>
        </w:numPr>
        <w:tabs>
          <w:tab w:val="left" w:pos="1080"/>
          <w:tab w:val="left" w:pos="4770"/>
        </w:tabs>
        <w:spacing w:before="0" w:after="0"/>
      </w:pPr>
      <w:r>
        <w:t>No. of intersections with structures is 21.0, with minimum of 0.0 and maximum of 1.26 of population impacted</w:t>
      </w:r>
    </w:p>
    <w:p w14:paraId="29FAA10B"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11.8 and maximum of 11.8 meters.</w:t>
      </w:r>
    </w:p>
    <w:p w14:paraId="0F00F678" w14:textId="77777777" w:rsidR="00462539" w:rsidRDefault="00462539" w:rsidP="00462539">
      <w:pPr>
        <w:pStyle w:val="ListParagraph"/>
        <w:numPr>
          <w:ilvl w:val="1"/>
          <w:numId w:val="21"/>
        </w:numPr>
        <w:tabs>
          <w:tab w:val="left" w:pos="1080"/>
          <w:tab w:val="left" w:pos="4770"/>
        </w:tabs>
        <w:spacing w:before="0" w:after="0"/>
      </w:pPr>
      <w:r>
        <w:t>Rupture scenario:</w:t>
      </w:r>
    </w:p>
    <w:p w14:paraId="32FC1A68" w14:textId="77777777" w:rsidR="00462539" w:rsidRDefault="00462539" w:rsidP="00462539">
      <w:pPr>
        <w:pStyle w:val="ListParagraph"/>
        <w:numPr>
          <w:ilvl w:val="2"/>
          <w:numId w:val="21"/>
        </w:numPr>
        <w:tabs>
          <w:tab w:val="left" w:pos="1080"/>
          <w:tab w:val="left" w:pos="4770"/>
        </w:tabs>
        <w:spacing w:before="0" w:after="0"/>
      </w:pPr>
      <w:r>
        <w:t>No. of intersections with structures is 38.0, with minimum of 1.26 and maximum of 56.94 of population impacted</w:t>
      </w:r>
    </w:p>
    <w:p w14:paraId="0C8DE632"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135.89 and maximum of 135.89 meters.</w:t>
      </w:r>
    </w:p>
    <w:p w14:paraId="3AC4BA8C" w14:textId="77777777" w:rsidR="00462539" w:rsidRDefault="00462539" w:rsidP="00462539">
      <w:pPr>
        <w:pStyle w:val="ListParagraph"/>
        <w:numPr>
          <w:ilvl w:val="1"/>
          <w:numId w:val="21"/>
        </w:numPr>
        <w:tabs>
          <w:tab w:val="left" w:pos="1080"/>
          <w:tab w:val="left" w:pos="4770"/>
        </w:tabs>
        <w:spacing w:before="0" w:after="0"/>
      </w:pPr>
      <w:r>
        <w:t>Puncture scenario:</w:t>
      </w:r>
    </w:p>
    <w:p w14:paraId="2835510C" w14:textId="77777777" w:rsidR="00462539" w:rsidRDefault="00462539" w:rsidP="00462539">
      <w:pPr>
        <w:pStyle w:val="ListParagraph"/>
        <w:numPr>
          <w:ilvl w:val="2"/>
          <w:numId w:val="21"/>
        </w:numPr>
        <w:tabs>
          <w:tab w:val="left" w:pos="1080"/>
          <w:tab w:val="left" w:pos="4770"/>
        </w:tabs>
        <w:spacing w:before="0" w:after="0"/>
      </w:pPr>
      <w:r>
        <w:t>No. of intersections with structures is 49.0, with minimum of 0.0 and maximum of 23.05 of population impacted</w:t>
      </w:r>
    </w:p>
    <w:p w14:paraId="2072F814" w14:textId="77777777" w:rsidR="00462539" w:rsidRDefault="00462539" w:rsidP="00462539">
      <w:pPr>
        <w:pStyle w:val="ListParagraph"/>
        <w:numPr>
          <w:ilvl w:val="2"/>
          <w:numId w:val="21"/>
        </w:numPr>
        <w:tabs>
          <w:tab w:val="left" w:pos="1080"/>
          <w:tab w:val="left" w:pos="4770"/>
        </w:tabs>
        <w:spacing w:before="0" w:after="0"/>
      </w:pPr>
      <w:r>
        <w:t>Hazard area distributed between minimum of 47.76 and maximum of 47.76 meters.</w:t>
      </w:r>
    </w:p>
    <w:p w14:paraId="75A3CC03" w14:textId="77777777" w:rsidR="00462539" w:rsidRDefault="00462539" w:rsidP="00462539">
      <w:pPr>
        <w:pStyle w:val="ListParagraph"/>
        <w:numPr>
          <w:ilvl w:val="1"/>
          <w:numId w:val="21"/>
        </w:numPr>
        <w:tabs>
          <w:tab w:val="left" w:pos="1080"/>
          <w:tab w:val="left" w:pos="4770"/>
        </w:tabs>
        <w:spacing w:before="0" w:after="0"/>
      </w:pPr>
      <w:r>
        <w:t>Product type is Condensate.</w:t>
      </w:r>
    </w:p>
    <w:p w14:paraId="27D68A80"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6C8C0A44" w14:textId="77777777" w:rsidR="00462539" w:rsidRDefault="00462539" w:rsidP="00462539">
      <w:pPr>
        <w:pStyle w:val="ListParagraph"/>
        <w:numPr>
          <w:ilvl w:val="0"/>
          <w:numId w:val="21"/>
        </w:numPr>
        <w:tabs>
          <w:tab w:val="left" w:pos="1080"/>
          <w:tab w:val="left" w:pos="4770"/>
        </w:tabs>
        <w:spacing w:before="0" w:after="0"/>
      </w:pPr>
      <w:r>
        <w:t>"ROCKY MOUNTAIN HOUSE TO BRETON NPS 10</w:t>
      </w:r>
    </w:p>
    <w:p w14:paraId="5372D4A1" w14:textId="77777777" w:rsidR="00462539" w:rsidRDefault="00462539" w:rsidP="00462539">
      <w:pPr>
        <w:pStyle w:val="ListParagraph"/>
        <w:numPr>
          <w:ilvl w:val="1"/>
          <w:numId w:val="21"/>
        </w:numPr>
        <w:tabs>
          <w:tab w:val="left" w:pos="1080"/>
          <w:tab w:val="left" w:pos="4770"/>
        </w:tabs>
        <w:spacing w:before="0" w:after="0"/>
      </w:pPr>
      <w:r>
        <w:t>Total Cumulative Length (m):</w:t>
      </w:r>
      <w:r>
        <w:tab/>
        <w:t>4215.61</w:t>
      </w:r>
    </w:p>
    <w:p w14:paraId="7753FD20" w14:textId="77777777" w:rsidR="00462539" w:rsidRDefault="00462539" w:rsidP="00462539">
      <w:pPr>
        <w:pStyle w:val="ListParagraph"/>
        <w:numPr>
          <w:ilvl w:val="2"/>
          <w:numId w:val="21"/>
        </w:numPr>
        <w:tabs>
          <w:tab w:val="left" w:pos="1080"/>
          <w:tab w:val="left" w:pos="4770"/>
        </w:tabs>
        <w:spacing w:before="0" w:after="0"/>
      </w:pPr>
      <w:r>
        <w:t>TPD :</w:t>
      </w:r>
      <w:r>
        <w:tab/>
        <w:t>2239.99</w:t>
      </w:r>
    </w:p>
    <w:p w14:paraId="6C22B041" w14:textId="77777777" w:rsidR="00462539" w:rsidRDefault="00462539" w:rsidP="00462539">
      <w:pPr>
        <w:pStyle w:val="ListParagraph"/>
        <w:numPr>
          <w:ilvl w:val="2"/>
          <w:numId w:val="21"/>
        </w:numPr>
        <w:tabs>
          <w:tab w:val="left" w:pos="1080"/>
          <w:tab w:val="left" w:pos="4770"/>
        </w:tabs>
        <w:spacing w:before="0" w:after="0"/>
      </w:pPr>
      <w:r>
        <w:t>MD Method 2 :</w:t>
      </w:r>
      <w:r>
        <w:tab/>
        <w:t>372.11</w:t>
      </w:r>
    </w:p>
    <w:p w14:paraId="09D0A2BB" w14:textId="77777777" w:rsidR="00462539" w:rsidRDefault="00462539" w:rsidP="00462539">
      <w:pPr>
        <w:pStyle w:val="ListParagraph"/>
        <w:numPr>
          <w:ilvl w:val="2"/>
          <w:numId w:val="21"/>
        </w:numPr>
        <w:tabs>
          <w:tab w:val="left" w:pos="1080"/>
          <w:tab w:val="left" w:pos="4770"/>
        </w:tabs>
        <w:spacing w:before="0" w:after="0"/>
      </w:pPr>
      <w:r>
        <w:t>CSCC Method 2 :</w:t>
      </w:r>
      <w:r>
        <w:tab/>
        <w:t>1603.5</w:t>
      </w:r>
    </w:p>
    <w:p w14:paraId="23FF8FD1"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1.182e-03 and maximum of 6.139e-01.</w:t>
      </w:r>
    </w:p>
    <w:p w14:paraId="1E3CFB07" w14:textId="77777777" w:rsidR="00462539" w:rsidRDefault="00462539" w:rsidP="00462539">
      <w:pPr>
        <w:pStyle w:val="ListParagraph"/>
        <w:numPr>
          <w:ilvl w:val="1"/>
          <w:numId w:val="21"/>
        </w:numPr>
        <w:tabs>
          <w:tab w:val="left" w:pos="1080"/>
          <w:tab w:val="left" w:pos="4770"/>
        </w:tabs>
        <w:spacing w:before="0" w:after="0"/>
      </w:pPr>
      <w:r>
        <w:t>Leak scenario:</w:t>
      </w:r>
    </w:p>
    <w:p w14:paraId="2476F491" w14:textId="77777777" w:rsidR="00462539" w:rsidRDefault="00462539" w:rsidP="00462539">
      <w:pPr>
        <w:pStyle w:val="ListParagraph"/>
        <w:numPr>
          <w:ilvl w:val="2"/>
          <w:numId w:val="21"/>
        </w:numPr>
        <w:tabs>
          <w:tab w:val="left" w:pos="1080"/>
          <w:tab w:val="left" w:pos="4770"/>
        </w:tabs>
        <w:spacing w:before="0" w:after="0"/>
      </w:pPr>
      <w:r>
        <w:t>No. of intersections with structures is 16.0, with minimum of 2.28 and maximum of 35.98 of population impacted</w:t>
      </w:r>
    </w:p>
    <w:p w14:paraId="02911AEC"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11.39 and maximum of 12.16 meters.</w:t>
      </w:r>
    </w:p>
    <w:p w14:paraId="13C284B6" w14:textId="77777777" w:rsidR="00462539" w:rsidRDefault="00462539" w:rsidP="00462539">
      <w:pPr>
        <w:pStyle w:val="ListParagraph"/>
        <w:numPr>
          <w:ilvl w:val="1"/>
          <w:numId w:val="21"/>
        </w:numPr>
        <w:tabs>
          <w:tab w:val="left" w:pos="1080"/>
          <w:tab w:val="left" w:pos="4770"/>
        </w:tabs>
        <w:spacing w:before="0" w:after="0"/>
      </w:pPr>
      <w:r>
        <w:t>Rupture scenario:</w:t>
      </w:r>
    </w:p>
    <w:p w14:paraId="2869FDB5" w14:textId="77777777" w:rsidR="00462539" w:rsidRDefault="00462539" w:rsidP="00462539">
      <w:pPr>
        <w:pStyle w:val="ListParagraph"/>
        <w:numPr>
          <w:ilvl w:val="2"/>
          <w:numId w:val="21"/>
        </w:numPr>
        <w:tabs>
          <w:tab w:val="left" w:pos="1080"/>
          <w:tab w:val="left" w:pos="4770"/>
        </w:tabs>
        <w:spacing w:before="0" w:after="0"/>
      </w:pPr>
      <w:r>
        <w:t>No. of intersections with structures is 105.0, with minimum of 2.28 and maximum of 90.93 of population impacted</w:t>
      </w:r>
    </w:p>
    <w:p w14:paraId="0536CD18" w14:textId="77777777" w:rsidR="00462539" w:rsidRDefault="00462539" w:rsidP="00462539">
      <w:pPr>
        <w:pStyle w:val="ListParagraph"/>
        <w:numPr>
          <w:ilvl w:val="2"/>
          <w:numId w:val="21"/>
        </w:numPr>
        <w:tabs>
          <w:tab w:val="left" w:pos="1080"/>
          <w:tab w:val="left" w:pos="4770"/>
        </w:tabs>
        <w:spacing w:before="0" w:after="0"/>
      </w:pPr>
      <w:r>
        <w:lastRenderedPageBreak/>
        <w:t>Hazard area distributed between minimum of 171.98 and maximum of 185.15 meters.</w:t>
      </w:r>
    </w:p>
    <w:p w14:paraId="2266B802" w14:textId="77777777" w:rsidR="00462539" w:rsidRDefault="00462539" w:rsidP="00462539">
      <w:pPr>
        <w:pStyle w:val="ListParagraph"/>
        <w:numPr>
          <w:ilvl w:val="1"/>
          <w:numId w:val="21"/>
        </w:numPr>
        <w:tabs>
          <w:tab w:val="left" w:pos="1080"/>
          <w:tab w:val="left" w:pos="4770"/>
        </w:tabs>
        <w:spacing w:before="0" w:after="0"/>
      </w:pPr>
      <w:r>
        <w:t>Puncture scenario:</w:t>
      </w:r>
    </w:p>
    <w:p w14:paraId="59ADF799" w14:textId="77777777" w:rsidR="00462539" w:rsidRDefault="00462539" w:rsidP="00462539">
      <w:pPr>
        <w:pStyle w:val="ListParagraph"/>
        <w:numPr>
          <w:ilvl w:val="2"/>
          <w:numId w:val="21"/>
        </w:numPr>
        <w:tabs>
          <w:tab w:val="left" w:pos="1080"/>
          <w:tab w:val="left" w:pos="4770"/>
        </w:tabs>
        <w:spacing w:before="0" w:after="0"/>
      </w:pPr>
      <w:r>
        <w:t>No. of intersections with structures is 60.0, with minimum of 0.0 and maximum of 35.98 of population impacted</w:t>
      </w:r>
    </w:p>
    <w:p w14:paraId="02007E61"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53.34 and maximum of 57.42 meters.</w:t>
      </w:r>
    </w:p>
    <w:p w14:paraId="67FD01E3" w14:textId="77777777" w:rsidR="00462539" w:rsidRDefault="00462539" w:rsidP="00462539">
      <w:pPr>
        <w:pStyle w:val="ListParagraph"/>
        <w:numPr>
          <w:ilvl w:val="1"/>
          <w:numId w:val="21"/>
        </w:numPr>
        <w:tabs>
          <w:tab w:val="left" w:pos="1080"/>
          <w:tab w:val="left" w:pos="4770"/>
        </w:tabs>
        <w:spacing w:before="0" w:after="0"/>
      </w:pPr>
      <w:r>
        <w:t>Product type is HVP Product.</w:t>
      </w:r>
    </w:p>
    <w:p w14:paraId="703E5993"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22FF53C4" w14:textId="77777777" w:rsidR="00462539" w:rsidRDefault="00462539" w:rsidP="00462539">
      <w:pPr>
        <w:pStyle w:val="ListParagraph"/>
        <w:numPr>
          <w:ilvl w:val="0"/>
          <w:numId w:val="21"/>
        </w:numPr>
        <w:tabs>
          <w:tab w:val="left" w:pos="1080"/>
          <w:tab w:val="left" w:pos="4770"/>
        </w:tabs>
        <w:spacing w:before="0" w:after="0"/>
      </w:pPr>
      <w:r>
        <w:t>"BRETON TO EDMONTON NPS 8</w:t>
      </w:r>
    </w:p>
    <w:p w14:paraId="383D4751" w14:textId="77777777" w:rsidR="00462539" w:rsidRDefault="00462539" w:rsidP="00462539">
      <w:pPr>
        <w:pStyle w:val="ListParagraph"/>
        <w:numPr>
          <w:ilvl w:val="1"/>
          <w:numId w:val="21"/>
        </w:numPr>
        <w:tabs>
          <w:tab w:val="left" w:pos="1080"/>
          <w:tab w:val="left" w:pos="4770"/>
        </w:tabs>
        <w:spacing w:before="0" w:after="0"/>
      </w:pPr>
      <w:r>
        <w:t>Total Cumulative Length (m):</w:t>
      </w:r>
      <w:r>
        <w:tab/>
        <w:t>4207.67</w:t>
      </w:r>
    </w:p>
    <w:p w14:paraId="21E5C259" w14:textId="77777777" w:rsidR="00462539" w:rsidRDefault="00462539" w:rsidP="00462539">
      <w:pPr>
        <w:pStyle w:val="ListParagraph"/>
        <w:numPr>
          <w:ilvl w:val="2"/>
          <w:numId w:val="21"/>
        </w:numPr>
        <w:tabs>
          <w:tab w:val="left" w:pos="1080"/>
          <w:tab w:val="left" w:pos="4770"/>
        </w:tabs>
        <w:spacing w:before="0" w:after="0"/>
      </w:pPr>
      <w:r>
        <w:t>EC Method 2 :</w:t>
      </w:r>
      <w:r>
        <w:tab/>
        <w:t>383.72</w:t>
      </w:r>
    </w:p>
    <w:p w14:paraId="065D9498" w14:textId="77777777" w:rsidR="00462539" w:rsidRDefault="00462539" w:rsidP="00462539">
      <w:pPr>
        <w:pStyle w:val="ListParagraph"/>
        <w:numPr>
          <w:ilvl w:val="2"/>
          <w:numId w:val="21"/>
        </w:numPr>
        <w:tabs>
          <w:tab w:val="left" w:pos="1080"/>
          <w:tab w:val="left" w:pos="4770"/>
        </w:tabs>
        <w:spacing w:before="0" w:after="0"/>
      </w:pPr>
      <w:r>
        <w:t>IC Method 2 :</w:t>
      </w:r>
      <w:r>
        <w:tab/>
        <w:t>698.03</w:t>
      </w:r>
    </w:p>
    <w:p w14:paraId="4F1A50E7" w14:textId="77777777" w:rsidR="00462539" w:rsidRDefault="00462539" w:rsidP="00462539">
      <w:pPr>
        <w:pStyle w:val="ListParagraph"/>
        <w:numPr>
          <w:ilvl w:val="2"/>
          <w:numId w:val="21"/>
        </w:numPr>
        <w:tabs>
          <w:tab w:val="left" w:pos="1080"/>
          <w:tab w:val="left" w:pos="4770"/>
        </w:tabs>
        <w:spacing w:before="0" w:after="0"/>
      </w:pPr>
      <w:r>
        <w:t>TPD :</w:t>
      </w:r>
      <w:r>
        <w:tab/>
        <w:t>2207.0</w:t>
      </w:r>
    </w:p>
    <w:p w14:paraId="3F9E84E9" w14:textId="77777777" w:rsidR="00462539" w:rsidRDefault="00462539" w:rsidP="00462539">
      <w:pPr>
        <w:pStyle w:val="ListParagraph"/>
        <w:numPr>
          <w:ilvl w:val="2"/>
          <w:numId w:val="21"/>
        </w:numPr>
        <w:tabs>
          <w:tab w:val="left" w:pos="1080"/>
          <w:tab w:val="left" w:pos="4770"/>
        </w:tabs>
        <w:spacing w:before="0" w:after="0"/>
      </w:pPr>
      <w:r>
        <w:t>MD Method 2 :</w:t>
      </w:r>
      <w:r>
        <w:tab/>
        <w:t>918.92</w:t>
      </w:r>
    </w:p>
    <w:p w14:paraId="3F5DB410"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1.006e-03 and maximum of 7.594e-01.</w:t>
      </w:r>
    </w:p>
    <w:p w14:paraId="08D1A65A" w14:textId="77777777" w:rsidR="00462539" w:rsidRDefault="00462539" w:rsidP="00462539">
      <w:pPr>
        <w:pStyle w:val="ListParagraph"/>
        <w:numPr>
          <w:ilvl w:val="1"/>
          <w:numId w:val="21"/>
        </w:numPr>
        <w:tabs>
          <w:tab w:val="left" w:pos="1080"/>
          <w:tab w:val="left" w:pos="4770"/>
        </w:tabs>
        <w:spacing w:before="0" w:after="0"/>
      </w:pPr>
      <w:r>
        <w:t>Leak scenario:</w:t>
      </w:r>
    </w:p>
    <w:p w14:paraId="6DE78AAE" w14:textId="77777777" w:rsidR="00462539" w:rsidRDefault="00462539" w:rsidP="00462539">
      <w:pPr>
        <w:pStyle w:val="ListParagraph"/>
        <w:numPr>
          <w:ilvl w:val="2"/>
          <w:numId w:val="21"/>
        </w:numPr>
        <w:tabs>
          <w:tab w:val="left" w:pos="1080"/>
          <w:tab w:val="left" w:pos="4770"/>
        </w:tabs>
        <w:spacing w:before="0" w:after="0"/>
      </w:pPr>
      <w:r>
        <w:t>No. of intersections with structures is 117.0, with minimum of 0.0 and maximum of 171.0 of population impacted</w:t>
      </w:r>
    </w:p>
    <w:p w14:paraId="66C03A0F"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11.13 and maximum of 12.03 meters.</w:t>
      </w:r>
    </w:p>
    <w:p w14:paraId="77802D3C" w14:textId="77777777" w:rsidR="00462539" w:rsidRDefault="00462539" w:rsidP="00462539">
      <w:pPr>
        <w:pStyle w:val="ListParagraph"/>
        <w:numPr>
          <w:ilvl w:val="1"/>
          <w:numId w:val="21"/>
        </w:numPr>
        <w:tabs>
          <w:tab w:val="left" w:pos="1080"/>
          <w:tab w:val="left" w:pos="4770"/>
        </w:tabs>
        <w:spacing w:before="0" w:after="0"/>
      </w:pPr>
      <w:r>
        <w:t>Rupture scenario:</w:t>
      </w:r>
    </w:p>
    <w:p w14:paraId="0B544432" w14:textId="77777777" w:rsidR="00462539" w:rsidRDefault="00462539" w:rsidP="00462539">
      <w:pPr>
        <w:pStyle w:val="ListParagraph"/>
        <w:numPr>
          <w:ilvl w:val="2"/>
          <w:numId w:val="21"/>
        </w:numPr>
        <w:tabs>
          <w:tab w:val="left" w:pos="1080"/>
          <w:tab w:val="left" w:pos="4770"/>
        </w:tabs>
        <w:spacing w:before="0" w:after="0"/>
      </w:pPr>
      <w:r>
        <w:t>No. of intersections with structures is 236.0, with minimum of 2.28 and maximum of 697.68 of population impacted</w:t>
      </w:r>
    </w:p>
    <w:p w14:paraId="3AC8ED22"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129.12 and maximum of 138.23 meters.</w:t>
      </w:r>
    </w:p>
    <w:p w14:paraId="493E0951" w14:textId="77777777" w:rsidR="00462539" w:rsidRDefault="00462539" w:rsidP="00462539">
      <w:pPr>
        <w:pStyle w:val="ListParagraph"/>
        <w:numPr>
          <w:ilvl w:val="1"/>
          <w:numId w:val="21"/>
        </w:numPr>
        <w:tabs>
          <w:tab w:val="left" w:pos="1080"/>
          <w:tab w:val="left" w:pos="4770"/>
        </w:tabs>
        <w:spacing w:before="0" w:after="0"/>
      </w:pPr>
      <w:r>
        <w:t>Puncture scenario:</w:t>
      </w:r>
    </w:p>
    <w:p w14:paraId="6BF84BB4" w14:textId="77777777" w:rsidR="00462539" w:rsidRDefault="00462539" w:rsidP="00462539">
      <w:pPr>
        <w:pStyle w:val="ListParagraph"/>
        <w:numPr>
          <w:ilvl w:val="2"/>
          <w:numId w:val="21"/>
        </w:numPr>
        <w:tabs>
          <w:tab w:val="left" w:pos="1080"/>
          <w:tab w:val="left" w:pos="4770"/>
        </w:tabs>
        <w:spacing w:before="0" w:after="0"/>
      </w:pPr>
      <w:r>
        <w:t>No. of intersections with structures is 355.0, with minimum of 0.0 and maximum of 344.28 of population impacted</w:t>
      </w:r>
    </w:p>
    <w:p w14:paraId="2F7D2C15" w14:textId="77777777" w:rsidR="00462539" w:rsidRDefault="00462539" w:rsidP="00462539">
      <w:pPr>
        <w:pStyle w:val="ListParagraph"/>
        <w:numPr>
          <w:ilvl w:val="2"/>
          <w:numId w:val="21"/>
        </w:numPr>
        <w:tabs>
          <w:tab w:val="left" w:pos="1080"/>
          <w:tab w:val="left" w:pos="4770"/>
        </w:tabs>
        <w:spacing w:before="0" w:after="0"/>
      </w:pPr>
      <w:r>
        <w:t>Hazard area distributed between minimum of 45.37 and maximum of 48.58 meters.</w:t>
      </w:r>
    </w:p>
    <w:p w14:paraId="7010E67C" w14:textId="77777777" w:rsidR="00462539" w:rsidRDefault="00462539" w:rsidP="00462539">
      <w:pPr>
        <w:pStyle w:val="ListParagraph"/>
        <w:numPr>
          <w:ilvl w:val="1"/>
          <w:numId w:val="21"/>
        </w:numPr>
        <w:tabs>
          <w:tab w:val="left" w:pos="1080"/>
          <w:tab w:val="left" w:pos="4770"/>
        </w:tabs>
        <w:spacing w:before="0" w:after="0"/>
      </w:pPr>
      <w:r>
        <w:t>Product type is Condensate.</w:t>
      </w:r>
    </w:p>
    <w:p w14:paraId="5367207A" w14:textId="77777777" w:rsidR="00462539" w:rsidRDefault="00462539" w:rsidP="00462539">
      <w:pPr>
        <w:pStyle w:val="ListParagraph"/>
        <w:numPr>
          <w:ilvl w:val="1"/>
          <w:numId w:val="21"/>
        </w:numPr>
        <w:tabs>
          <w:tab w:val="left" w:pos="1080"/>
          <w:tab w:val="left" w:pos="4770"/>
        </w:tabs>
        <w:spacing w:before="0" w:after="0"/>
      </w:pPr>
      <w:r>
        <w:t>Class area location is/are 1.0, 2.0, 3.0, 4.0."</w:t>
      </w:r>
    </w:p>
    <w:p w14:paraId="3655C4DC" w14:textId="77777777" w:rsidR="00462539" w:rsidRDefault="00462539" w:rsidP="00462539">
      <w:pPr>
        <w:pStyle w:val="ListParagraph"/>
        <w:numPr>
          <w:ilvl w:val="0"/>
          <w:numId w:val="21"/>
        </w:numPr>
        <w:tabs>
          <w:tab w:val="left" w:pos="1080"/>
          <w:tab w:val="left" w:pos="4770"/>
        </w:tabs>
        <w:spacing w:before="0" w:after="0"/>
      </w:pPr>
      <w:r>
        <w:t>"SECT 1 EMPRESS TO CABRI NPS 6</w:t>
      </w:r>
    </w:p>
    <w:p w14:paraId="136DEBEA" w14:textId="77777777" w:rsidR="00462539" w:rsidRDefault="00462539" w:rsidP="00462539">
      <w:pPr>
        <w:pStyle w:val="ListParagraph"/>
        <w:numPr>
          <w:ilvl w:val="1"/>
          <w:numId w:val="21"/>
        </w:numPr>
        <w:tabs>
          <w:tab w:val="left" w:pos="1080"/>
          <w:tab w:val="left" w:pos="4770"/>
        </w:tabs>
        <w:spacing w:before="0" w:after="0"/>
      </w:pPr>
      <w:r>
        <w:t>Total Cumulative Length (m):</w:t>
      </w:r>
      <w:r>
        <w:tab/>
        <w:t>2343.62</w:t>
      </w:r>
    </w:p>
    <w:p w14:paraId="7B002820" w14:textId="77777777" w:rsidR="00462539" w:rsidRDefault="00462539" w:rsidP="00462539">
      <w:pPr>
        <w:pStyle w:val="ListParagraph"/>
        <w:numPr>
          <w:ilvl w:val="2"/>
          <w:numId w:val="21"/>
        </w:numPr>
        <w:tabs>
          <w:tab w:val="left" w:pos="1080"/>
          <w:tab w:val="left" w:pos="4770"/>
        </w:tabs>
        <w:spacing w:before="0" w:after="0"/>
      </w:pPr>
      <w:r>
        <w:t>TPD :</w:t>
      </w:r>
      <w:r>
        <w:tab/>
        <w:t>118.02</w:t>
      </w:r>
    </w:p>
    <w:p w14:paraId="501055B3" w14:textId="77777777" w:rsidR="00462539" w:rsidRDefault="00462539" w:rsidP="00462539">
      <w:pPr>
        <w:pStyle w:val="ListParagraph"/>
        <w:numPr>
          <w:ilvl w:val="2"/>
          <w:numId w:val="21"/>
        </w:numPr>
        <w:tabs>
          <w:tab w:val="left" w:pos="1080"/>
          <w:tab w:val="left" w:pos="4770"/>
        </w:tabs>
        <w:spacing w:before="0" w:after="0"/>
      </w:pPr>
      <w:r>
        <w:t>MD Method 1 :</w:t>
      </w:r>
      <w:r>
        <w:tab/>
        <w:t>2225.61</w:t>
      </w:r>
    </w:p>
    <w:p w14:paraId="1DB49A75"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6.440e-03 and maximum of 1.085e-01.</w:t>
      </w:r>
    </w:p>
    <w:p w14:paraId="34963998" w14:textId="77777777" w:rsidR="00462539" w:rsidRDefault="00462539" w:rsidP="00462539">
      <w:pPr>
        <w:pStyle w:val="ListParagraph"/>
        <w:numPr>
          <w:ilvl w:val="1"/>
          <w:numId w:val="21"/>
        </w:numPr>
        <w:tabs>
          <w:tab w:val="left" w:pos="1080"/>
          <w:tab w:val="left" w:pos="4770"/>
        </w:tabs>
        <w:spacing w:before="0" w:after="0"/>
      </w:pPr>
      <w:r>
        <w:t>Leak scenario:</w:t>
      </w:r>
    </w:p>
    <w:p w14:paraId="022C53D0" w14:textId="77777777" w:rsidR="00462539" w:rsidRDefault="00462539" w:rsidP="00462539">
      <w:pPr>
        <w:pStyle w:val="ListParagraph"/>
        <w:numPr>
          <w:ilvl w:val="2"/>
          <w:numId w:val="21"/>
        </w:numPr>
        <w:tabs>
          <w:tab w:val="left" w:pos="1080"/>
          <w:tab w:val="left" w:pos="4770"/>
        </w:tabs>
        <w:spacing w:before="0" w:after="0"/>
      </w:pPr>
      <w:r>
        <w:t>No. of intersections with structures is 18.0, with minimum of 0.0 and maximum of 12.61 of population impacted</w:t>
      </w:r>
    </w:p>
    <w:p w14:paraId="799812FF"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12.34 and maximum of 12.34 meters.</w:t>
      </w:r>
    </w:p>
    <w:p w14:paraId="5A1DC8EF" w14:textId="77777777" w:rsidR="00462539" w:rsidRDefault="00462539" w:rsidP="00462539">
      <w:pPr>
        <w:pStyle w:val="ListParagraph"/>
        <w:numPr>
          <w:ilvl w:val="1"/>
          <w:numId w:val="21"/>
        </w:numPr>
        <w:tabs>
          <w:tab w:val="left" w:pos="1080"/>
          <w:tab w:val="left" w:pos="4770"/>
        </w:tabs>
        <w:spacing w:before="0" w:after="0"/>
      </w:pPr>
      <w:r>
        <w:t>Rupture scenario:</w:t>
      </w:r>
    </w:p>
    <w:p w14:paraId="43B252D0" w14:textId="77777777" w:rsidR="00462539" w:rsidRDefault="00462539" w:rsidP="00462539">
      <w:pPr>
        <w:pStyle w:val="ListParagraph"/>
        <w:numPr>
          <w:ilvl w:val="2"/>
          <w:numId w:val="21"/>
        </w:numPr>
        <w:tabs>
          <w:tab w:val="left" w:pos="1080"/>
          <w:tab w:val="left" w:pos="4770"/>
        </w:tabs>
        <w:spacing w:before="0" w:after="0"/>
      </w:pPr>
      <w:r>
        <w:t>No. of intersections with structures is 45.0, with minimum of 2.28 and maximum of 12.61 of population impacted</w:t>
      </w:r>
    </w:p>
    <w:p w14:paraId="2B1FD52C" w14:textId="77777777" w:rsidR="00462539" w:rsidRDefault="00462539" w:rsidP="00462539">
      <w:pPr>
        <w:pStyle w:val="ListParagraph"/>
        <w:numPr>
          <w:ilvl w:val="2"/>
          <w:numId w:val="21"/>
        </w:numPr>
        <w:tabs>
          <w:tab w:val="left" w:pos="1080"/>
          <w:tab w:val="left" w:pos="4770"/>
        </w:tabs>
        <w:spacing w:before="0" w:after="0"/>
      </w:pPr>
      <w:r>
        <w:lastRenderedPageBreak/>
        <w:t>Hazard area distributed between minimum of 130.83 and maximum of 130.83 meters.</w:t>
      </w:r>
    </w:p>
    <w:p w14:paraId="7F41CA21" w14:textId="77777777" w:rsidR="00462539" w:rsidRDefault="00462539" w:rsidP="00462539">
      <w:pPr>
        <w:pStyle w:val="ListParagraph"/>
        <w:numPr>
          <w:ilvl w:val="1"/>
          <w:numId w:val="21"/>
        </w:numPr>
        <w:tabs>
          <w:tab w:val="left" w:pos="1080"/>
          <w:tab w:val="left" w:pos="4770"/>
        </w:tabs>
        <w:spacing w:before="0" w:after="0"/>
      </w:pPr>
      <w:r>
        <w:t>Puncture scenario:</w:t>
      </w:r>
    </w:p>
    <w:p w14:paraId="19F44954" w14:textId="77777777" w:rsidR="00462539" w:rsidRDefault="00462539" w:rsidP="00462539">
      <w:pPr>
        <w:pStyle w:val="ListParagraph"/>
        <w:numPr>
          <w:ilvl w:val="2"/>
          <w:numId w:val="21"/>
        </w:numPr>
        <w:tabs>
          <w:tab w:val="left" w:pos="1080"/>
          <w:tab w:val="left" w:pos="4770"/>
        </w:tabs>
        <w:spacing w:before="0" w:after="0"/>
      </w:pPr>
      <w:r>
        <w:t>No. of intersections with structures is 41.0, with minimum of 0.0 and maximum of 12.61 of population impacted</w:t>
      </w:r>
    </w:p>
    <w:p w14:paraId="4BADE060"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58.33 and maximum of 58.33 meters.</w:t>
      </w:r>
    </w:p>
    <w:p w14:paraId="688599F1" w14:textId="77777777" w:rsidR="00462539" w:rsidRDefault="00462539" w:rsidP="00462539">
      <w:pPr>
        <w:pStyle w:val="ListParagraph"/>
        <w:numPr>
          <w:ilvl w:val="1"/>
          <w:numId w:val="21"/>
        </w:numPr>
        <w:tabs>
          <w:tab w:val="left" w:pos="1080"/>
          <w:tab w:val="left" w:pos="4770"/>
        </w:tabs>
        <w:spacing w:before="0" w:after="0"/>
      </w:pPr>
      <w:r>
        <w:t>Product type is NGL.</w:t>
      </w:r>
    </w:p>
    <w:p w14:paraId="686F8EEF"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1ACB659B" w14:textId="77777777" w:rsidR="00462539" w:rsidRDefault="00462539" w:rsidP="00462539">
      <w:pPr>
        <w:pStyle w:val="ListParagraph"/>
        <w:numPr>
          <w:ilvl w:val="0"/>
          <w:numId w:val="21"/>
        </w:numPr>
        <w:tabs>
          <w:tab w:val="left" w:pos="1080"/>
          <w:tab w:val="left" w:pos="4770"/>
        </w:tabs>
        <w:spacing w:before="0" w:after="0"/>
      </w:pPr>
      <w:r>
        <w:t>"AMERADA FERRIER 1-6 TO 10-33 JUNCTION NPS 4</w:t>
      </w:r>
    </w:p>
    <w:p w14:paraId="0805ABAD" w14:textId="77777777" w:rsidR="00462539" w:rsidRDefault="00462539" w:rsidP="00462539">
      <w:pPr>
        <w:pStyle w:val="ListParagraph"/>
        <w:numPr>
          <w:ilvl w:val="1"/>
          <w:numId w:val="21"/>
        </w:numPr>
        <w:tabs>
          <w:tab w:val="left" w:pos="1080"/>
          <w:tab w:val="left" w:pos="4770"/>
        </w:tabs>
        <w:spacing w:before="0" w:after="0"/>
      </w:pPr>
      <w:r>
        <w:t>Total Cumulative Length (m):</w:t>
      </w:r>
      <w:r>
        <w:tab/>
        <w:t>2330.38</w:t>
      </w:r>
    </w:p>
    <w:p w14:paraId="5C97C072" w14:textId="77777777" w:rsidR="00462539" w:rsidRDefault="00462539" w:rsidP="00462539">
      <w:pPr>
        <w:pStyle w:val="ListParagraph"/>
        <w:numPr>
          <w:ilvl w:val="2"/>
          <w:numId w:val="21"/>
        </w:numPr>
        <w:tabs>
          <w:tab w:val="left" w:pos="1080"/>
          <w:tab w:val="left" w:pos="4770"/>
        </w:tabs>
        <w:spacing w:before="0" w:after="0"/>
      </w:pPr>
      <w:r>
        <w:t>MD Method 1 :</w:t>
      </w:r>
      <w:r>
        <w:tab/>
        <w:t>2330.38</w:t>
      </w:r>
    </w:p>
    <w:p w14:paraId="44BEC2E2"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1.707e-02 and maximum of 1.138e-01.</w:t>
      </w:r>
    </w:p>
    <w:p w14:paraId="65474066" w14:textId="77777777" w:rsidR="00462539" w:rsidRDefault="00462539" w:rsidP="00462539">
      <w:pPr>
        <w:pStyle w:val="ListParagraph"/>
        <w:numPr>
          <w:ilvl w:val="1"/>
          <w:numId w:val="21"/>
        </w:numPr>
        <w:tabs>
          <w:tab w:val="left" w:pos="1080"/>
          <w:tab w:val="left" w:pos="4770"/>
        </w:tabs>
        <w:spacing w:before="0" w:after="0"/>
      </w:pPr>
      <w:r>
        <w:t>Leak scenario:</w:t>
      </w:r>
    </w:p>
    <w:p w14:paraId="797E8342" w14:textId="77777777" w:rsidR="00462539" w:rsidRDefault="00462539" w:rsidP="00462539">
      <w:pPr>
        <w:pStyle w:val="ListParagraph"/>
        <w:numPr>
          <w:ilvl w:val="2"/>
          <w:numId w:val="21"/>
        </w:numPr>
        <w:tabs>
          <w:tab w:val="left" w:pos="1080"/>
          <w:tab w:val="left" w:pos="4770"/>
        </w:tabs>
        <w:spacing w:before="0" w:after="0"/>
      </w:pPr>
      <w:r>
        <w:t>No. of intersections with structures is 4.0, with minimum of 0.0 and maximum of 2.28 of population impacted</w:t>
      </w:r>
    </w:p>
    <w:p w14:paraId="057E8500"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11.55 and maximum of 11.55 meters.</w:t>
      </w:r>
    </w:p>
    <w:p w14:paraId="61C0F497" w14:textId="77777777" w:rsidR="00462539" w:rsidRDefault="00462539" w:rsidP="00462539">
      <w:pPr>
        <w:pStyle w:val="ListParagraph"/>
        <w:numPr>
          <w:ilvl w:val="1"/>
          <w:numId w:val="21"/>
        </w:numPr>
        <w:tabs>
          <w:tab w:val="left" w:pos="1080"/>
          <w:tab w:val="left" w:pos="4770"/>
        </w:tabs>
        <w:spacing w:before="0" w:after="0"/>
      </w:pPr>
      <w:r>
        <w:t>Rupture scenario:</w:t>
      </w:r>
    </w:p>
    <w:p w14:paraId="42742969" w14:textId="77777777" w:rsidR="00462539" w:rsidRDefault="00462539" w:rsidP="00462539">
      <w:pPr>
        <w:pStyle w:val="ListParagraph"/>
        <w:numPr>
          <w:ilvl w:val="2"/>
          <w:numId w:val="21"/>
        </w:numPr>
        <w:tabs>
          <w:tab w:val="left" w:pos="1080"/>
          <w:tab w:val="left" w:pos="4770"/>
        </w:tabs>
        <w:spacing w:before="0" w:after="0"/>
      </w:pPr>
      <w:r>
        <w:t>No. of intersections with structures is 38.0, with minimum of 2.28 and maximum of 31.92 of population impacted</w:t>
      </w:r>
    </w:p>
    <w:p w14:paraId="7D6571D7" w14:textId="77777777" w:rsidR="00462539" w:rsidRDefault="00462539" w:rsidP="00462539">
      <w:pPr>
        <w:pStyle w:val="ListParagraph"/>
        <w:numPr>
          <w:ilvl w:val="2"/>
          <w:numId w:val="21"/>
        </w:numPr>
        <w:tabs>
          <w:tab w:val="left" w:pos="1080"/>
          <w:tab w:val="left" w:pos="4770"/>
        </w:tabs>
        <w:spacing w:before="0" w:after="0"/>
      </w:pPr>
      <w:r>
        <w:t>Hazard area distributed between minimum of 80.3 and maximum of 80.3 meters.</w:t>
      </w:r>
    </w:p>
    <w:p w14:paraId="37CD36FF" w14:textId="77777777" w:rsidR="00462539" w:rsidRDefault="00462539" w:rsidP="00462539">
      <w:pPr>
        <w:pStyle w:val="ListParagraph"/>
        <w:numPr>
          <w:ilvl w:val="1"/>
          <w:numId w:val="21"/>
        </w:numPr>
        <w:tabs>
          <w:tab w:val="left" w:pos="1080"/>
          <w:tab w:val="left" w:pos="4770"/>
        </w:tabs>
        <w:spacing w:before="0" w:after="0"/>
      </w:pPr>
      <w:r>
        <w:t>Puncture scenario:</w:t>
      </w:r>
    </w:p>
    <w:p w14:paraId="56C3B212" w14:textId="77777777" w:rsidR="00462539" w:rsidRDefault="00462539" w:rsidP="00462539">
      <w:pPr>
        <w:pStyle w:val="ListParagraph"/>
        <w:numPr>
          <w:ilvl w:val="2"/>
          <w:numId w:val="21"/>
        </w:numPr>
        <w:tabs>
          <w:tab w:val="left" w:pos="1080"/>
          <w:tab w:val="left" w:pos="4770"/>
        </w:tabs>
        <w:spacing w:before="0" w:after="0"/>
      </w:pPr>
      <w:r>
        <w:t>No. of intersections with structures is 28.0, with minimum of 2.28 and maximum of 29.64 of population impacted</w:t>
      </w:r>
    </w:p>
    <w:p w14:paraId="2C9349C9" w14:textId="77777777" w:rsidR="00462539" w:rsidRDefault="00462539" w:rsidP="00462539">
      <w:pPr>
        <w:pStyle w:val="ListParagraph"/>
        <w:numPr>
          <w:ilvl w:val="2"/>
          <w:numId w:val="21"/>
        </w:numPr>
        <w:tabs>
          <w:tab w:val="left" w:pos="1080"/>
          <w:tab w:val="left" w:pos="4770"/>
        </w:tabs>
        <w:spacing w:before="0" w:after="0"/>
      </w:pPr>
      <w:r>
        <w:t>Hazard area distributed between minimum of 46.87 and maximum of 46.87 meters.</w:t>
      </w:r>
    </w:p>
    <w:p w14:paraId="2982776B" w14:textId="77777777" w:rsidR="00462539" w:rsidRDefault="00462539" w:rsidP="00462539">
      <w:pPr>
        <w:pStyle w:val="ListParagraph"/>
        <w:numPr>
          <w:ilvl w:val="1"/>
          <w:numId w:val="21"/>
        </w:numPr>
        <w:tabs>
          <w:tab w:val="left" w:pos="1080"/>
          <w:tab w:val="left" w:pos="4770"/>
        </w:tabs>
        <w:spacing w:before="0" w:after="0"/>
      </w:pPr>
      <w:r>
        <w:t>Product type is LVP Products.</w:t>
      </w:r>
    </w:p>
    <w:p w14:paraId="0D2BFDB8"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6BB13802" w14:textId="77777777" w:rsidR="00462539" w:rsidRDefault="00462539" w:rsidP="00462539">
      <w:pPr>
        <w:pStyle w:val="ListParagraph"/>
        <w:numPr>
          <w:ilvl w:val="0"/>
          <w:numId w:val="21"/>
        </w:numPr>
        <w:tabs>
          <w:tab w:val="left" w:pos="1080"/>
          <w:tab w:val="left" w:pos="4770"/>
        </w:tabs>
        <w:spacing w:before="0" w:after="0"/>
      </w:pPr>
      <w:r>
        <w:t>"STRACHAN TO ROCKY MOUNTAIN HOUSE NGL NPS 6</w:t>
      </w:r>
    </w:p>
    <w:p w14:paraId="08BE9F76" w14:textId="77777777" w:rsidR="00462539" w:rsidRDefault="00462539" w:rsidP="00462539">
      <w:pPr>
        <w:pStyle w:val="ListParagraph"/>
        <w:numPr>
          <w:ilvl w:val="1"/>
          <w:numId w:val="21"/>
        </w:numPr>
        <w:tabs>
          <w:tab w:val="left" w:pos="1080"/>
          <w:tab w:val="left" w:pos="4770"/>
        </w:tabs>
        <w:spacing w:before="0" w:after="0"/>
      </w:pPr>
      <w:r>
        <w:t>Total Cumulative Length (m):</w:t>
      </w:r>
      <w:r>
        <w:tab/>
        <w:t>2273.89</w:t>
      </w:r>
    </w:p>
    <w:p w14:paraId="13F839BA" w14:textId="77777777" w:rsidR="00462539" w:rsidRDefault="00462539" w:rsidP="00462539">
      <w:pPr>
        <w:pStyle w:val="ListParagraph"/>
        <w:numPr>
          <w:ilvl w:val="2"/>
          <w:numId w:val="21"/>
        </w:numPr>
        <w:tabs>
          <w:tab w:val="left" w:pos="1080"/>
          <w:tab w:val="left" w:pos="4770"/>
        </w:tabs>
        <w:spacing w:before="0" w:after="0"/>
      </w:pPr>
      <w:r>
        <w:t>TPD :</w:t>
      </w:r>
      <w:r>
        <w:tab/>
        <w:t>2273.89</w:t>
      </w:r>
    </w:p>
    <w:p w14:paraId="34CB4F77"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1.101e-03 and maximum of 2.701e-02.</w:t>
      </w:r>
    </w:p>
    <w:p w14:paraId="76B4593A" w14:textId="77777777" w:rsidR="00462539" w:rsidRDefault="00462539" w:rsidP="00462539">
      <w:pPr>
        <w:pStyle w:val="ListParagraph"/>
        <w:numPr>
          <w:ilvl w:val="1"/>
          <w:numId w:val="21"/>
        </w:numPr>
        <w:tabs>
          <w:tab w:val="left" w:pos="1080"/>
          <w:tab w:val="left" w:pos="4770"/>
        </w:tabs>
        <w:spacing w:before="0" w:after="0"/>
      </w:pPr>
      <w:r>
        <w:t>Leak scenario:</w:t>
      </w:r>
    </w:p>
    <w:p w14:paraId="7FCFED78" w14:textId="77777777" w:rsidR="00462539" w:rsidRDefault="00462539" w:rsidP="00462539">
      <w:pPr>
        <w:pStyle w:val="ListParagraph"/>
        <w:numPr>
          <w:ilvl w:val="2"/>
          <w:numId w:val="21"/>
        </w:numPr>
        <w:tabs>
          <w:tab w:val="left" w:pos="1080"/>
          <w:tab w:val="left" w:pos="4770"/>
        </w:tabs>
        <w:spacing w:before="0" w:after="0"/>
      </w:pPr>
      <w:r>
        <w:t>No. of intersections with structures is 20.0, with minimum of 1.26 and maximum of 12.61 of population impacted</w:t>
      </w:r>
    </w:p>
    <w:p w14:paraId="66D607E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10.89 and maximum of 10.89 meters.</w:t>
      </w:r>
    </w:p>
    <w:p w14:paraId="3BFA3E1A" w14:textId="77777777" w:rsidR="00462539" w:rsidRDefault="00462539" w:rsidP="00462539">
      <w:pPr>
        <w:pStyle w:val="ListParagraph"/>
        <w:numPr>
          <w:ilvl w:val="1"/>
          <w:numId w:val="21"/>
        </w:numPr>
        <w:tabs>
          <w:tab w:val="left" w:pos="1080"/>
          <w:tab w:val="left" w:pos="4770"/>
        </w:tabs>
        <w:spacing w:before="0" w:after="0"/>
      </w:pPr>
      <w:r>
        <w:t>Rupture scenario:</w:t>
      </w:r>
    </w:p>
    <w:p w14:paraId="0A2D37BA" w14:textId="77777777" w:rsidR="00462539" w:rsidRDefault="00462539" w:rsidP="00462539">
      <w:pPr>
        <w:pStyle w:val="ListParagraph"/>
        <w:numPr>
          <w:ilvl w:val="2"/>
          <w:numId w:val="21"/>
        </w:numPr>
        <w:tabs>
          <w:tab w:val="left" w:pos="1080"/>
          <w:tab w:val="left" w:pos="4770"/>
        </w:tabs>
        <w:spacing w:before="0" w:after="0"/>
      </w:pPr>
      <w:r>
        <w:t>No. of intersections with structures is 77.0, with minimum of 1.26 and maximum of 12.61 of population impacted</w:t>
      </w:r>
    </w:p>
    <w:p w14:paraId="03BF8A9A"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113.66 and maximum of 113.66 meters.</w:t>
      </w:r>
    </w:p>
    <w:p w14:paraId="6634F9FA" w14:textId="77777777" w:rsidR="00462539" w:rsidRDefault="00462539" w:rsidP="00462539">
      <w:pPr>
        <w:pStyle w:val="ListParagraph"/>
        <w:numPr>
          <w:ilvl w:val="1"/>
          <w:numId w:val="21"/>
        </w:numPr>
        <w:tabs>
          <w:tab w:val="left" w:pos="1080"/>
          <w:tab w:val="left" w:pos="4770"/>
        </w:tabs>
        <w:spacing w:before="0" w:after="0"/>
      </w:pPr>
      <w:r>
        <w:t>Puncture scenario:</w:t>
      </w:r>
    </w:p>
    <w:p w14:paraId="1966E954" w14:textId="77777777" w:rsidR="00462539" w:rsidRDefault="00462539" w:rsidP="00462539">
      <w:pPr>
        <w:pStyle w:val="ListParagraph"/>
        <w:numPr>
          <w:ilvl w:val="2"/>
          <w:numId w:val="21"/>
        </w:numPr>
        <w:tabs>
          <w:tab w:val="left" w:pos="1080"/>
          <w:tab w:val="left" w:pos="4770"/>
        </w:tabs>
        <w:spacing w:before="0" w:after="0"/>
      </w:pPr>
      <w:r>
        <w:t>No. of intersections with structures is 50.0, with minimum of 1.26 and maximum of 12.61 of population impacted</w:t>
      </w:r>
    </w:p>
    <w:p w14:paraId="1C11F883" w14:textId="77777777" w:rsidR="00462539" w:rsidRDefault="00462539" w:rsidP="00462539">
      <w:pPr>
        <w:pStyle w:val="ListParagraph"/>
        <w:numPr>
          <w:ilvl w:val="2"/>
          <w:numId w:val="21"/>
        </w:numPr>
        <w:tabs>
          <w:tab w:val="left" w:pos="1080"/>
          <w:tab w:val="left" w:pos="4770"/>
        </w:tabs>
        <w:spacing w:before="0" w:after="0"/>
      </w:pPr>
      <w:r>
        <w:lastRenderedPageBreak/>
        <w:t>Hazard area distributed between minimum of 50.68 and maximum of 50.68 meters.</w:t>
      </w:r>
    </w:p>
    <w:p w14:paraId="78776785" w14:textId="77777777" w:rsidR="00462539" w:rsidRDefault="00462539" w:rsidP="00462539">
      <w:pPr>
        <w:pStyle w:val="ListParagraph"/>
        <w:numPr>
          <w:ilvl w:val="1"/>
          <w:numId w:val="21"/>
        </w:numPr>
        <w:tabs>
          <w:tab w:val="left" w:pos="1080"/>
          <w:tab w:val="left" w:pos="4770"/>
        </w:tabs>
        <w:spacing w:before="0" w:after="0"/>
      </w:pPr>
      <w:r>
        <w:t>Product type is HVP Product.</w:t>
      </w:r>
    </w:p>
    <w:p w14:paraId="17CB406C"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6B73204F" w14:textId="77777777" w:rsidR="00462539" w:rsidRDefault="00462539" w:rsidP="00462539">
      <w:pPr>
        <w:pStyle w:val="ListParagraph"/>
        <w:numPr>
          <w:ilvl w:val="0"/>
          <w:numId w:val="21"/>
        </w:numPr>
        <w:tabs>
          <w:tab w:val="left" w:pos="1080"/>
          <w:tab w:val="left" w:pos="4770"/>
        </w:tabs>
        <w:spacing w:before="0" w:after="0"/>
      </w:pPr>
      <w:r>
        <w:t>"SUNDRE TO BENTLEY NPS 8</w:t>
      </w:r>
    </w:p>
    <w:p w14:paraId="3AAB75EE" w14:textId="77777777" w:rsidR="00462539" w:rsidRDefault="00462539" w:rsidP="00462539">
      <w:pPr>
        <w:pStyle w:val="ListParagraph"/>
        <w:numPr>
          <w:ilvl w:val="1"/>
          <w:numId w:val="21"/>
        </w:numPr>
        <w:tabs>
          <w:tab w:val="left" w:pos="1080"/>
          <w:tab w:val="left" w:pos="4770"/>
        </w:tabs>
        <w:spacing w:before="0" w:after="0"/>
      </w:pPr>
      <w:r>
        <w:t>Total Cumulative Length (m):</w:t>
      </w:r>
      <w:r>
        <w:tab/>
        <w:t>2116.74</w:t>
      </w:r>
    </w:p>
    <w:p w14:paraId="5ED7EF6B" w14:textId="77777777" w:rsidR="00462539" w:rsidRDefault="00462539" w:rsidP="00462539">
      <w:pPr>
        <w:pStyle w:val="ListParagraph"/>
        <w:numPr>
          <w:ilvl w:val="2"/>
          <w:numId w:val="21"/>
        </w:numPr>
        <w:tabs>
          <w:tab w:val="left" w:pos="1080"/>
          <w:tab w:val="left" w:pos="4770"/>
        </w:tabs>
        <w:spacing w:before="0" w:after="0"/>
      </w:pPr>
      <w:r>
        <w:t>TPD :</w:t>
      </w:r>
      <w:r>
        <w:tab/>
        <w:t>2116.74</w:t>
      </w:r>
    </w:p>
    <w:p w14:paraId="1D08D269"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1.646e-03 and maximum of 1.094e-02.</w:t>
      </w:r>
    </w:p>
    <w:p w14:paraId="767CC741" w14:textId="77777777" w:rsidR="00462539" w:rsidRDefault="00462539" w:rsidP="00462539">
      <w:pPr>
        <w:pStyle w:val="ListParagraph"/>
        <w:numPr>
          <w:ilvl w:val="1"/>
          <w:numId w:val="21"/>
        </w:numPr>
        <w:tabs>
          <w:tab w:val="left" w:pos="1080"/>
          <w:tab w:val="left" w:pos="4770"/>
        </w:tabs>
        <w:spacing w:before="0" w:after="0"/>
      </w:pPr>
      <w:r>
        <w:t>Leak scenario:</w:t>
      </w:r>
    </w:p>
    <w:p w14:paraId="2BF502E6" w14:textId="77777777" w:rsidR="00462539" w:rsidRDefault="00462539" w:rsidP="00462539">
      <w:pPr>
        <w:pStyle w:val="ListParagraph"/>
        <w:numPr>
          <w:ilvl w:val="2"/>
          <w:numId w:val="21"/>
        </w:numPr>
        <w:tabs>
          <w:tab w:val="left" w:pos="1080"/>
          <w:tab w:val="left" w:pos="4770"/>
        </w:tabs>
        <w:spacing w:before="0" w:after="0"/>
      </w:pPr>
      <w:r>
        <w:t>No. of intersections with structures is 40.0, with minimum of 1.26 and maximum of 5.25 of population impacted</w:t>
      </w:r>
    </w:p>
    <w:p w14:paraId="717CF5D0" w14:textId="77777777" w:rsidR="00462539" w:rsidRDefault="00462539" w:rsidP="00462539">
      <w:pPr>
        <w:pStyle w:val="ListParagraph"/>
        <w:numPr>
          <w:ilvl w:val="2"/>
          <w:numId w:val="21"/>
        </w:numPr>
        <w:tabs>
          <w:tab w:val="left" w:pos="1080"/>
          <w:tab w:val="left" w:pos="4770"/>
        </w:tabs>
        <w:spacing w:before="0" w:after="0"/>
      </w:pPr>
      <w:r>
        <w:t>Hazard area distributed between minimum of 20.4 and maximum of 20.4 meters.</w:t>
      </w:r>
    </w:p>
    <w:p w14:paraId="61EF189B" w14:textId="77777777" w:rsidR="00462539" w:rsidRDefault="00462539" w:rsidP="00462539">
      <w:pPr>
        <w:pStyle w:val="ListParagraph"/>
        <w:numPr>
          <w:ilvl w:val="1"/>
          <w:numId w:val="21"/>
        </w:numPr>
        <w:tabs>
          <w:tab w:val="left" w:pos="1080"/>
          <w:tab w:val="left" w:pos="4770"/>
        </w:tabs>
        <w:spacing w:before="0" w:after="0"/>
      </w:pPr>
      <w:r>
        <w:t>Rupture scenario:</w:t>
      </w:r>
    </w:p>
    <w:p w14:paraId="2C8FEFD1" w14:textId="77777777" w:rsidR="00462539" w:rsidRDefault="00462539" w:rsidP="00462539">
      <w:pPr>
        <w:pStyle w:val="ListParagraph"/>
        <w:numPr>
          <w:ilvl w:val="2"/>
          <w:numId w:val="21"/>
        </w:numPr>
        <w:tabs>
          <w:tab w:val="left" w:pos="1080"/>
          <w:tab w:val="left" w:pos="4770"/>
        </w:tabs>
        <w:spacing w:before="0" w:after="0"/>
      </w:pPr>
      <w:r>
        <w:t>No. of intersections with structures is 132.0, with minimum of 2.28 and maximum of 8.1 of population impacted</w:t>
      </w:r>
    </w:p>
    <w:p w14:paraId="28EFE1EB"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135.46 and maximum of 135.46 meters.</w:t>
      </w:r>
    </w:p>
    <w:p w14:paraId="15BAC8AB" w14:textId="77777777" w:rsidR="00462539" w:rsidRDefault="00462539" w:rsidP="00462539">
      <w:pPr>
        <w:pStyle w:val="ListParagraph"/>
        <w:numPr>
          <w:ilvl w:val="1"/>
          <w:numId w:val="21"/>
        </w:numPr>
        <w:tabs>
          <w:tab w:val="left" w:pos="1080"/>
          <w:tab w:val="left" w:pos="4770"/>
        </w:tabs>
        <w:spacing w:before="0" w:after="0"/>
      </w:pPr>
      <w:r>
        <w:t>Puncture scenario:</w:t>
      </w:r>
    </w:p>
    <w:p w14:paraId="39B108DC" w14:textId="77777777" w:rsidR="00462539" w:rsidRDefault="00462539" w:rsidP="00462539">
      <w:pPr>
        <w:pStyle w:val="ListParagraph"/>
        <w:numPr>
          <w:ilvl w:val="2"/>
          <w:numId w:val="21"/>
        </w:numPr>
        <w:tabs>
          <w:tab w:val="left" w:pos="1080"/>
          <w:tab w:val="left" w:pos="4770"/>
        </w:tabs>
        <w:spacing w:before="0" w:after="0"/>
      </w:pPr>
      <w:r>
        <w:t>No. of intersections with structures is 98.0, with minimum of 1.26 and maximum of 5.25 of population impacted</w:t>
      </w:r>
    </w:p>
    <w:p w14:paraId="57ADB75D"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55.42 and maximum of 55.42 meters.</w:t>
      </w:r>
    </w:p>
    <w:p w14:paraId="3E6043A7" w14:textId="77777777" w:rsidR="00462539" w:rsidRDefault="00462539" w:rsidP="00462539">
      <w:pPr>
        <w:pStyle w:val="ListParagraph"/>
        <w:numPr>
          <w:ilvl w:val="1"/>
          <w:numId w:val="21"/>
        </w:numPr>
        <w:tabs>
          <w:tab w:val="left" w:pos="1080"/>
          <w:tab w:val="left" w:pos="4770"/>
        </w:tabs>
        <w:spacing w:before="0" w:after="0"/>
      </w:pPr>
      <w:r>
        <w:t>Product type is Butane/Condensate.</w:t>
      </w:r>
    </w:p>
    <w:p w14:paraId="0E10217B"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1BE12DEC" w14:textId="77777777" w:rsidR="00462539" w:rsidRDefault="00462539" w:rsidP="00462539">
      <w:pPr>
        <w:pStyle w:val="ListParagraph"/>
        <w:numPr>
          <w:ilvl w:val="0"/>
          <w:numId w:val="21"/>
        </w:numPr>
        <w:tabs>
          <w:tab w:val="left" w:pos="1080"/>
          <w:tab w:val="left" w:pos="4770"/>
        </w:tabs>
        <w:spacing w:before="0" w:after="0"/>
      </w:pPr>
      <w:r>
        <w:t>"BUCK CREEK FRAC PLANT TO BRETON NPS 6</w:t>
      </w:r>
    </w:p>
    <w:p w14:paraId="28AB8017" w14:textId="77777777" w:rsidR="00462539" w:rsidRDefault="00462539" w:rsidP="00462539">
      <w:pPr>
        <w:pStyle w:val="ListParagraph"/>
        <w:numPr>
          <w:ilvl w:val="1"/>
          <w:numId w:val="21"/>
        </w:numPr>
        <w:tabs>
          <w:tab w:val="left" w:pos="1080"/>
          <w:tab w:val="left" w:pos="4770"/>
        </w:tabs>
        <w:spacing w:before="0" w:after="0"/>
      </w:pPr>
      <w:r>
        <w:t>Total Cumulative Length (m):</w:t>
      </w:r>
      <w:r>
        <w:tab/>
        <w:t>2093.98</w:t>
      </w:r>
    </w:p>
    <w:p w14:paraId="565DC586" w14:textId="77777777" w:rsidR="00462539" w:rsidRDefault="00462539" w:rsidP="00462539">
      <w:pPr>
        <w:pStyle w:val="ListParagraph"/>
        <w:numPr>
          <w:ilvl w:val="2"/>
          <w:numId w:val="21"/>
        </w:numPr>
        <w:tabs>
          <w:tab w:val="left" w:pos="1080"/>
          <w:tab w:val="left" w:pos="4770"/>
        </w:tabs>
        <w:spacing w:before="0" w:after="0"/>
      </w:pPr>
      <w:r>
        <w:t>TPD :</w:t>
      </w:r>
      <w:r>
        <w:tab/>
        <w:t>112.72</w:t>
      </w:r>
    </w:p>
    <w:p w14:paraId="666F9758" w14:textId="77777777" w:rsidR="00462539" w:rsidRDefault="00462539" w:rsidP="00462539">
      <w:pPr>
        <w:pStyle w:val="ListParagraph"/>
        <w:numPr>
          <w:ilvl w:val="2"/>
          <w:numId w:val="21"/>
        </w:numPr>
        <w:tabs>
          <w:tab w:val="left" w:pos="1080"/>
          <w:tab w:val="left" w:pos="4770"/>
        </w:tabs>
        <w:spacing w:before="0" w:after="0"/>
      </w:pPr>
      <w:r>
        <w:t>MD Method 1 :</w:t>
      </w:r>
      <w:r>
        <w:tab/>
        <w:t>1981.26</w:t>
      </w:r>
    </w:p>
    <w:p w14:paraId="620DF9DC"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4.161e-03 and maximum of 1.068e-01.</w:t>
      </w:r>
    </w:p>
    <w:p w14:paraId="4D376688" w14:textId="77777777" w:rsidR="00462539" w:rsidRDefault="00462539" w:rsidP="00462539">
      <w:pPr>
        <w:pStyle w:val="ListParagraph"/>
        <w:numPr>
          <w:ilvl w:val="1"/>
          <w:numId w:val="21"/>
        </w:numPr>
        <w:tabs>
          <w:tab w:val="left" w:pos="1080"/>
          <w:tab w:val="left" w:pos="4770"/>
        </w:tabs>
        <w:spacing w:before="0" w:after="0"/>
      </w:pPr>
      <w:r>
        <w:t>Leak scenario:</w:t>
      </w:r>
    </w:p>
    <w:p w14:paraId="616541AD" w14:textId="77777777" w:rsidR="00462539" w:rsidRDefault="00462539" w:rsidP="00462539">
      <w:pPr>
        <w:pStyle w:val="ListParagraph"/>
        <w:numPr>
          <w:ilvl w:val="2"/>
          <w:numId w:val="21"/>
        </w:numPr>
        <w:tabs>
          <w:tab w:val="left" w:pos="1080"/>
          <w:tab w:val="left" w:pos="4770"/>
        </w:tabs>
        <w:spacing w:before="0" w:after="0"/>
      </w:pPr>
      <w:r>
        <w:t>No. of intersections with structures is 6.0, with minimum of 0.0 and maximum of 12.61 of population impacted</w:t>
      </w:r>
    </w:p>
    <w:p w14:paraId="049574A0" w14:textId="77777777" w:rsidR="00462539" w:rsidRDefault="00462539" w:rsidP="00462539">
      <w:pPr>
        <w:pStyle w:val="ListParagraph"/>
        <w:numPr>
          <w:ilvl w:val="2"/>
          <w:numId w:val="21"/>
        </w:numPr>
        <w:tabs>
          <w:tab w:val="left" w:pos="1080"/>
          <w:tab w:val="left" w:pos="4770"/>
        </w:tabs>
        <w:spacing w:before="0" w:after="0"/>
      </w:pPr>
      <w:r>
        <w:t>Hazard area distributed between minimum of 9.71 and maximum of 9.71 meters.</w:t>
      </w:r>
    </w:p>
    <w:p w14:paraId="74A7CB61" w14:textId="77777777" w:rsidR="00462539" w:rsidRDefault="00462539" w:rsidP="00462539">
      <w:pPr>
        <w:pStyle w:val="ListParagraph"/>
        <w:numPr>
          <w:ilvl w:val="1"/>
          <w:numId w:val="21"/>
        </w:numPr>
        <w:tabs>
          <w:tab w:val="left" w:pos="1080"/>
          <w:tab w:val="left" w:pos="4770"/>
        </w:tabs>
        <w:spacing w:before="0" w:after="0"/>
      </w:pPr>
      <w:r>
        <w:t>Rupture scenario:</w:t>
      </w:r>
    </w:p>
    <w:p w14:paraId="64323D59" w14:textId="77777777" w:rsidR="00462539" w:rsidRDefault="00462539" w:rsidP="00462539">
      <w:pPr>
        <w:pStyle w:val="ListParagraph"/>
        <w:numPr>
          <w:ilvl w:val="2"/>
          <w:numId w:val="21"/>
        </w:numPr>
        <w:tabs>
          <w:tab w:val="left" w:pos="1080"/>
          <w:tab w:val="left" w:pos="4770"/>
        </w:tabs>
        <w:spacing w:before="0" w:after="0"/>
      </w:pPr>
      <w:r>
        <w:t>No. of intersections with structures is 33.0, with minimum of 2.28 and maximum of 12.61 of population impacted</w:t>
      </w:r>
    </w:p>
    <w:p w14:paraId="76687BEF" w14:textId="77777777" w:rsidR="00462539" w:rsidRDefault="00462539" w:rsidP="00462539">
      <w:pPr>
        <w:pStyle w:val="ListParagraph"/>
        <w:numPr>
          <w:ilvl w:val="2"/>
          <w:numId w:val="21"/>
        </w:numPr>
        <w:tabs>
          <w:tab w:val="left" w:pos="1080"/>
          <w:tab w:val="left" w:pos="4770"/>
        </w:tabs>
        <w:spacing w:before="0" w:after="0"/>
      </w:pPr>
      <w:r>
        <w:t>Hazard area distributed between minimum of 99.99 and maximum of 99.99 meters.</w:t>
      </w:r>
    </w:p>
    <w:p w14:paraId="216782A7" w14:textId="77777777" w:rsidR="00462539" w:rsidRDefault="00462539" w:rsidP="00462539">
      <w:pPr>
        <w:pStyle w:val="ListParagraph"/>
        <w:numPr>
          <w:ilvl w:val="1"/>
          <w:numId w:val="21"/>
        </w:numPr>
        <w:tabs>
          <w:tab w:val="left" w:pos="1080"/>
          <w:tab w:val="left" w:pos="4770"/>
        </w:tabs>
        <w:spacing w:before="0" w:after="0"/>
      </w:pPr>
      <w:r>
        <w:t>Puncture scenario:</w:t>
      </w:r>
    </w:p>
    <w:p w14:paraId="1B0BF9D7" w14:textId="77777777" w:rsidR="00462539" w:rsidRDefault="00462539" w:rsidP="00462539">
      <w:pPr>
        <w:pStyle w:val="ListParagraph"/>
        <w:numPr>
          <w:ilvl w:val="2"/>
          <w:numId w:val="21"/>
        </w:numPr>
        <w:tabs>
          <w:tab w:val="left" w:pos="1080"/>
          <w:tab w:val="left" w:pos="4770"/>
        </w:tabs>
        <w:spacing w:before="0" w:after="0"/>
      </w:pPr>
      <w:r>
        <w:t>No. of intersections with structures is 15.0, with minimum of 0.0 and maximum of 12.61 of population impacted</w:t>
      </w:r>
    </w:p>
    <w:p w14:paraId="357C7749" w14:textId="77777777" w:rsidR="00462539" w:rsidRDefault="00462539" w:rsidP="00462539">
      <w:pPr>
        <w:pStyle w:val="ListParagraph"/>
        <w:numPr>
          <w:ilvl w:val="2"/>
          <w:numId w:val="21"/>
        </w:numPr>
        <w:tabs>
          <w:tab w:val="left" w:pos="1080"/>
          <w:tab w:val="left" w:pos="4770"/>
        </w:tabs>
        <w:spacing w:before="0" w:after="0"/>
      </w:pPr>
      <w:r>
        <w:t>Hazard area distributed between minimum of 44.58 and maximum of 44.58 meters.</w:t>
      </w:r>
    </w:p>
    <w:p w14:paraId="02F8FE9E" w14:textId="77777777" w:rsidR="00462539" w:rsidRDefault="00462539" w:rsidP="00462539">
      <w:pPr>
        <w:pStyle w:val="ListParagraph"/>
        <w:numPr>
          <w:ilvl w:val="1"/>
          <w:numId w:val="21"/>
        </w:numPr>
        <w:tabs>
          <w:tab w:val="left" w:pos="1080"/>
          <w:tab w:val="left" w:pos="4770"/>
        </w:tabs>
        <w:spacing w:before="0" w:after="0"/>
      </w:pPr>
      <w:r>
        <w:t>Product type is HVP Product.</w:t>
      </w:r>
    </w:p>
    <w:p w14:paraId="254CB7BC"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0B3173F4" w14:textId="77777777" w:rsidR="00462539" w:rsidRDefault="00462539" w:rsidP="00462539">
      <w:pPr>
        <w:pStyle w:val="ListParagraph"/>
        <w:numPr>
          <w:ilvl w:val="0"/>
          <w:numId w:val="21"/>
        </w:numPr>
        <w:tabs>
          <w:tab w:val="left" w:pos="1080"/>
          <w:tab w:val="left" w:pos="4770"/>
        </w:tabs>
        <w:spacing w:before="0" w:after="0"/>
      </w:pPr>
      <w:r>
        <w:lastRenderedPageBreak/>
        <w:t xml:space="preserve">"NPS12 </w:t>
      </w:r>
      <w:proofErr w:type="spellStart"/>
      <w:r>
        <w:t>Hartell</w:t>
      </w:r>
      <w:proofErr w:type="spellEnd"/>
      <w:r>
        <w:t xml:space="preserve"> to Pincher Creek From 2-29-19-2-W5 </w:t>
      </w:r>
      <w:proofErr w:type="gramStart"/>
      <w:r>
        <w:t>To</w:t>
      </w:r>
      <w:proofErr w:type="gramEnd"/>
      <w:r>
        <w:t xml:space="preserve"> 16-14-4-29-W4</w:t>
      </w:r>
    </w:p>
    <w:p w14:paraId="033A1B28" w14:textId="77777777" w:rsidR="00462539" w:rsidRDefault="00462539" w:rsidP="00462539">
      <w:pPr>
        <w:pStyle w:val="ListParagraph"/>
        <w:numPr>
          <w:ilvl w:val="1"/>
          <w:numId w:val="21"/>
        </w:numPr>
        <w:tabs>
          <w:tab w:val="left" w:pos="1080"/>
          <w:tab w:val="left" w:pos="4770"/>
        </w:tabs>
        <w:spacing w:before="0" w:after="0"/>
      </w:pPr>
      <w:r>
        <w:t>Total Cumulative Length (m):</w:t>
      </w:r>
      <w:r>
        <w:tab/>
        <w:t>1898.37</w:t>
      </w:r>
    </w:p>
    <w:p w14:paraId="673073E4" w14:textId="77777777" w:rsidR="00462539" w:rsidRDefault="00462539" w:rsidP="00462539">
      <w:pPr>
        <w:pStyle w:val="ListParagraph"/>
        <w:numPr>
          <w:ilvl w:val="2"/>
          <w:numId w:val="21"/>
        </w:numPr>
        <w:tabs>
          <w:tab w:val="left" w:pos="1080"/>
          <w:tab w:val="left" w:pos="4770"/>
        </w:tabs>
        <w:spacing w:before="0" w:after="0"/>
      </w:pPr>
      <w:r>
        <w:t>TPD :</w:t>
      </w:r>
      <w:r>
        <w:tab/>
        <w:t>833.25</w:t>
      </w:r>
    </w:p>
    <w:p w14:paraId="48DAF208" w14:textId="77777777" w:rsidR="00462539" w:rsidRDefault="00462539" w:rsidP="00462539">
      <w:pPr>
        <w:pStyle w:val="ListParagraph"/>
        <w:numPr>
          <w:ilvl w:val="2"/>
          <w:numId w:val="21"/>
        </w:numPr>
        <w:tabs>
          <w:tab w:val="left" w:pos="1080"/>
          <w:tab w:val="left" w:pos="4770"/>
        </w:tabs>
        <w:spacing w:before="0" w:after="0"/>
      </w:pPr>
      <w:r>
        <w:t>MD Method 2 :</w:t>
      </w:r>
      <w:r>
        <w:tab/>
        <w:t>1065.11</w:t>
      </w:r>
    </w:p>
    <w:p w14:paraId="12840596"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5.150e-03 and maximum of 9.714e-01.</w:t>
      </w:r>
    </w:p>
    <w:p w14:paraId="6DD6F573" w14:textId="77777777" w:rsidR="00462539" w:rsidRDefault="00462539" w:rsidP="00462539">
      <w:pPr>
        <w:pStyle w:val="ListParagraph"/>
        <w:numPr>
          <w:ilvl w:val="1"/>
          <w:numId w:val="21"/>
        </w:numPr>
        <w:tabs>
          <w:tab w:val="left" w:pos="1080"/>
          <w:tab w:val="left" w:pos="4770"/>
        </w:tabs>
        <w:spacing w:before="0" w:after="0"/>
      </w:pPr>
      <w:r>
        <w:t>Leak scenario:</w:t>
      </w:r>
    </w:p>
    <w:p w14:paraId="6A933230" w14:textId="77777777" w:rsidR="00462539" w:rsidRDefault="00462539" w:rsidP="00462539">
      <w:pPr>
        <w:pStyle w:val="ListParagraph"/>
        <w:numPr>
          <w:ilvl w:val="2"/>
          <w:numId w:val="21"/>
        </w:numPr>
        <w:tabs>
          <w:tab w:val="left" w:pos="1080"/>
          <w:tab w:val="left" w:pos="4770"/>
        </w:tabs>
        <w:spacing w:before="0" w:after="0"/>
      </w:pPr>
      <w:r>
        <w:t>No. of intersections with structures is 24.0, with minimum of 32.0 and maximum of 32.0 of population impacted</w:t>
      </w:r>
    </w:p>
    <w:p w14:paraId="2BF94D8E" w14:textId="77777777" w:rsidR="00462539" w:rsidRDefault="00462539" w:rsidP="00462539">
      <w:pPr>
        <w:pStyle w:val="ListParagraph"/>
        <w:numPr>
          <w:ilvl w:val="2"/>
          <w:numId w:val="21"/>
        </w:numPr>
        <w:tabs>
          <w:tab w:val="left" w:pos="1080"/>
          <w:tab w:val="left" w:pos="4770"/>
        </w:tabs>
        <w:spacing w:before="0" w:after="0"/>
      </w:pPr>
      <w:r>
        <w:t>Hazard area distributed between minimum of 3.77 and maximum of 4.11 meters.</w:t>
      </w:r>
    </w:p>
    <w:p w14:paraId="16210C91" w14:textId="77777777" w:rsidR="00462539" w:rsidRDefault="00462539" w:rsidP="00462539">
      <w:pPr>
        <w:pStyle w:val="ListParagraph"/>
        <w:numPr>
          <w:ilvl w:val="1"/>
          <w:numId w:val="21"/>
        </w:numPr>
        <w:tabs>
          <w:tab w:val="left" w:pos="1080"/>
          <w:tab w:val="left" w:pos="4770"/>
        </w:tabs>
        <w:spacing w:before="0" w:after="0"/>
      </w:pPr>
      <w:r>
        <w:t>Rupture scenario:</w:t>
      </w:r>
    </w:p>
    <w:p w14:paraId="0CEBD133" w14:textId="77777777" w:rsidR="00462539" w:rsidRDefault="00462539" w:rsidP="00462539">
      <w:pPr>
        <w:pStyle w:val="ListParagraph"/>
        <w:numPr>
          <w:ilvl w:val="2"/>
          <w:numId w:val="21"/>
        </w:numPr>
        <w:tabs>
          <w:tab w:val="left" w:pos="1080"/>
          <w:tab w:val="left" w:pos="4770"/>
        </w:tabs>
        <w:spacing w:before="0" w:after="0"/>
      </w:pPr>
      <w:r>
        <w:t>No. of intersections with structures is 60.0, with minimum of 2.28 and maximum of 32.0 of population impacted</w:t>
      </w:r>
    </w:p>
    <w:p w14:paraId="4DC53FAF" w14:textId="77777777" w:rsidR="00462539" w:rsidRDefault="00462539" w:rsidP="00462539">
      <w:pPr>
        <w:pStyle w:val="ListParagraph"/>
        <w:numPr>
          <w:ilvl w:val="2"/>
          <w:numId w:val="21"/>
        </w:numPr>
        <w:tabs>
          <w:tab w:val="left" w:pos="1080"/>
          <w:tab w:val="left" w:pos="4770"/>
        </w:tabs>
        <w:spacing w:before="0" w:after="0"/>
      </w:pPr>
      <w:r>
        <w:t>Hazard area distributed between minimum of 72.8 and maximum of 79.49 meters.</w:t>
      </w:r>
    </w:p>
    <w:p w14:paraId="2328F238" w14:textId="77777777" w:rsidR="00462539" w:rsidRDefault="00462539" w:rsidP="00462539">
      <w:pPr>
        <w:pStyle w:val="ListParagraph"/>
        <w:numPr>
          <w:ilvl w:val="1"/>
          <w:numId w:val="21"/>
        </w:numPr>
        <w:tabs>
          <w:tab w:val="left" w:pos="1080"/>
          <w:tab w:val="left" w:pos="4770"/>
        </w:tabs>
        <w:spacing w:before="0" w:after="0"/>
      </w:pPr>
      <w:r>
        <w:t>Puncture scenario:</w:t>
      </w:r>
    </w:p>
    <w:p w14:paraId="74E1196B" w14:textId="77777777" w:rsidR="00462539" w:rsidRDefault="00462539" w:rsidP="00462539">
      <w:pPr>
        <w:pStyle w:val="ListParagraph"/>
        <w:numPr>
          <w:ilvl w:val="2"/>
          <w:numId w:val="21"/>
        </w:numPr>
        <w:tabs>
          <w:tab w:val="left" w:pos="1080"/>
          <w:tab w:val="left" w:pos="4770"/>
        </w:tabs>
        <w:spacing w:before="0" w:after="0"/>
      </w:pPr>
      <w:r>
        <w:t>No. of intersections with structures is 56.0, with minimum of 0.0 and maximum of 32.0 of population impacted</w:t>
      </w:r>
    </w:p>
    <w:p w14:paraId="7A991E3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15.06 and maximum of 16.44 meters.</w:t>
      </w:r>
    </w:p>
    <w:p w14:paraId="5F295064" w14:textId="77777777" w:rsidR="00462539" w:rsidRDefault="00462539" w:rsidP="00462539">
      <w:pPr>
        <w:pStyle w:val="ListParagraph"/>
        <w:numPr>
          <w:ilvl w:val="1"/>
          <w:numId w:val="21"/>
        </w:numPr>
        <w:tabs>
          <w:tab w:val="left" w:pos="1080"/>
          <w:tab w:val="left" w:pos="4770"/>
        </w:tabs>
        <w:spacing w:before="0" w:after="0"/>
      </w:pPr>
      <w:r>
        <w:t>Product type is Crude Oil.</w:t>
      </w:r>
    </w:p>
    <w:p w14:paraId="4EFDE485"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7D349422" w14:textId="77777777" w:rsidR="00462539" w:rsidRDefault="00462539" w:rsidP="00462539">
      <w:pPr>
        <w:pStyle w:val="ListParagraph"/>
        <w:numPr>
          <w:ilvl w:val="0"/>
          <w:numId w:val="21"/>
        </w:numPr>
        <w:tabs>
          <w:tab w:val="left" w:pos="1080"/>
          <w:tab w:val="left" w:pos="4770"/>
        </w:tabs>
        <w:spacing w:before="0" w:after="0"/>
      </w:pPr>
      <w:r>
        <w:t>"STRACHAN TO ROCKY MOUNTAIN HOUSE CONDENSATE NPS 6</w:t>
      </w:r>
    </w:p>
    <w:p w14:paraId="6523EA0A" w14:textId="77777777" w:rsidR="00462539" w:rsidRDefault="00462539" w:rsidP="00462539">
      <w:pPr>
        <w:pStyle w:val="ListParagraph"/>
        <w:numPr>
          <w:ilvl w:val="1"/>
          <w:numId w:val="21"/>
        </w:numPr>
        <w:tabs>
          <w:tab w:val="left" w:pos="1080"/>
          <w:tab w:val="left" w:pos="4770"/>
        </w:tabs>
        <w:spacing w:before="0" w:after="0"/>
      </w:pPr>
      <w:r>
        <w:t>Total Cumulative Length (m):</w:t>
      </w:r>
      <w:r>
        <w:tab/>
        <w:t>1875.33</w:t>
      </w:r>
    </w:p>
    <w:p w14:paraId="2DD66E0E" w14:textId="77777777" w:rsidR="00462539" w:rsidRDefault="00462539" w:rsidP="00462539">
      <w:pPr>
        <w:pStyle w:val="ListParagraph"/>
        <w:numPr>
          <w:ilvl w:val="2"/>
          <w:numId w:val="21"/>
        </w:numPr>
        <w:tabs>
          <w:tab w:val="left" w:pos="1080"/>
          <w:tab w:val="left" w:pos="4770"/>
        </w:tabs>
        <w:spacing w:before="0" w:after="0"/>
      </w:pPr>
      <w:r>
        <w:t>TPD :</w:t>
      </w:r>
      <w:r>
        <w:tab/>
        <w:t>1875.33</w:t>
      </w:r>
    </w:p>
    <w:p w14:paraId="1648E28F"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1.108e-03 and maximum of 2.534e-02.</w:t>
      </w:r>
    </w:p>
    <w:p w14:paraId="052848C4" w14:textId="77777777" w:rsidR="00462539" w:rsidRDefault="00462539" w:rsidP="00462539">
      <w:pPr>
        <w:pStyle w:val="ListParagraph"/>
        <w:numPr>
          <w:ilvl w:val="1"/>
          <w:numId w:val="21"/>
        </w:numPr>
        <w:tabs>
          <w:tab w:val="left" w:pos="1080"/>
          <w:tab w:val="left" w:pos="4770"/>
        </w:tabs>
        <w:spacing w:before="0" w:after="0"/>
      </w:pPr>
      <w:r>
        <w:t>Leak scenario:</w:t>
      </w:r>
    </w:p>
    <w:p w14:paraId="757C3F3F" w14:textId="77777777" w:rsidR="00462539" w:rsidRDefault="00462539" w:rsidP="00462539">
      <w:pPr>
        <w:pStyle w:val="ListParagraph"/>
        <w:numPr>
          <w:ilvl w:val="2"/>
          <w:numId w:val="21"/>
        </w:numPr>
        <w:tabs>
          <w:tab w:val="left" w:pos="1080"/>
          <w:tab w:val="left" w:pos="4770"/>
        </w:tabs>
        <w:spacing w:before="0" w:after="0"/>
      </w:pPr>
      <w:r>
        <w:t>No. of intersections with structures is 21.0, with minimum of 1.26 and maximum of 12.61 of population impacted</w:t>
      </w:r>
    </w:p>
    <w:p w14:paraId="3A934EFF"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11.12 and maximum of 11.12 meters.</w:t>
      </w:r>
    </w:p>
    <w:p w14:paraId="404A50E6" w14:textId="77777777" w:rsidR="00462539" w:rsidRDefault="00462539" w:rsidP="00462539">
      <w:pPr>
        <w:pStyle w:val="ListParagraph"/>
        <w:numPr>
          <w:ilvl w:val="1"/>
          <w:numId w:val="21"/>
        </w:numPr>
        <w:tabs>
          <w:tab w:val="left" w:pos="1080"/>
          <w:tab w:val="left" w:pos="4770"/>
        </w:tabs>
        <w:spacing w:before="0" w:after="0"/>
      </w:pPr>
      <w:r>
        <w:t>Rupture scenario:</w:t>
      </w:r>
    </w:p>
    <w:p w14:paraId="7E0E4D3C" w14:textId="77777777" w:rsidR="00462539" w:rsidRDefault="00462539" w:rsidP="00462539">
      <w:pPr>
        <w:pStyle w:val="ListParagraph"/>
        <w:numPr>
          <w:ilvl w:val="2"/>
          <w:numId w:val="21"/>
        </w:numPr>
        <w:tabs>
          <w:tab w:val="left" w:pos="1080"/>
          <w:tab w:val="left" w:pos="4770"/>
        </w:tabs>
        <w:spacing w:before="0" w:after="0"/>
      </w:pPr>
      <w:r>
        <w:t>No. of intersections with structures is 80.0, with minimum of 1.26 and maximum of 12.61 of population impacted</w:t>
      </w:r>
    </w:p>
    <w:p w14:paraId="05B5F42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105.04 and maximum of 105.04 meters.</w:t>
      </w:r>
    </w:p>
    <w:p w14:paraId="306451AA" w14:textId="77777777" w:rsidR="00462539" w:rsidRDefault="00462539" w:rsidP="00462539">
      <w:pPr>
        <w:pStyle w:val="ListParagraph"/>
        <w:numPr>
          <w:ilvl w:val="1"/>
          <w:numId w:val="21"/>
        </w:numPr>
        <w:tabs>
          <w:tab w:val="left" w:pos="1080"/>
          <w:tab w:val="left" w:pos="4770"/>
        </w:tabs>
        <w:spacing w:before="0" w:after="0"/>
      </w:pPr>
      <w:r>
        <w:t>Puncture scenario:</w:t>
      </w:r>
    </w:p>
    <w:p w14:paraId="139DA3E7" w14:textId="77777777" w:rsidR="00462539" w:rsidRDefault="00462539" w:rsidP="00462539">
      <w:pPr>
        <w:pStyle w:val="ListParagraph"/>
        <w:numPr>
          <w:ilvl w:val="2"/>
          <w:numId w:val="21"/>
        </w:numPr>
        <w:tabs>
          <w:tab w:val="left" w:pos="1080"/>
          <w:tab w:val="left" w:pos="4770"/>
        </w:tabs>
        <w:spacing w:before="0" w:after="0"/>
      </w:pPr>
      <w:r>
        <w:t>No. of intersections with structures is 47.0, with minimum of 1.26 and maximum of 12.61 of population impacted</w:t>
      </w:r>
    </w:p>
    <w:p w14:paraId="21A590CA" w14:textId="77777777" w:rsidR="00462539" w:rsidRDefault="00462539" w:rsidP="00462539">
      <w:pPr>
        <w:pStyle w:val="ListParagraph"/>
        <w:numPr>
          <w:ilvl w:val="2"/>
          <w:numId w:val="21"/>
        </w:numPr>
        <w:tabs>
          <w:tab w:val="left" w:pos="1080"/>
          <w:tab w:val="left" w:pos="4770"/>
        </w:tabs>
        <w:spacing w:before="0" w:after="0"/>
      </w:pPr>
      <w:r>
        <w:t>Hazard area distributed between minimum of 45.35 and maximum of 45.35 meters.</w:t>
      </w:r>
    </w:p>
    <w:p w14:paraId="67B04DE0" w14:textId="77777777" w:rsidR="00462539" w:rsidRDefault="00462539" w:rsidP="00462539">
      <w:pPr>
        <w:pStyle w:val="ListParagraph"/>
        <w:numPr>
          <w:ilvl w:val="1"/>
          <w:numId w:val="21"/>
        </w:numPr>
        <w:tabs>
          <w:tab w:val="left" w:pos="1080"/>
          <w:tab w:val="left" w:pos="4770"/>
        </w:tabs>
        <w:spacing w:before="0" w:after="0"/>
      </w:pPr>
      <w:r>
        <w:t>Product type is Condensate.</w:t>
      </w:r>
    </w:p>
    <w:p w14:paraId="71A888ED"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6999E448" w14:textId="77777777" w:rsidR="00462539" w:rsidRDefault="00462539" w:rsidP="00462539">
      <w:pPr>
        <w:pStyle w:val="ListParagraph"/>
        <w:numPr>
          <w:ilvl w:val="0"/>
          <w:numId w:val="21"/>
        </w:numPr>
        <w:tabs>
          <w:tab w:val="left" w:pos="1080"/>
          <w:tab w:val="left" w:pos="4770"/>
        </w:tabs>
        <w:spacing w:before="0" w:after="0"/>
      </w:pPr>
      <w:r>
        <w:t>"COED BV 203 TO EST NPS 8</w:t>
      </w:r>
    </w:p>
    <w:p w14:paraId="4FD7857B" w14:textId="77777777" w:rsidR="00462539" w:rsidRDefault="00462539" w:rsidP="00462539">
      <w:pPr>
        <w:pStyle w:val="ListParagraph"/>
        <w:numPr>
          <w:ilvl w:val="1"/>
          <w:numId w:val="21"/>
        </w:numPr>
        <w:tabs>
          <w:tab w:val="left" w:pos="1080"/>
          <w:tab w:val="left" w:pos="4770"/>
        </w:tabs>
        <w:spacing w:before="0" w:after="0"/>
      </w:pPr>
      <w:r>
        <w:t>Total Cumulative Length (m):</w:t>
      </w:r>
      <w:r>
        <w:tab/>
        <w:t>1694.93</w:t>
      </w:r>
    </w:p>
    <w:p w14:paraId="1A28AC08" w14:textId="77777777" w:rsidR="00462539" w:rsidRDefault="00462539" w:rsidP="00462539">
      <w:pPr>
        <w:pStyle w:val="ListParagraph"/>
        <w:numPr>
          <w:ilvl w:val="2"/>
          <w:numId w:val="21"/>
        </w:numPr>
        <w:tabs>
          <w:tab w:val="left" w:pos="1080"/>
          <w:tab w:val="left" w:pos="4770"/>
        </w:tabs>
        <w:spacing w:before="0" w:after="0"/>
      </w:pPr>
      <w:r>
        <w:t>IC Method 1 :</w:t>
      </w:r>
      <w:r>
        <w:tab/>
        <w:t>1694.93</w:t>
      </w:r>
    </w:p>
    <w:p w14:paraId="255C7B69" w14:textId="77777777" w:rsidR="00462539" w:rsidRDefault="00462539" w:rsidP="00462539">
      <w:pPr>
        <w:pStyle w:val="ListParagraph"/>
        <w:numPr>
          <w:ilvl w:val="1"/>
          <w:numId w:val="21"/>
        </w:numPr>
        <w:tabs>
          <w:tab w:val="left" w:pos="1080"/>
          <w:tab w:val="left" w:pos="4770"/>
        </w:tabs>
        <w:spacing w:before="0" w:after="0"/>
      </w:pPr>
      <w:r>
        <w:lastRenderedPageBreak/>
        <w:t>Likelihood of failure distributed between minimum of 9.299e-01 and maximum of 9.718e-01.</w:t>
      </w:r>
    </w:p>
    <w:p w14:paraId="67F73014" w14:textId="77777777" w:rsidR="00462539" w:rsidRDefault="00462539" w:rsidP="00462539">
      <w:pPr>
        <w:pStyle w:val="ListParagraph"/>
        <w:numPr>
          <w:ilvl w:val="1"/>
          <w:numId w:val="21"/>
        </w:numPr>
        <w:tabs>
          <w:tab w:val="left" w:pos="1080"/>
          <w:tab w:val="left" w:pos="4770"/>
        </w:tabs>
        <w:spacing w:before="0" w:after="0"/>
      </w:pPr>
      <w:r>
        <w:t>Leak scenario:</w:t>
      </w:r>
    </w:p>
    <w:p w14:paraId="10FC4D4E" w14:textId="77777777" w:rsidR="00462539" w:rsidRDefault="00462539" w:rsidP="00462539">
      <w:pPr>
        <w:pStyle w:val="ListParagraph"/>
        <w:numPr>
          <w:ilvl w:val="2"/>
          <w:numId w:val="21"/>
        </w:numPr>
        <w:tabs>
          <w:tab w:val="left" w:pos="1080"/>
          <w:tab w:val="left" w:pos="4770"/>
        </w:tabs>
        <w:spacing w:before="0" w:after="0"/>
      </w:pPr>
      <w:r>
        <w:t>No. of intersections with structures is 44.0, with minimum of 0.0 and maximum of 12.61 of population impacted</w:t>
      </w:r>
    </w:p>
    <w:p w14:paraId="3A2E5B3D"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12.03 and maximum of 12.03 meters.</w:t>
      </w:r>
    </w:p>
    <w:p w14:paraId="1F6F0BF4" w14:textId="77777777" w:rsidR="00462539" w:rsidRDefault="00462539" w:rsidP="00462539">
      <w:pPr>
        <w:pStyle w:val="ListParagraph"/>
        <w:numPr>
          <w:ilvl w:val="1"/>
          <w:numId w:val="21"/>
        </w:numPr>
        <w:tabs>
          <w:tab w:val="left" w:pos="1080"/>
          <w:tab w:val="left" w:pos="4770"/>
        </w:tabs>
        <w:spacing w:before="0" w:after="0"/>
      </w:pPr>
      <w:r>
        <w:t>Rupture scenario:</w:t>
      </w:r>
    </w:p>
    <w:p w14:paraId="022A4C7D" w14:textId="77777777" w:rsidR="00462539" w:rsidRDefault="00462539" w:rsidP="00462539">
      <w:pPr>
        <w:pStyle w:val="ListParagraph"/>
        <w:numPr>
          <w:ilvl w:val="2"/>
          <w:numId w:val="21"/>
        </w:numPr>
        <w:tabs>
          <w:tab w:val="left" w:pos="1080"/>
          <w:tab w:val="left" w:pos="4770"/>
        </w:tabs>
        <w:spacing w:before="0" w:after="0"/>
      </w:pPr>
      <w:r>
        <w:t>No. of intersections with structures is 16.0, with minimum of 12.61 and maximum of 53.5 of population impacted</w:t>
      </w:r>
    </w:p>
    <w:p w14:paraId="2BC4F76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138.23 and maximum of 138.23 meters.</w:t>
      </w:r>
    </w:p>
    <w:p w14:paraId="3E5419C4" w14:textId="77777777" w:rsidR="00462539" w:rsidRDefault="00462539" w:rsidP="00462539">
      <w:pPr>
        <w:pStyle w:val="ListParagraph"/>
        <w:numPr>
          <w:ilvl w:val="1"/>
          <w:numId w:val="21"/>
        </w:numPr>
        <w:tabs>
          <w:tab w:val="left" w:pos="1080"/>
          <w:tab w:val="left" w:pos="4770"/>
        </w:tabs>
        <w:spacing w:before="0" w:after="0"/>
      </w:pPr>
      <w:r>
        <w:t>Puncture scenario:</w:t>
      </w:r>
    </w:p>
    <w:p w14:paraId="3B6D3B89" w14:textId="77777777" w:rsidR="00462539" w:rsidRDefault="00462539" w:rsidP="00462539">
      <w:pPr>
        <w:pStyle w:val="ListParagraph"/>
        <w:numPr>
          <w:ilvl w:val="2"/>
          <w:numId w:val="21"/>
        </w:numPr>
        <w:tabs>
          <w:tab w:val="left" w:pos="1080"/>
          <w:tab w:val="left" w:pos="4770"/>
        </w:tabs>
        <w:spacing w:before="0" w:after="0"/>
      </w:pPr>
      <w:r>
        <w:t>No. of intersections with structures is 46.0, with minimum of 0.0 and maximum of 40.89 of population impacted</w:t>
      </w:r>
    </w:p>
    <w:p w14:paraId="6891CD9C" w14:textId="77777777" w:rsidR="00462539" w:rsidRDefault="00462539" w:rsidP="00462539">
      <w:pPr>
        <w:pStyle w:val="ListParagraph"/>
        <w:numPr>
          <w:ilvl w:val="2"/>
          <w:numId w:val="21"/>
        </w:numPr>
        <w:tabs>
          <w:tab w:val="left" w:pos="1080"/>
          <w:tab w:val="left" w:pos="4770"/>
        </w:tabs>
        <w:spacing w:before="0" w:after="0"/>
      </w:pPr>
      <w:r>
        <w:t>Hazard area distributed between minimum of 48.58 and maximum of 48.58 meters.</w:t>
      </w:r>
    </w:p>
    <w:p w14:paraId="3C89C784" w14:textId="77777777" w:rsidR="00462539" w:rsidRDefault="00462539" w:rsidP="00462539">
      <w:pPr>
        <w:pStyle w:val="ListParagraph"/>
        <w:numPr>
          <w:ilvl w:val="1"/>
          <w:numId w:val="21"/>
        </w:numPr>
        <w:tabs>
          <w:tab w:val="left" w:pos="1080"/>
          <w:tab w:val="left" w:pos="4770"/>
        </w:tabs>
        <w:spacing w:before="0" w:after="0"/>
      </w:pPr>
      <w:r>
        <w:t>Product type is Condensate.</w:t>
      </w:r>
    </w:p>
    <w:p w14:paraId="0CB7F7BC" w14:textId="77777777" w:rsidR="00462539" w:rsidRDefault="00462539" w:rsidP="00462539">
      <w:pPr>
        <w:pStyle w:val="ListParagraph"/>
        <w:numPr>
          <w:ilvl w:val="1"/>
          <w:numId w:val="21"/>
        </w:numPr>
        <w:tabs>
          <w:tab w:val="left" w:pos="1080"/>
          <w:tab w:val="left" w:pos="4770"/>
        </w:tabs>
        <w:spacing w:before="0" w:after="0"/>
      </w:pPr>
      <w:r>
        <w:t>Class area location is/are 2.0."</w:t>
      </w:r>
    </w:p>
    <w:p w14:paraId="08A7A68A" w14:textId="77777777" w:rsidR="00462539" w:rsidRDefault="00462539" w:rsidP="00462539">
      <w:pPr>
        <w:pStyle w:val="ListParagraph"/>
        <w:numPr>
          <w:ilvl w:val="0"/>
          <w:numId w:val="21"/>
        </w:numPr>
        <w:tabs>
          <w:tab w:val="left" w:pos="1080"/>
          <w:tab w:val="left" w:pos="4770"/>
        </w:tabs>
        <w:spacing w:before="0" w:after="0"/>
      </w:pPr>
      <w:r>
        <w:t>"KALKASKA MARYSVILLE TO SARNIA NPS 8</w:t>
      </w:r>
    </w:p>
    <w:p w14:paraId="22ACBB4D" w14:textId="77777777" w:rsidR="00462539" w:rsidRDefault="00462539" w:rsidP="00462539">
      <w:pPr>
        <w:pStyle w:val="ListParagraph"/>
        <w:numPr>
          <w:ilvl w:val="1"/>
          <w:numId w:val="21"/>
        </w:numPr>
        <w:tabs>
          <w:tab w:val="left" w:pos="1080"/>
          <w:tab w:val="left" w:pos="4770"/>
        </w:tabs>
        <w:spacing w:before="0" w:after="0"/>
      </w:pPr>
      <w:r>
        <w:t>Total Cumulative Length (m):</w:t>
      </w:r>
      <w:r>
        <w:tab/>
        <w:t>1681.51</w:t>
      </w:r>
    </w:p>
    <w:p w14:paraId="579A312B" w14:textId="77777777" w:rsidR="00462539" w:rsidRDefault="00462539" w:rsidP="00462539">
      <w:pPr>
        <w:pStyle w:val="ListParagraph"/>
        <w:numPr>
          <w:ilvl w:val="2"/>
          <w:numId w:val="21"/>
        </w:numPr>
        <w:tabs>
          <w:tab w:val="left" w:pos="1080"/>
          <w:tab w:val="left" w:pos="4770"/>
        </w:tabs>
        <w:spacing w:before="0" w:after="0"/>
      </w:pPr>
      <w:r>
        <w:t>TPD :</w:t>
      </w:r>
      <w:r>
        <w:tab/>
        <w:t>1681.51</w:t>
      </w:r>
    </w:p>
    <w:p w14:paraId="515D214D"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1.206e-03 and maximum of 4.380e-03.</w:t>
      </w:r>
    </w:p>
    <w:p w14:paraId="7CD36946" w14:textId="77777777" w:rsidR="00462539" w:rsidRDefault="00462539" w:rsidP="00462539">
      <w:pPr>
        <w:pStyle w:val="ListParagraph"/>
        <w:numPr>
          <w:ilvl w:val="1"/>
          <w:numId w:val="21"/>
        </w:numPr>
        <w:tabs>
          <w:tab w:val="left" w:pos="1080"/>
          <w:tab w:val="left" w:pos="4770"/>
        </w:tabs>
        <w:spacing w:before="0" w:after="0"/>
      </w:pPr>
      <w:r>
        <w:t>Leak scenario:</w:t>
      </w:r>
    </w:p>
    <w:p w14:paraId="557AAE9F" w14:textId="77777777" w:rsidR="00462539" w:rsidRDefault="00462539" w:rsidP="00462539">
      <w:pPr>
        <w:pStyle w:val="ListParagraph"/>
        <w:numPr>
          <w:ilvl w:val="2"/>
          <w:numId w:val="21"/>
        </w:numPr>
        <w:tabs>
          <w:tab w:val="left" w:pos="1080"/>
          <w:tab w:val="left" w:pos="4770"/>
        </w:tabs>
        <w:spacing w:before="0" w:after="0"/>
      </w:pPr>
      <w:r>
        <w:t>No. of intersections with structures is 10.0, with minimum of 1.26 and maximum of 12.0 of population impacted</w:t>
      </w:r>
    </w:p>
    <w:p w14:paraId="5E89DDE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11.99 and maximum of 11.99 meters.</w:t>
      </w:r>
    </w:p>
    <w:p w14:paraId="6A12E672" w14:textId="77777777" w:rsidR="00462539" w:rsidRDefault="00462539" w:rsidP="00462539">
      <w:pPr>
        <w:pStyle w:val="ListParagraph"/>
        <w:numPr>
          <w:ilvl w:val="1"/>
          <w:numId w:val="21"/>
        </w:numPr>
        <w:tabs>
          <w:tab w:val="left" w:pos="1080"/>
          <w:tab w:val="left" w:pos="4770"/>
        </w:tabs>
        <w:spacing w:before="0" w:after="0"/>
      </w:pPr>
      <w:r>
        <w:t>Rupture scenario:</w:t>
      </w:r>
    </w:p>
    <w:p w14:paraId="721F8318" w14:textId="77777777" w:rsidR="00462539" w:rsidRDefault="00462539" w:rsidP="00462539">
      <w:pPr>
        <w:pStyle w:val="ListParagraph"/>
        <w:numPr>
          <w:ilvl w:val="2"/>
          <w:numId w:val="21"/>
        </w:numPr>
        <w:tabs>
          <w:tab w:val="left" w:pos="1080"/>
          <w:tab w:val="left" w:pos="4770"/>
        </w:tabs>
        <w:spacing w:before="0" w:after="0"/>
      </w:pPr>
      <w:r>
        <w:t>No. of intersections with structures is 40.0, with minimum of 3.78 and maximum of 154.59 of population impacted</w:t>
      </w:r>
    </w:p>
    <w:p w14:paraId="3DF52E33"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154.44 and maximum of 154.44 meters.</w:t>
      </w:r>
    </w:p>
    <w:p w14:paraId="01FA2563" w14:textId="77777777" w:rsidR="00462539" w:rsidRDefault="00462539" w:rsidP="00462539">
      <w:pPr>
        <w:pStyle w:val="ListParagraph"/>
        <w:numPr>
          <w:ilvl w:val="1"/>
          <w:numId w:val="21"/>
        </w:numPr>
        <w:tabs>
          <w:tab w:val="left" w:pos="1080"/>
          <w:tab w:val="left" w:pos="4770"/>
        </w:tabs>
        <w:spacing w:before="0" w:after="0"/>
      </w:pPr>
      <w:r>
        <w:t>Puncture scenario:</w:t>
      </w:r>
    </w:p>
    <w:p w14:paraId="7478E5AF" w14:textId="77777777" w:rsidR="00462539" w:rsidRDefault="00462539" w:rsidP="00462539">
      <w:pPr>
        <w:pStyle w:val="ListParagraph"/>
        <w:numPr>
          <w:ilvl w:val="2"/>
          <w:numId w:val="21"/>
        </w:numPr>
        <w:tabs>
          <w:tab w:val="left" w:pos="1080"/>
          <w:tab w:val="left" w:pos="4770"/>
        </w:tabs>
        <w:spacing w:before="0" w:after="0"/>
      </w:pPr>
      <w:r>
        <w:t>No. of intersections with structures is 52.0, with minimum of 1.26 and maximum of 28.56 of population impacted</w:t>
      </w:r>
    </w:p>
    <w:p w14:paraId="5D10568C"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56.5 and maximum of 56.5 meters.</w:t>
      </w:r>
    </w:p>
    <w:p w14:paraId="56D51FE2" w14:textId="77777777" w:rsidR="00462539" w:rsidRDefault="00462539" w:rsidP="00462539">
      <w:pPr>
        <w:pStyle w:val="ListParagraph"/>
        <w:numPr>
          <w:ilvl w:val="1"/>
          <w:numId w:val="21"/>
        </w:numPr>
        <w:tabs>
          <w:tab w:val="left" w:pos="1080"/>
          <w:tab w:val="left" w:pos="4770"/>
        </w:tabs>
        <w:spacing w:before="0" w:after="0"/>
      </w:pPr>
      <w:r>
        <w:t>Product type is Liquid petroleum gas (LPG).</w:t>
      </w:r>
    </w:p>
    <w:p w14:paraId="493517F0" w14:textId="77777777" w:rsidR="00462539" w:rsidRDefault="00462539" w:rsidP="00462539">
      <w:pPr>
        <w:pStyle w:val="ListParagraph"/>
        <w:numPr>
          <w:ilvl w:val="1"/>
          <w:numId w:val="21"/>
        </w:numPr>
        <w:tabs>
          <w:tab w:val="left" w:pos="1080"/>
          <w:tab w:val="left" w:pos="4770"/>
        </w:tabs>
        <w:spacing w:before="0" w:after="0"/>
      </w:pPr>
      <w:r>
        <w:t>Class area location is/are 2.0, 3.0."</w:t>
      </w:r>
    </w:p>
    <w:p w14:paraId="14E42F2D" w14:textId="77777777" w:rsidR="00462539" w:rsidRDefault="00462539" w:rsidP="00462539">
      <w:pPr>
        <w:pStyle w:val="ListParagraph"/>
        <w:numPr>
          <w:ilvl w:val="0"/>
          <w:numId w:val="21"/>
        </w:numPr>
        <w:tabs>
          <w:tab w:val="left" w:pos="1080"/>
          <w:tab w:val="left" w:pos="4770"/>
        </w:tabs>
        <w:spacing w:before="0" w:after="0"/>
      </w:pPr>
      <w:r>
        <w:t>"WEST PEMBINA TO BRAZEAU NPS 3</w:t>
      </w:r>
    </w:p>
    <w:p w14:paraId="10F294C9" w14:textId="77777777" w:rsidR="00462539" w:rsidRDefault="00462539" w:rsidP="00462539">
      <w:pPr>
        <w:pStyle w:val="ListParagraph"/>
        <w:numPr>
          <w:ilvl w:val="1"/>
          <w:numId w:val="21"/>
        </w:numPr>
        <w:tabs>
          <w:tab w:val="left" w:pos="1080"/>
          <w:tab w:val="left" w:pos="4770"/>
        </w:tabs>
        <w:spacing w:before="0" w:after="0"/>
      </w:pPr>
      <w:r>
        <w:t>Total Cumulative Length (m):</w:t>
      </w:r>
      <w:r>
        <w:tab/>
        <w:t>1647.26</w:t>
      </w:r>
    </w:p>
    <w:p w14:paraId="4542A8C7" w14:textId="77777777" w:rsidR="00462539" w:rsidRDefault="00462539" w:rsidP="00462539">
      <w:pPr>
        <w:pStyle w:val="ListParagraph"/>
        <w:numPr>
          <w:ilvl w:val="2"/>
          <w:numId w:val="21"/>
        </w:numPr>
        <w:tabs>
          <w:tab w:val="left" w:pos="1080"/>
          <w:tab w:val="left" w:pos="4770"/>
        </w:tabs>
        <w:spacing w:before="0" w:after="0"/>
      </w:pPr>
      <w:r>
        <w:t>TPD :</w:t>
      </w:r>
      <w:r>
        <w:tab/>
        <w:t>1647.26</w:t>
      </w:r>
    </w:p>
    <w:p w14:paraId="2951B841"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7.182e-03 and maximum of 1.104e-02.</w:t>
      </w:r>
    </w:p>
    <w:p w14:paraId="3F1666E9" w14:textId="77777777" w:rsidR="00462539" w:rsidRDefault="00462539" w:rsidP="00462539">
      <w:pPr>
        <w:pStyle w:val="ListParagraph"/>
        <w:numPr>
          <w:ilvl w:val="1"/>
          <w:numId w:val="21"/>
        </w:numPr>
        <w:tabs>
          <w:tab w:val="left" w:pos="1080"/>
          <w:tab w:val="left" w:pos="4770"/>
        </w:tabs>
        <w:spacing w:before="0" w:after="0"/>
      </w:pPr>
      <w:r>
        <w:t>Leak scenario:</w:t>
      </w:r>
    </w:p>
    <w:p w14:paraId="5976D58E" w14:textId="77777777" w:rsidR="00462539" w:rsidRDefault="00462539" w:rsidP="00462539">
      <w:pPr>
        <w:pStyle w:val="ListParagraph"/>
        <w:numPr>
          <w:ilvl w:val="2"/>
          <w:numId w:val="21"/>
        </w:numPr>
        <w:tabs>
          <w:tab w:val="left" w:pos="1080"/>
          <w:tab w:val="left" w:pos="4770"/>
        </w:tabs>
        <w:spacing w:before="0" w:after="0"/>
      </w:pPr>
      <w:r>
        <w:t>No. of intersections with structures is 24.0, with minimum of 12.61 and maximum of 12.61 of population impacted</w:t>
      </w:r>
    </w:p>
    <w:p w14:paraId="3EEB8B6B" w14:textId="77777777" w:rsidR="00462539" w:rsidRDefault="00462539" w:rsidP="00462539">
      <w:pPr>
        <w:pStyle w:val="ListParagraph"/>
        <w:numPr>
          <w:ilvl w:val="2"/>
          <w:numId w:val="21"/>
        </w:numPr>
        <w:tabs>
          <w:tab w:val="left" w:pos="1080"/>
          <w:tab w:val="left" w:pos="4770"/>
        </w:tabs>
        <w:spacing w:before="0" w:after="0"/>
      </w:pPr>
      <w:r>
        <w:lastRenderedPageBreak/>
        <w:t>Hazard area distributed between minimum of 12.24 and maximum of 12.24 meters.</w:t>
      </w:r>
    </w:p>
    <w:p w14:paraId="6D5051BF" w14:textId="77777777" w:rsidR="00462539" w:rsidRDefault="00462539" w:rsidP="00462539">
      <w:pPr>
        <w:pStyle w:val="ListParagraph"/>
        <w:numPr>
          <w:ilvl w:val="1"/>
          <w:numId w:val="21"/>
        </w:numPr>
        <w:tabs>
          <w:tab w:val="left" w:pos="1080"/>
          <w:tab w:val="left" w:pos="4770"/>
        </w:tabs>
        <w:spacing w:before="0" w:after="0"/>
      </w:pPr>
      <w:r>
        <w:t>Rupture scenario:</w:t>
      </w:r>
    </w:p>
    <w:p w14:paraId="3D5D1056" w14:textId="77777777" w:rsidR="00462539" w:rsidRDefault="00462539" w:rsidP="00462539">
      <w:pPr>
        <w:pStyle w:val="ListParagraph"/>
        <w:numPr>
          <w:ilvl w:val="2"/>
          <w:numId w:val="21"/>
        </w:numPr>
        <w:tabs>
          <w:tab w:val="left" w:pos="1080"/>
          <w:tab w:val="left" w:pos="4770"/>
        </w:tabs>
        <w:spacing w:before="0" w:after="0"/>
      </w:pPr>
      <w:r>
        <w:t>No. of intersections with structures is 53.0, with minimum of 12.61 and maximum of 12.61 of population impacted</w:t>
      </w:r>
    </w:p>
    <w:p w14:paraId="36488823" w14:textId="77777777" w:rsidR="00462539" w:rsidRDefault="00462539" w:rsidP="00462539">
      <w:pPr>
        <w:pStyle w:val="ListParagraph"/>
        <w:numPr>
          <w:ilvl w:val="2"/>
          <w:numId w:val="21"/>
        </w:numPr>
        <w:tabs>
          <w:tab w:val="left" w:pos="1080"/>
          <w:tab w:val="left" w:pos="4770"/>
        </w:tabs>
        <w:spacing w:before="0" w:after="0"/>
      </w:pPr>
      <w:r>
        <w:t>Hazard area distributed between minimum of 80.38 and maximum of 80.38 meters.</w:t>
      </w:r>
    </w:p>
    <w:p w14:paraId="179B78D7" w14:textId="77777777" w:rsidR="00462539" w:rsidRDefault="00462539" w:rsidP="00462539">
      <w:pPr>
        <w:pStyle w:val="ListParagraph"/>
        <w:numPr>
          <w:ilvl w:val="1"/>
          <w:numId w:val="21"/>
        </w:numPr>
        <w:tabs>
          <w:tab w:val="left" w:pos="1080"/>
          <w:tab w:val="left" w:pos="4770"/>
        </w:tabs>
        <w:spacing w:before="0" w:after="0"/>
      </w:pPr>
      <w:r>
        <w:t>Puncture scenario:</w:t>
      </w:r>
    </w:p>
    <w:p w14:paraId="42778694" w14:textId="77777777" w:rsidR="00462539" w:rsidRDefault="00462539" w:rsidP="00462539">
      <w:pPr>
        <w:pStyle w:val="ListParagraph"/>
        <w:numPr>
          <w:ilvl w:val="2"/>
          <w:numId w:val="21"/>
        </w:numPr>
        <w:tabs>
          <w:tab w:val="left" w:pos="1080"/>
          <w:tab w:val="left" w:pos="4770"/>
        </w:tabs>
        <w:spacing w:before="0" w:after="0"/>
      </w:pPr>
      <w:r>
        <w:t>No. of intersections with structures is 50.0, with minimum of 0.0 and maximum of 12.61 of population impacted</w:t>
      </w:r>
    </w:p>
    <w:p w14:paraId="7E72B7A0"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57.84 and maximum of 57.84 meters.</w:t>
      </w:r>
    </w:p>
    <w:p w14:paraId="11FB697E" w14:textId="77777777" w:rsidR="00462539" w:rsidRDefault="00462539" w:rsidP="00462539">
      <w:pPr>
        <w:pStyle w:val="ListParagraph"/>
        <w:numPr>
          <w:ilvl w:val="1"/>
          <w:numId w:val="21"/>
        </w:numPr>
        <w:tabs>
          <w:tab w:val="left" w:pos="1080"/>
          <w:tab w:val="left" w:pos="4770"/>
        </w:tabs>
        <w:spacing w:before="0" w:after="0"/>
      </w:pPr>
      <w:r>
        <w:t>Product type is NGL.</w:t>
      </w:r>
    </w:p>
    <w:p w14:paraId="750ABDB1"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381C34F9" w14:textId="77777777" w:rsidR="00462539" w:rsidRDefault="00462539" w:rsidP="00462539">
      <w:pPr>
        <w:pStyle w:val="ListParagraph"/>
        <w:numPr>
          <w:ilvl w:val="0"/>
          <w:numId w:val="21"/>
        </w:numPr>
        <w:tabs>
          <w:tab w:val="left" w:pos="1080"/>
          <w:tab w:val="left" w:pos="4770"/>
        </w:tabs>
        <w:spacing w:before="0" w:after="0"/>
      </w:pPr>
      <w:r>
        <w:t>"BATCH TRANSFER LINE NPS 24</w:t>
      </w:r>
    </w:p>
    <w:p w14:paraId="2D291019" w14:textId="77777777" w:rsidR="00462539" w:rsidRDefault="00462539" w:rsidP="00462539">
      <w:pPr>
        <w:pStyle w:val="ListParagraph"/>
        <w:numPr>
          <w:ilvl w:val="1"/>
          <w:numId w:val="21"/>
        </w:numPr>
        <w:tabs>
          <w:tab w:val="left" w:pos="1080"/>
          <w:tab w:val="left" w:pos="4770"/>
        </w:tabs>
        <w:spacing w:before="0" w:after="0"/>
      </w:pPr>
      <w:r>
        <w:t>Total Cumulative Length (m):</w:t>
      </w:r>
      <w:r>
        <w:tab/>
        <w:t>1622.82</w:t>
      </w:r>
    </w:p>
    <w:p w14:paraId="1B5B482E" w14:textId="77777777" w:rsidR="00462539" w:rsidRDefault="00462539" w:rsidP="00462539">
      <w:pPr>
        <w:pStyle w:val="ListParagraph"/>
        <w:numPr>
          <w:ilvl w:val="2"/>
          <w:numId w:val="21"/>
        </w:numPr>
        <w:tabs>
          <w:tab w:val="left" w:pos="1080"/>
          <w:tab w:val="left" w:pos="4770"/>
        </w:tabs>
        <w:spacing w:before="0" w:after="0"/>
      </w:pPr>
      <w:r>
        <w:t>CSCC Method 1a :</w:t>
      </w:r>
      <w:r>
        <w:tab/>
        <w:t>1622.82</w:t>
      </w:r>
    </w:p>
    <w:p w14:paraId="17ECCFED"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1.440e-02 and maximum of 6.015e-02.</w:t>
      </w:r>
    </w:p>
    <w:p w14:paraId="72F167F3" w14:textId="77777777" w:rsidR="00462539" w:rsidRDefault="00462539" w:rsidP="00462539">
      <w:pPr>
        <w:pStyle w:val="ListParagraph"/>
        <w:numPr>
          <w:ilvl w:val="1"/>
          <w:numId w:val="21"/>
        </w:numPr>
        <w:tabs>
          <w:tab w:val="left" w:pos="1080"/>
          <w:tab w:val="left" w:pos="4770"/>
        </w:tabs>
        <w:spacing w:before="0" w:after="0"/>
      </w:pPr>
      <w:r>
        <w:t>Leak scenario:</w:t>
      </w:r>
    </w:p>
    <w:p w14:paraId="322DBF9A" w14:textId="77777777" w:rsidR="00462539" w:rsidRDefault="00462539" w:rsidP="00462539">
      <w:pPr>
        <w:pStyle w:val="ListParagraph"/>
        <w:numPr>
          <w:ilvl w:val="2"/>
          <w:numId w:val="21"/>
        </w:numPr>
        <w:tabs>
          <w:tab w:val="left" w:pos="1080"/>
          <w:tab w:val="left" w:pos="4770"/>
        </w:tabs>
        <w:spacing w:before="0" w:after="0"/>
      </w:pPr>
      <w:r>
        <w:t>No. of intersections with structures is 32.0, with minimum of 0.0 and maximum of 12.61 of population impacted</w:t>
      </w:r>
    </w:p>
    <w:p w14:paraId="201C4732" w14:textId="77777777" w:rsidR="00462539" w:rsidRDefault="00462539" w:rsidP="00462539">
      <w:pPr>
        <w:pStyle w:val="ListParagraph"/>
        <w:numPr>
          <w:ilvl w:val="2"/>
          <w:numId w:val="21"/>
        </w:numPr>
        <w:tabs>
          <w:tab w:val="left" w:pos="1080"/>
          <w:tab w:val="left" w:pos="4770"/>
        </w:tabs>
        <w:spacing w:before="0" w:after="0"/>
      </w:pPr>
      <w:r>
        <w:t>Hazard area distributed between minimum of 2.91 and maximum of 2.91 meters.</w:t>
      </w:r>
    </w:p>
    <w:p w14:paraId="77E4113E" w14:textId="77777777" w:rsidR="00462539" w:rsidRDefault="00462539" w:rsidP="00462539">
      <w:pPr>
        <w:pStyle w:val="ListParagraph"/>
        <w:numPr>
          <w:ilvl w:val="1"/>
          <w:numId w:val="21"/>
        </w:numPr>
        <w:tabs>
          <w:tab w:val="left" w:pos="1080"/>
          <w:tab w:val="left" w:pos="4770"/>
        </w:tabs>
        <w:spacing w:before="0" w:after="0"/>
      </w:pPr>
      <w:r>
        <w:t>Rupture scenario:</w:t>
      </w:r>
    </w:p>
    <w:p w14:paraId="03766DB0" w14:textId="77777777" w:rsidR="00462539" w:rsidRDefault="00462539" w:rsidP="00462539">
      <w:pPr>
        <w:pStyle w:val="ListParagraph"/>
        <w:numPr>
          <w:ilvl w:val="2"/>
          <w:numId w:val="21"/>
        </w:numPr>
        <w:tabs>
          <w:tab w:val="left" w:pos="1080"/>
          <w:tab w:val="left" w:pos="4770"/>
        </w:tabs>
        <w:spacing w:before="0" w:after="0"/>
      </w:pPr>
      <w:r>
        <w:t>No. of intersections with structures is 16.0, with minimum of 12.61 and maximum of 100.88 of population impacted</w:t>
      </w:r>
    </w:p>
    <w:p w14:paraId="715ABDA5" w14:textId="77777777" w:rsidR="00462539" w:rsidRDefault="00462539" w:rsidP="00462539">
      <w:pPr>
        <w:pStyle w:val="ListParagraph"/>
        <w:numPr>
          <w:ilvl w:val="2"/>
          <w:numId w:val="21"/>
        </w:numPr>
        <w:tabs>
          <w:tab w:val="left" w:pos="1080"/>
          <w:tab w:val="left" w:pos="4770"/>
        </w:tabs>
        <w:spacing w:before="0" w:after="0"/>
      </w:pPr>
      <w:r>
        <w:t>Hazard area distributed between minimum of 99.14 and maximum of 99.14 meters.</w:t>
      </w:r>
    </w:p>
    <w:p w14:paraId="412A526F" w14:textId="77777777" w:rsidR="00462539" w:rsidRDefault="00462539" w:rsidP="00462539">
      <w:pPr>
        <w:pStyle w:val="ListParagraph"/>
        <w:numPr>
          <w:ilvl w:val="1"/>
          <w:numId w:val="21"/>
        </w:numPr>
        <w:tabs>
          <w:tab w:val="left" w:pos="1080"/>
          <w:tab w:val="left" w:pos="4770"/>
        </w:tabs>
        <w:spacing w:before="0" w:after="0"/>
      </w:pPr>
      <w:r>
        <w:t>Puncture scenario:</w:t>
      </w:r>
    </w:p>
    <w:p w14:paraId="0FA950F5" w14:textId="77777777" w:rsidR="00462539" w:rsidRDefault="00462539" w:rsidP="00462539">
      <w:pPr>
        <w:pStyle w:val="ListParagraph"/>
        <w:numPr>
          <w:ilvl w:val="2"/>
          <w:numId w:val="21"/>
        </w:numPr>
        <w:tabs>
          <w:tab w:val="left" w:pos="1080"/>
          <w:tab w:val="left" w:pos="4770"/>
        </w:tabs>
        <w:spacing w:before="0" w:after="0"/>
      </w:pPr>
      <w:r>
        <w:t>No. of intersections with structures is 34.0, with minimum of 0.0 and maximum of 12.61 of population impacted</w:t>
      </w:r>
    </w:p>
    <w:p w14:paraId="6D93784E"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11.53 and maximum of 11.53 meters.</w:t>
      </w:r>
    </w:p>
    <w:p w14:paraId="4D7B361B" w14:textId="77777777" w:rsidR="00462539" w:rsidRDefault="00462539" w:rsidP="00462539">
      <w:pPr>
        <w:pStyle w:val="ListParagraph"/>
        <w:numPr>
          <w:ilvl w:val="1"/>
          <w:numId w:val="21"/>
        </w:numPr>
        <w:tabs>
          <w:tab w:val="left" w:pos="1080"/>
          <w:tab w:val="left" w:pos="4770"/>
        </w:tabs>
        <w:spacing w:before="0" w:after="0"/>
      </w:pPr>
      <w:r>
        <w:t>Product type is Crude Oil.</w:t>
      </w:r>
    </w:p>
    <w:p w14:paraId="0AD787B3"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097D81FF" w14:textId="77777777" w:rsidR="00462539" w:rsidRDefault="00462539" w:rsidP="00462539">
      <w:pPr>
        <w:pStyle w:val="ListParagraph"/>
        <w:numPr>
          <w:ilvl w:val="0"/>
          <w:numId w:val="21"/>
        </w:numPr>
        <w:tabs>
          <w:tab w:val="left" w:pos="1080"/>
          <w:tab w:val="left" w:pos="4770"/>
        </w:tabs>
        <w:spacing w:before="0" w:after="0"/>
      </w:pPr>
      <w:r>
        <w:t>"SUNDRE TO HARTELL NPS 12</w:t>
      </w:r>
    </w:p>
    <w:p w14:paraId="2EF0CE4F" w14:textId="77777777" w:rsidR="00462539" w:rsidRDefault="00462539" w:rsidP="00462539">
      <w:pPr>
        <w:pStyle w:val="ListParagraph"/>
        <w:numPr>
          <w:ilvl w:val="1"/>
          <w:numId w:val="21"/>
        </w:numPr>
        <w:tabs>
          <w:tab w:val="left" w:pos="1080"/>
          <w:tab w:val="left" w:pos="4770"/>
        </w:tabs>
        <w:spacing w:before="0" w:after="0"/>
      </w:pPr>
      <w:r>
        <w:t>Total Cumulative Length (m):</w:t>
      </w:r>
      <w:r>
        <w:tab/>
        <w:t>1416.56</w:t>
      </w:r>
    </w:p>
    <w:p w14:paraId="672768CA" w14:textId="77777777" w:rsidR="00462539" w:rsidRDefault="00462539" w:rsidP="00462539">
      <w:pPr>
        <w:pStyle w:val="ListParagraph"/>
        <w:numPr>
          <w:ilvl w:val="2"/>
          <w:numId w:val="21"/>
        </w:numPr>
        <w:tabs>
          <w:tab w:val="left" w:pos="1080"/>
          <w:tab w:val="left" w:pos="4770"/>
        </w:tabs>
        <w:spacing w:before="0" w:after="0"/>
      </w:pPr>
      <w:r>
        <w:t>SCC Method 2 :</w:t>
      </w:r>
      <w:r>
        <w:tab/>
        <w:t>59.99</w:t>
      </w:r>
    </w:p>
    <w:p w14:paraId="6DEC0125" w14:textId="77777777" w:rsidR="00462539" w:rsidRDefault="00462539" w:rsidP="00462539">
      <w:pPr>
        <w:pStyle w:val="ListParagraph"/>
        <w:numPr>
          <w:ilvl w:val="2"/>
          <w:numId w:val="21"/>
        </w:numPr>
        <w:tabs>
          <w:tab w:val="left" w:pos="1080"/>
          <w:tab w:val="left" w:pos="4770"/>
        </w:tabs>
        <w:spacing w:before="0" w:after="0"/>
      </w:pPr>
      <w:r>
        <w:t>TPD :</w:t>
      </w:r>
      <w:r>
        <w:tab/>
        <w:t>775.67</w:t>
      </w:r>
    </w:p>
    <w:p w14:paraId="11F4DAA3" w14:textId="77777777" w:rsidR="00462539" w:rsidRDefault="00462539" w:rsidP="00462539">
      <w:pPr>
        <w:pStyle w:val="ListParagraph"/>
        <w:numPr>
          <w:ilvl w:val="2"/>
          <w:numId w:val="21"/>
        </w:numPr>
        <w:tabs>
          <w:tab w:val="left" w:pos="1080"/>
          <w:tab w:val="left" w:pos="4770"/>
        </w:tabs>
        <w:spacing w:before="0" w:after="0"/>
      </w:pPr>
      <w:r>
        <w:t>MD Method 1 :</w:t>
      </w:r>
      <w:r>
        <w:tab/>
        <w:t>399.97</w:t>
      </w:r>
    </w:p>
    <w:p w14:paraId="79744BCB" w14:textId="77777777" w:rsidR="00462539" w:rsidRDefault="00462539" w:rsidP="00462539">
      <w:pPr>
        <w:pStyle w:val="ListParagraph"/>
        <w:numPr>
          <w:ilvl w:val="2"/>
          <w:numId w:val="21"/>
        </w:numPr>
        <w:tabs>
          <w:tab w:val="left" w:pos="1080"/>
          <w:tab w:val="left" w:pos="4770"/>
        </w:tabs>
        <w:spacing w:before="0" w:after="0"/>
      </w:pPr>
      <w:r>
        <w:t>MD Method 2 :</w:t>
      </w:r>
      <w:r>
        <w:tab/>
        <w:t>180.93</w:t>
      </w:r>
    </w:p>
    <w:p w14:paraId="7D8CADDE"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1.082e-03 and maximum of 1.016e-01.</w:t>
      </w:r>
    </w:p>
    <w:p w14:paraId="18F7190F" w14:textId="77777777" w:rsidR="00462539" w:rsidRDefault="00462539" w:rsidP="00462539">
      <w:pPr>
        <w:pStyle w:val="ListParagraph"/>
        <w:numPr>
          <w:ilvl w:val="1"/>
          <w:numId w:val="21"/>
        </w:numPr>
        <w:tabs>
          <w:tab w:val="left" w:pos="1080"/>
          <w:tab w:val="left" w:pos="4770"/>
        </w:tabs>
        <w:spacing w:before="0" w:after="0"/>
      </w:pPr>
      <w:r>
        <w:t>Leak scenario:</w:t>
      </w:r>
    </w:p>
    <w:p w14:paraId="5A890E38" w14:textId="77777777" w:rsidR="00462539" w:rsidRDefault="00462539" w:rsidP="00462539">
      <w:pPr>
        <w:pStyle w:val="ListParagraph"/>
        <w:numPr>
          <w:ilvl w:val="2"/>
          <w:numId w:val="21"/>
        </w:numPr>
        <w:tabs>
          <w:tab w:val="left" w:pos="1080"/>
          <w:tab w:val="left" w:pos="4770"/>
        </w:tabs>
        <w:spacing w:before="0" w:after="0"/>
      </w:pPr>
      <w:r>
        <w:t>No. of intersections with structures is 2697.0, with minimum of 0.0 and maximum of 32.0 of population impacted</w:t>
      </w:r>
    </w:p>
    <w:p w14:paraId="56F355E8" w14:textId="77777777" w:rsidR="00462539" w:rsidRDefault="00462539" w:rsidP="00462539">
      <w:pPr>
        <w:pStyle w:val="ListParagraph"/>
        <w:numPr>
          <w:ilvl w:val="2"/>
          <w:numId w:val="21"/>
        </w:numPr>
        <w:tabs>
          <w:tab w:val="left" w:pos="1080"/>
          <w:tab w:val="left" w:pos="4770"/>
        </w:tabs>
        <w:spacing w:before="0" w:after="0"/>
      </w:pPr>
      <w:r>
        <w:t>Hazard area distributed between minimum of 3.64 and maximum of 4.11 meters.</w:t>
      </w:r>
    </w:p>
    <w:p w14:paraId="50337DC5" w14:textId="77777777" w:rsidR="00462539" w:rsidRDefault="00462539" w:rsidP="00462539">
      <w:pPr>
        <w:pStyle w:val="ListParagraph"/>
        <w:numPr>
          <w:ilvl w:val="1"/>
          <w:numId w:val="21"/>
        </w:numPr>
        <w:tabs>
          <w:tab w:val="left" w:pos="1080"/>
          <w:tab w:val="left" w:pos="4770"/>
        </w:tabs>
        <w:spacing w:before="0" w:after="0"/>
      </w:pPr>
      <w:r>
        <w:lastRenderedPageBreak/>
        <w:t>Rupture scenario:</w:t>
      </w:r>
    </w:p>
    <w:p w14:paraId="626CDC42" w14:textId="77777777" w:rsidR="00462539" w:rsidRDefault="00462539" w:rsidP="00462539">
      <w:pPr>
        <w:pStyle w:val="ListParagraph"/>
        <w:numPr>
          <w:ilvl w:val="2"/>
          <w:numId w:val="21"/>
        </w:numPr>
        <w:tabs>
          <w:tab w:val="left" w:pos="1080"/>
          <w:tab w:val="left" w:pos="4770"/>
        </w:tabs>
        <w:spacing w:before="0" w:after="0"/>
      </w:pPr>
      <w:r>
        <w:t>No. of intersections with structures is 293.0, with minimum of 2.28 and maximum of 51.51 of population impacted</w:t>
      </w:r>
    </w:p>
    <w:p w14:paraId="054ACD30" w14:textId="77777777" w:rsidR="00462539" w:rsidRDefault="00462539" w:rsidP="00462539">
      <w:pPr>
        <w:pStyle w:val="ListParagraph"/>
        <w:numPr>
          <w:ilvl w:val="2"/>
          <w:numId w:val="21"/>
        </w:numPr>
        <w:tabs>
          <w:tab w:val="left" w:pos="1080"/>
          <w:tab w:val="left" w:pos="4770"/>
        </w:tabs>
        <w:spacing w:before="0" w:after="0"/>
      </w:pPr>
      <w:r>
        <w:t>Hazard area distributed between minimum of 70.19 and maximum of 79.49 meters.</w:t>
      </w:r>
    </w:p>
    <w:p w14:paraId="21AE4B8F" w14:textId="77777777" w:rsidR="00462539" w:rsidRDefault="00462539" w:rsidP="00462539">
      <w:pPr>
        <w:pStyle w:val="ListParagraph"/>
        <w:numPr>
          <w:ilvl w:val="1"/>
          <w:numId w:val="21"/>
        </w:numPr>
        <w:tabs>
          <w:tab w:val="left" w:pos="1080"/>
          <w:tab w:val="left" w:pos="4770"/>
        </w:tabs>
        <w:spacing w:before="0" w:after="0"/>
      </w:pPr>
      <w:r>
        <w:t>Puncture scenario:</w:t>
      </w:r>
    </w:p>
    <w:p w14:paraId="36956B5E" w14:textId="77777777" w:rsidR="00462539" w:rsidRDefault="00462539" w:rsidP="00462539">
      <w:pPr>
        <w:pStyle w:val="ListParagraph"/>
        <w:numPr>
          <w:ilvl w:val="2"/>
          <w:numId w:val="21"/>
        </w:numPr>
        <w:tabs>
          <w:tab w:val="left" w:pos="1080"/>
          <w:tab w:val="left" w:pos="4770"/>
        </w:tabs>
        <w:spacing w:before="0" w:after="0"/>
      </w:pPr>
      <w:r>
        <w:t>No. of intersections with structures is 752.0, with minimum of 0.0 and maximum of 32.0 of population impacted</w:t>
      </w:r>
    </w:p>
    <w:p w14:paraId="1D44B464"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14.52 and maximum of 16.44 meters.</w:t>
      </w:r>
    </w:p>
    <w:p w14:paraId="6FC91F7D" w14:textId="77777777" w:rsidR="00462539" w:rsidRDefault="00462539" w:rsidP="00462539">
      <w:pPr>
        <w:pStyle w:val="ListParagraph"/>
        <w:numPr>
          <w:ilvl w:val="1"/>
          <w:numId w:val="21"/>
        </w:numPr>
        <w:tabs>
          <w:tab w:val="left" w:pos="1080"/>
          <w:tab w:val="left" w:pos="4770"/>
        </w:tabs>
        <w:spacing w:before="0" w:after="0"/>
      </w:pPr>
      <w:r>
        <w:t>Product type is Crude Oil.</w:t>
      </w:r>
    </w:p>
    <w:p w14:paraId="11CA0356" w14:textId="77777777" w:rsidR="00462539" w:rsidRDefault="00462539" w:rsidP="00462539">
      <w:pPr>
        <w:pStyle w:val="ListParagraph"/>
        <w:numPr>
          <w:ilvl w:val="1"/>
          <w:numId w:val="21"/>
        </w:numPr>
        <w:tabs>
          <w:tab w:val="left" w:pos="1080"/>
          <w:tab w:val="left" w:pos="4770"/>
        </w:tabs>
        <w:spacing w:before="0" w:after="0"/>
      </w:pPr>
      <w:r>
        <w:t>Class area location is/are 1.0, 2.0, 3.0."</w:t>
      </w:r>
    </w:p>
    <w:p w14:paraId="0DEEB6B6" w14:textId="77777777" w:rsidR="00462539" w:rsidRDefault="00462539" w:rsidP="00462539">
      <w:pPr>
        <w:pStyle w:val="ListParagraph"/>
        <w:numPr>
          <w:ilvl w:val="0"/>
          <w:numId w:val="21"/>
        </w:numPr>
        <w:tabs>
          <w:tab w:val="left" w:pos="1080"/>
          <w:tab w:val="left" w:pos="4770"/>
        </w:tabs>
        <w:spacing w:before="0" w:after="0"/>
      </w:pPr>
      <w:r>
        <w:t>"C3 FROM ESSO NPS 6</w:t>
      </w:r>
    </w:p>
    <w:p w14:paraId="19E42E00" w14:textId="77777777" w:rsidR="00462539" w:rsidRDefault="00462539" w:rsidP="00462539">
      <w:pPr>
        <w:pStyle w:val="ListParagraph"/>
        <w:numPr>
          <w:ilvl w:val="1"/>
          <w:numId w:val="21"/>
        </w:numPr>
        <w:tabs>
          <w:tab w:val="left" w:pos="1080"/>
          <w:tab w:val="left" w:pos="4770"/>
        </w:tabs>
        <w:spacing w:before="0" w:after="0"/>
      </w:pPr>
      <w:r>
        <w:t>Total Cumulative Length (m):</w:t>
      </w:r>
      <w:r>
        <w:tab/>
        <w:t>1389.25</w:t>
      </w:r>
    </w:p>
    <w:p w14:paraId="61C56D38" w14:textId="77777777" w:rsidR="00462539" w:rsidRDefault="00462539" w:rsidP="00462539">
      <w:pPr>
        <w:pStyle w:val="ListParagraph"/>
        <w:numPr>
          <w:ilvl w:val="2"/>
          <w:numId w:val="21"/>
        </w:numPr>
        <w:tabs>
          <w:tab w:val="left" w:pos="1080"/>
          <w:tab w:val="left" w:pos="4770"/>
        </w:tabs>
        <w:spacing w:before="0" w:after="0"/>
      </w:pPr>
      <w:r>
        <w:t>IC Method 1 :</w:t>
      </w:r>
      <w:r>
        <w:tab/>
        <w:t>1389.25</w:t>
      </w:r>
    </w:p>
    <w:p w14:paraId="6DFBF886"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9.108e-01 and maximum of 9.210e-01.</w:t>
      </w:r>
    </w:p>
    <w:p w14:paraId="767A1E31" w14:textId="77777777" w:rsidR="00462539" w:rsidRDefault="00462539" w:rsidP="00462539">
      <w:pPr>
        <w:pStyle w:val="ListParagraph"/>
        <w:numPr>
          <w:ilvl w:val="1"/>
          <w:numId w:val="21"/>
        </w:numPr>
        <w:tabs>
          <w:tab w:val="left" w:pos="1080"/>
          <w:tab w:val="left" w:pos="4770"/>
        </w:tabs>
        <w:spacing w:before="0" w:after="0"/>
      </w:pPr>
      <w:r>
        <w:t>Leak scenario:</w:t>
      </w:r>
    </w:p>
    <w:p w14:paraId="45E54532" w14:textId="77777777" w:rsidR="00462539" w:rsidRDefault="00462539" w:rsidP="00462539">
      <w:pPr>
        <w:pStyle w:val="ListParagraph"/>
        <w:numPr>
          <w:ilvl w:val="2"/>
          <w:numId w:val="21"/>
        </w:numPr>
        <w:tabs>
          <w:tab w:val="left" w:pos="1080"/>
          <w:tab w:val="left" w:pos="4770"/>
        </w:tabs>
        <w:spacing w:before="0" w:after="0"/>
      </w:pPr>
      <w:r>
        <w:t>No. of intersections with structures is 15.0, with minimum of 1.26 and maximum of 1.26 of population impacted</w:t>
      </w:r>
    </w:p>
    <w:p w14:paraId="079C71B3" w14:textId="77777777" w:rsidR="00462539" w:rsidRDefault="00462539" w:rsidP="00462539">
      <w:pPr>
        <w:pStyle w:val="ListParagraph"/>
        <w:numPr>
          <w:ilvl w:val="2"/>
          <w:numId w:val="21"/>
        </w:numPr>
        <w:tabs>
          <w:tab w:val="left" w:pos="1080"/>
          <w:tab w:val="left" w:pos="4770"/>
        </w:tabs>
        <w:spacing w:before="0" w:after="0"/>
      </w:pPr>
      <w:r>
        <w:t>Hazard area distributed between minimum of 9.02 and maximum of 9.02 meters.</w:t>
      </w:r>
    </w:p>
    <w:p w14:paraId="17C28E09" w14:textId="77777777" w:rsidR="00462539" w:rsidRDefault="00462539" w:rsidP="00462539">
      <w:pPr>
        <w:pStyle w:val="ListParagraph"/>
        <w:numPr>
          <w:ilvl w:val="1"/>
          <w:numId w:val="21"/>
        </w:numPr>
        <w:tabs>
          <w:tab w:val="left" w:pos="1080"/>
          <w:tab w:val="left" w:pos="4770"/>
        </w:tabs>
        <w:spacing w:before="0" w:after="0"/>
      </w:pPr>
      <w:r>
        <w:t>Rupture scenario:</w:t>
      </w:r>
    </w:p>
    <w:p w14:paraId="1DCFB6FA" w14:textId="77777777" w:rsidR="00462539" w:rsidRDefault="00462539" w:rsidP="00462539">
      <w:pPr>
        <w:pStyle w:val="ListParagraph"/>
        <w:numPr>
          <w:ilvl w:val="2"/>
          <w:numId w:val="21"/>
        </w:numPr>
        <w:tabs>
          <w:tab w:val="left" w:pos="1080"/>
          <w:tab w:val="left" w:pos="4770"/>
        </w:tabs>
        <w:spacing w:before="0" w:after="0"/>
      </w:pPr>
      <w:r>
        <w:t>No. of intersections with structures is 18.0, with minimum of 1.26 and maximum of 41.48 of population impacted</w:t>
      </w:r>
    </w:p>
    <w:p w14:paraId="44AB6824" w14:textId="77777777" w:rsidR="00462539" w:rsidRDefault="00462539" w:rsidP="00462539">
      <w:pPr>
        <w:pStyle w:val="ListParagraph"/>
        <w:numPr>
          <w:ilvl w:val="2"/>
          <w:numId w:val="21"/>
        </w:numPr>
        <w:tabs>
          <w:tab w:val="left" w:pos="1080"/>
          <w:tab w:val="left" w:pos="4770"/>
        </w:tabs>
        <w:spacing w:before="0" w:after="0"/>
      </w:pPr>
      <w:r>
        <w:t>Hazard area distributed between minimum of 91.99 and maximum of 91.99 meters.</w:t>
      </w:r>
    </w:p>
    <w:p w14:paraId="7EC70650" w14:textId="77777777" w:rsidR="00462539" w:rsidRDefault="00462539" w:rsidP="00462539">
      <w:pPr>
        <w:pStyle w:val="ListParagraph"/>
        <w:numPr>
          <w:ilvl w:val="1"/>
          <w:numId w:val="21"/>
        </w:numPr>
        <w:tabs>
          <w:tab w:val="left" w:pos="1080"/>
          <w:tab w:val="left" w:pos="4770"/>
        </w:tabs>
        <w:spacing w:before="0" w:after="0"/>
      </w:pPr>
      <w:r>
        <w:t>Puncture scenario:</w:t>
      </w:r>
    </w:p>
    <w:p w14:paraId="344A3814" w14:textId="77777777" w:rsidR="00462539" w:rsidRDefault="00462539" w:rsidP="00462539">
      <w:pPr>
        <w:pStyle w:val="ListParagraph"/>
        <w:numPr>
          <w:ilvl w:val="2"/>
          <w:numId w:val="21"/>
        </w:numPr>
        <w:tabs>
          <w:tab w:val="left" w:pos="1080"/>
          <w:tab w:val="left" w:pos="4770"/>
        </w:tabs>
        <w:spacing w:before="0" w:after="0"/>
      </w:pPr>
      <w:r>
        <w:t>No. of intersections with structures is 20.0, with minimum of 1.26 and maximum of 1.26 of population impacted</w:t>
      </w:r>
    </w:p>
    <w:p w14:paraId="1E562B6A" w14:textId="77777777" w:rsidR="00462539" w:rsidRDefault="00462539" w:rsidP="00462539">
      <w:pPr>
        <w:pStyle w:val="ListParagraph"/>
        <w:numPr>
          <w:ilvl w:val="2"/>
          <w:numId w:val="21"/>
        </w:numPr>
        <w:tabs>
          <w:tab w:val="left" w:pos="1080"/>
          <w:tab w:val="left" w:pos="4770"/>
        </w:tabs>
        <w:spacing w:before="0" w:after="0"/>
      </w:pPr>
      <w:r>
        <w:t>Hazard area distributed between minimum of 28.89 and maximum of 28.89 meters.</w:t>
      </w:r>
    </w:p>
    <w:p w14:paraId="6ACC344F" w14:textId="77777777" w:rsidR="00462539" w:rsidRDefault="00462539" w:rsidP="00462539">
      <w:pPr>
        <w:pStyle w:val="ListParagraph"/>
        <w:numPr>
          <w:ilvl w:val="1"/>
          <w:numId w:val="21"/>
        </w:numPr>
        <w:tabs>
          <w:tab w:val="left" w:pos="1080"/>
          <w:tab w:val="left" w:pos="4770"/>
        </w:tabs>
        <w:spacing w:before="0" w:after="0"/>
      </w:pPr>
      <w:r>
        <w:t>Product type is HVP Product.</w:t>
      </w:r>
    </w:p>
    <w:p w14:paraId="36FF9A62"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06D279CC" w14:textId="77777777" w:rsidR="00462539" w:rsidRDefault="00462539" w:rsidP="00462539">
      <w:pPr>
        <w:pStyle w:val="ListParagraph"/>
        <w:numPr>
          <w:ilvl w:val="0"/>
          <w:numId w:val="21"/>
        </w:numPr>
        <w:tabs>
          <w:tab w:val="left" w:pos="1080"/>
          <w:tab w:val="left" w:pos="4770"/>
        </w:tabs>
        <w:spacing w:before="0" w:after="0"/>
      </w:pPr>
      <w:r>
        <w:t>"KALKASKA SARNIA TO PUMP STATION NPS 8</w:t>
      </w:r>
    </w:p>
    <w:p w14:paraId="53973291" w14:textId="77777777" w:rsidR="00462539" w:rsidRDefault="00462539" w:rsidP="00462539">
      <w:pPr>
        <w:pStyle w:val="ListParagraph"/>
        <w:numPr>
          <w:ilvl w:val="1"/>
          <w:numId w:val="21"/>
        </w:numPr>
        <w:tabs>
          <w:tab w:val="left" w:pos="1080"/>
          <w:tab w:val="left" w:pos="4770"/>
        </w:tabs>
        <w:spacing w:before="0" w:after="0"/>
      </w:pPr>
      <w:r>
        <w:t>Total Cumulative Length (m):</w:t>
      </w:r>
      <w:r>
        <w:tab/>
        <w:t>1330.88</w:t>
      </w:r>
    </w:p>
    <w:p w14:paraId="6A7BCC00" w14:textId="77777777" w:rsidR="00462539" w:rsidRDefault="00462539" w:rsidP="00462539">
      <w:pPr>
        <w:pStyle w:val="ListParagraph"/>
        <w:numPr>
          <w:ilvl w:val="2"/>
          <w:numId w:val="21"/>
        </w:numPr>
        <w:tabs>
          <w:tab w:val="left" w:pos="1080"/>
          <w:tab w:val="left" w:pos="4770"/>
        </w:tabs>
        <w:spacing w:before="0" w:after="0"/>
      </w:pPr>
      <w:r>
        <w:t>IC Method 1 :</w:t>
      </w:r>
      <w:r>
        <w:tab/>
        <w:t>1330.88</w:t>
      </w:r>
    </w:p>
    <w:p w14:paraId="2A4E0859"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9.015e-01 and maximum of 9.044e-01.</w:t>
      </w:r>
    </w:p>
    <w:p w14:paraId="0EA30AD6" w14:textId="77777777" w:rsidR="00462539" w:rsidRDefault="00462539" w:rsidP="00462539">
      <w:pPr>
        <w:pStyle w:val="ListParagraph"/>
        <w:numPr>
          <w:ilvl w:val="1"/>
          <w:numId w:val="21"/>
        </w:numPr>
        <w:tabs>
          <w:tab w:val="left" w:pos="1080"/>
          <w:tab w:val="left" w:pos="4770"/>
        </w:tabs>
        <w:spacing w:before="0" w:after="0"/>
      </w:pPr>
      <w:r>
        <w:t>Leak scenario:</w:t>
      </w:r>
    </w:p>
    <w:p w14:paraId="1FE378AE" w14:textId="77777777" w:rsidR="00462539" w:rsidRDefault="00462539" w:rsidP="00462539">
      <w:pPr>
        <w:pStyle w:val="ListParagraph"/>
        <w:numPr>
          <w:ilvl w:val="2"/>
          <w:numId w:val="21"/>
        </w:numPr>
        <w:tabs>
          <w:tab w:val="left" w:pos="1080"/>
          <w:tab w:val="left" w:pos="4770"/>
        </w:tabs>
        <w:spacing w:before="0" w:after="0"/>
      </w:pPr>
      <w:r>
        <w:t>No. of intersections with structures is 0.0, with minimum of nan and maximum of nan of population impacted</w:t>
      </w:r>
    </w:p>
    <w:p w14:paraId="749962E1"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11.01 and maximum of 11.01 meters.</w:t>
      </w:r>
    </w:p>
    <w:p w14:paraId="3B73505E" w14:textId="77777777" w:rsidR="00462539" w:rsidRDefault="00462539" w:rsidP="00462539">
      <w:pPr>
        <w:pStyle w:val="ListParagraph"/>
        <w:numPr>
          <w:ilvl w:val="1"/>
          <w:numId w:val="21"/>
        </w:numPr>
        <w:tabs>
          <w:tab w:val="left" w:pos="1080"/>
          <w:tab w:val="left" w:pos="4770"/>
        </w:tabs>
        <w:spacing w:before="0" w:after="0"/>
      </w:pPr>
      <w:r>
        <w:t>Rupture scenario:</w:t>
      </w:r>
    </w:p>
    <w:p w14:paraId="51DEFF16" w14:textId="77777777" w:rsidR="00462539" w:rsidRDefault="00462539" w:rsidP="00462539">
      <w:pPr>
        <w:pStyle w:val="ListParagraph"/>
        <w:numPr>
          <w:ilvl w:val="2"/>
          <w:numId w:val="21"/>
        </w:numPr>
        <w:tabs>
          <w:tab w:val="left" w:pos="1080"/>
          <w:tab w:val="left" w:pos="4770"/>
        </w:tabs>
        <w:spacing w:before="0" w:after="0"/>
      </w:pPr>
      <w:r>
        <w:t>No. of intersections with structures is 2.0, with minimum of 0.0 and maximum of 1.26 of population impacted</w:t>
      </w:r>
    </w:p>
    <w:p w14:paraId="72ECE022"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140.37 and maximum of 140.37 meters.</w:t>
      </w:r>
    </w:p>
    <w:p w14:paraId="045F5CD6" w14:textId="77777777" w:rsidR="00462539" w:rsidRDefault="00462539" w:rsidP="00462539">
      <w:pPr>
        <w:pStyle w:val="ListParagraph"/>
        <w:numPr>
          <w:ilvl w:val="1"/>
          <w:numId w:val="21"/>
        </w:numPr>
        <w:tabs>
          <w:tab w:val="left" w:pos="1080"/>
          <w:tab w:val="left" w:pos="4770"/>
        </w:tabs>
        <w:spacing w:before="0" w:after="0"/>
      </w:pPr>
      <w:r>
        <w:lastRenderedPageBreak/>
        <w:t>Puncture scenario:</w:t>
      </w:r>
    </w:p>
    <w:p w14:paraId="5979212F" w14:textId="77777777" w:rsidR="00462539" w:rsidRDefault="00462539" w:rsidP="00462539">
      <w:pPr>
        <w:pStyle w:val="ListParagraph"/>
        <w:numPr>
          <w:ilvl w:val="2"/>
          <w:numId w:val="21"/>
        </w:numPr>
        <w:tabs>
          <w:tab w:val="left" w:pos="1080"/>
          <w:tab w:val="left" w:pos="4770"/>
        </w:tabs>
        <w:spacing w:before="0" w:after="0"/>
      </w:pPr>
      <w:r>
        <w:t>No. of intersections with structures is 1.0, with minimum of 1.26 and maximum of 1.26 of population impacted</w:t>
      </w:r>
    </w:p>
    <w:p w14:paraId="16FADEB2"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51.35 and maximum of 51.35 meters.</w:t>
      </w:r>
    </w:p>
    <w:p w14:paraId="313E053E" w14:textId="77777777" w:rsidR="00462539" w:rsidRDefault="00462539" w:rsidP="00462539">
      <w:pPr>
        <w:pStyle w:val="ListParagraph"/>
        <w:numPr>
          <w:ilvl w:val="1"/>
          <w:numId w:val="21"/>
        </w:numPr>
        <w:tabs>
          <w:tab w:val="left" w:pos="1080"/>
          <w:tab w:val="left" w:pos="4770"/>
        </w:tabs>
        <w:spacing w:before="0" w:after="0"/>
      </w:pPr>
      <w:r>
        <w:t>Product type is NGL.</w:t>
      </w:r>
    </w:p>
    <w:p w14:paraId="335BE64E"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679EFC73" w14:textId="77777777" w:rsidR="00462539" w:rsidRDefault="00462539" w:rsidP="00462539">
      <w:pPr>
        <w:pStyle w:val="ListParagraph"/>
        <w:numPr>
          <w:ilvl w:val="0"/>
          <w:numId w:val="21"/>
        </w:numPr>
        <w:tabs>
          <w:tab w:val="left" w:pos="1080"/>
          <w:tab w:val="left" w:pos="4770"/>
        </w:tabs>
        <w:spacing w:before="0" w:after="0"/>
      </w:pPr>
      <w:r>
        <w:t>"EDS OPERATIVE NPS 12</w:t>
      </w:r>
    </w:p>
    <w:p w14:paraId="5947B7DE" w14:textId="77777777" w:rsidR="00462539" w:rsidRDefault="00462539" w:rsidP="00462539">
      <w:pPr>
        <w:pStyle w:val="ListParagraph"/>
        <w:numPr>
          <w:ilvl w:val="1"/>
          <w:numId w:val="21"/>
        </w:numPr>
        <w:tabs>
          <w:tab w:val="left" w:pos="1080"/>
          <w:tab w:val="left" w:pos="4770"/>
        </w:tabs>
        <w:spacing w:before="0" w:after="0"/>
      </w:pPr>
      <w:r>
        <w:t>Total Cumulative Length (m):</w:t>
      </w:r>
      <w:r>
        <w:tab/>
        <w:t>1330.76</w:t>
      </w:r>
    </w:p>
    <w:p w14:paraId="2F65B5A9" w14:textId="77777777" w:rsidR="00462539" w:rsidRDefault="00462539" w:rsidP="00462539">
      <w:pPr>
        <w:pStyle w:val="ListParagraph"/>
        <w:numPr>
          <w:ilvl w:val="2"/>
          <w:numId w:val="21"/>
        </w:numPr>
        <w:tabs>
          <w:tab w:val="left" w:pos="1080"/>
          <w:tab w:val="left" w:pos="4770"/>
        </w:tabs>
        <w:spacing w:before="0" w:after="0"/>
      </w:pPr>
      <w:r>
        <w:t>IC Method 1 :</w:t>
      </w:r>
      <w:r>
        <w:tab/>
        <w:t>1330.76</w:t>
      </w:r>
    </w:p>
    <w:p w14:paraId="6BF6F174" w14:textId="77777777" w:rsidR="00462539" w:rsidRDefault="00462539" w:rsidP="00462539">
      <w:pPr>
        <w:pStyle w:val="ListParagraph"/>
        <w:numPr>
          <w:ilvl w:val="1"/>
          <w:numId w:val="21"/>
        </w:numPr>
        <w:tabs>
          <w:tab w:val="left" w:pos="1080"/>
          <w:tab w:val="left" w:pos="4770"/>
        </w:tabs>
        <w:spacing w:before="0" w:after="0"/>
      </w:pPr>
      <w:r>
        <w:t>Likelihood of failure distributed between minimum of 9.015e-01 and maximum of 9.039e-01.</w:t>
      </w:r>
    </w:p>
    <w:p w14:paraId="7B99DFE8" w14:textId="77777777" w:rsidR="00462539" w:rsidRDefault="00462539" w:rsidP="00462539">
      <w:pPr>
        <w:pStyle w:val="ListParagraph"/>
        <w:numPr>
          <w:ilvl w:val="1"/>
          <w:numId w:val="21"/>
        </w:numPr>
        <w:tabs>
          <w:tab w:val="left" w:pos="1080"/>
          <w:tab w:val="left" w:pos="4770"/>
        </w:tabs>
        <w:spacing w:before="0" w:after="0"/>
      </w:pPr>
      <w:r>
        <w:t>Leak scenario:</w:t>
      </w:r>
    </w:p>
    <w:p w14:paraId="592FAF5B" w14:textId="77777777" w:rsidR="00462539" w:rsidRDefault="00462539" w:rsidP="00462539">
      <w:pPr>
        <w:pStyle w:val="ListParagraph"/>
        <w:numPr>
          <w:ilvl w:val="2"/>
          <w:numId w:val="21"/>
        </w:numPr>
        <w:tabs>
          <w:tab w:val="left" w:pos="1080"/>
          <w:tab w:val="left" w:pos="4770"/>
        </w:tabs>
        <w:spacing w:before="0" w:after="0"/>
      </w:pPr>
      <w:r>
        <w:t>No. of intersections with structures is 0.0, with minimum of nan and maximum of nan of population impacted</w:t>
      </w:r>
    </w:p>
    <w:p w14:paraId="15671B71"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11.04 and maximum of 11.04 meters.</w:t>
      </w:r>
    </w:p>
    <w:p w14:paraId="2F946850" w14:textId="77777777" w:rsidR="00462539" w:rsidRDefault="00462539" w:rsidP="00462539">
      <w:pPr>
        <w:pStyle w:val="ListParagraph"/>
        <w:numPr>
          <w:ilvl w:val="1"/>
          <w:numId w:val="21"/>
        </w:numPr>
        <w:tabs>
          <w:tab w:val="left" w:pos="1080"/>
          <w:tab w:val="left" w:pos="4770"/>
        </w:tabs>
        <w:spacing w:before="0" w:after="0"/>
      </w:pPr>
      <w:r>
        <w:t>Rupture scenario:</w:t>
      </w:r>
    </w:p>
    <w:p w14:paraId="6B72899F" w14:textId="77777777" w:rsidR="00462539" w:rsidRDefault="00462539" w:rsidP="00462539">
      <w:pPr>
        <w:pStyle w:val="ListParagraph"/>
        <w:numPr>
          <w:ilvl w:val="2"/>
          <w:numId w:val="21"/>
        </w:numPr>
        <w:tabs>
          <w:tab w:val="left" w:pos="1080"/>
          <w:tab w:val="left" w:pos="4770"/>
        </w:tabs>
        <w:spacing w:before="0" w:after="0"/>
      </w:pPr>
      <w:r>
        <w:t>No. of intersections with structures is 3.0, with minimum of 1.26 and maximum of 2.52 of population impacted</w:t>
      </w:r>
    </w:p>
    <w:p w14:paraId="24167A52" w14:textId="77777777" w:rsidR="00462539" w:rsidRDefault="00462539" w:rsidP="00462539">
      <w:pPr>
        <w:pStyle w:val="ListParagraph"/>
        <w:numPr>
          <w:ilvl w:val="2"/>
          <w:numId w:val="21"/>
        </w:numPr>
        <w:tabs>
          <w:tab w:val="left" w:pos="1080"/>
          <w:tab w:val="left" w:pos="4770"/>
        </w:tabs>
        <w:spacing w:before="0" w:after="0"/>
      </w:pPr>
      <w:r>
        <w:t>Hazard area distributed between minimum of 188.59 and maximum of 188.59 meters.</w:t>
      </w:r>
    </w:p>
    <w:p w14:paraId="0D5F6273" w14:textId="77777777" w:rsidR="00462539" w:rsidRDefault="00462539" w:rsidP="00462539">
      <w:pPr>
        <w:pStyle w:val="ListParagraph"/>
        <w:numPr>
          <w:ilvl w:val="1"/>
          <w:numId w:val="21"/>
        </w:numPr>
        <w:tabs>
          <w:tab w:val="left" w:pos="1080"/>
          <w:tab w:val="left" w:pos="4770"/>
        </w:tabs>
        <w:spacing w:before="0" w:after="0"/>
      </w:pPr>
      <w:r>
        <w:t>Puncture scenario:</w:t>
      </w:r>
    </w:p>
    <w:p w14:paraId="1F509445" w14:textId="77777777" w:rsidR="00462539" w:rsidRDefault="00462539" w:rsidP="00462539">
      <w:pPr>
        <w:pStyle w:val="ListParagraph"/>
        <w:numPr>
          <w:ilvl w:val="2"/>
          <w:numId w:val="21"/>
        </w:numPr>
        <w:tabs>
          <w:tab w:val="left" w:pos="1080"/>
          <w:tab w:val="left" w:pos="4770"/>
        </w:tabs>
        <w:spacing w:before="0" w:after="0"/>
      </w:pPr>
      <w:r>
        <w:t>No. of intersections with structures is 1.0, with minimum of 1.26 and maximum of 1.26 of population impacted</w:t>
      </w:r>
    </w:p>
    <w:p w14:paraId="7154E146" w14:textId="77777777" w:rsidR="00462539" w:rsidRDefault="00462539" w:rsidP="00462539">
      <w:pPr>
        <w:pStyle w:val="ListParagraph"/>
        <w:numPr>
          <w:ilvl w:val="2"/>
          <w:numId w:val="21"/>
        </w:numPr>
        <w:tabs>
          <w:tab w:val="left" w:pos="1080"/>
          <w:tab w:val="left" w:pos="4770"/>
        </w:tabs>
        <w:spacing w:before="0" w:after="0"/>
      </w:pPr>
      <w:r>
        <w:t>Hazard area distributed between minimum of 51.46 and maximum of 51.46 meters.</w:t>
      </w:r>
    </w:p>
    <w:p w14:paraId="60531BD6" w14:textId="77777777" w:rsidR="00462539" w:rsidRDefault="00462539" w:rsidP="00462539">
      <w:pPr>
        <w:pStyle w:val="ListParagraph"/>
        <w:numPr>
          <w:ilvl w:val="1"/>
          <w:numId w:val="21"/>
        </w:numPr>
        <w:tabs>
          <w:tab w:val="left" w:pos="1080"/>
          <w:tab w:val="left" w:pos="4770"/>
        </w:tabs>
        <w:spacing w:before="0" w:after="0"/>
      </w:pPr>
      <w:r>
        <w:t>Product type is NGL.</w:t>
      </w:r>
    </w:p>
    <w:p w14:paraId="6F5FBFAC" w14:textId="77777777" w:rsidR="00462539" w:rsidRDefault="00462539" w:rsidP="00462539">
      <w:pPr>
        <w:pStyle w:val="ListParagraph"/>
        <w:numPr>
          <w:ilvl w:val="1"/>
          <w:numId w:val="21"/>
        </w:numPr>
        <w:tabs>
          <w:tab w:val="left" w:pos="1080"/>
          <w:tab w:val="left" w:pos="4770"/>
        </w:tabs>
        <w:spacing w:before="0" w:after="0"/>
      </w:pPr>
      <w:r>
        <w:t>Class area location is/are 1.0, 2.0."</w:t>
      </w:r>
    </w:p>
    <w:p w14:paraId="2077B74E" w14:textId="77777777" w:rsidR="004F0F1E" w:rsidRPr="00886594" w:rsidRDefault="004F0F1E" w:rsidP="00886594"/>
    <w:p w14:paraId="4F431320" w14:textId="12D4C0C8" w:rsidR="001D5B02" w:rsidRDefault="001D5B02" w:rsidP="001D5B02">
      <w:pPr>
        <w:pStyle w:val="Heading2"/>
      </w:pPr>
      <w:r>
        <w:t>Total Likelihood and Environmental Consequence</w:t>
      </w:r>
    </w:p>
    <w:p w14:paraId="228E7C4B" w14:textId="77777777" w:rsidR="001D5B02" w:rsidRDefault="001D5B02" w:rsidP="00F80B0C"/>
    <w:p w14:paraId="309D5219" w14:textId="77777777" w:rsidR="00F80B0C" w:rsidRDefault="00F80B0C" w:rsidP="00F80B0C">
      <w:pPr>
        <w:pStyle w:val="Heading3"/>
      </w:pPr>
      <w:r>
        <w:t>Assumptions of model</w:t>
      </w:r>
    </w:p>
    <w:p w14:paraId="1E636732" w14:textId="77777777" w:rsidR="00F80B0C" w:rsidRDefault="00F80B0C" w:rsidP="00F80B0C"/>
    <w:p w14:paraId="667AA208" w14:textId="77777777" w:rsidR="00F80B0C" w:rsidRDefault="00F80B0C" w:rsidP="00F80B0C">
      <w:pPr>
        <w:pStyle w:val="Heading3"/>
      </w:pPr>
      <w:r>
        <w:t>Distribution of pipe length</w:t>
      </w:r>
    </w:p>
    <w:p w14:paraId="03C7FFF3" w14:textId="77777777" w:rsidR="00597FDA" w:rsidRDefault="00597FDA" w:rsidP="00597FDA">
      <w:r w:rsidRPr="008A46F5">
        <w:rPr>
          <w:highlight w:val="yellow"/>
        </w:rPr>
        <w:t>The length distribution of the entire pipeline system according to risk ranking, for total risk, is presented in Figure xxx.</w:t>
      </w:r>
    </w:p>
    <w:p w14:paraId="2AB2ADB9" w14:textId="08A6DA02" w:rsidR="00597FDA" w:rsidRDefault="00597FDA" w:rsidP="00597FDA">
      <w:pPr>
        <w:jc w:val="center"/>
      </w:pPr>
      <w:r>
        <w:rPr>
          <w:noProof/>
        </w:rPr>
        <w:lastRenderedPageBreak/>
        <w:drawing>
          <wp:inline distT="0" distB="0" distL="0" distR="0" wp14:anchorId="0406374D" wp14:editId="530B8A1B">
            <wp:extent cx="5777865" cy="3919855"/>
            <wp:effectExtent l="19050" t="19050" r="13335"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7865" cy="3919855"/>
                    </a:xfrm>
                    <a:prstGeom prst="rect">
                      <a:avLst/>
                    </a:prstGeom>
                    <a:ln>
                      <a:solidFill>
                        <a:schemeClr val="tx1"/>
                      </a:solidFill>
                    </a:ln>
                  </pic:spPr>
                </pic:pic>
              </a:graphicData>
            </a:graphic>
          </wp:inline>
        </w:drawing>
      </w:r>
    </w:p>
    <w:p w14:paraId="23BF5EA3" w14:textId="77777777" w:rsidR="00597FDA" w:rsidRDefault="00597FDA" w:rsidP="00597FDA"/>
    <w:p w14:paraId="7F9E512D" w14:textId="77777777" w:rsidR="00597FDA" w:rsidRDefault="00597FDA" w:rsidP="00597FDA">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779D33DD" w14:textId="77777777" w:rsidR="00597FDA" w:rsidRDefault="00597FDA" w:rsidP="00597FDA">
      <w:r>
        <w:t xml:space="preserve">The cumulative pipeline lengths of each threat driver categorized according to risk ranking is presented in </w:t>
      </w:r>
      <w:r w:rsidRPr="007315E3">
        <w:rPr>
          <w:highlight w:val="yellow"/>
        </w:rPr>
        <w:t>Table XXX</w:t>
      </w:r>
      <w:r>
        <w:t>.</w:t>
      </w:r>
    </w:p>
    <w:tbl>
      <w:tblPr>
        <w:tblStyle w:val="TableGrid"/>
        <w:tblW w:w="0" w:type="auto"/>
        <w:tblLook w:val="04A0" w:firstRow="1" w:lastRow="0" w:firstColumn="1" w:lastColumn="0" w:noHBand="0" w:noVBand="1"/>
      </w:tblPr>
      <w:tblGrid>
        <w:gridCol w:w="1524"/>
        <w:gridCol w:w="1514"/>
        <w:gridCol w:w="1514"/>
        <w:gridCol w:w="1512"/>
        <w:gridCol w:w="1511"/>
        <w:gridCol w:w="1514"/>
      </w:tblGrid>
      <w:tr w:rsidR="00597FDA" w:rsidRPr="00C27B25" w14:paraId="4222B783" w14:textId="77777777" w:rsidTr="00DA7EB3">
        <w:tc>
          <w:tcPr>
            <w:tcW w:w="1514" w:type="dxa"/>
            <w:vMerge w:val="restart"/>
            <w:shd w:val="clear" w:color="auto" w:fill="F2F2F2" w:themeFill="background1" w:themeFillShade="F2"/>
            <w:vAlign w:val="center"/>
          </w:tcPr>
          <w:p w14:paraId="64DBA3B0" w14:textId="77777777" w:rsidR="00597FDA" w:rsidRPr="00C27B25" w:rsidRDefault="00597FDA" w:rsidP="00DA7EB3">
            <w:pPr>
              <w:jc w:val="center"/>
              <w:rPr>
                <w:b/>
              </w:rPr>
            </w:pPr>
          </w:p>
        </w:tc>
        <w:tc>
          <w:tcPr>
            <w:tcW w:w="7575" w:type="dxa"/>
            <w:gridSpan w:val="5"/>
            <w:shd w:val="clear" w:color="auto" w:fill="F2F2F2" w:themeFill="background1" w:themeFillShade="F2"/>
            <w:vAlign w:val="center"/>
          </w:tcPr>
          <w:p w14:paraId="59238142" w14:textId="77777777" w:rsidR="00597FDA" w:rsidRPr="00C27B25" w:rsidRDefault="00597FDA" w:rsidP="00DA7EB3">
            <w:pPr>
              <w:jc w:val="center"/>
              <w:rPr>
                <w:b/>
              </w:rPr>
            </w:pPr>
            <w:r w:rsidRPr="00C27B25">
              <w:rPr>
                <w:b/>
              </w:rPr>
              <w:t>Cumulative Length (m)</w:t>
            </w:r>
          </w:p>
        </w:tc>
      </w:tr>
      <w:tr w:rsidR="00597FDA" w:rsidRPr="00C27B25" w14:paraId="7F0DE8E0" w14:textId="77777777" w:rsidTr="00DA7EB3">
        <w:tc>
          <w:tcPr>
            <w:tcW w:w="1514" w:type="dxa"/>
            <w:vMerge/>
            <w:shd w:val="clear" w:color="auto" w:fill="F2F2F2" w:themeFill="background1" w:themeFillShade="F2"/>
            <w:vAlign w:val="center"/>
          </w:tcPr>
          <w:p w14:paraId="48E70411" w14:textId="77777777" w:rsidR="00597FDA" w:rsidRPr="00C27B25" w:rsidRDefault="00597FDA" w:rsidP="00DA7EB3">
            <w:pPr>
              <w:jc w:val="center"/>
              <w:rPr>
                <w:b/>
              </w:rPr>
            </w:pPr>
          </w:p>
        </w:tc>
        <w:tc>
          <w:tcPr>
            <w:tcW w:w="1515" w:type="dxa"/>
            <w:shd w:val="clear" w:color="auto" w:fill="00FF00"/>
            <w:vAlign w:val="center"/>
          </w:tcPr>
          <w:p w14:paraId="6193D418" w14:textId="77777777" w:rsidR="00597FDA" w:rsidRPr="00C27B25" w:rsidRDefault="00597FDA" w:rsidP="00DA7EB3">
            <w:pPr>
              <w:jc w:val="center"/>
              <w:rPr>
                <w:b/>
              </w:rPr>
            </w:pPr>
            <w:r w:rsidRPr="00C27B25">
              <w:rPr>
                <w:b/>
              </w:rPr>
              <w:t>LOW Risk</w:t>
            </w:r>
          </w:p>
        </w:tc>
        <w:tc>
          <w:tcPr>
            <w:tcW w:w="1515" w:type="dxa"/>
            <w:shd w:val="clear" w:color="auto" w:fill="FFFF00"/>
            <w:vAlign w:val="center"/>
          </w:tcPr>
          <w:p w14:paraId="7F3C8757" w14:textId="77777777" w:rsidR="00597FDA" w:rsidRPr="00C27B25" w:rsidRDefault="00597FDA" w:rsidP="00DA7EB3">
            <w:pPr>
              <w:jc w:val="center"/>
              <w:rPr>
                <w:b/>
              </w:rPr>
            </w:pPr>
            <w:r w:rsidRPr="00C27B25">
              <w:rPr>
                <w:b/>
              </w:rPr>
              <w:t>MEDIUM Risk</w:t>
            </w:r>
          </w:p>
        </w:tc>
        <w:tc>
          <w:tcPr>
            <w:tcW w:w="1515" w:type="dxa"/>
            <w:shd w:val="clear" w:color="auto" w:fill="FF0000"/>
            <w:vAlign w:val="center"/>
          </w:tcPr>
          <w:p w14:paraId="502100A7" w14:textId="77777777" w:rsidR="00597FDA" w:rsidRPr="00C27B25" w:rsidRDefault="00597FDA" w:rsidP="00DA7EB3">
            <w:pPr>
              <w:jc w:val="center"/>
              <w:rPr>
                <w:b/>
              </w:rPr>
            </w:pPr>
            <w:r w:rsidRPr="00C27B25">
              <w:rPr>
                <w:b/>
              </w:rPr>
              <w:t>HIGH Risk</w:t>
            </w:r>
          </w:p>
        </w:tc>
        <w:tc>
          <w:tcPr>
            <w:tcW w:w="1515" w:type="dxa"/>
            <w:shd w:val="clear" w:color="auto" w:fill="430000"/>
            <w:vAlign w:val="center"/>
          </w:tcPr>
          <w:p w14:paraId="1D22DDD0" w14:textId="77777777" w:rsidR="00597FDA" w:rsidRPr="00C27B25" w:rsidRDefault="00597FDA" w:rsidP="00DA7EB3">
            <w:pPr>
              <w:jc w:val="center"/>
              <w:rPr>
                <w:b/>
              </w:rPr>
            </w:pPr>
            <w:r w:rsidRPr="00C27B25">
              <w:rPr>
                <w:b/>
              </w:rPr>
              <w:t>VERY HIGH Risk</w:t>
            </w:r>
          </w:p>
        </w:tc>
        <w:tc>
          <w:tcPr>
            <w:tcW w:w="1515" w:type="dxa"/>
            <w:shd w:val="clear" w:color="auto" w:fill="F2F2F2" w:themeFill="background1" w:themeFillShade="F2"/>
            <w:vAlign w:val="center"/>
          </w:tcPr>
          <w:p w14:paraId="5DA4318D" w14:textId="77777777" w:rsidR="00597FDA" w:rsidRPr="00C27B25" w:rsidRDefault="00597FDA" w:rsidP="00DA7EB3">
            <w:pPr>
              <w:jc w:val="center"/>
              <w:rPr>
                <w:b/>
              </w:rPr>
            </w:pPr>
            <w:r w:rsidRPr="00C27B25">
              <w:rPr>
                <w:b/>
              </w:rPr>
              <w:t>Grand Total</w:t>
            </w:r>
          </w:p>
        </w:tc>
      </w:tr>
      <w:tr w:rsidR="00597FDA" w:rsidRPr="00C27B25" w14:paraId="0BA0630B" w14:textId="77777777" w:rsidTr="00DA7EB3">
        <w:tc>
          <w:tcPr>
            <w:tcW w:w="1514" w:type="dxa"/>
            <w:shd w:val="clear" w:color="auto" w:fill="F2F2F2" w:themeFill="background1" w:themeFillShade="F2"/>
            <w:vAlign w:val="center"/>
          </w:tcPr>
          <w:p w14:paraId="53ABE6D7" w14:textId="4D7DB597" w:rsidR="00597FDA" w:rsidRPr="00C27B25" w:rsidRDefault="00597FDA" w:rsidP="00DA7EB3">
            <w:pPr>
              <w:jc w:val="center"/>
            </w:pPr>
            <w:r>
              <w:t>Environmental Cost</w:t>
            </w:r>
          </w:p>
        </w:tc>
        <w:tc>
          <w:tcPr>
            <w:tcW w:w="1515" w:type="dxa"/>
            <w:vAlign w:val="center"/>
          </w:tcPr>
          <w:p w14:paraId="04C39D8D" w14:textId="4102DD09" w:rsidR="00597FDA" w:rsidRPr="00C27B25" w:rsidRDefault="00597FDA" w:rsidP="00DA7EB3">
            <w:pPr>
              <w:jc w:val="center"/>
            </w:pPr>
            <w:r w:rsidRPr="00597FDA">
              <w:t>5,403,631.16</w:t>
            </w:r>
          </w:p>
        </w:tc>
        <w:tc>
          <w:tcPr>
            <w:tcW w:w="1515" w:type="dxa"/>
            <w:vAlign w:val="center"/>
          </w:tcPr>
          <w:p w14:paraId="5F7FDCB9" w14:textId="1BF31280" w:rsidR="00597FDA" w:rsidRPr="00C27B25" w:rsidRDefault="00597FDA" w:rsidP="00DA7EB3">
            <w:pPr>
              <w:jc w:val="center"/>
            </w:pPr>
            <w:r w:rsidRPr="00597FDA">
              <w:t>1,564,278.75</w:t>
            </w:r>
          </w:p>
        </w:tc>
        <w:tc>
          <w:tcPr>
            <w:tcW w:w="1515" w:type="dxa"/>
            <w:vAlign w:val="center"/>
          </w:tcPr>
          <w:p w14:paraId="47438F61" w14:textId="7DDF29B1" w:rsidR="00597FDA" w:rsidRPr="00C27B25" w:rsidRDefault="00597FDA" w:rsidP="00DA7EB3">
            <w:pPr>
              <w:jc w:val="center"/>
            </w:pPr>
            <w:r w:rsidRPr="00597FDA">
              <w:t>67,459.96</w:t>
            </w:r>
          </w:p>
        </w:tc>
        <w:tc>
          <w:tcPr>
            <w:tcW w:w="1515" w:type="dxa"/>
            <w:vAlign w:val="center"/>
          </w:tcPr>
          <w:p w14:paraId="05E064D8" w14:textId="7FFE8C37" w:rsidR="00597FDA" w:rsidRPr="00C27B25" w:rsidRDefault="00597FDA" w:rsidP="00DA7EB3">
            <w:pPr>
              <w:jc w:val="center"/>
            </w:pPr>
            <w:r>
              <w:t>0.00</w:t>
            </w:r>
          </w:p>
        </w:tc>
        <w:tc>
          <w:tcPr>
            <w:tcW w:w="1515" w:type="dxa"/>
            <w:shd w:val="clear" w:color="auto" w:fill="F2F2F2" w:themeFill="background1" w:themeFillShade="F2"/>
            <w:vAlign w:val="center"/>
          </w:tcPr>
          <w:p w14:paraId="0C895577" w14:textId="77777777" w:rsidR="00597FDA" w:rsidRPr="00C27B25" w:rsidRDefault="00597FDA" w:rsidP="00DA7EB3">
            <w:pPr>
              <w:jc w:val="center"/>
              <w:rPr>
                <w:b/>
              </w:rPr>
            </w:pPr>
            <w:r w:rsidRPr="00FF7F22">
              <w:rPr>
                <w:b/>
              </w:rPr>
              <w:t>7,035,369.87</w:t>
            </w:r>
          </w:p>
        </w:tc>
      </w:tr>
    </w:tbl>
    <w:p w14:paraId="230441F0" w14:textId="77777777" w:rsidR="00597FDA" w:rsidRDefault="00597FDA" w:rsidP="00597FDA"/>
    <w:p w14:paraId="75625CB7" w14:textId="77777777" w:rsidR="00597FDA" w:rsidRDefault="00597FDA" w:rsidP="00597FDA">
      <w:r w:rsidRPr="008A46F5">
        <w:rPr>
          <w:highlight w:val="yellow"/>
        </w:rPr>
        <w:t>The cumulative lengths in each risk rank, categorized according to threat drivers as shown in Figure xxx.</w:t>
      </w:r>
    </w:p>
    <w:p w14:paraId="598BD216" w14:textId="73C51189" w:rsidR="00597FDA" w:rsidRDefault="00597FDA" w:rsidP="00597FDA">
      <w:r>
        <w:rPr>
          <w:noProof/>
        </w:rPr>
        <w:lastRenderedPageBreak/>
        <w:drawing>
          <wp:inline distT="0" distB="0" distL="0" distR="0" wp14:anchorId="6A3EACA7" wp14:editId="3191C1B3">
            <wp:extent cx="5777865" cy="3917950"/>
            <wp:effectExtent l="19050" t="19050" r="1333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7865" cy="3917950"/>
                    </a:xfrm>
                    <a:prstGeom prst="rect">
                      <a:avLst/>
                    </a:prstGeom>
                    <a:ln>
                      <a:solidFill>
                        <a:schemeClr val="tx1"/>
                      </a:solidFill>
                    </a:ln>
                  </pic:spPr>
                </pic:pic>
              </a:graphicData>
            </a:graphic>
          </wp:inline>
        </w:drawing>
      </w:r>
    </w:p>
    <w:p w14:paraId="64078EB3" w14:textId="77777777" w:rsidR="00597FDA" w:rsidRDefault="00597FDA" w:rsidP="00597FDA"/>
    <w:p w14:paraId="7BD05E8B" w14:textId="77777777" w:rsidR="00597FDA" w:rsidRDefault="00597FDA" w:rsidP="00F80B0C"/>
    <w:p w14:paraId="07F0E9DC" w14:textId="0B6E3E8D" w:rsidR="00F80B0C" w:rsidRDefault="00F80B0C" w:rsidP="00F80B0C">
      <w:pPr>
        <w:pStyle w:val="Heading3"/>
      </w:pPr>
      <w:r>
        <w:t>Reportable Pipeline Segments</w:t>
      </w:r>
    </w:p>
    <w:p w14:paraId="4739DB62" w14:textId="77777777" w:rsidR="00462539" w:rsidRDefault="00462539" w:rsidP="00462539">
      <w:pPr>
        <w:spacing w:before="0" w:after="0"/>
        <w:jc w:val="left"/>
      </w:pPr>
    </w:p>
    <w:p w14:paraId="11A22C13" w14:textId="77777777" w:rsidR="00462539" w:rsidRDefault="00462539" w:rsidP="00462539">
      <w:pPr>
        <w:pStyle w:val="ListParagraph"/>
        <w:numPr>
          <w:ilvl w:val="0"/>
          <w:numId w:val="22"/>
        </w:numPr>
        <w:tabs>
          <w:tab w:val="left" w:pos="4590"/>
        </w:tabs>
        <w:spacing w:before="0" w:after="0"/>
      </w:pPr>
      <w:r>
        <w:t>"UTIKUMA TO EDMONTON NPS 24,</w:t>
      </w:r>
    </w:p>
    <w:p w14:paraId="158196D8" w14:textId="77777777" w:rsidR="00462539" w:rsidRDefault="00462539" w:rsidP="00462539">
      <w:pPr>
        <w:pStyle w:val="ListParagraph"/>
        <w:numPr>
          <w:ilvl w:val="1"/>
          <w:numId w:val="22"/>
        </w:numPr>
        <w:tabs>
          <w:tab w:val="left" w:pos="4590"/>
        </w:tabs>
        <w:spacing w:before="0" w:after="0"/>
      </w:pPr>
      <w:r>
        <w:t>Total Cumulative Length (m):</w:t>
      </w:r>
      <w:r>
        <w:tab/>
        <w:t>17896.03,</w:t>
      </w:r>
    </w:p>
    <w:p w14:paraId="278489F4" w14:textId="77777777" w:rsidR="00462539" w:rsidRDefault="00462539" w:rsidP="00462539">
      <w:pPr>
        <w:pStyle w:val="ListParagraph"/>
        <w:numPr>
          <w:ilvl w:val="2"/>
          <w:numId w:val="22"/>
        </w:numPr>
        <w:tabs>
          <w:tab w:val="left" w:pos="4590"/>
        </w:tabs>
        <w:spacing w:before="0" w:after="0"/>
      </w:pPr>
      <w:r>
        <w:t>EC Method 2 :</w:t>
      </w:r>
      <w:r>
        <w:tab/>
        <w:t>30.0</w:t>
      </w:r>
    </w:p>
    <w:p w14:paraId="22AD12EF" w14:textId="77777777" w:rsidR="00462539" w:rsidRDefault="00462539" w:rsidP="00462539">
      <w:pPr>
        <w:pStyle w:val="ListParagraph"/>
        <w:numPr>
          <w:ilvl w:val="2"/>
          <w:numId w:val="22"/>
        </w:numPr>
        <w:tabs>
          <w:tab w:val="left" w:pos="4590"/>
        </w:tabs>
        <w:spacing w:before="0" w:after="0"/>
      </w:pPr>
      <w:r>
        <w:t>SCC Method 2 :</w:t>
      </w:r>
      <w:r>
        <w:tab/>
        <w:t>17866.03</w:t>
      </w:r>
    </w:p>
    <w:p w14:paraId="64BC24A0" w14:textId="77777777" w:rsidR="00462539" w:rsidRDefault="00462539" w:rsidP="00462539">
      <w:pPr>
        <w:pStyle w:val="ListParagraph"/>
        <w:numPr>
          <w:ilvl w:val="1"/>
          <w:numId w:val="22"/>
        </w:numPr>
        <w:tabs>
          <w:tab w:val="left" w:pos="4590"/>
        </w:tabs>
        <w:spacing w:before="0" w:after="0"/>
      </w:pPr>
      <w:r>
        <w:t>Likelihood of failure distributed between minimum of 9.116e-02 and maximum of 7.106e-01.,</w:t>
      </w:r>
    </w:p>
    <w:p w14:paraId="20D60B1C" w14:textId="77777777" w:rsidR="00462539" w:rsidRDefault="00462539" w:rsidP="00462539">
      <w:pPr>
        <w:pStyle w:val="ListParagraph"/>
        <w:numPr>
          <w:ilvl w:val="1"/>
          <w:numId w:val="22"/>
        </w:numPr>
        <w:tabs>
          <w:tab w:val="left" w:pos="4590"/>
        </w:tabs>
        <w:spacing w:before="0" w:after="0"/>
      </w:pPr>
      <w:r>
        <w:t>Consequence of failure distributed between minimum of $10.01 and maximum of $106.45 Millions of dollars,</w:t>
      </w:r>
    </w:p>
    <w:p w14:paraId="4E74E3BF" w14:textId="77777777" w:rsidR="00462539" w:rsidRDefault="00462539" w:rsidP="00462539">
      <w:pPr>
        <w:pStyle w:val="ListParagraph"/>
        <w:numPr>
          <w:ilvl w:val="1"/>
          <w:numId w:val="22"/>
        </w:numPr>
        <w:tabs>
          <w:tab w:val="left" w:pos="4590"/>
        </w:tabs>
        <w:spacing w:before="0" w:after="0"/>
      </w:pPr>
      <w:r>
        <w:t>Leak scenario:</w:t>
      </w:r>
    </w:p>
    <w:p w14:paraId="75520787" w14:textId="77777777" w:rsidR="00462539" w:rsidRDefault="00462539" w:rsidP="00462539">
      <w:pPr>
        <w:pStyle w:val="ListParagraph"/>
        <w:numPr>
          <w:ilvl w:val="2"/>
          <w:numId w:val="22"/>
        </w:numPr>
        <w:tabs>
          <w:tab w:val="left" w:pos="4590"/>
        </w:tabs>
        <w:spacing w:before="0" w:after="0"/>
      </w:pPr>
      <w:r>
        <w:t>Environmental cost between minimum of $0.15 and maximum of $70.45 Millions of dollars</w:t>
      </w:r>
    </w:p>
    <w:p w14:paraId="66F7AA85" w14:textId="77777777" w:rsidR="00462539" w:rsidRDefault="00462539" w:rsidP="00462539">
      <w:pPr>
        <w:pStyle w:val="ListParagraph"/>
        <w:numPr>
          <w:ilvl w:val="2"/>
          <w:numId w:val="22"/>
        </w:numPr>
        <w:tabs>
          <w:tab w:val="left" w:pos="4590"/>
        </w:tabs>
        <w:spacing w:before="0" w:after="0"/>
      </w:pPr>
      <w:r>
        <w:t>Spill volume is between a minimum of 1394.24 and maximum of 463178.48 gallons,</w:t>
      </w:r>
    </w:p>
    <w:p w14:paraId="4655A07C" w14:textId="77777777" w:rsidR="00462539" w:rsidRDefault="00462539" w:rsidP="00462539">
      <w:pPr>
        <w:pStyle w:val="ListParagraph"/>
        <w:numPr>
          <w:ilvl w:val="1"/>
          <w:numId w:val="22"/>
        </w:numPr>
        <w:tabs>
          <w:tab w:val="left" w:pos="4590"/>
        </w:tabs>
        <w:spacing w:before="0" w:after="0"/>
      </w:pPr>
      <w:r>
        <w:t>Rupture scenario:</w:t>
      </w:r>
    </w:p>
    <w:p w14:paraId="5DFA8BAA" w14:textId="77777777" w:rsidR="00462539" w:rsidRDefault="00462539" w:rsidP="00462539">
      <w:pPr>
        <w:pStyle w:val="ListParagraph"/>
        <w:numPr>
          <w:ilvl w:val="2"/>
          <w:numId w:val="22"/>
        </w:numPr>
        <w:tabs>
          <w:tab w:val="left" w:pos="4590"/>
        </w:tabs>
        <w:spacing w:before="0" w:after="0"/>
      </w:pPr>
      <w:r>
        <w:t>Environmental cost between minimum of $15.84 and maximum of $156.03 Millions of dollars</w:t>
      </w:r>
    </w:p>
    <w:p w14:paraId="6FCCD1B2" w14:textId="77777777" w:rsidR="00462539" w:rsidRDefault="00462539" w:rsidP="00462539">
      <w:pPr>
        <w:pStyle w:val="ListParagraph"/>
        <w:numPr>
          <w:ilvl w:val="2"/>
          <w:numId w:val="22"/>
        </w:numPr>
        <w:tabs>
          <w:tab w:val="left" w:pos="4590"/>
        </w:tabs>
        <w:spacing w:before="0" w:after="0"/>
      </w:pPr>
      <w:r>
        <w:t>Spill volume is between a minimum of 134802.13 and maximum of 877018.37 gallons,</w:t>
      </w:r>
    </w:p>
    <w:p w14:paraId="1F958ACF" w14:textId="77777777" w:rsidR="00462539" w:rsidRDefault="00462539" w:rsidP="00462539">
      <w:pPr>
        <w:pStyle w:val="ListParagraph"/>
        <w:numPr>
          <w:ilvl w:val="1"/>
          <w:numId w:val="22"/>
        </w:numPr>
        <w:tabs>
          <w:tab w:val="left" w:pos="4590"/>
        </w:tabs>
        <w:spacing w:before="0" w:after="0"/>
      </w:pPr>
      <w:r>
        <w:lastRenderedPageBreak/>
        <w:t>Puncture scenario:</w:t>
      </w:r>
    </w:p>
    <w:p w14:paraId="46FAE577" w14:textId="77777777" w:rsidR="00462539" w:rsidRDefault="00462539" w:rsidP="00462539">
      <w:pPr>
        <w:pStyle w:val="ListParagraph"/>
        <w:numPr>
          <w:ilvl w:val="2"/>
          <w:numId w:val="22"/>
        </w:numPr>
        <w:tabs>
          <w:tab w:val="left" w:pos="4590"/>
        </w:tabs>
        <w:spacing w:before="0" w:after="0"/>
      </w:pPr>
      <w:r>
        <w:t>Environmental cost between minimum of $2.96 and maximum of $70.45 Millions of dollars</w:t>
      </w:r>
    </w:p>
    <w:p w14:paraId="2241DDE6" w14:textId="77777777" w:rsidR="00462539" w:rsidRDefault="00462539" w:rsidP="00462539">
      <w:pPr>
        <w:pStyle w:val="ListParagraph"/>
        <w:numPr>
          <w:ilvl w:val="2"/>
          <w:numId w:val="22"/>
        </w:numPr>
        <w:tabs>
          <w:tab w:val="left" w:pos="4590"/>
        </w:tabs>
        <w:spacing w:before="0" w:after="0"/>
      </w:pPr>
      <w:r>
        <w:t>Spill volume is between a minimum of 27917.27 and maximum of 463178.48 gallons,</w:t>
      </w:r>
    </w:p>
    <w:p w14:paraId="53EA87F6" w14:textId="77777777" w:rsidR="00462539" w:rsidRDefault="00462539" w:rsidP="00462539">
      <w:pPr>
        <w:pStyle w:val="ListParagraph"/>
        <w:numPr>
          <w:ilvl w:val="1"/>
          <w:numId w:val="22"/>
        </w:numPr>
        <w:tabs>
          <w:tab w:val="left" w:pos="4590"/>
        </w:tabs>
        <w:spacing w:before="0" w:after="0"/>
      </w:pPr>
      <w:r>
        <w:t>Product type is Crude Oil.</w:t>
      </w:r>
    </w:p>
    <w:p w14:paraId="676EC62D" w14:textId="77777777" w:rsidR="00462539" w:rsidRDefault="00462539" w:rsidP="00462539">
      <w:pPr>
        <w:pStyle w:val="ListParagraph"/>
        <w:numPr>
          <w:ilvl w:val="1"/>
          <w:numId w:val="22"/>
        </w:numPr>
        <w:tabs>
          <w:tab w:val="left" w:pos="4590"/>
        </w:tabs>
        <w:spacing w:before="0" w:after="0"/>
      </w:pPr>
      <w:r>
        <w:t>Land Use is distributed as follows</w:t>
      </w:r>
    </w:p>
    <w:p w14:paraId="1FB59613" w14:textId="77777777" w:rsidR="00462539" w:rsidRDefault="00462539" w:rsidP="00462539">
      <w:pPr>
        <w:pStyle w:val="ListParagraph"/>
        <w:numPr>
          <w:ilvl w:val="2"/>
          <w:numId w:val="22"/>
        </w:numPr>
        <w:tabs>
          <w:tab w:val="left" w:pos="4590"/>
        </w:tabs>
        <w:spacing w:before="0" w:after="0"/>
      </w:pPr>
      <w:r>
        <w:t>Agricultural: 9,160.62, Commercial/Industrial: 0.10, Forested: 3,982.77, High Density Residential: 3.51, Low Density Residential: 0.10, Remote: 4,636.77, Water Course: 112.16"</w:t>
      </w:r>
    </w:p>
    <w:p w14:paraId="144B15B2" w14:textId="77777777" w:rsidR="00462539" w:rsidRDefault="00462539" w:rsidP="00462539">
      <w:pPr>
        <w:pStyle w:val="ListParagraph"/>
        <w:numPr>
          <w:ilvl w:val="0"/>
          <w:numId w:val="22"/>
        </w:numPr>
        <w:tabs>
          <w:tab w:val="left" w:pos="4590"/>
        </w:tabs>
        <w:spacing w:before="0" w:after="0"/>
      </w:pPr>
      <w:r>
        <w:t>"ZN-70/ZN-89/ZN-90 NPS 8,</w:t>
      </w:r>
    </w:p>
    <w:p w14:paraId="1F8C0962" w14:textId="77777777" w:rsidR="00462539" w:rsidRDefault="00462539" w:rsidP="00462539">
      <w:pPr>
        <w:pStyle w:val="ListParagraph"/>
        <w:numPr>
          <w:ilvl w:val="1"/>
          <w:numId w:val="22"/>
        </w:numPr>
        <w:tabs>
          <w:tab w:val="left" w:pos="4590"/>
        </w:tabs>
        <w:spacing w:before="0" w:after="0"/>
      </w:pPr>
      <w:r>
        <w:t>Total Cumulative Length (m):</w:t>
      </w:r>
      <w:r>
        <w:tab/>
        <w:t>16073.65,</w:t>
      </w:r>
    </w:p>
    <w:p w14:paraId="5A50C586" w14:textId="77777777" w:rsidR="00462539" w:rsidRDefault="00462539" w:rsidP="00462539">
      <w:pPr>
        <w:pStyle w:val="ListParagraph"/>
        <w:numPr>
          <w:ilvl w:val="2"/>
          <w:numId w:val="22"/>
        </w:numPr>
        <w:tabs>
          <w:tab w:val="left" w:pos="4590"/>
        </w:tabs>
        <w:spacing w:before="0" w:after="0"/>
      </w:pPr>
      <w:r>
        <w:t>MD Method 1 :</w:t>
      </w:r>
      <w:r>
        <w:tab/>
        <w:t>16073.65</w:t>
      </w:r>
    </w:p>
    <w:p w14:paraId="67B6861C" w14:textId="77777777" w:rsidR="00462539" w:rsidRDefault="00462539" w:rsidP="00462539">
      <w:pPr>
        <w:pStyle w:val="ListParagraph"/>
        <w:numPr>
          <w:ilvl w:val="1"/>
          <w:numId w:val="22"/>
        </w:numPr>
        <w:tabs>
          <w:tab w:val="left" w:pos="4590"/>
        </w:tabs>
        <w:spacing w:before="0" w:after="0"/>
      </w:pPr>
      <w:r>
        <w:t>Likelihood of failure distributed between minimum of 1.018e-01 and maximum of 1.019e-01.,</w:t>
      </w:r>
    </w:p>
    <w:p w14:paraId="6043D79B" w14:textId="77777777" w:rsidR="00462539" w:rsidRDefault="00462539" w:rsidP="00462539">
      <w:pPr>
        <w:pStyle w:val="ListParagraph"/>
        <w:numPr>
          <w:ilvl w:val="1"/>
          <w:numId w:val="22"/>
        </w:numPr>
        <w:tabs>
          <w:tab w:val="left" w:pos="4590"/>
        </w:tabs>
        <w:spacing w:before="0" w:after="0"/>
      </w:pPr>
      <w:r>
        <w:t>Consequence of failure distributed between minimum of $11.92 and maximum of $20.72 Millions of dollars,</w:t>
      </w:r>
    </w:p>
    <w:p w14:paraId="25B343AE" w14:textId="77777777" w:rsidR="00462539" w:rsidRDefault="00462539" w:rsidP="00462539">
      <w:pPr>
        <w:pStyle w:val="ListParagraph"/>
        <w:numPr>
          <w:ilvl w:val="1"/>
          <w:numId w:val="22"/>
        </w:numPr>
        <w:tabs>
          <w:tab w:val="left" w:pos="4590"/>
        </w:tabs>
        <w:spacing w:before="0" w:after="0"/>
      </w:pPr>
      <w:r>
        <w:t>Leak scenario:</w:t>
      </w:r>
    </w:p>
    <w:p w14:paraId="6938330A" w14:textId="77777777" w:rsidR="00462539" w:rsidRDefault="00462539" w:rsidP="00462539">
      <w:pPr>
        <w:pStyle w:val="ListParagraph"/>
        <w:numPr>
          <w:ilvl w:val="2"/>
          <w:numId w:val="22"/>
        </w:numPr>
        <w:tabs>
          <w:tab w:val="left" w:pos="4590"/>
        </w:tabs>
        <w:spacing w:before="0" w:after="0"/>
      </w:pPr>
      <w:r>
        <w:t>Environmental cost between minimum of $0.15 and maximum of $0.26 Millions of dollars</w:t>
      </w:r>
    </w:p>
    <w:p w14:paraId="2C0AF5C1" w14:textId="77777777" w:rsidR="00462539" w:rsidRDefault="00462539" w:rsidP="00462539">
      <w:pPr>
        <w:pStyle w:val="ListParagraph"/>
        <w:numPr>
          <w:ilvl w:val="2"/>
          <w:numId w:val="22"/>
        </w:numPr>
        <w:tabs>
          <w:tab w:val="left" w:pos="4590"/>
        </w:tabs>
        <w:spacing w:before="0" w:after="0"/>
      </w:pPr>
      <w:r>
        <w:t>Spill volume is between a minimum of 1398.53 and maximum of 1606.02 gallons,</w:t>
      </w:r>
    </w:p>
    <w:p w14:paraId="3B82AEE7" w14:textId="77777777" w:rsidR="00462539" w:rsidRDefault="00462539" w:rsidP="00462539">
      <w:pPr>
        <w:pStyle w:val="ListParagraph"/>
        <w:numPr>
          <w:ilvl w:val="1"/>
          <w:numId w:val="22"/>
        </w:numPr>
        <w:tabs>
          <w:tab w:val="left" w:pos="4590"/>
        </w:tabs>
        <w:spacing w:before="0" w:after="0"/>
      </w:pPr>
      <w:r>
        <w:t>Rupture scenario:</w:t>
      </w:r>
    </w:p>
    <w:p w14:paraId="1F7C99D4" w14:textId="77777777" w:rsidR="00462539" w:rsidRDefault="00462539" w:rsidP="00462539">
      <w:pPr>
        <w:pStyle w:val="ListParagraph"/>
        <w:numPr>
          <w:ilvl w:val="2"/>
          <w:numId w:val="22"/>
        </w:numPr>
        <w:tabs>
          <w:tab w:val="left" w:pos="4590"/>
        </w:tabs>
        <w:spacing w:before="0" w:after="0"/>
      </w:pPr>
      <w:r>
        <w:t>Environmental cost between minimum of $71.14 and maximum of $123.62 Millions of dollars</w:t>
      </w:r>
    </w:p>
    <w:p w14:paraId="0A261F8D" w14:textId="77777777" w:rsidR="00462539" w:rsidRDefault="00462539" w:rsidP="00462539">
      <w:pPr>
        <w:pStyle w:val="ListParagraph"/>
        <w:numPr>
          <w:ilvl w:val="2"/>
          <w:numId w:val="22"/>
        </w:numPr>
        <w:tabs>
          <w:tab w:val="left" w:pos="4590"/>
        </w:tabs>
        <w:spacing w:before="0" w:after="0"/>
      </w:pPr>
      <w:r>
        <w:t>Spill volume is between a minimum of 671208.81 and maximum of 770790.15 gallons,</w:t>
      </w:r>
    </w:p>
    <w:p w14:paraId="73952D46" w14:textId="77777777" w:rsidR="00462539" w:rsidRDefault="00462539" w:rsidP="00462539">
      <w:pPr>
        <w:pStyle w:val="ListParagraph"/>
        <w:numPr>
          <w:ilvl w:val="1"/>
          <w:numId w:val="22"/>
        </w:numPr>
        <w:tabs>
          <w:tab w:val="left" w:pos="4590"/>
        </w:tabs>
        <w:spacing w:before="0" w:after="0"/>
      </w:pPr>
      <w:r>
        <w:t>Puncture scenario:</w:t>
      </w:r>
    </w:p>
    <w:p w14:paraId="3CF6DA74" w14:textId="77777777" w:rsidR="00462539" w:rsidRDefault="00462539" w:rsidP="00462539">
      <w:pPr>
        <w:pStyle w:val="ListParagraph"/>
        <w:numPr>
          <w:ilvl w:val="2"/>
          <w:numId w:val="22"/>
        </w:numPr>
        <w:tabs>
          <w:tab w:val="left" w:pos="4590"/>
        </w:tabs>
        <w:spacing w:before="0" w:after="0"/>
      </w:pPr>
      <w:r>
        <w:t>Environmental cost between minimum of $4.87 and maximum of $8.46 Millions of dollars</w:t>
      </w:r>
    </w:p>
    <w:p w14:paraId="65277013" w14:textId="77777777" w:rsidR="00462539" w:rsidRDefault="00462539" w:rsidP="00462539">
      <w:pPr>
        <w:pStyle w:val="ListParagraph"/>
        <w:numPr>
          <w:ilvl w:val="2"/>
          <w:numId w:val="22"/>
        </w:numPr>
        <w:tabs>
          <w:tab w:val="left" w:pos="4590"/>
        </w:tabs>
        <w:spacing w:before="0" w:after="0"/>
      </w:pPr>
      <w:r>
        <w:t>Spill volume is between a minimum of 45952.54 and maximum of 52770.12 gallons,</w:t>
      </w:r>
    </w:p>
    <w:p w14:paraId="3503843C" w14:textId="77777777" w:rsidR="00462539" w:rsidRDefault="00462539" w:rsidP="00462539">
      <w:pPr>
        <w:pStyle w:val="ListParagraph"/>
        <w:numPr>
          <w:ilvl w:val="1"/>
          <w:numId w:val="22"/>
        </w:numPr>
        <w:tabs>
          <w:tab w:val="left" w:pos="4590"/>
        </w:tabs>
        <w:spacing w:before="0" w:after="0"/>
      </w:pPr>
      <w:r>
        <w:t>Product type is Crude Oil.</w:t>
      </w:r>
    </w:p>
    <w:p w14:paraId="62F4CAE3" w14:textId="77777777" w:rsidR="00462539" w:rsidRDefault="00462539" w:rsidP="00462539">
      <w:pPr>
        <w:pStyle w:val="ListParagraph"/>
        <w:numPr>
          <w:ilvl w:val="1"/>
          <w:numId w:val="22"/>
        </w:numPr>
        <w:tabs>
          <w:tab w:val="left" w:pos="4590"/>
        </w:tabs>
        <w:spacing w:before="0" w:after="0"/>
      </w:pPr>
      <w:r>
        <w:t>Land Use is distributed as follows</w:t>
      </w:r>
    </w:p>
    <w:p w14:paraId="64183F2E" w14:textId="77777777" w:rsidR="00462539" w:rsidRDefault="00462539" w:rsidP="00462539">
      <w:pPr>
        <w:pStyle w:val="ListParagraph"/>
        <w:numPr>
          <w:ilvl w:val="2"/>
          <w:numId w:val="22"/>
        </w:numPr>
        <w:tabs>
          <w:tab w:val="left" w:pos="4590"/>
        </w:tabs>
        <w:spacing w:before="0" w:after="0"/>
      </w:pPr>
      <w:r>
        <w:t>Forested: 7,263.99, Remote: 8,769.80, Water Course: 39.86"</w:t>
      </w:r>
    </w:p>
    <w:p w14:paraId="113CA3F3" w14:textId="77777777" w:rsidR="00462539" w:rsidRDefault="00462539" w:rsidP="00462539">
      <w:pPr>
        <w:pStyle w:val="ListParagraph"/>
        <w:numPr>
          <w:ilvl w:val="0"/>
          <w:numId w:val="22"/>
        </w:numPr>
        <w:tabs>
          <w:tab w:val="left" w:pos="4590"/>
        </w:tabs>
        <w:spacing w:before="0" w:after="0"/>
      </w:pPr>
      <w:r>
        <w:t>"SSPL TRUNK LINE NPS 12,</w:t>
      </w:r>
    </w:p>
    <w:p w14:paraId="5E6A6BC1" w14:textId="77777777" w:rsidR="00462539" w:rsidRDefault="00462539" w:rsidP="00462539">
      <w:pPr>
        <w:pStyle w:val="ListParagraph"/>
        <w:numPr>
          <w:ilvl w:val="1"/>
          <w:numId w:val="22"/>
        </w:numPr>
        <w:tabs>
          <w:tab w:val="left" w:pos="4590"/>
        </w:tabs>
        <w:spacing w:before="0" w:after="0"/>
      </w:pPr>
      <w:r>
        <w:t>Total Cumulative Length (m):</w:t>
      </w:r>
      <w:r>
        <w:tab/>
        <w:t>8577.99,</w:t>
      </w:r>
    </w:p>
    <w:p w14:paraId="33B4BA15" w14:textId="77777777" w:rsidR="00462539" w:rsidRDefault="00462539" w:rsidP="00462539">
      <w:pPr>
        <w:pStyle w:val="ListParagraph"/>
        <w:numPr>
          <w:ilvl w:val="2"/>
          <w:numId w:val="22"/>
        </w:numPr>
        <w:tabs>
          <w:tab w:val="left" w:pos="4590"/>
        </w:tabs>
        <w:spacing w:before="0" w:after="0"/>
      </w:pPr>
      <w:r>
        <w:t>MD Method 2 :</w:t>
      </w:r>
      <w:r>
        <w:tab/>
        <w:t>8577.99</w:t>
      </w:r>
    </w:p>
    <w:p w14:paraId="375391D8" w14:textId="77777777" w:rsidR="00462539" w:rsidRDefault="00462539" w:rsidP="00462539">
      <w:pPr>
        <w:pStyle w:val="ListParagraph"/>
        <w:numPr>
          <w:ilvl w:val="1"/>
          <w:numId w:val="22"/>
        </w:numPr>
        <w:tabs>
          <w:tab w:val="left" w:pos="4590"/>
        </w:tabs>
        <w:spacing w:before="0" w:after="0"/>
      </w:pPr>
      <w:r>
        <w:t>Likelihood of failure distributed between minimum of 9.008e-01 and maximum of 1.000e+00.,</w:t>
      </w:r>
    </w:p>
    <w:p w14:paraId="1C0ED99F" w14:textId="77777777" w:rsidR="00462539" w:rsidRDefault="00462539" w:rsidP="00462539">
      <w:pPr>
        <w:pStyle w:val="ListParagraph"/>
        <w:numPr>
          <w:ilvl w:val="1"/>
          <w:numId w:val="22"/>
        </w:numPr>
        <w:tabs>
          <w:tab w:val="left" w:pos="4590"/>
        </w:tabs>
        <w:spacing w:before="0" w:after="0"/>
      </w:pPr>
      <w:r>
        <w:t>Consequence of failure distributed between minimum of $1.00 and maximum of $2.84 Millions of dollars,</w:t>
      </w:r>
    </w:p>
    <w:p w14:paraId="00BF6D8D" w14:textId="77777777" w:rsidR="00462539" w:rsidRDefault="00462539" w:rsidP="00462539">
      <w:pPr>
        <w:pStyle w:val="ListParagraph"/>
        <w:numPr>
          <w:ilvl w:val="1"/>
          <w:numId w:val="22"/>
        </w:numPr>
        <w:tabs>
          <w:tab w:val="left" w:pos="4590"/>
        </w:tabs>
        <w:spacing w:before="0" w:after="0"/>
      </w:pPr>
      <w:r>
        <w:t>Leak scenario:</w:t>
      </w:r>
    </w:p>
    <w:p w14:paraId="4ADA63F5" w14:textId="77777777" w:rsidR="00462539" w:rsidRDefault="00462539" w:rsidP="00462539">
      <w:pPr>
        <w:pStyle w:val="ListParagraph"/>
        <w:numPr>
          <w:ilvl w:val="2"/>
          <w:numId w:val="22"/>
        </w:numPr>
        <w:tabs>
          <w:tab w:val="left" w:pos="4590"/>
        </w:tabs>
        <w:spacing w:before="0" w:after="0"/>
      </w:pPr>
      <w:r>
        <w:t>Environmental cost between minimum of $0.18 and maximum of $0.39 Millions of dollars</w:t>
      </w:r>
    </w:p>
    <w:p w14:paraId="37398E83" w14:textId="77777777" w:rsidR="00462539" w:rsidRDefault="00462539" w:rsidP="00462539">
      <w:pPr>
        <w:pStyle w:val="ListParagraph"/>
        <w:numPr>
          <w:ilvl w:val="2"/>
          <w:numId w:val="22"/>
        </w:numPr>
        <w:tabs>
          <w:tab w:val="left" w:pos="4590"/>
        </w:tabs>
        <w:spacing w:before="0" w:after="0"/>
      </w:pPr>
      <w:r>
        <w:t>Spill volume is between a minimum of 1715.23 and maximum of 2217.74 gallons,</w:t>
      </w:r>
    </w:p>
    <w:p w14:paraId="361D1B18" w14:textId="77777777" w:rsidR="00462539" w:rsidRDefault="00462539" w:rsidP="00462539">
      <w:pPr>
        <w:pStyle w:val="ListParagraph"/>
        <w:numPr>
          <w:ilvl w:val="1"/>
          <w:numId w:val="22"/>
        </w:numPr>
        <w:tabs>
          <w:tab w:val="left" w:pos="4590"/>
        </w:tabs>
        <w:spacing w:before="0" w:after="0"/>
      </w:pPr>
      <w:r>
        <w:t>Rupture scenario:</w:t>
      </w:r>
    </w:p>
    <w:p w14:paraId="15A549F4" w14:textId="77777777" w:rsidR="00462539" w:rsidRDefault="00462539" w:rsidP="00462539">
      <w:pPr>
        <w:pStyle w:val="ListParagraph"/>
        <w:numPr>
          <w:ilvl w:val="2"/>
          <w:numId w:val="22"/>
        </w:numPr>
        <w:tabs>
          <w:tab w:val="left" w:pos="4590"/>
        </w:tabs>
        <w:spacing w:before="0" w:after="0"/>
      </w:pPr>
      <w:r>
        <w:lastRenderedPageBreak/>
        <w:t>Environmental cost between minimum of $4.81 and maximum of $15.45 Millions of dollars</w:t>
      </w:r>
    </w:p>
    <w:p w14:paraId="0112CE24" w14:textId="77777777" w:rsidR="00462539" w:rsidRDefault="00462539" w:rsidP="00462539">
      <w:pPr>
        <w:pStyle w:val="ListParagraph"/>
        <w:numPr>
          <w:ilvl w:val="2"/>
          <w:numId w:val="22"/>
        </w:numPr>
        <w:tabs>
          <w:tab w:val="left" w:pos="4590"/>
        </w:tabs>
        <w:spacing w:before="0" w:after="0"/>
      </w:pPr>
      <w:r>
        <w:t>Spill volume is between a minimum of 45418.47 and maximum of 127296.67 gallons,</w:t>
      </w:r>
    </w:p>
    <w:p w14:paraId="497AECE8" w14:textId="77777777" w:rsidR="00462539" w:rsidRDefault="00462539" w:rsidP="00462539">
      <w:pPr>
        <w:pStyle w:val="ListParagraph"/>
        <w:numPr>
          <w:ilvl w:val="1"/>
          <w:numId w:val="22"/>
        </w:numPr>
        <w:tabs>
          <w:tab w:val="left" w:pos="4590"/>
        </w:tabs>
        <w:spacing w:before="0" w:after="0"/>
      </w:pPr>
      <w:r>
        <w:t>Puncture scenario:</w:t>
      </w:r>
    </w:p>
    <w:p w14:paraId="0BDF521C" w14:textId="77777777" w:rsidR="00462539" w:rsidRDefault="00462539" w:rsidP="00462539">
      <w:pPr>
        <w:pStyle w:val="ListParagraph"/>
        <w:numPr>
          <w:ilvl w:val="2"/>
          <w:numId w:val="22"/>
        </w:numPr>
        <w:tabs>
          <w:tab w:val="left" w:pos="4590"/>
        </w:tabs>
        <w:spacing w:before="0" w:after="0"/>
      </w:pPr>
      <w:r>
        <w:t>Environmental cost between minimum of $5.97 and maximum of $12.65 Millions of dollars</w:t>
      </w:r>
    </w:p>
    <w:p w14:paraId="115DA23D" w14:textId="77777777" w:rsidR="00462539" w:rsidRDefault="00462539" w:rsidP="00462539">
      <w:pPr>
        <w:pStyle w:val="ListParagraph"/>
        <w:numPr>
          <w:ilvl w:val="2"/>
          <w:numId w:val="22"/>
        </w:numPr>
        <w:tabs>
          <w:tab w:val="left" w:pos="4590"/>
        </w:tabs>
        <w:spacing w:before="0" w:after="0"/>
      </w:pPr>
      <w:r>
        <w:t>Spill volume is between a minimum of 56358.71 and maximum of 72869.87 gallons,</w:t>
      </w:r>
    </w:p>
    <w:p w14:paraId="5025BC20" w14:textId="77777777" w:rsidR="00462539" w:rsidRDefault="00462539" w:rsidP="00462539">
      <w:pPr>
        <w:pStyle w:val="ListParagraph"/>
        <w:numPr>
          <w:ilvl w:val="1"/>
          <w:numId w:val="22"/>
        </w:numPr>
        <w:tabs>
          <w:tab w:val="left" w:pos="4590"/>
        </w:tabs>
        <w:spacing w:before="0" w:after="0"/>
      </w:pPr>
      <w:r>
        <w:t>Product type is Crude Oil.</w:t>
      </w:r>
    </w:p>
    <w:p w14:paraId="52AEF9C8" w14:textId="77777777" w:rsidR="00462539" w:rsidRDefault="00462539" w:rsidP="00462539">
      <w:pPr>
        <w:pStyle w:val="ListParagraph"/>
        <w:numPr>
          <w:ilvl w:val="1"/>
          <w:numId w:val="22"/>
        </w:numPr>
        <w:tabs>
          <w:tab w:val="left" w:pos="4590"/>
        </w:tabs>
        <w:spacing w:before="0" w:after="0"/>
      </w:pPr>
      <w:r>
        <w:t>Land Use is distributed as follows</w:t>
      </w:r>
    </w:p>
    <w:p w14:paraId="1DB1458D" w14:textId="77777777" w:rsidR="00462539" w:rsidRDefault="00462539" w:rsidP="00462539">
      <w:pPr>
        <w:pStyle w:val="ListParagraph"/>
        <w:numPr>
          <w:ilvl w:val="2"/>
          <w:numId w:val="22"/>
        </w:numPr>
        <w:tabs>
          <w:tab w:val="left" w:pos="4590"/>
        </w:tabs>
        <w:spacing w:before="0" w:after="0"/>
      </w:pPr>
      <w:r>
        <w:t>Agricultural: 6,348.83, Remote: 2,035.23, Water Course: 193.92"</w:t>
      </w:r>
    </w:p>
    <w:p w14:paraId="34C5E82C" w14:textId="77777777" w:rsidR="00462539" w:rsidRDefault="00462539" w:rsidP="00462539">
      <w:pPr>
        <w:pStyle w:val="ListParagraph"/>
        <w:numPr>
          <w:ilvl w:val="0"/>
          <w:numId w:val="22"/>
        </w:numPr>
        <w:tabs>
          <w:tab w:val="left" w:pos="4590"/>
        </w:tabs>
        <w:spacing w:before="0" w:after="0"/>
      </w:pPr>
      <w:r>
        <w:t>"NPS8 SARNIA CONDENSATE TO SUNCOR,</w:t>
      </w:r>
    </w:p>
    <w:p w14:paraId="2768B16F" w14:textId="77777777" w:rsidR="00462539" w:rsidRDefault="00462539" w:rsidP="00462539">
      <w:pPr>
        <w:pStyle w:val="ListParagraph"/>
        <w:numPr>
          <w:ilvl w:val="1"/>
          <w:numId w:val="22"/>
        </w:numPr>
        <w:tabs>
          <w:tab w:val="left" w:pos="4590"/>
        </w:tabs>
        <w:spacing w:before="0" w:after="0"/>
      </w:pPr>
      <w:r>
        <w:t>Total Cumulative Length (m):</w:t>
      </w:r>
      <w:r>
        <w:tab/>
        <w:t>7547.74,</w:t>
      </w:r>
    </w:p>
    <w:p w14:paraId="766BB3CE" w14:textId="77777777" w:rsidR="00462539" w:rsidRDefault="00462539" w:rsidP="00462539">
      <w:pPr>
        <w:pStyle w:val="ListParagraph"/>
        <w:numPr>
          <w:ilvl w:val="2"/>
          <w:numId w:val="22"/>
        </w:numPr>
        <w:tabs>
          <w:tab w:val="left" w:pos="4590"/>
        </w:tabs>
        <w:spacing w:before="0" w:after="0"/>
      </w:pPr>
      <w:r>
        <w:t>MD Method 1 :</w:t>
      </w:r>
      <w:r>
        <w:tab/>
        <w:t>7547.74</w:t>
      </w:r>
    </w:p>
    <w:p w14:paraId="1CDDE6CA" w14:textId="77777777" w:rsidR="00462539" w:rsidRDefault="00462539" w:rsidP="00462539">
      <w:pPr>
        <w:pStyle w:val="ListParagraph"/>
        <w:numPr>
          <w:ilvl w:val="1"/>
          <w:numId w:val="22"/>
        </w:numPr>
        <w:tabs>
          <w:tab w:val="left" w:pos="4590"/>
        </w:tabs>
        <w:spacing w:before="0" w:after="0"/>
      </w:pPr>
      <w:r>
        <w:t>Likelihood of failure distributed between minimum of 1.003e-01 and maximum of 1.796e-01.,</w:t>
      </w:r>
    </w:p>
    <w:p w14:paraId="07EB9E17" w14:textId="77777777" w:rsidR="00462539" w:rsidRDefault="00462539" w:rsidP="00462539">
      <w:pPr>
        <w:pStyle w:val="ListParagraph"/>
        <w:numPr>
          <w:ilvl w:val="1"/>
          <w:numId w:val="22"/>
        </w:numPr>
        <w:tabs>
          <w:tab w:val="left" w:pos="4590"/>
        </w:tabs>
        <w:spacing w:before="0" w:after="0"/>
      </w:pPr>
      <w:r>
        <w:t>Consequence of failure distributed between minimum of $15.82 and maximum of $29.41 Millions of dollars,</w:t>
      </w:r>
    </w:p>
    <w:p w14:paraId="751C8F80" w14:textId="77777777" w:rsidR="00462539" w:rsidRDefault="00462539" w:rsidP="00462539">
      <w:pPr>
        <w:pStyle w:val="ListParagraph"/>
        <w:numPr>
          <w:ilvl w:val="1"/>
          <w:numId w:val="22"/>
        </w:numPr>
        <w:tabs>
          <w:tab w:val="left" w:pos="4590"/>
        </w:tabs>
        <w:spacing w:before="0" w:after="0"/>
      </w:pPr>
      <w:r>
        <w:t>Leak scenario:</w:t>
      </w:r>
    </w:p>
    <w:p w14:paraId="63BA15B6" w14:textId="77777777" w:rsidR="00462539" w:rsidRDefault="00462539" w:rsidP="00462539">
      <w:pPr>
        <w:pStyle w:val="ListParagraph"/>
        <w:numPr>
          <w:ilvl w:val="2"/>
          <w:numId w:val="22"/>
        </w:numPr>
        <w:tabs>
          <w:tab w:val="left" w:pos="4590"/>
        </w:tabs>
        <w:spacing w:before="0" w:after="0"/>
      </w:pPr>
      <w:r>
        <w:t>Environmental cost between minimum of $0.20 and maximum of $0.35 Millions of dollars</w:t>
      </w:r>
    </w:p>
    <w:p w14:paraId="74DFDCD4" w14:textId="77777777" w:rsidR="00462539" w:rsidRDefault="00462539" w:rsidP="00462539">
      <w:pPr>
        <w:pStyle w:val="ListParagraph"/>
        <w:numPr>
          <w:ilvl w:val="2"/>
          <w:numId w:val="22"/>
        </w:numPr>
        <w:tabs>
          <w:tab w:val="left" w:pos="4590"/>
        </w:tabs>
        <w:spacing w:before="0" w:after="0"/>
      </w:pPr>
      <w:r>
        <w:t>Spill volume is between a minimum of 1889.11 and maximum of 1989.97 gallons,</w:t>
      </w:r>
    </w:p>
    <w:p w14:paraId="4B279891" w14:textId="77777777" w:rsidR="00462539" w:rsidRDefault="00462539" w:rsidP="00462539">
      <w:pPr>
        <w:pStyle w:val="ListParagraph"/>
        <w:numPr>
          <w:ilvl w:val="1"/>
          <w:numId w:val="22"/>
        </w:numPr>
        <w:tabs>
          <w:tab w:val="left" w:pos="4590"/>
        </w:tabs>
        <w:spacing w:before="0" w:after="0"/>
      </w:pPr>
      <w:r>
        <w:t>Rupture scenario:</w:t>
      </w:r>
    </w:p>
    <w:p w14:paraId="4914CDB7" w14:textId="77777777" w:rsidR="00462539" w:rsidRDefault="00462539" w:rsidP="00462539">
      <w:pPr>
        <w:pStyle w:val="ListParagraph"/>
        <w:numPr>
          <w:ilvl w:val="2"/>
          <w:numId w:val="22"/>
        </w:numPr>
        <w:tabs>
          <w:tab w:val="left" w:pos="4590"/>
        </w:tabs>
        <w:spacing w:before="0" w:after="0"/>
      </w:pPr>
      <w:r>
        <w:t>Environmental cost between minimum of $96.10 and maximum of $169.14 Millions of dollars</w:t>
      </w:r>
    </w:p>
    <w:p w14:paraId="3E24B38E" w14:textId="77777777" w:rsidR="00462539" w:rsidRDefault="00462539" w:rsidP="00462539">
      <w:pPr>
        <w:pStyle w:val="ListParagraph"/>
        <w:numPr>
          <w:ilvl w:val="2"/>
          <w:numId w:val="22"/>
        </w:numPr>
        <w:tabs>
          <w:tab w:val="left" w:pos="4590"/>
        </w:tabs>
        <w:spacing w:before="0" w:after="0"/>
      </w:pPr>
      <w:r>
        <w:t>Spill volume is between a minimum of 906656.27 and maximum of 955064.68 gallons,</w:t>
      </w:r>
    </w:p>
    <w:p w14:paraId="210932C4" w14:textId="77777777" w:rsidR="00462539" w:rsidRDefault="00462539" w:rsidP="00462539">
      <w:pPr>
        <w:pStyle w:val="ListParagraph"/>
        <w:numPr>
          <w:ilvl w:val="1"/>
          <w:numId w:val="22"/>
        </w:numPr>
        <w:tabs>
          <w:tab w:val="left" w:pos="4590"/>
        </w:tabs>
        <w:spacing w:before="0" w:after="0"/>
      </w:pPr>
      <w:r>
        <w:t>Puncture scenario:</w:t>
      </w:r>
    </w:p>
    <w:p w14:paraId="78ED5D6B" w14:textId="77777777" w:rsidR="00462539" w:rsidRDefault="00462539" w:rsidP="00462539">
      <w:pPr>
        <w:pStyle w:val="ListParagraph"/>
        <w:numPr>
          <w:ilvl w:val="2"/>
          <w:numId w:val="22"/>
        </w:numPr>
        <w:tabs>
          <w:tab w:val="left" w:pos="4590"/>
        </w:tabs>
        <w:spacing w:before="0" w:after="0"/>
      </w:pPr>
      <w:r>
        <w:t>Environmental cost between minimum of $6.58 and maximum of $11.58 Millions of dollars</w:t>
      </w:r>
    </w:p>
    <w:p w14:paraId="4525D85E" w14:textId="77777777" w:rsidR="00462539" w:rsidRDefault="00462539" w:rsidP="00462539">
      <w:pPr>
        <w:pStyle w:val="ListParagraph"/>
        <w:numPr>
          <w:ilvl w:val="2"/>
          <w:numId w:val="22"/>
        </w:numPr>
        <w:tabs>
          <w:tab w:val="left" w:pos="4590"/>
        </w:tabs>
        <w:spacing w:before="0" w:after="0"/>
      </w:pPr>
      <w:r>
        <w:t>Spill volume is between a minimum of 62071.83 and maximum of 65385.99 gallons,</w:t>
      </w:r>
    </w:p>
    <w:p w14:paraId="57EA69C9" w14:textId="77777777" w:rsidR="00462539" w:rsidRDefault="00462539" w:rsidP="00462539">
      <w:pPr>
        <w:pStyle w:val="ListParagraph"/>
        <w:numPr>
          <w:ilvl w:val="1"/>
          <w:numId w:val="22"/>
        </w:numPr>
        <w:tabs>
          <w:tab w:val="left" w:pos="4590"/>
        </w:tabs>
        <w:spacing w:before="0" w:after="0"/>
      </w:pPr>
      <w:r>
        <w:t>Product type is Condensate.</w:t>
      </w:r>
    </w:p>
    <w:p w14:paraId="56E9237A" w14:textId="77777777" w:rsidR="00462539" w:rsidRDefault="00462539" w:rsidP="00462539">
      <w:pPr>
        <w:pStyle w:val="ListParagraph"/>
        <w:numPr>
          <w:ilvl w:val="1"/>
          <w:numId w:val="22"/>
        </w:numPr>
        <w:tabs>
          <w:tab w:val="left" w:pos="4590"/>
        </w:tabs>
        <w:spacing w:before="0" w:after="0"/>
      </w:pPr>
      <w:r>
        <w:t>Land Use is distributed as follows</w:t>
      </w:r>
    </w:p>
    <w:p w14:paraId="4902E8E5" w14:textId="77777777" w:rsidR="00462539" w:rsidRDefault="00462539" w:rsidP="00462539">
      <w:pPr>
        <w:pStyle w:val="ListParagraph"/>
        <w:numPr>
          <w:ilvl w:val="2"/>
          <w:numId w:val="22"/>
        </w:numPr>
        <w:tabs>
          <w:tab w:val="left" w:pos="4590"/>
        </w:tabs>
        <w:spacing w:before="0" w:after="0"/>
      </w:pPr>
      <w:r>
        <w:t>Agricultural: 1,826.34, Forested: 1,528.89, Utility Corridor: 4,191.21, Water Course: 1.30"</w:t>
      </w:r>
    </w:p>
    <w:p w14:paraId="0FAD7069" w14:textId="77777777" w:rsidR="00462539" w:rsidRDefault="00462539" w:rsidP="00462539">
      <w:pPr>
        <w:pStyle w:val="ListParagraph"/>
        <w:numPr>
          <w:ilvl w:val="0"/>
          <w:numId w:val="22"/>
        </w:numPr>
        <w:tabs>
          <w:tab w:val="left" w:pos="4590"/>
        </w:tabs>
        <w:spacing w:before="0" w:after="0"/>
      </w:pPr>
      <w:r>
        <w:t>"SS-15 NPS 6,</w:t>
      </w:r>
    </w:p>
    <w:p w14:paraId="0BBE301C" w14:textId="77777777" w:rsidR="00462539" w:rsidRDefault="00462539" w:rsidP="00462539">
      <w:pPr>
        <w:pStyle w:val="ListParagraph"/>
        <w:numPr>
          <w:ilvl w:val="1"/>
          <w:numId w:val="22"/>
        </w:numPr>
        <w:tabs>
          <w:tab w:val="left" w:pos="4590"/>
        </w:tabs>
        <w:spacing w:before="0" w:after="0"/>
      </w:pPr>
      <w:r>
        <w:t>Total Cumulative Length (m):</w:t>
      </w:r>
      <w:r>
        <w:tab/>
        <w:t>5229.36,</w:t>
      </w:r>
    </w:p>
    <w:p w14:paraId="1A484BFC" w14:textId="77777777" w:rsidR="00462539" w:rsidRDefault="00462539" w:rsidP="00462539">
      <w:pPr>
        <w:pStyle w:val="ListParagraph"/>
        <w:numPr>
          <w:ilvl w:val="2"/>
          <w:numId w:val="22"/>
        </w:numPr>
        <w:tabs>
          <w:tab w:val="left" w:pos="4590"/>
        </w:tabs>
        <w:spacing w:before="0" w:after="0"/>
      </w:pPr>
      <w:r>
        <w:t>IC Method 1 :</w:t>
      </w:r>
      <w:r>
        <w:tab/>
        <w:t>5229.36</w:t>
      </w:r>
    </w:p>
    <w:p w14:paraId="6297C3A8" w14:textId="77777777" w:rsidR="00462539" w:rsidRDefault="00462539" w:rsidP="00462539">
      <w:pPr>
        <w:pStyle w:val="ListParagraph"/>
        <w:numPr>
          <w:ilvl w:val="1"/>
          <w:numId w:val="22"/>
        </w:numPr>
        <w:tabs>
          <w:tab w:val="left" w:pos="4590"/>
        </w:tabs>
        <w:spacing w:before="0" w:after="0"/>
      </w:pPr>
      <w:r>
        <w:t>Likelihood of failure distributed between minimum of 9.211e-01 and maximum of 9.263e-01.,</w:t>
      </w:r>
    </w:p>
    <w:p w14:paraId="7339FE50" w14:textId="77777777" w:rsidR="00462539" w:rsidRDefault="00462539" w:rsidP="00462539">
      <w:pPr>
        <w:pStyle w:val="ListParagraph"/>
        <w:numPr>
          <w:ilvl w:val="1"/>
          <w:numId w:val="22"/>
        </w:numPr>
        <w:tabs>
          <w:tab w:val="left" w:pos="4590"/>
        </w:tabs>
        <w:spacing w:before="0" w:after="0"/>
      </w:pPr>
      <w:r>
        <w:t>Consequence of failure distributed between minimum of $1.39 and maximum of $1.59 Millions of dollars,</w:t>
      </w:r>
    </w:p>
    <w:p w14:paraId="12DE2DB0" w14:textId="77777777" w:rsidR="00462539" w:rsidRDefault="00462539" w:rsidP="00462539">
      <w:pPr>
        <w:pStyle w:val="ListParagraph"/>
        <w:numPr>
          <w:ilvl w:val="1"/>
          <w:numId w:val="22"/>
        </w:numPr>
        <w:tabs>
          <w:tab w:val="left" w:pos="4590"/>
        </w:tabs>
        <w:spacing w:before="0" w:after="0"/>
      </w:pPr>
      <w:r>
        <w:t>Leak scenario:</w:t>
      </w:r>
    </w:p>
    <w:p w14:paraId="708B7EB1" w14:textId="77777777" w:rsidR="00462539" w:rsidRDefault="00462539" w:rsidP="00462539">
      <w:pPr>
        <w:pStyle w:val="ListParagraph"/>
        <w:numPr>
          <w:ilvl w:val="2"/>
          <w:numId w:val="22"/>
        </w:numPr>
        <w:tabs>
          <w:tab w:val="left" w:pos="4590"/>
        </w:tabs>
        <w:spacing w:before="0" w:after="0"/>
      </w:pPr>
      <w:r>
        <w:t>Environmental cost between minimum of $0.20 and maximum of $0.21 Millions of dollars</w:t>
      </w:r>
    </w:p>
    <w:p w14:paraId="328850A0" w14:textId="77777777" w:rsidR="00462539" w:rsidRDefault="00462539" w:rsidP="00462539">
      <w:pPr>
        <w:pStyle w:val="ListParagraph"/>
        <w:numPr>
          <w:ilvl w:val="2"/>
          <w:numId w:val="22"/>
        </w:numPr>
        <w:tabs>
          <w:tab w:val="left" w:pos="4590"/>
        </w:tabs>
        <w:spacing w:before="0" w:after="0"/>
      </w:pPr>
      <w:r>
        <w:lastRenderedPageBreak/>
        <w:t>Spill volume is between a minimum of 1853.91 and maximum of 1962.4 gallons,</w:t>
      </w:r>
    </w:p>
    <w:p w14:paraId="3289DB93" w14:textId="77777777" w:rsidR="00462539" w:rsidRDefault="00462539" w:rsidP="00462539">
      <w:pPr>
        <w:pStyle w:val="ListParagraph"/>
        <w:numPr>
          <w:ilvl w:val="1"/>
          <w:numId w:val="22"/>
        </w:numPr>
        <w:tabs>
          <w:tab w:val="left" w:pos="4590"/>
        </w:tabs>
        <w:spacing w:before="0" w:after="0"/>
      </w:pPr>
      <w:r>
        <w:t>Rupture scenario:</w:t>
      </w:r>
    </w:p>
    <w:p w14:paraId="6DB95AE2" w14:textId="77777777" w:rsidR="00462539" w:rsidRDefault="00462539" w:rsidP="00462539">
      <w:pPr>
        <w:pStyle w:val="ListParagraph"/>
        <w:numPr>
          <w:ilvl w:val="2"/>
          <w:numId w:val="22"/>
        </w:numPr>
        <w:tabs>
          <w:tab w:val="left" w:pos="4590"/>
        </w:tabs>
        <w:spacing w:before="0" w:after="0"/>
      </w:pPr>
      <w:r>
        <w:t>Environmental cost between minimum of $55.64 and maximum of $58.90 Millions of dollars</w:t>
      </w:r>
    </w:p>
    <w:p w14:paraId="7AE0910D" w14:textId="77777777" w:rsidR="00462539" w:rsidRDefault="00462539" w:rsidP="00462539">
      <w:pPr>
        <w:pStyle w:val="ListParagraph"/>
        <w:numPr>
          <w:ilvl w:val="2"/>
          <w:numId w:val="22"/>
        </w:numPr>
        <w:tabs>
          <w:tab w:val="left" w:pos="4590"/>
        </w:tabs>
        <w:spacing w:before="0" w:after="0"/>
      </w:pPr>
      <w:r>
        <w:t>Spill volume is between a minimum of 524962.0 and maximum of 555682.93 gallons,</w:t>
      </w:r>
    </w:p>
    <w:p w14:paraId="142990CB" w14:textId="77777777" w:rsidR="00462539" w:rsidRDefault="00462539" w:rsidP="00462539">
      <w:pPr>
        <w:pStyle w:val="ListParagraph"/>
        <w:numPr>
          <w:ilvl w:val="1"/>
          <w:numId w:val="22"/>
        </w:numPr>
        <w:tabs>
          <w:tab w:val="left" w:pos="4590"/>
        </w:tabs>
        <w:spacing w:before="0" w:after="0"/>
      </w:pPr>
      <w:r>
        <w:t>Puncture scenario:</w:t>
      </w:r>
    </w:p>
    <w:p w14:paraId="19A472F9" w14:textId="77777777" w:rsidR="00462539" w:rsidRDefault="00462539" w:rsidP="00462539">
      <w:pPr>
        <w:pStyle w:val="ListParagraph"/>
        <w:numPr>
          <w:ilvl w:val="2"/>
          <w:numId w:val="22"/>
        </w:numPr>
        <w:tabs>
          <w:tab w:val="left" w:pos="4590"/>
        </w:tabs>
        <w:spacing w:before="0" w:after="0"/>
      </w:pPr>
      <w:r>
        <w:t>Environmental cost between minimum of $6.46 and maximum of $6.83 Millions of dollars</w:t>
      </w:r>
    </w:p>
    <w:p w14:paraId="54DB68E9" w14:textId="77777777" w:rsidR="00462539" w:rsidRDefault="00462539" w:rsidP="00462539">
      <w:pPr>
        <w:pStyle w:val="ListParagraph"/>
        <w:numPr>
          <w:ilvl w:val="2"/>
          <w:numId w:val="22"/>
        </w:numPr>
        <w:tabs>
          <w:tab w:val="left" w:pos="4590"/>
        </w:tabs>
        <w:spacing w:before="0" w:after="0"/>
      </w:pPr>
      <w:r>
        <w:t>Spill volume is between a minimum of 60915.28 and maximum of 64480.05 gallons,</w:t>
      </w:r>
    </w:p>
    <w:p w14:paraId="0054A42A" w14:textId="77777777" w:rsidR="00462539" w:rsidRDefault="00462539" w:rsidP="00462539">
      <w:pPr>
        <w:pStyle w:val="ListParagraph"/>
        <w:numPr>
          <w:ilvl w:val="1"/>
          <w:numId w:val="22"/>
        </w:numPr>
        <w:tabs>
          <w:tab w:val="left" w:pos="4590"/>
        </w:tabs>
        <w:spacing w:before="0" w:after="0"/>
      </w:pPr>
      <w:r>
        <w:t>Product type is Crude Oil.</w:t>
      </w:r>
    </w:p>
    <w:p w14:paraId="4A2A99DA" w14:textId="77777777" w:rsidR="00462539" w:rsidRDefault="00462539" w:rsidP="00462539">
      <w:pPr>
        <w:pStyle w:val="ListParagraph"/>
        <w:numPr>
          <w:ilvl w:val="1"/>
          <w:numId w:val="22"/>
        </w:numPr>
        <w:tabs>
          <w:tab w:val="left" w:pos="4590"/>
        </w:tabs>
        <w:spacing w:before="0" w:after="0"/>
      </w:pPr>
      <w:r>
        <w:t>Land Use is distributed as follows</w:t>
      </w:r>
    </w:p>
    <w:p w14:paraId="5F5D1BAF" w14:textId="77777777" w:rsidR="00462539" w:rsidRDefault="00462539" w:rsidP="00462539">
      <w:pPr>
        <w:pStyle w:val="ListParagraph"/>
        <w:numPr>
          <w:ilvl w:val="2"/>
          <w:numId w:val="22"/>
        </w:numPr>
        <w:tabs>
          <w:tab w:val="left" w:pos="4590"/>
        </w:tabs>
        <w:spacing w:before="0" w:after="0"/>
      </w:pPr>
      <w:r>
        <w:t>Agricultural: 5,229.36"</w:t>
      </w:r>
    </w:p>
    <w:p w14:paraId="11FBE87C" w14:textId="77777777" w:rsidR="00462539" w:rsidRDefault="00462539" w:rsidP="00462539">
      <w:pPr>
        <w:pStyle w:val="ListParagraph"/>
        <w:numPr>
          <w:ilvl w:val="0"/>
          <w:numId w:val="22"/>
        </w:numPr>
        <w:tabs>
          <w:tab w:val="left" w:pos="4590"/>
        </w:tabs>
        <w:spacing w:before="0" w:after="0"/>
      </w:pPr>
      <w:r>
        <w:t xml:space="preserve">"NPS12 </w:t>
      </w:r>
      <w:proofErr w:type="spellStart"/>
      <w:r>
        <w:t>Hartell</w:t>
      </w:r>
      <w:proofErr w:type="spellEnd"/>
      <w:r>
        <w:t xml:space="preserve"> to Pincher Creek From 2-29-19-2-W5 </w:t>
      </w:r>
      <w:proofErr w:type="gramStart"/>
      <w:r>
        <w:t>To</w:t>
      </w:r>
      <w:proofErr w:type="gramEnd"/>
      <w:r>
        <w:t xml:space="preserve"> 16-14-4-29-W4,</w:t>
      </w:r>
    </w:p>
    <w:p w14:paraId="0812A3B5" w14:textId="77777777" w:rsidR="00462539" w:rsidRDefault="00462539" w:rsidP="00462539">
      <w:pPr>
        <w:pStyle w:val="ListParagraph"/>
        <w:numPr>
          <w:ilvl w:val="1"/>
          <w:numId w:val="22"/>
        </w:numPr>
        <w:tabs>
          <w:tab w:val="left" w:pos="4590"/>
        </w:tabs>
        <w:spacing w:before="0" w:after="0"/>
      </w:pPr>
      <w:r>
        <w:t>Total Cumulative Length (m):</w:t>
      </w:r>
      <w:r>
        <w:tab/>
        <w:t>4863.2,</w:t>
      </w:r>
    </w:p>
    <w:p w14:paraId="4E1F153E" w14:textId="77777777" w:rsidR="00462539" w:rsidRDefault="00462539" w:rsidP="00462539">
      <w:pPr>
        <w:pStyle w:val="ListParagraph"/>
        <w:numPr>
          <w:ilvl w:val="2"/>
          <w:numId w:val="22"/>
        </w:numPr>
        <w:tabs>
          <w:tab w:val="left" w:pos="4590"/>
        </w:tabs>
        <w:spacing w:before="0" w:after="0"/>
      </w:pPr>
      <w:r>
        <w:t>MD Method 2 :</w:t>
      </w:r>
      <w:r>
        <w:tab/>
        <w:t>4863.2</w:t>
      </w:r>
    </w:p>
    <w:p w14:paraId="197ED819" w14:textId="77777777" w:rsidR="00462539" w:rsidRDefault="00462539" w:rsidP="00462539">
      <w:pPr>
        <w:pStyle w:val="ListParagraph"/>
        <w:numPr>
          <w:ilvl w:val="1"/>
          <w:numId w:val="22"/>
        </w:numPr>
        <w:tabs>
          <w:tab w:val="left" w:pos="4590"/>
        </w:tabs>
        <w:spacing w:before="0" w:after="0"/>
      </w:pPr>
      <w:r>
        <w:t>Likelihood of failure distributed between minimum of 9.005e-01 and maximum of 1.000e+00.,</w:t>
      </w:r>
    </w:p>
    <w:p w14:paraId="3234F220" w14:textId="77777777" w:rsidR="00462539" w:rsidRDefault="00462539" w:rsidP="00462539">
      <w:pPr>
        <w:pStyle w:val="ListParagraph"/>
        <w:numPr>
          <w:ilvl w:val="1"/>
          <w:numId w:val="22"/>
        </w:numPr>
        <w:tabs>
          <w:tab w:val="left" w:pos="4590"/>
        </w:tabs>
        <w:spacing w:before="0" w:after="0"/>
      </w:pPr>
      <w:r>
        <w:t>Consequence of failure distributed between minimum of $1.01 and maximum of $3.97 Millions of dollars,</w:t>
      </w:r>
    </w:p>
    <w:p w14:paraId="3439948F" w14:textId="77777777" w:rsidR="00462539" w:rsidRDefault="00462539" w:rsidP="00462539">
      <w:pPr>
        <w:pStyle w:val="ListParagraph"/>
        <w:numPr>
          <w:ilvl w:val="1"/>
          <w:numId w:val="22"/>
        </w:numPr>
        <w:tabs>
          <w:tab w:val="left" w:pos="4590"/>
        </w:tabs>
        <w:spacing w:before="0" w:after="0"/>
      </w:pPr>
      <w:r>
        <w:t>Leak scenario:</w:t>
      </w:r>
    </w:p>
    <w:p w14:paraId="2005111C" w14:textId="77777777" w:rsidR="00462539" w:rsidRDefault="00462539" w:rsidP="00462539">
      <w:pPr>
        <w:pStyle w:val="ListParagraph"/>
        <w:numPr>
          <w:ilvl w:val="2"/>
          <w:numId w:val="22"/>
        </w:numPr>
        <w:tabs>
          <w:tab w:val="left" w:pos="4590"/>
        </w:tabs>
        <w:spacing w:before="0" w:after="0"/>
      </w:pPr>
      <w:r>
        <w:t>Environmental cost between minimum of $0.16 and maximum of $0.35 Millions of dollars</w:t>
      </w:r>
    </w:p>
    <w:p w14:paraId="7D6E2CDE" w14:textId="77777777" w:rsidR="00462539" w:rsidRDefault="00462539" w:rsidP="00462539">
      <w:pPr>
        <w:pStyle w:val="ListParagraph"/>
        <w:numPr>
          <w:ilvl w:val="2"/>
          <w:numId w:val="22"/>
        </w:numPr>
        <w:tabs>
          <w:tab w:val="left" w:pos="4590"/>
        </w:tabs>
        <w:spacing w:before="0" w:after="0"/>
      </w:pPr>
      <w:r>
        <w:t>Spill volume is between a minimum of 1529.63 and maximum of 2279.8 gallons,</w:t>
      </w:r>
    </w:p>
    <w:p w14:paraId="06BC4EB7" w14:textId="77777777" w:rsidR="00462539" w:rsidRDefault="00462539" w:rsidP="00462539">
      <w:pPr>
        <w:pStyle w:val="ListParagraph"/>
        <w:numPr>
          <w:ilvl w:val="1"/>
          <w:numId w:val="22"/>
        </w:numPr>
        <w:tabs>
          <w:tab w:val="left" w:pos="4590"/>
        </w:tabs>
        <w:spacing w:before="0" w:after="0"/>
      </w:pPr>
      <w:r>
        <w:t>Rupture scenario:</w:t>
      </w:r>
    </w:p>
    <w:p w14:paraId="012484F2" w14:textId="77777777" w:rsidR="00462539" w:rsidRDefault="00462539" w:rsidP="00462539">
      <w:pPr>
        <w:pStyle w:val="ListParagraph"/>
        <w:numPr>
          <w:ilvl w:val="2"/>
          <w:numId w:val="22"/>
        </w:numPr>
        <w:tabs>
          <w:tab w:val="left" w:pos="4590"/>
        </w:tabs>
        <w:spacing w:before="0" w:after="0"/>
      </w:pPr>
      <w:r>
        <w:t>Environmental cost between minimum of $5.03 and maximum of $22.46 Millions of dollars</w:t>
      </w:r>
    </w:p>
    <w:p w14:paraId="710CEFCF" w14:textId="77777777" w:rsidR="00462539" w:rsidRDefault="00462539" w:rsidP="00462539">
      <w:pPr>
        <w:pStyle w:val="ListParagraph"/>
        <w:numPr>
          <w:ilvl w:val="2"/>
          <w:numId w:val="22"/>
        </w:numPr>
        <w:tabs>
          <w:tab w:val="left" w:pos="4590"/>
        </w:tabs>
        <w:spacing w:before="0" w:after="0"/>
      </w:pPr>
      <w:r>
        <w:t>Spill volume is between a minimum of 40565.87 and maximum of 211909.33 gallons,</w:t>
      </w:r>
    </w:p>
    <w:p w14:paraId="1858C560" w14:textId="77777777" w:rsidR="00462539" w:rsidRDefault="00462539" w:rsidP="00462539">
      <w:pPr>
        <w:pStyle w:val="ListParagraph"/>
        <w:numPr>
          <w:ilvl w:val="1"/>
          <w:numId w:val="22"/>
        </w:numPr>
        <w:tabs>
          <w:tab w:val="left" w:pos="4590"/>
        </w:tabs>
        <w:spacing w:before="0" w:after="0"/>
      </w:pPr>
      <w:r>
        <w:t>Puncture scenario:</w:t>
      </w:r>
    </w:p>
    <w:p w14:paraId="2098A58E" w14:textId="77777777" w:rsidR="00462539" w:rsidRDefault="00462539" w:rsidP="00462539">
      <w:pPr>
        <w:pStyle w:val="ListParagraph"/>
        <w:numPr>
          <w:ilvl w:val="2"/>
          <w:numId w:val="22"/>
        </w:numPr>
        <w:tabs>
          <w:tab w:val="left" w:pos="4590"/>
        </w:tabs>
        <w:spacing w:before="0" w:after="0"/>
      </w:pPr>
      <w:r>
        <w:t>Environmental cost between minimum of $5.33 and maximum of $11.64 Millions of dollars</w:t>
      </w:r>
    </w:p>
    <w:p w14:paraId="1B13FC79" w14:textId="77777777" w:rsidR="00462539" w:rsidRDefault="00462539" w:rsidP="00462539">
      <w:pPr>
        <w:pStyle w:val="ListParagraph"/>
        <w:numPr>
          <w:ilvl w:val="2"/>
          <w:numId w:val="22"/>
        </w:numPr>
        <w:tabs>
          <w:tab w:val="left" w:pos="4590"/>
        </w:tabs>
        <w:spacing w:before="0" w:after="0"/>
      </w:pPr>
      <w:r>
        <w:t>Spill volume is between a minimum of 50260.28 and maximum of 74909.09 gallons,</w:t>
      </w:r>
    </w:p>
    <w:p w14:paraId="68C97729" w14:textId="77777777" w:rsidR="00462539" w:rsidRDefault="00462539" w:rsidP="00462539">
      <w:pPr>
        <w:pStyle w:val="ListParagraph"/>
        <w:numPr>
          <w:ilvl w:val="1"/>
          <w:numId w:val="22"/>
        </w:numPr>
        <w:tabs>
          <w:tab w:val="left" w:pos="4590"/>
        </w:tabs>
        <w:spacing w:before="0" w:after="0"/>
      </w:pPr>
      <w:r>
        <w:t>Product type is Crude Oil.</w:t>
      </w:r>
    </w:p>
    <w:p w14:paraId="13ED4B7F" w14:textId="77777777" w:rsidR="00462539" w:rsidRDefault="00462539" w:rsidP="00462539">
      <w:pPr>
        <w:pStyle w:val="ListParagraph"/>
        <w:numPr>
          <w:ilvl w:val="1"/>
          <w:numId w:val="22"/>
        </w:numPr>
        <w:tabs>
          <w:tab w:val="left" w:pos="4590"/>
        </w:tabs>
        <w:spacing w:before="0" w:after="0"/>
      </w:pPr>
      <w:r>
        <w:t>Land Use is distributed as follows</w:t>
      </w:r>
    </w:p>
    <w:p w14:paraId="1175F452" w14:textId="77777777" w:rsidR="00462539" w:rsidRDefault="00462539" w:rsidP="00462539">
      <w:pPr>
        <w:pStyle w:val="ListParagraph"/>
        <w:numPr>
          <w:ilvl w:val="2"/>
          <w:numId w:val="22"/>
        </w:numPr>
        <w:tabs>
          <w:tab w:val="left" w:pos="4590"/>
        </w:tabs>
        <w:spacing w:before="0" w:after="0"/>
      </w:pPr>
      <w:r>
        <w:t>Agricultural: 4,600.43, Forested: 162.68, Remote: 90.00, Water Course: 10.10"</w:t>
      </w:r>
    </w:p>
    <w:p w14:paraId="752AB591" w14:textId="77777777" w:rsidR="00462539" w:rsidRDefault="00462539" w:rsidP="00462539">
      <w:pPr>
        <w:pStyle w:val="ListParagraph"/>
        <w:numPr>
          <w:ilvl w:val="0"/>
          <w:numId w:val="22"/>
        </w:numPr>
        <w:tabs>
          <w:tab w:val="left" w:pos="4590"/>
        </w:tabs>
        <w:spacing w:before="0" w:after="0"/>
      </w:pPr>
      <w:r>
        <w:t>"COED BV 203 TO EST NPS 8,</w:t>
      </w:r>
    </w:p>
    <w:p w14:paraId="02847C55" w14:textId="77777777" w:rsidR="00462539" w:rsidRDefault="00462539" w:rsidP="00462539">
      <w:pPr>
        <w:pStyle w:val="ListParagraph"/>
        <w:numPr>
          <w:ilvl w:val="1"/>
          <w:numId w:val="22"/>
        </w:numPr>
        <w:tabs>
          <w:tab w:val="left" w:pos="4590"/>
        </w:tabs>
        <w:spacing w:before="0" w:after="0"/>
      </w:pPr>
      <w:r>
        <w:t>Total Cumulative Length (m):</w:t>
      </w:r>
      <w:r>
        <w:tab/>
        <w:t>2259.9,</w:t>
      </w:r>
    </w:p>
    <w:p w14:paraId="2FA277B6" w14:textId="77777777" w:rsidR="00462539" w:rsidRDefault="00462539" w:rsidP="00462539">
      <w:pPr>
        <w:pStyle w:val="ListParagraph"/>
        <w:numPr>
          <w:ilvl w:val="2"/>
          <w:numId w:val="22"/>
        </w:numPr>
        <w:tabs>
          <w:tab w:val="left" w:pos="4590"/>
        </w:tabs>
        <w:spacing w:before="0" w:after="0"/>
      </w:pPr>
      <w:r>
        <w:t>IC Method 1 :</w:t>
      </w:r>
      <w:r>
        <w:tab/>
        <w:t>2259.9</w:t>
      </w:r>
    </w:p>
    <w:p w14:paraId="06D748C1" w14:textId="77777777" w:rsidR="00462539" w:rsidRDefault="00462539" w:rsidP="00462539">
      <w:pPr>
        <w:pStyle w:val="ListParagraph"/>
        <w:numPr>
          <w:ilvl w:val="1"/>
          <w:numId w:val="22"/>
        </w:numPr>
        <w:tabs>
          <w:tab w:val="left" w:pos="4590"/>
        </w:tabs>
        <w:spacing w:before="0" w:after="0"/>
      </w:pPr>
      <w:r>
        <w:t>Likelihood of failure distributed between minimum of 9.299e-01 and maximum of 9.718e-01.,</w:t>
      </w:r>
    </w:p>
    <w:p w14:paraId="0C0ED11C" w14:textId="77777777" w:rsidR="00462539" w:rsidRDefault="00462539" w:rsidP="00462539">
      <w:pPr>
        <w:pStyle w:val="ListParagraph"/>
        <w:numPr>
          <w:ilvl w:val="1"/>
          <w:numId w:val="22"/>
        </w:numPr>
        <w:tabs>
          <w:tab w:val="left" w:pos="4590"/>
        </w:tabs>
        <w:spacing w:before="0" w:after="0"/>
      </w:pPr>
      <w:r>
        <w:t>Consequence of failure distributed between minimum of $4.66 and maximum of $13.35 Millions of dollars,</w:t>
      </w:r>
    </w:p>
    <w:p w14:paraId="2F78CD1B" w14:textId="77777777" w:rsidR="00462539" w:rsidRDefault="00462539" w:rsidP="00462539">
      <w:pPr>
        <w:pStyle w:val="ListParagraph"/>
        <w:numPr>
          <w:ilvl w:val="1"/>
          <w:numId w:val="22"/>
        </w:numPr>
        <w:tabs>
          <w:tab w:val="left" w:pos="4590"/>
        </w:tabs>
        <w:spacing w:before="0" w:after="0"/>
      </w:pPr>
      <w:r>
        <w:t>Leak scenario:</w:t>
      </w:r>
    </w:p>
    <w:p w14:paraId="4861458C" w14:textId="77777777" w:rsidR="00462539" w:rsidRDefault="00462539" w:rsidP="00462539">
      <w:pPr>
        <w:pStyle w:val="ListParagraph"/>
        <w:numPr>
          <w:ilvl w:val="2"/>
          <w:numId w:val="22"/>
        </w:numPr>
        <w:tabs>
          <w:tab w:val="left" w:pos="4590"/>
        </w:tabs>
        <w:spacing w:before="0" w:after="0"/>
      </w:pPr>
      <w:r>
        <w:lastRenderedPageBreak/>
        <w:t>Environmental cost between minimum of $0.13 and maximum of $0.35 Millions of dollars</w:t>
      </w:r>
    </w:p>
    <w:p w14:paraId="56B5E34D" w14:textId="77777777" w:rsidR="00462539" w:rsidRDefault="00462539" w:rsidP="00462539">
      <w:pPr>
        <w:pStyle w:val="ListParagraph"/>
        <w:numPr>
          <w:ilvl w:val="2"/>
          <w:numId w:val="22"/>
        </w:numPr>
        <w:tabs>
          <w:tab w:val="left" w:pos="4590"/>
        </w:tabs>
        <w:spacing w:before="0" w:after="0"/>
      </w:pPr>
      <w:r>
        <w:t>Spill volume is between a minimum of 1973.38 and maximum of 2019.77 gallons,</w:t>
      </w:r>
    </w:p>
    <w:p w14:paraId="1ADDD9D7" w14:textId="77777777" w:rsidR="00462539" w:rsidRDefault="00462539" w:rsidP="00462539">
      <w:pPr>
        <w:pStyle w:val="ListParagraph"/>
        <w:numPr>
          <w:ilvl w:val="1"/>
          <w:numId w:val="22"/>
        </w:numPr>
        <w:tabs>
          <w:tab w:val="left" w:pos="4590"/>
        </w:tabs>
        <w:spacing w:before="0" w:after="0"/>
      </w:pPr>
      <w:r>
        <w:t>Rupture scenario:</w:t>
      </w:r>
    </w:p>
    <w:p w14:paraId="4BFAD0EA" w14:textId="77777777" w:rsidR="00462539" w:rsidRDefault="00462539" w:rsidP="00462539">
      <w:pPr>
        <w:pStyle w:val="ListParagraph"/>
        <w:numPr>
          <w:ilvl w:val="2"/>
          <w:numId w:val="22"/>
        </w:numPr>
        <w:tabs>
          <w:tab w:val="left" w:pos="4590"/>
        </w:tabs>
        <w:spacing w:before="0" w:after="0"/>
      </w:pPr>
      <w:r>
        <w:t>Environmental cost between minimum of $64.53 and maximum of $169.76 Millions of dollars</w:t>
      </w:r>
    </w:p>
    <w:p w14:paraId="702D899B" w14:textId="77777777" w:rsidR="00462539" w:rsidRDefault="00462539" w:rsidP="00462539">
      <w:pPr>
        <w:pStyle w:val="ListParagraph"/>
        <w:numPr>
          <w:ilvl w:val="2"/>
          <w:numId w:val="22"/>
        </w:numPr>
        <w:tabs>
          <w:tab w:val="left" w:pos="4590"/>
        </w:tabs>
        <w:spacing w:before="0" w:after="0"/>
      </w:pPr>
      <w:r>
        <w:t>Spill volume is between a minimum of 947101.66 and maximum of 969363.57 gallons,</w:t>
      </w:r>
    </w:p>
    <w:p w14:paraId="1E04EF07" w14:textId="77777777" w:rsidR="00462539" w:rsidRDefault="00462539" w:rsidP="00462539">
      <w:pPr>
        <w:pStyle w:val="ListParagraph"/>
        <w:numPr>
          <w:ilvl w:val="1"/>
          <w:numId w:val="22"/>
        </w:numPr>
        <w:tabs>
          <w:tab w:val="left" w:pos="4590"/>
        </w:tabs>
        <w:spacing w:before="0" w:after="0"/>
      </w:pPr>
      <w:r>
        <w:t>Puncture scenario:</w:t>
      </w:r>
    </w:p>
    <w:p w14:paraId="3E52B2CA" w14:textId="77777777" w:rsidR="00462539" w:rsidRDefault="00462539" w:rsidP="00462539">
      <w:pPr>
        <w:pStyle w:val="ListParagraph"/>
        <w:numPr>
          <w:ilvl w:val="2"/>
          <w:numId w:val="22"/>
        </w:numPr>
        <w:tabs>
          <w:tab w:val="left" w:pos="4590"/>
        </w:tabs>
        <w:spacing w:before="0" w:after="0"/>
      </w:pPr>
      <w:r>
        <w:t>Environmental cost between minimum of $4.42 and maximum of $11.62 Millions of dollars</w:t>
      </w:r>
    </w:p>
    <w:p w14:paraId="05A1C1A8" w14:textId="77777777" w:rsidR="00462539" w:rsidRDefault="00462539" w:rsidP="00462539">
      <w:pPr>
        <w:pStyle w:val="ListParagraph"/>
        <w:numPr>
          <w:ilvl w:val="2"/>
          <w:numId w:val="22"/>
        </w:numPr>
        <w:tabs>
          <w:tab w:val="left" w:pos="4590"/>
        </w:tabs>
        <w:spacing w:before="0" w:after="0"/>
      </w:pPr>
      <w:r>
        <w:t>Spill volume is between a minimum of 64840.82 and maximum of 66364.92 gallons,</w:t>
      </w:r>
    </w:p>
    <w:p w14:paraId="298F0E71" w14:textId="77777777" w:rsidR="00462539" w:rsidRDefault="00462539" w:rsidP="00462539">
      <w:pPr>
        <w:pStyle w:val="ListParagraph"/>
        <w:numPr>
          <w:ilvl w:val="1"/>
          <w:numId w:val="22"/>
        </w:numPr>
        <w:tabs>
          <w:tab w:val="left" w:pos="4590"/>
        </w:tabs>
        <w:spacing w:before="0" w:after="0"/>
      </w:pPr>
      <w:r>
        <w:t>Product type is Condensate.</w:t>
      </w:r>
    </w:p>
    <w:p w14:paraId="7029D8AB" w14:textId="77777777" w:rsidR="00462539" w:rsidRDefault="00462539" w:rsidP="00462539">
      <w:pPr>
        <w:pStyle w:val="ListParagraph"/>
        <w:numPr>
          <w:ilvl w:val="1"/>
          <w:numId w:val="22"/>
        </w:numPr>
        <w:tabs>
          <w:tab w:val="left" w:pos="4590"/>
        </w:tabs>
        <w:spacing w:before="0" w:after="0"/>
      </w:pPr>
      <w:r>
        <w:t>Land Use is distributed as follows</w:t>
      </w:r>
    </w:p>
    <w:p w14:paraId="106A0D3D" w14:textId="77777777" w:rsidR="00462539" w:rsidRDefault="00462539" w:rsidP="00462539">
      <w:pPr>
        <w:pStyle w:val="ListParagraph"/>
        <w:numPr>
          <w:ilvl w:val="2"/>
          <w:numId w:val="22"/>
        </w:numPr>
        <w:tabs>
          <w:tab w:val="left" w:pos="4590"/>
        </w:tabs>
        <w:spacing w:before="0" w:after="0"/>
      </w:pPr>
      <w:r>
        <w:t>Commercial/Industrial: 2,256.78, Water Course: 3.12"</w:t>
      </w:r>
    </w:p>
    <w:p w14:paraId="4F8A8D0A" w14:textId="77777777" w:rsidR="00462539" w:rsidRDefault="00462539" w:rsidP="00462539">
      <w:pPr>
        <w:pStyle w:val="ListParagraph"/>
        <w:numPr>
          <w:ilvl w:val="0"/>
          <w:numId w:val="22"/>
        </w:numPr>
        <w:tabs>
          <w:tab w:val="left" w:pos="4590"/>
        </w:tabs>
        <w:spacing w:before="0" w:after="0"/>
      </w:pPr>
      <w:r>
        <w:t>"MADDEN 13-30 TO SUNDRE 16-8 NPS 8,</w:t>
      </w:r>
    </w:p>
    <w:p w14:paraId="11519519" w14:textId="77777777" w:rsidR="00462539" w:rsidRDefault="00462539" w:rsidP="00462539">
      <w:pPr>
        <w:pStyle w:val="ListParagraph"/>
        <w:numPr>
          <w:ilvl w:val="1"/>
          <w:numId w:val="22"/>
        </w:numPr>
        <w:tabs>
          <w:tab w:val="left" w:pos="4590"/>
        </w:tabs>
        <w:spacing w:before="0" w:after="0"/>
      </w:pPr>
      <w:r>
        <w:t>Total Cumulative Length (m):</w:t>
      </w:r>
      <w:r>
        <w:tab/>
        <w:t>1391.33,</w:t>
      </w:r>
    </w:p>
    <w:p w14:paraId="01D1991B" w14:textId="77777777" w:rsidR="00462539" w:rsidRDefault="00462539" w:rsidP="00462539">
      <w:pPr>
        <w:pStyle w:val="ListParagraph"/>
        <w:numPr>
          <w:ilvl w:val="2"/>
          <w:numId w:val="22"/>
        </w:numPr>
        <w:tabs>
          <w:tab w:val="left" w:pos="4590"/>
        </w:tabs>
        <w:spacing w:before="0" w:after="0"/>
      </w:pPr>
      <w:r>
        <w:t>MD Method 1 :</w:t>
      </w:r>
      <w:r>
        <w:tab/>
        <w:t>1391.33</w:t>
      </w:r>
    </w:p>
    <w:p w14:paraId="60EB5D0D" w14:textId="77777777" w:rsidR="00462539" w:rsidRDefault="00462539" w:rsidP="00462539">
      <w:pPr>
        <w:pStyle w:val="ListParagraph"/>
        <w:numPr>
          <w:ilvl w:val="1"/>
          <w:numId w:val="22"/>
        </w:numPr>
        <w:tabs>
          <w:tab w:val="left" w:pos="4590"/>
        </w:tabs>
        <w:spacing w:before="0" w:after="0"/>
      </w:pPr>
      <w:r>
        <w:t>Likelihood of failure distributed between minimum of 9.003e-01 and maximum of 9.167e-01.,</w:t>
      </w:r>
    </w:p>
    <w:p w14:paraId="405D9710" w14:textId="77777777" w:rsidR="00462539" w:rsidRDefault="00462539" w:rsidP="00462539">
      <w:pPr>
        <w:pStyle w:val="ListParagraph"/>
        <w:numPr>
          <w:ilvl w:val="1"/>
          <w:numId w:val="22"/>
        </w:numPr>
        <w:tabs>
          <w:tab w:val="left" w:pos="4590"/>
        </w:tabs>
        <w:spacing w:before="0" w:after="0"/>
      </w:pPr>
      <w:r>
        <w:t>Consequence of failure distributed between minimum of $1.00 and maximum of $1.83 Millions of dollars,</w:t>
      </w:r>
    </w:p>
    <w:p w14:paraId="61791B66" w14:textId="77777777" w:rsidR="00462539" w:rsidRDefault="00462539" w:rsidP="00462539">
      <w:pPr>
        <w:pStyle w:val="ListParagraph"/>
        <w:numPr>
          <w:ilvl w:val="1"/>
          <w:numId w:val="22"/>
        </w:numPr>
        <w:tabs>
          <w:tab w:val="left" w:pos="4590"/>
        </w:tabs>
        <w:spacing w:before="0" w:after="0"/>
      </w:pPr>
      <w:r>
        <w:t>Leak scenario:</w:t>
      </w:r>
    </w:p>
    <w:p w14:paraId="7E1D090B" w14:textId="77777777" w:rsidR="00462539" w:rsidRDefault="00462539" w:rsidP="00462539">
      <w:pPr>
        <w:pStyle w:val="ListParagraph"/>
        <w:numPr>
          <w:ilvl w:val="2"/>
          <w:numId w:val="22"/>
        </w:numPr>
        <w:tabs>
          <w:tab w:val="left" w:pos="4590"/>
        </w:tabs>
        <w:spacing w:before="0" w:after="0"/>
      </w:pPr>
      <w:r>
        <w:t>Environmental cost between minimum of $0.16 and maximum of $0.31 Millions of dollars</w:t>
      </w:r>
    </w:p>
    <w:p w14:paraId="3AF0E7E7" w14:textId="77777777" w:rsidR="00462539" w:rsidRDefault="00462539" w:rsidP="00462539">
      <w:pPr>
        <w:pStyle w:val="ListParagraph"/>
        <w:numPr>
          <w:ilvl w:val="2"/>
          <w:numId w:val="22"/>
        </w:numPr>
        <w:tabs>
          <w:tab w:val="left" w:pos="4590"/>
        </w:tabs>
        <w:spacing w:before="0" w:after="0"/>
      </w:pPr>
      <w:r>
        <w:t>Spill volume is between a minimum of 1464.95 and maximum of 1739.6 gallons,</w:t>
      </w:r>
    </w:p>
    <w:p w14:paraId="46FD5AF7" w14:textId="77777777" w:rsidR="00462539" w:rsidRDefault="00462539" w:rsidP="00462539">
      <w:pPr>
        <w:pStyle w:val="ListParagraph"/>
        <w:numPr>
          <w:ilvl w:val="1"/>
          <w:numId w:val="22"/>
        </w:numPr>
        <w:tabs>
          <w:tab w:val="left" w:pos="4590"/>
        </w:tabs>
        <w:spacing w:before="0" w:after="0"/>
      </w:pPr>
      <w:r>
        <w:t>Rupture scenario:</w:t>
      </w:r>
    </w:p>
    <w:p w14:paraId="00978B9A" w14:textId="77777777" w:rsidR="00462539" w:rsidRDefault="00462539" w:rsidP="00462539">
      <w:pPr>
        <w:pStyle w:val="ListParagraph"/>
        <w:numPr>
          <w:ilvl w:val="2"/>
          <w:numId w:val="22"/>
        </w:numPr>
        <w:tabs>
          <w:tab w:val="left" w:pos="4590"/>
        </w:tabs>
        <w:spacing w:before="0" w:after="0"/>
      </w:pPr>
      <w:r>
        <w:t>Environmental cost between minimum of $2.36 and maximum of $9.17 Millions of dollars</w:t>
      </w:r>
    </w:p>
    <w:p w14:paraId="50D34C91" w14:textId="77777777" w:rsidR="00462539" w:rsidRDefault="00462539" w:rsidP="00462539">
      <w:pPr>
        <w:pStyle w:val="ListParagraph"/>
        <w:numPr>
          <w:ilvl w:val="2"/>
          <w:numId w:val="22"/>
        </w:numPr>
        <w:tabs>
          <w:tab w:val="left" w:pos="4590"/>
        </w:tabs>
        <w:spacing w:before="0" w:after="0"/>
      </w:pPr>
      <w:r>
        <w:t>Spill volume is between a minimum of 22230.68 and maximum of 51528.46 gallons,</w:t>
      </w:r>
    </w:p>
    <w:p w14:paraId="552D244D" w14:textId="77777777" w:rsidR="00462539" w:rsidRDefault="00462539" w:rsidP="00462539">
      <w:pPr>
        <w:pStyle w:val="ListParagraph"/>
        <w:numPr>
          <w:ilvl w:val="1"/>
          <w:numId w:val="22"/>
        </w:numPr>
        <w:tabs>
          <w:tab w:val="left" w:pos="4590"/>
        </w:tabs>
        <w:spacing w:before="0" w:after="0"/>
      </w:pPr>
      <w:r>
        <w:t>Puncture scenario:</w:t>
      </w:r>
    </w:p>
    <w:p w14:paraId="3FD68A2B" w14:textId="77777777" w:rsidR="00462539" w:rsidRDefault="00462539" w:rsidP="00462539">
      <w:pPr>
        <w:pStyle w:val="ListParagraph"/>
        <w:numPr>
          <w:ilvl w:val="2"/>
          <w:numId w:val="22"/>
        </w:numPr>
        <w:tabs>
          <w:tab w:val="left" w:pos="4590"/>
        </w:tabs>
        <w:spacing w:before="0" w:after="0"/>
      </w:pPr>
      <w:r>
        <w:t>Environmental cost between minimum of $5.10 and maximum of $10.15 Millions of dollars</w:t>
      </w:r>
    </w:p>
    <w:p w14:paraId="247F788D" w14:textId="77777777" w:rsidR="00462539" w:rsidRDefault="00462539" w:rsidP="00462539">
      <w:pPr>
        <w:pStyle w:val="ListParagraph"/>
        <w:numPr>
          <w:ilvl w:val="2"/>
          <w:numId w:val="22"/>
        </w:numPr>
        <w:tabs>
          <w:tab w:val="left" w:pos="4590"/>
        </w:tabs>
        <w:spacing w:before="0" w:after="0"/>
      </w:pPr>
      <w:r>
        <w:t>Spill volume is between a minimum of 48134.95 and maximum of 57159.28 gallons,</w:t>
      </w:r>
    </w:p>
    <w:p w14:paraId="49408666" w14:textId="77777777" w:rsidR="00462539" w:rsidRDefault="00462539" w:rsidP="00462539">
      <w:pPr>
        <w:pStyle w:val="ListParagraph"/>
        <w:numPr>
          <w:ilvl w:val="1"/>
          <w:numId w:val="22"/>
        </w:numPr>
        <w:tabs>
          <w:tab w:val="left" w:pos="4590"/>
        </w:tabs>
        <w:spacing w:before="0" w:after="0"/>
      </w:pPr>
      <w:r>
        <w:t>Product type is Crude Oil.</w:t>
      </w:r>
    </w:p>
    <w:p w14:paraId="4B70D457" w14:textId="77777777" w:rsidR="00462539" w:rsidRDefault="00462539" w:rsidP="00462539">
      <w:pPr>
        <w:pStyle w:val="ListParagraph"/>
        <w:numPr>
          <w:ilvl w:val="1"/>
          <w:numId w:val="22"/>
        </w:numPr>
        <w:tabs>
          <w:tab w:val="left" w:pos="4590"/>
        </w:tabs>
        <w:spacing w:before="0" w:after="0"/>
      </w:pPr>
      <w:r>
        <w:t>Land Use is distributed as follows</w:t>
      </w:r>
    </w:p>
    <w:p w14:paraId="428EECEA" w14:textId="77777777" w:rsidR="00462539" w:rsidRDefault="00462539" w:rsidP="00462539">
      <w:pPr>
        <w:pStyle w:val="ListParagraph"/>
        <w:numPr>
          <w:ilvl w:val="2"/>
          <w:numId w:val="22"/>
        </w:numPr>
        <w:tabs>
          <w:tab w:val="left" w:pos="4590"/>
        </w:tabs>
        <w:spacing w:before="0" w:after="0"/>
      </w:pPr>
      <w:r>
        <w:t>Agricultural: 167.18, Water Course: 1,224.15"</w:t>
      </w:r>
    </w:p>
    <w:p w14:paraId="0023A8A6" w14:textId="77777777" w:rsidR="00462539" w:rsidRDefault="00462539" w:rsidP="00462539">
      <w:pPr>
        <w:pStyle w:val="ListParagraph"/>
        <w:numPr>
          <w:ilvl w:val="0"/>
          <w:numId w:val="22"/>
        </w:numPr>
        <w:tabs>
          <w:tab w:val="left" w:pos="4590"/>
        </w:tabs>
        <w:spacing w:before="0" w:after="0"/>
      </w:pPr>
      <w:r>
        <w:t>"16-19-037-03W5 TO 10-19-037-03W5 NPS 4,</w:t>
      </w:r>
    </w:p>
    <w:p w14:paraId="7309A166" w14:textId="77777777" w:rsidR="00462539" w:rsidRDefault="00462539" w:rsidP="00462539">
      <w:pPr>
        <w:pStyle w:val="ListParagraph"/>
        <w:numPr>
          <w:ilvl w:val="1"/>
          <w:numId w:val="22"/>
        </w:numPr>
        <w:tabs>
          <w:tab w:val="left" w:pos="4590"/>
        </w:tabs>
        <w:spacing w:before="0" w:after="0"/>
      </w:pPr>
      <w:r>
        <w:t>Total Cumulative Length (m):</w:t>
      </w:r>
      <w:r>
        <w:tab/>
        <w:t>761.03,</w:t>
      </w:r>
    </w:p>
    <w:p w14:paraId="5381AFA1" w14:textId="77777777" w:rsidR="00462539" w:rsidRDefault="00462539" w:rsidP="00462539">
      <w:pPr>
        <w:pStyle w:val="ListParagraph"/>
        <w:numPr>
          <w:ilvl w:val="2"/>
          <w:numId w:val="22"/>
        </w:numPr>
        <w:tabs>
          <w:tab w:val="left" w:pos="4590"/>
        </w:tabs>
        <w:spacing w:before="0" w:after="0"/>
      </w:pPr>
      <w:r>
        <w:t>IC Method 1 :</w:t>
      </w:r>
      <w:r>
        <w:tab/>
        <w:t>761.03</w:t>
      </w:r>
    </w:p>
    <w:p w14:paraId="313B992B" w14:textId="77777777" w:rsidR="00462539" w:rsidRDefault="00462539" w:rsidP="00462539">
      <w:pPr>
        <w:pStyle w:val="ListParagraph"/>
        <w:numPr>
          <w:ilvl w:val="1"/>
          <w:numId w:val="22"/>
        </w:numPr>
        <w:tabs>
          <w:tab w:val="left" w:pos="4590"/>
        </w:tabs>
        <w:spacing w:before="0" w:after="0"/>
      </w:pPr>
      <w:r>
        <w:t>Likelihood of failure distributed between minimum of 9.214e-01 and maximum of 9.214e-01.,</w:t>
      </w:r>
    </w:p>
    <w:p w14:paraId="566FCCC1" w14:textId="77777777" w:rsidR="00462539" w:rsidRDefault="00462539" w:rsidP="00462539">
      <w:pPr>
        <w:pStyle w:val="ListParagraph"/>
        <w:numPr>
          <w:ilvl w:val="1"/>
          <w:numId w:val="22"/>
        </w:numPr>
        <w:tabs>
          <w:tab w:val="left" w:pos="4590"/>
        </w:tabs>
        <w:spacing w:before="0" w:after="0"/>
      </w:pPr>
      <w:r>
        <w:t>Consequence of failure distributed between minimum of $1.41 and maximum of $1.43 Millions of dollars,</w:t>
      </w:r>
    </w:p>
    <w:p w14:paraId="1A0EE28E" w14:textId="77777777" w:rsidR="00462539" w:rsidRDefault="00462539" w:rsidP="00462539">
      <w:pPr>
        <w:pStyle w:val="ListParagraph"/>
        <w:numPr>
          <w:ilvl w:val="1"/>
          <w:numId w:val="22"/>
        </w:numPr>
        <w:tabs>
          <w:tab w:val="left" w:pos="4590"/>
        </w:tabs>
        <w:spacing w:before="0" w:after="0"/>
      </w:pPr>
      <w:r>
        <w:lastRenderedPageBreak/>
        <w:t>Leak scenario:</w:t>
      </w:r>
    </w:p>
    <w:p w14:paraId="48161E47" w14:textId="77777777" w:rsidR="00462539" w:rsidRDefault="00462539" w:rsidP="00462539">
      <w:pPr>
        <w:pStyle w:val="ListParagraph"/>
        <w:numPr>
          <w:ilvl w:val="2"/>
          <w:numId w:val="22"/>
        </w:numPr>
        <w:tabs>
          <w:tab w:val="left" w:pos="4590"/>
        </w:tabs>
        <w:spacing w:before="0" w:after="0"/>
      </w:pPr>
      <w:r>
        <w:t>Environmental cost between minimum of $0.20 and maximum of $0.20 Millions of dollars</w:t>
      </w:r>
    </w:p>
    <w:p w14:paraId="13946895" w14:textId="77777777" w:rsidR="00462539" w:rsidRDefault="00462539" w:rsidP="00462539">
      <w:pPr>
        <w:pStyle w:val="ListParagraph"/>
        <w:numPr>
          <w:ilvl w:val="2"/>
          <w:numId w:val="22"/>
        </w:numPr>
        <w:tabs>
          <w:tab w:val="left" w:pos="4590"/>
        </w:tabs>
        <w:spacing w:before="0" w:after="0"/>
      </w:pPr>
      <w:r>
        <w:t>Spill volume is between a minimum of 1854.82 and maximum of 1869.87 gallons,</w:t>
      </w:r>
    </w:p>
    <w:p w14:paraId="3F7CC6FD" w14:textId="77777777" w:rsidR="00462539" w:rsidRDefault="00462539" w:rsidP="00462539">
      <w:pPr>
        <w:pStyle w:val="ListParagraph"/>
        <w:numPr>
          <w:ilvl w:val="1"/>
          <w:numId w:val="22"/>
        </w:numPr>
        <w:tabs>
          <w:tab w:val="left" w:pos="4590"/>
        </w:tabs>
        <w:spacing w:before="0" w:after="0"/>
      </w:pPr>
      <w:r>
        <w:t>Rupture scenario:</w:t>
      </w:r>
    </w:p>
    <w:p w14:paraId="30EAADDB" w14:textId="77777777" w:rsidR="00462539" w:rsidRDefault="00462539" w:rsidP="00462539">
      <w:pPr>
        <w:pStyle w:val="ListParagraph"/>
        <w:numPr>
          <w:ilvl w:val="2"/>
          <w:numId w:val="22"/>
        </w:numPr>
        <w:tabs>
          <w:tab w:val="left" w:pos="4590"/>
        </w:tabs>
        <w:spacing w:before="0" w:after="0"/>
      </w:pPr>
      <w:r>
        <w:t>Environmental cost between minimum of $25.68 and maximum of $25.89 Millions of dollars</w:t>
      </w:r>
    </w:p>
    <w:p w14:paraId="361C6B26" w14:textId="77777777" w:rsidR="00462539" w:rsidRDefault="00462539" w:rsidP="00462539">
      <w:pPr>
        <w:pStyle w:val="ListParagraph"/>
        <w:numPr>
          <w:ilvl w:val="2"/>
          <w:numId w:val="22"/>
        </w:numPr>
        <w:tabs>
          <w:tab w:val="left" w:pos="4590"/>
        </w:tabs>
        <w:spacing w:before="0" w:after="0"/>
      </w:pPr>
      <w:r>
        <w:t>Spill volume is between a minimum of 242322.23 and maximum of 244289.53 gallons,</w:t>
      </w:r>
    </w:p>
    <w:p w14:paraId="7B475A4E" w14:textId="77777777" w:rsidR="00462539" w:rsidRDefault="00462539" w:rsidP="00462539">
      <w:pPr>
        <w:pStyle w:val="ListParagraph"/>
        <w:numPr>
          <w:ilvl w:val="1"/>
          <w:numId w:val="22"/>
        </w:numPr>
        <w:tabs>
          <w:tab w:val="left" w:pos="4590"/>
        </w:tabs>
        <w:spacing w:before="0" w:after="0"/>
      </w:pPr>
      <w:r>
        <w:t>Puncture scenario:</w:t>
      </w:r>
    </w:p>
    <w:p w14:paraId="7B6069CE" w14:textId="77777777" w:rsidR="00462539" w:rsidRDefault="00462539" w:rsidP="00462539">
      <w:pPr>
        <w:pStyle w:val="ListParagraph"/>
        <w:numPr>
          <w:ilvl w:val="2"/>
          <w:numId w:val="22"/>
        </w:numPr>
        <w:tabs>
          <w:tab w:val="left" w:pos="4590"/>
        </w:tabs>
        <w:spacing w:before="0" w:after="0"/>
      </w:pPr>
      <w:r>
        <w:t>Environmental cost between minimum of $6.46 and maximum of $6.51 Millions of dollars</w:t>
      </w:r>
    </w:p>
    <w:p w14:paraId="3CC7ED43" w14:textId="77777777" w:rsidR="00462539" w:rsidRDefault="00462539" w:rsidP="00462539">
      <w:pPr>
        <w:pStyle w:val="ListParagraph"/>
        <w:numPr>
          <w:ilvl w:val="2"/>
          <w:numId w:val="22"/>
        </w:numPr>
        <w:tabs>
          <w:tab w:val="left" w:pos="4590"/>
        </w:tabs>
        <w:spacing w:before="0" w:after="0"/>
      </w:pPr>
      <w:r>
        <w:t>Spill volume is between a minimum of 60945.04 and maximum of 61439.82 gallons,</w:t>
      </w:r>
    </w:p>
    <w:p w14:paraId="5CE5ECB1" w14:textId="77777777" w:rsidR="00462539" w:rsidRDefault="00462539" w:rsidP="00462539">
      <w:pPr>
        <w:pStyle w:val="ListParagraph"/>
        <w:numPr>
          <w:ilvl w:val="1"/>
          <w:numId w:val="22"/>
        </w:numPr>
        <w:tabs>
          <w:tab w:val="left" w:pos="4590"/>
        </w:tabs>
        <w:spacing w:before="0" w:after="0"/>
      </w:pPr>
      <w:r>
        <w:t>Product type is Crude Oil.</w:t>
      </w:r>
    </w:p>
    <w:p w14:paraId="7BB63BD5" w14:textId="77777777" w:rsidR="00462539" w:rsidRDefault="00462539" w:rsidP="00462539">
      <w:pPr>
        <w:pStyle w:val="ListParagraph"/>
        <w:numPr>
          <w:ilvl w:val="1"/>
          <w:numId w:val="22"/>
        </w:numPr>
        <w:tabs>
          <w:tab w:val="left" w:pos="4590"/>
        </w:tabs>
        <w:spacing w:before="0" w:after="0"/>
      </w:pPr>
      <w:r>
        <w:t>Land Use is distributed as follows</w:t>
      </w:r>
    </w:p>
    <w:p w14:paraId="19224C0C" w14:textId="77777777" w:rsidR="00462539" w:rsidRDefault="00462539" w:rsidP="00462539">
      <w:pPr>
        <w:pStyle w:val="ListParagraph"/>
        <w:numPr>
          <w:ilvl w:val="2"/>
          <w:numId w:val="22"/>
        </w:numPr>
        <w:tabs>
          <w:tab w:val="left" w:pos="4590"/>
        </w:tabs>
        <w:spacing w:before="0" w:after="0"/>
      </w:pPr>
      <w:r>
        <w:t>Agricultural: 761.03"</w:t>
      </w:r>
    </w:p>
    <w:p w14:paraId="53CC30F7" w14:textId="77777777" w:rsidR="00462539" w:rsidRDefault="00462539" w:rsidP="00462539">
      <w:pPr>
        <w:pStyle w:val="ListParagraph"/>
        <w:numPr>
          <w:ilvl w:val="0"/>
          <w:numId w:val="22"/>
        </w:numPr>
        <w:tabs>
          <w:tab w:val="left" w:pos="4590"/>
        </w:tabs>
        <w:spacing w:before="0" w:after="0"/>
      </w:pPr>
      <w:r>
        <w:t>"RAINBOW LAKE TO CADOTTE NPS 20,</w:t>
      </w:r>
    </w:p>
    <w:p w14:paraId="5B7F4DF1" w14:textId="77777777" w:rsidR="00462539" w:rsidRDefault="00462539" w:rsidP="00462539">
      <w:pPr>
        <w:pStyle w:val="ListParagraph"/>
        <w:numPr>
          <w:ilvl w:val="1"/>
          <w:numId w:val="22"/>
        </w:numPr>
        <w:tabs>
          <w:tab w:val="left" w:pos="4590"/>
        </w:tabs>
        <w:spacing w:before="0" w:after="0"/>
      </w:pPr>
      <w:r>
        <w:t>Total Cumulative Length (m):</w:t>
      </w:r>
      <w:r>
        <w:tab/>
        <w:t>556.81,</w:t>
      </w:r>
    </w:p>
    <w:p w14:paraId="3DDE0B11" w14:textId="77777777" w:rsidR="00462539" w:rsidRDefault="00462539" w:rsidP="00462539">
      <w:pPr>
        <w:pStyle w:val="ListParagraph"/>
        <w:numPr>
          <w:ilvl w:val="2"/>
          <w:numId w:val="22"/>
        </w:numPr>
        <w:tabs>
          <w:tab w:val="left" w:pos="4590"/>
        </w:tabs>
        <w:spacing w:before="0" w:after="0"/>
      </w:pPr>
      <w:r>
        <w:t>SCC Method 2 :</w:t>
      </w:r>
      <w:r>
        <w:tab/>
        <w:t>209.97</w:t>
      </w:r>
    </w:p>
    <w:p w14:paraId="0A5B4FF7" w14:textId="77777777" w:rsidR="00462539" w:rsidRDefault="00462539" w:rsidP="00462539">
      <w:pPr>
        <w:pStyle w:val="ListParagraph"/>
        <w:numPr>
          <w:ilvl w:val="2"/>
          <w:numId w:val="22"/>
        </w:numPr>
        <w:tabs>
          <w:tab w:val="left" w:pos="4590"/>
        </w:tabs>
        <w:spacing w:before="0" w:after="0"/>
      </w:pPr>
      <w:r>
        <w:t>MD Method 2 :</w:t>
      </w:r>
      <w:r>
        <w:tab/>
        <w:t>329.96</w:t>
      </w:r>
    </w:p>
    <w:p w14:paraId="6C176077" w14:textId="77777777" w:rsidR="00462539" w:rsidRDefault="00462539" w:rsidP="00462539">
      <w:pPr>
        <w:pStyle w:val="ListParagraph"/>
        <w:numPr>
          <w:ilvl w:val="2"/>
          <w:numId w:val="22"/>
        </w:numPr>
        <w:tabs>
          <w:tab w:val="left" w:pos="4590"/>
        </w:tabs>
        <w:spacing w:before="0" w:after="0"/>
      </w:pPr>
      <w:r>
        <w:t>CT :</w:t>
      </w:r>
      <w:r>
        <w:tab/>
        <w:t>16.87</w:t>
      </w:r>
    </w:p>
    <w:p w14:paraId="57DC95BD" w14:textId="77777777" w:rsidR="00462539" w:rsidRDefault="00462539" w:rsidP="00462539">
      <w:pPr>
        <w:pStyle w:val="ListParagraph"/>
        <w:numPr>
          <w:ilvl w:val="1"/>
          <w:numId w:val="22"/>
        </w:numPr>
        <w:tabs>
          <w:tab w:val="left" w:pos="4590"/>
        </w:tabs>
        <w:spacing w:before="0" w:after="0"/>
      </w:pPr>
      <w:r>
        <w:t>Likelihood of failure distributed between minimum of 1.053e-01 and maximum of 3.939e-01.,</w:t>
      </w:r>
    </w:p>
    <w:p w14:paraId="44694BB3" w14:textId="77777777" w:rsidR="00462539" w:rsidRDefault="00462539" w:rsidP="00462539">
      <w:pPr>
        <w:pStyle w:val="ListParagraph"/>
        <w:numPr>
          <w:ilvl w:val="1"/>
          <w:numId w:val="22"/>
        </w:numPr>
        <w:tabs>
          <w:tab w:val="left" w:pos="4590"/>
        </w:tabs>
        <w:spacing w:before="0" w:after="0"/>
      </w:pPr>
      <w:r>
        <w:t>Consequence of failure distributed between minimum of $12.01 and maximum of $52.13 Millions of dollars,</w:t>
      </w:r>
    </w:p>
    <w:p w14:paraId="1689FC47" w14:textId="77777777" w:rsidR="00462539" w:rsidRDefault="00462539" w:rsidP="00462539">
      <w:pPr>
        <w:pStyle w:val="ListParagraph"/>
        <w:numPr>
          <w:ilvl w:val="1"/>
          <w:numId w:val="22"/>
        </w:numPr>
        <w:tabs>
          <w:tab w:val="left" w:pos="4590"/>
        </w:tabs>
        <w:spacing w:before="0" w:after="0"/>
      </w:pPr>
      <w:r>
        <w:t>Leak scenario:</w:t>
      </w:r>
    </w:p>
    <w:p w14:paraId="469FF8FF" w14:textId="77777777" w:rsidR="00462539" w:rsidRDefault="00462539" w:rsidP="00462539">
      <w:pPr>
        <w:pStyle w:val="ListParagraph"/>
        <w:numPr>
          <w:ilvl w:val="2"/>
          <w:numId w:val="22"/>
        </w:numPr>
        <w:tabs>
          <w:tab w:val="left" w:pos="4590"/>
        </w:tabs>
        <w:spacing w:before="0" w:after="0"/>
      </w:pPr>
      <w:r>
        <w:t>Environmental cost between minimum of $0.21 and maximum of $0.37 Millions of dollars</w:t>
      </w:r>
    </w:p>
    <w:p w14:paraId="02203A3D" w14:textId="77777777" w:rsidR="00462539" w:rsidRDefault="00462539" w:rsidP="00462539">
      <w:pPr>
        <w:pStyle w:val="ListParagraph"/>
        <w:numPr>
          <w:ilvl w:val="2"/>
          <w:numId w:val="22"/>
        </w:numPr>
        <w:tabs>
          <w:tab w:val="left" w:pos="4590"/>
        </w:tabs>
        <w:spacing w:before="0" w:after="0"/>
      </w:pPr>
      <w:r>
        <w:t>Spill volume is between a minimum of 1673.49 and maximum of 2554.65 gallons,</w:t>
      </w:r>
    </w:p>
    <w:p w14:paraId="2966E358" w14:textId="77777777" w:rsidR="00462539" w:rsidRDefault="00462539" w:rsidP="00462539">
      <w:pPr>
        <w:pStyle w:val="ListParagraph"/>
        <w:numPr>
          <w:ilvl w:val="1"/>
          <w:numId w:val="22"/>
        </w:numPr>
        <w:tabs>
          <w:tab w:val="left" w:pos="4590"/>
        </w:tabs>
        <w:spacing w:before="0" w:after="0"/>
      </w:pPr>
      <w:r>
        <w:t>Rupture scenario:</w:t>
      </w:r>
    </w:p>
    <w:p w14:paraId="6B2C6EC0" w14:textId="77777777" w:rsidR="00462539" w:rsidRDefault="00462539" w:rsidP="00462539">
      <w:pPr>
        <w:pStyle w:val="ListParagraph"/>
        <w:numPr>
          <w:ilvl w:val="2"/>
          <w:numId w:val="22"/>
        </w:numPr>
        <w:tabs>
          <w:tab w:val="left" w:pos="4590"/>
        </w:tabs>
        <w:spacing w:before="0" w:after="0"/>
      </w:pPr>
      <w:r>
        <w:t>Environmental cost between minimum of $32.90 and maximum of $120.84 Millions of dollars</w:t>
      </w:r>
    </w:p>
    <w:p w14:paraId="22A1AD0B" w14:textId="77777777" w:rsidR="00462539" w:rsidRDefault="00462539" w:rsidP="00462539">
      <w:pPr>
        <w:pStyle w:val="ListParagraph"/>
        <w:numPr>
          <w:ilvl w:val="2"/>
          <w:numId w:val="22"/>
        </w:numPr>
        <w:tabs>
          <w:tab w:val="left" w:pos="4590"/>
        </w:tabs>
        <w:spacing w:before="0" w:after="0"/>
      </w:pPr>
      <w:r>
        <w:t>Spill volume is between a minimum of 184947.54 and maximum of 1140132.84 gallons,</w:t>
      </w:r>
    </w:p>
    <w:p w14:paraId="2F784B0D" w14:textId="77777777" w:rsidR="00462539" w:rsidRDefault="00462539" w:rsidP="00462539">
      <w:pPr>
        <w:pStyle w:val="ListParagraph"/>
        <w:numPr>
          <w:ilvl w:val="1"/>
          <w:numId w:val="22"/>
        </w:numPr>
        <w:tabs>
          <w:tab w:val="left" w:pos="4590"/>
        </w:tabs>
        <w:spacing w:before="0" w:after="0"/>
      </w:pPr>
      <w:r>
        <w:t>Puncture scenario:</w:t>
      </w:r>
    </w:p>
    <w:p w14:paraId="34E3F336" w14:textId="77777777" w:rsidR="00462539" w:rsidRDefault="00462539" w:rsidP="00462539">
      <w:pPr>
        <w:pStyle w:val="ListParagraph"/>
        <w:numPr>
          <w:ilvl w:val="2"/>
          <w:numId w:val="22"/>
        </w:numPr>
        <w:tabs>
          <w:tab w:val="left" w:pos="4590"/>
        </w:tabs>
        <w:spacing w:before="0" w:after="0"/>
      </w:pPr>
      <w:r>
        <w:t>Environmental cost between minimum of $6.96 and maximum of $12.22 Millions of dollars</w:t>
      </w:r>
    </w:p>
    <w:p w14:paraId="27F62F04" w14:textId="77777777" w:rsidR="00462539" w:rsidRDefault="00462539" w:rsidP="00462539">
      <w:pPr>
        <w:pStyle w:val="ListParagraph"/>
        <w:numPr>
          <w:ilvl w:val="2"/>
          <w:numId w:val="22"/>
        </w:numPr>
        <w:tabs>
          <w:tab w:val="left" w:pos="4590"/>
        </w:tabs>
        <w:spacing w:before="0" w:after="0"/>
      </w:pPr>
      <w:r>
        <w:t>Spill volume is between a minimum of 54987.09 and maximum of 83939.9 gallons,</w:t>
      </w:r>
    </w:p>
    <w:p w14:paraId="2A768279" w14:textId="77777777" w:rsidR="00462539" w:rsidRDefault="00462539" w:rsidP="00462539">
      <w:pPr>
        <w:pStyle w:val="ListParagraph"/>
        <w:numPr>
          <w:ilvl w:val="1"/>
          <w:numId w:val="22"/>
        </w:numPr>
        <w:tabs>
          <w:tab w:val="left" w:pos="4590"/>
        </w:tabs>
        <w:spacing w:before="0" w:after="0"/>
      </w:pPr>
      <w:r>
        <w:t>Product type is Crude Oil.</w:t>
      </w:r>
    </w:p>
    <w:p w14:paraId="1F782384" w14:textId="77777777" w:rsidR="00462539" w:rsidRDefault="00462539" w:rsidP="00462539">
      <w:pPr>
        <w:pStyle w:val="ListParagraph"/>
        <w:numPr>
          <w:ilvl w:val="1"/>
          <w:numId w:val="22"/>
        </w:numPr>
        <w:tabs>
          <w:tab w:val="left" w:pos="4590"/>
        </w:tabs>
        <w:spacing w:before="0" w:after="0"/>
      </w:pPr>
      <w:r>
        <w:t>Land Use is distributed as follows</w:t>
      </w:r>
    </w:p>
    <w:p w14:paraId="5EF74456" w14:textId="77777777" w:rsidR="00462539" w:rsidRDefault="00462539" w:rsidP="00462539">
      <w:pPr>
        <w:pStyle w:val="ListParagraph"/>
        <w:numPr>
          <w:ilvl w:val="2"/>
          <w:numId w:val="22"/>
        </w:numPr>
        <w:tabs>
          <w:tab w:val="left" w:pos="4590"/>
        </w:tabs>
        <w:spacing w:before="0" w:after="0"/>
      </w:pPr>
      <w:r>
        <w:t>Agricultural: 170.37, Forested: 210.49, Remote: 149.98, Water Course: 25.97"</w:t>
      </w:r>
    </w:p>
    <w:p w14:paraId="4F0578B9" w14:textId="77777777" w:rsidR="00462539" w:rsidRDefault="00462539" w:rsidP="00462539">
      <w:pPr>
        <w:pStyle w:val="ListParagraph"/>
        <w:numPr>
          <w:ilvl w:val="0"/>
          <w:numId w:val="22"/>
        </w:numPr>
        <w:tabs>
          <w:tab w:val="left" w:pos="4590"/>
        </w:tabs>
        <w:spacing w:before="0" w:after="0"/>
      </w:pPr>
      <w:r>
        <w:t>"Access C5 Line 36,</w:t>
      </w:r>
    </w:p>
    <w:p w14:paraId="1FF5371D" w14:textId="77777777" w:rsidR="00462539" w:rsidRDefault="00462539" w:rsidP="00462539">
      <w:pPr>
        <w:pStyle w:val="ListParagraph"/>
        <w:numPr>
          <w:ilvl w:val="1"/>
          <w:numId w:val="22"/>
        </w:numPr>
        <w:tabs>
          <w:tab w:val="left" w:pos="4590"/>
        </w:tabs>
        <w:spacing w:before="0" w:after="0"/>
      </w:pPr>
      <w:r>
        <w:t>Total Cumulative Length (m):</w:t>
      </w:r>
      <w:r>
        <w:tab/>
        <w:t>404.28,</w:t>
      </w:r>
    </w:p>
    <w:p w14:paraId="1D500836" w14:textId="77777777" w:rsidR="00462539" w:rsidRDefault="00462539" w:rsidP="00462539">
      <w:pPr>
        <w:pStyle w:val="ListParagraph"/>
        <w:numPr>
          <w:ilvl w:val="2"/>
          <w:numId w:val="22"/>
        </w:numPr>
        <w:tabs>
          <w:tab w:val="left" w:pos="4590"/>
        </w:tabs>
        <w:spacing w:before="0" w:after="0"/>
      </w:pPr>
      <w:r>
        <w:t>EC Method 1 :</w:t>
      </w:r>
      <w:r>
        <w:tab/>
        <w:t>404.28</w:t>
      </w:r>
    </w:p>
    <w:p w14:paraId="2257CDB2" w14:textId="77777777" w:rsidR="00462539" w:rsidRDefault="00462539" w:rsidP="00462539">
      <w:pPr>
        <w:pStyle w:val="ListParagraph"/>
        <w:numPr>
          <w:ilvl w:val="1"/>
          <w:numId w:val="22"/>
        </w:numPr>
        <w:tabs>
          <w:tab w:val="left" w:pos="4590"/>
        </w:tabs>
        <w:spacing w:before="0" w:after="0"/>
      </w:pPr>
      <w:r>
        <w:lastRenderedPageBreak/>
        <w:t>Likelihood of failure distributed between minimum of 9.902e-01 and maximum of 9.907e-01.,</w:t>
      </w:r>
    </w:p>
    <w:p w14:paraId="1D7AE37B" w14:textId="77777777" w:rsidR="00462539" w:rsidRDefault="00462539" w:rsidP="00462539">
      <w:pPr>
        <w:pStyle w:val="ListParagraph"/>
        <w:numPr>
          <w:ilvl w:val="1"/>
          <w:numId w:val="22"/>
        </w:numPr>
        <w:tabs>
          <w:tab w:val="left" w:pos="4590"/>
        </w:tabs>
        <w:spacing w:before="0" w:after="0"/>
      </w:pPr>
      <w:r>
        <w:t>Consequence of failure distributed between minimum of $1.21 and maximum of $1.24 Millions of dollars,</w:t>
      </w:r>
    </w:p>
    <w:p w14:paraId="0E75B9E8" w14:textId="77777777" w:rsidR="00462539" w:rsidRDefault="00462539" w:rsidP="00462539">
      <w:pPr>
        <w:pStyle w:val="ListParagraph"/>
        <w:numPr>
          <w:ilvl w:val="1"/>
          <w:numId w:val="22"/>
        </w:numPr>
        <w:tabs>
          <w:tab w:val="left" w:pos="4590"/>
        </w:tabs>
        <w:spacing w:before="0" w:after="0"/>
      </w:pPr>
      <w:r>
        <w:t>Leak scenario:</w:t>
      </w:r>
    </w:p>
    <w:p w14:paraId="5569B30D" w14:textId="77777777" w:rsidR="00462539" w:rsidRDefault="00462539" w:rsidP="00462539">
      <w:pPr>
        <w:pStyle w:val="ListParagraph"/>
        <w:numPr>
          <w:ilvl w:val="2"/>
          <w:numId w:val="22"/>
        </w:numPr>
        <w:tabs>
          <w:tab w:val="left" w:pos="4590"/>
        </w:tabs>
        <w:spacing w:before="0" w:after="0"/>
      </w:pPr>
      <w:r>
        <w:t>Environmental cost between minimum of $0.13 and maximum of $0.14 Millions of dollars</w:t>
      </w:r>
    </w:p>
    <w:p w14:paraId="5306D549" w14:textId="77777777" w:rsidR="00462539" w:rsidRDefault="00462539" w:rsidP="00462539">
      <w:pPr>
        <w:pStyle w:val="ListParagraph"/>
        <w:numPr>
          <w:ilvl w:val="2"/>
          <w:numId w:val="22"/>
        </w:numPr>
        <w:tabs>
          <w:tab w:val="left" w:pos="4590"/>
        </w:tabs>
        <w:spacing w:before="0" w:after="0"/>
      </w:pPr>
      <w:r>
        <w:t>Spill volume is between a minimum of 1973.44 and maximum of 1981.77 gallons,</w:t>
      </w:r>
    </w:p>
    <w:p w14:paraId="48312A02" w14:textId="77777777" w:rsidR="00462539" w:rsidRDefault="00462539" w:rsidP="00462539">
      <w:pPr>
        <w:pStyle w:val="ListParagraph"/>
        <w:numPr>
          <w:ilvl w:val="1"/>
          <w:numId w:val="22"/>
        </w:numPr>
        <w:tabs>
          <w:tab w:val="left" w:pos="4590"/>
        </w:tabs>
        <w:spacing w:before="0" w:after="0"/>
      </w:pPr>
      <w:r>
        <w:t>Rupture scenario:</w:t>
      </w:r>
    </w:p>
    <w:p w14:paraId="21257C6C" w14:textId="77777777" w:rsidR="00462539" w:rsidRDefault="00462539" w:rsidP="00462539">
      <w:pPr>
        <w:pStyle w:val="ListParagraph"/>
        <w:numPr>
          <w:ilvl w:val="2"/>
          <w:numId w:val="22"/>
        </w:numPr>
        <w:tabs>
          <w:tab w:val="left" w:pos="4590"/>
        </w:tabs>
        <w:spacing w:before="0" w:after="0"/>
      </w:pPr>
      <w:r>
        <w:t>Environmental cost between minimum of $38.08 and maximum of $38.24 Millions of dollars</w:t>
      </w:r>
    </w:p>
    <w:p w14:paraId="36231214" w14:textId="77777777" w:rsidR="00462539" w:rsidRDefault="00462539" w:rsidP="00462539">
      <w:pPr>
        <w:pStyle w:val="ListParagraph"/>
        <w:numPr>
          <w:ilvl w:val="2"/>
          <w:numId w:val="22"/>
        </w:numPr>
        <w:tabs>
          <w:tab w:val="left" w:pos="4590"/>
        </w:tabs>
        <w:spacing w:before="0" w:after="0"/>
      </w:pPr>
      <w:r>
        <w:t>Spill volume is between a minimum of 558809.69 and maximum of 561166.98 gallons,</w:t>
      </w:r>
    </w:p>
    <w:p w14:paraId="7A7950BE" w14:textId="77777777" w:rsidR="00462539" w:rsidRDefault="00462539" w:rsidP="00462539">
      <w:pPr>
        <w:pStyle w:val="ListParagraph"/>
        <w:numPr>
          <w:ilvl w:val="1"/>
          <w:numId w:val="22"/>
        </w:numPr>
        <w:tabs>
          <w:tab w:val="left" w:pos="4590"/>
        </w:tabs>
        <w:spacing w:before="0" w:after="0"/>
      </w:pPr>
      <w:r>
        <w:t>Puncture scenario:</w:t>
      </w:r>
    </w:p>
    <w:p w14:paraId="1B1B942B" w14:textId="77777777" w:rsidR="00462539" w:rsidRDefault="00462539" w:rsidP="00462539">
      <w:pPr>
        <w:pStyle w:val="ListParagraph"/>
        <w:numPr>
          <w:ilvl w:val="2"/>
          <w:numId w:val="22"/>
        </w:numPr>
        <w:tabs>
          <w:tab w:val="left" w:pos="4590"/>
        </w:tabs>
        <w:spacing w:before="0" w:after="0"/>
      </w:pPr>
      <w:r>
        <w:t>Environmental cost between minimum of $4.42 and maximum of $4.44 Millions of dollars</w:t>
      </w:r>
    </w:p>
    <w:p w14:paraId="0C0FF4F0" w14:textId="77777777" w:rsidR="00462539" w:rsidRDefault="00462539" w:rsidP="00462539">
      <w:pPr>
        <w:pStyle w:val="ListParagraph"/>
        <w:numPr>
          <w:ilvl w:val="2"/>
          <w:numId w:val="22"/>
        </w:numPr>
        <w:tabs>
          <w:tab w:val="left" w:pos="4590"/>
        </w:tabs>
        <w:spacing w:before="0" w:after="0"/>
      </w:pPr>
      <w:r>
        <w:t>Spill volume is between a minimum of 64842.88 and maximum of 65116.41 gallons,</w:t>
      </w:r>
    </w:p>
    <w:p w14:paraId="5B346152" w14:textId="77777777" w:rsidR="00462539" w:rsidRDefault="00462539" w:rsidP="00462539">
      <w:pPr>
        <w:pStyle w:val="ListParagraph"/>
        <w:numPr>
          <w:ilvl w:val="1"/>
          <w:numId w:val="22"/>
        </w:numPr>
        <w:tabs>
          <w:tab w:val="left" w:pos="4590"/>
        </w:tabs>
        <w:spacing w:before="0" w:after="0"/>
      </w:pPr>
      <w:r>
        <w:t>Product type is LVP Products.</w:t>
      </w:r>
    </w:p>
    <w:p w14:paraId="0386613B" w14:textId="77777777" w:rsidR="00462539" w:rsidRDefault="00462539" w:rsidP="00462539">
      <w:pPr>
        <w:pStyle w:val="ListParagraph"/>
        <w:numPr>
          <w:ilvl w:val="1"/>
          <w:numId w:val="22"/>
        </w:numPr>
        <w:tabs>
          <w:tab w:val="left" w:pos="4590"/>
        </w:tabs>
        <w:spacing w:before="0" w:after="0"/>
      </w:pPr>
      <w:r>
        <w:t>Land Use is distributed as follows</w:t>
      </w:r>
    </w:p>
    <w:p w14:paraId="554CD120" w14:textId="77777777" w:rsidR="00462539" w:rsidRDefault="00462539" w:rsidP="00462539">
      <w:pPr>
        <w:pStyle w:val="ListParagraph"/>
        <w:numPr>
          <w:ilvl w:val="2"/>
          <w:numId w:val="22"/>
        </w:numPr>
        <w:tabs>
          <w:tab w:val="left" w:pos="4590"/>
        </w:tabs>
        <w:spacing w:before="0" w:after="0"/>
      </w:pPr>
      <w:r>
        <w:t>Commercial/Industrial: 404.28"</w:t>
      </w:r>
    </w:p>
    <w:p w14:paraId="7EFF9768" w14:textId="77777777" w:rsidR="00462539" w:rsidRDefault="00462539" w:rsidP="00462539">
      <w:pPr>
        <w:pStyle w:val="ListParagraph"/>
        <w:numPr>
          <w:ilvl w:val="0"/>
          <w:numId w:val="22"/>
        </w:numPr>
        <w:tabs>
          <w:tab w:val="left" w:pos="4590"/>
        </w:tabs>
        <w:spacing w:before="0" w:after="0"/>
      </w:pPr>
      <w:r>
        <w:t>"Access C5 Line 37,</w:t>
      </w:r>
    </w:p>
    <w:p w14:paraId="2E60685E" w14:textId="77777777" w:rsidR="00462539" w:rsidRDefault="00462539" w:rsidP="00462539">
      <w:pPr>
        <w:pStyle w:val="ListParagraph"/>
        <w:numPr>
          <w:ilvl w:val="1"/>
          <w:numId w:val="22"/>
        </w:numPr>
        <w:tabs>
          <w:tab w:val="left" w:pos="4590"/>
        </w:tabs>
        <w:spacing w:before="0" w:after="0"/>
      </w:pPr>
      <w:r>
        <w:t>Total Cumulative Length (m):</w:t>
      </w:r>
      <w:r>
        <w:tab/>
        <w:t>404.14,</w:t>
      </w:r>
    </w:p>
    <w:p w14:paraId="4390B417" w14:textId="77777777" w:rsidR="00462539" w:rsidRDefault="00462539" w:rsidP="00462539">
      <w:pPr>
        <w:pStyle w:val="ListParagraph"/>
        <w:numPr>
          <w:ilvl w:val="2"/>
          <w:numId w:val="22"/>
        </w:numPr>
        <w:tabs>
          <w:tab w:val="left" w:pos="4590"/>
        </w:tabs>
        <w:spacing w:before="0" w:after="0"/>
      </w:pPr>
      <w:r>
        <w:t>EC Method 1 :</w:t>
      </w:r>
      <w:r>
        <w:tab/>
        <w:t>404.14</w:t>
      </w:r>
    </w:p>
    <w:p w14:paraId="2159BD4F" w14:textId="77777777" w:rsidR="00462539" w:rsidRDefault="00462539" w:rsidP="00462539">
      <w:pPr>
        <w:pStyle w:val="ListParagraph"/>
        <w:numPr>
          <w:ilvl w:val="1"/>
          <w:numId w:val="22"/>
        </w:numPr>
        <w:tabs>
          <w:tab w:val="left" w:pos="4590"/>
        </w:tabs>
        <w:spacing w:before="0" w:after="0"/>
      </w:pPr>
      <w:r>
        <w:t>Likelihood of failure distributed between minimum of 9.902e-01 and maximum of 9.907e-01.,</w:t>
      </w:r>
    </w:p>
    <w:p w14:paraId="0AC04935" w14:textId="77777777" w:rsidR="00462539" w:rsidRDefault="00462539" w:rsidP="00462539">
      <w:pPr>
        <w:pStyle w:val="ListParagraph"/>
        <w:numPr>
          <w:ilvl w:val="1"/>
          <w:numId w:val="22"/>
        </w:numPr>
        <w:tabs>
          <w:tab w:val="left" w:pos="4590"/>
        </w:tabs>
        <w:spacing w:before="0" w:after="0"/>
      </w:pPr>
      <w:r>
        <w:t>Consequence of failure distributed between minimum of $1.21 and maximum of $1.24 Millions of dollars,</w:t>
      </w:r>
    </w:p>
    <w:p w14:paraId="0DC53100" w14:textId="77777777" w:rsidR="00462539" w:rsidRDefault="00462539" w:rsidP="00462539">
      <w:pPr>
        <w:pStyle w:val="ListParagraph"/>
        <w:numPr>
          <w:ilvl w:val="1"/>
          <w:numId w:val="22"/>
        </w:numPr>
        <w:tabs>
          <w:tab w:val="left" w:pos="4590"/>
        </w:tabs>
        <w:spacing w:before="0" w:after="0"/>
      </w:pPr>
      <w:r>
        <w:t>Leak scenario:</w:t>
      </w:r>
    </w:p>
    <w:p w14:paraId="60F5900F" w14:textId="77777777" w:rsidR="00462539" w:rsidRDefault="00462539" w:rsidP="00462539">
      <w:pPr>
        <w:pStyle w:val="ListParagraph"/>
        <w:numPr>
          <w:ilvl w:val="2"/>
          <w:numId w:val="22"/>
        </w:numPr>
        <w:tabs>
          <w:tab w:val="left" w:pos="4590"/>
        </w:tabs>
        <w:spacing w:before="0" w:after="0"/>
      </w:pPr>
      <w:r>
        <w:t>Environmental cost between minimum of $0.13 and maximum of $0.14 Millions of dollars</w:t>
      </w:r>
    </w:p>
    <w:p w14:paraId="47A47F18" w14:textId="77777777" w:rsidR="00462539" w:rsidRDefault="00462539" w:rsidP="00462539">
      <w:pPr>
        <w:pStyle w:val="ListParagraph"/>
        <w:numPr>
          <w:ilvl w:val="2"/>
          <w:numId w:val="22"/>
        </w:numPr>
        <w:tabs>
          <w:tab w:val="left" w:pos="4590"/>
        </w:tabs>
        <w:spacing w:before="0" w:after="0"/>
      </w:pPr>
      <w:r>
        <w:t>Spill volume is between a minimum of 1973.44 and maximum of 1981.77 gallons,</w:t>
      </w:r>
    </w:p>
    <w:p w14:paraId="0CAC87ED" w14:textId="77777777" w:rsidR="00462539" w:rsidRDefault="00462539" w:rsidP="00462539">
      <w:pPr>
        <w:pStyle w:val="ListParagraph"/>
        <w:numPr>
          <w:ilvl w:val="1"/>
          <w:numId w:val="22"/>
        </w:numPr>
        <w:tabs>
          <w:tab w:val="left" w:pos="4590"/>
        </w:tabs>
        <w:spacing w:before="0" w:after="0"/>
      </w:pPr>
      <w:r>
        <w:t>Rupture scenario:</w:t>
      </w:r>
    </w:p>
    <w:p w14:paraId="51E73828" w14:textId="77777777" w:rsidR="00462539" w:rsidRDefault="00462539" w:rsidP="00462539">
      <w:pPr>
        <w:pStyle w:val="ListParagraph"/>
        <w:numPr>
          <w:ilvl w:val="2"/>
          <w:numId w:val="22"/>
        </w:numPr>
        <w:tabs>
          <w:tab w:val="left" w:pos="4590"/>
        </w:tabs>
        <w:spacing w:before="0" w:after="0"/>
      </w:pPr>
      <w:r>
        <w:t>Environmental cost between minimum of $38.08 and maximum of $38.24 Millions of dollars</w:t>
      </w:r>
    </w:p>
    <w:p w14:paraId="2E62450D" w14:textId="77777777" w:rsidR="00462539" w:rsidRDefault="00462539" w:rsidP="00462539">
      <w:pPr>
        <w:pStyle w:val="ListParagraph"/>
        <w:numPr>
          <w:ilvl w:val="2"/>
          <w:numId w:val="22"/>
        </w:numPr>
        <w:tabs>
          <w:tab w:val="left" w:pos="4590"/>
        </w:tabs>
        <w:spacing w:before="0" w:after="0"/>
      </w:pPr>
      <w:r>
        <w:t>Spill volume is between a minimum of 558809.69 and maximum of 561166.19 gallons,</w:t>
      </w:r>
    </w:p>
    <w:p w14:paraId="0AFFDA7E" w14:textId="77777777" w:rsidR="00462539" w:rsidRDefault="00462539" w:rsidP="00462539">
      <w:pPr>
        <w:pStyle w:val="ListParagraph"/>
        <w:numPr>
          <w:ilvl w:val="1"/>
          <w:numId w:val="22"/>
        </w:numPr>
        <w:tabs>
          <w:tab w:val="left" w:pos="4590"/>
        </w:tabs>
        <w:spacing w:before="0" w:after="0"/>
      </w:pPr>
      <w:r>
        <w:t>Puncture scenario:</w:t>
      </w:r>
    </w:p>
    <w:p w14:paraId="146DD44A" w14:textId="77777777" w:rsidR="00462539" w:rsidRDefault="00462539" w:rsidP="00462539">
      <w:pPr>
        <w:pStyle w:val="ListParagraph"/>
        <w:numPr>
          <w:ilvl w:val="2"/>
          <w:numId w:val="22"/>
        </w:numPr>
        <w:tabs>
          <w:tab w:val="left" w:pos="4590"/>
        </w:tabs>
        <w:spacing w:before="0" w:after="0"/>
      </w:pPr>
      <w:r>
        <w:t>Environmental cost between minimum of $4.42 and maximum of $4.44 Millions of dollars</w:t>
      </w:r>
    </w:p>
    <w:p w14:paraId="5475DD6B" w14:textId="77777777" w:rsidR="00462539" w:rsidRDefault="00462539" w:rsidP="00462539">
      <w:pPr>
        <w:pStyle w:val="ListParagraph"/>
        <w:numPr>
          <w:ilvl w:val="2"/>
          <w:numId w:val="22"/>
        </w:numPr>
        <w:tabs>
          <w:tab w:val="left" w:pos="4590"/>
        </w:tabs>
        <w:spacing w:before="0" w:after="0"/>
      </w:pPr>
      <w:r>
        <w:t>Spill volume is between a minimum of 64842.88 and maximum of 65116.32 gallons,</w:t>
      </w:r>
    </w:p>
    <w:p w14:paraId="48BC3719" w14:textId="77777777" w:rsidR="00462539" w:rsidRDefault="00462539" w:rsidP="00462539">
      <w:pPr>
        <w:pStyle w:val="ListParagraph"/>
        <w:numPr>
          <w:ilvl w:val="1"/>
          <w:numId w:val="22"/>
        </w:numPr>
        <w:tabs>
          <w:tab w:val="left" w:pos="4590"/>
        </w:tabs>
        <w:spacing w:before="0" w:after="0"/>
      </w:pPr>
      <w:r>
        <w:t>Product type is LVP Products.</w:t>
      </w:r>
    </w:p>
    <w:p w14:paraId="779AA321" w14:textId="77777777" w:rsidR="00462539" w:rsidRDefault="00462539" w:rsidP="00462539">
      <w:pPr>
        <w:pStyle w:val="ListParagraph"/>
        <w:numPr>
          <w:ilvl w:val="1"/>
          <w:numId w:val="22"/>
        </w:numPr>
        <w:tabs>
          <w:tab w:val="left" w:pos="4590"/>
        </w:tabs>
        <w:spacing w:before="0" w:after="0"/>
      </w:pPr>
      <w:r>
        <w:t>Land Use is distributed as follows</w:t>
      </w:r>
    </w:p>
    <w:p w14:paraId="02711C28" w14:textId="77777777" w:rsidR="00462539" w:rsidRDefault="00462539" w:rsidP="00462539">
      <w:pPr>
        <w:pStyle w:val="ListParagraph"/>
        <w:numPr>
          <w:ilvl w:val="2"/>
          <w:numId w:val="22"/>
        </w:numPr>
        <w:tabs>
          <w:tab w:val="left" w:pos="4590"/>
        </w:tabs>
        <w:spacing w:before="0" w:after="0"/>
      </w:pPr>
      <w:r>
        <w:t>Commercial/Industrial: 404.14"</w:t>
      </w:r>
    </w:p>
    <w:p w14:paraId="4851E50D" w14:textId="77777777" w:rsidR="00462539" w:rsidRDefault="00462539" w:rsidP="00462539">
      <w:pPr>
        <w:pStyle w:val="ListParagraph"/>
        <w:numPr>
          <w:ilvl w:val="0"/>
          <w:numId w:val="22"/>
        </w:numPr>
        <w:tabs>
          <w:tab w:val="left" w:pos="4590"/>
        </w:tabs>
        <w:spacing w:before="0" w:after="0"/>
      </w:pPr>
      <w:r>
        <w:t>"CADOTTE LAKE TO UTIKUMA STATION NPS 20,</w:t>
      </w:r>
    </w:p>
    <w:p w14:paraId="08CCF83F" w14:textId="77777777" w:rsidR="00462539" w:rsidRDefault="00462539" w:rsidP="00462539">
      <w:pPr>
        <w:pStyle w:val="ListParagraph"/>
        <w:numPr>
          <w:ilvl w:val="1"/>
          <w:numId w:val="22"/>
        </w:numPr>
        <w:tabs>
          <w:tab w:val="left" w:pos="4590"/>
        </w:tabs>
        <w:spacing w:before="0" w:after="0"/>
      </w:pPr>
      <w:r>
        <w:t>Total Cumulative Length (m):</w:t>
      </w:r>
      <w:r>
        <w:tab/>
        <w:t>320.83,</w:t>
      </w:r>
    </w:p>
    <w:p w14:paraId="3A5C4F2C" w14:textId="77777777" w:rsidR="00462539" w:rsidRDefault="00462539" w:rsidP="00462539">
      <w:pPr>
        <w:pStyle w:val="ListParagraph"/>
        <w:numPr>
          <w:ilvl w:val="2"/>
          <w:numId w:val="22"/>
        </w:numPr>
        <w:tabs>
          <w:tab w:val="left" w:pos="4590"/>
        </w:tabs>
        <w:spacing w:before="0" w:after="0"/>
      </w:pPr>
      <w:r>
        <w:lastRenderedPageBreak/>
        <w:t>SCC Method 2 :</w:t>
      </w:r>
      <w:r>
        <w:tab/>
        <w:t>260.84</w:t>
      </w:r>
    </w:p>
    <w:p w14:paraId="02560D00" w14:textId="77777777" w:rsidR="00462539" w:rsidRDefault="00462539" w:rsidP="00462539">
      <w:pPr>
        <w:pStyle w:val="ListParagraph"/>
        <w:numPr>
          <w:ilvl w:val="2"/>
          <w:numId w:val="22"/>
        </w:numPr>
        <w:tabs>
          <w:tab w:val="left" w:pos="4590"/>
        </w:tabs>
        <w:spacing w:before="0" w:after="0"/>
      </w:pPr>
      <w:r>
        <w:t>MD Method 2 :</w:t>
      </w:r>
      <w:r>
        <w:tab/>
        <w:t>59.99</w:t>
      </w:r>
    </w:p>
    <w:p w14:paraId="3A3D6D73" w14:textId="77777777" w:rsidR="00462539" w:rsidRDefault="00462539" w:rsidP="00462539">
      <w:pPr>
        <w:pStyle w:val="ListParagraph"/>
        <w:numPr>
          <w:ilvl w:val="1"/>
          <w:numId w:val="22"/>
        </w:numPr>
        <w:tabs>
          <w:tab w:val="left" w:pos="4590"/>
        </w:tabs>
        <w:spacing w:before="0" w:after="0"/>
      </w:pPr>
      <w:r>
        <w:t>Likelihood of failure distributed between minimum of 1.276e-01 and maximum of 9.895e-01.,</w:t>
      </w:r>
    </w:p>
    <w:p w14:paraId="619CB450" w14:textId="77777777" w:rsidR="00462539" w:rsidRDefault="00462539" w:rsidP="00462539">
      <w:pPr>
        <w:pStyle w:val="ListParagraph"/>
        <w:numPr>
          <w:ilvl w:val="1"/>
          <w:numId w:val="22"/>
        </w:numPr>
        <w:tabs>
          <w:tab w:val="left" w:pos="4590"/>
        </w:tabs>
        <w:spacing w:before="0" w:after="0"/>
      </w:pPr>
      <w:r>
        <w:t>Consequence of failure distributed between minimum of $1.94 and maximum of $25.90 Millions of dollars,</w:t>
      </w:r>
    </w:p>
    <w:p w14:paraId="53BE423E" w14:textId="77777777" w:rsidR="00462539" w:rsidRDefault="00462539" w:rsidP="00462539">
      <w:pPr>
        <w:pStyle w:val="ListParagraph"/>
        <w:numPr>
          <w:ilvl w:val="1"/>
          <w:numId w:val="22"/>
        </w:numPr>
        <w:tabs>
          <w:tab w:val="left" w:pos="4590"/>
        </w:tabs>
        <w:spacing w:before="0" w:after="0"/>
      </w:pPr>
      <w:r>
        <w:t>Leak scenario:</w:t>
      </w:r>
    </w:p>
    <w:p w14:paraId="450034EA" w14:textId="77777777" w:rsidR="00462539" w:rsidRDefault="00462539" w:rsidP="00462539">
      <w:pPr>
        <w:pStyle w:val="ListParagraph"/>
        <w:numPr>
          <w:ilvl w:val="2"/>
          <w:numId w:val="22"/>
        </w:numPr>
        <w:tabs>
          <w:tab w:val="left" w:pos="4590"/>
        </w:tabs>
        <w:spacing w:before="0" w:after="0"/>
      </w:pPr>
      <w:r>
        <w:t>Environmental cost between minimum of $0.20 and maximum of $0.39 Millions of dollars</w:t>
      </w:r>
    </w:p>
    <w:p w14:paraId="33FAE088" w14:textId="77777777" w:rsidR="00462539" w:rsidRDefault="00462539" w:rsidP="00462539">
      <w:pPr>
        <w:pStyle w:val="ListParagraph"/>
        <w:numPr>
          <w:ilvl w:val="2"/>
          <w:numId w:val="22"/>
        </w:numPr>
        <w:tabs>
          <w:tab w:val="left" w:pos="4590"/>
        </w:tabs>
        <w:spacing w:before="0" w:after="0"/>
      </w:pPr>
      <w:r>
        <w:t>Spill volume is between a minimum of 1848.94 and maximum of 2973.33 gallons,</w:t>
      </w:r>
    </w:p>
    <w:p w14:paraId="3A848DFC" w14:textId="77777777" w:rsidR="00462539" w:rsidRDefault="00462539" w:rsidP="00462539">
      <w:pPr>
        <w:pStyle w:val="ListParagraph"/>
        <w:numPr>
          <w:ilvl w:val="1"/>
          <w:numId w:val="22"/>
        </w:numPr>
        <w:tabs>
          <w:tab w:val="left" w:pos="4590"/>
        </w:tabs>
        <w:spacing w:before="0" w:after="0"/>
      </w:pPr>
      <w:r>
        <w:t>Rupture scenario:</w:t>
      </w:r>
    </w:p>
    <w:p w14:paraId="0A47C874" w14:textId="77777777" w:rsidR="00462539" w:rsidRDefault="00462539" w:rsidP="00462539">
      <w:pPr>
        <w:pStyle w:val="ListParagraph"/>
        <w:numPr>
          <w:ilvl w:val="2"/>
          <w:numId w:val="22"/>
        </w:numPr>
        <w:tabs>
          <w:tab w:val="left" w:pos="4590"/>
        </w:tabs>
        <w:spacing w:before="0" w:after="0"/>
      </w:pPr>
      <w:r>
        <w:t>Environmental cost between minimum of $10.59 and maximum of $59.30 Millions of dollars</w:t>
      </w:r>
    </w:p>
    <w:p w14:paraId="7EE1BDB0" w14:textId="77777777" w:rsidR="00462539" w:rsidRDefault="00462539" w:rsidP="00462539">
      <w:pPr>
        <w:pStyle w:val="ListParagraph"/>
        <w:numPr>
          <w:ilvl w:val="2"/>
          <w:numId w:val="22"/>
        </w:numPr>
        <w:tabs>
          <w:tab w:val="left" w:pos="4590"/>
        </w:tabs>
        <w:spacing w:before="0" w:after="0"/>
      </w:pPr>
      <w:r>
        <w:t>Spill volume is between a minimum of 99872.03 and maximum of 559504.4 gallons,</w:t>
      </w:r>
    </w:p>
    <w:p w14:paraId="353707F1" w14:textId="77777777" w:rsidR="00462539" w:rsidRDefault="00462539" w:rsidP="00462539">
      <w:pPr>
        <w:pStyle w:val="ListParagraph"/>
        <w:numPr>
          <w:ilvl w:val="1"/>
          <w:numId w:val="22"/>
        </w:numPr>
        <w:tabs>
          <w:tab w:val="left" w:pos="4590"/>
        </w:tabs>
        <w:spacing w:before="0" w:after="0"/>
      </w:pPr>
      <w:r>
        <w:t>Puncture scenario:</w:t>
      </w:r>
    </w:p>
    <w:p w14:paraId="1B387DE6" w14:textId="77777777" w:rsidR="00462539" w:rsidRDefault="00462539" w:rsidP="00462539">
      <w:pPr>
        <w:pStyle w:val="ListParagraph"/>
        <w:numPr>
          <w:ilvl w:val="2"/>
          <w:numId w:val="22"/>
        </w:numPr>
        <w:tabs>
          <w:tab w:val="left" w:pos="4590"/>
        </w:tabs>
        <w:spacing w:before="0" w:after="0"/>
      </w:pPr>
      <w:r>
        <w:t>Environmental cost between minimum of $6.44 and maximum of $12.86 Millions of dollars</w:t>
      </w:r>
    </w:p>
    <w:p w14:paraId="61428FC2" w14:textId="77777777" w:rsidR="00462539" w:rsidRDefault="00462539" w:rsidP="00462539">
      <w:pPr>
        <w:pStyle w:val="ListParagraph"/>
        <w:numPr>
          <w:ilvl w:val="2"/>
          <w:numId w:val="22"/>
        </w:numPr>
        <w:tabs>
          <w:tab w:val="left" w:pos="4590"/>
        </w:tabs>
        <w:spacing w:before="0" w:after="0"/>
      </w:pPr>
      <w:r>
        <w:t>Spill volume is between a minimum of 60751.93 and maximum of 97696.98 gallons,</w:t>
      </w:r>
    </w:p>
    <w:p w14:paraId="5191EFF3" w14:textId="77777777" w:rsidR="00462539" w:rsidRDefault="00462539" w:rsidP="00462539">
      <w:pPr>
        <w:pStyle w:val="ListParagraph"/>
        <w:numPr>
          <w:ilvl w:val="1"/>
          <w:numId w:val="22"/>
        </w:numPr>
        <w:tabs>
          <w:tab w:val="left" w:pos="4590"/>
        </w:tabs>
        <w:spacing w:before="0" w:after="0"/>
      </w:pPr>
      <w:r>
        <w:t>Product type is Crude Oil.</w:t>
      </w:r>
    </w:p>
    <w:p w14:paraId="66AF1B63" w14:textId="77777777" w:rsidR="00462539" w:rsidRDefault="00462539" w:rsidP="00462539">
      <w:pPr>
        <w:pStyle w:val="ListParagraph"/>
        <w:numPr>
          <w:ilvl w:val="1"/>
          <w:numId w:val="22"/>
        </w:numPr>
        <w:tabs>
          <w:tab w:val="left" w:pos="4590"/>
        </w:tabs>
        <w:spacing w:before="0" w:after="0"/>
      </w:pPr>
      <w:r>
        <w:t>Land Use is distributed as follows</w:t>
      </w:r>
    </w:p>
    <w:p w14:paraId="66BA8432" w14:textId="77777777" w:rsidR="00462539" w:rsidRDefault="00462539" w:rsidP="00462539">
      <w:pPr>
        <w:pStyle w:val="ListParagraph"/>
        <w:numPr>
          <w:ilvl w:val="2"/>
          <w:numId w:val="22"/>
        </w:numPr>
        <w:tabs>
          <w:tab w:val="left" w:pos="4590"/>
        </w:tabs>
        <w:spacing w:before="0" w:after="0"/>
      </w:pPr>
      <w:r>
        <w:t>Agricultural: 29.99, Forested: 152.98, Remote: 136.99, Water Course: 0.86"</w:t>
      </w:r>
    </w:p>
    <w:p w14:paraId="1C6E6D33" w14:textId="77777777" w:rsidR="00462539" w:rsidRDefault="00462539" w:rsidP="00462539">
      <w:pPr>
        <w:pStyle w:val="ListParagraph"/>
        <w:numPr>
          <w:ilvl w:val="0"/>
          <w:numId w:val="22"/>
        </w:numPr>
        <w:tabs>
          <w:tab w:val="left" w:pos="4590"/>
        </w:tabs>
        <w:spacing w:before="0" w:after="0"/>
      </w:pPr>
      <w:r>
        <w:t>"14-02 to 12-02 NPS 24,</w:t>
      </w:r>
    </w:p>
    <w:p w14:paraId="535FFABE" w14:textId="77777777" w:rsidR="00462539" w:rsidRDefault="00462539" w:rsidP="00462539">
      <w:pPr>
        <w:pStyle w:val="ListParagraph"/>
        <w:numPr>
          <w:ilvl w:val="1"/>
          <w:numId w:val="22"/>
        </w:numPr>
        <w:tabs>
          <w:tab w:val="left" w:pos="4590"/>
        </w:tabs>
        <w:spacing w:before="0" w:after="0"/>
      </w:pPr>
      <w:r>
        <w:t>Total Cumulative Length (m):</w:t>
      </w:r>
      <w:r>
        <w:tab/>
        <w:t>317.4,</w:t>
      </w:r>
    </w:p>
    <w:p w14:paraId="2423343A" w14:textId="77777777" w:rsidR="00462539" w:rsidRDefault="00462539" w:rsidP="00462539">
      <w:pPr>
        <w:pStyle w:val="ListParagraph"/>
        <w:numPr>
          <w:ilvl w:val="2"/>
          <w:numId w:val="22"/>
        </w:numPr>
        <w:tabs>
          <w:tab w:val="left" w:pos="4590"/>
        </w:tabs>
        <w:spacing w:before="0" w:after="0"/>
      </w:pPr>
      <w:r>
        <w:t>EC Method 1 :</w:t>
      </w:r>
      <w:r>
        <w:tab/>
        <w:t>317.4</w:t>
      </w:r>
    </w:p>
    <w:p w14:paraId="75974971" w14:textId="77777777" w:rsidR="00462539" w:rsidRDefault="00462539" w:rsidP="00462539">
      <w:pPr>
        <w:pStyle w:val="ListParagraph"/>
        <w:numPr>
          <w:ilvl w:val="1"/>
          <w:numId w:val="22"/>
        </w:numPr>
        <w:tabs>
          <w:tab w:val="left" w:pos="4590"/>
        </w:tabs>
        <w:spacing w:before="0" w:after="0"/>
      </w:pPr>
      <w:r>
        <w:t>Likelihood of failure distributed between minimum of 9.902e-01 and maximum of 9.902e-01.,</w:t>
      </w:r>
    </w:p>
    <w:p w14:paraId="47E972FB" w14:textId="77777777" w:rsidR="00462539" w:rsidRDefault="00462539" w:rsidP="00462539">
      <w:pPr>
        <w:pStyle w:val="ListParagraph"/>
        <w:numPr>
          <w:ilvl w:val="1"/>
          <w:numId w:val="22"/>
        </w:numPr>
        <w:tabs>
          <w:tab w:val="left" w:pos="4590"/>
        </w:tabs>
        <w:spacing w:before="0" w:after="0"/>
      </w:pPr>
      <w:r>
        <w:t>Consequence of failure distributed between minimum of $9.30 and maximum of $9.37 Millions of dollars,</w:t>
      </w:r>
    </w:p>
    <w:p w14:paraId="61ECD5A2" w14:textId="77777777" w:rsidR="00462539" w:rsidRDefault="00462539" w:rsidP="00462539">
      <w:pPr>
        <w:pStyle w:val="ListParagraph"/>
        <w:numPr>
          <w:ilvl w:val="1"/>
          <w:numId w:val="22"/>
        </w:numPr>
        <w:tabs>
          <w:tab w:val="left" w:pos="4590"/>
        </w:tabs>
        <w:spacing w:before="0" w:after="0"/>
      </w:pPr>
      <w:r>
        <w:t>Leak scenario:</w:t>
      </w:r>
    </w:p>
    <w:p w14:paraId="55CC8882" w14:textId="77777777" w:rsidR="00462539" w:rsidRDefault="00462539" w:rsidP="00462539">
      <w:pPr>
        <w:pStyle w:val="ListParagraph"/>
        <w:numPr>
          <w:ilvl w:val="2"/>
          <w:numId w:val="22"/>
        </w:numPr>
        <w:tabs>
          <w:tab w:val="left" w:pos="4590"/>
        </w:tabs>
        <w:spacing w:before="0" w:after="0"/>
      </w:pPr>
      <w:r>
        <w:t>Environmental cost between minimum of $0.09 and maximum of $0.09 Millions of dollars</w:t>
      </w:r>
    </w:p>
    <w:p w14:paraId="229DC935" w14:textId="77777777" w:rsidR="00462539" w:rsidRDefault="00462539" w:rsidP="00462539">
      <w:pPr>
        <w:pStyle w:val="ListParagraph"/>
        <w:numPr>
          <w:ilvl w:val="2"/>
          <w:numId w:val="22"/>
        </w:numPr>
        <w:tabs>
          <w:tab w:val="left" w:pos="4590"/>
        </w:tabs>
        <w:spacing w:before="0" w:after="0"/>
      </w:pPr>
      <w:r>
        <w:t>Spill volume is between a minimum of 825.78 and maximum of 832.0 gallons,</w:t>
      </w:r>
    </w:p>
    <w:p w14:paraId="1A3CB1E6" w14:textId="77777777" w:rsidR="00462539" w:rsidRDefault="00462539" w:rsidP="00462539">
      <w:pPr>
        <w:pStyle w:val="ListParagraph"/>
        <w:numPr>
          <w:ilvl w:val="1"/>
          <w:numId w:val="22"/>
        </w:numPr>
        <w:tabs>
          <w:tab w:val="left" w:pos="4590"/>
        </w:tabs>
        <w:spacing w:before="0" w:after="0"/>
      </w:pPr>
      <w:r>
        <w:t>Rupture scenario:</w:t>
      </w:r>
    </w:p>
    <w:p w14:paraId="25818E83" w14:textId="77777777" w:rsidR="00462539" w:rsidRDefault="00462539" w:rsidP="00462539">
      <w:pPr>
        <w:pStyle w:val="ListParagraph"/>
        <w:numPr>
          <w:ilvl w:val="2"/>
          <w:numId w:val="22"/>
        </w:numPr>
        <w:tabs>
          <w:tab w:val="left" w:pos="4590"/>
        </w:tabs>
        <w:spacing w:before="0" w:after="0"/>
      </w:pPr>
      <w:r>
        <w:t>Environmental cost between minimum of $325.26 and maximum of $327.70 Millions of dollars</w:t>
      </w:r>
    </w:p>
    <w:p w14:paraId="7644F5C7" w14:textId="77777777" w:rsidR="00462539" w:rsidRDefault="00462539" w:rsidP="00462539">
      <w:pPr>
        <w:pStyle w:val="ListParagraph"/>
        <w:numPr>
          <w:ilvl w:val="2"/>
          <w:numId w:val="22"/>
        </w:numPr>
        <w:tabs>
          <w:tab w:val="left" w:pos="4590"/>
        </w:tabs>
        <w:spacing w:before="0" w:after="0"/>
      </w:pPr>
      <w:r>
        <w:t>Spill volume is between a minimum of 3068711.06 and maximum of 3091803.54 gallons,</w:t>
      </w:r>
    </w:p>
    <w:p w14:paraId="4E95CA5A" w14:textId="77777777" w:rsidR="00462539" w:rsidRDefault="00462539" w:rsidP="00462539">
      <w:pPr>
        <w:pStyle w:val="ListParagraph"/>
        <w:numPr>
          <w:ilvl w:val="1"/>
          <w:numId w:val="22"/>
        </w:numPr>
        <w:tabs>
          <w:tab w:val="left" w:pos="4590"/>
        </w:tabs>
        <w:spacing w:before="0" w:after="0"/>
      </w:pPr>
      <w:r>
        <w:t>Puncture scenario:</w:t>
      </w:r>
    </w:p>
    <w:p w14:paraId="6380D0A9" w14:textId="77777777" w:rsidR="00462539" w:rsidRDefault="00462539" w:rsidP="00462539">
      <w:pPr>
        <w:pStyle w:val="ListParagraph"/>
        <w:numPr>
          <w:ilvl w:val="2"/>
          <w:numId w:val="22"/>
        </w:numPr>
        <w:tabs>
          <w:tab w:val="left" w:pos="4590"/>
        </w:tabs>
        <w:spacing w:before="0" w:after="0"/>
      </w:pPr>
      <w:r>
        <w:t>Environmental cost between minimum of $2.88 and maximum of $2.90 Millions of dollars</w:t>
      </w:r>
    </w:p>
    <w:p w14:paraId="5FD1C7CC" w14:textId="77777777" w:rsidR="00462539" w:rsidRDefault="00462539" w:rsidP="00462539">
      <w:pPr>
        <w:pStyle w:val="ListParagraph"/>
        <w:numPr>
          <w:ilvl w:val="2"/>
          <w:numId w:val="22"/>
        </w:numPr>
        <w:tabs>
          <w:tab w:val="left" w:pos="4590"/>
        </w:tabs>
        <w:spacing w:before="0" w:after="0"/>
      </w:pPr>
      <w:r>
        <w:t>Spill volume is between a minimum of 27133.36 and maximum of 27337.55 gallons,</w:t>
      </w:r>
    </w:p>
    <w:p w14:paraId="0DEAC63D" w14:textId="77777777" w:rsidR="00462539" w:rsidRDefault="00462539" w:rsidP="00462539">
      <w:pPr>
        <w:pStyle w:val="ListParagraph"/>
        <w:numPr>
          <w:ilvl w:val="1"/>
          <w:numId w:val="22"/>
        </w:numPr>
        <w:tabs>
          <w:tab w:val="left" w:pos="4590"/>
        </w:tabs>
        <w:spacing w:before="0" w:after="0"/>
      </w:pPr>
      <w:r>
        <w:t>Product type is Crude Oil.</w:t>
      </w:r>
    </w:p>
    <w:p w14:paraId="02C3BF92" w14:textId="77777777" w:rsidR="00462539" w:rsidRDefault="00462539" w:rsidP="00462539">
      <w:pPr>
        <w:pStyle w:val="ListParagraph"/>
        <w:numPr>
          <w:ilvl w:val="1"/>
          <w:numId w:val="22"/>
        </w:numPr>
        <w:tabs>
          <w:tab w:val="left" w:pos="4590"/>
        </w:tabs>
        <w:spacing w:before="0" w:after="0"/>
      </w:pPr>
      <w:r>
        <w:t>Land Use is distributed as follows</w:t>
      </w:r>
    </w:p>
    <w:p w14:paraId="2A98FA5D" w14:textId="77777777" w:rsidR="00462539" w:rsidRDefault="00462539" w:rsidP="00462539">
      <w:pPr>
        <w:pStyle w:val="ListParagraph"/>
        <w:numPr>
          <w:ilvl w:val="2"/>
          <w:numId w:val="22"/>
        </w:numPr>
        <w:tabs>
          <w:tab w:val="left" w:pos="4590"/>
        </w:tabs>
        <w:spacing w:before="0" w:after="0"/>
      </w:pPr>
      <w:r>
        <w:t>Agricultural: 317.40"</w:t>
      </w:r>
    </w:p>
    <w:p w14:paraId="49C98FB6" w14:textId="77777777" w:rsidR="00462539" w:rsidRDefault="00462539" w:rsidP="00462539">
      <w:pPr>
        <w:pStyle w:val="ListParagraph"/>
        <w:numPr>
          <w:ilvl w:val="0"/>
          <w:numId w:val="22"/>
        </w:numPr>
        <w:tabs>
          <w:tab w:val="left" w:pos="4590"/>
        </w:tabs>
        <w:spacing w:before="0" w:after="0"/>
      </w:pPr>
      <w:r>
        <w:t>"CROMER DELIVERY LATERAL NPS 8,</w:t>
      </w:r>
    </w:p>
    <w:p w14:paraId="549B265D" w14:textId="77777777" w:rsidR="00462539" w:rsidRDefault="00462539" w:rsidP="00462539">
      <w:pPr>
        <w:pStyle w:val="ListParagraph"/>
        <w:numPr>
          <w:ilvl w:val="1"/>
          <w:numId w:val="22"/>
        </w:numPr>
        <w:tabs>
          <w:tab w:val="left" w:pos="4590"/>
        </w:tabs>
        <w:spacing w:before="0" w:after="0"/>
      </w:pPr>
      <w:r>
        <w:lastRenderedPageBreak/>
        <w:t>Total Cumulative Length (m):</w:t>
      </w:r>
      <w:r>
        <w:tab/>
        <w:t>218.89,</w:t>
      </w:r>
    </w:p>
    <w:p w14:paraId="5F1B912E" w14:textId="77777777" w:rsidR="00462539" w:rsidRDefault="00462539" w:rsidP="00462539">
      <w:pPr>
        <w:pStyle w:val="ListParagraph"/>
        <w:numPr>
          <w:ilvl w:val="2"/>
          <w:numId w:val="22"/>
        </w:numPr>
        <w:tabs>
          <w:tab w:val="left" w:pos="4590"/>
        </w:tabs>
        <w:spacing w:before="0" w:after="0"/>
      </w:pPr>
      <w:r>
        <w:t>EC Method 1 :</w:t>
      </w:r>
      <w:r>
        <w:tab/>
        <w:t>27.36</w:t>
      </w:r>
    </w:p>
    <w:p w14:paraId="3F9D71EB" w14:textId="77777777" w:rsidR="00462539" w:rsidRDefault="00462539" w:rsidP="00462539">
      <w:pPr>
        <w:pStyle w:val="ListParagraph"/>
        <w:numPr>
          <w:ilvl w:val="2"/>
          <w:numId w:val="22"/>
        </w:numPr>
        <w:tabs>
          <w:tab w:val="left" w:pos="4590"/>
        </w:tabs>
        <w:spacing w:before="0" w:after="0"/>
      </w:pPr>
      <w:r>
        <w:t>MD Method 1 :</w:t>
      </w:r>
      <w:r>
        <w:tab/>
        <w:t>191.53</w:t>
      </w:r>
    </w:p>
    <w:p w14:paraId="162826E8" w14:textId="77777777" w:rsidR="00462539" w:rsidRDefault="00462539" w:rsidP="00462539">
      <w:pPr>
        <w:pStyle w:val="ListParagraph"/>
        <w:numPr>
          <w:ilvl w:val="1"/>
          <w:numId w:val="22"/>
        </w:numPr>
        <w:tabs>
          <w:tab w:val="left" w:pos="4590"/>
        </w:tabs>
        <w:spacing w:before="0" w:after="0"/>
      </w:pPr>
      <w:r>
        <w:t>Likelihood of failure distributed between minimum of 1.020e-01 and maximum of 9.931e-01.,</w:t>
      </w:r>
    </w:p>
    <w:p w14:paraId="1D69404A" w14:textId="77777777" w:rsidR="00462539" w:rsidRDefault="00462539" w:rsidP="00462539">
      <w:pPr>
        <w:pStyle w:val="ListParagraph"/>
        <w:numPr>
          <w:ilvl w:val="1"/>
          <w:numId w:val="22"/>
        </w:numPr>
        <w:tabs>
          <w:tab w:val="left" w:pos="4590"/>
        </w:tabs>
        <w:spacing w:before="0" w:after="0"/>
      </w:pPr>
      <w:r>
        <w:t>Consequence of failure distributed between minimum of $12.33 and maximum of $26.57 Millions of dollars,</w:t>
      </w:r>
    </w:p>
    <w:p w14:paraId="69D41E96" w14:textId="77777777" w:rsidR="00462539" w:rsidRDefault="00462539" w:rsidP="00462539">
      <w:pPr>
        <w:pStyle w:val="ListParagraph"/>
        <w:numPr>
          <w:ilvl w:val="1"/>
          <w:numId w:val="22"/>
        </w:numPr>
        <w:tabs>
          <w:tab w:val="left" w:pos="4590"/>
        </w:tabs>
        <w:spacing w:before="0" w:after="0"/>
      </w:pPr>
      <w:r>
        <w:t>Leak scenario:</w:t>
      </w:r>
    </w:p>
    <w:p w14:paraId="09A65A2E" w14:textId="77777777" w:rsidR="00462539" w:rsidRDefault="00462539" w:rsidP="00462539">
      <w:pPr>
        <w:pStyle w:val="ListParagraph"/>
        <w:numPr>
          <w:ilvl w:val="2"/>
          <w:numId w:val="22"/>
        </w:numPr>
        <w:tabs>
          <w:tab w:val="left" w:pos="4590"/>
        </w:tabs>
        <w:spacing w:before="0" w:after="0"/>
      </w:pPr>
      <w:r>
        <w:t>Environmental cost between minimum of $0.20 and maximum of $0.33 Millions of dollars</w:t>
      </w:r>
    </w:p>
    <w:p w14:paraId="4DDE4996" w14:textId="77777777" w:rsidR="00462539" w:rsidRDefault="00462539" w:rsidP="00462539">
      <w:pPr>
        <w:pStyle w:val="ListParagraph"/>
        <w:numPr>
          <w:ilvl w:val="2"/>
          <w:numId w:val="22"/>
        </w:numPr>
        <w:tabs>
          <w:tab w:val="left" w:pos="4590"/>
        </w:tabs>
        <w:spacing w:before="0" w:after="0"/>
      </w:pPr>
      <w:r>
        <w:t>Spill volume is between a minimum of 1854.53 and maximum of 1858.45 gallons,</w:t>
      </w:r>
    </w:p>
    <w:p w14:paraId="63B9E624" w14:textId="77777777" w:rsidR="00462539" w:rsidRDefault="00462539" w:rsidP="00462539">
      <w:pPr>
        <w:pStyle w:val="ListParagraph"/>
        <w:numPr>
          <w:ilvl w:val="1"/>
          <w:numId w:val="22"/>
        </w:numPr>
        <w:tabs>
          <w:tab w:val="left" w:pos="4590"/>
        </w:tabs>
        <w:spacing w:before="0" w:after="0"/>
      </w:pPr>
      <w:r>
        <w:t>Rupture scenario:</w:t>
      </w:r>
    </w:p>
    <w:p w14:paraId="6DBEED6F" w14:textId="77777777" w:rsidR="00462539" w:rsidRDefault="00462539" w:rsidP="00462539">
      <w:pPr>
        <w:pStyle w:val="ListParagraph"/>
        <w:numPr>
          <w:ilvl w:val="2"/>
          <w:numId w:val="22"/>
        </w:numPr>
        <w:tabs>
          <w:tab w:val="left" w:pos="4590"/>
        </w:tabs>
        <w:spacing w:before="0" w:after="0"/>
      </w:pPr>
      <w:r>
        <w:t>Environmental cost between minimum of $94.54 and maximum of $158.69 Millions of dollars</w:t>
      </w:r>
    </w:p>
    <w:p w14:paraId="50A7ACEA" w14:textId="77777777" w:rsidR="00462539" w:rsidRDefault="00462539" w:rsidP="00462539">
      <w:pPr>
        <w:pStyle w:val="ListParagraph"/>
        <w:numPr>
          <w:ilvl w:val="2"/>
          <w:numId w:val="22"/>
        </w:numPr>
        <w:tabs>
          <w:tab w:val="left" w:pos="4590"/>
        </w:tabs>
        <w:spacing w:before="0" w:after="0"/>
      </w:pPr>
      <w:r>
        <w:t>Spill volume is between a minimum of 890061.32 and maximum of 891942.44 gallons,</w:t>
      </w:r>
    </w:p>
    <w:p w14:paraId="4BA174EF" w14:textId="77777777" w:rsidR="00462539" w:rsidRDefault="00462539" w:rsidP="00462539">
      <w:pPr>
        <w:pStyle w:val="ListParagraph"/>
        <w:numPr>
          <w:ilvl w:val="1"/>
          <w:numId w:val="22"/>
        </w:numPr>
        <w:tabs>
          <w:tab w:val="left" w:pos="4590"/>
        </w:tabs>
        <w:spacing w:before="0" w:after="0"/>
      </w:pPr>
      <w:r>
        <w:t>Puncture scenario:</w:t>
      </w:r>
    </w:p>
    <w:p w14:paraId="0C0FCC32" w14:textId="77777777" w:rsidR="00462539" w:rsidRDefault="00462539" w:rsidP="00462539">
      <w:pPr>
        <w:pStyle w:val="ListParagraph"/>
        <w:numPr>
          <w:ilvl w:val="2"/>
          <w:numId w:val="22"/>
        </w:numPr>
        <w:tabs>
          <w:tab w:val="left" w:pos="4590"/>
        </w:tabs>
        <w:spacing w:before="0" w:after="0"/>
      </w:pPr>
      <w:r>
        <w:t>Environmental cost between minimum of $6.47 and maximum of $10.86 Millions of dollars</w:t>
      </w:r>
    </w:p>
    <w:p w14:paraId="551945B2" w14:textId="77777777" w:rsidR="00462539" w:rsidRDefault="00462539" w:rsidP="00462539">
      <w:pPr>
        <w:pStyle w:val="ListParagraph"/>
        <w:numPr>
          <w:ilvl w:val="2"/>
          <w:numId w:val="22"/>
        </w:numPr>
        <w:tabs>
          <w:tab w:val="left" w:pos="4590"/>
        </w:tabs>
        <w:spacing w:before="0" w:after="0"/>
      </w:pPr>
      <w:r>
        <w:t>Spill volume is between a minimum of 60935.7 and maximum of 61064.49 gallons,</w:t>
      </w:r>
    </w:p>
    <w:p w14:paraId="4593ABF5" w14:textId="77777777" w:rsidR="00462539" w:rsidRDefault="00462539" w:rsidP="00462539">
      <w:pPr>
        <w:pStyle w:val="ListParagraph"/>
        <w:numPr>
          <w:ilvl w:val="1"/>
          <w:numId w:val="22"/>
        </w:numPr>
        <w:tabs>
          <w:tab w:val="left" w:pos="4590"/>
        </w:tabs>
        <w:spacing w:before="0" w:after="0"/>
      </w:pPr>
      <w:r>
        <w:t>Product type is Crude Oil.</w:t>
      </w:r>
    </w:p>
    <w:p w14:paraId="4D38BE3B" w14:textId="77777777" w:rsidR="00462539" w:rsidRDefault="00462539" w:rsidP="00462539">
      <w:pPr>
        <w:pStyle w:val="ListParagraph"/>
        <w:numPr>
          <w:ilvl w:val="1"/>
          <w:numId w:val="22"/>
        </w:numPr>
        <w:tabs>
          <w:tab w:val="left" w:pos="4590"/>
        </w:tabs>
        <w:spacing w:before="0" w:after="0"/>
      </w:pPr>
      <w:r>
        <w:t>Land Use is distributed as follows</w:t>
      </w:r>
    </w:p>
    <w:p w14:paraId="14E6AA50" w14:textId="77777777" w:rsidR="00462539" w:rsidRDefault="00462539" w:rsidP="00462539">
      <w:pPr>
        <w:pStyle w:val="ListParagraph"/>
        <w:numPr>
          <w:ilvl w:val="2"/>
          <w:numId w:val="22"/>
        </w:numPr>
        <w:tabs>
          <w:tab w:val="left" w:pos="4590"/>
        </w:tabs>
        <w:spacing w:before="0" w:after="0"/>
      </w:pPr>
      <w:r>
        <w:t>Agricultural: 51.66, Bush/Creek: 167.23"</w:t>
      </w:r>
    </w:p>
    <w:p w14:paraId="70208079" w14:textId="77777777" w:rsidR="00462539" w:rsidRDefault="00462539" w:rsidP="00462539">
      <w:pPr>
        <w:pStyle w:val="ListParagraph"/>
        <w:numPr>
          <w:ilvl w:val="0"/>
          <w:numId w:val="22"/>
        </w:numPr>
        <w:tabs>
          <w:tab w:val="left" w:pos="4590"/>
        </w:tabs>
        <w:spacing w:before="0" w:after="0"/>
      </w:pPr>
      <w:r>
        <w:t>"UNITY TO LONE ROCK NPS 4,</w:t>
      </w:r>
    </w:p>
    <w:p w14:paraId="29ED91C0" w14:textId="77777777" w:rsidR="00462539" w:rsidRDefault="00462539" w:rsidP="00462539">
      <w:pPr>
        <w:pStyle w:val="ListParagraph"/>
        <w:numPr>
          <w:ilvl w:val="1"/>
          <w:numId w:val="22"/>
        </w:numPr>
        <w:tabs>
          <w:tab w:val="left" w:pos="4590"/>
        </w:tabs>
        <w:spacing w:before="0" w:after="0"/>
      </w:pPr>
      <w:r>
        <w:t>Total Cumulative Length (m):</w:t>
      </w:r>
      <w:r>
        <w:tab/>
        <w:t>119.97,</w:t>
      </w:r>
    </w:p>
    <w:p w14:paraId="19FD4CE4" w14:textId="77777777" w:rsidR="00462539" w:rsidRDefault="00462539" w:rsidP="00462539">
      <w:pPr>
        <w:pStyle w:val="ListParagraph"/>
        <w:numPr>
          <w:ilvl w:val="2"/>
          <w:numId w:val="22"/>
        </w:numPr>
        <w:tabs>
          <w:tab w:val="left" w:pos="4590"/>
        </w:tabs>
        <w:spacing w:before="0" w:after="0"/>
      </w:pPr>
      <w:r>
        <w:t>SCC Method 1b :</w:t>
      </w:r>
      <w:r>
        <w:tab/>
        <w:t>119.97</w:t>
      </w:r>
    </w:p>
    <w:p w14:paraId="257B8E03" w14:textId="77777777" w:rsidR="00462539" w:rsidRDefault="00462539" w:rsidP="00462539">
      <w:pPr>
        <w:pStyle w:val="ListParagraph"/>
        <w:numPr>
          <w:ilvl w:val="1"/>
          <w:numId w:val="22"/>
        </w:numPr>
        <w:tabs>
          <w:tab w:val="left" w:pos="4590"/>
        </w:tabs>
        <w:spacing w:before="0" w:after="0"/>
      </w:pPr>
      <w:r>
        <w:t>Likelihood of failure distributed between minimum of 1.190e-01 and maximum of 4.814e-01.,</w:t>
      </w:r>
    </w:p>
    <w:p w14:paraId="1003D200" w14:textId="77777777" w:rsidR="00462539" w:rsidRDefault="00462539" w:rsidP="00462539">
      <w:pPr>
        <w:pStyle w:val="ListParagraph"/>
        <w:numPr>
          <w:ilvl w:val="1"/>
          <w:numId w:val="22"/>
        </w:numPr>
        <w:tabs>
          <w:tab w:val="left" w:pos="4590"/>
        </w:tabs>
        <w:spacing w:before="0" w:after="0"/>
      </w:pPr>
      <w:r>
        <w:t>Consequence of failure distributed between minimum of $12.15 and maximum of $13.77 Millions of dollars,</w:t>
      </w:r>
    </w:p>
    <w:p w14:paraId="7D9BF35B" w14:textId="77777777" w:rsidR="00462539" w:rsidRDefault="00462539" w:rsidP="00462539">
      <w:pPr>
        <w:pStyle w:val="ListParagraph"/>
        <w:numPr>
          <w:ilvl w:val="1"/>
          <w:numId w:val="22"/>
        </w:numPr>
        <w:tabs>
          <w:tab w:val="left" w:pos="4590"/>
        </w:tabs>
        <w:spacing w:before="0" w:after="0"/>
      </w:pPr>
      <w:r>
        <w:t>Leak scenario:</w:t>
      </w:r>
    </w:p>
    <w:p w14:paraId="62D3F473" w14:textId="77777777" w:rsidR="00462539" w:rsidRDefault="00462539" w:rsidP="00462539">
      <w:pPr>
        <w:pStyle w:val="ListParagraph"/>
        <w:numPr>
          <w:ilvl w:val="2"/>
          <w:numId w:val="22"/>
        </w:numPr>
        <w:tabs>
          <w:tab w:val="left" w:pos="4590"/>
        </w:tabs>
        <w:spacing w:before="0" w:after="0"/>
      </w:pPr>
      <w:r>
        <w:t>Environmental cost between minimum of $0.21 and maximum of $0.24 Millions of dollars</w:t>
      </w:r>
    </w:p>
    <w:p w14:paraId="7855CC7F" w14:textId="77777777" w:rsidR="00462539" w:rsidRDefault="00462539" w:rsidP="00462539">
      <w:pPr>
        <w:pStyle w:val="ListParagraph"/>
        <w:numPr>
          <w:ilvl w:val="2"/>
          <w:numId w:val="22"/>
        </w:numPr>
        <w:tabs>
          <w:tab w:val="left" w:pos="4590"/>
        </w:tabs>
        <w:spacing w:before="0" w:after="0"/>
      </w:pPr>
      <w:r>
        <w:t>Spill volume is between a minimum of 1972.39 and maximum of 2232.64 gallons,</w:t>
      </w:r>
    </w:p>
    <w:p w14:paraId="0E93137C" w14:textId="77777777" w:rsidR="00462539" w:rsidRDefault="00462539" w:rsidP="00462539">
      <w:pPr>
        <w:pStyle w:val="ListParagraph"/>
        <w:numPr>
          <w:ilvl w:val="1"/>
          <w:numId w:val="22"/>
        </w:numPr>
        <w:tabs>
          <w:tab w:val="left" w:pos="4590"/>
        </w:tabs>
        <w:spacing w:before="0" w:after="0"/>
      </w:pPr>
      <w:r>
        <w:t>Rupture scenario:</w:t>
      </w:r>
    </w:p>
    <w:p w14:paraId="3B5F2C87" w14:textId="77777777" w:rsidR="00462539" w:rsidRDefault="00462539" w:rsidP="00462539">
      <w:pPr>
        <w:pStyle w:val="ListParagraph"/>
        <w:numPr>
          <w:ilvl w:val="2"/>
          <w:numId w:val="22"/>
        </w:numPr>
        <w:tabs>
          <w:tab w:val="left" w:pos="4590"/>
        </w:tabs>
        <w:spacing w:before="0" w:after="0"/>
      </w:pPr>
      <w:r>
        <w:t>Environmental cost between minimum of $27.31 and maximum of $30.92 Millions of dollars</w:t>
      </w:r>
    </w:p>
    <w:p w14:paraId="4D3BFE86" w14:textId="77777777" w:rsidR="00462539" w:rsidRDefault="00462539" w:rsidP="00462539">
      <w:pPr>
        <w:pStyle w:val="ListParagraph"/>
        <w:numPr>
          <w:ilvl w:val="2"/>
          <w:numId w:val="22"/>
        </w:numPr>
        <w:tabs>
          <w:tab w:val="left" w:pos="4590"/>
        </w:tabs>
        <w:spacing w:before="0" w:after="0"/>
      </w:pPr>
      <w:r>
        <w:t>Spill volume is between a minimum of 257682.32 and maximum of 291682.48 gallons,</w:t>
      </w:r>
    </w:p>
    <w:p w14:paraId="11A03F76" w14:textId="77777777" w:rsidR="00462539" w:rsidRDefault="00462539" w:rsidP="00462539">
      <w:pPr>
        <w:pStyle w:val="ListParagraph"/>
        <w:numPr>
          <w:ilvl w:val="1"/>
          <w:numId w:val="22"/>
        </w:numPr>
        <w:tabs>
          <w:tab w:val="left" w:pos="4590"/>
        </w:tabs>
        <w:spacing w:before="0" w:after="0"/>
      </w:pPr>
      <w:r>
        <w:t>Puncture scenario:</w:t>
      </w:r>
    </w:p>
    <w:p w14:paraId="4BAF511B" w14:textId="77777777" w:rsidR="00462539" w:rsidRDefault="00462539" w:rsidP="00462539">
      <w:pPr>
        <w:pStyle w:val="ListParagraph"/>
        <w:numPr>
          <w:ilvl w:val="2"/>
          <w:numId w:val="22"/>
        </w:numPr>
        <w:tabs>
          <w:tab w:val="left" w:pos="4590"/>
        </w:tabs>
        <w:spacing w:before="0" w:after="0"/>
      </w:pPr>
      <w:r>
        <w:t>Environmental cost between minimum of $6.87 and maximum of $7.78 Millions of dollars</w:t>
      </w:r>
    </w:p>
    <w:p w14:paraId="1FC75E57" w14:textId="77777777" w:rsidR="00462539" w:rsidRDefault="00462539" w:rsidP="00462539">
      <w:pPr>
        <w:pStyle w:val="ListParagraph"/>
        <w:numPr>
          <w:ilvl w:val="2"/>
          <w:numId w:val="22"/>
        </w:numPr>
        <w:tabs>
          <w:tab w:val="left" w:pos="4590"/>
        </w:tabs>
        <w:spacing w:before="0" w:after="0"/>
      </w:pPr>
      <w:r>
        <w:t>Spill volume is between a minimum of 64808.16 and maximum of 73359.34 gallons,</w:t>
      </w:r>
    </w:p>
    <w:p w14:paraId="3E7AE7CD" w14:textId="77777777" w:rsidR="00462539" w:rsidRDefault="00462539" w:rsidP="00462539">
      <w:pPr>
        <w:pStyle w:val="ListParagraph"/>
        <w:numPr>
          <w:ilvl w:val="1"/>
          <w:numId w:val="22"/>
        </w:numPr>
        <w:tabs>
          <w:tab w:val="left" w:pos="4590"/>
        </w:tabs>
        <w:spacing w:before="0" w:after="0"/>
      </w:pPr>
      <w:r>
        <w:t>Product type is Condensate.</w:t>
      </w:r>
    </w:p>
    <w:p w14:paraId="0C1B8628" w14:textId="77777777" w:rsidR="00462539" w:rsidRDefault="00462539" w:rsidP="00462539">
      <w:pPr>
        <w:pStyle w:val="ListParagraph"/>
        <w:numPr>
          <w:ilvl w:val="1"/>
          <w:numId w:val="22"/>
        </w:numPr>
        <w:tabs>
          <w:tab w:val="left" w:pos="4590"/>
        </w:tabs>
        <w:spacing w:before="0" w:after="0"/>
      </w:pPr>
      <w:r>
        <w:t>Land Use is distributed as follows</w:t>
      </w:r>
    </w:p>
    <w:p w14:paraId="16F6687A" w14:textId="77777777" w:rsidR="00462539" w:rsidRDefault="00462539" w:rsidP="00462539">
      <w:pPr>
        <w:pStyle w:val="ListParagraph"/>
        <w:numPr>
          <w:ilvl w:val="2"/>
          <w:numId w:val="22"/>
        </w:numPr>
        <w:tabs>
          <w:tab w:val="left" w:pos="4590"/>
        </w:tabs>
        <w:spacing w:before="0" w:after="0"/>
      </w:pPr>
      <w:r>
        <w:lastRenderedPageBreak/>
        <w:t>Agricultural: 119.97"</w:t>
      </w:r>
    </w:p>
    <w:p w14:paraId="0612CFCA" w14:textId="77777777" w:rsidR="00462539" w:rsidRDefault="00462539" w:rsidP="00462539">
      <w:pPr>
        <w:pStyle w:val="ListParagraph"/>
        <w:numPr>
          <w:ilvl w:val="0"/>
          <w:numId w:val="22"/>
        </w:numPr>
        <w:tabs>
          <w:tab w:val="left" w:pos="4590"/>
        </w:tabs>
        <w:spacing w:before="0" w:after="0"/>
      </w:pPr>
      <w:r>
        <w:t>"NI-95 NPS 8,</w:t>
      </w:r>
    </w:p>
    <w:p w14:paraId="1ABA2617" w14:textId="77777777" w:rsidR="00462539" w:rsidRDefault="00462539" w:rsidP="00462539">
      <w:pPr>
        <w:pStyle w:val="ListParagraph"/>
        <w:numPr>
          <w:ilvl w:val="1"/>
          <w:numId w:val="22"/>
        </w:numPr>
        <w:tabs>
          <w:tab w:val="left" w:pos="4590"/>
        </w:tabs>
        <w:spacing w:before="0" w:after="0"/>
      </w:pPr>
      <w:r>
        <w:t>Total Cumulative Length (m):</w:t>
      </w:r>
      <w:r>
        <w:tab/>
        <w:t>107.19,</w:t>
      </w:r>
    </w:p>
    <w:p w14:paraId="7254128D" w14:textId="77777777" w:rsidR="00462539" w:rsidRDefault="00462539" w:rsidP="00462539">
      <w:pPr>
        <w:pStyle w:val="ListParagraph"/>
        <w:numPr>
          <w:ilvl w:val="2"/>
          <w:numId w:val="22"/>
        </w:numPr>
        <w:tabs>
          <w:tab w:val="left" w:pos="4590"/>
        </w:tabs>
        <w:spacing w:before="0" w:after="0"/>
      </w:pPr>
      <w:r>
        <w:t>SCC Method 1b :</w:t>
      </w:r>
      <w:r>
        <w:tab/>
        <w:t>107.19</w:t>
      </w:r>
    </w:p>
    <w:p w14:paraId="1E588F08" w14:textId="77777777" w:rsidR="00462539" w:rsidRDefault="00462539" w:rsidP="00462539">
      <w:pPr>
        <w:pStyle w:val="ListParagraph"/>
        <w:numPr>
          <w:ilvl w:val="1"/>
          <w:numId w:val="22"/>
        </w:numPr>
        <w:tabs>
          <w:tab w:val="left" w:pos="4590"/>
        </w:tabs>
        <w:spacing w:before="0" w:after="0"/>
      </w:pPr>
      <w:r>
        <w:t>Likelihood of failure distributed between minimum of 2.171e-01 and maximum of 6.961e-01.,</w:t>
      </w:r>
    </w:p>
    <w:p w14:paraId="4673D749" w14:textId="77777777" w:rsidR="00462539" w:rsidRDefault="00462539" w:rsidP="00462539">
      <w:pPr>
        <w:pStyle w:val="ListParagraph"/>
        <w:numPr>
          <w:ilvl w:val="1"/>
          <w:numId w:val="22"/>
        </w:numPr>
        <w:tabs>
          <w:tab w:val="left" w:pos="4590"/>
        </w:tabs>
        <w:spacing w:before="0" w:after="0"/>
      </w:pPr>
      <w:r>
        <w:t>Consequence of failure distributed between minimum of $39.65 and maximum of $40.69 Millions of dollars,</w:t>
      </w:r>
    </w:p>
    <w:p w14:paraId="6516D9E5" w14:textId="77777777" w:rsidR="00462539" w:rsidRDefault="00462539" w:rsidP="00462539">
      <w:pPr>
        <w:pStyle w:val="ListParagraph"/>
        <w:numPr>
          <w:ilvl w:val="1"/>
          <w:numId w:val="22"/>
        </w:numPr>
        <w:tabs>
          <w:tab w:val="left" w:pos="4590"/>
        </w:tabs>
        <w:spacing w:before="0" w:after="0"/>
      </w:pPr>
      <w:r>
        <w:t>Leak scenario:</w:t>
      </w:r>
    </w:p>
    <w:p w14:paraId="38B1FFE2" w14:textId="77777777" w:rsidR="00462539" w:rsidRDefault="00462539" w:rsidP="00462539">
      <w:pPr>
        <w:pStyle w:val="ListParagraph"/>
        <w:numPr>
          <w:ilvl w:val="2"/>
          <w:numId w:val="22"/>
        </w:numPr>
        <w:tabs>
          <w:tab w:val="left" w:pos="4590"/>
        </w:tabs>
        <w:spacing w:before="0" w:after="0"/>
      </w:pPr>
      <w:r>
        <w:t>Environmental cost between minimum of $0.19 and maximum of $0.19 Millions of dollars</w:t>
      </w:r>
    </w:p>
    <w:p w14:paraId="1FB244D7" w14:textId="77777777" w:rsidR="00462539" w:rsidRDefault="00462539" w:rsidP="00462539">
      <w:pPr>
        <w:pStyle w:val="ListParagraph"/>
        <w:numPr>
          <w:ilvl w:val="2"/>
          <w:numId w:val="22"/>
        </w:numPr>
        <w:tabs>
          <w:tab w:val="left" w:pos="4590"/>
        </w:tabs>
        <w:spacing w:before="0" w:after="0"/>
      </w:pPr>
      <w:r>
        <w:t>Spill volume is between a minimum of 1800.82 and maximum of 1810.77 gallons,</w:t>
      </w:r>
    </w:p>
    <w:p w14:paraId="1507A760" w14:textId="77777777" w:rsidR="00462539" w:rsidRDefault="00462539" w:rsidP="00462539">
      <w:pPr>
        <w:pStyle w:val="ListParagraph"/>
        <w:numPr>
          <w:ilvl w:val="1"/>
          <w:numId w:val="22"/>
        </w:numPr>
        <w:tabs>
          <w:tab w:val="left" w:pos="4590"/>
        </w:tabs>
        <w:spacing w:before="0" w:after="0"/>
      </w:pPr>
      <w:r>
        <w:t>Rupture scenario:</w:t>
      </w:r>
    </w:p>
    <w:p w14:paraId="61ACDB59" w14:textId="77777777" w:rsidR="00462539" w:rsidRDefault="00462539" w:rsidP="00462539">
      <w:pPr>
        <w:pStyle w:val="ListParagraph"/>
        <w:numPr>
          <w:ilvl w:val="2"/>
          <w:numId w:val="22"/>
        </w:numPr>
        <w:tabs>
          <w:tab w:val="left" w:pos="4590"/>
        </w:tabs>
        <w:spacing w:before="0" w:after="0"/>
      </w:pPr>
      <w:r>
        <w:t>Environmental cost between minimum of $91.61 and maximum of $92.11 Millions of dollars</w:t>
      </w:r>
    </w:p>
    <w:p w14:paraId="3F67DE7E" w14:textId="77777777" w:rsidR="00462539" w:rsidRDefault="00462539" w:rsidP="00462539">
      <w:pPr>
        <w:pStyle w:val="ListParagraph"/>
        <w:numPr>
          <w:ilvl w:val="2"/>
          <w:numId w:val="22"/>
        </w:numPr>
        <w:tabs>
          <w:tab w:val="left" w:pos="4590"/>
        </w:tabs>
        <w:spacing w:before="0" w:after="0"/>
      </w:pPr>
      <w:r>
        <w:t>Spill volume is between a minimum of 864282.66 and maximum of 869059.11 gallons,</w:t>
      </w:r>
    </w:p>
    <w:p w14:paraId="0ECF569A" w14:textId="77777777" w:rsidR="00462539" w:rsidRDefault="00462539" w:rsidP="00462539">
      <w:pPr>
        <w:pStyle w:val="ListParagraph"/>
        <w:numPr>
          <w:ilvl w:val="1"/>
          <w:numId w:val="22"/>
        </w:numPr>
        <w:tabs>
          <w:tab w:val="left" w:pos="4590"/>
        </w:tabs>
        <w:spacing w:before="0" w:after="0"/>
      </w:pPr>
      <w:r>
        <w:t>Puncture scenario:</w:t>
      </w:r>
    </w:p>
    <w:p w14:paraId="433A08B8" w14:textId="77777777" w:rsidR="00462539" w:rsidRDefault="00462539" w:rsidP="00462539">
      <w:pPr>
        <w:pStyle w:val="ListParagraph"/>
        <w:numPr>
          <w:ilvl w:val="2"/>
          <w:numId w:val="22"/>
        </w:numPr>
        <w:tabs>
          <w:tab w:val="left" w:pos="4590"/>
        </w:tabs>
        <w:spacing w:before="0" w:after="0"/>
      </w:pPr>
      <w:r>
        <w:t>Environmental cost between minimum of $6.27 and maximum of $6.31 Millions of dollars</w:t>
      </w:r>
    </w:p>
    <w:p w14:paraId="246D4C38" w14:textId="77777777" w:rsidR="00462539" w:rsidRDefault="00462539" w:rsidP="00462539">
      <w:pPr>
        <w:pStyle w:val="ListParagraph"/>
        <w:numPr>
          <w:ilvl w:val="2"/>
          <w:numId w:val="22"/>
        </w:numPr>
        <w:tabs>
          <w:tab w:val="left" w:pos="4590"/>
        </w:tabs>
        <w:spacing w:before="0" w:after="0"/>
      </w:pPr>
      <w:r>
        <w:t>Spill volume is between a minimum of 59170.84 and maximum of 59497.84 gallons,</w:t>
      </w:r>
    </w:p>
    <w:p w14:paraId="1011BDDD" w14:textId="77777777" w:rsidR="00462539" w:rsidRDefault="00462539" w:rsidP="00462539">
      <w:pPr>
        <w:pStyle w:val="ListParagraph"/>
        <w:numPr>
          <w:ilvl w:val="1"/>
          <w:numId w:val="22"/>
        </w:numPr>
        <w:tabs>
          <w:tab w:val="left" w:pos="4590"/>
        </w:tabs>
        <w:spacing w:before="0" w:after="0"/>
      </w:pPr>
      <w:r>
        <w:t>Product type is Crude Oil.</w:t>
      </w:r>
    </w:p>
    <w:p w14:paraId="13AD7FA2" w14:textId="77777777" w:rsidR="00462539" w:rsidRDefault="00462539" w:rsidP="00462539">
      <w:pPr>
        <w:pStyle w:val="ListParagraph"/>
        <w:numPr>
          <w:ilvl w:val="1"/>
          <w:numId w:val="22"/>
        </w:numPr>
        <w:tabs>
          <w:tab w:val="left" w:pos="4590"/>
        </w:tabs>
        <w:spacing w:before="0" w:after="0"/>
      </w:pPr>
      <w:r>
        <w:t>Land Use is distributed as follows</w:t>
      </w:r>
    </w:p>
    <w:p w14:paraId="0206341C" w14:textId="77777777" w:rsidR="00462539" w:rsidRDefault="00462539" w:rsidP="00462539">
      <w:pPr>
        <w:pStyle w:val="ListParagraph"/>
        <w:numPr>
          <w:ilvl w:val="2"/>
          <w:numId w:val="22"/>
        </w:numPr>
        <w:tabs>
          <w:tab w:val="left" w:pos="4590"/>
        </w:tabs>
        <w:spacing w:before="0" w:after="0"/>
      </w:pPr>
      <w:r>
        <w:t>Agricultural: 107.19"</w:t>
      </w:r>
    </w:p>
    <w:p w14:paraId="4309C9DF" w14:textId="77777777" w:rsidR="00462539" w:rsidRDefault="00462539" w:rsidP="00462539">
      <w:pPr>
        <w:pStyle w:val="ListParagraph"/>
        <w:numPr>
          <w:ilvl w:val="0"/>
          <w:numId w:val="22"/>
        </w:numPr>
        <w:tabs>
          <w:tab w:val="left" w:pos="4590"/>
        </w:tabs>
        <w:spacing w:before="0" w:after="0"/>
      </w:pPr>
      <w:r>
        <w:t>"SS-11 NPS 6,</w:t>
      </w:r>
    </w:p>
    <w:p w14:paraId="69925697" w14:textId="77777777" w:rsidR="00462539" w:rsidRDefault="00462539" w:rsidP="00462539">
      <w:pPr>
        <w:pStyle w:val="ListParagraph"/>
        <w:numPr>
          <w:ilvl w:val="1"/>
          <w:numId w:val="22"/>
        </w:numPr>
        <w:tabs>
          <w:tab w:val="left" w:pos="4590"/>
        </w:tabs>
        <w:spacing w:before="0" w:after="0"/>
      </w:pPr>
      <w:r>
        <w:t>Total Cumulative Length (m):</w:t>
      </w:r>
      <w:r>
        <w:tab/>
        <w:t>89.97,</w:t>
      </w:r>
    </w:p>
    <w:p w14:paraId="2E10C2E3" w14:textId="77777777" w:rsidR="00462539" w:rsidRDefault="00462539" w:rsidP="00462539">
      <w:pPr>
        <w:pStyle w:val="ListParagraph"/>
        <w:numPr>
          <w:ilvl w:val="2"/>
          <w:numId w:val="22"/>
        </w:numPr>
        <w:tabs>
          <w:tab w:val="left" w:pos="4590"/>
        </w:tabs>
        <w:spacing w:before="0" w:after="0"/>
      </w:pPr>
      <w:r>
        <w:t>SCC Method 1b :</w:t>
      </w:r>
      <w:r>
        <w:tab/>
        <w:t>89.97</w:t>
      </w:r>
    </w:p>
    <w:p w14:paraId="541144BF" w14:textId="77777777" w:rsidR="00462539" w:rsidRDefault="00462539" w:rsidP="00462539">
      <w:pPr>
        <w:pStyle w:val="ListParagraph"/>
        <w:numPr>
          <w:ilvl w:val="1"/>
          <w:numId w:val="22"/>
        </w:numPr>
        <w:tabs>
          <w:tab w:val="left" w:pos="4590"/>
        </w:tabs>
        <w:spacing w:before="0" w:after="0"/>
      </w:pPr>
      <w:r>
        <w:t>Likelihood of failure distributed between minimum of 1.145e-01 and maximum of 5.500e-01.,</w:t>
      </w:r>
    </w:p>
    <w:p w14:paraId="35873BC3" w14:textId="77777777" w:rsidR="00462539" w:rsidRDefault="00462539" w:rsidP="00462539">
      <w:pPr>
        <w:pStyle w:val="ListParagraph"/>
        <w:numPr>
          <w:ilvl w:val="1"/>
          <w:numId w:val="22"/>
        </w:numPr>
        <w:tabs>
          <w:tab w:val="left" w:pos="4590"/>
        </w:tabs>
        <w:spacing w:before="0" w:after="0"/>
      </w:pPr>
      <w:r>
        <w:t>Consequence of failure distributed between minimum of $25.66 and maximum of $26.10 Millions of dollars,</w:t>
      </w:r>
    </w:p>
    <w:p w14:paraId="200C82A8" w14:textId="77777777" w:rsidR="00462539" w:rsidRDefault="00462539" w:rsidP="00462539">
      <w:pPr>
        <w:pStyle w:val="ListParagraph"/>
        <w:numPr>
          <w:ilvl w:val="1"/>
          <w:numId w:val="22"/>
        </w:numPr>
        <w:tabs>
          <w:tab w:val="left" w:pos="4590"/>
        </w:tabs>
        <w:spacing w:before="0" w:after="0"/>
      </w:pPr>
      <w:r>
        <w:t>Leak scenario:</w:t>
      </w:r>
    </w:p>
    <w:p w14:paraId="1AFD2034" w14:textId="77777777" w:rsidR="00462539" w:rsidRDefault="00462539" w:rsidP="00462539">
      <w:pPr>
        <w:pStyle w:val="ListParagraph"/>
        <w:numPr>
          <w:ilvl w:val="2"/>
          <w:numId w:val="22"/>
        </w:numPr>
        <w:tabs>
          <w:tab w:val="left" w:pos="4590"/>
        </w:tabs>
        <w:spacing w:before="0" w:after="0"/>
      </w:pPr>
      <w:r>
        <w:t>Environmental cost between minimum of $0.20 and maximum of $0.21 Millions of dollars</w:t>
      </w:r>
    </w:p>
    <w:p w14:paraId="7BC93511" w14:textId="77777777" w:rsidR="00462539" w:rsidRDefault="00462539" w:rsidP="00462539">
      <w:pPr>
        <w:pStyle w:val="ListParagraph"/>
        <w:numPr>
          <w:ilvl w:val="2"/>
          <w:numId w:val="22"/>
        </w:numPr>
        <w:tabs>
          <w:tab w:val="left" w:pos="4590"/>
        </w:tabs>
        <w:spacing w:before="0" w:after="0"/>
      </w:pPr>
      <w:r>
        <w:t>Spill volume is between a minimum of 1933.12 and maximum of 1958.94 gallons,</w:t>
      </w:r>
    </w:p>
    <w:p w14:paraId="7105C6A2" w14:textId="77777777" w:rsidR="00462539" w:rsidRDefault="00462539" w:rsidP="00462539">
      <w:pPr>
        <w:pStyle w:val="ListParagraph"/>
        <w:numPr>
          <w:ilvl w:val="1"/>
          <w:numId w:val="22"/>
        </w:numPr>
        <w:tabs>
          <w:tab w:val="left" w:pos="4590"/>
        </w:tabs>
        <w:spacing w:before="0" w:after="0"/>
      </w:pPr>
      <w:r>
        <w:t>Rupture scenario:</w:t>
      </w:r>
    </w:p>
    <w:p w14:paraId="05A21FA1" w14:textId="77777777" w:rsidR="00462539" w:rsidRDefault="00462539" w:rsidP="00462539">
      <w:pPr>
        <w:pStyle w:val="ListParagraph"/>
        <w:numPr>
          <w:ilvl w:val="2"/>
          <w:numId w:val="22"/>
        </w:numPr>
        <w:tabs>
          <w:tab w:val="left" w:pos="4590"/>
        </w:tabs>
        <w:spacing w:before="0" w:after="0"/>
      </w:pPr>
      <w:r>
        <w:t>Environmental cost between minimum of $58.02 and maximum of $58.79 Millions of dollars</w:t>
      </w:r>
    </w:p>
    <w:p w14:paraId="37A410D2" w14:textId="77777777" w:rsidR="00462539" w:rsidRDefault="00462539" w:rsidP="00462539">
      <w:pPr>
        <w:pStyle w:val="ListParagraph"/>
        <w:numPr>
          <w:ilvl w:val="2"/>
          <w:numId w:val="22"/>
        </w:numPr>
        <w:tabs>
          <w:tab w:val="left" w:pos="4590"/>
        </w:tabs>
        <w:spacing w:before="0" w:after="0"/>
      </w:pPr>
      <w:r>
        <w:t>Spill volume is between a minimum of 547391.09 and maximum of 554702.8 gallons,</w:t>
      </w:r>
    </w:p>
    <w:p w14:paraId="2C261E02" w14:textId="77777777" w:rsidR="00462539" w:rsidRDefault="00462539" w:rsidP="00462539">
      <w:pPr>
        <w:pStyle w:val="ListParagraph"/>
        <w:numPr>
          <w:ilvl w:val="1"/>
          <w:numId w:val="22"/>
        </w:numPr>
        <w:tabs>
          <w:tab w:val="left" w:pos="4590"/>
        </w:tabs>
        <w:spacing w:before="0" w:after="0"/>
      </w:pPr>
      <w:r>
        <w:t>Puncture scenario:</w:t>
      </w:r>
    </w:p>
    <w:p w14:paraId="4D5A04C6" w14:textId="77777777" w:rsidR="00462539" w:rsidRDefault="00462539" w:rsidP="00462539">
      <w:pPr>
        <w:pStyle w:val="ListParagraph"/>
        <w:numPr>
          <w:ilvl w:val="2"/>
          <w:numId w:val="22"/>
        </w:numPr>
        <w:tabs>
          <w:tab w:val="left" w:pos="4590"/>
        </w:tabs>
        <w:spacing w:before="0" w:after="0"/>
      </w:pPr>
      <w:r>
        <w:t>Environmental cost between minimum of $6.73 and maximum of $6.82 Millions of dollars</w:t>
      </w:r>
    </w:p>
    <w:p w14:paraId="1175F5CD" w14:textId="77777777" w:rsidR="00462539" w:rsidRDefault="00462539" w:rsidP="00462539">
      <w:pPr>
        <w:pStyle w:val="ListParagraph"/>
        <w:numPr>
          <w:ilvl w:val="2"/>
          <w:numId w:val="22"/>
        </w:numPr>
        <w:tabs>
          <w:tab w:val="left" w:pos="4590"/>
        </w:tabs>
        <w:spacing w:before="0" w:after="0"/>
      </w:pPr>
      <w:r>
        <w:t>Spill volume is between a minimum of 63517.89 and maximum of 64366.32 gallons,</w:t>
      </w:r>
    </w:p>
    <w:p w14:paraId="75637317" w14:textId="77777777" w:rsidR="00462539" w:rsidRDefault="00462539" w:rsidP="00462539">
      <w:pPr>
        <w:pStyle w:val="ListParagraph"/>
        <w:numPr>
          <w:ilvl w:val="1"/>
          <w:numId w:val="22"/>
        </w:numPr>
        <w:tabs>
          <w:tab w:val="left" w:pos="4590"/>
        </w:tabs>
        <w:spacing w:before="0" w:after="0"/>
      </w:pPr>
      <w:r>
        <w:t>Product type is Crude Oil.</w:t>
      </w:r>
    </w:p>
    <w:p w14:paraId="03432D59" w14:textId="77777777" w:rsidR="00462539" w:rsidRDefault="00462539" w:rsidP="00462539">
      <w:pPr>
        <w:pStyle w:val="ListParagraph"/>
        <w:numPr>
          <w:ilvl w:val="1"/>
          <w:numId w:val="22"/>
        </w:numPr>
        <w:tabs>
          <w:tab w:val="left" w:pos="4590"/>
        </w:tabs>
        <w:spacing w:before="0" w:after="0"/>
      </w:pPr>
      <w:r>
        <w:lastRenderedPageBreak/>
        <w:t>Land Use is distributed as follows</w:t>
      </w:r>
    </w:p>
    <w:p w14:paraId="432F69B4" w14:textId="77777777" w:rsidR="00462539" w:rsidRDefault="00462539" w:rsidP="00462539">
      <w:pPr>
        <w:pStyle w:val="ListParagraph"/>
        <w:numPr>
          <w:ilvl w:val="2"/>
          <w:numId w:val="22"/>
        </w:numPr>
        <w:tabs>
          <w:tab w:val="left" w:pos="4590"/>
        </w:tabs>
        <w:spacing w:before="0" w:after="0"/>
      </w:pPr>
      <w:r>
        <w:t>Remote: 89.97"</w:t>
      </w:r>
    </w:p>
    <w:p w14:paraId="0CF6E4FB" w14:textId="77777777" w:rsidR="00462539" w:rsidRDefault="00462539" w:rsidP="00462539">
      <w:pPr>
        <w:pStyle w:val="ListParagraph"/>
        <w:numPr>
          <w:ilvl w:val="0"/>
          <w:numId w:val="22"/>
        </w:numPr>
        <w:tabs>
          <w:tab w:val="left" w:pos="4590"/>
        </w:tabs>
        <w:spacing w:before="0" w:after="0"/>
      </w:pPr>
      <w:r>
        <w:t>"SS-03 NPS 6,</w:t>
      </w:r>
    </w:p>
    <w:p w14:paraId="76BB1958" w14:textId="77777777" w:rsidR="00462539" w:rsidRDefault="00462539" w:rsidP="00462539">
      <w:pPr>
        <w:pStyle w:val="ListParagraph"/>
        <w:numPr>
          <w:ilvl w:val="1"/>
          <w:numId w:val="22"/>
        </w:numPr>
        <w:tabs>
          <w:tab w:val="left" w:pos="4590"/>
        </w:tabs>
        <w:spacing w:before="0" w:after="0"/>
      </w:pPr>
      <w:r>
        <w:t>Total Cumulative Length (m):</w:t>
      </w:r>
      <w:r>
        <w:tab/>
        <w:t>59.06,</w:t>
      </w:r>
    </w:p>
    <w:p w14:paraId="02C82C99" w14:textId="77777777" w:rsidR="00462539" w:rsidRDefault="00462539" w:rsidP="00462539">
      <w:pPr>
        <w:pStyle w:val="ListParagraph"/>
        <w:numPr>
          <w:ilvl w:val="2"/>
          <w:numId w:val="22"/>
        </w:numPr>
        <w:tabs>
          <w:tab w:val="left" w:pos="4590"/>
        </w:tabs>
        <w:spacing w:before="0" w:after="0"/>
      </w:pPr>
      <w:r>
        <w:t>SCC Method 1b :</w:t>
      </w:r>
      <w:r>
        <w:tab/>
        <w:t>59.06</w:t>
      </w:r>
    </w:p>
    <w:p w14:paraId="5463A526" w14:textId="77777777" w:rsidR="00462539" w:rsidRDefault="00462539" w:rsidP="00462539">
      <w:pPr>
        <w:pStyle w:val="ListParagraph"/>
        <w:numPr>
          <w:ilvl w:val="1"/>
          <w:numId w:val="22"/>
        </w:numPr>
        <w:tabs>
          <w:tab w:val="left" w:pos="4590"/>
        </w:tabs>
        <w:spacing w:before="0" w:after="0"/>
      </w:pPr>
      <w:r>
        <w:t>Likelihood of failure distributed between minimum of 3.816e-01 and maximum of 9.522e-01.,</w:t>
      </w:r>
    </w:p>
    <w:p w14:paraId="0DC38C29" w14:textId="77777777" w:rsidR="00462539" w:rsidRDefault="00462539" w:rsidP="00462539">
      <w:pPr>
        <w:pStyle w:val="ListParagraph"/>
        <w:numPr>
          <w:ilvl w:val="1"/>
          <w:numId w:val="22"/>
        </w:numPr>
        <w:tabs>
          <w:tab w:val="left" w:pos="4590"/>
        </w:tabs>
        <w:spacing w:before="0" w:after="0"/>
      </w:pPr>
      <w:r>
        <w:t>Consequence of failure distributed between minimum of $22.25 and maximum of $23.96 Millions of dollars,</w:t>
      </w:r>
    </w:p>
    <w:p w14:paraId="21E4B3D9" w14:textId="77777777" w:rsidR="00462539" w:rsidRDefault="00462539" w:rsidP="00462539">
      <w:pPr>
        <w:pStyle w:val="ListParagraph"/>
        <w:numPr>
          <w:ilvl w:val="1"/>
          <w:numId w:val="22"/>
        </w:numPr>
        <w:tabs>
          <w:tab w:val="left" w:pos="4590"/>
        </w:tabs>
        <w:spacing w:before="0" w:after="0"/>
      </w:pPr>
      <w:r>
        <w:t>Leak scenario:</w:t>
      </w:r>
    </w:p>
    <w:p w14:paraId="5DD45316" w14:textId="77777777" w:rsidR="00462539" w:rsidRDefault="00462539" w:rsidP="00462539">
      <w:pPr>
        <w:pStyle w:val="ListParagraph"/>
        <w:numPr>
          <w:ilvl w:val="2"/>
          <w:numId w:val="22"/>
        </w:numPr>
        <w:tabs>
          <w:tab w:val="left" w:pos="4590"/>
        </w:tabs>
        <w:spacing w:before="0" w:after="0"/>
      </w:pPr>
      <w:r>
        <w:t>Environmental cost between minimum of $0.19 and maximum of $0.19 Millions of dollars</w:t>
      </w:r>
    </w:p>
    <w:p w14:paraId="3584693B" w14:textId="77777777" w:rsidR="00462539" w:rsidRDefault="00462539" w:rsidP="00462539">
      <w:pPr>
        <w:pStyle w:val="ListParagraph"/>
        <w:numPr>
          <w:ilvl w:val="2"/>
          <w:numId w:val="22"/>
        </w:numPr>
        <w:tabs>
          <w:tab w:val="left" w:pos="4590"/>
        </w:tabs>
        <w:spacing w:before="0" w:after="0"/>
      </w:pPr>
      <w:r>
        <w:t>Spill volume is between a minimum of 1815.99 and maximum of 1815.99 gallons,</w:t>
      </w:r>
    </w:p>
    <w:p w14:paraId="33C5C80A" w14:textId="77777777" w:rsidR="00462539" w:rsidRDefault="00462539" w:rsidP="00462539">
      <w:pPr>
        <w:pStyle w:val="ListParagraph"/>
        <w:numPr>
          <w:ilvl w:val="1"/>
          <w:numId w:val="22"/>
        </w:numPr>
        <w:tabs>
          <w:tab w:val="left" w:pos="4590"/>
        </w:tabs>
        <w:spacing w:before="0" w:after="0"/>
      </w:pPr>
      <w:r>
        <w:t>Rupture scenario:</w:t>
      </w:r>
    </w:p>
    <w:p w14:paraId="4597E5AC" w14:textId="77777777" w:rsidR="00462539" w:rsidRDefault="00462539" w:rsidP="00462539">
      <w:pPr>
        <w:pStyle w:val="ListParagraph"/>
        <w:numPr>
          <w:ilvl w:val="2"/>
          <w:numId w:val="22"/>
        </w:numPr>
        <w:tabs>
          <w:tab w:val="left" w:pos="4590"/>
        </w:tabs>
        <w:spacing w:before="0" w:after="0"/>
      </w:pPr>
      <w:r>
        <w:t>Environmental cost between minimum of $54.50 and maximum of $54.50 Millions of dollars</w:t>
      </w:r>
    </w:p>
    <w:p w14:paraId="6F52E09B" w14:textId="77777777" w:rsidR="00462539" w:rsidRDefault="00462539" w:rsidP="00462539">
      <w:pPr>
        <w:pStyle w:val="ListParagraph"/>
        <w:numPr>
          <w:ilvl w:val="2"/>
          <w:numId w:val="22"/>
        </w:numPr>
        <w:tabs>
          <w:tab w:val="left" w:pos="4590"/>
        </w:tabs>
        <w:spacing w:before="0" w:after="0"/>
      </w:pPr>
      <w:r>
        <w:t>Spill volume is between a minimum of 514224.45 and maximum of 514224.45 gallons,</w:t>
      </w:r>
    </w:p>
    <w:p w14:paraId="597F9471" w14:textId="77777777" w:rsidR="00462539" w:rsidRDefault="00462539" w:rsidP="00462539">
      <w:pPr>
        <w:pStyle w:val="ListParagraph"/>
        <w:numPr>
          <w:ilvl w:val="1"/>
          <w:numId w:val="22"/>
        </w:numPr>
        <w:tabs>
          <w:tab w:val="left" w:pos="4590"/>
        </w:tabs>
        <w:spacing w:before="0" w:after="0"/>
      </w:pPr>
      <w:r>
        <w:t>Puncture scenario:</w:t>
      </w:r>
    </w:p>
    <w:p w14:paraId="0E6E8FE4" w14:textId="77777777" w:rsidR="00462539" w:rsidRDefault="00462539" w:rsidP="00462539">
      <w:pPr>
        <w:pStyle w:val="ListParagraph"/>
        <w:numPr>
          <w:ilvl w:val="2"/>
          <w:numId w:val="22"/>
        </w:numPr>
        <w:tabs>
          <w:tab w:val="left" w:pos="4590"/>
        </w:tabs>
        <w:spacing w:before="0" w:after="0"/>
      </w:pPr>
      <w:r>
        <w:t>Environmental cost between minimum of $6.32 and maximum of $6.32 Millions of dollars</w:t>
      </w:r>
    </w:p>
    <w:p w14:paraId="4292D354" w14:textId="77777777" w:rsidR="00462539" w:rsidRDefault="00462539" w:rsidP="00462539">
      <w:pPr>
        <w:pStyle w:val="ListParagraph"/>
        <w:numPr>
          <w:ilvl w:val="2"/>
          <w:numId w:val="22"/>
        </w:numPr>
        <w:tabs>
          <w:tab w:val="left" w:pos="4590"/>
        </w:tabs>
        <w:spacing w:before="0" w:after="0"/>
      </w:pPr>
      <w:r>
        <w:t>Spill volume is between a minimum of 59669.32 and maximum of 59669.32 gallons,</w:t>
      </w:r>
    </w:p>
    <w:p w14:paraId="15C20B85" w14:textId="77777777" w:rsidR="00462539" w:rsidRDefault="00462539" w:rsidP="00462539">
      <w:pPr>
        <w:pStyle w:val="ListParagraph"/>
        <w:numPr>
          <w:ilvl w:val="1"/>
          <w:numId w:val="22"/>
        </w:numPr>
        <w:tabs>
          <w:tab w:val="left" w:pos="4590"/>
        </w:tabs>
        <w:spacing w:before="0" w:after="0"/>
      </w:pPr>
      <w:r>
        <w:t>Product type is Crude Oil.</w:t>
      </w:r>
    </w:p>
    <w:p w14:paraId="5040A42A" w14:textId="77777777" w:rsidR="00462539" w:rsidRDefault="00462539" w:rsidP="00462539">
      <w:pPr>
        <w:pStyle w:val="ListParagraph"/>
        <w:numPr>
          <w:ilvl w:val="1"/>
          <w:numId w:val="22"/>
        </w:numPr>
        <w:tabs>
          <w:tab w:val="left" w:pos="4590"/>
        </w:tabs>
        <w:spacing w:before="0" w:after="0"/>
      </w:pPr>
      <w:r>
        <w:t>Land Use is distributed as follows</w:t>
      </w:r>
    </w:p>
    <w:p w14:paraId="5AE6B799" w14:textId="77777777" w:rsidR="00462539" w:rsidRDefault="00462539" w:rsidP="00462539">
      <w:pPr>
        <w:pStyle w:val="ListParagraph"/>
        <w:numPr>
          <w:ilvl w:val="2"/>
          <w:numId w:val="22"/>
        </w:numPr>
        <w:tabs>
          <w:tab w:val="left" w:pos="4590"/>
        </w:tabs>
        <w:spacing w:before="0" w:after="0"/>
      </w:pPr>
      <w:r>
        <w:t>Agricultural: 59.06"</w:t>
      </w:r>
    </w:p>
    <w:p w14:paraId="601E4857" w14:textId="77777777" w:rsidR="00462539" w:rsidRDefault="00462539" w:rsidP="00462539">
      <w:pPr>
        <w:pStyle w:val="ListParagraph"/>
        <w:numPr>
          <w:ilvl w:val="0"/>
          <w:numId w:val="22"/>
        </w:numPr>
        <w:tabs>
          <w:tab w:val="left" w:pos="4590"/>
        </w:tabs>
        <w:spacing w:before="0" w:after="0"/>
      </w:pPr>
      <w:r>
        <w:t xml:space="preserve">"NPS8 Rainbow P/L to </w:t>
      </w:r>
      <w:proofErr w:type="spellStart"/>
      <w:r>
        <w:t>Tirmoil</w:t>
      </w:r>
      <w:proofErr w:type="spellEnd"/>
      <w:r>
        <w:t xml:space="preserve"> </w:t>
      </w:r>
      <w:proofErr w:type="gramStart"/>
      <w:r>
        <w:t>From</w:t>
      </w:r>
      <w:proofErr w:type="gramEnd"/>
      <w:r>
        <w:t xml:space="preserve"> 11-15-77-14W5 to 15-29-81-9W5,</w:t>
      </w:r>
    </w:p>
    <w:p w14:paraId="04CA10B2" w14:textId="77777777" w:rsidR="00462539" w:rsidRDefault="00462539" w:rsidP="00462539">
      <w:pPr>
        <w:pStyle w:val="ListParagraph"/>
        <w:numPr>
          <w:ilvl w:val="1"/>
          <w:numId w:val="22"/>
        </w:numPr>
        <w:tabs>
          <w:tab w:val="left" w:pos="4590"/>
        </w:tabs>
        <w:spacing w:before="0" w:after="0"/>
      </w:pPr>
      <w:r>
        <w:t>Total Cumulative Length (m):</w:t>
      </w:r>
      <w:r>
        <w:tab/>
        <w:t>30.0,</w:t>
      </w:r>
    </w:p>
    <w:p w14:paraId="56EF1D08" w14:textId="77777777" w:rsidR="00462539" w:rsidRDefault="00462539" w:rsidP="00462539">
      <w:pPr>
        <w:pStyle w:val="ListParagraph"/>
        <w:numPr>
          <w:ilvl w:val="2"/>
          <w:numId w:val="22"/>
        </w:numPr>
        <w:tabs>
          <w:tab w:val="left" w:pos="4590"/>
        </w:tabs>
        <w:spacing w:before="0" w:after="0"/>
      </w:pPr>
      <w:r>
        <w:t>SCC Method 1b :</w:t>
      </w:r>
      <w:r>
        <w:tab/>
        <w:t>30.0</w:t>
      </w:r>
    </w:p>
    <w:p w14:paraId="2E39A7BB" w14:textId="77777777" w:rsidR="00462539" w:rsidRDefault="00462539" w:rsidP="00462539">
      <w:pPr>
        <w:pStyle w:val="ListParagraph"/>
        <w:numPr>
          <w:ilvl w:val="1"/>
          <w:numId w:val="22"/>
        </w:numPr>
        <w:tabs>
          <w:tab w:val="left" w:pos="4590"/>
        </w:tabs>
        <w:spacing w:before="0" w:after="0"/>
      </w:pPr>
      <w:r>
        <w:t>Likelihood of failure distributed between minimum of 9.984e-01 and maximum of 9.984e-01.,</w:t>
      </w:r>
    </w:p>
    <w:p w14:paraId="74E47304" w14:textId="77777777" w:rsidR="00462539" w:rsidRDefault="00462539" w:rsidP="00462539">
      <w:pPr>
        <w:pStyle w:val="ListParagraph"/>
        <w:numPr>
          <w:ilvl w:val="1"/>
          <w:numId w:val="22"/>
        </w:numPr>
        <w:tabs>
          <w:tab w:val="left" w:pos="4590"/>
        </w:tabs>
        <w:spacing w:before="0" w:after="0"/>
      </w:pPr>
      <w:r>
        <w:t>Consequence of failure distributed between minimum of $48.84 and maximum of $48.89 Millions of dollars,</w:t>
      </w:r>
    </w:p>
    <w:p w14:paraId="7B1D6898" w14:textId="77777777" w:rsidR="00462539" w:rsidRDefault="00462539" w:rsidP="00462539">
      <w:pPr>
        <w:pStyle w:val="ListParagraph"/>
        <w:numPr>
          <w:ilvl w:val="1"/>
          <w:numId w:val="22"/>
        </w:numPr>
        <w:tabs>
          <w:tab w:val="left" w:pos="4590"/>
        </w:tabs>
        <w:spacing w:before="0" w:after="0"/>
      </w:pPr>
      <w:r>
        <w:t>Leak scenario:</w:t>
      </w:r>
    </w:p>
    <w:p w14:paraId="32429112" w14:textId="77777777" w:rsidR="00462539" w:rsidRDefault="00462539" w:rsidP="00462539">
      <w:pPr>
        <w:pStyle w:val="ListParagraph"/>
        <w:numPr>
          <w:ilvl w:val="2"/>
          <w:numId w:val="22"/>
        </w:numPr>
        <w:tabs>
          <w:tab w:val="left" w:pos="4590"/>
        </w:tabs>
        <w:spacing w:before="0" w:after="0"/>
      </w:pPr>
      <w:r>
        <w:t>Environmental cost between minimum of $0.22 and maximum of $0.22 Millions of dollars</w:t>
      </w:r>
    </w:p>
    <w:p w14:paraId="3EC43123" w14:textId="77777777" w:rsidR="00462539" w:rsidRDefault="00462539" w:rsidP="00462539">
      <w:pPr>
        <w:pStyle w:val="ListParagraph"/>
        <w:numPr>
          <w:ilvl w:val="2"/>
          <w:numId w:val="22"/>
        </w:numPr>
        <w:tabs>
          <w:tab w:val="left" w:pos="4590"/>
        </w:tabs>
        <w:spacing w:before="0" w:after="0"/>
      </w:pPr>
      <w:r>
        <w:t>Spill volume is between a minimum of 2045.08 and maximum of 2047.2 gallons,</w:t>
      </w:r>
    </w:p>
    <w:p w14:paraId="079DDE24" w14:textId="77777777" w:rsidR="00462539" w:rsidRDefault="00462539" w:rsidP="00462539">
      <w:pPr>
        <w:pStyle w:val="ListParagraph"/>
        <w:numPr>
          <w:ilvl w:val="1"/>
          <w:numId w:val="22"/>
        </w:numPr>
        <w:tabs>
          <w:tab w:val="left" w:pos="4590"/>
        </w:tabs>
        <w:spacing w:before="0" w:after="0"/>
      </w:pPr>
      <w:r>
        <w:t>Rupture scenario:</w:t>
      </w:r>
    </w:p>
    <w:p w14:paraId="4E5FB70F" w14:textId="77777777" w:rsidR="00462539" w:rsidRDefault="00462539" w:rsidP="00462539">
      <w:pPr>
        <w:pStyle w:val="ListParagraph"/>
        <w:numPr>
          <w:ilvl w:val="2"/>
          <w:numId w:val="22"/>
        </w:numPr>
        <w:tabs>
          <w:tab w:val="left" w:pos="4590"/>
        </w:tabs>
        <w:spacing w:before="0" w:after="0"/>
      </w:pPr>
      <w:r>
        <w:t>Environmental cost between minimum of $104.03 and maximum of $104.14 Millions of dollars</w:t>
      </w:r>
    </w:p>
    <w:p w14:paraId="48FEAC31" w14:textId="77777777" w:rsidR="00462539" w:rsidRDefault="00462539" w:rsidP="00462539">
      <w:pPr>
        <w:pStyle w:val="ListParagraph"/>
        <w:numPr>
          <w:ilvl w:val="2"/>
          <w:numId w:val="22"/>
        </w:numPr>
        <w:tabs>
          <w:tab w:val="left" w:pos="4590"/>
        </w:tabs>
        <w:spacing w:before="0" w:after="0"/>
      </w:pPr>
      <w:r>
        <w:t>Spill volume is between a minimum of 981512.08 and maximum of 982532.16 gallons,</w:t>
      </w:r>
    </w:p>
    <w:p w14:paraId="6D20A34C" w14:textId="77777777" w:rsidR="00462539" w:rsidRDefault="00462539" w:rsidP="00462539">
      <w:pPr>
        <w:pStyle w:val="ListParagraph"/>
        <w:numPr>
          <w:ilvl w:val="1"/>
          <w:numId w:val="22"/>
        </w:numPr>
        <w:tabs>
          <w:tab w:val="left" w:pos="4590"/>
        </w:tabs>
        <w:spacing w:before="0" w:after="0"/>
      </w:pPr>
      <w:r>
        <w:t>Puncture scenario:</w:t>
      </w:r>
    </w:p>
    <w:p w14:paraId="1825901A" w14:textId="77777777" w:rsidR="00462539" w:rsidRDefault="00462539" w:rsidP="00462539">
      <w:pPr>
        <w:pStyle w:val="ListParagraph"/>
        <w:numPr>
          <w:ilvl w:val="2"/>
          <w:numId w:val="22"/>
        </w:numPr>
        <w:tabs>
          <w:tab w:val="left" w:pos="4590"/>
        </w:tabs>
        <w:spacing w:before="0" w:after="0"/>
      </w:pPr>
      <w:r>
        <w:t>Environmental cost between minimum of $7.12 and maximum of $7.13 Millions of dollars</w:t>
      </w:r>
    </w:p>
    <w:p w14:paraId="7415E1BA" w14:textId="77777777" w:rsidR="00462539" w:rsidRDefault="00462539" w:rsidP="00462539">
      <w:pPr>
        <w:pStyle w:val="ListParagraph"/>
        <w:numPr>
          <w:ilvl w:val="2"/>
          <w:numId w:val="22"/>
        </w:numPr>
        <w:tabs>
          <w:tab w:val="left" w:pos="4590"/>
        </w:tabs>
        <w:spacing w:before="0" w:after="0"/>
      </w:pPr>
      <w:r>
        <w:t>Spill volume is between a minimum of 67196.64 and maximum of 67266.48 gallons,</w:t>
      </w:r>
    </w:p>
    <w:p w14:paraId="068183D3" w14:textId="77777777" w:rsidR="00462539" w:rsidRDefault="00462539" w:rsidP="00462539">
      <w:pPr>
        <w:pStyle w:val="ListParagraph"/>
        <w:numPr>
          <w:ilvl w:val="1"/>
          <w:numId w:val="22"/>
        </w:numPr>
        <w:tabs>
          <w:tab w:val="left" w:pos="4590"/>
        </w:tabs>
        <w:spacing w:before="0" w:after="0"/>
      </w:pPr>
      <w:r>
        <w:lastRenderedPageBreak/>
        <w:t>Product type is Crude Oil.</w:t>
      </w:r>
    </w:p>
    <w:p w14:paraId="31AAF4D1" w14:textId="77777777" w:rsidR="00462539" w:rsidRDefault="00462539" w:rsidP="00462539">
      <w:pPr>
        <w:pStyle w:val="ListParagraph"/>
        <w:numPr>
          <w:ilvl w:val="1"/>
          <w:numId w:val="22"/>
        </w:numPr>
        <w:tabs>
          <w:tab w:val="left" w:pos="4590"/>
        </w:tabs>
        <w:spacing w:before="0" w:after="0"/>
      </w:pPr>
      <w:r>
        <w:t>Land Use is distributed as follows</w:t>
      </w:r>
    </w:p>
    <w:p w14:paraId="067ED47D" w14:textId="77777777" w:rsidR="00462539" w:rsidRDefault="00462539" w:rsidP="00462539">
      <w:pPr>
        <w:pStyle w:val="ListParagraph"/>
        <w:numPr>
          <w:ilvl w:val="2"/>
          <w:numId w:val="22"/>
        </w:numPr>
        <w:tabs>
          <w:tab w:val="left" w:pos="4590"/>
        </w:tabs>
        <w:spacing w:before="0" w:after="0"/>
      </w:pPr>
      <w:r>
        <w:t>Remote: 30.00"</w:t>
      </w:r>
    </w:p>
    <w:p w14:paraId="4AAA7BBA" w14:textId="77777777" w:rsidR="00462539" w:rsidRDefault="00462539" w:rsidP="00462539">
      <w:pPr>
        <w:pStyle w:val="ListParagraph"/>
        <w:numPr>
          <w:ilvl w:val="0"/>
          <w:numId w:val="22"/>
        </w:numPr>
        <w:tabs>
          <w:tab w:val="left" w:pos="4590"/>
        </w:tabs>
        <w:spacing w:before="0" w:after="0"/>
      </w:pPr>
      <w:r>
        <w:t>"WASCANA MAINLINE NPS 12,</w:t>
      </w:r>
    </w:p>
    <w:p w14:paraId="095970E1" w14:textId="77777777" w:rsidR="00462539" w:rsidRDefault="00462539" w:rsidP="00462539">
      <w:pPr>
        <w:pStyle w:val="ListParagraph"/>
        <w:numPr>
          <w:ilvl w:val="1"/>
          <w:numId w:val="22"/>
        </w:numPr>
        <w:tabs>
          <w:tab w:val="left" w:pos="4590"/>
        </w:tabs>
        <w:spacing w:before="0" w:after="0"/>
      </w:pPr>
      <w:r>
        <w:t>Total Cumulative Length (m):</w:t>
      </w:r>
      <w:r>
        <w:tab/>
        <w:t>30.0,</w:t>
      </w:r>
    </w:p>
    <w:p w14:paraId="474C2734" w14:textId="77777777" w:rsidR="00462539" w:rsidRDefault="00462539" w:rsidP="00462539">
      <w:pPr>
        <w:pStyle w:val="ListParagraph"/>
        <w:numPr>
          <w:ilvl w:val="2"/>
          <w:numId w:val="22"/>
        </w:numPr>
        <w:tabs>
          <w:tab w:val="left" w:pos="4590"/>
        </w:tabs>
        <w:spacing w:before="0" w:after="0"/>
      </w:pPr>
      <w:r>
        <w:t>MD Method 2 :</w:t>
      </w:r>
      <w:r>
        <w:tab/>
        <w:t>30.0</w:t>
      </w:r>
    </w:p>
    <w:p w14:paraId="4F88C9F6" w14:textId="77777777" w:rsidR="00462539" w:rsidRDefault="00462539" w:rsidP="00462539">
      <w:pPr>
        <w:pStyle w:val="ListParagraph"/>
        <w:numPr>
          <w:ilvl w:val="1"/>
          <w:numId w:val="22"/>
        </w:numPr>
        <w:tabs>
          <w:tab w:val="left" w:pos="4590"/>
        </w:tabs>
        <w:spacing w:before="0" w:after="0"/>
      </w:pPr>
      <w:r>
        <w:t>Likelihood of failure distributed between minimum of 1.369e-01 and maximum of 1.394e-01.,</w:t>
      </w:r>
    </w:p>
    <w:p w14:paraId="4DB8B490" w14:textId="77777777" w:rsidR="00462539" w:rsidRDefault="00462539" w:rsidP="00462539">
      <w:pPr>
        <w:pStyle w:val="ListParagraph"/>
        <w:numPr>
          <w:ilvl w:val="1"/>
          <w:numId w:val="22"/>
        </w:numPr>
        <w:tabs>
          <w:tab w:val="left" w:pos="4590"/>
        </w:tabs>
        <w:spacing w:before="0" w:after="0"/>
      </w:pPr>
      <w:r>
        <w:t>Consequence of failure distributed between minimum of $11.78 and maximum of $11.80 Millions of dollars,</w:t>
      </w:r>
    </w:p>
    <w:p w14:paraId="41F3DC1E" w14:textId="77777777" w:rsidR="00462539" w:rsidRDefault="00462539" w:rsidP="00462539">
      <w:pPr>
        <w:pStyle w:val="ListParagraph"/>
        <w:numPr>
          <w:ilvl w:val="1"/>
          <w:numId w:val="22"/>
        </w:numPr>
        <w:tabs>
          <w:tab w:val="left" w:pos="4590"/>
        </w:tabs>
        <w:spacing w:before="0" w:after="0"/>
      </w:pPr>
      <w:r>
        <w:t>Leak scenario:</w:t>
      </w:r>
    </w:p>
    <w:p w14:paraId="435042A4" w14:textId="77777777" w:rsidR="00462539" w:rsidRDefault="00462539" w:rsidP="00462539">
      <w:pPr>
        <w:pStyle w:val="ListParagraph"/>
        <w:numPr>
          <w:ilvl w:val="2"/>
          <w:numId w:val="22"/>
        </w:numPr>
        <w:tabs>
          <w:tab w:val="left" w:pos="4590"/>
        </w:tabs>
        <w:spacing w:before="0" w:after="0"/>
      </w:pPr>
      <w:r>
        <w:t>Environmental cost between minimum of $0.26 and maximum of $0.26 Millions of dollars</w:t>
      </w:r>
    </w:p>
    <w:p w14:paraId="79195BF3" w14:textId="77777777" w:rsidR="00462539" w:rsidRDefault="00462539" w:rsidP="00462539">
      <w:pPr>
        <w:pStyle w:val="ListParagraph"/>
        <w:numPr>
          <w:ilvl w:val="2"/>
          <w:numId w:val="22"/>
        </w:numPr>
        <w:tabs>
          <w:tab w:val="left" w:pos="4590"/>
        </w:tabs>
        <w:spacing w:before="0" w:after="0"/>
      </w:pPr>
      <w:r>
        <w:t>Spill volume is between a minimum of 2406.46 and maximum of 2406.46 gallons,</w:t>
      </w:r>
    </w:p>
    <w:p w14:paraId="5CE97954" w14:textId="77777777" w:rsidR="00462539" w:rsidRDefault="00462539" w:rsidP="00462539">
      <w:pPr>
        <w:pStyle w:val="ListParagraph"/>
        <w:numPr>
          <w:ilvl w:val="1"/>
          <w:numId w:val="22"/>
        </w:numPr>
        <w:tabs>
          <w:tab w:val="left" w:pos="4590"/>
        </w:tabs>
        <w:spacing w:before="0" w:after="0"/>
      </w:pPr>
      <w:r>
        <w:t>Rupture scenario:</w:t>
      </w:r>
    </w:p>
    <w:p w14:paraId="03E075B1" w14:textId="77777777" w:rsidR="00462539" w:rsidRDefault="00462539" w:rsidP="00462539">
      <w:pPr>
        <w:pStyle w:val="ListParagraph"/>
        <w:numPr>
          <w:ilvl w:val="2"/>
          <w:numId w:val="22"/>
        </w:numPr>
        <w:tabs>
          <w:tab w:val="left" w:pos="4590"/>
        </w:tabs>
        <w:spacing w:before="0" w:after="0"/>
      </w:pPr>
      <w:r>
        <w:t>Environmental cost between minimum of $69.54 and maximum of $69.54 Millions of dollars</w:t>
      </w:r>
    </w:p>
    <w:p w14:paraId="550FC989" w14:textId="77777777" w:rsidR="00462539" w:rsidRDefault="00462539" w:rsidP="00462539">
      <w:pPr>
        <w:pStyle w:val="ListParagraph"/>
        <w:numPr>
          <w:ilvl w:val="2"/>
          <w:numId w:val="22"/>
        </w:numPr>
        <w:tabs>
          <w:tab w:val="left" w:pos="4590"/>
        </w:tabs>
        <w:spacing w:before="0" w:after="0"/>
      </w:pPr>
      <w:r>
        <w:t>Spill volume is between a minimum of 656052.52 and maximum of 656052.52 gallons,</w:t>
      </w:r>
    </w:p>
    <w:p w14:paraId="59B37C7D" w14:textId="77777777" w:rsidR="00462539" w:rsidRDefault="00462539" w:rsidP="00462539">
      <w:pPr>
        <w:pStyle w:val="ListParagraph"/>
        <w:numPr>
          <w:ilvl w:val="1"/>
          <w:numId w:val="22"/>
        </w:numPr>
        <w:tabs>
          <w:tab w:val="left" w:pos="4590"/>
        </w:tabs>
        <w:spacing w:before="0" w:after="0"/>
      </w:pPr>
      <w:r>
        <w:t>Puncture scenario:</w:t>
      </w:r>
    </w:p>
    <w:p w14:paraId="55BB9A94" w14:textId="77777777" w:rsidR="00462539" w:rsidRDefault="00462539" w:rsidP="00462539">
      <w:pPr>
        <w:pStyle w:val="ListParagraph"/>
        <w:numPr>
          <w:ilvl w:val="2"/>
          <w:numId w:val="22"/>
        </w:numPr>
        <w:tabs>
          <w:tab w:val="left" w:pos="4590"/>
        </w:tabs>
        <w:spacing w:before="0" w:after="0"/>
      </w:pPr>
      <w:r>
        <w:t>Environmental cost between minimum of $8.38 and maximum of $8.38 Millions of dollars</w:t>
      </w:r>
    </w:p>
    <w:p w14:paraId="1926116F" w14:textId="77777777" w:rsidR="00462539" w:rsidRDefault="00462539" w:rsidP="00462539">
      <w:pPr>
        <w:pStyle w:val="ListParagraph"/>
        <w:numPr>
          <w:ilvl w:val="2"/>
          <w:numId w:val="22"/>
        </w:numPr>
        <w:tabs>
          <w:tab w:val="left" w:pos="4590"/>
        </w:tabs>
        <w:spacing w:before="0" w:after="0"/>
      </w:pPr>
      <w:r>
        <w:t>Spill volume is between a minimum of 79070.96 and maximum of 79070.96 gallons,</w:t>
      </w:r>
    </w:p>
    <w:p w14:paraId="647797DA" w14:textId="77777777" w:rsidR="00462539" w:rsidRDefault="00462539" w:rsidP="00462539">
      <w:pPr>
        <w:pStyle w:val="ListParagraph"/>
        <w:numPr>
          <w:ilvl w:val="1"/>
          <w:numId w:val="22"/>
        </w:numPr>
        <w:tabs>
          <w:tab w:val="left" w:pos="4590"/>
        </w:tabs>
        <w:spacing w:before="0" w:after="0"/>
      </w:pPr>
      <w:r>
        <w:t>Product type is Crude Oil.</w:t>
      </w:r>
    </w:p>
    <w:p w14:paraId="5B097FCD" w14:textId="77777777" w:rsidR="00462539" w:rsidRDefault="00462539" w:rsidP="00462539">
      <w:pPr>
        <w:pStyle w:val="ListParagraph"/>
        <w:numPr>
          <w:ilvl w:val="1"/>
          <w:numId w:val="22"/>
        </w:numPr>
        <w:tabs>
          <w:tab w:val="left" w:pos="4590"/>
        </w:tabs>
        <w:spacing w:before="0" w:after="0"/>
      </w:pPr>
      <w:r>
        <w:t>Land Use is distributed as follows</w:t>
      </w:r>
    </w:p>
    <w:p w14:paraId="1678D41C" w14:textId="77777777" w:rsidR="00462539" w:rsidRDefault="00462539" w:rsidP="00462539">
      <w:pPr>
        <w:pStyle w:val="ListParagraph"/>
        <w:numPr>
          <w:ilvl w:val="2"/>
          <w:numId w:val="22"/>
        </w:numPr>
        <w:tabs>
          <w:tab w:val="left" w:pos="4590"/>
        </w:tabs>
        <w:spacing w:before="0" w:after="0"/>
      </w:pPr>
      <w:r>
        <w:t>Agricultural: 30.00"</w:t>
      </w:r>
    </w:p>
    <w:p w14:paraId="346DFA95" w14:textId="77777777" w:rsidR="00462539" w:rsidRDefault="00462539" w:rsidP="00462539">
      <w:pPr>
        <w:pStyle w:val="ListParagraph"/>
        <w:numPr>
          <w:ilvl w:val="0"/>
          <w:numId w:val="22"/>
        </w:numPr>
        <w:tabs>
          <w:tab w:val="left" w:pos="4590"/>
        </w:tabs>
        <w:spacing w:before="0" w:after="0"/>
      </w:pPr>
      <w:r>
        <w:t xml:space="preserve">"NPS8 Red Earth to Rainbow P/L tie-in </w:t>
      </w:r>
      <w:proofErr w:type="gramStart"/>
      <w:r>
        <w:t>From</w:t>
      </w:r>
      <w:proofErr w:type="gramEnd"/>
      <w:r>
        <w:t xml:space="preserve"> 9-18-87-8-W5 To 15-29-81-9-W,</w:t>
      </w:r>
    </w:p>
    <w:p w14:paraId="7A32F9BF" w14:textId="77777777" w:rsidR="00462539" w:rsidRDefault="00462539" w:rsidP="00462539">
      <w:pPr>
        <w:pStyle w:val="ListParagraph"/>
        <w:numPr>
          <w:ilvl w:val="1"/>
          <w:numId w:val="22"/>
        </w:numPr>
        <w:tabs>
          <w:tab w:val="left" w:pos="4590"/>
        </w:tabs>
        <w:spacing w:before="0" w:after="0"/>
      </w:pPr>
      <w:r>
        <w:t>Total Cumulative Length (m):</w:t>
      </w:r>
      <w:r>
        <w:tab/>
        <w:t>29.99,</w:t>
      </w:r>
    </w:p>
    <w:p w14:paraId="10A40981" w14:textId="77777777" w:rsidR="00462539" w:rsidRDefault="00462539" w:rsidP="00462539">
      <w:pPr>
        <w:pStyle w:val="ListParagraph"/>
        <w:numPr>
          <w:ilvl w:val="2"/>
          <w:numId w:val="22"/>
        </w:numPr>
        <w:tabs>
          <w:tab w:val="left" w:pos="4590"/>
        </w:tabs>
        <w:spacing w:before="0" w:after="0"/>
      </w:pPr>
      <w:r>
        <w:t>SCC Method 1b :</w:t>
      </w:r>
      <w:r>
        <w:tab/>
        <w:t>29.99</w:t>
      </w:r>
    </w:p>
    <w:p w14:paraId="000D49BF" w14:textId="77777777" w:rsidR="00462539" w:rsidRDefault="00462539" w:rsidP="00462539">
      <w:pPr>
        <w:pStyle w:val="ListParagraph"/>
        <w:numPr>
          <w:ilvl w:val="1"/>
          <w:numId w:val="22"/>
        </w:numPr>
        <w:tabs>
          <w:tab w:val="left" w:pos="4590"/>
        </w:tabs>
        <w:spacing w:before="0" w:after="0"/>
      </w:pPr>
      <w:r>
        <w:t>Likelihood of failure distributed between minimum of 1.927e-01 and maximum of 1.927e-01.,</w:t>
      </w:r>
    </w:p>
    <w:p w14:paraId="18D2DA7D" w14:textId="77777777" w:rsidR="00462539" w:rsidRDefault="00462539" w:rsidP="00462539">
      <w:pPr>
        <w:pStyle w:val="ListParagraph"/>
        <w:numPr>
          <w:ilvl w:val="1"/>
          <w:numId w:val="22"/>
        </w:numPr>
        <w:tabs>
          <w:tab w:val="left" w:pos="4590"/>
        </w:tabs>
        <w:spacing w:before="0" w:after="0"/>
      </w:pPr>
      <w:r>
        <w:t>Consequence of failure distributed between minimum of $33.21 and maximum of $33.21 Millions of dollars,</w:t>
      </w:r>
    </w:p>
    <w:p w14:paraId="6C14A66E" w14:textId="77777777" w:rsidR="00462539" w:rsidRDefault="00462539" w:rsidP="00462539">
      <w:pPr>
        <w:pStyle w:val="ListParagraph"/>
        <w:numPr>
          <w:ilvl w:val="1"/>
          <w:numId w:val="22"/>
        </w:numPr>
        <w:tabs>
          <w:tab w:val="left" w:pos="4590"/>
        </w:tabs>
        <w:spacing w:before="0" w:after="0"/>
      </w:pPr>
      <w:r>
        <w:t>Leak scenario:</w:t>
      </w:r>
    </w:p>
    <w:p w14:paraId="6F41BA38" w14:textId="77777777" w:rsidR="00462539" w:rsidRDefault="00462539" w:rsidP="00462539">
      <w:pPr>
        <w:pStyle w:val="ListParagraph"/>
        <w:numPr>
          <w:ilvl w:val="2"/>
          <w:numId w:val="22"/>
        </w:numPr>
        <w:tabs>
          <w:tab w:val="left" w:pos="4590"/>
        </w:tabs>
        <w:spacing w:before="0" w:after="0"/>
      </w:pPr>
      <w:r>
        <w:t>Environmental cost between minimum of $0.19 and maximum of $0.19 Millions of dollars</w:t>
      </w:r>
    </w:p>
    <w:p w14:paraId="4791F280" w14:textId="77777777" w:rsidR="00462539" w:rsidRDefault="00462539" w:rsidP="00462539">
      <w:pPr>
        <w:pStyle w:val="ListParagraph"/>
        <w:numPr>
          <w:ilvl w:val="2"/>
          <w:numId w:val="22"/>
        </w:numPr>
        <w:tabs>
          <w:tab w:val="left" w:pos="4590"/>
        </w:tabs>
        <w:spacing w:before="0" w:after="0"/>
      </w:pPr>
      <w:r>
        <w:t>Spill volume is between a minimum of 1816.46 and maximum of 1816.54 gallons,</w:t>
      </w:r>
    </w:p>
    <w:p w14:paraId="4510F197" w14:textId="77777777" w:rsidR="00462539" w:rsidRDefault="00462539" w:rsidP="00462539">
      <w:pPr>
        <w:pStyle w:val="ListParagraph"/>
        <w:numPr>
          <w:ilvl w:val="1"/>
          <w:numId w:val="22"/>
        </w:numPr>
        <w:tabs>
          <w:tab w:val="left" w:pos="4590"/>
        </w:tabs>
        <w:spacing w:before="0" w:after="0"/>
      </w:pPr>
      <w:r>
        <w:t>Rupture scenario:</w:t>
      </w:r>
    </w:p>
    <w:p w14:paraId="36110692" w14:textId="77777777" w:rsidR="00462539" w:rsidRDefault="00462539" w:rsidP="00462539">
      <w:pPr>
        <w:pStyle w:val="ListParagraph"/>
        <w:numPr>
          <w:ilvl w:val="2"/>
          <w:numId w:val="22"/>
        </w:numPr>
        <w:tabs>
          <w:tab w:val="left" w:pos="4590"/>
        </w:tabs>
        <w:spacing w:before="0" w:after="0"/>
      </w:pPr>
      <w:r>
        <w:t>Environmental cost between minimum of $92.40 and maximum of $92.41 Millions of dollars</w:t>
      </w:r>
    </w:p>
    <w:p w14:paraId="4635EB47" w14:textId="77777777" w:rsidR="00462539" w:rsidRDefault="00462539" w:rsidP="00462539">
      <w:pPr>
        <w:pStyle w:val="ListParagraph"/>
        <w:numPr>
          <w:ilvl w:val="2"/>
          <w:numId w:val="22"/>
        </w:numPr>
        <w:tabs>
          <w:tab w:val="left" w:pos="4590"/>
        </w:tabs>
        <w:spacing w:before="0" w:after="0"/>
      </w:pPr>
      <w:r>
        <w:t>Spill volume is between a minimum of 871790.09 and maximum of 871826.89 gallons,</w:t>
      </w:r>
    </w:p>
    <w:p w14:paraId="1D8FCD46" w14:textId="77777777" w:rsidR="00462539" w:rsidRDefault="00462539" w:rsidP="00462539">
      <w:pPr>
        <w:pStyle w:val="ListParagraph"/>
        <w:numPr>
          <w:ilvl w:val="1"/>
          <w:numId w:val="22"/>
        </w:numPr>
        <w:tabs>
          <w:tab w:val="left" w:pos="4590"/>
        </w:tabs>
        <w:spacing w:before="0" w:after="0"/>
      </w:pPr>
      <w:r>
        <w:t>Puncture scenario:</w:t>
      </w:r>
    </w:p>
    <w:p w14:paraId="30C2BF09" w14:textId="77777777" w:rsidR="00462539" w:rsidRDefault="00462539" w:rsidP="00462539">
      <w:pPr>
        <w:pStyle w:val="ListParagraph"/>
        <w:numPr>
          <w:ilvl w:val="2"/>
          <w:numId w:val="22"/>
        </w:numPr>
        <w:tabs>
          <w:tab w:val="left" w:pos="4590"/>
        </w:tabs>
        <w:spacing w:before="0" w:after="0"/>
      </w:pPr>
      <w:r>
        <w:t>Environmental cost between minimum of $6.33 and maximum of $6.33 Millions of dollars</w:t>
      </w:r>
    </w:p>
    <w:p w14:paraId="3A27967C" w14:textId="77777777" w:rsidR="00462539" w:rsidRDefault="00462539" w:rsidP="00462539">
      <w:pPr>
        <w:pStyle w:val="ListParagraph"/>
        <w:numPr>
          <w:ilvl w:val="2"/>
          <w:numId w:val="22"/>
        </w:numPr>
        <w:tabs>
          <w:tab w:val="left" w:pos="4590"/>
        </w:tabs>
        <w:spacing w:before="0" w:after="0"/>
      </w:pPr>
      <w:r>
        <w:lastRenderedPageBreak/>
        <w:t>Spill volume is between a minimum of 59684.81 and maximum of 59687.33 gallons,</w:t>
      </w:r>
    </w:p>
    <w:p w14:paraId="1BC4E133" w14:textId="77777777" w:rsidR="00462539" w:rsidRDefault="00462539" w:rsidP="00462539">
      <w:pPr>
        <w:pStyle w:val="ListParagraph"/>
        <w:numPr>
          <w:ilvl w:val="1"/>
          <w:numId w:val="22"/>
        </w:numPr>
        <w:tabs>
          <w:tab w:val="left" w:pos="4590"/>
        </w:tabs>
        <w:spacing w:before="0" w:after="0"/>
      </w:pPr>
      <w:r>
        <w:t>Product type is Crude Oil.</w:t>
      </w:r>
    </w:p>
    <w:p w14:paraId="6B00264F" w14:textId="77777777" w:rsidR="00462539" w:rsidRDefault="00462539" w:rsidP="00462539">
      <w:pPr>
        <w:pStyle w:val="ListParagraph"/>
        <w:numPr>
          <w:ilvl w:val="1"/>
          <w:numId w:val="22"/>
        </w:numPr>
        <w:tabs>
          <w:tab w:val="left" w:pos="4590"/>
        </w:tabs>
        <w:spacing w:before="0" w:after="0"/>
      </w:pPr>
      <w:r>
        <w:t>Land Use is distributed as follows</w:t>
      </w:r>
    </w:p>
    <w:p w14:paraId="7FCA9B28" w14:textId="77777777" w:rsidR="00462539" w:rsidRDefault="00462539" w:rsidP="00462539">
      <w:pPr>
        <w:pStyle w:val="ListParagraph"/>
        <w:numPr>
          <w:ilvl w:val="2"/>
          <w:numId w:val="22"/>
        </w:numPr>
        <w:tabs>
          <w:tab w:val="left" w:pos="4590"/>
        </w:tabs>
        <w:spacing w:before="0" w:after="0"/>
      </w:pPr>
      <w:r>
        <w:t>Forested: 29.99"</w:t>
      </w:r>
    </w:p>
    <w:p w14:paraId="1AAF547B" w14:textId="77777777" w:rsidR="00462539" w:rsidRDefault="00462539" w:rsidP="00462539">
      <w:pPr>
        <w:pStyle w:val="ListParagraph"/>
        <w:numPr>
          <w:ilvl w:val="0"/>
          <w:numId w:val="22"/>
        </w:numPr>
        <w:tabs>
          <w:tab w:val="left" w:pos="4590"/>
        </w:tabs>
        <w:spacing w:before="0" w:after="0"/>
      </w:pPr>
      <w:r>
        <w:t>"CACTUS LAKE TO KERROBERT NPS 10,</w:t>
      </w:r>
    </w:p>
    <w:p w14:paraId="5348AB67" w14:textId="77777777" w:rsidR="00462539" w:rsidRDefault="00462539" w:rsidP="00462539">
      <w:pPr>
        <w:pStyle w:val="ListParagraph"/>
        <w:numPr>
          <w:ilvl w:val="1"/>
          <w:numId w:val="22"/>
        </w:numPr>
        <w:tabs>
          <w:tab w:val="left" w:pos="4590"/>
        </w:tabs>
        <w:spacing w:before="0" w:after="0"/>
      </w:pPr>
      <w:r>
        <w:t>Total Cumulative Length (m):</w:t>
      </w:r>
      <w:r>
        <w:tab/>
        <w:t>29.99,</w:t>
      </w:r>
    </w:p>
    <w:p w14:paraId="25E47B84" w14:textId="77777777" w:rsidR="00462539" w:rsidRDefault="00462539" w:rsidP="00462539">
      <w:pPr>
        <w:pStyle w:val="ListParagraph"/>
        <w:numPr>
          <w:ilvl w:val="2"/>
          <w:numId w:val="22"/>
        </w:numPr>
        <w:tabs>
          <w:tab w:val="left" w:pos="4590"/>
        </w:tabs>
        <w:spacing w:before="0" w:after="0"/>
      </w:pPr>
      <w:r>
        <w:t>SCC Method 1b :</w:t>
      </w:r>
      <w:r>
        <w:tab/>
        <w:t>29.99</w:t>
      </w:r>
    </w:p>
    <w:p w14:paraId="49633C69" w14:textId="77777777" w:rsidR="00462539" w:rsidRDefault="00462539" w:rsidP="00462539">
      <w:pPr>
        <w:pStyle w:val="ListParagraph"/>
        <w:numPr>
          <w:ilvl w:val="1"/>
          <w:numId w:val="22"/>
        </w:numPr>
        <w:tabs>
          <w:tab w:val="left" w:pos="4590"/>
        </w:tabs>
        <w:spacing w:before="0" w:after="0"/>
      </w:pPr>
      <w:r>
        <w:t>Likelihood of failure distributed between minimum of 9.090e-01 and maximum of 9.090e-01.,</w:t>
      </w:r>
    </w:p>
    <w:p w14:paraId="7F117097" w14:textId="77777777" w:rsidR="00462539" w:rsidRDefault="00462539" w:rsidP="00462539">
      <w:pPr>
        <w:pStyle w:val="ListParagraph"/>
        <w:numPr>
          <w:ilvl w:val="1"/>
          <w:numId w:val="22"/>
        </w:numPr>
        <w:tabs>
          <w:tab w:val="left" w:pos="4590"/>
        </w:tabs>
        <w:spacing w:before="0" w:after="0"/>
      </w:pPr>
      <w:r>
        <w:t>Consequence of failure distributed between minimum of $1.14 and maximum of $1.14 Millions of dollars,</w:t>
      </w:r>
    </w:p>
    <w:p w14:paraId="5B195900" w14:textId="77777777" w:rsidR="00462539" w:rsidRDefault="00462539" w:rsidP="00462539">
      <w:pPr>
        <w:pStyle w:val="ListParagraph"/>
        <w:numPr>
          <w:ilvl w:val="1"/>
          <w:numId w:val="22"/>
        </w:numPr>
        <w:tabs>
          <w:tab w:val="left" w:pos="4590"/>
        </w:tabs>
        <w:spacing w:before="0" w:after="0"/>
      </w:pPr>
      <w:r>
        <w:t>Leak scenario:</w:t>
      </w:r>
    </w:p>
    <w:p w14:paraId="7678307C" w14:textId="77777777" w:rsidR="00462539" w:rsidRDefault="00462539" w:rsidP="00462539">
      <w:pPr>
        <w:pStyle w:val="ListParagraph"/>
        <w:numPr>
          <w:ilvl w:val="2"/>
          <w:numId w:val="22"/>
        </w:numPr>
        <w:tabs>
          <w:tab w:val="left" w:pos="4590"/>
        </w:tabs>
        <w:spacing w:before="0" w:after="0"/>
      </w:pPr>
      <w:r>
        <w:t>Environmental cost between minimum of $0.23 and maximum of $0.23 Millions of dollars</w:t>
      </w:r>
    </w:p>
    <w:p w14:paraId="7BE8FCEE" w14:textId="77777777" w:rsidR="00462539" w:rsidRDefault="00462539" w:rsidP="00462539">
      <w:pPr>
        <w:pStyle w:val="ListParagraph"/>
        <w:numPr>
          <w:ilvl w:val="2"/>
          <w:numId w:val="22"/>
        </w:numPr>
        <w:tabs>
          <w:tab w:val="left" w:pos="4590"/>
        </w:tabs>
        <w:spacing w:before="0" w:after="0"/>
      </w:pPr>
      <w:r>
        <w:t>Spill volume is between a minimum of 2216.94 and maximum of 2216.94 gallons,</w:t>
      </w:r>
    </w:p>
    <w:p w14:paraId="343C2847" w14:textId="77777777" w:rsidR="00462539" w:rsidRDefault="00462539" w:rsidP="00462539">
      <w:pPr>
        <w:pStyle w:val="ListParagraph"/>
        <w:numPr>
          <w:ilvl w:val="1"/>
          <w:numId w:val="22"/>
        </w:numPr>
        <w:tabs>
          <w:tab w:val="left" w:pos="4590"/>
        </w:tabs>
        <w:spacing w:before="0" w:after="0"/>
      </w:pPr>
      <w:r>
        <w:t>Rupture scenario:</w:t>
      </w:r>
    </w:p>
    <w:p w14:paraId="02E20257" w14:textId="77777777" w:rsidR="00462539" w:rsidRDefault="00462539" w:rsidP="00462539">
      <w:pPr>
        <w:pStyle w:val="ListParagraph"/>
        <w:numPr>
          <w:ilvl w:val="2"/>
          <w:numId w:val="22"/>
        </w:numPr>
        <w:tabs>
          <w:tab w:val="left" w:pos="4590"/>
        </w:tabs>
        <w:spacing w:before="0" w:after="0"/>
      </w:pPr>
      <w:r>
        <w:t>Environmental cost between minimum of $2.25 and maximum of $2.25 Millions of dollars</w:t>
      </w:r>
    </w:p>
    <w:p w14:paraId="33806F37" w14:textId="77777777" w:rsidR="00462539" w:rsidRDefault="00462539" w:rsidP="00462539">
      <w:pPr>
        <w:pStyle w:val="ListParagraph"/>
        <w:numPr>
          <w:ilvl w:val="2"/>
          <w:numId w:val="22"/>
        </w:numPr>
        <w:tabs>
          <w:tab w:val="left" w:pos="4590"/>
        </w:tabs>
        <w:spacing w:before="0" w:after="0"/>
      </w:pPr>
      <w:r>
        <w:t>Spill volume is between a minimum of 21243.81 and maximum of 21243.81 gallons,</w:t>
      </w:r>
    </w:p>
    <w:p w14:paraId="61375FE1" w14:textId="77777777" w:rsidR="00462539" w:rsidRDefault="00462539" w:rsidP="00462539">
      <w:pPr>
        <w:pStyle w:val="ListParagraph"/>
        <w:numPr>
          <w:ilvl w:val="1"/>
          <w:numId w:val="22"/>
        </w:numPr>
        <w:tabs>
          <w:tab w:val="left" w:pos="4590"/>
        </w:tabs>
        <w:spacing w:before="0" w:after="0"/>
      </w:pPr>
      <w:r>
        <w:t>Puncture scenario:</w:t>
      </w:r>
    </w:p>
    <w:p w14:paraId="246635D9" w14:textId="77777777" w:rsidR="00462539" w:rsidRDefault="00462539" w:rsidP="00462539">
      <w:pPr>
        <w:pStyle w:val="ListParagraph"/>
        <w:numPr>
          <w:ilvl w:val="2"/>
          <w:numId w:val="22"/>
        </w:numPr>
        <w:tabs>
          <w:tab w:val="left" w:pos="4590"/>
        </w:tabs>
        <w:spacing w:before="0" w:after="0"/>
      </w:pPr>
      <w:r>
        <w:t>Environmental cost between minimum of $7.72 and maximum of $7.72 Millions of dollars</w:t>
      </w:r>
    </w:p>
    <w:p w14:paraId="002C8A05" w14:textId="77777777" w:rsidR="00462539" w:rsidRDefault="00462539" w:rsidP="00462539">
      <w:pPr>
        <w:pStyle w:val="ListParagraph"/>
        <w:numPr>
          <w:ilvl w:val="2"/>
          <w:numId w:val="22"/>
        </w:numPr>
        <w:tabs>
          <w:tab w:val="left" w:pos="4590"/>
        </w:tabs>
        <w:spacing w:before="0" w:after="0"/>
      </w:pPr>
      <w:r>
        <w:t>Spill volume is between a minimum of 72843.58 and maximum of 72843.58 gallons,</w:t>
      </w:r>
    </w:p>
    <w:p w14:paraId="47B7A088" w14:textId="77777777" w:rsidR="00462539" w:rsidRDefault="00462539" w:rsidP="00462539">
      <w:pPr>
        <w:pStyle w:val="ListParagraph"/>
        <w:numPr>
          <w:ilvl w:val="1"/>
          <w:numId w:val="22"/>
        </w:numPr>
        <w:tabs>
          <w:tab w:val="left" w:pos="4590"/>
        </w:tabs>
        <w:spacing w:before="0" w:after="0"/>
      </w:pPr>
      <w:r>
        <w:t>Product type is Crude Oil.</w:t>
      </w:r>
    </w:p>
    <w:p w14:paraId="6A965C85" w14:textId="77777777" w:rsidR="00462539" w:rsidRDefault="00462539" w:rsidP="00462539">
      <w:pPr>
        <w:pStyle w:val="ListParagraph"/>
        <w:numPr>
          <w:ilvl w:val="1"/>
          <w:numId w:val="22"/>
        </w:numPr>
        <w:tabs>
          <w:tab w:val="left" w:pos="4590"/>
        </w:tabs>
        <w:spacing w:before="0" w:after="0"/>
      </w:pPr>
      <w:r>
        <w:t>Land Use is distributed as follows</w:t>
      </w:r>
    </w:p>
    <w:p w14:paraId="25683DC0" w14:textId="77777777" w:rsidR="00462539" w:rsidRDefault="00462539" w:rsidP="00462539">
      <w:pPr>
        <w:pStyle w:val="ListParagraph"/>
        <w:numPr>
          <w:ilvl w:val="2"/>
          <w:numId w:val="22"/>
        </w:numPr>
        <w:tabs>
          <w:tab w:val="left" w:pos="4590"/>
        </w:tabs>
        <w:spacing w:before="0" w:after="0"/>
      </w:pPr>
      <w:r>
        <w:t>Remote: 29.99"</w:t>
      </w:r>
    </w:p>
    <w:p w14:paraId="2B15A3A7" w14:textId="77777777" w:rsidR="00462539" w:rsidRDefault="00462539" w:rsidP="00462539">
      <w:pPr>
        <w:pStyle w:val="ListParagraph"/>
        <w:numPr>
          <w:ilvl w:val="0"/>
          <w:numId w:val="22"/>
        </w:numPr>
        <w:tabs>
          <w:tab w:val="left" w:pos="4590"/>
        </w:tabs>
        <w:spacing w:before="0" w:after="0"/>
      </w:pPr>
      <w:r>
        <w:t>"BRETON TO EDMONTON NPS 8,</w:t>
      </w:r>
    </w:p>
    <w:p w14:paraId="7833FA48" w14:textId="77777777" w:rsidR="00462539" w:rsidRDefault="00462539" w:rsidP="00462539">
      <w:pPr>
        <w:pStyle w:val="ListParagraph"/>
        <w:numPr>
          <w:ilvl w:val="1"/>
          <w:numId w:val="22"/>
        </w:numPr>
        <w:tabs>
          <w:tab w:val="left" w:pos="4590"/>
        </w:tabs>
        <w:spacing w:before="0" w:after="0"/>
      </w:pPr>
      <w:r>
        <w:t>Total Cumulative Length (m):</w:t>
      </w:r>
      <w:r>
        <w:tab/>
        <w:t>29.99,</w:t>
      </w:r>
    </w:p>
    <w:p w14:paraId="7D159A55" w14:textId="77777777" w:rsidR="00462539" w:rsidRDefault="00462539" w:rsidP="00462539">
      <w:pPr>
        <w:pStyle w:val="ListParagraph"/>
        <w:numPr>
          <w:ilvl w:val="2"/>
          <w:numId w:val="22"/>
        </w:numPr>
        <w:tabs>
          <w:tab w:val="left" w:pos="4590"/>
        </w:tabs>
        <w:spacing w:before="0" w:after="0"/>
      </w:pPr>
      <w:r>
        <w:t>MD Method 2 :</w:t>
      </w:r>
      <w:r>
        <w:tab/>
        <w:t>29.99</w:t>
      </w:r>
    </w:p>
    <w:p w14:paraId="40CEAA96" w14:textId="77777777" w:rsidR="00462539" w:rsidRDefault="00462539" w:rsidP="00462539">
      <w:pPr>
        <w:pStyle w:val="ListParagraph"/>
        <w:numPr>
          <w:ilvl w:val="1"/>
          <w:numId w:val="22"/>
        </w:numPr>
        <w:tabs>
          <w:tab w:val="left" w:pos="4590"/>
        </w:tabs>
        <w:spacing w:before="0" w:after="0"/>
      </w:pPr>
      <w:r>
        <w:t>Likelihood of failure distributed between minimum of 9.239e-01 and maximum of 9.239e-01.,</w:t>
      </w:r>
    </w:p>
    <w:p w14:paraId="53731222" w14:textId="77777777" w:rsidR="00462539" w:rsidRDefault="00462539" w:rsidP="00462539">
      <w:pPr>
        <w:pStyle w:val="ListParagraph"/>
        <w:numPr>
          <w:ilvl w:val="1"/>
          <w:numId w:val="22"/>
        </w:numPr>
        <w:tabs>
          <w:tab w:val="left" w:pos="4590"/>
        </w:tabs>
        <w:spacing w:before="0" w:after="0"/>
      </w:pPr>
      <w:r>
        <w:t>Consequence of failure distributed between minimum of $1.52 and maximum of $1.52 Millions of dollars,</w:t>
      </w:r>
    </w:p>
    <w:p w14:paraId="008B93CC" w14:textId="77777777" w:rsidR="00462539" w:rsidRDefault="00462539" w:rsidP="00462539">
      <w:pPr>
        <w:pStyle w:val="ListParagraph"/>
        <w:numPr>
          <w:ilvl w:val="1"/>
          <w:numId w:val="22"/>
        </w:numPr>
        <w:tabs>
          <w:tab w:val="left" w:pos="4590"/>
        </w:tabs>
        <w:spacing w:before="0" w:after="0"/>
      </w:pPr>
      <w:r>
        <w:t>Leak scenario:</w:t>
      </w:r>
    </w:p>
    <w:p w14:paraId="05B1ACBD" w14:textId="77777777" w:rsidR="00462539" w:rsidRDefault="00462539" w:rsidP="00462539">
      <w:pPr>
        <w:pStyle w:val="ListParagraph"/>
        <w:numPr>
          <w:ilvl w:val="2"/>
          <w:numId w:val="22"/>
        </w:numPr>
        <w:tabs>
          <w:tab w:val="left" w:pos="4590"/>
        </w:tabs>
        <w:spacing w:before="0" w:after="0"/>
      </w:pPr>
      <w:r>
        <w:t>Environmental cost between minimum of $0.28 and maximum of $0.28 Millions of dollars</w:t>
      </w:r>
    </w:p>
    <w:p w14:paraId="0C3C87E9" w14:textId="77777777" w:rsidR="00462539" w:rsidRDefault="00462539" w:rsidP="00462539">
      <w:pPr>
        <w:pStyle w:val="ListParagraph"/>
        <w:numPr>
          <w:ilvl w:val="2"/>
          <w:numId w:val="22"/>
        </w:numPr>
        <w:tabs>
          <w:tab w:val="left" w:pos="4590"/>
        </w:tabs>
        <w:spacing w:before="0" w:after="0"/>
      </w:pPr>
      <w:r>
        <w:t>Spill volume is between a minimum of 2636.76 and maximum of 2638.57 gallons,</w:t>
      </w:r>
    </w:p>
    <w:p w14:paraId="0936ABEE" w14:textId="77777777" w:rsidR="00462539" w:rsidRDefault="00462539" w:rsidP="00462539">
      <w:pPr>
        <w:pStyle w:val="ListParagraph"/>
        <w:numPr>
          <w:ilvl w:val="1"/>
          <w:numId w:val="22"/>
        </w:numPr>
        <w:tabs>
          <w:tab w:val="left" w:pos="4590"/>
        </w:tabs>
        <w:spacing w:before="0" w:after="0"/>
      </w:pPr>
      <w:r>
        <w:t>Rupture scenario:</w:t>
      </w:r>
    </w:p>
    <w:p w14:paraId="116E791A" w14:textId="77777777" w:rsidR="00462539" w:rsidRDefault="00462539" w:rsidP="00462539">
      <w:pPr>
        <w:pStyle w:val="ListParagraph"/>
        <w:numPr>
          <w:ilvl w:val="2"/>
          <w:numId w:val="22"/>
        </w:numPr>
        <w:tabs>
          <w:tab w:val="left" w:pos="4590"/>
        </w:tabs>
        <w:spacing w:before="0" w:after="0"/>
      </w:pPr>
      <w:r>
        <w:t>Environmental cost between minimum of $7.35 and maximum of $7.35 Millions of dollars</w:t>
      </w:r>
    </w:p>
    <w:p w14:paraId="5628837C" w14:textId="77777777" w:rsidR="00462539" w:rsidRDefault="00462539" w:rsidP="00462539">
      <w:pPr>
        <w:pStyle w:val="ListParagraph"/>
        <w:numPr>
          <w:ilvl w:val="2"/>
          <w:numId w:val="22"/>
        </w:numPr>
        <w:tabs>
          <w:tab w:val="left" w:pos="4590"/>
        </w:tabs>
        <w:spacing w:before="0" w:after="0"/>
      </w:pPr>
      <w:r>
        <w:t>Spill volume is between a minimum of 69321.25 and maximum of 69321.25 gallons,</w:t>
      </w:r>
    </w:p>
    <w:p w14:paraId="6B49226A" w14:textId="77777777" w:rsidR="00462539" w:rsidRDefault="00462539" w:rsidP="00462539">
      <w:pPr>
        <w:pStyle w:val="ListParagraph"/>
        <w:numPr>
          <w:ilvl w:val="1"/>
          <w:numId w:val="22"/>
        </w:numPr>
        <w:tabs>
          <w:tab w:val="left" w:pos="4590"/>
        </w:tabs>
        <w:spacing w:before="0" w:after="0"/>
      </w:pPr>
      <w:r>
        <w:t>Puncture scenario:</w:t>
      </w:r>
    </w:p>
    <w:p w14:paraId="6FBA1DE9" w14:textId="77777777" w:rsidR="00462539" w:rsidRDefault="00462539" w:rsidP="00462539">
      <w:pPr>
        <w:pStyle w:val="ListParagraph"/>
        <w:numPr>
          <w:ilvl w:val="2"/>
          <w:numId w:val="22"/>
        </w:numPr>
        <w:tabs>
          <w:tab w:val="left" w:pos="4590"/>
        </w:tabs>
        <w:spacing w:before="0" w:after="0"/>
      </w:pPr>
      <w:r>
        <w:lastRenderedPageBreak/>
        <w:t>Environmental cost between minimum of $9.18 and maximum of $9.19 Millions of dollars</w:t>
      </w:r>
    </w:p>
    <w:p w14:paraId="521A78F1" w14:textId="77777777" w:rsidR="00462539" w:rsidRDefault="00462539" w:rsidP="00462539">
      <w:pPr>
        <w:pStyle w:val="ListParagraph"/>
        <w:numPr>
          <w:ilvl w:val="2"/>
          <w:numId w:val="22"/>
        </w:numPr>
        <w:tabs>
          <w:tab w:val="left" w:pos="4590"/>
        </w:tabs>
        <w:spacing w:before="0" w:after="0"/>
      </w:pPr>
      <w:r>
        <w:t>Spill volume is between a minimum of 86637.92 and maximum of 86697.32 gallons,</w:t>
      </w:r>
    </w:p>
    <w:p w14:paraId="5C9E94C9" w14:textId="77777777" w:rsidR="00462539" w:rsidRDefault="00462539" w:rsidP="00462539">
      <w:pPr>
        <w:pStyle w:val="ListParagraph"/>
        <w:numPr>
          <w:ilvl w:val="1"/>
          <w:numId w:val="22"/>
        </w:numPr>
        <w:tabs>
          <w:tab w:val="left" w:pos="4590"/>
        </w:tabs>
        <w:spacing w:before="0" w:after="0"/>
      </w:pPr>
      <w:r>
        <w:t>Product type is Condensate.</w:t>
      </w:r>
    </w:p>
    <w:p w14:paraId="4ABEB7B0" w14:textId="77777777" w:rsidR="00462539" w:rsidRDefault="00462539" w:rsidP="00462539">
      <w:pPr>
        <w:pStyle w:val="ListParagraph"/>
        <w:numPr>
          <w:ilvl w:val="1"/>
          <w:numId w:val="22"/>
        </w:numPr>
        <w:tabs>
          <w:tab w:val="left" w:pos="4590"/>
        </w:tabs>
        <w:spacing w:before="0" w:after="0"/>
      </w:pPr>
      <w:r>
        <w:t>Land Use is distributed as follows</w:t>
      </w:r>
    </w:p>
    <w:p w14:paraId="1199BE85" w14:textId="77777777" w:rsidR="00462539" w:rsidRDefault="00462539" w:rsidP="00462539">
      <w:pPr>
        <w:pStyle w:val="ListParagraph"/>
        <w:numPr>
          <w:ilvl w:val="2"/>
          <w:numId w:val="22"/>
        </w:numPr>
        <w:tabs>
          <w:tab w:val="left" w:pos="4590"/>
        </w:tabs>
        <w:spacing w:before="0" w:after="0"/>
      </w:pPr>
      <w:r>
        <w:t>Agricultural: 29.99"</w:t>
      </w:r>
    </w:p>
    <w:p w14:paraId="522EB727" w14:textId="77777777" w:rsidR="00462539" w:rsidRDefault="00462539" w:rsidP="00462539">
      <w:pPr>
        <w:pStyle w:val="ListParagraph"/>
        <w:numPr>
          <w:ilvl w:val="0"/>
          <w:numId w:val="22"/>
        </w:numPr>
        <w:tabs>
          <w:tab w:val="left" w:pos="4590"/>
        </w:tabs>
        <w:spacing w:before="0" w:after="0"/>
      </w:pPr>
      <w:r>
        <w:t>"SS-48 NPS 6,</w:t>
      </w:r>
    </w:p>
    <w:p w14:paraId="65352DE7" w14:textId="77777777" w:rsidR="00462539" w:rsidRDefault="00462539" w:rsidP="00462539">
      <w:pPr>
        <w:pStyle w:val="ListParagraph"/>
        <w:numPr>
          <w:ilvl w:val="1"/>
          <w:numId w:val="22"/>
        </w:numPr>
        <w:tabs>
          <w:tab w:val="left" w:pos="4590"/>
        </w:tabs>
        <w:spacing w:before="0" w:after="0"/>
      </w:pPr>
      <w:r>
        <w:t>Total Cumulative Length (m):</w:t>
      </w:r>
      <w:r>
        <w:tab/>
        <w:t>29.96,</w:t>
      </w:r>
    </w:p>
    <w:p w14:paraId="442EF5D9" w14:textId="77777777" w:rsidR="00462539" w:rsidRDefault="00462539" w:rsidP="00462539">
      <w:pPr>
        <w:pStyle w:val="ListParagraph"/>
        <w:numPr>
          <w:ilvl w:val="2"/>
          <w:numId w:val="22"/>
        </w:numPr>
        <w:tabs>
          <w:tab w:val="left" w:pos="4590"/>
        </w:tabs>
        <w:spacing w:before="0" w:after="0"/>
      </w:pPr>
      <w:r>
        <w:t>SCC Method 1b :</w:t>
      </w:r>
      <w:r>
        <w:tab/>
        <w:t>29.96</w:t>
      </w:r>
    </w:p>
    <w:p w14:paraId="589A5422" w14:textId="77777777" w:rsidR="00462539" w:rsidRDefault="00462539" w:rsidP="00462539">
      <w:pPr>
        <w:pStyle w:val="ListParagraph"/>
        <w:numPr>
          <w:ilvl w:val="1"/>
          <w:numId w:val="22"/>
        </w:numPr>
        <w:tabs>
          <w:tab w:val="left" w:pos="4590"/>
        </w:tabs>
        <w:spacing w:before="0" w:after="0"/>
      </w:pPr>
      <w:r>
        <w:t>Likelihood of failure distributed between minimum of 1.018e-01 and maximum of 1.018e-01.,</w:t>
      </w:r>
    </w:p>
    <w:p w14:paraId="339A6F13" w14:textId="77777777" w:rsidR="00462539" w:rsidRDefault="00462539" w:rsidP="00462539">
      <w:pPr>
        <w:pStyle w:val="ListParagraph"/>
        <w:numPr>
          <w:ilvl w:val="1"/>
          <w:numId w:val="22"/>
        </w:numPr>
        <w:tabs>
          <w:tab w:val="left" w:pos="4590"/>
        </w:tabs>
        <w:spacing w:before="0" w:after="0"/>
      </w:pPr>
      <w:r>
        <w:t>Consequence of failure distributed between minimum of $21.63 and maximum of $21.63 Millions of dollars,</w:t>
      </w:r>
    </w:p>
    <w:p w14:paraId="46A3F3C2" w14:textId="77777777" w:rsidR="00462539" w:rsidRDefault="00462539" w:rsidP="00462539">
      <w:pPr>
        <w:pStyle w:val="ListParagraph"/>
        <w:numPr>
          <w:ilvl w:val="1"/>
          <w:numId w:val="22"/>
        </w:numPr>
        <w:tabs>
          <w:tab w:val="left" w:pos="4590"/>
        </w:tabs>
        <w:spacing w:before="0" w:after="0"/>
      </w:pPr>
      <w:r>
        <w:t>Leak scenario:</w:t>
      </w:r>
    </w:p>
    <w:p w14:paraId="1ACB3ABC" w14:textId="77777777" w:rsidR="00462539" w:rsidRDefault="00462539" w:rsidP="00462539">
      <w:pPr>
        <w:pStyle w:val="ListParagraph"/>
        <w:numPr>
          <w:ilvl w:val="2"/>
          <w:numId w:val="22"/>
        </w:numPr>
        <w:tabs>
          <w:tab w:val="left" w:pos="4590"/>
        </w:tabs>
        <w:spacing w:before="0" w:after="0"/>
      </w:pPr>
      <w:r>
        <w:t>Environmental cost between minimum of $0.17 and maximum of $0.17 Millions of dollars</w:t>
      </w:r>
    </w:p>
    <w:p w14:paraId="01990F4C" w14:textId="77777777" w:rsidR="00462539" w:rsidRDefault="00462539" w:rsidP="00462539">
      <w:pPr>
        <w:pStyle w:val="ListParagraph"/>
        <w:numPr>
          <w:ilvl w:val="2"/>
          <w:numId w:val="22"/>
        </w:numPr>
        <w:tabs>
          <w:tab w:val="left" w:pos="4590"/>
        </w:tabs>
        <w:spacing w:before="0" w:after="0"/>
      </w:pPr>
      <w:r>
        <w:t>Spill volume is between a minimum of 1650.03 and maximum of 1650.03 gallons,</w:t>
      </w:r>
    </w:p>
    <w:p w14:paraId="67EC97A5" w14:textId="77777777" w:rsidR="00462539" w:rsidRDefault="00462539" w:rsidP="00462539">
      <w:pPr>
        <w:pStyle w:val="ListParagraph"/>
        <w:numPr>
          <w:ilvl w:val="1"/>
          <w:numId w:val="22"/>
        </w:numPr>
        <w:tabs>
          <w:tab w:val="left" w:pos="4590"/>
        </w:tabs>
        <w:spacing w:before="0" w:after="0"/>
      </w:pPr>
      <w:r>
        <w:t>Rupture scenario:</w:t>
      </w:r>
    </w:p>
    <w:p w14:paraId="7A828841" w14:textId="77777777" w:rsidR="00462539" w:rsidRDefault="00462539" w:rsidP="00462539">
      <w:pPr>
        <w:pStyle w:val="ListParagraph"/>
        <w:numPr>
          <w:ilvl w:val="2"/>
          <w:numId w:val="22"/>
        </w:numPr>
        <w:tabs>
          <w:tab w:val="left" w:pos="4590"/>
        </w:tabs>
        <w:spacing w:before="0" w:after="0"/>
      </w:pPr>
      <w:r>
        <w:t>Environmental cost between minimum of $49.52 and maximum of $49.52 Millions of dollars</w:t>
      </w:r>
    </w:p>
    <w:p w14:paraId="7CB21FD1" w14:textId="77777777" w:rsidR="00462539" w:rsidRDefault="00462539" w:rsidP="00462539">
      <w:pPr>
        <w:pStyle w:val="ListParagraph"/>
        <w:numPr>
          <w:ilvl w:val="2"/>
          <w:numId w:val="22"/>
        </w:numPr>
        <w:tabs>
          <w:tab w:val="left" w:pos="4590"/>
        </w:tabs>
        <w:spacing w:before="0" w:after="0"/>
      </w:pPr>
      <w:r>
        <w:t>Spill volume is between a minimum of 467229.46 and maximum of 467229.46 gallons,</w:t>
      </w:r>
    </w:p>
    <w:p w14:paraId="587B9F04" w14:textId="77777777" w:rsidR="00462539" w:rsidRDefault="00462539" w:rsidP="00462539">
      <w:pPr>
        <w:pStyle w:val="ListParagraph"/>
        <w:numPr>
          <w:ilvl w:val="1"/>
          <w:numId w:val="22"/>
        </w:numPr>
        <w:tabs>
          <w:tab w:val="left" w:pos="4590"/>
        </w:tabs>
        <w:spacing w:before="0" w:after="0"/>
      </w:pPr>
      <w:r>
        <w:t>Puncture scenario:</w:t>
      </w:r>
    </w:p>
    <w:p w14:paraId="199053AB" w14:textId="77777777" w:rsidR="00462539" w:rsidRDefault="00462539" w:rsidP="00462539">
      <w:pPr>
        <w:pStyle w:val="ListParagraph"/>
        <w:numPr>
          <w:ilvl w:val="2"/>
          <w:numId w:val="22"/>
        </w:numPr>
        <w:tabs>
          <w:tab w:val="left" w:pos="4590"/>
        </w:tabs>
        <w:spacing w:before="0" w:after="0"/>
      </w:pPr>
      <w:r>
        <w:t>Environmental cost between minimum of $5.75 and maximum of $5.75 Millions of dollars</w:t>
      </w:r>
    </w:p>
    <w:p w14:paraId="50E67A39" w14:textId="77777777" w:rsidR="00462539" w:rsidRDefault="00462539" w:rsidP="00462539">
      <w:pPr>
        <w:pStyle w:val="ListParagraph"/>
        <w:numPr>
          <w:ilvl w:val="2"/>
          <w:numId w:val="22"/>
        </w:numPr>
        <w:tabs>
          <w:tab w:val="left" w:pos="4590"/>
        </w:tabs>
        <w:spacing w:before="0" w:after="0"/>
      </w:pPr>
      <w:r>
        <w:t>Spill volume is between a minimum of 54216.14 and maximum of 54216.14 gallons,</w:t>
      </w:r>
    </w:p>
    <w:p w14:paraId="34EBB1E7" w14:textId="77777777" w:rsidR="00462539" w:rsidRDefault="00462539" w:rsidP="00462539">
      <w:pPr>
        <w:pStyle w:val="ListParagraph"/>
        <w:numPr>
          <w:ilvl w:val="1"/>
          <w:numId w:val="22"/>
        </w:numPr>
        <w:tabs>
          <w:tab w:val="left" w:pos="4590"/>
        </w:tabs>
        <w:spacing w:before="0" w:after="0"/>
      </w:pPr>
      <w:r>
        <w:t>Product type is Crude Oil.</w:t>
      </w:r>
    </w:p>
    <w:p w14:paraId="5114B28C" w14:textId="77777777" w:rsidR="00462539" w:rsidRDefault="00462539" w:rsidP="00462539">
      <w:pPr>
        <w:pStyle w:val="ListParagraph"/>
        <w:numPr>
          <w:ilvl w:val="1"/>
          <w:numId w:val="22"/>
        </w:numPr>
        <w:tabs>
          <w:tab w:val="left" w:pos="4590"/>
        </w:tabs>
        <w:spacing w:before="0" w:after="0"/>
      </w:pPr>
      <w:r>
        <w:t>Land Use is distributed as follows</w:t>
      </w:r>
    </w:p>
    <w:p w14:paraId="22129794" w14:textId="77777777" w:rsidR="00462539" w:rsidRDefault="00462539" w:rsidP="00462539">
      <w:pPr>
        <w:pStyle w:val="ListParagraph"/>
        <w:numPr>
          <w:ilvl w:val="2"/>
          <w:numId w:val="22"/>
        </w:numPr>
        <w:tabs>
          <w:tab w:val="left" w:pos="4590"/>
        </w:tabs>
        <w:spacing w:before="0" w:after="0"/>
      </w:pPr>
      <w:r>
        <w:t>Remote: 29.96"</w:t>
      </w:r>
    </w:p>
    <w:p w14:paraId="3FEA92C5" w14:textId="3E9F610A" w:rsidR="00561276" w:rsidRDefault="00561276" w:rsidP="00F80B0C"/>
    <w:p w14:paraId="035AA35D" w14:textId="77777777" w:rsidR="00462539" w:rsidRPr="00F80B0C" w:rsidRDefault="00462539" w:rsidP="00F80B0C"/>
    <w:p w14:paraId="0C80F12B" w14:textId="193EADB9" w:rsidR="00D32CED" w:rsidRDefault="00D32CED">
      <w:pPr>
        <w:pStyle w:val="Heading2"/>
      </w:pPr>
      <w:bookmarkStart w:id="53" w:name="_Toc26168879"/>
      <w:r>
        <w:t>Total Likelihood and Economic Loss Consequence</w:t>
      </w:r>
      <w:bookmarkEnd w:id="53"/>
    </w:p>
    <w:p w14:paraId="246E1501" w14:textId="77777777" w:rsidR="00F80B0C" w:rsidRPr="00F80B0C" w:rsidRDefault="00F80B0C" w:rsidP="00F80B0C"/>
    <w:p w14:paraId="2E28A028" w14:textId="77777777" w:rsidR="00F80B0C" w:rsidRDefault="00F80B0C" w:rsidP="00F80B0C">
      <w:pPr>
        <w:pStyle w:val="Heading3"/>
      </w:pPr>
      <w:r>
        <w:t>Assumptions of model</w:t>
      </w:r>
    </w:p>
    <w:p w14:paraId="6794DB5F" w14:textId="77777777" w:rsidR="00F80B0C" w:rsidRDefault="00F80B0C" w:rsidP="00F80B0C"/>
    <w:p w14:paraId="54B0B83B" w14:textId="77777777" w:rsidR="00F80B0C" w:rsidRDefault="00F80B0C" w:rsidP="00F80B0C">
      <w:pPr>
        <w:pStyle w:val="Heading3"/>
      </w:pPr>
      <w:r>
        <w:t>Distribution of pipe length</w:t>
      </w:r>
    </w:p>
    <w:p w14:paraId="1A989EC8" w14:textId="6E080FBA" w:rsidR="00F80B0C" w:rsidRDefault="00F80B0C" w:rsidP="00F80B0C"/>
    <w:p w14:paraId="24468B5A" w14:textId="77777777" w:rsidR="00315D9D" w:rsidRDefault="00315D9D" w:rsidP="00315D9D">
      <w:r w:rsidRPr="008A46F5">
        <w:rPr>
          <w:highlight w:val="yellow"/>
        </w:rPr>
        <w:t>The length distribution of the entire pipeline system according to risk ranking, for total risk, is presented in Figure xxx.</w:t>
      </w:r>
    </w:p>
    <w:p w14:paraId="415CC1E7" w14:textId="26EEEC32" w:rsidR="00315D9D" w:rsidRDefault="0024698B" w:rsidP="00315D9D">
      <w:pPr>
        <w:jc w:val="center"/>
      </w:pPr>
      <w:r>
        <w:rPr>
          <w:noProof/>
        </w:rPr>
        <w:lastRenderedPageBreak/>
        <w:drawing>
          <wp:inline distT="0" distB="0" distL="0" distR="0" wp14:anchorId="36E7F50F" wp14:editId="38CE8C4B">
            <wp:extent cx="5777865" cy="3568700"/>
            <wp:effectExtent l="19050" t="19050" r="13335"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568700"/>
                    </a:xfrm>
                    <a:prstGeom prst="rect">
                      <a:avLst/>
                    </a:prstGeom>
                    <a:ln>
                      <a:solidFill>
                        <a:schemeClr val="tx1"/>
                      </a:solidFill>
                    </a:ln>
                  </pic:spPr>
                </pic:pic>
              </a:graphicData>
            </a:graphic>
          </wp:inline>
        </w:drawing>
      </w:r>
    </w:p>
    <w:p w14:paraId="1E879C54" w14:textId="77777777" w:rsidR="00315D9D" w:rsidRDefault="00315D9D" w:rsidP="00315D9D"/>
    <w:p w14:paraId="5384FB16" w14:textId="77777777" w:rsidR="00315D9D" w:rsidRDefault="00315D9D" w:rsidP="00315D9D">
      <w:pPr>
        <w:rPr>
          <w:highlight w:val="yellow"/>
        </w:rPr>
      </w:pPr>
      <w:r w:rsidRPr="008A46F5">
        <w:rPr>
          <w:highlight w:val="yellow"/>
        </w:rPr>
        <w:t xml:space="preserve">The risk ranking distribution in Figure xxx above shows that most of the pipeline segments are in the LOW RISK category, with only 25 km ranked as VERY HIGH RISK, and 154 km as HIGH RISK. </w:t>
      </w:r>
    </w:p>
    <w:p w14:paraId="2FA15A27" w14:textId="77777777" w:rsidR="00315D9D" w:rsidRDefault="00315D9D" w:rsidP="00315D9D">
      <w:r>
        <w:t xml:space="preserve">The cumulative pipeline lengths of each threat driver categorized according to risk ranking is presented in </w:t>
      </w:r>
      <w:r w:rsidRPr="007315E3">
        <w:rPr>
          <w:highlight w:val="yellow"/>
        </w:rPr>
        <w:t>Table XXX</w:t>
      </w:r>
      <w:r>
        <w:t>.</w:t>
      </w:r>
    </w:p>
    <w:tbl>
      <w:tblPr>
        <w:tblStyle w:val="TableGrid"/>
        <w:tblW w:w="0" w:type="auto"/>
        <w:tblLook w:val="04A0" w:firstRow="1" w:lastRow="0" w:firstColumn="1" w:lastColumn="0" w:noHBand="0" w:noVBand="1"/>
      </w:tblPr>
      <w:tblGrid>
        <w:gridCol w:w="1514"/>
        <w:gridCol w:w="1515"/>
        <w:gridCol w:w="1515"/>
        <w:gridCol w:w="1515"/>
        <w:gridCol w:w="1515"/>
        <w:gridCol w:w="1515"/>
      </w:tblGrid>
      <w:tr w:rsidR="00315D9D" w:rsidRPr="00C27B25" w14:paraId="20538A29" w14:textId="77777777" w:rsidTr="00DA7EB3">
        <w:tc>
          <w:tcPr>
            <w:tcW w:w="1514" w:type="dxa"/>
            <w:vMerge w:val="restart"/>
            <w:shd w:val="clear" w:color="auto" w:fill="F2F2F2" w:themeFill="background1" w:themeFillShade="F2"/>
            <w:vAlign w:val="center"/>
          </w:tcPr>
          <w:p w14:paraId="5C0C57DE" w14:textId="77777777" w:rsidR="00315D9D" w:rsidRPr="00C27B25" w:rsidRDefault="00315D9D" w:rsidP="00DA7EB3">
            <w:pPr>
              <w:jc w:val="center"/>
              <w:rPr>
                <w:b/>
              </w:rPr>
            </w:pPr>
          </w:p>
        </w:tc>
        <w:tc>
          <w:tcPr>
            <w:tcW w:w="7575" w:type="dxa"/>
            <w:gridSpan w:val="5"/>
            <w:shd w:val="clear" w:color="auto" w:fill="F2F2F2" w:themeFill="background1" w:themeFillShade="F2"/>
            <w:vAlign w:val="center"/>
          </w:tcPr>
          <w:p w14:paraId="6093C759" w14:textId="77777777" w:rsidR="00315D9D" w:rsidRPr="00C27B25" w:rsidRDefault="00315D9D" w:rsidP="00DA7EB3">
            <w:pPr>
              <w:jc w:val="center"/>
              <w:rPr>
                <w:b/>
              </w:rPr>
            </w:pPr>
            <w:r w:rsidRPr="00C27B25">
              <w:rPr>
                <w:b/>
              </w:rPr>
              <w:t>Cumulative Length (m)</w:t>
            </w:r>
          </w:p>
        </w:tc>
      </w:tr>
      <w:tr w:rsidR="00315D9D" w:rsidRPr="00C27B25" w14:paraId="0A0AF4A4" w14:textId="77777777" w:rsidTr="00DA7EB3">
        <w:tc>
          <w:tcPr>
            <w:tcW w:w="1514" w:type="dxa"/>
            <w:vMerge/>
            <w:shd w:val="clear" w:color="auto" w:fill="F2F2F2" w:themeFill="background1" w:themeFillShade="F2"/>
            <w:vAlign w:val="center"/>
          </w:tcPr>
          <w:p w14:paraId="3FE7FECB" w14:textId="77777777" w:rsidR="00315D9D" w:rsidRPr="00C27B25" w:rsidRDefault="00315D9D" w:rsidP="00DA7EB3">
            <w:pPr>
              <w:jc w:val="center"/>
              <w:rPr>
                <w:b/>
              </w:rPr>
            </w:pPr>
          </w:p>
        </w:tc>
        <w:tc>
          <w:tcPr>
            <w:tcW w:w="1515" w:type="dxa"/>
            <w:shd w:val="clear" w:color="auto" w:fill="00FF00"/>
            <w:vAlign w:val="center"/>
          </w:tcPr>
          <w:p w14:paraId="4226788E" w14:textId="77777777" w:rsidR="00315D9D" w:rsidRPr="00C27B25" w:rsidRDefault="00315D9D" w:rsidP="00DA7EB3">
            <w:pPr>
              <w:jc w:val="center"/>
              <w:rPr>
                <w:b/>
              </w:rPr>
            </w:pPr>
            <w:r w:rsidRPr="00C27B25">
              <w:rPr>
                <w:b/>
              </w:rPr>
              <w:t>LOW Risk</w:t>
            </w:r>
          </w:p>
        </w:tc>
        <w:tc>
          <w:tcPr>
            <w:tcW w:w="1515" w:type="dxa"/>
            <w:shd w:val="clear" w:color="auto" w:fill="FFFF00"/>
            <w:vAlign w:val="center"/>
          </w:tcPr>
          <w:p w14:paraId="58EBAC03" w14:textId="77777777" w:rsidR="00315D9D" w:rsidRPr="00C27B25" w:rsidRDefault="00315D9D" w:rsidP="00DA7EB3">
            <w:pPr>
              <w:jc w:val="center"/>
              <w:rPr>
                <w:b/>
              </w:rPr>
            </w:pPr>
            <w:r w:rsidRPr="00C27B25">
              <w:rPr>
                <w:b/>
              </w:rPr>
              <w:t>MEDIUM Risk</w:t>
            </w:r>
          </w:p>
        </w:tc>
        <w:tc>
          <w:tcPr>
            <w:tcW w:w="1515" w:type="dxa"/>
            <w:shd w:val="clear" w:color="auto" w:fill="FF0000"/>
            <w:vAlign w:val="center"/>
          </w:tcPr>
          <w:p w14:paraId="6432D36B" w14:textId="77777777" w:rsidR="00315D9D" w:rsidRPr="00C27B25" w:rsidRDefault="00315D9D" w:rsidP="00DA7EB3">
            <w:pPr>
              <w:jc w:val="center"/>
              <w:rPr>
                <w:b/>
              </w:rPr>
            </w:pPr>
            <w:r w:rsidRPr="00C27B25">
              <w:rPr>
                <w:b/>
              </w:rPr>
              <w:t>HIGH Risk</w:t>
            </w:r>
          </w:p>
        </w:tc>
        <w:tc>
          <w:tcPr>
            <w:tcW w:w="1515" w:type="dxa"/>
            <w:shd w:val="clear" w:color="auto" w:fill="430000"/>
            <w:vAlign w:val="center"/>
          </w:tcPr>
          <w:p w14:paraId="0CE59208" w14:textId="77777777" w:rsidR="00315D9D" w:rsidRPr="00C27B25" w:rsidRDefault="00315D9D" w:rsidP="00DA7EB3">
            <w:pPr>
              <w:jc w:val="center"/>
              <w:rPr>
                <w:b/>
              </w:rPr>
            </w:pPr>
            <w:r w:rsidRPr="00C27B25">
              <w:rPr>
                <w:b/>
              </w:rPr>
              <w:t>VERY HIGH Risk</w:t>
            </w:r>
          </w:p>
        </w:tc>
        <w:tc>
          <w:tcPr>
            <w:tcW w:w="1515" w:type="dxa"/>
            <w:shd w:val="clear" w:color="auto" w:fill="F2F2F2" w:themeFill="background1" w:themeFillShade="F2"/>
            <w:vAlign w:val="center"/>
          </w:tcPr>
          <w:p w14:paraId="5E1FEE6F" w14:textId="77777777" w:rsidR="00315D9D" w:rsidRPr="00C27B25" w:rsidRDefault="00315D9D" w:rsidP="00DA7EB3">
            <w:pPr>
              <w:jc w:val="center"/>
              <w:rPr>
                <w:b/>
              </w:rPr>
            </w:pPr>
            <w:r w:rsidRPr="00C27B25">
              <w:rPr>
                <w:b/>
              </w:rPr>
              <w:t>Grand Total</w:t>
            </w:r>
          </w:p>
        </w:tc>
      </w:tr>
      <w:tr w:rsidR="00315D9D" w:rsidRPr="00C27B25" w14:paraId="09964B51" w14:textId="77777777" w:rsidTr="00DA7EB3">
        <w:tc>
          <w:tcPr>
            <w:tcW w:w="1514" w:type="dxa"/>
            <w:shd w:val="clear" w:color="auto" w:fill="F2F2F2" w:themeFill="background1" w:themeFillShade="F2"/>
            <w:vAlign w:val="center"/>
          </w:tcPr>
          <w:p w14:paraId="6157E2A9" w14:textId="5A4FC3C0" w:rsidR="00315D9D" w:rsidRPr="00C27B25" w:rsidRDefault="00C4175E" w:rsidP="00DA7EB3">
            <w:pPr>
              <w:jc w:val="center"/>
            </w:pPr>
            <w:r>
              <w:t>Economic Loss</w:t>
            </w:r>
            <w:r w:rsidR="00315D9D">
              <w:t xml:space="preserve"> Cost</w:t>
            </w:r>
          </w:p>
        </w:tc>
        <w:tc>
          <w:tcPr>
            <w:tcW w:w="1515" w:type="dxa"/>
            <w:vAlign w:val="center"/>
          </w:tcPr>
          <w:p w14:paraId="039F583F" w14:textId="76C63BB3" w:rsidR="00315D9D" w:rsidRPr="00C27B25" w:rsidRDefault="00C4175E" w:rsidP="00DA7EB3">
            <w:pPr>
              <w:jc w:val="center"/>
            </w:pPr>
            <w:r w:rsidRPr="00C4175E">
              <w:t>3,567,337.68</w:t>
            </w:r>
          </w:p>
        </w:tc>
        <w:tc>
          <w:tcPr>
            <w:tcW w:w="1515" w:type="dxa"/>
            <w:vAlign w:val="center"/>
          </w:tcPr>
          <w:p w14:paraId="13091D1D" w14:textId="733DC951" w:rsidR="00315D9D" w:rsidRPr="00C27B25" w:rsidRDefault="00C4175E" w:rsidP="00DA7EB3">
            <w:pPr>
              <w:jc w:val="center"/>
            </w:pPr>
            <w:r w:rsidRPr="00C4175E">
              <w:t>3,055,841.36</w:t>
            </w:r>
          </w:p>
        </w:tc>
        <w:tc>
          <w:tcPr>
            <w:tcW w:w="1515" w:type="dxa"/>
            <w:vAlign w:val="center"/>
          </w:tcPr>
          <w:p w14:paraId="5FAEAC2A" w14:textId="2EAF3E9A" w:rsidR="00315D9D" w:rsidRPr="00C27B25" w:rsidRDefault="00C4175E" w:rsidP="00DA7EB3">
            <w:pPr>
              <w:jc w:val="center"/>
            </w:pPr>
            <w:r w:rsidRPr="00C4175E">
              <w:t>412,100.85</w:t>
            </w:r>
          </w:p>
        </w:tc>
        <w:tc>
          <w:tcPr>
            <w:tcW w:w="1515" w:type="dxa"/>
            <w:vAlign w:val="center"/>
          </w:tcPr>
          <w:p w14:paraId="4B0F9DCD" w14:textId="1FE25656" w:rsidR="00315D9D" w:rsidRPr="00C27B25" w:rsidRDefault="00C4175E" w:rsidP="00DA7EB3">
            <w:pPr>
              <w:jc w:val="center"/>
            </w:pPr>
            <w:r w:rsidRPr="00C4175E">
              <w:t>89.98</w:t>
            </w:r>
          </w:p>
        </w:tc>
        <w:tc>
          <w:tcPr>
            <w:tcW w:w="1515" w:type="dxa"/>
            <w:shd w:val="clear" w:color="auto" w:fill="F2F2F2" w:themeFill="background1" w:themeFillShade="F2"/>
            <w:vAlign w:val="center"/>
          </w:tcPr>
          <w:p w14:paraId="31259372" w14:textId="77777777" w:rsidR="00315D9D" w:rsidRPr="00C27B25" w:rsidRDefault="00315D9D" w:rsidP="00DA7EB3">
            <w:pPr>
              <w:jc w:val="center"/>
              <w:rPr>
                <w:b/>
              </w:rPr>
            </w:pPr>
            <w:r w:rsidRPr="00FF7F22">
              <w:rPr>
                <w:b/>
              </w:rPr>
              <w:t>7,035,369.87</w:t>
            </w:r>
          </w:p>
        </w:tc>
      </w:tr>
    </w:tbl>
    <w:p w14:paraId="65D4202A" w14:textId="77777777" w:rsidR="00315D9D" w:rsidRDefault="00315D9D" w:rsidP="00315D9D"/>
    <w:p w14:paraId="15E2DEE0" w14:textId="77777777" w:rsidR="00315D9D" w:rsidRDefault="00315D9D" w:rsidP="00315D9D">
      <w:r w:rsidRPr="008A46F5">
        <w:rPr>
          <w:highlight w:val="yellow"/>
        </w:rPr>
        <w:t>The cumulative lengths in each risk rank, categorized according to threat drivers as shown in Figure xxx.</w:t>
      </w:r>
    </w:p>
    <w:p w14:paraId="3B8CF544" w14:textId="424C7D88" w:rsidR="00315D9D" w:rsidRDefault="00C4175E" w:rsidP="00315D9D">
      <w:r>
        <w:rPr>
          <w:noProof/>
        </w:rPr>
        <w:lastRenderedPageBreak/>
        <w:drawing>
          <wp:inline distT="0" distB="0" distL="0" distR="0" wp14:anchorId="0B789FE7" wp14:editId="7615B970">
            <wp:extent cx="5777865" cy="3567430"/>
            <wp:effectExtent l="19050" t="19050" r="13335"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7865" cy="3567430"/>
                    </a:xfrm>
                    <a:prstGeom prst="rect">
                      <a:avLst/>
                    </a:prstGeom>
                    <a:ln>
                      <a:solidFill>
                        <a:schemeClr val="tx1"/>
                      </a:solidFill>
                    </a:ln>
                  </pic:spPr>
                </pic:pic>
              </a:graphicData>
            </a:graphic>
          </wp:inline>
        </w:drawing>
      </w:r>
    </w:p>
    <w:p w14:paraId="46503A6C" w14:textId="0EDE11C9" w:rsidR="00315D9D" w:rsidRDefault="00315D9D" w:rsidP="00F80B0C"/>
    <w:p w14:paraId="785D099C" w14:textId="77777777" w:rsidR="00315D9D" w:rsidRDefault="00315D9D" w:rsidP="00F80B0C"/>
    <w:p w14:paraId="149B49E2" w14:textId="06002EFB" w:rsidR="00F80B0C" w:rsidRDefault="00F80B0C" w:rsidP="00F80B0C">
      <w:pPr>
        <w:pStyle w:val="Heading3"/>
      </w:pPr>
      <w:r>
        <w:t>Reportable Pipeline Segments</w:t>
      </w:r>
    </w:p>
    <w:p w14:paraId="4154F177" w14:textId="77777777" w:rsidR="00740FF6" w:rsidRDefault="00740FF6" w:rsidP="00740FF6">
      <w:pPr>
        <w:pStyle w:val="ListParagraph"/>
        <w:numPr>
          <w:ilvl w:val="0"/>
          <w:numId w:val="23"/>
        </w:numPr>
        <w:spacing w:before="100" w:beforeAutospacing="1" w:after="100" w:afterAutospacing="1"/>
      </w:pPr>
      <w:r>
        <w:t>"SECT 7 MANSON TO RAPID CITY NPS 6</w:t>
      </w:r>
    </w:p>
    <w:p w14:paraId="72C03CAB" w14:textId="77777777" w:rsidR="00740FF6" w:rsidRDefault="00740FF6" w:rsidP="00740FF6">
      <w:pPr>
        <w:pStyle w:val="ListParagraph"/>
        <w:numPr>
          <w:ilvl w:val="1"/>
          <w:numId w:val="23"/>
        </w:numPr>
        <w:spacing w:before="100" w:beforeAutospacing="1" w:after="100" w:afterAutospacing="1"/>
      </w:pPr>
      <w:r>
        <w:t>Total Cumulative Length (m):</w:t>
      </w:r>
      <w:r>
        <w:tab/>
        <w:t>106821.69</w:t>
      </w:r>
    </w:p>
    <w:p w14:paraId="53E44F2D" w14:textId="77777777" w:rsidR="00740FF6" w:rsidRDefault="00740FF6" w:rsidP="00740FF6">
      <w:pPr>
        <w:pStyle w:val="ListParagraph"/>
        <w:numPr>
          <w:ilvl w:val="2"/>
          <w:numId w:val="23"/>
        </w:numPr>
        <w:spacing w:before="100" w:beforeAutospacing="1" w:after="100" w:afterAutospacing="1"/>
      </w:pPr>
      <w:r>
        <w:t>MD Method 1 :</w:t>
      </w:r>
      <w:r>
        <w:tab/>
        <w:t>106821.69</w:t>
      </w:r>
    </w:p>
    <w:p w14:paraId="78BE5047" w14:textId="77777777" w:rsidR="00740FF6" w:rsidRDefault="00740FF6" w:rsidP="00740FF6">
      <w:pPr>
        <w:pStyle w:val="ListParagraph"/>
        <w:numPr>
          <w:ilvl w:val="1"/>
          <w:numId w:val="23"/>
        </w:numPr>
        <w:spacing w:before="100" w:beforeAutospacing="1" w:after="100" w:afterAutospacing="1"/>
      </w:pPr>
      <w:r>
        <w:t>Likelihood of failure distributed between minimum of 1.008e-01 and maximum of 1.789e-01.</w:t>
      </w:r>
    </w:p>
    <w:p w14:paraId="381AB951" w14:textId="77777777" w:rsidR="00740FF6" w:rsidRDefault="00740FF6" w:rsidP="00740FF6">
      <w:pPr>
        <w:pStyle w:val="ListParagraph"/>
        <w:numPr>
          <w:ilvl w:val="1"/>
          <w:numId w:val="23"/>
        </w:numPr>
        <w:spacing w:before="100" w:beforeAutospacing="1" w:after="100" w:afterAutospacing="1"/>
      </w:pPr>
      <w:r>
        <w:t>Consequence of failure distributed between minimum of $3.17 and maximum of $6.00 Millions of dollars</w:t>
      </w:r>
    </w:p>
    <w:p w14:paraId="74442646" w14:textId="77777777" w:rsidR="00740FF6" w:rsidRDefault="00740FF6" w:rsidP="00740FF6">
      <w:pPr>
        <w:pStyle w:val="ListParagraph"/>
        <w:numPr>
          <w:ilvl w:val="1"/>
          <w:numId w:val="23"/>
        </w:numPr>
        <w:spacing w:before="100" w:beforeAutospacing="1" w:after="100" w:afterAutospacing="1"/>
      </w:pPr>
      <w:r>
        <w:t>Leak scenario:</w:t>
      </w:r>
    </w:p>
    <w:p w14:paraId="757D4110" w14:textId="77777777" w:rsidR="00740FF6" w:rsidRDefault="00740FF6" w:rsidP="00740FF6">
      <w:pPr>
        <w:pStyle w:val="ListParagraph"/>
        <w:numPr>
          <w:ilvl w:val="2"/>
          <w:numId w:val="23"/>
        </w:numPr>
        <w:spacing w:before="100" w:beforeAutospacing="1" w:after="100" w:afterAutospacing="1"/>
      </w:pPr>
      <w:r>
        <w:t>Economic Loss cost between minimum of $0.27 and maximum of $2.96 Millions of dollars</w:t>
      </w:r>
    </w:p>
    <w:p w14:paraId="613609E8" w14:textId="77777777" w:rsidR="00740FF6" w:rsidRDefault="00740FF6" w:rsidP="00740FF6">
      <w:pPr>
        <w:pStyle w:val="ListParagraph"/>
        <w:numPr>
          <w:ilvl w:val="2"/>
          <w:numId w:val="23"/>
        </w:numPr>
        <w:spacing w:before="100" w:beforeAutospacing="1" w:after="100" w:afterAutospacing="1"/>
      </w:pPr>
      <w:r>
        <w:t>No. of intersections with structures is 17.0, with minimum of $25,000.00 and maximum of $2,688,250.00 in cost of structures impacted.</w:t>
      </w:r>
    </w:p>
    <w:p w14:paraId="7126F64D" w14:textId="77777777" w:rsidR="00740FF6" w:rsidRDefault="00740FF6" w:rsidP="00740FF6">
      <w:pPr>
        <w:pStyle w:val="ListParagraph"/>
        <w:numPr>
          <w:ilvl w:val="2"/>
          <w:numId w:val="23"/>
        </w:numPr>
        <w:spacing w:before="100" w:beforeAutospacing="1" w:after="100" w:afterAutospacing="1"/>
      </w:pPr>
      <w:r>
        <w:t>Damage radius distributed between minimum of 2.48 and maximum of 2.48 meters.</w:t>
      </w:r>
    </w:p>
    <w:p w14:paraId="7EC3CCD3" w14:textId="77777777" w:rsidR="00740FF6" w:rsidRDefault="00740FF6" w:rsidP="00740FF6">
      <w:pPr>
        <w:pStyle w:val="ListParagraph"/>
        <w:numPr>
          <w:ilvl w:val="2"/>
          <w:numId w:val="23"/>
        </w:numPr>
        <w:spacing w:before="100" w:beforeAutospacing="1" w:after="100" w:afterAutospacing="1"/>
      </w:pPr>
      <w:r>
        <w:t>Product Loss costs between minimum of $62,251.66 and maximum of $62,251.66</w:t>
      </w:r>
    </w:p>
    <w:p w14:paraId="3895A760" w14:textId="77777777" w:rsidR="00740FF6" w:rsidRDefault="00740FF6" w:rsidP="00740FF6">
      <w:pPr>
        <w:pStyle w:val="ListParagraph"/>
        <w:numPr>
          <w:ilvl w:val="1"/>
          <w:numId w:val="23"/>
        </w:numPr>
        <w:spacing w:before="100" w:beforeAutospacing="1" w:after="100" w:afterAutospacing="1"/>
      </w:pPr>
      <w:r>
        <w:t>Rupture scenario:</w:t>
      </w:r>
    </w:p>
    <w:p w14:paraId="6042D6EE" w14:textId="77777777" w:rsidR="00740FF6" w:rsidRDefault="00740FF6" w:rsidP="00740FF6">
      <w:pPr>
        <w:pStyle w:val="ListParagraph"/>
        <w:numPr>
          <w:ilvl w:val="2"/>
          <w:numId w:val="23"/>
        </w:numPr>
        <w:spacing w:before="100" w:beforeAutospacing="1" w:after="100" w:afterAutospacing="1"/>
      </w:pPr>
      <w:r>
        <w:t>Economic Loss cost between minimum of $17.84 and maximum of $20.55 Millions of dollars</w:t>
      </w:r>
    </w:p>
    <w:p w14:paraId="7F3C461E" w14:textId="77777777" w:rsidR="00740FF6" w:rsidRDefault="00740FF6" w:rsidP="00740FF6">
      <w:pPr>
        <w:pStyle w:val="ListParagraph"/>
        <w:numPr>
          <w:ilvl w:val="2"/>
          <w:numId w:val="23"/>
        </w:numPr>
        <w:spacing w:before="100" w:beforeAutospacing="1" w:after="100" w:afterAutospacing="1"/>
      </w:pPr>
      <w:r>
        <w:t>No. of intersections with structures is 55.0, with minimum of $25,000.00 and maximum of $2,713,250.00 in cost of structures impacted</w:t>
      </w:r>
    </w:p>
    <w:p w14:paraId="465AEF0C" w14:textId="77777777" w:rsidR="00740FF6" w:rsidRDefault="00740FF6" w:rsidP="00740FF6">
      <w:pPr>
        <w:pStyle w:val="ListParagraph"/>
        <w:numPr>
          <w:ilvl w:val="2"/>
          <w:numId w:val="23"/>
        </w:numPr>
        <w:spacing w:before="100" w:beforeAutospacing="1" w:after="100" w:afterAutospacing="1"/>
      </w:pPr>
      <w:r>
        <w:lastRenderedPageBreak/>
        <w:t>Damage radius distributed between minimum of 75.8 and maximum of 75.8 meters.</w:t>
      </w:r>
    </w:p>
    <w:p w14:paraId="29918CD5" w14:textId="77777777" w:rsidR="00740FF6" w:rsidRDefault="00740FF6" w:rsidP="00740FF6">
      <w:pPr>
        <w:pStyle w:val="ListParagraph"/>
        <w:numPr>
          <w:ilvl w:val="2"/>
          <w:numId w:val="23"/>
        </w:numPr>
        <w:spacing w:before="100" w:beforeAutospacing="1" w:after="100" w:afterAutospacing="1"/>
      </w:pPr>
      <w:r>
        <w:t>Product Loss costs between minimum of $17,627,475.77 and maximum of $17,627,475.77</w:t>
      </w:r>
    </w:p>
    <w:p w14:paraId="4FD48951" w14:textId="77777777" w:rsidR="00740FF6" w:rsidRDefault="00740FF6" w:rsidP="00740FF6">
      <w:pPr>
        <w:pStyle w:val="ListParagraph"/>
        <w:numPr>
          <w:ilvl w:val="1"/>
          <w:numId w:val="23"/>
        </w:numPr>
        <w:spacing w:before="100" w:beforeAutospacing="1" w:after="100" w:afterAutospacing="1"/>
      </w:pPr>
      <w:r>
        <w:t>Puncture scenario:</w:t>
      </w:r>
    </w:p>
    <w:p w14:paraId="27A4BC46" w14:textId="77777777" w:rsidR="00740FF6" w:rsidRDefault="00740FF6" w:rsidP="00740FF6">
      <w:pPr>
        <w:pStyle w:val="ListParagraph"/>
        <w:numPr>
          <w:ilvl w:val="2"/>
          <w:numId w:val="23"/>
        </w:numPr>
        <w:spacing w:before="100" w:beforeAutospacing="1" w:after="100" w:afterAutospacing="1"/>
      </w:pPr>
      <w:r>
        <w:t>Economic Loss cost between minimum of $2.26 and maximum of $4.95 Millions of dollars</w:t>
      </w:r>
    </w:p>
    <w:p w14:paraId="75D786B8" w14:textId="77777777" w:rsidR="00740FF6" w:rsidRDefault="00740FF6" w:rsidP="00740FF6">
      <w:pPr>
        <w:pStyle w:val="ListParagraph"/>
        <w:numPr>
          <w:ilvl w:val="2"/>
          <w:numId w:val="23"/>
        </w:numPr>
        <w:spacing w:before="100" w:beforeAutospacing="1" w:after="100" w:afterAutospacing="1"/>
      </w:pPr>
      <w:r>
        <w:t>No. of intersections with structures is 39.0, with minimum of $25,000.00 and maximum of $2,688,250.00 in cost of structures impacted</w:t>
      </w:r>
    </w:p>
    <w:p w14:paraId="68583102" w14:textId="77777777" w:rsidR="00740FF6" w:rsidRDefault="00740FF6" w:rsidP="00740FF6">
      <w:pPr>
        <w:pStyle w:val="ListParagraph"/>
        <w:numPr>
          <w:ilvl w:val="2"/>
          <w:numId w:val="23"/>
        </w:numPr>
        <w:spacing w:before="100" w:beforeAutospacing="1" w:after="100" w:afterAutospacing="1"/>
      </w:pPr>
      <w:r>
        <w:t>Damage radius distributed between minimum of 34.91 and maximum of 34.91 meters.</w:t>
      </w:r>
    </w:p>
    <w:p w14:paraId="1A5D16C9" w14:textId="77777777" w:rsidR="00740FF6" w:rsidRDefault="00740FF6" w:rsidP="00740FF6">
      <w:pPr>
        <w:pStyle w:val="ListParagraph"/>
        <w:numPr>
          <w:ilvl w:val="2"/>
          <w:numId w:val="23"/>
        </w:numPr>
        <w:spacing w:before="100" w:beforeAutospacing="1" w:after="100" w:afterAutospacing="1"/>
      </w:pPr>
      <w:r>
        <w:t>Product Loss costs between minimum of $2,045,448.13 and maximum of $2,045,448.13</w:t>
      </w:r>
    </w:p>
    <w:p w14:paraId="003FD692" w14:textId="77777777" w:rsidR="00740FF6" w:rsidRDefault="00740FF6" w:rsidP="00740FF6">
      <w:pPr>
        <w:pStyle w:val="ListParagraph"/>
        <w:numPr>
          <w:ilvl w:val="1"/>
          <w:numId w:val="23"/>
        </w:numPr>
        <w:spacing w:before="100" w:beforeAutospacing="1" w:after="100" w:afterAutospacing="1"/>
      </w:pPr>
      <w:r>
        <w:t>Repair costs between minimum of $11,500.00 and maximum of $40,000.00.</w:t>
      </w:r>
    </w:p>
    <w:p w14:paraId="2C173F56"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12E584BD" w14:textId="77777777" w:rsidR="00740FF6" w:rsidRDefault="00740FF6" w:rsidP="00740FF6">
      <w:pPr>
        <w:pStyle w:val="ListParagraph"/>
        <w:numPr>
          <w:ilvl w:val="1"/>
          <w:numId w:val="23"/>
        </w:numPr>
        <w:spacing w:before="100" w:beforeAutospacing="1" w:after="100" w:afterAutospacing="1"/>
      </w:pPr>
      <w:r>
        <w:t>Product type is NGL."</w:t>
      </w:r>
    </w:p>
    <w:p w14:paraId="0A21F4E5" w14:textId="77777777" w:rsidR="00740FF6" w:rsidRDefault="00740FF6" w:rsidP="00740FF6">
      <w:pPr>
        <w:pStyle w:val="ListParagraph"/>
        <w:numPr>
          <w:ilvl w:val="0"/>
          <w:numId w:val="23"/>
        </w:numPr>
        <w:spacing w:before="100" w:beforeAutospacing="1" w:after="100" w:afterAutospacing="1"/>
      </w:pPr>
      <w:r>
        <w:t>"SECT 1 EMPRESS TO CABRI NPS 6</w:t>
      </w:r>
    </w:p>
    <w:p w14:paraId="53BCAB70" w14:textId="77777777" w:rsidR="00740FF6" w:rsidRDefault="00740FF6" w:rsidP="00740FF6">
      <w:pPr>
        <w:pStyle w:val="ListParagraph"/>
        <w:numPr>
          <w:ilvl w:val="1"/>
          <w:numId w:val="23"/>
        </w:numPr>
        <w:spacing w:before="100" w:beforeAutospacing="1" w:after="100" w:afterAutospacing="1"/>
      </w:pPr>
      <w:r>
        <w:t>Total Cumulative Length (m):</w:t>
      </w:r>
      <w:r>
        <w:tab/>
        <w:t>93694.11</w:t>
      </w:r>
    </w:p>
    <w:p w14:paraId="0809D503" w14:textId="77777777" w:rsidR="00740FF6" w:rsidRDefault="00740FF6" w:rsidP="00740FF6">
      <w:pPr>
        <w:pStyle w:val="ListParagraph"/>
        <w:numPr>
          <w:ilvl w:val="2"/>
          <w:numId w:val="23"/>
        </w:numPr>
        <w:spacing w:before="100" w:beforeAutospacing="1" w:after="100" w:afterAutospacing="1"/>
      </w:pPr>
      <w:r>
        <w:t>MD Method 1 :</w:t>
      </w:r>
      <w:r>
        <w:tab/>
        <w:t>93694.11</w:t>
      </w:r>
    </w:p>
    <w:p w14:paraId="7C3D8816" w14:textId="77777777" w:rsidR="00740FF6" w:rsidRDefault="00740FF6" w:rsidP="00740FF6">
      <w:pPr>
        <w:pStyle w:val="ListParagraph"/>
        <w:numPr>
          <w:ilvl w:val="1"/>
          <w:numId w:val="23"/>
        </w:numPr>
        <w:spacing w:before="100" w:beforeAutospacing="1" w:after="100" w:afterAutospacing="1"/>
      </w:pPr>
      <w:r>
        <w:t>Likelihood of failure distributed between minimum of 1.006e-01 and maximum of 1.085e-01.</w:t>
      </w:r>
    </w:p>
    <w:p w14:paraId="5F9AB671" w14:textId="77777777" w:rsidR="00740FF6" w:rsidRDefault="00740FF6" w:rsidP="00740FF6">
      <w:pPr>
        <w:pStyle w:val="ListParagraph"/>
        <w:numPr>
          <w:ilvl w:val="1"/>
          <w:numId w:val="23"/>
        </w:numPr>
        <w:spacing w:before="100" w:beforeAutospacing="1" w:after="100" w:afterAutospacing="1"/>
      </w:pPr>
      <w:r>
        <w:t>Consequence of failure distributed between minimum of $3.18 and maximum of $23.54 Millions of dollars</w:t>
      </w:r>
    </w:p>
    <w:p w14:paraId="4D55F008" w14:textId="77777777" w:rsidR="00740FF6" w:rsidRDefault="00740FF6" w:rsidP="00740FF6">
      <w:pPr>
        <w:pStyle w:val="ListParagraph"/>
        <w:numPr>
          <w:ilvl w:val="1"/>
          <w:numId w:val="23"/>
        </w:numPr>
        <w:spacing w:before="100" w:beforeAutospacing="1" w:after="100" w:afterAutospacing="1"/>
      </w:pPr>
      <w:r>
        <w:t>Leak scenario:</w:t>
      </w:r>
    </w:p>
    <w:p w14:paraId="74E63AB8" w14:textId="77777777" w:rsidR="00740FF6" w:rsidRDefault="00740FF6" w:rsidP="00740FF6">
      <w:pPr>
        <w:pStyle w:val="ListParagraph"/>
        <w:numPr>
          <w:ilvl w:val="2"/>
          <w:numId w:val="23"/>
        </w:numPr>
        <w:spacing w:before="100" w:beforeAutospacing="1" w:after="100" w:afterAutospacing="1"/>
      </w:pPr>
      <w:r>
        <w:t>Economic Loss cost between minimum of $0.27 and maximum of $20.62 Millions of dollars</w:t>
      </w:r>
    </w:p>
    <w:p w14:paraId="3F67A08D" w14:textId="77777777" w:rsidR="00740FF6" w:rsidRDefault="00740FF6" w:rsidP="00740FF6">
      <w:pPr>
        <w:pStyle w:val="ListParagraph"/>
        <w:numPr>
          <w:ilvl w:val="2"/>
          <w:numId w:val="23"/>
        </w:numPr>
        <w:spacing w:before="100" w:beforeAutospacing="1" w:after="100" w:afterAutospacing="1"/>
      </w:pPr>
      <w:r>
        <w:t>No. of intersections with structures is 18.0, with minimum of $25,000.00 and maximum of $20,349,375.00 in cost of structures impacted.</w:t>
      </w:r>
    </w:p>
    <w:p w14:paraId="058716DF" w14:textId="77777777" w:rsidR="00740FF6" w:rsidRDefault="00740FF6" w:rsidP="00740FF6">
      <w:pPr>
        <w:pStyle w:val="ListParagraph"/>
        <w:numPr>
          <w:ilvl w:val="2"/>
          <w:numId w:val="23"/>
        </w:numPr>
        <w:spacing w:before="100" w:beforeAutospacing="1" w:after="100" w:afterAutospacing="1"/>
      </w:pPr>
      <w:r>
        <w:t>Damage radius distributed between minimum of 2.48 and maximum of 2.48 meters.</w:t>
      </w:r>
    </w:p>
    <w:p w14:paraId="2A850DBA" w14:textId="77777777" w:rsidR="00740FF6" w:rsidRDefault="00740FF6" w:rsidP="00740FF6">
      <w:pPr>
        <w:pStyle w:val="ListParagraph"/>
        <w:numPr>
          <w:ilvl w:val="2"/>
          <w:numId w:val="23"/>
        </w:numPr>
        <w:spacing w:before="100" w:beforeAutospacing="1" w:after="100" w:afterAutospacing="1"/>
      </w:pPr>
      <w:r>
        <w:t>Product Loss costs between minimum of $62,251.66 and maximum of $62,251.66</w:t>
      </w:r>
    </w:p>
    <w:p w14:paraId="4D6C728F" w14:textId="77777777" w:rsidR="00740FF6" w:rsidRDefault="00740FF6" w:rsidP="00740FF6">
      <w:pPr>
        <w:pStyle w:val="ListParagraph"/>
        <w:numPr>
          <w:ilvl w:val="1"/>
          <w:numId w:val="23"/>
        </w:numPr>
        <w:spacing w:before="100" w:beforeAutospacing="1" w:after="100" w:afterAutospacing="1"/>
      </w:pPr>
      <w:r>
        <w:t>Rupture scenario:</w:t>
      </w:r>
    </w:p>
    <w:p w14:paraId="5473B78F" w14:textId="77777777" w:rsidR="00740FF6" w:rsidRDefault="00740FF6" w:rsidP="00740FF6">
      <w:pPr>
        <w:pStyle w:val="ListParagraph"/>
        <w:numPr>
          <w:ilvl w:val="2"/>
          <w:numId w:val="23"/>
        </w:numPr>
        <w:spacing w:before="100" w:beforeAutospacing="1" w:after="100" w:afterAutospacing="1"/>
      </w:pPr>
      <w:r>
        <w:t>Economic Loss cost between minimum of $17.84 and maximum of $38.21 Millions of dollars</w:t>
      </w:r>
    </w:p>
    <w:p w14:paraId="7655BA18" w14:textId="77777777" w:rsidR="00740FF6" w:rsidRDefault="00740FF6" w:rsidP="00740FF6">
      <w:pPr>
        <w:pStyle w:val="ListParagraph"/>
        <w:numPr>
          <w:ilvl w:val="2"/>
          <w:numId w:val="23"/>
        </w:numPr>
        <w:spacing w:before="100" w:beforeAutospacing="1" w:after="100" w:afterAutospacing="1"/>
      </w:pPr>
      <w:r>
        <w:t>No. of intersections with structures is 45.0, with minimum of $25,000.00 and maximum of $20,374,375.00 in cost of structures impacted</w:t>
      </w:r>
    </w:p>
    <w:p w14:paraId="51D1200E" w14:textId="77777777" w:rsidR="00740FF6" w:rsidRDefault="00740FF6" w:rsidP="00740FF6">
      <w:pPr>
        <w:pStyle w:val="ListParagraph"/>
        <w:numPr>
          <w:ilvl w:val="2"/>
          <w:numId w:val="23"/>
        </w:numPr>
        <w:spacing w:before="100" w:beforeAutospacing="1" w:after="100" w:afterAutospacing="1"/>
      </w:pPr>
      <w:r>
        <w:t>Damage radius distributed between minimum of 75.8 and maximum of 75.8 meters.</w:t>
      </w:r>
    </w:p>
    <w:p w14:paraId="5EC7A44F" w14:textId="77777777" w:rsidR="00740FF6" w:rsidRDefault="00740FF6" w:rsidP="00740FF6">
      <w:pPr>
        <w:pStyle w:val="ListParagraph"/>
        <w:numPr>
          <w:ilvl w:val="2"/>
          <w:numId w:val="23"/>
        </w:numPr>
        <w:spacing w:before="100" w:beforeAutospacing="1" w:after="100" w:afterAutospacing="1"/>
      </w:pPr>
      <w:r>
        <w:t>Product Loss costs between minimum of $17,627,475.77 and maximum of $17,627,475.77</w:t>
      </w:r>
    </w:p>
    <w:p w14:paraId="2BF741C4" w14:textId="77777777" w:rsidR="00740FF6" w:rsidRDefault="00740FF6" w:rsidP="00740FF6">
      <w:pPr>
        <w:pStyle w:val="ListParagraph"/>
        <w:numPr>
          <w:ilvl w:val="1"/>
          <w:numId w:val="23"/>
        </w:numPr>
        <w:spacing w:before="100" w:beforeAutospacing="1" w:after="100" w:afterAutospacing="1"/>
      </w:pPr>
      <w:r>
        <w:t>Puncture scenario:</w:t>
      </w:r>
    </w:p>
    <w:p w14:paraId="47A2D897" w14:textId="77777777" w:rsidR="00740FF6" w:rsidRDefault="00740FF6" w:rsidP="00740FF6">
      <w:pPr>
        <w:pStyle w:val="ListParagraph"/>
        <w:numPr>
          <w:ilvl w:val="2"/>
          <w:numId w:val="23"/>
        </w:numPr>
        <w:spacing w:before="100" w:beforeAutospacing="1" w:after="100" w:afterAutospacing="1"/>
      </w:pPr>
      <w:r>
        <w:t>Economic Loss cost between minimum of $2.26 and maximum of $22.63 Millions of dollars</w:t>
      </w:r>
    </w:p>
    <w:p w14:paraId="4D5BF145" w14:textId="77777777" w:rsidR="00740FF6" w:rsidRDefault="00740FF6" w:rsidP="00740FF6">
      <w:pPr>
        <w:pStyle w:val="ListParagraph"/>
        <w:numPr>
          <w:ilvl w:val="2"/>
          <w:numId w:val="23"/>
        </w:numPr>
        <w:spacing w:before="100" w:beforeAutospacing="1" w:after="100" w:afterAutospacing="1"/>
      </w:pPr>
      <w:r>
        <w:t>No. of intersections with structures is 41.0, with minimum of $25,000.00 and maximum of $20,374,375.00 in cost of structures impacted</w:t>
      </w:r>
    </w:p>
    <w:p w14:paraId="5B43CACB" w14:textId="77777777" w:rsidR="00740FF6" w:rsidRDefault="00740FF6" w:rsidP="00740FF6">
      <w:pPr>
        <w:pStyle w:val="ListParagraph"/>
        <w:numPr>
          <w:ilvl w:val="2"/>
          <w:numId w:val="23"/>
        </w:numPr>
        <w:spacing w:before="100" w:beforeAutospacing="1" w:after="100" w:afterAutospacing="1"/>
      </w:pPr>
      <w:r>
        <w:t>Damage radius distributed between minimum of 34.91 and maximum of 34.91 meters.</w:t>
      </w:r>
    </w:p>
    <w:p w14:paraId="52C7A8B5" w14:textId="77777777" w:rsidR="00740FF6" w:rsidRDefault="00740FF6" w:rsidP="00740FF6">
      <w:pPr>
        <w:pStyle w:val="ListParagraph"/>
        <w:numPr>
          <w:ilvl w:val="2"/>
          <w:numId w:val="23"/>
        </w:numPr>
        <w:spacing w:before="100" w:beforeAutospacing="1" w:after="100" w:afterAutospacing="1"/>
      </w:pPr>
      <w:r>
        <w:lastRenderedPageBreak/>
        <w:t>Product Loss costs between minimum of $2,045,448.13 and maximum of $2,045,448.13</w:t>
      </w:r>
    </w:p>
    <w:p w14:paraId="50A01539" w14:textId="77777777" w:rsidR="00740FF6" w:rsidRDefault="00740FF6" w:rsidP="00740FF6">
      <w:pPr>
        <w:pStyle w:val="ListParagraph"/>
        <w:numPr>
          <w:ilvl w:val="1"/>
          <w:numId w:val="23"/>
        </w:numPr>
        <w:spacing w:before="100" w:beforeAutospacing="1" w:after="100" w:afterAutospacing="1"/>
      </w:pPr>
      <w:r>
        <w:t>Repair costs between minimum of $11,500.00 and maximum of $40,000.00.</w:t>
      </w:r>
    </w:p>
    <w:p w14:paraId="285B1402"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491B6492" w14:textId="77777777" w:rsidR="00740FF6" w:rsidRDefault="00740FF6" w:rsidP="00740FF6">
      <w:pPr>
        <w:pStyle w:val="ListParagraph"/>
        <w:numPr>
          <w:ilvl w:val="1"/>
          <w:numId w:val="23"/>
        </w:numPr>
        <w:spacing w:before="100" w:beforeAutospacing="1" w:after="100" w:afterAutospacing="1"/>
      </w:pPr>
      <w:r>
        <w:t>Product type is NGL."</w:t>
      </w:r>
    </w:p>
    <w:p w14:paraId="3AEE18B2" w14:textId="77777777" w:rsidR="00740FF6" w:rsidRDefault="00740FF6" w:rsidP="00740FF6">
      <w:pPr>
        <w:pStyle w:val="ListParagraph"/>
        <w:numPr>
          <w:ilvl w:val="0"/>
          <w:numId w:val="23"/>
        </w:numPr>
        <w:spacing w:before="100" w:beforeAutospacing="1" w:after="100" w:afterAutospacing="1"/>
      </w:pPr>
      <w:r>
        <w:t>"UTIKUMA TO EDMONTON NPS 24</w:t>
      </w:r>
    </w:p>
    <w:p w14:paraId="5B362E78" w14:textId="77777777" w:rsidR="00740FF6" w:rsidRDefault="00740FF6" w:rsidP="00740FF6">
      <w:pPr>
        <w:pStyle w:val="ListParagraph"/>
        <w:numPr>
          <w:ilvl w:val="1"/>
          <w:numId w:val="23"/>
        </w:numPr>
        <w:spacing w:before="100" w:beforeAutospacing="1" w:after="100" w:afterAutospacing="1"/>
      </w:pPr>
      <w:r>
        <w:t>Total Cumulative Length (m):</w:t>
      </w:r>
      <w:r>
        <w:tab/>
        <w:t>32296.4</w:t>
      </w:r>
    </w:p>
    <w:p w14:paraId="48A18836" w14:textId="77777777" w:rsidR="00740FF6" w:rsidRDefault="00740FF6" w:rsidP="00740FF6">
      <w:pPr>
        <w:pStyle w:val="ListParagraph"/>
        <w:numPr>
          <w:ilvl w:val="2"/>
          <w:numId w:val="23"/>
        </w:numPr>
        <w:spacing w:before="100" w:beforeAutospacing="1" w:after="100" w:afterAutospacing="1"/>
      </w:pPr>
      <w:r>
        <w:t>EC Method 2 :</w:t>
      </w:r>
      <w:r>
        <w:tab/>
        <w:t>60.0</w:t>
      </w:r>
    </w:p>
    <w:p w14:paraId="77F3588E" w14:textId="77777777" w:rsidR="00740FF6" w:rsidRDefault="00740FF6" w:rsidP="00740FF6">
      <w:pPr>
        <w:pStyle w:val="ListParagraph"/>
        <w:numPr>
          <w:ilvl w:val="2"/>
          <w:numId w:val="23"/>
        </w:numPr>
        <w:spacing w:before="100" w:beforeAutospacing="1" w:after="100" w:afterAutospacing="1"/>
      </w:pPr>
      <w:r>
        <w:t>SCC Method 2 :</w:t>
      </w:r>
      <w:r>
        <w:tab/>
        <w:t>32116.41</w:t>
      </w:r>
    </w:p>
    <w:p w14:paraId="4D9930BA" w14:textId="77777777" w:rsidR="00740FF6" w:rsidRDefault="00740FF6" w:rsidP="00740FF6">
      <w:pPr>
        <w:pStyle w:val="ListParagraph"/>
        <w:numPr>
          <w:ilvl w:val="2"/>
          <w:numId w:val="23"/>
        </w:numPr>
        <w:spacing w:before="100" w:beforeAutospacing="1" w:after="100" w:afterAutospacing="1"/>
      </w:pPr>
      <w:r>
        <w:t>MD Method 2 :</w:t>
      </w:r>
      <w:r>
        <w:tab/>
        <w:t>60.0</w:t>
      </w:r>
    </w:p>
    <w:p w14:paraId="08EF3434" w14:textId="77777777" w:rsidR="00740FF6" w:rsidRDefault="00740FF6" w:rsidP="00740FF6">
      <w:pPr>
        <w:pStyle w:val="ListParagraph"/>
        <w:numPr>
          <w:ilvl w:val="2"/>
          <w:numId w:val="23"/>
        </w:numPr>
        <w:spacing w:before="100" w:beforeAutospacing="1" w:after="100" w:afterAutospacing="1"/>
      </w:pPr>
      <w:r>
        <w:t>RES :</w:t>
      </w:r>
      <w:r>
        <w:tab/>
        <w:t>60.0</w:t>
      </w:r>
    </w:p>
    <w:p w14:paraId="5BB26031" w14:textId="77777777" w:rsidR="00740FF6" w:rsidRDefault="00740FF6" w:rsidP="00740FF6">
      <w:pPr>
        <w:pStyle w:val="ListParagraph"/>
        <w:numPr>
          <w:ilvl w:val="1"/>
          <w:numId w:val="23"/>
        </w:numPr>
        <w:spacing w:before="100" w:beforeAutospacing="1" w:after="100" w:afterAutospacing="1"/>
      </w:pPr>
      <w:r>
        <w:t>Likelihood of failure distributed between minimum of 8.629e-02 and maximum of 8.734e-01.</w:t>
      </w:r>
    </w:p>
    <w:p w14:paraId="65212592" w14:textId="77777777" w:rsidR="00740FF6" w:rsidRDefault="00740FF6" w:rsidP="00740FF6">
      <w:pPr>
        <w:pStyle w:val="ListParagraph"/>
        <w:numPr>
          <w:ilvl w:val="1"/>
          <w:numId w:val="23"/>
        </w:numPr>
        <w:spacing w:before="100" w:beforeAutospacing="1" w:after="100" w:afterAutospacing="1"/>
      </w:pPr>
      <w:r>
        <w:t>Consequence of failure distributed between minimum of $2.50 and maximum of $12.92 Millions of dollars</w:t>
      </w:r>
    </w:p>
    <w:p w14:paraId="43AB2FD9" w14:textId="77777777" w:rsidR="00740FF6" w:rsidRDefault="00740FF6" w:rsidP="00740FF6">
      <w:pPr>
        <w:pStyle w:val="ListParagraph"/>
        <w:numPr>
          <w:ilvl w:val="1"/>
          <w:numId w:val="23"/>
        </w:numPr>
        <w:spacing w:before="100" w:beforeAutospacing="1" w:after="100" w:afterAutospacing="1"/>
      </w:pPr>
      <w:r>
        <w:t>Leak scenario:</w:t>
      </w:r>
    </w:p>
    <w:p w14:paraId="1957818F" w14:textId="77777777" w:rsidR="00740FF6" w:rsidRDefault="00740FF6" w:rsidP="00740FF6">
      <w:pPr>
        <w:pStyle w:val="ListParagraph"/>
        <w:numPr>
          <w:ilvl w:val="2"/>
          <w:numId w:val="23"/>
        </w:numPr>
        <w:spacing w:before="100" w:beforeAutospacing="1" w:after="100" w:afterAutospacing="1"/>
      </w:pPr>
      <w:r>
        <w:t>Economic Loss cost between minimum of $2.47 and maximum of $5.49 Millions of dollars</w:t>
      </w:r>
    </w:p>
    <w:p w14:paraId="4D1209BD" w14:textId="77777777" w:rsidR="00740FF6" w:rsidRDefault="00740FF6" w:rsidP="00740FF6">
      <w:pPr>
        <w:pStyle w:val="ListParagraph"/>
        <w:numPr>
          <w:ilvl w:val="2"/>
          <w:numId w:val="23"/>
        </w:numPr>
        <w:spacing w:before="100" w:beforeAutospacing="1" w:after="100" w:afterAutospacing="1"/>
      </w:pPr>
      <w:r>
        <w:t>No. of intersections with structures is 644.0, with minimum of $18,600.00 and maximum of $2,688,250.00 in cost of structures impacted.</w:t>
      </w:r>
    </w:p>
    <w:p w14:paraId="480C79BE" w14:textId="77777777" w:rsidR="00740FF6" w:rsidRDefault="00740FF6" w:rsidP="00740FF6">
      <w:pPr>
        <w:pStyle w:val="ListParagraph"/>
        <w:numPr>
          <w:ilvl w:val="2"/>
          <w:numId w:val="23"/>
        </w:numPr>
        <w:spacing w:before="100" w:beforeAutospacing="1" w:after="100" w:afterAutospacing="1"/>
      </w:pPr>
      <w:r>
        <w:t>Damage radius distributed between minimum of 2.15 and maximum of 2.15 meters.</w:t>
      </w:r>
    </w:p>
    <w:p w14:paraId="21A73EF3" w14:textId="77777777" w:rsidR="00740FF6" w:rsidRDefault="00740FF6" w:rsidP="00740FF6">
      <w:pPr>
        <w:pStyle w:val="ListParagraph"/>
        <w:numPr>
          <w:ilvl w:val="2"/>
          <w:numId w:val="23"/>
        </w:numPr>
        <w:spacing w:before="100" w:beforeAutospacing="1" w:after="100" w:afterAutospacing="1"/>
      </w:pPr>
      <w:r>
        <w:t>Product Loss costs between minimum of $1,514.19 and maximum of $513,907.55</w:t>
      </w:r>
    </w:p>
    <w:p w14:paraId="2826AA59" w14:textId="77777777" w:rsidR="00740FF6" w:rsidRDefault="00740FF6" w:rsidP="00740FF6">
      <w:pPr>
        <w:pStyle w:val="ListParagraph"/>
        <w:numPr>
          <w:ilvl w:val="1"/>
          <w:numId w:val="23"/>
        </w:numPr>
        <w:spacing w:before="100" w:beforeAutospacing="1" w:after="100" w:afterAutospacing="1"/>
      </w:pPr>
      <w:r>
        <w:t>Rupture scenario:</w:t>
      </w:r>
    </w:p>
    <w:p w14:paraId="6E61E967" w14:textId="77777777" w:rsidR="00740FF6" w:rsidRDefault="00740FF6" w:rsidP="00740FF6">
      <w:pPr>
        <w:pStyle w:val="ListParagraph"/>
        <w:numPr>
          <w:ilvl w:val="2"/>
          <w:numId w:val="23"/>
        </w:numPr>
        <w:spacing w:before="100" w:beforeAutospacing="1" w:after="100" w:afterAutospacing="1"/>
      </w:pPr>
      <w:r>
        <w:t>Economic Loss cost between minimum of $2.54 and maximum of $25.63 Millions of dollars</w:t>
      </w:r>
    </w:p>
    <w:p w14:paraId="3D4402CA" w14:textId="77777777" w:rsidR="00740FF6" w:rsidRDefault="00740FF6" w:rsidP="00740FF6">
      <w:pPr>
        <w:pStyle w:val="ListParagraph"/>
        <w:numPr>
          <w:ilvl w:val="2"/>
          <w:numId w:val="23"/>
        </w:numPr>
        <w:spacing w:before="100" w:beforeAutospacing="1" w:after="100" w:afterAutospacing="1"/>
      </w:pPr>
      <w:r>
        <w:t>No. of intersections with structures is 346.0, with minimum of $25,000.00 and maximum of $22,663,000.00 in cost of structures impacted</w:t>
      </w:r>
    </w:p>
    <w:p w14:paraId="752BC849" w14:textId="77777777" w:rsidR="00740FF6" w:rsidRDefault="00740FF6" w:rsidP="00740FF6">
      <w:pPr>
        <w:pStyle w:val="ListParagraph"/>
        <w:numPr>
          <w:ilvl w:val="2"/>
          <w:numId w:val="23"/>
        </w:numPr>
        <w:spacing w:before="100" w:beforeAutospacing="1" w:after="100" w:afterAutospacing="1"/>
      </w:pPr>
      <w:r>
        <w:t>Damage radius distributed between minimum of 72.08 and maximum of 72.08 meters.</w:t>
      </w:r>
    </w:p>
    <w:p w14:paraId="2BAF8E9C" w14:textId="77777777" w:rsidR="00740FF6" w:rsidRDefault="00740FF6" w:rsidP="00740FF6">
      <w:pPr>
        <w:pStyle w:val="ListParagraph"/>
        <w:numPr>
          <w:ilvl w:val="2"/>
          <w:numId w:val="23"/>
        </w:numPr>
        <w:spacing w:before="100" w:beforeAutospacing="1" w:after="100" w:afterAutospacing="1"/>
      </w:pPr>
      <w:r>
        <w:t>Product Loss costs between minimum of $69,532.38 and maximum of $973,072.76</w:t>
      </w:r>
    </w:p>
    <w:p w14:paraId="08FEB457" w14:textId="77777777" w:rsidR="00740FF6" w:rsidRDefault="00740FF6" w:rsidP="00740FF6">
      <w:pPr>
        <w:pStyle w:val="ListParagraph"/>
        <w:numPr>
          <w:ilvl w:val="1"/>
          <w:numId w:val="23"/>
        </w:numPr>
        <w:spacing w:before="100" w:beforeAutospacing="1" w:after="100" w:afterAutospacing="1"/>
      </w:pPr>
      <w:r>
        <w:t>Puncture scenario:</w:t>
      </w:r>
    </w:p>
    <w:p w14:paraId="2E5933E4" w14:textId="77777777" w:rsidR="00740FF6" w:rsidRDefault="00740FF6" w:rsidP="00740FF6">
      <w:pPr>
        <w:pStyle w:val="ListParagraph"/>
        <w:numPr>
          <w:ilvl w:val="2"/>
          <w:numId w:val="23"/>
        </w:numPr>
        <w:spacing w:before="100" w:beforeAutospacing="1" w:after="100" w:afterAutospacing="1"/>
      </w:pPr>
      <w:r>
        <w:t>Economic Loss cost between minimum of $2.48 and maximum of $5.57 Millions of dollars</w:t>
      </w:r>
    </w:p>
    <w:p w14:paraId="2F2873D7" w14:textId="77777777" w:rsidR="00740FF6" w:rsidRDefault="00740FF6" w:rsidP="00740FF6">
      <w:pPr>
        <w:pStyle w:val="ListParagraph"/>
        <w:numPr>
          <w:ilvl w:val="2"/>
          <w:numId w:val="23"/>
        </w:numPr>
        <w:spacing w:before="100" w:beforeAutospacing="1" w:after="100" w:afterAutospacing="1"/>
      </w:pPr>
      <w:r>
        <w:t>No. of intersections with structures is 730.0, with minimum of $18,600.00 and maximum of $2,713,250.00 in cost of structures impacted</w:t>
      </w:r>
    </w:p>
    <w:p w14:paraId="3DF0D9EB" w14:textId="77777777" w:rsidR="00740FF6" w:rsidRDefault="00740FF6" w:rsidP="00740FF6">
      <w:pPr>
        <w:pStyle w:val="ListParagraph"/>
        <w:numPr>
          <w:ilvl w:val="2"/>
          <w:numId w:val="23"/>
        </w:numPr>
        <w:spacing w:before="100" w:beforeAutospacing="1" w:after="100" w:afterAutospacing="1"/>
      </w:pPr>
      <w:r>
        <w:t>Damage radius distributed between minimum of 8.39 and maximum of 8.39 meters.</w:t>
      </w:r>
    </w:p>
    <w:p w14:paraId="5BE4EBE7" w14:textId="77777777" w:rsidR="00740FF6" w:rsidRDefault="00740FF6" w:rsidP="00740FF6">
      <w:pPr>
        <w:pStyle w:val="ListParagraph"/>
        <w:numPr>
          <w:ilvl w:val="2"/>
          <w:numId w:val="23"/>
        </w:numPr>
        <w:spacing w:before="100" w:beforeAutospacing="1" w:after="100" w:afterAutospacing="1"/>
      </w:pPr>
      <w:r>
        <w:t>Product Loss costs between minimum of $3,183.95 and maximum of $513,907.55</w:t>
      </w:r>
    </w:p>
    <w:p w14:paraId="783AED75" w14:textId="77777777" w:rsidR="00740FF6" w:rsidRDefault="00740FF6" w:rsidP="00740FF6">
      <w:pPr>
        <w:pStyle w:val="ListParagraph"/>
        <w:numPr>
          <w:ilvl w:val="1"/>
          <w:numId w:val="23"/>
        </w:numPr>
        <w:spacing w:before="100" w:beforeAutospacing="1" w:after="100" w:afterAutospacing="1"/>
      </w:pPr>
      <w:r>
        <w:t>Repair costs between minimum of $73,000.00 and maximum of $404,000.00.</w:t>
      </w:r>
    </w:p>
    <w:p w14:paraId="07B49AF7" w14:textId="77777777" w:rsidR="00740FF6" w:rsidRDefault="00740FF6" w:rsidP="00740FF6">
      <w:pPr>
        <w:pStyle w:val="ListParagraph"/>
        <w:numPr>
          <w:ilvl w:val="1"/>
          <w:numId w:val="23"/>
        </w:numPr>
        <w:spacing w:before="100" w:beforeAutospacing="1" w:after="100" w:afterAutospacing="1"/>
      </w:pPr>
      <w:r>
        <w:t>Outage losses between minimum of $2,400,000.00 and maximum of $2,400,000.00.</w:t>
      </w:r>
    </w:p>
    <w:p w14:paraId="36A9BA24" w14:textId="77777777" w:rsidR="00740FF6" w:rsidRDefault="00740FF6" w:rsidP="00740FF6">
      <w:pPr>
        <w:pStyle w:val="ListParagraph"/>
        <w:numPr>
          <w:ilvl w:val="1"/>
          <w:numId w:val="23"/>
        </w:numPr>
        <w:spacing w:before="100" w:beforeAutospacing="1" w:after="100" w:afterAutospacing="1"/>
      </w:pPr>
      <w:r>
        <w:t>Product type is Crude Oil."</w:t>
      </w:r>
    </w:p>
    <w:p w14:paraId="2856CAB3" w14:textId="77777777" w:rsidR="00740FF6" w:rsidRDefault="00740FF6" w:rsidP="00740FF6">
      <w:pPr>
        <w:pStyle w:val="ListParagraph"/>
        <w:numPr>
          <w:ilvl w:val="0"/>
          <w:numId w:val="23"/>
        </w:numPr>
        <w:spacing w:before="100" w:beforeAutospacing="1" w:after="100" w:afterAutospacing="1"/>
      </w:pPr>
      <w:r>
        <w:t>"BUCK CREEK FRAC PLANT TO BRETON NPS 6</w:t>
      </w:r>
    </w:p>
    <w:p w14:paraId="24AB03C7" w14:textId="77777777" w:rsidR="00740FF6" w:rsidRDefault="00740FF6" w:rsidP="00740FF6">
      <w:pPr>
        <w:pStyle w:val="ListParagraph"/>
        <w:numPr>
          <w:ilvl w:val="1"/>
          <w:numId w:val="23"/>
        </w:numPr>
        <w:spacing w:before="100" w:beforeAutospacing="1" w:after="100" w:afterAutospacing="1"/>
      </w:pPr>
      <w:r>
        <w:t>Total Cumulative Length (m):</w:t>
      </w:r>
      <w:r>
        <w:tab/>
        <w:t>30302.96</w:t>
      </w:r>
    </w:p>
    <w:p w14:paraId="4FBCBF76" w14:textId="77777777" w:rsidR="00740FF6" w:rsidRDefault="00740FF6" w:rsidP="00740FF6">
      <w:pPr>
        <w:pStyle w:val="ListParagraph"/>
        <w:numPr>
          <w:ilvl w:val="2"/>
          <w:numId w:val="23"/>
        </w:numPr>
        <w:spacing w:before="100" w:beforeAutospacing="1" w:after="100" w:afterAutospacing="1"/>
      </w:pPr>
      <w:r>
        <w:t>MD Method 1 :</w:t>
      </w:r>
      <w:r>
        <w:tab/>
        <w:t>30302.96</w:t>
      </w:r>
    </w:p>
    <w:p w14:paraId="1709E75D" w14:textId="77777777" w:rsidR="00740FF6" w:rsidRDefault="00740FF6" w:rsidP="00740FF6">
      <w:pPr>
        <w:pStyle w:val="ListParagraph"/>
        <w:numPr>
          <w:ilvl w:val="1"/>
          <w:numId w:val="23"/>
        </w:numPr>
        <w:spacing w:before="100" w:beforeAutospacing="1" w:after="100" w:afterAutospacing="1"/>
      </w:pPr>
      <w:r>
        <w:lastRenderedPageBreak/>
        <w:t>Likelihood of failure distributed between minimum of 1.017e-01 and maximum of 1.082e-01.</w:t>
      </w:r>
    </w:p>
    <w:p w14:paraId="71FD97ED" w14:textId="77777777" w:rsidR="00740FF6" w:rsidRDefault="00740FF6" w:rsidP="00740FF6">
      <w:pPr>
        <w:pStyle w:val="ListParagraph"/>
        <w:numPr>
          <w:ilvl w:val="1"/>
          <w:numId w:val="23"/>
        </w:numPr>
        <w:spacing w:before="100" w:beforeAutospacing="1" w:after="100" w:afterAutospacing="1"/>
      </w:pPr>
      <w:r>
        <w:t>Consequence of failure distributed between minimum of $1.66 and maximum of $4.35 Millions of dollars</w:t>
      </w:r>
    </w:p>
    <w:p w14:paraId="28BA4155" w14:textId="77777777" w:rsidR="00740FF6" w:rsidRDefault="00740FF6" w:rsidP="00740FF6">
      <w:pPr>
        <w:pStyle w:val="ListParagraph"/>
        <w:numPr>
          <w:ilvl w:val="1"/>
          <w:numId w:val="23"/>
        </w:numPr>
        <w:spacing w:before="100" w:beforeAutospacing="1" w:after="100" w:afterAutospacing="1"/>
      </w:pPr>
      <w:r>
        <w:t>Leak scenario:</w:t>
      </w:r>
    </w:p>
    <w:p w14:paraId="0C691274" w14:textId="77777777" w:rsidR="00740FF6" w:rsidRDefault="00740FF6" w:rsidP="00740FF6">
      <w:pPr>
        <w:pStyle w:val="ListParagraph"/>
        <w:numPr>
          <w:ilvl w:val="2"/>
          <w:numId w:val="23"/>
        </w:numPr>
        <w:spacing w:before="100" w:beforeAutospacing="1" w:after="100" w:afterAutospacing="1"/>
      </w:pPr>
      <w:r>
        <w:t>Economic Loss cost between minimum of $0.24 and maximum of $2.93 Millions of dollars</w:t>
      </w:r>
    </w:p>
    <w:p w14:paraId="35F5A4F0" w14:textId="77777777" w:rsidR="00740FF6" w:rsidRDefault="00740FF6" w:rsidP="00740FF6">
      <w:pPr>
        <w:pStyle w:val="ListParagraph"/>
        <w:numPr>
          <w:ilvl w:val="2"/>
          <w:numId w:val="23"/>
        </w:numPr>
        <w:spacing w:before="100" w:beforeAutospacing="1" w:after="100" w:afterAutospacing="1"/>
      </w:pPr>
      <w:r>
        <w:t>No. of intersections with structures is 6.0, with minimum of $25,000.00 and maximum of $2,688,250.00 in cost of structures impacted.</w:t>
      </w:r>
    </w:p>
    <w:p w14:paraId="2BC558E4" w14:textId="77777777" w:rsidR="00740FF6" w:rsidRDefault="00740FF6" w:rsidP="00740FF6">
      <w:pPr>
        <w:pStyle w:val="ListParagraph"/>
        <w:numPr>
          <w:ilvl w:val="2"/>
          <w:numId w:val="23"/>
        </w:numPr>
        <w:spacing w:before="100" w:beforeAutospacing="1" w:after="100" w:afterAutospacing="1"/>
      </w:pPr>
      <w:r>
        <w:t>Damage radius distributed between minimum of 1.73 and maximum of 1.73 meters.</w:t>
      </w:r>
    </w:p>
    <w:p w14:paraId="4CEFE42A" w14:textId="77777777" w:rsidR="00740FF6" w:rsidRDefault="00740FF6" w:rsidP="00740FF6">
      <w:pPr>
        <w:pStyle w:val="ListParagraph"/>
        <w:numPr>
          <w:ilvl w:val="2"/>
          <w:numId w:val="23"/>
        </w:numPr>
        <w:spacing w:before="100" w:beforeAutospacing="1" w:after="100" w:afterAutospacing="1"/>
      </w:pPr>
      <w:r>
        <w:t>Product Loss costs between minimum of $30,397.21 and maximum of $30,397.21</w:t>
      </w:r>
    </w:p>
    <w:p w14:paraId="2A110816" w14:textId="77777777" w:rsidR="00740FF6" w:rsidRDefault="00740FF6" w:rsidP="00740FF6">
      <w:pPr>
        <w:pStyle w:val="ListParagraph"/>
        <w:numPr>
          <w:ilvl w:val="1"/>
          <w:numId w:val="23"/>
        </w:numPr>
        <w:spacing w:before="100" w:beforeAutospacing="1" w:after="100" w:afterAutospacing="1"/>
      </w:pPr>
      <w:r>
        <w:t>Rupture scenario:</w:t>
      </w:r>
    </w:p>
    <w:p w14:paraId="6A6FEBE3" w14:textId="77777777" w:rsidR="00740FF6" w:rsidRDefault="00740FF6" w:rsidP="00740FF6">
      <w:pPr>
        <w:pStyle w:val="ListParagraph"/>
        <w:numPr>
          <w:ilvl w:val="2"/>
          <w:numId w:val="23"/>
        </w:numPr>
        <w:spacing w:before="100" w:beforeAutospacing="1" w:after="100" w:afterAutospacing="1"/>
      </w:pPr>
      <w:r>
        <w:t>Economic Loss cost between minimum of $8.82 and maximum of $15.40 Millions of dollars</w:t>
      </w:r>
    </w:p>
    <w:p w14:paraId="62B950A2" w14:textId="77777777" w:rsidR="00740FF6" w:rsidRDefault="00740FF6" w:rsidP="00740FF6">
      <w:pPr>
        <w:pStyle w:val="ListParagraph"/>
        <w:numPr>
          <w:ilvl w:val="2"/>
          <w:numId w:val="23"/>
        </w:numPr>
        <w:spacing w:before="100" w:beforeAutospacing="1" w:after="100" w:afterAutospacing="1"/>
      </w:pPr>
      <w:r>
        <w:t>No. of intersections with structures is 33.0, with minimum of $18,600.00 and maximum of $6,579,225.00 in cost of structures impacted</w:t>
      </w:r>
    </w:p>
    <w:p w14:paraId="7A5749A3" w14:textId="77777777" w:rsidR="00740FF6" w:rsidRDefault="00740FF6" w:rsidP="00740FF6">
      <w:pPr>
        <w:pStyle w:val="ListParagraph"/>
        <w:numPr>
          <w:ilvl w:val="2"/>
          <w:numId w:val="23"/>
        </w:numPr>
        <w:spacing w:before="100" w:beforeAutospacing="1" w:after="100" w:afterAutospacing="1"/>
      </w:pPr>
      <w:r>
        <w:t>Damage radius distributed between minimum of 58.56 and maximum of 58.56 meters.</w:t>
      </w:r>
    </w:p>
    <w:p w14:paraId="01B0FCE9" w14:textId="77777777" w:rsidR="00740FF6" w:rsidRDefault="00740FF6" w:rsidP="00740FF6">
      <w:pPr>
        <w:pStyle w:val="ListParagraph"/>
        <w:numPr>
          <w:ilvl w:val="2"/>
          <w:numId w:val="23"/>
        </w:numPr>
        <w:spacing w:before="100" w:beforeAutospacing="1" w:after="100" w:afterAutospacing="1"/>
      </w:pPr>
      <w:r>
        <w:t>Product Loss costs between minimum of $8,607,418.48 and maximum of $8,607,418.48</w:t>
      </w:r>
    </w:p>
    <w:p w14:paraId="7DE33282" w14:textId="77777777" w:rsidR="00740FF6" w:rsidRDefault="00740FF6" w:rsidP="00740FF6">
      <w:pPr>
        <w:pStyle w:val="ListParagraph"/>
        <w:numPr>
          <w:ilvl w:val="1"/>
          <w:numId w:val="23"/>
        </w:numPr>
        <w:spacing w:before="100" w:beforeAutospacing="1" w:after="100" w:afterAutospacing="1"/>
      </w:pPr>
      <w:r>
        <w:t>Puncture scenario:</w:t>
      </w:r>
    </w:p>
    <w:p w14:paraId="1015AA74" w14:textId="77777777" w:rsidR="00740FF6" w:rsidRDefault="00740FF6" w:rsidP="00740FF6">
      <w:pPr>
        <w:pStyle w:val="ListParagraph"/>
        <w:numPr>
          <w:ilvl w:val="2"/>
          <w:numId w:val="23"/>
        </w:numPr>
        <w:spacing w:before="100" w:beforeAutospacing="1" w:after="100" w:afterAutospacing="1"/>
      </w:pPr>
      <w:r>
        <w:t>Economic Loss cost between minimum of $1.21 and maximum of $3.90 Millions of dollars</w:t>
      </w:r>
    </w:p>
    <w:p w14:paraId="2A38ED0C" w14:textId="77777777" w:rsidR="00740FF6" w:rsidRDefault="00740FF6" w:rsidP="00740FF6">
      <w:pPr>
        <w:pStyle w:val="ListParagraph"/>
        <w:numPr>
          <w:ilvl w:val="2"/>
          <w:numId w:val="23"/>
        </w:numPr>
        <w:spacing w:before="100" w:beforeAutospacing="1" w:after="100" w:afterAutospacing="1"/>
      </w:pPr>
      <w:r>
        <w:t>No. of intersections with structures is 15.0, with minimum of $18,600.00 and maximum of $2,688,250.00 in cost of structures impacted</w:t>
      </w:r>
    </w:p>
    <w:p w14:paraId="64EAB515" w14:textId="77777777" w:rsidR="00740FF6" w:rsidRDefault="00740FF6" w:rsidP="00740FF6">
      <w:pPr>
        <w:pStyle w:val="ListParagraph"/>
        <w:numPr>
          <w:ilvl w:val="2"/>
          <w:numId w:val="23"/>
        </w:numPr>
        <w:spacing w:before="100" w:beforeAutospacing="1" w:after="100" w:afterAutospacing="1"/>
      </w:pPr>
      <w:r>
        <w:t>Damage radius distributed between minimum of 26.97 and maximum of 26.97 meters.</w:t>
      </w:r>
    </w:p>
    <w:p w14:paraId="1B31CAA9" w14:textId="77777777" w:rsidR="00740FF6" w:rsidRDefault="00740FF6" w:rsidP="00740FF6">
      <w:pPr>
        <w:pStyle w:val="ListParagraph"/>
        <w:numPr>
          <w:ilvl w:val="2"/>
          <w:numId w:val="23"/>
        </w:numPr>
        <w:spacing w:before="100" w:beforeAutospacing="1" w:after="100" w:afterAutospacing="1"/>
      </w:pPr>
      <w:r>
        <w:t>Product Loss costs between minimum of $998,783.28 and maximum of $998,783.28</w:t>
      </w:r>
    </w:p>
    <w:p w14:paraId="60387BAD" w14:textId="77777777" w:rsidR="00740FF6" w:rsidRDefault="00740FF6" w:rsidP="00740FF6">
      <w:pPr>
        <w:pStyle w:val="ListParagraph"/>
        <w:numPr>
          <w:ilvl w:val="1"/>
          <w:numId w:val="23"/>
        </w:numPr>
        <w:spacing w:before="100" w:beforeAutospacing="1" w:after="100" w:afterAutospacing="1"/>
      </w:pPr>
      <w:r>
        <w:t>Repair costs between minimum of $11,500.00 and maximum of $40,000.00.</w:t>
      </w:r>
    </w:p>
    <w:p w14:paraId="71ED8438"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3FF65985" w14:textId="77777777" w:rsidR="00740FF6" w:rsidRDefault="00740FF6" w:rsidP="00740FF6">
      <w:pPr>
        <w:pStyle w:val="ListParagraph"/>
        <w:numPr>
          <w:ilvl w:val="1"/>
          <w:numId w:val="23"/>
        </w:numPr>
        <w:spacing w:before="100" w:beforeAutospacing="1" w:after="100" w:afterAutospacing="1"/>
      </w:pPr>
      <w:r>
        <w:t>Product type is HVP Product."</w:t>
      </w:r>
    </w:p>
    <w:p w14:paraId="68D522D9" w14:textId="77777777" w:rsidR="00740FF6" w:rsidRDefault="00740FF6" w:rsidP="00740FF6">
      <w:pPr>
        <w:pStyle w:val="ListParagraph"/>
        <w:numPr>
          <w:ilvl w:val="0"/>
          <w:numId w:val="23"/>
        </w:numPr>
        <w:spacing w:before="100" w:beforeAutospacing="1" w:after="100" w:afterAutospacing="1"/>
      </w:pPr>
      <w:r>
        <w:t>"SSPL TRUNK LINE NPS 12</w:t>
      </w:r>
    </w:p>
    <w:p w14:paraId="53A6CF60" w14:textId="77777777" w:rsidR="00740FF6" w:rsidRDefault="00740FF6" w:rsidP="00740FF6">
      <w:pPr>
        <w:pStyle w:val="ListParagraph"/>
        <w:numPr>
          <w:ilvl w:val="1"/>
          <w:numId w:val="23"/>
        </w:numPr>
        <w:spacing w:before="100" w:beforeAutospacing="1" w:after="100" w:afterAutospacing="1"/>
      </w:pPr>
      <w:r>
        <w:t>Total Cumulative Length (m):</w:t>
      </w:r>
      <w:r>
        <w:tab/>
        <w:t>10786.69</w:t>
      </w:r>
    </w:p>
    <w:p w14:paraId="416E68F9" w14:textId="77777777" w:rsidR="00740FF6" w:rsidRDefault="00740FF6" w:rsidP="00740FF6">
      <w:pPr>
        <w:pStyle w:val="ListParagraph"/>
        <w:numPr>
          <w:ilvl w:val="2"/>
          <w:numId w:val="23"/>
        </w:numPr>
        <w:spacing w:before="100" w:beforeAutospacing="1" w:after="100" w:afterAutospacing="1"/>
      </w:pPr>
      <w:r>
        <w:t>MD Method 2 :</w:t>
      </w:r>
      <w:r>
        <w:tab/>
        <w:t>10786.69</w:t>
      </w:r>
    </w:p>
    <w:p w14:paraId="43BDDCCB" w14:textId="77777777" w:rsidR="00740FF6" w:rsidRDefault="00740FF6" w:rsidP="00740FF6">
      <w:pPr>
        <w:pStyle w:val="ListParagraph"/>
        <w:numPr>
          <w:ilvl w:val="1"/>
          <w:numId w:val="23"/>
        </w:numPr>
        <w:spacing w:before="100" w:beforeAutospacing="1" w:after="100" w:afterAutospacing="1"/>
      </w:pPr>
      <w:r>
        <w:t>Likelihood of failure distributed between minimum of 1.067e-01 and maximum of 1.000e+00.</w:t>
      </w:r>
    </w:p>
    <w:p w14:paraId="65CC2465" w14:textId="77777777" w:rsidR="00740FF6" w:rsidRDefault="00740FF6" w:rsidP="00740FF6">
      <w:pPr>
        <w:pStyle w:val="ListParagraph"/>
        <w:numPr>
          <w:ilvl w:val="1"/>
          <w:numId w:val="23"/>
        </w:numPr>
        <w:spacing w:before="100" w:beforeAutospacing="1" w:after="100" w:afterAutospacing="1"/>
      </w:pPr>
      <w:r>
        <w:t>Consequence of failure distributed between minimum of $0.85 and maximum of $1.13 Millions of dollars</w:t>
      </w:r>
    </w:p>
    <w:p w14:paraId="639D2FEC" w14:textId="77777777" w:rsidR="00740FF6" w:rsidRDefault="00740FF6" w:rsidP="00740FF6">
      <w:pPr>
        <w:pStyle w:val="ListParagraph"/>
        <w:numPr>
          <w:ilvl w:val="1"/>
          <w:numId w:val="23"/>
        </w:numPr>
        <w:spacing w:before="100" w:beforeAutospacing="1" w:after="100" w:afterAutospacing="1"/>
      </w:pPr>
      <w:r>
        <w:t>Leak scenario:</w:t>
      </w:r>
    </w:p>
    <w:p w14:paraId="20446CE5" w14:textId="77777777" w:rsidR="00740FF6" w:rsidRDefault="00740FF6" w:rsidP="00740FF6">
      <w:pPr>
        <w:pStyle w:val="ListParagraph"/>
        <w:numPr>
          <w:ilvl w:val="2"/>
          <w:numId w:val="23"/>
        </w:numPr>
        <w:spacing w:before="100" w:beforeAutospacing="1" w:after="100" w:afterAutospacing="1"/>
      </w:pPr>
      <w:r>
        <w:t>Economic Loss cost between minimum of $0.85 and maximum of $1.12 Millions of dollars</w:t>
      </w:r>
    </w:p>
    <w:p w14:paraId="7C123FD7" w14:textId="77777777" w:rsidR="00740FF6" w:rsidRDefault="00740FF6" w:rsidP="00740FF6">
      <w:pPr>
        <w:pStyle w:val="ListParagraph"/>
        <w:numPr>
          <w:ilvl w:val="2"/>
          <w:numId w:val="23"/>
        </w:numPr>
        <w:spacing w:before="100" w:beforeAutospacing="1" w:after="100" w:afterAutospacing="1"/>
      </w:pPr>
      <w:r>
        <w:t>No. of intersections with structures is 53.0, with minimum of $25,000.00 and maximum of $269,868.00 in cost of structures impacted.</w:t>
      </w:r>
    </w:p>
    <w:p w14:paraId="63281337" w14:textId="77777777" w:rsidR="00740FF6" w:rsidRDefault="00740FF6" w:rsidP="00740FF6">
      <w:pPr>
        <w:pStyle w:val="ListParagraph"/>
        <w:numPr>
          <w:ilvl w:val="2"/>
          <w:numId w:val="23"/>
        </w:numPr>
        <w:spacing w:before="100" w:beforeAutospacing="1" w:after="100" w:afterAutospacing="1"/>
      </w:pPr>
      <w:r>
        <w:t>Damage radius distributed between minimum of 2.38 and maximum of 2.38 meters.</w:t>
      </w:r>
    </w:p>
    <w:p w14:paraId="1376056B" w14:textId="77777777" w:rsidR="00740FF6" w:rsidRDefault="00740FF6" w:rsidP="00740FF6">
      <w:pPr>
        <w:pStyle w:val="ListParagraph"/>
        <w:numPr>
          <w:ilvl w:val="2"/>
          <w:numId w:val="23"/>
        </w:numPr>
        <w:spacing w:before="100" w:beforeAutospacing="1" w:after="100" w:afterAutospacing="1"/>
      </w:pPr>
      <w:r>
        <w:t>Product Loss costs between minimum of $1,903.09 and maximum of $2,460.63</w:t>
      </w:r>
    </w:p>
    <w:p w14:paraId="31BA8495" w14:textId="77777777" w:rsidR="00740FF6" w:rsidRDefault="00740FF6" w:rsidP="00740FF6">
      <w:pPr>
        <w:pStyle w:val="ListParagraph"/>
        <w:numPr>
          <w:ilvl w:val="1"/>
          <w:numId w:val="23"/>
        </w:numPr>
        <w:spacing w:before="100" w:beforeAutospacing="1" w:after="100" w:afterAutospacing="1"/>
      </w:pPr>
      <w:r>
        <w:lastRenderedPageBreak/>
        <w:t>Rupture scenario:</w:t>
      </w:r>
    </w:p>
    <w:p w14:paraId="5B7D1022" w14:textId="77777777" w:rsidR="00740FF6" w:rsidRDefault="00740FF6" w:rsidP="00740FF6">
      <w:pPr>
        <w:pStyle w:val="ListParagraph"/>
        <w:numPr>
          <w:ilvl w:val="2"/>
          <w:numId w:val="23"/>
        </w:numPr>
        <w:spacing w:before="100" w:beforeAutospacing="1" w:after="100" w:afterAutospacing="1"/>
      </w:pPr>
      <w:r>
        <w:t>Economic Loss cost between minimum of $0.89 and maximum of $1.17 Millions of dollars</w:t>
      </w:r>
    </w:p>
    <w:p w14:paraId="67E0D78B" w14:textId="77777777" w:rsidR="00740FF6" w:rsidRDefault="00740FF6" w:rsidP="00740FF6">
      <w:pPr>
        <w:pStyle w:val="ListParagraph"/>
        <w:numPr>
          <w:ilvl w:val="2"/>
          <w:numId w:val="23"/>
        </w:numPr>
        <w:spacing w:before="100" w:beforeAutospacing="1" w:after="100" w:afterAutospacing="1"/>
      </w:pPr>
      <w:r>
        <w:t>No. of intersections with structures is 77.0, with minimum of $25,000.00 and maximum of $269,868.00 in cost of structures impacted</w:t>
      </w:r>
    </w:p>
    <w:p w14:paraId="37B9DE9E" w14:textId="77777777" w:rsidR="00740FF6" w:rsidRDefault="00740FF6" w:rsidP="00740FF6">
      <w:pPr>
        <w:pStyle w:val="ListParagraph"/>
        <w:numPr>
          <w:ilvl w:val="2"/>
          <w:numId w:val="23"/>
        </w:numPr>
        <w:spacing w:before="100" w:beforeAutospacing="1" w:after="100" w:afterAutospacing="1"/>
      </w:pPr>
      <w:r>
        <w:t>Damage radius distributed between minimum of 44.98 and maximum of 44.98 meters.</w:t>
      </w:r>
    </w:p>
    <w:p w14:paraId="709E152F" w14:textId="77777777" w:rsidR="00740FF6" w:rsidRDefault="00740FF6" w:rsidP="00740FF6">
      <w:pPr>
        <w:pStyle w:val="ListParagraph"/>
        <w:numPr>
          <w:ilvl w:val="2"/>
          <w:numId w:val="23"/>
        </w:numPr>
        <w:spacing w:before="100" w:beforeAutospacing="1" w:after="100" w:afterAutospacing="1"/>
      </w:pPr>
      <w:r>
        <w:t>Product Loss costs between minimum of $41,880.03 and maximum of $141,238.69</w:t>
      </w:r>
    </w:p>
    <w:p w14:paraId="7B9F9858" w14:textId="77777777" w:rsidR="00740FF6" w:rsidRDefault="00740FF6" w:rsidP="00740FF6">
      <w:pPr>
        <w:pStyle w:val="ListParagraph"/>
        <w:numPr>
          <w:ilvl w:val="1"/>
          <w:numId w:val="23"/>
        </w:numPr>
        <w:spacing w:before="100" w:beforeAutospacing="1" w:after="100" w:afterAutospacing="1"/>
      </w:pPr>
      <w:r>
        <w:t>Puncture scenario:</w:t>
      </w:r>
    </w:p>
    <w:p w14:paraId="34A453F1" w14:textId="77777777" w:rsidR="00740FF6" w:rsidRDefault="00740FF6" w:rsidP="00740FF6">
      <w:pPr>
        <w:pStyle w:val="ListParagraph"/>
        <w:numPr>
          <w:ilvl w:val="2"/>
          <w:numId w:val="23"/>
        </w:numPr>
        <w:spacing w:before="100" w:beforeAutospacing="1" w:after="100" w:afterAutospacing="1"/>
      </w:pPr>
      <w:r>
        <w:t>Economic Loss cost between minimum of $0.91 and maximum of $1.18 Millions of dollars</w:t>
      </w:r>
    </w:p>
    <w:p w14:paraId="1F3514A7" w14:textId="77777777" w:rsidR="00740FF6" w:rsidRDefault="00740FF6" w:rsidP="00740FF6">
      <w:pPr>
        <w:pStyle w:val="ListParagraph"/>
        <w:numPr>
          <w:ilvl w:val="2"/>
          <w:numId w:val="23"/>
        </w:numPr>
        <w:spacing w:before="100" w:beforeAutospacing="1" w:after="100" w:afterAutospacing="1"/>
      </w:pPr>
      <w:r>
        <w:t>No. of intersections with structures is 84.0, with minimum of $25,000.00 and maximum of $269,868.00 in cost of structures impacted</w:t>
      </w:r>
    </w:p>
    <w:p w14:paraId="526604D0" w14:textId="77777777" w:rsidR="00740FF6" w:rsidRDefault="00740FF6" w:rsidP="00740FF6">
      <w:pPr>
        <w:pStyle w:val="ListParagraph"/>
        <w:numPr>
          <w:ilvl w:val="2"/>
          <w:numId w:val="23"/>
        </w:numPr>
        <w:spacing w:before="100" w:beforeAutospacing="1" w:after="100" w:afterAutospacing="1"/>
      </w:pPr>
      <w:r>
        <w:t>Damage radius distributed between minimum of 9.3 and maximum of 9.3 meters.</w:t>
      </w:r>
    </w:p>
    <w:p w14:paraId="2ED3779B" w14:textId="77777777" w:rsidR="00740FF6" w:rsidRDefault="00740FF6" w:rsidP="00740FF6">
      <w:pPr>
        <w:pStyle w:val="ListParagraph"/>
        <w:numPr>
          <w:ilvl w:val="2"/>
          <w:numId w:val="23"/>
        </w:numPr>
        <w:spacing w:before="100" w:beforeAutospacing="1" w:after="100" w:afterAutospacing="1"/>
      </w:pPr>
      <w:r>
        <w:t>Product Loss costs between minimum of $62,531.33 and maximum of $80,850.86</w:t>
      </w:r>
    </w:p>
    <w:p w14:paraId="01A03933" w14:textId="77777777" w:rsidR="00740FF6" w:rsidRDefault="00740FF6" w:rsidP="00740FF6">
      <w:pPr>
        <w:pStyle w:val="ListParagraph"/>
        <w:numPr>
          <w:ilvl w:val="1"/>
          <w:numId w:val="23"/>
        </w:numPr>
        <w:spacing w:before="100" w:beforeAutospacing="1" w:after="100" w:afterAutospacing="1"/>
      </w:pPr>
      <w:r>
        <w:t>Repair costs between minimum of $44,000.00 and maximum of $187,000.00.</w:t>
      </w:r>
    </w:p>
    <w:p w14:paraId="7ABEFC5E" w14:textId="77777777" w:rsidR="00740FF6" w:rsidRDefault="00740FF6" w:rsidP="00740FF6">
      <w:pPr>
        <w:pStyle w:val="ListParagraph"/>
        <w:numPr>
          <w:ilvl w:val="1"/>
          <w:numId w:val="23"/>
        </w:numPr>
        <w:spacing w:before="100" w:beforeAutospacing="1" w:after="100" w:afterAutospacing="1"/>
      </w:pPr>
      <w:r>
        <w:t>Outage losses between minimum of $800,000.00 and maximum of $800,000.00.</w:t>
      </w:r>
    </w:p>
    <w:p w14:paraId="0BE48DC0" w14:textId="77777777" w:rsidR="00740FF6" w:rsidRDefault="00740FF6" w:rsidP="00740FF6">
      <w:pPr>
        <w:pStyle w:val="ListParagraph"/>
        <w:numPr>
          <w:ilvl w:val="1"/>
          <w:numId w:val="23"/>
        </w:numPr>
        <w:spacing w:before="100" w:beforeAutospacing="1" w:after="100" w:afterAutospacing="1"/>
      </w:pPr>
      <w:r>
        <w:t>Product type is Crude Oil."</w:t>
      </w:r>
    </w:p>
    <w:p w14:paraId="5A1EB778" w14:textId="77777777" w:rsidR="00740FF6" w:rsidRDefault="00740FF6" w:rsidP="00740FF6">
      <w:pPr>
        <w:pStyle w:val="ListParagraph"/>
        <w:numPr>
          <w:ilvl w:val="0"/>
          <w:numId w:val="23"/>
        </w:numPr>
        <w:spacing w:before="100" w:beforeAutospacing="1" w:after="100" w:afterAutospacing="1"/>
      </w:pPr>
      <w:r>
        <w:t>"BRETON TO EDMONTON NPS 10</w:t>
      </w:r>
    </w:p>
    <w:p w14:paraId="677163B0" w14:textId="77777777" w:rsidR="00740FF6" w:rsidRDefault="00740FF6" w:rsidP="00740FF6">
      <w:pPr>
        <w:pStyle w:val="ListParagraph"/>
        <w:numPr>
          <w:ilvl w:val="1"/>
          <w:numId w:val="23"/>
        </w:numPr>
        <w:spacing w:before="100" w:beforeAutospacing="1" w:after="100" w:afterAutospacing="1"/>
      </w:pPr>
      <w:r>
        <w:t>Total Cumulative Length (m):</w:t>
      </w:r>
      <w:r>
        <w:tab/>
        <w:t>10681.94</w:t>
      </w:r>
    </w:p>
    <w:p w14:paraId="040A42C3" w14:textId="77777777" w:rsidR="00740FF6" w:rsidRDefault="00740FF6" w:rsidP="00740FF6">
      <w:pPr>
        <w:pStyle w:val="ListParagraph"/>
        <w:numPr>
          <w:ilvl w:val="2"/>
          <w:numId w:val="23"/>
        </w:numPr>
        <w:spacing w:before="100" w:beforeAutospacing="1" w:after="100" w:afterAutospacing="1"/>
      </w:pPr>
      <w:r>
        <w:t>SCC Method 2 :</w:t>
      </w:r>
      <w:r>
        <w:tab/>
        <w:t>9872.15</w:t>
      </w:r>
    </w:p>
    <w:p w14:paraId="18AFF4EE" w14:textId="77777777" w:rsidR="00740FF6" w:rsidRDefault="00740FF6" w:rsidP="00740FF6">
      <w:pPr>
        <w:pStyle w:val="ListParagraph"/>
        <w:numPr>
          <w:ilvl w:val="2"/>
          <w:numId w:val="23"/>
        </w:numPr>
        <w:spacing w:before="100" w:beforeAutospacing="1" w:after="100" w:afterAutospacing="1"/>
      </w:pPr>
      <w:r>
        <w:t>MD Method 2 :</w:t>
      </w:r>
      <w:r>
        <w:tab/>
        <w:t>629.84</w:t>
      </w:r>
    </w:p>
    <w:p w14:paraId="315409E1" w14:textId="77777777" w:rsidR="00740FF6" w:rsidRDefault="00740FF6" w:rsidP="00740FF6">
      <w:pPr>
        <w:pStyle w:val="ListParagraph"/>
        <w:numPr>
          <w:ilvl w:val="2"/>
          <w:numId w:val="23"/>
        </w:numPr>
        <w:spacing w:before="100" w:beforeAutospacing="1" w:after="100" w:afterAutospacing="1"/>
      </w:pPr>
      <w:r>
        <w:t>CSCC Method 2 :</w:t>
      </w:r>
      <w:r>
        <w:tab/>
        <w:t>179.95</w:t>
      </w:r>
    </w:p>
    <w:p w14:paraId="000BD828" w14:textId="77777777" w:rsidR="00740FF6" w:rsidRDefault="00740FF6" w:rsidP="00740FF6">
      <w:pPr>
        <w:pStyle w:val="ListParagraph"/>
        <w:numPr>
          <w:ilvl w:val="1"/>
          <w:numId w:val="23"/>
        </w:numPr>
        <w:spacing w:before="100" w:beforeAutospacing="1" w:after="100" w:afterAutospacing="1"/>
      </w:pPr>
      <w:r>
        <w:t>Likelihood of failure distributed between minimum of 1.053e-02 and maximum of 1.000e+00.</w:t>
      </w:r>
    </w:p>
    <w:p w14:paraId="61701AB8" w14:textId="77777777" w:rsidR="00740FF6" w:rsidRDefault="00740FF6" w:rsidP="00740FF6">
      <w:pPr>
        <w:pStyle w:val="ListParagraph"/>
        <w:numPr>
          <w:ilvl w:val="1"/>
          <w:numId w:val="23"/>
        </w:numPr>
        <w:spacing w:before="100" w:beforeAutospacing="1" w:after="100" w:afterAutospacing="1"/>
      </w:pPr>
      <w:r>
        <w:t>Consequence of failure distributed between minimum of $0.26 and maximum of $89.50 Millions of dollars</w:t>
      </w:r>
    </w:p>
    <w:p w14:paraId="24BDFAC9" w14:textId="77777777" w:rsidR="00740FF6" w:rsidRDefault="00740FF6" w:rsidP="00740FF6">
      <w:pPr>
        <w:pStyle w:val="ListParagraph"/>
        <w:numPr>
          <w:ilvl w:val="1"/>
          <w:numId w:val="23"/>
        </w:numPr>
        <w:spacing w:before="100" w:beforeAutospacing="1" w:after="100" w:afterAutospacing="1"/>
      </w:pPr>
      <w:r>
        <w:t>Leak scenario:</w:t>
      </w:r>
    </w:p>
    <w:p w14:paraId="274AAE63" w14:textId="77777777" w:rsidR="00740FF6" w:rsidRDefault="00740FF6" w:rsidP="00740FF6">
      <w:pPr>
        <w:pStyle w:val="ListParagraph"/>
        <w:numPr>
          <w:ilvl w:val="2"/>
          <w:numId w:val="23"/>
        </w:numPr>
        <w:spacing w:before="100" w:beforeAutospacing="1" w:after="100" w:afterAutospacing="1"/>
      </w:pPr>
      <w:r>
        <w:t>Economic Loss cost between minimum of $0.26 and maximum of $5.70 Millions of dollars</w:t>
      </w:r>
    </w:p>
    <w:p w14:paraId="7710DCBC" w14:textId="77777777" w:rsidR="00740FF6" w:rsidRDefault="00740FF6" w:rsidP="00740FF6">
      <w:pPr>
        <w:pStyle w:val="ListParagraph"/>
        <w:numPr>
          <w:ilvl w:val="2"/>
          <w:numId w:val="23"/>
        </w:numPr>
        <w:spacing w:before="100" w:beforeAutospacing="1" w:after="100" w:afterAutospacing="1"/>
      </w:pPr>
      <w:r>
        <w:t>No. of intersections with structures is 105.0, with minimum of $18,600.00 and maximum of $5,376,500.00 in cost of structures impacted.</w:t>
      </w:r>
    </w:p>
    <w:p w14:paraId="5CF11128" w14:textId="77777777" w:rsidR="00740FF6" w:rsidRDefault="00740FF6" w:rsidP="00740FF6">
      <w:pPr>
        <w:pStyle w:val="ListParagraph"/>
        <w:numPr>
          <w:ilvl w:val="2"/>
          <w:numId w:val="23"/>
        </w:numPr>
        <w:spacing w:before="100" w:beforeAutospacing="1" w:after="100" w:afterAutospacing="1"/>
      </w:pPr>
      <w:r>
        <w:t>Damage radius distributed between minimum of 2.06 and maximum of 2.43 meters.</w:t>
      </w:r>
    </w:p>
    <w:p w14:paraId="272C04EC" w14:textId="77777777" w:rsidR="00740FF6" w:rsidRDefault="00740FF6" w:rsidP="00740FF6">
      <w:pPr>
        <w:pStyle w:val="ListParagraph"/>
        <w:numPr>
          <w:ilvl w:val="2"/>
          <w:numId w:val="23"/>
        </w:numPr>
        <w:spacing w:before="100" w:beforeAutospacing="1" w:after="100" w:afterAutospacing="1"/>
      </w:pPr>
      <w:r>
        <w:t>Product Loss costs between minimum of $42,899.29 and maximum of $59,691.29</w:t>
      </w:r>
    </w:p>
    <w:p w14:paraId="5EC59FF5" w14:textId="77777777" w:rsidR="00740FF6" w:rsidRDefault="00740FF6" w:rsidP="00740FF6">
      <w:pPr>
        <w:pStyle w:val="ListParagraph"/>
        <w:numPr>
          <w:ilvl w:val="1"/>
          <w:numId w:val="23"/>
        </w:numPr>
        <w:spacing w:before="100" w:beforeAutospacing="1" w:after="100" w:afterAutospacing="1"/>
      </w:pPr>
      <w:r>
        <w:t>Rupture scenario:</w:t>
      </w:r>
    </w:p>
    <w:p w14:paraId="5E966C1E" w14:textId="77777777" w:rsidR="00740FF6" w:rsidRDefault="00740FF6" w:rsidP="00740FF6">
      <w:pPr>
        <w:pStyle w:val="ListParagraph"/>
        <w:numPr>
          <w:ilvl w:val="2"/>
          <w:numId w:val="23"/>
        </w:numPr>
        <w:spacing w:before="100" w:beforeAutospacing="1" w:after="100" w:afterAutospacing="1"/>
      </w:pPr>
      <w:r>
        <w:t>Economic Loss cost between minimum of $0.24 and maximum of $201.26 Millions of dollars</w:t>
      </w:r>
    </w:p>
    <w:p w14:paraId="4BBEAD3D" w14:textId="77777777" w:rsidR="00740FF6" w:rsidRDefault="00740FF6" w:rsidP="00740FF6">
      <w:pPr>
        <w:pStyle w:val="ListParagraph"/>
        <w:numPr>
          <w:ilvl w:val="2"/>
          <w:numId w:val="23"/>
        </w:numPr>
        <w:spacing w:before="100" w:beforeAutospacing="1" w:after="100" w:afterAutospacing="1"/>
      </w:pPr>
      <w:r>
        <w:t>No. of intersections with structures is 220.0, with minimum of $25,000.00 and maximum of $200,956,075.00 in cost of structures impacted</w:t>
      </w:r>
    </w:p>
    <w:p w14:paraId="6D08DE0A" w14:textId="77777777" w:rsidR="00740FF6" w:rsidRDefault="00740FF6" w:rsidP="00740FF6">
      <w:pPr>
        <w:pStyle w:val="ListParagraph"/>
        <w:numPr>
          <w:ilvl w:val="2"/>
          <w:numId w:val="23"/>
        </w:numPr>
        <w:spacing w:before="100" w:beforeAutospacing="1" w:after="100" w:afterAutospacing="1"/>
      </w:pPr>
      <w:r>
        <w:t>Damage radius distributed between minimum of 93.93 and maximum of 105.79 meters.</w:t>
      </w:r>
    </w:p>
    <w:p w14:paraId="083B2085" w14:textId="77777777" w:rsidR="00740FF6" w:rsidRDefault="00740FF6" w:rsidP="00740FF6">
      <w:pPr>
        <w:pStyle w:val="ListParagraph"/>
        <w:numPr>
          <w:ilvl w:val="2"/>
          <w:numId w:val="23"/>
        </w:numPr>
        <w:spacing w:before="100" w:beforeAutospacing="1" w:after="100" w:afterAutospacing="1"/>
      </w:pPr>
      <w:r>
        <w:t>Product Loss costs between minimum of $20,118.82 and maximum of $48,667.11</w:t>
      </w:r>
    </w:p>
    <w:p w14:paraId="5F5B3D98" w14:textId="77777777" w:rsidR="00740FF6" w:rsidRDefault="00740FF6" w:rsidP="00740FF6">
      <w:pPr>
        <w:pStyle w:val="ListParagraph"/>
        <w:numPr>
          <w:ilvl w:val="1"/>
          <w:numId w:val="23"/>
        </w:numPr>
        <w:spacing w:before="100" w:beforeAutospacing="1" w:after="100" w:afterAutospacing="1"/>
      </w:pPr>
      <w:r>
        <w:t>Puncture scenario:</w:t>
      </w:r>
    </w:p>
    <w:p w14:paraId="4A56E1A9" w14:textId="77777777" w:rsidR="00740FF6" w:rsidRDefault="00740FF6" w:rsidP="00740FF6">
      <w:pPr>
        <w:pStyle w:val="ListParagraph"/>
        <w:numPr>
          <w:ilvl w:val="2"/>
          <w:numId w:val="23"/>
        </w:numPr>
        <w:spacing w:before="100" w:beforeAutospacing="1" w:after="100" w:afterAutospacing="1"/>
      </w:pPr>
      <w:r>
        <w:lastRenderedPageBreak/>
        <w:t>Economic Loss cost between minimum of $1.63 and maximum of $98.76 Millions of dollars</w:t>
      </w:r>
    </w:p>
    <w:p w14:paraId="021BEA63" w14:textId="77777777" w:rsidR="00740FF6" w:rsidRDefault="00740FF6" w:rsidP="00740FF6">
      <w:pPr>
        <w:pStyle w:val="ListParagraph"/>
        <w:numPr>
          <w:ilvl w:val="2"/>
          <w:numId w:val="23"/>
        </w:numPr>
        <w:spacing w:before="100" w:beforeAutospacing="1" w:after="100" w:afterAutospacing="1"/>
      </w:pPr>
      <w:r>
        <w:t>No. of intersections with structures is 318.0, with minimum of $0.00 and maximum of $97,071,340.00 in cost of structures impacted</w:t>
      </w:r>
    </w:p>
    <w:p w14:paraId="03FB9137" w14:textId="77777777" w:rsidR="00740FF6" w:rsidRDefault="00740FF6" w:rsidP="00740FF6">
      <w:pPr>
        <w:pStyle w:val="ListParagraph"/>
        <w:numPr>
          <w:ilvl w:val="2"/>
          <w:numId w:val="23"/>
        </w:numPr>
        <w:spacing w:before="100" w:beforeAutospacing="1" w:after="100" w:afterAutospacing="1"/>
      </w:pPr>
      <w:r>
        <w:t>Damage radius distributed between minimum of 30.53 and maximum of 34.38 meters.</w:t>
      </w:r>
    </w:p>
    <w:p w14:paraId="64FE95C4" w14:textId="77777777" w:rsidR="00740FF6" w:rsidRDefault="00740FF6" w:rsidP="00740FF6">
      <w:pPr>
        <w:pStyle w:val="ListParagraph"/>
        <w:numPr>
          <w:ilvl w:val="2"/>
          <w:numId w:val="23"/>
        </w:numPr>
        <w:spacing w:before="100" w:beforeAutospacing="1" w:after="100" w:afterAutospacing="1"/>
      </w:pPr>
      <w:r>
        <w:t>Product Loss costs between minimum of $1,409,573.18 and maximum of $1,961,320.39</w:t>
      </w:r>
    </w:p>
    <w:p w14:paraId="15C4662D" w14:textId="77777777" w:rsidR="00740FF6" w:rsidRDefault="00740FF6" w:rsidP="00740FF6">
      <w:pPr>
        <w:pStyle w:val="ListParagraph"/>
        <w:numPr>
          <w:ilvl w:val="1"/>
          <w:numId w:val="23"/>
        </w:numPr>
        <w:spacing w:before="100" w:beforeAutospacing="1" w:after="100" w:afterAutospacing="1"/>
      </w:pPr>
      <w:r>
        <w:t>Repair costs between minimum of $17,000.00 and maximum of $79,000.00.</w:t>
      </w:r>
    </w:p>
    <w:p w14:paraId="2A9078B5"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03737F9D" w14:textId="77777777" w:rsidR="00740FF6" w:rsidRDefault="00740FF6" w:rsidP="00740FF6">
      <w:pPr>
        <w:pStyle w:val="ListParagraph"/>
        <w:numPr>
          <w:ilvl w:val="1"/>
          <w:numId w:val="23"/>
        </w:numPr>
        <w:spacing w:before="100" w:beforeAutospacing="1" w:after="100" w:afterAutospacing="1"/>
      </w:pPr>
      <w:r>
        <w:t>Product type is HVP Product."</w:t>
      </w:r>
    </w:p>
    <w:p w14:paraId="00F364EF" w14:textId="77777777" w:rsidR="00740FF6" w:rsidRDefault="00740FF6" w:rsidP="00740FF6">
      <w:pPr>
        <w:pStyle w:val="ListParagraph"/>
        <w:numPr>
          <w:ilvl w:val="0"/>
          <w:numId w:val="23"/>
        </w:numPr>
        <w:spacing w:before="100" w:beforeAutospacing="1" w:after="100" w:afterAutospacing="1"/>
      </w:pPr>
      <w:r>
        <w:t>"MADDEN 13-30 TO SUNDRE 16-8 NPS 8</w:t>
      </w:r>
    </w:p>
    <w:p w14:paraId="1473CF76" w14:textId="77777777" w:rsidR="00740FF6" w:rsidRDefault="00740FF6" w:rsidP="00740FF6">
      <w:pPr>
        <w:pStyle w:val="ListParagraph"/>
        <w:numPr>
          <w:ilvl w:val="1"/>
          <w:numId w:val="23"/>
        </w:numPr>
        <w:spacing w:before="100" w:beforeAutospacing="1" w:after="100" w:afterAutospacing="1"/>
      </w:pPr>
      <w:r>
        <w:t>Total Cumulative Length (m):</w:t>
      </w:r>
      <w:r>
        <w:tab/>
        <w:t>10660.51</w:t>
      </w:r>
    </w:p>
    <w:p w14:paraId="39EAA2E8" w14:textId="77777777" w:rsidR="00740FF6" w:rsidRDefault="00740FF6" w:rsidP="00740FF6">
      <w:pPr>
        <w:pStyle w:val="ListParagraph"/>
        <w:numPr>
          <w:ilvl w:val="2"/>
          <w:numId w:val="23"/>
        </w:numPr>
        <w:spacing w:before="100" w:beforeAutospacing="1" w:after="100" w:afterAutospacing="1"/>
      </w:pPr>
      <w:r>
        <w:t>MD Method 1 :</w:t>
      </w:r>
      <w:r>
        <w:tab/>
        <w:t>10660.51</w:t>
      </w:r>
    </w:p>
    <w:p w14:paraId="797876BB" w14:textId="77777777" w:rsidR="00740FF6" w:rsidRDefault="00740FF6" w:rsidP="00740FF6">
      <w:pPr>
        <w:pStyle w:val="ListParagraph"/>
        <w:numPr>
          <w:ilvl w:val="1"/>
          <w:numId w:val="23"/>
        </w:numPr>
        <w:spacing w:before="100" w:beforeAutospacing="1" w:after="100" w:afterAutospacing="1"/>
      </w:pPr>
      <w:r>
        <w:t>Likelihood of failure distributed between minimum of 1.085e-01 and maximum of 9.167e-01.</w:t>
      </w:r>
    </w:p>
    <w:p w14:paraId="1D6FE15E" w14:textId="77777777" w:rsidR="00740FF6" w:rsidRDefault="00740FF6" w:rsidP="00740FF6">
      <w:pPr>
        <w:pStyle w:val="ListParagraph"/>
        <w:numPr>
          <w:ilvl w:val="1"/>
          <w:numId w:val="23"/>
        </w:numPr>
        <w:spacing w:before="100" w:beforeAutospacing="1" w:after="100" w:afterAutospacing="1"/>
      </w:pPr>
      <w:r>
        <w:t>Consequence of failure distributed between minimum of $0.22 and maximum of $2.07 Millions of dollars</w:t>
      </w:r>
    </w:p>
    <w:p w14:paraId="68258952" w14:textId="77777777" w:rsidR="00740FF6" w:rsidRDefault="00740FF6" w:rsidP="00740FF6">
      <w:pPr>
        <w:pStyle w:val="ListParagraph"/>
        <w:numPr>
          <w:ilvl w:val="1"/>
          <w:numId w:val="23"/>
        </w:numPr>
        <w:spacing w:before="100" w:beforeAutospacing="1" w:after="100" w:afterAutospacing="1"/>
      </w:pPr>
      <w:r>
        <w:t>Leak scenario:</w:t>
      </w:r>
    </w:p>
    <w:p w14:paraId="0311F525" w14:textId="77777777" w:rsidR="00740FF6" w:rsidRDefault="00740FF6" w:rsidP="00740FF6">
      <w:pPr>
        <w:pStyle w:val="ListParagraph"/>
        <w:numPr>
          <w:ilvl w:val="2"/>
          <w:numId w:val="23"/>
        </w:numPr>
        <w:spacing w:before="100" w:beforeAutospacing="1" w:after="100" w:afterAutospacing="1"/>
      </w:pPr>
      <w:r>
        <w:t>Economic Loss cost between minimum of $0.22 and maximum of $2.06 Millions of dollars</w:t>
      </w:r>
    </w:p>
    <w:p w14:paraId="62F64490" w14:textId="77777777" w:rsidR="00740FF6" w:rsidRDefault="00740FF6" w:rsidP="00740FF6">
      <w:pPr>
        <w:pStyle w:val="ListParagraph"/>
        <w:numPr>
          <w:ilvl w:val="2"/>
          <w:numId w:val="23"/>
        </w:numPr>
        <w:spacing w:before="100" w:beforeAutospacing="1" w:after="100" w:afterAutospacing="1"/>
      </w:pPr>
      <w:r>
        <w:t>No. of intersections with structures is 53.0, with minimum of $25,000.00 and maximum of $1,839,600.00 in cost of structures impacted.</w:t>
      </w:r>
    </w:p>
    <w:p w14:paraId="1CB12408" w14:textId="77777777" w:rsidR="00740FF6" w:rsidRDefault="00740FF6" w:rsidP="00740FF6">
      <w:pPr>
        <w:pStyle w:val="ListParagraph"/>
        <w:numPr>
          <w:ilvl w:val="2"/>
          <w:numId w:val="23"/>
        </w:numPr>
        <w:spacing w:before="100" w:beforeAutospacing="1" w:after="100" w:afterAutospacing="1"/>
      </w:pPr>
      <w:r>
        <w:t>Damage radius distributed between minimum of 2.22 and maximum of 2.22 meters.</w:t>
      </w:r>
    </w:p>
    <w:p w14:paraId="52BFF79C" w14:textId="77777777" w:rsidR="00740FF6" w:rsidRDefault="00740FF6" w:rsidP="00740FF6">
      <w:pPr>
        <w:pStyle w:val="ListParagraph"/>
        <w:numPr>
          <w:ilvl w:val="2"/>
          <w:numId w:val="23"/>
        </w:numPr>
        <w:spacing w:before="100" w:beforeAutospacing="1" w:after="100" w:afterAutospacing="1"/>
      </w:pPr>
      <w:r>
        <w:t>Product Loss costs between minimum of $1,625.35 and maximum of $1,930.93</w:t>
      </w:r>
    </w:p>
    <w:p w14:paraId="298AF80F" w14:textId="77777777" w:rsidR="00740FF6" w:rsidRDefault="00740FF6" w:rsidP="00740FF6">
      <w:pPr>
        <w:pStyle w:val="ListParagraph"/>
        <w:numPr>
          <w:ilvl w:val="1"/>
          <w:numId w:val="23"/>
        </w:numPr>
        <w:spacing w:before="100" w:beforeAutospacing="1" w:after="100" w:afterAutospacing="1"/>
      </w:pPr>
      <w:r>
        <w:t>Rupture scenario:</w:t>
      </w:r>
    </w:p>
    <w:p w14:paraId="535B2FDD" w14:textId="77777777" w:rsidR="00740FF6" w:rsidRDefault="00740FF6" w:rsidP="00740FF6">
      <w:pPr>
        <w:pStyle w:val="ListParagraph"/>
        <w:numPr>
          <w:ilvl w:val="2"/>
          <w:numId w:val="23"/>
        </w:numPr>
        <w:spacing w:before="100" w:beforeAutospacing="1" w:after="100" w:afterAutospacing="1"/>
      </w:pPr>
      <w:r>
        <w:t>Economic Loss cost between minimum of $0.22 and maximum of $2.11 Millions of dollars</w:t>
      </w:r>
    </w:p>
    <w:p w14:paraId="6C481802" w14:textId="77777777" w:rsidR="00740FF6" w:rsidRDefault="00740FF6" w:rsidP="00740FF6">
      <w:pPr>
        <w:pStyle w:val="ListParagraph"/>
        <w:numPr>
          <w:ilvl w:val="2"/>
          <w:numId w:val="23"/>
        </w:numPr>
        <w:spacing w:before="100" w:beforeAutospacing="1" w:after="100" w:afterAutospacing="1"/>
      </w:pPr>
      <w:r>
        <w:t>No. of intersections with structures is 44.0, with minimum of $25,000.00 and maximum of $1,839,600.00 in cost of structures impacted</w:t>
      </w:r>
    </w:p>
    <w:p w14:paraId="24CE060E" w14:textId="77777777" w:rsidR="00740FF6" w:rsidRDefault="00740FF6" w:rsidP="00740FF6">
      <w:pPr>
        <w:pStyle w:val="ListParagraph"/>
        <w:numPr>
          <w:ilvl w:val="2"/>
          <w:numId w:val="23"/>
        </w:numPr>
        <w:spacing w:before="100" w:beforeAutospacing="1" w:after="100" w:afterAutospacing="1"/>
      </w:pPr>
      <w:r>
        <w:t>Damage radius distributed between minimum of 29.34 and maximum of 29.34 meters.</w:t>
      </w:r>
    </w:p>
    <w:p w14:paraId="0ECB0E59" w14:textId="77777777" w:rsidR="00740FF6" w:rsidRDefault="00740FF6" w:rsidP="00740FF6">
      <w:pPr>
        <w:pStyle w:val="ListParagraph"/>
        <w:numPr>
          <w:ilvl w:val="2"/>
          <w:numId w:val="23"/>
        </w:numPr>
        <w:spacing w:before="100" w:beforeAutospacing="1" w:after="100" w:afterAutospacing="1"/>
      </w:pPr>
      <w:r>
        <w:t>Product Loss costs between minimum of $7,155.80 and maximum of $57,172.05</w:t>
      </w:r>
    </w:p>
    <w:p w14:paraId="1EF215D8" w14:textId="77777777" w:rsidR="00740FF6" w:rsidRDefault="00740FF6" w:rsidP="00740FF6">
      <w:pPr>
        <w:pStyle w:val="ListParagraph"/>
        <w:numPr>
          <w:ilvl w:val="1"/>
          <w:numId w:val="23"/>
        </w:numPr>
        <w:spacing w:before="100" w:beforeAutospacing="1" w:after="100" w:afterAutospacing="1"/>
      </w:pPr>
      <w:r>
        <w:t>Puncture scenario:</w:t>
      </w:r>
    </w:p>
    <w:p w14:paraId="483CCB12" w14:textId="77777777" w:rsidR="00740FF6" w:rsidRDefault="00740FF6" w:rsidP="00740FF6">
      <w:pPr>
        <w:pStyle w:val="ListParagraph"/>
        <w:numPr>
          <w:ilvl w:val="2"/>
          <w:numId w:val="23"/>
        </w:numPr>
        <w:spacing w:before="100" w:beforeAutospacing="1" w:after="100" w:afterAutospacing="1"/>
      </w:pPr>
      <w:r>
        <w:t>Economic Loss cost between minimum of $0.27 and maximum of $2.12 Millions of dollars</w:t>
      </w:r>
    </w:p>
    <w:p w14:paraId="5F4755F1" w14:textId="77777777" w:rsidR="00740FF6" w:rsidRDefault="00740FF6" w:rsidP="00740FF6">
      <w:pPr>
        <w:pStyle w:val="ListParagraph"/>
        <w:numPr>
          <w:ilvl w:val="2"/>
          <w:numId w:val="23"/>
        </w:numPr>
        <w:spacing w:before="100" w:beforeAutospacing="1" w:after="100" w:afterAutospacing="1"/>
      </w:pPr>
      <w:r>
        <w:t>No. of intersections with structures is 70.0, with minimum of $25,000.00 and maximum of $1,839,600.00 in cost of structures impacted</w:t>
      </w:r>
    </w:p>
    <w:p w14:paraId="4EB8E7AD" w14:textId="77777777" w:rsidR="00740FF6" w:rsidRDefault="00740FF6" w:rsidP="00740FF6">
      <w:pPr>
        <w:pStyle w:val="ListParagraph"/>
        <w:numPr>
          <w:ilvl w:val="2"/>
          <w:numId w:val="23"/>
        </w:numPr>
        <w:spacing w:before="100" w:beforeAutospacing="1" w:after="100" w:afterAutospacing="1"/>
      </w:pPr>
      <w:r>
        <w:t>Damage radius distributed between minimum of 8.66 and maximum of 8.66 meters.</w:t>
      </w:r>
    </w:p>
    <w:p w14:paraId="269CAB9F" w14:textId="77777777" w:rsidR="00740FF6" w:rsidRDefault="00740FF6" w:rsidP="00740FF6">
      <w:pPr>
        <w:pStyle w:val="ListParagraph"/>
        <w:numPr>
          <w:ilvl w:val="2"/>
          <w:numId w:val="23"/>
        </w:numPr>
        <w:spacing w:before="100" w:beforeAutospacing="1" w:after="100" w:afterAutospacing="1"/>
      </w:pPr>
      <w:r>
        <w:t>Product Loss costs between minimum of $53,405.26 and maximum of $63,445.91</w:t>
      </w:r>
    </w:p>
    <w:p w14:paraId="6370A915" w14:textId="77777777" w:rsidR="00740FF6" w:rsidRDefault="00740FF6" w:rsidP="00740FF6">
      <w:pPr>
        <w:pStyle w:val="ListParagraph"/>
        <w:numPr>
          <w:ilvl w:val="1"/>
          <w:numId w:val="23"/>
        </w:numPr>
        <w:spacing w:before="100" w:beforeAutospacing="1" w:after="100" w:afterAutospacing="1"/>
      </w:pPr>
      <w:r>
        <w:t>Repair costs between minimum of $14,500.00 and maximum of $50,000.00.</w:t>
      </w:r>
    </w:p>
    <w:p w14:paraId="74137EEA"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2AF8D39D" w14:textId="77777777" w:rsidR="00740FF6" w:rsidRDefault="00740FF6" w:rsidP="00740FF6">
      <w:pPr>
        <w:pStyle w:val="ListParagraph"/>
        <w:numPr>
          <w:ilvl w:val="1"/>
          <w:numId w:val="23"/>
        </w:numPr>
        <w:spacing w:before="100" w:beforeAutospacing="1" w:after="100" w:afterAutospacing="1"/>
      </w:pPr>
      <w:r>
        <w:t>Product type is Crude Oil."</w:t>
      </w:r>
    </w:p>
    <w:p w14:paraId="26DB0A93" w14:textId="77777777" w:rsidR="00740FF6" w:rsidRDefault="00740FF6" w:rsidP="00740FF6">
      <w:pPr>
        <w:pStyle w:val="ListParagraph"/>
        <w:numPr>
          <w:ilvl w:val="0"/>
          <w:numId w:val="23"/>
        </w:numPr>
        <w:spacing w:before="100" w:beforeAutospacing="1" w:after="100" w:afterAutospacing="1"/>
      </w:pPr>
      <w:r>
        <w:t xml:space="preserve">"Empress </w:t>
      </w:r>
      <w:proofErr w:type="gramStart"/>
      <w:r>
        <w:t>8 inch</w:t>
      </w:r>
      <w:proofErr w:type="gramEnd"/>
      <w:r>
        <w:t xml:space="preserve"> Water</w:t>
      </w:r>
    </w:p>
    <w:p w14:paraId="3C316964" w14:textId="77777777" w:rsidR="00740FF6" w:rsidRDefault="00740FF6" w:rsidP="00740FF6">
      <w:pPr>
        <w:pStyle w:val="ListParagraph"/>
        <w:numPr>
          <w:ilvl w:val="1"/>
          <w:numId w:val="23"/>
        </w:numPr>
        <w:spacing w:before="100" w:beforeAutospacing="1" w:after="100" w:afterAutospacing="1"/>
      </w:pPr>
      <w:r>
        <w:t>Total Cumulative Length (m):</w:t>
      </w:r>
      <w:r>
        <w:tab/>
        <w:t>10119.82</w:t>
      </w:r>
    </w:p>
    <w:p w14:paraId="4EA4FFD0" w14:textId="77777777" w:rsidR="00740FF6" w:rsidRDefault="00740FF6" w:rsidP="00740FF6">
      <w:pPr>
        <w:pStyle w:val="ListParagraph"/>
        <w:numPr>
          <w:ilvl w:val="2"/>
          <w:numId w:val="23"/>
        </w:numPr>
        <w:spacing w:before="100" w:beforeAutospacing="1" w:after="100" w:afterAutospacing="1"/>
      </w:pPr>
      <w:r>
        <w:lastRenderedPageBreak/>
        <w:t>EC Method 1 :</w:t>
      </w:r>
      <w:r>
        <w:tab/>
        <w:t>10119.82</w:t>
      </w:r>
    </w:p>
    <w:p w14:paraId="2AF6AA47" w14:textId="77777777" w:rsidR="00740FF6" w:rsidRDefault="00740FF6" w:rsidP="00740FF6">
      <w:pPr>
        <w:pStyle w:val="ListParagraph"/>
        <w:numPr>
          <w:ilvl w:val="1"/>
          <w:numId w:val="23"/>
        </w:numPr>
        <w:spacing w:before="100" w:beforeAutospacing="1" w:after="100" w:afterAutospacing="1"/>
      </w:pPr>
      <w:r>
        <w:t>Likelihood of failure distributed between minimum of 9.901e-01 and maximum of 9.904e-01.</w:t>
      </w:r>
    </w:p>
    <w:p w14:paraId="53EF25DB" w14:textId="77777777" w:rsidR="00740FF6" w:rsidRDefault="00740FF6" w:rsidP="00740FF6">
      <w:pPr>
        <w:pStyle w:val="ListParagraph"/>
        <w:numPr>
          <w:ilvl w:val="1"/>
          <w:numId w:val="23"/>
        </w:numPr>
        <w:spacing w:before="100" w:beforeAutospacing="1" w:after="100" w:afterAutospacing="1"/>
      </w:pPr>
      <w:r>
        <w:t>Consequence of failure distributed between minimum of $0.20 and maximum of $0.22 Millions of dollars</w:t>
      </w:r>
    </w:p>
    <w:p w14:paraId="188C2804" w14:textId="77777777" w:rsidR="00740FF6" w:rsidRDefault="00740FF6" w:rsidP="00740FF6">
      <w:pPr>
        <w:pStyle w:val="ListParagraph"/>
        <w:numPr>
          <w:ilvl w:val="1"/>
          <w:numId w:val="23"/>
        </w:numPr>
        <w:spacing w:before="100" w:beforeAutospacing="1" w:after="100" w:afterAutospacing="1"/>
      </w:pPr>
      <w:r>
        <w:t>Leak scenario:</w:t>
      </w:r>
    </w:p>
    <w:p w14:paraId="53E7D2AE"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$0.22 Millions of dollars</w:t>
      </w:r>
    </w:p>
    <w:p w14:paraId="7F8A4402"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76600905"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5D46EE3D"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052E89E2" w14:textId="77777777" w:rsidR="00740FF6" w:rsidRDefault="00740FF6" w:rsidP="00740FF6">
      <w:pPr>
        <w:pStyle w:val="ListParagraph"/>
        <w:numPr>
          <w:ilvl w:val="1"/>
          <w:numId w:val="23"/>
        </w:numPr>
        <w:spacing w:before="100" w:beforeAutospacing="1" w:after="100" w:afterAutospacing="1"/>
      </w:pPr>
      <w:r>
        <w:t>Rupture scenario:</w:t>
      </w:r>
    </w:p>
    <w:p w14:paraId="656C4FE8"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$0.22 Millions of dollars</w:t>
      </w:r>
    </w:p>
    <w:p w14:paraId="074268F4"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19C0FAD0"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1B62AA72"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3331A9B0" w14:textId="77777777" w:rsidR="00740FF6" w:rsidRDefault="00740FF6" w:rsidP="00740FF6">
      <w:pPr>
        <w:pStyle w:val="ListParagraph"/>
        <w:numPr>
          <w:ilvl w:val="1"/>
          <w:numId w:val="23"/>
        </w:numPr>
        <w:spacing w:before="100" w:beforeAutospacing="1" w:after="100" w:afterAutospacing="1"/>
      </w:pPr>
      <w:r>
        <w:t>Puncture scenario:</w:t>
      </w:r>
    </w:p>
    <w:p w14:paraId="1347895A"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$0.22 Millions of dollars</w:t>
      </w:r>
    </w:p>
    <w:p w14:paraId="3A6CEEF4"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0017D565"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2D62337F"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2B5E64A2" w14:textId="77777777" w:rsidR="00740FF6" w:rsidRDefault="00740FF6" w:rsidP="00740FF6">
      <w:pPr>
        <w:pStyle w:val="ListParagraph"/>
        <w:numPr>
          <w:ilvl w:val="1"/>
          <w:numId w:val="23"/>
        </w:numPr>
        <w:spacing w:before="100" w:beforeAutospacing="1" w:after="100" w:afterAutospacing="1"/>
      </w:pPr>
      <w:r>
        <w:t>Repair costs between minimum of $6,000.00 and maximum of $21,000.00.</w:t>
      </w:r>
    </w:p>
    <w:p w14:paraId="5F4765A1"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5112B5F7" w14:textId="77777777" w:rsidR="00740FF6" w:rsidRDefault="00740FF6" w:rsidP="00740FF6">
      <w:pPr>
        <w:pStyle w:val="ListParagraph"/>
        <w:numPr>
          <w:ilvl w:val="1"/>
          <w:numId w:val="23"/>
        </w:numPr>
        <w:spacing w:before="100" w:beforeAutospacing="1" w:after="100" w:afterAutospacing="1"/>
      </w:pPr>
      <w:r>
        <w:t>Product type is Fresh Water."</w:t>
      </w:r>
    </w:p>
    <w:p w14:paraId="55DBB4D2" w14:textId="77777777" w:rsidR="00740FF6" w:rsidRDefault="00740FF6" w:rsidP="00740FF6">
      <w:pPr>
        <w:pStyle w:val="ListParagraph"/>
        <w:numPr>
          <w:ilvl w:val="0"/>
          <w:numId w:val="23"/>
        </w:numPr>
        <w:spacing w:before="100" w:beforeAutospacing="1" w:after="100" w:afterAutospacing="1"/>
      </w:pPr>
      <w:r>
        <w:t xml:space="preserve">"Empress </w:t>
      </w:r>
      <w:proofErr w:type="gramStart"/>
      <w:r>
        <w:t>10 inch</w:t>
      </w:r>
      <w:proofErr w:type="gramEnd"/>
      <w:r>
        <w:t xml:space="preserve"> Water</w:t>
      </w:r>
    </w:p>
    <w:p w14:paraId="68B4D24D" w14:textId="77777777" w:rsidR="00740FF6" w:rsidRDefault="00740FF6" w:rsidP="00740FF6">
      <w:pPr>
        <w:pStyle w:val="ListParagraph"/>
        <w:numPr>
          <w:ilvl w:val="1"/>
          <w:numId w:val="23"/>
        </w:numPr>
        <w:spacing w:before="100" w:beforeAutospacing="1" w:after="100" w:afterAutospacing="1"/>
      </w:pPr>
      <w:r>
        <w:t>Total Cumulative Length (m):</w:t>
      </w:r>
      <w:r>
        <w:tab/>
        <w:t>10102.58</w:t>
      </w:r>
    </w:p>
    <w:p w14:paraId="7BF4B108" w14:textId="77777777" w:rsidR="00740FF6" w:rsidRDefault="00740FF6" w:rsidP="00740FF6">
      <w:pPr>
        <w:pStyle w:val="ListParagraph"/>
        <w:numPr>
          <w:ilvl w:val="2"/>
          <w:numId w:val="23"/>
        </w:numPr>
        <w:spacing w:before="100" w:beforeAutospacing="1" w:after="100" w:afterAutospacing="1"/>
      </w:pPr>
      <w:r>
        <w:t>EC Method 1 :</w:t>
      </w:r>
      <w:r>
        <w:tab/>
        <w:t>10102.58</w:t>
      </w:r>
    </w:p>
    <w:p w14:paraId="753870AC" w14:textId="77777777" w:rsidR="00740FF6" w:rsidRDefault="00740FF6" w:rsidP="00740FF6">
      <w:pPr>
        <w:pStyle w:val="ListParagraph"/>
        <w:numPr>
          <w:ilvl w:val="1"/>
          <w:numId w:val="23"/>
        </w:numPr>
        <w:spacing w:before="100" w:beforeAutospacing="1" w:after="100" w:afterAutospacing="1"/>
      </w:pPr>
      <w:r>
        <w:t>Likelihood of failure distributed between minimum of 9.901e-01 and maximum of 9.906e-01.</w:t>
      </w:r>
    </w:p>
    <w:p w14:paraId="11475E90" w14:textId="77777777" w:rsidR="00740FF6" w:rsidRDefault="00740FF6" w:rsidP="00740FF6">
      <w:pPr>
        <w:pStyle w:val="ListParagraph"/>
        <w:numPr>
          <w:ilvl w:val="1"/>
          <w:numId w:val="23"/>
        </w:numPr>
        <w:spacing w:before="100" w:beforeAutospacing="1" w:after="100" w:afterAutospacing="1"/>
      </w:pPr>
      <w:r>
        <w:t>Consequence of failure distributed between minimum of $0.22 and maximum of $0.28 Millions of dollars</w:t>
      </w:r>
    </w:p>
    <w:p w14:paraId="7A037953" w14:textId="77777777" w:rsidR="00740FF6" w:rsidRDefault="00740FF6" w:rsidP="00740FF6">
      <w:pPr>
        <w:pStyle w:val="ListParagraph"/>
        <w:numPr>
          <w:ilvl w:val="1"/>
          <w:numId w:val="23"/>
        </w:numPr>
        <w:spacing w:before="100" w:beforeAutospacing="1" w:after="100" w:afterAutospacing="1"/>
      </w:pPr>
      <w:r>
        <w:t>Leak scenario:</w:t>
      </w:r>
    </w:p>
    <w:p w14:paraId="72525C23" w14:textId="77777777" w:rsidR="00740FF6" w:rsidRDefault="00740FF6" w:rsidP="00740FF6">
      <w:pPr>
        <w:pStyle w:val="ListParagraph"/>
        <w:numPr>
          <w:ilvl w:val="2"/>
          <w:numId w:val="23"/>
        </w:numPr>
        <w:spacing w:before="100" w:beforeAutospacing="1" w:after="100" w:afterAutospacing="1"/>
      </w:pPr>
      <w:r>
        <w:t>Economic Loss cost between minimum of $0.22 and maximum of $0.28 Millions of dollars</w:t>
      </w:r>
    </w:p>
    <w:p w14:paraId="5CA595A3"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576A6FD8"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2951A54F"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3C3F9A7F" w14:textId="77777777" w:rsidR="00740FF6" w:rsidRDefault="00740FF6" w:rsidP="00740FF6">
      <w:pPr>
        <w:pStyle w:val="ListParagraph"/>
        <w:numPr>
          <w:ilvl w:val="1"/>
          <w:numId w:val="23"/>
        </w:numPr>
        <w:spacing w:before="100" w:beforeAutospacing="1" w:after="100" w:afterAutospacing="1"/>
      </w:pPr>
      <w:r>
        <w:t>Rupture scenario:</w:t>
      </w:r>
    </w:p>
    <w:p w14:paraId="6F16C8F5" w14:textId="77777777" w:rsidR="00740FF6" w:rsidRDefault="00740FF6" w:rsidP="00740FF6">
      <w:pPr>
        <w:pStyle w:val="ListParagraph"/>
        <w:numPr>
          <w:ilvl w:val="2"/>
          <w:numId w:val="23"/>
        </w:numPr>
        <w:spacing w:before="100" w:beforeAutospacing="1" w:after="100" w:afterAutospacing="1"/>
      </w:pPr>
      <w:r>
        <w:lastRenderedPageBreak/>
        <w:t>Economic Loss cost between minimum of $0.22 and maximum of $0.28 Millions of dollars</w:t>
      </w:r>
    </w:p>
    <w:p w14:paraId="58286280"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2057C050"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6179818C"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0D6BB273" w14:textId="77777777" w:rsidR="00740FF6" w:rsidRDefault="00740FF6" w:rsidP="00740FF6">
      <w:pPr>
        <w:pStyle w:val="ListParagraph"/>
        <w:numPr>
          <w:ilvl w:val="1"/>
          <w:numId w:val="23"/>
        </w:numPr>
        <w:spacing w:before="100" w:beforeAutospacing="1" w:after="100" w:afterAutospacing="1"/>
      </w:pPr>
      <w:r>
        <w:t>Puncture scenario:</w:t>
      </w:r>
    </w:p>
    <w:p w14:paraId="77A9B067" w14:textId="77777777" w:rsidR="00740FF6" w:rsidRDefault="00740FF6" w:rsidP="00740FF6">
      <w:pPr>
        <w:pStyle w:val="ListParagraph"/>
        <w:numPr>
          <w:ilvl w:val="2"/>
          <w:numId w:val="23"/>
        </w:numPr>
        <w:spacing w:before="100" w:beforeAutospacing="1" w:after="100" w:afterAutospacing="1"/>
      </w:pPr>
      <w:r>
        <w:t>Economic Loss cost between minimum of $0.22 and maximum of $0.28 Millions of dollars</w:t>
      </w:r>
    </w:p>
    <w:p w14:paraId="43E15C53"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379FAE33"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03EAB066"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5D7DF2AC" w14:textId="77777777" w:rsidR="00740FF6" w:rsidRDefault="00740FF6" w:rsidP="00740FF6">
      <w:pPr>
        <w:pStyle w:val="ListParagraph"/>
        <w:numPr>
          <w:ilvl w:val="1"/>
          <w:numId w:val="23"/>
        </w:numPr>
        <w:spacing w:before="100" w:beforeAutospacing="1" w:after="100" w:afterAutospacing="1"/>
      </w:pPr>
      <w:r>
        <w:t>Repair costs between minimum of $17,000.00 and maximum of $79,000.00.</w:t>
      </w:r>
    </w:p>
    <w:p w14:paraId="43D3A479"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295996B1" w14:textId="77777777" w:rsidR="00740FF6" w:rsidRDefault="00740FF6" w:rsidP="00740FF6">
      <w:pPr>
        <w:pStyle w:val="ListParagraph"/>
        <w:numPr>
          <w:ilvl w:val="1"/>
          <w:numId w:val="23"/>
        </w:numPr>
        <w:spacing w:before="100" w:beforeAutospacing="1" w:after="100" w:afterAutospacing="1"/>
      </w:pPr>
      <w:r>
        <w:t>Product type is Fresh Water."</w:t>
      </w:r>
    </w:p>
    <w:p w14:paraId="6CF6CAE1" w14:textId="77777777" w:rsidR="00740FF6" w:rsidRDefault="00740FF6" w:rsidP="00740FF6">
      <w:pPr>
        <w:pStyle w:val="ListParagraph"/>
        <w:numPr>
          <w:ilvl w:val="0"/>
          <w:numId w:val="23"/>
        </w:numPr>
        <w:spacing w:before="100" w:beforeAutospacing="1" w:after="100" w:afterAutospacing="1"/>
      </w:pPr>
      <w:r>
        <w:t xml:space="preserve">"Sarnia </w:t>
      </w:r>
      <w:proofErr w:type="gramStart"/>
      <w:r>
        <w:t>8 inch</w:t>
      </w:r>
      <w:proofErr w:type="gramEnd"/>
      <w:r>
        <w:t xml:space="preserve"> Fresh Water</w:t>
      </w:r>
    </w:p>
    <w:p w14:paraId="52D21DFC" w14:textId="77777777" w:rsidR="00740FF6" w:rsidRDefault="00740FF6" w:rsidP="00740FF6">
      <w:pPr>
        <w:pStyle w:val="ListParagraph"/>
        <w:numPr>
          <w:ilvl w:val="1"/>
          <w:numId w:val="23"/>
        </w:numPr>
        <w:spacing w:before="100" w:beforeAutospacing="1" w:after="100" w:afterAutospacing="1"/>
      </w:pPr>
      <w:r>
        <w:t>Total Cumulative Length (m):</w:t>
      </w:r>
      <w:r>
        <w:tab/>
        <w:t>7977.89</w:t>
      </w:r>
    </w:p>
    <w:p w14:paraId="61D53D50" w14:textId="77777777" w:rsidR="00740FF6" w:rsidRDefault="00740FF6" w:rsidP="00740FF6">
      <w:pPr>
        <w:pStyle w:val="ListParagraph"/>
        <w:numPr>
          <w:ilvl w:val="2"/>
          <w:numId w:val="23"/>
        </w:numPr>
        <w:spacing w:before="100" w:beforeAutospacing="1" w:after="100" w:afterAutospacing="1"/>
      </w:pPr>
      <w:r>
        <w:t>EC Method 1 :</w:t>
      </w:r>
      <w:r>
        <w:tab/>
        <w:t>7977.89</w:t>
      </w:r>
    </w:p>
    <w:p w14:paraId="4C9E0E10" w14:textId="77777777" w:rsidR="00740FF6" w:rsidRDefault="00740FF6" w:rsidP="00740FF6">
      <w:pPr>
        <w:pStyle w:val="ListParagraph"/>
        <w:numPr>
          <w:ilvl w:val="1"/>
          <w:numId w:val="23"/>
        </w:numPr>
        <w:spacing w:before="100" w:beforeAutospacing="1" w:after="100" w:afterAutospacing="1"/>
      </w:pPr>
      <w:r>
        <w:t>Likelihood of failure distributed between minimum of 9.901e-01 and maximum of 9.906e-01.</w:t>
      </w:r>
    </w:p>
    <w:p w14:paraId="668E5A25" w14:textId="77777777" w:rsidR="00740FF6" w:rsidRDefault="00740FF6" w:rsidP="00740FF6">
      <w:pPr>
        <w:pStyle w:val="ListParagraph"/>
        <w:numPr>
          <w:ilvl w:val="1"/>
          <w:numId w:val="23"/>
        </w:numPr>
        <w:spacing w:before="100" w:beforeAutospacing="1" w:after="100" w:afterAutospacing="1"/>
      </w:pPr>
      <w:r>
        <w:t>Consequence of failure distributed between minimum of $0.21 and maximum of $0.25 Millions of dollars</w:t>
      </w:r>
    </w:p>
    <w:p w14:paraId="7E253194" w14:textId="77777777" w:rsidR="00740FF6" w:rsidRDefault="00740FF6" w:rsidP="00740FF6">
      <w:pPr>
        <w:pStyle w:val="ListParagraph"/>
        <w:numPr>
          <w:ilvl w:val="1"/>
          <w:numId w:val="23"/>
        </w:numPr>
        <w:spacing w:before="100" w:beforeAutospacing="1" w:after="100" w:afterAutospacing="1"/>
      </w:pPr>
      <w:r>
        <w:t>Leak scenario:</w:t>
      </w:r>
    </w:p>
    <w:p w14:paraId="73EBE96F"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$0.25 Millions of dollars</w:t>
      </w:r>
    </w:p>
    <w:p w14:paraId="3C672C1A"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5D13C71F"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5ACADCC2"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3383D8EB" w14:textId="77777777" w:rsidR="00740FF6" w:rsidRDefault="00740FF6" w:rsidP="00740FF6">
      <w:pPr>
        <w:pStyle w:val="ListParagraph"/>
        <w:numPr>
          <w:ilvl w:val="1"/>
          <w:numId w:val="23"/>
        </w:numPr>
        <w:spacing w:before="100" w:beforeAutospacing="1" w:after="100" w:afterAutospacing="1"/>
      </w:pPr>
      <w:r>
        <w:t>Rupture scenario:</w:t>
      </w:r>
    </w:p>
    <w:p w14:paraId="64256C10"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$0.25 Millions of dollars</w:t>
      </w:r>
    </w:p>
    <w:p w14:paraId="0AAF809A"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09E53ECF"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3AA73AC8"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3C86CB3F" w14:textId="77777777" w:rsidR="00740FF6" w:rsidRDefault="00740FF6" w:rsidP="00740FF6">
      <w:pPr>
        <w:pStyle w:val="ListParagraph"/>
        <w:numPr>
          <w:ilvl w:val="1"/>
          <w:numId w:val="23"/>
        </w:numPr>
        <w:spacing w:before="100" w:beforeAutospacing="1" w:after="100" w:afterAutospacing="1"/>
      </w:pPr>
      <w:r>
        <w:t>Puncture scenario:</w:t>
      </w:r>
    </w:p>
    <w:p w14:paraId="1A2FF965"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$0.25 Millions of dollars</w:t>
      </w:r>
    </w:p>
    <w:p w14:paraId="3D7F5270"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588A55BF"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4E087008"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34BEAF1C" w14:textId="77777777" w:rsidR="00740FF6" w:rsidRDefault="00740FF6" w:rsidP="00740FF6">
      <w:pPr>
        <w:pStyle w:val="ListParagraph"/>
        <w:numPr>
          <w:ilvl w:val="1"/>
          <w:numId w:val="23"/>
        </w:numPr>
        <w:spacing w:before="100" w:beforeAutospacing="1" w:after="100" w:afterAutospacing="1"/>
      </w:pPr>
      <w:r>
        <w:lastRenderedPageBreak/>
        <w:t>Repair costs between minimum of $14,500.00 and maximum of $50,000.00.</w:t>
      </w:r>
    </w:p>
    <w:p w14:paraId="12509499"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386179BD" w14:textId="77777777" w:rsidR="00740FF6" w:rsidRDefault="00740FF6" w:rsidP="00740FF6">
      <w:pPr>
        <w:pStyle w:val="ListParagraph"/>
        <w:numPr>
          <w:ilvl w:val="1"/>
          <w:numId w:val="23"/>
        </w:numPr>
        <w:spacing w:before="100" w:beforeAutospacing="1" w:after="100" w:afterAutospacing="1"/>
      </w:pPr>
      <w:r>
        <w:t>Product type is Fresh Water."</w:t>
      </w:r>
    </w:p>
    <w:p w14:paraId="0E881E6E" w14:textId="77777777" w:rsidR="00740FF6" w:rsidRDefault="00740FF6" w:rsidP="00740FF6">
      <w:pPr>
        <w:pStyle w:val="ListParagraph"/>
        <w:numPr>
          <w:ilvl w:val="0"/>
          <w:numId w:val="23"/>
        </w:numPr>
        <w:spacing w:before="100" w:beforeAutospacing="1" w:after="100" w:afterAutospacing="1"/>
      </w:pPr>
      <w:r>
        <w:t>"UTILITY NPS 8</w:t>
      </w:r>
    </w:p>
    <w:p w14:paraId="1704227A" w14:textId="77777777" w:rsidR="00740FF6" w:rsidRDefault="00740FF6" w:rsidP="00740FF6">
      <w:pPr>
        <w:pStyle w:val="ListParagraph"/>
        <w:numPr>
          <w:ilvl w:val="1"/>
          <w:numId w:val="23"/>
        </w:numPr>
        <w:spacing w:before="100" w:beforeAutospacing="1" w:after="100" w:afterAutospacing="1"/>
      </w:pPr>
      <w:r>
        <w:t>Total Cumulative Length (m):</w:t>
      </w:r>
      <w:r>
        <w:tab/>
        <w:t>7825.84</w:t>
      </w:r>
    </w:p>
    <w:p w14:paraId="14AB64DC" w14:textId="77777777" w:rsidR="00740FF6" w:rsidRDefault="00740FF6" w:rsidP="00740FF6">
      <w:pPr>
        <w:pStyle w:val="ListParagraph"/>
        <w:numPr>
          <w:ilvl w:val="2"/>
          <w:numId w:val="23"/>
        </w:numPr>
        <w:spacing w:before="100" w:beforeAutospacing="1" w:after="100" w:afterAutospacing="1"/>
      </w:pPr>
      <w:r>
        <w:t>MD Method 1 :</w:t>
      </w:r>
      <w:r>
        <w:tab/>
        <w:t>7825.84</w:t>
      </w:r>
    </w:p>
    <w:p w14:paraId="0E490ACA" w14:textId="77777777" w:rsidR="00740FF6" w:rsidRDefault="00740FF6" w:rsidP="00740FF6">
      <w:pPr>
        <w:pStyle w:val="ListParagraph"/>
        <w:numPr>
          <w:ilvl w:val="1"/>
          <w:numId w:val="23"/>
        </w:numPr>
        <w:spacing w:before="100" w:beforeAutospacing="1" w:after="100" w:afterAutospacing="1"/>
      </w:pPr>
      <w:r>
        <w:t>Likelihood of failure distributed between minimum of 1.005e-01 and maximum of 1.262e-01.</w:t>
      </w:r>
    </w:p>
    <w:p w14:paraId="232FAA12" w14:textId="77777777" w:rsidR="00740FF6" w:rsidRDefault="00740FF6" w:rsidP="00740FF6">
      <w:pPr>
        <w:pStyle w:val="ListParagraph"/>
        <w:numPr>
          <w:ilvl w:val="1"/>
          <w:numId w:val="23"/>
        </w:numPr>
        <w:spacing w:before="100" w:beforeAutospacing="1" w:after="100" w:afterAutospacing="1"/>
      </w:pPr>
      <w:r>
        <w:t>Consequence of failure distributed between minimum of $2.97 and maximum of $4.66 Millions of dollars</w:t>
      </w:r>
    </w:p>
    <w:p w14:paraId="769C4156" w14:textId="77777777" w:rsidR="00740FF6" w:rsidRDefault="00740FF6" w:rsidP="00740FF6">
      <w:pPr>
        <w:pStyle w:val="ListParagraph"/>
        <w:numPr>
          <w:ilvl w:val="1"/>
          <w:numId w:val="23"/>
        </w:numPr>
        <w:spacing w:before="100" w:beforeAutospacing="1" w:after="100" w:afterAutospacing="1"/>
      </w:pPr>
      <w:r>
        <w:t>Leak scenario:</w:t>
      </w:r>
    </w:p>
    <w:p w14:paraId="63838769" w14:textId="77777777" w:rsidR="00740FF6" w:rsidRDefault="00740FF6" w:rsidP="00740FF6">
      <w:pPr>
        <w:pStyle w:val="ListParagraph"/>
        <w:numPr>
          <w:ilvl w:val="2"/>
          <w:numId w:val="23"/>
        </w:numPr>
        <w:spacing w:before="100" w:beforeAutospacing="1" w:after="100" w:afterAutospacing="1"/>
      </w:pPr>
      <w:r>
        <w:t>Economic Loss cost between minimum of $0.25 and maximum of $0.52 Millions of dollars</w:t>
      </w:r>
    </w:p>
    <w:p w14:paraId="47EEBB0F" w14:textId="77777777" w:rsidR="00740FF6" w:rsidRDefault="00740FF6" w:rsidP="00740FF6">
      <w:pPr>
        <w:pStyle w:val="ListParagraph"/>
        <w:numPr>
          <w:ilvl w:val="2"/>
          <w:numId w:val="23"/>
        </w:numPr>
        <w:spacing w:before="100" w:beforeAutospacing="1" w:after="100" w:afterAutospacing="1"/>
      </w:pPr>
      <w:r>
        <w:t>No. of intersections with structures is 16.0, with minimum of $25,000.00 and maximum of $268,825.00 in cost of structures impacted.</w:t>
      </w:r>
    </w:p>
    <w:p w14:paraId="2C8B0837" w14:textId="77777777" w:rsidR="00740FF6" w:rsidRDefault="00740FF6" w:rsidP="00740FF6">
      <w:pPr>
        <w:pStyle w:val="ListParagraph"/>
        <w:numPr>
          <w:ilvl w:val="2"/>
          <w:numId w:val="23"/>
        </w:numPr>
        <w:spacing w:before="100" w:beforeAutospacing="1" w:after="100" w:afterAutospacing="1"/>
      </w:pPr>
      <w:r>
        <w:t>Damage radius distributed between minimum of 1.99 and maximum of 1.99 meters.</w:t>
      </w:r>
    </w:p>
    <w:p w14:paraId="6CC6F0AE" w14:textId="77777777" w:rsidR="00740FF6" w:rsidRDefault="00740FF6" w:rsidP="00740FF6">
      <w:pPr>
        <w:pStyle w:val="ListParagraph"/>
        <w:numPr>
          <w:ilvl w:val="2"/>
          <w:numId w:val="23"/>
        </w:numPr>
        <w:spacing w:before="100" w:beforeAutospacing="1" w:after="100" w:afterAutospacing="1"/>
      </w:pPr>
      <w:r>
        <w:t>Product Loss costs between minimum of $40,141.48 and maximum of $40,141.48</w:t>
      </w:r>
    </w:p>
    <w:p w14:paraId="270C4716" w14:textId="77777777" w:rsidR="00740FF6" w:rsidRDefault="00740FF6" w:rsidP="00740FF6">
      <w:pPr>
        <w:pStyle w:val="ListParagraph"/>
        <w:numPr>
          <w:ilvl w:val="1"/>
          <w:numId w:val="23"/>
        </w:numPr>
        <w:spacing w:before="100" w:beforeAutospacing="1" w:after="100" w:afterAutospacing="1"/>
      </w:pPr>
      <w:r>
        <w:t>Rupture scenario:</w:t>
      </w:r>
    </w:p>
    <w:p w14:paraId="1D0FE4D8" w14:textId="77777777" w:rsidR="00740FF6" w:rsidRDefault="00740FF6" w:rsidP="00740FF6">
      <w:pPr>
        <w:pStyle w:val="ListParagraph"/>
        <w:numPr>
          <w:ilvl w:val="2"/>
          <w:numId w:val="23"/>
        </w:numPr>
        <w:spacing w:before="100" w:beforeAutospacing="1" w:after="100" w:afterAutospacing="1"/>
      </w:pPr>
      <w:r>
        <w:t>Economic Loss cost between minimum of $19.48 and maximum of $25.75 Millions of dollars</w:t>
      </w:r>
    </w:p>
    <w:p w14:paraId="05CB01BF" w14:textId="77777777" w:rsidR="00740FF6" w:rsidRDefault="00740FF6" w:rsidP="00740FF6">
      <w:pPr>
        <w:pStyle w:val="ListParagraph"/>
        <w:numPr>
          <w:ilvl w:val="2"/>
          <w:numId w:val="23"/>
        </w:numPr>
        <w:spacing w:before="100" w:beforeAutospacing="1" w:after="100" w:afterAutospacing="1"/>
      </w:pPr>
      <w:r>
        <w:t>No. of intersections with structures is 40.0, with minimum of $25,000.00 and maximum of $6,266,540.00 in cost of structures impacted</w:t>
      </w:r>
    </w:p>
    <w:p w14:paraId="580EB69B" w14:textId="77777777" w:rsidR="00740FF6" w:rsidRDefault="00740FF6" w:rsidP="00740FF6">
      <w:pPr>
        <w:pStyle w:val="ListParagraph"/>
        <w:numPr>
          <w:ilvl w:val="2"/>
          <w:numId w:val="23"/>
        </w:numPr>
        <w:spacing w:before="100" w:beforeAutospacing="1" w:after="100" w:afterAutospacing="1"/>
      </w:pPr>
      <w:r>
        <w:t>Damage radius distributed between minimum of 78.26 and maximum of 78.26 meters.</w:t>
      </w:r>
    </w:p>
    <w:p w14:paraId="47803751" w14:textId="77777777" w:rsidR="00740FF6" w:rsidRDefault="00740FF6" w:rsidP="00740FF6">
      <w:pPr>
        <w:pStyle w:val="ListParagraph"/>
        <w:numPr>
          <w:ilvl w:val="2"/>
          <w:numId w:val="23"/>
        </w:numPr>
        <w:spacing w:before="100" w:beforeAutospacing="1" w:after="100" w:afterAutospacing="1"/>
      </w:pPr>
      <w:r>
        <w:t>Product Loss costs between minimum of $19,265,442.30 and maximum of $19,265,442.30</w:t>
      </w:r>
    </w:p>
    <w:p w14:paraId="1CD7048E" w14:textId="77777777" w:rsidR="00740FF6" w:rsidRDefault="00740FF6" w:rsidP="00740FF6">
      <w:pPr>
        <w:pStyle w:val="ListParagraph"/>
        <w:numPr>
          <w:ilvl w:val="1"/>
          <w:numId w:val="23"/>
        </w:numPr>
        <w:spacing w:before="100" w:beforeAutospacing="1" w:after="100" w:afterAutospacing="1"/>
      </w:pPr>
      <w:r>
        <w:t>Puncture scenario:</w:t>
      </w:r>
    </w:p>
    <w:p w14:paraId="7FD68529" w14:textId="77777777" w:rsidR="00740FF6" w:rsidRDefault="00740FF6" w:rsidP="00740FF6">
      <w:pPr>
        <w:pStyle w:val="ListParagraph"/>
        <w:numPr>
          <w:ilvl w:val="2"/>
          <w:numId w:val="23"/>
        </w:numPr>
        <w:spacing w:before="100" w:beforeAutospacing="1" w:after="100" w:afterAutospacing="1"/>
      </w:pPr>
      <w:r>
        <w:t>Economic Loss cost between minimum of $1.53 and maximum of $5.33 Millions of dollars</w:t>
      </w:r>
    </w:p>
    <w:p w14:paraId="63BF8455" w14:textId="77777777" w:rsidR="00740FF6" w:rsidRDefault="00740FF6" w:rsidP="00740FF6">
      <w:pPr>
        <w:pStyle w:val="ListParagraph"/>
        <w:numPr>
          <w:ilvl w:val="2"/>
          <w:numId w:val="23"/>
        </w:numPr>
        <w:spacing w:before="100" w:beforeAutospacing="1" w:after="100" w:afterAutospacing="1"/>
      </w:pPr>
      <w:r>
        <w:t>No. of intersections with structures is 45.0, with minimum of $25,000.00 and maximum of $3,792,943.00 in cost of structures impacted</w:t>
      </w:r>
    </w:p>
    <w:p w14:paraId="45449642" w14:textId="77777777" w:rsidR="00740FF6" w:rsidRDefault="00740FF6" w:rsidP="00740FF6">
      <w:pPr>
        <w:pStyle w:val="ListParagraph"/>
        <w:numPr>
          <w:ilvl w:val="2"/>
          <w:numId w:val="23"/>
        </w:numPr>
        <w:spacing w:before="100" w:beforeAutospacing="1" w:after="100" w:afterAutospacing="1"/>
      </w:pPr>
      <w:r>
        <w:t>Damage radius distributed between minimum of 29.81 and maximum of 29.81 meters.</w:t>
      </w:r>
    </w:p>
    <w:p w14:paraId="73453299" w14:textId="77777777" w:rsidR="00740FF6" w:rsidRDefault="00740FF6" w:rsidP="00740FF6">
      <w:pPr>
        <w:pStyle w:val="ListParagraph"/>
        <w:numPr>
          <w:ilvl w:val="2"/>
          <w:numId w:val="23"/>
        </w:numPr>
        <w:spacing w:before="100" w:beforeAutospacing="1" w:after="100" w:afterAutospacing="1"/>
      </w:pPr>
      <w:r>
        <w:t>Product Loss costs between minimum of $1,318,957.76 and maximum of $1,318,957.76</w:t>
      </w:r>
    </w:p>
    <w:p w14:paraId="40B30281" w14:textId="77777777" w:rsidR="00740FF6" w:rsidRDefault="00740FF6" w:rsidP="00740FF6">
      <w:pPr>
        <w:pStyle w:val="ListParagraph"/>
        <w:numPr>
          <w:ilvl w:val="1"/>
          <w:numId w:val="23"/>
        </w:numPr>
        <w:spacing w:before="100" w:beforeAutospacing="1" w:after="100" w:afterAutospacing="1"/>
      </w:pPr>
      <w:r>
        <w:t>Repair costs between minimum of $14,500.00 and maximum of $50,000.00.</w:t>
      </w:r>
    </w:p>
    <w:p w14:paraId="2E73F07F"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30DE059D" w14:textId="77777777" w:rsidR="00740FF6" w:rsidRDefault="00740FF6" w:rsidP="00740FF6">
      <w:pPr>
        <w:pStyle w:val="ListParagraph"/>
        <w:numPr>
          <w:ilvl w:val="1"/>
          <w:numId w:val="23"/>
        </w:numPr>
        <w:spacing w:before="100" w:beforeAutospacing="1" w:after="100" w:afterAutospacing="1"/>
      </w:pPr>
      <w:r>
        <w:t>Product type is HVP Product."</w:t>
      </w:r>
    </w:p>
    <w:p w14:paraId="508A2AD5" w14:textId="77777777" w:rsidR="00740FF6" w:rsidRDefault="00740FF6" w:rsidP="00740FF6">
      <w:pPr>
        <w:pStyle w:val="ListParagraph"/>
        <w:numPr>
          <w:ilvl w:val="0"/>
          <w:numId w:val="23"/>
        </w:numPr>
        <w:spacing w:before="100" w:beforeAutospacing="1" w:after="100" w:afterAutospacing="1"/>
      </w:pPr>
      <w:r>
        <w:t>"ROCKY MOUNTAIN HOUSE TO BRETON NPS 10</w:t>
      </w:r>
    </w:p>
    <w:p w14:paraId="5F99FC34" w14:textId="77777777" w:rsidR="00740FF6" w:rsidRDefault="00740FF6" w:rsidP="00740FF6">
      <w:pPr>
        <w:pStyle w:val="ListParagraph"/>
        <w:numPr>
          <w:ilvl w:val="1"/>
          <w:numId w:val="23"/>
        </w:numPr>
        <w:spacing w:before="100" w:beforeAutospacing="1" w:after="100" w:afterAutospacing="1"/>
      </w:pPr>
      <w:r>
        <w:t>Total Cumulative Length (m):</w:t>
      </w:r>
      <w:r>
        <w:tab/>
        <w:t>7207.95</w:t>
      </w:r>
    </w:p>
    <w:p w14:paraId="316D3407" w14:textId="77777777" w:rsidR="00740FF6" w:rsidRDefault="00740FF6" w:rsidP="00740FF6">
      <w:pPr>
        <w:pStyle w:val="ListParagraph"/>
        <w:numPr>
          <w:ilvl w:val="2"/>
          <w:numId w:val="23"/>
        </w:numPr>
        <w:spacing w:before="100" w:beforeAutospacing="1" w:after="100" w:afterAutospacing="1"/>
      </w:pPr>
      <w:r>
        <w:t>SCC Method 2 :</w:t>
      </w:r>
      <w:r>
        <w:tab/>
        <w:t>59.99</w:t>
      </w:r>
    </w:p>
    <w:p w14:paraId="4571C1EA" w14:textId="77777777" w:rsidR="00740FF6" w:rsidRDefault="00740FF6" w:rsidP="00740FF6">
      <w:pPr>
        <w:pStyle w:val="ListParagraph"/>
        <w:numPr>
          <w:ilvl w:val="2"/>
          <w:numId w:val="23"/>
        </w:numPr>
        <w:spacing w:before="100" w:beforeAutospacing="1" w:after="100" w:afterAutospacing="1"/>
      </w:pPr>
      <w:r>
        <w:t>MD Method 2 :</w:t>
      </w:r>
      <w:r>
        <w:tab/>
        <w:t>1716.89</w:t>
      </w:r>
    </w:p>
    <w:p w14:paraId="382911E3" w14:textId="77777777" w:rsidR="00740FF6" w:rsidRDefault="00740FF6" w:rsidP="00740FF6">
      <w:pPr>
        <w:pStyle w:val="ListParagraph"/>
        <w:numPr>
          <w:ilvl w:val="2"/>
          <w:numId w:val="23"/>
        </w:numPr>
        <w:spacing w:before="100" w:beforeAutospacing="1" w:after="100" w:afterAutospacing="1"/>
      </w:pPr>
      <w:r>
        <w:t>CSCC Method 2 :</w:t>
      </w:r>
      <w:r>
        <w:tab/>
        <w:t>5431.07</w:t>
      </w:r>
    </w:p>
    <w:p w14:paraId="1AA0102D" w14:textId="77777777" w:rsidR="00740FF6" w:rsidRDefault="00740FF6" w:rsidP="00740FF6">
      <w:pPr>
        <w:pStyle w:val="ListParagraph"/>
        <w:numPr>
          <w:ilvl w:val="1"/>
          <w:numId w:val="23"/>
        </w:numPr>
        <w:spacing w:before="100" w:beforeAutospacing="1" w:after="100" w:afterAutospacing="1"/>
      </w:pPr>
      <w:r>
        <w:t>Likelihood of failure distributed between minimum of 1.008e-01 and maximum of 8.709e-01.</w:t>
      </w:r>
    </w:p>
    <w:p w14:paraId="0999589B" w14:textId="77777777" w:rsidR="00740FF6" w:rsidRDefault="00740FF6" w:rsidP="00740FF6">
      <w:pPr>
        <w:pStyle w:val="ListParagraph"/>
        <w:numPr>
          <w:ilvl w:val="1"/>
          <w:numId w:val="23"/>
        </w:numPr>
        <w:spacing w:before="100" w:beforeAutospacing="1" w:after="100" w:afterAutospacing="1"/>
      </w:pPr>
      <w:r>
        <w:t>Consequence of failure distributed between minimum of $2.35 and maximum of $19.93 Millions of dollars</w:t>
      </w:r>
    </w:p>
    <w:p w14:paraId="5AE8E602" w14:textId="77777777" w:rsidR="00740FF6" w:rsidRDefault="00740FF6" w:rsidP="00740FF6">
      <w:pPr>
        <w:pStyle w:val="ListParagraph"/>
        <w:numPr>
          <w:ilvl w:val="1"/>
          <w:numId w:val="23"/>
        </w:numPr>
        <w:spacing w:before="100" w:beforeAutospacing="1" w:after="100" w:afterAutospacing="1"/>
      </w:pPr>
      <w:r>
        <w:lastRenderedPageBreak/>
        <w:t>Leak scenario:</w:t>
      </w:r>
    </w:p>
    <w:p w14:paraId="33CCC14E" w14:textId="77777777" w:rsidR="00740FF6" w:rsidRDefault="00740FF6" w:rsidP="00740FF6">
      <w:pPr>
        <w:pStyle w:val="ListParagraph"/>
        <w:numPr>
          <w:ilvl w:val="2"/>
          <w:numId w:val="23"/>
        </w:numPr>
        <w:spacing w:before="100" w:beforeAutospacing="1" w:after="100" w:afterAutospacing="1"/>
      </w:pPr>
      <w:r>
        <w:t>Economic Loss cost between minimum of $0.27 and maximum of $0.62 Millions of dollars</w:t>
      </w:r>
    </w:p>
    <w:p w14:paraId="51209A5D" w14:textId="77777777" w:rsidR="00740FF6" w:rsidRDefault="00740FF6" w:rsidP="00740FF6">
      <w:pPr>
        <w:pStyle w:val="ListParagraph"/>
        <w:numPr>
          <w:ilvl w:val="2"/>
          <w:numId w:val="23"/>
        </w:numPr>
        <w:spacing w:before="100" w:beforeAutospacing="1" w:after="100" w:afterAutospacing="1"/>
      </w:pPr>
      <w:r>
        <w:t>No. of intersections with structures is 16.0, with minimum of $25,000.00 and maximum of $339,600.00 in cost of structures impacted.</w:t>
      </w:r>
    </w:p>
    <w:p w14:paraId="6ACEB122" w14:textId="77777777" w:rsidR="00740FF6" w:rsidRDefault="00740FF6" w:rsidP="00740FF6">
      <w:pPr>
        <w:pStyle w:val="ListParagraph"/>
        <w:numPr>
          <w:ilvl w:val="2"/>
          <w:numId w:val="23"/>
        </w:numPr>
        <w:spacing w:before="100" w:beforeAutospacing="1" w:after="100" w:afterAutospacing="1"/>
      </w:pPr>
      <w:r>
        <w:t>Damage radius distributed between minimum of 2.2 and maximum of 2.43 meters.</w:t>
      </w:r>
    </w:p>
    <w:p w14:paraId="166E4CE8" w14:textId="77777777" w:rsidR="00740FF6" w:rsidRDefault="00740FF6" w:rsidP="00740FF6">
      <w:pPr>
        <w:pStyle w:val="ListParagraph"/>
        <w:numPr>
          <w:ilvl w:val="2"/>
          <w:numId w:val="23"/>
        </w:numPr>
        <w:spacing w:before="100" w:beforeAutospacing="1" w:after="100" w:afterAutospacing="1"/>
      </w:pPr>
      <w:r>
        <w:t>Product Loss costs between minimum of $49,027.76 and maximum of $59,691.29</w:t>
      </w:r>
    </w:p>
    <w:p w14:paraId="208914F5" w14:textId="77777777" w:rsidR="00740FF6" w:rsidRDefault="00740FF6" w:rsidP="00740FF6">
      <w:pPr>
        <w:pStyle w:val="ListParagraph"/>
        <w:numPr>
          <w:ilvl w:val="1"/>
          <w:numId w:val="23"/>
        </w:numPr>
        <w:spacing w:before="100" w:beforeAutospacing="1" w:after="100" w:afterAutospacing="1"/>
      </w:pPr>
      <w:r>
        <w:t>Rupture scenario:</w:t>
      </w:r>
    </w:p>
    <w:p w14:paraId="45F5C914" w14:textId="77777777" w:rsidR="00740FF6" w:rsidRDefault="00740FF6" w:rsidP="00740FF6">
      <w:pPr>
        <w:pStyle w:val="ListParagraph"/>
        <w:numPr>
          <w:ilvl w:val="2"/>
          <w:numId w:val="23"/>
        </w:numPr>
        <w:spacing w:before="100" w:beforeAutospacing="1" w:after="100" w:afterAutospacing="1"/>
      </w:pPr>
      <w:r>
        <w:t>Economic Loss cost between minimum of $36.77 and maximum of $73.79 Millions of dollars</w:t>
      </w:r>
    </w:p>
    <w:p w14:paraId="012FE873" w14:textId="77777777" w:rsidR="00740FF6" w:rsidRDefault="00740FF6" w:rsidP="00740FF6">
      <w:pPr>
        <w:pStyle w:val="ListParagraph"/>
        <w:numPr>
          <w:ilvl w:val="2"/>
          <w:numId w:val="23"/>
        </w:numPr>
        <w:spacing w:before="100" w:beforeAutospacing="1" w:after="100" w:afterAutospacing="1"/>
      </w:pPr>
      <w:r>
        <w:t>No. of intersections with structures is 105.0, with minimum of $25,000.00 and maximum of $29,065,968.00 in cost of structures impacted</w:t>
      </w:r>
    </w:p>
    <w:p w14:paraId="25F531A3" w14:textId="77777777" w:rsidR="00740FF6" w:rsidRDefault="00740FF6" w:rsidP="00740FF6">
      <w:pPr>
        <w:pStyle w:val="ListParagraph"/>
        <w:numPr>
          <w:ilvl w:val="2"/>
          <w:numId w:val="23"/>
        </w:numPr>
        <w:spacing w:before="100" w:beforeAutospacing="1" w:after="100" w:afterAutospacing="1"/>
      </w:pPr>
      <w:r>
        <w:t>Damage radius distributed between minimum of 98.56 and maximum of 105.79 meters.</w:t>
      </w:r>
    </w:p>
    <w:p w14:paraId="4A7DF3FC" w14:textId="77777777" w:rsidR="00740FF6" w:rsidRDefault="00740FF6" w:rsidP="00740FF6">
      <w:pPr>
        <w:pStyle w:val="ListParagraph"/>
        <w:numPr>
          <w:ilvl w:val="2"/>
          <w:numId w:val="23"/>
        </w:numPr>
        <w:spacing w:before="100" w:beforeAutospacing="1" w:after="100" w:afterAutospacing="1"/>
      </w:pPr>
      <w:r>
        <w:t>Product Loss costs between minimum of $36,553,283.29 and maximum of $44,503,622.40</w:t>
      </w:r>
    </w:p>
    <w:p w14:paraId="5D05F19C" w14:textId="77777777" w:rsidR="00740FF6" w:rsidRDefault="00740FF6" w:rsidP="00740FF6">
      <w:pPr>
        <w:pStyle w:val="ListParagraph"/>
        <w:numPr>
          <w:ilvl w:val="1"/>
          <w:numId w:val="23"/>
        </w:numPr>
        <w:spacing w:before="100" w:beforeAutospacing="1" w:after="100" w:afterAutospacing="1"/>
      </w:pPr>
      <w:r>
        <w:t>Puncture scenario:</w:t>
      </w:r>
    </w:p>
    <w:p w14:paraId="4812D4C6" w14:textId="77777777" w:rsidR="00740FF6" w:rsidRDefault="00740FF6" w:rsidP="00740FF6">
      <w:pPr>
        <w:pStyle w:val="ListParagraph"/>
        <w:numPr>
          <w:ilvl w:val="2"/>
          <w:numId w:val="23"/>
        </w:numPr>
        <w:spacing w:before="100" w:beforeAutospacing="1" w:after="100" w:afterAutospacing="1"/>
      </w:pPr>
      <w:r>
        <w:t>Economic Loss cost between minimum of $1.83 and maximum of $2.52 Millions of dollars</w:t>
      </w:r>
    </w:p>
    <w:p w14:paraId="15798760" w14:textId="77777777" w:rsidR="00740FF6" w:rsidRDefault="00740FF6" w:rsidP="00740FF6">
      <w:pPr>
        <w:pStyle w:val="ListParagraph"/>
        <w:numPr>
          <w:ilvl w:val="2"/>
          <w:numId w:val="23"/>
        </w:numPr>
        <w:spacing w:before="100" w:beforeAutospacing="1" w:after="100" w:afterAutospacing="1"/>
      </w:pPr>
      <w:r>
        <w:t>No. of intersections with structures is 60.0, with minimum of $25,000.00 and maximum of $339,600.00 in cost of structures impacted</w:t>
      </w:r>
    </w:p>
    <w:p w14:paraId="724B2060" w14:textId="77777777" w:rsidR="00740FF6" w:rsidRDefault="00740FF6" w:rsidP="00740FF6">
      <w:pPr>
        <w:pStyle w:val="ListParagraph"/>
        <w:numPr>
          <w:ilvl w:val="2"/>
          <w:numId w:val="23"/>
        </w:numPr>
        <w:spacing w:before="100" w:beforeAutospacing="1" w:after="100" w:afterAutospacing="1"/>
      </w:pPr>
      <w:r>
        <w:t>Damage radius distributed between minimum of 32.03 and maximum of 34.38 meters.</w:t>
      </w:r>
    </w:p>
    <w:p w14:paraId="4725ED0C" w14:textId="77777777" w:rsidR="00740FF6" w:rsidRDefault="00740FF6" w:rsidP="00740FF6">
      <w:pPr>
        <w:pStyle w:val="ListParagraph"/>
        <w:numPr>
          <w:ilvl w:val="2"/>
          <w:numId w:val="23"/>
        </w:numPr>
        <w:spacing w:before="100" w:beforeAutospacing="1" w:after="100" w:afterAutospacing="1"/>
      </w:pPr>
      <w:r>
        <w:t>Product Loss costs between minimum of $1,610,940.77 and maximum of $1,961,320.39</w:t>
      </w:r>
    </w:p>
    <w:p w14:paraId="1503CE0A" w14:textId="77777777" w:rsidR="00740FF6" w:rsidRDefault="00740FF6" w:rsidP="00740FF6">
      <w:pPr>
        <w:pStyle w:val="ListParagraph"/>
        <w:numPr>
          <w:ilvl w:val="1"/>
          <w:numId w:val="23"/>
        </w:numPr>
        <w:spacing w:before="100" w:beforeAutospacing="1" w:after="100" w:afterAutospacing="1"/>
      </w:pPr>
      <w:r>
        <w:t>Repair costs between minimum of $17,000.00 and maximum of $79,000.00.</w:t>
      </w:r>
    </w:p>
    <w:p w14:paraId="4E03FF98"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0A713946" w14:textId="77777777" w:rsidR="00740FF6" w:rsidRDefault="00740FF6" w:rsidP="00740FF6">
      <w:pPr>
        <w:pStyle w:val="ListParagraph"/>
        <w:numPr>
          <w:ilvl w:val="1"/>
          <w:numId w:val="23"/>
        </w:numPr>
        <w:spacing w:before="100" w:beforeAutospacing="1" w:after="100" w:afterAutospacing="1"/>
      </w:pPr>
      <w:r>
        <w:t>Product type is HVP Product."</w:t>
      </w:r>
    </w:p>
    <w:p w14:paraId="34AED7BF" w14:textId="77777777" w:rsidR="00740FF6" w:rsidRDefault="00740FF6" w:rsidP="00740FF6">
      <w:pPr>
        <w:pStyle w:val="ListParagraph"/>
        <w:numPr>
          <w:ilvl w:val="0"/>
          <w:numId w:val="23"/>
        </w:numPr>
        <w:spacing w:before="100" w:beforeAutospacing="1" w:after="100" w:afterAutospacing="1"/>
      </w:pPr>
      <w:r>
        <w:t>"EMPRESS WATER LINE NPS 10</w:t>
      </w:r>
    </w:p>
    <w:p w14:paraId="32977F66" w14:textId="77777777" w:rsidR="00740FF6" w:rsidRDefault="00740FF6" w:rsidP="00740FF6">
      <w:pPr>
        <w:pStyle w:val="ListParagraph"/>
        <w:numPr>
          <w:ilvl w:val="1"/>
          <w:numId w:val="23"/>
        </w:numPr>
        <w:spacing w:before="100" w:beforeAutospacing="1" w:after="100" w:afterAutospacing="1"/>
      </w:pPr>
      <w:r>
        <w:t>Total Cumulative Length (m):</w:t>
      </w:r>
      <w:r>
        <w:tab/>
        <w:t>6987.6</w:t>
      </w:r>
    </w:p>
    <w:p w14:paraId="78FF2AB1" w14:textId="77777777" w:rsidR="00740FF6" w:rsidRDefault="00740FF6" w:rsidP="00740FF6">
      <w:pPr>
        <w:pStyle w:val="ListParagraph"/>
        <w:numPr>
          <w:ilvl w:val="2"/>
          <w:numId w:val="23"/>
        </w:numPr>
        <w:spacing w:before="100" w:beforeAutospacing="1" w:after="100" w:afterAutospacing="1"/>
      </w:pPr>
      <w:r>
        <w:t>EC Method 1 :</w:t>
      </w:r>
      <w:r>
        <w:tab/>
        <w:t>6987.6</w:t>
      </w:r>
    </w:p>
    <w:p w14:paraId="7015C2CE" w14:textId="77777777" w:rsidR="00740FF6" w:rsidRDefault="00740FF6" w:rsidP="00740FF6">
      <w:pPr>
        <w:pStyle w:val="ListParagraph"/>
        <w:numPr>
          <w:ilvl w:val="1"/>
          <w:numId w:val="23"/>
        </w:numPr>
        <w:spacing w:before="100" w:beforeAutospacing="1" w:after="100" w:afterAutospacing="1"/>
      </w:pPr>
      <w:r>
        <w:t>Likelihood of failure distributed between minimum of 9.901e-01 and maximum of 9.904e-01.</w:t>
      </w:r>
    </w:p>
    <w:p w14:paraId="0DDF5871" w14:textId="77777777" w:rsidR="00740FF6" w:rsidRDefault="00740FF6" w:rsidP="00740FF6">
      <w:pPr>
        <w:pStyle w:val="ListParagraph"/>
        <w:numPr>
          <w:ilvl w:val="1"/>
          <w:numId w:val="23"/>
        </w:numPr>
        <w:spacing w:before="100" w:beforeAutospacing="1" w:after="100" w:afterAutospacing="1"/>
      </w:pPr>
      <w:r>
        <w:t>Consequence of failure distributed between minimum of $0.22 and maximum of $0.28 Millions of dollars</w:t>
      </w:r>
    </w:p>
    <w:p w14:paraId="4C50A76A" w14:textId="77777777" w:rsidR="00740FF6" w:rsidRDefault="00740FF6" w:rsidP="00740FF6">
      <w:pPr>
        <w:pStyle w:val="ListParagraph"/>
        <w:numPr>
          <w:ilvl w:val="1"/>
          <w:numId w:val="23"/>
        </w:numPr>
        <w:spacing w:before="100" w:beforeAutospacing="1" w:after="100" w:afterAutospacing="1"/>
      </w:pPr>
      <w:r>
        <w:t>Leak scenario:</w:t>
      </w:r>
    </w:p>
    <w:p w14:paraId="4D336878" w14:textId="77777777" w:rsidR="00740FF6" w:rsidRDefault="00740FF6" w:rsidP="00740FF6">
      <w:pPr>
        <w:pStyle w:val="ListParagraph"/>
        <w:numPr>
          <w:ilvl w:val="2"/>
          <w:numId w:val="23"/>
        </w:numPr>
        <w:spacing w:before="100" w:beforeAutospacing="1" w:after="100" w:afterAutospacing="1"/>
      </w:pPr>
      <w:r>
        <w:t>Economic Loss cost between minimum of $0.22 and maximum of $0.28 Millions of dollars</w:t>
      </w:r>
    </w:p>
    <w:p w14:paraId="483BB110"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35049B1D"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0CBF7B62"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28ED1BE5" w14:textId="77777777" w:rsidR="00740FF6" w:rsidRDefault="00740FF6" w:rsidP="00740FF6">
      <w:pPr>
        <w:pStyle w:val="ListParagraph"/>
        <w:numPr>
          <w:ilvl w:val="1"/>
          <w:numId w:val="23"/>
        </w:numPr>
        <w:spacing w:before="100" w:beforeAutospacing="1" w:after="100" w:afterAutospacing="1"/>
      </w:pPr>
      <w:r>
        <w:t>Rupture scenario:</w:t>
      </w:r>
    </w:p>
    <w:p w14:paraId="2B53E9FF" w14:textId="77777777" w:rsidR="00740FF6" w:rsidRDefault="00740FF6" w:rsidP="00740FF6">
      <w:pPr>
        <w:pStyle w:val="ListParagraph"/>
        <w:numPr>
          <w:ilvl w:val="2"/>
          <w:numId w:val="23"/>
        </w:numPr>
        <w:spacing w:before="100" w:beforeAutospacing="1" w:after="100" w:afterAutospacing="1"/>
      </w:pPr>
      <w:r>
        <w:t>Economic Loss cost between minimum of $0.22 and maximum of $0.28 Millions of dollars</w:t>
      </w:r>
    </w:p>
    <w:p w14:paraId="4D44B241" w14:textId="77777777" w:rsidR="00740FF6" w:rsidRDefault="00740FF6" w:rsidP="00740FF6">
      <w:pPr>
        <w:pStyle w:val="ListParagraph"/>
        <w:numPr>
          <w:ilvl w:val="2"/>
          <w:numId w:val="23"/>
        </w:numPr>
        <w:spacing w:before="100" w:beforeAutospacing="1" w:after="100" w:afterAutospacing="1"/>
      </w:pPr>
      <w:r>
        <w:lastRenderedPageBreak/>
        <w:t>No. of intersections with structures is 0.0, with minimum of $nan and maximum of $nan in cost of structures impacted</w:t>
      </w:r>
    </w:p>
    <w:p w14:paraId="5F77408D"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7CF4525C"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44089E44" w14:textId="77777777" w:rsidR="00740FF6" w:rsidRDefault="00740FF6" w:rsidP="00740FF6">
      <w:pPr>
        <w:pStyle w:val="ListParagraph"/>
        <w:numPr>
          <w:ilvl w:val="1"/>
          <w:numId w:val="23"/>
        </w:numPr>
        <w:spacing w:before="100" w:beforeAutospacing="1" w:after="100" w:afterAutospacing="1"/>
      </w:pPr>
      <w:r>
        <w:t>Puncture scenario:</w:t>
      </w:r>
    </w:p>
    <w:p w14:paraId="19AC6083" w14:textId="77777777" w:rsidR="00740FF6" w:rsidRDefault="00740FF6" w:rsidP="00740FF6">
      <w:pPr>
        <w:pStyle w:val="ListParagraph"/>
        <w:numPr>
          <w:ilvl w:val="2"/>
          <w:numId w:val="23"/>
        </w:numPr>
        <w:spacing w:before="100" w:beforeAutospacing="1" w:after="100" w:afterAutospacing="1"/>
      </w:pPr>
      <w:r>
        <w:t>Economic Loss cost between minimum of $0.22 and maximum of $0.28 Millions of dollars</w:t>
      </w:r>
    </w:p>
    <w:p w14:paraId="04FF31D9"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4D280468"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133DFAED"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4BD01436" w14:textId="77777777" w:rsidR="00740FF6" w:rsidRDefault="00740FF6" w:rsidP="00740FF6">
      <w:pPr>
        <w:pStyle w:val="ListParagraph"/>
        <w:numPr>
          <w:ilvl w:val="1"/>
          <w:numId w:val="23"/>
        </w:numPr>
        <w:spacing w:before="100" w:beforeAutospacing="1" w:after="100" w:afterAutospacing="1"/>
      </w:pPr>
      <w:r>
        <w:t>Repair costs between minimum of $17,000.00 and maximum of $79,000.00.</w:t>
      </w:r>
    </w:p>
    <w:p w14:paraId="08A44BB7"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21F954C5" w14:textId="77777777" w:rsidR="00740FF6" w:rsidRDefault="00740FF6" w:rsidP="00740FF6">
      <w:pPr>
        <w:pStyle w:val="ListParagraph"/>
        <w:numPr>
          <w:ilvl w:val="1"/>
          <w:numId w:val="23"/>
        </w:numPr>
        <w:spacing w:before="100" w:beforeAutospacing="1" w:after="100" w:afterAutospacing="1"/>
      </w:pPr>
      <w:r>
        <w:t>Product type is Fresh Water."</w:t>
      </w:r>
    </w:p>
    <w:p w14:paraId="7535C043" w14:textId="77777777" w:rsidR="00740FF6" w:rsidRDefault="00740FF6" w:rsidP="00740FF6">
      <w:pPr>
        <w:pStyle w:val="ListParagraph"/>
        <w:numPr>
          <w:ilvl w:val="0"/>
          <w:numId w:val="23"/>
        </w:numPr>
        <w:spacing w:before="100" w:beforeAutospacing="1" w:after="100" w:afterAutospacing="1"/>
      </w:pPr>
      <w:r>
        <w:t>"EMPRESS WASTE WATER DISCHARGE NPS 10</w:t>
      </w:r>
    </w:p>
    <w:p w14:paraId="2A1DBB1C" w14:textId="77777777" w:rsidR="00740FF6" w:rsidRDefault="00740FF6" w:rsidP="00740FF6">
      <w:pPr>
        <w:pStyle w:val="ListParagraph"/>
        <w:numPr>
          <w:ilvl w:val="1"/>
          <w:numId w:val="23"/>
        </w:numPr>
        <w:spacing w:before="100" w:beforeAutospacing="1" w:after="100" w:afterAutospacing="1"/>
      </w:pPr>
      <w:r>
        <w:t>Total Cumulative Length (m):</w:t>
      </w:r>
      <w:r>
        <w:tab/>
        <w:t>6957.2</w:t>
      </w:r>
    </w:p>
    <w:p w14:paraId="519FE2E2" w14:textId="77777777" w:rsidR="00740FF6" w:rsidRDefault="00740FF6" w:rsidP="00740FF6">
      <w:pPr>
        <w:pStyle w:val="ListParagraph"/>
        <w:numPr>
          <w:ilvl w:val="2"/>
          <w:numId w:val="23"/>
        </w:numPr>
        <w:spacing w:before="100" w:beforeAutospacing="1" w:after="100" w:afterAutospacing="1"/>
      </w:pPr>
      <w:r>
        <w:t>IC Method 1 :</w:t>
      </w:r>
      <w:r>
        <w:tab/>
        <w:t>6957.2</w:t>
      </w:r>
    </w:p>
    <w:p w14:paraId="7DCFDD67" w14:textId="77777777" w:rsidR="00740FF6" w:rsidRDefault="00740FF6" w:rsidP="00740FF6">
      <w:pPr>
        <w:pStyle w:val="ListParagraph"/>
        <w:numPr>
          <w:ilvl w:val="1"/>
          <w:numId w:val="23"/>
        </w:numPr>
        <w:spacing w:before="100" w:beforeAutospacing="1" w:after="100" w:afterAutospacing="1"/>
      </w:pPr>
      <w:r>
        <w:t>Likelihood of failure distributed between minimum of 9.458e-01 and maximum of 9.484e-01.</w:t>
      </w:r>
    </w:p>
    <w:p w14:paraId="2A6DA870" w14:textId="77777777" w:rsidR="00740FF6" w:rsidRDefault="00740FF6" w:rsidP="00740FF6">
      <w:pPr>
        <w:pStyle w:val="ListParagraph"/>
        <w:numPr>
          <w:ilvl w:val="1"/>
          <w:numId w:val="23"/>
        </w:numPr>
        <w:spacing w:before="100" w:beforeAutospacing="1" w:after="100" w:afterAutospacing="1"/>
      </w:pPr>
      <w:r>
        <w:t>Consequence of failure distributed between minimum of $0.22 and maximum of $0.28 Millions of dollars</w:t>
      </w:r>
    </w:p>
    <w:p w14:paraId="4BE39971" w14:textId="77777777" w:rsidR="00740FF6" w:rsidRDefault="00740FF6" w:rsidP="00740FF6">
      <w:pPr>
        <w:pStyle w:val="ListParagraph"/>
        <w:numPr>
          <w:ilvl w:val="1"/>
          <w:numId w:val="23"/>
        </w:numPr>
        <w:spacing w:before="100" w:beforeAutospacing="1" w:after="100" w:afterAutospacing="1"/>
      </w:pPr>
      <w:r>
        <w:t>Leak scenario:</w:t>
      </w:r>
    </w:p>
    <w:p w14:paraId="75826C33" w14:textId="77777777" w:rsidR="00740FF6" w:rsidRDefault="00740FF6" w:rsidP="00740FF6">
      <w:pPr>
        <w:pStyle w:val="ListParagraph"/>
        <w:numPr>
          <w:ilvl w:val="2"/>
          <w:numId w:val="23"/>
        </w:numPr>
        <w:spacing w:before="100" w:beforeAutospacing="1" w:after="100" w:afterAutospacing="1"/>
      </w:pPr>
      <w:r>
        <w:t>Economic Loss cost between minimum of $0.22 and maximum of $0.28 Millions of dollars</w:t>
      </w:r>
    </w:p>
    <w:p w14:paraId="277DCCCD"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20269A15"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03F1E7A8"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7250CB34" w14:textId="77777777" w:rsidR="00740FF6" w:rsidRDefault="00740FF6" w:rsidP="00740FF6">
      <w:pPr>
        <w:pStyle w:val="ListParagraph"/>
        <w:numPr>
          <w:ilvl w:val="1"/>
          <w:numId w:val="23"/>
        </w:numPr>
        <w:spacing w:before="100" w:beforeAutospacing="1" w:after="100" w:afterAutospacing="1"/>
      </w:pPr>
      <w:r>
        <w:t>Rupture scenario:</w:t>
      </w:r>
    </w:p>
    <w:p w14:paraId="20908C6B" w14:textId="77777777" w:rsidR="00740FF6" w:rsidRDefault="00740FF6" w:rsidP="00740FF6">
      <w:pPr>
        <w:pStyle w:val="ListParagraph"/>
        <w:numPr>
          <w:ilvl w:val="2"/>
          <w:numId w:val="23"/>
        </w:numPr>
        <w:spacing w:before="100" w:beforeAutospacing="1" w:after="100" w:afterAutospacing="1"/>
      </w:pPr>
      <w:r>
        <w:t>Economic Loss cost between minimum of $0.22 and maximum of $0.28 Millions of dollars</w:t>
      </w:r>
    </w:p>
    <w:p w14:paraId="6467A888"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77B94411"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19753823"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40F76936" w14:textId="77777777" w:rsidR="00740FF6" w:rsidRDefault="00740FF6" w:rsidP="00740FF6">
      <w:pPr>
        <w:pStyle w:val="ListParagraph"/>
        <w:numPr>
          <w:ilvl w:val="1"/>
          <w:numId w:val="23"/>
        </w:numPr>
        <w:spacing w:before="100" w:beforeAutospacing="1" w:after="100" w:afterAutospacing="1"/>
      </w:pPr>
      <w:r>
        <w:t>Puncture scenario:</w:t>
      </w:r>
    </w:p>
    <w:p w14:paraId="6E8C15EE" w14:textId="77777777" w:rsidR="00740FF6" w:rsidRDefault="00740FF6" w:rsidP="00740FF6">
      <w:pPr>
        <w:pStyle w:val="ListParagraph"/>
        <w:numPr>
          <w:ilvl w:val="2"/>
          <w:numId w:val="23"/>
        </w:numPr>
        <w:spacing w:before="100" w:beforeAutospacing="1" w:after="100" w:afterAutospacing="1"/>
      </w:pPr>
      <w:r>
        <w:t>Economic Loss cost between minimum of $0.22 and maximum of $0.28 Millions of dollars</w:t>
      </w:r>
    </w:p>
    <w:p w14:paraId="0F323916"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14C4AA95"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57D0C256"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7EBC3D86" w14:textId="77777777" w:rsidR="00740FF6" w:rsidRDefault="00740FF6" w:rsidP="00740FF6">
      <w:pPr>
        <w:pStyle w:val="ListParagraph"/>
        <w:numPr>
          <w:ilvl w:val="1"/>
          <w:numId w:val="23"/>
        </w:numPr>
        <w:spacing w:before="100" w:beforeAutospacing="1" w:after="100" w:afterAutospacing="1"/>
      </w:pPr>
      <w:r>
        <w:t>Repair costs between minimum of $17,000.00 and maximum of $79,000.00.</w:t>
      </w:r>
    </w:p>
    <w:p w14:paraId="1691272E"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5998DFF5" w14:textId="77777777" w:rsidR="00740FF6" w:rsidRDefault="00740FF6" w:rsidP="00740FF6">
      <w:pPr>
        <w:pStyle w:val="ListParagraph"/>
        <w:numPr>
          <w:ilvl w:val="1"/>
          <w:numId w:val="23"/>
        </w:numPr>
        <w:spacing w:before="100" w:beforeAutospacing="1" w:after="100" w:afterAutospacing="1"/>
      </w:pPr>
      <w:r>
        <w:lastRenderedPageBreak/>
        <w:t>Product type is WATER DISPOSAL."</w:t>
      </w:r>
    </w:p>
    <w:p w14:paraId="58D4A872" w14:textId="77777777" w:rsidR="00740FF6" w:rsidRDefault="00740FF6" w:rsidP="00740FF6">
      <w:pPr>
        <w:pStyle w:val="ListParagraph"/>
        <w:numPr>
          <w:ilvl w:val="0"/>
          <w:numId w:val="23"/>
        </w:numPr>
        <w:spacing w:before="100" w:beforeAutospacing="1" w:after="100" w:afterAutospacing="1"/>
      </w:pPr>
      <w:r>
        <w:t xml:space="preserve">"NPS12 </w:t>
      </w:r>
      <w:proofErr w:type="spellStart"/>
      <w:r>
        <w:t>Hartell</w:t>
      </w:r>
      <w:proofErr w:type="spellEnd"/>
      <w:r>
        <w:t xml:space="preserve"> to Pincher Creek From 2-29-19-2-W5 </w:t>
      </w:r>
      <w:proofErr w:type="gramStart"/>
      <w:r>
        <w:t>To</w:t>
      </w:r>
      <w:proofErr w:type="gramEnd"/>
      <w:r>
        <w:t xml:space="preserve"> 16-14-4-29-W4</w:t>
      </w:r>
    </w:p>
    <w:p w14:paraId="714F1393" w14:textId="77777777" w:rsidR="00740FF6" w:rsidRDefault="00740FF6" w:rsidP="00740FF6">
      <w:pPr>
        <w:pStyle w:val="ListParagraph"/>
        <w:numPr>
          <w:ilvl w:val="1"/>
          <w:numId w:val="23"/>
        </w:numPr>
        <w:spacing w:before="100" w:beforeAutospacing="1" w:after="100" w:afterAutospacing="1"/>
      </w:pPr>
      <w:r>
        <w:t>Total Cumulative Length (m):</w:t>
      </w:r>
      <w:r>
        <w:tab/>
        <w:t>5921.75</w:t>
      </w:r>
    </w:p>
    <w:p w14:paraId="01AED967" w14:textId="77777777" w:rsidR="00740FF6" w:rsidRDefault="00740FF6" w:rsidP="00740FF6">
      <w:pPr>
        <w:pStyle w:val="ListParagraph"/>
        <w:numPr>
          <w:ilvl w:val="2"/>
          <w:numId w:val="23"/>
        </w:numPr>
        <w:spacing w:before="100" w:beforeAutospacing="1" w:after="100" w:afterAutospacing="1"/>
      </w:pPr>
      <w:r>
        <w:t>MD Method 2 :</w:t>
      </w:r>
      <w:r>
        <w:tab/>
        <w:t>5891.75</w:t>
      </w:r>
    </w:p>
    <w:p w14:paraId="2BD70695" w14:textId="77777777" w:rsidR="00740FF6" w:rsidRDefault="00740FF6" w:rsidP="00740FF6">
      <w:pPr>
        <w:pStyle w:val="ListParagraph"/>
        <w:numPr>
          <w:ilvl w:val="2"/>
          <w:numId w:val="23"/>
        </w:numPr>
        <w:spacing w:before="100" w:beforeAutospacing="1" w:after="100" w:afterAutospacing="1"/>
      </w:pPr>
      <w:r>
        <w:t>RES :</w:t>
      </w:r>
      <w:r>
        <w:tab/>
        <w:t>30.0</w:t>
      </w:r>
    </w:p>
    <w:p w14:paraId="73244484" w14:textId="77777777" w:rsidR="00740FF6" w:rsidRDefault="00740FF6" w:rsidP="00740FF6">
      <w:pPr>
        <w:pStyle w:val="ListParagraph"/>
        <w:numPr>
          <w:ilvl w:val="1"/>
          <w:numId w:val="23"/>
        </w:numPr>
        <w:spacing w:before="100" w:beforeAutospacing="1" w:after="100" w:afterAutospacing="1"/>
      </w:pPr>
      <w:r>
        <w:t>Likelihood of failure distributed between minimum of 1.108e-01 and maximum of 1.000e+00.</w:t>
      </w:r>
    </w:p>
    <w:p w14:paraId="51656A3F" w14:textId="77777777" w:rsidR="00740FF6" w:rsidRDefault="00740FF6" w:rsidP="00740FF6">
      <w:pPr>
        <w:pStyle w:val="ListParagraph"/>
        <w:numPr>
          <w:ilvl w:val="1"/>
          <w:numId w:val="23"/>
        </w:numPr>
        <w:spacing w:before="100" w:beforeAutospacing="1" w:after="100" w:afterAutospacing="1"/>
      </w:pPr>
      <w:r>
        <w:t>Consequence of failure distributed between minimum of $0.85 and maximum of $1.11 Millions of dollars</w:t>
      </w:r>
    </w:p>
    <w:p w14:paraId="3AA9DB1D" w14:textId="77777777" w:rsidR="00740FF6" w:rsidRDefault="00740FF6" w:rsidP="00740FF6">
      <w:pPr>
        <w:pStyle w:val="ListParagraph"/>
        <w:numPr>
          <w:ilvl w:val="1"/>
          <w:numId w:val="23"/>
        </w:numPr>
        <w:spacing w:before="100" w:beforeAutospacing="1" w:after="100" w:afterAutospacing="1"/>
      </w:pPr>
      <w:r>
        <w:t>Leak scenario:</w:t>
      </w:r>
    </w:p>
    <w:p w14:paraId="2147B46A" w14:textId="77777777" w:rsidR="00740FF6" w:rsidRDefault="00740FF6" w:rsidP="00740FF6">
      <w:pPr>
        <w:pStyle w:val="ListParagraph"/>
        <w:numPr>
          <w:ilvl w:val="2"/>
          <w:numId w:val="23"/>
        </w:numPr>
        <w:spacing w:before="100" w:beforeAutospacing="1" w:after="100" w:afterAutospacing="1"/>
      </w:pPr>
      <w:r>
        <w:t>Economic Loss cost between minimum of $0.85 and maximum of $0.99 Millions of dollars</w:t>
      </w:r>
    </w:p>
    <w:p w14:paraId="56E107EB" w14:textId="77777777" w:rsidR="00740FF6" w:rsidRDefault="00740FF6" w:rsidP="00740FF6">
      <w:pPr>
        <w:pStyle w:val="ListParagraph"/>
        <w:numPr>
          <w:ilvl w:val="2"/>
          <w:numId w:val="23"/>
        </w:numPr>
        <w:spacing w:before="100" w:beforeAutospacing="1" w:after="100" w:afterAutospacing="1"/>
      </w:pPr>
      <w:r>
        <w:t>No. of intersections with structures is 24.0, with minimum of $nan and maximum of $nan in cost of structures impacted.</w:t>
      </w:r>
    </w:p>
    <w:p w14:paraId="11F9B22B" w14:textId="77777777" w:rsidR="00740FF6" w:rsidRDefault="00740FF6" w:rsidP="00740FF6">
      <w:pPr>
        <w:pStyle w:val="ListParagraph"/>
        <w:numPr>
          <w:ilvl w:val="2"/>
          <w:numId w:val="23"/>
        </w:numPr>
        <w:spacing w:before="100" w:beforeAutospacing="1" w:after="100" w:afterAutospacing="1"/>
      </w:pPr>
      <w:r>
        <w:t>Damage radius distributed between minimum of 2.18 and maximum of 2.47 meters.</w:t>
      </w:r>
    </w:p>
    <w:p w14:paraId="3334CF66" w14:textId="77777777" w:rsidR="00740FF6" w:rsidRDefault="00740FF6" w:rsidP="00740FF6">
      <w:pPr>
        <w:pStyle w:val="ListParagraph"/>
        <w:numPr>
          <w:ilvl w:val="2"/>
          <w:numId w:val="23"/>
        </w:numPr>
        <w:spacing w:before="100" w:beforeAutospacing="1" w:after="100" w:afterAutospacing="1"/>
      </w:pPr>
      <w:r>
        <w:t>Product Loss costs between minimum of $1,697.16 and maximum of $2,711.24</w:t>
      </w:r>
    </w:p>
    <w:p w14:paraId="0C05433D" w14:textId="77777777" w:rsidR="00740FF6" w:rsidRDefault="00740FF6" w:rsidP="00740FF6">
      <w:pPr>
        <w:pStyle w:val="ListParagraph"/>
        <w:numPr>
          <w:ilvl w:val="1"/>
          <w:numId w:val="23"/>
        </w:numPr>
        <w:spacing w:before="100" w:beforeAutospacing="1" w:after="100" w:afterAutospacing="1"/>
      </w:pPr>
      <w:r>
        <w:t>Rupture scenario:</w:t>
      </w:r>
    </w:p>
    <w:p w14:paraId="40F14411" w14:textId="77777777" w:rsidR="00740FF6" w:rsidRDefault="00740FF6" w:rsidP="00740FF6">
      <w:pPr>
        <w:pStyle w:val="ListParagraph"/>
        <w:numPr>
          <w:ilvl w:val="2"/>
          <w:numId w:val="23"/>
        </w:numPr>
        <w:spacing w:before="100" w:beforeAutospacing="1" w:after="100" w:afterAutospacing="1"/>
      </w:pPr>
      <w:r>
        <w:t>Economic Loss cost between minimum of $0.88 and maximum of $2.44 Millions of dollars</w:t>
      </w:r>
    </w:p>
    <w:p w14:paraId="02CD0FE7" w14:textId="77777777" w:rsidR="00740FF6" w:rsidRDefault="00740FF6" w:rsidP="00740FF6">
      <w:pPr>
        <w:pStyle w:val="ListParagraph"/>
        <w:numPr>
          <w:ilvl w:val="2"/>
          <w:numId w:val="23"/>
        </w:numPr>
        <w:spacing w:before="100" w:beforeAutospacing="1" w:after="100" w:afterAutospacing="1"/>
      </w:pPr>
      <w:r>
        <w:t>No. of intersections with structures is 60.0, with minimum of $25,000.00 and maximum of $1,500,000.00 in cost of structures impacted</w:t>
      </w:r>
    </w:p>
    <w:p w14:paraId="0FE7CE96" w14:textId="77777777" w:rsidR="00740FF6" w:rsidRDefault="00740FF6" w:rsidP="00740FF6">
      <w:pPr>
        <w:pStyle w:val="ListParagraph"/>
        <w:numPr>
          <w:ilvl w:val="2"/>
          <w:numId w:val="23"/>
        </w:numPr>
        <w:spacing w:before="100" w:beforeAutospacing="1" w:after="100" w:afterAutospacing="1"/>
      </w:pPr>
      <w:r>
        <w:t>Damage radius distributed between minimum of 41.16 and maximum of 46.6 meters.</w:t>
      </w:r>
    </w:p>
    <w:p w14:paraId="4AED16C7" w14:textId="77777777" w:rsidR="00740FF6" w:rsidRDefault="00740FF6" w:rsidP="00740FF6">
      <w:pPr>
        <w:pStyle w:val="ListParagraph"/>
        <w:numPr>
          <w:ilvl w:val="2"/>
          <w:numId w:val="23"/>
        </w:numPr>
        <w:spacing w:before="100" w:beforeAutospacing="1" w:after="100" w:afterAutospacing="1"/>
      </w:pPr>
      <w:r>
        <w:t>Product Loss costs between minimum of $32,292.36 and maximum of $276,046.39</w:t>
      </w:r>
    </w:p>
    <w:p w14:paraId="048FA950" w14:textId="77777777" w:rsidR="00740FF6" w:rsidRDefault="00740FF6" w:rsidP="00740FF6">
      <w:pPr>
        <w:pStyle w:val="ListParagraph"/>
        <w:numPr>
          <w:ilvl w:val="1"/>
          <w:numId w:val="23"/>
        </w:numPr>
        <w:spacing w:before="100" w:beforeAutospacing="1" w:after="100" w:afterAutospacing="1"/>
      </w:pPr>
      <w:r>
        <w:t>Puncture scenario:</w:t>
      </w:r>
    </w:p>
    <w:p w14:paraId="165F0D73" w14:textId="77777777" w:rsidR="00740FF6" w:rsidRDefault="00740FF6" w:rsidP="00740FF6">
      <w:pPr>
        <w:pStyle w:val="ListParagraph"/>
        <w:numPr>
          <w:ilvl w:val="2"/>
          <w:numId w:val="23"/>
        </w:numPr>
        <w:spacing w:before="100" w:beforeAutospacing="1" w:after="100" w:afterAutospacing="1"/>
      </w:pPr>
      <w:r>
        <w:t>Economic Loss cost between minimum of $0.90 and maximum of $1.08 Millions of dollars</w:t>
      </w:r>
    </w:p>
    <w:p w14:paraId="5793AEC5" w14:textId="77777777" w:rsidR="00740FF6" w:rsidRDefault="00740FF6" w:rsidP="00740FF6">
      <w:pPr>
        <w:pStyle w:val="ListParagraph"/>
        <w:numPr>
          <w:ilvl w:val="2"/>
          <w:numId w:val="23"/>
        </w:numPr>
        <w:spacing w:before="100" w:beforeAutospacing="1" w:after="100" w:afterAutospacing="1"/>
      </w:pPr>
      <w:r>
        <w:t>No. of intersections with structures is 56.0, with minimum of $nan and maximum of $nan in cost of structures impacted</w:t>
      </w:r>
    </w:p>
    <w:p w14:paraId="57A4AC08" w14:textId="77777777" w:rsidR="00740FF6" w:rsidRDefault="00740FF6" w:rsidP="00740FF6">
      <w:pPr>
        <w:pStyle w:val="ListParagraph"/>
        <w:numPr>
          <w:ilvl w:val="2"/>
          <w:numId w:val="23"/>
        </w:numPr>
        <w:spacing w:before="100" w:beforeAutospacing="1" w:after="100" w:afterAutospacing="1"/>
      </w:pPr>
      <w:r>
        <w:t>Damage radius distributed between minimum of 8.51 and maximum of 9.64 meters.</w:t>
      </w:r>
    </w:p>
    <w:p w14:paraId="6368A165" w14:textId="77777777" w:rsidR="00740FF6" w:rsidRDefault="00740FF6" w:rsidP="00740FF6">
      <w:pPr>
        <w:pStyle w:val="ListParagraph"/>
        <w:numPr>
          <w:ilvl w:val="2"/>
          <w:numId w:val="23"/>
        </w:numPr>
        <w:spacing w:before="100" w:beforeAutospacing="1" w:after="100" w:afterAutospacing="1"/>
      </w:pPr>
      <w:r>
        <w:t>Product Loss costs between minimum of $55,764.98 and maximum of $89,085.14</w:t>
      </w:r>
    </w:p>
    <w:p w14:paraId="40048E83" w14:textId="77777777" w:rsidR="00740FF6" w:rsidRDefault="00740FF6" w:rsidP="00740FF6">
      <w:pPr>
        <w:pStyle w:val="ListParagraph"/>
        <w:numPr>
          <w:ilvl w:val="1"/>
          <w:numId w:val="23"/>
        </w:numPr>
        <w:spacing w:before="100" w:beforeAutospacing="1" w:after="100" w:afterAutospacing="1"/>
      </w:pPr>
      <w:r>
        <w:t>Repair costs between minimum of $44,000.00 and maximum of $187,000.00.</w:t>
      </w:r>
    </w:p>
    <w:p w14:paraId="09DC03DF" w14:textId="77777777" w:rsidR="00740FF6" w:rsidRDefault="00740FF6" w:rsidP="00740FF6">
      <w:pPr>
        <w:pStyle w:val="ListParagraph"/>
        <w:numPr>
          <w:ilvl w:val="1"/>
          <w:numId w:val="23"/>
        </w:numPr>
        <w:spacing w:before="100" w:beforeAutospacing="1" w:after="100" w:afterAutospacing="1"/>
      </w:pPr>
      <w:r>
        <w:t>Outage losses between minimum of $800,000.00 and maximum of $800,000.00.</w:t>
      </w:r>
    </w:p>
    <w:p w14:paraId="588D320A" w14:textId="77777777" w:rsidR="00740FF6" w:rsidRDefault="00740FF6" w:rsidP="00740FF6">
      <w:pPr>
        <w:pStyle w:val="ListParagraph"/>
        <w:numPr>
          <w:ilvl w:val="1"/>
          <w:numId w:val="23"/>
        </w:numPr>
        <w:spacing w:before="100" w:beforeAutospacing="1" w:after="100" w:afterAutospacing="1"/>
      </w:pPr>
      <w:r>
        <w:t>Product type is Crude Oil."</w:t>
      </w:r>
    </w:p>
    <w:p w14:paraId="3BC59408" w14:textId="77777777" w:rsidR="00740FF6" w:rsidRDefault="00740FF6" w:rsidP="00740FF6">
      <w:pPr>
        <w:pStyle w:val="ListParagraph"/>
        <w:numPr>
          <w:ilvl w:val="0"/>
          <w:numId w:val="23"/>
        </w:numPr>
        <w:spacing w:before="100" w:beforeAutospacing="1" w:after="100" w:afterAutospacing="1"/>
      </w:pPr>
      <w:r>
        <w:t>"MARSHALL TO DULWICH BUTANE NPS 4</w:t>
      </w:r>
    </w:p>
    <w:p w14:paraId="25CCCE0D" w14:textId="77777777" w:rsidR="00740FF6" w:rsidRDefault="00740FF6" w:rsidP="00740FF6">
      <w:pPr>
        <w:pStyle w:val="ListParagraph"/>
        <w:numPr>
          <w:ilvl w:val="1"/>
          <w:numId w:val="23"/>
        </w:numPr>
        <w:spacing w:before="100" w:beforeAutospacing="1" w:after="100" w:afterAutospacing="1"/>
      </w:pPr>
      <w:r>
        <w:t>Total Cumulative Length (m):</w:t>
      </w:r>
      <w:r>
        <w:tab/>
        <w:t>5476.82</w:t>
      </w:r>
    </w:p>
    <w:p w14:paraId="3D0985B7" w14:textId="77777777" w:rsidR="00740FF6" w:rsidRDefault="00740FF6" w:rsidP="00740FF6">
      <w:pPr>
        <w:pStyle w:val="ListParagraph"/>
        <w:numPr>
          <w:ilvl w:val="2"/>
          <w:numId w:val="23"/>
        </w:numPr>
        <w:spacing w:before="100" w:beforeAutospacing="1" w:after="100" w:afterAutospacing="1"/>
      </w:pPr>
      <w:r>
        <w:t>TPD :</w:t>
      </w:r>
      <w:r>
        <w:tab/>
        <w:t>5476.82</w:t>
      </w:r>
    </w:p>
    <w:p w14:paraId="315B91C7" w14:textId="77777777" w:rsidR="00740FF6" w:rsidRDefault="00740FF6" w:rsidP="00740FF6">
      <w:pPr>
        <w:pStyle w:val="ListParagraph"/>
        <w:numPr>
          <w:ilvl w:val="1"/>
          <w:numId w:val="23"/>
        </w:numPr>
        <w:spacing w:before="100" w:beforeAutospacing="1" w:after="100" w:afterAutospacing="1"/>
      </w:pPr>
      <w:r>
        <w:t>Likelihood of failure distributed between minimum of 1.395e-02 and maximum of 1.395e-02.</w:t>
      </w:r>
    </w:p>
    <w:p w14:paraId="20F44009" w14:textId="77777777" w:rsidR="00740FF6" w:rsidRDefault="00740FF6" w:rsidP="00740FF6">
      <w:pPr>
        <w:pStyle w:val="ListParagraph"/>
        <w:numPr>
          <w:ilvl w:val="1"/>
          <w:numId w:val="23"/>
        </w:numPr>
        <w:spacing w:before="100" w:beforeAutospacing="1" w:after="100" w:afterAutospacing="1"/>
      </w:pPr>
      <w:r>
        <w:t>Consequence of failure distributed between minimum of $11.15 and maximum of $11.20 Millions of dollars</w:t>
      </w:r>
    </w:p>
    <w:p w14:paraId="55494A59" w14:textId="77777777" w:rsidR="00740FF6" w:rsidRDefault="00740FF6" w:rsidP="00740FF6">
      <w:pPr>
        <w:pStyle w:val="ListParagraph"/>
        <w:numPr>
          <w:ilvl w:val="1"/>
          <w:numId w:val="23"/>
        </w:numPr>
        <w:spacing w:before="100" w:beforeAutospacing="1" w:after="100" w:afterAutospacing="1"/>
      </w:pPr>
      <w:r>
        <w:t>Leak scenario:</w:t>
      </w:r>
    </w:p>
    <w:p w14:paraId="77B61132" w14:textId="77777777" w:rsidR="00740FF6" w:rsidRDefault="00740FF6" w:rsidP="00740FF6">
      <w:pPr>
        <w:pStyle w:val="ListParagraph"/>
        <w:numPr>
          <w:ilvl w:val="2"/>
          <w:numId w:val="23"/>
        </w:numPr>
        <w:spacing w:before="100" w:beforeAutospacing="1" w:after="100" w:afterAutospacing="1"/>
      </w:pPr>
      <w:r>
        <w:t>Economic Loss cost between minimum of $0.51 and maximum of $0.53 Millions of dollars</w:t>
      </w:r>
    </w:p>
    <w:p w14:paraId="1EBE9557" w14:textId="77777777" w:rsidR="00740FF6" w:rsidRDefault="00740FF6" w:rsidP="00740FF6">
      <w:pPr>
        <w:pStyle w:val="ListParagraph"/>
        <w:numPr>
          <w:ilvl w:val="2"/>
          <w:numId w:val="23"/>
        </w:numPr>
        <w:spacing w:before="100" w:beforeAutospacing="1" w:after="100" w:afterAutospacing="1"/>
      </w:pPr>
      <w:r>
        <w:lastRenderedPageBreak/>
        <w:t>No. of intersections with structures is 4.0, with minimum of $25,000.00 and maximum of $25,000.00 in cost of structures impacted.</w:t>
      </w:r>
    </w:p>
    <w:p w14:paraId="1073ECEC" w14:textId="77777777" w:rsidR="00740FF6" w:rsidRDefault="00740FF6" w:rsidP="00740FF6">
      <w:pPr>
        <w:pStyle w:val="ListParagraph"/>
        <w:numPr>
          <w:ilvl w:val="2"/>
          <w:numId w:val="23"/>
        </w:numPr>
        <w:spacing w:before="100" w:beforeAutospacing="1" w:after="100" w:afterAutospacing="1"/>
      </w:pPr>
      <w:r>
        <w:t>Damage radius distributed between minimum of 2.63 and maximum of 2.63 meters.</w:t>
      </w:r>
    </w:p>
    <w:p w14:paraId="4A54C3B2" w14:textId="77777777" w:rsidR="00740FF6" w:rsidRDefault="00740FF6" w:rsidP="00740FF6">
      <w:pPr>
        <w:pStyle w:val="ListParagraph"/>
        <w:numPr>
          <w:ilvl w:val="2"/>
          <w:numId w:val="23"/>
        </w:numPr>
        <w:spacing w:before="100" w:beforeAutospacing="1" w:after="100" w:afterAutospacing="1"/>
      </w:pPr>
      <w:r>
        <w:t>Product Loss costs between minimum of $297,296.59 and maximum of $297,296.59</w:t>
      </w:r>
    </w:p>
    <w:p w14:paraId="30E452B7" w14:textId="77777777" w:rsidR="00740FF6" w:rsidRDefault="00740FF6" w:rsidP="00740FF6">
      <w:pPr>
        <w:pStyle w:val="ListParagraph"/>
        <w:numPr>
          <w:ilvl w:val="1"/>
          <w:numId w:val="23"/>
        </w:numPr>
        <w:spacing w:before="100" w:beforeAutospacing="1" w:after="100" w:afterAutospacing="1"/>
      </w:pPr>
      <w:r>
        <w:t>Rupture scenario:</w:t>
      </w:r>
    </w:p>
    <w:p w14:paraId="42460229" w14:textId="77777777" w:rsidR="00740FF6" w:rsidRDefault="00740FF6" w:rsidP="00740FF6">
      <w:pPr>
        <w:pStyle w:val="ListParagraph"/>
        <w:numPr>
          <w:ilvl w:val="2"/>
          <w:numId w:val="23"/>
        </w:numPr>
        <w:spacing w:before="100" w:beforeAutospacing="1" w:after="100" w:afterAutospacing="1"/>
      </w:pPr>
      <w:r>
        <w:t>Economic Loss cost between minimum of $39.05 and maximum of $39.10 Millions of dollars</w:t>
      </w:r>
    </w:p>
    <w:p w14:paraId="12CDA3E8" w14:textId="77777777" w:rsidR="00740FF6" w:rsidRDefault="00740FF6" w:rsidP="00740FF6">
      <w:pPr>
        <w:pStyle w:val="ListParagraph"/>
        <w:numPr>
          <w:ilvl w:val="2"/>
          <w:numId w:val="23"/>
        </w:numPr>
        <w:spacing w:before="100" w:beforeAutospacing="1" w:after="100" w:afterAutospacing="1"/>
      </w:pPr>
      <w:r>
        <w:t>No. of intersections with structures is 12.0, with minimum of $25,000.00 and maximum of $50,000.00 in cost of structures impacted</w:t>
      </w:r>
    </w:p>
    <w:p w14:paraId="7615B9EB" w14:textId="77777777" w:rsidR="00740FF6" w:rsidRDefault="00740FF6" w:rsidP="00740FF6">
      <w:pPr>
        <w:pStyle w:val="ListParagraph"/>
        <w:numPr>
          <w:ilvl w:val="2"/>
          <w:numId w:val="23"/>
        </w:numPr>
        <w:spacing w:before="100" w:beforeAutospacing="1" w:after="100" w:afterAutospacing="1"/>
      </w:pPr>
      <w:r>
        <w:t>Damage radius distributed between minimum of 59.81 and maximum of 59.81 meters.</w:t>
      </w:r>
    </w:p>
    <w:p w14:paraId="3A8A66E1" w14:textId="77777777" w:rsidR="00740FF6" w:rsidRDefault="00740FF6" w:rsidP="00740FF6">
      <w:pPr>
        <w:pStyle w:val="ListParagraph"/>
        <w:numPr>
          <w:ilvl w:val="2"/>
          <w:numId w:val="23"/>
        </w:numPr>
        <w:spacing w:before="100" w:beforeAutospacing="1" w:after="100" w:afterAutospacing="1"/>
      </w:pPr>
      <w:r>
        <w:t>Product Loss costs between minimum of $38,840,282.94 and maximum of $38,840,282.94</w:t>
      </w:r>
    </w:p>
    <w:p w14:paraId="6A999EFA" w14:textId="77777777" w:rsidR="00740FF6" w:rsidRDefault="00740FF6" w:rsidP="00740FF6">
      <w:pPr>
        <w:pStyle w:val="ListParagraph"/>
        <w:numPr>
          <w:ilvl w:val="1"/>
          <w:numId w:val="23"/>
        </w:numPr>
        <w:spacing w:before="100" w:beforeAutospacing="1" w:after="100" w:afterAutospacing="1"/>
      </w:pPr>
      <w:r>
        <w:t>Puncture scenario:</w:t>
      </w:r>
    </w:p>
    <w:p w14:paraId="2274C379" w14:textId="77777777" w:rsidR="00740FF6" w:rsidRDefault="00740FF6" w:rsidP="00740FF6">
      <w:pPr>
        <w:pStyle w:val="ListParagraph"/>
        <w:numPr>
          <w:ilvl w:val="2"/>
          <w:numId w:val="23"/>
        </w:numPr>
        <w:spacing w:before="100" w:beforeAutospacing="1" w:after="100" w:afterAutospacing="1"/>
      </w:pPr>
      <w:r>
        <w:t>Economic Loss cost between minimum of $9.98 and maximum of $10.03 Millions of dollars</w:t>
      </w:r>
    </w:p>
    <w:p w14:paraId="747BCCF3" w14:textId="77777777" w:rsidR="00740FF6" w:rsidRDefault="00740FF6" w:rsidP="00740FF6">
      <w:pPr>
        <w:pStyle w:val="ListParagraph"/>
        <w:numPr>
          <w:ilvl w:val="2"/>
          <w:numId w:val="23"/>
        </w:numPr>
        <w:spacing w:before="100" w:beforeAutospacing="1" w:after="100" w:afterAutospacing="1"/>
      </w:pPr>
      <w:r>
        <w:t>No. of intersections with structures is 9.0, with minimum of $25,000.00 and maximum of $50,000.00 in cost of structures impacted</w:t>
      </w:r>
    </w:p>
    <w:p w14:paraId="4C7277DE" w14:textId="77777777" w:rsidR="00740FF6" w:rsidRDefault="00740FF6" w:rsidP="00740FF6">
      <w:pPr>
        <w:pStyle w:val="ListParagraph"/>
        <w:numPr>
          <w:ilvl w:val="2"/>
          <w:numId w:val="23"/>
        </w:numPr>
        <w:spacing w:before="100" w:beforeAutospacing="1" w:after="100" w:afterAutospacing="1"/>
      </w:pPr>
      <w:r>
        <w:t>Damage radius distributed between minimum of 36.39 and maximum of 36.39 meters.</w:t>
      </w:r>
    </w:p>
    <w:p w14:paraId="5E6D6793" w14:textId="77777777" w:rsidR="00740FF6" w:rsidRDefault="00740FF6" w:rsidP="00740FF6">
      <w:pPr>
        <w:pStyle w:val="ListParagraph"/>
        <w:numPr>
          <w:ilvl w:val="2"/>
          <w:numId w:val="23"/>
        </w:numPr>
        <w:spacing w:before="100" w:beforeAutospacing="1" w:after="100" w:afterAutospacing="1"/>
      </w:pPr>
      <w:r>
        <w:t>Product Loss costs between minimum of $9,768,490.70 and maximum of $9,768,490.70</w:t>
      </w:r>
    </w:p>
    <w:p w14:paraId="262B49C5" w14:textId="77777777" w:rsidR="00740FF6" w:rsidRDefault="00740FF6" w:rsidP="00740FF6">
      <w:pPr>
        <w:pStyle w:val="ListParagraph"/>
        <w:numPr>
          <w:ilvl w:val="1"/>
          <w:numId w:val="23"/>
        </w:numPr>
        <w:spacing w:before="100" w:beforeAutospacing="1" w:after="100" w:afterAutospacing="1"/>
      </w:pPr>
      <w:r>
        <w:t>Repair costs between minimum of $9,000.00 and maximum of $9,000.00.</w:t>
      </w:r>
    </w:p>
    <w:p w14:paraId="65B9DC76"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264B892A" w14:textId="77777777" w:rsidR="00740FF6" w:rsidRDefault="00740FF6" w:rsidP="00740FF6">
      <w:pPr>
        <w:pStyle w:val="ListParagraph"/>
        <w:numPr>
          <w:ilvl w:val="1"/>
          <w:numId w:val="23"/>
        </w:numPr>
        <w:spacing w:before="100" w:beforeAutospacing="1" w:after="100" w:afterAutospacing="1"/>
      </w:pPr>
      <w:r>
        <w:t>Product type is Butane."</w:t>
      </w:r>
    </w:p>
    <w:p w14:paraId="3AD9D21F" w14:textId="77777777" w:rsidR="00740FF6" w:rsidRDefault="00740FF6" w:rsidP="00740FF6">
      <w:pPr>
        <w:pStyle w:val="ListParagraph"/>
        <w:numPr>
          <w:ilvl w:val="0"/>
          <w:numId w:val="23"/>
        </w:numPr>
        <w:spacing w:before="100" w:beforeAutospacing="1" w:after="100" w:afterAutospacing="1"/>
      </w:pPr>
      <w:r>
        <w:t>"SS-15 NPS 6</w:t>
      </w:r>
    </w:p>
    <w:p w14:paraId="515EBC23" w14:textId="77777777" w:rsidR="00740FF6" w:rsidRDefault="00740FF6" w:rsidP="00740FF6">
      <w:pPr>
        <w:pStyle w:val="ListParagraph"/>
        <w:numPr>
          <w:ilvl w:val="1"/>
          <w:numId w:val="23"/>
        </w:numPr>
        <w:spacing w:before="100" w:beforeAutospacing="1" w:after="100" w:afterAutospacing="1"/>
      </w:pPr>
      <w:r>
        <w:t>Total Cumulative Length (m):</w:t>
      </w:r>
      <w:r>
        <w:tab/>
        <w:t>5229.36</w:t>
      </w:r>
    </w:p>
    <w:p w14:paraId="3A64727E" w14:textId="77777777" w:rsidR="00740FF6" w:rsidRDefault="00740FF6" w:rsidP="00740FF6">
      <w:pPr>
        <w:pStyle w:val="ListParagraph"/>
        <w:numPr>
          <w:ilvl w:val="2"/>
          <w:numId w:val="23"/>
        </w:numPr>
        <w:spacing w:before="100" w:beforeAutospacing="1" w:after="100" w:afterAutospacing="1"/>
      </w:pPr>
      <w:r>
        <w:t>IC Method 1 :</w:t>
      </w:r>
      <w:r>
        <w:tab/>
        <w:t>5229.36</w:t>
      </w:r>
    </w:p>
    <w:p w14:paraId="3A891534" w14:textId="77777777" w:rsidR="00740FF6" w:rsidRDefault="00740FF6" w:rsidP="00740FF6">
      <w:pPr>
        <w:pStyle w:val="ListParagraph"/>
        <w:numPr>
          <w:ilvl w:val="1"/>
          <w:numId w:val="23"/>
        </w:numPr>
        <w:spacing w:before="100" w:beforeAutospacing="1" w:after="100" w:afterAutospacing="1"/>
      </w:pPr>
      <w:r>
        <w:t>Likelihood of failure distributed between minimum of 9.211e-01 and maximum of 9.263e-01.</w:t>
      </w:r>
    </w:p>
    <w:p w14:paraId="37FF4608" w14:textId="77777777" w:rsidR="00740FF6" w:rsidRDefault="00740FF6" w:rsidP="00740FF6">
      <w:pPr>
        <w:pStyle w:val="ListParagraph"/>
        <w:numPr>
          <w:ilvl w:val="1"/>
          <w:numId w:val="23"/>
        </w:numPr>
        <w:spacing w:before="100" w:beforeAutospacing="1" w:after="100" w:afterAutospacing="1"/>
      </w:pPr>
      <w:r>
        <w:t>Consequence of failure distributed between minimum of $0.22 and maximum of $0.23 Millions of dollars</w:t>
      </w:r>
    </w:p>
    <w:p w14:paraId="572E6816" w14:textId="77777777" w:rsidR="00740FF6" w:rsidRDefault="00740FF6" w:rsidP="00740FF6">
      <w:pPr>
        <w:pStyle w:val="ListParagraph"/>
        <w:numPr>
          <w:ilvl w:val="1"/>
          <w:numId w:val="23"/>
        </w:numPr>
        <w:spacing w:before="100" w:beforeAutospacing="1" w:after="100" w:afterAutospacing="1"/>
      </w:pPr>
      <w:r>
        <w:t>Leak scenario:</w:t>
      </w:r>
    </w:p>
    <w:p w14:paraId="2A5C0343"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$0.21 Millions of dollars</w:t>
      </w:r>
    </w:p>
    <w:p w14:paraId="26F5F111"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442DD6D8" w14:textId="77777777" w:rsidR="00740FF6" w:rsidRDefault="00740FF6" w:rsidP="00740FF6">
      <w:pPr>
        <w:pStyle w:val="ListParagraph"/>
        <w:numPr>
          <w:ilvl w:val="2"/>
          <w:numId w:val="23"/>
        </w:numPr>
        <w:spacing w:before="100" w:beforeAutospacing="1" w:after="100" w:afterAutospacing="1"/>
      </w:pPr>
      <w:r>
        <w:t>Damage radius distributed between minimum of 2.47 and maximum of 2.47 meters.</w:t>
      </w:r>
    </w:p>
    <w:p w14:paraId="2D97E2C1" w14:textId="77777777" w:rsidR="00740FF6" w:rsidRDefault="00740FF6" w:rsidP="00740FF6">
      <w:pPr>
        <w:pStyle w:val="ListParagraph"/>
        <w:numPr>
          <w:ilvl w:val="2"/>
          <w:numId w:val="23"/>
        </w:numPr>
        <w:spacing w:before="100" w:beforeAutospacing="1" w:after="100" w:afterAutospacing="1"/>
      </w:pPr>
      <w:r>
        <w:t>Product Loss costs between minimum of $2,056.96 and maximum of $2,177.33</w:t>
      </w:r>
    </w:p>
    <w:p w14:paraId="36E2C820" w14:textId="77777777" w:rsidR="00740FF6" w:rsidRDefault="00740FF6" w:rsidP="00740FF6">
      <w:pPr>
        <w:pStyle w:val="ListParagraph"/>
        <w:numPr>
          <w:ilvl w:val="1"/>
          <w:numId w:val="23"/>
        </w:numPr>
        <w:spacing w:before="100" w:beforeAutospacing="1" w:after="100" w:afterAutospacing="1"/>
      </w:pPr>
      <w:r>
        <w:t>Rupture scenario:</w:t>
      </w:r>
    </w:p>
    <w:p w14:paraId="35244E70" w14:textId="77777777" w:rsidR="00740FF6" w:rsidRDefault="00740FF6" w:rsidP="00740FF6">
      <w:pPr>
        <w:pStyle w:val="ListParagraph"/>
        <w:numPr>
          <w:ilvl w:val="2"/>
          <w:numId w:val="23"/>
        </w:numPr>
        <w:spacing w:before="100" w:beforeAutospacing="1" w:after="100" w:afterAutospacing="1"/>
      </w:pPr>
      <w:r>
        <w:t>Economic Loss cost between minimum of $0.80 and maximum of $0.83 Millions of dollars</w:t>
      </w:r>
    </w:p>
    <w:p w14:paraId="4CE1FE38"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14E29AE4" w14:textId="77777777" w:rsidR="00740FF6" w:rsidRDefault="00740FF6" w:rsidP="00740FF6">
      <w:pPr>
        <w:pStyle w:val="ListParagraph"/>
        <w:numPr>
          <w:ilvl w:val="2"/>
          <w:numId w:val="23"/>
        </w:numPr>
        <w:spacing w:before="100" w:beforeAutospacing="1" w:after="100" w:afterAutospacing="1"/>
      </w:pPr>
      <w:r>
        <w:t>Damage radius distributed between minimum of 25.68 and maximum of 25.68 meters.</w:t>
      </w:r>
    </w:p>
    <w:p w14:paraId="545CC98F" w14:textId="77777777" w:rsidR="00740FF6" w:rsidRDefault="00740FF6" w:rsidP="00740FF6">
      <w:pPr>
        <w:pStyle w:val="ListParagraph"/>
        <w:numPr>
          <w:ilvl w:val="2"/>
          <w:numId w:val="23"/>
        </w:numPr>
        <w:spacing w:before="100" w:beforeAutospacing="1" w:after="100" w:afterAutospacing="1"/>
      </w:pPr>
      <w:r>
        <w:lastRenderedPageBreak/>
        <w:t>Product Loss costs between minimum of $582,457.84 and maximum of $616,543.44</w:t>
      </w:r>
    </w:p>
    <w:p w14:paraId="06AD5DA7" w14:textId="77777777" w:rsidR="00740FF6" w:rsidRDefault="00740FF6" w:rsidP="00740FF6">
      <w:pPr>
        <w:pStyle w:val="ListParagraph"/>
        <w:numPr>
          <w:ilvl w:val="1"/>
          <w:numId w:val="23"/>
        </w:numPr>
        <w:spacing w:before="100" w:beforeAutospacing="1" w:after="100" w:afterAutospacing="1"/>
      </w:pPr>
      <w:r>
        <w:t>Puncture scenario:</w:t>
      </w:r>
    </w:p>
    <w:p w14:paraId="43EE75F5" w14:textId="77777777" w:rsidR="00740FF6" w:rsidRDefault="00740FF6" w:rsidP="00740FF6">
      <w:pPr>
        <w:pStyle w:val="ListParagraph"/>
        <w:numPr>
          <w:ilvl w:val="2"/>
          <w:numId w:val="23"/>
        </w:numPr>
        <w:spacing w:before="100" w:beforeAutospacing="1" w:after="100" w:afterAutospacing="1"/>
      </w:pPr>
      <w:r>
        <w:t>Economic Loss cost between minimum of $0.28 and maximum of $0.28 Millions of dollars</w:t>
      </w:r>
    </w:p>
    <w:p w14:paraId="2E300AE0"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041E092C" w14:textId="77777777" w:rsidR="00740FF6" w:rsidRDefault="00740FF6" w:rsidP="00740FF6">
      <w:pPr>
        <w:pStyle w:val="ListParagraph"/>
        <w:numPr>
          <w:ilvl w:val="2"/>
          <w:numId w:val="23"/>
        </w:numPr>
        <w:spacing w:before="100" w:beforeAutospacing="1" w:after="100" w:afterAutospacing="1"/>
      </w:pPr>
      <w:r>
        <w:t>Damage radius distributed between minimum of 9.64 and maximum of 9.64 meters.</w:t>
      </w:r>
    </w:p>
    <w:p w14:paraId="0F528FA4" w14:textId="77777777" w:rsidR="00740FF6" w:rsidRDefault="00740FF6" w:rsidP="00740FF6">
      <w:pPr>
        <w:pStyle w:val="ListParagraph"/>
        <w:numPr>
          <w:ilvl w:val="2"/>
          <w:numId w:val="23"/>
        </w:numPr>
        <w:spacing w:before="100" w:beforeAutospacing="1" w:after="100" w:afterAutospacing="1"/>
      </w:pPr>
      <w:r>
        <w:t>Product Loss costs between minimum of $67,586.95 and maximum of $71,542.16</w:t>
      </w:r>
    </w:p>
    <w:p w14:paraId="6D5D31F6" w14:textId="77777777" w:rsidR="00740FF6" w:rsidRDefault="00740FF6" w:rsidP="00740FF6">
      <w:pPr>
        <w:pStyle w:val="ListParagraph"/>
        <w:numPr>
          <w:ilvl w:val="1"/>
          <w:numId w:val="23"/>
        </w:numPr>
        <w:spacing w:before="100" w:beforeAutospacing="1" w:after="100" w:afterAutospacing="1"/>
      </w:pPr>
      <w:r>
        <w:t>Repair costs between minimum of $11,500.00 and maximum of $11,500.00.</w:t>
      </w:r>
    </w:p>
    <w:p w14:paraId="2B528ABA"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18A0CBD4" w14:textId="77777777" w:rsidR="00740FF6" w:rsidRDefault="00740FF6" w:rsidP="00740FF6">
      <w:pPr>
        <w:pStyle w:val="ListParagraph"/>
        <w:numPr>
          <w:ilvl w:val="1"/>
          <w:numId w:val="23"/>
        </w:numPr>
        <w:spacing w:before="100" w:beforeAutospacing="1" w:after="100" w:afterAutospacing="1"/>
      </w:pPr>
      <w:r>
        <w:t>Product type is Crude Oil."</w:t>
      </w:r>
    </w:p>
    <w:p w14:paraId="6BB837B7" w14:textId="77777777" w:rsidR="00740FF6" w:rsidRDefault="00740FF6" w:rsidP="00740FF6">
      <w:pPr>
        <w:pStyle w:val="ListParagraph"/>
        <w:numPr>
          <w:ilvl w:val="0"/>
          <w:numId w:val="23"/>
        </w:numPr>
        <w:spacing w:before="100" w:beforeAutospacing="1" w:after="100" w:afterAutospacing="1"/>
      </w:pPr>
      <w:r>
        <w:t>"C3 FROM ESSO NPS 6</w:t>
      </w:r>
    </w:p>
    <w:p w14:paraId="153E4E0F" w14:textId="77777777" w:rsidR="00740FF6" w:rsidRDefault="00740FF6" w:rsidP="00740FF6">
      <w:pPr>
        <w:pStyle w:val="ListParagraph"/>
        <w:numPr>
          <w:ilvl w:val="1"/>
          <w:numId w:val="23"/>
        </w:numPr>
        <w:spacing w:before="100" w:beforeAutospacing="1" w:after="100" w:afterAutospacing="1"/>
      </w:pPr>
      <w:r>
        <w:t>Total Cumulative Length (m):</w:t>
      </w:r>
      <w:r>
        <w:tab/>
        <w:t>4075.15</w:t>
      </w:r>
    </w:p>
    <w:p w14:paraId="1245628E" w14:textId="77777777" w:rsidR="00740FF6" w:rsidRDefault="00740FF6" w:rsidP="00740FF6">
      <w:pPr>
        <w:pStyle w:val="ListParagraph"/>
        <w:numPr>
          <w:ilvl w:val="2"/>
          <w:numId w:val="23"/>
        </w:numPr>
        <w:spacing w:before="100" w:beforeAutospacing="1" w:after="100" w:afterAutospacing="1"/>
      </w:pPr>
      <w:r>
        <w:t>IC Method 1 :</w:t>
      </w:r>
      <w:r>
        <w:tab/>
        <w:t>4075.15</w:t>
      </w:r>
    </w:p>
    <w:p w14:paraId="0AE2918B" w14:textId="77777777" w:rsidR="00740FF6" w:rsidRDefault="00740FF6" w:rsidP="00740FF6">
      <w:pPr>
        <w:pStyle w:val="ListParagraph"/>
        <w:numPr>
          <w:ilvl w:val="1"/>
          <w:numId w:val="23"/>
        </w:numPr>
        <w:spacing w:before="100" w:beforeAutospacing="1" w:after="100" w:afterAutospacing="1"/>
      </w:pPr>
      <w:r>
        <w:t>Likelihood of failure distributed between minimum of 9.108e-01 and maximum of 9.211e-01.</w:t>
      </w:r>
    </w:p>
    <w:p w14:paraId="30F63E90" w14:textId="77777777" w:rsidR="00740FF6" w:rsidRDefault="00740FF6" w:rsidP="00740FF6">
      <w:pPr>
        <w:pStyle w:val="ListParagraph"/>
        <w:numPr>
          <w:ilvl w:val="1"/>
          <w:numId w:val="23"/>
        </w:numPr>
        <w:spacing w:before="100" w:beforeAutospacing="1" w:after="100" w:afterAutospacing="1"/>
      </w:pPr>
      <w:r>
        <w:t>Consequence of failure distributed between minimum of $0.28 and maximum of $0.58 Millions of dollars</w:t>
      </w:r>
    </w:p>
    <w:p w14:paraId="71CAF593" w14:textId="77777777" w:rsidR="00740FF6" w:rsidRDefault="00740FF6" w:rsidP="00740FF6">
      <w:pPr>
        <w:pStyle w:val="ListParagraph"/>
        <w:numPr>
          <w:ilvl w:val="1"/>
          <w:numId w:val="23"/>
        </w:numPr>
        <w:spacing w:before="100" w:beforeAutospacing="1" w:after="100" w:afterAutospacing="1"/>
      </w:pPr>
      <w:r>
        <w:t>Leak scenario:</w:t>
      </w:r>
    </w:p>
    <w:p w14:paraId="123BEB63" w14:textId="77777777" w:rsidR="00740FF6" w:rsidRDefault="00740FF6" w:rsidP="00740FF6">
      <w:pPr>
        <w:pStyle w:val="ListParagraph"/>
        <w:numPr>
          <w:ilvl w:val="2"/>
          <w:numId w:val="23"/>
        </w:numPr>
        <w:spacing w:before="100" w:beforeAutospacing="1" w:after="100" w:afterAutospacing="1"/>
      </w:pPr>
      <w:r>
        <w:t>Economic Loss cost between minimum of $0.24 and maximum of $0.50 Millions of dollars</w:t>
      </w:r>
    </w:p>
    <w:p w14:paraId="1FC1E67F" w14:textId="77777777" w:rsidR="00740FF6" w:rsidRDefault="00740FF6" w:rsidP="00740FF6">
      <w:pPr>
        <w:pStyle w:val="ListParagraph"/>
        <w:numPr>
          <w:ilvl w:val="2"/>
          <w:numId w:val="23"/>
        </w:numPr>
        <w:spacing w:before="100" w:beforeAutospacing="1" w:after="100" w:afterAutospacing="1"/>
      </w:pPr>
      <w:r>
        <w:t>No. of intersections with structures is 15.0, with minimum of $25,000.00 and maximum of $268,825.00 in cost of structures impacted.</w:t>
      </w:r>
    </w:p>
    <w:p w14:paraId="6CB44C15" w14:textId="77777777" w:rsidR="00740FF6" w:rsidRDefault="00740FF6" w:rsidP="00740FF6">
      <w:pPr>
        <w:pStyle w:val="ListParagraph"/>
        <w:numPr>
          <w:ilvl w:val="2"/>
          <w:numId w:val="23"/>
        </w:numPr>
        <w:spacing w:before="100" w:beforeAutospacing="1" w:after="100" w:afterAutospacing="1"/>
      </w:pPr>
      <w:r>
        <w:t>Damage radius distributed between minimum of 1.55 and maximum of 1.55 meters.</w:t>
      </w:r>
    </w:p>
    <w:p w14:paraId="5BD7B970" w14:textId="77777777" w:rsidR="00740FF6" w:rsidRDefault="00740FF6" w:rsidP="00740FF6">
      <w:pPr>
        <w:pStyle w:val="ListParagraph"/>
        <w:numPr>
          <w:ilvl w:val="2"/>
          <w:numId w:val="23"/>
        </w:numPr>
        <w:spacing w:before="100" w:beforeAutospacing="1" w:after="100" w:afterAutospacing="1"/>
      </w:pPr>
      <w:r>
        <w:t>Product Loss costs between minimum of $24,336.15 and maximum of $24,336.15</w:t>
      </w:r>
    </w:p>
    <w:p w14:paraId="7DF1E89B" w14:textId="77777777" w:rsidR="00740FF6" w:rsidRDefault="00740FF6" w:rsidP="00740FF6">
      <w:pPr>
        <w:pStyle w:val="ListParagraph"/>
        <w:numPr>
          <w:ilvl w:val="1"/>
          <w:numId w:val="23"/>
        </w:numPr>
        <w:spacing w:before="100" w:beforeAutospacing="1" w:after="100" w:afterAutospacing="1"/>
      </w:pPr>
      <w:r>
        <w:t>Rupture scenario:</w:t>
      </w:r>
    </w:p>
    <w:p w14:paraId="44758A3B" w14:textId="77777777" w:rsidR="00740FF6" w:rsidRDefault="00740FF6" w:rsidP="00740FF6">
      <w:pPr>
        <w:pStyle w:val="ListParagraph"/>
        <w:numPr>
          <w:ilvl w:val="2"/>
          <w:numId w:val="23"/>
        </w:numPr>
        <w:spacing w:before="100" w:beforeAutospacing="1" w:after="100" w:afterAutospacing="1"/>
      </w:pPr>
      <w:r>
        <w:t>Economic Loss cost between minimum of $7.10 and maximum of $11.97 Millions of dollars</w:t>
      </w:r>
    </w:p>
    <w:p w14:paraId="6C44C017" w14:textId="77777777" w:rsidR="00740FF6" w:rsidRDefault="00740FF6" w:rsidP="00740FF6">
      <w:pPr>
        <w:pStyle w:val="ListParagraph"/>
        <w:numPr>
          <w:ilvl w:val="2"/>
          <w:numId w:val="23"/>
        </w:numPr>
        <w:spacing w:before="100" w:beforeAutospacing="1" w:after="100" w:afterAutospacing="1"/>
      </w:pPr>
      <w:r>
        <w:t>No. of intersections with structures is 18.0, with minimum of $25,000.00 and maximum of $4,871,372.00 in cost of structures impacted</w:t>
      </w:r>
    </w:p>
    <w:p w14:paraId="248A1736" w14:textId="77777777" w:rsidR="00740FF6" w:rsidRDefault="00740FF6" w:rsidP="00740FF6">
      <w:pPr>
        <w:pStyle w:val="ListParagraph"/>
        <w:numPr>
          <w:ilvl w:val="2"/>
          <w:numId w:val="23"/>
        </w:numPr>
        <w:spacing w:before="100" w:beforeAutospacing="1" w:after="100" w:afterAutospacing="1"/>
      </w:pPr>
      <w:r>
        <w:t>Damage radius distributed between minimum of 54.05 and maximum of 54.05 meters.</w:t>
      </w:r>
    </w:p>
    <w:p w14:paraId="60A938F9" w14:textId="77777777" w:rsidR="00740FF6" w:rsidRDefault="00740FF6" w:rsidP="00740FF6">
      <w:pPr>
        <w:pStyle w:val="ListParagraph"/>
        <w:numPr>
          <w:ilvl w:val="2"/>
          <w:numId w:val="23"/>
        </w:numPr>
        <w:spacing w:before="100" w:beforeAutospacing="1" w:after="100" w:afterAutospacing="1"/>
      </w:pPr>
      <w:r>
        <w:t>Product Loss costs between minimum of $6,891,140.89 and maximum of $6,891,140.89</w:t>
      </w:r>
    </w:p>
    <w:p w14:paraId="56FB97CD" w14:textId="77777777" w:rsidR="00740FF6" w:rsidRDefault="00740FF6" w:rsidP="00740FF6">
      <w:pPr>
        <w:pStyle w:val="ListParagraph"/>
        <w:numPr>
          <w:ilvl w:val="1"/>
          <w:numId w:val="23"/>
        </w:numPr>
        <w:spacing w:before="100" w:beforeAutospacing="1" w:after="100" w:afterAutospacing="1"/>
      </w:pPr>
      <w:r>
        <w:t>Puncture scenario:</w:t>
      </w:r>
    </w:p>
    <w:p w14:paraId="0CFB6A2B" w14:textId="77777777" w:rsidR="00740FF6" w:rsidRDefault="00740FF6" w:rsidP="00740FF6">
      <w:pPr>
        <w:pStyle w:val="ListParagraph"/>
        <w:numPr>
          <w:ilvl w:val="2"/>
          <w:numId w:val="23"/>
        </w:numPr>
        <w:spacing w:before="100" w:beforeAutospacing="1" w:after="100" w:afterAutospacing="1"/>
      </w:pPr>
      <w:r>
        <w:t>Economic Loss cost between minimum of $1.01 and maximum of $1.28 Millions of dollars</w:t>
      </w:r>
    </w:p>
    <w:p w14:paraId="2424AD2B" w14:textId="77777777" w:rsidR="00740FF6" w:rsidRDefault="00740FF6" w:rsidP="00740FF6">
      <w:pPr>
        <w:pStyle w:val="ListParagraph"/>
        <w:numPr>
          <w:ilvl w:val="2"/>
          <w:numId w:val="23"/>
        </w:numPr>
        <w:spacing w:before="100" w:beforeAutospacing="1" w:after="100" w:afterAutospacing="1"/>
      </w:pPr>
      <w:r>
        <w:t>No. of intersections with structures is 20.0, with minimum of $25,000.00 and maximum of $268,825.00 in cost of structures impacted</w:t>
      </w:r>
    </w:p>
    <w:p w14:paraId="2E141148" w14:textId="77777777" w:rsidR="00740FF6" w:rsidRDefault="00740FF6" w:rsidP="00740FF6">
      <w:pPr>
        <w:pStyle w:val="ListParagraph"/>
        <w:numPr>
          <w:ilvl w:val="2"/>
          <w:numId w:val="23"/>
        </w:numPr>
        <w:spacing w:before="100" w:beforeAutospacing="1" w:after="100" w:afterAutospacing="1"/>
      </w:pPr>
      <w:r>
        <w:t>Damage radius distributed between minimum of 8.89 and maximum of 8.89 meters.</w:t>
      </w:r>
    </w:p>
    <w:p w14:paraId="52E7B5A5" w14:textId="77777777" w:rsidR="00740FF6" w:rsidRDefault="00740FF6" w:rsidP="00740FF6">
      <w:pPr>
        <w:pStyle w:val="ListParagraph"/>
        <w:numPr>
          <w:ilvl w:val="2"/>
          <w:numId w:val="23"/>
        </w:numPr>
        <w:spacing w:before="100" w:beforeAutospacing="1" w:after="100" w:afterAutospacing="1"/>
      </w:pPr>
      <w:r>
        <w:t>Product Loss costs between minimum of $799,630.73 and maximum of $799,630.73</w:t>
      </w:r>
    </w:p>
    <w:p w14:paraId="1E306784" w14:textId="77777777" w:rsidR="00740FF6" w:rsidRDefault="00740FF6" w:rsidP="00740FF6">
      <w:pPr>
        <w:pStyle w:val="ListParagraph"/>
        <w:numPr>
          <w:ilvl w:val="1"/>
          <w:numId w:val="23"/>
        </w:numPr>
        <w:spacing w:before="100" w:beforeAutospacing="1" w:after="100" w:afterAutospacing="1"/>
      </w:pPr>
      <w:r>
        <w:t>Repair costs between minimum of $11,500.00 and maximum of $40,000.00.</w:t>
      </w:r>
    </w:p>
    <w:p w14:paraId="41FFEDFF" w14:textId="77777777" w:rsidR="00740FF6" w:rsidRDefault="00740FF6" w:rsidP="00740FF6">
      <w:pPr>
        <w:pStyle w:val="ListParagraph"/>
        <w:numPr>
          <w:ilvl w:val="1"/>
          <w:numId w:val="23"/>
        </w:numPr>
        <w:spacing w:before="100" w:beforeAutospacing="1" w:after="100" w:afterAutospacing="1"/>
      </w:pPr>
      <w:r>
        <w:lastRenderedPageBreak/>
        <w:t>Outage losses between minimum of $200,000.00 and maximum of $200,000.00.</w:t>
      </w:r>
    </w:p>
    <w:p w14:paraId="125A2E93" w14:textId="77777777" w:rsidR="00740FF6" w:rsidRDefault="00740FF6" w:rsidP="00740FF6">
      <w:pPr>
        <w:pStyle w:val="ListParagraph"/>
        <w:numPr>
          <w:ilvl w:val="1"/>
          <w:numId w:val="23"/>
        </w:numPr>
        <w:spacing w:before="100" w:beforeAutospacing="1" w:after="100" w:afterAutospacing="1"/>
      </w:pPr>
      <w:r>
        <w:t>Product type is HVP Product."</w:t>
      </w:r>
    </w:p>
    <w:p w14:paraId="28B97633" w14:textId="77777777" w:rsidR="00740FF6" w:rsidRDefault="00740FF6" w:rsidP="00740FF6">
      <w:pPr>
        <w:pStyle w:val="ListParagraph"/>
        <w:numPr>
          <w:ilvl w:val="0"/>
          <w:numId w:val="23"/>
        </w:numPr>
        <w:spacing w:before="100" w:beforeAutospacing="1" w:after="100" w:afterAutospacing="1"/>
      </w:pPr>
      <w:r>
        <w:t>"RICHARDSON GAS LINE NPS 3</w:t>
      </w:r>
    </w:p>
    <w:p w14:paraId="6DF8503A" w14:textId="77777777" w:rsidR="00740FF6" w:rsidRDefault="00740FF6" w:rsidP="00740FF6">
      <w:pPr>
        <w:pStyle w:val="ListParagraph"/>
        <w:numPr>
          <w:ilvl w:val="1"/>
          <w:numId w:val="23"/>
        </w:numPr>
        <w:spacing w:before="100" w:beforeAutospacing="1" w:after="100" w:afterAutospacing="1"/>
      </w:pPr>
      <w:r>
        <w:t>Total Cumulative Length (m):</w:t>
      </w:r>
      <w:r>
        <w:tab/>
        <w:t>3703.21</w:t>
      </w:r>
    </w:p>
    <w:p w14:paraId="6A2AA8C5" w14:textId="77777777" w:rsidR="00740FF6" w:rsidRDefault="00740FF6" w:rsidP="00740FF6">
      <w:pPr>
        <w:pStyle w:val="ListParagraph"/>
        <w:numPr>
          <w:ilvl w:val="2"/>
          <w:numId w:val="23"/>
        </w:numPr>
        <w:spacing w:before="100" w:beforeAutospacing="1" w:after="100" w:afterAutospacing="1"/>
      </w:pPr>
      <w:r>
        <w:t>EC Method 1 :</w:t>
      </w:r>
      <w:r>
        <w:tab/>
        <w:t>3703.21</w:t>
      </w:r>
    </w:p>
    <w:p w14:paraId="01997665" w14:textId="77777777" w:rsidR="00740FF6" w:rsidRDefault="00740FF6" w:rsidP="00740FF6">
      <w:pPr>
        <w:pStyle w:val="ListParagraph"/>
        <w:numPr>
          <w:ilvl w:val="1"/>
          <w:numId w:val="23"/>
        </w:numPr>
        <w:spacing w:before="100" w:beforeAutospacing="1" w:after="100" w:afterAutospacing="1"/>
      </w:pPr>
      <w:r>
        <w:t>Likelihood of failure distributed between minimum of 9.902e-01 and maximum of 9.907e-01.</w:t>
      </w:r>
    </w:p>
    <w:p w14:paraId="775FB896" w14:textId="77777777" w:rsidR="00740FF6" w:rsidRDefault="00740FF6" w:rsidP="00740FF6">
      <w:pPr>
        <w:pStyle w:val="ListParagraph"/>
        <w:numPr>
          <w:ilvl w:val="1"/>
          <w:numId w:val="23"/>
        </w:numPr>
        <w:spacing w:before="100" w:beforeAutospacing="1" w:after="100" w:afterAutospacing="1"/>
      </w:pPr>
      <w:r>
        <w:t>Consequence of failure distributed between minimum of $0.22 and maximum of $0.24 Millions of dollars</w:t>
      </w:r>
    </w:p>
    <w:p w14:paraId="2E393FAA" w14:textId="77777777" w:rsidR="00740FF6" w:rsidRDefault="00740FF6" w:rsidP="00740FF6">
      <w:pPr>
        <w:pStyle w:val="ListParagraph"/>
        <w:numPr>
          <w:ilvl w:val="1"/>
          <w:numId w:val="23"/>
        </w:numPr>
        <w:spacing w:before="100" w:beforeAutospacing="1" w:after="100" w:afterAutospacing="1"/>
      </w:pPr>
      <w:r>
        <w:t>Leak scenario:</w:t>
      </w:r>
    </w:p>
    <w:p w14:paraId="654C34CC"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$0.23 Millions of dollars</w:t>
      </w:r>
    </w:p>
    <w:p w14:paraId="3792605C" w14:textId="77777777" w:rsidR="00740FF6" w:rsidRDefault="00740FF6" w:rsidP="00740FF6">
      <w:pPr>
        <w:pStyle w:val="ListParagraph"/>
        <w:numPr>
          <w:ilvl w:val="2"/>
          <w:numId w:val="23"/>
        </w:numPr>
        <w:spacing w:before="100" w:beforeAutospacing="1" w:after="100" w:afterAutospacing="1"/>
      </w:pPr>
      <w:r>
        <w:t>No. of intersections with structures is 1.0, with minimum of $25,000.00 and maximum of $25,000.00 in cost of structures impacted.</w:t>
      </w:r>
    </w:p>
    <w:p w14:paraId="058772A1" w14:textId="77777777" w:rsidR="00740FF6" w:rsidRDefault="00740FF6" w:rsidP="00740FF6">
      <w:pPr>
        <w:pStyle w:val="ListParagraph"/>
        <w:numPr>
          <w:ilvl w:val="2"/>
          <w:numId w:val="23"/>
        </w:numPr>
        <w:spacing w:before="100" w:beforeAutospacing="1" w:after="100" w:afterAutospacing="1"/>
      </w:pPr>
      <w:r>
        <w:t>Damage radius distributed between minimum of 0.58 and maximum of 0.58 meters.</w:t>
      </w:r>
    </w:p>
    <w:p w14:paraId="38454FB9" w14:textId="77777777" w:rsidR="00740FF6" w:rsidRDefault="00740FF6" w:rsidP="00740FF6">
      <w:pPr>
        <w:pStyle w:val="ListParagraph"/>
        <w:numPr>
          <w:ilvl w:val="2"/>
          <w:numId w:val="23"/>
        </w:numPr>
        <w:spacing w:before="100" w:beforeAutospacing="1" w:after="100" w:afterAutospacing="1"/>
      </w:pPr>
      <w:r>
        <w:t>Product Loss costs between minimum of $3,382.92 and maximum of $3,382.92</w:t>
      </w:r>
    </w:p>
    <w:p w14:paraId="56103FC0" w14:textId="77777777" w:rsidR="00740FF6" w:rsidRDefault="00740FF6" w:rsidP="00740FF6">
      <w:pPr>
        <w:pStyle w:val="ListParagraph"/>
        <w:numPr>
          <w:ilvl w:val="1"/>
          <w:numId w:val="23"/>
        </w:numPr>
        <w:spacing w:before="100" w:beforeAutospacing="1" w:after="100" w:afterAutospacing="1"/>
      </w:pPr>
      <w:r>
        <w:t>Rupture scenario:</w:t>
      </w:r>
    </w:p>
    <w:p w14:paraId="486A96E5" w14:textId="77777777" w:rsidR="00740FF6" w:rsidRDefault="00740FF6" w:rsidP="00740FF6">
      <w:pPr>
        <w:pStyle w:val="ListParagraph"/>
        <w:numPr>
          <w:ilvl w:val="2"/>
          <w:numId w:val="23"/>
        </w:numPr>
        <w:spacing w:before="100" w:beforeAutospacing="1" w:after="100" w:afterAutospacing="1"/>
      </w:pPr>
      <w:r>
        <w:t>Economic Loss cost between minimum of $0.47 and maximum of $0.51 Millions of dollars</w:t>
      </w:r>
    </w:p>
    <w:p w14:paraId="3C2BA97B" w14:textId="77777777" w:rsidR="00740FF6" w:rsidRDefault="00740FF6" w:rsidP="00740FF6">
      <w:pPr>
        <w:pStyle w:val="ListParagraph"/>
        <w:numPr>
          <w:ilvl w:val="2"/>
          <w:numId w:val="23"/>
        </w:numPr>
        <w:spacing w:before="100" w:beforeAutospacing="1" w:after="100" w:afterAutospacing="1"/>
      </w:pPr>
      <w:r>
        <w:t>No. of intersections with structures is 3.0, with minimum of $25,000.00 and maximum of $25,000.00 in cost of structures impacted</w:t>
      </w:r>
    </w:p>
    <w:p w14:paraId="7211A8CD" w14:textId="77777777" w:rsidR="00740FF6" w:rsidRDefault="00740FF6" w:rsidP="00740FF6">
      <w:pPr>
        <w:pStyle w:val="ListParagraph"/>
        <w:numPr>
          <w:ilvl w:val="2"/>
          <w:numId w:val="23"/>
        </w:numPr>
        <w:spacing w:before="100" w:beforeAutospacing="1" w:after="100" w:afterAutospacing="1"/>
      </w:pPr>
      <w:r>
        <w:t>Damage radius distributed between minimum of 5.14 and maximum of 5.14 meters.</w:t>
      </w:r>
    </w:p>
    <w:p w14:paraId="2A85A780" w14:textId="77777777" w:rsidR="00740FF6" w:rsidRDefault="00740FF6" w:rsidP="00740FF6">
      <w:pPr>
        <w:pStyle w:val="ListParagraph"/>
        <w:numPr>
          <w:ilvl w:val="2"/>
          <w:numId w:val="23"/>
        </w:numPr>
        <w:spacing w:before="100" w:beforeAutospacing="1" w:after="100" w:afterAutospacing="1"/>
      </w:pPr>
      <w:r>
        <w:t>Product Loss costs between minimum of $267,358.90 and maximum of $267,358.90</w:t>
      </w:r>
    </w:p>
    <w:p w14:paraId="6477AA0C" w14:textId="77777777" w:rsidR="00740FF6" w:rsidRDefault="00740FF6" w:rsidP="00740FF6">
      <w:pPr>
        <w:pStyle w:val="ListParagraph"/>
        <w:numPr>
          <w:ilvl w:val="1"/>
          <w:numId w:val="23"/>
        </w:numPr>
        <w:spacing w:before="100" w:beforeAutospacing="1" w:after="100" w:afterAutospacing="1"/>
      </w:pPr>
      <w:r>
        <w:t>Puncture scenario:</w:t>
      </w:r>
    </w:p>
    <w:p w14:paraId="5DC37250" w14:textId="77777777" w:rsidR="00740FF6" w:rsidRDefault="00740FF6" w:rsidP="00740FF6">
      <w:pPr>
        <w:pStyle w:val="ListParagraph"/>
        <w:numPr>
          <w:ilvl w:val="2"/>
          <w:numId w:val="23"/>
        </w:numPr>
        <w:spacing w:before="100" w:beforeAutospacing="1" w:after="100" w:afterAutospacing="1"/>
      </w:pPr>
      <w:r>
        <w:t>Economic Loss cost between minimum of $0.32 and maximum of $0.34 Millions of dollars</w:t>
      </w:r>
    </w:p>
    <w:p w14:paraId="2E054CBE" w14:textId="77777777" w:rsidR="00740FF6" w:rsidRDefault="00740FF6" w:rsidP="00740FF6">
      <w:pPr>
        <w:pStyle w:val="ListParagraph"/>
        <w:numPr>
          <w:ilvl w:val="2"/>
          <w:numId w:val="23"/>
        </w:numPr>
        <w:spacing w:before="100" w:beforeAutospacing="1" w:after="100" w:afterAutospacing="1"/>
      </w:pPr>
      <w:r>
        <w:t>No. of intersections with structures is 2.0, with minimum of $25,000.00 and maximum of $25,000.00 in cost of structures impacted</w:t>
      </w:r>
    </w:p>
    <w:p w14:paraId="1C5DDB29" w14:textId="77777777" w:rsidR="00740FF6" w:rsidRDefault="00740FF6" w:rsidP="00740FF6">
      <w:pPr>
        <w:pStyle w:val="ListParagraph"/>
        <w:numPr>
          <w:ilvl w:val="2"/>
          <w:numId w:val="23"/>
        </w:numPr>
        <w:spacing w:before="100" w:beforeAutospacing="1" w:after="100" w:afterAutospacing="1"/>
      </w:pPr>
      <w:r>
        <w:t>Damage radius distributed between minimum of 3.31 and maximum of 3.31 meters.</w:t>
      </w:r>
    </w:p>
    <w:p w14:paraId="57AD67F8" w14:textId="77777777" w:rsidR="00740FF6" w:rsidRDefault="00740FF6" w:rsidP="00740FF6">
      <w:pPr>
        <w:pStyle w:val="ListParagraph"/>
        <w:numPr>
          <w:ilvl w:val="2"/>
          <w:numId w:val="23"/>
        </w:numPr>
        <w:spacing w:before="100" w:beforeAutospacing="1" w:after="100" w:afterAutospacing="1"/>
      </w:pPr>
      <w:r>
        <w:t>Product Loss costs between minimum of $111,154.91 and maximum of $111,154.91</w:t>
      </w:r>
    </w:p>
    <w:p w14:paraId="327A7826" w14:textId="77777777" w:rsidR="00740FF6" w:rsidRDefault="00740FF6" w:rsidP="00740FF6">
      <w:pPr>
        <w:pStyle w:val="ListParagraph"/>
        <w:numPr>
          <w:ilvl w:val="1"/>
          <w:numId w:val="23"/>
        </w:numPr>
        <w:spacing w:before="100" w:beforeAutospacing="1" w:after="100" w:afterAutospacing="1"/>
      </w:pPr>
      <w:r>
        <w:t>Repair costs between minimum of $6,000.00 and maximum of $21,000.00.</w:t>
      </w:r>
    </w:p>
    <w:p w14:paraId="1F602897"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4701FA14" w14:textId="77777777" w:rsidR="00740FF6" w:rsidRDefault="00740FF6" w:rsidP="00740FF6">
      <w:pPr>
        <w:pStyle w:val="ListParagraph"/>
        <w:numPr>
          <w:ilvl w:val="1"/>
          <w:numId w:val="23"/>
        </w:numPr>
        <w:spacing w:before="100" w:beforeAutospacing="1" w:after="100" w:afterAutospacing="1"/>
      </w:pPr>
      <w:r>
        <w:t>Product type is NGL."</w:t>
      </w:r>
    </w:p>
    <w:p w14:paraId="31E3A736" w14:textId="77777777" w:rsidR="00740FF6" w:rsidRDefault="00740FF6" w:rsidP="00740FF6">
      <w:pPr>
        <w:pStyle w:val="ListParagraph"/>
        <w:numPr>
          <w:ilvl w:val="0"/>
          <w:numId w:val="23"/>
        </w:numPr>
        <w:spacing w:before="100" w:beforeAutospacing="1" w:after="100" w:afterAutospacing="1"/>
      </w:pPr>
      <w:r>
        <w:t xml:space="preserve">"Sarnia 6 inch tied into </w:t>
      </w:r>
      <w:proofErr w:type="gramStart"/>
      <w:r>
        <w:t>6 inch</w:t>
      </w:r>
      <w:proofErr w:type="gramEnd"/>
      <w:r>
        <w:t xml:space="preserve"> E/P line</w:t>
      </w:r>
    </w:p>
    <w:p w14:paraId="05928336" w14:textId="77777777" w:rsidR="00740FF6" w:rsidRDefault="00740FF6" w:rsidP="00740FF6">
      <w:pPr>
        <w:pStyle w:val="ListParagraph"/>
        <w:numPr>
          <w:ilvl w:val="1"/>
          <w:numId w:val="23"/>
        </w:numPr>
        <w:spacing w:before="100" w:beforeAutospacing="1" w:after="100" w:afterAutospacing="1"/>
      </w:pPr>
      <w:r>
        <w:t>Total Cumulative Length (m):</w:t>
      </w:r>
      <w:r>
        <w:tab/>
        <w:t>2501.78</w:t>
      </w:r>
    </w:p>
    <w:p w14:paraId="60C051C2" w14:textId="77777777" w:rsidR="00740FF6" w:rsidRDefault="00740FF6" w:rsidP="00740FF6">
      <w:pPr>
        <w:pStyle w:val="ListParagraph"/>
        <w:numPr>
          <w:ilvl w:val="2"/>
          <w:numId w:val="23"/>
        </w:numPr>
        <w:spacing w:before="100" w:beforeAutospacing="1" w:after="100" w:afterAutospacing="1"/>
      </w:pPr>
      <w:r>
        <w:t>IC Method 1 :</w:t>
      </w:r>
      <w:r>
        <w:tab/>
        <w:t>2501.78</w:t>
      </w:r>
    </w:p>
    <w:p w14:paraId="4D0D6095" w14:textId="77777777" w:rsidR="00740FF6" w:rsidRDefault="00740FF6" w:rsidP="00740FF6">
      <w:pPr>
        <w:pStyle w:val="ListParagraph"/>
        <w:numPr>
          <w:ilvl w:val="1"/>
          <w:numId w:val="23"/>
        </w:numPr>
        <w:spacing w:before="100" w:beforeAutospacing="1" w:after="100" w:afterAutospacing="1"/>
      </w:pPr>
      <w:r>
        <w:t>Likelihood of failure distributed between minimum of 9.107e-01 and maximum of 9.129e-01.</w:t>
      </w:r>
    </w:p>
    <w:p w14:paraId="153F1D8E" w14:textId="77777777" w:rsidR="00740FF6" w:rsidRDefault="00740FF6" w:rsidP="00740FF6">
      <w:pPr>
        <w:pStyle w:val="ListParagraph"/>
        <w:numPr>
          <w:ilvl w:val="1"/>
          <w:numId w:val="23"/>
        </w:numPr>
        <w:spacing w:before="100" w:beforeAutospacing="1" w:after="100" w:afterAutospacing="1"/>
      </w:pPr>
      <w:r>
        <w:t>Consequence of failure distributed between minimum of $0.33 and maximum of $0.65 Millions of dollars</w:t>
      </w:r>
    </w:p>
    <w:p w14:paraId="315D99DE" w14:textId="77777777" w:rsidR="00740FF6" w:rsidRDefault="00740FF6" w:rsidP="00740FF6">
      <w:pPr>
        <w:pStyle w:val="ListParagraph"/>
        <w:numPr>
          <w:ilvl w:val="1"/>
          <w:numId w:val="23"/>
        </w:numPr>
        <w:spacing w:before="100" w:beforeAutospacing="1" w:after="100" w:afterAutospacing="1"/>
      </w:pPr>
      <w:r>
        <w:t>Leak scenario:</w:t>
      </w:r>
    </w:p>
    <w:p w14:paraId="6EE4A5D9" w14:textId="77777777" w:rsidR="00740FF6" w:rsidRDefault="00740FF6" w:rsidP="00740FF6">
      <w:pPr>
        <w:pStyle w:val="ListParagraph"/>
        <w:numPr>
          <w:ilvl w:val="2"/>
          <w:numId w:val="23"/>
        </w:numPr>
        <w:spacing w:before="100" w:beforeAutospacing="1" w:after="100" w:afterAutospacing="1"/>
      </w:pPr>
      <w:r>
        <w:t>Economic Loss cost between minimum of $0.26 and maximum of $0.58 Millions of dollars</w:t>
      </w:r>
    </w:p>
    <w:p w14:paraId="54BB6B9E" w14:textId="77777777" w:rsidR="00740FF6" w:rsidRDefault="00740FF6" w:rsidP="00740FF6">
      <w:pPr>
        <w:pStyle w:val="ListParagraph"/>
        <w:numPr>
          <w:ilvl w:val="2"/>
          <w:numId w:val="23"/>
        </w:numPr>
        <w:spacing w:before="100" w:beforeAutospacing="1" w:after="100" w:afterAutospacing="1"/>
      </w:pPr>
      <w:r>
        <w:lastRenderedPageBreak/>
        <w:t>No. of intersections with structures is 40.0, with minimum of $25,000.00 and maximum of $293,825.00 in cost of structures impacted.</w:t>
      </w:r>
    </w:p>
    <w:p w14:paraId="351C7AEB" w14:textId="77777777" w:rsidR="00740FF6" w:rsidRDefault="00740FF6" w:rsidP="00740FF6">
      <w:pPr>
        <w:pStyle w:val="ListParagraph"/>
        <w:numPr>
          <w:ilvl w:val="2"/>
          <w:numId w:val="23"/>
        </w:numPr>
        <w:spacing w:before="100" w:beforeAutospacing="1" w:after="100" w:afterAutospacing="1"/>
      </w:pPr>
      <w:r>
        <w:t>Damage radius distributed between minimum of 2.09 and maximum of 2.09 meters.</w:t>
      </w:r>
    </w:p>
    <w:p w14:paraId="20A46024" w14:textId="77777777" w:rsidR="00740FF6" w:rsidRDefault="00740FF6" w:rsidP="00740FF6">
      <w:pPr>
        <w:pStyle w:val="ListParagraph"/>
        <w:numPr>
          <w:ilvl w:val="2"/>
          <w:numId w:val="23"/>
        </w:numPr>
        <w:spacing w:before="100" w:beforeAutospacing="1" w:after="100" w:afterAutospacing="1"/>
      </w:pPr>
      <w:r>
        <w:t>Product Loss costs between minimum of $44,363.99 and maximum of $44,363.99</w:t>
      </w:r>
    </w:p>
    <w:p w14:paraId="5D090597" w14:textId="77777777" w:rsidR="00740FF6" w:rsidRDefault="00740FF6" w:rsidP="00740FF6">
      <w:pPr>
        <w:pStyle w:val="ListParagraph"/>
        <w:numPr>
          <w:ilvl w:val="1"/>
          <w:numId w:val="23"/>
        </w:numPr>
        <w:spacing w:before="100" w:beforeAutospacing="1" w:after="100" w:afterAutospacing="1"/>
      </w:pPr>
      <w:r>
        <w:t>Rupture scenario:</w:t>
      </w:r>
    </w:p>
    <w:p w14:paraId="3E285AC1" w14:textId="77777777" w:rsidR="00740FF6" w:rsidRDefault="00740FF6" w:rsidP="00740FF6">
      <w:pPr>
        <w:pStyle w:val="ListParagraph"/>
        <w:numPr>
          <w:ilvl w:val="2"/>
          <w:numId w:val="23"/>
        </w:numPr>
        <w:spacing w:before="100" w:beforeAutospacing="1" w:after="100" w:afterAutospacing="1"/>
      </w:pPr>
      <w:r>
        <w:t>Economic Loss cost between minimum of $12.80 and maximum of $13.31 Millions of dollars</w:t>
      </w:r>
    </w:p>
    <w:p w14:paraId="2D2E8358" w14:textId="77777777" w:rsidR="00740FF6" w:rsidRDefault="00740FF6" w:rsidP="00740FF6">
      <w:pPr>
        <w:pStyle w:val="ListParagraph"/>
        <w:numPr>
          <w:ilvl w:val="2"/>
          <w:numId w:val="23"/>
        </w:numPr>
        <w:spacing w:before="100" w:beforeAutospacing="1" w:after="100" w:afterAutospacing="1"/>
      </w:pPr>
      <w:r>
        <w:t>No. of intersections with structures is 21.0, with minimum of $25,000.00 and maximum of $537,650.00 in cost of structures impacted</w:t>
      </w:r>
    </w:p>
    <w:p w14:paraId="6C7189A7" w14:textId="77777777" w:rsidR="00740FF6" w:rsidRDefault="00740FF6" w:rsidP="00740FF6">
      <w:pPr>
        <w:pStyle w:val="ListParagraph"/>
        <w:numPr>
          <w:ilvl w:val="2"/>
          <w:numId w:val="23"/>
        </w:numPr>
        <w:spacing w:before="100" w:beforeAutospacing="1" w:after="100" w:afterAutospacing="1"/>
      </w:pPr>
      <w:r>
        <w:t>Damage radius distributed between minimum of 67.1 and maximum of 67.1 meters.</w:t>
      </w:r>
    </w:p>
    <w:p w14:paraId="5ABABED5" w14:textId="77777777" w:rsidR="00740FF6" w:rsidRDefault="00740FF6" w:rsidP="00740FF6">
      <w:pPr>
        <w:pStyle w:val="ListParagraph"/>
        <w:numPr>
          <w:ilvl w:val="2"/>
          <w:numId w:val="23"/>
        </w:numPr>
        <w:spacing w:before="100" w:beforeAutospacing="1" w:after="100" w:afterAutospacing="1"/>
      </w:pPr>
      <w:r>
        <w:t>Product Loss costs between minimum of $12,562,319.03 and maximum of $12,562,319.03</w:t>
      </w:r>
    </w:p>
    <w:p w14:paraId="4937D243" w14:textId="77777777" w:rsidR="00740FF6" w:rsidRDefault="00740FF6" w:rsidP="00740FF6">
      <w:pPr>
        <w:pStyle w:val="ListParagraph"/>
        <w:numPr>
          <w:ilvl w:val="1"/>
          <w:numId w:val="23"/>
        </w:numPr>
        <w:spacing w:before="100" w:beforeAutospacing="1" w:after="100" w:afterAutospacing="1"/>
      </w:pPr>
      <w:r>
        <w:t>Puncture scenario:</w:t>
      </w:r>
    </w:p>
    <w:p w14:paraId="7D8A28DB" w14:textId="77777777" w:rsidR="00740FF6" w:rsidRDefault="00740FF6" w:rsidP="00740FF6">
      <w:pPr>
        <w:pStyle w:val="ListParagraph"/>
        <w:numPr>
          <w:ilvl w:val="2"/>
          <w:numId w:val="23"/>
        </w:numPr>
        <w:spacing w:before="100" w:beforeAutospacing="1" w:after="100" w:afterAutospacing="1"/>
      </w:pPr>
      <w:r>
        <w:t>Economic Loss cost between minimum of $1.67 and maximum of $1.99 Millions of dollars</w:t>
      </w:r>
    </w:p>
    <w:p w14:paraId="384E5591" w14:textId="77777777" w:rsidR="00740FF6" w:rsidRDefault="00740FF6" w:rsidP="00740FF6">
      <w:pPr>
        <w:pStyle w:val="ListParagraph"/>
        <w:numPr>
          <w:ilvl w:val="2"/>
          <w:numId w:val="23"/>
        </w:numPr>
        <w:spacing w:before="100" w:beforeAutospacing="1" w:after="100" w:afterAutospacing="1"/>
      </w:pPr>
      <w:r>
        <w:t>No. of intersections with structures is 47.0, with minimum of $25,000.00 and maximum of $293,825.00 in cost of structures impacted</w:t>
      </w:r>
    </w:p>
    <w:p w14:paraId="303566D5" w14:textId="77777777" w:rsidR="00740FF6" w:rsidRDefault="00740FF6" w:rsidP="00740FF6">
      <w:pPr>
        <w:pStyle w:val="ListParagraph"/>
        <w:numPr>
          <w:ilvl w:val="2"/>
          <w:numId w:val="23"/>
        </w:numPr>
        <w:spacing w:before="100" w:beforeAutospacing="1" w:after="100" w:afterAutospacing="1"/>
      </w:pPr>
      <w:r>
        <w:t>Damage radius distributed between minimum of 30.9 and maximum of 30.9 meters.</w:t>
      </w:r>
    </w:p>
    <w:p w14:paraId="0BB6B3FA" w14:textId="77777777" w:rsidR="00740FF6" w:rsidRDefault="00740FF6" w:rsidP="00740FF6">
      <w:pPr>
        <w:pStyle w:val="ListParagraph"/>
        <w:numPr>
          <w:ilvl w:val="2"/>
          <w:numId w:val="23"/>
        </w:numPr>
        <w:spacing w:before="100" w:beforeAutospacing="1" w:after="100" w:afterAutospacing="1"/>
      </w:pPr>
      <w:r>
        <w:t>Product Loss costs between minimum of $1,457,700.03 and maximum of $1,457,700.03</w:t>
      </w:r>
    </w:p>
    <w:p w14:paraId="7B2332F1" w14:textId="77777777" w:rsidR="00740FF6" w:rsidRDefault="00740FF6" w:rsidP="00740FF6">
      <w:pPr>
        <w:pStyle w:val="ListParagraph"/>
        <w:numPr>
          <w:ilvl w:val="1"/>
          <w:numId w:val="23"/>
        </w:numPr>
        <w:spacing w:before="100" w:beforeAutospacing="1" w:after="100" w:afterAutospacing="1"/>
      </w:pPr>
      <w:r>
        <w:t>Repair costs between minimum of $11,500.00 and maximum of $40,000.00.</w:t>
      </w:r>
    </w:p>
    <w:p w14:paraId="10663F70"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3D9C7724" w14:textId="77777777" w:rsidR="00740FF6" w:rsidRDefault="00740FF6" w:rsidP="00740FF6">
      <w:pPr>
        <w:pStyle w:val="ListParagraph"/>
        <w:numPr>
          <w:ilvl w:val="1"/>
          <w:numId w:val="23"/>
        </w:numPr>
        <w:spacing w:before="100" w:beforeAutospacing="1" w:after="100" w:afterAutospacing="1"/>
      </w:pPr>
      <w:r>
        <w:t>Product type is HVP Product."</w:t>
      </w:r>
    </w:p>
    <w:p w14:paraId="3693768C" w14:textId="77777777" w:rsidR="00740FF6" w:rsidRDefault="00740FF6" w:rsidP="00740FF6">
      <w:pPr>
        <w:pStyle w:val="ListParagraph"/>
        <w:numPr>
          <w:ilvl w:val="0"/>
          <w:numId w:val="23"/>
        </w:numPr>
        <w:spacing w:before="100" w:beforeAutospacing="1" w:after="100" w:afterAutospacing="1"/>
      </w:pPr>
      <w:r>
        <w:t>"</w:t>
      </w:r>
      <w:proofErr w:type="spellStart"/>
      <w:r>
        <w:t>Kerrbert</w:t>
      </w:r>
      <w:proofErr w:type="spellEnd"/>
      <w:r>
        <w:t xml:space="preserve"> </w:t>
      </w:r>
      <w:proofErr w:type="gramStart"/>
      <w:r>
        <w:t>4 inch</w:t>
      </w:r>
      <w:proofErr w:type="gramEnd"/>
      <w:r>
        <w:t xml:space="preserve"> Water</w:t>
      </w:r>
    </w:p>
    <w:p w14:paraId="5237A3DD" w14:textId="77777777" w:rsidR="00740FF6" w:rsidRDefault="00740FF6" w:rsidP="00740FF6">
      <w:pPr>
        <w:pStyle w:val="ListParagraph"/>
        <w:numPr>
          <w:ilvl w:val="1"/>
          <w:numId w:val="23"/>
        </w:numPr>
        <w:spacing w:before="100" w:beforeAutospacing="1" w:after="100" w:afterAutospacing="1"/>
      </w:pPr>
      <w:r>
        <w:t>Total Cumulative Length (m):</w:t>
      </w:r>
      <w:r>
        <w:tab/>
        <w:t>2341.68</w:t>
      </w:r>
    </w:p>
    <w:p w14:paraId="3B96284E" w14:textId="77777777" w:rsidR="00740FF6" w:rsidRDefault="00740FF6" w:rsidP="00740FF6">
      <w:pPr>
        <w:pStyle w:val="ListParagraph"/>
        <w:numPr>
          <w:ilvl w:val="2"/>
          <w:numId w:val="23"/>
        </w:numPr>
        <w:spacing w:before="100" w:beforeAutospacing="1" w:after="100" w:afterAutospacing="1"/>
      </w:pPr>
      <w:r>
        <w:t>EC Method 1 :</w:t>
      </w:r>
      <w:r>
        <w:tab/>
        <w:t>2341.68</w:t>
      </w:r>
    </w:p>
    <w:p w14:paraId="0A951C12" w14:textId="77777777" w:rsidR="00740FF6" w:rsidRDefault="00740FF6" w:rsidP="00740FF6">
      <w:pPr>
        <w:pStyle w:val="ListParagraph"/>
        <w:numPr>
          <w:ilvl w:val="1"/>
          <w:numId w:val="23"/>
        </w:numPr>
        <w:spacing w:before="100" w:beforeAutospacing="1" w:after="100" w:afterAutospacing="1"/>
      </w:pPr>
      <w:r>
        <w:t>Likelihood of failure distributed between minimum of 9.904e-01 and maximum of 9.914e-01.</w:t>
      </w:r>
    </w:p>
    <w:p w14:paraId="156288F4" w14:textId="77777777" w:rsidR="00740FF6" w:rsidRDefault="00740FF6" w:rsidP="00740FF6">
      <w:pPr>
        <w:pStyle w:val="ListParagraph"/>
        <w:numPr>
          <w:ilvl w:val="1"/>
          <w:numId w:val="23"/>
        </w:numPr>
        <w:spacing w:before="100" w:beforeAutospacing="1" w:after="100" w:afterAutospacing="1"/>
      </w:pPr>
      <w:r>
        <w:t>Consequence of failure distributed between minimum of $0.21 and maximum of $0.23 Millions of dollars</w:t>
      </w:r>
    </w:p>
    <w:p w14:paraId="002CA4C7" w14:textId="77777777" w:rsidR="00740FF6" w:rsidRDefault="00740FF6" w:rsidP="00740FF6">
      <w:pPr>
        <w:pStyle w:val="ListParagraph"/>
        <w:numPr>
          <w:ilvl w:val="1"/>
          <w:numId w:val="23"/>
        </w:numPr>
        <w:spacing w:before="100" w:beforeAutospacing="1" w:after="100" w:afterAutospacing="1"/>
      </w:pPr>
      <w:r>
        <w:t>Leak scenario:</w:t>
      </w:r>
    </w:p>
    <w:p w14:paraId="4BBA193E"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$0.23 Millions of dollars</w:t>
      </w:r>
    </w:p>
    <w:p w14:paraId="3D674D25"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3F0762B4"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19625A33"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6D2B22F4" w14:textId="77777777" w:rsidR="00740FF6" w:rsidRDefault="00740FF6" w:rsidP="00740FF6">
      <w:pPr>
        <w:pStyle w:val="ListParagraph"/>
        <w:numPr>
          <w:ilvl w:val="1"/>
          <w:numId w:val="23"/>
        </w:numPr>
        <w:spacing w:before="100" w:beforeAutospacing="1" w:after="100" w:afterAutospacing="1"/>
      </w:pPr>
      <w:r>
        <w:t>Rupture scenario:</w:t>
      </w:r>
    </w:p>
    <w:p w14:paraId="2AE8CEF9"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$0.23 Millions of dollars</w:t>
      </w:r>
    </w:p>
    <w:p w14:paraId="4058E253"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2CEF6903"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779C7047" w14:textId="77777777" w:rsidR="00740FF6" w:rsidRDefault="00740FF6" w:rsidP="00740FF6">
      <w:pPr>
        <w:pStyle w:val="ListParagraph"/>
        <w:numPr>
          <w:ilvl w:val="2"/>
          <w:numId w:val="23"/>
        </w:numPr>
        <w:spacing w:before="100" w:beforeAutospacing="1" w:after="100" w:afterAutospacing="1"/>
      </w:pPr>
      <w:r>
        <w:lastRenderedPageBreak/>
        <w:t>Product Loss costs between minimum of $0.00 and maximum of $0.00</w:t>
      </w:r>
    </w:p>
    <w:p w14:paraId="478C4BFA" w14:textId="77777777" w:rsidR="00740FF6" w:rsidRDefault="00740FF6" w:rsidP="00740FF6">
      <w:pPr>
        <w:pStyle w:val="ListParagraph"/>
        <w:numPr>
          <w:ilvl w:val="1"/>
          <w:numId w:val="23"/>
        </w:numPr>
        <w:spacing w:before="100" w:beforeAutospacing="1" w:after="100" w:afterAutospacing="1"/>
      </w:pPr>
      <w:r>
        <w:t>Puncture scenario:</w:t>
      </w:r>
    </w:p>
    <w:p w14:paraId="6C4B9D25"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$0.23 Millions of dollars</w:t>
      </w:r>
    </w:p>
    <w:p w14:paraId="2BD880CA"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2BD19209" w14:textId="77777777" w:rsidR="00740FF6" w:rsidRDefault="00740FF6" w:rsidP="00740FF6">
      <w:pPr>
        <w:pStyle w:val="ListParagraph"/>
        <w:numPr>
          <w:ilvl w:val="2"/>
          <w:numId w:val="23"/>
        </w:numPr>
        <w:spacing w:before="100" w:beforeAutospacing="1" w:after="100" w:afterAutospacing="1"/>
      </w:pPr>
      <w:r>
        <w:t>Damage radius distributed between minimum of 0.0 and maximum of 0.0 meters.</w:t>
      </w:r>
    </w:p>
    <w:p w14:paraId="21DC3624" w14:textId="77777777" w:rsidR="00740FF6" w:rsidRDefault="00740FF6" w:rsidP="00740FF6">
      <w:pPr>
        <w:pStyle w:val="ListParagraph"/>
        <w:numPr>
          <w:ilvl w:val="2"/>
          <w:numId w:val="23"/>
        </w:numPr>
        <w:spacing w:before="100" w:beforeAutospacing="1" w:after="100" w:afterAutospacing="1"/>
      </w:pPr>
      <w:r>
        <w:t>Product Loss costs between minimum of $0.00 and maximum of $0.00</w:t>
      </w:r>
    </w:p>
    <w:p w14:paraId="1815D8E0" w14:textId="77777777" w:rsidR="00740FF6" w:rsidRDefault="00740FF6" w:rsidP="00740FF6">
      <w:pPr>
        <w:pStyle w:val="ListParagraph"/>
        <w:numPr>
          <w:ilvl w:val="1"/>
          <w:numId w:val="23"/>
        </w:numPr>
        <w:spacing w:before="100" w:beforeAutospacing="1" w:after="100" w:afterAutospacing="1"/>
      </w:pPr>
      <w:r>
        <w:t>Repair costs between minimum of $9,000.00 and maximum of $31,000.00.</w:t>
      </w:r>
    </w:p>
    <w:p w14:paraId="192DBC07"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0A932A4B" w14:textId="77777777" w:rsidR="00740FF6" w:rsidRDefault="00740FF6" w:rsidP="00740FF6">
      <w:pPr>
        <w:pStyle w:val="ListParagraph"/>
        <w:numPr>
          <w:ilvl w:val="1"/>
          <w:numId w:val="23"/>
        </w:numPr>
        <w:spacing w:before="100" w:beforeAutospacing="1" w:after="100" w:afterAutospacing="1"/>
      </w:pPr>
      <w:r>
        <w:t>Product type is Fresh Water."</w:t>
      </w:r>
    </w:p>
    <w:p w14:paraId="4ACA393E" w14:textId="77777777" w:rsidR="00740FF6" w:rsidRDefault="00740FF6" w:rsidP="00740FF6">
      <w:pPr>
        <w:pStyle w:val="ListParagraph"/>
        <w:numPr>
          <w:ilvl w:val="0"/>
          <w:numId w:val="23"/>
        </w:numPr>
        <w:spacing w:before="100" w:beforeAutospacing="1" w:after="100" w:afterAutospacing="1"/>
      </w:pPr>
      <w:r>
        <w:t>"10-36 LACT TO CROOKED LAKE NPS 6</w:t>
      </w:r>
    </w:p>
    <w:p w14:paraId="4B02C9A1" w14:textId="77777777" w:rsidR="00740FF6" w:rsidRDefault="00740FF6" w:rsidP="00740FF6">
      <w:pPr>
        <w:pStyle w:val="ListParagraph"/>
        <w:numPr>
          <w:ilvl w:val="1"/>
          <w:numId w:val="23"/>
        </w:numPr>
        <w:spacing w:before="100" w:beforeAutospacing="1" w:after="100" w:afterAutospacing="1"/>
      </w:pPr>
      <w:r>
        <w:t>Total Cumulative Length (m):</w:t>
      </w:r>
      <w:r>
        <w:tab/>
        <w:t>2315.46</w:t>
      </w:r>
    </w:p>
    <w:p w14:paraId="44FDF19E" w14:textId="77777777" w:rsidR="00740FF6" w:rsidRDefault="00740FF6" w:rsidP="00740FF6">
      <w:pPr>
        <w:pStyle w:val="ListParagraph"/>
        <w:numPr>
          <w:ilvl w:val="2"/>
          <w:numId w:val="23"/>
        </w:numPr>
        <w:spacing w:before="100" w:beforeAutospacing="1" w:after="100" w:afterAutospacing="1"/>
      </w:pPr>
      <w:r>
        <w:t>IC Method 1 :</w:t>
      </w:r>
      <w:r>
        <w:tab/>
        <w:t>2315.46</w:t>
      </w:r>
    </w:p>
    <w:p w14:paraId="5D2B02DA" w14:textId="77777777" w:rsidR="00740FF6" w:rsidRDefault="00740FF6" w:rsidP="00740FF6">
      <w:pPr>
        <w:pStyle w:val="ListParagraph"/>
        <w:numPr>
          <w:ilvl w:val="1"/>
          <w:numId w:val="23"/>
        </w:numPr>
        <w:spacing w:before="100" w:beforeAutospacing="1" w:after="100" w:afterAutospacing="1"/>
      </w:pPr>
      <w:r>
        <w:t>Likelihood of failure distributed between minimum of 9.060e-01 and maximum of 9.063e-01.</w:t>
      </w:r>
    </w:p>
    <w:p w14:paraId="561957D6" w14:textId="77777777" w:rsidR="00740FF6" w:rsidRDefault="00740FF6" w:rsidP="00740FF6">
      <w:pPr>
        <w:pStyle w:val="ListParagraph"/>
        <w:numPr>
          <w:ilvl w:val="1"/>
          <w:numId w:val="23"/>
        </w:numPr>
        <w:spacing w:before="100" w:beforeAutospacing="1" w:after="100" w:afterAutospacing="1"/>
      </w:pPr>
      <w:r>
        <w:t>Consequence of failure distributed between minimum of $0.21 and maximum of $0.21 Millions of dollars</w:t>
      </w:r>
    </w:p>
    <w:p w14:paraId="254B8323" w14:textId="77777777" w:rsidR="00740FF6" w:rsidRDefault="00740FF6" w:rsidP="00740FF6">
      <w:pPr>
        <w:pStyle w:val="ListParagraph"/>
        <w:numPr>
          <w:ilvl w:val="1"/>
          <w:numId w:val="23"/>
        </w:numPr>
        <w:spacing w:before="100" w:beforeAutospacing="1" w:after="100" w:afterAutospacing="1"/>
      </w:pPr>
      <w:r>
        <w:t>Leak scenario:</w:t>
      </w:r>
    </w:p>
    <w:p w14:paraId="5CF299C0" w14:textId="77777777" w:rsidR="00740FF6" w:rsidRDefault="00740FF6" w:rsidP="00740FF6">
      <w:pPr>
        <w:pStyle w:val="ListParagraph"/>
        <w:numPr>
          <w:ilvl w:val="2"/>
          <w:numId w:val="23"/>
        </w:numPr>
        <w:spacing w:before="100" w:beforeAutospacing="1" w:after="100" w:afterAutospacing="1"/>
      </w:pPr>
      <w:r>
        <w:t>Economic Loss cost between minimum of $0.21 and maximum of $0.21 Millions of dollars</w:t>
      </w:r>
    </w:p>
    <w:p w14:paraId="620131E4"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62E3DB2E" w14:textId="77777777" w:rsidR="00740FF6" w:rsidRDefault="00740FF6" w:rsidP="00740FF6">
      <w:pPr>
        <w:pStyle w:val="ListParagraph"/>
        <w:numPr>
          <w:ilvl w:val="2"/>
          <w:numId w:val="23"/>
        </w:numPr>
        <w:spacing w:before="100" w:beforeAutospacing="1" w:after="100" w:afterAutospacing="1"/>
      </w:pPr>
      <w:r>
        <w:t>Damage radius distributed between minimum of 2.37 and maximum of 2.37 meters.</w:t>
      </w:r>
    </w:p>
    <w:p w14:paraId="5A5C6E5E" w14:textId="77777777" w:rsidR="00740FF6" w:rsidRDefault="00740FF6" w:rsidP="00740FF6">
      <w:pPr>
        <w:pStyle w:val="ListParagraph"/>
        <w:numPr>
          <w:ilvl w:val="2"/>
          <w:numId w:val="23"/>
        </w:numPr>
        <w:spacing w:before="100" w:beforeAutospacing="1" w:after="100" w:afterAutospacing="1"/>
      </w:pPr>
      <w:r>
        <w:t>Product Loss costs between minimum of $1,877.22 and maximum of $1,928.94</w:t>
      </w:r>
    </w:p>
    <w:p w14:paraId="2702F340" w14:textId="77777777" w:rsidR="00740FF6" w:rsidRDefault="00740FF6" w:rsidP="00740FF6">
      <w:pPr>
        <w:pStyle w:val="ListParagraph"/>
        <w:numPr>
          <w:ilvl w:val="1"/>
          <w:numId w:val="23"/>
        </w:numPr>
        <w:spacing w:before="100" w:beforeAutospacing="1" w:after="100" w:afterAutospacing="1"/>
      </w:pPr>
      <w:r>
        <w:t>Rupture scenario:</w:t>
      </w:r>
    </w:p>
    <w:p w14:paraId="373AB5B1" w14:textId="77777777" w:rsidR="00740FF6" w:rsidRDefault="00740FF6" w:rsidP="00740FF6">
      <w:pPr>
        <w:pStyle w:val="ListParagraph"/>
        <w:numPr>
          <w:ilvl w:val="2"/>
          <w:numId w:val="23"/>
        </w:numPr>
        <w:spacing w:before="100" w:beforeAutospacing="1" w:after="100" w:afterAutospacing="1"/>
      </w:pPr>
      <w:r>
        <w:t>Economic Loss cost between minimum of $0.74 and maximum of $0.76 Millions of dollars</w:t>
      </w:r>
    </w:p>
    <w:p w14:paraId="6259202A"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1033D56F" w14:textId="77777777" w:rsidR="00740FF6" w:rsidRDefault="00740FF6" w:rsidP="00740FF6">
      <w:pPr>
        <w:pStyle w:val="ListParagraph"/>
        <w:numPr>
          <w:ilvl w:val="2"/>
          <w:numId w:val="23"/>
        </w:numPr>
        <w:spacing w:before="100" w:beforeAutospacing="1" w:after="100" w:afterAutospacing="1"/>
      </w:pPr>
      <w:r>
        <w:t>Damage radius distributed between minimum of 24.64 and maximum of 24.64 meters.</w:t>
      </w:r>
    </w:p>
    <w:p w14:paraId="2F8FC590" w14:textId="77777777" w:rsidR="00740FF6" w:rsidRDefault="00740FF6" w:rsidP="00740FF6">
      <w:pPr>
        <w:pStyle w:val="ListParagraph"/>
        <w:numPr>
          <w:ilvl w:val="2"/>
          <w:numId w:val="23"/>
        </w:numPr>
        <w:spacing w:before="100" w:beforeAutospacing="1" w:after="100" w:afterAutospacing="1"/>
      </w:pPr>
      <w:r>
        <w:t>Product Loss costs between minimum of $531,561.71 and maximum of $546,207.16</w:t>
      </w:r>
    </w:p>
    <w:p w14:paraId="399AEEAB" w14:textId="77777777" w:rsidR="00740FF6" w:rsidRDefault="00740FF6" w:rsidP="00740FF6">
      <w:pPr>
        <w:pStyle w:val="ListParagraph"/>
        <w:numPr>
          <w:ilvl w:val="1"/>
          <w:numId w:val="23"/>
        </w:numPr>
        <w:spacing w:before="100" w:beforeAutospacing="1" w:after="100" w:afterAutospacing="1"/>
      </w:pPr>
      <w:r>
        <w:t>Puncture scenario:</w:t>
      </w:r>
    </w:p>
    <w:p w14:paraId="07C2E94C" w14:textId="77777777" w:rsidR="00740FF6" w:rsidRDefault="00740FF6" w:rsidP="00740FF6">
      <w:pPr>
        <w:pStyle w:val="ListParagraph"/>
        <w:numPr>
          <w:ilvl w:val="2"/>
          <w:numId w:val="23"/>
        </w:numPr>
        <w:spacing w:before="100" w:beforeAutospacing="1" w:after="100" w:afterAutospacing="1"/>
      </w:pPr>
      <w:r>
        <w:t>Economic Loss cost between minimum of $0.27 and maximum of $0.28 Millions of dollars</w:t>
      </w:r>
    </w:p>
    <w:p w14:paraId="5B7CAD8C" w14:textId="77777777" w:rsidR="00740FF6" w:rsidRDefault="00740FF6" w:rsidP="00740FF6">
      <w:pPr>
        <w:pStyle w:val="ListParagraph"/>
        <w:numPr>
          <w:ilvl w:val="2"/>
          <w:numId w:val="23"/>
        </w:numPr>
        <w:spacing w:before="100" w:beforeAutospacing="1" w:after="100" w:afterAutospacing="1"/>
      </w:pPr>
      <w:r>
        <w:t>No. of intersections with structures is 0.0, with minimum of $nan and maximum of $nan in cost of structures impacted</w:t>
      </w:r>
    </w:p>
    <w:p w14:paraId="591AC2C1" w14:textId="77777777" w:rsidR="00740FF6" w:rsidRDefault="00740FF6" w:rsidP="00740FF6">
      <w:pPr>
        <w:pStyle w:val="ListParagraph"/>
        <w:numPr>
          <w:ilvl w:val="2"/>
          <w:numId w:val="23"/>
        </w:numPr>
        <w:spacing w:before="100" w:beforeAutospacing="1" w:after="100" w:afterAutospacing="1"/>
      </w:pPr>
      <w:r>
        <w:t>Damage radius distributed between minimum of 9.25 and maximum of 9.25 meters.</w:t>
      </w:r>
    </w:p>
    <w:p w14:paraId="72AE395B" w14:textId="77777777" w:rsidR="00740FF6" w:rsidRDefault="00740FF6" w:rsidP="00740FF6">
      <w:pPr>
        <w:pStyle w:val="ListParagraph"/>
        <w:numPr>
          <w:ilvl w:val="2"/>
          <w:numId w:val="23"/>
        </w:numPr>
        <w:spacing w:before="100" w:beforeAutospacing="1" w:after="100" w:afterAutospacing="1"/>
      </w:pPr>
      <w:r>
        <w:t>Product Loss costs between minimum of $61,681.09 and maximum of $63,380.51</w:t>
      </w:r>
    </w:p>
    <w:p w14:paraId="20DB50B2" w14:textId="77777777" w:rsidR="00740FF6" w:rsidRDefault="00740FF6" w:rsidP="00740FF6">
      <w:pPr>
        <w:pStyle w:val="ListParagraph"/>
        <w:numPr>
          <w:ilvl w:val="1"/>
          <w:numId w:val="23"/>
        </w:numPr>
        <w:spacing w:before="100" w:beforeAutospacing="1" w:after="100" w:afterAutospacing="1"/>
      </w:pPr>
      <w:r>
        <w:t>Repair costs between minimum of $11,500.00 and maximum of $11,500.00.</w:t>
      </w:r>
    </w:p>
    <w:p w14:paraId="18B3813A"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39714944" w14:textId="77777777" w:rsidR="00740FF6" w:rsidRDefault="00740FF6" w:rsidP="00740FF6">
      <w:pPr>
        <w:pStyle w:val="ListParagraph"/>
        <w:numPr>
          <w:ilvl w:val="1"/>
          <w:numId w:val="23"/>
        </w:numPr>
        <w:spacing w:before="100" w:beforeAutospacing="1" w:after="100" w:afterAutospacing="1"/>
      </w:pPr>
      <w:r>
        <w:t>Product type is Crude Oil."</w:t>
      </w:r>
    </w:p>
    <w:p w14:paraId="4A147C36" w14:textId="77777777" w:rsidR="00740FF6" w:rsidRDefault="00740FF6" w:rsidP="00740FF6">
      <w:pPr>
        <w:pStyle w:val="ListParagraph"/>
        <w:numPr>
          <w:ilvl w:val="0"/>
          <w:numId w:val="23"/>
        </w:numPr>
        <w:spacing w:before="100" w:beforeAutospacing="1" w:after="100" w:afterAutospacing="1"/>
      </w:pPr>
      <w:r>
        <w:t>"COED BV 203 TO EST NPS 8</w:t>
      </w:r>
    </w:p>
    <w:p w14:paraId="0EEDFA8A" w14:textId="77777777" w:rsidR="00740FF6" w:rsidRDefault="00740FF6" w:rsidP="00740FF6">
      <w:pPr>
        <w:pStyle w:val="ListParagraph"/>
        <w:numPr>
          <w:ilvl w:val="1"/>
          <w:numId w:val="23"/>
        </w:numPr>
        <w:spacing w:before="100" w:beforeAutospacing="1" w:after="100" w:afterAutospacing="1"/>
      </w:pPr>
      <w:r>
        <w:lastRenderedPageBreak/>
        <w:t>Total Cumulative Length (m):</w:t>
      </w:r>
      <w:r>
        <w:tab/>
        <w:t>2259.9</w:t>
      </w:r>
    </w:p>
    <w:p w14:paraId="5AB12838" w14:textId="77777777" w:rsidR="00740FF6" w:rsidRDefault="00740FF6" w:rsidP="00740FF6">
      <w:pPr>
        <w:pStyle w:val="ListParagraph"/>
        <w:numPr>
          <w:ilvl w:val="2"/>
          <w:numId w:val="23"/>
        </w:numPr>
        <w:spacing w:before="100" w:beforeAutospacing="1" w:after="100" w:afterAutospacing="1"/>
      </w:pPr>
      <w:r>
        <w:t>IC Method 1 :</w:t>
      </w:r>
      <w:r>
        <w:tab/>
        <w:t>2259.9</w:t>
      </w:r>
    </w:p>
    <w:p w14:paraId="5960CD00" w14:textId="77777777" w:rsidR="00740FF6" w:rsidRDefault="00740FF6" w:rsidP="00740FF6">
      <w:pPr>
        <w:pStyle w:val="ListParagraph"/>
        <w:numPr>
          <w:ilvl w:val="1"/>
          <w:numId w:val="23"/>
        </w:numPr>
        <w:spacing w:before="100" w:beforeAutospacing="1" w:after="100" w:afterAutospacing="1"/>
      </w:pPr>
      <w:r>
        <w:t>Likelihood of failure distributed between minimum of 9.299e-01 and maximum of 9.718e-01.</w:t>
      </w:r>
    </w:p>
    <w:p w14:paraId="71A55EFA" w14:textId="77777777" w:rsidR="00740FF6" w:rsidRDefault="00740FF6" w:rsidP="00740FF6">
      <w:pPr>
        <w:pStyle w:val="ListParagraph"/>
        <w:numPr>
          <w:ilvl w:val="1"/>
          <w:numId w:val="23"/>
        </w:numPr>
        <w:spacing w:before="100" w:beforeAutospacing="1" w:after="100" w:afterAutospacing="1"/>
      </w:pPr>
      <w:r>
        <w:t>Consequence of failure distributed between minimum of $0.34 and maximum of $3.62 Millions of dollars</w:t>
      </w:r>
    </w:p>
    <w:p w14:paraId="70397ED3" w14:textId="77777777" w:rsidR="00740FF6" w:rsidRDefault="00740FF6" w:rsidP="00740FF6">
      <w:pPr>
        <w:pStyle w:val="ListParagraph"/>
        <w:numPr>
          <w:ilvl w:val="1"/>
          <w:numId w:val="23"/>
        </w:numPr>
        <w:spacing w:before="100" w:beforeAutospacing="1" w:after="100" w:afterAutospacing="1"/>
      </w:pPr>
      <w:r>
        <w:t>Leak scenario:</w:t>
      </w:r>
    </w:p>
    <w:p w14:paraId="68C354F8" w14:textId="77777777" w:rsidR="00740FF6" w:rsidRDefault="00740FF6" w:rsidP="00740FF6">
      <w:pPr>
        <w:pStyle w:val="ListParagraph"/>
        <w:numPr>
          <w:ilvl w:val="2"/>
          <w:numId w:val="23"/>
        </w:numPr>
        <w:spacing w:before="100" w:beforeAutospacing="1" w:after="100" w:afterAutospacing="1"/>
      </w:pPr>
      <w:r>
        <w:t>Economic Loss cost between minimum of $0.25 and maximum of $2.97 Millions of dollars</w:t>
      </w:r>
    </w:p>
    <w:p w14:paraId="289F92B9" w14:textId="77777777" w:rsidR="00740FF6" w:rsidRDefault="00740FF6" w:rsidP="00740FF6">
      <w:pPr>
        <w:pStyle w:val="ListParagraph"/>
        <w:numPr>
          <w:ilvl w:val="2"/>
          <w:numId w:val="23"/>
        </w:numPr>
        <w:spacing w:before="100" w:beforeAutospacing="1" w:after="100" w:afterAutospacing="1"/>
      </w:pPr>
      <w:r>
        <w:t>No. of intersections with structures is 44.0, with minimum of $25,000.00 and maximum of $2,713,250.00 in cost of structures impacted.</w:t>
      </w:r>
    </w:p>
    <w:p w14:paraId="0CCC9AE0" w14:textId="77777777" w:rsidR="00740FF6" w:rsidRDefault="00740FF6" w:rsidP="00740FF6">
      <w:pPr>
        <w:pStyle w:val="ListParagraph"/>
        <w:numPr>
          <w:ilvl w:val="2"/>
          <w:numId w:val="23"/>
        </w:numPr>
        <w:spacing w:before="100" w:beforeAutospacing="1" w:after="100" w:afterAutospacing="1"/>
      </w:pPr>
      <w:r>
        <w:t>Damage radius distributed between minimum of 7.14 and maximum of 7.14 meters.</w:t>
      </w:r>
    </w:p>
    <w:p w14:paraId="205E4AC9" w14:textId="77777777" w:rsidR="00740FF6" w:rsidRDefault="00740FF6" w:rsidP="00740FF6">
      <w:pPr>
        <w:pStyle w:val="ListParagraph"/>
        <w:numPr>
          <w:ilvl w:val="2"/>
          <w:numId w:val="23"/>
        </w:numPr>
        <w:spacing w:before="100" w:beforeAutospacing="1" w:after="100" w:afterAutospacing="1"/>
      </w:pPr>
      <w:r>
        <w:t>Product Loss costs between minimum of $2,189.51 and maximum of $2,240.98</w:t>
      </w:r>
    </w:p>
    <w:p w14:paraId="5C67B877" w14:textId="77777777" w:rsidR="00740FF6" w:rsidRDefault="00740FF6" w:rsidP="00740FF6">
      <w:pPr>
        <w:pStyle w:val="ListParagraph"/>
        <w:numPr>
          <w:ilvl w:val="1"/>
          <w:numId w:val="23"/>
        </w:numPr>
        <w:spacing w:before="100" w:beforeAutospacing="1" w:after="100" w:afterAutospacing="1"/>
      </w:pPr>
      <w:r>
        <w:t>Rupture scenario:</w:t>
      </w:r>
    </w:p>
    <w:p w14:paraId="121C96F5" w14:textId="77777777" w:rsidR="00740FF6" w:rsidRDefault="00740FF6" w:rsidP="00740FF6">
      <w:pPr>
        <w:pStyle w:val="ListParagraph"/>
        <w:numPr>
          <w:ilvl w:val="2"/>
          <w:numId w:val="23"/>
        </w:numPr>
        <w:spacing w:before="100" w:beforeAutospacing="1" w:after="100" w:afterAutospacing="1"/>
      </w:pPr>
      <w:r>
        <w:t>Economic Loss cost between minimum of $1.41 and maximum of $12.13 Millions of dollars</w:t>
      </w:r>
    </w:p>
    <w:p w14:paraId="6DD7F3CB" w14:textId="77777777" w:rsidR="00740FF6" w:rsidRDefault="00740FF6" w:rsidP="00740FF6">
      <w:pPr>
        <w:pStyle w:val="ListParagraph"/>
        <w:numPr>
          <w:ilvl w:val="2"/>
          <w:numId w:val="23"/>
        </w:numPr>
        <w:spacing w:before="100" w:beforeAutospacing="1" w:after="100" w:afterAutospacing="1"/>
      </w:pPr>
      <w:r>
        <w:t>No. of intersections with structures is 16.0, with minimum of $100,000.00 and maximum of $10,828,000.00 in cost of structures impacted</w:t>
      </w:r>
    </w:p>
    <w:p w14:paraId="10B094D5" w14:textId="77777777" w:rsidR="00740FF6" w:rsidRDefault="00740FF6" w:rsidP="00740FF6">
      <w:pPr>
        <w:pStyle w:val="ListParagraph"/>
        <w:numPr>
          <w:ilvl w:val="2"/>
          <w:numId w:val="23"/>
        </w:numPr>
        <w:spacing w:before="100" w:beforeAutospacing="1" w:after="100" w:afterAutospacing="1"/>
      </w:pPr>
      <w:r>
        <w:t>Damage radius distributed between minimum of 80.9 and maximum of 80.9 meters.</w:t>
      </w:r>
    </w:p>
    <w:p w14:paraId="614A5A03" w14:textId="77777777" w:rsidR="00740FF6" w:rsidRDefault="00740FF6" w:rsidP="00740FF6">
      <w:pPr>
        <w:pStyle w:val="ListParagraph"/>
        <w:numPr>
          <w:ilvl w:val="2"/>
          <w:numId w:val="23"/>
        </w:numPr>
        <w:spacing w:before="100" w:beforeAutospacing="1" w:after="100" w:afterAutospacing="1"/>
      </w:pPr>
      <w:r>
        <w:t>Product Loss costs between minimum of $1,050,831.84 and maximum of $1,075,531.96</w:t>
      </w:r>
    </w:p>
    <w:p w14:paraId="7C6C0C7D" w14:textId="77777777" w:rsidR="00740FF6" w:rsidRDefault="00740FF6" w:rsidP="00740FF6">
      <w:pPr>
        <w:pStyle w:val="ListParagraph"/>
        <w:numPr>
          <w:ilvl w:val="1"/>
          <w:numId w:val="23"/>
        </w:numPr>
        <w:spacing w:before="100" w:beforeAutospacing="1" w:after="100" w:afterAutospacing="1"/>
      </w:pPr>
      <w:r>
        <w:t>Puncture scenario:</w:t>
      </w:r>
    </w:p>
    <w:p w14:paraId="58280AB9" w14:textId="77777777" w:rsidR="00740FF6" w:rsidRDefault="00740FF6" w:rsidP="00740FF6">
      <w:pPr>
        <w:pStyle w:val="ListParagraph"/>
        <w:numPr>
          <w:ilvl w:val="2"/>
          <w:numId w:val="23"/>
        </w:numPr>
        <w:spacing w:before="100" w:beforeAutospacing="1" w:after="100" w:afterAutospacing="1"/>
      </w:pPr>
      <w:r>
        <w:t>Economic Loss cost between minimum of $0.35 and maximum of $8.44 Millions of dollars</w:t>
      </w:r>
    </w:p>
    <w:p w14:paraId="13304A07" w14:textId="77777777" w:rsidR="00740FF6" w:rsidRDefault="00740FF6" w:rsidP="00740FF6">
      <w:pPr>
        <w:pStyle w:val="ListParagraph"/>
        <w:numPr>
          <w:ilvl w:val="2"/>
          <w:numId w:val="23"/>
        </w:numPr>
        <w:spacing w:before="100" w:beforeAutospacing="1" w:after="100" w:afterAutospacing="1"/>
      </w:pPr>
      <w:r>
        <w:t>No. of intersections with structures is 46.0, with minimum of $25,000.00 and maximum of $8,114,750.00 in cost of structures impacted</w:t>
      </w:r>
    </w:p>
    <w:p w14:paraId="3E94BAD2" w14:textId="77777777" w:rsidR="00740FF6" w:rsidRDefault="00740FF6" w:rsidP="00740FF6">
      <w:pPr>
        <w:pStyle w:val="ListParagraph"/>
        <w:numPr>
          <w:ilvl w:val="2"/>
          <w:numId w:val="23"/>
        </w:numPr>
        <w:spacing w:before="100" w:beforeAutospacing="1" w:after="100" w:afterAutospacing="1"/>
      </w:pPr>
      <w:r>
        <w:t>Damage radius distributed between minimum of 28.43 and maximum of 28.43 meters.</w:t>
      </w:r>
    </w:p>
    <w:p w14:paraId="6ACFE0AE" w14:textId="77777777" w:rsidR="00740FF6" w:rsidRDefault="00740FF6" w:rsidP="00740FF6">
      <w:pPr>
        <w:pStyle w:val="ListParagraph"/>
        <w:numPr>
          <w:ilvl w:val="2"/>
          <w:numId w:val="23"/>
        </w:numPr>
        <w:spacing w:before="100" w:beforeAutospacing="1" w:after="100" w:afterAutospacing="1"/>
      </w:pPr>
      <w:r>
        <w:t>Product Loss costs between minimum of $71,942.43 and maximum of $73,633.46</w:t>
      </w:r>
    </w:p>
    <w:p w14:paraId="43EB5D9C" w14:textId="77777777" w:rsidR="00740FF6" w:rsidRDefault="00740FF6" w:rsidP="00740FF6">
      <w:pPr>
        <w:pStyle w:val="ListParagraph"/>
        <w:numPr>
          <w:ilvl w:val="1"/>
          <w:numId w:val="23"/>
        </w:numPr>
        <w:spacing w:before="100" w:beforeAutospacing="1" w:after="100" w:afterAutospacing="1"/>
      </w:pPr>
      <w:r>
        <w:t>Repair costs between minimum of $50,000.00 and maximum of $50,000.00.</w:t>
      </w:r>
    </w:p>
    <w:p w14:paraId="377300D0"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51F30EEB" w14:textId="77777777" w:rsidR="00740FF6" w:rsidRDefault="00740FF6" w:rsidP="00740FF6">
      <w:pPr>
        <w:pStyle w:val="ListParagraph"/>
        <w:numPr>
          <w:ilvl w:val="1"/>
          <w:numId w:val="23"/>
        </w:numPr>
        <w:spacing w:before="100" w:beforeAutospacing="1" w:after="100" w:afterAutospacing="1"/>
      </w:pPr>
      <w:r>
        <w:t>Product type is Condensate."</w:t>
      </w:r>
    </w:p>
    <w:p w14:paraId="749021AA" w14:textId="77777777" w:rsidR="00740FF6" w:rsidRDefault="00740FF6" w:rsidP="00740FF6">
      <w:pPr>
        <w:pStyle w:val="ListParagraph"/>
        <w:numPr>
          <w:ilvl w:val="0"/>
          <w:numId w:val="23"/>
        </w:numPr>
        <w:spacing w:before="100" w:beforeAutospacing="1" w:after="100" w:afterAutospacing="1"/>
      </w:pPr>
      <w:r>
        <w:t>"SPEED CORNER TO FORT SASKATCHEWAN INLET (KEYSPAN) NPS 16</w:t>
      </w:r>
    </w:p>
    <w:p w14:paraId="58685DDC" w14:textId="77777777" w:rsidR="00740FF6" w:rsidRDefault="00740FF6" w:rsidP="00740FF6">
      <w:pPr>
        <w:pStyle w:val="ListParagraph"/>
        <w:numPr>
          <w:ilvl w:val="1"/>
          <w:numId w:val="23"/>
        </w:numPr>
        <w:spacing w:before="100" w:beforeAutospacing="1" w:after="100" w:afterAutospacing="1"/>
      </w:pPr>
      <w:r>
        <w:t>Total Cumulative Length (m):</w:t>
      </w:r>
      <w:r>
        <w:tab/>
        <w:t>1771.15</w:t>
      </w:r>
    </w:p>
    <w:p w14:paraId="36E5985D" w14:textId="77777777" w:rsidR="00740FF6" w:rsidRDefault="00740FF6" w:rsidP="00740FF6">
      <w:pPr>
        <w:pStyle w:val="ListParagraph"/>
        <w:numPr>
          <w:ilvl w:val="2"/>
          <w:numId w:val="23"/>
        </w:numPr>
        <w:spacing w:before="100" w:beforeAutospacing="1" w:after="100" w:afterAutospacing="1"/>
      </w:pPr>
      <w:r>
        <w:t>IC Method 1 :</w:t>
      </w:r>
      <w:r>
        <w:tab/>
        <w:t>1771.15</w:t>
      </w:r>
    </w:p>
    <w:p w14:paraId="211300A7" w14:textId="77777777" w:rsidR="00740FF6" w:rsidRDefault="00740FF6" w:rsidP="00740FF6">
      <w:pPr>
        <w:pStyle w:val="ListParagraph"/>
        <w:numPr>
          <w:ilvl w:val="1"/>
          <w:numId w:val="23"/>
        </w:numPr>
        <w:spacing w:before="100" w:beforeAutospacing="1" w:after="100" w:afterAutospacing="1"/>
      </w:pPr>
      <w:r>
        <w:t>Likelihood of failure distributed between minimum of 9.106e-01 and maximum of 9.158e-01.</w:t>
      </w:r>
    </w:p>
    <w:p w14:paraId="710CCA7A" w14:textId="77777777" w:rsidR="00740FF6" w:rsidRDefault="00740FF6" w:rsidP="00740FF6">
      <w:pPr>
        <w:pStyle w:val="ListParagraph"/>
        <w:numPr>
          <w:ilvl w:val="1"/>
          <w:numId w:val="23"/>
        </w:numPr>
        <w:spacing w:before="100" w:beforeAutospacing="1" w:after="100" w:afterAutospacing="1"/>
      </w:pPr>
      <w:r>
        <w:t>Consequence of failure distributed between minimum of $1.36 and maximum of $1.59 Millions of dollars</w:t>
      </w:r>
    </w:p>
    <w:p w14:paraId="12C092EC" w14:textId="77777777" w:rsidR="00740FF6" w:rsidRDefault="00740FF6" w:rsidP="00740FF6">
      <w:pPr>
        <w:pStyle w:val="ListParagraph"/>
        <w:numPr>
          <w:ilvl w:val="1"/>
          <w:numId w:val="23"/>
        </w:numPr>
        <w:spacing w:before="100" w:beforeAutospacing="1" w:after="100" w:afterAutospacing="1"/>
      </w:pPr>
      <w:r>
        <w:t>Leak scenario:</w:t>
      </w:r>
    </w:p>
    <w:p w14:paraId="00D13118" w14:textId="77777777" w:rsidR="00740FF6" w:rsidRDefault="00740FF6" w:rsidP="00740FF6">
      <w:pPr>
        <w:pStyle w:val="ListParagraph"/>
        <w:numPr>
          <w:ilvl w:val="2"/>
          <w:numId w:val="23"/>
        </w:numPr>
        <w:spacing w:before="100" w:beforeAutospacing="1" w:after="100" w:afterAutospacing="1"/>
      </w:pPr>
      <w:r>
        <w:t>Economic Loss cost between minimum of $1.02 and maximum of $1.10 Millions of dollars</w:t>
      </w:r>
    </w:p>
    <w:p w14:paraId="74551286" w14:textId="77777777" w:rsidR="00740FF6" w:rsidRDefault="00740FF6" w:rsidP="00740FF6">
      <w:pPr>
        <w:pStyle w:val="ListParagraph"/>
        <w:numPr>
          <w:ilvl w:val="2"/>
          <w:numId w:val="23"/>
        </w:numPr>
        <w:spacing w:before="100" w:beforeAutospacing="1" w:after="100" w:afterAutospacing="1"/>
      </w:pPr>
      <w:r>
        <w:t>No. of intersections with structures is 15.0, with minimum of $75,000.00 and maximum of $75,000.00 in cost of structures impacted.</w:t>
      </w:r>
    </w:p>
    <w:p w14:paraId="7EB49058" w14:textId="77777777" w:rsidR="00740FF6" w:rsidRDefault="00740FF6" w:rsidP="00740FF6">
      <w:pPr>
        <w:pStyle w:val="ListParagraph"/>
        <w:numPr>
          <w:ilvl w:val="2"/>
          <w:numId w:val="23"/>
        </w:numPr>
        <w:spacing w:before="100" w:beforeAutospacing="1" w:after="100" w:afterAutospacing="1"/>
      </w:pPr>
      <w:r>
        <w:t>Damage radius distributed between minimum of 1.86 and maximum of 1.86 meters.</w:t>
      </w:r>
    </w:p>
    <w:p w14:paraId="70127A79" w14:textId="77777777" w:rsidR="00740FF6" w:rsidRDefault="00740FF6" w:rsidP="00740FF6">
      <w:pPr>
        <w:pStyle w:val="ListParagraph"/>
        <w:numPr>
          <w:ilvl w:val="2"/>
          <w:numId w:val="23"/>
        </w:numPr>
        <w:spacing w:before="100" w:beforeAutospacing="1" w:after="100" w:afterAutospacing="1"/>
      </w:pPr>
      <w:r>
        <w:lastRenderedPageBreak/>
        <w:t>Product Loss costs between minimum of $35,177.42 and maximum of $35,177.42</w:t>
      </w:r>
    </w:p>
    <w:p w14:paraId="0FF17390" w14:textId="77777777" w:rsidR="00740FF6" w:rsidRDefault="00740FF6" w:rsidP="00740FF6">
      <w:pPr>
        <w:pStyle w:val="ListParagraph"/>
        <w:numPr>
          <w:ilvl w:val="1"/>
          <w:numId w:val="23"/>
        </w:numPr>
        <w:spacing w:before="100" w:beforeAutospacing="1" w:after="100" w:afterAutospacing="1"/>
      </w:pPr>
      <w:r>
        <w:t>Rupture scenario:</w:t>
      </w:r>
    </w:p>
    <w:p w14:paraId="3CEB1BAD" w14:textId="77777777" w:rsidR="00740FF6" w:rsidRDefault="00740FF6" w:rsidP="00740FF6">
      <w:pPr>
        <w:pStyle w:val="ListParagraph"/>
        <w:numPr>
          <w:ilvl w:val="2"/>
          <w:numId w:val="23"/>
        </w:numPr>
        <w:spacing w:before="100" w:beforeAutospacing="1" w:after="100" w:afterAutospacing="1"/>
      </w:pPr>
      <w:r>
        <w:t>Economic Loss cost between minimum of $59.11 and maximum of $59.26 Millions of dollars</w:t>
      </w:r>
    </w:p>
    <w:p w14:paraId="229196D0" w14:textId="77777777" w:rsidR="00740FF6" w:rsidRDefault="00740FF6" w:rsidP="00740FF6">
      <w:pPr>
        <w:pStyle w:val="ListParagraph"/>
        <w:numPr>
          <w:ilvl w:val="2"/>
          <w:numId w:val="23"/>
        </w:numPr>
        <w:spacing w:before="100" w:beforeAutospacing="1" w:after="100" w:afterAutospacing="1"/>
      </w:pPr>
      <w:r>
        <w:t>No. of intersections with structures is 8.0, with minimum of $25,000.00 and maximum of $175,000.00 in cost of structures impacted</w:t>
      </w:r>
    </w:p>
    <w:p w14:paraId="465370AB" w14:textId="77777777" w:rsidR="00740FF6" w:rsidRDefault="00740FF6" w:rsidP="00740FF6">
      <w:pPr>
        <w:pStyle w:val="ListParagraph"/>
        <w:numPr>
          <w:ilvl w:val="2"/>
          <w:numId w:val="23"/>
        </w:numPr>
        <w:spacing w:before="100" w:beforeAutospacing="1" w:after="100" w:afterAutospacing="1"/>
      </w:pPr>
      <w:r>
        <w:t>Damage radius distributed between minimum of 116.45 and maximum of 116.45 meters.</w:t>
      </w:r>
    </w:p>
    <w:p w14:paraId="0A16386D" w14:textId="77777777" w:rsidR="00740FF6" w:rsidRDefault="00740FF6" w:rsidP="00740FF6">
      <w:pPr>
        <w:pStyle w:val="ListParagraph"/>
        <w:numPr>
          <w:ilvl w:val="2"/>
          <w:numId w:val="23"/>
        </w:numPr>
        <w:spacing w:before="100" w:beforeAutospacing="1" w:after="100" w:afterAutospacing="1"/>
      </w:pPr>
      <w:r>
        <w:t>Product Loss costs between minimum of $58,099,358.13 and maximum of $58,099,358.13</w:t>
      </w:r>
    </w:p>
    <w:p w14:paraId="117F5B15" w14:textId="77777777" w:rsidR="00740FF6" w:rsidRDefault="00740FF6" w:rsidP="00740FF6">
      <w:pPr>
        <w:pStyle w:val="ListParagraph"/>
        <w:numPr>
          <w:ilvl w:val="1"/>
          <w:numId w:val="23"/>
        </w:numPr>
        <w:spacing w:before="100" w:beforeAutospacing="1" w:after="100" w:afterAutospacing="1"/>
      </w:pPr>
      <w:r>
        <w:t>Puncture scenario:</w:t>
      </w:r>
    </w:p>
    <w:p w14:paraId="5DD5F1EB" w14:textId="77777777" w:rsidR="00740FF6" w:rsidRDefault="00740FF6" w:rsidP="00740FF6">
      <w:pPr>
        <w:pStyle w:val="ListParagraph"/>
        <w:numPr>
          <w:ilvl w:val="2"/>
          <w:numId w:val="23"/>
        </w:numPr>
        <w:spacing w:before="100" w:beforeAutospacing="1" w:after="100" w:afterAutospacing="1"/>
      </w:pPr>
      <w:r>
        <w:t>Economic Loss cost between minimum of $2.14 and maximum of $2.27 Millions of dollars</w:t>
      </w:r>
    </w:p>
    <w:p w14:paraId="73AEB489" w14:textId="77777777" w:rsidR="00740FF6" w:rsidRDefault="00740FF6" w:rsidP="00740FF6">
      <w:pPr>
        <w:pStyle w:val="ListParagraph"/>
        <w:numPr>
          <w:ilvl w:val="2"/>
          <w:numId w:val="23"/>
        </w:numPr>
        <w:spacing w:before="100" w:beforeAutospacing="1" w:after="100" w:afterAutospacing="1"/>
      </w:pPr>
      <w:r>
        <w:t>No. of intersections with structures is 23.0, with minimum of $25,000.00 and maximum of $125,000.00 in cost of structures impacted</w:t>
      </w:r>
    </w:p>
    <w:p w14:paraId="1050E8C1" w14:textId="77777777" w:rsidR="00740FF6" w:rsidRDefault="00740FF6" w:rsidP="00740FF6">
      <w:pPr>
        <w:pStyle w:val="ListParagraph"/>
        <w:numPr>
          <w:ilvl w:val="2"/>
          <w:numId w:val="23"/>
        </w:numPr>
        <w:spacing w:before="100" w:beforeAutospacing="1" w:after="100" w:afterAutospacing="1"/>
      </w:pPr>
      <w:r>
        <w:t>Damage radius distributed between minimum of 28.42 and maximum of 28.42 meters.</w:t>
      </w:r>
    </w:p>
    <w:p w14:paraId="0AFDE6B2" w14:textId="77777777" w:rsidR="00740FF6" w:rsidRDefault="00740FF6" w:rsidP="00740FF6">
      <w:pPr>
        <w:pStyle w:val="ListParagraph"/>
        <w:numPr>
          <w:ilvl w:val="2"/>
          <w:numId w:val="23"/>
        </w:numPr>
        <w:spacing w:before="100" w:beforeAutospacing="1" w:after="100" w:afterAutospacing="1"/>
      </w:pPr>
      <w:r>
        <w:t>Product Loss costs between minimum of $1,155,850.00 and maximum of $1,155,850.00</w:t>
      </w:r>
    </w:p>
    <w:p w14:paraId="4987DF14" w14:textId="77777777" w:rsidR="00740FF6" w:rsidRDefault="00740FF6" w:rsidP="00740FF6">
      <w:pPr>
        <w:pStyle w:val="ListParagraph"/>
        <w:numPr>
          <w:ilvl w:val="1"/>
          <w:numId w:val="23"/>
        </w:numPr>
        <w:spacing w:before="100" w:beforeAutospacing="1" w:after="100" w:afterAutospacing="1"/>
      </w:pPr>
      <w:r>
        <w:t>Repair costs between minimum of $187,000.00 and maximum of $187,000.00.</w:t>
      </w:r>
    </w:p>
    <w:p w14:paraId="7C85E6BE" w14:textId="77777777" w:rsidR="00740FF6" w:rsidRDefault="00740FF6" w:rsidP="00740FF6">
      <w:pPr>
        <w:pStyle w:val="ListParagraph"/>
        <w:numPr>
          <w:ilvl w:val="1"/>
          <w:numId w:val="23"/>
        </w:numPr>
        <w:spacing w:before="100" w:beforeAutospacing="1" w:after="100" w:afterAutospacing="1"/>
      </w:pPr>
      <w:r>
        <w:t>Outage losses between minimum of $800,000.00 and maximum of $800,000.00.</w:t>
      </w:r>
    </w:p>
    <w:p w14:paraId="37F1F71E" w14:textId="77777777" w:rsidR="00740FF6" w:rsidRDefault="00740FF6" w:rsidP="00740FF6">
      <w:pPr>
        <w:pStyle w:val="ListParagraph"/>
        <w:numPr>
          <w:ilvl w:val="1"/>
          <w:numId w:val="23"/>
        </w:numPr>
        <w:spacing w:before="100" w:beforeAutospacing="1" w:after="100" w:afterAutospacing="1"/>
      </w:pPr>
      <w:r>
        <w:t>Product type is HVP Product."</w:t>
      </w:r>
    </w:p>
    <w:p w14:paraId="58A2098C" w14:textId="77777777" w:rsidR="00740FF6" w:rsidRDefault="00740FF6" w:rsidP="00740FF6">
      <w:pPr>
        <w:pStyle w:val="ListParagraph"/>
        <w:numPr>
          <w:ilvl w:val="0"/>
          <w:numId w:val="23"/>
        </w:numPr>
        <w:spacing w:before="100" w:beforeAutospacing="1" w:after="100" w:afterAutospacing="1"/>
      </w:pPr>
      <w:r>
        <w:t>"BUCK CREEK TO STATION 1 NPS 3</w:t>
      </w:r>
    </w:p>
    <w:p w14:paraId="5B551CEB" w14:textId="77777777" w:rsidR="00740FF6" w:rsidRDefault="00740FF6" w:rsidP="00740FF6">
      <w:pPr>
        <w:pStyle w:val="ListParagraph"/>
        <w:numPr>
          <w:ilvl w:val="1"/>
          <w:numId w:val="23"/>
        </w:numPr>
        <w:spacing w:before="100" w:beforeAutospacing="1" w:after="100" w:afterAutospacing="1"/>
      </w:pPr>
      <w:r>
        <w:t>Total Cumulative Length (m):</w:t>
      </w:r>
      <w:r>
        <w:tab/>
        <w:t>1684.92</w:t>
      </w:r>
    </w:p>
    <w:p w14:paraId="6B435423" w14:textId="77777777" w:rsidR="00740FF6" w:rsidRDefault="00740FF6" w:rsidP="00740FF6">
      <w:pPr>
        <w:pStyle w:val="ListParagraph"/>
        <w:numPr>
          <w:ilvl w:val="2"/>
          <w:numId w:val="23"/>
        </w:numPr>
        <w:spacing w:before="100" w:beforeAutospacing="1" w:after="100" w:afterAutospacing="1"/>
      </w:pPr>
      <w:r>
        <w:t>IC Method 1 :</w:t>
      </w:r>
      <w:r>
        <w:tab/>
        <w:t>1684.92</w:t>
      </w:r>
    </w:p>
    <w:p w14:paraId="10FFAAB8" w14:textId="77777777" w:rsidR="00740FF6" w:rsidRDefault="00740FF6" w:rsidP="00740FF6">
      <w:pPr>
        <w:pStyle w:val="ListParagraph"/>
        <w:numPr>
          <w:ilvl w:val="1"/>
          <w:numId w:val="23"/>
        </w:numPr>
        <w:spacing w:before="100" w:beforeAutospacing="1" w:after="100" w:afterAutospacing="1"/>
      </w:pPr>
      <w:r>
        <w:t>Likelihood of failure distributed between minimum of 9.053e-01 and maximum of 9.624e-01.</w:t>
      </w:r>
    </w:p>
    <w:p w14:paraId="3B450CD1" w14:textId="77777777" w:rsidR="00740FF6" w:rsidRDefault="00740FF6" w:rsidP="005967D9">
      <w:pPr>
        <w:pStyle w:val="ListParagraph"/>
        <w:numPr>
          <w:ilvl w:val="1"/>
          <w:numId w:val="23"/>
        </w:numPr>
        <w:spacing w:before="100" w:beforeAutospacing="1" w:after="100" w:afterAutospacing="1"/>
      </w:pPr>
      <w:r>
        <w:t>Consequence of failure distributed be</w:t>
      </w:r>
      <w:bookmarkStart w:id="54" w:name="_GoBack"/>
      <w:bookmarkEnd w:id="54"/>
      <w:r>
        <w:t>tween minimum of $0.30 and maximum of $2.98 Millions of dollars</w:t>
      </w:r>
    </w:p>
    <w:p w14:paraId="63097BB3" w14:textId="77777777" w:rsidR="00740FF6" w:rsidRDefault="00740FF6" w:rsidP="00740FF6">
      <w:pPr>
        <w:pStyle w:val="ListParagraph"/>
        <w:numPr>
          <w:ilvl w:val="1"/>
          <w:numId w:val="23"/>
        </w:numPr>
        <w:spacing w:before="100" w:beforeAutospacing="1" w:after="100" w:afterAutospacing="1"/>
      </w:pPr>
      <w:r>
        <w:t>Leak scenario:</w:t>
      </w:r>
    </w:p>
    <w:p w14:paraId="7DDB70B1" w14:textId="77777777" w:rsidR="00740FF6" w:rsidRDefault="00740FF6" w:rsidP="00740FF6">
      <w:pPr>
        <w:pStyle w:val="ListParagraph"/>
        <w:numPr>
          <w:ilvl w:val="2"/>
          <w:numId w:val="23"/>
        </w:numPr>
        <w:spacing w:before="100" w:beforeAutospacing="1" w:after="100" w:afterAutospacing="1"/>
      </w:pPr>
      <w:r>
        <w:t>Economic Loss cost between minimum of $0.28 and maximum of $2.97 Millions of dollars</w:t>
      </w:r>
    </w:p>
    <w:p w14:paraId="667F415E" w14:textId="77777777" w:rsidR="00740FF6" w:rsidRDefault="00740FF6" w:rsidP="00740FF6">
      <w:pPr>
        <w:pStyle w:val="ListParagraph"/>
        <w:numPr>
          <w:ilvl w:val="2"/>
          <w:numId w:val="23"/>
        </w:numPr>
        <w:spacing w:before="100" w:beforeAutospacing="1" w:after="100" w:afterAutospacing="1"/>
      </w:pPr>
      <w:r>
        <w:t>No. of intersections with structures is 5.0, with minimum of $2,688,250.00 and maximum of $2,688,250.00 in cost of structures impacted.</w:t>
      </w:r>
    </w:p>
    <w:p w14:paraId="3AFB91C9" w14:textId="77777777" w:rsidR="00740FF6" w:rsidRDefault="00740FF6" w:rsidP="00740FF6">
      <w:pPr>
        <w:pStyle w:val="ListParagraph"/>
        <w:numPr>
          <w:ilvl w:val="2"/>
          <w:numId w:val="23"/>
        </w:numPr>
        <w:spacing w:before="100" w:beforeAutospacing="1" w:after="100" w:afterAutospacing="1"/>
      </w:pPr>
      <w:r>
        <w:t>Damage radius distributed between minimum of 2.09 and maximum of 2.09 meters.</w:t>
      </w:r>
    </w:p>
    <w:p w14:paraId="60148F4E" w14:textId="77777777" w:rsidR="00740FF6" w:rsidRDefault="00740FF6" w:rsidP="00740FF6">
      <w:pPr>
        <w:pStyle w:val="ListParagraph"/>
        <w:numPr>
          <w:ilvl w:val="2"/>
          <w:numId w:val="23"/>
        </w:numPr>
        <w:spacing w:before="100" w:beforeAutospacing="1" w:after="100" w:afterAutospacing="1"/>
      </w:pPr>
      <w:r>
        <w:t>Product Loss costs between minimum of $74,968.65 and maximum of $74,968.65</w:t>
      </w:r>
    </w:p>
    <w:p w14:paraId="0FCA8186" w14:textId="77777777" w:rsidR="00740FF6" w:rsidRDefault="00740FF6" w:rsidP="00740FF6">
      <w:pPr>
        <w:pStyle w:val="ListParagraph"/>
        <w:numPr>
          <w:ilvl w:val="1"/>
          <w:numId w:val="23"/>
        </w:numPr>
        <w:spacing w:before="100" w:beforeAutospacing="1" w:after="100" w:afterAutospacing="1"/>
      </w:pPr>
      <w:r>
        <w:t>Rupture scenario:</w:t>
      </w:r>
    </w:p>
    <w:p w14:paraId="66D7B184" w14:textId="77777777" w:rsidR="00740FF6" w:rsidRDefault="00740FF6" w:rsidP="00740FF6">
      <w:pPr>
        <w:pStyle w:val="ListParagraph"/>
        <w:numPr>
          <w:ilvl w:val="2"/>
          <w:numId w:val="23"/>
        </w:numPr>
        <w:spacing w:before="100" w:beforeAutospacing="1" w:after="100" w:afterAutospacing="1"/>
      </w:pPr>
      <w:r>
        <w:t>Economic Loss cost between minimum of $6.13 and maximum of $8.82 Millions of dollars</w:t>
      </w:r>
    </w:p>
    <w:p w14:paraId="7BC20BDC" w14:textId="77777777" w:rsidR="00740FF6" w:rsidRDefault="00740FF6" w:rsidP="00740FF6">
      <w:pPr>
        <w:pStyle w:val="ListParagraph"/>
        <w:numPr>
          <w:ilvl w:val="2"/>
          <w:numId w:val="23"/>
        </w:numPr>
        <w:spacing w:before="100" w:beforeAutospacing="1" w:after="100" w:afterAutospacing="1"/>
      </w:pPr>
      <w:r>
        <w:t>No. of intersections with structures is 7.0, with minimum of $269,868.00 and maximum of $2,688,250.00 in cost of structures impacted</w:t>
      </w:r>
    </w:p>
    <w:p w14:paraId="5E4E013D" w14:textId="77777777" w:rsidR="00740FF6" w:rsidRDefault="00740FF6" w:rsidP="00740FF6">
      <w:pPr>
        <w:pStyle w:val="ListParagraph"/>
        <w:numPr>
          <w:ilvl w:val="2"/>
          <w:numId w:val="23"/>
        </w:numPr>
        <w:spacing w:before="100" w:beforeAutospacing="1" w:after="100" w:afterAutospacing="1"/>
      </w:pPr>
      <w:r>
        <w:t>Damage radius distributed between minimum of 41.28 and maximum of 41.28 meters.</w:t>
      </w:r>
    </w:p>
    <w:p w14:paraId="719266FC" w14:textId="77777777" w:rsidR="00740FF6" w:rsidRDefault="00740FF6" w:rsidP="00740FF6">
      <w:pPr>
        <w:pStyle w:val="ListParagraph"/>
        <w:numPr>
          <w:ilvl w:val="2"/>
          <w:numId w:val="23"/>
        </w:numPr>
        <w:spacing w:before="100" w:beforeAutospacing="1" w:after="100" w:afterAutospacing="1"/>
      </w:pPr>
      <w:r>
        <w:t>Product Loss costs between minimum of $5,924,929.50 and maximum of $5,924,929.50</w:t>
      </w:r>
    </w:p>
    <w:p w14:paraId="1885CBFC" w14:textId="77777777" w:rsidR="00740FF6" w:rsidRDefault="00740FF6" w:rsidP="00740FF6">
      <w:pPr>
        <w:pStyle w:val="ListParagraph"/>
        <w:numPr>
          <w:ilvl w:val="1"/>
          <w:numId w:val="23"/>
        </w:numPr>
        <w:spacing w:before="100" w:beforeAutospacing="1" w:after="100" w:afterAutospacing="1"/>
      </w:pPr>
      <w:r>
        <w:t>Puncture scenario:</w:t>
      </w:r>
    </w:p>
    <w:p w14:paraId="5FEF2E87" w14:textId="77777777" w:rsidR="00740FF6" w:rsidRDefault="00740FF6" w:rsidP="00740FF6">
      <w:pPr>
        <w:pStyle w:val="ListParagraph"/>
        <w:numPr>
          <w:ilvl w:val="2"/>
          <w:numId w:val="23"/>
        </w:numPr>
        <w:spacing w:before="100" w:beforeAutospacing="1" w:after="100" w:afterAutospacing="1"/>
      </w:pPr>
      <w:r>
        <w:lastRenderedPageBreak/>
        <w:t>Economic Loss cost between minimum of $2.67 and maximum of $5.36 Millions of dollars</w:t>
      </w:r>
    </w:p>
    <w:p w14:paraId="75D8E2C8" w14:textId="77777777" w:rsidR="00740FF6" w:rsidRDefault="00740FF6" w:rsidP="00740FF6">
      <w:pPr>
        <w:pStyle w:val="ListParagraph"/>
        <w:numPr>
          <w:ilvl w:val="2"/>
          <w:numId w:val="23"/>
        </w:numPr>
        <w:spacing w:before="100" w:beforeAutospacing="1" w:after="100" w:afterAutospacing="1"/>
      </w:pPr>
      <w:r>
        <w:t>No. of intersections with structures is 8.0, with minimum of $269,868.00 and maximum of $2,688,250.00 in cost of structures impacted</w:t>
      </w:r>
    </w:p>
    <w:p w14:paraId="1C810885" w14:textId="77777777" w:rsidR="00740FF6" w:rsidRDefault="00740FF6" w:rsidP="00740FF6">
      <w:pPr>
        <w:pStyle w:val="ListParagraph"/>
        <w:numPr>
          <w:ilvl w:val="2"/>
          <w:numId w:val="23"/>
        </w:numPr>
        <w:spacing w:before="100" w:beforeAutospacing="1" w:after="100" w:afterAutospacing="1"/>
      </w:pPr>
      <w:r>
        <w:t>Damage radius distributed between minimum of 30.76 and maximum of 30.76 meters.</w:t>
      </w:r>
    </w:p>
    <w:p w14:paraId="1D30A585" w14:textId="77777777" w:rsidR="00740FF6" w:rsidRDefault="00740FF6" w:rsidP="00740FF6">
      <w:pPr>
        <w:pStyle w:val="ListParagraph"/>
        <w:numPr>
          <w:ilvl w:val="2"/>
          <w:numId w:val="23"/>
        </w:numPr>
        <w:spacing w:before="100" w:beforeAutospacing="1" w:after="100" w:afterAutospacing="1"/>
      </w:pPr>
      <w:r>
        <w:t>Product Loss costs between minimum of $2,463,299.44 and maximum of $2,463,299.44</w:t>
      </w:r>
    </w:p>
    <w:p w14:paraId="6E4A9291" w14:textId="77777777" w:rsidR="00740FF6" w:rsidRDefault="00740FF6" w:rsidP="00740FF6">
      <w:pPr>
        <w:pStyle w:val="ListParagraph"/>
        <w:numPr>
          <w:ilvl w:val="1"/>
          <w:numId w:val="23"/>
        </w:numPr>
        <w:spacing w:before="100" w:beforeAutospacing="1" w:after="100" w:afterAutospacing="1"/>
      </w:pPr>
      <w:r>
        <w:t>Repair costs between minimum of $6,000.00 and maximum of $6,000.00.</w:t>
      </w:r>
    </w:p>
    <w:p w14:paraId="3DE5A7CE" w14:textId="77777777" w:rsidR="00740FF6" w:rsidRDefault="00740FF6" w:rsidP="00740FF6">
      <w:pPr>
        <w:pStyle w:val="ListParagraph"/>
        <w:numPr>
          <w:ilvl w:val="1"/>
          <w:numId w:val="23"/>
        </w:numPr>
        <w:spacing w:before="100" w:beforeAutospacing="1" w:after="100" w:afterAutospacing="1"/>
      </w:pPr>
      <w:r>
        <w:t>Outage losses between minimum of $200,000.00 and maximum of $200,000.00.</w:t>
      </w:r>
    </w:p>
    <w:p w14:paraId="2E636FAA" w14:textId="77777777" w:rsidR="00740FF6" w:rsidRDefault="00740FF6" w:rsidP="00740FF6">
      <w:pPr>
        <w:pStyle w:val="ListParagraph"/>
        <w:numPr>
          <w:ilvl w:val="1"/>
          <w:numId w:val="23"/>
        </w:numPr>
        <w:spacing w:before="100" w:beforeAutospacing="1" w:after="100" w:afterAutospacing="1"/>
      </w:pPr>
      <w:r>
        <w:t>Product type is Ethane."</w:t>
      </w:r>
    </w:p>
    <w:p w14:paraId="6610DCCB" w14:textId="77777777" w:rsidR="00BA1E58" w:rsidRDefault="00BA1E58">
      <w:pPr>
        <w:spacing w:before="0" w:after="0"/>
        <w:jc w:val="left"/>
      </w:pPr>
    </w:p>
    <w:p w14:paraId="72FABA1B" w14:textId="59F2E646" w:rsidR="00315D9D" w:rsidRDefault="00315D9D">
      <w:pPr>
        <w:spacing w:before="0" w:after="0"/>
        <w:jc w:val="left"/>
      </w:pPr>
      <w:r>
        <w:br w:type="page"/>
      </w:r>
    </w:p>
    <w:p w14:paraId="5678EE8F" w14:textId="77777777" w:rsidR="00315D9D" w:rsidRDefault="00315D9D">
      <w:pPr>
        <w:spacing w:before="0" w:after="0"/>
        <w:jc w:val="left"/>
      </w:pPr>
    </w:p>
    <w:p w14:paraId="30267E18" w14:textId="13F5AFAD" w:rsidR="00616AC9" w:rsidRPr="00737254" w:rsidRDefault="00F215D3" w:rsidP="009A68D1">
      <w:pPr>
        <w:pStyle w:val="Heading1"/>
        <w:rPr>
          <w:highlight w:val="yellow"/>
        </w:rPr>
      </w:pPr>
      <w:bookmarkStart w:id="55" w:name="_Toc26168880"/>
      <w:commentRangeStart w:id="56"/>
      <w:r w:rsidRPr="00737254">
        <w:rPr>
          <w:highlight w:val="yellow"/>
        </w:rPr>
        <w:t xml:space="preserve">Risk </w:t>
      </w:r>
      <w:r w:rsidR="00F64BF2">
        <w:rPr>
          <w:highlight w:val="yellow"/>
        </w:rPr>
        <w:t xml:space="preserve">Algorithm </w:t>
      </w:r>
      <w:r w:rsidRPr="00737254">
        <w:rPr>
          <w:highlight w:val="yellow"/>
        </w:rPr>
        <w:t>Comparison</w:t>
      </w:r>
      <w:bookmarkEnd w:id="30"/>
      <w:commentRangeEnd w:id="56"/>
      <w:r w:rsidR="004A5CE1">
        <w:rPr>
          <w:rStyle w:val="CommentReference"/>
          <w:rFonts w:ascii="Arial" w:hAnsi="Arial"/>
          <w:b w:val="0"/>
          <w:bCs w:val="0"/>
        </w:rPr>
        <w:commentReference w:id="56"/>
      </w:r>
      <w:bookmarkEnd w:id="55"/>
    </w:p>
    <w:p w14:paraId="4FC027EC" w14:textId="196F11C7" w:rsidR="007707E4" w:rsidRPr="00737254" w:rsidRDefault="00385F4A" w:rsidP="007D0373">
      <w:pPr>
        <w:rPr>
          <w:highlight w:val="yellow"/>
        </w:rPr>
      </w:pPr>
      <w:r w:rsidRPr="00737254">
        <w:rPr>
          <w:highlight w:val="yellow"/>
        </w:rPr>
        <w:t xml:space="preserve">An assessment of overall risk can be presented in a number of different ways, recognizing that the presentation of results is often dictated by the objective for performing the analysis. Within this presentation of the results, the overall risk considers the risk for each of the </w:t>
      </w:r>
      <w:r w:rsidR="00AE06E7" w:rsidRPr="00737254">
        <w:rPr>
          <w:highlight w:val="yellow"/>
        </w:rPr>
        <w:t>326</w:t>
      </w:r>
      <w:r w:rsidR="0063376C" w:rsidRPr="00737254">
        <w:rPr>
          <w:highlight w:val="yellow"/>
        </w:rPr>
        <w:t xml:space="preserve"> pipelines</w:t>
      </w:r>
      <w:r w:rsidRPr="00737254">
        <w:rPr>
          <w:highlight w:val="yellow"/>
        </w:rPr>
        <w:t xml:space="preserve"> and also considers the risk associated with dynamic segments along each pipeline.</w:t>
      </w:r>
      <w:r w:rsidR="0063376C" w:rsidRPr="00737254">
        <w:rPr>
          <w:highlight w:val="yellow"/>
        </w:rPr>
        <w:t xml:space="preserve"> </w:t>
      </w:r>
      <w:r w:rsidRPr="00737254">
        <w:rPr>
          <w:highlight w:val="yellow"/>
        </w:rPr>
        <w:t xml:space="preserve"> The 201</w:t>
      </w:r>
      <w:r w:rsidR="00AE06E7" w:rsidRPr="00737254">
        <w:rPr>
          <w:highlight w:val="yellow"/>
        </w:rPr>
        <w:t>8</w:t>
      </w:r>
      <w:r w:rsidRPr="00737254">
        <w:rPr>
          <w:highlight w:val="yellow"/>
        </w:rPr>
        <w:t xml:space="preserve"> </w:t>
      </w:r>
      <w:r w:rsidR="00AE06E7" w:rsidRPr="00737254">
        <w:rPr>
          <w:highlight w:val="yellow"/>
        </w:rPr>
        <w:t xml:space="preserve">and 2017 </w:t>
      </w:r>
      <w:r w:rsidRPr="00737254">
        <w:rPr>
          <w:highlight w:val="yellow"/>
        </w:rPr>
        <w:t>risk results for the Plains pipelines</w:t>
      </w:r>
      <w:r w:rsidR="00AE06E7" w:rsidRPr="00737254">
        <w:rPr>
          <w:highlight w:val="yellow"/>
        </w:rPr>
        <w:t xml:space="preserve"> are</w:t>
      </w:r>
      <w:r w:rsidRPr="00737254">
        <w:rPr>
          <w:highlight w:val="yellow"/>
        </w:rPr>
        <w:t xml:space="preserve"> summarized and mapped to the Plains ORM presented</w:t>
      </w:r>
      <w:r w:rsidR="00AE06E7" w:rsidRPr="00737254">
        <w:rPr>
          <w:highlight w:val="yellow"/>
        </w:rPr>
        <w:t xml:space="preserve"> in</w:t>
      </w:r>
      <w:r w:rsidRPr="00737254">
        <w:rPr>
          <w:highlight w:val="yellow"/>
        </w:rPr>
        <w:t xml:space="preserve"> </w:t>
      </w:r>
      <w:r w:rsidR="00AE06E7" w:rsidRPr="00737254">
        <w:rPr>
          <w:highlight w:val="yellow"/>
        </w:rPr>
        <w:fldChar w:fldCharType="begin"/>
      </w:r>
      <w:r w:rsidR="00AE06E7" w:rsidRPr="00737254">
        <w:rPr>
          <w:highlight w:val="yellow"/>
        </w:rPr>
        <w:instrText xml:space="preserve"> REF _Ref429657502 \h </w:instrText>
      </w:r>
      <w:r w:rsidR="00737254">
        <w:rPr>
          <w:highlight w:val="yellow"/>
        </w:rPr>
        <w:instrText xml:space="preserve"> \* MERGEFORMAT </w:instrText>
      </w:r>
      <w:r w:rsidR="00AE06E7" w:rsidRPr="00737254">
        <w:rPr>
          <w:highlight w:val="yellow"/>
        </w:rPr>
      </w:r>
      <w:r w:rsidR="00AE06E7" w:rsidRPr="00737254">
        <w:rPr>
          <w:highlight w:val="yellow"/>
        </w:rPr>
        <w:fldChar w:fldCharType="separate"/>
      </w:r>
      <w:r w:rsidR="00845BF3" w:rsidRPr="00737254">
        <w:rPr>
          <w:highlight w:val="yellow"/>
        </w:rPr>
        <w:t xml:space="preserve">Figure </w:t>
      </w:r>
      <w:r w:rsidR="00845BF3" w:rsidRPr="00737254">
        <w:rPr>
          <w:noProof/>
          <w:highlight w:val="yellow"/>
        </w:rPr>
        <w:t>2</w:t>
      </w:r>
      <w:r w:rsidR="00AE06E7" w:rsidRPr="00737254">
        <w:rPr>
          <w:highlight w:val="yellow"/>
        </w:rPr>
        <w:fldChar w:fldCharType="end"/>
      </w:r>
      <w:r w:rsidR="00AE06E7" w:rsidRPr="00737254">
        <w:rPr>
          <w:highlight w:val="yellow"/>
        </w:rPr>
        <w:t xml:space="preserve"> and </w:t>
      </w:r>
      <w:r w:rsidR="00AE06E7" w:rsidRPr="00737254">
        <w:rPr>
          <w:highlight w:val="yellow"/>
        </w:rPr>
        <w:fldChar w:fldCharType="begin"/>
      </w:r>
      <w:r w:rsidR="00AE06E7" w:rsidRPr="00737254">
        <w:rPr>
          <w:highlight w:val="yellow"/>
        </w:rPr>
        <w:instrText xml:space="preserve"> REF _Ref429657512 \h </w:instrText>
      </w:r>
      <w:r w:rsidR="00737254">
        <w:rPr>
          <w:highlight w:val="yellow"/>
        </w:rPr>
        <w:instrText xml:space="preserve"> \* MERGEFORMAT </w:instrText>
      </w:r>
      <w:r w:rsidR="00AE06E7" w:rsidRPr="00737254">
        <w:rPr>
          <w:highlight w:val="yellow"/>
        </w:rPr>
      </w:r>
      <w:r w:rsidR="00AE06E7" w:rsidRPr="00737254">
        <w:rPr>
          <w:highlight w:val="yellow"/>
        </w:rPr>
        <w:fldChar w:fldCharType="separate"/>
      </w:r>
      <w:r w:rsidR="00845BF3" w:rsidRPr="00737254">
        <w:rPr>
          <w:highlight w:val="yellow"/>
        </w:rPr>
        <w:t xml:space="preserve">Figure </w:t>
      </w:r>
      <w:r w:rsidR="00845BF3" w:rsidRPr="00737254">
        <w:rPr>
          <w:noProof/>
          <w:highlight w:val="yellow"/>
        </w:rPr>
        <w:t>3</w:t>
      </w:r>
      <w:r w:rsidR="00AE06E7" w:rsidRPr="00737254">
        <w:rPr>
          <w:highlight w:val="yellow"/>
        </w:rPr>
        <w:fldChar w:fldCharType="end"/>
      </w:r>
      <w:r w:rsidRPr="00737254">
        <w:rPr>
          <w:highlight w:val="yellow"/>
        </w:rPr>
        <w:t xml:space="preserve">, respectively. </w:t>
      </w:r>
      <w:r w:rsidR="00AE06E7" w:rsidRPr="00737254">
        <w:rPr>
          <w:highlight w:val="yellow"/>
        </w:rPr>
        <w:t xml:space="preserve">The 2018 and 2017 dynamic segments are also presented in </w:t>
      </w:r>
      <w:r w:rsidR="00AE06E7" w:rsidRPr="00737254">
        <w:rPr>
          <w:highlight w:val="yellow"/>
        </w:rPr>
        <w:fldChar w:fldCharType="begin"/>
      </w:r>
      <w:r w:rsidR="00AE06E7" w:rsidRPr="00737254">
        <w:rPr>
          <w:highlight w:val="yellow"/>
        </w:rPr>
        <w:instrText xml:space="preserve"> REF _Ref460327087 \h </w:instrText>
      </w:r>
      <w:r w:rsidR="00737254">
        <w:rPr>
          <w:highlight w:val="yellow"/>
        </w:rPr>
        <w:instrText xml:space="preserve"> \* MERGEFORMAT </w:instrText>
      </w:r>
      <w:r w:rsidR="00AE06E7" w:rsidRPr="00737254">
        <w:rPr>
          <w:highlight w:val="yellow"/>
        </w:rPr>
      </w:r>
      <w:r w:rsidR="00AE06E7" w:rsidRPr="00737254">
        <w:rPr>
          <w:highlight w:val="yellow"/>
        </w:rPr>
        <w:fldChar w:fldCharType="separate"/>
      </w:r>
      <w:r w:rsidR="00845BF3" w:rsidRPr="00737254">
        <w:rPr>
          <w:highlight w:val="yellow"/>
        </w:rPr>
        <w:t xml:space="preserve">Figure </w:t>
      </w:r>
      <w:r w:rsidR="00845BF3" w:rsidRPr="00737254">
        <w:rPr>
          <w:noProof/>
          <w:highlight w:val="yellow"/>
        </w:rPr>
        <w:t>4</w:t>
      </w:r>
      <w:r w:rsidR="00AE06E7" w:rsidRPr="00737254">
        <w:rPr>
          <w:highlight w:val="yellow"/>
        </w:rPr>
        <w:fldChar w:fldCharType="end"/>
      </w:r>
      <w:r w:rsidR="00AE06E7" w:rsidRPr="00737254">
        <w:rPr>
          <w:highlight w:val="yellow"/>
        </w:rPr>
        <w:t xml:space="preserve"> and </w:t>
      </w:r>
      <w:r w:rsidR="00AE06E7" w:rsidRPr="00737254">
        <w:rPr>
          <w:highlight w:val="yellow"/>
        </w:rPr>
        <w:fldChar w:fldCharType="begin"/>
      </w:r>
      <w:r w:rsidR="00AE06E7" w:rsidRPr="00737254">
        <w:rPr>
          <w:highlight w:val="yellow"/>
        </w:rPr>
        <w:instrText xml:space="preserve"> REF _Ref460327143 \h </w:instrText>
      </w:r>
      <w:r w:rsidR="00737254">
        <w:rPr>
          <w:highlight w:val="yellow"/>
        </w:rPr>
        <w:instrText xml:space="preserve"> \* MERGEFORMAT </w:instrText>
      </w:r>
      <w:r w:rsidR="00AE06E7" w:rsidRPr="00737254">
        <w:rPr>
          <w:highlight w:val="yellow"/>
        </w:rPr>
      </w:r>
      <w:r w:rsidR="00AE06E7" w:rsidRPr="00737254">
        <w:rPr>
          <w:highlight w:val="yellow"/>
        </w:rPr>
        <w:fldChar w:fldCharType="separate"/>
      </w:r>
      <w:r w:rsidR="00845BF3" w:rsidRPr="00737254">
        <w:rPr>
          <w:highlight w:val="yellow"/>
        </w:rPr>
        <w:t xml:space="preserve">Figure </w:t>
      </w:r>
      <w:r w:rsidR="00845BF3" w:rsidRPr="00737254">
        <w:rPr>
          <w:noProof/>
          <w:highlight w:val="yellow"/>
        </w:rPr>
        <w:t>5</w:t>
      </w:r>
      <w:r w:rsidR="00AE06E7" w:rsidRPr="00737254">
        <w:rPr>
          <w:highlight w:val="yellow"/>
        </w:rPr>
        <w:fldChar w:fldCharType="end"/>
      </w:r>
      <w:r w:rsidR="00AE06E7" w:rsidRPr="00737254">
        <w:rPr>
          <w:highlight w:val="yellow"/>
        </w:rPr>
        <w:t>, respectively, to provide additional granularity.</w:t>
      </w:r>
    </w:p>
    <w:p w14:paraId="3A23B46D" w14:textId="77777777" w:rsidR="00F215D3" w:rsidRPr="00737254" w:rsidRDefault="00F215D3" w:rsidP="00F215D3">
      <w:pPr>
        <w:jc w:val="center"/>
        <w:rPr>
          <w:b/>
          <w:highlight w:val="yellow"/>
        </w:rPr>
      </w:pPr>
      <w:r w:rsidRPr="00737254">
        <w:rPr>
          <w:noProof/>
          <w:highlight w:val="yellow"/>
        </w:rPr>
        <w:drawing>
          <wp:inline distT="0" distB="0" distL="0" distR="0" wp14:anchorId="0BB69B8C" wp14:editId="777A07AC">
            <wp:extent cx="5208219" cy="2675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08219" cy="2675618"/>
                    </a:xfrm>
                    <a:prstGeom prst="rect">
                      <a:avLst/>
                    </a:prstGeom>
                  </pic:spPr>
                </pic:pic>
              </a:graphicData>
            </a:graphic>
          </wp:inline>
        </w:drawing>
      </w:r>
    </w:p>
    <w:p w14:paraId="06CD8162" w14:textId="024D0837" w:rsidR="00F215D3" w:rsidRPr="00737254" w:rsidRDefault="00F215D3" w:rsidP="00F215D3">
      <w:pPr>
        <w:pStyle w:val="Caption"/>
        <w:rPr>
          <w:highlight w:val="yellow"/>
        </w:rPr>
      </w:pPr>
      <w:bookmarkStart w:id="57" w:name="_Ref429657502"/>
      <w:bookmarkStart w:id="58" w:name="_Toc26169066"/>
      <w:r w:rsidRPr="00737254">
        <w:rPr>
          <w:highlight w:val="yellow"/>
        </w:rPr>
        <w:t xml:space="preserve">Figure </w:t>
      </w:r>
      <w:r w:rsidRPr="00737254">
        <w:rPr>
          <w:highlight w:val="yellow"/>
        </w:rPr>
        <w:fldChar w:fldCharType="begin"/>
      </w:r>
      <w:r w:rsidRPr="00737254">
        <w:rPr>
          <w:highlight w:val="yellow"/>
        </w:rPr>
        <w:instrText xml:space="preserve"> SEQ Figure \* ARABIC </w:instrText>
      </w:r>
      <w:r w:rsidRPr="00737254">
        <w:rPr>
          <w:highlight w:val="yellow"/>
        </w:rPr>
        <w:fldChar w:fldCharType="separate"/>
      </w:r>
      <w:r w:rsidR="00410BB9">
        <w:rPr>
          <w:noProof/>
          <w:highlight w:val="yellow"/>
        </w:rPr>
        <w:t>5</w:t>
      </w:r>
      <w:r w:rsidRPr="00737254">
        <w:rPr>
          <w:noProof/>
          <w:highlight w:val="yellow"/>
        </w:rPr>
        <w:fldChar w:fldCharType="end"/>
      </w:r>
      <w:bookmarkEnd w:id="57"/>
      <w:r w:rsidRPr="00737254">
        <w:rPr>
          <w:highlight w:val="yellow"/>
        </w:rPr>
        <w:t xml:space="preserve"> </w:t>
      </w:r>
      <w:r w:rsidR="00120D2B" w:rsidRPr="00737254">
        <w:rPr>
          <w:highlight w:val="yellow"/>
        </w:rPr>
        <w:t>–</w:t>
      </w:r>
      <w:r w:rsidRPr="00737254">
        <w:rPr>
          <w:highlight w:val="yellow"/>
        </w:rPr>
        <w:t xml:space="preserve"> 2018 Plains </w:t>
      </w:r>
      <w:r w:rsidR="0063376C" w:rsidRPr="00737254">
        <w:rPr>
          <w:highlight w:val="yellow"/>
        </w:rPr>
        <w:t>ORM</w:t>
      </w:r>
      <w:r w:rsidRPr="00737254">
        <w:rPr>
          <w:highlight w:val="yellow"/>
        </w:rPr>
        <w:t xml:space="preserve"> (Pipeline Level)</w:t>
      </w:r>
      <w:r w:rsidR="0063376C" w:rsidRPr="00737254">
        <w:rPr>
          <w:highlight w:val="yellow"/>
        </w:rPr>
        <w:t xml:space="preserve"> by Pipeline and Percentage of System Length</w:t>
      </w:r>
      <w:bookmarkEnd w:id="58"/>
    </w:p>
    <w:p w14:paraId="14E94088" w14:textId="77777777" w:rsidR="00F215D3" w:rsidRPr="00737254" w:rsidRDefault="00F215D3" w:rsidP="00F215D3">
      <w:pPr>
        <w:rPr>
          <w:highlight w:val="yellow"/>
        </w:rPr>
      </w:pPr>
    </w:p>
    <w:p w14:paraId="535D5029" w14:textId="77777777" w:rsidR="00F215D3" w:rsidRPr="00737254" w:rsidRDefault="00F215D3" w:rsidP="00F215D3">
      <w:pPr>
        <w:jc w:val="center"/>
        <w:rPr>
          <w:b/>
          <w:highlight w:val="yellow"/>
        </w:rPr>
      </w:pPr>
      <w:r w:rsidRPr="00737254">
        <w:rPr>
          <w:noProof/>
          <w:highlight w:val="yellow"/>
        </w:rPr>
        <w:drawing>
          <wp:inline distT="0" distB="0" distL="0" distR="0" wp14:anchorId="1F854C12" wp14:editId="57C4084F">
            <wp:extent cx="5156513" cy="265814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8219" cy="2684794"/>
                    </a:xfrm>
                    <a:prstGeom prst="rect">
                      <a:avLst/>
                    </a:prstGeom>
                  </pic:spPr>
                </pic:pic>
              </a:graphicData>
            </a:graphic>
          </wp:inline>
        </w:drawing>
      </w:r>
    </w:p>
    <w:p w14:paraId="3DD91BEC" w14:textId="2E1B5BEA" w:rsidR="00F215D3" w:rsidRPr="00737254" w:rsidRDefault="00F215D3" w:rsidP="00F215D3">
      <w:pPr>
        <w:pStyle w:val="Caption"/>
        <w:rPr>
          <w:highlight w:val="yellow"/>
        </w:rPr>
      </w:pPr>
      <w:bookmarkStart w:id="59" w:name="_Ref429657512"/>
      <w:bookmarkStart w:id="60" w:name="_Toc26169067"/>
      <w:r w:rsidRPr="00737254">
        <w:rPr>
          <w:highlight w:val="yellow"/>
        </w:rPr>
        <w:t xml:space="preserve">Figure </w:t>
      </w:r>
      <w:r w:rsidRPr="00737254">
        <w:rPr>
          <w:highlight w:val="yellow"/>
        </w:rPr>
        <w:fldChar w:fldCharType="begin"/>
      </w:r>
      <w:r w:rsidRPr="00737254">
        <w:rPr>
          <w:highlight w:val="yellow"/>
        </w:rPr>
        <w:instrText xml:space="preserve"> SEQ Figure \* ARABIC </w:instrText>
      </w:r>
      <w:r w:rsidRPr="00737254">
        <w:rPr>
          <w:highlight w:val="yellow"/>
        </w:rPr>
        <w:fldChar w:fldCharType="separate"/>
      </w:r>
      <w:r w:rsidR="00410BB9">
        <w:rPr>
          <w:noProof/>
          <w:highlight w:val="yellow"/>
        </w:rPr>
        <w:t>6</w:t>
      </w:r>
      <w:r w:rsidRPr="00737254">
        <w:rPr>
          <w:noProof/>
          <w:highlight w:val="yellow"/>
        </w:rPr>
        <w:fldChar w:fldCharType="end"/>
      </w:r>
      <w:bookmarkEnd w:id="59"/>
      <w:r w:rsidRPr="00737254">
        <w:rPr>
          <w:highlight w:val="yellow"/>
        </w:rPr>
        <w:t xml:space="preserve"> </w:t>
      </w:r>
      <w:r w:rsidR="00120D2B" w:rsidRPr="00737254">
        <w:rPr>
          <w:highlight w:val="yellow"/>
        </w:rPr>
        <w:t>–</w:t>
      </w:r>
      <w:r w:rsidRPr="00737254">
        <w:rPr>
          <w:highlight w:val="yellow"/>
        </w:rPr>
        <w:t xml:space="preserve"> </w:t>
      </w:r>
      <w:r w:rsidR="0063376C" w:rsidRPr="00737254">
        <w:rPr>
          <w:highlight w:val="yellow"/>
        </w:rPr>
        <w:t>2017 Plains ORM (Pipeline Level) by Pipeline and Percentage of System Length</w:t>
      </w:r>
      <w:bookmarkEnd w:id="60"/>
    </w:p>
    <w:p w14:paraId="4D10FD35" w14:textId="77777777" w:rsidR="00F215D3" w:rsidRPr="00737254" w:rsidRDefault="00F215D3" w:rsidP="00F215D3">
      <w:pPr>
        <w:jc w:val="center"/>
        <w:rPr>
          <w:highlight w:val="yellow"/>
        </w:rPr>
      </w:pPr>
      <w:r w:rsidRPr="00737254">
        <w:rPr>
          <w:noProof/>
          <w:highlight w:val="yellow"/>
        </w:rPr>
        <w:lastRenderedPageBreak/>
        <w:drawing>
          <wp:inline distT="0" distB="0" distL="0" distR="0" wp14:anchorId="167F9A44" wp14:editId="384DD4D5">
            <wp:extent cx="5144904" cy="26284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44904" cy="2628438"/>
                    </a:xfrm>
                    <a:prstGeom prst="rect">
                      <a:avLst/>
                    </a:prstGeom>
                  </pic:spPr>
                </pic:pic>
              </a:graphicData>
            </a:graphic>
          </wp:inline>
        </w:drawing>
      </w:r>
    </w:p>
    <w:p w14:paraId="1FCEB73E" w14:textId="390DBAC3" w:rsidR="00F215D3" w:rsidRPr="00737254" w:rsidRDefault="00F215D3" w:rsidP="00F215D3">
      <w:pPr>
        <w:pStyle w:val="Caption"/>
        <w:rPr>
          <w:highlight w:val="yellow"/>
        </w:rPr>
      </w:pPr>
      <w:bookmarkStart w:id="61" w:name="_Ref460327087"/>
      <w:bookmarkStart w:id="62" w:name="_Toc26169068"/>
      <w:r w:rsidRPr="00737254">
        <w:rPr>
          <w:highlight w:val="yellow"/>
        </w:rPr>
        <w:t xml:space="preserve">Figure </w:t>
      </w:r>
      <w:r w:rsidRPr="00737254">
        <w:rPr>
          <w:highlight w:val="yellow"/>
        </w:rPr>
        <w:fldChar w:fldCharType="begin"/>
      </w:r>
      <w:r w:rsidRPr="00737254">
        <w:rPr>
          <w:highlight w:val="yellow"/>
        </w:rPr>
        <w:instrText xml:space="preserve"> SEQ Figure \* ARABIC </w:instrText>
      </w:r>
      <w:r w:rsidRPr="00737254">
        <w:rPr>
          <w:highlight w:val="yellow"/>
        </w:rPr>
        <w:fldChar w:fldCharType="separate"/>
      </w:r>
      <w:r w:rsidR="00410BB9">
        <w:rPr>
          <w:noProof/>
          <w:highlight w:val="yellow"/>
        </w:rPr>
        <w:t>7</w:t>
      </w:r>
      <w:r w:rsidRPr="00737254">
        <w:rPr>
          <w:noProof/>
          <w:highlight w:val="yellow"/>
        </w:rPr>
        <w:fldChar w:fldCharType="end"/>
      </w:r>
      <w:bookmarkEnd w:id="61"/>
      <w:r w:rsidRPr="00737254">
        <w:rPr>
          <w:highlight w:val="yellow"/>
        </w:rPr>
        <w:t xml:space="preserve"> – </w:t>
      </w:r>
      <w:r w:rsidR="0063376C" w:rsidRPr="00737254">
        <w:rPr>
          <w:highlight w:val="yellow"/>
        </w:rPr>
        <w:t>2018 Plains ORM (Dynamic Segment Level) by Segment</w:t>
      </w:r>
      <w:r w:rsidR="0072646D" w:rsidRPr="00737254">
        <w:rPr>
          <w:highlight w:val="yellow"/>
        </w:rPr>
        <w:t xml:space="preserve"> Count</w:t>
      </w:r>
      <w:r w:rsidR="0063376C" w:rsidRPr="00737254">
        <w:rPr>
          <w:highlight w:val="yellow"/>
        </w:rPr>
        <w:t xml:space="preserve"> and Percentage of System Length</w:t>
      </w:r>
      <w:bookmarkEnd w:id="62"/>
    </w:p>
    <w:p w14:paraId="585888F5" w14:textId="77777777" w:rsidR="00F215D3" w:rsidRPr="00737254" w:rsidRDefault="00F215D3" w:rsidP="00F215D3">
      <w:pPr>
        <w:rPr>
          <w:highlight w:val="yellow"/>
        </w:rPr>
      </w:pPr>
    </w:p>
    <w:p w14:paraId="578B0B20" w14:textId="77777777" w:rsidR="00F215D3" w:rsidRPr="00737254" w:rsidRDefault="00F215D3" w:rsidP="00F215D3">
      <w:pPr>
        <w:jc w:val="center"/>
        <w:rPr>
          <w:highlight w:val="yellow"/>
        </w:rPr>
      </w:pPr>
      <w:r w:rsidRPr="00737254">
        <w:rPr>
          <w:noProof/>
          <w:highlight w:val="yellow"/>
        </w:rPr>
        <w:drawing>
          <wp:inline distT="0" distB="0" distL="0" distR="0" wp14:anchorId="1CEAB6B7" wp14:editId="73703AF5">
            <wp:extent cx="5063884" cy="2604977"/>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4904" cy="2646655"/>
                    </a:xfrm>
                    <a:prstGeom prst="rect">
                      <a:avLst/>
                    </a:prstGeom>
                  </pic:spPr>
                </pic:pic>
              </a:graphicData>
            </a:graphic>
          </wp:inline>
        </w:drawing>
      </w:r>
    </w:p>
    <w:p w14:paraId="0C36A897" w14:textId="211D07E5" w:rsidR="0063376C" w:rsidRPr="00737254" w:rsidRDefault="00F215D3" w:rsidP="0063376C">
      <w:pPr>
        <w:pStyle w:val="Caption"/>
        <w:rPr>
          <w:highlight w:val="yellow"/>
        </w:rPr>
      </w:pPr>
      <w:bookmarkStart w:id="63" w:name="_Ref460327143"/>
      <w:bookmarkStart w:id="64" w:name="_Toc26169069"/>
      <w:r w:rsidRPr="00737254">
        <w:rPr>
          <w:highlight w:val="yellow"/>
        </w:rPr>
        <w:t xml:space="preserve">Figure </w:t>
      </w:r>
      <w:r w:rsidRPr="00737254">
        <w:rPr>
          <w:highlight w:val="yellow"/>
        </w:rPr>
        <w:fldChar w:fldCharType="begin"/>
      </w:r>
      <w:r w:rsidRPr="00737254">
        <w:rPr>
          <w:highlight w:val="yellow"/>
        </w:rPr>
        <w:instrText xml:space="preserve"> SEQ Figure \* ARABIC </w:instrText>
      </w:r>
      <w:r w:rsidRPr="00737254">
        <w:rPr>
          <w:highlight w:val="yellow"/>
        </w:rPr>
        <w:fldChar w:fldCharType="separate"/>
      </w:r>
      <w:r w:rsidR="00410BB9">
        <w:rPr>
          <w:noProof/>
          <w:highlight w:val="yellow"/>
        </w:rPr>
        <w:t>8</w:t>
      </w:r>
      <w:r w:rsidRPr="00737254">
        <w:rPr>
          <w:noProof/>
          <w:highlight w:val="yellow"/>
        </w:rPr>
        <w:fldChar w:fldCharType="end"/>
      </w:r>
      <w:bookmarkEnd w:id="63"/>
      <w:r w:rsidRPr="00737254">
        <w:rPr>
          <w:highlight w:val="yellow"/>
        </w:rPr>
        <w:t xml:space="preserve"> </w:t>
      </w:r>
      <w:r w:rsidR="00120D2B" w:rsidRPr="00737254">
        <w:rPr>
          <w:highlight w:val="yellow"/>
        </w:rPr>
        <w:t>–</w:t>
      </w:r>
      <w:r w:rsidRPr="00737254">
        <w:rPr>
          <w:highlight w:val="yellow"/>
        </w:rPr>
        <w:t xml:space="preserve"> </w:t>
      </w:r>
      <w:r w:rsidR="0063376C" w:rsidRPr="00737254">
        <w:rPr>
          <w:highlight w:val="yellow"/>
        </w:rPr>
        <w:t>2017 Plains ORM (Dynamic Segment Level) by Segment</w:t>
      </w:r>
      <w:r w:rsidR="0072646D" w:rsidRPr="00737254">
        <w:rPr>
          <w:highlight w:val="yellow"/>
        </w:rPr>
        <w:t xml:space="preserve"> Count</w:t>
      </w:r>
      <w:r w:rsidR="0063376C" w:rsidRPr="00737254">
        <w:rPr>
          <w:highlight w:val="yellow"/>
        </w:rPr>
        <w:t xml:space="preserve"> and Percentage of System Length</w:t>
      </w:r>
      <w:bookmarkEnd w:id="64"/>
    </w:p>
    <w:p w14:paraId="2EBA8BEF" w14:textId="589A7221" w:rsidR="00F00E94" w:rsidRPr="00737254" w:rsidRDefault="00F00E94" w:rsidP="00F00E94">
      <w:pPr>
        <w:rPr>
          <w:szCs w:val="22"/>
          <w:highlight w:val="yellow"/>
          <w:lang w:eastAsia="en-CA"/>
        </w:rPr>
      </w:pPr>
      <w:r w:rsidRPr="00737254">
        <w:rPr>
          <w:highlight w:val="yellow"/>
        </w:rPr>
        <w:t xml:space="preserve">The overall risk profile, as seen in </w:t>
      </w:r>
      <w:r w:rsidRPr="00737254">
        <w:rPr>
          <w:highlight w:val="yellow"/>
        </w:rPr>
        <w:fldChar w:fldCharType="begin"/>
      </w:r>
      <w:r w:rsidRPr="00737254">
        <w:rPr>
          <w:highlight w:val="yellow"/>
        </w:rPr>
        <w:instrText xml:space="preserve"> REF _Ref518464454 \h </w:instrText>
      </w:r>
      <w:r w:rsidR="00737254">
        <w:rPr>
          <w:highlight w:val="yellow"/>
        </w:rPr>
        <w:instrText xml:space="preserve"> \* MERGEFORMAT </w:instrText>
      </w:r>
      <w:r w:rsidRPr="00737254">
        <w:rPr>
          <w:highlight w:val="yellow"/>
        </w:rPr>
      </w:r>
      <w:r w:rsidRPr="00737254">
        <w:rPr>
          <w:highlight w:val="yellow"/>
        </w:rPr>
        <w:fldChar w:fldCharType="separate"/>
      </w:r>
      <w:r w:rsidR="00845BF3" w:rsidRPr="00737254">
        <w:rPr>
          <w:highlight w:val="yellow"/>
        </w:rPr>
        <w:t xml:space="preserve">Figure </w:t>
      </w:r>
      <w:r w:rsidR="00845BF3" w:rsidRPr="00737254">
        <w:rPr>
          <w:noProof/>
          <w:highlight w:val="yellow"/>
        </w:rPr>
        <w:t>6</w:t>
      </w:r>
      <w:r w:rsidRPr="00737254">
        <w:rPr>
          <w:highlight w:val="yellow"/>
        </w:rPr>
        <w:fldChar w:fldCharType="end"/>
      </w:r>
      <w:r w:rsidRPr="00737254">
        <w:rPr>
          <w:highlight w:val="yellow"/>
        </w:rPr>
        <w:t xml:space="preserve">, has increased from the 2017 results to the 2018 results. On a pipeline level, the number of pipelines that are reportable </w:t>
      </w:r>
      <w:r w:rsidR="000476A0" w:rsidRPr="00737254">
        <w:rPr>
          <w:highlight w:val="yellow"/>
        </w:rPr>
        <w:t xml:space="preserve">medium risk </w:t>
      </w:r>
      <w:r w:rsidRPr="00737254">
        <w:rPr>
          <w:highlight w:val="yellow"/>
        </w:rPr>
        <w:t xml:space="preserve">have increased from four pipelines in 2017 to ten pipelines in 2018. The number of pipeline </w:t>
      </w:r>
      <w:r w:rsidR="000476A0" w:rsidRPr="00737254">
        <w:rPr>
          <w:highlight w:val="yellow"/>
        </w:rPr>
        <w:t xml:space="preserve">segments </w:t>
      </w:r>
      <w:r w:rsidRPr="00737254">
        <w:rPr>
          <w:highlight w:val="yellow"/>
        </w:rPr>
        <w:t xml:space="preserve">with reportable </w:t>
      </w:r>
      <w:r w:rsidR="000476A0" w:rsidRPr="00737254">
        <w:rPr>
          <w:highlight w:val="yellow"/>
        </w:rPr>
        <w:t>medium risk</w:t>
      </w:r>
      <w:r w:rsidRPr="00737254">
        <w:rPr>
          <w:highlight w:val="yellow"/>
        </w:rPr>
        <w:t xml:space="preserve"> has increased from 18 pipelines to 24 pipelines. The length of pipe across all systems in the reportable </w:t>
      </w:r>
      <w:r w:rsidR="000476A0" w:rsidRPr="00737254">
        <w:rPr>
          <w:highlight w:val="yellow"/>
        </w:rPr>
        <w:t xml:space="preserve">high and medium risk </w:t>
      </w:r>
      <w:r w:rsidRPr="00737254">
        <w:rPr>
          <w:highlight w:val="yellow"/>
        </w:rPr>
        <w:t>section has also increased from 0.3% (22 km) to 4.8% (350 km). The increase in risk scores from 2017 to 2018 is mainly attributed to:</w:t>
      </w:r>
    </w:p>
    <w:p w14:paraId="459723F8" w14:textId="71AC5E63" w:rsidR="00F00E94" w:rsidRPr="00737254" w:rsidRDefault="001179CA" w:rsidP="00AA1A1C">
      <w:pPr>
        <w:pStyle w:val="ListParagraph"/>
        <w:numPr>
          <w:ilvl w:val="0"/>
          <w:numId w:val="13"/>
        </w:numPr>
        <w:rPr>
          <w:highlight w:val="yellow"/>
        </w:rPr>
      </w:pPr>
      <w:r w:rsidRPr="00737254">
        <w:rPr>
          <w:highlight w:val="yellow"/>
        </w:rPr>
        <w:t xml:space="preserve">The number of crack-like anomalies </w:t>
      </w:r>
      <w:r w:rsidR="00F00E94" w:rsidRPr="00737254">
        <w:rPr>
          <w:highlight w:val="yellow"/>
        </w:rPr>
        <w:t>id</w:t>
      </w:r>
      <w:r w:rsidRPr="00737254">
        <w:rPr>
          <w:highlight w:val="yellow"/>
        </w:rPr>
        <w:t>entified through the first c</w:t>
      </w:r>
      <w:r w:rsidR="00F00E94" w:rsidRPr="00737254">
        <w:rPr>
          <w:highlight w:val="yellow"/>
        </w:rPr>
        <w:t xml:space="preserve">rack detection ILI </w:t>
      </w:r>
      <w:r w:rsidR="00A61458" w:rsidRPr="00737254">
        <w:rPr>
          <w:highlight w:val="yellow"/>
        </w:rPr>
        <w:t>survey</w:t>
      </w:r>
      <w:r w:rsidR="00F00E94" w:rsidRPr="00737254">
        <w:rPr>
          <w:highlight w:val="yellow"/>
        </w:rPr>
        <w:t xml:space="preserve">. The ILI data enables a quantitative approach by eliminating assumptions that are inherent to </w:t>
      </w:r>
      <w:r w:rsidR="00F00E94" w:rsidRPr="00737254">
        <w:rPr>
          <w:highlight w:val="yellow"/>
        </w:rPr>
        <w:lastRenderedPageBreak/>
        <w:t xml:space="preserve">qualitative methodology for </w:t>
      </w:r>
      <w:r w:rsidRPr="00737254">
        <w:rPr>
          <w:highlight w:val="yellow"/>
        </w:rPr>
        <w:t>the MD and SCC threat</w:t>
      </w:r>
      <w:r w:rsidR="00F00E94" w:rsidRPr="00737254">
        <w:rPr>
          <w:highlight w:val="yellow"/>
        </w:rPr>
        <w:t xml:space="preserve"> (failure pressure calculations</w:t>
      </w:r>
      <w:r w:rsidR="00F00E94" w:rsidRPr="00737254">
        <w:rPr>
          <w:rStyle w:val="FootnoteReference"/>
          <w:highlight w:val="yellow"/>
        </w:rPr>
        <w:footnoteReference w:id="12"/>
      </w:r>
      <w:r w:rsidR="00F00E94" w:rsidRPr="00737254">
        <w:rPr>
          <w:highlight w:val="yellow"/>
        </w:rPr>
        <w:t xml:space="preserve"> vs susceptibility).   </w:t>
      </w:r>
    </w:p>
    <w:p w14:paraId="524BBA42" w14:textId="10B6D363" w:rsidR="00F00E94" w:rsidRPr="00737254" w:rsidRDefault="00F00E94" w:rsidP="00AA1A1C">
      <w:pPr>
        <w:pStyle w:val="ListParagraph"/>
        <w:numPr>
          <w:ilvl w:val="0"/>
          <w:numId w:val="13"/>
        </w:numPr>
        <w:rPr>
          <w:highlight w:val="yellow"/>
        </w:rPr>
      </w:pPr>
      <w:r w:rsidRPr="00737254">
        <w:rPr>
          <w:highlight w:val="yellow"/>
        </w:rPr>
        <w:t xml:space="preserve">Historic ILI surveys nearing their scheduled </w:t>
      </w:r>
      <w:r w:rsidR="00443006" w:rsidRPr="00737254">
        <w:rPr>
          <w:highlight w:val="yellow"/>
        </w:rPr>
        <w:t>re-inspection</w:t>
      </w:r>
      <w:r w:rsidRPr="00737254">
        <w:rPr>
          <w:highlight w:val="yellow"/>
        </w:rPr>
        <w:t xml:space="preserve"> dates (Likelihood increases in time dependent threats such as EC and IC)</w:t>
      </w:r>
    </w:p>
    <w:p w14:paraId="3E3555A9" w14:textId="084B6445" w:rsidR="00F00E94" w:rsidRPr="00737254" w:rsidRDefault="00F00E94" w:rsidP="00AA1A1C">
      <w:pPr>
        <w:pStyle w:val="ListParagraph"/>
        <w:numPr>
          <w:ilvl w:val="0"/>
          <w:numId w:val="13"/>
        </w:numPr>
        <w:rPr>
          <w:highlight w:val="yellow"/>
        </w:rPr>
      </w:pPr>
      <w:r w:rsidRPr="00737254">
        <w:rPr>
          <w:highlight w:val="yellow"/>
        </w:rPr>
        <w:t>The addition of a number of non-</w:t>
      </w:r>
      <w:proofErr w:type="spellStart"/>
      <w:r w:rsidRPr="00737254">
        <w:rPr>
          <w:highlight w:val="yellow"/>
        </w:rPr>
        <w:t>piggable</w:t>
      </w:r>
      <w:proofErr w:type="spellEnd"/>
      <w:r w:rsidRPr="00737254">
        <w:rPr>
          <w:highlight w:val="yellow"/>
        </w:rPr>
        <w:t xml:space="preserve"> pipelines into IRAS has also contributed</w:t>
      </w:r>
      <w:r w:rsidR="000476A0" w:rsidRPr="00737254">
        <w:rPr>
          <w:highlight w:val="yellow"/>
        </w:rPr>
        <w:t xml:space="preserve"> to higher likelihood scores.</w:t>
      </w:r>
    </w:p>
    <w:p w14:paraId="04C90695" w14:textId="29CC66D7" w:rsidR="00F00E94" w:rsidRPr="00737254" w:rsidRDefault="00F00E94" w:rsidP="00F00E94">
      <w:pPr>
        <w:rPr>
          <w:noProof/>
          <w:highlight w:val="yellow"/>
          <w:lang w:eastAsia="zh-CN"/>
        </w:rPr>
      </w:pPr>
      <w:r w:rsidRPr="00737254">
        <w:rPr>
          <w:highlight w:val="yellow"/>
        </w:rPr>
        <w:t>Details identifying the primary and second</w:t>
      </w:r>
      <w:r w:rsidR="00443006" w:rsidRPr="00737254">
        <w:rPr>
          <w:highlight w:val="yellow"/>
        </w:rPr>
        <w:t xml:space="preserve">ary risk drivers </w:t>
      </w:r>
      <w:r w:rsidR="00A61458" w:rsidRPr="00737254">
        <w:rPr>
          <w:highlight w:val="yellow"/>
        </w:rPr>
        <w:t xml:space="preserve">for reportable segments </w:t>
      </w:r>
      <w:r w:rsidR="00443006" w:rsidRPr="00737254">
        <w:rPr>
          <w:highlight w:val="yellow"/>
        </w:rPr>
        <w:t>are listed in S</w:t>
      </w:r>
      <w:r w:rsidRPr="00737254">
        <w:rPr>
          <w:highlight w:val="yellow"/>
        </w:rPr>
        <w:t xml:space="preserve">ections </w:t>
      </w:r>
      <w:r w:rsidR="00443006" w:rsidRPr="00737254">
        <w:rPr>
          <w:highlight w:val="yellow"/>
        </w:rPr>
        <w:fldChar w:fldCharType="begin"/>
      </w:r>
      <w:r w:rsidR="00443006" w:rsidRPr="00737254">
        <w:rPr>
          <w:highlight w:val="yellow"/>
        </w:rPr>
        <w:instrText xml:space="preserve"> REF _Ref518567832 \r \h </w:instrText>
      </w:r>
      <w:r w:rsidR="00737254">
        <w:rPr>
          <w:highlight w:val="yellow"/>
        </w:rPr>
        <w:instrText xml:space="preserve"> \* MERGEFORMAT </w:instrText>
      </w:r>
      <w:r w:rsidR="00443006" w:rsidRPr="00737254">
        <w:rPr>
          <w:highlight w:val="yellow"/>
        </w:rPr>
      </w:r>
      <w:r w:rsidR="00443006" w:rsidRPr="00737254">
        <w:rPr>
          <w:highlight w:val="yellow"/>
        </w:rPr>
        <w:fldChar w:fldCharType="separate"/>
      </w:r>
      <w:r w:rsidR="00845BF3" w:rsidRPr="00737254">
        <w:rPr>
          <w:highlight w:val="yellow"/>
        </w:rPr>
        <w:t>5.1</w:t>
      </w:r>
      <w:r w:rsidR="00443006" w:rsidRPr="00737254">
        <w:rPr>
          <w:highlight w:val="yellow"/>
        </w:rPr>
        <w:fldChar w:fldCharType="end"/>
      </w:r>
      <w:r w:rsidR="00443006" w:rsidRPr="00737254">
        <w:rPr>
          <w:highlight w:val="yellow"/>
        </w:rPr>
        <w:t xml:space="preserve"> through </w:t>
      </w:r>
      <w:r w:rsidR="00443006" w:rsidRPr="00737254">
        <w:rPr>
          <w:highlight w:val="yellow"/>
        </w:rPr>
        <w:fldChar w:fldCharType="begin"/>
      </w:r>
      <w:r w:rsidR="00443006" w:rsidRPr="00737254">
        <w:rPr>
          <w:highlight w:val="yellow"/>
        </w:rPr>
        <w:instrText xml:space="preserve"> REF _Ref530575969 \r \h </w:instrText>
      </w:r>
      <w:r w:rsidR="00737254">
        <w:rPr>
          <w:highlight w:val="yellow"/>
        </w:rPr>
        <w:instrText xml:space="preserve"> \* MERGEFORMAT </w:instrText>
      </w:r>
      <w:r w:rsidR="00443006" w:rsidRPr="00737254">
        <w:rPr>
          <w:highlight w:val="yellow"/>
        </w:rPr>
      </w:r>
      <w:r w:rsidR="00443006" w:rsidRPr="00737254">
        <w:rPr>
          <w:highlight w:val="yellow"/>
        </w:rPr>
        <w:fldChar w:fldCharType="separate"/>
      </w:r>
      <w:r w:rsidR="00845BF3" w:rsidRPr="00737254">
        <w:rPr>
          <w:highlight w:val="yellow"/>
        </w:rPr>
        <w:t>5.24</w:t>
      </w:r>
      <w:r w:rsidR="00443006" w:rsidRPr="00737254">
        <w:rPr>
          <w:highlight w:val="yellow"/>
        </w:rPr>
        <w:fldChar w:fldCharType="end"/>
      </w:r>
      <w:r w:rsidRPr="00737254">
        <w:rPr>
          <w:highlight w:val="yellow"/>
        </w:rPr>
        <w:t xml:space="preserve">.  </w:t>
      </w:r>
      <w:r w:rsidR="00A61458" w:rsidRPr="00737254">
        <w:rPr>
          <w:highlight w:val="yellow"/>
        </w:rPr>
        <w:t>T</w:t>
      </w:r>
      <w:r w:rsidRPr="00737254">
        <w:rPr>
          <w:highlight w:val="yellow"/>
        </w:rPr>
        <w:t>he most severe anomalies have been identified and reported to Plains, which have been commented as either been repaired or planned to be addressed in the near future.</w:t>
      </w:r>
    </w:p>
    <w:p w14:paraId="740ABA38" w14:textId="2593049F" w:rsidR="00013428" w:rsidRPr="00737254" w:rsidRDefault="00013428" w:rsidP="00F00E94">
      <w:pPr>
        <w:rPr>
          <w:highlight w:val="yellow"/>
        </w:rPr>
      </w:pPr>
      <w:r w:rsidRPr="00737254">
        <w:rPr>
          <w:noProof/>
          <w:highlight w:val="yellow"/>
        </w:rPr>
        <w:drawing>
          <wp:inline distT="0" distB="0" distL="0" distR="0" wp14:anchorId="3392B6DA" wp14:editId="1E7D87C3">
            <wp:extent cx="5777865" cy="41905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77865" cy="4190539"/>
                    </a:xfrm>
                    <a:prstGeom prst="rect">
                      <a:avLst/>
                    </a:prstGeom>
                  </pic:spPr>
                </pic:pic>
              </a:graphicData>
            </a:graphic>
          </wp:inline>
        </w:drawing>
      </w:r>
    </w:p>
    <w:p w14:paraId="5A96DAE5" w14:textId="04CBF152" w:rsidR="00013428" w:rsidRPr="00737254" w:rsidRDefault="00013428" w:rsidP="00301E3B">
      <w:pPr>
        <w:pStyle w:val="Caption"/>
        <w:rPr>
          <w:highlight w:val="yellow"/>
        </w:rPr>
      </w:pPr>
      <w:bookmarkStart w:id="65" w:name="_Ref518464454"/>
      <w:bookmarkStart w:id="66" w:name="_Toc26169070"/>
      <w:r w:rsidRPr="00737254">
        <w:rPr>
          <w:highlight w:val="yellow"/>
        </w:rPr>
        <w:t xml:space="preserve">Figure </w:t>
      </w:r>
      <w:r w:rsidRPr="00737254">
        <w:rPr>
          <w:highlight w:val="yellow"/>
        </w:rPr>
        <w:fldChar w:fldCharType="begin"/>
      </w:r>
      <w:r w:rsidRPr="00737254">
        <w:rPr>
          <w:highlight w:val="yellow"/>
        </w:rPr>
        <w:instrText xml:space="preserve"> SEQ Figure \* ARABIC </w:instrText>
      </w:r>
      <w:r w:rsidRPr="00737254">
        <w:rPr>
          <w:highlight w:val="yellow"/>
        </w:rPr>
        <w:fldChar w:fldCharType="separate"/>
      </w:r>
      <w:r w:rsidR="00410BB9">
        <w:rPr>
          <w:noProof/>
          <w:highlight w:val="yellow"/>
        </w:rPr>
        <w:t>9</w:t>
      </w:r>
      <w:r w:rsidRPr="00737254">
        <w:rPr>
          <w:noProof/>
          <w:highlight w:val="yellow"/>
        </w:rPr>
        <w:fldChar w:fldCharType="end"/>
      </w:r>
      <w:bookmarkEnd w:id="65"/>
      <w:r w:rsidRPr="00737254">
        <w:rPr>
          <w:highlight w:val="yellow"/>
        </w:rPr>
        <w:t xml:space="preserve"> – </w:t>
      </w:r>
      <w:r w:rsidR="00120D2B" w:rsidRPr="00737254">
        <w:rPr>
          <w:highlight w:val="yellow"/>
        </w:rPr>
        <w:t>Annual Trending</w:t>
      </w:r>
      <w:r w:rsidRPr="00737254">
        <w:rPr>
          <w:highlight w:val="yellow"/>
        </w:rPr>
        <w:t xml:space="preserve"> Risk Distribution</w:t>
      </w:r>
      <w:bookmarkEnd w:id="66"/>
    </w:p>
    <w:p w14:paraId="68587A66" w14:textId="66A78152" w:rsidR="00013428" w:rsidRPr="00737254" w:rsidRDefault="00013428" w:rsidP="00013428">
      <w:pPr>
        <w:rPr>
          <w:rFonts w:asciiTheme="minorHAnsi" w:hAnsiTheme="minorHAnsi"/>
          <w:szCs w:val="22"/>
          <w:highlight w:val="yellow"/>
        </w:rPr>
      </w:pPr>
      <w:r w:rsidRPr="00737254">
        <w:rPr>
          <w:szCs w:val="22"/>
          <w:highlight w:val="yellow"/>
        </w:rPr>
        <w:t xml:space="preserve">In 2017, 521 operating pipelines (a total of </w:t>
      </w:r>
      <w:r w:rsidRPr="00737254">
        <w:rPr>
          <w:rFonts w:asciiTheme="minorHAnsi" w:hAnsiTheme="minorHAnsi"/>
          <w:szCs w:val="22"/>
          <w:highlight w:val="yellow"/>
        </w:rPr>
        <w:t>8,265 kilometers) were assessed; while in 2018, 326 operating</w:t>
      </w:r>
      <w:r w:rsidRPr="00737254">
        <w:rPr>
          <w:szCs w:val="22"/>
          <w:highlight w:val="yellow"/>
        </w:rPr>
        <w:t xml:space="preserve"> pipelines (a total of 7,091 </w:t>
      </w:r>
      <w:r w:rsidRPr="00737254">
        <w:rPr>
          <w:rFonts w:asciiTheme="minorHAnsi" w:hAnsiTheme="minorHAnsi"/>
          <w:szCs w:val="22"/>
          <w:highlight w:val="yellow"/>
        </w:rPr>
        <w:t xml:space="preserve">kilometers) </w:t>
      </w:r>
      <w:r w:rsidR="00306C7E" w:rsidRPr="00737254">
        <w:rPr>
          <w:rFonts w:asciiTheme="minorHAnsi" w:hAnsiTheme="minorHAnsi"/>
          <w:szCs w:val="22"/>
          <w:highlight w:val="yellow"/>
        </w:rPr>
        <w:t xml:space="preserve">were </w:t>
      </w:r>
      <w:r w:rsidRPr="00737254">
        <w:rPr>
          <w:rFonts w:asciiTheme="minorHAnsi" w:hAnsiTheme="minorHAnsi"/>
          <w:szCs w:val="22"/>
          <w:highlight w:val="yellow"/>
        </w:rPr>
        <w:t xml:space="preserve">assessed.  </w:t>
      </w:r>
      <w:r w:rsidR="00EC0A19" w:rsidRPr="00737254">
        <w:rPr>
          <w:rFonts w:asciiTheme="minorHAnsi" w:hAnsiTheme="minorHAnsi"/>
          <w:szCs w:val="22"/>
          <w:highlight w:val="yellow"/>
        </w:rPr>
        <w:t>While some non-</w:t>
      </w:r>
      <w:proofErr w:type="spellStart"/>
      <w:r w:rsidR="00EC0A19" w:rsidRPr="00737254">
        <w:rPr>
          <w:rFonts w:asciiTheme="minorHAnsi" w:hAnsiTheme="minorHAnsi"/>
          <w:szCs w:val="22"/>
          <w:highlight w:val="yellow"/>
        </w:rPr>
        <w:t>piggable</w:t>
      </w:r>
      <w:proofErr w:type="spellEnd"/>
      <w:r w:rsidR="00EC0A19" w:rsidRPr="00737254">
        <w:rPr>
          <w:rFonts w:asciiTheme="minorHAnsi" w:hAnsiTheme="minorHAnsi"/>
          <w:szCs w:val="22"/>
          <w:highlight w:val="yellow"/>
        </w:rPr>
        <w:t xml:space="preserve"> lines were added in 2018, the primary </w:t>
      </w:r>
      <w:r w:rsidRPr="00737254">
        <w:rPr>
          <w:rFonts w:asciiTheme="minorHAnsi" w:hAnsiTheme="minorHAnsi"/>
          <w:szCs w:val="22"/>
          <w:highlight w:val="yellow"/>
        </w:rPr>
        <w:t xml:space="preserve">reason for the significant </w:t>
      </w:r>
      <w:r w:rsidR="00D65880" w:rsidRPr="00737254">
        <w:rPr>
          <w:rFonts w:asciiTheme="minorHAnsi" w:hAnsiTheme="minorHAnsi"/>
          <w:szCs w:val="22"/>
          <w:highlight w:val="yellow"/>
        </w:rPr>
        <w:t xml:space="preserve">decrease in the number of pipelines and </w:t>
      </w:r>
      <w:r w:rsidR="00867646" w:rsidRPr="00737254">
        <w:rPr>
          <w:rFonts w:asciiTheme="minorHAnsi" w:hAnsiTheme="minorHAnsi"/>
          <w:szCs w:val="22"/>
          <w:highlight w:val="yellow"/>
        </w:rPr>
        <w:t xml:space="preserve">pipeline </w:t>
      </w:r>
      <w:r w:rsidR="00867646" w:rsidRPr="00737254">
        <w:rPr>
          <w:rFonts w:asciiTheme="minorHAnsi" w:hAnsiTheme="minorHAnsi"/>
          <w:szCs w:val="22"/>
          <w:highlight w:val="yellow"/>
        </w:rPr>
        <w:lastRenderedPageBreak/>
        <w:t xml:space="preserve">lengths </w:t>
      </w:r>
      <w:r w:rsidRPr="00737254">
        <w:rPr>
          <w:rFonts w:asciiTheme="minorHAnsi" w:hAnsiTheme="minorHAnsi"/>
          <w:szCs w:val="22"/>
          <w:highlight w:val="yellow"/>
        </w:rPr>
        <w:t>from the 2017 results to the 2018 results is the removal of the Steelman pipeline system.  In addition, multiple pipeline</w:t>
      </w:r>
      <w:r w:rsidR="00D65880" w:rsidRPr="00737254">
        <w:rPr>
          <w:rFonts w:asciiTheme="minorHAnsi" w:hAnsiTheme="minorHAnsi"/>
          <w:szCs w:val="22"/>
          <w:highlight w:val="yellow"/>
        </w:rPr>
        <w:t>s</w:t>
      </w:r>
      <w:r w:rsidRPr="00737254">
        <w:rPr>
          <w:rFonts w:asciiTheme="minorHAnsi" w:hAnsiTheme="minorHAnsi"/>
          <w:szCs w:val="22"/>
          <w:highlight w:val="yellow"/>
        </w:rPr>
        <w:t xml:space="preserve"> across several pipeline systems had </w:t>
      </w:r>
      <w:r w:rsidR="00076D1B" w:rsidRPr="00737254">
        <w:rPr>
          <w:rFonts w:asciiTheme="minorHAnsi" w:hAnsiTheme="minorHAnsi"/>
          <w:szCs w:val="22"/>
          <w:highlight w:val="yellow"/>
        </w:rPr>
        <w:t xml:space="preserve">their </w:t>
      </w:r>
      <w:r w:rsidRPr="00737254">
        <w:rPr>
          <w:rFonts w:asciiTheme="minorHAnsi" w:hAnsiTheme="minorHAnsi"/>
          <w:szCs w:val="22"/>
          <w:highlight w:val="yellow"/>
        </w:rPr>
        <w:t xml:space="preserve">operating status updated to an inactive state </w:t>
      </w:r>
      <w:r w:rsidR="005002A8" w:rsidRPr="00737254">
        <w:rPr>
          <w:rFonts w:asciiTheme="minorHAnsi" w:hAnsiTheme="minorHAnsi"/>
          <w:szCs w:val="22"/>
          <w:highlight w:val="yellow"/>
        </w:rPr>
        <w:t>(i.e. discontinued or abandoned).</w:t>
      </w:r>
    </w:p>
    <w:p w14:paraId="255C9AE2" w14:textId="07B6F161" w:rsidR="00013428" w:rsidRPr="00737254" w:rsidRDefault="00301E3B" w:rsidP="005B694B">
      <w:pPr>
        <w:rPr>
          <w:szCs w:val="22"/>
          <w:highlight w:val="yellow"/>
        </w:rPr>
      </w:pPr>
      <w:r w:rsidRPr="00737254">
        <w:rPr>
          <w:szCs w:val="22"/>
          <w:highlight w:val="yellow"/>
        </w:rPr>
        <w:t>In the</w:t>
      </w:r>
      <w:r w:rsidR="00013428" w:rsidRPr="00737254">
        <w:rPr>
          <w:szCs w:val="22"/>
          <w:highlight w:val="yellow"/>
        </w:rPr>
        <w:t xml:space="preserve"> 2018 results, there are </w:t>
      </w:r>
      <w:r w:rsidRPr="00737254">
        <w:rPr>
          <w:szCs w:val="22"/>
          <w:highlight w:val="yellow"/>
        </w:rPr>
        <w:t>ten</w:t>
      </w:r>
      <w:r w:rsidR="00013428" w:rsidRPr="00737254">
        <w:rPr>
          <w:szCs w:val="22"/>
          <w:highlight w:val="yellow"/>
        </w:rPr>
        <w:t xml:space="preserve"> pipelines falling into the </w:t>
      </w:r>
      <w:r w:rsidR="00076D1B" w:rsidRPr="00737254">
        <w:rPr>
          <w:szCs w:val="22"/>
          <w:highlight w:val="yellow"/>
        </w:rPr>
        <w:t xml:space="preserve">upper right </w:t>
      </w:r>
      <w:r w:rsidR="00013428" w:rsidRPr="00737254">
        <w:rPr>
          <w:szCs w:val="22"/>
          <w:highlight w:val="yellow"/>
        </w:rPr>
        <w:t>4 x 3 “reportable” portion of the Plains ORM at the pipeline level</w:t>
      </w:r>
      <w:r w:rsidR="005B694B" w:rsidRPr="00737254">
        <w:rPr>
          <w:szCs w:val="22"/>
          <w:highlight w:val="yellow"/>
        </w:rPr>
        <w:t>:</w:t>
      </w:r>
    </w:p>
    <w:p w14:paraId="6CAEA54B" w14:textId="029BD66D" w:rsidR="00013428" w:rsidRPr="00737254" w:rsidRDefault="00076D1B" w:rsidP="00AA1A1C">
      <w:pPr>
        <w:pStyle w:val="ListParagraph"/>
        <w:numPr>
          <w:ilvl w:val="0"/>
          <w:numId w:val="9"/>
        </w:numPr>
        <w:rPr>
          <w:szCs w:val="22"/>
          <w:highlight w:val="yellow"/>
        </w:rPr>
      </w:pPr>
      <w:r w:rsidRPr="00737254">
        <w:rPr>
          <w:szCs w:val="22"/>
          <w:highlight w:val="yellow"/>
        </w:rPr>
        <w:t>Four</w:t>
      </w:r>
      <w:r w:rsidR="005B694B" w:rsidRPr="00737254">
        <w:rPr>
          <w:szCs w:val="22"/>
          <w:highlight w:val="yellow"/>
        </w:rPr>
        <w:t xml:space="preserve"> </w:t>
      </w:r>
      <w:r w:rsidR="00867646" w:rsidRPr="00737254">
        <w:rPr>
          <w:szCs w:val="22"/>
          <w:highlight w:val="yellow"/>
        </w:rPr>
        <w:t>non-</w:t>
      </w:r>
      <w:proofErr w:type="spellStart"/>
      <w:r w:rsidR="00867646" w:rsidRPr="00737254">
        <w:rPr>
          <w:szCs w:val="22"/>
          <w:highlight w:val="yellow"/>
        </w:rPr>
        <w:t>piggable</w:t>
      </w:r>
      <w:proofErr w:type="spellEnd"/>
      <w:r w:rsidR="00867646" w:rsidRPr="00737254">
        <w:rPr>
          <w:szCs w:val="22"/>
          <w:highlight w:val="yellow"/>
        </w:rPr>
        <w:t xml:space="preserve"> p</w:t>
      </w:r>
      <w:r w:rsidR="005B694B" w:rsidRPr="00737254">
        <w:rPr>
          <w:szCs w:val="22"/>
          <w:highlight w:val="yellow"/>
        </w:rPr>
        <w:t>ipelines from the 2017</w:t>
      </w:r>
      <w:r w:rsidR="00BA3FBE" w:rsidRPr="00737254">
        <w:rPr>
          <w:szCs w:val="22"/>
          <w:highlight w:val="yellow"/>
        </w:rPr>
        <w:t xml:space="preserve"> risk results</w:t>
      </w:r>
      <w:r w:rsidR="0030312E" w:rsidRPr="00737254">
        <w:rPr>
          <w:szCs w:val="22"/>
          <w:highlight w:val="yellow"/>
        </w:rPr>
        <w:t>:</w:t>
      </w:r>
    </w:p>
    <w:p w14:paraId="03081C3F" w14:textId="77777777" w:rsidR="005B694B" w:rsidRPr="00737254" w:rsidRDefault="005B694B" w:rsidP="00AA1A1C">
      <w:pPr>
        <w:pStyle w:val="ListParagraph"/>
        <w:numPr>
          <w:ilvl w:val="1"/>
          <w:numId w:val="9"/>
        </w:numPr>
        <w:rPr>
          <w:szCs w:val="22"/>
          <w:highlight w:val="yellow"/>
          <w:u w:val="single"/>
        </w:rPr>
      </w:pPr>
      <w:r w:rsidRPr="00737254">
        <w:rPr>
          <w:szCs w:val="22"/>
          <w:highlight w:val="yellow"/>
          <w:u w:val="single"/>
        </w:rPr>
        <w:t>ENBRIDGE TRANSFER LINE NPS 30</w:t>
      </w:r>
    </w:p>
    <w:p w14:paraId="693042E0" w14:textId="77777777" w:rsidR="005B694B" w:rsidRPr="00737254" w:rsidRDefault="005B694B" w:rsidP="00AA1A1C">
      <w:pPr>
        <w:pStyle w:val="ListParagraph"/>
        <w:numPr>
          <w:ilvl w:val="1"/>
          <w:numId w:val="9"/>
        </w:numPr>
        <w:rPr>
          <w:szCs w:val="22"/>
          <w:highlight w:val="yellow"/>
          <w:u w:val="single"/>
        </w:rPr>
      </w:pPr>
      <w:r w:rsidRPr="00737254">
        <w:rPr>
          <w:szCs w:val="22"/>
          <w:highlight w:val="yellow"/>
          <w:u w:val="single"/>
        </w:rPr>
        <w:t>NPS20 ENBRIDGE BLEND TRANSFER from 10-34-33-22W3 to 2-34-33-22W3</w:t>
      </w:r>
    </w:p>
    <w:p w14:paraId="7B8268BC" w14:textId="77777777" w:rsidR="005B694B" w:rsidRPr="00737254" w:rsidRDefault="005B694B" w:rsidP="00AA1A1C">
      <w:pPr>
        <w:pStyle w:val="ListParagraph"/>
        <w:numPr>
          <w:ilvl w:val="1"/>
          <w:numId w:val="9"/>
        </w:numPr>
        <w:rPr>
          <w:szCs w:val="22"/>
          <w:highlight w:val="yellow"/>
          <w:u w:val="single"/>
        </w:rPr>
      </w:pPr>
      <w:r w:rsidRPr="00737254">
        <w:rPr>
          <w:szCs w:val="22"/>
          <w:highlight w:val="yellow"/>
          <w:u w:val="single"/>
        </w:rPr>
        <w:t>NPS20 ENBRIDGE CONDENSATE TRANSFER from 10-34-33-22W3 to 2-34-33-22W3</w:t>
      </w:r>
    </w:p>
    <w:p w14:paraId="54F8F193" w14:textId="77777777" w:rsidR="005B694B" w:rsidRPr="00737254" w:rsidRDefault="005B694B" w:rsidP="00AA1A1C">
      <w:pPr>
        <w:pStyle w:val="ListParagraph"/>
        <w:numPr>
          <w:ilvl w:val="1"/>
          <w:numId w:val="9"/>
        </w:numPr>
        <w:rPr>
          <w:szCs w:val="22"/>
          <w:highlight w:val="yellow"/>
          <w:u w:val="single"/>
        </w:rPr>
      </w:pPr>
      <w:r w:rsidRPr="00737254">
        <w:rPr>
          <w:szCs w:val="22"/>
          <w:highlight w:val="yellow"/>
          <w:u w:val="single"/>
        </w:rPr>
        <w:t>BATCH TRANSFER LINE NPS 24</w:t>
      </w:r>
    </w:p>
    <w:p w14:paraId="6D588937" w14:textId="183EC81C" w:rsidR="005B694B" w:rsidRPr="00737254" w:rsidRDefault="00076D1B" w:rsidP="00AA1A1C">
      <w:pPr>
        <w:pStyle w:val="ListParagraph"/>
        <w:numPr>
          <w:ilvl w:val="0"/>
          <w:numId w:val="9"/>
        </w:numPr>
        <w:rPr>
          <w:szCs w:val="22"/>
          <w:highlight w:val="yellow"/>
          <w:u w:val="single"/>
        </w:rPr>
      </w:pPr>
      <w:r w:rsidRPr="00737254">
        <w:rPr>
          <w:szCs w:val="22"/>
          <w:highlight w:val="yellow"/>
        </w:rPr>
        <w:t>Three</w:t>
      </w:r>
      <w:r w:rsidR="005B694B" w:rsidRPr="00737254">
        <w:rPr>
          <w:szCs w:val="22"/>
          <w:highlight w:val="yellow"/>
        </w:rPr>
        <w:t xml:space="preserve"> </w:t>
      </w:r>
      <w:r w:rsidRPr="00737254">
        <w:rPr>
          <w:szCs w:val="22"/>
          <w:highlight w:val="yellow"/>
        </w:rPr>
        <w:t>p</w:t>
      </w:r>
      <w:r w:rsidR="005B694B" w:rsidRPr="00737254">
        <w:rPr>
          <w:szCs w:val="22"/>
          <w:highlight w:val="yellow"/>
        </w:rPr>
        <w:t>ipeli</w:t>
      </w:r>
      <w:r w:rsidR="00A30819" w:rsidRPr="00737254">
        <w:rPr>
          <w:szCs w:val="22"/>
          <w:highlight w:val="yellow"/>
        </w:rPr>
        <w:t>nes added in the 2018 Plains database</w:t>
      </w:r>
      <w:r w:rsidR="0030312E" w:rsidRPr="00737254">
        <w:rPr>
          <w:szCs w:val="22"/>
          <w:highlight w:val="yellow"/>
        </w:rPr>
        <w:t>:</w:t>
      </w:r>
    </w:p>
    <w:p w14:paraId="7894E3A3" w14:textId="77777777" w:rsidR="007D0373" w:rsidRPr="00737254" w:rsidRDefault="007D0373" w:rsidP="00AA1A1C">
      <w:pPr>
        <w:pStyle w:val="ListParagraph"/>
        <w:numPr>
          <w:ilvl w:val="1"/>
          <w:numId w:val="9"/>
        </w:numPr>
        <w:rPr>
          <w:szCs w:val="22"/>
          <w:highlight w:val="yellow"/>
          <w:u w:val="single"/>
        </w:rPr>
      </w:pPr>
      <w:r w:rsidRPr="00737254">
        <w:rPr>
          <w:szCs w:val="22"/>
          <w:highlight w:val="yellow"/>
          <w:u w:val="single"/>
        </w:rPr>
        <w:t>KERROBERT UNIT RAIL TRANSFER NPS 20</w:t>
      </w:r>
    </w:p>
    <w:p w14:paraId="02EDCA59" w14:textId="77777777" w:rsidR="00A30819" w:rsidRPr="00737254" w:rsidRDefault="007D0373" w:rsidP="00AA1A1C">
      <w:pPr>
        <w:pStyle w:val="ListParagraph"/>
        <w:numPr>
          <w:ilvl w:val="1"/>
          <w:numId w:val="9"/>
        </w:numPr>
        <w:rPr>
          <w:szCs w:val="22"/>
          <w:highlight w:val="yellow"/>
          <w:u w:val="single"/>
        </w:rPr>
      </w:pPr>
      <w:r w:rsidRPr="00737254">
        <w:rPr>
          <w:szCs w:val="22"/>
          <w:highlight w:val="yellow"/>
          <w:u w:val="single"/>
        </w:rPr>
        <w:t>14-02 to 12-02 NPS 24</w:t>
      </w:r>
      <w:r w:rsidR="00867646" w:rsidRPr="00737254">
        <w:rPr>
          <w:szCs w:val="22"/>
          <w:highlight w:val="yellow"/>
        </w:rPr>
        <w:t xml:space="preserve"> (non-</w:t>
      </w:r>
      <w:proofErr w:type="spellStart"/>
      <w:r w:rsidR="00867646" w:rsidRPr="00737254">
        <w:rPr>
          <w:szCs w:val="22"/>
          <w:highlight w:val="yellow"/>
        </w:rPr>
        <w:t>piggable</w:t>
      </w:r>
      <w:proofErr w:type="spellEnd"/>
      <w:r w:rsidR="00867646" w:rsidRPr="00737254">
        <w:rPr>
          <w:szCs w:val="22"/>
          <w:highlight w:val="yellow"/>
        </w:rPr>
        <w:t>)</w:t>
      </w:r>
    </w:p>
    <w:p w14:paraId="77785B9F" w14:textId="77777777" w:rsidR="007D0373" w:rsidRPr="00737254" w:rsidRDefault="007D0373" w:rsidP="00AA1A1C">
      <w:pPr>
        <w:pStyle w:val="ListParagraph"/>
        <w:numPr>
          <w:ilvl w:val="1"/>
          <w:numId w:val="9"/>
        </w:numPr>
        <w:rPr>
          <w:szCs w:val="22"/>
          <w:highlight w:val="yellow"/>
          <w:u w:val="single"/>
        </w:rPr>
      </w:pPr>
      <w:r w:rsidRPr="00737254">
        <w:rPr>
          <w:szCs w:val="22"/>
          <w:highlight w:val="yellow"/>
          <w:u w:val="single"/>
        </w:rPr>
        <w:t>NIPISI 14-02 TO 11-02 NPS24</w:t>
      </w:r>
      <w:r w:rsidR="00867646" w:rsidRPr="00737254">
        <w:rPr>
          <w:szCs w:val="22"/>
          <w:highlight w:val="yellow"/>
        </w:rPr>
        <w:t xml:space="preserve"> (non-</w:t>
      </w:r>
      <w:proofErr w:type="spellStart"/>
      <w:r w:rsidR="00867646" w:rsidRPr="00737254">
        <w:rPr>
          <w:szCs w:val="22"/>
          <w:highlight w:val="yellow"/>
        </w:rPr>
        <w:t>piggable</w:t>
      </w:r>
      <w:proofErr w:type="spellEnd"/>
      <w:r w:rsidR="00867646" w:rsidRPr="00737254">
        <w:rPr>
          <w:szCs w:val="22"/>
          <w:highlight w:val="yellow"/>
        </w:rPr>
        <w:t>)</w:t>
      </w:r>
    </w:p>
    <w:p w14:paraId="5F5FD1CE" w14:textId="07031B50" w:rsidR="007D0373" w:rsidRPr="00737254" w:rsidRDefault="00076D1B" w:rsidP="00AA1A1C">
      <w:pPr>
        <w:pStyle w:val="ListParagraph"/>
        <w:numPr>
          <w:ilvl w:val="0"/>
          <w:numId w:val="9"/>
        </w:numPr>
        <w:rPr>
          <w:szCs w:val="22"/>
          <w:highlight w:val="yellow"/>
        </w:rPr>
      </w:pPr>
      <w:r w:rsidRPr="00737254">
        <w:rPr>
          <w:szCs w:val="22"/>
          <w:highlight w:val="yellow"/>
        </w:rPr>
        <w:t>Three</w:t>
      </w:r>
      <w:r w:rsidR="007D0373" w:rsidRPr="00737254">
        <w:rPr>
          <w:szCs w:val="22"/>
          <w:highlight w:val="yellow"/>
        </w:rPr>
        <w:t xml:space="preserve"> </w:t>
      </w:r>
      <w:r w:rsidRPr="00737254">
        <w:rPr>
          <w:szCs w:val="22"/>
          <w:highlight w:val="yellow"/>
        </w:rPr>
        <w:t>p</w:t>
      </w:r>
      <w:r w:rsidR="007D0373" w:rsidRPr="00737254">
        <w:rPr>
          <w:szCs w:val="22"/>
          <w:highlight w:val="yellow"/>
        </w:rPr>
        <w:t>ipelines with the majority of length being “reportable”</w:t>
      </w:r>
      <w:r w:rsidR="0030312E" w:rsidRPr="00737254">
        <w:rPr>
          <w:szCs w:val="22"/>
          <w:highlight w:val="yellow"/>
        </w:rPr>
        <w:t>:</w:t>
      </w:r>
    </w:p>
    <w:p w14:paraId="7A00C418" w14:textId="77777777" w:rsidR="007D0373" w:rsidRPr="00737254" w:rsidRDefault="007D0373" w:rsidP="00AA1A1C">
      <w:pPr>
        <w:pStyle w:val="ListParagraph"/>
        <w:numPr>
          <w:ilvl w:val="1"/>
          <w:numId w:val="9"/>
        </w:numPr>
        <w:rPr>
          <w:szCs w:val="22"/>
          <w:highlight w:val="yellow"/>
          <w:u w:val="single"/>
        </w:rPr>
      </w:pPr>
      <w:r w:rsidRPr="00737254">
        <w:rPr>
          <w:szCs w:val="22"/>
          <w:highlight w:val="yellow"/>
          <w:u w:val="single"/>
        </w:rPr>
        <w:t xml:space="preserve">NPS10 Lone Rock to Unity From 9-10-47-27-W3 </w:t>
      </w:r>
      <w:proofErr w:type="gramStart"/>
      <w:r w:rsidRPr="00737254">
        <w:rPr>
          <w:szCs w:val="22"/>
          <w:highlight w:val="yellow"/>
          <w:u w:val="single"/>
        </w:rPr>
        <w:t>To</w:t>
      </w:r>
      <w:proofErr w:type="gramEnd"/>
      <w:r w:rsidRPr="00737254">
        <w:rPr>
          <w:szCs w:val="22"/>
          <w:highlight w:val="yellow"/>
          <w:u w:val="single"/>
        </w:rPr>
        <w:t xml:space="preserve"> 14-2-40-24-W3</w:t>
      </w:r>
    </w:p>
    <w:p w14:paraId="0A6FBB04" w14:textId="77777777" w:rsidR="007D0373" w:rsidRPr="00737254" w:rsidRDefault="007D0373" w:rsidP="00AA1A1C">
      <w:pPr>
        <w:pStyle w:val="ListParagraph"/>
        <w:numPr>
          <w:ilvl w:val="1"/>
          <w:numId w:val="9"/>
        </w:numPr>
        <w:rPr>
          <w:szCs w:val="22"/>
          <w:highlight w:val="yellow"/>
          <w:u w:val="single"/>
        </w:rPr>
      </w:pPr>
      <w:r w:rsidRPr="00737254">
        <w:rPr>
          <w:szCs w:val="22"/>
          <w:highlight w:val="yellow"/>
          <w:u w:val="single"/>
        </w:rPr>
        <w:t xml:space="preserve">NPS12 </w:t>
      </w:r>
      <w:proofErr w:type="spellStart"/>
      <w:r w:rsidRPr="00737254">
        <w:rPr>
          <w:szCs w:val="22"/>
          <w:highlight w:val="yellow"/>
          <w:u w:val="single"/>
        </w:rPr>
        <w:t>Hartell</w:t>
      </w:r>
      <w:proofErr w:type="spellEnd"/>
      <w:r w:rsidRPr="00737254">
        <w:rPr>
          <w:szCs w:val="22"/>
          <w:highlight w:val="yellow"/>
          <w:u w:val="single"/>
        </w:rPr>
        <w:t xml:space="preserve"> to Pincher Creek From 2-29-19-2-W5 </w:t>
      </w:r>
      <w:proofErr w:type="gramStart"/>
      <w:r w:rsidRPr="00737254">
        <w:rPr>
          <w:szCs w:val="22"/>
          <w:highlight w:val="yellow"/>
          <w:u w:val="single"/>
        </w:rPr>
        <w:t>To</w:t>
      </w:r>
      <w:proofErr w:type="gramEnd"/>
      <w:r w:rsidRPr="00737254">
        <w:rPr>
          <w:szCs w:val="22"/>
          <w:highlight w:val="yellow"/>
          <w:u w:val="single"/>
        </w:rPr>
        <w:t xml:space="preserve"> 16-14-4-29-W4</w:t>
      </w:r>
    </w:p>
    <w:p w14:paraId="7B664A50" w14:textId="77777777" w:rsidR="00013428" w:rsidRPr="00737254" w:rsidRDefault="007D0373" w:rsidP="00AA1A1C">
      <w:pPr>
        <w:pStyle w:val="ListParagraph"/>
        <w:numPr>
          <w:ilvl w:val="1"/>
          <w:numId w:val="9"/>
        </w:numPr>
        <w:rPr>
          <w:szCs w:val="22"/>
          <w:highlight w:val="yellow"/>
          <w:u w:val="single"/>
        </w:rPr>
      </w:pPr>
      <w:r w:rsidRPr="00737254">
        <w:rPr>
          <w:szCs w:val="22"/>
          <w:highlight w:val="yellow"/>
          <w:u w:val="single"/>
        </w:rPr>
        <w:t>SSPL MAINLINE NPS 16</w:t>
      </w:r>
    </w:p>
    <w:p w14:paraId="1E3DD24E" w14:textId="63185589" w:rsidR="00013428" w:rsidRPr="00737254" w:rsidRDefault="00013428" w:rsidP="007D0373">
      <w:pPr>
        <w:rPr>
          <w:highlight w:val="yellow"/>
        </w:rPr>
      </w:pPr>
      <w:r w:rsidRPr="00737254">
        <w:rPr>
          <w:highlight w:val="yellow"/>
        </w:rPr>
        <w:t xml:space="preserve">In 2018, there are </w:t>
      </w:r>
      <w:r w:rsidR="007D0373" w:rsidRPr="00737254">
        <w:rPr>
          <w:highlight w:val="yellow"/>
        </w:rPr>
        <w:t xml:space="preserve">three </w:t>
      </w:r>
      <w:r w:rsidRPr="00737254">
        <w:rPr>
          <w:highlight w:val="yellow"/>
        </w:rPr>
        <w:t>pipelines with “High” risk segments identified</w:t>
      </w:r>
      <w:r w:rsidR="00CA7FF2" w:rsidRPr="00737254">
        <w:rPr>
          <w:highlight w:val="yellow"/>
        </w:rPr>
        <w:t>, primarily driven by the “Occasional” MD threat and the “Critical” environmental consequences</w:t>
      </w:r>
      <w:r w:rsidRPr="00737254">
        <w:rPr>
          <w:highlight w:val="yellow"/>
        </w:rPr>
        <w:t xml:space="preserve">; while in 2017, </w:t>
      </w:r>
      <w:r w:rsidR="00F32854" w:rsidRPr="00737254">
        <w:rPr>
          <w:highlight w:val="yellow"/>
        </w:rPr>
        <w:t>no pipelines had “High” risk segments.</w:t>
      </w:r>
      <w:r w:rsidR="00076D1B" w:rsidRPr="00737254">
        <w:rPr>
          <w:highlight w:val="yellow"/>
        </w:rPr>
        <w:t xml:space="preserve"> These three pipelines are listed below:</w:t>
      </w:r>
    </w:p>
    <w:p w14:paraId="44B9BBE6" w14:textId="77777777" w:rsidR="00F32854" w:rsidRPr="00737254" w:rsidRDefault="00F32854" w:rsidP="00AA1A1C">
      <w:pPr>
        <w:pStyle w:val="ListParagraph"/>
        <w:numPr>
          <w:ilvl w:val="1"/>
          <w:numId w:val="9"/>
        </w:numPr>
        <w:rPr>
          <w:szCs w:val="22"/>
          <w:highlight w:val="yellow"/>
          <w:u w:val="single"/>
        </w:rPr>
      </w:pPr>
      <w:r w:rsidRPr="00737254">
        <w:rPr>
          <w:szCs w:val="22"/>
          <w:highlight w:val="yellow"/>
          <w:u w:val="single"/>
        </w:rPr>
        <w:t>CADOTTE LAKE TO UTIKUMA STATION NPS 20</w:t>
      </w:r>
    </w:p>
    <w:p w14:paraId="246A3DEC" w14:textId="77777777" w:rsidR="00F32854" w:rsidRPr="00737254" w:rsidRDefault="00F32854" w:rsidP="00AA1A1C">
      <w:pPr>
        <w:pStyle w:val="ListParagraph"/>
        <w:numPr>
          <w:ilvl w:val="1"/>
          <w:numId w:val="9"/>
        </w:numPr>
        <w:rPr>
          <w:szCs w:val="22"/>
          <w:highlight w:val="yellow"/>
          <w:u w:val="single"/>
        </w:rPr>
      </w:pPr>
      <w:r w:rsidRPr="00737254">
        <w:rPr>
          <w:szCs w:val="22"/>
          <w:highlight w:val="yellow"/>
          <w:u w:val="single"/>
        </w:rPr>
        <w:t>UTIKUMA TO EDMONTON NPS 24</w:t>
      </w:r>
    </w:p>
    <w:p w14:paraId="1AD658A2" w14:textId="77777777" w:rsidR="00F32854" w:rsidRPr="00737254" w:rsidRDefault="00F32854" w:rsidP="00AA1A1C">
      <w:pPr>
        <w:pStyle w:val="ListParagraph"/>
        <w:numPr>
          <w:ilvl w:val="1"/>
          <w:numId w:val="9"/>
        </w:numPr>
        <w:rPr>
          <w:szCs w:val="22"/>
          <w:highlight w:val="yellow"/>
          <w:u w:val="single"/>
        </w:rPr>
      </w:pPr>
      <w:r w:rsidRPr="00737254">
        <w:rPr>
          <w:szCs w:val="22"/>
          <w:highlight w:val="yellow"/>
          <w:u w:val="single"/>
        </w:rPr>
        <w:t>SSPL MAINLINE NPS 16</w:t>
      </w:r>
    </w:p>
    <w:p w14:paraId="2C1306C9" w14:textId="711F8B4C" w:rsidR="00013428" w:rsidRPr="00737254" w:rsidRDefault="00013428" w:rsidP="00F215D3">
      <w:pPr>
        <w:rPr>
          <w:szCs w:val="22"/>
          <w:highlight w:val="yellow"/>
        </w:rPr>
      </w:pPr>
      <w:r w:rsidRPr="00737254">
        <w:rPr>
          <w:szCs w:val="22"/>
          <w:highlight w:val="yellow"/>
        </w:rPr>
        <w:t xml:space="preserve">In 2018, a total of </w:t>
      </w:r>
      <w:r w:rsidR="003B2B14" w:rsidRPr="00737254">
        <w:rPr>
          <w:szCs w:val="22"/>
          <w:highlight w:val="yellow"/>
        </w:rPr>
        <w:t>24</w:t>
      </w:r>
      <w:r w:rsidRPr="00737254">
        <w:rPr>
          <w:szCs w:val="22"/>
          <w:highlight w:val="yellow"/>
        </w:rPr>
        <w:t xml:space="preserve"> pipelines have segments (</w:t>
      </w:r>
      <w:r w:rsidR="003B2B14" w:rsidRPr="00737254">
        <w:rPr>
          <w:szCs w:val="22"/>
          <w:highlight w:val="yellow"/>
        </w:rPr>
        <w:t>346</w:t>
      </w:r>
      <w:r w:rsidRPr="00737254">
        <w:rPr>
          <w:szCs w:val="22"/>
          <w:highlight w:val="yellow"/>
        </w:rPr>
        <w:t xml:space="preserve"> kilometers or </w:t>
      </w:r>
      <w:r w:rsidR="003B2B14" w:rsidRPr="00737254">
        <w:rPr>
          <w:szCs w:val="22"/>
          <w:highlight w:val="yellow"/>
        </w:rPr>
        <w:t>4.9</w:t>
      </w:r>
      <w:r w:rsidRPr="00737254">
        <w:rPr>
          <w:szCs w:val="22"/>
          <w:highlight w:val="yellow"/>
        </w:rPr>
        <w:t xml:space="preserve">% of the total </w:t>
      </w:r>
      <w:r w:rsidR="003B2B14" w:rsidRPr="00737254">
        <w:rPr>
          <w:szCs w:val="22"/>
          <w:highlight w:val="yellow"/>
        </w:rPr>
        <w:t>2018 system</w:t>
      </w:r>
      <w:r w:rsidR="00076D1B" w:rsidRPr="00737254">
        <w:rPr>
          <w:szCs w:val="22"/>
          <w:highlight w:val="yellow"/>
        </w:rPr>
        <w:t>-</w:t>
      </w:r>
      <w:r w:rsidR="003B2B14" w:rsidRPr="00737254">
        <w:rPr>
          <w:szCs w:val="22"/>
          <w:highlight w:val="yellow"/>
        </w:rPr>
        <w:t xml:space="preserve">wide length) </w:t>
      </w:r>
      <w:r w:rsidRPr="00737254">
        <w:rPr>
          <w:szCs w:val="22"/>
          <w:highlight w:val="yellow"/>
        </w:rPr>
        <w:t>with risk falling into the “report</w:t>
      </w:r>
      <w:r w:rsidR="004665A6" w:rsidRPr="00737254">
        <w:rPr>
          <w:szCs w:val="22"/>
          <w:highlight w:val="yellow"/>
        </w:rPr>
        <w:t>able” portion of the Plains ORM.</w:t>
      </w:r>
      <w:r w:rsidRPr="00737254">
        <w:rPr>
          <w:szCs w:val="22"/>
          <w:highlight w:val="yellow"/>
        </w:rPr>
        <w:t xml:space="preserve"> </w:t>
      </w:r>
      <w:r w:rsidR="004665A6" w:rsidRPr="00737254">
        <w:rPr>
          <w:szCs w:val="22"/>
          <w:highlight w:val="yellow"/>
        </w:rPr>
        <w:t>I</w:t>
      </w:r>
      <w:r w:rsidRPr="00737254">
        <w:rPr>
          <w:szCs w:val="22"/>
          <w:highlight w:val="yellow"/>
        </w:rPr>
        <w:t xml:space="preserve">n 2017, a total of </w:t>
      </w:r>
      <w:r w:rsidR="00952CFF" w:rsidRPr="00737254">
        <w:rPr>
          <w:szCs w:val="22"/>
          <w:highlight w:val="yellow"/>
        </w:rPr>
        <w:t>1</w:t>
      </w:r>
      <w:r w:rsidRPr="00737254">
        <w:rPr>
          <w:szCs w:val="22"/>
          <w:highlight w:val="yellow"/>
        </w:rPr>
        <w:t>8 pipelines had segments (</w:t>
      </w:r>
      <w:r w:rsidR="00952CFF" w:rsidRPr="00737254">
        <w:rPr>
          <w:szCs w:val="22"/>
          <w:highlight w:val="yellow"/>
        </w:rPr>
        <w:t>21.7</w:t>
      </w:r>
      <w:r w:rsidRPr="00737254">
        <w:rPr>
          <w:szCs w:val="22"/>
          <w:highlight w:val="yellow"/>
        </w:rPr>
        <w:t xml:space="preserve"> kilometers or </w:t>
      </w:r>
      <w:r w:rsidR="00952CFF" w:rsidRPr="00737254">
        <w:rPr>
          <w:szCs w:val="22"/>
          <w:highlight w:val="yellow"/>
        </w:rPr>
        <w:t>0.3</w:t>
      </w:r>
      <w:r w:rsidRPr="00737254">
        <w:rPr>
          <w:szCs w:val="22"/>
          <w:highlight w:val="yellow"/>
        </w:rPr>
        <w:t>% of the total 2017 system</w:t>
      </w:r>
      <w:r w:rsidR="00952CFF" w:rsidRPr="00737254">
        <w:rPr>
          <w:szCs w:val="22"/>
          <w:highlight w:val="yellow"/>
        </w:rPr>
        <w:t xml:space="preserve"> wide</w:t>
      </w:r>
      <w:r w:rsidRPr="00737254">
        <w:rPr>
          <w:szCs w:val="22"/>
          <w:highlight w:val="yellow"/>
        </w:rPr>
        <w:t xml:space="preserve"> length) with risk falling into the “reporta</w:t>
      </w:r>
      <w:r w:rsidR="00952CFF" w:rsidRPr="00737254">
        <w:rPr>
          <w:szCs w:val="22"/>
          <w:highlight w:val="yellow"/>
        </w:rPr>
        <w:t>ble” portion of the Plains ORM.</w:t>
      </w:r>
    </w:p>
    <w:p w14:paraId="70F80EE1" w14:textId="244C3667" w:rsidR="00952CFF" w:rsidRPr="00737254" w:rsidRDefault="00952CFF" w:rsidP="00AA1A1C">
      <w:pPr>
        <w:pStyle w:val="ListParagraph"/>
        <w:numPr>
          <w:ilvl w:val="0"/>
          <w:numId w:val="9"/>
        </w:numPr>
        <w:rPr>
          <w:szCs w:val="22"/>
          <w:highlight w:val="yellow"/>
        </w:rPr>
      </w:pPr>
      <w:r w:rsidRPr="00737254">
        <w:rPr>
          <w:szCs w:val="22"/>
          <w:highlight w:val="yellow"/>
        </w:rPr>
        <w:t xml:space="preserve">12 </w:t>
      </w:r>
      <w:r w:rsidR="00076D1B" w:rsidRPr="00737254">
        <w:rPr>
          <w:szCs w:val="22"/>
          <w:highlight w:val="yellow"/>
        </w:rPr>
        <w:t>p</w:t>
      </w:r>
      <w:r w:rsidRPr="00737254">
        <w:rPr>
          <w:szCs w:val="22"/>
          <w:highlight w:val="yellow"/>
        </w:rPr>
        <w:t>ipelines from the 2017</w:t>
      </w:r>
      <w:r w:rsidR="00BA3FBE" w:rsidRPr="00737254">
        <w:rPr>
          <w:szCs w:val="22"/>
          <w:highlight w:val="yellow"/>
        </w:rPr>
        <w:t xml:space="preserve"> risk results</w:t>
      </w:r>
      <w:r w:rsidR="0030312E" w:rsidRPr="00737254">
        <w:rPr>
          <w:szCs w:val="22"/>
          <w:highlight w:val="yellow"/>
        </w:rPr>
        <w:t>:</w:t>
      </w:r>
    </w:p>
    <w:p w14:paraId="775FC0FA"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ENBRIDGE TRANSFER LINE NPS 30</w:t>
      </w:r>
    </w:p>
    <w:p w14:paraId="2F7B1EBF"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NPS20 ENBRIDGE BLEND TRANSFER from 10-34-33-22W3 to 2-34-33-22W3</w:t>
      </w:r>
    </w:p>
    <w:p w14:paraId="21575CD5"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NPS20 ENBRIDGE CONDENSATE TRANSFER from 10-34-33-22W3 to 2-34-33-22W3</w:t>
      </w:r>
    </w:p>
    <w:p w14:paraId="2F9109E2"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CADOTTE LAKE TO UTIKUMA STATION NPS 20</w:t>
      </w:r>
    </w:p>
    <w:p w14:paraId="6A34E6E9"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UTIKUMA TO EDMONTON NPS 24</w:t>
      </w:r>
    </w:p>
    <w:p w14:paraId="0A8B613F"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lastRenderedPageBreak/>
        <w:t xml:space="preserve">NPS12 </w:t>
      </w:r>
      <w:proofErr w:type="spellStart"/>
      <w:r w:rsidRPr="00737254">
        <w:rPr>
          <w:szCs w:val="22"/>
          <w:highlight w:val="yellow"/>
          <w:u w:val="single"/>
        </w:rPr>
        <w:t>Hartell</w:t>
      </w:r>
      <w:proofErr w:type="spellEnd"/>
      <w:r w:rsidRPr="00737254">
        <w:rPr>
          <w:szCs w:val="22"/>
          <w:highlight w:val="yellow"/>
          <w:u w:val="single"/>
        </w:rPr>
        <w:t xml:space="preserve"> to Pincher Creek From 2-29-19-2-W5 </w:t>
      </w:r>
      <w:proofErr w:type="gramStart"/>
      <w:r w:rsidRPr="00737254">
        <w:rPr>
          <w:szCs w:val="22"/>
          <w:highlight w:val="yellow"/>
          <w:u w:val="single"/>
        </w:rPr>
        <w:t>To</w:t>
      </w:r>
      <w:proofErr w:type="gramEnd"/>
      <w:r w:rsidRPr="00737254">
        <w:rPr>
          <w:szCs w:val="22"/>
          <w:highlight w:val="yellow"/>
          <w:u w:val="single"/>
        </w:rPr>
        <w:t xml:space="preserve"> 16-14-4-29-W4</w:t>
      </w:r>
    </w:p>
    <w:p w14:paraId="201E773E"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PINCHER CREEK TO CARWAY NPS 12</w:t>
      </w:r>
    </w:p>
    <w:p w14:paraId="4BD158B2"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SUNDRE TO HARTELL NPS 12</w:t>
      </w:r>
    </w:p>
    <w:p w14:paraId="39446FF8"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NPS8 SARNIA CONDENSATE TO SUNCOR</w:t>
      </w:r>
    </w:p>
    <w:p w14:paraId="118845A1"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SSPL MAINLINE NPS 16</w:t>
      </w:r>
    </w:p>
    <w:p w14:paraId="33E3DE5F" w14:textId="77777777" w:rsidR="00952CFF" w:rsidRPr="00737254" w:rsidRDefault="00D43554" w:rsidP="00AA1A1C">
      <w:pPr>
        <w:pStyle w:val="ListParagraph"/>
        <w:numPr>
          <w:ilvl w:val="1"/>
          <w:numId w:val="9"/>
        </w:numPr>
        <w:rPr>
          <w:szCs w:val="22"/>
          <w:highlight w:val="yellow"/>
          <w:u w:val="single"/>
        </w:rPr>
      </w:pPr>
      <w:r w:rsidRPr="00737254">
        <w:rPr>
          <w:szCs w:val="22"/>
          <w:highlight w:val="yellow"/>
          <w:u w:val="single"/>
        </w:rPr>
        <w:t>SSPL TRUNK LINE NPS 12</w:t>
      </w:r>
    </w:p>
    <w:p w14:paraId="47D6B4C8"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BATCH TRANSFER LINE NPS 24</w:t>
      </w:r>
    </w:p>
    <w:p w14:paraId="12E2476F" w14:textId="77777777" w:rsidR="00952CFF" w:rsidRPr="00737254" w:rsidRDefault="004665A6" w:rsidP="00AA1A1C">
      <w:pPr>
        <w:pStyle w:val="ListParagraph"/>
        <w:numPr>
          <w:ilvl w:val="0"/>
          <w:numId w:val="9"/>
        </w:numPr>
        <w:rPr>
          <w:szCs w:val="22"/>
          <w:highlight w:val="yellow"/>
          <w:u w:val="single"/>
        </w:rPr>
      </w:pPr>
      <w:r w:rsidRPr="00737254">
        <w:rPr>
          <w:szCs w:val="22"/>
          <w:highlight w:val="yellow"/>
        </w:rPr>
        <w:t xml:space="preserve">12 </w:t>
      </w:r>
      <w:r w:rsidR="00952CFF" w:rsidRPr="00737254">
        <w:rPr>
          <w:szCs w:val="22"/>
          <w:highlight w:val="yellow"/>
        </w:rPr>
        <w:t xml:space="preserve">new “Reportable” </w:t>
      </w:r>
      <w:r w:rsidRPr="00737254">
        <w:rPr>
          <w:szCs w:val="22"/>
          <w:highlight w:val="yellow"/>
        </w:rPr>
        <w:t>pipe</w:t>
      </w:r>
      <w:r w:rsidR="00952CFF" w:rsidRPr="00737254">
        <w:rPr>
          <w:szCs w:val="22"/>
          <w:highlight w:val="yellow"/>
        </w:rPr>
        <w:t>lines for 2018</w:t>
      </w:r>
    </w:p>
    <w:p w14:paraId="0DDB1A96"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BRETON TO EDMONTON NPS 8</w:t>
      </w:r>
    </w:p>
    <w:p w14:paraId="299794E1"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MADDEN 13-30 TO SUNDRE 16-8 NPS 8</w:t>
      </w:r>
    </w:p>
    <w:p w14:paraId="373751E8"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KERROBERT UNIT RAIL TRANSFER NPS 20</w:t>
      </w:r>
    </w:p>
    <w:p w14:paraId="604E06C6"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 xml:space="preserve">NPS10 Lone Rock to Unity From 9-10-47-27-W3 </w:t>
      </w:r>
      <w:proofErr w:type="gramStart"/>
      <w:r w:rsidRPr="00737254">
        <w:rPr>
          <w:szCs w:val="22"/>
          <w:highlight w:val="yellow"/>
          <w:u w:val="single"/>
        </w:rPr>
        <w:t>To</w:t>
      </w:r>
      <w:proofErr w:type="gramEnd"/>
      <w:r w:rsidRPr="00737254">
        <w:rPr>
          <w:szCs w:val="22"/>
          <w:highlight w:val="yellow"/>
          <w:u w:val="single"/>
        </w:rPr>
        <w:t xml:space="preserve"> 14-2-40-24-W3</w:t>
      </w:r>
    </w:p>
    <w:p w14:paraId="2C66BD70"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 xml:space="preserve">NPS10 Unity to </w:t>
      </w:r>
      <w:proofErr w:type="spellStart"/>
      <w:r w:rsidRPr="00737254">
        <w:rPr>
          <w:szCs w:val="22"/>
          <w:highlight w:val="yellow"/>
          <w:u w:val="single"/>
        </w:rPr>
        <w:t>Kerrobert</w:t>
      </w:r>
      <w:proofErr w:type="spellEnd"/>
      <w:r w:rsidRPr="00737254">
        <w:rPr>
          <w:szCs w:val="22"/>
          <w:highlight w:val="yellow"/>
          <w:u w:val="single"/>
        </w:rPr>
        <w:t xml:space="preserve"> </w:t>
      </w:r>
      <w:proofErr w:type="gramStart"/>
      <w:r w:rsidRPr="00737254">
        <w:rPr>
          <w:szCs w:val="22"/>
          <w:highlight w:val="yellow"/>
          <w:u w:val="single"/>
        </w:rPr>
        <w:t>From</w:t>
      </w:r>
      <w:proofErr w:type="gramEnd"/>
      <w:r w:rsidRPr="00737254">
        <w:rPr>
          <w:szCs w:val="22"/>
          <w:highlight w:val="yellow"/>
          <w:u w:val="single"/>
        </w:rPr>
        <w:t xml:space="preserve"> 14-2-40-24-W3 To 10-34-33-22-W3</w:t>
      </w:r>
    </w:p>
    <w:p w14:paraId="7C7E2D8D"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14-02 to 12-02 NPS 24</w:t>
      </w:r>
    </w:p>
    <w:p w14:paraId="0FA67F73"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NIPISI 14-02 TO 11-02 NPS24</w:t>
      </w:r>
    </w:p>
    <w:p w14:paraId="017410C2"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 xml:space="preserve">NPS10 RPII Mainline From 10-36-54-24W4 </w:t>
      </w:r>
      <w:proofErr w:type="gramStart"/>
      <w:r w:rsidRPr="00737254">
        <w:rPr>
          <w:szCs w:val="22"/>
          <w:highlight w:val="yellow"/>
          <w:u w:val="single"/>
        </w:rPr>
        <w:t>To</w:t>
      </w:r>
      <w:proofErr w:type="gramEnd"/>
      <w:r w:rsidRPr="00737254">
        <w:rPr>
          <w:szCs w:val="22"/>
          <w:highlight w:val="yellow"/>
          <w:u w:val="single"/>
        </w:rPr>
        <w:t xml:space="preserve"> 11-02-80-8W5</w:t>
      </w:r>
    </w:p>
    <w:p w14:paraId="5CB39BDF"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 xml:space="preserve">NPS12 Medicine River </w:t>
      </w:r>
      <w:proofErr w:type="spellStart"/>
      <w:r w:rsidRPr="00737254">
        <w:rPr>
          <w:szCs w:val="22"/>
          <w:highlight w:val="yellow"/>
          <w:u w:val="single"/>
        </w:rPr>
        <w:t>Jct</w:t>
      </w:r>
      <w:proofErr w:type="spellEnd"/>
      <w:r w:rsidRPr="00737254">
        <w:rPr>
          <w:szCs w:val="22"/>
          <w:highlight w:val="yellow"/>
          <w:u w:val="single"/>
        </w:rPr>
        <w:t xml:space="preserve"> to </w:t>
      </w:r>
      <w:proofErr w:type="spellStart"/>
      <w:r w:rsidRPr="00737254">
        <w:rPr>
          <w:szCs w:val="22"/>
          <w:highlight w:val="yellow"/>
          <w:u w:val="single"/>
        </w:rPr>
        <w:t>Sundre</w:t>
      </w:r>
      <w:proofErr w:type="spellEnd"/>
      <w:r w:rsidRPr="00737254">
        <w:rPr>
          <w:szCs w:val="22"/>
          <w:highlight w:val="yellow"/>
          <w:u w:val="single"/>
        </w:rPr>
        <w:t xml:space="preserve"> </w:t>
      </w:r>
      <w:proofErr w:type="gramStart"/>
      <w:r w:rsidRPr="00737254">
        <w:rPr>
          <w:szCs w:val="22"/>
          <w:highlight w:val="yellow"/>
          <w:u w:val="single"/>
        </w:rPr>
        <w:t>From</w:t>
      </w:r>
      <w:proofErr w:type="gramEnd"/>
      <w:r w:rsidRPr="00737254">
        <w:rPr>
          <w:szCs w:val="22"/>
          <w:highlight w:val="yellow"/>
          <w:u w:val="single"/>
        </w:rPr>
        <w:t xml:space="preserve"> 9-27-39-3-W5 To 16-8-34-5-W5</w:t>
      </w:r>
    </w:p>
    <w:p w14:paraId="716F9918"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 xml:space="preserve">NPS12 Rimbey to Medicine River </w:t>
      </w:r>
      <w:proofErr w:type="spellStart"/>
      <w:r w:rsidRPr="00737254">
        <w:rPr>
          <w:szCs w:val="22"/>
          <w:highlight w:val="yellow"/>
          <w:u w:val="single"/>
        </w:rPr>
        <w:t>Jct</w:t>
      </w:r>
      <w:proofErr w:type="spellEnd"/>
      <w:r w:rsidRPr="00737254">
        <w:rPr>
          <w:szCs w:val="22"/>
          <w:highlight w:val="yellow"/>
          <w:u w:val="single"/>
        </w:rPr>
        <w:t xml:space="preserve"> </w:t>
      </w:r>
      <w:proofErr w:type="gramStart"/>
      <w:r w:rsidRPr="00737254">
        <w:rPr>
          <w:szCs w:val="22"/>
          <w:highlight w:val="yellow"/>
          <w:u w:val="single"/>
        </w:rPr>
        <w:t>From</w:t>
      </w:r>
      <w:proofErr w:type="gramEnd"/>
      <w:r w:rsidRPr="00737254">
        <w:rPr>
          <w:szCs w:val="22"/>
          <w:highlight w:val="yellow"/>
          <w:u w:val="single"/>
        </w:rPr>
        <w:t xml:space="preserve"> 13-23-42-2-W5 To 9-27-39-3-W5</w:t>
      </w:r>
    </w:p>
    <w:p w14:paraId="61512647"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 xml:space="preserve">NPS8 SS-1 From 10-21-18-17-W3 </w:t>
      </w:r>
      <w:proofErr w:type="gramStart"/>
      <w:r w:rsidRPr="00737254">
        <w:rPr>
          <w:szCs w:val="22"/>
          <w:highlight w:val="yellow"/>
          <w:u w:val="single"/>
        </w:rPr>
        <w:t>To</w:t>
      </w:r>
      <w:proofErr w:type="gramEnd"/>
      <w:r w:rsidRPr="00737254">
        <w:rPr>
          <w:szCs w:val="22"/>
          <w:highlight w:val="yellow"/>
          <w:u w:val="single"/>
        </w:rPr>
        <w:t xml:space="preserve"> 2-27-16-17-W3</w:t>
      </w:r>
    </w:p>
    <w:p w14:paraId="013655AD" w14:textId="77777777" w:rsidR="00952CFF" w:rsidRPr="00737254" w:rsidRDefault="00952CFF" w:rsidP="00AA1A1C">
      <w:pPr>
        <w:pStyle w:val="ListParagraph"/>
        <w:numPr>
          <w:ilvl w:val="1"/>
          <w:numId w:val="9"/>
        </w:numPr>
        <w:rPr>
          <w:szCs w:val="22"/>
          <w:highlight w:val="yellow"/>
          <w:u w:val="single"/>
        </w:rPr>
      </w:pPr>
      <w:r w:rsidRPr="00737254">
        <w:rPr>
          <w:szCs w:val="22"/>
          <w:highlight w:val="yellow"/>
          <w:u w:val="single"/>
        </w:rPr>
        <w:t>SS-49 NPS 6</w:t>
      </w:r>
    </w:p>
    <w:p w14:paraId="1C818632" w14:textId="1AFC89E9" w:rsidR="00BF23A7" w:rsidRPr="00737254" w:rsidRDefault="00BF23A7" w:rsidP="00F215D3">
      <w:pPr>
        <w:rPr>
          <w:highlight w:val="yellow"/>
        </w:rPr>
      </w:pPr>
      <w:r w:rsidRPr="00737254">
        <w:rPr>
          <w:highlight w:val="yellow"/>
        </w:rPr>
        <w:t xml:space="preserve">There are </w:t>
      </w:r>
      <w:r w:rsidR="00A726BB" w:rsidRPr="00737254">
        <w:rPr>
          <w:highlight w:val="yellow"/>
        </w:rPr>
        <w:t>six</w:t>
      </w:r>
      <w:r w:rsidRPr="00737254">
        <w:rPr>
          <w:highlight w:val="yellow"/>
        </w:rPr>
        <w:t xml:space="preserve"> pipelines </w:t>
      </w:r>
      <w:r w:rsidR="00A726BB" w:rsidRPr="00737254">
        <w:rPr>
          <w:highlight w:val="yellow"/>
        </w:rPr>
        <w:t xml:space="preserve">from the 2017 risk results </w:t>
      </w:r>
      <w:r w:rsidRPr="00737254">
        <w:rPr>
          <w:highlight w:val="yellow"/>
        </w:rPr>
        <w:t>that are no longer part of the “Reportable” sections. A brief summary is below.</w:t>
      </w:r>
    </w:p>
    <w:p w14:paraId="3005F66C" w14:textId="77777777" w:rsidR="00BF23A7" w:rsidRPr="00737254" w:rsidRDefault="00BF23A7" w:rsidP="00AA1A1C">
      <w:pPr>
        <w:pStyle w:val="ListParagraph"/>
        <w:numPr>
          <w:ilvl w:val="0"/>
          <w:numId w:val="11"/>
        </w:numPr>
        <w:rPr>
          <w:highlight w:val="yellow"/>
          <w:u w:val="single"/>
        </w:rPr>
      </w:pPr>
      <w:r w:rsidRPr="00737254">
        <w:rPr>
          <w:highlight w:val="yellow"/>
          <w:u w:val="single"/>
        </w:rPr>
        <w:t>EASTERN DELIVERY SYSTEM (EDS) NORTH NPS 10/12</w:t>
      </w:r>
    </w:p>
    <w:p w14:paraId="6FCB4C6F" w14:textId="11AF8F44" w:rsidR="00BF23A7" w:rsidRPr="00737254" w:rsidRDefault="00BF23A7" w:rsidP="00AA1A1C">
      <w:pPr>
        <w:pStyle w:val="ListParagraph"/>
        <w:numPr>
          <w:ilvl w:val="1"/>
          <w:numId w:val="11"/>
        </w:numPr>
        <w:rPr>
          <w:highlight w:val="yellow"/>
        </w:rPr>
      </w:pPr>
      <w:r w:rsidRPr="00737254">
        <w:rPr>
          <w:highlight w:val="yellow"/>
        </w:rPr>
        <w:t xml:space="preserve">Lower SCC </w:t>
      </w:r>
      <w:r w:rsidR="009C0B3C" w:rsidRPr="00737254">
        <w:rPr>
          <w:highlight w:val="yellow"/>
        </w:rPr>
        <w:t xml:space="preserve">Method 1 </w:t>
      </w:r>
      <w:r w:rsidRPr="00737254">
        <w:rPr>
          <w:highlight w:val="yellow"/>
        </w:rPr>
        <w:t>Score</w:t>
      </w:r>
      <w:r w:rsidR="008543AF" w:rsidRPr="00737254">
        <w:rPr>
          <w:highlight w:val="yellow"/>
        </w:rPr>
        <w:t xml:space="preserve"> due to updated pipe properties</w:t>
      </w:r>
      <w:r w:rsidR="009C0B3C" w:rsidRPr="00737254">
        <w:rPr>
          <w:highlight w:val="yellow"/>
        </w:rPr>
        <w:t xml:space="preserve"> (</w:t>
      </w:r>
      <w:r w:rsidR="0030312E" w:rsidRPr="00737254">
        <w:rPr>
          <w:highlight w:val="yellow"/>
        </w:rPr>
        <w:t>w</w:t>
      </w:r>
      <w:r w:rsidR="009C0B3C" w:rsidRPr="00737254">
        <w:rPr>
          <w:highlight w:val="yellow"/>
        </w:rPr>
        <w:t xml:space="preserve">all thickness and </w:t>
      </w:r>
      <w:r w:rsidR="0030312E" w:rsidRPr="00737254">
        <w:rPr>
          <w:highlight w:val="yellow"/>
        </w:rPr>
        <w:t>g</w:t>
      </w:r>
      <w:r w:rsidR="009C0B3C" w:rsidRPr="00737254">
        <w:rPr>
          <w:highlight w:val="yellow"/>
        </w:rPr>
        <w:t>rade)</w:t>
      </w:r>
      <w:r w:rsidR="008543AF" w:rsidRPr="00737254">
        <w:rPr>
          <w:highlight w:val="yellow"/>
        </w:rPr>
        <w:t xml:space="preserve"> and lower operating pressure</w:t>
      </w:r>
    </w:p>
    <w:p w14:paraId="6540338C" w14:textId="77777777" w:rsidR="00BF23A7" w:rsidRPr="00737254" w:rsidRDefault="00BF23A7" w:rsidP="00AA1A1C">
      <w:pPr>
        <w:pStyle w:val="ListParagraph"/>
        <w:numPr>
          <w:ilvl w:val="0"/>
          <w:numId w:val="11"/>
        </w:numPr>
        <w:rPr>
          <w:highlight w:val="yellow"/>
          <w:u w:val="single"/>
        </w:rPr>
      </w:pPr>
      <w:r w:rsidRPr="00737254">
        <w:rPr>
          <w:highlight w:val="yellow"/>
          <w:u w:val="single"/>
        </w:rPr>
        <w:t xml:space="preserve">NPS8 Laporte to </w:t>
      </w:r>
      <w:proofErr w:type="spellStart"/>
      <w:r w:rsidRPr="00737254">
        <w:rPr>
          <w:highlight w:val="yellow"/>
          <w:u w:val="single"/>
        </w:rPr>
        <w:t>Kerrobert</w:t>
      </w:r>
      <w:proofErr w:type="spellEnd"/>
      <w:r w:rsidRPr="00737254">
        <w:rPr>
          <w:highlight w:val="yellow"/>
          <w:u w:val="single"/>
        </w:rPr>
        <w:t xml:space="preserve"> from 4-2-27-26W3 to 4-34-33-22W3</w:t>
      </w:r>
    </w:p>
    <w:p w14:paraId="6B0675C5" w14:textId="77777777" w:rsidR="00BF23A7" w:rsidRPr="00737254" w:rsidRDefault="00BF23A7" w:rsidP="00AA1A1C">
      <w:pPr>
        <w:pStyle w:val="ListParagraph"/>
        <w:numPr>
          <w:ilvl w:val="1"/>
          <w:numId w:val="11"/>
        </w:numPr>
        <w:rPr>
          <w:highlight w:val="yellow"/>
          <w:u w:val="single"/>
        </w:rPr>
      </w:pPr>
      <w:r w:rsidRPr="00737254">
        <w:rPr>
          <w:highlight w:val="yellow"/>
        </w:rPr>
        <w:t>Lower Economic Score due to updated product type</w:t>
      </w:r>
    </w:p>
    <w:p w14:paraId="71E106B1" w14:textId="77777777" w:rsidR="00BF23A7" w:rsidRPr="00737254" w:rsidRDefault="00BF23A7" w:rsidP="00AA1A1C">
      <w:pPr>
        <w:pStyle w:val="ListParagraph"/>
        <w:numPr>
          <w:ilvl w:val="0"/>
          <w:numId w:val="11"/>
        </w:numPr>
        <w:rPr>
          <w:highlight w:val="yellow"/>
          <w:u w:val="single"/>
        </w:rPr>
      </w:pPr>
      <w:r w:rsidRPr="00737254">
        <w:rPr>
          <w:highlight w:val="yellow"/>
          <w:u w:val="single"/>
        </w:rPr>
        <w:t>NPS8  Empress to Laporte from 5-12-20-1W4 to 4-2-27-26W3</w:t>
      </w:r>
    </w:p>
    <w:p w14:paraId="60CAA584" w14:textId="77777777" w:rsidR="00BF23A7" w:rsidRPr="00737254" w:rsidRDefault="00BF23A7" w:rsidP="00AA1A1C">
      <w:pPr>
        <w:pStyle w:val="ListParagraph"/>
        <w:numPr>
          <w:ilvl w:val="1"/>
          <w:numId w:val="11"/>
        </w:numPr>
        <w:rPr>
          <w:highlight w:val="yellow"/>
          <w:u w:val="single"/>
        </w:rPr>
      </w:pPr>
      <w:r w:rsidRPr="00737254">
        <w:rPr>
          <w:highlight w:val="yellow"/>
        </w:rPr>
        <w:t>Lower Economic Score due to updated product type</w:t>
      </w:r>
    </w:p>
    <w:p w14:paraId="593CA479" w14:textId="77777777" w:rsidR="00BF23A7" w:rsidRPr="00737254" w:rsidRDefault="00BF23A7" w:rsidP="00AA1A1C">
      <w:pPr>
        <w:pStyle w:val="ListParagraph"/>
        <w:numPr>
          <w:ilvl w:val="0"/>
          <w:numId w:val="11"/>
        </w:numPr>
        <w:rPr>
          <w:highlight w:val="yellow"/>
          <w:u w:val="single"/>
        </w:rPr>
      </w:pPr>
      <w:r w:rsidRPr="00737254">
        <w:rPr>
          <w:highlight w:val="yellow"/>
          <w:u w:val="single"/>
        </w:rPr>
        <w:t>DULWICH TO LONE ROCK BLEND NPS 10</w:t>
      </w:r>
    </w:p>
    <w:p w14:paraId="067EA8E7" w14:textId="77777777" w:rsidR="00BF23A7" w:rsidRPr="00737254" w:rsidRDefault="00BF23A7" w:rsidP="00AA1A1C">
      <w:pPr>
        <w:pStyle w:val="ListParagraph"/>
        <w:numPr>
          <w:ilvl w:val="1"/>
          <w:numId w:val="11"/>
        </w:numPr>
        <w:rPr>
          <w:highlight w:val="yellow"/>
        </w:rPr>
      </w:pPr>
      <w:r w:rsidRPr="00737254">
        <w:rPr>
          <w:highlight w:val="yellow"/>
        </w:rPr>
        <w:t>Lower</w:t>
      </w:r>
      <w:r w:rsidR="008543AF" w:rsidRPr="00737254">
        <w:rPr>
          <w:highlight w:val="yellow"/>
        </w:rPr>
        <w:t xml:space="preserve"> Environmental Score due to updated outflow volume study</w:t>
      </w:r>
    </w:p>
    <w:p w14:paraId="44224B75" w14:textId="77777777" w:rsidR="00BF23A7" w:rsidRPr="00737254" w:rsidRDefault="00BF23A7" w:rsidP="00AA1A1C">
      <w:pPr>
        <w:pStyle w:val="ListParagraph"/>
        <w:numPr>
          <w:ilvl w:val="0"/>
          <w:numId w:val="11"/>
        </w:numPr>
        <w:rPr>
          <w:highlight w:val="yellow"/>
          <w:u w:val="single"/>
        </w:rPr>
      </w:pPr>
      <w:r w:rsidRPr="00737254">
        <w:rPr>
          <w:highlight w:val="yellow"/>
          <w:u w:val="single"/>
        </w:rPr>
        <w:t>LONE ROCK TO DULWICH NPS 6</w:t>
      </w:r>
    </w:p>
    <w:p w14:paraId="72B5A16A" w14:textId="77777777" w:rsidR="008543AF" w:rsidRPr="00737254" w:rsidRDefault="008543AF" w:rsidP="00AA1A1C">
      <w:pPr>
        <w:pStyle w:val="ListParagraph"/>
        <w:numPr>
          <w:ilvl w:val="1"/>
          <w:numId w:val="11"/>
        </w:numPr>
        <w:rPr>
          <w:highlight w:val="yellow"/>
        </w:rPr>
      </w:pPr>
      <w:r w:rsidRPr="00737254">
        <w:rPr>
          <w:highlight w:val="yellow"/>
        </w:rPr>
        <w:t>Lower Environmental Score due to updated outflow volume study</w:t>
      </w:r>
    </w:p>
    <w:p w14:paraId="3CFE5E83" w14:textId="77777777" w:rsidR="00BF23A7" w:rsidRPr="00737254" w:rsidRDefault="00BF23A7" w:rsidP="00AA1A1C">
      <w:pPr>
        <w:pStyle w:val="ListParagraph"/>
        <w:numPr>
          <w:ilvl w:val="0"/>
          <w:numId w:val="11"/>
        </w:numPr>
        <w:rPr>
          <w:highlight w:val="yellow"/>
          <w:u w:val="single"/>
        </w:rPr>
      </w:pPr>
      <w:r w:rsidRPr="00737254">
        <w:rPr>
          <w:highlight w:val="yellow"/>
          <w:u w:val="single"/>
        </w:rPr>
        <w:t>ELLERSLIE TO STRATHCONA NPS 12</w:t>
      </w:r>
    </w:p>
    <w:p w14:paraId="057C9CF0" w14:textId="77777777" w:rsidR="001A14AF" w:rsidRPr="00737254" w:rsidRDefault="008543AF" w:rsidP="00AA1A1C">
      <w:pPr>
        <w:pStyle w:val="ListParagraph"/>
        <w:numPr>
          <w:ilvl w:val="1"/>
          <w:numId w:val="11"/>
        </w:numPr>
        <w:rPr>
          <w:highlight w:val="yellow"/>
        </w:rPr>
      </w:pPr>
      <w:r w:rsidRPr="00737254">
        <w:rPr>
          <w:highlight w:val="yellow"/>
        </w:rPr>
        <w:lastRenderedPageBreak/>
        <w:t>Lower Environmental Score due to updated outflow volume study</w:t>
      </w:r>
    </w:p>
    <w:p w14:paraId="2C06A4F0" w14:textId="2764CEFE" w:rsidR="00910CE4" w:rsidRDefault="00910CE4" w:rsidP="00910CE4">
      <w:pPr>
        <w:pStyle w:val="Heading2"/>
        <w:rPr>
          <w:highlight w:val="yellow"/>
        </w:rPr>
      </w:pPr>
      <w:bookmarkStart w:id="67" w:name="_Toc26168881"/>
      <w:r>
        <w:rPr>
          <w:highlight w:val="yellow"/>
        </w:rPr>
        <w:t>Third Party Damage and Total Consequence</w:t>
      </w:r>
      <w:bookmarkEnd w:id="67"/>
    </w:p>
    <w:p w14:paraId="2A2AC38A" w14:textId="18DB16E3" w:rsidR="00910CE4" w:rsidRDefault="00910CE4" w:rsidP="00910CE4">
      <w:pPr>
        <w:pStyle w:val="Heading2"/>
        <w:rPr>
          <w:highlight w:val="yellow"/>
        </w:rPr>
      </w:pPr>
      <w:bookmarkStart w:id="68" w:name="_Toc26168882"/>
      <w:r>
        <w:rPr>
          <w:highlight w:val="yellow"/>
        </w:rPr>
        <w:t>Manufacturing Defects and Total Consequence</w:t>
      </w:r>
      <w:bookmarkEnd w:id="68"/>
    </w:p>
    <w:p w14:paraId="0F321A8C" w14:textId="5D0ED2AA" w:rsidR="00910CE4" w:rsidRDefault="00910CE4" w:rsidP="00910CE4">
      <w:pPr>
        <w:pStyle w:val="Heading2"/>
        <w:rPr>
          <w:highlight w:val="yellow"/>
        </w:rPr>
      </w:pPr>
      <w:bookmarkStart w:id="69" w:name="_Toc26168883"/>
      <w:r>
        <w:rPr>
          <w:highlight w:val="yellow"/>
        </w:rPr>
        <w:t>Stress Corrosion Cracking and Total Consequence</w:t>
      </w:r>
      <w:bookmarkEnd w:id="69"/>
    </w:p>
    <w:p w14:paraId="49643AD8" w14:textId="046E77E6" w:rsidR="00910CE4" w:rsidRDefault="00910CE4" w:rsidP="00910CE4">
      <w:pPr>
        <w:pStyle w:val="Heading2"/>
        <w:rPr>
          <w:highlight w:val="yellow"/>
        </w:rPr>
      </w:pPr>
      <w:bookmarkStart w:id="70" w:name="_Toc26168884"/>
      <w:r>
        <w:rPr>
          <w:highlight w:val="yellow"/>
        </w:rPr>
        <w:t>Internal Corrosion and Total Consequence</w:t>
      </w:r>
      <w:bookmarkEnd w:id="70"/>
    </w:p>
    <w:p w14:paraId="5D0A6CB7" w14:textId="659AF84F" w:rsidR="00910CE4" w:rsidRDefault="00910CE4" w:rsidP="00910CE4">
      <w:pPr>
        <w:pStyle w:val="Heading2"/>
        <w:rPr>
          <w:highlight w:val="yellow"/>
        </w:rPr>
      </w:pPr>
      <w:bookmarkStart w:id="71" w:name="_Toc26168885"/>
      <w:r>
        <w:rPr>
          <w:highlight w:val="yellow"/>
        </w:rPr>
        <w:t>External Corrosion and Total Consequence</w:t>
      </w:r>
      <w:bookmarkEnd w:id="71"/>
    </w:p>
    <w:p w14:paraId="1A38B3EC" w14:textId="54F075EC" w:rsidR="00910CE4" w:rsidRDefault="00910CE4" w:rsidP="00910CE4">
      <w:pPr>
        <w:pStyle w:val="Heading2"/>
        <w:rPr>
          <w:highlight w:val="yellow"/>
        </w:rPr>
      </w:pPr>
      <w:bookmarkStart w:id="72" w:name="_Toc26168886"/>
      <w:r>
        <w:rPr>
          <w:highlight w:val="yellow"/>
        </w:rPr>
        <w:t>Construction Threat and Total Consequence</w:t>
      </w:r>
      <w:bookmarkEnd w:id="72"/>
    </w:p>
    <w:p w14:paraId="529689BD" w14:textId="5945713D" w:rsidR="00910CE4" w:rsidRDefault="00910CE4" w:rsidP="00910CE4">
      <w:pPr>
        <w:pStyle w:val="Heading2"/>
        <w:rPr>
          <w:highlight w:val="yellow"/>
        </w:rPr>
      </w:pPr>
      <w:bookmarkStart w:id="73" w:name="_Toc26168887"/>
      <w:r>
        <w:rPr>
          <w:highlight w:val="yellow"/>
        </w:rPr>
        <w:t>Natural Forces and Total Consequence</w:t>
      </w:r>
      <w:bookmarkEnd w:id="73"/>
    </w:p>
    <w:p w14:paraId="081AB874" w14:textId="2653A63C" w:rsidR="00910CE4" w:rsidRDefault="00910CE4" w:rsidP="00910CE4">
      <w:pPr>
        <w:pStyle w:val="Heading2"/>
        <w:rPr>
          <w:highlight w:val="yellow"/>
        </w:rPr>
      </w:pPr>
      <w:bookmarkStart w:id="74" w:name="_Toc26168888"/>
      <w:r>
        <w:rPr>
          <w:highlight w:val="yellow"/>
        </w:rPr>
        <w:t>Incorrect Operations and Total Consequence</w:t>
      </w:r>
      <w:bookmarkEnd w:id="74"/>
    </w:p>
    <w:p w14:paraId="6DA3CBE4" w14:textId="735695E7" w:rsidR="00910CE4" w:rsidRDefault="00910CE4" w:rsidP="00910CE4">
      <w:pPr>
        <w:pStyle w:val="Heading2"/>
        <w:rPr>
          <w:highlight w:val="yellow"/>
        </w:rPr>
      </w:pPr>
      <w:bookmarkStart w:id="75" w:name="_Toc26168889"/>
      <w:r>
        <w:rPr>
          <w:highlight w:val="yellow"/>
        </w:rPr>
        <w:t>Total Likelihood and Safety Consequence</w:t>
      </w:r>
      <w:bookmarkEnd w:id="75"/>
    </w:p>
    <w:p w14:paraId="13259372" w14:textId="7AC23620" w:rsidR="00910CE4" w:rsidRDefault="00910CE4" w:rsidP="00910CE4">
      <w:pPr>
        <w:pStyle w:val="Heading2"/>
        <w:rPr>
          <w:highlight w:val="yellow"/>
        </w:rPr>
      </w:pPr>
      <w:bookmarkStart w:id="76" w:name="_Toc26168890"/>
      <w:r>
        <w:rPr>
          <w:highlight w:val="yellow"/>
        </w:rPr>
        <w:t>Total Likelihood and Environmental Consequence</w:t>
      </w:r>
      <w:bookmarkEnd w:id="76"/>
    </w:p>
    <w:p w14:paraId="05060DDA" w14:textId="2E9A3A03" w:rsidR="00910CE4" w:rsidRDefault="00910CE4" w:rsidP="00910CE4">
      <w:pPr>
        <w:pStyle w:val="Heading2"/>
        <w:rPr>
          <w:highlight w:val="yellow"/>
        </w:rPr>
      </w:pPr>
      <w:bookmarkStart w:id="77" w:name="_Toc26168891"/>
      <w:r>
        <w:rPr>
          <w:highlight w:val="yellow"/>
        </w:rPr>
        <w:t>Total Likelihood and Economic Loss Consequence</w:t>
      </w:r>
      <w:bookmarkEnd w:id="77"/>
    </w:p>
    <w:p w14:paraId="0F70CB57" w14:textId="77777777" w:rsidR="00910CE4" w:rsidRDefault="00910CE4" w:rsidP="009A68D1">
      <w:pPr>
        <w:rPr>
          <w:highlight w:val="yellow"/>
        </w:rPr>
      </w:pPr>
    </w:p>
    <w:p w14:paraId="3118B09E" w14:textId="15F26747" w:rsidR="004A5CE1" w:rsidRDefault="001A14AF" w:rsidP="009A68D1">
      <w:r w:rsidRPr="00737254">
        <w:rPr>
          <w:highlight w:val="yellow"/>
        </w:rPr>
        <w:br w:type="page"/>
      </w:r>
      <w:bookmarkStart w:id="78" w:name="_Toc519153114"/>
    </w:p>
    <w:p w14:paraId="1B3C7119" w14:textId="54EB2E6E" w:rsidR="004A5CE1" w:rsidRPr="009A68D1" w:rsidRDefault="004A5CE1" w:rsidP="009A68D1">
      <w:pPr>
        <w:pStyle w:val="Heading1"/>
        <w:rPr>
          <w:highlight w:val="yellow"/>
        </w:rPr>
      </w:pPr>
      <w:bookmarkStart w:id="79" w:name="_Toc26168892"/>
      <w:commentRangeStart w:id="80"/>
      <w:r w:rsidRPr="009A68D1">
        <w:rPr>
          <w:highlight w:val="yellow"/>
        </w:rPr>
        <w:lastRenderedPageBreak/>
        <w:t>Summary of Findings</w:t>
      </w:r>
      <w:commentRangeEnd w:id="80"/>
      <w:r w:rsidR="009A68D1">
        <w:rPr>
          <w:rStyle w:val="CommentReference"/>
          <w:rFonts w:ascii="Arial" w:hAnsi="Arial"/>
          <w:b w:val="0"/>
          <w:bCs w:val="0"/>
        </w:rPr>
        <w:commentReference w:id="80"/>
      </w:r>
      <w:bookmarkEnd w:id="79"/>
    </w:p>
    <w:p w14:paraId="5D611610" w14:textId="77777777" w:rsidR="009A68D1" w:rsidRPr="009A68D1" w:rsidRDefault="009A68D1" w:rsidP="009A68D1"/>
    <w:p w14:paraId="189D5265" w14:textId="50E29189" w:rsidR="001A14AF" w:rsidRPr="00737254" w:rsidRDefault="001A14AF" w:rsidP="009A68D1">
      <w:pPr>
        <w:pStyle w:val="Heading1"/>
        <w:rPr>
          <w:highlight w:val="yellow"/>
        </w:rPr>
      </w:pPr>
      <w:bookmarkStart w:id="81" w:name="_Toc26168893"/>
      <w:r w:rsidRPr="00737254">
        <w:rPr>
          <w:highlight w:val="yellow"/>
        </w:rPr>
        <w:t>Revision History</w:t>
      </w:r>
      <w:bookmarkEnd w:id="78"/>
      <w:bookmarkEnd w:id="81"/>
    </w:p>
    <w:p w14:paraId="666EB0CD" w14:textId="36E4DC23" w:rsidR="001A14AF" w:rsidRPr="00737254" w:rsidRDefault="001A14AF" w:rsidP="003011B7">
      <w:pPr>
        <w:pStyle w:val="Caption"/>
        <w:rPr>
          <w:highlight w:val="yellow"/>
        </w:rPr>
      </w:pPr>
      <w:bookmarkStart w:id="82" w:name="_Toc26169001"/>
      <w:r w:rsidRPr="00737254">
        <w:rPr>
          <w:highlight w:val="yellow"/>
        </w:rPr>
        <w:t xml:space="preserve">Table </w:t>
      </w:r>
      <w:r w:rsidR="00D37BC2" w:rsidRPr="00737254">
        <w:rPr>
          <w:highlight w:val="yellow"/>
        </w:rPr>
        <w:fldChar w:fldCharType="begin"/>
      </w:r>
      <w:r w:rsidR="00D37BC2" w:rsidRPr="00737254">
        <w:rPr>
          <w:highlight w:val="yellow"/>
        </w:rPr>
        <w:instrText xml:space="preserve"> SEQ Table \* ARABIC </w:instrText>
      </w:r>
      <w:r w:rsidR="00D37BC2" w:rsidRPr="00737254">
        <w:rPr>
          <w:highlight w:val="yellow"/>
        </w:rPr>
        <w:fldChar w:fldCharType="separate"/>
      </w:r>
      <w:r w:rsidR="006143C3">
        <w:rPr>
          <w:noProof/>
          <w:highlight w:val="yellow"/>
        </w:rPr>
        <w:t>5</w:t>
      </w:r>
      <w:r w:rsidR="00D37BC2" w:rsidRPr="00737254">
        <w:rPr>
          <w:noProof/>
          <w:highlight w:val="yellow"/>
        </w:rPr>
        <w:fldChar w:fldCharType="end"/>
      </w:r>
      <w:r w:rsidRPr="00737254">
        <w:rPr>
          <w:highlight w:val="yellow"/>
        </w:rPr>
        <w:t xml:space="preserve"> – Report Revision</w:t>
      </w:r>
      <w:bookmarkEnd w:id="82"/>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816"/>
        <w:gridCol w:w="1267"/>
        <w:gridCol w:w="4461"/>
      </w:tblGrid>
      <w:tr w:rsidR="001A14AF" w:rsidRPr="00737254" w14:paraId="004DD60C" w14:textId="77777777" w:rsidTr="00414A5E">
        <w:trPr>
          <w:jc w:val="center"/>
        </w:trPr>
        <w:tc>
          <w:tcPr>
            <w:tcW w:w="1838" w:type="dxa"/>
            <w:shd w:val="clear" w:color="auto" w:fill="D9D9D9" w:themeFill="background1" w:themeFillShade="D9"/>
          </w:tcPr>
          <w:p w14:paraId="3F818695" w14:textId="77777777" w:rsidR="001A14AF" w:rsidRPr="00737254" w:rsidRDefault="001A14AF" w:rsidP="00DA7D8D">
            <w:pPr>
              <w:spacing w:before="0" w:after="0"/>
              <w:jc w:val="center"/>
              <w:rPr>
                <w:b/>
                <w:sz w:val="18"/>
                <w:szCs w:val="18"/>
                <w:highlight w:val="yellow"/>
              </w:rPr>
            </w:pPr>
            <w:r w:rsidRPr="00737254">
              <w:rPr>
                <w:b/>
                <w:sz w:val="18"/>
                <w:szCs w:val="18"/>
                <w:highlight w:val="yellow"/>
              </w:rPr>
              <w:t>Date</w:t>
            </w:r>
          </w:p>
        </w:tc>
        <w:tc>
          <w:tcPr>
            <w:tcW w:w="714" w:type="dxa"/>
            <w:shd w:val="clear" w:color="auto" w:fill="D9D9D9" w:themeFill="background1" w:themeFillShade="D9"/>
          </w:tcPr>
          <w:p w14:paraId="6714E15C" w14:textId="77777777" w:rsidR="001A14AF" w:rsidRPr="00737254" w:rsidRDefault="001A14AF" w:rsidP="00DA7D8D">
            <w:pPr>
              <w:spacing w:before="0" w:after="0"/>
              <w:jc w:val="center"/>
              <w:rPr>
                <w:b/>
                <w:sz w:val="18"/>
                <w:szCs w:val="18"/>
                <w:highlight w:val="yellow"/>
              </w:rPr>
            </w:pPr>
            <w:r w:rsidRPr="00737254">
              <w:rPr>
                <w:b/>
                <w:sz w:val="18"/>
                <w:szCs w:val="18"/>
                <w:highlight w:val="yellow"/>
              </w:rPr>
              <w:t>Version</w:t>
            </w:r>
          </w:p>
        </w:tc>
        <w:tc>
          <w:tcPr>
            <w:tcW w:w="1276" w:type="dxa"/>
            <w:shd w:val="clear" w:color="auto" w:fill="D9D9D9" w:themeFill="background1" w:themeFillShade="D9"/>
          </w:tcPr>
          <w:p w14:paraId="27168175" w14:textId="77777777" w:rsidR="001A14AF" w:rsidRPr="00737254" w:rsidRDefault="001A14AF" w:rsidP="00DA7D8D">
            <w:pPr>
              <w:spacing w:before="0" w:after="0"/>
              <w:jc w:val="center"/>
              <w:rPr>
                <w:b/>
                <w:sz w:val="18"/>
                <w:szCs w:val="18"/>
                <w:highlight w:val="yellow"/>
              </w:rPr>
            </w:pPr>
            <w:r w:rsidRPr="00737254">
              <w:rPr>
                <w:b/>
                <w:sz w:val="18"/>
                <w:szCs w:val="18"/>
                <w:highlight w:val="yellow"/>
              </w:rPr>
              <w:t>By</w:t>
            </w:r>
          </w:p>
        </w:tc>
        <w:tc>
          <w:tcPr>
            <w:tcW w:w="4536" w:type="dxa"/>
            <w:shd w:val="clear" w:color="auto" w:fill="D9D9D9" w:themeFill="background1" w:themeFillShade="D9"/>
          </w:tcPr>
          <w:p w14:paraId="257122B9" w14:textId="77777777" w:rsidR="001A14AF" w:rsidRPr="00737254" w:rsidRDefault="001A14AF" w:rsidP="00DA7D8D">
            <w:pPr>
              <w:spacing w:before="0" w:after="0"/>
              <w:jc w:val="left"/>
              <w:rPr>
                <w:b/>
                <w:sz w:val="18"/>
                <w:szCs w:val="18"/>
                <w:highlight w:val="yellow"/>
              </w:rPr>
            </w:pPr>
            <w:r w:rsidRPr="00737254">
              <w:rPr>
                <w:b/>
                <w:sz w:val="18"/>
                <w:szCs w:val="18"/>
                <w:highlight w:val="yellow"/>
              </w:rPr>
              <w:t>Description</w:t>
            </w:r>
          </w:p>
        </w:tc>
      </w:tr>
      <w:tr w:rsidR="001A14AF" w:rsidRPr="00737254" w14:paraId="6BED47B6" w14:textId="77777777" w:rsidTr="00414A5E">
        <w:trPr>
          <w:jc w:val="center"/>
        </w:trPr>
        <w:tc>
          <w:tcPr>
            <w:tcW w:w="1838" w:type="dxa"/>
            <w:vAlign w:val="center"/>
          </w:tcPr>
          <w:p w14:paraId="45193EBC" w14:textId="77777777" w:rsidR="001A14AF" w:rsidRPr="00737254" w:rsidRDefault="00F32854" w:rsidP="004665A6">
            <w:pPr>
              <w:spacing w:before="0" w:after="0"/>
              <w:jc w:val="center"/>
              <w:rPr>
                <w:sz w:val="18"/>
                <w:szCs w:val="18"/>
                <w:highlight w:val="yellow"/>
              </w:rPr>
            </w:pPr>
            <w:r w:rsidRPr="00737254">
              <w:rPr>
                <w:sz w:val="18"/>
                <w:szCs w:val="18"/>
                <w:highlight w:val="yellow"/>
              </w:rPr>
              <w:t>July</w:t>
            </w:r>
            <w:r w:rsidR="004665A6" w:rsidRPr="00737254">
              <w:rPr>
                <w:sz w:val="18"/>
                <w:szCs w:val="18"/>
                <w:highlight w:val="yellow"/>
              </w:rPr>
              <w:t xml:space="preserve"> 12</w:t>
            </w:r>
            <w:r w:rsidR="001A14AF" w:rsidRPr="00737254">
              <w:rPr>
                <w:sz w:val="18"/>
                <w:szCs w:val="18"/>
                <w:highlight w:val="yellow"/>
              </w:rPr>
              <w:t>, 201</w:t>
            </w:r>
            <w:r w:rsidRPr="00737254">
              <w:rPr>
                <w:sz w:val="18"/>
                <w:szCs w:val="18"/>
                <w:highlight w:val="yellow"/>
              </w:rPr>
              <w:t>8</w:t>
            </w:r>
          </w:p>
        </w:tc>
        <w:tc>
          <w:tcPr>
            <w:tcW w:w="714" w:type="dxa"/>
          </w:tcPr>
          <w:p w14:paraId="74888ADC" w14:textId="77777777" w:rsidR="001A14AF" w:rsidRPr="00737254" w:rsidRDefault="001A14AF" w:rsidP="00DA7D8D">
            <w:pPr>
              <w:spacing w:before="0" w:after="0"/>
              <w:jc w:val="center"/>
              <w:rPr>
                <w:sz w:val="18"/>
                <w:szCs w:val="18"/>
                <w:highlight w:val="yellow"/>
              </w:rPr>
            </w:pPr>
            <w:r w:rsidRPr="00737254">
              <w:rPr>
                <w:sz w:val="18"/>
                <w:szCs w:val="18"/>
                <w:highlight w:val="yellow"/>
              </w:rPr>
              <w:t>0.1</w:t>
            </w:r>
          </w:p>
        </w:tc>
        <w:tc>
          <w:tcPr>
            <w:tcW w:w="1276" w:type="dxa"/>
            <w:vAlign w:val="center"/>
          </w:tcPr>
          <w:p w14:paraId="35441CF9" w14:textId="77777777" w:rsidR="001A14AF" w:rsidRPr="00737254" w:rsidRDefault="001A14AF" w:rsidP="00DA7D8D">
            <w:pPr>
              <w:spacing w:before="0" w:after="0"/>
              <w:jc w:val="center"/>
              <w:rPr>
                <w:sz w:val="18"/>
                <w:szCs w:val="18"/>
                <w:highlight w:val="yellow"/>
              </w:rPr>
            </w:pPr>
            <w:r w:rsidRPr="00737254">
              <w:rPr>
                <w:sz w:val="18"/>
                <w:szCs w:val="18"/>
                <w:highlight w:val="yellow"/>
              </w:rPr>
              <w:t>Dynamic Risk</w:t>
            </w:r>
          </w:p>
        </w:tc>
        <w:tc>
          <w:tcPr>
            <w:tcW w:w="4536" w:type="dxa"/>
            <w:vAlign w:val="center"/>
          </w:tcPr>
          <w:p w14:paraId="11184A76" w14:textId="77777777" w:rsidR="001A14AF" w:rsidRPr="00737254" w:rsidRDefault="001A14AF" w:rsidP="00DA7D8D">
            <w:pPr>
              <w:spacing w:before="0" w:after="0"/>
              <w:jc w:val="left"/>
              <w:rPr>
                <w:sz w:val="18"/>
                <w:szCs w:val="18"/>
                <w:highlight w:val="yellow"/>
              </w:rPr>
            </w:pPr>
            <w:r w:rsidRPr="00737254">
              <w:rPr>
                <w:sz w:val="18"/>
                <w:szCs w:val="18"/>
                <w:highlight w:val="yellow"/>
              </w:rPr>
              <w:t>Date of Issue</w:t>
            </w:r>
          </w:p>
        </w:tc>
      </w:tr>
      <w:tr w:rsidR="00414A5E" w:rsidRPr="00737254" w14:paraId="0F4AED78" w14:textId="77777777" w:rsidTr="00414A5E">
        <w:trPr>
          <w:jc w:val="center"/>
        </w:trPr>
        <w:tc>
          <w:tcPr>
            <w:tcW w:w="1838" w:type="dxa"/>
            <w:vAlign w:val="center"/>
          </w:tcPr>
          <w:p w14:paraId="08E50FD3" w14:textId="77777777" w:rsidR="00414A5E" w:rsidRPr="00737254" w:rsidRDefault="00414A5E" w:rsidP="004665A6">
            <w:pPr>
              <w:spacing w:before="0" w:after="0"/>
              <w:jc w:val="center"/>
              <w:rPr>
                <w:sz w:val="18"/>
                <w:szCs w:val="18"/>
                <w:highlight w:val="yellow"/>
              </w:rPr>
            </w:pPr>
            <w:r w:rsidRPr="00737254">
              <w:rPr>
                <w:sz w:val="18"/>
                <w:szCs w:val="18"/>
                <w:highlight w:val="yellow"/>
              </w:rPr>
              <w:t>September 27, 2018</w:t>
            </w:r>
          </w:p>
        </w:tc>
        <w:tc>
          <w:tcPr>
            <w:tcW w:w="714" w:type="dxa"/>
          </w:tcPr>
          <w:p w14:paraId="569CCB1F" w14:textId="77777777" w:rsidR="00414A5E" w:rsidRPr="00737254" w:rsidRDefault="00414A5E" w:rsidP="00DA7D8D">
            <w:pPr>
              <w:spacing w:before="0" w:after="0"/>
              <w:jc w:val="center"/>
              <w:rPr>
                <w:sz w:val="18"/>
                <w:szCs w:val="18"/>
                <w:highlight w:val="yellow"/>
              </w:rPr>
            </w:pPr>
            <w:r w:rsidRPr="00737254">
              <w:rPr>
                <w:sz w:val="18"/>
                <w:szCs w:val="18"/>
                <w:highlight w:val="yellow"/>
              </w:rPr>
              <w:t>0.2</w:t>
            </w:r>
          </w:p>
        </w:tc>
        <w:tc>
          <w:tcPr>
            <w:tcW w:w="1276" w:type="dxa"/>
            <w:vAlign w:val="center"/>
          </w:tcPr>
          <w:p w14:paraId="58294A50" w14:textId="77777777" w:rsidR="00414A5E" w:rsidRPr="00737254" w:rsidRDefault="00414A5E" w:rsidP="00DA7D8D">
            <w:pPr>
              <w:spacing w:before="0" w:after="0"/>
              <w:jc w:val="center"/>
              <w:rPr>
                <w:sz w:val="18"/>
                <w:szCs w:val="18"/>
                <w:highlight w:val="yellow"/>
              </w:rPr>
            </w:pPr>
            <w:r w:rsidRPr="00737254">
              <w:rPr>
                <w:sz w:val="18"/>
                <w:szCs w:val="18"/>
                <w:highlight w:val="yellow"/>
              </w:rPr>
              <w:t>Dynamic Risk</w:t>
            </w:r>
          </w:p>
        </w:tc>
        <w:tc>
          <w:tcPr>
            <w:tcW w:w="4536" w:type="dxa"/>
            <w:vAlign w:val="center"/>
          </w:tcPr>
          <w:p w14:paraId="4314C80A" w14:textId="77777777" w:rsidR="00414A5E" w:rsidRPr="00737254" w:rsidRDefault="00414A5E" w:rsidP="00DA7D8D">
            <w:pPr>
              <w:spacing w:before="0" w:after="0"/>
              <w:jc w:val="left"/>
              <w:rPr>
                <w:sz w:val="18"/>
                <w:szCs w:val="18"/>
                <w:highlight w:val="yellow"/>
              </w:rPr>
            </w:pPr>
            <w:r w:rsidRPr="00737254">
              <w:rPr>
                <w:sz w:val="18"/>
                <w:szCs w:val="18"/>
                <w:highlight w:val="yellow"/>
              </w:rPr>
              <w:t xml:space="preserve">Update </w:t>
            </w:r>
            <w:r w:rsidR="006C41A8" w:rsidRPr="00737254">
              <w:rPr>
                <w:sz w:val="18"/>
                <w:szCs w:val="18"/>
                <w:highlight w:val="yellow"/>
              </w:rPr>
              <w:t xml:space="preserve">DRAFT </w:t>
            </w:r>
            <w:r w:rsidRPr="00737254">
              <w:rPr>
                <w:sz w:val="18"/>
                <w:szCs w:val="18"/>
                <w:highlight w:val="yellow"/>
              </w:rPr>
              <w:t>report based on Plains’ feedback</w:t>
            </w:r>
          </w:p>
        </w:tc>
      </w:tr>
      <w:tr w:rsidR="009C0B3C" w:rsidRPr="00737254" w14:paraId="05897B19" w14:textId="77777777" w:rsidTr="00414A5E">
        <w:trPr>
          <w:jc w:val="center"/>
        </w:trPr>
        <w:tc>
          <w:tcPr>
            <w:tcW w:w="1838" w:type="dxa"/>
            <w:vAlign w:val="center"/>
          </w:tcPr>
          <w:p w14:paraId="6A32E824" w14:textId="0828B370" w:rsidR="009C0B3C" w:rsidRPr="00737254" w:rsidRDefault="000A3EE8" w:rsidP="004665A6">
            <w:pPr>
              <w:spacing w:before="0" w:after="0"/>
              <w:jc w:val="center"/>
              <w:rPr>
                <w:sz w:val="18"/>
                <w:szCs w:val="18"/>
                <w:highlight w:val="yellow"/>
              </w:rPr>
            </w:pPr>
            <w:r w:rsidRPr="00737254">
              <w:rPr>
                <w:sz w:val="18"/>
                <w:szCs w:val="18"/>
                <w:highlight w:val="yellow"/>
              </w:rPr>
              <w:t>November 14</w:t>
            </w:r>
            <w:r w:rsidR="0030312E" w:rsidRPr="00737254">
              <w:rPr>
                <w:sz w:val="18"/>
                <w:szCs w:val="18"/>
                <w:highlight w:val="yellow"/>
              </w:rPr>
              <w:t>, 2018</w:t>
            </w:r>
          </w:p>
        </w:tc>
        <w:tc>
          <w:tcPr>
            <w:tcW w:w="714" w:type="dxa"/>
          </w:tcPr>
          <w:p w14:paraId="3E00948E" w14:textId="591EEFDB" w:rsidR="009C0B3C" w:rsidRPr="00737254" w:rsidRDefault="009C0B3C" w:rsidP="00DA7D8D">
            <w:pPr>
              <w:spacing w:before="0" w:after="0"/>
              <w:jc w:val="center"/>
              <w:rPr>
                <w:sz w:val="18"/>
                <w:szCs w:val="18"/>
                <w:highlight w:val="yellow"/>
              </w:rPr>
            </w:pPr>
            <w:r w:rsidRPr="00737254">
              <w:rPr>
                <w:sz w:val="18"/>
                <w:szCs w:val="18"/>
                <w:highlight w:val="yellow"/>
              </w:rPr>
              <w:t>0.3</w:t>
            </w:r>
          </w:p>
        </w:tc>
        <w:tc>
          <w:tcPr>
            <w:tcW w:w="1276" w:type="dxa"/>
            <w:vAlign w:val="center"/>
          </w:tcPr>
          <w:p w14:paraId="374FDF82" w14:textId="682F2B62" w:rsidR="009C0B3C" w:rsidRPr="00737254" w:rsidRDefault="009C0B3C" w:rsidP="00DA7D8D">
            <w:pPr>
              <w:spacing w:before="0" w:after="0"/>
              <w:jc w:val="center"/>
              <w:rPr>
                <w:sz w:val="18"/>
                <w:szCs w:val="18"/>
                <w:highlight w:val="yellow"/>
              </w:rPr>
            </w:pPr>
            <w:r w:rsidRPr="00737254">
              <w:rPr>
                <w:sz w:val="18"/>
                <w:szCs w:val="18"/>
                <w:highlight w:val="yellow"/>
              </w:rPr>
              <w:t>Dynamic Risk</w:t>
            </w:r>
          </w:p>
        </w:tc>
        <w:tc>
          <w:tcPr>
            <w:tcW w:w="4536" w:type="dxa"/>
            <w:vAlign w:val="center"/>
          </w:tcPr>
          <w:p w14:paraId="0E3E427D" w14:textId="601E199E" w:rsidR="009C0B3C" w:rsidRPr="00737254" w:rsidRDefault="009C0B3C" w:rsidP="00DA7D8D">
            <w:pPr>
              <w:spacing w:before="0" w:after="0"/>
              <w:jc w:val="left"/>
              <w:rPr>
                <w:sz w:val="18"/>
                <w:szCs w:val="18"/>
                <w:highlight w:val="yellow"/>
              </w:rPr>
            </w:pPr>
            <w:r w:rsidRPr="00737254">
              <w:rPr>
                <w:sz w:val="18"/>
                <w:szCs w:val="18"/>
                <w:highlight w:val="yellow"/>
              </w:rPr>
              <w:t>Update DRAFT report based on Plains’ feedback</w:t>
            </w:r>
          </w:p>
        </w:tc>
      </w:tr>
      <w:tr w:rsidR="006A7ACC" w:rsidRPr="00737254" w14:paraId="2AC5840D" w14:textId="77777777" w:rsidTr="00414A5E">
        <w:trPr>
          <w:jc w:val="center"/>
        </w:trPr>
        <w:tc>
          <w:tcPr>
            <w:tcW w:w="1838" w:type="dxa"/>
            <w:vAlign w:val="center"/>
          </w:tcPr>
          <w:p w14:paraId="45714BD8" w14:textId="7CB714E4" w:rsidR="006A7ACC" w:rsidRPr="00737254" w:rsidRDefault="006A7ACC" w:rsidP="004665A6">
            <w:pPr>
              <w:spacing w:before="0" w:after="0"/>
              <w:jc w:val="center"/>
              <w:rPr>
                <w:sz w:val="18"/>
                <w:szCs w:val="18"/>
                <w:highlight w:val="yellow"/>
              </w:rPr>
            </w:pPr>
            <w:r w:rsidRPr="00737254">
              <w:rPr>
                <w:sz w:val="18"/>
                <w:szCs w:val="18"/>
                <w:highlight w:val="yellow"/>
              </w:rPr>
              <w:t>November 21, 2018</w:t>
            </w:r>
          </w:p>
        </w:tc>
        <w:tc>
          <w:tcPr>
            <w:tcW w:w="714" w:type="dxa"/>
          </w:tcPr>
          <w:p w14:paraId="267769F9" w14:textId="5A9B79C5" w:rsidR="006A7ACC" w:rsidRPr="00737254" w:rsidRDefault="006A7ACC" w:rsidP="00DA7D8D">
            <w:pPr>
              <w:spacing w:before="0" w:after="0"/>
              <w:jc w:val="center"/>
              <w:rPr>
                <w:sz w:val="18"/>
                <w:szCs w:val="18"/>
                <w:highlight w:val="yellow"/>
              </w:rPr>
            </w:pPr>
            <w:r w:rsidRPr="00737254">
              <w:rPr>
                <w:sz w:val="18"/>
                <w:szCs w:val="18"/>
                <w:highlight w:val="yellow"/>
              </w:rPr>
              <w:t>0.4</w:t>
            </w:r>
          </w:p>
        </w:tc>
        <w:tc>
          <w:tcPr>
            <w:tcW w:w="1276" w:type="dxa"/>
            <w:vAlign w:val="center"/>
          </w:tcPr>
          <w:p w14:paraId="4E293A64" w14:textId="2D8AAF99" w:rsidR="006A7ACC" w:rsidRPr="00737254" w:rsidRDefault="006A7ACC" w:rsidP="00DA7D8D">
            <w:pPr>
              <w:spacing w:before="0" w:after="0"/>
              <w:jc w:val="center"/>
              <w:rPr>
                <w:sz w:val="18"/>
                <w:szCs w:val="18"/>
                <w:highlight w:val="yellow"/>
              </w:rPr>
            </w:pPr>
            <w:r w:rsidRPr="00737254">
              <w:rPr>
                <w:sz w:val="18"/>
                <w:szCs w:val="18"/>
                <w:highlight w:val="yellow"/>
              </w:rPr>
              <w:t>Dynamic Risk</w:t>
            </w:r>
          </w:p>
        </w:tc>
        <w:tc>
          <w:tcPr>
            <w:tcW w:w="4536" w:type="dxa"/>
            <w:vAlign w:val="center"/>
          </w:tcPr>
          <w:p w14:paraId="1EB1EC5E" w14:textId="27F4F5C5" w:rsidR="006A7ACC" w:rsidRPr="00737254" w:rsidRDefault="006A7ACC" w:rsidP="00DA7D8D">
            <w:pPr>
              <w:spacing w:before="0" w:after="0"/>
              <w:jc w:val="left"/>
              <w:rPr>
                <w:sz w:val="18"/>
                <w:szCs w:val="18"/>
                <w:highlight w:val="yellow"/>
              </w:rPr>
            </w:pPr>
            <w:r w:rsidRPr="00737254">
              <w:rPr>
                <w:sz w:val="18"/>
                <w:szCs w:val="18"/>
                <w:highlight w:val="yellow"/>
              </w:rPr>
              <w:t>Update DRAFT report based on Plains’ feedback</w:t>
            </w:r>
          </w:p>
        </w:tc>
      </w:tr>
      <w:tr w:rsidR="006B3D80" w:rsidRPr="00737254" w14:paraId="2552E8B5" w14:textId="77777777" w:rsidTr="00414A5E">
        <w:trPr>
          <w:jc w:val="center"/>
        </w:trPr>
        <w:tc>
          <w:tcPr>
            <w:tcW w:w="1838" w:type="dxa"/>
            <w:vAlign w:val="center"/>
          </w:tcPr>
          <w:p w14:paraId="549855A4" w14:textId="49DB6320" w:rsidR="006B3D80" w:rsidRPr="00737254" w:rsidRDefault="006B3D80" w:rsidP="004665A6">
            <w:pPr>
              <w:spacing w:before="0" w:after="0"/>
              <w:jc w:val="center"/>
              <w:rPr>
                <w:sz w:val="18"/>
                <w:szCs w:val="18"/>
                <w:highlight w:val="yellow"/>
              </w:rPr>
            </w:pPr>
            <w:r w:rsidRPr="00737254">
              <w:rPr>
                <w:sz w:val="18"/>
                <w:szCs w:val="18"/>
                <w:highlight w:val="yellow"/>
              </w:rPr>
              <w:t>November 28, 2018</w:t>
            </w:r>
          </w:p>
        </w:tc>
        <w:tc>
          <w:tcPr>
            <w:tcW w:w="714" w:type="dxa"/>
          </w:tcPr>
          <w:p w14:paraId="731A5F0C" w14:textId="5278F48D" w:rsidR="006B3D80" w:rsidRPr="00737254" w:rsidRDefault="006B3D80" w:rsidP="00DA7D8D">
            <w:pPr>
              <w:spacing w:before="0" w:after="0"/>
              <w:jc w:val="center"/>
              <w:rPr>
                <w:sz w:val="18"/>
                <w:szCs w:val="18"/>
                <w:highlight w:val="yellow"/>
              </w:rPr>
            </w:pPr>
            <w:r w:rsidRPr="00737254">
              <w:rPr>
                <w:sz w:val="18"/>
                <w:szCs w:val="18"/>
                <w:highlight w:val="yellow"/>
              </w:rPr>
              <w:t>0.5</w:t>
            </w:r>
          </w:p>
        </w:tc>
        <w:tc>
          <w:tcPr>
            <w:tcW w:w="1276" w:type="dxa"/>
            <w:vAlign w:val="center"/>
          </w:tcPr>
          <w:p w14:paraId="55BD53D5" w14:textId="307E0774" w:rsidR="006B3D80" w:rsidRPr="00737254" w:rsidRDefault="006B3D80" w:rsidP="00DA7D8D">
            <w:pPr>
              <w:spacing w:before="0" w:after="0"/>
              <w:jc w:val="center"/>
              <w:rPr>
                <w:sz w:val="18"/>
                <w:szCs w:val="18"/>
                <w:highlight w:val="yellow"/>
              </w:rPr>
            </w:pPr>
            <w:r w:rsidRPr="00737254">
              <w:rPr>
                <w:sz w:val="18"/>
                <w:szCs w:val="18"/>
                <w:highlight w:val="yellow"/>
              </w:rPr>
              <w:t>Dynamic Risk</w:t>
            </w:r>
          </w:p>
        </w:tc>
        <w:tc>
          <w:tcPr>
            <w:tcW w:w="4536" w:type="dxa"/>
            <w:vAlign w:val="center"/>
          </w:tcPr>
          <w:p w14:paraId="5B45F19D" w14:textId="35F438B6" w:rsidR="006B3D80" w:rsidRPr="00737254" w:rsidRDefault="006B3D80" w:rsidP="00DA7D8D">
            <w:pPr>
              <w:spacing w:before="0" w:after="0"/>
              <w:jc w:val="left"/>
              <w:rPr>
                <w:sz w:val="18"/>
                <w:szCs w:val="18"/>
                <w:highlight w:val="yellow"/>
              </w:rPr>
            </w:pPr>
            <w:r w:rsidRPr="00737254">
              <w:rPr>
                <w:sz w:val="18"/>
                <w:szCs w:val="18"/>
                <w:highlight w:val="yellow"/>
              </w:rPr>
              <w:t>Update Executive Summary and Risk Comparison based on Plains’ feedback</w:t>
            </w:r>
          </w:p>
        </w:tc>
      </w:tr>
      <w:tr w:rsidR="004618B7" w:rsidRPr="00737254" w14:paraId="7EA029E9" w14:textId="77777777" w:rsidTr="00414A5E">
        <w:trPr>
          <w:jc w:val="center"/>
        </w:trPr>
        <w:tc>
          <w:tcPr>
            <w:tcW w:w="1838" w:type="dxa"/>
            <w:vAlign w:val="center"/>
          </w:tcPr>
          <w:p w14:paraId="0EB518BD" w14:textId="587A2DAB" w:rsidR="004618B7" w:rsidRPr="00737254" w:rsidRDefault="004618B7" w:rsidP="004665A6">
            <w:pPr>
              <w:spacing w:before="0" w:after="0"/>
              <w:jc w:val="center"/>
              <w:rPr>
                <w:sz w:val="18"/>
                <w:szCs w:val="18"/>
                <w:highlight w:val="yellow"/>
              </w:rPr>
            </w:pPr>
            <w:r w:rsidRPr="00737254">
              <w:rPr>
                <w:sz w:val="18"/>
                <w:szCs w:val="18"/>
                <w:highlight w:val="yellow"/>
              </w:rPr>
              <w:t>December 13, 2018</w:t>
            </w:r>
          </w:p>
        </w:tc>
        <w:tc>
          <w:tcPr>
            <w:tcW w:w="714" w:type="dxa"/>
          </w:tcPr>
          <w:p w14:paraId="5482C9D3" w14:textId="7D9609A8" w:rsidR="004618B7" w:rsidRPr="00737254" w:rsidRDefault="004618B7" w:rsidP="00DA7D8D">
            <w:pPr>
              <w:spacing w:before="0" w:after="0"/>
              <w:jc w:val="center"/>
              <w:rPr>
                <w:sz w:val="18"/>
                <w:szCs w:val="18"/>
                <w:highlight w:val="yellow"/>
              </w:rPr>
            </w:pPr>
            <w:r w:rsidRPr="00737254">
              <w:rPr>
                <w:sz w:val="18"/>
                <w:szCs w:val="18"/>
                <w:highlight w:val="yellow"/>
              </w:rPr>
              <w:t>1.0</w:t>
            </w:r>
          </w:p>
        </w:tc>
        <w:tc>
          <w:tcPr>
            <w:tcW w:w="1276" w:type="dxa"/>
            <w:vAlign w:val="center"/>
          </w:tcPr>
          <w:p w14:paraId="38858236" w14:textId="0D965422" w:rsidR="004618B7" w:rsidRPr="00737254" w:rsidRDefault="004618B7" w:rsidP="00DA7D8D">
            <w:pPr>
              <w:spacing w:before="0" w:after="0"/>
              <w:jc w:val="center"/>
              <w:rPr>
                <w:sz w:val="18"/>
                <w:szCs w:val="18"/>
                <w:highlight w:val="yellow"/>
              </w:rPr>
            </w:pPr>
            <w:r w:rsidRPr="00737254">
              <w:rPr>
                <w:sz w:val="18"/>
                <w:szCs w:val="18"/>
                <w:highlight w:val="yellow"/>
              </w:rPr>
              <w:t>Dynamic Risk</w:t>
            </w:r>
          </w:p>
        </w:tc>
        <w:tc>
          <w:tcPr>
            <w:tcW w:w="4536" w:type="dxa"/>
            <w:vAlign w:val="center"/>
          </w:tcPr>
          <w:p w14:paraId="74E1344B" w14:textId="7008C6EF" w:rsidR="004618B7" w:rsidRPr="00737254" w:rsidRDefault="004618B7" w:rsidP="00DA7D8D">
            <w:pPr>
              <w:spacing w:before="0" w:after="0"/>
              <w:jc w:val="left"/>
              <w:rPr>
                <w:sz w:val="18"/>
                <w:szCs w:val="18"/>
                <w:highlight w:val="yellow"/>
              </w:rPr>
            </w:pPr>
            <w:r w:rsidRPr="00737254">
              <w:rPr>
                <w:sz w:val="18"/>
                <w:szCs w:val="18"/>
                <w:highlight w:val="yellow"/>
              </w:rPr>
              <w:t>Date of Finalization</w:t>
            </w:r>
          </w:p>
        </w:tc>
      </w:tr>
    </w:tbl>
    <w:p w14:paraId="4884D329" w14:textId="77777777" w:rsidR="00CF0179" w:rsidRPr="00737254" w:rsidRDefault="00CF0179" w:rsidP="001A14AF">
      <w:pPr>
        <w:rPr>
          <w:highlight w:val="yellow"/>
        </w:rPr>
      </w:pPr>
    </w:p>
    <w:p w14:paraId="2AA59913" w14:textId="77777777" w:rsidR="00CF0179" w:rsidRPr="00737254" w:rsidRDefault="00CF0179" w:rsidP="00CF0179">
      <w:pPr>
        <w:rPr>
          <w:highlight w:val="yellow"/>
        </w:rPr>
      </w:pPr>
    </w:p>
    <w:p w14:paraId="2DEE24D4" w14:textId="77777777" w:rsidR="00CF0179" w:rsidRPr="00737254" w:rsidRDefault="00CF0179" w:rsidP="00CF0179">
      <w:pPr>
        <w:rPr>
          <w:highlight w:val="yellow"/>
        </w:rPr>
      </w:pPr>
    </w:p>
    <w:p w14:paraId="240791F7" w14:textId="77777777" w:rsidR="00CF0179" w:rsidRPr="00737254" w:rsidRDefault="00CF0179" w:rsidP="00CF0179">
      <w:pPr>
        <w:rPr>
          <w:highlight w:val="yellow"/>
        </w:rPr>
      </w:pPr>
    </w:p>
    <w:p w14:paraId="51776601" w14:textId="77777777" w:rsidR="00CF0179" w:rsidRPr="00737254" w:rsidRDefault="00CF0179" w:rsidP="00CF0179">
      <w:pPr>
        <w:rPr>
          <w:highlight w:val="yellow"/>
        </w:rPr>
      </w:pPr>
    </w:p>
    <w:p w14:paraId="6C9113D2" w14:textId="77777777" w:rsidR="00CF0179" w:rsidRPr="00737254" w:rsidRDefault="00CF0179" w:rsidP="00CF0179">
      <w:pPr>
        <w:tabs>
          <w:tab w:val="left" w:pos="5576"/>
        </w:tabs>
        <w:rPr>
          <w:highlight w:val="yellow"/>
        </w:rPr>
      </w:pPr>
      <w:r w:rsidRPr="00737254">
        <w:rPr>
          <w:highlight w:val="yellow"/>
        </w:rPr>
        <w:tab/>
      </w:r>
    </w:p>
    <w:p w14:paraId="14B248DE" w14:textId="77777777" w:rsidR="001A14AF" w:rsidRPr="00737254" w:rsidRDefault="00CF0179" w:rsidP="00CF0179">
      <w:pPr>
        <w:tabs>
          <w:tab w:val="left" w:pos="5576"/>
        </w:tabs>
        <w:rPr>
          <w:highlight w:val="yellow"/>
        </w:rPr>
        <w:sectPr w:rsidR="001A14AF" w:rsidRPr="00737254" w:rsidSect="00B16385">
          <w:headerReference w:type="default" r:id="rId54"/>
          <w:footerReference w:type="default" r:id="rId55"/>
          <w:endnotePr>
            <w:numFmt w:val="decimal"/>
          </w:endnotePr>
          <w:pgSz w:w="12240" w:h="15840" w:code="1"/>
          <w:pgMar w:top="1843" w:right="1440" w:bottom="1440" w:left="1701" w:header="709" w:footer="289" w:gutter="0"/>
          <w:cols w:space="708"/>
          <w:docGrid w:linePitch="360"/>
        </w:sectPr>
      </w:pPr>
      <w:r w:rsidRPr="00737254">
        <w:rPr>
          <w:highlight w:val="yellow"/>
        </w:rPr>
        <w:tab/>
      </w:r>
    </w:p>
    <w:p w14:paraId="0B7575DD" w14:textId="7C3E5AE3" w:rsidR="009A68D1" w:rsidRPr="009A68D1" w:rsidRDefault="009A68D1" w:rsidP="00AA1A1C">
      <w:pPr>
        <w:pStyle w:val="Appendix"/>
        <w:rPr>
          <w:highlight w:val="yellow"/>
        </w:rPr>
      </w:pPr>
      <w:bookmarkStart w:id="83" w:name="_Toc26168894"/>
      <w:bookmarkStart w:id="84" w:name="_Ref430100814"/>
      <w:bookmarkStart w:id="85" w:name="_Toc519153115"/>
      <w:r w:rsidRPr="009A68D1">
        <w:rPr>
          <w:highlight w:val="yellow"/>
        </w:rPr>
        <w:lastRenderedPageBreak/>
        <w:t>– 2019 quantitative algorithm outputs</w:t>
      </w:r>
      <w:bookmarkEnd w:id="83"/>
    </w:p>
    <w:p w14:paraId="7F31C31A" w14:textId="7C528090" w:rsidR="009A68D1" w:rsidRPr="009A68D1" w:rsidRDefault="009A68D1" w:rsidP="009A68D1">
      <w:pPr>
        <w:rPr>
          <w:highlight w:val="yellow"/>
        </w:rPr>
      </w:pPr>
      <w:r w:rsidRPr="009A68D1">
        <w:rPr>
          <w:highlight w:val="yellow"/>
        </w:rPr>
        <w:t>Leak vs. rupture results</w:t>
      </w:r>
    </w:p>
    <w:p w14:paraId="041B11D2" w14:textId="6C37CB33" w:rsidR="009A68D1" w:rsidRDefault="009A68D1" w:rsidP="009A68D1">
      <w:pPr>
        <w:rPr>
          <w:highlight w:val="yellow"/>
        </w:rPr>
      </w:pPr>
      <w:r w:rsidRPr="009A68D1">
        <w:rPr>
          <w:highlight w:val="yellow"/>
        </w:rPr>
        <w:t>Leak vs. rupture results mapped to Plains ORM</w:t>
      </w:r>
    </w:p>
    <w:p w14:paraId="337B551F" w14:textId="77777777" w:rsidR="00AA1A1C" w:rsidRPr="009A68D1" w:rsidRDefault="00AA1A1C" w:rsidP="009A68D1"/>
    <w:p w14:paraId="16A21D94" w14:textId="6DB3F420" w:rsidR="00E97B35" w:rsidRPr="00737254" w:rsidRDefault="009A68D1" w:rsidP="00AA1A1C">
      <w:pPr>
        <w:pStyle w:val="Appendix"/>
        <w:rPr>
          <w:highlight w:val="yellow"/>
        </w:rPr>
      </w:pPr>
      <w:bookmarkStart w:id="86" w:name="_Toc26168895"/>
      <w:r>
        <w:rPr>
          <w:highlight w:val="yellow"/>
        </w:rPr>
        <w:t>–</w:t>
      </w:r>
      <w:r w:rsidR="00A6215B" w:rsidRPr="00737254">
        <w:rPr>
          <w:highlight w:val="yellow"/>
        </w:rPr>
        <w:t xml:space="preserve"> </w:t>
      </w:r>
      <w:r w:rsidR="00E97B35" w:rsidRPr="00737254">
        <w:rPr>
          <w:highlight w:val="yellow"/>
        </w:rPr>
        <w:t xml:space="preserve">Steps to Map </w:t>
      </w:r>
      <w:r w:rsidR="009F02FC" w:rsidRPr="00737254">
        <w:rPr>
          <w:highlight w:val="yellow"/>
        </w:rPr>
        <w:t xml:space="preserve">Risk </w:t>
      </w:r>
      <w:r w:rsidR="00BE3EA4" w:rsidRPr="00737254">
        <w:rPr>
          <w:highlight w:val="yellow"/>
        </w:rPr>
        <w:t xml:space="preserve">Results </w:t>
      </w:r>
      <w:r w:rsidR="00E97B35" w:rsidRPr="00737254">
        <w:rPr>
          <w:highlight w:val="yellow"/>
        </w:rPr>
        <w:t xml:space="preserve">to the Plains </w:t>
      </w:r>
      <w:r w:rsidR="00BE3EA4" w:rsidRPr="00737254">
        <w:rPr>
          <w:highlight w:val="yellow"/>
        </w:rPr>
        <w:t>ORM</w:t>
      </w:r>
      <w:bookmarkEnd w:id="84"/>
      <w:bookmarkEnd w:id="85"/>
      <w:bookmarkEnd w:id="86"/>
    </w:p>
    <w:p w14:paraId="645581B1" w14:textId="77777777" w:rsidR="00183D5A" w:rsidRPr="00737254" w:rsidRDefault="00183D5A" w:rsidP="00E97B35">
      <w:pPr>
        <w:rPr>
          <w:szCs w:val="22"/>
          <w:highlight w:val="yellow"/>
        </w:rPr>
      </w:pPr>
      <w:r w:rsidRPr="00737254">
        <w:rPr>
          <w:szCs w:val="22"/>
          <w:highlight w:val="yellow"/>
        </w:rPr>
        <w:t>The Plains ORM is a 5 x 5 structure that includes Severity of Consequence on the X</w:t>
      </w:r>
      <w:r w:rsidR="007E48D5" w:rsidRPr="00737254">
        <w:rPr>
          <w:szCs w:val="22"/>
          <w:highlight w:val="yellow"/>
        </w:rPr>
        <w:t>-</w:t>
      </w:r>
      <w:r w:rsidRPr="00737254">
        <w:rPr>
          <w:szCs w:val="22"/>
          <w:highlight w:val="yellow"/>
        </w:rPr>
        <w:t>axis and Likelihood of Occurrence on the Y</w:t>
      </w:r>
      <w:r w:rsidR="007E48D5" w:rsidRPr="00737254">
        <w:rPr>
          <w:szCs w:val="22"/>
          <w:highlight w:val="yellow"/>
        </w:rPr>
        <w:t>-</w:t>
      </w:r>
      <w:r w:rsidRPr="00737254">
        <w:rPr>
          <w:szCs w:val="22"/>
          <w:highlight w:val="yellow"/>
        </w:rPr>
        <w:t>axis.  The resulting combination of consequence and</w:t>
      </w:r>
      <w:r w:rsidR="00B946AF" w:rsidRPr="00737254">
        <w:rPr>
          <w:szCs w:val="22"/>
          <w:highlight w:val="yellow"/>
        </w:rPr>
        <w:t xml:space="preserve"> </w:t>
      </w:r>
      <w:r w:rsidRPr="00737254">
        <w:rPr>
          <w:szCs w:val="22"/>
          <w:highlight w:val="yellow"/>
        </w:rPr>
        <w:t>likelihood lead</w:t>
      </w:r>
      <w:r w:rsidR="007E48D5" w:rsidRPr="00737254">
        <w:rPr>
          <w:szCs w:val="22"/>
          <w:highlight w:val="yellow"/>
        </w:rPr>
        <w:t>s</w:t>
      </w:r>
      <w:r w:rsidRPr="00737254">
        <w:rPr>
          <w:szCs w:val="22"/>
          <w:highlight w:val="yellow"/>
        </w:rPr>
        <w:t xml:space="preserve"> to a risk rating of “Low”, “Medium”, “High” or “Very High”.  The Plains ORM is shown in the figure</w:t>
      </w:r>
      <w:r w:rsidR="001D594E" w:rsidRPr="00737254">
        <w:rPr>
          <w:szCs w:val="22"/>
          <w:highlight w:val="yellow"/>
        </w:rPr>
        <w:t xml:space="preserve"> below</w:t>
      </w:r>
      <w:r w:rsidRPr="00737254">
        <w:rPr>
          <w:szCs w:val="22"/>
          <w:highlight w:val="yellow"/>
        </w:rPr>
        <w:t xml:space="preserve"> along with the detailed description:</w:t>
      </w:r>
    </w:p>
    <w:p w14:paraId="3F5D55B7" w14:textId="77777777" w:rsidR="001D594E" w:rsidRPr="00737254" w:rsidRDefault="001D594E" w:rsidP="001D594E">
      <w:pPr>
        <w:ind w:left="-851"/>
        <w:rPr>
          <w:highlight w:val="yellow"/>
        </w:rPr>
      </w:pPr>
      <w:r w:rsidRPr="00737254">
        <w:rPr>
          <w:noProof/>
          <w:highlight w:val="yellow"/>
        </w:rPr>
        <w:drawing>
          <wp:inline distT="0" distB="0" distL="0" distR="0" wp14:anchorId="50CE1104" wp14:editId="0C6FA3BE">
            <wp:extent cx="6707874" cy="382052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30560" cy="3833444"/>
                    </a:xfrm>
                    <a:prstGeom prst="rect">
                      <a:avLst/>
                    </a:prstGeom>
                  </pic:spPr>
                </pic:pic>
              </a:graphicData>
            </a:graphic>
          </wp:inline>
        </w:drawing>
      </w:r>
    </w:p>
    <w:p w14:paraId="7AAE3554" w14:textId="6978EFFC" w:rsidR="00183D5A" w:rsidRPr="00737254" w:rsidRDefault="001D594E" w:rsidP="003011B7">
      <w:pPr>
        <w:pStyle w:val="Caption"/>
        <w:rPr>
          <w:highlight w:val="yellow"/>
        </w:rPr>
      </w:pPr>
      <w:bookmarkStart w:id="87" w:name="_Toc26169071"/>
      <w:r w:rsidRPr="00737254">
        <w:rPr>
          <w:highlight w:val="yellow"/>
        </w:rPr>
        <w:t xml:space="preserve">Figure </w:t>
      </w:r>
      <w:r w:rsidR="00D37BC2" w:rsidRPr="00737254">
        <w:rPr>
          <w:highlight w:val="yellow"/>
        </w:rPr>
        <w:fldChar w:fldCharType="begin"/>
      </w:r>
      <w:r w:rsidR="00D37BC2" w:rsidRPr="00737254">
        <w:rPr>
          <w:highlight w:val="yellow"/>
        </w:rPr>
        <w:instrText xml:space="preserve"> SEQ Figure \* ARABIC </w:instrText>
      </w:r>
      <w:r w:rsidR="00D37BC2" w:rsidRPr="00737254">
        <w:rPr>
          <w:highlight w:val="yellow"/>
        </w:rPr>
        <w:fldChar w:fldCharType="separate"/>
      </w:r>
      <w:r w:rsidR="00410BB9">
        <w:rPr>
          <w:noProof/>
          <w:highlight w:val="yellow"/>
        </w:rPr>
        <w:t>10</w:t>
      </w:r>
      <w:r w:rsidR="00D37BC2" w:rsidRPr="00737254">
        <w:rPr>
          <w:noProof/>
          <w:highlight w:val="yellow"/>
        </w:rPr>
        <w:fldChar w:fldCharType="end"/>
      </w:r>
      <w:r w:rsidRPr="00737254">
        <w:rPr>
          <w:highlight w:val="yellow"/>
        </w:rPr>
        <w:t xml:space="preserve"> – Plains </w:t>
      </w:r>
      <w:r w:rsidR="00103E81" w:rsidRPr="00737254">
        <w:rPr>
          <w:highlight w:val="yellow"/>
        </w:rPr>
        <w:t>Operational Risk Matrix</w:t>
      </w:r>
      <w:bookmarkEnd w:id="87"/>
    </w:p>
    <w:p w14:paraId="0840CE48" w14:textId="77777777" w:rsidR="00E97B35" w:rsidRPr="00737254" w:rsidRDefault="00E97B35" w:rsidP="00E97B35">
      <w:pPr>
        <w:rPr>
          <w:szCs w:val="22"/>
          <w:highlight w:val="yellow"/>
        </w:rPr>
      </w:pPr>
      <w:r w:rsidRPr="00737254">
        <w:rPr>
          <w:szCs w:val="22"/>
          <w:highlight w:val="yellow"/>
        </w:rPr>
        <w:t xml:space="preserve">The following steps </w:t>
      </w:r>
      <w:r w:rsidR="000B1B9A" w:rsidRPr="00737254">
        <w:rPr>
          <w:szCs w:val="22"/>
          <w:highlight w:val="yellow"/>
        </w:rPr>
        <w:t>are</w:t>
      </w:r>
      <w:r w:rsidR="00AB4508" w:rsidRPr="00737254">
        <w:rPr>
          <w:szCs w:val="22"/>
          <w:highlight w:val="yellow"/>
        </w:rPr>
        <w:t xml:space="preserve"> </w:t>
      </w:r>
      <w:r w:rsidR="008626C6" w:rsidRPr="00737254">
        <w:rPr>
          <w:szCs w:val="22"/>
          <w:highlight w:val="yellow"/>
        </w:rPr>
        <w:t xml:space="preserve">applied </w:t>
      </w:r>
      <w:r w:rsidRPr="00737254">
        <w:rPr>
          <w:szCs w:val="22"/>
          <w:highlight w:val="yellow"/>
        </w:rPr>
        <w:t xml:space="preserve">to map the </w:t>
      </w:r>
      <w:r w:rsidR="00AB4508" w:rsidRPr="00737254">
        <w:rPr>
          <w:szCs w:val="22"/>
          <w:highlight w:val="yellow"/>
        </w:rPr>
        <w:t>q</w:t>
      </w:r>
      <w:r w:rsidRPr="00737254">
        <w:rPr>
          <w:szCs w:val="22"/>
          <w:highlight w:val="yellow"/>
        </w:rPr>
        <w:t xml:space="preserve">ualitative </w:t>
      </w:r>
      <w:r w:rsidR="004958FA" w:rsidRPr="00737254">
        <w:rPr>
          <w:szCs w:val="22"/>
          <w:highlight w:val="yellow"/>
        </w:rPr>
        <w:t>risk results calculated through the pipeline integrity management risk algorithm</w:t>
      </w:r>
      <w:r w:rsidRPr="00737254">
        <w:rPr>
          <w:szCs w:val="22"/>
          <w:highlight w:val="yellow"/>
        </w:rPr>
        <w:t xml:space="preserve"> to the Plains </w:t>
      </w:r>
      <w:r w:rsidR="00AB4508" w:rsidRPr="00737254">
        <w:rPr>
          <w:szCs w:val="22"/>
          <w:highlight w:val="yellow"/>
        </w:rPr>
        <w:t>ORM</w:t>
      </w:r>
      <w:r w:rsidRPr="00737254">
        <w:rPr>
          <w:szCs w:val="22"/>
          <w:highlight w:val="yellow"/>
        </w:rPr>
        <w:t>:</w:t>
      </w:r>
      <w:r w:rsidR="00AB4508" w:rsidRPr="00737254">
        <w:rPr>
          <w:szCs w:val="22"/>
          <w:highlight w:val="yellow"/>
        </w:rPr>
        <w:t xml:space="preserve"> </w:t>
      </w:r>
    </w:p>
    <w:p w14:paraId="39364FE3" w14:textId="77777777" w:rsidR="00BE3EA4" w:rsidRPr="00737254" w:rsidRDefault="00FD0DB1" w:rsidP="00AA1A1C">
      <w:pPr>
        <w:pStyle w:val="ListParagraph"/>
        <w:numPr>
          <w:ilvl w:val="0"/>
          <w:numId w:val="4"/>
        </w:numPr>
        <w:rPr>
          <w:szCs w:val="22"/>
          <w:highlight w:val="yellow"/>
        </w:rPr>
      </w:pPr>
      <w:r w:rsidRPr="00737254">
        <w:rPr>
          <w:szCs w:val="22"/>
          <w:highlight w:val="yellow"/>
        </w:rPr>
        <w:t>Convert the ORM Frequency Description to a failure frequency per unit length</w:t>
      </w:r>
      <w:r w:rsidR="00BE3EA4" w:rsidRPr="00737254">
        <w:rPr>
          <w:szCs w:val="22"/>
          <w:highlight w:val="yellow"/>
        </w:rPr>
        <w:t xml:space="preserve"> (failures/km*yr)</w:t>
      </w:r>
      <w:r w:rsidRPr="00737254">
        <w:rPr>
          <w:szCs w:val="22"/>
          <w:highlight w:val="yellow"/>
        </w:rPr>
        <w:t>:</w:t>
      </w:r>
    </w:p>
    <w:p w14:paraId="73A385FD" w14:textId="77777777" w:rsidR="00FD0DB1" w:rsidRPr="00737254" w:rsidRDefault="00FD0DB1" w:rsidP="00AA1A1C">
      <w:pPr>
        <w:pStyle w:val="ListParagraph"/>
        <w:numPr>
          <w:ilvl w:val="0"/>
          <w:numId w:val="8"/>
        </w:numPr>
        <w:rPr>
          <w:szCs w:val="22"/>
          <w:highlight w:val="yellow"/>
        </w:rPr>
      </w:pPr>
      <w:r w:rsidRPr="00737254">
        <w:rPr>
          <w:szCs w:val="22"/>
          <w:highlight w:val="yellow"/>
        </w:rPr>
        <w:t>It was necessary to relate these frequency descriptions to a linear pipeline asset</w:t>
      </w:r>
      <w:r w:rsidR="00C01278" w:rsidRPr="00737254">
        <w:rPr>
          <w:szCs w:val="22"/>
          <w:highlight w:val="yellow"/>
        </w:rPr>
        <w:t xml:space="preserve"> with a reasonable length</w:t>
      </w:r>
      <w:r w:rsidRPr="00737254">
        <w:rPr>
          <w:szCs w:val="22"/>
          <w:highlight w:val="yellow"/>
        </w:rPr>
        <w:t>.</w:t>
      </w:r>
    </w:p>
    <w:p w14:paraId="63582289" w14:textId="77777777" w:rsidR="00BE3EA4" w:rsidRPr="00737254" w:rsidRDefault="00BE3EA4" w:rsidP="00AA1A1C">
      <w:pPr>
        <w:pStyle w:val="ListParagraph"/>
        <w:numPr>
          <w:ilvl w:val="0"/>
          <w:numId w:val="8"/>
        </w:numPr>
        <w:rPr>
          <w:szCs w:val="22"/>
          <w:highlight w:val="yellow"/>
        </w:rPr>
      </w:pPr>
      <w:r w:rsidRPr="00737254">
        <w:rPr>
          <w:szCs w:val="22"/>
          <w:highlight w:val="yellow"/>
        </w:rPr>
        <w:t>The Plains system ha</w:t>
      </w:r>
      <w:r w:rsidR="00DB3FD6" w:rsidRPr="00737254">
        <w:rPr>
          <w:szCs w:val="22"/>
          <w:highlight w:val="yellow"/>
        </w:rPr>
        <w:t>d</w:t>
      </w:r>
      <w:r w:rsidRPr="00737254">
        <w:rPr>
          <w:szCs w:val="22"/>
          <w:highlight w:val="yellow"/>
        </w:rPr>
        <w:t xml:space="preserve"> approximately 900 pipelines with a total length of approximately 9</w:t>
      </w:r>
      <w:r w:rsidR="002A04D6" w:rsidRPr="00737254">
        <w:rPr>
          <w:szCs w:val="22"/>
          <w:highlight w:val="yellow"/>
        </w:rPr>
        <w:t>,</w:t>
      </w:r>
      <w:r w:rsidRPr="00737254">
        <w:rPr>
          <w:szCs w:val="22"/>
          <w:highlight w:val="yellow"/>
        </w:rPr>
        <w:t xml:space="preserve">000 km.  Therefore, an average “asset” length of 10 km was </w:t>
      </w:r>
      <w:r w:rsidR="00C01278" w:rsidRPr="00737254">
        <w:rPr>
          <w:szCs w:val="22"/>
          <w:highlight w:val="yellow"/>
        </w:rPr>
        <w:t>justified on this</w:t>
      </w:r>
      <w:r w:rsidRPr="00737254">
        <w:rPr>
          <w:szCs w:val="22"/>
          <w:highlight w:val="yellow"/>
        </w:rPr>
        <w:t xml:space="preserve"> basis.</w:t>
      </w:r>
    </w:p>
    <w:p w14:paraId="4731C3B3" w14:textId="77777777" w:rsidR="00652E4E" w:rsidRPr="00737254" w:rsidRDefault="00BE3EA4">
      <w:pPr>
        <w:rPr>
          <w:szCs w:val="22"/>
          <w:highlight w:val="yellow"/>
        </w:rPr>
      </w:pPr>
      <w:r w:rsidRPr="00737254">
        <w:rPr>
          <w:szCs w:val="22"/>
          <w:highlight w:val="yellow"/>
        </w:rPr>
        <w:lastRenderedPageBreak/>
        <w:t>The resulting Failure Frequency Mapping table was thereby generated as follows:</w:t>
      </w:r>
    </w:p>
    <w:p w14:paraId="7E7BB28C" w14:textId="77777777" w:rsidR="003011B7" w:rsidRPr="00737254" w:rsidRDefault="003011B7">
      <w:pPr>
        <w:rPr>
          <w:szCs w:val="22"/>
          <w:highlight w:val="yellow"/>
        </w:rPr>
      </w:pPr>
    </w:p>
    <w:p w14:paraId="6A7D9B8B" w14:textId="0BFF14E3" w:rsidR="00BE3EA4" w:rsidRPr="00737254" w:rsidRDefault="00652E4E" w:rsidP="003011B7">
      <w:pPr>
        <w:pStyle w:val="Caption"/>
        <w:rPr>
          <w:highlight w:val="yellow"/>
        </w:rPr>
      </w:pPr>
      <w:bookmarkStart w:id="88" w:name="_Toc26169002"/>
      <w:r w:rsidRPr="00737254">
        <w:rPr>
          <w:highlight w:val="yellow"/>
        </w:rPr>
        <w:t xml:space="preserve">Table </w:t>
      </w:r>
      <w:r w:rsidR="00D37BC2" w:rsidRPr="00737254">
        <w:rPr>
          <w:highlight w:val="yellow"/>
        </w:rPr>
        <w:fldChar w:fldCharType="begin"/>
      </w:r>
      <w:r w:rsidR="00D37BC2" w:rsidRPr="00737254">
        <w:rPr>
          <w:highlight w:val="yellow"/>
        </w:rPr>
        <w:instrText xml:space="preserve"> SEQ Table \* ARABIC </w:instrText>
      </w:r>
      <w:r w:rsidR="00D37BC2" w:rsidRPr="00737254">
        <w:rPr>
          <w:highlight w:val="yellow"/>
        </w:rPr>
        <w:fldChar w:fldCharType="separate"/>
      </w:r>
      <w:r w:rsidR="006143C3">
        <w:rPr>
          <w:noProof/>
          <w:highlight w:val="yellow"/>
        </w:rPr>
        <w:t>6</w:t>
      </w:r>
      <w:r w:rsidR="00D37BC2" w:rsidRPr="00737254">
        <w:rPr>
          <w:noProof/>
          <w:highlight w:val="yellow"/>
        </w:rPr>
        <w:fldChar w:fldCharType="end"/>
      </w:r>
      <w:r w:rsidRPr="00737254">
        <w:rPr>
          <w:highlight w:val="yellow"/>
        </w:rPr>
        <w:t xml:space="preserve"> – Failure Frequency Mapping</w:t>
      </w:r>
      <w:bookmarkEnd w:id="88"/>
    </w:p>
    <w:tbl>
      <w:tblPr>
        <w:tblW w:w="9067"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2405"/>
        <w:gridCol w:w="2268"/>
        <w:gridCol w:w="4394"/>
      </w:tblGrid>
      <w:tr w:rsidR="002A04D6" w:rsidRPr="00737254" w14:paraId="7E8C68B6" w14:textId="77777777" w:rsidTr="008F3B8E">
        <w:trPr>
          <w:trHeight w:val="900"/>
          <w:tblHeader/>
          <w:jc w:val="center"/>
        </w:trPr>
        <w:tc>
          <w:tcPr>
            <w:tcW w:w="2405" w:type="dxa"/>
            <w:shd w:val="clear" w:color="DDEBF7" w:fill="D9D9D9" w:themeFill="background1" w:themeFillShade="D9"/>
            <w:vAlign w:val="center"/>
          </w:tcPr>
          <w:p w14:paraId="6FC518E8" w14:textId="77777777" w:rsidR="002A04D6" w:rsidRPr="00737254" w:rsidRDefault="002A04D6" w:rsidP="00851F5B">
            <w:pPr>
              <w:spacing w:before="0" w:after="0"/>
              <w:ind w:left="113" w:right="113"/>
              <w:jc w:val="center"/>
              <w:rPr>
                <w:b/>
                <w:bCs/>
                <w:sz w:val="18"/>
                <w:szCs w:val="18"/>
                <w:highlight w:val="yellow"/>
              </w:rPr>
            </w:pPr>
            <w:r w:rsidRPr="00737254">
              <w:rPr>
                <w:b/>
                <w:bCs/>
                <w:sz w:val="18"/>
                <w:szCs w:val="18"/>
                <w:highlight w:val="yellow"/>
              </w:rPr>
              <w:t>Failure Frequency (/km.yr)</w:t>
            </w:r>
          </w:p>
        </w:tc>
        <w:tc>
          <w:tcPr>
            <w:tcW w:w="2268" w:type="dxa"/>
            <w:shd w:val="clear" w:color="DDEBF7" w:fill="D9D9D9" w:themeFill="background1" w:themeFillShade="D9"/>
            <w:vAlign w:val="center"/>
          </w:tcPr>
          <w:p w14:paraId="77596E52" w14:textId="77777777" w:rsidR="002A04D6" w:rsidRPr="00737254" w:rsidRDefault="002A04D6" w:rsidP="00851F5B">
            <w:pPr>
              <w:spacing w:before="0" w:after="0"/>
              <w:ind w:left="113" w:right="113"/>
              <w:jc w:val="center"/>
              <w:rPr>
                <w:b/>
                <w:bCs/>
                <w:color w:val="000000"/>
                <w:sz w:val="18"/>
                <w:szCs w:val="18"/>
                <w:highlight w:val="yellow"/>
              </w:rPr>
            </w:pPr>
            <w:r w:rsidRPr="00737254">
              <w:rPr>
                <w:b/>
                <w:sz w:val="18"/>
                <w:szCs w:val="18"/>
                <w:highlight w:val="yellow"/>
              </w:rPr>
              <w:t>Plains Likelihood of Occurrence</w:t>
            </w:r>
          </w:p>
        </w:tc>
        <w:tc>
          <w:tcPr>
            <w:tcW w:w="4394" w:type="dxa"/>
            <w:shd w:val="clear" w:color="DDEBF7" w:fill="D9D9D9" w:themeFill="background1" w:themeFillShade="D9"/>
            <w:vAlign w:val="center"/>
          </w:tcPr>
          <w:p w14:paraId="3CEA2B50" w14:textId="77777777" w:rsidR="002A04D6" w:rsidRPr="00737254" w:rsidRDefault="002A04D6" w:rsidP="00B13E86">
            <w:pPr>
              <w:spacing w:before="0" w:after="0"/>
              <w:ind w:left="113" w:right="113"/>
              <w:jc w:val="center"/>
              <w:rPr>
                <w:b/>
                <w:sz w:val="18"/>
                <w:szCs w:val="18"/>
                <w:highlight w:val="yellow"/>
              </w:rPr>
            </w:pPr>
            <w:r w:rsidRPr="00737254">
              <w:rPr>
                <w:b/>
                <w:sz w:val="18"/>
                <w:szCs w:val="18"/>
                <w:highlight w:val="yellow"/>
              </w:rPr>
              <w:t>Frequency Description per 10 km Segment</w:t>
            </w:r>
          </w:p>
        </w:tc>
      </w:tr>
      <w:tr w:rsidR="002A04D6" w:rsidRPr="00737254" w14:paraId="1ACC2400" w14:textId="77777777" w:rsidTr="008F3B8E">
        <w:trPr>
          <w:trHeight w:val="484"/>
          <w:jc w:val="center"/>
        </w:trPr>
        <w:tc>
          <w:tcPr>
            <w:tcW w:w="2405" w:type="dxa"/>
            <w:vAlign w:val="center"/>
          </w:tcPr>
          <w:p w14:paraId="6B9A0759" w14:textId="77777777" w:rsidR="002A04D6" w:rsidRPr="00737254" w:rsidRDefault="002A04D6" w:rsidP="00851F5B">
            <w:pPr>
              <w:spacing w:before="0" w:after="0"/>
              <w:jc w:val="center"/>
              <w:rPr>
                <w:rFonts w:asciiTheme="minorHAnsi" w:hAnsiTheme="minorHAnsi"/>
                <w:sz w:val="18"/>
                <w:szCs w:val="18"/>
                <w:highlight w:val="yellow"/>
              </w:rPr>
            </w:pPr>
            <w:r w:rsidRPr="00737254">
              <w:rPr>
                <w:sz w:val="18"/>
                <w:szCs w:val="18"/>
                <w:highlight w:val="yellow"/>
              </w:rPr>
              <w:t>&lt; 0.0001</w:t>
            </w:r>
          </w:p>
        </w:tc>
        <w:tc>
          <w:tcPr>
            <w:tcW w:w="2268" w:type="dxa"/>
            <w:shd w:val="clear" w:color="auto" w:fill="auto"/>
            <w:noWrap/>
            <w:vAlign w:val="center"/>
          </w:tcPr>
          <w:p w14:paraId="0F18DDA4" w14:textId="77777777" w:rsidR="002A04D6" w:rsidRPr="00737254" w:rsidRDefault="002A04D6" w:rsidP="00851F5B">
            <w:pPr>
              <w:spacing w:before="0" w:after="0"/>
              <w:jc w:val="center"/>
              <w:rPr>
                <w:rFonts w:asciiTheme="minorHAnsi" w:hAnsiTheme="minorHAnsi"/>
                <w:sz w:val="18"/>
                <w:szCs w:val="18"/>
                <w:highlight w:val="yellow"/>
              </w:rPr>
            </w:pPr>
            <w:r w:rsidRPr="00737254">
              <w:rPr>
                <w:sz w:val="18"/>
                <w:szCs w:val="18"/>
                <w:highlight w:val="yellow"/>
              </w:rPr>
              <w:t>Unlikely</w:t>
            </w:r>
          </w:p>
        </w:tc>
        <w:tc>
          <w:tcPr>
            <w:tcW w:w="4394" w:type="dxa"/>
            <w:vAlign w:val="center"/>
          </w:tcPr>
          <w:p w14:paraId="47FB9D3E" w14:textId="77777777" w:rsidR="002A04D6" w:rsidRPr="00737254" w:rsidRDefault="002A04D6" w:rsidP="00B13E86">
            <w:pPr>
              <w:spacing w:before="0" w:after="0"/>
              <w:jc w:val="center"/>
              <w:rPr>
                <w:sz w:val="18"/>
                <w:szCs w:val="18"/>
                <w:highlight w:val="yellow"/>
              </w:rPr>
            </w:pPr>
            <w:r w:rsidRPr="00737254">
              <w:rPr>
                <w:sz w:val="18"/>
                <w:szCs w:val="18"/>
                <w:highlight w:val="yellow"/>
              </w:rPr>
              <w:t>Greater than once in 1,000 years</w:t>
            </w:r>
          </w:p>
        </w:tc>
      </w:tr>
      <w:tr w:rsidR="002A04D6" w:rsidRPr="00737254" w14:paraId="7CDC9992" w14:textId="77777777" w:rsidTr="008F3B8E">
        <w:trPr>
          <w:trHeight w:val="394"/>
          <w:jc w:val="center"/>
        </w:trPr>
        <w:tc>
          <w:tcPr>
            <w:tcW w:w="2405" w:type="dxa"/>
            <w:vAlign w:val="center"/>
          </w:tcPr>
          <w:p w14:paraId="248DCAA0" w14:textId="77777777" w:rsidR="002A04D6" w:rsidRPr="00737254" w:rsidRDefault="002A04D6" w:rsidP="008F3B8E">
            <w:pPr>
              <w:spacing w:before="0" w:after="0"/>
              <w:jc w:val="center"/>
              <w:rPr>
                <w:sz w:val="18"/>
                <w:szCs w:val="18"/>
                <w:highlight w:val="yellow"/>
              </w:rPr>
            </w:pPr>
            <w:r w:rsidRPr="00737254">
              <w:rPr>
                <w:sz w:val="18"/>
                <w:szCs w:val="18"/>
                <w:highlight w:val="yellow"/>
              </w:rPr>
              <w:t>&gt;=0.0001 and &lt; 0.001</w:t>
            </w:r>
          </w:p>
        </w:tc>
        <w:tc>
          <w:tcPr>
            <w:tcW w:w="2268" w:type="dxa"/>
            <w:shd w:val="clear" w:color="auto" w:fill="auto"/>
            <w:noWrap/>
            <w:vAlign w:val="center"/>
          </w:tcPr>
          <w:p w14:paraId="6EA31F8F" w14:textId="77777777" w:rsidR="002A04D6" w:rsidRPr="00737254" w:rsidRDefault="002A04D6" w:rsidP="008F3B8E">
            <w:pPr>
              <w:spacing w:before="0" w:after="0"/>
              <w:jc w:val="center"/>
              <w:rPr>
                <w:sz w:val="18"/>
                <w:szCs w:val="18"/>
                <w:highlight w:val="yellow"/>
              </w:rPr>
            </w:pPr>
            <w:r w:rsidRPr="00737254">
              <w:rPr>
                <w:sz w:val="18"/>
                <w:szCs w:val="18"/>
                <w:highlight w:val="yellow"/>
              </w:rPr>
              <w:t>Remote</w:t>
            </w:r>
          </w:p>
        </w:tc>
        <w:tc>
          <w:tcPr>
            <w:tcW w:w="4394" w:type="dxa"/>
            <w:vAlign w:val="center"/>
          </w:tcPr>
          <w:p w14:paraId="02FE9D13" w14:textId="77777777" w:rsidR="002A04D6" w:rsidRPr="00737254" w:rsidRDefault="002A04D6" w:rsidP="008F3B8E">
            <w:pPr>
              <w:spacing w:before="0" w:after="0"/>
              <w:jc w:val="center"/>
              <w:rPr>
                <w:sz w:val="18"/>
                <w:szCs w:val="18"/>
                <w:highlight w:val="yellow"/>
              </w:rPr>
            </w:pPr>
            <w:r w:rsidRPr="00737254">
              <w:rPr>
                <w:sz w:val="18"/>
                <w:szCs w:val="18"/>
                <w:highlight w:val="yellow"/>
              </w:rPr>
              <w:t>At least once between 100 to 1,000 years</w:t>
            </w:r>
          </w:p>
        </w:tc>
      </w:tr>
      <w:tr w:rsidR="002A04D6" w:rsidRPr="00737254" w14:paraId="650ACCE0" w14:textId="77777777" w:rsidTr="008F3B8E">
        <w:trPr>
          <w:trHeight w:val="430"/>
          <w:jc w:val="center"/>
        </w:trPr>
        <w:tc>
          <w:tcPr>
            <w:tcW w:w="2405" w:type="dxa"/>
            <w:vAlign w:val="center"/>
          </w:tcPr>
          <w:p w14:paraId="35FC74AC" w14:textId="77777777" w:rsidR="002A04D6" w:rsidRPr="00737254" w:rsidRDefault="002A04D6" w:rsidP="008F3B8E">
            <w:pPr>
              <w:spacing w:before="0" w:after="0"/>
              <w:jc w:val="center"/>
              <w:rPr>
                <w:sz w:val="18"/>
                <w:szCs w:val="18"/>
                <w:highlight w:val="yellow"/>
              </w:rPr>
            </w:pPr>
            <w:r w:rsidRPr="00737254">
              <w:rPr>
                <w:sz w:val="18"/>
                <w:szCs w:val="18"/>
                <w:highlight w:val="yellow"/>
              </w:rPr>
              <w:t>&gt;=0.001 and &lt; 0.01</w:t>
            </w:r>
          </w:p>
        </w:tc>
        <w:tc>
          <w:tcPr>
            <w:tcW w:w="2268" w:type="dxa"/>
            <w:shd w:val="clear" w:color="auto" w:fill="auto"/>
            <w:noWrap/>
            <w:vAlign w:val="center"/>
          </w:tcPr>
          <w:p w14:paraId="3114B3FE" w14:textId="77777777" w:rsidR="002A04D6" w:rsidRPr="00737254" w:rsidRDefault="002A04D6" w:rsidP="008F3B8E">
            <w:pPr>
              <w:spacing w:before="0" w:after="0"/>
              <w:jc w:val="center"/>
              <w:rPr>
                <w:sz w:val="18"/>
                <w:szCs w:val="18"/>
                <w:highlight w:val="yellow"/>
              </w:rPr>
            </w:pPr>
            <w:r w:rsidRPr="00737254">
              <w:rPr>
                <w:sz w:val="18"/>
                <w:szCs w:val="18"/>
                <w:highlight w:val="yellow"/>
              </w:rPr>
              <w:t>Occasional</w:t>
            </w:r>
          </w:p>
        </w:tc>
        <w:tc>
          <w:tcPr>
            <w:tcW w:w="4394" w:type="dxa"/>
            <w:vAlign w:val="center"/>
          </w:tcPr>
          <w:p w14:paraId="0249D205" w14:textId="77777777" w:rsidR="002A04D6" w:rsidRPr="00737254" w:rsidRDefault="002A04D6" w:rsidP="008F3B8E">
            <w:pPr>
              <w:spacing w:before="0" w:after="0"/>
              <w:jc w:val="center"/>
              <w:rPr>
                <w:sz w:val="18"/>
                <w:szCs w:val="18"/>
                <w:highlight w:val="yellow"/>
              </w:rPr>
            </w:pPr>
            <w:r w:rsidRPr="00737254">
              <w:rPr>
                <w:sz w:val="18"/>
                <w:szCs w:val="18"/>
                <w:highlight w:val="yellow"/>
              </w:rPr>
              <w:t>At least once between 10 to 100 years</w:t>
            </w:r>
          </w:p>
        </w:tc>
      </w:tr>
      <w:tr w:rsidR="002A04D6" w:rsidRPr="00737254" w14:paraId="6841FF1C" w14:textId="77777777" w:rsidTr="008F3B8E">
        <w:trPr>
          <w:trHeight w:val="439"/>
          <w:jc w:val="center"/>
        </w:trPr>
        <w:tc>
          <w:tcPr>
            <w:tcW w:w="2405" w:type="dxa"/>
            <w:vAlign w:val="center"/>
          </w:tcPr>
          <w:p w14:paraId="6A629D05" w14:textId="77777777" w:rsidR="002A04D6" w:rsidRPr="00737254" w:rsidRDefault="002A04D6" w:rsidP="008F3B8E">
            <w:pPr>
              <w:spacing w:before="0" w:after="0"/>
              <w:jc w:val="center"/>
              <w:rPr>
                <w:sz w:val="18"/>
                <w:szCs w:val="18"/>
                <w:highlight w:val="yellow"/>
              </w:rPr>
            </w:pPr>
            <w:r w:rsidRPr="00737254">
              <w:rPr>
                <w:sz w:val="18"/>
                <w:szCs w:val="18"/>
                <w:highlight w:val="yellow"/>
              </w:rPr>
              <w:t>&gt;= 0.01 and &lt; 0.1</w:t>
            </w:r>
          </w:p>
        </w:tc>
        <w:tc>
          <w:tcPr>
            <w:tcW w:w="2268" w:type="dxa"/>
            <w:shd w:val="clear" w:color="auto" w:fill="auto"/>
            <w:noWrap/>
            <w:vAlign w:val="center"/>
          </w:tcPr>
          <w:p w14:paraId="642EAC05" w14:textId="77777777" w:rsidR="002A04D6" w:rsidRPr="00737254" w:rsidRDefault="002A04D6" w:rsidP="008F3B8E">
            <w:pPr>
              <w:spacing w:before="0" w:after="0"/>
              <w:jc w:val="center"/>
              <w:rPr>
                <w:sz w:val="18"/>
                <w:szCs w:val="18"/>
                <w:highlight w:val="yellow"/>
              </w:rPr>
            </w:pPr>
            <w:r w:rsidRPr="00737254">
              <w:rPr>
                <w:sz w:val="18"/>
                <w:szCs w:val="18"/>
                <w:highlight w:val="yellow"/>
              </w:rPr>
              <w:t>Probable</w:t>
            </w:r>
          </w:p>
        </w:tc>
        <w:tc>
          <w:tcPr>
            <w:tcW w:w="4394" w:type="dxa"/>
            <w:vAlign w:val="center"/>
          </w:tcPr>
          <w:p w14:paraId="6D8A2889" w14:textId="77777777" w:rsidR="002A04D6" w:rsidRPr="00737254" w:rsidRDefault="002A04D6" w:rsidP="008F3B8E">
            <w:pPr>
              <w:spacing w:before="0" w:after="0"/>
              <w:jc w:val="center"/>
              <w:rPr>
                <w:sz w:val="18"/>
                <w:szCs w:val="18"/>
                <w:highlight w:val="yellow"/>
              </w:rPr>
            </w:pPr>
            <w:r w:rsidRPr="00737254">
              <w:rPr>
                <w:sz w:val="18"/>
                <w:szCs w:val="18"/>
                <w:highlight w:val="yellow"/>
              </w:rPr>
              <w:t>At least once between 1 to 10 years</w:t>
            </w:r>
          </w:p>
        </w:tc>
      </w:tr>
      <w:tr w:rsidR="002A04D6" w:rsidRPr="00737254" w14:paraId="598BDE5D" w14:textId="77777777" w:rsidTr="008F3B8E">
        <w:trPr>
          <w:trHeight w:val="430"/>
          <w:jc w:val="center"/>
        </w:trPr>
        <w:tc>
          <w:tcPr>
            <w:tcW w:w="2405" w:type="dxa"/>
            <w:vAlign w:val="center"/>
          </w:tcPr>
          <w:p w14:paraId="46E4D260" w14:textId="77777777" w:rsidR="002A04D6" w:rsidRPr="00737254" w:rsidRDefault="002A04D6" w:rsidP="008F3B8E">
            <w:pPr>
              <w:spacing w:before="0" w:after="0"/>
              <w:jc w:val="center"/>
              <w:rPr>
                <w:sz w:val="18"/>
                <w:szCs w:val="18"/>
                <w:highlight w:val="yellow"/>
              </w:rPr>
            </w:pPr>
            <w:r w:rsidRPr="00737254">
              <w:rPr>
                <w:sz w:val="18"/>
                <w:szCs w:val="18"/>
                <w:highlight w:val="yellow"/>
              </w:rPr>
              <w:t>0.1 and up</w:t>
            </w:r>
          </w:p>
        </w:tc>
        <w:tc>
          <w:tcPr>
            <w:tcW w:w="2268" w:type="dxa"/>
            <w:shd w:val="clear" w:color="auto" w:fill="auto"/>
            <w:noWrap/>
            <w:vAlign w:val="center"/>
          </w:tcPr>
          <w:p w14:paraId="53679AB8" w14:textId="77777777" w:rsidR="002A04D6" w:rsidRPr="00737254" w:rsidRDefault="002A04D6" w:rsidP="008F3B8E">
            <w:pPr>
              <w:spacing w:before="0" w:after="0"/>
              <w:jc w:val="center"/>
              <w:rPr>
                <w:sz w:val="18"/>
                <w:szCs w:val="18"/>
                <w:highlight w:val="yellow"/>
              </w:rPr>
            </w:pPr>
            <w:r w:rsidRPr="00737254">
              <w:rPr>
                <w:sz w:val="18"/>
                <w:szCs w:val="18"/>
                <w:highlight w:val="yellow"/>
              </w:rPr>
              <w:t>Frequent</w:t>
            </w:r>
          </w:p>
        </w:tc>
        <w:tc>
          <w:tcPr>
            <w:tcW w:w="4394" w:type="dxa"/>
            <w:vAlign w:val="center"/>
          </w:tcPr>
          <w:p w14:paraId="48A7699F" w14:textId="77777777" w:rsidR="002A04D6" w:rsidRPr="00737254" w:rsidRDefault="002A04D6" w:rsidP="008F3B8E">
            <w:pPr>
              <w:spacing w:before="0" w:after="0"/>
              <w:jc w:val="center"/>
              <w:rPr>
                <w:sz w:val="18"/>
                <w:szCs w:val="18"/>
                <w:highlight w:val="yellow"/>
              </w:rPr>
            </w:pPr>
            <w:r w:rsidRPr="00737254">
              <w:rPr>
                <w:sz w:val="18"/>
                <w:szCs w:val="18"/>
                <w:highlight w:val="yellow"/>
              </w:rPr>
              <w:t>At least once within current year</w:t>
            </w:r>
          </w:p>
        </w:tc>
      </w:tr>
    </w:tbl>
    <w:p w14:paraId="65DE7B50" w14:textId="77777777" w:rsidR="00BE3EA4" w:rsidRPr="00737254" w:rsidRDefault="00BE3EA4" w:rsidP="002A04D6">
      <w:pPr>
        <w:pStyle w:val="ListParagraph"/>
        <w:ind w:left="1080"/>
        <w:rPr>
          <w:highlight w:val="yellow"/>
        </w:rPr>
      </w:pPr>
    </w:p>
    <w:p w14:paraId="232D8AA0" w14:textId="77777777" w:rsidR="00E97B35" w:rsidRPr="00737254" w:rsidRDefault="00E97B35" w:rsidP="00AA1A1C">
      <w:pPr>
        <w:pStyle w:val="ListParagraph"/>
        <w:numPr>
          <w:ilvl w:val="0"/>
          <w:numId w:val="5"/>
        </w:numPr>
        <w:spacing w:before="0" w:after="160" w:line="259" w:lineRule="auto"/>
        <w:jc w:val="left"/>
        <w:rPr>
          <w:szCs w:val="22"/>
          <w:highlight w:val="yellow"/>
        </w:rPr>
      </w:pPr>
      <w:r w:rsidRPr="00737254">
        <w:rPr>
          <w:szCs w:val="22"/>
          <w:highlight w:val="yellow"/>
        </w:rPr>
        <w:t xml:space="preserve">Convert the </w:t>
      </w:r>
      <w:r w:rsidR="00E031C6" w:rsidRPr="00737254">
        <w:rPr>
          <w:szCs w:val="22"/>
          <w:highlight w:val="yellow"/>
        </w:rPr>
        <w:t xml:space="preserve">qualitative </w:t>
      </w:r>
      <w:r w:rsidRPr="00737254">
        <w:rPr>
          <w:szCs w:val="22"/>
          <w:highlight w:val="yellow"/>
        </w:rPr>
        <w:t xml:space="preserve">Failure Likelihood scores </w:t>
      </w:r>
      <w:r w:rsidR="00AB4508" w:rsidRPr="00737254">
        <w:rPr>
          <w:szCs w:val="22"/>
          <w:highlight w:val="yellow"/>
        </w:rPr>
        <w:t xml:space="preserve">(0-10) </w:t>
      </w:r>
      <w:r w:rsidRPr="00737254">
        <w:rPr>
          <w:szCs w:val="22"/>
          <w:highlight w:val="yellow"/>
        </w:rPr>
        <w:t>to Failure Frequency values by the following equation:</w:t>
      </w:r>
    </w:p>
    <w:p w14:paraId="252BD872" w14:textId="77777777" w:rsidR="00E97B35" w:rsidRPr="00737254" w:rsidRDefault="00E97B35" w:rsidP="00E97B35">
      <w:pPr>
        <w:pStyle w:val="ListParagraph"/>
        <w:rPr>
          <w:b/>
          <w:highlight w:val="yellow"/>
        </w:rPr>
      </w:pPr>
    </w:p>
    <w:p w14:paraId="1E1B495C" w14:textId="77777777" w:rsidR="00E97B35" w:rsidRPr="00737254" w:rsidRDefault="00E97B35" w:rsidP="00E97B35">
      <w:pPr>
        <w:pStyle w:val="ListParagraph"/>
        <w:jc w:val="center"/>
        <w:rPr>
          <w:highlight w:val="yellow"/>
        </w:rPr>
      </w:pPr>
      <w:r w:rsidRPr="00737254">
        <w:rPr>
          <w:b/>
          <w:position w:val="-14"/>
          <w:highlight w:val="yellow"/>
        </w:rPr>
        <w:object w:dxaOrig="3760" w:dyaOrig="400" w14:anchorId="31E96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pt;height:28.5pt" o:ole="">
            <v:imagedata r:id="rId57" o:title=""/>
          </v:shape>
          <o:OLEObject Type="Embed" ProgID="Equation.3" ShapeID="_x0000_i1025" DrawAspect="Content" ObjectID="_1641732930" r:id="rId58"/>
        </w:object>
      </w:r>
    </w:p>
    <w:p w14:paraId="17DA0DE4" w14:textId="331ACFB4" w:rsidR="00E97B35" w:rsidRPr="00737254" w:rsidRDefault="00E97B35" w:rsidP="003011B7">
      <w:pPr>
        <w:pStyle w:val="Caption"/>
        <w:rPr>
          <w:highlight w:val="yellow"/>
        </w:rPr>
      </w:pPr>
      <w:r w:rsidRPr="00737254">
        <w:rPr>
          <w:highlight w:val="yellow"/>
        </w:rPr>
        <w:t xml:space="preserve">Equation </w:t>
      </w:r>
      <w:r w:rsidR="00D37BC2" w:rsidRPr="00737254">
        <w:rPr>
          <w:highlight w:val="yellow"/>
        </w:rPr>
        <w:fldChar w:fldCharType="begin"/>
      </w:r>
      <w:r w:rsidR="00D37BC2" w:rsidRPr="00737254">
        <w:rPr>
          <w:highlight w:val="yellow"/>
        </w:rPr>
        <w:instrText xml:space="preserve"> SEQ Equation \* ARABIC </w:instrText>
      </w:r>
      <w:r w:rsidR="00D37BC2" w:rsidRPr="00737254">
        <w:rPr>
          <w:highlight w:val="yellow"/>
        </w:rPr>
        <w:fldChar w:fldCharType="separate"/>
      </w:r>
      <w:r w:rsidR="00845BF3" w:rsidRPr="00737254">
        <w:rPr>
          <w:noProof/>
          <w:highlight w:val="yellow"/>
        </w:rPr>
        <w:t>1</w:t>
      </w:r>
      <w:r w:rsidR="00D37BC2" w:rsidRPr="00737254">
        <w:rPr>
          <w:noProof/>
          <w:highlight w:val="yellow"/>
        </w:rPr>
        <w:fldChar w:fldCharType="end"/>
      </w:r>
    </w:p>
    <w:p w14:paraId="23539189" w14:textId="77777777" w:rsidR="00E97B35" w:rsidRPr="00737254" w:rsidRDefault="00E97B35" w:rsidP="00E97B35">
      <w:pPr>
        <w:ind w:firstLine="720"/>
        <w:rPr>
          <w:szCs w:val="22"/>
          <w:highlight w:val="yellow"/>
        </w:rPr>
      </w:pPr>
      <w:r w:rsidRPr="00737254">
        <w:rPr>
          <w:szCs w:val="22"/>
          <w:highlight w:val="yellow"/>
        </w:rPr>
        <w:t>Where,</w:t>
      </w:r>
    </w:p>
    <w:p w14:paraId="580306F7" w14:textId="77777777" w:rsidR="00E97B35" w:rsidRPr="00737254" w:rsidRDefault="00E97B35" w:rsidP="00E97B35">
      <w:pPr>
        <w:ind w:firstLine="720"/>
        <w:rPr>
          <w:szCs w:val="22"/>
          <w:highlight w:val="yellow"/>
        </w:rPr>
      </w:pPr>
      <w:r w:rsidRPr="00737254">
        <w:rPr>
          <w:szCs w:val="22"/>
          <w:highlight w:val="yellow"/>
        </w:rPr>
        <w:t>FF</w:t>
      </w:r>
      <w:r w:rsidRPr="00737254">
        <w:rPr>
          <w:szCs w:val="22"/>
          <w:highlight w:val="yellow"/>
          <w:vertAlign w:val="subscript"/>
        </w:rPr>
        <w:t>Threat</w:t>
      </w:r>
      <w:r w:rsidRPr="00737254">
        <w:rPr>
          <w:szCs w:val="22"/>
          <w:highlight w:val="yellow"/>
        </w:rPr>
        <w:tab/>
      </w:r>
      <w:r w:rsidRPr="00737254">
        <w:rPr>
          <w:szCs w:val="22"/>
          <w:highlight w:val="yellow"/>
        </w:rPr>
        <w:tab/>
        <w:t>= Failure Frequency (failures/km.yr) for each threat</w:t>
      </w:r>
    </w:p>
    <w:p w14:paraId="072F158A" w14:textId="77777777" w:rsidR="00E97B35" w:rsidRPr="00737254" w:rsidRDefault="00E97B35" w:rsidP="00E97B35">
      <w:pPr>
        <w:ind w:left="2160" w:hanging="1440"/>
        <w:rPr>
          <w:szCs w:val="22"/>
          <w:highlight w:val="yellow"/>
        </w:rPr>
      </w:pPr>
      <w:r w:rsidRPr="00737254">
        <w:rPr>
          <w:szCs w:val="22"/>
          <w:highlight w:val="yellow"/>
        </w:rPr>
        <w:t>FF</w:t>
      </w:r>
      <w:r w:rsidRPr="00737254">
        <w:rPr>
          <w:szCs w:val="22"/>
          <w:highlight w:val="yellow"/>
          <w:vertAlign w:val="subscript"/>
        </w:rPr>
        <w:t>Baseline,Threat</w:t>
      </w:r>
      <w:r w:rsidRPr="00737254">
        <w:rPr>
          <w:szCs w:val="22"/>
          <w:highlight w:val="yellow"/>
        </w:rPr>
        <w:tab/>
        <w:t>= Baseline Failure Frequency for each threat, based on review of PHMSA</w:t>
      </w:r>
      <w:r w:rsidR="00086BD2" w:rsidRPr="00737254">
        <w:rPr>
          <w:rStyle w:val="FootnoteReference"/>
          <w:szCs w:val="22"/>
          <w:highlight w:val="yellow"/>
        </w:rPr>
        <w:footnoteReference w:id="13"/>
      </w:r>
      <w:r w:rsidRPr="00737254">
        <w:rPr>
          <w:szCs w:val="22"/>
          <w:highlight w:val="yellow"/>
        </w:rPr>
        <w:t xml:space="preserve"> Hazardous Liquids Incident Data (failures/km.yr)</w:t>
      </w:r>
    </w:p>
    <w:p w14:paraId="345A0083" w14:textId="77777777" w:rsidR="00E97B35" w:rsidRPr="00737254" w:rsidRDefault="00E97B35" w:rsidP="00E97B35">
      <w:pPr>
        <w:rPr>
          <w:szCs w:val="22"/>
          <w:highlight w:val="yellow"/>
        </w:rPr>
      </w:pPr>
      <w:r w:rsidRPr="00737254">
        <w:rPr>
          <w:szCs w:val="22"/>
          <w:highlight w:val="yellow"/>
        </w:rPr>
        <w:tab/>
      </w:r>
      <w:r w:rsidRPr="00737254">
        <w:rPr>
          <w:szCs w:val="22"/>
          <w:highlight w:val="yellow"/>
        </w:rPr>
        <w:tab/>
      </w:r>
      <w:r w:rsidRPr="00737254">
        <w:rPr>
          <w:szCs w:val="22"/>
          <w:highlight w:val="yellow"/>
        </w:rPr>
        <w:tab/>
        <w:t>=7.719x10</w:t>
      </w:r>
      <w:r w:rsidRPr="00737254">
        <w:rPr>
          <w:szCs w:val="22"/>
          <w:highlight w:val="yellow"/>
          <w:vertAlign w:val="superscript"/>
        </w:rPr>
        <w:t>-06</w:t>
      </w:r>
      <w:r w:rsidRPr="00737254">
        <w:rPr>
          <w:szCs w:val="22"/>
          <w:highlight w:val="yellow"/>
        </w:rPr>
        <w:t xml:space="preserve"> (Incorrect Operations)</w:t>
      </w:r>
    </w:p>
    <w:p w14:paraId="7BD26FF6" w14:textId="77777777" w:rsidR="00E97B35" w:rsidRPr="00737254" w:rsidRDefault="00E97B35" w:rsidP="00E97B35">
      <w:pPr>
        <w:rPr>
          <w:szCs w:val="22"/>
          <w:highlight w:val="yellow"/>
        </w:rPr>
      </w:pPr>
      <w:r w:rsidRPr="00737254">
        <w:rPr>
          <w:szCs w:val="22"/>
          <w:highlight w:val="yellow"/>
        </w:rPr>
        <w:tab/>
      </w:r>
      <w:r w:rsidRPr="00737254">
        <w:rPr>
          <w:szCs w:val="22"/>
          <w:highlight w:val="yellow"/>
        </w:rPr>
        <w:tab/>
      </w:r>
      <w:r w:rsidRPr="00737254">
        <w:rPr>
          <w:szCs w:val="22"/>
          <w:highlight w:val="yellow"/>
        </w:rPr>
        <w:tab/>
        <w:t>= 2.557x10</w:t>
      </w:r>
      <w:r w:rsidRPr="00737254">
        <w:rPr>
          <w:szCs w:val="22"/>
          <w:highlight w:val="yellow"/>
          <w:vertAlign w:val="superscript"/>
        </w:rPr>
        <w:t xml:space="preserve">-05 </w:t>
      </w:r>
      <w:r w:rsidRPr="00737254">
        <w:rPr>
          <w:szCs w:val="22"/>
          <w:highlight w:val="yellow"/>
        </w:rPr>
        <w:t>(Equipment Failure)</w:t>
      </w:r>
    </w:p>
    <w:p w14:paraId="531E306B" w14:textId="77777777" w:rsidR="00E97B35" w:rsidRPr="00737254" w:rsidRDefault="00E97B35" w:rsidP="00E97B35">
      <w:pPr>
        <w:rPr>
          <w:szCs w:val="22"/>
          <w:highlight w:val="yellow"/>
        </w:rPr>
      </w:pPr>
      <w:r w:rsidRPr="00737254">
        <w:rPr>
          <w:szCs w:val="22"/>
          <w:highlight w:val="yellow"/>
        </w:rPr>
        <w:tab/>
      </w:r>
      <w:r w:rsidRPr="00737254">
        <w:rPr>
          <w:szCs w:val="22"/>
          <w:highlight w:val="yellow"/>
        </w:rPr>
        <w:tab/>
      </w:r>
      <w:r w:rsidRPr="00737254">
        <w:rPr>
          <w:szCs w:val="22"/>
          <w:highlight w:val="yellow"/>
        </w:rPr>
        <w:tab/>
        <w:t>= 3.474x10</w:t>
      </w:r>
      <w:r w:rsidRPr="00737254">
        <w:rPr>
          <w:szCs w:val="22"/>
          <w:highlight w:val="yellow"/>
          <w:vertAlign w:val="superscript"/>
        </w:rPr>
        <w:t>-05</w:t>
      </w:r>
      <w:r w:rsidRPr="00737254">
        <w:rPr>
          <w:szCs w:val="22"/>
          <w:highlight w:val="yellow"/>
        </w:rPr>
        <w:t xml:space="preserve"> (Materials Defects)</w:t>
      </w:r>
    </w:p>
    <w:p w14:paraId="4834630B" w14:textId="77777777" w:rsidR="00E97B35" w:rsidRPr="00737254" w:rsidRDefault="00E97B35" w:rsidP="00E97B35">
      <w:pPr>
        <w:rPr>
          <w:szCs w:val="22"/>
          <w:highlight w:val="yellow"/>
        </w:rPr>
      </w:pPr>
      <w:r w:rsidRPr="00737254">
        <w:rPr>
          <w:szCs w:val="22"/>
          <w:highlight w:val="yellow"/>
        </w:rPr>
        <w:tab/>
      </w:r>
      <w:r w:rsidRPr="00737254">
        <w:rPr>
          <w:szCs w:val="22"/>
          <w:highlight w:val="yellow"/>
        </w:rPr>
        <w:tab/>
      </w:r>
      <w:r w:rsidRPr="00737254">
        <w:rPr>
          <w:szCs w:val="22"/>
          <w:highlight w:val="yellow"/>
        </w:rPr>
        <w:tab/>
        <w:t>= 1.882x10</w:t>
      </w:r>
      <w:r w:rsidRPr="00737254">
        <w:rPr>
          <w:szCs w:val="22"/>
          <w:highlight w:val="yellow"/>
          <w:vertAlign w:val="superscript"/>
        </w:rPr>
        <w:t>-05</w:t>
      </w:r>
      <w:r w:rsidRPr="00737254">
        <w:rPr>
          <w:szCs w:val="22"/>
          <w:highlight w:val="yellow"/>
        </w:rPr>
        <w:t xml:space="preserve"> (Construction Defects)</w:t>
      </w:r>
    </w:p>
    <w:p w14:paraId="1CC88599" w14:textId="77777777" w:rsidR="00E97B35" w:rsidRPr="00737254" w:rsidRDefault="00E97B35" w:rsidP="00E97B35">
      <w:pPr>
        <w:rPr>
          <w:szCs w:val="22"/>
          <w:highlight w:val="yellow"/>
        </w:rPr>
      </w:pPr>
      <w:r w:rsidRPr="00737254">
        <w:rPr>
          <w:szCs w:val="22"/>
          <w:highlight w:val="yellow"/>
        </w:rPr>
        <w:tab/>
      </w:r>
      <w:r w:rsidRPr="00737254">
        <w:rPr>
          <w:szCs w:val="22"/>
          <w:highlight w:val="yellow"/>
        </w:rPr>
        <w:tab/>
      </w:r>
      <w:r w:rsidRPr="00737254">
        <w:rPr>
          <w:szCs w:val="22"/>
          <w:highlight w:val="yellow"/>
        </w:rPr>
        <w:tab/>
        <w:t>= 3.860x10</w:t>
      </w:r>
      <w:r w:rsidRPr="00737254">
        <w:rPr>
          <w:szCs w:val="22"/>
          <w:highlight w:val="yellow"/>
          <w:vertAlign w:val="superscript"/>
        </w:rPr>
        <w:t>-06</w:t>
      </w:r>
      <w:r w:rsidR="004665A6" w:rsidRPr="00737254">
        <w:rPr>
          <w:szCs w:val="22"/>
          <w:highlight w:val="yellow"/>
        </w:rPr>
        <w:t xml:space="preserve"> (Stress Corrosion Cracking</w:t>
      </w:r>
      <w:r w:rsidRPr="00737254">
        <w:rPr>
          <w:szCs w:val="22"/>
          <w:highlight w:val="yellow"/>
        </w:rPr>
        <w:t>)</w:t>
      </w:r>
    </w:p>
    <w:p w14:paraId="53BA07F0" w14:textId="77777777" w:rsidR="00E97B35" w:rsidRPr="00737254" w:rsidRDefault="00E97B35" w:rsidP="00E97B35">
      <w:pPr>
        <w:rPr>
          <w:szCs w:val="22"/>
          <w:highlight w:val="yellow"/>
        </w:rPr>
      </w:pPr>
      <w:r w:rsidRPr="00737254">
        <w:rPr>
          <w:highlight w:val="yellow"/>
        </w:rPr>
        <w:tab/>
      </w:r>
      <w:r w:rsidRPr="00737254">
        <w:rPr>
          <w:highlight w:val="yellow"/>
        </w:rPr>
        <w:tab/>
      </w:r>
      <w:r w:rsidRPr="00737254">
        <w:rPr>
          <w:highlight w:val="yellow"/>
        </w:rPr>
        <w:tab/>
      </w:r>
      <w:r w:rsidRPr="00737254">
        <w:rPr>
          <w:szCs w:val="22"/>
          <w:highlight w:val="yellow"/>
        </w:rPr>
        <w:t>= 1.254x10</w:t>
      </w:r>
      <w:r w:rsidRPr="00737254">
        <w:rPr>
          <w:szCs w:val="22"/>
          <w:highlight w:val="yellow"/>
          <w:vertAlign w:val="superscript"/>
        </w:rPr>
        <w:t xml:space="preserve">-05 </w:t>
      </w:r>
      <w:r w:rsidRPr="00737254">
        <w:rPr>
          <w:szCs w:val="22"/>
          <w:highlight w:val="yellow"/>
        </w:rPr>
        <w:t>(Outside Force)</w:t>
      </w:r>
    </w:p>
    <w:p w14:paraId="22CF555C" w14:textId="77777777" w:rsidR="00E97B35" w:rsidRPr="00737254" w:rsidRDefault="00E97B35" w:rsidP="00E97B35">
      <w:pPr>
        <w:rPr>
          <w:szCs w:val="22"/>
          <w:highlight w:val="yellow"/>
        </w:rPr>
      </w:pPr>
      <w:r w:rsidRPr="00737254">
        <w:rPr>
          <w:szCs w:val="22"/>
          <w:highlight w:val="yellow"/>
        </w:rPr>
        <w:tab/>
      </w:r>
      <w:r w:rsidRPr="00737254">
        <w:rPr>
          <w:szCs w:val="22"/>
          <w:highlight w:val="yellow"/>
        </w:rPr>
        <w:tab/>
      </w:r>
      <w:r w:rsidRPr="00737254">
        <w:rPr>
          <w:szCs w:val="22"/>
          <w:highlight w:val="yellow"/>
        </w:rPr>
        <w:tab/>
        <w:t>= 6.127x10</w:t>
      </w:r>
      <w:r w:rsidRPr="00737254">
        <w:rPr>
          <w:szCs w:val="22"/>
          <w:highlight w:val="yellow"/>
          <w:vertAlign w:val="superscript"/>
        </w:rPr>
        <w:t>-05</w:t>
      </w:r>
      <w:r w:rsidRPr="00737254">
        <w:rPr>
          <w:szCs w:val="22"/>
          <w:highlight w:val="yellow"/>
        </w:rPr>
        <w:t xml:space="preserve"> (External Corrosion)</w:t>
      </w:r>
    </w:p>
    <w:p w14:paraId="070A75BB" w14:textId="77777777" w:rsidR="00E97B35" w:rsidRPr="00737254" w:rsidRDefault="00E97B35" w:rsidP="00E97B35">
      <w:pPr>
        <w:rPr>
          <w:szCs w:val="22"/>
          <w:highlight w:val="yellow"/>
        </w:rPr>
      </w:pPr>
      <w:r w:rsidRPr="00737254">
        <w:rPr>
          <w:szCs w:val="22"/>
          <w:highlight w:val="yellow"/>
        </w:rPr>
        <w:lastRenderedPageBreak/>
        <w:tab/>
      </w:r>
      <w:r w:rsidRPr="00737254">
        <w:rPr>
          <w:szCs w:val="22"/>
          <w:highlight w:val="yellow"/>
        </w:rPr>
        <w:tab/>
      </w:r>
      <w:r w:rsidRPr="00737254">
        <w:rPr>
          <w:szCs w:val="22"/>
          <w:highlight w:val="yellow"/>
        </w:rPr>
        <w:tab/>
        <w:t>= 3.715x10</w:t>
      </w:r>
      <w:r w:rsidRPr="00737254">
        <w:rPr>
          <w:szCs w:val="22"/>
          <w:highlight w:val="yellow"/>
          <w:vertAlign w:val="superscript"/>
        </w:rPr>
        <w:t>-05</w:t>
      </w:r>
      <w:r w:rsidRPr="00737254">
        <w:rPr>
          <w:szCs w:val="22"/>
          <w:highlight w:val="yellow"/>
        </w:rPr>
        <w:t xml:space="preserve"> (Internal Corrosion)</w:t>
      </w:r>
    </w:p>
    <w:p w14:paraId="3753291A" w14:textId="77777777" w:rsidR="00E97B35" w:rsidRPr="00737254" w:rsidRDefault="00E97B35" w:rsidP="00E97B35">
      <w:pPr>
        <w:rPr>
          <w:szCs w:val="22"/>
          <w:highlight w:val="yellow"/>
        </w:rPr>
      </w:pPr>
      <w:r w:rsidRPr="00737254">
        <w:rPr>
          <w:szCs w:val="22"/>
          <w:highlight w:val="yellow"/>
        </w:rPr>
        <w:tab/>
      </w:r>
      <w:r w:rsidRPr="00737254">
        <w:rPr>
          <w:szCs w:val="22"/>
          <w:highlight w:val="yellow"/>
        </w:rPr>
        <w:tab/>
      </w:r>
      <w:r w:rsidRPr="00737254">
        <w:rPr>
          <w:szCs w:val="22"/>
          <w:highlight w:val="yellow"/>
        </w:rPr>
        <w:tab/>
        <w:t>= 8.636x10</w:t>
      </w:r>
      <w:r w:rsidRPr="00737254">
        <w:rPr>
          <w:szCs w:val="22"/>
          <w:highlight w:val="yellow"/>
          <w:vertAlign w:val="superscript"/>
        </w:rPr>
        <w:t>-05</w:t>
      </w:r>
      <w:r w:rsidRPr="00737254">
        <w:rPr>
          <w:szCs w:val="22"/>
          <w:highlight w:val="yellow"/>
        </w:rPr>
        <w:t xml:space="preserve"> (3</w:t>
      </w:r>
      <w:r w:rsidRPr="00737254">
        <w:rPr>
          <w:szCs w:val="22"/>
          <w:highlight w:val="yellow"/>
          <w:vertAlign w:val="superscript"/>
        </w:rPr>
        <w:t>rd</w:t>
      </w:r>
      <w:r w:rsidRPr="00737254">
        <w:rPr>
          <w:szCs w:val="22"/>
          <w:highlight w:val="yellow"/>
        </w:rPr>
        <w:t xml:space="preserve"> Party Damage)</w:t>
      </w:r>
    </w:p>
    <w:p w14:paraId="0C5C9DB2" w14:textId="77777777" w:rsidR="00E97B35" w:rsidRPr="00737254" w:rsidRDefault="00E97B35" w:rsidP="00E97B35">
      <w:pPr>
        <w:pStyle w:val="ListParagraph"/>
        <w:ind w:left="2160" w:hanging="1440"/>
        <w:rPr>
          <w:szCs w:val="22"/>
          <w:highlight w:val="yellow"/>
        </w:rPr>
      </w:pPr>
      <w:r w:rsidRPr="00737254">
        <w:rPr>
          <w:szCs w:val="22"/>
          <w:highlight w:val="yellow"/>
        </w:rPr>
        <w:t>S</w:t>
      </w:r>
      <w:r w:rsidRPr="00737254">
        <w:rPr>
          <w:szCs w:val="22"/>
          <w:highlight w:val="yellow"/>
          <w:vertAlign w:val="subscript"/>
        </w:rPr>
        <w:t>Threat</w:t>
      </w:r>
      <w:r w:rsidRPr="00737254">
        <w:rPr>
          <w:szCs w:val="22"/>
          <w:highlight w:val="yellow"/>
        </w:rPr>
        <w:tab/>
        <w:t xml:space="preserve">= Failure likelihood score for the threat of interest (0 - 10) as determined from the </w:t>
      </w:r>
      <w:r w:rsidR="00AB4508" w:rsidRPr="00737254">
        <w:rPr>
          <w:szCs w:val="22"/>
          <w:highlight w:val="yellow"/>
        </w:rPr>
        <w:t xml:space="preserve">results based on the </w:t>
      </w:r>
      <w:r w:rsidRPr="00737254">
        <w:rPr>
          <w:szCs w:val="22"/>
          <w:highlight w:val="yellow"/>
        </w:rPr>
        <w:t xml:space="preserve">Plains </w:t>
      </w:r>
      <w:r w:rsidR="00AB4508" w:rsidRPr="00737254">
        <w:rPr>
          <w:szCs w:val="22"/>
          <w:highlight w:val="yellow"/>
        </w:rPr>
        <w:t xml:space="preserve">Risk </w:t>
      </w:r>
      <w:r w:rsidRPr="00737254">
        <w:rPr>
          <w:szCs w:val="22"/>
          <w:highlight w:val="yellow"/>
        </w:rPr>
        <w:t>Algorithm</w:t>
      </w:r>
      <w:r w:rsidR="00AB4508" w:rsidRPr="00737254">
        <w:rPr>
          <w:szCs w:val="22"/>
          <w:highlight w:val="yellow"/>
        </w:rPr>
        <w:t xml:space="preserve"> Document</w:t>
      </w:r>
    </w:p>
    <w:p w14:paraId="581A6192" w14:textId="77777777" w:rsidR="003E4C37" w:rsidRPr="00737254" w:rsidRDefault="003E4C37" w:rsidP="00E97B35">
      <w:pPr>
        <w:pStyle w:val="ListParagraph"/>
        <w:ind w:left="2160" w:hanging="1440"/>
        <w:rPr>
          <w:highlight w:val="yellow"/>
        </w:rPr>
      </w:pPr>
    </w:p>
    <w:p w14:paraId="071E08D1" w14:textId="77777777" w:rsidR="00AD7096" w:rsidRPr="00737254" w:rsidRDefault="004665A6" w:rsidP="000F7B7C">
      <w:pPr>
        <w:pStyle w:val="ListParagraph"/>
        <w:keepNext/>
        <w:ind w:left="0"/>
        <w:jc w:val="center"/>
        <w:rPr>
          <w:highlight w:val="yellow"/>
        </w:rPr>
      </w:pPr>
      <w:r w:rsidRPr="00737254">
        <w:rPr>
          <w:noProof/>
          <w:highlight w:val="yellow"/>
        </w:rPr>
        <w:drawing>
          <wp:inline distT="0" distB="0" distL="0" distR="0" wp14:anchorId="626CCDBB" wp14:editId="031D5E65">
            <wp:extent cx="4877481" cy="2267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png"/>
                    <pic:cNvPicPr/>
                  </pic:nvPicPr>
                  <pic:blipFill>
                    <a:blip r:embed="rId59">
                      <a:extLst>
                        <a:ext uri="{28A0092B-C50C-407E-A947-70E740481C1C}">
                          <a14:useLocalDpi xmlns:a14="http://schemas.microsoft.com/office/drawing/2010/main" val="0"/>
                        </a:ext>
                      </a:extLst>
                    </a:blip>
                    <a:stretch>
                      <a:fillRect/>
                    </a:stretch>
                  </pic:blipFill>
                  <pic:spPr>
                    <a:xfrm>
                      <a:off x="0" y="0"/>
                      <a:ext cx="4877481" cy="2267266"/>
                    </a:xfrm>
                    <a:prstGeom prst="rect">
                      <a:avLst/>
                    </a:prstGeom>
                  </pic:spPr>
                </pic:pic>
              </a:graphicData>
            </a:graphic>
          </wp:inline>
        </w:drawing>
      </w:r>
    </w:p>
    <w:p w14:paraId="2644E72F" w14:textId="67859F26" w:rsidR="00E97B35" w:rsidRPr="00737254" w:rsidRDefault="00AD7096" w:rsidP="003011B7">
      <w:pPr>
        <w:pStyle w:val="Caption"/>
        <w:rPr>
          <w:highlight w:val="yellow"/>
        </w:rPr>
      </w:pPr>
      <w:bookmarkStart w:id="89" w:name="_Toc26169072"/>
      <w:r w:rsidRPr="00737254">
        <w:rPr>
          <w:highlight w:val="yellow"/>
        </w:rPr>
        <w:t xml:space="preserve">Figure </w:t>
      </w:r>
      <w:r w:rsidR="00D37BC2" w:rsidRPr="00737254">
        <w:rPr>
          <w:highlight w:val="yellow"/>
        </w:rPr>
        <w:fldChar w:fldCharType="begin"/>
      </w:r>
      <w:r w:rsidR="00D37BC2" w:rsidRPr="00737254">
        <w:rPr>
          <w:highlight w:val="yellow"/>
        </w:rPr>
        <w:instrText xml:space="preserve"> SEQ Figure \* ARABIC </w:instrText>
      </w:r>
      <w:r w:rsidR="00D37BC2" w:rsidRPr="00737254">
        <w:rPr>
          <w:highlight w:val="yellow"/>
        </w:rPr>
        <w:fldChar w:fldCharType="separate"/>
      </w:r>
      <w:r w:rsidR="00410BB9">
        <w:rPr>
          <w:noProof/>
          <w:highlight w:val="yellow"/>
        </w:rPr>
        <w:t>11</w:t>
      </w:r>
      <w:r w:rsidR="00D37BC2" w:rsidRPr="00737254">
        <w:rPr>
          <w:noProof/>
          <w:highlight w:val="yellow"/>
        </w:rPr>
        <w:fldChar w:fldCharType="end"/>
      </w:r>
      <w:r w:rsidRPr="00737254">
        <w:rPr>
          <w:highlight w:val="yellow"/>
        </w:rPr>
        <w:t xml:space="preserve"> – Mapping Adjustment Factor for Likelihood</w:t>
      </w:r>
      <w:bookmarkEnd w:id="89"/>
    </w:p>
    <w:p w14:paraId="3C65C4D3" w14:textId="77777777" w:rsidR="003E4C37" w:rsidRPr="00737254" w:rsidRDefault="003E4C37" w:rsidP="003E4C37">
      <w:pPr>
        <w:pStyle w:val="ListParagraph"/>
        <w:jc w:val="center"/>
        <w:rPr>
          <w:highlight w:val="yellow"/>
        </w:rPr>
      </w:pPr>
    </w:p>
    <w:p w14:paraId="273CA8D2" w14:textId="77777777" w:rsidR="00E97B35" w:rsidRPr="00737254" w:rsidRDefault="00E97B35" w:rsidP="00AA1A1C">
      <w:pPr>
        <w:pStyle w:val="ListParagraph"/>
        <w:numPr>
          <w:ilvl w:val="0"/>
          <w:numId w:val="5"/>
        </w:numPr>
        <w:spacing w:before="0" w:after="160" w:line="259" w:lineRule="auto"/>
        <w:rPr>
          <w:szCs w:val="22"/>
          <w:highlight w:val="yellow"/>
        </w:rPr>
      </w:pPr>
      <w:r w:rsidRPr="00737254">
        <w:rPr>
          <w:szCs w:val="22"/>
          <w:highlight w:val="yellow"/>
        </w:rPr>
        <w:t xml:space="preserve">Map the Failure Frequency values </w:t>
      </w:r>
      <w:r w:rsidR="00E031C6" w:rsidRPr="00737254">
        <w:rPr>
          <w:szCs w:val="22"/>
          <w:highlight w:val="yellow"/>
        </w:rPr>
        <w:t xml:space="preserve">obtained in Step 2 </w:t>
      </w:r>
      <w:r w:rsidRPr="00737254">
        <w:rPr>
          <w:szCs w:val="22"/>
          <w:highlight w:val="yellow"/>
        </w:rPr>
        <w:t xml:space="preserve">to the </w:t>
      </w:r>
      <w:r w:rsidR="00E031C6" w:rsidRPr="00737254">
        <w:rPr>
          <w:szCs w:val="22"/>
          <w:highlight w:val="yellow"/>
        </w:rPr>
        <w:t>five</w:t>
      </w:r>
      <w:r w:rsidRPr="00737254">
        <w:rPr>
          <w:szCs w:val="22"/>
          <w:highlight w:val="yellow"/>
        </w:rPr>
        <w:t xml:space="preserve"> Plains </w:t>
      </w:r>
      <w:r w:rsidR="00E031C6" w:rsidRPr="00737254">
        <w:rPr>
          <w:szCs w:val="22"/>
          <w:highlight w:val="yellow"/>
        </w:rPr>
        <w:t xml:space="preserve">ORM </w:t>
      </w:r>
      <w:r w:rsidRPr="00737254">
        <w:rPr>
          <w:szCs w:val="22"/>
          <w:highlight w:val="yellow"/>
        </w:rPr>
        <w:t>Likelihood of Occurrence categories</w:t>
      </w:r>
      <w:r w:rsidR="00E031C6" w:rsidRPr="00737254">
        <w:rPr>
          <w:szCs w:val="22"/>
          <w:highlight w:val="yellow"/>
        </w:rPr>
        <w:t xml:space="preserve"> (Unlikely, Remote, Occasional, Probable and Frequent) based on their associated failure frequencies as established in Step 1</w:t>
      </w:r>
      <w:r w:rsidR="00652E4E" w:rsidRPr="00737254">
        <w:rPr>
          <w:szCs w:val="22"/>
          <w:highlight w:val="yellow"/>
        </w:rPr>
        <w:t>.</w:t>
      </w:r>
    </w:p>
    <w:p w14:paraId="5D2555C8" w14:textId="77777777" w:rsidR="00E97B35" w:rsidRPr="00737254" w:rsidRDefault="00E97B35" w:rsidP="00E97B35">
      <w:pPr>
        <w:pStyle w:val="ListParagraph"/>
        <w:rPr>
          <w:szCs w:val="22"/>
          <w:highlight w:val="yellow"/>
        </w:rPr>
      </w:pPr>
    </w:p>
    <w:p w14:paraId="7C58BD28" w14:textId="77777777" w:rsidR="00E97B35" w:rsidRPr="00737254" w:rsidRDefault="00E97B35" w:rsidP="00AA1A1C">
      <w:pPr>
        <w:pStyle w:val="ListParagraph"/>
        <w:numPr>
          <w:ilvl w:val="0"/>
          <w:numId w:val="5"/>
        </w:numPr>
        <w:spacing w:before="0" w:after="160" w:line="259" w:lineRule="auto"/>
        <w:jc w:val="left"/>
        <w:rPr>
          <w:szCs w:val="22"/>
          <w:highlight w:val="yellow"/>
        </w:rPr>
      </w:pPr>
      <w:r w:rsidRPr="00737254">
        <w:rPr>
          <w:szCs w:val="22"/>
          <w:highlight w:val="yellow"/>
        </w:rPr>
        <w:t xml:space="preserve">Map the Consequence Scores (0 to 10) from </w:t>
      </w:r>
      <w:r w:rsidR="00B13E86" w:rsidRPr="00737254">
        <w:rPr>
          <w:szCs w:val="22"/>
          <w:highlight w:val="yellow"/>
        </w:rPr>
        <w:t>the pipeline integrity management risk algorithm</w:t>
      </w:r>
      <w:r w:rsidR="001132FC" w:rsidRPr="00737254">
        <w:rPr>
          <w:szCs w:val="22"/>
          <w:highlight w:val="yellow"/>
        </w:rPr>
        <w:t xml:space="preserve"> </w:t>
      </w:r>
      <w:r w:rsidRPr="00737254">
        <w:rPr>
          <w:szCs w:val="22"/>
          <w:highlight w:val="yellow"/>
        </w:rPr>
        <w:t xml:space="preserve">to the </w:t>
      </w:r>
      <w:r w:rsidR="001132FC" w:rsidRPr="00737254">
        <w:rPr>
          <w:szCs w:val="22"/>
          <w:highlight w:val="yellow"/>
        </w:rPr>
        <w:t>five</w:t>
      </w:r>
      <w:r w:rsidRPr="00737254">
        <w:rPr>
          <w:szCs w:val="22"/>
          <w:highlight w:val="yellow"/>
        </w:rPr>
        <w:t xml:space="preserve"> Plains </w:t>
      </w:r>
      <w:r w:rsidR="00640A73" w:rsidRPr="00737254">
        <w:rPr>
          <w:szCs w:val="22"/>
          <w:highlight w:val="yellow"/>
        </w:rPr>
        <w:t xml:space="preserve">ORM </w:t>
      </w:r>
      <w:r w:rsidRPr="00737254">
        <w:rPr>
          <w:szCs w:val="22"/>
          <w:highlight w:val="yellow"/>
        </w:rPr>
        <w:t>Severity of Consequence categories: Minor, Moderate, Problematic, Critical and Catastrophic</w:t>
      </w:r>
      <w:r w:rsidR="001132FC" w:rsidRPr="00737254">
        <w:rPr>
          <w:szCs w:val="22"/>
          <w:highlight w:val="yellow"/>
        </w:rPr>
        <w:t>:</w:t>
      </w:r>
    </w:p>
    <w:p w14:paraId="735DB01F" w14:textId="77777777" w:rsidR="00E97B35" w:rsidRPr="00737254" w:rsidRDefault="00E97B35" w:rsidP="00AA1A1C">
      <w:pPr>
        <w:pStyle w:val="ListParagraph"/>
        <w:numPr>
          <w:ilvl w:val="1"/>
          <w:numId w:val="5"/>
        </w:numPr>
        <w:spacing w:before="0" w:after="160" w:line="259" w:lineRule="auto"/>
        <w:ind w:left="1134" w:hanging="425"/>
        <w:jc w:val="left"/>
        <w:rPr>
          <w:szCs w:val="22"/>
          <w:highlight w:val="yellow"/>
        </w:rPr>
      </w:pPr>
      <w:r w:rsidRPr="00737254">
        <w:rPr>
          <w:szCs w:val="22"/>
          <w:highlight w:val="yellow"/>
        </w:rPr>
        <w:t>Safety – fatalities commence at “</w:t>
      </w:r>
      <w:r w:rsidR="001132FC" w:rsidRPr="00737254">
        <w:rPr>
          <w:szCs w:val="22"/>
          <w:highlight w:val="yellow"/>
        </w:rPr>
        <w:t>Critical</w:t>
      </w:r>
      <w:r w:rsidRPr="00737254">
        <w:rPr>
          <w:szCs w:val="22"/>
          <w:highlight w:val="yellow"/>
        </w:rPr>
        <w:t xml:space="preserve">” in </w:t>
      </w:r>
      <w:r w:rsidR="001132FC" w:rsidRPr="00737254">
        <w:rPr>
          <w:szCs w:val="22"/>
          <w:highlight w:val="yellow"/>
        </w:rPr>
        <w:t xml:space="preserve">the Plains ORM </w:t>
      </w:r>
      <w:r w:rsidRPr="00737254">
        <w:rPr>
          <w:szCs w:val="22"/>
          <w:highlight w:val="yellow"/>
        </w:rPr>
        <w:t xml:space="preserve">or at “4” in </w:t>
      </w:r>
      <w:r w:rsidR="001132FC" w:rsidRPr="00737254">
        <w:rPr>
          <w:szCs w:val="22"/>
          <w:highlight w:val="yellow"/>
        </w:rPr>
        <w:t xml:space="preserve">the </w:t>
      </w:r>
      <w:r w:rsidRPr="00737254">
        <w:rPr>
          <w:szCs w:val="22"/>
          <w:highlight w:val="yellow"/>
        </w:rPr>
        <w:t xml:space="preserve">RiskAnalyst </w:t>
      </w:r>
      <w:r w:rsidR="001132FC" w:rsidRPr="00737254">
        <w:rPr>
          <w:szCs w:val="22"/>
          <w:highlight w:val="yellow"/>
        </w:rPr>
        <w:t>results</w:t>
      </w:r>
      <w:r w:rsidRPr="00737254">
        <w:rPr>
          <w:szCs w:val="22"/>
          <w:highlight w:val="yellow"/>
        </w:rPr>
        <w:t xml:space="preserve">; multiple fatalities commence at </w:t>
      </w:r>
      <w:r w:rsidR="001132FC" w:rsidRPr="00737254">
        <w:rPr>
          <w:szCs w:val="22"/>
          <w:highlight w:val="yellow"/>
        </w:rPr>
        <w:t>“</w:t>
      </w:r>
      <w:r w:rsidR="00DA5456" w:rsidRPr="00737254">
        <w:rPr>
          <w:szCs w:val="22"/>
          <w:highlight w:val="yellow"/>
        </w:rPr>
        <w:t>C</w:t>
      </w:r>
      <w:r w:rsidRPr="00737254">
        <w:rPr>
          <w:szCs w:val="22"/>
          <w:highlight w:val="yellow"/>
        </w:rPr>
        <w:t>atastrophic</w:t>
      </w:r>
      <w:r w:rsidR="001132FC" w:rsidRPr="00737254">
        <w:rPr>
          <w:szCs w:val="22"/>
          <w:highlight w:val="yellow"/>
        </w:rPr>
        <w:t>”</w:t>
      </w:r>
      <w:r w:rsidRPr="00737254">
        <w:rPr>
          <w:szCs w:val="22"/>
          <w:highlight w:val="yellow"/>
        </w:rPr>
        <w:t xml:space="preserve"> in </w:t>
      </w:r>
      <w:r w:rsidR="001132FC" w:rsidRPr="00737254">
        <w:rPr>
          <w:szCs w:val="22"/>
          <w:highlight w:val="yellow"/>
        </w:rPr>
        <w:t xml:space="preserve">the Plains ORM or at </w:t>
      </w:r>
      <w:r w:rsidRPr="00737254">
        <w:rPr>
          <w:szCs w:val="22"/>
          <w:highlight w:val="yellow"/>
        </w:rPr>
        <w:t xml:space="preserve">“5” and higher in </w:t>
      </w:r>
      <w:r w:rsidR="001132FC" w:rsidRPr="00737254">
        <w:rPr>
          <w:szCs w:val="22"/>
          <w:highlight w:val="yellow"/>
        </w:rPr>
        <w:t xml:space="preserve">the </w:t>
      </w:r>
      <w:r w:rsidRPr="00737254">
        <w:rPr>
          <w:szCs w:val="22"/>
          <w:highlight w:val="yellow"/>
        </w:rPr>
        <w:t>RiskAnalyst</w:t>
      </w:r>
      <w:r w:rsidR="001132FC" w:rsidRPr="00737254">
        <w:rPr>
          <w:szCs w:val="22"/>
          <w:highlight w:val="yellow"/>
        </w:rPr>
        <w:t xml:space="preserve"> results</w:t>
      </w:r>
    </w:p>
    <w:p w14:paraId="6C3A9A8F" w14:textId="77777777" w:rsidR="00E97B35" w:rsidRPr="00737254" w:rsidRDefault="00E97B35" w:rsidP="00AA1A1C">
      <w:pPr>
        <w:pStyle w:val="ListParagraph"/>
        <w:numPr>
          <w:ilvl w:val="1"/>
          <w:numId w:val="5"/>
        </w:numPr>
        <w:spacing w:before="0" w:after="160" w:line="259" w:lineRule="auto"/>
        <w:ind w:left="1134" w:hanging="425"/>
        <w:jc w:val="left"/>
        <w:rPr>
          <w:szCs w:val="22"/>
          <w:highlight w:val="yellow"/>
        </w:rPr>
      </w:pPr>
      <w:r w:rsidRPr="00737254">
        <w:rPr>
          <w:szCs w:val="22"/>
          <w:highlight w:val="yellow"/>
        </w:rPr>
        <w:t xml:space="preserve">Environment – </w:t>
      </w:r>
      <w:r w:rsidR="003307B2" w:rsidRPr="00737254">
        <w:rPr>
          <w:szCs w:val="22"/>
          <w:highlight w:val="yellow"/>
        </w:rPr>
        <w:t xml:space="preserve">the Plains ORM Environmental threshold description of 700 bbl (currently under review by Plains) was not factored into the current mapping analysis but, rather, the impact descriptions were used as the main guide since these were </w:t>
      </w:r>
      <w:r w:rsidRPr="00737254">
        <w:rPr>
          <w:szCs w:val="22"/>
          <w:highlight w:val="yellow"/>
        </w:rPr>
        <w:t>well aligned</w:t>
      </w:r>
      <w:r w:rsidR="003307B2" w:rsidRPr="00737254">
        <w:rPr>
          <w:szCs w:val="22"/>
          <w:highlight w:val="yellow"/>
        </w:rPr>
        <w:t xml:space="preserve"> with the current risk algorithm.  T</w:t>
      </w:r>
      <w:r w:rsidR="003947DE" w:rsidRPr="00737254">
        <w:rPr>
          <w:szCs w:val="22"/>
          <w:highlight w:val="yellow"/>
        </w:rPr>
        <w:t xml:space="preserve">he </w:t>
      </w:r>
      <w:r w:rsidRPr="00737254">
        <w:rPr>
          <w:szCs w:val="22"/>
          <w:highlight w:val="yellow"/>
        </w:rPr>
        <w:t>R</w:t>
      </w:r>
      <w:r w:rsidR="003947DE" w:rsidRPr="00737254">
        <w:rPr>
          <w:szCs w:val="22"/>
          <w:highlight w:val="yellow"/>
        </w:rPr>
        <w:t>iskAnalyst</w:t>
      </w:r>
      <w:r w:rsidRPr="00737254">
        <w:rPr>
          <w:szCs w:val="22"/>
          <w:highlight w:val="yellow"/>
        </w:rPr>
        <w:t xml:space="preserve"> dollar values </w:t>
      </w:r>
      <w:r w:rsidR="003947DE" w:rsidRPr="00737254">
        <w:rPr>
          <w:szCs w:val="22"/>
          <w:highlight w:val="yellow"/>
        </w:rPr>
        <w:t xml:space="preserve">were matched </w:t>
      </w:r>
      <w:r w:rsidRPr="00737254">
        <w:rPr>
          <w:szCs w:val="22"/>
          <w:highlight w:val="yellow"/>
        </w:rPr>
        <w:t>to</w:t>
      </w:r>
      <w:r w:rsidR="003947DE" w:rsidRPr="00737254">
        <w:rPr>
          <w:szCs w:val="22"/>
          <w:highlight w:val="yellow"/>
        </w:rPr>
        <w:t xml:space="preserve"> the</w:t>
      </w:r>
      <w:r w:rsidR="007E48D5" w:rsidRPr="00737254">
        <w:rPr>
          <w:szCs w:val="22"/>
          <w:highlight w:val="yellow"/>
        </w:rPr>
        <w:t xml:space="preserve"> Plains</w:t>
      </w:r>
      <w:r w:rsidR="003947DE" w:rsidRPr="00737254">
        <w:rPr>
          <w:szCs w:val="22"/>
          <w:highlight w:val="yellow"/>
        </w:rPr>
        <w:t xml:space="preserve"> ORM Environmental consequence</w:t>
      </w:r>
      <w:r w:rsidR="003307B2" w:rsidRPr="00737254">
        <w:rPr>
          <w:szCs w:val="22"/>
          <w:highlight w:val="yellow"/>
        </w:rPr>
        <w:t xml:space="preserve"> descriptions for impact.</w:t>
      </w:r>
    </w:p>
    <w:p w14:paraId="1F483F2F" w14:textId="77777777" w:rsidR="00E97B35" w:rsidRPr="00737254" w:rsidRDefault="00E97B35" w:rsidP="00AA1A1C">
      <w:pPr>
        <w:pStyle w:val="ListParagraph"/>
        <w:numPr>
          <w:ilvl w:val="1"/>
          <w:numId w:val="5"/>
        </w:numPr>
        <w:spacing w:before="0" w:after="160" w:line="259" w:lineRule="auto"/>
        <w:ind w:left="1134" w:hanging="425"/>
        <w:jc w:val="left"/>
        <w:rPr>
          <w:szCs w:val="22"/>
          <w:highlight w:val="yellow"/>
        </w:rPr>
      </w:pPr>
      <w:r w:rsidRPr="00737254">
        <w:rPr>
          <w:szCs w:val="22"/>
          <w:highlight w:val="yellow"/>
        </w:rPr>
        <w:t xml:space="preserve">Economic –considered anything greater than </w:t>
      </w:r>
      <w:r w:rsidR="00640A73" w:rsidRPr="00737254">
        <w:rPr>
          <w:szCs w:val="22"/>
          <w:highlight w:val="yellow"/>
        </w:rPr>
        <w:t>$</w:t>
      </w:r>
      <w:r w:rsidRPr="00737254">
        <w:rPr>
          <w:szCs w:val="22"/>
          <w:highlight w:val="yellow"/>
        </w:rPr>
        <w:t>1M in RiskAnalyst as</w:t>
      </w:r>
      <w:r w:rsidR="00DA5456" w:rsidRPr="00737254">
        <w:rPr>
          <w:szCs w:val="22"/>
          <w:highlight w:val="yellow"/>
        </w:rPr>
        <w:t xml:space="preserve"> </w:t>
      </w:r>
      <w:r w:rsidR="00640A73" w:rsidRPr="00737254">
        <w:rPr>
          <w:szCs w:val="22"/>
          <w:highlight w:val="yellow"/>
        </w:rPr>
        <w:t>“</w:t>
      </w:r>
      <w:r w:rsidR="00DA5456" w:rsidRPr="00737254">
        <w:rPr>
          <w:szCs w:val="22"/>
          <w:highlight w:val="yellow"/>
        </w:rPr>
        <w:t>Problematic</w:t>
      </w:r>
      <w:r w:rsidR="00640A73" w:rsidRPr="00737254">
        <w:rPr>
          <w:szCs w:val="22"/>
          <w:highlight w:val="yellow"/>
        </w:rPr>
        <w:t>”</w:t>
      </w:r>
      <w:r w:rsidRPr="00737254">
        <w:rPr>
          <w:szCs w:val="22"/>
          <w:highlight w:val="yellow"/>
        </w:rPr>
        <w:t xml:space="preserve"> and </w:t>
      </w:r>
      <w:r w:rsidR="00640A73" w:rsidRPr="00737254">
        <w:rPr>
          <w:szCs w:val="22"/>
          <w:highlight w:val="yellow"/>
        </w:rPr>
        <w:t xml:space="preserve">assumed that it was </w:t>
      </w:r>
      <w:r w:rsidRPr="00737254">
        <w:rPr>
          <w:szCs w:val="22"/>
          <w:highlight w:val="yellow"/>
        </w:rPr>
        <w:t>not expecte</w:t>
      </w:r>
      <w:r w:rsidR="00DA5456" w:rsidRPr="00737254">
        <w:rPr>
          <w:szCs w:val="22"/>
          <w:highlight w:val="yellow"/>
        </w:rPr>
        <w:t xml:space="preserve">d to hit </w:t>
      </w:r>
      <w:r w:rsidR="00640A73" w:rsidRPr="00737254">
        <w:rPr>
          <w:szCs w:val="22"/>
          <w:highlight w:val="yellow"/>
        </w:rPr>
        <w:t xml:space="preserve">the Plains ORM </w:t>
      </w:r>
      <w:r w:rsidR="00DA5456" w:rsidRPr="00737254">
        <w:rPr>
          <w:szCs w:val="22"/>
          <w:highlight w:val="yellow"/>
        </w:rPr>
        <w:t xml:space="preserve">categories of </w:t>
      </w:r>
      <w:r w:rsidR="00640A73" w:rsidRPr="00737254">
        <w:rPr>
          <w:szCs w:val="22"/>
          <w:highlight w:val="yellow"/>
        </w:rPr>
        <w:t>“</w:t>
      </w:r>
      <w:r w:rsidR="00DA5456" w:rsidRPr="00737254">
        <w:rPr>
          <w:szCs w:val="22"/>
          <w:highlight w:val="yellow"/>
        </w:rPr>
        <w:t>Critical</w:t>
      </w:r>
      <w:r w:rsidR="00640A73" w:rsidRPr="00737254">
        <w:rPr>
          <w:szCs w:val="22"/>
          <w:highlight w:val="yellow"/>
        </w:rPr>
        <w:t>”</w:t>
      </w:r>
      <w:r w:rsidR="00DA5456" w:rsidRPr="00737254">
        <w:rPr>
          <w:szCs w:val="22"/>
          <w:highlight w:val="yellow"/>
        </w:rPr>
        <w:t xml:space="preserve"> (over </w:t>
      </w:r>
      <w:r w:rsidR="00640A73" w:rsidRPr="00737254">
        <w:rPr>
          <w:szCs w:val="22"/>
          <w:highlight w:val="yellow"/>
        </w:rPr>
        <w:t>$</w:t>
      </w:r>
      <w:r w:rsidR="00DA5456" w:rsidRPr="00737254">
        <w:rPr>
          <w:szCs w:val="22"/>
          <w:highlight w:val="yellow"/>
        </w:rPr>
        <w:t xml:space="preserve">10M) or </w:t>
      </w:r>
      <w:r w:rsidR="00640A73" w:rsidRPr="00737254">
        <w:rPr>
          <w:szCs w:val="22"/>
          <w:highlight w:val="yellow"/>
        </w:rPr>
        <w:t>“</w:t>
      </w:r>
      <w:r w:rsidR="00DA5456" w:rsidRPr="00737254">
        <w:rPr>
          <w:szCs w:val="22"/>
          <w:highlight w:val="yellow"/>
        </w:rPr>
        <w:t>Catastrophic</w:t>
      </w:r>
      <w:r w:rsidR="00640A73" w:rsidRPr="00737254">
        <w:rPr>
          <w:szCs w:val="22"/>
          <w:highlight w:val="yellow"/>
        </w:rPr>
        <w:t>”</w:t>
      </w:r>
      <w:r w:rsidRPr="00737254">
        <w:rPr>
          <w:szCs w:val="22"/>
          <w:highlight w:val="yellow"/>
        </w:rPr>
        <w:t xml:space="preserve"> (over </w:t>
      </w:r>
      <w:r w:rsidR="00640A73" w:rsidRPr="00737254">
        <w:rPr>
          <w:szCs w:val="22"/>
          <w:highlight w:val="yellow"/>
        </w:rPr>
        <w:t>$</w:t>
      </w:r>
      <w:r w:rsidRPr="00737254">
        <w:rPr>
          <w:szCs w:val="22"/>
          <w:highlight w:val="yellow"/>
        </w:rPr>
        <w:t>100M)</w:t>
      </w:r>
      <w:r w:rsidR="00640A73" w:rsidRPr="00737254">
        <w:rPr>
          <w:szCs w:val="22"/>
          <w:highlight w:val="yellow"/>
        </w:rPr>
        <w:t xml:space="preserve"> based on the current risk model</w:t>
      </w:r>
      <w:r w:rsidR="00385C2B" w:rsidRPr="00737254">
        <w:rPr>
          <w:szCs w:val="22"/>
          <w:highlight w:val="yellow"/>
        </w:rPr>
        <w:t xml:space="preserve"> (current risk model has a $10M threshold for Economic consequences)</w:t>
      </w:r>
    </w:p>
    <w:p w14:paraId="31ACC2D2" w14:textId="77777777" w:rsidR="00E97B35" w:rsidRPr="00737254" w:rsidRDefault="00E97B35" w:rsidP="00E97B35">
      <w:pPr>
        <w:pStyle w:val="ListParagraph"/>
        <w:ind w:left="1134"/>
        <w:rPr>
          <w:szCs w:val="22"/>
          <w:highlight w:val="yellow"/>
        </w:rPr>
      </w:pPr>
    </w:p>
    <w:p w14:paraId="4BBAB679" w14:textId="77777777" w:rsidR="00385C2B" w:rsidRPr="00737254" w:rsidRDefault="00E97B35" w:rsidP="00AD7096">
      <w:pPr>
        <w:pStyle w:val="ListParagraph"/>
        <w:ind w:left="1134"/>
        <w:rPr>
          <w:szCs w:val="22"/>
          <w:highlight w:val="yellow"/>
        </w:rPr>
      </w:pPr>
      <w:r w:rsidRPr="00737254">
        <w:rPr>
          <w:szCs w:val="22"/>
          <w:highlight w:val="yellow"/>
        </w:rPr>
        <w:lastRenderedPageBreak/>
        <w:t>The following table summarizes the Consequence conversion:</w:t>
      </w:r>
    </w:p>
    <w:p w14:paraId="54F72509" w14:textId="15A7D54B" w:rsidR="00652E4E" w:rsidRPr="00737254" w:rsidRDefault="00652E4E" w:rsidP="003011B7">
      <w:pPr>
        <w:pStyle w:val="Caption"/>
        <w:rPr>
          <w:highlight w:val="yellow"/>
        </w:rPr>
      </w:pPr>
      <w:bookmarkStart w:id="90" w:name="_Ref488225479"/>
      <w:bookmarkStart w:id="91" w:name="_Toc26169003"/>
      <w:r w:rsidRPr="00737254">
        <w:rPr>
          <w:highlight w:val="yellow"/>
        </w:rPr>
        <w:t xml:space="preserve">Table </w:t>
      </w:r>
      <w:r w:rsidR="00D37BC2" w:rsidRPr="00737254">
        <w:rPr>
          <w:highlight w:val="yellow"/>
        </w:rPr>
        <w:fldChar w:fldCharType="begin"/>
      </w:r>
      <w:r w:rsidR="00D37BC2" w:rsidRPr="00737254">
        <w:rPr>
          <w:highlight w:val="yellow"/>
        </w:rPr>
        <w:instrText xml:space="preserve"> SEQ Table \* ARABIC </w:instrText>
      </w:r>
      <w:r w:rsidR="00D37BC2" w:rsidRPr="00737254">
        <w:rPr>
          <w:highlight w:val="yellow"/>
        </w:rPr>
        <w:fldChar w:fldCharType="separate"/>
      </w:r>
      <w:r w:rsidR="006143C3">
        <w:rPr>
          <w:noProof/>
          <w:highlight w:val="yellow"/>
        </w:rPr>
        <w:t>7</w:t>
      </w:r>
      <w:r w:rsidR="00D37BC2" w:rsidRPr="00737254">
        <w:rPr>
          <w:noProof/>
          <w:highlight w:val="yellow"/>
        </w:rPr>
        <w:fldChar w:fldCharType="end"/>
      </w:r>
      <w:bookmarkEnd w:id="90"/>
      <w:r w:rsidRPr="00737254">
        <w:rPr>
          <w:highlight w:val="yellow"/>
        </w:rPr>
        <w:t xml:space="preserve"> – Consequence Conversion</w:t>
      </w:r>
      <w:bookmarkEnd w:id="91"/>
    </w:p>
    <w:tbl>
      <w:tblPr>
        <w:tblW w:w="8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1"/>
        <w:gridCol w:w="2248"/>
        <w:gridCol w:w="2127"/>
        <w:gridCol w:w="2126"/>
      </w:tblGrid>
      <w:tr w:rsidR="009778DC" w:rsidRPr="00737254" w14:paraId="3DA3DAD5" w14:textId="77777777" w:rsidTr="00E82E6D">
        <w:trPr>
          <w:trHeight w:val="900"/>
          <w:tblHeader/>
          <w:jc w:val="center"/>
        </w:trPr>
        <w:tc>
          <w:tcPr>
            <w:tcW w:w="1711" w:type="dxa"/>
            <w:shd w:val="clear" w:color="DDEBF7" w:fill="D9D9D9" w:themeFill="background1" w:themeFillShade="D9"/>
            <w:vAlign w:val="center"/>
          </w:tcPr>
          <w:p w14:paraId="2854A562" w14:textId="77777777" w:rsidR="009778DC" w:rsidRPr="00737254" w:rsidRDefault="009778DC" w:rsidP="00851F5B">
            <w:pPr>
              <w:spacing w:before="0" w:after="0"/>
              <w:ind w:left="113" w:right="113"/>
              <w:jc w:val="center"/>
              <w:rPr>
                <w:b/>
                <w:bCs/>
                <w:sz w:val="18"/>
                <w:szCs w:val="18"/>
                <w:highlight w:val="yellow"/>
              </w:rPr>
            </w:pPr>
            <w:r w:rsidRPr="00737254">
              <w:rPr>
                <w:b/>
                <w:bCs/>
                <w:sz w:val="18"/>
                <w:szCs w:val="18"/>
                <w:highlight w:val="yellow"/>
              </w:rPr>
              <w:t>Consequence</w:t>
            </w:r>
          </w:p>
        </w:tc>
        <w:tc>
          <w:tcPr>
            <w:tcW w:w="2248" w:type="dxa"/>
            <w:shd w:val="clear" w:color="DDEBF7" w:fill="D9D9D9" w:themeFill="background1" w:themeFillShade="D9"/>
            <w:vAlign w:val="center"/>
          </w:tcPr>
          <w:p w14:paraId="525975A5" w14:textId="77777777" w:rsidR="009778DC" w:rsidRPr="00737254" w:rsidRDefault="009778DC" w:rsidP="00851F5B">
            <w:pPr>
              <w:spacing w:before="0" w:after="0"/>
              <w:ind w:left="113" w:right="113"/>
              <w:jc w:val="center"/>
              <w:rPr>
                <w:b/>
                <w:bCs/>
                <w:color w:val="000000"/>
                <w:sz w:val="18"/>
                <w:szCs w:val="18"/>
                <w:highlight w:val="yellow"/>
              </w:rPr>
            </w:pPr>
            <w:r w:rsidRPr="00737254">
              <w:rPr>
                <w:b/>
                <w:sz w:val="18"/>
                <w:szCs w:val="18"/>
                <w:highlight w:val="yellow"/>
              </w:rPr>
              <w:t>Qualitative Consequence Scores</w:t>
            </w:r>
          </w:p>
        </w:tc>
        <w:tc>
          <w:tcPr>
            <w:tcW w:w="2127" w:type="dxa"/>
            <w:shd w:val="clear" w:color="DDEBF7" w:fill="D9D9D9" w:themeFill="background1" w:themeFillShade="D9"/>
            <w:vAlign w:val="center"/>
          </w:tcPr>
          <w:p w14:paraId="4D031B00" w14:textId="77777777" w:rsidR="009778DC" w:rsidRPr="00737254" w:rsidRDefault="009778DC" w:rsidP="008F3B8E">
            <w:pPr>
              <w:spacing w:before="0" w:after="0"/>
              <w:ind w:left="113" w:right="113"/>
              <w:jc w:val="center"/>
              <w:rPr>
                <w:b/>
                <w:sz w:val="18"/>
                <w:szCs w:val="18"/>
                <w:highlight w:val="yellow"/>
              </w:rPr>
            </w:pPr>
            <w:r w:rsidRPr="00737254">
              <w:rPr>
                <w:b/>
                <w:sz w:val="18"/>
                <w:szCs w:val="18"/>
                <w:highlight w:val="yellow"/>
              </w:rPr>
              <w:t>Plains Severity of Consequence</w:t>
            </w:r>
          </w:p>
        </w:tc>
        <w:tc>
          <w:tcPr>
            <w:tcW w:w="2126" w:type="dxa"/>
            <w:shd w:val="clear" w:color="DDEBF7" w:fill="D9D9D9" w:themeFill="background1" w:themeFillShade="D9"/>
            <w:vAlign w:val="center"/>
          </w:tcPr>
          <w:p w14:paraId="0B2FA399" w14:textId="77777777" w:rsidR="009778DC" w:rsidRPr="00737254" w:rsidRDefault="00374E2B" w:rsidP="008F3B8E">
            <w:pPr>
              <w:spacing w:before="0" w:after="0"/>
              <w:ind w:left="113" w:right="113"/>
              <w:jc w:val="center"/>
              <w:rPr>
                <w:b/>
                <w:sz w:val="18"/>
                <w:szCs w:val="18"/>
                <w:highlight w:val="yellow"/>
              </w:rPr>
            </w:pPr>
            <w:r w:rsidRPr="00737254">
              <w:rPr>
                <w:b/>
                <w:sz w:val="18"/>
                <w:szCs w:val="18"/>
                <w:highlight w:val="yellow"/>
              </w:rPr>
              <w:t>Consequence Scores for Generating Risk Distribution Plot</w:t>
            </w:r>
          </w:p>
        </w:tc>
      </w:tr>
      <w:tr w:rsidR="009778DC" w:rsidRPr="00737254" w14:paraId="60AFAA6E" w14:textId="77777777" w:rsidTr="00E82E6D">
        <w:trPr>
          <w:trHeight w:val="300"/>
          <w:jc w:val="center"/>
        </w:trPr>
        <w:tc>
          <w:tcPr>
            <w:tcW w:w="1711" w:type="dxa"/>
            <w:vMerge w:val="restart"/>
            <w:vAlign w:val="center"/>
          </w:tcPr>
          <w:p w14:paraId="520EE456" w14:textId="77777777" w:rsidR="009778DC" w:rsidRPr="00737254" w:rsidRDefault="009778DC" w:rsidP="00851F5B">
            <w:pPr>
              <w:spacing w:before="0" w:after="0" w:line="259" w:lineRule="auto"/>
              <w:jc w:val="center"/>
              <w:rPr>
                <w:rFonts w:asciiTheme="minorHAnsi" w:hAnsiTheme="minorHAnsi"/>
                <w:sz w:val="18"/>
                <w:szCs w:val="18"/>
                <w:highlight w:val="yellow"/>
              </w:rPr>
            </w:pPr>
            <w:r w:rsidRPr="00737254">
              <w:rPr>
                <w:sz w:val="18"/>
                <w:szCs w:val="18"/>
                <w:highlight w:val="yellow"/>
              </w:rPr>
              <w:t>Safety</w:t>
            </w:r>
          </w:p>
        </w:tc>
        <w:tc>
          <w:tcPr>
            <w:tcW w:w="2248" w:type="dxa"/>
            <w:shd w:val="clear" w:color="auto" w:fill="auto"/>
            <w:noWrap/>
            <w:vAlign w:val="center"/>
          </w:tcPr>
          <w:p w14:paraId="205A919C" w14:textId="77777777" w:rsidR="009778DC" w:rsidRPr="00737254" w:rsidRDefault="009778DC" w:rsidP="00851F5B">
            <w:pPr>
              <w:spacing w:before="0" w:after="0"/>
              <w:jc w:val="center"/>
              <w:rPr>
                <w:rFonts w:asciiTheme="minorHAnsi" w:hAnsiTheme="minorHAnsi"/>
                <w:sz w:val="18"/>
                <w:szCs w:val="18"/>
                <w:highlight w:val="yellow"/>
              </w:rPr>
            </w:pPr>
            <w:r w:rsidRPr="00737254">
              <w:rPr>
                <w:sz w:val="18"/>
                <w:szCs w:val="18"/>
                <w:highlight w:val="yellow"/>
              </w:rPr>
              <w:t>&lt;= 1</w:t>
            </w:r>
          </w:p>
        </w:tc>
        <w:tc>
          <w:tcPr>
            <w:tcW w:w="2127" w:type="dxa"/>
            <w:vAlign w:val="center"/>
          </w:tcPr>
          <w:p w14:paraId="4D90C365" w14:textId="77777777" w:rsidR="009778DC" w:rsidRPr="00737254" w:rsidRDefault="009778DC" w:rsidP="008F3B8E">
            <w:pPr>
              <w:spacing w:before="0" w:after="0"/>
              <w:jc w:val="center"/>
              <w:rPr>
                <w:sz w:val="18"/>
                <w:szCs w:val="18"/>
                <w:highlight w:val="yellow"/>
              </w:rPr>
            </w:pPr>
            <w:r w:rsidRPr="00737254">
              <w:rPr>
                <w:sz w:val="18"/>
                <w:szCs w:val="18"/>
                <w:highlight w:val="yellow"/>
              </w:rPr>
              <w:t>Minor</w:t>
            </w:r>
          </w:p>
        </w:tc>
        <w:tc>
          <w:tcPr>
            <w:tcW w:w="2126" w:type="dxa"/>
            <w:vAlign w:val="center"/>
          </w:tcPr>
          <w:p w14:paraId="45A4DC99" w14:textId="77777777" w:rsidR="009778DC" w:rsidRPr="00737254" w:rsidRDefault="00374E2B" w:rsidP="008F3B8E">
            <w:pPr>
              <w:spacing w:before="0" w:after="0"/>
              <w:jc w:val="center"/>
              <w:rPr>
                <w:sz w:val="18"/>
                <w:szCs w:val="18"/>
                <w:highlight w:val="yellow"/>
              </w:rPr>
            </w:pPr>
            <w:r w:rsidRPr="00737254">
              <w:rPr>
                <w:sz w:val="18"/>
                <w:szCs w:val="18"/>
                <w:highlight w:val="yellow"/>
              </w:rPr>
              <w:t>1</w:t>
            </w:r>
          </w:p>
        </w:tc>
      </w:tr>
      <w:tr w:rsidR="009778DC" w:rsidRPr="00737254" w14:paraId="57410337" w14:textId="77777777" w:rsidTr="00E82E6D">
        <w:trPr>
          <w:trHeight w:val="300"/>
          <w:jc w:val="center"/>
        </w:trPr>
        <w:tc>
          <w:tcPr>
            <w:tcW w:w="1711" w:type="dxa"/>
            <w:vMerge/>
            <w:vAlign w:val="center"/>
          </w:tcPr>
          <w:p w14:paraId="4E2A176D" w14:textId="77777777" w:rsidR="009778DC" w:rsidRPr="00737254" w:rsidRDefault="009778DC">
            <w:pPr>
              <w:spacing w:before="0" w:after="0" w:line="259" w:lineRule="auto"/>
              <w:jc w:val="center"/>
              <w:rPr>
                <w:sz w:val="18"/>
                <w:szCs w:val="18"/>
                <w:highlight w:val="yellow"/>
              </w:rPr>
            </w:pPr>
          </w:p>
        </w:tc>
        <w:tc>
          <w:tcPr>
            <w:tcW w:w="2248" w:type="dxa"/>
            <w:shd w:val="clear" w:color="auto" w:fill="auto"/>
            <w:noWrap/>
            <w:vAlign w:val="center"/>
          </w:tcPr>
          <w:p w14:paraId="3FD185CB" w14:textId="77777777" w:rsidR="009778DC" w:rsidRPr="00737254" w:rsidRDefault="009778DC" w:rsidP="008F3B8E">
            <w:pPr>
              <w:spacing w:before="0" w:after="0"/>
              <w:jc w:val="center"/>
              <w:rPr>
                <w:sz w:val="18"/>
                <w:szCs w:val="18"/>
                <w:highlight w:val="yellow"/>
              </w:rPr>
            </w:pPr>
            <w:r w:rsidRPr="00737254">
              <w:rPr>
                <w:sz w:val="18"/>
                <w:szCs w:val="18"/>
                <w:highlight w:val="yellow"/>
              </w:rPr>
              <w:t>&gt;1 to 2</w:t>
            </w:r>
          </w:p>
        </w:tc>
        <w:tc>
          <w:tcPr>
            <w:tcW w:w="2127" w:type="dxa"/>
            <w:vAlign w:val="center"/>
          </w:tcPr>
          <w:p w14:paraId="64068460" w14:textId="77777777" w:rsidR="009778DC" w:rsidRPr="00737254" w:rsidRDefault="009778DC" w:rsidP="008F3B8E">
            <w:pPr>
              <w:spacing w:before="0" w:after="0"/>
              <w:jc w:val="center"/>
              <w:rPr>
                <w:sz w:val="18"/>
                <w:szCs w:val="18"/>
                <w:highlight w:val="yellow"/>
              </w:rPr>
            </w:pPr>
            <w:r w:rsidRPr="00737254">
              <w:rPr>
                <w:sz w:val="18"/>
                <w:szCs w:val="18"/>
                <w:highlight w:val="yellow"/>
              </w:rPr>
              <w:t>Moderate</w:t>
            </w:r>
          </w:p>
        </w:tc>
        <w:tc>
          <w:tcPr>
            <w:tcW w:w="2126" w:type="dxa"/>
            <w:vAlign w:val="center"/>
          </w:tcPr>
          <w:p w14:paraId="69114997" w14:textId="77777777" w:rsidR="009778DC" w:rsidRPr="00737254" w:rsidRDefault="00374E2B" w:rsidP="008F3B8E">
            <w:pPr>
              <w:spacing w:before="0" w:after="0"/>
              <w:jc w:val="center"/>
              <w:rPr>
                <w:sz w:val="18"/>
                <w:szCs w:val="18"/>
                <w:highlight w:val="yellow"/>
              </w:rPr>
            </w:pPr>
            <w:r w:rsidRPr="00737254">
              <w:rPr>
                <w:sz w:val="18"/>
                <w:szCs w:val="18"/>
                <w:highlight w:val="yellow"/>
              </w:rPr>
              <w:t>2</w:t>
            </w:r>
          </w:p>
        </w:tc>
      </w:tr>
      <w:tr w:rsidR="009778DC" w:rsidRPr="00737254" w14:paraId="2811AD66" w14:textId="77777777" w:rsidTr="00E82E6D">
        <w:trPr>
          <w:trHeight w:val="300"/>
          <w:jc w:val="center"/>
        </w:trPr>
        <w:tc>
          <w:tcPr>
            <w:tcW w:w="1711" w:type="dxa"/>
            <w:vMerge/>
            <w:vAlign w:val="center"/>
          </w:tcPr>
          <w:p w14:paraId="74253B41" w14:textId="77777777" w:rsidR="009778DC" w:rsidRPr="00737254" w:rsidRDefault="009778DC">
            <w:pPr>
              <w:spacing w:before="0" w:after="0" w:line="259" w:lineRule="auto"/>
              <w:jc w:val="center"/>
              <w:rPr>
                <w:sz w:val="18"/>
                <w:szCs w:val="18"/>
                <w:highlight w:val="yellow"/>
              </w:rPr>
            </w:pPr>
          </w:p>
        </w:tc>
        <w:tc>
          <w:tcPr>
            <w:tcW w:w="2248" w:type="dxa"/>
            <w:shd w:val="clear" w:color="auto" w:fill="auto"/>
            <w:noWrap/>
            <w:vAlign w:val="center"/>
          </w:tcPr>
          <w:p w14:paraId="535F2A7E" w14:textId="77777777" w:rsidR="009778DC" w:rsidRPr="00737254" w:rsidRDefault="009778DC" w:rsidP="008F3B8E">
            <w:pPr>
              <w:spacing w:before="0" w:after="0"/>
              <w:jc w:val="center"/>
              <w:rPr>
                <w:sz w:val="18"/>
                <w:szCs w:val="18"/>
                <w:highlight w:val="yellow"/>
              </w:rPr>
            </w:pPr>
            <w:r w:rsidRPr="00737254">
              <w:rPr>
                <w:sz w:val="18"/>
                <w:szCs w:val="18"/>
                <w:highlight w:val="yellow"/>
              </w:rPr>
              <w:t>&gt;2 to 3</w:t>
            </w:r>
          </w:p>
        </w:tc>
        <w:tc>
          <w:tcPr>
            <w:tcW w:w="2127" w:type="dxa"/>
            <w:vAlign w:val="center"/>
          </w:tcPr>
          <w:p w14:paraId="04EE039C" w14:textId="77777777" w:rsidR="009778DC" w:rsidRPr="00737254" w:rsidRDefault="009778DC" w:rsidP="008F3B8E">
            <w:pPr>
              <w:spacing w:before="0" w:after="0"/>
              <w:jc w:val="center"/>
              <w:rPr>
                <w:sz w:val="18"/>
                <w:szCs w:val="18"/>
                <w:highlight w:val="yellow"/>
              </w:rPr>
            </w:pPr>
            <w:r w:rsidRPr="00737254">
              <w:rPr>
                <w:sz w:val="18"/>
                <w:szCs w:val="18"/>
                <w:highlight w:val="yellow"/>
              </w:rPr>
              <w:t>Problematic</w:t>
            </w:r>
          </w:p>
        </w:tc>
        <w:tc>
          <w:tcPr>
            <w:tcW w:w="2126" w:type="dxa"/>
            <w:vAlign w:val="center"/>
          </w:tcPr>
          <w:p w14:paraId="3A0D375D" w14:textId="77777777" w:rsidR="009778DC" w:rsidRPr="00737254" w:rsidRDefault="00374E2B" w:rsidP="008F3B8E">
            <w:pPr>
              <w:spacing w:before="0" w:after="0"/>
              <w:jc w:val="center"/>
              <w:rPr>
                <w:sz w:val="18"/>
                <w:szCs w:val="18"/>
                <w:highlight w:val="yellow"/>
              </w:rPr>
            </w:pPr>
            <w:r w:rsidRPr="00737254">
              <w:rPr>
                <w:sz w:val="18"/>
                <w:szCs w:val="18"/>
                <w:highlight w:val="yellow"/>
              </w:rPr>
              <w:t>3</w:t>
            </w:r>
          </w:p>
        </w:tc>
      </w:tr>
      <w:tr w:rsidR="009778DC" w:rsidRPr="00737254" w14:paraId="1B1F7823" w14:textId="77777777" w:rsidTr="00E82E6D">
        <w:trPr>
          <w:trHeight w:val="300"/>
          <w:jc w:val="center"/>
        </w:trPr>
        <w:tc>
          <w:tcPr>
            <w:tcW w:w="1711" w:type="dxa"/>
            <w:vMerge/>
            <w:vAlign w:val="center"/>
          </w:tcPr>
          <w:p w14:paraId="4935E7E3" w14:textId="77777777" w:rsidR="009778DC" w:rsidRPr="00737254" w:rsidRDefault="009778DC">
            <w:pPr>
              <w:spacing w:before="0" w:after="0" w:line="259" w:lineRule="auto"/>
              <w:jc w:val="center"/>
              <w:rPr>
                <w:sz w:val="18"/>
                <w:szCs w:val="18"/>
                <w:highlight w:val="yellow"/>
              </w:rPr>
            </w:pPr>
          </w:p>
        </w:tc>
        <w:tc>
          <w:tcPr>
            <w:tcW w:w="2248" w:type="dxa"/>
            <w:shd w:val="clear" w:color="auto" w:fill="auto"/>
            <w:noWrap/>
            <w:vAlign w:val="center"/>
          </w:tcPr>
          <w:p w14:paraId="340DD465" w14:textId="77777777" w:rsidR="009778DC" w:rsidRPr="00737254" w:rsidRDefault="009778DC" w:rsidP="008F3B8E">
            <w:pPr>
              <w:spacing w:before="0" w:after="0"/>
              <w:jc w:val="center"/>
              <w:rPr>
                <w:sz w:val="18"/>
                <w:szCs w:val="18"/>
                <w:highlight w:val="yellow"/>
              </w:rPr>
            </w:pPr>
            <w:r w:rsidRPr="00737254">
              <w:rPr>
                <w:sz w:val="18"/>
                <w:szCs w:val="18"/>
                <w:highlight w:val="yellow"/>
              </w:rPr>
              <w:t>&gt; 3 to 4</w:t>
            </w:r>
          </w:p>
        </w:tc>
        <w:tc>
          <w:tcPr>
            <w:tcW w:w="2127" w:type="dxa"/>
            <w:vAlign w:val="center"/>
          </w:tcPr>
          <w:p w14:paraId="1199F3DF" w14:textId="77777777" w:rsidR="009778DC" w:rsidRPr="00737254" w:rsidRDefault="009778DC" w:rsidP="008F3B8E">
            <w:pPr>
              <w:spacing w:before="0" w:after="0"/>
              <w:jc w:val="center"/>
              <w:rPr>
                <w:sz w:val="18"/>
                <w:szCs w:val="18"/>
                <w:highlight w:val="yellow"/>
              </w:rPr>
            </w:pPr>
            <w:r w:rsidRPr="00737254">
              <w:rPr>
                <w:sz w:val="18"/>
                <w:szCs w:val="18"/>
                <w:highlight w:val="yellow"/>
              </w:rPr>
              <w:t>Critical</w:t>
            </w:r>
          </w:p>
        </w:tc>
        <w:tc>
          <w:tcPr>
            <w:tcW w:w="2126" w:type="dxa"/>
            <w:vAlign w:val="center"/>
          </w:tcPr>
          <w:p w14:paraId="5A2D68EF" w14:textId="77777777" w:rsidR="009778DC" w:rsidRPr="00737254" w:rsidRDefault="00374E2B" w:rsidP="008F3B8E">
            <w:pPr>
              <w:spacing w:before="0" w:after="0"/>
              <w:jc w:val="center"/>
              <w:rPr>
                <w:sz w:val="18"/>
                <w:szCs w:val="18"/>
                <w:highlight w:val="yellow"/>
              </w:rPr>
            </w:pPr>
            <w:r w:rsidRPr="00737254">
              <w:rPr>
                <w:sz w:val="18"/>
                <w:szCs w:val="18"/>
                <w:highlight w:val="yellow"/>
              </w:rPr>
              <w:t>4</w:t>
            </w:r>
          </w:p>
        </w:tc>
      </w:tr>
      <w:tr w:rsidR="009778DC" w:rsidRPr="00737254" w14:paraId="5063088F" w14:textId="77777777" w:rsidTr="00E82E6D">
        <w:trPr>
          <w:trHeight w:val="300"/>
          <w:jc w:val="center"/>
        </w:trPr>
        <w:tc>
          <w:tcPr>
            <w:tcW w:w="1711" w:type="dxa"/>
            <w:vMerge/>
            <w:vAlign w:val="center"/>
          </w:tcPr>
          <w:p w14:paraId="21508BFE" w14:textId="77777777" w:rsidR="009778DC" w:rsidRPr="00737254" w:rsidRDefault="009778DC" w:rsidP="008F3B8E">
            <w:pPr>
              <w:spacing w:before="0" w:after="0"/>
              <w:jc w:val="center"/>
              <w:rPr>
                <w:sz w:val="18"/>
                <w:szCs w:val="18"/>
                <w:highlight w:val="yellow"/>
              </w:rPr>
            </w:pPr>
          </w:p>
        </w:tc>
        <w:tc>
          <w:tcPr>
            <w:tcW w:w="2248" w:type="dxa"/>
            <w:shd w:val="clear" w:color="auto" w:fill="auto"/>
            <w:noWrap/>
            <w:vAlign w:val="center"/>
          </w:tcPr>
          <w:p w14:paraId="2A17485F" w14:textId="77777777" w:rsidR="009778DC" w:rsidRPr="00737254" w:rsidRDefault="009778DC" w:rsidP="008F3B8E">
            <w:pPr>
              <w:spacing w:before="0" w:after="0"/>
              <w:jc w:val="center"/>
              <w:rPr>
                <w:sz w:val="18"/>
                <w:szCs w:val="18"/>
                <w:highlight w:val="yellow"/>
              </w:rPr>
            </w:pPr>
            <w:r w:rsidRPr="00737254">
              <w:rPr>
                <w:sz w:val="18"/>
                <w:szCs w:val="18"/>
                <w:highlight w:val="yellow"/>
              </w:rPr>
              <w:t>&gt; 4</w:t>
            </w:r>
          </w:p>
        </w:tc>
        <w:tc>
          <w:tcPr>
            <w:tcW w:w="2127" w:type="dxa"/>
            <w:vAlign w:val="center"/>
          </w:tcPr>
          <w:p w14:paraId="5A4027B9" w14:textId="77777777" w:rsidR="009778DC" w:rsidRPr="00737254" w:rsidRDefault="009778DC" w:rsidP="008F3B8E">
            <w:pPr>
              <w:spacing w:before="0" w:after="0"/>
              <w:jc w:val="center"/>
              <w:rPr>
                <w:sz w:val="18"/>
                <w:szCs w:val="18"/>
                <w:highlight w:val="yellow"/>
              </w:rPr>
            </w:pPr>
            <w:r w:rsidRPr="00737254">
              <w:rPr>
                <w:sz w:val="18"/>
                <w:szCs w:val="18"/>
                <w:highlight w:val="yellow"/>
              </w:rPr>
              <w:t>Catastrophic</w:t>
            </w:r>
          </w:p>
        </w:tc>
        <w:tc>
          <w:tcPr>
            <w:tcW w:w="2126" w:type="dxa"/>
            <w:vAlign w:val="center"/>
          </w:tcPr>
          <w:p w14:paraId="6A40BB6C" w14:textId="77777777" w:rsidR="009778DC" w:rsidRPr="00737254" w:rsidRDefault="00374E2B" w:rsidP="008F3B8E">
            <w:pPr>
              <w:spacing w:before="0" w:after="0"/>
              <w:jc w:val="center"/>
              <w:rPr>
                <w:sz w:val="18"/>
                <w:szCs w:val="18"/>
                <w:highlight w:val="yellow"/>
              </w:rPr>
            </w:pPr>
            <w:r w:rsidRPr="00737254">
              <w:rPr>
                <w:sz w:val="18"/>
                <w:szCs w:val="18"/>
                <w:highlight w:val="yellow"/>
              </w:rPr>
              <w:t>5</w:t>
            </w:r>
          </w:p>
        </w:tc>
      </w:tr>
      <w:tr w:rsidR="009778DC" w:rsidRPr="00737254" w14:paraId="22678A76" w14:textId="77777777" w:rsidTr="00E82E6D">
        <w:trPr>
          <w:trHeight w:val="300"/>
          <w:jc w:val="center"/>
        </w:trPr>
        <w:tc>
          <w:tcPr>
            <w:tcW w:w="1711" w:type="dxa"/>
            <w:vMerge w:val="restart"/>
            <w:vAlign w:val="center"/>
          </w:tcPr>
          <w:p w14:paraId="024C2620" w14:textId="77777777" w:rsidR="009778DC" w:rsidRPr="00737254" w:rsidRDefault="009778DC" w:rsidP="008F3B8E">
            <w:pPr>
              <w:spacing w:before="0" w:after="0"/>
              <w:jc w:val="center"/>
              <w:rPr>
                <w:sz w:val="18"/>
                <w:szCs w:val="18"/>
                <w:highlight w:val="yellow"/>
              </w:rPr>
            </w:pPr>
            <w:r w:rsidRPr="00737254">
              <w:rPr>
                <w:sz w:val="18"/>
                <w:szCs w:val="18"/>
                <w:highlight w:val="yellow"/>
              </w:rPr>
              <w:t>Economic</w:t>
            </w:r>
          </w:p>
        </w:tc>
        <w:tc>
          <w:tcPr>
            <w:tcW w:w="2248" w:type="dxa"/>
            <w:shd w:val="clear" w:color="auto" w:fill="auto"/>
            <w:noWrap/>
            <w:vAlign w:val="center"/>
          </w:tcPr>
          <w:p w14:paraId="3E5F5ABD" w14:textId="77777777" w:rsidR="009778DC" w:rsidRPr="00737254" w:rsidRDefault="009778DC" w:rsidP="008F3B8E">
            <w:pPr>
              <w:spacing w:before="0" w:after="0"/>
              <w:jc w:val="center"/>
              <w:rPr>
                <w:sz w:val="18"/>
                <w:szCs w:val="18"/>
                <w:highlight w:val="yellow"/>
              </w:rPr>
            </w:pPr>
            <w:r w:rsidRPr="00737254">
              <w:rPr>
                <w:sz w:val="18"/>
                <w:szCs w:val="18"/>
                <w:highlight w:val="yellow"/>
              </w:rPr>
              <w:t>&lt;2</w:t>
            </w:r>
          </w:p>
        </w:tc>
        <w:tc>
          <w:tcPr>
            <w:tcW w:w="2127" w:type="dxa"/>
            <w:vAlign w:val="center"/>
          </w:tcPr>
          <w:p w14:paraId="6B28D894" w14:textId="77777777" w:rsidR="009778DC" w:rsidRPr="00737254" w:rsidRDefault="009778DC" w:rsidP="008F3B8E">
            <w:pPr>
              <w:spacing w:before="0" w:after="0"/>
              <w:jc w:val="center"/>
              <w:rPr>
                <w:sz w:val="18"/>
                <w:szCs w:val="18"/>
                <w:highlight w:val="yellow"/>
              </w:rPr>
            </w:pPr>
            <w:r w:rsidRPr="00737254">
              <w:rPr>
                <w:sz w:val="18"/>
                <w:szCs w:val="18"/>
                <w:highlight w:val="yellow"/>
              </w:rPr>
              <w:t>Moderate</w:t>
            </w:r>
          </w:p>
        </w:tc>
        <w:tc>
          <w:tcPr>
            <w:tcW w:w="2126" w:type="dxa"/>
            <w:vAlign w:val="center"/>
          </w:tcPr>
          <w:p w14:paraId="1909A765" w14:textId="77777777" w:rsidR="009778DC" w:rsidRPr="00737254" w:rsidRDefault="00374E2B" w:rsidP="008F3B8E">
            <w:pPr>
              <w:spacing w:before="0" w:after="0"/>
              <w:jc w:val="center"/>
              <w:rPr>
                <w:sz w:val="18"/>
                <w:szCs w:val="18"/>
                <w:highlight w:val="yellow"/>
              </w:rPr>
            </w:pPr>
            <w:r w:rsidRPr="00737254">
              <w:rPr>
                <w:sz w:val="18"/>
                <w:szCs w:val="18"/>
                <w:highlight w:val="yellow"/>
              </w:rPr>
              <w:t>2</w:t>
            </w:r>
          </w:p>
        </w:tc>
      </w:tr>
      <w:tr w:rsidR="009778DC" w:rsidRPr="00737254" w14:paraId="7012F01A" w14:textId="77777777" w:rsidTr="00E82E6D">
        <w:trPr>
          <w:trHeight w:val="300"/>
          <w:jc w:val="center"/>
        </w:trPr>
        <w:tc>
          <w:tcPr>
            <w:tcW w:w="1711" w:type="dxa"/>
            <w:vMerge/>
            <w:vAlign w:val="center"/>
          </w:tcPr>
          <w:p w14:paraId="79379041" w14:textId="77777777" w:rsidR="009778DC" w:rsidRPr="00737254" w:rsidRDefault="009778DC" w:rsidP="008F3B8E">
            <w:pPr>
              <w:spacing w:before="0" w:after="0"/>
              <w:jc w:val="center"/>
              <w:rPr>
                <w:sz w:val="18"/>
                <w:szCs w:val="18"/>
                <w:highlight w:val="yellow"/>
              </w:rPr>
            </w:pPr>
          </w:p>
        </w:tc>
        <w:tc>
          <w:tcPr>
            <w:tcW w:w="2248" w:type="dxa"/>
            <w:shd w:val="clear" w:color="auto" w:fill="auto"/>
            <w:noWrap/>
            <w:vAlign w:val="center"/>
          </w:tcPr>
          <w:p w14:paraId="63A60113" w14:textId="77777777" w:rsidR="009778DC" w:rsidRPr="00737254" w:rsidRDefault="009778DC" w:rsidP="008F3B8E">
            <w:pPr>
              <w:spacing w:before="0" w:after="0"/>
              <w:jc w:val="center"/>
              <w:rPr>
                <w:sz w:val="18"/>
                <w:szCs w:val="18"/>
                <w:highlight w:val="yellow"/>
              </w:rPr>
            </w:pPr>
            <w:r w:rsidRPr="00737254">
              <w:rPr>
                <w:sz w:val="18"/>
                <w:szCs w:val="18"/>
                <w:highlight w:val="yellow"/>
              </w:rPr>
              <w:t>&gt;= 2</w:t>
            </w:r>
          </w:p>
        </w:tc>
        <w:tc>
          <w:tcPr>
            <w:tcW w:w="2127" w:type="dxa"/>
            <w:vAlign w:val="center"/>
          </w:tcPr>
          <w:p w14:paraId="728432A8" w14:textId="77777777" w:rsidR="009778DC" w:rsidRPr="00737254" w:rsidRDefault="009778DC" w:rsidP="008F3B8E">
            <w:pPr>
              <w:spacing w:before="0" w:after="0"/>
              <w:jc w:val="center"/>
              <w:rPr>
                <w:sz w:val="18"/>
                <w:szCs w:val="18"/>
                <w:highlight w:val="yellow"/>
              </w:rPr>
            </w:pPr>
            <w:r w:rsidRPr="00737254">
              <w:rPr>
                <w:sz w:val="18"/>
                <w:szCs w:val="18"/>
                <w:highlight w:val="yellow"/>
              </w:rPr>
              <w:t>Problematic</w:t>
            </w:r>
          </w:p>
        </w:tc>
        <w:tc>
          <w:tcPr>
            <w:tcW w:w="2126" w:type="dxa"/>
            <w:vAlign w:val="center"/>
          </w:tcPr>
          <w:p w14:paraId="5498416E" w14:textId="77777777" w:rsidR="009778DC" w:rsidRPr="00737254" w:rsidRDefault="00374E2B" w:rsidP="008F3B8E">
            <w:pPr>
              <w:spacing w:before="0" w:after="0"/>
              <w:jc w:val="center"/>
              <w:rPr>
                <w:sz w:val="18"/>
                <w:szCs w:val="18"/>
                <w:highlight w:val="yellow"/>
              </w:rPr>
            </w:pPr>
            <w:r w:rsidRPr="00737254">
              <w:rPr>
                <w:sz w:val="18"/>
                <w:szCs w:val="18"/>
                <w:highlight w:val="yellow"/>
              </w:rPr>
              <w:t>3</w:t>
            </w:r>
          </w:p>
        </w:tc>
      </w:tr>
      <w:tr w:rsidR="00374E2B" w:rsidRPr="00737254" w14:paraId="75C8404D" w14:textId="77777777" w:rsidTr="00E82E6D">
        <w:trPr>
          <w:trHeight w:val="300"/>
          <w:jc w:val="center"/>
        </w:trPr>
        <w:tc>
          <w:tcPr>
            <w:tcW w:w="1711" w:type="dxa"/>
            <w:vMerge w:val="restart"/>
            <w:vAlign w:val="center"/>
          </w:tcPr>
          <w:p w14:paraId="2191F8CD" w14:textId="77777777" w:rsidR="00374E2B" w:rsidRPr="00737254" w:rsidRDefault="00374E2B" w:rsidP="00374E2B">
            <w:pPr>
              <w:spacing w:before="0" w:after="0"/>
              <w:jc w:val="center"/>
              <w:rPr>
                <w:sz w:val="18"/>
                <w:szCs w:val="18"/>
                <w:highlight w:val="yellow"/>
              </w:rPr>
            </w:pPr>
            <w:r w:rsidRPr="00737254">
              <w:rPr>
                <w:sz w:val="18"/>
                <w:szCs w:val="18"/>
                <w:highlight w:val="yellow"/>
              </w:rPr>
              <w:t>Environmental</w:t>
            </w:r>
          </w:p>
        </w:tc>
        <w:tc>
          <w:tcPr>
            <w:tcW w:w="2248" w:type="dxa"/>
            <w:shd w:val="clear" w:color="auto" w:fill="auto"/>
            <w:noWrap/>
            <w:vAlign w:val="center"/>
          </w:tcPr>
          <w:p w14:paraId="7802A4EA" w14:textId="77777777" w:rsidR="00374E2B" w:rsidRPr="00737254" w:rsidRDefault="00374E2B" w:rsidP="00374E2B">
            <w:pPr>
              <w:spacing w:before="0" w:after="0"/>
              <w:jc w:val="center"/>
              <w:rPr>
                <w:sz w:val="18"/>
                <w:szCs w:val="18"/>
                <w:highlight w:val="yellow"/>
              </w:rPr>
            </w:pPr>
            <w:r w:rsidRPr="00737254">
              <w:rPr>
                <w:sz w:val="18"/>
                <w:szCs w:val="18"/>
                <w:highlight w:val="yellow"/>
              </w:rPr>
              <w:t>&lt;= 2</w:t>
            </w:r>
          </w:p>
        </w:tc>
        <w:tc>
          <w:tcPr>
            <w:tcW w:w="2127" w:type="dxa"/>
            <w:vAlign w:val="center"/>
          </w:tcPr>
          <w:p w14:paraId="187D9A0C" w14:textId="77777777" w:rsidR="00374E2B" w:rsidRPr="00737254" w:rsidRDefault="00374E2B" w:rsidP="00374E2B">
            <w:pPr>
              <w:spacing w:before="0" w:after="0"/>
              <w:jc w:val="center"/>
              <w:rPr>
                <w:sz w:val="18"/>
                <w:szCs w:val="18"/>
                <w:highlight w:val="yellow"/>
              </w:rPr>
            </w:pPr>
            <w:r w:rsidRPr="00737254">
              <w:rPr>
                <w:sz w:val="18"/>
                <w:szCs w:val="18"/>
                <w:highlight w:val="yellow"/>
              </w:rPr>
              <w:t>Minor</w:t>
            </w:r>
          </w:p>
        </w:tc>
        <w:tc>
          <w:tcPr>
            <w:tcW w:w="2126" w:type="dxa"/>
            <w:vAlign w:val="center"/>
          </w:tcPr>
          <w:p w14:paraId="258B8DB6" w14:textId="77777777" w:rsidR="00374E2B" w:rsidRPr="00737254" w:rsidRDefault="00374E2B" w:rsidP="00374E2B">
            <w:pPr>
              <w:spacing w:before="0" w:after="0"/>
              <w:jc w:val="center"/>
              <w:rPr>
                <w:sz w:val="18"/>
                <w:szCs w:val="18"/>
                <w:highlight w:val="yellow"/>
              </w:rPr>
            </w:pPr>
            <w:r w:rsidRPr="00737254">
              <w:rPr>
                <w:sz w:val="18"/>
                <w:szCs w:val="18"/>
                <w:highlight w:val="yellow"/>
              </w:rPr>
              <w:t>1</w:t>
            </w:r>
          </w:p>
        </w:tc>
      </w:tr>
      <w:tr w:rsidR="00374E2B" w:rsidRPr="00737254" w14:paraId="2C908FCE" w14:textId="77777777" w:rsidTr="00E82E6D">
        <w:trPr>
          <w:trHeight w:val="300"/>
          <w:jc w:val="center"/>
        </w:trPr>
        <w:tc>
          <w:tcPr>
            <w:tcW w:w="1711" w:type="dxa"/>
            <w:vMerge/>
            <w:vAlign w:val="center"/>
          </w:tcPr>
          <w:p w14:paraId="1E57CB3A" w14:textId="77777777" w:rsidR="00374E2B" w:rsidRPr="00737254" w:rsidRDefault="00374E2B" w:rsidP="00374E2B">
            <w:pPr>
              <w:spacing w:before="0" w:after="0"/>
              <w:jc w:val="center"/>
              <w:rPr>
                <w:sz w:val="18"/>
                <w:szCs w:val="18"/>
                <w:highlight w:val="yellow"/>
              </w:rPr>
            </w:pPr>
          </w:p>
        </w:tc>
        <w:tc>
          <w:tcPr>
            <w:tcW w:w="2248" w:type="dxa"/>
            <w:shd w:val="clear" w:color="auto" w:fill="auto"/>
            <w:noWrap/>
            <w:vAlign w:val="center"/>
          </w:tcPr>
          <w:p w14:paraId="291C3049" w14:textId="77777777" w:rsidR="00374E2B" w:rsidRPr="00737254" w:rsidRDefault="00374E2B" w:rsidP="00374E2B">
            <w:pPr>
              <w:spacing w:before="0" w:after="0"/>
              <w:jc w:val="center"/>
              <w:rPr>
                <w:sz w:val="18"/>
                <w:szCs w:val="18"/>
                <w:highlight w:val="yellow"/>
              </w:rPr>
            </w:pPr>
            <w:r w:rsidRPr="00737254">
              <w:rPr>
                <w:sz w:val="18"/>
                <w:szCs w:val="18"/>
                <w:highlight w:val="yellow"/>
              </w:rPr>
              <w:t>&gt; 2 to 4</w:t>
            </w:r>
          </w:p>
        </w:tc>
        <w:tc>
          <w:tcPr>
            <w:tcW w:w="2127" w:type="dxa"/>
            <w:vAlign w:val="center"/>
          </w:tcPr>
          <w:p w14:paraId="39752D8C" w14:textId="77777777" w:rsidR="00374E2B" w:rsidRPr="00737254" w:rsidRDefault="00374E2B" w:rsidP="00374E2B">
            <w:pPr>
              <w:spacing w:before="0" w:after="0"/>
              <w:jc w:val="center"/>
              <w:rPr>
                <w:sz w:val="18"/>
                <w:szCs w:val="18"/>
                <w:highlight w:val="yellow"/>
              </w:rPr>
            </w:pPr>
            <w:r w:rsidRPr="00737254">
              <w:rPr>
                <w:sz w:val="18"/>
                <w:szCs w:val="18"/>
                <w:highlight w:val="yellow"/>
              </w:rPr>
              <w:t>Moderate</w:t>
            </w:r>
          </w:p>
        </w:tc>
        <w:tc>
          <w:tcPr>
            <w:tcW w:w="2126" w:type="dxa"/>
            <w:vAlign w:val="center"/>
          </w:tcPr>
          <w:p w14:paraId="5F612335" w14:textId="77777777" w:rsidR="00374E2B" w:rsidRPr="00737254" w:rsidRDefault="00374E2B" w:rsidP="00374E2B">
            <w:pPr>
              <w:spacing w:before="0" w:after="0"/>
              <w:jc w:val="center"/>
              <w:rPr>
                <w:sz w:val="18"/>
                <w:szCs w:val="18"/>
                <w:highlight w:val="yellow"/>
              </w:rPr>
            </w:pPr>
            <w:r w:rsidRPr="00737254">
              <w:rPr>
                <w:sz w:val="18"/>
                <w:szCs w:val="18"/>
                <w:highlight w:val="yellow"/>
              </w:rPr>
              <w:t>2</w:t>
            </w:r>
          </w:p>
        </w:tc>
      </w:tr>
      <w:tr w:rsidR="00374E2B" w:rsidRPr="00737254" w14:paraId="0417D91B" w14:textId="77777777" w:rsidTr="00E82E6D">
        <w:trPr>
          <w:trHeight w:val="300"/>
          <w:jc w:val="center"/>
        </w:trPr>
        <w:tc>
          <w:tcPr>
            <w:tcW w:w="1711" w:type="dxa"/>
            <w:vMerge/>
            <w:vAlign w:val="center"/>
          </w:tcPr>
          <w:p w14:paraId="40E9ACB9" w14:textId="77777777" w:rsidR="00374E2B" w:rsidRPr="00737254" w:rsidRDefault="00374E2B" w:rsidP="00374E2B">
            <w:pPr>
              <w:spacing w:before="0" w:after="0"/>
              <w:jc w:val="center"/>
              <w:rPr>
                <w:sz w:val="18"/>
                <w:szCs w:val="18"/>
                <w:highlight w:val="yellow"/>
              </w:rPr>
            </w:pPr>
          </w:p>
        </w:tc>
        <w:tc>
          <w:tcPr>
            <w:tcW w:w="2248" w:type="dxa"/>
            <w:shd w:val="clear" w:color="auto" w:fill="auto"/>
            <w:noWrap/>
            <w:vAlign w:val="center"/>
          </w:tcPr>
          <w:p w14:paraId="5F941BB5" w14:textId="77777777" w:rsidR="00374E2B" w:rsidRPr="00737254" w:rsidRDefault="00374E2B" w:rsidP="00374E2B">
            <w:pPr>
              <w:spacing w:before="0" w:after="0"/>
              <w:jc w:val="center"/>
              <w:rPr>
                <w:sz w:val="18"/>
                <w:szCs w:val="18"/>
                <w:highlight w:val="yellow"/>
              </w:rPr>
            </w:pPr>
            <w:r w:rsidRPr="00737254">
              <w:rPr>
                <w:sz w:val="18"/>
                <w:szCs w:val="18"/>
                <w:highlight w:val="yellow"/>
              </w:rPr>
              <w:t>&gt; 4 to 6</w:t>
            </w:r>
          </w:p>
        </w:tc>
        <w:tc>
          <w:tcPr>
            <w:tcW w:w="2127" w:type="dxa"/>
            <w:vAlign w:val="center"/>
          </w:tcPr>
          <w:p w14:paraId="4FF7DB2D" w14:textId="77777777" w:rsidR="00374E2B" w:rsidRPr="00737254" w:rsidRDefault="00374E2B" w:rsidP="00374E2B">
            <w:pPr>
              <w:spacing w:before="0" w:after="0"/>
              <w:jc w:val="center"/>
              <w:rPr>
                <w:sz w:val="18"/>
                <w:szCs w:val="18"/>
                <w:highlight w:val="yellow"/>
              </w:rPr>
            </w:pPr>
            <w:r w:rsidRPr="00737254">
              <w:rPr>
                <w:sz w:val="18"/>
                <w:szCs w:val="18"/>
                <w:highlight w:val="yellow"/>
              </w:rPr>
              <w:t>Problematic</w:t>
            </w:r>
          </w:p>
        </w:tc>
        <w:tc>
          <w:tcPr>
            <w:tcW w:w="2126" w:type="dxa"/>
            <w:vAlign w:val="center"/>
          </w:tcPr>
          <w:p w14:paraId="72A020D1" w14:textId="77777777" w:rsidR="00374E2B" w:rsidRPr="00737254" w:rsidRDefault="00374E2B" w:rsidP="00374E2B">
            <w:pPr>
              <w:spacing w:before="0" w:after="0"/>
              <w:jc w:val="center"/>
              <w:rPr>
                <w:sz w:val="18"/>
                <w:szCs w:val="18"/>
                <w:highlight w:val="yellow"/>
              </w:rPr>
            </w:pPr>
            <w:r w:rsidRPr="00737254">
              <w:rPr>
                <w:sz w:val="18"/>
                <w:szCs w:val="18"/>
                <w:highlight w:val="yellow"/>
              </w:rPr>
              <w:t>3</w:t>
            </w:r>
          </w:p>
        </w:tc>
      </w:tr>
      <w:tr w:rsidR="00374E2B" w:rsidRPr="00737254" w14:paraId="41FAE62C" w14:textId="77777777" w:rsidTr="00E82E6D">
        <w:trPr>
          <w:trHeight w:val="300"/>
          <w:jc w:val="center"/>
        </w:trPr>
        <w:tc>
          <w:tcPr>
            <w:tcW w:w="1711" w:type="dxa"/>
            <w:vMerge/>
            <w:vAlign w:val="center"/>
          </w:tcPr>
          <w:p w14:paraId="21F098EF" w14:textId="77777777" w:rsidR="00374E2B" w:rsidRPr="00737254" w:rsidRDefault="00374E2B" w:rsidP="00374E2B">
            <w:pPr>
              <w:spacing w:before="0" w:after="0"/>
              <w:jc w:val="center"/>
              <w:rPr>
                <w:sz w:val="18"/>
                <w:szCs w:val="18"/>
                <w:highlight w:val="yellow"/>
              </w:rPr>
            </w:pPr>
          </w:p>
        </w:tc>
        <w:tc>
          <w:tcPr>
            <w:tcW w:w="2248" w:type="dxa"/>
            <w:shd w:val="clear" w:color="auto" w:fill="auto"/>
            <w:noWrap/>
            <w:vAlign w:val="center"/>
          </w:tcPr>
          <w:p w14:paraId="2627BE2D" w14:textId="77777777" w:rsidR="00374E2B" w:rsidRPr="00737254" w:rsidRDefault="00374E2B" w:rsidP="00374E2B">
            <w:pPr>
              <w:spacing w:before="0" w:after="0"/>
              <w:jc w:val="center"/>
              <w:rPr>
                <w:sz w:val="18"/>
                <w:szCs w:val="18"/>
                <w:highlight w:val="yellow"/>
              </w:rPr>
            </w:pPr>
            <w:r w:rsidRPr="00737254">
              <w:rPr>
                <w:sz w:val="18"/>
                <w:szCs w:val="18"/>
                <w:highlight w:val="yellow"/>
              </w:rPr>
              <w:t>&gt; 6 to 8</w:t>
            </w:r>
          </w:p>
        </w:tc>
        <w:tc>
          <w:tcPr>
            <w:tcW w:w="2127" w:type="dxa"/>
            <w:vAlign w:val="center"/>
          </w:tcPr>
          <w:p w14:paraId="5DB78469" w14:textId="77777777" w:rsidR="00374E2B" w:rsidRPr="00737254" w:rsidRDefault="00374E2B" w:rsidP="00374E2B">
            <w:pPr>
              <w:spacing w:before="0" w:after="0"/>
              <w:jc w:val="center"/>
              <w:rPr>
                <w:sz w:val="18"/>
                <w:szCs w:val="18"/>
                <w:highlight w:val="yellow"/>
              </w:rPr>
            </w:pPr>
            <w:r w:rsidRPr="00737254">
              <w:rPr>
                <w:sz w:val="18"/>
                <w:szCs w:val="18"/>
                <w:highlight w:val="yellow"/>
              </w:rPr>
              <w:t>Critical</w:t>
            </w:r>
          </w:p>
        </w:tc>
        <w:tc>
          <w:tcPr>
            <w:tcW w:w="2126" w:type="dxa"/>
            <w:vAlign w:val="center"/>
          </w:tcPr>
          <w:p w14:paraId="645F9598" w14:textId="77777777" w:rsidR="00374E2B" w:rsidRPr="00737254" w:rsidRDefault="00374E2B" w:rsidP="00374E2B">
            <w:pPr>
              <w:spacing w:before="0" w:after="0"/>
              <w:jc w:val="center"/>
              <w:rPr>
                <w:sz w:val="18"/>
                <w:szCs w:val="18"/>
                <w:highlight w:val="yellow"/>
              </w:rPr>
            </w:pPr>
            <w:r w:rsidRPr="00737254">
              <w:rPr>
                <w:sz w:val="18"/>
                <w:szCs w:val="18"/>
                <w:highlight w:val="yellow"/>
              </w:rPr>
              <w:t>4</w:t>
            </w:r>
          </w:p>
        </w:tc>
      </w:tr>
      <w:tr w:rsidR="00374E2B" w:rsidRPr="00737254" w14:paraId="1EC6598A" w14:textId="77777777" w:rsidTr="00E82E6D">
        <w:trPr>
          <w:trHeight w:val="300"/>
          <w:jc w:val="center"/>
        </w:trPr>
        <w:tc>
          <w:tcPr>
            <w:tcW w:w="1711" w:type="dxa"/>
            <w:vMerge/>
            <w:vAlign w:val="center"/>
          </w:tcPr>
          <w:p w14:paraId="515D0CC9" w14:textId="77777777" w:rsidR="00374E2B" w:rsidRPr="00737254" w:rsidRDefault="00374E2B" w:rsidP="00374E2B">
            <w:pPr>
              <w:spacing w:before="0" w:after="0"/>
              <w:jc w:val="center"/>
              <w:rPr>
                <w:sz w:val="18"/>
                <w:szCs w:val="18"/>
                <w:highlight w:val="yellow"/>
              </w:rPr>
            </w:pPr>
          </w:p>
        </w:tc>
        <w:tc>
          <w:tcPr>
            <w:tcW w:w="2248" w:type="dxa"/>
            <w:shd w:val="clear" w:color="auto" w:fill="auto"/>
            <w:noWrap/>
            <w:vAlign w:val="center"/>
          </w:tcPr>
          <w:p w14:paraId="79C05CF3" w14:textId="77777777" w:rsidR="00374E2B" w:rsidRPr="00737254" w:rsidRDefault="00374E2B" w:rsidP="00374E2B">
            <w:pPr>
              <w:spacing w:before="0" w:after="0"/>
              <w:jc w:val="center"/>
              <w:rPr>
                <w:sz w:val="18"/>
                <w:szCs w:val="18"/>
                <w:highlight w:val="yellow"/>
              </w:rPr>
            </w:pPr>
            <w:r w:rsidRPr="00737254">
              <w:rPr>
                <w:sz w:val="18"/>
                <w:szCs w:val="18"/>
                <w:highlight w:val="yellow"/>
              </w:rPr>
              <w:t>&gt; 8</w:t>
            </w:r>
          </w:p>
        </w:tc>
        <w:tc>
          <w:tcPr>
            <w:tcW w:w="2127" w:type="dxa"/>
            <w:vAlign w:val="center"/>
          </w:tcPr>
          <w:p w14:paraId="63BABFA0" w14:textId="77777777" w:rsidR="00374E2B" w:rsidRPr="00737254" w:rsidRDefault="00374E2B" w:rsidP="00374E2B">
            <w:pPr>
              <w:spacing w:before="0" w:after="0"/>
              <w:jc w:val="center"/>
              <w:rPr>
                <w:sz w:val="18"/>
                <w:szCs w:val="18"/>
                <w:highlight w:val="yellow"/>
              </w:rPr>
            </w:pPr>
            <w:r w:rsidRPr="00737254">
              <w:rPr>
                <w:sz w:val="18"/>
                <w:szCs w:val="18"/>
                <w:highlight w:val="yellow"/>
              </w:rPr>
              <w:t>Catastrophic</w:t>
            </w:r>
          </w:p>
        </w:tc>
        <w:tc>
          <w:tcPr>
            <w:tcW w:w="2126" w:type="dxa"/>
            <w:vAlign w:val="center"/>
          </w:tcPr>
          <w:p w14:paraId="0E5645F4" w14:textId="77777777" w:rsidR="00374E2B" w:rsidRPr="00737254" w:rsidRDefault="00374E2B" w:rsidP="00374E2B">
            <w:pPr>
              <w:spacing w:before="0" w:after="0"/>
              <w:jc w:val="center"/>
              <w:rPr>
                <w:sz w:val="18"/>
                <w:szCs w:val="18"/>
                <w:highlight w:val="yellow"/>
              </w:rPr>
            </w:pPr>
            <w:r w:rsidRPr="00737254">
              <w:rPr>
                <w:sz w:val="18"/>
                <w:szCs w:val="18"/>
                <w:highlight w:val="yellow"/>
              </w:rPr>
              <w:t>5</w:t>
            </w:r>
          </w:p>
        </w:tc>
      </w:tr>
    </w:tbl>
    <w:p w14:paraId="3A65C9F1" w14:textId="77777777" w:rsidR="000B6B01" w:rsidRPr="00737254" w:rsidRDefault="000B6B01" w:rsidP="000B6B01">
      <w:pPr>
        <w:spacing w:before="0" w:after="0"/>
        <w:jc w:val="left"/>
        <w:rPr>
          <w:color w:val="000000"/>
          <w:szCs w:val="22"/>
          <w:highlight w:val="yellow"/>
        </w:rPr>
      </w:pPr>
    </w:p>
    <w:p w14:paraId="6E00EEFA" w14:textId="2A3FCE22" w:rsidR="00E97B35" w:rsidRPr="00737254" w:rsidRDefault="00E14FEC" w:rsidP="00AA1A1C">
      <w:pPr>
        <w:pStyle w:val="ListParagraph"/>
        <w:numPr>
          <w:ilvl w:val="0"/>
          <w:numId w:val="5"/>
        </w:numPr>
        <w:spacing w:before="0" w:after="0"/>
        <w:jc w:val="left"/>
        <w:rPr>
          <w:color w:val="000000"/>
          <w:szCs w:val="22"/>
          <w:highlight w:val="yellow"/>
        </w:rPr>
      </w:pPr>
      <w:r w:rsidRPr="00737254">
        <w:rPr>
          <w:szCs w:val="22"/>
          <w:highlight w:val="yellow"/>
        </w:rPr>
        <w:t xml:space="preserve">Test the mappings by performing </w:t>
      </w:r>
      <w:r w:rsidR="000B6B01" w:rsidRPr="00737254">
        <w:rPr>
          <w:szCs w:val="22"/>
          <w:highlight w:val="yellow"/>
        </w:rPr>
        <w:t xml:space="preserve">initial </w:t>
      </w:r>
      <w:r w:rsidRPr="00737254">
        <w:rPr>
          <w:szCs w:val="22"/>
          <w:highlight w:val="yellow"/>
        </w:rPr>
        <w:t>chec</w:t>
      </w:r>
      <w:r w:rsidR="00E036FA" w:rsidRPr="00737254">
        <w:rPr>
          <w:szCs w:val="22"/>
          <w:highlight w:val="yellow"/>
        </w:rPr>
        <w:t>ks on bench</w:t>
      </w:r>
      <w:r w:rsidR="00013EC5" w:rsidRPr="00737254">
        <w:rPr>
          <w:szCs w:val="22"/>
          <w:highlight w:val="yellow"/>
        </w:rPr>
        <w:t xml:space="preserve">mark pipelines </w:t>
      </w:r>
      <w:r w:rsidR="000B6B01" w:rsidRPr="00737254">
        <w:rPr>
          <w:szCs w:val="22"/>
          <w:highlight w:val="yellow"/>
        </w:rPr>
        <w:t>(</w:t>
      </w:r>
      <w:r w:rsidR="000B6B01" w:rsidRPr="00737254">
        <w:rPr>
          <w:i/>
          <w:color w:val="000000"/>
          <w:szCs w:val="22"/>
          <w:highlight w:val="yellow"/>
        </w:rPr>
        <w:t xml:space="preserve">Sarnia Downstream Pipeline - Sarnia </w:t>
      </w:r>
      <w:proofErr w:type="gramStart"/>
      <w:r w:rsidR="000B6B01" w:rsidRPr="00737254">
        <w:rPr>
          <w:i/>
          <w:color w:val="000000"/>
          <w:szCs w:val="22"/>
          <w:highlight w:val="yellow"/>
        </w:rPr>
        <w:t>24 inch</w:t>
      </w:r>
      <w:proofErr w:type="gramEnd"/>
      <w:r w:rsidR="000B6B01" w:rsidRPr="00737254">
        <w:rPr>
          <w:i/>
          <w:color w:val="000000"/>
          <w:szCs w:val="22"/>
          <w:highlight w:val="yellow"/>
        </w:rPr>
        <w:t xml:space="preserve"> NGL from Enbridge</w:t>
      </w:r>
      <w:r w:rsidR="000B6B01" w:rsidRPr="00737254">
        <w:rPr>
          <w:color w:val="000000"/>
          <w:szCs w:val="22"/>
          <w:highlight w:val="yellow"/>
        </w:rPr>
        <w:t xml:space="preserve"> and </w:t>
      </w:r>
      <w:r w:rsidR="000B6B01" w:rsidRPr="00737254">
        <w:rPr>
          <w:i/>
          <w:color w:val="000000"/>
          <w:szCs w:val="22"/>
          <w:highlight w:val="yellow"/>
        </w:rPr>
        <w:t>Rangelan</w:t>
      </w:r>
      <w:r w:rsidR="000D22D0" w:rsidRPr="00737254">
        <w:rPr>
          <w:i/>
          <w:color w:val="000000"/>
          <w:szCs w:val="22"/>
          <w:highlight w:val="yellow"/>
        </w:rPr>
        <w:t xml:space="preserve">d - NPS12 MAPL </w:t>
      </w:r>
      <w:r w:rsidR="000B6B01" w:rsidRPr="00737254">
        <w:rPr>
          <w:i/>
          <w:color w:val="000000"/>
          <w:szCs w:val="22"/>
          <w:highlight w:val="yellow"/>
        </w:rPr>
        <w:t>Ellerslie to Strathcona-Terminal</w:t>
      </w:r>
      <w:r w:rsidR="000B6B01" w:rsidRPr="00737254">
        <w:rPr>
          <w:color w:val="000000"/>
          <w:szCs w:val="22"/>
          <w:highlight w:val="yellow"/>
        </w:rPr>
        <w:t xml:space="preserve">) </w:t>
      </w:r>
      <w:r w:rsidRPr="00737254">
        <w:rPr>
          <w:szCs w:val="22"/>
          <w:highlight w:val="yellow"/>
        </w:rPr>
        <w:t>to ensure the results are reasonable.</w:t>
      </w:r>
    </w:p>
    <w:p w14:paraId="34DCD126" w14:textId="77777777" w:rsidR="00B66224" w:rsidRPr="00737254" w:rsidRDefault="00B66224" w:rsidP="008B5601">
      <w:pPr>
        <w:rPr>
          <w:highlight w:val="yellow"/>
        </w:rPr>
        <w:sectPr w:rsidR="00B66224" w:rsidRPr="00737254" w:rsidSect="00B16385">
          <w:footerReference w:type="default" r:id="rId60"/>
          <w:endnotePr>
            <w:numFmt w:val="decimal"/>
          </w:endnotePr>
          <w:pgSz w:w="12240" w:h="15840" w:code="1"/>
          <w:pgMar w:top="1843" w:right="1440" w:bottom="1440" w:left="1701" w:header="709" w:footer="289" w:gutter="0"/>
          <w:pgNumType w:start="1" w:chapStyle="7"/>
          <w:cols w:space="708"/>
          <w:docGrid w:linePitch="360"/>
        </w:sectPr>
      </w:pPr>
      <w:bookmarkStart w:id="92" w:name="_Ref465340390"/>
      <w:bookmarkStart w:id="93" w:name="_Ref430270035"/>
    </w:p>
    <w:p w14:paraId="1650810A" w14:textId="721B1650" w:rsidR="006B7729" w:rsidRPr="00737254" w:rsidRDefault="009A68D1" w:rsidP="00AA1A1C">
      <w:pPr>
        <w:pStyle w:val="Appendix"/>
        <w:rPr>
          <w:highlight w:val="yellow"/>
        </w:rPr>
      </w:pPr>
      <w:bookmarkStart w:id="94" w:name="_Toc519153116"/>
      <w:bookmarkStart w:id="95" w:name="_Toc26168896"/>
      <w:bookmarkEnd w:id="92"/>
      <w:r>
        <w:rPr>
          <w:highlight w:val="yellow"/>
        </w:rPr>
        <w:lastRenderedPageBreak/>
        <w:softHyphen/>
      </w:r>
      <w:r w:rsidR="000B42B0" w:rsidRPr="00737254">
        <w:rPr>
          <w:highlight w:val="yellow"/>
        </w:rPr>
        <w:t xml:space="preserve"> Dynamic Risk Outflow Model Methodology</w:t>
      </w:r>
      <w:bookmarkEnd w:id="93"/>
      <w:bookmarkEnd w:id="94"/>
      <w:bookmarkEnd w:id="95"/>
    </w:p>
    <w:p w14:paraId="29731521" w14:textId="77777777" w:rsidR="000B42B0" w:rsidRPr="00737254" w:rsidRDefault="000B42B0" w:rsidP="000B42B0">
      <w:pPr>
        <w:rPr>
          <w:b/>
          <w:szCs w:val="22"/>
          <w:highlight w:val="yellow"/>
        </w:rPr>
      </w:pPr>
      <w:r w:rsidRPr="00737254">
        <w:rPr>
          <w:b/>
          <w:szCs w:val="22"/>
          <w:highlight w:val="yellow"/>
        </w:rPr>
        <w:t>Outflow Modeling</w:t>
      </w:r>
    </w:p>
    <w:p w14:paraId="3EFE6B2E" w14:textId="77777777" w:rsidR="000B42B0" w:rsidRPr="00737254" w:rsidRDefault="000B42B0" w:rsidP="000B42B0">
      <w:pPr>
        <w:rPr>
          <w:rFonts w:cs="Arial"/>
          <w:szCs w:val="22"/>
          <w:highlight w:val="yellow"/>
        </w:rPr>
      </w:pPr>
      <w:r w:rsidRPr="00737254">
        <w:rPr>
          <w:rFonts w:cs="Arial"/>
          <w:szCs w:val="22"/>
          <w:highlight w:val="yellow"/>
        </w:rPr>
        <w:t>The potential impact of a loss of containment is a major driving factor for the overall risk associated with the operation of liquids pipelines. The process of assessing such an impact requires a conservative and useful prediction of the amount of product that may be lost in the event of a failure.</w:t>
      </w:r>
    </w:p>
    <w:p w14:paraId="41629588" w14:textId="77777777" w:rsidR="000B42B0" w:rsidRPr="00737254" w:rsidRDefault="000B42B0" w:rsidP="000B42B0">
      <w:pPr>
        <w:rPr>
          <w:rFonts w:cs="Arial"/>
          <w:szCs w:val="22"/>
          <w:highlight w:val="yellow"/>
        </w:rPr>
      </w:pPr>
      <w:r w:rsidRPr="00737254">
        <w:rPr>
          <w:rFonts w:cs="Arial"/>
          <w:szCs w:val="22"/>
          <w:highlight w:val="yellow"/>
        </w:rPr>
        <w:t>Outflow modelling is the process by which these predictions are made. By interpreting the operational parameters into appropriate hydraulic considerations, a leak and resulting spill can be modeled at points along the centerline. The results of these simulations are combined to form a profile for the entire pipeline showing areas of higher and lower potential outflow.</w:t>
      </w:r>
      <w:r w:rsidRPr="00737254">
        <w:rPr>
          <w:rStyle w:val="FootnoteReference"/>
          <w:rFonts w:cs="Arial"/>
          <w:szCs w:val="22"/>
          <w:highlight w:val="yellow"/>
        </w:rPr>
        <w:footnoteReference w:id="14"/>
      </w:r>
    </w:p>
    <w:p w14:paraId="7E0F69BB" w14:textId="77777777" w:rsidR="000B42B0" w:rsidRPr="00737254" w:rsidRDefault="000B42B0" w:rsidP="000B42B0">
      <w:pPr>
        <w:rPr>
          <w:rFonts w:cs="Arial"/>
          <w:szCs w:val="22"/>
          <w:highlight w:val="yellow"/>
        </w:rPr>
      </w:pPr>
      <w:r w:rsidRPr="00737254">
        <w:rPr>
          <w:rFonts w:cs="Arial"/>
          <w:szCs w:val="22"/>
          <w:highlight w:val="yellow"/>
        </w:rPr>
        <w:t>The amount of product released during a leak is ultimately dependent on the local hydraulic pressure at the leak site over the duration of the shutdown procedure along with the geometry of the pipeline as it contributes to the drainage of the pipeline. The conditions affecting the outflow of product during a leak occur in four distinct phases.</w:t>
      </w:r>
    </w:p>
    <w:p w14:paraId="30581748" w14:textId="77777777" w:rsidR="000B42B0" w:rsidRPr="00737254" w:rsidRDefault="000B42B0" w:rsidP="00AA1A1C">
      <w:pPr>
        <w:pStyle w:val="ListParagraph"/>
        <w:numPr>
          <w:ilvl w:val="0"/>
          <w:numId w:val="6"/>
        </w:numPr>
        <w:spacing w:before="0"/>
        <w:rPr>
          <w:rFonts w:cs="Arial"/>
          <w:szCs w:val="22"/>
          <w:highlight w:val="yellow"/>
        </w:rPr>
      </w:pPr>
      <w:r w:rsidRPr="00737254">
        <w:rPr>
          <w:rFonts w:cs="Arial"/>
          <w:szCs w:val="22"/>
          <w:highlight w:val="yellow"/>
        </w:rPr>
        <w:t>Full Operation</w:t>
      </w:r>
    </w:p>
    <w:p w14:paraId="3E81F1CF" w14:textId="77777777" w:rsidR="000B42B0" w:rsidRPr="00737254" w:rsidRDefault="000B42B0" w:rsidP="00AA1A1C">
      <w:pPr>
        <w:pStyle w:val="ListParagraph"/>
        <w:numPr>
          <w:ilvl w:val="0"/>
          <w:numId w:val="6"/>
        </w:numPr>
        <w:spacing w:before="0"/>
        <w:rPr>
          <w:rFonts w:cs="Arial"/>
          <w:szCs w:val="22"/>
          <w:highlight w:val="yellow"/>
        </w:rPr>
      </w:pPr>
      <w:r w:rsidRPr="00737254">
        <w:rPr>
          <w:rFonts w:cs="Arial"/>
          <w:szCs w:val="22"/>
          <w:highlight w:val="yellow"/>
        </w:rPr>
        <w:t>Pump Shutdown</w:t>
      </w:r>
    </w:p>
    <w:p w14:paraId="1A266513" w14:textId="77777777" w:rsidR="000B42B0" w:rsidRPr="00737254" w:rsidRDefault="000B42B0" w:rsidP="00AA1A1C">
      <w:pPr>
        <w:pStyle w:val="ListParagraph"/>
        <w:numPr>
          <w:ilvl w:val="0"/>
          <w:numId w:val="6"/>
        </w:numPr>
        <w:spacing w:before="0"/>
        <w:rPr>
          <w:rFonts w:cs="Arial"/>
          <w:szCs w:val="22"/>
          <w:highlight w:val="yellow"/>
        </w:rPr>
      </w:pPr>
      <w:r w:rsidRPr="00737254">
        <w:rPr>
          <w:rFonts w:cs="Arial"/>
          <w:szCs w:val="22"/>
          <w:highlight w:val="yellow"/>
        </w:rPr>
        <w:t>Valve Closure</w:t>
      </w:r>
    </w:p>
    <w:p w14:paraId="4E003955" w14:textId="77777777" w:rsidR="000B42B0" w:rsidRPr="00737254" w:rsidRDefault="000B42B0" w:rsidP="00AA1A1C">
      <w:pPr>
        <w:pStyle w:val="ListParagraph"/>
        <w:numPr>
          <w:ilvl w:val="0"/>
          <w:numId w:val="6"/>
        </w:numPr>
        <w:spacing w:before="0"/>
        <w:rPr>
          <w:rFonts w:cs="Arial"/>
          <w:szCs w:val="22"/>
          <w:highlight w:val="yellow"/>
        </w:rPr>
      </w:pPr>
      <w:r w:rsidRPr="00737254">
        <w:rPr>
          <w:rFonts w:cs="Arial"/>
          <w:szCs w:val="22"/>
          <w:highlight w:val="yellow"/>
        </w:rPr>
        <w:t>Gravity Drainage</w:t>
      </w:r>
    </w:p>
    <w:p w14:paraId="79A44AE4" w14:textId="77777777" w:rsidR="000B42B0" w:rsidRPr="00737254" w:rsidRDefault="000B42B0" w:rsidP="000B42B0">
      <w:pPr>
        <w:keepNext/>
        <w:keepLines/>
        <w:rPr>
          <w:b/>
          <w:szCs w:val="22"/>
          <w:highlight w:val="yellow"/>
        </w:rPr>
      </w:pPr>
      <w:bookmarkStart w:id="96" w:name="_Toc305487431"/>
      <w:bookmarkStart w:id="97" w:name="_Toc318124749"/>
      <w:bookmarkStart w:id="98" w:name="_Toc318127615"/>
      <w:bookmarkStart w:id="99" w:name="_Toc324251978"/>
    </w:p>
    <w:p w14:paraId="2EDA04F1" w14:textId="7EB7A862" w:rsidR="000B42B0" w:rsidRPr="00737254" w:rsidRDefault="000B42B0" w:rsidP="000B42B0">
      <w:pPr>
        <w:keepNext/>
        <w:keepLines/>
        <w:rPr>
          <w:b/>
          <w:szCs w:val="22"/>
          <w:highlight w:val="yellow"/>
        </w:rPr>
      </w:pPr>
      <w:r w:rsidRPr="00737254">
        <w:rPr>
          <w:b/>
          <w:szCs w:val="22"/>
          <w:highlight w:val="yellow"/>
        </w:rPr>
        <w:t>Outflow Phases</w:t>
      </w:r>
      <w:bookmarkEnd w:id="96"/>
      <w:bookmarkEnd w:id="97"/>
      <w:bookmarkEnd w:id="98"/>
      <w:bookmarkEnd w:id="99"/>
    </w:p>
    <w:p w14:paraId="7CFC4B9E" w14:textId="5B8A80DF" w:rsidR="000B42B0" w:rsidRPr="00737254" w:rsidRDefault="000B42B0" w:rsidP="000B42B0">
      <w:pPr>
        <w:keepNext/>
        <w:keepLines/>
        <w:rPr>
          <w:rFonts w:cs="Arial"/>
          <w:b/>
          <w:szCs w:val="22"/>
          <w:highlight w:val="yellow"/>
        </w:rPr>
      </w:pPr>
      <w:bookmarkStart w:id="100" w:name="_Toc285721877"/>
      <w:r w:rsidRPr="00737254">
        <w:rPr>
          <w:rFonts w:cs="Arial"/>
          <w:b/>
          <w:szCs w:val="22"/>
          <w:highlight w:val="yellow"/>
        </w:rPr>
        <w:t>Phase 1 – Full Operation</w:t>
      </w:r>
      <w:bookmarkEnd w:id="100"/>
    </w:p>
    <w:p w14:paraId="75EDE3D5" w14:textId="77777777" w:rsidR="000B42B0" w:rsidRPr="00737254" w:rsidRDefault="000B42B0" w:rsidP="000B42B0">
      <w:pPr>
        <w:keepNext/>
        <w:keepLines/>
        <w:rPr>
          <w:rFonts w:cs="Arial"/>
          <w:szCs w:val="22"/>
          <w:highlight w:val="yellow"/>
        </w:rPr>
      </w:pPr>
      <w:r w:rsidRPr="00737254">
        <w:rPr>
          <w:rFonts w:cs="Arial"/>
          <w:szCs w:val="22"/>
          <w:highlight w:val="yellow"/>
        </w:rPr>
        <w:t>In the event of a leak, there is opportunity for some time to pass before the shutdown of the pipeline begins. At this time the pumps are in full operation and the leak flows at a constant rate for the full duration.</w:t>
      </w:r>
    </w:p>
    <w:p w14:paraId="424A50E6" w14:textId="77777777" w:rsidR="000B42B0" w:rsidRPr="00737254" w:rsidRDefault="000B42B0" w:rsidP="000B42B0">
      <w:pPr>
        <w:rPr>
          <w:rFonts w:cs="Arial"/>
          <w:szCs w:val="22"/>
          <w:highlight w:val="yellow"/>
        </w:rPr>
      </w:pPr>
      <w:r w:rsidRPr="00737254">
        <w:rPr>
          <w:rFonts w:cs="Arial"/>
          <w:szCs w:val="22"/>
          <w:highlight w:val="yellow"/>
        </w:rPr>
        <w:t>The amount of product lost during Phase 1 is calculated by determining the instantaneous leak rate at the leak site and multiplying by the duration of the entire phase.</w:t>
      </w:r>
    </w:p>
    <w:p w14:paraId="380E5E66" w14:textId="77777777" w:rsidR="000B42B0" w:rsidRPr="00737254" w:rsidRDefault="000B42B0" w:rsidP="000B42B0">
      <w:pPr>
        <w:rPr>
          <w:rFonts w:cs="Arial"/>
          <w:szCs w:val="22"/>
          <w:highlight w:val="yellow"/>
        </w:rPr>
      </w:pPr>
      <w:r w:rsidRPr="00737254">
        <w:rPr>
          <w:rFonts w:cs="Arial"/>
          <w:szCs w:val="22"/>
          <w:highlight w:val="yellow"/>
        </w:rPr>
        <w:t>The duration of the first phase is comprised of two periods, the detection period and the troubleshooting period. The former is the amount of time required to detect that a leak has occurred and the latter is the amount of time required by operations staff to ensure that a leak is occurring and action is required.</w:t>
      </w:r>
    </w:p>
    <w:p w14:paraId="1A48368A" w14:textId="07379967" w:rsidR="000B42B0" w:rsidRPr="00737254" w:rsidRDefault="000B42B0" w:rsidP="000B42B0">
      <w:pPr>
        <w:rPr>
          <w:i/>
          <w:szCs w:val="22"/>
          <w:highlight w:val="yellow"/>
          <w:u w:val="single"/>
        </w:rPr>
      </w:pPr>
      <w:bookmarkStart w:id="101" w:name="_Toc285721878"/>
      <w:bookmarkStart w:id="102" w:name="_Toc305487432"/>
      <w:bookmarkStart w:id="103" w:name="_Toc318124750"/>
      <w:bookmarkStart w:id="104" w:name="_Toc318127616"/>
      <w:bookmarkStart w:id="105" w:name="_Toc324251979"/>
      <w:r w:rsidRPr="00737254">
        <w:rPr>
          <w:i/>
          <w:szCs w:val="22"/>
          <w:highlight w:val="yellow"/>
          <w:u w:val="single"/>
        </w:rPr>
        <w:t>Detection Period</w:t>
      </w:r>
      <w:bookmarkEnd w:id="101"/>
      <w:bookmarkEnd w:id="102"/>
      <w:bookmarkEnd w:id="103"/>
      <w:bookmarkEnd w:id="104"/>
      <w:bookmarkEnd w:id="105"/>
    </w:p>
    <w:p w14:paraId="5F610A8C" w14:textId="77777777" w:rsidR="000B42B0" w:rsidRPr="00737254" w:rsidRDefault="000B42B0" w:rsidP="000B42B0">
      <w:pPr>
        <w:rPr>
          <w:rFonts w:cs="Arial"/>
          <w:szCs w:val="22"/>
          <w:highlight w:val="yellow"/>
        </w:rPr>
      </w:pPr>
      <w:r w:rsidRPr="00737254">
        <w:rPr>
          <w:rFonts w:cs="Arial"/>
          <w:szCs w:val="22"/>
          <w:highlight w:val="yellow"/>
        </w:rPr>
        <w:t>The time required to detect a leak is dependent on the size of the leak. This model considers a leak to be detected in one of three ways,</w:t>
      </w:r>
    </w:p>
    <w:p w14:paraId="28DE8277" w14:textId="77777777" w:rsidR="000B42B0" w:rsidRPr="00737254" w:rsidRDefault="000B42B0" w:rsidP="00AA1A1C">
      <w:pPr>
        <w:pStyle w:val="ListParagraph"/>
        <w:numPr>
          <w:ilvl w:val="0"/>
          <w:numId w:val="7"/>
        </w:numPr>
        <w:spacing w:before="0"/>
        <w:rPr>
          <w:rFonts w:cs="Arial"/>
          <w:szCs w:val="22"/>
          <w:highlight w:val="yellow"/>
        </w:rPr>
      </w:pPr>
      <w:r w:rsidRPr="00737254">
        <w:rPr>
          <w:rFonts w:cs="Arial"/>
          <w:szCs w:val="22"/>
          <w:highlight w:val="yellow"/>
        </w:rPr>
        <w:t>An Instantaneous Drop in Pressure</w:t>
      </w:r>
      <w:r w:rsidRPr="00737254">
        <w:rPr>
          <w:rStyle w:val="FootnoteReference"/>
          <w:rFonts w:cs="Arial"/>
          <w:szCs w:val="22"/>
          <w:highlight w:val="yellow"/>
        </w:rPr>
        <w:footnoteReference w:id="15"/>
      </w:r>
    </w:p>
    <w:p w14:paraId="7B3FCE64" w14:textId="77777777" w:rsidR="000B42B0" w:rsidRPr="00737254" w:rsidRDefault="000B42B0" w:rsidP="00AA1A1C">
      <w:pPr>
        <w:pStyle w:val="ListParagraph"/>
        <w:numPr>
          <w:ilvl w:val="0"/>
          <w:numId w:val="7"/>
        </w:numPr>
        <w:spacing w:before="0"/>
        <w:rPr>
          <w:rFonts w:cs="Arial"/>
          <w:szCs w:val="22"/>
          <w:highlight w:val="yellow"/>
        </w:rPr>
      </w:pPr>
      <w:r w:rsidRPr="00737254">
        <w:rPr>
          <w:rFonts w:cs="Arial"/>
          <w:szCs w:val="22"/>
          <w:highlight w:val="yellow"/>
        </w:rPr>
        <w:lastRenderedPageBreak/>
        <w:t>The Accumulation of Lost Product</w:t>
      </w:r>
    </w:p>
    <w:p w14:paraId="59DDD740" w14:textId="77777777" w:rsidR="000B42B0" w:rsidRPr="00737254" w:rsidRDefault="000B42B0" w:rsidP="00AA1A1C">
      <w:pPr>
        <w:pStyle w:val="ListParagraph"/>
        <w:numPr>
          <w:ilvl w:val="0"/>
          <w:numId w:val="7"/>
        </w:numPr>
        <w:spacing w:before="0"/>
        <w:rPr>
          <w:rFonts w:cs="Arial"/>
          <w:szCs w:val="22"/>
          <w:highlight w:val="yellow"/>
        </w:rPr>
      </w:pPr>
      <w:r w:rsidRPr="00737254">
        <w:rPr>
          <w:rFonts w:cs="Arial"/>
          <w:szCs w:val="22"/>
          <w:highlight w:val="yellow"/>
        </w:rPr>
        <w:t>Detection on the Right-of-Way</w:t>
      </w:r>
    </w:p>
    <w:p w14:paraId="2E979515" w14:textId="77777777" w:rsidR="000B42B0" w:rsidRPr="00737254" w:rsidRDefault="000B42B0" w:rsidP="000B42B0">
      <w:pPr>
        <w:rPr>
          <w:rFonts w:cs="Arial"/>
          <w:szCs w:val="22"/>
          <w:highlight w:val="yellow"/>
        </w:rPr>
      </w:pPr>
      <w:r w:rsidRPr="00737254">
        <w:rPr>
          <w:rFonts w:cs="Arial"/>
          <w:szCs w:val="22"/>
          <w:highlight w:val="yellow"/>
        </w:rPr>
        <w:t>If an instantaneous pressure drop is sufficient, the result is the immediate detection of a leak. If the leak is too small to be noticed immediately then the leak is detected when the amount of lost product reaches a defined threshold. The leak detection time is capped by the maximum amount of time that could pass before a leak would be noticed by regular above-ground activities on the Right-of-Way.</w:t>
      </w:r>
    </w:p>
    <w:p w14:paraId="083F1083" w14:textId="241118E2" w:rsidR="000B42B0" w:rsidRPr="00737254" w:rsidRDefault="000B42B0" w:rsidP="000B42B0">
      <w:pPr>
        <w:keepNext/>
        <w:keepLines/>
        <w:rPr>
          <w:i/>
          <w:szCs w:val="22"/>
          <w:highlight w:val="yellow"/>
          <w:u w:val="single"/>
        </w:rPr>
      </w:pPr>
      <w:bookmarkStart w:id="106" w:name="_Toc285721879"/>
      <w:bookmarkStart w:id="107" w:name="_Toc305487433"/>
      <w:bookmarkStart w:id="108" w:name="_Toc318124751"/>
      <w:bookmarkStart w:id="109" w:name="_Toc318127617"/>
      <w:bookmarkStart w:id="110" w:name="_Toc324251980"/>
      <w:r w:rsidRPr="00737254">
        <w:rPr>
          <w:i/>
          <w:szCs w:val="22"/>
          <w:highlight w:val="yellow"/>
          <w:u w:val="single"/>
        </w:rPr>
        <w:t>Troubleshooting Period</w:t>
      </w:r>
      <w:bookmarkEnd w:id="106"/>
      <w:bookmarkEnd w:id="107"/>
      <w:bookmarkEnd w:id="108"/>
      <w:bookmarkEnd w:id="109"/>
      <w:bookmarkEnd w:id="110"/>
    </w:p>
    <w:p w14:paraId="766928CF" w14:textId="77777777" w:rsidR="000B42B0" w:rsidRPr="00737254" w:rsidRDefault="000B42B0" w:rsidP="000B42B0">
      <w:pPr>
        <w:keepNext/>
        <w:keepLines/>
        <w:rPr>
          <w:rFonts w:cs="Arial"/>
          <w:szCs w:val="22"/>
          <w:highlight w:val="yellow"/>
        </w:rPr>
      </w:pPr>
      <w:r w:rsidRPr="00737254">
        <w:rPr>
          <w:rFonts w:cs="Arial"/>
          <w:szCs w:val="22"/>
          <w:highlight w:val="yellow"/>
        </w:rPr>
        <w:t>The amount of time required by operations staff before initiating a shutdown is determined by the operator.</w:t>
      </w:r>
    </w:p>
    <w:p w14:paraId="3B4F8862" w14:textId="06077683" w:rsidR="000B42B0" w:rsidRPr="00737254" w:rsidRDefault="000B42B0" w:rsidP="000B42B0">
      <w:pPr>
        <w:rPr>
          <w:b/>
          <w:szCs w:val="22"/>
          <w:highlight w:val="yellow"/>
        </w:rPr>
      </w:pPr>
      <w:bookmarkStart w:id="111" w:name="_Toc285721880"/>
      <w:bookmarkStart w:id="112" w:name="_Toc305487434"/>
      <w:bookmarkStart w:id="113" w:name="_Toc318124752"/>
      <w:bookmarkStart w:id="114" w:name="_Toc318127618"/>
      <w:bookmarkStart w:id="115" w:name="_Toc324251981"/>
      <w:r w:rsidRPr="00737254">
        <w:rPr>
          <w:b/>
          <w:szCs w:val="22"/>
          <w:highlight w:val="yellow"/>
        </w:rPr>
        <w:t>Phase 2 – Pump Shutdown</w:t>
      </w:r>
      <w:bookmarkEnd w:id="111"/>
      <w:bookmarkEnd w:id="112"/>
      <w:bookmarkEnd w:id="113"/>
      <w:bookmarkEnd w:id="114"/>
      <w:bookmarkEnd w:id="115"/>
    </w:p>
    <w:p w14:paraId="752FE2C0" w14:textId="77777777" w:rsidR="000B42B0" w:rsidRPr="00737254" w:rsidRDefault="000B42B0" w:rsidP="000B42B0">
      <w:pPr>
        <w:rPr>
          <w:rFonts w:cs="Arial"/>
          <w:szCs w:val="22"/>
          <w:highlight w:val="yellow"/>
        </w:rPr>
      </w:pPr>
      <w:r w:rsidRPr="00737254">
        <w:rPr>
          <w:rFonts w:cs="Arial"/>
          <w:szCs w:val="22"/>
          <w:highlight w:val="yellow"/>
        </w:rPr>
        <w:t>This phase begins after detecting a leak and initiating the shutdown of the pipeline. The calculations in this phase are conducted at time intervals over the duration of the pump shutdown phase.</w:t>
      </w:r>
    </w:p>
    <w:p w14:paraId="491AE712" w14:textId="77777777" w:rsidR="000B42B0" w:rsidRPr="00737254" w:rsidRDefault="000B42B0" w:rsidP="000B42B0">
      <w:pPr>
        <w:rPr>
          <w:rFonts w:cs="Arial"/>
          <w:szCs w:val="22"/>
          <w:highlight w:val="yellow"/>
        </w:rPr>
      </w:pPr>
      <w:r w:rsidRPr="00737254">
        <w:rPr>
          <w:rFonts w:cs="Arial"/>
          <w:szCs w:val="22"/>
          <w:highlight w:val="yellow"/>
        </w:rPr>
        <w:t xml:space="preserve">Discrete values for the pump pressure and flow rate of the pipeline over time form a shutdown profile. At each time interval the value of flow rate and pressure at the pump station is interpolated and used to determine the local pressure at the leak site and consequently the leak rate. </w:t>
      </w:r>
    </w:p>
    <w:p w14:paraId="281F792E" w14:textId="78DA3ADF" w:rsidR="000B42B0" w:rsidRPr="00737254" w:rsidRDefault="000B42B0" w:rsidP="000B42B0">
      <w:pPr>
        <w:rPr>
          <w:b/>
          <w:szCs w:val="22"/>
          <w:highlight w:val="yellow"/>
        </w:rPr>
      </w:pPr>
      <w:bookmarkStart w:id="116" w:name="_Toc285721881"/>
      <w:bookmarkStart w:id="117" w:name="_Toc305487435"/>
      <w:bookmarkStart w:id="118" w:name="_Toc318124753"/>
      <w:bookmarkStart w:id="119" w:name="_Toc318127619"/>
      <w:bookmarkStart w:id="120" w:name="_Toc324251982"/>
      <w:r w:rsidRPr="00737254">
        <w:rPr>
          <w:b/>
          <w:szCs w:val="22"/>
          <w:highlight w:val="yellow"/>
        </w:rPr>
        <w:t>Phase 3 – Valve Closure</w:t>
      </w:r>
      <w:bookmarkEnd w:id="116"/>
      <w:bookmarkEnd w:id="117"/>
      <w:bookmarkEnd w:id="118"/>
      <w:bookmarkEnd w:id="119"/>
      <w:bookmarkEnd w:id="120"/>
    </w:p>
    <w:p w14:paraId="5A7892CE" w14:textId="77777777" w:rsidR="000B42B0" w:rsidRPr="00737254" w:rsidRDefault="000B42B0" w:rsidP="000B42B0">
      <w:pPr>
        <w:rPr>
          <w:rFonts w:cs="Arial"/>
          <w:szCs w:val="22"/>
          <w:highlight w:val="yellow"/>
        </w:rPr>
      </w:pPr>
      <w:r w:rsidRPr="00737254">
        <w:rPr>
          <w:rFonts w:cs="Arial"/>
          <w:szCs w:val="22"/>
          <w:highlight w:val="yellow"/>
        </w:rPr>
        <w:t>In this phase, the pumps have shut off and the product flows under the force of gravity alone. As the valves close during this phase the flow rate is restricted.</w:t>
      </w:r>
    </w:p>
    <w:p w14:paraId="5EA4D269" w14:textId="77777777" w:rsidR="000B42B0" w:rsidRPr="00737254" w:rsidRDefault="000B42B0" w:rsidP="000B42B0">
      <w:pPr>
        <w:rPr>
          <w:rFonts w:cs="Arial"/>
          <w:vanish/>
          <w:szCs w:val="22"/>
          <w:highlight w:val="yellow"/>
          <w:specVanish/>
        </w:rPr>
      </w:pPr>
      <w:r w:rsidRPr="00737254">
        <w:rPr>
          <w:rFonts w:cs="Arial"/>
          <w:szCs w:val="22"/>
          <w:highlight w:val="yellow"/>
        </w:rPr>
        <w:t>Similar to Phase 2, the third phase calculates the local pressure at the leak site at discrete time intervals. The aperture is interpolated from the valve closure profile associated with each valve and consequently the flow coefficient is determined from the aperture.</w:t>
      </w:r>
    </w:p>
    <w:p w14:paraId="7428DD5C" w14:textId="77777777" w:rsidR="000B42B0" w:rsidRPr="00737254" w:rsidRDefault="000D35B8" w:rsidP="000B42B0">
      <w:pPr>
        <w:spacing w:before="0" w:after="0"/>
        <w:jc w:val="left"/>
        <w:rPr>
          <w:rFonts w:cs="Arial"/>
          <w:szCs w:val="22"/>
          <w:highlight w:val="yellow"/>
        </w:rPr>
      </w:pPr>
      <w:r w:rsidRPr="00737254">
        <w:rPr>
          <w:rFonts w:cs="Arial"/>
          <w:szCs w:val="22"/>
          <w:highlight w:val="yellow"/>
        </w:rPr>
        <w:t xml:space="preserve"> </w:t>
      </w:r>
    </w:p>
    <w:p w14:paraId="5EC0FCBE" w14:textId="160BA9FC" w:rsidR="00156C80" w:rsidRPr="00737254" w:rsidRDefault="00156C80">
      <w:pPr>
        <w:spacing w:before="0" w:after="0"/>
        <w:jc w:val="left"/>
        <w:rPr>
          <w:b/>
          <w:szCs w:val="22"/>
          <w:highlight w:val="yellow"/>
        </w:rPr>
      </w:pPr>
      <w:bookmarkStart w:id="121" w:name="_Toc285721882"/>
      <w:bookmarkStart w:id="122" w:name="_Toc305487436"/>
      <w:bookmarkStart w:id="123" w:name="_Toc318124754"/>
      <w:bookmarkStart w:id="124" w:name="_Toc318127620"/>
      <w:bookmarkStart w:id="125" w:name="_Toc324251983"/>
    </w:p>
    <w:p w14:paraId="2CACFBA3" w14:textId="09D103CE" w:rsidR="000B42B0" w:rsidRPr="00737254" w:rsidRDefault="000B42B0" w:rsidP="000B42B0">
      <w:pPr>
        <w:rPr>
          <w:b/>
          <w:szCs w:val="22"/>
          <w:highlight w:val="yellow"/>
        </w:rPr>
      </w:pPr>
      <w:r w:rsidRPr="00737254">
        <w:rPr>
          <w:b/>
          <w:szCs w:val="22"/>
          <w:highlight w:val="yellow"/>
        </w:rPr>
        <w:t xml:space="preserve">Phase 4 – </w:t>
      </w:r>
      <w:bookmarkEnd w:id="121"/>
      <w:bookmarkEnd w:id="122"/>
      <w:bookmarkEnd w:id="123"/>
      <w:bookmarkEnd w:id="124"/>
      <w:bookmarkEnd w:id="125"/>
      <w:r w:rsidRPr="00737254">
        <w:rPr>
          <w:b/>
          <w:szCs w:val="22"/>
          <w:highlight w:val="yellow"/>
        </w:rPr>
        <w:t>Gravity Drainage</w:t>
      </w:r>
    </w:p>
    <w:p w14:paraId="033E644D" w14:textId="77777777" w:rsidR="000B42B0" w:rsidRPr="00737254" w:rsidRDefault="000B42B0" w:rsidP="000B42B0">
      <w:pPr>
        <w:rPr>
          <w:rFonts w:cs="Arial"/>
          <w:szCs w:val="22"/>
          <w:highlight w:val="yellow"/>
        </w:rPr>
      </w:pPr>
      <w:r w:rsidRPr="00737254">
        <w:rPr>
          <w:rFonts w:cs="Arial"/>
          <w:szCs w:val="22"/>
          <w:highlight w:val="yellow"/>
        </w:rPr>
        <w:t>After all valves are closed, the bulk flow of product is stopped.  However, the section contained by the closed valves can drain by gravity through the orifice. This phase is modeled statically and it is assumed that all product that can drain in this manner indeed does.</w:t>
      </w:r>
    </w:p>
    <w:p w14:paraId="0B9A8769" w14:textId="77777777" w:rsidR="000B42B0" w:rsidRPr="00737254" w:rsidRDefault="000B42B0" w:rsidP="000B42B0">
      <w:pPr>
        <w:rPr>
          <w:rFonts w:cs="Arial"/>
          <w:szCs w:val="22"/>
          <w:highlight w:val="yellow"/>
        </w:rPr>
      </w:pPr>
      <w:r w:rsidRPr="00737254">
        <w:rPr>
          <w:rFonts w:cs="Arial"/>
          <w:szCs w:val="22"/>
          <w:highlight w:val="yellow"/>
        </w:rPr>
        <w:t xml:space="preserve">When product is drained in this way it can be replaced either by air or by a vacuum. The pressure of the atmosphere can uphold a column of product before a vacuum is formed. The elevation of product upheld from atmospheric pressure is known as the column height. </w:t>
      </w:r>
    </w:p>
    <w:p w14:paraId="42498BC8" w14:textId="77777777" w:rsidR="000B42B0" w:rsidRPr="00737254" w:rsidRDefault="000B42B0" w:rsidP="000B42B0">
      <w:pPr>
        <w:rPr>
          <w:rFonts w:cs="Arial"/>
          <w:szCs w:val="22"/>
          <w:highlight w:val="yellow"/>
        </w:rPr>
      </w:pPr>
      <w:r w:rsidRPr="00737254">
        <w:rPr>
          <w:rFonts w:cs="Arial"/>
          <w:szCs w:val="22"/>
          <w:highlight w:val="yellow"/>
        </w:rPr>
        <w:t>Drainage of any particular segment will be expected to continue until a significant local maximum is reached. It is important to consider the difference between minima and maxima when determining if a maximum is significant. If the difference between a local maximum and an adjacent local minimum is less than the internal diameter of the pipeline</w:t>
      </w:r>
      <w:r w:rsidR="00D1214D" w:rsidRPr="00737254">
        <w:rPr>
          <w:rFonts w:cs="Arial"/>
          <w:szCs w:val="22"/>
          <w:highlight w:val="yellow"/>
        </w:rPr>
        <w:t>,</w:t>
      </w:r>
      <w:r w:rsidRPr="00737254">
        <w:rPr>
          <w:rFonts w:cs="Arial"/>
          <w:szCs w:val="22"/>
          <w:highlight w:val="yellow"/>
        </w:rPr>
        <w:t xml:space="preserve"> then product drainage may continue until the next local maximum. </w:t>
      </w:r>
    </w:p>
    <w:p w14:paraId="1A8450D0" w14:textId="5325BFD5" w:rsidR="000B42B0" w:rsidRPr="00737254" w:rsidRDefault="000B42B0" w:rsidP="000B42B0">
      <w:pPr>
        <w:rPr>
          <w:rFonts w:cs="Arial"/>
          <w:highlight w:val="yellow"/>
        </w:rPr>
      </w:pPr>
      <w:r w:rsidRPr="00737254">
        <w:rPr>
          <w:rFonts w:cs="Arial"/>
          <w:szCs w:val="22"/>
          <w:highlight w:val="yellow"/>
        </w:rPr>
        <w:fldChar w:fldCharType="begin"/>
      </w:r>
      <w:r w:rsidRPr="00737254">
        <w:rPr>
          <w:rFonts w:cs="Arial"/>
          <w:szCs w:val="22"/>
          <w:highlight w:val="yellow"/>
        </w:rPr>
        <w:instrText xml:space="preserve"> REF _Ref394049096 \h </w:instrText>
      </w:r>
      <w:r w:rsidR="003011B7" w:rsidRPr="00737254">
        <w:rPr>
          <w:rFonts w:cs="Arial"/>
          <w:szCs w:val="22"/>
          <w:highlight w:val="yellow"/>
        </w:rPr>
        <w:instrText xml:space="preserve"> \* MERGEFORMAT </w:instrText>
      </w:r>
      <w:r w:rsidRPr="00737254">
        <w:rPr>
          <w:rFonts w:cs="Arial"/>
          <w:szCs w:val="22"/>
          <w:highlight w:val="yellow"/>
        </w:rPr>
      </w:r>
      <w:r w:rsidRPr="00737254">
        <w:rPr>
          <w:rFonts w:cs="Arial"/>
          <w:szCs w:val="22"/>
          <w:highlight w:val="yellow"/>
        </w:rPr>
        <w:fldChar w:fldCharType="separate"/>
      </w:r>
      <w:r w:rsidR="00845BF3" w:rsidRPr="00737254">
        <w:rPr>
          <w:szCs w:val="22"/>
          <w:highlight w:val="yellow"/>
        </w:rPr>
        <w:t xml:space="preserve">Figure </w:t>
      </w:r>
      <w:r w:rsidR="00845BF3" w:rsidRPr="00737254">
        <w:rPr>
          <w:noProof/>
          <w:szCs w:val="22"/>
          <w:highlight w:val="yellow"/>
        </w:rPr>
        <w:t>9</w:t>
      </w:r>
      <w:r w:rsidRPr="00737254">
        <w:rPr>
          <w:rFonts w:cs="Arial"/>
          <w:szCs w:val="22"/>
          <w:highlight w:val="yellow"/>
        </w:rPr>
        <w:fldChar w:fldCharType="end"/>
      </w:r>
      <w:r w:rsidRPr="00737254">
        <w:rPr>
          <w:rFonts w:cs="Arial"/>
          <w:szCs w:val="22"/>
          <w:highlight w:val="yellow"/>
        </w:rPr>
        <w:t xml:space="preserve"> shows the effect of the relation between the elevation changes and the inner diameter of the pipeline, where Case A forms a seal in the line where drainage cannot pass the low point. In Case B, the elevation differential is not sufficient to prevent further drainage.</w:t>
      </w:r>
    </w:p>
    <w:p w14:paraId="611D0BF5" w14:textId="77777777" w:rsidR="000B42B0" w:rsidRPr="00737254" w:rsidRDefault="000B42B0" w:rsidP="000B42B0">
      <w:pPr>
        <w:jc w:val="center"/>
        <w:rPr>
          <w:rFonts w:cs="Arial"/>
          <w:highlight w:val="yellow"/>
        </w:rPr>
      </w:pPr>
      <w:r w:rsidRPr="00737254">
        <w:rPr>
          <w:rFonts w:cs="Arial"/>
          <w:noProof/>
          <w:highlight w:val="yellow"/>
        </w:rPr>
        <w:lastRenderedPageBreak/>
        <w:drawing>
          <wp:inline distT="0" distB="0" distL="0" distR="0" wp14:anchorId="18BB0BE8" wp14:editId="5AC47423">
            <wp:extent cx="2895600" cy="1769844"/>
            <wp:effectExtent l="0" t="0" r="0" b="0"/>
            <wp:docPr id="6" name="Picture 0" descr="Max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Min.png"/>
                    <pic:cNvPicPr/>
                  </pic:nvPicPr>
                  <pic:blipFill>
                    <a:blip r:embed="rId61" cstate="print"/>
                    <a:stretch>
                      <a:fillRect/>
                    </a:stretch>
                  </pic:blipFill>
                  <pic:spPr>
                    <a:xfrm>
                      <a:off x="0" y="0"/>
                      <a:ext cx="2900683" cy="1772951"/>
                    </a:xfrm>
                    <a:prstGeom prst="rect">
                      <a:avLst/>
                    </a:prstGeom>
                  </pic:spPr>
                </pic:pic>
              </a:graphicData>
            </a:graphic>
          </wp:inline>
        </w:drawing>
      </w:r>
    </w:p>
    <w:p w14:paraId="3260B263" w14:textId="3A9E4995" w:rsidR="0045127B" w:rsidRDefault="000B42B0" w:rsidP="003011B7">
      <w:pPr>
        <w:pStyle w:val="Caption"/>
      </w:pPr>
      <w:bookmarkStart w:id="126" w:name="_Ref394049096"/>
      <w:bookmarkStart w:id="127" w:name="_Toc26169073"/>
      <w:r w:rsidRPr="00737254">
        <w:rPr>
          <w:highlight w:val="yellow"/>
        </w:rPr>
        <w:t xml:space="preserve">Figure </w:t>
      </w:r>
      <w:r w:rsidR="00D37BC2" w:rsidRPr="00737254">
        <w:rPr>
          <w:highlight w:val="yellow"/>
        </w:rPr>
        <w:fldChar w:fldCharType="begin"/>
      </w:r>
      <w:r w:rsidR="00D37BC2" w:rsidRPr="00737254">
        <w:rPr>
          <w:highlight w:val="yellow"/>
        </w:rPr>
        <w:instrText xml:space="preserve"> SEQ Figure \* ARABIC </w:instrText>
      </w:r>
      <w:r w:rsidR="00D37BC2" w:rsidRPr="00737254">
        <w:rPr>
          <w:highlight w:val="yellow"/>
        </w:rPr>
        <w:fldChar w:fldCharType="separate"/>
      </w:r>
      <w:r w:rsidR="00410BB9">
        <w:rPr>
          <w:noProof/>
          <w:highlight w:val="yellow"/>
        </w:rPr>
        <w:t>12</w:t>
      </w:r>
      <w:r w:rsidR="00D37BC2" w:rsidRPr="00737254">
        <w:rPr>
          <w:noProof/>
          <w:highlight w:val="yellow"/>
        </w:rPr>
        <w:fldChar w:fldCharType="end"/>
      </w:r>
      <w:bookmarkEnd w:id="126"/>
      <w:r w:rsidR="00194068" w:rsidRPr="00737254">
        <w:rPr>
          <w:highlight w:val="yellow"/>
        </w:rPr>
        <w:t xml:space="preserve"> –</w:t>
      </w:r>
      <w:r w:rsidRPr="00737254">
        <w:rPr>
          <w:highlight w:val="yellow"/>
        </w:rPr>
        <w:t xml:space="preserve"> Seal </w:t>
      </w:r>
      <w:r w:rsidR="00753A8B" w:rsidRPr="00737254">
        <w:rPr>
          <w:highlight w:val="yellow"/>
        </w:rPr>
        <w:t>C</w:t>
      </w:r>
      <w:r w:rsidRPr="00737254">
        <w:rPr>
          <w:highlight w:val="yellow"/>
        </w:rPr>
        <w:t xml:space="preserve">aused </w:t>
      </w:r>
      <w:proofErr w:type="gramStart"/>
      <w:r w:rsidR="00753A8B" w:rsidRPr="00737254">
        <w:rPr>
          <w:highlight w:val="yellow"/>
        </w:rPr>
        <w:t>B</w:t>
      </w:r>
      <w:r w:rsidR="00CE2496" w:rsidRPr="00737254">
        <w:rPr>
          <w:highlight w:val="yellow"/>
        </w:rPr>
        <w:t>y</w:t>
      </w:r>
      <w:proofErr w:type="gramEnd"/>
      <w:r w:rsidR="00CE2496" w:rsidRPr="00737254">
        <w:rPr>
          <w:highlight w:val="yellow"/>
        </w:rPr>
        <w:t xml:space="preserve"> </w:t>
      </w:r>
      <w:r w:rsidR="00753A8B" w:rsidRPr="00737254">
        <w:rPr>
          <w:highlight w:val="yellow"/>
        </w:rPr>
        <w:t>I</w:t>
      </w:r>
      <w:r w:rsidR="00CE2496" w:rsidRPr="00737254">
        <w:rPr>
          <w:highlight w:val="yellow"/>
        </w:rPr>
        <w:t xml:space="preserve">nternal </w:t>
      </w:r>
      <w:r w:rsidR="00753A8B" w:rsidRPr="00737254">
        <w:rPr>
          <w:highlight w:val="yellow"/>
        </w:rPr>
        <w:t>D</w:t>
      </w:r>
      <w:r w:rsidR="00CE2496" w:rsidRPr="00737254">
        <w:rPr>
          <w:highlight w:val="yellow"/>
        </w:rPr>
        <w:t xml:space="preserve">iameter </w:t>
      </w:r>
      <w:r w:rsidR="00753A8B" w:rsidRPr="00737254">
        <w:rPr>
          <w:highlight w:val="yellow"/>
        </w:rPr>
        <w:t>D</w:t>
      </w:r>
      <w:r w:rsidR="00CE2496" w:rsidRPr="00737254">
        <w:rPr>
          <w:highlight w:val="yellow"/>
        </w:rPr>
        <w:t>ifference</w:t>
      </w:r>
      <w:bookmarkEnd w:id="127"/>
    </w:p>
    <w:p w14:paraId="42A84786" w14:textId="36906974" w:rsidR="00085C49" w:rsidRDefault="00085C49">
      <w:pPr>
        <w:spacing w:before="0" w:after="0"/>
        <w:jc w:val="left"/>
      </w:pPr>
      <w:r>
        <w:br w:type="page"/>
      </w:r>
    </w:p>
    <w:p w14:paraId="303A07C8" w14:textId="5DF24A51" w:rsidR="00085C49" w:rsidRDefault="00085C49" w:rsidP="00085C49">
      <w:pPr>
        <w:pStyle w:val="Appendix"/>
      </w:pPr>
      <w:r>
        <w:lastRenderedPageBreak/>
        <w:t>Reportable Pipeline Segments</w:t>
      </w:r>
    </w:p>
    <w:p w14:paraId="3319DAFF" w14:textId="77777777" w:rsidR="00085C49" w:rsidRDefault="00085C49" w:rsidP="00127B7E"/>
    <w:p w14:paraId="5D2A645A" w14:textId="5B283304" w:rsidR="007F41AC" w:rsidRDefault="00085C49" w:rsidP="00085C49">
      <w:pPr>
        <w:pStyle w:val="Appendix2"/>
      </w:pPr>
      <w:r>
        <w:t>Third Party Damage Reportable Pipeline Segments</w:t>
      </w:r>
    </w:p>
    <w:p w14:paraId="7F843BA5" w14:textId="77777777" w:rsidR="00584F50" w:rsidRDefault="00584F50" w:rsidP="00584F50">
      <w:pPr>
        <w:spacing w:after="0"/>
      </w:pPr>
    </w:p>
    <w:p w14:paraId="0EF1313D" w14:textId="77777777" w:rsidR="00584F50" w:rsidRDefault="00584F50" w:rsidP="006E2336">
      <w:pPr>
        <w:pStyle w:val="ListParagraph"/>
        <w:numPr>
          <w:ilvl w:val="0"/>
          <w:numId w:val="30"/>
        </w:numPr>
        <w:spacing w:before="0" w:after="0"/>
      </w:pPr>
      <w:r>
        <w:t>"SECT 2 CABRI TO HERBERT NPS 6</w:t>
      </w:r>
    </w:p>
    <w:p w14:paraId="55FAB438" w14:textId="77777777" w:rsidR="00584F50" w:rsidRDefault="00584F50" w:rsidP="006E2336">
      <w:pPr>
        <w:pStyle w:val="ListParagraph"/>
        <w:numPr>
          <w:ilvl w:val="1"/>
          <w:numId w:val="30"/>
        </w:numPr>
        <w:spacing w:before="0" w:after="0"/>
      </w:pPr>
      <w:r>
        <w:t>Total Cumulative Length (m):</w:t>
      </w:r>
      <w:r>
        <w:tab/>
        <w:t>74062.22</w:t>
      </w:r>
    </w:p>
    <w:p w14:paraId="0DE0B7FE" w14:textId="77777777" w:rsidR="00584F50" w:rsidRDefault="00584F50" w:rsidP="006E2336">
      <w:pPr>
        <w:pStyle w:val="ListParagraph"/>
        <w:numPr>
          <w:ilvl w:val="1"/>
          <w:numId w:val="30"/>
        </w:numPr>
        <w:spacing w:before="0" w:after="0"/>
      </w:pPr>
      <w:r>
        <w:t>Likelihood of failure distributed between minimum of 1.009e-02 and maximum of 1.009e-02.</w:t>
      </w:r>
    </w:p>
    <w:p w14:paraId="00FF311E" w14:textId="77777777" w:rsidR="00584F50" w:rsidRDefault="00584F50" w:rsidP="006E2336">
      <w:pPr>
        <w:pStyle w:val="ListParagraph"/>
        <w:numPr>
          <w:ilvl w:val="2"/>
          <w:numId w:val="30"/>
        </w:numPr>
        <w:spacing w:before="0" w:after="0"/>
      </w:pPr>
      <w:r>
        <w:t xml:space="preserve">Land use distributed as </w:t>
      </w:r>
    </w:p>
    <w:p w14:paraId="590BF4F5" w14:textId="77777777" w:rsidR="00584F50" w:rsidRDefault="00584F50" w:rsidP="006E2336">
      <w:pPr>
        <w:pStyle w:val="ListParagraph"/>
        <w:numPr>
          <w:ilvl w:val="3"/>
          <w:numId w:val="30"/>
        </w:numPr>
        <w:spacing w:before="0" w:after="0"/>
      </w:pPr>
      <w:r>
        <w:t>Agricultural: 74,062.22</w:t>
      </w:r>
    </w:p>
    <w:p w14:paraId="3AC14986" w14:textId="77777777" w:rsidR="00584F50" w:rsidRDefault="00584F50" w:rsidP="006E2336">
      <w:pPr>
        <w:pStyle w:val="ListParagraph"/>
        <w:numPr>
          <w:ilvl w:val="2"/>
          <w:numId w:val="30"/>
        </w:numPr>
        <w:spacing w:before="0" w:after="0"/>
      </w:pPr>
      <w:r>
        <w:t xml:space="preserve">Depth of cover distributed as </w:t>
      </w:r>
    </w:p>
    <w:p w14:paraId="242E7BEA" w14:textId="77777777" w:rsidR="00584F50" w:rsidRDefault="00584F50" w:rsidP="006E2336">
      <w:pPr>
        <w:pStyle w:val="ListParagraph"/>
        <w:numPr>
          <w:ilvl w:val="3"/>
          <w:numId w:val="30"/>
        </w:numPr>
        <w:spacing w:before="0" w:after="0"/>
      </w:pPr>
      <w:r>
        <w:t>nan</w:t>
      </w:r>
    </w:p>
    <w:p w14:paraId="26547881" w14:textId="77777777" w:rsidR="00584F50" w:rsidRDefault="00584F50" w:rsidP="006E2336">
      <w:pPr>
        <w:pStyle w:val="ListParagraph"/>
        <w:numPr>
          <w:ilvl w:val="2"/>
          <w:numId w:val="30"/>
        </w:numPr>
        <w:spacing w:before="0" w:after="0"/>
      </w:pPr>
      <w:r>
        <w:t>Installation date between minimum of 1963-07-01 and maximum of 1963-07-01</w:t>
      </w:r>
    </w:p>
    <w:p w14:paraId="119FC50F" w14:textId="77777777" w:rsidR="00584F50" w:rsidRDefault="00584F50" w:rsidP="006E2336">
      <w:pPr>
        <w:pStyle w:val="ListParagraph"/>
        <w:numPr>
          <w:ilvl w:val="2"/>
          <w:numId w:val="30"/>
        </w:numPr>
        <w:spacing w:before="0" w:after="0"/>
      </w:pPr>
      <w:r>
        <w:t>Outside diameter of 6.625 in.</w:t>
      </w:r>
    </w:p>
    <w:p w14:paraId="39577BE9" w14:textId="77777777" w:rsidR="00584F50" w:rsidRDefault="00584F50" w:rsidP="006E2336">
      <w:pPr>
        <w:pStyle w:val="ListParagraph"/>
        <w:numPr>
          <w:ilvl w:val="2"/>
          <w:numId w:val="30"/>
        </w:numPr>
        <w:spacing w:before="0" w:after="0"/>
      </w:pPr>
      <w:r>
        <w:t>Grade between minimum of 241.0 and maximum of 241.0 MPa</w:t>
      </w:r>
    </w:p>
    <w:p w14:paraId="6C395A9B" w14:textId="77777777" w:rsidR="00584F50" w:rsidRDefault="00584F50" w:rsidP="006E2336">
      <w:pPr>
        <w:pStyle w:val="ListParagraph"/>
        <w:numPr>
          <w:ilvl w:val="2"/>
          <w:numId w:val="30"/>
        </w:numPr>
        <w:spacing w:before="0" w:after="0"/>
      </w:pPr>
      <w:r>
        <w:t>Wall thickness between minimum of 4.83 and maximum of 4.83 mm</w:t>
      </w:r>
    </w:p>
    <w:p w14:paraId="6F55D8A7" w14:textId="77777777" w:rsidR="00584F50" w:rsidRDefault="00584F50" w:rsidP="006E2336">
      <w:pPr>
        <w:pStyle w:val="ListParagraph"/>
        <w:numPr>
          <w:ilvl w:val="2"/>
          <w:numId w:val="30"/>
        </w:numPr>
        <w:spacing w:before="0" w:after="0"/>
      </w:pPr>
      <w:r>
        <w:t>Toughness between minimum of nan and maximum of nan J</w:t>
      </w:r>
    </w:p>
    <w:p w14:paraId="4B6571AF" w14:textId="77777777" w:rsidR="00584F50" w:rsidRDefault="00584F50" w:rsidP="006E2336">
      <w:pPr>
        <w:pStyle w:val="ListParagraph"/>
        <w:numPr>
          <w:ilvl w:val="2"/>
          <w:numId w:val="30"/>
        </w:numPr>
        <w:spacing w:before="0" w:after="0"/>
      </w:pPr>
      <w:r>
        <w:t>Probability of failure given a hit between minimum of 2.423e-01 and maximum of 2.423e-01</w:t>
      </w:r>
    </w:p>
    <w:p w14:paraId="0DC71986" w14:textId="77777777" w:rsidR="00584F50" w:rsidRDefault="00584F50" w:rsidP="006E2336">
      <w:pPr>
        <w:pStyle w:val="ListParagraph"/>
        <w:numPr>
          <w:ilvl w:val="2"/>
          <w:numId w:val="30"/>
        </w:numPr>
        <w:spacing w:before="0" w:after="0"/>
      </w:pPr>
      <w:r>
        <w:t>Class area location is/are 1.0.</w:t>
      </w:r>
    </w:p>
    <w:p w14:paraId="2A2AE014" w14:textId="77777777" w:rsidR="00584F50" w:rsidRDefault="00584F50" w:rsidP="006E2336">
      <w:pPr>
        <w:pStyle w:val="ListParagraph"/>
        <w:numPr>
          <w:ilvl w:val="1"/>
          <w:numId w:val="30"/>
        </w:numPr>
        <w:spacing w:before="0" w:after="0"/>
      </w:pPr>
      <w:r>
        <w:t>Consequence of failure distributed between minimum of $2.20 and maximum of $9.10MM</w:t>
      </w:r>
    </w:p>
    <w:p w14:paraId="49E33429" w14:textId="77777777" w:rsidR="00584F50" w:rsidRDefault="00584F50" w:rsidP="006E2336">
      <w:pPr>
        <w:pStyle w:val="ListParagraph"/>
        <w:numPr>
          <w:ilvl w:val="1"/>
          <w:numId w:val="30"/>
        </w:numPr>
        <w:spacing w:before="0" w:after="0"/>
      </w:pPr>
      <w:r>
        <w:t>Total length driven by Safety: 469.89 meters.</w:t>
      </w:r>
    </w:p>
    <w:p w14:paraId="2C54DB04" w14:textId="77777777" w:rsidR="00584F50" w:rsidRDefault="00584F50" w:rsidP="006E2336">
      <w:pPr>
        <w:pStyle w:val="ListParagraph"/>
        <w:numPr>
          <w:ilvl w:val="1"/>
          <w:numId w:val="30"/>
        </w:numPr>
        <w:spacing w:before="0" w:after="0"/>
      </w:pPr>
      <w:r>
        <w:t>Safety Cost distributed between minimum of $0.00 and maximum of $5.29MM:</w:t>
      </w:r>
    </w:p>
    <w:p w14:paraId="4E63054A" w14:textId="77777777" w:rsidR="00584F50" w:rsidRDefault="00584F50" w:rsidP="006E2336">
      <w:pPr>
        <w:pStyle w:val="ListParagraph"/>
        <w:numPr>
          <w:ilvl w:val="2"/>
          <w:numId w:val="30"/>
        </w:numPr>
        <w:spacing w:before="0" w:after="0"/>
      </w:pPr>
      <w:r>
        <w:t>Leak cost between minimum of $0.00 and maximum of $0.00MM</w:t>
      </w:r>
    </w:p>
    <w:p w14:paraId="47CEC3BF" w14:textId="77777777" w:rsidR="00584F50" w:rsidRDefault="00584F50" w:rsidP="006E2336">
      <w:pPr>
        <w:pStyle w:val="ListParagraph"/>
        <w:numPr>
          <w:ilvl w:val="2"/>
          <w:numId w:val="30"/>
        </w:numPr>
        <w:spacing w:before="0" w:after="0"/>
      </w:pPr>
      <w:r>
        <w:t>Leak scenario yielded 10.0 intersections with structures, with minimum of 0.0 and maximum of 0.0 of population impacted.</w:t>
      </w:r>
    </w:p>
    <w:p w14:paraId="62384463" w14:textId="77777777" w:rsidR="00584F50" w:rsidRDefault="00584F50" w:rsidP="006E2336">
      <w:pPr>
        <w:pStyle w:val="ListParagraph"/>
        <w:numPr>
          <w:ilvl w:val="2"/>
          <w:numId w:val="30"/>
        </w:numPr>
        <w:spacing w:before="0" w:after="0"/>
      </w:pPr>
      <w:r>
        <w:t>Leak hazard radius distributed between minimum of 12.34 and maximum of 12.34 meters.</w:t>
      </w:r>
    </w:p>
    <w:p w14:paraId="23A4672D" w14:textId="77777777" w:rsidR="00584F50" w:rsidRDefault="00584F50" w:rsidP="006E2336">
      <w:pPr>
        <w:pStyle w:val="ListParagraph"/>
        <w:numPr>
          <w:ilvl w:val="2"/>
          <w:numId w:val="30"/>
        </w:numPr>
        <w:spacing w:before="0" w:after="0"/>
      </w:pPr>
      <w:r>
        <w:t>Rupture cost between minimum of $0.00 and maximum of $121.06MM</w:t>
      </w:r>
    </w:p>
    <w:p w14:paraId="751701AF" w14:textId="77777777" w:rsidR="00584F50" w:rsidRDefault="00584F50" w:rsidP="006E2336">
      <w:pPr>
        <w:pStyle w:val="ListParagraph"/>
        <w:numPr>
          <w:ilvl w:val="2"/>
          <w:numId w:val="30"/>
        </w:numPr>
        <w:spacing w:before="0" w:after="0"/>
      </w:pPr>
      <w:r>
        <w:t>Rupture scenario yielded 41.0 intersections with structures, with minimum of 0.0 and maximum of 12.61 of population impacted</w:t>
      </w:r>
    </w:p>
    <w:p w14:paraId="0EA89CB3" w14:textId="77777777" w:rsidR="00584F50" w:rsidRDefault="00584F50" w:rsidP="006E2336">
      <w:pPr>
        <w:pStyle w:val="ListParagraph"/>
        <w:numPr>
          <w:ilvl w:val="2"/>
          <w:numId w:val="30"/>
        </w:numPr>
        <w:spacing w:before="0" w:after="0"/>
      </w:pPr>
      <w:r>
        <w:t>Rupture hazard radius distributed between minimum of 130.83 and maximum of 130.83 meters.</w:t>
      </w:r>
    </w:p>
    <w:p w14:paraId="759037E5" w14:textId="77777777" w:rsidR="00584F50" w:rsidRDefault="00584F50" w:rsidP="006E2336">
      <w:pPr>
        <w:pStyle w:val="ListParagraph"/>
        <w:numPr>
          <w:ilvl w:val="2"/>
          <w:numId w:val="30"/>
        </w:numPr>
        <w:spacing w:before="0" w:after="0"/>
      </w:pPr>
      <w:r>
        <w:t>Puncture cost between minimum of $0.00 and maximum of $0.00MM</w:t>
      </w:r>
    </w:p>
    <w:p w14:paraId="38BD4739" w14:textId="77777777" w:rsidR="00584F50" w:rsidRDefault="00584F50" w:rsidP="006E2336">
      <w:pPr>
        <w:pStyle w:val="ListParagraph"/>
        <w:numPr>
          <w:ilvl w:val="2"/>
          <w:numId w:val="30"/>
        </w:numPr>
        <w:spacing w:before="0" w:after="0"/>
      </w:pPr>
      <w:r>
        <w:t>Puncture scenario yielded 30.0 intersections with structures, with minimum of 0.0 and maximum of 0.0 of population impacted</w:t>
      </w:r>
    </w:p>
    <w:p w14:paraId="50623970" w14:textId="77777777" w:rsidR="00584F50" w:rsidRDefault="00584F50" w:rsidP="006E2336">
      <w:pPr>
        <w:pStyle w:val="ListParagraph"/>
        <w:numPr>
          <w:ilvl w:val="2"/>
          <w:numId w:val="30"/>
        </w:numPr>
        <w:spacing w:before="0" w:after="0"/>
      </w:pPr>
      <w:r>
        <w:t>Puncture hazard radius distributed between minimum of 58.33 and maximum of 58.33 meters.</w:t>
      </w:r>
    </w:p>
    <w:p w14:paraId="63424E75" w14:textId="77777777" w:rsidR="00584F50" w:rsidRDefault="00584F50" w:rsidP="006E2336">
      <w:pPr>
        <w:pStyle w:val="ListParagraph"/>
        <w:numPr>
          <w:ilvl w:val="2"/>
          <w:numId w:val="30"/>
        </w:numPr>
        <w:spacing w:before="0" w:after="0"/>
      </w:pPr>
      <w:r>
        <w:t>Product type is NGL.</w:t>
      </w:r>
    </w:p>
    <w:p w14:paraId="01C8D75E" w14:textId="77777777" w:rsidR="00584F50" w:rsidRDefault="00584F50" w:rsidP="006E2336">
      <w:pPr>
        <w:pStyle w:val="ListParagraph"/>
        <w:numPr>
          <w:ilvl w:val="2"/>
          <w:numId w:val="30"/>
        </w:numPr>
        <w:spacing w:before="0" w:after="0"/>
      </w:pPr>
      <w:r>
        <w:t>Class area location is/are 1.0.</w:t>
      </w:r>
    </w:p>
    <w:p w14:paraId="10FAE41A" w14:textId="77777777" w:rsidR="00584F50" w:rsidRDefault="00584F50" w:rsidP="006E2336">
      <w:pPr>
        <w:pStyle w:val="ListParagraph"/>
        <w:numPr>
          <w:ilvl w:val="1"/>
          <w:numId w:val="30"/>
        </w:numPr>
        <w:spacing w:before="0" w:after="0"/>
      </w:pPr>
      <w:r>
        <w:t>Total length driven by Economic Loss: 73592.33 meters.</w:t>
      </w:r>
    </w:p>
    <w:p w14:paraId="040D80B5" w14:textId="77777777" w:rsidR="00584F50" w:rsidRDefault="00584F50" w:rsidP="006E2336">
      <w:pPr>
        <w:pStyle w:val="ListParagraph"/>
        <w:numPr>
          <w:ilvl w:val="1"/>
          <w:numId w:val="30"/>
        </w:numPr>
        <w:spacing w:before="0" w:after="0"/>
      </w:pPr>
      <w:r>
        <w:t>Economic Loss Cost distributed between minimum of $2.20 and maximum of $3.81MM:</w:t>
      </w:r>
    </w:p>
    <w:p w14:paraId="150F6045" w14:textId="77777777" w:rsidR="00584F50" w:rsidRDefault="00584F50" w:rsidP="006E2336">
      <w:pPr>
        <w:pStyle w:val="ListParagraph"/>
        <w:numPr>
          <w:ilvl w:val="2"/>
          <w:numId w:val="30"/>
        </w:numPr>
        <w:spacing w:before="0" w:after="0"/>
      </w:pPr>
      <w:r>
        <w:t>Repair costs between minimum of $11,500.00 and maximum of $11,500.00.</w:t>
      </w:r>
    </w:p>
    <w:p w14:paraId="09ECF99B" w14:textId="77777777" w:rsidR="00584F50" w:rsidRDefault="00584F50" w:rsidP="006E2336">
      <w:pPr>
        <w:pStyle w:val="ListParagraph"/>
        <w:numPr>
          <w:ilvl w:val="2"/>
          <w:numId w:val="30"/>
        </w:numPr>
        <w:spacing w:before="0" w:after="0"/>
      </w:pPr>
      <w:r>
        <w:t>Outage losses between minimum of $200,000.00 and maximum of $200,000.00.</w:t>
      </w:r>
    </w:p>
    <w:p w14:paraId="63306E2C" w14:textId="77777777" w:rsidR="00584F50" w:rsidRDefault="00584F50" w:rsidP="006E2336">
      <w:pPr>
        <w:pStyle w:val="ListParagraph"/>
        <w:numPr>
          <w:ilvl w:val="2"/>
          <w:numId w:val="30"/>
        </w:numPr>
        <w:spacing w:before="0" w:after="0"/>
      </w:pPr>
      <w:r>
        <w:t>Product type is NGL.</w:t>
      </w:r>
    </w:p>
    <w:p w14:paraId="53FF7708" w14:textId="77777777" w:rsidR="00584F50" w:rsidRDefault="00584F50" w:rsidP="006E2336">
      <w:pPr>
        <w:pStyle w:val="ListParagraph"/>
        <w:numPr>
          <w:ilvl w:val="2"/>
          <w:numId w:val="30"/>
        </w:numPr>
        <w:spacing w:before="0" w:after="0"/>
      </w:pPr>
      <w:r>
        <w:t>Leak cost between minimum of $0.27 and maximum of $0.30MM</w:t>
      </w:r>
    </w:p>
    <w:p w14:paraId="0A866113" w14:textId="77777777" w:rsidR="00584F50" w:rsidRDefault="00584F50" w:rsidP="006E2336">
      <w:pPr>
        <w:pStyle w:val="ListParagraph"/>
        <w:numPr>
          <w:ilvl w:val="2"/>
          <w:numId w:val="30"/>
        </w:numPr>
        <w:spacing w:before="0" w:after="0"/>
      </w:pPr>
      <w:r>
        <w:lastRenderedPageBreak/>
        <w:t>Leak scenario yielded 10.0 intersections with structures, with minimum of $25,000.00 and maximum of $25,000.00 in cost of structures impacted.</w:t>
      </w:r>
    </w:p>
    <w:p w14:paraId="6046D058" w14:textId="77777777" w:rsidR="00584F50" w:rsidRDefault="00584F50" w:rsidP="006E2336">
      <w:pPr>
        <w:pStyle w:val="ListParagraph"/>
        <w:numPr>
          <w:ilvl w:val="2"/>
          <w:numId w:val="30"/>
        </w:numPr>
        <w:spacing w:before="0" w:after="0"/>
      </w:pPr>
      <w:r>
        <w:t>Leak product loss costs between minimum of $62,251.66 and maximum of $62,251.66</w:t>
      </w:r>
    </w:p>
    <w:p w14:paraId="17B3B3E3" w14:textId="77777777" w:rsidR="00584F50" w:rsidRDefault="00584F50" w:rsidP="006E2336">
      <w:pPr>
        <w:pStyle w:val="ListParagraph"/>
        <w:numPr>
          <w:ilvl w:val="2"/>
          <w:numId w:val="30"/>
        </w:numPr>
        <w:spacing w:before="0" w:after="0"/>
      </w:pPr>
      <w:r>
        <w:t>Rupture cost between minimum of $17.84 and maximum of $38.19MM</w:t>
      </w:r>
    </w:p>
    <w:p w14:paraId="6408BEDD" w14:textId="77777777" w:rsidR="00584F50" w:rsidRDefault="00584F50" w:rsidP="006E2336">
      <w:pPr>
        <w:pStyle w:val="ListParagraph"/>
        <w:numPr>
          <w:ilvl w:val="2"/>
          <w:numId w:val="30"/>
        </w:numPr>
        <w:spacing w:before="0" w:after="0"/>
      </w:pPr>
      <w:r>
        <w:t>Rupture scenario yielded 41.0 intersections with structures, with minimum of $25,000.00 and maximum of $20,349,375.00 in cost of structures impacted</w:t>
      </w:r>
    </w:p>
    <w:p w14:paraId="3E8F155A" w14:textId="77777777" w:rsidR="00584F50" w:rsidRDefault="00584F50" w:rsidP="006E2336">
      <w:pPr>
        <w:pStyle w:val="ListParagraph"/>
        <w:numPr>
          <w:ilvl w:val="2"/>
          <w:numId w:val="30"/>
        </w:numPr>
        <w:spacing w:before="0" w:after="0"/>
      </w:pPr>
      <w:r>
        <w:t>Rupture product loss costs between minimum of $17,627,475.77 and maximum of $17,627,475.77</w:t>
      </w:r>
    </w:p>
    <w:p w14:paraId="1232FB35" w14:textId="77777777" w:rsidR="00584F50" w:rsidRDefault="00584F50" w:rsidP="006E2336">
      <w:pPr>
        <w:pStyle w:val="ListParagraph"/>
        <w:numPr>
          <w:ilvl w:val="2"/>
          <w:numId w:val="30"/>
        </w:numPr>
        <w:spacing w:before="0" w:after="0"/>
      </w:pPr>
      <w:r>
        <w:t>Puncture cost between minimum of $2.26 and maximum of $2.31MM</w:t>
      </w:r>
    </w:p>
    <w:p w14:paraId="48DBEE1B" w14:textId="77777777" w:rsidR="00584F50" w:rsidRDefault="00584F50" w:rsidP="006E2336">
      <w:pPr>
        <w:pStyle w:val="ListParagraph"/>
        <w:numPr>
          <w:ilvl w:val="2"/>
          <w:numId w:val="30"/>
        </w:numPr>
        <w:spacing w:before="0" w:after="0"/>
      </w:pPr>
      <w:r>
        <w:t>Puncture scenario yielded 30.0 intersections with structures, with minimum of $25,000.00 and maximum of $50,000.00 in cost of structures impacted</w:t>
      </w:r>
    </w:p>
    <w:p w14:paraId="384A5115" w14:textId="77777777" w:rsidR="00584F50" w:rsidRDefault="00584F50" w:rsidP="006E2336">
      <w:pPr>
        <w:pStyle w:val="ListParagraph"/>
        <w:numPr>
          <w:ilvl w:val="2"/>
          <w:numId w:val="30"/>
        </w:numPr>
        <w:spacing w:before="0" w:after="0"/>
      </w:pPr>
      <w:r>
        <w:t>Product Loss costs between minimum of $2,045,448.13 and maximum of $2,045,448.13"</w:t>
      </w:r>
    </w:p>
    <w:p w14:paraId="16157337" w14:textId="77777777" w:rsidR="00584F50" w:rsidRDefault="00584F50" w:rsidP="006E2336">
      <w:pPr>
        <w:pStyle w:val="ListParagraph"/>
        <w:numPr>
          <w:ilvl w:val="0"/>
          <w:numId w:val="30"/>
        </w:numPr>
        <w:spacing w:before="0" w:after="0"/>
      </w:pPr>
      <w:r>
        <w:t>"SECT 7 MANSON TO RAPID CITY NPS 6</w:t>
      </w:r>
    </w:p>
    <w:p w14:paraId="4FF1BDA0" w14:textId="77777777" w:rsidR="00584F50" w:rsidRDefault="00584F50" w:rsidP="006E2336">
      <w:pPr>
        <w:pStyle w:val="ListParagraph"/>
        <w:numPr>
          <w:ilvl w:val="1"/>
          <w:numId w:val="30"/>
        </w:numPr>
        <w:spacing w:before="0" w:after="0"/>
      </w:pPr>
      <w:r>
        <w:t>Total Cumulative Length (m):</w:t>
      </w:r>
      <w:r>
        <w:tab/>
        <w:t>73509.85</w:t>
      </w:r>
    </w:p>
    <w:p w14:paraId="08048942" w14:textId="77777777" w:rsidR="00584F50" w:rsidRDefault="00584F50" w:rsidP="006E2336">
      <w:pPr>
        <w:pStyle w:val="ListParagraph"/>
        <w:numPr>
          <w:ilvl w:val="1"/>
          <w:numId w:val="30"/>
        </w:numPr>
        <w:spacing w:before="0" w:after="0"/>
      </w:pPr>
      <w:r>
        <w:t>Likelihood of failure distributed between minimum of 2.427e-03 and maximum of 1.009e-02.</w:t>
      </w:r>
    </w:p>
    <w:p w14:paraId="31124C32" w14:textId="77777777" w:rsidR="00584F50" w:rsidRDefault="00584F50" w:rsidP="006E2336">
      <w:pPr>
        <w:pStyle w:val="ListParagraph"/>
        <w:numPr>
          <w:ilvl w:val="2"/>
          <w:numId w:val="30"/>
        </w:numPr>
        <w:spacing w:before="0" w:after="0"/>
      </w:pPr>
      <w:r>
        <w:t xml:space="preserve">Land use distributed as </w:t>
      </w:r>
    </w:p>
    <w:p w14:paraId="2601DBE1" w14:textId="77777777" w:rsidR="00584F50" w:rsidRDefault="00584F50" w:rsidP="006E2336">
      <w:pPr>
        <w:pStyle w:val="ListParagraph"/>
        <w:numPr>
          <w:ilvl w:val="3"/>
          <w:numId w:val="30"/>
        </w:numPr>
        <w:spacing w:before="0" w:after="0"/>
      </w:pPr>
      <w:r>
        <w:t>Agricultural: 73,386.30</w:t>
      </w:r>
    </w:p>
    <w:p w14:paraId="305D05AE" w14:textId="77777777" w:rsidR="00584F50" w:rsidRDefault="00584F50" w:rsidP="006E2336">
      <w:pPr>
        <w:pStyle w:val="ListParagraph"/>
        <w:numPr>
          <w:ilvl w:val="3"/>
          <w:numId w:val="30"/>
        </w:numPr>
        <w:spacing w:before="0" w:after="0"/>
      </w:pPr>
      <w:r>
        <w:t>Bush/Creek: 123.55</w:t>
      </w:r>
    </w:p>
    <w:p w14:paraId="7BAFADDD" w14:textId="77777777" w:rsidR="00584F50" w:rsidRDefault="00584F50" w:rsidP="006E2336">
      <w:pPr>
        <w:pStyle w:val="ListParagraph"/>
        <w:numPr>
          <w:ilvl w:val="2"/>
          <w:numId w:val="30"/>
        </w:numPr>
        <w:spacing w:before="0" w:after="0"/>
      </w:pPr>
      <w:r>
        <w:t xml:space="preserve">Depth of cover distributed as </w:t>
      </w:r>
    </w:p>
    <w:p w14:paraId="1DADE655" w14:textId="77777777" w:rsidR="00584F50" w:rsidRDefault="00584F50" w:rsidP="006E2336">
      <w:pPr>
        <w:pStyle w:val="ListParagraph"/>
        <w:numPr>
          <w:ilvl w:val="3"/>
          <w:numId w:val="30"/>
        </w:numPr>
        <w:spacing w:before="0" w:after="0"/>
      </w:pPr>
      <w:r>
        <w:t>nan</w:t>
      </w:r>
    </w:p>
    <w:p w14:paraId="336A05D9" w14:textId="77777777" w:rsidR="00584F50" w:rsidRDefault="00584F50" w:rsidP="006E2336">
      <w:pPr>
        <w:pStyle w:val="ListParagraph"/>
        <w:numPr>
          <w:ilvl w:val="2"/>
          <w:numId w:val="30"/>
        </w:numPr>
        <w:spacing w:before="0" w:after="0"/>
      </w:pPr>
      <w:r>
        <w:t>Installation date between minimum of 1963-07-01 and maximum of 1963-07-01</w:t>
      </w:r>
    </w:p>
    <w:p w14:paraId="056F2DCD" w14:textId="77777777" w:rsidR="00584F50" w:rsidRDefault="00584F50" w:rsidP="006E2336">
      <w:pPr>
        <w:pStyle w:val="ListParagraph"/>
        <w:numPr>
          <w:ilvl w:val="2"/>
          <w:numId w:val="30"/>
        </w:numPr>
        <w:spacing w:before="0" w:after="0"/>
      </w:pPr>
      <w:r>
        <w:t>Outside diameter of 6.625 in.</w:t>
      </w:r>
    </w:p>
    <w:p w14:paraId="153CCE64" w14:textId="77777777" w:rsidR="00584F50" w:rsidRDefault="00584F50" w:rsidP="006E2336">
      <w:pPr>
        <w:pStyle w:val="ListParagraph"/>
        <w:numPr>
          <w:ilvl w:val="2"/>
          <w:numId w:val="30"/>
        </w:numPr>
        <w:spacing w:before="0" w:after="0"/>
      </w:pPr>
      <w:r>
        <w:t>Grade between minimum of 241.0 and maximum of 241.0 MPa</w:t>
      </w:r>
    </w:p>
    <w:p w14:paraId="58C69FA7" w14:textId="77777777" w:rsidR="00584F50" w:rsidRDefault="00584F50" w:rsidP="006E2336">
      <w:pPr>
        <w:pStyle w:val="ListParagraph"/>
        <w:numPr>
          <w:ilvl w:val="2"/>
          <w:numId w:val="30"/>
        </w:numPr>
        <w:spacing w:before="0" w:after="0"/>
      </w:pPr>
      <w:r>
        <w:t>Wall thickness between minimum of 4.83 and maximum of 4.83 mm</w:t>
      </w:r>
    </w:p>
    <w:p w14:paraId="56E7B4E4" w14:textId="77777777" w:rsidR="00584F50" w:rsidRDefault="00584F50" w:rsidP="006E2336">
      <w:pPr>
        <w:pStyle w:val="ListParagraph"/>
        <w:numPr>
          <w:ilvl w:val="2"/>
          <w:numId w:val="30"/>
        </w:numPr>
        <w:spacing w:before="0" w:after="0"/>
      </w:pPr>
      <w:r>
        <w:t>Toughness between minimum of nan and maximum of nan J</w:t>
      </w:r>
    </w:p>
    <w:p w14:paraId="121365E6" w14:textId="77777777" w:rsidR="00584F50" w:rsidRDefault="00584F50" w:rsidP="006E2336">
      <w:pPr>
        <w:pStyle w:val="ListParagraph"/>
        <w:numPr>
          <w:ilvl w:val="2"/>
          <w:numId w:val="30"/>
        </w:numPr>
        <w:spacing w:before="0" w:after="0"/>
      </w:pPr>
      <w:r>
        <w:t>Probability of failure given a hit between minimum of 2.423e-01 and maximum of 2.423e-01</w:t>
      </w:r>
    </w:p>
    <w:p w14:paraId="0D38DE95" w14:textId="77777777" w:rsidR="00584F50" w:rsidRDefault="00584F50" w:rsidP="006E2336">
      <w:pPr>
        <w:pStyle w:val="ListParagraph"/>
        <w:numPr>
          <w:ilvl w:val="2"/>
          <w:numId w:val="30"/>
        </w:numPr>
        <w:spacing w:before="0" w:after="0"/>
      </w:pPr>
      <w:r>
        <w:t>Class area location is/are 1.0.</w:t>
      </w:r>
    </w:p>
    <w:p w14:paraId="59BFAC2E" w14:textId="77777777" w:rsidR="00584F50" w:rsidRDefault="00584F50" w:rsidP="006E2336">
      <w:pPr>
        <w:pStyle w:val="ListParagraph"/>
        <w:numPr>
          <w:ilvl w:val="1"/>
          <w:numId w:val="30"/>
        </w:numPr>
        <w:spacing w:before="0" w:after="0"/>
      </w:pPr>
      <w:r>
        <w:t>Consequence of failure distributed between minimum of $3.17 and maximum of $127.06MM</w:t>
      </w:r>
    </w:p>
    <w:p w14:paraId="293D4770" w14:textId="77777777" w:rsidR="00584F50" w:rsidRDefault="00584F50" w:rsidP="006E2336">
      <w:pPr>
        <w:pStyle w:val="ListParagraph"/>
        <w:numPr>
          <w:ilvl w:val="1"/>
          <w:numId w:val="30"/>
        </w:numPr>
        <w:spacing w:before="0" w:after="0"/>
      </w:pPr>
      <w:r>
        <w:t>Total length driven by Safety: 785.6 meters.</w:t>
      </w:r>
    </w:p>
    <w:p w14:paraId="2EEA6EA7" w14:textId="77777777" w:rsidR="00584F50" w:rsidRDefault="00584F50" w:rsidP="006E2336">
      <w:pPr>
        <w:pStyle w:val="ListParagraph"/>
        <w:numPr>
          <w:ilvl w:val="1"/>
          <w:numId w:val="30"/>
        </w:numPr>
        <w:spacing w:before="0" w:after="0"/>
      </w:pPr>
      <w:r>
        <w:t>Safety Cost distributed between minimum of $0.00 and maximum of $121.06MM:</w:t>
      </w:r>
    </w:p>
    <w:p w14:paraId="72A3C3C6" w14:textId="77777777" w:rsidR="00584F50" w:rsidRDefault="00584F50" w:rsidP="006E2336">
      <w:pPr>
        <w:pStyle w:val="ListParagraph"/>
        <w:numPr>
          <w:ilvl w:val="2"/>
          <w:numId w:val="30"/>
        </w:numPr>
        <w:spacing w:before="0" w:after="0"/>
      </w:pPr>
      <w:r>
        <w:t>Leak cost between minimum of $0.00 and maximum of $121.06MM</w:t>
      </w:r>
    </w:p>
    <w:p w14:paraId="0F9A6B3C" w14:textId="77777777" w:rsidR="00584F50" w:rsidRDefault="00584F50" w:rsidP="006E2336">
      <w:pPr>
        <w:pStyle w:val="ListParagraph"/>
        <w:numPr>
          <w:ilvl w:val="2"/>
          <w:numId w:val="30"/>
        </w:numPr>
        <w:spacing w:before="0" w:after="0"/>
      </w:pPr>
      <w:r>
        <w:t>Leak scenario yielded 17.0 intersections with structures, with minimum of 0.0 and maximum of 12.61 of population impacted.</w:t>
      </w:r>
    </w:p>
    <w:p w14:paraId="32108A48" w14:textId="77777777" w:rsidR="00584F50" w:rsidRDefault="00584F50" w:rsidP="006E2336">
      <w:pPr>
        <w:pStyle w:val="ListParagraph"/>
        <w:numPr>
          <w:ilvl w:val="2"/>
          <w:numId w:val="30"/>
        </w:numPr>
        <w:spacing w:before="0" w:after="0"/>
      </w:pPr>
      <w:r>
        <w:t>Leak hazard radius distributed between minimum of 12.34 and maximum of 12.34 meters.</w:t>
      </w:r>
    </w:p>
    <w:p w14:paraId="3F95A973" w14:textId="77777777" w:rsidR="00584F50" w:rsidRDefault="00584F50" w:rsidP="006E2336">
      <w:pPr>
        <w:pStyle w:val="ListParagraph"/>
        <w:numPr>
          <w:ilvl w:val="2"/>
          <w:numId w:val="30"/>
        </w:numPr>
        <w:spacing w:before="0" w:after="0"/>
      </w:pPr>
      <w:r>
        <w:t>Rupture cost between minimum of $0.00 and maximum of $121.06MM</w:t>
      </w:r>
    </w:p>
    <w:p w14:paraId="6B926A94" w14:textId="77777777" w:rsidR="00584F50" w:rsidRDefault="00584F50" w:rsidP="006E2336">
      <w:pPr>
        <w:pStyle w:val="ListParagraph"/>
        <w:numPr>
          <w:ilvl w:val="2"/>
          <w:numId w:val="30"/>
        </w:numPr>
        <w:spacing w:before="0" w:after="0"/>
      </w:pPr>
      <w:r>
        <w:t>Rupture scenario yielded 55.0 intersections with structures, with minimum of 0.0 and maximum of 12.61 of population impacted</w:t>
      </w:r>
    </w:p>
    <w:p w14:paraId="6B0FACBE" w14:textId="77777777" w:rsidR="00584F50" w:rsidRDefault="00584F50" w:rsidP="006E2336">
      <w:pPr>
        <w:pStyle w:val="ListParagraph"/>
        <w:numPr>
          <w:ilvl w:val="2"/>
          <w:numId w:val="30"/>
        </w:numPr>
        <w:spacing w:before="0" w:after="0"/>
      </w:pPr>
      <w:r>
        <w:t>Rupture hazard radius distributed between minimum of 130.83 and maximum of 130.83 meters.</w:t>
      </w:r>
    </w:p>
    <w:p w14:paraId="5362F453" w14:textId="77777777" w:rsidR="00584F50" w:rsidRDefault="00584F50" w:rsidP="006E2336">
      <w:pPr>
        <w:pStyle w:val="ListParagraph"/>
        <w:numPr>
          <w:ilvl w:val="2"/>
          <w:numId w:val="30"/>
        </w:numPr>
        <w:spacing w:before="0" w:after="0"/>
      </w:pPr>
      <w:r>
        <w:t>Puncture cost between minimum of $0.00 and maximum of $121.06MM</w:t>
      </w:r>
    </w:p>
    <w:p w14:paraId="1644055F" w14:textId="77777777" w:rsidR="00584F50" w:rsidRDefault="00584F50" w:rsidP="006E2336">
      <w:pPr>
        <w:pStyle w:val="ListParagraph"/>
        <w:numPr>
          <w:ilvl w:val="2"/>
          <w:numId w:val="30"/>
        </w:numPr>
        <w:spacing w:before="0" w:after="0"/>
      </w:pPr>
      <w:r>
        <w:t>Puncture scenario yielded 39.0 intersections with structures, with minimum of 0.0 and maximum of 12.61 of population impacted</w:t>
      </w:r>
    </w:p>
    <w:p w14:paraId="4A8ED298" w14:textId="77777777" w:rsidR="00584F50" w:rsidRDefault="00584F50" w:rsidP="006E2336">
      <w:pPr>
        <w:pStyle w:val="ListParagraph"/>
        <w:numPr>
          <w:ilvl w:val="2"/>
          <w:numId w:val="30"/>
        </w:numPr>
        <w:spacing w:before="0" w:after="0"/>
      </w:pPr>
      <w:r>
        <w:lastRenderedPageBreak/>
        <w:t>Puncture hazard radius distributed between minimum of 58.33 and maximum of 58.33 meters.</w:t>
      </w:r>
    </w:p>
    <w:p w14:paraId="6431FD30" w14:textId="77777777" w:rsidR="00584F50" w:rsidRDefault="00584F50" w:rsidP="006E2336">
      <w:pPr>
        <w:pStyle w:val="ListParagraph"/>
        <w:numPr>
          <w:ilvl w:val="2"/>
          <w:numId w:val="30"/>
        </w:numPr>
        <w:spacing w:before="0" w:after="0"/>
      </w:pPr>
      <w:r>
        <w:t>Product type is NGL.</w:t>
      </w:r>
    </w:p>
    <w:p w14:paraId="6CCB10D2" w14:textId="77777777" w:rsidR="00584F50" w:rsidRDefault="00584F50" w:rsidP="006E2336">
      <w:pPr>
        <w:pStyle w:val="ListParagraph"/>
        <w:numPr>
          <w:ilvl w:val="2"/>
          <w:numId w:val="30"/>
        </w:numPr>
        <w:spacing w:before="0" w:after="0"/>
      </w:pPr>
      <w:r>
        <w:t>Class area location is/are 1.0.</w:t>
      </w:r>
    </w:p>
    <w:p w14:paraId="45514831" w14:textId="77777777" w:rsidR="00584F50" w:rsidRDefault="00584F50" w:rsidP="006E2336">
      <w:pPr>
        <w:pStyle w:val="ListParagraph"/>
        <w:numPr>
          <w:ilvl w:val="1"/>
          <w:numId w:val="30"/>
        </w:numPr>
        <w:spacing w:before="0" w:after="0"/>
      </w:pPr>
      <w:r>
        <w:t>Total length driven by Economic Loss: 72724.25 meters.</w:t>
      </w:r>
    </w:p>
    <w:p w14:paraId="5A4B5C09" w14:textId="77777777" w:rsidR="00584F50" w:rsidRDefault="00584F50" w:rsidP="006E2336">
      <w:pPr>
        <w:pStyle w:val="ListParagraph"/>
        <w:numPr>
          <w:ilvl w:val="1"/>
          <w:numId w:val="30"/>
        </w:numPr>
        <w:spacing w:before="0" w:after="0"/>
      </w:pPr>
      <w:r>
        <w:t>Economic Loss Cost distributed between minimum of $3.17 and maximum of $6.00MM:</w:t>
      </w:r>
    </w:p>
    <w:p w14:paraId="1816B61D" w14:textId="77777777" w:rsidR="00584F50" w:rsidRDefault="00584F50" w:rsidP="006E2336">
      <w:pPr>
        <w:pStyle w:val="ListParagraph"/>
        <w:numPr>
          <w:ilvl w:val="2"/>
          <w:numId w:val="30"/>
        </w:numPr>
        <w:spacing w:before="0" w:after="0"/>
      </w:pPr>
      <w:r>
        <w:t>Repair costs between minimum of $11,500.00 and maximum of $11,500.00.</w:t>
      </w:r>
    </w:p>
    <w:p w14:paraId="3A553F24" w14:textId="77777777" w:rsidR="00584F50" w:rsidRDefault="00584F50" w:rsidP="006E2336">
      <w:pPr>
        <w:pStyle w:val="ListParagraph"/>
        <w:numPr>
          <w:ilvl w:val="2"/>
          <w:numId w:val="30"/>
        </w:numPr>
        <w:spacing w:before="0" w:after="0"/>
      </w:pPr>
      <w:r>
        <w:t>Outage losses between minimum of $200,000.00 and maximum of $200,000.00.</w:t>
      </w:r>
    </w:p>
    <w:p w14:paraId="7364224A" w14:textId="77777777" w:rsidR="00584F50" w:rsidRDefault="00584F50" w:rsidP="006E2336">
      <w:pPr>
        <w:pStyle w:val="ListParagraph"/>
        <w:numPr>
          <w:ilvl w:val="2"/>
          <w:numId w:val="30"/>
        </w:numPr>
        <w:spacing w:before="0" w:after="0"/>
      </w:pPr>
      <w:r>
        <w:t>Product type is NGL.</w:t>
      </w:r>
    </w:p>
    <w:p w14:paraId="63846565" w14:textId="77777777" w:rsidR="00584F50" w:rsidRDefault="00584F50" w:rsidP="006E2336">
      <w:pPr>
        <w:pStyle w:val="ListParagraph"/>
        <w:numPr>
          <w:ilvl w:val="2"/>
          <w:numId w:val="30"/>
        </w:numPr>
        <w:spacing w:before="0" w:after="0"/>
      </w:pPr>
      <w:r>
        <w:t>Leak cost between minimum of $0.27 and maximum of $2.96MM</w:t>
      </w:r>
    </w:p>
    <w:p w14:paraId="6932BEE9" w14:textId="77777777" w:rsidR="00584F50" w:rsidRDefault="00584F50" w:rsidP="006E2336">
      <w:pPr>
        <w:pStyle w:val="ListParagraph"/>
        <w:numPr>
          <w:ilvl w:val="2"/>
          <w:numId w:val="30"/>
        </w:numPr>
        <w:spacing w:before="0" w:after="0"/>
      </w:pPr>
      <w:r>
        <w:t>Leak scenario yielded 17.0 intersections with structures, with minimum of $25,000.00 and maximum of $2,688,250.00 in cost of structures impacted.</w:t>
      </w:r>
    </w:p>
    <w:p w14:paraId="5AD2EE13" w14:textId="77777777" w:rsidR="00584F50" w:rsidRDefault="00584F50" w:rsidP="006E2336">
      <w:pPr>
        <w:pStyle w:val="ListParagraph"/>
        <w:numPr>
          <w:ilvl w:val="2"/>
          <w:numId w:val="30"/>
        </w:numPr>
        <w:spacing w:before="0" w:after="0"/>
      </w:pPr>
      <w:r>
        <w:t>Leak product loss costs between minimum of $62,251.66 and maximum of $62,251.66</w:t>
      </w:r>
    </w:p>
    <w:p w14:paraId="69042B49" w14:textId="77777777" w:rsidR="00584F50" w:rsidRDefault="00584F50" w:rsidP="006E2336">
      <w:pPr>
        <w:pStyle w:val="ListParagraph"/>
        <w:numPr>
          <w:ilvl w:val="2"/>
          <w:numId w:val="30"/>
        </w:numPr>
        <w:spacing w:before="0" w:after="0"/>
      </w:pPr>
      <w:r>
        <w:t>Rupture cost between minimum of $17.84 and maximum of $20.55MM</w:t>
      </w:r>
    </w:p>
    <w:p w14:paraId="5FFD8E4C" w14:textId="77777777" w:rsidR="00584F50" w:rsidRDefault="00584F50" w:rsidP="006E2336">
      <w:pPr>
        <w:pStyle w:val="ListParagraph"/>
        <w:numPr>
          <w:ilvl w:val="2"/>
          <w:numId w:val="30"/>
        </w:numPr>
        <w:spacing w:before="0" w:after="0"/>
      </w:pPr>
      <w:r>
        <w:t>Rupture scenario yielded 55.0 intersections with structures, with minimum of $25,000.00 and maximum of $2,713,250.00 in cost of structures impacted</w:t>
      </w:r>
    </w:p>
    <w:p w14:paraId="1D48E057" w14:textId="77777777" w:rsidR="00584F50" w:rsidRDefault="00584F50" w:rsidP="006E2336">
      <w:pPr>
        <w:pStyle w:val="ListParagraph"/>
        <w:numPr>
          <w:ilvl w:val="2"/>
          <w:numId w:val="30"/>
        </w:numPr>
        <w:spacing w:before="0" w:after="0"/>
      </w:pPr>
      <w:r>
        <w:t>Rupture product loss costs between minimum of $17,627,475.77 and maximum of $17,627,475.77</w:t>
      </w:r>
    </w:p>
    <w:p w14:paraId="0FD31E35" w14:textId="77777777" w:rsidR="00584F50" w:rsidRDefault="00584F50" w:rsidP="006E2336">
      <w:pPr>
        <w:pStyle w:val="ListParagraph"/>
        <w:numPr>
          <w:ilvl w:val="2"/>
          <w:numId w:val="30"/>
        </w:numPr>
        <w:spacing w:before="0" w:after="0"/>
      </w:pPr>
      <w:r>
        <w:t>Puncture cost between minimum of $2.26 and maximum of $4.95MM</w:t>
      </w:r>
    </w:p>
    <w:p w14:paraId="313A9E5D" w14:textId="77777777" w:rsidR="00584F50" w:rsidRDefault="00584F50" w:rsidP="006E2336">
      <w:pPr>
        <w:pStyle w:val="ListParagraph"/>
        <w:numPr>
          <w:ilvl w:val="2"/>
          <w:numId w:val="30"/>
        </w:numPr>
        <w:spacing w:before="0" w:after="0"/>
      </w:pPr>
      <w:r>
        <w:t>Puncture scenario yielded 39.0 intersections with structures, with minimum of $25,000.00 and maximum of $2,688,250.00 in cost of structures impacted</w:t>
      </w:r>
    </w:p>
    <w:p w14:paraId="30DA17B9" w14:textId="77777777" w:rsidR="00584F50" w:rsidRDefault="00584F50" w:rsidP="006E2336">
      <w:pPr>
        <w:pStyle w:val="ListParagraph"/>
        <w:numPr>
          <w:ilvl w:val="2"/>
          <w:numId w:val="30"/>
        </w:numPr>
        <w:spacing w:before="0" w:after="0"/>
      </w:pPr>
      <w:r>
        <w:t>Product Loss costs between minimum of $2,045,448.13 and maximum of $2,045,448.13</w:t>
      </w:r>
    </w:p>
    <w:p w14:paraId="39CCE80D" w14:textId="77777777" w:rsidR="00584F50" w:rsidRDefault="00584F50" w:rsidP="006E2336">
      <w:pPr>
        <w:pStyle w:val="ListParagraph"/>
        <w:numPr>
          <w:ilvl w:val="0"/>
          <w:numId w:val="30"/>
        </w:numPr>
        <w:spacing w:before="0" w:after="0"/>
      </w:pPr>
      <w:r>
        <w:t xml:space="preserve">"NPS8 Rainbow P/L to </w:t>
      </w:r>
      <w:proofErr w:type="spellStart"/>
      <w:r>
        <w:t>Tirmoil</w:t>
      </w:r>
      <w:proofErr w:type="spellEnd"/>
      <w:r>
        <w:t xml:space="preserve"> </w:t>
      </w:r>
      <w:proofErr w:type="gramStart"/>
      <w:r>
        <w:t>From</w:t>
      </w:r>
      <w:proofErr w:type="gramEnd"/>
      <w:r>
        <w:t xml:space="preserve"> 11-15-77-14W5 to 15-29-81-9W5</w:t>
      </w:r>
    </w:p>
    <w:p w14:paraId="04EF1E62" w14:textId="77777777" w:rsidR="00584F50" w:rsidRDefault="00584F50" w:rsidP="006E2336">
      <w:pPr>
        <w:pStyle w:val="ListParagraph"/>
        <w:numPr>
          <w:ilvl w:val="1"/>
          <w:numId w:val="30"/>
        </w:numPr>
        <w:spacing w:before="0" w:after="0"/>
      </w:pPr>
      <w:r>
        <w:t>Total Cumulative Length (m):</w:t>
      </w:r>
      <w:r>
        <w:tab/>
        <w:t>58954.19</w:t>
      </w:r>
    </w:p>
    <w:p w14:paraId="646D390A" w14:textId="77777777" w:rsidR="00584F50" w:rsidRDefault="00584F50" w:rsidP="006E2336">
      <w:pPr>
        <w:pStyle w:val="ListParagraph"/>
        <w:numPr>
          <w:ilvl w:val="1"/>
          <w:numId w:val="30"/>
        </w:numPr>
        <w:spacing w:before="0" w:after="0"/>
      </w:pPr>
      <w:r>
        <w:t>Likelihood of failure distributed between minimum of 1.326e-03 and maximum of 6.947e-03.</w:t>
      </w:r>
    </w:p>
    <w:p w14:paraId="4D32319D" w14:textId="77777777" w:rsidR="00584F50" w:rsidRDefault="00584F50" w:rsidP="006E2336">
      <w:pPr>
        <w:pStyle w:val="ListParagraph"/>
        <w:numPr>
          <w:ilvl w:val="2"/>
          <w:numId w:val="30"/>
        </w:numPr>
        <w:spacing w:before="0" w:after="0"/>
      </w:pPr>
      <w:r>
        <w:t xml:space="preserve">Land use distributed as </w:t>
      </w:r>
    </w:p>
    <w:p w14:paraId="19A62CFA" w14:textId="77777777" w:rsidR="00584F50" w:rsidRDefault="00584F50" w:rsidP="006E2336">
      <w:pPr>
        <w:pStyle w:val="ListParagraph"/>
        <w:numPr>
          <w:ilvl w:val="3"/>
          <w:numId w:val="30"/>
        </w:numPr>
        <w:spacing w:before="0" w:after="0"/>
      </w:pPr>
      <w:r>
        <w:t>Agricultural: 4,286.21</w:t>
      </w:r>
    </w:p>
    <w:p w14:paraId="17183D9A" w14:textId="77777777" w:rsidR="00584F50" w:rsidRDefault="00584F50" w:rsidP="006E2336">
      <w:pPr>
        <w:pStyle w:val="ListParagraph"/>
        <w:numPr>
          <w:ilvl w:val="3"/>
          <w:numId w:val="30"/>
        </w:numPr>
        <w:spacing w:before="0" w:after="0"/>
      </w:pPr>
      <w:r>
        <w:t>Forested: 52,658.73</w:t>
      </w:r>
    </w:p>
    <w:p w14:paraId="17FFFB10" w14:textId="77777777" w:rsidR="00584F50" w:rsidRDefault="00584F50" w:rsidP="006E2336">
      <w:pPr>
        <w:pStyle w:val="ListParagraph"/>
        <w:numPr>
          <w:ilvl w:val="3"/>
          <w:numId w:val="30"/>
        </w:numPr>
        <w:spacing w:before="0" w:after="0"/>
      </w:pPr>
      <w:r>
        <w:t>Remote: 1,589.97</w:t>
      </w:r>
    </w:p>
    <w:p w14:paraId="524F5E8B" w14:textId="77777777" w:rsidR="00584F50" w:rsidRDefault="00584F50" w:rsidP="006E2336">
      <w:pPr>
        <w:pStyle w:val="ListParagraph"/>
        <w:numPr>
          <w:ilvl w:val="3"/>
          <w:numId w:val="30"/>
        </w:numPr>
        <w:spacing w:before="0" w:after="0"/>
      </w:pPr>
      <w:r>
        <w:t>Water Course: 419.27</w:t>
      </w:r>
    </w:p>
    <w:p w14:paraId="49EACA25" w14:textId="77777777" w:rsidR="00584F50" w:rsidRDefault="00584F50" w:rsidP="006E2336">
      <w:pPr>
        <w:pStyle w:val="ListParagraph"/>
        <w:numPr>
          <w:ilvl w:val="2"/>
          <w:numId w:val="30"/>
        </w:numPr>
        <w:spacing w:before="0" w:after="0"/>
      </w:pPr>
      <w:r>
        <w:t xml:space="preserve">Depth of cover distributed as </w:t>
      </w:r>
    </w:p>
    <w:p w14:paraId="4F59CA80" w14:textId="77777777" w:rsidR="00584F50" w:rsidRDefault="00584F50" w:rsidP="006E2336">
      <w:pPr>
        <w:pStyle w:val="ListParagraph"/>
        <w:numPr>
          <w:ilvl w:val="3"/>
          <w:numId w:val="30"/>
        </w:numPr>
        <w:spacing w:before="0" w:after="0"/>
      </w:pPr>
      <w:r>
        <w:t>nan</w:t>
      </w:r>
    </w:p>
    <w:p w14:paraId="42BA8144" w14:textId="77777777" w:rsidR="00584F50" w:rsidRDefault="00584F50" w:rsidP="006E2336">
      <w:pPr>
        <w:pStyle w:val="ListParagraph"/>
        <w:numPr>
          <w:ilvl w:val="2"/>
          <w:numId w:val="30"/>
        </w:numPr>
        <w:spacing w:before="0" w:after="0"/>
      </w:pPr>
      <w:r>
        <w:t>Installation date between minimum of 1972-01-01 and maximum of 1972-01-01</w:t>
      </w:r>
    </w:p>
    <w:p w14:paraId="07FDF5B5" w14:textId="77777777" w:rsidR="00584F50" w:rsidRDefault="00584F50" w:rsidP="006E2336">
      <w:pPr>
        <w:pStyle w:val="ListParagraph"/>
        <w:numPr>
          <w:ilvl w:val="2"/>
          <w:numId w:val="30"/>
        </w:numPr>
        <w:spacing w:before="0" w:after="0"/>
      </w:pPr>
      <w:r>
        <w:t>Outside diameter of 8.625 in.</w:t>
      </w:r>
    </w:p>
    <w:p w14:paraId="34C7D8BA" w14:textId="77777777" w:rsidR="00584F50" w:rsidRDefault="00584F50" w:rsidP="006E2336">
      <w:pPr>
        <w:pStyle w:val="ListParagraph"/>
        <w:numPr>
          <w:ilvl w:val="2"/>
          <w:numId w:val="30"/>
        </w:numPr>
        <w:spacing w:before="0" w:after="0"/>
      </w:pPr>
      <w:r>
        <w:t>Grade between minimum of 290.0 and maximum of 290.0 MPa</w:t>
      </w:r>
    </w:p>
    <w:p w14:paraId="71D22558" w14:textId="77777777" w:rsidR="00584F50" w:rsidRDefault="00584F50" w:rsidP="006E2336">
      <w:pPr>
        <w:pStyle w:val="ListParagraph"/>
        <w:numPr>
          <w:ilvl w:val="2"/>
          <w:numId w:val="30"/>
        </w:numPr>
        <w:spacing w:before="0" w:after="0"/>
      </w:pPr>
      <w:r>
        <w:t>Wall thickness between minimum of 4.78 and maximum of 8.18 mm</w:t>
      </w:r>
    </w:p>
    <w:p w14:paraId="25EF8FA4" w14:textId="77777777" w:rsidR="00584F50" w:rsidRDefault="00584F50" w:rsidP="006E2336">
      <w:pPr>
        <w:pStyle w:val="ListParagraph"/>
        <w:numPr>
          <w:ilvl w:val="2"/>
          <w:numId w:val="30"/>
        </w:numPr>
        <w:spacing w:before="0" w:after="0"/>
      </w:pPr>
      <w:r>
        <w:t>Toughness between minimum of nan and maximum of nan J</w:t>
      </w:r>
    </w:p>
    <w:p w14:paraId="726644FE" w14:textId="77777777" w:rsidR="00584F50" w:rsidRDefault="00584F50" w:rsidP="006E2336">
      <w:pPr>
        <w:pStyle w:val="ListParagraph"/>
        <w:numPr>
          <w:ilvl w:val="2"/>
          <w:numId w:val="30"/>
        </w:numPr>
        <w:spacing w:before="0" w:after="0"/>
      </w:pPr>
      <w:r>
        <w:t>Probability of failure given a hit between minimum of 6.864e-02 and maximum of 1.669e-01</w:t>
      </w:r>
    </w:p>
    <w:p w14:paraId="5871A9E0" w14:textId="77777777" w:rsidR="00584F50" w:rsidRDefault="00584F50" w:rsidP="006E2336">
      <w:pPr>
        <w:pStyle w:val="ListParagraph"/>
        <w:numPr>
          <w:ilvl w:val="2"/>
          <w:numId w:val="30"/>
        </w:numPr>
        <w:spacing w:before="0" w:after="0"/>
      </w:pPr>
      <w:r>
        <w:t>Class area location is/are 1.0, 2.0.</w:t>
      </w:r>
    </w:p>
    <w:p w14:paraId="1B8EDBE8" w14:textId="77777777" w:rsidR="00584F50" w:rsidRDefault="00584F50" w:rsidP="006E2336">
      <w:pPr>
        <w:pStyle w:val="ListParagraph"/>
        <w:numPr>
          <w:ilvl w:val="1"/>
          <w:numId w:val="30"/>
        </w:numPr>
        <w:spacing w:before="0" w:after="0"/>
      </w:pPr>
      <w:r>
        <w:t>Consequence of failure distributed between minimum of $10.00 and maximum of $66.05MM</w:t>
      </w:r>
    </w:p>
    <w:p w14:paraId="52970B7A" w14:textId="77777777" w:rsidR="00584F50" w:rsidRDefault="00584F50" w:rsidP="006E2336">
      <w:pPr>
        <w:pStyle w:val="ListParagraph"/>
        <w:numPr>
          <w:ilvl w:val="1"/>
          <w:numId w:val="30"/>
        </w:numPr>
        <w:spacing w:before="0" w:after="0"/>
      </w:pPr>
      <w:r>
        <w:t>Total length driven by Safety: 110.96 meters.</w:t>
      </w:r>
    </w:p>
    <w:p w14:paraId="07A02A01" w14:textId="77777777" w:rsidR="00584F50" w:rsidRDefault="00584F50" w:rsidP="006E2336">
      <w:pPr>
        <w:pStyle w:val="ListParagraph"/>
        <w:numPr>
          <w:ilvl w:val="1"/>
          <w:numId w:val="30"/>
        </w:numPr>
        <w:spacing w:before="0" w:after="0"/>
      </w:pPr>
      <w:r>
        <w:t>Safety Cost distributed between minimum of $0.00 and maximum of $28.51MM:</w:t>
      </w:r>
    </w:p>
    <w:p w14:paraId="2678244F" w14:textId="77777777" w:rsidR="00584F50" w:rsidRDefault="00584F50" w:rsidP="006E2336">
      <w:pPr>
        <w:pStyle w:val="ListParagraph"/>
        <w:numPr>
          <w:ilvl w:val="2"/>
          <w:numId w:val="30"/>
        </w:numPr>
        <w:spacing w:before="0" w:after="0"/>
      </w:pPr>
      <w:r>
        <w:t>Leak cost between minimum of $0.00 and maximum of $28.51MM</w:t>
      </w:r>
    </w:p>
    <w:p w14:paraId="6A15AA29" w14:textId="77777777" w:rsidR="00584F50" w:rsidRDefault="00584F50" w:rsidP="006E2336">
      <w:pPr>
        <w:pStyle w:val="ListParagraph"/>
        <w:numPr>
          <w:ilvl w:val="2"/>
          <w:numId w:val="30"/>
        </w:numPr>
        <w:spacing w:before="0" w:after="0"/>
      </w:pPr>
      <w:r>
        <w:lastRenderedPageBreak/>
        <w:t>Leak scenario yielded 207.0 intersections with structures, with minimum of 0.0 and maximum of 2.97 of population impacted.</w:t>
      </w:r>
    </w:p>
    <w:p w14:paraId="5C2DE153" w14:textId="77777777" w:rsidR="00584F50" w:rsidRDefault="00584F50" w:rsidP="006E2336">
      <w:pPr>
        <w:pStyle w:val="ListParagraph"/>
        <w:numPr>
          <w:ilvl w:val="2"/>
          <w:numId w:val="30"/>
        </w:numPr>
        <w:spacing w:before="0" w:after="0"/>
      </w:pPr>
      <w:r>
        <w:t>Leak hazard radius distributed between minimum of 3.95 and maximum of 3.95 meters.</w:t>
      </w:r>
    </w:p>
    <w:p w14:paraId="672A25B6" w14:textId="77777777" w:rsidR="00584F50" w:rsidRDefault="00584F50" w:rsidP="006E2336">
      <w:pPr>
        <w:pStyle w:val="ListParagraph"/>
        <w:numPr>
          <w:ilvl w:val="2"/>
          <w:numId w:val="30"/>
        </w:numPr>
        <w:spacing w:before="0" w:after="0"/>
      </w:pPr>
      <w:r>
        <w:t>Rupture cost between minimum of $0.00 and maximum of $65.66MM</w:t>
      </w:r>
    </w:p>
    <w:p w14:paraId="56F59AEC" w14:textId="77777777" w:rsidR="00584F50" w:rsidRDefault="00584F50" w:rsidP="006E2336">
      <w:pPr>
        <w:pStyle w:val="ListParagraph"/>
        <w:numPr>
          <w:ilvl w:val="2"/>
          <w:numId w:val="30"/>
        </w:numPr>
        <w:spacing w:before="0" w:after="0"/>
      </w:pPr>
      <w:r>
        <w:t>Rupture scenario yielded 109.0 intersections with structures, with minimum of 0.0 and maximum of 6.84 of population impacted</w:t>
      </w:r>
    </w:p>
    <w:p w14:paraId="2745277A" w14:textId="77777777" w:rsidR="00584F50" w:rsidRDefault="00584F50" w:rsidP="006E2336">
      <w:pPr>
        <w:pStyle w:val="ListParagraph"/>
        <w:numPr>
          <w:ilvl w:val="2"/>
          <w:numId w:val="30"/>
        </w:numPr>
        <w:spacing w:before="0" w:after="0"/>
      </w:pPr>
      <w:r>
        <w:t>Rupture hazard radius distributed between minimum of 53.42 and maximum of 53.42 meters.</w:t>
      </w:r>
    </w:p>
    <w:p w14:paraId="230841B3" w14:textId="77777777" w:rsidR="00584F50" w:rsidRDefault="00584F50" w:rsidP="006E2336">
      <w:pPr>
        <w:pStyle w:val="ListParagraph"/>
        <w:numPr>
          <w:ilvl w:val="2"/>
          <w:numId w:val="30"/>
        </w:numPr>
        <w:spacing w:before="0" w:after="0"/>
      </w:pPr>
      <w:r>
        <w:t>Puncture cost between minimum of $0.00 and maximum of $28.51MM</w:t>
      </w:r>
    </w:p>
    <w:p w14:paraId="0ECD235B" w14:textId="77777777" w:rsidR="00584F50" w:rsidRDefault="00584F50" w:rsidP="006E2336">
      <w:pPr>
        <w:pStyle w:val="ListParagraph"/>
        <w:numPr>
          <w:ilvl w:val="2"/>
          <w:numId w:val="30"/>
        </w:numPr>
        <w:spacing w:before="0" w:after="0"/>
      </w:pPr>
      <w:r>
        <w:t>Puncture scenario yielded 228.0 intersections with structures, with minimum of 0.0 and maximum of 2.97 of population impacted</w:t>
      </w:r>
    </w:p>
    <w:p w14:paraId="6ED21DCB" w14:textId="77777777" w:rsidR="00584F50" w:rsidRDefault="00584F50" w:rsidP="006E2336">
      <w:pPr>
        <w:pStyle w:val="ListParagraph"/>
        <w:numPr>
          <w:ilvl w:val="2"/>
          <w:numId w:val="30"/>
        </w:numPr>
        <w:spacing w:before="0" w:after="0"/>
      </w:pPr>
      <w:r>
        <w:t>Puncture hazard radius distributed between minimum of 15.77 and maximum of 15.77 meters.</w:t>
      </w:r>
    </w:p>
    <w:p w14:paraId="0DCDD662" w14:textId="77777777" w:rsidR="00584F50" w:rsidRDefault="00584F50" w:rsidP="006E2336">
      <w:pPr>
        <w:pStyle w:val="ListParagraph"/>
        <w:numPr>
          <w:ilvl w:val="2"/>
          <w:numId w:val="30"/>
        </w:numPr>
        <w:spacing w:before="0" w:after="0"/>
      </w:pPr>
      <w:r>
        <w:t>Product type is Crude Oil.</w:t>
      </w:r>
    </w:p>
    <w:p w14:paraId="2CA614CA" w14:textId="77777777" w:rsidR="00584F50" w:rsidRDefault="00584F50" w:rsidP="006E2336">
      <w:pPr>
        <w:pStyle w:val="ListParagraph"/>
        <w:numPr>
          <w:ilvl w:val="2"/>
          <w:numId w:val="30"/>
        </w:numPr>
        <w:spacing w:before="0" w:after="0"/>
      </w:pPr>
      <w:r>
        <w:t>Class area location is/are 1.0, 2.0.</w:t>
      </w:r>
    </w:p>
    <w:p w14:paraId="7A786325" w14:textId="77777777" w:rsidR="00584F50" w:rsidRDefault="00584F50" w:rsidP="006E2336">
      <w:pPr>
        <w:pStyle w:val="ListParagraph"/>
        <w:numPr>
          <w:ilvl w:val="1"/>
          <w:numId w:val="30"/>
        </w:numPr>
        <w:spacing w:before="0" w:after="0"/>
      </w:pPr>
      <w:r>
        <w:t>Total length driven by Environmental: 58843.23 meters.</w:t>
      </w:r>
    </w:p>
    <w:p w14:paraId="77807381" w14:textId="77777777" w:rsidR="00584F50" w:rsidRDefault="00584F50" w:rsidP="006E2336">
      <w:pPr>
        <w:pStyle w:val="ListParagraph"/>
        <w:numPr>
          <w:ilvl w:val="1"/>
          <w:numId w:val="30"/>
        </w:numPr>
        <w:spacing w:before="0" w:after="0"/>
      </w:pPr>
      <w:r>
        <w:t>Environmental Cost distributed between minimum of $9.69 and maximum of $65.39MM:</w:t>
      </w:r>
    </w:p>
    <w:p w14:paraId="15DC1FD1" w14:textId="77777777" w:rsidR="00584F50" w:rsidRDefault="00584F50" w:rsidP="006E2336">
      <w:pPr>
        <w:pStyle w:val="ListParagraph"/>
        <w:numPr>
          <w:ilvl w:val="2"/>
          <w:numId w:val="30"/>
        </w:numPr>
        <w:spacing w:before="0" w:after="0"/>
      </w:pPr>
      <w:r>
        <w:t>Leak cost between minimum of $0.18 and maximum of $0.41MM</w:t>
      </w:r>
    </w:p>
    <w:p w14:paraId="38BD4375" w14:textId="77777777" w:rsidR="00584F50" w:rsidRDefault="00584F50" w:rsidP="006E2336">
      <w:pPr>
        <w:pStyle w:val="ListParagraph"/>
        <w:numPr>
          <w:ilvl w:val="2"/>
          <w:numId w:val="30"/>
        </w:numPr>
        <w:spacing w:before="0" w:after="0"/>
      </w:pPr>
      <w:r>
        <w:t>Leak spill volume between a minimum of 1691.87 and maximum of 2302.51 gallons</w:t>
      </w:r>
    </w:p>
    <w:p w14:paraId="4FD1B1A0" w14:textId="77777777" w:rsidR="00584F50" w:rsidRDefault="00584F50" w:rsidP="006E2336">
      <w:pPr>
        <w:pStyle w:val="ListParagraph"/>
        <w:numPr>
          <w:ilvl w:val="2"/>
          <w:numId w:val="30"/>
        </w:numPr>
        <w:spacing w:before="0" w:after="0"/>
      </w:pPr>
      <w:r>
        <w:t>Rupture cost between minimum of $86.06 and maximum of $194.84MM</w:t>
      </w:r>
    </w:p>
    <w:p w14:paraId="3A9823F6" w14:textId="77777777" w:rsidR="00584F50" w:rsidRDefault="00584F50" w:rsidP="006E2336">
      <w:pPr>
        <w:pStyle w:val="ListParagraph"/>
        <w:numPr>
          <w:ilvl w:val="2"/>
          <w:numId w:val="30"/>
        </w:numPr>
        <w:spacing w:before="0" w:after="0"/>
      </w:pPr>
      <w:r>
        <w:t>Rupture spill volume is between a minimum of 811993.29 and maximum of 1105065.43 gallons</w:t>
      </w:r>
    </w:p>
    <w:p w14:paraId="79A8703A" w14:textId="77777777" w:rsidR="00584F50" w:rsidRDefault="00584F50" w:rsidP="006E2336">
      <w:pPr>
        <w:pStyle w:val="ListParagraph"/>
        <w:numPr>
          <w:ilvl w:val="2"/>
          <w:numId w:val="30"/>
        </w:numPr>
        <w:spacing w:before="0" w:after="0"/>
      </w:pPr>
      <w:r>
        <w:t>Puncture cost between minimum of $5.89 and maximum of $13.34MM</w:t>
      </w:r>
    </w:p>
    <w:p w14:paraId="4DE6556F" w14:textId="77777777" w:rsidR="00584F50" w:rsidRDefault="00584F50" w:rsidP="006E2336">
      <w:pPr>
        <w:pStyle w:val="ListParagraph"/>
        <w:numPr>
          <w:ilvl w:val="2"/>
          <w:numId w:val="30"/>
        </w:numPr>
        <w:spacing w:before="0" w:after="0"/>
      </w:pPr>
      <w:r>
        <w:t>Puncture spill volume is between a minimum of 55590.98 and maximum of 75655.39 gallons</w:t>
      </w:r>
    </w:p>
    <w:p w14:paraId="1868609D" w14:textId="77777777" w:rsidR="00584F50" w:rsidRDefault="00584F50" w:rsidP="006E2336">
      <w:pPr>
        <w:pStyle w:val="ListParagraph"/>
        <w:numPr>
          <w:ilvl w:val="0"/>
          <w:numId w:val="30"/>
        </w:numPr>
        <w:spacing w:before="0" w:after="0"/>
      </w:pPr>
      <w:r>
        <w:t>"KERROBERT TO CACTUS LAKE NPS 4</w:t>
      </w:r>
    </w:p>
    <w:p w14:paraId="774F1FFA" w14:textId="77777777" w:rsidR="00584F50" w:rsidRDefault="00584F50" w:rsidP="006E2336">
      <w:pPr>
        <w:pStyle w:val="ListParagraph"/>
        <w:numPr>
          <w:ilvl w:val="1"/>
          <w:numId w:val="30"/>
        </w:numPr>
        <w:spacing w:before="0" w:after="0"/>
      </w:pPr>
      <w:r>
        <w:t>Total Cumulative Length (m):</w:t>
      </w:r>
      <w:r>
        <w:tab/>
        <w:t>57641.88</w:t>
      </w:r>
    </w:p>
    <w:p w14:paraId="318ABBD2" w14:textId="77777777" w:rsidR="00584F50" w:rsidRDefault="00584F50" w:rsidP="006E2336">
      <w:pPr>
        <w:pStyle w:val="ListParagraph"/>
        <w:numPr>
          <w:ilvl w:val="1"/>
          <w:numId w:val="30"/>
        </w:numPr>
        <w:spacing w:before="0" w:after="0"/>
      </w:pPr>
      <w:r>
        <w:t>Likelihood of failure distributed between minimum of 3.308e-03 and maximum of 1.374e-02.</w:t>
      </w:r>
    </w:p>
    <w:p w14:paraId="325446D3" w14:textId="77777777" w:rsidR="00584F50" w:rsidRDefault="00584F50" w:rsidP="006E2336">
      <w:pPr>
        <w:pStyle w:val="ListParagraph"/>
        <w:numPr>
          <w:ilvl w:val="2"/>
          <w:numId w:val="30"/>
        </w:numPr>
        <w:spacing w:before="0" w:after="0"/>
      </w:pPr>
      <w:r>
        <w:t xml:space="preserve">Land use distributed as </w:t>
      </w:r>
    </w:p>
    <w:p w14:paraId="662DD6D4" w14:textId="77777777" w:rsidR="00584F50" w:rsidRDefault="00584F50" w:rsidP="006E2336">
      <w:pPr>
        <w:pStyle w:val="ListParagraph"/>
        <w:numPr>
          <w:ilvl w:val="3"/>
          <w:numId w:val="30"/>
        </w:numPr>
        <w:spacing w:before="0" w:after="0"/>
      </w:pPr>
      <w:r>
        <w:t>Agricultural: 54,462.33</w:t>
      </w:r>
    </w:p>
    <w:p w14:paraId="07977C7A" w14:textId="77777777" w:rsidR="00584F50" w:rsidRDefault="00584F50" w:rsidP="006E2336">
      <w:pPr>
        <w:pStyle w:val="ListParagraph"/>
        <w:numPr>
          <w:ilvl w:val="3"/>
          <w:numId w:val="30"/>
        </w:numPr>
        <w:spacing w:before="0" w:after="0"/>
      </w:pPr>
      <w:r>
        <w:t>Remote: 3,148.89</w:t>
      </w:r>
    </w:p>
    <w:p w14:paraId="598F18A7" w14:textId="77777777" w:rsidR="00584F50" w:rsidRDefault="00584F50" w:rsidP="006E2336">
      <w:pPr>
        <w:pStyle w:val="ListParagraph"/>
        <w:numPr>
          <w:ilvl w:val="3"/>
          <w:numId w:val="30"/>
        </w:numPr>
        <w:spacing w:before="0" w:after="0"/>
      </w:pPr>
      <w:r>
        <w:t>Water Course: 30.66</w:t>
      </w:r>
    </w:p>
    <w:p w14:paraId="61B1B1AE" w14:textId="77777777" w:rsidR="00584F50" w:rsidRDefault="00584F50" w:rsidP="006E2336">
      <w:pPr>
        <w:pStyle w:val="ListParagraph"/>
        <w:numPr>
          <w:ilvl w:val="2"/>
          <w:numId w:val="30"/>
        </w:numPr>
        <w:spacing w:before="0" w:after="0"/>
      </w:pPr>
      <w:r>
        <w:t xml:space="preserve">Depth of cover distributed as </w:t>
      </w:r>
    </w:p>
    <w:p w14:paraId="78FA5971" w14:textId="77777777" w:rsidR="00584F50" w:rsidRDefault="00584F50" w:rsidP="006E2336">
      <w:pPr>
        <w:pStyle w:val="ListParagraph"/>
        <w:numPr>
          <w:ilvl w:val="3"/>
          <w:numId w:val="30"/>
        </w:numPr>
        <w:spacing w:before="0" w:after="0"/>
      </w:pPr>
      <w:r>
        <w:t>nan</w:t>
      </w:r>
    </w:p>
    <w:p w14:paraId="37464035" w14:textId="77777777" w:rsidR="00584F50" w:rsidRDefault="00584F50" w:rsidP="006E2336">
      <w:pPr>
        <w:pStyle w:val="ListParagraph"/>
        <w:numPr>
          <w:ilvl w:val="2"/>
          <w:numId w:val="30"/>
        </w:numPr>
        <w:spacing w:before="0" w:after="0"/>
      </w:pPr>
      <w:r>
        <w:t>Installation date between minimum of 1981-01-01 and maximum of 1981-01-01</w:t>
      </w:r>
    </w:p>
    <w:p w14:paraId="1D1A0A59" w14:textId="77777777" w:rsidR="00584F50" w:rsidRDefault="00584F50" w:rsidP="006E2336">
      <w:pPr>
        <w:pStyle w:val="ListParagraph"/>
        <w:numPr>
          <w:ilvl w:val="2"/>
          <w:numId w:val="30"/>
        </w:numPr>
        <w:spacing w:before="0" w:after="0"/>
      </w:pPr>
      <w:r>
        <w:t>Outside diameter of 4.5 in.</w:t>
      </w:r>
    </w:p>
    <w:p w14:paraId="0B0BAAB0" w14:textId="77777777" w:rsidR="00584F50" w:rsidRDefault="00584F50" w:rsidP="006E2336">
      <w:pPr>
        <w:pStyle w:val="ListParagraph"/>
        <w:numPr>
          <w:ilvl w:val="2"/>
          <w:numId w:val="30"/>
        </w:numPr>
        <w:spacing w:before="0" w:after="0"/>
      </w:pPr>
      <w:r>
        <w:t>Grade between minimum of 290.0 and maximum of 290.0 MPa</w:t>
      </w:r>
    </w:p>
    <w:p w14:paraId="599FD7CF" w14:textId="77777777" w:rsidR="00584F50" w:rsidRDefault="00584F50" w:rsidP="006E2336">
      <w:pPr>
        <w:pStyle w:val="ListParagraph"/>
        <w:numPr>
          <w:ilvl w:val="2"/>
          <w:numId w:val="30"/>
        </w:numPr>
        <w:spacing w:before="0" w:after="0"/>
      </w:pPr>
      <w:r>
        <w:t>Wall thickness between minimum of 3.18 and maximum of 4.78 mm</w:t>
      </w:r>
    </w:p>
    <w:p w14:paraId="6427110A" w14:textId="77777777" w:rsidR="00584F50" w:rsidRDefault="00584F50" w:rsidP="006E2336">
      <w:pPr>
        <w:pStyle w:val="ListParagraph"/>
        <w:numPr>
          <w:ilvl w:val="2"/>
          <w:numId w:val="30"/>
        </w:numPr>
        <w:spacing w:before="0" w:after="0"/>
      </w:pPr>
      <w:r>
        <w:t>Toughness between minimum of nan and maximum of nan J</w:t>
      </w:r>
    </w:p>
    <w:p w14:paraId="49C59B9A" w14:textId="77777777" w:rsidR="00584F50" w:rsidRDefault="00584F50" w:rsidP="006E2336">
      <w:pPr>
        <w:pStyle w:val="ListParagraph"/>
        <w:numPr>
          <w:ilvl w:val="2"/>
          <w:numId w:val="30"/>
        </w:numPr>
        <w:spacing w:before="0" w:after="0"/>
      </w:pPr>
      <w:r>
        <w:t>Probability of failure given a hit between minimum of 1.895e-01 and maximum of 3.302e-01</w:t>
      </w:r>
    </w:p>
    <w:p w14:paraId="3CEF3D29" w14:textId="77777777" w:rsidR="00584F50" w:rsidRDefault="00584F50" w:rsidP="006E2336">
      <w:pPr>
        <w:pStyle w:val="ListParagraph"/>
        <w:numPr>
          <w:ilvl w:val="2"/>
          <w:numId w:val="30"/>
        </w:numPr>
        <w:spacing w:before="0" w:after="0"/>
      </w:pPr>
      <w:r>
        <w:t>Class area location is/are 1.0.</w:t>
      </w:r>
    </w:p>
    <w:p w14:paraId="410A1C0C" w14:textId="77777777" w:rsidR="00584F50" w:rsidRDefault="00584F50" w:rsidP="006E2336">
      <w:pPr>
        <w:pStyle w:val="ListParagraph"/>
        <w:numPr>
          <w:ilvl w:val="1"/>
          <w:numId w:val="30"/>
        </w:numPr>
        <w:spacing w:before="0" w:after="0"/>
      </w:pPr>
      <w:r>
        <w:t>Consequence of failure distributed between minimum of $7.99 and maximum of $17.51MM</w:t>
      </w:r>
    </w:p>
    <w:p w14:paraId="3BE2BD25" w14:textId="77777777" w:rsidR="00584F50" w:rsidRDefault="00584F50" w:rsidP="006E2336">
      <w:pPr>
        <w:pStyle w:val="ListParagraph"/>
        <w:numPr>
          <w:ilvl w:val="1"/>
          <w:numId w:val="30"/>
        </w:numPr>
        <w:spacing w:before="0" w:after="0"/>
      </w:pPr>
      <w:r>
        <w:t>Total length driven by Environmental: 57641.88 meters.</w:t>
      </w:r>
    </w:p>
    <w:p w14:paraId="047F048B" w14:textId="77777777" w:rsidR="00584F50" w:rsidRDefault="00584F50" w:rsidP="006E2336">
      <w:pPr>
        <w:pStyle w:val="ListParagraph"/>
        <w:numPr>
          <w:ilvl w:val="1"/>
          <w:numId w:val="30"/>
        </w:numPr>
        <w:spacing w:before="0" w:after="0"/>
      </w:pPr>
      <w:r>
        <w:t>Environmental Cost distributed between minimum of $7.70 and maximum of $17.17MM:</w:t>
      </w:r>
    </w:p>
    <w:p w14:paraId="17DE02A5" w14:textId="77777777" w:rsidR="00584F50" w:rsidRDefault="00584F50" w:rsidP="006E2336">
      <w:pPr>
        <w:pStyle w:val="ListParagraph"/>
        <w:numPr>
          <w:ilvl w:val="2"/>
          <w:numId w:val="30"/>
        </w:numPr>
        <w:spacing w:before="0" w:after="0"/>
      </w:pPr>
      <w:r>
        <w:t>Leak cost between minimum of $0.21 and maximum of $0.48MM</w:t>
      </w:r>
    </w:p>
    <w:p w14:paraId="3B18259F" w14:textId="77777777" w:rsidR="00584F50" w:rsidRDefault="00584F50" w:rsidP="006E2336">
      <w:pPr>
        <w:pStyle w:val="ListParagraph"/>
        <w:numPr>
          <w:ilvl w:val="2"/>
          <w:numId w:val="30"/>
        </w:numPr>
        <w:spacing w:before="0" w:after="0"/>
      </w:pPr>
      <w:r>
        <w:t>Leak spill volume between a minimum of 1973.18 and maximum of 2807.92 gallons</w:t>
      </w:r>
    </w:p>
    <w:p w14:paraId="286808A6" w14:textId="77777777" w:rsidR="00584F50" w:rsidRDefault="00584F50" w:rsidP="006E2336">
      <w:pPr>
        <w:pStyle w:val="ListParagraph"/>
        <w:numPr>
          <w:ilvl w:val="2"/>
          <w:numId w:val="30"/>
        </w:numPr>
        <w:spacing w:before="0" w:after="0"/>
      </w:pPr>
      <w:r>
        <w:lastRenderedPageBreak/>
        <w:t>Rupture cost between minimum of $27.32 and maximum of $62.22MM</w:t>
      </w:r>
    </w:p>
    <w:p w14:paraId="3A209183" w14:textId="77777777" w:rsidR="00584F50" w:rsidRDefault="00584F50" w:rsidP="006E2336">
      <w:pPr>
        <w:pStyle w:val="ListParagraph"/>
        <w:numPr>
          <w:ilvl w:val="2"/>
          <w:numId w:val="30"/>
        </w:numPr>
        <w:spacing w:before="0" w:after="0"/>
      </w:pPr>
      <w:r>
        <w:t>Rupture spill volume is between a minimum of 257786.21 and maximum of 366840.06 gallons</w:t>
      </w:r>
    </w:p>
    <w:p w14:paraId="0E7B13D4" w14:textId="77777777" w:rsidR="00584F50" w:rsidRDefault="00584F50" w:rsidP="006E2336">
      <w:pPr>
        <w:pStyle w:val="ListParagraph"/>
        <w:numPr>
          <w:ilvl w:val="2"/>
          <w:numId w:val="30"/>
        </w:numPr>
        <w:spacing w:before="0" w:after="0"/>
      </w:pPr>
      <w:r>
        <w:t>Puncture cost between minimum of $6.87 and maximum of $15.65MM</w:t>
      </w:r>
    </w:p>
    <w:p w14:paraId="22B45933" w14:textId="77777777" w:rsidR="00584F50" w:rsidRDefault="00584F50" w:rsidP="006E2336">
      <w:pPr>
        <w:pStyle w:val="ListParagraph"/>
        <w:numPr>
          <w:ilvl w:val="2"/>
          <w:numId w:val="30"/>
        </w:numPr>
        <w:spacing w:before="0" w:after="0"/>
      </w:pPr>
      <w:r>
        <w:t>Puncture spill volume is between a minimum of 64834.29 and maximum of 92261.78 gallons</w:t>
      </w:r>
    </w:p>
    <w:p w14:paraId="7BCEC14E" w14:textId="77777777" w:rsidR="00584F50" w:rsidRDefault="00584F50" w:rsidP="006E2336">
      <w:pPr>
        <w:pStyle w:val="ListParagraph"/>
        <w:numPr>
          <w:ilvl w:val="0"/>
          <w:numId w:val="30"/>
        </w:numPr>
        <w:spacing w:before="0" w:after="0"/>
      </w:pPr>
      <w:r>
        <w:t xml:space="preserve">"NPS8 Red Earth to Rainbow P/L tie-in </w:t>
      </w:r>
      <w:proofErr w:type="gramStart"/>
      <w:r>
        <w:t>From</w:t>
      </w:r>
      <w:proofErr w:type="gramEnd"/>
      <w:r>
        <w:t xml:space="preserve"> 9-18-87-8-W5 To 15-29-81-9-W</w:t>
      </w:r>
    </w:p>
    <w:p w14:paraId="45DACDFD" w14:textId="77777777" w:rsidR="00584F50" w:rsidRDefault="00584F50" w:rsidP="006E2336">
      <w:pPr>
        <w:pStyle w:val="ListParagraph"/>
        <w:numPr>
          <w:ilvl w:val="1"/>
          <w:numId w:val="30"/>
        </w:numPr>
        <w:spacing w:before="0" w:after="0"/>
      </w:pPr>
      <w:r>
        <w:t>Total Cumulative Length (m):</w:t>
      </w:r>
      <w:r>
        <w:tab/>
        <w:t>55942.98</w:t>
      </w:r>
    </w:p>
    <w:p w14:paraId="761D381A" w14:textId="77777777" w:rsidR="00584F50" w:rsidRDefault="00584F50" w:rsidP="006E2336">
      <w:pPr>
        <w:pStyle w:val="ListParagraph"/>
        <w:numPr>
          <w:ilvl w:val="1"/>
          <w:numId w:val="30"/>
        </w:numPr>
        <w:spacing w:before="0" w:after="0"/>
      </w:pPr>
      <w:r>
        <w:t>Likelihood of failure distributed between minimum of 1.319e-03 and maximum of 6.911e-03.</w:t>
      </w:r>
    </w:p>
    <w:p w14:paraId="59FE2B70" w14:textId="77777777" w:rsidR="00584F50" w:rsidRDefault="00584F50" w:rsidP="006E2336">
      <w:pPr>
        <w:pStyle w:val="ListParagraph"/>
        <w:numPr>
          <w:ilvl w:val="2"/>
          <w:numId w:val="30"/>
        </w:numPr>
        <w:spacing w:before="0" w:after="0"/>
      </w:pPr>
      <w:r>
        <w:t xml:space="preserve">Land use distributed as </w:t>
      </w:r>
    </w:p>
    <w:p w14:paraId="06D55A68" w14:textId="77777777" w:rsidR="00584F50" w:rsidRDefault="00584F50" w:rsidP="006E2336">
      <w:pPr>
        <w:pStyle w:val="ListParagraph"/>
        <w:numPr>
          <w:ilvl w:val="3"/>
          <w:numId w:val="30"/>
        </w:numPr>
        <w:spacing w:before="0" w:after="0"/>
      </w:pPr>
      <w:r>
        <w:t>Agricultural: 9,143.88</w:t>
      </w:r>
    </w:p>
    <w:p w14:paraId="41F9FEC7" w14:textId="77777777" w:rsidR="00584F50" w:rsidRDefault="00584F50" w:rsidP="006E2336">
      <w:pPr>
        <w:pStyle w:val="ListParagraph"/>
        <w:numPr>
          <w:ilvl w:val="3"/>
          <w:numId w:val="30"/>
        </w:numPr>
        <w:spacing w:before="0" w:after="0"/>
      </w:pPr>
      <w:r>
        <w:t>Forested: 41,633.90</w:t>
      </w:r>
    </w:p>
    <w:p w14:paraId="2EAFFE92" w14:textId="77777777" w:rsidR="00584F50" w:rsidRDefault="00584F50" w:rsidP="006E2336">
      <w:pPr>
        <w:pStyle w:val="ListParagraph"/>
        <w:numPr>
          <w:ilvl w:val="3"/>
          <w:numId w:val="30"/>
        </w:numPr>
        <w:spacing w:before="0" w:after="0"/>
      </w:pPr>
      <w:r>
        <w:t>Remote: 4,725.43</w:t>
      </w:r>
    </w:p>
    <w:p w14:paraId="30C5FE8E" w14:textId="77777777" w:rsidR="00584F50" w:rsidRDefault="00584F50" w:rsidP="006E2336">
      <w:pPr>
        <w:pStyle w:val="ListParagraph"/>
        <w:numPr>
          <w:ilvl w:val="3"/>
          <w:numId w:val="30"/>
        </w:numPr>
        <w:spacing w:before="0" w:after="0"/>
      </w:pPr>
      <w:r>
        <w:t>Water Course: 439.78</w:t>
      </w:r>
    </w:p>
    <w:p w14:paraId="36C36D6C" w14:textId="77777777" w:rsidR="00584F50" w:rsidRDefault="00584F50" w:rsidP="006E2336">
      <w:pPr>
        <w:pStyle w:val="ListParagraph"/>
        <w:numPr>
          <w:ilvl w:val="2"/>
          <w:numId w:val="30"/>
        </w:numPr>
        <w:spacing w:before="0" w:after="0"/>
      </w:pPr>
      <w:r>
        <w:t xml:space="preserve">Depth of cover distributed as </w:t>
      </w:r>
    </w:p>
    <w:p w14:paraId="024987ED" w14:textId="77777777" w:rsidR="00584F50" w:rsidRDefault="00584F50" w:rsidP="006E2336">
      <w:pPr>
        <w:pStyle w:val="ListParagraph"/>
        <w:numPr>
          <w:ilvl w:val="3"/>
          <w:numId w:val="30"/>
        </w:numPr>
        <w:spacing w:before="0" w:after="0"/>
      </w:pPr>
      <w:r>
        <w:t>nan</w:t>
      </w:r>
    </w:p>
    <w:p w14:paraId="59F051B5" w14:textId="77777777" w:rsidR="00584F50" w:rsidRDefault="00584F50" w:rsidP="006E2336">
      <w:pPr>
        <w:pStyle w:val="ListParagraph"/>
        <w:numPr>
          <w:ilvl w:val="2"/>
          <w:numId w:val="30"/>
        </w:numPr>
        <w:spacing w:before="0" w:after="0"/>
      </w:pPr>
      <w:r>
        <w:t>Installation date between minimum of 1972-01-01 and maximum of 1972-01-01</w:t>
      </w:r>
    </w:p>
    <w:p w14:paraId="737B78F3" w14:textId="77777777" w:rsidR="00584F50" w:rsidRDefault="00584F50" w:rsidP="006E2336">
      <w:pPr>
        <w:pStyle w:val="ListParagraph"/>
        <w:numPr>
          <w:ilvl w:val="2"/>
          <w:numId w:val="30"/>
        </w:numPr>
        <w:spacing w:before="0" w:after="0"/>
      </w:pPr>
      <w:r>
        <w:t>Outside diameter of 8.625 in.</w:t>
      </w:r>
    </w:p>
    <w:p w14:paraId="62DBFE35" w14:textId="77777777" w:rsidR="00584F50" w:rsidRDefault="00584F50" w:rsidP="006E2336">
      <w:pPr>
        <w:pStyle w:val="ListParagraph"/>
        <w:numPr>
          <w:ilvl w:val="2"/>
          <w:numId w:val="30"/>
        </w:numPr>
        <w:spacing w:before="0" w:after="0"/>
      </w:pPr>
      <w:r>
        <w:t>Grade between minimum of 290.0 and maximum of 290.0 MPa</w:t>
      </w:r>
    </w:p>
    <w:p w14:paraId="2CB421E1" w14:textId="77777777" w:rsidR="00584F50" w:rsidRDefault="00584F50" w:rsidP="006E2336">
      <w:pPr>
        <w:pStyle w:val="ListParagraph"/>
        <w:numPr>
          <w:ilvl w:val="2"/>
          <w:numId w:val="30"/>
        </w:numPr>
        <w:spacing w:before="0" w:after="0"/>
      </w:pPr>
      <w:r>
        <w:t>Wall thickness between minimum of 4.8 and maximum of 5.6 mm</w:t>
      </w:r>
    </w:p>
    <w:p w14:paraId="15847A6D" w14:textId="77777777" w:rsidR="00584F50" w:rsidRDefault="00584F50" w:rsidP="006E2336">
      <w:pPr>
        <w:pStyle w:val="ListParagraph"/>
        <w:numPr>
          <w:ilvl w:val="2"/>
          <w:numId w:val="30"/>
        </w:numPr>
        <w:spacing w:before="0" w:after="0"/>
      </w:pPr>
      <w:r>
        <w:t>Toughness between minimum of nan and maximum of nan J</w:t>
      </w:r>
    </w:p>
    <w:p w14:paraId="1659583B" w14:textId="77777777" w:rsidR="00584F50" w:rsidRDefault="00584F50" w:rsidP="006E2336">
      <w:pPr>
        <w:pStyle w:val="ListParagraph"/>
        <w:numPr>
          <w:ilvl w:val="2"/>
          <w:numId w:val="30"/>
        </w:numPr>
        <w:spacing w:before="0" w:after="0"/>
      </w:pPr>
      <w:r>
        <w:t>Probability of failure given a hit between minimum of 1.316e-01 and maximum of 1.660e-01</w:t>
      </w:r>
    </w:p>
    <w:p w14:paraId="7C9A7E7C" w14:textId="77777777" w:rsidR="00584F50" w:rsidRDefault="00584F50" w:rsidP="006E2336">
      <w:pPr>
        <w:pStyle w:val="ListParagraph"/>
        <w:numPr>
          <w:ilvl w:val="2"/>
          <w:numId w:val="30"/>
        </w:numPr>
        <w:spacing w:before="0" w:after="0"/>
      </w:pPr>
      <w:r>
        <w:t>Class area location is/are 1.0, 2.0.</w:t>
      </w:r>
    </w:p>
    <w:p w14:paraId="4DF35DF2" w14:textId="77777777" w:rsidR="00584F50" w:rsidRDefault="00584F50" w:rsidP="006E2336">
      <w:pPr>
        <w:pStyle w:val="ListParagraph"/>
        <w:numPr>
          <w:ilvl w:val="1"/>
          <w:numId w:val="30"/>
        </w:numPr>
        <w:spacing w:before="0" w:after="0"/>
      </w:pPr>
      <w:r>
        <w:t>Consequence of failure distributed between minimum of $10.00 and maximum of $68.20MM</w:t>
      </w:r>
    </w:p>
    <w:p w14:paraId="0C67F358" w14:textId="77777777" w:rsidR="00584F50" w:rsidRDefault="00584F50" w:rsidP="006E2336">
      <w:pPr>
        <w:pStyle w:val="ListParagraph"/>
        <w:numPr>
          <w:ilvl w:val="1"/>
          <w:numId w:val="30"/>
        </w:numPr>
        <w:spacing w:before="0" w:after="0"/>
      </w:pPr>
      <w:r>
        <w:t>Total length driven by Safety: 63.1 meters.</w:t>
      </w:r>
    </w:p>
    <w:p w14:paraId="0AEF3610" w14:textId="77777777" w:rsidR="00584F50" w:rsidRDefault="00584F50" w:rsidP="006E2336">
      <w:pPr>
        <w:pStyle w:val="ListParagraph"/>
        <w:numPr>
          <w:ilvl w:val="1"/>
          <w:numId w:val="30"/>
        </w:numPr>
        <w:spacing w:before="0" w:after="0"/>
      </w:pPr>
      <w:r>
        <w:t>Safety Cost distributed between minimum of $0.00 and maximum of $21.89MM:</w:t>
      </w:r>
    </w:p>
    <w:p w14:paraId="15F9B50B" w14:textId="77777777" w:rsidR="00584F50" w:rsidRDefault="00584F50" w:rsidP="006E2336">
      <w:pPr>
        <w:pStyle w:val="ListParagraph"/>
        <w:numPr>
          <w:ilvl w:val="2"/>
          <w:numId w:val="30"/>
        </w:numPr>
        <w:spacing w:before="0" w:after="0"/>
      </w:pPr>
      <w:r>
        <w:t>Leak cost between minimum of $0.00 and maximum of $21.89MM</w:t>
      </w:r>
    </w:p>
    <w:p w14:paraId="27A32770" w14:textId="77777777" w:rsidR="00584F50" w:rsidRDefault="00584F50" w:rsidP="006E2336">
      <w:pPr>
        <w:pStyle w:val="ListParagraph"/>
        <w:numPr>
          <w:ilvl w:val="2"/>
          <w:numId w:val="30"/>
        </w:numPr>
        <w:spacing w:before="0" w:after="0"/>
      </w:pPr>
      <w:r>
        <w:t>Leak scenario yielded 102.0 intersections with structures, with minimum of 0.0 and maximum of 2.28 of population impacted.</w:t>
      </w:r>
    </w:p>
    <w:p w14:paraId="392CAF42" w14:textId="77777777" w:rsidR="00584F50" w:rsidRDefault="00584F50" w:rsidP="006E2336">
      <w:pPr>
        <w:pStyle w:val="ListParagraph"/>
        <w:numPr>
          <w:ilvl w:val="2"/>
          <w:numId w:val="30"/>
        </w:numPr>
        <w:spacing w:before="0" w:after="0"/>
      </w:pPr>
      <w:r>
        <w:t>Leak hazard radius distributed between minimum of 3.95 and maximum of 3.95 meters.</w:t>
      </w:r>
    </w:p>
    <w:p w14:paraId="024C39F7" w14:textId="77777777" w:rsidR="00584F50" w:rsidRDefault="00584F50" w:rsidP="006E2336">
      <w:pPr>
        <w:pStyle w:val="ListParagraph"/>
        <w:numPr>
          <w:ilvl w:val="2"/>
          <w:numId w:val="30"/>
        </w:numPr>
        <w:spacing w:before="0" w:after="0"/>
      </w:pPr>
      <w:r>
        <w:t>Rupture cost between minimum of $0.00 and maximum of $43.78MM</w:t>
      </w:r>
    </w:p>
    <w:p w14:paraId="41587B0B" w14:textId="77777777" w:rsidR="00584F50" w:rsidRDefault="00584F50" w:rsidP="006E2336">
      <w:pPr>
        <w:pStyle w:val="ListParagraph"/>
        <w:numPr>
          <w:ilvl w:val="2"/>
          <w:numId w:val="30"/>
        </w:numPr>
        <w:spacing w:before="0" w:after="0"/>
      </w:pPr>
      <w:r>
        <w:t>Rupture scenario yielded 85.0 intersections with structures, with minimum of 0.0 and maximum of 4.56 of population impacted</w:t>
      </w:r>
    </w:p>
    <w:p w14:paraId="7A752551" w14:textId="77777777" w:rsidR="00584F50" w:rsidRDefault="00584F50" w:rsidP="006E2336">
      <w:pPr>
        <w:pStyle w:val="ListParagraph"/>
        <w:numPr>
          <w:ilvl w:val="2"/>
          <w:numId w:val="30"/>
        </w:numPr>
        <w:spacing w:before="0" w:after="0"/>
      </w:pPr>
      <w:r>
        <w:t>Rupture hazard radius distributed between minimum of 53.42 and maximum of 53.42 meters.</w:t>
      </w:r>
    </w:p>
    <w:p w14:paraId="7B25A0D7" w14:textId="77777777" w:rsidR="00584F50" w:rsidRDefault="00584F50" w:rsidP="006E2336">
      <w:pPr>
        <w:pStyle w:val="ListParagraph"/>
        <w:numPr>
          <w:ilvl w:val="2"/>
          <w:numId w:val="30"/>
        </w:numPr>
        <w:spacing w:before="0" w:after="0"/>
      </w:pPr>
      <w:r>
        <w:t>Puncture cost between minimum of $0.00 and maximum of $21.89MM</w:t>
      </w:r>
    </w:p>
    <w:p w14:paraId="6D98413A" w14:textId="77777777" w:rsidR="00584F50" w:rsidRDefault="00584F50" w:rsidP="006E2336">
      <w:pPr>
        <w:pStyle w:val="ListParagraph"/>
        <w:numPr>
          <w:ilvl w:val="2"/>
          <w:numId w:val="30"/>
        </w:numPr>
        <w:spacing w:before="0" w:after="0"/>
      </w:pPr>
      <w:r>
        <w:t>Puncture scenario yielded 154.0 intersections with structures, with minimum of 0.0 and maximum of 2.28 of population impacted</w:t>
      </w:r>
    </w:p>
    <w:p w14:paraId="050B4848" w14:textId="77777777" w:rsidR="00584F50" w:rsidRDefault="00584F50" w:rsidP="006E2336">
      <w:pPr>
        <w:pStyle w:val="ListParagraph"/>
        <w:numPr>
          <w:ilvl w:val="2"/>
          <w:numId w:val="30"/>
        </w:numPr>
        <w:spacing w:before="0" w:after="0"/>
      </w:pPr>
      <w:r>
        <w:t>Puncture hazard radius distributed between minimum of 15.77 and maximum of 15.77 meters.</w:t>
      </w:r>
    </w:p>
    <w:p w14:paraId="1CE0AF86" w14:textId="77777777" w:rsidR="00584F50" w:rsidRDefault="00584F50" w:rsidP="006E2336">
      <w:pPr>
        <w:pStyle w:val="ListParagraph"/>
        <w:numPr>
          <w:ilvl w:val="2"/>
          <w:numId w:val="30"/>
        </w:numPr>
        <w:spacing w:before="0" w:after="0"/>
      </w:pPr>
      <w:r>
        <w:t>Product type is Crude Oil.</w:t>
      </w:r>
    </w:p>
    <w:p w14:paraId="72BA7873" w14:textId="77777777" w:rsidR="00584F50" w:rsidRDefault="00584F50" w:rsidP="006E2336">
      <w:pPr>
        <w:pStyle w:val="ListParagraph"/>
        <w:numPr>
          <w:ilvl w:val="2"/>
          <w:numId w:val="30"/>
        </w:numPr>
        <w:spacing w:before="0" w:after="0"/>
      </w:pPr>
      <w:r>
        <w:t>Class area location is/are 1.0, 2.0.</w:t>
      </w:r>
    </w:p>
    <w:p w14:paraId="76ABCCA2" w14:textId="77777777" w:rsidR="00584F50" w:rsidRDefault="00584F50" w:rsidP="006E2336">
      <w:pPr>
        <w:pStyle w:val="ListParagraph"/>
        <w:numPr>
          <w:ilvl w:val="1"/>
          <w:numId w:val="30"/>
        </w:numPr>
        <w:spacing w:before="0" w:after="0"/>
      </w:pPr>
      <w:r>
        <w:t>Total length driven by Environmental: 55879.89 meters.</w:t>
      </w:r>
    </w:p>
    <w:p w14:paraId="37D6629B" w14:textId="77777777" w:rsidR="00584F50" w:rsidRDefault="00584F50" w:rsidP="006E2336">
      <w:pPr>
        <w:pStyle w:val="ListParagraph"/>
        <w:numPr>
          <w:ilvl w:val="1"/>
          <w:numId w:val="30"/>
        </w:numPr>
        <w:spacing w:before="0" w:after="0"/>
      </w:pPr>
      <w:r>
        <w:t>Environmental Cost distributed between minimum of $9.68 and maximum of $67.53MM:</w:t>
      </w:r>
    </w:p>
    <w:p w14:paraId="3691A29C" w14:textId="77777777" w:rsidR="00584F50" w:rsidRDefault="00584F50" w:rsidP="006E2336">
      <w:pPr>
        <w:pStyle w:val="ListParagraph"/>
        <w:numPr>
          <w:ilvl w:val="2"/>
          <w:numId w:val="30"/>
        </w:numPr>
        <w:spacing w:before="0" w:after="0"/>
      </w:pPr>
      <w:r>
        <w:t>Leak cost between minimum of $0.18 and maximum of $0.50MM</w:t>
      </w:r>
    </w:p>
    <w:p w14:paraId="0C180D65" w14:textId="77777777" w:rsidR="00584F50" w:rsidRDefault="00584F50" w:rsidP="006E2336">
      <w:pPr>
        <w:pStyle w:val="ListParagraph"/>
        <w:numPr>
          <w:ilvl w:val="2"/>
          <w:numId w:val="30"/>
        </w:numPr>
        <w:spacing w:before="0" w:after="0"/>
      </w:pPr>
      <w:r>
        <w:lastRenderedPageBreak/>
        <w:t>Leak spill volume between a minimum of 1696.4 and maximum of 2872.92 gallons</w:t>
      </w:r>
    </w:p>
    <w:p w14:paraId="11C6A38D" w14:textId="77777777" w:rsidR="00584F50" w:rsidRDefault="00584F50" w:rsidP="006E2336">
      <w:pPr>
        <w:pStyle w:val="ListParagraph"/>
        <w:numPr>
          <w:ilvl w:val="2"/>
          <w:numId w:val="30"/>
        </w:numPr>
        <w:spacing w:before="0" w:after="0"/>
      </w:pPr>
      <w:r>
        <w:t>Rupture cost between minimum of $86.30 and maximum of $241.45MM</w:t>
      </w:r>
    </w:p>
    <w:p w14:paraId="0C7D131F" w14:textId="77777777" w:rsidR="00584F50" w:rsidRDefault="00584F50" w:rsidP="006E2336">
      <w:pPr>
        <w:pStyle w:val="ListParagraph"/>
        <w:numPr>
          <w:ilvl w:val="2"/>
          <w:numId w:val="30"/>
        </w:numPr>
        <w:spacing w:before="0" w:after="0"/>
      </w:pPr>
      <w:r>
        <w:t>Rupture spill volume is between a minimum of 814170.01 and maximum of 1378824.67 gallons</w:t>
      </w:r>
    </w:p>
    <w:p w14:paraId="355336E6" w14:textId="77777777" w:rsidR="00584F50" w:rsidRDefault="00584F50" w:rsidP="006E2336">
      <w:pPr>
        <w:pStyle w:val="ListParagraph"/>
        <w:numPr>
          <w:ilvl w:val="2"/>
          <w:numId w:val="30"/>
        </w:numPr>
        <w:spacing w:before="0" w:after="0"/>
      </w:pPr>
      <w:r>
        <w:t>Puncture cost between minimum of $5.91 and maximum of $16.53MM</w:t>
      </w:r>
    </w:p>
    <w:p w14:paraId="546DD697" w14:textId="77777777" w:rsidR="00584F50" w:rsidRDefault="00584F50" w:rsidP="006E2336">
      <w:pPr>
        <w:pStyle w:val="ListParagraph"/>
        <w:numPr>
          <w:ilvl w:val="2"/>
          <w:numId w:val="30"/>
        </w:numPr>
        <w:spacing w:before="0" w:after="0"/>
      </w:pPr>
      <w:r>
        <w:t>Puncture spill volume is between a minimum of 55740.01 and maximum of 94397.6 gallons</w:t>
      </w:r>
    </w:p>
    <w:p w14:paraId="14CE522C" w14:textId="77777777" w:rsidR="00584F50" w:rsidRDefault="00584F50" w:rsidP="006E2336">
      <w:pPr>
        <w:pStyle w:val="ListParagraph"/>
        <w:numPr>
          <w:ilvl w:val="0"/>
          <w:numId w:val="30"/>
        </w:numPr>
        <w:spacing w:before="0" w:after="0"/>
      </w:pPr>
      <w:r>
        <w:t>"UNITY TO LONE ROCK NPS 4</w:t>
      </w:r>
    </w:p>
    <w:p w14:paraId="4A332A5D" w14:textId="77777777" w:rsidR="00584F50" w:rsidRDefault="00584F50" w:rsidP="006E2336">
      <w:pPr>
        <w:pStyle w:val="ListParagraph"/>
        <w:numPr>
          <w:ilvl w:val="1"/>
          <w:numId w:val="30"/>
        </w:numPr>
        <w:spacing w:before="0" w:after="0"/>
      </w:pPr>
      <w:r>
        <w:t>Total Cumulative Length (m):</w:t>
      </w:r>
      <w:r>
        <w:tab/>
        <w:t>51803.4</w:t>
      </w:r>
    </w:p>
    <w:p w14:paraId="27ED1D75" w14:textId="77777777" w:rsidR="00584F50" w:rsidRDefault="00584F50" w:rsidP="006E2336">
      <w:pPr>
        <w:pStyle w:val="ListParagraph"/>
        <w:numPr>
          <w:ilvl w:val="1"/>
          <w:numId w:val="30"/>
        </w:numPr>
        <w:spacing w:before="0" w:after="0"/>
      </w:pPr>
      <w:r>
        <w:t>Likelihood of failure distributed between minimum of 1.559e-03 and maximum of 1.376e-02.</w:t>
      </w:r>
    </w:p>
    <w:p w14:paraId="4E8FEC04" w14:textId="77777777" w:rsidR="00584F50" w:rsidRDefault="00584F50" w:rsidP="006E2336">
      <w:pPr>
        <w:pStyle w:val="ListParagraph"/>
        <w:numPr>
          <w:ilvl w:val="2"/>
          <w:numId w:val="30"/>
        </w:numPr>
        <w:spacing w:before="0" w:after="0"/>
      </w:pPr>
      <w:r>
        <w:t xml:space="preserve">Land use distributed as </w:t>
      </w:r>
    </w:p>
    <w:p w14:paraId="025E3F7B" w14:textId="77777777" w:rsidR="00584F50" w:rsidRDefault="00584F50" w:rsidP="006E2336">
      <w:pPr>
        <w:pStyle w:val="ListParagraph"/>
        <w:numPr>
          <w:ilvl w:val="3"/>
          <w:numId w:val="30"/>
        </w:numPr>
        <w:spacing w:before="0" w:after="0"/>
      </w:pPr>
      <w:r>
        <w:t>Agricultural: 48,198.85</w:t>
      </w:r>
    </w:p>
    <w:p w14:paraId="74B605FB" w14:textId="77777777" w:rsidR="00584F50" w:rsidRDefault="00584F50" w:rsidP="006E2336">
      <w:pPr>
        <w:pStyle w:val="ListParagraph"/>
        <w:numPr>
          <w:ilvl w:val="3"/>
          <w:numId w:val="30"/>
        </w:numPr>
        <w:spacing w:before="0" w:after="0"/>
      </w:pPr>
      <w:r>
        <w:t>Remote: 3,533.53</w:t>
      </w:r>
    </w:p>
    <w:p w14:paraId="06106626" w14:textId="77777777" w:rsidR="00584F50" w:rsidRDefault="00584F50" w:rsidP="006E2336">
      <w:pPr>
        <w:pStyle w:val="ListParagraph"/>
        <w:numPr>
          <w:ilvl w:val="3"/>
          <w:numId w:val="30"/>
        </w:numPr>
        <w:spacing w:before="0" w:after="0"/>
      </w:pPr>
      <w:r>
        <w:t>Water Course: 71.02</w:t>
      </w:r>
    </w:p>
    <w:p w14:paraId="3E2B82DE" w14:textId="77777777" w:rsidR="00584F50" w:rsidRDefault="00584F50" w:rsidP="006E2336">
      <w:pPr>
        <w:pStyle w:val="ListParagraph"/>
        <w:numPr>
          <w:ilvl w:val="2"/>
          <w:numId w:val="30"/>
        </w:numPr>
        <w:spacing w:before="0" w:after="0"/>
      </w:pPr>
      <w:r>
        <w:t xml:space="preserve">Depth of cover distributed as </w:t>
      </w:r>
    </w:p>
    <w:p w14:paraId="264847EE" w14:textId="77777777" w:rsidR="00584F50" w:rsidRDefault="00584F50" w:rsidP="006E2336">
      <w:pPr>
        <w:pStyle w:val="ListParagraph"/>
        <w:numPr>
          <w:ilvl w:val="3"/>
          <w:numId w:val="30"/>
        </w:numPr>
        <w:spacing w:before="0" w:after="0"/>
      </w:pPr>
      <w:r>
        <w:t>nan</w:t>
      </w:r>
    </w:p>
    <w:p w14:paraId="3DFC41AA" w14:textId="77777777" w:rsidR="00584F50" w:rsidRDefault="00584F50" w:rsidP="006E2336">
      <w:pPr>
        <w:pStyle w:val="ListParagraph"/>
        <w:numPr>
          <w:ilvl w:val="2"/>
          <w:numId w:val="30"/>
        </w:numPr>
        <w:spacing w:before="0" w:after="0"/>
      </w:pPr>
      <w:r>
        <w:t>Installation date between minimum of 1971-01-01 and maximum of 1971-01-01</w:t>
      </w:r>
    </w:p>
    <w:p w14:paraId="116FE62F" w14:textId="77777777" w:rsidR="00584F50" w:rsidRDefault="00584F50" w:rsidP="006E2336">
      <w:pPr>
        <w:pStyle w:val="ListParagraph"/>
        <w:numPr>
          <w:ilvl w:val="2"/>
          <w:numId w:val="30"/>
        </w:numPr>
        <w:spacing w:before="0" w:after="0"/>
      </w:pPr>
      <w:r>
        <w:t>Outside diameter of 4.5 in.</w:t>
      </w:r>
    </w:p>
    <w:p w14:paraId="0CDE613C" w14:textId="77777777" w:rsidR="00584F50" w:rsidRDefault="00584F50" w:rsidP="006E2336">
      <w:pPr>
        <w:pStyle w:val="ListParagraph"/>
        <w:numPr>
          <w:ilvl w:val="2"/>
          <w:numId w:val="30"/>
        </w:numPr>
        <w:spacing w:before="0" w:after="0"/>
      </w:pPr>
      <w:r>
        <w:t>Grade between minimum of 290.0 and maximum of 290.0 MPa</w:t>
      </w:r>
    </w:p>
    <w:p w14:paraId="4A44EB33" w14:textId="77777777" w:rsidR="00584F50" w:rsidRDefault="00584F50" w:rsidP="006E2336">
      <w:pPr>
        <w:pStyle w:val="ListParagraph"/>
        <w:numPr>
          <w:ilvl w:val="2"/>
          <w:numId w:val="30"/>
        </w:numPr>
        <w:spacing w:before="0" w:after="0"/>
      </w:pPr>
      <w:r>
        <w:t>Wall thickness between minimum of 3.18 and maximum of 6.02 mm</w:t>
      </w:r>
    </w:p>
    <w:p w14:paraId="50FFEA67" w14:textId="77777777" w:rsidR="00584F50" w:rsidRDefault="00584F50" w:rsidP="006E2336">
      <w:pPr>
        <w:pStyle w:val="ListParagraph"/>
        <w:numPr>
          <w:ilvl w:val="2"/>
          <w:numId w:val="30"/>
        </w:numPr>
        <w:spacing w:before="0" w:after="0"/>
      </w:pPr>
      <w:r>
        <w:t>Toughness between minimum of nan and maximum of nan J</w:t>
      </w:r>
    </w:p>
    <w:p w14:paraId="04D05A52" w14:textId="77777777" w:rsidR="00584F50" w:rsidRDefault="00584F50" w:rsidP="006E2336">
      <w:pPr>
        <w:pStyle w:val="ListParagraph"/>
        <w:numPr>
          <w:ilvl w:val="2"/>
          <w:numId w:val="30"/>
        </w:numPr>
        <w:spacing w:before="0" w:after="0"/>
      </w:pPr>
      <w:r>
        <w:t>Probability of failure given a hit between minimum of 1.386e-01 and maximum of 3.305e-01</w:t>
      </w:r>
    </w:p>
    <w:p w14:paraId="4825BAA7" w14:textId="77777777" w:rsidR="00584F50" w:rsidRDefault="00584F50" w:rsidP="006E2336">
      <w:pPr>
        <w:pStyle w:val="ListParagraph"/>
        <w:numPr>
          <w:ilvl w:val="2"/>
          <w:numId w:val="30"/>
        </w:numPr>
        <w:spacing w:before="0" w:after="0"/>
      </w:pPr>
      <w:r>
        <w:t>Class area location is/are 1.0.</w:t>
      </w:r>
    </w:p>
    <w:p w14:paraId="6A7681B7" w14:textId="77777777" w:rsidR="00584F50" w:rsidRDefault="00584F50" w:rsidP="006E2336">
      <w:pPr>
        <w:pStyle w:val="ListParagraph"/>
        <w:numPr>
          <w:ilvl w:val="1"/>
          <w:numId w:val="30"/>
        </w:numPr>
        <w:spacing w:before="0" w:after="0"/>
      </w:pPr>
      <w:r>
        <w:t>Consequence of failure distributed between minimum of $7.98 and maximum of $21.08MM</w:t>
      </w:r>
    </w:p>
    <w:p w14:paraId="5F5B3CA5" w14:textId="77777777" w:rsidR="00584F50" w:rsidRDefault="00584F50" w:rsidP="006E2336">
      <w:pPr>
        <w:pStyle w:val="ListParagraph"/>
        <w:numPr>
          <w:ilvl w:val="1"/>
          <w:numId w:val="30"/>
        </w:numPr>
        <w:spacing w:before="0" w:after="0"/>
      </w:pPr>
      <w:r>
        <w:t>Total length driven by Safety: 699.63 meters.</w:t>
      </w:r>
    </w:p>
    <w:p w14:paraId="4A3266C0" w14:textId="77777777" w:rsidR="00584F50" w:rsidRDefault="00584F50" w:rsidP="006E2336">
      <w:pPr>
        <w:pStyle w:val="ListParagraph"/>
        <w:numPr>
          <w:ilvl w:val="1"/>
          <w:numId w:val="30"/>
        </w:numPr>
        <w:spacing w:before="0" w:after="0"/>
      </w:pPr>
      <w:r>
        <w:t>Safety Cost distributed between minimum of $0.00 and maximum of $12.11MM:</w:t>
      </w:r>
    </w:p>
    <w:p w14:paraId="0A9CA14E" w14:textId="77777777" w:rsidR="00584F50" w:rsidRDefault="00584F50" w:rsidP="006E2336">
      <w:pPr>
        <w:pStyle w:val="ListParagraph"/>
        <w:numPr>
          <w:ilvl w:val="2"/>
          <w:numId w:val="30"/>
        </w:numPr>
        <w:spacing w:before="0" w:after="0"/>
      </w:pPr>
      <w:r>
        <w:t>Leak cost between minimum of $0.00 and maximum of $12.11MM</w:t>
      </w:r>
    </w:p>
    <w:p w14:paraId="35E4E0BD" w14:textId="77777777" w:rsidR="00584F50" w:rsidRDefault="00584F50" w:rsidP="006E2336">
      <w:pPr>
        <w:pStyle w:val="ListParagraph"/>
        <w:numPr>
          <w:ilvl w:val="2"/>
          <w:numId w:val="30"/>
        </w:numPr>
        <w:spacing w:before="0" w:after="0"/>
      </w:pPr>
      <w:r>
        <w:t>Leak scenario yielded 10.0 intersections with structures, with minimum of 1.26 and maximum of 1.26 of population impacted.</w:t>
      </w:r>
    </w:p>
    <w:p w14:paraId="288E7D5E" w14:textId="77777777" w:rsidR="00584F50" w:rsidRDefault="00584F50" w:rsidP="006E2336">
      <w:pPr>
        <w:pStyle w:val="ListParagraph"/>
        <w:numPr>
          <w:ilvl w:val="2"/>
          <w:numId w:val="30"/>
        </w:numPr>
        <w:spacing w:before="0" w:after="0"/>
      </w:pPr>
      <w:r>
        <w:t>Leak hazard radius distributed between minimum of 12.02 and maximum of 12.02 meters.</w:t>
      </w:r>
    </w:p>
    <w:p w14:paraId="7D6C364B" w14:textId="77777777" w:rsidR="00584F50" w:rsidRDefault="00584F50" w:rsidP="006E2336">
      <w:pPr>
        <w:pStyle w:val="ListParagraph"/>
        <w:numPr>
          <w:ilvl w:val="2"/>
          <w:numId w:val="30"/>
        </w:numPr>
        <w:spacing w:before="0" w:after="0"/>
      </w:pPr>
      <w:r>
        <w:t>Rupture cost between minimum of $0.00 and maximum of $12.11MM</w:t>
      </w:r>
    </w:p>
    <w:p w14:paraId="3B6BCF76" w14:textId="77777777" w:rsidR="00584F50" w:rsidRDefault="00584F50" w:rsidP="006E2336">
      <w:pPr>
        <w:pStyle w:val="ListParagraph"/>
        <w:numPr>
          <w:ilvl w:val="2"/>
          <w:numId w:val="30"/>
        </w:numPr>
        <w:spacing w:before="0" w:after="0"/>
      </w:pPr>
      <w:r>
        <w:t>Rupture scenario yielded 17.0 intersections with structures, with minimum of 1.26 and maximum of 1.26 of population impacted</w:t>
      </w:r>
    </w:p>
    <w:p w14:paraId="3202B138" w14:textId="77777777" w:rsidR="00584F50" w:rsidRDefault="00584F50" w:rsidP="006E2336">
      <w:pPr>
        <w:pStyle w:val="ListParagraph"/>
        <w:numPr>
          <w:ilvl w:val="2"/>
          <w:numId w:val="30"/>
        </w:numPr>
        <w:spacing w:before="0" w:after="0"/>
      </w:pPr>
      <w:r>
        <w:t>Rupture hazard radius distributed between minimum of 83.2 and maximum of 83.2 meters.</w:t>
      </w:r>
    </w:p>
    <w:p w14:paraId="2C557288" w14:textId="77777777" w:rsidR="00584F50" w:rsidRDefault="00584F50" w:rsidP="006E2336">
      <w:pPr>
        <w:pStyle w:val="ListParagraph"/>
        <w:numPr>
          <w:ilvl w:val="2"/>
          <w:numId w:val="30"/>
        </w:numPr>
        <w:spacing w:before="0" w:after="0"/>
      </w:pPr>
      <w:r>
        <w:t>Puncture cost between minimum of $0.00 and maximum of $12.11MM</w:t>
      </w:r>
    </w:p>
    <w:p w14:paraId="6517A64B" w14:textId="77777777" w:rsidR="00584F50" w:rsidRDefault="00584F50" w:rsidP="006E2336">
      <w:pPr>
        <w:pStyle w:val="ListParagraph"/>
        <w:numPr>
          <w:ilvl w:val="2"/>
          <w:numId w:val="30"/>
        </w:numPr>
        <w:spacing w:before="0" w:after="0"/>
      </w:pPr>
      <w:r>
        <w:t>Puncture scenario yielded 17.0 intersections with structures, with minimum of 1.26 and maximum of 1.26 of population impacted</w:t>
      </w:r>
    </w:p>
    <w:p w14:paraId="575371BF" w14:textId="77777777" w:rsidR="00584F50" w:rsidRDefault="00584F50" w:rsidP="006E2336">
      <w:pPr>
        <w:pStyle w:val="ListParagraph"/>
        <w:numPr>
          <w:ilvl w:val="2"/>
          <w:numId w:val="30"/>
        </w:numPr>
        <w:spacing w:before="0" w:after="0"/>
      </w:pPr>
      <w:r>
        <w:t>Puncture hazard radius distributed between minimum of 48.57 and maximum of 48.57 meters.</w:t>
      </w:r>
    </w:p>
    <w:p w14:paraId="373F98CF" w14:textId="77777777" w:rsidR="00584F50" w:rsidRDefault="00584F50" w:rsidP="006E2336">
      <w:pPr>
        <w:pStyle w:val="ListParagraph"/>
        <w:numPr>
          <w:ilvl w:val="2"/>
          <w:numId w:val="30"/>
        </w:numPr>
        <w:spacing w:before="0" w:after="0"/>
      </w:pPr>
      <w:r>
        <w:t>Product type is Condensate.</w:t>
      </w:r>
    </w:p>
    <w:p w14:paraId="1DD610AC" w14:textId="77777777" w:rsidR="00584F50" w:rsidRDefault="00584F50" w:rsidP="006E2336">
      <w:pPr>
        <w:pStyle w:val="ListParagraph"/>
        <w:numPr>
          <w:ilvl w:val="2"/>
          <w:numId w:val="30"/>
        </w:numPr>
        <w:spacing w:before="0" w:after="0"/>
      </w:pPr>
      <w:r>
        <w:t>Class area location is/are 1.0.</w:t>
      </w:r>
    </w:p>
    <w:p w14:paraId="384A574C" w14:textId="77777777" w:rsidR="00584F50" w:rsidRDefault="00584F50" w:rsidP="006E2336">
      <w:pPr>
        <w:pStyle w:val="ListParagraph"/>
        <w:numPr>
          <w:ilvl w:val="1"/>
          <w:numId w:val="30"/>
        </w:numPr>
        <w:spacing w:before="0" w:after="0"/>
      </w:pPr>
      <w:r>
        <w:t>Total length driven by Environmental: 51103.76 meters.</w:t>
      </w:r>
    </w:p>
    <w:p w14:paraId="1703DD06" w14:textId="77777777" w:rsidR="00584F50" w:rsidRDefault="00584F50" w:rsidP="006E2336">
      <w:pPr>
        <w:pStyle w:val="ListParagraph"/>
        <w:numPr>
          <w:ilvl w:val="1"/>
          <w:numId w:val="30"/>
        </w:numPr>
        <w:spacing w:before="0" w:after="0"/>
      </w:pPr>
      <w:r>
        <w:t>Environmental Cost distributed between minimum of $7.61 and maximum of $19.92MM:</w:t>
      </w:r>
    </w:p>
    <w:p w14:paraId="0A42DD90" w14:textId="77777777" w:rsidR="00584F50" w:rsidRDefault="00584F50" w:rsidP="006E2336">
      <w:pPr>
        <w:pStyle w:val="ListParagraph"/>
        <w:numPr>
          <w:ilvl w:val="2"/>
          <w:numId w:val="30"/>
        </w:numPr>
        <w:spacing w:before="0" w:after="0"/>
      </w:pPr>
      <w:r>
        <w:t>Leak cost between minimum of $0.21 and maximum of $0.48MM</w:t>
      </w:r>
    </w:p>
    <w:p w14:paraId="423AA17F" w14:textId="77777777" w:rsidR="00584F50" w:rsidRDefault="00584F50" w:rsidP="006E2336">
      <w:pPr>
        <w:pStyle w:val="ListParagraph"/>
        <w:numPr>
          <w:ilvl w:val="2"/>
          <w:numId w:val="30"/>
        </w:numPr>
        <w:spacing w:before="0" w:after="0"/>
      </w:pPr>
      <w:r>
        <w:t>Leak spill volume between a minimum of 1972.39 and maximum of 2702.49 gallons</w:t>
      </w:r>
    </w:p>
    <w:p w14:paraId="5E526A37" w14:textId="77777777" w:rsidR="00584F50" w:rsidRDefault="00584F50" w:rsidP="006E2336">
      <w:pPr>
        <w:pStyle w:val="ListParagraph"/>
        <w:numPr>
          <w:ilvl w:val="2"/>
          <w:numId w:val="30"/>
        </w:numPr>
        <w:spacing w:before="0" w:after="0"/>
      </w:pPr>
      <w:r>
        <w:lastRenderedPageBreak/>
        <w:t>Rupture cost between minimum of $27.31 and maximum of $62.82MM</w:t>
      </w:r>
    </w:p>
    <w:p w14:paraId="1AC19B19" w14:textId="77777777" w:rsidR="00584F50" w:rsidRDefault="00584F50" w:rsidP="006E2336">
      <w:pPr>
        <w:pStyle w:val="ListParagraph"/>
        <w:numPr>
          <w:ilvl w:val="2"/>
          <w:numId w:val="30"/>
        </w:numPr>
        <w:spacing w:before="0" w:after="0"/>
      </w:pPr>
      <w:r>
        <w:t>Rupture spill volume is between a minimum of 257682.32 and maximum of 353066.58 gallons</w:t>
      </w:r>
    </w:p>
    <w:p w14:paraId="1067BCC4" w14:textId="77777777" w:rsidR="00584F50" w:rsidRDefault="00584F50" w:rsidP="006E2336">
      <w:pPr>
        <w:pStyle w:val="ListParagraph"/>
        <w:numPr>
          <w:ilvl w:val="2"/>
          <w:numId w:val="30"/>
        </w:numPr>
        <w:spacing w:before="0" w:after="0"/>
      </w:pPr>
      <w:r>
        <w:t>Puncture cost between minimum of $6.87 and maximum of $15.80MM</w:t>
      </w:r>
    </w:p>
    <w:p w14:paraId="76C164E5" w14:textId="77777777" w:rsidR="00584F50" w:rsidRDefault="00584F50" w:rsidP="006E2336">
      <w:pPr>
        <w:pStyle w:val="ListParagraph"/>
        <w:numPr>
          <w:ilvl w:val="2"/>
          <w:numId w:val="30"/>
        </w:numPr>
        <w:spacing w:before="0" w:after="0"/>
      </w:pPr>
      <w:r>
        <w:t>Puncture spill volume is between a minimum of 64808.16 and maximum of 88797.7 gallons</w:t>
      </w:r>
    </w:p>
    <w:p w14:paraId="7448A025" w14:textId="77777777" w:rsidR="00584F50" w:rsidRDefault="00584F50" w:rsidP="006E2336">
      <w:pPr>
        <w:pStyle w:val="ListParagraph"/>
        <w:numPr>
          <w:ilvl w:val="0"/>
          <w:numId w:val="30"/>
        </w:numPr>
        <w:spacing w:before="0" w:after="0"/>
      </w:pPr>
      <w:r>
        <w:t>"MEDICINE RIVER JUNCTION TO RAVEN RIVER PUMP STATION NPS 8</w:t>
      </w:r>
    </w:p>
    <w:p w14:paraId="2134AE7E" w14:textId="77777777" w:rsidR="00584F50" w:rsidRDefault="00584F50" w:rsidP="006E2336">
      <w:pPr>
        <w:pStyle w:val="ListParagraph"/>
        <w:numPr>
          <w:ilvl w:val="1"/>
          <w:numId w:val="30"/>
        </w:numPr>
        <w:spacing w:before="0" w:after="0"/>
      </w:pPr>
      <w:r>
        <w:t>Total Cumulative Length (m):</w:t>
      </w:r>
      <w:r>
        <w:tab/>
        <w:t>38176.33</w:t>
      </w:r>
    </w:p>
    <w:p w14:paraId="7D16E5C5" w14:textId="77777777" w:rsidR="00584F50" w:rsidRDefault="00584F50" w:rsidP="006E2336">
      <w:pPr>
        <w:pStyle w:val="ListParagraph"/>
        <w:numPr>
          <w:ilvl w:val="1"/>
          <w:numId w:val="30"/>
        </w:numPr>
        <w:spacing w:before="0" w:after="0"/>
      </w:pPr>
      <w:r>
        <w:t>Likelihood of failure distributed between minimum of 1.156e-03 and maximum of 2.129e-03.</w:t>
      </w:r>
    </w:p>
    <w:p w14:paraId="7279BA23" w14:textId="77777777" w:rsidR="00584F50" w:rsidRDefault="00584F50" w:rsidP="006E2336">
      <w:pPr>
        <w:pStyle w:val="ListParagraph"/>
        <w:numPr>
          <w:ilvl w:val="2"/>
          <w:numId w:val="30"/>
        </w:numPr>
        <w:spacing w:before="0" w:after="0"/>
      </w:pPr>
      <w:r>
        <w:t xml:space="preserve">Land use distributed as </w:t>
      </w:r>
    </w:p>
    <w:p w14:paraId="42E6CF6B" w14:textId="77777777" w:rsidR="00584F50" w:rsidRDefault="00584F50" w:rsidP="006E2336">
      <w:pPr>
        <w:pStyle w:val="ListParagraph"/>
        <w:numPr>
          <w:ilvl w:val="3"/>
          <w:numId w:val="30"/>
        </w:numPr>
        <w:spacing w:before="0" w:after="0"/>
      </w:pPr>
      <w:r>
        <w:t>Agricultural: 38,176.33</w:t>
      </w:r>
    </w:p>
    <w:p w14:paraId="2BB01BB5" w14:textId="77777777" w:rsidR="00584F50" w:rsidRDefault="00584F50" w:rsidP="006E2336">
      <w:pPr>
        <w:pStyle w:val="ListParagraph"/>
        <w:numPr>
          <w:ilvl w:val="2"/>
          <w:numId w:val="30"/>
        </w:numPr>
        <w:spacing w:before="0" w:after="0"/>
      </w:pPr>
      <w:r>
        <w:t xml:space="preserve">Depth of cover distributed as </w:t>
      </w:r>
    </w:p>
    <w:p w14:paraId="1E23AE72" w14:textId="77777777" w:rsidR="00584F50" w:rsidRDefault="00584F50" w:rsidP="006E2336">
      <w:pPr>
        <w:pStyle w:val="ListParagraph"/>
        <w:numPr>
          <w:ilvl w:val="3"/>
          <w:numId w:val="30"/>
        </w:numPr>
        <w:spacing w:before="0" w:after="0"/>
      </w:pPr>
      <w:r>
        <w:t>&gt;= 0.91 to &lt; 1.22m: 38,176.33</w:t>
      </w:r>
    </w:p>
    <w:p w14:paraId="59E80E06" w14:textId="77777777" w:rsidR="00584F50" w:rsidRDefault="00584F50" w:rsidP="006E2336">
      <w:pPr>
        <w:pStyle w:val="ListParagraph"/>
        <w:numPr>
          <w:ilvl w:val="2"/>
          <w:numId w:val="30"/>
        </w:numPr>
        <w:spacing w:before="0" w:after="0"/>
      </w:pPr>
      <w:r>
        <w:t>Installation date between minimum of 1990-01-01 and maximum of 1990-01-01</w:t>
      </w:r>
    </w:p>
    <w:p w14:paraId="366EE861" w14:textId="77777777" w:rsidR="00584F50" w:rsidRDefault="00584F50" w:rsidP="006E2336">
      <w:pPr>
        <w:pStyle w:val="ListParagraph"/>
        <w:numPr>
          <w:ilvl w:val="2"/>
          <w:numId w:val="30"/>
        </w:numPr>
        <w:spacing w:before="0" w:after="0"/>
      </w:pPr>
      <w:r>
        <w:t>Outside diameter of 8.625 in.</w:t>
      </w:r>
    </w:p>
    <w:p w14:paraId="57D58FCD" w14:textId="77777777" w:rsidR="00584F50" w:rsidRDefault="00584F50" w:rsidP="006E2336">
      <w:pPr>
        <w:pStyle w:val="ListParagraph"/>
        <w:numPr>
          <w:ilvl w:val="2"/>
          <w:numId w:val="30"/>
        </w:numPr>
        <w:spacing w:before="0" w:after="0"/>
      </w:pPr>
      <w:r>
        <w:t>Grade between minimum of 359.0 and maximum of 359.0 MPa</w:t>
      </w:r>
    </w:p>
    <w:p w14:paraId="36FA9F03" w14:textId="77777777" w:rsidR="00584F50" w:rsidRDefault="00584F50" w:rsidP="006E2336">
      <w:pPr>
        <w:pStyle w:val="ListParagraph"/>
        <w:numPr>
          <w:ilvl w:val="2"/>
          <w:numId w:val="30"/>
        </w:numPr>
        <w:spacing w:before="0" w:after="0"/>
      </w:pPr>
      <w:r>
        <w:t>Wall thickness between minimum of 4.78 and maximum of 7.04 mm</w:t>
      </w:r>
    </w:p>
    <w:p w14:paraId="47B31360" w14:textId="77777777" w:rsidR="00584F50" w:rsidRDefault="00584F50" w:rsidP="006E2336">
      <w:pPr>
        <w:pStyle w:val="ListParagraph"/>
        <w:numPr>
          <w:ilvl w:val="2"/>
          <w:numId w:val="30"/>
        </w:numPr>
        <w:spacing w:before="0" w:after="0"/>
      </w:pPr>
      <w:r>
        <w:t>Toughness between minimum of nan and maximum of nan J</w:t>
      </w:r>
    </w:p>
    <w:p w14:paraId="3BFB292F" w14:textId="77777777" w:rsidR="00584F50" w:rsidRDefault="00584F50" w:rsidP="006E2336">
      <w:pPr>
        <w:pStyle w:val="ListParagraph"/>
        <w:numPr>
          <w:ilvl w:val="2"/>
          <w:numId w:val="30"/>
        </w:numPr>
        <w:spacing w:before="0" w:after="0"/>
      </w:pPr>
      <w:r>
        <w:t>Probability of failure given a hit between minimum of 8.676e-02 and maximum of 1.598e-01</w:t>
      </w:r>
    </w:p>
    <w:p w14:paraId="2D67CBB7" w14:textId="77777777" w:rsidR="00584F50" w:rsidRDefault="00584F50" w:rsidP="006E2336">
      <w:pPr>
        <w:pStyle w:val="ListParagraph"/>
        <w:numPr>
          <w:ilvl w:val="2"/>
          <w:numId w:val="30"/>
        </w:numPr>
        <w:spacing w:before="0" w:after="0"/>
      </w:pPr>
      <w:r>
        <w:t>Class area location is/are 1.0.</w:t>
      </w:r>
    </w:p>
    <w:p w14:paraId="01FEE494" w14:textId="77777777" w:rsidR="00584F50" w:rsidRDefault="00584F50" w:rsidP="006E2336">
      <w:pPr>
        <w:pStyle w:val="ListParagraph"/>
        <w:numPr>
          <w:ilvl w:val="1"/>
          <w:numId w:val="30"/>
        </w:numPr>
        <w:spacing w:before="0" w:after="0"/>
      </w:pPr>
      <w:r>
        <w:t>Consequence of failure distributed between minimum of $11.52 and maximum of $33.07MM</w:t>
      </w:r>
    </w:p>
    <w:p w14:paraId="2A93C4FA" w14:textId="77777777" w:rsidR="00584F50" w:rsidRDefault="00584F50" w:rsidP="006E2336">
      <w:pPr>
        <w:pStyle w:val="ListParagraph"/>
        <w:numPr>
          <w:ilvl w:val="1"/>
          <w:numId w:val="30"/>
        </w:numPr>
        <w:spacing w:before="0" w:after="0"/>
      </w:pPr>
      <w:r>
        <w:t>Total length driven by Safety: 97.27 meters.</w:t>
      </w:r>
    </w:p>
    <w:p w14:paraId="01F8820B" w14:textId="77777777" w:rsidR="00584F50" w:rsidRDefault="00584F50" w:rsidP="006E2336">
      <w:pPr>
        <w:pStyle w:val="ListParagraph"/>
        <w:numPr>
          <w:ilvl w:val="1"/>
          <w:numId w:val="30"/>
        </w:numPr>
        <w:spacing w:before="0" w:after="0"/>
      </w:pPr>
      <w:r>
        <w:t>Safety Cost distributed between minimum of $0.00 and maximum of $20.27MM:</w:t>
      </w:r>
    </w:p>
    <w:p w14:paraId="35A19499" w14:textId="77777777" w:rsidR="00584F50" w:rsidRDefault="00584F50" w:rsidP="006E2336">
      <w:pPr>
        <w:pStyle w:val="ListParagraph"/>
        <w:numPr>
          <w:ilvl w:val="2"/>
          <w:numId w:val="30"/>
        </w:numPr>
        <w:spacing w:before="0" w:after="0"/>
      </w:pPr>
      <w:r>
        <w:t>Leak cost between minimum of $0.00 and maximum of $0.00MM</w:t>
      </w:r>
    </w:p>
    <w:p w14:paraId="12CE78B2" w14:textId="77777777" w:rsidR="00584F50" w:rsidRDefault="00584F50" w:rsidP="006E2336">
      <w:pPr>
        <w:pStyle w:val="ListParagraph"/>
        <w:numPr>
          <w:ilvl w:val="2"/>
          <w:numId w:val="30"/>
        </w:numPr>
        <w:spacing w:before="0" w:after="0"/>
      </w:pPr>
      <w:r>
        <w:t>Leak scenario yielded 11.0 intersections with structures, with minimum of 0.0 and maximum of 0.0 of population impacted.</w:t>
      </w:r>
    </w:p>
    <w:p w14:paraId="15F8F73E" w14:textId="77777777" w:rsidR="00584F50" w:rsidRDefault="00584F50" w:rsidP="006E2336">
      <w:pPr>
        <w:pStyle w:val="ListParagraph"/>
        <w:numPr>
          <w:ilvl w:val="2"/>
          <w:numId w:val="30"/>
        </w:numPr>
        <w:spacing w:before="0" w:after="0"/>
      </w:pPr>
      <w:r>
        <w:t>Leak hazard radius distributed between minimum of 12.03 and maximum of 12.03 meters.</w:t>
      </w:r>
    </w:p>
    <w:p w14:paraId="0B31D04E" w14:textId="77777777" w:rsidR="00584F50" w:rsidRDefault="00584F50" w:rsidP="006E2336">
      <w:pPr>
        <w:pStyle w:val="ListParagraph"/>
        <w:numPr>
          <w:ilvl w:val="2"/>
          <w:numId w:val="30"/>
        </w:numPr>
        <w:spacing w:before="0" w:after="0"/>
      </w:pPr>
      <w:r>
        <w:t>Rupture cost between minimum of $0.00 and maximum of $43.78MM</w:t>
      </w:r>
    </w:p>
    <w:p w14:paraId="1110FE74" w14:textId="77777777" w:rsidR="00584F50" w:rsidRDefault="00584F50" w:rsidP="006E2336">
      <w:pPr>
        <w:pStyle w:val="ListParagraph"/>
        <w:numPr>
          <w:ilvl w:val="2"/>
          <w:numId w:val="30"/>
        </w:numPr>
        <w:spacing w:before="0" w:after="0"/>
      </w:pPr>
      <w:r>
        <w:t>Rupture scenario yielded 71.0 intersections with structures, with minimum of 0.0 and maximum of 4.56 of population impacted</w:t>
      </w:r>
    </w:p>
    <w:p w14:paraId="53FE71DF" w14:textId="77777777" w:rsidR="00584F50" w:rsidRDefault="00584F50" w:rsidP="006E2336">
      <w:pPr>
        <w:pStyle w:val="ListParagraph"/>
        <w:numPr>
          <w:ilvl w:val="2"/>
          <w:numId w:val="30"/>
        </w:numPr>
        <w:spacing w:before="0" w:after="0"/>
      </w:pPr>
      <w:r>
        <w:t>Rupture hazard radius distributed between minimum of 138.23 and maximum of 138.23 meters.</w:t>
      </w:r>
    </w:p>
    <w:p w14:paraId="636347A9" w14:textId="77777777" w:rsidR="00584F50" w:rsidRDefault="00584F50" w:rsidP="006E2336">
      <w:pPr>
        <w:pStyle w:val="ListParagraph"/>
        <w:numPr>
          <w:ilvl w:val="2"/>
          <w:numId w:val="30"/>
        </w:numPr>
        <w:spacing w:before="0" w:after="0"/>
      </w:pPr>
      <w:r>
        <w:t>Puncture cost between minimum of $0.00 and maximum of $21.89MM</w:t>
      </w:r>
    </w:p>
    <w:p w14:paraId="72C0FB74" w14:textId="77777777" w:rsidR="00584F50" w:rsidRDefault="00584F50" w:rsidP="006E2336">
      <w:pPr>
        <w:pStyle w:val="ListParagraph"/>
        <w:numPr>
          <w:ilvl w:val="2"/>
          <w:numId w:val="30"/>
        </w:numPr>
        <w:spacing w:before="0" w:after="0"/>
      </w:pPr>
      <w:r>
        <w:t>Puncture scenario yielded 35.0 intersections with structures, with minimum of 0.0 and maximum of 2.28 of population impacted</w:t>
      </w:r>
    </w:p>
    <w:p w14:paraId="707B81E8" w14:textId="77777777" w:rsidR="00584F50" w:rsidRDefault="00584F50" w:rsidP="006E2336">
      <w:pPr>
        <w:pStyle w:val="ListParagraph"/>
        <w:numPr>
          <w:ilvl w:val="2"/>
          <w:numId w:val="30"/>
        </w:numPr>
        <w:spacing w:before="0" w:after="0"/>
      </w:pPr>
      <w:r>
        <w:t>Puncture hazard radius distributed between minimum of 48.58 and maximum of 48.58 meters.</w:t>
      </w:r>
    </w:p>
    <w:p w14:paraId="4D33895B" w14:textId="77777777" w:rsidR="00584F50" w:rsidRDefault="00584F50" w:rsidP="006E2336">
      <w:pPr>
        <w:pStyle w:val="ListParagraph"/>
        <w:numPr>
          <w:ilvl w:val="2"/>
          <w:numId w:val="30"/>
        </w:numPr>
        <w:spacing w:before="0" w:after="0"/>
      </w:pPr>
      <w:r>
        <w:t>Product type is LVP Products.</w:t>
      </w:r>
    </w:p>
    <w:p w14:paraId="4D294D70" w14:textId="77777777" w:rsidR="00584F50" w:rsidRDefault="00584F50" w:rsidP="006E2336">
      <w:pPr>
        <w:pStyle w:val="ListParagraph"/>
        <w:numPr>
          <w:ilvl w:val="2"/>
          <w:numId w:val="30"/>
        </w:numPr>
        <w:spacing w:before="0" w:after="0"/>
      </w:pPr>
      <w:r>
        <w:t>Class area location is/are 1.0.</w:t>
      </w:r>
    </w:p>
    <w:p w14:paraId="448C924F" w14:textId="77777777" w:rsidR="00584F50" w:rsidRDefault="00584F50" w:rsidP="006E2336">
      <w:pPr>
        <w:pStyle w:val="ListParagraph"/>
        <w:numPr>
          <w:ilvl w:val="1"/>
          <w:numId w:val="30"/>
        </w:numPr>
        <w:spacing w:before="0" w:after="0"/>
      </w:pPr>
      <w:r>
        <w:t>Total length driven by Environmental: 38079.06 meters.</w:t>
      </w:r>
    </w:p>
    <w:p w14:paraId="5FD5CB9F" w14:textId="77777777" w:rsidR="00584F50" w:rsidRDefault="00584F50" w:rsidP="006E2336">
      <w:pPr>
        <w:pStyle w:val="ListParagraph"/>
        <w:numPr>
          <w:ilvl w:val="1"/>
          <w:numId w:val="30"/>
        </w:numPr>
        <w:spacing w:before="0" w:after="0"/>
      </w:pPr>
      <w:r>
        <w:t>Environmental Cost distributed between minimum of $11.19 and maximum of $24.23MM:</w:t>
      </w:r>
    </w:p>
    <w:p w14:paraId="27F17452" w14:textId="77777777" w:rsidR="00584F50" w:rsidRDefault="00584F50" w:rsidP="006E2336">
      <w:pPr>
        <w:pStyle w:val="ListParagraph"/>
        <w:numPr>
          <w:ilvl w:val="2"/>
          <w:numId w:val="30"/>
        </w:numPr>
        <w:spacing w:before="0" w:after="0"/>
      </w:pPr>
      <w:r>
        <w:t>Leak cost between minimum of $0.21 and maximum of $0.45MM</w:t>
      </w:r>
    </w:p>
    <w:p w14:paraId="7508344B" w14:textId="77777777" w:rsidR="00584F50" w:rsidRDefault="00584F50" w:rsidP="006E2336">
      <w:pPr>
        <w:pStyle w:val="ListParagraph"/>
        <w:numPr>
          <w:ilvl w:val="2"/>
          <w:numId w:val="30"/>
        </w:numPr>
        <w:spacing w:before="0" w:after="0"/>
      </w:pPr>
      <w:r>
        <w:t>Leak spill volume between a minimum of 1973.49 and maximum of 2539.14 gallons</w:t>
      </w:r>
    </w:p>
    <w:p w14:paraId="56CB1E86" w14:textId="77777777" w:rsidR="00584F50" w:rsidRDefault="00584F50" w:rsidP="006E2336">
      <w:pPr>
        <w:pStyle w:val="ListParagraph"/>
        <w:numPr>
          <w:ilvl w:val="2"/>
          <w:numId w:val="30"/>
        </w:numPr>
        <w:spacing w:before="0" w:after="0"/>
      </w:pPr>
      <w:r>
        <w:t>Rupture cost between minimum of $100.39 and maximum of $216.59MM</w:t>
      </w:r>
    </w:p>
    <w:p w14:paraId="495EEF7E" w14:textId="77777777" w:rsidR="00584F50" w:rsidRDefault="00584F50" w:rsidP="006E2336">
      <w:pPr>
        <w:pStyle w:val="ListParagraph"/>
        <w:numPr>
          <w:ilvl w:val="2"/>
          <w:numId w:val="30"/>
        </w:numPr>
        <w:spacing w:before="0" w:after="0"/>
      </w:pPr>
      <w:r>
        <w:lastRenderedPageBreak/>
        <w:t>Rupture spill volume is between a minimum of 947155.24 and maximum of 1218631.01 gallons</w:t>
      </w:r>
    </w:p>
    <w:p w14:paraId="5A16956E" w14:textId="77777777" w:rsidR="00584F50" w:rsidRDefault="00584F50" w:rsidP="006E2336">
      <w:pPr>
        <w:pStyle w:val="ListParagraph"/>
        <w:numPr>
          <w:ilvl w:val="2"/>
          <w:numId w:val="30"/>
        </w:numPr>
        <w:spacing w:before="0" w:after="0"/>
      </w:pPr>
      <w:r>
        <w:t>Puncture cost between minimum of $6.87 and maximum of $14.83MM</w:t>
      </w:r>
    </w:p>
    <w:p w14:paraId="2F6F82F1" w14:textId="77777777" w:rsidR="00584F50" w:rsidRDefault="00584F50" w:rsidP="006E2336">
      <w:pPr>
        <w:pStyle w:val="ListParagraph"/>
        <w:numPr>
          <w:ilvl w:val="2"/>
          <w:numId w:val="30"/>
        </w:numPr>
        <w:spacing w:before="0" w:after="0"/>
      </w:pPr>
      <w:r>
        <w:t>Puncture spill volume is between a minimum of 64844.49 and maximum of 83430.36 gallons</w:t>
      </w:r>
    </w:p>
    <w:p w14:paraId="63FF1331" w14:textId="77777777" w:rsidR="00584F50" w:rsidRDefault="00584F50" w:rsidP="006E2336">
      <w:pPr>
        <w:pStyle w:val="ListParagraph"/>
        <w:numPr>
          <w:ilvl w:val="0"/>
          <w:numId w:val="30"/>
        </w:numPr>
        <w:spacing w:before="0" w:after="0"/>
      </w:pPr>
      <w:r>
        <w:t>"UTIKUMA TO EDMONTON NPS 24</w:t>
      </w:r>
    </w:p>
    <w:p w14:paraId="4B902F1E" w14:textId="77777777" w:rsidR="00584F50" w:rsidRDefault="00584F50" w:rsidP="006E2336">
      <w:pPr>
        <w:pStyle w:val="ListParagraph"/>
        <w:numPr>
          <w:ilvl w:val="1"/>
          <w:numId w:val="30"/>
        </w:numPr>
        <w:spacing w:before="0" w:after="0"/>
      </w:pPr>
      <w:r>
        <w:t>Total Cumulative Length (m):</w:t>
      </w:r>
      <w:r>
        <w:tab/>
        <w:t>36740.4</w:t>
      </w:r>
    </w:p>
    <w:p w14:paraId="756C7673" w14:textId="77777777" w:rsidR="00584F50" w:rsidRDefault="00584F50" w:rsidP="006E2336">
      <w:pPr>
        <w:pStyle w:val="ListParagraph"/>
        <w:numPr>
          <w:ilvl w:val="1"/>
          <w:numId w:val="30"/>
        </w:numPr>
        <w:spacing w:before="0" w:after="0"/>
      </w:pPr>
      <w:r>
        <w:t>Likelihood of failure distributed between minimum of 1.129e-03 and maximum of 1.618e-02.</w:t>
      </w:r>
    </w:p>
    <w:p w14:paraId="5D0910D6" w14:textId="77777777" w:rsidR="00584F50" w:rsidRDefault="00584F50" w:rsidP="006E2336">
      <w:pPr>
        <w:pStyle w:val="ListParagraph"/>
        <w:numPr>
          <w:ilvl w:val="2"/>
          <w:numId w:val="30"/>
        </w:numPr>
        <w:spacing w:before="0" w:after="0"/>
      </w:pPr>
      <w:r>
        <w:t xml:space="preserve">Land use distributed as </w:t>
      </w:r>
    </w:p>
    <w:p w14:paraId="3FD7D3B5" w14:textId="77777777" w:rsidR="00584F50" w:rsidRDefault="00584F50" w:rsidP="006E2336">
      <w:pPr>
        <w:pStyle w:val="ListParagraph"/>
        <w:numPr>
          <w:ilvl w:val="3"/>
          <w:numId w:val="30"/>
        </w:numPr>
        <w:spacing w:before="0" w:after="0"/>
      </w:pPr>
      <w:r>
        <w:t>Agricultural: 35,891.49</w:t>
      </w:r>
    </w:p>
    <w:p w14:paraId="55E1AB28" w14:textId="77777777" w:rsidR="00584F50" w:rsidRDefault="00584F50" w:rsidP="006E2336">
      <w:pPr>
        <w:pStyle w:val="ListParagraph"/>
        <w:numPr>
          <w:ilvl w:val="3"/>
          <w:numId w:val="30"/>
        </w:numPr>
        <w:spacing w:before="0" w:after="0"/>
      </w:pPr>
      <w:r>
        <w:t>Forested: 755.99</w:t>
      </w:r>
    </w:p>
    <w:p w14:paraId="4D7006A8" w14:textId="77777777" w:rsidR="00584F50" w:rsidRDefault="00584F50" w:rsidP="006E2336">
      <w:pPr>
        <w:pStyle w:val="ListParagraph"/>
        <w:numPr>
          <w:ilvl w:val="3"/>
          <w:numId w:val="30"/>
        </w:numPr>
        <w:spacing w:before="0" w:after="0"/>
      </w:pPr>
      <w:r>
        <w:t>High Density Residential: 4.54</w:t>
      </w:r>
    </w:p>
    <w:p w14:paraId="5DBC2ECD" w14:textId="77777777" w:rsidR="00584F50" w:rsidRDefault="00584F50" w:rsidP="006E2336">
      <w:pPr>
        <w:pStyle w:val="ListParagraph"/>
        <w:numPr>
          <w:ilvl w:val="3"/>
          <w:numId w:val="30"/>
        </w:numPr>
        <w:spacing w:before="0" w:after="0"/>
      </w:pPr>
      <w:r>
        <w:t>Remote: 81.29</w:t>
      </w:r>
    </w:p>
    <w:p w14:paraId="175C4B29" w14:textId="77777777" w:rsidR="00584F50" w:rsidRDefault="00584F50" w:rsidP="006E2336">
      <w:pPr>
        <w:pStyle w:val="ListParagraph"/>
        <w:numPr>
          <w:ilvl w:val="3"/>
          <w:numId w:val="30"/>
        </w:numPr>
        <w:spacing w:before="0" w:after="0"/>
      </w:pPr>
      <w:r>
        <w:t>Water Course: 7.10</w:t>
      </w:r>
    </w:p>
    <w:p w14:paraId="4ABC31D2" w14:textId="77777777" w:rsidR="00584F50" w:rsidRDefault="00584F50" w:rsidP="006E2336">
      <w:pPr>
        <w:pStyle w:val="ListParagraph"/>
        <w:numPr>
          <w:ilvl w:val="2"/>
          <w:numId w:val="30"/>
        </w:numPr>
        <w:spacing w:before="0" w:after="0"/>
      </w:pPr>
      <w:r>
        <w:t xml:space="preserve">Depth of cover distributed as </w:t>
      </w:r>
    </w:p>
    <w:p w14:paraId="30D01B88" w14:textId="77777777" w:rsidR="00584F50" w:rsidRDefault="00584F50" w:rsidP="006E2336">
      <w:pPr>
        <w:pStyle w:val="ListParagraph"/>
        <w:numPr>
          <w:ilvl w:val="3"/>
          <w:numId w:val="30"/>
        </w:numPr>
        <w:spacing w:before="0" w:after="0"/>
      </w:pPr>
      <w:r>
        <w:t>&lt; 0.24m: 22.81, &gt;= 0.24 to &lt; 0.30m: 7.01, &gt;= 0.30 to &lt; 0.37m: 38.72, &gt;= 0.37 to &lt; 0.43m: 86.22, &gt;= 0.43 to &lt; 0.49m: 212.65, &gt;= 0.49 to &lt; 0.55m: 301.79, &gt;= 0.55 to &lt; 0.61m: 261.29, &gt;= 0.61 to &lt; 0.67m: 293.19, &gt;= 0.67 to &lt; 0.76m: 699.85, &gt;= 0.76 to &lt; 0.91m: 1,250.26, &gt;= 0.91 to &lt; 1.22m: 19,960.71, &gt;= 1.22 to &lt; 1.83m: 13,605.91</w:t>
      </w:r>
    </w:p>
    <w:p w14:paraId="3ABD0CDE" w14:textId="77777777" w:rsidR="00584F50" w:rsidRDefault="00584F50" w:rsidP="006E2336">
      <w:pPr>
        <w:pStyle w:val="ListParagraph"/>
        <w:numPr>
          <w:ilvl w:val="2"/>
          <w:numId w:val="30"/>
        </w:numPr>
        <w:spacing w:before="0" w:after="0"/>
      </w:pPr>
      <w:r>
        <w:t>Installation date between minimum of 1967-01-01 and maximum of 1994-01-01</w:t>
      </w:r>
    </w:p>
    <w:p w14:paraId="01A38009" w14:textId="77777777" w:rsidR="00584F50" w:rsidRDefault="00584F50" w:rsidP="006E2336">
      <w:pPr>
        <w:pStyle w:val="ListParagraph"/>
        <w:numPr>
          <w:ilvl w:val="2"/>
          <w:numId w:val="30"/>
        </w:numPr>
        <w:spacing w:before="0" w:after="0"/>
      </w:pPr>
      <w:r>
        <w:t>Outside diameter of 24.0 in.</w:t>
      </w:r>
    </w:p>
    <w:p w14:paraId="78739582" w14:textId="77777777" w:rsidR="00584F50" w:rsidRDefault="00584F50" w:rsidP="006E2336">
      <w:pPr>
        <w:pStyle w:val="ListParagraph"/>
        <w:numPr>
          <w:ilvl w:val="2"/>
          <w:numId w:val="30"/>
        </w:numPr>
        <w:spacing w:before="0" w:after="0"/>
      </w:pPr>
      <w:r>
        <w:t>Grade between minimum of 359.0 and maximum of 414.0 MPa</w:t>
      </w:r>
    </w:p>
    <w:p w14:paraId="053B9DEF" w14:textId="77777777" w:rsidR="00584F50" w:rsidRDefault="00584F50" w:rsidP="006E2336">
      <w:pPr>
        <w:pStyle w:val="ListParagraph"/>
        <w:numPr>
          <w:ilvl w:val="2"/>
          <w:numId w:val="30"/>
        </w:numPr>
        <w:spacing w:before="0" w:after="0"/>
      </w:pPr>
      <w:r>
        <w:t>Wall thickness between minimum of 6.35 and maximum of 12.7 mm</w:t>
      </w:r>
    </w:p>
    <w:p w14:paraId="5B2682A9" w14:textId="77777777" w:rsidR="00584F50" w:rsidRDefault="00584F50" w:rsidP="006E2336">
      <w:pPr>
        <w:pStyle w:val="ListParagraph"/>
        <w:numPr>
          <w:ilvl w:val="2"/>
          <w:numId w:val="30"/>
        </w:numPr>
        <w:spacing w:before="0" w:after="0"/>
      </w:pPr>
      <w:r>
        <w:t>Toughness between minimum of 12.4 and maximum of 12.4 J</w:t>
      </w:r>
    </w:p>
    <w:p w14:paraId="6F6F6702" w14:textId="77777777" w:rsidR="00584F50" w:rsidRDefault="00584F50" w:rsidP="006E2336">
      <w:pPr>
        <w:pStyle w:val="ListParagraph"/>
        <w:numPr>
          <w:ilvl w:val="2"/>
          <w:numId w:val="30"/>
        </w:numPr>
        <w:spacing w:before="0" w:after="0"/>
      </w:pPr>
      <w:r>
        <w:t>Probability of failure given a hit between minimum of 1.999e-02 and maximum of 9.716e-02</w:t>
      </w:r>
    </w:p>
    <w:p w14:paraId="1FCF9ADC" w14:textId="77777777" w:rsidR="00584F50" w:rsidRDefault="00584F50" w:rsidP="006E2336">
      <w:pPr>
        <w:pStyle w:val="ListParagraph"/>
        <w:numPr>
          <w:ilvl w:val="2"/>
          <w:numId w:val="30"/>
        </w:numPr>
        <w:spacing w:before="0" w:after="0"/>
      </w:pPr>
      <w:r>
        <w:t>Class area location is/are 1.0, 2.0.</w:t>
      </w:r>
    </w:p>
    <w:p w14:paraId="7A74A962" w14:textId="77777777" w:rsidR="00584F50" w:rsidRDefault="00584F50" w:rsidP="006E2336">
      <w:pPr>
        <w:pStyle w:val="ListParagraph"/>
        <w:numPr>
          <w:ilvl w:val="1"/>
          <w:numId w:val="30"/>
        </w:numPr>
        <w:spacing w:before="0" w:after="0"/>
      </w:pPr>
      <w:r>
        <w:t>Consequence of failure distributed between minimum of $7.57 and maximum of $89.87MM</w:t>
      </w:r>
    </w:p>
    <w:p w14:paraId="68930F08" w14:textId="77777777" w:rsidR="00584F50" w:rsidRDefault="00584F50" w:rsidP="006E2336">
      <w:pPr>
        <w:pStyle w:val="ListParagraph"/>
        <w:numPr>
          <w:ilvl w:val="1"/>
          <w:numId w:val="30"/>
        </w:numPr>
        <w:spacing w:before="0" w:after="0"/>
      </w:pPr>
      <w:r>
        <w:t>Total length driven by Safety: 1912.53 meters.</w:t>
      </w:r>
    </w:p>
    <w:p w14:paraId="6CB49E9D" w14:textId="77777777" w:rsidR="00584F50" w:rsidRDefault="00584F50" w:rsidP="006E2336">
      <w:pPr>
        <w:pStyle w:val="ListParagraph"/>
        <w:numPr>
          <w:ilvl w:val="1"/>
          <w:numId w:val="30"/>
        </w:numPr>
        <w:spacing w:before="0" w:after="0"/>
      </w:pPr>
      <w:r>
        <w:t>Safety Cost distributed between minimum of $0.00 and maximum of $77.24MM:</w:t>
      </w:r>
    </w:p>
    <w:p w14:paraId="6835DEC6" w14:textId="77777777" w:rsidR="00584F50" w:rsidRDefault="00584F50" w:rsidP="006E2336">
      <w:pPr>
        <w:pStyle w:val="ListParagraph"/>
        <w:numPr>
          <w:ilvl w:val="2"/>
          <w:numId w:val="30"/>
        </w:numPr>
        <w:spacing w:before="0" w:after="0"/>
      </w:pPr>
      <w:r>
        <w:t>Leak cost between minimum of $0.00 and maximum of $21.89MM</w:t>
      </w:r>
    </w:p>
    <w:p w14:paraId="75B047F0" w14:textId="77777777" w:rsidR="00584F50" w:rsidRDefault="00584F50" w:rsidP="006E2336">
      <w:pPr>
        <w:pStyle w:val="ListParagraph"/>
        <w:numPr>
          <w:ilvl w:val="2"/>
          <w:numId w:val="30"/>
        </w:numPr>
        <w:spacing w:before="0" w:after="0"/>
      </w:pPr>
      <w:r>
        <w:t>Leak scenario yielded 644.0 intersections with structures, with minimum of 0.0 and maximum of 2.28 of population impacted.</w:t>
      </w:r>
    </w:p>
    <w:p w14:paraId="06C4C59E" w14:textId="77777777" w:rsidR="00584F50" w:rsidRDefault="00584F50" w:rsidP="006E2336">
      <w:pPr>
        <w:pStyle w:val="ListParagraph"/>
        <w:numPr>
          <w:ilvl w:val="2"/>
          <w:numId w:val="30"/>
        </w:numPr>
        <w:spacing w:before="0" w:after="0"/>
      </w:pPr>
      <w:r>
        <w:t>Leak hazard radius distributed between minimum of 3.59 and maximum of 3.59 meters.</w:t>
      </w:r>
    </w:p>
    <w:p w14:paraId="45DDE297" w14:textId="77777777" w:rsidR="00584F50" w:rsidRDefault="00584F50" w:rsidP="006E2336">
      <w:pPr>
        <w:pStyle w:val="ListParagraph"/>
        <w:numPr>
          <w:ilvl w:val="2"/>
          <w:numId w:val="30"/>
        </w:numPr>
        <w:spacing w:before="0" w:after="0"/>
      </w:pPr>
      <w:r>
        <w:t>Rupture cost between minimum of $0.00 and maximum of $919.30MM</w:t>
      </w:r>
    </w:p>
    <w:p w14:paraId="6C4A8A6D" w14:textId="77777777" w:rsidR="00584F50" w:rsidRDefault="00584F50" w:rsidP="006E2336">
      <w:pPr>
        <w:pStyle w:val="ListParagraph"/>
        <w:numPr>
          <w:ilvl w:val="2"/>
          <w:numId w:val="30"/>
        </w:numPr>
        <w:spacing w:before="0" w:after="0"/>
      </w:pPr>
      <w:r>
        <w:t>Rupture scenario yielded 346.0 intersections with structures, with minimum of 0.0 and maximum of 95.76 of population impacted</w:t>
      </w:r>
    </w:p>
    <w:p w14:paraId="02AD740F" w14:textId="77777777" w:rsidR="00584F50" w:rsidRDefault="00584F50" w:rsidP="006E2336">
      <w:pPr>
        <w:pStyle w:val="ListParagraph"/>
        <w:numPr>
          <w:ilvl w:val="2"/>
          <w:numId w:val="30"/>
        </w:numPr>
        <w:spacing w:before="0" w:after="0"/>
      </w:pPr>
      <w:r>
        <w:t>Rupture hazard radius distributed between minimum of 122.95 and maximum of 122.95 meters.</w:t>
      </w:r>
    </w:p>
    <w:p w14:paraId="534A0BAF" w14:textId="77777777" w:rsidR="00584F50" w:rsidRDefault="00584F50" w:rsidP="006E2336">
      <w:pPr>
        <w:pStyle w:val="ListParagraph"/>
        <w:numPr>
          <w:ilvl w:val="2"/>
          <w:numId w:val="30"/>
        </w:numPr>
        <w:spacing w:before="0" w:after="0"/>
      </w:pPr>
      <w:r>
        <w:t>Puncture cost between minimum of $0.00 and maximum of $43.78MM</w:t>
      </w:r>
    </w:p>
    <w:p w14:paraId="5AAF272B" w14:textId="77777777" w:rsidR="00584F50" w:rsidRDefault="00584F50" w:rsidP="006E2336">
      <w:pPr>
        <w:pStyle w:val="ListParagraph"/>
        <w:numPr>
          <w:ilvl w:val="2"/>
          <w:numId w:val="30"/>
        </w:numPr>
        <w:spacing w:before="0" w:after="0"/>
      </w:pPr>
      <w:r>
        <w:t>Puncture scenario yielded 730.0 intersections with structures, with minimum of 0.0 and maximum of 4.56 of population impacted</w:t>
      </w:r>
    </w:p>
    <w:p w14:paraId="0C7E915D" w14:textId="77777777" w:rsidR="00584F50" w:rsidRDefault="00584F50" w:rsidP="006E2336">
      <w:pPr>
        <w:pStyle w:val="ListParagraph"/>
        <w:numPr>
          <w:ilvl w:val="2"/>
          <w:numId w:val="30"/>
        </w:numPr>
        <w:spacing w:before="0" w:after="0"/>
      </w:pPr>
      <w:r>
        <w:t>Puncture hazard radius distributed between minimum of 14.3 and maximum of 14.3 meters.</w:t>
      </w:r>
    </w:p>
    <w:p w14:paraId="6E9B501C" w14:textId="77777777" w:rsidR="00584F50" w:rsidRDefault="00584F50" w:rsidP="006E2336">
      <w:pPr>
        <w:pStyle w:val="ListParagraph"/>
        <w:numPr>
          <w:ilvl w:val="2"/>
          <w:numId w:val="30"/>
        </w:numPr>
        <w:spacing w:before="0" w:after="0"/>
      </w:pPr>
      <w:r>
        <w:t>Product type is Crude Oil.</w:t>
      </w:r>
    </w:p>
    <w:p w14:paraId="575D2C45" w14:textId="77777777" w:rsidR="00584F50" w:rsidRDefault="00584F50" w:rsidP="006E2336">
      <w:pPr>
        <w:pStyle w:val="ListParagraph"/>
        <w:numPr>
          <w:ilvl w:val="2"/>
          <w:numId w:val="30"/>
        </w:numPr>
        <w:spacing w:before="0" w:after="0"/>
      </w:pPr>
      <w:r>
        <w:t>Class area location is/are 1.0, 2.0.</w:t>
      </w:r>
    </w:p>
    <w:p w14:paraId="2C7834B3" w14:textId="77777777" w:rsidR="00584F50" w:rsidRDefault="00584F50" w:rsidP="006E2336">
      <w:pPr>
        <w:pStyle w:val="ListParagraph"/>
        <w:numPr>
          <w:ilvl w:val="1"/>
          <w:numId w:val="30"/>
        </w:numPr>
        <w:spacing w:before="0" w:after="0"/>
      </w:pPr>
      <w:r>
        <w:lastRenderedPageBreak/>
        <w:t>Total length driven by Environmental: 34827.87 meters.</w:t>
      </w:r>
    </w:p>
    <w:p w14:paraId="1A8A8481" w14:textId="77777777" w:rsidR="00584F50" w:rsidRDefault="00584F50" w:rsidP="006E2336">
      <w:pPr>
        <w:pStyle w:val="ListParagraph"/>
        <w:numPr>
          <w:ilvl w:val="1"/>
          <w:numId w:val="30"/>
        </w:numPr>
        <w:spacing w:before="0" w:after="0"/>
      </w:pPr>
      <w:r>
        <w:t>Environmental Cost distributed between minimum of $3.13 and maximum of $62.69MM:</w:t>
      </w:r>
    </w:p>
    <w:p w14:paraId="4F0A1BA9" w14:textId="77777777" w:rsidR="00584F50" w:rsidRDefault="00584F50" w:rsidP="006E2336">
      <w:pPr>
        <w:pStyle w:val="ListParagraph"/>
        <w:numPr>
          <w:ilvl w:val="2"/>
          <w:numId w:val="30"/>
        </w:numPr>
        <w:spacing w:before="0" w:after="0"/>
      </w:pPr>
      <w:r>
        <w:t>Leak cost between minimum of $0.11 and maximum of $43.51MM</w:t>
      </w:r>
    </w:p>
    <w:p w14:paraId="51D3F138" w14:textId="77777777" w:rsidR="00584F50" w:rsidRDefault="00584F50" w:rsidP="006E2336">
      <w:pPr>
        <w:pStyle w:val="ListParagraph"/>
        <w:numPr>
          <w:ilvl w:val="2"/>
          <w:numId w:val="30"/>
        </w:numPr>
        <w:spacing w:before="0" w:after="0"/>
      </w:pPr>
      <w:r>
        <w:t>Leak spill volume between a minimum of 1370.56 and maximum of 410514.68 gallons</w:t>
      </w:r>
    </w:p>
    <w:p w14:paraId="4AD9CE7B" w14:textId="77777777" w:rsidR="00584F50" w:rsidRDefault="00584F50" w:rsidP="006E2336">
      <w:pPr>
        <w:pStyle w:val="ListParagraph"/>
        <w:numPr>
          <w:ilvl w:val="2"/>
          <w:numId w:val="30"/>
        </w:numPr>
        <w:spacing w:before="0" w:after="0"/>
      </w:pPr>
      <w:r>
        <w:t>Rupture cost between minimum of $7.05 and maximum of $92.96MM</w:t>
      </w:r>
    </w:p>
    <w:p w14:paraId="20D3160F" w14:textId="77777777" w:rsidR="00584F50" w:rsidRDefault="00584F50" w:rsidP="006E2336">
      <w:pPr>
        <w:pStyle w:val="ListParagraph"/>
        <w:numPr>
          <w:ilvl w:val="2"/>
          <w:numId w:val="30"/>
        </w:numPr>
        <w:spacing w:before="0" w:after="0"/>
      </w:pPr>
      <w:r>
        <w:t>Rupture spill volume is between a minimum of 66487.52 and maximum of 877018.37 gallons</w:t>
      </w:r>
    </w:p>
    <w:p w14:paraId="5D01FAF7" w14:textId="77777777" w:rsidR="00584F50" w:rsidRDefault="00584F50" w:rsidP="006E2336">
      <w:pPr>
        <w:pStyle w:val="ListParagraph"/>
        <w:numPr>
          <w:ilvl w:val="2"/>
          <w:numId w:val="30"/>
        </w:numPr>
        <w:spacing w:before="0" w:after="0"/>
      </w:pPr>
      <w:r>
        <w:t>Puncture cost between minimum of $2.00 and maximum of $43.51MM</w:t>
      </w:r>
    </w:p>
    <w:p w14:paraId="3005B471" w14:textId="77777777" w:rsidR="00584F50" w:rsidRDefault="00584F50" w:rsidP="006E2336">
      <w:pPr>
        <w:pStyle w:val="ListParagraph"/>
        <w:numPr>
          <w:ilvl w:val="2"/>
          <w:numId w:val="30"/>
        </w:numPr>
        <w:spacing w:before="0" w:after="0"/>
      </w:pPr>
      <w:r>
        <w:t>Puncture spill volume is between a minimum of 18846.95 and maximum of 410514.68 gallons</w:t>
      </w:r>
    </w:p>
    <w:p w14:paraId="65E81D4D" w14:textId="77777777" w:rsidR="00584F50" w:rsidRDefault="00584F50" w:rsidP="006E2336">
      <w:pPr>
        <w:pStyle w:val="ListParagraph"/>
        <w:numPr>
          <w:ilvl w:val="0"/>
          <w:numId w:val="30"/>
        </w:numPr>
        <w:spacing w:before="0" w:after="0"/>
      </w:pPr>
      <w:r>
        <w:t>"NORTH UNITY TO BELTON NPS 12</w:t>
      </w:r>
    </w:p>
    <w:p w14:paraId="14B91367" w14:textId="77777777" w:rsidR="00584F50" w:rsidRDefault="00584F50" w:rsidP="006E2336">
      <w:pPr>
        <w:pStyle w:val="ListParagraph"/>
        <w:numPr>
          <w:ilvl w:val="1"/>
          <w:numId w:val="30"/>
        </w:numPr>
        <w:spacing w:before="0" w:after="0"/>
      </w:pPr>
      <w:r>
        <w:t>Total Cumulative Length (m):</w:t>
      </w:r>
      <w:r>
        <w:tab/>
        <w:t>33655.43</w:t>
      </w:r>
    </w:p>
    <w:p w14:paraId="1B2A16A2" w14:textId="77777777" w:rsidR="00584F50" w:rsidRDefault="00584F50" w:rsidP="006E2336">
      <w:pPr>
        <w:pStyle w:val="ListParagraph"/>
        <w:numPr>
          <w:ilvl w:val="1"/>
          <w:numId w:val="30"/>
        </w:numPr>
        <w:spacing w:before="0" w:after="0"/>
      </w:pPr>
      <w:r>
        <w:t>Likelihood of failure distributed between minimum of 1.186e-03 and maximum of 4.927e-03.</w:t>
      </w:r>
    </w:p>
    <w:p w14:paraId="38B311E1" w14:textId="77777777" w:rsidR="00584F50" w:rsidRDefault="00584F50" w:rsidP="006E2336">
      <w:pPr>
        <w:pStyle w:val="ListParagraph"/>
        <w:numPr>
          <w:ilvl w:val="2"/>
          <w:numId w:val="30"/>
        </w:numPr>
        <w:spacing w:before="0" w:after="0"/>
      </w:pPr>
      <w:r>
        <w:t xml:space="preserve">Land use distributed as </w:t>
      </w:r>
    </w:p>
    <w:p w14:paraId="48C1B416" w14:textId="77777777" w:rsidR="00584F50" w:rsidRDefault="00584F50" w:rsidP="006E2336">
      <w:pPr>
        <w:pStyle w:val="ListParagraph"/>
        <w:numPr>
          <w:ilvl w:val="3"/>
          <w:numId w:val="30"/>
        </w:numPr>
        <w:spacing w:before="0" w:after="0"/>
      </w:pPr>
      <w:r>
        <w:t>Agricultural: 24,737.74</w:t>
      </w:r>
    </w:p>
    <w:p w14:paraId="4A26978B" w14:textId="77777777" w:rsidR="00584F50" w:rsidRDefault="00584F50" w:rsidP="006E2336">
      <w:pPr>
        <w:pStyle w:val="ListParagraph"/>
        <w:numPr>
          <w:ilvl w:val="3"/>
          <w:numId w:val="30"/>
        </w:numPr>
        <w:spacing w:before="0" w:after="0"/>
      </w:pPr>
      <w:r>
        <w:t>Remote: 8,887.79</w:t>
      </w:r>
    </w:p>
    <w:p w14:paraId="45908A62" w14:textId="77777777" w:rsidR="00584F50" w:rsidRDefault="00584F50" w:rsidP="006E2336">
      <w:pPr>
        <w:pStyle w:val="ListParagraph"/>
        <w:numPr>
          <w:ilvl w:val="3"/>
          <w:numId w:val="30"/>
        </w:numPr>
        <w:spacing w:before="0" w:after="0"/>
      </w:pPr>
      <w:r>
        <w:t>Water Course: 29.90</w:t>
      </w:r>
    </w:p>
    <w:p w14:paraId="5519B81A" w14:textId="77777777" w:rsidR="00584F50" w:rsidRDefault="00584F50" w:rsidP="006E2336">
      <w:pPr>
        <w:pStyle w:val="ListParagraph"/>
        <w:numPr>
          <w:ilvl w:val="2"/>
          <w:numId w:val="30"/>
        </w:numPr>
        <w:spacing w:before="0" w:after="0"/>
      </w:pPr>
      <w:r>
        <w:t xml:space="preserve">Depth of cover distributed as </w:t>
      </w:r>
    </w:p>
    <w:p w14:paraId="56B8A9DE" w14:textId="77777777" w:rsidR="00584F50" w:rsidRDefault="00584F50" w:rsidP="006E2336">
      <w:pPr>
        <w:pStyle w:val="ListParagraph"/>
        <w:numPr>
          <w:ilvl w:val="3"/>
          <w:numId w:val="30"/>
        </w:numPr>
        <w:spacing w:before="0" w:after="0"/>
      </w:pPr>
      <w:r>
        <w:t>nan</w:t>
      </w:r>
    </w:p>
    <w:p w14:paraId="05597D1F" w14:textId="77777777" w:rsidR="00584F50" w:rsidRDefault="00584F50" w:rsidP="006E2336">
      <w:pPr>
        <w:pStyle w:val="ListParagraph"/>
        <w:numPr>
          <w:ilvl w:val="2"/>
          <w:numId w:val="30"/>
        </w:numPr>
        <w:spacing w:before="0" w:after="0"/>
      </w:pPr>
      <w:r>
        <w:t>Installation date between minimum of 1998-01-01 and maximum of 1998-01-01</w:t>
      </w:r>
    </w:p>
    <w:p w14:paraId="5521CF13" w14:textId="77777777" w:rsidR="00584F50" w:rsidRDefault="00584F50" w:rsidP="006E2336">
      <w:pPr>
        <w:pStyle w:val="ListParagraph"/>
        <w:numPr>
          <w:ilvl w:val="2"/>
          <w:numId w:val="30"/>
        </w:numPr>
        <w:spacing w:before="0" w:after="0"/>
      </w:pPr>
      <w:r>
        <w:t>Outside diameter of 12.75 in.</w:t>
      </w:r>
    </w:p>
    <w:p w14:paraId="0D11EA51" w14:textId="77777777" w:rsidR="00584F50" w:rsidRDefault="00584F50" w:rsidP="006E2336">
      <w:pPr>
        <w:pStyle w:val="ListParagraph"/>
        <w:numPr>
          <w:ilvl w:val="2"/>
          <w:numId w:val="30"/>
        </w:numPr>
        <w:spacing w:before="0" w:after="0"/>
      </w:pPr>
      <w:r>
        <w:t>Grade between minimum of 359.0 and maximum of 359.0 MPa</w:t>
      </w:r>
    </w:p>
    <w:p w14:paraId="0356D3CF" w14:textId="77777777" w:rsidR="00584F50" w:rsidRDefault="00584F50" w:rsidP="006E2336">
      <w:pPr>
        <w:pStyle w:val="ListParagraph"/>
        <w:numPr>
          <w:ilvl w:val="2"/>
          <w:numId w:val="30"/>
        </w:numPr>
        <w:spacing w:before="0" w:after="0"/>
      </w:pPr>
      <w:r>
        <w:t>Wall thickness between minimum of 5.56 and maximum of 9.52 mm</w:t>
      </w:r>
    </w:p>
    <w:p w14:paraId="35087063" w14:textId="77777777" w:rsidR="00584F50" w:rsidRDefault="00584F50" w:rsidP="006E2336">
      <w:pPr>
        <w:pStyle w:val="ListParagraph"/>
        <w:numPr>
          <w:ilvl w:val="2"/>
          <w:numId w:val="30"/>
        </w:numPr>
        <w:spacing w:before="0" w:after="0"/>
      </w:pPr>
      <w:r>
        <w:t>Toughness between minimum of nan and maximum of nan J</w:t>
      </w:r>
    </w:p>
    <w:p w14:paraId="1FCC44AF" w14:textId="77777777" w:rsidR="00584F50" w:rsidRDefault="00584F50" w:rsidP="006E2336">
      <w:pPr>
        <w:pStyle w:val="ListParagraph"/>
        <w:numPr>
          <w:ilvl w:val="2"/>
          <w:numId w:val="30"/>
        </w:numPr>
        <w:spacing w:before="0" w:after="0"/>
      </w:pPr>
      <w:r>
        <w:t>Probability of failure given a hit between minimum of 4.276e-02 and maximum of 1.183e-01</w:t>
      </w:r>
    </w:p>
    <w:p w14:paraId="7A73A252" w14:textId="77777777" w:rsidR="00584F50" w:rsidRDefault="00584F50" w:rsidP="006E2336">
      <w:pPr>
        <w:pStyle w:val="ListParagraph"/>
        <w:numPr>
          <w:ilvl w:val="2"/>
          <w:numId w:val="30"/>
        </w:numPr>
        <w:spacing w:before="0" w:after="0"/>
      </w:pPr>
      <w:r>
        <w:t>Class area location is/are 1.0.</w:t>
      </w:r>
    </w:p>
    <w:p w14:paraId="41271F32" w14:textId="77777777" w:rsidR="00584F50" w:rsidRDefault="00584F50" w:rsidP="006E2336">
      <w:pPr>
        <w:pStyle w:val="ListParagraph"/>
        <w:numPr>
          <w:ilvl w:val="1"/>
          <w:numId w:val="30"/>
        </w:numPr>
        <w:spacing w:before="0" w:after="0"/>
      </w:pPr>
      <w:r>
        <w:t>Consequence of failure distributed between minimum of $15.83 and maximum of $36.14MM</w:t>
      </w:r>
    </w:p>
    <w:p w14:paraId="14E4A14D" w14:textId="77777777" w:rsidR="00584F50" w:rsidRDefault="00584F50" w:rsidP="006E2336">
      <w:pPr>
        <w:pStyle w:val="ListParagraph"/>
        <w:numPr>
          <w:ilvl w:val="1"/>
          <w:numId w:val="30"/>
        </w:numPr>
        <w:spacing w:before="0" w:after="0"/>
      </w:pPr>
      <w:r>
        <w:t>Total length driven by Environmental: 33655.43 meters.</w:t>
      </w:r>
    </w:p>
    <w:p w14:paraId="220CBC2D" w14:textId="77777777" w:rsidR="00584F50" w:rsidRDefault="00584F50" w:rsidP="006E2336">
      <w:pPr>
        <w:pStyle w:val="ListParagraph"/>
        <w:numPr>
          <w:ilvl w:val="1"/>
          <w:numId w:val="30"/>
        </w:numPr>
        <w:spacing w:before="0" w:after="0"/>
      </w:pPr>
      <w:r>
        <w:t>Environmental Cost distributed between minimum of $14.83 and maximum of $34.94MM:</w:t>
      </w:r>
    </w:p>
    <w:p w14:paraId="5D9BBC79" w14:textId="77777777" w:rsidR="00584F50" w:rsidRDefault="00584F50" w:rsidP="006E2336">
      <w:pPr>
        <w:pStyle w:val="ListParagraph"/>
        <w:numPr>
          <w:ilvl w:val="2"/>
          <w:numId w:val="30"/>
        </w:numPr>
        <w:spacing w:before="0" w:after="0"/>
      </w:pPr>
      <w:r>
        <w:t>Leak cost between minimum of $0.19 and maximum of $0.40MM</w:t>
      </w:r>
    </w:p>
    <w:p w14:paraId="3A9A5BA7" w14:textId="77777777" w:rsidR="00584F50" w:rsidRDefault="00584F50" w:rsidP="006E2336">
      <w:pPr>
        <w:pStyle w:val="ListParagraph"/>
        <w:numPr>
          <w:ilvl w:val="2"/>
          <w:numId w:val="30"/>
        </w:numPr>
        <w:spacing w:before="0" w:after="0"/>
      </w:pPr>
      <w:r>
        <w:t>Leak spill volume between a minimum of 1763.98 and maximum of 2234.57 gallons</w:t>
      </w:r>
    </w:p>
    <w:p w14:paraId="4EBAEC82" w14:textId="77777777" w:rsidR="00584F50" w:rsidRDefault="00584F50" w:rsidP="006E2336">
      <w:pPr>
        <w:pStyle w:val="ListParagraph"/>
        <w:numPr>
          <w:ilvl w:val="2"/>
          <w:numId w:val="30"/>
        </w:numPr>
        <w:spacing w:before="0" w:after="0"/>
      </w:pPr>
      <w:r>
        <w:t>Rupture cost between minimum of $196.09 and maximum of $416.46MM</w:t>
      </w:r>
    </w:p>
    <w:p w14:paraId="74102512" w14:textId="77777777" w:rsidR="00584F50" w:rsidRDefault="00584F50" w:rsidP="006E2336">
      <w:pPr>
        <w:pStyle w:val="ListParagraph"/>
        <w:numPr>
          <w:ilvl w:val="2"/>
          <w:numId w:val="30"/>
        </w:numPr>
        <w:spacing w:before="0" w:after="0"/>
      </w:pPr>
      <w:r>
        <w:t>Rupture spill volume is between a minimum of 1850042.45 and maximum of 2343595.14 gallons</w:t>
      </w:r>
    </w:p>
    <w:p w14:paraId="2A6B0852" w14:textId="77777777" w:rsidR="00584F50" w:rsidRDefault="00584F50" w:rsidP="006E2336">
      <w:pPr>
        <w:pStyle w:val="ListParagraph"/>
        <w:numPr>
          <w:ilvl w:val="2"/>
          <w:numId w:val="30"/>
        </w:numPr>
        <w:spacing w:before="0" w:after="0"/>
      </w:pPr>
      <w:r>
        <w:t>Puncture cost between minimum of $6.14 and maximum of $13.05MM</w:t>
      </w:r>
    </w:p>
    <w:p w14:paraId="672AF11A" w14:textId="77777777" w:rsidR="00584F50" w:rsidRDefault="00584F50" w:rsidP="006E2336">
      <w:pPr>
        <w:pStyle w:val="ListParagraph"/>
        <w:numPr>
          <w:ilvl w:val="2"/>
          <w:numId w:val="30"/>
        </w:numPr>
        <w:spacing w:before="0" w:after="0"/>
      </w:pPr>
      <w:r>
        <w:t>Puncture spill volume is between a minimum of 57960.41 and maximum of 73423.03 gallons</w:t>
      </w:r>
    </w:p>
    <w:p w14:paraId="75705EF0" w14:textId="77777777" w:rsidR="00584F50" w:rsidRDefault="00584F50" w:rsidP="006E2336">
      <w:pPr>
        <w:pStyle w:val="ListParagraph"/>
        <w:numPr>
          <w:ilvl w:val="0"/>
          <w:numId w:val="30"/>
        </w:numPr>
        <w:spacing w:before="0" w:after="0"/>
      </w:pPr>
      <w:r>
        <w:t>"KERROBERT TO NORTH UNITY NPS 6</w:t>
      </w:r>
    </w:p>
    <w:p w14:paraId="72F71DFD" w14:textId="77777777" w:rsidR="00584F50" w:rsidRDefault="00584F50" w:rsidP="006E2336">
      <w:pPr>
        <w:pStyle w:val="ListParagraph"/>
        <w:numPr>
          <w:ilvl w:val="1"/>
          <w:numId w:val="30"/>
        </w:numPr>
        <w:spacing w:before="0" w:after="0"/>
      </w:pPr>
      <w:r>
        <w:t>Total Cumulative Length (m):</w:t>
      </w:r>
      <w:r>
        <w:tab/>
        <w:t>31781.99</w:t>
      </w:r>
    </w:p>
    <w:p w14:paraId="0D46560B" w14:textId="77777777" w:rsidR="00584F50" w:rsidRDefault="00584F50" w:rsidP="006E2336">
      <w:pPr>
        <w:pStyle w:val="ListParagraph"/>
        <w:numPr>
          <w:ilvl w:val="1"/>
          <w:numId w:val="30"/>
        </w:numPr>
        <w:spacing w:before="0" w:after="0"/>
      </w:pPr>
      <w:r>
        <w:t>Likelihood of failure distributed between minimum of 1.061e-03 and maximum of 2.093e-02.</w:t>
      </w:r>
    </w:p>
    <w:p w14:paraId="5E5FA375" w14:textId="77777777" w:rsidR="00584F50" w:rsidRDefault="00584F50" w:rsidP="006E2336">
      <w:pPr>
        <w:pStyle w:val="ListParagraph"/>
        <w:numPr>
          <w:ilvl w:val="2"/>
          <w:numId w:val="30"/>
        </w:numPr>
        <w:spacing w:before="0" w:after="0"/>
      </w:pPr>
      <w:r>
        <w:t xml:space="preserve">Land use distributed as </w:t>
      </w:r>
    </w:p>
    <w:p w14:paraId="160EB9F1" w14:textId="77777777" w:rsidR="00584F50" w:rsidRDefault="00584F50" w:rsidP="006E2336">
      <w:pPr>
        <w:pStyle w:val="ListParagraph"/>
        <w:numPr>
          <w:ilvl w:val="3"/>
          <w:numId w:val="30"/>
        </w:numPr>
        <w:spacing w:before="0" w:after="0"/>
      </w:pPr>
      <w:r>
        <w:t>Agricultural: 24,064.22</w:t>
      </w:r>
    </w:p>
    <w:p w14:paraId="4DFFFE62" w14:textId="77777777" w:rsidR="00584F50" w:rsidRDefault="00584F50" w:rsidP="006E2336">
      <w:pPr>
        <w:pStyle w:val="ListParagraph"/>
        <w:numPr>
          <w:ilvl w:val="3"/>
          <w:numId w:val="30"/>
        </w:numPr>
        <w:spacing w:before="0" w:after="0"/>
      </w:pPr>
      <w:r>
        <w:t>Remote: 7,023.34</w:t>
      </w:r>
    </w:p>
    <w:p w14:paraId="70CED967" w14:textId="77777777" w:rsidR="00584F50" w:rsidRDefault="00584F50" w:rsidP="006E2336">
      <w:pPr>
        <w:pStyle w:val="ListParagraph"/>
        <w:numPr>
          <w:ilvl w:val="3"/>
          <w:numId w:val="30"/>
        </w:numPr>
        <w:spacing w:before="0" w:after="0"/>
      </w:pPr>
      <w:r>
        <w:t>Water Course: 694.43</w:t>
      </w:r>
    </w:p>
    <w:p w14:paraId="4A774286" w14:textId="77777777" w:rsidR="00584F50" w:rsidRDefault="00584F50" w:rsidP="006E2336">
      <w:pPr>
        <w:pStyle w:val="ListParagraph"/>
        <w:numPr>
          <w:ilvl w:val="2"/>
          <w:numId w:val="30"/>
        </w:numPr>
        <w:spacing w:before="0" w:after="0"/>
      </w:pPr>
      <w:r>
        <w:lastRenderedPageBreak/>
        <w:t xml:space="preserve">Depth of cover distributed as </w:t>
      </w:r>
    </w:p>
    <w:p w14:paraId="5C3FDD21" w14:textId="77777777" w:rsidR="00584F50" w:rsidRDefault="00584F50" w:rsidP="006E2336">
      <w:pPr>
        <w:pStyle w:val="ListParagraph"/>
        <w:numPr>
          <w:ilvl w:val="3"/>
          <w:numId w:val="30"/>
        </w:numPr>
        <w:spacing w:before="0" w:after="0"/>
      </w:pPr>
      <w:r>
        <w:t>&gt;= 0.55 to &lt; 0.61m: 28.77, &gt;= 0.67 to &lt; 0.76m: 407.29, &gt;= 0.76 to &lt; 0.91m: 11,402.49, &gt;= 0.91 to &lt; 1.22m: 7,181.09, &gt;= 1.22 to &lt; 1.83m: 10,506.06, &gt;= 1.83m : 2,256.29</w:t>
      </w:r>
    </w:p>
    <w:p w14:paraId="19131BA6" w14:textId="77777777" w:rsidR="00584F50" w:rsidRDefault="00584F50" w:rsidP="006E2336">
      <w:pPr>
        <w:pStyle w:val="ListParagraph"/>
        <w:numPr>
          <w:ilvl w:val="2"/>
          <w:numId w:val="30"/>
        </w:numPr>
        <w:spacing w:before="0" w:after="0"/>
      </w:pPr>
      <w:r>
        <w:t>Installation date between minimum of 1997-01-01 and maximum of 1997-01-01</w:t>
      </w:r>
    </w:p>
    <w:p w14:paraId="0D186EEC" w14:textId="77777777" w:rsidR="00584F50" w:rsidRDefault="00584F50" w:rsidP="006E2336">
      <w:pPr>
        <w:pStyle w:val="ListParagraph"/>
        <w:numPr>
          <w:ilvl w:val="2"/>
          <w:numId w:val="30"/>
        </w:numPr>
        <w:spacing w:before="0" w:after="0"/>
      </w:pPr>
      <w:r>
        <w:t>Outside diameter of 6.625 in.</w:t>
      </w:r>
    </w:p>
    <w:p w14:paraId="7D640F60" w14:textId="77777777" w:rsidR="00584F50" w:rsidRDefault="00584F50" w:rsidP="006E2336">
      <w:pPr>
        <w:pStyle w:val="ListParagraph"/>
        <w:numPr>
          <w:ilvl w:val="2"/>
          <w:numId w:val="30"/>
        </w:numPr>
        <w:spacing w:before="0" w:after="0"/>
      </w:pPr>
      <w:r>
        <w:t>Grade between minimum of 359.0 and maximum of 359.0 MPa</w:t>
      </w:r>
    </w:p>
    <w:p w14:paraId="02AEC632" w14:textId="77777777" w:rsidR="00584F50" w:rsidRDefault="00584F50" w:rsidP="006E2336">
      <w:pPr>
        <w:pStyle w:val="ListParagraph"/>
        <w:numPr>
          <w:ilvl w:val="2"/>
          <w:numId w:val="30"/>
        </w:numPr>
        <w:spacing w:before="0" w:after="0"/>
      </w:pPr>
      <w:r>
        <w:t>Wall thickness between minimum of 3.96 and maximum of 7.11 mm</w:t>
      </w:r>
    </w:p>
    <w:p w14:paraId="05F62A6F" w14:textId="77777777" w:rsidR="00584F50" w:rsidRDefault="00584F50" w:rsidP="006E2336">
      <w:pPr>
        <w:pStyle w:val="ListParagraph"/>
        <w:numPr>
          <w:ilvl w:val="2"/>
          <w:numId w:val="30"/>
        </w:numPr>
        <w:spacing w:before="0" w:after="0"/>
      </w:pPr>
      <w:r>
        <w:t>Toughness between minimum of nan and maximum of nan J</w:t>
      </w:r>
    </w:p>
    <w:p w14:paraId="4FC695A1" w14:textId="77777777" w:rsidR="00584F50" w:rsidRDefault="00584F50" w:rsidP="006E2336">
      <w:pPr>
        <w:pStyle w:val="ListParagraph"/>
        <w:numPr>
          <w:ilvl w:val="2"/>
          <w:numId w:val="30"/>
        </w:numPr>
        <w:spacing w:before="0" w:after="0"/>
      </w:pPr>
      <w:r>
        <w:t>Probability of failure given a hit between minimum of 9.098e-02 and maximum of 2.130e-01</w:t>
      </w:r>
    </w:p>
    <w:p w14:paraId="10671FE4" w14:textId="77777777" w:rsidR="00584F50" w:rsidRDefault="00584F50" w:rsidP="006E2336">
      <w:pPr>
        <w:pStyle w:val="ListParagraph"/>
        <w:numPr>
          <w:ilvl w:val="2"/>
          <w:numId w:val="30"/>
        </w:numPr>
        <w:spacing w:before="0" w:after="0"/>
      </w:pPr>
      <w:r>
        <w:t>Class area location is/are 1.0.</w:t>
      </w:r>
    </w:p>
    <w:p w14:paraId="5F3F3349" w14:textId="77777777" w:rsidR="00584F50" w:rsidRDefault="00584F50" w:rsidP="006E2336">
      <w:pPr>
        <w:pStyle w:val="ListParagraph"/>
        <w:numPr>
          <w:ilvl w:val="1"/>
          <w:numId w:val="30"/>
        </w:numPr>
        <w:spacing w:before="0" w:after="0"/>
      </w:pPr>
      <w:r>
        <w:t>Consequence of failure distributed between minimum of $9.69 and maximum of $28.69MM</w:t>
      </w:r>
    </w:p>
    <w:p w14:paraId="169F5FF9" w14:textId="77777777" w:rsidR="00584F50" w:rsidRDefault="00584F50" w:rsidP="006E2336">
      <w:pPr>
        <w:pStyle w:val="ListParagraph"/>
        <w:numPr>
          <w:ilvl w:val="1"/>
          <w:numId w:val="30"/>
        </w:numPr>
        <w:spacing w:before="0" w:after="0"/>
      </w:pPr>
      <w:r>
        <w:t>Total length driven by Safety: 921.58 meters.</w:t>
      </w:r>
    </w:p>
    <w:p w14:paraId="7B318EDF" w14:textId="77777777" w:rsidR="00584F50" w:rsidRDefault="00584F50" w:rsidP="006E2336">
      <w:pPr>
        <w:pStyle w:val="ListParagraph"/>
        <w:numPr>
          <w:ilvl w:val="1"/>
          <w:numId w:val="30"/>
        </w:numPr>
        <w:spacing w:before="0" w:after="0"/>
      </w:pPr>
      <w:r>
        <w:t>Safety Cost distributed between minimum of $0.00 and maximum of $12.11MM:</w:t>
      </w:r>
    </w:p>
    <w:p w14:paraId="374302CA" w14:textId="77777777" w:rsidR="00584F50" w:rsidRDefault="00584F50" w:rsidP="006E2336">
      <w:pPr>
        <w:pStyle w:val="ListParagraph"/>
        <w:numPr>
          <w:ilvl w:val="2"/>
          <w:numId w:val="30"/>
        </w:numPr>
        <w:spacing w:before="0" w:after="0"/>
      </w:pPr>
      <w:r>
        <w:t>Leak cost between minimum of $0.00 and maximum of $12.11MM</w:t>
      </w:r>
    </w:p>
    <w:p w14:paraId="20CEC9F0" w14:textId="77777777" w:rsidR="00584F50" w:rsidRDefault="00584F50" w:rsidP="006E2336">
      <w:pPr>
        <w:pStyle w:val="ListParagraph"/>
        <w:numPr>
          <w:ilvl w:val="2"/>
          <w:numId w:val="30"/>
        </w:numPr>
        <w:spacing w:before="0" w:after="0"/>
      </w:pPr>
      <w:r>
        <w:t>Leak scenario yielded 22.0 intersections with structures, with minimum of 0.0 and maximum of 1.26 of population impacted.</w:t>
      </w:r>
    </w:p>
    <w:p w14:paraId="3825CBC3" w14:textId="77777777" w:rsidR="00584F50" w:rsidRDefault="00584F50" w:rsidP="006E2336">
      <w:pPr>
        <w:pStyle w:val="ListParagraph"/>
        <w:numPr>
          <w:ilvl w:val="2"/>
          <w:numId w:val="30"/>
        </w:numPr>
        <w:spacing w:before="0" w:after="0"/>
      </w:pPr>
      <w:r>
        <w:t>Leak hazard radius distributed between minimum of 12.03 and maximum of 12.03 meters.</w:t>
      </w:r>
    </w:p>
    <w:p w14:paraId="1D06CDEF" w14:textId="77777777" w:rsidR="00584F50" w:rsidRDefault="00584F50" w:rsidP="006E2336">
      <w:pPr>
        <w:pStyle w:val="ListParagraph"/>
        <w:numPr>
          <w:ilvl w:val="2"/>
          <w:numId w:val="30"/>
        </w:numPr>
        <w:spacing w:before="0" w:after="0"/>
      </w:pPr>
      <w:r>
        <w:t>Rupture cost between minimum of $0.00 and maximum of $12.11MM</w:t>
      </w:r>
    </w:p>
    <w:p w14:paraId="2917185A" w14:textId="77777777" w:rsidR="00584F50" w:rsidRDefault="00584F50" w:rsidP="006E2336">
      <w:pPr>
        <w:pStyle w:val="ListParagraph"/>
        <w:numPr>
          <w:ilvl w:val="2"/>
          <w:numId w:val="30"/>
        </w:numPr>
        <w:spacing w:before="0" w:after="0"/>
      </w:pPr>
      <w:r>
        <w:t>Rupture scenario yielded 27.0 intersections with structures, with minimum of 0.0 and maximum of 1.26 of population impacted</w:t>
      </w:r>
    </w:p>
    <w:p w14:paraId="760DF5F4" w14:textId="77777777" w:rsidR="00584F50" w:rsidRDefault="00584F50" w:rsidP="006E2336">
      <w:pPr>
        <w:pStyle w:val="ListParagraph"/>
        <w:numPr>
          <w:ilvl w:val="2"/>
          <w:numId w:val="30"/>
        </w:numPr>
        <w:spacing w:before="0" w:after="0"/>
      </w:pPr>
      <w:r>
        <w:t>Rupture hazard radius distributed between minimum of 112.52 and maximum of 112.52 meters.</w:t>
      </w:r>
    </w:p>
    <w:p w14:paraId="10A199DD" w14:textId="77777777" w:rsidR="00584F50" w:rsidRDefault="00584F50" w:rsidP="006E2336">
      <w:pPr>
        <w:pStyle w:val="ListParagraph"/>
        <w:numPr>
          <w:ilvl w:val="2"/>
          <w:numId w:val="30"/>
        </w:numPr>
        <w:spacing w:before="0" w:after="0"/>
      </w:pPr>
      <w:r>
        <w:t>Puncture cost between minimum of $0.00 and maximum of $12.11MM</w:t>
      </w:r>
    </w:p>
    <w:p w14:paraId="22986F74" w14:textId="77777777" w:rsidR="00584F50" w:rsidRDefault="00584F50" w:rsidP="006E2336">
      <w:pPr>
        <w:pStyle w:val="ListParagraph"/>
        <w:numPr>
          <w:ilvl w:val="2"/>
          <w:numId w:val="30"/>
        </w:numPr>
        <w:spacing w:before="0" w:after="0"/>
      </w:pPr>
      <w:r>
        <w:t>Puncture scenario yielded 32.0 intersections with structures, with minimum of 0.0 and maximum of 1.26 of population impacted</w:t>
      </w:r>
    </w:p>
    <w:p w14:paraId="4CF88982" w14:textId="77777777" w:rsidR="00584F50" w:rsidRDefault="00584F50" w:rsidP="006E2336">
      <w:pPr>
        <w:pStyle w:val="ListParagraph"/>
        <w:numPr>
          <w:ilvl w:val="2"/>
          <w:numId w:val="30"/>
        </w:numPr>
        <w:spacing w:before="0" w:after="0"/>
      </w:pPr>
      <w:r>
        <w:t>Puncture hazard radius distributed between minimum of 48.58 and maximum of 48.58 meters.</w:t>
      </w:r>
    </w:p>
    <w:p w14:paraId="75C02E4B" w14:textId="77777777" w:rsidR="00584F50" w:rsidRDefault="00584F50" w:rsidP="006E2336">
      <w:pPr>
        <w:pStyle w:val="ListParagraph"/>
        <w:numPr>
          <w:ilvl w:val="2"/>
          <w:numId w:val="30"/>
        </w:numPr>
        <w:spacing w:before="0" w:after="0"/>
      </w:pPr>
      <w:r>
        <w:t>Product type is Condensate.</w:t>
      </w:r>
    </w:p>
    <w:p w14:paraId="68BCECED" w14:textId="77777777" w:rsidR="00584F50" w:rsidRDefault="00584F50" w:rsidP="006E2336">
      <w:pPr>
        <w:pStyle w:val="ListParagraph"/>
        <w:numPr>
          <w:ilvl w:val="2"/>
          <w:numId w:val="30"/>
        </w:numPr>
        <w:spacing w:before="0" w:after="0"/>
      </w:pPr>
      <w:r>
        <w:t>Class area location is/are 1.0.</w:t>
      </w:r>
    </w:p>
    <w:p w14:paraId="32DA3FB4" w14:textId="77777777" w:rsidR="00584F50" w:rsidRDefault="00584F50" w:rsidP="006E2336">
      <w:pPr>
        <w:pStyle w:val="ListParagraph"/>
        <w:numPr>
          <w:ilvl w:val="1"/>
          <w:numId w:val="30"/>
        </w:numPr>
        <w:spacing w:before="0" w:after="0"/>
      </w:pPr>
      <w:r>
        <w:t>Total length driven by Environmental: 30860.42 meters.</w:t>
      </w:r>
    </w:p>
    <w:p w14:paraId="79CA9CAD" w14:textId="77777777" w:rsidR="00584F50" w:rsidRDefault="00584F50" w:rsidP="006E2336">
      <w:pPr>
        <w:pStyle w:val="ListParagraph"/>
        <w:numPr>
          <w:ilvl w:val="1"/>
          <w:numId w:val="30"/>
        </w:numPr>
        <w:spacing w:before="0" w:after="0"/>
      </w:pPr>
      <w:r>
        <w:t>Environmental Cost distributed between minimum of $9.03 and maximum of $17.74MM:</w:t>
      </w:r>
    </w:p>
    <w:p w14:paraId="6CE99334" w14:textId="77777777" w:rsidR="00584F50" w:rsidRDefault="00584F50" w:rsidP="006E2336">
      <w:pPr>
        <w:pStyle w:val="ListParagraph"/>
        <w:numPr>
          <w:ilvl w:val="2"/>
          <w:numId w:val="30"/>
        </w:numPr>
        <w:spacing w:before="0" w:after="0"/>
      </w:pPr>
      <w:r>
        <w:t>Leak cost between minimum of $0.21 and maximum of $0.41MM</w:t>
      </w:r>
    </w:p>
    <w:p w14:paraId="57C1238E" w14:textId="77777777" w:rsidR="00584F50" w:rsidRDefault="00584F50" w:rsidP="006E2336">
      <w:pPr>
        <w:pStyle w:val="ListParagraph"/>
        <w:numPr>
          <w:ilvl w:val="2"/>
          <w:numId w:val="30"/>
        </w:numPr>
        <w:spacing w:before="0" w:after="0"/>
      </w:pPr>
      <w:r>
        <w:t>Leak spill volume between a minimum of 1973.38 and maximum of 2648.15 gallons</w:t>
      </w:r>
    </w:p>
    <w:p w14:paraId="277DED8E" w14:textId="77777777" w:rsidR="00584F50" w:rsidRDefault="00584F50" w:rsidP="006E2336">
      <w:pPr>
        <w:pStyle w:val="ListParagraph"/>
        <w:numPr>
          <w:ilvl w:val="2"/>
          <w:numId w:val="30"/>
        </w:numPr>
        <w:spacing w:before="0" w:after="0"/>
      </w:pPr>
      <w:r>
        <w:t>Rupture cost between minimum of $59.23 and maximum of $115.53MM</w:t>
      </w:r>
    </w:p>
    <w:p w14:paraId="250F3ACD" w14:textId="77777777" w:rsidR="00584F50" w:rsidRDefault="00584F50" w:rsidP="006E2336">
      <w:pPr>
        <w:pStyle w:val="ListParagraph"/>
        <w:numPr>
          <w:ilvl w:val="2"/>
          <w:numId w:val="30"/>
        </w:numPr>
        <w:spacing w:before="0" w:after="0"/>
      </w:pPr>
      <w:r>
        <w:t>Rupture spill volume is between a minimum of 558791.97 and maximum of 749863.57 gallons</w:t>
      </w:r>
    </w:p>
    <w:p w14:paraId="544F989F" w14:textId="77777777" w:rsidR="00584F50" w:rsidRDefault="00584F50" w:rsidP="006E2336">
      <w:pPr>
        <w:pStyle w:val="ListParagraph"/>
        <w:numPr>
          <w:ilvl w:val="2"/>
          <w:numId w:val="30"/>
        </w:numPr>
        <w:spacing w:before="0" w:after="0"/>
      </w:pPr>
      <w:r>
        <w:t>Puncture cost between minimum of $6.87 and maximum of $13.41MM</w:t>
      </w:r>
    </w:p>
    <w:p w14:paraId="0C9EF6EA" w14:textId="77777777" w:rsidR="00584F50" w:rsidRDefault="00584F50" w:rsidP="006E2336">
      <w:pPr>
        <w:pStyle w:val="ListParagraph"/>
        <w:numPr>
          <w:ilvl w:val="2"/>
          <w:numId w:val="30"/>
        </w:numPr>
        <w:spacing w:before="0" w:after="0"/>
      </w:pPr>
      <w:r>
        <w:t>Puncture spill volume is between a minimum of 64840.82 and maximum of 87012.29 gallons</w:t>
      </w:r>
    </w:p>
    <w:p w14:paraId="497318BE" w14:textId="77777777" w:rsidR="00584F50" w:rsidRDefault="00584F50" w:rsidP="006E2336">
      <w:pPr>
        <w:pStyle w:val="ListParagraph"/>
        <w:numPr>
          <w:ilvl w:val="0"/>
          <w:numId w:val="30"/>
        </w:numPr>
        <w:spacing w:before="0" w:after="0"/>
      </w:pPr>
      <w:r>
        <w:t xml:space="preserve">"NPS4 Harmattan to </w:t>
      </w:r>
      <w:proofErr w:type="spellStart"/>
      <w:r>
        <w:t>Sundre</w:t>
      </w:r>
      <w:proofErr w:type="spellEnd"/>
      <w:r>
        <w:t xml:space="preserve"> </w:t>
      </w:r>
      <w:proofErr w:type="gramStart"/>
      <w:r>
        <w:t>From</w:t>
      </w:r>
      <w:proofErr w:type="gramEnd"/>
      <w:r>
        <w:t xml:space="preserve"> 1-34-31-4W5 To 16-8-34-5W5</w:t>
      </w:r>
    </w:p>
    <w:p w14:paraId="5F891188" w14:textId="77777777" w:rsidR="00584F50" w:rsidRDefault="00584F50" w:rsidP="006E2336">
      <w:pPr>
        <w:pStyle w:val="ListParagraph"/>
        <w:numPr>
          <w:ilvl w:val="1"/>
          <w:numId w:val="30"/>
        </w:numPr>
        <w:spacing w:before="0" w:after="0"/>
      </w:pPr>
      <w:r>
        <w:t>Total Cumulative Length (m):</w:t>
      </w:r>
      <w:r>
        <w:tab/>
        <w:t>31099.3</w:t>
      </w:r>
    </w:p>
    <w:p w14:paraId="28726673" w14:textId="77777777" w:rsidR="00584F50" w:rsidRDefault="00584F50" w:rsidP="006E2336">
      <w:pPr>
        <w:pStyle w:val="ListParagraph"/>
        <w:numPr>
          <w:ilvl w:val="1"/>
          <w:numId w:val="30"/>
        </w:numPr>
        <w:spacing w:before="0" w:after="0"/>
      </w:pPr>
      <w:r>
        <w:t>Likelihood of failure distributed between minimum of 1.777e-03 and maximum of 9.609e-03.</w:t>
      </w:r>
    </w:p>
    <w:p w14:paraId="47D10DAA" w14:textId="77777777" w:rsidR="00584F50" w:rsidRDefault="00584F50" w:rsidP="006E2336">
      <w:pPr>
        <w:pStyle w:val="ListParagraph"/>
        <w:numPr>
          <w:ilvl w:val="2"/>
          <w:numId w:val="30"/>
        </w:numPr>
        <w:spacing w:before="0" w:after="0"/>
      </w:pPr>
      <w:r>
        <w:t xml:space="preserve">Land use distributed as </w:t>
      </w:r>
    </w:p>
    <w:p w14:paraId="3A05FBF7" w14:textId="77777777" w:rsidR="00584F50" w:rsidRDefault="00584F50" w:rsidP="006E2336">
      <w:pPr>
        <w:pStyle w:val="ListParagraph"/>
        <w:numPr>
          <w:ilvl w:val="3"/>
          <w:numId w:val="30"/>
        </w:numPr>
        <w:spacing w:before="0" w:after="0"/>
      </w:pPr>
      <w:r>
        <w:t>Agricultural: 29,967.50</w:t>
      </w:r>
    </w:p>
    <w:p w14:paraId="129FF7F8" w14:textId="77777777" w:rsidR="00584F50" w:rsidRDefault="00584F50" w:rsidP="006E2336">
      <w:pPr>
        <w:pStyle w:val="ListParagraph"/>
        <w:numPr>
          <w:ilvl w:val="3"/>
          <w:numId w:val="30"/>
        </w:numPr>
        <w:spacing w:before="0" w:after="0"/>
      </w:pPr>
      <w:r>
        <w:t>Forested: 403.13</w:t>
      </w:r>
    </w:p>
    <w:p w14:paraId="1DF89247" w14:textId="77777777" w:rsidR="00584F50" w:rsidRDefault="00584F50" w:rsidP="006E2336">
      <w:pPr>
        <w:pStyle w:val="ListParagraph"/>
        <w:numPr>
          <w:ilvl w:val="3"/>
          <w:numId w:val="30"/>
        </w:numPr>
        <w:spacing w:before="0" w:after="0"/>
      </w:pPr>
      <w:r>
        <w:lastRenderedPageBreak/>
        <w:t>Remote: 34.18</w:t>
      </w:r>
    </w:p>
    <w:p w14:paraId="64107593" w14:textId="77777777" w:rsidR="00584F50" w:rsidRDefault="00584F50" w:rsidP="006E2336">
      <w:pPr>
        <w:pStyle w:val="ListParagraph"/>
        <w:numPr>
          <w:ilvl w:val="3"/>
          <w:numId w:val="30"/>
        </w:numPr>
        <w:spacing w:before="0" w:after="0"/>
      </w:pPr>
      <w:r>
        <w:t>Water Course: 694.49</w:t>
      </w:r>
    </w:p>
    <w:p w14:paraId="667B62B0" w14:textId="77777777" w:rsidR="00584F50" w:rsidRDefault="00584F50" w:rsidP="006E2336">
      <w:pPr>
        <w:pStyle w:val="ListParagraph"/>
        <w:numPr>
          <w:ilvl w:val="2"/>
          <w:numId w:val="30"/>
        </w:numPr>
        <w:spacing w:before="0" w:after="0"/>
      </w:pPr>
      <w:r>
        <w:t xml:space="preserve">Depth of cover distributed as </w:t>
      </w:r>
    </w:p>
    <w:p w14:paraId="2685F56C" w14:textId="77777777" w:rsidR="00584F50" w:rsidRDefault="00584F50" w:rsidP="006E2336">
      <w:pPr>
        <w:pStyle w:val="ListParagraph"/>
        <w:numPr>
          <w:ilvl w:val="3"/>
          <w:numId w:val="30"/>
        </w:numPr>
        <w:spacing w:before="0" w:after="0"/>
      </w:pPr>
      <w:r>
        <w:t>nan</w:t>
      </w:r>
    </w:p>
    <w:p w14:paraId="7C24F0E5" w14:textId="77777777" w:rsidR="00584F50" w:rsidRDefault="00584F50" w:rsidP="006E2336">
      <w:pPr>
        <w:pStyle w:val="ListParagraph"/>
        <w:numPr>
          <w:ilvl w:val="2"/>
          <w:numId w:val="30"/>
        </w:numPr>
        <w:spacing w:before="0" w:after="0"/>
      </w:pPr>
      <w:r>
        <w:t>Installation date between minimum of 2009-01-01 and maximum of 2009-01-01</w:t>
      </w:r>
    </w:p>
    <w:p w14:paraId="303A7807" w14:textId="77777777" w:rsidR="00584F50" w:rsidRDefault="00584F50" w:rsidP="006E2336">
      <w:pPr>
        <w:pStyle w:val="ListParagraph"/>
        <w:numPr>
          <w:ilvl w:val="2"/>
          <w:numId w:val="30"/>
        </w:numPr>
        <w:spacing w:before="0" w:after="0"/>
      </w:pPr>
      <w:r>
        <w:t>Outside diameter of 4.5 in.</w:t>
      </w:r>
    </w:p>
    <w:p w14:paraId="4E1B81AE" w14:textId="77777777" w:rsidR="00584F50" w:rsidRDefault="00584F50" w:rsidP="006E2336">
      <w:pPr>
        <w:pStyle w:val="ListParagraph"/>
        <w:numPr>
          <w:ilvl w:val="2"/>
          <w:numId w:val="30"/>
        </w:numPr>
        <w:spacing w:before="0" w:after="0"/>
      </w:pPr>
      <w:r>
        <w:t>Grade between minimum of 359.0 and maximum of 359.0 MPa</w:t>
      </w:r>
    </w:p>
    <w:p w14:paraId="104AC196" w14:textId="77777777" w:rsidR="00584F50" w:rsidRDefault="00584F50" w:rsidP="006E2336">
      <w:pPr>
        <w:pStyle w:val="ListParagraph"/>
        <w:numPr>
          <w:ilvl w:val="2"/>
          <w:numId w:val="30"/>
        </w:numPr>
        <w:spacing w:before="0" w:after="0"/>
      </w:pPr>
      <w:r>
        <w:t>Wall thickness between minimum of 3.96 and maximum of 8.56 mm</w:t>
      </w:r>
    </w:p>
    <w:p w14:paraId="1EF15503" w14:textId="77777777" w:rsidR="00584F50" w:rsidRDefault="00584F50" w:rsidP="006E2336">
      <w:pPr>
        <w:pStyle w:val="ListParagraph"/>
        <w:numPr>
          <w:ilvl w:val="2"/>
          <w:numId w:val="30"/>
        </w:numPr>
        <w:spacing w:before="0" w:after="0"/>
      </w:pPr>
      <w:r>
        <w:t>Toughness between minimum of nan and maximum of nan J</w:t>
      </w:r>
    </w:p>
    <w:p w14:paraId="2B570C70" w14:textId="77777777" w:rsidR="00584F50" w:rsidRDefault="00584F50" w:rsidP="006E2336">
      <w:pPr>
        <w:pStyle w:val="ListParagraph"/>
        <w:numPr>
          <w:ilvl w:val="2"/>
          <w:numId w:val="30"/>
        </w:numPr>
        <w:spacing w:before="0" w:after="0"/>
      </w:pPr>
      <w:r>
        <w:t>Probability of failure given a hit between minimum of 7.781e-02 and maximum of 2.308e-01</w:t>
      </w:r>
    </w:p>
    <w:p w14:paraId="4584EEF1" w14:textId="77777777" w:rsidR="00584F50" w:rsidRDefault="00584F50" w:rsidP="006E2336">
      <w:pPr>
        <w:pStyle w:val="ListParagraph"/>
        <w:numPr>
          <w:ilvl w:val="2"/>
          <w:numId w:val="30"/>
        </w:numPr>
        <w:spacing w:before="0" w:after="0"/>
      </w:pPr>
      <w:r>
        <w:t>Class area location is/are 1.0, 2.0.</w:t>
      </w:r>
    </w:p>
    <w:p w14:paraId="17CF6D9E" w14:textId="77777777" w:rsidR="00584F50" w:rsidRDefault="00584F50" w:rsidP="006E2336">
      <w:pPr>
        <w:pStyle w:val="ListParagraph"/>
        <w:numPr>
          <w:ilvl w:val="1"/>
          <w:numId w:val="30"/>
        </w:numPr>
        <w:spacing w:before="0" w:after="0"/>
      </w:pPr>
      <w:r>
        <w:t>Consequence of failure distributed between minimum of $10.31 and maximum of $33.81MM</w:t>
      </w:r>
    </w:p>
    <w:p w14:paraId="0BAD069E" w14:textId="77777777" w:rsidR="00584F50" w:rsidRDefault="00584F50" w:rsidP="006E2336">
      <w:pPr>
        <w:pStyle w:val="ListParagraph"/>
        <w:numPr>
          <w:ilvl w:val="1"/>
          <w:numId w:val="30"/>
        </w:numPr>
        <w:spacing w:before="0" w:after="0"/>
      </w:pPr>
      <w:r>
        <w:t>Total length driven by Safety: 609.79 meters.</w:t>
      </w:r>
    </w:p>
    <w:p w14:paraId="07E38211" w14:textId="77777777" w:rsidR="00584F50" w:rsidRDefault="00584F50" w:rsidP="006E2336">
      <w:pPr>
        <w:pStyle w:val="ListParagraph"/>
        <w:numPr>
          <w:ilvl w:val="1"/>
          <w:numId w:val="30"/>
        </w:numPr>
        <w:spacing w:before="0" w:after="0"/>
      </w:pPr>
      <w:r>
        <w:t>Safety Cost distributed between minimum of $0.00 and maximum of $22.44MM:</w:t>
      </w:r>
    </w:p>
    <w:p w14:paraId="3E016F29" w14:textId="77777777" w:rsidR="00584F50" w:rsidRDefault="00584F50" w:rsidP="006E2336">
      <w:pPr>
        <w:pStyle w:val="ListParagraph"/>
        <w:numPr>
          <w:ilvl w:val="2"/>
          <w:numId w:val="30"/>
        </w:numPr>
        <w:spacing w:before="0" w:after="0"/>
      </w:pPr>
      <w:r>
        <w:t>Leak cost between minimum of $0.00 and maximum of $21.89MM</w:t>
      </w:r>
    </w:p>
    <w:p w14:paraId="58125F72" w14:textId="77777777" w:rsidR="00584F50" w:rsidRDefault="00584F50" w:rsidP="006E2336">
      <w:pPr>
        <w:pStyle w:val="ListParagraph"/>
        <w:numPr>
          <w:ilvl w:val="2"/>
          <w:numId w:val="30"/>
        </w:numPr>
        <w:spacing w:before="0" w:after="0"/>
      </w:pPr>
      <w:r>
        <w:t>Leak scenario yielded 9.0 intersections with structures, with minimum of 0.0 and maximum of 2.28 of population impacted.</w:t>
      </w:r>
    </w:p>
    <w:p w14:paraId="53E4734D" w14:textId="77777777" w:rsidR="00584F50" w:rsidRDefault="00584F50" w:rsidP="006E2336">
      <w:pPr>
        <w:pStyle w:val="ListParagraph"/>
        <w:numPr>
          <w:ilvl w:val="2"/>
          <w:numId w:val="30"/>
        </w:numPr>
        <w:spacing w:before="0" w:after="0"/>
      </w:pPr>
      <w:r>
        <w:t>Leak hazard radius distributed between minimum of 12.76 and maximum of 12.76 meters.</w:t>
      </w:r>
    </w:p>
    <w:p w14:paraId="7E283779" w14:textId="77777777" w:rsidR="00584F50" w:rsidRDefault="00584F50" w:rsidP="006E2336">
      <w:pPr>
        <w:pStyle w:val="ListParagraph"/>
        <w:numPr>
          <w:ilvl w:val="2"/>
          <w:numId w:val="30"/>
        </w:numPr>
        <w:spacing w:before="0" w:after="0"/>
      </w:pPr>
      <w:r>
        <w:t>Rupture cost between minimum of $0.00 and maximum of $43.78MM</w:t>
      </w:r>
    </w:p>
    <w:p w14:paraId="67E50960" w14:textId="77777777" w:rsidR="00584F50" w:rsidRDefault="00584F50" w:rsidP="006E2336">
      <w:pPr>
        <w:pStyle w:val="ListParagraph"/>
        <w:numPr>
          <w:ilvl w:val="2"/>
          <w:numId w:val="30"/>
        </w:numPr>
        <w:spacing w:before="0" w:after="0"/>
      </w:pPr>
      <w:r>
        <w:t>Rupture scenario yielded 26.0 intersections with structures, with minimum of 0.0 and maximum of 4.56 of population impacted</w:t>
      </w:r>
    </w:p>
    <w:p w14:paraId="58A5A1C8" w14:textId="77777777" w:rsidR="00584F50" w:rsidRDefault="00584F50" w:rsidP="006E2336">
      <w:pPr>
        <w:pStyle w:val="ListParagraph"/>
        <w:numPr>
          <w:ilvl w:val="2"/>
          <w:numId w:val="30"/>
        </w:numPr>
        <w:spacing w:before="0" w:after="0"/>
      </w:pPr>
      <w:r>
        <w:t>Rupture hazard radius distributed between minimum of 102.22 and maximum of 102.22 meters.</w:t>
      </w:r>
    </w:p>
    <w:p w14:paraId="653C63CD" w14:textId="77777777" w:rsidR="00584F50" w:rsidRDefault="00584F50" w:rsidP="006E2336">
      <w:pPr>
        <w:pStyle w:val="ListParagraph"/>
        <w:numPr>
          <w:ilvl w:val="2"/>
          <w:numId w:val="30"/>
        </w:numPr>
        <w:spacing w:before="0" w:after="0"/>
      </w:pPr>
      <w:r>
        <w:t>Puncture cost between minimum of $0.00 and maximum of $21.89MM</w:t>
      </w:r>
    </w:p>
    <w:p w14:paraId="58CD89C3" w14:textId="77777777" w:rsidR="00584F50" w:rsidRDefault="00584F50" w:rsidP="006E2336">
      <w:pPr>
        <w:pStyle w:val="ListParagraph"/>
        <w:numPr>
          <w:ilvl w:val="2"/>
          <w:numId w:val="30"/>
        </w:numPr>
        <w:spacing w:before="0" w:after="0"/>
      </w:pPr>
      <w:r>
        <w:t>Puncture scenario yielded 19.0 intersections with structures, with minimum of 0.0 and maximum of 2.28 of population impacted</w:t>
      </w:r>
    </w:p>
    <w:p w14:paraId="602AD2F5" w14:textId="77777777" w:rsidR="00584F50" w:rsidRDefault="00584F50" w:rsidP="006E2336">
      <w:pPr>
        <w:pStyle w:val="ListParagraph"/>
        <w:numPr>
          <w:ilvl w:val="2"/>
          <w:numId w:val="30"/>
        </w:numPr>
        <w:spacing w:before="0" w:after="0"/>
      </w:pPr>
      <w:r>
        <w:t>Puncture hazard radius distributed between minimum of 60.91 and maximum of 60.91 meters.</w:t>
      </w:r>
    </w:p>
    <w:p w14:paraId="65EBE807" w14:textId="77777777" w:rsidR="00584F50" w:rsidRDefault="00584F50" w:rsidP="006E2336">
      <w:pPr>
        <w:pStyle w:val="ListParagraph"/>
        <w:numPr>
          <w:ilvl w:val="2"/>
          <w:numId w:val="30"/>
        </w:numPr>
        <w:spacing w:before="0" w:after="0"/>
      </w:pPr>
      <w:r>
        <w:t>Product type is Butane.</w:t>
      </w:r>
    </w:p>
    <w:p w14:paraId="26314B62" w14:textId="77777777" w:rsidR="00584F50" w:rsidRDefault="00584F50" w:rsidP="006E2336">
      <w:pPr>
        <w:pStyle w:val="ListParagraph"/>
        <w:numPr>
          <w:ilvl w:val="2"/>
          <w:numId w:val="30"/>
        </w:numPr>
        <w:spacing w:before="0" w:after="0"/>
      </w:pPr>
      <w:r>
        <w:t>Class area location is/are 1.0, 2.0.</w:t>
      </w:r>
    </w:p>
    <w:p w14:paraId="4C25A539" w14:textId="77777777" w:rsidR="00584F50" w:rsidRDefault="00584F50" w:rsidP="006E2336">
      <w:pPr>
        <w:pStyle w:val="ListParagraph"/>
        <w:numPr>
          <w:ilvl w:val="1"/>
          <w:numId w:val="30"/>
        </w:numPr>
        <w:spacing w:before="0" w:after="0"/>
      </w:pPr>
      <w:r>
        <w:t>Total length driven by Economic Loss: 30489.51 meters.</w:t>
      </w:r>
    </w:p>
    <w:p w14:paraId="5B406581" w14:textId="77777777" w:rsidR="00584F50" w:rsidRDefault="00584F50" w:rsidP="006E2336">
      <w:pPr>
        <w:pStyle w:val="ListParagraph"/>
        <w:numPr>
          <w:ilvl w:val="1"/>
          <w:numId w:val="30"/>
        </w:numPr>
        <w:spacing w:before="0" w:after="0"/>
      </w:pPr>
      <w:r>
        <w:t>Economic Loss Cost distributed between minimum of $10.31 and maximum of $15.50MM:</w:t>
      </w:r>
    </w:p>
    <w:p w14:paraId="5082F1FC" w14:textId="77777777" w:rsidR="00584F50" w:rsidRDefault="00584F50" w:rsidP="006E2336">
      <w:pPr>
        <w:pStyle w:val="ListParagraph"/>
        <w:numPr>
          <w:ilvl w:val="2"/>
          <w:numId w:val="30"/>
        </w:numPr>
        <w:spacing w:before="0" w:after="0"/>
      </w:pPr>
      <w:r>
        <w:t>Repair costs between minimum of $9,000.00 and maximum of $31,000.00.</w:t>
      </w:r>
    </w:p>
    <w:p w14:paraId="4A8A2E82" w14:textId="77777777" w:rsidR="00584F50" w:rsidRDefault="00584F50" w:rsidP="006E2336">
      <w:pPr>
        <w:pStyle w:val="ListParagraph"/>
        <w:numPr>
          <w:ilvl w:val="2"/>
          <w:numId w:val="30"/>
        </w:numPr>
        <w:spacing w:before="0" w:after="0"/>
      </w:pPr>
      <w:r>
        <w:t>Outage losses between minimum of $200,000.00 and maximum of $200,000.00.</w:t>
      </w:r>
    </w:p>
    <w:p w14:paraId="32270286" w14:textId="77777777" w:rsidR="00584F50" w:rsidRDefault="00584F50" w:rsidP="006E2336">
      <w:pPr>
        <w:pStyle w:val="ListParagraph"/>
        <w:numPr>
          <w:ilvl w:val="2"/>
          <w:numId w:val="30"/>
        </w:numPr>
        <w:spacing w:before="0" w:after="0"/>
      </w:pPr>
      <w:r>
        <w:t>Product type is Butane.</w:t>
      </w:r>
    </w:p>
    <w:p w14:paraId="1D98AB98" w14:textId="77777777" w:rsidR="00584F50" w:rsidRDefault="00584F50" w:rsidP="006E2336">
      <w:pPr>
        <w:pStyle w:val="ListParagraph"/>
        <w:numPr>
          <w:ilvl w:val="2"/>
          <w:numId w:val="30"/>
        </w:numPr>
        <w:spacing w:before="0" w:after="0"/>
      </w:pPr>
      <w:r>
        <w:t>Leak cost between minimum of $0.51 and maximum of $0.78MM</w:t>
      </w:r>
    </w:p>
    <w:p w14:paraId="04FBA2B1" w14:textId="77777777" w:rsidR="00584F50" w:rsidRDefault="00584F50" w:rsidP="006E2336">
      <w:pPr>
        <w:pStyle w:val="ListParagraph"/>
        <w:numPr>
          <w:ilvl w:val="2"/>
          <w:numId w:val="30"/>
        </w:numPr>
        <w:spacing w:before="0" w:after="0"/>
      </w:pPr>
      <w:r>
        <w:t>Leak scenario yielded 9.0 intersections with structures, with minimum of $25,000.00 and maximum of $269,868.00 in cost of structures impacted.</w:t>
      </w:r>
    </w:p>
    <w:p w14:paraId="449D03D1" w14:textId="77777777" w:rsidR="00584F50" w:rsidRDefault="00584F50" w:rsidP="006E2336">
      <w:pPr>
        <w:pStyle w:val="ListParagraph"/>
        <w:numPr>
          <w:ilvl w:val="2"/>
          <w:numId w:val="30"/>
        </w:numPr>
        <w:spacing w:before="0" w:after="0"/>
      </w:pPr>
      <w:r>
        <w:t>Leak product loss costs between minimum of $297,296.59 and maximum of $297,296.59</w:t>
      </w:r>
    </w:p>
    <w:p w14:paraId="56A84683" w14:textId="77777777" w:rsidR="00584F50" w:rsidRDefault="00584F50" w:rsidP="006E2336">
      <w:pPr>
        <w:pStyle w:val="ListParagraph"/>
        <w:numPr>
          <w:ilvl w:val="2"/>
          <w:numId w:val="30"/>
        </w:numPr>
        <w:spacing w:before="0" w:after="0"/>
      </w:pPr>
      <w:r>
        <w:t>Rupture cost between minimum of $39.05 and maximum of $39.59MM</w:t>
      </w:r>
    </w:p>
    <w:p w14:paraId="10A5E469" w14:textId="77777777" w:rsidR="00584F50" w:rsidRDefault="00584F50" w:rsidP="006E2336">
      <w:pPr>
        <w:pStyle w:val="ListParagraph"/>
        <w:numPr>
          <w:ilvl w:val="2"/>
          <w:numId w:val="30"/>
        </w:numPr>
        <w:spacing w:before="0" w:after="0"/>
      </w:pPr>
      <w:r>
        <w:t>Rupture scenario yielded 26.0 intersections with structures, with minimum of $25,000.00 and maximum of $539,736.00 in cost of structures impacted</w:t>
      </w:r>
    </w:p>
    <w:p w14:paraId="47385B4C" w14:textId="77777777" w:rsidR="00584F50" w:rsidRDefault="00584F50" w:rsidP="006E2336">
      <w:pPr>
        <w:pStyle w:val="ListParagraph"/>
        <w:numPr>
          <w:ilvl w:val="2"/>
          <w:numId w:val="30"/>
        </w:numPr>
        <w:spacing w:before="0" w:after="0"/>
      </w:pPr>
      <w:r>
        <w:t>Rupture product loss costs between minimum of $38,840,282.94 and maximum of $38,840,282.94</w:t>
      </w:r>
    </w:p>
    <w:p w14:paraId="58135391" w14:textId="77777777" w:rsidR="00584F50" w:rsidRDefault="00584F50" w:rsidP="006E2336">
      <w:pPr>
        <w:pStyle w:val="ListParagraph"/>
        <w:numPr>
          <w:ilvl w:val="2"/>
          <w:numId w:val="30"/>
        </w:numPr>
        <w:spacing w:before="0" w:after="0"/>
      </w:pPr>
      <w:r>
        <w:t>Puncture cost between minimum of $9.98 and maximum of $10.25MM</w:t>
      </w:r>
    </w:p>
    <w:p w14:paraId="7879BD29" w14:textId="77777777" w:rsidR="00584F50" w:rsidRDefault="00584F50" w:rsidP="006E2336">
      <w:pPr>
        <w:pStyle w:val="ListParagraph"/>
        <w:numPr>
          <w:ilvl w:val="2"/>
          <w:numId w:val="30"/>
        </w:numPr>
        <w:spacing w:before="0" w:after="0"/>
      </w:pPr>
      <w:r>
        <w:lastRenderedPageBreak/>
        <w:t>Puncture scenario yielded 19.0 intersections with structures, with minimum of $25,000.00 and maximum of $269,868.00 in cost of structures impacted</w:t>
      </w:r>
    </w:p>
    <w:p w14:paraId="715AC5C7" w14:textId="77777777" w:rsidR="00584F50" w:rsidRDefault="00584F50" w:rsidP="006E2336">
      <w:pPr>
        <w:pStyle w:val="ListParagraph"/>
        <w:numPr>
          <w:ilvl w:val="2"/>
          <w:numId w:val="30"/>
        </w:numPr>
        <w:spacing w:before="0" w:after="0"/>
      </w:pPr>
      <w:r>
        <w:t>Product Loss costs between minimum of $9,768,490.70 and maximum of $9,768,490.70"</w:t>
      </w:r>
    </w:p>
    <w:p w14:paraId="4262551C" w14:textId="77777777" w:rsidR="00584F50" w:rsidRDefault="00584F50" w:rsidP="006E2336">
      <w:pPr>
        <w:pStyle w:val="ListParagraph"/>
        <w:numPr>
          <w:ilvl w:val="0"/>
          <w:numId w:val="30"/>
        </w:numPr>
        <w:spacing w:before="0" w:after="0"/>
      </w:pPr>
      <w:r>
        <w:t>"BONAVISTA 10-28 TO 10-7 NPS 4</w:t>
      </w:r>
    </w:p>
    <w:p w14:paraId="5167E9B7" w14:textId="77777777" w:rsidR="00584F50" w:rsidRDefault="00584F50" w:rsidP="006E2336">
      <w:pPr>
        <w:pStyle w:val="ListParagraph"/>
        <w:numPr>
          <w:ilvl w:val="1"/>
          <w:numId w:val="30"/>
        </w:numPr>
        <w:spacing w:before="0" w:after="0"/>
      </w:pPr>
      <w:r>
        <w:t>Total Cumulative Length (m):</w:t>
      </w:r>
      <w:r>
        <w:tab/>
        <w:t>28199.35</w:t>
      </w:r>
    </w:p>
    <w:p w14:paraId="1A7DE374" w14:textId="77777777" w:rsidR="00584F50" w:rsidRDefault="00584F50" w:rsidP="006E2336">
      <w:pPr>
        <w:pStyle w:val="ListParagraph"/>
        <w:numPr>
          <w:ilvl w:val="1"/>
          <w:numId w:val="30"/>
        </w:numPr>
        <w:spacing w:before="0" w:after="0"/>
      </w:pPr>
      <w:r>
        <w:t>Likelihood of failure distributed between minimum of 1.008e-02 and maximum of 1.614e-02.</w:t>
      </w:r>
    </w:p>
    <w:p w14:paraId="6A8BA80A" w14:textId="77777777" w:rsidR="00584F50" w:rsidRDefault="00584F50" w:rsidP="006E2336">
      <w:pPr>
        <w:pStyle w:val="ListParagraph"/>
        <w:numPr>
          <w:ilvl w:val="2"/>
          <w:numId w:val="30"/>
        </w:numPr>
        <w:spacing w:before="0" w:after="0"/>
      </w:pPr>
      <w:r>
        <w:t xml:space="preserve">Land use distributed as </w:t>
      </w:r>
    </w:p>
    <w:p w14:paraId="0ABA6BBE" w14:textId="77777777" w:rsidR="00584F50" w:rsidRDefault="00584F50" w:rsidP="006E2336">
      <w:pPr>
        <w:pStyle w:val="ListParagraph"/>
        <w:numPr>
          <w:ilvl w:val="3"/>
          <w:numId w:val="30"/>
        </w:numPr>
        <w:spacing w:before="0" w:after="0"/>
      </w:pPr>
      <w:r>
        <w:t>Agricultural: 28,199.35</w:t>
      </w:r>
    </w:p>
    <w:p w14:paraId="2CC3FEEA" w14:textId="77777777" w:rsidR="00584F50" w:rsidRDefault="00584F50" w:rsidP="006E2336">
      <w:pPr>
        <w:pStyle w:val="ListParagraph"/>
        <w:numPr>
          <w:ilvl w:val="2"/>
          <w:numId w:val="30"/>
        </w:numPr>
        <w:spacing w:before="0" w:after="0"/>
      </w:pPr>
      <w:r>
        <w:t xml:space="preserve">Depth of cover distributed as </w:t>
      </w:r>
    </w:p>
    <w:p w14:paraId="761714E5" w14:textId="77777777" w:rsidR="00584F50" w:rsidRDefault="00584F50" w:rsidP="006E2336">
      <w:pPr>
        <w:pStyle w:val="ListParagraph"/>
        <w:numPr>
          <w:ilvl w:val="3"/>
          <w:numId w:val="30"/>
        </w:numPr>
        <w:spacing w:before="0" w:after="0"/>
      </w:pPr>
      <w:r>
        <w:t>nan</w:t>
      </w:r>
    </w:p>
    <w:p w14:paraId="6E8996BD" w14:textId="77777777" w:rsidR="00584F50" w:rsidRDefault="00584F50" w:rsidP="006E2336">
      <w:pPr>
        <w:pStyle w:val="ListParagraph"/>
        <w:numPr>
          <w:ilvl w:val="2"/>
          <w:numId w:val="30"/>
        </w:numPr>
        <w:spacing w:before="0" w:after="0"/>
      </w:pPr>
      <w:r>
        <w:t>Installation date between minimum of 1969-01-01 and maximum of 1969-01-01</w:t>
      </w:r>
    </w:p>
    <w:p w14:paraId="2F68D31D" w14:textId="77777777" w:rsidR="00584F50" w:rsidRDefault="00584F50" w:rsidP="006E2336">
      <w:pPr>
        <w:pStyle w:val="ListParagraph"/>
        <w:numPr>
          <w:ilvl w:val="2"/>
          <w:numId w:val="30"/>
        </w:numPr>
        <w:spacing w:before="0" w:after="0"/>
      </w:pPr>
      <w:r>
        <w:t>Outside diameter of 4.5 in.</w:t>
      </w:r>
    </w:p>
    <w:p w14:paraId="6377BC26" w14:textId="77777777" w:rsidR="00584F50" w:rsidRDefault="00584F50" w:rsidP="006E2336">
      <w:pPr>
        <w:pStyle w:val="ListParagraph"/>
        <w:numPr>
          <w:ilvl w:val="2"/>
          <w:numId w:val="30"/>
        </w:numPr>
        <w:spacing w:before="0" w:after="0"/>
      </w:pPr>
      <w:r>
        <w:t>Grade between minimum of 241.0 and maximum of 241.0 MPa</w:t>
      </w:r>
    </w:p>
    <w:p w14:paraId="0379FBFD" w14:textId="77777777" w:rsidR="00584F50" w:rsidRDefault="00584F50" w:rsidP="006E2336">
      <w:pPr>
        <w:pStyle w:val="ListParagraph"/>
        <w:numPr>
          <w:ilvl w:val="2"/>
          <w:numId w:val="30"/>
        </w:numPr>
        <w:spacing w:before="0" w:after="0"/>
      </w:pPr>
      <w:r>
        <w:t>Wall thickness between minimum of 3.18 and maximum of 4.78 mm</w:t>
      </w:r>
    </w:p>
    <w:p w14:paraId="79C4C7E3" w14:textId="77777777" w:rsidR="00584F50" w:rsidRDefault="00584F50" w:rsidP="006E2336">
      <w:pPr>
        <w:pStyle w:val="ListParagraph"/>
        <w:numPr>
          <w:ilvl w:val="2"/>
          <w:numId w:val="30"/>
        </w:numPr>
        <w:spacing w:before="0" w:after="0"/>
      </w:pPr>
      <w:r>
        <w:t>Toughness between minimum of nan and maximum of nan J</w:t>
      </w:r>
    </w:p>
    <w:p w14:paraId="0D354B66" w14:textId="77777777" w:rsidR="00584F50" w:rsidRDefault="00584F50" w:rsidP="006E2336">
      <w:pPr>
        <w:pStyle w:val="ListParagraph"/>
        <w:numPr>
          <w:ilvl w:val="2"/>
          <w:numId w:val="30"/>
        </w:numPr>
        <w:spacing w:before="0" w:after="0"/>
      </w:pPr>
      <w:r>
        <w:t>Probability of failure given a hit between minimum of 2.420e-01 and maximum of 3.877e-01</w:t>
      </w:r>
    </w:p>
    <w:p w14:paraId="509A4C50" w14:textId="77777777" w:rsidR="00584F50" w:rsidRDefault="00584F50" w:rsidP="006E2336">
      <w:pPr>
        <w:pStyle w:val="ListParagraph"/>
        <w:numPr>
          <w:ilvl w:val="2"/>
          <w:numId w:val="30"/>
        </w:numPr>
        <w:spacing w:before="0" w:after="0"/>
      </w:pPr>
      <w:r>
        <w:t>Class area location is/are 1.0.</w:t>
      </w:r>
    </w:p>
    <w:p w14:paraId="4A6E851C" w14:textId="77777777" w:rsidR="00584F50" w:rsidRDefault="00584F50" w:rsidP="006E2336">
      <w:pPr>
        <w:pStyle w:val="ListParagraph"/>
        <w:numPr>
          <w:ilvl w:val="1"/>
          <w:numId w:val="30"/>
        </w:numPr>
        <w:spacing w:before="0" w:after="0"/>
      </w:pPr>
      <w:r>
        <w:t>Consequence of failure distributed between minimum of $1.12 and maximum of $23.54MM</w:t>
      </w:r>
    </w:p>
    <w:p w14:paraId="0CF55A2B" w14:textId="77777777" w:rsidR="00584F50" w:rsidRDefault="00584F50" w:rsidP="006E2336">
      <w:pPr>
        <w:pStyle w:val="ListParagraph"/>
        <w:numPr>
          <w:ilvl w:val="1"/>
          <w:numId w:val="30"/>
        </w:numPr>
        <w:spacing w:before="0" w:after="0"/>
      </w:pPr>
      <w:r>
        <w:t>Total length driven by Safety: 85.12 meters.</w:t>
      </w:r>
    </w:p>
    <w:p w14:paraId="3B90D2AD" w14:textId="77777777" w:rsidR="00584F50" w:rsidRDefault="00584F50" w:rsidP="006E2336">
      <w:pPr>
        <w:pStyle w:val="ListParagraph"/>
        <w:numPr>
          <w:ilvl w:val="1"/>
          <w:numId w:val="30"/>
        </w:numPr>
        <w:spacing w:before="0" w:after="0"/>
      </w:pPr>
      <w:r>
        <w:t>Safety Cost distributed between minimum of $0.00 and maximum of $21.89MM:</w:t>
      </w:r>
    </w:p>
    <w:p w14:paraId="3DEF1362" w14:textId="77777777" w:rsidR="00584F50" w:rsidRDefault="00584F50" w:rsidP="006E2336">
      <w:pPr>
        <w:pStyle w:val="ListParagraph"/>
        <w:numPr>
          <w:ilvl w:val="2"/>
          <w:numId w:val="30"/>
        </w:numPr>
        <w:spacing w:before="0" w:after="0"/>
      </w:pPr>
      <w:r>
        <w:t>Leak cost between minimum of $0.00 and maximum of $21.89MM</w:t>
      </w:r>
    </w:p>
    <w:p w14:paraId="17C77CF5" w14:textId="77777777" w:rsidR="00584F50" w:rsidRDefault="00584F50" w:rsidP="006E2336">
      <w:pPr>
        <w:pStyle w:val="ListParagraph"/>
        <w:numPr>
          <w:ilvl w:val="2"/>
          <w:numId w:val="30"/>
        </w:numPr>
        <w:spacing w:before="0" w:after="0"/>
      </w:pPr>
      <w:r>
        <w:t>Leak scenario yielded 5.0 intersections with structures, with minimum of 0.0 and maximum of 2.28 of population impacted.</w:t>
      </w:r>
    </w:p>
    <w:p w14:paraId="5B117B20" w14:textId="77777777" w:rsidR="00584F50" w:rsidRDefault="00584F50" w:rsidP="006E2336">
      <w:pPr>
        <w:pStyle w:val="ListParagraph"/>
        <w:numPr>
          <w:ilvl w:val="2"/>
          <w:numId w:val="30"/>
        </w:numPr>
        <w:spacing w:before="0" w:after="0"/>
      </w:pPr>
      <w:r>
        <w:t>Leak hazard radius distributed between minimum of 3.7 and maximum of 3.79 meters.</w:t>
      </w:r>
    </w:p>
    <w:p w14:paraId="48AD5656" w14:textId="77777777" w:rsidR="00584F50" w:rsidRDefault="00584F50" w:rsidP="006E2336">
      <w:pPr>
        <w:pStyle w:val="ListParagraph"/>
        <w:numPr>
          <w:ilvl w:val="2"/>
          <w:numId w:val="30"/>
        </w:numPr>
        <w:spacing w:before="0" w:after="0"/>
      </w:pPr>
      <w:r>
        <w:t>Rupture cost between minimum of $0.00 and maximum of $21.89MM</w:t>
      </w:r>
    </w:p>
    <w:p w14:paraId="3CD607AB" w14:textId="77777777" w:rsidR="00584F50" w:rsidRDefault="00584F50" w:rsidP="006E2336">
      <w:pPr>
        <w:pStyle w:val="ListParagraph"/>
        <w:numPr>
          <w:ilvl w:val="2"/>
          <w:numId w:val="30"/>
        </w:numPr>
        <w:spacing w:before="0" w:after="0"/>
      </w:pPr>
      <w:r>
        <w:t>Rupture scenario yielded 29.0 intersections with structures, with minimum of 0.0 and maximum of 2.28 of population impacted</w:t>
      </w:r>
    </w:p>
    <w:p w14:paraId="79F11092" w14:textId="77777777" w:rsidR="00584F50" w:rsidRDefault="00584F50" w:rsidP="006E2336">
      <w:pPr>
        <w:pStyle w:val="ListParagraph"/>
        <w:numPr>
          <w:ilvl w:val="2"/>
          <w:numId w:val="30"/>
        </w:numPr>
        <w:spacing w:before="0" w:after="0"/>
      </w:pPr>
      <w:r>
        <w:t>Rupture hazard radius distributed between minimum of 27.68 and maximum of 28.36 meters.</w:t>
      </w:r>
    </w:p>
    <w:p w14:paraId="3015AEFF" w14:textId="77777777" w:rsidR="00584F50" w:rsidRDefault="00584F50" w:rsidP="006E2336">
      <w:pPr>
        <w:pStyle w:val="ListParagraph"/>
        <w:numPr>
          <w:ilvl w:val="2"/>
          <w:numId w:val="30"/>
        </w:numPr>
        <w:spacing w:before="0" w:after="0"/>
      </w:pPr>
      <w:r>
        <w:t>Puncture cost between minimum of $0.00 and maximum of $21.89MM</w:t>
      </w:r>
    </w:p>
    <w:p w14:paraId="4AE72D26" w14:textId="77777777" w:rsidR="00584F50" w:rsidRDefault="00584F50" w:rsidP="006E2336">
      <w:pPr>
        <w:pStyle w:val="ListParagraph"/>
        <w:numPr>
          <w:ilvl w:val="2"/>
          <w:numId w:val="30"/>
        </w:numPr>
        <w:spacing w:before="0" w:after="0"/>
      </w:pPr>
      <w:r>
        <w:t>Puncture scenario yielded 27.0 intersections with structures, with minimum of 0.0 and maximum of 2.28 of population impacted</w:t>
      </w:r>
    </w:p>
    <w:p w14:paraId="21BBF3B5" w14:textId="77777777" w:rsidR="00584F50" w:rsidRDefault="00584F50" w:rsidP="006E2336">
      <w:pPr>
        <w:pStyle w:val="ListParagraph"/>
        <w:numPr>
          <w:ilvl w:val="2"/>
          <w:numId w:val="30"/>
        </w:numPr>
        <w:spacing w:before="0" w:after="0"/>
      </w:pPr>
      <w:r>
        <w:t>Puncture hazard radius distributed between minimum of 14.77 and maximum of 15.13 meters.</w:t>
      </w:r>
    </w:p>
    <w:p w14:paraId="4281259E" w14:textId="77777777" w:rsidR="00584F50" w:rsidRDefault="00584F50" w:rsidP="006E2336">
      <w:pPr>
        <w:pStyle w:val="ListParagraph"/>
        <w:numPr>
          <w:ilvl w:val="2"/>
          <w:numId w:val="30"/>
        </w:numPr>
        <w:spacing w:before="0" w:after="0"/>
      </w:pPr>
      <w:r>
        <w:t>Product type is Crude Oil.</w:t>
      </w:r>
    </w:p>
    <w:p w14:paraId="6F8D0772" w14:textId="77777777" w:rsidR="00584F50" w:rsidRDefault="00584F50" w:rsidP="006E2336">
      <w:pPr>
        <w:pStyle w:val="ListParagraph"/>
        <w:numPr>
          <w:ilvl w:val="2"/>
          <w:numId w:val="30"/>
        </w:numPr>
        <w:spacing w:before="0" w:after="0"/>
      </w:pPr>
      <w:r>
        <w:t>Class area location is/are 1.0.</w:t>
      </w:r>
    </w:p>
    <w:p w14:paraId="10639395" w14:textId="77777777" w:rsidR="00584F50" w:rsidRDefault="00584F50" w:rsidP="006E2336">
      <w:pPr>
        <w:pStyle w:val="ListParagraph"/>
        <w:numPr>
          <w:ilvl w:val="1"/>
          <w:numId w:val="30"/>
        </w:numPr>
        <w:spacing w:before="0" w:after="0"/>
      </w:pPr>
      <w:r>
        <w:t>Total length driven by Environmental: 28114.23 meters.</w:t>
      </w:r>
    </w:p>
    <w:p w14:paraId="572175A6" w14:textId="77777777" w:rsidR="00584F50" w:rsidRDefault="00584F50" w:rsidP="006E2336">
      <w:pPr>
        <w:pStyle w:val="ListParagraph"/>
        <w:numPr>
          <w:ilvl w:val="1"/>
          <w:numId w:val="30"/>
        </w:numPr>
        <w:spacing w:before="0" w:after="0"/>
      </w:pPr>
      <w:r>
        <w:t>Environmental Cost distributed between minimum of $0.90 and maximum of $4.63MM:</w:t>
      </w:r>
    </w:p>
    <w:p w14:paraId="39AB35D3" w14:textId="77777777" w:rsidR="00584F50" w:rsidRDefault="00584F50" w:rsidP="006E2336">
      <w:pPr>
        <w:pStyle w:val="ListParagraph"/>
        <w:numPr>
          <w:ilvl w:val="2"/>
          <w:numId w:val="30"/>
        </w:numPr>
        <w:spacing w:before="0" w:after="0"/>
      </w:pPr>
      <w:r>
        <w:t>Leak cost between minimum of $0.16 and maximum of $0.31MM</w:t>
      </w:r>
    </w:p>
    <w:p w14:paraId="783CB54B" w14:textId="77777777" w:rsidR="00584F50" w:rsidRDefault="00584F50" w:rsidP="006E2336">
      <w:pPr>
        <w:pStyle w:val="ListParagraph"/>
        <w:numPr>
          <w:ilvl w:val="2"/>
          <w:numId w:val="30"/>
        </w:numPr>
        <w:spacing w:before="0" w:after="0"/>
      </w:pPr>
      <w:r>
        <w:t>Leak spill volume between a minimum of 1464.91 and maximum of 1852.07 gallons</w:t>
      </w:r>
    </w:p>
    <w:p w14:paraId="4C03EFB0" w14:textId="77777777" w:rsidR="00584F50" w:rsidRDefault="00584F50" w:rsidP="006E2336">
      <w:pPr>
        <w:pStyle w:val="ListParagraph"/>
        <w:numPr>
          <w:ilvl w:val="2"/>
          <w:numId w:val="30"/>
        </w:numPr>
        <w:spacing w:before="0" w:after="0"/>
      </w:pPr>
      <w:r>
        <w:t>Rupture cost between minimum of $0.04 and maximum of $2.73MM</w:t>
      </w:r>
    </w:p>
    <w:p w14:paraId="4E0F0D13" w14:textId="77777777" w:rsidR="00584F50" w:rsidRDefault="00584F50" w:rsidP="006E2336">
      <w:pPr>
        <w:pStyle w:val="ListParagraph"/>
        <w:numPr>
          <w:ilvl w:val="2"/>
          <w:numId w:val="30"/>
        </w:numPr>
        <w:spacing w:before="0" w:after="0"/>
      </w:pPr>
      <w:r>
        <w:t>Rupture spill volume is between a minimum of 379.55 and maximum of 15469.9 gallons</w:t>
      </w:r>
    </w:p>
    <w:p w14:paraId="32757F73" w14:textId="77777777" w:rsidR="00584F50" w:rsidRDefault="00584F50" w:rsidP="006E2336">
      <w:pPr>
        <w:pStyle w:val="ListParagraph"/>
        <w:numPr>
          <w:ilvl w:val="2"/>
          <w:numId w:val="30"/>
        </w:numPr>
        <w:spacing w:before="0" w:after="0"/>
      </w:pPr>
      <w:r>
        <w:t>Puncture cost between minimum of $5.10 and maximum of $10.09MM</w:t>
      </w:r>
    </w:p>
    <w:p w14:paraId="60A727AE" w14:textId="77777777" w:rsidR="00584F50" w:rsidRDefault="00584F50" w:rsidP="006E2336">
      <w:pPr>
        <w:pStyle w:val="ListParagraph"/>
        <w:numPr>
          <w:ilvl w:val="2"/>
          <w:numId w:val="30"/>
        </w:numPr>
        <w:spacing w:before="0" w:after="0"/>
      </w:pPr>
      <w:r>
        <w:t>Puncture spill volume is between a minimum of 48133.5 and maximum of 60854.75 gallons</w:t>
      </w:r>
    </w:p>
    <w:p w14:paraId="07AA344D" w14:textId="77777777" w:rsidR="00584F50" w:rsidRDefault="00584F50" w:rsidP="006E2336">
      <w:pPr>
        <w:pStyle w:val="ListParagraph"/>
        <w:numPr>
          <w:ilvl w:val="0"/>
          <w:numId w:val="30"/>
        </w:numPr>
        <w:spacing w:before="0" w:after="0"/>
      </w:pPr>
      <w:r>
        <w:lastRenderedPageBreak/>
        <w:t>"SSPL MAINLINE NPS 16</w:t>
      </w:r>
    </w:p>
    <w:p w14:paraId="27A52BA4" w14:textId="77777777" w:rsidR="00584F50" w:rsidRDefault="00584F50" w:rsidP="006E2336">
      <w:pPr>
        <w:pStyle w:val="ListParagraph"/>
        <w:numPr>
          <w:ilvl w:val="1"/>
          <w:numId w:val="30"/>
        </w:numPr>
        <w:spacing w:before="0" w:after="0"/>
      </w:pPr>
      <w:r>
        <w:t>Total Cumulative Length (m):</w:t>
      </w:r>
      <w:r>
        <w:tab/>
        <w:t>27229.24</w:t>
      </w:r>
    </w:p>
    <w:p w14:paraId="0687F8DD" w14:textId="77777777" w:rsidR="00584F50" w:rsidRDefault="00584F50" w:rsidP="006E2336">
      <w:pPr>
        <w:pStyle w:val="ListParagraph"/>
        <w:numPr>
          <w:ilvl w:val="1"/>
          <w:numId w:val="30"/>
        </w:numPr>
        <w:spacing w:before="0" w:after="0"/>
      </w:pPr>
      <w:r>
        <w:t>Likelihood of failure distributed between minimum of 1.031e-03 and maximum of 7.769e-03.</w:t>
      </w:r>
    </w:p>
    <w:p w14:paraId="2962F84C" w14:textId="77777777" w:rsidR="00584F50" w:rsidRDefault="00584F50" w:rsidP="006E2336">
      <w:pPr>
        <w:pStyle w:val="ListParagraph"/>
        <w:numPr>
          <w:ilvl w:val="2"/>
          <w:numId w:val="30"/>
        </w:numPr>
        <w:spacing w:before="0" w:after="0"/>
      </w:pPr>
      <w:r>
        <w:t xml:space="preserve">Land use distributed as </w:t>
      </w:r>
    </w:p>
    <w:p w14:paraId="54DC566C" w14:textId="77777777" w:rsidR="00584F50" w:rsidRDefault="00584F50" w:rsidP="006E2336">
      <w:pPr>
        <w:pStyle w:val="ListParagraph"/>
        <w:numPr>
          <w:ilvl w:val="3"/>
          <w:numId w:val="30"/>
        </w:numPr>
        <w:spacing w:before="0" w:after="0"/>
      </w:pPr>
      <w:r>
        <w:t>Agricultural: 23,587.14</w:t>
      </w:r>
    </w:p>
    <w:p w14:paraId="23EC4CC5" w14:textId="77777777" w:rsidR="00584F50" w:rsidRDefault="00584F50" w:rsidP="006E2336">
      <w:pPr>
        <w:pStyle w:val="ListParagraph"/>
        <w:numPr>
          <w:ilvl w:val="3"/>
          <w:numId w:val="30"/>
        </w:numPr>
        <w:spacing w:before="0" w:after="0"/>
      </w:pPr>
      <w:r>
        <w:t>Remote: 1,815.50</w:t>
      </w:r>
    </w:p>
    <w:p w14:paraId="3B49EBBF" w14:textId="77777777" w:rsidR="00584F50" w:rsidRDefault="00584F50" w:rsidP="006E2336">
      <w:pPr>
        <w:pStyle w:val="ListParagraph"/>
        <w:numPr>
          <w:ilvl w:val="3"/>
          <w:numId w:val="30"/>
        </w:numPr>
        <w:spacing w:before="0" w:after="0"/>
      </w:pPr>
      <w:r>
        <w:t>Water Course: 1,826.61</w:t>
      </w:r>
    </w:p>
    <w:p w14:paraId="1DE5D17C" w14:textId="77777777" w:rsidR="00584F50" w:rsidRDefault="00584F50" w:rsidP="006E2336">
      <w:pPr>
        <w:pStyle w:val="ListParagraph"/>
        <w:numPr>
          <w:ilvl w:val="2"/>
          <w:numId w:val="30"/>
        </w:numPr>
        <w:spacing w:before="0" w:after="0"/>
      </w:pPr>
      <w:r>
        <w:t xml:space="preserve">Depth of cover distributed as </w:t>
      </w:r>
    </w:p>
    <w:p w14:paraId="14A24662" w14:textId="77777777" w:rsidR="00584F50" w:rsidRDefault="00584F50" w:rsidP="006E2336">
      <w:pPr>
        <w:pStyle w:val="ListParagraph"/>
        <w:numPr>
          <w:ilvl w:val="3"/>
          <w:numId w:val="30"/>
        </w:numPr>
        <w:spacing w:before="0" w:after="0"/>
      </w:pPr>
      <w:r>
        <w:t>nan</w:t>
      </w:r>
    </w:p>
    <w:p w14:paraId="3072EA41" w14:textId="77777777" w:rsidR="00584F50" w:rsidRDefault="00584F50" w:rsidP="006E2336">
      <w:pPr>
        <w:pStyle w:val="ListParagraph"/>
        <w:numPr>
          <w:ilvl w:val="2"/>
          <w:numId w:val="30"/>
        </w:numPr>
        <w:spacing w:before="0" w:after="0"/>
      </w:pPr>
      <w:r>
        <w:t>Installation date between minimum of 1954-01-01 and maximum of 1954-01-01</w:t>
      </w:r>
    </w:p>
    <w:p w14:paraId="4391927C" w14:textId="77777777" w:rsidR="00584F50" w:rsidRDefault="00584F50" w:rsidP="006E2336">
      <w:pPr>
        <w:pStyle w:val="ListParagraph"/>
        <w:numPr>
          <w:ilvl w:val="2"/>
          <w:numId w:val="30"/>
        </w:numPr>
        <w:spacing w:before="0" w:after="0"/>
      </w:pPr>
      <w:r>
        <w:t>Outside diameter of 16.0 in.</w:t>
      </w:r>
    </w:p>
    <w:p w14:paraId="42AD74D7" w14:textId="77777777" w:rsidR="00584F50" w:rsidRDefault="00584F50" w:rsidP="006E2336">
      <w:pPr>
        <w:pStyle w:val="ListParagraph"/>
        <w:numPr>
          <w:ilvl w:val="2"/>
          <w:numId w:val="30"/>
        </w:numPr>
        <w:spacing w:before="0" w:after="0"/>
      </w:pPr>
      <w:r>
        <w:t>Grade between minimum of 317.0 and maximum of 317.0 MPa</w:t>
      </w:r>
    </w:p>
    <w:p w14:paraId="13683520" w14:textId="77777777" w:rsidR="00584F50" w:rsidRDefault="00584F50" w:rsidP="006E2336">
      <w:pPr>
        <w:pStyle w:val="ListParagraph"/>
        <w:numPr>
          <w:ilvl w:val="2"/>
          <w:numId w:val="30"/>
        </w:numPr>
        <w:spacing w:before="0" w:after="0"/>
      </w:pPr>
      <w:r>
        <w:t>Wall thickness between minimum of 6.35 and maximum of 9.52 mm</w:t>
      </w:r>
    </w:p>
    <w:p w14:paraId="1FCAB803" w14:textId="77777777" w:rsidR="00584F50" w:rsidRDefault="00584F50" w:rsidP="006E2336">
      <w:pPr>
        <w:pStyle w:val="ListParagraph"/>
        <w:numPr>
          <w:ilvl w:val="2"/>
          <w:numId w:val="30"/>
        </w:numPr>
        <w:spacing w:before="0" w:after="0"/>
      </w:pPr>
      <w:r>
        <w:t>Toughness between minimum of 4.0 and maximum of 4.0 J</w:t>
      </w:r>
    </w:p>
    <w:p w14:paraId="3F020516" w14:textId="77777777" w:rsidR="00584F50" w:rsidRDefault="00584F50" w:rsidP="006E2336">
      <w:pPr>
        <w:pStyle w:val="ListParagraph"/>
        <w:numPr>
          <w:ilvl w:val="2"/>
          <w:numId w:val="30"/>
        </w:numPr>
        <w:spacing w:before="0" w:after="0"/>
      </w:pPr>
      <w:r>
        <w:t>Probability of failure given a hit between minimum of 1.029e-01 and maximum of 1.866e-01</w:t>
      </w:r>
    </w:p>
    <w:p w14:paraId="4B89E719" w14:textId="77777777" w:rsidR="00584F50" w:rsidRDefault="00584F50" w:rsidP="006E2336">
      <w:pPr>
        <w:pStyle w:val="ListParagraph"/>
        <w:numPr>
          <w:ilvl w:val="2"/>
          <w:numId w:val="30"/>
        </w:numPr>
        <w:spacing w:before="0" w:after="0"/>
      </w:pPr>
      <w:r>
        <w:t>Class area location is/are 1.0, 2.0.</w:t>
      </w:r>
    </w:p>
    <w:p w14:paraId="04737637" w14:textId="77777777" w:rsidR="00584F50" w:rsidRDefault="00584F50" w:rsidP="006E2336">
      <w:pPr>
        <w:pStyle w:val="ListParagraph"/>
        <w:numPr>
          <w:ilvl w:val="1"/>
          <w:numId w:val="30"/>
        </w:numPr>
        <w:spacing w:before="0" w:after="0"/>
      </w:pPr>
      <w:r>
        <w:t>Consequence of failure distributed between minimum of $10.00 and maximum of $31.24MM</w:t>
      </w:r>
    </w:p>
    <w:p w14:paraId="5C8ABE12" w14:textId="77777777" w:rsidR="00584F50" w:rsidRDefault="00584F50" w:rsidP="006E2336">
      <w:pPr>
        <w:pStyle w:val="ListParagraph"/>
        <w:numPr>
          <w:ilvl w:val="1"/>
          <w:numId w:val="30"/>
        </w:numPr>
        <w:spacing w:before="0" w:after="0"/>
      </w:pPr>
      <w:r>
        <w:t>Total length driven by Environmental: 27229.24 meters.</w:t>
      </w:r>
    </w:p>
    <w:p w14:paraId="51AAAB2E" w14:textId="77777777" w:rsidR="00584F50" w:rsidRDefault="00584F50" w:rsidP="006E2336">
      <w:pPr>
        <w:pStyle w:val="ListParagraph"/>
        <w:numPr>
          <w:ilvl w:val="1"/>
          <w:numId w:val="30"/>
        </w:numPr>
        <w:spacing w:before="0" w:after="0"/>
      </w:pPr>
      <w:r>
        <w:t>Environmental Cost distributed between minimum of $8.97 and maximum of $30.08MM:</w:t>
      </w:r>
    </w:p>
    <w:p w14:paraId="1B75DA1B" w14:textId="77777777" w:rsidR="00584F50" w:rsidRDefault="00584F50" w:rsidP="006E2336">
      <w:pPr>
        <w:pStyle w:val="ListParagraph"/>
        <w:numPr>
          <w:ilvl w:val="2"/>
          <w:numId w:val="30"/>
        </w:numPr>
        <w:spacing w:before="0" w:after="0"/>
      </w:pPr>
      <w:r>
        <w:t>Leak cost between minimum of $0.27 and maximum of $0.51MM</w:t>
      </w:r>
    </w:p>
    <w:p w14:paraId="133D01D9" w14:textId="77777777" w:rsidR="00584F50" w:rsidRDefault="00584F50" w:rsidP="006E2336">
      <w:pPr>
        <w:pStyle w:val="ListParagraph"/>
        <w:numPr>
          <w:ilvl w:val="2"/>
          <w:numId w:val="30"/>
        </w:numPr>
        <w:spacing w:before="0" w:after="0"/>
      </w:pPr>
      <w:r>
        <w:t>Leak spill volume between a minimum of 1567.63 and maximum of 2880.08 gallons</w:t>
      </w:r>
    </w:p>
    <w:p w14:paraId="267C929D" w14:textId="77777777" w:rsidR="00584F50" w:rsidRDefault="00584F50" w:rsidP="006E2336">
      <w:pPr>
        <w:pStyle w:val="ListParagraph"/>
        <w:numPr>
          <w:ilvl w:val="2"/>
          <w:numId w:val="30"/>
        </w:numPr>
        <w:spacing w:before="0" w:after="0"/>
      </w:pPr>
      <w:r>
        <w:t>Rupture cost between minimum of $7.53 and maximum of $479.51MM</w:t>
      </w:r>
    </w:p>
    <w:p w14:paraId="14114E08" w14:textId="77777777" w:rsidR="00584F50" w:rsidRDefault="00584F50" w:rsidP="006E2336">
      <w:pPr>
        <w:pStyle w:val="ListParagraph"/>
        <w:numPr>
          <w:ilvl w:val="2"/>
          <w:numId w:val="30"/>
        </w:numPr>
        <w:spacing w:before="0" w:after="0"/>
      </w:pPr>
      <w:r>
        <w:t>Rupture spill volume is between a minimum of 42331.09 and maximum of 4524011.12 gallons</w:t>
      </w:r>
    </w:p>
    <w:p w14:paraId="76EB36D6" w14:textId="77777777" w:rsidR="00584F50" w:rsidRDefault="00584F50" w:rsidP="006E2336">
      <w:pPr>
        <w:pStyle w:val="ListParagraph"/>
        <w:numPr>
          <w:ilvl w:val="2"/>
          <w:numId w:val="30"/>
        </w:numPr>
        <w:spacing w:before="0" w:after="0"/>
      </w:pPr>
      <w:r>
        <w:t>Puncture cost between minimum of $8.85 and maximum of $16.84MM</w:t>
      </w:r>
    </w:p>
    <w:p w14:paraId="38A396D8" w14:textId="77777777" w:rsidR="00584F50" w:rsidRDefault="00584F50" w:rsidP="006E2336">
      <w:pPr>
        <w:pStyle w:val="ListParagraph"/>
        <w:numPr>
          <w:ilvl w:val="2"/>
          <w:numId w:val="30"/>
        </w:numPr>
        <w:spacing w:before="0" w:after="0"/>
      </w:pPr>
      <w:r>
        <w:t>Puncture spill volume is between a minimum of 51508.72 and maximum of 94633.0 gallons</w:t>
      </w:r>
    </w:p>
    <w:p w14:paraId="76DEB3E8" w14:textId="77777777" w:rsidR="00584F50" w:rsidRDefault="00584F50" w:rsidP="006E2336">
      <w:pPr>
        <w:pStyle w:val="ListParagraph"/>
        <w:numPr>
          <w:ilvl w:val="0"/>
          <w:numId w:val="30"/>
        </w:numPr>
        <w:spacing w:before="0" w:after="0"/>
      </w:pPr>
      <w:r>
        <w:t>"WASCANA MAINLINE NPS 12</w:t>
      </w:r>
    </w:p>
    <w:p w14:paraId="58A8CA82" w14:textId="77777777" w:rsidR="00584F50" w:rsidRDefault="00584F50" w:rsidP="006E2336">
      <w:pPr>
        <w:pStyle w:val="ListParagraph"/>
        <w:numPr>
          <w:ilvl w:val="1"/>
          <w:numId w:val="30"/>
        </w:numPr>
        <w:spacing w:before="0" w:after="0"/>
      </w:pPr>
      <w:r>
        <w:t>Total Cumulative Length (m):</w:t>
      </w:r>
      <w:r>
        <w:tab/>
        <w:t>24582.75</w:t>
      </w:r>
    </w:p>
    <w:p w14:paraId="5E6DC78C" w14:textId="77777777" w:rsidR="00584F50" w:rsidRDefault="00584F50" w:rsidP="006E2336">
      <w:pPr>
        <w:pStyle w:val="ListParagraph"/>
        <w:numPr>
          <w:ilvl w:val="1"/>
          <w:numId w:val="30"/>
        </w:numPr>
        <w:spacing w:before="0" w:after="0"/>
      </w:pPr>
      <w:r>
        <w:t>Likelihood of failure distributed between minimum of 1.002e-03 and maximum of 1.665e-02.</w:t>
      </w:r>
    </w:p>
    <w:p w14:paraId="348D3C66" w14:textId="77777777" w:rsidR="00584F50" w:rsidRDefault="00584F50" w:rsidP="006E2336">
      <w:pPr>
        <w:pStyle w:val="ListParagraph"/>
        <w:numPr>
          <w:ilvl w:val="2"/>
          <w:numId w:val="30"/>
        </w:numPr>
        <w:spacing w:before="0" w:after="0"/>
      </w:pPr>
      <w:r>
        <w:t xml:space="preserve">Land use distributed as </w:t>
      </w:r>
    </w:p>
    <w:p w14:paraId="2952D62B" w14:textId="77777777" w:rsidR="00584F50" w:rsidRDefault="00584F50" w:rsidP="006E2336">
      <w:pPr>
        <w:pStyle w:val="ListParagraph"/>
        <w:numPr>
          <w:ilvl w:val="3"/>
          <w:numId w:val="30"/>
        </w:numPr>
        <w:spacing w:before="0" w:after="0"/>
      </w:pPr>
      <w:r>
        <w:t>Agricultural: 24,319.49</w:t>
      </w:r>
    </w:p>
    <w:p w14:paraId="69EF038A" w14:textId="77777777" w:rsidR="00584F50" w:rsidRDefault="00584F50" w:rsidP="006E2336">
      <w:pPr>
        <w:pStyle w:val="ListParagraph"/>
        <w:numPr>
          <w:ilvl w:val="3"/>
          <w:numId w:val="30"/>
        </w:numPr>
        <w:spacing w:before="0" w:after="0"/>
      </w:pPr>
      <w:r>
        <w:t>Commercial/Industrial: 1.62</w:t>
      </w:r>
    </w:p>
    <w:p w14:paraId="1167AFC2" w14:textId="77777777" w:rsidR="00584F50" w:rsidRDefault="00584F50" w:rsidP="006E2336">
      <w:pPr>
        <w:pStyle w:val="ListParagraph"/>
        <w:numPr>
          <w:ilvl w:val="3"/>
          <w:numId w:val="30"/>
        </w:numPr>
        <w:spacing w:before="0" w:after="0"/>
      </w:pPr>
      <w:r>
        <w:t>Remote: 0.20</w:t>
      </w:r>
    </w:p>
    <w:p w14:paraId="51CE6B29" w14:textId="77777777" w:rsidR="00584F50" w:rsidRDefault="00584F50" w:rsidP="006E2336">
      <w:pPr>
        <w:pStyle w:val="ListParagraph"/>
        <w:numPr>
          <w:ilvl w:val="3"/>
          <w:numId w:val="30"/>
        </w:numPr>
        <w:spacing w:before="0" w:after="0"/>
      </w:pPr>
      <w:r>
        <w:t>Water Course: 261.45</w:t>
      </w:r>
    </w:p>
    <w:p w14:paraId="76F1DAE2" w14:textId="77777777" w:rsidR="00584F50" w:rsidRDefault="00584F50" w:rsidP="006E2336">
      <w:pPr>
        <w:pStyle w:val="ListParagraph"/>
        <w:numPr>
          <w:ilvl w:val="2"/>
          <w:numId w:val="30"/>
        </w:numPr>
        <w:spacing w:before="0" w:after="0"/>
      </w:pPr>
      <w:r>
        <w:t xml:space="preserve">Depth of cover distributed as </w:t>
      </w:r>
    </w:p>
    <w:p w14:paraId="37670BE2" w14:textId="77777777" w:rsidR="00584F50" w:rsidRDefault="00584F50" w:rsidP="006E2336">
      <w:pPr>
        <w:pStyle w:val="ListParagraph"/>
        <w:numPr>
          <w:ilvl w:val="3"/>
          <w:numId w:val="30"/>
        </w:numPr>
        <w:spacing w:before="0" w:after="0"/>
      </w:pPr>
      <w:r>
        <w:t>&lt; 0.24m: 5.58, &gt;= 0.24 to &lt; 0.30m: 10.97, &gt;= 0.30 to &lt; 0.37m: 11.43, &gt;= 0.37 to &lt; 0.43m: 21.48, &gt;= 0.43 to &lt; 0.49m: 33.67, &gt;= 0.49 to &lt; 0.55m: 16.92, &gt;= 0.61 to &lt; 0.67m: 73.63, &gt;= 0.67 to &lt; 0.76m: 2,371.48, &gt;= 0.76 to &lt; 0.91m: 18,643.87, &gt;= 0.91 to &lt; 1.22m: 2,899.48, &gt;= 1.22 to &lt; 1.83m: 494.23</w:t>
      </w:r>
    </w:p>
    <w:p w14:paraId="073FB9A4" w14:textId="77777777" w:rsidR="00584F50" w:rsidRDefault="00584F50" w:rsidP="006E2336">
      <w:pPr>
        <w:pStyle w:val="ListParagraph"/>
        <w:numPr>
          <w:ilvl w:val="2"/>
          <w:numId w:val="30"/>
        </w:numPr>
        <w:spacing w:before="0" w:after="0"/>
      </w:pPr>
      <w:r>
        <w:t>Installation date between minimum of 1972-01-01 and maximum of 1972-01-01</w:t>
      </w:r>
    </w:p>
    <w:p w14:paraId="32C18891" w14:textId="77777777" w:rsidR="00584F50" w:rsidRDefault="00584F50" w:rsidP="006E2336">
      <w:pPr>
        <w:pStyle w:val="ListParagraph"/>
        <w:numPr>
          <w:ilvl w:val="2"/>
          <w:numId w:val="30"/>
        </w:numPr>
        <w:spacing w:before="0" w:after="0"/>
      </w:pPr>
      <w:r>
        <w:t>Outside diameter of 12.75 in.</w:t>
      </w:r>
    </w:p>
    <w:p w14:paraId="45A10129" w14:textId="77777777" w:rsidR="00584F50" w:rsidRDefault="00584F50" w:rsidP="006E2336">
      <w:pPr>
        <w:pStyle w:val="ListParagraph"/>
        <w:numPr>
          <w:ilvl w:val="2"/>
          <w:numId w:val="30"/>
        </w:numPr>
        <w:spacing w:before="0" w:after="0"/>
      </w:pPr>
      <w:r>
        <w:t>Grade between minimum of 359.0 and maximum of 359.0 MPa</w:t>
      </w:r>
    </w:p>
    <w:p w14:paraId="4CB65D9B" w14:textId="77777777" w:rsidR="00584F50" w:rsidRDefault="00584F50" w:rsidP="006E2336">
      <w:pPr>
        <w:pStyle w:val="ListParagraph"/>
        <w:numPr>
          <w:ilvl w:val="2"/>
          <w:numId w:val="30"/>
        </w:numPr>
        <w:spacing w:before="0" w:after="0"/>
      </w:pPr>
      <w:r>
        <w:t>Wall thickness between minimum of 4.78 and maximum of 7.39 mm</w:t>
      </w:r>
    </w:p>
    <w:p w14:paraId="0B31E9BD" w14:textId="77777777" w:rsidR="00584F50" w:rsidRDefault="00584F50" w:rsidP="006E2336">
      <w:pPr>
        <w:pStyle w:val="ListParagraph"/>
        <w:numPr>
          <w:ilvl w:val="2"/>
          <w:numId w:val="30"/>
        </w:numPr>
        <w:spacing w:before="0" w:after="0"/>
      </w:pPr>
      <w:r>
        <w:lastRenderedPageBreak/>
        <w:t>Toughness between minimum of 42.0 and maximum of 42.0 J</w:t>
      </w:r>
    </w:p>
    <w:p w14:paraId="14E0B6C1" w14:textId="77777777" w:rsidR="00584F50" w:rsidRDefault="00584F50" w:rsidP="006E2336">
      <w:pPr>
        <w:pStyle w:val="ListParagraph"/>
        <w:numPr>
          <w:ilvl w:val="2"/>
          <w:numId w:val="30"/>
        </w:numPr>
        <w:spacing w:before="0" w:after="0"/>
      </w:pPr>
      <w:r>
        <w:t>Probability of failure given a hit between minimum of 4.046e-02 and maximum of 9.999e-02</w:t>
      </w:r>
    </w:p>
    <w:p w14:paraId="0BCFBB58" w14:textId="77777777" w:rsidR="00584F50" w:rsidRDefault="00584F50" w:rsidP="006E2336">
      <w:pPr>
        <w:pStyle w:val="ListParagraph"/>
        <w:numPr>
          <w:ilvl w:val="2"/>
          <w:numId w:val="30"/>
        </w:numPr>
        <w:spacing w:before="0" w:after="0"/>
      </w:pPr>
      <w:r>
        <w:t>Class area location is/are 1.0, 2.0.</w:t>
      </w:r>
    </w:p>
    <w:p w14:paraId="3B52DF68" w14:textId="77777777" w:rsidR="00584F50" w:rsidRDefault="00584F50" w:rsidP="006E2336">
      <w:pPr>
        <w:pStyle w:val="ListParagraph"/>
        <w:numPr>
          <w:ilvl w:val="1"/>
          <w:numId w:val="30"/>
        </w:numPr>
        <w:spacing w:before="0" w:after="0"/>
      </w:pPr>
      <w:r>
        <w:t>Consequence of failure distributed between minimum of $6.27 and maximum of $134.67MM</w:t>
      </w:r>
    </w:p>
    <w:p w14:paraId="75517AB6" w14:textId="77777777" w:rsidR="00584F50" w:rsidRDefault="00584F50" w:rsidP="006E2336">
      <w:pPr>
        <w:pStyle w:val="ListParagraph"/>
        <w:numPr>
          <w:ilvl w:val="1"/>
          <w:numId w:val="30"/>
        </w:numPr>
        <w:spacing w:before="0" w:after="0"/>
      </w:pPr>
      <w:r>
        <w:t>Total length driven by Safety: 68.26 meters.</w:t>
      </w:r>
    </w:p>
    <w:p w14:paraId="51DD8177" w14:textId="77777777" w:rsidR="00584F50" w:rsidRDefault="00584F50" w:rsidP="006E2336">
      <w:pPr>
        <w:pStyle w:val="ListParagraph"/>
        <w:numPr>
          <w:ilvl w:val="1"/>
          <w:numId w:val="30"/>
        </w:numPr>
        <w:spacing w:before="0" w:after="0"/>
      </w:pPr>
      <w:r>
        <w:t>Safety Cost distributed between minimum of $0.00 and maximum of $111.37MM:</w:t>
      </w:r>
    </w:p>
    <w:p w14:paraId="39BC9B0E" w14:textId="77777777" w:rsidR="00584F50" w:rsidRDefault="00584F50" w:rsidP="006E2336">
      <w:pPr>
        <w:pStyle w:val="ListParagraph"/>
        <w:numPr>
          <w:ilvl w:val="2"/>
          <w:numId w:val="30"/>
        </w:numPr>
        <w:spacing w:before="0" w:after="0"/>
      </w:pPr>
      <w:r>
        <w:t>Leak cost between minimum of $0.00 and maximum of $0.00MM</w:t>
      </w:r>
    </w:p>
    <w:p w14:paraId="13954659" w14:textId="77777777" w:rsidR="00584F50" w:rsidRDefault="00584F50" w:rsidP="006E2336">
      <w:pPr>
        <w:pStyle w:val="ListParagraph"/>
        <w:numPr>
          <w:ilvl w:val="2"/>
          <w:numId w:val="30"/>
        </w:numPr>
        <w:spacing w:before="0" w:after="0"/>
      </w:pPr>
      <w:r>
        <w:t>Leak scenario yielded 9.0 intersections with structures, with minimum of nan and maximum of nan of population impacted.</w:t>
      </w:r>
    </w:p>
    <w:p w14:paraId="60B88B23" w14:textId="77777777" w:rsidR="00584F50" w:rsidRDefault="00584F50" w:rsidP="006E2336">
      <w:pPr>
        <w:pStyle w:val="ListParagraph"/>
        <w:numPr>
          <w:ilvl w:val="2"/>
          <w:numId w:val="30"/>
        </w:numPr>
        <w:spacing w:before="0" w:after="0"/>
      </w:pPr>
      <w:r>
        <w:t>Leak hazard radius distributed between minimum of 3.79 and maximum of 3.83 meters.</w:t>
      </w:r>
    </w:p>
    <w:p w14:paraId="22BEB082" w14:textId="77777777" w:rsidR="00584F50" w:rsidRDefault="00584F50" w:rsidP="006E2336">
      <w:pPr>
        <w:pStyle w:val="ListParagraph"/>
        <w:numPr>
          <w:ilvl w:val="2"/>
          <w:numId w:val="30"/>
        </w:numPr>
        <w:spacing w:before="0" w:after="0"/>
      </w:pPr>
      <w:r>
        <w:t>Rupture cost between minimum of $0.00 and maximum of $121.06MM</w:t>
      </w:r>
    </w:p>
    <w:p w14:paraId="08862932" w14:textId="77777777" w:rsidR="00584F50" w:rsidRDefault="00584F50" w:rsidP="006E2336">
      <w:pPr>
        <w:pStyle w:val="ListParagraph"/>
        <w:numPr>
          <w:ilvl w:val="2"/>
          <w:numId w:val="30"/>
        </w:numPr>
        <w:spacing w:before="0" w:after="0"/>
      </w:pPr>
      <w:r>
        <w:t>Rupture scenario yielded 34.0 intersections with structures, with minimum of 12.61 and maximum of 12.61 of population impacted</w:t>
      </w:r>
    </w:p>
    <w:p w14:paraId="1DE71EF6" w14:textId="77777777" w:rsidR="00584F50" w:rsidRDefault="00584F50" w:rsidP="006E2336">
      <w:pPr>
        <w:pStyle w:val="ListParagraph"/>
        <w:numPr>
          <w:ilvl w:val="2"/>
          <w:numId w:val="30"/>
        </w:numPr>
        <w:spacing w:before="0" w:after="0"/>
      </w:pPr>
      <w:r>
        <w:t>Rupture hazard radius distributed between minimum of 73.17 and maximum of 73.88 meters.</w:t>
      </w:r>
    </w:p>
    <w:p w14:paraId="469B74E5" w14:textId="77777777" w:rsidR="00584F50" w:rsidRDefault="00584F50" w:rsidP="006E2336">
      <w:pPr>
        <w:pStyle w:val="ListParagraph"/>
        <w:numPr>
          <w:ilvl w:val="2"/>
          <w:numId w:val="30"/>
        </w:numPr>
        <w:spacing w:before="0" w:after="0"/>
      </w:pPr>
      <w:r>
        <w:t>Puncture cost between minimum of $0.00 and maximum of $121.06MM</w:t>
      </w:r>
    </w:p>
    <w:p w14:paraId="54E05181" w14:textId="77777777" w:rsidR="00584F50" w:rsidRDefault="00584F50" w:rsidP="006E2336">
      <w:pPr>
        <w:pStyle w:val="ListParagraph"/>
        <w:numPr>
          <w:ilvl w:val="2"/>
          <w:numId w:val="30"/>
        </w:numPr>
        <w:spacing w:before="0" w:after="0"/>
      </w:pPr>
      <w:r>
        <w:t>Puncture scenario yielded 18.0 intersections with structures, with minimum of 12.61 and maximum of 12.61 of population impacted</w:t>
      </w:r>
    </w:p>
    <w:p w14:paraId="3CA39350" w14:textId="77777777" w:rsidR="00584F50" w:rsidRDefault="00584F50" w:rsidP="006E2336">
      <w:pPr>
        <w:pStyle w:val="ListParagraph"/>
        <w:numPr>
          <w:ilvl w:val="2"/>
          <w:numId w:val="30"/>
        </w:numPr>
        <w:spacing w:before="0" w:after="0"/>
      </w:pPr>
      <w:r>
        <w:t>Puncture hazard radius distributed between minimum of 15.13 and maximum of 15.28 meters.</w:t>
      </w:r>
    </w:p>
    <w:p w14:paraId="6A57288B" w14:textId="77777777" w:rsidR="00584F50" w:rsidRDefault="00584F50" w:rsidP="006E2336">
      <w:pPr>
        <w:pStyle w:val="ListParagraph"/>
        <w:numPr>
          <w:ilvl w:val="2"/>
          <w:numId w:val="30"/>
        </w:numPr>
        <w:spacing w:before="0" w:after="0"/>
      </w:pPr>
      <w:r>
        <w:t>Product type is Crude Oil.</w:t>
      </w:r>
    </w:p>
    <w:p w14:paraId="2CBB5D73" w14:textId="77777777" w:rsidR="00584F50" w:rsidRDefault="00584F50" w:rsidP="006E2336">
      <w:pPr>
        <w:pStyle w:val="ListParagraph"/>
        <w:numPr>
          <w:ilvl w:val="2"/>
          <w:numId w:val="30"/>
        </w:numPr>
        <w:spacing w:before="0" w:after="0"/>
      </w:pPr>
      <w:r>
        <w:t>Class area location is/are 1.0, 2.0.</w:t>
      </w:r>
    </w:p>
    <w:p w14:paraId="2AFCCF68" w14:textId="77777777" w:rsidR="00584F50" w:rsidRDefault="00584F50" w:rsidP="006E2336">
      <w:pPr>
        <w:pStyle w:val="ListParagraph"/>
        <w:numPr>
          <w:ilvl w:val="1"/>
          <w:numId w:val="30"/>
        </w:numPr>
        <w:spacing w:before="0" w:after="0"/>
      </w:pPr>
      <w:r>
        <w:t>Total length driven by Environmental: 24514.49 meters.</w:t>
      </w:r>
    </w:p>
    <w:p w14:paraId="3FAD9F53" w14:textId="77777777" w:rsidR="00584F50" w:rsidRDefault="00584F50" w:rsidP="006E2336">
      <w:pPr>
        <w:pStyle w:val="ListParagraph"/>
        <w:numPr>
          <w:ilvl w:val="1"/>
          <w:numId w:val="30"/>
        </w:numPr>
        <w:spacing w:before="0" w:after="0"/>
      </w:pPr>
      <w:r>
        <w:t>Environmental Cost distributed between minimum of $3.53 and maximum of $15.20MM:</w:t>
      </w:r>
    </w:p>
    <w:p w14:paraId="02C60521" w14:textId="77777777" w:rsidR="00584F50" w:rsidRDefault="00584F50" w:rsidP="006E2336">
      <w:pPr>
        <w:pStyle w:val="ListParagraph"/>
        <w:numPr>
          <w:ilvl w:val="2"/>
          <w:numId w:val="30"/>
        </w:numPr>
        <w:spacing w:before="0" w:after="0"/>
      </w:pPr>
      <w:r>
        <w:t>Leak cost between minimum of $0.12 and maximum of $0.43MM</w:t>
      </w:r>
    </w:p>
    <w:p w14:paraId="01BF6B87" w14:textId="77777777" w:rsidR="00584F50" w:rsidRDefault="00584F50" w:rsidP="006E2336">
      <w:pPr>
        <w:pStyle w:val="ListParagraph"/>
        <w:numPr>
          <w:ilvl w:val="2"/>
          <w:numId w:val="30"/>
        </w:numPr>
        <w:spacing w:before="0" w:after="0"/>
      </w:pPr>
      <w:r>
        <w:t>Leak spill volume between a minimum of 1578.63 and maximum of 2458.71 gallons</w:t>
      </w:r>
    </w:p>
    <w:p w14:paraId="278CD7CA" w14:textId="77777777" w:rsidR="00584F50" w:rsidRDefault="00584F50" w:rsidP="006E2336">
      <w:pPr>
        <w:pStyle w:val="ListParagraph"/>
        <w:numPr>
          <w:ilvl w:val="2"/>
          <w:numId w:val="30"/>
        </w:numPr>
        <w:spacing w:before="0" w:after="0"/>
      </w:pPr>
      <w:r>
        <w:t>Rupture cost between minimum of $2.70 and maximum of $69.83MM</w:t>
      </w:r>
    </w:p>
    <w:p w14:paraId="613F1E44" w14:textId="77777777" w:rsidR="00584F50" w:rsidRDefault="00584F50" w:rsidP="006E2336">
      <w:pPr>
        <w:pStyle w:val="ListParagraph"/>
        <w:numPr>
          <w:ilvl w:val="2"/>
          <w:numId w:val="30"/>
        </w:numPr>
        <w:spacing w:before="0" w:after="0"/>
      </w:pPr>
      <w:r>
        <w:t>Rupture spill volume is between a minimum of 26485.37 and maximum of 658780.33 gallons</w:t>
      </w:r>
    </w:p>
    <w:p w14:paraId="4D79109C" w14:textId="77777777" w:rsidR="00584F50" w:rsidRDefault="00584F50" w:rsidP="006E2336">
      <w:pPr>
        <w:pStyle w:val="ListParagraph"/>
        <w:numPr>
          <w:ilvl w:val="2"/>
          <w:numId w:val="30"/>
        </w:numPr>
        <w:spacing w:before="0" w:after="0"/>
      </w:pPr>
      <w:r>
        <w:t>Puncture cost between minimum of $3.89 and maximum of $14.17MM</w:t>
      </w:r>
    </w:p>
    <w:p w14:paraId="387F1ED1" w14:textId="77777777" w:rsidR="00584F50" w:rsidRDefault="00584F50" w:rsidP="006E2336">
      <w:pPr>
        <w:pStyle w:val="ListParagraph"/>
        <w:numPr>
          <w:ilvl w:val="2"/>
          <w:numId w:val="30"/>
        </w:numPr>
        <w:spacing w:before="0" w:after="0"/>
      </w:pPr>
      <w:r>
        <w:t>Puncture spill volume is between a minimum of 51870.19 and maximum of 80787.46 gallons</w:t>
      </w:r>
    </w:p>
    <w:p w14:paraId="7FCE1236" w14:textId="77777777" w:rsidR="00584F50" w:rsidRDefault="00584F50" w:rsidP="006E2336">
      <w:pPr>
        <w:pStyle w:val="ListParagraph"/>
        <w:numPr>
          <w:ilvl w:val="0"/>
          <w:numId w:val="30"/>
        </w:numPr>
        <w:spacing w:before="0" w:after="0"/>
      </w:pPr>
      <w:r>
        <w:t>"BELTON TO MARIPOSA NPS 10</w:t>
      </w:r>
    </w:p>
    <w:p w14:paraId="1F9D9D1A" w14:textId="77777777" w:rsidR="00584F50" w:rsidRDefault="00584F50" w:rsidP="006E2336">
      <w:pPr>
        <w:pStyle w:val="ListParagraph"/>
        <w:numPr>
          <w:ilvl w:val="1"/>
          <w:numId w:val="30"/>
        </w:numPr>
        <w:spacing w:before="0" w:after="0"/>
      </w:pPr>
      <w:r>
        <w:t>Total Cumulative Length (m):</w:t>
      </w:r>
      <w:r>
        <w:tab/>
        <w:t>24523.24</w:t>
      </w:r>
    </w:p>
    <w:p w14:paraId="7CA0AF1B" w14:textId="77777777" w:rsidR="00584F50" w:rsidRDefault="00584F50" w:rsidP="006E2336">
      <w:pPr>
        <w:pStyle w:val="ListParagraph"/>
        <w:numPr>
          <w:ilvl w:val="1"/>
          <w:numId w:val="30"/>
        </w:numPr>
        <w:spacing w:before="0" w:after="0"/>
      </w:pPr>
      <w:r>
        <w:t>Likelihood of failure distributed between minimum of 1.583e-03 and maximum of 6.579e-03.</w:t>
      </w:r>
    </w:p>
    <w:p w14:paraId="3B6A95A5" w14:textId="77777777" w:rsidR="00584F50" w:rsidRDefault="00584F50" w:rsidP="006E2336">
      <w:pPr>
        <w:pStyle w:val="ListParagraph"/>
        <w:numPr>
          <w:ilvl w:val="2"/>
          <w:numId w:val="30"/>
        </w:numPr>
        <w:spacing w:before="0" w:after="0"/>
      </w:pPr>
      <w:r>
        <w:t xml:space="preserve">Land use distributed as </w:t>
      </w:r>
    </w:p>
    <w:p w14:paraId="02FBB815" w14:textId="77777777" w:rsidR="00584F50" w:rsidRDefault="00584F50" w:rsidP="006E2336">
      <w:pPr>
        <w:pStyle w:val="ListParagraph"/>
        <w:numPr>
          <w:ilvl w:val="3"/>
          <w:numId w:val="30"/>
        </w:numPr>
        <w:spacing w:before="0" w:after="0"/>
      </w:pPr>
      <w:r>
        <w:t>Agricultural: 24,092.38</w:t>
      </w:r>
    </w:p>
    <w:p w14:paraId="0DD1A8A4" w14:textId="77777777" w:rsidR="00584F50" w:rsidRDefault="00584F50" w:rsidP="006E2336">
      <w:pPr>
        <w:pStyle w:val="ListParagraph"/>
        <w:numPr>
          <w:ilvl w:val="3"/>
          <w:numId w:val="30"/>
        </w:numPr>
        <w:spacing w:before="0" w:after="0"/>
      </w:pPr>
      <w:r>
        <w:t>Remote: 421.83</w:t>
      </w:r>
    </w:p>
    <w:p w14:paraId="3F3F5919" w14:textId="77777777" w:rsidR="00584F50" w:rsidRDefault="00584F50" w:rsidP="006E2336">
      <w:pPr>
        <w:pStyle w:val="ListParagraph"/>
        <w:numPr>
          <w:ilvl w:val="3"/>
          <w:numId w:val="30"/>
        </w:numPr>
        <w:spacing w:before="0" w:after="0"/>
      </w:pPr>
      <w:r>
        <w:t>Water Course: 9.03</w:t>
      </w:r>
    </w:p>
    <w:p w14:paraId="7C49E36E" w14:textId="77777777" w:rsidR="00584F50" w:rsidRDefault="00584F50" w:rsidP="006E2336">
      <w:pPr>
        <w:pStyle w:val="ListParagraph"/>
        <w:numPr>
          <w:ilvl w:val="2"/>
          <w:numId w:val="30"/>
        </w:numPr>
        <w:spacing w:before="0" w:after="0"/>
      </w:pPr>
      <w:r>
        <w:t xml:space="preserve">Depth of cover distributed as </w:t>
      </w:r>
    </w:p>
    <w:p w14:paraId="39A6DA83" w14:textId="77777777" w:rsidR="00584F50" w:rsidRDefault="00584F50" w:rsidP="006E2336">
      <w:pPr>
        <w:pStyle w:val="ListParagraph"/>
        <w:numPr>
          <w:ilvl w:val="3"/>
          <w:numId w:val="30"/>
        </w:numPr>
        <w:spacing w:before="0" w:after="0"/>
      </w:pPr>
      <w:r>
        <w:t>nan</w:t>
      </w:r>
    </w:p>
    <w:p w14:paraId="5119AEA1" w14:textId="77777777" w:rsidR="00584F50" w:rsidRDefault="00584F50" w:rsidP="006E2336">
      <w:pPr>
        <w:pStyle w:val="ListParagraph"/>
        <w:numPr>
          <w:ilvl w:val="2"/>
          <w:numId w:val="30"/>
        </w:numPr>
        <w:spacing w:before="0" w:after="0"/>
      </w:pPr>
      <w:r>
        <w:t>Installation date between minimum of 1997-01-01 and maximum of 1997-01-01</w:t>
      </w:r>
    </w:p>
    <w:p w14:paraId="614D2490" w14:textId="77777777" w:rsidR="00584F50" w:rsidRDefault="00584F50" w:rsidP="006E2336">
      <w:pPr>
        <w:pStyle w:val="ListParagraph"/>
        <w:numPr>
          <w:ilvl w:val="2"/>
          <w:numId w:val="30"/>
        </w:numPr>
        <w:spacing w:before="0" w:after="0"/>
      </w:pPr>
      <w:r>
        <w:t>Outside diameter of 10.75 in.</w:t>
      </w:r>
    </w:p>
    <w:p w14:paraId="67808C7D" w14:textId="77777777" w:rsidR="00584F50" w:rsidRDefault="00584F50" w:rsidP="006E2336">
      <w:pPr>
        <w:pStyle w:val="ListParagraph"/>
        <w:numPr>
          <w:ilvl w:val="2"/>
          <w:numId w:val="30"/>
        </w:numPr>
        <w:spacing w:before="0" w:after="0"/>
      </w:pPr>
      <w:r>
        <w:t>Grade between minimum of 359.0 and maximum of 359.0 MPa</w:t>
      </w:r>
    </w:p>
    <w:p w14:paraId="499A91FE" w14:textId="77777777" w:rsidR="00584F50" w:rsidRDefault="00584F50" w:rsidP="006E2336">
      <w:pPr>
        <w:pStyle w:val="ListParagraph"/>
        <w:numPr>
          <w:ilvl w:val="2"/>
          <w:numId w:val="30"/>
        </w:numPr>
        <w:spacing w:before="0" w:after="0"/>
      </w:pPr>
      <w:r>
        <w:t>Wall thickness between minimum of 4.78 and maximum of 9.27 mm</w:t>
      </w:r>
    </w:p>
    <w:p w14:paraId="49DF9D68" w14:textId="77777777" w:rsidR="00584F50" w:rsidRDefault="00584F50" w:rsidP="006E2336">
      <w:pPr>
        <w:pStyle w:val="ListParagraph"/>
        <w:numPr>
          <w:ilvl w:val="2"/>
          <w:numId w:val="30"/>
        </w:numPr>
        <w:spacing w:before="0" w:after="0"/>
      </w:pPr>
      <w:r>
        <w:lastRenderedPageBreak/>
        <w:t>Toughness between minimum of nan and maximum of nan J</w:t>
      </w:r>
    </w:p>
    <w:p w14:paraId="22A67A59" w14:textId="77777777" w:rsidR="00584F50" w:rsidRDefault="00584F50" w:rsidP="006E2336">
      <w:pPr>
        <w:pStyle w:val="ListParagraph"/>
        <w:numPr>
          <w:ilvl w:val="2"/>
          <w:numId w:val="30"/>
        </w:numPr>
        <w:spacing w:before="0" w:after="0"/>
      </w:pPr>
      <w:r>
        <w:t>Probability of failure given a hit between minimum of 4.910e-02 and maximum of 1.580e-01</w:t>
      </w:r>
    </w:p>
    <w:p w14:paraId="67B05A75" w14:textId="77777777" w:rsidR="00584F50" w:rsidRDefault="00584F50" w:rsidP="006E2336">
      <w:pPr>
        <w:pStyle w:val="ListParagraph"/>
        <w:numPr>
          <w:ilvl w:val="2"/>
          <w:numId w:val="30"/>
        </w:numPr>
        <w:spacing w:before="0" w:after="0"/>
      </w:pPr>
      <w:r>
        <w:t>Class area location is/are 1.0.</w:t>
      </w:r>
    </w:p>
    <w:p w14:paraId="738B2832" w14:textId="77777777" w:rsidR="00584F50" w:rsidRDefault="00584F50" w:rsidP="006E2336">
      <w:pPr>
        <w:pStyle w:val="ListParagraph"/>
        <w:numPr>
          <w:ilvl w:val="1"/>
          <w:numId w:val="30"/>
        </w:numPr>
        <w:spacing w:before="0" w:after="0"/>
      </w:pPr>
      <w:r>
        <w:t>Consequence of failure distributed between minimum of $13.07 and maximum of $36.58MM</w:t>
      </w:r>
    </w:p>
    <w:p w14:paraId="3C92035F" w14:textId="77777777" w:rsidR="00584F50" w:rsidRDefault="00584F50" w:rsidP="006E2336">
      <w:pPr>
        <w:pStyle w:val="ListParagraph"/>
        <w:numPr>
          <w:ilvl w:val="1"/>
          <w:numId w:val="30"/>
        </w:numPr>
        <w:spacing w:before="0" w:after="0"/>
      </w:pPr>
      <w:r>
        <w:t>Total length driven by Environmental: 24523.25 meters.</w:t>
      </w:r>
    </w:p>
    <w:p w14:paraId="48981B11" w14:textId="77777777" w:rsidR="00584F50" w:rsidRDefault="00584F50" w:rsidP="006E2336">
      <w:pPr>
        <w:pStyle w:val="ListParagraph"/>
        <w:numPr>
          <w:ilvl w:val="1"/>
          <w:numId w:val="30"/>
        </w:numPr>
        <w:spacing w:before="0" w:after="0"/>
      </w:pPr>
      <w:r>
        <w:t>Environmental Cost distributed between minimum of $12.72 and maximum of $23.77MM:</w:t>
      </w:r>
    </w:p>
    <w:p w14:paraId="0E5346ED" w14:textId="77777777" w:rsidR="00584F50" w:rsidRDefault="00584F50" w:rsidP="006E2336">
      <w:pPr>
        <w:pStyle w:val="ListParagraph"/>
        <w:numPr>
          <w:ilvl w:val="2"/>
          <w:numId w:val="30"/>
        </w:numPr>
        <w:spacing w:before="0" w:after="0"/>
      </w:pPr>
      <w:r>
        <w:t>Leak cost between minimum of $0.20 and maximum of $0.35MM</w:t>
      </w:r>
    </w:p>
    <w:p w14:paraId="2BD4AD38" w14:textId="77777777" w:rsidR="00584F50" w:rsidRDefault="00584F50" w:rsidP="006E2336">
      <w:pPr>
        <w:pStyle w:val="ListParagraph"/>
        <w:numPr>
          <w:ilvl w:val="2"/>
          <w:numId w:val="30"/>
        </w:numPr>
        <w:spacing w:before="0" w:after="0"/>
      </w:pPr>
      <w:r>
        <w:t>Leak spill volume between a minimum of 1853.91 and maximum of 2146.56 gallons</w:t>
      </w:r>
    </w:p>
    <w:p w14:paraId="1905FCE3" w14:textId="77777777" w:rsidR="00584F50" w:rsidRDefault="00584F50" w:rsidP="006E2336">
      <w:pPr>
        <w:pStyle w:val="ListParagraph"/>
        <w:numPr>
          <w:ilvl w:val="2"/>
          <w:numId w:val="30"/>
        </w:numPr>
        <w:spacing w:before="0" w:after="0"/>
      </w:pPr>
      <w:r>
        <w:t>Rupture cost between minimum of $146.50 and maximum of $258.09MM</w:t>
      </w:r>
    </w:p>
    <w:p w14:paraId="15C34524" w14:textId="77777777" w:rsidR="00584F50" w:rsidRDefault="00584F50" w:rsidP="006E2336">
      <w:pPr>
        <w:pStyle w:val="ListParagraph"/>
        <w:numPr>
          <w:ilvl w:val="2"/>
          <w:numId w:val="30"/>
        </w:numPr>
        <w:spacing w:before="0" w:after="0"/>
      </w:pPr>
      <w:r>
        <w:t>Rupture spill volume is between a minimum of 1382206.82 and maximum of 1600393.72 gallons</w:t>
      </w:r>
    </w:p>
    <w:p w14:paraId="7F404426" w14:textId="77777777" w:rsidR="00584F50" w:rsidRDefault="00584F50" w:rsidP="006E2336">
      <w:pPr>
        <w:pStyle w:val="ListParagraph"/>
        <w:numPr>
          <w:ilvl w:val="2"/>
          <w:numId w:val="30"/>
        </w:numPr>
        <w:spacing w:before="0" w:after="0"/>
      </w:pPr>
      <w:r>
        <w:t>Puncture cost between minimum of $6.46 and maximum of $11.37MM</w:t>
      </w:r>
    </w:p>
    <w:p w14:paraId="5F837058" w14:textId="77777777" w:rsidR="00584F50" w:rsidRDefault="00584F50" w:rsidP="006E2336">
      <w:pPr>
        <w:pStyle w:val="ListParagraph"/>
        <w:numPr>
          <w:ilvl w:val="2"/>
          <w:numId w:val="30"/>
        </w:numPr>
        <w:spacing w:before="0" w:after="0"/>
      </w:pPr>
      <w:r>
        <w:t>Puncture spill volume is between a minimum of 60915.28 and maximum of 70531.0 gallons</w:t>
      </w:r>
    </w:p>
    <w:p w14:paraId="5079DAA0" w14:textId="77777777" w:rsidR="00584F50" w:rsidRDefault="00584F50" w:rsidP="006E2336">
      <w:pPr>
        <w:pStyle w:val="ListParagraph"/>
        <w:numPr>
          <w:ilvl w:val="0"/>
          <w:numId w:val="30"/>
        </w:numPr>
        <w:spacing w:before="0" w:after="0"/>
      </w:pPr>
      <w:r>
        <w:t>"SYLVAN LAKE EAST LATERAL NPS 8</w:t>
      </w:r>
    </w:p>
    <w:p w14:paraId="6DC51339" w14:textId="77777777" w:rsidR="00584F50" w:rsidRDefault="00584F50" w:rsidP="006E2336">
      <w:pPr>
        <w:pStyle w:val="ListParagraph"/>
        <w:numPr>
          <w:ilvl w:val="1"/>
          <w:numId w:val="30"/>
        </w:numPr>
        <w:spacing w:before="0" w:after="0"/>
      </w:pPr>
      <w:r>
        <w:t>Total Cumulative Length (m):</w:t>
      </w:r>
      <w:r>
        <w:tab/>
        <w:t>23743.21</w:t>
      </w:r>
    </w:p>
    <w:p w14:paraId="3C7F6F83" w14:textId="77777777" w:rsidR="00584F50" w:rsidRDefault="00584F50" w:rsidP="006E2336">
      <w:pPr>
        <w:pStyle w:val="ListParagraph"/>
        <w:numPr>
          <w:ilvl w:val="1"/>
          <w:numId w:val="30"/>
        </w:numPr>
        <w:spacing w:before="0" w:after="0"/>
      </w:pPr>
      <w:r>
        <w:t>Likelihood of failure distributed between minimum of 1.198e-03 and maximum of 4.979e-03.</w:t>
      </w:r>
    </w:p>
    <w:p w14:paraId="7FE5CD87" w14:textId="77777777" w:rsidR="00584F50" w:rsidRDefault="00584F50" w:rsidP="006E2336">
      <w:pPr>
        <w:pStyle w:val="ListParagraph"/>
        <w:numPr>
          <w:ilvl w:val="2"/>
          <w:numId w:val="30"/>
        </w:numPr>
        <w:spacing w:before="0" w:after="0"/>
      </w:pPr>
      <w:r>
        <w:t xml:space="preserve">Land use distributed as </w:t>
      </w:r>
    </w:p>
    <w:p w14:paraId="2E0AA530" w14:textId="77777777" w:rsidR="00584F50" w:rsidRDefault="00584F50" w:rsidP="006E2336">
      <w:pPr>
        <w:pStyle w:val="ListParagraph"/>
        <w:numPr>
          <w:ilvl w:val="3"/>
          <w:numId w:val="30"/>
        </w:numPr>
        <w:spacing w:before="0" w:after="0"/>
      </w:pPr>
      <w:r>
        <w:t>Agricultural: 21,877.61</w:t>
      </w:r>
    </w:p>
    <w:p w14:paraId="696FE0B3" w14:textId="77777777" w:rsidR="00584F50" w:rsidRDefault="00584F50" w:rsidP="006E2336">
      <w:pPr>
        <w:pStyle w:val="ListParagraph"/>
        <w:numPr>
          <w:ilvl w:val="3"/>
          <w:numId w:val="30"/>
        </w:numPr>
        <w:spacing w:before="0" w:after="0"/>
      </w:pPr>
      <w:r>
        <w:t>Forested: 1,074.37</w:t>
      </w:r>
    </w:p>
    <w:p w14:paraId="040C3110" w14:textId="77777777" w:rsidR="00584F50" w:rsidRDefault="00584F50" w:rsidP="006E2336">
      <w:pPr>
        <w:pStyle w:val="ListParagraph"/>
        <w:numPr>
          <w:ilvl w:val="3"/>
          <w:numId w:val="30"/>
        </w:numPr>
        <w:spacing w:before="0" w:after="0"/>
      </w:pPr>
      <w:r>
        <w:t>Remote: 791.22</w:t>
      </w:r>
    </w:p>
    <w:p w14:paraId="62C2D3DB" w14:textId="77777777" w:rsidR="00584F50" w:rsidRDefault="00584F50" w:rsidP="006E2336">
      <w:pPr>
        <w:pStyle w:val="ListParagraph"/>
        <w:numPr>
          <w:ilvl w:val="2"/>
          <w:numId w:val="30"/>
        </w:numPr>
        <w:spacing w:before="0" w:after="0"/>
      </w:pPr>
      <w:r>
        <w:t xml:space="preserve">Depth of cover distributed as </w:t>
      </w:r>
    </w:p>
    <w:p w14:paraId="6746565E" w14:textId="77777777" w:rsidR="00584F50" w:rsidRDefault="00584F50" w:rsidP="006E2336">
      <w:pPr>
        <w:pStyle w:val="ListParagraph"/>
        <w:numPr>
          <w:ilvl w:val="3"/>
          <w:numId w:val="30"/>
        </w:numPr>
        <w:spacing w:before="0" w:after="0"/>
      </w:pPr>
      <w:r>
        <w:t>nan</w:t>
      </w:r>
    </w:p>
    <w:p w14:paraId="106C3DE0" w14:textId="77777777" w:rsidR="00584F50" w:rsidRDefault="00584F50" w:rsidP="006E2336">
      <w:pPr>
        <w:pStyle w:val="ListParagraph"/>
        <w:numPr>
          <w:ilvl w:val="2"/>
          <w:numId w:val="30"/>
        </w:numPr>
        <w:spacing w:before="0" w:after="0"/>
      </w:pPr>
      <w:r>
        <w:t>Installation date between minimum of 2019-04-23 and maximum of 2019-04-23</w:t>
      </w:r>
    </w:p>
    <w:p w14:paraId="238E792B" w14:textId="77777777" w:rsidR="00584F50" w:rsidRDefault="00584F50" w:rsidP="006E2336">
      <w:pPr>
        <w:pStyle w:val="ListParagraph"/>
        <w:numPr>
          <w:ilvl w:val="2"/>
          <w:numId w:val="30"/>
        </w:numPr>
        <w:spacing w:before="0" w:after="0"/>
      </w:pPr>
      <w:r>
        <w:t>Outside diameter of 8.625 in.</w:t>
      </w:r>
    </w:p>
    <w:p w14:paraId="2BCB2257" w14:textId="77777777" w:rsidR="00584F50" w:rsidRDefault="00584F50" w:rsidP="006E2336">
      <w:pPr>
        <w:pStyle w:val="ListParagraph"/>
        <w:numPr>
          <w:ilvl w:val="2"/>
          <w:numId w:val="30"/>
        </w:numPr>
        <w:spacing w:before="0" w:after="0"/>
      </w:pPr>
      <w:r>
        <w:t>Grade between minimum of 359.0 and maximum of 359.0 MPa</w:t>
      </w:r>
    </w:p>
    <w:p w14:paraId="2AF13488" w14:textId="77777777" w:rsidR="00584F50" w:rsidRDefault="00584F50" w:rsidP="006E2336">
      <w:pPr>
        <w:pStyle w:val="ListParagraph"/>
        <w:numPr>
          <w:ilvl w:val="2"/>
          <w:numId w:val="30"/>
        </w:numPr>
        <w:spacing w:before="0" w:after="0"/>
      </w:pPr>
      <w:r>
        <w:t>Wall thickness between minimum of 5.59 and maximum of 8.18 mm</w:t>
      </w:r>
    </w:p>
    <w:p w14:paraId="0278FF7B" w14:textId="77777777" w:rsidR="00584F50" w:rsidRDefault="00584F50" w:rsidP="006E2336">
      <w:pPr>
        <w:pStyle w:val="ListParagraph"/>
        <w:numPr>
          <w:ilvl w:val="2"/>
          <w:numId w:val="30"/>
        </w:numPr>
        <w:spacing w:before="0" w:after="0"/>
      </w:pPr>
      <w:r>
        <w:t>Toughness between minimum of nan and maximum of nan J</w:t>
      </w:r>
    </w:p>
    <w:p w14:paraId="76EDBC64" w14:textId="77777777" w:rsidR="00584F50" w:rsidRDefault="00584F50" w:rsidP="006E2336">
      <w:pPr>
        <w:pStyle w:val="ListParagraph"/>
        <w:numPr>
          <w:ilvl w:val="2"/>
          <w:numId w:val="30"/>
        </w:numPr>
        <w:spacing w:before="0" w:after="0"/>
      </w:pPr>
      <w:r>
        <w:t>Probability of failure given a hit between minimum of 6.235e-02 and maximum of 1.196e-01</w:t>
      </w:r>
    </w:p>
    <w:p w14:paraId="196136B4" w14:textId="77777777" w:rsidR="00584F50" w:rsidRDefault="00584F50" w:rsidP="006E2336">
      <w:pPr>
        <w:pStyle w:val="ListParagraph"/>
        <w:numPr>
          <w:ilvl w:val="2"/>
          <w:numId w:val="30"/>
        </w:numPr>
        <w:spacing w:before="0" w:after="0"/>
      </w:pPr>
      <w:r>
        <w:t>Class area location is/are nan.</w:t>
      </w:r>
    </w:p>
    <w:p w14:paraId="417C50DC" w14:textId="77777777" w:rsidR="00584F50" w:rsidRDefault="00584F50" w:rsidP="006E2336">
      <w:pPr>
        <w:pStyle w:val="ListParagraph"/>
        <w:numPr>
          <w:ilvl w:val="1"/>
          <w:numId w:val="30"/>
        </w:numPr>
        <w:spacing w:before="0" w:after="0"/>
      </w:pPr>
      <w:r>
        <w:t>Consequence of failure distributed between minimum of $10.00 and maximum of $11.67MM</w:t>
      </w:r>
    </w:p>
    <w:p w14:paraId="5936EDF9" w14:textId="77777777" w:rsidR="00584F50" w:rsidRDefault="00584F50" w:rsidP="006E2336">
      <w:pPr>
        <w:pStyle w:val="ListParagraph"/>
        <w:numPr>
          <w:ilvl w:val="1"/>
          <w:numId w:val="30"/>
        </w:numPr>
        <w:spacing w:before="0" w:after="0"/>
      </w:pPr>
      <w:r>
        <w:t>Total length driven by Environmental: 23743.21 meters.</w:t>
      </w:r>
    </w:p>
    <w:p w14:paraId="2B54526F" w14:textId="77777777" w:rsidR="00584F50" w:rsidRDefault="00584F50" w:rsidP="006E2336">
      <w:pPr>
        <w:pStyle w:val="ListParagraph"/>
        <w:numPr>
          <w:ilvl w:val="1"/>
          <w:numId w:val="30"/>
        </w:numPr>
        <w:spacing w:before="0" w:after="0"/>
      </w:pPr>
      <w:r>
        <w:t>Environmental Cost distributed between minimum of $9.62 and maximum of $11.27MM:</w:t>
      </w:r>
    </w:p>
    <w:p w14:paraId="5CEB3228" w14:textId="77777777" w:rsidR="00584F50" w:rsidRDefault="00584F50" w:rsidP="006E2336">
      <w:pPr>
        <w:pStyle w:val="ListParagraph"/>
        <w:numPr>
          <w:ilvl w:val="2"/>
          <w:numId w:val="30"/>
        </w:numPr>
        <w:spacing w:before="0" w:after="0"/>
      </w:pPr>
      <w:r>
        <w:t>Leak cost between minimum of $0.18 and maximum of $0.21MM</w:t>
      </w:r>
    </w:p>
    <w:p w14:paraId="45F00D76" w14:textId="77777777" w:rsidR="00584F50" w:rsidRDefault="00584F50" w:rsidP="006E2336">
      <w:pPr>
        <w:pStyle w:val="ListParagraph"/>
        <w:numPr>
          <w:ilvl w:val="2"/>
          <w:numId w:val="30"/>
        </w:numPr>
        <w:spacing w:before="0" w:after="0"/>
      </w:pPr>
      <w:r>
        <w:t>Leak spill volume between a minimum of 1692.06 and maximum of 1997.55 gallons</w:t>
      </w:r>
    </w:p>
    <w:p w14:paraId="2541350C" w14:textId="77777777" w:rsidR="00584F50" w:rsidRDefault="00584F50" w:rsidP="006E2336">
      <w:pPr>
        <w:pStyle w:val="ListParagraph"/>
        <w:numPr>
          <w:ilvl w:val="2"/>
          <w:numId w:val="30"/>
        </w:numPr>
        <w:spacing w:before="0" w:after="0"/>
      </w:pPr>
      <w:r>
        <w:t>Rupture cost between minimum of $86.07 and maximum of $101.61MM</w:t>
      </w:r>
    </w:p>
    <w:p w14:paraId="519CC448" w14:textId="77777777" w:rsidR="00584F50" w:rsidRDefault="00584F50" w:rsidP="006E2336">
      <w:pPr>
        <w:pStyle w:val="ListParagraph"/>
        <w:numPr>
          <w:ilvl w:val="2"/>
          <w:numId w:val="30"/>
        </w:numPr>
        <w:spacing w:before="0" w:after="0"/>
      </w:pPr>
      <w:r>
        <w:t>Rupture spill volume is between a minimum of 812082.65 and maximum of 958699.41 gallons</w:t>
      </w:r>
    </w:p>
    <w:p w14:paraId="0622DD78" w14:textId="77777777" w:rsidR="00584F50" w:rsidRDefault="00584F50" w:rsidP="006E2336">
      <w:pPr>
        <w:pStyle w:val="ListParagraph"/>
        <w:numPr>
          <w:ilvl w:val="2"/>
          <w:numId w:val="30"/>
        </w:numPr>
        <w:spacing w:before="0" w:after="0"/>
      </w:pPr>
      <w:r>
        <w:t>Puncture cost between minimum of $5.89 and maximum of $6.96MM</w:t>
      </w:r>
    </w:p>
    <w:p w14:paraId="0296F9DF" w14:textId="77777777" w:rsidR="00584F50" w:rsidRDefault="00584F50" w:rsidP="006E2336">
      <w:pPr>
        <w:pStyle w:val="ListParagraph"/>
        <w:numPr>
          <w:ilvl w:val="2"/>
          <w:numId w:val="30"/>
        </w:numPr>
        <w:spacing w:before="0" w:after="0"/>
      </w:pPr>
      <w:r>
        <w:t>Puncture spill volume is between a minimum of 55597.1 and maximum of 65634.83 gallons</w:t>
      </w:r>
    </w:p>
    <w:p w14:paraId="74FC991B" w14:textId="77777777" w:rsidR="00584F50" w:rsidRDefault="00584F50" w:rsidP="006E2336">
      <w:pPr>
        <w:pStyle w:val="ListParagraph"/>
        <w:numPr>
          <w:ilvl w:val="0"/>
          <w:numId w:val="30"/>
        </w:numPr>
        <w:spacing w:before="0" w:after="0"/>
      </w:pPr>
      <w:r>
        <w:t>"OLDS TO HARMATTAN NPS 3</w:t>
      </w:r>
    </w:p>
    <w:p w14:paraId="198A8A63" w14:textId="77777777" w:rsidR="00584F50" w:rsidRDefault="00584F50" w:rsidP="006E2336">
      <w:pPr>
        <w:pStyle w:val="ListParagraph"/>
        <w:numPr>
          <w:ilvl w:val="1"/>
          <w:numId w:val="30"/>
        </w:numPr>
        <w:spacing w:before="0" w:after="0"/>
      </w:pPr>
      <w:r>
        <w:t>Total Cumulative Length (m):</w:t>
      </w:r>
      <w:r>
        <w:tab/>
        <w:t>23430.35</w:t>
      </w:r>
    </w:p>
    <w:p w14:paraId="72EBBFD1" w14:textId="77777777" w:rsidR="00584F50" w:rsidRDefault="00584F50" w:rsidP="006E2336">
      <w:pPr>
        <w:pStyle w:val="ListParagraph"/>
        <w:numPr>
          <w:ilvl w:val="1"/>
          <w:numId w:val="30"/>
        </w:numPr>
        <w:spacing w:before="0" w:after="0"/>
      </w:pPr>
      <w:r>
        <w:lastRenderedPageBreak/>
        <w:t>Likelihood of failure distributed between minimum of 2.587e-03 and maximum of 1.647e-02.</w:t>
      </w:r>
    </w:p>
    <w:p w14:paraId="592ABC8B" w14:textId="77777777" w:rsidR="00584F50" w:rsidRDefault="00584F50" w:rsidP="006E2336">
      <w:pPr>
        <w:pStyle w:val="ListParagraph"/>
        <w:numPr>
          <w:ilvl w:val="2"/>
          <w:numId w:val="30"/>
        </w:numPr>
        <w:spacing w:before="0" w:after="0"/>
      </w:pPr>
      <w:r>
        <w:t xml:space="preserve">Land use distributed as </w:t>
      </w:r>
    </w:p>
    <w:p w14:paraId="57901801" w14:textId="77777777" w:rsidR="00584F50" w:rsidRDefault="00584F50" w:rsidP="006E2336">
      <w:pPr>
        <w:pStyle w:val="ListParagraph"/>
        <w:numPr>
          <w:ilvl w:val="3"/>
          <w:numId w:val="30"/>
        </w:numPr>
        <w:spacing w:before="0" w:after="0"/>
      </w:pPr>
      <w:r>
        <w:t>Agricultural: 23,421.31</w:t>
      </w:r>
    </w:p>
    <w:p w14:paraId="4DF5D3B3" w14:textId="77777777" w:rsidR="00584F50" w:rsidRDefault="00584F50" w:rsidP="006E2336">
      <w:pPr>
        <w:pStyle w:val="ListParagraph"/>
        <w:numPr>
          <w:ilvl w:val="3"/>
          <w:numId w:val="30"/>
        </w:numPr>
        <w:spacing w:before="0" w:after="0"/>
      </w:pPr>
      <w:r>
        <w:t>Water Course: 9.04</w:t>
      </w:r>
    </w:p>
    <w:p w14:paraId="6AC76519" w14:textId="77777777" w:rsidR="00584F50" w:rsidRDefault="00584F50" w:rsidP="006E2336">
      <w:pPr>
        <w:pStyle w:val="ListParagraph"/>
        <w:numPr>
          <w:ilvl w:val="2"/>
          <w:numId w:val="30"/>
        </w:numPr>
        <w:spacing w:before="0" w:after="0"/>
      </w:pPr>
      <w:r>
        <w:t xml:space="preserve">Depth of cover distributed as </w:t>
      </w:r>
    </w:p>
    <w:p w14:paraId="7E7E5F92" w14:textId="77777777" w:rsidR="00584F50" w:rsidRDefault="00584F50" w:rsidP="006E2336">
      <w:pPr>
        <w:pStyle w:val="ListParagraph"/>
        <w:numPr>
          <w:ilvl w:val="3"/>
          <w:numId w:val="30"/>
        </w:numPr>
        <w:spacing w:before="0" w:after="0"/>
      </w:pPr>
      <w:r>
        <w:t>nan</w:t>
      </w:r>
    </w:p>
    <w:p w14:paraId="51256F08" w14:textId="77777777" w:rsidR="00584F50" w:rsidRDefault="00584F50" w:rsidP="006E2336">
      <w:pPr>
        <w:pStyle w:val="ListParagraph"/>
        <w:numPr>
          <w:ilvl w:val="2"/>
          <w:numId w:val="30"/>
        </w:numPr>
        <w:spacing w:before="0" w:after="0"/>
      </w:pPr>
      <w:r>
        <w:t>Installation date between minimum of 1964-01-01 and maximum of 1964-01-01</w:t>
      </w:r>
    </w:p>
    <w:p w14:paraId="24215DA6" w14:textId="77777777" w:rsidR="00584F50" w:rsidRDefault="00584F50" w:rsidP="006E2336">
      <w:pPr>
        <w:pStyle w:val="ListParagraph"/>
        <w:numPr>
          <w:ilvl w:val="2"/>
          <w:numId w:val="30"/>
        </w:numPr>
        <w:spacing w:before="0" w:after="0"/>
      </w:pPr>
      <w:r>
        <w:t>Outside diameter of 3.5 in.</w:t>
      </w:r>
    </w:p>
    <w:p w14:paraId="2F1277AE" w14:textId="77777777" w:rsidR="00584F50" w:rsidRDefault="00584F50" w:rsidP="006E2336">
      <w:pPr>
        <w:pStyle w:val="ListParagraph"/>
        <w:numPr>
          <w:ilvl w:val="2"/>
          <w:numId w:val="30"/>
        </w:numPr>
        <w:spacing w:before="0" w:after="0"/>
      </w:pPr>
      <w:r>
        <w:t>Grade between minimum of 241.0 and maximum of 241.0 MPa</w:t>
      </w:r>
    </w:p>
    <w:p w14:paraId="728627E6" w14:textId="77777777" w:rsidR="00584F50" w:rsidRDefault="00584F50" w:rsidP="006E2336">
      <w:pPr>
        <w:pStyle w:val="ListParagraph"/>
        <w:numPr>
          <w:ilvl w:val="2"/>
          <w:numId w:val="30"/>
        </w:numPr>
        <w:spacing w:before="0" w:after="0"/>
      </w:pPr>
      <w:r>
        <w:t>Wall thickness between minimum of 3.18 and maximum of 4.78 mm</w:t>
      </w:r>
    </w:p>
    <w:p w14:paraId="1FB58CA8" w14:textId="77777777" w:rsidR="00584F50" w:rsidRDefault="00584F50" w:rsidP="006E2336">
      <w:pPr>
        <w:pStyle w:val="ListParagraph"/>
        <w:numPr>
          <w:ilvl w:val="2"/>
          <w:numId w:val="30"/>
        </w:numPr>
        <w:spacing w:before="0" w:after="0"/>
      </w:pPr>
      <w:r>
        <w:t>Toughness between minimum of nan and maximum of nan J</w:t>
      </w:r>
    </w:p>
    <w:p w14:paraId="12E1C44D" w14:textId="77777777" w:rsidR="00584F50" w:rsidRDefault="00584F50" w:rsidP="006E2336">
      <w:pPr>
        <w:pStyle w:val="ListParagraph"/>
        <w:numPr>
          <w:ilvl w:val="2"/>
          <w:numId w:val="30"/>
        </w:numPr>
        <w:spacing w:before="0" w:after="0"/>
      </w:pPr>
      <w:r>
        <w:t>Probability of failure given a hit between minimum of 2.582e-01 and maximum of 3.956e-01</w:t>
      </w:r>
    </w:p>
    <w:p w14:paraId="7A348B72" w14:textId="77777777" w:rsidR="00584F50" w:rsidRDefault="00584F50" w:rsidP="006E2336">
      <w:pPr>
        <w:pStyle w:val="ListParagraph"/>
        <w:numPr>
          <w:ilvl w:val="2"/>
          <w:numId w:val="30"/>
        </w:numPr>
        <w:spacing w:before="0" w:after="0"/>
      </w:pPr>
      <w:r>
        <w:t>Class area location is/are 1.0.</w:t>
      </w:r>
    </w:p>
    <w:p w14:paraId="4CD68D93" w14:textId="77777777" w:rsidR="00584F50" w:rsidRDefault="00584F50" w:rsidP="006E2336">
      <w:pPr>
        <w:pStyle w:val="ListParagraph"/>
        <w:numPr>
          <w:ilvl w:val="1"/>
          <w:numId w:val="30"/>
        </w:numPr>
        <w:spacing w:before="0" w:after="0"/>
      </w:pPr>
      <w:r>
        <w:t>Consequence of failure distributed between minimum of $1.15 and maximum of $10.55MM</w:t>
      </w:r>
    </w:p>
    <w:p w14:paraId="5E020F4D" w14:textId="77777777" w:rsidR="00584F50" w:rsidRDefault="00584F50" w:rsidP="006E2336">
      <w:pPr>
        <w:pStyle w:val="ListParagraph"/>
        <w:numPr>
          <w:ilvl w:val="1"/>
          <w:numId w:val="30"/>
        </w:numPr>
        <w:spacing w:before="0" w:after="0"/>
      </w:pPr>
      <w:r>
        <w:t>Total length driven by Safety: 127.74 meters.</w:t>
      </w:r>
    </w:p>
    <w:p w14:paraId="1011E115" w14:textId="77777777" w:rsidR="00584F50" w:rsidRDefault="00584F50" w:rsidP="006E2336">
      <w:pPr>
        <w:pStyle w:val="ListParagraph"/>
        <w:numPr>
          <w:ilvl w:val="1"/>
          <w:numId w:val="30"/>
        </w:numPr>
        <w:spacing w:before="0" w:after="0"/>
      </w:pPr>
      <w:r>
        <w:t>Safety Cost distributed between minimum of $0.00 and maximum of $3.27MM:</w:t>
      </w:r>
    </w:p>
    <w:p w14:paraId="18F48985" w14:textId="77777777" w:rsidR="00584F50" w:rsidRDefault="00584F50" w:rsidP="006E2336">
      <w:pPr>
        <w:pStyle w:val="ListParagraph"/>
        <w:numPr>
          <w:ilvl w:val="2"/>
          <w:numId w:val="30"/>
        </w:numPr>
        <w:spacing w:before="0" w:after="0"/>
      </w:pPr>
      <w:r>
        <w:t>Leak cost between minimum of $0.00 and maximum of $0.00MM</w:t>
      </w:r>
    </w:p>
    <w:p w14:paraId="784C7134" w14:textId="77777777" w:rsidR="00584F50" w:rsidRDefault="00584F50" w:rsidP="006E2336">
      <w:pPr>
        <w:pStyle w:val="ListParagraph"/>
        <w:numPr>
          <w:ilvl w:val="2"/>
          <w:numId w:val="30"/>
        </w:numPr>
        <w:spacing w:before="0" w:after="0"/>
      </w:pPr>
      <w:r>
        <w:t>Leak scenario yielded 7.0 intersections with structures, with minimum of 0.0 and maximum of 0.0 of population impacted.</w:t>
      </w:r>
    </w:p>
    <w:p w14:paraId="279FD972" w14:textId="77777777" w:rsidR="00584F50" w:rsidRDefault="00584F50" w:rsidP="006E2336">
      <w:pPr>
        <w:pStyle w:val="ListParagraph"/>
        <w:numPr>
          <w:ilvl w:val="2"/>
          <w:numId w:val="30"/>
        </w:numPr>
        <w:spacing w:before="0" w:after="0"/>
      </w:pPr>
      <w:r>
        <w:t>Leak hazard radius distributed between minimum of 11.09 and maximum of 11.09 meters.</w:t>
      </w:r>
    </w:p>
    <w:p w14:paraId="3A65A023" w14:textId="77777777" w:rsidR="00584F50" w:rsidRDefault="00584F50" w:rsidP="006E2336">
      <w:pPr>
        <w:pStyle w:val="ListParagraph"/>
        <w:numPr>
          <w:ilvl w:val="2"/>
          <w:numId w:val="30"/>
        </w:numPr>
        <w:spacing w:before="0" w:after="0"/>
      </w:pPr>
      <w:r>
        <w:t>Rupture cost between minimum of $0.00 and maximum of $21.89MM</w:t>
      </w:r>
    </w:p>
    <w:p w14:paraId="67BD419E" w14:textId="77777777" w:rsidR="00584F50" w:rsidRDefault="00584F50" w:rsidP="006E2336">
      <w:pPr>
        <w:pStyle w:val="ListParagraph"/>
        <w:numPr>
          <w:ilvl w:val="2"/>
          <w:numId w:val="30"/>
        </w:numPr>
        <w:spacing w:before="0" w:after="0"/>
      </w:pPr>
      <w:r>
        <w:t>Rupture scenario yielded 21.0 intersections with structures, with minimum of 0.0 and maximum of 2.28 of population impacted</w:t>
      </w:r>
    </w:p>
    <w:p w14:paraId="628B419C" w14:textId="77777777" w:rsidR="00584F50" w:rsidRDefault="00584F50" w:rsidP="006E2336">
      <w:pPr>
        <w:pStyle w:val="ListParagraph"/>
        <w:numPr>
          <w:ilvl w:val="2"/>
          <w:numId w:val="30"/>
        </w:numPr>
        <w:spacing w:before="0" w:after="0"/>
      </w:pPr>
      <w:r>
        <w:t>Rupture hazard radius distributed between minimum of 63.72 and maximum of 63.72 meters.</w:t>
      </w:r>
    </w:p>
    <w:p w14:paraId="1360D724" w14:textId="77777777" w:rsidR="00584F50" w:rsidRDefault="00584F50" w:rsidP="006E2336">
      <w:pPr>
        <w:pStyle w:val="ListParagraph"/>
        <w:numPr>
          <w:ilvl w:val="2"/>
          <w:numId w:val="30"/>
        </w:numPr>
        <w:spacing w:before="0" w:after="0"/>
      </w:pPr>
      <w:r>
        <w:t>Puncture cost between minimum of $0.00 and maximum of $0.00MM</w:t>
      </w:r>
    </w:p>
    <w:p w14:paraId="052A2EEA" w14:textId="77777777" w:rsidR="00584F50" w:rsidRDefault="00584F50" w:rsidP="006E2336">
      <w:pPr>
        <w:pStyle w:val="ListParagraph"/>
        <w:numPr>
          <w:ilvl w:val="2"/>
          <w:numId w:val="30"/>
        </w:numPr>
        <w:spacing w:before="0" w:after="0"/>
      </w:pPr>
      <w:r>
        <w:t>Puncture scenario yielded 19.0 intersections with structures, with minimum of 0.0 and maximum of 0.0 of population impacted</w:t>
      </w:r>
    </w:p>
    <w:p w14:paraId="3E566847" w14:textId="77777777" w:rsidR="00584F50" w:rsidRDefault="00584F50" w:rsidP="006E2336">
      <w:pPr>
        <w:pStyle w:val="ListParagraph"/>
        <w:numPr>
          <w:ilvl w:val="2"/>
          <w:numId w:val="30"/>
        </w:numPr>
        <w:spacing w:before="0" w:after="0"/>
      </w:pPr>
      <w:r>
        <w:t>Puncture hazard radius distributed between minimum of 45.25 and maximum of 45.25 meters.</w:t>
      </w:r>
    </w:p>
    <w:p w14:paraId="13EB3826" w14:textId="77777777" w:rsidR="00584F50" w:rsidRDefault="00584F50" w:rsidP="006E2336">
      <w:pPr>
        <w:pStyle w:val="ListParagraph"/>
        <w:numPr>
          <w:ilvl w:val="2"/>
          <w:numId w:val="30"/>
        </w:numPr>
        <w:spacing w:before="0" w:after="0"/>
      </w:pPr>
      <w:r>
        <w:t>Product type is Condensate.</w:t>
      </w:r>
    </w:p>
    <w:p w14:paraId="41D5C0CD" w14:textId="77777777" w:rsidR="00584F50" w:rsidRDefault="00584F50" w:rsidP="006E2336">
      <w:pPr>
        <w:pStyle w:val="ListParagraph"/>
        <w:numPr>
          <w:ilvl w:val="2"/>
          <w:numId w:val="30"/>
        </w:numPr>
        <w:spacing w:before="0" w:after="0"/>
      </w:pPr>
      <w:r>
        <w:t>Class area location is/are 1.0.</w:t>
      </w:r>
    </w:p>
    <w:p w14:paraId="40525EC0" w14:textId="77777777" w:rsidR="00584F50" w:rsidRDefault="00584F50" w:rsidP="006E2336">
      <w:pPr>
        <w:pStyle w:val="ListParagraph"/>
        <w:numPr>
          <w:ilvl w:val="1"/>
          <w:numId w:val="30"/>
        </w:numPr>
        <w:spacing w:before="0" w:after="0"/>
      </w:pPr>
      <w:r>
        <w:t>Total length driven by Environmental: 23302.62 meters.</w:t>
      </w:r>
    </w:p>
    <w:p w14:paraId="3309C344" w14:textId="77777777" w:rsidR="00584F50" w:rsidRDefault="00584F50" w:rsidP="006E2336">
      <w:pPr>
        <w:pStyle w:val="ListParagraph"/>
        <w:numPr>
          <w:ilvl w:val="1"/>
          <w:numId w:val="30"/>
        </w:numPr>
        <w:spacing w:before="0" w:after="0"/>
      </w:pPr>
      <w:r>
        <w:t>Environmental Cost distributed between minimum of $0.93 and maximum of $10.26MM:</w:t>
      </w:r>
    </w:p>
    <w:p w14:paraId="1894E78A" w14:textId="77777777" w:rsidR="00584F50" w:rsidRDefault="00584F50" w:rsidP="006E2336">
      <w:pPr>
        <w:pStyle w:val="ListParagraph"/>
        <w:numPr>
          <w:ilvl w:val="2"/>
          <w:numId w:val="30"/>
        </w:numPr>
        <w:spacing w:before="0" w:after="0"/>
      </w:pPr>
      <w:r>
        <w:t>Leak cost between minimum of $0.17 and maximum of $0.35MM</w:t>
      </w:r>
    </w:p>
    <w:p w14:paraId="238358D3" w14:textId="77777777" w:rsidR="00584F50" w:rsidRDefault="00584F50" w:rsidP="006E2336">
      <w:pPr>
        <w:pStyle w:val="ListParagraph"/>
        <w:numPr>
          <w:ilvl w:val="2"/>
          <w:numId w:val="30"/>
        </w:numPr>
        <w:spacing w:before="0" w:after="0"/>
      </w:pPr>
      <w:r>
        <w:t>Leak spill volume between a minimum of 1644.98 and maximum of 1961.43 gallons</w:t>
      </w:r>
    </w:p>
    <w:p w14:paraId="00F35945" w14:textId="77777777" w:rsidR="00584F50" w:rsidRDefault="00584F50" w:rsidP="006E2336">
      <w:pPr>
        <w:pStyle w:val="ListParagraph"/>
        <w:numPr>
          <w:ilvl w:val="2"/>
          <w:numId w:val="30"/>
        </w:numPr>
        <w:spacing w:before="0" w:after="0"/>
      </w:pPr>
      <w:r>
        <w:t>Rupture cost between minimum of $0.21 and maximum of $1.29MM</w:t>
      </w:r>
    </w:p>
    <w:p w14:paraId="12B44B8A" w14:textId="77777777" w:rsidR="00584F50" w:rsidRDefault="00584F50" w:rsidP="006E2336">
      <w:pPr>
        <w:pStyle w:val="ListParagraph"/>
        <w:numPr>
          <w:ilvl w:val="2"/>
          <w:numId w:val="30"/>
        </w:numPr>
        <w:spacing w:before="0" w:after="0"/>
      </w:pPr>
      <w:r>
        <w:t>Rupture spill volume is between a minimum of 1939.31 and maximum of 8828.65 gallons</w:t>
      </w:r>
    </w:p>
    <w:p w14:paraId="29C2ABB3" w14:textId="77777777" w:rsidR="00584F50" w:rsidRDefault="00584F50" w:rsidP="006E2336">
      <w:pPr>
        <w:pStyle w:val="ListParagraph"/>
        <w:numPr>
          <w:ilvl w:val="2"/>
          <w:numId w:val="30"/>
        </w:numPr>
        <w:spacing w:before="0" w:after="0"/>
      </w:pPr>
      <w:r>
        <w:t>Puncture cost between minimum of $5.73 and maximum of $11.47MM</w:t>
      </w:r>
    </w:p>
    <w:p w14:paraId="2C41CAB5" w14:textId="77777777" w:rsidR="00584F50" w:rsidRDefault="00584F50" w:rsidP="006E2336">
      <w:pPr>
        <w:pStyle w:val="ListParagraph"/>
        <w:numPr>
          <w:ilvl w:val="2"/>
          <w:numId w:val="30"/>
        </w:numPr>
        <w:spacing w:before="0" w:after="0"/>
      </w:pPr>
      <w:r>
        <w:t>Puncture spill volume is between a minimum of 54050.34 and maximum of 64447.97 gallons</w:t>
      </w:r>
    </w:p>
    <w:p w14:paraId="730A4752" w14:textId="77777777" w:rsidR="00584F50" w:rsidRDefault="00584F50" w:rsidP="006E2336">
      <w:pPr>
        <w:pStyle w:val="ListParagraph"/>
        <w:numPr>
          <w:ilvl w:val="0"/>
          <w:numId w:val="30"/>
        </w:numPr>
        <w:spacing w:before="0" w:after="0"/>
      </w:pPr>
      <w:r>
        <w:t>"RAINBOW LAKE TO CADOTTE NPS 20</w:t>
      </w:r>
    </w:p>
    <w:p w14:paraId="6C5F1ADF" w14:textId="77777777" w:rsidR="00584F50" w:rsidRDefault="00584F50" w:rsidP="006E2336">
      <w:pPr>
        <w:pStyle w:val="ListParagraph"/>
        <w:numPr>
          <w:ilvl w:val="1"/>
          <w:numId w:val="30"/>
        </w:numPr>
        <w:spacing w:before="0" w:after="0"/>
      </w:pPr>
      <w:r>
        <w:t>Total Cumulative Length (m):</w:t>
      </w:r>
      <w:r>
        <w:tab/>
        <w:t>23262.33</w:t>
      </w:r>
    </w:p>
    <w:p w14:paraId="1796CBD5" w14:textId="77777777" w:rsidR="00584F50" w:rsidRDefault="00584F50" w:rsidP="006E2336">
      <w:pPr>
        <w:pStyle w:val="ListParagraph"/>
        <w:numPr>
          <w:ilvl w:val="1"/>
          <w:numId w:val="30"/>
        </w:numPr>
        <w:spacing w:before="0" w:after="0"/>
      </w:pPr>
      <w:r>
        <w:t>Likelihood of failure distributed between minimum of 1.084e-03 and maximum of 3.617e-03.</w:t>
      </w:r>
    </w:p>
    <w:p w14:paraId="0F1676BC" w14:textId="77777777" w:rsidR="00584F50" w:rsidRDefault="00584F50" w:rsidP="006E2336">
      <w:pPr>
        <w:pStyle w:val="ListParagraph"/>
        <w:numPr>
          <w:ilvl w:val="2"/>
          <w:numId w:val="30"/>
        </w:numPr>
        <w:spacing w:before="0" w:after="0"/>
      </w:pPr>
      <w:r>
        <w:lastRenderedPageBreak/>
        <w:t xml:space="preserve">Land use distributed as </w:t>
      </w:r>
    </w:p>
    <w:p w14:paraId="6BD5C14B" w14:textId="77777777" w:rsidR="00584F50" w:rsidRDefault="00584F50" w:rsidP="006E2336">
      <w:pPr>
        <w:pStyle w:val="ListParagraph"/>
        <w:numPr>
          <w:ilvl w:val="3"/>
          <w:numId w:val="30"/>
        </w:numPr>
        <w:spacing w:before="0" w:after="0"/>
      </w:pPr>
      <w:r>
        <w:t>Agricultural: 23,262.33</w:t>
      </w:r>
    </w:p>
    <w:p w14:paraId="02654087" w14:textId="77777777" w:rsidR="00584F50" w:rsidRDefault="00584F50" w:rsidP="006E2336">
      <w:pPr>
        <w:pStyle w:val="ListParagraph"/>
        <w:numPr>
          <w:ilvl w:val="2"/>
          <w:numId w:val="30"/>
        </w:numPr>
        <w:spacing w:before="0" w:after="0"/>
      </w:pPr>
      <w:r>
        <w:t xml:space="preserve">Depth of cover distributed as </w:t>
      </w:r>
    </w:p>
    <w:p w14:paraId="01692C46" w14:textId="77777777" w:rsidR="00584F50" w:rsidRDefault="00584F50" w:rsidP="006E2336">
      <w:pPr>
        <w:pStyle w:val="ListParagraph"/>
        <w:numPr>
          <w:ilvl w:val="3"/>
          <w:numId w:val="30"/>
        </w:numPr>
        <w:spacing w:before="0" w:after="0"/>
      </w:pPr>
      <w:r>
        <w:t>nan</w:t>
      </w:r>
    </w:p>
    <w:p w14:paraId="3AD439DF" w14:textId="77777777" w:rsidR="00584F50" w:rsidRDefault="00584F50" w:rsidP="006E2336">
      <w:pPr>
        <w:pStyle w:val="ListParagraph"/>
        <w:numPr>
          <w:ilvl w:val="2"/>
          <w:numId w:val="30"/>
        </w:numPr>
        <w:spacing w:before="0" w:after="0"/>
      </w:pPr>
      <w:r>
        <w:t>Installation date between minimum of 1967-01-01 and maximum of 1967-01-01</w:t>
      </w:r>
    </w:p>
    <w:p w14:paraId="7ABCF293" w14:textId="77777777" w:rsidR="00584F50" w:rsidRDefault="00584F50" w:rsidP="006E2336">
      <w:pPr>
        <w:pStyle w:val="ListParagraph"/>
        <w:numPr>
          <w:ilvl w:val="2"/>
          <w:numId w:val="30"/>
        </w:numPr>
        <w:spacing w:before="0" w:after="0"/>
      </w:pPr>
      <w:r>
        <w:t>Outside diameter of 20.0 in.</w:t>
      </w:r>
    </w:p>
    <w:p w14:paraId="3DB2E4F1" w14:textId="77777777" w:rsidR="00584F50" w:rsidRDefault="00584F50" w:rsidP="006E2336">
      <w:pPr>
        <w:pStyle w:val="ListParagraph"/>
        <w:numPr>
          <w:ilvl w:val="2"/>
          <w:numId w:val="30"/>
        </w:numPr>
        <w:spacing w:before="0" w:after="0"/>
      </w:pPr>
      <w:r>
        <w:t>Grade between minimum of 359.0 and maximum of 359.0 MPa</w:t>
      </w:r>
    </w:p>
    <w:p w14:paraId="1305CEFD" w14:textId="77777777" w:rsidR="00584F50" w:rsidRDefault="00584F50" w:rsidP="006E2336">
      <w:pPr>
        <w:pStyle w:val="ListParagraph"/>
        <w:numPr>
          <w:ilvl w:val="2"/>
          <w:numId w:val="30"/>
        </w:numPr>
        <w:spacing w:before="0" w:after="0"/>
      </w:pPr>
      <w:r>
        <w:t>Wall thickness between minimum of 7.14 and maximum of 12.7 mm</w:t>
      </w:r>
    </w:p>
    <w:p w14:paraId="60E286CA" w14:textId="77777777" w:rsidR="00584F50" w:rsidRDefault="00584F50" w:rsidP="006E2336">
      <w:pPr>
        <w:pStyle w:val="ListParagraph"/>
        <w:numPr>
          <w:ilvl w:val="2"/>
          <w:numId w:val="30"/>
        </w:numPr>
        <w:spacing w:before="0" w:after="0"/>
      </w:pPr>
      <w:r>
        <w:t>Toughness between minimum of 12.4 and maximum of 12.4 J</w:t>
      </w:r>
    </w:p>
    <w:p w14:paraId="6D59ED24" w14:textId="77777777" w:rsidR="00584F50" w:rsidRDefault="00584F50" w:rsidP="006E2336">
      <w:pPr>
        <w:pStyle w:val="ListParagraph"/>
        <w:numPr>
          <w:ilvl w:val="2"/>
          <w:numId w:val="30"/>
        </w:numPr>
        <w:spacing w:before="0" w:after="0"/>
      </w:pPr>
      <w:r>
        <w:t>Probability of failure given a hit between minimum of 2.604e-02 and maximum of 8.688e-02</w:t>
      </w:r>
    </w:p>
    <w:p w14:paraId="2DEB5E4A" w14:textId="77777777" w:rsidR="00584F50" w:rsidRDefault="00584F50" w:rsidP="006E2336">
      <w:pPr>
        <w:pStyle w:val="ListParagraph"/>
        <w:numPr>
          <w:ilvl w:val="2"/>
          <w:numId w:val="30"/>
        </w:numPr>
        <w:spacing w:before="0" w:after="0"/>
      </w:pPr>
      <w:r>
        <w:t>Class area location is/are 1.0.</w:t>
      </w:r>
    </w:p>
    <w:p w14:paraId="398CF90D" w14:textId="77777777" w:rsidR="00584F50" w:rsidRDefault="00584F50" w:rsidP="006E2336">
      <w:pPr>
        <w:pStyle w:val="ListParagraph"/>
        <w:numPr>
          <w:ilvl w:val="1"/>
          <w:numId w:val="30"/>
        </w:numPr>
        <w:spacing w:before="0" w:after="0"/>
      </w:pPr>
      <w:r>
        <w:t>Consequence of failure distributed between minimum of $10.00 and maximum of $40.82MM</w:t>
      </w:r>
    </w:p>
    <w:p w14:paraId="703B3C17" w14:textId="77777777" w:rsidR="00584F50" w:rsidRDefault="00584F50" w:rsidP="006E2336">
      <w:pPr>
        <w:pStyle w:val="ListParagraph"/>
        <w:numPr>
          <w:ilvl w:val="1"/>
          <w:numId w:val="30"/>
        </w:numPr>
        <w:spacing w:before="0" w:after="0"/>
      </w:pPr>
      <w:r>
        <w:t>Total length driven by Environmental: 23262.33 meters.</w:t>
      </w:r>
    </w:p>
    <w:p w14:paraId="2B7D2C6D" w14:textId="77777777" w:rsidR="00584F50" w:rsidRDefault="00584F50" w:rsidP="006E2336">
      <w:pPr>
        <w:pStyle w:val="ListParagraph"/>
        <w:numPr>
          <w:ilvl w:val="1"/>
          <w:numId w:val="30"/>
        </w:numPr>
        <w:spacing w:before="0" w:after="0"/>
      </w:pPr>
      <w:r>
        <w:t>Environmental Cost distributed between minimum of $9.05 and maximum of $39.71MM:</w:t>
      </w:r>
    </w:p>
    <w:p w14:paraId="7C1E24FD" w14:textId="77777777" w:rsidR="00584F50" w:rsidRDefault="00584F50" w:rsidP="006E2336">
      <w:pPr>
        <w:pStyle w:val="ListParagraph"/>
        <w:numPr>
          <w:ilvl w:val="2"/>
          <w:numId w:val="30"/>
        </w:numPr>
        <w:spacing w:before="0" w:after="0"/>
      </w:pPr>
      <w:r>
        <w:t>Leak cost between minimum of $0.17 and maximum of $0.43MM</w:t>
      </w:r>
    </w:p>
    <w:p w14:paraId="2B7E047C" w14:textId="77777777" w:rsidR="00584F50" w:rsidRDefault="00584F50" w:rsidP="006E2336">
      <w:pPr>
        <w:pStyle w:val="ListParagraph"/>
        <w:numPr>
          <w:ilvl w:val="2"/>
          <w:numId w:val="30"/>
        </w:numPr>
        <w:spacing w:before="0" w:after="0"/>
      </w:pPr>
      <w:r>
        <w:t>Leak spill volume between a minimum of 1585.19 and maximum of 2570.42 gallons</w:t>
      </w:r>
    </w:p>
    <w:p w14:paraId="1C7EC537" w14:textId="77777777" w:rsidR="00584F50" w:rsidRDefault="00584F50" w:rsidP="006E2336">
      <w:pPr>
        <w:pStyle w:val="ListParagraph"/>
        <w:numPr>
          <w:ilvl w:val="2"/>
          <w:numId w:val="30"/>
        </w:numPr>
        <w:spacing w:before="0" w:after="0"/>
      </w:pPr>
      <w:r>
        <w:t>Rupture cost between minimum of $13.58 and maximum of $198.33MM</w:t>
      </w:r>
    </w:p>
    <w:p w14:paraId="4660A35A" w14:textId="77777777" w:rsidR="00584F50" w:rsidRDefault="00584F50" w:rsidP="006E2336">
      <w:pPr>
        <w:pStyle w:val="ListParagraph"/>
        <w:numPr>
          <w:ilvl w:val="2"/>
          <w:numId w:val="30"/>
        </w:numPr>
        <w:spacing w:before="0" w:after="0"/>
      </w:pPr>
      <w:r>
        <w:t>Rupture spill volume is between a minimum of 76353.58 and maximum of 1166021.01 gallons</w:t>
      </w:r>
    </w:p>
    <w:p w14:paraId="04677B68" w14:textId="77777777" w:rsidR="00584F50" w:rsidRDefault="00584F50" w:rsidP="006E2336">
      <w:pPr>
        <w:pStyle w:val="ListParagraph"/>
        <w:numPr>
          <w:ilvl w:val="2"/>
          <w:numId w:val="30"/>
        </w:numPr>
        <w:spacing w:before="0" w:after="0"/>
      </w:pPr>
      <w:r>
        <w:t>Puncture cost between minimum of $5.52 and maximum of $14.13MM</w:t>
      </w:r>
    </w:p>
    <w:p w14:paraId="10F5F1BE" w14:textId="77777777" w:rsidR="00584F50" w:rsidRDefault="00584F50" w:rsidP="006E2336">
      <w:pPr>
        <w:pStyle w:val="ListParagraph"/>
        <w:numPr>
          <w:ilvl w:val="2"/>
          <w:numId w:val="30"/>
        </w:numPr>
        <w:spacing w:before="0" w:after="0"/>
      </w:pPr>
      <w:r>
        <w:t>Puncture spill volume is between a minimum of 52085.87 and maximum of 84458.14 gallons</w:t>
      </w:r>
    </w:p>
    <w:p w14:paraId="4647B8E6" w14:textId="77777777" w:rsidR="00584F50" w:rsidRDefault="00584F50" w:rsidP="006E2336">
      <w:pPr>
        <w:pStyle w:val="ListParagraph"/>
        <w:numPr>
          <w:ilvl w:val="0"/>
          <w:numId w:val="30"/>
        </w:numPr>
        <w:spacing w:before="0" w:after="0"/>
      </w:pPr>
      <w:r>
        <w:t>"UNITY TO WEST SENLAC NPS 3</w:t>
      </w:r>
    </w:p>
    <w:p w14:paraId="488D3635" w14:textId="77777777" w:rsidR="00584F50" w:rsidRDefault="00584F50" w:rsidP="006E2336">
      <w:pPr>
        <w:pStyle w:val="ListParagraph"/>
        <w:numPr>
          <w:ilvl w:val="1"/>
          <w:numId w:val="30"/>
        </w:numPr>
        <w:spacing w:before="0" w:after="0"/>
      </w:pPr>
      <w:r>
        <w:t>Total Cumulative Length (m):</w:t>
      </w:r>
      <w:r>
        <w:tab/>
        <w:t>22339.6</w:t>
      </w:r>
    </w:p>
    <w:p w14:paraId="6C65633F" w14:textId="77777777" w:rsidR="00584F50" w:rsidRDefault="00584F50" w:rsidP="006E2336">
      <w:pPr>
        <w:pStyle w:val="ListParagraph"/>
        <w:numPr>
          <w:ilvl w:val="1"/>
          <w:numId w:val="30"/>
        </w:numPr>
        <w:spacing w:before="0" w:after="0"/>
      </w:pPr>
      <w:r>
        <w:t>Likelihood of failure distributed between minimum of 3.394e-03 and maximum of 1.410e-02.</w:t>
      </w:r>
    </w:p>
    <w:p w14:paraId="089D597B" w14:textId="77777777" w:rsidR="00584F50" w:rsidRDefault="00584F50" w:rsidP="006E2336">
      <w:pPr>
        <w:pStyle w:val="ListParagraph"/>
        <w:numPr>
          <w:ilvl w:val="2"/>
          <w:numId w:val="30"/>
        </w:numPr>
        <w:spacing w:before="0" w:after="0"/>
      </w:pPr>
      <w:r>
        <w:t xml:space="preserve">Land use distributed as </w:t>
      </w:r>
    </w:p>
    <w:p w14:paraId="177E8540" w14:textId="77777777" w:rsidR="00584F50" w:rsidRDefault="00584F50" w:rsidP="006E2336">
      <w:pPr>
        <w:pStyle w:val="ListParagraph"/>
        <w:numPr>
          <w:ilvl w:val="3"/>
          <w:numId w:val="30"/>
        </w:numPr>
        <w:spacing w:before="0" w:after="0"/>
      </w:pPr>
      <w:r>
        <w:t>Agricultural: 22,331.00</w:t>
      </w:r>
    </w:p>
    <w:p w14:paraId="6BCA9940" w14:textId="77777777" w:rsidR="00584F50" w:rsidRDefault="00584F50" w:rsidP="006E2336">
      <w:pPr>
        <w:pStyle w:val="ListParagraph"/>
        <w:numPr>
          <w:ilvl w:val="3"/>
          <w:numId w:val="30"/>
        </w:numPr>
        <w:spacing w:before="0" w:after="0"/>
      </w:pPr>
      <w:r>
        <w:t>Remote: 0.10</w:t>
      </w:r>
    </w:p>
    <w:p w14:paraId="56662482" w14:textId="77777777" w:rsidR="00584F50" w:rsidRDefault="00584F50" w:rsidP="006E2336">
      <w:pPr>
        <w:pStyle w:val="ListParagraph"/>
        <w:numPr>
          <w:ilvl w:val="3"/>
          <w:numId w:val="30"/>
        </w:numPr>
        <w:spacing w:before="0" w:after="0"/>
      </w:pPr>
      <w:r>
        <w:t>Water Course: 8.50</w:t>
      </w:r>
    </w:p>
    <w:p w14:paraId="27937D99" w14:textId="77777777" w:rsidR="00584F50" w:rsidRDefault="00584F50" w:rsidP="006E2336">
      <w:pPr>
        <w:pStyle w:val="ListParagraph"/>
        <w:numPr>
          <w:ilvl w:val="2"/>
          <w:numId w:val="30"/>
        </w:numPr>
        <w:spacing w:before="0" w:after="0"/>
      </w:pPr>
      <w:r>
        <w:t xml:space="preserve">Depth of cover distributed as </w:t>
      </w:r>
    </w:p>
    <w:p w14:paraId="60461F69" w14:textId="77777777" w:rsidR="00584F50" w:rsidRDefault="00584F50" w:rsidP="006E2336">
      <w:pPr>
        <w:pStyle w:val="ListParagraph"/>
        <w:numPr>
          <w:ilvl w:val="3"/>
          <w:numId w:val="30"/>
        </w:numPr>
        <w:spacing w:before="0" w:after="0"/>
      </w:pPr>
      <w:r>
        <w:t>nan</w:t>
      </w:r>
    </w:p>
    <w:p w14:paraId="7D2FEE43" w14:textId="77777777" w:rsidR="00584F50" w:rsidRDefault="00584F50" w:rsidP="006E2336">
      <w:pPr>
        <w:pStyle w:val="ListParagraph"/>
        <w:numPr>
          <w:ilvl w:val="2"/>
          <w:numId w:val="30"/>
        </w:numPr>
        <w:spacing w:before="0" w:after="0"/>
      </w:pPr>
      <w:r>
        <w:t>Installation date between minimum of 1991-01-01 and maximum of 1991-01-01</w:t>
      </w:r>
    </w:p>
    <w:p w14:paraId="32D4687E" w14:textId="77777777" w:rsidR="00584F50" w:rsidRDefault="00584F50" w:rsidP="006E2336">
      <w:pPr>
        <w:pStyle w:val="ListParagraph"/>
        <w:numPr>
          <w:ilvl w:val="2"/>
          <w:numId w:val="30"/>
        </w:numPr>
        <w:spacing w:before="0" w:after="0"/>
      </w:pPr>
      <w:r>
        <w:t>Outside diameter of 3.5 in.</w:t>
      </w:r>
    </w:p>
    <w:p w14:paraId="19B96FD6" w14:textId="77777777" w:rsidR="00584F50" w:rsidRDefault="00584F50" w:rsidP="006E2336">
      <w:pPr>
        <w:pStyle w:val="ListParagraph"/>
        <w:numPr>
          <w:ilvl w:val="2"/>
          <w:numId w:val="30"/>
        </w:numPr>
        <w:spacing w:before="0" w:after="0"/>
      </w:pPr>
      <w:r>
        <w:t>Grade between minimum of 290.0 and maximum of 290.0 MPa</w:t>
      </w:r>
    </w:p>
    <w:p w14:paraId="7A0411D9" w14:textId="77777777" w:rsidR="00584F50" w:rsidRDefault="00584F50" w:rsidP="006E2336">
      <w:pPr>
        <w:pStyle w:val="ListParagraph"/>
        <w:numPr>
          <w:ilvl w:val="2"/>
          <w:numId w:val="30"/>
        </w:numPr>
        <w:spacing w:before="0" w:after="0"/>
      </w:pPr>
      <w:r>
        <w:t>Wall thickness between minimum of 3.18 and maximum of 5.49 mm</w:t>
      </w:r>
    </w:p>
    <w:p w14:paraId="092D9903" w14:textId="77777777" w:rsidR="00584F50" w:rsidRDefault="00584F50" w:rsidP="006E2336">
      <w:pPr>
        <w:pStyle w:val="ListParagraph"/>
        <w:numPr>
          <w:ilvl w:val="2"/>
          <w:numId w:val="30"/>
        </w:numPr>
        <w:spacing w:before="0" w:after="0"/>
      </w:pPr>
      <w:r>
        <w:t>Toughness between minimum of nan and maximum of nan J</w:t>
      </w:r>
    </w:p>
    <w:p w14:paraId="3553C036" w14:textId="77777777" w:rsidR="00584F50" w:rsidRDefault="00584F50" w:rsidP="006E2336">
      <w:pPr>
        <w:pStyle w:val="ListParagraph"/>
        <w:numPr>
          <w:ilvl w:val="2"/>
          <w:numId w:val="30"/>
        </w:numPr>
        <w:spacing w:before="0" w:after="0"/>
      </w:pPr>
      <w:r>
        <w:t>Probability of failure given a hit between minimum of 1.669e-01 and maximum of 3.388e-01</w:t>
      </w:r>
    </w:p>
    <w:p w14:paraId="6901B354" w14:textId="77777777" w:rsidR="00584F50" w:rsidRDefault="00584F50" w:rsidP="006E2336">
      <w:pPr>
        <w:pStyle w:val="ListParagraph"/>
        <w:numPr>
          <w:ilvl w:val="2"/>
          <w:numId w:val="30"/>
        </w:numPr>
        <w:spacing w:before="0" w:after="0"/>
      </w:pPr>
      <w:r>
        <w:t>Class area location is/are 1.0.</w:t>
      </w:r>
    </w:p>
    <w:p w14:paraId="014983F2" w14:textId="77777777" w:rsidR="00584F50" w:rsidRDefault="00584F50" w:rsidP="006E2336">
      <w:pPr>
        <w:pStyle w:val="ListParagraph"/>
        <w:numPr>
          <w:ilvl w:val="1"/>
          <w:numId w:val="30"/>
        </w:numPr>
        <w:spacing w:before="0" w:after="0"/>
      </w:pPr>
      <w:r>
        <w:t>Consequence of failure distributed between minimum of $7.50 and maximum of $19.87MM</w:t>
      </w:r>
    </w:p>
    <w:p w14:paraId="7C579A00" w14:textId="77777777" w:rsidR="00584F50" w:rsidRDefault="00584F50" w:rsidP="006E2336">
      <w:pPr>
        <w:pStyle w:val="ListParagraph"/>
        <w:numPr>
          <w:ilvl w:val="1"/>
          <w:numId w:val="30"/>
        </w:numPr>
        <w:spacing w:before="0" w:after="0"/>
      </w:pPr>
      <w:r>
        <w:t>Total length driven by Safety: 194.6 meters.</w:t>
      </w:r>
    </w:p>
    <w:p w14:paraId="47BBEFF5" w14:textId="77777777" w:rsidR="00584F50" w:rsidRDefault="00584F50" w:rsidP="006E2336">
      <w:pPr>
        <w:pStyle w:val="ListParagraph"/>
        <w:numPr>
          <w:ilvl w:val="1"/>
          <w:numId w:val="30"/>
        </w:numPr>
        <w:spacing w:before="0" w:after="0"/>
      </w:pPr>
      <w:r>
        <w:t>Safety Cost distributed between minimum of $0.00 and maximum of $12.11MM:</w:t>
      </w:r>
    </w:p>
    <w:p w14:paraId="0FF1560F" w14:textId="77777777" w:rsidR="00584F50" w:rsidRDefault="00584F50" w:rsidP="006E2336">
      <w:pPr>
        <w:pStyle w:val="ListParagraph"/>
        <w:numPr>
          <w:ilvl w:val="2"/>
          <w:numId w:val="30"/>
        </w:numPr>
        <w:spacing w:before="0" w:after="0"/>
      </w:pPr>
      <w:r>
        <w:t>Leak cost between minimum of $0.00 and maximum of $12.11MM</w:t>
      </w:r>
    </w:p>
    <w:p w14:paraId="387F3EF0" w14:textId="77777777" w:rsidR="00584F50" w:rsidRDefault="00584F50" w:rsidP="006E2336">
      <w:pPr>
        <w:pStyle w:val="ListParagraph"/>
        <w:numPr>
          <w:ilvl w:val="2"/>
          <w:numId w:val="30"/>
        </w:numPr>
        <w:spacing w:before="0" w:after="0"/>
      </w:pPr>
      <w:r>
        <w:t>Leak scenario yielded 4.0 intersections with structures, with minimum of 0.0 and maximum of 1.26 of population impacted.</w:t>
      </w:r>
    </w:p>
    <w:p w14:paraId="049E4D97" w14:textId="77777777" w:rsidR="00584F50" w:rsidRDefault="00584F50" w:rsidP="006E2336">
      <w:pPr>
        <w:pStyle w:val="ListParagraph"/>
        <w:numPr>
          <w:ilvl w:val="2"/>
          <w:numId w:val="30"/>
        </w:numPr>
        <w:spacing w:before="0" w:after="0"/>
      </w:pPr>
      <w:r>
        <w:lastRenderedPageBreak/>
        <w:t>Leak hazard radius distributed between minimum of 12.02 and maximum of 12.02 meters.</w:t>
      </w:r>
    </w:p>
    <w:p w14:paraId="48134982" w14:textId="77777777" w:rsidR="00584F50" w:rsidRDefault="00584F50" w:rsidP="006E2336">
      <w:pPr>
        <w:pStyle w:val="ListParagraph"/>
        <w:numPr>
          <w:ilvl w:val="2"/>
          <w:numId w:val="30"/>
        </w:numPr>
        <w:spacing w:before="0" w:after="0"/>
      </w:pPr>
      <w:r>
        <w:t>Rupture cost between minimum of $0.00 and maximum of $12.11MM</w:t>
      </w:r>
    </w:p>
    <w:p w14:paraId="26F7EE26" w14:textId="77777777" w:rsidR="00584F50" w:rsidRDefault="00584F50" w:rsidP="006E2336">
      <w:pPr>
        <w:pStyle w:val="ListParagraph"/>
        <w:numPr>
          <w:ilvl w:val="2"/>
          <w:numId w:val="30"/>
        </w:numPr>
        <w:spacing w:before="0" w:after="0"/>
      </w:pPr>
      <w:r>
        <w:t>Rupture scenario yielded 7.0 intersections with structures, with minimum of 0.0 and maximum of 1.26 of population impacted</w:t>
      </w:r>
    </w:p>
    <w:p w14:paraId="1077ED31" w14:textId="77777777" w:rsidR="00584F50" w:rsidRDefault="00584F50" w:rsidP="006E2336">
      <w:pPr>
        <w:pStyle w:val="ListParagraph"/>
        <w:numPr>
          <w:ilvl w:val="2"/>
          <w:numId w:val="30"/>
        </w:numPr>
        <w:spacing w:before="0" w:after="0"/>
      </w:pPr>
      <w:r>
        <w:t>Rupture hazard radius distributed between minimum of 68.39 and maximum of 68.39 meters.</w:t>
      </w:r>
    </w:p>
    <w:p w14:paraId="63D32BEB" w14:textId="77777777" w:rsidR="00584F50" w:rsidRDefault="00584F50" w:rsidP="006E2336">
      <w:pPr>
        <w:pStyle w:val="ListParagraph"/>
        <w:numPr>
          <w:ilvl w:val="2"/>
          <w:numId w:val="30"/>
        </w:numPr>
        <w:spacing w:before="0" w:after="0"/>
      </w:pPr>
      <w:r>
        <w:t>Puncture cost between minimum of $0.00 and maximum of $12.11MM</w:t>
      </w:r>
    </w:p>
    <w:p w14:paraId="3748BC46" w14:textId="77777777" w:rsidR="00584F50" w:rsidRDefault="00584F50" w:rsidP="006E2336">
      <w:pPr>
        <w:pStyle w:val="ListParagraph"/>
        <w:numPr>
          <w:ilvl w:val="2"/>
          <w:numId w:val="30"/>
        </w:numPr>
        <w:spacing w:before="0" w:after="0"/>
      </w:pPr>
      <w:r>
        <w:t>Puncture scenario yielded 6.0 intersections with structures, with minimum of 0.0 and maximum of 1.26 of population impacted</w:t>
      </w:r>
    </w:p>
    <w:p w14:paraId="7C6BA477" w14:textId="77777777" w:rsidR="00584F50" w:rsidRDefault="00584F50" w:rsidP="006E2336">
      <w:pPr>
        <w:pStyle w:val="ListParagraph"/>
        <w:numPr>
          <w:ilvl w:val="2"/>
          <w:numId w:val="30"/>
        </w:numPr>
        <w:spacing w:before="0" w:after="0"/>
      </w:pPr>
      <w:r>
        <w:t>Puncture hazard radius distributed between minimum of 48.57 and maximum of 48.57 meters.</w:t>
      </w:r>
    </w:p>
    <w:p w14:paraId="48915DAB" w14:textId="77777777" w:rsidR="00584F50" w:rsidRDefault="00584F50" w:rsidP="006E2336">
      <w:pPr>
        <w:pStyle w:val="ListParagraph"/>
        <w:numPr>
          <w:ilvl w:val="2"/>
          <w:numId w:val="30"/>
        </w:numPr>
        <w:spacing w:before="0" w:after="0"/>
      </w:pPr>
      <w:r>
        <w:t>Product type is Condensate.</w:t>
      </w:r>
    </w:p>
    <w:p w14:paraId="0BC34D74" w14:textId="77777777" w:rsidR="00584F50" w:rsidRDefault="00584F50" w:rsidP="006E2336">
      <w:pPr>
        <w:pStyle w:val="ListParagraph"/>
        <w:numPr>
          <w:ilvl w:val="2"/>
          <w:numId w:val="30"/>
        </w:numPr>
        <w:spacing w:before="0" w:after="0"/>
      </w:pPr>
      <w:r>
        <w:t>Class area location is/are 1.0.</w:t>
      </w:r>
    </w:p>
    <w:p w14:paraId="5E7F16EF" w14:textId="77777777" w:rsidR="00584F50" w:rsidRDefault="00584F50" w:rsidP="006E2336">
      <w:pPr>
        <w:pStyle w:val="ListParagraph"/>
        <w:numPr>
          <w:ilvl w:val="1"/>
          <w:numId w:val="30"/>
        </w:numPr>
        <w:spacing w:before="0" w:after="0"/>
      </w:pPr>
      <w:r>
        <w:t>Total length driven by Environmental: 22144.99 meters.</w:t>
      </w:r>
    </w:p>
    <w:p w14:paraId="4C9FA6B7" w14:textId="77777777" w:rsidR="00584F50" w:rsidRDefault="00584F50" w:rsidP="006E2336">
      <w:pPr>
        <w:pStyle w:val="ListParagraph"/>
        <w:numPr>
          <w:ilvl w:val="1"/>
          <w:numId w:val="30"/>
        </w:numPr>
        <w:spacing w:before="0" w:after="0"/>
      </w:pPr>
      <w:r>
        <w:t>Environmental Cost distributed between minimum of $7.15 and maximum of $13.29MM:</w:t>
      </w:r>
    </w:p>
    <w:p w14:paraId="23CB96CB" w14:textId="77777777" w:rsidR="00584F50" w:rsidRDefault="00584F50" w:rsidP="006E2336">
      <w:pPr>
        <w:pStyle w:val="ListParagraph"/>
        <w:numPr>
          <w:ilvl w:val="2"/>
          <w:numId w:val="30"/>
        </w:numPr>
        <w:spacing w:before="0" w:after="0"/>
      </w:pPr>
      <w:r>
        <w:t>Leak cost between minimum of $0.21 and maximum of $0.40MM</w:t>
      </w:r>
    </w:p>
    <w:p w14:paraId="5464BB31" w14:textId="77777777" w:rsidR="00584F50" w:rsidRDefault="00584F50" w:rsidP="006E2336">
      <w:pPr>
        <w:pStyle w:val="ListParagraph"/>
        <w:numPr>
          <w:ilvl w:val="2"/>
          <w:numId w:val="30"/>
        </w:numPr>
        <w:spacing w:before="0" w:after="0"/>
      </w:pPr>
      <w:r>
        <w:t>Leak spill volume between a minimum of 1972.39 and maximum of 2302.15 gallons</w:t>
      </w:r>
    </w:p>
    <w:p w14:paraId="376E31A6" w14:textId="77777777" w:rsidR="00584F50" w:rsidRDefault="00584F50" w:rsidP="006E2336">
      <w:pPr>
        <w:pStyle w:val="ListParagraph"/>
        <w:numPr>
          <w:ilvl w:val="2"/>
          <w:numId w:val="30"/>
        </w:numPr>
        <w:spacing w:before="0" w:after="0"/>
      </w:pPr>
      <w:r>
        <w:t>Rupture cost between minimum of $16.52 and maximum of $31.29MM</w:t>
      </w:r>
    </w:p>
    <w:p w14:paraId="197387E5" w14:textId="77777777" w:rsidR="00584F50" w:rsidRDefault="00584F50" w:rsidP="006E2336">
      <w:pPr>
        <w:pStyle w:val="ListParagraph"/>
        <w:numPr>
          <w:ilvl w:val="2"/>
          <w:numId w:val="30"/>
        </w:numPr>
        <w:spacing w:before="0" w:after="0"/>
      </w:pPr>
      <w:r>
        <w:t>Rupture spill volume is between a minimum of 155881.9 and maximum of 181943.64 gallons</w:t>
      </w:r>
    </w:p>
    <w:p w14:paraId="003126D3" w14:textId="77777777" w:rsidR="00584F50" w:rsidRDefault="00584F50" w:rsidP="006E2336">
      <w:pPr>
        <w:pStyle w:val="ListParagraph"/>
        <w:numPr>
          <w:ilvl w:val="2"/>
          <w:numId w:val="30"/>
        </w:numPr>
        <w:spacing w:before="0" w:after="0"/>
      </w:pPr>
      <w:r>
        <w:t>Puncture cost between minimum of $6.87 and maximum of $13.01MM</w:t>
      </w:r>
    </w:p>
    <w:p w14:paraId="78AB1CD4" w14:textId="77777777" w:rsidR="00584F50" w:rsidRDefault="00584F50" w:rsidP="006E2336">
      <w:pPr>
        <w:pStyle w:val="ListParagraph"/>
        <w:numPr>
          <w:ilvl w:val="2"/>
          <w:numId w:val="30"/>
        </w:numPr>
        <w:spacing w:before="0" w:after="0"/>
      </w:pPr>
      <w:r>
        <w:t>Puncture spill volume is between a minimum of 64808.16 and maximum of 75643.38 gallons</w:t>
      </w:r>
    </w:p>
    <w:p w14:paraId="577DE95A" w14:textId="77777777" w:rsidR="00584F50" w:rsidRDefault="00584F50" w:rsidP="006E2336">
      <w:pPr>
        <w:pStyle w:val="ListParagraph"/>
        <w:numPr>
          <w:ilvl w:val="0"/>
          <w:numId w:val="30"/>
        </w:numPr>
        <w:spacing w:before="0" w:after="0"/>
      </w:pPr>
      <w:r>
        <w:t>"NORTH MARSDEN TIE IN TO WINTER TIE IN NPS 12</w:t>
      </w:r>
    </w:p>
    <w:p w14:paraId="146DFEFC" w14:textId="77777777" w:rsidR="00584F50" w:rsidRDefault="00584F50" w:rsidP="006E2336">
      <w:pPr>
        <w:pStyle w:val="ListParagraph"/>
        <w:numPr>
          <w:ilvl w:val="1"/>
          <w:numId w:val="30"/>
        </w:numPr>
        <w:spacing w:before="0" w:after="0"/>
      </w:pPr>
      <w:r>
        <w:t>Total Cumulative Length (m):</w:t>
      </w:r>
      <w:r>
        <w:tab/>
        <w:t>20484.51</w:t>
      </w:r>
    </w:p>
    <w:p w14:paraId="5ADBC27E" w14:textId="77777777" w:rsidR="00584F50" w:rsidRDefault="00584F50" w:rsidP="006E2336">
      <w:pPr>
        <w:pStyle w:val="ListParagraph"/>
        <w:numPr>
          <w:ilvl w:val="1"/>
          <w:numId w:val="30"/>
        </w:numPr>
        <w:spacing w:before="0" w:after="0"/>
      </w:pPr>
      <w:r>
        <w:t>Likelihood of failure distributed between minimum of 1.856e-03 and maximum of 4.055e-03.</w:t>
      </w:r>
    </w:p>
    <w:p w14:paraId="3BC13769" w14:textId="77777777" w:rsidR="00584F50" w:rsidRDefault="00584F50" w:rsidP="006E2336">
      <w:pPr>
        <w:pStyle w:val="ListParagraph"/>
        <w:numPr>
          <w:ilvl w:val="2"/>
          <w:numId w:val="30"/>
        </w:numPr>
        <w:spacing w:before="0" w:after="0"/>
      </w:pPr>
      <w:r>
        <w:t xml:space="preserve">Land use distributed as </w:t>
      </w:r>
    </w:p>
    <w:p w14:paraId="7E77969A" w14:textId="77777777" w:rsidR="00584F50" w:rsidRDefault="00584F50" w:rsidP="006E2336">
      <w:pPr>
        <w:pStyle w:val="ListParagraph"/>
        <w:numPr>
          <w:ilvl w:val="3"/>
          <w:numId w:val="30"/>
        </w:numPr>
        <w:spacing w:before="0" w:after="0"/>
      </w:pPr>
      <w:r>
        <w:t>Agricultural: 20,467.68</w:t>
      </w:r>
    </w:p>
    <w:p w14:paraId="4CD97B85" w14:textId="77777777" w:rsidR="00584F50" w:rsidRDefault="00584F50" w:rsidP="006E2336">
      <w:pPr>
        <w:pStyle w:val="ListParagraph"/>
        <w:numPr>
          <w:ilvl w:val="3"/>
          <w:numId w:val="30"/>
        </w:numPr>
        <w:spacing w:before="0" w:after="0"/>
      </w:pPr>
      <w:r>
        <w:t>Remote: 16.83</w:t>
      </w:r>
    </w:p>
    <w:p w14:paraId="4E64749B" w14:textId="77777777" w:rsidR="00584F50" w:rsidRDefault="00584F50" w:rsidP="006E2336">
      <w:pPr>
        <w:pStyle w:val="ListParagraph"/>
        <w:numPr>
          <w:ilvl w:val="2"/>
          <w:numId w:val="30"/>
        </w:numPr>
        <w:spacing w:before="0" w:after="0"/>
      </w:pPr>
      <w:r>
        <w:t xml:space="preserve">Depth of cover distributed as </w:t>
      </w:r>
    </w:p>
    <w:p w14:paraId="7EDA4F99" w14:textId="77777777" w:rsidR="00584F50" w:rsidRDefault="00584F50" w:rsidP="006E2336">
      <w:pPr>
        <w:pStyle w:val="ListParagraph"/>
        <w:numPr>
          <w:ilvl w:val="3"/>
          <w:numId w:val="30"/>
        </w:numPr>
        <w:spacing w:before="0" w:after="0"/>
      </w:pPr>
      <w:r>
        <w:t>nan</w:t>
      </w:r>
    </w:p>
    <w:p w14:paraId="182C9300" w14:textId="77777777" w:rsidR="00584F50" w:rsidRDefault="00584F50" w:rsidP="006E2336">
      <w:pPr>
        <w:pStyle w:val="ListParagraph"/>
        <w:numPr>
          <w:ilvl w:val="2"/>
          <w:numId w:val="30"/>
        </w:numPr>
        <w:spacing w:before="0" w:after="0"/>
      </w:pPr>
      <w:r>
        <w:t>Installation date between minimum of 2002-01-01 and maximum of 2002-01-01</w:t>
      </w:r>
    </w:p>
    <w:p w14:paraId="01102891" w14:textId="77777777" w:rsidR="00584F50" w:rsidRDefault="00584F50" w:rsidP="006E2336">
      <w:pPr>
        <w:pStyle w:val="ListParagraph"/>
        <w:numPr>
          <w:ilvl w:val="2"/>
          <w:numId w:val="30"/>
        </w:numPr>
        <w:spacing w:before="0" w:after="0"/>
      </w:pPr>
      <w:r>
        <w:t>Outside diameter of 12.75 in.</w:t>
      </w:r>
    </w:p>
    <w:p w14:paraId="63F0F3AD" w14:textId="77777777" w:rsidR="00584F50" w:rsidRDefault="00584F50" w:rsidP="006E2336">
      <w:pPr>
        <w:pStyle w:val="ListParagraph"/>
        <w:numPr>
          <w:ilvl w:val="2"/>
          <w:numId w:val="30"/>
        </w:numPr>
        <w:spacing w:before="0" w:after="0"/>
      </w:pPr>
      <w:r>
        <w:t>Grade between minimum of 359.0 and maximum of 359.0 MPa</w:t>
      </w:r>
    </w:p>
    <w:p w14:paraId="2DC12C1C" w14:textId="77777777" w:rsidR="00584F50" w:rsidRDefault="00584F50" w:rsidP="006E2336">
      <w:pPr>
        <w:pStyle w:val="ListParagraph"/>
        <w:numPr>
          <w:ilvl w:val="2"/>
          <w:numId w:val="30"/>
        </w:numPr>
        <w:spacing w:before="0" w:after="0"/>
      </w:pPr>
      <w:r>
        <w:t>Wall thickness between minimum of 4.19 and maximum of 9.52 mm</w:t>
      </w:r>
    </w:p>
    <w:p w14:paraId="66C60191" w14:textId="77777777" w:rsidR="00584F50" w:rsidRDefault="00584F50" w:rsidP="006E2336">
      <w:pPr>
        <w:pStyle w:val="ListParagraph"/>
        <w:numPr>
          <w:ilvl w:val="2"/>
          <w:numId w:val="30"/>
        </w:numPr>
        <w:spacing w:before="0" w:after="0"/>
      </w:pPr>
      <w:r>
        <w:t>Toughness between minimum of nan and maximum of nan J</w:t>
      </w:r>
    </w:p>
    <w:p w14:paraId="5536F7E2" w14:textId="77777777" w:rsidR="00584F50" w:rsidRDefault="00584F50" w:rsidP="006E2336">
      <w:pPr>
        <w:pStyle w:val="ListParagraph"/>
        <w:numPr>
          <w:ilvl w:val="2"/>
          <w:numId w:val="30"/>
        </w:numPr>
        <w:spacing w:before="0" w:after="0"/>
      </w:pPr>
      <w:r>
        <w:t>Probability of failure given a hit between minimum of 4.458e-02 and maximum of 1.883e-01</w:t>
      </w:r>
    </w:p>
    <w:p w14:paraId="38D07BA2" w14:textId="77777777" w:rsidR="00584F50" w:rsidRDefault="00584F50" w:rsidP="006E2336">
      <w:pPr>
        <w:pStyle w:val="ListParagraph"/>
        <w:numPr>
          <w:ilvl w:val="2"/>
          <w:numId w:val="30"/>
        </w:numPr>
        <w:spacing w:before="0" w:after="0"/>
      </w:pPr>
      <w:r>
        <w:t>Class area location is/are 1.0.</w:t>
      </w:r>
    </w:p>
    <w:p w14:paraId="3123CA39" w14:textId="77777777" w:rsidR="00584F50" w:rsidRDefault="00584F50" w:rsidP="006E2336">
      <w:pPr>
        <w:pStyle w:val="ListParagraph"/>
        <w:numPr>
          <w:ilvl w:val="1"/>
          <w:numId w:val="30"/>
        </w:numPr>
        <w:spacing w:before="0" w:after="0"/>
      </w:pPr>
      <w:r>
        <w:t>Consequence of failure distributed between minimum of $16.73 and maximum of $30.17MM</w:t>
      </w:r>
    </w:p>
    <w:p w14:paraId="4511B46A" w14:textId="77777777" w:rsidR="00584F50" w:rsidRDefault="00584F50" w:rsidP="006E2336">
      <w:pPr>
        <w:pStyle w:val="ListParagraph"/>
        <w:numPr>
          <w:ilvl w:val="1"/>
          <w:numId w:val="30"/>
        </w:numPr>
        <w:spacing w:before="0" w:after="0"/>
      </w:pPr>
      <w:r>
        <w:t>Total length driven by Environmental: 20484.51 meters.</w:t>
      </w:r>
    </w:p>
    <w:p w14:paraId="534319D4" w14:textId="77777777" w:rsidR="00584F50" w:rsidRDefault="00584F50" w:rsidP="006E2336">
      <w:pPr>
        <w:pStyle w:val="ListParagraph"/>
        <w:numPr>
          <w:ilvl w:val="1"/>
          <w:numId w:val="30"/>
        </w:numPr>
        <w:spacing w:before="0" w:after="0"/>
      </w:pPr>
      <w:r>
        <w:t>Environmental Cost distributed between minimum of $15.70 and maximum of $18.85MM:</w:t>
      </w:r>
    </w:p>
    <w:p w14:paraId="5042B341" w14:textId="77777777" w:rsidR="00584F50" w:rsidRDefault="00584F50" w:rsidP="006E2336">
      <w:pPr>
        <w:pStyle w:val="ListParagraph"/>
        <w:numPr>
          <w:ilvl w:val="2"/>
          <w:numId w:val="30"/>
        </w:numPr>
        <w:spacing w:before="0" w:after="0"/>
      </w:pPr>
      <w:r>
        <w:t>Leak cost between minimum of $0.20 and maximum of $0.23MM</w:t>
      </w:r>
    </w:p>
    <w:p w14:paraId="29E3AB44" w14:textId="77777777" w:rsidR="00584F50" w:rsidRDefault="00584F50" w:rsidP="006E2336">
      <w:pPr>
        <w:pStyle w:val="ListParagraph"/>
        <w:numPr>
          <w:ilvl w:val="2"/>
          <w:numId w:val="30"/>
        </w:numPr>
        <w:spacing w:before="0" w:after="0"/>
      </w:pPr>
      <w:r>
        <w:t>Leak spill volume between a minimum of 1853.91 and maximum of 2139.45 gallons</w:t>
      </w:r>
    </w:p>
    <w:p w14:paraId="1E2E23B3" w14:textId="77777777" w:rsidR="00584F50" w:rsidRDefault="00584F50" w:rsidP="006E2336">
      <w:pPr>
        <w:pStyle w:val="ListParagraph"/>
        <w:numPr>
          <w:ilvl w:val="2"/>
          <w:numId w:val="30"/>
        </w:numPr>
        <w:spacing w:before="0" w:after="0"/>
      </w:pPr>
      <w:r>
        <w:t>Rupture cost between minimum of $206.09 and maximum of $237.83MM</w:t>
      </w:r>
    </w:p>
    <w:p w14:paraId="6B1C5541" w14:textId="77777777" w:rsidR="00584F50" w:rsidRDefault="00584F50" w:rsidP="006E2336">
      <w:pPr>
        <w:pStyle w:val="ListParagraph"/>
        <w:numPr>
          <w:ilvl w:val="2"/>
          <w:numId w:val="30"/>
        </w:numPr>
        <w:spacing w:before="0" w:after="0"/>
      </w:pPr>
      <w:r>
        <w:lastRenderedPageBreak/>
        <w:t>Rupture spill volume is between a minimum of 1944359.08 and maximum of 2243826.85 gallons</w:t>
      </w:r>
    </w:p>
    <w:p w14:paraId="38FF868A" w14:textId="77777777" w:rsidR="00584F50" w:rsidRDefault="00584F50" w:rsidP="006E2336">
      <w:pPr>
        <w:pStyle w:val="ListParagraph"/>
        <w:numPr>
          <w:ilvl w:val="2"/>
          <w:numId w:val="30"/>
        </w:numPr>
        <w:spacing w:before="0" w:after="0"/>
      </w:pPr>
      <w:r>
        <w:t>Puncture cost between minimum of $6.46 and maximum of $7.45MM</w:t>
      </w:r>
    </w:p>
    <w:p w14:paraId="3DD93393" w14:textId="77777777" w:rsidR="00584F50" w:rsidRDefault="00584F50" w:rsidP="006E2336">
      <w:pPr>
        <w:pStyle w:val="ListParagraph"/>
        <w:numPr>
          <w:ilvl w:val="2"/>
          <w:numId w:val="30"/>
        </w:numPr>
        <w:spacing w:before="0" w:after="0"/>
      </w:pPr>
      <w:r>
        <w:t>Puncture spill volume is between a minimum of 60915.28 and maximum of 70297.37 gallons</w:t>
      </w:r>
    </w:p>
    <w:p w14:paraId="509C6744" w14:textId="77777777" w:rsidR="00584F50" w:rsidRDefault="00584F50" w:rsidP="006E2336">
      <w:pPr>
        <w:pStyle w:val="ListParagraph"/>
        <w:numPr>
          <w:ilvl w:val="0"/>
          <w:numId w:val="30"/>
        </w:numPr>
        <w:spacing w:before="0" w:after="0"/>
      </w:pPr>
      <w:r>
        <w:t>"NPS6 Bentley to Silver Springs</w:t>
      </w:r>
    </w:p>
    <w:p w14:paraId="1B3285E1" w14:textId="77777777" w:rsidR="00584F50" w:rsidRDefault="00584F50" w:rsidP="006E2336">
      <w:pPr>
        <w:pStyle w:val="ListParagraph"/>
        <w:numPr>
          <w:ilvl w:val="1"/>
          <w:numId w:val="30"/>
        </w:numPr>
        <w:spacing w:before="0" w:after="0"/>
      </w:pPr>
      <w:r>
        <w:t>Total Cumulative Length (m):</w:t>
      </w:r>
      <w:r>
        <w:tab/>
        <w:t>19618.4</w:t>
      </w:r>
    </w:p>
    <w:p w14:paraId="7C46CAF9" w14:textId="77777777" w:rsidR="00584F50" w:rsidRDefault="00584F50" w:rsidP="006E2336">
      <w:pPr>
        <w:pStyle w:val="ListParagraph"/>
        <w:numPr>
          <w:ilvl w:val="1"/>
          <w:numId w:val="30"/>
        </w:numPr>
        <w:spacing w:before="0" w:after="0"/>
      </w:pPr>
      <w:r>
        <w:t>Likelihood of failure distributed between minimum of 1.581e-03 and maximum of 1.185e-02.</w:t>
      </w:r>
    </w:p>
    <w:p w14:paraId="42E5A22D" w14:textId="77777777" w:rsidR="00584F50" w:rsidRDefault="00584F50" w:rsidP="006E2336">
      <w:pPr>
        <w:pStyle w:val="ListParagraph"/>
        <w:numPr>
          <w:ilvl w:val="2"/>
          <w:numId w:val="30"/>
        </w:numPr>
        <w:spacing w:before="0" w:after="0"/>
      </w:pPr>
      <w:r>
        <w:t xml:space="preserve">Land use distributed as </w:t>
      </w:r>
    </w:p>
    <w:p w14:paraId="7E8B6B97" w14:textId="77777777" w:rsidR="00584F50" w:rsidRDefault="00584F50" w:rsidP="006E2336">
      <w:pPr>
        <w:pStyle w:val="ListParagraph"/>
        <w:numPr>
          <w:ilvl w:val="3"/>
          <w:numId w:val="30"/>
        </w:numPr>
        <w:spacing w:before="0" w:after="0"/>
      </w:pPr>
      <w:r>
        <w:t>Agricultural: 19,567.98</w:t>
      </w:r>
    </w:p>
    <w:p w14:paraId="45AB787D" w14:textId="77777777" w:rsidR="00584F50" w:rsidRDefault="00584F50" w:rsidP="006E2336">
      <w:pPr>
        <w:pStyle w:val="ListParagraph"/>
        <w:numPr>
          <w:ilvl w:val="3"/>
          <w:numId w:val="30"/>
        </w:numPr>
        <w:spacing w:before="0" w:after="0"/>
      </w:pPr>
      <w:r>
        <w:t>Forested: 5.14</w:t>
      </w:r>
    </w:p>
    <w:p w14:paraId="5E3A3E55" w14:textId="77777777" w:rsidR="00584F50" w:rsidRDefault="00584F50" w:rsidP="006E2336">
      <w:pPr>
        <w:pStyle w:val="ListParagraph"/>
        <w:numPr>
          <w:ilvl w:val="3"/>
          <w:numId w:val="30"/>
        </w:numPr>
        <w:spacing w:before="0" w:after="0"/>
      </w:pPr>
      <w:r>
        <w:t>Water Course: 45.29</w:t>
      </w:r>
    </w:p>
    <w:p w14:paraId="7B76246F" w14:textId="77777777" w:rsidR="00584F50" w:rsidRDefault="00584F50" w:rsidP="006E2336">
      <w:pPr>
        <w:pStyle w:val="ListParagraph"/>
        <w:numPr>
          <w:ilvl w:val="2"/>
          <w:numId w:val="30"/>
        </w:numPr>
        <w:spacing w:before="0" w:after="0"/>
      </w:pPr>
      <w:r>
        <w:t xml:space="preserve">Depth of cover distributed as </w:t>
      </w:r>
    </w:p>
    <w:p w14:paraId="7E60A331" w14:textId="77777777" w:rsidR="00584F50" w:rsidRDefault="00584F50" w:rsidP="006E2336">
      <w:pPr>
        <w:pStyle w:val="ListParagraph"/>
        <w:numPr>
          <w:ilvl w:val="3"/>
          <w:numId w:val="30"/>
        </w:numPr>
        <w:spacing w:before="0" w:after="0"/>
      </w:pPr>
      <w:r>
        <w:t>nan</w:t>
      </w:r>
    </w:p>
    <w:p w14:paraId="5C618C28" w14:textId="77777777" w:rsidR="00584F50" w:rsidRDefault="00584F50" w:rsidP="006E2336">
      <w:pPr>
        <w:pStyle w:val="ListParagraph"/>
        <w:numPr>
          <w:ilvl w:val="2"/>
          <w:numId w:val="30"/>
        </w:numPr>
        <w:spacing w:before="0" w:after="0"/>
      </w:pPr>
      <w:r>
        <w:t>Installation date between minimum of 1977-01-01 and maximum of 1977-01-01</w:t>
      </w:r>
    </w:p>
    <w:p w14:paraId="254AB007" w14:textId="77777777" w:rsidR="00584F50" w:rsidRDefault="00584F50" w:rsidP="006E2336">
      <w:pPr>
        <w:pStyle w:val="ListParagraph"/>
        <w:numPr>
          <w:ilvl w:val="2"/>
          <w:numId w:val="30"/>
        </w:numPr>
        <w:spacing w:before="0" w:after="0"/>
      </w:pPr>
      <w:r>
        <w:t>Outside diameter of 6.625 in.</w:t>
      </w:r>
    </w:p>
    <w:p w14:paraId="3D4FB9AF" w14:textId="77777777" w:rsidR="00584F50" w:rsidRDefault="00584F50" w:rsidP="006E2336">
      <w:pPr>
        <w:pStyle w:val="ListParagraph"/>
        <w:numPr>
          <w:ilvl w:val="2"/>
          <w:numId w:val="30"/>
        </w:numPr>
        <w:spacing w:before="0" w:after="0"/>
      </w:pPr>
      <w:r>
        <w:t>Grade between minimum of 386.0 and maximum of 386.0 MPa</w:t>
      </w:r>
    </w:p>
    <w:p w14:paraId="369350CE" w14:textId="77777777" w:rsidR="00584F50" w:rsidRDefault="00584F50" w:rsidP="006E2336">
      <w:pPr>
        <w:pStyle w:val="ListParagraph"/>
        <w:numPr>
          <w:ilvl w:val="2"/>
          <w:numId w:val="30"/>
        </w:numPr>
        <w:spacing w:before="0" w:after="0"/>
      </w:pPr>
      <w:r>
        <w:t>Wall thickness between minimum of 3.2 and maximum of 4.78 mm</w:t>
      </w:r>
    </w:p>
    <w:p w14:paraId="4C8FCDB2" w14:textId="77777777" w:rsidR="00584F50" w:rsidRDefault="00584F50" w:rsidP="006E2336">
      <w:pPr>
        <w:pStyle w:val="ListParagraph"/>
        <w:numPr>
          <w:ilvl w:val="2"/>
          <w:numId w:val="30"/>
        </w:numPr>
        <w:spacing w:before="0" w:after="0"/>
      </w:pPr>
      <w:r>
        <w:t>Toughness between minimum of 20.0 and maximum of 20.0 J</w:t>
      </w:r>
    </w:p>
    <w:p w14:paraId="43D2FDDB" w14:textId="77777777" w:rsidR="00584F50" w:rsidRDefault="00584F50" w:rsidP="006E2336">
      <w:pPr>
        <w:pStyle w:val="ListParagraph"/>
        <w:numPr>
          <w:ilvl w:val="2"/>
          <w:numId w:val="30"/>
        </w:numPr>
        <w:spacing w:before="0" w:after="0"/>
      </w:pPr>
      <w:r>
        <w:t>Probability of failure given a hit between minimum of 1.578e-01 and maximum of 2.846e-01</w:t>
      </w:r>
    </w:p>
    <w:p w14:paraId="10618C62" w14:textId="77777777" w:rsidR="00584F50" w:rsidRDefault="00584F50" w:rsidP="006E2336">
      <w:pPr>
        <w:pStyle w:val="ListParagraph"/>
        <w:numPr>
          <w:ilvl w:val="2"/>
          <w:numId w:val="30"/>
        </w:numPr>
        <w:spacing w:before="0" w:after="0"/>
      </w:pPr>
      <w:r>
        <w:t>Class area location is/are 1.0, 2.0.</w:t>
      </w:r>
    </w:p>
    <w:p w14:paraId="09534C91" w14:textId="77777777" w:rsidR="00584F50" w:rsidRDefault="00584F50" w:rsidP="006E2336">
      <w:pPr>
        <w:pStyle w:val="ListParagraph"/>
        <w:numPr>
          <w:ilvl w:val="1"/>
          <w:numId w:val="30"/>
        </w:numPr>
        <w:spacing w:before="0" w:after="0"/>
      </w:pPr>
      <w:r>
        <w:t>Consequence of failure distributed between minimum of $2.74 and maximum of $14.03MM</w:t>
      </w:r>
    </w:p>
    <w:p w14:paraId="5BAD1CA8" w14:textId="77777777" w:rsidR="00584F50" w:rsidRDefault="00584F50" w:rsidP="006E2336">
      <w:pPr>
        <w:pStyle w:val="ListParagraph"/>
        <w:numPr>
          <w:ilvl w:val="1"/>
          <w:numId w:val="30"/>
        </w:numPr>
        <w:spacing w:before="0" w:after="0"/>
      </w:pPr>
      <w:r>
        <w:t>Total length driven by Environmental: 19618.4 meters.</w:t>
      </w:r>
    </w:p>
    <w:p w14:paraId="1B314BE6" w14:textId="77777777" w:rsidR="00584F50" w:rsidRDefault="00584F50" w:rsidP="006E2336">
      <w:pPr>
        <w:pStyle w:val="ListParagraph"/>
        <w:numPr>
          <w:ilvl w:val="1"/>
          <w:numId w:val="30"/>
        </w:numPr>
        <w:spacing w:before="0" w:after="0"/>
      </w:pPr>
      <w:r>
        <w:t>Environmental Cost distributed between minimum of $2.50 and maximum of $13.73MM:</w:t>
      </w:r>
    </w:p>
    <w:p w14:paraId="4D397B7D" w14:textId="77777777" w:rsidR="00584F50" w:rsidRDefault="00584F50" w:rsidP="006E2336">
      <w:pPr>
        <w:pStyle w:val="ListParagraph"/>
        <w:numPr>
          <w:ilvl w:val="2"/>
          <w:numId w:val="30"/>
        </w:numPr>
        <w:spacing w:before="0" w:after="0"/>
      </w:pPr>
      <w:r>
        <w:t>Leak cost between minimum of $0.20 and maximum of $0.44MM</w:t>
      </w:r>
    </w:p>
    <w:p w14:paraId="31434872" w14:textId="77777777" w:rsidR="00584F50" w:rsidRDefault="00584F50" w:rsidP="006E2336">
      <w:pPr>
        <w:pStyle w:val="ListParagraph"/>
        <w:numPr>
          <w:ilvl w:val="2"/>
          <w:numId w:val="30"/>
        </w:numPr>
        <w:spacing w:before="0" w:after="0"/>
      </w:pPr>
      <w:r>
        <w:t>Leak spill volume between a minimum of 1892.29 and maximum of 2486.61 gallons</w:t>
      </w:r>
    </w:p>
    <w:p w14:paraId="7D3F15AD" w14:textId="77777777" w:rsidR="00584F50" w:rsidRDefault="00584F50" w:rsidP="006E2336">
      <w:pPr>
        <w:pStyle w:val="ListParagraph"/>
        <w:numPr>
          <w:ilvl w:val="2"/>
          <w:numId w:val="30"/>
        </w:numPr>
        <w:spacing w:before="0" w:after="0"/>
      </w:pPr>
      <w:r>
        <w:t>Rupture cost between minimum of $2.00 and maximum of $7.08MM</w:t>
      </w:r>
    </w:p>
    <w:p w14:paraId="782F8CFF" w14:textId="77777777" w:rsidR="00584F50" w:rsidRDefault="00584F50" w:rsidP="006E2336">
      <w:pPr>
        <w:pStyle w:val="ListParagraph"/>
        <w:numPr>
          <w:ilvl w:val="2"/>
          <w:numId w:val="30"/>
        </w:numPr>
        <w:spacing w:before="0" w:after="0"/>
      </w:pPr>
      <w:r>
        <w:t>Rupture spill volume is between a minimum of 15101.14 and maximum of 44412.36 gallons</w:t>
      </w:r>
    </w:p>
    <w:p w14:paraId="53411C47" w14:textId="77777777" w:rsidR="00584F50" w:rsidRDefault="00584F50" w:rsidP="006E2336">
      <w:pPr>
        <w:pStyle w:val="ListParagraph"/>
        <w:numPr>
          <w:ilvl w:val="2"/>
          <w:numId w:val="30"/>
        </w:numPr>
        <w:spacing w:before="0" w:after="0"/>
      </w:pPr>
      <w:r>
        <w:t>Puncture cost between minimum of $6.59 and maximum of $14.54MM</w:t>
      </w:r>
    </w:p>
    <w:p w14:paraId="03E6C390" w14:textId="77777777" w:rsidR="00584F50" w:rsidRDefault="00584F50" w:rsidP="006E2336">
      <w:pPr>
        <w:pStyle w:val="ListParagraph"/>
        <w:numPr>
          <w:ilvl w:val="2"/>
          <w:numId w:val="30"/>
        </w:numPr>
        <w:spacing w:before="0" w:after="0"/>
      </w:pPr>
      <w:r>
        <w:t>Puncture spill volume is between a minimum of 62176.21 and maximum of 81704.39 gallons</w:t>
      </w:r>
    </w:p>
    <w:p w14:paraId="46E910C7" w14:textId="77777777" w:rsidR="00584F50" w:rsidRDefault="00584F50" w:rsidP="006E2336">
      <w:pPr>
        <w:pStyle w:val="ListParagraph"/>
        <w:numPr>
          <w:ilvl w:val="0"/>
          <w:numId w:val="30"/>
        </w:numPr>
        <w:spacing w:before="0" w:after="0"/>
      </w:pPr>
      <w:r>
        <w:t xml:space="preserve">"NPS8 SS-1 From 10-21-18-17-W3 </w:t>
      </w:r>
      <w:proofErr w:type="gramStart"/>
      <w:r>
        <w:t>To</w:t>
      </w:r>
      <w:proofErr w:type="gramEnd"/>
      <w:r>
        <w:t xml:space="preserve"> 2-27-16-17-W3</w:t>
      </w:r>
    </w:p>
    <w:p w14:paraId="7635753C" w14:textId="77777777" w:rsidR="00584F50" w:rsidRDefault="00584F50" w:rsidP="006E2336">
      <w:pPr>
        <w:pStyle w:val="ListParagraph"/>
        <w:numPr>
          <w:ilvl w:val="1"/>
          <w:numId w:val="30"/>
        </w:numPr>
        <w:spacing w:before="0" w:after="0"/>
      </w:pPr>
      <w:r>
        <w:t>Total Cumulative Length (m):</w:t>
      </w:r>
      <w:r>
        <w:tab/>
        <w:t>18879.11</w:t>
      </w:r>
    </w:p>
    <w:p w14:paraId="7BDF81EB" w14:textId="77777777" w:rsidR="00584F50" w:rsidRDefault="00584F50" w:rsidP="006E2336">
      <w:pPr>
        <w:pStyle w:val="ListParagraph"/>
        <w:numPr>
          <w:ilvl w:val="1"/>
          <w:numId w:val="30"/>
        </w:numPr>
        <w:spacing w:before="0" w:after="0"/>
      </w:pPr>
      <w:r>
        <w:t>Likelihood of failure distributed between minimum of 1.204e-03 and maximum of 5.003e-03.</w:t>
      </w:r>
    </w:p>
    <w:p w14:paraId="48880FC7" w14:textId="77777777" w:rsidR="00584F50" w:rsidRDefault="00584F50" w:rsidP="006E2336">
      <w:pPr>
        <w:pStyle w:val="ListParagraph"/>
        <w:numPr>
          <w:ilvl w:val="2"/>
          <w:numId w:val="30"/>
        </w:numPr>
        <w:spacing w:before="0" w:after="0"/>
      </w:pPr>
      <w:r>
        <w:t xml:space="preserve">Land use distributed as </w:t>
      </w:r>
    </w:p>
    <w:p w14:paraId="26D2256E" w14:textId="77777777" w:rsidR="00584F50" w:rsidRDefault="00584F50" w:rsidP="006E2336">
      <w:pPr>
        <w:pStyle w:val="ListParagraph"/>
        <w:numPr>
          <w:ilvl w:val="3"/>
          <w:numId w:val="30"/>
        </w:numPr>
        <w:spacing w:before="0" w:after="0"/>
      </w:pPr>
      <w:r>
        <w:t>Agricultural: 14,061.35</w:t>
      </w:r>
    </w:p>
    <w:p w14:paraId="66F2A228" w14:textId="77777777" w:rsidR="00584F50" w:rsidRDefault="00584F50" w:rsidP="006E2336">
      <w:pPr>
        <w:pStyle w:val="ListParagraph"/>
        <w:numPr>
          <w:ilvl w:val="3"/>
          <w:numId w:val="30"/>
        </w:numPr>
        <w:spacing w:before="0" w:after="0"/>
      </w:pPr>
      <w:r>
        <w:t>Remote: 4,794.79</w:t>
      </w:r>
    </w:p>
    <w:p w14:paraId="0543D764" w14:textId="77777777" w:rsidR="00584F50" w:rsidRDefault="00584F50" w:rsidP="006E2336">
      <w:pPr>
        <w:pStyle w:val="ListParagraph"/>
        <w:numPr>
          <w:ilvl w:val="3"/>
          <w:numId w:val="30"/>
        </w:numPr>
        <w:spacing w:before="0" w:after="0"/>
      </w:pPr>
      <w:r>
        <w:t>Water Course: 22.98</w:t>
      </w:r>
    </w:p>
    <w:p w14:paraId="16AAB84D" w14:textId="77777777" w:rsidR="00584F50" w:rsidRDefault="00584F50" w:rsidP="006E2336">
      <w:pPr>
        <w:pStyle w:val="ListParagraph"/>
        <w:numPr>
          <w:ilvl w:val="2"/>
          <w:numId w:val="30"/>
        </w:numPr>
        <w:spacing w:before="0" w:after="0"/>
      </w:pPr>
      <w:r>
        <w:t xml:space="preserve">Depth of cover distributed as </w:t>
      </w:r>
    </w:p>
    <w:p w14:paraId="2E6D1274" w14:textId="77777777" w:rsidR="00584F50" w:rsidRDefault="00584F50" w:rsidP="006E2336">
      <w:pPr>
        <w:pStyle w:val="ListParagraph"/>
        <w:numPr>
          <w:ilvl w:val="3"/>
          <w:numId w:val="30"/>
        </w:numPr>
        <w:spacing w:before="0" w:after="0"/>
      </w:pPr>
      <w:r>
        <w:t>nan</w:t>
      </w:r>
    </w:p>
    <w:p w14:paraId="2969B3A0" w14:textId="77777777" w:rsidR="00584F50" w:rsidRDefault="00584F50" w:rsidP="006E2336">
      <w:pPr>
        <w:pStyle w:val="ListParagraph"/>
        <w:numPr>
          <w:ilvl w:val="2"/>
          <w:numId w:val="30"/>
        </w:numPr>
        <w:spacing w:before="0" w:after="0"/>
      </w:pPr>
      <w:r>
        <w:t>Installation date between minimum of 1955-01-01 and maximum of 1955-01-01</w:t>
      </w:r>
    </w:p>
    <w:p w14:paraId="571CBF8A" w14:textId="77777777" w:rsidR="00584F50" w:rsidRDefault="00584F50" w:rsidP="006E2336">
      <w:pPr>
        <w:pStyle w:val="ListParagraph"/>
        <w:numPr>
          <w:ilvl w:val="2"/>
          <w:numId w:val="30"/>
        </w:numPr>
        <w:spacing w:before="0" w:after="0"/>
      </w:pPr>
      <w:r>
        <w:t>Outside diameter of 8.625 in.</w:t>
      </w:r>
    </w:p>
    <w:p w14:paraId="04ECF6BD" w14:textId="77777777" w:rsidR="00584F50" w:rsidRDefault="00584F50" w:rsidP="006E2336">
      <w:pPr>
        <w:pStyle w:val="ListParagraph"/>
        <w:numPr>
          <w:ilvl w:val="2"/>
          <w:numId w:val="30"/>
        </w:numPr>
        <w:spacing w:before="0" w:after="0"/>
      </w:pPr>
      <w:r>
        <w:t>Grade between minimum of 290.0 and maximum of 290.0 MPa</w:t>
      </w:r>
    </w:p>
    <w:p w14:paraId="11C26FD4" w14:textId="77777777" w:rsidR="00584F50" w:rsidRDefault="00584F50" w:rsidP="006E2336">
      <w:pPr>
        <w:pStyle w:val="ListParagraph"/>
        <w:numPr>
          <w:ilvl w:val="2"/>
          <w:numId w:val="30"/>
        </w:numPr>
        <w:spacing w:before="0" w:after="0"/>
      </w:pPr>
      <w:r>
        <w:t>Wall thickness between minimum of 6.4 and maximum of 8.2 mm</w:t>
      </w:r>
    </w:p>
    <w:p w14:paraId="6B48D036" w14:textId="77777777" w:rsidR="00584F50" w:rsidRDefault="00584F50" w:rsidP="006E2336">
      <w:pPr>
        <w:pStyle w:val="ListParagraph"/>
        <w:numPr>
          <w:ilvl w:val="2"/>
          <w:numId w:val="30"/>
        </w:numPr>
        <w:spacing w:before="0" w:after="0"/>
      </w:pPr>
      <w:r>
        <w:t>Toughness between minimum of 17.6 and maximum of 17.6 J</w:t>
      </w:r>
    </w:p>
    <w:p w14:paraId="63688A4C" w14:textId="77777777" w:rsidR="00584F50" w:rsidRDefault="00584F50" w:rsidP="006E2336">
      <w:pPr>
        <w:pStyle w:val="ListParagraph"/>
        <w:numPr>
          <w:ilvl w:val="2"/>
          <w:numId w:val="30"/>
        </w:numPr>
        <w:spacing w:before="0" w:after="0"/>
      </w:pPr>
      <w:r>
        <w:lastRenderedPageBreak/>
        <w:t>Probability of failure given a hit between minimum of 7.848e-02 and maximum of 1.202e-01</w:t>
      </w:r>
    </w:p>
    <w:p w14:paraId="3C8E67FE" w14:textId="77777777" w:rsidR="00584F50" w:rsidRDefault="00584F50" w:rsidP="006E2336">
      <w:pPr>
        <w:pStyle w:val="ListParagraph"/>
        <w:numPr>
          <w:ilvl w:val="2"/>
          <w:numId w:val="30"/>
        </w:numPr>
        <w:spacing w:before="0" w:after="0"/>
      </w:pPr>
      <w:r>
        <w:t>Class area location is/are 1.0.</w:t>
      </w:r>
    </w:p>
    <w:p w14:paraId="3E3841B5" w14:textId="77777777" w:rsidR="00584F50" w:rsidRDefault="00584F50" w:rsidP="006E2336">
      <w:pPr>
        <w:pStyle w:val="ListParagraph"/>
        <w:numPr>
          <w:ilvl w:val="1"/>
          <w:numId w:val="30"/>
        </w:numPr>
        <w:spacing w:before="0" w:after="0"/>
      </w:pPr>
      <w:r>
        <w:t>Consequence of failure distributed between minimum of $10.29 and maximum of $20.02MM</w:t>
      </w:r>
    </w:p>
    <w:p w14:paraId="0F3D8CB5" w14:textId="77777777" w:rsidR="00584F50" w:rsidRDefault="00584F50" w:rsidP="006E2336">
      <w:pPr>
        <w:pStyle w:val="ListParagraph"/>
        <w:numPr>
          <w:ilvl w:val="1"/>
          <w:numId w:val="30"/>
        </w:numPr>
        <w:spacing w:before="0" w:after="0"/>
      </w:pPr>
      <w:r>
        <w:t>Total length driven by Environmental: 18879.11 meters.</w:t>
      </w:r>
    </w:p>
    <w:p w14:paraId="474BA7F6" w14:textId="77777777" w:rsidR="00584F50" w:rsidRDefault="00584F50" w:rsidP="006E2336">
      <w:pPr>
        <w:pStyle w:val="ListParagraph"/>
        <w:numPr>
          <w:ilvl w:val="1"/>
          <w:numId w:val="30"/>
        </w:numPr>
        <w:spacing w:before="0" w:after="0"/>
      </w:pPr>
      <w:r>
        <w:t>Environmental Cost distributed between minimum of $9.97 and maximum of $19.64MM:</w:t>
      </w:r>
    </w:p>
    <w:p w14:paraId="3C7768A7" w14:textId="77777777" w:rsidR="00584F50" w:rsidRDefault="00584F50" w:rsidP="006E2336">
      <w:pPr>
        <w:pStyle w:val="ListParagraph"/>
        <w:numPr>
          <w:ilvl w:val="2"/>
          <w:numId w:val="30"/>
        </w:numPr>
        <w:spacing w:before="0" w:after="0"/>
      </w:pPr>
      <w:r>
        <w:t>Leak cost between minimum of $0.20 and maximum of $0.36MM</w:t>
      </w:r>
    </w:p>
    <w:p w14:paraId="4BF691CE" w14:textId="77777777" w:rsidR="00584F50" w:rsidRDefault="00584F50" w:rsidP="006E2336">
      <w:pPr>
        <w:pStyle w:val="ListParagraph"/>
        <w:numPr>
          <w:ilvl w:val="2"/>
          <w:numId w:val="30"/>
        </w:numPr>
        <w:spacing w:before="0" w:after="0"/>
      </w:pPr>
      <w:r>
        <w:t>Leak spill volume between a minimum of 1853.91 and maximum of 2245.82 gallons</w:t>
      </w:r>
    </w:p>
    <w:p w14:paraId="4D445C15" w14:textId="77777777" w:rsidR="00584F50" w:rsidRDefault="00584F50" w:rsidP="006E2336">
      <w:pPr>
        <w:pStyle w:val="ListParagraph"/>
        <w:numPr>
          <w:ilvl w:val="2"/>
          <w:numId w:val="30"/>
        </w:numPr>
        <w:spacing w:before="0" w:after="0"/>
      </w:pPr>
      <w:r>
        <w:t>Rupture cost between minimum of $94.31 and maximum of $173.73MM</w:t>
      </w:r>
    </w:p>
    <w:p w14:paraId="528D8013" w14:textId="77777777" w:rsidR="00584F50" w:rsidRDefault="00584F50" w:rsidP="006E2336">
      <w:pPr>
        <w:pStyle w:val="ListParagraph"/>
        <w:numPr>
          <w:ilvl w:val="2"/>
          <w:numId w:val="30"/>
        </w:numPr>
        <w:spacing w:before="0" w:after="0"/>
      </w:pPr>
      <w:r>
        <w:t>Rupture spill volume is between a minimum of 889763.83 and maximum of 1077854.47 gallons</w:t>
      </w:r>
    </w:p>
    <w:p w14:paraId="197728B4" w14:textId="77777777" w:rsidR="00584F50" w:rsidRDefault="00584F50" w:rsidP="006E2336">
      <w:pPr>
        <w:pStyle w:val="ListParagraph"/>
        <w:numPr>
          <w:ilvl w:val="2"/>
          <w:numId w:val="30"/>
        </w:numPr>
        <w:spacing w:before="0" w:after="0"/>
      </w:pPr>
      <w:r>
        <w:t>Puncture cost between minimum of $6.46 and maximum of $11.89MM</w:t>
      </w:r>
    </w:p>
    <w:p w14:paraId="0B614607" w14:textId="77777777" w:rsidR="00584F50" w:rsidRDefault="00584F50" w:rsidP="006E2336">
      <w:pPr>
        <w:pStyle w:val="ListParagraph"/>
        <w:numPr>
          <w:ilvl w:val="2"/>
          <w:numId w:val="30"/>
        </w:numPr>
        <w:spacing w:before="0" w:after="0"/>
      </w:pPr>
      <w:r>
        <w:t>Puncture spill volume is between a minimum of 60915.34 and maximum of 73792.47 gallons</w:t>
      </w:r>
    </w:p>
    <w:p w14:paraId="2DC83CB5" w14:textId="77777777" w:rsidR="00584F50" w:rsidRDefault="00584F50" w:rsidP="006E2336">
      <w:pPr>
        <w:pStyle w:val="ListParagraph"/>
        <w:numPr>
          <w:ilvl w:val="0"/>
          <w:numId w:val="30"/>
        </w:numPr>
        <w:spacing w:before="0" w:after="0"/>
      </w:pPr>
      <w:r>
        <w:t>"BUCK LAKE TO WINFIELD NPS 4</w:t>
      </w:r>
    </w:p>
    <w:p w14:paraId="75CDAE23" w14:textId="77777777" w:rsidR="00584F50" w:rsidRDefault="00584F50" w:rsidP="006E2336">
      <w:pPr>
        <w:pStyle w:val="ListParagraph"/>
        <w:numPr>
          <w:ilvl w:val="1"/>
          <w:numId w:val="30"/>
        </w:numPr>
        <w:spacing w:before="0" w:after="0"/>
      </w:pPr>
      <w:r>
        <w:t>Total Cumulative Length (m):</w:t>
      </w:r>
      <w:r>
        <w:tab/>
        <w:t>17448.06</w:t>
      </w:r>
    </w:p>
    <w:p w14:paraId="6E9E725E" w14:textId="77777777" w:rsidR="00584F50" w:rsidRDefault="00584F50" w:rsidP="006E2336">
      <w:pPr>
        <w:pStyle w:val="ListParagraph"/>
        <w:numPr>
          <w:ilvl w:val="1"/>
          <w:numId w:val="30"/>
        </w:numPr>
        <w:spacing w:before="0" w:after="0"/>
      </w:pPr>
      <w:r>
        <w:t>Likelihood of failure distributed between minimum of 3.112e-03 and maximum of 1.293e-02.</w:t>
      </w:r>
    </w:p>
    <w:p w14:paraId="4F967184" w14:textId="77777777" w:rsidR="00584F50" w:rsidRDefault="00584F50" w:rsidP="006E2336">
      <w:pPr>
        <w:pStyle w:val="ListParagraph"/>
        <w:numPr>
          <w:ilvl w:val="2"/>
          <w:numId w:val="30"/>
        </w:numPr>
        <w:spacing w:before="0" w:after="0"/>
      </w:pPr>
      <w:r>
        <w:t xml:space="preserve">Land use distributed as </w:t>
      </w:r>
    </w:p>
    <w:p w14:paraId="598DA80C" w14:textId="77777777" w:rsidR="00584F50" w:rsidRDefault="00584F50" w:rsidP="006E2336">
      <w:pPr>
        <w:pStyle w:val="ListParagraph"/>
        <w:numPr>
          <w:ilvl w:val="3"/>
          <w:numId w:val="30"/>
        </w:numPr>
        <w:spacing w:before="0" w:after="0"/>
      </w:pPr>
      <w:r>
        <w:t>Agricultural: 17,369.80</w:t>
      </w:r>
    </w:p>
    <w:p w14:paraId="2A74BF0F" w14:textId="77777777" w:rsidR="00584F50" w:rsidRDefault="00584F50" w:rsidP="006E2336">
      <w:pPr>
        <w:pStyle w:val="ListParagraph"/>
        <w:numPr>
          <w:ilvl w:val="3"/>
          <w:numId w:val="30"/>
        </w:numPr>
        <w:spacing w:before="0" w:after="0"/>
      </w:pPr>
      <w:r>
        <w:t>Forested: 0.20</w:t>
      </w:r>
    </w:p>
    <w:p w14:paraId="5BD26F19" w14:textId="77777777" w:rsidR="00584F50" w:rsidRDefault="00584F50" w:rsidP="006E2336">
      <w:pPr>
        <w:pStyle w:val="ListParagraph"/>
        <w:numPr>
          <w:ilvl w:val="3"/>
          <w:numId w:val="30"/>
        </w:numPr>
        <w:spacing w:before="0" w:after="0"/>
      </w:pPr>
      <w:r>
        <w:t>Water Course: 78.07</w:t>
      </w:r>
    </w:p>
    <w:p w14:paraId="32FD0B51" w14:textId="77777777" w:rsidR="00584F50" w:rsidRDefault="00584F50" w:rsidP="006E2336">
      <w:pPr>
        <w:pStyle w:val="ListParagraph"/>
        <w:numPr>
          <w:ilvl w:val="2"/>
          <w:numId w:val="30"/>
        </w:numPr>
        <w:spacing w:before="0" w:after="0"/>
      </w:pPr>
      <w:r>
        <w:t xml:space="preserve">Depth of cover distributed as </w:t>
      </w:r>
    </w:p>
    <w:p w14:paraId="30A7F838" w14:textId="77777777" w:rsidR="00584F50" w:rsidRDefault="00584F50" w:rsidP="006E2336">
      <w:pPr>
        <w:pStyle w:val="ListParagraph"/>
        <w:numPr>
          <w:ilvl w:val="3"/>
          <w:numId w:val="30"/>
        </w:numPr>
        <w:spacing w:before="0" w:after="0"/>
      </w:pPr>
      <w:r>
        <w:t>nan</w:t>
      </w:r>
    </w:p>
    <w:p w14:paraId="36EA555C" w14:textId="77777777" w:rsidR="00584F50" w:rsidRDefault="00584F50" w:rsidP="006E2336">
      <w:pPr>
        <w:pStyle w:val="ListParagraph"/>
        <w:numPr>
          <w:ilvl w:val="2"/>
          <w:numId w:val="30"/>
        </w:numPr>
        <w:spacing w:before="0" w:after="0"/>
      </w:pPr>
      <w:r>
        <w:t>Installation date between minimum of 1977-01-01 and maximum of 1977-01-01</w:t>
      </w:r>
    </w:p>
    <w:p w14:paraId="56D97C2B" w14:textId="77777777" w:rsidR="00584F50" w:rsidRDefault="00584F50" w:rsidP="006E2336">
      <w:pPr>
        <w:pStyle w:val="ListParagraph"/>
        <w:numPr>
          <w:ilvl w:val="2"/>
          <w:numId w:val="30"/>
        </w:numPr>
        <w:spacing w:before="0" w:after="0"/>
      </w:pPr>
      <w:r>
        <w:t>Outside diameter of 4.5 in.</w:t>
      </w:r>
    </w:p>
    <w:p w14:paraId="707D5DFA" w14:textId="77777777" w:rsidR="00584F50" w:rsidRDefault="00584F50" w:rsidP="006E2336">
      <w:pPr>
        <w:pStyle w:val="ListParagraph"/>
        <w:numPr>
          <w:ilvl w:val="2"/>
          <w:numId w:val="30"/>
        </w:numPr>
        <w:spacing w:before="0" w:after="0"/>
      </w:pPr>
      <w:r>
        <w:t>Grade between minimum of 359.0 and maximum of 359.0 MPa</w:t>
      </w:r>
    </w:p>
    <w:p w14:paraId="148B304A" w14:textId="77777777" w:rsidR="00584F50" w:rsidRDefault="00584F50" w:rsidP="006E2336">
      <w:pPr>
        <w:pStyle w:val="ListParagraph"/>
        <w:numPr>
          <w:ilvl w:val="2"/>
          <w:numId w:val="30"/>
        </w:numPr>
        <w:spacing w:before="0" w:after="0"/>
      </w:pPr>
      <w:r>
        <w:t>Wall thickness between minimum of 3.17 and maximum of 8.6 mm</w:t>
      </w:r>
    </w:p>
    <w:p w14:paraId="3AC85316" w14:textId="77777777" w:rsidR="00584F50" w:rsidRDefault="00584F50" w:rsidP="006E2336">
      <w:pPr>
        <w:pStyle w:val="ListParagraph"/>
        <w:numPr>
          <w:ilvl w:val="2"/>
          <w:numId w:val="30"/>
        </w:numPr>
        <w:spacing w:before="0" w:after="0"/>
      </w:pPr>
      <w:r>
        <w:t>Toughness between minimum of 20.0 and maximum of 20.0 J</w:t>
      </w:r>
    </w:p>
    <w:p w14:paraId="3228426B" w14:textId="77777777" w:rsidR="00584F50" w:rsidRDefault="00584F50" w:rsidP="006E2336">
      <w:pPr>
        <w:pStyle w:val="ListParagraph"/>
        <w:numPr>
          <w:ilvl w:val="2"/>
          <w:numId w:val="30"/>
        </w:numPr>
        <w:spacing w:before="0" w:after="0"/>
      </w:pPr>
      <w:r>
        <w:t>Probability of failure given a hit between minimum of 7.773e-02 and maximum of 3.107e-01</w:t>
      </w:r>
    </w:p>
    <w:p w14:paraId="4D88CB07" w14:textId="77777777" w:rsidR="00584F50" w:rsidRDefault="00584F50" w:rsidP="006E2336">
      <w:pPr>
        <w:pStyle w:val="ListParagraph"/>
        <w:numPr>
          <w:ilvl w:val="2"/>
          <w:numId w:val="30"/>
        </w:numPr>
        <w:spacing w:before="0" w:after="0"/>
      </w:pPr>
      <w:r>
        <w:t>Class area location is/are 1.0, 2.0.</w:t>
      </w:r>
    </w:p>
    <w:p w14:paraId="13E1A250" w14:textId="77777777" w:rsidR="00584F50" w:rsidRDefault="00584F50" w:rsidP="006E2336">
      <w:pPr>
        <w:pStyle w:val="ListParagraph"/>
        <w:numPr>
          <w:ilvl w:val="1"/>
          <w:numId w:val="30"/>
        </w:numPr>
        <w:spacing w:before="0" w:after="0"/>
      </w:pPr>
      <w:r>
        <w:t>Consequence of failure distributed between minimum of $8.10 and maximum of $135.64MM</w:t>
      </w:r>
    </w:p>
    <w:p w14:paraId="521C9793" w14:textId="77777777" w:rsidR="00584F50" w:rsidRDefault="00584F50" w:rsidP="006E2336">
      <w:pPr>
        <w:pStyle w:val="ListParagraph"/>
        <w:numPr>
          <w:ilvl w:val="1"/>
          <w:numId w:val="30"/>
        </w:numPr>
        <w:spacing w:before="0" w:after="0"/>
      </w:pPr>
      <w:r>
        <w:t>Total length driven by Safety: 388.74 meters.</w:t>
      </w:r>
    </w:p>
    <w:p w14:paraId="2DEFCB4E" w14:textId="77777777" w:rsidR="00584F50" w:rsidRDefault="00584F50" w:rsidP="006E2336">
      <w:pPr>
        <w:pStyle w:val="ListParagraph"/>
        <w:numPr>
          <w:ilvl w:val="1"/>
          <w:numId w:val="30"/>
        </w:numPr>
        <w:spacing w:before="0" w:after="0"/>
      </w:pPr>
      <w:r>
        <w:t>Safety Cost distributed between minimum of $0.00 and maximum of $124.86MM:</w:t>
      </w:r>
    </w:p>
    <w:p w14:paraId="63572E33" w14:textId="77777777" w:rsidR="00584F50" w:rsidRDefault="00584F50" w:rsidP="006E2336">
      <w:pPr>
        <w:pStyle w:val="ListParagraph"/>
        <w:numPr>
          <w:ilvl w:val="2"/>
          <w:numId w:val="30"/>
        </w:numPr>
        <w:spacing w:before="0" w:after="0"/>
      </w:pPr>
      <w:r>
        <w:t>Leak cost between minimum of $0.00 and maximum of $121.06MM</w:t>
      </w:r>
    </w:p>
    <w:p w14:paraId="22944394" w14:textId="77777777" w:rsidR="00584F50" w:rsidRDefault="00584F50" w:rsidP="006E2336">
      <w:pPr>
        <w:pStyle w:val="ListParagraph"/>
        <w:numPr>
          <w:ilvl w:val="2"/>
          <w:numId w:val="30"/>
        </w:numPr>
        <w:spacing w:before="0" w:after="0"/>
      </w:pPr>
      <w:r>
        <w:t>Leak scenario yielded 2.0 intersections with structures, with minimum of 0.0 and maximum of 12.61 of population impacted.</w:t>
      </w:r>
    </w:p>
    <w:p w14:paraId="2CF15192" w14:textId="77777777" w:rsidR="00584F50" w:rsidRDefault="00584F50" w:rsidP="006E2336">
      <w:pPr>
        <w:pStyle w:val="ListParagraph"/>
        <w:numPr>
          <w:ilvl w:val="2"/>
          <w:numId w:val="30"/>
        </w:numPr>
        <w:spacing w:before="0" w:after="0"/>
      </w:pPr>
      <w:r>
        <w:t>Leak hazard radius distributed between minimum of 12.03 and maximum of 12.03 meters.</w:t>
      </w:r>
    </w:p>
    <w:p w14:paraId="40D3087C" w14:textId="77777777" w:rsidR="00584F50" w:rsidRDefault="00584F50" w:rsidP="006E2336">
      <w:pPr>
        <w:pStyle w:val="ListParagraph"/>
        <w:numPr>
          <w:ilvl w:val="2"/>
          <w:numId w:val="30"/>
        </w:numPr>
        <w:spacing w:before="0" w:after="0"/>
      </w:pPr>
      <w:r>
        <w:t>Rupture cost between minimum of $0.00 and maximum of $242.11MM</w:t>
      </w:r>
    </w:p>
    <w:p w14:paraId="7AF94A98" w14:textId="77777777" w:rsidR="00584F50" w:rsidRDefault="00584F50" w:rsidP="006E2336">
      <w:pPr>
        <w:pStyle w:val="ListParagraph"/>
        <w:numPr>
          <w:ilvl w:val="2"/>
          <w:numId w:val="30"/>
        </w:numPr>
        <w:spacing w:before="0" w:after="0"/>
      </w:pPr>
      <w:r>
        <w:t>Rupture scenario yielded 16.0 intersections with structures, with minimum of 0.0 and maximum of 25.22 of population impacted</w:t>
      </w:r>
    </w:p>
    <w:p w14:paraId="48AFA959" w14:textId="77777777" w:rsidR="00584F50" w:rsidRDefault="00584F50" w:rsidP="006E2336">
      <w:pPr>
        <w:pStyle w:val="ListParagraph"/>
        <w:numPr>
          <w:ilvl w:val="2"/>
          <w:numId w:val="30"/>
        </w:numPr>
        <w:spacing w:before="0" w:after="0"/>
      </w:pPr>
      <w:r>
        <w:t>Rupture hazard radius distributed between minimum of 83.22 and maximum of 83.22 meters.</w:t>
      </w:r>
    </w:p>
    <w:p w14:paraId="16008630" w14:textId="77777777" w:rsidR="00584F50" w:rsidRDefault="00584F50" w:rsidP="006E2336">
      <w:pPr>
        <w:pStyle w:val="ListParagraph"/>
        <w:numPr>
          <w:ilvl w:val="2"/>
          <w:numId w:val="30"/>
        </w:numPr>
        <w:spacing w:before="0" w:after="0"/>
      </w:pPr>
      <w:r>
        <w:t>Puncture cost between minimum of $0.00 and maximum of $121.06MM</w:t>
      </w:r>
    </w:p>
    <w:p w14:paraId="2D28A486" w14:textId="77777777" w:rsidR="00584F50" w:rsidRDefault="00584F50" w:rsidP="006E2336">
      <w:pPr>
        <w:pStyle w:val="ListParagraph"/>
        <w:numPr>
          <w:ilvl w:val="2"/>
          <w:numId w:val="30"/>
        </w:numPr>
        <w:spacing w:before="0" w:after="0"/>
      </w:pPr>
      <w:r>
        <w:lastRenderedPageBreak/>
        <w:t>Puncture scenario yielded 15.0 intersections with structures, with minimum of 0.0 and maximum of 12.61 of population impacted</w:t>
      </w:r>
    </w:p>
    <w:p w14:paraId="0B3C6E4B" w14:textId="77777777" w:rsidR="00584F50" w:rsidRDefault="00584F50" w:rsidP="006E2336">
      <w:pPr>
        <w:pStyle w:val="ListParagraph"/>
        <w:numPr>
          <w:ilvl w:val="2"/>
          <w:numId w:val="30"/>
        </w:numPr>
        <w:spacing w:before="0" w:after="0"/>
      </w:pPr>
      <w:r>
        <w:t>Puncture hazard radius distributed between minimum of 48.58 and maximum of 48.58 meters.</w:t>
      </w:r>
    </w:p>
    <w:p w14:paraId="285FDCE8" w14:textId="77777777" w:rsidR="00584F50" w:rsidRDefault="00584F50" w:rsidP="006E2336">
      <w:pPr>
        <w:pStyle w:val="ListParagraph"/>
        <w:numPr>
          <w:ilvl w:val="2"/>
          <w:numId w:val="30"/>
        </w:numPr>
        <w:spacing w:before="0" w:after="0"/>
      </w:pPr>
      <w:r>
        <w:t>Product type is Condensate.</w:t>
      </w:r>
    </w:p>
    <w:p w14:paraId="00AA89D3" w14:textId="77777777" w:rsidR="00584F50" w:rsidRDefault="00584F50" w:rsidP="006E2336">
      <w:pPr>
        <w:pStyle w:val="ListParagraph"/>
        <w:numPr>
          <w:ilvl w:val="2"/>
          <w:numId w:val="30"/>
        </w:numPr>
        <w:spacing w:before="0" w:after="0"/>
      </w:pPr>
      <w:r>
        <w:t>Class area location is/are 1.0, 2.0.</w:t>
      </w:r>
    </w:p>
    <w:p w14:paraId="29761974" w14:textId="77777777" w:rsidR="00584F50" w:rsidRDefault="00584F50" w:rsidP="006E2336">
      <w:pPr>
        <w:pStyle w:val="ListParagraph"/>
        <w:numPr>
          <w:ilvl w:val="1"/>
          <w:numId w:val="30"/>
        </w:numPr>
        <w:spacing w:before="0" w:after="0"/>
      </w:pPr>
      <w:r>
        <w:t>Total length driven by Environmental: 17059.33 meters.</w:t>
      </w:r>
    </w:p>
    <w:p w14:paraId="32BB3AA7" w14:textId="77777777" w:rsidR="00584F50" w:rsidRDefault="00584F50" w:rsidP="006E2336">
      <w:pPr>
        <w:pStyle w:val="ListParagraph"/>
        <w:numPr>
          <w:ilvl w:val="1"/>
          <w:numId w:val="30"/>
        </w:numPr>
        <w:spacing w:before="0" w:after="0"/>
      </w:pPr>
      <w:r>
        <w:t>Environmental Cost distributed between minimum of $7.57 and maximum of $15.73MM:</w:t>
      </w:r>
    </w:p>
    <w:p w14:paraId="53C5F0E5" w14:textId="77777777" w:rsidR="00584F50" w:rsidRDefault="00584F50" w:rsidP="006E2336">
      <w:pPr>
        <w:pStyle w:val="ListParagraph"/>
        <w:numPr>
          <w:ilvl w:val="2"/>
          <w:numId w:val="30"/>
        </w:numPr>
        <w:spacing w:before="0" w:after="0"/>
      </w:pPr>
      <w:r>
        <w:t>Leak cost between minimum of $0.21 and maximum of $0.42MM</w:t>
      </w:r>
    </w:p>
    <w:p w14:paraId="6BB769AD" w14:textId="77777777" w:rsidR="00584F50" w:rsidRDefault="00584F50" w:rsidP="006E2336">
      <w:pPr>
        <w:pStyle w:val="ListParagraph"/>
        <w:numPr>
          <w:ilvl w:val="2"/>
          <w:numId w:val="30"/>
        </w:numPr>
        <w:spacing w:before="0" w:after="0"/>
      </w:pPr>
      <w:r>
        <w:t>Leak spill volume between a minimum of 1973.51 and maximum of 2386.68 gallons</w:t>
      </w:r>
    </w:p>
    <w:p w14:paraId="765E0A54" w14:textId="77777777" w:rsidR="00584F50" w:rsidRDefault="00584F50" w:rsidP="006E2336">
      <w:pPr>
        <w:pStyle w:val="ListParagraph"/>
        <w:numPr>
          <w:ilvl w:val="2"/>
          <w:numId w:val="30"/>
        </w:numPr>
        <w:spacing w:before="0" w:after="0"/>
      </w:pPr>
      <w:r>
        <w:t>Rupture cost between minimum of $27.33 and maximum of $55.10MM</w:t>
      </w:r>
    </w:p>
    <w:p w14:paraId="10BF3BB8" w14:textId="77777777" w:rsidR="00584F50" w:rsidRDefault="00584F50" w:rsidP="006E2336">
      <w:pPr>
        <w:pStyle w:val="ListParagraph"/>
        <w:numPr>
          <w:ilvl w:val="2"/>
          <w:numId w:val="30"/>
        </w:numPr>
        <w:spacing w:before="0" w:after="0"/>
      </w:pPr>
      <w:r>
        <w:t>Rupture spill volume is between a minimum of 257828.51 and maximum of 311807.6 gallons</w:t>
      </w:r>
    </w:p>
    <w:p w14:paraId="1362B76C" w14:textId="77777777" w:rsidR="00584F50" w:rsidRDefault="00584F50" w:rsidP="006E2336">
      <w:pPr>
        <w:pStyle w:val="ListParagraph"/>
        <w:numPr>
          <w:ilvl w:val="2"/>
          <w:numId w:val="30"/>
        </w:numPr>
        <w:spacing w:before="0" w:after="0"/>
      </w:pPr>
      <w:r>
        <w:t>Puncture cost between minimum of $6.87 and maximum of $13.86MM</w:t>
      </w:r>
    </w:p>
    <w:p w14:paraId="4D2358D7" w14:textId="77777777" w:rsidR="00584F50" w:rsidRDefault="00584F50" w:rsidP="006E2336">
      <w:pPr>
        <w:pStyle w:val="ListParagraph"/>
        <w:numPr>
          <w:ilvl w:val="2"/>
          <w:numId w:val="30"/>
        </w:numPr>
        <w:spacing w:before="0" w:after="0"/>
      </w:pPr>
      <w:r>
        <w:t>Puncture spill volume is between a minimum of 64844.93 and maximum of 78420.89 gallons</w:t>
      </w:r>
    </w:p>
    <w:p w14:paraId="60140932" w14:textId="77777777" w:rsidR="00584F50" w:rsidRDefault="00584F50" w:rsidP="006E2336">
      <w:pPr>
        <w:pStyle w:val="ListParagraph"/>
        <w:numPr>
          <w:ilvl w:val="0"/>
          <w:numId w:val="30"/>
        </w:numPr>
        <w:spacing w:before="0" w:after="0"/>
      </w:pPr>
      <w:r>
        <w:t>"BUCK LAKE TO WINFIELD NPS 3</w:t>
      </w:r>
    </w:p>
    <w:p w14:paraId="7BB19BE0" w14:textId="77777777" w:rsidR="00584F50" w:rsidRDefault="00584F50" w:rsidP="006E2336">
      <w:pPr>
        <w:pStyle w:val="ListParagraph"/>
        <w:numPr>
          <w:ilvl w:val="1"/>
          <w:numId w:val="30"/>
        </w:numPr>
        <w:spacing w:before="0" w:after="0"/>
      </w:pPr>
      <w:r>
        <w:t>Total Cumulative Length (m):</w:t>
      </w:r>
      <w:r>
        <w:tab/>
        <w:t>17353.78</w:t>
      </w:r>
    </w:p>
    <w:p w14:paraId="67B5E2F9" w14:textId="77777777" w:rsidR="00584F50" w:rsidRDefault="00584F50" w:rsidP="006E2336">
      <w:pPr>
        <w:pStyle w:val="ListParagraph"/>
        <w:numPr>
          <w:ilvl w:val="1"/>
          <w:numId w:val="30"/>
        </w:numPr>
        <w:spacing w:before="0" w:after="0"/>
      </w:pPr>
      <w:r>
        <w:t>Likelihood of failure distributed between minimum of 1.044e-02 and maximum of 1.045e-02.</w:t>
      </w:r>
    </w:p>
    <w:p w14:paraId="47D15B60" w14:textId="77777777" w:rsidR="00584F50" w:rsidRDefault="00584F50" w:rsidP="006E2336">
      <w:pPr>
        <w:pStyle w:val="ListParagraph"/>
        <w:numPr>
          <w:ilvl w:val="2"/>
          <w:numId w:val="30"/>
        </w:numPr>
        <w:spacing w:before="0" w:after="0"/>
      </w:pPr>
      <w:r>
        <w:t xml:space="preserve">Land use distributed as </w:t>
      </w:r>
    </w:p>
    <w:p w14:paraId="45AB4173" w14:textId="77777777" w:rsidR="00584F50" w:rsidRDefault="00584F50" w:rsidP="006E2336">
      <w:pPr>
        <w:pStyle w:val="ListParagraph"/>
        <w:numPr>
          <w:ilvl w:val="3"/>
          <w:numId w:val="30"/>
        </w:numPr>
        <w:spacing w:before="0" w:after="0"/>
      </w:pPr>
      <w:r>
        <w:t>Agricultural: 17,353.78</w:t>
      </w:r>
    </w:p>
    <w:p w14:paraId="55FAAEDE" w14:textId="77777777" w:rsidR="00584F50" w:rsidRDefault="00584F50" w:rsidP="006E2336">
      <w:pPr>
        <w:pStyle w:val="ListParagraph"/>
        <w:numPr>
          <w:ilvl w:val="2"/>
          <w:numId w:val="30"/>
        </w:numPr>
        <w:spacing w:before="0" w:after="0"/>
      </w:pPr>
      <w:r>
        <w:t xml:space="preserve">Depth of cover distributed as </w:t>
      </w:r>
    </w:p>
    <w:p w14:paraId="0D136F8A" w14:textId="77777777" w:rsidR="00584F50" w:rsidRDefault="00584F50" w:rsidP="006E2336">
      <w:pPr>
        <w:pStyle w:val="ListParagraph"/>
        <w:numPr>
          <w:ilvl w:val="3"/>
          <w:numId w:val="30"/>
        </w:numPr>
        <w:spacing w:before="0" w:after="0"/>
      </w:pPr>
      <w:r>
        <w:t>nan</w:t>
      </w:r>
    </w:p>
    <w:p w14:paraId="3DAAC265" w14:textId="77777777" w:rsidR="00584F50" w:rsidRDefault="00584F50" w:rsidP="006E2336">
      <w:pPr>
        <w:pStyle w:val="ListParagraph"/>
        <w:numPr>
          <w:ilvl w:val="2"/>
          <w:numId w:val="30"/>
        </w:numPr>
        <w:spacing w:before="0" w:after="0"/>
      </w:pPr>
      <w:r>
        <w:t>Installation date between minimum of 1977-01-01 and maximum of 1977-01-01</w:t>
      </w:r>
    </w:p>
    <w:p w14:paraId="5AF07E8C" w14:textId="77777777" w:rsidR="00584F50" w:rsidRDefault="00584F50" w:rsidP="006E2336">
      <w:pPr>
        <w:pStyle w:val="ListParagraph"/>
        <w:numPr>
          <w:ilvl w:val="2"/>
          <w:numId w:val="30"/>
        </w:numPr>
        <w:spacing w:before="0" w:after="0"/>
      </w:pPr>
      <w:r>
        <w:t>Outside diameter of 3.5 in.</w:t>
      </w:r>
    </w:p>
    <w:p w14:paraId="5733A33D" w14:textId="77777777" w:rsidR="00584F50" w:rsidRDefault="00584F50" w:rsidP="006E2336">
      <w:pPr>
        <w:pStyle w:val="ListParagraph"/>
        <w:numPr>
          <w:ilvl w:val="2"/>
          <w:numId w:val="30"/>
        </w:numPr>
        <w:spacing w:before="0" w:after="0"/>
      </w:pPr>
      <w:r>
        <w:t>Grade between minimum of 290.0 and maximum of 290.0 MPa</w:t>
      </w:r>
    </w:p>
    <w:p w14:paraId="730A47F4" w14:textId="77777777" w:rsidR="00584F50" w:rsidRDefault="00584F50" w:rsidP="006E2336">
      <w:pPr>
        <w:pStyle w:val="ListParagraph"/>
        <w:numPr>
          <w:ilvl w:val="2"/>
          <w:numId w:val="30"/>
        </w:numPr>
        <w:spacing w:before="0" w:after="0"/>
      </w:pPr>
      <w:r>
        <w:t>Wall thickness between minimum of 3.96 and maximum of 3.96 mm</w:t>
      </w:r>
    </w:p>
    <w:p w14:paraId="6C7751F3" w14:textId="77777777" w:rsidR="00584F50" w:rsidRDefault="00584F50" w:rsidP="006E2336">
      <w:pPr>
        <w:pStyle w:val="ListParagraph"/>
        <w:numPr>
          <w:ilvl w:val="2"/>
          <w:numId w:val="30"/>
        </w:numPr>
        <w:spacing w:before="0" w:after="0"/>
      </w:pPr>
      <w:r>
        <w:t>Toughness between minimum of 20.0 and maximum of 20.0 J</w:t>
      </w:r>
    </w:p>
    <w:p w14:paraId="388FD04A" w14:textId="77777777" w:rsidR="00584F50" w:rsidRDefault="00584F50" w:rsidP="006E2336">
      <w:pPr>
        <w:pStyle w:val="ListParagraph"/>
        <w:numPr>
          <w:ilvl w:val="2"/>
          <w:numId w:val="30"/>
        </w:numPr>
        <w:spacing w:before="0" w:after="0"/>
      </w:pPr>
      <w:r>
        <w:t>Probability of failure given a hit between minimum of 2.507e-01 and maximum of 2.510e-01</w:t>
      </w:r>
    </w:p>
    <w:p w14:paraId="003667DA" w14:textId="77777777" w:rsidR="00584F50" w:rsidRDefault="00584F50" w:rsidP="006E2336">
      <w:pPr>
        <w:pStyle w:val="ListParagraph"/>
        <w:numPr>
          <w:ilvl w:val="2"/>
          <w:numId w:val="30"/>
        </w:numPr>
        <w:spacing w:before="0" w:after="0"/>
      </w:pPr>
      <w:r>
        <w:t>Class area location is/are 1.0, 2.0.</w:t>
      </w:r>
    </w:p>
    <w:p w14:paraId="423AB5D1" w14:textId="77777777" w:rsidR="00584F50" w:rsidRDefault="00584F50" w:rsidP="006E2336">
      <w:pPr>
        <w:pStyle w:val="ListParagraph"/>
        <w:numPr>
          <w:ilvl w:val="1"/>
          <w:numId w:val="30"/>
        </w:numPr>
        <w:spacing w:before="0" w:after="0"/>
      </w:pPr>
      <w:r>
        <w:t>Consequence of failure distributed between minimum of $1.31 and maximum of $125.08MM</w:t>
      </w:r>
    </w:p>
    <w:p w14:paraId="615DDF6D" w14:textId="77777777" w:rsidR="00584F50" w:rsidRDefault="00584F50" w:rsidP="006E2336">
      <w:pPr>
        <w:pStyle w:val="ListParagraph"/>
        <w:numPr>
          <w:ilvl w:val="1"/>
          <w:numId w:val="30"/>
        </w:numPr>
        <w:spacing w:before="0" w:after="0"/>
      </w:pPr>
      <w:r>
        <w:t>Total length driven by Safety: 411.64 meters.</w:t>
      </w:r>
    </w:p>
    <w:p w14:paraId="69515247" w14:textId="77777777" w:rsidR="00584F50" w:rsidRDefault="00584F50" w:rsidP="006E2336">
      <w:pPr>
        <w:pStyle w:val="ListParagraph"/>
        <w:numPr>
          <w:ilvl w:val="1"/>
          <w:numId w:val="30"/>
        </w:numPr>
        <w:spacing w:before="0" w:after="0"/>
      </w:pPr>
      <w:r>
        <w:t>Safety Cost distributed between minimum of $0.00 and maximum of $121.06MM:</w:t>
      </w:r>
    </w:p>
    <w:p w14:paraId="6FCE6D65" w14:textId="77777777" w:rsidR="00584F50" w:rsidRDefault="00584F50" w:rsidP="006E2336">
      <w:pPr>
        <w:pStyle w:val="ListParagraph"/>
        <w:numPr>
          <w:ilvl w:val="2"/>
          <w:numId w:val="30"/>
        </w:numPr>
        <w:spacing w:before="0" w:after="0"/>
      </w:pPr>
      <w:r>
        <w:t>Leak cost between minimum of $0.00 and maximum of $121.06MM</w:t>
      </w:r>
    </w:p>
    <w:p w14:paraId="5D47A257" w14:textId="77777777" w:rsidR="00584F50" w:rsidRDefault="00584F50" w:rsidP="006E2336">
      <w:pPr>
        <w:pStyle w:val="ListParagraph"/>
        <w:numPr>
          <w:ilvl w:val="2"/>
          <w:numId w:val="30"/>
        </w:numPr>
        <w:spacing w:before="0" w:after="0"/>
      </w:pPr>
      <w:r>
        <w:t>Leak scenario yielded 3.0 intersections with structures, with minimum of 0.0 and maximum of 12.61 of population impacted.</w:t>
      </w:r>
    </w:p>
    <w:p w14:paraId="202BDE1E" w14:textId="77777777" w:rsidR="00584F50" w:rsidRDefault="00584F50" w:rsidP="006E2336">
      <w:pPr>
        <w:pStyle w:val="ListParagraph"/>
        <w:numPr>
          <w:ilvl w:val="2"/>
          <w:numId w:val="30"/>
        </w:numPr>
        <w:spacing w:before="0" w:after="0"/>
      </w:pPr>
      <w:r>
        <w:t>Leak hazard radius distributed between minimum of 9.97 and maximum of 9.97 meters.</w:t>
      </w:r>
    </w:p>
    <w:p w14:paraId="4DF4D7B3" w14:textId="77777777" w:rsidR="00584F50" w:rsidRDefault="00584F50" w:rsidP="006E2336">
      <w:pPr>
        <w:pStyle w:val="ListParagraph"/>
        <w:numPr>
          <w:ilvl w:val="2"/>
          <w:numId w:val="30"/>
        </w:numPr>
        <w:spacing w:before="0" w:after="0"/>
      </w:pPr>
      <w:r>
        <w:t>Rupture cost between minimum of $0.00 and maximum of $121.06MM</w:t>
      </w:r>
    </w:p>
    <w:p w14:paraId="4503CDB6" w14:textId="77777777" w:rsidR="00584F50" w:rsidRDefault="00584F50" w:rsidP="006E2336">
      <w:pPr>
        <w:pStyle w:val="ListParagraph"/>
        <w:numPr>
          <w:ilvl w:val="2"/>
          <w:numId w:val="30"/>
        </w:numPr>
        <w:spacing w:before="0" w:after="0"/>
      </w:pPr>
      <w:r>
        <w:t>Rupture scenario yielded 17.0 intersections with structures, with minimum of 0.0 and maximum of 12.61 of population impacted</w:t>
      </w:r>
    </w:p>
    <w:p w14:paraId="3DF7973C" w14:textId="77777777" w:rsidR="00584F50" w:rsidRDefault="00584F50" w:rsidP="006E2336">
      <w:pPr>
        <w:pStyle w:val="ListParagraph"/>
        <w:numPr>
          <w:ilvl w:val="2"/>
          <w:numId w:val="30"/>
        </w:numPr>
        <w:spacing w:before="0" w:after="0"/>
      </w:pPr>
      <w:r>
        <w:t>Rupture hazard radius distributed between minimum of 63.82 and maximum of 63.82 meters.</w:t>
      </w:r>
    </w:p>
    <w:p w14:paraId="5E71A3A6" w14:textId="77777777" w:rsidR="00584F50" w:rsidRDefault="00584F50" w:rsidP="006E2336">
      <w:pPr>
        <w:pStyle w:val="ListParagraph"/>
        <w:numPr>
          <w:ilvl w:val="2"/>
          <w:numId w:val="30"/>
        </w:numPr>
        <w:spacing w:before="0" w:after="0"/>
      </w:pPr>
      <w:r>
        <w:t>Puncture cost between minimum of $0.00 and maximum of $121.06MM</w:t>
      </w:r>
    </w:p>
    <w:p w14:paraId="48A002C0" w14:textId="77777777" w:rsidR="00584F50" w:rsidRDefault="00584F50" w:rsidP="006E2336">
      <w:pPr>
        <w:pStyle w:val="ListParagraph"/>
        <w:numPr>
          <w:ilvl w:val="2"/>
          <w:numId w:val="30"/>
        </w:numPr>
        <w:spacing w:before="0" w:after="0"/>
      </w:pPr>
      <w:r>
        <w:t>Puncture scenario yielded 12.0 intersections with structures, with minimum of 0.0 and maximum of 12.61 of population impacted</w:t>
      </w:r>
    </w:p>
    <w:p w14:paraId="3D966BB9" w14:textId="77777777" w:rsidR="00584F50" w:rsidRDefault="00584F50" w:rsidP="006E2336">
      <w:pPr>
        <w:pStyle w:val="ListParagraph"/>
        <w:numPr>
          <w:ilvl w:val="2"/>
          <w:numId w:val="30"/>
        </w:numPr>
        <w:spacing w:before="0" w:after="0"/>
      </w:pPr>
      <w:r>
        <w:lastRenderedPageBreak/>
        <w:t>Puncture hazard radius distributed between minimum of 45.92 and maximum of 45.92 meters.</w:t>
      </w:r>
    </w:p>
    <w:p w14:paraId="4EAF683B" w14:textId="77777777" w:rsidR="00584F50" w:rsidRDefault="00584F50" w:rsidP="006E2336">
      <w:pPr>
        <w:pStyle w:val="ListParagraph"/>
        <w:numPr>
          <w:ilvl w:val="2"/>
          <w:numId w:val="30"/>
        </w:numPr>
        <w:spacing w:before="0" w:after="0"/>
      </w:pPr>
      <w:r>
        <w:t>Product type is HVP Product.</w:t>
      </w:r>
    </w:p>
    <w:p w14:paraId="3A3E78F9" w14:textId="77777777" w:rsidR="00584F50" w:rsidRDefault="00584F50" w:rsidP="006E2336">
      <w:pPr>
        <w:pStyle w:val="ListParagraph"/>
        <w:numPr>
          <w:ilvl w:val="2"/>
          <w:numId w:val="30"/>
        </w:numPr>
        <w:spacing w:before="0" w:after="0"/>
      </w:pPr>
      <w:r>
        <w:t>Class area location is/are 1.0, 2.0.</w:t>
      </w:r>
    </w:p>
    <w:p w14:paraId="09B3C49F" w14:textId="77777777" w:rsidR="00584F50" w:rsidRDefault="00584F50" w:rsidP="006E2336">
      <w:pPr>
        <w:pStyle w:val="ListParagraph"/>
        <w:numPr>
          <w:ilvl w:val="1"/>
          <w:numId w:val="30"/>
        </w:numPr>
        <w:spacing w:before="0" w:after="0"/>
      </w:pPr>
      <w:r>
        <w:t>Total length driven by Economic Loss: 16942.14 meters.</w:t>
      </w:r>
    </w:p>
    <w:p w14:paraId="508ACB45" w14:textId="77777777" w:rsidR="00584F50" w:rsidRDefault="00584F50" w:rsidP="006E2336">
      <w:pPr>
        <w:pStyle w:val="ListParagraph"/>
        <w:numPr>
          <w:ilvl w:val="1"/>
          <w:numId w:val="30"/>
        </w:numPr>
        <w:spacing w:before="0" w:after="0"/>
      </w:pPr>
      <w:r>
        <w:t>Economic Loss Cost distributed between minimum of $1.31 and maximum of $4.03MM:</w:t>
      </w:r>
    </w:p>
    <w:p w14:paraId="77A50927" w14:textId="77777777" w:rsidR="00584F50" w:rsidRDefault="00584F50" w:rsidP="006E2336">
      <w:pPr>
        <w:pStyle w:val="ListParagraph"/>
        <w:numPr>
          <w:ilvl w:val="2"/>
          <w:numId w:val="30"/>
        </w:numPr>
        <w:spacing w:before="0" w:after="0"/>
      </w:pPr>
      <w:r>
        <w:t>Repair costs between minimum of $6,000.00 and maximum of $6,000.00.</w:t>
      </w:r>
    </w:p>
    <w:p w14:paraId="115D1D60" w14:textId="77777777" w:rsidR="00584F50" w:rsidRDefault="00584F50" w:rsidP="006E2336">
      <w:pPr>
        <w:pStyle w:val="ListParagraph"/>
        <w:numPr>
          <w:ilvl w:val="2"/>
          <w:numId w:val="30"/>
        </w:numPr>
        <w:spacing w:before="0" w:after="0"/>
      </w:pPr>
      <w:r>
        <w:t>Outage losses between minimum of $200,000.00 and maximum of $200,000.00.</w:t>
      </w:r>
    </w:p>
    <w:p w14:paraId="3C3C9742" w14:textId="77777777" w:rsidR="00584F50" w:rsidRDefault="00584F50" w:rsidP="006E2336">
      <w:pPr>
        <w:pStyle w:val="ListParagraph"/>
        <w:numPr>
          <w:ilvl w:val="2"/>
          <w:numId w:val="30"/>
        </w:numPr>
        <w:spacing w:before="0" w:after="0"/>
      </w:pPr>
      <w:r>
        <w:t>Product type is HVP Product.</w:t>
      </w:r>
    </w:p>
    <w:p w14:paraId="7B839F55" w14:textId="77777777" w:rsidR="00584F50" w:rsidRDefault="00584F50" w:rsidP="006E2336">
      <w:pPr>
        <w:pStyle w:val="ListParagraph"/>
        <w:numPr>
          <w:ilvl w:val="2"/>
          <w:numId w:val="30"/>
        </w:numPr>
        <w:spacing w:before="0" w:after="0"/>
      </w:pPr>
      <w:r>
        <w:t>Leak cost between minimum of $0.24 and maximum of $2.93MM</w:t>
      </w:r>
    </w:p>
    <w:p w14:paraId="0384705A" w14:textId="77777777" w:rsidR="00584F50" w:rsidRDefault="00584F50" w:rsidP="006E2336">
      <w:pPr>
        <w:pStyle w:val="ListParagraph"/>
        <w:numPr>
          <w:ilvl w:val="2"/>
          <w:numId w:val="30"/>
        </w:numPr>
        <w:spacing w:before="0" w:after="0"/>
      </w:pPr>
      <w:r>
        <w:t>Leak scenario yielded 3.0 intersections with structures, with minimum of $25,000.00 and maximum of $2,688,250.00 in cost of structures impacted.</w:t>
      </w:r>
    </w:p>
    <w:p w14:paraId="0AD6D28A" w14:textId="77777777" w:rsidR="00584F50" w:rsidRDefault="00584F50" w:rsidP="006E2336">
      <w:pPr>
        <w:pStyle w:val="ListParagraph"/>
        <w:numPr>
          <w:ilvl w:val="2"/>
          <w:numId w:val="30"/>
        </w:numPr>
        <w:spacing w:before="0" w:after="0"/>
      </w:pPr>
      <w:r>
        <w:t>Leak product loss costs between minimum of $32,885.37 and maximum of $32,885.37</w:t>
      </w:r>
    </w:p>
    <w:p w14:paraId="6E57A131" w14:textId="77777777" w:rsidR="00584F50" w:rsidRDefault="00584F50" w:rsidP="006E2336">
      <w:pPr>
        <w:pStyle w:val="ListParagraph"/>
        <w:numPr>
          <w:ilvl w:val="2"/>
          <w:numId w:val="30"/>
        </w:numPr>
        <w:spacing w:before="0" w:after="0"/>
      </w:pPr>
      <w:r>
        <w:t>Rupture cost between minimum of $2.80 and maximum of $5.49MM</w:t>
      </w:r>
    </w:p>
    <w:p w14:paraId="32CFC352" w14:textId="77777777" w:rsidR="00584F50" w:rsidRDefault="00584F50" w:rsidP="006E2336">
      <w:pPr>
        <w:pStyle w:val="ListParagraph"/>
        <w:numPr>
          <w:ilvl w:val="2"/>
          <w:numId w:val="30"/>
        </w:numPr>
        <w:spacing w:before="0" w:after="0"/>
      </w:pPr>
      <w:r>
        <w:t>Rupture scenario yielded 17.0 intersections with structures, with minimum of $25,000.00 and maximum of $2,688,250.00 in cost of structures impacted</w:t>
      </w:r>
    </w:p>
    <w:p w14:paraId="6784F7A1" w14:textId="77777777" w:rsidR="00584F50" w:rsidRDefault="00584F50" w:rsidP="006E2336">
      <w:pPr>
        <w:pStyle w:val="ListParagraph"/>
        <w:numPr>
          <w:ilvl w:val="2"/>
          <w:numId w:val="30"/>
        </w:numPr>
        <w:spacing w:before="0" w:after="0"/>
      </w:pPr>
      <w:r>
        <w:t>Rupture product loss costs between minimum of $2,598,999.73 and maximum of $2,598,999.73</w:t>
      </w:r>
    </w:p>
    <w:p w14:paraId="731CC955" w14:textId="77777777" w:rsidR="00584F50" w:rsidRDefault="00584F50" w:rsidP="006E2336">
      <w:pPr>
        <w:pStyle w:val="ListParagraph"/>
        <w:numPr>
          <w:ilvl w:val="2"/>
          <w:numId w:val="30"/>
        </w:numPr>
        <w:spacing w:before="0" w:after="0"/>
      </w:pPr>
      <w:r>
        <w:t>Puncture cost between minimum of $1.29 and maximum of $3.97MM</w:t>
      </w:r>
    </w:p>
    <w:p w14:paraId="3264A6A9" w14:textId="77777777" w:rsidR="00584F50" w:rsidRDefault="00584F50" w:rsidP="006E2336">
      <w:pPr>
        <w:pStyle w:val="ListParagraph"/>
        <w:numPr>
          <w:ilvl w:val="2"/>
          <w:numId w:val="30"/>
        </w:numPr>
        <w:spacing w:before="0" w:after="0"/>
      </w:pPr>
      <w:r>
        <w:t>Puncture scenario yielded 12.0 intersections with structures, with minimum of $25,000.00 and maximum of $2,688,250.00 in cost of structures impacted</w:t>
      </w:r>
    </w:p>
    <w:p w14:paraId="5A5A60B5" w14:textId="77777777" w:rsidR="00584F50" w:rsidRDefault="00584F50" w:rsidP="006E2336">
      <w:pPr>
        <w:pStyle w:val="ListParagraph"/>
        <w:numPr>
          <w:ilvl w:val="2"/>
          <w:numId w:val="30"/>
        </w:numPr>
        <w:spacing w:before="0" w:after="0"/>
      </w:pPr>
      <w:r>
        <w:t>Product Loss costs between minimum of $1,080,538.52 and maximum of $1,080,538.52"</w:t>
      </w:r>
    </w:p>
    <w:p w14:paraId="583CEC40" w14:textId="77777777" w:rsidR="00584F50" w:rsidRDefault="00584F50" w:rsidP="006E2336">
      <w:pPr>
        <w:pStyle w:val="ListParagraph"/>
        <w:numPr>
          <w:ilvl w:val="0"/>
          <w:numId w:val="30"/>
        </w:numPr>
        <w:spacing w:before="0" w:after="0"/>
      </w:pPr>
      <w:r>
        <w:t xml:space="preserve">"NPS12 Milk River mainline </w:t>
      </w:r>
      <w:proofErr w:type="gramStart"/>
      <w:r>
        <w:t>From</w:t>
      </w:r>
      <w:proofErr w:type="gramEnd"/>
      <w:r>
        <w:t xml:space="preserve"> 8-21-2-16-W4 To 1-6-1-16-W4 (border)</w:t>
      </w:r>
    </w:p>
    <w:p w14:paraId="34402DB1" w14:textId="77777777" w:rsidR="00584F50" w:rsidRDefault="00584F50" w:rsidP="006E2336">
      <w:pPr>
        <w:pStyle w:val="ListParagraph"/>
        <w:numPr>
          <w:ilvl w:val="1"/>
          <w:numId w:val="30"/>
        </w:numPr>
        <w:spacing w:before="0" w:after="0"/>
      </w:pPr>
      <w:r>
        <w:t>Total Cumulative Length (m):</w:t>
      </w:r>
      <w:r>
        <w:tab/>
        <w:t>16377.09</w:t>
      </w:r>
    </w:p>
    <w:p w14:paraId="1D259BFF" w14:textId="77777777" w:rsidR="00584F50" w:rsidRDefault="00584F50" w:rsidP="006E2336">
      <w:pPr>
        <w:pStyle w:val="ListParagraph"/>
        <w:numPr>
          <w:ilvl w:val="1"/>
          <w:numId w:val="30"/>
        </w:numPr>
        <w:spacing w:before="0" w:after="0"/>
      </w:pPr>
      <w:r>
        <w:t>Likelihood of failure distributed between minimum of 1.554e-03 and maximum of 4.122e-03.</w:t>
      </w:r>
    </w:p>
    <w:p w14:paraId="46DE3E0F" w14:textId="77777777" w:rsidR="00584F50" w:rsidRDefault="00584F50" w:rsidP="006E2336">
      <w:pPr>
        <w:pStyle w:val="ListParagraph"/>
        <w:numPr>
          <w:ilvl w:val="2"/>
          <w:numId w:val="30"/>
        </w:numPr>
        <w:spacing w:before="0" w:after="0"/>
      </w:pPr>
      <w:r>
        <w:t xml:space="preserve">Land use distributed as </w:t>
      </w:r>
    </w:p>
    <w:p w14:paraId="56FF96AC" w14:textId="77777777" w:rsidR="00584F50" w:rsidRDefault="00584F50" w:rsidP="006E2336">
      <w:pPr>
        <w:pStyle w:val="ListParagraph"/>
        <w:numPr>
          <w:ilvl w:val="3"/>
          <w:numId w:val="30"/>
        </w:numPr>
        <w:spacing w:before="0" w:after="0"/>
      </w:pPr>
      <w:r>
        <w:t>Agricultural: 16,377.09</w:t>
      </w:r>
    </w:p>
    <w:p w14:paraId="26441A6E" w14:textId="77777777" w:rsidR="00584F50" w:rsidRDefault="00584F50" w:rsidP="006E2336">
      <w:pPr>
        <w:pStyle w:val="ListParagraph"/>
        <w:numPr>
          <w:ilvl w:val="2"/>
          <w:numId w:val="30"/>
        </w:numPr>
        <w:spacing w:before="0" w:after="0"/>
      </w:pPr>
      <w:r>
        <w:t xml:space="preserve">Depth of cover distributed as </w:t>
      </w:r>
    </w:p>
    <w:p w14:paraId="1DB6AE8D" w14:textId="77777777" w:rsidR="00584F50" w:rsidRDefault="00584F50" w:rsidP="006E2336">
      <w:pPr>
        <w:pStyle w:val="ListParagraph"/>
        <w:numPr>
          <w:ilvl w:val="3"/>
          <w:numId w:val="30"/>
        </w:numPr>
        <w:spacing w:before="0" w:after="0"/>
      </w:pPr>
      <w:r>
        <w:t>nan</w:t>
      </w:r>
    </w:p>
    <w:p w14:paraId="045320BB" w14:textId="77777777" w:rsidR="00584F50" w:rsidRDefault="00584F50" w:rsidP="006E2336">
      <w:pPr>
        <w:pStyle w:val="ListParagraph"/>
        <w:numPr>
          <w:ilvl w:val="2"/>
          <w:numId w:val="30"/>
        </w:numPr>
        <w:spacing w:before="0" w:after="0"/>
      </w:pPr>
      <w:r>
        <w:t>Installation date between minimum of 1997-01-01 and maximum of 1997-01-01</w:t>
      </w:r>
    </w:p>
    <w:p w14:paraId="041B60AE" w14:textId="77777777" w:rsidR="00584F50" w:rsidRDefault="00584F50" w:rsidP="006E2336">
      <w:pPr>
        <w:pStyle w:val="ListParagraph"/>
        <w:numPr>
          <w:ilvl w:val="2"/>
          <w:numId w:val="30"/>
        </w:numPr>
        <w:spacing w:before="0" w:after="0"/>
      </w:pPr>
      <w:r>
        <w:t>Outside diameter of 12.75 in.</w:t>
      </w:r>
    </w:p>
    <w:p w14:paraId="2958B646" w14:textId="77777777" w:rsidR="00584F50" w:rsidRDefault="00584F50" w:rsidP="006E2336">
      <w:pPr>
        <w:pStyle w:val="ListParagraph"/>
        <w:numPr>
          <w:ilvl w:val="2"/>
          <w:numId w:val="30"/>
        </w:numPr>
        <w:spacing w:before="0" w:after="0"/>
      </w:pPr>
      <w:r>
        <w:t>Grade between minimum of 359.0 and maximum of 359.0 MPa</w:t>
      </w:r>
    </w:p>
    <w:p w14:paraId="4B5564B6" w14:textId="77777777" w:rsidR="00584F50" w:rsidRDefault="00584F50" w:rsidP="006E2336">
      <w:pPr>
        <w:pStyle w:val="ListParagraph"/>
        <w:numPr>
          <w:ilvl w:val="2"/>
          <w:numId w:val="30"/>
        </w:numPr>
        <w:spacing w:before="0" w:after="0"/>
      </w:pPr>
      <w:r>
        <w:t>Wall thickness between minimum of 6.3 and maximum of 10.3 mm</w:t>
      </w:r>
    </w:p>
    <w:p w14:paraId="26056652" w14:textId="77777777" w:rsidR="00584F50" w:rsidRDefault="00584F50" w:rsidP="006E2336">
      <w:pPr>
        <w:pStyle w:val="ListParagraph"/>
        <w:numPr>
          <w:ilvl w:val="2"/>
          <w:numId w:val="30"/>
        </w:numPr>
        <w:spacing w:before="0" w:after="0"/>
      </w:pPr>
      <w:r>
        <w:t>Toughness between minimum of nan and maximum of nan J</w:t>
      </w:r>
    </w:p>
    <w:p w14:paraId="38332737" w14:textId="77777777" w:rsidR="00584F50" w:rsidRDefault="00584F50" w:rsidP="006E2336">
      <w:pPr>
        <w:pStyle w:val="ListParagraph"/>
        <w:numPr>
          <w:ilvl w:val="2"/>
          <w:numId w:val="30"/>
        </w:numPr>
        <w:spacing w:before="0" w:after="0"/>
      </w:pPr>
      <w:r>
        <w:t>Probability of failure given a hit between minimum of 3.733e-02 and maximum of 9.902e-02</w:t>
      </w:r>
    </w:p>
    <w:p w14:paraId="1D743124" w14:textId="77777777" w:rsidR="00584F50" w:rsidRDefault="00584F50" w:rsidP="006E2336">
      <w:pPr>
        <w:pStyle w:val="ListParagraph"/>
        <w:numPr>
          <w:ilvl w:val="2"/>
          <w:numId w:val="30"/>
        </w:numPr>
        <w:spacing w:before="0" w:after="0"/>
      </w:pPr>
      <w:r>
        <w:t>Class area location is/are 1.0.</w:t>
      </w:r>
    </w:p>
    <w:p w14:paraId="0D8DE27C" w14:textId="77777777" w:rsidR="00584F50" w:rsidRDefault="00584F50" w:rsidP="006E2336">
      <w:pPr>
        <w:pStyle w:val="ListParagraph"/>
        <w:numPr>
          <w:ilvl w:val="1"/>
          <w:numId w:val="30"/>
        </w:numPr>
        <w:spacing w:before="0" w:after="0"/>
      </w:pPr>
      <w:r>
        <w:t>Consequence of failure distributed between minimum of $16.69 and maximum of $76.00MM</w:t>
      </w:r>
    </w:p>
    <w:p w14:paraId="17366F90" w14:textId="77777777" w:rsidR="00584F50" w:rsidRDefault="00584F50" w:rsidP="006E2336">
      <w:pPr>
        <w:pStyle w:val="ListParagraph"/>
        <w:numPr>
          <w:ilvl w:val="1"/>
          <w:numId w:val="30"/>
        </w:numPr>
        <w:spacing w:before="0" w:after="0"/>
      </w:pPr>
      <w:r>
        <w:t>Total length driven by Environmental: 16377.09 meters.</w:t>
      </w:r>
    </w:p>
    <w:p w14:paraId="1E62A9DA" w14:textId="77777777" w:rsidR="00584F50" w:rsidRDefault="00584F50" w:rsidP="006E2336">
      <w:pPr>
        <w:pStyle w:val="ListParagraph"/>
        <w:numPr>
          <w:ilvl w:val="1"/>
          <w:numId w:val="30"/>
        </w:numPr>
        <w:spacing w:before="0" w:after="0"/>
      </w:pPr>
      <w:r>
        <w:t>Environmental Cost distributed between minimum of $15.69 and maximum of $74.69MM:</w:t>
      </w:r>
    </w:p>
    <w:p w14:paraId="4A1ACF0F" w14:textId="77777777" w:rsidR="00584F50" w:rsidRDefault="00584F50" w:rsidP="006E2336">
      <w:pPr>
        <w:pStyle w:val="ListParagraph"/>
        <w:numPr>
          <w:ilvl w:val="2"/>
          <w:numId w:val="30"/>
        </w:numPr>
        <w:spacing w:before="0" w:after="0"/>
      </w:pPr>
      <w:r>
        <w:t>Leak cost between minimum of $0.20 and maximum of $0.38MM</w:t>
      </w:r>
    </w:p>
    <w:p w14:paraId="01865B81" w14:textId="77777777" w:rsidR="00584F50" w:rsidRDefault="00584F50" w:rsidP="006E2336">
      <w:pPr>
        <w:pStyle w:val="ListParagraph"/>
        <w:numPr>
          <w:ilvl w:val="2"/>
          <w:numId w:val="30"/>
        </w:numPr>
        <w:spacing w:before="0" w:after="0"/>
      </w:pPr>
      <w:r>
        <w:t>Leak spill volume between a minimum of 1852.98 and maximum of 2193.14 gallons</w:t>
      </w:r>
    </w:p>
    <w:p w14:paraId="1A710A4E" w14:textId="77777777" w:rsidR="00584F50" w:rsidRDefault="00584F50" w:rsidP="006E2336">
      <w:pPr>
        <w:pStyle w:val="ListParagraph"/>
        <w:numPr>
          <w:ilvl w:val="2"/>
          <w:numId w:val="30"/>
        </w:numPr>
        <w:spacing w:before="0" w:after="0"/>
      </w:pPr>
      <w:r>
        <w:t>Rupture cost between minimum of $205.98 and maximum of $402.84MM</w:t>
      </w:r>
    </w:p>
    <w:p w14:paraId="7DA50CC7" w14:textId="77777777" w:rsidR="00584F50" w:rsidRDefault="00584F50" w:rsidP="006E2336">
      <w:pPr>
        <w:pStyle w:val="ListParagraph"/>
        <w:numPr>
          <w:ilvl w:val="2"/>
          <w:numId w:val="30"/>
        </w:numPr>
        <w:spacing w:before="0" w:after="0"/>
      </w:pPr>
      <w:r>
        <w:t>Rupture spill volume is between a minimum of 1943379.8 and maximum of 2300136.85 gallons</w:t>
      </w:r>
    </w:p>
    <w:p w14:paraId="3FE82DB5" w14:textId="77777777" w:rsidR="00584F50" w:rsidRDefault="00584F50" w:rsidP="006E2336">
      <w:pPr>
        <w:pStyle w:val="ListParagraph"/>
        <w:numPr>
          <w:ilvl w:val="2"/>
          <w:numId w:val="30"/>
        </w:numPr>
        <w:spacing w:before="0" w:after="0"/>
      </w:pPr>
      <w:r>
        <w:lastRenderedPageBreak/>
        <w:t>Puncture cost between minimum of $6.45 and maximum of $12.62MM</w:t>
      </w:r>
    </w:p>
    <w:p w14:paraId="492E6147" w14:textId="77777777" w:rsidR="00584F50" w:rsidRDefault="00584F50" w:rsidP="006E2336">
      <w:pPr>
        <w:pStyle w:val="ListParagraph"/>
        <w:numPr>
          <w:ilvl w:val="2"/>
          <w:numId w:val="30"/>
        </w:numPr>
        <w:spacing w:before="0" w:after="0"/>
      </w:pPr>
      <w:r>
        <w:t>Puncture spill volume is between a minimum of 60884.6 and maximum of 72061.52 gallons</w:t>
      </w:r>
    </w:p>
    <w:p w14:paraId="1356C98C" w14:textId="77777777" w:rsidR="00584F50" w:rsidRDefault="00584F50" w:rsidP="006E2336">
      <w:pPr>
        <w:pStyle w:val="ListParagraph"/>
        <w:numPr>
          <w:ilvl w:val="0"/>
          <w:numId w:val="30"/>
        </w:numPr>
        <w:spacing w:before="0" w:after="0"/>
      </w:pPr>
      <w:r>
        <w:t>"ZN-70/ZN-89/ZN-90 NPS 8</w:t>
      </w:r>
    </w:p>
    <w:p w14:paraId="037EB0CB" w14:textId="77777777" w:rsidR="00584F50" w:rsidRDefault="00584F50" w:rsidP="006E2336">
      <w:pPr>
        <w:pStyle w:val="ListParagraph"/>
        <w:numPr>
          <w:ilvl w:val="1"/>
          <w:numId w:val="30"/>
        </w:numPr>
        <w:spacing w:before="0" w:after="0"/>
      </w:pPr>
      <w:r>
        <w:t>Total Cumulative Length (m):</w:t>
      </w:r>
      <w:r>
        <w:tab/>
        <w:t>16094.08</w:t>
      </w:r>
    </w:p>
    <w:p w14:paraId="2E510050" w14:textId="77777777" w:rsidR="00584F50" w:rsidRDefault="00584F50" w:rsidP="006E2336">
      <w:pPr>
        <w:pStyle w:val="ListParagraph"/>
        <w:numPr>
          <w:ilvl w:val="1"/>
          <w:numId w:val="30"/>
        </w:numPr>
        <w:spacing w:before="0" w:after="0"/>
      </w:pPr>
      <w:r>
        <w:t>Likelihood of failure distributed between minimum of 1.167e-03 and maximum of 1.953e-03.</w:t>
      </w:r>
    </w:p>
    <w:p w14:paraId="7485C91D" w14:textId="77777777" w:rsidR="00584F50" w:rsidRDefault="00584F50" w:rsidP="006E2336">
      <w:pPr>
        <w:pStyle w:val="ListParagraph"/>
        <w:numPr>
          <w:ilvl w:val="2"/>
          <w:numId w:val="30"/>
        </w:numPr>
        <w:spacing w:before="0" w:after="0"/>
      </w:pPr>
      <w:r>
        <w:t xml:space="preserve">Land use distributed as </w:t>
      </w:r>
    </w:p>
    <w:p w14:paraId="4B814563" w14:textId="77777777" w:rsidR="00584F50" w:rsidRDefault="00584F50" w:rsidP="006E2336">
      <w:pPr>
        <w:pStyle w:val="ListParagraph"/>
        <w:numPr>
          <w:ilvl w:val="3"/>
          <w:numId w:val="30"/>
        </w:numPr>
        <w:spacing w:before="0" w:after="0"/>
      </w:pPr>
      <w:r>
        <w:t>Forested: 7,263.99</w:t>
      </w:r>
    </w:p>
    <w:p w14:paraId="394FB783" w14:textId="77777777" w:rsidR="00584F50" w:rsidRDefault="00584F50" w:rsidP="006E2336">
      <w:pPr>
        <w:pStyle w:val="ListParagraph"/>
        <w:numPr>
          <w:ilvl w:val="3"/>
          <w:numId w:val="30"/>
        </w:numPr>
        <w:spacing w:before="0" w:after="0"/>
      </w:pPr>
      <w:r>
        <w:t>Remote: 8,790.23</w:t>
      </w:r>
    </w:p>
    <w:p w14:paraId="4240008B" w14:textId="77777777" w:rsidR="00584F50" w:rsidRDefault="00584F50" w:rsidP="006E2336">
      <w:pPr>
        <w:pStyle w:val="ListParagraph"/>
        <w:numPr>
          <w:ilvl w:val="3"/>
          <w:numId w:val="30"/>
        </w:numPr>
        <w:spacing w:before="0" w:after="0"/>
      </w:pPr>
      <w:r>
        <w:t>Water Course: 39.86</w:t>
      </w:r>
    </w:p>
    <w:p w14:paraId="2C61BA2D" w14:textId="77777777" w:rsidR="00584F50" w:rsidRDefault="00584F50" w:rsidP="006E2336">
      <w:pPr>
        <w:pStyle w:val="ListParagraph"/>
        <w:numPr>
          <w:ilvl w:val="2"/>
          <w:numId w:val="30"/>
        </w:numPr>
        <w:spacing w:before="0" w:after="0"/>
      </w:pPr>
      <w:r>
        <w:t xml:space="preserve">Depth of cover distributed as </w:t>
      </w:r>
    </w:p>
    <w:p w14:paraId="3C30167B" w14:textId="77777777" w:rsidR="00584F50" w:rsidRDefault="00584F50" w:rsidP="006E2336">
      <w:pPr>
        <w:pStyle w:val="ListParagraph"/>
        <w:numPr>
          <w:ilvl w:val="3"/>
          <w:numId w:val="30"/>
        </w:numPr>
        <w:spacing w:before="0" w:after="0"/>
      </w:pPr>
      <w:r>
        <w:t>nan</w:t>
      </w:r>
    </w:p>
    <w:p w14:paraId="1BDB4720" w14:textId="77777777" w:rsidR="00584F50" w:rsidRDefault="00584F50" w:rsidP="006E2336">
      <w:pPr>
        <w:pStyle w:val="ListParagraph"/>
        <w:numPr>
          <w:ilvl w:val="2"/>
          <w:numId w:val="30"/>
        </w:numPr>
        <w:spacing w:before="0" w:after="0"/>
      </w:pPr>
      <w:r>
        <w:t>Installation date between minimum of 1968-01-01 and maximum of 1968-01-01</w:t>
      </w:r>
    </w:p>
    <w:p w14:paraId="46445351" w14:textId="77777777" w:rsidR="00584F50" w:rsidRDefault="00584F50" w:rsidP="006E2336">
      <w:pPr>
        <w:pStyle w:val="ListParagraph"/>
        <w:numPr>
          <w:ilvl w:val="2"/>
          <w:numId w:val="30"/>
        </w:numPr>
        <w:spacing w:before="0" w:after="0"/>
      </w:pPr>
      <w:r>
        <w:t>Outside diameter of 8.625 in.</w:t>
      </w:r>
    </w:p>
    <w:p w14:paraId="463D2936" w14:textId="77777777" w:rsidR="00584F50" w:rsidRDefault="00584F50" w:rsidP="006E2336">
      <w:pPr>
        <w:pStyle w:val="ListParagraph"/>
        <w:numPr>
          <w:ilvl w:val="2"/>
          <w:numId w:val="30"/>
        </w:numPr>
        <w:spacing w:before="0" w:after="0"/>
      </w:pPr>
      <w:r>
        <w:t>Grade between minimum of 290.0 and maximum of 290.0 MPa</w:t>
      </w:r>
    </w:p>
    <w:p w14:paraId="3362CDD7" w14:textId="77777777" w:rsidR="00584F50" w:rsidRDefault="00584F50" w:rsidP="006E2336">
      <w:pPr>
        <w:pStyle w:val="ListParagraph"/>
        <w:numPr>
          <w:ilvl w:val="2"/>
          <w:numId w:val="30"/>
        </w:numPr>
        <w:spacing w:before="0" w:after="0"/>
      </w:pPr>
      <w:r>
        <w:t>Wall thickness between minimum of 4.78 and maximum of 7.04 mm</w:t>
      </w:r>
    </w:p>
    <w:p w14:paraId="707F870C" w14:textId="77777777" w:rsidR="00584F50" w:rsidRDefault="00584F50" w:rsidP="006E2336">
      <w:pPr>
        <w:pStyle w:val="ListParagraph"/>
        <w:numPr>
          <w:ilvl w:val="2"/>
          <w:numId w:val="30"/>
        </w:numPr>
        <w:spacing w:before="0" w:after="0"/>
      </w:pPr>
      <w:r>
        <w:t>Toughness between minimum of nan and maximum of nan J</w:t>
      </w:r>
    </w:p>
    <w:p w14:paraId="676CBE4F" w14:textId="77777777" w:rsidR="00584F50" w:rsidRDefault="00584F50" w:rsidP="006E2336">
      <w:pPr>
        <w:pStyle w:val="ListParagraph"/>
        <w:numPr>
          <w:ilvl w:val="2"/>
          <w:numId w:val="30"/>
        </w:numPr>
        <w:spacing w:before="0" w:after="0"/>
      </w:pPr>
      <w:r>
        <w:t>Probability of failure given a hit between minimum of 1.165e-01 and maximum of 1.949e-01</w:t>
      </w:r>
    </w:p>
    <w:p w14:paraId="51CDCCB7" w14:textId="77777777" w:rsidR="00584F50" w:rsidRDefault="00584F50" w:rsidP="006E2336">
      <w:pPr>
        <w:pStyle w:val="ListParagraph"/>
        <w:numPr>
          <w:ilvl w:val="2"/>
          <w:numId w:val="30"/>
        </w:numPr>
        <w:spacing w:before="0" w:after="0"/>
      </w:pPr>
      <w:r>
        <w:t>Class area location is/are 1.0.</w:t>
      </w:r>
    </w:p>
    <w:p w14:paraId="5F337786" w14:textId="77777777" w:rsidR="00584F50" w:rsidRDefault="00584F50" w:rsidP="006E2336">
      <w:pPr>
        <w:pStyle w:val="ListParagraph"/>
        <w:numPr>
          <w:ilvl w:val="1"/>
          <w:numId w:val="30"/>
        </w:numPr>
        <w:spacing w:before="0" w:after="0"/>
      </w:pPr>
      <w:r>
        <w:t>Consequence of failure distributed between minimum of $12.00 and maximum of $21.10MM</w:t>
      </w:r>
    </w:p>
    <w:p w14:paraId="547D30DC" w14:textId="77777777" w:rsidR="00584F50" w:rsidRDefault="00584F50" w:rsidP="006E2336">
      <w:pPr>
        <w:pStyle w:val="ListParagraph"/>
        <w:numPr>
          <w:ilvl w:val="1"/>
          <w:numId w:val="30"/>
        </w:numPr>
        <w:spacing w:before="0" w:after="0"/>
      </w:pPr>
      <w:r>
        <w:t>Total length driven by Environmental: 16094.08 meters.</w:t>
      </w:r>
    </w:p>
    <w:p w14:paraId="61C85850" w14:textId="77777777" w:rsidR="00584F50" w:rsidRDefault="00584F50" w:rsidP="006E2336">
      <w:pPr>
        <w:pStyle w:val="ListParagraph"/>
        <w:numPr>
          <w:ilvl w:val="1"/>
          <w:numId w:val="30"/>
        </w:numPr>
        <w:spacing w:before="0" w:after="0"/>
      </w:pPr>
      <w:r>
        <w:t>Environmental Cost distributed between minimum of $11.67 and maximum of $20.72MM:</w:t>
      </w:r>
    </w:p>
    <w:p w14:paraId="5DF0E095" w14:textId="77777777" w:rsidR="00584F50" w:rsidRDefault="00584F50" w:rsidP="006E2336">
      <w:pPr>
        <w:pStyle w:val="ListParagraph"/>
        <w:numPr>
          <w:ilvl w:val="2"/>
          <w:numId w:val="30"/>
        </w:numPr>
        <w:spacing w:before="0" w:after="0"/>
      </w:pPr>
      <w:r>
        <w:t>Leak cost between minimum of $0.15 and maximum of $0.26MM</w:t>
      </w:r>
    </w:p>
    <w:p w14:paraId="7CE4A711" w14:textId="77777777" w:rsidR="00584F50" w:rsidRDefault="00584F50" w:rsidP="006E2336">
      <w:pPr>
        <w:pStyle w:val="ListParagraph"/>
        <w:numPr>
          <w:ilvl w:val="2"/>
          <w:numId w:val="30"/>
        </w:numPr>
        <w:spacing w:before="0" w:after="0"/>
      </w:pPr>
      <w:r>
        <w:t>Leak spill volume between a minimum of 1398.53 and maximum of 1606.02 gallons</w:t>
      </w:r>
    </w:p>
    <w:p w14:paraId="6AEA2970" w14:textId="77777777" w:rsidR="00584F50" w:rsidRDefault="00584F50" w:rsidP="006E2336">
      <w:pPr>
        <w:pStyle w:val="ListParagraph"/>
        <w:numPr>
          <w:ilvl w:val="2"/>
          <w:numId w:val="30"/>
        </w:numPr>
        <w:spacing w:before="0" w:after="0"/>
      </w:pPr>
      <w:r>
        <w:t>Rupture cost between minimum of $71.14 and maximum of $123.62MM</w:t>
      </w:r>
    </w:p>
    <w:p w14:paraId="3444AE0A" w14:textId="77777777" w:rsidR="00584F50" w:rsidRDefault="00584F50" w:rsidP="006E2336">
      <w:pPr>
        <w:pStyle w:val="ListParagraph"/>
        <w:numPr>
          <w:ilvl w:val="2"/>
          <w:numId w:val="30"/>
        </w:numPr>
        <w:spacing w:before="0" w:after="0"/>
      </w:pPr>
      <w:r>
        <w:t>Rupture spill volume is between a minimum of 671208.81 and maximum of 770790.15 gallons</w:t>
      </w:r>
    </w:p>
    <w:p w14:paraId="49D59551" w14:textId="77777777" w:rsidR="00584F50" w:rsidRDefault="00584F50" w:rsidP="006E2336">
      <w:pPr>
        <w:pStyle w:val="ListParagraph"/>
        <w:numPr>
          <w:ilvl w:val="2"/>
          <w:numId w:val="30"/>
        </w:numPr>
        <w:spacing w:before="0" w:after="0"/>
      </w:pPr>
      <w:r>
        <w:t>Puncture cost between minimum of $4.87 and maximum of $8.46MM</w:t>
      </w:r>
    </w:p>
    <w:p w14:paraId="21CE1C8B" w14:textId="77777777" w:rsidR="00584F50" w:rsidRDefault="00584F50" w:rsidP="006E2336">
      <w:pPr>
        <w:pStyle w:val="ListParagraph"/>
        <w:numPr>
          <w:ilvl w:val="2"/>
          <w:numId w:val="30"/>
        </w:numPr>
        <w:spacing w:before="0" w:after="0"/>
      </w:pPr>
      <w:r>
        <w:t>Puncture spill volume is between a minimum of 45952.54 and maximum of 52770.12 gallons</w:t>
      </w:r>
    </w:p>
    <w:p w14:paraId="7B29CB59" w14:textId="77777777" w:rsidR="00584F50" w:rsidRDefault="00584F50" w:rsidP="006E2336">
      <w:pPr>
        <w:pStyle w:val="ListParagraph"/>
        <w:numPr>
          <w:ilvl w:val="0"/>
          <w:numId w:val="30"/>
        </w:numPr>
        <w:spacing w:before="0" w:after="0"/>
      </w:pPr>
      <w:r>
        <w:t>"WAPELLA LATERAL EAST NPS 6</w:t>
      </w:r>
    </w:p>
    <w:p w14:paraId="0D6B00C8" w14:textId="77777777" w:rsidR="00584F50" w:rsidRDefault="00584F50" w:rsidP="006E2336">
      <w:pPr>
        <w:pStyle w:val="ListParagraph"/>
        <w:numPr>
          <w:ilvl w:val="1"/>
          <w:numId w:val="30"/>
        </w:numPr>
        <w:spacing w:before="0" w:after="0"/>
      </w:pPr>
      <w:r>
        <w:t>Total Cumulative Length (m):</w:t>
      </w:r>
      <w:r>
        <w:tab/>
        <w:t>15436.27</w:t>
      </w:r>
    </w:p>
    <w:p w14:paraId="5D09BE6A" w14:textId="77777777" w:rsidR="00584F50" w:rsidRDefault="00584F50" w:rsidP="006E2336">
      <w:pPr>
        <w:pStyle w:val="ListParagraph"/>
        <w:numPr>
          <w:ilvl w:val="1"/>
          <w:numId w:val="30"/>
        </w:numPr>
        <w:spacing w:before="0" w:after="0"/>
      </w:pPr>
      <w:r>
        <w:t>Likelihood of failure distributed between minimum of 1.317e-03 and maximum of 1.215e-02.</w:t>
      </w:r>
    </w:p>
    <w:p w14:paraId="59DAC677" w14:textId="77777777" w:rsidR="00584F50" w:rsidRDefault="00584F50" w:rsidP="006E2336">
      <w:pPr>
        <w:pStyle w:val="ListParagraph"/>
        <w:numPr>
          <w:ilvl w:val="2"/>
          <w:numId w:val="30"/>
        </w:numPr>
        <w:spacing w:before="0" w:after="0"/>
      </w:pPr>
      <w:r>
        <w:t xml:space="preserve">Land use distributed as </w:t>
      </w:r>
    </w:p>
    <w:p w14:paraId="38FCBAE4" w14:textId="77777777" w:rsidR="00584F50" w:rsidRDefault="00584F50" w:rsidP="006E2336">
      <w:pPr>
        <w:pStyle w:val="ListParagraph"/>
        <w:numPr>
          <w:ilvl w:val="3"/>
          <w:numId w:val="30"/>
        </w:numPr>
        <w:spacing w:before="0" w:after="0"/>
      </w:pPr>
      <w:r>
        <w:t>Agricultural: 13,271.15</w:t>
      </w:r>
    </w:p>
    <w:p w14:paraId="529A99BD" w14:textId="77777777" w:rsidR="00584F50" w:rsidRDefault="00584F50" w:rsidP="006E2336">
      <w:pPr>
        <w:pStyle w:val="ListParagraph"/>
        <w:numPr>
          <w:ilvl w:val="3"/>
          <w:numId w:val="30"/>
        </w:numPr>
        <w:spacing w:before="0" w:after="0"/>
      </w:pPr>
      <w:r>
        <w:t>Bush/Creek: 2,042.15</w:t>
      </w:r>
    </w:p>
    <w:p w14:paraId="1008CA7E" w14:textId="77777777" w:rsidR="00584F50" w:rsidRDefault="00584F50" w:rsidP="006E2336">
      <w:pPr>
        <w:pStyle w:val="ListParagraph"/>
        <w:numPr>
          <w:ilvl w:val="3"/>
          <w:numId w:val="30"/>
        </w:numPr>
        <w:spacing w:before="0" w:after="0"/>
      </w:pPr>
      <w:r>
        <w:t>Forested: 57.40</w:t>
      </w:r>
    </w:p>
    <w:p w14:paraId="3C4D0DA7" w14:textId="77777777" w:rsidR="00584F50" w:rsidRDefault="00584F50" w:rsidP="006E2336">
      <w:pPr>
        <w:pStyle w:val="ListParagraph"/>
        <w:numPr>
          <w:ilvl w:val="3"/>
          <w:numId w:val="30"/>
        </w:numPr>
        <w:spacing w:before="0" w:after="0"/>
      </w:pPr>
      <w:r>
        <w:t>Remote: 0.49</w:t>
      </w:r>
    </w:p>
    <w:p w14:paraId="73119D40" w14:textId="77777777" w:rsidR="00584F50" w:rsidRDefault="00584F50" w:rsidP="006E2336">
      <w:pPr>
        <w:pStyle w:val="ListParagraph"/>
        <w:numPr>
          <w:ilvl w:val="3"/>
          <w:numId w:val="30"/>
        </w:numPr>
        <w:spacing w:before="0" w:after="0"/>
      </w:pPr>
      <w:r>
        <w:t>Water Course: 65.08</w:t>
      </w:r>
    </w:p>
    <w:p w14:paraId="05CA9B70" w14:textId="77777777" w:rsidR="00584F50" w:rsidRDefault="00584F50" w:rsidP="006E2336">
      <w:pPr>
        <w:pStyle w:val="ListParagraph"/>
        <w:numPr>
          <w:ilvl w:val="2"/>
          <w:numId w:val="30"/>
        </w:numPr>
        <w:spacing w:before="0" w:after="0"/>
      </w:pPr>
      <w:r>
        <w:t xml:space="preserve">Depth of cover distributed as </w:t>
      </w:r>
    </w:p>
    <w:p w14:paraId="48B9BC7A" w14:textId="77777777" w:rsidR="00584F50" w:rsidRDefault="00584F50" w:rsidP="006E2336">
      <w:pPr>
        <w:pStyle w:val="ListParagraph"/>
        <w:numPr>
          <w:ilvl w:val="3"/>
          <w:numId w:val="30"/>
        </w:numPr>
        <w:spacing w:before="0" w:after="0"/>
      </w:pPr>
      <w:r>
        <w:t>nan</w:t>
      </w:r>
    </w:p>
    <w:p w14:paraId="18807548" w14:textId="77777777" w:rsidR="00584F50" w:rsidRDefault="00584F50" w:rsidP="006E2336">
      <w:pPr>
        <w:pStyle w:val="ListParagraph"/>
        <w:numPr>
          <w:ilvl w:val="2"/>
          <w:numId w:val="30"/>
        </w:numPr>
        <w:spacing w:before="0" w:after="0"/>
      </w:pPr>
      <w:r>
        <w:t>Installation date between minimum of 1999-11-30 and maximum of 1999-11-30</w:t>
      </w:r>
    </w:p>
    <w:p w14:paraId="13200049" w14:textId="77777777" w:rsidR="00584F50" w:rsidRDefault="00584F50" w:rsidP="006E2336">
      <w:pPr>
        <w:pStyle w:val="ListParagraph"/>
        <w:numPr>
          <w:ilvl w:val="2"/>
          <w:numId w:val="30"/>
        </w:numPr>
        <w:spacing w:before="0" w:after="0"/>
      </w:pPr>
      <w:r>
        <w:t>Outside diameter of 6.625 in.</w:t>
      </w:r>
    </w:p>
    <w:p w14:paraId="4DB79BAD" w14:textId="77777777" w:rsidR="00584F50" w:rsidRDefault="00584F50" w:rsidP="006E2336">
      <w:pPr>
        <w:pStyle w:val="ListParagraph"/>
        <w:numPr>
          <w:ilvl w:val="2"/>
          <w:numId w:val="30"/>
        </w:numPr>
        <w:spacing w:before="0" w:after="0"/>
      </w:pPr>
      <w:r>
        <w:t>Grade between minimum of 359.0 and maximum of 359.0 MPa</w:t>
      </w:r>
    </w:p>
    <w:p w14:paraId="17DC2DAB" w14:textId="77777777" w:rsidR="00584F50" w:rsidRDefault="00584F50" w:rsidP="006E2336">
      <w:pPr>
        <w:pStyle w:val="ListParagraph"/>
        <w:numPr>
          <w:ilvl w:val="2"/>
          <w:numId w:val="30"/>
        </w:numPr>
        <w:spacing w:before="0" w:after="0"/>
      </w:pPr>
      <w:r>
        <w:t>Wall thickness between minimum of 3.18 and maximum of 5.56 mm</w:t>
      </w:r>
    </w:p>
    <w:p w14:paraId="74D0A939" w14:textId="77777777" w:rsidR="00584F50" w:rsidRDefault="00584F50" w:rsidP="006E2336">
      <w:pPr>
        <w:pStyle w:val="ListParagraph"/>
        <w:numPr>
          <w:ilvl w:val="2"/>
          <w:numId w:val="30"/>
        </w:numPr>
        <w:spacing w:before="0" w:after="0"/>
      </w:pPr>
      <w:r>
        <w:lastRenderedPageBreak/>
        <w:t>Toughness between minimum of nan and maximum of nan J</w:t>
      </w:r>
    </w:p>
    <w:p w14:paraId="03F8E114" w14:textId="77777777" w:rsidR="00584F50" w:rsidRDefault="00584F50" w:rsidP="006E2336">
      <w:pPr>
        <w:pStyle w:val="ListParagraph"/>
        <w:numPr>
          <w:ilvl w:val="2"/>
          <w:numId w:val="30"/>
        </w:numPr>
        <w:spacing w:before="0" w:after="0"/>
      </w:pPr>
      <w:r>
        <w:t>Probability of failure given a hit between minimum of 1.314e-01 and maximum of 2.919e-01</w:t>
      </w:r>
    </w:p>
    <w:p w14:paraId="7DDF68FF" w14:textId="77777777" w:rsidR="00584F50" w:rsidRDefault="00584F50" w:rsidP="006E2336">
      <w:pPr>
        <w:pStyle w:val="ListParagraph"/>
        <w:numPr>
          <w:ilvl w:val="2"/>
          <w:numId w:val="30"/>
        </w:numPr>
        <w:spacing w:before="0" w:after="0"/>
      </w:pPr>
      <w:r>
        <w:t>Class area location is/are 1.0.</w:t>
      </w:r>
    </w:p>
    <w:p w14:paraId="7ECBE955" w14:textId="77777777" w:rsidR="00584F50" w:rsidRDefault="00584F50" w:rsidP="006E2336">
      <w:pPr>
        <w:pStyle w:val="ListParagraph"/>
        <w:numPr>
          <w:ilvl w:val="1"/>
          <w:numId w:val="30"/>
        </w:numPr>
        <w:spacing w:before="0" w:after="0"/>
      </w:pPr>
      <w:r>
        <w:t>Consequence of failure distributed between minimum of $8.98 and maximum of $29.88MM</w:t>
      </w:r>
    </w:p>
    <w:p w14:paraId="6FC354E4" w14:textId="77777777" w:rsidR="00584F50" w:rsidRDefault="00584F50" w:rsidP="006E2336">
      <w:pPr>
        <w:pStyle w:val="ListParagraph"/>
        <w:numPr>
          <w:ilvl w:val="1"/>
          <w:numId w:val="30"/>
        </w:numPr>
        <w:spacing w:before="0" w:after="0"/>
      </w:pPr>
      <w:r>
        <w:t>Total length driven by Environmental: 15436.27 meters.</w:t>
      </w:r>
    </w:p>
    <w:p w14:paraId="339CA823" w14:textId="77777777" w:rsidR="00584F50" w:rsidRDefault="00584F50" w:rsidP="006E2336">
      <w:pPr>
        <w:pStyle w:val="ListParagraph"/>
        <w:numPr>
          <w:ilvl w:val="1"/>
          <w:numId w:val="30"/>
        </w:numPr>
        <w:spacing w:before="0" w:after="0"/>
      </w:pPr>
      <w:r>
        <w:t>Environmental Cost distributed between minimum of $8.68 and maximum of $29.46MM:</w:t>
      </w:r>
    </w:p>
    <w:p w14:paraId="1BEB238E" w14:textId="77777777" w:rsidR="00584F50" w:rsidRDefault="00584F50" w:rsidP="006E2336">
      <w:pPr>
        <w:pStyle w:val="ListParagraph"/>
        <w:numPr>
          <w:ilvl w:val="2"/>
          <w:numId w:val="30"/>
        </w:numPr>
        <w:spacing w:before="0" w:after="0"/>
      </w:pPr>
      <w:r>
        <w:t>Leak cost between minimum of $0.20 and maximum of $0.39MM</w:t>
      </w:r>
    </w:p>
    <w:p w14:paraId="26BFB416" w14:textId="77777777" w:rsidR="00584F50" w:rsidRDefault="00584F50" w:rsidP="006E2336">
      <w:pPr>
        <w:pStyle w:val="ListParagraph"/>
        <w:numPr>
          <w:ilvl w:val="2"/>
          <w:numId w:val="30"/>
        </w:numPr>
        <w:spacing w:before="0" w:after="0"/>
      </w:pPr>
      <w:r>
        <w:t>Leak spill volume between a minimum of 1849.28 and maximum of 2217.11 gallons</w:t>
      </w:r>
    </w:p>
    <w:p w14:paraId="236C7DFF" w14:textId="77777777" w:rsidR="00584F50" w:rsidRDefault="00584F50" w:rsidP="006E2336">
      <w:pPr>
        <w:pStyle w:val="ListParagraph"/>
        <w:numPr>
          <w:ilvl w:val="2"/>
          <w:numId w:val="30"/>
        </w:numPr>
        <w:spacing w:before="0" w:after="0"/>
      </w:pPr>
      <w:r>
        <w:t>Rupture cost between minimum of $56.39 and maximum of $111.70MM</w:t>
      </w:r>
    </w:p>
    <w:p w14:paraId="142A567D" w14:textId="77777777" w:rsidR="00584F50" w:rsidRDefault="00584F50" w:rsidP="006E2336">
      <w:pPr>
        <w:pStyle w:val="ListParagraph"/>
        <w:numPr>
          <w:ilvl w:val="2"/>
          <w:numId w:val="30"/>
        </w:numPr>
        <w:spacing w:before="0" w:after="0"/>
      </w:pPr>
      <w:r>
        <w:t>Rupture spill volume is between a minimum of 523651.77 and maximum of 627807.15 gallons</w:t>
      </w:r>
    </w:p>
    <w:p w14:paraId="3744AB63" w14:textId="77777777" w:rsidR="00584F50" w:rsidRDefault="00584F50" w:rsidP="006E2336">
      <w:pPr>
        <w:pStyle w:val="ListParagraph"/>
        <w:numPr>
          <w:ilvl w:val="2"/>
          <w:numId w:val="30"/>
        </w:numPr>
        <w:spacing w:before="0" w:after="0"/>
      </w:pPr>
      <w:r>
        <w:t>Puncture cost between minimum of $6.54 and maximum of $12.96MM</w:t>
      </w:r>
    </w:p>
    <w:p w14:paraId="606FD4B9" w14:textId="77777777" w:rsidR="00584F50" w:rsidRDefault="00584F50" w:rsidP="006E2336">
      <w:pPr>
        <w:pStyle w:val="ListParagraph"/>
        <w:numPr>
          <w:ilvl w:val="2"/>
          <w:numId w:val="30"/>
        </w:numPr>
        <w:spacing w:before="0" w:after="0"/>
      </w:pPr>
      <w:r>
        <w:t>Puncture spill volume is between a minimum of 60763.24 and maximum of 72849.17 gallons</w:t>
      </w:r>
    </w:p>
    <w:p w14:paraId="3D409C4B" w14:textId="77777777" w:rsidR="00584F50" w:rsidRDefault="00584F50" w:rsidP="006E2336">
      <w:pPr>
        <w:pStyle w:val="ListParagraph"/>
        <w:numPr>
          <w:ilvl w:val="0"/>
          <w:numId w:val="30"/>
        </w:numPr>
        <w:spacing w:before="0" w:after="0"/>
      </w:pPr>
      <w:r>
        <w:t xml:space="preserve">"CACTUS LAKE TO SOUTH BODO NPS 3 FROM 1-34-35-28W3 </w:t>
      </w:r>
      <w:proofErr w:type="spellStart"/>
      <w:r>
        <w:t>tO</w:t>
      </w:r>
      <w:proofErr w:type="spellEnd"/>
      <w:r>
        <w:t xml:space="preserve"> 5-4-37-1W4</w:t>
      </w:r>
    </w:p>
    <w:p w14:paraId="72B8AFFA" w14:textId="77777777" w:rsidR="00584F50" w:rsidRDefault="00584F50" w:rsidP="006E2336">
      <w:pPr>
        <w:pStyle w:val="ListParagraph"/>
        <w:numPr>
          <w:ilvl w:val="1"/>
          <w:numId w:val="30"/>
        </w:numPr>
        <w:spacing w:before="0" w:after="0"/>
      </w:pPr>
      <w:r>
        <w:t>Total Cumulative Length (m):</w:t>
      </w:r>
      <w:r>
        <w:tab/>
        <w:t>15226.17</w:t>
      </w:r>
    </w:p>
    <w:p w14:paraId="3243F5A5" w14:textId="77777777" w:rsidR="00584F50" w:rsidRDefault="00584F50" w:rsidP="006E2336">
      <w:pPr>
        <w:pStyle w:val="ListParagraph"/>
        <w:numPr>
          <w:ilvl w:val="1"/>
          <w:numId w:val="30"/>
        </w:numPr>
        <w:spacing w:before="0" w:after="0"/>
      </w:pPr>
      <w:r>
        <w:t>Likelihood of failure distributed between minimum of 3.374e-03 and maximum of 1.402e-02.</w:t>
      </w:r>
    </w:p>
    <w:p w14:paraId="74337D1A" w14:textId="77777777" w:rsidR="00584F50" w:rsidRDefault="00584F50" w:rsidP="006E2336">
      <w:pPr>
        <w:pStyle w:val="ListParagraph"/>
        <w:numPr>
          <w:ilvl w:val="2"/>
          <w:numId w:val="30"/>
        </w:numPr>
        <w:spacing w:before="0" w:after="0"/>
      </w:pPr>
      <w:r>
        <w:t xml:space="preserve">Land use distributed as </w:t>
      </w:r>
    </w:p>
    <w:p w14:paraId="76533731" w14:textId="77777777" w:rsidR="00584F50" w:rsidRDefault="00584F50" w:rsidP="006E2336">
      <w:pPr>
        <w:pStyle w:val="ListParagraph"/>
        <w:numPr>
          <w:ilvl w:val="3"/>
          <w:numId w:val="30"/>
        </w:numPr>
        <w:spacing w:before="0" w:after="0"/>
      </w:pPr>
      <w:r>
        <w:t>Agricultural: 15,219.80</w:t>
      </w:r>
    </w:p>
    <w:p w14:paraId="7179509A" w14:textId="77777777" w:rsidR="00584F50" w:rsidRDefault="00584F50" w:rsidP="006E2336">
      <w:pPr>
        <w:pStyle w:val="ListParagraph"/>
        <w:numPr>
          <w:ilvl w:val="3"/>
          <w:numId w:val="30"/>
        </w:numPr>
        <w:spacing w:before="0" w:after="0"/>
      </w:pPr>
      <w:r>
        <w:t>Water Course: 6.37</w:t>
      </w:r>
    </w:p>
    <w:p w14:paraId="5616233F" w14:textId="77777777" w:rsidR="00584F50" w:rsidRDefault="00584F50" w:rsidP="006E2336">
      <w:pPr>
        <w:pStyle w:val="ListParagraph"/>
        <w:numPr>
          <w:ilvl w:val="2"/>
          <w:numId w:val="30"/>
        </w:numPr>
        <w:spacing w:before="0" w:after="0"/>
      </w:pPr>
      <w:r>
        <w:t xml:space="preserve">Depth of cover distributed as </w:t>
      </w:r>
    </w:p>
    <w:p w14:paraId="2A53191B" w14:textId="77777777" w:rsidR="00584F50" w:rsidRDefault="00584F50" w:rsidP="006E2336">
      <w:pPr>
        <w:pStyle w:val="ListParagraph"/>
        <w:numPr>
          <w:ilvl w:val="3"/>
          <w:numId w:val="30"/>
        </w:numPr>
        <w:spacing w:before="0" w:after="0"/>
      </w:pPr>
      <w:r>
        <w:t>nan</w:t>
      </w:r>
    </w:p>
    <w:p w14:paraId="50F6E5E4" w14:textId="77777777" w:rsidR="00584F50" w:rsidRDefault="00584F50" w:rsidP="006E2336">
      <w:pPr>
        <w:pStyle w:val="ListParagraph"/>
        <w:numPr>
          <w:ilvl w:val="2"/>
          <w:numId w:val="30"/>
        </w:numPr>
        <w:spacing w:before="0" w:after="0"/>
      </w:pPr>
      <w:r>
        <w:t>Installation date between minimum of 1986-01-01 and maximum of 1986-01-01</w:t>
      </w:r>
    </w:p>
    <w:p w14:paraId="2ADE47CD" w14:textId="77777777" w:rsidR="00584F50" w:rsidRDefault="00584F50" w:rsidP="006E2336">
      <w:pPr>
        <w:pStyle w:val="ListParagraph"/>
        <w:numPr>
          <w:ilvl w:val="2"/>
          <w:numId w:val="30"/>
        </w:numPr>
        <w:spacing w:before="0" w:after="0"/>
      </w:pPr>
      <w:r>
        <w:t>Outside diameter of 3.5 in.</w:t>
      </w:r>
    </w:p>
    <w:p w14:paraId="2C75537F" w14:textId="77777777" w:rsidR="00584F50" w:rsidRDefault="00584F50" w:rsidP="006E2336">
      <w:pPr>
        <w:pStyle w:val="ListParagraph"/>
        <w:numPr>
          <w:ilvl w:val="2"/>
          <w:numId w:val="30"/>
        </w:numPr>
        <w:spacing w:before="0" w:after="0"/>
      </w:pPr>
      <w:r>
        <w:t>Grade between minimum of 290.0 and maximum of 290.0 MPa</w:t>
      </w:r>
    </w:p>
    <w:p w14:paraId="2C1108AD" w14:textId="77777777" w:rsidR="00584F50" w:rsidRDefault="00584F50" w:rsidP="006E2336">
      <w:pPr>
        <w:pStyle w:val="ListParagraph"/>
        <w:numPr>
          <w:ilvl w:val="2"/>
          <w:numId w:val="30"/>
        </w:numPr>
        <w:spacing w:before="0" w:after="0"/>
      </w:pPr>
      <w:r>
        <w:t>Wall thickness between minimum of 3.2 and maximum of 3.2 mm</w:t>
      </w:r>
    </w:p>
    <w:p w14:paraId="2486B103" w14:textId="77777777" w:rsidR="00584F50" w:rsidRDefault="00584F50" w:rsidP="006E2336">
      <w:pPr>
        <w:pStyle w:val="ListParagraph"/>
        <w:numPr>
          <w:ilvl w:val="2"/>
          <w:numId w:val="30"/>
        </w:numPr>
        <w:spacing w:before="0" w:after="0"/>
      </w:pPr>
      <w:r>
        <w:t>Toughness between minimum of nan and maximum of nan J</w:t>
      </w:r>
    </w:p>
    <w:p w14:paraId="5E418399" w14:textId="77777777" w:rsidR="00584F50" w:rsidRDefault="00584F50" w:rsidP="006E2336">
      <w:pPr>
        <w:pStyle w:val="ListParagraph"/>
        <w:numPr>
          <w:ilvl w:val="2"/>
          <w:numId w:val="30"/>
        </w:numPr>
        <w:spacing w:before="0" w:after="0"/>
      </w:pPr>
      <w:r>
        <w:t>Probability of failure given a hit between minimum of 3.368e-01 and maximum of 3.368e-01</w:t>
      </w:r>
    </w:p>
    <w:p w14:paraId="126277AD" w14:textId="77777777" w:rsidR="00584F50" w:rsidRDefault="00584F50" w:rsidP="006E2336">
      <w:pPr>
        <w:pStyle w:val="ListParagraph"/>
        <w:numPr>
          <w:ilvl w:val="2"/>
          <w:numId w:val="30"/>
        </w:numPr>
        <w:spacing w:before="0" w:after="0"/>
      </w:pPr>
      <w:r>
        <w:t>Class area location is/are 1.0.</w:t>
      </w:r>
    </w:p>
    <w:p w14:paraId="6695DB52" w14:textId="77777777" w:rsidR="00584F50" w:rsidRDefault="00584F50" w:rsidP="006E2336">
      <w:pPr>
        <w:pStyle w:val="ListParagraph"/>
        <w:numPr>
          <w:ilvl w:val="1"/>
          <w:numId w:val="30"/>
        </w:numPr>
        <w:spacing w:before="0" w:after="0"/>
      </w:pPr>
      <w:r>
        <w:t>Consequence of failure distributed between minimum of $7.51 and maximum of $13.23MM</w:t>
      </w:r>
    </w:p>
    <w:p w14:paraId="1E0BD0D4" w14:textId="77777777" w:rsidR="00584F50" w:rsidRDefault="00584F50" w:rsidP="006E2336">
      <w:pPr>
        <w:pStyle w:val="ListParagraph"/>
        <w:numPr>
          <w:ilvl w:val="1"/>
          <w:numId w:val="30"/>
        </w:numPr>
        <w:spacing w:before="0" w:after="0"/>
      </w:pPr>
      <w:r>
        <w:t>Total length driven by Environmental: 15226.17 meters.</w:t>
      </w:r>
    </w:p>
    <w:p w14:paraId="4657080B" w14:textId="77777777" w:rsidR="00584F50" w:rsidRDefault="00584F50" w:rsidP="006E2336">
      <w:pPr>
        <w:pStyle w:val="ListParagraph"/>
        <w:numPr>
          <w:ilvl w:val="1"/>
          <w:numId w:val="30"/>
        </w:numPr>
        <w:spacing w:before="0" w:after="0"/>
      </w:pPr>
      <w:r>
        <w:t>Environmental Cost distributed between minimum of $7.23 and maximum of $12.93MM:</w:t>
      </w:r>
    </w:p>
    <w:p w14:paraId="13DC5C39" w14:textId="77777777" w:rsidR="00584F50" w:rsidRDefault="00584F50" w:rsidP="006E2336">
      <w:pPr>
        <w:pStyle w:val="ListParagraph"/>
        <w:numPr>
          <w:ilvl w:val="2"/>
          <w:numId w:val="30"/>
        </w:numPr>
        <w:spacing w:before="0" w:after="0"/>
      </w:pPr>
      <w:r>
        <w:t>Leak cost between minimum of $0.21 and maximum of $0.39MM</w:t>
      </w:r>
    </w:p>
    <w:p w14:paraId="07CAC277" w14:textId="77777777" w:rsidR="00584F50" w:rsidRDefault="00584F50" w:rsidP="006E2336">
      <w:pPr>
        <w:pStyle w:val="ListParagraph"/>
        <w:numPr>
          <w:ilvl w:val="2"/>
          <w:numId w:val="30"/>
        </w:numPr>
        <w:spacing w:before="0" w:after="0"/>
      </w:pPr>
      <w:r>
        <w:t>Leak spill volume between a minimum of 1974.68 and maximum of 2348.45 gallons</w:t>
      </w:r>
    </w:p>
    <w:p w14:paraId="0892F4D9" w14:textId="77777777" w:rsidR="00584F50" w:rsidRDefault="00584F50" w:rsidP="006E2336">
      <w:pPr>
        <w:pStyle w:val="ListParagraph"/>
        <w:numPr>
          <w:ilvl w:val="2"/>
          <w:numId w:val="30"/>
        </w:numPr>
        <w:spacing w:before="0" w:after="0"/>
      </w:pPr>
      <w:r>
        <w:t>Rupture cost between minimum of $16.54 and maximum of $30.44MM</w:t>
      </w:r>
    </w:p>
    <w:p w14:paraId="08C7E35B" w14:textId="77777777" w:rsidR="00584F50" w:rsidRDefault="00584F50" w:rsidP="006E2336">
      <w:pPr>
        <w:pStyle w:val="ListParagraph"/>
        <w:numPr>
          <w:ilvl w:val="2"/>
          <w:numId w:val="30"/>
        </w:numPr>
        <w:spacing w:before="0" w:after="0"/>
      </w:pPr>
      <w:r>
        <w:t>Rupture spill volume is between a minimum of 156063.4 and maximum of 185602.55 gallons</w:t>
      </w:r>
    </w:p>
    <w:p w14:paraId="7769C836" w14:textId="77777777" w:rsidR="00584F50" w:rsidRDefault="00584F50" w:rsidP="006E2336">
      <w:pPr>
        <w:pStyle w:val="ListParagraph"/>
        <w:numPr>
          <w:ilvl w:val="2"/>
          <w:numId w:val="30"/>
        </w:numPr>
        <w:spacing w:before="0" w:after="0"/>
      </w:pPr>
      <w:r>
        <w:t>Puncture cost between minimum of $6.88 and maximum of $12.66MM</w:t>
      </w:r>
    </w:p>
    <w:p w14:paraId="3032BBA0" w14:textId="77777777" w:rsidR="00584F50" w:rsidRDefault="00584F50" w:rsidP="006E2336">
      <w:pPr>
        <w:pStyle w:val="ListParagraph"/>
        <w:numPr>
          <w:ilvl w:val="2"/>
          <w:numId w:val="30"/>
        </w:numPr>
        <w:spacing w:before="0" w:after="0"/>
      </w:pPr>
      <w:r>
        <w:t>Puncture spill volume is between a minimum of 64883.62 and maximum of 77164.58 gallons</w:t>
      </w:r>
    </w:p>
    <w:p w14:paraId="2554B448" w14:textId="77777777" w:rsidR="00584F50" w:rsidRDefault="00584F50" w:rsidP="006E2336">
      <w:pPr>
        <w:pStyle w:val="ListParagraph"/>
        <w:numPr>
          <w:ilvl w:val="0"/>
          <w:numId w:val="30"/>
        </w:numPr>
        <w:spacing w:before="0" w:after="0"/>
      </w:pPr>
      <w:r>
        <w:t xml:space="preserve">"NPS3 East </w:t>
      </w:r>
      <w:proofErr w:type="spellStart"/>
      <w:r>
        <w:t>Garrington</w:t>
      </w:r>
      <w:proofErr w:type="spellEnd"/>
      <w:r>
        <w:t xml:space="preserve"> to BV 48 From 6-17-034-3W5 </w:t>
      </w:r>
      <w:proofErr w:type="gramStart"/>
      <w:r>
        <w:t>To</w:t>
      </w:r>
      <w:proofErr w:type="gramEnd"/>
      <w:r>
        <w:t xml:space="preserve"> 1-35-033-5W5</w:t>
      </w:r>
    </w:p>
    <w:p w14:paraId="3D94E8C0" w14:textId="77777777" w:rsidR="00584F50" w:rsidRDefault="00584F50" w:rsidP="006E2336">
      <w:pPr>
        <w:pStyle w:val="ListParagraph"/>
        <w:numPr>
          <w:ilvl w:val="1"/>
          <w:numId w:val="30"/>
        </w:numPr>
        <w:spacing w:before="0" w:after="0"/>
      </w:pPr>
      <w:r>
        <w:t>Total Cumulative Length (m):</w:t>
      </w:r>
      <w:r>
        <w:tab/>
        <w:t>14498.06</w:t>
      </w:r>
    </w:p>
    <w:p w14:paraId="14B1E93E" w14:textId="77777777" w:rsidR="00584F50" w:rsidRDefault="00584F50" w:rsidP="006E2336">
      <w:pPr>
        <w:pStyle w:val="ListParagraph"/>
        <w:numPr>
          <w:ilvl w:val="1"/>
          <w:numId w:val="30"/>
        </w:numPr>
        <w:spacing w:before="0" w:after="0"/>
      </w:pPr>
      <w:r>
        <w:t>Likelihood of failure distributed between minimum of 1.371e-02 and maximum of 1.371e-02.</w:t>
      </w:r>
    </w:p>
    <w:p w14:paraId="084D9AB0" w14:textId="77777777" w:rsidR="00584F50" w:rsidRDefault="00584F50" w:rsidP="006E2336">
      <w:pPr>
        <w:pStyle w:val="ListParagraph"/>
        <w:numPr>
          <w:ilvl w:val="2"/>
          <w:numId w:val="30"/>
        </w:numPr>
        <w:spacing w:before="0" w:after="0"/>
      </w:pPr>
      <w:r>
        <w:t xml:space="preserve">Land use distributed as </w:t>
      </w:r>
    </w:p>
    <w:p w14:paraId="2433F707" w14:textId="77777777" w:rsidR="00584F50" w:rsidRDefault="00584F50" w:rsidP="006E2336">
      <w:pPr>
        <w:pStyle w:val="ListParagraph"/>
        <w:numPr>
          <w:ilvl w:val="3"/>
          <w:numId w:val="30"/>
        </w:numPr>
        <w:spacing w:before="0" w:after="0"/>
      </w:pPr>
      <w:r>
        <w:t>Agricultural: 14,498.06</w:t>
      </w:r>
    </w:p>
    <w:p w14:paraId="78989E02" w14:textId="77777777" w:rsidR="00584F50" w:rsidRDefault="00584F50" w:rsidP="006E2336">
      <w:pPr>
        <w:pStyle w:val="ListParagraph"/>
        <w:numPr>
          <w:ilvl w:val="2"/>
          <w:numId w:val="30"/>
        </w:numPr>
        <w:spacing w:before="0" w:after="0"/>
      </w:pPr>
      <w:r>
        <w:lastRenderedPageBreak/>
        <w:t xml:space="preserve">Depth of cover distributed as </w:t>
      </w:r>
    </w:p>
    <w:p w14:paraId="11F2A419" w14:textId="77777777" w:rsidR="00584F50" w:rsidRDefault="00584F50" w:rsidP="006E2336">
      <w:pPr>
        <w:pStyle w:val="ListParagraph"/>
        <w:numPr>
          <w:ilvl w:val="3"/>
          <w:numId w:val="30"/>
        </w:numPr>
        <w:spacing w:before="0" w:after="0"/>
      </w:pPr>
      <w:r>
        <w:t>nan</w:t>
      </w:r>
    </w:p>
    <w:p w14:paraId="248DFFD1" w14:textId="77777777" w:rsidR="00584F50" w:rsidRDefault="00584F50" w:rsidP="006E2336">
      <w:pPr>
        <w:pStyle w:val="ListParagraph"/>
        <w:numPr>
          <w:ilvl w:val="2"/>
          <w:numId w:val="30"/>
        </w:numPr>
        <w:spacing w:before="0" w:after="0"/>
      </w:pPr>
      <w:r>
        <w:t>Installation date between minimum of 1977-01-01 and maximum of 1977-01-01</w:t>
      </w:r>
    </w:p>
    <w:p w14:paraId="769BB942" w14:textId="77777777" w:rsidR="00584F50" w:rsidRDefault="00584F50" w:rsidP="006E2336">
      <w:pPr>
        <w:pStyle w:val="ListParagraph"/>
        <w:numPr>
          <w:ilvl w:val="2"/>
          <w:numId w:val="30"/>
        </w:numPr>
        <w:spacing w:before="0" w:after="0"/>
      </w:pPr>
      <w:r>
        <w:t>Outside diameter of 3.5 in.</w:t>
      </w:r>
    </w:p>
    <w:p w14:paraId="4F1F0BFE" w14:textId="77777777" w:rsidR="00584F50" w:rsidRDefault="00584F50" w:rsidP="006E2336">
      <w:pPr>
        <w:pStyle w:val="ListParagraph"/>
        <w:numPr>
          <w:ilvl w:val="2"/>
          <w:numId w:val="30"/>
        </w:numPr>
        <w:spacing w:before="0" w:after="0"/>
      </w:pPr>
      <w:r>
        <w:t>Grade between minimum of 290.0 and maximum of 290.0 MPa</w:t>
      </w:r>
    </w:p>
    <w:p w14:paraId="751BE237" w14:textId="77777777" w:rsidR="00584F50" w:rsidRDefault="00584F50" w:rsidP="006E2336">
      <w:pPr>
        <w:pStyle w:val="ListParagraph"/>
        <w:numPr>
          <w:ilvl w:val="2"/>
          <w:numId w:val="30"/>
        </w:numPr>
        <w:spacing w:before="0" w:after="0"/>
      </w:pPr>
      <w:r>
        <w:t>Wall thickness between minimum of 3.2 and maximum of 3.2 mm</w:t>
      </w:r>
    </w:p>
    <w:p w14:paraId="49C25B1B" w14:textId="77777777" w:rsidR="00584F50" w:rsidRDefault="00584F50" w:rsidP="006E2336">
      <w:pPr>
        <w:pStyle w:val="ListParagraph"/>
        <w:numPr>
          <w:ilvl w:val="2"/>
          <w:numId w:val="30"/>
        </w:numPr>
        <w:spacing w:before="0" w:after="0"/>
      </w:pPr>
      <w:r>
        <w:t>Toughness between minimum of 20.0 and maximum of 20.0 J</w:t>
      </w:r>
    </w:p>
    <w:p w14:paraId="402DEFDA" w14:textId="77777777" w:rsidR="00584F50" w:rsidRDefault="00584F50" w:rsidP="006E2336">
      <w:pPr>
        <w:pStyle w:val="ListParagraph"/>
        <w:numPr>
          <w:ilvl w:val="2"/>
          <w:numId w:val="30"/>
        </w:numPr>
        <w:spacing w:before="0" w:after="0"/>
      </w:pPr>
      <w:r>
        <w:t>Probability of failure given a hit between minimum of 3.293e-01 and maximum of 3.293e-01</w:t>
      </w:r>
    </w:p>
    <w:p w14:paraId="3D575E41" w14:textId="77777777" w:rsidR="00584F50" w:rsidRDefault="00584F50" w:rsidP="006E2336">
      <w:pPr>
        <w:pStyle w:val="ListParagraph"/>
        <w:numPr>
          <w:ilvl w:val="2"/>
          <w:numId w:val="30"/>
        </w:numPr>
        <w:spacing w:before="0" w:after="0"/>
      </w:pPr>
      <w:r>
        <w:t>Class area location is/are 1.0.</w:t>
      </w:r>
    </w:p>
    <w:p w14:paraId="5BC7B835" w14:textId="77777777" w:rsidR="00584F50" w:rsidRDefault="00584F50" w:rsidP="006E2336">
      <w:pPr>
        <w:pStyle w:val="ListParagraph"/>
        <w:numPr>
          <w:ilvl w:val="1"/>
          <w:numId w:val="30"/>
        </w:numPr>
        <w:spacing w:before="0" w:after="0"/>
      </w:pPr>
      <w:r>
        <w:t>Consequence of failure distributed between minimum of $1.60 and maximum of $2.59MM</w:t>
      </w:r>
    </w:p>
    <w:p w14:paraId="17F2A5DE" w14:textId="77777777" w:rsidR="00584F50" w:rsidRDefault="00584F50" w:rsidP="006E2336">
      <w:pPr>
        <w:pStyle w:val="ListParagraph"/>
        <w:numPr>
          <w:ilvl w:val="1"/>
          <w:numId w:val="30"/>
        </w:numPr>
        <w:spacing w:before="0" w:after="0"/>
      </w:pPr>
      <w:r>
        <w:t>Total length driven by Economic Loss: 14498.06 meters.</w:t>
      </w:r>
    </w:p>
    <w:p w14:paraId="52D1FC9B" w14:textId="77777777" w:rsidR="00584F50" w:rsidRDefault="00584F50" w:rsidP="006E2336">
      <w:pPr>
        <w:pStyle w:val="ListParagraph"/>
        <w:numPr>
          <w:ilvl w:val="1"/>
          <w:numId w:val="30"/>
        </w:numPr>
        <w:spacing w:before="0" w:after="0"/>
      </w:pPr>
      <w:r>
        <w:t>Economic Loss Cost distributed between minimum of $1.60 and maximum of $1.63MM:</w:t>
      </w:r>
    </w:p>
    <w:p w14:paraId="5CD4A0AC" w14:textId="77777777" w:rsidR="00584F50" w:rsidRDefault="00584F50" w:rsidP="006E2336">
      <w:pPr>
        <w:pStyle w:val="ListParagraph"/>
        <w:numPr>
          <w:ilvl w:val="2"/>
          <w:numId w:val="30"/>
        </w:numPr>
        <w:spacing w:before="0" w:after="0"/>
      </w:pPr>
      <w:r>
        <w:t>Repair costs between minimum of $6,000.00 and maximum of $6,000.00.</w:t>
      </w:r>
    </w:p>
    <w:p w14:paraId="6424C292" w14:textId="77777777" w:rsidR="00584F50" w:rsidRDefault="00584F50" w:rsidP="006E2336">
      <w:pPr>
        <w:pStyle w:val="ListParagraph"/>
        <w:numPr>
          <w:ilvl w:val="2"/>
          <w:numId w:val="30"/>
        </w:numPr>
        <w:spacing w:before="0" w:after="0"/>
      </w:pPr>
      <w:r>
        <w:t>Outage losses between minimum of $200,000.00 and maximum of $200,000.00.</w:t>
      </w:r>
    </w:p>
    <w:p w14:paraId="71493DF1" w14:textId="77777777" w:rsidR="00584F50" w:rsidRDefault="00584F50" w:rsidP="006E2336">
      <w:pPr>
        <w:pStyle w:val="ListParagraph"/>
        <w:numPr>
          <w:ilvl w:val="2"/>
          <w:numId w:val="30"/>
        </w:numPr>
        <w:spacing w:before="0" w:after="0"/>
      </w:pPr>
      <w:r>
        <w:t>Product type is HVP Product.</w:t>
      </w:r>
    </w:p>
    <w:p w14:paraId="21DA3DC4" w14:textId="77777777" w:rsidR="00584F50" w:rsidRDefault="00584F50" w:rsidP="006E2336">
      <w:pPr>
        <w:pStyle w:val="ListParagraph"/>
        <w:numPr>
          <w:ilvl w:val="2"/>
          <w:numId w:val="30"/>
        </w:numPr>
        <w:spacing w:before="0" w:after="0"/>
      </w:pPr>
      <w:r>
        <w:t>Leak cost between minimum of $0.25 and maximum of $0.27MM</w:t>
      </w:r>
    </w:p>
    <w:p w14:paraId="4C803B61" w14:textId="77777777" w:rsidR="00584F50" w:rsidRDefault="00584F50" w:rsidP="006E2336">
      <w:pPr>
        <w:pStyle w:val="ListParagraph"/>
        <w:numPr>
          <w:ilvl w:val="2"/>
          <w:numId w:val="30"/>
        </w:numPr>
        <w:spacing w:before="0" w:after="0"/>
      </w:pPr>
      <w:r>
        <w:t>Leak scenario yielded 2.0 intersections with structures, with minimum of $25,000.00 and maximum of $25,000.00 in cost of structures impacted.</w:t>
      </w:r>
    </w:p>
    <w:p w14:paraId="6E72D466" w14:textId="77777777" w:rsidR="00584F50" w:rsidRDefault="00584F50" w:rsidP="006E2336">
      <w:pPr>
        <w:pStyle w:val="ListParagraph"/>
        <w:numPr>
          <w:ilvl w:val="2"/>
          <w:numId w:val="30"/>
        </w:numPr>
        <w:spacing w:before="0" w:after="0"/>
      </w:pPr>
      <w:r>
        <w:t>Leak product loss costs between minimum of $40,607.24 and maximum of $40,607.24</w:t>
      </w:r>
    </w:p>
    <w:p w14:paraId="464B36EE" w14:textId="77777777" w:rsidR="00584F50" w:rsidRDefault="00584F50" w:rsidP="006E2336">
      <w:pPr>
        <w:pStyle w:val="ListParagraph"/>
        <w:numPr>
          <w:ilvl w:val="2"/>
          <w:numId w:val="30"/>
        </w:numPr>
        <w:spacing w:before="0" w:after="0"/>
      </w:pPr>
      <w:r>
        <w:t>Rupture cost between minimum of $3.42 and maximum of $3.69MM</w:t>
      </w:r>
    </w:p>
    <w:p w14:paraId="4E871543" w14:textId="77777777" w:rsidR="00584F50" w:rsidRDefault="00584F50" w:rsidP="006E2336">
      <w:pPr>
        <w:pStyle w:val="ListParagraph"/>
        <w:numPr>
          <w:ilvl w:val="2"/>
          <w:numId w:val="30"/>
        </w:numPr>
        <w:spacing w:before="0" w:after="0"/>
      </w:pPr>
      <w:r>
        <w:t>Rupture scenario yielded 10.0 intersections with structures, with minimum of $25,000.00 and maximum of $269,868.00 in cost of structures impacted</w:t>
      </w:r>
    </w:p>
    <w:p w14:paraId="2F478C26" w14:textId="77777777" w:rsidR="00584F50" w:rsidRDefault="00584F50" w:rsidP="006E2336">
      <w:pPr>
        <w:pStyle w:val="ListParagraph"/>
        <w:numPr>
          <w:ilvl w:val="2"/>
          <w:numId w:val="30"/>
        </w:numPr>
        <w:spacing w:before="0" w:after="0"/>
      </w:pPr>
      <w:r>
        <w:t>Rupture product loss costs between minimum of $3,209,275.47 and maximum of $3,209,275.47</w:t>
      </w:r>
    </w:p>
    <w:p w14:paraId="66D85B5A" w14:textId="77777777" w:rsidR="00584F50" w:rsidRDefault="00584F50" w:rsidP="006E2336">
      <w:pPr>
        <w:pStyle w:val="ListParagraph"/>
        <w:numPr>
          <w:ilvl w:val="2"/>
          <w:numId w:val="30"/>
        </w:numPr>
        <w:spacing w:before="0" w:after="0"/>
      </w:pPr>
      <w:r>
        <w:t>Puncture cost between minimum of $1.54 and maximum of $1.57MM</w:t>
      </w:r>
    </w:p>
    <w:p w14:paraId="15358BD3" w14:textId="77777777" w:rsidR="00584F50" w:rsidRDefault="00584F50" w:rsidP="006E2336">
      <w:pPr>
        <w:pStyle w:val="ListParagraph"/>
        <w:numPr>
          <w:ilvl w:val="2"/>
          <w:numId w:val="30"/>
        </w:numPr>
        <w:spacing w:before="0" w:after="0"/>
      </w:pPr>
      <w:r>
        <w:t>Puncture scenario yielded 3.0 intersections with structures, with minimum of $25,000.00 and maximum of $25,000.00 in cost of structures impacted</w:t>
      </w:r>
    </w:p>
    <w:p w14:paraId="4241E85B" w14:textId="77777777" w:rsidR="00584F50" w:rsidRDefault="00584F50" w:rsidP="006E2336">
      <w:pPr>
        <w:pStyle w:val="ListParagraph"/>
        <w:numPr>
          <w:ilvl w:val="2"/>
          <w:numId w:val="30"/>
        </w:numPr>
        <w:spacing w:before="0" w:after="0"/>
      </w:pPr>
      <w:r>
        <w:t>Product Loss costs between minimum of $1,334,261.70 and maximum of $1,334,261.70"</w:t>
      </w:r>
    </w:p>
    <w:p w14:paraId="757BC891" w14:textId="77777777" w:rsidR="00584F50" w:rsidRDefault="00584F50" w:rsidP="006E2336">
      <w:pPr>
        <w:pStyle w:val="ListParagraph"/>
        <w:numPr>
          <w:ilvl w:val="0"/>
          <w:numId w:val="30"/>
        </w:numPr>
        <w:spacing w:before="0" w:after="0"/>
      </w:pPr>
      <w:r>
        <w:t xml:space="preserve">"NPS3 </w:t>
      </w:r>
      <w:proofErr w:type="spellStart"/>
      <w:r>
        <w:t>Niton</w:t>
      </w:r>
      <w:proofErr w:type="spellEnd"/>
      <w:r>
        <w:t xml:space="preserve"> Junction to BV 22 From 14-18-54-12W5 to 5-5-52-11W5</w:t>
      </w:r>
    </w:p>
    <w:p w14:paraId="28CA56E4" w14:textId="77777777" w:rsidR="00584F50" w:rsidRDefault="00584F50" w:rsidP="006E2336">
      <w:pPr>
        <w:pStyle w:val="ListParagraph"/>
        <w:numPr>
          <w:ilvl w:val="1"/>
          <w:numId w:val="30"/>
        </w:numPr>
        <w:spacing w:before="0" w:after="0"/>
      </w:pPr>
      <w:r>
        <w:t>Total Cumulative Length (m):</w:t>
      </w:r>
      <w:r>
        <w:tab/>
        <w:t>12519.36</w:t>
      </w:r>
    </w:p>
    <w:p w14:paraId="7574382D" w14:textId="77777777" w:rsidR="00584F50" w:rsidRDefault="00584F50" w:rsidP="006E2336">
      <w:pPr>
        <w:pStyle w:val="ListParagraph"/>
        <w:numPr>
          <w:ilvl w:val="1"/>
          <w:numId w:val="30"/>
        </w:numPr>
        <w:spacing w:before="0" w:after="0"/>
      </w:pPr>
      <w:r>
        <w:t>Likelihood of failure distributed between minimum of 1.389e-02 and maximum of 1.389e-02.</w:t>
      </w:r>
    </w:p>
    <w:p w14:paraId="069BFDE7" w14:textId="77777777" w:rsidR="00584F50" w:rsidRDefault="00584F50" w:rsidP="006E2336">
      <w:pPr>
        <w:pStyle w:val="ListParagraph"/>
        <w:numPr>
          <w:ilvl w:val="2"/>
          <w:numId w:val="30"/>
        </w:numPr>
        <w:spacing w:before="0" w:after="0"/>
      </w:pPr>
      <w:r>
        <w:t xml:space="preserve">Land use distributed as </w:t>
      </w:r>
    </w:p>
    <w:p w14:paraId="29683B98" w14:textId="77777777" w:rsidR="00584F50" w:rsidRDefault="00584F50" w:rsidP="006E2336">
      <w:pPr>
        <w:pStyle w:val="ListParagraph"/>
        <w:numPr>
          <w:ilvl w:val="3"/>
          <w:numId w:val="30"/>
        </w:numPr>
        <w:spacing w:before="0" w:after="0"/>
      </w:pPr>
      <w:r>
        <w:t>Agricultural: 12,519.36</w:t>
      </w:r>
    </w:p>
    <w:p w14:paraId="1EC3044C" w14:textId="77777777" w:rsidR="00584F50" w:rsidRDefault="00584F50" w:rsidP="006E2336">
      <w:pPr>
        <w:pStyle w:val="ListParagraph"/>
        <w:numPr>
          <w:ilvl w:val="2"/>
          <w:numId w:val="30"/>
        </w:numPr>
        <w:spacing w:before="0" w:after="0"/>
      </w:pPr>
      <w:r>
        <w:t xml:space="preserve">Depth of cover distributed as </w:t>
      </w:r>
    </w:p>
    <w:p w14:paraId="3A88956D" w14:textId="77777777" w:rsidR="00584F50" w:rsidRDefault="00584F50" w:rsidP="006E2336">
      <w:pPr>
        <w:pStyle w:val="ListParagraph"/>
        <w:numPr>
          <w:ilvl w:val="3"/>
          <w:numId w:val="30"/>
        </w:numPr>
        <w:spacing w:before="0" w:after="0"/>
      </w:pPr>
      <w:r>
        <w:t>nan</w:t>
      </w:r>
    </w:p>
    <w:p w14:paraId="24D94AD2" w14:textId="77777777" w:rsidR="00584F50" w:rsidRDefault="00584F50" w:rsidP="006E2336">
      <w:pPr>
        <w:pStyle w:val="ListParagraph"/>
        <w:numPr>
          <w:ilvl w:val="2"/>
          <w:numId w:val="30"/>
        </w:numPr>
        <w:spacing w:before="0" w:after="0"/>
      </w:pPr>
      <w:r>
        <w:t>Installation date between minimum of 1978-01-01 and maximum of 1978-01-01</w:t>
      </w:r>
    </w:p>
    <w:p w14:paraId="3F18140F" w14:textId="77777777" w:rsidR="00584F50" w:rsidRDefault="00584F50" w:rsidP="006E2336">
      <w:pPr>
        <w:pStyle w:val="ListParagraph"/>
        <w:numPr>
          <w:ilvl w:val="2"/>
          <w:numId w:val="30"/>
        </w:numPr>
        <w:spacing w:before="0" w:after="0"/>
      </w:pPr>
      <w:r>
        <w:t>Outside diameter of 3.5 in.</w:t>
      </w:r>
    </w:p>
    <w:p w14:paraId="19C65F04" w14:textId="77777777" w:rsidR="00584F50" w:rsidRDefault="00584F50" w:rsidP="006E2336">
      <w:pPr>
        <w:pStyle w:val="ListParagraph"/>
        <w:numPr>
          <w:ilvl w:val="2"/>
          <w:numId w:val="30"/>
        </w:numPr>
        <w:spacing w:before="0" w:after="0"/>
      </w:pPr>
      <w:r>
        <w:t>Grade between minimum of 290.0 and maximum of 290.0 MPa</w:t>
      </w:r>
    </w:p>
    <w:p w14:paraId="6A37CE94" w14:textId="77777777" w:rsidR="00584F50" w:rsidRDefault="00584F50" w:rsidP="006E2336">
      <w:pPr>
        <w:pStyle w:val="ListParagraph"/>
        <w:numPr>
          <w:ilvl w:val="2"/>
          <w:numId w:val="30"/>
        </w:numPr>
        <w:spacing w:before="0" w:after="0"/>
      </w:pPr>
      <w:r>
        <w:t>Wall thickness between minimum of 3.2 and maximum of 3.2 mm</w:t>
      </w:r>
    </w:p>
    <w:p w14:paraId="79FCF175" w14:textId="77777777" w:rsidR="00584F50" w:rsidRDefault="00584F50" w:rsidP="006E2336">
      <w:pPr>
        <w:pStyle w:val="ListParagraph"/>
        <w:numPr>
          <w:ilvl w:val="2"/>
          <w:numId w:val="30"/>
        </w:numPr>
        <w:spacing w:before="0" w:after="0"/>
      </w:pPr>
      <w:r>
        <w:t>Toughness between minimum of 20.0 and maximum of 20.0 J</w:t>
      </w:r>
    </w:p>
    <w:p w14:paraId="77C812B5" w14:textId="77777777" w:rsidR="00584F50" w:rsidRDefault="00584F50" w:rsidP="006E2336">
      <w:pPr>
        <w:pStyle w:val="ListParagraph"/>
        <w:numPr>
          <w:ilvl w:val="2"/>
          <w:numId w:val="30"/>
        </w:numPr>
        <w:spacing w:before="0" w:after="0"/>
      </w:pPr>
      <w:r>
        <w:t>Probability of failure given a hit between minimum of 3.336e-01 and maximum of 3.336e-01</w:t>
      </w:r>
    </w:p>
    <w:p w14:paraId="518297AC" w14:textId="77777777" w:rsidR="00584F50" w:rsidRDefault="00584F50" w:rsidP="006E2336">
      <w:pPr>
        <w:pStyle w:val="ListParagraph"/>
        <w:numPr>
          <w:ilvl w:val="2"/>
          <w:numId w:val="30"/>
        </w:numPr>
        <w:spacing w:before="0" w:after="0"/>
      </w:pPr>
      <w:r>
        <w:t>Class area location is/are 1.0.</w:t>
      </w:r>
    </w:p>
    <w:p w14:paraId="1A018D4F" w14:textId="77777777" w:rsidR="00584F50" w:rsidRDefault="00584F50" w:rsidP="006E2336">
      <w:pPr>
        <w:pStyle w:val="ListParagraph"/>
        <w:numPr>
          <w:ilvl w:val="1"/>
          <w:numId w:val="30"/>
        </w:numPr>
        <w:spacing w:before="0" w:after="0"/>
      </w:pPr>
      <w:r>
        <w:t>Consequence of failure distributed between minimum of $1.90 and maximum of $1.94MM</w:t>
      </w:r>
    </w:p>
    <w:p w14:paraId="4896D1C9" w14:textId="77777777" w:rsidR="00584F50" w:rsidRDefault="00584F50" w:rsidP="006E2336">
      <w:pPr>
        <w:pStyle w:val="ListParagraph"/>
        <w:numPr>
          <w:ilvl w:val="1"/>
          <w:numId w:val="30"/>
        </w:numPr>
        <w:spacing w:before="0" w:after="0"/>
      </w:pPr>
      <w:r>
        <w:t>Total length driven by Economic Loss: 12519.36 meters.</w:t>
      </w:r>
    </w:p>
    <w:p w14:paraId="5CFAEDCD" w14:textId="77777777" w:rsidR="00584F50" w:rsidRDefault="00584F50" w:rsidP="006E2336">
      <w:pPr>
        <w:pStyle w:val="ListParagraph"/>
        <w:numPr>
          <w:ilvl w:val="1"/>
          <w:numId w:val="30"/>
        </w:numPr>
        <w:spacing w:before="0" w:after="0"/>
      </w:pPr>
      <w:r>
        <w:lastRenderedPageBreak/>
        <w:t>Economic Loss Cost distributed between minimum of $1.90 and maximum of $1.94MM:</w:t>
      </w:r>
    </w:p>
    <w:p w14:paraId="2181ACE3" w14:textId="77777777" w:rsidR="00584F50" w:rsidRDefault="00584F50" w:rsidP="006E2336">
      <w:pPr>
        <w:pStyle w:val="ListParagraph"/>
        <w:numPr>
          <w:ilvl w:val="2"/>
          <w:numId w:val="30"/>
        </w:numPr>
        <w:spacing w:before="0" w:after="0"/>
      </w:pPr>
      <w:r>
        <w:t>Repair costs between minimum of $6,000.00 and maximum of $6,000.00.</w:t>
      </w:r>
    </w:p>
    <w:p w14:paraId="06D24B06" w14:textId="77777777" w:rsidR="00584F50" w:rsidRDefault="00584F50" w:rsidP="006E2336">
      <w:pPr>
        <w:pStyle w:val="ListParagraph"/>
        <w:numPr>
          <w:ilvl w:val="2"/>
          <w:numId w:val="30"/>
        </w:numPr>
        <w:spacing w:before="0" w:after="0"/>
      </w:pPr>
      <w:r>
        <w:t>Outage losses between minimum of $200,000.00 and maximum of $200,000.00.</w:t>
      </w:r>
    </w:p>
    <w:p w14:paraId="4C94CE64" w14:textId="77777777" w:rsidR="00584F50" w:rsidRDefault="00584F50" w:rsidP="006E2336">
      <w:pPr>
        <w:pStyle w:val="ListParagraph"/>
        <w:numPr>
          <w:ilvl w:val="2"/>
          <w:numId w:val="30"/>
        </w:numPr>
        <w:spacing w:before="0" w:after="0"/>
      </w:pPr>
      <w:r>
        <w:t>Product type is HVP Product.</w:t>
      </w:r>
    </w:p>
    <w:p w14:paraId="03BEA86D" w14:textId="77777777" w:rsidR="00584F50" w:rsidRDefault="00584F50" w:rsidP="006E2336">
      <w:pPr>
        <w:pStyle w:val="ListParagraph"/>
        <w:numPr>
          <w:ilvl w:val="2"/>
          <w:numId w:val="30"/>
        </w:numPr>
        <w:spacing w:before="0" w:after="0"/>
      </w:pPr>
      <w:r>
        <w:t>Leak cost between minimum of $0.26 and maximum of $0.26MM</w:t>
      </w:r>
    </w:p>
    <w:p w14:paraId="445005C2" w14:textId="77777777" w:rsidR="00584F50" w:rsidRDefault="00584F50" w:rsidP="006E2336">
      <w:pPr>
        <w:pStyle w:val="ListParagraph"/>
        <w:numPr>
          <w:ilvl w:val="2"/>
          <w:numId w:val="30"/>
        </w:numPr>
        <w:spacing w:before="0" w:after="0"/>
      </w:pPr>
      <w:r>
        <w:t>Leak scenario yielded 2373.0 intersections with structures, with minimum of $0.00 and maximum of $0.00 in cost of structures impacted.</w:t>
      </w:r>
    </w:p>
    <w:p w14:paraId="4CF9CB1A" w14:textId="77777777" w:rsidR="00584F50" w:rsidRDefault="00584F50" w:rsidP="006E2336">
      <w:pPr>
        <w:pStyle w:val="ListParagraph"/>
        <w:numPr>
          <w:ilvl w:val="2"/>
          <w:numId w:val="30"/>
        </w:numPr>
        <w:spacing w:before="0" w:after="0"/>
      </w:pPr>
      <w:r>
        <w:t>Leak product loss costs between minimum of $50,290.22 and maximum of $50,290.22</w:t>
      </w:r>
    </w:p>
    <w:p w14:paraId="25F1864E" w14:textId="77777777" w:rsidR="00584F50" w:rsidRDefault="00584F50" w:rsidP="006E2336">
      <w:pPr>
        <w:pStyle w:val="ListParagraph"/>
        <w:numPr>
          <w:ilvl w:val="2"/>
          <w:numId w:val="30"/>
        </w:numPr>
        <w:spacing w:before="0" w:after="0"/>
      </w:pPr>
      <w:r>
        <w:t>Rupture cost between minimum of $4.18 and maximum of $4.21MM</w:t>
      </w:r>
    </w:p>
    <w:p w14:paraId="3DBA1A5B" w14:textId="77777777" w:rsidR="00584F50" w:rsidRDefault="00584F50" w:rsidP="006E2336">
      <w:pPr>
        <w:pStyle w:val="ListParagraph"/>
        <w:numPr>
          <w:ilvl w:val="2"/>
          <w:numId w:val="30"/>
        </w:numPr>
        <w:spacing w:before="0" w:after="0"/>
      </w:pPr>
      <w:r>
        <w:t>Rupture scenario yielded 364.0 intersections with structures, with minimum of $0.00 and maximum of $25,000.00 in cost of structures impacted</w:t>
      </w:r>
    </w:p>
    <w:p w14:paraId="2791DB7E" w14:textId="77777777" w:rsidR="00584F50" w:rsidRDefault="00584F50" w:rsidP="006E2336">
      <w:pPr>
        <w:pStyle w:val="ListParagraph"/>
        <w:numPr>
          <w:ilvl w:val="2"/>
          <w:numId w:val="30"/>
        </w:numPr>
        <w:spacing w:before="0" w:after="0"/>
      </w:pPr>
      <w:r>
        <w:t>Rupture product loss costs between minimum of $3,974,541.88 and maximum of $3,974,541.88</w:t>
      </w:r>
    </w:p>
    <w:p w14:paraId="219E40B9" w14:textId="77777777" w:rsidR="00584F50" w:rsidRDefault="00584F50" w:rsidP="006E2336">
      <w:pPr>
        <w:pStyle w:val="ListParagraph"/>
        <w:numPr>
          <w:ilvl w:val="2"/>
          <w:numId w:val="30"/>
        </w:numPr>
        <w:spacing w:before="0" w:after="0"/>
      </w:pPr>
      <w:r>
        <w:t>Puncture cost between minimum of $1.86 and maximum of $1.86MM</w:t>
      </w:r>
    </w:p>
    <w:p w14:paraId="4F25CBC7" w14:textId="77777777" w:rsidR="00584F50" w:rsidRDefault="00584F50" w:rsidP="006E2336">
      <w:pPr>
        <w:pStyle w:val="ListParagraph"/>
        <w:numPr>
          <w:ilvl w:val="2"/>
          <w:numId w:val="30"/>
        </w:numPr>
        <w:spacing w:before="0" w:after="0"/>
      </w:pPr>
      <w:r>
        <w:t>Puncture scenario yielded 506.0 intersections with structures, with minimum of $0.00 and maximum of $0.00 in cost of structures impacted</w:t>
      </w:r>
    </w:p>
    <w:p w14:paraId="78077193" w14:textId="77777777" w:rsidR="00584F50" w:rsidRDefault="00584F50" w:rsidP="006E2336">
      <w:pPr>
        <w:pStyle w:val="ListParagraph"/>
        <w:numPr>
          <w:ilvl w:val="2"/>
          <w:numId w:val="30"/>
        </w:numPr>
        <w:spacing w:before="0" w:after="0"/>
      </w:pPr>
      <w:r>
        <w:t>Product Loss costs between minimum of $1,652,422.50 and maximum of $1,652,422.50"</w:t>
      </w:r>
    </w:p>
    <w:p w14:paraId="509CFDE7" w14:textId="77777777" w:rsidR="00584F50" w:rsidRDefault="00584F50" w:rsidP="006E2336">
      <w:pPr>
        <w:pStyle w:val="ListParagraph"/>
        <w:numPr>
          <w:ilvl w:val="0"/>
          <w:numId w:val="30"/>
        </w:numPr>
        <w:spacing w:before="0" w:after="0"/>
      </w:pPr>
      <w:r>
        <w:t>"ELBOW TO MADDEN NPS 6</w:t>
      </w:r>
    </w:p>
    <w:p w14:paraId="31C5572B" w14:textId="77777777" w:rsidR="00584F50" w:rsidRDefault="00584F50" w:rsidP="006E2336">
      <w:pPr>
        <w:pStyle w:val="ListParagraph"/>
        <w:numPr>
          <w:ilvl w:val="1"/>
          <w:numId w:val="30"/>
        </w:numPr>
        <w:spacing w:before="0" w:after="0"/>
      </w:pPr>
      <w:r>
        <w:t>Total Cumulative Length (m):</w:t>
      </w:r>
      <w:r>
        <w:tab/>
        <w:t>12430.62</w:t>
      </w:r>
    </w:p>
    <w:p w14:paraId="7AADD4B3" w14:textId="77777777" w:rsidR="00584F50" w:rsidRDefault="00584F50" w:rsidP="006E2336">
      <w:pPr>
        <w:pStyle w:val="ListParagraph"/>
        <w:numPr>
          <w:ilvl w:val="1"/>
          <w:numId w:val="30"/>
        </w:numPr>
        <w:spacing w:before="0" w:after="0"/>
      </w:pPr>
      <w:r>
        <w:t>Likelihood of failure distributed between minimum of 1.656e-03 and maximum of 3.556e-02.</w:t>
      </w:r>
    </w:p>
    <w:p w14:paraId="79C5CD30" w14:textId="77777777" w:rsidR="00584F50" w:rsidRDefault="00584F50" w:rsidP="006E2336">
      <w:pPr>
        <w:pStyle w:val="ListParagraph"/>
        <w:numPr>
          <w:ilvl w:val="2"/>
          <w:numId w:val="30"/>
        </w:numPr>
        <w:spacing w:before="0" w:after="0"/>
      </w:pPr>
      <w:r>
        <w:t xml:space="preserve">Land use distributed as </w:t>
      </w:r>
    </w:p>
    <w:p w14:paraId="345D9583" w14:textId="77777777" w:rsidR="00584F50" w:rsidRDefault="00584F50" w:rsidP="006E2336">
      <w:pPr>
        <w:pStyle w:val="ListParagraph"/>
        <w:numPr>
          <w:ilvl w:val="3"/>
          <w:numId w:val="30"/>
        </w:numPr>
        <w:spacing w:before="0" w:after="0"/>
      </w:pPr>
      <w:r>
        <w:t>Agricultural: 12,430.62</w:t>
      </w:r>
    </w:p>
    <w:p w14:paraId="053D8BCC" w14:textId="77777777" w:rsidR="00584F50" w:rsidRDefault="00584F50" w:rsidP="006E2336">
      <w:pPr>
        <w:pStyle w:val="ListParagraph"/>
        <w:numPr>
          <w:ilvl w:val="2"/>
          <w:numId w:val="30"/>
        </w:numPr>
        <w:spacing w:before="0" w:after="0"/>
      </w:pPr>
      <w:r>
        <w:t xml:space="preserve">Depth of cover distributed as </w:t>
      </w:r>
    </w:p>
    <w:p w14:paraId="2528D658" w14:textId="77777777" w:rsidR="00584F50" w:rsidRDefault="00584F50" w:rsidP="006E2336">
      <w:pPr>
        <w:pStyle w:val="ListParagraph"/>
        <w:numPr>
          <w:ilvl w:val="3"/>
          <w:numId w:val="30"/>
        </w:numPr>
        <w:spacing w:before="0" w:after="0"/>
      </w:pPr>
      <w:r>
        <w:t>&lt; 0.24m: 115.40, &gt;= 0.91 to &lt; 1.22m: 274.88, &gt;= 1.22 to &lt; 1.83m: 11,517.19, &gt;= 1.83m : 523.15</w:t>
      </w:r>
    </w:p>
    <w:p w14:paraId="2AB3C184" w14:textId="77777777" w:rsidR="00584F50" w:rsidRDefault="00584F50" w:rsidP="006E2336">
      <w:pPr>
        <w:pStyle w:val="ListParagraph"/>
        <w:numPr>
          <w:ilvl w:val="2"/>
          <w:numId w:val="30"/>
        </w:numPr>
        <w:spacing w:before="0" w:after="0"/>
      </w:pPr>
      <w:r>
        <w:t>Installation date between minimum of 1993-01-01 and maximum of 1993-01-01</w:t>
      </w:r>
    </w:p>
    <w:p w14:paraId="4D13ACBC" w14:textId="77777777" w:rsidR="00584F50" w:rsidRDefault="00584F50" w:rsidP="006E2336">
      <w:pPr>
        <w:pStyle w:val="ListParagraph"/>
        <w:numPr>
          <w:ilvl w:val="2"/>
          <w:numId w:val="30"/>
        </w:numPr>
        <w:spacing w:before="0" w:after="0"/>
      </w:pPr>
      <w:r>
        <w:t>Outside diameter of 6.625 in.</w:t>
      </w:r>
    </w:p>
    <w:p w14:paraId="06D68297" w14:textId="77777777" w:rsidR="00584F50" w:rsidRDefault="00584F50" w:rsidP="006E2336">
      <w:pPr>
        <w:pStyle w:val="ListParagraph"/>
        <w:numPr>
          <w:ilvl w:val="2"/>
          <w:numId w:val="30"/>
        </w:numPr>
        <w:spacing w:before="0" w:after="0"/>
      </w:pPr>
      <w:r>
        <w:t>Grade between minimum of 359.0 and maximum of 359.0 MPa</w:t>
      </w:r>
    </w:p>
    <w:p w14:paraId="6E5C899C" w14:textId="77777777" w:rsidR="00584F50" w:rsidRDefault="00584F50" w:rsidP="006E2336">
      <w:pPr>
        <w:pStyle w:val="ListParagraph"/>
        <w:numPr>
          <w:ilvl w:val="2"/>
          <w:numId w:val="30"/>
        </w:numPr>
        <w:spacing w:before="0" w:after="0"/>
      </w:pPr>
      <w:r>
        <w:t>Wall thickness between minimum of 3.96 and maximum of 7.11 mm</w:t>
      </w:r>
    </w:p>
    <w:p w14:paraId="6F180CB2" w14:textId="77777777" w:rsidR="00584F50" w:rsidRDefault="00584F50" w:rsidP="006E2336">
      <w:pPr>
        <w:pStyle w:val="ListParagraph"/>
        <w:numPr>
          <w:ilvl w:val="2"/>
          <w:numId w:val="30"/>
        </w:numPr>
        <w:spacing w:before="0" w:after="0"/>
      </w:pPr>
      <w:r>
        <w:t>Toughness between minimum of nan and maximum of nan J</w:t>
      </w:r>
    </w:p>
    <w:p w14:paraId="08ABFF94" w14:textId="77777777" w:rsidR="00584F50" w:rsidRDefault="00584F50" w:rsidP="006E2336">
      <w:pPr>
        <w:pStyle w:val="ListParagraph"/>
        <w:numPr>
          <w:ilvl w:val="2"/>
          <w:numId w:val="30"/>
        </w:numPr>
        <w:spacing w:before="0" w:after="0"/>
      </w:pPr>
      <w:r>
        <w:t>Probability of failure given a hit between minimum of 9.134e-02 and maximum of 2.135e-01</w:t>
      </w:r>
    </w:p>
    <w:p w14:paraId="49788E6E" w14:textId="77777777" w:rsidR="00584F50" w:rsidRDefault="00584F50" w:rsidP="006E2336">
      <w:pPr>
        <w:pStyle w:val="ListParagraph"/>
        <w:numPr>
          <w:ilvl w:val="2"/>
          <w:numId w:val="30"/>
        </w:numPr>
        <w:spacing w:before="0" w:after="0"/>
      </w:pPr>
      <w:r>
        <w:t>Class area location is/are 1.0.</w:t>
      </w:r>
    </w:p>
    <w:p w14:paraId="30FCFE9C" w14:textId="77777777" w:rsidR="00584F50" w:rsidRDefault="00584F50" w:rsidP="006E2336">
      <w:pPr>
        <w:pStyle w:val="ListParagraph"/>
        <w:numPr>
          <w:ilvl w:val="1"/>
          <w:numId w:val="30"/>
        </w:numPr>
        <w:spacing w:before="0" w:after="0"/>
      </w:pPr>
      <w:r>
        <w:t>Consequence of failure distributed between minimum of $9.82 and maximum of $17.73MM</w:t>
      </w:r>
    </w:p>
    <w:p w14:paraId="74C068AE" w14:textId="77777777" w:rsidR="00584F50" w:rsidRDefault="00584F50" w:rsidP="006E2336">
      <w:pPr>
        <w:pStyle w:val="ListParagraph"/>
        <w:numPr>
          <w:ilvl w:val="1"/>
          <w:numId w:val="30"/>
        </w:numPr>
        <w:spacing w:before="0" w:after="0"/>
      </w:pPr>
      <w:r>
        <w:t>Total length driven by Environmental: 12430.62 meters.</w:t>
      </w:r>
    </w:p>
    <w:p w14:paraId="147CDC64" w14:textId="77777777" w:rsidR="00584F50" w:rsidRDefault="00584F50" w:rsidP="006E2336">
      <w:pPr>
        <w:pStyle w:val="ListParagraph"/>
        <w:numPr>
          <w:ilvl w:val="1"/>
          <w:numId w:val="30"/>
        </w:numPr>
        <w:spacing w:before="0" w:after="0"/>
      </w:pPr>
      <w:r>
        <w:t>Environmental Cost distributed between minimum of $9.12 and maximum of $17.00MM:</w:t>
      </w:r>
    </w:p>
    <w:p w14:paraId="151FA180" w14:textId="77777777" w:rsidR="00584F50" w:rsidRDefault="00584F50" w:rsidP="006E2336">
      <w:pPr>
        <w:pStyle w:val="ListParagraph"/>
        <w:numPr>
          <w:ilvl w:val="2"/>
          <w:numId w:val="30"/>
        </w:numPr>
        <w:spacing w:before="0" w:after="0"/>
      </w:pPr>
      <w:r>
        <w:t>Leak cost between minimum of $0.21 and maximum of $0.39MM</w:t>
      </w:r>
    </w:p>
    <w:p w14:paraId="798375AD" w14:textId="77777777" w:rsidR="00584F50" w:rsidRDefault="00584F50" w:rsidP="006E2336">
      <w:pPr>
        <w:pStyle w:val="ListParagraph"/>
        <w:numPr>
          <w:ilvl w:val="2"/>
          <w:numId w:val="30"/>
        </w:numPr>
        <w:spacing w:before="0" w:after="0"/>
      </w:pPr>
      <w:r>
        <w:t>Leak spill volume between a minimum of 1973.39 and maximum of 2194.16 gallons</w:t>
      </w:r>
    </w:p>
    <w:p w14:paraId="4346674E" w14:textId="77777777" w:rsidR="00584F50" w:rsidRDefault="00584F50" w:rsidP="006E2336">
      <w:pPr>
        <w:pStyle w:val="ListParagraph"/>
        <w:numPr>
          <w:ilvl w:val="2"/>
          <w:numId w:val="30"/>
        </w:numPr>
        <w:spacing w:before="0" w:after="0"/>
      </w:pPr>
      <w:r>
        <w:t>Rupture cost between minimum of $59.23 and maximum of $109.29MM</w:t>
      </w:r>
    </w:p>
    <w:p w14:paraId="7EF6061B" w14:textId="77777777" w:rsidR="00584F50" w:rsidRDefault="00584F50" w:rsidP="006E2336">
      <w:pPr>
        <w:pStyle w:val="ListParagraph"/>
        <w:numPr>
          <w:ilvl w:val="2"/>
          <w:numId w:val="30"/>
        </w:numPr>
        <w:spacing w:before="0" w:after="0"/>
      </w:pPr>
      <w:r>
        <w:t>Rupture spill volume is between a minimum of 558793.09 and maximum of 621307.59 gallons</w:t>
      </w:r>
    </w:p>
    <w:p w14:paraId="3F5533CB" w14:textId="77777777" w:rsidR="00584F50" w:rsidRDefault="00584F50" w:rsidP="006E2336">
      <w:pPr>
        <w:pStyle w:val="ListParagraph"/>
        <w:numPr>
          <w:ilvl w:val="2"/>
          <w:numId w:val="30"/>
        </w:numPr>
        <w:spacing w:before="0" w:after="0"/>
      </w:pPr>
      <w:r>
        <w:t>Puncture cost between minimum of $6.87 and maximum of $12.68MM</w:t>
      </w:r>
    </w:p>
    <w:p w14:paraId="42B0C17F" w14:textId="77777777" w:rsidR="00584F50" w:rsidRDefault="00584F50" w:rsidP="006E2336">
      <w:pPr>
        <w:pStyle w:val="ListParagraph"/>
        <w:numPr>
          <w:ilvl w:val="2"/>
          <w:numId w:val="30"/>
        </w:numPr>
        <w:spacing w:before="0" w:after="0"/>
      </w:pPr>
      <w:r>
        <w:t>Puncture spill volume is between a minimum of 64840.95 and maximum of 72094.98 gallons</w:t>
      </w:r>
    </w:p>
    <w:p w14:paraId="11FBFB4F" w14:textId="77777777" w:rsidR="00584F50" w:rsidRDefault="00584F50" w:rsidP="006E2336">
      <w:pPr>
        <w:pStyle w:val="ListParagraph"/>
        <w:numPr>
          <w:ilvl w:val="0"/>
          <w:numId w:val="30"/>
        </w:numPr>
        <w:spacing w:before="0" w:after="0"/>
      </w:pPr>
      <w:r>
        <w:t>"ZAMA STATION TO 20 NPS 10</w:t>
      </w:r>
    </w:p>
    <w:p w14:paraId="0AE4B4D5" w14:textId="77777777" w:rsidR="00584F50" w:rsidRDefault="00584F50" w:rsidP="006E2336">
      <w:pPr>
        <w:pStyle w:val="ListParagraph"/>
        <w:numPr>
          <w:ilvl w:val="1"/>
          <w:numId w:val="30"/>
        </w:numPr>
        <w:spacing w:before="0" w:after="0"/>
      </w:pPr>
      <w:r>
        <w:t>Total Cumulative Length (m):</w:t>
      </w:r>
      <w:r>
        <w:tab/>
        <w:t>11772.85</w:t>
      </w:r>
    </w:p>
    <w:p w14:paraId="02FA0C86" w14:textId="77777777" w:rsidR="00584F50" w:rsidRDefault="00584F50" w:rsidP="006E2336">
      <w:pPr>
        <w:pStyle w:val="ListParagraph"/>
        <w:numPr>
          <w:ilvl w:val="1"/>
          <w:numId w:val="30"/>
        </w:numPr>
        <w:spacing w:before="0" w:after="0"/>
      </w:pPr>
      <w:r>
        <w:lastRenderedPageBreak/>
        <w:t>Likelihood of failure distributed between minimum of 1.178e-03 and maximum of 1.178e-03.</w:t>
      </w:r>
    </w:p>
    <w:p w14:paraId="4DBF2C8C" w14:textId="77777777" w:rsidR="00584F50" w:rsidRDefault="00584F50" w:rsidP="006E2336">
      <w:pPr>
        <w:pStyle w:val="ListParagraph"/>
        <w:numPr>
          <w:ilvl w:val="2"/>
          <w:numId w:val="30"/>
        </w:numPr>
        <w:spacing w:before="0" w:after="0"/>
      </w:pPr>
      <w:r>
        <w:t xml:space="preserve">Land use distributed as </w:t>
      </w:r>
    </w:p>
    <w:p w14:paraId="3A1CD5B9" w14:textId="77777777" w:rsidR="00584F50" w:rsidRDefault="00584F50" w:rsidP="006E2336">
      <w:pPr>
        <w:pStyle w:val="ListParagraph"/>
        <w:numPr>
          <w:ilvl w:val="3"/>
          <w:numId w:val="30"/>
        </w:numPr>
        <w:spacing w:before="0" w:after="0"/>
      </w:pPr>
      <w:r>
        <w:t>Forested: 3,254.37</w:t>
      </w:r>
    </w:p>
    <w:p w14:paraId="7F3FE309" w14:textId="77777777" w:rsidR="00584F50" w:rsidRDefault="00584F50" w:rsidP="006E2336">
      <w:pPr>
        <w:pStyle w:val="ListParagraph"/>
        <w:numPr>
          <w:ilvl w:val="3"/>
          <w:numId w:val="30"/>
        </w:numPr>
        <w:spacing w:before="0" w:after="0"/>
      </w:pPr>
      <w:r>
        <w:t>Remote: 8,438.23</w:t>
      </w:r>
    </w:p>
    <w:p w14:paraId="50F5BF63" w14:textId="77777777" w:rsidR="00584F50" w:rsidRDefault="00584F50" w:rsidP="006E2336">
      <w:pPr>
        <w:pStyle w:val="ListParagraph"/>
        <w:numPr>
          <w:ilvl w:val="3"/>
          <w:numId w:val="30"/>
        </w:numPr>
        <w:spacing w:before="0" w:after="0"/>
      </w:pPr>
      <w:r>
        <w:t>Water Course: 80.25</w:t>
      </w:r>
    </w:p>
    <w:p w14:paraId="7EBC2130" w14:textId="77777777" w:rsidR="00584F50" w:rsidRDefault="00584F50" w:rsidP="006E2336">
      <w:pPr>
        <w:pStyle w:val="ListParagraph"/>
        <w:numPr>
          <w:ilvl w:val="2"/>
          <w:numId w:val="30"/>
        </w:numPr>
        <w:spacing w:before="0" w:after="0"/>
      </w:pPr>
      <w:r>
        <w:t xml:space="preserve">Depth of cover distributed as </w:t>
      </w:r>
    </w:p>
    <w:p w14:paraId="125221AE" w14:textId="77777777" w:rsidR="00584F50" w:rsidRDefault="00584F50" w:rsidP="006E2336">
      <w:pPr>
        <w:pStyle w:val="ListParagraph"/>
        <w:numPr>
          <w:ilvl w:val="3"/>
          <w:numId w:val="30"/>
        </w:numPr>
        <w:spacing w:before="0" w:after="0"/>
      </w:pPr>
      <w:r>
        <w:t>nan</w:t>
      </w:r>
    </w:p>
    <w:p w14:paraId="73E2D1C5" w14:textId="77777777" w:rsidR="00584F50" w:rsidRDefault="00584F50" w:rsidP="006E2336">
      <w:pPr>
        <w:pStyle w:val="ListParagraph"/>
        <w:numPr>
          <w:ilvl w:val="2"/>
          <w:numId w:val="30"/>
        </w:numPr>
        <w:spacing w:before="0" w:after="0"/>
      </w:pPr>
      <w:r>
        <w:t>Installation date between minimum of 1984-01-01 and maximum of 1984-01-01</w:t>
      </w:r>
    </w:p>
    <w:p w14:paraId="5F96704B" w14:textId="77777777" w:rsidR="00584F50" w:rsidRDefault="00584F50" w:rsidP="006E2336">
      <w:pPr>
        <w:pStyle w:val="ListParagraph"/>
        <w:numPr>
          <w:ilvl w:val="2"/>
          <w:numId w:val="30"/>
        </w:numPr>
        <w:spacing w:before="0" w:after="0"/>
      </w:pPr>
      <w:r>
        <w:t>Outside diameter of 10.75 in.</w:t>
      </w:r>
    </w:p>
    <w:p w14:paraId="295EE5A8" w14:textId="77777777" w:rsidR="00584F50" w:rsidRDefault="00584F50" w:rsidP="006E2336">
      <w:pPr>
        <w:pStyle w:val="ListParagraph"/>
        <w:numPr>
          <w:ilvl w:val="2"/>
          <w:numId w:val="30"/>
        </w:numPr>
        <w:spacing w:before="0" w:after="0"/>
      </w:pPr>
      <w:r>
        <w:t>Grade between minimum of 359.0 and maximum of 359.0 MPa</w:t>
      </w:r>
    </w:p>
    <w:p w14:paraId="389D33E6" w14:textId="77777777" w:rsidR="00584F50" w:rsidRDefault="00584F50" w:rsidP="006E2336">
      <w:pPr>
        <w:pStyle w:val="ListParagraph"/>
        <w:numPr>
          <w:ilvl w:val="2"/>
          <w:numId w:val="30"/>
        </w:numPr>
        <w:spacing w:before="0" w:after="0"/>
      </w:pPr>
      <w:r>
        <w:t>Wall thickness between minimum of 5.16 and maximum of 5.16 mm</w:t>
      </w:r>
    </w:p>
    <w:p w14:paraId="01DCDE8B" w14:textId="77777777" w:rsidR="00584F50" w:rsidRDefault="00584F50" w:rsidP="006E2336">
      <w:pPr>
        <w:pStyle w:val="ListParagraph"/>
        <w:numPr>
          <w:ilvl w:val="2"/>
          <w:numId w:val="30"/>
        </w:numPr>
        <w:spacing w:before="0" w:after="0"/>
      </w:pPr>
      <w:r>
        <w:t>Toughness between minimum of nan and maximum of nan J</w:t>
      </w:r>
    </w:p>
    <w:p w14:paraId="115221C3" w14:textId="77777777" w:rsidR="00584F50" w:rsidRDefault="00584F50" w:rsidP="006E2336">
      <w:pPr>
        <w:pStyle w:val="ListParagraph"/>
        <w:numPr>
          <w:ilvl w:val="2"/>
          <w:numId w:val="30"/>
        </w:numPr>
        <w:spacing w:before="0" w:after="0"/>
      </w:pPr>
      <w:r>
        <w:t>Probability of failure given a hit between minimum of 1.176e-01 and maximum of 1.176e-01</w:t>
      </w:r>
    </w:p>
    <w:p w14:paraId="16E5F037" w14:textId="77777777" w:rsidR="00584F50" w:rsidRDefault="00584F50" w:rsidP="006E2336">
      <w:pPr>
        <w:pStyle w:val="ListParagraph"/>
        <w:numPr>
          <w:ilvl w:val="2"/>
          <w:numId w:val="30"/>
        </w:numPr>
        <w:spacing w:before="0" w:after="0"/>
      </w:pPr>
      <w:r>
        <w:t>Class area location is/are 1.0.</w:t>
      </w:r>
    </w:p>
    <w:p w14:paraId="0E3D2535" w14:textId="77777777" w:rsidR="00584F50" w:rsidRDefault="00584F50" w:rsidP="006E2336">
      <w:pPr>
        <w:pStyle w:val="ListParagraph"/>
        <w:numPr>
          <w:ilvl w:val="1"/>
          <w:numId w:val="30"/>
        </w:numPr>
        <w:spacing w:before="0" w:after="0"/>
      </w:pPr>
      <w:r>
        <w:t>Consequence of failure distributed between minimum of $10.66 and maximum of $66.08MM</w:t>
      </w:r>
    </w:p>
    <w:p w14:paraId="5AC910B5" w14:textId="77777777" w:rsidR="00584F50" w:rsidRDefault="00584F50" w:rsidP="006E2336">
      <w:pPr>
        <w:pStyle w:val="ListParagraph"/>
        <w:numPr>
          <w:ilvl w:val="1"/>
          <w:numId w:val="30"/>
        </w:numPr>
        <w:spacing w:before="0" w:after="0"/>
      </w:pPr>
      <w:r>
        <w:t>Total length driven by Environmental: 11772.85 meters.</w:t>
      </w:r>
    </w:p>
    <w:p w14:paraId="6E92E145" w14:textId="77777777" w:rsidR="00584F50" w:rsidRDefault="00584F50" w:rsidP="006E2336">
      <w:pPr>
        <w:pStyle w:val="ListParagraph"/>
        <w:numPr>
          <w:ilvl w:val="1"/>
          <w:numId w:val="30"/>
        </w:numPr>
        <w:spacing w:before="0" w:after="0"/>
      </w:pPr>
      <w:r>
        <w:t>Environmental Cost distributed between minimum of $10.31 and maximum of $65.39MM:</w:t>
      </w:r>
    </w:p>
    <w:p w14:paraId="13D8F507" w14:textId="77777777" w:rsidR="00584F50" w:rsidRDefault="00584F50" w:rsidP="006E2336">
      <w:pPr>
        <w:pStyle w:val="ListParagraph"/>
        <w:numPr>
          <w:ilvl w:val="2"/>
          <w:numId w:val="30"/>
        </w:numPr>
        <w:spacing w:before="0" w:after="0"/>
      </w:pPr>
      <w:r>
        <w:t>Leak cost between minimum of $0.15 and maximum of $0.29MM</w:t>
      </w:r>
    </w:p>
    <w:p w14:paraId="053CC2D2" w14:textId="77777777" w:rsidR="00584F50" w:rsidRDefault="00584F50" w:rsidP="006E2336">
      <w:pPr>
        <w:pStyle w:val="ListParagraph"/>
        <w:numPr>
          <w:ilvl w:val="2"/>
          <w:numId w:val="30"/>
        </w:numPr>
        <w:spacing w:before="0" w:after="0"/>
      </w:pPr>
      <w:r>
        <w:t>Leak spill volume between a minimum of 1398.42 and maximum of 1644.23 gallons</w:t>
      </w:r>
    </w:p>
    <w:p w14:paraId="070AAB63" w14:textId="77777777" w:rsidR="00584F50" w:rsidRDefault="00584F50" w:rsidP="006E2336">
      <w:pPr>
        <w:pStyle w:val="ListParagraph"/>
        <w:numPr>
          <w:ilvl w:val="2"/>
          <w:numId w:val="30"/>
        </w:numPr>
        <w:spacing w:before="0" w:after="0"/>
      </w:pPr>
      <w:r>
        <w:t>Rupture cost between minimum of $110.51 and maximum of $218.10MM</w:t>
      </w:r>
    </w:p>
    <w:p w14:paraId="3F5DB82D" w14:textId="77777777" w:rsidR="00584F50" w:rsidRDefault="00584F50" w:rsidP="006E2336">
      <w:pPr>
        <w:pStyle w:val="ListParagraph"/>
        <w:numPr>
          <w:ilvl w:val="2"/>
          <w:numId w:val="30"/>
        </w:numPr>
        <w:spacing w:before="0" w:after="0"/>
      </w:pPr>
      <w:r>
        <w:t>Rupture spill volume is between a minimum of 1042611.79 and maximum of 1225875.14 gallons</w:t>
      </w:r>
    </w:p>
    <w:p w14:paraId="096F6D91" w14:textId="77777777" w:rsidR="00584F50" w:rsidRDefault="00584F50" w:rsidP="006E2336">
      <w:pPr>
        <w:pStyle w:val="ListParagraph"/>
        <w:numPr>
          <w:ilvl w:val="2"/>
          <w:numId w:val="30"/>
        </w:numPr>
        <w:spacing w:before="0" w:after="0"/>
      </w:pPr>
      <w:r>
        <w:t>Puncture cost between minimum of $4.87 and maximum of $9.61MM</w:t>
      </w:r>
    </w:p>
    <w:p w14:paraId="12CB17A4" w14:textId="77777777" w:rsidR="00584F50" w:rsidRDefault="00584F50" w:rsidP="006E2336">
      <w:pPr>
        <w:pStyle w:val="ListParagraph"/>
        <w:numPr>
          <w:ilvl w:val="2"/>
          <w:numId w:val="30"/>
        </w:numPr>
        <w:spacing w:before="0" w:after="0"/>
      </w:pPr>
      <w:r>
        <w:t>Puncture spill volume is between a minimum of 45948.97 and maximum of 54025.58 gallons</w:t>
      </w:r>
    </w:p>
    <w:p w14:paraId="14569864" w14:textId="77777777" w:rsidR="00584F50" w:rsidRDefault="00584F50" w:rsidP="006E2336">
      <w:pPr>
        <w:pStyle w:val="ListParagraph"/>
        <w:numPr>
          <w:ilvl w:val="0"/>
          <w:numId w:val="30"/>
        </w:numPr>
        <w:spacing w:before="0" w:after="0"/>
      </w:pPr>
      <w:r>
        <w:t>"EASTERN DELIVERY SYSTEM (EDS) NORTH NPS 10/12</w:t>
      </w:r>
    </w:p>
    <w:p w14:paraId="5920F571" w14:textId="77777777" w:rsidR="00584F50" w:rsidRDefault="00584F50" w:rsidP="006E2336">
      <w:pPr>
        <w:pStyle w:val="ListParagraph"/>
        <w:numPr>
          <w:ilvl w:val="1"/>
          <w:numId w:val="30"/>
        </w:numPr>
        <w:spacing w:before="0" w:after="0"/>
      </w:pPr>
      <w:r>
        <w:t>Total Cumulative Length (m):</w:t>
      </w:r>
      <w:r>
        <w:tab/>
        <w:t>11753.48</w:t>
      </w:r>
    </w:p>
    <w:p w14:paraId="6074C3F8" w14:textId="77777777" w:rsidR="00584F50" w:rsidRDefault="00584F50" w:rsidP="006E2336">
      <w:pPr>
        <w:pStyle w:val="ListParagraph"/>
        <w:numPr>
          <w:ilvl w:val="1"/>
          <w:numId w:val="30"/>
        </w:numPr>
        <w:spacing w:before="0" w:after="0"/>
      </w:pPr>
      <w:r>
        <w:t>Likelihood of failure distributed between minimum of 1.044e-03 and maximum of 6.019e-03.</w:t>
      </w:r>
    </w:p>
    <w:p w14:paraId="7A8EEBB7" w14:textId="77777777" w:rsidR="00584F50" w:rsidRDefault="00584F50" w:rsidP="006E2336">
      <w:pPr>
        <w:pStyle w:val="ListParagraph"/>
        <w:numPr>
          <w:ilvl w:val="2"/>
          <w:numId w:val="30"/>
        </w:numPr>
        <w:spacing w:before="0" w:after="0"/>
      </w:pPr>
      <w:r>
        <w:t xml:space="preserve">Land use distributed as </w:t>
      </w:r>
    </w:p>
    <w:p w14:paraId="57F5B787" w14:textId="77777777" w:rsidR="00584F50" w:rsidRDefault="00584F50" w:rsidP="006E2336">
      <w:pPr>
        <w:pStyle w:val="ListParagraph"/>
        <w:numPr>
          <w:ilvl w:val="3"/>
          <w:numId w:val="30"/>
        </w:numPr>
        <w:spacing w:before="0" w:after="0"/>
      </w:pPr>
      <w:r>
        <w:t>Agricultural: 11,704.18</w:t>
      </w:r>
    </w:p>
    <w:p w14:paraId="088E8D30" w14:textId="77777777" w:rsidR="00584F50" w:rsidRDefault="00584F50" w:rsidP="006E2336">
      <w:pPr>
        <w:pStyle w:val="ListParagraph"/>
        <w:numPr>
          <w:ilvl w:val="3"/>
          <w:numId w:val="30"/>
        </w:numPr>
        <w:spacing w:before="0" w:after="0"/>
      </w:pPr>
      <w:r>
        <w:t>Water Course: 49.30</w:t>
      </w:r>
    </w:p>
    <w:p w14:paraId="5FCB276D" w14:textId="77777777" w:rsidR="00584F50" w:rsidRDefault="00584F50" w:rsidP="006E2336">
      <w:pPr>
        <w:pStyle w:val="ListParagraph"/>
        <w:numPr>
          <w:ilvl w:val="2"/>
          <w:numId w:val="30"/>
        </w:numPr>
        <w:spacing w:before="0" w:after="0"/>
      </w:pPr>
      <w:r>
        <w:t xml:space="preserve">Depth of cover distributed as </w:t>
      </w:r>
    </w:p>
    <w:p w14:paraId="0FB47B42" w14:textId="77777777" w:rsidR="00584F50" w:rsidRDefault="00584F50" w:rsidP="006E2336">
      <w:pPr>
        <w:pStyle w:val="ListParagraph"/>
        <w:numPr>
          <w:ilvl w:val="3"/>
          <w:numId w:val="30"/>
        </w:numPr>
        <w:spacing w:before="0" w:after="0"/>
      </w:pPr>
      <w:r>
        <w:t>nan</w:t>
      </w:r>
    </w:p>
    <w:p w14:paraId="19E953B8" w14:textId="77777777" w:rsidR="00584F50" w:rsidRDefault="00584F50" w:rsidP="006E2336">
      <w:pPr>
        <w:pStyle w:val="ListParagraph"/>
        <w:numPr>
          <w:ilvl w:val="2"/>
          <w:numId w:val="30"/>
        </w:numPr>
        <w:spacing w:before="0" w:after="0"/>
      </w:pPr>
      <w:r>
        <w:t>Installation date between minimum of 1974-01-01 and maximum of 1979-01-01</w:t>
      </w:r>
    </w:p>
    <w:p w14:paraId="273D6AEC" w14:textId="77777777" w:rsidR="00584F50" w:rsidRDefault="00584F50" w:rsidP="006E2336">
      <w:pPr>
        <w:pStyle w:val="ListParagraph"/>
        <w:numPr>
          <w:ilvl w:val="2"/>
          <w:numId w:val="30"/>
        </w:numPr>
        <w:spacing w:before="0" w:after="0"/>
      </w:pPr>
      <w:r>
        <w:t>Outside diameter of 12.75 in.</w:t>
      </w:r>
    </w:p>
    <w:p w14:paraId="7A3BB899" w14:textId="77777777" w:rsidR="00584F50" w:rsidRDefault="00584F50" w:rsidP="006E2336">
      <w:pPr>
        <w:pStyle w:val="ListParagraph"/>
        <w:numPr>
          <w:ilvl w:val="2"/>
          <w:numId w:val="30"/>
        </w:numPr>
        <w:spacing w:before="0" w:after="0"/>
      </w:pPr>
      <w:r>
        <w:t>Grade between minimum of 317.0 and maximum of 386.0 MPa</w:t>
      </w:r>
    </w:p>
    <w:p w14:paraId="6025AFC1" w14:textId="77777777" w:rsidR="00584F50" w:rsidRDefault="00584F50" w:rsidP="006E2336">
      <w:pPr>
        <w:pStyle w:val="ListParagraph"/>
        <w:numPr>
          <w:ilvl w:val="2"/>
          <w:numId w:val="30"/>
        </w:numPr>
        <w:spacing w:before="0" w:after="0"/>
      </w:pPr>
      <w:r>
        <w:t>Wall thickness between minimum of 4.78 and maximum of 9.4 mm</w:t>
      </w:r>
    </w:p>
    <w:p w14:paraId="20D467CA" w14:textId="77777777" w:rsidR="00584F50" w:rsidRDefault="00584F50" w:rsidP="006E2336">
      <w:pPr>
        <w:pStyle w:val="ListParagraph"/>
        <w:numPr>
          <w:ilvl w:val="2"/>
          <w:numId w:val="30"/>
        </w:numPr>
        <w:spacing w:before="0" w:after="0"/>
      </w:pPr>
      <w:r>
        <w:t>Toughness between minimum of 20.0 and maximum of 20.0 J</w:t>
      </w:r>
    </w:p>
    <w:p w14:paraId="0F9E80B6" w14:textId="77777777" w:rsidR="00584F50" w:rsidRDefault="00584F50" w:rsidP="006E2336">
      <w:pPr>
        <w:pStyle w:val="ListParagraph"/>
        <w:numPr>
          <w:ilvl w:val="2"/>
          <w:numId w:val="30"/>
        </w:numPr>
        <w:spacing w:before="0" w:after="0"/>
      </w:pPr>
      <w:r>
        <w:t>Probability of failure given a hit between minimum of 3.339e-02 and maximum of 1.446e-01</w:t>
      </w:r>
    </w:p>
    <w:p w14:paraId="4EBC6ECD" w14:textId="77777777" w:rsidR="00584F50" w:rsidRDefault="00584F50" w:rsidP="006E2336">
      <w:pPr>
        <w:pStyle w:val="ListParagraph"/>
        <w:numPr>
          <w:ilvl w:val="2"/>
          <w:numId w:val="30"/>
        </w:numPr>
        <w:spacing w:before="0" w:after="0"/>
      </w:pPr>
      <w:r>
        <w:t>Class area location is/are 1.0, 2.0, 3.0.</w:t>
      </w:r>
    </w:p>
    <w:p w14:paraId="2DF3A084" w14:textId="77777777" w:rsidR="00584F50" w:rsidRDefault="00584F50" w:rsidP="006E2336">
      <w:pPr>
        <w:pStyle w:val="ListParagraph"/>
        <w:numPr>
          <w:ilvl w:val="1"/>
          <w:numId w:val="30"/>
        </w:numPr>
        <w:spacing w:before="0" w:after="0"/>
      </w:pPr>
      <w:r>
        <w:t>Consequence of failure distributed between minimum of $10.07 and maximum of $388.65MM</w:t>
      </w:r>
    </w:p>
    <w:p w14:paraId="7661ACF6" w14:textId="77777777" w:rsidR="00584F50" w:rsidRDefault="00584F50" w:rsidP="006E2336">
      <w:pPr>
        <w:pStyle w:val="ListParagraph"/>
        <w:numPr>
          <w:ilvl w:val="1"/>
          <w:numId w:val="30"/>
        </w:numPr>
        <w:spacing w:before="0" w:after="0"/>
      </w:pPr>
      <w:r>
        <w:t>Total length driven by Safety: 11719.03 meters.</w:t>
      </w:r>
    </w:p>
    <w:p w14:paraId="1C353E5F" w14:textId="77777777" w:rsidR="00584F50" w:rsidRDefault="00584F50" w:rsidP="006E2336">
      <w:pPr>
        <w:pStyle w:val="ListParagraph"/>
        <w:numPr>
          <w:ilvl w:val="1"/>
          <w:numId w:val="30"/>
        </w:numPr>
        <w:spacing w:before="0" w:after="0"/>
      </w:pPr>
      <w:r>
        <w:t>Safety Cost distributed between minimum of $6.07 and maximum of $380.90MM:</w:t>
      </w:r>
    </w:p>
    <w:p w14:paraId="41A696A8" w14:textId="77777777" w:rsidR="00584F50" w:rsidRDefault="00584F50" w:rsidP="006E2336">
      <w:pPr>
        <w:pStyle w:val="ListParagraph"/>
        <w:numPr>
          <w:ilvl w:val="2"/>
          <w:numId w:val="30"/>
        </w:numPr>
        <w:spacing w:before="0" w:after="0"/>
      </w:pPr>
      <w:r>
        <w:lastRenderedPageBreak/>
        <w:t>Leak cost between minimum of $0.00 and maximum of $187.30MM</w:t>
      </w:r>
    </w:p>
    <w:p w14:paraId="2EEE8433" w14:textId="77777777" w:rsidR="00584F50" w:rsidRDefault="00584F50" w:rsidP="006E2336">
      <w:pPr>
        <w:pStyle w:val="ListParagraph"/>
        <w:numPr>
          <w:ilvl w:val="2"/>
          <w:numId w:val="30"/>
        </w:numPr>
        <w:spacing w:before="0" w:after="0"/>
      </w:pPr>
      <w:r>
        <w:t>Leak scenario yielded 27.0 intersections with structures, with minimum of 1.26 and maximum of 19.51 of population impacted.</w:t>
      </w:r>
    </w:p>
    <w:p w14:paraId="0F5251DA" w14:textId="77777777" w:rsidR="00584F50" w:rsidRDefault="00584F50" w:rsidP="006E2336">
      <w:pPr>
        <w:pStyle w:val="ListParagraph"/>
        <w:numPr>
          <w:ilvl w:val="2"/>
          <w:numId w:val="30"/>
        </w:numPr>
        <w:spacing w:before="0" w:after="0"/>
      </w:pPr>
      <w:r>
        <w:t>Leak hazard radius distributed between minimum of 11.52 and maximum of 11.52 meters.</w:t>
      </w:r>
    </w:p>
    <w:p w14:paraId="641AC9F2" w14:textId="77777777" w:rsidR="00584F50" w:rsidRDefault="00584F50" w:rsidP="006E2336">
      <w:pPr>
        <w:pStyle w:val="ListParagraph"/>
        <w:numPr>
          <w:ilvl w:val="2"/>
          <w:numId w:val="30"/>
        </w:numPr>
        <w:spacing w:before="0" w:after="0"/>
      </w:pPr>
      <w:r>
        <w:t>Rupture cost between minimum of $12.11 and maximum of $3,372.10MM</w:t>
      </w:r>
    </w:p>
    <w:p w14:paraId="72C23A21" w14:textId="77777777" w:rsidR="00584F50" w:rsidRDefault="00584F50" w:rsidP="006E2336">
      <w:pPr>
        <w:pStyle w:val="ListParagraph"/>
        <w:numPr>
          <w:ilvl w:val="2"/>
          <w:numId w:val="30"/>
        </w:numPr>
        <w:spacing w:before="0" w:after="0"/>
      </w:pPr>
      <w:r>
        <w:t>Rupture scenario yielded 299.0 intersections with structures, with minimum of 1.26 and maximum of 351.26 of population impacted</w:t>
      </w:r>
    </w:p>
    <w:p w14:paraId="203CEF70" w14:textId="77777777" w:rsidR="00584F50" w:rsidRDefault="00584F50" w:rsidP="006E2336">
      <w:pPr>
        <w:pStyle w:val="ListParagraph"/>
        <w:numPr>
          <w:ilvl w:val="2"/>
          <w:numId w:val="30"/>
        </w:numPr>
        <w:spacing w:before="0" w:after="0"/>
      </w:pPr>
      <w:r>
        <w:t>Rupture hazard radius distributed between minimum of 174.17 and maximum of 197.94 meters.</w:t>
      </w:r>
    </w:p>
    <w:p w14:paraId="5CBA6172" w14:textId="77777777" w:rsidR="00584F50" w:rsidRDefault="00584F50" w:rsidP="006E2336">
      <w:pPr>
        <w:pStyle w:val="ListParagraph"/>
        <w:numPr>
          <w:ilvl w:val="2"/>
          <w:numId w:val="30"/>
        </w:numPr>
        <w:spacing w:before="0" w:after="0"/>
      </w:pPr>
      <w:r>
        <w:t>Puncture cost between minimum of $0.00 and maximum of $274.85MM</w:t>
      </w:r>
    </w:p>
    <w:p w14:paraId="7539305F" w14:textId="77777777" w:rsidR="00584F50" w:rsidRDefault="00584F50" w:rsidP="006E2336">
      <w:pPr>
        <w:pStyle w:val="ListParagraph"/>
        <w:numPr>
          <w:ilvl w:val="2"/>
          <w:numId w:val="30"/>
        </w:numPr>
        <w:spacing w:before="0" w:after="0"/>
      </w:pPr>
      <w:r>
        <w:t>Puncture scenario yielded 167.0 intersections with structures, with minimum of 1.26 and maximum of 28.63 of population impacted</w:t>
      </w:r>
    </w:p>
    <w:p w14:paraId="2E01A42C" w14:textId="77777777" w:rsidR="00584F50" w:rsidRDefault="00584F50" w:rsidP="006E2336">
      <w:pPr>
        <w:pStyle w:val="ListParagraph"/>
        <w:numPr>
          <w:ilvl w:val="2"/>
          <w:numId w:val="30"/>
        </w:numPr>
        <w:spacing w:before="0" w:after="0"/>
      </w:pPr>
      <w:r>
        <w:t>Puncture hazard radius distributed between minimum of 54.02 and maximum of 54.02 meters.</w:t>
      </w:r>
    </w:p>
    <w:p w14:paraId="100408F9" w14:textId="77777777" w:rsidR="00584F50" w:rsidRDefault="00584F50" w:rsidP="006E2336">
      <w:pPr>
        <w:pStyle w:val="ListParagraph"/>
        <w:numPr>
          <w:ilvl w:val="2"/>
          <w:numId w:val="30"/>
        </w:numPr>
        <w:spacing w:before="0" w:after="0"/>
      </w:pPr>
      <w:r>
        <w:t>Product type is NGL.</w:t>
      </w:r>
    </w:p>
    <w:p w14:paraId="05D8FBE5" w14:textId="77777777" w:rsidR="00584F50" w:rsidRDefault="00584F50" w:rsidP="006E2336">
      <w:pPr>
        <w:pStyle w:val="ListParagraph"/>
        <w:numPr>
          <w:ilvl w:val="2"/>
          <w:numId w:val="30"/>
        </w:numPr>
        <w:spacing w:before="0" w:after="0"/>
      </w:pPr>
      <w:r>
        <w:t>Class area location is/are 1.0, 2.0, 3.0.</w:t>
      </w:r>
    </w:p>
    <w:p w14:paraId="704445F2" w14:textId="77777777" w:rsidR="00584F50" w:rsidRDefault="00584F50" w:rsidP="006E2336">
      <w:pPr>
        <w:pStyle w:val="ListParagraph"/>
        <w:numPr>
          <w:ilvl w:val="1"/>
          <w:numId w:val="30"/>
        </w:numPr>
        <w:spacing w:before="0" w:after="0"/>
      </w:pPr>
      <w:r>
        <w:t>Total length driven by Economic Loss: 34.46 meters.</w:t>
      </w:r>
    </w:p>
    <w:p w14:paraId="063C593E" w14:textId="77777777" w:rsidR="00584F50" w:rsidRDefault="00584F50" w:rsidP="006E2336">
      <w:pPr>
        <w:pStyle w:val="ListParagraph"/>
        <w:numPr>
          <w:ilvl w:val="1"/>
          <w:numId w:val="30"/>
        </w:numPr>
        <w:spacing w:before="0" w:after="0"/>
      </w:pPr>
      <w:r>
        <w:t>Economic Loss Cost distributed between minimum of $3.54 and maximum of $11.90MM:</w:t>
      </w:r>
    </w:p>
    <w:p w14:paraId="54384A9B" w14:textId="77777777" w:rsidR="00584F50" w:rsidRDefault="00584F50" w:rsidP="006E2336">
      <w:pPr>
        <w:pStyle w:val="ListParagraph"/>
        <w:numPr>
          <w:ilvl w:val="2"/>
          <w:numId w:val="30"/>
        </w:numPr>
        <w:spacing w:before="0" w:after="0"/>
      </w:pPr>
      <w:r>
        <w:t>Repair costs between minimum of $17,000.00 and maximum of $79,000.00.</w:t>
      </w:r>
    </w:p>
    <w:p w14:paraId="0E930729" w14:textId="77777777" w:rsidR="00584F50" w:rsidRDefault="00584F50" w:rsidP="006E2336">
      <w:pPr>
        <w:pStyle w:val="ListParagraph"/>
        <w:numPr>
          <w:ilvl w:val="2"/>
          <w:numId w:val="30"/>
        </w:numPr>
        <w:spacing w:before="0" w:after="0"/>
      </w:pPr>
      <w:r>
        <w:t>Outage losses between minimum of $200,000.00 and maximum of $800,000.00.</w:t>
      </w:r>
    </w:p>
    <w:p w14:paraId="3986641F" w14:textId="77777777" w:rsidR="00584F50" w:rsidRDefault="00584F50" w:rsidP="006E2336">
      <w:pPr>
        <w:pStyle w:val="ListParagraph"/>
        <w:numPr>
          <w:ilvl w:val="2"/>
          <w:numId w:val="30"/>
        </w:numPr>
        <w:spacing w:before="0" w:after="0"/>
      </w:pPr>
      <w:r>
        <w:t>Product type is NGL.</w:t>
      </w:r>
    </w:p>
    <w:p w14:paraId="73BBC3E3" w14:textId="77777777" w:rsidR="00584F50" w:rsidRDefault="00584F50" w:rsidP="006E2336">
      <w:pPr>
        <w:pStyle w:val="ListParagraph"/>
        <w:numPr>
          <w:ilvl w:val="2"/>
          <w:numId w:val="30"/>
        </w:numPr>
        <w:spacing w:before="0" w:after="0"/>
      </w:pPr>
      <w:r>
        <w:t>Leak cost between minimum of $0.27 and maximum of $1.16MM</w:t>
      </w:r>
    </w:p>
    <w:p w14:paraId="0556D860" w14:textId="77777777" w:rsidR="00584F50" w:rsidRDefault="00584F50" w:rsidP="006E2336">
      <w:pPr>
        <w:pStyle w:val="ListParagraph"/>
        <w:numPr>
          <w:ilvl w:val="2"/>
          <w:numId w:val="30"/>
        </w:numPr>
        <w:spacing w:before="0" w:after="0"/>
      </w:pPr>
      <w:r>
        <w:t>Leak scenario yielded 27.0 intersections with structures, with minimum of $18,600.00 and maximum of $835,868.00 in cost of structures impacted.</w:t>
      </w:r>
    </w:p>
    <w:p w14:paraId="6FB7868E" w14:textId="77777777" w:rsidR="00584F50" w:rsidRDefault="00584F50" w:rsidP="006E2336">
      <w:pPr>
        <w:pStyle w:val="ListParagraph"/>
        <w:numPr>
          <w:ilvl w:val="2"/>
          <w:numId w:val="30"/>
        </w:numPr>
        <w:spacing w:before="0" w:after="0"/>
      </w:pPr>
      <w:r>
        <w:t>Leak product loss costs between minimum of $50,706.96 and maximum of $50,706.96</w:t>
      </w:r>
    </w:p>
    <w:p w14:paraId="6EB1F1D1" w14:textId="77777777" w:rsidR="00584F50" w:rsidRDefault="00584F50" w:rsidP="006E2336">
      <w:pPr>
        <w:pStyle w:val="ListParagraph"/>
        <w:numPr>
          <w:ilvl w:val="2"/>
          <w:numId w:val="30"/>
        </w:numPr>
        <w:spacing w:before="0" w:after="0"/>
      </w:pPr>
      <w:r>
        <w:t>Rupture cost between minimum of $38.04 and maximum of $82.92MM</w:t>
      </w:r>
    </w:p>
    <w:p w14:paraId="3B96BF0F" w14:textId="77777777" w:rsidR="00584F50" w:rsidRDefault="00584F50" w:rsidP="006E2336">
      <w:pPr>
        <w:pStyle w:val="ListParagraph"/>
        <w:numPr>
          <w:ilvl w:val="2"/>
          <w:numId w:val="30"/>
        </w:numPr>
        <w:spacing w:before="0" w:after="0"/>
      </w:pPr>
      <w:r>
        <w:t>Rupture scenario yielded 299.0 intersections with structures, with minimum of $18,600.00 and maximum of $28,897,975.00 in cost of structures impacted</w:t>
      </w:r>
    </w:p>
    <w:p w14:paraId="212C7E17" w14:textId="77777777" w:rsidR="00584F50" w:rsidRDefault="00584F50" w:rsidP="006E2336">
      <w:pPr>
        <w:pStyle w:val="ListParagraph"/>
        <w:numPr>
          <w:ilvl w:val="2"/>
          <w:numId w:val="30"/>
        </w:numPr>
        <w:spacing w:before="0" w:after="0"/>
      </w:pPr>
      <w:r>
        <w:t>Rupture product loss costs between minimum of $37,805,233.24 and maximum of $53,180,860.82</w:t>
      </w:r>
    </w:p>
    <w:p w14:paraId="42EDF173" w14:textId="77777777" w:rsidR="00584F50" w:rsidRDefault="00584F50" w:rsidP="006E2336">
      <w:pPr>
        <w:pStyle w:val="ListParagraph"/>
        <w:numPr>
          <w:ilvl w:val="2"/>
          <w:numId w:val="30"/>
        </w:numPr>
        <w:spacing w:before="0" w:after="0"/>
      </w:pPr>
      <w:r>
        <w:t>Puncture cost between minimum of $1.88 and maximum of $5.49MM</w:t>
      </w:r>
    </w:p>
    <w:p w14:paraId="3D54B25A" w14:textId="77777777" w:rsidR="00584F50" w:rsidRDefault="00584F50" w:rsidP="006E2336">
      <w:pPr>
        <w:pStyle w:val="ListParagraph"/>
        <w:numPr>
          <w:ilvl w:val="2"/>
          <w:numId w:val="30"/>
        </w:numPr>
        <w:spacing w:before="0" w:after="0"/>
      </w:pPr>
      <w:r>
        <w:t>Puncture scenario yielded 167.0 intersections with structures, with minimum of $18,600.00 and maximum of $2,987,148.00 in cost of structures impacted</w:t>
      </w:r>
    </w:p>
    <w:p w14:paraId="754AFDE9" w14:textId="77777777" w:rsidR="00584F50" w:rsidRDefault="00584F50" w:rsidP="006E2336">
      <w:pPr>
        <w:pStyle w:val="ListParagraph"/>
        <w:numPr>
          <w:ilvl w:val="2"/>
          <w:numId w:val="30"/>
        </w:numPr>
        <w:spacing w:before="0" w:after="0"/>
      </w:pPr>
      <w:r>
        <w:t>Product Loss costs between minimum of $1,666,115.49 and maximum of $1,666,115.49"</w:t>
      </w:r>
    </w:p>
    <w:p w14:paraId="58FBBDF7" w14:textId="77777777" w:rsidR="00584F50" w:rsidRDefault="00584F50" w:rsidP="006E2336">
      <w:pPr>
        <w:pStyle w:val="ListParagraph"/>
        <w:numPr>
          <w:ilvl w:val="0"/>
          <w:numId w:val="30"/>
        </w:numPr>
        <w:spacing w:before="0" w:after="0"/>
      </w:pPr>
      <w:r>
        <w:t>"SSPL LOOP CANTUAR JCT TO CANTUAR STN NPS 12</w:t>
      </w:r>
    </w:p>
    <w:p w14:paraId="4CB3A357" w14:textId="77777777" w:rsidR="00584F50" w:rsidRDefault="00584F50" w:rsidP="006E2336">
      <w:pPr>
        <w:pStyle w:val="ListParagraph"/>
        <w:numPr>
          <w:ilvl w:val="1"/>
          <w:numId w:val="30"/>
        </w:numPr>
        <w:spacing w:before="0" w:after="0"/>
      </w:pPr>
      <w:r>
        <w:t>Total Cumulative Length (m):</w:t>
      </w:r>
      <w:r>
        <w:tab/>
        <w:t>10218.41</w:t>
      </w:r>
    </w:p>
    <w:p w14:paraId="228E2F0D" w14:textId="77777777" w:rsidR="00584F50" w:rsidRDefault="00584F50" w:rsidP="006E2336">
      <w:pPr>
        <w:pStyle w:val="ListParagraph"/>
        <w:numPr>
          <w:ilvl w:val="1"/>
          <w:numId w:val="30"/>
        </w:numPr>
        <w:spacing w:before="0" w:after="0"/>
      </w:pPr>
      <w:r>
        <w:t>Likelihood of failure distributed between minimum of 1.051e-03 and maximum of 4.367e-03.</w:t>
      </w:r>
    </w:p>
    <w:p w14:paraId="43AFD585" w14:textId="77777777" w:rsidR="00584F50" w:rsidRDefault="00584F50" w:rsidP="006E2336">
      <w:pPr>
        <w:pStyle w:val="ListParagraph"/>
        <w:numPr>
          <w:ilvl w:val="2"/>
          <w:numId w:val="30"/>
        </w:numPr>
        <w:spacing w:before="0" w:after="0"/>
      </w:pPr>
      <w:r>
        <w:t xml:space="preserve">Land use distributed as </w:t>
      </w:r>
    </w:p>
    <w:p w14:paraId="4B9F3A50" w14:textId="77777777" w:rsidR="00584F50" w:rsidRDefault="00584F50" w:rsidP="006E2336">
      <w:pPr>
        <w:pStyle w:val="ListParagraph"/>
        <w:numPr>
          <w:ilvl w:val="3"/>
          <w:numId w:val="30"/>
        </w:numPr>
        <w:spacing w:before="0" w:after="0"/>
      </w:pPr>
      <w:r>
        <w:t>Agricultural: 9,251.72</w:t>
      </w:r>
    </w:p>
    <w:p w14:paraId="368CF797" w14:textId="77777777" w:rsidR="00584F50" w:rsidRDefault="00584F50" w:rsidP="006E2336">
      <w:pPr>
        <w:pStyle w:val="ListParagraph"/>
        <w:numPr>
          <w:ilvl w:val="3"/>
          <w:numId w:val="30"/>
        </w:numPr>
        <w:spacing w:before="0" w:after="0"/>
      </w:pPr>
      <w:r>
        <w:t>Remote: 966.69</w:t>
      </w:r>
    </w:p>
    <w:p w14:paraId="59031E3E" w14:textId="77777777" w:rsidR="00584F50" w:rsidRDefault="00584F50" w:rsidP="006E2336">
      <w:pPr>
        <w:pStyle w:val="ListParagraph"/>
        <w:numPr>
          <w:ilvl w:val="2"/>
          <w:numId w:val="30"/>
        </w:numPr>
        <w:spacing w:before="0" w:after="0"/>
      </w:pPr>
      <w:r>
        <w:t xml:space="preserve">Depth of cover distributed as </w:t>
      </w:r>
    </w:p>
    <w:p w14:paraId="67AC07D0" w14:textId="77777777" w:rsidR="00584F50" w:rsidRDefault="00584F50" w:rsidP="006E2336">
      <w:pPr>
        <w:pStyle w:val="ListParagraph"/>
        <w:numPr>
          <w:ilvl w:val="3"/>
          <w:numId w:val="30"/>
        </w:numPr>
        <w:spacing w:before="0" w:after="0"/>
      </w:pPr>
      <w:r>
        <w:t>nan</w:t>
      </w:r>
    </w:p>
    <w:p w14:paraId="4DB4A7DB" w14:textId="77777777" w:rsidR="00584F50" w:rsidRDefault="00584F50" w:rsidP="006E2336">
      <w:pPr>
        <w:pStyle w:val="ListParagraph"/>
        <w:numPr>
          <w:ilvl w:val="2"/>
          <w:numId w:val="30"/>
        </w:numPr>
        <w:spacing w:before="0" w:after="0"/>
      </w:pPr>
      <w:r>
        <w:t>Installation date between minimum of 1965-01-01 and maximum of 1965-01-01</w:t>
      </w:r>
    </w:p>
    <w:p w14:paraId="2698489D" w14:textId="77777777" w:rsidR="00584F50" w:rsidRDefault="00584F50" w:rsidP="006E2336">
      <w:pPr>
        <w:pStyle w:val="ListParagraph"/>
        <w:numPr>
          <w:ilvl w:val="2"/>
          <w:numId w:val="30"/>
        </w:numPr>
        <w:spacing w:before="0" w:after="0"/>
      </w:pPr>
      <w:r>
        <w:t>Outside diameter of 12.75 in.</w:t>
      </w:r>
    </w:p>
    <w:p w14:paraId="3B267086" w14:textId="77777777" w:rsidR="00584F50" w:rsidRDefault="00584F50" w:rsidP="006E2336">
      <w:pPr>
        <w:pStyle w:val="ListParagraph"/>
        <w:numPr>
          <w:ilvl w:val="2"/>
          <w:numId w:val="30"/>
        </w:numPr>
        <w:spacing w:before="0" w:after="0"/>
      </w:pPr>
      <w:r>
        <w:t>Grade between minimum of 317.0 and maximum of 317.0 MPa</w:t>
      </w:r>
    </w:p>
    <w:p w14:paraId="4CB79514" w14:textId="77777777" w:rsidR="00584F50" w:rsidRDefault="00584F50" w:rsidP="006E2336">
      <w:pPr>
        <w:pStyle w:val="ListParagraph"/>
        <w:numPr>
          <w:ilvl w:val="2"/>
          <w:numId w:val="30"/>
        </w:numPr>
        <w:spacing w:before="0" w:after="0"/>
      </w:pPr>
      <w:r>
        <w:lastRenderedPageBreak/>
        <w:t>Wall thickness between minimum of 6.35 and maximum of 9.52 mm</w:t>
      </w:r>
    </w:p>
    <w:p w14:paraId="39DEF649" w14:textId="77777777" w:rsidR="00584F50" w:rsidRDefault="00584F50" w:rsidP="006E2336">
      <w:pPr>
        <w:pStyle w:val="ListParagraph"/>
        <w:numPr>
          <w:ilvl w:val="2"/>
          <w:numId w:val="30"/>
        </w:numPr>
        <w:spacing w:before="0" w:after="0"/>
      </w:pPr>
      <w:r>
        <w:t>Toughness between minimum of 17.6 and maximum of 17.6 J</w:t>
      </w:r>
    </w:p>
    <w:p w14:paraId="399B1614" w14:textId="77777777" w:rsidR="00584F50" w:rsidRDefault="00584F50" w:rsidP="006E2336">
      <w:pPr>
        <w:pStyle w:val="ListParagraph"/>
        <w:numPr>
          <w:ilvl w:val="2"/>
          <w:numId w:val="30"/>
        </w:numPr>
        <w:spacing w:before="0" w:after="0"/>
      </w:pPr>
      <w:r>
        <w:t>Probability of failure given a hit between minimum of 4.887e-02 and maximum of 1.049e-01</w:t>
      </w:r>
    </w:p>
    <w:p w14:paraId="0DAAC2A7" w14:textId="77777777" w:rsidR="00584F50" w:rsidRDefault="00584F50" w:rsidP="006E2336">
      <w:pPr>
        <w:pStyle w:val="ListParagraph"/>
        <w:numPr>
          <w:ilvl w:val="2"/>
          <w:numId w:val="30"/>
        </w:numPr>
        <w:spacing w:before="0" w:after="0"/>
      </w:pPr>
      <w:r>
        <w:t>Class area location is/are 1.0.</w:t>
      </w:r>
    </w:p>
    <w:p w14:paraId="6AFA3BC9" w14:textId="77777777" w:rsidR="00584F50" w:rsidRDefault="00584F50" w:rsidP="006E2336">
      <w:pPr>
        <w:pStyle w:val="ListParagraph"/>
        <w:numPr>
          <w:ilvl w:val="1"/>
          <w:numId w:val="30"/>
        </w:numPr>
        <w:spacing w:before="0" w:after="0"/>
      </w:pPr>
      <w:r>
        <w:t>Consequence of failure distributed between minimum of $15.31 and maximum of $16.85MM</w:t>
      </w:r>
    </w:p>
    <w:p w14:paraId="1CD473ED" w14:textId="77777777" w:rsidR="00584F50" w:rsidRDefault="00584F50" w:rsidP="006E2336">
      <w:pPr>
        <w:pStyle w:val="ListParagraph"/>
        <w:numPr>
          <w:ilvl w:val="1"/>
          <w:numId w:val="30"/>
        </w:numPr>
        <w:spacing w:before="0" w:after="0"/>
      </w:pPr>
      <w:r>
        <w:t>Total length driven by Environmental: 10218.41 meters.</w:t>
      </w:r>
    </w:p>
    <w:p w14:paraId="1D6FFFC6" w14:textId="77777777" w:rsidR="00584F50" w:rsidRDefault="00584F50" w:rsidP="006E2336">
      <w:pPr>
        <w:pStyle w:val="ListParagraph"/>
        <w:numPr>
          <w:ilvl w:val="1"/>
          <w:numId w:val="30"/>
        </w:numPr>
        <w:spacing w:before="0" w:after="0"/>
      </w:pPr>
      <w:r>
        <w:t>Environmental Cost distributed between minimum of $14.29 and maximum of $15.84MM:</w:t>
      </w:r>
    </w:p>
    <w:p w14:paraId="6CB41D01" w14:textId="77777777" w:rsidR="00584F50" w:rsidRDefault="00584F50" w:rsidP="006E2336">
      <w:pPr>
        <w:pStyle w:val="ListParagraph"/>
        <w:numPr>
          <w:ilvl w:val="2"/>
          <w:numId w:val="30"/>
        </w:numPr>
        <w:spacing w:before="0" w:after="0"/>
      </w:pPr>
      <w:r>
        <w:t>Leak cost between minimum of $0.18 and maximum of $0.20MM</w:t>
      </w:r>
    </w:p>
    <w:p w14:paraId="54C9938B" w14:textId="77777777" w:rsidR="00584F50" w:rsidRDefault="00584F50" w:rsidP="006E2336">
      <w:pPr>
        <w:pStyle w:val="ListParagraph"/>
        <w:numPr>
          <w:ilvl w:val="2"/>
          <w:numId w:val="30"/>
        </w:numPr>
        <w:spacing w:before="0" w:after="0"/>
      </w:pPr>
      <w:r>
        <w:t>Leak spill volume between a minimum of 1715.23 and maximum of 1927.42 gallons</w:t>
      </w:r>
    </w:p>
    <w:p w14:paraId="542E0FCA" w14:textId="77777777" w:rsidR="00584F50" w:rsidRDefault="00584F50" w:rsidP="006E2336">
      <w:pPr>
        <w:pStyle w:val="ListParagraph"/>
        <w:numPr>
          <w:ilvl w:val="2"/>
          <w:numId w:val="30"/>
        </w:numPr>
        <w:spacing w:before="0" w:after="0"/>
      </w:pPr>
      <w:r>
        <w:t>Rupture cost between minimum of $190.67 and maximum of $214.26MM</w:t>
      </w:r>
    </w:p>
    <w:p w14:paraId="06209F7D" w14:textId="77777777" w:rsidR="00584F50" w:rsidRDefault="00584F50" w:rsidP="006E2336">
      <w:pPr>
        <w:pStyle w:val="ListParagraph"/>
        <w:numPr>
          <w:ilvl w:val="2"/>
          <w:numId w:val="30"/>
        </w:numPr>
        <w:spacing w:before="0" w:after="0"/>
      </w:pPr>
      <w:r>
        <w:t>Rupture spill volume is between a minimum of 1798917.76 and maximum of 2021451.48 gallons</w:t>
      </w:r>
    </w:p>
    <w:p w14:paraId="2C932F7D" w14:textId="77777777" w:rsidR="00584F50" w:rsidRDefault="00584F50" w:rsidP="006E2336">
      <w:pPr>
        <w:pStyle w:val="ListParagraph"/>
        <w:numPr>
          <w:ilvl w:val="2"/>
          <w:numId w:val="30"/>
        </w:numPr>
        <w:spacing w:before="0" w:after="0"/>
      </w:pPr>
      <w:r>
        <w:t>Puncture cost between minimum of $5.97 and maximum of $6.71MM</w:t>
      </w:r>
    </w:p>
    <w:p w14:paraId="2591A747" w14:textId="77777777" w:rsidR="00584F50" w:rsidRDefault="00584F50" w:rsidP="006E2336">
      <w:pPr>
        <w:pStyle w:val="ListParagraph"/>
        <w:numPr>
          <w:ilvl w:val="2"/>
          <w:numId w:val="30"/>
        </w:numPr>
        <w:spacing w:before="0" w:after="0"/>
      </w:pPr>
      <w:r>
        <w:t>Puncture spill volume is between a minimum of 56358.71 and maximum of 63330.52 gallons</w:t>
      </w:r>
    </w:p>
    <w:p w14:paraId="5FCB129A" w14:textId="77777777" w:rsidR="00584F50" w:rsidRDefault="00584F50" w:rsidP="006E2336">
      <w:pPr>
        <w:pStyle w:val="ListParagraph"/>
        <w:numPr>
          <w:ilvl w:val="0"/>
          <w:numId w:val="30"/>
        </w:numPr>
        <w:spacing w:before="0" w:after="0"/>
      </w:pPr>
      <w:r>
        <w:t>"CONDOR FROM 6-11-38-6W5 TO 14-12-38-5W5 NPS4 (TAQA)</w:t>
      </w:r>
    </w:p>
    <w:p w14:paraId="0C95868C" w14:textId="77777777" w:rsidR="00584F50" w:rsidRDefault="00584F50" w:rsidP="006E2336">
      <w:pPr>
        <w:pStyle w:val="ListParagraph"/>
        <w:numPr>
          <w:ilvl w:val="1"/>
          <w:numId w:val="30"/>
        </w:numPr>
        <w:spacing w:before="0" w:after="0"/>
      </w:pPr>
      <w:r>
        <w:t>Total Cumulative Length (m):</w:t>
      </w:r>
      <w:r>
        <w:tab/>
        <w:t>9973.63</w:t>
      </w:r>
    </w:p>
    <w:p w14:paraId="5F577236" w14:textId="77777777" w:rsidR="00584F50" w:rsidRDefault="00584F50" w:rsidP="006E2336">
      <w:pPr>
        <w:pStyle w:val="ListParagraph"/>
        <w:numPr>
          <w:ilvl w:val="1"/>
          <w:numId w:val="30"/>
        </w:numPr>
        <w:spacing w:before="0" w:after="0"/>
      </w:pPr>
      <w:r>
        <w:t>Likelihood of failure distributed between minimum of 2.305e-03 and maximum of 1.290e-02.</w:t>
      </w:r>
    </w:p>
    <w:p w14:paraId="38C57B27" w14:textId="77777777" w:rsidR="00584F50" w:rsidRDefault="00584F50" w:rsidP="006E2336">
      <w:pPr>
        <w:pStyle w:val="ListParagraph"/>
        <w:numPr>
          <w:ilvl w:val="2"/>
          <w:numId w:val="30"/>
        </w:numPr>
        <w:spacing w:before="0" w:after="0"/>
      </w:pPr>
      <w:r>
        <w:t xml:space="preserve">Land use distributed as </w:t>
      </w:r>
    </w:p>
    <w:p w14:paraId="0B125279" w14:textId="77777777" w:rsidR="00584F50" w:rsidRDefault="00584F50" w:rsidP="006E2336">
      <w:pPr>
        <w:pStyle w:val="ListParagraph"/>
        <w:numPr>
          <w:ilvl w:val="3"/>
          <w:numId w:val="30"/>
        </w:numPr>
        <w:spacing w:before="0" w:after="0"/>
      </w:pPr>
      <w:r>
        <w:t>Agricultural: 9,912.09</w:t>
      </w:r>
    </w:p>
    <w:p w14:paraId="58F2B47D" w14:textId="77777777" w:rsidR="00584F50" w:rsidRDefault="00584F50" w:rsidP="006E2336">
      <w:pPr>
        <w:pStyle w:val="ListParagraph"/>
        <w:numPr>
          <w:ilvl w:val="3"/>
          <w:numId w:val="30"/>
        </w:numPr>
        <w:spacing w:before="0" w:after="0"/>
      </w:pPr>
      <w:r>
        <w:t>Water Course: 61.54</w:t>
      </w:r>
    </w:p>
    <w:p w14:paraId="7202F2A7" w14:textId="77777777" w:rsidR="00584F50" w:rsidRDefault="00584F50" w:rsidP="006E2336">
      <w:pPr>
        <w:pStyle w:val="ListParagraph"/>
        <w:numPr>
          <w:ilvl w:val="2"/>
          <w:numId w:val="30"/>
        </w:numPr>
        <w:spacing w:before="0" w:after="0"/>
      </w:pPr>
      <w:r>
        <w:t xml:space="preserve">Depth of cover distributed as </w:t>
      </w:r>
    </w:p>
    <w:p w14:paraId="7623E94D" w14:textId="77777777" w:rsidR="00584F50" w:rsidRDefault="00584F50" w:rsidP="006E2336">
      <w:pPr>
        <w:pStyle w:val="ListParagraph"/>
        <w:numPr>
          <w:ilvl w:val="3"/>
          <w:numId w:val="30"/>
        </w:numPr>
        <w:spacing w:before="0" w:after="0"/>
      </w:pPr>
      <w:r>
        <w:t>nan</w:t>
      </w:r>
    </w:p>
    <w:p w14:paraId="5ABA19E5" w14:textId="77777777" w:rsidR="00584F50" w:rsidRDefault="00584F50" w:rsidP="006E2336">
      <w:pPr>
        <w:pStyle w:val="ListParagraph"/>
        <w:numPr>
          <w:ilvl w:val="2"/>
          <w:numId w:val="30"/>
        </w:numPr>
        <w:spacing w:before="0" w:after="0"/>
      </w:pPr>
      <w:r>
        <w:t>Installation date between minimum of 2002-02-25 and maximum of 2002-02-25</w:t>
      </w:r>
    </w:p>
    <w:p w14:paraId="308047D3" w14:textId="77777777" w:rsidR="00584F50" w:rsidRDefault="00584F50" w:rsidP="006E2336">
      <w:pPr>
        <w:pStyle w:val="ListParagraph"/>
        <w:numPr>
          <w:ilvl w:val="2"/>
          <w:numId w:val="30"/>
        </w:numPr>
        <w:spacing w:before="0" w:after="0"/>
      </w:pPr>
      <w:r>
        <w:t>Outside diameter of 4.5 in.</w:t>
      </w:r>
    </w:p>
    <w:p w14:paraId="44503721" w14:textId="77777777" w:rsidR="00584F50" w:rsidRDefault="00584F50" w:rsidP="006E2336">
      <w:pPr>
        <w:pStyle w:val="ListParagraph"/>
        <w:numPr>
          <w:ilvl w:val="2"/>
          <w:numId w:val="30"/>
        </w:numPr>
        <w:spacing w:before="0" w:after="0"/>
      </w:pPr>
      <w:r>
        <w:t>Grade between minimum of 359.0 and maximum of 359.0 MPa</w:t>
      </w:r>
    </w:p>
    <w:p w14:paraId="545FBFC8" w14:textId="77777777" w:rsidR="00584F50" w:rsidRDefault="00584F50" w:rsidP="006E2336">
      <w:pPr>
        <w:pStyle w:val="ListParagraph"/>
        <w:numPr>
          <w:ilvl w:val="2"/>
          <w:numId w:val="30"/>
        </w:numPr>
        <w:spacing w:before="0" w:after="0"/>
      </w:pPr>
      <w:r>
        <w:t>Wall thickness between minimum of 3.18 and maximum of 3.96 mm</w:t>
      </w:r>
    </w:p>
    <w:p w14:paraId="784D50D7" w14:textId="77777777" w:rsidR="00584F50" w:rsidRDefault="00584F50" w:rsidP="006E2336">
      <w:pPr>
        <w:pStyle w:val="ListParagraph"/>
        <w:numPr>
          <w:ilvl w:val="2"/>
          <w:numId w:val="30"/>
        </w:numPr>
        <w:spacing w:before="0" w:after="0"/>
      </w:pPr>
      <w:r>
        <w:t>Toughness between minimum of nan and maximum of nan J</w:t>
      </w:r>
    </w:p>
    <w:p w14:paraId="49234B9B" w14:textId="77777777" w:rsidR="00584F50" w:rsidRDefault="00584F50" w:rsidP="006E2336">
      <w:pPr>
        <w:pStyle w:val="ListParagraph"/>
        <w:numPr>
          <w:ilvl w:val="2"/>
          <w:numId w:val="30"/>
        </w:numPr>
        <w:spacing w:before="0" w:after="0"/>
      </w:pPr>
      <w:r>
        <w:t>Probability of failure given a hit between minimum of 2.301e-01 and maximum of 3.098e-01</w:t>
      </w:r>
    </w:p>
    <w:p w14:paraId="6A184AC1" w14:textId="77777777" w:rsidR="00584F50" w:rsidRDefault="00584F50" w:rsidP="006E2336">
      <w:pPr>
        <w:pStyle w:val="ListParagraph"/>
        <w:numPr>
          <w:ilvl w:val="2"/>
          <w:numId w:val="30"/>
        </w:numPr>
        <w:spacing w:before="0" w:after="0"/>
      </w:pPr>
      <w:r>
        <w:t>Class area location is/are 1.0.</w:t>
      </w:r>
    </w:p>
    <w:p w14:paraId="40F8B8F6" w14:textId="77777777" w:rsidR="00584F50" w:rsidRDefault="00584F50" w:rsidP="006E2336">
      <w:pPr>
        <w:pStyle w:val="ListParagraph"/>
        <w:numPr>
          <w:ilvl w:val="1"/>
          <w:numId w:val="30"/>
        </w:numPr>
        <w:spacing w:before="0" w:after="0"/>
      </w:pPr>
      <w:r>
        <w:t>Consequence of failure distributed between minimum of $7.52 and maximum of $14.16MM</w:t>
      </w:r>
    </w:p>
    <w:p w14:paraId="20DC8FF5" w14:textId="77777777" w:rsidR="00584F50" w:rsidRDefault="00584F50" w:rsidP="006E2336">
      <w:pPr>
        <w:pStyle w:val="ListParagraph"/>
        <w:numPr>
          <w:ilvl w:val="1"/>
          <w:numId w:val="30"/>
        </w:numPr>
        <w:spacing w:before="0" w:after="0"/>
      </w:pPr>
      <w:r>
        <w:t>Total length driven by Environmental: 9973.63 meters.</w:t>
      </w:r>
    </w:p>
    <w:p w14:paraId="488B74A2" w14:textId="77777777" w:rsidR="00584F50" w:rsidRDefault="00584F50" w:rsidP="006E2336">
      <w:pPr>
        <w:pStyle w:val="ListParagraph"/>
        <w:numPr>
          <w:ilvl w:val="1"/>
          <w:numId w:val="30"/>
        </w:numPr>
        <w:spacing w:before="0" w:after="0"/>
      </w:pPr>
      <w:r>
        <w:t>Environmental Cost distributed between minimum of $7.23 and maximum of $13.86MM:</w:t>
      </w:r>
    </w:p>
    <w:p w14:paraId="29064165" w14:textId="77777777" w:rsidR="00584F50" w:rsidRDefault="00584F50" w:rsidP="006E2336">
      <w:pPr>
        <w:pStyle w:val="ListParagraph"/>
        <w:numPr>
          <w:ilvl w:val="2"/>
          <w:numId w:val="30"/>
        </w:numPr>
        <w:spacing w:before="0" w:after="0"/>
      </w:pPr>
      <w:r>
        <w:t>Leak cost between minimum of $0.20 and maximum of $0.38MM</w:t>
      </w:r>
    </w:p>
    <w:p w14:paraId="700791A9" w14:textId="77777777" w:rsidR="00584F50" w:rsidRDefault="00584F50" w:rsidP="006E2336">
      <w:pPr>
        <w:pStyle w:val="ListParagraph"/>
        <w:numPr>
          <w:ilvl w:val="2"/>
          <w:numId w:val="30"/>
        </w:numPr>
        <w:spacing w:before="0" w:after="0"/>
      </w:pPr>
      <w:r>
        <w:t>Leak spill volume between a minimum of 1854.19 and maximum of 2121.7 gallons</w:t>
      </w:r>
    </w:p>
    <w:p w14:paraId="6D6BF5A8" w14:textId="77777777" w:rsidR="00584F50" w:rsidRDefault="00584F50" w:rsidP="006E2336">
      <w:pPr>
        <w:pStyle w:val="ListParagraph"/>
        <w:numPr>
          <w:ilvl w:val="2"/>
          <w:numId w:val="30"/>
        </w:numPr>
        <w:spacing w:before="0" w:after="0"/>
      </w:pPr>
      <w:r>
        <w:t>Rupture cost between minimum of $25.68 and maximum of $49.32MM</w:t>
      </w:r>
    </w:p>
    <w:p w14:paraId="61BC1235" w14:textId="77777777" w:rsidR="00584F50" w:rsidRDefault="00584F50" w:rsidP="006E2336">
      <w:pPr>
        <w:pStyle w:val="ListParagraph"/>
        <w:numPr>
          <w:ilvl w:val="2"/>
          <w:numId w:val="30"/>
        </w:numPr>
        <w:spacing w:before="0" w:after="0"/>
      </w:pPr>
      <w:r>
        <w:t>Rupture spill volume is between a minimum of 242240.55 and maximum of 277188.74 gallons</w:t>
      </w:r>
    </w:p>
    <w:p w14:paraId="071375EA" w14:textId="77777777" w:rsidR="00584F50" w:rsidRDefault="00584F50" w:rsidP="006E2336">
      <w:pPr>
        <w:pStyle w:val="ListParagraph"/>
        <w:numPr>
          <w:ilvl w:val="2"/>
          <w:numId w:val="30"/>
        </w:numPr>
        <w:spacing w:before="0" w:after="0"/>
      </w:pPr>
      <w:r>
        <w:t>Puncture cost between minimum of $6.46 and maximum of $12.40MM</w:t>
      </w:r>
    </w:p>
    <w:p w14:paraId="109F52C0" w14:textId="77777777" w:rsidR="00584F50" w:rsidRDefault="00584F50" w:rsidP="006E2336">
      <w:pPr>
        <w:pStyle w:val="ListParagraph"/>
        <w:numPr>
          <w:ilvl w:val="2"/>
          <w:numId w:val="30"/>
        </w:numPr>
        <w:spacing w:before="0" w:after="0"/>
      </w:pPr>
      <w:r>
        <w:t>Puncture spill volume is between a minimum of 60924.49 and maximum of 69714.11 gallons</w:t>
      </w:r>
    </w:p>
    <w:p w14:paraId="4B3640D4" w14:textId="77777777" w:rsidR="00584F50" w:rsidRDefault="00584F50" w:rsidP="006E2336">
      <w:pPr>
        <w:pStyle w:val="ListParagraph"/>
        <w:numPr>
          <w:ilvl w:val="0"/>
          <w:numId w:val="30"/>
        </w:numPr>
        <w:spacing w:before="0" w:after="0"/>
      </w:pPr>
      <w:r>
        <w:t>"KALKASKA MARYSVILLE TO SARNIA NPS 8</w:t>
      </w:r>
    </w:p>
    <w:p w14:paraId="7B61DDE1" w14:textId="77777777" w:rsidR="00584F50" w:rsidRDefault="00584F50" w:rsidP="006E2336">
      <w:pPr>
        <w:pStyle w:val="ListParagraph"/>
        <w:numPr>
          <w:ilvl w:val="1"/>
          <w:numId w:val="30"/>
        </w:numPr>
        <w:spacing w:before="0" w:after="0"/>
      </w:pPr>
      <w:r>
        <w:t>Total Cumulative Length (m):</w:t>
      </w:r>
      <w:r>
        <w:tab/>
        <w:t>9476.04</w:t>
      </w:r>
    </w:p>
    <w:p w14:paraId="7489EAE9" w14:textId="77777777" w:rsidR="00584F50" w:rsidRDefault="00584F50" w:rsidP="006E2336">
      <w:pPr>
        <w:pStyle w:val="ListParagraph"/>
        <w:numPr>
          <w:ilvl w:val="1"/>
          <w:numId w:val="30"/>
        </w:numPr>
        <w:spacing w:before="0" w:after="0"/>
      </w:pPr>
      <w:r>
        <w:t>Likelihood of failure distributed between minimum of 1.006e-03 and maximum of 4.214e-03.</w:t>
      </w:r>
    </w:p>
    <w:p w14:paraId="6A05D551" w14:textId="77777777" w:rsidR="00584F50" w:rsidRDefault="00584F50" w:rsidP="006E2336">
      <w:pPr>
        <w:pStyle w:val="ListParagraph"/>
        <w:numPr>
          <w:ilvl w:val="2"/>
          <w:numId w:val="30"/>
        </w:numPr>
        <w:spacing w:before="0" w:after="0"/>
      </w:pPr>
      <w:r>
        <w:lastRenderedPageBreak/>
        <w:t xml:space="preserve">Land use distributed as </w:t>
      </w:r>
    </w:p>
    <w:p w14:paraId="7CD57B2F" w14:textId="77777777" w:rsidR="00584F50" w:rsidRDefault="00584F50" w:rsidP="006E2336">
      <w:pPr>
        <w:pStyle w:val="ListParagraph"/>
        <w:numPr>
          <w:ilvl w:val="3"/>
          <w:numId w:val="30"/>
        </w:numPr>
        <w:spacing w:before="0" w:after="0"/>
      </w:pPr>
      <w:r>
        <w:t>Agricultural: 6,085.11</w:t>
      </w:r>
    </w:p>
    <w:p w14:paraId="24E3B675" w14:textId="77777777" w:rsidR="00584F50" w:rsidRDefault="00584F50" w:rsidP="006E2336">
      <w:pPr>
        <w:pStyle w:val="ListParagraph"/>
        <w:numPr>
          <w:ilvl w:val="3"/>
          <w:numId w:val="30"/>
        </w:numPr>
        <w:spacing w:before="0" w:after="0"/>
      </w:pPr>
      <w:r>
        <w:t>Forested: 3,297.38</w:t>
      </w:r>
    </w:p>
    <w:p w14:paraId="4EDB6E0F" w14:textId="77777777" w:rsidR="00584F50" w:rsidRDefault="00584F50" w:rsidP="006E2336">
      <w:pPr>
        <w:pStyle w:val="ListParagraph"/>
        <w:numPr>
          <w:ilvl w:val="3"/>
          <w:numId w:val="30"/>
        </w:numPr>
        <w:spacing w:before="0" w:after="0"/>
      </w:pPr>
      <w:r>
        <w:t>Remote: 7.36</w:t>
      </w:r>
    </w:p>
    <w:p w14:paraId="531A2132" w14:textId="77777777" w:rsidR="00584F50" w:rsidRDefault="00584F50" w:rsidP="006E2336">
      <w:pPr>
        <w:pStyle w:val="ListParagraph"/>
        <w:numPr>
          <w:ilvl w:val="3"/>
          <w:numId w:val="30"/>
        </w:numPr>
        <w:spacing w:before="0" w:after="0"/>
      </w:pPr>
      <w:r>
        <w:t>Water Course: 16.23</w:t>
      </w:r>
    </w:p>
    <w:p w14:paraId="2C785CA6" w14:textId="77777777" w:rsidR="00584F50" w:rsidRDefault="00584F50" w:rsidP="006E2336">
      <w:pPr>
        <w:pStyle w:val="ListParagraph"/>
        <w:numPr>
          <w:ilvl w:val="3"/>
          <w:numId w:val="30"/>
        </w:numPr>
        <w:spacing w:before="0" w:after="0"/>
      </w:pPr>
      <w:r>
        <w:t>Wetlands: 69.96</w:t>
      </w:r>
    </w:p>
    <w:p w14:paraId="20870BD9" w14:textId="77777777" w:rsidR="00584F50" w:rsidRDefault="00584F50" w:rsidP="006E2336">
      <w:pPr>
        <w:pStyle w:val="ListParagraph"/>
        <w:numPr>
          <w:ilvl w:val="2"/>
          <w:numId w:val="30"/>
        </w:numPr>
        <w:spacing w:before="0" w:after="0"/>
      </w:pPr>
      <w:r>
        <w:t xml:space="preserve">Depth of cover distributed as </w:t>
      </w:r>
    </w:p>
    <w:p w14:paraId="77DE3881" w14:textId="77777777" w:rsidR="00584F50" w:rsidRDefault="00584F50" w:rsidP="006E2336">
      <w:pPr>
        <w:pStyle w:val="ListParagraph"/>
        <w:numPr>
          <w:ilvl w:val="3"/>
          <w:numId w:val="30"/>
        </w:numPr>
        <w:spacing w:before="0" w:after="0"/>
      </w:pPr>
      <w:r>
        <w:t>nan</w:t>
      </w:r>
    </w:p>
    <w:p w14:paraId="232AA14E" w14:textId="77777777" w:rsidR="00584F50" w:rsidRDefault="00584F50" w:rsidP="006E2336">
      <w:pPr>
        <w:pStyle w:val="ListParagraph"/>
        <w:numPr>
          <w:ilvl w:val="2"/>
          <w:numId w:val="30"/>
        </w:numPr>
        <w:spacing w:before="0" w:after="0"/>
      </w:pPr>
      <w:r>
        <w:t>Installation date between minimum of 1974-01-01 and maximum of 1974-01-01</w:t>
      </w:r>
    </w:p>
    <w:p w14:paraId="357AEB4D" w14:textId="77777777" w:rsidR="00584F50" w:rsidRDefault="00584F50" w:rsidP="006E2336">
      <w:pPr>
        <w:pStyle w:val="ListParagraph"/>
        <w:numPr>
          <w:ilvl w:val="2"/>
          <w:numId w:val="30"/>
        </w:numPr>
        <w:spacing w:before="0" w:after="0"/>
      </w:pPr>
      <w:r>
        <w:t>Outside diameter of 8.625 in.</w:t>
      </w:r>
    </w:p>
    <w:p w14:paraId="47A1CB21" w14:textId="77777777" w:rsidR="00584F50" w:rsidRDefault="00584F50" w:rsidP="006E2336">
      <w:pPr>
        <w:pStyle w:val="ListParagraph"/>
        <w:numPr>
          <w:ilvl w:val="2"/>
          <w:numId w:val="30"/>
        </w:numPr>
        <w:spacing w:before="0" w:after="0"/>
      </w:pPr>
      <w:r>
        <w:t>Grade between minimum of 359.0 and maximum of 359.0 MPa</w:t>
      </w:r>
    </w:p>
    <w:p w14:paraId="24FA88E2" w14:textId="77777777" w:rsidR="00584F50" w:rsidRDefault="00584F50" w:rsidP="006E2336">
      <w:pPr>
        <w:pStyle w:val="ListParagraph"/>
        <w:numPr>
          <w:ilvl w:val="2"/>
          <w:numId w:val="30"/>
        </w:numPr>
        <w:spacing w:before="0" w:after="0"/>
      </w:pPr>
      <w:r>
        <w:t>Wall thickness between minimum of 6.35 and maximum of 12.7 mm</w:t>
      </w:r>
    </w:p>
    <w:p w14:paraId="3A61FC0D" w14:textId="77777777" w:rsidR="00584F50" w:rsidRDefault="00584F50" w:rsidP="006E2336">
      <w:pPr>
        <w:pStyle w:val="ListParagraph"/>
        <w:numPr>
          <w:ilvl w:val="2"/>
          <w:numId w:val="30"/>
        </w:numPr>
        <w:spacing w:before="0" w:after="0"/>
      </w:pPr>
      <w:r>
        <w:t>Toughness between minimum of 20.0 and maximum of 20.0 J</w:t>
      </w:r>
    </w:p>
    <w:p w14:paraId="5C0F502B" w14:textId="77777777" w:rsidR="00584F50" w:rsidRDefault="00584F50" w:rsidP="006E2336">
      <w:pPr>
        <w:pStyle w:val="ListParagraph"/>
        <w:numPr>
          <w:ilvl w:val="2"/>
          <w:numId w:val="30"/>
        </w:numPr>
        <w:spacing w:before="0" w:after="0"/>
      </w:pPr>
      <w:r>
        <w:t>Probability of failure given a hit between minimum of 2.763e-02 and maximum of 1.012e-01</w:t>
      </w:r>
    </w:p>
    <w:p w14:paraId="52836C78" w14:textId="77777777" w:rsidR="00584F50" w:rsidRDefault="00584F50" w:rsidP="006E2336">
      <w:pPr>
        <w:pStyle w:val="ListParagraph"/>
        <w:numPr>
          <w:ilvl w:val="2"/>
          <w:numId w:val="30"/>
        </w:numPr>
        <w:spacing w:before="0" w:after="0"/>
      </w:pPr>
      <w:r>
        <w:t>Class area location is/are 1.0, 2.0, 3.0.</w:t>
      </w:r>
    </w:p>
    <w:p w14:paraId="16E5122F" w14:textId="77777777" w:rsidR="00584F50" w:rsidRDefault="00584F50" w:rsidP="006E2336">
      <w:pPr>
        <w:pStyle w:val="ListParagraph"/>
        <w:numPr>
          <w:ilvl w:val="1"/>
          <w:numId w:val="30"/>
        </w:numPr>
        <w:spacing w:before="0" w:after="0"/>
      </w:pPr>
      <w:r>
        <w:t>Consequence of failure distributed between minimum of $17.20 and maximum of $344.45MM</w:t>
      </w:r>
    </w:p>
    <w:p w14:paraId="6CF75FB3" w14:textId="77777777" w:rsidR="00584F50" w:rsidRDefault="00584F50" w:rsidP="006E2336">
      <w:pPr>
        <w:pStyle w:val="ListParagraph"/>
        <w:numPr>
          <w:ilvl w:val="1"/>
          <w:numId w:val="30"/>
        </w:numPr>
        <w:spacing w:before="0" w:after="0"/>
      </w:pPr>
      <w:r>
        <w:t>Total length driven by Safety: 1596.39 meters.</w:t>
      </w:r>
    </w:p>
    <w:p w14:paraId="691F52EE" w14:textId="77777777" w:rsidR="00584F50" w:rsidRDefault="00584F50" w:rsidP="006E2336">
      <w:pPr>
        <w:pStyle w:val="ListParagraph"/>
        <w:numPr>
          <w:ilvl w:val="1"/>
          <w:numId w:val="30"/>
        </w:numPr>
        <w:spacing w:before="0" w:after="0"/>
      </w:pPr>
      <w:r>
        <w:t>Safety Cost distributed between minimum of $0.00 and maximum of $324.73MM:</w:t>
      </w:r>
    </w:p>
    <w:p w14:paraId="71BD6CDE" w14:textId="77777777" w:rsidR="00584F50" w:rsidRDefault="00584F50" w:rsidP="006E2336">
      <w:pPr>
        <w:pStyle w:val="ListParagraph"/>
        <w:numPr>
          <w:ilvl w:val="2"/>
          <w:numId w:val="30"/>
        </w:numPr>
        <w:spacing w:before="0" w:after="0"/>
      </w:pPr>
      <w:r>
        <w:t>Leak cost between minimum of $0.00 and maximum of $115.20MM</w:t>
      </w:r>
    </w:p>
    <w:p w14:paraId="0B067CE2" w14:textId="77777777" w:rsidR="00584F50" w:rsidRDefault="00584F50" w:rsidP="006E2336">
      <w:pPr>
        <w:pStyle w:val="ListParagraph"/>
        <w:numPr>
          <w:ilvl w:val="2"/>
          <w:numId w:val="30"/>
        </w:numPr>
        <w:spacing w:before="0" w:after="0"/>
      </w:pPr>
      <w:r>
        <w:t>Leak scenario yielded 10.0 intersections with structures, with minimum of 1.26 and maximum of 12.0 of population impacted.</w:t>
      </w:r>
    </w:p>
    <w:p w14:paraId="12F1A3E0" w14:textId="77777777" w:rsidR="00584F50" w:rsidRDefault="00584F50" w:rsidP="006E2336">
      <w:pPr>
        <w:pStyle w:val="ListParagraph"/>
        <w:numPr>
          <w:ilvl w:val="2"/>
          <w:numId w:val="30"/>
        </w:numPr>
        <w:spacing w:before="0" w:after="0"/>
      </w:pPr>
      <w:r>
        <w:t>Leak hazard radius distributed between minimum of 11.99 and maximum of 11.99 meters.</w:t>
      </w:r>
    </w:p>
    <w:p w14:paraId="5B287D93" w14:textId="77777777" w:rsidR="00584F50" w:rsidRDefault="00584F50" w:rsidP="006E2336">
      <w:pPr>
        <w:pStyle w:val="ListParagraph"/>
        <w:numPr>
          <w:ilvl w:val="2"/>
          <w:numId w:val="30"/>
        </w:numPr>
        <w:spacing w:before="0" w:after="0"/>
      </w:pPr>
      <w:r>
        <w:t>Rupture cost between minimum of $0.00 and maximum of $1,484.06MM</w:t>
      </w:r>
    </w:p>
    <w:p w14:paraId="3B6648E5" w14:textId="77777777" w:rsidR="00584F50" w:rsidRDefault="00584F50" w:rsidP="006E2336">
      <w:pPr>
        <w:pStyle w:val="ListParagraph"/>
        <w:numPr>
          <w:ilvl w:val="2"/>
          <w:numId w:val="30"/>
        </w:numPr>
        <w:spacing w:before="0" w:after="0"/>
      </w:pPr>
      <w:r>
        <w:t>Rupture scenario yielded 40.0 intersections with structures, with minimum of 1.26 and maximum of 154.59 of population impacted</w:t>
      </w:r>
    </w:p>
    <w:p w14:paraId="5E074086" w14:textId="77777777" w:rsidR="00584F50" w:rsidRDefault="00584F50" w:rsidP="006E2336">
      <w:pPr>
        <w:pStyle w:val="ListParagraph"/>
        <w:numPr>
          <w:ilvl w:val="2"/>
          <w:numId w:val="30"/>
        </w:numPr>
        <w:spacing w:before="0" w:after="0"/>
      </w:pPr>
      <w:r>
        <w:t>Rupture hazard radius distributed between minimum of 154.44 and maximum of 154.44 meters.</w:t>
      </w:r>
    </w:p>
    <w:p w14:paraId="57432B85" w14:textId="77777777" w:rsidR="00584F50" w:rsidRDefault="00584F50" w:rsidP="006E2336">
      <w:pPr>
        <w:pStyle w:val="ListParagraph"/>
        <w:numPr>
          <w:ilvl w:val="2"/>
          <w:numId w:val="30"/>
        </w:numPr>
        <w:spacing w:before="0" w:after="0"/>
      </w:pPr>
      <w:r>
        <w:t>Puncture cost between minimum of $0.00 and maximum of $274.18MM</w:t>
      </w:r>
    </w:p>
    <w:p w14:paraId="46E97B29" w14:textId="77777777" w:rsidR="00584F50" w:rsidRDefault="00584F50" w:rsidP="006E2336">
      <w:pPr>
        <w:pStyle w:val="ListParagraph"/>
        <w:numPr>
          <w:ilvl w:val="2"/>
          <w:numId w:val="30"/>
        </w:numPr>
        <w:spacing w:before="0" w:after="0"/>
      </w:pPr>
      <w:r>
        <w:t>Puncture scenario yielded 52.0 intersections with structures, with minimum of 1.26 and maximum of 28.56 of population impacted</w:t>
      </w:r>
    </w:p>
    <w:p w14:paraId="0626B8AD" w14:textId="77777777" w:rsidR="00584F50" w:rsidRDefault="00584F50" w:rsidP="006E2336">
      <w:pPr>
        <w:pStyle w:val="ListParagraph"/>
        <w:numPr>
          <w:ilvl w:val="2"/>
          <w:numId w:val="30"/>
        </w:numPr>
        <w:spacing w:before="0" w:after="0"/>
      </w:pPr>
      <w:r>
        <w:t>Puncture hazard radius distributed between minimum of 56.5 and maximum of 56.5 meters.</w:t>
      </w:r>
    </w:p>
    <w:p w14:paraId="16878417" w14:textId="77777777" w:rsidR="00584F50" w:rsidRDefault="00584F50" w:rsidP="006E2336">
      <w:pPr>
        <w:pStyle w:val="ListParagraph"/>
        <w:numPr>
          <w:ilvl w:val="2"/>
          <w:numId w:val="30"/>
        </w:numPr>
        <w:spacing w:before="0" w:after="0"/>
      </w:pPr>
      <w:r>
        <w:t>Product type is Liquid petroleum gas (LPG).</w:t>
      </w:r>
    </w:p>
    <w:p w14:paraId="67E32585" w14:textId="77777777" w:rsidR="00584F50" w:rsidRDefault="00584F50" w:rsidP="006E2336">
      <w:pPr>
        <w:pStyle w:val="ListParagraph"/>
        <w:numPr>
          <w:ilvl w:val="2"/>
          <w:numId w:val="30"/>
        </w:numPr>
        <w:spacing w:before="0" w:after="0"/>
      </w:pPr>
      <w:r>
        <w:t>Class area location is/are 1.0, 2.0, 3.0.</w:t>
      </w:r>
    </w:p>
    <w:p w14:paraId="10233DE1" w14:textId="77777777" w:rsidR="00584F50" w:rsidRDefault="00584F50" w:rsidP="006E2336">
      <w:pPr>
        <w:pStyle w:val="ListParagraph"/>
        <w:numPr>
          <w:ilvl w:val="1"/>
          <w:numId w:val="30"/>
        </w:numPr>
        <w:spacing w:before="0" w:after="0"/>
      </w:pPr>
      <w:r>
        <w:t>Total length driven by Economic Loss: 7879.65 meters.</w:t>
      </w:r>
    </w:p>
    <w:p w14:paraId="33099D0F" w14:textId="77777777" w:rsidR="00584F50" w:rsidRDefault="00584F50" w:rsidP="006E2336">
      <w:pPr>
        <w:pStyle w:val="ListParagraph"/>
        <w:numPr>
          <w:ilvl w:val="1"/>
          <w:numId w:val="30"/>
        </w:numPr>
        <w:spacing w:before="0" w:after="0"/>
      </w:pPr>
      <w:r>
        <w:t>Economic Loss Cost distributed between minimum of $17.20 and maximum of $20.17MM:</w:t>
      </w:r>
    </w:p>
    <w:p w14:paraId="12DB0465" w14:textId="77777777" w:rsidR="00584F50" w:rsidRDefault="00584F50" w:rsidP="006E2336">
      <w:pPr>
        <w:pStyle w:val="ListParagraph"/>
        <w:numPr>
          <w:ilvl w:val="2"/>
          <w:numId w:val="30"/>
        </w:numPr>
        <w:spacing w:before="0" w:after="0"/>
      </w:pPr>
      <w:r>
        <w:t>Repair costs between minimum of $14,500.00 and maximum of $50,000.00.</w:t>
      </w:r>
    </w:p>
    <w:p w14:paraId="77445627" w14:textId="77777777" w:rsidR="00584F50" w:rsidRDefault="00584F50" w:rsidP="006E2336">
      <w:pPr>
        <w:pStyle w:val="ListParagraph"/>
        <w:numPr>
          <w:ilvl w:val="2"/>
          <w:numId w:val="30"/>
        </w:numPr>
        <w:spacing w:before="0" w:after="0"/>
      </w:pPr>
      <w:r>
        <w:t>Outage losses between minimum of $200,000.00 and maximum of $200,000.00.</w:t>
      </w:r>
    </w:p>
    <w:p w14:paraId="13AA109B" w14:textId="77777777" w:rsidR="00584F50" w:rsidRDefault="00584F50" w:rsidP="006E2336">
      <w:pPr>
        <w:pStyle w:val="ListParagraph"/>
        <w:numPr>
          <w:ilvl w:val="2"/>
          <w:numId w:val="30"/>
        </w:numPr>
        <w:spacing w:before="0" w:after="0"/>
      </w:pPr>
      <w:r>
        <w:t>Product type is Liquid petroleum gas (LPG).</w:t>
      </w:r>
    </w:p>
    <w:p w14:paraId="7E4BB64A" w14:textId="77777777" w:rsidR="00584F50" w:rsidRDefault="00584F50" w:rsidP="006E2336">
      <w:pPr>
        <w:pStyle w:val="ListParagraph"/>
        <w:numPr>
          <w:ilvl w:val="2"/>
          <w:numId w:val="30"/>
        </w:numPr>
        <w:spacing w:before="0" w:after="0"/>
      </w:pPr>
      <w:r>
        <w:t>Leak cost between minimum of $0.54 and maximum of $1.10MM</w:t>
      </w:r>
    </w:p>
    <w:p w14:paraId="399D26A0" w14:textId="77777777" w:rsidR="00584F50" w:rsidRDefault="00584F50" w:rsidP="006E2336">
      <w:pPr>
        <w:pStyle w:val="ListParagraph"/>
        <w:numPr>
          <w:ilvl w:val="2"/>
          <w:numId w:val="30"/>
        </w:numPr>
        <w:spacing w:before="0" w:after="0"/>
      </w:pPr>
      <w:r>
        <w:t>Leak scenario yielded 10.0 intersections with structures, with minimum of $268,825.00 and maximum of $566,000.00 in cost of structures impacted.</w:t>
      </w:r>
    </w:p>
    <w:p w14:paraId="5CDF97C6" w14:textId="77777777" w:rsidR="00584F50" w:rsidRDefault="00584F50" w:rsidP="006E2336">
      <w:pPr>
        <w:pStyle w:val="ListParagraph"/>
        <w:numPr>
          <w:ilvl w:val="2"/>
          <w:numId w:val="30"/>
        </w:numPr>
        <w:spacing w:before="0" w:after="0"/>
      </w:pPr>
      <w:r>
        <w:t>Leak product loss costs between minimum of $321,595.28 and maximum of $321,595.28</w:t>
      </w:r>
    </w:p>
    <w:p w14:paraId="08CE63FF" w14:textId="77777777" w:rsidR="00584F50" w:rsidRDefault="00584F50" w:rsidP="006E2336">
      <w:pPr>
        <w:pStyle w:val="ListParagraph"/>
        <w:numPr>
          <w:ilvl w:val="2"/>
          <w:numId w:val="30"/>
        </w:numPr>
        <w:spacing w:before="0" w:after="0"/>
      </w:pPr>
      <w:r>
        <w:t>Rupture cost between minimum of $154.56 and maximum of $170.77MM</w:t>
      </w:r>
    </w:p>
    <w:p w14:paraId="70DED1AD" w14:textId="77777777" w:rsidR="00584F50" w:rsidRDefault="00584F50" w:rsidP="006E2336">
      <w:pPr>
        <w:pStyle w:val="ListParagraph"/>
        <w:numPr>
          <w:ilvl w:val="2"/>
          <w:numId w:val="30"/>
        </w:numPr>
        <w:spacing w:before="0" w:after="0"/>
      </w:pPr>
      <w:r>
        <w:lastRenderedPageBreak/>
        <w:t>Rupture scenario yielded 40.0 intersections with structures, with minimum of $268,825.00 and maximum of $16,205,152.00 in cost of structures impacted</w:t>
      </w:r>
    </w:p>
    <w:p w14:paraId="2F1EC1D9" w14:textId="77777777" w:rsidR="00584F50" w:rsidRDefault="00584F50" w:rsidP="006E2336">
      <w:pPr>
        <w:pStyle w:val="ListParagraph"/>
        <w:numPr>
          <w:ilvl w:val="2"/>
          <w:numId w:val="30"/>
        </w:numPr>
        <w:spacing w:before="0" w:after="0"/>
      </w:pPr>
      <w:r>
        <w:t>Rupture product loss costs between minimum of $154,345,973.41 and maximum of $154,345,973.41</w:t>
      </w:r>
    </w:p>
    <w:p w14:paraId="49FF802B" w14:textId="77777777" w:rsidR="00584F50" w:rsidRDefault="00584F50" w:rsidP="006E2336">
      <w:pPr>
        <w:pStyle w:val="ListParagraph"/>
        <w:numPr>
          <w:ilvl w:val="2"/>
          <w:numId w:val="30"/>
        </w:numPr>
        <w:spacing w:before="0" w:after="0"/>
      </w:pPr>
      <w:r>
        <w:t>Puncture cost between minimum of $10.78 and maximum of $13.76MM</w:t>
      </w:r>
    </w:p>
    <w:p w14:paraId="69E4BF65" w14:textId="77777777" w:rsidR="00584F50" w:rsidRDefault="00584F50" w:rsidP="006E2336">
      <w:pPr>
        <w:pStyle w:val="ListParagraph"/>
        <w:numPr>
          <w:ilvl w:val="2"/>
          <w:numId w:val="30"/>
        </w:numPr>
        <w:spacing w:before="0" w:after="0"/>
      </w:pPr>
      <w:r>
        <w:t>Puncture scenario yielded 52.0 intersections with structures, with minimum of $268,825.00 and maximum of $2,982,075.00 in cost of structures impacted</w:t>
      </w:r>
    </w:p>
    <w:p w14:paraId="078F745D" w14:textId="77777777" w:rsidR="00584F50" w:rsidRDefault="00584F50" w:rsidP="006E2336">
      <w:pPr>
        <w:pStyle w:val="ListParagraph"/>
        <w:numPr>
          <w:ilvl w:val="2"/>
          <w:numId w:val="30"/>
        </w:numPr>
        <w:spacing w:before="0" w:after="0"/>
      </w:pPr>
      <w:r>
        <w:t>Product Loss costs between minimum of $10,566,890.49 and maximum of $10,566,890.49"</w:t>
      </w:r>
    </w:p>
    <w:p w14:paraId="256FD221" w14:textId="77777777" w:rsidR="00584F50" w:rsidRDefault="00584F50" w:rsidP="006E2336">
      <w:pPr>
        <w:pStyle w:val="ListParagraph"/>
        <w:numPr>
          <w:ilvl w:val="0"/>
          <w:numId w:val="30"/>
        </w:numPr>
        <w:spacing w:before="0" w:after="0"/>
      </w:pPr>
      <w:r>
        <w:t>"SS-39 NPS 8</w:t>
      </w:r>
    </w:p>
    <w:p w14:paraId="4DDCF442" w14:textId="77777777" w:rsidR="00584F50" w:rsidRDefault="00584F50" w:rsidP="006E2336">
      <w:pPr>
        <w:pStyle w:val="ListParagraph"/>
        <w:numPr>
          <w:ilvl w:val="1"/>
          <w:numId w:val="30"/>
        </w:numPr>
        <w:spacing w:before="0" w:after="0"/>
      </w:pPr>
      <w:r>
        <w:t>Total Cumulative Length (m):</w:t>
      </w:r>
      <w:r>
        <w:tab/>
        <w:t>9090.49</w:t>
      </w:r>
    </w:p>
    <w:p w14:paraId="309371A0" w14:textId="77777777" w:rsidR="00584F50" w:rsidRDefault="00584F50" w:rsidP="006E2336">
      <w:pPr>
        <w:pStyle w:val="ListParagraph"/>
        <w:numPr>
          <w:ilvl w:val="1"/>
          <w:numId w:val="30"/>
        </w:numPr>
        <w:spacing w:before="0" w:after="0"/>
      </w:pPr>
      <w:r>
        <w:t>Likelihood of failure distributed between minimum of 1.212e-03 and maximum of 5.035e-03.</w:t>
      </w:r>
    </w:p>
    <w:p w14:paraId="237AE550" w14:textId="77777777" w:rsidR="00584F50" w:rsidRDefault="00584F50" w:rsidP="006E2336">
      <w:pPr>
        <w:pStyle w:val="ListParagraph"/>
        <w:numPr>
          <w:ilvl w:val="2"/>
          <w:numId w:val="30"/>
        </w:numPr>
        <w:spacing w:before="0" w:after="0"/>
      </w:pPr>
      <w:r>
        <w:t xml:space="preserve">Land use distributed as </w:t>
      </w:r>
    </w:p>
    <w:p w14:paraId="3CBBEDE7" w14:textId="77777777" w:rsidR="00584F50" w:rsidRDefault="00584F50" w:rsidP="006E2336">
      <w:pPr>
        <w:pStyle w:val="ListParagraph"/>
        <w:numPr>
          <w:ilvl w:val="3"/>
          <w:numId w:val="30"/>
        </w:numPr>
        <w:spacing w:before="0" w:after="0"/>
      </w:pPr>
      <w:r>
        <w:t>Agricultural: 7,854.39</w:t>
      </w:r>
    </w:p>
    <w:p w14:paraId="10A28778" w14:textId="77777777" w:rsidR="00584F50" w:rsidRDefault="00584F50" w:rsidP="006E2336">
      <w:pPr>
        <w:pStyle w:val="ListParagraph"/>
        <w:numPr>
          <w:ilvl w:val="3"/>
          <w:numId w:val="30"/>
        </w:numPr>
        <w:spacing w:before="0" w:after="0"/>
      </w:pPr>
      <w:r>
        <w:t>Remote: 1,174.44</w:t>
      </w:r>
    </w:p>
    <w:p w14:paraId="4633C42F" w14:textId="77777777" w:rsidR="00584F50" w:rsidRDefault="00584F50" w:rsidP="006E2336">
      <w:pPr>
        <w:pStyle w:val="ListParagraph"/>
        <w:numPr>
          <w:ilvl w:val="3"/>
          <w:numId w:val="30"/>
        </w:numPr>
        <w:spacing w:before="0" w:after="0"/>
      </w:pPr>
      <w:r>
        <w:t>Water Course: 61.66</w:t>
      </w:r>
    </w:p>
    <w:p w14:paraId="4AFA24C0" w14:textId="77777777" w:rsidR="00584F50" w:rsidRDefault="00584F50" w:rsidP="006E2336">
      <w:pPr>
        <w:pStyle w:val="ListParagraph"/>
        <w:numPr>
          <w:ilvl w:val="2"/>
          <w:numId w:val="30"/>
        </w:numPr>
        <w:spacing w:before="0" w:after="0"/>
      </w:pPr>
      <w:r>
        <w:t xml:space="preserve">Depth of cover distributed as </w:t>
      </w:r>
    </w:p>
    <w:p w14:paraId="7960C63E" w14:textId="77777777" w:rsidR="00584F50" w:rsidRDefault="00584F50" w:rsidP="006E2336">
      <w:pPr>
        <w:pStyle w:val="ListParagraph"/>
        <w:numPr>
          <w:ilvl w:val="3"/>
          <w:numId w:val="30"/>
        </w:numPr>
        <w:spacing w:before="0" w:after="0"/>
      </w:pPr>
      <w:r>
        <w:t>nan</w:t>
      </w:r>
    </w:p>
    <w:p w14:paraId="10A23954" w14:textId="77777777" w:rsidR="00584F50" w:rsidRDefault="00584F50" w:rsidP="006E2336">
      <w:pPr>
        <w:pStyle w:val="ListParagraph"/>
        <w:numPr>
          <w:ilvl w:val="2"/>
          <w:numId w:val="30"/>
        </w:numPr>
        <w:spacing w:before="0" w:after="0"/>
      </w:pPr>
      <w:r>
        <w:t>Installation date between minimum of 1957-01-01 and maximum of 1957-01-01</w:t>
      </w:r>
    </w:p>
    <w:p w14:paraId="3A7E0848" w14:textId="77777777" w:rsidR="00584F50" w:rsidRDefault="00584F50" w:rsidP="006E2336">
      <w:pPr>
        <w:pStyle w:val="ListParagraph"/>
        <w:numPr>
          <w:ilvl w:val="2"/>
          <w:numId w:val="30"/>
        </w:numPr>
        <w:spacing w:before="0" w:after="0"/>
      </w:pPr>
      <w:r>
        <w:t>Outside diameter of 8.625 in.</w:t>
      </w:r>
    </w:p>
    <w:p w14:paraId="101097EA" w14:textId="77777777" w:rsidR="00584F50" w:rsidRDefault="00584F50" w:rsidP="006E2336">
      <w:pPr>
        <w:pStyle w:val="ListParagraph"/>
        <w:numPr>
          <w:ilvl w:val="2"/>
          <w:numId w:val="30"/>
        </w:numPr>
        <w:spacing w:before="0" w:after="0"/>
      </w:pPr>
      <w:r>
        <w:t>Grade between minimum of 290.0 and maximum of 290.0 MPa</w:t>
      </w:r>
    </w:p>
    <w:p w14:paraId="67A092BE" w14:textId="77777777" w:rsidR="00584F50" w:rsidRDefault="00584F50" w:rsidP="006E2336">
      <w:pPr>
        <w:pStyle w:val="ListParagraph"/>
        <w:numPr>
          <w:ilvl w:val="2"/>
          <w:numId w:val="30"/>
        </w:numPr>
        <w:spacing w:before="0" w:after="0"/>
      </w:pPr>
      <w:r>
        <w:t>Wall thickness between minimum of 6.35 and maximum of 6.35 mm</w:t>
      </w:r>
    </w:p>
    <w:p w14:paraId="162A7FB5" w14:textId="77777777" w:rsidR="00584F50" w:rsidRDefault="00584F50" w:rsidP="006E2336">
      <w:pPr>
        <w:pStyle w:val="ListParagraph"/>
        <w:numPr>
          <w:ilvl w:val="2"/>
          <w:numId w:val="30"/>
        </w:numPr>
        <w:spacing w:before="0" w:after="0"/>
      </w:pPr>
      <w:r>
        <w:t>Toughness between minimum of 17.6 and maximum of 17.6 J</w:t>
      </w:r>
    </w:p>
    <w:p w14:paraId="7771FFD1" w14:textId="77777777" w:rsidR="00584F50" w:rsidRDefault="00584F50" w:rsidP="006E2336">
      <w:pPr>
        <w:pStyle w:val="ListParagraph"/>
        <w:numPr>
          <w:ilvl w:val="2"/>
          <w:numId w:val="30"/>
        </w:numPr>
        <w:spacing w:before="0" w:after="0"/>
      </w:pPr>
      <w:r>
        <w:t>Probability of failure given a hit between minimum of 1.209e-01 and maximum of 1.209e-01</w:t>
      </w:r>
    </w:p>
    <w:p w14:paraId="6B6FF68D" w14:textId="77777777" w:rsidR="00584F50" w:rsidRDefault="00584F50" w:rsidP="006E2336">
      <w:pPr>
        <w:pStyle w:val="ListParagraph"/>
        <w:numPr>
          <w:ilvl w:val="2"/>
          <w:numId w:val="30"/>
        </w:numPr>
        <w:spacing w:before="0" w:after="0"/>
      </w:pPr>
      <w:r>
        <w:t>Class area location is/are 1.0.</w:t>
      </w:r>
    </w:p>
    <w:p w14:paraId="4152625A" w14:textId="77777777" w:rsidR="00584F50" w:rsidRDefault="00584F50" w:rsidP="006E2336">
      <w:pPr>
        <w:pStyle w:val="ListParagraph"/>
        <w:numPr>
          <w:ilvl w:val="1"/>
          <w:numId w:val="30"/>
        </w:numPr>
        <w:spacing w:before="0" w:after="0"/>
      </w:pPr>
      <w:r>
        <w:t>Consequence of failure distributed between minimum of $10.64 and maximum of $59.88MM</w:t>
      </w:r>
    </w:p>
    <w:p w14:paraId="1093FC87" w14:textId="77777777" w:rsidR="00584F50" w:rsidRDefault="00584F50" w:rsidP="006E2336">
      <w:pPr>
        <w:pStyle w:val="ListParagraph"/>
        <w:numPr>
          <w:ilvl w:val="1"/>
          <w:numId w:val="30"/>
        </w:numPr>
        <w:spacing w:before="0" w:after="0"/>
      </w:pPr>
      <w:r>
        <w:t>Total length driven by Environmental: 9090.49 meters.</w:t>
      </w:r>
    </w:p>
    <w:p w14:paraId="184B74C1" w14:textId="77777777" w:rsidR="00584F50" w:rsidRDefault="00584F50" w:rsidP="006E2336">
      <w:pPr>
        <w:pStyle w:val="ListParagraph"/>
        <w:numPr>
          <w:ilvl w:val="1"/>
          <w:numId w:val="30"/>
        </w:numPr>
        <w:spacing w:before="0" w:after="0"/>
      </w:pPr>
      <w:r>
        <w:t>Environmental Cost distributed between minimum of $10.25 and maximum of $59.07MM:</w:t>
      </w:r>
    </w:p>
    <w:p w14:paraId="21CABBF3" w14:textId="77777777" w:rsidR="00584F50" w:rsidRDefault="00584F50" w:rsidP="006E2336">
      <w:pPr>
        <w:pStyle w:val="ListParagraph"/>
        <w:numPr>
          <w:ilvl w:val="2"/>
          <w:numId w:val="30"/>
        </w:numPr>
        <w:spacing w:before="0" w:after="0"/>
      </w:pPr>
      <w:r>
        <w:t>Leak cost between minimum of $0.20 and maximum of $0.36MM</w:t>
      </w:r>
    </w:p>
    <w:p w14:paraId="799916B7" w14:textId="77777777" w:rsidR="00584F50" w:rsidRDefault="00584F50" w:rsidP="006E2336">
      <w:pPr>
        <w:pStyle w:val="ListParagraph"/>
        <w:numPr>
          <w:ilvl w:val="2"/>
          <w:numId w:val="30"/>
        </w:numPr>
        <w:spacing w:before="0" w:after="0"/>
      </w:pPr>
      <w:r>
        <w:t>Leak spill volume between a minimum of 1853.91 and maximum of 2042.5 gallons</w:t>
      </w:r>
    </w:p>
    <w:p w14:paraId="01096897" w14:textId="77777777" w:rsidR="00584F50" w:rsidRDefault="00584F50" w:rsidP="006E2336">
      <w:pPr>
        <w:pStyle w:val="ListParagraph"/>
        <w:numPr>
          <w:ilvl w:val="2"/>
          <w:numId w:val="30"/>
        </w:numPr>
        <w:spacing w:before="0" w:after="0"/>
      </w:pPr>
      <w:r>
        <w:t>Rupture cost between minimum of $94.31 and maximum of $174.40MM</w:t>
      </w:r>
    </w:p>
    <w:p w14:paraId="60FE10F1" w14:textId="77777777" w:rsidR="00584F50" w:rsidRDefault="00584F50" w:rsidP="006E2336">
      <w:pPr>
        <w:pStyle w:val="ListParagraph"/>
        <w:numPr>
          <w:ilvl w:val="2"/>
          <w:numId w:val="30"/>
        </w:numPr>
        <w:spacing w:before="0" w:after="0"/>
      </w:pPr>
      <w:r>
        <w:t>Rupture spill volume is between a minimum of 889762.93 and maximum of 980274.33 gallons</w:t>
      </w:r>
    </w:p>
    <w:p w14:paraId="0DDCCE36" w14:textId="77777777" w:rsidR="00584F50" w:rsidRDefault="00584F50" w:rsidP="006E2336">
      <w:pPr>
        <w:pStyle w:val="ListParagraph"/>
        <w:numPr>
          <w:ilvl w:val="2"/>
          <w:numId w:val="30"/>
        </w:numPr>
        <w:spacing w:before="0" w:after="0"/>
      </w:pPr>
      <w:r>
        <w:t>Puncture cost between minimum of $6.46 and maximum of $11.94MM</w:t>
      </w:r>
    </w:p>
    <w:p w14:paraId="6ADFB8B1" w14:textId="77777777" w:rsidR="00584F50" w:rsidRDefault="00584F50" w:rsidP="006E2336">
      <w:pPr>
        <w:pStyle w:val="ListParagraph"/>
        <w:numPr>
          <w:ilvl w:val="2"/>
          <w:numId w:val="30"/>
        </w:numPr>
        <w:spacing w:before="0" w:after="0"/>
      </w:pPr>
      <w:r>
        <w:t>Puncture spill volume is between a minimum of 60915.28 and maximum of 67111.9 gallons</w:t>
      </w:r>
    </w:p>
    <w:p w14:paraId="23BD5EA8" w14:textId="77777777" w:rsidR="00584F50" w:rsidRDefault="00584F50" w:rsidP="006E2336">
      <w:pPr>
        <w:pStyle w:val="ListParagraph"/>
        <w:numPr>
          <w:ilvl w:val="0"/>
          <w:numId w:val="30"/>
        </w:numPr>
        <w:spacing w:before="0" w:after="0"/>
      </w:pPr>
      <w:r>
        <w:t>"EVERDELL TO FERRIER WEST NPS 3</w:t>
      </w:r>
    </w:p>
    <w:p w14:paraId="32E50C5A" w14:textId="77777777" w:rsidR="00584F50" w:rsidRDefault="00584F50" w:rsidP="006E2336">
      <w:pPr>
        <w:pStyle w:val="ListParagraph"/>
        <w:numPr>
          <w:ilvl w:val="1"/>
          <w:numId w:val="30"/>
        </w:numPr>
        <w:spacing w:before="0" w:after="0"/>
      </w:pPr>
      <w:r>
        <w:t>Total Cumulative Length (m):</w:t>
      </w:r>
      <w:r>
        <w:tab/>
        <w:t>8811.27</w:t>
      </w:r>
    </w:p>
    <w:p w14:paraId="1817B0D0" w14:textId="77777777" w:rsidR="00584F50" w:rsidRDefault="00584F50" w:rsidP="006E2336">
      <w:pPr>
        <w:pStyle w:val="ListParagraph"/>
        <w:numPr>
          <w:ilvl w:val="1"/>
          <w:numId w:val="30"/>
        </w:numPr>
        <w:spacing w:before="0" w:after="0"/>
      </w:pPr>
      <w:r>
        <w:t>Likelihood of failure distributed between minimum of 1.667e-03 and maximum of 1.415e-02.</w:t>
      </w:r>
    </w:p>
    <w:p w14:paraId="5FE6E66A" w14:textId="77777777" w:rsidR="00584F50" w:rsidRDefault="00584F50" w:rsidP="006E2336">
      <w:pPr>
        <w:pStyle w:val="ListParagraph"/>
        <w:numPr>
          <w:ilvl w:val="2"/>
          <w:numId w:val="30"/>
        </w:numPr>
        <w:spacing w:before="0" w:after="0"/>
      </w:pPr>
      <w:r>
        <w:t xml:space="preserve">Land use distributed as </w:t>
      </w:r>
    </w:p>
    <w:p w14:paraId="38225BF5" w14:textId="77777777" w:rsidR="00584F50" w:rsidRDefault="00584F50" w:rsidP="006E2336">
      <w:pPr>
        <w:pStyle w:val="ListParagraph"/>
        <w:numPr>
          <w:ilvl w:val="3"/>
          <w:numId w:val="30"/>
        </w:numPr>
        <w:spacing w:before="0" w:after="0"/>
      </w:pPr>
      <w:r>
        <w:t>Agricultural: 8,678.60</w:t>
      </w:r>
    </w:p>
    <w:p w14:paraId="192E8B9D" w14:textId="77777777" w:rsidR="00584F50" w:rsidRDefault="00584F50" w:rsidP="006E2336">
      <w:pPr>
        <w:pStyle w:val="ListParagraph"/>
        <w:numPr>
          <w:ilvl w:val="3"/>
          <w:numId w:val="30"/>
        </w:numPr>
        <w:spacing w:before="0" w:after="0"/>
      </w:pPr>
      <w:r>
        <w:t>Water Course: 132.67</w:t>
      </w:r>
    </w:p>
    <w:p w14:paraId="29AED60F" w14:textId="77777777" w:rsidR="00584F50" w:rsidRDefault="00584F50" w:rsidP="006E2336">
      <w:pPr>
        <w:pStyle w:val="ListParagraph"/>
        <w:numPr>
          <w:ilvl w:val="2"/>
          <w:numId w:val="30"/>
        </w:numPr>
        <w:spacing w:before="0" w:after="0"/>
      </w:pPr>
      <w:r>
        <w:t xml:space="preserve">Depth of cover distributed as </w:t>
      </w:r>
    </w:p>
    <w:p w14:paraId="3356D6FD" w14:textId="77777777" w:rsidR="00584F50" w:rsidRDefault="00584F50" w:rsidP="006E2336">
      <w:pPr>
        <w:pStyle w:val="ListParagraph"/>
        <w:numPr>
          <w:ilvl w:val="3"/>
          <w:numId w:val="30"/>
        </w:numPr>
        <w:spacing w:before="0" w:after="0"/>
      </w:pPr>
      <w:r>
        <w:t>nan</w:t>
      </w:r>
    </w:p>
    <w:p w14:paraId="25828413" w14:textId="77777777" w:rsidR="00584F50" w:rsidRDefault="00584F50" w:rsidP="006E2336">
      <w:pPr>
        <w:pStyle w:val="ListParagraph"/>
        <w:numPr>
          <w:ilvl w:val="2"/>
          <w:numId w:val="30"/>
        </w:numPr>
        <w:spacing w:before="0" w:after="0"/>
      </w:pPr>
      <w:r>
        <w:t>Installation date between minimum of 1981-01-01 and maximum of 1981-01-01</w:t>
      </w:r>
    </w:p>
    <w:p w14:paraId="1B11906A" w14:textId="77777777" w:rsidR="00584F50" w:rsidRDefault="00584F50" w:rsidP="006E2336">
      <w:pPr>
        <w:pStyle w:val="ListParagraph"/>
        <w:numPr>
          <w:ilvl w:val="2"/>
          <w:numId w:val="30"/>
        </w:numPr>
        <w:spacing w:before="0" w:after="0"/>
      </w:pPr>
      <w:r>
        <w:lastRenderedPageBreak/>
        <w:t>Outside diameter of 3.5 in.</w:t>
      </w:r>
    </w:p>
    <w:p w14:paraId="0BDDFF3D" w14:textId="77777777" w:rsidR="00584F50" w:rsidRDefault="00584F50" w:rsidP="006E2336">
      <w:pPr>
        <w:pStyle w:val="ListParagraph"/>
        <w:numPr>
          <w:ilvl w:val="2"/>
          <w:numId w:val="30"/>
        </w:numPr>
        <w:spacing w:before="0" w:after="0"/>
      </w:pPr>
      <w:r>
        <w:t>Grade between minimum of 290.0 and maximum of 290.0 MPa</w:t>
      </w:r>
    </w:p>
    <w:p w14:paraId="5E957AA2" w14:textId="77777777" w:rsidR="00584F50" w:rsidRDefault="00584F50" w:rsidP="006E2336">
      <w:pPr>
        <w:pStyle w:val="ListParagraph"/>
        <w:numPr>
          <w:ilvl w:val="2"/>
          <w:numId w:val="30"/>
        </w:numPr>
        <w:spacing w:before="0" w:after="0"/>
      </w:pPr>
      <w:r>
        <w:t>Wall thickness between minimum of 3.18 and maximum of 5.49 mm</w:t>
      </w:r>
    </w:p>
    <w:p w14:paraId="278E90E3" w14:textId="77777777" w:rsidR="00584F50" w:rsidRDefault="00584F50" w:rsidP="006E2336">
      <w:pPr>
        <w:pStyle w:val="ListParagraph"/>
        <w:numPr>
          <w:ilvl w:val="2"/>
          <w:numId w:val="30"/>
        </w:numPr>
        <w:spacing w:before="0" w:after="0"/>
      </w:pPr>
      <w:r>
        <w:t>Toughness between minimum of 20.0 and maximum of 20.0 J</w:t>
      </w:r>
    </w:p>
    <w:p w14:paraId="23592DDB" w14:textId="77777777" w:rsidR="00584F50" w:rsidRDefault="00584F50" w:rsidP="006E2336">
      <w:pPr>
        <w:pStyle w:val="ListParagraph"/>
        <w:numPr>
          <w:ilvl w:val="2"/>
          <w:numId w:val="30"/>
        </w:numPr>
        <w:spacing w:before="0" w:after="0"/>
      </w:pPr>
      <w:r>
        <w:t>Probability of failure given a hit between minimum of 1.664e-01 and maximum of 3.400e-01</w:t>
      </w:r>
    </w:p>
    <w:p w14:paraId="2F40F8C9" w14:textId="77777777" w:rsidR="00584F50" w:rsidRDefault="00584F50" w:rsidP="006E2336">
      <w:pPr>
        <w:pStyle w:val="ListParagraph"/>
        <w:numPr>
          <w:ilvl w:val="2"/>
          <w:numId w:val="30"/>
        </w:numPr>
        <w:spacing w:before="0" w:after="0"/>
      </w:pPr>
      <w:r>
        <w:t>Class area location is/are 1.0.</w:t>
      </w:r>
    </w:p>
    <w:p w14:paraId="6A9502C5" w14:textId="77777777" w:rsidR="00584F50" w:rsidRDefault="00584F50" w:rsidP="006E2336">
      <w:pPr>
        <w:pStyle w:val="ListParagraph"/>
        <w:numPr>
          <w:ilvl w:val="1"/>
          <w:numId w:val="30"/>
        </w:numPr>
        <w:spacing w:before="0" w:after="0"/>
      </w:pPr>
      <w:r>
        <w:t>Consequence of failure distributed between minimum of $2.30 and maximum of $138.43MM</w:t>
      </w:r>
    </w:p>
    <w:p w14:paraId="719831E7" w14:textId="77777777" w:rsidR="00584F50" w:rsidRDefault="00584F50" w:rsidP="006E2336">
      <w:pPr>
        <w:pStyle w:val="ListParagraph"/>
        <w:numPr>
          <w:ilvl w:val="1"/>
          <w:numId w:val="30"/>
        </w:numPr>
        <w:spacing w:before="0" w:after="0"/>
      </w:pPr>
      <w:r>
        <w:t>Total length driven by Safety: 1058.77 meters.</w:t>
      </w:r>
    </w:p>
    <w:p w14:paraId="76BF7229" w14:textId="77777777" w:rsidR="00584F50" w:rsidRDefault="00584F50" w:rsidP="006E2336">
      <w:pPr>
        <w:pStyle w:val="ListParagraph"/>
        <w:numPr>
          <w:ilvl w:val="1"/>
          <w:numId w:val="30"/>
        </w:numPr>
        <w:spacing w:before="0" w:after="0"/>
      </w:pPr>
      <w:r>
        <w:t>Safety Cost distributed between minimum of $0.00 and maximum of $133.16MM:</w:t>
      </w:r>
    </w:p>
    <w:p w14:paraId="298B89DB" w14:textId="77777777" w:rsidR="00584F50" w:rsidRDefault="00584F50" w:rsidP="006E2336">
      <w:pPr>
        <w:pStyle w:val="ListParagraph"/>
        <w:numPr>
          <w:ilvl w:val="2"/>
          <w:numId w:val="30"/>
        </w:numPr>
        <w:spacing w:before="0" w:after="0"/>
      </w:pPr>
      <w:r>
        <w:t>Leak cost between minimum of $0.00 and maximum of $133.16MM</w:t>
      </w:r>
    </w:p>
    <w:p w14:paraId="69344CE1" w14:textId="77777777" w:rsidR="00584F50" w:rsidRDefault="00584F50" w:rsidP="006E2336">
      <w:pPr>
        <w:pStyle w:val="ListParagraph"/>
        <w:numPr>
          <w:ilvl w:val="2"/>
          <w:numId w:val="30"/>
        </w:numPr>
        <w:spacing w:before="0" w:after="0"/>
      </w:pPr>
      <w:r>
        <w:t>Leak scenario yielded 10.0 intersections with structures, with minimum of 12.61 and maximum of 13.87 of population impacted.</w:t>
      </w:r>
    </w:p>
    <w:p w14:paraId="16764808"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52B60AC9" w14:textId="77777777" w:rsidR="00584F50" w:rsidRDefault="00584F50" w:rsidP="006E2336">
      <w:pPr>
        <w:pStyle w:val="ListParagraph"/>
        <w:numPr>
          <w:ilvl w:val="2"/>
          <w:numId w:val="30"/>
        </w:numPr>
        <w:spacing w:before="0" w:after="0"/>
      </w:pPr>
      <w:r>
        <w:t>Rupture cost between minimum of $0.00 and maximum of $133.16MM</w:t>
      </w:r>
    </w:p>
    <w:p w14:paraId="2CC89D7C" w14:textId="77777777" w:rsidR="00584F50" w:rsidRDefault="00584F50" w:rsidP="006E2336">
      <w:pPr>
        <w:pStyle w:val="ListParagraph"/>
        <w:numPr>
          <w:ilvl w:val="2"/>
          <w:numId w:val="30"/>
        </w:numPr>
        <w:spacing w:before="0" w:after="0"/>
      </w:pPr>
      <w:r>
        <w:t>Rupture scenario yielded 25.0 intersections with structures, with minimum of 0.0 and maximum of 13.87 of population impacted</w:t>
      </w:r>
    </w:p>
    <w:p w14:paraId="274E5712" w14:textId="77777777" w:rsidR="00584F50" w:rsidRDefault="00584F50" w:rsidP="006E2336">
      <w:pPr>
        <w:pStyle w:val="ListParagraph"/>
        <w:numPr>
          <w:ilvl w:val="2"/>
          <w:numId w:val="30"/>
        </w:numPr>
        <w:spacing w:before="0" w:after="0"/>
      </w:pPr>
      <w:r>
        <w:t>Rupture hazard radius distributed between minimum of 80.38 and maximum of 80.38 meters.</w:t>
      </w:r>
    </w:p>
    <w:p w14:paraId="036F09C9" w14:textId="77777777" w:rsidR="00584F50" w:rsidRDefault="00584F50" w:rsidP="006E2336">
      <w:pPr>
        <w:pStyle w:val="ListParagraph"/>
        <w:numPr>
          <w:ilvl w:val="2"/>
          <w:numId w:val="30"/>
        </w:numPr>
        <w:spacing w:before="0" w:after="0"/>
      </w:pPr>
      <w:r>
        <w:t>Puncture cost between minimum of $0.00 and maximum of $133.16MM</w:t>
      </w:r>
    </w:p>
    <w:p w14:paraId="55D718FE" w14:textId="77777777" w:rsidR="00584F50" w:rsidRDefault="00584F50" w:rsidP="006E2336">
      <w:pPr>
        <w:pStyle w:val="ListParagraph"/>
        <w:numPr>
          <w:ilvl w:val="2"/>
          <w:numId w:val="30"/>
        </w:numPr>
        <w:spacing w:before="0" w:after="0"/>
      </w:pPr>
      <w:r>
        <w:t>Puncture scenario yielded 20.0 intersections with structures, with minimum of 0.0 and maximum of 13.87 of population impacted</w:t>
      </w:r>
    </w:p>
    <w:p w14:paraId="37E6B239"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28500867" w14:textId="77777777" w:rsidR="00584F50" w:rsidRDefault="00584F50" w:rsidP="006E2336">
      <w:pPr>
        <w:pStyle w:val="ListParagraph"/>
        <w:numPr>
          <w:ilvl w:val="2"/>
          <w:numId w:val="30"/>
        </w:numPr>
        <w:spacing w:before="0" w:after="0"/>
      </w:pPr>
      <w:r>
        <w:t>Product type is HVP Product.</w:t>
      </w:r>
    </w:p>
    <w:p w14:paraId="215F2D23" w14:textId="77777777" w:rsidR="00584F50" w:rsidRDefault="00584F50" w:rsidP="006E2336">
      <w:pPr>
        <w:pStyle w:val="ListParagraph"/>
        <w:numPr>
          <w:ilvl w:val="2"/>
          <w:numId w:val="30"/>
        </w:numPr>
        <w:spacing w:before="0" w:after="0"/>
      </w:pPr>
      <w:r>
        <w:t>Class area location is/are 1.0.</w:t>
      </w:r>
    </w:p>
    <w:p w14:paraId="5B5369C3" w14:textId="77777777" w:rsidR="00584F50" w:rsidRDefault="00584F50" w:rsidP="006E2336">
      <w:pPr>
        <w:pStyle w:val="ListParagraph"/>
        <w:numPr>
          <w:ilvl w:val="1"/>
          <w:numId w:val="30"/>
        </w:numPr>
        <w:spacing w:before="0" w:after="0"/>
      </w:pPr>
      <w:r>
        <w:t>Total length driven by Economic Loss: 7752.49 meters.</w:t>
      </w:r>
    </w:p>
    <w:p w14:paraId="2A0D33B6" w14:textId="77777777" w:rsidR="00584F50" w:rsidRDefault="00584F50" w:rsidP="006E2336">
      <w:pPr>
        <w:pStyle w:val="ListParagraph"/>
        <w:numPr>
          <w:ilvl w:val="1"/>
          <w:numId w:val="30"/>
        </w:numPr>
        <w:spacing w:before="0" w:after="0"/>
      </w:pPr>
      <w:r>
        <w:t>Economic Loss Cost distributed between minimum of $2.30 and maximum of $5.26MM:</w:t>
      </w:r>
    </w:p>
    <w:p w14:paraId="578586BC" w14:textId="77777777" w:rsidR="00584F50" w:rsidRDefault="00584F50" w:rsidP="006E2336">
      <w:pPr>
        <w:pStyle w:val="ListParagraph"/>
        <w:numPr>
          <w:ilvl w:val="2"/>
          <w:numId w:val="30"/>
        </w:numPr>
        <w:spacing w:before="0" w:after="0"/>
      </w:pPr>
      <w:r>
        <w:t>Repair costs between minimum of $6,000.00 and maximum of $21,000.00.</w:t>
      </w:r>
    </w:p>
    <w:p w14:paraId="388ECE49" w14:textId="77777777" w:rsidR="00584F50" w:rsidRDefault="00584F50" w:rsidP="006E2336">
      <w:pPr>
        <w:pStyle w:val="ListParagraph"/>
        <w:numPr>
          <w:ilvl w:val="2"/>
          <w:numId w:val="30"/>
        </w:numPr>
        <w:spacing w:before="0" w:after="0"/>
      </w:pPr>
      <w:r>
        <w:t>Outage losses between minimum of $200,000.00 and maximum of $200,000.00.</w:t>
      </w:r>
    </w:p>
    <w:p w14:paraId="598CA740" w14:textId="77777777" w:rsidR="00584F50" w:rsidRDefault="00584F50" w:rsidP="006E2336">
      <w:pPr>
        <w:pStyle w:val="ListParagraph"/>
        <w:numPr>
          <w:ilvl w:val="2"/>
          <w:numId w:val="30"/>
        </w:numPr>
        <w:spacing w:before="0" w:after="0"/>
      </w:pPr>
      <w:r>
        <w:t>Product type is HVP Product.</w:t>
      </w:r>
    </w:p>
    <w:p w14:paraId="03F92F33" w14:textId="77777777" w:rsidR="00584F50" w:rsidRDefault="00584F50" w:rsidP="006E2336">
      <w:pPr>
        <w:pStyle w:val="ListParagraph"/>
        <w:numPr>
          <w:ilvl w:val="2"/>
          <w:numId w:val="30"/>
        </w:numPr>
        <w:spacing w:before="0" w:after="0"/>
      </w:pPr>
      <w:r>
        <w:t>Leak cost between minimum of $0.27 and maximum of $3.22MM</w:t>
      </w:r>
    </w:p>
    <w:p w14:paraId="09946F0E" w14:textId="77777777" w:rsidR="00584F50" w:rsidRDefault="00584F50" w:rsidP="006E2336">
      <w:pPr>
        <w:pStyle w:val="ListParagraph"/>
        <w:numPr>
          <w:ilvl w:val="2"/>
          <w:numId w:val="30"/>
        </w:numPr>
        <w:spacing w:before="0" w:after="0"/>
      </w:pPr>
      <w:r>
        <w:t>Leak scenario yielded 10.0 intersections with structures, with minimum of $2,688,250.00 and maximum of $2,957,075.00 in cost of structures impacted.</w:t>
      </w:r>
    </w:p>
    <w:p w14:paraId="1E75100E" w14:textId="77777777" w:rsidR="00584F50" w:rsidRDefault="00584F50" w:rsidP="006E2336">
      <w:pPr>
        <w:pStyle w:val="ListParagraph"/>
        <w:numPr>
          <w:ilvl w:val="2"/>
          <w:numId w:val="30"/>
        </w:numPr>
        <w:spacing w:before="0" w:after="0"/>
      </w:pPr>
      <w:r>
        <w:t>Leak product loss costs between minimum of $60,855.70 and maximum of $60,855.70</w:t>
      </w:r>
    </w:p>
    <w:p w14:paraId="0BF5A3C2" w14:textId="77777777" w:rsidR="00584F50" w:rsidRDefault="00584F50" w:rsidP="006E2336">
      <w:pPr>
        <w:pStyle w:val="ListParagraph"/>
        <w:numPr>
          <w:ilvl w:val="2"/>
          <w:numId w:val="30"/>
        </w:numPr>
        <w:spacing w:before="0" w:after="0"/>
      </w:pPr>
      <w:r>
        <w:t>Rupture cost between minimum of $5.02 and maximum of $7.97MM</w:t>
      </w:r>
    </w:p>
    <w:p w14:paraId="69980591" w14:textId="77777777" w:rsidR="00584F50" w:rsidRDefault="00584F50" w:rsidP="006E2336">
      <w:pPr>
        <w:pStyle w:val="ListParagraph"/>
        <w:numPr>
          <w:ilvl w:val="2"/>
          <w:numId w:val="30"/>
        </w:numPr>
        <w:spacing w:before="0" w:after="0"/>
      </w:pPr>
      <w:r>
        <w:t>Rupture scenario yielded 25.0 intersections with structures, with minimum of $25,000.00 and maximum of $2,957,075.00 in cost of structures impacted</w:t>
      </w:r>
    </w:p>
    <w:p w14:paraId="081A7F72" w14:textId="77777777" w:rsidR="00584F50" w:rsidRDefault="00584F50" w:rsidP="006E2336">
      <w:pPr>
        <w:pStyle w:val="ListParagraph"/>
        <w:numPr>
          <w:ilvl w:val="2"/>
          <w:numId w:val="30"/>
        </w:numPr>
        <w:spacing w:before="0" w:after="0"/>
      </w:pPr>
      <w:r>
        <w:t>Rupture product loss costs between minimum of $4,809,554.10 and maximum of $4,809,554.10</w:t>
      </w:r>
    </w:p>
    <w:p w14:paraId="7B97DDE0" w14:textId="77777777" w:rsidR="00584F50" w:rsidRDefault="00584F50" w:rsidP="006E2336">
      <w:pPr>
        <w:pStyle w:val="ListParagraph"/>
        <w:numPr>
          <w:ilvl w:val="2"/>
          <w:numId w:val="30"/>
        </w:numPr>
        <w:spacing w:before="0" w:after="0"/>
      </w:pPr>
      <w:r>
        <w:t>Puncture cost between minimum of $2.21 and maximum of $5.16MM</w:t>
      </w:r>
    </w:p>
    <w:p w14:paraId="0C27D3B0" w14:textId="77777777" w:rsidR="00584F50" w:rsidRDefault="00584F50" w:rsidP="006E2336">
      <w:pPr>
        <w:pStyle w:val="ListParagraph"/>
        <w:numPr>
          <w:ilvl w:val="2"/>
          <w:numId w:val="30"/>
        </w:numPr>
        <w:spacing w:before="0" w:after="0"/>
      </w:pPr>
      <w:r>
        <w:t>Puncture scenario yielded 20.0 intersections with structures, with minimum of $25,000.00 and maximum of $2,957,075.00 in cost of structures impacted</w:t>
      </w:r>
    </w:p>
    <w:p w14:paraId="6EF0BD68" w14:textId="77777777" w:rsidR="00584F50" w:rsidRDefault="00584F50" w:rsidP="006E2336">
      <w:pPr>
        <w:pStyle w:val="ListParagraph"/>
        <w:numPr>
          <w:ilvl w:val="2"/>
          <w:numId w:val="30"/>
        </w:numPr>
        <w:spacing w:before="0" w:after="0"/>
      </w:pPr>
      <w:r>
        <w:t>Product Loss costs between minimum of $1,999,580.23 and maximum of $1,999,580.23"</w:t>
      </w:r>
    </w:p>
    <w:p w14:paraId="249F4102" w14:textId="77777777" w:rsidR="00584F50" w:rsidRDefault="00584F50" w:rsidP="006E2336">
      <w:pPr>
        <w:pStyle w:val="ListParagraph"/>
        <w:numPr>
          <w:ilvl w:val="0"/>
          <w:numId w:val="30"/>
        </w:numPr>
        <w:spacing w:before="0" w:after="0"/>
      </w:pPr>
      <w:r>
        <w:t>"WAPELLA MAINLINE NPS 8</w:t>
      </w:r>
    </w:p>
    <w:p w14:paraId="0C8DB7E1" w14:textId="77777777" w:rsidR="00584F50" w:rsidRDefault="00584F50" w:rsidP="006E2336">
      <w:pPr>
        <w:pStyle w:val="ListParagraph"/>
        <w:numPr>
          <w:ilvl w:val="1"/>
          <w:numId w:val="30"/>
        </w:numPr>
        <w:spacing w:before="0" w:after="0"/>
      </w:pPr>
      <w:r>
        <w:lastRenderedPageBreak/>
        <w:t>Total Cumulative Length (m):</w:t>
      </w:r>
      <w:r>
        <w:tab/>
        <w:t>8718.26</w:t>
      </w:r>
    </w:p>
    <w:p w14:paraId="33D3F786" w14:textId="77777777" w:rsidR="00584F50" w:rsidRDefault="00584F50" w:rsidP="006E2336">
      <w:pPr>
        <w:pStyle w:val="ListParagraph"/>
        <w:numPr>
          <w:ilvl w:val="1"/>
          <w:numId w:val="30"/>
        </w:numPr>
        <w:spacing w:before="0" w:after="0"/>
      </w:pPr>
      <w:r>
        <w:t>Likelihood of failure distributed between minimum of 1.601e-03 and maximum of 6.653e-03.</w:t>
      </w:r>
    </w:p>
    <w:p w14:paraId="65CB9FC7" w14:textId="77777777" w:rsidR="00584F50" w:rsidRDefault="00584F50" w:rsidP="006E2336">
      <w:pPr>
        <w:pStyle w:val="ListParagraph"/>
        <w:numPr>
          <w:ilvl w:val="2"/>
          <w:numId w:val="30"/>
        </w:numPr>
        <w:spacing w:before="0" w:after="0"/>
      </w:pPr>
      <w:r>
        <w:t xml:space="preserve">Land use distributed as </w:t>
      </w:r>
    </w:p>
    <w:p w14:paraId="4FBD75CD" w14:textId="77777777" w:rsidR="00584F50" w:rsidRDefault="00584F50" w:rsidP="006E2336">
      <w:pPr>
        <w:pStyle w:val="ListParagraph"/>
        <w:numPr>
          <w:ilvl w:val="3"/>
          <w:numId w:val="30"/>
        </w:numPr>
        <w:spacing w:before="0" w:after="0"/>
      </w:pPr>
      <w:r>
        <w:t>Agricultural: 208.25</w:t>
      </w:r>
    </w:p>
    <w:p w14:paraId="325D1184" w14:textId="77777777" w:rsidR="00584F50" w:rsidRDefault="00584F50" w:rsidP="006E2336">
      <w:pPr>
        <w:pStyle w:val="ListParagraph"/>
        <w:numPr>
          <w:ilvl w:val="3"/>
          <w:numId w:val="30"/>
        </w:numPr>
        <w:spacing w:before="0" w:after="0"/>
      </w:pPr>
      <w:r>
        <w:t>Bush/Creek: 8,384.63</w:t>
      </w:r>
    </w:p>
    <w:p w14:paraId="3775B8D7" w14:textId="77777777" w:rsidR="00584F50" w:rsidRDefault="00584F50" w:rsidP="006E2336">
      <w:pPr>
        <w:pStyle w:val="ListParagraph"/>
        <w:numPr>
          <w:ilvl w:val="3"/>
          <w:numId w:val="30"/>
        </w:numPr>
        <w:spacing w:before="0" w:after="0"/>
      </w:pPr>
      <w:r>
        <w:t>Forested: 0.08</w:t>
      </w:r>
    </w:p>
    <w:p w14:paraId="3A40D950" w14:textId="77777777" w:rsidR="00584F50" w:rsidRDefault="00584F50" w:rsidP="006E2336">
      <w:pPr>
        <w:pStyle w:val="ListParagraph"/>
        <w:numPr>
          <w:ilvl w:val="3"/>
          <w:numId w:val="30"/>
        </w:numPr>
        <w:spacing w:before="0" w:after="0"/>
      </w:pPr>
      <w:r>
        <w:t>Remote: 0.10</w:t>
      </w:r>
    </w:p>
    <w:p w14:paraId="64DD974B" w14:textId="77777777" w:rsidR="00584F50" w:rsidRDefault="00584F50" w:rsidP="006E2336">
      <w:pPr>
        <w:pStyle w:val="ListParagraph"/>
        <w:numPr>
          <w:ilvl w:val="3"/>
          <w:numId w:val="30"/>
        </w:numPr>
        <w:spacing w:before="0" w:after="0"/>
      </w:pPr>
      <w:r>
        <w:t>Water Course: 125.19</w:t>
      </w:r>
    </w:p>
    <w:p w14:paraId="24021228" w14:textId="77777777" w:rsidR="00584F50" w:rsidRDefault="00584F50" w:rsidP="006E2336">
      <w:pPr>
        <w:pStyle w:val="ListParagraph"/>
        <w:numPr>
          <w:ilvl w:val="2"/>
          <w:numId w:val="30"/>
        </w:numPr>
        <w:spacing w:before="0" w:after="0"/>
      </w:pPr>
      <w:r>
        <w:t xml:space="preserve">Depth of cover distributed as </w:t>
      </w:r>
    </w:p>
    <w:p w14:paraId="7E7F504F" w14:textId="77777777" w:rsidR="00584F50" w:rsidRDefault="00584F50" w:rsidP="006E2336">
      <w:pPr>
        <w:pStyle w:val="ListParagraph"/>
        <w:numPr>
          <w:ilvl w:val="3"/>
          <w:numId w:val="30"/>
        </w:numPr>
        <w:spacing w:before="0" w:after="0"/>
      </w:pPr>
      <w:r>
        <w:t>nan</w:t>
      </w:r>
    </w:p>
    <w:p w14:paraId="7538E759" w14:textId="77777777" w:rsidR="00584F50" w:rsidRDefault="00584F50" w:rsidP="006E2336">
      <w:pPr>
        <w:pStyle w:val="ListParagraph"/>
        <w:numPr>
          <w:ilvl w:val="2"/>
          <w:numId w:val="30"/>
        </w:numPr>
        <w:spacing w:before="0" w:after="0"/>
      </w:pPr>
      <w:r>
        <w:t>Installation date between minimum of 1999-01-01 and maximum of 1999-01-01</w:t>
      </w:r>
    </w:p>
    <w:p w14:paraId="23103CE4" w14:textId="77777777" w:rsidR="00584F50" w:rsidRDefault="00584F50" w:rsidP="006E2336">
      <w:pPr>
        <w:pStyle w:val="ListParagraph"/>
        <w:numPr>
          <w:ilvl w:val="2"/>
          <w:numId w:val="30"/>
        </w:numPr>
        <w:spacing w:before="0" w:after="0"/>
      </w:pPr>
      <w:r>
        <w:t>Outside diameter of 8.625 in.</w:t>
      </w:r>
    </w:p>
    <w:p w14:paraId="40FCBE89" w14:textId="77777777" w:rsidR="00584F50" w:rsidRDefault="00584F50" w:rsidP="006E2336">
      <w:pPr>
        <w:pStyle w:val="ListParagraph"/>
        <w:numPr>
          <w:ilvl w:val="2"/>
          <w:numId w:val="30"/>
        </w:numPr>
        <w:spacing w:before="0" w:after="0"/>
      </w:pPr>
      <w:r>
        <w:t>Grade between minimum of 359.0 and maximum of 359.0 MPa</w:t>
      </w:r>
    </w:p>
    <w:p w14:paraId="3B266117" w14:textId="77777777" w:rsidR="00584F50" w:rsidRDefault="00584F50" w:rsidP="006E2336">
      <w:pPr>
        <w:pStyle w:val="ListParagraph"/>
        <w:numPr>
          <w:ilvl w:val="2"/>
          <w:numId w:val="30"/>
        </w:numPr>
        <w:spacing w:before="0" w:after="0"/>
      </w:pPr>
      <w:r>
        <w:t>Wall thickness between minimum of 4.78 and maximum of 4.78 mm</w:t>
      </w:r>
    </w:p>
    <w:p w14:paraId="4A678898" w14:textId="77777777" w:rsidR="00584F50" w:rsidRDefault="00584F50" w:rsidP="006E2336">
      <w:pPr>
        <w:pStyle w:val="ListParagraph"/>
        <w:numPr>
          <w:ilvl w:val="2"/>
          <w:numId w:val="30"/>
        </w:numPr>
        <w:spacing w:before="0" w:after="0"/>
      </w:pPr>
      <w:r>
        <w:t>Toughness between minimum of nan and maximum of nan J</w:t>
      </w:r>
    </w:p>
    <w:p w14:paraId="00F015E0" w14:textId="77777777" w:rsidR="00584F50" w:rsidRDefault="00584F50" w:rsidP="006E2336">
      <w:pPr>
        <w:pStyle w:val="ListParagraph"/>
        <w:numPr>
          <w:ilvl w:val="2"/>
          <w:numId w:val="30"/>
        </w:numPr>
        <w:spacing w:before="0" w:after="0"/>
      </w:pPr>
      <w:r>
        <w:t>Probability of failure given a hit between minimum of 1.598e-01 and maximum of 1.598e-01</w:t>
      </w:r>
    </w:p>
    <w:p w14:paraId="1583E002" w14:textId="77777777" w:rsidR="00584F50" w:rsidRDefault="00584F50" w:rsidP="006E2336">
      <w:pPr>
        <w:pStyle w:val="ListParagraph"/>
        <w:numPr>
          <w:ilvl w:val="2"/>
          <w:numId w:val="30"/>
        </w:numPr>
        <w:spacing w:before="0" w:after="0"/>
      </w:pPr>
      <w:r>
        <w:t>Class area location is/are 1.0.</w:t>
      </w:r>
    </w:p>
    <w:p w14:paraId="7F3577F4" w14:textId="77777777" w:rsidR="00584F50" w:rsidRDefault="00584F50" w:rsidP="006E2336">
      <w:pPr>
        <w:pStyle w:val="ListParagraph"/>
        <w:numPr>
          <w:ilvl w:val="1"/>
          <w:numId w:val="30"/>
        </w:numPr>
        <w:spacing w:before="0" w:after="0"/>
      </w:pPr>
      <w:r>
        <w:t>Consequence of failure distributed between minimum of $10.00 and maximum of $15.81MM</w:t>
      </w:r>
    </w:p>
    <w:p w14:paraId="4147BF11" w14:textId="77777777" w:rsidR="00584F50" w:rsidRDefault="00584F50" w:rsidP="006E2336">
      <w:pPr>
        <w:pStyle w:val="ListParagraph"/>
        <w:numPr>
          <w:ilvl w:val="1"/>
          <w:numId w:val="30"/>
        </w:numPr>
        <w:spacing w:before="0" w:after="0"/>
      </w:pPr>
      <w:r>
        <w:t>Total length driven by Environmental: 8718.26 meters.</w:t>
      </w:r>
    </w:p>
    <w:p w14:paraId="7879D54D" w14:textId="77777777" w:rsidR="00584F50" w:rsidRDefault="00584F50" w:rsidP="006E2336">
      <w:pPr>
        <w:pStyle w:val="ListParagraph"/>
        <w:numPr>
          <w:ilvl w:val="1"/>
          <w:numId w:val="30"/>
        </w:numPr>
        <w:spacing w:before="0" w:after="0"/>
      </w:pPr>
      <w:r>
        <w:t>Environmental Cost distributed between minimum of $9.66 and maximum of $15.47MM:</w:t>
      </w:r>
    </w:p>
    <w:p w14:paraId="74F8DAEA" w14:textId="77777777" w:rsidR="00584F50" w:rsidRDefault="00584F50" w:rsidP="006E2336">
      <w:pPr>
        <w:pStyle w:val="ListParagraph"/>
        <w:numPr>
          <w:ilvl w:val="2"/>
          <w:numId w:val="30"/>
        </w:numPr>
        <w:spacing w:before="0" w:after="0"/>
      </w:pPr>
      <w:r>
        <w:t>Leak cost between minimum of $0.28 and maximum of $0.47MM</w:t>
      </w:r>
    </w:p>
    <w:p w14:paraId="09F32B3D" w14:textId="77777777" w:rsidR="00584F50" w:rsidRDefault="00584F50" w:rsidP="006E2336">
      <w:pPr>
        <w:pStyle w:val="ListParagraph"/>
        <w:numPr>
          <w:ilvl w:val="2"/>
          <w:numId w:val="30"/>
        </w:numPr>
        <w:spacing w:before="0" w:after="0"/>
      </w:pPr>
      <w:r>
        <w:t>Leak spill volume between a minimum of 1870.35 and maximum of 2630.0 gallons</w:t>
      </w:r>
    </w:p>
    <w:p w14:paraId="50CE69BF" w14:textId="77777777" w:rsidR="00584F50" w:rsidRDefault="00584F50" w:rsidP="006E2336">
      <w:pPr>
        <w:pStyle w:val="ListParagraph"/>
        <w:numPr>
          <w:ilvl w:val="2"/>
          <w:numId w:val="30"/>
        </w:numPr>
        <w:spacing w:before="0" w:after="0"/>
      </w:pPr>
      <w:r>
        <w:t>Rupture cost between minimum of $5.29 and maximum of $45.62MM</w:t>
      </w:r>
    </w:p>
    <w:p w14:paraId="19BBB322" w14:textId="77777777" w:rsidR="00584F50" w:rsidRDefault="00584F50" w:rsidP="006E2336">
      <w:pPr>
        <w:pStyle w:val="ListParagraph"/>
        <w:numPr>
          <w:ilvl w:val="2"/>
          <w:numId w:val="30"/>
        </w:numPr>
        <w:spacing w:before="0" w:after="0"/>
      </w:pPr>
      <w:r>
        <w:t>Rupture spill volume is between a minimum of 29751.97 and maximum of 256422.69 gallons</w:t>
      </w:r>
    </w:p>
    <w:p w14:paraId="50D3E4A9" w14:textId="77777777" w:rsidR="00584F50" w:rsidRDefault="00584F50" w:rsidP="006E2336">
      <w:pPr>
        <w:pStyle w:val="ListParagraph"/>
        <w:numPr>
          <w:ilvl w:val="2"/>
          <w:numId w:val="30"/>
        </w:numPr>
        <w:spacing w:before="0" w:after="0"/>
      </w:pPr>
      <w:r>
        <w:t>Puncture cost between minimum of $9.11 and maximum of $15.37MM</w:t>
      </w:r>
    </w:p>
    <w:p w14:paraId="6BF801E8" w14:textId="77777777" w:rsidR="00584F50" w:rsidRDefault="00584F50" w:rsidP="006E2336">
      <w:pPr>
        <w:pStyle w:val="ListParagraph"/>
        <w:numPr>
          <w:ilvl w:val="2"/>
          <w:numId w:val="30"/>
        </w:numPr>
        <w:spacing w:before="0" w:after="0"/>
      </w:pPr>
      <w:r>
        <w:t>Puncture spill volume is between a minimum of 61455.44 and maximum of 86415.96 gallons</w:t>
      </w:r>
    </w:p>
    <w:p w14:paraId="246E0B4F" w14:textId="77777777" w:rsidR="00584F50" w:rsidRDefault="00584F50" w:rsidP="006E2336">
      <w:pPr>
        <w:pStyle w:val="ListParagraph"/>
        <w:numPr>
          <w:ilvl w:val="0"/>
          <w:numId w:val="30"/>
        </w:numPr>
        <w:spacing w:before="0" w:after="0"/>
      </w:pPr>
      <w:r>
        <w:t xml:space="preserve">"NPS8 </w:t>
      </w:r>
      <w:proofErr w:type="spellStart"/>
      <w:r>
        <w:t>Hdpe</w:t>
      </w:r>
      <w:proofErr w:type="spellEnd"/>
      <w:r>
        <w:t xml:space="preserve"> Brine Pipeline</w:t>
      </w:r>
    </w:p>
    <w:p w14:paraId="2CB48A13" w14:textId="77777777" w:rsidR="00584F50" w:rsidRDefault="00584F50" w:rsidP="006E2336">
      <w:pPr>
        <w:pStyle w:val="ListParagraph"/>
        <w:numPr>
          <w:ilvl w:val="1"/>
          <w:numId w:val="30"/>
        </w:numPr>
        <w:spacing w:before="0" w:after="0"/>
      </w:pPr>
      <w:r>
        <w:t>Total Cumulative Length (m):</w:t>
      </w:r>
      <w:r>
        <w:tab/>
        <w:t>8472.17</w:t>
      </w:r>
    </w:p>
    <w:p w14:paraId="2521D378" w14:textId="77777777" w:rsidR="00584F50" w:rsidRDefault="00584F50" w:rsidP="006E2336">
      <w:pPr>
        <w:pStyle w:val="ListParagraph"/>
        <w:numPr>
          <w:ilvl w:val="1"/>
          <w:numId w:val="30"/>
        </w:numPr>
        <w:spacing w:before="0" w:after="0"/>
      </w:pPr>
      <w:r>
        <w:t>Likelihood of failure distributed between minimum of 1.002e-02 and maximum of 4.163e-02.</w:t>
      </w:r>
    </w:p>
    <w:p w14:paraId="1DBA70E5" w14:textId="77777777" w:rsidR="00584F50" w:rsidRDefault="00584F50" w:rsidP="006E2336">
      <w:pPr>
        <w:pStyle w:val="ListParagraph"/>
        <w:numPr>
          <w:ilvl w:val="2"/>
          <w:numId w:val="30"/>
        </w:numPr>
        <w:spacing w:before="0" w:after="0"/>
      </w:pPr>
      <w:r>
        <w:t xml:space="preserve">Land use distributed as </w:t>
      </w:r>
    </w:p>
    <w:p w14:paraId="1489D3EA" w14:textId="77777777" w:rsidR="00584F50" w:rsidRDefault="00584F50" w:rsidP="006E2336">
      <w:pPr>
        <w:pStyle w:val="ListParagraph"/>
        <w:numPr>
          <w:ilvl w:val="3"/>
          <w:numId w:val="30"/>
        </w:numPr>
        <w:spacing w:before="0" w:after="0"/>
      </w:pPr>
      <w:r>
        <w:t>Agricultural: 8,347.12</w:t>
      </w:r>
    </w:p>
    <w:p w14:paraId="06937FDE" w14:textId="77777777" w:rsidR="00584F50" w:rsidRDefault="00584F50" w:rsidP="006E2336">
      <w:pPr>
        <w:pStyle w:val="ListParagraph"/>
        <w:numPr>
          <w:ilvl w:val="3"/>
          <w:numId w:val="30"/>
        </w:numPr>
        <w:spacing w:before="0" w:after="0"/>
      </w:pPr>
      <w:r>
        <w:t>Forested: 56.89</w:t>
      </w:r>
    </w:p>
    <w:p w14:paraId="639D228A" w14:textId="77777777" w:rsidR="00584F50" w:rsidRDefault="00584F50" w:rsidP="006E2336">
      <w:pPr>
        <w:pStyle w:val="ListParagraph"/>
        <w:numPr>
          <w:ilvl w:val="3"/>
          <w:numId w:val="30"/>
        </w:numPr>
        <w:spacing w:before="0" w:after="0"/>
      </w:pPr>
      <w:r>
        <w:t>Water Course: 68.16</w:t>
      </w:r>
    </w:p>
    <w:p w14:paraId="1E42FF7F" w14:textId="77777777" w:rsidR="00584F50" w:rsidRDefault="00584F50" w:rsidP="006E2336">
      <w:pPr>
        <w:pStyle w:val="ListParagraph"/>
        <w:numPr>
          <w:ilvl w:val="2"/>
          <w:numId w:val="30"/>
        </w:numPr>
        <w:spacing w:before="0" w:after="0"/>
      </w:pPr>
      <w:r>
        <w:t xml:space="preserve">Depth of cover distributed as </w:t>
      </w:r>
    </w:p>
    <w:p w14:paraId="0B506C2E" w14:textId="77777777" w:rsidR="00584F50" w:rsidRDefault="00584F50" w:rsidP="006E2336">
      <w:pPr>
        <w:pStyle w:val="ListParagraph"/>
        <w:numPr>
          <w:ilvl w:val="3"/>
          <w:numId w:val="30"/>
        </w:numPr>
        <w:spacing w:before="0" w:after="0"/>
      </w:pPr>
      <w:r>
        <w:t>nan</w:t>
      </w:r>
    </w:p>
    <w:p w14:paraId="2752C74D" w14:textId="77777777" w:rsidR="00584F50" w:rsidRDefault="00584F50" w:rsidP="006E2336">
      <w:pPr>
        <w:pStyle w:val="ListParagraph"/>
        <w:numPr>
          <w:ilvl w:val="2"/>
          <w:numId w:val="30"/>
        </w:numPr>
        <w:spacing w:before="0" w:after="0"/>
      </w:pPr>
      <w:r>
        <w:t>Installation date between minimum of 2010-09-01 and maximum of 2010-09-01</w:t>
      </w:r>
    </w:p>
    <w:p w14:paraId="2DB49D5B" w14:textId="77777777" w:rsidR="00584F50" w:rsidRDefault="00584F50" w:rsidP="006E2336">
      <w:pPr>
        <w:pStyle w:val="ListParagraph"/>
        <w:numPr>
          <w:ilvl w:val="2"/>
          <w:numId w:val="30"/>
        </w:numPr>
        <w:spacing w:before="0" w:after="0"/>
      </w:pPr>
      <w:r>
        <w:t>Outside diameter of 8.625 in.</w:t>
      </w:r>
    </w:p>
    <w:p w14:paraId="0505715F" w14:textId="77777777" w:rsidR="00584F50" w:rsidRDefault="00584F50" w:rsidP="006E2336">
      <w:pPr>
        <w:pStyle w:val="ListParagraph"/>
        <w:numPr>
          <w:ilvl w:val="2"/>
          <w:numId w:val="30"/>
        </w:numPr>
        <w:spacing w:before="0" w:after="0"/>
      </w:pPr>
      <w:r>
        <w:t>Grade between minimum of 1.0 and maximum of 1.0 MPa</w:t>
      </w:r>
    </w:p>
    <w:p w14:paraId="3CDAFDAA" w14:textId="77777777" w:rsidR="00584F50" w:rsidRDefault="00584F50" w:rsidP="006E2336">
      <w:pPr>
        <w:pStyle w:val="ListParagraph"/>
        <w:numPr>
          <w:ilvl w:val="2"/>
          <w:numId w:val="30"/>
        </w:numPr>
        <w:spacing w:before="0" w:after="0"/>
      </w:pPr>
      <w:r>
        <w:t>Wall thickness between minimum of 1.0 and maximum of 1.0 mm</w:t>
      </w:r>
    </w:p>
    <w:p w14:paraId="3842266B" w14:textId="77777777" w:rsidR="00584F50" w:rsidRDefault="00584F50" w:rsidP="006E2336">
      <w:pPr>
        <w:pStyle w:val="ListParagraph"/>
        <w:numPr>
          <w:ilvl w:val="2"/>
          <w:numId w:val="30"/>
        </w:numPr>
        <w:spacing w:before="0" w:after="0"/>
      </w:pPr>
      <w:r>
        <w:t>Toughness between minimum of nan and maximum of nan J</w:t>
      </w:r>
    </w:p>
    <w:p w14:paraId="5CC8B188" w14:textId="77777777" w:rsidR="00584F50" w:rsidRDefault="00584F50" w:rsidP="006E2336">
      <w:pPr>
        <w:pStyle w:val="ListParagraph"/>
        <w:numPr>
          <w:ilvl w:val="2"/>
          <w:numId w:val="30"/>
        </w:numPr>
        <w:spacing w:before="0" w:after="0"/>
      </w:pPr>
      <w:r>
        <w:t>Probability of failure given a hit between minimum of 1.000e+00 and maximum of 1.000e+00</w:t>
      </w:r>
    </w:p>
    <w:p w14:paraId="1A4FA65E" w14:textId="77777777" w:rsidR="00584F50" w:rsidRDefault="00584F50" w:rsidP="006E2336">
      <w:pPr>
        <w:pStyle w:val="ListParagraph"/>
        <w:numPr>
          <w:ilvl w:val="2"/>
          <w:numId w:val="30"/>
        </w:numPr>
        <w:spacing w:before="0" w:after="0"/>
      </w:pPr>
      <w:r>
        <w:t>Class area location is/are nan.</w:t>
      </w:r>
    </w:p>
    <w:p w14:paraId="7CAE3691" w14:textId="77777777" w:rsidR="00584F50" w:rsidRDefault="00584F50" w:rsidP="006E2336">
      <w:pPr>
        <w:pStyle w:val="ListParagraph"/>
        <w:numPr>
          <w:ilvl w:val="1"/>
          <w:numId w:val="30"/>
        </w:numPr>
        <w:spacing w:before="0" w:after="0"/>
      </w:pPr>
      <w:r>
        <w:lastRenderedPageBreak/>
        <w:t>Consequence of failure distributed between minimum of $1.62 and maximum of $3.33MM</w:t>
      </w:r>
    </w:p>
    <w:p w14:paraId="42705163" w14:textId="77777777" w:rsidR="00584F50" w:rsidRDefault="00584F50" w:rsidP="006E2336">
      <w:pPr>
        <w:pStyle w:val="ListParagraph"/>
        <w:numPr>
          <w:ilvl w:val="1"/>
          <w:numId w:val="30"/>
        </w:numPr>
        <w:spacing w:before="0" w:after="0"/>
      </w:pPr>
      <w:r>
        <w:t>Total length driven by Environmental: 8472.17 meters.</w:t>
      </w:r>
    </w:p>
    <w:p w14:paraId="69EF0E6A" w14:textId="77777777" w:rsidR="00584F50" w:rsidRDefault="00584F50" w:rsidP="006E2336">
      <w:pPr>
        <w:pStyle w:val="ListParagraph"/>
        <w:numPr>
          <w:ilvl w:val="1"/>
          <w:numId w:val="30"/>
        </w:numPr>
        <w:spacing w:before="0" w:after="0"/>
      </w:pPr>
      <w:r>
        <w:t>Environmental Cost distributed between minimum of $1.40 and maximum of $3.08MM:</w:t>
      </w:r>
    </w:p>
    <w:p w14:paraId="1308F557" w14:textId="77777777" w:rsidR="00584F50" w:rsidRDefault="00584F50" w:rsidP="006E2336">
      <w:pPr>
        <w:pStyle w:val="ListParagraph"/>
        <w:numPr>
          <w:ilvl w:val="2"/>
          <w:numId w:val="30"/>
        </w:numPr>
        <w:spacing w:before="0" w:after="0"/>
      </w:pPr>
      <w:r>
        <w:t>Leak cost between minimum of $0.03 and maximum of $0.06MM</w:t>
      </w:r>
    </w:p>
    <w:p w14:paraId="59B8D59C" w14:textId="77777777" w:rsidR="00584F50" w:rsidRDefault="00584F50" w:rsidP="006E2336">
      <w:pPr>
        <w:pStyle w:val="ListParagraph"/>
        <w:numPr>
          <w:ilvl w:val="2"/>
          <w:numId w:val="30"/>
        </w:numPr>
        <w:spacing w:before="0" w:after="0"/>
      </w:pPr>
      <w:r>
        <w:t>Leak spill volume between a minimum of 544.51 and maximum of 696.58 gallons</w:t>
      </w:r>
    </w:p>
    <w:p w14:paraId="22E794B2" w14:textId="77777777" w:rsidR="00584F50" w:rsidRDefault="00584F50" w:rsidP="006E2336">
      <w:pPr>
        <w:pStyle w:val="ListParagraph"/>
        <w:numPr>
          <w:ilvl w:val="2"/>
          <w:numId w:val="30"/>
        </w:numPr>
        <w:spacing w:before="0" w:after="0"/>
      </w:pPr>
      <w:r>
        <w:t>Rupture cost between minimum of $12.86 and maximum of $27.84MM</w:t>
      </w:r>
    </w:p>
    <w:p w14:paraId="29402E08" w14:textId="77777777" w:rsidR="00584F50" w:rsidRDefault="00584F50" w:rsidP="006E2336">
      <w:pPr>
        <w:pStyle w:val="ListParagraph"/>
        <w:numPr>
          <w:ilvl w:val="2"/>
          <w:numId w:val="30"/>
        </w:numPr>
        <w:spacing w:before="0" w:after="0"/>
      </w:pPr>
      <w:r>
        <w:t>Rupture spill volume is between a minimum of 261330.33 and maximum of 334314.68 gallons</w:t>
      </w:r>
    </w:p>
    <w:p w14:paraId="1E32B9AE" w14:textId="77777777" w:rsidR="00584F50" w:rsidRDefault="00584F50" w:rsidP="006E2336">
      <w:pPr>
        <w:pStyle w:val="ListParagraph"/>
        <w:numPr>
          <w:ilvl w:val="2"/>
          <w:numId w:val="30"/>
        </w:numPr>
        <w:spacing w:before="0" w:after="0"/>
      </w:pPr>
      <w:r>
        <w:t>Puncture cost between minimum of $0.88 and maximum of $1.91MM</w:t>
      </w:r>
    </w:p>
    <w:p w14:paraId="1B0A1AB6" w14:textId="77777777" w:rsidR="00584F50" w:rsidRDefault="00584F50" w:rsidP="006E2336">
      <w:pPr>
        <w:pStyle w:val="ListParagraph"/>
        <w:numPr>
          <w:ilvl w:val="2"/>
          <w:numId w:val="30"/>
        </w:numPr>
        <w:spacing w:before="0" w:after="0"/>
      </w:pPr>
      <w:r>
        <w:t>Puncture spill volume is between a minimum of 17891.29 and maximum of 22887.97 gallons</w:t>
      </w:r>
    </w:p>
    <w:p w14:paraId="6DAF6B11" w14:textId="77777777" w:rsidR="00584F50" w:rsidRDefault="00584F50" w:rsidP="006E2336">
      <w:pPr>
        <w:pStyle w:val="ListParagraph"/>
        <w:numPr>
          <w:ilvl w:val="0"/>
          <w:numId w:val="30"/>
        </w:numPr>
        <w:spacing w:before="0" w:after="0"/>
      </w:pPr>
      <w:r>
        <w:t>"RICINUS TO STRACHAN LATERAL NPS 4</w:t>
      </w:r>
    </w:p>
    <w:p w14:paraId="7DAB58CB" w14:textId="77777777" w:rsidR="00584F50" w:rsidRDefault="00584F50" w:rsidP="006E2336">
      <w:pPr>
        <w:pStyle w:val="ListParagraph"/>
        <w:numPr>
          <w:ilvl w:val="1"/>
          <w:numId w:val="30"/>
        </w:numPr>
        <w:spacing w:before="0" w:after="0"/>
      </w:pPr>
      <w:r>
        <w:t>Total Cumulative Length (m):</w:t>
      </w:r>
      <w:r>
        <w:tab/>
        <w:t>8010.85</w:t>
      </w:r>
    </w:p>
    <w:p w14:paraId="317A5A0F" w14:textId="77777777" w:rsidR="00584F50" w:rsidRDefault="00584F50" w:rsidP="006E2336">
      <w:pPr>
        <w:pStyle w:val="ListParagraph"/>
        <w:numPr>
          <w:ilvl w:val="1"/>
          <w:numId w:val="30"/>
        </w:numPr>
        <w:spacing w:before="0" w:after="0"/>
      </w:pPr>
      <w:r>
        <w:t>Likelihood of failure distributed between minimum of 1.721e-03 and maximum of 1.374e-02.</w:t>
      </w:r>
    </w:p>
    <w:p w14:paraId="3DDDC418" w14:textId="77777777" w:rsidR="00584F50" w:rsidRDefault="00584F50" w:rsidP="006E2336">
      <w:pPr>
        <w:pStyle w:val="ListParagraph"/>
        <w:numPr>
          <w:ilvl w:val="2"/>
          <w:numId w:val="30"/>
        </w:numPr>
        <w:spacing w:before="0" w:after="0"/>
      </w:pPr>
      <w:r>
        <w:t xml:space="preserve">Land use distributed as </w:t>
      </w:r>
    </w:p>
    <w:p w14:paraId="7FB8B3F7" w14:textId="77777777" w:rsidR="00584F50" w:rsidRDefault="00584F50" w:rsidP="006E2336">
      <w:pPr>
        <w:pStyle w:val="ListParagraph"/>
        <w:numPr>
          <w:ilvl w:val="3"/>
          <w:numId w:val="30"/>
        </w:numPr>
        <w:spacing w:before="0" w:after="0"/>
      </w:pPr>
      <w:r>
        <w:t>Agricultural: 7,998.48</w:t>
      </w:r>
    </w:p>
    <w:p w14:paraId="6BDD1678" w14:textId="77777777" w:rsidR="00584F50" w:rsidRDefault="00584F50" w:rsidP="006E2336">
      <w:pPr>
        <w:pStyle w:val="ListParagraph"/>
        <w:numPr>
          <w:ilvl w:val="3"/>
          <w:numId w:val="30"/>
        </w:numPr>
        <w:spacing w:before="0" w:after="0"/>
      </w:pPr>
      <w:r>
        <w:t>Remote: 3.81</w:t>
      </w:r>
    </w:p>
    <w:p w14:paraId="1BB3F0A8" w14:textId="77777777" w:rsidR="00584F50" w:rsidRDefault="00584F50" w:rsidP="006E2336">
      <w:pPr>
        <w:pStyle w:val="ListParagraph"/>
        <w:numPr>
          <w:ilvl w:val="3"/>
          <w:numId w:val="30"/>
        </w:numPr>
        <w:spacing w:before="0" w:after="0"/>
      </w:pPr>
      <w:r>
        <w:t>Water Course: 8.56</w:t>
      </w:r>
    </w:p>
    <w:p w14:paraId="612428A2" w14:textId="77777777" w:rsidR="00584F50" w:rsidRDefault="00584F50" w:rsidP="006E2336">
      <w:pPr>
        <w:pStyle w:val="ListParagraph"/>
        <w:numPr>
          <w:ilvl w:val="2"/>
          <w:numId w:val="30"/>
        </w:numPr>
        <w:spacing w:before="0" w:after="0"/>
      </w:pPr>
      <w:r>
        <w:t xml:space="preserve">Depth of cover distributed as </w:t>
      </w:r>
    </w:p>
    <w:p w14:paraId="4337B341" w14:textId="77777777" w:rsidR="00584F50" w:rsidRDefault="00584F50" w:rsidP="006E2336">
      <w:pPr>
        <w:pStyle w:val="ListParagraph"/>
        <w:numPr>
          <w:ilvl w:val="3"/>
          <w:numId w:val="30"/>
        </w:numPr>
        <w:spacing w:before="0" w:after="0"/>
      </w:pPr>
      <w:r>
        <w:t>nan</w:t>
      </w:r>
    </w:p>
    <w:p w14:paraId="4AE4ADBD" w14:textId="77777777" w:rsidR="00584F50" w:rsidRDefault="00584F50" w:rsidP="006E2336">
      <w:pPr>
        <w:pStyle w:val="ListParagraph"/>
        <w:numPr>
          <w:ilvl w:val="2"/>
          <w:numId w:val="30"/>
        </w:numPr>
        <w:spacing w:before="0" w:after="0"/>
      </w:pPr>
      <w:r>
        <w:t>Installation date between minimum of 1972-01-01 and maximum of 1972-01-01</w:t>
      </w:r>
    </w:p>
    <w:p w14:paraId="41E9FF6E" w14:textId="77777777" w:rsidR="00584F50" w:rsidRDefault="00584F50" w:rsidP="006E2336">
      <w:pPr>
        <w:pStyle w:val="ListParagraph"/>
        <w:numPr>
          <w:ilvl w:val="2"/>
          <w:numId w:val="30"/>
        </w:numPr>
        <w:spacing w:before="0" w:after="0"/>
      </w:pPr>
      <w:r>
        <w:t>Outside diameter of 4.5 in.</w:t>
      </w:r>
    </w:p>
    <w:p w14:paraId="48F8FBA6" w14:textId="77777777" w:rsidR="00584F50" w:rsidRDefault="00584F50" w:rsidP="006E2336">
      <w:pPr>
        <w:pStyle w:val="ListParagraph"/>
        <w:numPr>
          <w:ilvl w:val="2"/>
          <w:numId w:val="30"/>
        </w:numPr>
        <w:spacing w:before="0" w:after="0"/>
      </w:pPr>
      <w:r>
        <w:t>Grade between minimum of 290.0 and maximum of 290.0 MPa</w:t>
      </w:r>
    </w:p>
    <w:p w14:paraId="12DADD3C" w14:textId="77777777" w:rsidR="00584F50" w:rsidRDefault="00584F50" w:rsidP="006E2336">
      <w:pPr>
        <w:pStyle w:val="ListParagraph"/>
        <w:numPr>
          <w:ilvl w:val="2"/>
          <w:numId w:val="30"/>
        </w:numPr>
        <w:spacing w:before="0" w:after="0"/>
      </w:pPr>
      <w:r>
        <w:t>Wall thickness between minimum of 3.18 and maximum of 5.16 mm</w:t>
      </w:r>
    </w:p>
    <w:p w14:paraId="7165F6AC" w14:textId="77777777" w:rsidR="00584F50" w:rsidRDefault="00584F50" w:rsidP="006E2336">
      <w:pPr>
        <w:pStyle w:val="ListParagraph"/>
        <w:numPr>
          <w:ilvl w:val="2"/>
          <w:numId w:val="30"/>
        </w:numPr>
        <w:spacing w:before="0" w:after="0"/>
      </w:pPr>
      <w:r>
        <w:t>Toughness between minimum of 20.0 and maximum of 20.0 J</w:t>
      </w:r>
    </w:p>
    <w:p w14:paraId="6FB5274E" w14:textId="77777777" w:rsidR="00584F50" w:rsidRDefault="00584F50" w:rsidP="006E2336">
      <w:pPr>
        <w:pStyle w:val="ListParagraph"/>
        <w:numPr>
          <w:ilvl w:val="2"/>
          <w:numId w:val="30"/>
        </w:numPr>
        <w:spacing w:before="0" w:after="0"/>
      </w:pPr>
      <w:r>
        <w:t>Probability of failure given a hit between minimum of 1.718e-01 and maximum of 3.301e-01</w:t>
      </w:r>
    </w:p>
    <w:p w14:paraId="13B1E13C" w14:textId="77777777" w:rsidR="00584F50" w:rsidRDefault="00584F50" w:rsidP="006E2336">
      <w:pPr>
        <w:pStyle w:val="ListParagraph"/>
        <w:numPr>
          <w:ilvl w:val="2"/>
          <w:numId w:val="30"/>
        </w:numPr>
        <w:spacing w:before="0" w:after="0"/>
      </w:pPr>
      <w:r>
        <w:t>Class area location is/are 1.0.</w:t>
      </w:r>
    </w:p>
    <w:p w14:paraId="2A1A850D" w14:textId="77777777" w:rsidR="00584F50" w:rsidRDefault="00584F50" w:rsidP="006E2336">
      <w:pPr>
        <w:pStyle w:val="ListParagraph"/>
        <w:numPr>
          <w:ilvl w:val="1"/>
          <w:numId w:val="30"/>
        </w:numPr>
        <w:spacing w:before="0" w:after="0"/>
      </w:pPr>
      <w:r>
        <w:t>Consequence of failure distributed between minimum of $2.45 and maximum of $126.19MM</w:t>
      </w:r>
    </w:p>
    <w:p w14:paraId="566F1DC9" w14:textId="77777777" w:rsidR="00584F50" w:rsidRDefault="00584F50" w:rsidP="006E2336">
      <w:pPr>
        <w:pStyle w:val="ListParagraph"/>
        <w:numPr>
          <w:ilvl w:val="1"/>
          <w:numId w:val="30"/>
        </w:numPr>
        <w:spacing w:before="0" w:after="0"/>
      </w:pPr>
      <w:r>
        <w:t>Total length driven by Safety: 652.77 meters.</w:t>
      </w:r>
    </w:p>
    <w:p w14:paraId="7FD68E98" w14:textId="77777777" w:rsidR="00584F50" w:rsidRDefault="00584F50" w:rsidP="006E2336">
      <w:pPr>
        <w:pStyle w:val="ListParagraph"/>
        <w:numPr>
          <w:ilvl w:val="1"/>
          <w:numId w:val="30"/>
        </w:numPr>
        <w:spacing w:before="0" w:after="0"/>
      </w:pPr>
      <w:r>
        <w:t>Safety Cost distributed between minimum of $0.00 and maximum of $121.06MM:</w:t>
      </w:r>
    </w:p>
    <w:p w14:paraId="6529509B" w14:textId="77777777" w:rsidR="00584F50" w:rsidRDefault="00584F50" w:rsidP="006E2336">
      <w:pPr>
        <w:pStyle w:val="ListParagraph"/>
        <w:numPr>
          <w:ilvl w:val="2"/>
          <w:numId w:val="30"/>
        </w:numPr>
        <w:spacing w:before="0" w:after="0"/>
      </w:pPr>
      <w:r>
        <w:t>Leak cost between minimum of $0.00 and maximum of $121.06MM</w:t>
      </w:r>
    </w:p>
    <w:p w14:paraId="7D064004" w14:textId="77777777" w:rsidR="00584F50" w:rsidRDefault="00584F50" w:rsidP="006E2336">
      <w:pPr>
        <w:pStyle w:val="ListParagraph"/>
        <w:numPr>
          <w:ilvl w:val="2"/>
          <w:numId w:val="30"/>
        </w:numPr>
        <w:spacing w:before="0" w:after="0"/>
      </w:pPr>
      <w:r>
        <w:t>Leak scenario yielded 9.0 intersections with structures, with minimum of 0.0 and maximum of 12.61 of population impacted.</w:t>
      </w:r>
    </w:p>
    <w:p w14:paraId="73D2E75D"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7D02DC2F" w14:textId="77777777" w:rsidR="00584F50" w:rsidRDefault="00584F50" w:rsidP="006E2336">
      <w:pPr>
        <w:pStyle w:val="ListParagraph"/>
        <w:numPr>
          <w:ilvl w:val="2"/>
          <w:numId w:val="30"/>
        </w:numPr>
        <w:spacing w:before="0" w:after="0"/>
      </w:pPr>
      <w:r>
        <w:t>Rupture cost between minimum of $0.00 and maximum of $121.06MM</w:t>
      </w:r>
    </w:p>
    <w:p w14:paraId="71C5EB96" w14:textId="77777777" w:rsidR="00584F50" w:rsidRDefault="00584F50" w:rsidP="006E2336">
      <w:pPr>
        <w:pStyle w:val="ListParagraph"/>
        <w:numPr>
          <w:ilvl w:val="2"/>
          <w:numId w:val="30"/>
        </w:numPr>
        <w:spacing w:before="0" w:after="0"/>
      </w:pPr>
      <w:r>
        <w:t>Rupture scenario yielded 20.0 intersections with structures, with minimum of 0.0 and maximum of 12.61 of population impacted</w:t>
      </w:r>
    </w:p>
    <w:p w14:paraId="50EBC4B7" w14:textId="77777777" w:rsidR="00584F50" w:rsidRDefault="00584F50" w:rsidP="006E2336">
      <w:pPr>
        <w:pStyle w:val="ListParagraph"/>
        <w:numPr>
          <w:ilvl w:val="2"/>
          <w:numId w:val="30"/>
        </w:numPr>
        <w:spacing w:before="0" w:after="0"/>
      </w:pPr>
      <w:r>
        <w:t>Rupture hazard radius distributed between minimum of 97.06 and maximum of 97.06 meters.</w:t>
      </w:r>
    </w:p>
    <w:p w14:paraId="7FE6779E" w14:textId="77777777" w:rsidR="00584F50" w:rsidRDefault="00584F50" w:rsidP="006E2336">
      <w:pPr>
        <w:pStyle w:val="ListParagraph"/>
        <w:numPr>
          <w:ilvl w:val="2"/>
          <w:numId w:val="30"/>
        </w:numPr>
        <w:spacing w:before="0" w:after="0"/>
      </w:pPr>
      <w:r>
        <w:t>Puncture cost between minimum of $0.00 and maximum of $121.06MM</w:t>
      </w:r>
    </w:p>
    <w:p w14:paraId="4787F21E" w14:textId="77777777" w:rsidR="00584F50" w:rsidRDefault="00584F50" w:rsidP="006E2336">
      <w:pPr>
        <w:pStyle w:val="ListParagraph"/>
        <w:numPr>
          <w:ilvl w:val="2"/>
          <w:numId w:val="30"/>
        </w:numPr>
        <w:spacing w:before="0" w:after="0"/>
      </w:pPr>
      <w:r>
        <w:t>Puncture scenario yielded 19.0 intersections with structures, with minimum of 0.0 and maximum of 12.61 of population impacted</w:t>
      </w:r>
    </w:p>
    <w:p w14:paraId="45603D58"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181E27A5" w14:textId="77777777" w:rsidR="00584F50" w:rsidRDefault="00584F50" w:rsidP="006E2336">
      <w:pPr>
        <w:pStyle w:val="ListParagraph"/>
        <w:numPr>
          <w:ilvl w:val="2"/>
          <w:numId w:val="30"/>
        </w:numPr>
        <w:spacing w:before="0" w:after="0"/>
      </w:pPr>
      <w:r>
        <w:t>Product type is HVP Product.</w:t>
      </w:r>
    </w:p>
    <w:p w14:paraId="57E3B424" w14:textId="77777777" w:rsidR="00584F50" w:rsidRDefault="00584F50" w:rsidP="006E2336">
      <w:pPr>
        <w:pStyle w:val="ListParagraph"/>
        <w:numPr>
          <w:ilvl w:val="2"/>
          <w:numId w:val="30"/>
        </w:numPr>
        <w:spacing w:before="0" w:after="0"/>
      </w:pPr>
      <w:r>
        <w:lastRenderedPageBreak/>
        <w:t>Class area location is/are 1.0.</w:t>
      </w:r>
    </w:p>
    <w:p w14:paraId="5582A2B1" w14:textId="77777777" w:rsidR="00584F50" w:rsidRDefault="00584F50" w:rsidP="006E2336">
      <w:pPr>
        <w:pStyle w:val="ListParagraph"/>
        <w:numPr>
          <w:ilvl w:val="1"/>
          <w:numId w:val="30"/>
        </w:numPr>
        <w:spacing w:before="0" w:after="0"/>
      </w:pPr>
      <w:r>
        <w:t>Total length driven by Economic Loss: 7358.08 meters.</w:t>
      </w:r>
    </w:p>
    <w:p w14:paraId="0FA8436F" w14:textId="77777777" w:rsidR="00584F50" w:rsidRDefault="00584F50" w:rsidP="006E2336">
      <w:pPr>
        <w:pStyle w:val="ListParagraph"/>
        <w:numPr>
          <w:ilvl w:val="1"/>
          <w:numId w:val="30"/>
        </w:numPr>
        <w:spacing w:before="0" w:after="0"/>
      </w:pPr>
      <w:r>
        <w:t>Economic Loss Cost distributed between minimum of $2.45 and maximum of $5.14MM:</w:t>
      </w:r>
    </w:p>
    <w:p w14:paraId="452FB8B7" w14:textId="77777777" w:rsidR="00584F50" w:rsidRDefault="00584F50" w:rsidP="006E2336">
      <w:pPr>
        <w:pStyle w:val="ListParagraph"/>
        <w:numPr>
          <w:ilvl w:val="2"/>
          <w:numId w:val="30"/>
        </w:numPr>
        <w:spacing w:before="0" w:after="0"/>
      </w:pPr>
      <w:r>
        <w:t>Repair costs between minimum of $9,000.00 and maximum of $31,000.00.</w:t>
      </w:r>
    </w:p>
    <w:p w14:paraId="52CE1195" w14:textId="77777777" w:rsidR="00584F50" w:rsidRDefault="00584F50" w:rsidP="006E2336">
      <w:pPr>
        <w:pStyle w:val="ListParagraph"/>
        <w:numPr>
          <w:ilvl w:val="2"/>
          <w:numId w:val="30"/>
        </w:numPr>
        <w:spacing w:before="0" w:after="0"/>
      </w:pPr>
      <w:r>
        <w:t>Outage losses between minimum of $200,000.00 and maximum of $200,000.00.</w:t>
      </w:r>
    </w:p>
    <w:p w14:paraId="46855772" w14:textId="77777777" w:rsidR="00584F50" w:rsidRDefault="00584F50" w:rsidP="006E2336">
      <w:pPr>
        <w:pStyle w:val="ListParagraph"/>
        <w:numPr>
          <w:ilvl w:val="2"/>
          <w:numId w:val="30"/>
        </w:numPr>
        <w:spacing w:before="0" w:after="0"/>
      </w:pPr>
      <w:r>
        <w:t>Product type is HVP Product.</w:t>
      </w:r>
    </w:p>
    <w:p w14:paraId="047893D9" w14:textId="77777777" w:rsidR="00584F50" w:rsidRDefault="00584F50" w:rsidP="006E2336">
      <w:pPr>
        <w:pStyle w:val="ListParagraph"/>
        <w:numPr>
          <w:ilvl w:val="2"/>
          <w:numId w:val="30"/>
        </w:numPr>
        <w:spacing w:before="0" w:after="0"/>
      </w:pPr>
      <w:r>
        <w:t>Leak cost between minimum of $0.27 and maximum of $2.96MM</w:t>
      </w:r>
    </w:p>
    <w:p w14:paraId="20CCA0BC" w14:textId="77777777" w:rsidR="00584F50" w:rsidRDefault="00584F50" w:rsidP="006E2336">
      <w:pPr>
        <w:pStyle w:val="ListParagraph"/>
        <w:numPr>
          <w:ilvl w:val="2"/>
          <w:numId w:val="30"/>
        </w:numPr>
        <w:spacing w:before="0" w:after="0"/>
      </w:pPr>
      <w:r>
        <w:t>Leak scenario yielded 9.0 intersections with structures, with minimum of $0.00 and maximum of $2,688,250.00 in cost of structures impacted.</w:t>
      </w:r>
    </w:p>
    <w:p w14:paraId="653F08E9" w14:textId="77777777" w:rsidR="00584F50" w:rsidRDefault="00584F50" w:rsidP="006E2336">
      <w:pPr>
        <w:pStyle w:val="ListParagraph"/>
        <w:numPr>
          <w:ilvl w:val="2"/>
          <w:numId w:val="30"/>
        </w:numPr>
        <w:spacing w:before="0" w:after="0"/>
      </w:pPr>
      <w:r>
        <w:t>Leak product loss costs between minimum of $60,855.70 and maximum of $60,855.70</w:t>
      </w:r>
    </w:p>
    <w:p w14:paraId="3E45D0D3" w14:textId="77777777" w:rsidR="00584F50" w:rsidRDefault="00584F50" w:rsidP="006E2336">
      <w:pPr>
        <w:pStyle w:val="ListParagraph"/>
        <w:numPr>
          <w:ilvl w:val="2"/>
          <w:numId w:val="30"/>
        </w:numPr>
        <w:spacing w:before="0" w:after="0"/>
      </w:pPr>
      <w:r>
        <w:t>Rupture cost between minimum of $8.16 and maximum of $10.85MM</w:t>
      </w:r>
    </w:p>
    <w:p w14:paraId="17690400" w14:textId="77777777" w:rsidR="00584F50" w:rsidRDefault="00584F50" w:rsidP="006E2336">
      <w:pPr>
        <w:pStyle w:val="ListParagraph"/>
        <w:numPr>
          <w:ilvl w:val="2"/>
          <w:numId w:val="30"/>
        </w:numPr>
        <w:spacing w:before="0" w:after="0"/>
      </w:pPr>
      <w:r>
        <w:t>Rupture scenario yielded 20.0 intersections with structures, with minimum of $0.00 and maximum of $2,688,250.00 in cost of structures impacted</w:t>
      </w:r>
    </w:p>
    <w:p w14:paraId="32CB2335" w14:textId="77777777" w:rsidR="00584F50" w:rsidRDefault="00584F50" w:rsidP="006E2336">
      <w:pPr>
        <w:pStyle w:val="ListParagraph"/>
        <w:numPr>
          <w:ilvl w:val="2"/>
          <w:numId w:val="30"/>
        </w:numPr>
        <w:spacing w:before="0" w:after="0"/>
      </w:pPr>
      <w:r>
        <w:t>Rupture product loss costs between minimum of $7,950,487.38 and maximum of $7,950,487.38</w:t>
      </w:r>
    </w:p>
    <w:p w14:paraId="36126C5D" w14:textId="77777777" w:rsidR="00584F50" w:rsidRDefault="00584F50" w:rsidP="006E2336">
      <w:pPr>
        <w:pStyle w:val="ListParagraph"/>
        <w:numPr>
          <w:ilvl w:val="2"/>
          <w:numId w:val="30"/>
        </w:numPr>
        <w:spacing w:before="0" w:after="0"/>
      </w:pPr>
      <w:r>
        <w:t>Puncture cost between minimum of $2.21 and maximum of $4.90MM</w:t>
      </w:r>
    </w:p>
    <w:p w14:paraId="7BD409E4" w14:textId="77777777" w:rsidR="00584F50" w:rsidRDefault="00584F50" w:rsidP="006E2336">
      <w:pPr>
        <w:pStyle w:val="ListParagraph"/>
        <w:numPr>
          <w:ilvl w:val="2"/>
          <w:numId w:val="30"/>
        </w:numPr>
        <w:spacing w:before="0" w:after="0"/>
      </w:pPr>
      <w:r>
        <w:t>Puncture scenario yielded 19.0 intersections with structures, with minimum of $0.00 and maximum of $2,688,250.00 in cost of structures impacted</w:t>
      </w:r>
    </w:p>
    <w:p w14:paraId="108C756E" w14:textId="77777777" w:rsidR="00584F50" w:rsidRDefault="00584F50" w:rsidP="006E2336">
      <w:pPr>
        <w:pStyle w:val="ListParagraph"/>
        <w:numPr>
          <w:ilvl w:val="2"/>
          <w:numId w:val="30"/>
        </w:numPr>
        <w:spacing w:before="0" w:after="0"/>
      </w:pPr>
      <w:r>
        <w:t>Product Loss costs between minimum of $1,999,580.23 and maximum of $1,999,580.23"</w:t>
      </w:r>
    </w:p>
    <w:p w14:paraId="7781AB57" w14:textId="77777777" w:rsidR="00584F50" w:rsidRDefault="00584F50" w:rsidP="006E2336">
      <w:pPr>
        <w:pStyle w:val="ListParagraph"/>
        <w:numPr>
          <w:ilvl w:val="0"/>
          <w:numId w:val="30"/>
        </w:numPr>
        <w:spacing w:before="0" w:after="0"/>
      </w:pPr>
      <w:r>
        <w:t>"STRACHAN TO ROCKY MOUNTAIN HOUSE CONDENSATE NPS 6</w:t>
      </w:r>
    </w:p>
    <w:p w14:paraId="44971327" w14:textId="77777777" w:rsidR="00584F50" w:rsidRDefault="00584F50" w:rsidP="006E2336">
      <w:pPr>
        <w:pStyle w:val="ListParagraph"/>
        <w:numPr>
          <w:ilvl w:val="1"/>
          <w:numId w:val="30"/>
        </w:numPr>
        <w:spacing w:before="0" w:after="0"/>
      </w:pPr>
      <w:r>
        <w:t>Total Cumulative Length (m):</w:t>
      </w:r>
      <w:r>
        <w:tab/>
        <w:t>7720.03</w:t>
      </w:r>
    </w:p>
    <w:p w14:paraId="72C6A465" w14:textId="77777777" w:rsidR="00584F50" w:rsidRDefault="00584F50" w:rsidP="006E2336">
      <w:pPr>
        <w:pStyle w:val="ListParagraph"/>
        <w:numPr>
          <w:ilvl w:val="1"/>
          <w:numId w:val="30"/>
        </w:numPr>
        <w:spacing w:before="0" w:after="0"/>
      </w:pPr>
      <w:r>
        <w:t>Likelihood of failure distributed between minimum of 1.059e-03 and maximum of 3.951e-02.</w:t>
      </w:r>
    </w:p>
    <w:p w14:paraId="499D9FBE" w14:textId="77777777" w:rsidR="00584F50" w:rsidRDefault="00584F50" w:rsidP="006E2336">
      <w:pPr>
        <w:pStyle w:val="ListParagraph"/>
        <w:numPr>
          <w:ilvl w:val="2"/>
          <w:numId w:val="30"/>
        </w:numPr>
        <w:spacing w:before="0" w:after="0"/>
      </w:pPr>
      <w:r>
        <w:t xml:space="preserve">Land use distributed as </w:t>
      </w:r>
    </w:p>
    <w:p w14:paraId="3F0608FA" w14:textId="77777777" w:rsidR="00584F50" w:rsidRDefault="00584F50" w:rsidP="006E2336">
      <w:pPr>
        <w:pStyle w:val="ListParagraph"/>
        <w:numPr>
          <w:ilvl w:val="3"/>
          <w:numId w:val="30"/>
        </w:numPr>
        <w:spacing w:before="0" w:after="0"/>
      </w:pPr>
      <w:r>
        <w:t>Agricultural: 7,698.87</w:t>
      </w:r>
    </w:p>
    <w:p w14:paraId="65932733" w14:textId="77777777" w:rsidR="00584F50" w:rsidRDefault="00584F50" w:rsidP="006E2336">
      <w:pPr>
        <w:pStyle w:val="ListParagraph"/>
        <w:numPr>
          <w:ilvl w:val="3"/>
          <w:numId w:val="30"/>
        </w:numPr>
        <w:spacing w:before="0" w:after="0"/>
      </w:pPr>
      <w:r>
        <w:t>Water Course: 21.17</w:t>
      </w:r>
    </w:p>
    <w:p w14:paraId="5953BB33" w14:textId="77777777" w:rsidR="00584F50" w:rsidRDefault="00584F50" w:rsidP="006E2336">
      <w:pPr>
        <w:pStyle w:val="ListParagraph"/>
        <w:numPr>
          <w:ilvl w:val="2"/>
          <w:numId w:val="30"/>
        </w:numPr>
        <w:spacing w:before="0" w:after="0"/>
      </w:pPr>
      <w:r>
        <w:t xml:space="preserve">Depth of cover distributed as </w:t>
      </w:r>
    </w:p>
    <w:p w14:paraId="7C416E0A" w14:textId="77777777" w:rsidR="00584F50" w:rsidRDefault="00584F50" w:rsidP="006E2336">
      <w:pPr>
        <w:pStyle w:val="ListParagraph"/>
        <w:numPr>
          <w:ilvl w:val="3"/>
          <w:numId w:val="30"/>
        </w:numPr>
        <w:spacing w:before="0" w:after="0"/>
      </w:pPr>
      <w:r>
        <w:t>&gt;= 0.49 to &lt; 0.55m: 23.85, &gt;= 0.55 to &lt; 0.61m: 67.21, &gt;= 0.61 to &lt; 0.67m: 121.85, &gt;= 0.67 to &lt; 0.76m: 543.23, &gt;= 0.76 to &lt; 0.91m: 5,269.08, &gt;= 0.91 to &lt; 1.22m: 1,100.22, &gt;= 1.22 to &lt; 1.83m: 527.59, &gt;= 1.83m : 67.00</w:t>
      </w:r>
    </w:p>
    <w:p w14:paraId="75275FA7" w14:textId="77777777" w:rsidR="00584F50" w:rsidRDefault="00584F50" w:rsidP="006E2336">
      <w:pPr>
        <w:pStyle w:val="ListParagraph"/>
        <w:numPr>
          <w:ilvl w:val="2"/>
          <w:numId w:val="30"/>
        </w:numPr>
        <w:spacing w:before="0" w:after="0"/>
      </w:pPr>
      <w:r>
        <w:t>Installation date between minimum of 1970-01-01 and maximum of 1970-01-01</w:t>
      </w:r>
    </w:p>
    <w:p w14:paraId="028D8AC6" w14:textId="77777777" w:rsidR="00584F50" w:rsidRDefault="00584F50" w:rsidP="006E2336">
      <w:pPr>
        <w:pStyle w:val="ListParagraph"/>
        <w:numPr>
          <w:ilvl w:val="2"/>
          <w:numId w:val="30"/>
        </w:numPr>
        <w:spacing w:before="0" w:after="0"/>
      </w:pPr>
      <w:r>
        <w:t>Outside diameter of 6.625 in.</w:t>
      </w:r>
    </w:p>
    <w:p w14:paraId="0B118036" w14:textId="77777777" w:rsidR="00584F50" w:rsidRDefault="00584F50" w:rsidP="006E2336">
      <w:pPr>
        <w:pStyle w:val="ListParagraph"/>
        <w:numPr>
          <w:ilvl w:val="2"/>
          <w:numId w:val="30"/>
        </w:numPr>
        <w:spacing w:before="0" w:after="0"/>
      </w:pPr>
      <w:r>
        <w:t>Grade between minimum of 290.0 and maximum of 290.0 MPa</w:t>
      </w:r>
    </w:p>
    <w:p w14:paraId="39704686" w14:textId="77777777" w:rsidR="00584F50" w:rsidRDefault="00584F50" w:rsidP="006E2336">
      <w:pPr>
        <w:pStyle w:val="ListParagraph"/>
        <w:numPr>
          <w:ilvl w:val="2"/>
          <w:numId w:val="30"/>
        </w:numPr>
        <w:spacing w:before="0" w:after="0"/>
      </w:pPr>
      <w:r>
        <w:t>Wall thickness between minimum of 2.77 and maximum of 7.11 mm</w:t>
      </w:r>
    </w:p>
    <w:p w14:paraId="234E6846" w14:textId="77777777" w:rsidR="00584F50" w:rsidRDefault="00584F50" w:rsidP="006E2336">
      <w:pPr>
        <w:pStyle w:val="ListParagraph"/>
        <w:numPr>
          <w:ilvl w:val="2"/>
          <w:numId w:val="30"/>
        </w:numPr>
        <w:spacing w:before="0" w:after="0"/>
      </w:pPr>
      <w:r>
        <w:t>Toughness between minimum of 20.0 and maximum of 20.0 J</w:t>
      </w:r>
    </w:p>
    <w:p w14:paraId="12031BAD" w14:textId="77777777" w:rsidR="00584F50" w:rsidRDefault="00584F50" w:rsidP="006E2336">
      <w:pPr>
        <w:pStyle w:val="ListParagraph"/>
        <w:numPr>
          <w:ilvl w:val="2"/>
          <w:numId w:val="30"/>
        </w:numPr>
        <w:spacing w:before="0" w:after="0"/>
      </w:pPr>
      <w:r>
        <w:t>Probability of failure given a hit between minimum of 9.086e-02 and maximum of 3.599e-01</w:t>
      </w:r>
    </w:p>
    <w:p w14:paraId="1C4971F3" w14:textId="77777777" w:rsidR="00584F50" w:rsidRDefault="00584F50" w:rsidP="006E2336">
      <w:pPr>
        <w:pStyle w:val="ListParagraph"/>
        <w:numPr>
          <w:ilvl w:val="2"/>
          <w:numId w:val="30"/>
        </w:numPr>
        <w:spacing w:before="0" w:after="0"/>
      </w:pPr>
      <w:r>
        <w:t>Class area location is/are 1.0, 2.0.</w:t>
      </w:r>
    </w:p>
    <w:p w14:paraId="48A5304C" w14:textId="77777777" w:rsidR="00584F50" w:rsidRDefault="00584F50" w:rsidP="006E2336">
      <w:pPr>
        <w:pStyle w:val="ListParagraph"/>
        <w:numPr>
          <w:ilvl w:val="1"/>
          <w:numId w:val="30"/>
        </w:numPr>
        <w:spacing w:before="0" w:after="0"/>
      </w:pPr>
      <w:r>
        <w:t>Consequence of failure distributed between minimum of $5.83 and maximum of $129.50MM</w:t>
      </w:r>
    </w:p>
    <w:p w14:paraId="043AB638" w14:textId="77777777" w:rsidR="00584F50" w:rsidRDefault="00584F50" w:rsidP="006E2336">
      <w:pPr>
        <w:pStyle w:val="ListParagraph"/>
        <w:numPr>
          <w:ilvl w:val="1"/>
          <w:numId w:val="30"/>
        </w:numPr>
        <w:spacing w:before="0" w:after="0"/>
      </w:pPr>
      <w:r>
        <w:t>Total length driven by Safety: 1966.72 meters.</w:t>
      </w:r>
    </w:p>
    <w:p w14:paraId="5B6D3751" w14:textId="77777777" w:rsidR="00584F50" w:rsidRDefault="00584F50" w:rsidP="006E2336">
      <w:pPr>
        <w:pStyle w:val="ListParagraph"/>
        <w:numPr>
          <w:ilvl w:val="1"/>
          <w:numId w:val="30"/>
        </w:numPr>
        <w:spacing w:before="0" w:after="0"/>
      </w:pPr>
      <w:r>
        <w:t>Safety Cost distributed between minimum of $0.00 and maximum of $121.06MM:</w:t>
      </w:r>
    </w:p>
    <w:p w14:paraId="07F00861" w14:textId="77777777" w:rsidR="00584F50" w:rsidRDefault="00584F50" w:rsidP="006E2336">
      <w:pPr>
        <w:pStyle w:val="ListParagraph"/>
        <w:numPr>
          <w:ilvl w:val="2"/>
          <w:numId w:val="30"/>
        </w:numPr>
        <w:spacing w:before="0" w:after="0"/>
      </w:pPr>
      <w:r>
        <w:t>Leak cost between minimum of $0.00 and maximum of $121.06MM</w:t>
      </w:r>
    </w:p>
    <w:p w14:paraId="1E7E1E93" w14:textId="77777777" w:rsidR="00584F50" w:rsidRDefault="00584F50" w:rsidP="006E2336">
      <w:pPr>
        <w:pStyle w:val="ListParagraph"/>
        <w:numPr>
          <w:ilvl w:val="2"/>
          <w:numId w:val="30"/>
        </w:numPr>
        <w:spacing w:before="0" w:after="0"/>
      </w:pPr>
      <w:r>
        <w:t>Leak scenario yielded 21.0 intersections with structures, with minimum of 0.0 and maximum of 12.61 of population impacted.</w:t>
      </w:r>
    </w:p>
    <w:p w14:paraId="67679CC1" w14:textId="77777777" w:rsidR="00584F50" w:rsidRDefault="00584F50" w:rsidP="006E2336">
      <w:pPr>
        <w:pStyle w:val="ListParagraph"/>
        <w:numPr>
          <w:ilvl w:val="2"/>
          <w:numId w:val="30"/>
        </w:numPr>
        <w:spacing w:before="0" w:after="0"/>
      </w:pPr>
      <w:r>
        <w:t>Leak hazard radius distributed between minimum of 11.12 and maximum of 11.12 meters.</w:t>
      </w:r>
    </w:p>
    <w:p w14:paraId="0CF59087" w14:textId="77777777" w:rsidR="00584F50" w:rsidRDefault="00584F50" w:rsidP="006E2336">
      <w:pPr>
        <w:pStyle w:val="ListParagraph"/>
        <w:numPr>
          <w:ilvl w:val="2"/>
          <w:numId w:val="30"/>
        </w:numPr>
        <w:spacing w:before="0" w:after="0"/>
      </w:pPr>
      <w:r>
        <w:lastRenderedPageBreak/>
        <w:t>Rupture cost between minimum of $0.00 and maximum of $121.06MM</w:t>
      </w:r>
    </w:p>
    <w:p w14:paraId="43B63A8C" w14:textId="77777777" w:rsidR="00584F50" w:rsidRDefault="00584F50" w:rsidP="006E2336">
      <w:pPr>
        <w:pStyle w:val="ListParagraph"/>
        <w:numPr>
          <w:ilvl w:val="2"/>
          <w:numId w:val="30"/>
        </w:numPr>
        <w:spacing w:before="0" w:after="0"/>
      </w:pPr>
      <w:r>
        <w:t>Rupture scenario yielded 80.0 intersections with structures, with minimum of 0.0 and maximum of 12.61 of population impacted</w:t>
      </w:r>
    </w:p>
    <w:p w14:paraId="40F0ECD8" w14:textId="77777777" w:rsidR="00584F50" w:rsidRDefault="00584F50" w:rsidP="006E2336">
      <w:pPr>
        <w:pStyle w:val="ListParagraph"/>
        <w:numPr>
          <w:ilvl w:val="2"/>
          <w:numId w:val="30"/>
        </w:numPr>
        <w:spacing w:before="0" w:after="0"/>
      </w:pPr>
      <w:r>
        <w:t>Rupture hazard radius distributed between minimum of 105.04 and maximum of 105.04 meters.</w:t>
      </w:r>
    </w:p>
    <w:p w14:paraId="75BAE817" w14:textId="77777777" w:rsidR="00584F50" w:rsidRDefault="00584F50" w:rsidP="006E2336">
      <w:pPr>
        <w:pStyle w:val="ListParagraph"/>
        <w:numPr>
          <w:ilvl w:val="2"/>
          <w:numId w:val="30"/>
        </w:numPr>
        <w:spacing w:before="0" w:after="0"/>
      </w:pPr>
      <w:r>
        <w:t>Puncture cost between minimum of $0.00 and maximum of $121.06MM</w:t>
      </w:r>
    </w:p>
    <w:p w14:paraId="1E66C174" w14:textId="77777777" w:rsidR="00584F50" w:rsidRDefault="00584F50" w:rsidP="006E2336">
      <w:pPr>
        <w:pStyle w:val="ListParagraph"/>
        <w:numPr>
          <w:ilvl w:val="2"/>
          <w:numId w:val="30"/>
        </w:numPr>
        <w:spacing w:before="0" w:after="0"/>
      </w:pPr>
      <w:r>
        <w:t>Puncture scenario yielded 47.0 intersections with structures, with minimum of 0.0 and maximum of 12.61 of population impacted</w:t>
      </w:r>
    </w:p>
    <w:p w14:paraId="671845CC" w14:textId="77777777" w:rsidR="00584F50" w:rsidRDefault="00584F50" w:rsidP="006E2336">
      <w:pPr>
        <w:pStyle w:val="ListParagraph"/>
        <w:numPr>
          <w:ilvl w:val="2"/>
          <w:numId w:val="30"/>
        </w:numPr>
        <w:spacing w:before="0" w:after="0"/>
      </w:pPr>
      <w:r>
        <w:t>Puncture hazard radius distributed between minimum of 45.35 and maximum of 45.35 meters.</w:t>
      </w:r>
    </w:p>
    <w:p w14:paraId="293A87F7" w14:textId="77777777" w:rsidR="00584F50" w:rsidRDefault="00584F50" w:rsidP="006E2336">
      <w:pPr>
        <w:pStyle w:val="ListParagraph"/>
        <w:numPr>
          <w:ilvl w:val="2"/>
          <w:numId w:val="30"/>
        </w:numPr>
        <w:spacing w:before="0" w:after="0"/>
      </w:pPr>
      <w:r>
        <w:t>Product type is Condensate.</w:t>
      </w:r>
    </w:p>
    <w:p w14:paraId="457ED4F0" w14:textId="77777777" w:rsidR="00584F50" w:rsidRDefault="00584F50" w:rsidP="006E2336">
      <w:pPr>
        <w:pStyle w:val="ListParagraph"/>
        <w:numPr>
          <w:ilvl w:val="2"/>
          <w:numId w:val="30"/>
        </w:numPr>
        <w:spacing w:before="0" w:after="0"/>
      </w:pPr>
      <w:r>
        <w:t>Class area location is/are 1.0, 2.0.</w:t>
      </w:r>
    </w:p>
    <w:p w14:paraId="2DBBDC99" w14:textId="77777777" w:rsidR="00584F50" w:rsidRDefault="00584F50" w:rsidP="006E2336">
      <w:pPr>
        <w:pStyle w:val="ListParagraph"/>
        <w:numPr>
          <w:ilvl w:val="1"/>
          <w:numId w:val="30"/>
        </w:numPr>
        <w:spacing w:before="0" w:after="0"/>
      </w:pPr>
      <w:r>
        <w:t>Total length driven by Environmental: 5753.31 meters.</w:t>
      </w:r>
    </w:p>
    <w:p w14:paraId="1B0A9228" w14:textId="77777777" w:rsidR="00584F50" w:rsidRDefault="00584F50" w:rsidP="006E2336">
      <w:pPr>
        <w:pStyle w:val="ListParagraph"/>
        <w:numPr>
          <w:ilvl w:val="1"/>
          <w:numId w:val="30"/>
        </w:numPr>
        <w:spacing w:before="0" w:after="0"/>
      </w:pPr>
      <w:r>
        <w:t>Environmental Cost distributed between minimum of $4.75 and maximum of $10.48MM:</w:t>
      </w:r>
    </w:p>
    <w:p w14:paraId="7F95C153" w14:textId="77777777" w:rsidR="00584F50" w:rsidRDefault="00584F50" w:rsidP="006E2336">
      <w:pPr>
        <w:pStyle w:val="ListParagraph"/>
        <w:numPr>
          <w:ilvl w:val="2"/>
          <w:numId w:val="30"/>
        </w:numPr>
        <w:spacing w:before="0" w:after="0"/>
      </w:pPr>
      <w:r>
        <w:t>Leak cost between minimum of $0.18 and maximum of $0.35MM</w:t>
      </w:r>
    </w:p>
    <w:p w14:paraId="2F268138" w14:textId="77777777" w:rsidR="00584F50" w:rsidRDefault="00584F50" w:rsidP="006E2336">
      <w:pPr>
        <w:pStyle w:val="ListParagraph"/>
        <w:numPr>
          <w:ilvl w:val="2"/>
          <w:numId w:val="30"/>
        </w:numPr>
        <w:spacing w:before="0" w:after="0"/>
      </w:pPr>
      <w:r>
        <w:t>Leak spill volume between a minimum of 1654.49 and maximum of 2095.39 gallons</w:t>
      </w:r>
    </w:p>
    <w:p w14:paraId="733802C1" w14:textId="77777777" w:rsidR="00584F50" w:rsidRDefault="00584F50" w:rsidP="006E2336">
      <w:pPr>
        <w:pStyle w:val="ListParagraph"/>
        <w:numPr>
          <w:ilvl w:val="2"/>
          <w:numId w:val="30"/>
        </w:numPr>
        <w:spacing w:before="0" w:after="0"/>
      </w:pPr>
      <w:r>
        <w:t>Rupture cost between minimum of $0.28 and maximum of $4.08MM</w:t>
      </w:r>
    </w:p>
    <w:p w14:paraId="46CE95E8" w14:textId="77777777" w:rsidR="00584F50" w:rsidRDefault="00584F50" w:rsidP="006E2336">
      <w:pPr>
        <w:pStyle w:val="ListParagraph"/>
        <w:numPr>
          <w:ilvl w:val="2"/>
          <w:numId w:val="30"/>
        </w:numPr>
        <w:spacing w:before="0" w:after="0"/>
      </w:pPr>
      <w:r>
        <w:t>Rupture spill volume is between a minimum of 2678.21 and maximum of 28922.34 gallons</w:t>
      </w:r>
    </w:p>
    <w:p w14:paraId="7E59BF6B" w14:textId="77777777" w:rsidR="00584F50" w:rsidRDefault="00584F50" w:rsidP="006E2336">
      <w:pPr>
        <w:pStyle w:val="ListParagraph"/>
        <w:numPr>
          <w:ilvl w:val="2"/>
          <w:numId w:val="30"/>
        </w:numPr>
        <w:spacing w:before="0" w:after="0"/>
      </w:pPr>
      <w:r>
        <w:t>Puncture cost between minimum of $5.76 and maximum of $11.47MM</w:t>
      </w:r>
    </w:p>
    <w:p w14:paraId="5411596A" w14:textId="77777777" w:rsidR="00584F50" w:rsidRDefault="00584F50" w:rsidP="006E2336">
      <w:pPr>
        <w:pStyle w:val="ListParagraph"/>
        <w:numPr>
          <w:ilvl w:val="2"/>
          <w:numId w:val="30"/>
        </w:numPr>
        <w:spacing w:before="0" w:after="0"/>
      </w:pPr>
      <w:r>
        <w:t>Puncture spill volume is between a minimum of 54362.77 and maximum of 68849.64 gallons</w:t>
      </w:r>
    </w:p>
    <w:p w14:paraId="38A026ED" w14:textId="77777777" w:rsidR="00584F50" w:rsidRDefault="00584F50" w:rsidP="006E2336">
      <w:pPr>
        <w:pStyle w:val="ListParagraph"/>
        <w:numPr>
          <w:ilvl w:val="0"/>
          <w:numId w:val="30"/>
        </w:numPr>
        <w:spacing w:before="0" w:after="0"/>
      </w:pPr>
      <w:r>
        <w:t>"SS-49 NPS 6</w:t>
      </w:r>
    </w:p>
    <w:p w14:paraId="73022FC1" w14:textId="77777777" w:rsidR="00584F50" w:rsidRDefault="00584F50" w:rsidP="006E2336">
      <w:pPr>
        <w:pStyle w:val="ListParagraph"/>
        <w:numPr>
          <w:ilvl w:val="1"/>
          <w:numId w:val="30"/>
        </w:numPr>
        <w:spacing w:before="0" w:after="0"/>
      </w:pPr>
      <w:r>
        <w:t>Total Cumulative Length (m):</w:t>
      </w:r>
      <w:r>
        <w:tab/>
        <w:t>7503.02</w:t>
      </w:r>
    </w:p>
    <w:p w14:paraId="35EF0144" w14:textId="77777777" w:rsidR="00584F50" w:rsidRDefault="00584F50" w:rsidP="006E2336">
      <w:pPr>
        <w:pStyle w:val="ListParagraph"/>
        <w:numPr>
          <w:ilvl w:val="1"/>
          <w:numId w:val="30"/>
        </w:numPr>
        <w:spacing w:before="0" w:after="0"/>
      </w:pPr>
      <w:r>
        <w:t>Likelihood of failure distributed between minimum of 3.192e-03 and maximum of 1.326e-02.</w:t>
      </w:r>
    </w:p>
    <w:p w14:paraId="2D1054D0" w14:textId="77777777" w:rsidR="00584F50" w:rsidRDefault="00584F50" w:rsidP="006E2336">
      <w:pPr>
        <w:pStyle w:val="ListParagraph"/>
        <w:numPr>
          <w:ilvl w:val="2"/>
          <w:numId w:val="30"/>
        </w:numPr>
        <w:spacing w:before="0" w:after="0"/>
      </w:pPr>
      <w:r>
        <w:t xml:space="preserve">Land use distributed as </w:t>
      </w:r>
    </w:p>
    <w:p w14:paraId="6692717F" w14:textId="77777777" w:rsidR="00584F50" w:rsidRDefault="00584F50" w:rsidP="006E2336">
      <w:pPr>
        <w:pStyle w:val="ListParagraph"/>
        <w:numPr>
          <w:ilvl w:val="3"/>
          <w:numId w:val="30"/>
        </w:numPr>
        <w:spacing w:before="0" w:after="0"/>
      </w:pPr>
      <w:r>
        <w:t>Agricultural: 7,245.83</w:t>
      </w:r>
    </w:p>
    <w:p w14:paraId="1B190F59" w14:textId="77777777" w:rsidR="00584F50" w:rsidRDefault="00584F50" w:rsidP="006E2336">
      <w:pPr>
        <w:pStyle w:val="ListParagraph"/>
        <w:numPr>
          <w:ilvl w:val="3"/>
          <w:numId w:val="30"/>
        </w:numPr>
        <w:spacing w:before="0" w:after="0"/>
      </w:pPr>
      <w:r>
        <w:t>Remote: 174.42</w:t>
      </w:r>
    </w:p>
    <w:p w14:paraId="2B6E86A0" w14:textId="77777777" w:rsidR="00584F50" w:rsidRDefault="00584F50" w:rsidP="006E2336">
      <w:pPr>
        <w:pStyle w:val="ListParagraph"/>
        <w:numPr>
          <w:ilvl w:val="3"/>
          <w:numId w:val="30"/>
        </w:numPr>
        <w:spacing w:before="0" w:after="0"/>
      </w:pPr>
      <w:r>
        <w:t>Water Course: 82.78</w:t>
      </w:r>
    </w:p>
    <w:p w14:paraId="4A2F71EE" w14:textId="77777777" w:rsidR="00584F50" w:rsidRDefault="00584F50" w:rsidP="006E2336">
      <w:pPr>
        <w:pStyle w:val="ListParagraph"/>
        <w:numPr>
          <w:ilvl w:val="2"/>
          <w:numId w:val="30"/>
        </w:numPr>
        <w:spacing w:before="0" w:after="0"/>
      </w:pPr>
      <w:r>
        <w:t xml:space="preserve">Depth of cover distributed as </w:t>
      </w:r>
    </w:p>
    <w:p w14:paraId="19328E15" w14:textId="77777777" w:rsidR="00584F50" w:rsidRDefault="00584F50" w:rsidP="006E2336">
      <w:pPr>
        <w:pStyle w:val="ListParagraph"/>
        <w:numPr>
          <w:ilvl w:val="3"/>
          <w:numId w:val="30"/>
        </w:numPr>
        <w:spacing w:before="0" w:after="0"/>
      </w:pPr>
      <w:r>
        <w:t>nan</w:t>
      </w:r>
    </w:p>
    <w:p w14:paraId="43816E35" w14:textId="77777777" w:rsidR="00584F50" w:rsidRDefault="00584F50" w:rsidP="006E2336">
      <w:pPr>
        <w:pStyle w:val="ListParagraph"/>
        <w:numPr>
          <w:ilvl w:val="2"/>
          <w:numId w:val="30"/>
        </w:numPr>
        <w:spacing w:before="0" w:after="0"/>
      </w:pPr>
      <w:r>
        <w:t>Installation date between minimum of 1961-01-01 and maximum of 1961-01-01</w:t>
      </w:r>
    </w:p>
    <w:p w14:paraId="576DB208" w14:textId="77777777" w:rsidR="00584F50" w:rsidRDefault="00584F50" w:rsidP="006E2336">
      <w:pPr>
        <w:pStyle w:val="ListParagraph"/>
        <w:numPr>
          <w:ilvl w:val="2"/>
          <w:numId w:val="30"/>
        </w:numPr>
        <w:spacing w:before="0" w:after="0"/>
      </w:pPr>
      <w:r>
        <w:t>Outside diameter of 6.625 in.</w:t>
      </w:r>
    </w:p>
    <w:p w14:paraId="2653C163" w14:textId="77777777" w:rsidR="00584F50" w:rsidRDefault="00584F50" w:rsidP="006E2336">
      <w:pPr>
        <w:pStyle w:val="ListParagraph"/>
        <w:numPr>
          <w:ilvl w:val="2"/>
          <w:numId w:val="30"/>
        </w:numPr>
        <w:spacing w:before="0" w:after="0"/>
      </w:pPr>
      <w:r>
        <w:t>Grade between minimum of 290.0 and maximum of 290.0 MPa</w:t>
      </w:r>
    </w:p>
    <w:p w14:paraId="762EBCB1" w14:textId="77777777" w:rsidR="00584F50" w:rsidRDefault="00584F50" w:rsidP="006E2336">
      <w:pPr>
        <w:pStyle w:val="ListParagraph"/>
        <w:numPr>
          <w:ilvl w:val="2"/>
          <w:numId w:val="30"/>
        </w:numPr>
        <w:spacing w:before="0" w:after="0"/>
      </w:pPr>
      <w:r>
        <w:t>Wall thickness between minimum of 3.18 and maximum of 3.18 mm</w:t>
      </w:r>
    </w:p>
    <w:p w14:paraId="7A09C84F" w14:textId="77777777" w:rsidR="00584F50" w:rsidRDefault="00584F50" w:rsidP="006E2336">
      <w:pPr>
        <w:pStyle w:val="ListParagraph"/>
        <w:numPr>
          <w:ilvl w:val="2"/>
          <w:numId w:val="30"/>
        </w:numPr>
        <w:spacing w:before="0" w:after="0"/>
      </w:pPr>
      <w:r>
        <w:t>Toughness between minimum of 17.6 and maximum of 17.6 J</w:t>
      </w:r>
    </w:p>
    <w:p w14:paraId="64568232" w14:textId="77777777" w:rsidR="00584F50" w:rsidRDefault="00584F50" w:rsidP="006E2336">
      <w:pPr>
        <w:pStyle w:val="ListParagraph"/>
        <w:numPr>
          <w:ilvl w:val="2"/>
          <w:numId w:val="30"/>
        </w:numPr>
        <w:spacing w:before="0" w:after="0"/>
      </w:pPr>
      <w:r>
        <w:t>Probability of failure given a hit between minimum of 3.186e-01 and maximum of 3.186e-01</w:t>
      </w:r>
    </w:p>
    <w:p w14:paraId="65CDAFF9" w14:textId="77777777" w:rsidR="00584F50" w:rsidRDefault="00584F50" w:rsidP="006E2336">
      <w:pPr>
        <w:pStyle w:val="ListParagraph"/>
        <w:numPr>
          <w:ilvl w:val="2"/>
          <w:numId w:val="30"/>
        </w:numPr>
        <w:spacing w:before="0" w:after="0"/>
      </w:pPr>
      <w:r>
        <w:t>Class area location is/are 1.0.</w:t>
      </w:r>
    </w:p>
    <w:p w14:paraId="1EE4CE4F" w14:textId="77777777" w:rsidR="00584F50" w:rsidRDefault="00584F50" w:rsidP="006E2336">
      <w:pPr>
        <w:pStyle w:val="ListParagraph"/>
        <w:numPr>
          <w:ilvl w:val="1"/>
          <w:numId w:val="30"/>
        </w:numPr>
        <w:spacing w:before="0" w:after="0"/>
      </w:pPr>
      <w:r>
        <w:t>Consequence of failure distributed between minimum of $7.91 and maximum of $39.74MM</w:t>
      </w:r>
    </w:p>
    <w:p w14:paraId="4ACB60ED" w14:textId="77777777" w:rsidR="00584F50" w:rsidRDefault="00584F50" w:rsidP="006E2336">
      <w:pPr>
        <w:pStyle w:val="ListParagraph"/>
        <w:numPr>
          <w:ilvl w:val="1"/>
          <w:numId w:val="30"/>
        </w:numPr>
        <w:spacing w:before="0" w:after="0"/>
      </w:pPr>
      <w:r>
        <w:t>Total length driven by Environmental: 7503.02 meters.</w:t>
      </w:r>
    </w:p>
    <w:p w14:paraId="77522EB9" w14:textId="77777777" w:rsidR="00584F50" w:rsidRDefault="00584F50" w:rsidP="006E2336">
      <w:pPr>
        <w:pStyle w:val="ListParagraph"/>
        <w:numPr>
          <w:ilvl w:val="1"/>
          <w:numId w:val="30"/>
        </w:numPr>
        <w:spacing w:before="0" w:after="0"/>
      </w:pPr>
      <w:r>
        <w:t>Environmental Cost distributed between minimum of $7.62 and maximum of $39.25MM:</w:t>
      </w:r>
    </w:p>
    <w:p w14:paraId="26D76C1D" w14:textId="77777777" w:rsidR="00584F50" w:rsidRDefault="00584F50" w:rsidP="006E2336">
      <w:pPr>
        <w:pStyle w:val="ListParagraph"/>
        <w:numPr>
          <w:ilvl w:val="2"/>
          <w:numId w:val="30"/>
        </w:numPr>
        <w:spacing w:before="0" w:after="0"/>
      </w:pPr>
      <w:r>
        <w:t>Leak cost between minimum of $0.17 and maximum of $0.33MM</w:t>
      </w:r>
    </w:p>
    <w:p w14:paraId="315B6695" w14:textId="77777777" w:rsidR="00584F50" w:rsidRDefault="00584F50" w:rsidP="006E2336">
      <w:pPr>
        <w:pStyle w:val="ListParagraph"/>
        <w:numPr>
          <w:ilvl w:val="2"/>
          <w:numId w:val="30"/>
        </w:numPr>
        <w:spacing w:before="0" w:after="0"/>
      </w:pPr>
      <w:r>
        <w:t>Leak spill volume between a minimum of 1650.88 and maximum of 1831.09 gallons</w:t>
      </w:r>
    </w:p>
    <w:p w14:paraId="1A7B3800" w14:textId="77777777" w:rsidR="00584F50" w:rsidRDefault="00584F50" w:rsidP="006E2336">
      <w:pPr>
        <w:pStyle w:val="ListParagraph"/>
        <w:numPr>
          <w:ilvl w:val="2"/>
          <w:numId w:val="30"/>
        </w:numPr>
        <w:spacing w:before="0" w:after="0"/>
      </w:pPr>
      <w:r>
        <w:t>Rupture cost between minimum of $49.55 and maximum of $92.10MM</w:t>
      </w:r>
    </w:p>
    <w:p w14:paraId="042011A0" w14:textId="77777777" w:rsidR="00584F50" w:rsidRDefault="00584F50" w:rsidP="006E2336">
      <w:pPr>
        <w:pStyle w:val="ListParagraph"/>
        <w:numPr>
          <w:ilvl w:val="2"/>
          <w:numId w:val="30"/>
        </w:numPr>
        <w:spacing w:before="0" w:after="0"/>
      </w:pPr>
      <w:r>
        <w:t>Rupture spill volume is between a minimum of 467472.07 and maximum of 518498.98 gallons</w:t>
      </w:r>
    </w:p>
    <w:p w14:paraId="5D50CE63" w14:textId="77777777" w:rsidR="00584F50" w:rsidRDefault="00584F50" w:rsidP="006E2336">
      <w:pPr>
        <w:pStyle w:val="ListParagraph"/>
        <w:numPr>
          <w:ilvl w:val="2"/>
          <w:numId w:val="30"/>
        </w:numPr>
        <w:spacing w:before="0" w:after="0"/>
      </w:pPr>
      <w:r>
        <w:t>Puncture cost between minimum of $5.75 and maximum of $10.69MM</w:t>
      </w:r>
    </w:p>
    <w:p w14:paraId="000A8CB4" w14:textId="77777777" w:rsidR="00584F50" w:rsidRDefault="00584F50" w:rsidP="006E2336">
      <w:pPr>
        <w:pStyle w:val="ListParagraph"/>
        <w:numPr>
          <w:ilvl w:val="2"/>
          <w:numId w:val="30"/>
        </w:numPr>
        <w:spacing w:before="0" w:after="0"/>
      </w:pPr>
      <w:r>
        <w:lastRenderedPageBreak/>
        <w:t>Puncture spill volume is between a minimum of 54244.29 and maximum of 60165.32 gallons</w:t>
      </w:r>
    </w:p>
    <w:p w14:paraId="2FC4759C" w14:textId="77777777" w:rsidR="00584F50" w:rsidRDefault="00584F50" w:rsidP="006E2336">
      <w:pPr>
        <w:pStyle w:val="ListParagraph"/>
        <w:numPr>
          <w:ilvl w:val="0"/>
          <w:numId w:val="30"/>
        </w:numPr>
        <w:spacing w:before="0" w:after="0"/>
      </w:pPr>
      <w:r>
        <w:t>"LONE ROCK TO DULWICH NPS 6</w:t>
      </w:r>
    </w:p>
    <w:p w14:paraId="1EE0BF90" w14:textId="77777777" w:rsidR="00584F50" w:rsidRDefault="00584F50" w:rsidP="006E2336">
      <w:pPr>
        <w:pStyle w:val="ListParagraph"/>
        <w:numPr>
          <w:ilvl w:val="1"/>
          <w:numId w:val="30"/>
        </w:numPr>
        <w:spacing w:before="0" w:after="0"/>
      </w:pPr>
      <w:r>
        <w:t>Total Cumulative Length (m):</w:t>
      </w:r>
      <w:r>
        <w:tab/>
        <w:t>7416.88</w:t>
      </w:r>
    </w:p>
    <w:p w14:paraId="2F21A8EB" w14:textId="77777777" w:rsidR="00584F50" w:rsidRDefault="00584F50" w:rsidP="006E2336">
      <w:pPr>
        <w:pStyle w:val="ListParagraph"/>
        <w:numPr>
          <w:ilvl w:val="1"/>
          <w:numId w:val="30"/>
        </w:numPr>
        <w:spacing w:before="0" w:after="0"/>
      </w:pPr>
      <w:r>
        <w:t>Likelihood of failure distributed between minimum of 3.877e-03 and maximum of 1.293e-02.</w:t>
      </w:r>
    </w:p>
    <w:p w14:paraId="3959FC4A" w14:textId="77777777" w:rsidR="00584F50" w:rsidRDefault="00584F50" w:rsidP="006E2336">
      <w:pPr>
        <w:pStyle w:val="ListParagraph"/>
        <w:numPr>
          <w:ilvl w:val="2"/>
          <w:numId w:val="30"/>
        </w:numPr>
        <w:spacing w:before="0" w:after="0"/>
      </w:pPr>
      <w:r>
        <w:t xml:space="preserve">Land use distributed as </w:t>
      </w:r>
    </w:p>
    <w:p w14:paraId="4C307035" w14:textId="77777777" w:rsidR="00584F50" w:rsidRDefault="00584F50" w:rsidP="006E2336">
      <w:pPr>
        <w:pStyle w:val="ListParagraph"/>
        <w:numPr>
          <w:ilvl w:val="3"/>
          <w:numId w:val="30"/>
        </w:numPr>
        <w:spacing w:before="0" w:after="0"/>
      </w:pPr>
      <w:r>
        <w:t>Agricultural: 7,416.88</w:t>
      </w:r>
    </w:p>
    <w:p w14:paraId="794D8C79" w14:textId="77777777" w:rsidR="00584F50" w:rsidRDefault="00584F50" w:rsidP="006E2336">
      <w:pPr>
        <w:pStyle w:val="ListParagraph"/>
        <w:numPr>
          <w:ilvl w:val="2"/>
          <w:numId w:val="30"/>
        </w:numPr>
        <w:spacing w:before="0" w:after="0"/>
      </w:pPr>
      <w:r>
        <w:t xml:space="preserve">Depth of cover distributed as </w:t>
      </w:r>
    </w:p>
    <w:p w14:paraId="2F12FB63" w14:textId="77777777" w:rsidR="00584F50" w:rsidRDefault="00584F50" w:rsidP="006E2336">
      <w:pPr>
        <w:pStyle w:val="ListParagraph"/>
        <w:numPr>
          <w:ilvl w:val="3"/>
          <w:numId w:val="30"/>
        </w:numPr>
        <w:spacing w:before="0" w:after="0"/>
      </w:pPr>
      <w:r>
        <w:t>nan</w:t>
      </w:r>
    </w:p>
    <w:p w14:paraId="0642E181" w14:textId="77777777" w:rsidR="00584F50" w:rsidRDefault="00584F50" w:rsidP="006E2336">
      <w:pPr>
        <w:pStyle w:val="ListParagraph"/>
        <w:numPr>
          <w:ilvl w:val="2"/>
          <w:numId w:val="30"/>
        </w:numPr>
        <w:spacing w:before="0" w:after="0"/>
      </w:pPr>
      <w:r>
        <w:t>Installation date between minimum of 1971-01-01 and maximum of 1971-01-01</w:t>
      </w:r>
    </w:p>
    <w:p w14:paraId="4ED1D1DA" w14:textId="77777777" w:rsidR="00584F50" w:rsidRDefault="00584F50" w:rsidP="006E2336">
      <w:pPr>
        <w:pStyle w:val="ListParagraph"/>
        <w:numPr>
          <w:ilvl w:val="2"/>
          <w:numId w:val="30"/>
        </w:numPr>
        <w:spacing w:before="0" w:after="0"/>
      </w:pPr>
      <w:r>
        <w:t>Outside diameter of 6.625 in.</w:t>
      </w:r>
    </w:p>
    <w:p w14:paraId="626C76AE" w14:textId="77777777" w:rsidR="00584F50" w:rsidRDefault="00584F50" w:rsidP="006E2336">
      <w:pPr>
        <w:pStyle w:val="ListParagraph"/>
        <w:numPr>
          <w:ilvl w:val="2"/>
          <w:numId w:val="30"/>
        </w:numPr>
        <w:spacing w:before="0" w:after="0"/>
      </w:pPr>
      <w:r>
        <w:t>Grade between minimum of 290.0 and maximum of 290.0 MPa</w:t>
      </w:r>
    </w:p>
    <w:p w14:paraId="7611CCEC" w14:textId="77777777" w:rsidR="00584F50" w:rsidRDefault="00584F50" w:rsidP="006E2336">
      <w:pPr>
        <w:pStyle w:val="ListParagraph"/>
        <w:numPr>
          <w:ilvl w:val="2"/>
          <w:numId w:val="30"/>
        </w:numPr>
        <w:spacing w:before="0" w:after="0"/>
      </w:pPr>
      <w:r>
        <w:t>Wall thickness between minimum of 3.18 and maximum of 7.11 mm</w:t>
      </w:r>
    </w:p>
    <w:p w14:paraId="23EF602A" w14:textId="77777777" w:rsidR="00584F50" w:rsidRDefault="00584F50" w:rsidP="006E2336">
      <w:pPr>
        <w:pStyle w:val="ListParagraph"/>
        <w:numPr>
          <w:ilvl w:val="2"/>
          <w:numId w:val="30"/>
        </w:numPr>
        <w:spacing w:before="0" w:after="0"/>
      </w:pPr>
      <w:r>
        <w:t>Toughness between minimum of nan and maximum of nan J</w:t>
      </w:r>
    </w:p>
    <w:p w14:paraId="3148EA6C" w14:textId="77777777" w:rsidR="00584F50" w:rsidRDefault="00584F50" w:rsidP="006E2336">
      <w:pPr>
        <w:pStyle w:val="ListParagraph"/>
        <w:numPr>
          <w:ilvl w:val="2"/>
          <w:numId w:val="30"/>
        </w:numPr>
        <w:spacing w:before="0" w:after="0"/>
      </w:pPr>
      <w:r>
        <w:t>Probability of failure given a hit between minimum of 9.314e-02 and maximum of 3.107e-01</w:t>
      </w:r>
    </w:p>
    <w:p w14:paraId="55560FCB" w14:textId="77777777" w:rsidR="00584F50" w:rsidRDefault="00584F50" w:rsidP="006E2336">
      <w:pPr>
        <w:pStyle w:val="ListParagraph"/>
        <w:numPr>
          <w:ilvl w:val="2"/>
          <w:numId w:val="30"/>
        </w:numPr>
        <w:spacing w:before="0" w:after="0"/>
      </w:pPr>
      <w:r>
        <w:t>Class area location is/are 1.0.</w:t>
      </w:r>
    </w:p>
    <w:p w14:paraId="61A8C16D" w14:textId="77777777" w:rsidR="00584F50" w:rsidRDefault="00584F50" w:rsidP="006E2336">
      <w:pPr>
        <w:pStyle w:val="ListParagraph"/>
        <w:numPr>
          <w:ilvl w:val="1"/>
          <w:numId w:val="30"/>
        </w:numPr>
        <w:spacing w:before="0" w:after="0"/>
      </w:pPr>
      <w:r>
        <w:t>Consequence of failure distributed between minimum of $1.00 and maximum of $13.41MM</w:t>
      </w:r>
    </w:p>
    <w:p w14:paraId="221154E8" w14:textId="77777777" w:rsidR="00584F50" w:rsidRDefault="00584F50" w:rsidP="006E2336">
      <w:pPr>
        <w:pStyle w:val="ListParagraph"/>
        <w:numPr>
          <w:ilvl w:val="1"/>
          <w:numId w:val="30"/>
        </w:numPr>
        <w:spacing w:before="0" w:after="0"/>
      </w:pPr>
      <w:r>
        <w:t>Total length driven by Safety: 149.29 meters.</w:t>
      </w:r>
    </w:p>
    <w:p w14:paraId="0DF307C0" w14:textId="77777777" w:rsidR="00584F50" w:rsidRDefault="00584F50" w:rsidP="006E2336">
      <w:pPr>
        <w:pStyle w:val="ListParagraph"/>
        <w:numPr>
          <w:ilvl w:val="1"/>
          <w:numId w:val="30"/>
        </w:numPr>
        <w:spacing w:before="0" w:after="0"/>
      </w:pPr>
      <w:r>
        <w:t>Safety Cost distributed between minimum of $0.00 and maximum of $12.11MM:</w:t>
      </w:r>
    </w:p>
    <w:p w14:paraId="3F7CFE75" w14:textId="77777777" w:rsidR="00584F50" w:rsidRDefault="00584F50" w:rsidP="006E2336">
      <w:pPr>
        <w:pStyle w:val="ListParagraph"/>
        <w:numPr>
          <w:ilvl w:val="2"/>
          <w:numId w:val="30"/>
        </w:numPr>
        <w:spacing w:before="0" w:after="0"/>
      </w:pPr>
      <w:r>
        <w:t>Leak cost between minimum of $0.00 and maximum of $12.11MM</w:t>
      </w:r>
    </w:p>
    <w:p w14:paraId="393AA0B3" w14:textId="77777777" w:rsidR="00584F50" w:rsidRDefault="00584F50" w:rsidP="006E2336">
      <w:pPr>
        <w:pStyle w:val="ListParagraph"/>
        <w:numPr>
          <w:ilvl w:val="2"/>
          <w:numId w:val="30"/>
        </w:numPr>
        <w:spacing w:before="0" w:after="0"/>
      </w:pPr>
      <w:r>
        <w:t>Leak scenario yielded 3.0 intersections with structures, with minimum of 1.26 and maximum of 1.26 of population impacted.</w:t>
      </w:r>
    </w:p>
    <w:p w14:paraId="1933D6D6" w14:textId="77777777" w:rsidR="00584F50" w:rsidRDefault="00584F50" w:rsidP="006E2336">
      <w:pPr>
        <w:pStyle w:val="ListParagraph"/>
        <w:numPr>
          <w:ilvl w:val="2"/>
          <w:numId w:val="30"/>
        </w:numPr>
        <w:spacing w:before="0" w:after="0"/>
      </w:pPr>
      <w:r>
        <w:t>Leak hazard radius distributed between minimum of 11.41 and maximum of 11.41 meters.</w:t>
      </w:r>
    </w:p>
    <w:p w14:paraId="74C5811E" w14:textId="77777777" w:rsidR="00584F50" w:rsidRDefault="00584F50" w:rsidP="006E2336">
      <w:pPr>
        <w:pStyle w:val="ListParagraph"/>
        <w:numPr>
          <w:ilvl w:val="2"/>
          <w:numId w:val="30"/>
        </w:numPr>
        <w:spacing w:before="0" w:after="0"/>
      </w:pPr>
      <w:r>
        <w:t>Rupture cost between minimum of $0.00 and maximum of $12.11MM</w:t>
      </w:r>
    </w:p>
    <w:p w14:paraId="57F750A3" w14:textId="77777777" w:rsidR="00584F50" w:rsidRDefault="00584F50" w:rsidP="006E2336">
      <w:pPr>
        <w:pStyle w:val="ListParagraph"/>
        <w:numPr>
          <w:ilvl w:val="2"/>
          <w:numId w:val="30"/>
        </w:numPr>
        <w:spacing w:before="0" w:after="0"/>
      </w:pPr>
      <w:r>
        <w:t>Rupture scenario yielded 11.0 intersections with structures, with minimum of 1.26 and maximum of 1.26 of population impacted</w:t>
      </w:r>
    </w:p>
    <w:p w14:paraId="45DD570E" w14:textId="77777777" w:rsidR="00584F50" w:rsidRDefault="00584F50" w:rsidP="006E2336">
      <w:pPr>
        <w:pStyle w:val="ListParagraph"/>
        <w:numPr>
          <w:ilvl w:val="2"/>
          <w:numId w:val="30"/>
        </w:numPr>
        <w:spacing w:before="0" w:after="0"/>
      </w:pPr>
      <w:r>
        <w:t>Rupture hazard radius distributed between minimum of 107.45 and maximum of 107.45 meters.</w:t>
      </w:r>
    </w:p>
    <w:p w14:paraId="576185C2" w14:textId="77777777" w:rsidR="00584F50" w:rsidRDefault="00584F50" w:rsidP="006E2336">
      <w:pPr>
        <w:pStyle w:val="ListParagraph"/>
        <w:numPr>
          <w:ilvl w:val="2"/>
          <w:numId w:val="30"/>
        </w:numPr>
        <w:spacing w:before="0" w:after="0"/>
      </w:pPr>
      <w:r>
        <w:t>Puncture cost between minimum of $0.00 and maximum of $12.11MM</w:t>
      </w:r>
    </w:p>
    <w:p w14:paraId="53553CDD" w14:textId="77777777" w:rsidR="00584F50" w:rsidRDefault="00584F50" w:rsidP="006E2336">
      <w:pPr>
        <w:pStyle w:val="ListParagraph"/>
        <w:numPr>
          <w:ilvl w:val="2"/>
          <w:numId w:val="30"/>
        </w:numPr>
        <w:spacing w:before="0" w:after="0"/>
      </w:pPr>
      <w:r>
        <w:t>Puncture scenario yielded 5.0 intersections with structures, with minimum of 1.26 and maximum of 1.26 of population impacted</w:t>
      </w:r>
    </w:p>
    <w:p w14:paraId="080CDEE1" w14:textId="77777777" w:rsidR="00584F50" w:rsidRDefault="00584F50" w:rsidP="006E2336">
      <w:pPr>
        <w:pStyle w:val="ListParagraph"/>
        <w:numPr>
          <w:ilvl w:val="2"/>
          <w:numId w:val="30"/>
        </w:numPr>
        <w:spacing w:before="0" w:after="0"/>
      </w:pPr>
      <w:r>
        <w:t>Puncture hazard radius distributed between minimum of 46.39 and maximum of 46.39 meters.</w:t>
      </w:r>
    </w:p>
    <w:p w14:paraId="70CF0320" w14:textId="77777777" w:rsidR="00584F50" w:rsidRDefault="00584F50" w:rsidP="006E2336">
      <w:pPr>
        <w:pStyle w:val="ListParagraph"/>
        <w:numPr>
          <w:ilvl w:val="2"/>
          <w:numId w:val="30"/>
        </w:numPr>
        <w:spacing w:before="0" w:after="0"/>
      </w:pPr>
      <w:r>
        <w:t>Product type is Condensate.</w:t>
      </w:r>
    </w:p>
    <w:p w14:paraId="50B7D4F7" w14:textId="77777777" w:rsidR="00584F50" w:rsidRDefault="00584F50" w:rsidP="006E2336">
      <w:pPr>
        <w:pStyle w:val="ListParagraph"/>
        <w:numPr>
          <w:ilvl w:val="2"/>
          <w:numId w:val="30"/>
        </w:numPr>
        <w:spacing w:before="0" w:after="0"/>
      </w:pPr>
      <w:r>
        <w:t>Class area location is/are 1.0.</w:t>
      </w:r>
    </w:p>
    <w:p w14:paraId="3771E8C3" w14:textId="77777777" w:rsidR="00584F50" w:rsidRDefault="00584F50" w:rsidP="006E2336">
      <w:pPr>
        <w:pStyle w:val="ListParagraph"/>
        <w:numPr>
          <w:ilvl w:val="1"/>
          <w:numId w:val="30"/>
        </w:numPr>
        <w:spacing w:before="0" w:after="0"/>
      </w:pPr>
      <w:r>
        <w:t>Total length driven by Environmental: 7267.58 meters.</w:t>
      </w:r>
    </w:p>
    <w:p w14:paraId="27FB634C" w14:textId="77777777" w:rsidR="00584F50" w:rsidRDefault="00584F50" w:rsidP="006E2336">
      <w:pPr>
        <w:pStyle w:val="ListParagraph"/>
        <w:numPr>
          <w:ilvl w:val="1"/>
          <w:numId w:val="30"/>
        </w:numPr>
        <w:spacing w:before="0" w:after="0"/>
      </w:pPr>
      <w:r>
        <w:t>Environmental Cost distributed between minimum of $0.67 and maximum of $1.43MM:</w:t>
      </w:r>
    </w:p>
    <w:p w14:paraId="721D2802" w14:textId="77777777" w:rsidR="00584F50" w:rsidRDefault="00584F50" w:rsidP="006E2336">
      <w:pPr>
        <w:pStyle w:val="ListParagraph"/>
        <w:numPr>
          <w:ilvl w:val="2"/>
          <w:numId w:val="30"/>
        </w:numPr>
        <w:spacing w:before="0" w:after="0"/>
      </w:pPr>
      <w:r>
        <w:t>Leak cost between minimum of $0.66 and maximum of $1.36MM</w:t>
      </w:r>
    </w:p>
    <w:p w14:paraId="6394C6EA" w14:textId="77777777" w:rsidR="00584F50" w:rsidRDefault="00584F50" w:rsidP="006E2336">
      <w:pPr>
        <w:pStyle w:val="ListParagraph"/>
        <w:numPr>
          <w:ilvl w:val="2"/>
          <w:numId w:val="30"/>
        </w:numPr>
        <w:spacing w:before="0" w:after="0"/>
      </w:pPr>
      <w:r>
        <w:t>Leak spill volume between a minimum of 6244.85 and maximum of 12852.25 gallons</w:t>
      </w:r>
    </w:p>
    <w:p w14:paraId="5D9FF851" w14:textId="77777777" w:rsidR="00584F50" w:rsidRDefault="00584F50" w:rsidP="006E2336">
      <w:pPr>
        <w:pStyle w:val="ListParagraph"/>
        <w:numPr>
          <w:ilvl w:val="2"/>
          <w:numId w:val="30"/>
        </w:numPr>
        <w:spacing w:before="0" w:after="0"/>
      </w:pPr>
      <w:r>
        <w:t>Rupture cost between minimum of $0.95 and maximum of $1.65MM</w:t>
      </w:r>
    </w:p>
    <w:p w14:paraId="5D061830" w14:textId="77777777" w:rsidR="00584F50" w:rsidRDefault="00584F50" w:rsidP="006E2336">
      <w:pPr>
        <w:pStyle w:val="ListParagraph"/>
        <w:numPr>
          <w:ilvl w:val="2"/>
          <w:numId w:val="30"/>
        </w:numPr>
        <w:spacing w:before="0" w:after="0"/>
      </w:pPr>
      <w:r>
        <w:t>Rupture spill volume is between a minimum of 8973.34 and maximum of 15545.55 gallons</w:t>
      </w:r>
    </w:p>
    <w:p w14:paraId="4DDABE55" w14:textId="77777777" w:rsidR="00584F50" w:rsidRDefault="00584F50" w:rsidP="006E2336">
      <w:pPr>
        <w:pStyle w:val="ListParagraph"/>
        <w:numPr>
          <w:ilvl w:val="2"/>
          <w:numId w:val="30"/>
        </w:numPr>
        <w:spacing w:before="0" w:after="0"/>
      </w:pPr>
      <w:r>
        <w:t>Puncture cost between minimum of $0.66 and maximum of $1.36MM</w:t>
      </w:r>
    </w:p>
    <w:p w14:paraId="5BC49500" w14:textId="77777777" w:rsidR="00584F50" w:rsidRDefault="00584F50" w:rsidP="006E2336">
      <w:pPr>
        <w:pStyle w:val="ListParagraph"/>
        <w:numPr>
          <w:ilvl w:val="2"/>
          <w:numId w:val="30"/>
        </w:numPr>
        <w:spacing w:before="0" w:after="0"/>
      </w:pPr>
      <w:r>
        <w:t>Puncture spill volume is between a minimum of 6244.85 and maximum of 12852.25 gallons</w:t>
      </w:r>
    </w:p>
    <w:p w14:paraId="1F94FDD7" w14:textId="77777777" w:rsidR="00584F50" w:rsidRDefault="00584F50" w:rsidP="006E2336">
      <w:pPr>
        <w:pStyle w:val="ListParagraph"/>
        <w:numPr>
          <w:ilvl w:val="0"/>
          <w:numId w:val="30"/>
        </w:numPr>
        <w:spacing w:before="0" w:after="0"/>
      </w:pPr>
      <w:r>
        <w:t>"SS-09/SS-08 NPS 4</w:t>
      </w:r>
    </w:p>
    <w:p w14:paraId="31DAD69B" w14:textId="77777777" w:rsidR="00584F50" w:rsidRDefault="00584F50" w:rsidP="006E2336">
      <w:pPr>
        <w:pStyle w:val="ListParagraph"/>
        <w:numPr>
          <w:ilvl w:val="1"/>
          <w:numId w:val="30"/>
        </w:numPr>
        <w:spacing w:before="0" w:after="0"/>
      </w:pPr>
      <w:r>
        <w:lastRenderedPageBreak/>
        <w:t>Total Cumulative Length (m):</w:t>
      </w:r>
      <w:r>
        <w:tab/>
        <w:t>7331.36</w:t>
      </w:r>
    </w:p>
    <w:p w14:paraId="3367C64F" w14:textId="77777777" w:rsidR="00584F50" w:rsidRDefault="00584F50" w:rsidP="006E2336">
      <w:pPr>
        <w:pStyle w:val="ListParagraph"/>
        <w:numPr>
          <w:ilvl w:val="1"/>
          <w:numId w:val="30"/>
        </w:numPr>
        <w:spacing w:before="0" w:after="0"/>
      </w:pPr>
      <w:r>
        <w:t>Likelihood of failure distributed between minimum of 1.326e-02 and maximum of 1.502e-02.</w:t>
      </w:r>
    </w:p>
    <w:p w14:paraId="2F2FA1E9" w14:textId="77777777" w:rsidR="00584F50" w:rsidRDefault="00584F50" w:rsidP="006E2336">
      <w:pPr>
        <w:pStyle w:val="ListParagraph"/>
        <w:numPr>
          <w:ilvl w:val="2"/>
          <w:numId w:val="30"/>
        </w:numPr>
        <w:spacing w:before="0" w:after="0"/>
      </w:pPr>
      <w:r>
        <w:t xml:space="preserve">Land use distributed as </w:t>
      </w:r>
    </w:p>
    <w:p w14:paraId="51633FFC" w14:textId="77777777" w:rsidR="00584F50" w:rsidRDefault="00584F50" w:rsidP="006E2336">
      <w:pPr>
        <w:pStyle w:val="ListParagraph"/>
        <w:numPr>
          <w:ilvl w:val="3"/>
          <w:numId w:val="30"/>
        </w:numPr>
        <w:spacing w:before="0" w:after="0"/>
      </w:pPr>
      <w:r>
        <w:t>Agricultural: 7,331.36</w:t>
      </w:r>
    </w:p>
    <w:p w14:paraId="679A864E" w14:textId="77777777" w:rsidR="00584F50" w:rsidRDefault="00584F50" w:rsidP="006E2336">
      <w:pPr>
        <w:pStyle w:val="ListParagraph"/>
        <w:numPr>
          <w:ilvl w:val="2"/>
          <w:numId w:val="30"/>
        </w:numPr>
        <w:spacing w:before="0" w:after="0"/>
      </w:pPr>
      <w:r>
        <w:t xml:space="preserve">Depth of cover distributed as </w:t>
      </w:r>
    </w:p>
    <w:p w14:paraId="2E1F3D6C" w14:textId="77777777" w:rsidR="00584F50" w:rsidRDefault="00584F50" w:rsidP="006E2336">
      <w:pPr>
        <w:pStyle w:val="ListParagraph"/>
        <w:numPr>
          <w:ilvl w:val="3"/>
          <w:numId w:val="30"/>
        </w:numPr>
        <w:spacing w:before="0" w:after="0"/>
      </w:pPr>
      <w:r>
        <w:t>nan</w:t>
      </w:r>
    </w:p>
    <w:p w14:paraId="7F841EF7" w14:textId="77777777" w:rsidR="00584F50" w:rsidRDefault="00584F50" w:rsidP="006E2336">
      <w:pPr>
        <w:pStyle w:val="ListParagraph"/>
        <w:numPr>
          <w:ilvl w:val="2"/>
          <w:numId w:val="30"/>
        </w:numPr>
        <w:spacing w:before="0" w:after="0"/>
      </w:pPr>
      <w:r>
        <w:t>Installation date between minimum of 1966-01-01 and maximum of 1970-01-01</w:t>
      </w:r>
    </w:p>
    <w:p w14:paraId="0AA4D58E" w14:textId="77777777" w:rsidR="00584F50" w:rsidRDefault="00584F50" w:rsidP="006E2336">
      <w:pPr>
        <w:pStyle w:val="ListParagraph"/>
        <w:numPr>
          <w:ilvl w:val="2"/>
          <w:numId w:val="30"/>
        </w:numPr>
        <w:spacing w:before="0" w:after="0"/>
      </w:pPr>
      <w:r>
        <w:t>Outside diameter of 4.5 in.</w:t>
      </w:r>
    </w:p>
    <w:p w14:paraId="70A16ABF" w14:textId="77777777" w:rsidR="00584F50" w:rsidRDefault="00584F50" w:rsidP="006E2336">
      <w:pPr>
        <w:pStyle w:val="ListParagraph"/>
        <w:numPr>
          <w:ilvl w:val="2"/>
          <w:numId w:val="30"/>
        </w:numPr>
        <w:spacing w:before="0" w:after="0"/>
      </w:pPr>
      <w:r>
        <w:t>Grade between minimum of 317.0 and maximum of 317.0 MPa</w:t>
      </w:r>
    </w:p>
    <w:p w14:paraId="7B890A22" w14:textId="77777777" w:rsidR="00584F50" w:rsidRDefault="00584F50" w:rsidP="006E2336">
      <w:pPr>
        <w:pStyle w:val="ListParagraph"/>
        <w:numPr>
          <w:ilvl w:val="2"/>
          <w:numId w:val="30"/>
        </w:numPr>
        <w:spacing w:before="0" w:after="0"/>
      </w:pPr>
      <w:r>
        <w:t>Wall thickness between minimum of 3.18 and maximum of 3.18 mm</w:t>
      </w:r>
    </w:p>
    <w:p w14:paraId="5356B828" w14:textId="77777777" w:rsidR="00584F50" w:rsidRDefault="00584F50" w:rsidP="006E2336">
      <w:pPr>
        <w:pStyle w:val="ListParagraph"/>
        <w:numPr>
          <w:ilvl w:val="2"/>
          <w:numId w:val="30"/>
        </w:numPr>
        <w:spacing w:before="0" w:after="0"/>
      </w:pPr>
      <w:r>
        <w:t>Toughness between minimum of nan and maximum of nan J</w:t>
      </w:r>
    </w:p>
    <w:p w14:paraId="40E3AF79" w14:textId="77777777" w:rsidR="00584F50" w:rsidRDefault="00584F50" w:rsidP="006E2336">
      <w:pPr>
        <w:pStyle w:val="ListParagraph"/>
        <w:numPr>
          <w:ilvl w:val="2"/>
          <w:numId w:val="30"/>
        </w:numPr>
        <w:spacing w:before="0" w:after="0"/>
      </w:pPr>
      <w:r>
        <w:t>Probability of failure given a hit between minimum of 3.184e-01 and maximum of 3.608e-01</w:t>
      </w:r>
    </w:p>
    <w:p w14:paraId="79CF7FBB" w14:textId="77777777" w:rsidR="00584F50" w:rsidRDefault="00584F50" w:rsidP="006E2336">
      <w:pPr>
        <w:pStyle w:val="ListParagraph"/>
        <w:numPr>
          <w:ilvl w:val="2"/>
          <w:numId w:val="30"/>
        </w:numPr>
        <w:spacing w:before="0" w:after="0"/>
      </w:pPr>
      <w:r>
        <w:t>Class area location is/are 1.0.</w:t>
      </w:r>
    </w:p>
    <w:p w14:paraId="286433C7" w14:textId="77777777" w:rsidR="00584F50" w:rsidRDefault="00584F50" w:rsidP="006E2336">
      <w:pPr>
        <w:pStyle w:val="ListParagraph"/>
        <w:numPr>
          <w:ilvl w:val="1"/>
          <w:numId w:val="30"/>
        </w:numPr>
        <w:spacing w:before="0" w:after="0"/>
      </w:pPr>
      <w:r>
        <w:t>Consequence of failure distributed between minimum of $5.38 and maximum of $6.35MM</w:t>
      </w:r>
    </w:p>
    <w:p w14:paraId="27232319" w14:textId="77777777" w:rsidR="00584F50" w:rsidRDefault="00584F50" w:rsidP="006E2336">
      <w:pPr>
        <w:pStyle w:val="ListParagraph"/>
        <w:numPr>
          <w:ilvl w:val="1"/>
          <w:numId w:val="30"/>
        </w:numPr>
        <w:spacing w:before="0" w:after="0"/>
      </w:pPr>
      <w:r>
        <w:t>Total length driven by Environmental: 7331.36 meters.</w:t>
      </w:r>
    </w:p>
    <w:p w14:paraId="0A064CB4" w14:textId="77777777" w:rsidR="00584F50" w:rsidRDefault="00584F50" w:rsidP="006E2336">
      <w:pPr>
        <w:pStyle w:val="ListParagraph"/>
        <w:numPr>
          <w:ilvl w:val="1"/>
          <w:numId w:val="30"/>
        </w:numPr>
        <w:spacing w:before="0" w:after="0"/>
      </w:pPr>
      <w:r>
        <w:t>Environmental Cost distributed between minimum of $5.12 and maximum of $6.05MM:</w:t>
      </w:r>
    </w:p>
    <w:p w14:paraId="2EB947F8" w14:textId="77777777" w:rsidR="00584F50" w:rsidRDefault="00584F50" w:rsidP="006E2336">
      <w:pPr>
        <w:pStyle w:val="ListParagraph"/>
        <w:numPr>
          <w:ilvl w:val="2"/>
          <w:numId w:val="30"/>
        </w:numPr>
        <w:spacing w:before="0" w:after="0"/>
      </w:pPr>
      <w:r>
        <w:t>Leak cost between minimum of $0.16 and maximum of $0.19MM</w:t>
      </w:r>
    </w:p>
    <w:p w14:paraId="150ABFE0" w14:textId="77777777" w:rsidR="00584F50" w:rsidRDefault="00584F50" w:rsidP="006E2336">
      <w:pPr>
        <w:pStyle w:val="ListParagraph"/>
        <w:numPr>
          <w:ilvl w:val="2"/>
          <w:numId w:val="30"/>
        </w:numPr>
        <w:spacing w:before="0" w:after="0"/>
      </w:pPr>
      <w:r>
        <w:t>Leak spill volume between a minimum of 1545.39 and maximum of 1772.8 gallons</w:t>
      </w:r>
    </w:p>
    <w:p w14:paraId="586FB27D" w14:textId="77777777" w:rsidR="00584F50" w:rsidRDefault="00584F50" w:rsidP="006E2336">
      <w:pPr>
        <w:pStyle w:val="ListParagraph"/>
        <w:numPr>
          <w:ilvl w:val="2"/>
          <w:numId w:val="30"/>
        </w:numPr>
        <w:spacing w:before="0" w:after="0"/>
      </w:pPr>
      <w:r>
        <w:t>Rupture cost between minimum of $21.40 and maximum of $24.55MM</w:t>
      </w:r>
    </w:p>
    <w:p w14:paraId="501F5581" w14:textId="77777777" w:rsidR="00584F50" w:rsidRDefault="00584F50" w:rsidP="006E2336">
      <w:pPr>
        <w:pStyle w:val="ListParagraph"/>
        <w:numPr>
          <w:ilvl w:val="2"/>
          <w:numId w:val="30"/>
        </w:numPr>
        <w:spacing w:before="0" w:after="0"/>
      </w:pPr>
      <w:r>
        <w:t>Rupture spill volume is between a minimum of 201897.55 and maximum of 231607.68 gallons</w:t>
      </w:r>
    </w:p>
    <w:p w14:paraId="5D200583" w14:textId="77777777" w:rsidR="00584F50" w:rsidRDefault="00584F50" w:rsidP="006E2336">
      <w:pPr>
        <w:pStyle w:val="ListParagraph"/>
        <w:numPr>
          <w:ilvl w:val="2"/>
          <w:numId w:val="30"/>
        </w:numPr>
        <w:spacing w:before="0" w:after="0"/>
      </w:pPr>
      <w:r>
        <w:t>Puncture cost between minimum of $5.38 and maximum of $6.17MM</w:t>
      </w:r>
    </w:p>
    <w:p w14:paraId="30804FA7" w14:textId="77777777" w:rsidR="00584F50" w:rsidRDefault="00584F50" w:rsidP="006E2336">
      <w:pPr>
        <w:pStyle w:val="ListParagraph"/>
        <w:numPr>
          <w:ilvl w:val="2"/>
          <w:numId w:val="30"/>
        </w:numPr>
        <w:spacing w:before="0" w:after="0"/>
      </w:pPr>
      <w:r>
        <w:t>Puncture spill volume is between a minimum of 50778.06 and maximum of 58250.28 gallons</w:t>
      </w:r>
    </w:p>
    <w:p w14:paraId="457C8412" w14:textId="77777777" w:rsidR="00584F50" w:rsidRDefault="00584F50" w:rsidP="006E2336">
      <w:pPr>
        <w:pStyle w:val="ListParagraph"/>
        <w:numPr>
          <w:ilvl w:val="0"/>
          <w:numId w:val="30"/>
        </w:numPr>
        <w:spacing w:before="0" w:after="0"/>
      </w:pPr>
      <w:r>
        <w:t>"COCHRANE TO ROCKY MOUNTAIN HOUSE NPS 8</w:t>
      </w:r>
    </w:p>
    <w:p w14:paraId="54E38E8A" w14:textId="77777777" w:rsidR="00584F50" w:rsidRDefault="00584F50" w:rsidP="006E2336">
      <w:pPr>
        <w:pStyle w:val="ListParagraph"/>
        <w:numPr>
          <w:ilvl w:val="1"/>
          <w:numId w:val="30"/>
        </w:numPr>
        <w:spacing w:before="0" w:after="0"/>
      </w:pPr>
      <w:r>
        <w:t>Total Cumulative Length (m):</w:t>
      </w:r>
      <w:r>
        <w:tab/>
        <w:t>7267.6</w:t>
      </w:r>
    </w:p>
    <w:p w14:paraId="38E02278" w14:textId="77777777" w:rsidR="00584F50" w:rsidRDefault="00584F50" w:rsidP="006E2336">
      <w:pPr>
        <w:pStyle w:val="ListParagraph"/>
        <w:numPr>
          <w:ilvl w:val="1"/>
          <w:numId w:val="30"/>
        </w:numPr>
        <w:spacing w:before="0" w:after="0"/>
      </w:pPr>
      <w:r>
        <w:t>Likelihood of failure distributed between minimum of 1.706e-03 and maximum of 7.107e-03.</w:t>
      </w:r>
    </w:p>
    <w:p w14:paraId="0997235F" w14:textId="77777777" w:rsidR="00584F50" w:rsidRDefault="00584F50" w:rsidP="006E2336">
      <w:pPr>
        <w:pStyle w:val="ListParagraph"/>
        <w:numPr>
          <w:ilvl w:val="2"/>
          <w:numId w:val="30"/>
        </w:numPr>
        <w:spacing w:before="0" w:after="0"/>
      </w:pPr>
      <w:r>
        <w:t xml:space="preserve">Land use distributed as </w:t>
      </w:r>
    </w:p>
    <w:p w14:paraId="0634BBD2" w14:textId="77777777" w:rsidR="00584F50" w:rsidRDefault="00584F50" w:rsidP="006E2336">
      <w:pPr>
        <w:pStyle w:val="ListParagraph"/>
        <w:numPr>
          <w:ilvl w:val="3"/>
          <w:numId w:val="30"/>
        </w:numPr>
        <w:spacing w:before="0" w:after="0"/>
      </w:pPr>
      <w:r>
        <w:t>Agricultural: 7,256.83</w:t>
      </w:r>
    </w:p>
    <w:p w14:paraId="301625A1" w14:textId="77777777" w:rsidR="00584F50" w:rsidRDefault="00584F50" w:rsidP="006E2336">
      <w:pPr>
        <w:pStyle w:val="ListParagraph"/>
        <w:numPr>
          <w:ilvl w:val="3"/>
          <w:numId w:val="30"/>
        </w:numPr>
        <w:spacing w:before="0" w:after="0"/>
      </w:pPr>
      <w:r>
        <w:t>Water Course: 10.77</w:t>
      </w:r>
    </w:p>
    <w:p w14:paraId="5CAE701F" w14:textId="77777777" w:rsidR="00584F50" w:rsidRDefault="00584F50" w:rsidP="006E2336">
      <w:pPr>
        <w:pStyle w:val="ListParagraph"/>
        <w:numPr>
          <w:ilvl w:val="2"/>
          <w:numId w:val="30"/>
        </w:numPr>
        <w:spacing w:before="0" w:after="0"/>
      </w:pPr>
      <w:r>
        <w:t xml:space="preserve">Depth of cover distributed as </w:t>
      </w:r>
    </w:p>
    <w:p w14:paraId="2B103EEA" w14:textId="77777777" w:rsidR="00584F50" w:rsidRDefault="00584F50" w:rsidP="006E2336">
      <w:pPr>
        <w:pStyle w:val="ListParagraph"/>
        <w:numPr>
          <w:ilvl w:val="3"/>
          <w:numId w:val="30"/>
        </w:numPr>
        <w:spacing w:before="0" w:after="0"/>
      </w:pPr>
      <w:r>
        <w:t>nan</w:t>
      </w:r>
    </w:p>
    <w:p w14:paraId="294A4ED5" w14:textId="77777777" w:rsidR="00584F50" w:rsidRDefault="00584F50" w:rsidP="006E2336">
      <w:pPr>
        <w:pStyle w:val="ListParagraph"/>
        <w:numPr>
          <w:ilvl w:val="2"/>
          <w:numId w:val="30"/>
        </w:numPr>
        <w:spacing w:before="0" w:after="0"/>
      </w:pPr>
      <w:r>
        <w:t>Installation date between minimum of 1969-01-01 and maximum of 1969-01-01</w:t>
      </w:r>
    </w:p>
    <w:p w14:paraId="22BF0138" w14:textId="77777777" w:rsidR="00584F50" w:rsidRDefault="00584F50" w:rsidP="006E2336">
      <w:pPr>
        <w:pStyle w:val="ListParagraph"/>
        <w:numPr>
          <w:ilvl w:val="2"/>
          <w:numId w:val="30"/>
        </w:numPr>
        <w:spacing w:before="0" w:after="0"/>
      </w:pPr>
      <w:r>
        <w:t>Outside diameter of 8.625 in.</w:t>
      </w:r>
    </w:p>
    <w:p w14:paraId="149E91E5" w14:textId="77777777" w:rsidR="00584F50" w:rsidRDefault="00584F50" w:rsidP="006E2336">
      <w:pPr>
        <w:pStyle w:val="ListParagraph"/>
        <w:numPr>
          <w:ilvl w:val="2"/>
          <w:numId w:val="30"/>
        </w:numPr>
        <w:spacing w:before="0" w:after="0"/>
      </w:pPr>
      <w:r>
        <w:t>Grade between minimum of 317.0 and maximum of 359.0 MPa</w:t>
      </w:r>
    </w:p>
    <w:p w14:paraId="224FBBC9" w14:textId="77777777" w:rsidR="00584F50" w:rsidRDefault="00584F50" w:rsidP="006E2336">
      <w:pPr>
        <w:pStyle w:val="ListParagraph"/>
        <w:numPr>
          <w:ilvl w:val="2"/>
          <w:numId w:val="30"/>
        </w:numPr>
        <w:spacing w:before="0" w:after="0"/>
      </w:pPr>
      <w:r>
        <w:t>Wall thickness between minimum of 4.78 and maximum of 8.18 mm</w:t>
      </w:r>
    </w:p>
    <w:p w14:paraId="67E3CD55" w14:textId="77777777" w:rsidR="00584F50" w:rsidRDefault="00584F50" w:rsidP="006E2336">
      <w:pPr>
        <w:pStyle w:val="ListParagraph"/>
        <w:numPr>
          <w:ilvl w:val="2"/>
          <w:numId w:val="30"/>
        </w:numPr>
        <w:spacing w:before="0" w:after="0"/>
      </w:pPr>
      <w:r>
        <w:t>Toughness between minimum of 20.0 and maximum of 20.0 J</w:t>
      </w:r>
    </w:p>
    <w:p w14:paraId="29492260" w14:textId="77777777" w:rsidR="00584F50" w:rsidRDefault="00584F50" w:rsidP="006E2336">
      <w:pPr>
        <w:pStyle w:val="ListParagraph"/>
        <w:numPr>
          <w:ilvl w:val="2"/>
          <w:numId w:val="30"/>
        </w:numPr>
        <w:spacing w:before="0" w:after="0"/>
      </w:pPr>
      <w:r>
        <w:t>Probability of failure given a hit between minimum of 6.372e-02 and maximum of 1.707e-01</w:t>
      </w:r>
    </w:p>
    <w:p w14:paraId="75B8974F" w14:textId="77777777" w:rsidR="00584F50" w:rsidRDefault="00584F50" w:rsidP="006E2336">
      <w:pPr>
        <w:pStyle w:val="ListParagraph"/>
        <w:numPr>
          <w:ilvl w:val="2"/>
          <w:numId w:val="30"/>
        </w:numPr>
        <w:spacing w:before="0" w:after="0"/>
      </w:pPr>
      <w:r>
        <w:t>Class area location is/are 1.0, 2.0.</w:t>
      </w:r>
    </w:p>
    <w:p w14:paraId="4591BB1E" w14:textId="77777777" w:rsidR="00584F50" w:rsidRDefault="00584F50" w:rsidP="006E2336">
      <w:pPr>
        <w:pStyle w:val="ListParagraph"/>
        <w:numPr>
          <w:ilvl w:val="1"/>
          <w:numId w:val="30"/>
        </w:numPr>
        <w:spacing w:before="0" w:after="0"/>
      </w:pPr>
      <w:r>
        <w:t>Consequence of failure distributed between minimum of $10.35 and maximum of $169.29MM</w:t>
      </w:r>
    </w:p>
    <w:p w14:paraId="02C44CD6" w14:textId="77777777" w:rsidR="00584F50" w:rsidRDefault="00584F50" w:rsidP="006E2336">
      <w:pPr>
        <w:pStyle w:val="ListParagraph"/>
        <w:numPr>
          <w:ilvl w:val="1"/>
          <w:numId w:val="30"/>
        </w:numPr>
        <w:spacing w:before="0" w:after="0"/>
      </w:pPr>
      <w:r>
        <w:t>Total length driven by Safety: 7237.6 meters.</w:t>
      </w:r>
    </w:p>
    <w:p w14:paraId="3FC4668A" w14:textId="77777777" w:rsidR="00584F50" w:rsidRDefault="00584F50" w:rsidP="006E2336">
      <w:pPr>
        <w:pStyle w:val="ListParagraph"/>
        <w:numPr>
          <w:ilvl w:val="1"/>
          <w:numId w:val="30"/>
        </w:numPr>
        <w:spacing w:before="0" w:after="0"/>
      </w:pPr>
      <w:r>
        <w:t>Safety Cost distributed between minimum of $0.00 and maximum of $165.30MM:</w:t>
      </w:r>
    </w:p>
    <w:p w14:paraId="6C9E89D5" w14:textId="77777777" w:rsidR="00584F50" w:rsidRDefault="00584F50" w:rsidP="006E2336">
      <w:pPr>
        <w:pStyle w:val="ListParagraph"/>
        <w:numPr>
          <w:ilvl w:val="2"/>
          <w:numId w:val="30"/>
        </w:numPr>
        <w:spacing w:before="0" w:after="0"/>
      </w:pPr>
      <w:r>
        <w:t>Leak cost between minimum of $0.00 and maximum of $135.74MM</w:t>
      </w:r>
    </w:p>
    <w:p w14:paraId="191AAF16" w14:textId="77777777" w:rsidR="00584F50" w:rsidRDefault="00584F50" w:rsidP="006E2336">
      <w:pPr>
        <w:pStyle w:val="ListParagraph"/>
        <w:numPr>
          <w:ilvl w:val="2"/>
          <w:numId w:val="30"/>
        </w:numPr>
        <w:spacing w:before="0" w:after="0"/>
      </w:pPr>
      <w:r>
        <w:lastRenderedPageBreak/>
        <w:t>Leak scenario yielded 52.0 intersections with structures, with minimum of 0.0 and maximum of 14.14 of population impacted.</w:t>
      </w:r>
    </w:p>
    <w:p w14:paraId="2FBB9877" w14:textId="77777777" w:rsidR="00584F50" w:rsidRDefault="00584F50" w:rsidP="006E2336">
      <w:pPr>
        <w:pStyle w:val="ListParagraph"/>
        <w:numPr>
          <w:ilvl w:val="2"/>
          <w:numId w:val="30"/>
        </w:numPr>
        <w:spacing w:before="0" w:after="0"/>
      </w:pPr>
      <w:r>
        <w:t>Leak hazard radius distributed between minimum of 11.58 and maximum of 12.24 meters.</w:t>
      </w:r>
    </w:p>
    <w:p w14:paraId="4AD4CCEB" w14:textId="77777777" w:rsidR="00584F50" w:rsidRDefault="00584F50" w:rsidP="006E2336">
      <w:pPr>
        <w:pStyle w:val="ListParagraph"/>
        <w:numPr>
          <w:ilvl w:val="2"/>
          <w:numId w:val="30"/>
        </w:numPr>
        <w:spacing w:before="0" w:after="0"/>
      </w:pPr>
      <w:r>
        <w:t>Rupture cost between minimum of $0.00 and maximum of $472.61MM</w:t>
      </w:r>
    </w:p>
    <w:p w14:paraId="60C63C58" w14:textId="77777777" w:rsidR="00584F50" w:rsidRDefault="00584F50" w:rsidP="006E2336">
      <w:pPr>
        <w:pStyle w:val="ListParagraph"/>
        <w:numPr>
          <w:ilvl w:val="2"/>
          <w:numId w:val="30"/>
        </w:numPr>
        <w:spacing w:before="0" w:after="0"/>
      </w:pPr>
      <w:r>
        <w:t>Rupture scenario yielded 225.0 intersections with structures, with minimum of 1.26 and maximum of 49.23 of population impacted</w:t>
      </w:r>
    </w:p>
    <w:p w14:paraId="3005E82B" w14:textId="77777777" w:rsidR="00584F50" w:rsidRDefault="00584F50" w:rsidP="006E2336">
      <w:pPr>
        <w:pStyle w:val="ListParagraph"/>
        <w:numPr>
          <w:ilvl w:val="2"/>
          <w:numId w:val="30"/>
        </w:numPr>
        <w:spacing w:before="0" w:after="0"/>
      </w:pPr>
      <w:r>
        <w:t>Rupture hazard radius distributed between minimum of 148.55 and maximum of 158.1 meters.</w:t>
      </w:r>
    </w:p>
    <w:p w14:paraId="6DA8782F" w14:textId="77777777" w:rsidR="00584F50" w:rsidRDefault="00584F50" w:rsidP="006E2336">
      <w:pPr>
        <w:pStyle w:val="ListParagraph"/>
        <w:numPr>
          <w:ilvl w:val="2"/>
          <w:numId w:val="30"/>
        </w:numPr>
        <w:spacing w:before="0" w:after="0"/>
      </w:pPr>
      <w:r>
        <w:t>Puncture cost between minimum of $0.00 and maximum of $165.41MM</w:t>
      </w:r>
    </w:p>
    <w:p w14:paraId="7317969C" w14:textId="77777777" w:rsidR="00584F50" w:rsidRDefault="00584F50" w:rsidP="006E2336">
      <w:pPr>
        <w:pStyle w:val="ListParagraph"/>
        <w:numPr>
          <w:ilvl w:val="2"/>
          <w:numId w:val="30"/>
        </w:numPr>
        <w:spacing w:before="0" w:after="0"/>
      </w:pPr>
      <w:r>
        <w:t>Puncture scenario yielded 133.0 intersections with structures, with minimum of 1.26 and maximum of 17.23 of population impacted</w:t>
      </w:r>
    </w:p>
    <w:p w14:paraId="6AF9E278" w14:textId="77777777" w:rsidR="00584F50" w:rsidRDefault="00584F50" w:rsidP="006E2336">
      <w:pPr>
        <w:pStyle w:val="ListParagraph"/>
        <w:numPr>
          <w:ilvl w:val="2"/>
          <w:numId w:val="30"/>
        </w:numPr>
        <w:spacing w:before="0" w:after="0"/>
      </w:pPr>
      <w:r>
        <w:t>Puncture hazard radius distributed between minimum of 54.35 and maximum of 57.84 meters.</w:t>
      </w:r>
    </w:p>
    <w:p w14:paraId="0F7202EB" w14:textId="77777777" w:rsidR="00584F50" w:rsidRDefault="00584F50" w:rsidP="006E2336">
      <w:pPr>
        <w:pStyle w:val="ListParagraph"/>
        <w:numPr>
          <w:ilvl w:val="2"/>
          <w:numId w:val="30"/>
        </w:numPr>
        <w:spacing w:before="0" w:after="0"/>
      </w:pPr>
      <w:r>
        <w:t>Product type is NGL.</w:t>
      </w:r>
    </w:p>
    <w:p w14:paraId="23E6A573" w14:textId="77777777" w:rsidR="00584F50" w:rsidRDefault="00584F50" w:rsidP="006E2336">
      <w:pPr>
        <w:pStyle w:val="ListParagraph"/>
        <w:numPr>
          <w:ilvl w:val="2"/>
          <w:numId w:val="30"/>
        </w:numPr>
        <w:spacing w:before="0" w:after="0"/>
      </w:pPr>
      <w:r>
        <w:t>Class area location is/are 1.0, 2.0.</w:t>
      </w:r>
    </w:p>
    <w:p w14:paraId="6265E978" w14:textId="77777777" w:rsidR="00584F50" w:rsidRDefault="00584F50" w:rsidP="006E2336">
      <w:pPr>
        <w:pStyle w:val="ListParagraph"/>
        <w:numPr>
          <w:ilvl w:val="1"/>
          <w:numId w:val="30"/>
        </w:numPr>
        <w:spacing w:before="0" w:after="0"/>
      </w:pPr>
      <w:r>
        <w:t>Total length driven by Economic Loss: 30.0 meters.</w:t>
      </w:r>
    </w:p>
    <w:p w14:paraId="7ABA7F60" w14:textId="77777777" w:rsidR="00584F50" w:rsidRDefault="00584F50" w:rsidP="006E2336">
      <w:pPr>
        <w:pStyle w:val="ListParagraph"/>
        <w:numPr>
          <w:ilvl w:val="1"/>
          <w:numId w:val="30"/>
        </w:numPr>
        <w:spacing w:before="0" w:after="0"/>
      </w:pPr>
      <w:r>
        <w:t>Economic Loss Cost distributed between minimum of $3.18 and maximum of $17.37MM:</w:t>
      </w:r>
    </w:p>
    <w:p w14:paraId="5FB57D75" w14:textId="77777777" w:rsidR="00584F50" w:rsidRDefault="00584F50" w:rsidP="006E2336">
      <w:pPr>
        <w:pStyle w:val="ListParagraph"/>
        <w:numPr>
          <w:ilvl w:val="2"/>
          <w:numId w:val="30"/>
        </w:numPr>
        <w:spacing w:before="0" w:after="0"/>
      </w:pPr>
      <w:r>
        <w:t>Repair costs between minimum of $14,500.00 and maximum of $50,000.00.</w:t>
      </w:r>
    </w:p>
    <w:p w14:paraId="509AEDCF" w14:textId="77777777" w:rsidR="00584F50" w:rsidRDefault="00584F50" w:rsidP="006E2336">
      <w:pPr>
        <w:pStyle w:val="ListParagraph"/>
        <w:numPr>
          <w:ilvl w:val="2"/>
          <w:numId w:val="30"/>
        </w:numPr>
        <w:spacing w:before="0" w:after="0"/>
      </w:pPr>
      <w:r>
        <w:t>Outage losses between minimum of $200,000.00 and maximum of $200,000.00.</w:t>
      </w:r>
    </w:p>
    <w:p w14:paraId="62A20526" w14:textId="77777777" w:rsidR="00584F50" w:rsidRDefault="00584F50" w:rsidP="006E2336">
      <w:pPr>
        <w:pStyle w:val="ListParagraph"/>
        <w:numPr>
          <w:ilvl w:val="2"/>
          <w:numId w:val="30"/>
        </w:numPr>
        <w:spacing w:before="0" w:after="0"/>
      </w:pPr>
      <w:r>
        <w:t>Product type is NGL.</w:t>
      </w:r>
    </w:p>
    <w:p w14:paraId="7CAC72AB" w14:textId="77777777" w:rsidR="00584F50" w:rsidRDefault="00584F50" w:rsidP="006E2336">
      <w:pPr>
        <w:pStyle w:val="ListParagraph"/>
        <w:numPr>
          <w:ilvl w:val="2"/>
          <w:numId w:val="30"/>
        </w:numPr>
        <w:spacing w:before="0" w:after="0"/>
      </w:pPr>
      <w:r>
        <w:t>Leak cost between minimum of $0.27 and maximum of $2.99MM</w:t>
      </w:r>
    </w:p>
    <w:p w14:paraId="7EB81197" w14:textId="77777777" w:rsidR="00584F50" w:rsidRDefault="00584F50" w:rsidP="006E2336">
      <w:pPr>
        <w:pStyle w:val="ListParagraph"/>
        <w:numPr>
          <w:ilvl w:val="2"/>
          <w:numId w:val="30"/>
        </w:numPr>
        <w:spacing w:before="0" w:after="0"/>
      </w:pPr>
      <w:r>
        <w:t>Leak scenario yielded 52.0 intersections with structures, with minimum of $18,600.00 and maximum of $2,713,250.00 in cost of structures impacted.</w:t>
      </w:r>
    </w:p>
    <w:p w14:paraId="7687B747" w14:textId="77777777" w:rsidR="00584F50" w:rsidRDefault="00584F50" w:rsidP="006E2336">
      <w:pPr>
        <w:pStyle w:val="ListParagraph"/>
        <w:numPr>
          <w:ilvl w:val="2"/>
          <w:numId w:val="30"/>
        </w:numPr>
        <w:spacing w:before="0" w:after="0"/>
      </w:pPr>
      <w:r>
        <w:t>Leak product loss costs between minimum of $51,540.43 and maximum of $60,855.70</w:t>
      </w:r>
    </w:p>
    <w:p w14:paraId="4F8F0E83" w14:textId="77777777" w:rsidR="00584F50" w:rsidRDefault="00584F50" w:rsidP="006E2336">
      <w:pPr>
        <w:pStyle w:val="ListParagraph"/>
        <w:numPr>
          <w:ilvl w:val="2"/>
          <w:numId w:val="30"/>
        </w:numPr>
        <w:spacing w:before="0" w:after="0"/>
      </w:pPr>
      <w:r>
        <w:t>Rupture cost between minimum of $25.49 and maximum of $32.67MM</w:t>
      </w:r>
    </w:p>
    <w:p w14:paraId="3E2C8AD6" w14:textId="77777777" w:rsidR="00584F50" w:rsidRDefault="00584F50" w:rsidP="006E2336">
      <w:pPr>
        <w:pStyle w:val="ListParagraph"/>
        <w:numPr>
          <w:ilvl w:val="2"/>
          <w:numId w:val="30"/>
        </w:numPr>
        <w:spacing w:before="0" w:after="0"/>
      </w:pPr>
      <w:r>
        <w:t>Rupture scenario yielded 225.0 intersections with structures, with minimum of $18,600.00 and maximum of $3,252,986.00 in cost of structures impacted</w:t>
      </w:r>
    </w:p>
    <w:p w14:paraId="4DD70603" w14:textId="77777777" w:rsidR="00584F50" w:rsidRDefault="00584F50" w:rsidP="006E2336">
      <w:pPr>
        <w:pStyle w:val="ListParagraph"/>
        <w:numPr>
          <w:ilvl w:val="2"/>
          <w:numId w:val="30"/>
        </w:numPr>
        <w:spacing w:before="0" w:after="0"/>
      </w:pPr>
      <w:r>
        <w:t>Rupture product loss costs between minimum of $24,736,239.66 and maximum of $29,206,998.79</w:t>
      </w:r>
    </w:p>
    <w:p w14:paraId="4D0E8BDD" w14:textId="77777777" w:rsidR="00584F50" w:rsidRDefault="00584F50" w:rsidP="006E2336">
      <w:pPr>
        <w:pStyle w:val="ListParagraph"/>
        <w:numPr>
          <w:ilvl w:val="2"/>
          <w:numId w:val="30"/>
        </w:numPr>
        <w:spacing w:before="0" w:after="0"/>
      </w:pPr>
      <w:r>
        <w:t>Puncture cost between minimum of $1.91 and maximum of $5.20MM</w:t>
      </w:r>
    </w:p>
    <w:p w14:paraId="421870E8" w14:textId="77777777" w:rsidR="00584F50" w:rsidRDefault="00584F50" w:rsidP="006E2336">
      <w:pPr>
        <w:pStyle w:val="ListParagraph"/>
        <w:numPr>
          <w:ilvl w:val="2"/>
          <w:numId w:val="30"/>
        </w:numPr>
        <w:spacing w:before="0" w:after="0"/>
      </w:pPr>
      <w:r>
        <w:t>Puncture scenario yielded 133.0 intersections with structures, with minimum of $18,600.00 and maximum of $2,983,118.00 in cost of structures impacted</w:t>
      </w:r>
    </w:p>
    <w:p w14:paraId="3EB04308" w14:textId="77777777" w:rsidR="00584F50" w:rsidRDefault="00584F50" w:rsidP="006E2336">
      <w:pPr>
        <w:pStyle w:val="ListParagraph"/>
        <w:numPr>
          <w:ilvl w:val="2"/>
          <w:numId w:val="30"/>
        </w:numPr>
        <w:spacing w:before="0" w:after="0"/>
      </w:pPr>
      <w:r>
        <w:t>Product Loss costs between minimum of $1,693,501.49 and maximum of $1,999,580.23"</w:t>
      </w:r>
    </w:p>
    <w:p w14:paraId="0B086014" w14:textId="77777777" w:rsidR="00584F50" w:rsidRDefault="00584F50" w:rsidP="006E2336">
      <w:pPr>
        <w:pStyle w:val="ListParagraph"/>
        <w:numPr>
          <w:ilvl w:val="0"/>
          <w:numId w:val="30"/>
        </w:numPr>
        <w:spacing w:before="0" w:after="0"/>
      </w:pPr>
      <w:r>
        <w:t>"MARSHALL TO DULWICH BUTANE NPS 4</w:t>
      </w:r>
    </w:p>
    <w:p w14:paraId="5B5A8E65" w14:textId="77777777" w:rsidR="00584F50" w:rsidRDefault="00584F50" w:rsidP="006E2336">
      <w:pPr>
        <w:pStyle w:val="ListParagraph"/>
        <w:numPr>
          <w:ilvl w:val="1"/>
          <w:numId w:val="30"/>
        </w:numPr>
        <w:spacing w:before="0" w:after="0"/>
      </w:pPr>
      <w:r>
        <w:t>Total Cumulative Length (m):</w:t>
      </w:r>
      <w:r>
        <w:tab/>
        <w:t>6899.61</w:t>
      </w:r>
    </w:p>
    <w:p w14:paraId="3C159C32" w14:textId="77777777" w:rsidR="00584F50" w:rsidRDefault="00584F50" w:rsidP="006E2336">
      <w:pPr>
        <w:pStyle w:val="ListParagraph"/>
        <w:numPr>
          <w:ilvl w:val="1"/>
          <w:numId w:val="30"/>
        </w:numPr>
        <w:spacing w:before="0" w:after="0"/>
      </w:pPr>
      <w:r>
        <w:t>Likelihood of failure distributed between minimum of 3.310e-03 and maximum of 1.375e-02.</w:t>
      </w:r>
    </w:p>
    <w:p w14:paraId="24160C66" w14:textId="77777777" w:rsidR="00584F50" w:rsidRDefault="00584F50" w:rsidP="006E2336">
      <w:pPr>
        <w:pStyle w:val="ListParagraph"/>
        <w:numPr>
          <w:ilvl w:val="2"/>
          <w:numId w:val="30"/>
        </w:numPr>
        <w:spacing w:before="0" w:after="0"/>
      </w:pPr>
      <w:r>
        <w:t xml:space="preserve">Land use distributed as </w:t>
      </w:r>
    </w:p>
    <w:p w14:paraId="7CE65D8C" w14:textId="77777777" w:rsidR="00584F50" w:rsidRDefault="00584F50" w:rsidP="006E2336">
      <w:pPr>
        <w:pStyle w:val="ListParagraph"/>
        <w:numPr>
          <w:ilvl w:val="3"/>
          <w:numId w:val="30"/>
        </w:numPr>
        <w:spacing w:before="0" w:after="0"/>
      </w:pPr>
      <w:r>
        <w:t>Agricultural: 5,493.91</w:t>
      </w:r>
    </w:p>
    <w:p w14:paraId="2C9FC26A" w14:textId="77777777" w:rsidR="00584F50" w:rsidRDefault="00584F50" w:rsidP="006E2336">
      <w:pPr>
        <w:pStyle w:val="ListParagraph"/>
        <w:numPr>
          <w:ilvl w:val="3"/>
          <w:numId w:val="30"/>
        </w:numPr>
        <w:spacing w:before="0" w:after="0"/>
      </w:pPr>
      <w:r>
        <w:t>Remote: 1,404.02</w:t>
      </w:r>
    </w:p>
    <w:p w14:paraId="07F22E68" w14:textId="77777777" w:rsidR="00584F50" w:rsidRDefault="00584F50" w:rsidP="006E2336">
      <w:pPr>
        <w:pStyle w:val="ListParagraph"/>
        <w:numPr>
          <w:ilvl w:val="3"/>
          <w:numId w:val="30"/>
        </w:numPr>
        <w:spacing w:before="0" w:after="0"/>
      </w:pPr>
      <w:r>
        <w:t>Water Course: 1.68</w:t>
      </w:r>
    </w:p>
    <w:p w14:paraId="70EB13B6" w14:textId="77777777" w:rsidR="00584F50" w:rsidRDefault="00584F50" w:rsidP="006E2336">
      <w:pPr>
        <w:pStyle w:val="ListParagraph"/>
        <w:numPr>
          <w:ilvl w:val="2"/>
          <w:numId w:val="30"/>
        </w:numPr>
        <w:spacing w:before="0" w:after="0"/>
      </w:pPr>
      <w:r>
        <w:t xml:space="preserve">Depth of cover distributed as </w:t>
      </w:r>
    </w:p>
    <w:p w14:paraId="05601559" w14:textId="77777777" w:rsidR="00584F50" w:rsidRDefault="00584F50" w:rsidP="006E2336">
      <w:pPr>
        <w:pStyle w:val="ListParagraph"/>
        <w:numPr>
          <w:ilvl w:val="3"/>
          <w:numId w:val="30"/>
        </w:numPr>
        <w:spacing w:before="0" w:after="0"/>
      </w:pPr>
      <w:r>
        <w:t>nan</w:t>
      </w:r>
    </w:p>
    <w:p w14:paraId="521F9DEB" w14:textId="77777777" w:rsidR="00584F50" w:rsidRDefault="00584F50" w:rsidP="006E2336">
      <w:pPr>
        <w:pStyle w:val="ListParagraph"/>
        <w:numPr>
          <w:ilvl w:val="2"/>
          <w:numId w:val="30"/>
        </w:numPr>
        <w:spacing w:before="0" w:after="0"/>
      </w:pPr>
      <w:r>
        <w:t>Installation date between minimum of 2002-01-01 and maximum of 2002-01-01</w:t>
      </w:r>
    </w:p>
    <w:p w14:paraId="21FA2F1E" w14:textId="77777777" w:rsidR="00584F50" w:rsidRDefault="00584F50" w:rsidP="006E2336">
      <w:pPr>
        <w:pStyle w:val="ListParagraph"/>
        <w:numPr>
          <w:ilvl w:val="2"/>
          <w:numId w:val="30"/>
        </w:numPr>
        <w:spacing w:before="0" w:after="0"/>
      </w:pPr>
      <w:r>
        <w:t>Outside diameter of 4.5 in.</w:t>
      </w:r>
    </w:p>
    <w:p w14:paraId="15EE5736" w14:textId="77777777" w:rsidR="00584F50" w:rsidRDefault="00584F50" w:rsidP="006E2336">
      <w:pPr>
        <w:pStyle w:val="ListParagraph"/>
        <w:numPr>
          <w:ilvl w:val="2"/>
          <w:numId w:val="30"/>
        </w:numPr>
        <w:spacing w:before="0" w:after="0"/>
      </w:pPr>
      <w:r>
        <w:t>Grade between minimum of 290.0 and maximum of 290.0 MPa</w:t>
      </w:r>
    </w:p>
    <w:p w14:paraId="739466C4" w14:textId="77777777" w:rsidR="00584F50" w:rsidRDefault="00584F50" w:rsidP="006E2336">
      <w:pPr>
        <w:pStyle w:val="ListParagraph"/>
        <w:numPr>
          <w:ilvl w:val="2"/>
          <w:numId w:val="30"/>
        </w:numPr>
        <w:spacing w:before="0" w:after="0"/>
      </w:pPr>
      <w:r>
        <w:lastRenderedPageBreak/>
        <w:t>Wall thickness between minimum of 3.18 and maximum of 6.02 mm</w:t>
      </w:r>
    </w:p>
    <w:p w14:paraId="1F37573B" w14:textId="77777777" w:rsidR="00584F50" w:rsidRDefault="00584F50" w:rsidP="006E2336">
      <w:pPr>
        <w:pStyle w:val="ListParagraph"/>
        <w:numPr>
          <w:ilvl w:val="2"/>
          <w:numId w:val="30"/>
        </w:numPr>
        <w:spacing w:before="0" w:after="0"/>
      </w:pPr>
      <w:r>
        <w:t>Toughness between minimum of nan and maximum of nan J</w:t>
      </w:r>
    </w:p>
    <w:p w14:paraId="291A26CF" w14:textId="77777777" w:rsidR="00584F50" w:rsidRDefault="00584F50" w:rsidP="006E2336">
      <w:pPr>
        <w:pStyle w:val="ListParagraph"/>
        <w:numPr>
          <w:ilvl w:val="2"/>
          <w:numId w:val="30"/>
        </w:numPr>
        <w:spacing w:before="0" w:after="0"/>
      </w:pPr>
      <w:r>
        <w:t>Probability of failure given a hit between minimum of 1.397e-01 and maximum of 3.304e-01</w:t>
      </w:r>
    </w:p>
    <w:p w14:paraId="6B4FABC3" w14:textId="77777777" w:rsidR="00584F50" w:rsidRDefault="00584F50" w:rsidP="006E2336">
      <w:pPr>
        <w:pStyle w:val="ListParagraph"/>
        <w:numPr>
          <w:ilvl w:val="2"/>
          <w:numId w:val="30"/>
        </w:numPr>
        <w:spacing w:before="0" w:after="0"/>
      </w:pPr>
      <w:r>
        <w:t>Class area location is/are 1.0.</w:t>
      </w:r>
    </w:p>
    <w:p w14:paraId="6A7D4C80" w14:textId="77777777" w:rsidR="00584F50" w:rsidRDefault="00584F50" w:rsidP="006E2336">
      <w:pPr>
        <w:pStyle w:val="ListParagraph"/>
        <w:numPr>
          <w:ilvl w:val="1"/>
          <w:numId w:val="30"/>
        </w:numPr>
        <w:spacing w:before="0" w:after="0"/>
      </w:pPr>
      <w:r>
        <w:t>Consequence of failure distributed between minimum of $10.93 and maximum of $11.20MM</w:t>
      </w:r>
    </w:p>
    <w:p w14:paraId="63ECC3A8" w14:textId="77777777" w:rsidR="00584F50" w:rsidRDefault="00584F50" w:rsidP="006E2336">
      <w:pPr>
        <w:pStyle w:val="ListParagraph"/>
        <w:numPr>
          <w:ilvl w:val="1"/>
          <w:numId w:val="30"/>
        </w:numPr>
        <w:spacing w:before="0" w:after="0"/>
      </w:pPr>
      <w:r>
        <w:t>Total length driven by Economic Loss: 6899.61 meters.</w:t>
      </w:r>
    </w:p>
    <w:p w14:paraId="0D1AF939" w14:textId="77777777" w:rsidR="00584F50" w:rsidRDefault="00584F50" w:rsidP="006E2336">
      <w:pPr>
        <w:pStyle w:val="ListParagraph"/>
        <w:numPr>
          <w:ilvl w:val="1"/>
          <w:numId w:val="30"/>
        </w:numPr>
        <w:spacing w:before="0" w:after="0"/>
      </w:pPr>
      <w:r>
        <w:t>Economic Loss Cost distributed between minimum of $10.93 and maximum of $11.20MM:</w:t>
      </w:r>
    </w:p>
    <w:p w14:paraId="5ED7B67A" w14:textId="77777777" w:rsidR="00584F50" w:rsidRDefault="00584F50" w:rsidP="006E2336">
      <w:pPr>
        <w:pStyle w:val="ListParagraph"/>
        <w:numPr>
          <w:ilvl w:val="2"/>
          <w:numId w:val="30"/>
        </w:numPr>
        <w:spacing w:before="0" w:after="0"/>
      </w:pPr>
      <w:r>
        <w:t>Repair costs between minimum of $9,000.00 and maximum of $31,000.00.</w:t>
      </w:r>
    </w:p>
    <w:p w14:paraId="14805E0F" w14:textId="77777777" w:rsidR="00584F50" w:rsidRDefault="00584F50" w:rsidP="006E2336">
      <w:pPr>
        <w:pStyle w:val="ListParagraph"/>
        <w:numPr>
          <w:ilvl w:val="2"/>
          <w:numId w:val="30"/>
        </w:numPr>
        <w:spacing w:before="0" w:after="0"/>
      </w:pPr>
      <w:r>
        <w:t>Outage losses between minimum of $200,000.00 and maximum of $200,000.00.</w:t>
      </w:r>
    </w:p>
    <w:p w14:paraId="1BA522F8" w14:textId="77777777" w:rsidR="00584F50" w:rsidRDefault="00584F50" w:rsidP="006E2336">
      <w:pPr>
        <w:pStyle w:val="ListParagraph"/>
        <w:numPr>
          <w:ilvl w:val="2"/>
          <w:numId w:val="30"/>
        </w:numPr>
        <w:spacing w:before="0" w:after="0"/>
      </w:pPr>
      <w:r>
        <w:t>Product type is Butane.</w:t>
      </w:r>
    </w:p>
    <w:p w14:paraId="293B3C71" w14:textId="77777777" w:rsidR="00584F50" w:rsidRDefault="00584F50" w:rsidP="006E2336">
      <w:pPr>
        <w:pStyle w:val="ListParagraph"/>
        <w:numPr>
          <w:ilvl w:val="2"/>
          <w:numId w:val="30"/>
        </w:numPr>
        <w:spacing w:before="0" w:after="0"/>
      </w:pPr>
      <w:r>
        <w:t>Leak cost between minimum of $0.51 and maximum of $0.53MM</w:t>
      </w:r>
    </w:p>
    <w:p w14:paraId="608A854E" w14:textId="77777777" w:rsidR="00584F50" w:rsidRDefault="00584F50" w:rsidP="006E2336">
      <w:pPr>
        <w:pStyle w:val="ListParagraph"/>
        <w:numPr>
          <w:ilvl w:val="2"/>
          <w:numId w:val="30"/>
        </w:numPr>
        <w:spacing w:before="0" w:after="0"/>
      </w:pPr>
      <w:r>
        <w:t>Leak scenario yielded 4.0 intersections with structures, with minimum of $25,000.00 and maximum of $25,000.00 in cost of structures impacted.</w:t>
      </w:r>
    </w:p>
    <w:p w14:paraId="3D28DB66" w14:textId="77777777" w:rsidR="00584F50" w:rsidRDefault="00584F50" w:rsidP="006E2336">
      <w:pPr>
        <w:pStyle w:val="ListParagraph"/>
        <w:numPr>
          <w:ilvl w:val="2"/>
          <w:numId w:val="30"/>
        </w:numPr>
        <w:spacing w:before="0" w:after="0"/>
      </w:pPr>
      <w:r>
        <w:t>Leak product loss costs between minimum of $297,296.59 and maximum of $297,296.59</w:t>
      </w:r>
    </w:p>
    <w:p w14:paraId="6375BEA1" w14:textId="77777777" w:rsidR="00584F50" w:rsidRDefault="00584F50" w:rsidP="006E2336">
      <w:pPr>
        <w:pStyle w:val="ListParagraph"/>
        <w:numPr>
          <w:ilvl w:val="2"/>
          <w:numId w:val="30"/>
        </w:numPr>
        <w:spacing w:before="0" w:after="0"/>
      </w:pPr>
      <w:r>
        <w:t>Rupture cost between minimum of $39.05 and maximum of $39.10MM</w:t>
      </w:r>
    </w:p>
    <w:p w14:paraId="371F19E1" w14:textId="77777777" w:rsidR="00584F50" w:rsidRDefault="00584F50" w:rsidP="006E2336">
      <w:pPr>
        <w:pStyle w:val="ListParagraph"/>
        <w:numPr>
          <w:ilvl w:val="2"/>
          <w:numId w:val="30"/>
        </w:numPr>
        <w:spacing w:before="0" w:after="0"/>
      </w:pPr>
      <w:r>
        <w:t>Rupture scenario yielded 12.0 intersections with structures, with minimum of $25,000.00 and maximum of $50,000.00 in cost of structures impacted</w:t>
      </w:r>
    </w:p>
    <w:p w14:paraId="3F309C16" w14:textId="77777777" w:rsidR="00584F50" w:rsidRDefault="00584F50" w:rsidP="006E2336">
      <w:pPr>
        <w:pStyle w:val="ListParagraph"/>
        <w:numPr>
          <w:ilvl w:val="2"/>
          <w:numId w:val="30"/>
        </w:numPr>
        <w:spacing w:before="0" w:after="0"/>
      </w:pPr>
      <w:r>
        <w:t>Rupture product loss costs between minimum of $38,840,282.94 and maximum of $38,840,282.94</w:t>
      </w:r>
    </w:p>
    <w:p w14:paraId="46E0DF8B" w14:textId="77777777" w:rsidR="00584F50" w:rsidRDefault="00584F50" w:rsidP="006E2336">
      <w:pPr>
        <w:pStyle w:val="ListParagraph"/>
        <w:numPr>
          <w:ilvl w:val="2"/>
          <w:numId w:val="30"/>
        </w:numPr>
        <w:spacing w:before="0" w:after="0"/>
      </w:pPr>
      <w:r>
        <w:t>Puncture cost between minimum of $9.98 and maximum of $10.03MM</w:t>
      </w:r>
    </w:p>
    <w:p w14:paraId="3BECB262" w14:textId="77777777" w:rsidR="00584F50" w:rsidRDefault="00584F50" w:rsidP="006E2336">
      <w:pPr>
        <w:pStyle w:val="ListParagraph"/>
        <w:numPr>
          <w:ilvl w:val="2"/>
          <w:numId w:val="30"/>
        </w:numPr>
        <w:spacing w:before="0" w:after="0"/>
      </w:pPr>
      <w:r>
        <w:t>Puncture scenario yielded 9.0 intersections with structures, with minimum of $25,000.00 and maximum of $50,000.00 in cost of structures impacted</w:t>
      </w:r>
    </w:p>
    <w:p w14:paraId="0284401C" w14:textId="77777777" w:rsidR="00584F50" w:rsidRDefault="00584F50" w:rsidP="006E2336">
      <w:pPr>
        <w:pStyle w:val="ListParagraph"/>
        <w:numPr>
          <w:ilvl w:val="2"/>
          <w:numId w:val="30"/>
        </w:numPr>
        <w:spacing w:before="0" w:after="0"/>
      </w:pPr>
      <w:r>
        <w:t>Product Loss costs between minimum of $9,768,490.70 and maximum of $9,768,490.70"</w:t>
      </w:r>
    </w:p>
    <w:p w14:paraId="269C11DE" w14:textId="77777777" w:rsidR="00584F50" w:rsidRDefault="00584F50" w:rsidP="006E2336">
      <w:pPr>
        <w:pStyle w:val="ListParagraph"/>
        <w:numPr>
          <w:ilvl w:val="0"/>
          <w:numId w:val="30"/>
        </w:numPr>
        <w:spacing w:before="0" w:after="0"/>
      </w:pPr>
      <w:r>
        <w:t>"EDSON TO WOLF LAKE NPS 4</w:t>
      </w:r>
    </w:p>
    <w:p w14:paraId="4C66451F" w14:textId="77777777" w:rsidR="00584F50" w:rsidRDefault="00584F50" w:rsidP="006E2336">
      <w:pPr>
        <w:pStyle w:val="ListParagraph"/>
        <w:numPr>
          <w:ilvl w:val="1"/>
          <w:numId w:val="30"/>
        </w:numPr>
        <w:spacing w:before="0" w:after="0"/>
      </w:pPr>
      <w:r>
        <w:t>Total Cumulative Length (m):</w:t>
      </w:r>
      <w:r>
        <w:tab/>
        <w:t>6698.46</w:t>
      </w:r>
    </w:p>
    <w:p w14:paraId="0A768E15" w14:textId="77777777" w:rsidR="00584F50" w:rsidRDefault="00584F50" w:rsidP="006E2336">
      <w:pPr>
        <w:pStyle w:val="ListParagraph"/>
        <w:numPr>
          <w:ilvl w:val="1"/>
          <w:numId w:val="30"/>
        </w:numPr>
        <w:spacing w:before="0" w:after="0"/>
      </w:pPr>
      <w:r>
        <w:t>Likelihood of failure distributed between minimum of 1.294e-03 and maximum of 1.276e-02.</w:t>
      </w:r>
    </w:p>
    <w:p w14:paraId="01356A9D" w14:textId="77777777" w:rsidR="00584F50" w:rsidRDefault="00584F50" w:rsidP="006E2336">
      <w:pPr>
        <w:pStyle w:val="ListParagraph"/>
        <w:numPr>
          <w:ilvl w:val="2"/>
          <w:numId w:val="30"/>
        </w:numPr>
        <w:spacing w:before="0" w:after="0"/>
      </w:pPr>
      <w:r>
        <w:t xml:space="preserve">Land use distributed as </w:t>
      </w:r>
    </w:p>
    <w:p w14:paraId="7947B83D" w14:textId="77777777" w:rsidR="00584F50" w:rsidRDefault="00584F50" w:rsidP="006E2336">
      <w:pPr>
        <w:pStyle w:val="ListParagraph"/>
        <w:numPr>
          <w:ilvl w:val="3"/>
          <w:numId w:val="30"/>
        </w:numPr>
        <w:spacing w:before="0" w:after="0"/>
      </w:pPr>
      <w:r>
        <w:t>Agricultural: 6,514.44</w:t>
      </w:r>
    </w:p>
    <w:p w14:paraId="4F73E6A2" w14:textId="77777777" w:rsidR="00584F50" w:rsidRDefault="00584F50" w:rsidP="006E2336">
      <w:pPr>
        <w:pStyle w:val="ListParagraph"/>
        <w:numPr>
          <w:ilvl w:val="3"/>
          <w:numId w:val="30"/>
        </w:numPr>
        <w:spacing w:before="0" w:after="0"/>
      </w:pPr>
      <w:r>
        <w:t>Forested: 113.97</w:t>
      </w:r>
    </w:p>
    <w:p w14:paraId="2C63BE94" w14:textId="77777777" w:rsidR="00584F50" w:rsidRDefault="00584F50" w:rsidP="006E2336">
      <w:pPr>
        <w:pStyle w:val="ListParagraph"/>
        <w:numPr>
          <w:ilvl w:val="3"/>
          <w:numId w:val="30"/>
        </w:numPr>
        <w:spacing w:before="0" w:after="0"/>
      </w:pPr>
      <w:r>
        <w:t>Remote: 70.05</w:t>
      </w:r>
    </w:p>
    <w:p w14:paraId="0992F28F" w14:textId="77777777" w:rsidR="00584F50" w:rsidRDefault="00584F50" w:rsidP="006E2336">
      <w:pPr>
        <w:pStyle w:val="ListParagraph"/>
        <w:numPr>
          <w:ilvl w:val="2"/>
          <w:numId w:val="30"/>
        </w:numPr>
        <w:spacing w:before="0" w:after="0"/>
      </w:pPr>
      <w:r>
        <w:t xml:space="preserve">Depth of cover distributed as </w:t>
      </w:r>
    </w:p>
    <w:p w14:paraId="657013AA" w14:textId="77777777" w:rsidR="00584F50" w:rsidRDefault="00584F50" w:rsidP="006E2336">
      <w:pPr>
        <w:pStyle w:val="ListParagraph"/>
        <w:numPr>
          <w:ilvl w:val="3"/>
          <w:numId w:val="30"/>
        </w:numPr>
        <w:spacing w:before="0" w:after="0"/>
      </w:pPr>
      <w:r>
        <w:t>nan</w:t>
      </w:r>
    </w:p>
    <w:p w14:paraId="17AF580C" w14:textId="77777777" w:rsidR="00584F50" w:rsidRDefault="00584F50" w:rsidP="006E2336">
      <w:pPr>
        <w:pStyle w:val="ListParagraph"/>
        <w:numPr>
          <w:ilvl w:val="2"/>
          <w:numId w:val="30"/>
        </w:numPr>
        <w:spacing w:before="0" w:after="0"/>
      </w:pPr>
      <w:r>
        <w:t>Installation date between minimum of 1997-01-01 and maximum of 1997-01-01</w:t>
      </w:r>
    </w:p>
    <w:p w14:paraId="3CD17E6E" w14:textId="77777777" w:rsidR="00584F50" w:rsidRDefault="00584F50" w:rsidP="006E2336">
      <w:pPr>
        <w:pStyle w:val="ListParagraph"/>
        <w:numPr>
          <w:ilvl w:val="2"/>
          <w:numId w:val="30"/>
        </w:numPr>
        <w:spacing w:before="0" w:after="0"/>
      </w:pPr>
      <w:r>
        <w:t>Outside diameter of 4.5 in.</w:t>
      </w:r>
    </w:p>
    <w:p w14:paraId="4BEC1308" w14:textId="77777777" w:rsidR="00584F50" w:rsidRDefault="00584F50" w:rsidP="006E2336">
      <w:pPr>
        <w:pStyle w:val="ListParagraph"/>
        <w:numPr>
          <w:ilvl w:val="2"/>
          <w:numId w:val="30"/>
        </w:numPr>
        <w:spacing w:before="0" w:after="0"/>
      </w:pPr>
      <w:r>
        <w:t>Grade between minimum of 386.0 and maximum of 386.0 MPa</w:t>
      </w:r>
    </w:p>
    <w:p w14:paraId="3AA30847" w14:textId="77777777" w:rsidR="00584F50" w:rsidRDefault="00584F50" w:rsidP="006E2336">
      <w:pPr>
        <w:pStyle w:val="ListParagraph"/>
        <w:numPr>
          <w:ilvl w:val="2"/>
          <w:numId w:val="30"/>
        </w:numPr>
        <w:spacing w:before="0" w:after="0"/>
      </w:pPr>
      <w:r>
        <w:t>Wall thickness between minimum of 3.17 and maximum of 6.02 mm</w:t>
      </w:r>
    </w:p>
    <w:p w14:paraId="1B8154A0" w14:textId="77777777" w:rsidR="00584F50" w:rsidRDefault="00584F50" w:rsidP="006E2336">
      <w:pPr>
        <w:pStyle w:val="ListParagraph"/>
        <w:numPr>
          <w:ilvl w:val="2"/>
          <w:numId w:val="30"/>
        </w:numPr>
        <w:spacing w:before="0" w:after="0"/>
      </w:pPr>
      <w:r>
        <w:t>Toughness between minimum of 20.0 and maximum of 20.0 J</w:t>
      </w:r>
    </w:p>
    <w:p w14:paraId="4B9846E1" w14:textId="77777777" w:rsidR="00584F50" w:rsidRDefault="00584F50" w:rsidP="006E2336">
      <w:pPr>
        <w:pStyle w:val="ListParagraph"/>
        <w:numPr>
          <w:ilvl w:val="2"/>
          <w:numId w:val="30"/>
        </w:numPr>
        <w:spacing w:before="0" w:after="0"/>
      </w:pPr>
      <w:r>
        <w:t>Probability of failure given a hit between minimum of 1.291e-01 and maximum of 3.064e-01</w:t>
      </w:r>
    </w:p>
    <w:p w14:paraId="2BE40DE4" w14:textId="77777777" w:rsidR="00584F50" w:rsidRDefault="00584F50" w:rsidP="006E2336">
      <w:pPr>
        <w:pStyle w:val="ListParagraph"/>
        <w:numPr>
          <w:ilvl w:val="2"/>
          <w:numId w:val="30"/>
        </w:numPr>
        <w:spacing w:before="0" w:after="0"/>
      </w:pPr>
      <w:r>
        <w:t>Class area location is/are 1.0.</w:t>
      </w:r>
    </w:p>
    <w:p w14:paraId="66F5A9BC" w14:textId="77777777" w:rsidR="00584F50" w:rsidRDefault="00584F50" w:rsidP="006E2336">
      <w:pPr>
        <w:pStyle w:val="ListParagraph"/>
        <w:numPr>
          <w:ilvl w:val="1"/>
          <w:numId w:val="30"/>
        </w:numPr>
        <w:spacing w:before="0" w:after="0"/>
      </w:pPr>
      <w:r>
        <w:t>Consequence of failure distributed between minimum of $2.45 and maximum of $133.00MM</w:t>
      </w:r>
    </w:p>
    <w:p w14:paraId="797D7D31" w14:textId="77777777" w:rsidR="00584F50" w:rsidRDefault="00584F50" w:rsidP="006E2336">
      <w:pPr>
        <w:pStyle w:val="ListParagraph"/>
        <w:numPr>
          <w:ilvl w:val="1"/>
          <w:numId w:val="30"/>
        </w:numPr>
        <w:spacing w:before="0" w:after="0"/>
      </w:pPr>
      <w:r>
        <w:t>Total length driven by Safety: 906.01 meters.</w:t>
      </w:r>
    </w:p>
    <w:p w14:paraId="5E38B038" w14:textId="77777777" w:rsidR="00584F50" w:rsidRDefault="00584F50" w:rsidP="006E2336">
      <w:pPr>
        <w:pStyle w:val="ListParagraph"/>
        <w:numPr>
          <w:ilvl w:val="1"/>
          <w:numId w:val="30"/>
        </w:numPr>
        <w:spacing w:before="0" w:after="0"/>
      </w:pPr>
      <w:r>
        <w:t>Safety Cost distributed between minimum of $0.00 and maximum of $127.84MM:</w:t>
      </w:r>
    </w:p>
    <w:p w14:paraId="3FCD3214" w14:textId="77777777" w:rsidR="00584F50" w:rsidRDefault="00584F50" w:rsidP="006E2336">
      <w:pPr>
        <w:pStyle w:val="ListParagraph"/>
        <w:numPr>
          <w:ilvl w:val="2"/>
          <w:numId w:val="30"/>
        </w:numPr>
        <w:spacing w:before="0" w:after="0"/>
      </w:pPr>
      <w:r>
        <w:lastRenderedPageBreak/>
        <w:t>Leak cost between minimum of $0.00 and maximum of $121.06MM</w:t>
      </w:r>
    </w:p>
    <w:p w14:paraId="3E070C06" w14:textId="77777777" w:rsidR="00584F50" w:rsidRDefault="00584F50" w:rsidP="006E2336">
      <w:pPr>
        <w:pStyle w:val="ListParagraph"/>
        <w:numPr>
          <w:ilvl w:val="2"/>
          <w:numId w:val="30"/>
        </w:numPr>
        <w:spacing w:before="0" w:after="0"/>
      </w:pPr>
      <w:r>
        <w:t>Leak scenario yielded 4.0 intersections with structures, with minimum of 0.0 and maximum of 12.61 of population impacted.</w:t>
      </w:r>
    </w:p>
    <w:p w14:paraId="2F650518"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51812510" w14:textId="77777777" w:rsidR="00584F50" w:rsidRDefault="00584F50" w:rsidP="006E2336">
      <w:pPr>
        <w:pStyle w:val="ListParagraph"/>
        <w:numPr>
          <w:ilvl w:val="2"/>
          <w:numId w:val="30"/>
        </w:numPr>
        <w:spacing w:before="0" w:after="0"/>
      </w:pPr>
      <w:r>
        <w:t>Rupture cost between minimum of $0.00 and maximum of $242.11MM</w:t>
      </w:r>
    </w:p>
    <w:p w14:paraId="6277AB41" w14:textId="77777777" w:rsidR="00584F50" w:rsidRDefault="00584F50" w:rsidP="006E2336">
      <w:pPr>
        <w:pStyle w:val="ListParagraph"/>
        <w:numPr>
          <w:ilvl w:val="2"/>
          <w:numId w:val="30"/>
        </w:numPr>
        <w:spacing w:before="0" w:after="0"/>
      </w:pPr>
      <w:r>
        <w:t>Rupture scenario yielded 36.0 intersections with structures, with minimum of 0.0 and maximum of 25.22 of population impacted</w:t>
      </w:r>
    </w:p>
    <w:p w14:paraId="23F1D1A7" w14:textId="77777777" w:rsidR="00584F50" w:rsidRDefault="00584F50" w:rsidP="006E2336">
      <w:pPr>
        <w:pStyle w:val="ListParagraph"/>
        <w:numPr>
          <w:ilvl w:val="2"/>
          <w:numId w:val="30"/>
        </w:numPr>
        <w:spacing w:before="0" w:after="0"/>
      </w:pPr>
      <w:r>
        <w:t>Rupture hazard radius distributed between minimum of 97.06 and maximum of 97.06 meters.</w:t>
      </w:r>
    </w:p>
    <w:p w14:paraId="0F04C2DF" w14:textId="77777777" w:rsidR="00584F50" w:rsidRDefault="00584F50" w:rsidP="006E2336">
      <w:pPr>
        <w:pStyle w:val="ListParagraph"/>
        <w:numPr>
          <w:ilvl w:val="2"/>
          <w:numId w:val="30"/>
        </w:numPr>
        <w:spacing w:before="0" w:after="0"/>
      </w:pPr>
      <w:r>
        <w:t>Puncture cost between minimum of $0.00 and maximum of $121.06MM</w:t>
      </w:r>
    </w:p>
    <w:p w14:paraId="44B49843" w14:textId="77777777" w:rsidR="00584F50" w:rsidRDefault="00584F50" w:rsidP="006E2336">
      <w:pPr>
        <w:pStyle w:val="ListParagraph"/>
        <w:numPr>
          <w:ilvl w:val="2"/>
          <w:numId w:val="30"/>
        </w:numPr>
        <w:spacing w:before="0" w:after="0"/>
      </w:pPr>
      <w:r>
        <w:t>Puncture scenario yielded 24.0 intersections with structures, with minimum of 0.0 and maximum of 12.61 of population impacted</w:t>
      </w:r>
    </w:p>
    <w:p w14:paraId="5F422578"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07A4525A" w14:textId="77777777" w:rsidR="00584F50" w:rsidRDefault="00584F50" w:rsidP="006E2336">
      <w:pPr>
        <w:pStyle w:val="ListParagraph"/>
        <w:numPr>
          <w:ilvl w:val="2"/>
          <w:numId w:val="30"/>
        </w:numPr>
        <w:spacing w:before="0" w:after="0"/>
      </w:pPr>
      <w:r>
        <w:t>Product type is HVP Product.</w:t>
      </w:r>
    </w:p>
    <w:p w14:paraId="45F7ED6F" w14:textId="77777777" w:rsidR="00584F50" w:rsidRDefault="00584F50" w:rsidP="006E2336">
      <w:pPr>
        <w:pStyle w:val="ListParagraph"/>
        <w:numPr>
          <w:ilvl w:val="2"/>
          <w:numId w:val="30"/>
        </w:numPr>
        <w:spacing w:before="0" w:after="0"/>
      </w:pPr>
      <w:r>
        <w:t>Class area location is/are 1.0.</w:t>
      </w:r>
    </w:p>
    <w:p w14:paraId="535C91A4" w14:textId="77777777" w:rsidR="00584F50" w:rsidRDefault="00584F50" w:rsidP="006E2336">
      <w:pPr>
        <w:pStyle w:val="ListParagraph"/>
        <w:numPr>
          <w:ilvl w:val="1"/>
          <w:numId w:val="30"/>
        </w:numPr>
        <w:spacing w:before="0" w:after="0"/>
      </w:pPr>
      <w:r>
        <w:t>Total length driven by Economic Loss: 5792.44 meters.</w:t>
      </w:r>
    </w:p>
    <w:p w14:paraId="214C2403" w14:textId="77777777" w:rsidR="00584F50" w:rsidRDefault="00584F50" w:rsidP="006E2336">
      <w:pPr>
        <w:pStyle w:val="ListParagraph"/>
        <w:numPr>
          <w:ilvl w:val="1"/>
          <w:numId w:val="30"/>
        </w:numPr>
        <w:spacing w:before="0" w:after="0"/>
      </w:pPr>
      <w:r>
        <w:t>Economic Loss Cost distributed between minimum of $2.45 and maximum of $5.22MM:</w:t>
      </w:r>
    </w:p>
    <w:p w14:paraId="010E3BFE" w14:textId="77777777" w:rsidR="00584F50" w:rsidRDefault="00584F50" w:rsidP="006E2336">
      <w:pPr>
        <w:pStyle w:val="ListParagraph"/>
        <w:numPr>
          <w:ilvl w:val="2"/>
          <w:numId w:val="30"/>
        </w:numPr>
        <w:spacing w:before="0" w:after="0"/>
      </w:pPr>
      <w:r>
        <w:t>Repair costs between minimum of $9,000.00 and maximum of $9,000.00.</w:t>
      </w:r>
    </w:p>
    <w:p w14:paraId="1A203BE5" w14:textId="77777777" w:rsidR="00584F50" w:rsidRDefault="00584F50" w:rsidP="006E2336">
      <w:pPr>
        <w:pStyle w:val="ListParagraph"/>
        <w:numPr>
          <w:ilvl w:val="2"/>
          <w:numId w:val="30"/>
        </w:numPr>
        <w:spacing w:before="0" w:after="0"/>
      </w:pPr>
      <w:r>
        <w:t>Outage losses between minimum of $200,000.00 and maximum of $200,000.00.</w:t>
      </w:r>
    </w:p>
    <w:p w14:paraId="61A671A5" w14:textId="77777777" w:rsidR="00584F50" w:rsidRDefault="00584F50" w:rsidP="006E2336">
      <w:pPr>
        <w:pStyle w:val="ListParagraph"/>
        <w:numPr>
          <w:ilvl w:val="2"/>
          <w:numId w:val="30"/>
        </w:numPr>
        <w:spacing w:before="0" w:after="0"/>
      </w:pPr>
      <w:r>
        <w:t>Product type is HVP Product.</w:t>
      </w:r>
    </w:p>
    <w:p w14:paraId="4962A7C9" w14:textId="77777777" w:rsidR="00584F50" w:rsidRDefault="00584F50" w:rsidP="006E2336">
      <w:pPr>
        <w:pStyle w:val="ListParagraph"/>
        <w:numPr>
          <w:ilvl w:val="2"/>
          <w:numId w:val="30"/>
        </w:numPr>
        <w:spacing w:before="0" w:after="0"/>
      </w:pPr>
      <w:r>
        <w:t>Leak cost between minimum of $0.27 and maximum of $2.96MM</w:t>
      </w:r>
    </w:p>
    <w:p w14:paraId="68CBAE45" w14:textId="77777777" w:rsidR="00584F50" w:rsidRDefault="00584F50" w:rsidP="006E2336">
      <w:pPr>
        <w:pStyle w:val="ListParagraph"/>
        <w:numPr>
          <w:ilvl w:val="2"/>
          <w:numId w:val="30"/>
        </w:numPr>
        <w:spacing w:before="0" w:after="0"/>
      </w:pPr>
      <w:r>
        <w:t>Leak scenario yielded 4.0 intersections with structures, with minimum of $25,000.00 and maximum of $2,688,250.00 in cost of structures impacted.</w:t>
      </w:r>
    </w:p>
    <w:p w14:paraId="68E98E9E" w14:textId="77777777" w:rsidR="00584F50" w:rsidRDefault="00584F50" w:rsidP="006E2336">
      <w:pPr>
        <w:pStyle w:val="ListParagraph"/>
        <w:numPr>
          <w:ilvl w:val="2"/>
          <w:numId w:val="30"/>
        </w:numPr>
        <w:spacing w:before="0" w:after="0"/>
      </w:pPr>
      <w:r>
        <w:t>Leak product loss costs between minimum of $60,855.70 and maximum of $60,855.70</w:t>
      </w:r>
    </w:p>
    <w:p w14:paraId="63111F69" w14:textId="77777777" w:rsidR="00584F50" w:rsidRDefault="00584F50" w:rsidP="006E2336">
      <w:pPr>
        <w:pStyle w:val="ListParagraph"/>
        <w:numPr>
          <w:ilvl w:val="2"/>
          <w:numId w:val="30"/>
        </w:numPr>
        <w:spacing w:before="0" w:after="0"/>
      </w:pPr>
      <w:r>
        <w:t>Rupture cost between minimum of $8.16 and maximum of $13.54MM</w:t>
      </w:r>
    </w:p>
    <w:p w14:paraId="22EEDB15" w14:textId="77777777" w:rsidR="00584F50" w:rsidRDefault="00584F50" w:rsidP="006E2336">
      <w:pPr>
        <w:pStyle w:val="ListParagraph"/>
        <w:numPr>
          <w:ilvl w:val="2"/>
          <w:numId w:val="30"/>
        </w:numPr>
        <w:spacing w:before="0" w:after="0"/>
      </w:pPr>
      <w:r>
        <w:t>Rupture scenario yielded 36.0 intersections with structures, with minimum of $25,000.00 and maximum of $5,376,500.00 in cost of structures impacted</w:t>
      </w:r>
    </w:p>
    <w:p w14:paraId="40578999" w14:textId="77777777" w:rsidR="00584F50" w:rsidRDefault="00584F50" w:rsidP="006E2336">
      <w:pPr>
        <w:pStyle w:val="ListParagraph"/>
        <w:numPr>
          <w:ilvl w:val="2"/>
          <w:numId w:val="30"/>
        </w:numPr>
        <w:spacing w:before="0" w:after="0"/>
      </w:pPr>
      <w:r>
        <w:t>Rupture product loss costs between minimum of $7,950,487.38 and maximum of $7,950,487.38</w:t>
      </w:r>
    </w:p>
    <w:p w14:paraId="79468BAB" w14:textId="77777777" w:rsidR="00584F50" w:rsidRDefault="00584F50" w:rsidP="006E2336">
      <w:pPr>
        <w:pStyle w:val="ListParagraph"/>
        <w:numPr>
          <w:ilvl w:val="2"/>
          <w:numId w:val="30"/>
        </w:numPr>
        <w:spacing w:before="0" w:after="0"/>
      </w:pPr>
      <w:r>
        <w:t>Puncture cost between minimum of $2.21 and maximum of $4.90MM</w:t>
      </w:r>
    </w:p>
    <w:p w14:paraId="22691E34" w14:textId="77777777" w:rsidR="00584F50" w:rsidRDefault="00584F50" w:rsidP="006E2336">
      <w:pPr>
        <w:pStyle w:val="ListParagraph"/>
        <w:numPr>
          <w:ilvl w:val="2"/>
          <w:numId w:val="30"/>
        </w:numPr>
        <w:spacing w:before="0" w:after="0"/>
      </w:pPr>
      <w:r>
        <w:t>Puncture scenario yielded 24.0 intersections with structures, with minimum of $25,000.00 and maximum of $2,688,250.00 in cost of structures impacted</w:t>
      </w:r>
    </w:p>
    <w:p w14:paraId="35B866C4" w14:textId="77777777" w:rsidR="00584F50" w:rsidRDefault="00584F50" w:rsidP="006E2336">
      <w:pPr>
        <w:pStyle w:val="ListParagraph"/>
        <w:numPr>
          <w:ilvl w:val="2"/>
          <w:numId w:val="30"/>
        </w:numPr>
        <w:spacing w:before="0" w:after="0"/>
      </w:pPr>
      <w:r>
        <w:t>Product Loss costs between minimum of $1,999,580.23 and maximum of $1,999,580.23"</w:t>
      </w:r>
    </w:p>
    <w:p w14:paraId="7E4B37AE" w14:textId="77777777" w:rsidR="00584F50" w:rsidRDefault="00584F50" w:rsidP="006E2336">
      <w:pPr>
        <w:pStyle w:val="ListParagraph"/>
        <w:numPr>
          <w:ilvl w:val="0"/>
          <w:numId w:val="30"/>
        </w:numPr>
        <w:spacing w:before="0" w:after="0"/>
      </w:pPr>
      <w:r>
        <w:t>"WASCANA LATERAL NPS 12</w:t>
      </w:r>
    </w:p>
    <w:p w14:paraId="26A3FD2E" w14:textId="77777777" w:rsidR="00584F50" w:rsidRDefault="00584F50" w:rsidP="006E2336">
      <w:pPr>
        <w:pStyle w:val="ListParagraph"/>
        <w:numPr>
          <w:ilvl w:val="1"/>
          <w:numId w:val="30"/>
        </w:numPr>
        <w:spacing w:before="0" w:after="0"/>
      </w:pPr>
      <w:r>
        <w:t>Total Cumulative Length (m):</w:t>
      </w:r>
      <w:r>
        <w:tab/>
        <w:t>6679.39</w:t>
      </w:r>
    </w:p>
    <w:p w14:paraId="7C34A7FF" w14:textId="77777777" w:rsidR="00584F50" w:rsidRDefault="00584F50" w:rsidP="006E2336">
      <w:pPr>
        <w:pStyle w:val="ListParagraph"/>
        <w:numPr>
          <w:ilvl w:val="1"/>
          <w:numId w:val="30"/>
        </w:numPr>
        <w:spacing w:before="0" w:after="0"/>
      </w:pPr>
      <w:r>
        <w:t>Likelihood of failure distributed between minimum of 1.100e-03 and maximum of 3.986e-03.</w:t>
      </w:r>
    </w:p>
    <w:p w14:paraId="0B1DDD1F" w14:textId="77777777" w:rsidR="00584F50" w:rsidRDefault="00584F50" w:rsidP="006E2336">
      <w:pPr>
        <w:pStyle w:val="ListParagraph"/>
        <w:numPr>
          <w:ilvl w:val="2"/>
          <w:numId w:val="30"/>
        </w:numPr>
        <w:spacing w:before="0" w:after="0"/>
      </w:pPr>
      <w:r>
        <w:t xml:space="preserve">Land use distributed as </w:t>
      </w:r>
    </w:p>
    <w:p w14:paraId="13B8AEEE" w14:textId="77777777" w:rsidR="00584F50" w:rsidRDefault="00584F50" w:rsidP="006E2336">
      <w:pPr>
        <w:pStyle w:val="ListParagraph"/>
        <w:numPr>
          <w:ilvl w:val="3"/>
          <w:numId w:val="30"/>
        </w:numPr>
        <w:spacing w:before="0" w:after="0"/>
      </w:pPr>
      <w:r>
        <w:t>Agricultural: 6,679.39</w:t>
      </w:r>
    </w:p>
    <w:p w14:paraId="2F1B8A92" w14:textId="77777777" w:rsidR="00584F50" w:rsidRDefault="00584F50" w:rsidP="006E2336">
      <w:pPr>
        <w:pStyle w:val="ListParagraph"/>
        <w:numPr>
          <w:ilvl w:val="2"/>
          <w:numId w:val="30"/>
        </w:numPr>
        <w:spacing w:before="0" w:after="0"/>
      </w:pPr>
      <w:r>
        <w:t xml:space="preserve">Depth of cover distributed as </w:t>
      </w:r>
    </w:p>
    <w:p w14:paraId="4E9FE006" w14:textId="77777777" w:rsidR="00584F50" w:rsidRDefault="00584F50" w:rsidP="006E2336">
      <w:pPr>
        <w:pStyle w:val="ListParagraph"/>
        <w:numPr>
          <w:ilvl w:val="3"/>
          <w:numId w:val="30"/>
        </w:numPr>
        <w:spacing w:before="0" w:after="0"/>
      </w:pPr>
      <w:r>
        <w:t>nan</w:t>
      </w:r>
    </w:p>
    <w:p w14:paraId="66622FFA" w14:textId="77777777" w:rsidR="00584F50" w:rsidRDefault="00584F50" w:rsidP="006E2336">
      <w:pPr>
        <w:pStyle w:val="ListParagraph"/>
        <w:numPr>
          <w:ilvl w:val="2"/>
          <w:numId w:val="30"/>
        </w:numPr>
        <w:spacing w:before="0" w:after="0"/>
      </w:pPr>
      <w:r>
        <w:t>Installation date between minimum of 2014-01-01 and maximum of 2014-01-01</w:t>
      </w:r>
    </w:p>
    <w:p w14:paraId="5FD775F1" w14:textId="77777777" w:rsidR="00584F50" w:rsidRDefault="00584F50" w:rsidP="006E2336">
      <w:pPr>
        <w:pStyle w:val="ListParagraph"/>
        <w:numPr>
          <w:ilvl w:val="2"/>
          <w:numId w:val="30"/>
        </w:numPr>
        <w:spacing w:before="0" w:after="0"/>
      </w:pPr>
      <w:r>
        <w:t>Outside diameter of 12.75 in.</w:t>
      </w:r>
    </w:p>
    <w:p w14:paraId="67D47C82" w14:textId="77777777" w:rsidR="00584F50" w:rsidRDefault="00584F50" w:rsidP="006E2336">
      <w:pPr>
        <w:pStyle w:val="ListParagraph"/>
        <w:numPr>
          <w:ilvl w:val="2"/>
          <w:numId w:val="30"/>
        </w:numPr>
        <w:spacing w:before="0" w:after="0"/>
      </w:pPr>
      <w:r>
        <w:t>Grade between minimum of 359.0 and maximum of 359.0 MPa</w:t>
      </w:r>
    </w:p>
    <w:p w14:paraId="5DB97EE3" w14:textId="77777777" w:rsidR="00584F50" w:rsidRDefault="00584F50" w:rsidP="006E2336">
      <w:pPr>
        <w:pStyle w:val="ListParagraph"/>
        <w:numPr>
          <w:ilvl w:val="2"/>
          <w:numId w:val="30"/>
        </w:numPr>
        <w:spacing w:before="0" w:after="0"/>
      </w:pPr>
      <w:r>
        <w:t>Wall thickness between minimum of 6.4 and maximum of 9.5 mm</w:t>
      </w:r>
    </w:p>
    <w:p w14:paraId="3045A761" w14:textId="77777777" w:rsidR="00584F50" w:rsidRDefault="00584F50" w:rsidP="006E2336">
      <w:pPr>
        <w:pStyle w:val="ListParagraph"/>
        <w:numPr>
          <w:ilvl w:val="2"/>
          <w:numId w:val="30"/>
        </w:numPr>
        <w:spacing w:before="0" w:after="0"/>
      </w:pPr>
      <w:r>
        <w:lastRenderedPageBreak/>
        <w:t>Toughness between minimum of nan and maximum of nan J</w:t>
      </w:r>
    </w:p>
    <w:p w14:paraId="7B32F0B4" w14:textId="77777777" w:rsidR="00584F50" w:rsidRDefault="00584F50" w:rsidP="006E2336">
      <w:pPr>
        <w:pStyle w:val="ListParagraph"/>
        <w:numPr>
          <w:ilvl w:val="2"/>
          <w:numId w:val="30"/>
        </w:numPr>
        <w:spacing w:before="0" w:after="0"/>
      </w:pPr>
      <w:r>
        <w:t>Probability of failure given a hit between minimum of 2.641e-02 and maximum of 9.574e-02</w:t>
      </w:r>
    </w:p>
    <w:p w14:paraId="6C4919A1" w14:textId="77777777" w:rsidR="00584F50" w:rsidRDefault="00584F50" w:rsidP="006E2336">
      <w:pPr>
        <w:pStyle w:val="ListParagraph"/>
        <w:numPr>
          <w:ilvl w:val="2"/>
          <w:numId w:val="30"/>
        </w:numPr>
        <w:spacing w:before="0" w:after="0"/>
      </w:pPr>
      <w:r>
        <w:t>Class area location is/are 1.0, 2.0, 3.0.</w:t>
      </w:r>
    </w:p>
    <w:p w14:paraId="4B693996" w14:textId="77777777" w:rsidR="00584F50" w:rsidRDefault="00584F50" w:rsidP="006E2336">
      <w:pPr>
        <w:pStyle w:val="ListParagraph"/>
        <w:numPr>
          <w:ilvl w:val="1"/>
          <w:numId w:val="30"/>
        </w:numPr>
        <w:spacing w:before="0" w:after="0"/>
      </w:pPr>
      <w:r>
        <w:t>Consequence of failure distributed between minimum of $16.73 and maximum of $33.97MM</w:t>
      </w:r>
    </w:p>
    <w:p w14:paraId="1ED31253" w14:textId="77777777" w:rsidR="00584F50" w:rsidRDefault="00584F50" w:rsidP="006E2336">
      <w:pPr>
        <w:pStyle w:val="ListParagraph"/>
        <w:numPr>
          <w:ilvl w:val="1"/>
          <w:numId w:val="30"/>
        </w:numPr>
        <w:spacing w:before="0" w:after="0"/>
      </w:pPr>
      <w:r>
        <w:t>Total length driven by Environmental: 6679.39 meters.</w:t>
      </w:r>
    </w:p>
    <w:p w14:paraId="2272C409" w14:textId="77777777" w:rsidR="00584F50" w:rsidRDefault="00584F50" w:rsidP="006E2336">
      <w:pPr>
        <w:pStyle w:val="ListParagraph"/>
        <w:numPr>
          <w:ilvl w:val="1"/>
          <w:numId w:val="30"/>
        </w:numPr>
        <w:spacing w:before="0" w:after="0"/>
      </w:pPr>
      <w:r>
        <w:t>Environmental Cost distributed between minimum of $15.72 and maximum of $18.45MM:</w:t>
      </w:r>
    </w:p>
    <w:p w14:paraId="27D7447E" w14:textId="77777777" w:rsidR="00584F50" w:rsidRDefault="00584F50" w:rsidP="006E2336">
      <w:pPr>
        <w:pStyle w:val="ListParagraph"/>
        <w:numPr>
          <w:ilvl w:val="2"/>
          <w:numId w:val="30"/>
        </w:numPr>
        <w:spacing w:before="0" w:after="0"/>
      </w:pPr>
      <w:r>
        <w:t>Leak cost between minimum of $0.20 and maximum of $0.21MM</w:t>
      </w:r>
    </w:p>
    <w:p w14:paraId="086B6A99" w14:textId="77777777" w:rsidR="00584F50" w:rsidRDefault="00584F50" w:rsidP="006E2336">
      <w:pPr>
        <w:pStyle w:val="ListParagraph"/>
        <w:numPr>
          <w:ilvl w:val="2"/>
          <w:numId w:val="30"/>
        </w:numPr>
        <w:spacing w:before="0" w:after="0"/>
      </w:pPr>
      <w:r>
        <w:t>Leak spill volume between a minimum of 1854.79 and maximum of 2017.48 gallons</w:t>
      </w:r>
    </w:p>
    <w:p w14:paraId="1BE51460" w14:textId="77777777" w:rsidR="00584F50" w:rsidRDefault="00584F50" w:rsidP="006E2336">
      <w:pPr>
        <w:pStyle w:val="ListParagraph"/>
        <w:numPr>
          <w:ilvl w:val="2"/>
          <w:numId w:val="30"/>
        </w:numPr>
        <w:spacing w:before="0" w:after="0"/>
      </w:pPr>
      <w:r>
        <w:t>Rupture cost between minimum of $206.18 and maximum of $224.27MM</w:t>
      </w:r>
    </w:p>
    <w:p w14:paraId="3E4B6178" w14:textId="77777777" w:rsidR="00584F50" w:rsidRDefault="00584F50" w:rsidP="006E2336">
      <w:pPr>
        <w:pStyle w:val="ListParagraph"/>
        <w:numPr>
          <w:ilvl w:val="2"/>
          <w:numId w:val="30"/>
        </w:numPr>
        <w:spacing w:before="0" w:after="0"/>
      </w:pPr>
      <w:r>
        <w:t>Rupture spill volume is between a minimum of 1945276.96 and maximum of 2115913.34 gallons</w:t>
      </w:r>
    </w:p>
    <w:p w14:paraId="6CE71414" w14:textId="77777777" w:rsidR="00584F50" w:rsidRDefault="00584F50" w:rsidP="006E2336">
      <w:pPr>
        <w:pStyle w:val="ListParagraph"/>
        <w:numPr>
          <w:ilvl w:val="2"/>
          <w:numId w:val="30"/>
        </w:numPr>
        <w:spacing w:before="0" w:after="0"/>
      </w:pPr>
      <w:r>
        <w:t>Puncture cost between minimum of $6.46 and maximum of $7.03MM</w:t>
      </w:r>
    </w:p>
    <w:p w14:paraId="77FA3B26" w14:textId="77777777" w:rsidR="00584F50" w:rsidRDefault="00584F50" w:rsidP="006E2336">
      <w:pPr>
        <w:pStyle w:val="ListParagraph"/>
        <w:numPr>
          <w:ilvl w:val="2"/>
          <w:numId w:val="30"/>
        </w:numPr>
        <w:spacing w:before="0" w:after="0"/>
      </w:pPr>
      <w:r>
        <w:t>Puncture spill volume is between a minimum of 60944.03 and maximum of 66289.94 gallons</w:t>
      </w:r>
    </w:p>
    <w:p w14:paraId="55BC129F" w14:textId="77777777" w:rsidR="00584F50" w:rsidRDefault="00584F50" w:rsidP="006E2336">
      <w:pPr>
        <w:pStyle w:val="ListParagraph"/>
        <w:numPr>
          <w:ilvl w:val="0"/>
          <w:numId w:val="30"/>
        </w:numPr>
        <w:spacing w:before="0" w:after="0"/>
      </w:pPr>
      <w:r>
        <w:t>"WINDSOR TO SARNIA NPS 12</w:t>
      </w:r>
    </w:p>
    <w:p w14:paraId="2B23344E" w14:textId="77777777" w:rsidR="00584F50" w:rsidRDefault="00584F50" w:rsidP="006E2336">
      <w:pPr>
        <w:pStyle w:val="ListParagraph"/>
        <w:numPr>
          <w:ilvl w:val="1"/>
          <w:numId w:val="30"/>
        </w:numPr>
        <w:spacing w:before="0" w:after="0"/>
      </w:pPr>
      <w:r>
        <w:t>Total Cumulative Length (m):</w:t>
      </w:r>
      <w:r>
        <w:tab/>
        <w:t>6671.92</w:t>
      </w:r>
    </w:p>
    <w:p w14:paraId="009A6650" w14:textId="77777777" w:rsidR="00584F50" w:rsidRDefault="00584F50" w:rsidP="006E2336">
      <w:pPr>
        <w:pStyle w:val="ListParagraph"/>
        <w:numPr>
          <w:ilvl w:val="1"/>
          <w:numId w:val="30"/>
        </w:numPr>
        <w:spacing w:before="0" w:after="0"/>
      </w:pPr>
      <w:r>
        <w:t>Likelihood of failure distributed between minimum of 1.523e-03 and maximum of 1.149e-02.</w:t>
      </w:r>
    </w:p>
    <w:p w14:paraId="3E53B399" w14:textId="77777777" w:rsidR="00584F50" w:rsidRDefault="00584F50" w:rsidP="006E2336">
      <w:pPr>
        <w:pStyle w:val="ListParagraph"/>
        <w:numPr>
          <w:ilvl w:val="2"/>
          <w:numId w:val="30"/>
        </w:numPr>
        <w:spacing w:before="0" w:after="0"/>
      </w:pPr>
      <w:r>
        <w:t xml:space="preserve">Land use distributed as </w:t>
      </w:r>
    </w:p>
    <w:p w14:paraId="2C1DD8B0" w14:textId="77777777" w:rsidR="00584F50" w:rsidRDefault="00584F50" w:rsidP="006E2336">
      <w:pPr>
        <w:pStyle w:val="ListParagraph"/>
        <w:numPr>
          <w:ilvl w:val="3"/>
          <w:numId w:val="30"/>
        </w:numPr>
        <w:spacing w:before="0" w:after="0"/>
      </w:pPr>
      <w:r>
        <w:t>Agricultural: 6,056.70</w:t>
      </w:r>
    </w:p>
    <w:p w14:paraId="100EB0A8" w14:textId="77777777" w:rsidR="00584F50" w:rsidRDefault="00584F50" w:rsidP="006E2336">
      <w:pPr>
        <w:pStyle w:val="ListParagraph"/>
        <w:numPr>
          <w:ilvl w:val="3"/>
          <w:numId w:val="30"/>
        </w:numPr>
        <w:spacing w:before="0" w:after="0"/>
      </w:pPr>
      <w:r>
        <w:t>Forested: 606.23</w:t>
      </w:r>
    </w:p>
    <w:p w14:paraId="1E9BD2E8" w14:textId="77777777" w:rsidR="00584F50" w:rsidRDefault="00584F50" w:rsidP="006E2336">
      <w:pPr>
        <w:pStyle w:val="ListParagraph"/>
        <w:numPr>
          <w:ilvl w:val="3"/>
          <w:numId w:val="30"/>
        </w:numPr>
        <w:spacing w:before="0" w:after="0"/>
      </w:pPr>
      <w:r>
        <w:t>Water Course: 8.99</w:t>
      </w:r>
    </w:p>
    <w:p w14:paraId="5AF6D8C2" w14:textId="77777777" w:rsidR="00584F50" w:rsidRDefault="00584F50" w:rsidP="006E2336">
      <w:pPr>
        <w:pStyle w:val="ListParagraph"/>
        <w:numPr>
          <w:ilvl w:val="2"/>
          <w:numId w:val="30"/>
        </w:numPr>
        <w:spacing w:before="0" w:after="0"/>
      </w:pPr>
      <w:r>
        <w:t xml:space="preserve">Depth of cover distributed as </w:t>
      </w:r>
    </w:p>
    <w:p w14:paraId="4AE67972" w14:textId="77777777" w:rsidR="00584F50" w:rsidRDefault="00584F50" w:rsidP="006E2336">
      <w:pPr>
        <w:pStyle w:val="ListParagraph"/>
        <w:numPr>
          <w:ilvl w:val="3"/>
          <w:numId w:val="30"/>
        </w:numPr>
        <w:spacing w:before="0" w:after="0"/>
      </w:pPr>
      <w:r>
        <w:t>&lt; 0.24m: 6,300.36, &gt;= 0.24 to &lt; 0.30m: 2.33, &gt;= 0.61 to &lt; 0.67m: 6.69, &gt;= 0.67 to &lt; 0.76m: 14.35, &gt;= 0.76 to &lt; 0.91m: 348.18</w:t>
      </w:r>
    </w:p>
    <w:p w14:paraId="06CDE4A2" w14:textId="77777777" w:rsidR="00584F50" w:rsidRDefault="00584F50" w:rsidP="006E2336">
      <w:pPr>
        <w:pStyle w:val="ListParagraph"/>
        <w:numPr>
          <w:ilvl w:val="2"/>
          <w:numId w:val="30"/>
        </w:numPr>
        <w:spacing w:before="0" w:after="0"/>
      </w:pPr>
      <w:r>
        <w:t>Installation date between minimum of 1974-01-01 and maximum of 1974-01-01</w:t>
      </w:r>
    </w:p>
    <w:p w14:paraId="23C8C2A4" w14:textId="77777777" w:rsidR="00584F50" w:rsidRDefault="00584F50" w:rsidP="006E2336">
      <w:pPr>
        <w:pStyle w:val="ListParagraph"/>
        <w:numPr>
          <w:ilvl w:val="2"/>
          <w:numId w:val="30"/>
        </w:numPr>
        <w:spacing w:before="0" w:after="0"/>
      </w:pPr>
      <w:r>
        <w:t>Outside diameter of 12.75 in.</w:t>
      </w:r>
    </w:p>
    <w:p w14:paraId="67DFD25C" w14:textId="77777777" w:rsidR="00584F50" w:rsidRDefault="00584F50" w:rsidP="006E2336">
      <w:pPr>
        <w:pStyle w:val="ListParagraph"/>
        <w:numPr>
          <w:ilvl w:val="2"/>
          <w:numId w:val="30"/>
        </w:numPr>
        <w:spacing w:before="0" w:after="0"/>
      </w:pPr>
      <w:r>
        <w:t>Grade between minimum of 359.0 and maximum of 359.0 MPa</w:t>
      </w:r>
    </w:p>
    <w:p w14:paraId="109609E3" w14:textId="77777777" w:rsidR="00584F50" w:rsidRDefault="00584F50" w:rsidP="006E2336">
      <w:pPr>
        <w:pStyle w:val="ListParagraph"/>
        <w:numPr>
          <w:ilvl w:val="2"/>
          <w:numId w:val="30"/>
        </w:numPr>
        <w:spacing w:before="0" w:after="0"/>
      </w:pPr>
      <w:r>
        <w:t>Wall thickness between minimum of 6.35 and maximum of 12.7 mm</w:t>
      </w:r>
    </w:p>
    <w:p w14:paraId="6706039B" w14:textId="77777777" w:rsidR="00584F50" w:rsidRDefault="00584F50" w:rsidP="006E2336">
      <w:pPr>
        <w:pStyle w:val="ListParagraph"/>
        <w:numPr>
          <w:ilvl w:val="2"/>
          <w:numId w:val="30"/>
        </w:numPr>
        <w:spacing w:before="0" w:after="0"/>
      </w:pPr>
      <w:r>
        <w:t>Toughness between minimum of 33.9 and maximum of 33.9 J</w:t>
      </w:r>
    </w:p>
    <w:p w14:paraId="6CC54FB6" w14:textId="77777777" w:rsidR="00584F50" w:rsidRDefault="00584F50" w:rsidP="006E2336">
      <w:pPr>
        <w:pStyle w:val="ListParagraph"/>
        <w:numPr>
          <w:ilvl w:val="2"/>
          <w:numId w:val="30"/>
        </w:numPr>
        <w:spacing w:before="0" w:after="0"/>
      </w:pPr>
      <w:r>
        <w:t>Probability of failure given a hit between minimum of 9.147e-03 and maximum of 6.900e-02</w:t>
      </w:r>
    </w:p>
    <w:p w14:paraId="688FE35D" w14:textId="77777777" w:rsidR="00584F50" w:rsidRDefault="00584F50" w:rsidP="006E2336">
      <w:pPr>
        <w:pStyle w:val="ListParagraph"/>
        <w:numPr>
          <w:ilvl w:val="2"/>
          <w:numId w:val="30"/>
        </w:numPr>
        <w:spacing w:before="0" w:after="0"/>
      </w:pPr>
      <w:r>
        <w:t>Class area location is/are 1.0, 2.0, 3.0.</w:t>
      </w:r>
    </w:p>
    <w:p w14:paraId="73125680" w14:textId="77777777" w:rsidR="00584F50" w:rsidRDefault="00584F50" w:rsidP="006E2336">
      <w:pPr>
        <w:pStyle w:val="ListParagraph"/>
        <w:numPr>
          <w:ilvl w:val="1"/>
          <w:numId w:val="30"/>
        </w:numPr>
        <w:spacing w:before="0" w:after="0"/>
      </w:pPr>
      <w:r>
        <w:t>Consequence of failure distributed between minimum of $4.94 and maximum of $433.05MM</w:t>
      </w:r>
    </w:p>
    <w:p w14:paraId="218D6609" w14:textId="77777777" w:rsidR="00584F50" w:rsidRDefault="00584F50" w:rsidP="006E2336">
      <w:pPr>
        <w:pStyle w:val="ListParagraph"/>
        <w:numPr>
          <w:ilvl w:val="1"/>
          <w:numId w:val="30"/>
        </w:numPr>
        <w:spacing w:before="0" w:after="0"/>
      </w:pPr>
      <w:r>
        <w:t>Total length driven by Safety: 5976.87 meters.</w:t>
      </w:r>
    </w:p>
    <w:p w14:paraId="489032B9" w14:textId="77777777" w:rsidR="00584F50" w:rsidRDefault="00584F50" w:rsidP="006E2336">
      <w:pPr>
        <w:pStyle w:val="ListParagraph"/>
        <w:numPr>
          <w:ilvl w:val="1"/>
          <w:numId w:val="30"/>
        </w:numPr>
        <w:spacing w:before="0" w:after="0"/>
      </w:pPr>
      <w:r>
        <w:t>Safety Cost distributed between minimum of $0.00 and maximum of $423.48MM:</w:t>
      </w:r>
    </w:p>
    <w:p w14:paraId="5EF6B9AC" w14:textId="77777777" w:rsidR="00584F50" w:rsidRDefault="00584F50" w:rsidP="006E2336">
      <w:pPr>
        <w:pStyle w:val="ListParagraph"/>
        <w:numPr>
          <w:ilvl w:val="2"/>
          <w:numId w:val="30"/>
        </w:numPr>
        <w:spacing w:before="0" w:after="0"/>
      </w:pPr>
      <w:r>
        <w:t>Leak cost between minimum of $0.00 and maximum of $28.51MM</w:t>
      </w:r>
    </w:p>
    <w:p w14:paraId="3A3DECDA" w14:textId="77777777" w:rsidR="00584F50" w:rsidRDefault="00584F50" w:rsidP="006E2336">
      <w:pPr>
        <w:pStyle w:val="ListParagraph"/>
        <w:numPr>
          <w:ilvl w:val="2"/>
          <w:numId w:val="30"/>
        </w:numPr>
        <w:spacing w:before="0" w:after="0"/>
      </w:pPr>
      <w:r>
        <w:t>Leak scenario yielded 18.0 intersections with structures, with minimum of 1.26 and maximum of 2.97 of population impacted.</w:t>
      </w:r>
    </w:p>
    <w:p w14:paraId="74B43A37" w14:textId="77777777" w:rsidR="00584F50" w:rsidRDefault="00584F50" w:rsidP="006E2336">
      <w:pPr>
        <w:pStyle w:val="ListParagraph"/>
        <w:numPr>
          <w:ilvl w:val="2"/>
          <w:numId w:val="30"/>
        </w:numPr>
        <w:spacing w:before="0" w:after="0"/>
      </w:pPr>
      <w:r>
        <w:t>Leak hazard radius distributed between minimum of 11.71 and maximum of 11.71 meters.</w:t>
      </w:r>
    </w:p>
    <w:p w14:paraId="412A33B6" w14:textId="77777777" w:rsidR="00584F50" w:rsidRDefault="00584F50" w:rsidP="006E2336">
      <w:pPr>
        <w:pStyle w:val="ListParagraph"/>
        <w:numPr>
          <w:ilvl w:val="2"/>
          <w:numId w:val="30"/>
        </w:numPr>
        <w:spacing w:before="0" w:after="0"/>
      </w:pPr>
      <w:r>
        <w:t>Rupture cost between minimum of $0.00 and maximum of $3,175.10MM</w:t>
      </w:r>
    </w:p>
    <w:p w14:paraId="0B0E9DF8" w14:textId="77777777" w:rsidR="00584F50" w:rsidRDefault="00584F50" w:rsidP="006E2336">
      <w:pPr>
        <w:pStyle w:val="ListParagraph"/>
        <w:numPr>
          <w:ilvl w:val="2"/>
          <w:numId w:val="30"/>
        </w:numPr>
        <w:spacing w:before="0" w:after="0"/>
      </w:pPr>
      <w:r>
        <w:t>Rupture scenario yielded 300.0 intersections with structures, with minimum of 0.0 and maximum of 330.74 of population impacted</w:t>
      </w:r>
    </w:p>
    <w:p w14:paraId="4ACEE632" w14:textId="77777777" w:rsidR="00584F50" w:rsidRDefault="00584F50" w:rsidP="006E2336">
      <w:pPr>
        <w:pStyle w:val="ListParagraph"/>
        <w:numPr>
          <w:ilvl w:val="2"/>
          <w:numId w:val="30"/>
        </w:numPr>
        <w:spacing w:before="0" w:after="0"/>
      </w:pPr>
      <w:r>
        <w:t>Rupture hazard radius distributed between minimum of 201.6 and maximum of 201.6 meters.</w:t>
      </w:r>
    </w:p>
    <w:p w14:paraId="7E61E15B" w14:textId="77777777" w:rsidR="00584F50" w:rsidRDefault="00584F50" w:rsidP="006E2336">
      <w:pPr>
        <w:pStyle w:val="ListParagraph"/>
        <w:numPr>
          <w:ilvl w:val="2"/>
          <w:numId w:val="30"/>
        </w:numPr>
        <w:spacing w:before="0" w:after="0"/>
      </w:pPr>
      <w:r>
        <w:lastRenderedPageBreak/>
        <w:t>Puncture cost between minimum of $0.00 and maximum of $313.06MM</w:t>
      </w:r>
    </w:p>
    <w:p w14:paraId="0C0F4E0F" w14:textId="77777777" w:rsidR="00584F50" w:rsidRDefault="00584F50" w:rsidP="006E2336">
      <w:pPr>
        <w:pStyle w:val="ListParagraph"/>
        <w:numPr>
          <w:ilvl w:val="2"/>
          <w:numId w:val="30"/>
        </w:numPr>
        <w:spacing w:before="0" w:after="0"/>
      </w:pPr>
      <w:r>
        <w:t>Puncture scenario yielded 157.0 intersections with structures, with minimum of 1.26 and maximum of 32.61 of population impacted</w:t>
      </w:r>
    </w:p>
    <w:p w14:paraId="42323B70" w14:textId="77777777" w:rsidR="00584F50" w:rsidRDefault="00584F50" w:rsidP="006E2336">
      <w:pPr>
        <w:pStyle w:val="ListParagraph"/>
        <w:numPr>
          <w:ilvl w:val="2"/>
          <w:numId w:val="30"/>
        </w:numPr>
        <w:spacing w:before="0" w:after="0"/>
      </w:pPr>
      <w:r>
        <w:t>Puncture hazard radius distributed between minimum of 55.01 and maximum of 55.01 meters.</w:t>
      </w:r>
    </w:p>
    <w:p w14:paraId="1C1F150D" w14:textId="77777777" w:rsidR="00584F50" w:rsidRDefault="00584F50" w:rsidP="006E2336">
      <w:pPr>
        <w:pStyle w:val="ListParagraph"/>
        <w:numPr>
          <w:ilvl w:val="2"/>
          <w:numId w:val="30"/>
        </w:numPr>
        <w:spacing w:before="0" w:after="0"/>
      </w:pPr>
      <w:r>
        <w:t>Product type is NGL.</w:t>
      </w:r>
    </w:p>
    <w:p w14:paraId="6F7753A2" w14:textId="77777777" w:rsidR="00584F50" w:rsidRDefault="00584F50" w:rsidP="006E2336">
      <w:pPr>
        <w:pStyle w:val="ListParagraph"/>
        <w:numPr>
          <w:ilvl w:val="2"/>
          <w:numId w:val="30"/>
        </w:numPr>
        <w:spacing w:before="0" w:after="0"/>
      </w:pPr>
      <w:r>
        <w:t>Class area location is/are 1.0, 2.0, 3.0.</w:t>
      </w:r>
    </w:p>
    <w:p w14:paraId="4FD06BBB" w14:textId="77777777" w:rsidR="00584F50" w:rsidRDefault="00584F50" w:rsidP="006E2336">
      <w:pPr>
        <w:pStyle w:val="ListParagraph"/>
        <w:numPr>
          <w:ilvl w:val="1"/>
          <w:numId w:val="30"/>
        </w:numPr>
        <w:spacing w:before="0" w:after="0"/>
      </w:pPr>
      <w:r>
        <w:t>Total length driven by Economic Loss: 695.05 meters.</w:t>
      </w:r>
    </w:p>
    <w:p w14:paraId="09C1C4C5" w14:textId="77777777" w:rsidR="00584F50" w:rsidRDefault="00584F50" w:rsidP="006E2336">
      <w:pPr>
        <w:pStyle w:val="ListParagraph"/>
        <w:numPr>
          <w:ilvl w:val="1"/>
          <w:numId w:val="30"/>
        </w:numPr>
        <w:spacing w:before="0" w:after="0"/>
      </w:pPr>
      <w:r>
        <w:t>Economic Loss Cost distributed between minimum of $4.94 and maximum of $9.57MM:</w:t>
      </w:r>
    </w:p>
    <w:p w14:paraId="69A67941" w14:textId="77777777" w:rsidR="00584F50" w:rsidRDefault="00584F50" w:rsidP="006E2336">
      <w:pPr>
        <w:pStyle w:val="ListParagraph"/>
        <w:numPr>
          <w:ilvl w:val="2"/>
          <w:numId w:val="30"/>
        </w:numPr>
        <w:spacing w:before="0" w:after="0"/>
      </w:pPr>
      <w:r>
        <w:t>Repair costs between minimum of $44,000.00 and maximum of $187,000.00.</w:t>
      </w:r>
    </w:p>
    <w:p w14:paraId="32869B97" w14:textId="77777777" w:rsidR="00584F50" w:rsidRDefault="00584F50" w:rsidP="006E2336">
      <w:pPr>
        <w:pStyle w:val="ListParagraph"/>
        <w:numPr>
          <w:ilvl w:val="2"/>
          <w:numId w:val="30"/>
        </w:numPr>
        <w:spacing w:before="0" w:after="0"/>
      </w:pPr>
      <w:r>
        <w:t>Outage losses between minimum of $800,000.00 and maximum of $800,000.00.</w:t>
      </w:r>
    </w:p>
    <w:p w14:paraId="710BB5B0" w14:textId="77777777" w:rsidR="00584F50" w:rsidRDefault="00584F50" w:rsidP="006E2336">
      <w:pPr>
        <w:pStyle w:val="ListParagraph"/>
        <w:numPr>
          <w:ilvl w:val="2"/>
          <w:numId w:val="30"/>
        </w:numPr>
        <w:spacing w:before="0" w:after="0"/>
      </w:pPr>
      <w:r>
        <w:t>Product type is NGL.</w:t>
      </w:r>
    </w:p>
    <w:p w14:paraId="694605DD" w14:textId="77777777" w:rsidR="00584F50" w:rsidRDefault="00584F50" w:rsidP="006E2336">
      <w:pPr>
        <w:pStyle w:val="ListParagraph"/>
        <w:numPr>
          <w:ilvl w:val="2"/>
          <w:numId w:val="30"/>
        </w:numPr>
        <w:spacing w:before="0" w:after="0"/>
      </w:pPr>
      <w:r>
        <w:t>Leak cost between minimum of $0.90 and maximum of $1.19MM</w:t>
      </w:r>
    </w:p>
    <w:p w14:paraId="3E5BE2E6" w14:textId="77777777" w:rsidR="00584F50" w:rsidRDefault="00584F50" w:rsidP="006E2336">
      <w:pPr>
        <w:pStyle w:val="ListParagraph"/>
        <w:numPr>
          <w:ilvl w:val="2"/>
          <w:numId w:val="30"/>
        </w:numPr>
        <w:spacing w:before="0" w:after="0"/>
      </w:pPr>
      <w:r>
        <w:t>Leak scenario yielded 18.0 intersections with structures, with minimum of $18,600.00 and maximum of $293,825.00 in cost of structures impacted.</w:t>
      </w:r>
    </w:p>
    <w:p w14:paraId="661C75CF" w14:textId="77777777" w:rsidR="00584F50" w:rsidRDefault="00584F50" w:rsidP="006E2336">
      <w:pPr>
        <w:pStyle w:val="ListParagraph"/>
        <w:numPr>
          <w:ilvl w:val="2"/>
          <w:numId w:val="30"/>
        </w:numPr>
        <w:spacing w:before="0" w:after="0"/>
      </w:pPr>
      <w:r>
        <w:t>Leak product loss costs between minimum of $53,244.14 and maximum of $53,244.14</w:t>
      </w:r>
    </w:p>
    <w:p w14:paraId="6CE06162" w14:textId="77777777" w:rsidR="00584F50" w:rsidRDefault="00584F50" w:rsidP="006E2336">
      <w:pPr>
        <w:pStyle w:val="ListParagraph"/>
        <w:numPr>
          <w:ilvl w:val="2"/>
          <w:numId w:val="30"/>
        </w:numPr>
        <w:spacing w:before="0" w:after="0"/>
      </w:pPr>
      <w:r>
        <w:t>Rupture cost between minimum of $56.69 and maximum of $85.78MM</w:t>
      </w:r>
    </w:p>
    <w:p w14:paraId="7704EEF9" w14:textId="77777777" w:rsidR="00584F50" w:rsidRDefault="00584F50" w:rsidP="006E2336">
      <w:pPr>
        <w:pStyle w:val="ListParagraph"/>
        <w:numPr>
          <w:ilvl w:val="2"/>
          <w:numId w:val="30"/>
        </w:numPr>
        <w:spacing w:before="0" w:after="0"/>
      </w:pPr>
      <w:r>
        <w:t>Rupture scenario yielded 300.0 intersections with structures, with minimum of $18,600.00 and maximum of $29,093,023.00 in cost of structures impacted</w:t>
      </w:r>
    </w:p>
    <w:p w14:paraId="1350C8C3" w14:textId="77777777" w:rsidR="00584F50" w:rsidRDefault="00584F50" w:rsidP="006E2336">
      <w:pPr>
        <w:pStyle w:val="ListParagraph"/>
        <w:numPr>
          <w:ilvl w:val="2"/>
          <w:numId w:val="30"/>
        </w:numPr>
        <w:spacing w:before="0" w:after="0"/>
      </w:pPr>
      <w:r>
        <w:t>Rupture product loss costs between minimum of $55,841,832.10 and maximum of $55,841,832.10</w:t>
      </w:r>
    </w:p>
    <w:p w14:paraId="1D328F86" w14:textId="77777777" w:rsidR="00584F50" w:rsidRDefault="00584F50" w:rsidP="006E2336">
      <w:pPr>
        <w:pStyle w:val="ListParagraph"/>
        <w:numPr>
          <w:ilvl w:val="2"/>
          <w:numId w:val="30"/>
        </w:numPr>
        <w:spacing w:before="0" w:after="0"/>
      </w:pPr>
      <w:r>
        <w:t>Puncture cost between minimum of $2.59 and maximum of $6.12MM</w:t>
      </w:r>
    </w:p>
    <w:p w14:paraId="37B8C160" w14:textId="77777777" w:rsidR="00584F50" w:rsidRDefault="00584F50" w:rsidP="006E2336">
      <w:pPr>
        <w:pStyle w:val="ListParagraph"/>
        <w:numPr>
          <w:ilvl w:val="2"/>
          <w:numId w:val="30"/>
        </w:numPr>
        <w:spacing w:before="0" w:after="0"/>
      </w:pPr>
      <w:r>
        <w:t>Puncture scenario yielded 157.0 intersections with structures, with minimum of $18,600.00 and maximum of $3,526,884.00 in cost of structures impacted</w:t>
      </w:r>
    </w:p>
    <w:p w14:paraId="45DF5478" w14:textId="77777777" w:rsidR="00584F50" w:rsidRDefault="00584F50" w:rsidP="006E2336">
      <w:pPr>
        <w:pStyle w:val="ListParagraph"/>
        <w:numPr>
          <w:ilvl w:val="2"/>
          <w:numId w:val="30"/>
        </w:numPr>
        <w:spacing w:before="0" w:after="0"/>
      </w:pPr>
      <w:r>
        <w:t>Product Loss costs between minimum of $1,749,481.68 and maximum of $1,749,481.68"</w:t>
      </w:r>
    </w:p>
    <w:p w14:paraId="23B85C35" w14:textId="77777777" w:rsidR="00584F50" w:rsidRDefault="00584F50" w:rsidP="006E2336">
      <w:pPr>
        <w:pStyle w:val="ListParagraph"/>
        <w:numPr>
          <w:ilvl w:val="0"/>
          <w:numId w:val="30"/>
        </w:numPr>
        <w:spacing w:before="0" w:after="0"/>
      </w:pPr>
      <w:r>
        <w:t>"SS-10 NPS 8</w:t>
      </w:r>
    </w:p>
    <w:p w14:paraId="72B62435" w14:textId="77777777" w:rsidR="00584F50" w:rsidRDefault="00584F50" w:rsidP="006E2336">
      <w:pPr>
        <w:pStyle w:val="ListParagraph"/>
        <w:numPr>
          <w:ilvl w:val="1"/>
          <w:numId w:val="30"/>
        </w:numPr>
        <w:spacing w:before="0" w:after="0"/>
      </w:pPr>
      <w:r>
        <w:t>Total Cumulative Length (m):</w:t>
      </w:r>
      <w:r>
        <w:tab/>
        <w:t>6594.74</w:t>
      </w:r>
    </w:p>
    <w:p w14:paraId="509805FB" w14:textId="77777777" w:rsidR="00584F50" w:rsidRDefault="00584F50" w:rsidP="006E2336">
      <w:pPr>
        <w:pStyle w:val="ListParagraph"/>
        <w:numPr>
          <w:ilvl w:val="1"/>
          <w:numId w:val="30"/>
        </w:numPr>
        <w:spacing w:before="0" w:after="0"/>
      </w:pPr>
      <w:r>
        <w:t>Likelihood of failure distributed between minimum of 1.020e-03 and maximum of 7.708e-03.</w:t>
      </w:r>
    </w:p>
    <w:p w14:paraId="732A4A6B" w14:textId="77777777" w:rsidR="00584F50" w:rsidRDefault="00584F50" w:rsidP="006E2336">
      <w:pPr>
        <w:pStyle w:val="ListParagraph"/>
        <w:numPr>
          <w:ilvl w:val="2"/>
          <w:numId w:val="30"/>
        </w:numPr>
        <w:spacing w:before="0" w:after="0"/>
      </w:pPr>
      <w:r>
        <w:t xml:space="preserve">Land use distributed as </w:t>
      </w:r>
    </w:p>
    <w:p w14:paraId="3875DBB7" w14:textId="77777777" w:rsidR="00584F50" w:rsidRDefault="00584F50" w:rsidP="006E2336">
      <w:pPr>
        <w:pStyle w:val="ListParagraph"/>
        <w:numPr>
          <w:ilvl w:val="3"/>
          <w:numId w:val="30"/>
        </w:numPr>
        <w:spacing w:before="0" w:after="0"/>
      </w:pPr>
      <w:r>
        <w:t>Agricultural: 6,314.07</w:t>
      </w:r>
    </w:p>
    <w:p w14:paraId="1C7AC43D" w14:textId="77777777" w:rsidR="00584F50" w:rsidRDefault="00584F50" w:rsidP="006E2336">
      <w:pPr>
        <w:pStyle w:val="ListParagraph"/>
        <w:numPr>
          <w:ilvl w:val="3"/>
          <w:numId w:val="30"/>
        </w:numPr>
        <w:spacing w:before="0" w:after="0"/>
      </w:pPr>
      <w:r>
        <w:t>Remote: 280.67</w:t>
      </w:r>
    </w:p>
    <w:p w14:paraId="2CC719F3" w14:textId="77777777" w:rsidR="00584F50" w:rsidRDefault="00584F50" w:rsidP="006E2336">
      <w:pPr>
        <w:pStyle w:val="ListParagraph"/>
        <w:numPr>
          <w:ilvl w:val="2"/>
          <w:numId w:val="30"/>
        </w:numPr>
        <w:spacing w:before="0" w:after="0"/>
      </w:pPr>
      <w:r>
        <w:t xml:space="preserve">Depth of cover distributed as </w:t>
      </w:r>
    </w:p>
    <w:p w14:paraId="6D3B452F" w14:textId="77777777" w:rsidR="00584F50" w:rsidRDefault="00584F50" w:rsidP="006E2336">
      <w:pPr>
        <w:pStyle w:val="ListParagraph"/>
        <w:numPr>
          <w:ilvl w:val="3"/>
          <w:numId w:val="30"/>
        </w:numPr>
        <w:spacing w:before="0" w:after="0"/>
      </w:pPr>
      <w:r>
        <w:t>nan</w:t>
      </w:r>
    </w:p>
    <w:p w14:paraId="15DA07F9" w14:textId="77777777" w:rsidR="00584F50" w:rsidRDefault="00584F50" w:rsidP="006E2336">
      <w:pPr>
        <w:pStyle w:val="ListParagraph"/>
        <w:numPr>
          <w:ilvl w:val="2"/>
          <w:numId w:val="30"/>
        </w:numPr>
        <w:spacing w:before="0" w:after="0"/>
      </w:pPr>
      <w:r>
        <w:t>Installation date between minimum of 1955-01-01 and maximum of 1955-01-01</w:t>
      </w:r>
    </w:p>
    <w:p w14:paraId="6870A483" w14:textId="77777777" w:rsidR="00584F50" w:rsidRDefault="00584F50" w:rsidP="006E2336">
      <w:pPr>
        <w:pStyle w:val="ListParagraph"/>
        <w:numPr>
          <w:ilvl w:val="2"/>
          <w:numId w:val="30"/>
        </w:numPr>
        <w:spacing w:before="0" w:after="0"/>
      </w:pPr>
      <w:r>
        <w:t>Outside diameter of 8.625 in.</w:t>
      </w:r>
    </w:p>
    <w:p w14:paraId="44641340" w14:textId="77777777" w:rsidR="00584F50" w:rsidRDefault="00584F50" w:rsidP="006E2336">
      <w:pPr>
        <w:pStyle w:val="ListParagraph"/>
        <w:numPr>
          <w:ilvl w:val="2"/>
          <w:numId w:val="30"/>
        </w:numPr>
        <w:spacing w:before="0" w:after="0"/>
      </w:pPr>
      <w:r>
        <w:t>Grade between minimum of 290.0 and maximum of 290.0 MPa</w:t>
      </w:r>
    </w:p>
    <w:p w14:paraId="4E435A09" w14:textId="77777777" w:rsidR="00584F50" w:rsidRDefault="00584F50" w:rsidP="006E2336">
      <w:pPr>
        <w:pStyle w:val="ListParagraph"/>
        <w:numPr>
          <w:ilvl w:val="2"/>
          <w:numId w:val="30"/>
        </w:numPr>
        <w:spacing w:before="0" w:after="0"/>
      </w:pPr>
      <w:r>
        <w:t>Wall thickness between minimum of 4.78 and maximum of 7.04 mm</w:t>
      </w:r>
    </w:p>
    <w:p w14:paraId="08E1F8AB" w14:textId="77777777" w:rsidR="00584F50" w:rsidRDefault="00584F50" w:rsidP="006E2336">
      <w:pPr>
        <w:pStyle w:val="ListParagraph"/>
        <w:numPr>
          <w:ilvl w:val="2"/>
          <w:numId w:val="30"/>
        </w:numPr>
        <w:spacing w:before="0" w:after="0"/>
      </w:pPr>
      <w:r>
        <w:t>Toughness between minimum of 17.6 and maximum of 17.6 J</w:t>
      </w:r>
    </w:p>
    <w:p w14:paraId="600D7317" w14:textId="77777777" w:rsidR="00584F50" w:rsidRDefault="00584F50" w:rsidP="006E2336">
      <w:pPr>
        <w:pStyle w:val="ListParagraph"/>
        <w:numPr>
          <w:ilvl w:val="2"/>
          <w:numId w:val="30"/>
        </w:numPr>
        <w:spacing w:before="0" w:after="0"/>
      </w:pPr>
      <w:r>
        <w:t>Probability of failure given a hit between minimum of 1.018e-01 and maximum of 1.851e-01</w:t>
      </w:r>
    </w:p>
    <w:p w14:paraId="7F051151" w14:textId="77777777" w:rsidR="00584F50" w:rsidRDefault="00584F50" w:rsidP="006E2336">
      <w:pPr>
        <w:pStyle w:val="ListParagraph"/>
        <w:numPr>
          <w:ilvl w:val="2"/>
          <w:numId w:val="30"/>
        </w:numPr>
        <w:spacing w:before="0" w:after="0"/>
      </w:pPr>
      <w:r>
        <w:t>Class area location is/are 1.0.</w:t>
      </w:r>
    </w:p>
    <w:p w14:paraId="00765A13" w14:textId="77777777" w:rsidR="00584F50" w:rsidRDefault="00584F50" w:rsidP="006E2336">
      <w:pPr>
        <w:pStyle w:val="ListParagraph"/>
        <w:numPr>
          <w:ilvl w:val="1"/>
          <w:numId w:val="30"/>
        </w:numPr>
        <w:spacing w:before="0" w:after="0"/>
      </w:pPr>
      <w:r>
        <w:t>Consequence of failure distributed between minimum of $10.57 and maximum of $29.63MM</w:t>
      </w:r>
    </w:p>
    <w:p w14:paraId="576A31F0" w14:textId="77777777" w:rsidR="00584F50" w:rsidRDefault="00584F50" w:rsidP="006E2336">
      <w:pPr>
        <w:pStyle w:val="ListParagraph"/>
        <w:numPr>
          <w:ilvl w:val="1"/>
          <w:numId w:val="30"/>
        </w:numPr>
        <w:spacing w:before="0" w:after="0"/>
      </w:pPr>
      <w:r>
        <w:t>Total length driven by Environmental: 6594.74 meters.</w:t>
      </w:r>
    </w:p>
    <w:p w14:paraId="200AB662" w14:textId="77777777" w:rsidR="00584F50" w:rsidRDefault="00584F50" w:rsidP="006E2336">
      <w:pPr>
        <w:pStyle w:val="ListParagraph"/>
        <w:numPr>
          <w:ilvl w:val="1"/>
          <w:numId w:val="30"/>
        </w:numPr>
        <w:spacing w:before="0" w:after="0"/>
      </w:pPr>
      <w:r>
        <w:t>Environmental Cost distributed between minimum of $10.24 and maximum of $29.11MM:</w:t>
      </w:r>
    </w:p>
    <w:p w14:paraId="560385A6" w14:textId="77777777" w:rsidR="00584F50" w:rsidRDefault="00584F50" w:rsidP="006E2336">
      <w:pPr>
        <w:pStyle w:val="ListParagraph"/>
        <w:numPr>
          <w:ilvl w:val="2"/>
          <w:numId w:val="30"/>
        </w:numPr>
        <w:spacing w:before="0" w:after="0"/>
      </w:pPr>
      <w:r>
        <w:t>Leak cost between minimum of $0.20 and maximum of $0.20MM</w:t>
      </w:r>
    </w:p>
    <w:p w14:paraId="602B060C" w14:textId="77777777" w:rsidR="00584F50" w:rsidRDefault="00584F50" w:rsidP="006E2336">
      <w:pPr>
        <w:pStyle w:val="ListParagraph"/>
        <w:numPr>
          <w:ilvl w:val="2"/>
          <w:numId w:val="30"/>
        </w:numPr>
        <w:spacing w:before="0" w:after="0"/>
      </w:pPr>
      <w:r>
        <w:lastRenderedPageBreak/>
        <w:t>Leak spill volume between a minimum of 1853.91 and maximum of 1919.58 gallons</w:t>
      </w:r>
    </w:p>
    <w:p w14:paraId="6D93E4E8" w14:textId="77777777" w:rsidR="00584F50" w:rsidRDefault="00584F50" w:rsidP="006E2336">
      <w:pPr>
        <w:pStyle w:val="ListParagraph"/>
        <w:numPr>
          <w:ilvl w:val="2"/>
          <w:numId w:val="30"/>
        </w:numPr>
        <w:spacing w:before="0" w:after="0"/>
      </w:pPr>
      <w:r>
        <w:t>Rupture cost between minimum of $94.31 and maximum of $97.65MM</w:t>
      </w:r>
    </w:p>
    <w:p w14:paraId="5DC17D5C" w14:textId="77777777" w:rsidR="00584F50" w:rsidRDefault="00584F50" w:rsidP="006E2336">
      <w:pPr>
        <w:pStyle w:val="ListParagraph"/>
        <w:numPr>
          <w:ilvl w:val="2"/>
          <w:numId w:val="30"/>
        </w:numPr>
        <w:spacing w:before="0" w:after="0"/>
      </w:pPr>
      <w:r>
        <w:t>Rupture spill volume is between a minimum of 889762.93 and maximum of 921282.09 gallons</w:t>
      </w:r>
    </w:p>
    <w:p w14:paraId="62F30D9C" w14:textId="77777777" w:rsidR="00584F50" w:rsidRDefault="00584F50" w:rsidP="006E2336">
      <w:pPr>
        <w:pStyle w:val="ListParagraph"/>
        <w:numPr>
          <w:ilvl w:val="2"/>
          <w:numId w:val="30"/>
        </w:numPr>
        <w:spacing w:before="0" w:after="0"/>
      </w:pPr>
      <w:r>
        <w:t>Puncture cost between minimum of $6.46 and maximum of $6.69MM</w:t>
      </w:r>
    </w:p>
    <w:p w14:paraId="215DF5B0" w14:textId="77777777" w:rsidR="00584F50" w:rsidRDefault="00584F50" w:rsidP="006E2336">
      <w:pPr>
        <w:pStyle w:val="ListParagraph"/>
        <w:numPr>
          <w:ilvl w:val="2"/>
          <w:numId w:val="30"/>
        </w:numPr>
        <w:spacing w:before="0" w:after="0"/>
      </w:pPr>
      <w:r>
        <w:t>Puncture spill volume is between a minimum of 60915.28 and maximum of 63073.15 gallons</w:t>
      </w:r>
    </w:p>
    <w:p w14:paraId="2CA71683" w14:textId="77777777" w:rsidR="00584F50" w:rsidRDefault="00584F50" w:rsidP="006E2336">
      <w:pPr>
        <w:pStyle w:val="ListParagraph"/>
        <w:numPr>
          <w:ilvl w:val="0"/>
          <w:numId w:val="30"/>
        </w:numPr>
        <w:spacing w:before="0" w:after="0"/>
      </w:pPr>
      <w:r>
        <w:t>"WILLESDEN GREEN TO SILVER SPRINGS NPS 3</w:t>
      </w:r>
    </w:p>
    <w:p w14:paraId="21177490" w14:textId="77777777" w:rsidR="00584F50" w:rsidRDefault="00584F50" w:rsidP="006E2336">
      <w:pPr>
        <w:pStyle w:val="ListParagraph"/>
        <w:numPr>
          <w:ilvl w:val="1"/>
          <w:numId w:val="30"/>
        </w:numPr>
        <w:spacing w:before="0" w:after="0"/>
      </w:pPr>
      <w:r>
        <w:t>Total Cumulative Length (m):</w:t>
      </w:r>
      <w:r>
        <w:tab/>
        <w:t>6143.55</w:t>
      </w:r>
    </w:p>
    <w:p w14:paraId="1BDF6B0B" w14:textId="77777777" w:rsidR="00584F50" w:rsidRDefault="00584F50" w:rsidP="006E2336">
      <w:pPr>
        <w:pStyle w:val="ListParagraph"/>
        <w:numPr>
          <w:ilvl w:val="1"/>
          <w:numId w:val="30"/>
        </w:numPr>
        <w:spacing w:before="0" w:after="0"/>
      </w:pPr>
      <w:r>
        <w:t>Likelihood of failure distributed between minimum of 3.215e-03 and maximum of 1.336e-02.</w:t>
      </w:r>
    </w:p>
    <w:p w14:paraId="651A3759" w14:textId="77777777" w:rsidR="00584F50" w:rsidRDefault="00584F50" w:rsidP="006E2336">
      <w:pPr>
        <w:pStyle w:val="ListParagraph"/>
        <w:numPr>
          <w:ilvl w:val="2"/>
          <w:numId w:val="30"/>
        </w:numPr>
        <w:spacing w:before="0" w:after="0"/>
      </w:pPr>
      <w:r>
        <w:t xml:space="preserve">Land use distributed as </w:t>
      </w:r>
    </w:p>
    <w:p w14:paraId="39CA2D92" w14:textId="77777777" w:rsidR="00584F50" w:rsidRDefault="00584F50" w:rsidP="006E2336">
      <w:pPr>
        <w:pStyle w:val="ListParagraph"/>
        <w:numPr>
          <w:ilvl w:val="3"/>
          <w:numId w:val="30"/>
        </w:numPr>
        <w:spacing w:before="0" w:after="0"/>
      </w:pPr>
      <w:r>
        <w:t>Agricultural: 5,972.19</w:t>
      </w:r>
    </w:p>
    <w:p w14:paraId="1C430485" w14:textId="77777777" w:rsidR="00584F50" w:rsidRDefault="00584F50" w:rsidP="006E2336">
      <w:pPr>
        <w:pStyle w:val="ListParagraph"/>
        <w:numPr>
          <w:ilvl w:val="3"/>
          <w:numId w:val="30"/>
        </w:numPr>
        <w:spacing w:before="0" w:after="0"/>
      </w:pPr>
      <w:r>
        <w:t>Forested: 171.36</w:t>
      </w:r>
    </w:p>
    <w:p w14:paraId="52112AEC" w14:textId="77777777" w:rsidR="00584F50" w:rsidRDefault="00584F50" w:rsidP="006E2336">
      <w:pPr>
        <w:pStyle w:val="ListParagraph"/>
        <w:numPr>
          <w:ilvl w:val="2"/>
          <w:numId w:val="30"/>
        </w:numPr>
        <w:spacing w:before="0" w:after="0"/>
      </w:pPr>
      <w:r>
        <w:t xml:space="preserve">Depth of cover distributed as </w:t>
      </w:r>
    </w:p>
    <w:p w14:paraId="77A879F2" w14:textId="77777777" w:rsidR="00584F50" w:rsidRDefault="00584F50" w:rsidP="006E2336">
      <w:pPr>
        <w:pStyle w:val="ListParagraph"/>
        <w:numPr>
          <w:ilvl w:val="3"/>
          <w:numId w:val="30"/>
        </w:numPr>
        <w:spacing w:before="0" w:after="0"/>
      </w:pPr>
      <w:r>
        <w:t>nan</w:t>
      </w:r>
    </w:p>
    <w:p w14:paraId="155B2D6E" w14:textId="77777777" w:rsidR="00584F50" w:rsidRDefault="00584F50" w:rsidP="006E2336">
      <w:pPr>
        <w:pStyle w:val="ListParagraph"/>
        <w:numPr>
          <w:ilvl w:val="2"/>
          <w:numId w:val="30"/>
        </w:numPr>
        <w:spacing w:before="0" w:after="0"/>
      </w:pPr>
      <w:r>
        <w:t>Installation date between minimum of 1995-01-01 and maximum of 1995-01-01</w:t>
      </w:r>
    </w:p>
    <w:p w14:paraId="65EA99D1" w14:textId="77777777" w:rsidR="00584F50" w:rsidRDefault="00584F50" w:rsidP="006E2336">
      <w:pPr>
        <w:pStyle w:val="ListParagraph"/>
        <w:numPr>
          <w:ilvl w:val="2"/>
          <w:numId w:val="30"/>
        </w:numPr>
        <w:spacing w:before="0" w:after="0"/>
      </w:pPr>
      <w:r>
        <w:t>Outside diameter of 3.5 in.</w:t>
      </w:r>
    </w:p>
    <w:p w14:paraId="741BE45A" w14:textId="77777777" w:rsidR="00584F50" w:rsidRDefault="00584F50" w:rsidP="006E2336">
      <w:pPr>
        <w:pStyle w:val="ListParagraph"/>
        <w:numPr>
          <w:ilvl w:val="2"/>
          <w:numId w:val="30"/>
        </w:numPr>
        <w:spacing w:before="0" w:after="0"/>
      </w:pPr>
      <w:r>
        <w:t>Grade between minimum of 359.0 and maximum of 359.0 MPa</w:t>
      </w:r>
    </w:p>
    <w:p w14:paraId="6D145371" w14:textId="77777777" w:rsidR="00584F50" w:rsidRDefault="00584F50" w:rsidP="006E2336">
      <w:pPr>
        <w:pStyle w:val="ListParagraph"/>
        <w:numPr>
          <w:ilvl w:val="2"/>
          <w:numId w:val="30"/>
        </w:numPr>
        <w:spacing w:before="0" w:after="0"/>
      </w:pPr>
      <w:r>
        <w:t>Wall thickness between minimum of 3.18 and maximum of 5.49 mm</w:t>
      </w:r>
    </w:p>
    <w:p w14:paraId="3FD214E8" w14:textId="77777777" w:rsidR="00584F50" w:rsidRDefault="00584F50" w:rsidP="006E2336">
      <w:pPr>
        <w:pStyle w:val="ListParagraph"/>
        <w:numPr>
          <w:ilvl w:val="2"/>
          <w:numId w:val="30"/>
        </w:numPr>
        <w:spacing w:before="0" w:after="0"/>
      </w:pPr>
      <w:r>
        <w:t>Toughness between minimum of 20.0 and maximum of 20.0 J</w:t>
      </w:r>
    </w:p>
    <w:p w14:paraId="7978CFAF" w14:textId="77777777" w:rsidR="00584F50" w:rsidRDefault="00584F50" w:rsidP="006E2336">
      <w:pPr>
        <w:pStyle w:val="ListParagraph"/>
        <w:numPr>
          <w:ilvl w:val="2"/>
          <w:numId w:val="30"/>
        </w:numPr>
        <w:spacing w:before="0" w:after="0"/>
      </w:pPr>
      <w:r>
        <w:t>Probability of failure given a hit between minimum of 1.580e-01 and maximum of 3.209e-01</w:t>
      </w:r>
    </w:p>
    <w:p w14:paraId="2AC470C0" w14:textId="77777777" w:rsidR="00584F50" w:rsidRDefault="00584F50" w:rsidP="006E2336">
      <w:pPr>
        <w:pStyle w:val="ListParagraph"/>
        <w:numPr>
          <w:ilvl w:val="2"/>
          <w:numId w:val="30"/>
        </w:numPr>
        <w:spacing w:before="0" w:after="0"/>
      </w:pPr>
      <w:r>
        <w:t>Class area location is/are 1.0.</w:t>
      </w:r>
    </w:p>
    <w:p w14:paraId="4D26391C" w14:textId="77777777" w:rsidR="00584F50" w:rsidRDefault="00584F50" w:rsidP="006E2336">
      <w:pPr>
        <w:pStyle w:val="ListParagraph"/>
        <w:numPr>
          <w:ilvl w:val="1"/>
          <w:numId w:val="30"/>
        </w:numPr>
        <w:spacing w:before="0" w:after="0"/>
      </w:pPr>
      <w:r>
        <w:t>Consequence of failure distributed between minimum of $2.30 and maximum of $126.05MM</w:t>
      </w:r>
    </w:p>
    <w:p w14:paraId="4E69CC53" w14:textId="77777777" w:rsidR="00584F50" w:rsidRDefault="00584F50" w:rsidP="006E2336">
      <w:pPr>
        <w:pStyle w:val="ListParagraph"/>
        <w:numPr>
          <w:ilvl w:val="1"/>
          <w:numId w:val="30"/>
        </w:numPr>
        <w:spacing w:before="0" w:after="0"/>
      </w:pPr>
      <w:r>
        <w:t>Total length driven by Safety: 402.35 meters.</w:t>
      </w:r>
    </w:p>
    <w:p w14:paraId="4BD06E3C" w14:textId="77777777" w:rsidR="00584F50" w:rsidRDefault="00584F50" w:rsidP="006E2336">
      <w:pPr>
        <w:pStyle w:val="ListParagraph"/>
        <w:numPr>
          <w:ilvl w:val="1"/>
          <w:numId w:val="30"/>
        </w:numPr>
        <w:spacing w:before="0" w:after="0"/>
      </w:pPr>
      <w:r>
        <w:t>Safety Cost distributed between minimum of $0.00 and maximum of $121.06MM:</w:t>
      </w:r>
    </w:p>
    <w:p w14:paraId="1621C4B9" w14:textId="77777777" w:rsidR="00584F50" w:rsidRDefault="00584F50" w:rsidP="006E2336">
      <w:pPr>
        <w:pStyle w:val="ListParagraph"/>
        <w:numPr>
          <w:ilvl w:val="2"/>
          <w:numId w:val="30"/>
        </w:numPr>
        <w:spacing w:before="0" w:after="0"/>
      </w:pPr>
      <w:r>
        <w:t>Leak cost between minimum of $0.00 and maximum of $121.06MM</w:t>
      </w:r>
    </w:p>
    <w:p w14:paraId="2884A747" w14:textId="77777777" w:rsidR="00584F50" w:rsidRDefault="00584F50" w:rsidP="006E2336">
      <w:pPr>
        <w:pStyle w:val="ListParagraph"/>
        <w:numPr>
          <w:ilvl w:val="2"/>
          <w:numId w:val="30"/>
        </w:numPr>
        <w:spacing w:before="0" w:after="0"/>
      </w:pPr>
      <w:r>
        <w:t>Leak scenario yielded 5.0 intersections with structures, with minimum of 12.61 and maximum of 12.61 of population impacted.</w:t>
      </w:r>
    </w:p>
    <w:p w14:paraId="04121FDF"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465D4FA8" w14:textId="77777777" w:rsidR="00584F50" w:rsidRDefault="00584F50" w:rsidP="006E2336">
      <w:pPr>
        <w:pStyle w:val="ListParagraph"/>
        <w:numPr>
          <w:ilvl w:val="2"/>
          <w:numId w:val="30"/>
        </w:numPr>
        <w:spacing w:before="0" w:after="0"/>
      </w:pPr>
      <w:r>
        <w:t>Rupture cost between minimum of $0.00 and maximum of $121.06MM</w:t>
      </w:r>
    </w:p>
    <w:p w14:paraId="04C5A8DE" w14:textId="77777777" w:rsidR="00584F50" w:rsidRDefault="00584F50" w:rsidP="006E2336">
      <w:pPr>
        <w:pStyle w:val="ListParagraph"/>
        <w:numPr>
          <w:ilvl w:val="2"/>
          <w:numId w:val="30"/>
        </w:numPr>
        <w:spacing w:before="0" w:after="0"/>
      </w:pPr>
      <w:r>
        <w:t>Rupture scenario yielded 20.0 intersections with structures, with minimum of 0.0 and maximum of 12.61 of population impacted</w:t>
      </w:r>
    </w:p>
    <w:p w14:paraId="2DEBEF0B" w14:textId="77777777" w:rsidR="00584F50" w:rsidRDefault="00584F50" w:rsidP="006E2336">
      <w:pPr>
        <w:pStyle w:val="ListParagraph"/>
        <w:numPr>
          <w:ilvl w:val="2"/>
          <w:numId w:val="30"/>
        </w:numPr>
        <w:spacing w:before="0" w:after="0"/>
      </w:pPr>
      <w:r>
        <w:t>Rupture hazard radius distributed between minimum of 80.38 and maximum of 80.38 meters.</w:t>
      </w:r>
    </w:p>
    <w:p w14:paraId="4F3E3AC8" w14:textId="77777777" w:rsidR="00584F50" w:rsidRDefault="00584F50" w:rsidP="006E2336">
      <w:pPr>
        <w:pStyle w:val="ListParagraph"/>
        <w:numPr>
          <w:ilvl w:val="2"/>
          <w:numId w:val="30"/>
        </w:numPr>
        <w:spacing w:before="0" w:after="0"/>
      </w:pPr>
      <w:r>
        <w:t>Puncture cost between minimum of $0.00 and maximum of $121.06MM</w:t>
      </w:r>
    </w:p>
    <w:p w14:paraId="2161F6EE" w14:textId="77777777" w:rsidR="00584F50" w:rsidRDefault="00584F50" w:rsidP="006E2336">
      <w:pPr>
        <w:pStyle w:val="ListParagraph"/>
        <w:numPr>
          <w:ilvl w:val="2"/>
          <w:numId w:val="30"/>
        </w:numPr>
        <w:spacing w:before="0" w:after="0"/>
      </w:pPr>
      <w:r>
        <w:t>Puncture scenario yielded 17.0 intersections with structures, with minimum of 0.0 and maximum of 12.61 of population impacted</w:t>
      </w:r>
    </w:p>
    <w:p w14:paraId="464ACDFF"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3ECD78B1" w14:textId="77777777" w:rsidR="00584F50" w:rsidRDefault="00584F50" w:rsidP="006E2336">
      <w:pPr>
        <w:pStyle w:val="ListParagraph"/>
        <w:numPr>
          <w:ilvl w:val="2"/>
          <w:numId w:val="30"/>
        </w:numPr>
        <w:spacing w:before="0" w:after="0"/>
      </w:pPr>
      <w:r>
        <w:t>Product type is NGL.</w:t>
      </w:r>
    </w:p>
    <w:p w14:paraId="6B9BFBF5" w14:textId="77777777" w:rsidR="00584F50" w:rsidRDefault="00584F50" w:rsidP="006E2336">
      <w:pPr>
        <w:pStyle w:val="ListParagraph"/>
        <w:numPr>
          <w:ilvl w:val="2"/>
          <w:numId w:val="30"/>
        </w:numPr>
        <w:spacing w:before="0" w:after="0"/>
      </w:pPr>
      <w:r>
        <w:t>Class area location is/are 1.0.</w:t>
      </w:r>
    </w:p>
    <w:p w14:paraId="5A1DE827" w14:textId="77777777" w:rsidR="00584F50" w:rsidRDefault="00584F50" w:rsidP="006E2336">
      <w:pPr>
        <w:pStyle w:val="ListParagraph"/>
        <w:numPr>
          <w:ilvl w:val="1"/>
          <w:numId w:val="30"/>
        </w:numPr>
        <w:spacing w:before="0" w:after="0"/>
      </w:pPr>
      <w:r>
        <w:t>Total length driven by Economic Loss: 5741.2 meters.</w:t>
      </w:r>
    </w:p>
    <w:p w14:paraId="48600DA3" w14:textId="77777777" w:rsidR="00584F50" w:rsidRDefault="00584F50" w:rsidP="006E2336">
      <w:pPr>
        <w:pStyle w:val="ListParagraph"/>
        <w:numPr>
          <w:ilvl w:val="1"/>
          <w:numId w:val="30"/>
        </w:numPr>
        <w:spacing w:before="0" w:after="0"/>
      </w:pPr>
      <w:r>
        <w:t>Economic Loss Cost distributed between minimum of $2.30 and maximum of $4.99MM:</w:t>
      </w:r>
    </w:p>
    <w:p w14:paraId="27F80E84" w14:textId="77777777" w:rsidR="00584F50" w:rsidRDefault="00584F50" w:rsidP="006E2336">
      <w:pPr>
        <w:pStyle w:val="ListParagraph"/>
        <w:numPr>
          <w:ilvl w:val="2"/>
          <w:numId w:val="30"/>
        </w:numPr>
        <w:spacing w:before="0" w:after="0"/>
      </w:pPr>
      <w:r>
        <w:t>Repair costs between minimum of $6,000.00 and maximum of $6,000.00.</w:t>
      </w:r>
    </w:p>
    <w:p w14:paraId="7251B1CC" w14:textId="77777777" w:rsidR="00584F50" w:rsidRDefault="00584F50" w:rsidP="006E2336">
      <w:pPr>
        <w:pStyle w:val="ListParagraph"/>
        <w:numPr>
          <w:ilvl w:val="2"/>
          <w:numId w:val="30"/>
        </w:numPr>
        <w:spacing w:before="0" w:after="0"/>
      </w:pPr>
      <w:r>
        <w:t>Outage losses between minimum of $200,000.00 and maximum of $200,000.00.</w:t>
      </w:r>
    </w:p>
    <w:p w14:paraId="431EC2C4" w14:textId="77777777" w:rsidR="00584F50" w:rsidRDefault="00584F50" w:rsidP="006E2336">
      <w:pPr>
        <w:pStyle w:val="ListParagraph"/>
        <w:numPr>
          <w:ilvl w:val="2"/>
          <w:numId w:val="30"/>
        </w:numPr>
        <w:spacing w:before="0" w:after="0"/>
      </w:pPr>
      <w:r>
        <w:lastRenderedPageBreak/>
        <w:t>Product type is NGL.</w:t>
      </w:r>
    </w:p>
    <w:p w14:paraId="0E22A329" w14:textId="77777777" w:rsidR="00584F50" w:rsidRDefault="00584F50" w:rsidP="006E2336">
      <w:pPr>
        <w:pStyle w:val="ListParagraph"/>
        <w:numPr>
          <w:ilvl w:val="2"/>
          <w:numId w:val="30"/>
        </w:numPr>
        <w:spacing w:before="0" w:after="0"/>
      </w:pPr>
      <w:r>
        <w:t>Leak cost between minimum of $0.27 and maximum of $2.96MM</w:t>
      </w:r>
    </w:p>
    <w:p w14:paraId="61DA1A15" w14:textId="77777777" w:rsidR="00584F50" w:rsidRDefault="00584F50" w:rsidP="006E2336">
      <w:pPr>
        <w:pStyle w:val="ListParagraph"/>
        <w:numPr>
          <w:ilvl w:val="2"/>
          <w:numId w:val="30"/>
        </w:numPr>
        <w:spacing w:before="0" w:after="0"/>
      </w:pPr>
      <w:r>
        <w:t>Leak scenario yielded 5.0 intersections with structures, with minimum of $2,688,250.00 and maximum of $2,688,250.00 in cost of structures impacted.</w:t>
      </w:r>
    </w:p>
    <w:p w14:paraId="07278EB2" w14:textId="77777777" w:rsidR="00584F50" w:rsidRDefault="00584F50" w:rsidP="006E2336">
      <w:pPr>
        <w:pStyle w:val="ListParagraph"/>
        <w:numPr>
          <w:ilvl w:val="2"/>
          <w:numId w:val="30"/>
        </w:numPr>
        <w:spacing w:before="0" w:after="0"/>
      </w:pPr>
      <w:r>
        <w:t>Leak product loss costs between minimum of $60,855.70 and maximum of $60,855.70</w:t>
      </w:r>
    </w:p>
    <w:p w14:paraId="1399E7D5" w14:textId="77777777" w:rsidR="00584F50" w:rsidRDefault="00584F50" w:rsidP="006E2336">
      <w:pPr>
        <w:pStyle w:val="ListParagraph"/>
        <w:numPr>
          <w:ilvl w:val="2"/>
          <w:numId w:val="30"/>
        </w:numPr>
        <w:spacing w:before="0" w:after="0"/>
      </w:pPr>
      <w:r>
        <w:t>Rupture cost between minimum of $5.02 and maximum of $7.70MM</w:t>
      </w:r>
    </w:p>
    <w:p w14:paraId="125F8D74" w14:textId="77777777" w:rsidR="00584F50" w:rsidRDefault="00584F50" w:rsidP="006E2336">
      <w:pPr>
        <w:pStyle w:val="ListParagraph"/>
        <w:numPr>
          <w:ilvl w:val="2"/>
          <w:numId w:val="30"/>
        </w:numPr>
        <w:spacing w:before="0" w:after="0"/>
      </w:pPr>
      <w:r>
        <w:t>Rupture scenario yielded 20.0 intersections with structures, with minimum of $25,000.00 and maximum of $2,688,250.00 in cost of structures impacted</w:t>
      </w:r>
    </w:p>
    <w:p w14:paraId="76C26205" w14:textId="77777777" w:rsidR="00584F50" w:rsidRDefault="00584F50" w:rsidP="006E2336">
      <w:pPr>
        <w:pStyle w:val="ListParagraph"/>
        <w:numPr>
          <w:ilvl w:val="2"/>
          <w:numId w:val="30"/>
        </w:numPr>
        <w:spacing w:before="0" w:after="0"/>
      </w:pPr>
      <w:r>
        <w:t>Rupture product loss costs between minimum of $4,809,554.10 and maximum of $4,809,554.10</w:t>
      </w:r>
    </w:p>
    <w:p w14:paraId="1A375394" w14:textId="77777777" w:rsidR="00584F50" w:rsidRDefault="00584F50" w:rsidP="006E2336">
      <w:pPr>
        <w:pStyle w:val="ListParagraph"/>
        <w:numPr>
          <w:ilvl w:val="2"/>
          <w:numId w:val="30"/>
        </w:numPr>
        <w:spacing w:before="0" w:after="0"/>
      </w:pPr>
      <w:r>
        <w:t>Puncture cost between minimum of $2.21 and maximum of $4.89MM</w:t>
      </w:r>
    </w:p>
    <w:p w14:paraId="578E0EAF" w14:textId="77777777" w:rsidR="00584F50" w:rsidRDefault="00584F50" w:rsidP="006E2336">
      <w:pPr>
        <w:pStyle w:val="ListParagraph"/>
        <w:numPr>
          <w:ilvl w:val="2"/>
          <w:numId w:val="30"/>
        </w:numPr>
        <w:spacing w:before="0" w:after="0"/>
      </w:pPr>
      <w:r>
        <w:t>Puncture scenario yielded 17.0 intersections with structures, with minimum of $25,000.00 and maximum of $2,688,250.00 in cost of structures impacted</w:t>
      </w:r>
    </w:p>
    <w:p w14:paraId="7FD63912" w14:textId="77777777" w:rsidR="00584F50" w:rsidRDefault="00584F50" w:rsidP="006E2336">
      <w:pPr>
        <w:pStyle w:val="ListParagraph"/>
        <w:numPr>
          <w:ilvl w:val="2"/>
          <w:numId w:val="30"/>
        </w:numPr>
        <w:spacing w:before="0" w:after="0"/>
      </w:pPr>
      <w:r>
        <w:t>Product Loss costs between minimum of $1,999,580.23 and maximum of $1,999,580.23"</w:t>
      </w:r>
    </w:p>
    <w:p w14:paraId="58585E26" w14:textId="77777777" w:rsidR="00584F50" w:rsidRDefault="00584F50" w:rsidP="006E2336">
      <w:pPr>
        <w:pStyle w:val="ListParagraph"/>
        <w:numPr>
          <w:ilvl w:val="0"/>
          <w:numId w:val="30"/>
        </w:numPr>
        <w:spacing w:before="0" w:after="0"/>
      </w:pPr>
      <w:r>
        <w:t xml:space="preserve">"NPS6 Tie-in </w:t>
      </w:r>
      <w:proofErr w:type="spellStart"/>
      <w:r>
        <w:t>Jct</w:t>
      </w:r>
      <w:proofErr w:type="spellEnd"/>
      <w:r>
        <w:t xml:space="preserve"> to Cactus Lake From 5-4-37-1-W4 </w:t>
      </w:r>
      <w:proofErr w:type="gramStart"/>
      <w:r>
        <w:t>To</w:t>
      </w:r>
      <w:proofErr w:type="gramEnd"/>
      <w:r>
        <w:t xml:space="preserve"> 1-34-35-28W3</w:t>
      </w:r>
    </w:p>
    <w:p w14:paraId="5120C653" w14:textId="77777777" w:rsidR="00584F50" w:rsidRDefault="00584F50" w:rsidP="006E2336">
      <w:pPr>
        <w:pStyle w:val="ListParagraph"/>
        <w:numPr>
          <w:ilvl w:val="1"/>
          <w:numId w:val="30"/>
        </w:numPr>
        <w:spacing w:before="0" w:after="0"/>
      </w:pPr>
      <w:r>
        <w:t>Total Cumulative Length (m):</w:t>
      </w:r>
      <w:r>
        <w:tab/>
        <w:t>5940.92</w:t>
      </w:r>
    </w:p>
    <w:p w14:paraId="716534EB" w14:textId="77777777" w:rsidR="00584F50" w:rsidRDefault="00584F50" w:rsidP="006E2336">
      <w:pPr>
        <w:pStyle w:val="ListParagraph"/>
        <w:numPr>
          <w:ilvl w:val="1"/>
          <w:numId w:val="30"/>
        </w:numPr>
        <w:spacing w:before="0" w:after="0"/>
      </w:pPr>
      <w:r>
        <w:t>Likelihood of failure distributed between minimum of 1.658e-03 and maximum of 8.881e-03.</w:t>
      </w:r>
    </w:p>
    <w:p w14:paraId="52AC023F" w14:textId="77777777" w:rsidR="00584F50" w:rsidRDefault="00584F50" w:rsidP="006E2336">
      <w:pPr>
        <w:pStyle w:val="ListParagraph"/>
        <w:numPr>
          <w:ilvl w:val="2"/>
          <w:numId w:val="30"/>
        </w:numPr>
        <w:spacing w:before="0" w:after="0"/>
      </w:pPr>
      <w:r>
        <w:t xml:space="preserve">Land use distributed as </w:t>
      </w:r>
    </w:p>
    <w:p w14:paraId="2BDF13DD" w14:textId="77777777" w:rsidR="00584F50" w:rsidRDefault="00584F50" w:rsidP="006E2336">
      <w:pPr>
        <w:pStyle w:val="ListParagraph"/>
        <w:numPr>
          <w:ilvl w:val="3"/>
          <w:numId w:val="30"/>
        </w:numPr>
        <w:spacing w:before="0" w:after="0"/>
      </w:pPr>
      <w:r>
        <w:t>Agricultural: 5,934.55</w:t>
      </w:r>
    </w:p>
    <w:p w14:paraId="2809CB1F" w14:textId="77777777" w:rsidR="00584F50" w:rsidRDefault="00584F50" w:rsidP="006E2336">
      <w:pPr>
        <w:pStyle w:val="ListParagraph"/>
        <w:numPr>
          <w:ilvl w:val="3"/>
          <w:numId w:val="30"/>
        </w:numPr>
        <w:spacing w:before="0" w:after="0"/>
      </w:pPr>
      <w:r>
        <w:t>Water Course: 6.38</w:t>
      </w:r>
    </w:p>
    <w:p w14:paraId="1AC222D4" w14:textId="77777777" w:rsidR="00584F50" w:rsidRDefault="00584F50" w:rsidP="006E2336">
      <w:pPr>
        <w:pStyle w:val="ListParagraph"/>
        <w:numPr>
          <w:ilvl w:val="2"/>
          <w:numId w:val="30"/>
        </w:numPr>
        <w:spacing w:before="0" w:after="0"/>
      </w:pPr>
      <w:r>
        <w:t xml:space="preserve">Depth of cover distributed as </w:t>
      </w:r>
    </w:p>
    <w:p w14:paraId="24BEEC32" w14:textId="77777777" w:rsidR="00584F50" w:rsidRDefault="00584F50" w:rsidP="006E2336">
      <w:pPr>
        <w:pStyle w:val="ListParagraph"/>
        <w:numPr>
          <w:ilvl w:val="3"/>
          <w:numId w:val="30"/>
        </w:numPr>
        <w:spacing w:before="0" w:after="0"/>
      </w:pPr>
      <w:r>
        <w:t>nan</w:t>
      </w:r>
    </w:p>
    <w:p w14:paraId="4B77F116" w14:textId="77777777" w:rsidR="00584F50" w:rsidRDefault="00584F50" w:rsidP="006E2336">
      <w:pPr>
        <w:pStyle w:val="ListParagraph"/>
        <w:numPr>
          <w:ilvl w:val="2"/>
          <w:numId w:val="30"/>
        </w:numPr>
        <w:spacing w:before="0" w:after="0"/>
      </w:pPr>
      <w:r>
        <w:t>Installation date between minimum of 1986-01-01 and maximum of 1986-01-01</w:t>
      </w:r>
    </w:p>
    <w:p w14:paraId="5368B84D" w14:textId="77777777" w:rsidR="00584F50" w:rsidRDefault="00584F50" w:rsidP="006E2336">
      <w:pPr>
        <w:pStyle w:val="ListParagraph"/>
        <w:numPr>
          <w:ilvl w:val="2"/>
          <w:numId w:val="30"/>
        </w:numPr>
        <w:spacing w:before="0" w:after="0"/>
      </w:pPr>
      <w:r>
        <w:t>Outside diameter of 6.625 in.</w:t>
      </w:r>
    </w:p>
    <w:p w14:paraId="73733D9B" w14:textId="77777777" w:rsidR="00584F50" w:rsidRDefault="00584F50" w:rsidP="006E2336">
      <w:pPr>
        <w:pStyle w:val="ListParagraph"/>
        <w:numPr>
          <w:ilvl w:val="2"/>
          <w:numId w:val="30"/>
        </w:numPr>
        <w:spacing w:before="0" w:after="0"/>
      </w:pPr>
      <w:r>
        <w:t>Grade between minimum of 359.0 and maximum of 359.0 MPa</w:t>
      </w:r>
    </w:p>
    <w:p w14:paraId="270F6922" w14:textId="77777777" w:rsidR="00584F50" w:rsidRDefault="00584F50" w:rsidP="006E2336">
      <w:pPr>
        <w:pStyle w:val="ListParagraph"/>
        <w:numPr>
          <w:ilvl w:val="2"/>
          <w:numId w:val="30"/>
        </w:numPr>
        <w:spacing w:before="0" w:after="0"/>
      </w:pPr>
      <w:r>
        <w:t>Wall thickness between minimum of 3.96 and maximum of 7.11 mm</w:t>
      </w:r>
    </w:p>
    <w:p w14:paraId="154100B7" w14:textId="77777777" w:rsidR="00584F50" w:rsidRDefault="00584F50" w:rsidP="006E2336">
      <w:pPr>
        <w:pStyle w:val="ListParagraph"/>
        <w:numPr>
          <w:ilvl w:val="2"/>
          <w:numId w:val="30"/>
        </w:numPr>
        <w:spacing w:before="0" w:after="0"/>
      </w:pPr>
      <w:r>
        <w:t>Toughness between minimum of nan and maximum of nan J</w:t>
      </w:r>
    </w:p>
    <w:p w14:paraId="79C52B44" w14:textId="77777777" w:rsidR="00584F50" w:rsidRDefault="00584F50" w:rsidP="006E2336">
      <w:pPr>
        <w:pStyle w:val="ListParagraph"/>
        <w:numPr>
          <w:ilvl w:val="2"/>
          <w:numId w:val="30"/>
        </w:numPr>
        <w:spacing w:before="0" w:after="0"/>
      </w:pPr>
      <w:r>
        <w:t>Probability of failure given a hit between minimum of 9.107e-02 and maximum of 2.133e-01</w:t>
      </w:r>
    </w:p>
    <w:p w14:paraId="1C19D826" w14:textId="77777777" w:rsidR="00584F50" w:rsidRDefault="00584F50" w:rsidP="006E2336">
      <w:pPr>
        <w:pStyle w:val="ListParagraph"/>
        <w:numPr>
          <w:ilvl w:val="2"/>
          <w:numId w:val="30"/>
        </w:numPr>
        <w:spacing w:before="0" w:after="0"/>
      </w:pPr>
      <w:r>
        <w:t>Class area location is/are 1.0.</w:t>
      </w:r>
    </w:p>
    <w:p w14:paraId="2685FACE" w14:textId="77777777" w:rsidR="00584F50" w:rsidRDefault="00584F50" w:rsidP="006E2336">
      <w:pPr>
        <w:pStyle w:val="ListParagraph"/>
        <w:numPr>
          <w:ilvl w:val="1"/>
          <w:numId w:val="30"/>
        </w:numPr>
        <w:spacing w:before="0" w:after="0"/>
      </w:pPr>
      <w:r>
        <w:t>Consequence of failure distributed between minimum of $10.01 and maximum of $16.13MM</w:t>
      </w:r>
    </w:p>
    <w:p w14:paraId="7CF371DF" w14:textId="77777777" w:rsidR="00584F50" w:rsidRDefault="00584F50" w:rsidP="006E2336">
      <w:pPr>
        <w:pStyle w:val="ListParagraph"/>
        <w:numPr>
          <w:ilvl w:val="1"/>
          <w:numId w:val="30"/>
        </w:numPr>
        <w:spacing w:before="0" w:after="0"/>
      </w:pPr>
      <w:r>
        <w:t>Total length driven by Environmental: 5940.92 meters.</w:t>
      </w:r>
    </w:p>
    <w:p w14:paraId="22646B54" w14:textId="77777777" w:rsidR="00584F50" w:rsidRDefault="00584F50" w:rsidP="006E2336">
      <w:pPr>
        <w:pStyle w:val="ListParagraph"/>
        <w:numPr>
          <w:ilvl w:val="1"/>
          <w:numId w:val="30"/>
        </w:numPr>
        <w:spacing w:before="0" w:after="0"/>
      </w:pPr>
      <w:r>
        <w:t>Environmental Cost distributed between minimum of $9.69 and maximum of $15.79MM:</w:t>
      </w:r>
    </w:p>
    <w:p w14:paraId="01763DFA" w14:textId="77777777" w:rsidR="00584F50" w:rsidRDefault="00584F50" w:rsidP="006E2336">
      <w:pPr>
        <w:pStyle w:val="ListParagraph"/>
        <w:numPr>
          <w:ilvl w:val="2"/>
          <w:numId w:val="30"/>
        </w:numPr>
        <w:spacing w:before="0" w:after="0"/>
      </w:pPr>
      <w:r>
        <w:t>Leak cost between minimum of $0.22 and maximum of $0.36MM</w:t>
      </w:r>
    </w:p>
    <w:p w14:paraId="303445BC" w14:textId="77777777" w:rsidR="00584F50" w:rsidRDefault="00584F50" w:rsidP="006E2336">
      <w:pPr>
        <w:pStyle w:val="ListParagraph"/>
        <w:numPr>
          <w:ilvl w:val="2"/>
          <w:numId w:val="30"/>
        </w:numPr>
        <w:spacing w:before="0" w:after="0"/>
      </w:pPr>
      <w:r>
        <w:t>Leak spill volume between a minimum of 2004.56 and maximum of 2229.49 gallons</w:t>
      </w:r>
    </w:p>
    <w:p w14:paraId="606413B0" w14:textId="77777777" w:rsidR="00584F50" w:rsidRDefault="00584F50" w:rsidP="006E2336">
      <w:pPr>
        <w:pStyle w:val="ListParagraph"/>
        <w:numPr>
          <w:ilvl w:val="2"/>
          <w:numId w:val="30"/>
        </w:numPr>
        <w:spacing w:before="0" w:after="0"/>
      </w:pPr>
      <w:r>
        <w:t>Rupture cost between minimum of $63.01 and maximum of $103.03MM</w:t>
      </w:r>
    </w:p>
    <w:p w14:paraId="7A543CD5" w14:textId="77777777" w:rsidR="00584F50" w:rsidRDefault="00584F50" w:rsidP="006E2336">
      <w:pPr>
        <w:pStyle w:val="ListParagraph"/>
        <w:numPr>
          <w:ilvl w:val="2"/>
          <w:numId w:val="30"/>
        </w:numPr>
        <w:spacing w:before="0" w:after="0"/>
      </w:pPr>
      <w:r>
        <w:t>Rupture spill volume is between a minimum of 567621.31 and maximum of 631313.83 gallons</w:t>
      </w:r>
    </w:p>
    <w:p w14:paraId="0CAEC380" w14:textId="77777777" w:rsidR="00584F50" w:rsidRDefault="00584F50" w:rsidP="006E2336">
      <w:pPr>
        <w:pStyle w:val="ListParagraph"/>
        <w:numPr>
          <w:ilvl w:val="2"/>
          <w:numId w:val="30"/>
        </w:numPr>
        <w:spacing w:before="0" w:after="0"/>
      </w:pPr>
      <w:r>
        <w:t>Puncture cost between minimum of $7.31 and maximum of $11.96MM</w:t>
      </w:r>
    </w:p>
    <w:p w14:paraId="278EAC64" w14:textId="77777777" w:rsidR="00584F50" w:rsidRDefault="00584F50" w:rsidP="006E2336">
      <w:pPr>
        <w:pStyle w:val="ListParagraph"/>
        <w:numPr>
          <w:ilvl w:val="2"/>
          <w:numId w:val="30"/>
        </w:numPr>
        <w:spacing w:before="0" w:after="0"/>
      </w:pPr>
      <w:r>
        <w:t>Puncture spill volume is between a minimum of 65865.35 and maximum of 73256.08 gallons</w:t>
      </w:r>
    </w:p>
    <w:p w14:paraId="27783639" w14:textId="77777777" w:rsidR="00584F50" w:rsidRDefault="00584F50" w:rsidP="006E2336">
      <w:pPr>
        <w:pStyle w:val="ListParagraph"/>
        <w:numPr>
          <w:ilvl w:val="0"/>
          <w:numId w:val="30"/>
        </w:numPr>
        <w:spacing w:before="0" w:after="0"/>
      </w:pPr>
      <w:r>
        <w:t>"MEDICINE RIVER 10-19 TO 09-27 NPS 4</w:t>
      </w:r>
    </w:p>
    <w:p w14:paraId="49C4DD88" w14:textId="77777777" w:rsidR="00584F50" w:rsidRDefault="00584F50" w:rsidP="006E2336">
      <w:pPr>
        <w:pStyle w:val="ListParagraph"/>
        <w:numPr>
          <w:ilvl w:val="1"/>
          <w:numId w:val="30"/>
        </w:numPr>
        <w:spacing w:before="0" w:after="0"/>
      </w:pPr>
      <w:r>
        <w:t>Total Cumulative Length (m):</w:t>
      </w:r>
      <w:r>
        <w:tab/>
        <w:t>5863.62</w:t>
      </w:r>
    </w:p>
    <w:p w14:paraId="2073866C" w14:textId="77777777" w:rsidR="00584F50" w:rsidRDefault="00584F50" w:rsidP="006E2336">
      <w:pPr>
        <w:pStyle w:val="ListParagraph"/>
        <w:numPr>
          <w:ilvl w:val="1"/>
          <w:numId w:val="30"/>
        </w:numPr>
        <w:spacing w:before="0" w:after="0"/>
      </w:pPr>
      <w:r>
        <w:t>Likelihood of failure distributed between minimum of 2.001e-03 and maximum of 1.488e-02.</w:t>
      </w:r>
    </w:p>
    <w:p w14:paraId="0AF892D0" w14:textId="77777777" w:rsidR="00584F50" w:rsidRDefault="00584F50" w:rsidP="006E2336">
      <w:pPr>
        <w:pStyle w:val="ListParagraph"/>
        <w:numPr>
          <w:ilvl w:val="2"/>
          <w:numId w:val="30"/>
        </w:numPr>
        <w:spacing w:before="0" w:after="0"/>
      </w:pPr>
      <w:r>
        <w:lastRenderedPageBreak/>
        <w:t xml:space="preserve">Land use distributed as </w:t>
      </w:r>
    </w:p>
    <w:p w14:paraId="7D24E42A" w14:textId="77777777" w:rsidR="00584F50" w:rsidRDefault="00584F50" w:rsidP="006E2336">
      <w:pPr>
        <w:pStyle w:val="ListParagraph"/>
        <w:numPr>
          <w:ilvl w:val="3"/>
          <w:numId w:val="30"/>
        </w:numPr>
        <w:spacing w:before="0" w:after="0"/>
      </w:pPr>
      <w:r>
        <w:t>Agricultural: 5,860.53</w:t>
      </w:r>
    </w:p>
    <w:p w14:paraId="0B521EB7" w14:textId="77777777" w:rsidR="00584F50" w:rsidRDefault="00584F50" w:rsidP="006E2336">
      <w:pPr>
        <w:pStyle w:val="ListParagraph"/>
        <w:numPr>
          <w:ilvl w:val="3"/>
          <w:numId w:val="30"/>
        </w:numPr>
        <w:spacing w:before="0" w:after="0"/>
      </w:pPr>
      <w:r>
        <w:t>Water Course: 3.09</w:t>
      </w:r>
    </w:p>
    <w:p w14:paraId="687104E8" w14:textId="77777777" w:rsidR="00584F50" w:rsidRDefault="00584F50" w:rsidP="006E2336">
      <w:pPr>
        <w:pStyle w:val="ListParagraph"/>
        <w:numPr>
          <w:ilvl w:val="2"/>
          <w:numId w:val="30"/>
        </w:numPr>
        <w:spacing w:before="0" w:after="0"/>
      </w:pPr>
      <w:r>
        <w:t xml:space="preserve">Depth of cover distributed as </w:t>
      </w:r>
    </w:p>
    <w:p w14:paraId="52D61B7C" w14:textId="77777777" w:rsidR="00584F50" w:rsidRDefault="00584F50" w:rsidP="006E2336">
      <w:pPr>
        <w:pStyle w:val="ListParagraph"/>
        <w:numPr>
          <w:ilvl w:val="3"/>
          <w:numId w:val="30"/>
        </w:numPr>
        <w:spacing w:before="0" w:after="0"/>
      </w:pPr>
      <w:r>
        <w:t>nan</w:t>
      </w:r>
    </w:p>
    <w:p w14:paraId="7AE950C4" w14:textId="77777777" w:rsidR="00584F50" w:rsidRDefault="00584F50" w:rsidP="006E2336">
      <w:pPr>
        <w:pStyle w:val="ListParagraph"/>
        <w:numPr>
          <w:ilvl w:val="2"/>
          <w:numId w:val="30"/>
        </w:numPr>
        <w:spacing w:before="0" w:after="0"/>
      </w:pPr>
      <w:r>
        <w:t>Installation date between minimum of 1981-01-01 and maximum of 1981-01-01</w:t>
      </w:r>
    </w:p>
    <w:p w14:paraId="63CC5E8B" w14:textId="77777777" w:rsidR="00584F50" w:rsidRDefault="00584F50" w:rsidP="006E2336">
      <w:pPr>
        <w:pStyle w:val="ListParagraph"/>
        <w:numPr>
          <w:ilvl w:val="2"/>
          <w:numId w:val="30"/>
        </w:numPr>
        <w:spacing w:before="0" w:after="0"/>
      </w:pPr>
      <w:r>
        <w:t>Outside diameter of 4.5 in.</w:t>
      </w:r>
    </w:p>
    <w:p w14:paraId="3253F7B4" w14:textId="77777777" w:rsidR="00584F50" w:rsidRDefault="00584F50" w:rsidP="006E2336">
      <w:pPr>
        <w:pStyle w:val="ListParagraph"/>
        <w:numPr>
          <w:ilvl w:val="2"/>
          <w:numId w:val="30"/>
        </w:numPr>
        <w:spacing w:before="0" w:after="0"/>
      </w:pPr>
      <w:r>
        <w:t>Grade between minimum of 241.0 and maximum of 241.0 MPa</w:t>
      </w:r>
    </w:p>
    <w:p w14:paraId="5A527BDF" w14:textId="77777777" w:rsidR="00584F50" w:rsidRDefault="00584F50" w:rsidP="006E2336">
      <w:pPr>
        <w:pStyle w:val="ListParagraph"/>
        <w:numPr>
          <w:ilvl w:val="2"/>
          <w:numId w:val="30"/>
        </w:numPr>
        <w:spacing w:before="0" w:after="0"/>
      </w:pPr>
      <w:r>
        <w:t>Wall thickness between minimum of 3.18 and maximum of 4.78 mm</w:t>
      </w:r>
    </w:p>
    <w:p w14:paraId="2966FECB" w14:textId="77777777" w:rsidR="00584F50" w:rsidRDefault="00584F50" w:rsidP="006E2336">
      <w:pPr>
        <w:pStyle w:val="ListParagraph"/>
        <w:numPr>
          <w:ilvl w:val="2"/>
          <w:numId w:val="30"/>
        </w:numPr>
        <w:spacing w:before="0" w:after="0"/>
      </w:pPr>
      <w:r>
        <w:t>Toughness between minimum of nan and maximum of nan J</w:t>
      </w:r>
    </w:p>
    <w:p w14:paraId="6F4970FC" w14:textId="77777777" w:rsidR="00584F50" w:rsidRDefault="00584F50" w:rsidP="006E2336">
      <w:pPr>
        <w:pStyle w:val="ListParagraph"/>
        <w:numPr>
          <w:ilvl w:val="2"/>
          <w:numId w:val="30"/>
        </w:numPr>
        <w:spacing w:before="0" w:after="0"/>
      </w:pPr>
      <w:r>
        <w:t>Probability of failure given a hit between minimum of 1.997e-01 and maximum of 3.575e-01</w:t>
      </w:r>
    </w:p>
    <w:p w14:paraId="6F805912" w14:textId="77777777" w:rsidR="00584F50" w:rsidRDefault="00584F50" w:rsidP="006E2336">
      <w:pPr>
        <w:pStyle w:val="ListParagraph"/>
        <w:numPr>
          <w:ilvl w:val="2"/>
          <w:numId w:val="30"/>
        </w:numPr>
        <w:spacing w:before="0" w:after="0"/>
      </w:pPr>
      <w:r>
        <w:t>Class area location is/are 1.0.</w:t>
      </w:r>
    </w:p>
    <w:p w14:paraId="29E60C8A" w14:textId="77777777" w:rsidR="00584F50" w:rsidRDefault="00584F50" w:rsidP="006E2336">
      <w:pPr>
        <w:pStyle w:val="ListParagraph"/>
        <w:numPr>
          <w:ilvl w:val="1"/>
          <w:numId w:val="30"/>
        </w:numPr>
        <w:spacing w:before="0" w:after="0"/>
      </w:pPr>
      <w:r>
        <w:t>Consequence of failure distributed between minimum of $6.08 and maximum of $18.75MM</w:t>
      </w:r>
    </w:p>
    <w:p w14:paraId="797BCD7D" w14:textId="77777777" w:rsidR="00584F50" w:rsidRDefault="00584F50" w:rsidP="006E2336">
      <w:pPr>
        <w:pStyle w:val="ListParagraph"/>
        <w:numPr>
          <w:ilvl w:val="1"/>
          <w:numId w:val="30"/>
        </w:numPr>
        <w:spacing w:before="0" w:after="0"/>
      </w:pPr>
      <w:r>
        <w:t>Total length driven by Safety: 188.09 meters.</w:t>
      </w:r>
    </w:p>
    <w:p w14:paraId="1D873FEE" w14:textId="77777777" w:rsidR="00584F50" w:rsidRDefault="00584F50" w:rsidP="006E2336">
      <w:pPr>
        <w:pStyle w:val="ListParagraph"/>
        <w:numPr>
          <w:ilvl w:val="1"/>
          <w:numId w:val="30"/>
        </w:numPr>
        <w:spacing w:before="0" w:after="0"/>
      </w:pPr>
      <w:r>
        <w:t>Safety Cost distributed between minimum of $0.00 and maximum of $11.86MM:</w:t>
      </w:r>
    </w:p>
    <w:p w14:paraId="68AC4954" w14:textId="77777777" w:rsidR="00584F50" w:rsidRDefault="00584F50" w:rsidP="006E2336">
      <w:pPr>
        <w:pStyle w:val="ListParagraph"/>
        <w:numPr>
          <w:ilvl w:val="2"/>
          <w:numId w:val="30"/>
        </w:numPr>
        <w:spacing w:before="0" w:after="0"/>
      </w:pPr>
      <w:r>
        <w:t>Leak cost between minimum of $0.00 and maximum of $0.00MM</w:t>
      </w:r>
    </w:p>
    <w:p w14:paraId="3485FA60" w14:textId="77777777" w:rsidR="00584F50" w:rsidRDefault="00584F50" w:rsidP="006E2336">
      <w:pPr>
        <w:pStyle w:val="ListParagraph"/>
        <w:numPr>
          <w:ilvl w:val="2"/>
          <w:numId w:val="30"/>
        </w:numPr>
        <w:spacing w:before="0" w:after="0"/>
      </w:pPr>
      <w:r>
        <w:t>Leak scenario yielded 11.0 intersections with structures, with minimum of 0.0 and maximum of 0.0 of population impacted.</w:t>
      </w:r>
    </w:p>
    <w:p w14:paraId="12E30D12" w14:textId="77777777" w:rsidR="00584F50" w:rsidRDefault="00584F50" w:rsidP="006E2336">
      <w:pPr>
        <w:pStyle w:val="ListParagraph"/>
        <w:numPr>
          <w:ilvl w:val="2"/>
          <w:numId w:val="30"/>
        </w:numPr>
        <w:spacing w:before="0" w:after="0"/>
      </w:pPr>
      <w:r>
        <w:t>Leak hazard radius distributed between minimum of 11.55 and maximum of 11.55 meters.</w:t>
      </w:r>
    </w:p>
    <w:p w14:paraId="2B791700" w14:textId="77777777" w:rsidR="00584F50" w:rsidRDefault="00584F50" w:rsidP="006E2336">
      <w:pPr>
        <w:pStyle w:val="ListParagraph"/>
        <w:numPr>
          <w:ilvl w:val="2"/>
          <w:numId w:val="30"/>
        </w:numPr>
        <w:spacing w:before="0" w:after="0"/>
      </w:pPr>
      <w:r>
        <w:t>Rupture cost between minimum of $0.00 and maximum of $21.89MM</w:t>
      </w:r>
    </w:p>
    <w:p w14:paraId="5F741BF6" w14:textId="77777777" w:rsidR="00584F50" w:rsidRDefault="00584F50" w:rsidP="006E2336">
      <w:pPr>
        <w:pStyle w:val="ListParagraph"/>
        <w:numPr>
          <w:ilvl w:val="2"/>
          <w:numId w:val="30"/>
        </w:numPr>
        <w:spacing w:before="0" w:after="0"/>
      </w:pPr>
      <w:r>
        <w:t>Rupture scenario yielded 35.0 intersections with structures, with minimum of 0.0 and maximum of 2.28 of population impacted</w:t>
      </w:r>
    </w:p>
    <w:p w14:paraId="046198B8" w14:textId="77777777" w:rsidR="00584F50" w:rsidRDefault="00584F50" w:rsidP="006E2336">
      <w:pPr>
        <w:pStyle w:val="ListParagraph"/>
        <w:numPr>
          <w:ilvl w:val="2"/>
          <w:numId w:val="30"/>
        </w:numPr>
        <w:spacing w:before="0" w:after="0"/>
      </w:pPr>
      <w:r>
        <w:t>Rupture hazard radius distributed between minimum of 80.3 and maximum of 80.3 meters.</w:t>
      </w:r>
    </w:p>
    <w:p w14:paraId="2F2C70FC" w14:textId="77777777" w:rsidR="00584F50" w:rsidRDefault="00584F50" w:rsidP="006E2336">
      <w:pPr>
        <w:pStyle w:val="ListParagraph"/>
        <w:numPr>
          <w:ilvl w:val="2"/>
          <w:numId w:val="30"/>
        </w:numPr>
        <w:spacing w:before="0" w:after="0"/>
      </w:pPr>
      <w:r>
        <w:t>Puncture cost between minimum of $0.00 and maximum of $12.11MM</w:t>
      </w:r>
    </w:p>
    <w:p w14:paraId="56F7387B" w14:textId="77777777" w:rsidR="00584F50" w:rsidRDefault="00584F50" w:rsidP="006E2336">
      <w:pPr>
        <w:pStyle w:val="ListParagraph"/>
        <w:numPr>
          <w:ilvl w:val="2"/>
          <w:numId w:val="30"/>
        </w:numPr>
        <w:spacing w:before="0" w:after="0"/>
      </w:pPr>
      <w:r>
        <w:t>Puncture scenario yielded 29.0 intersections with structures, with minimum of 0.0 and maximum of 1.26 of population impacted</w:t>
      </w:r>
    </w:p>
    <w:p w14:paraId="653EA4B7" w14:textId="77777777" w:rsidR="00584F50" w:rsidRDefault="00584F50" w:rsidP="006E2336">
      <w:pPr>
        <w:pStyle w:val="ListParagraph"/>
        <w:numPr>
          <w:ilvl w:val="2"/>
          <w:numId w:val="30"/>
        </w:numPr>
        <w:spacing w:before="0" w:after="0"/>
      </w:pPr>
      <w:r>
        <w:t>Puncture hazard radius distributed between minimum of 46.87 and maximum of 46.87 meters.</w:t>
      </w:r>
    </w:p>
    <w:p w14:paraId="2F41FF1C" w14:textId="77777777" w:rsidR="00584F50" w:rsidRDefault="00584F50" w:rsidP="006E2336">
      <w:pPr>
        <w:pStyle w:val="ListParagraph"/>
        <w:numPr>
          <w:ilvl w:val="2"/>
          <w:numId w:val="30"/>
        </w:numPr>
        <w:spacing w:before="0" w:after="0"/>
      </w:pPr>
      <w:r>
        <w:t>Product type is LVP Products.</w:t>
      </w:r>
    </w:p>
    <w:p w14:paraId="11E4ADF7" w14:textId="77777777" w:rsidR="00584F50" w:rsidRDefault="00584F50" w:rsidP="006E2336">
      <w:pPr>
        <w:pStyle w:val="ListParagraph"/>
        <w:numPr>
          <w:ilvl w:val="2"/>
          <w:numId w:val="30"/>
        </w:numPr>
        <w:spacing w:before="0" w:after="0"/>
      </w:pPr>
      <w:r>
        <w:t>Class area location is/are 1.0.</w:t>
      </w:r>
    </w:p>
    <w:p w14:paraId="0CF29993" w14:textId="77777777" w:rsidR="00584F50" w:rsidRDefault="00584F50" w:rsidP="006E2336">
      <w:pPr>
        <w:pStyle w:val="ListParagraph"/>
        <w:numPr>
          <w:ilvl w:val="1"/>
          <w:numId w:val="30"/>
        </w:numPr>
        <w:spacing w:before="0" w:after="0"/>
      </w:pPr>
      <w:r>
        <w:t>Total length driven by Environmental: 5675.52 meters.</w:t>
      </w:r>
    </w:p>
    <w:p w14:paraId="51FA62C2" w14:textId="77777777" w:rsidR="00584F50" w:rsidRDefault="00584F50" w:rsidP="006E2336">
      <w:pPr>
        <w:pStyle w:val="ListParagraph"/>
        <w:numPr>
          <w:ilvl w:val="1"/>
          <w:numId w:val="30"/>
        </w:numPr>
        <w:spacing w:before="0" w:after="0"/>
      </w:pPr>
      <w:r>
        <w:t>Environmental Cost distributed between minimum of $5.81 and maximum of $10.82MM:</w:t>
      </w:r>
    </w:p>
    <w:p w14:paraId="0DAB9BD3" w14:textId="77777777" w:rsidR="00584F50" w:rsidRDefault="00584F50" w:rsidP="006E2336">
      <w:pPr>
        <w:pStyle w:val="ListParagraph"/>
        <w:numPr>
          <w:ilvl w:val="2"/>
          <w:numId w:val="30"/>
        </w:numPr>
        <w:spacing w:before="0" w:after="0"/>
      </w:pPr>
      <w:r>
        <w:t>Leak cost between minimum of $0.19 and maximum of $0.36MM</w:t>
      </w:r>
    </w:p>
    <w:p w14:paraId="0B859DFC" w14:textId="77777777" w:rsidR="00584F50" w:rsidRDefault="00584F50" w:rsidP="006E2336">
      <w:pPr>
        <w:pStyle w:val="ListParagraph"/>
        <w:numPr>
          <w:ilvl w:val="2"/>
          <w:numId w:val="30"/>
        </w:numPr>
        <w:spacing w:before="0" w:after="0"/>
      </w:pPr>
      <w:r>
        <w:t>Leak spill volume between a minimum of 1800.9 and maximum of 2040.07 gallons</w:t>
      </w:r>
    </w:p>
    <w:p w14:paraId="200A8618" w14:textId="77777777" w:rsidR="00584F50" w:rsidRDefault="00584F50" w:rsidP="006E2336">
      <w:pPr>
        <w:pStyle w:val="ListParagraph"/>
        <w:numPr>
          <w:ilvl w:val="2"/>
          <w:numId w:val="30"/>
        </w:numPr>
        <w:spacing w:before="0" w:after="0"/>
      </w:pPr>
      <w:r>
        <w:t>Rupture cost between minimum of $0.53 and maximum of $1.28MM</w:t>
      </w:r>
    </w:p>
    <w:p w14:paraId="4EC70D60" w14:textId="77777777" w:rsidR="00584F50" w:rsidRDefault="00584F50" w:rsidP="006E2336">
      <w:pPr>
        <w:pStyle w:val="ListParagraph"/>
        <w:numPr>
          <w:ilvl w:val="2"/>
          <w:numId w:val="30"/>
        </w:numPr>
        <w:spacing w:before="0" w:after="0"/>
      </w:pPr>
      <w:r>
        <w:t>Rupture spill volume is between a minimum of 5031.18 and maximum of 7791.67 gallons</w:t>
      </w:r>
    </w:p>
    <w:p w14:paraId="455900BA" w14:textId="77777777" w:rsidR="00584F50" w:rsidRDefault="00584F50" w:rsidP="006E2336">
      <w:pPr>
        <w:pStyle w:val="ListParagraph"/>
        <w:numPr>
          <w:ilvl w:val="2"/>
          <w:numId w:val="30"/>
        </w:numPr>
        <w:spacing w:before="0" w:after="0"/>
      </w:pPr>
      <w:r>
        <w:t>Puncture cost between minimum of $6.27 and maximum of $11.93MM</w:t>
      </w:r>
    </w:p>
    <w:p w14:paraId="027DCC25" w14:textId="77777777" w:rsidR="00584F50" w:rsidRDefault="00584F50" w:rsidP="006E2336">
      <w:pPr>
        <w:pStyle w:val="ListParagraph"/>
        <w:numPr>
          <w:ilvl w:val="2"/>
          <w:numId w:val="30"/>
        </w:numPr>
        <w:spacing w:before="0" w:after="0"/>
      </w:pPr>
      <w:r>
        <w:t>Puncture spill volume is between a minimum of 59173.41 and maximum of 67032.18 gallons</w:t>
      </w:r>
    </w:p>
    <w:p w14:paraId="2F0D627C" w14:textId="77777777" w:rsidR="00584F50" w:rsidRDefault="00584F50" w:rsidP="006E2336">
      <w:pPr>
        <w:pStyle w:val="ListParagraph"/>
        <w:numPr>
          <w:ilvl w:val="0"/>
          <w:numId w:val="30"/>
        </w:numPr>
        <w:spacing w:before="0" w:after="0"/>
      </w:pPr>
      <w:r>
        <w:t>"SS-69/SS-34 NPS 4</w:t>
      </w:r>
    </w:p>
    <w:p w14:paraId="2F880DFC" w14:textId="77777777" w:rsidR="00584F50" w:rsidRDefault="00584F50" w:rsidP="006E2336">
      <w:pPr>
        <w:pStyle w:val="ListParagraph"/>
        <w:numPr>
          <w:ilvl w:val="1"/>
          <w:numId w:val="30"/>
        </w:numPr>
        <w:spacing w:before="0" w:after="0"/>
      </w:pPr>
      <w:r>
        <w:t>Total Cumulative Length (m):</w:t>
      </w:r>
      <w:r>
        <w:tab/>
        <w:t>5779.85</w:t>
      </w:r>
    </w:p>
    <w:p w14:paraId="118D4C59" w14:textId="77777777" w:rsidR="00584F50" w:rsidRDefault="00584F50" w:rsidP="006E2336">
      <w:pPr>
        <w:pStyle w:val="ListParagraph"/>
        <w:numPr>
          <w:ilvl w:val="1"/>
          <w:numId w:val="30"/>
        </w:numPr>
        <w:spacing w:before="0" w:after="0"/>
      </w:pPr>
      <w:r>
        <w:t>Likelihood of failure distributed between minimum of 1.337e-02 and maximum of 1.515e-02.</w:t>
      </w:r>
    </w:p>
    <w:p w14:paraId="74B6B6F7" w14:textId="77777777" w:rsidR="00584F50" w:rsidRDefault="00584F50" w:rsidP="006E2336">
      <w:pPr>
        <w:pStyle w:val="ListParagraph"/>
        <w:numPr>
          <w:ilvl w:val="2"/>
          <w:numId w:val="30"/>
        </w:numPr>
        <w:spacing w:before="0" w:after="0"/>
      </w:pPr>
      <w:r>
        <w:t xml:space="preserve">Land use distributed as </w:t>
      </w:r>
    </w:p>
    <w:p w14:paraId="20960A42" w14:textId="77777777" w:rsidR="00584F50" w:rsidRDefault="00584F50" w:rsidP="006E2336">
      <w:pPr>
        <w:pStyle w:val="ListParagraph"/>
        <w:numPr>
          <w:ilvl w:val="3"/>
          <w:numId w:val="30"/>
        </w:numPr>
        <w:spacing w:before="0" w:after="0"/>
      </w:pPr>
      <w:r>
        <w:t>Agricultural: 5,779.85</w:t>
      </w:r>
    </w:p>
    <w:p w14:paraId="37144870" w14:textId="77777777" w:rsidR="00584F50" w:rsidRDefault="00584F50" w:rsidP="006E2336">
      <w:pPr>
        <w:pStyle w:val="ListParagraph"/>
        <w:numPr>
          <w:ilvl w:val="2"/>
          <w:numId w:val="30"/>
        </w:numPr>
        <w:spacing w:before="0" w:after="0"/>
      </w:pPr>
      <w:r>
        <w:lastRenderedPageBreak/>
        <w:t xml:space="preserve">Depth of cover distributed as </w:t>
      </w:r>
    </w:p>
    <w:p w14:paraId="202BCEF3" w14:textId="77777777" w:rsidR="00584F50" w:rsidRDefault="00584F50" w:rsidP="006E2336">
      <w:pPr>
        <w:pStyle w:val="ListParagraph"/>
        <w:numPr>
          <w:ilvl w:val="3"/>
          <w:numId w:val="30"/>
        </w:numPr>
        <w:spacing w:before="0" w:after="0"/>
      </w:pPr>
      <w:r>
        <w:t>nan</w:t>
      </w:r>
    </w:p>
    <w:p w14:paraId="4BAF0716" w14:textId="77777777" w:rsidR="00584F50" w:rsidRDefault="00584F50" w:rsidP="006E2336">
      <w:pPr>
        <w:pStyle w:val="ListParagraph"/>
        <w:numPr>
          <w:ilvl w:val="2"/>
          <w:numId w:val="30"/>
        </w:numPr>
        <w:spacing w:before="0" w:after="0"/>
      </w:pPr>
      <w:r>
        <w:t>Installation date between minimum of 1966-01-01 and maximum of 2000-01-01</w:t>
      </w:r>
    </w:p>
    <w:p w14:paraId="14AFA36C" w14:textId="77777777" w:rsidR="00584F50" w:rsidRDefault="00584F50" w:rsidP="006E2336">
      <w:pPr>
        <w:pStyle w:val="ListParagraph"/>
        <w:numPr>
          <w:ilvl w:val="2"/>
          <w:numId w:val="30"/>
        </w:numPr>
        <w:spacing w:before="0" w:after="0"/>
      </w:pPr>
      <w:r>
        <w:t>Outside diameter of 4.5 in.</w:t>
      </w:r>
    </w:p>
    <w:p w14:paraId="311D2434" w14:textId="77777777" w:rsidR="00584F50" w:rsidRDefault="00584F50" w:rsidP="006E2336">
      <w:pPr>
        <w:pStyle w:val="ListParagraph"/>
        <w:numPr>
          <w:ilvl w:val="2"/>
          <w:numId w:val="30"/>
        </w:numPr>
        <w:spacing w:before="0" w:after="0"/>
      </w:pPr>
      <w:r>
        <w:t>Grade between minimum of 317.0 and maximum of 317.0 MPa</w:t>
      </w:r>
    </w:p>
    <w:p w14:paraId="46029AAF" w14:textId="77777777" w:rsidR="00584F50" w:rsidRDefault="00584F50" w:rsidP="006E2336">
      <w:pPr>
        <w:pStyle w:val="ListParagraph"/>
        <w:numPr>
          <w:ilvl w:val="2"/>
          <w:numId w:val="30"/>
        </w:numPr>
        <w:spacing w:before="0" w:after="0"/>
      </w:pPr>
      <w:r>
        <w:t>Wall thickness between minimum of 3.18 and maximum of 3.18 mm</w:t>
      </w:r>
    </w:p>
    <w:p w14:paraId="6CF50376" w14:textId="77777777" w:rsidR="00584F50" w:rsidRDefault="00584F50" w:rsidP="006E2336">
      <w:pPr>
        <w:pStyle w:val="ListParagraph"/>
        <w:numPr>
          <w:ilvl w:val="2"/>
          <w:numId w:val="30"/>
        </w:numPr>
        <w:spacing w:before="0" w:after="0"/>
      </w:pPr>
      <w:r>
        <w:t>Toughness between minimum of nan and maximum of nan J</w:t>
      </w:r>
    </w:p>
    <w:p w14:paraId="0E92C88C" w14:textId="77777777" w:rsidR="00584F50" w:rsidRDefault="00584F50" w:rsidP="006E2336">
      <w:pPr>
        <w:pStyle w:val="ListParagraph"/>
        <w:numPr>
          <w:ilvl w:val="2"/>
          <w:numId w:val="30"/>
        </w:numPr>
        <w:spacing w:before="0" w:after="0"/>
      </w:pPr>
      <w:r>
        <w:t>Probability of failure given a hit between minimum of 3.211e-01 and maximum of 3.638e-01</w:t>
      </w:r>
    </w:p>
    <w:p w14:paraId="30244DF2" w14:textId="77777777" w:rsidR="00584F50" w:rsidRDefault="00584F50" w:rsidP="006E2336">
      <w:pPr>
        <w:pStyle w:val="ListParagraph"/>
        <w:numPr>
          <w:ilvl w:val="2"/>
          <w:numId w:val="30"/>
        </w:numPr>
        <w:spacing w:before="0" w:after="0"/>
      </w:pPr>
      <w:r>
        <w:t>Class area location is/are 1.0.</w:t>
      </w:r>
    </w:p>
    <w:p w14:paraId="7BCF0165" w14:textId="77777777" w:rsidR="00584F50" w:rsidRDefault="00584F50" w:rsidP="006E2336">
      <w:pPr>
        <w:pStyle w:val="ListParagraph"/>
        <w:numPr>
          <w:ilvl w:val="1"/>
          <w:numId w:val="30"/>
        </w:numPr>
        <w:spacing w:before="0" w:after="0"/>
      </w:pPr>
      <w:r>
        <w:t>Consequence of failure distributed between minimum of $4.66 and maximum of $7.40MM</w:t>
      </w:r>
    </w:p>
    <w:p w14:paraId="4F7580A4" w14:textId="77777777" w:rsidR="00584F50" w:rsidRDefault="00584F50" w:rsidP="006E2336">
      <w:pPr>
        <w:pStyle w:val="ListParagraph"/>
        <w:numPr>
          <w:ilvl w:val="1"/>
          <w:numId w:val="30"/>
        </w:numPr>
        <w:spacing w:before="0" w:after="0"/>
      </w:pPr>
      <w:r>
        <w:t>Total length driven by Environmental: 5779.85 meters.</w:t>
      </w:r>
    </w:p>
    <w:p w14:paraId="69D504A5" w14:textId="77777777" w:rsidR="00584F50" w:rsidRDefault="00584F50" w:rsidP="006E2336">
      <w:pPr>
        <w:pStyle w:val="ListParagraph"/>
        <w:numPr>
          <w:ilvl w:val="1"/>
          <w:numId w:val="30"/>
        </w:numPr>
        <w:spacing w:before="0" w:after="0"/>
      </w:pPr>
      <w:r>
        <w:t>Environmental Cost distributed between minimum of $4.41 and maximum of $7.11MM:</w:t>
      </w:r>
    </w:p>
    <w:p w14:paraId="2C200B74" w14:textId="77777777" w:rsidR="00584F50" w:rsidRDefault="00584F50" w:rsidP="006E2336">
      <w:pPr>
        <w:pStyle w:val="ListParagraph"/>
        <w:numPr>
          <w:ilvl w:val="2"/>
          <w:numId w:val="30"/>
        </w:numPr>
        <w:spacing w:before="0" w:after="0"/>
      </w:pPr>
      <w:r>
        <w:t>Leak cost between minimum of $0.18 and maximum of $0.19MM</w:t>
      </w:r>
    </w:p>
    <w:p w14:paraId="64642EFD" w14:textId="77777777" w:rsidR="00584F50" w:rsidRDefault="00584F50" w:rsidP="006E2336">
      <w:pPr>
        <w:pStyle w:val="ListParagraph"/>
        <w:numPr>
          <w:ilvl w:val="2"/>
          <w:numId w:val="30"/>
        </w:numPr>
        <w:spacing w:before="0" w:after="0"/>
      </w:pPr>
      <w:r>
        <w:t>Leak spill volume between a minimum of 1695.14 and maximum of 1823.58 gallons</w:t>
      </w:r>
    </w:p>
    <w:p w14:paraId="726B958B" w14:textId="77777777" w:rsidR="00584F50" w:rsidRDefault="00584F50" w:rsidP="006E2336">
      <w:pPr>
        <w:pStyle w:val="ListParagraph"/>
        <w:numPr>
          <w:ilvl w:val="2"/>
          <w:numId w:val="30"/>
        </w:numPr>
        <w:spacing w:before="0" w:after="0"/>
      </w:pPr>
      <w:r>
        <w:t>Rupture cost between minimum of $23.47 and maximum of $25.25MM</w:t>
      </w:r>
    </w:p>
    <w:p w14:paraId="2454FC72" w14:textId="77777777" w:rsidR="00584F50" w:rsidRDefault="00584F50" w:rsidP="006E2336">
      <w:pPr>
        <w:pStyle w:val="ListParagraph"/>
        <w:numPr>
          <w:ilvl w:val="2"/>
          <w:numId w:val="30"/>
        </w:numPr>
        <w:spacing w:before="0" w:after="0"/>
      </w:pPr>
      <w:r>
        <w:t>Rupture spill volume is between a minimum of 221461.88 and maximum of 238241.26 gallons</w:t>
      </w:r>
    </w:p>
    <w:p w14:paraId="6B655A22" w14:textId="77777777" w:rsidR="00584F50" w:rsidRDefault="00584F50" w:rsidP="006E2336">
      <w:pPr>
        <w:pStyle w:val="ListParagraph"/>
        <w:numPr>
          <w:ilvl w:val="2"/>
          <w:numId w:val="30"/>
        </w:numPr>
        <w:spacing w:before="0" w:after="0"/>
      </w:pPr>
      <w:r>
        <w:t>Puncture cost between minimum of $5.90 and maximum of $6.35MM</w:t>
      </w:r>
    </w:p>
    <w:p w14:paraId="2A3FB773" w14:textId="77777777" w:rsidR="00584F50" w:rsidRDefault="00584F50" w:rsidP="006E2336">
      <w:pPr>
        <w:pStyle w:val="ListParagraph"/>
        <w:numPr>
          <w:ilvl w:val="2"/>
          <w:numId w:val="30"/>
        </w:numPr>
        <w:spacing w:before="0" w:after="0"/>
      </w:pPr>
      <w:r>
        <w:t>Puncture spill volume is between a minimum of 55698.57 and maximum of 59918.66 gallons</w:t>
      </w:r>
    </w:p>
    <w:p w14:paraId="696D7C3C" w14:textId="77777777" w:rsidR="00584F50" w:rsidRDefault="00584F50" w:rsidP="006E2336">
      <w:pPr>
        <w:pStyle w:val="ListParagraph"/>
        <w:numPr>
          <w:ilvl w:val="0"/>
          <w:numId w:val="30"/>
        </w:numPr>
        <w:spacing w:before="0" w:after="0"/>
      </w:pPr>
      <w:r>
        <w:t>"WEST PEMBINA TO BRAZEAU NPS 3</w:t>
      </w:r>
    </w:p>
    <w:p w14:paraId="2843F240" w14:textId="77777777" w:rsidR="00584F50" w:rsidRDefault="00584F50" w:rsidP="006E2336">
      <w:pPr>
        <w:pStyle w:val="ListParagraph"/>
        <w:numPr>
          <w:ilvl w:val="1"/>
          <w:numId w:val="30"/>
        </w:numPr>
        <w:spacing w:before="0" w:after="0"/>
      </w:pPr>
      <w:r>
        <w:t>Total Cumulative Length (m):</w:t>
      </w:r>
      <w:r>
        <w:tab/>
        <w:t>5656.61</w:t>
      </w:r>
    </w:p>
    <w:p w14:paraId="51B13CAB" w14:textId="77777777" w:rsidR="00584F50" w:rsidRDefault="00584F50" w:rsidP="006E2336">
      <w:pPr>
        <w:pStyle w:val="ListParagraph"/>
        <w:numPr>
          <w:ilvl w:val="1"/>
          <w:numId w:val="30"/>
        </w:numPr>
        <w:spacing w:before="0" w:after="0"/>
      </w:pPr>
      <w:r>
        <w:t>Likelihood of failure distributed between minimum of 6.983e-03 and maximum of 1.084e-02.</w:t>
      </w:r>
    </w:p>
    <w:p w14:paraId="17714789" w14:textId="77777777" w:rsidR="00584F50" w:rsidRDefault="00584F50" w:rsidP="006E2336">
      <w:pPr>
        <w:pStyle w:val="ListParagraph"/>
        <w:numPr>
          <w:ilvl w:val="2"/>
          <w:numId w:val="30"/>
        </w:numPr>
        <w:spacing w:before="0" w:after="0"/>
      </w:pPr>
      <w:r>
        <w:t xml:space="preserve">Land use distributed as </w:t>
      </w:r>
    </w:p>
    <w:p w14:paraId="6FD21D52" w14:textId="77777777" w:rsidR="00584F50" w:rsidRDefault="00584F50" w:rsidP="006E2336">
      <w:pPr>
        <w:pStyle w:val="ListParagraph"/>
        <w:numPr>
          <w:ilvl w:val="3"/>
          <w:numId w:val="30"/>
        </w:numPr>
        <w:spacing w:before="0" w:after="0"/>
      </w:pPr>
      <w:r>
        <w:t>Agricultural: 5,656.61</w:t>
      </w:r>
    </w:p>
    <w:p w14:paraId="6ABBC8B9" w14:textId="77777777" w:rsidR="00584F50" w:rsidRDefault="00584F50" w:rsidP="006E2336">
      <w:pPr>
        <w:pStyle w:val="ListParagraph"/>
        <w:numPr>
          <w:ilvl w:val="2"/>
          <w:numId w:val="30"/>
        </w:numPr>
        <w:spacing w:before="0" w:after="0"/>
      </w:pPr>
      <w:r>
        <w:t xml:space="preserve">Depth of cover distributed as </w:t>
      </w:r>
    </w:p>
    <w:p w14:paraId="41105DD0" w14:textId="77777777" w:rsidR="00584F50" w:rsidRDefault="00584F50" w:rsidP="006E2336">
      <w:pPr>
        <w:pStyle w:val="ListParagraph"/>
        <w:numPr>
          <w:ilvl w:val="3"/>
          <w:numId w:val="30"/>
        </w:numPr>
        <w:spacing w:before="0" w:after="0"/>
      </w:pPr>
      <w:r>
        <w:t>nan</w:t>
      </w:r>
    </w:p>
    <w:p w14:paraId="2BEBD107" w14:textId="77777777" w:rsidR="00584F50" w:rsidRDefault="00584F50" w:rsidP="006E2336">
      <w:pPr>
        <w:pStyle w:val="ListParagraph"/>
        <w:numPr>
          <w:ilvl w:val="2"/>
          <w:numId w:val="30"/>
        </w:numPr>
        <w:spacing w:before="0" w:after="0"/>
      </w:pPr>
      <w:r>
        <w:t>Installation date between minimum of 1984-01-01 and maximum of 1984-01-01</w:t>
      </w:r>
    </w:p>
    <w:p w14:paraId="10BEB291" w14:textId="77777777" w:rsidR="00584F50" w:rsidRDefault="00584F50" w:rsidP="006E2336">
      <w:pPr>
        <w:pStyle w:val="ListParagraph"/>
        <w:numPr>
          <w:ilvl w:val="2"/>
          <w:numId w:val="30"/>
        </w:numPr>
        <w:spacing w:before="0" w:after="0"/>
      </w:pPr>
      <w:r>
        <w:t>Outside diameter of 3.5 in.</w:t>
      </w:r>
    </w:p>
    <w:p w14:paraId="7ED520EA" w14:textId="77777777" w:rsidR="00584F50" w:rsidRDefault="00584F50" w:rsidP="006E2336">
      <w:pPr>
        <w:pStyle w:val="ListParagraph"/>
        <w:numPr>
          <w:ilvl w:val="2"/>
          <w:numId w:val="30"/>
        </w:numPr>
        <w:spacing w:before="0" w:after="0"/>
      </w:pPr>
      <w:r>
        <w:t>Grade between minimum of 290.0 and maximum of 290.0 MPa</w:t>
      </w:r>
    </w:p>
    <w:p w14:paraId="515CB2B5" w14:textId="77777777" w:rsidR="00584F50" w:rsidRDefault="00584F50" w:rsidP="006E2336">
      <w:pPr>
        <w:pStyle w:val="ListParagraph"/>
        <w:numPr>
          <w:ilvl w:val="2"/>
          <w:numId w:val="30"/>
        </w:numPr>
        <w:spacing w:before="0" w:after="0"/>
      </w:pPr>
      <w:r>
        <w:t>Wall thickness between minimum of 3.96 and maximum of 5.49 mm</w:t>
      </w:r>
    </w:p>
    <w:p w14:paraId="6C40B3C6" w14:textId="77777777" w:rsidR="00584F50" w:rsidRDefault="00584F50" w:rsidP="006E2336">
      <w:pPr>
        <w:pStyle w:val="ListParagraph"/>
        <w:numPr>
          <w:ilvl w:val="2"/>
          <w:numId w:val="30"/>
        </w:numPr>
        <w:spacing w:before="0" w:after="0"/>
      </w:pPr>
      <w:r>
        <w:t>Toughness between minimum of 20.0 and maximum of 20.0 J</w:t>
      </w:r>
    </w:p>
    <w:p w14:paraId="093DB3F6" w14:textId="77777777" w:rsidR="00584F50" w:rsidRDefault="00584F50" w:rsidP="006E2336">
      <w:pPr>
        <w:pStyle w:val="ListParagraph"/>
        <w:numPr>
          <w:ilvl w:val="2"/>
          <w:numId w:val="30"/>
        </w:numPr>
        <w:spacing w:before="0" w:after="0"/>
      </w:pPr>
      <w:r>
        <w:t>Probability of failure given a hit between minimum of 1.677e-01 and maximum of 2.603e-01</w:t>
      </w:r>
    </w:p>
    <w:p w14:paraId="1F2D8FC1" w14:textId="77777777" w:rsidR="00584F50" w:rsidRDefault="00584F50" w:rsidP="006E2336">
      <w:pPr>
        <w:pStyle w:val="ListParagraph"/>
        <w:numPr>
          <w:ilvl w:val="2"/>
          <w:numId w:val="30"/>
        </w:numPr>
        <w:spacing w:before="0" w:after="0"/>
      </w:pPr>
      <w:r>
        <w:t>Class area location is/are 1.0, 2.0.</w:t>
      </w:r>
    </w:p>
    <w:p w14:paraId="31F0991C" w14:textId="77777777" w:rsidR="00584F50" w:rsidRDefault="00584F50" w:rsidP="006E2336">
      <w:pPr>
        <w:pStyle w:val="ListParagraph"/>
        <w:numPr>
          <w:ilvl w:val="1"/>
          <w:numId w:val="30"/>
        </w:numPr>
        <w:spacing w:before="0" w:after="0"/>
      </w:pPr>
      <w:r>
        <w:t>Consequence of failure distributed between minimum of $2.30 and maximum of $126.05MM</w:t>
      </w:r>
    </w:p>
    <w:p w14:paraId="762E9146" w14:textId="77777777" w:rsidR="00584F50" w:rsidRDefault="00584F50" w:rsidP="006E2336">
      <w:pPr>
        <w:pStyle w:val="ListParagraph"/>
        <w:numPr>
          <w:ilvl w:val="1"/>
          <w:numId w:val="30"/>
        </w:numPr>
        <w:spacing w:before="0" w:after="0"/>
      </w:pPr>
      <w:r>
        <w:t>Total length driven by Safety: 1647.26 meters.</w:t>
      </w:r>
    </w:p>
    <w:p w14:paraId="73881CEB" w14:textId="77777777" w:rsidR="00584F50" w:rsidRDefault="00584F50" w:rsidP="006E2336">
      <w:pPr>
        <w:pStyle w:val="ListParagraph"/>
        <w:numPr>
          <w:ilvl w:val="1"/>
          <w:numId w:val="30"/>
        </w:numPr>
        <w:spacing w:before="0" w:after="0"/>
      </w:pPr>
      <w:r>
        <w:t>Safety Cost distributed between minimum of $0.00 and maximum of $121.06MM:</w:t>
      </w:r>
    </w:p>
    <w:p w14:paraId="47CA5231" w14:textId="77777777" w:rsidR="00584F50" w:rsidRDefault="00584F50" w:rsidP="006E2336">
      <w:pPr>
        <w:pStyle w:val="ListParagraph"/>
        <w:numPr>
          <w:ilvl w:val="2"/>
          <w:numId w:val="30"/>
        </w:numPr>
        <w:spacing w:before="0" w:after="0"/>
      </w:pPr>
      <w:r>
        <w:t>Leak cost between minimum of $0.00 and maximum of $121.06MM</w:t>
      </w:r>
    </w:p>
    <w:p w14:paraId="37BFEE27" w14:textId="77777777" w:rsidR="00584F50" w:rsidRDefault="00584F50" w:rsidP="006E2336">
      <w:pPr>
        <w:pStyle w:val="ListParagraph"/>
        <w:numPr>
          <w:ilvl w:val="2"/>
          <w:numId w:val="30"/>
        </w:numPr>
        <w:spacing w:before="0" w:after="0"/>
      </w:pPr>
      <w:r>
        <w:t>Leak scenario yielded 24.0 intersections with structures, with minimum of 0.0 and maximum of 12.61 of population impacted.</w:t>
      </w:r>
    </w:p>
    <w:p w14:paraId="59202B87"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4232C052" w14:textId="77777777" w:rsidR="00584F50" w:rsidRDefault="00584F50" w:rsidP="006E2336">
      <w:pPr>
        <w:pStyle w:val="ListParagraph"/>
        <w:numPr>
          <w:ilvl w:val="2"/>
          <w:numId w:val="30"/>
        </w:numPr>
        <w:spacing w:before="0" w:after="0"/>
      </w:pPr>
      <w:r>
        <w:t>Rupture cost between minimum of $0.00 and maximum of $121.06MM</w:t>
      </w:r>
    </w:p>
    <w:p w14:paraId="3008E14E" w14:textId="77777777" w:rsidR="00584F50" w:rsidRDefault="00584F50" w:rsidP="006E2336">
      <w:pPr>
        <w:pStyle w:val="ListParagraph"/>
        <w:numPr>
          <w:ilvl w:val="2"/>
          <w:numId w:val="30"/>
        </w:numPr>
        <w:spacing w:before="0" w:after="0"/>
      </w:pPr>
      <w:r>
        <w:t>Rupture scenario yielded 53.0 intersections with structures, with minimum of 0.0 and maximum of 12.61 of population impacted</w:t>
      </w:r>
    </w:p>
    <w:p w14:paraId="5FB84D2B" w14:textId="77777777" w:rsidR="00584F50" w:rsidRDefault="00584F50" w:rsidP="006E2336">
      <w:pPr>
        <w:pStyle w:val="ListParagraph"/>
        <w:numPr>
          <w:ilvl w:val="2"/>
          <w:numId w:val="30"/>
        </w:numPr>
        <w:spacing w:before="0" w:after="0"/>
      </w:pPr>
      <w:r>
        <w:lastRenderedPageBreak/>
        <w:t>Rupture hazard radius distributed between minimum of 80.38 and maximum of 80.38 meters.</w:t>
      </w:r>
    </w:p>
    <w:p w14:paraId="3C7550AD" w14:textId="77777777" w:rsidR="00584F50" w:rsidRDefault="00584F50" w:rsidP="006E2336">
      <w:pPr>
        <w:pStyle w:val="ListParagraph"/>
        <w:numPr>
          <w:ilvl w:val="2"/>
          <w:numId w:val="30"/>
        </w:numPr>
        <w:spacing w:before="0" w:after="0"/>
      </w:pPr>
      <w:r>
        <w:t>Puncture cost between minimum of $0.00 and maximum of $121.06MM</w:t>
      </w:r>
    </w:p>
    <w:p w14:paraId="7BA4BF75" w14:textId="77777777" w:rsidR="00584F50" w:rsidRDefault="00584F50" w:rsidP="006E2336">
      <w:pPr>
        <w:pStyle w:val="ListParagraph"/>
        <w:numPr>
          <w:ilvl w:val="2"/>
          <w:numId w:val="30"/>
        </w:numPr>
        <w:spacing w:before="0" w:after="0"/>
      </w:pPr>
      <w:r>
        <w:t>Puncture scenario yielded 50.0 intersections with structures, with minimum of 0.0 and maximum of 12.61 of population impacted</w:t>
      </w:r>
    </w:p>
    <w:p w14:paraId="7A51D7B2"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30CCD2F5" w14:textId="77777777" w:rsidR="00584F50" w:rsidRDefault="00584F50" w:rsidP="006E2336">
      <w:pPr>
        <w:pStyle w:val="ListParagraph"/>
        <w:numPr>
          <w:ilvl w:val="2"/>
          <w:numId w:val="30"/>
        </w:numPr>
        <w:spacing w:before="0" w:after="0"/>
      </w:pPr>
      <w:r>
        <w:t>Product type is NGL.</w:t>
      </w:r>
    </w:p>
    <w:p w14:paraId="3CC5CE41" w14:textId="77777777" w:rsidR="00584F50" w:rsidRDefault="00584F50" w:rsidP="006E2336">
      <w:pPr>
        <w:pStyle w:val="ListParagraph"/>
        <w:numPr>
          <w:ilvl w:val="2"/>
          <w:numId w:val="30"/>
        </w:numPr>
        <w:spacing w:before="0" w:after="0"/>
      </w:pPr>
      <w:r>
        <w:t>Class area location is/are 1.0, 2.0.</w:t>
      </w:r>
    </w:p>
    <w:p w14:paraId="0B8677DF" w14:textId="77777777" w:rsidR="00584F50" w:rsidRDefault="00584F50" w:rsidP="006E2336">
      <w:pPr>
        <w:pStyle w:val="ListParagraph"/>
        <w:numPr>
          <w:ilvl w:val="1"/>
          <w:numId w:val="30"/>
        </w:numPr>
        <w:spacing w:before="0" w:after="0"/>
      </w:pPr>
      <w:r>
        <w:t>Total length driven by Economic Loss: 4009.35 meters.</w:t>
      </w:r>
    </w:p>
    <w:p w14:paraId="40B15AD6" w14:textId="77777777" w:rsidR="00584F50" w:rsidRDefault="00584F50" w:rsidP="006E2336">
      <w:pPr>
        <w:pStyle w:val="ListParagraph"/>
        <w:numPr>
          <w:ilvl w:val="1"/>
          <w:numId w:val="30"/>
        </w:numPr>
        <w:spacing w:before="0" w:after="0"/>
      </w:pPr>
      <w:r>
        <w:t>Economic Loss Cost distributed between minimum of $2.30 and maximum of $4.99MM:</w:t>
      </w:r>
    </w:p>
    <w:p w14:paraId="6EF69FC0" w14:textId="77777777" w:rsidR="00584F50" w:rsidRDefault="00584F50" w:rsidP="006E2336">
      <w:pPr>
        <w:pStyle w:val="ListParagraph"/>
        <w:numPr>
          <w:ilvl w:val="2"/>
          <w:numId w:val="30"/>
        </w:numPr>
        <w:spacing w:before="0" w:after="0"/>
      </w:pPr>
      <w:r>
        <w:t>Repair costs between minimum of $6,000.00 and maximum of $6,000.00.</w:t>
      </w:r>
    </w:p>
    <w:p w14:paraId="065B8B0E" w14:textId="77777777" w:rsidR="00584F50" w:rsidRDefault="00584F50" w:rsidP="006E2336">
      <w:pPr>
        <w:pStyle w:val="ListParagraph"/>
        <w:numPr>
          <w:ilvl w:val="2"/>
          <w:numId w:val="30"/>
        </w:numPr>
        <w:spacing w:before="0" w:after="0"/>
      </w:pPr>
      <w:r>
        <w:t>Outage losses between minimum of $200,000.00 and maximum of $200,000.00.</w:t>
      </w:r>
    </w:p>
    <w:p w14:paraId="00F246C5" w14:textId="77777777" w:rsidR="00584F50" w:rsidRDefault="00584F50" w:rsidP="006E2336">
      <w:pPr>
        <w:pStyle w:val="ListParagraph"/>
        <w:numPr>
          <w:ilvl w:val="2"/>
          <w:numId w:val="30"/>
        </w:numPr>
        <w:spacing w:before="0" w:after="0"/>
      </w:pPr>
      <w:r>
        <w:t>Product type is NGL.</w:t>
      </w:r>
    </w:p>
    <w:p w14:paraId="6991AD42" w14:textId="77777777" w:rsidR="00584F50" w:rsidRDefault="00584F50" w:rsidP="006E2336">
      <w:pPr>
        <w:pStyle w:val="ListParagraph"/>
        <w:numPr>
          <w:ilvl w:val="2"/>
          <w:numId w:val="30"/>
        </w:numPr>
        <w:spacing w:before="0" w:after="0"/>
      </w:pPr>
      <w:r>
        <w:t>Leak cost between minimum of $0.27 and maximum of $2.96MM</w:t>
      </w:r>
    </w:p>
    <w:p w14:paraId="14B0B7F0" w14:textId="77777777" w:rsidR="00584F50" w:rsidRDefault="00584F50" w:rsidP="006E2336">
      <w:pPr>
        <w:pStyle w:val="ListParagraph"/>
        <w:numPr>
          <w:ilvl w:val="2"/>
          <w:numId w:val="30"/>
        </w:numPr>
        <w:spacing w:before="0" w:after="0"/>
      </w:pPr>
      <w:r>
        <w:t>Leak scenario yielded 24.0 intersections with structures, with minimum of $25,000.00 and maximum of $2,688,250.00 in cost of structures impacted.</w:t>
      </w:r>
    </w:p>
    <w:p w14:paraId="5A8D33E6" w14:textId="77777777" w:rsidR="00584F50" w:rsidRDefault="00584F50" w:rsidP="006E2336">
      <w:pPr>
        <w:pStyle w:val="ListParagraph"/>
        <w:numPr>
          <w:ilvl w:val="2"/>
          <w:numId w:val="30"/>
        </w:numPr>
        <w:spacing w:before="0" w:after="0"/>
      </w:pPr>
      <w:r>
        <w:t>Leak product loss costs between minimum of $60,855.70 and maximum of $60,855.70</w:t>
      </w:r>
    </w:p>
    <w:p w14:paraId="760CE3DB" w14:textId="77777777" w:rsidR="00584F50" w:rsidRDefault="00584F50" w:rsidP="006E2336">
      <w:pPr>
        <w:pStyle w:val="ListParagraph"/>
        <w:numPr>
          <w:ilvl w:val="2"/>
          <w:numId w:val="30"/>
        </w:numPr>
        <w:spacing w:before="0" w:after="0"/>
      </w:pPr>
      <w:r>
        <w:t>Rupture cost between minimum of $5.02 and maximum of $7.73MM</w:t>
      </w:r>
    </w:p>
    <w:p w14:paraId="678E3893" w14:textId="77777777" w:rsidR="00584F50" w:rsidRDefault="00584F50" w:rsidP="006E2336">
      <w:pPr>
        <w:pStyle w:val="ListParagraph"/>
        <w:numPr>
          <w:ilvl w:val="2"/>
          <w:numId w:val="30"/>
        </w:numPr>
        <w:spacing w:before="0" w:after="0"/>
      </w:pPr>
      <w:r>
        <w:t>Rupture scenario yielded 53.0 intersections with structures, with minimum of $25,000.00 and maximum of $2,713,250.00 in cost of structures impacted</w:t>
      </w:r>
    </w:p>
    <w:p w14:paraId="561D4E85" w14:textId="77777777" w:rsidR="00584F50" w:rsidRDefault="00584F50" w:rsidP="006E2336">
      <w:pPr>
        <w:pStyle w:val="ListParagraph"/>
        <w:numPr>
          <w:ilvl w:val="2"/>
          <w:numId w:val="30"/>
        </w:numPr>
        <w:spacing w:before="0" w:after="0"/>
      </w:pPr>
      <w:r>
        <w:t>Rupture product loss costs between minimum of $4,809,554.10 and maximum of $4,809,554.10</w:t>
      </w:r>
    </w:p>
    <w:p w14:paraId="3D5A2C78" w14:textId="77777777" w:rsidR="00584F50" w:rsidRDefault="00584F50" w:rsidP="006E2336">
      <w:pPr>
        <w:pStyle w:val="ListParagraph"/>
        <w:numPr>
          <w:ilvl w:val="2"/>
          <w:numId w:val="30"/>
        </w:numPr>
        <w:spacing w:before="0" w:after="0"/>
      </w:pPr>
      <w:r>
        <w:t>Puncture cost between minimum of $2.21 and maximum of $4.92MM</w:t>
      </w:r>
    </w:p>
    <w:p w14:paraId="4768BD80" w14:textId="77777777" w:rsidR="00584F50" w:rsidRDefault="00584F50" w:rsidP="006E2336">
      <w:pPr>
        <w:pStyle w:val="ListParagraph"/>
        <w:numPr>
          <w:ilvl w:val="2"/>
          <w:numId w:val="30"/>
        </w:numPr>
        <w:spacing w:before="0" w:after="0"/>
      </w:pPr>
      <w:r>
        <w:t>Puncture scenario yielded 50.0 intersections with structures, with minimum of $25,000.00 and maximum of $2,713,250.00 in cost of structures impacted</w:t>
      </w:r>
    </w:p>
    <w:p w14:paraId="183AC366" w14:textId="77777777" w:rsidR="00584F50" w:rsidRDefault="00584F50" w:rsidP="006E2336">
      <w:pPr>
        <w:pStyle w:val="ListParagraph"/>
        <w:numPr>
          <w:ilvl w:val="2"/>
          <w:numId w:val="30"/>
        </w:numPr>
        <w:spacing w:before="0" w:after="0"/>
      </w:pPr>
      <w:r>
        <w:t>Product Loss costs between minimum of $1,999,580.23 and maximum of $1,999,580.23"</w:t>
      </w:r>
    </w:p>
    <w:p w14:paraId="2166E91D" w14:textId="77777777" w:rsidR="00584F50" w:rsidRDefault="00584F50" w:rsidP="006E2336">
      <w:pPr>
        <w:pStyle w:val="ListParagraph"/>
        <w:numPr>
          <w:ilvl w:val="0"/>
          <w:numId w:val="30"/>
        </w:numPr>
        <w:spacing w:before="0" w:after="0"/>
      </w:pPr>
      <w:r>
        <w:t>"MARSHALL TO DULWICH CONDENSATE NPS 4</w:t>
      </w:r>
    </w:p>
    <w:p w14:paraId="0409B4D6" w14:textId="77777777" w:rsidR="00584F50" w:rsidRDefault="00584F50" w:rsidP="006E2336">
      <w:pPr>
        <w:pStyle w:val="ListParagraph"/>
        <w:numPr>
          <w:ilvl w:val="1"/>
          <w:numId w:val="30"/>
        </w:numPr>
        <w:spacing w:before="0" w:after="0"/>
      </w:pPr>
      <w:r>
        <w:t>Total Cumulative Length (m):</w:t>
      </w:r>
      <w:r>
        <w:tab/>
        <w:t>5515.56</w:t>
      </w:r>
    </w:p>
    <w:p w14:paraId="036B2B2C" w14:textId="77777777" w:rsidR="00584F50" w:rsidRDefault="00584F50" w:rsidP="006E2336">
      <w:pPr>
        <w:pStyle w:val="ListParagraph"/>
        <w:numPr>
          <w:ilvl w:val="1"/>
          <w:numId w:val="30"/>
        </w:numPr>
        <w:spacing w:before="0" w:after="0"/>
      </w:pPr>
      <w:r>
        <w:t>Likelihood of failure distributed between minimum of 3.308e-03 and maximum of 1.374e-02.</w:t>
      </w:r>
    </w:p>
    <w:p w14:paraId="4163D7A7" w14:textId="77777777" w:rsidR="00584F50" w:rsidRDefault="00584F50" w:rsidP="006E2336">
      <w:pPr>
        <w:pStyle w:val="ListParagraph"/>
        <w:numPr>
          <w:ilvl w:val="2"/>
          <w:numId w:val="30"/>
        </w:numPr>
        <w:spacing w:before="0" w:after="0"/>
      </w:pPr>
      <w:r>
        <w:t xml:space="preserve">Land use distributed as </w:t>
      </w:r>
    </w:p>
    <w:p w14:paraId="2E550300" w14:textId="77777777" w:rsidR="00584F50" w:rsidRDefault="00584F50" w:rsidP="006E2336">
      <w:pPr>
        <w:pStyle w:val="ListParagraph"/>
        <w:numPr>
          <w:ilvl w:val="3"/>
          <w:numId w:val="30"/>
        </w:numPr>
        <w:spacing w:before="0" w:after="0"/>
      </w:pPr>
      <w:r>
        <w:t>Agricultural: 5,511.75</w:t>
      </w:r>
    </w:p>
    <w:p w14:paraId="0E60EEF8" w14:textId="77777777" w:rsidR="00584F50" w:rsidRDefault="00584F50" w:rsidP="006E2336">
      <w:pPr>
        <w:pStyle w:val="ListParagraph"/>
        <w:numPr>
          <w:ilvl w:val="3"/>
          <w:numId w:val="30"/>
        </w:numPr>
        <w:spacing w:before="0" w:after="0"/>
      </w:pPr>
      <w:r>
        <w:t>Water Course: 3.81</w:t>
      </w:r>
    </w:p>
    <w:p w14:paraId="37BC5D03" w14:textId="77777777" w:rsidR="00584F50" w:rsidRDefault="00584F50" w:rsidP="006E2336">
      <w:pPr>
        <w:pStyle w:val="ListParagraph"/>
        <w:numPr>
          <w:ilvl w:val="2"/>
          <w:numId w:val="30"/>
        </w:numPr>
        <w:spacing w:before="0" w:after="0"/>
      </w:pPr>
      <w:r>
        <w:t xml:space="preserve">Depth of cover distributed as </w:t>
      </w:r>
    </w:p>
    <w:p w14:paraId="5049096A" w14:textId="77777777" w:rsidR="00584F50" w:rsidRDefault="00584F50" w:rsidP="006E2336">
      <w:pPr>
        <w:pStyle w:val="ListParagraph"/>
        <w:numPr>
          <w:ilvl w:val="3"/>
          <w:numId w:val="30"/>
        </w:numPr>
        <w:spacing w:before="0" w:after="0"/>
      </w:pPr>
      <w:r>
        <w:t>nan</w:t>
      </w:r>
    </w:p>
    <w:p w14:paraId="1CFB12BC" w14:textId="77777777" w:rsidR="00584F50" w:rsidRDefault="00584F50" w:rsidP="006E2336">
      <w:pPr>
        <w:pStyle w:val="ListParagraph"/>
        <w:numPr>
          <w:ilvl w:val="2"/>
          <w:numId w:val="30"/>
        </w:numPr>
        <w:spacing w:before="0" w:after="0"/>
      </w:pPr>
      <w:r>
        <w:t>Installation date between minimum of 2001-01-01 and maximum of 2001-01-01</w:t>
      </w:r>
    </w:p>
    <w:p w14:paraId="670A6700" w14:textId="77777777" w:rsidR="00584F50" w:rsidRDefault="00584F50" w:rsidP="006E2336">
      <w:pPr>
        <w:pStyle w:val="ListParagraph"/>
        <w:numPr>
          <w:ilvl w:val="2"/>
          <w:numId w:val="30"/>
        </w:numPr>
        <w:spacing w:before="0" w:after="0"/>
      </w:pPr>
      <w:r>
        <w:t>Outside diameter of 4.5 in.</w:t>
      </w:r>
    </w:p>
    <w:p w14:paraId="151E4764" w14:textId="77777777" w:rsidR="00584F50" w:rsidRDefault="00584F50" w:rsidP="006E2336">
      <w:pPr>
        <w:pStyle w:val="ListParagraph"/>
        <w:numPr>
          <w:ilvl w:val="2"/>
          <w:numId w:val="30"/>
        </w:numPr>
        <w:spacing w:before="0" w:after="0"/>
      </w:pPr>
      <w:r>
        <w:t>Grade between minimum of 290.0 and maximum of 290.0 MPa</w:t>
      </w:r>
    </w:p>
    <w:p w14:paraId="45A57961" w14:textId="77777777" w:rsidR="00584F50" w:rsidRDefault="00584F50" w:rsidP="006E2336">
      <w:pPr>
        <w:pStyle w:val="ListParagraph"/>
        <w:numPr>
          <w:ilvl w:val="2"/>
          <w:numId w:val="30"/>
        </w:numPr>
        <w:spacing w:before="0" w:after="0"/>
      </w:pPr>
      <w:r>
        <w:t>Wall thickness between minimum of 3.18 and maximum of 3.18 mm</w:t>
      </w:r>
    </w:p>
    <w:p w14:paraId="782E64F6" w14:textId="77777777" w:rsidR="00584F50" w:rsidRDefault="00584F50" w:rsidP="006E2336">
      <w:pPr>
        <w:pStyle w:val="ListParagraph"/>
        <w:numPr>
          <w:ilvl w:val="2"/>
          <w:numId w:val="30"/>
        </w:numPr>
        <w:spacing w:before="0" w:after="0"/>
      </w:pPr>
      <w:r>
        <w:t>Toughness between minimum of nan and maximum of nan J</w:t>
      </w:r>
    </w:p>
    <w:p w14:paraId="26E432B2" w14:textId="77777777" w:rsidR="00584F50" w:rsidRDefault="00584F50" w:rsidP="006E2336">
      <w:pPr>
        <w:pStyle w:val="ListParagraph"/>
        <w:numPr>
          <w:ilvl w:val="2"/>
          <w:numId w:val="30"/>
        </w:numPr>
        <w:spacing w:before="0" w:after="0"/>
      </w:pPr>
      <w:r>
        <w:t>Probability of failure given a hit between minimum of 3.302e-01 and maximum of 3.302e-01</w:t>
      </w:r>
    </w:p>
    <w:p w14:paraId="1B799DEC" w14:textId="77777777" w:rsidR="00584F50" w:rsidRDefault="00584F50" w:rsidP="006E2336">
      <w:pPr>
        <w:pStyle w:val="ListParagraph"/>
        <w:numPr>
          <w:ilvl w:val="2"/>
          <w:numId w:val="30"/>
        </w:numPr>
        <w:spacing w:before="0" w:after="0"/>
      </w:pPr>
      <w:r>
        <w:t>Class area location is/are 1.0.</w:t>
      </w:r>
    </w:p>
    <w:p w14:paraId="23AC369C" w14:textId="77777777" w:rsidR="00584F50" w:rsidRDefault="00584F50" w:rsidP="006E2336">
      <w:pPr>
        <w:pStyle w:val="ListParagraph"/>
        <w:numPr>
          <w:ilvl w:val="1"/>
          <w:numId w:val="30"/>
        </w:numPr>
        <w:spacing w:before="0" w:after="0"/>
      </w:pPr>
      <w:r>
        <w:t>Consequence of failure distributed between minimum of $8.01 and maximum of $13.67MM</w:t>
      </w:r>
    </w:p>
    <w:p w14:paraId="20B7CA47" w14:textId="77777777" w:rsidR="00584F50" w:rsidRDefault="00584F50" w:rsidP="006E2336">
      <w:pPr>
        <w:pStyle w:val="ListParagraph"/>
        <w:numPr>
          <w:ilvl w:val="1"/>
          <w:numId w:val="30"/>
        </w:numPr>
        <w:spacing w:before="0" w:after="0"/>
      </w:pPr>
      <w:r>
        <w:t>Total length driven by Environmental: 5515.56 meters.</w:t>
      </w:r>
    </w:p>
    <w:p w14:paraId="45D7C3D5" w14:textId="77777777" w:rsidR="00584F50" w:rsidRDefault="00584F50" w:rsidP="006E2336">
      <w:pPr>
        <w:pStyle w:val="ListParagraph"/>
        <w:numPr>
          <w:ilvl w:val="1"/>
          <w:numId w:val="30"/>
        </w:numPr>
        <w:spacing w:before="0" w:after="0"/>
      </w:pPr>
      <w:r>
        <w:t>Environmental Cost distributed between minimum of $7.70 and maximum of $13.36MM:</w:t>
      </w:r>
    </w:p>
    <w:p w14:paraId="0180AB82" w14:textId="77777777" w:rsidR="00584F50" w:rsidRDefault="00584F50" w:rsidP="006E2336">
      <w:pPr>
        <w:pStyle w:val="ListParagraph"/>
        <w:numPr>
          <w:ilvl w:val="2"/>
          <w:numId w:val="30"/>
        </w:numPr>
        <w:spacing w:before="0" w:after="0"/>
      </w:pPr>
      <w:r>
        <w:lastRenderedPageBreak/>
        <w:t>Leak cost between minimum of $0.21 and maximum of $0.37MM</w:t>
      </w:r>
    </w:p>
    <w:p w14:paraId="404047A2" w14:textId="77777777" w:rsidR="00584F50" w:rsidRDefault="00584F50" w:rsidP="006E2336">
      <w:pPr>
        <w:pStyle w:val="ListParagraph"/>
        <w:numPr>
          <w:ilvl w:val="2"/>
          <w:numId w:val="30"/>
        </w:numPr>
        <w:spacing w:before="0" w:after="0"/>
      </w:pPr>
      <w:r>
        <w:t>Leak spill volume between a minimum of 1973.38 and maximum of 2116.69 gallons</w:t>
      </w:r>
    </w:p>
    <w:p w14:paraId="7D08EE89" w14:textId="77777777" w:rsidR="00584F50" w:rsidRDefault="00584F50" w:rsidP="006E2336">
      <w:pPr>
        <w:pStyle w:val="ListParagraph"/>
        <w:numPr>
          <w:ilvl w:val="2"/>
          <w:numId w:val="30"/>
        </w:numPr>
        <w:spacing w:before="0" w:after="0"/>
      </w:pPr>
      <w:r>
        <w:t>Rupture cost between minimum of $27.33 and maximum of $48.40MM</w:t>
      </w:r>
    </w:p>
    <w:p w14:paraId="5AB3FD85" w14:textId="77777777" w:rsidR="00584F50" w:rsidRDefault="00584F50" w:rsidP="006E2336">
      <w:pPr>
        <w:pStyle w:val="ListParagraph"/>
        <w:numPr>
          <w:ilvl w:val="2"/>
          <w:numId w:val="30"/>
        </w:numPr>
        <w:spacing w:before="0" w:after="0"/>
      </w:pPr>
      <w:r>
        <w:t>Rupture spill volume is between a minimum of 257812.17 and maximum of 276534.15 gallons</w:t>
      </w:r>
    </w:p>
    <w:p w14:paraId="4611CBFB" w14:textId="77777777" w:rsidR="00584F50" w:rsidRDefault="00584F50" w:rsidP="006E2336">
      <w:pPr>
        <w:pStyle w:val="ListParagraph"/>
        <w:numPr>
          <w:ilvl w:val="2"/>
          <w:numId w:val="30"/>
        </w:numPr>
        <w:spacing w:before="0" w:after="0"/>
      </w:pPr>
      <w:r>
        <w:t>Puncture cost between minimum of $6.87 and maximum of $12.17MM</w:t>
      </w:r>
    </w:p>
    <w:p w14:paraId="33CB2EE8" w14:textId="77777777" w:rsidR="00584F50" w:rsidRDefault="00584F50" w:rsidP="006E2336">
      <w:pPr>
        <w:pStyle w:val="ListParagraph"/>
        <w:numPr>
          <w:ilvl w:val="2"/>
          <w:numId w:val="30"/>
        </w:numPr>
        <w:spacing w:before="0" w:after="0"/>
      </w:pPr>
      <w:r>
        <w:t>Puncture spill volume is between a minimum of 64840.82 and maximum of 69549.48 gallons</w:t>
      </w:r>
    </w:p>
    <w:p w14:paraId="14D34224" w14:textId="77777777" w:rsidR="00584F50" w:rsidRDefault="00584F50" w:rsidP="006E2336">
      <w:pPr>
        <w:pStyle w:val="ListParagraph"/>
        <w:numPr>
          <w:ilvl w:val="0"/>
          <w:numId w:val="30"/>
        </w:numPr>
        <w:spacing w:before="0" w:after="0"/>
      </w:pPr>
      <w:r>
        <w:t>"BONAVISTA LATERAL 14-24 TO 3-27 NPS 4</w:t>
      </w:r>
    </w:p>
    <w:p w14:paraId="079D19FA" w14:textId="77777777" w:rsidR="00584F50" w:rsidRDefault="00584F50" w:rsidP="006E2336">
      <w:pPr>
        <w:pStyle w:val="ListParagraph"/>
        <w:numPr>
          <w:ilvl w:val="1"/>
          <w:numId w:val="30"/>
        </w:numPr>
        <w:spacing w:before="0" w:after="0"/>
      </w:pPr>
      <w:r>
        <w:t>Total Cumulative Length (m):</w:t>
      </w:r>
      <w:r>
        <w:tab/>
        <w:t>5448.29</w:t>
      </w:r>
    </w:p>
    <w:p w14:paraId="30FA3675" w14:textId="77777777" w:rsidR="00584F50" w:rsidRDefault="00584F50" w:rsidP="006E2336">
      <w:pPr>
        <w:pStyle w:val="ListParagraph"/>
        <w:numPr>
          <w:ilvl w:val="1"/>
          <w:numId w:val="30"/>
        </w:numPr>
        <w:spacing w:before="0" w:after="0"/>
      </w:pPr>
      <w:r>
        <w:t>Likelihood of failure distributed between minimum of 1.025e-02 and maximum of 1.619e-02.</w:t>
      </w:r>
    </w:p>
    <w:p w14:paraId="0A07E78C" w14:textId="77777777" w:rsidR="00584F50" w:rsidRDefault="00584F50" w:rsidP="006E2336">
      <w:pPr>
        <w:pStyle w:val="ListParagraph"/>
        <w:numPr>
          <w:ilvl w:val="2"/>
          <w:numId w:val="30"/>
        </w:numPr>
        <w:spacing w:before="0" w:after="0"/>
      </w:pPr>
      <w:r>
        <w:t xml:space="preserve">Land use distributed as </w:t>
      </w:r>
    </w:p>
    <w:p w14:paraId="6C4A8C72" w14:textId="77777777" w:rsidR="00584F50" w:rsidRDefault="00584F50" w:rsidP="006E2336">
      <w:pPr>
        <w:pStyle w:val="ListParagraph"/>
        <w:numPr>
          <w:ilvl w:val="3"/>
          <w:numId w:val="30"/>
        </w:numPr>
        <w:spacing w:before="0" w:after="0"/>
      </w:pPr>
      <w:r>
        <w:t>Agricultural: 5,448.29</w:t>
      </w:r>
    </w:p>
    <w:p w14:paraId="02FAE02A" w14:textId="77777777" w:rsidR="00584F50" w:rsidRDefault="00584F50" w:rsidP="006E2336">
      <w:pPr>
        <w:pStyle w:val="ListParagraph"/>
        <w:numPr>
          <w:ilvl w:val="2"/>
          <w:numId w:val="30"/>
        </w:numPr>
        <w:spacing w:before="0" w:after="0"/>
      </w:pPr>
      <w:r>
        <w:t xml:space="preserve">Depth of cover distributed as </w:t>
      </w:r>
    </w:p>
    <w:p w14:paraId="6D764A5A" w14:textId="77777777" w:rsidR="00584F50" w:rsidRDefault="00584F50" w:rsidP="006E2336">
      <w:pPr>
        <w:pStyle w:val="ListParagraph"/>
        <w:numPr>
          <w:ilvl w:val="3"/>
          <w:numId w:val="30"/>
        </w:numPr>
        <w:spacing w:before="0" w:after="0"/>
      </w:pPr>
      <w:r>
        <w:t>nan</w:t>
      </w:r>
    </w:p>
    <w:p w14:paraId="6E0F4725" w14:textId="77777777" w:rsidR="00584F50" w:rsidRDefault="00584F50" w:rsidP="006E2336">
      <w:pPr>
        <w:pStyle w:val="ListParagraph"/>
        <w:numPr>
          <w:ilvl w:val="2"/>
          <w:numId w:val="30"/>
        </w:numPr>
        <w:spacing w:before="0" w:after="0"/>
      </w:pPr>
      <w:r>
        <w:t>Installation date between minimum of 1960-01-01 and maximum of 1960-01-01</w:t>
      </w:r>
    </w:p>
    <w:p w14:paraId="5B294F4D" w14:textId="77777777" w:rsidR="00584F50" w:rsidRDefault="00584F50" w:rsidP="006E2336">
      <w:pPr>
        <w:pStyle w:val="ListParagraph"/>
        <w:numPr>
          <w:ilvl w:val="2"/>
          <w:numId w:val="30"/>
        </w:numPr>
        <w:spacing w:before="0" w:after="0"/>
      </w:pPr>
      <w:r>
        <w:t>Outside diameter of 4.5 in.</w:t>
      </w:r>
    </w:p>
    <w:p w14:paraId="5AD4165C" w14:textId="77777777" w:rsidR="00584F50" w:rsidRDefault="00584F50" w:rsidP="006E2336">
      <w:pPr>
        <w:pStyle w:val="ListParagraph"/>
        <w:numPr>
          <w:ilvl w:val="2"/>
          <w:numId w:val="30"/>
        </w:numPr>
        <w:spacing w:before="0" w:after="0"/>
      </w:pPr>
      <w:r>
        <w:t>Grade between minimum of 241.0 and maximum of 241.0 MPa</w:t>
      </w:r>
    </w:p>
    <w:p w14:paraId="156ABC03" w14:textId="77777777" w:rsidR="00584F50" w:rsidRDefault="00584F50" w:rsidP="006E2336">
      <w:pPr>
        <w:pStyle w:val="ListParagraph"/>
        <w:numPr>
          <w:ilvl w:val="2"/>
          <w:numId w:val="30"/>
        </w:numPr>
        <w:spacing w:before="0" w:after="0"/>
      </w:pPr>
      <w:r>
        <w:t>Wall thickness between minimum of 3.18 and maximum of 4.78 mm</w:t>
      </w:r>
    </w:p>
    <w:p w14:paraId="3ABB8AD8" w14:textId="77777777" w:rsidR="00584F50" w:rsidRDefault="00584F50" w:rsidP="006E2336">
      <w:pPr>
        <w:pStyle w:val="ListParagraph"/>
        <w:numPr>
          <w:ilvl w:val="2"/>
          <w:numId w:val="30"/>
        </w:numPr>
        <w:spacing w:before="0" w:after="0"/>
      </w:pPr>
      <w:r>
        <w:t>Toughness between minimum of nan and maximum of nan J</w:t>
      </w:r>
    </w:p>
    <w:p w14:paraId="47CA4C72" w14:textId="77777777" w:rsidR="00584F50" w:rsidRDefault="00584F50" w:rsidP="006E2336">
      <w:pPr>
        <w:pStyle w:val="ListParagraph"/>
        <w:numPr>
          <w:ilvl w:val="2"/>
          <w:numId w:val="30"/>
        </w:numPr>
        <w:spacing w:before="0" w:after="0"/>
      </w:pPr>
      <w:r>
        <w:t>Probability of failure given a hit between minimum of 2.461e-01 and maximum of 3.888e-01</w:t>
      </w:r>
    </w:p>
    <w:p w14:paraId="36E3924C" w14:textId="77777777" w:rsidR="00584F50" w:rsidRDefault="00584F50" w:rsidP="006E2336">
      <w:pPr>
        <w:pStyle w:val="ListParagraph"/>
        <w:numPr>
          <w:ilvl w:val="2"/>
          <w:numId w:val="30"/>
        </w:numPr>
        <w:spacing w:before="0" w:after="0"/>
      </w:pPr>
      <w:r>
        <w:t>Class area location is/are 1.0, 2.0.</w:t>
      </w:r>
    </w:p>
    <w:p w14:paraId="53704221" w14:textId="77777777" w:rsidR="00584F50" w:rsidRDefault="00584F50" w:rsidP="006E2336">
      <w:pPr>
        <w:pStyle w:val="ListParagraph"/>
        <w:numPr>
          <w:ilvl w:val="1"/>
          <w:numId w:val="30"/>
        </w:numPr>
        <w:spacing w:before="0" w:after="0"/>
      </w:pPr>
      <w:r>
        <w:t>Consequence of failure distributed between minimum of $4.55 and maximum of $36.93MM</w:t>
      </w:r>
    </w:p>
    <w:p w14:paraId="14A5C1A2" w14:textId="77777777" w:rsidR="00584F50" w:rsidRDefault="00584F50" w:rsidP="006E2336">
      <w:pPr>
        <w:pStyle w:val="ListParagraph"/>
        <w:numPr>
          <w:ilvl w:val="1"/>
          <w:numId w:val="30"/>
        </w:numPr>
        <w:spacing w:before="0" w:after="0"/>
      </w:pPr>
      <w:r>
        <w:t>Total length driven by Safety: 578.92 meters.</w:t>
      </w:r>
    </w:p>
    <w:p w14:paraId="36022EEE" w14:textId="77777777" w:rsidR="00584F50" w:rsidRDefault="00584F50" w:rsidP="006E2336">
      <w:pPr>
        <w:pStyle w:val="ListParagraph"/>
        <w:numPr>
          <w:ilvl w:val="1"/>
          <w:numId w:val="30"/>
        </w:numPr>
        <w:spacing w:before="0" w:after="0"/>
      </w:pPr>
      <w:r>
        <w:t>Safety Cost distributed between minimum of $0.00 and maximum of $31.48MM:</w:t>
      </w:r>
    </w:p>
    <w:p w14:paraId="0CCF3A74" w14:textId="77777777" w:rsidR="00584F50" w:rsidRDefault="00584F50" w:rsidP="006E2336">
      <w:pPr>
        <w:pStyle w:val="ListParagraph"/>
        <w:numPr>
          <w:ilvl w:val="2"/>
          <w:numId w:val="30"/>
        </w:numPr>
        <w:spacing w:before="0" w:after="0"/>
      </w:pPr>
      <w:r>
        <w:t>Leak cost between minimum of $0.00 and maximum of $28.51MM</w:t>
      </w:r>
    </w:p>
    <w:p w14:paraId="05022D64" w14:textId="77777777" w:rsidR="00584F50" w:rsidRDefault="00584F50" w:rsidP="006E2336">
      <w:pPr>
        <w:pStyle w:val="ListParagraph"/>
        <w:numPr>
          <w:ilvl w:val="2"/>
          <w:numId w:val="30"/>
        </w:numPr>
        <w:spacing w:before="0" w:after="0"/>
      </w:pPr>
      <w:r>
        <w:t>Leak scenario yielded 39.0 intersections with structures, with minimum of 0.0 and maximum of 2.97 of population impacted.</w:t>
      </w:r>
    </w:p>
    <w:p w14:paraId="3F94001D" w14:textId="77777777" w:rsidR="00584F50" w:rsidRDefault="00584F50" w:rsidP="006E2336">
      <w:pPr>
        <w:pStyle w:val="ListParagraph"/>
        <w:numPr>
          <w:ilvl w:val="2"/>
          <w:numId w:val="30"/>
        </w:numPr>
        <w:spacing w:before="0" w:after="0"/>
      </w:pPr>
      <w:r>
        <w:t>Leak hazard radius distributed between minimum of 3.86 and maximum of 3.94 meters.</w:t>
      </w:r>
    </w:p>
    <w:p w14:paraId="2BD52783" w14:textId="77777777" w:rsidR="00584F50" w:rsidRDefault="00584F50" w:rsidP="006E2336">
      <w:pPr>
        <w:pStyle w:val="ListParagraph"/>
        <w:numPr>
          <w:ilvl w:val="2"/>
          <w:numId w:val="30"/>
        </w:numPr>
        <w:spacing w:before="0" w:after="0"/>
      </w:pPr>
      <w:r>
        <w:t>Rupture cost between minimum of $0.00 and maximum of $57.02MM</w:t>
      </w:r>
    </w:p>
    <w:p w14:paraId="2B59914D" w14:textId="77777777" w:rsidR="00584F50" w:rsidRDefault="00584F50" w:rsidP="006E2336">
      <w:pPr>
        <w:pStyle w:val="ListParagraph"/>
        <w:numPr>
          <w:ilvl w:val="2"/>
          <w:numId w:val="30"/>
        </w:numPr>
        <w:spacing w:before="0" w:after="0"/>
      </w:pPr>
      <w:r>
        <w:t>Rupture scenario yielded 25.0 intersections with structures, with minimum of 0.0 and maximum of 5.94 of population impacted</w:t>
      </w:r>
    </w:p>
    <w:p w14:paraId="2628001B" w14:textId="77777777" w:rsidR="00584F50" w:rsidRDefault="00584F50" w:rsidP="006E2336">
      <w:pPr>
        <w:pStyle w:val="ListParagraph"/>
        <w:numPr>
          <w:ilvl w:val="2"/>
          <w:numId w:val="30"/>
        </w:numPr>
        <w:spacing w:before="0" w:after="0"/>
      </w:pPr>
      <w:r>
        <w:t>Rupture hazard radius distributed between minimum of 28.92 and maximum of 29.5 meters.</w:t>
      </w:r>
    </w:p>
    <w:p w14:paraId="6798CA12" w14:textId="77777777" w:rsidR="00584F50" w:rsidRDefault="00584F50" w:rsidP="006E2336">
      <w:pPr>
        <w:pStyle w:val="ListParagraph"/>
        <w:numPr>
          <w:ilvl w:val="2"/>
          <w:numId w:val="30"/>
        </w:numPr>
        <w:spacing w:before="0" w:after="0"/>
      </w:pPr>
      <w:r>
        <w:t>Puncture cost between minimum of $0.00 and maximum of $28.51MM</w:t>
      </w:r>
    </w:p>
    <w:p w14:paraId="6B8D1291" w14:textId="77777777" w:rsidR="00584F50" w:rsidRDefault="00584F50" w:rsidP="006E2336">
      <w:pPr>
        <w:pStyle w:val="ListParagraph"/>
        <w:numPr>
          <w:ilvl w:val="2"/>
          <w:numId w:val="30"/>
        </w:numPr>
        <w:spacing w:before="0" w:after="0"/>
      </w:pPr>
      <w:r>
        <w:t>Puncture scenario yielded 42.0 intersections with structures, with minimum of 0.0 and maximum of 2.97 of population impacted</w:t>
      </w:r>
    </w:p>
    <w:p w14:paraId="1E0E3273" w14:textId="77777777" w:rsidR="00584F50" w:rsidRDefault="00584F50" w:rsidP="006E2336">
      <w:pPr>
        <w:pStyle w:val="ListParagraph"/>
        <w:numPr>
          <w:ilvl w:val="2"/>
          <w:numId w:val="30"/>
        </w:numPr>
        <w:spacing w:before="0" w:after="0"/>
      </w:pPr>
      <w:r>
        <w:t>Puncture hazard radius distributed between minimum of 15.43 and maximum of 15.74 meters.</w:t>
      </w:r>
    </w:p>
    <w:p w14:paraId="21B21D4D" w14:textId="77777777" w:rsidR="00584F50" w:rsidRDefault="00584F50" w:rsidP="006E2336">
      <w:pPr>
        <w:pStyle w:val="ListParagraph"/>
        <w:numPr>
          <w:ilvl w:val="2"/>
          <w:numId w:val="30"/>
        </w:numPr>
        <w:spacing w:before="0" w:after="0"/>
      </w:pPr>
      <w:r>
        <w:t>Product type is Crude Oil.</w:t>
      </w:r>
    </w:p>
    <w:p w14:paraId="491ADD4D" w14:textId="77777777" w:rsidR="00584F50" w:rsidRDefault="00584F50" w:rsidP="006E2336">
      <w:pPr>
        <w:pStyle w:val="ListParagraph"/>
        <w:numPr>
          <w:ilvl w:val="2"/>
          <w:numId w:val="30"/>
        </w:numPr>
        <w:spacing w:before="0" w:after="0"/>
      </w:pPr>
      <w:r>
        <w:t>Class area location is/are 1.0, 2.0.</w:t>
      </w:r>
    </w:p>
    <w:p w14:paraId="26A8B402" w14:textId="77777777" w:rsidR="00584F50" w:rsidRDefault="00584F50" w:rsidP="006E2336">
      <w:pPr>
        <w:pStyle w:val="ListParagraph"/>
        <w:numPr>
          <w:ilvl w:val="1"/>
          <w:numId w:val="30"/>
        </w:numPr>
        <w:spacing w:before="0" w:after="0"/>
      </w:pPr>
      <w:r>
        <w:t>Total length driven by Environmental: 4869.37 meters.</w:t>
      </w:r>
    </w:p>
    <w:p w14:paraId="310E6CD2" w14:textId="77777777" w:rsidR="00584F50" w:rsidRDefault="00584F50" w:rsidP="006E2336">
      <w:pPr>
        <w:pStyle w:val="ListParagraph"/>
        <w:numPr>
          <w:ilvl w:val="1"/>
          <w:numId w:val="30"/>
        </w:numPr>
        <w:spacing w:before="0" w:after="0"/>
      </w:pPr>
      <w:r>
        <w:t>Environmental Cost distributed between minimum of $4.30 and maximum of $7.88MM:</w:t>
      </w:r>
    </w:p>
    <w:p w14:paraId="117181B1" w14:textId="77777777" w:rsidR="00584F50" w:rsidRDefault="00584F50" w:rsidP="006E2336">
      <w:pPr>
        <w:pStyle w:val="ListParagraph"/>
        <w:numPr>
          <w:ilvl w:val="2"/>
          <w:numId w:val="30"/>
        </w:numPr>
        <w:spacing w:before="0" w:after="0"/>
      </w:pPr>
      <w:r>
        <w:t>Leak cost between minimum of $0.17 and maximum of $0.32MM</w:t>
      </w:r>
    </w:p>
    <w:p w14:paraId="4A892F21" w14:textId="77777777" w:rsidR="00584F50" w:rsidRDefault="00584F50" w:rsidP="006E2336">
      <w:pPr>
        <w:pStyle w:val="ListParagraph"/>
        <w:numPr>
          <w:ilvl w:val="2"/>
          <w:numId w:val="30"/>
        </w:numPr>
        <w:spacing w:before="0" w:after="0"/>
      </w:pPr>
      <w:r>
        <w:t>Leak spill volume between a minimum of 1613.33 and maximum of 1799.07 gallons</w:t>
      </w:r>
    </w:p>
    <w:p w14:paraId="0BE1D7F0" w14:textId="77777777" w:rsidR="00584F50" w:rsidRDefault="00584F50" w:rsidP="006E2336">
      <w:pPr>
        <w:pStyle w:val="ListParagraph"/>
        <w:numPr>
          <w:ilvl w:val="2"/>
          <w:numId w:val="30"/>
        </w:numPr>
        <w:spacing w:before="0" w:after="0"/>
      </w:pPr>
      <w:r>
        <w:t>Rupture cost between minimum of $22.34 and maximum of $41.66MM</w:t>
      </w:r>
    </w:p>
    <w:p w14:paraId="7225C895" w14:textId="77777777" w:rsidR="00584F50" w:rsidRDefault="00584F50" w:rsidP="006E2336">
      <w:pPr>
        <w:pStyle w:val="ListParagraph"/>
        <w:numPr>
          <w:ilvl w:val="2"/>
          <w:numId w:val="30"/>
        </w:numPr>
        <w:spacing w:before="0" w:after="0"/>
      </w:pPr>
      <w:r>
        <w:lastRenderedPageBreak/>
        <w:t>Rupture spill volume is between a minimum of 210773.22 and maximum of 235039.37 gallons</w:t>
      </w:r>
    </w:p>
    <w:p w14:paraId="2E8CF763" w14:textId="77777777" w:rsidR="00584F50" w:rsidRDefault="00584F50" w:rsidP="006E2336">
      <w:pPr>
        <w:pStyle w:val="ListParagraph"/>
        <w:numPr>
          <w:ilvl w:val="2"/>
          <w:numId w:val="30"/>
        </w:numPr>
        <w:spacing w:before="0" w:after="0"/>
      </w:pPr>
      <w:r>
        <w:t>Puncture cost between minimum of $5.62 and maximum of $10.48MM</w:t>
      </w:r>
    </w:p>
    <w:p w14:paraId="70FB6329" w14:textId="77777777" w:rsidR="00584F50" w:rsidRDefault="00584F50" w:rsidP="006E2336">
      <w:pPr>
        <w:pStyle w:val="ListParagraph"/>
        <w:numPr>
          <w:ilvl w:val="2"/>
          <w:numId w:val="30"/>
        </w:numPr>
        <w:spacing w:before="0" w:after="0"/>
      </w:pPr>
      <w:r>
        <w:t>Puncture spill volume is between a minimum of 53010.33 and maximum of 59113.37 gallons</w:t>
      </w:r>
    </w:p>
    <w:p w14:paraId="7717FFB2" w14:textId="77777777" w:rsidR="00584F50" w:rsidRDefault="00584F50" w:rsidP="006E2336">
      <w:pPr>
        <w:pStyle w:val="ListParagraph"/>
        <w:numPr>
          <w:ilvl w:val="0"/>
          <w:numId w:val="30"/>
        </w:numPr>
        <w:spacing w:before="0" w:after="0"/>
      </w:pPr>
      <w:r>
        <w:t xml:space="preserve">"NPS4 </w:t>
      </w:r>
      <w:proofErr w:type="spellStart"/>
      <w:r>
        <w:t>Eckville</w:t>
      </w:r>
      <w:proofErr w:type="spellEnd"/>
      <w:r>
        <w:t xml:space="preserve"> Lateral From 06-18-039-03W5 to 04-33-039-03W5</w:t>
      </w:r>
    </w:p>
    <w:p w14:paraId="6EB94DC4" w14:textId="77777777" w:rsidR="00584F50" w:rsidRDefault="00584F50" w:rsidP="006E2336">
      <w:pPr>
        <w:pStyle w:val="ListParagraph"/>
        <w:numPr>
          <w:ilvl w:val="1"/>
          <w:numId w:val="30"/>
        </w:numPr>
        <w:spacing w:before="0" w:after="0"/>
      </w:pPr>
      <w:r>
        <w:t>Total Cumulative Length (m):</w:t>
      </w:r>
      <w:r>
        <w:tab/>
        <w:t>5368.19</w:t>
      </w:r>
    </w:p>
    <w:p w14:paraId="55E94D04" w14:textId="77777777" w:rsidR="00584F50" w:rsidRDefault="00584F50" w:rsidP="006E2336">
      <w:pPr>
        <w:pStyle w:val="ListParagraph"/>
        <w:numPr>
          <w:ilvl w:val="1"/>
          <w:numId w:val="30"/>
        </w:numPr>
        <w:spacing w:before="0" w:after="0"/>
      </w:pPr>
      <w:r>
        <w:t>Likelihood of failure distributed between minimum of 3.592e-03 and maximum of 1.493e-02.</w:t>
      </w:r>
    </w:p>
    <w:p w14:paraId="723C732F" w14:textId="77777777" w:rsidR="00584F50" w:rsidRDefault="00584F50" w:rsidP="006E2336">
      <w:pPr>
        <w:pStyle w:val="ListParagraph"/>
        <w:numPr>
          <w:ilvl w:val="2"/>
          <w:numId w:val="30"/>
        </w:numPr>
        <w:spacing w:before="0" w:after="0"/>
      </w:pPr>
      <w:r>
        <w:t xml:space="preserve">Land use distributed as </w:t>
      </w:r>
    </w:p>
    <w:p w14:paraId="141BBF06" w14:textId="77777777" w:rsidR="00584F50" w:rsidRDefault="00584F50" w:rsidP="006E2336">
      <w:pPr>
        <w:pStyle w:val="ListParagraph"/>
        <w:numPr>
          <w:ilvl w:val="3"/>
          <w:numId w:val="30"/>
        </w:numPr>
        <w:spacing w:before="0" w:after="0"/>
      </w:pPr>
      <w:r>
        <w:t>Agricultural: 5,366.45</w:t>
      </w:r>
    </w:p>
    <w:p w14:paraId="077C00DB" w14:textId="77777777" w:rsidR="00584F50" w:rsidRDefault="00584F50" w:rsidP="006E2336">
      <w:pPr>
        <w:pStyle w:val="ListParagraph"/>
        <w:numPr>
          <w:ilvl w:val="3"/>
          <w:numId w:val="30"/>
        </w:numPr>
        <w:spacing w:before="0" w:after="0"/>
      </w:pPr>
      <w:r>
        <w:t>Water Course: 1.74</w:t>
      </w:r>
    </w:p>
    <w:p w14:paraId="3B398376" w14:textId="77777777" w:rsidR="00584F50" w:rsidRDefault="00584F50" w:rsidP="006E2336">
      <w:pPr>
        <w:pStyle w:val="ListParagraph"/>
        <w:numPr>
          <w:ilvl w:val="2"/>
          <w:numId w:val="30"/>
        </w:numPr>
        <w:spacing w:before="0" w:after="0"/>
      </w:pPr>
      <w:r>
        <w:t xml:space="preserve">Depth of cover distributed as </w:t>
      </w:r>
    </w:p>
    <w:p w14:paraId="28751EA9" w14:textId="77777777" w:rsidR="00584F50" w:rsidRDefault="00584F50" w:rsidP="006E2336">
      <w:pPr>
        <w:pStyle w:val="ListParagraph"/>
        <w:numPr>
          <w:ilvl w:val="3"/>
          <w:numId w:val="30"/>
        </w:numPr>
        <w:spacing w:before="0" w:after="0"/>
      </w:pPr>
      <w:r>
        <w:t>nan</w:t>
      </w:r>
    </w:p>
    <w:p w14:paraId="3025F63D" w14:textId="77777777" w:rsidR="00584F50" w:rsidRDefault="00584F50" w:rsidP="006E2336">
      <w:pPr>
        <w:pStyle w:val="ListParagraph"/>
        <w:numPr>
          <w:ilvl w:val="2"/>
          <w:numId w:val="30"/>
        </w:numPr>
        <w:spacing w:before="0" w:after="0"/>
      </w:pPr>
      <w:r>
        <w:t>Installation date between minimum of 1977-01-01 and maximum of 1977-01-01</w:t>
      </w:r>
    </w:p>
    <w:p w14:paraId="3B644885" w14:textId="77777777" w:rsidR="00584F50" w:rsidRDefault="00584F50" w:rsidP="006E2336">
      <w:pPr>
        <w:pStyle w:val="ListParagraph"/>
        <w:numPr>
          <w:ilvl w:val="2"/>
          <w:numId w:val="30"/>
        </w:numPr>
        <w:spacing w:before="0" w:after="0"/>
      </w:pPr>
      <w:r>
        <w:t>Outside diameter of 4.5 in.</w:t>
      </w:r>
    </w:p>
    <w:p w14:paraId="113EDF4D" w14:textId="77777777" w:rsidR="00584F50" w:rsidRDefault="00584F50" w:rsidP="006E2336">
      <w:pPr>
        <w:pStyle w:val="ListParagraph"/>
        <w:numPr>
          <w:ilvl w:val="2"/>
          <w:numId w:val="30"/>
        </w:numPr>
        <w:spacing w:before="0" w:after="0"/>
      </w:pPr>
      <w:r>
        <w:t>Grade between minimum of 241.0 and maximum of 241.0 MPa</w:t>
      </w:r>
    </w:p>
    <w:p w14:paraId="34093D4D" w14:textId="77777777" w:rsidR="00584F50" w:rsidRDefault="00584F50" w:rsidP="006E2336">
      <w:pPr>
        <w:pStyle w:val="ListParagraph"/>
        <w:numPr>
          <w:ilvl w:val="2"/>
          <w:numId w:val="30"/>
        </w:numPr>
        <w:spacing w:before="0" w:after="0"/>
      </w:pPr>
      <w:r>
        <w:t>Wall thickness between minimum of 3.17 and maximum of 3.96 mm</w:t>
      </w:r>
    </w:p>
    <w:p w14:paraId="618192E1" w14:textId="77777777" w:rsidR="00584F50" w:rsidRDefault="00584F50" w:rsidP="006E2336">
      <w:pPr>
        <w:pStyle w:val="ListParagraph"/>
        <w:numPr>
          <w:ilvl w:val="2"/>
          <w:numId w:val="30"/>
        </w:numPr>
        <w:spacing w:before="0" w:after="0"/>
      </w:pPr>
      <w:r>
        <w:t>Toughness between minimum of nan and maximum of nan J</w:t>
      </w:r>
    </w:p>
    <w:p w14:paraId="42ECAEC2" w14:textId="77777777" w:rsidR="00584F50" w:rsidRDefault="00584F50" w:rsidP="006E2336">
      <w:pPr>
        <w:pStyle w:val="ListParagraph"/>
        <w:numPr>
          <w:ilvl w:val="2"/>
          <w:numId w:val="30"/>
        </w:numPr>
        <w:spacing w:before="0" w:after="0"/>
      </w:pPr>
      <w:r>
        <w:t>Probability of failure given a hit between minimum of 2.699e-01 and maximum of 3.585e-01</w:t>
      </w:r>
    </w:p>
    <w:p w14:paraId="0CF92D55" w14:textId="77777777" w:rsidR="00584F50" w:rsidRDefault="00584F50" w:rsidP="006E2336">
      <w:pPr>
        <w:pStyle w:val="ListParagraph"/>
        <w:numPr>
          <w:ilvl w:val="2"/>
          <w:numId w:val="30"/>
        </w:numPr>
        <w:spacing w:before="0" w:after="0"/>
      </w:pPr>
      <w:r>
        <w:t>Class area location is/are 1.0.</w:t>
      </w:r>
    </w:p>
    <w:p w14:paraId="4E4CDC16" w14:textId="77777777" w:rsidR="00584F50" w:rsidRDefault="00584F50" w:rsidP="006E2336">
      <w:pPr>
        <w:pStyle w:val="ListParagraph"/>
        <w:numPr>
          <w:ilvl w:val="1"/>
          <w:numId w:val="30"/>
        </w:numPr>
        <w:spacing w:before="0" w:after="0"/>
      </w:pPr>
      <w:r>
        <w:t>Consequence of failure distributed between minimum of $4.06 and maximum of $11.61MM</w:t>
      </w:r>
    </w:p>
    <w:p w14:paraId="75A41965" w14:textId="77777777" w:rsidR="00584F50" w:rsidRDefault="00584F50" w:rsidP="006E2336">
      <w:pPr>
        <w:pStyle w:val="ListParagraph"/>
        <w:numPr>
          <w:ilvl w:val="1"/>
          <w:numId w:val="30"/>
        </w:numPr>
        <w:spacing w:before="0" w:after="0"/>
      </w:pPr>
      <w:r>
        <w:t>Total length driven by Environmental: 5368.19 meters.</w:t>
      </w:r>
    </w:p>
    <w:p w14:paraId="336F3CFD" w14:textId="77777777" w:rsidR="00584F50" w:rsidRDefault="00584F50" w:rsidP="006E2336">
      <w:pPr>
        <w:pStyle w:val="ListParagraph"/>
        <w:numPr>
          <w:ilvl w:val="1"/>
          <w:numId w:val="30"/>
        </w:numPr>
        <w:spacing w:before="0" w:after="0"/>
      </w:pPr>
      <w:r>
        <w:t>Environmental Cost distributed between minimum of $3.81 and maximum of $11.31MM:</w:t>
      </w:r>
    </w:p>
    <w:p w14:paraId="4D839525" w14:textId="77777777" w:rsidR="00584F50" w:rsidRDefault="00584F50" w:rsidP="006E2336">
      <w:pPr>
        <w:pStyle w:val="ListParagraph"/>
        <w:numPr>
          <w:ilvl w:val="2"/>
          <w:numId w:val="30"/>
        </w:numPr>
        <w:spacing w:before="0" w:after="0"/>
      </w:pPr>
      <w:r>
        <w:t>Leak cost between minimum of $0.18 and maximum of $0.31MM</w:t>
      </w:r>
    </w:p>
    <w:p w14:paraId="4BFD811C" w14:textId="77777777" w:rsidR="00584F50" w:rsidRDefault="00584F50" w:rsidP="006E2336">
      <w:pPr>
        <w:pStyle w:val="ListParagraph"/>
        <w:numPr>
          <w:ilvl w:val="2"/>
          <w:numId w:val="30"/>
        </w:numPr>
        <w:spacing w:before="0" w:after="0"/>
      </w:pPr>
      <w:r>
        <w:t>Leak spill volume between a minimum of 1693.6 and maximum of 1826.78 gallons</w:t>
      </w:r>
    </w:p>
    <w:p w14:paraId="574EF2C0" w14:textId="77777777" w:rsidR="00584F50" w:rsidRDefault="00584F50" w:rsidP="006E2336">
      <w:pPr>
        <w:pStyle w:val="ListParagraph"/>
        <w:numPr>
          <w:ilvl w:val="2"/>
          <w:numId w:val="30"/>
        </w:numPr>
        <w:spacing w:before="0" w:after="0"/>
      </w:pPr>
      <w:r>
        <w:t>Rupture cost between minimum of $23.45 and maximum of $40.88MM</w:t>
      </w:r>
    </w:p>
    <w:p w14:paraId="0AC398F4" w14:textId="77777777" w:rsidR="00584F50" w:rsidRDefault="00584F50" w:rsidP="006E2336">
      <w:pPr>
        <w:pStyle w:val="ListParagraph"/>
        <w:numPr>
          <w:ilvl w:val="2"/>
          <w:numId w:val="30"/>
        </w:numPr>
        <w:spacing w:before="0" w:after="0"/>
      </w:pPr>
      <w:r>
        <w:t>Rupture spill volume is between a minimum of 221260.37 and maximum of 238659.75 gallons</w:t>
      </w:r>
    </w:p>
    <w:p w14:paraId="0CCF7D05" w14:textId="77777777" w:rsidR="00584F50" w:rsidRDefault="00584F50" w:rsidP="006E2336">
      <w:pPr>
        <w:pStyle w:val="ListParagraph"/>
        <w:numPr>
          <w:ilvl w:val="2"/>
          <w:numId w:val="30"/>
        </w:numPr>
        <w:spacing w:before="0" w:after="0"/>
      </w:pPr>
      <w:r>
        <w:t>Puncture cost between minimum of $5.90 and maximum of $10.28MM</w:t>
      </w:r>
    </w:p>
    <w:p w14:paraId="0EFBDB06" w14:textId="77777777" w:rsidR="00584F50" w:rsidRDefault="00584F50" w:rsidP="006E2336">
      <w:pPr>
        <w:pStyle w:val="ListParagraph"/>
        <w:numPr>
          <w:ilvl w:val="2"/>
          <w:numId w:val="30"/>
        </w:numPr>
        <w:spacing w:before="0" w:after="0"/>
      </w:pPr>
      <w:r>
        <w:t>Puncture spill volume is between a minimum of 55647.89 and maximum of 60023.91 gallons</w:t>
      </w:r>
    </w:p>
    <w:p w14:paraId="6F0E1D1D" w14:textId="77777777" w:rsidR="00584F50" w:rsidRDefault="00584F50" w:rsidP="006E2336">
      <w:pPr>
        <w:pStyle w:val="ListParagraph"/>
        <w:numPr>
          <w:ilvl w:val="0"/>
          <w:numId w:val="30"/>
        </w:numPr>
        <w:spacing w:before="0" w:after="0"/>
      </w:pPr>
      <w:r>
        <w:t>"10-33 VALVE SITE TO MAIN LINE TIE-IN 2-6 NPS 3</w:t>
      </w:r>
    </w:p>
    <w:p w14:paraId="0B7FDA9F" w14:textId="77777777" w:rsidR="00584F50" w:rsidRDefault="00584F50" w:rsidP="006E2336">
      <w:pPr>
        <w:pStyle w:val="ListParagraph"/>
        <w:numPr>
          <w:ilvl w:val="1"/>
          <w:numId w:val="30"/>
        </w:numPr>
        <w:spacing w:before="0" w:after="0"/>
      </w:pPr>
      <w:r>
        <w:t>Total Cumulative Length (m):</w:t>
      </w:r>
      <w:r>
        <w:tab/>
        <w:t>5299.77</w:t>
      </w:r>
    </w:p>
    <w:p w14:paraId="42F2CD9E" w14:textId="77777777" w:rsidR="00584F50" w:rsidRDefault="00584F50" w:rsidP="006E2336">
      <w:pPr>
        <w:pStyle w:val="ListParagraph"/>
        <w:numPr>
          <w:ilvl w:val="1"/>
          <w:numId w:val="30"/>
        </w:numPr>
        <w:spacing w:before="0" w:after="0"/>
      </w:pPr>
      <w:r>
        <w:t>Likelihood of failure distributed between minimum of 2.116e-03 and maximum of 1.517e-02.</w:t>
      </w:r>
    </w:p>
    <w:p w14:paraId="77C707A7" w14:textId="77777777" w:rsidR="00584F50" w:rsidRDefault="00584F50" w:rsidP="006E2336">
      <w:pPr>
        <w:pStyle w:val="ListParagraph"/>
        <w:numPr>
          <w:ilvl w:val="2"/>
          <w:numId w:val="30"/>
        </w:numPr>
        <w:spacing w:before="0" w:after="0"/>
      </w:pPr>
      <w:r>
        <w:t xml:space="preserve">Land use distributed as </w:t>
      </w:r>
    </w:p>
    <w:p w14:paraId="297D8908" w14:textId="77777777" w:rsidR="00584F50" w:rsidRDefault="00584F50" w:rsidP="006E2336">
      <w:pPr>
        <w:pStyle w:val="ListParagraph"/>
        <w:numPr>
          <w:ilvl w:val="3"/>
          <w:numId w:val="30"/>
        </w:numPr>
        <w:spacing w:before="0" w:after="0"/>
      </w:pPr>
      <w:r>
        <w:t>Agricultural: 5,226.53</w:t>
      </w:r>
    </w:p>
    <w:p w14:paraId="4FFEB905" w14:textId="77777777" w:rsidR="00584F50" w:rsidRDefault="00584F50" w:rsidP="006E2336">
      <w:pPr>
        <w:pStyle w:val="ListParagraph"/>
        <w:numPr>
          <w:ilvl w:val="3"/>
          <w:numId w:val="30"/>
        </w:numPr>
        <w:spacing w:before="0" w:after="0"/>
      </w:pPr>
      <w:r>
        <w:t>Forested: 13.42</w:t>
      </w:r>
    </w:p>
    <w:p w14:paraId="7A0CC8BC" w14:textId="77777777" w:rsidR="00584F50" w:rsidRDefault="00584F50" w:rsidP="006E2336">
      <w:pPr>
        <w:pStyle w:val="ListParagraph"/>
        <w:numPr>
          <w:ilvl w:val="3"/>
          <w:numId w:val="30"/>
        </w:numPr>
        <w:spacing w:before="0" w:after="0"/>
      </w:pPr>
      <w:r>
        <w:t>Water Course: 59.82</w:t>
      </w:r>
    </w:p>
    <w:p w14:paraId="577DBEEB" w14:textId="77777777" w:rsidR="00584F50" w:rsidRDefault="00584F50" w:rsidP="006E2336">
      <w:pPr>
        <w:pStyle w:val="ListParagraph"/>
        <w:numPr>
          <w:ilvl w:val="2"/>
          <w:numId w:val="30"/>
        </w:numPr>
        <w:spacing w:before="0" w:after="0"/>
      </w:pPr>
      <w:r>
        <w:t xml:space="preserve">Depth of cover distributed as </w:t>
      </w:r>
    </w:p>
    <w:p w14:paraId="0E12297F" w14:textId="77777777" w:rsidR="00584F50" w:rsidRDefault="00584F50" w:rsidP="006E2336">
      <w:pPr>
        <w:pStyle w:val="ListParagraph"/>
        <w:numPr>
          <w:ilvl w:val="3"/>
          <w:numId w:val="30"/>
        </w:numPr>
        <w:spacing w:before="0" w:after="0"/>
      </w:pPr>
      <w:r>
        <w:t>nan</w:t>
      </w:r>
    </w:p>
    <w:p w14:paraId="69CEA4BB" w14:textId="77777777" w:rsidR="00584F50" w:rsidRDefault="00584F50" w:rsidP="006E2336">
      <w:pPr>
        <w:pStyle w:val="ListParagraph"/>
        <w:numPr>
          <w:ilvl w:val="2"/>
          <w:numId w:val="30"/>
        </w:numPr>
        <w:spacing w:before="0" w:after="0"/>
      </w:pPr>
      <w:r>
        <w:t>Installation date between minimum of 1992-01-01 and maximum of 1992-01-01</w:t>
      </w:r>
    </w:p>
    <w:p w14:paraId="37929198" w14:textId="77777777" w:rsidR="00584F50" w:rsidRDefault="00584F50" w:rsidP="006E2336">
      <w:pPr>
        <w:pStyle w:val="ListParagraph"/>
        <w:numPr>
          <w:ilvl w:val="2"/>
          <w:numId w:val="30"/>
        </w:numPr>
        <w:spacing w:before="0" w:after="0"/>
      </w:pPr>
      <w:r>
        <w:t>Outside diameter of 3.5 in.</w:t>
      </w:r>
    </w:p>
    <w:p w14:paraId="0CE85122" w14:textId="77777777" w:rsidR="00584F50" w:rsidRDefault="00584F50" w:rsidP="006E2336">
      <w:pPr>
        <w:pStyle w:val="ListParagraph"/>
        <w:numPr>
          <w:ilvl w:val="2"/>
          <w:numId w:val="30"/>
        </w:numPr>
        <w:spacing w:before="0" w:after="0"/>
      </w:pPr>
      <w:r>
        <w:t>Grade between minimum of 241.0 and maximum of 241.0 MPa</w:t>
      </w:r>
    </w:p>
    <w:p w14:paraId="477D41D2" w14:textId="77777777" w:rsidR="00584F50" w:rsidRDefault="00584F50" w:rsidP="006E2336">
      <w:pPr>
        <w:pStyle w:val="ListParagraph"/>
        <w:numPr>
          <w:ilvl w:val="2"/>
          <w:numId w:val="30"/>
        </w:numPr>
        <w:spacing w:before="0" w:after="0"/>
      </w:pPr>
      <w:r>
        <w:t>Wall thickness between minimum of 3.18 and maximum of 5.49 mm</w:t>
      </w:r>
    </w:p>
    <w:p w14:paraId="2B52DF2C" w14:textId="77777777" w:rsidR="00584F50" w:rsidRDefault="00584F50" w:rsidP="006E2336">
      <w:pPr>
        <w:pStyle w:val="ListParagraph"/>
        <w:numPr>
          <w:ilvl w:val="2"/>
          <w:numId w:val="30"/>
        </w:numPr>
        <w:spacing w:before="0" w:after="0"/>
      </w:pPr>
      <w:r>
        <w:t>Toughness between minimum of nan and maximum of nan J</w:t>
      </w:r>
    </w:p>
    <w:p w14:paraId="25485235" w14:textId="77777777" w:rsidR="00584F50" w:rsidRDefault="00584F50" w:rsidP="006E2336">
      <w:pPr>
        <w:pStyle w:val="ListParagraph"/>
        <w:numPr>
          <w:ilvl w:val="2"/>
          <w:numId w:val="30"/>
        </w:numPr>
        <w:spacing w:before="0" w:after="0"/>
      </w:pPr>
      <w:r>
        <w:lastRenderedPageBreak/>
        <w:t>Probability of failure given a hit between minimum of 1.742e-01 and maximum of 3.644e-01</w:t>
      </w:r>
    </w:p>
    <w:p w14:paraId="62869012" w14:textId="77777777" w:rsidR="00584F50" w:rsidRDefault="00584F50" w:rsidP="006E2336">
      <w:pPr>
        <w:pStyle w:val="ListParagraph"/>
        <w:numPr>
          <w:ilvl w:val="2"/>
          <w:numId w:val="30"/>
        </w:numPr>
        <w:spacing w:before="0" w:after="0"/>
      </w:pPr>
      <w:r>
        <w:t>Class area location is/are 1.0.</w:t>
      </w:r>
    </w:p>
    <w:p w14:paraId="5F51F40E" w14:textId="77777777" w:rsidR="00584F50" w:rsidRDefault="00584F50" w:rsidP="006E2336">
      <w:pPr>
        <w:pStyle w:val="ListParagraph"/>
        <w:numPr>
          <w:ilvl w:val="1"/>
          <w:numId w:val="30"/>
        </w:numPr>
        <w:spacing w:before="0" w:after="0"/>
      </w:pPr>
      <w:r>
        <w:t>Consequence of failure distributed between minimum of $1.84 and maximum of $266.20MM</w:t>
      </w:r>
    </w:p>
    <w:p w14:paraId="660C9E0B" w14:textId="77777777" w:rsidR="00584F50" w:rsidRDefault="00584F50" w:rsidP="006E2336">
      <w:pPr>
        <w:pStyle w:val="ListParagraph"/>
        <w:numPr>
          <w:ilvl w:val="1"/>
          <w:numId w:val="30"/>
        </w:numPr>
        <w:spacing w:before="0" w:after="0"/>
      </w:pPr>
      <w:r>
        <w:t>Total length driven by Safety: 1093.08 meters.</w:t>
      </w:r>
    </w:p>
    <w:p w14:paraId="0D17E77D" w14:textId="77777777" w:rsidR="00584F50" w:rsidRDefault="00584F50" w:rsidP="006E2336">
      <w:pPr>
        <w:pStyle w:val="ListParagraph"/>
        <w:numPr>
          <w:ilvl w:val="1"/>
          <w:numId w:val="30"/>
        </w:numPr>
        <w:spacing w:before="0" w:after="0"/>
      </w:pPr>
      <w:r>
        <w:t>Safety Cost distributed between minimum of $0.00 and maximum of $259.75MM:</w:t>
      </w:r>
    </w:p>
    <w:p w14:paraId="69185191" w14:textId="77777777" w:rsidR="00584F50" w:rsidRDefault="00584F50" w:rsidP="006E2336">
      <w:pPr>
        <w:pStyle w:val="ListParagraph"/>
        <w:numPr>
          <w:ilvl w:val="2"/>
          <w:numId w:val="30"/>
        </w:numPr>
        <w:spacing w:before="0" w:after="0"/>
      </w:pPr>
      <w:r>
        <w:t>Leak cost between minimum of $0.00 and maximum of $0.00MM</w:t>
      </w:r>
    </w:p>
    <w:p w14:paraId="64FE197D" w14:textId="77777777" w:rsidR="00584F50" w:rsidRDefault="00584F50" w:rsidP="006E2336">
      <w:pPr>
        <w:pStyle w:val="ListParagraph"/>
        <w:numPr>
          <w:ilvl w:val="2"/>
          <w:numId w:val="30"/>
        </w:numPr>
        <w:spacing w:before="0" w:after="0"/>
      </w:pPr>
      <w:r>
        <w:t>Leak scenario yielded 8.0 intersections with structures, with minimum of 0.0 and maximum of 0.0 of population impacted.</w:t>
      </w:r>
    </w:p>
    <w:p w14:paraId="0324CD3F" w14:textId="77777777" w:rsidR="00584F50" w:rsidRDefault="00584F50" w:rsidP="006E2336">
      <w:pPr>
        <w:pStyle w:val="ListParagraph"/>
        <w:numPr>
          <w:ilvl w:val="2"/>
          <w:numId w:val="30"/>
        </w:numPr>
        <w:spacing w:before="0" w:after="0"/>
      </w:pPr>
      <w:r>
        <w:t>Leak hazard radius distributed between minimum of 11.53 and maximum of 11.53 meters.</w:t>
      </w:r>
    </w:p>
    <w:p w14:paraId="35E28E87" w14:textId="77777777" w:rsidR="00584F50" w:rsidRDefault="00584F50" w:rsidP="006E2336">
      <w:pPr>
        <w:pStyle w:val="ListParagraph"/>
        <w:numPr>
          <w:ilvl w:val="2"/>
          <w:numId w:val="30"/>
        </w:numPr>
        <w:spacing w:before="0" w:after="0"/>
      </w:pPr>
      <w:r>
        <w:t>Rupture cost between minimum of $0.00 and maximum of $262.68MM</w:t>
      </w:r>
    </w:p>
    <w:p w14:paraId="4F82A411" w14:textId="77777777" w:rsidR="00584F50" w:rsidRDefault="00584F50" w:rsidP="006E2336">
      <w:pPr>
        <w:pStyle w:val="ListParagraph"/>
        <w:numPr>
          <w:ilvl w:val="2"/>
          <w:numId w:val="30"/>
        </w:numPr>
        <w:spacing w:before="0" w:after="0"/>
      </w:pPr>
      <w:r>
        <w:t>Rupture scenario yielded 36.0 intersections with structures, with minimum of 0.0 and maximum of 27.36 of population impacted</w:t>
      </w:r>
    </w:p>
    <w:p w14:paraId="61DCF48B" w14:textId="77777777" w:rsidR="00584F50" w:rsidRDefault="00584F50" w:rsidP="006E2336">
      <w:pPr>
        <w:pStyle w:val="ListParagraph"/>
        <w:numPr>
          <w:ilvl w:val="2"/>
          <w:numId w:val="30"/>
        </w:numPr>
        <w:spacing w:before="0" w:after="0"/>
      </w:pPr>
      <w:r>
        <w:t>Rupture hazard radius distributed between minimum of 75.16 and maximum of 75.16 meters.</w:t>
      </w:r>
    </w:p>
    <w:p w14:paraId="749E6690" w14:textId="77777777" w:rsidR="00584F50" w:rsidRDefault="00584F50" w:rsidP="006E2336">
      <w:pPr>
        <w:pStyle w:val="ListParagraph"/>
        <w:numPr>
          <w:ilvl w:val="2"/>
          <w:numId w:val="30"/>
        </w:numPr>
        <w:spacing w:before="0" w:after="0"/>
      </w:pPr>
      <w:r>
        <w:t>Puncture cost between minimum of $0.00 and maximum of $262.68MM</w:t>
      </w:r>
    </w:p>
    <w:p w14:paraId="7BD19BFE" w14:textId="77777777" w:rsidR="00584F50" w:rsidRDefault="00584F50" w:rsidP="006E2336">
      <w:pPr>
        <w:pStyle w:val="ListParagraph"/>
        <w:numPr>
          <w:ilvl w:val="2"/>
          <w:numId w:val="30"/>
        </w:numPr>
        <w:spacing w:before="0" w:after="0"/>
      </w:pPr>
      <w:r>
        <w:t>Puncture scenario yielded 34.0 intersections with structures, with minimum of 0.0 and maximum of 27.36 of population impacted</w:t>
      </w:r>
    </w:p>
    <w:p w14:paraId="335A5EE1" w14:textId="77777777" w:rsidR="00584F50" w:rsidRDefault="00584F50" w:rsidP="006E2336">
      <w:pPr>
        <w:pStyle w:val="ListParagraph"/>
        <w:numPr>
          <w:ilvl w:val="2"/>
          <w:numId w:val="30"/>
        </w:numPr>
        <w:spacing w:before="0" w:after="0"/>
      </w:pPr>
      <w:r>
        <w:t>Puncture hazard radius distributed between minimum of 54.08 and maximum of 54.08 meters.</w:t>
      </w:r>
    </w:p>
    <w:p w14:paraId="2CF69E1A" w14:textId="77777777" w:rsidR="00584F50" w:rsidRDefault="00584F50" w:rsidP="006E2336">
      <w:pPr>
        <w:pStyle w:val="ListParagraph"/>
        <w:numPr>
          <w:ilvl w:val="2"/>
          <w:numId w:val="30"/>
        </w:numPr>
        <w:spacing w:before="0" w:after="0"/>
      </w:pPr>
      <w:r>
        <w:t>Product type is HVP Product.</w:t>
      </w:r>
    </w:p>
    <w:p w14:paraId="0C1C2669" w14:textId="77777777" w:rsidR="00584F50" w:rsidRDefault="00584F50" w:rsidP="006E2336">
      <w:pPr>
        <w:pStyle w:val="ListParagraph"/>
        <w:numPr>
          <w:ilvl w:val="2"/>
          <w:numId w:val="30"/>
        </w:numPr>
        <w:spacing w:before="0" w:after="0"/>
      </w:pPr>
      <w:r>
        <w:t>Class area location is/are 1.0.</w:t>
      </w:r>
    </w:p>
    <w:p w14:paraId="2EFA5141" w14:textId="77777777" w:rsidR="00584F50" w:rsidRDefault="00584F50" w:rsidP="006E2336">
      <w:pPr>
        <w:pStyle w:val="ListParagraph"/>
        <w:numPr>
          <w:ilvl w:val="1"/>
          <w:numId w:val="30"/>
        </w:numPr>
        <w:spacing w:before="0" w:after="0"/>
      </w:pPr>
      <w:r>
        <w:t>Total length driven by Economic Loss: 4206.69 meters.</w:t>
      </w:r>
    </w:p>
    <w:p w14:paraId="540BEC8D" w14:textId="77777777" w:rsidR="00584F50" w:rsidRDefault="00584F50" w:rsidP="006E2336">
      <w:pPr>
        <w:pStyle w:val="ListParagraph"/>
        <w:numPr>
          <w:ilvl w:val="1"/>
          <w:numId w:val="30"/>
        </w:numPr>
        <w:spacing w:before="0" w:after="0"/>
      </w:pPr>
      <w:r>
        <w:t>Economic Loss Cost distributed between minimum of $1.84 and maximum of $6.46MM:</w:t>
      </w:r>
    </w:p>
    <w:p w14:paraId="687EB111" w14:textId="77777777" w:rsidR="00584F50" w:rsidRDefault="00584F50" w:rsidP="006E2336">
      <w:pPr>
        <w:pStyle w:val="ListParagraph"/>
        <w:numPr>
          <w:ilvl w:val="2"/>
          <w:numId w:val="30"/>
        </w:numPr>
        <w:spacing w:before="0" w:after="0"/>
      </w:pPr>
      <w:r>
        <w:t>Repair costs between minimum of $6,000.00 and maximum of $21,000.00.</w:t>
      </w:r>
    </w:p>
    <w:p w14:paraId="5F5BBCD4" w14:textId="77777777" w:rsidR="00584F50" w:rsidRDefault="00584F50" w:rsidP="006E2336">
      <w:pPr>
        <w:pStyle w:val="ListParagraph"/>
        <w:numPr>
          <w:ilvl w:val="2"/>
          <w:numId w:val="30"/>
        </w:numPr>
        <w:spacing w:before="0" w:after="0"/>
      </w:pPr>
      <w:r>
        <w:t>Outage losses between minimum of $200,000.00 and maximum of $200,000.00.</w:t>
      </w:r>
    </w:p>
    <w:p w14:paraId="5D68012F" w14:textId="77777777" w:rsidR="00584F50" w:rsidRDefault="00584F50" w:rsidP="006E2336">
      <w:pPr>
        <w:pStyle w:val="ListParagraph"/>
        <w:numPr>
          <w:ilvl w:val="2"/>
          <w:numId w:val="30"/>
        </w:numPr>
        <w:spacing w:before="0" w:after="0"/>
      </w:pPr>
      <w:r>
        <w:t>Product type is HVP Product.</w:t>
      </w:r>
    </w:p>
    <w:p w14:paraId="7A023EB0" w14:textId="77777777" w:rsidR="00584F50" w:rsidRDefault="00584F50" w:rsidP="006E2336">
      <w:pPr>
        <w:pStyle w:val="ListParagraph"/>
        <w:numPr>
          <w:ilvl w:val="2"/>
          <w:numId w:val="30"/>
        </w:numPr>
        <w:spacing w:before="0" w:after="0"/>
      </w:pPr>
      <w:r>
        <w:t>Leak cost between minimum of $0.26 and maximum of $0.28MM</w:t>
      </w:r>
    </w:p>
    <w:p w14:paraId="432BE53E" w14:textId="77777777" w:rsidR="00584F50" w:rsidRDefault="00584F50" w:rsidP="006E2336">
      <w:pPr>
        <w:pStyle w:val="ListParagraph"/>
        <w:numPr>
          <w:ilvl w:val="2"/>
          <w:numId w:val="30"/>
        </w:numPr>
        <w:spacing w:before="0" w:after="0"/>
      </w:pPr>
      <w:r>
        <w:t>Leak scenario yielded 8.0 intersections with structures, with minimum of $25,000.00 and maximum of $25,000.00 in cost of structures impacted.</w:t>
      </w:r>
    </w:p>
    <w:p w14:paraId="06064661" w14:textId="77777777" w:rsidR="00584F50" w:rsidRDefault="00584F50" w:rsidP="006E2336">
      <w:pPr>
        <w:pStyle w:val="ListParagraph"/>
        <w:numPr>
          <w:ilvl w:val="2"/>
          <w:numId w:val="30"/>
        </w:numPr>
        <w:spacing w:before="0" w:after="0"/>
      </w:pPr>
      <w:r>
        <w:t>Leak product loss costs between minimum of $50,866.30 and maximum of $50,866.30</w:t>
      </w:r>
    </w:p>
    <w:p w14:paraId="39C6BC53" w14:textId="77777777" w:rsidR="00584F50" w:rsidRDefault="00584F50" w:rsidP="006E2336">
      <w:pPr>
        <w:pStyle w:val="ListParagraph"/>
        <w:numPr>
          <w:ilvl w:val="2"/>
          <w:numId w:val="30"/>
        </w:numPr>
        <w:spacing w:before="0" w:after="0"/>
      </w:pPr>
      <w:r>
        <w:t>Rupture cost between minimum of $4.23 and maximum of $8.77MM</w:t>
      </w:r>
    </w:p>
    <w:p w14:paraId="183381C3" w14:textId="77777777" w:rsidR="00584F50" w:rsidRDefault="00584F50" w:rsidP="006E2336">
      <w:pPr>
        <w:pStyle w:val="ListParagraph"/>
        <w:numPr>
          <w:ilvl w:val="2"/>
          <w:numId w:val="30"/>
        </w:numPr>
        <w:spacing w:before="0" w:after="0"/>
      </w:pPr>
      <w:r>
        <w:t>Rupture scenario yielded 36.0 intersections with structures, with minimum of $25,000.00 and maximum of $4,543,000.00 in cost of structures impacted</w:t>
      </w:r>
    </w:p>
    <w:p w14:paraId="0B05E5DE" w14:textId="77777777" w:rsidR="00584F50" w:rsidRDefault="00584F50" w:rsidP="006E2336">
      <w:pPr>
        <w:pStyle w:val="ListParagraph"/>
        <w:numPr>
          <w:ilvl w:val="2"/>
          <w:numId w:val="30"/>
        </w:numPr>
        <w:spacing w:before="0" w:after="0"/>
      </w:pPr>
      <w:r>
        <w:t>Rupture product loss costs between minimum of $4,020,070.39 and maximum of $4,020,070.39</w:t>
      </w:r>
    </w:p>
    <w:p w14:paraId="7C5028D2" w14:textId="77777777" w:rsidR="00584F50" w:rsidRDefault="00584F50" w:rsidP="006E2336">
      <w:pPr>
        <w:pStyle w:val="ListParagraph"/>
        <w:numPr>
          <w:ilvl w:val="2"/>
          <w:numId w:val="30"/>
        </w:numPr>
        <w:spacing w:before="0" w:after="0"/>
      </w:pPr>
      <w:r>
        <w:t>Puncture cost between minimum of $1.88 and maximum of $6.42MM</w:t>
      </w:r>
    </w:p>
    <w:p w14:paraId="2A3B02D1" w14:textId="77777777" w:rsidR="00584F50" w:rsidRDefault="00584F50" w:rsidP="006E2336">
      <w:pPr>
        <w:pStyle w:val="ListParagraph"/>
        <w:numPr>
          <w:ilvl w:val="2"/>
          <w:numId w:val="30"/>
        </w:numPr>
        <w:spacing w:before="0" w:after="0"/>
      </w:pPr>
      <w:r>
        <w:t>Puncture scenario yielded 34.0 intersections with structures, with minimum of $25,000.00 and maximum of $4,543,000.00 in cost of structures impacted</w:t>
      </w:r>
    </w:p>
    <w:p w14:paraId="34E7CF96" w14:textId="77777777" w:rsidR="00584F50" w:rsidRDefault="00584F50" w:rsidP="006E2336">
      <w:pPr>
        <w:pStyle w:val="ListParagraph"/>
        <w:numPr>
          <w:ilvl w:val="2"/>
          <w:numId w:val="30"/>
        </w:numPr>
        <w:spacing w:before="0" w:after="0"/>
      </w:pPr>
      <w:r>
        <w:t>Product Loss costs between minimum of $1,671,351.05 and maximum of $1,671,351.05"</w:t>
      </w:r>
    </w:p>
    <w:p w14:paraId="3C138828" w14:textId="77777777" w:rsidR="00584F50" w:rsidRDefault="00584F50" w:rsidP="006E2336">
      <w:pPr>
        <w:pStyle w:val="ListParagraph"/>
        <w:numPr>
          <w:ilvl w:val="0"/>
          <w:numId w:val="30"/>
        </w:numPr>
        <w:spacing w:before="0" w:after="0"/>
      </w:pPr>
      <w:r>
        <w:t>"BRETON TO EDMONTON NPS 10</w:t>
      </w:r>
    </w:p>
    <w:p w14:paraId="545B3821" w14:textId="77777777" w:rsidR="00584F50" w:rsidRDefault="00584F50" w:rsidP="006E2336">
      <w:pPr>
        <w:pStyle w:val="ListParagraph"/>
        <w:numPr>
          <w:ilvl w:val="1"/>
          <w:numId w:val="30"/>
        </w:numPr>
        <w:spacing w:before="0" w:after="0"/>
      </w:pPr>
      <w:r>
        <w:t>Total Cumulative Length (m):</w:t>
      </w:r>
      <w:r>
        <w:tab/>
        <w:t>4849.17</w:t>
      </w:r>
    </w:p>
    <w:p w14:paraId="4A851C69" w14:textId="77777777" w:rsidR="00584F50" w:rsidRDefault="00584F50" w:rsidP="006E2336">
      <w:pPr>
        <w:pStyle w:val="ListParagraph"/>
        <w:numPr>
          <w:ilvl w:val="1"/>
          <w:numId w:val="30"/>
        </w:numPr>
        <w:spacing w:before="0" w:after="0"/>
      </w:pPr>
      <w:r>
        <w:t>Likelihood of failure distributed between minimum of 1.039e-03 and maximum of 4.931e-03.</w:t>
      </w:r>
    </w:p>
    <w:p w14:paraId="6F9FBA7D" w14:textId="77777777" w:rsidR="00584F50" w:rsidRDefault="00584F50" w:rsidP="006E2336">
      <w:pPr>
        <w:pStyle w:val="ListParagraph"/>
        <w:numPr>
          <w:ilvl w:val="2"/>
          <w:numId w:val="30"/>
        </w:numPr>
        <w:spacing w:before="0" w:after="0"/>
      </w:pPr>
      <w:r>
        <w:t xml:space="preserve">Land use distributed as </w:t>
      </w:r>
    </w:p>
    <w:p w14:paraId="5DC23F26" w14:textId="77777777" w:rsidR="00584F50" w:rsidRDefault="00584F50" w:rsidP="006E2336">
      <w:pPr>
        <w:pStyle w:val="ListParagraph"/>
        <w:numPr>
          <w:ilvl w:val="3"/>
          <w:numId w:val="30"/>
        </w:numPr>
        <w:spacing w:before="0" w:after="0"/>
      </w:pPr>
      <w:r>
        <w:lastRenderedPageBreak/>
        <w:t>Agricultural: 4,537.67</w:t>
      </w:r>
    </w:p>
    <w:p w14:paraId="7FFD8AD0" w14:textId="77777777" w:rsidR="00584F50" w:rsidRDefault="00584F50" w:rsidP="006E2336">
      <w:pPr>
        <w:pStyle w:val="ListParagraph"/>
        <w:numPr>
          <w:ilvl w:val="3"/>
          <w:numId w:val="30"/>
        </w:numPr>
        <w:spacing w:before="0" w:after="0"/>
      </w:pPr>
      <w:r>
        <w:t>Forested: 165.87</w:t>
      </w:r>
    </w:p>
    <w:p w14:paraId="3CC350FD" w14:textId="77777777" w:rsidR="00584F50" w:rsidRDefault="00584F50" w:rsidP="006E2336">
      <w:pPr>
        <w:pStyle w:val="ListParagraph"/>
        <w:numPr>
          <w:ilvl w:val="3"/>
          <w:numId w:val="30"/>
        </w:numPr>
        <w:spacing w:before="0" w:after="0"/>
      </w:pPr>
      <w:r>
        <w:t>Water Course: 145.62</w:t>
      </w:r>
    </w:p>
    <w:p w14:paraId="2C06C477" w14:textId="77777777" w:rsidR="00584F50" w:rsidRDefault="00584F50" w:rsidP="006E2336">
      <w:pPr>
        <w:pStyle w:val="ListParagraph"/>
        <w:numPr>
          <w:ilvl w:val="2"/>
          <w:numId w:val="30"/>
        </w:numPr>
        <w:spacing w:before="0" w:after="0"/>
      </w:pPr>
      <w:r>
        <w:t xml:space="preserve">Depth of cover distributed as </w:t>
      </w:r>
    </w:p>
    <w:p w14:paraId="1AABD8CF" w14:textId="77777777" w:rsidR="00584F50" w:rsidRDefault="00584F50" w:rsidP="006E2336">
      <w:pPr>
        <w:pStyle w:val="ListParagraph"/>
        <w:numPr>
          <w:ilvl w:val="3"/>
          <w:numId w:val="30"/>
        </w:numPr>
        <w:spacing w:before="0" w:after="0"/>
      </w:pPr>
      <w:r>
        <w:t>nan</w:t>
      </w:r>
    </w:p>
    <w:p w14:paraId="4DA92CEE" w14:textId="77777777" w:rsidR="00584F50" w:rsidRDefault="00584F50" w:rsidP="006E2336">
      <w:pPr>
        <w:pStyle w:val="ListParagraph"/>
        <w:numPr>
          <w:ilvl w:val="2"/>
          <w:numId w:val="30"/>
        </w:numPr>
        <w:spacing w:before="0" w:after="0"/>
      </w:pPr>
      <w:r>
        <w:t>Installation date between minimum of 1970-12-31 and maximum of 1970-12-31</w:t>
      </w:r>
    </w:p>
    <w:p w14:paraId="6E2D74FC" w14:textId="77777777" w:rsidR="00584F50" w:rsidRDefault="00584F50" w:rsidP="006E2336">
      <w:pPr>
        <w:pStyle w:val="ListParagraph"/>
        <w:numPr>
          <w:ilvl w:val="2"/>
          <w:numId w:val="30"/>
        </w:numPr>
        <w:spacing w:before="0" w:after="0"/>
      </w:pPr>
      <w:r>
        <w:t>Outside diameter of 10.75 in.</w:t>
      </w:r>
    </w:p>
    <w:p w14:paraId="60EDCF2C" w14:textId="77777777" w:rsidR="00584F50" w:rsidRDefault="00584F50" w:rsidP="006E2336">
      <w:pPr>
        <w:pStyle w:val="ListParagraph"/>
        <w:numPr>
          <w:ilvl w:val="2"/>
          <w:numId w:val="30"/>
        </w:numPr>
        <w:spacing w:before="0" w:after="0"/>
      </w:pPr>
      <w:r>
        <w:t>Grade between minimum of 359.0 and maximum of 359.0 MPa</w:t>
      </w:r>
    </w:p>
    <w:p w14:paraId="1E31ACEB" w14:textId="77777777" w:rsidR="00584F50" w:rsidRDefault="00584F50" w:rsidP="006E2336">
      <w:pPr>
        <w:pStyle w:val="ListParagraph"/>
        <w:numPr>
          <w:ilvl w:val="2"/>
          <w:numId w:val="30"/>
        </w:numPr>
        <w:spacing w:before="0" w:after="0"/>
      </w:pPr>
      <w:r>
        <w:t>Wall thickness between minimum of 4.78 and maximum of 5.16 mm</w:t>
      </w:r>
    </w:p>
    <w:p w14:paraId="72C3765B" w14:textId="77777777" w:rsidR="00584F50" w:rsidRDefault="00584F50" w:rsidP="006E2336">
      <w:pPr>
        <w:pStyle w:val="ListParagraph"/>
        <w:numPr>
          <w:ilvl w:val="2"/>
          <w:numId w:val="30"/>
        </w:numPr>
        <w:spacing w:before="0" w:after="0"/>
      </w:pPr>
      <w:r>
        <w:t>Toughness between minimum of 30.0 and maximum of 30.0 J</w:t>
      </w:r>
    </w:p>
    <w:p w14:paraId="4FA069BC" w14:textId="77777777" w:rsidR="00584F50" w:rsidRDefault="00584F50" w:rsidP="006E2336">
      <w:pPr>
        <w:pStyle w:val="ListParagraph"/>
        <w:numPr>
          <w:ilvl w:val="2"/>
          <w:numId w:val="30"/>
        </w:numPr>
        <w:spacing w:before="0" w:after="0"/>
      </w:pPr>
      <w:r>
        <w:t>Probability of failure given a hit between minimum of 1.037e-01 and maximum of 1.184e-01</w:t>
      </w:r>
    </w:p>
    <w:p w14:paraId="580521B2" w14:textId="77777777" w:rsidR="00584F50" w:rsidRDefault="00584F50" w:rsidP="006E2336">
      <w:pPr>
        <w:pStyle w:val="ListParagraph"/>
        <w:numPr>
          <w:ilvl w:val="2"/>
          <w:numId w:val="30"/>
        </w:numPr>
        <w:spacing w:before="0" w:after="0"/>
      </w:pPr>
      <w:r>
        <w:t>Class area location is/are 1.0, 2.0.</w:t>
      </w:r>
    </w:p>
    <w:p w14:paraId="57EA7FAE" w14:textId="77777777" w:rsidR="00584F50" w:rsidRDefault="00584F50" w:rsidP="006E2336">
      <w:pPr>
        <w:pStyle w:val="ListParagraph"/>
        <w:numPr>
          <w:ilvl w:val="1"/>
          <w:numId w:val="30"/>
        </w:numPr>
        <w:spacing w:before="0" w:after="0"/>
      </w:pPr>
      <w:r>
        <w:t>Consequence of failure distributed between minimum of $10.01 and maximum of $463.46MM</w:t>
      </w:r>
    </w:p>
    <w:p w14:paraId="5A312421" w14:textId="77777777" w:rsidR="00584F50" w:rsidRDefault="00584F50" w:rsidP="006E2336">
      <w:pPr>
        <w:pStyle w:val="ListParagraph"/>
        <w:numPr>
          <w:ilvl w:val="1"/>
          <w:numId w:val="30"/>
        </w:numPr>
        <w:spacing w:before="0" w:after="0"/>
      </w:pPr>
      <w:r>
        <w:t>Total length driven by Safety: 4849.17 meters.</w:t>
      </w:r>
    </w:p>
    <w:p w14:paraId="2A43F1BD" w14:textId="77777777" w:rsidR="00584F50" w:rsidRDefault="00584F50" w:rsidP="006E2336">
      <w:pPr>
        <w:pStyle w:val="ListParagraph"/>
        <w:numPr>
          <w:ilvl w:val="1"/>
          <w:numId w:val="30"/>
        </w:numPr>
        <w:spacing w:before="0" w:after="0"/>
      </w:pPr>
      <w:r>
        <w:t>Safety Cost distributed between minimum of $8.32 and maximum of $454.56MM:</w:t>
      </w:r>
    </w:p>
    <w:p w14:paraId="0B9D9AC8" w14:textId="77777777" w:rsidR="00584F50" w:rsidRDefault="00584F50" w:rsidP="006E2336">
      <w:pPr>
        <w:pStyle w:val="ListParagraph"/>
        <w:numPr>
          <w:ilvl w:val="2"/>
          <w:numId w:val="30"/>
        </w:numPr>
        <w:spacing w:before="0" w:after="0"/>
      </w:pPr>
      <w:r>
        <w:t>Leak cost between minimum of $0.00 and maximum of $121.06MM</w:t>
      </w:r>
    </w:p>
    <w:p w14:paraId="3847AA32" w14:textId="77777777" w:rsidR="00584F50" w:rsidRDefault="00584F50" w:rsidP="006E2336">
      <w:pPr>
        <w:pStyle w:val="ListParagraph"/>
        <w:numPr>
          <w:ilvl w:val="2"/>
          <w:numId w:val="30"/>
        </w:numPr>
        <w:spacing w:before="0" w:after="0"/>
      </w:pPr>
      <w:r>
        <w:t>Leak scenario yielded 105.0 intersections with structures, with minimum of 2.28 and maximum of 12.61 of population impacted.</w:t>
      </w:r>
    </w:p>
    <w:p w14:paraId="30591B34" w14:textId="77777777" w:rsidR="00584F50" w:rsidRDefault="00584F50" w:rsidP="006E2336">
      <w:pPr>
        <w:pStyle w:val="ListParagraph"/>
        <w:numPr>
          <w:ilvl w:val="2"/>
          <w:numId w:val="30"/>
        </w:numPr>
        <w:spacing w:before="0" w:after="0"/>
      </w:pPr>
      <w:r>
        <w:t>Leak hazard radius distributed between minimum of 10.9 and maximum of 12.16 meters.</w:t>
      </w:r>
    </w:p>
    <w:p w14:paraId="657567F7" w14:textId="77777777" w:rsidR="00584F50" w:rsidRDefault="00584F50" w:rsidP="006E2336">
      <w:pPr>
        <w:pStyle w:val="ListParagraph"/>
        <w:numPr>
          <w:ilvl w:val="2"/>
          <w:numId w:val="30"/>
        </w:numPr>
        <w:spacing w:before="0" w:after="0"/>
      </w:pPr>
      <w:r>
        <w:t>Rupture cost between minimum of $21.89 and maximum of $1,706.50MM</w:t>
      </w:r>
    </w:p>
    <w:p w14:paraId="642252E8" w14:textId="77777777" w:rsidR="00584F50" w:rsidRDefault="00584F50" w:rsidP="006E2336">
      <w:pPr>
        <w:pStyle w:val="ListParagraph"/>
        <w:numPr>
          <w:ilvl w:val="2"/>
          <w:numId w:val="30"/>
        </w:numPr>
        <w:spacing w:before="0" w:after="0"/>
      </w:pPr>
      <w:r>
        <w:t>Rupture scenario yielded 220.0 intersections with structures, with minimum of 2.28 and maximum of 177.76 of population impacted</w:t>
      </w:r>
    </w:p>
    <w:p w14:paraId="13D388DE" w14:textId="77777777" w:rsidR="00584F50" w:rsidRDefault="00584F50" w:rsidP="006E2336">
      <w:pPr>
        <w:pStyle w:val="ListParagraph"/>
        <w:numPr>
          <w:ilvl w:val="2"/>
          <w:numId w:val="30"/>
        </w:numPr>
        <w:spacing w:before="0" w:after="0"/>
      </w:pPr>
      <w:r>
        <w:t>Rupture hazard radius distributed between minimum of 163.58 and maximum of 185.15 meters.</w:t>
      </w:r>
    </w:p>
    <w:p w14:paraId="3536666B" w14:textId="77777777" w:rsidR="00584F50" w:rsidRDefault="00584F50" w:rsidP="006E2336">
      <w:pPr>
        <w:pStyle w:val="ListParagraph"/>
        <w:numPr>
          <w:ilvl w:val="2"/>
          <w:numId w:val="30"/>
        </w:numPr>
        <w:spacing w:before="0" w:after="0"/>
      </w:pPr>
      <w:r>
        <w:t>Puncture cost between minimum of $0.00 and maximum of $187.30MM</w:t>
      </w:r>
    </w:p>
    <w:p w14:paraId="0303F270" w14:textId="77777777" w:rsidR="00584F50" w:rsidRDefault="00584F50" w:rsidP="006E2336">
      <w:pPr>
        <w:pStyle w:val="ListParagraph"/>
        <w:numPr>
          <w:ilvl w:val="2"/>
          <w:numId w:val="30"/>
        </w:numPr>
        <w:spacing w:before="0" w:after="0"/>
      </w:pPr>
      <w:r>
        <w:t>Puncture scenario yielded 318.0 intersections with structures, with minimum of 2.28 and maximum of 19.51 of population impacted</w:t>
      </w:r>
    </w:p>
    <w:p w14:paraId="497864D0" w14:textId="77777777" w:rsidR="00584F50" w:rsidRDefault="00584F50" w:rsidP="006E2336">
      <w:pPr>
        <w:pStyle w:val="ListParagraph"/>
        <w:numPr>
          <w:ilvl w:val="2"/>
          <w:numId w:val="30"/>
        </w:numPr>
        <w:spacing w:before="0" w:after="0"/>
      </w:pPr>
      <w:r>
        <w:t>Puncture hazard radius distributed between minimum of 50.73 and maximum of 57.42 meters.</w:t>
      </w:r>
    </w:p>
    <w:p w14:paraId="2AC06D43" w14:textId="77777777" w:rsidR="00584F50" w:rsidRDefault="00584F50" w:rsidP="006E2336">
      <w:pPr>
        <w:pStyle w:val="ListParagraph"/>
        <w:numPr>
          <w:ilvl w:val="2"/>
          <w:numId w:val="30"/>
        </w:numPr>
        <w:spacing w:before="0" w:after="0"/>
      </w:pPr>
      <w:r>
        <w:t>Product type is HVP Product.</w:t>
      </w:r>
    </w:p>
    <w:p w14:paraId="332C6AD3" w14:textId="77777777" w:rsidR="00584F50" w:rsidRDefault="00584F50" w:rsidP="006E2336">
      <w:pPr>
        <w:pStyle w:val="ListParagraph"/>
        <w:numPr>
          <w:ilvl w:val="2"/>
          <w:numId w:val="30"/>
        </w:numPr>
        <w:spacing w:before="0" w:after="0"/>
      </w:pPr>
      <w:r>
        <w:t>Class area location is/are 1.0, 2.0.</w:t>
      </w:r>
    </w:p>
    <w:p w14:paraId="4A0ADF11" w14:textId="77777777" w:rsidR="00584F50" w:rsidRDefault="00584F50" w:rsidP="006E2336">
      <w:pPr>
        <w:pStyle w:val="ListParagraph"/>
        <w:numPr>
          <w:ilvl w:val="0"/>
          <w:numId w:val="30"/>
        </w:numPr>
        <w:spacing w:before="0" w:after="0"/>
      </w:pPr>
      <w:r>
        <w:t>"SUNDRE 16-8 TO 13-11 NPS 6</w:t>
      </w:r>
    </w:p>
    <w:p w14:paraId="1E1C74C8" w14:textId="77777777" w:rsidR="00584F50" w:rsidRDefault="00584F50" w:rsidP="006E2336">
      <w:pPr>
        <w:pStyle w:val="ListParagraph"/>
        <w:numPr>
          <w:ilvl w:val="1"/>
          <w:numId w:val="30"/>
        </w:numPr>
        <w:spacing w:before="0" w:after="0"/>
      </w:pPr>
      <w:r>
        <w:t>Total Cumulative Length (m):</w:t>
      </w:r>
      <w:r>
        <w:tab/>
        <w:t>4838.94</w:t>
      </w:r>
    </w:p>
    <w:p w14:paraId="44B8DBD2" w14:textId="77777777" w:rsidR="00584F50" w:rsidRDefault="00584F50" w:rsidP="006E2336">
      <w:pPr>
        <w:pStyle w:val="ListParagraph"/>
        <w:numPr>
          <w:ilvl w:val="1"/>
          <w:numId w:val="30"/>
        </w:numPr>
        <w:spacing w:before="0" w:after="0"/>
      </w:pPr>
      <w:r>
        <w:t>Likelihood of failure distributed between minimum of 1.658e-03 and maximum of 6.892e-03.</w:t>
      </w:r>
    </w:p>
    <w:p w14:paraId="02D5E5DA" w14:textId="77777777" w:rsidR="00584F50" w:rsidRDefault="00584F50" w:rsidP="006E2336">
      <w:pPr>
        <w:pStyle w:val="ListParagraph"/>
        <w:numPr>
          <w:ilvl w:val="2"/>
          <w:numId w:val="30"/>
        </w:numPr>
        <w:spacing w:before="0" w:after="0"/>
      </w:pPr>
      <w:r>
        <w:t xml:space="preserve">Land use distributed as </w:t>
      </w:r>
    </w:p>
    <w:p w14:paraId="62DF9883" w14:textId="77777777" w:rsidR="00584F50" w:rsidRDefault="00584F50" w:rsidP="006E2336">
      <w:pPr>
        <w:pStyle w:val="ListParagraph"/>
        <w:numPr>
          <w:ilvl w:val="3"/>
          <w:numId w:val="30"/>
        </w:numPr>
        <w:spacing w:before="0" w:after="0"/>
      </w:pPr>
      <w:r>
        <w:t>Agricultural: 4,670.82</w:t>
      </w:r>
    </w:p>
    <w:p w14:paraId="36EABBE6" w14:textId="77777777" w:rsidR="00584F50" w:rsidRDefault="00584F50" w:rsidP="006E2336">
      <w:pPr>
        <w:pStyle w:val="ListParagraph"/>
        <w:numPr>
          <w:ilvl w:val="3"/>
          <w:numId w:val="30"/>
        </w:numPr>
        <w:spacing w:before="0" w:after="0"/>
      </w:pPr>
      <w:r>
        <w:t>Water Course: 168.13</w:t>
      </w:r>
    </w:p>
    <w:p w14:paraId="66373D05" w14:textId="77777777" w:rsidR="00584F50" w:rsidRDefault="00584F50" w:rsidP="006E2336">
      <w:pPr>
        <w:pStyle w:val="ListParagraph"/>
        <w:numPr>
          <w:ilvl w:val="2"/>
          <w:numId w:val="30"/>
        </w:numPr>
        <w:spacing w:before="0" w:after="0"/>
      </w:pPr>
      <w:r>
        <w:t xml:space="preserve">Depth of cover distributed as </w:t>
      </w:r>
    </w:p>
    <w:p w14:paraId="702CDA2E" w14:textId="77777777" w:rsidR="00584F50" w:rsidRDefault="00584F50" w:rsidP="006E2336">
      <w:pPr>
        <w:pStyle w:val="ListParagraph"/>
        <w:numPr>
          <w:ilvl w:val="3"/>
          <w:numId w:val="30"/>
        </w:numPr>
        <w:spacing w:before="0" w:after="0"/>
      </w:pPr>
      <w:r>
        <w:t>nan</w:t>
      </w:r>
    </w:p>
    <w:p w14:paraId="03BB1019" w14:textId="77777777" w:rsidR="00584F50" w:rsidRDefault="00584F50" w:rsidP="006E2336">
      <w:pPr>
        <w:pStyle w:val="ListParagraph"/>
        <w:numPr>
          <w:ilvl w:val="2"/>
          <w:numId w:val="30"/>
        </w:numPr>
        <w:spacing w:before="0" w:after="0"/>
      </w:pPr>
      <w:r>
        <w:t>Installation date between minimum of 2009-01-01 and maximum of 2009-01-01</w:t>
      </w:r>
    </w:p>
    <w:p w14:paraId="3A654C73" w14:textId="77777777" w:rsidR="00584F50" w:rsidRDefault="00584F50" w:rsidP="006E2336">
      <w:pPr>
        <w:pStyle w:val="ListParagraph"/>
        <w:numPr>
          <w:ilvl w:val="2"/>
          <w:numId w:val="30"/>
        </w:numPr>
        <w:spacing w:before="0" w:after="0"/>
      </w:pPr>
      <w:r>
        <w:t>Outside diameter of 6.625 in.</w:t>
      </w:r>
    </w:p>
    <w:p w14:paraId="5B32A88C" w14:textId="77777777" w:rsidR="00584F50" w:rsidRDefault="00584F50" w:rsidP="006E2336">
      <w:pPr>
        <w:pStyle w:val="ListParagraph"/>
        <w:numPr>
          <w:ilvl w:val="2"/>
          <w:numId w:val="30"/>
        </w:numPr>
        <w:spacing w:before="0" w:after="0"/>
      </w:pPr>
      <w:r>
        <w:t>Grade between minimum of 359.0 and maximum of 359.0 MPa</w:t>
      </w:r>
    </w:p>
    <w:p w14:paraId="4178FBB8" w14:textId="77777777" w:rsidR="00584F50" w:rsidRDefault="00584F50" w:rsidP="006E2336">
      <w:pPr>
        <w:pStyle w:val="ListParagraph"/>
        <w:numPr>
          <w:ilvl w:val="2"/>
          <w:numId w:val="30"/>
        </w:numPr>
        <w:spacing w:before="0" w:after="0"/>
      </w:pPr>
      <w:r>
        <w:t>Wall thickness between minimum of 4.78 and maximum of 7.11 mm</w:t>
      </w:r>
    </w:p>
    <w:p w14:paraId="595D9B28" w14:textId="77777777" w:rsidR="00584F50" w:rsidRDefault="00584F50" w:rsidP="006E2336">
      <w:pPr>
        <w:pStyle w:val="ListParagraph"/>
        <w:numPr>
          <w:ilvl w:val="2"/>
          <w:numId w:val="30"/>
        </w:numPr>
        <w:spacing w:before="0" w:after="0"/>
      </w:pPr>
      <w:r>
        <w:t>Toughness between minimum of nan and maximum of nan J</w:t>
      </w:r>
    </w:p>
    <w:p w14:paraId="77163B26" w14:textId="77777777" w:rsidR="00584F50" w:rsidRDefault="00584F50" w:rsidP="006E2336">
      <w:pPr>
        <w:pStyle w:val="ListParagraph"/>
        <w:numPr>
          <w:ilvl w:val="2"/>
          <w:numId w:val="30"/>
        </w:numPr>
        <w:spacing w:before="0" w:after="0"/>
      </w:pPr>
      <w:r>
        <w:lastRenderedPageBreak/>
        <w:t>Probability of failure given a hit between minimum of 9.101e-02 and maximum of 1.655e-01</w:t>
      </w:r>
    </w:p>
    <w:p w14:paraId="2AE8170B" w14:textId="77777777" w:rsidR="00584F50" w:rsidRDefault="00584F50" w:rsidP="006E2336">
      <w:pPr>
        <w:pStyle w:val="ListParagraph"/>
        <w:numPr>
          <w:ilvl w:val="2"/>
          <w:numId w:val="30"/>
        </w:numPr>
        <w:spacing w:before="0" w:after="0"/>
      </w:pPr>
      <w:r>
        <w:t>Class area location is/are 1.0.</w:t>
      </w:r>
    </w:p>
    <w:p w14:paraId="24C8CCC0" w14:textId="77777777" w:rsidR="00584F50" w:rsidRDefault="00584F50" w:rsidP="006E2336">
      <w:pPr>
        <w:pStyle w:val="ListParagraph"/>
        <w:numPr>
          <w:ilvl w:val="1"/>
          <w:numId w:val="30"/>
        </w:numPr>
        <w:spacing w:before="0" w:after="0"/>
      </w:pPr>
      <w:r>
        <w:t>Consequence of failure distributed between minimum of $10.01 and maximum of $32.22MM</w:t>
      </w:r>
    </w:p>
    <w:p w14:paraId="4663ADBA" w14:textId="77777777" w:rsidR="00584F50" w:rsidRDefault="00584F50" w:rsidP="006E2336">
      <w:pPr>
        <w:pStyle w:val="ListParagraph"/>
        <w:numPr>
          <w:ilvl w:val="1"/>
          <w:numId w:val="30"/>
        </w:numPr>
        <w:spacing w:before="0" w:after="0"/>
      </w:pPr>
      <w:r>
        <w:t>Total length driven by Safety: 243.42 meters.</w:t>
      </w:r>
    </w:p>
    <w:p w14:paraId="790C9973" w14:textId="77777777" w:rsidR="00584F50" w:rsidRDefault="00584F50" w:rsidP="006E2336">
      <w:pPr>
        <w:pStyle w:val="ListParagraph"/>
        <w:numPr>
          <w:ilvl w:val="1"/>
          <w:numId w:val="30"/>
        </w:numPr>
        <w:spacing w:before="0" w:after="0"/>
      </w:pPr>
      <w:r>
        <w:t>Safety Cost distributed between minimum of $0.00 and maximum of $22.44MM:</w:t>
      </w:r>
    </w:p>
    <w:p w14:paraId="7367CBA8" w14:textId="77777777" w:rsidR="00584F50" w:rsidRDefault="00584F50" w:rsidP="006E2336">
      <w:pPr>
        <w:pStyle w:val="ListParagraph"/>
        <w:numPr>
          <w:ilvl w:val="2"/>
          <w:numId w:val="30"/>
        </w:numPr>
        <w:spacing w:before="0" w:after="0"/>
      </w:pPr>
      <w:r>
        <w:t>Leak cost between minimum of $0.00 and maximum of $21.89MM</w:t>
      </w:r>
    </w:p>
    <w:p w14:paraId="6FFCE809" w14:textId="77777777" w:rsidR="00584F50" w:rsidRDefault="00584F50" w:rsidP="006E2336">
      <w:pPr>
        <w:pStyle w:val="ListParagraph"/>
        <w:numPr>
          <w:ilvl w:val="2"/>
          <w:numId w:val="30"/>
        </w:numPr>
        <w:spacing w:before="0" w:after="0"/>
      </w:pPr>
      <w:r>
        <w:t>Leak scenario yielded 6.0 intersections with structures, with minimum of 1.26 and maximum of 2.28 of population impacted.</w:t>
      </w:r>
    </w:p>
    <w:p w14:paraId="545E92C9" w14:textId="77777777" w:rsidR="00584F50" w:rsidRDefault="00584F50" w:rsidP="006E2336">
      <w:pPr>
        <w:pStyle w:val="ListParagraph"/>
        <w:numPr>
          <w:ilvl w:val="2"/>
          <w:numId w:val="30"/>
        </w:numPr>
        <w:spacing w:before="0" w:after="0"/>
      </w:pPr>
      <w:r>
        <w:t>Leak hazard radius distributed between minimum of 12.03 and maximum of 12.03 meters.</w:t>
      </w:r>
    </w:p>
    <w:p w14:paraId="4B320A0D" w14:textId="77777777" w:rsidR="00584F50" w:rsidRDefault="00584F50" w:rsidP="006E2336">
      <w:pPr>
        <w:pStyle w:val="ListParagraph"/>
        <w:numPr>
          <w:ilvl w:val="2"/>
          <w:numId w:val="30"/>
        </w:numPr>
        <w:spacing w:before="0" w:after="0"/>
      </w:pPr>
      <w:r>
        <w:t>Rupture cost between minimum of $0.00 and maximum of $33.99MM</w:t>
      </w:r>
    </w:p>
    <w:p w14:paraId="59B8772D" w14:textId="77777777" w:rsidR="00584F50" w:rsidRDefault="00584F50" w:rsidP="006E2336">
      <w:pPr>
        <w:pStyle w:val="ListParagraph"/>
        <w:numPr>
          <w:ilvl w:val="2"/>
          <w:numId w:val="30"/>
        </w:numPr>
        <w:spacing w:before="0" w:after="0"/>
      </w:pPr>
      <w:r>
        <w:t>Rupture scenario yielded 12.0 intersections with structures, with minimum of 0.0 and maximum of 3.54 of population impacted</w:t>
      </w:r>
    </w:p>
    <w:p w14:paraId="14C0ED1D" w14:textId="77777777" w:rsidR="00584F50" w:rsidRDefault="00584F50" w:rsidP="006E2336">
      <w:pPr>
        <w:pStyle w:val="ListParagraph"/>
        <w:numPr>
          <w:ilvl w:val="2"/>
          <w:numId w:val="30"/>
        </w:numPr>
        <w:spacing w:before="0" w:after="0"/>
      </w:pPr>
      <w:r>
        <w:t>Rupture hazard radius distributed between minimum of 112.52 and maximum of 112.52 meters.</w:t>
      </w:r>
    </w:p>
    <w:p w14:paraId="48553D5D" w14:textId="77777777" w:rsidR="00584F50" w:rsidRDefault="00584F50" w:rsidP="006E2336">
      <w:pPr>
        <w:pStyle w:val="ListParagraph"/>
        <w:numPr>
          <w:ilvl w:val="2"/>
          <w:numId w:val="30"/>
        </w:numPr>
        <w:spacing w:before="0" w:after="0"/>
      </w:pPr>
      <w:r>
        <w:t>Puncture cost between minimum of $0.00 and maximum of $21.89MM</w:t>
      </w:r>
    </w:p>
    <w:p w14:paraId="091FEBBC" w14:textId="77777777" w:rsidR="00584F50" w:rsidRDefault="00584F50" w:rsidP="006E2336">
      <w:pPr>
        <w:pStyle w:val="ListParagraph"/>
        <w:numPr>
          <w:ilvl w:val="2"/>
          <w:numId w:val="30"/>
        </w:numPr>
        <w:spacing w:before="0" w:after="0"/>
      </w:pPr>
      <w:r>
        <w:t>Puncture scenario yielded 9.0 intersections with structures, with minimum of 1.26 and maximum of 2.28 of population impacted</w:t>
      </w:r>
    </w:p>
    <w:p w14:paraId="28A341B2" w14:textId="77777777" w:rsidR="00584F50" w:rsidRDefault="00584F50" w:rsidP="006E2336">
      <w:pPr>
        <w:pStyle w:val="ListParagraph"/>
        <w:numPr>
          <w:ilvl w:val="2"/>
          <w:numId w:val="30"/>
        </w:numPr>
        <w:spacing w:before="0" w:after="0"/>
      </w:pPr>
      <w:r>
        <w:t>Puncture hazard radius distributed between minimum of 48.58 and maximum of 48.58 meters.</w:t>
      </w:r>
    </w:p>
    <w:p w14:paraId="1A1C1E8F" w14:textId="77777777" w:rsidR="00584F50" w:rsidRDefault="00584F50" w:rsidP="006E2336">
      <w:pPr>
        <w:pStyle w:val="ListParagraph"/>
        <w:numPr>
          <w:ilvl w:val="2"/>
          <w:numId w:val="30"/>
        </w:numPr>
        <w:spacing w:before="0" w:after="0"/>
      </w:pPr>
      <w:r>
        <w:t>Product type is Condensate.</w:t>
      </w:r>
    </w:p>
    <w:p w14:paraId="43CD2612" w14:textId="77777777" w:rsidR="00584F50" w:rsidRDefault="00584F50" w:rsidP="006E2336">
      <w:pPr>
        <w:pStyle w:val="ListParagraph"/>
        <w:numPr>
          <w:ilvl w:val="2"/>
          <w:numId w:val="30"/>
        </w:numPr>
        <w:spacing w:before="0" w:after="0"/>
      </w:pPr>
      <w:r>
        <w:t>Class area location is/are 1.0.</w:t>
      </w:r>
    </w:p>
    <w:p w14:paraId="303A5D60" w14:textId="77777777" w:rsidR="00584F50" w:rsidRDefault="00584F50" w:rsidP="006E2336">
      <w:pPr>
        <w:pStyle w:val="ListParagraph"/>
        <w:numPr>
          <w:ilvl w:val="1"/>
          <w:numId w:val="30"/>
        </w:numPr>
        <w:spacing w:before="0" w:after="0"/>
      </w:pPr>
      <w:r>
        <w:t>Total length driven by Environmental: 4595.52 meters.</w:t>
      </w:r>
    </w:p>
    <w:p w14:paraId="4A1D07BD" w14:textId="77777777" w:rsidR="00584F50" w:rsidRDefault="00584F50" w:rsidP="006E2336">
      <w:pPr>
        <w:pStyle w:val="ListParagraph"/>
        <w:numPr>
          <w:ilvl w:val="1"/>
          <w:numId w:val="30"/>
        </w:numPr>
        <w:spacing w:before="0" w:after="0"/>
      </w:pPr>
      <w:r>
        <w:t>Environmental Cost distributed between minimum of $9.09 and maximum of $22.62MM:</w:t>
      </w:r>
    </w:p>
    <w:p w14:paraId="56BEABA9" w14:textId="77777777" w:rsidR="00584F50" w:rsidRDefault="00584F50" w:rsidP="006E2336">
      <w:pPr>
        <w:pStyle w:val="ListParagraph"/>
        <w:numPr>
          <w:ilvl w:val="2"/>
          <w:numId w:val="30"/>
        </w:numPr>
        <w:spacing w:before="0" w:after="0"/>
      </w:pPr>
      <w:r>
        <w:t>Leak cost between minimum of $0.21 and maximum of $0.39MM</w:t>
      </w:r>
    </w:p>
    <w:p w14:paraId="6BCC4F9A" w14:textId="77777777" w:rsidR="00584F50" w:rsidRDefault="00584F50" w:rsidP="006E2336">
      <w:pPr>
        <w:pStyle w:val="ListParagraph"/>
        <w:numPr>
          <w:ilvl w:val="2"/>
          <w:numId w:val="30"/>
        </w:numPr>
        <w:spacing w:before="0" w:after="0"/>
      </w:pPr>
      <w:r>
        <w:t>Leak spill volume between a minimum of 1973.38 and maximum of 2177.17 gallons</w:t>
      </w:r>
    </w:p>
    <w:p w14:paraId="1816C5A7" w14:textId="77777777" w:rsidR="00584F50" w:rsidRDefault="00584F50" w:rsidP="006E2336">
      <w:pPr>
        <w:pStyle w:val="ListParagraph"/>
        <w:numPr>
          <w:ilvl w:val="2"/>
          <w:numId w:val="30"/>
        </w:numPr>
        <w:spacing w:before="0" w:after="0"/>
      </w:pPr>
      <w:r>
        <w:t>Rupture cost between minimum of $59.23 and maximum of $109.19MM</w:t>
      </w:r>
    </w:p>
    <w:p w14:paraId="3CA95123" w14:textId="77777777" w:rsidR="00584F50" w:rsidRDefault="00584F50" w:rsidP="006E2336">
      <w:pPr>
        <w:pStyle w:val="ListParagraph"/>
        <w:numPr>
          <w:ilvl w:val="2"/>
          <w:numId w:val="30"/>
        </w:numPr>
        <w:spacing w:before="0" w:after="0"/>
      </w:pPr>
      <w:r>
        <w:t>Rupture spill volume is between a minimum of 558792.79 and maximum of 616497.21 gallons</w:t>
      </w:r>
    </w:p>
    <w:p w14:paraId="469A91C4" w14:textId="77777777" w:rsidR="00584F50" w:rsidRDefault="00584F50" w:rsidP="006E2336">
      <w:pPr>
        <w:pStyle w:val="ListParagraph"/>
        <w:numPr>
          <w:ilvl w:val="2"/>
          <w:numId w:val="30"/>
        </w:numPr>
        <w:spacing w:before="0" w:after="0"/>
      </w:pPr>
      <w:r>
        <w:t>Puncture cost between minimum of $6.87 and maximum of $12.67MM</w:t>
      </w:r>
    </w:p>
    <w:p w14:paraId="32D6F52E" w14:textId="77777777" w:rsidR="00584F50" w:rsidRDefault="00584F50" w:rsidP="006E2336">
      <w:pPr>
        <w:pStyle w:val="ListParagraph"/>
        <w:numPr>
          <w:ilvl w:val="2"/>
          <w:numId w:val="30"/>
        </w:numPr>
        <w:spacing w:before="0" w:after="0"/>
      </w:pPr>
      <w:r>
        <w:t>Puncture spill volume is between a minimum of 64840.92 and maximum of 71536.79 gallons</w:t>
      </w:r>
    </w:p>
    <w:p w14:paraId="7B88AB8A" w14:textId="77777777" w:rsidR="00584F50" w:rsidRDefault="00584F50" w:rsidP="006E2336">
      <w:pPr>
        <w:pStyle w:val="ListParagraph"/>
        <w:numPr>
          <w:ilvl w:val="0"/>
          <w:numId w:val="30"/>
        </w:numPr>
        <w:spacing w:before="0" w:after="0"/>
      </w:pPr>
      <w:r>
        <w:t>"STRACHAN TO ROCKY MOUNTAIN HOUSE NGL NPS 6</w:t>
      </w:r>
    </w:p>
    <w:p w14:paraId="4529D86D" w14:textId="77777777" w:rsidR="00584F50" w:rsidRDefault="00584F50" w:rsidP="006E2336">
      <w:pPr>
        <w:pStyle w:val="ListParagraph"/>
        <w:numPr>
          <w:ilvl w:val="1"/>
          <w:numId w:val="30"/>
        </w:numPr>
        <w:spacing w:before="0" w:after="0"/>
      </w:pPr>
      <w:r>
        <w:t>Total Cumulative Length (m):</w:t>
      </w:r>
      <w:r>
        <w:tab/>
        <w:t>4785.3</w:t>
      </w:r>
    </w:p>
    <w:p w14:paraId="71609AD9" w14:textId="77777777" w:rsidR="00584F50" w:rsidRDefault="00584F50" w:rsidP="006E2336">
      <w:pPr>
        <w:pStyle w:val="ListParagraph"/>
        <w:numPr>
          <w:ilvl w:val="1"/>
          <w:numId w:val="30"/>
        </w:numPr>
        <w:spacing w:before="0" w:after="0"/>
      </w:pPr>
      <w:r>
        <w:t>Likelihood of failure distributed between minimum of 1.052e-03 and maximum of 3.393e-02.</w:t>
      </w:r>
    </w:p>
    <w:p w14:paraId="22215B17" w14:textId="77777777" w:rsidR="00584F50" w:rsidRDefault="00584F50" w:rsidP="006E2336">
      <w:pPr>
        <w:pStyle w:val="ListParagraph"/>
        <w:numPr>
          <w:ilvl w:val="2"/>
          <w:numId w:val="30"/>
        </w:numPr>
        <w:spacing w:before="0" w:after="0"/>
      </w:pPr>
      <w:r>
        <w:t xml:space="preserve">Land use distributed as </w:t>
      </w:r>
    </w:p>
    <w:p w14:paraId="74B03654" w14:textId="77777777" w:rsidR="00584F50" w:rsidRDefault="00584F50" w:rsidP="006E2336">
      <w:pPr>
        <w:pStyle w:val="ListParagraph"/>
        <w:numPr>
          <w:ilvl w:val="3"/>
          <w:numId w:val="30"/>
        </w:numPr>
        <w:spacing w:before="0" w:after="0"/>
      </w:pPr>
      <w:r>
        <w:t>Agricultural: 4,755.41</w:t>
      </w:r>
    </w:p>
    <w:p w14:paraId="27211E77" w14:textId="77777777" w:rsidR="00584F50" w:rsidRDefault="00584F50" w:rsidP="006E2336">
      <w:pPr>
        <w:pStyle w:val="ListParagraph"/>
        <w:numPr>
          <w:ilvl w:val="3"/>
          <w:numId w:val="30"/>
        </w:numPr>
        <w:spacing w:before="0" w:after="0"/>
      </w:pPr>
      <w:r>
        <w:t>Forested: 29.90</w:t>
      </w:r>
    </w:p>
    <w:p w14:paraId="3C9A8F13" w14:textId="77777777" w:rsidR="00584F50" w:rsidRDefault="00584F50" w:rsidP="006E2336">
      <w:pPr>
        <w:pStyle w:val="ListParagraph"/>
        <w:numPr>
          <w:ilvl w:val="2"/>
          <w:numId w:val="30"/>
        </w:numPr>
        <w:spacing w:before="0" w:after="0"/>
      </w:pPr>
      <w:r>
        <w:t xml:space="preserve">Depth of cover distributed as </w:t>
      </w:r>
    </w:p>
    <w:p w14:paraId="106FAF8F" w14:textId="77777777" w:rsidR="00584F50" w:rsidRDefault="00584F50" w:rsidP="006E2336">
      <w:pPr>
        <w:pStyle w:val="ListParagraph"/>
        <w:numPr>
          <w:ilvl w:val="3"/>
          <w:numId w:val="30"/>
        </w:numPr>
        <w:spacing w:before="0" w:after="0"/>
      </w:pPr>
      <w:r>
        <w:t>&gt;= 0.49 to &lt; 0.55m: 4.16, &gt;= 0.55 to &lt; 0.61m: 19.96, &gt;= 0.61 to &lt; 0.67m: 114.80, &gt;= 0.67 to &lt; 0.76m: 563.01, &gt;= 0.76 to &lt; 0.91m: 3,113.25, &gt;= 0.91 to &lt; 1.22m: 708.89, &gt;= 1.22 to &lt; 1.83m: 205.04, &gt;= 1.83m : 56.20</w:t>
      </w:r>
    </w:p>
    <w:p w14:paraId="27AECAC1" w14:textId="77777777" w:rsidR="00584F50" w:rsidRDefault="00584F50" w:rsidP="006E2336">
      <w:pPr>
        <w:pStyle w:val="ListParagraph"/>
        <w:numPr>
          <w:ilvl w:val="2"/>
          <w:numId w:val="30"/>
        </w:numPr>
        <w:spacing w:before="0" w:after="0"/>
      </w:pPr>
      <w:r>
        <w:t>Installation date between minimum of 1972-07-15 and maximum of 1972-07-15</w:t>
      </w:r>
    </w:p>
    <w:p w14:paraId="77A524BA" w14:textId="77777777" w:rsidR="00584F50" w:rsidRDefault="00584F50" w:rsidP="006E2336">
      <w:pPr>
        <w:pStyle w:val="ListParagraph"/>
        <w:numPr>
          <w:ilvl w:val="2"/>
          <w:numId w:val="30"/>
        </w:numPr>
        <w:spacing w:before="0" w:after="0"/>
      </w:pPr>
      <w:r>
        <w:t>Outside diameter of 6.625 in.</w:t>
      </w:r>
    </w:p>
    <w:p w14:paraId="157EF2E0" w14:textId="77777777" w:rsidR="00584F50" w:rsidRDefault="00584F50" w:rsidP="006E2336">
      <w:pPr>
        <w:pStyle w:val="ListParagraph"/>
        <w:numPr>
          <w:ilvl w:val="2"/>
          <w:numId w:val="30"/>
        </w:numPr>
        <w:spacing w:before="0" w:after="0"/>
      </w:pPr>
      <w:r>
        <w:t>Grade between minimum of 290.0 and maximum of 290.0 MPa</w:t>
      </w:r>
    </w:p>
    <w:p w14:paraId="4238463B" w14:textId="77777777" w:rsidR="00584F50" w:rsidRDefault="00584F50" w:rsidP="006E2336">
      <w:pPr>
        <w:pStyle w:val="ListParagraph"/>
        <w:numPr>
          <w:ilvl w:val="2"/>
          <w:numId w:val="30"/>
        </w:numPr>
        <w:spacing w:before="0" w:after="0"/>
      </w:pPr>
      <w:r>
        <w:t>Wall thickness between minimum of 3.18 and maximum of 7.11 mm</w:t>
      </w:r>
    </w:p>
    <w:p w14:paraId="03EB0A85" w14:textId="77777777" w:rsidR="00584F50" w:rsidRDefault="00584F50" w:rsidP="006E2336">
      <w:pPr>
        <w:pStyle w:val="ListParagraph"/>
        <w:numPr>
          <w:ilvl w:val="2"/>
          <w:numId w:val="30"/>
        </w:numPr>
        <w:spacing w:before="0" w:after="0"/>
      </w:pPr>
      <w:r>
        <w:lastRenderedPageBreak/>
        <w:t>Toughness between minimum of 20.0 and maximum of 20.0 J</w:t>
      </w:r>
    </w:p>
    <w:p w14:paraId="6AFF55EC" w14:textId="77777777" w:rsidR="00584F50" w:rsidRDefault="00584F50" w:rsidP="006E2336">
      <w:pPr>
        <w:pStyle w:val="ListParagraph"/>
        <w:numPr>
          <w:ilvl w:val="2"/>
          <w:numId w:val="30"/>
        </w:numPr>
        <w:spacing w:before="0" w:after="0"/>
      </w:pPr>
      <w:r>
        <w:t>Probability of failure given a hit between minimum of 9.023e-02 and maximum of 3.087e-01</w:t>
      </w:r>
    </w:p>
    <w:p w14:paraId="6090351F" w14:textId="77777777" w:rsidR="00584F50" w:rsidRDefault="00584F50" w:rsidP="006E2336">
      <w:pPr>
        <w:pStyle w:val="ListParagraph"/>
        <w:numPr>
          <w:ilvl w:val="2"/>
          <w:numId w:val="30"/>
        </w:numPr>
        <w:spacing w:before="0" w:after="0"/>
      </w:pPr>
      <w:r>
        <w:t>Class area location is/are 1.0, 2.0.</w:t>
      </w:r>
    </w:p>
    <w:p w14:paraId="1752BFCE" w14:textId="77777777" w:rsidR="00584F50" w:rsidRDefault="00584F50" w:rsidP="006E2336">
      <w:pPr>
        <w:pStyle w:val="ListParagraph"/>
        <w:numPr>
          <w:ilvl w:val="1"/>
          <w:numId w:val="30"/>
        </w:numPr>
        <w:spacing w:before="0" w:after="0"/>
      </w:pPr>
      <w:r>
        <w:t>Consequence of failure distributed between minimum of $2.03 and maximum of $125.82MM</w:t>
      </w:r>
    </w:p>
    <w:p w14:paraId="5C94F7A2" w14:textId="77777777" w:rsidR="00584F50" w:rsidRDefault="00584F50" w:rsidP="006E2336">
      <w:pPr>
        <w:pStyle w:val="ListParagraph"/>
        <w:numPr>
          <w:ilvl w:val="1"/>
          <w:numId w:val="30"/>
        </w:numPr>
        <w:spacing w:before="0" w:after="0"/>
      </w:pPr>
      <w:r>
        <w:t>Total length driven by Safety: 2121.76 meters.</w:t>
      </w:r>
    </w:p>
    <w:p w14:paraId="59ECEBB9" w14:textId="77777777" w:rsidR="00584F50" w:rsidRDefault="00584F50" w:rsidP="006E2336">
      <w:pPr>
        <w:pStyle w:val="ListParagraph"/>
        <w:numPr>
          <w:ilvl w:val="1"/>
          <w:numId w:val="30"/>
        </w:numPr>
        <w:spacing w:before="0" w:after="0"/>
      </w:pPr>
      <w:r>
        <w:t>Safety Cost distributed between minimum of $0.00 and maximum of $121.06MM:</w:t>
      </w:r>
    </w:p>
    <w:p w14:paraId="711C0B4B" w14:textId="77777777" w:rsidR="00584F50" w:rsidRDefault="00584F50" w:rsidP="006E2336">
      <w:pPr>
        <w:pStyle w:val="ListParagraph"/>
        <w:numPr>
          <w:ilvl w:val="2"/>
          <w:numId w:val="30"/>
        </w:numPr>
        <w:spacing w:before="0" w:after="0"/>
      </w:pPr>
      <w:r>
        <w:t>Leak cost between minimum of $0.00 and maximum of $121.06MM</w:t>
      </w:r>
    </w:p>
    <w:p w14:paraId="5BEA3C72" w14:textId="77777777" w:rsidR="00584F50" w:rsidRDefault="00584F50" w:rsidP="006E2336">
      <w:pPr>
        <w:pStyle w:val="ListParagraph"/>
        <w:numPr>
          <w:ilvl w:val="2"/>
          <w:numId w:val="30"/>
        </w:numPr>
        <w:spacing w:before="0" w:after="0"/>
      </w:pPr>
      <w:r>
        <w:t>Leak scenario yielded 20.0 intersections with structures, with minimum of 0.0 and maximum of 12.61 of population impacted.</w:t>
      </w:r>
    </w:p>
    <w:p w14:paraId="441DD986" w14:textId="77777777" w:rsidR="00584F50" w:rsidRDefault="00584F50" w:rsidP="006E2336">
      <w:pPr>
        <w:pStyle w:val="ListParagraph"/>
        <w:numPr>
          <w:ilvl w:val="2"/>
          <w:numId w:val="30"/>
        </w:numPr>
        <w:spacing w:before="0" w:after="0"/>
      </w:pPr>
      <w:r>
        <w:t>Leak hazard radius distributed between minimum of 10.89 and maximum of 10.89 meters.</w:t>
      </w:r>
    </w:p>
    <w:p w14:paraId="482ECA0A" w14:textId="77777777" w:rsidR="00584F50" w:rsidRDefault="00584F50" w:rsidP="006E2336">
      <w:pPr>
        <w:pStyle w:val="ListParagraph"/>
        <w:numPr>
          <w:ilvl w:val="2"/>
          <w:numId w:val="30"/>
        </w:numPr>
        <w:spacing w:before="0" w:after="0"/>
      </w:pPr>
      <w:r>
        <w:t>Rupture cost between minimum of $0.00 and maximum of $121.06MM</w:t>
      </w:r>
    </w:p>
    <w:p w14:paraId="4609ABBD" w14:textId="77777777" w:rsidR="00584F50" w:rsidRDefault="00584F50" w:rsidP="006E2336">
      <w:pPr>
        <w:pStyle w:val="ListParagraph"/>
        <w:numPr>
          <w:ilvl w:val="2"/>
          <w:numId w:val="30"/>
        </w:numPr>
        <w:spacing w:before="0" w:after="0"/>
      </w:pPr>
      <w:r>
        <w:t>Rupture scenario yielded 77.0 intersections with structures, with minimum of 0.0 and maximum of 12.61 of population impacted</w:t>
      </w:r>
    </w:p>
    <w:p w14:paraId="7C0E3DC9" w14:textId="77777777" w:rsidR="00584F50" w:rsidRDefault="00584F50" w:rsidP="006E2336">
      <w:pPr>
        <w:pStyle w:val="ListParagraph"/>
        <w:numPr>
          <w:ilvl w:val="2"/>
          <w:numId w:val="30"/>
        </w:numPr>
        <w:spacing w:before="0" w:after="0"/>
      </w:pPr>
      <w:r>
        <w:t>Rupture hazard radius distributed between minimum of 113.66 and maximum of 113.66 meters.</w:t>
      </w:r>
    </w:p>
    <w:p w14:paraId="496536D7" w14:textId="77777777" w:rsidR="00584F50" w:rsidRDefault="00584F50" w:rsidP="006E2336">
      <w:pPr>
        <w:pStyle w:val="ListParagraph"/>
        <w:numPr>
          <w:ilvl w:val="2"/>
          <w:numId w:val="30"/>
        </w:numPr>
        <w:spacing w:before="0" w:after="0"/>
      </w:pPr>
      <w:r>
        <w:t>Puncture cost between minimum of $0.00 and maximum of $121.06MM</w:t>
      </w:r>
    </w:p>
    <w:p w14:paraId="4AF5A275" w14:textId="77777777" w:rsidR="00584F50" w:rsidRDefault="00584F50" w:rsidP="006E2336">
      <w:pPr>
        <w:pStyle w:val="ListParagraph"/>
        <w:numPr>
          <w:ilvl w:val="2"/>
          <w:numId w:val="30"/>
        </w:numPr>
        <w:spacing w:before="0" w:after="0"/>
      </w:pPr>
      <w:r>
        <w:t>Puncture scenario yielded 50.0 intersections with structures, with minimum of 0.0 and maximum of 12.61 of population impacted</w:t>
      </w:r>
    </w:p>
    <w:p w14:paraId="4C663FDD" w14:textId="77777777" w:rsidR="00584F50" w:rsidRDefault="00584F50" w:rsidP="006E2336">
      <w:pPr>
        <w:pStyle w:val="ListParagraph"/>
        <w:numPr>
          <w:ilvl w:val="2"/>
          <w:numId w:val="30"/>
        </w:numPr>
        <w:spacing w:before="0" w:after="0"/>
      </w:pPr>
      <w:r>
        <w:t>Puncture hazard radius distributed between minimum of 50.68 and maximum of 50.68 meters.</w:t>
      </w:r>
    </w:p>
    <w:p w14:paraId="09ACE791" w14:textId="77777777" w:rsidR="00584F50" w:rsidRDefault="00584F50" w:rsidP="006E2336">
      <w:pPr>
        <w:pStyle w:val="ListParagraph"/>
        <w:numPr>
          <w:ilvl w:val="2"/>
          <w:numId w:val="30"/>
        </w:numPr>
        <w:spacing w:before="0" w:after="0"/>
      </w:pPr>
      <w:r>
        <w:t>Product type is HVP Product.</w:t>
      </w:r>
    </w:p>
    <w:p w14:paraId="493C56D4" w14:textId="77777777" w:rsidR="00584F50" w:rsidRDefault="00584F50" w:rsidP="006E2336">
      <w:pPr>
        <w:pStyle w:val="ListParagraph"/>
        <w:numPr>
          <w:ilvl w:val="2"/>
          <w:numId w:val="30"/>
        </w:numPr>
        <w:spacing w:before="0" w:after="0"/>
      </w:pPr>
      <w:r>
        <w:t>Class area location is/are 1.0, 2.0.</w:t>
      </w:r>
    </w:p>
    <w:p w14:paraId="2ADBE2DA" w14:textId="77777777" w:rsidR="00584F50" w:rsidRDefault="00584F50" w:rsidP="006E2336">
      <w:pPr>
        <w:pStyle w:val="ListParagraph"/>
        <w:numPr>
          <w:ilvl w:val="1"/>
          <w:numId w:val="30"/>
        </w:numPr>
        <w:spacing w:before="0" w:after="0"/>
      </w:pPr>
      <w:r>
        <w:t>Total length driven by Economic Loss: 2663.54 meters.</w:t>
      </w:r>
    </w:p>
    <w:p w14:paraId="509A84E2" w14:textId="77777777" w:rsidR="00584F50" w:rsidRDefault="00584F50" w:rsidP="006E2336">
      <w:pPr>
        <w:pStyle w:val="ListParagraph"/>
        <w:numPr>
          <w:ilvl w:val="1"/>
          <w:numId w:val="30"/>
        </w:numPr>
        <w:spacing w:before="0" w:after="0"/>
      </w:pPr>
      <w:r>
        <w:t>Economic Loss Cost distributed between minimum of $2.03 and maximum of $8.43MM:</w:t>
      </w:r>
    </w:p>
    <w:p w14:paraId="52E8BB13" w14:textId="77777777" w:rsidR="00584F50" w:rsidRDefault="00584F50" w:rsidP="006E2336">
      <w:pPr>
        <w:pStyle w:val="ListParagraph"/>
        <w:numPr>
          <w:ilvl w:val="2"/>
          <w:numId w:val="30"/>
        </w:numPr>
        <w:spacing w:before="0" w:after="0"/>
      </w:pPr>
      <w:r>
        <w:t>Repair costs between minimum of $11,500.00 and maximum of $11,500.00.</w:t>
      </w:r>
    </w:p>
    <w:p w14:paraId="455DB419" w14:textId="77777777" w:rsidR="00584F50" w:rsidRDefault="00584F50" w:rsidP="006E2336">
      <w:pPr>
        <w:pStyle w:val="ListParagraph"/>
        <w:numPr>
          <w:ilvl w:val="2"/>
          <w:numId w:val="30"/>
        </w:numPr>
        <w:spacing w:before="0" w:after="0"/>
      </w:pPr>
      <w:r>
        <w:t>Outage losses between minimum of $200,000.00 and maximum of $200,000.00.</w:t>
      </w:r>
    </w:p>
    <w:p w14:paraId="36D30803" w14:textId="77777777" w:rsidR="00584F50" w:rsidRDefault="00584F50" w:rsidP="006E2336">
      <w:pPr>
        <w:pStyle w:val="ListParagraph"/>
        <w:numPr>
          <w:ilvl w:val="2"/>
          <w:numId w:val="30"/>
        </w:numPr>
        <w:spacing w:before="0" w:after="0"/>
      </w:pPr>
      <w:r>
        <w:t>Product type is HVP Product.</w:t>
      </w:r>
    </w:p>
    <w:p w14:paraId="58E72844" w14:textId="77777777" w:rsidR="00584F50" w:rsidRDefault="00584F50" w:rsidP="006E2336">
      <w:pPr>
        <w:pStyle w:val="ListParagraph"/>
        <w:numPr>
          <w:ilvl w:val="2"/>
          <w:numId w:val="30"/>
        </w:numPr>
        <w:spacing w:before="0" w:after="0"/>
      </w:pPr>
      <w:r>
        <w:t>Leak cost between minimum of $0.25 and maximum of $2.94MM</w:t>
      </w:r>
    </w:p>
    <w:p w14:paraId="370095FD" w14:textId="77777777" w:rsidR="00584F50" w:rsidRDefault="00584F50" w:rsidP="006E2336">
      <w:pPr>
        <w:pStyle w:val="ListParagraph"/>
        <w:numPr>
          <w:ilvl w:val="2"/>
          <w:numId w:val="30"/>
        </w:numPr>
        <w:spacing w:before="0" w:after="0"/>
      </w:pPr>
      <w:r>
        <w:t>Leak scenario yielded 20.0 intersections with structures, with minimum of $25,000.00 and maximum of $2,688,250.00 in cost of structures impacted.</w:t>
      </w:r>
    </w:p>
    <w:p w14:paraId="2C86EA38" w14:textId="77777777" w:rsidR="00584F50" w:rsidRDefault="00584F50" w:rsidP="006E2336">
      <w:pPr>
        <w:pStyle w:val="ListParagraph"/>
        <w:numPr>
          <w:ilvl w:val="2"/>
          <w:numId w:val="30"/>
        </w:numPr>
        <w:spacing w:before="0" w:after="0"/>
      </w:pPr>
      <w:r>
        <w:t>Leak product loss costs between minimum of $42,776.72 and maximum of $42,776.72</w:t>
      </w:r>
    </w:p>
    <w:p w14:paraId="4ED441FB" w14:textId="77777777" w:rsidR="00584F50" w:rsidRDefault="00584F50" w:rsidP="006E2336">
      <w:pPr>
        <w:pStyle w:val="ListParagraph"/>
        <w:numPr>
          <w:ilvl w:val="2"/>
          <w:numId w:val="30"/>
        </w:numPr>
        <w:spacing w:before="0" w:after="0"/>
      </w:pPr>
      <w:r>
        <w:t>Rupture cost between minimum of $12.32 and maximum of $18.88MM</w:t>
      </w:r>
    </w:p>
    <w:p w14:paraId="3FF419A4" w14:textId="77777777" w:rsidR="00584F50" w:rsidRDefault="00584F50" w:rsidP="006E2336">
      <w:pPr>
        <w:pStyle w:val="ListParagraph"/>
        <w:numPr>
          <w:ilvl w:val="2"/>
          <w:numId w:val="30"/>
        </w:numPr>
        <w:spacing w:before="0" w:after="0"/>
      </w:pPr>
      <w:r>
        <w:t>Rupture scenario yielded 77.0 intersections with structures, with minimum of $25,000.00 and maximum of $6,560,625.00 in cost of structures impacted</w:t>
      </w:r>
    </w:p>
    <w:p w14:paraId="12889228" w14:textId="77777777" w:rsidR="00584F50" w:rsidRDefault="00584F50" w:rsidP="006E2336">
      <w:pPr>
        <w:pStyle w:val="ListParagraph"/>
        <w:numPr>
          <w:ilvl w:val="2"/>
          <w:numId w:val="30"/>
        </w:numPr>
        <w:spacing w:before="0" w:after="0"/>
      </w:pPr>
      <w:r>
        <w:t>Rupture product loss costs between minimum of $12,112,859.08 and maximum of $12,112,859.08</w:t>
      </w:r>
    </w:p>
    <w:p w14:paraId="1C5BB963" w14:textId="77777777" w:rsidR="00584F50" w:rsidRDefault="00584F50" w:rsidP="006E2336">
      <w:pPr>
        <w:pStyle w:val="ListParagraph"/>
        <w:numPr>
          <w:ilvl w:val="2"/>
          <w:numId w:val="30"/>
        </w:numPr>
        <w:spacing w:before="0" w:after="0"/>
      </w:pPr>
      <w:r>
        <w:t>Puncture cost between minimum of $1.62 and maximum of $8.18MM</w:t>
      </w:r>
    </w:p>
    <w:p w14:paraId="05E3CEEE" w14:textId="77777777" w:rsidR="00584F50" w:rsidRDefault="00584F50" w:rsidP="006E2336">
      <w:pPr>
        <w:pStyle w:val="ListParagraph"/>
        <w:numPr>
          <w:ilvl w:val="2"/>
          <w:numId w:val="30"/>
        </w:numPr>
        <w:spacing w:before="0" w:after="0"/>
      </w:pPr>
      <w:r>
        <w:t>Puncture scenario yielded 50.0 intersections with structures, with minimum of $25,000.00 and maximum of $6,560,625.00 in cost of structures impacted</w:t>
      </w:r>
    </w:p>
    <w:p w14:paraId="0F862A46" w14:textId="77777777" w:rsidR="00584F50" w:rsidRDefault="00584F50" w:rsidP="006E2336">
      <w:pPr>
        <w:pStyle w:val="ListParagraph"/>
        <w:numPr>
          <w:ilvl w:val="2"/>
          <w:numId w:val="30"/>
        </w:numPr>
        <w:spacing w:before="0" w:after="0"/>
      </w:pPr>
      <w:r>
        <w:t>Product Loss costs between minimum of $1,405,545.82 and maximum of $1,405,545.82"</w:t>
      </w:r>
    </w:p>
    <w:p w14:paraId="2910808B" w14:textId="77777777" w:rsidR="00584F50" w:rsidRDefault="00584F50" w:rsidP="006E2336">
      <w:pPr>
        <w:pStyle w:val="ListParagraph"/>
        <w:numPr>
          <w:ilvl w:val="0"/>
          <w:numId w:val="30"/>
        </w:numPr>
        <w:spacing w:before="0" w:after="0"/>
      </w:pPr>
      <w:r>
        <w:t>"CONDOR FROM 14-12-38-5W5 TO 5-20-38-4W5 NPS4</w:t>
      </w:r>
    </w:p>
    <w:p w14:paraId="7920286A" w14:textId="77777777" w:rsidR="00584F50" w:rsidRDefault="00584F50" w:rsidP="006E2336">
      <w:pPr>
        <w:pStyle w:val="ListParagraph"/>
        <w:numPr>
          <w:ilvl w:val="1"/>
          <w:numId w:val="30"/>
        </w:numPr>
        <w:spacing w:before="0" w:after="0"/>
      </w:pPr>
      <w:r>
        <w:t>Total Cumulative Length (m):</w:t>
      </w:r>
      <w:r>
        <w:tab/>
        <w:t>4785.07</w:t>
      </w:r>
    </w:p>
    <w:p w14:paraId="61BB5521" w14:textId="77777777" w:rsidR="00584F50" w:rsidRDefault="00584F50" w:rsidP="006E2336">
      <w:pPr>
        <w:pStyle w:val="ListParagraph"/>
        <w:numPr>
          <w:ilvl w:val="1"/>
          <w:numId w:val="30"/>
        </w:numPr>
        <w:spacing w:before="0" w:after="0"/>
      </w:pPr>
      <w:r>
        <w:t>Likelihood of failure distributed between minimum of 1.262e-02 and maximum of 1.357e-02.</w:t>
      </w:r>
    </w:p>
    <w:p w14:paraId="6ABDBF1C" w14:textId="77777777" w:rsidR="00584F50" w:rsidRDefault="00584F50" w:rsidP="006E2336">
      <w:pPr>
        <w:pStyle w:val="ListParagraph"/>
        <w:numPr>
          <w:ilvl w:val="2"/>
          <w:numId w:val="30"/>
        </w:numPr>
        <w:spacing w:before="0" w:after="0"/>
      </w:pPr>
      <w:r>
        <w:lastRenderedPageBreak/>
        <w:t xml:space="preserve">Land use distributed as </w:t>
      </w:r>
    </w:p>
    <w:p w14:paraId="0C597323" w14:textId="77777777" w:rsidR="00584F50" w:rsidRDefault="00584F50" w:rsidP="006E2336">
      <w:pPr>
        <w:pStyle w:val="ListParagraph"/>
        <w:numPr>
          <w:ilvl w:val="3"/>
          <w:numId w:val="30"/>
        </w:numPr>
        <w:spacing w:before="0" w:after="0"/>
      </w:pPr>
      <w:r>
        <w:t>Agricultural: 4,785.07</w:t>
      </w:r>
    </w:p>
    <w:p w14:paraId="5EA2B0A6" w14:textId="77777777" w:rsidR="00584F50" w:rsidRDefault="00584F50" w:rsidP="006E2336">
      <w:pPr>
        <w:pStyle w:val="ListParagraph"/>
        <w:numPr>
          <w:ilvl w:val="2"/>
          <w:numId w:val="30"/>
        </w:numPr>
        <w:spacing w:before="0" w:after="0"/>
      </w:pPr>
      <w:r>
        <w:t xml:space="preserve">Depth of cover distributed as </w:t>
      </w:r>
    </w:p>
    <w:p w14:paraId="225FAD38" w14:textId="77777777" w:rsidR="00584F50" w:rsidRDefault="00584F50" w:rsidP="006E2336">
      <w:pPr>
        <w:pStyle w:val="ListParagraph"/>
        <w:numPr>
          <w:ilvl w:val="3"/>
          <w:numId w:val="30"/>
        </w:numPr>
        <w:spacing w:before="0" w:after="0"/>
      </w:pPr>
      <w:r>
        <w:t>nan</w:t>
      </w:r>
    </w:p>
    <w:p w14:paraId="4B84F9CF" w14:textId="77777777" w:rsidR="00584F50" w:rsidRDefault="00584F50" w:rsidP="006E2336">
      <w:pPr>
        <w:pStyle w:val="ListParagraph"/>
        <w:numPr>
          <w:ilvl w:val="2"/>
          <w:numId w:val="30"/>
        </w:numPr>
        <w:spacing w:before="0" w:after="0"/>
      </w:pPr>
      <w:r>
        <w:t>Installation date between minimum of 1989-01-01 and maximum of 2017-11-01</w:t>
      </w:r>
    </w:p>
    <w:p w14:paraId="47706A71" w14:textId="77777777" w:rsidR="00584F50" w:rsidRDefault="00584F50" w:rsidP="006E2336">
      <w:pPr>
        <w:pStyle w:val="ListParagraph"/>
        <w:numPr>
          <w:ilvl w:val="2"/>
          <w:numId w:val="30"/>
        </w:numPr>
        <w:spacing w:before="0" w:after="0"/>
      </w:pPr>
      <w:r>
        <w:t>Outside diameter of 4.5 in.</w:t>
      </w:r>
    </w:p>
    <w:p w14:paraId="3EB04EA3" w14:textId="77777777" w:rsidR="00584F50" w:rsidRDefault="00584F50" w:rsidP="006E2336">
      <w:pPr>
        <w:pStyle w:val="ListParagraph"/>
        <w:numPr>
          <w:ilvl w:val="2"/>
          <w:numId w:val="30"/>
        </w:numPr>
        <w:spacing w:before="0" w:after="0"/>
      </w:pPr>
      <w:r>
        <w:t>Grade between minimum of 290.0 and maximum of 359.0 MPa</w:t>
      </w:r>
    </w:p>
    <w:p w14:paraId="0CC5980A" w14:textId="77777777" w:rsidR="00584F50" w:rsidRDefault="00584F50" w:rsidP="006E2336">
      <w:pPr>
        <w:pStyle w:val="ListParagraph"/>
        <w:numPr>
          <w:ilvl w:val="2"/>
          <w:numId w:val="30"/>
        </w:numPr>
        <w:spacing w:before="0" w:after="0"/>
      </w:pPr>
      <w:r>
        <w:t>Wall thickness between minimum of 3.18 and maximum of 3.2 mm</w:t>
      </w:r>
    </w:p>
    <w:p w14:paraId="13665C6D" w14:textId="77777777" w:rsidR="00584F50" w:rsidRDefault="00584F50" w:rsidP="006E2336">
      <w:pPr>
        <w:pStyle w:val="ListParagraph"/>
        <w:numPr>
          <w:ilvl w:val="2"/>
          <w:numId w:val="30"/>
        </w:numPr>
        <w:spacing w:before="0" w:after="0"/>
      </w:pPr>
      <w:r>
        <w:t>Toughness between minimum of nan and maximum of nan J</w:t>
      </w:r>
    </w:p>
    <w:p w14:paraId="58F47C31" w14:textId="77777777" w:rsidR="00584F50" w:rsidRDefault="00584F50" w:rsidP="006E2336">
      <w:pPr>
        <w:pStyle w:val="ListParagraph"/>
        <w:numPr>
          <w:ilvl w:val="2"/>
          <w:numId w:val="30"/>
        </w:numPr>
        <w:spacing w:before="0" w:after="0"/>
      </w:pPr>
      <w:r>
        <w:t>Probability of failure given a hit between minimum of 3.032e-01 and maximum of 3.261e-01</w:t>
      </w:r>
    </w:p>
    <w:p w14:paraId="364D3F4A" w14:textId="77777777" w:rsidR="00584F50" w:rsidRDefault="00584F50" w:rsidP="006E2336">
      <w:pPr>
        <w:pStyle w:val="ListParagraph"/>
        <w:numPr>
          <w:ilvl w:val="2"/>
          <w:numId w:val="30"/>
        </w:numPr>
        <w:spacing w:before="0" w:after="0"/>
      </w:pPr>
      <w:r>
        <w:t>Class area location is/are 1.0.</w:t>
      </w:r>
    </w:p>
    <w:p w14:paraId="4C81CB68" w14:textId="77777777" w:rsidR="00584F50" w:rsidRDefault="00584F50" w:rsidP="006E2336">
      <w:pPr>
        <w:pStyle w:val="ListParagraph"/>
        <w:numPr>
          <w:ilvl w:val="1"/>
          <w:numId w:val="30"/>
        </w:numPr>
        <w:spacing w:before="0" w:after="0"/>
      </w:pPr>
      <w:r>
        <w:t>Consequence of failure distributed between minimum of $6.89 and maximum of $7.28MM</w:t>
      </w:r>
    </w:p>
    <w:p w14:paraId="2A65203C" w14:textId="77777777" w:rsidR="00584F50" w:rsidRDefault="00584F50" w:rsidP="006E2336">
      <w:pPr>
        <w:pStyle w:val="ListParagraph"/>
        <w:numPr>
          <w:ilvl w:val="1"/>
          <w:numId w:val="30"/>
        </w:numPr>
        <w:spacing w:before="0" w:after="0"/>
      </w:pPr>
      <w:r>
        <w:t>Total length driven by Environmental: 4785.07 meters.</w:t>
      </w:r>
    </w:p>
    <w:p w14:paraId="04927445" w14:textId="77777777" w:rsidR="00584F50" w:rsidRDefault="00584F50" w:rsidP="006E2336">
      <w:pPr>
        <w:pStyle w:val="ListParagraph"/>
        <w:numPr>
          <w:ilvl w:val="1"/>
          <w:numId w:val="30"/>
        </w:numPr>
        <w:spacing w:before="0" w:after="0"/>
      </w:pPr>
      <w:r>
        <w:t>Environmental Cost distributed between minimum of $6.60 and maximum of $7.00MM:</w:t>
      </w:r>
    </w:p>
    <w:p w14:paraId="01831FB6" w14:textId="77777777" w:rsidR="00584F50" w:rsidRDefault="00584F50" w:rsidP="006E2336">
      <w:pPr>
        <w:pStyle w:val="ListParagraph"/>
        <w:numPr>
          <w:ilvl w:val="2"/>
          <w:numId w:val="30"/>
        </w:numPr>
        <w:spacing w:before="0" w:after="0"/>
      </w:pPr>
      <w:r>
        <w:t>Leak cost between minimum of $0.18 and maximum of $0.19MM</w:t>
      </w:r>
    </w:p>
    <w:p w14:paraId="1E6435C7" w14:textId="77777777" w:rsidR="00584F50" w:rsidRDefault="00584F50" w:rsidP="006E2336">
      <w:pPr>
        <w:pStyle w:val="ListParagraph"/>
        <w:numPr>
          <w:ilvl w:val="2"/>
          <w:numId w:val="30"/>
        </w:numPr>
        <w:spacing w:before="0" w:after="0"/>
      </w:pPr>
      <w:r>
        <w:t>Leak spill volume between a minimum of 1691.91 and maximum of 1794.31 gallons</w:t>
      </w:r>
    </w:p>
    <w:p w14:paraId="056FD0AA" w14:textId="77777777" w:rsidR="00584F50" w:rsidRDefault="00584F50" w:rsidP="006E2336">
      <w:pPr>
        <w:pStyle w:val="ListParagraph"/>
        <w:numPr>
          <w:ilvl w:val="2"/>
          <w:numId w:val="30"/>
        </w:numPr>
        <w:spacing w:before="0" w:after="0"/>
      </w:pPr>
      <w:r>
        <w:t>Rupture cost between minimum of $23.43 and maximum of $24.85MM</w:t>
      </w:r>
    </w:p>
    <w:p w14:paraId="2DA4BFAC" w14:textId="77777777" w:rsidR="00584F50" w:rsidRDefault="00584F50" w:rsidP="006E2336">
      <w:pPr>
        <w:pStyle w:val="ListParagraph"/>
        <w:numPr>
          <w:ilvl w:val="2"/>
          <w:numId w:val="30"/>
        </w:numPr>
        <w:spacing w:before="0" w:after="0"/>
      </w:pPr>
      <w:r>
        <w:t>Rupture spill volume is between a minimum of 221039.07 and maximum of 234417.15 gallons</w:t>
      </w:r>
    </w:p>
    <w:p w14:paraId="2459E445" w14:textId="77777777" w:rsidR="00584F50" w:rsidRDefault="00584F50" w:rsidP="006E2336">
      <w:pPr>
        <w:pStyle w:val="ListParagraph"/>
        <w:numPr>
          <w:ilvl w:val="2"/>
          <w:numId w:val="30"/>
        </w:numPr>
        <w:spacing w:before="0" w:after="0"/>
      </w:pPr>
      <w:r>
        <w:t>Puncture cost between minimum of $5.89 and maximum of $6.25MM</w:t>
      </w:r>
    </w:p>
    <w:p w14:paraId="2796DE6E" w14:textId="77777777" w:rsidR="00584F50" w:rsidRDefault="00584F50" w:rsidP="006E2336">
      <w:pPr>
        <w:pStyle w:val="ListParagraph"/>
        <w:numPr>
          <w:ilvl w:val="2"/>
          <w:numId w:val="30"/>
        </w:numPr>
        <w:spacing w:before="0" w:after="0"/>
      </w:pPr>
      <w:r>
        <w:t>Puncture spill volume is between a minimum of 55592.23 and maximum of 58956.88 gallons</w:t>
      </w:r>
    </w:p>
    <w:p w14:paraId="61DFFC5C" w14:textId="77777777" w:rsidR="00584F50" w:rsidRDefault="00584F50" w:rsidP="006E2336">
      <w:pPr>
        <w:pStyle w:val="ListParagraph"/>
        <w:numPr>
          <w:ilvl w:val="0"/>
          <w:numId w:val="30"/>
        </w:numPr>
        <w:spacing w:before="0" w:after="0"/>
      </w:pPr>
      <w:r>
        <w:t>"AMERADA FERRIER 1-6 TO 10-33 JUNCTION NPS 4</w:t>
      </w:r>
    </w:p>
    <w:p w14:paraId="68E1482C" w14:textId="77777777" w:rsidR="00584F50" w:rsidRDefault="00584F50" w:rsidP="006E2336">
      <w:pPr>
        <w:pStyle w:val="ListParagraph"/>
        <w:numPr>
          <w:ilvl w:val="1"/>
          <w:numId w:val="30"/>
        </w:numPr>
        <w:spacing w:before="0" w:after="0"/>
      </w:pPr>
      <w:r>
        <w:t>Total Cumulative Length (m):</w:t>
      </w:r>
      <w:r>
        <w:tab/>
        <w:t>4761.52</w:t>
      </w:r>
    </w:p>
    <w:p w14:paraId="259AB3FA" w14:textId="77777777" w:rsidR="00584F50" w:rsidRDefault="00584F50" w:rsidP="006E2336">
      <w:pPr>
        <w:pStyle w:val="ListParagraph"/>
        <w:numPr>
          <w:ilvl w:val="1"/>
          <w:numId w:val="30"/>
        </w:numPr>
        <w:spacing w:before="0" w:after="0"/>
      </w:pPr>
      <w:r>
        <w:t>Likelihood of failure distributed between minimum of 3.580e-03 and maximum of 1.490e-02.</w:t>
      </w:r>
    </w:p>
    <w:p w14:paraId="3AF73831" w14:textId="77777777" w:rsidR="00584F50" w:rsidRDefault="00584F50" w:rsidP="006E2336">
      <w:pPr>
        <w:pStyle w:val="ListParagraph"/>
        <w:numPr>
          <w:ilvl w:val="2"/>
          <w:numId w:val="30"/>
        </w:numPr>
        <w:spacing w:before="0" w:after="0"/>
      </w:pPr>
      <w:r>
        <w:t xml:space="preserve">Land use distributed as </w:t>
      </w:r>
    </w:p>
    <w:p w14:paraId="39337662" w14:textId="77777777" w:rsidR="00584F50" w:rsidRDefault="00584F50" w:rsidP="006E2336">
      <w:pPr>
        <w:pStyle w:val="ListParagraph"/>
        <w:numPr>
          <w:ilvl w:val="3"/>
          <w:numId w:val="30"/>
        </w:numPr>
        <w:spacing w:before="0" w:after="0"/>
      </w:pPr>
      <w:r>
        <w:t>Agricultural: 4,256.53</w:t>
      </w:r>
    </w:p>
    <w:p w14:paraId="06516B7E" w14:textId="77777777" w:rsidR="00584F50" w:rsidRDefault="00584F50" w:rsidP="006E2336">
      <w:pPr>
        <w:pStyle w:val="ListParagraph"/>
        <w:numPr>
          <w:ilvl w:val="3"/>
          <w:numId w:val="30"/>
        </w:numPr>
        <w:spacing w:before="0" w:after="0"/>
      </w:pPr>
      <w:r>
        <w:t>Forested: 504.99</w:t>
      </w:r>
    </w:p>
    <w:p w14:paraId="7C9564BC" w14:textId="77777777" w:rsidR="00584F50" w:rsidRDefault="00584F50" w:rsidP="006E2336">
      <w:pPr>
        <w:pStyle w:val="ListParagraph"/>
        <w:numPr>
          <w:ilvl w:val="2"/>
          <w:numId w:val="30"/>
        </w:numPr>
        <w:spacing w:before="0" w:after="0"/>
      </w:pPr>
      <w:r>
        <w:t xml:space="preserve">Depth of cover distributed as </w:t>
      </w:r>
    </w:p>
    <w:p w14:paraId="0A4687B2" w14:textId="77777777" w:rsidR="00584F50" w:rsidRDefault="00584F50" w:rsidP="006E2336">
      <w:pPr>
        <w:pStyle w:val="ListParagraph"/>
        <w:numPr>
          <w:ilvl w:val="3"/>
          <w:numId w:val="30"/>
        </w:numPr>
        <w:spacing w:before="0" w:after="0"/>
      </w:pPr>
      <w:r>
        <w:t>nan</w:t>
      </w:r>
    </w:p>
    <w:p w14:paraId="4ED073D5" w14:textId="77777777" w:rsidR="00584F50" w:rsidRDefault="00584F50" w:rsidP="006E2336">
      <w:pPr>
        <w:pStyle w:val="ListParagraph"/>
        <w:numPr>
          <w:ilvl w:val="2"/>
          <w:numId w:val="30"/>
        </w:numPr>
        <w:spacing w:before="0" w:after="0"/>
      </w:pPr>
      <w:r>
        <w:t>Installation date between minimum of 1961-01-01 and maximum of 1961-01-01</w:t>
      </w:r>
    </w:p>
    <w:p w14:paraId="2DF886C0" w14:textId="77777777" w:rsidR="00584F50" w:rsidRDefault="00584F50" w:rsidP="006E2336">
      <w:pPr>
        <w:pStyle w:val="ListParagraph"/>
        <w:numPr>
          <w:ilvl w:val="2"/>
          <w:numId w:val="30"/>
        </w:numPr>
        <w:spacing w:before="0" w:after="0"/>
      </w:pPr>
      <w:r>
        <w:t>Outside diameter of 4.5 in.</w:t>
      </w:r>
    </w:p>
    <w:p w14:paraId="32563B75" w14:textId="77777777" w:rsidR="00584F50" w:rsidRDefault="00584F50" w:rsidP="006E2336">
      <w:pPr>
        <w:pStyle w:val="ListParagraph"/>
        <w:numPr>
          <w:ilvl w:val="2"/>
          <w:numId w:val="30"/>
        </w:numPr>
        <w:spacing w:before="0" w:after="0"/>
      </w:pPr>
      <w:r>
        <w:t>Grade between minimum of 241.0 and maximum of 241.0 MPa</w:t>
      </w:r>
    </w:p>
    <w:p w14:paraId="3133CAD3" w14:textId="77777777" w:rsidR="00584F50" w:rsidRDefault="00584F50" w:rsidP="006E2336">
      <w:pPr>
        <w:pStyle w:val="ListParagraph"/>
        <w:numPr>
          <w:ilvl w:val="2"/>
          <w:numId w:val="30"/>
        </w:numPr>
        <w:spacing w:before="0" w:after="0"/>
      </w:pPr>
      <w:r>
        <w:t>Wall thickness between minimum of 3.17 and maximum of 5.4 mm</w:t>
      </w:r>
    </w:p>
    <w:p w14:paraId="2AF8D9E5" w14:textId="77777777" w:rsidR="00584F50" w:rsidRDefault="00584F50" w:rsidP="006E2336">
      <w:pPr>
        <w:pStyle w:val="ListParagraph"/>
        <w:numPr>
          <w:ilvl w:val="2"/>
          <w:numId w:val="30"/>
        </w:numPr>
        <w:spacing w:before="0" w:after="0"/>
      </w:pPr>
      <w:r>
        <w:t>Toughness between minimum of 20.0 and maximum of 20.0 J</w:t>
      </w:r>
    </w:p>
    <w:p w14:paraId="27CBE67B" w14:textId="77777777" w:rsidR="00584F50" w:rsidRDefault="00584F50" w:rsidP="006E2336">
      <w:pPr>
        <w:pStyle w:val="ListParagraph"/>
        <w:numPr>
          <w:ilvl w:val="2"/>
          <w:numId w:val="30"/>
        </w:numPr>
        <w:spacing w:before="0" w:after="0"/>
      </w:pPr>
      <w:r>
        <w:t>Probability of failure given a hit between minimum of 1.692e-01 and maximum of 3.578e-01</w:t>
      </w:r>
    </w:p>
    <w:p w14:paraId="5455D0AD" w14:textId="77777777" w:rsidR="00584F50" w:rsidRDefault="00584F50" w:rsidP="006E2336">
      <w:pPr>
        <w:pStyle w:val="ListParagraph"/>
        <w:numPr>
          <w:ilvl w:val="2"/>
          <w:numId w:val="30"/>
        </w:numPr>
        <w:spacing w:before="0" w:after="0"/>
      </w:pPr>
      <w:r>
        <w:t>Class area location is/are 1.0, 2.0, 3.0.</w:t>
      </w:r>
    </w:p>
    <w:p w14:paraId="7B336E70" w14:textId="77777777" w:rsidR="00584F50" w:rsidRDefault="00584F50" w:rsidP="006E2336">
      <w:pPr>
        <w:pStyle w:val="ListParagraph"/>
        <w:numPr>
          <w:ilvl w:val="1"/>
          <w:numId w:val="30"/>
        </w:numPr>
        <w:spacing w:before="0" w:after="0"/>
      </w:pPr>
      <w:r>
        <w:t>Consequence of failure distributed between minimum of $4.99 and maximum of $142.13MM</w:t>
      </w:r>
    </w:p>
    <w:p w14:paraId="7F20A69C" w14:textId="77777777" w:rsidR="00584F50" w:rsidRDefault="00584F50" w:rsidP="006E2336">
      <w:pPr>
        <w:pStyle w:val="ListParagraph"/>
        <w:numPr>
          <w:ilvl w:val="1"/>
          <w:numId w:val="30"/>
        </w:numPr>
        <w:spacing w:before="0" w:after="0"/>
      </w:pPr>
      <w:r>
        <w:t>Total length driven by Safety: 1679.99 meters.</w:t>
      </w:r>
    </w:p>
    <w:p w14:paraId="22A4AC7B" w14:textId="77777777" w:rsidR="00584F50" w:rsidRDefault="00584F50" w:rsidP="006E2336">
      <w:pPr>
        <w:pStyle w:val="ListParagraph"/>
        <w:numPr>
          <w:ilvl w:val="1"/>
          <w:numId w:val="30"/>
        </w:numPr>
        <w:spacing w:before="0" w:after="0"/>
      </w:pPr>
      <w:r>
        <w:t>Safety Cost distributed between minimum of $0.00 and maximum of $133.69MM:</w:t>
      </w:r>
    </w:p>
    <w:p w14:paraId="22799D43" w14:textId="77777777" w:rsidR="00584F50" w:rsidRDefault="00584F50" w:rsidP="006E2336">
      <w:pPr>
        <w:pStyle w:val="ListParagraph"/>
        <w:numPr>
          <w:ilvl w:val="2"/>
          <w:numId w:val="30"/>
        </w:numPr>
        <w:spacing w:before="0" w:after="0"/>
      </w:pPr>
      <w:r>
        <w:t>Leak cost between minimum of $0.00 and maximum of $21.89MM</w:t>
      </w:r>
    </w:p>
    <w:p w14:paraId="2E92DE1F" w14:textId="77777777" w:rsidR="00584F50" w:rsidRDefault="00584F50" w:rsidP="006E2336">
      <w:pPr>
        <w:pStyle w:val="ListParagraph"/>
        <w:numPr>
          <w:ilvl w:val="2"/>
          <w:numId w:val="30"/>
        </w:numPr>
        <w:spacing w:before="0" w:after="0"/>
      </w:pPr>
      <w:r>
        <w:t>Leak scenario yielded 4.0 intersections with structures, with minimum of 0.0 and maximum of 2.28 of population impacted.</w:t>
      </w:r>
    </w:p>
    <w:p w14:paraId="53600960" w14:textId="77777777" w:rsidR="00584F50" w:rsidRDefault="00584F50" w:rsidP="006E2336">
      <w:pPr>
        <w:pStyle w:val="ListParagraph"/>
        <w:numPr>
          <w:ilvl w:val="2"/>
          <w:numId w:val="30"/>
        </w:numPr>
        <w:spacing w:before="0" w:after="0"/>
      </w:pPr>
      <w:r>
        <w:t>Leak hazard radius distributed between minimum of 11.55 and maximum of 11.55 meters.</w:t>
      </w:r>
    </w:p>
    <w:p w14:paraId="265497F8" w14:textId="77777777" w:rsidR="00584F50" w:rsidRDefault="00584F50" w:rsidP="006E2336">
      <w:pPr>
        <w:pStyle w:val="ListParagraph"/>
        <w:numPr>
          <w:ilvl w:val="2"/>
          <w:numId w:val="30"/>
        </w:numPr>
        <w:spacing w:before="0" w:after="0"/>
      </w:pPr>
      <w:r>
        <w:lastRenderedPageBreak/>
        <w:t>Rupture cost between minimum of $0.00 and maximum of $306.46MM</w:t>
      </w:r>
    </w:p>
    <w:p w14:paraId="1656D4BF" w14:textId="77777777" w:rsidR="00584F50" w:rsidRDefault="00584F50" w:rsidP="006E2336">
      <w:pPr>
        <w:pStyle w:val="ListParagraph"/>
        <w:numPr>
          <w:ilvl w:val="2"/>
          <w:numId w:val="30"/>
        </w:numPr>
        <w:spacing w:before="0" w:after="0"/>
      </w:pPr>
      <w:r>
        <w:t>Rupture scenario yielded 38.0 intersections with structures, with minimum of 0.0 and maximum of 31.92 of population impacted</w:t>
      </w:r>
    </w:p>
    <w:p w14:paraId="1C2C5A16" w14:textId="77777777" w:rsidR="00584F50" w:rsidRDefault="00584F50" w:rsidP="006E2336">
      <w:pPr>
        <w:pStyle w:val="ListParagraph"/>
        <w:numPr>
          <w:ilvl w:val="2"/>
          <w:numId w:val="30"/>
        </w:numPr>
        <w:spacing w:before="0" w:after="0"/>
      </w:pPr>
      <w:r>
        <w:t>Rupture hazard radius distributed between minimum of 80.3 and maximum of 80.3 meters.</w:t>
      </w:r>
    </w:p>
    <w:p w14:paraId="6C88C865" w14:textId="77777777" w:rsidR="00584F50" w:rsidRDefault="00584F50" w:rsidP="006E2336">
      <w:pPr>
        <w:pStyle w:val="ListParagraph"/>
        <w:numPr>
          <w:ilvl w:val="2"/>
          <w:numId w:val="30"/>
        </w:numPr>
        <w:spacing w:before="0" w:after="0"/>
      </w:pPr>
      <w:r>
        <w:t>Puncture cost between minimum of $0.00 and maximum of $284.57MM</w:t>
      </w:r>
    </w:p>
    <w:p w14:paraId="567CB2B1" w14:textId="77777777" w:rsidR="00584F50" w:rsidRDefault="00584F50" w:rsidP="006E2336">
      <w:pPr>
        <w:pStyle w:val="ListParagraph"/>
        <w:numPr>
          <w:ilvl w:val="2"/>
          <w:numId w:val="30"/>
        </w:numPr>
        <w:spacing w:before="0" w:after="0"/>
      </w:pPr>
      <w:r>
        <w:t>Puncture scenario yielded 28.0 intersections with structures, with minimum of 2.28 and maximum of 29.64 of population impacted</w:t>
      </w:r>
    </w:p>
    <w:p w14:paraId="08E00EA4" w14:textId="77777777" w:rsidR="00584F50" w:rsidRDefault="00584F50" w:rsidP="006E2336">
      <w:pPr>
        <w:pStyle w:val="ListParagraph"/>
        <w:numPr>
          <w:ilvl w:val="2"/>
          <w:numId w:val="30"/>
        </w:numPr>
        <w:spacing w:before="0" w:after="0"/>
      </w:pPr>
      <w:r>
        <w:t>Puncture hazard radius distributed between minimum of 46.87 and maximum of 46.87 meters.</w:t>
      </w:r>
    </w:p>
    <w:p w14:paraId="169E50FE" w14:textId="77777777" w:rsidR="00584F50" w:rsidRDefault="00584F50" w:rsidP="006E2336">
      <w:pPr>
        <w:pStyle w:val="ListParagraph"/>
        <w:numPr>
          <w:ilvl w:val="2"/>
          <w:numId w:val="30"/>
        </w:numPr>
        <w:spacing w:before="0" w:after="0"/>
      </w:pPr>
      <w:r>
        <w:t>Product type is LVP Products.</w:t>
      </w:r>
    </w:p>
    <w:p w14:paraId="5295E894" w14:textId="77777777" w:rsidR="00584F50" w:rsidRDefault="00584F50" w:rsidP="006E2336">
      <w:pPr>
        <w:pStyle w:val="ListParagraph"/>
        <w:numPr>
          <w:ilvl w:val="2"/>
          <w:numId w:val="30"/>
        </w:numPr>
        <w:spacing w:before="0" w:after="0"/>
      </w:pPr>
      <w:r>
        <w:t>Class area location is/are 1.0, 2.0, 3.0.</w:t>
      </w:r>
    </w:p>
    <w:p w14:paraId="5C085A78" w14:textId="77777777" w:rsidR="00584F50" w:rsidRDefault="00584F50" w:rsidP="006E2336">
      <w:pPr>
        <w:pStyle w:val="ListParagraph"/>
        <w:numPr>
          <w:ilvl w:val="1"/>
          <w:numId w:val="30"/>
        </w:numPr>
        <w:spacing w:before="0" w:after="0"/>
      </w:pPr>
      <w:r>
        <w:t>Total length driven by Environmental: 3081.53 meters.</w:t>
      </w:r>
    </w:p>
    <w:p w14:paraId="47838C3A" w14:textId="77777777" w:rsidR="00584F50" w:rsidRDefault="00584F50" w:rsidP="006E2336">
      <w:pPr>
        <w:pStyle w:val="ListParagraph"/>
        <w:numPr>
          <w:ilvl w:val="1"/>
          <w:numId w:val="30"/>
        </w:numPr>
        <w:spacing w:before="0" w:after="0"/>
      </w:pPr>
      <w:r>
        <w:t>Environmental Cost distributed between minimum of $4.73 and maximum of $8.41MM:</w:t>
      </w:r>
    </w:p>
    <w:p w14:paraId="1CA776B9" w14:textId="77777777" w:rsidR="00584F50" w:rsidRDefault="00584F50" w:rsidP="006E2336">
      <w:pPr>
        <w:pStyle w:val="ListParagraph"/>
        <w:numPr>
          <w:ilvl w:val="2"/>
          <w:numId w:val="30"/>
        </w:numPr>
        <w:spacing w:before="0" w:after="0"/>
      </w:pPr>
      <w:r>
        <w:t>Leak cost between minimum of $0.19 and maximum of $0.35MM</w:t>
      </w:r>
    </w:p>
    <w:p w14:paraId="5F824F07" w14:textId="77777777" w:rsidR="00584F50" w:rsidRDefault="00584F50" w:rsidP="006E2336">
      <w:pPr>
        <w:pStyle w:val="ListParagraph"/>
        <w:numPr>
          <w:ilvl w:val="2"/>
          <w:numId w:val="30"/>
        </w:numPr>
        <w:spacing w:before="0" w:after="0"/>
      </w:pPr>
      <w:r>
        <w:t>Leak spill volume between a minimum of 1821.24 and maximum of 2060.9 gallons</w:t>
      </w:r>
    </w:p>
    <w:p w14:paraId="251EA5BF" w14:textId="77777777" w:rsidR="00584F50" w:rsidRDefault="00584F50" w:rsidP="006E2336">
      <w:pPr>
        <w:pStyle w:val="ListParagraph"/>
        <w:numPr>
          <w:ilvl w:val="2"/>
          <w:numId w:val="30"/>
        </w:numPr>
        <w:spacing w:before="0" w:after="0"/>
      </w:pPr>
      <w:r>
        <w:t>Rupture cost between minimum of $25.22 and maximum of $45.39MM</w:t>
      </w:r>
    </w:p>
    <w:p w14:paraId="23C960F0" w14:textId="77777777" w:rsidR="00584F50" w:rsidRDefault="00584F50" w:rsidP="006E2336">
      <w:pPr>
        <w:pStyle w:val="ListParagraph"/>
        <w:numPr>
          <w:ilvl w:val="2"/>
          <w:numId w:val="30"/>
        </w:numPr>
        <w:spacing w:before="0" w:after="0"/>
      </w:pPr>
      <w:r>
        <w:t>Rupture spill volume is between a minimum of 237935.49 and maximum of 269245.95 gallons</w:t>
      </w:r>
    </w:p>
    <w:p w14:paraId="7F9894C6" w14:textId="77777777" w:rsidR="00584F50" w:rsidRDefault="00584F50" w:rsidP="006E2336">
      <w:pPr>
        <w:pStyle w:val="ListParagraph"/>
        <w:numPr>
          <w:ilvl w:val="2"/>
          <w:numId w:val="30"/>
        </w:numPr>
        <w:spacing w:before="0" w:after="0"/>
      </w:pPr>
      <w:r>
        <w:t>Puncture cost between minimum of $6.34 and maximum of $11.42MM</w:t>
      </w:r>
    </w:p>
    <w:p w14:paraId="1B907BF9" w14:textId="77777777" w:rsidR="00584F50" w:rsidRDefault="00584F50" w:rsidP="006E2336">
      <w:pPr>
        <w:pStyle w:val="ListParagraph"/>
        <w:numPr>
          <w:ilvl w:val="2"/>
          <w:numId w:val="30"/>
        </w:numPr>
        <w:spacing w:before="0" w:after="0"/>
      </w:pPr>
      <w:r>
        <w:t>Puncture spill volume is between a minimum of 59841.75 and maximum of 67716.46 gallons</w:t>
      </w:r>
    </w:p>
    <w:p w14:paraId="10F0C5AB" w14:textId="77777777" w:rsidR="00584F50" w:rsidRDefault="00584F50" w:rsidP="006E2336">
      <w:pPr>
        <w:pStyle w:val="ListParagraph"/>
        <w:numPr>
          <w:ilvl w:val="0"/>
          <w:numId w:val="30"/>
        </w:numPr>
        <w:spacing w:before="0" w:after="0"/>
      </w:pPr>
      <w:r>
        <w:t>"WASCANA LATERAL NPS 16</w:t>
      </w:r>
    </w:p>
    <w:p w14:paraId="7FDBEC29" w14:textId="77777777" w:rsidR="00584F50" w:rsidRDefault="00584F50" w:rsidP="006E2336">
      <w:pPr>
        <w:pStyle w:val="ListParagraph"/>
        <w:numPr>
          <w:ilvl w:val="1"/>
          <w:numId w:val="30"/>
        </w:numPr>
        <w:spacing w:before="0" w:after="0"/>
      </w:pPr>
      <w:r>
        <w:t>Total Cumulative Length (m):</w:t>
      </w:r>
      <w:r>
        <w:tab/>
        <w:t>4726.51</w:t>
      </w:r>
    </w:p>
    <w:p w14:paraId="32FFE631" w14:textId="77777777" w:rsidR="00584F50" w:rsidRDefault="00584F50" w:rsidP="006E2336">
      <w:pPr>
        <w:pStyle w:val="ListParagraph"/>
        <w:numPr>
          <w:ilvl w:val="1"/>
          <w:numId w:val="30"/>
        </w:numPr>
        <w:spacing w:before="0" w:after="0"/>
      </w:pPr>
      <w:r>
        <w:t>Likelihood of failure distributed between minimum of 1.230e-03 and maximum of 1.845e-03.</w:t>
      </w:r>
    </w:p>
    <w:p w14:paraId="1E2EC509" w14:textId="77777777" w:rsidR="00584F50" w:rsidRDefault="00584F50" w:rsidP="006E2336">
      <w:pPr>
        <w:pStyle w:val="ListParagraph"/>
        <w:numPr>
          <w:ilvl w:val="2"/>
          <w:numId w:val="30"/>
        </w:numPr>
        <w:spacing w:before="0" w:after="0"/>
      </w:pPr>
      <w:r>
        <w:t xml:space="preserve">Land use distributed as </w:t>
      </w:r>
    </w:p>
    <w:p w14:paraId="0349BEF1" w14:textId="77777777" w:rsidR="00584F50" w:rsidRDefault="00584F50" w:rsidP="006E2336">
      <w:pPr>
        <w:pStyle w:val="ListParagraph"/>
        <w:numPr>
          <w:ilvl w:val="3"/>
          <w:numId w:val="30"/>
        </w:numPr>
        <w:spacing w:before="0" w:after="0"/>
      </w:pPr>
      <w:r>
        <w:t>Agricultural: 4,726.51</w:t>
      </w:r>
    </w:p>
    <w:p w14:paraId="3F2EE0C4" w14:textId="77777777" w:rsidR="00584F50" w:rsidRDefault="00584F50" w:rsidP="006E2336">
      <w:pPr>
        <w:pStyle w:val="ListParagraph"/>
        <w:numPr>
          <w:ilvl w:val="2"/>
          <w:numId w:val="30"/>
        </w:numPr>
        <w:spacing w:before="0" w:after="0"/>
      </w:pPr>
      <w:r>
        <w:t xml:space="preserve">Depth of cover distributed as </w:t>
      </w:r>
    </w:p>
    <w:p w14:paraId="0471A869" w14:textId="77777777" w:rsidR="00584F50" w:rsidRDefault="00584F50" w:rsidP="006E2336">
      <w:pPr>
        <w:pStyle w:val="ListParagraph"/>
        <w:numPr>
          <w:ilvl w:val="3"/>
          <w:numId w:val="30"/>
        </w:numPr>
        <w:spacing w:before="0" w:after="0"/>
      </w:pPr>
      <w:r>
        <w:t>nan</w:t>
      </w:r>
    </w:p>
    <w:p w14:paraId="17566929" w14:textId="77777777" w:rsidR="00584F50" w:rsidRDefault="00584F50" w:rsidP="006E2336">
      <w:pPr>
        <w:pStyle w:val="ListParagraph"/>
        <w:numPr>
          <w:ilvl w:val="2"/>
          <w:numId w:val="30"/>
        </w:numPr>
        <w:spacing w:before="0" w:after="0"/>
      </w:pPr>
      <w:r>
        <w:t>Installation date between minimum of 2014-01-01 and maximum of 2014-01-01</w:t>
      </w:r>
    </w:p>
    <w:p w14:paraId="690D1964" w14:textId="77777777" w:rsidR="00584F50" w:rsidRDefault="00584F50" w:rsidP="006E2336">
      <w:pPr>
        <w:pStyle w:val="ListParagraph"/>
        <w:numPr>
          <w:ilvl w:val="2"/>
          <w:numId w:val="30"/>
        </w:numPr>
        <w:spacing w:before="0" w:after="0"/>
      </w:pPr>
      <w:r>
        <w:t>Outside diameter of 16.0 in.</w:t>
      </w:r>
    </w:p>
    <w:p w14:paraId="369406D1" w14:textId="77777777" w:rsidR="00584F50" w:rsidRDefault="00584F50" w:rsidP="006E2336">
      <w:pPr>
        <w:pStyle w:val="ListParagraph"/>
        <w:numPr>
          <w:ilvl w:val="2"/>
          <w:numId w:val="30"/>
        </w:numPr>
        <w:spacing w:before="0" w:after="0"/>
      </w:pPr>
      <w:r>
        <w:t>Grade between minimum of 359.0 and maximum of 359.0 MPa</w:t>
      </w:r>
    </w:p>
    <w:p w14:paraId="67D65292" w14:textId="77777777" w:rsidR="00584F50" w:rsidRDefault="00584F50" w:rsidP="006E2336">
      <w:pPr>
        <w:pStyle w:val="ListParagraph"/>
        <w:numPr>
          <w:ilvl w:val="2"/>
          <w:numId w:val="30"/>
        </w:numPr>
        <w:spacing w:before="0" w:after="0"/>
      </w:pPr>
      <w:r>
        <w:t>Wall thickness between minimum of 7.9 and maximum of 9.5 mm</w:t>
      </w:r>
    </w:p>
    <w:p w14:paraId="242A924B" w14:textId="77777777" w:rsidR="00584F50" w:rsidRDefault="00584F50" w:rsidP="006E2336">
      <w:pPr>
        <w:pStyle w:val="ListParagraph"/>
        <w:numPr>
          <w:ilvl w:val="2"/>
          <w:numId w:val="30"/>
        </w:numPr>
        <w:spacing w:before="0" w:after="0"/>
      </w:pPr>
      <w:r>
        <w:t>Toughness between minimum of nan and maximum of nan J</w:t>
      </w:r>
    </w:p>
    <w:p w14:paraId="103B0644" w14:textId="77777777" w:rsidR="00584F50" w:rsidRDefault="00584F50" w:rsidP="006E2336">
      <w:pPr>
        <w:pStyle w:val="ListParagraph"/>
        <w:numPr>
          <w:ilvl w:val="2"/>
          <w:numId w:val="30"/>
        </w:numPr>
        <w:spacing w:before="0" w:after="0"/>
      </w:pPr>
      <w:r>
        <w:t>Probability of failure given a hit between minimum of 2.954e-02 and maximum of 4.432e-02</w:t>
      </w:r>
    </w:p>
    <w:p w14:paraId="436C08F6" w14:textId="77777777" w:rsidR="00584F50" w:rsidRDefault="00584F50" w:rsidP="006E2336">
      <w:pPr>
        <w:pStyle w:val="ListParagraph"/>
        <w:numPr>
          <w:ilvl w:val="2"/>
          <w:numId w:val="30"/>
        </w:numPr>
        <w:spacing w:before="0" w:after="0"/>
      </w:pPr>
      <w:r>
        <w:t>Class area location is/are 1.0, 2.0.</w:t>
      </w:r>
    </w:p>
    <w:p w14:paraId="22A0B04B" w14:textId="77777777" w:rsidR="00584F50" w:rsidRDefault="00584F50" w:rsidP="006E2336">
      <w:pPr>
        <w:pStyle w:val="ListParagraph"/>
        <w:numPr>
          <w:ilvl w:val="1"/>
          <w:numId w:val="30"/>
        </w:numPr>
        <w:spacing w:before="0" w:after="0"/>
      </w:pPr>
      <w:r>
        <w:t>Consequence of failure distributed between minimum of $20.23 and maximum of $37.53MM</w:t>
      </w:r>
    </w:p>
    <w:p w14:paraId="0997E871" w14:textId="77777777" w:rsidR="00584F50" w:rsidRDefault="00584F50" w:rsidP="006E2336">
      <w:pPr>
        <w:pStyle w:val="ListParagraph"/>
        <w:numPr>
          <w:ilvl w:val="1"/>
          <w:numId w:val="30"/>
        </w:numPr>
        <w:spacing w:before="0" w:after="0"/>
      </w:pPr>
      <w:r>
        <w:t>Total length driven by Environmental: 4726.51 meters.</w:t>
      </w:r>
    </w:p>
    <w:p w14:paraId="23BCFD8F" w14:textId="77777777" w:rsidR="00584F50" w:rsidRDefault="00584F50" w:rsidP="006E2336">
      <w:pPr>
        <w:pStyle w:val="ListParagraph"/>
        <w:numPr>
          <w:ilvl w:val="1"/>
          <w:numId w:val="30"/>
        </w:numPr>
        <w:spacing w:before="0" w:after="0"/>
      </w:pPr>
      <w:r>
        <w:t>Environmental Cost distributed between minimum of $19.18 and maximum of $21.55MM:</w:t>
      </w:r>
    </w:p>
    <w:p w14:paraId="24582DDE" w14:textId="77777777" w:rsidR="00584F50" w:rsidRDefault="00584F50" w:rsidP="006E2336">
      <w:pPr>
        <w:pStyle w:val="ListParagraph"/>
        <w:numPr>
          <w:ilvl w:val="2"/>
          <w:numId w:val="30"/>
        </w:numPr>
        <w:spacing w:before="0" w:after="0"/>
      </w:pPr>
      <w:r>
        <w:t>Leak cost between minimum of $0.17 and maximum of $0.18MM</w:t>
      </w:r>
    </w:p>
    <w:p w14:paraId="65E46C19" w14:textId="77777777" w:rsidR="00584F50" w:rsidRDefault="00584F50" w:rsidP="006E2336">
      <w:pPr>
        <w:pStyle w:val="ListParagraph"/>
        <w:numPr>
          <w:ilvl w:val="2"/>
          <w:numId w:val="30"/>
        </w:numPr>
        <w:spacing w:before="0" w:after="0"/>
      </w:pPr>
      <w:r>
        <w:t>Leak spill volume between a minimum of 1569.7 and maximum of 1683.88 gallons</w:t>
      </w:r>
    </w:p>
    <w:p w14:paraId="0713DBBE" w14:textId="77777777" w:rsidR="00584F50" w:rsidRDefault="00584F50" w:rsidP="006E2336">
      <w:pPr>
        <w:pStyle w:val="ListParagraph"/>
        <w:numPr>
          <w:ilvl w:val="2"/>
          <w:numId w:val="30"/>
        </w:numPr>
        <w:spacing w:before="0" w:after="0"/>
      </w:pPr>
      <w:r>
        <w:t>Rupture cost between minimum of $274.79 and maximum of $294.77MM</w:t>
      </w:r>
    </w:p>
    <w:p w14:paraId="1FE1C7A4" w14:textId="77777777" w:rsidR="00584F50" w:rsidRDefault="00584F50" w:rsidP="006E2336">
      <w:pPr>
        <w:pStyle w:val="ListParagraph"/>
        <w:numPr>
          <w:ilvl w:val="2"/>
          <w:numId w:val="30"/>
        </w:numPr>
        <w:spacing w:before="0" w:after="0"/>
      </w:pPr>
      <w:r>
        <w:t>Rupture spill volume is between a minimum of 2592539.41 and maximum of 2781111.39 gallons</w:t>
      </w:r>
    </w:p>
    <w:p w14:paraId="33B49A39" w14:textId="77777777" w:rsidR="00584F50" w:rsidRDefault="00584F50" w:rsidP="006E2336">
      <w:pPr>
        <w:pStyle w:val="ListParagraph"/>
        <w:numPr>
          <w:ilvl w:val="2"/>
          <w:numId w:val="30"/>
        </w:numPr>
        <w:spacing w:before="0" w:after="0"/>
      </w:pPr>
      <w:r>
        <w:t>Puncture cost between minimum of $5.47 and maximum of $5.86MM</w:t>
      </w:r>
    </w:p>
    <w:p w14:paraId="328D46AA" w14:textId="77777777" w:rsidR="00584F50" w:rsidRDefault="00584F50" w:rsidP="006E2336">
      <w:pPr>
        <w:pStyle w:val="ListParagraph"/>
        <w:numPr>
          <w:ilvl w:val="2"/>
          <w:numId w:val="30"/>
        </w:numPr>
        <w:spacing w:before="0" w:after="0"/>
      </w:pPr>
      <w:r>
        <w:lastRenderedPageBreak/>
        <w:t>Puncture spill volume is between a minimum of 51576.93 and maximum of 55328.45 gallons</w:t>
      </w:r>
    </w:p>
    <w:p w14:paraId="70DCA5F2" w14:textId="77777777" w:rsidR="00584F50" w:rsidRDefault="00584F50" w:rsidP="006E2336">
      <w:pPr>
        <w:pStyle w:val="ListParagraph"/>
        <w:numPr>
          <w:ilvl w:val="0"/>
          <w:numId w:val="30"/>
        </w:numPr>
        <w:spacing w:before="0" w:after="0"/>
      </w:pPr>
      <w:r>
        <w:t>"PINCHER CREEK TO CARWAY NPS 12</w:t>
      </w:r>
    </w:p>
    <w:p w14:paraId="5BD72BF9" w14:textId="77777777" w:rsidR="00584F50" w:rsidRDefault="00584F50" w:rsidP="006E2336">
      <w:pPr>
        <w:pStyle w:val="ListParagraph"/>
        <w:numPr>
          <w:ilvl w:val="1"/>
          <w:numId w:val="30"/>
        </w:numPr>
        <w:spacing w:before="0" w:after="0"/>
      </w:pPr>
      <w:r>
        <w:t>Total Cumulative Length (m):</w:t>
      </w:r>
      <w:r>
        <w:tab/>
        <w:t>4431.32</w:t>
      </w:r>
    </w:p>
    <w:p w14:paraId="68BEE16C" w14:textId="77777777" w:rsidR="00584F50" w:rsidRDefault="00584F50" w:rsidP="006E2336">
      <w:pPr>
        <w:pStyle w:val="ListParagraph"/>
        <w:numPr>
          <w:ilvl w:val="1"/>
          <w:numId w:val="30"/>
        </w:numPr>
        <w:spacing w:before="0" w:after="0"/>
      </w:pPr>
      <w:r>
        <w:t>Likelihood of failure distributed between minimum of 1.322e-03 and maximum of 7.871e-03.</w:t>
      </w:r>
    </w:p>
    <w:p w14:paraId="7DDAD0A3" w14:textId="77777777" w:rsidR="00584F50" w:rsidRDefault="00584F50" w:rsidP="006E2336">
      <w:pPr>
        <w:pStyle w:val="ListParagraph"/>
        <w:numPr>
          <w:ilvl w:val="2"/>
          <w:numId w:val="30"/>
        </w:numPr>
        <w:spacing w:before="0" w:after="0"/>
      </w:pPr>
      <w:r>
        <w:t xml:space="preserve">Land use distributed as </w:t>
      </w:r>
    </w:p>
    <w:p w14:paraId="4E82E657" w14:textId="77777777" w:rsidR="00584F50" w:rsidRDefault="00584F50" w:rsidP="006E2336">
      <w:pPr>
        <w:pStyle w:val="ListParagraph"/>
        <w:numPr>
          <w:ilvl w:val="3"/>
          <w:numId w:val="30"/>
        </w:numPr>
        <w:spacing w:before="0" w:after="0"/>
      </w:pPr>
      <w:r>
        <w:t>Agricultural: 181.13</w:t>
      </w:r>
    </w:p>
    <w:p w14:paraId="0ECB6B74" w14:textId="77777777" w:rsidR="00584F50" w:rsidRDefault="00584F50" w:rsidP="006E2336">
      <w:pPr>
        <w:pStyle w:val="ListParagraph"/>
        <w:numPr>
          <w:ilvl w:val="3"/>
          <w:numId w:val="30"/>
        </w:numPr>
        <w:spacing w:before="0" w:after="0"/>
      </w:pPr>
      <w:r>
        <w:t>Water Course: 4,250.19</w:t>
      </w:r>
    </w:p>
    <w:p w14:paraId="2CE5FE6F" w14:textId="77777777" w:rsidR="00584F50" w:rsidRDefault="00584F50" w:rsidP="006E2336">
      <w:pPr>
        <w:pStyle w:val="ListParagraph"/>
        <w:numPr>
          <w:ilvl w:val="2"/>
          <w:numId w:val="30"/>
        </w:numPr>
        <w:spacing w:before="0" w:after="0"/>
      </w:pPr>
      <w:r>
        <w:t xml:space="preserve">Depth of cover distributed as </w:t>
      </w:r>
    </w:p>
    <w:p w14:paraId="0E5EB222" w14:textId="77777777" w:rsidR="00584F50" w:rsidRDefault="00584F50" w:rsidP="006E2336">
      <w:pPr>
        <w:pStyle w:val="ListParagraph"/>
        <w:numPr>
          <w:ilvl w:val="3"/>
          <w:numId w:val="30"/>
        </w:numPr>
        <w:spacing w:before="0" w:after="0"/>
      </w:pPr>
      <w:r>
        <w:t>nan</w:t>
      </w:r>
    </w:p>
    <w:p w14:paraId="61E4729B" w14:textId="77777777" w:rsidR="00584F50" w:rsidRDefault="00584F50" w:rsidP="006E2336">
      <w:pPr>
        <w:pStyle w:val="ListParagraph"/>
        <w:numPr>
          <w:ilvl w:val="2"/>
          <w:numId w:val="30"/>
        </w:numPr>
        <w:spacing w:before="0" w:after="0"/>
      </w:pPr>
      <w:r>
        <w:t>Installation date between minimum of 1967-01-01 and maximum of 2018-11-01</w:t>
      </w:r>
    </w:p>
    <w:p w14:paraId="140D7D40" w14:textId="77777777" w:rsidR="00584F50" w:rsidRDefault="00584F50" w:rsidP="006E2336">
      <w:pPr>
        <w:pStyle w:val="ListParagraph"/>
        <w:numPr>
          <w:ilvl w:val="2"/>
          <w:numId w:val="30"/>
        </w:numPr>
        <w:spacing w:before="0" w:after="0"/>
      </w:pPr>
      <w:r>
        <w:t>Outside diameter of 12.75 in.</w:t>
      </w:r>
    </w:p>
    <w:p w14:paraId="648ACB07" w14:textId="77777777" w:rsidR="00584F50" w:rsidRDefault="00584F50" w:rsidP="006E2336">
      <w:pPr>
        <w:pStyle w:val="ListParagraph"/>
        <w:numPr>
          <w:ilvl w:val="2"/>
          <w:numId w:val="30"/>
        </w:numPr>
        <w:spacing w:before="0" w:after="0"/>
      </w:pPr>
      <w:r>
        <w:t>Grade between minimum of 317.0 and maximum of 359.0 MPa</w:t>
      </w:r>
    </w:p>
    <w:p w14:paraId="3B9BB006" w14:textId="77777777" w:rsidR="00584F50" w:rsidRDefault="00584F50" w:rsidP="006E2336">
      <w:pPr>
        <w:pStyle w:val="ListParagraph"/>
        <w:numPr>
          <w:ilvl w:val="2"/>
          <w:numId w:val="30"/>
        </w:numPr>
        <w:spacing w:before="0" w:after="0"/>
      </w:pPr>
      <w:r>
        <w:t>Wall thickness between minimum of 4.78 and maximum of 9.52 mm</w:t>
      </w:r>
    </w:p>
    <w:p w14:paraId="5EBC9FE8" w14:textId="77777777" w:rsidR="00584F50" w:rsidRDefault="00584F50" w:rsidP="006E2336">
      <w:pPr>
        <w:pStyle w:val="ListParagraph"/>
        <w:numPr>
          <w:ilvl w:val="2"/>
          <w:numId w:val="30"/>
        </w:numPr>
        <w:spacing w:before="0" w:after="0"/>
      </w:pPr>
      <w:r>
        <w:t>Toughness between minimum of nan and maximum of nan J</w:t>
      </w:r>
    </w:p>
    <w:p w14:paraId="054F7D4C" w14:textId="77777777" w:rsidR="00584F50" w:rsidRDefault="00584F50" w:rsidP="006E2336">
      <w:pPr>
        <w:pStyle w:val="ListParagraph"/>
        <w:numPr>
          <w:ilvl w:val="2"/>
          <w:numId w:val="30"/>
        </w:numPr>
        <w:spacing w:before="0" w:after="0"/>
      </w:pPr>
      <w:r>
        <w:t>Probability of failure given a hit between minimum of 4.433e-02 and maximum of 1.891e-01</w:t>
      </w:r>
    </w:p>
    <w:p w14:paraId="5586834E" w14:textId="77777777" w:rsidR="00584F50" w:rsidRDefault="00584F50" w:rsidP="006E2336">
      <w:pPr>
        <w:pStyle w:val="ListParagraph"/>
        <w:numPr>
          <w:ilvl w:val="2"/>
          <w:numId w:val="30"/>
        </w:numPr>
        <w:spacing w:before="0" w:after="0"/>
      </w:pPr>
      <w:r>
        <w:t>Class area location is/are 1.0.</w:t>
      </w:r>
    </w:p>
    <w:p w14:paraId="2468381B" w14:textId="77777777" w:rsidR="00584F50" w:rsidRDefault="00584F50" w:rsidP="006E2336">
      <w:pPr>
        <w:pStyle w:val="ListParagraph"/>
        <w:numPr>
          <w:ilvl w:val="1"/>
          <w:numId w:val="30"/>
        </w:numPr>
        <w:spacing w:before="0" w:after="0"/>
      </w:pPr>
      <w:r>
        <w:t>Consequence of failure distributed between minimum of $10.08 and maximum of $15.86MM</w:t>
      </w:r>
    </w:p>
    <w:p w14:paraId="4D3D2572" w14:textId="77777777" w:rsidR="00584F50" w:rsidRDefault="00584F50" w:rsidP="006E2336">
      <w:pPr>
        <w:pStyle w:val="ListParagraph"/>
        <w:numPr>
          <w:ilvl w:val="1"/>
          <w:numId w:val="30"/>
        </w:numPr>
        <w:spacing w:before="0" w:after="0"/>
      </w:pPr>
      <w:r>
        <w:t>Total length driven by Safety: 29.99 meters.</w:t>
      </w:r>
    </w:p>
    <w:p w14:paraId="3DD264C0" w14:textId="77777777" w:rsidR="00584F50" w:rsidRDefault="00584F50" w:rsidP="006E2336">
      <w:pPr>
        <w:pStyle w:val="ListParagraph"/>
        <w:numPr>
          <w:ilvl w:val="1"/>
          <w:numId w:val="30"/>
        </w:numPr>
        <w:spacing w:before="0" w:after="0"/>
      </w:pPr>
      <w:r>
        <w:t>Safety Cost distributed between minimum of $0.00 and maximum of $5.48MM:</w:t>
      </w:r>
    </w:p>
    <w:p w14:paraId="4B6FE786" w14:textId="77777777" w:rsidR="00584F50" w:rsidRDefault="00584F50" w:rsidP="006E2336">
      <w:pPr>
        <w:pStyle w:val="ListParagraph"/>
        <w:numPr>
          <w:ilvl w:val="2"/>
          <w:numId w:val="30"/>
        </w:numPr>
        <w:spacing w:before="0" w:after="0"/>
      </w:pPr>
      <w:r>
        <w:t>Leak cost between minimum of $0.00 and maximum of $0.00MM</w:t>
      </w:r>
    </w:p>
    <w:p w14:paraId="1F11EE5A" w14:textId="77777777" w:rsidR="00584F50" w:rsidRDefault="00584F50" w:rsidP="006E2336">
      <w:pPr>
        <w:pStyle w:val="ListParagraph"/>
        <w:numPr>
          <w:ilvl w:val="2"/>
          <w:numId w:val="30"/>
        </w:numPr>
        <w:spacing w:before="0" w:after="0"/>
      </w:pPr>
      <w:r>
        <w:t>Leak scenario yielded 1.0 intersections with structures, with minimum of nan and maximum of nan of population impacted.</w:t>
      </w:r>
    </w:p>
    <w:p w14:paraId="0DF1B10A" w14:textId="77777777" w:rsidR="00584F50" w:rsidRDefault="00584F50" w:rsidP="006E2336">
      <w:pPr>
        <w:pStyle w:val="ListParagraph"/>
        <w:numPr>
          <w:ilvl w:val="2"/>
          <w:numId w:val="30"/>
        </w:numPr>
        <w:spacing w:before="0" w:after="0"/>
      </w:pPr>
      <w:r>
        <w:t>Leak hazard radius distributed between minimum of 3.74 and maximum of 4.11 meters.</w:t>
      </w:r>
    </w:p>
    <w:p w14:paraId="0C2184E8" w14:textId="77777777" w:rsidR="00584F50" w:rsidRDefault="00584F50" w:rsidP="006E2336">
      <w:pPr>
        <w:pStyle w:val="ListParagraph"/>
        <w:numPr>
          <w:ilvl w:val="2"/>
          <w:numId w:val="30"/>
        </w:numPr>
        <w:spacing w:before="0" w:after="0"/>
      </w:pPr>
      <w:r>
        <w:t>Rupture cost between minimum of $0.00 and maximum of $43.78MM</w:t>
      </w:r>
    </w:p>
    <w:p w14:paraId="7CF47B90" w14:textId="77777777" w:rsidR="00584F50" w:rsidRDefault="00584F50" w:rsidP="006E2336">
      <w:pPr>
        <w:pStyle w:val="ListParagraph"/>
        <w:numPr>
          <w:ilvl w:val="2"/>
          <w:numId w:val="30"/>
        </w:numPr>
        <w:spacing w:before="0" w:after="0"/>
      </w:pPr>
      <w:r>
        <w:t>Rupture scenario yielded 21.0 intersections with structures, with minimum of 0.0 and maximum of 4.56 of population impacted</w:t>
      </w:r>
    </w:p>
    <w:p w14:paraId="4A3547DC" w14:textId="77777777" w:rsidR="00584F50" w:rsidRDefault="00584F50" w:rsidP="006E2336">
      <w:pPr>
        <w:pStyle w:val="ListParagraph"/>
        <w:numPr>
          <w:ilvl w:val="2"/>
          <w:numId w:val="30"/>
        </w:numPr>
        <w:spacing w:before="0" w:after="0"/>
      </w:pPr>
      <w:r>
        <w:t>Rupture hazard radius distributed between minimum of 72.23 and maximum of 79.49 meters.</w:t>
      </w:r>
    </w:p>
    <w:p w14:paraId="7912A932" w14:textId="77777777" w:rsidR="00584F50" w:rsidRDefault="00584F50" w:rsidP="006E2336">
      <w:pPr>
        <w:pStyle w:val="ListParagraph"/>
        <w:numPr>
          <w:ilvl w:val="2"/>
          <w:numId w:val="30"/>
        </w:numPr>
        <w:spacing w:before="0" w:after="0"/>
      </w:pPr>
      <w:r>
        <w:t>Puncture cost between minimum of $0.00 and maximum of $0.00MM</w:t>
      </w:r>
    </w:p>
    <w:p w14:paraId="5BF1E10B" w14:textId="77777777" w:rsidR="00584F50" w:rsidRDefault="00584F50" w:rsidP="006E2336">
      <w:pPr>
        <w:pStyle w:val="ListParagraph"/>
        <w:numPr>
          <w:ilvl w:val="2"/>
          <w:numId w:val="30"/>
        </w:numPr>
        <w:spacing w:before="0" w:after="0"/>
      </w:pPr>
      <w:r>
        <w:t>Puncture scenario yielded 2.0 intersections with structures, with minimum of nan and maximum of nan of population impacted</w:t>
      </w:r>
    </w:p>
    <w:p w14:paraId="695342D4" w14:textId="77777777" w:rsidR="00584F50" w:rsidRDefault="00584F50" w:rsidP="006E2336">
      <w:pPr>
        <w:pStyle w:val="ListParagraph"/>
        <w:numPr>
          <w:ilvl w:val="2"/>
          <w:numId w:val="30"/>
        </w:numPr>
        <w:spacing w:before="0" w:after="0"/>
      </w:pPr>
      <w:r>
        <w:t>Puncture hazard radius distributed between minimum of 14.94 and maximum of 16.44 meters.</w:t>
      </w:r>
    </w:p>
    <w:p w14:paraId="3A37A512" w14:textId="77777777" w:rsidR="00584F50" w:rsidRDefault="00584F50" w:rsidP="006E2336">
      <w:pPr>
        <w:pStyle w:val="ListParagraph"/>
        <w:numPr>
          <w:ilvl w:val="2"/>
          <w:numId w:val="30"/>
        </w:numPr>
        <w:spacing w:before="0" w:after="0"/>
      </w:pPr>
      <w:r>
        <w:t>Product type is Crude Oil.</w:t>
      </w:r>
    </w:p>
    <w:p w14:paraId="03C46628" w14:textId="77777777" w:rsidR="00584F50" w:rsidRDefault="00584F50" w:rsidP="006E2336">
      <w:pPr>
        <w:pStyle w:val="ListParagraph"/>
        <w:numPr>
          <w:ilvl w:val="2"/>
          <w:numId w:val="30"/>
        </w:numPr>
        <w:spacing w:before="0" w:after="0"/>
      </w:pPr>
      <w:r>
        <w:t>Class area location is/are 1.0.</w:t>
      </w:r>
    </w:p>
    <w:p w14:paraId="208FAC01" w14:textId="77777777" w:rsidR="00584F50" w:rsidRDefault="00584F50" w:rsidP="006E2336">
      <w:pPr>
        <w:pStyle w:val="ListParagraph"/>
        <w:numPr>
          <w:ilvl w:val="1"/>
          <w:numId w:val="30"/>
        </w:numPr>
        <w:spacing w:before="0" w:after="0"/>
      </w:pPr>
      <w:r>
        <w:t>Total length driven by Environmental: 4401.33 meters.</w:t>
      </w:r>
    </w:p>
    <w:p w14:paraId="42C660EE" w14:textId="77777777" w:rsidR="00584F50" w:rsidRDefault="00584F50" w:rsidP="006E2336">
      <w:pPr>
        <w:pStyle w:val="ListParagraph"/>
        <w:numPr>
          <w:ilvl w:val="1"/>
          <w:numId w:val="30"/>
        </w:numPr>
        <w:spacing w:before="0" w:after="0"/>
      </w:pPr>
      <w:r>
        <w:t>Environmental Cost distributed between minimum of $4.79 and maximum of $14.92MM:</w:t>
      </w:r>
    </w:p>
    <w:p w14:paraId="4F8157A3" w14:textId="77777777" w:rsidR="00584F50" w:rsidRDefault="00584F50" w:rsidP="006E2336">
      <w:pPr>
        <w:pStyle w:val="ListParagraph"/>
        <w:numPr>
          <w:ilvl w:val="2"/>
          <w:numId w:val="30"/>
        </w:numPr>
        <w:spacing w:before="0" w:after="0"/>
      </w:pPr>
      <w:r>
        <w:t>Leak cost between minimum of $0.26 and maximum of $0.45MM</w:t>
      </w:r>
    </w:p>
    <w:p w14:paraId="300BE580" w14:textId="77777777" w:rsidR="00584F50" w:rsidRDefault="00584F50" w:rsidP="006E2336">
      <w:pPr>
        <w:pStyle w:val="ListParagraph"/>
        <w:numPr>
          <w:ilvl w:val="2"/>
          <w:numId w:val="30"/>
        </w:numPr>
        <w:spacing w:before="0" w:after="0"/>
      </w:pPr>
      <w:r>
        <w:t>Leak spill volume between a minimum of 1644.96 and maximum of 2533.72 gallons</w:t>
      </w:r>
    </w:p>
    <w:p w14:paraId="53703ECF" w14:textId="77777777" w:rsidR="00584F50" w:rsidRDefault="00584F50" w:rsidP="006E2336">
      <w:pPr>
        <w:pStyle w:val="ListParagraph"/>
        <w:numPr>
          <w:ilvl w:val="2"/>
          <w:numId w:val="30"/>
        </w:numPr>
        <w:spacing w:before="0" w:after="0"/>
      </w:pPr>
      <w:r>
        <w:t>Rupture cost between minimum of $9.15 and maximum of $30.31MM</w:t>
      </w:r>
    </w:p>
    <w:p w14:paraId="142666D7" w14:textId="77777777" w:rsidR="00584F50" w:rsidRDefault="00584F50" w:rsidP="006E2336">
      <w:pPr>
        <w:pStyle w:val="ListParagraph"/>
        <w:numPr>
          <w:ilvl w:val="2"/>
          <w:numId w:val="30"/>
        </w:numPr>
        <w:spacing w:before="0" w:after="0"/>
      </w:pPr>
      <w:r>
        <w:t>Rupture spill volume is between a minimum of 51421.19 and maximum of 170353.01 gallons</w:t>
      </w:r>
    </w:p>
    <w:p w14:paraId="2043FF34" w14:textId="77777777" w:rsidR="00584F50" w:rsidRDefault="00584F50" w:rsidP="006E2336">
      <w:pPr>
        <w:pStyle w:val="ListParagraph"/>
        <w:numPr>
          <w:ilvl w:val="2"/>
          <w:numId w:val="30"/>
        </w:numPr>
        <w:spacing w:before="0" w:after="0"/>
      </w:pPr>
      <w:r>
        <w:t>Puncture cost between minimum of $8.70 and maximum of $14.81MM</w:t>
      </w:r>
    </w:p>
    <w:p w14:paraId="6BA23119" w14:textId="77777777" w:rsidR="00584F50" w:rsidRDefault="00584F50" w:rsidP="006E2336">
      <w:pPr>
        <w:pStyle w:val="ListParagraph"/>
        <w:numPr>
          <w:ilvl w:val="2"/>
          <w:numId w:val="30"/>
        </w:numPr>
        <w:spacing w:before="0" w:after="0"/>
      </w:pPr>
      <w:r>
        <w:lastRenderedPageBreak/>
        <w:t>Puncture spill volume is between a minimum of 54049.72 and maximum of 83252.39 gallons</w:t>
      </w:r>
    </w:p>
    <w:p w14:paraId="484289A9" w14:textId="77777777" w:rsidR="00584F50" w:rsidRDefault="00584F50" w:rsidP="006E2336">
      <w:pPr>
        <w:pStyle w:val="ListParagraph"/>
        <w:numPr>
          <w:ilvl w:val="0"/>
          <w:numId w:val="30"/>
        </w:numPr>
        <w:spacing w:before="0" w:after="0"/>
      </w:pPr>
      <w:r>
        <w:t>"KERROBERT UNIT RAIL TRANSFER NPS 20</w:t>
      </w:r>
    </w:p>
    <w:p w14:paraId="3BA802B8" w14:textId="77777777" w:rsidR="00584F50" w:rsidRDefault="00584F50" w:rsidP="006E2336">
      <w:pPr>
        <w:pStyle w:val="ListParagraph"/>
        <w:numPr>
          <w:ilvl w:val="1"/>
          <w:numId w:val="30"/>
        </w:numPr>
        <w:spacing w:before="0" w:after="0"/>
      </w:pPr>
      <w:r>
        <w:t>Total Cumulative Length (m):</w:t>
      </w:r>
      <w:r>
        <w:tab/>
        <w:t>4423.16</w:t>
      </w:r>
    </w:p>
    <w:p w14:paraId="377D1D05" w14:textId="77777777" w:rsidR="00584F50" w:rsidRDefault="00584F50" w:rsidP="006E2336">
      <w:pPr>
        <w:pStyle w:val="ListParagraph"/>
        <w:numPr>
          <w:ilvl w:val="1"/>
          <w:numId w:val="30"/>
        </w:numPr>
        <w:spacing w:before="0" w:after="0"/>
      </w:pPr>
      <w:r>
        <w:t>Likelihood of failure distributed between minimum of 1.168e-03 and maximum of 1.168e-03.</w:t>
      </w:r>
    </w:p>
    <w:p w14:paraId="55CF09EE" w14:textId="77777777" w:rsidR="00584F50" w:rsidRDefault="00584F50" w:rsidP="006E2336">
      <w:pPr>
        <w:pStyle w:val="ListParagraph"/>
        <w:numPr>
          <w:ilvl w:val="2"/>
          <w:numId w:val="30"/>
        </w:numPr>
        <w:spacing w:before="0" w:after="0"/>
      </w:pPr>
      <w:r>
        <w:t xml:space="preserve">Land use distributed as </w:t>
      </w:r>
    </w:p>
    <w:p w14:paraId="02BCC362" w14:textId="77777777" w:rsidR="00584F50" w:rsidRDefault="00584F50" w:rsidP="006E2336">
      <w:pPr>
        <w:pStyle w:val="ListParagraph"/>
        <w:numPr>
          <w:ilvl w:val="3"/>
          <w:numId w:val="30"/>
        </w:numPr>
        <w:spacing w:before="0" w:after="0"/>
      </w:pPr>
      <w:r>
        <w:t>Agricultural: 4,423.16</w:t>
      </w:r>
    </w:p>
    <w:p w14:paraId="1EA04ADD" w14:textId="77777777" w:rsidR="00584F50" w:rsidRDefault="00584F50" w:rsidP="006E2336">
      <w:pPr>
        <w:pStyle w:val="ListParagraph"/>
        <w:numPr>
          <w:ilvl w:val="2"/>
          <w:numId w:val="30"/>
        </w:numPr>
        <w:spacing w:before="0" w:after="0"/>
      </w:pPr>
      <w:r>
        <w:t xml:space="preserve">Depth of cover distributed as </w:t>
      </w:r>
    </w:p>
    <w:p w14:paraId="0664C5FA" w14:textId="77777777" w:rsidR="00584F50" w:rsidRDefault="00584F50" w:rsidP="006E2336">
      <w:pPr>
        <w:pStyle w:val="ListParagraph"/>
        <w:numPr>
          <w:ilvl w:val="3"/>
          <w:numId w:val="30"/>
        </w:numPr>
        <w:spacing w:before="0" w:after="0"/>
      </w:pPr>
      <w:r>
        <w:t>nan</w:t>
      </w:r>
    </w:p>
    <w:p w14:paraId="630BA916" w14:textId="77777777" w:rsidR="00584F50" w:rsidRDefault="00584F50" w:rsidP="006E2336">
      <w:pPr>
        <w:pStyle w:val="ListParagraph"/>
        <w:numPr>
          <w:ilvl w:val="2"/>
          <w:numId w:val="30"/>
        </w:numPr>
        <w:spacing w:before="0" w:after="0"/>
      </w:pPr>
      <w:r>
        <w:t>Installation date between minimum of 2015-01-01 and maximum of 2015-01-01</w:t>
      </w:r>
    </w:p>
    <w:p w14:paraId="5162A3B5" w14:textId="77777777" w:rsidR="00584F50" w:rsidRDefault="00584F50" w:rsidP="006E2336">
      <w:pPr>
        <w:pStyle w:val="ListParagraph"/>
        <w:numPr>
          <w:ilvl w:val="2"/>
          <w:numId w:val="30"/>
        </w:numPr>
        <w:spacing w:before="0" w:after="0"/>
      </w:pPr>
      <w:r>
        <w:t>Outside diameter of 20.0 in.</w:t>
      </w:r>
    </w:p>
    <w:p w14:paraId="502F341D" w14:textId="77777777" w:rsidR="00584F50" w:rsidRDefault="00584F50" w:rsidP="006E2336">
      <w:pPr>
        <w:pStyle w:val="ListParagraph"/>
        <w:numPr>
          <w:ilvl w:val="2"/>
          <w:numId w:val="30"/>
        </w:numPr>
        <w:spacing w:before="0" w:after="0"/>
      </w:pPr>
      <w:r>
        <w:t>Grade between minimum of 359.0 and maximum of 359.0 MPa</w:t>
      </w:r>
    </w:p>
    <w:p w14:paraId="3DEF22D0" w14:textId="77777777" w:rsidR="00584F50" w:rsidRDefault="00584F50" w:rsidP="006E2336">
      <w:pPr>
        <w:pStyle w:val="ListParagraph"/>
        <w:numPr>
          <w:ilvl w:val="2"/>
          <w:numId w:val="30"/>
        </w:numPr>
        <w:spacing w:before="0" w:after="0"/>
      </w:pPr>
      <w:r>
        <w:t>Wall thickness between minimum of 7.92 and maximum of 7.92 mm</w:t>
      </w:r>
    </w:p>
    <w:p w14:paraId="1A175D15" w14:textId="77777777" w:rsidR="00584F50" w:rsidRDefault="00584F50" w:rsidP="006E2336">
      <w:pPr>
        <w:pStyle w:val="ListParagraph"/>
        <w:numPr>
          <w:ilvl w:val="2"/>
          <w:numId w:val="30"/>
        </w:numPr>
        <w:spacing w:before="0" w:after="0"/>
      </w:pPr>
      <w:r>
        <w:t>Toughness between minimum of nan and maximum of nan J</w:t>
      </w:r>
    </w:p>
    <w:p w14:paraId="0D5AA81A" w14:textId="77777777" w:rsidR="00584F50" w:rsidRDefault="00584F50" w:rsidP="006E2336">
      <w:pPr>
        <w:pStyle w:val="ListParagraph"/>
        <w:numPr>
          <w:ilvl w:val="2"/>
          <w:numId w:val="30"/>
        </w:numPr>
        <w:spacing w:before="0" w:after="0"/>
      </w:pPr>
      <w:r>
        <w:t>Probability of failure given a hit between minimum of 2.806e-02 and maximum of 2.806e-02</w:t>
      </w:r>
    </w:p>
    <w:p w14:paraId="69EFAD22" w14:textId="77777777" w:rsidR="00584F50" w:rsidRDefault="00584F50" w:rsidP="006E2336">
      <w:pPr>
        <w:pStyle w:val="ListParagraph"/>
        <w:numPr>
          <w:ilvl w:val="2"/>
          <w:numId w:val="30"/>
        </w:numPr>
        <w:spacing w:before="0" w:after="0"/>
      </w:pPr>
      <w:r>
        <w:t>Class area location is/are nan.</w:t>
      </w:r>
    </w:p>
    <w:p w14:paraId="2AD1DA54" w14:textId="77777777" w:rsidR="00584F50" w:rsidRDefault="00584F50" w:rsidP="006E2336">
      <w:pPr>
        <w:pStyle w:val="ListParagraph"/>
        <w:numPr>
          <w:ilvl w:val="1"/>
          <w:numId w:val="30"/>
        </w:numPr>
        <w:spacing w:before="0" w:after="0"/>
      </w:pPr>
      <w:r>
        <w:t>Consequence of failure distributed between minimum of $16.04 and maximum of $17.84MM</w:t>
      </w:r>
    </w:p>
    <w:p w14:paraId="4FB18E59" w14:textId="77777777" w:rsidR="00584F50" w:rsidRDefault="00584F50" w:rsidP="006E2336">
      <w:pPr>
        <w:pStyle w:val="ListParagraph"/>
        <w:numPr>
          <w:ilvl w:val="1"/>
          <w:numId w:val="30"/>
        </w:numPr>
        <w:spacing w:before="0" w:after="0"/>
      </w:pPr>
      <w:r>
        <w:t>Total length driven by Environmental: 4423.16 meters.</w:t>
      </w:r>
    </w:p>
    <w:p w14:paraId="69AED142" w14:textId="77777777" w:rsidR="00584F50" w:rsidRDefault="00584F50" w:rsidP="006E2336">
      <w:pPr>
        <w:pStyle w:val="ListParagraph"/>
        <w:numPr>
          <w:ilvl w:val="1"/>
          <w:numId w:val="30"/>
        </w:numPr>
        <w:spacing w:before="0" w:after="0"/>
      </w:pPr>
      <w:r>
        <w:t>Environmental Cost distributed between minimum of $15.02 and maximum of $16.81MM:</w:t>
      </w:r>
    </w:p>
    <w:p w14:paraId="729EC483" w14:textId="77777777" w:rsidR="00584F50" w:rsidRDefault="00584F50" w:rsidP="006E2336">
      <w:pPr>
        <w:pStyle w:val="ListParagraph"/>
        <w:numPr>
          <w:ilvl w:val="2"/>
          <w:numId w:val="30"/>
        </w:numPr>
        <w:spacing w:before="0" w:after="0"/>
      </w:pPr>
      <w:r>
        <w:t>Leak cost between minimum of $0.09 and maximum of $0.10MM</w:t>
      </w:r>
    </w:p>
    <w:p w14:paraId="4FE5D93D" w14:textId="77777777" w:rsidR="00584F50" w:rsidRDefault="00584F50" w:rsidP="006E2336">
      <w:pPr>
        <w:pStyle w:val="ListParagraph"/>
        <w:numPr>
          <w:ilvl w:val="2"/>
          <w:numId w:val="30"/>
        </w:numPr>
        <w:spacing w:before="0" w:after="0"/>
      </w:pPr>
      <w:r>
        <w:t>Leak spill volume between a minimum of 810.94 and maximum of 907.27 gallons</w:t>
      </w:r>
    </w:p>
    <w:p w14:paraId="3FCBD88B" w14:textId="77777777" w:rsidR="00584F50" w:rsidRDefault="00584F50" w:rsidP="006E2336">
      <w:pPr>
        <w:pStyle w:val="ListParagraph"/>
        <w:numPr>
          <w:ilvl w:val="2"/>
          <w:numId w:val="30"/>
        </w:numPr>
        <w:spacing w:before="0" w:after="0"/>
      </w:pPr>
      <w:r>
        <w:t>Rupture cost between minimum of $221.81 and maximum of $248.16MM</w:t>
      </w:r>
    </w:p>
    <w:p w14:paraId="0A3F2F1B" w14:textId="77777777" w:rsidR="00584F50" w:rsidRDefault="00584F50" w:rsidP="006E2336">
      <w:pPr>
        <w:pStyle w:val="ListParagraph"/>
        <w:numPr>
          <w:ilvl w:val="2"/>
          <w:numId w:val="30"/>
        </w:numPr>
        <w:spacing w:before="0" w:after="0"/>
      </w:pPr>
      <w:r>
        <w:t>Rupture spill volume is between a minimum of 2092754.43 and maximum of 2341331.2 gallons</w:t>
      </w:r>
    </w:p>
    <w:p w14:paraId="34FED3C9" w14:textId="77777777" w:rsidR="00584F50" w:rsidRDefault="00584F50" w:rsidP="006E2336">
      <w:pPr>
        <w:pStyle w:val="ListParagraph"/>
        <w:numPr>
          <w:ilvl w:val="2"/>
          <w:numId w:val="30"/>
        </w:numPr>
        <w:spacing w:before="0" w:after="0"/>
      </w:pPr>
      <w:r>
        <w:t>Puncture cost between minimum of $2.82 and maximum of $3.16MM</w:t>
      </w:r>
    </w:p>
    <w:p w14:paraId="2F0F899B" w14:textId="77777777" w:rsidR="00584F50" w:rsidRDefault="00584F50" w:rsidP="006E2336">
      <w:pPr>
        <w:pStyle w:val="ListParagraph"/>
        <w:numPr>
          <w:ilvl w:val="2"/>
          <w:numId w:val="30"/>
        </w:numPr>
        <w:spacing w:before="0" w:after="0"/>
      </w:pPr>
      <w:r>
        <w:t>Puncture spill volume is between a minimum of 26645.78 and maximum of 29810.75 gallons</w:t>
      </w:r>
    </w:p>
    <w:p w14:paraId="021ED302" w14:textId="77777777" w:rsidR="00584F50" w:rsidRDefault="00584F50" w:rsidP="006E2336">
      <w:pPr>
        <w:pStyle w:val="ListParagraph"/>
        <w:numPr>
          <w:ilvl w:val="0"/>
          <w:numId w:val="30"/>
        </w:numPr>
        <w:spacing w:before="0" w:after="0"/>
      </w:pPr>
      <w:r>
        <w:t>"NPS8 LPG Sarnia to St Clair Terminal</w:t>
      </w:r>
    </w:p>
    <w:p w14:paraId="7391A314" w14:textId="77777777" w:rsidR="00584F50" w:rsidRDefault="00584F50" w:rsidP="006E2336">
      <w:pPr>
        <w:pStyle w:val="ListParagraph"/>
        <w:numPr>
          <w:ilvl w:val="1"/>
          <w:numId w:val="30"/>
        </w:numPr>
        <w:spacing w:before="0" w:after="0"/>
      </w:pPr>
      <w:r>
        <w:t>Total Cumulative Length (m):</w:t>
      </w:r>
      <w:r>
        <w:tab/>
        <w:t>4399.4</w:t>
      </w:r>
    </w:p>
    <w:p w14:paraId="352A2EAE" w14:textId="77777777" w:rsidR="00584F50" w:rsidRDefault="00584F50" w:rsidP="006E2336">
      <w:pPr>
        <w:pStyle w:val="ListParagraph"/>
        <w:numPr>
          <w:ilvl w:val="1"/>
          <w:numId w:val="30"/>
        </w:numPr>
        <w:spacing w:before="0" w:after="0"/>
      </w:pPr>
      <w:r>
        <w:t>Likelihood of failure distributed between minimum of 1.147e-03 and maximum of 8.000e-03.</w:t>
      </w:r>
    </w:p>
    <w:p w14:paraId="2E4D8FB8" w14:textId="77777777" w:rsidR="00584F50" w:rsidRDefault="00584F50" w:rsidP="006E2336">
      <w:pPr>
        <w:pStyle w:val="ListParagraph"/>
        <w:numPr>
          <w:ilvl w:val="2"/>
          <w:numId w:val="30"/>
        </w:numPr>
        <w:spacing w:before="0" w:after="0"/>
      </w:pPr>
      <w:r>
        <w:t xml:space="preserve">Land use distributed as </w:t>
      </w:r>
    </w:p>
    <w:p w14:paraId="708F5CC2" w14:textId="77777777" w:rsidR="00584F50" w:rsidRDefault="00584F50" w:rsidP="006E2336">
      <w:pPr>
        <w:pStyle w:val="ListParagraph"/>
        <w:numPr>
          <w:ilvl w:val="3"/>
          <w:numId w:val="30"/>
        </w:numPr>
        <w:spacing w:before="0" w:after="0"/>
      </w:pPr>
      <w:r>
        <w:t>Agricultural: 3,069.98</w:t>
      </w:r>
    </w:p>
    <w:p w14:paraId="46E6734A" w14:textId="77777777" w:rsidR="00584F50" w:rsidRDefault="00584F50" w:rsidP="006E2336">
      <w:pPr>
        <w:pStyle w:val="ListParagraph"/>
        <w:numPr>
          <w:ilvl w:val="3"/>
          <w:numId w:val="30"/>
        </w:numPr>
        <w:spacing w:before="0" w:after="0"/>
      </w:pPr>
      <w:r>
        <w:t>Forested: 1,317.49</w:t>
      </w:r>
    </w:p>
    <w:p w14:paraId="11E1BE9E" w14:textId="77777777" w:rsidR="00584F50" w:rsidRDefault="00584F50" w:rsidP="006E2336">
      <w:pPr>
        <w:pStyle w:val="ListParagraph"/>
        <w:numPr>
          <w:ilvl w:val="3"/>
          <w:numId w:val="30"/>
        </w:numPr>
        <w:spacing w:before="0" w:after="0"/>
      </w:pPr>
      <w:r>
        <w:t>Water Course: 11.93</w:t>
      </w:r>
    </w:p>
    <w:p w14:paraId="1C5A79FC" w14:textId="77777777" w:rsidR="00584F50" w:rsidRDefault="00584F50" w:rsidP="006E2336">
      <w:pPr>
        <w:pStyle w:val="ListParagraph"/>
        <w:numPr>
          <w:ilvl w:val="2"/>
          <w:numId w:val="30"/>
        </w:numPr>
        <w:spacing w:before="0" w:after="0"/>
      </w:pPr>
      <w:r>
        <w:t xml:space="preserve">Depth of cover distributed as </w:t>
      </w:r>
    </w:p>
    <w:p w14:paraId="56067011" w14:textId="77777777" w:rsidR="00584F50" w:rsidRDefault="00584F50" w:rsidP="006E2336">
      <w:pPr>
        <w:pStyle w:val="ListParagraph"/>
        <w:numPr>
          <w:ilvl w:val="3"/>
          <w:numId w:val="30"/>
        </w:numPr>
        <w:spacing w:before="0" w:after="0"/>
      </w:pPr>
      <w:r>
        <w:t>nan</w:t>
      </w:r>
    </w:p>
    <w:p w14:paraId="50062CDE" w14:textId="77777777" w:rsidR="00584F50" w:rsidRDefault="00584F50" w:rsidP="006E2336">
      <w:pPr>
        <w:pStyle w:val="ListParagraph"/>
        <w:numPr>
          <w:ilvl w:val="2"/>
          <w:numId w:val="30"/>
        </w:numPr>
        <w:spacing w:before="0" w:after="0"/>
      </w:pPr>
      <w:r>
        <w:t>Installation date between minimum of 1974-01-01 and maximum of 1974-01-01</w:t>
      </w:r>
    </w:p>
    <w:p w14:paraId="17F421AF" w14:textId="77777777" w:rsidR="00584F50" w:rsidRDefault="00584F50" w:rsidP="006E2336">
      <w:pPr>
        <w:pStyle w:val="ListParagraph"/>
        <w:numPr>
          <w:ilvl w:val="2"/>
          <w:numId w:val="30"/>
        </w:numPr>
        <w:spacing w:before="0" w:after="0"/>
      </w:pPr>
      <w:r>
        <w:t>Outside diameter of 8.625 in.</w:t>
      </w:r>
    </w:p>
    <w:p w14:paraId="0BBCF2AC" w14:textId="77777777" w:rsidR="00584F50" w:rsidRDefault="00584F50" w:rsidP="006E2336">
      <w:pPr>
        <w:pStyle w:val="ListParagraph"/>
        <w:numPr>
          <w:ilvl w:val="2"/>
          <w:numId w:val="30"/>
        </w:numPr>
        <w:spacing w:before="0" w:after="0"/>
      </w:pPr>
      <w:r>
        <w:t>Grade between minimum of 359.0 and maximum of 359.0 MPa</w:t>
      </w:r>
    </w:p>
    <w:p w14:paraId="6AB65785" w14:textId="77777777" w:rsidR="00584F50" w:rsidRDefault="00584F50" w:rsidP="006E2336">
      <w:pPr>
        <w:pStyle w:val="ListParagraph"/>
        <w:numPr>
          <w:ilvl w:val="2"/>
          <w:numId w:val="30"/>
        </w:numPr>
        <w:spacing w:before="0" w:after="0"/>
      </w:pPr>
      <w:r>
        <w:t>Wall thickness between minimum of 3.96 and maximum of 8.18 mm</w:t>
      </w:r>
    </w:p>
    <w:p w14:paraId="70487B81" w14:textId="77777777" w:rsidR="00584F50" w:rsidRDefault="00584F50" w:rsidP="006E2336">
      <w:pPr>
        <w:pStyle w:val="ListParagraph"/>
        <w:numPr>
          <w:ilvl w:val="2"/>
          <w:numId w:val="30"/>
        </w:numPr>
        <w:spacing w:before="0" w:after="0"/>
      </w:pPr>
      <w:r>
        <w:t>Toughness between minimum of 20.0 and maximum of 20.0 J</w:t>
      </w:r>
    </w:p>
    <w:p w14:paraId="27B6FD2D" w14:textId="77777777" w:rsidR="00584F50" w:rsidRDefault="00584F50" w:rsidP="006E2336">
      <w:pPr>
        <w:pStyle w:val="ListParagraph"/>
        <w:numPr>
          <w:ilvl w:val="2"/>
          <w:numId w:val="30"/>
        </w:numPr>
        <w:spacing w:before="0" w:after="0"/>
      </w:pPr>
      <w:r>
        <w:t>Probability of failure given a hit between minimum of 6.035e-02 and maximum of 1.922e-01</w:t>
      </w:r>
    </w:p>
    <w:p w14:paraId="321B5DD2" w14:textId="77777777" w:rsidR="00584F50" w:rsidRDefault="00584F50" w:rsidP="006E2336">
      <w:pPr>
        <w:pStyle w:val="ListParagraph"/>
        <w:numPr>
          <w:ilvl w:val="2"/>
          <w:numId w:val="30"/>
        </w:numPr>
        <w:spacing w:before="0" w:after="0"/>
      </w:pPr>
      <w:r>
        <w:t>Class area location is/are 1.0, 2.0, 3.0.</w:t>
      </w:r>
    </w:p>
    <w:p w14:paraId="5EEB1D26" w14:textId="77777777" w:rsidR="00584F50" w:rsidRDefault="00584F50" w:rsidP="006E2336">
      <w:pPr>
        <w:pStyle w:val="ListParagraph"/>
        <w:numPr>
          <w:ilvl w:val="1"/>
          <w:numId w:val="30"/>
        </w:numPr>
        <w:spacing w:before="0" w:after="0"/>
      </w:pPr>
      <w:r>
        <w:lastRenderedPageBreak/>
        <w:t>Consequence of failure distributed between minimum of $12.69 and maximum of $334.09MM</w:t>
      </w:r>
    </w:p>
    <w:p w14:paraId="7CCA2F2A" w14:textId="77777777" w:rsidR="00584F50" w:rsidRDefault="00584F50" w:rsidP="006E2336">
      <w:pPr>
        <w:pStyle w:val="ListParagraph"/>
        <w:numPr>
          <w:ilvl w:val="1"/>
          <w:numId w:val="30"/>
        </w:numPr>
        <w:spacing w:before="0" w:after="0"/>
      </w:pPr>
      <w:r>
        <w:t>Total length driven by Safety: 765.22 meters.</w:t>
      </w:r>
    </w:p>
    <w:p w14:paraId="738061D4" w14:textId="77777777" w:rsidR="00584F50" w:rsidRDefault="00584F50" w:rsidP="006E2336">
      <w:pPr>
        <w:pStyle w:val="ListParagraph"/>
        <w:numPr>
          <w:ilvl w:val="1"/>
          <w:numId w:val="30"/>
        </w:numPr>
        <w:spacing w:before="0" w:after="0"/>
      </w:pPr>
      <w:r>
        <w:t>Safety Cost distributed between minimum of $0.00 and maximum of $319.11MM:</w:t>
      </w:r>
    </w:p>
    <w:p w14:paraId="1F3600B9" w14:textId="77777777" w:rsidR="00584F50" w:rsidRDefault="00584F50" w:rsidP="006E2336">
      <w:pPr>
        <w:pStyle w:val="ListParagraph"/>
        <w:numPr>
          <w:ilvl w:val="2"/>
          <w:numId w:val="30"/>
        </w:numPr>
        <w:spacing w:before="0" w:after="0"/>
      </w:pPr>
      <w:r>
        <w:t>Leak cost between minimum of $0.00 and maximum of $115.20MM</w:t>
      </w:r>
    </w:p>
    <w:p w14:paraId="75C672AD" w14:textId="77777777" w:rsidR="00584F50" w:rsidRDefault="00584F50" w:rsidP="006E2336">
      <w:pPr>
        <w:pStyle w:val="ListParagraph"/>
        <w:numPr>
          <w:ilvl w:val="2"/>
          <w:numId w:val="30"/>
        </w:numPr>
        <w:spacing w:before="0" w:after="0"/>
      </w:pPr>
      <w:r>
        <w:t>Leak scenario yielded 24.0 intersections with structures, with minimum of 1.26 and maximum of 12.0 of population impacted.</w:t>
      </w:r>
    </w:p>
    <w:p w14:paraId="592A3CE6" w14:textId="77777777" w:rsidR="00584F50" w:rsidRDefault="00584F50" w:rsidP="006E2336">
      <w:pPr>
        <w:pStyle w:val="ListParagraph"/>
        <w:numPr>
          <w:ilvl w:val="2"/>
          <w:numId w:val="30"/>
        </w:numPr>
        <w:spacing w:before="0" w:after="0"/>
      </w:pPr>
      <w:r>
        <w:t>Leak hazard radius distributed between minimum of 10.84 and maximum of 10.84 meters.</w:t>
      </w:r>
    </w:p>
    <w:p w14:paraId="446F2CAE" w14:textId="77777777" w:rsidR="00584F50" w:rsidRDefault="00584F50" w:rsidP="006E2336">
      <w:pPr>
        <w:pStyle w:val="ListParagraph"/>
        <w:numPr>
          <w:ilvl w:val="2"/>
          <w:numId w:val="30"/>
        </w:numPr>
        <w:spacing w:before="0" w:after="0"/>
      </w:pPr>
      <w:r>
        <w:t>Rupture cost between minimum of $0.00 and maximum of $1,418.40MM</w:t>
      </w:r>
    </w:p>
    <w:p w14:paraId="7811E2FA" w14:textId="77777777" w:rsidR="00584F50" w:rsidRDefault="00584F50" w:rsidP="006E2336">
      <w:pPr>
        <w:pStyle w:val="ListParagraph"/>
        <w:numPr>
          <w:ilvl w:val="2"/>
          <w:numId w:val="30"/>
        </w:numPr>
        <w:spacing w:before="0" w:after="0"/>
      </w:pPr>
      <w:r>
        <w:t>Rupture scenario yielded 53.0 intersections with structures, with minimum of 1.26 and maximum of 147.75 of population impacted</w:t>
      </w:r>
    </w:p>
    <w:p w14:paraId="613D93DE" w14:textId="77777777" w:rsidR="00584F50" w:rsidRDefault="00584F50" w:rsidP="006E2336">
      <w:pPr>
        <w:pStyle w:val="ListParagraph"/>
        <w:numPr>
          <w:ilvl w:val="2"/>
          <w:numId w:val="30"/>
        </w:numPr>
        <w:spacing w:before="0" w:after="0"/>
      </w:pPr>
      <w:r>
        <w:t>Rupture hazard radius distributed between minimum of 137.89 and maximum of 137.89 meters.</w:t>
      </w:r>
    </w:p>
    <w:p w14:paraId="125EA004" w14:textId="77777777" w:rsidR="00584F50" w:rsidRDefault="00584F50" w:rsidP="006E2336">
      <w:pPr>
        <w:pStyle w:val="ListParagraph"/>
        <w:numPr>
          <w:ilvl w:val="2"/>
          <w:numId w:val="30"/>
        </w:numPr>
        <w:spacing w:before="0" w:after="0"/>
      </w:pPr>
      <w:r>
        <w:t>Puncture cost between minimum of $0.00 and maximum of $274.18MM</w:t>
      </w:r>
    </w:p>
    <w:p w14:paraId="532D704D" w14:textId="77777777" w:rsidR="00584F50" w:rsidRDefault="00584F50" w:rsidP="006E2336">
      <w:pPr>
        <w:pStyle w:val="ListParagraph"/>
        <w:numPr>
          <w:ilvl w:val="2"/>
          <w:numId w:val="30"/>
        </w:numPr>
        <w:spacing w:before="0" w:after="0"/>
      </w:pPr>
      <w:r>
        <w:t>Puncture scenario yielded 75.0 intersections with structures, with minimum of 0.0 and maximum of 28.56 of population impacted</w:t>
      </w:r>
    </w:p>
    <w:p w14:paraId="113A1251" w14:textId="77777777" w:rsidR="00584F50" w:rsidRDefault="00584F50" w:rsidP="006E2336">
      <w:pPr>
        <w:pStyle w:val="ListParagraph"/>
        <w:numPr>
          <w:ilvl w:val="2"/>
          <w:numId w:val="30"/>
        </w:numPr>
        <w:spacing w:before="0" w:after="0"/>
      </w:pPr>
      <w:r>
        <w:t>Puncture hazard radius distributed between minimum of 50.45 and maximum of 50.45 meters.</w:t>
      </w:r>
    </w:p>
    <w:p w14:paraId="7BDD66D1" w14:textId="77777777" w:rsidR="00584F50" w:rsidRDefault="00584F50" w:rsidP="006E2336">
      <w:pPr>
        <w:pStyle w:val="ListParagraph"/>
        <w:numPr>
          <w:ilvl w:val="2"/>
          <w:numId w:val="30"/>
        </w:numPr>
        <w:spacing w:before="0" w:after="0"/>
      </w:pPr>
      <w:r>
        <w:t>Product type is Liquid petroleum gas (LPG).</w:t>
      </w:r>
    </w:p>
    <w:p w14:paraId="77BE655F" w14:textId="77777777" w:rsidR="00584F50" w:rsidRDefault="00584F50" w:rsidP="006E2336">
      <w:pPr>
        <w:pStyle w:val="ListParagraph"/>
        <w:numPr>
          <w:ilvl w:val="2"/>
          <w:numId w:val="30"/>
        </w:numPr>
        <w:spacing w:before="0" w:after="0"/>
      </w:pPr>
      <w:r>
        <w:t>Class area location is/are 1.0, 2.0, 3.0.</w:t>
      </w:r>
    </w:p>
    <w:p w14:paraId="5E43DAAE" w14:textId="77777777" w:rsidR="00584F50" w:rsidRDefault="00584F50" w:rsidP="006E2336">
      <w:pPr>
        <w:pStyle w:val="ListParagraph"/>
        <w:numPr>
          <w:ilvl w:val="1"/>
          <w:numId w:val="30"/>
        </w:numPr>
        <w:spacing w:before="0" w:after="0"/>
      </w:pPr>
      <w:r>
        <w:t>Total length driven by Economic Loss: 3634.18 meters.</w:t>
      </w:r>
    </w:p>
    <w:p w14:paraId="6C293813" w14:textId="77777777" w:rsidR="00584F50" w:rsidRDefault="00584F50" w:rsidP="006E2336">
      <w:pPr>
        <w:pStyle w:val="ListParagraph"/>
        <w:numPr>
          <w:ilvl w:val="1"/>
          <w:numId w:val="30"/>
        </w:numPr>
        <w:spacing w:before="0" w:after="0"/>
      </w:pPr>
      <w:r>
        <w:t>Economic Loss Cost distributed between minimum of $12.69 and maximum of $14.99MM:</w:t>
      </w:r>
    </w:p>
    <w:p w14:paraId="04591C34" w14:textId="77777777" w:rsidR="00584F50" w:rsidRDefault="00584F50" w:rsidP="006E2336">
      <w:pPr>
        <w:pStyle w:val="ListParagraph"/>
        <w:numPr>
          <w:ilvl w:val="2"/>
          <w:numId w:val="30"/>
        </w:numPr>
        <w:spacing w:before="0" w:after="0"/>
      </w:pPr>
      <w:r>
        <w:t>Repair costs between minimum of $14,500.00 and maximum of $50,000.00.</w:t>
      </w:r>
    </w:p>
    <w:p w14:paraId="699BAE8F" w14:textId="77777777" w:rsidR="00584F50" w:rsidRDefault="00584F50" w:rsidP="006E2336">
      <w:pPr>
        <w:pStyle w:val="ListParagraph"/>
        <w:numPr>
          <w:ilvl w:val="2"/>
          <w:numId w:val="30"/>
        </w:numPr>
        <w:spacing w:before="0" w:after="0"/>
      </w:pPr>
      <w:r>
        <w:t>Outage losses between minimum of $200,000.00 and maximum of $200,000.00.</w:t>
      </w:r>
    </w:p>
    <w:p w14:paraId="1484A295" w14:textId="77777777" w:rsidR="00584F50" w:rsidRDefault="00584F50" w:rsidP="006E2336">
      <w:pPr>
        <w:pStyle w:val="ListParagraph"/>
        <w:numPr>
          <w:ilvl w:val="2"/>
          <w:numId w:val="30"/>
        </w:numPr>
        <w:spacing w:before="0" w:after="0"/>
      </w:pPr>
      <w:r>
        <w:t>Product type is Liquid petroleum gas (LPG).</w:t>
      </w:r>
    </w:p>
    <w:p w14:paraId="3F5DE08E" w14:textId="77777777" w:rsidR="00584F50" w:rsidRDefault="00584F50" w:rsidP="006E2336">
      <w:pPr>
        <w:pStyle w:val="ListParagraph"/>
        <w:numPr>
          <w:ilvl w:val="2"/>
          <w:numId w:val="30"/>
        </w:numPr>
        <w:spacing w:before="0" w:after="0"/>
      </w:pPr>
      <w:r>
        <w:t>Leak cost between minimum of $0.45 and maximum of $1.02MM</w:t>
      </w:r>
    </w:p>
    <w:p w14:paraId="0F7C8ACB" w14:textId="77777777" w:rsidR="00584F50" w:rsidRDefault="00584F50" w:rsidP="006E2336">
      <w:pPr>
        <w:pStyle w:val="ListParagraph"/>
        <w:numPr>
          <w:ilvl w:val="2"/>
          <w:numId w:val="30"/>
        </w:numPr>
        <w:spacing w:before="0" w:after="0"/>
      </w:pPr>
      <w:r>
        <w:t>Leak scenario yielded 24.0 intersections with structures, with minimum of $268,825.00 and maximum of $566,000.00 in cost of structures impacted.</w:t>
      </w:r>
    </w:p>
    <w:p w14:paraId="37E5541B" w14:textId="77777777" w:rsidR="00584F50" w:rsidRDefault="00584F50" w:rsidP="006E2336">
      <w:pPr>
        <w:pStyle w:val="ListParagraph"/>
        <w:numPr>
          <w:ilvl w:val="2"/>
          <w:numId w:val="30"/>
        </w:numPr>
        <w:spacing w:before="0" w:after="0"/>
      </w:pPr>
      <w:r>
        <w:t>Leak product loss costs between minimum of $237,688.87 and maximum of $237,688.87</w:t>
      </w:r>
    </w:p>
    <w:p w14:paraId="73D858C9" w14:textId="77777777" w:rsidR="00584F50" w:rsidRDefault="00584F50" w:rsidP="006E2336">
      <w:pPr>
        <w:pStyle w:val="ListParagraph"/>
        <w:numPr>
          <w:ilvl w:val="2"/>
          <w:numId w:val="30"/>
        </w:numPr>
        <w:spacing w:before="0" w:after="0"/>
      </w:pPr>
      <w:r>
        <w:t>Rupture cost between minimum of $114.29 and maximum of $129.69MM</w:t>
      </w:r>
    </w:p>
    <w:p w14:paraId="4DD31413" w14:textId="77777777" w:rsidR="00584F50" w:rsidRDefault="00584F50" w:rsidP="006E2336">
      <w:pPr>
        <w:pStyle w:val="ListParagraph"/>
        <w:numPr>
          <w:ilvl w:val="2"/>
          <w:numId w:val="30"/>
        </w:numPr>
        <w:spacing w:before="0" w:after="0"/>
      </w:pPr>
      <w:r>
        <w:t>Rupture scenario yielded 53.0 intersections with structures, with minimum of $268,825.00 and maximum of $15,395,548.00 in cost of structures impacted</w:t>
      </w:r>
    </w:p>
    <w:p w14:paraId="35B5FCE3" w14:textId="77777777" w:rsidR="00584F50" w:rsidRDefault="00584F50" w:rsidP="006E2336">
      <w:pPr>
        <w:pStyle w:val="ListParagraph"/>
        <w:numPr>
          <w:ilvl w:val="2"/>
          <w:numId w:val="30"/>
        </w:numPr>
        <w:spacing w:before="0" w:after="0"/>
      </w:pPr>
      <w:r>
        <w:t>Rupture product loss costs between minimum of $114,076,051.74 and maximum of $114,076,051.74</w:t>
      </w:r>
    </w:p>
    <w:p w14:paraId="21B35E18" w14:textId="77777777" w:rsidR="00584F50" w:rsidRDefault="00584F50" w:rsidP="006E2336">
      <w:pPr>
        <w:pStyle w:val="ListParagraph"/>
        <w:numPr>
          <w:ilvl w:val="2"/>
          <w:numId w:val="30"/>
        </w:numPr>
        <w:spacing w:before="0" w:after="0"/>
      </w:pPr>
      <w:r>
        <w:t>Puncture cost between minimum of $8.02 and maximum of $9.70MM</w:t>
      </w:r>
    </w:p>
    <w:p w14:paraId="792D7916" w14:textId="77777777" w:rsidR="00584F50" w:rsidRDefault="00584F50" w:rsidP="006E2336">
      <w:pPr>
        <w:pStyle w:val="ListParagraph"/>
        <w:numPr>
          <w:ilvl w:val="2"/>
          <w:numId w:val="30"/>
        </w:numPr>
        <w:spacing w:before="0" w:after="0"/>
      </w:pPr>
      <w:r>
        <w:t>Puncture scenario yielded 75.0 intersections with structures, with minimum of $25,000.00 and maximum of $1,671,736.00 in cost of structures impacted</w:t>
      </w:r>
    </w:p>
    <w:p w14:paraId="608B2DF0" w14:textId="77777777" w:rsidR="00584F50" w:rsidRDefault="00584F50" w:rsidP="006E2336">
      <w:pPr>
        <w:pStyle w:val="ListParagraph"/>
        <w:numPr>
          <w:ilvl w:val="2"/>
          <w:numId w:val="30"/>
        </w:numPr>
        <w:spacing w:before="0" w:after="0"/>
      </w:pPr>
      <w:r>
        <w:t>Product Loss costs between minimum of $7,809,916.38 and maximum of $7,809,916.38"</w:t>
      </w:r>
    </w:p>
    <w:p w14:paraId="566E2E39" w14:textId="77777777" w:rsidR="00584F50" w:rsidRDefault="00584F50" w:rsidP="006E2336">
      <w:pPr>
        <w:pStyle w:val="ListParagraph"/>
        <w:numPr>
          <w:ilvl w:val="0"/>
          <w:numId w:val="30"/>
        </w:numPr>
        <w:spacing w:before="0" w:after="0"/>
      </w:pPr>
      <w:r>
        <w:t xml:space="preserve">"NPS6 Brookfield to Joffre </w:t>
      </w:r>
      <w:proofErr w:type="gramStart"/>
      <w:r>
        <w:t>From</w:t>
      </w:r>
      <w:proofErr w:type="gramEnd"/>
      <w:r>
        <w:t xml:space="preserve"> 15-20-38-25W4 To 15-17-39-26W4</w:t>
      </w:r>
    </w:p>
    <w:p w14:paraId="5BF018F9" w14:textId="77777777" w:rsidR="00584F50" w:rsidRDefault="00584F50" w:rsidP="006E2336">
      <w:pPr>
        <w:pStyle w:val="ListParagraph"/>
        <w:numPr>
          <w:ilvl w:val="1"/>
          <w:numId w:val="30"/>
        </w:numPr>
        <w:spacing w:before="0" w:after="0"/>
      </w:pPr>
      <w:r>
        <w:t>Total Cumulative Length (m):</w:t>
      </w:r>
      <w:r>
        <w:tab/>
        <w:t>4326.15</w:t>
      </w:r>
    </w:p>
    <w:p w14:paraId="24FAE140" w14:textId="77777777" w:rsidR="00584F50" w:rsidRDefault="00584F50" w:rsidP="006E2336">
      <w:pPr>
        <w:pStyle w:val="ListParagraph"/>
        <w:numPr>
          <w:ilvl w:val="1"/>
          <w:numId w:val="30"/>
        </w:numPr>
        <w:spacing w:before="0" w:after="0"/>
      </w:pPr>
      <w:r>
        <w:t>Likelihood of failure distributed between minimum of 1.187e-03 and maximum of 3.852e-03.</w:t>
      </w:r>
    </w:p>
    <w:p w14:paraId="47A01117" w14:textId="77777777" w:rsidR="00584F50" w:rsidRDefault="00584F50" w:rsidP="006E2336">
      <w:pPr>
        <w:pStyle w:val="ListParagraph"/>
        <w:numPr>
          <w:ilvl w:val="2"/>
          <w:numId w:val="30"/>
        </w:numPr>
        <w:spacing w:before="0" w:after="0"/>
      </w:pPr>
      <w:r>
        <w:t xml:space="preserve">Land use distributed as </w:t>
      </w:r>
    </w:p>
    <w:p w14:paraId="62BC8C13" w14:textId="77777777" w:rsidR="00584F50" w:rsidRDefault="00584F50" w:rsidP="006E2336">
      <w:pPr>
        <w:pStyle w:val="ListParagraph"/>
        <w:numPr>
          <w:ilvl w:val="3"/>
          <w:numId w:val="30"/>
        </w:numPr>
        <w:spacing w:before="0" w:after="0"/>
      </w:pPr>
      <w:r>
        <w:t>Agricultural: 4,326.15</w:t>
      </w:r>
    </w:p>
    <w:p w14:paraId="7656A43E" w14:textId="77777777" w:rsidR="00584F50" w:rsidRDefault="00584F50" w:rsidP="006E2336">
      <w:pPr>
        <w:pStyle w:val="ListParagraph"/>
        <w:numPr>
          <w:ilvl w:val="2"/>
          <w:numId w:val="30"/>
        </w:numPr>
        <w:spacing w:before="0" w:after="0"/>
      </w:pPr>
      <w:r>
        <w:t xml:space="preserve">Depth of cover distributed as </w:t>
      </w:r>
    </w:p>
    <w:p w14:paraId="74E7DB93" w14:textId="77777777" w:rsidR="00584F50" w:rsidRDefault="00584F50" w:rsidP="006E2336">
      <w:pPr>
        <w:pStyle w:val="ListParagraph"/>
        <w:numPr>
          <w:ilvl w:val="3"/>
          <w:numId w:val="30"/>
        </w:numPr>
        <w:spacing w:before="0" w:after="0"/>
      </w:pPr>
      <w:r>
        <w:t>&gt;= 0.91 to &lt; 1.22m: 4,326.15</w:t>
      </w:r>
    </w:p>
    <w:p w14:paraId="7DDF9CBF" w14:textId="77777777" w:rsidR="00584F50" w:rsidRDefault="00584F50" w:rsidP="006E2336">
      <w:pPr>
        <w:pStyle w:val="ListParagraph"/>
        <w:numPr>
          <w:ilvl w:val="2"/>
          <w:numId w:val="30"/>
        </w:numPr>
        <w:spacing w:before="0" w:after="0"/>
      </w:pPr>
      <w:r>
        <w:lastRenderedPageBreak/>
        <w:t>Installation date between minimum of 1995-01-01 and maximum of 1995-01-01</w:t>
      </w:r>
    </w:p>
    <w:p w14:paraId="068D3F74" w14:textId="77777777" w:rsidR="00584F50" w:rsidRDefault="00584F50" w:rsidP="006E2336">
      <w:pPr>
        <w:pStyle w:val="ListParagraph"/>
        <w:numPr>
          <w:ilvl w:val="2"/>
          <w:numId w:val="30"/>
        </w:numPr>
        <w:spacing w:before="0" w:after="0"/>
      </w:pPr>
      <w:r>
        <w:t>Outside diameter of 6.625 in.</w:t>
      </w:r>
    </w:p>
    <w:p w14:paraId="73C8068D" w14:textId="77777777" w:rsidR="00584F50" w:rsidRDefault="00584F50" w:rsidP="006E2336">
      <w:pPr>
        <w:pStyle w:val="ListParagraph"/>
        <w:numPr>
          <w:ilvl w:val="2"/>
          <w:numId w:val="30"/>
        </w:numPr>
        <w:spacing w:before="0" w:after="0"/>
      </w:pPr>
      <w:r>
        <w:t>Grade between minimum of 290.0 and maximum of 386.0 MPa</w:t>
      </w:r>
    </w:p>
    <w:p w14:paraId="5BB03F04" w14:textId="77777777" w:rsidR="00584F50" w:rsidRDefault="00584F50" w:rsidP="006E2336">
      <w:pPr>
        <w:pStyle w:val="ListParagraph"/>
        <w:numPr>
          <w:ilvl w:val="2"/>
          <w:numId w:val="30"/>
        </w:numPr>
        <w:spacing w:before="0" w:after="0"/>
      </w:pPr>
      <w:r>
        <w:t>Wall thickness between minimum of 3.18 and maximum of 7.11 mm</w:t>
      </w:r>
    </w:p>
    <w:p w14:paraId="136E5698" w14:textId="77777777" w:rsidR="00584F50" w:rsidRDefault="00584F50" w:rsidP="006E2336">
      <w:pPr>
        <w:pStyle w:val="ListParagraph"/>
        <w:numPr>
          <w:ilvl w:val="2"/>
          <w:numId w:val="30"/>
        </w:numPr>
        <w:spacing w:before="0" w:after="0"/>
      </w:pPr>
      <w:r>
        <w:t>Toughness between minimum of nan and maximum of nan J</w:t>
      </w:r>
    </w:p>
    <w:p w14:paraId="0AFCCC67" w14:textId="77777777" w:rsidR="00584F50" w:rsidRDefault="00584F50" w:rsidP="006E2336">
      <w:pPr>
        <w:pStyle w:val="ListParagraph"/>
        <w:numPr>
          <w:ilvl w:val="2"/>
          <w:numId w:val="30"/>
        </w:numPr>
        <w:spacing w:before="0" w:after="0"/>
      </w:pPr>
      <w:r>
        <w:t>Probability of failure given a hit between minimum of 8.911e-02 and maximum of 2.891e-01</w:t>
      </w:r>
    </w:p>
    <w:p w14:paraId="1F3A5453" w14:textId="77777777" w:rsidR="00584F50" w:rsidRDefault="00584F50" w:rsidP="006E2336">
      <w:pPr>
        <w:pStyle w:val="ListParagraph"/>
        <w:numPr>
          <w:ilvl w:val="2"/>
          <w:numId w:val="30"/>
        </w:numPr>
        <w:spacing w:before="0" w:after="0"/>
      </w:pPr>
      <w:r>
        <w:t>Class area location is/are 1.0, 2.0.</w:t>
      </w:r>
    </w:p>
    <w:p w14:paraId="1BC1C3E1" w14:textId="77777777" w:rsidR="00584F50" w:rsidRDefault="00584F50" w:rsidP="006E2336">
      <w:pPr>
        <w:pStyle w:val="ListParagraph"/>
        <w:numPr>
          <w:ilvl w:val="1"/>
          <w:numId w:val="30"/>
        </w:numPr>
        <w:spacing w:before="0" w:after="0"/>
      </w:pPr>
      <w:r>
        <w:t>Consequence of failure distributed between minimum of $10.00 and maximum of $26.77MM</w:t>
      </w:r>
    </w:p>
    <w:p w14:paraId="73844C67" w14:textId="77777777" w:rsidR="00584F50" w:rsidRDefault="00584F50" w:rsidP="006E2336">
      <w:pPr>
        <w:pStyle w:val="ListParagraph"/>
        <w:numPr>
          <w:ilvl w:val="1"/>
          <w:numId w:val="30"/>
        </w:numPr>
        <w:spacing w:before="0" w:after="0"/>
      </w:pPr>
      <w:r>
        <w:t>Total length driven by Environmental: 4326.15 meters.</w:t>
      </w:r>
    </w:p>
    <w:p w14:paraId="3573F811" w14:textId="77777777" w:rsidR="00584F50" w:rsidRDefault="00584F50" w:rsidP="006E2336">
      <w:pPr>
        <w:pStyle w:val="ListParagraph"/>
        <w:numPr>
          <w:ilvl w:val="1"/>
          <w:numId w:val="30"/>
        </w:numPr>
        <w:spacing w:before="0" w:after="0"/>
      </w:pPr>
      <w:r>
        <w:t>Environmental Cost distributed between minimum of $9.69 and maximum of $26.28MM:</w:t>
      </w:r>
    </w:p>
    <w:p w14:paraId="3D006657" w14:textId="77777777" w:rsidR="00584F50" w:rsidRDefault="00584F50" w:rsidP="006E2336">
      <w:pPr>
        <w:pStyle w:val="ListParagraph"/>
        <w:numPr>
          <w:ilvl w:val="2"/>
          <w:numId w:val="30"/>
        </w:numPr>
        <w:spacing w:before="0" w:after="0"/>
      </w:pPr>
      <w:r>
        <w:t>Leak cost between minimum of $0.20 and maximum of $0.39MM</w:t>
      </w:r>
    </w:p>
    <w:p w14:paraId="5362D9FE" w14:textId="77777777" w:rsidR="00584F50" w:rsidRDefault="00584F50" w:rsidP="006E2336">
      <w:pPr>
        <w:pStyle w:val="ListParagraph"/>
        <w:numPr>
          <w:ilvl w:val="2"/>
          <w:numId w:val="30"/>
        </w:numPr>
        <w:spacing w:before="0" w:after="0"/>
      </w:pPr>
      <w:r>
        <w:t>Leak spill volume between a minimum of 1875.77 and maximum of 2232.77 gallons</w:t>
      </w:r>
    </w:p>
    <w:p w14:paraId="1251BC91" w14:textId="77777777" w:rsidR="00584F50" w:rsidRDefault="00584F50" w:rsidP="006E2336">
      <w:pPr>
        <w:pStyle w:val="ListParagraph"/>
        <w:numPr>
          <w:ilvl w:val="2"/>
          <w:numId w:val="30"/>
        </w:numPr>
        <w:spacing w:before="0" w:after="0"/>
      </w:pPr>
      <w:r>
        <w:t>Rupture cost between minimum of $56.30 and maximum of $111.25MM</w:t>
      </w:r>
    </w:p>
    <w:p w14:paraId="64BBD19A" w14:textId="77777777" w:rsidR="00584F50" w:rsidRDefault="00584F50" w:rsidP="006E2336">
      <w:pPr>
        <w:pStyle w:val="ListParagraph"/>
        <w:numPr>
          <w:ilvl w:val="2"/>
          <w:numId w:val="30"/>
        </w:numPr>
        <w:spacing w:before="0" w:after="0"/>
      </w:pPr>
      <w:r>
        <w:t>Rupture spill volume is between a minimum of 531151.76 and maximum of 632240.79 gallons</w:t>
      </w:r>
    </w:p>
    <w:p w14:paraId="1464F35D" w14:textId="77777777" w:rsidR="00584F50" w:rsidRDefault="00584F50" w:rsidP="006E2336">
      <w:pPr>
        <w:pStyle w:val="ListParagraph"/>
        <w:numPr>
          <w:ilvl w:val="2"/>
          <w:numId w:val="30"/>
        </w:numPr>
        <w:spacing w:before="0" w:after="0"/>
      </w:pPr>
      <w:r>
        <w:t>Puncture cost between minimum of $6.53 and maximum of $12.91MM</w:t>
      </w:r>
    </w:p>
    <w:p w14:paraId="7FD8F845" w14:textId="77777777" w:rsidR="00584F50" w:rsidRDefault="00584F50" w:rsidP="006E2336">
      <w:pPr>
        <w:pStyle w:val="ListParagraph"/>
        <w:numPr>
          <w:ilvl w:val="2"/>
          <w:numId w:val="30"/>
        </w:numPr>
        <w:spacing w:before="0" w:after="0"/>
      </w:pPr>
      <w:r>
        <w:t>Puncture spill volume is between a minimum of 61633.52 and maximum of 73363.64 gallons</w:t>
      </w:r>
    </w:p>
    <w:p w14:paraId="41B965D4" w14:textId="77777777" w:rsidR="00584F50" w:rsidRDefault="00584F50" w:rsidP="006E2336">
      <w:pPr>
        <w:pStyle w:val="ListParagraph"/>
        <w:numPr>
          <w:ilvl w:val="0"/>
          <w:numId w:val="30"/>
        </w:numPr>
        <w:spacing w:before="0" w:after="0"/>
      </w:pPr>
      <w:r>
        <w:t>"ROCKY MOUNTAIN HOUSE TO BRETON NPS 10</w:t>
      </w:r>
    </w:p>
    <w:p w14:paraId="00844C1D" w14:textId="77777777" w:rsidR="00584F50" w:rsidRDefault="00584F50" w:rsidP="006E2336">
      <w:pPr>
        <w:pStyle w:val="ListParagraph"/>
        <w:numPr>
          <w:ilvl w:val="1"/>
          <w:numId w:val="30"/>
        </w:numPr>
        <w:spacing w:before="0" w:after="0"/>
      </w:pPr>
      <w:r>
        <w:t>Total Cumulative Length (m):</w:t>
      </w:r>
      <w:r>
        <w:tab/>
        <w:t>3941.31</w:t>
      </w:r>
    </w:p>
    <w:p w14:paraId="6E689CB2" w14:textId="77777777" w:rsidR="00584F50" w:rsidRDefault="00584F50" w:rsidP="006E2336">
      <w:pPr>
        <w:pStyle w:val="ListParagraph"/>
        <w:numPr>
          <w:ilvl w:val="1"/>
          <w:numId w:val="30"/>
        </w:numPr>
        <w:spacing w:before="0" w:after="0"/>
      </w:pPr>
      <w:r>
        <w:t>Likelihood of failure distributed between minimum of 1.082e-03 and maximum of 4.817e-03.</w:t>
      </w:r>
    </w:p>
    <w:p w14:paraId="3E50404B" w14:textId="77777777" w:rsidR="00584F50" w:rsidRDefault="00584F50" w:rsidP="006E2336">
      <w:pPr>
        <w:pStyle w:val="ListParagraph"/>
        <w:numPr>
          <w:ilvl w:val="2"/>
          <w:numId w:val="30"/>
        </w:numPr>
        <w:spacing w:before="0" w:after="0"/>
      </w:pPr>
      <w:r>
        <w:t xml:space="preserve">Land use distributed as </w:t>
      </w:r>
    </w:p>
    <w:p w14:paraId="27BF445B" w14:textId="77777777" w:rsidR="00584F50" w:rsidRDefault="00584F50" w:rsidP="006E2336">
      <w:pPr>
        <w:pStyle w:val="ListParagraph"/>
        <w:numPr>
          <w:ilvl w:val="3"/>
          <w:numId w:val="30"/>
        </w:numPr>
        <w:spacing w:before="0" w:after="0"/>
      </w:pPr>
      <w:r>
        <w:t>Agricultural: 2,616.94</w:t>
      </w:r>
    </w:p>
    <w:p w14:paraId="6FAE18FE" w14:textId="77777777" w:rsidR="00584F50" w:rsidRDefault="00584F50" w:rsidP="006E2336">
      <w:pPr>
        <w:pStyle w:val="ListParagraph"/>
        <w:numPr>
          <w:ilvl w:val="3"/>
          <w:numId w:val="30"/>
        </w:numPr>
        <w:spacing w:before="0" w:after="0"/>
      </w:pPr>
      <w:r>
        <w:t>Forested: 1,293.63</w:t>
      </w:r>
    </w:p>
    <w:p w14:paraId="0501C27C" w14:textId="77777777" w:rsidR="00584F50" w:rsidRDefault="00584F50" w:rsidP="006E2336">
      <w:pPr>
        <w:pStyle w:val="ListParagraph"/>
        <w:numPr>
          <w:ilvl w:val="3"/>
          <w:numId w:val="30"/>
        </w:numPr>
        <w:spacing w:before="0" w:after="0"/>
      </w:pPr>
      <w:r>
        <w:t>Water Course: 30.73</w:t>
      </w:r>
    </w:p>
    <w:p w14:paraId="2F8ECC6A" w14:textId="77777777" w:rsidR="00584F50" w:rsidRDefault="00584F50" w:rsidP="006E2336">
      <w:pPr>
        <w:pStyle w:val="ListParagraph"/>
        <w:numPr>
          <w:ilvl w:val="2"/>
          <w:numId w:val="30"/>
        </w:numPr>
        <w:spacing w:before="0" w:after="0"/>
      </w:pPr>
      <w:r>
        <w:t xml:space="preserve">Depth of cover distributed as </w:t>
      </w:r>
    </w:p>
    <w:p w14:paraId="1444CF49" w14:textId="77777777" w:rsidR="00584F50" w:rsidRDefault="00584F50" w:rsidP="006E2336">
      <w:pPr>
        <w:pStyle w:val="ListParagraph"/>
        <w:numPr>
          <w:ilvl w:val="3"/>
          <w:numId w:val="30"/>
        </w:numPr>
        <w:spacing w:before="0" w:after="0"/>
      </w:pPr>
      <w:r>
        <w:t>nan</w:t>
      </w:r>
    </w:p>
    <w:p w14:paraId="2ED0CFA7" w14:textId="77777777" w:rsidR="00584F50" w:rsidRDefault="00584F50" w:rsidP="006E2336">
      <w:pPr>
        <w:pStyle w:val="ListParagraph"/>
        <w:numPr>
          <w:ilvl w:val="2"/>
          <w:numId w:val="30"/>
        </w:numPr>
        <w:spacing w:before="0" w:after="0"/>
      </w:pPr>
      <w:r>
        <w:t>Installation date between minimum of 1971-01-01 and maximum of 1971-01-01</w:t>
      </w:r>
    </w:p>
    <w:p w14:paraId="1BBB12FC" w14:textId="77777777" w:rsidR="00584F50" w:rsidRDefault="00584F50" w:rsidP="006E2336">
      <w:pPr>
        <w:pStyle w:val="ListParagraph"/>
        <w:numPr>
          <w:ilvl w:val="2"/>
          <w:numId w:val="30"/>
        </w:numPr>
        <w:spacing w:before="0" w:after="0"/>
      </w:pPr>
      <w:r>
        <w:t>Outside diameter of 10.75 in.</w:t>
      </w:r>
    </w:p>
    <w:p w14:paraId="72D414CD" w14:textId="77777777" w:rsidR="00584F50" w:rsidRDefault="00584F50" w:rsidP="006E2336">
      <w:pPr>
        <w:pStyle w:val="ListParagraph"/>
        <w:numPr>
          <w:ilvl w:val="2"/>
          <w:numId w:val="30"/>
        </w:numPr>
        <w:spacing w:before="0" w:after="0"/>
      </w:pPr>
      <w:r>
        <w:t>Grade between minimum of 359.0 and maximum of 359.0 MPa</w:t>
      </w:r>
    </w:p>
    <w:p w14:paraId="4D2EF2B6" w14:textId="77777777" w:rsidR="00584F50" w:rsidRDefault="00584F50" w:rsidP="006E2336">
      <w:pPr>
        <w:pStyle w:val="ListParagraph"/>
        <w:numPr>
          <w:ilvl w:val="2"/>
          <w:numId w:val="30"/>
        </w:numPr>
        <w:spacing w:before="0" w:after="0"/>
      </w:pPr>
      <w:r>
        <w:t>Wall thickness between minimum of 5.16 and maximum of 7.04 mm</w:t>
      </w:r>
    </w:p>
    <w:p w14:paraId="1D21FBDF" w14:textId="77777777" w:rsidR="00584F50" w:rsidRDefault="00584F50" w:rsidP="006E2336">
      <w:pPr>
        <w:pStyle w:val="ListParagraph"/>
        <w:numPr>
          <w:ilvl w:val="2"/>
          <w:numId w:val="30"/>
        </w:numPr>
        <w:spacing w:before="0" w:after="0"/>
      </w:pPr>
      <w:r>
        <w:t>Toughness between minimum of 30.0 and maximum of 30.0 J</w:t>
      </w:r>
    </w:p>
    <w:p w14:paraId="3BC865FD" w14:textId="77777777" w:rsidR="00584F50" w:rsidRDefault="00584F50" w:rsidP="006E2336">
      <w:pPr>
        <w:pStyle w:val="ListParagraph"/>
        <w:numPr>
          <w:ilvl w:val="2"/>
          <w:numId w:val="30"/>
        </w:numPr>
        <w:spacing w:before="0" w:after="0"/>
      </w:pPr>
      <w:r>
        <w:t>Probability of failure given a hit between minimum of 6.001e-02 and maximum of 1.157e-01</w:t>
      </w:r>
    </w:p>
    <w:p w14:paraId="11FD7BCC" w14:textId="77777777" w:rsidR="00584F50" w:rsidRDefault="00584F50" w:rsidP="006E2336">
      <w:pPr>
        <w:pStyle w:val="ListParagraph"/>
        <w:numPr>
          <w:ilvl w:val="2"/>
          <w:numId w:val="30"/>
        </w:numPr>
        <w:spacing w:before="0" w:after="0"/>
      </w:pPr>
      <w:r>
        <w:t>Class area location is/are 1.0, 2.0.</w:t>
      </w:r>
    </w:p>
    <w:p w14:paraId="4482EF44" w14:textId="77777777" w:rsidR="00584F50" w:rsidRDefault="00584F50" w:rsidP="006E2336">
      <w:pPr>
        <w:pStyle w:val="ListParagraph"/>
        <w:numPr>
          <w:ilvl w:val="1"/>
          <w:numId w:val="30"/>
        </w:numPr>
        <w:spacing w:before="0" w:after="0"/>
      </w:pPr>
      <w:r>
        <w:t>Consequence of failure distributed between minimum of $10.02 and maximum of $367.04MM</w:t>
      </w:r>
    </w:p>
    <w:p w14:paraId="6E21D958" w14:textId="77777777" w:rsidR="00584F50" w:rsidRDefault="00584F50" w:rsidP="006E2336">
      <w:pPr>
        <w:pStyle w:val="ListParagraph"/>
        <w:numPr>
          <w:ilvl w:val="1"/>
          <w:numId w:val="30"/>
        </w:numPr>
        <w:spacing w:before="0" w:after="0"/>
      </w:pPr>
      <w:r>
        <w:t>Total length driven by Safety: 3356.41 meters.</w:t>
      </w:r>
    </w:p>
    <w:p w14:paraId="239BF66A" w14:textId="77777777" w:rsidR="00584F50" w:rsidRDefault="00584F50" w:rsidP="006E2336">
      <w:pPr>
        <w:pStyle w:val="ListParagraph"/>
        <w:numPr>
          <w:ilvl w:val="1"/>
          <w:numId w:val="30"/>
        </w:numPr>
        <w:spacing w:before="0" w:after="0"/>
      </w:pPr>
      <w:r>
        <w:t>Safety Cost distributed between minimum of $0.00 and maximum of $361.10MM:</w:t>
      </w:r>
    </w:p>
    <w:p w14:paraId="3148F449" w14:textId="77777777" w:rsidR="00584F50" w:rsidRDefault="00584F50" w:rsidP="006E2336">
      <w:pPr>
        <w:pStyle w:val="ListParagraph"/>
        <w:numPr>
          <w:ilvl w:val="2"/>
          <w:numId w:val="30"/>
        </w:numPr>
        <w:spacing w:before="0" w:after="0"/>
      </w:pPr>
      <w:r>
        <w:t>Leak cost between minimum of $0.00 and maximum of $345.43MM</w:t>
      </w:r>
    </w:p>
    <w:p w14:paraId="56D05BB3" w14:textId="77777777" w:rsidR="00584F50" w:rsidRDefault="00584F50" w:rsidP="006E2336">
      <w:pPr>
        <w:pStyle w:val="ListParagraph"/>
        <w:numPr>
          <w:ilvl w:val="2"/>
          <w:numId w:val="30"/>
        </w:numPr>
        <w:spacing w:before="0" w:after="0"/>
      </w:pPr>
      <w:r>
        <w:t>Leak scenario yielded 16.0 intersections with structures, with minimum of 2.28 and maximum of 35.98 of population impacted.</w:t>
      </w:r>
    </w:p>
    <w:p w14:paraId="125AD14D" w14:textId="77777777" w:rsidR="00584F50" w:rsidRDefault="00584F50" w:rsidP="006E2336">
      <w:pPr>
        <w:pStyle w:val="ListParagraph"/>
        <w:numPr>
          <w:ilvl w:val="2"/>
          <w:numId w:val="30"/>
        </w:numPr>
        <w:spacing w:before="0" w:after="0"/>
      </w:pPr>
      <w:r>
        <w:t>Leak hazard radius distributed between minimum of 11.39 and maximum of 12.16 meters.</w:t>
      </w:r>
    </w:p>
    <w:p w14:paraId="411C2055" w14:textId="77777777" w:rsidR="00584F50" w:rsidRDefault="00584F50" w:rsidP="006E2336">
      <w:pPr>
        <w:pStyle w:val="ListParagraph"/>
        <w:numPr>
          <w:ilvl w:val="2"/>
          <w:numId w:val="30"/>
        </w:numPr>
        <w:spacing w:before="0" w:after="0"/>
      </w:pPr>
      <w:r>
        <w:t>Rupture cost between minimum of $0.00 and maximum of $872.95MM</w:t>
      </w:r>
    </w:p>
    <w:p w14:paraId="6F1140E8" w14:textId="77777777" w:rsidR="00584F50" w:rsidRDefault="00584F50" w:rsidP="006E2336">
      <w:pPr>
        <w:pStyle w:val="ListParagraph"/>
        <w:numPr>
          <w:ilvl w:val="2"/>
          <w:numId w:val="30"/>
        </w:numPr>
        <w:spacing w:before="0" w:after="0"/>
      </w:pPr>
      <w:r>
        <w:lastRenderedPageBreak/>
        <w:t>Rupture scenario yielded 105.0 intersections with structures, with minimum of 2.28 and maximum of 90.93 of population impacted</w:t>
      </w:r>
    </w:p>
    <w:p w14:paraId="03F3F0EE" w14:textId="77777777" w:rsidR="00584F50" w:rsidRDefault="00584F50" w:rsidP="006E2336">
      <w:pPr>
        <w:pStyle w:val="ListParagraph"/>
        <w:numPr>
          <w:ilvl w:val="2"/>
          <w:numId w:val="30"/>
        </w:numPr>
        <w:spacing w:before="0" w:after="0"/>
      </w:pPr>
      <w:r>
        <w:t>Rupture hazard radius distributed between minimum of 171.98 and maximum of 185.15 meters.</w:t>
      </w:r>
    </w:p>
    <w:p w14:paraId="406E9C9F" w14:textId="77777777" w:rsidR="00584F50" w:rsidRDefault="00584F50" w:rsidP="006E2336">
      <w:pPr>
        <w:pStyle w:val="ListParagraph"/>
        <w:numPr>
          <w:ilvl w:val="2"/>
          <w:numId w:val="30"/>
        </w:numPr>
        <w:spacing w:before="0" w:after="0"/>
      </w:pPr>
      <w:r>
        <w:t>Puncture cost between minimum of $0.00 and maximum of $345.43MM</w:t>
      </w:r>
    </w:p>
    <w:p w14:paraId="6E7B6882" w14:textId="77777777" w:rsidR="00584F50" w:rsidRDefault="00584F50" w:rsidP="006E2336">
      <w:pPr>
        <w:pStyle w:val="ListParagraph"/>
        <w:numPr>
          <w:ilvl w:val="2"/>
          <w:numId w:val="30"/>
        </w:numPr>
        <w:spacing w:before="0" w:after="0"/>
      </w:pPr>
      <w:r>
        <w:t>Puncture scenario yielded 60.0 intersections with structures, with minimum of 0.0 and maximum of 35.98 of population impacted</w:t>
      </w:r>
    </w:p>
    <w:p w14:paraId="0F6540E2" w14:textId="77777777" w:rsidR="00584F50" w:rsidRDefault="00584F50" w:rsidP="006E2336">
      <w:pPr>
        <w:pStyle w:val="ListParagraph"/>
        <w:numPr>
          <w:ilvl w:val="2"/>
          <w:numId w:val="30"/>
        </w:numPr>
        <w:spacing w:before="0" w:after="0"/>
      </w:pPr>
      <w:r>
        <w:t>Puncture hazard radius distributed between minimum of 53.34 and maximum of 57.42 meters.</w:t>
      </w:r>
    </w:p>
    <w:p w14:paraId="3A76E91B" w14:textId="77777777" w:rsidR="00584F50" w:rsidRDefault="00584F50" w:rsidP="006E2336">
      <w:pPr>
        <w:pStyle w:val="ListParagraph"/>
        <w:numPr>
          <w:ilvl w:val="2"/>
          <w:numId w:val="30"/>
        </w:numPr>
        <w:spacing w:before="0" w:after="0"/>
      </w:pPr>
      <w:r>
        <w:t>Product type is HVP Product.</w:t>
      </w:r>
    </w:p>
    <w:p w14:paraId="7ED983D3" w14:textId="77777777" w:rsidR="00584F50" w:rsidRDefault="00584F50" w:rsidP="006E2336">
      <w:pPr>
        <w:pStyle w:val="ListParagraph"/>
        <w:numPr>
          <w:ilvl w:val="2"/>
          <w:numId w:val="30"/>
        </w:numPr>
        <w:spacing w:before="0" w:after="0"/>
      </w:pPr>
      <w:r>
        <w:t>Class area location is/are 1.0, 2.0.</w:t>
      </w:r>
    </w:p>
    <w:p w14:paraId="79A33FBE" w14:textId="77777777" w:rsidR="00584F50" w:rsidRDefault="00584F50" w:rsidP="006E2336">
      <w:pPr>
        <w:pStyle w:val="ListParagraph"/>
        <w:numPr>
          <w:ilvl w:val="1"/>
          <w:numId w:val="30"/>
        </w:numPr>
        <w:spacing w:before="0" w:after="0"/>
      </w:pPr>
      <w:r>
        <w:t>Total length driven by Economic Loss: 584.9 meters.</w:t>
      </w:r>
    </w:p>
    <w:p w14:paraId="06D1533D" w14:textId="77777777" w:rsidR="00584F50" w:rsidRDefault="00584F50" w:rsidP="006E2336">
      <w:pPr>
        <w:pStyle w:val="ListParagraph"/>
        <w:numPr>
          <w:ilvl w:val="1"/>
          <w:numId w:val="30"/>
        </w:numPr>
        <w:spacing w:before="0" w:after="0"/>
      </w:pPr>
      <w:r>
        <w:t>Economic Loss Cost distributed between minimum of $2.48 and maximum of $21.26MM:</w:t>
      </w:r>
    </w:p>
    <w:p w14:paraId="2772FE57" w14:textId="77777777" w:rsidR="00584F50" w:rsidRDefault="00584F50" w:rsidP="006E2336">
      <w:pPr>
        <w:pStyle w:val="ListParagraph"/>
        <w:numPr>
          <w:ilvl w:val="2"/>
          <w:numId w:val="30"/>
        </w:numPr>
        <w:spacing w:before="0" w:after="0"/>
      </w:pPr>
      <w:r>
        <w:t>Repair costs between minimum of $17,000.00 and maximum of $79,000.00.</w:t>
      </w:r>
    </w:p>
    <w:p w14:paraId="01940568" w14:textId="77777777" w:rsidR="00584F50" w:rsidRDefault="00584F50" w:rsidP="006E2336">
      <w:pPr>
        <w:pStyle w:val="ListParagraph"/>
        <w:numPr>
          <w:ilvl w:val="2"/>
          <w:numId w:val="30"/>
        </w:numPr>
        <w:spacing w:before="0" w:after="0"/>
      </w:pPr>
      <w:r>
        <w:t>Outage losses between minimum of $200,000.00 and maximum of $200,000.00.</w:t>
      </w:r>
    </w:p>
    <w:p w14:paraId="26A02A4B" w14:textId="77777777" w:rsidR="00584F50" w:rsidRDefault="00584F50" w:rsidP="006E2336">
      <w:pPr>
        <w:pStyle w:val="ListParagraph"/>
        <w:numPr>
          <w:ilvl w:val="2"/>
          <w:numId w:val="30"/>
        </w:numPr>
        <w:spacing w:before="0" w:after="0"/>
      </w:pPr>
      <w:r>
        <w:t>Product type is HVP Product.</w:t>
      </w:r>
    </w:p>
    <w:p w14:paraId="69834BF9" w14:textId="77777777" w:rsidR="00584F50" w:rsidRDefault="00584F50" w:rsidP="006E2336">
      <w:pPr>
        <w:pStyle w:val="ListParagraph"/>
        <w:numPr>
          <w:ilvl w:val="2"/>
          <w:numId w:val="30"/>
        </w:numPr>
        <w:spacing w:before="0" w:after="0"/>
      </w:pPr>
      <w:r>
        <w:t>Leak cost between minimum of $0.27 and maximum of $2.96MM</w:t>
      </w:r>
    </w:p>
    <w:p w14:paraId="6D0674CC" w14:textId="77777777" w:rsidR="00584F50" w:rsidRDefault="00584F50" w:rsidP="006E2336">
      <w:pPr>
        <w:pStyle w:val="ListParagraph"/>
        <w:numPr>
          <w:ilvl w:val="2"/>
          <w:numId w:val="30"/>
        </w:numPr>
        <w:spacing w:before="0" w:after="0"/>
      </w:pPr>
      <w:r>
        <w:t>Leak scenario yielded 16.0 intersections with structures, with minimum of $269,868.00 and maximum of $2,688,250.00 in cost of structures impacted.</w:t>
      </w:r>
    </w:p>
    <w:p w14:paraId="2BBB9678" w14:textId="77777777" w:rsidR="00584F50" w:rsidRDefault="00584F50" w:rsidP="006E2336">
      <w:pPr>
        <w:pStyle w:val="ListParagraph"/>
        <w:numPr>
          <w:ilvl w:val="2"/>
          <w:numId w:val="30"/>
        </w:numPr>
        <w:spacing w:before="0" w:after="0"/>
      </w:pPr>
      <w:r>
        <w:t>Leak product loss costs between minimum of $49,027.76 and maximum of $59,691.29</w:t>
      </w:r>
    </w:p>
    <w:p w14:paraId="568843D9" w14:textId="77777777" w:rsidR="00584F50" w:rsidRDefault="00584F50" w:rsidP="006E2336">
      <w:pPr>
        <w:pStyle w:val="ListParagraph"/>
        <w:numPr>
          <w:ilvl w:val="2"/>
          <w:numId w:val="30"/>
        </w:numPr>
        <w:spacing w:before="0" w:after="0"/>
      </w:pPr>
      <w:r>
        <w:t>Rupture cost between minimum of $36.77 and maximum of $73.79MM</w:t>
      </w:r>
    </w:p>
    <w:p w14:paraId="449FB5E5" w14:textId="77777777" w:rsidR="00584F50" w:rsidRDefault="00584F50" w:rsidP="006E2336">
      <w:pPr>
        <w:pStyle w:val="ListParagraph"/>
        <w:numPr>
          <w:ilvl w:val="2"/>
          <w:numId w:val="30"/>
        </w:numPr>
        <w:spacing w:before="0" w:after="0"/>
      </w:pPr>
      <w:r>
        <w:t>Rupture scenario yielded 105.0 intersections with structures, with minimum of $269,868.00 and maximum of $29,065,968.00 in cost of structures impacted</w:t>
      </w:r>
    </w:p>
    <w:p w14:paraId="3E11F8C5" w14:textId="77777777" w:rsidR="00584F50" w:rsidRDefault="00584F50" w:rsidP="006E2336">
      <w:pPr>
        <w:pStyle w:val="ListParagraph"/>
        <w:numPr>
          <w:ilvl w:val="2"/>
          <w:numId w:val="30"/>
        </w:numPr>
        <w:spacing w:before="0" w:after="0"/>
      </w:pPr>
      <w:r>
        <w:t>Rupture product loss costs between minimum of $36,553,283.29 and maximum of $44,503,622.40</w:t>
      </w:r>
    </w:p>
    <w:p w14:paraId="52816A98" w14:textId="77777777" w:rsidR="00584F50" w:rsidRDefault="00584F50" w:rsidP="006E2336">
      <w:pPr>
        <w:pStyle w:val="ListParagraph"/>
        <w:numPr>
          <w:ilvl w:val="2"/>
          <w:numId w:val="30"/>
        </w:numPr>
        <w:spacing w:before="0" w:after="0"/>
      </w:pPr>
      <w:r>
        <w:t>Puncture cost between minimum of $1.83 and maximum of $4.87MM</w:t>
      </w:r>
    </w:p>
    <w:p w14:paraId="49E31891" w14:textId="77777777" w:rsidR="00584F50" w:rsidRDefault="00584F50" w:rsidP="006E2336">
      <w:pPr>
        <w:pStyle w:val="ListParagraph"/>
        <w:numPr>
          <w:ilvl w:val="2"/>
          <w:numId w:val="30"/>
        </w:numPr>
        <w:spacing w:before="0" w:after="0"/>
      </w:pPr>
      <w:r>
        <w:t>Puncture scenario yielded 60.0 intersections with structures, with minimum of $25,000.00 and maximum of $2,688,250.00 in cost of structures impacted</w:t>
      </w:r>
    </w:p>
    <w:p w14:paraId="28325A3A" w14:textId="77777777" w:rsidR="00584F50" w:rsidRDefault="00584F50" w:rsidP="006E2336">
      <w:pPr>
        <w:pStyle w:val="ListParagraph"/>
        <w:numPr>
          <w:ilvl w:val="2"/>
          <w:numId w:val="30"/>
        </w:numPr>
        <w:spacing w:before="0" w:after="0"/>
      </w:pPr>
      <w:r>
        <w:t>Product Loss costs between minimum of $1,610,940.77 and maximum of $1,961,320.39"</w:t>
      </w:r>
    </w:p>
    <w:p w14:paraId="2EBC3DF6" w14:textId="77777777" w:rsidR="00584F50" w:rsidRDefault="00584F50" w:rsidP="006E2336">
      <w:pPr>
        <w:pStyle w:val="ListParagraph"/>
        <w:numPr>
          <w:ilvl w:val="0"/>
          <w:numId w:val="30"/>
        </w:numPr>
        <w:spacing w:before="0" w:after="0"/>
      </w:pPr>
      <w:r>
        <w:t>"MARIPOSA TO KERROBERT NPS 12 (BLEND LOOP)</w:t>
      </w:r>
    </w:p>
    <w:p w14:paraId="06A1C682" w14:textId="77777777" w:rsidR="00584F50" w:rsidRDefault="00584F50" w:rsidP="006E2336">
      <w:pPr>
        <w:pStyle w:val="ListParagraph"/>
        <w:numPr>
          <w:ilvl w:val="1"/>
          <w:numId w:val="30"/>
        </w:numPr>
        <w:spacing w:before="0" w:after="0"/>
      </w:pPr>
      <w:r>
        <w:t>Total Cumulative Length (m):</w:t>
      </w:r>
      <w:r>
        <w:tab/>
        <w:t>3908.03</w:t>
      </w:r>
    </w:p>
    <w:p w14:paraId="07492F4A" w14:textId="77777777" w:rsidR="00584F50" w:rsidRDefault="00584F50" w:rsidP="006E2336">
      <w:pPr>
        <w:pStyle w:val="ListParagraph"/>
        <w:numPr>
          <w:ilvl w:val="1"/>
          <w:numId w:val="30"/>
        </w:numPr>
        <w:spacing w:before="0" w:after="0"/>
      </w:pPr>
      <w:r>
        <w:t>Likelihood of failure distributed between minimum of 1.534e-03 and maximum of 3.942e-03.</w:t>
      </w:r>
    </w:p>
    <w:p w14:paraId="1DA7D6FE" w14:textId="77777777" w:rsidR="00584F50" w:rsidRDefault="00584F50" w:rsidP="006E2336">
      <w:pPr>
        <w:pStyle w:val="ListParagraph"/>
        <w:numPr>
          <w:ilvl w:val="2"/>
          <w:numId w:val="30"/>
        </w:numPr>
        <w:spacing w:before="0" w:after="0"/>
      </w:pPr>
      <w:r>
        <w:t xml:space="preserve">Land use distributed as </w:t>
      </w:r>
    </w:p>
    <w:p w14:paraId="4AEF8F16" w14:textId="77777777" w:rsidR="00584F50" w:rsidRDefault="00584F50" w:rsidP="006E2336">
      <w:pPr>
        <w:pStyle w:val="ListParagraph"/>
        <w:numPr>
          <w:ilvl w:val="3"/>
          <w:numId w:val="30"/>
        </w:numPr>
        <w:spacing w:before="0" w:after="0"/>
      </w:pPr>
      <w:r>
        <w:t>Agricultural: 3,908.03</w:t>
      </w:r>
    </w:p>
    <w:p w14:paraId="63511D66" w14:textId="77777777" w:rsidR="00584F50" w:rsidRDefault="00584F50" w:rsidP="006E2336">
      <w:pPr>
        <w:pStyle w:val="ListParagraph"/>
        <w:numPr>
          <w:ilvl w:val="2"/>
          <w:numId w:val="30"/>
        </w:numPr>
        <w:spacing w:before="0" w:after="0"/>
      </w:pPr>
      <w:r>
        <w:t xml:space="preserve">Depth of cover distributed as </w:t>
      </w:r>
    </w:p>
    <w:p w14:paraId="39E1CD2A" w14:textId="77777777" w:rsidR="00584F50" w:rsidRDefault="00584F50" w:rsidP="006E2336">
      <w:pPr>
        <w:pStyle w:val="ListParagraph"/>
        <w:numPr>
          <w:ilvl w:val="3"/>
          <w:numId w:val="30"/>
        </w:numPr>
        <w:spacing w:before="0" w:after="0"/>
      </w:pPr>
      <w:r>
        <w:t>nan</w:t>
      </w:r>
    </w:p>
    <w:p w14:paraId="26888872" w14:textId="77777777" w:rsidR="00584F50" w:rsidRDefault="00584F50" w:rsidP="006E2336">
      <w:pPr>
        <w:pStyle w:val="ListParagraph"/>
        <w:numPr>
          <w:ilvl w:val="2"/>
          <w:numId w:val="30"/>
        </w:numPr>
        <w:spacing w:before="0" w:after="0"/>
      </w:pPr>
      <w:r>
        <w:t>Installation date between minimum of 1998-01-01 and maximum of 1998-01-01</w:t>
      </w:r>
    </w:p>
    <w:p w14:paraId="5EE73C21" w14:textId="77777777" w:rsidR="00584F50" w:rsidRDefault="00584F50" w:rsidP="006E2336">
      <w:pPr>
        <w:pStyle w:val="ListParagraph"/>
        <w:numPr>
          <w:ilvl w:val="2"/>
          <w:numId w:val="30"/>
        </w:numPr>
        <w:spacing w:before="0" w:after="0"/>
      </w:pPr>
      <w:r>
        <w:t>Outside diameter of 12.75 in.</w:t>
      </w:r>
    </w:p>
    <w:p w14:paraId="67FA9919" w14:textId="77777777" w:rsidR="00584F50" w:rsidRDefault="00584F50" w:rsidP="006E2336">
      <w:pPr>
        <w:pStyle w:val="ListParagraph"/>
        <w:numPr>
          <w:ilvl w:val="2"/>
          <w:numId w:val="30"/>
        </w:numPr>
        <w:spacing w:before="0" w:after="0"/>
      </w:pPr>
      <w:r>
        <w:t>Grade between minimum of 359.0 and maximum of 359.0 MPa</w:t>
      </w:r>
    </w:p>
    <w:p w14:paraId="13D04F7E" w14:textId="77777777" w:rsidR="00584F50" w:rsidRDefault="00584F50" w:rsidP="006E2336">
      <w:pPr>
        <w:pStyle w:val="ListParagraph"/>
        <w:numPr>
          <w:ilvl w:val="2"/>
          <w:numId w:val="30"/>
        </w:numPr>
        <w:spacing w:before="0" w:after="0"/>
      </w:pPr>
      <w:r>
        <w:t>Wall thickness between minimum of 6.35 and maximum of 10.31 mm</w:t>
      </w:r>
    </w:p>
    <w:p w14:paraId="39864E78" w14:textId="77777777" w:rsidR="00584F50" w:rsidRDefault="00584F50" w:rsidP="006E2336">
      <w:pPr>
        <w:pStyle w:val="ListParagraph"/>
        <w:numPr>
          <w:ilvl w:val="2"/>
          <w:numId w:val="30"/>
        </w:numPr>
        <w:spacing w:before="0" w:after="0"/>
      </w:pPr>
      <w:r>
        <w:t>Toughness between minimum of nan and maximum of nan J</w:t>
      </w:r>
    </w:p>
    <w:p w14:paraId="707D262F" w14:textId="77777777" w:rsidR="00584F50" w:rsidRDefault="00584F50" w:rsidP="006E2336">
      <w:pPr>
        <w:pStyle w:val="ListParagraph"/>
        <w:numPr>
          <w:ilvl w:val="2"/>
          <w:numId w:val="30"/>
        </w:numPr>
        <w:spacing w:before="0" w:after="0"/>
      </w:pPr>
      <w:r>
        <w:t>Probability of failure given a hit between minimum of 3.685e-02 and maximum of 9.468e-02</w:t>
      </w:r>
    </w:p>
    <w:p w14:paraId="0C2EDC0D" w14:textId="77777777" w:rsidR="00584F50" w:rsidRDefault="00584F50" w:rsidP="006E2336">
      <w:pPr>
        <w:pStyle w:val="ListParagraph"/>
        <w:numPr>
          <w:ilvl w:val="2"/>
          <w:numId w:val="30"/>
        </w:numPr>
        <w:spacing w:before="0" w:after="0"/>
      </w:pPr>
      <w:r>
        <w:t>Class area location is/are 1.0.</w:t>
      </w:r>
    </w:p>
    <w:p w14:paraId="7CBCA5AD" w14:textId="77777777" w:rsidR="00584F50" w:rsidRDefault="00584F50" w:rsidP="006E2336">
      <w:pPr>
        <w:pStyle w:val="ListParagraph"/>
        <w:numPr>
          <w:ilvl w:val="1"/>
          <w:numId w:val="30"/>
        </w:numPr>
        <w:spacing w:before="0" w:after="0"/>
      </w:pPr>
      <w:r>
        <w:t>Consequence of failure distributed between minimum of $16.25 and maximum of $31.39MM</w:t>
      </w:r>
    </w:p>
    <w:p w14:paraId="6C2CDE92" w14:textId="77777777" w:rsidR="00584F50" w:rsidRDefault="00584F50" w:rsidP="006E2336">
      <w:pPr>
        <w:pStyle w:val="ListParagraph"/>
        <w:numPr>
          <w:ilvl w:val="1"/>
          <w:numId w:val="30"/>
        </w:numPr>
        <w:spacing w:before="0" w:after="0"/>
      </w:pPr>
      <w:r>
        <w:lastRenderedPageBreak/>
        <w:t>Total length driven by Environmental: 3908.03 meters.</w:t>
      </w:r>
    </w:p>
    <w:p w14:paraId="106389A4" w14:textId="77777777" w:rsidR="00584F50" w:rsidRDefault="00584F50" w:rsidP="006E2336">
      <w:pPr>
        <w:pStyle w:val="ListParagraph"/>
        <w:numPr>
          <w:ilvl w:val="1"/>
          <w:numId w:val="30"/>
        </w:numPr>
        <w:spacing w:before="0" w:after="0"/>
      </w:pPr>
      <w:r>
        <w:t>Environmental Cost distributed between minimum of $15.25 and maximum of $19.19MM:</w:t>
      </w:r>
    </w:p>
    <w:p w14:paraId="55A42321" w14:textId="77777777" w:rsidR="00584F50" w:rsidRDefault="00584F50" w:rsidP="006E2336">
      <w:pPr>
        <w:pStyle w:val="ListParagraph"/>
        <w:numPr>
          <w:ilvl w:val="2"/>
          <w:numId w:val="30"/>
        </w:numPr>
        <w:spacing w:before="0" w:after="0"/>
      </w:pPr>
      <w:r>
        <w:t>Leak cost between minimum of $0.19 and maximum of $0.23MM</w:t>
      </w:r>
    </w:p>
    <w:p w14:paraId="14E49EEE" w14:textId="77777777" w:rsidR="00584F50" w:rsidRDefault="00584F50" w:rsidP="006E2336">
      <w:pPr>
        <w:pStyle w:val="ListParagraph"/>
        <w:numPr>
          <w:ilvl w:val="2"/>
          <w:numId w:val="30"/>
        </w:numPr>
        <w:spacing w:before="0" w:after="0"/>
      </w:pPr>
      <w:r>
        <w:t>Leak spill volume between a minimum of 1797.7 and maximum of 2150.21 gallons</w:t>
      </w:r>
    </w:p>
    <w:p w14:paraId="21B1C031" w14:textId="77777777" w:rsidR="00584F50" w:rsidRDefault="00584F50" w:rsidP="006E2336">
      <w:pPr>
        <w:pStyle w:val="ListParagraph"/>
        <w:numPr>
          <w:ilvl w:val="2"/>
          <w:numId w:val="30"/>
        </w:numPr>
        <w:spacing w:before="0" w:after="0"/>
      </w:pPr>
      <w:r>
        <w:t>Rupture cost between minimum of $199.84 and maximum of $239.02MM</w:t>
      </w:r>
    </w:p>
    <w:p w14:paraId="3B26E654" w14:textId="77777777" w:rsidR="00584F50" w:rsidRDefault="00584F50" w:rsidP="006E2336">
      <w:pPr>
        <w:pStyle w:val="ListParagraph"/>
        <w:numPr>
          <w:ilvl w:val="2"/>
          <w:numId w:val="30"/>
        </w:numPr>
        <w:spacing w:before="0" w:after="0"/>
      </w:pPr>
      <w:r>
        <w:t>Rupture spill volume is between a minimum of 1885408.79 and maximum of 2255111.49 gallons</w:t>
      </w:r>
    </w:p>
    <w:p w14:paraId="5E5EE5C7" w14:textId="77777777" w:rsidR="00584F50" w:rsidRDefault="00584F50" w:rsidP="006E2336">
      <w:pPr>
        <w:pStyle w:val="ListParagraph"/>
        <w:numPr>
          <w:ilvl w:val="2"/>
          <w:numId w:val="30"/>
        </w:numPr>
        <w:spacing w:before="0" w:after="0"/>
      </w:pPr>
      <w:r>
        <w:t>Puncture cost between minimum of $6.26 and maximum of $7.49MM</w:t>
      </w:r>
    </w:p>
    <w:p w14:paraId="79A1E525" w14:textId="77777777" w:rsidR="00584F50" w:rsidRDefault="00584F50" w:rsidP="006E2336">
      <w:pPr>
        <w:pStyle w:val="ListParagraph"/>
        <w:numPr>
          <w:ilvl w:val="2"/>
          <w:numId w:val="30"/>
        </w:numPr>
        <w:spacing w:before="0" w:after="0"/>
      </w:pPr>
      <w:r>
        <w:t>Puncture spill volume is between a minimum of 59068.41 and maximum of 70650.91 gallons</w:t>
      </w:r>
    </w:p>
    <w:p w14:paraId="52E0C52F" w14:textId="77777777" w:rsidR="00584F50" w:rsidRDefault="00584F50" w:rsidP="006E2336">
      <w:pPr>
        <w:pStyle w:val="ListParagraph"/>
        <w:numPr>
          <w:ilvl w:val="0"/>
          <w:numId w:val="30"/>
        </w:numPr>
        <w:spacing w:before="0" w:after="0"/>
      </w:pPr>
      <w:r>
        <w:t>"NORTH CACTUS BLEND LATERAL NPS 4</w:t>
      </w:r>
    </w:p>
    <w:p w14:paraId="13F988F3" w14:textId="77777777" w:rsidR="00584F50" w:rsidRDefault="00584F50" w:rsidP="006E2336">
      <w:pPr>
        <w:pStyle w:val="ListParagraph"/>
        <w:numPr>
          <w:ilvl w:val="1"/>
          <w:numId w:val="30"/>
        </w:numPr>
        <w:spacing w:before="0" w:after="0"/>
      </w:pPr>
      <w:r>
        <w:t>Total Cumulative Length (m):</w:t>
      </w:r>
      <w:r>
        <w:tab/>
        <w:t>3639.99</w:t>
      </w:r>
    </w:p>
    <w:p w14:paraId="670782D4" w14:textId="77777777" w:rsidR="00584F50" w:rsidRDefault="00584F50" w:rsidP="006E2336">
      <w:pPr>
        <w:pStyle w:val="ListParagraph"/>
        <w:numPr>
          <w:ilvl w:val="1"/>
          <w:numId w:val="30"/>
        </w:numPr>
        <w:spacing w:before="0" w:after="0"/>
      </w:pPr>
      <w:r>
        <w:t>Likelihood of failure distributed between minimum of 1.032e-02 and maximum of 1.369e-02.</w:t>
      </w:r>
    </w:p>
    <w:p w14:paraId="2632F3D5" w14:textId="77777777" w:rsidR="00584F50" w:rsidRDefault="00584F50" w:rsidP="006E2336">
      <w:pPr>
        <w:pStyle w:val="ListParagraph"/>
        <w:numPr>
          <w:ilvl w:val="2"/>
          <w:numId w:val="30"/>
        </w:numPr>
        <w:spacing w:before="0" w:after="0"/>
      </w:pPr>
      <w:r>
        <w:t xml:space="preserve">Land use distributed as </w:t>
      </w:r>
    </w:p>
    <w:p w14:paraId="0BC0ECAD" w14:textId="77777777" w:rsidR="00584F50" w:rsidRDefault="00584F50" w:rsidP="006E2336">
      <w:pPr>
        <w:pStyle w:val="ListParagraph"/>
        <w:numPr>
          <w:ilvl w:val="3"/>
          <w:numId w:val="30"/>
        </w:numPr>
        <w:spacing w:before="0" w:after="0"/>
      </w:pPr>
      <w:r>
        <w:t>Agricultural: 3,639.99</w:t>
      </w:r>
    </w:p>
    <w:p w14:paraId="03446877" w14:textId="77777777" w:rsidR="00584F50" w:rsidRDefault="00584F50" w:rsidP="006E2336">
      <w:pPr>
        <w:pStyle w:val="ListParagraph"/>
        <w:numPr>
          <w:ilvl w:val="2"/>
          <w:numId w:val="30"/>
        </w:numPr>
        <w:spacing w:before="0" w:after="0"/>
      </w:pPr>
      <w:r>
        <w:t xml:space="preserve">Depth of cover distributed as </w:t>
      </w:r>
    </w:p>
    <w:p w14:paraId="726858DF" w14:textId="77777777" w:rsidR="00584F50" w:rsidRDefault="00584F50" w:rsidP="006E2336">
      <w:pPr>
        <w:pStyle w:val="ListParagraph"/>
        <w:numPr>
          <w:ilvl w:val="3"/>
          <w:numId w:val="30"/>
        </w:numPr>
        <w:spacing w:before="0" w:after="0"/>
      </w:pPr>
      <w:r>
        <w:t>nan</w:t>
      </w:r>
    </w:p>
    <w:p w14:paraId="28265355" w14:textId="77777777" w:rsidR="00584F50" w:rsidRDefault="00584F50" w:rsidP="006E2336">
      <w:pPr>
        <w:pStyle w:val="ListParagraph"/>
        <w:numPr>
          <w:ilvl w:val="2"/>
          <w:numId w:val="30"/>
        </w:numPr>
        <w:spacing w:before="0" w:after="0"/>
      </w:pPr>
      <w:r>
        <w:t>Installation date between minimum of 1994-01-01 and maximum of 1994-01-01</w:t>
      </w:r>
    </w:p>
    <w:p w14:paraId="6157B912" w14:textId="77777777" w:rsidR="00584F50" w:rsidRDefault="00584F50" w:rsidP="006E2336">
      <w:pPr>
        <w:pStyle w:val="ListParagraph"/>
        <w:numPr>
          <w:ilvl w:val="2"/>
          <w:numId w:val="30"/>
        </w:numPr>
        <w:spacing w:before="0" w:after="0"/>
      </w:pPr>
      <w:r>
        <w:t>Outside diameter of 4.5 in.</w:t>
      </w:r>
    </w:p>
    <w:p w14:paraId="7D63D588" w14:textId="77777777" w:rsidR="00584F50" w:rsidRDefault="00584F50" w:rsidP="006E2336">
      <w:pPr>
        <w:pStyle w:val="ListParagraph"/>
        <w:numPr>
          <w:ilvl w:val="2"/>
          <w:numId w:val="30"/>
        </w:numPr>
        <w:spacing w:before="0" w:after="0"/>
      </w:pPr>
      <w:r>
        <w:t>Grade between minimum of 290.0 and maximum of 290.0 MPa</w:t>
      </w:r>
    </w:p>
    <w:p w14:paraId="7A03B51E" w14:textId="77777777" w:rsidR="00584F50" w:rsidRDefault="00584F50" w:rsidP="006E2336">
      <w:pPr>
        <w:pStyle w:val="ListParagraph"/>
        <w:numPr>
          <w:ilvl w:val="2"/>
          <w:numId w:val="30"/>
        </w:numPr>
        <w:spacing w:before="0" w:after="0"/>
      </w:pPr>
      <w:r>
        <w:t>Wall thickness between minimum of 3.18 and maximum of 3.96 mm</w:t>
      </w:r>
    </w:p>
    <w:p w14:paraId="7B4843B2" w14:textId="77777777" w:rsidR="00584F50" w:rsidRDefault="00584F50" w:rsidP="006E2336">
      <w:pPr>
        <w:pStyle w:val="ListParagraph"/>
        <w:numPr>
          <w:ilvl w:val="2"/>
          <w:numId w:val="30"/>
        </w:numPr>
        <w:spacing w:before="0" w:after="0"/>
      </w:pPr>
      <w:r>
        <w:t>Toughness between minimum of nan and maximum of nan J</w:t>
      </w:r>
    </w:p>
    <w:p w14:paraId="1E59F0FD" w14:textId="77777777" w:rsidR="00584F50" w:rsidRDefault="00584F50" w:rsidP="006E2336">
      <w:pPr>
        <w:pStyle w:val="ListParagraph"/>
        <w:numPr>
          <w:ilvl w:val="2"/>
          <w:numId w:val="30"/>
        </w:numPr>
        <w:spacing w:before="0" w:after="0"/>
      </w:pPr>
      <w:r>
        <w:t>Probability of failure given a hit between minimum of 2.479e-01 and maximum of 3.289e-01</w:t>
      </w:r>
    </w:p>
    <w:p w14:paraId="7B7ECDFB" w14:textId="77777777" w:rsidR="00584F50" w:rsidRDefault="00584F50" w:rsidP="006E2336">
      <w:pPr>
        <w:pStyle w:val="ListParagraph"/>
        <w:numPr>
          <w:ilvl w:val="2"/>
          <w:numId w:val="30"/>
        </w:numPr>
        <w:spacing w:before="0" w:after="0"/>
      </w:pPr>
      <w:r>
        <w:t>Class area location is/are 1.0.</w:t>
      </w:r>
    </w:p>
    <w:p w14:paraId="4AB11F9A" w14:textId="77777777" w:rsidR="00584F50" w:rsidRDefault="00584F50" w:rsidP="006E2336">
      <w:pPr>
        <w:pStyle w:val="ListParagraph"/>
        <w:numPr>
          <w:ilvl w:val="1"/>
          <w:numId w:val="30"/>
        </w:numPr>
        <w:spacing w:before="0" w:after="0"/>
      </w:pPr>
      <w:r>
        <w:t>Consequence of failure distributed between minimum of $7.51 and maximum of $7.88MM</w:t>
      </w:r>
    </w:p>
    <w:p w14:paraId="081635E2" w14:textId="77777777" w:rsidR="00584F50" w:rsidRDefault="00584F50" w:rsidP="006E2336">
      <w:pPr>
        <w:pStyle w:val="ListParagraph"/>
        <w:numPr>
          <w:ilvl w:val="1"/>
          <w:numId w:val="30"/>
        </w:numPr>
        <w:spacing w:before="0" w:after="0"/>
      </w:pPr>
      <w:r>
        <w:t>Total length driven by Environmental: 3639.99 meters.</w:t>
      </w:r>
    </w:p>
    <w:p w14:paraId="571DD7E5" w14:textId="77777777" w:rsidR="00584F50" w:rsidRDefault="00584F50" w:rsidP="006E2336">
      <w:pPr>
        <w:pStyle w:val="ListParagraph"/>
        <w:numPr>
          <w:ilvl w:val="1"/>
          <w:numId w:val="30"/>
        </w:numPr>
        <w:spacing w:before="0" w:after="0"/>
      </w:pPr>
      <w:r>
        <w:t>Environmental Cost distributed between minimum of $7.23 and maximum of $7.59MM:</w:t>
      </w:r>
    </w:p>
    <w:p w14:paraId="2EF06042" w14:textId="77777777" w:rsidR="00584F50" w:rsidRDefault="00584F50" w:rsidP="006E2336">
      <w:pPr>
        <w:pStyle w:val="ListParagraph"/>
        <w:numPr>
          <w:ilvl w:val="2"/>
          <w:numId w:val="30"/>
        </w:numPr>
        <w:spacing w:before="0" w:after="0"/>
      </w:pPr>
      <w:r>
        <w:t>Leak cost between minimum of $0.20 and maximum of $0.21MM</w:t>
      </w:r>
    </w:p>
    <w:p w14:paraId="56A98550" w14:textId="77777777" w:rsidR="00584F50" w:rsidRDefault="00584F50" w:rsidP="006E2336">
      <w:pPr>
        <w:pStyle w:val="ListParagraph"/>
        <w:numPr>
          <w:ilvl w:val="2"/>
          <w:numId w:val="30"/>
        </w:numPr>
        <w:spacing w:before="0" w:after="0"/>
      </w:pPr>
      <w:r>
        <w:t>Leak spill volume between a minimum of 1852.98 and maximum of 1946.63 gallons</w:t>
      </w:r>
    </w:p>
    <w:p w14:paraId="406C36E3" w14:textId="77777777" w:rsidR="00584F50" w:rsidRDefault="00584F50" w:rsidP="006E2336">
      <w:pPr>
        <w:pStyle w:val="ListParagraph"/>
        <w:numPr>
          <w:ilvl w:val="2"/>
          <w:numId w:val="30"/>
        </w:numPr>
        <w:spacing w:before="0" w:after="0"/>
      </w:pPr>
      <w:r>
        <w:t>Rupture cost between minimum of $25.66 and maximum of $26.96MM</w:t>
      </w:r>
    </w:p>
    <w:p w14:paraId="128280BA" w14:textId="77777777" w:rsidR="00584F50" w:rsidRDefault="00584F50" w:rsidP="006E2336">
      <w:pPr>
        <w:pStyle w:val="ListParagraph"/>
        <w:numPr>
          <w:ilvl w:val="2"/>
          <w:numId w:val="30"/>
        </w:numPr>
        <w:spacing w:before="0" w:after="0"/>
      </w:pPr>
      <w:r>
        <w:t>Rupture spill volume is between a minimum of 242081.91 and maximum of 254317.03 gallons</w:t>
      </w:r>
    </w:p>
    <w:p w14:paraId="33912661" w14:textId="77777777" w:rsidR="00584F50" w:rsidRDefault="00584F50" w:rsidP="006E2336">
      <w:pPr>
        <w:pStyle w:val="ListParagraph"/>
        <w:numPr>
          <w:ilvl w:val="2"/>
          <w:numId w:val="30"/>
        </w:numPr>
        <w:spacing w:before="0" w:after="0"/>
      </w:pPr>
      <w:r>
        <w:t>Puncture cost between minimum of $6.45 and maximum of $6.78MM</w:t>
      </w:r>
    </w:p>
    <w:p w14:paraId="627A23AA" w14:textId="77777777" w:rsidR="00584F50" w:rsidRDefault="00584F50" w:rsidP="006E2336">
      <w:pPr>
        <w:pStyle w:val="ListParagraph"/>
        <w:numPr>
          <w:ilvl w:val="2"/>
          <w:numId w:val="30"/>
        </w:numPr>
        <w:spacing w:before="0" w:after="0"/>
      </w:pPr>
      <w:r>
        <w:t>Puncture spill volume is between a minimum of 60884.6 and maximum of 63961.78 gallons</w:t>
      </w:r>
    </w:p>
    <w:p w14:paraId="02B71517" w14:textId="77777777" w:rsidR="00584F50" w:rsidRDefault="00584F50" w:rsidP="006E2336">
      <w:pPr>
        <w:pStyle w:val="ListParagraph"/>
        <w:numPr>
          <w:ilvl w:val="0"/>
          <w:numId w:val="30"/>
        </w:numPr>
        <w:spacing w:before="0" w:after="0"/>
      </w:pPr>
      <w:r>
        <w:t>"NORTH CACTUS CONDENSATE LATERAL NPS 3</w:t>
      </w:r>
    </w:p>
    <w:p w14:paraId="44B0CF26" w14:textId="77777777" w:rsidR="00584F50" w:rsidRDefault="00584F50" w:rsidP="006E2336">
      <w:pPr>
        <w:pStyle w:val="ListParagraph"/>
        <w:numPr>
          <w:ilvl w:val="1"/>
          <w:numId w:val="30"/>
        </w:numPr>
        <w:spacing w:before="0" w:after="0"/>
      </w:pPr>
      <w:r>
        <w:t>Total Cumulative Length (m):</w:t>
      </w:r>
      <w:r>
        <w:tab/>
        <w:t>3621.16</w:t>
      </w:r>
    </w:p>
    <w:p w14:paraId="4E07BCB3" w14:textId="77777777" w:rsidR="00584F50" w:rsidRDefault="00584F50" w:rsidP="006E2336">
      <w:pPr>
        <w:pStyle w:val="ListParagraph"/>
        <w:numPr>
          <w:ilvl w:val="1"/>
          <w:numId w:val="30"/>
        </w:numPr>
        <w:spacing w:before="0" w:after="0"/>
      </w:pPr>
      <w:r>
        <w:t>Likelihood of failure distributed between minimum of 1.413e-02 and maximum of 1.413e-02.</w:t>
      </w:r>
    </w:p>
    <w:p w14:paraId="19DEEBFB" w14:textId="77777777" w:rsidR="00584F50" w:rsidRDefault="00584F50" w:rsidP="006E2336">
      <w:pPr>
        <w:pStyle w:val="ListParagraph"/>
        <w:numPr>
          <w:ilvl w:val="2"/>
          <w:numId w:val="30"/>
        </w:numPr>
        <w:spacing w:before="0" w:after="0"/>
      </w:pPr>
      <w:r>
        <w:t xml:space="preserve">Land use distributed as </w:t>
      </w:r>
    </w:p>
    <w:p w14:paraId="180FC491" w14:textId="77777777" w:rsidR="00584F50" w:rsidRDefault="00584F50" w:rsidP="006E2336">
      <w:pPr>
        <w:pStyle w:val="ListParagraph"/>
        <w:numPr>
          <w:ilvl w:val="3"/>
          <w:numId w:val="30"/>
        </w:numPr>
        <w:spacing w:before="0" w:after="0"/>
      </w:pPr>
      <w:r>
        <w:t>Agricultural: 3,621.16</w:t>
      </w:r>
    </w:p>
    <w:p w14:paraId="2FF4B3FC" w14:textId="77777777" w:rsidR="00584F50" w:rsidRDefault="00584F50" w:rsidP="006E2336">
      <w:pPr>
        <w:pStyle w:val="ListParagraph"/>
        <w:numPr>
          <w:ilvl w:val="2"/>
          <w:numId w:val="30"/>
        </w:numPr>
        <w:spacing w:before="0" w:after="0"/>
      </w:pPr>
      <w:r>
        <w:t xml:space="preserve">Depth of cover distributed as </w:t>
      </w:r>
    </w:p>
    <w:p w14:paraId="59A9A50F" w14:textId="77777777" w:rsidR="00584F50" w:rsidRDefault="00584F50" w:rsidP="006E2336">
      <w:pPr>
        <w:pStyle w:val="ListParagraph"/>
        <w:numPr>
          <w:ilvl w:val="3"/>
          <w:numId w:val="30"/>
        </w:numPr>
        <w:spacing w:before="0" w:after="0"/>
      </w:pPr>
      <w:r>
        <w:t>nan</w:t>
      </w:r>
    </w:p>
    <w:p w14:paraId="5C2E1A79" w14:textId="77777777" w:rsidR="00584F50" w:rsidRDefault="00584F50" w:rsidP="006E2336">
      <w:pPr>
        <w:pStyle w:val="ListParagraph"/>
        <w:numPr>
          <w:ilvl w:val="2"/>
          <w:numId w:val="30"/>
        </w:numPr>
        <w:spacing w:before="0" w:after="0"/>
      </w:pPr>
      <w:r>
        <w:t>Installation date between minimum of 1994-01-01 and maximum of 1994-01-01</w:t>
      </w:r>
    </w:p>
    <w:p w14:paraId="6FBA6E9E" w14:textId="77777777" w:rsidR="00584F50" w:rsidRDefault="00584F50" w:rsidP="006E2336">
      <w:pPr>
        <w:pStyle w:val="ListParagraph"/>
        <w:numPr>
          <w:ilvl w:val="2"/>
          <w:numId w:val="30"/>
        </w:numPr>
        <w:spacing w:before="0" w:after="0"/>
      </w:pPr>
      <w:r>
        <w:t>Outside diameter of 3.5 in.</w:t>
      </w:r>
    </w:p>
    <w:p w14:paraId="5E329B5B" w14:textId="77777777" w:rsidR="00584F50" w:rsidRDefault="00584F50" w:rsidP="006E2336">
      <w:pPr>
        <w:pStyle w:val="ListParagraph"/>
        <w:numPr>
          <w:ilvl w:val="2"/>
          <w:numId w:val="30"/>
        </w:numPr>
        <w:spacing w:before="0" w:after="0"/>
      </w:pPr>
      <w:r>
        <w:t>Grade between minimum of 290.0 and maximum of 290.0 MPa</w:t>
      </w:r>
    </w:p>
    <w:p w14:paraId="567EEAEB" w14:textId="77777777" w:rsidR="00584F50" w:rsidRDefault="00584F50" w:rsidP="006E2336">
      <w:pPr>
        <w:pStyle w:val="ListParagraph"/>
        <w:numPr>
          <w:ilvl w:val="2"/>
          <w:numId w:val="30"/>
        </w:numPr>
        <w:spacing w:before="0" w:after="0"/>
      </w:pPr>
      <w:r>
        <w:t>Wall thickness between minimum of 3.18 and maximum of 3.18 mm</w:t>
      </w:r>
    </w:p>
    <w:p w14:paraId="5E0712AF" w14:textId="77777777" w:rsidR="00584F50" w:rsidRDefault="00584F50" w:rsidP="006E2336">
      <w:pPr>
        <w:pStyle w:val="ListParagraph"/>
        <w:numPr>
          <w:ilvl w:val="2"/>
          <w:numId w:val="30"/>
        </w:numPr>
        <w:spacing w:before="0" w:after="0"/>
      </w:pPr>
      <w:r>
        <w:lastRenderedPageBreak/>
        <w:t>Toughness between minimum of nan and maximum of nan J</w:t>
      </w:r>
    </w:p>
    <w:p w14:paraId="5064B132" w14:textId="77777777" w:rsidR="00584F50" w:rsidRDefault="00584F50" w:rsidP="006E2336">
      <w:pPr>
        <w:pStyle w:val="ListParagraph"/>
        <w:numPr>
          <w:ilvl w:val="2"/>
          <w:numId w:val="30"/>
        </w:numPr>
        <w:spacing w:before="0" w:after="0"/>
      </w:pPr>
      <w:r>
        <w:t>Probability of failure given a hit between minimum of 3.395e-01 and maximum of 3.395e-01</w:t>
      </w:r>
    </w:p>
    <w:p w14:paraId="41EE9B0A" w14:textId="77777777" w:rsidR="00584F50" w:rsidRDefault="00584F50" w:rsidP="006E2336">
      <w:pPr>
        <w:pStyle w:val="ListParagraph"/>
        <w:numPr>
          <w:ilvl w:val="2"/>
          <w:numId w:val="30"/>
        </w:numPr>
        <w:spacing w:before="0" w:after="0"/>
      </w:pPr>
      <w:r>
        <w:t>Class area location is/are 1.0.</w:t>
      </w:r>
    </w:p>
    <w:p w14:paraId="79BE9A3B" w14:textId="77777777" w:rsidR="00584F50" w:rsidRDefault="00584F50" w:rsidP="006E2336">
      <w:pPr>
        <w:pStyle w:val="ListParagraph"/>
        <w:numPr>
          <w:ilvl w:val="1"/>
          <w:numId w:val="30"/>
        </w:numPr>
        <w:spacing w:before="0" w:after="0"/>
      </w:pPr>
      <w:r>
        <w:t>Consequence of failure distributed between minimum of $7.50 and maximum of $7.85MM</w:t>
      </w:r>
    </w:p>
    <w:p w14:paraId="202FD434" w14:textId="77777777" w:rsidR="00584F50" w:rsidRDefault="00584F50" w:rsidP="006E2336">
      <w:pPr>
        <w:pStyle w:val="ListParagraph"/>
        <w:numPr>
          <w:ilvl w:val="1"/>
          <w:numId w:val="30"/>
        </w:numPr>
        <w:spacing w:before="0" w:after="0"/>
      </w:pPr>
      <w:r>
        <w:t>Total length driven by Environmental: 3621.16 meters.</w:t>
      </w:r>
    </w:p>
    <w:p w14:paraId="65EC91A6" w14:textId="77777777" w:rsidR="00584F50" w:rsidRDefault="00584F50" w:rsidP="006E2336">
      <w:pPr>
        <w:pStyle w:val="ListParagraph"/>
        <w:numPr>
          <w:ilvl w:val="1"/>
          <w:numId w:val="30"/>
        </w:numPr>
        <w:spacing w:before="0" w:after="0"/>
      </w:pPr>
      <w:r>
        <w:t>Environmental Cost distributed between minimum of $7.22 and maximum of $7.56MM:</w:t>
      </w:r>
    </w:p>
    <w:p w14:paraId="3F9C8770" w14:textId="77777777" w:rsidR="00584F50" w:rsidRDefault="00584F50" w:rsidP="006E2336">
      <w:pPr>
        <w:pStyle w:val="ListParagraph"/>
        <w:numPr>
          <w:ilvl w:val="2"/>
          <w:numId w:val="30"/>
        </w:numPr>
        <w:spacing w:before="0" w:after="0"/>
      </w:pPr>
      <w:r>
        <w:t>Leak cost between minimum of $0.21 and maximum of $0.22MM</w:t>
      </w:r>
    </w:p>
    <w:p w14:paraId="7304B05F" w14:textId="77777777" w:rsidR="00584F50" w:rsidRDefault="00584F50" w:rsidP="006E2336">
      <w:pPr>
        <w:pStyle w:val="ListParagraph"/>
        <w:numPr>
          <w:ilvl w:val="2"/>
          <w:numId w:val="30"/>
        </w:numPr>
        <w:spacing w:before="0" w:after="0"/>
      </w:pPr>
      <w:r>
        <w:t>Leak spill volume between a minimum of 1972.39 and maximum of 2066.35 gallons</w:t>
      </w:r>
    </w:p>
    <w:p w14:paraId="15EF20CE" w14:textId="77777777" w:rsidR="00584F50" w:rsidRDefault="00584F50" w:rsidP="006E2336">
      <w:pPr>
        <w:pStyle w:val="ListParagraph"/>
        <w:numPr>
          <w:ilvl w:val="2"/>
          <w:numId w:val="30"/>
        </w:numPr>
        <w:spacing w:before="0" w:after="0"/>
      </w:pPr>
      <w:r>
        <w:t>Rupture cost between minimum of $16.52 and maximum of $17.31MM</w:t>
      </w:r>
    </w:p>
    <w:p w14:paraId="11CA2EB8" w14:textId="77777777" w:rsidR="00584F50" w:rsidRDefault="00584F50" w:rsidP="006E2336">
      <w:pPr>
        <w:pStyle w:val="ListParagraph"/>
        <w:numPr>
          <w:ilvl w:val="2"/>
          <w:numId w:val="30"/>
        </w:numPr>
        <w:spacing w:before="0" w:after="0"/>
      </w:pPr>
      <w:r>
        <w:t>Rupture spill volume is between a minimum of 155881.9 and maximum of 163307.66 gallons</w:t>
      </w:r>
    </w:p>
    <w:p w14:paraId="146EFEF2" w14:textId="77777777" w:rsidR="00584F50" w:rsidRDefault="00584F50" w:rsidP="006E2336">
      <w:pPr>
        <w:pStyle w:val="ListParagraph"/>
        <w:numPr>
          <w:ilvl w:val="2"/>
          <w:numId w:val="30"/>
        </w:numPr>
        <w:spacing w:before="0" w:after="0"/>
      </w:pPr>
      <w:r>
        <w:t>Puncture cost between minimum of $6.87 and maximum of $7.20MM</w:t>
      </w:r>
    </w:p>
    <w:p w14:paraId="013742F0" w14:textId="77777777" w:rsidR="00584F50" w:rsidRDefault="00584F50" w:rsidP="006E2336">
      <w:pPr>
        <w:pStyle w:val="ListParagraph"/>
        <w:numPr>
          <w:ilvl w:val="2"/>
          <w:numId w:val="30"/>
        </w:numPr>
        <w:spacing w:before="0" w:after="0"/>
      </w:pPr>
      <w:r>
        <w:t>Puncture spill volume is between a minimum of 64808.16 and maximum of 67895.44 gallons</w:t>
      </w:r>
    </w:p>
    <w:p w14:paraId="400FAD6E" w14:textId="77777777" w:rsidR="00584F50" w:rsidRDefault="00584F50" w:rsidP="006E2336">
      <w:pPr>
        <w:pStyle w:val="ListParagraph"/>
        <w:numPr>
          <w:ilvl w:val="0"/>
          <w:numId w:val="30"/>
        </w:numPr>
        <w:spacing w:before="0" w:after="0"/>
      </w:pPr>
      <w:r>
        <w:t>"NPS8 SARNIA CONDENSATE TO SUNCOR</w:t>
      </w:r>
    </w:p>
    <w:p w14:paraId="347D304D" w14:textId="77777777" w:rsidR="00584F50" w:rsidRDefault="00584F50" w:rsidP="006E2336">
      <w:pPr>
        <w:pStyle w:val="ListParagraph"/>
        <w:numPr>
          <w:ilvl w:val="1"/>
          <w:numId w:val="30"/>
        </w:numPr>
        <w:spacing w:before="0" w:after="0"/>
      </w:pPr>
      <w:r>
        <w:t>Total Cumulative Length (m):</w:t>
      </w:r>
      <w:r>
        <w:tab/>
        <w:t>3356.54</w:t>
      </w:r>
    </w:p>
    <w:p w14:paraId="41B2C906" w14:textId="77777777" w:rsidR="00584F50" w:rsidRDefault="00584F50" w:rsidP="006E2336">
      <w:pPr>
        <w:pStyle w:val="ListParagraph"/>
        <w:numPr>
          <w:ilvl w:val="1"/>
          <w:numId w:val="30"/>
        </w:numPr>
        <w:spacing w:before="0" w:after="0"/>
      </w:pPr>
      <w:r>
        <w:t>Likelihood of failure distributed between minimum of 1.715e-03 and maximum of 7.138e-03.</w:t>
      </w:r>
    </w:p>
    <w:p w14:paraId="02D6B6DC" w14:textId="77777777" w:rsidR="00584F50" w:rsidRDefault="00584F50" w:rsidP="006E2336">
      <w:pPr>
        <w:pStyle w:val="ListParagraph"/>
        <w:numPr>
          <w:ilvl w:val="2"/>
          <w:numId w:val="30"/>
        </w:numPr>
        <w:spacing w:before="0" w:after="0"/>
      </w:pPr>
      <w:r>
        <w:t xml:space="preserve">Land use distributed as </w:t>
      </w:r>
    </w:p>
    <w:p w14:paraId="0231DAEF" w14:textId="77777777" w:rsidR="00584F50" w:rsidRDefault="00584F50" w:rsidP="006E2336">
      <w:pPr>
        <w:pStyle w:val="ListParagraph"/>
        <w:numPr>
          <w:ilvl w:val="3"/>
          <w:numId w:val="30"/>
        </w:numPr>
        <w:spacing w:before="0" w:after="0"/>
      </w:pPr>
      <w:r>
        <w:t>Agricultural: 1,826.34</w:t>
      </w:r>
    </w:p>
    <w:p w14:paraId="4DA8C177" w14:textId="77777777" w:rsidR="00584F50" w:rsidRDefault="00584F50" w:rsidP="006E2336">
      <w:pPr>
        <w:pStyle w:val="ListParagraph"/>
        <w:numPr>
          <w:ilvl w:val="3"/>
          <w:numId w:val="30"/>
        </w:numPr>
        <w:spacing w:before="0" w:after="0"/>
      </w:pPr>
      <w:r>
        <w:t>Forested: 1,528.89</w:t>
      </w:r>
    </w:p>
    <w:p w14:paraId="5E12DD5F" w14:textId="77777777" w:rsidR="00584F50" w:rsidRDefault="00584F50" w:rsidP="006E2336">
      <w:pPr>
        <w:pStyle w:val="ListParagraph"/>
        <w:numPr>
          <w:ilvl w:val="3"/>
          <w:numId w:val="30"/>
        </w:numPr>
        <w:spacing w:before="0" w:after="0"/>
      </w:pPr>
      <w:r>
        <w:t>Water Course: 1.30</w:t>
      </w:r>
    </w:p>
    <w:p w14:paraId="14C37455" w14:textId="77777777" w:rsidR="00584F50" w:rsidRDefault="00584F50" w:rsidP="006E2336">
      <w:pPr>
        <w:pStyle w:val="ListParagraph"/>
        <w:numPr>
          <w:ilvl w:val="2"/>
          <w:numId w:val="30"/>
        </w:numPr>
        <w:spacing w:before="0" w:after="0"/>
      </w:pPr>
      <w:r>
        <w:t xml:space="preserve">Depth of cover distributed as </w:t>
      </w:r>
    </w:p>
    <w:p w14:paraId="2952AD28" w14:textId="77777777" w:rsidR="00584F50" w:rsidRDefault="00584F50" w:rsidP="006E2336">
      <w:pPr>
        <w:pStyle w:val="ListParagraph"/>
        <w:numPr>
          <w:ilvl w:val="3"/>
          <w:numId w:val="30"/>
        </w:numPr>
        <w:spacing w:before="0" w:after="0"/>
      </w:pPr>
      <w:r>
        <w:t>nan</w:t>
      </w:r>
    </w:p>
    <w:p w14:paraId="63C9ADEC" w14:textId="77777777" w:rsidR="00584F50" w:rsidRDefault="00584F50" w:rsidP="006E2336">
      <w:pPr>
        <w:pStyle w:val="ListParagraph"/>
        <w:numPr>
          <w:ilvl w:val="2"/>
          <w:numId w:val="30"/>
        </w:numPr>
        <w:spacing w:before="0" w:after="0"/>
      </w:pPr>
      <w:r>
        <w:t>Installation date between minimum of 1969-01-01 and maximum of 1969-01-01</w:t>
      </w:r>
    </w:p>
    <w:p w14:paraId="4B222122" w14:textId="77777777" w:rsidR="00584F50" w:rsidRDefault="00584F50" w:rsidP="006E2336">
      <w:pPr>
        <w:pStyle w:val="ListParagraph"/>
        <w:numPr>
          <w:ilvl w:val="2"/>
          <w:numId w:val="30"/>
        </w:numPr>
        <w:spacing w:before="0" w:after="0"/>
      </w:pPr>
      <w:r>
        <w:t>Outside diameter of 8.625 in.</w:t>
      </w:r>
    </w:p>
    <w:p w14:paraId="775DEC7D" w14:textId="77777777" w:rsidR="00584F50" w:rsidRDefault="00584F50" w:rsidP="006E2336">
      <w:pPr>
        <w:pStyle w:val="ListParagraph"/>
        <w:numPr>
          <w:ilvl w:val="2"/>
          <w:numId w:val="30"/>
        </w:numPr>
        <w:spacing w:before="0" w:after="0"/>
      </w:pPr>
      <w:r>
        <w:t>Grade between minimum of 290.0 and maximum of 290.0 MPa</w:t>
      </w:r>
    </w:p>
    <w:p w14:paraId="69468120" w14:textId="77777777" w:rsidR="00584F50" w:rsidRDefault="00584F50" w:rsidP="006E2336">
      <w:pPr>
        <w:pStyle w:val="ListParagraph"/>
        <w:numPr>
          <w:ilvl w:val="2"/>
          <w:numId w:val="30"/>
        </w:numPr>
        <w:spacing w:before="0" w:after="0"/>
      </w:pPr>
      <w:r>
        <w:t>Wall thickness between minimum of 4.78 and maximum of 8.18 mm</w:t>
      </w:r>
    </w:p>
    <w:p w14:paraId="50D4A36F" w14:textId="77777777" w:rsidR="00584F50" w:rsidRDefault="00584F50" w:rsidP="006E2336">
      <w:pPr>
        <w:pStyle w:val="ListParagraph"/>
        <w:numPr>
          <w:ilvl w:val="2"/>
          <w:numId w:val="30"/>
        </w:numPr>
        <w:spacing w:before="0" w:after="0"/>
      </w:pPr>
      <w:r>
        <w:t>Toughness between minimum of 20.0 and maximum of 20.0 J</w:t>
      </w:r>
    </w:p>
    <w:p w14:paraId="088EA801" w14:textId="77777777" w:rsidR="00584F50" w:rsidRDefault="00584F50" w:rsidP="006E2336">
      <w:pPr>
        <w:pStyle w:val="ListParagraph"/>
        <w:numPr>
          <w:ilvl w:val="2"/>
          <w:numId w:val="30"/>
        </w:numPr>
        <w:spacing w:before="0" w:after="0"/>
      </w:pPr>
      <w:r>
        <w:t>Probability of failure given a hit between minimum of 7.136e-02 and maximum of 1.715e-01</w:t>
      </w:r>
    </w:p>
    <w:p w14:paraId="63CFD733" w14:textId="77777777" w:rsidR="00584F50" w:rsidRDefault="00584F50" w:rsidP="006E2336">
      <w:pPr>
        <w:pStyle w:val="ListParagraph"/>
        <w:numPr>
          <w:ilvl w:val="2"/>
          <w:numId w:val="30"/>
        </w:numPr>
        <w:spacing w:before="0" w:after="0"/>
      </w:pPr>
      <w:r>
        <w:t>Class area location is/are 1.0, 2.0.</w:t>
      </w:r>
    </w:p>
    <w:p w14:paraId="377F9924" w14:textId="77777777" w:rsidR="00584F50" w:rsidRDefault="00584F50" w:rsidP="006E2336">
      <w:pPr>
        <w:pStyle w:val="ListParagraph"/>
        <w:numPr>
          <w:ilvl w:val="1"/>
          <w:numId w:val="30"/>
        </w:numPr>
        <w:spacing w:before="0" w:after="0"/>
      </w:pPr>
      <w:r>
        <w:t>Consequence of failure distributed between minimum of $16.21 and maximum of $103.43MM</w:t>
      </w:r>
    </w:p>
    <w:p w14:paraId="3522DD36" w14:textId="77777777" w:rsidR="00584F50" w:rsidRDefault="00584F50" w:rsidP="006E2336">
      <w:pPr>
        <w:pStyle w:val="ListParagraph"/>
        <w:numPr>
          <w:ilvl w:val="1"/>
          <w:numId w:val="30"/>
        </w:numPr>
        <w:spacing w:before="0" w:after="0"/>
      </w:pPr>
      <w:r>
        <w:t>Total length driven by Safety: 578.2 meters.</w:t>
      </w:r>
    </w:p>
    <w:p w14:paraId="158D2002" w14:textId="77777777" w:rsidR="00584F50" w:rsidRDefault="00584F50" w:rsidP="006E2336">
      <w:pPr>
        <w:pStyle w:val="ListParagraph"/>
        <w:numPr>
          <w:ilvl w:val="1"/>
          <w:numId w:val="30"/>
        </w:numPr>
        <w:spacing w:before="0" w:after="0"/>
      </w:pPr>
      <w:r>
        <w:t>Safety Cost distributed between minimum of $0.00 and maximum of $86.78MM:</w:t>
      </w:r>
    </w:p>
    <w:p w14:paraId="6211B9D3" w14:textId="77777777" w:rsidR="00584F50" w:rsidRDefault="00584F50" w:rsidP="006E2336">
      <w:pPr>
        <w:pStyle w:val="ListParagraph"/>
        <w:numPr>
          <w:ilvl w:val="2"/>
          <w:numId w:val="30"/>
        </w:numPr>
        <w:spacing w:before="0" w:after="0"/>
      </w:pPr>
      <w:r>
        <w:t>Leak cost between minimum of $0.00 and maximum of $0.00MM</w:t>
      </w:r>
    </w:p>
    <w:p w14:paraId="5D12D055" w14:textId="77777777" w:rsidR="00584F50" w:rsidRDefault="00584F50" w:rsidP="006E2336">
      <w:pPr>
        <w:pStyle w:val="ListParagraph"/>
        <w:numPr>
          <w:ilvl w:val="2"/>
          <w:numId w:val="30"/>
        </w:numPr>
        <w:spacing w:before="0" w:after="0"/>
      </w:pPr>
      <w:r>
        <w:t>Leak scenario yielded 21.0 intersections with structures, with minimum of nan and maximum of nan of population impacted.</w:t>
      </w:r>
    </w:p>
    <w:p w14:paraId="35CF304F" w14:textId="77777777" w:rsidR="00584F50" w:rsidRDefault="00584F50" w:rsidP="006E2336">
      <w:pPr>
        <w:pStyle w:val="ListParagraph"/>
        <w:numPr>
          <w:ilvl w:val="2"/>
          <w:numId w:val="30"/>
        </w:numPr>
        <w:spacing w:before="0" w:after="0"/>
      </w:pPr>
      <w:r>
        <w:t>Leak hazard radius distributed between minimum of 11.8 and maximum of 11.8 meters.</w:t>
      </w:r>
    </w:p>
    <w:p w14:paraId="687D21F6" w14:textId="77777777" w:rsidR="00584F50" w:rsidRDefault="00584F50" w:rsidP="006E2336">
      <w:pPr>
        <w:pStyle w:val="ListParagraph"/>
        <w:numPr>
          <w:ilvl w:val="2"/>
          <w:numId w:val="30"/>
        </w:numPr>
        <w:spacing w:before="0" w:after="0"/>
      </w:pPr>
      <w:r>
        <w:t>Rupture cost between minimum of $0.00 and maximum of $546.62MM</w:t>
      </w:r>
    </w:p>
    <w:p w14:paraId="238CBD59" w14:textId="77777777" w:rsidR="00584F50" w:rsidRDefault="00584F50" w:rsidP="006E2336">
      <w:pPr>
        <w:pStyle w:val="ListParagraph"/>
        <w:numPr>
          <w:ilvl w:val="2"/>
          <w:numId w:val="30"/>
        </w:numPr>
        <w:spacing w:before="0" w:after="0"/>
      </w:pPr>
      <w:r>
        <w:t>Rupture scenario yielded 38.0 intersections with structures, with minimum of 0.0 and maximum of 56.94 of population impacted</w:t>
      </w:r>
    </w:p>
    <w:p w14:paraId="6948D725" w14:textId="77777777" w:rsidR="00584F50" w:rsidRDefault="00584F50" w:rsidP="006E2336">
      <w:pPr>
        <w:pStyle w:val="ListParagraph"/>
        <w:numPr>
          <w:ilvl w:val="2"/>
          <w:numId w:val="30"/>
        </w:numPr>
        <w:spacing w:before="0" w:after="0"/>
      </w:pPr>
      <w:r>
        <w:t>Rupture hazard radius distributed between minimum of 135.89 and maximum of 135.89 meters.</w:t>
      </w:r>
    </w:p>
    <w:p w14:paraId="2A72A226" w14:textId="77777777" w:rsidR="00584F50" w:rsidRDefault="00584F50" w:rsidP="006E2336">
      <w:pPr>
        <w:pStyle w:val="ListParagraph"/>
        <w:numPr>
          <w:ilvl w:val="2"/>
          <w:numId w:val="30"/>
        </w:numPr>
        <w:spacing w:before="0" w:after="0"/>
      </w:pPr>
      <w:r>
        <w:t>Puncture cost between minimum of $0.00 and maximum of $165.41MM</w:t>
      </w:r>
    </w:p>
    <w:p w14:paraId="0AC36160" w14:textId="77777777" w:rsidR="00584F50" w:rsidRDefault="00584F50" w:rsidP="006E2336">
      <w:pPr>
        <w:pStyle w:val="ListParagraph"/>
        <w:numPr>
          <w:ilvl w:val="2"/>
          <w:numId w:val="30"/>
        </w:numPr>
        <w:spacing w:before="0" w:after="0"/>
      </w:pPr>
      <w:r>
        <w:lastRenderedPageBreak/>
        <w:t>Puncture scenario yielded 49.0 intersections with structures, with minimum of 0.0 and maximum of 17.23 of population impacted</w:t>
      </w:r>
    </w:p>
    <w:p w14:paraId="047B63FD" w14:textId="77777777" w:rsidR="00584F50" w:rsidRDefault="00584F50" w:rsidP="006E2336">
      <w:pPr>
        <w:pStyle w:val="ListParagraph"/>
        <w:numPr>
          <w:ilvl w:val="2"/>
          <w:numId w:val="30"/>
        </w:numPr>
        <w:spacing w:before="0" w:after="0"/>
      </w:pPr>
      <w:r>
        <w:t>Puncture hazard radius distributed between minimum of 47.76 and maximum of 47.76 meters.</w:t>
      </w:r>
    </w:p>
    <w:p w14:paraId="0CB798A9" w14:textId="77777777" w:rsidR="00584F50" w:rsidRDefault="00584F50" w:rsidP="006E2336">
      <w:pPr>
        <w:pStyle w:val="ListParagraph"/>
        <w:numPr>
          <w:ilvl w:val="2"/>
          <w:numId w:val="30"/>
        </w:numPr>
        <w:spacing w:before="0" w:after="0"/>
      </w:pPr>
      <w:r>
        <w:t>Product type is Condensate.</w:t>
      </w:r>
    </w:p>
    <w:p w14:paraId="7A684443" w14:textId="77777777" w:rsidR="00584F50" w:rsidRDefault="00584F50" w:rsidP="006E2336">
      <w:pPr>
        <w:pStyle w:val="ListParagraph"/>
        <w:numPr>
          <w:ilvl w:val="2"/>
          <w:numId w:val="30"/>
        </w:numPr>
        <w:spacing w:before="0" w:after="0"/>
      </w:pPr>
      <w:r>
        <w:t>Class area location is/are 1.0, 2.0.</w:t>
      </w:r>
    </w:p>
    <w:p w14:paraId="0D0FB960" w14:textId="77777777" w:rsidR="00584F50" w:rsidRDefault="00584F50" w:rsidP="006E2336">
      <w:pPr>
        <w:pStyle w:val="ListParagraph"/>
        <w:numPr>
          <w:ilvl w:val="1"/>
          <w:numId w:val="30"/>
        </w:numPr>
        <w:spacing w:before="0" w:after="0"/>
      </w:pPr>
      <w:r>
        <w:t>Total length driven by Environmental: 2778.34 meters.</w:t>
      </w:r>
    </w:p>
    <w:p w14:paraId="2F47553E" w14:textId="77777777" w:rsidR="00584F50" w:rsidRDefault="00584F50" w:rsidP="006E2336">
      <w:pPr>
        <w:pStyle w:val="ListParagraph"/>
        <w:numPr>
          <w:ilvl w:val="1"/>
          <w:numId w:val="30"/>
        </w:numPr>
        <w:spacing w:before="0" w:after="0"/>
      </w:pPr>
      <w:r>
        <w:t>Environmental Cost distributed between minimum of $15.82 and maximum of $28.36MM:</w:t>
      </w:r>
    </w:p>
    <w:p w14:paraId="5E9DFC4B" w14:textId="77777777" w:rsidR="00584F50" w:rsidRDefault="00584F50" w:rsidP="006E2336">
      <w:pPr>
        <w:pStyle w:val="ListParagraph"/>
        <w:numPr>
          <w:ilvl w:val="2"/>
          <w:numId w:val="30"/>
        </w:numPr>
        <w:spacing w:before="0" w:after="0"/>
      </w:pPr>
      <w:r>
        <w:t>Leak cost between minimum of $0.20 and maximum of $0.35MM</w:t>
      </w:r>
    </w:p>
    <w:p w14:paraId="6DE4C21A" w14:textId="77777777" w:rsidR="00584F50" w:rsidRDefault="00584F50" w:rsidP="006E2336">
      <w:pPr>
        <w:pStyle w:val="ListParagraph"/>
        <w:numPr>
          <w:ilvl w:val="2"/>
          <w:numId w:val="30"/>
        </w:numPr>
        <w:spacing w:before="0" w:after="0"/>
      </w:pPr>
      <w:r>
        <w:t>Leak spill volume between a minimum of 1889.11 and maximum of 1980.8 gallons</w:t>
      </w:r>
    </w:p>
    <w:p w14:paraId="7BF75F1F" w14:textId="77777777" w:rsidR="00584F50" w:rsidRDefault="00584F50" w:rsidP="006E2336">
      <w:pPr>
        <w:pStyle w:val="ListParagraph"/>
        <w:numPr>
          <w:ilvl w:val="2"/>
          <w:numId w:val="30"/>
        </w:numPr>
        <w:spacing w:before="0" w:after="0"/>
      </w:pPr>
      <w:r>
        <w:t>Rupture cost between minimum of $96.10 and maximum of $169.14MM</w:t>
      </w:r>
    </w:p>
    <w:p w14:paraId="5C0915E1" w14:textId="77777777" w:rsidR="00584F50" w:rsidRDefault="00584F50" w:rsidP="006E2336">
      <w:pPr>
        <w:pStyle w:val="ListParagraph"/>
        <w:numPr>
          <w:ilvl w:val="2"/>
          <w:numId w:val="30"/>
        </w:numPr>
        <w:spacing w:before="0" w:after="0"/>
      </w:pPr>
      <w:r>
        <w:t>Rupture spill volume is between a minimum of 906656.27 and maximum of 950663.92 gallons</w:t>
      </w:r>
    </w:p>
    <w:p w14:paraId="63994F0C" w14:textId="77777777" w:rsidR="00584F50" w:rsidRDefault="00584F50" w:rsidP="006E2336">
      <w:pPr>
        <w:pStyle w:val="ListParagraph"/>
        <w:numPr>
          <w:ilvl w:val="2"/>
          <w:numId w:val="30"/>
        </w:numPr>
        <w:spacing w:before="0" w:after="0"/>
      </w:pPr>
      <w:r>
        <w:t>Puncture cost between minimum of $6.58 and maximum of $11.58MM</w:t>
      </w:r>
    </w:p>
    <w:p w14:paraId="0B7A784C" w14:textId="77777777" w:rsidR="00584F50" w:rsidRDefault="00584F50" w:rsidP="006E2336">
      <w:pPr>
        <w:pStyle w:val="ListParagraph"/>
        <w:numPr>
          <w:ilvl w:val="2"/>
          <w:numId w:val="30"/>
        </w:numPr>
        <w:spacing w:before="0" w:after="0"/>
      </w:pPr>
      <w:r>
        <w:t>Puncture spill volume is between a minimum of 62071.83 and maximum of 65084.7 gallons</w:t>
      </w:r>
    </w:p>
    <w:p w14:paraId="7465B587" w14:textId="77777777" w:rsidR="00584F50" w:rsidRDefault="00584F50" w:rsidP="006E2336">
      <w:pPr>
        <w:pStyle w:val="ListParagraph"/>
        <w:numPr>
          <w:ilvl w:val="0"/>
          <w:numId w:val="30"/>
        </w:numPr>
        <w:spacing w:before="0" w:after="0"/>
      </w:pPr>
      <w:r>
        <w:t>"MONTEREY 5-24 TO 4-31 NPS 4</w:t>
      </w:r>
    </w:p>
    <w:p w14:paraId="7CF1E58A" w14:textId="77777777" w:rsidR="00584F50" w:rsidRDefault="00584F50" w:rsidP="006E2336">
      <w:pPr>
        <w:pStyle w:val="ListParagraph"/>
        <w:numPr>
          <w:ilvl w:val="1"/>
          <w:numId w:val="30"/>
        </w:numPr>
        <w:spacing w:before="0" w:after="0"/>
      </w:pPr>
      <w:r>
        <w:t>Total Cumulative Length (m):</w:t>
      </w:r>
      <w:r>
        <w:tab/>
        <w:t>3286.44</w:t>
      </w:r>
    </w:p>
    <w:p w14:paraId="66FFD5BE" w14:textId="77777777" w:rsidR="00584F50" w:rsidRDefault="00584F50" w:rsidP="006E2336">
      <w:pPr>
        <w:pStyle w:val="ListParagraph"/>
        <w:numPr>
          <w:ilvl w:val="1"/>
          <w:numId w:val="30"/>
        </w:numPr>
        <w:spacing w:before="0" w:after="0"/>
      </w:pPr>
      <w:r>
        <w:t>Likelihood of failure distributed between minimum of 1.241e-02 and maximum of 1.550e-02.</w:t>
      </w:r>
    </w:p>
    <w:p w14:paraId="7FB7C88A" w14:textId="77777777" w:rsidR="00584F50" w:rsidRDefault="00584F50" w:rsidP="006E2336">
      <w:pPr>
        <w:pStyle w:val="ListParagraph"/>
        <w:numPr>
          <w:ilvl w:val="2"/>
          <w:numId w:val="30"/>
        </w:numPr>
        <w:spacing w:before="0" w:after="0"/>
      </w:pPr>
      <w:r>
        <w:t xml:space="preserve">Land use distributed as </w:t>
      </w:r>
    </w:p>
    <w:p w14:paraId="48955343" w14:textId="77777777" w:rsidR="00584F50" w:rsidRDefault="00584F50" w:rsidP="006E2336">
      <w:pPr>
        <w:pStyle w:val="ListParagraph"/>
        <w:numPr>
          <w:ilvl w:val="3"/>
          <w:numId w:val="30"/>
        </w:numPr>
        <w:spacing w:before="0" w:after="0"/>
      </w:pPr>
      <w:r>
        <w:t>Agricultural: 3,286.44</w:t>
      </w:r>
    </w:p>
    <w:p w14:paraId="23A8185E" w14:textId="77777777" w:rsidR="00584F50" w:rsidRDefault="00584F50" w:rsidP="006E2336">
      <w:pPr>
        <w:pStyle w:val="ListParagraph"/>
        <w:numPr>
          <w:ilvl w:val="2"/>
          <w:numId w:val="30"/>
        </w:numPr>
        <w:spacing w:before="0" w:after="0"/>
      </w:pPr>
      <w:r>
        <w:t xml:space="preserve">Depth of cover distributed as </w:t>
      </w:r>
    </w:p>
    <w:p w14:paraId="02BB9EA0" w14:textId="77777777" w:rsidR="00584F50" w:rsidRDefault="00584F50" w:rsidP="006E2336">
      <w:pPr>
        <w:pStyle w:val="ListParagraph"/>
        <w:numPr>
          <w:ilvl w:val="3"/>
          <w:numId w:val="30"/>
        </w:numPr>
        <w:spacing w:before="0" w:after="0"/>
      </w:pPr>
      <w:r>
        <w:t>nan</w:t>
      </w:r>
    </w:p>
    <w:p w14:paraId="72C116BF" w14:textId="77777777" w:rsidR="00584F50" w:rsidRDefault="00584F50" w:rsidP="006E2336">
      <w:pPr>
        <w:pStyle w:val="ListParagraph"/>
        <w:numPr>
          <w:ilvl w:val="2"/>
          <w:numId w:val="30"/>
        </w:numPr>
        <w:spacing w:before="0" w:after="0"/>
      </w:pPr>
      <w:r>
        <w:t>Installation date between minimum of 1959-01-01 and maximum of 1959-01-01</w:t>
      </w:r>
    </w:p>
    <w:p w14:paraId="7492872F" w14:textId="77777777" w:rsidR="00584F50" w:rsidRDefault="00584F50" w:rsidP="006E2336">
      <w:pPr>
        <w:pStyle w:val="ListParagraph"/>
        <w:numPr>
          <w:ilvl w:val="2"/>
          <w:numId w:val="30"/>
        </w:numPr>
        <w:spacing w:before="0" w:after="0"/>
      </w:pPr>
      <w:r>
        <w:t>Outside diameter of 4.5 in.</w:t>
      </w:r>
    </w:p>
    <w:p w14:paraId="34591946" w14:textId="77777777" w:rsidR="00584F50" w:rsidRDefault="00584F50" w:rsidP="006E2336">
      <w:pPr>
        <w:pStyle w:val="ListParagraph"/>
        <w:numPr>
          <w:ilvl w:val="2"/>
          <w:numId w:val="30"/>
        </w:numPr>
        <w:spacing w:before="0" w:after="0"/>
      </w:pPr>
      <w:r>
        <w:t>Grade between minimum of 290.0 and maximum of 290.0 MPa</w:t>
      </w:r>
    </w:p>
    <w:p w14:paraId="592B6E5E" w14:textId="77777777" w:rsidR="00584F50" w:rsidRDefault="00584F50" w:rsidP="006E2336">
      <w:pPr>
        <w:pStyle w:val="ListParagraph"/>
        <w:numPr>
          <w:ilvl w:val="2"/>
          <w:numId w:val="30"/>
        </w:numPr>
        <w:spacing w:before="0" w:after="0"/>
      </w:pPr>
      <w:r>
        <w:t>Wall thickness between minimum of 3.18 and maximum of 3.96 mm</w:t>
      </w:r>
    </w:p>
    <w:p w14:paraId="7235E11D" w14:textId="77777777" w:rsidR="00584F50" w:rsidRDefault="00584F50" w:rsidP="006E2336">
      <w:pPr>
        <w:pStyle w:val="ListParagraph"/>
        <w:numPr>
          <w:ilvl w:val="2"/>
          <w:numId w:val="30"/>
        </w:numPr>
        <w:spacing w:before="0" w:after="0"/>
      </w:pPr>
      <w:r>
        <w:t>Toughness between minimum of nan and maximum of nan J</w:t>
      </w:r>
    </w:p>
    <w:p w14:paraId="180A14FE" w14:textId="77777777" w:rsidR="00584F50" w:rsidRDefault="00584F50" w:rsidP="006E2336">
      <w:pPr>
        <w:pStyle w:val="ListParagraph"/>
        <w:numPr>
          <w:ilvl w:val="2"/>
          <w:numId w:val="30"/>
        </w:numPr>
        <w:spacing w:before="0" w:after="0"/>
      </w:pPr>
      <w:r>
        <w:t>Probability of failure given a hit between minimum of 2.981e-01 and maximum of 3.722e-01</w:t>
      </w:r>
    </w:p>
    <w:p w14:paraId="55D406B3" w14:textId="77777777" w:rsidR="00584F50" w:rsidRDefault="00584F50" w:rsidP="006E2336">
      <w:pPr>
        <w:pStyle w:val="ListParagraph"/>
        <w:numPr>
          <w:ilvl w:val="2"/>
          <w:numId w:val="30"/>
        </w:numPr>
        <w:spacing w:before="0" w:after="0"/>
      </w:pPr>
      <w:r>
        <w:t>Class area location is/are 1.0.</w:t>
      </w:r>
    </w:p>
    <w:p w14:paraId="4211E43C" w14:textId="77777777" w:rsidR="00584F50" w:rsidRDefault="00584F50" w:rsidP="006E2336">
      <w:pPr>
        <w:pStyle w:val="ListParagraph"/>
        <w:numPr>
          <w:ilvl w:val="1"/>
          <w:numId w:val="30"/>
        </w:numPr>
        <w:spacing w:before="0" w:after="0"/>
      </w:pPr>
      <w:r>
        <w:t>Consequence of failure distributed between minimum of $5.09 and maximum of $5.61MM</w:t>
      </w:r>
    </w:p>
    <w:p w14:paraId="436D9828" w14:textId="77777777" w:rsidR="00584F50" w:rsidRDefault="00584F50" w:rsidP="006E2336">
      <w:pPr>
        <w:pStyle w:val="ListParagraph"/>
        <w:numPr>
          <w:ilvl w:val="1"/>
          <w:numId w:val="30"/>
        </w:numPr>
        <w:spacing w:before="0" w:after="0"/>
      </w:pPr>
      <w:r>
        <w:t>Total length driven by Environmental: 3286.44 meters.</w:t>
      </w:r>
    </w:p>
    <w:p w14:paraId="5E72FF83" w14:textId="77777777" w:rsidR="00584F50" w:rsidRDefault="00584F50" w:rsidP="006E2336">
      <w:pPr>
        <w:pStyle w:val="ListParagraph"/>
        <w:numPr>
          <w:ilvl w:val="1"/>
          <w:numId w:val="30"/>
        </w:numPr>
        <w:spacing w:before="0" w:after="0"/>
      </w:pPr>
      <w:r>
        <w:t>Environmental Cost distributed between minimum of $4.83 and maximum of $5.33MM:</w:t>
      </w:r>
    </w:p>
    <w:p w14:paraId="7CC11B47" w14:textId="77777777" w:rsidR="00584F50" w:rsidRDefault="00584F50" w:rsidP="006E2336">
      <w:pPr>
        <w:pStyle w:val="ListParagraph"/>
        <w:numPr>
          <w:ilvl w:val="2"/>
          <w:numId w:val="30"/>
        </w:numPr>
        <w:spacing w:before="0" w:after="0"/>
      </w:pPr>
      <w:r>
        <w:t>Leak cost between minimum of $0.20 and maximum of $0.20MM</w:t>
      </w:r>
    </w:p>
    <w:p w14:paraId="17407911" w14:textId="77777777" w:rsidR="00584F50" w:rsidRDefault="00584F50" w:rsidP="006E2336">
      <w:pPr>
        <w:pStyle w:val="ListParagraph"/>
        <w:numPr>
          <w:ilvl w:val="2"/>
          <w:numId w:val="30"/>
        </w:numPr>
        <w:spacing w:before="0" w:after="0"/>
      </w:pPr>
      <w:r>
        <w:t>Leak spill volume between a minimum of 1853.97 and maximum of 1923.83 gallons</w:t>
      </w:r>
    </w:p>
    <w:p w14:paraId="1F7147D6" w14:textId="77777777" w:rsidR="00584F50" w:rsidRDefault="00584F50" w:rsidP="006E2336">
      <w:pPr>
        <w:pStyle w:val="ListParagraph"/>
        <w:numPr>
          <w:ilvl w:val="2"/>
          <w:numId w:val="30"/>
        </w:numPr>
        <w:spacing w:before="0" w:after="0"/>
      </w:pPr>
      <w:r>
        <w:t>Rupture cost between minimum of $25.67 and maximum of $26.64MM</w:t>
      </w:r>
    </w:p>
    <w:p w14:paraId="57DD9B3B" w14:textId="77777777" w:rsidR="00584F50" w:rsidRDefault="00584F50" w:rsidP="006E2336">
      <w:pPr>
        <w:pStyle w:val="ListParagraph"/>
        <w:numPr>
          <w:ilvl w:val="2"/>
          <w:numId w:val="30"/>
        </w:numPr>
        <w:spacing w:before="0" w:after="0"/>
      </w:pPr>
      <w:r>
        <w:t>Rupture spill volume is between a minimum of 242211.52 and maximum of 251338.07 gallons</w:t>
      </w:r>
    </w:p>
    <w:p w14:paraId="6B991301" w14:textId="77777777" w:rsidR="00584F50" w:rsidRDefault="00584F50" w:rsidP="006E2336">
      <w:pPr>
        <w:pStyle w:val="ListParagraph"/>
        <w:numPr>
          <w:ilvl w:val="2"/>
          <w:numId w:val="30"/>
        </w:numPr>
        <w:spacing w:before="0" w:after="0"/>
      </w:pPr>
      <w:r>
        <w:t>Puncture cost between minimum of $6.46 and maximum of $6.70MM</w:t>
      </w:r>
    </w:p>
    <w:p w14:paraId="6A7AEEC5" w14:textId="77777777" w:rsidR="00584F50" w:rsidRDefault="00584F50" w:rsidP="006E2336">
      <w:pPr>
        <w:pStyle w:val="ListParagraph"/>
        <w:numPr>
          <w:ilvl w:val="2"/>
          <w:numId w:val="30"/>
        </w:numPr>
        <w:spacing w:before="0" w:after="0"/>
      </w:pPr>
      <w:r>
        <w:t>Puncture spill volume is between a minimum of 60917.19 and maximum of 63212.56 gallons</w:t>
      </w:r>
    </w:p>
    <w:p w14:paraId="0926DA81" w14:textId="77777777" w:rsidR="00584F50" w:rsidRDefault="00584F50" w:rsidP="006E2336">
      <w:pPr>
        <w:pStyle w:val="ListParagraph"/>
        <w:numPr>
          <w:ilvl w:val="0"/>
          <w:numId w:val="30"/>
        </w:numPr>
        <w:spacing w:before="0" w:after="0"/>
      </w:pPr>
      <w:r>
        <w:t>"SS-48 NPS 6</w:t>
      </w:r>
    </w:p>
    <w:p w14:paraId="32993FA9" w14:textId="77777777" w:rsidR="00584F50" w:rsidRDefault="00584F50" w:rsidP="006E2336">
      <w:pPr>
        <w:pStyle w:val="ListParagraph"/>
        <w:numPr>
          <w:ilvl w:val="1"/>
          <w:numId w:val="30"/>
        </w:numPr>
        <w:spacing w:before="0" w:after="0"/>
      </w:pPr>
      <w:r>
        <w:t>Total Cumulative Length (m):</w:t>
      </w:r>
      <w:r>
        <w:tab/>
        <w:t>2977.13</w:t>
      </w:r>
    </w:p>
    <w:p w14:paraId="3C2C0419" w14:textId="77777777" w:rsidR="00584F50" w:rsidRDefault="00584F50" w:rsidP="006E2336">
      <w:pPr>
        <w:pStyle w:val="ListParagraph"/>
        <w:numPr>
          <w:ilvl w:val="1"/>
          <w:numId w:val="30"/>
        </w:numPr>
        <w:spacing w:before="0" w:after="0"/>
      </w:pPr>
      <w:r>
        <w:t>Likelihood of failure distributed between minimum of 1.191e-03 and maximum of 1.326e-02.</w:t>
      </w:r>
    </w:p>
    <w:p w14:paraId="7FA5F46A" w14:textId="77777777" w:rsidR="00584F50" w:rsidRDefault="00584F50" w:rsidP="006E2336">
      <w:pPr>
        <w:pStyle w:val="ListParagraph"/>
        <w:numPr>
          <w:ilvl w:val="2"/>
          <w:numId w:val="30"/>
        </w:numPr>
        <w:spacing w:before="0" w:after="0"/>
      </w:pPr>
      <w:r>
        <w:t xml:space="preserve">Land use distributed as </w:t>
      </w:r>
    </w:p>
    <w:p w14:paraId="1C9E95B3" w14:textId="77777777" w:rsidR="00584F50" w:rsidRDefault="00584F50" w:rsidP="006E2336">
      <w:pPr>
        <w:pStyle w:val="ListParagraph"/>
        <w:numPr>
          <w:ilvl w:val="3"/>
          <w:numId w:val="30"/>
        </w:numPr>
        <w:spacing w:before="0" w:after="0"/>
      </w:pPr>
      <w:r>
        <w:t>Agricultural: 2,748.70</w:t>
      </w:r>
    </w:p>
    <w:p w14:paraId="0AE1AC01" w14:textId="77777777" w:rsidR="00584F50" w:rsidRDefault="00584F50" w:rsidP="006E2336">
      <w:pPr>
        <w:pStyle w:val="ListParagraph"/>
        <w:numPr>
          <w:ilvl w:val="3"/>
          <w:numId w:val="30"/>
        </w:numPr>
        <w:spacing w:before="0" w:after="0"/>
      </w:pPr>
      <w:r>
        <w:lastRenderedPageBreak/>
        <w:t>Remote: 150.60</w:t>
      </w:r>
    </w:p>
    <w:p w14:paraId="0E9049C7" w14:textId="77777777" w:rsidR="00584F50" w:rsidRDefault="00584F50" w:rsidP="006E2336">
      <w:pPr>
        <w:pStyle w:val="ListParagraph"/>
        <w:numPr>
          <w:ilvl w:val="3"/>
          <w:numId w:val="30"/>
        </w:numPr>
        <w:spacing w:before="0" w:after="0"/>
      </w:pPr>
      <w:r>
        <w:t>Water Course: 77.83</w:t>
      </w:r>
    </w:p>
    <w:p w14:paraId="506B1F99" w14:textId="77777777" w:rsidR="00584F50" w:rsidRDefault="00584F50" w:rsidP="006E2336">
      <w:pPr>
        <w:pStyle w:val="ListParagraph"/>
        <w:numPr>
          <w:ilvl w:val="2"/>
          <w:numId w:val="30"/>
        </w:numPr>
        <w:spacing w:before="0" w:after="0"/>
      </w:pPr>
      <w:r>
        <w:t xml:space="preserve">Depth of cover distributed as </w:t>
      </w:r>
    </w:p>
    <w:p w14:paraId="38A81549" w14:textId="77777777" w:rsidR="00584F50" w:rsidRDefault="00584F50" w:rsidP="006E2336">
      <w:pPr>
        <w:pStyle w:val="ListParagraph"/>
        <w:numPr>
          <w:ilvl w:val="3"/>
          <w:numId w:val="30"/>
        </w:numPr>
        <w:spacing w:before="0" w:after="0"/>
      </w:pPr>
      <w:r>
        <w:t>nan</w:t>
      </w:r>
    </w:p>
    <w:p w14:paraId="23457028" w14:textId="77777777" w:rsidR="00584F50" w:rsidRDefault="00584F50" w:rsidP="006E2336">
      <w:pPr>
        <w:pStyle w:val="ListParagraph"/>
        <w:numPr>
          <w:ilvl w:val="2"/>
          <w:numId w:val="30"/>
        </w:numPr>
        <w:spacing w:before="0" w:after="0"/>
      </w:pPr>
      <w:r>
        <w:t>Installation date between minimum of 1961-01-01 and maximum of 1961-01-01</w:t>
      </w:r>
    </w:p>
    <w:p w14:paraId="39EC71D1" w14:textId="77777777" w:rsidR="00584F50" w:rsidRDefault="00584F50" w:rsidP="006E2336">
      <w:pPr>
        <w:pStyle w:val="ListParagraph"/>
        <w:numPr>
          <w:ilvl w:val="2"/>
          <w:numId w:val="30"/>
        </w:numPr>
        <w:spacing w:before="0" w:after="0"/>
      </w:pPr>
      <w:r>
        <w:t>Outside diameter of 6.625 in.</w:t>
      </w:r>
    </w:p>
    <w:p w14:paraId="3ED73D1C" w14:textId="77777777" w:rsidR="00584F50" w:rsidRDefault="00584F50" w:rsidP="006E2336">
      <w:pPr>
        <w:pStyle w:val="ListParagraph"/>
        <w:numPr>
          <w:ilvl w:val="2"/>
          <w:numId w:val="30"/>
        </w:numPr>
        <w:spacing w:before="0" w:after="0"/>
      </w:pPr>
      <w:r>
        <w:t>Grade between minimum of 290.0 and maximum of 290.0 MPa</w:t>
      </w:r>
    </w:p>
    <w:p w14:paraId="6250415F" w14:textId="77777777" w:rsidR="00584F50" w:rsidRDefault="00584F50" w:rsidP="006E2336">
      <w:pPr>
        <w:pStyle w:val="ListParagraph"/>
        <w:numPr>
          <w:ilvl w:val="2"/>
          <w:numId w:val="30"/>
        </w:numPr>
        <w:spacing w:before="0" w:after="0"/>
      </w:pPr>
      <w:r>
        <w:t>Wall thickness between minimum of 3.18 and maximum of 6.35 mm</w:t>
      </w:r>
    </w:p>
    <w:p w14:paraId="3BE8D06C" w14:textId="77777777" w:rsidR="00584F50" w:rsidRDefault="00584F50" w:rsidP="006E2336">
      <w:pPr>
        <w:pStyle w:val="ListParagraph"/>
        <w:numPr>
          <w:ilvl w:val="2"/>
          <w:numId w:val="30"/>
        </w:numPr>
        <w:spacing w:before="0" w:after="0"/>
      </w:pPr>
      <w:r>
        <w:t>Toughness between minimum of 17.6 and maximum of 17.6 J</w:t>
      </w:r>
    </w:p>
    <w:p w14:paraId="6D90A330" w14:textId="77777777" w:rsidR="00584F50" w:rsidRDefault="00584F50" w:rsidP="006E2336">
      <w:pPr>
        <w:pStyle w:val="ListParagraph"/>
        <w:numPr>
          <w:ilvl w:val="2"/>
          <w:numId w:val="30"/>
        </w:numPr>
        <w:spacing w:before="0" w:after="0"/>
      </w:pPr>
      <w:r>
        <w:t>Probability of failure given a hit between minimum of 1.189e-01 and maximum of 3.186e-01</w:t>
      </w:r>
    </w:p>
    <w:p w14:paraId="60D14E1D" w14:textId="77777777" w:rsidR="00584F50" w:rsidRDefault="00584F50" w:rsidP="006E2336">
      <w:pPr>
        <w:pStyle w:val="ListParagraph"/>
        <w:numPr>
          <w:ilvl w:val="2"/>
          <w:numId w:val="30"/>
        </w:numPr>
        <w:spacing w:before="0" w:after="0"/>
      </w:pPr>
      <w:r>
        <w:t>Class area location is/are 1.0.</w:t>
      </w:r>
    </w:p>
    <w:p w14:paraId="58AE9B1B" w14:textId="77777777" w:rsidR="00584F50" w:rsidRDefault="00584F50" w:rsidP="006E2336">
      <w:pPr>
        <w:pStyle w:val="ListParagraph"/>
        <w:numPr>
          <w:ilvl w:val="1"/>
          <w:numId w:val="30"/>
        </w:numPr>
        <w:spacing w:before="0" w:after="0"/>
      </w:pPr>
      <w:r>
        <w:t>Consequence of failure distributed between minimum of $7.92 and maximum of $22.07MM</w:t>
      </w:r>
    </w:p>
    <w:p w14:paraId="3D813C37" w14:textId="77777777" w:rsidR="00584F50" w:rsidRDefault="00584F50" w:rsidP="006E2336">
      <w:pPr>
        <w:pStyle w:val="ListParagraph"/>
        <w:numPr>
          <w:ilvl w:val="1"/>
          <w:numId w:val="30"/>
        </w:numPr>
        <w:spacing w:before="0" w:after="0"/>
      </w:pPr>
      <w:r>
        <w:t>Total length driven by Environmental: 2977.13 meters.</w:t>
      </w:r>
    </w:p>
    <w:p w14:paraId="21EFE8EB" w14:textId="77777777" w:rsidR="00584F50" w:rsidRDefault="00584F50" w:rsidP="006E2336">
      <w:pPr>
        <w:pStyle w:val="ListParagraph"/>
        <w:numPr>
          <w:ilvl w:val="1"/>
          <w:numId w:val="30"/>
        </w:numPr>
        <w:spacing w:before="0" w:after="0"/>
      </w:pPr>
      <w:r>
        <w:t>Environmental Cost distributed between minimum of $7.62 and maximum of $21.63MM:</w:t>
      </w:r>
    </w:p>
    <w:p w14:paraId="0BC7382C" w14:textId="77777777" w:rsidR="00584F50" w:rsidRDefault="00584F50" w:rsidP="006E2336">
      <w:pPr>
        <w:pStyle w:val="ListParagraph"/>
        <w:numPr>
          <w:ilvl w:val="2"/>
          <w:numId w:val="30"/>
        </w:numPr>
        <w:spacing w:before="0" w:after="0"/>
      </w:pPr>
      <w:r>
        <w:t>Leak cost between minimum of $0.17 and maximum of $0.31MM</w:t>
      </w:r>
    </w:p>
    <w:p w14:paraId="74C29752" w14:textId="77777777" w:rsidR="00584F50" w:rsidRDefault="00584F50" w:rsidP="006E2336">
      <w:pPr>
        <w:pStyle w:val="ListParagraph"/>
        <w:numPr>
          <w:ilvl w:val="2"/>
          <w:numId w:val="30"/>
        </w:numPr>
        <w:spacing w:before="0" w:after="0"/>
      </w:pPr>
      <w:r>
        <w:t>Leak spill volume between a minimum of 1650.03 and maximum of 1735.7 gallons</w:t>
      </w:r>
    </w:p>
    <w:p w14:paraId="68340C7D" w14:textId="77777777" w:rsidR="00584F50" w:rsidRDefault="00584F50" w:rsidP="006E2336">
      <w:pPr>
        <w:pStyle w:val="ListParagraph"/>
        <w:numPr>
          <w:ilvl w:val="2"/>
          <w:numId w:val="30"/>
        </w:numPr>
        <w:spacing w:before="0" w:after="0"/>
      </w:pPr>
      <w:r>
        <w:t>Rupture cost between minimum of $49.52 and maximum of $87.44MM</w:t>
      </w:r>
    </w:p>
    <w:p w14:paraId="2FD0003C" w14:textId="77777777" w:rsidR="00584F50" w:rsidRDefault="00584F50" w:rsidP="006E2336">
      <w:pPr>
        <w:pStyle w:val="ListParagraph"/>
        <w:numPr>
          <w:ilvl w:val="2"/>
          <w:numId w:val="30"/>
        </w:numPr>
        <w:spacing w:before="0" w:after="0"/>
      </w:pPr>
      <w:r>
        <w:t>Rupture spill volume is between a minimum of 467229.46 and maximum of 491488.94 gallons</w:t>
      </w:r>
    </w:p>
    <w:p w14:paraId="59A5DC0E" w14:textId="77777777" w:rsidR="00584F50" w:rsidRDefault="00584F50" w:rsidP="006E2336">
      <w:pPr>
        <w:pStyle w:val="ListParagraph"/>
        <w:numPr>
          <w:ilvl w:val="2"/>
          <w:numId w:val="30"/>
        </w:numPr>
        <w:spacing w:before="0" w:after="0"/>
      </w:pPr>
      <w:r>
        <w:t>Puncture cost between minimum of $5.75 and maximum of $10.15MM</w:t>
      </w:r>
    </w:p>
    <w:p w14:paraId="4AF7F242" w14:textId="77777777" w:rsidR="00584F50" w:rsidRDefault="00584F50" w:rsidP="006E2336">
      <w:pPr>
        <w:pStyle w:val="ListParagraph"/>
        <w:numPr>
          <w:ilvl w:val="2"/>
          <w:numId w:val="30"/>
        </w:numPr>
        <w:spacing w:before="0" w:after="0"/>
      </w:pPr>
      <w:r>
        <w:t>Puncture spill volume is between a minimum of 54216.14 and maximum of 57031.15 gallons</w:t>
      </w:r>
    </w:p>
    <w:p w14:paraId="25159A68" w14:textId="77777777" w:rsidR="00584F50" w:rsidRDefault="00584F50" w:rsidP="006E2336">
      <w:pPr>
        <w:pStyle w:val="ListParagraph"/>
        <w:numPr>
          <w:ilvl w:val="0"/>
          <w:numId w:val="30"/>
        </w:numPr>
        <w:spacing w:before="0" w:after="0"/>
      </w:pPr>
      <w:r>
        <w:t>"SUNDRE LATERAL 10-4 TO 16-8 NPS 4</w:t>
      </w:r>
    </w:p>
    <w:p w14:paraId="48D145BF" w14:textId="77777777" w:rsidR="00584F50" w:rsidRDefault="00584F50" w:rsidP="006E2336">
      <w:pPr>
        <w:pStyle w:val="ListParagraph"/>
        <w:numPr>
          <w:ilvl w:val="1"/>
          <w:numId w:val="30"/>
        </w:numPr>
        <w:spacing w:before="0" w:after="0"/>
      </w:pPr>
      <w:r>
        <w:t>Total Cumulative Length (m):</w:t>
      </w:r>
      <w:r>
        <w:tab/>
        <w:t>2965.24</w:t>
      </w:r>
    </w:p>
    <w:p w14:paraId="1F6D928C" w14:textId="77777777" w:rsidR="00584F50" w:rsidRDefault="00584F50" w:rsidP="006E2336">
      <w:pPr>
        <w:pStyle w:val="ListParagraph"/>
        <w:numPr>
          <w:ilvl w:val="1"/>
          <w:numId w:val="30"/>
        </w:numPr>
        <w:spacing w:before="0" w:after="0"/>
      </w:pPr>
      <w:r>
        <w:t>Likelihood of failure distributed between minimum of 1.037e-02 and maximum of 1.629e-02.</w:t>
      </w:r>
    </w:p>
    <w:p w14:paraId="499BB663" w14:textId="77777777" w:rsidR="00584F50" w:rsidRDefault="00584F50" w:rsidP="006E2336">
      <w:pPr>
        <w:pStyle w:val="ListParagraph"/>
        <w:numPr>
          <w:ilvl w:val="2"/>
          <w:numId w:val="30"/>
        </w:numPr>
        <w:spacing w:before="0" w:after="0"/>
      </w:pPr>
      <w:r>
        <w:t xml:space="preserve">Land use distributed as </w:t>
      </w:r>
    </w:p>
    <w:p w14:paraId="75B0D046" w14:textId="77777777" w:rsidR="00584F50" w:rsidRDefault="00584F50" w:rsidP="006E2336">
      <w:pPr>
        <w:pStyle w:val="ListParagraph"/>
        <w:numPr>
          <w:ilvl w:val="3"/>
          <w:numId w:val="30"/>
        </w:numPr>
        <w:spacing w:before="0" w:after="0"/>
      </w:pPr>
      <w:r>
        <w:t>Agricultural: 2,965.24</w:t>
      </w:r>
    </w:p>
    <w:p w14:paraId="1B33053E" w14:textId="77777777" w:rsidR="00584F50" w:rsidRDefault="00584F50" w:rsidP="006E2336">
      <w:pPr>
        <w:pStyle w:val="ListParagraph"/>
        <w:numPr>
          <w:ilvl w:val="2"/>
          <w:numId w:val="30"/>
        </w:numPr>
        <w:spacing w:before="0" w:after="0"/>
      </w:pPr>
      <w:r>
        <w:t xml:space="preserve">Depth of cover distributed as </w:t>
      </w:r>
    </w:p>
    <w:p w14:paraId="0F5CE016" w14:textId="77777777" w:rsidR="00584F50" w:rsidRDefault="00584F50" w:rsidP="006E2336">
      <w:pPr>
        <w:pStyle w:val="ListParagraph"/>
        <w:numPr>
          <w:ilvl w:val="3"/>
          <w:numId w:val="30"/>
        </w:numPr>
        <w:spacing w:before="0" w:after="0"/>
      </w:pPr>
      <w:r>
        <w:t>nan</w:t>
      </w:r>
    </w:p>
    <w:p w14:paraId="790D672F" w14:textId="77777777" w:rsidR="00584F50" w:rsidRDefault="00584F50" w:rsidP="006E2336">
      <w:pPr>
        <w:pStyle w:val="ListParagraph"/>
        <w:numPr>
          <w:ilvl w:val="2"/>
          <w:numId w:val="30"/>
        </w:numPr>
        <w:spacing w:before="0" w:after="0"/>
      </w:pPr>
      <w:r>
        <w:t>Installation date between minimum of 1957-01-01 and maximum of 1957-01-01</w:t>
      </w:r>
    </w:p>
    <w:p w14:paraId="123C62F3" w14:textId="77777777" w:rsidR="00584F50" w:rsidRDefault="00584F50" w:rsidP="006E2336">
      <w:pPr>
        <w:pStyle w:val="ListParagraph"/>
        <w:numPr>
          <w:ilvl w:val="2"/>
          <w:numId w:val="30"/>
        </w:numPr>
        <w:spacing w:before="0" w:after="0"/>
      </w:pPr>
      <w:r>
        <w:t>Outside diameter of 4.5 in.</w:t>
      </w:r>
    </w:p>
    <w:p w14:paraId="31ACB4E8" w14:textId="77777777" w:rsidR="00584F50" w:rsidRDefault="00584F50" w:rsidP="006E2336">
      <w:pPr>
        <w:pStyle w:val="ListParagraph"/>
        <w:numPr>
          <w:ilvl w:val="2"/>
          <w:numId w:val="30"/>
        </w:numPr>
        <w:spacing w:before="0" w:after="0"/>
      </w:pPr>
      <w:r>
        <w:t>Grade between minimum of 241.0 and maximum of 241.0 MPa</w:t>
      </w:r>
    </w:p>
    <w:p w14:paraId="49A4FDB3" w14:textId="77777777" w:rsidR="00584F50" w:rsidRDefault="00584F50" w:rsidP="006E2336">
      <w:pPr>
        <w:pStyle w:val="ListParagraph"/>
        <w:numPr>
          <w:ilvl w:val="2"/>
          <w:numId w:val="30"/>
        </w:numPr>
        <w:spacing w:before="0" w:after="0"/>
      </w:pPr>
      <w:r>
        <w:t>Wall thickness between minimum of 3.18 and maximum of 4.78 mm</w:t>
      </w:r>
    </w:p>
    <w:p w14:paraId="59A59890" w14:textId="77777777" w:rsidR="00584F50" w:rsidRDefault="00584F50" w:rsidP="006E2336">
      <w:pPr>
        <w:pStyle w:val="ListParagraph"/>
        <w:numPr>
          <w:ilvl w:val="2"/>
          <w:numId w:val="30"/>
        </w:numPr>
        <w:spacing w:before="0" w:after="0"/>
      </w:pPr>
      <w:r>
        <w:t>Toughness between minimum of nan and maximum of nan J</w:t>
      </w:r>
    </w:p>
    <w:p w14:paraId="40DAB2AA" w14:textId="77777777" w:rsidR="00584F50" w:rsidRDefault="00584F50" w:rsidP="006E2336">
      <w:pPr>
        <w:pStyle w:val="ListParagraph"/>
        <w:numPr>
          <w:ilvl w:val="2"/>
          <w:numId w:val="30"/>
        </w:numPr>
        <w:spacing w:before="0" w:after="0"/>
      </w:pPr>
      <w:r>
        <w:t>Probability of failure given a hit between minimum of 2.491e-01 and maximum of 3.912e-01</w:t>
      </w:r>
    </w:p>
    <w:p w14:paraId="2105023F" w14:textId="77777777" w:rsidR="00584F50" w:rsidRDefault="00584F50" w:rsidP="006E2336">
      <w:pPr>
        <w:pStyle w:val="ListParagraph"/>
        <w:numPr>
          <w:ilvl w:val="2"/>
          <w:numId w:val="30"/>
        </w:numPr>
        <w:spacing w:before="0" w:after="0"/>
      </w:pPr>
      <w:r>
        <w:t>Class area location is/are 1.0.</w:t>
      </w:r>
    </w:p>
    <w:p w14:paraId="5833E03C" w14:textId="77777777" w:rsidR="00584F50" w:rsidRDefault="00584F50" w:rsidP="006E2336">
      <w:pPr>
        <w:pStyle w:val="ListParagraph"/>
        <w:numPr>
          <w:ilvl w:val="1"/>
          <w:numId w:val="30"/>
        </w:numPr>
        <w:spacing w:before="0" w:after="0"/>
      </w:pPr>
      <w:r>
        <w:t>Consequence of failure distributed between minimum of $4.87 and maximum of $8.21MM</w:t>
      </w:r>
    </w:p>
    <w:p w14:paraId="592E4439" w14:textId="77777777" w:rsidR="00584F50" w:rsidRDefault="00584F50" w:rsidP="006E2336">
      <w:pPr>
        <w:pStyle w:val="ListParagraph"/>
        <w:numPr>
          <w:ilvl w:val="1"/>
          <w:numId w:val="30"/>
        </w:numPr>
        <w:spacing w:before="0" w:after="0"/>
      </w:pPr>
      <w:r>
        <w:t>Total length driven by Environmental: 2965.24 meters.</w:t>
      </w:r>
    </w:p>
    <w:p w14:paraId="5EFC2429" w14:textId="77777777" w:rsidR="00584F50" w:rsidRDefault="00584F50" w:rsidP="006E2336">
      <w:pPr>
        <w:pStyle w:val="ListParagraph"/>
        <w:numPr>
          <w:ilvl w:val="1"/>
          <w:numId w:val="30"/>
        </w:numPr>
        <w:spacing w:before="0" w:after="0"/>
      </w:pPr>
      <w:r>
        <w:t>Environmental Cost distributed between minimum of $4.58 and maximum of $7.94MM:</w:t>
      </w:r>
    </w:p>
    <w:p w14:paraId="0A04107D" w14:textId="77777777" w:rsidR="00584F50" w:rsidRDefault="00584F50" w:rsidP="006E2336">
      <w:pPr>
        <w:pStyle w:val="ListParagraph"/>
        <w:numPr>
          <w:ilvl w:val="2"/>
          <w:numId w:val="30"/>
        </w:numPr>
        <w:spacing w:before="0" w:after="0"/>
      </w:pPr>
      <w:r>
        <w:t>Leak cost between minimum of $0.19 and maximum of $0.33MM</w:t>
      </w:r>
    </w:p>
    <w:p w14:paraId="58F94BD9" w14:textId="77777777" w:rsidR="00584F50" w:rsidRDefault="00584F50" w:rsidP="006E2336">
      <w:pPr>
        <w:pStyle w:val="ListParagraph"/>
        <w:numPr>
          <w:ilvl w:val="2"/>
          <w:numId w:val="30"/>
        </w:numPr>
        <w:spacing w:before="0" w:after="0"/>
      </w:pPr>
      <w:r>
        <w:t>Leak spill volume between a minimum of 1801.37 and maximum of 1862.87 gallons</w:t>
      </w:r>
    </w:p>
    <w:p w14:paraId="6EDFA5C3" w14:textId="77777777" w:rsidR="00584F50" w:rsidRDefault="00584F50" w:rsidP="006E2336">
      <w:pPr>
        <w:pStyle w:val="ListParagraph"/>
        <w:numPr>
          <w:ilvl w:val="2"/>
          <w:numId w:val="30"/>
        </w:numPr>
        <w:spacing w:before="0" w:after="0"/>
      </w:pPr>
      <w:r>
        <w:t>Rupture cost between minimum of $24.94 and maximum of $43.25MM</w:t>
      </w:r>
    </w:p>
    <w:p w14:paraId="14E71331" w14:textId="77777777" w:rsidR="00584F50" w:rsidRDefault="00584F50" w:rsidP="006E2336">
      <w:pPr>
        <w:pStyle w:val="ListParagraph"/>
        <w:numPr>
          <w:ilvl w:val="2"/>
          <w:numId w:val="30"/>
        </w:numPr>
        <w:spacing w:before="0" w:after="0"/>
      </w:pPr>
      <w:r>
        <w:t>Rupture spill volume is between a minimum of 235340.45 and maximum of 243374.63 gallons</w:t>
      </w:r>
    </w:p>
    <w:p w14:paraId="7FD80142" w14:textId="77777777" w:rsidR="00584F50" w:rsidRDefault="00584F50" w:rsidP="006E2336">
      <w:pPr>
        <w:pStyle w:val="ListParagraph"/>
        <w:numPr>
          <w:ilvl w:val="2"/>
          <w:numId w:val="30"/>
        </w:numPr>
        <w:spacing w:before="0" w:after="0"/>
      </w:pPr>
      <w:r>
        <w:t>Puncture cost between minimum of $6.27 and maximum of $10.88MM</w:t>
      </w:r>
    </w:p>
    <w:p w14:paraId="1CB5459A" w14:textId="77777777" w:rsidR="00584F50" w:rsidRDefault="00584F50" w:rsidP="006E2336">
      <w:pPr>
        <w:pStyle w:val="ListParagraph"/>
        <w:numPr>
          <w:ilvl w:val="2"/>
          <w:numId w:val="30"/>
        </w:numPr>
        <w:spacing w:before="0" w:after="0"/>
      </w:pPr>
      <w:r>
        <w:lastRenderedPageBreak/>
        <w:t>Puncture spill volume is between a minimum of 59189.09 and maximum of 61209.72 gallons</w:t>
      </w:r>
    </w:p>
    <w:p w14:paraId="713BEBE6" w14:textId="77777777" w:rsidR="00584F50" w:rsidRDefault="00584F50" w:rsidP="006E2336">
      <w:pPr>
        <w:pStyle w:val="ListParagraph"/>
        <w:numPr>
          <w:ilvl w:val="0"/>
          <w:numId w:val="30"/>
        </w:numPr>
        <w:spacing w:before="0" w:after="0"/>
      </w:pPr>
      <w:r>
        <w:t>"NITON BV 22 TO STATION 8 NPS 4</w:t>
      </w:r>
    </w:p>
    <w:p w14:paraId="22D5D749" w14:textId="77777777" w:rsidR="00584F50" w:rsidRDefault="00584F50" w:rsidP="006E2336">
      <w:pPr>
        <w:pStyle w:val="ListParagraph"/>
        <w:numPr>
          <w:ilvl w:val="1"/>
          <w:numId w:val="30"/>
        </w:numPr>
        <w:spacing w:before="0" w:after="0"/>
      </w:pPr>
      <w:r>
        <w:t>Total Cumulative Length (m):</w:t>
      </w:r>
      <w:r>
        <w:tab/>
        <w:t>2796.6</w:t>
      </w:r>
    </w:p>
    <w:p w14:paraId="00B0C166" w14:textId="77777777" w:rsidR="00584F50" w:rsidRDefault="00584F50" w:rsidP="006E2336">
      <w:pPr>
        <w:pStyle w:val="ListParagraph"/>
        <w:numPr>
          <w:ilvl w:val="1"/>
          <w:numId w:val="30"/>
        </w:numPr>
        <w:spacing w:before="0" w:after="0"/>
      </w:pPr>
      <w:r>
        <w:t>Likelihood of failure distributed between minimum of 3.270e-03 and maximum of 1.359e-02.</w:t>
      </w:r>
    </w:p>
    <w:p w14:paraId="17F80A2C" w14:textId="77777777" w:rsidR="00584F50" w:rsidRDefault="00584F50" w:rsidP="006E2336">
      <w:pPr>
        <w:pStyle w:val="ListParagraph"/>
        <w:numPr>
          <w:ilvl w:val="2"/>
          <w:numId w:val="30"/>
        </w:numPr>
        <w:spacing w:before="0" w:after="0"/>
      </w:pPr>
      <w:r>
        <w:t xml:space="preserve">Land use distributed as </w:t>
      </w:r>
    </w:p>
    <w:p w14:paraId="21AB0298" w14:textId="77777777" w:rsidR="00584F50" w:rsidRDefault="00584F50" w:rsidP="006E2336">
      <w:pPr>
        <w:pStyle w:val="ListParagraph"/>
        <w:numPr>
          <w:ilvl w:val="3"/>
          <w:numId w:val="30"/>
        </w:numPr>
        <w:spacing w:before="0" w:after="0"/>
      </w:pPr>
      <w:r>
        <w:t>Agricultural: 2,257.63</w:t>
      </w:r>
    </w:p>
    <w:p w14:paraId="388F4092" w14:textId="77777777" w:rsidR="00584F50" w:rsidRDefault="00584F50" w:rsidP="006E2336">
      <w:pPr>
        <w:pStyle w:val="ListParagraph"/>
        <w:numPr>
          <w:ilvl w:val="3"/>
          <w:numId w:val="30"/>
        </w:numPr>
        <w:spacing w:before="0" w:after="0"/>
      </w:pPr>
      <w:r>
        <w:t>Forested: 538.97</w:t>
      </w:r>
    </w:p>
    <w:p w14:paraId="6AACFDD6" w14:textId="77777777" w:rsidR="00584F50" w:rsidRDefault="00584F50" w:rsidP="006E2336">
      <w:pPr>
        <w:pStyle w:val="ListParagraph"/>
        <w:numPr>
          <w:ilvl w:val="2"/>
          <w:numId w:val="30"/>
        </w:numPr>
        <w:spacing w:before="0" w:after="0"/>
      </w:pPr>
      <w:r>
        <w:t xml:space="preserve">Depth of cover distributed as </w:t>
      </w:r>
    </w:p>
    <w:p w14:paraId="0992E658" w14:textId="77777777" w:rsidR="00584F50" w:rsidRDefault="00584F50" w:rsidP="006E2336">
      <w:pPr>
        <w:pStyle w:val="ListParagraph"/>
        <w:numPr>
          <w:ilvl w:val="3"/>
          <w:numId w:val="30"/>
        </w:numPr>
        <w:spacing w:before="0" w:after="0"/>
      </w:pPr>
      <w:r>
        <w:t>nan</w:t>
      </w:r>
    </w:p>
    <w:p w14:paraId="639B6B26" w14:textId="77777777" w:rsidR="00584F50" w:rsidRDefault="00584F50" w:rsidP="006E2336">
      <w:pPr>
        <w:pStyle w:val="ListParagraph"/>
        <w:numPr>
          <w:ilvl w:val="2"/>
          <w:numId w:val="30"/>
        </w:numPr>
        <w:spacing w:before="0" w:after="0"/>
      </w:pPr>
      <w:r>
        <w:t>Installation date between minimum of 1978-01-01 and maximum of 1978-01-01</w:t>
      </w:r>
    </w:p>
    <w:p w14:paraId="5C6A7EF3" w14:textId="77777777" w:rsidR="00584F50" w:rsidRDefault="00584F50" w:rsidP="006E2336">
      <w:pPr>
        <w:pStyle w:val="ListParagraph"/>
        <w:numPr>
          <w:ilvl w:val="2"/>
          <w:numId w:val="30"/>
        </w:numPr>
        <w:spacing w:before="0" w:after="0"/>
      </w:pPr>
      <w:r>
        <w:t>Outside diameter of 4.5 in.</w:t>
      </w:r>
    </w:p>
    <w:p w14:paraId="7C950A90" w14:textId="77777777" w:rsidR="00584F50" w:rsidRDefault="00584F50" w:rsidP="006E2336">
      <w:pPr>
        <w:pStyle w:val="ListParagraph"/>
        <w:numPr>
          <w:ilvl w:val="2"/>
          <w:numId w:val="30"/>
        </w:numPr>
        <w:spacing w:before="0" w:after="0"/>
      </w:pPr>
      <w:r>
        <w:t>Grade between minimum of 290.0 and maximum of 290.0 MPa</w:t>
      </w:r>
    </w:p>
    <w:p w14:paraId="7CC331CA" w14:textId="77777777" w:rsidR="00584F50" w:rsidRDefault="00584F50" w:rsidP="006E2336">
      <w:pPr>
        <w:pStyle w:val="ListParagraph"/>
        <w:numPr>
          <w:ilvl w:val="2"/>
          <w:numId w:val="30"/>
        </w:numPr>
        <w:spacing w:before="0" w:after="0"/>
      </w:pPr>
      <w:r>
        <w:t>Wall thickness between minimum of 3.17 and maximum of 3.17 mm</w:t>
      </w:r>
    </w:p>
    <w:p w14:paraId="675A1FC5" w14:textId="77777777" w:rsidR="00584F50" w:rsidRDefault="00584F50" w:rsidP="006E2336">
      <w:pPr>
        <w:pStyle w:val="ListParagraph"/>
        <w:numPr>
          <w:ilvl w:val="2"/>
          <w:numId w:val="30"/>
        </w:numPr>
        <w:spacing w:before="0" w:after="0"/>
      </w:pPr>
      <w:r>
        <w:t>Toughness between minimum of 20.0 and maximum of 20.0 J</w:t>
      </w:r>
    </w:p>
    <w:p w14:paraId="0781BF7B" w14:textId="77777777" w:rsidR="00584F50" w:rsidRDefault="00584F50" w:rsidP="006E2336">
      <w:pPr>
        <w:pStyle w:val="ListParagraph"/>
        <w:numPr>
          <w:ilvl w:val="2"/>
          <w:numId w:val="30"/>
        </w:numPr>
        <w:spacing w:before="0" w:after="0"/>
      </w:pPr>
      <w:r>
        <w:t>Probability of failure given a hit between minimum of 3.263e-01 and maximum of 3.263e-01</w:t>
      </w:r>
    </w:p>
    <w:p w14:paraId="179B8F47" w14:textId="77777777" w:rsidR="00584F50" w:rsidRDefault="00584F50" w:rsidP="006E2336">
      <w:pPr>
        <w:pStyle w:val="ListParagraph"/>
        <w:numPr>
          <w:ilvl w:val="2"/>
          <w:numId w:val="30"/>
        </w:numPr>
        <w:spacing w:before="0" w:after="0"/>
      </w:pPr>
      <w:r>
        <w:t>Class area location is/are 1.0.</w:t>
      </w:r>
    </w:p>
    <w:p w14:paraId="45D4561B" w14:textId="77777777" w:rsidR="00584F50" w:rsidRDefault="00584F50" w:rsidP="006E2336">
      <w:pPr>
        <w:pStyle w:val="ListParagraph"/>
        <w:numPr>
          <w:ilvl w:val="1"/>
          <w:numId w:val="30"/>
        </w:numPr>
        <w:spacing w:before="0" w:after="0"/>
      </w:pPr>
      <w:r>
        <w:t>Consequence of failure distributed between minimum of $2.06 and maximum of $125.77MM</w:t>
      </w:r>
    </w:p>
    <w:p w14:paraId="7DF8364D" w14:textId="77777777" w:rsidR="00584F50" w:rsidRDefault="00584F50" w:rsidP="006E2336">
      <w:pPr>
        <w:pStyle w:val="ListParagraph"/>
        <w:numPr>
          <w:ilvl w:val="1"/>
          <w:numId w:val="30"/>
        </w:numPr>
        <w:spacing w:before="0" w:after="0"/>
      </w:pPr>
      <w:r>
        <w:t>Total length driven by Safety: 538.97 meters.</w:t>
      </w:r>
    </w:p>
    <w:p w14:paraId="364828C6" w14:textId="77777777" w:rsidR="00584F50" w:rsidRDefault="00584F50" w:rsidP="006E2336">
      <w:pPr>
        <w:pStyle w:val="ListParagraph"/>
        <w:numPr>
          <w:ilvl w:val="1"/>
          <w:numId w:val="30"/>
        </w:numPr>
        <w:spacing w:before="0" w:after="0"/>
      </w:pPr>
      <w:r>
        <w:t>Safety Cost distributed between minimum of $0.00 and maximum of $121.06MM:</w:t>
      </w:r>
    </w:p>
    <w:p w14:paraId="09511710" w14:textId="77777777" w:rsidR="00584F50" w:rsidRDefault="00584F50" w:rsidP="006E2336">
      <w:pPr>
        <w:pStyle w:val="ListParagraph"/>
        <w:numPr>
          <w:ilvl w:val="2"/>
          <w:numId w:val="30"/>
        </w:numPr>
        <w:spacing w:before="0" w:after="0"/>
      </w:pPr>
      <w:r>
        <w:t>Leak cost between minimum of $0.00 and maximum of $121.06MM</w:t>
      </w:r>
    </w:p>
    <w:p w14:paraId="06EE8035" w14:textId="77777777" w:rsidR="00584F50" w:rsidRDefault="00584F50" w:rsidP="006E2336">
      <w:pPr>
        <w:pStyle w:val="ListParagraph"/>
        <w:numPr>
          <w:ilvl w:val="2"/>
          <w:numId w:val="30"/>
        </w:numPr>
        <w:spacing w:before="0" w:after="0"/>
      </w:pPr>
      <w:r>
        <w:t>Leak scenario yielded 11.0 intersections with structures, with minimum of 12.61 and maximum of 12.61 of population impacted.</w:t>
      </w:r>
    </w:p>
    <w:p w14:paraId="06B917FF" w14:textId="77777777" w:rsidR="00584F50" w:rsidRDefault="00584F50" w:rsidP="006E2336">
      <w:pPr>
        <w:pStyle w:val="ListParagraph"/>
        <w:numPr>
          <w:ilvl w:val="2"/>
          <w:numId w:val="30"/>
        </w:numPr>
        <w:spacing w:before="0" w:after="0"/>
      </w:pPr>
      <w:r>
        <w:t>Leak hazard radius distributed between minimum of 11.49 and maximum of 11.49 meters.</w:t>
      </w:r>
    </w:p>
    <w:p w14:paraId="05DA4198" w14:textId="77777777" w:rsidR="00584F50" w:rsidRDefault="00584F50" w:rsidP="006E2336">
      <w:pPr>
        <w:pStyle w:val="ListParagraph"/>
        <w:numPr>
          <w:ilvl w:val="2"/>
          <w:numId w:val="30"/>
        </w:numPr>
        <w:spacing w:before="0" w:after="0"/>
      </w:pPr>
      <w:r>
        <w:t>Rupture cost between minimum of $0.00 and maximum of $121.06MM</w:t>
      </w:r>
    </w:p>
    <w:p w14:paraId="2113214A" w14:textId="77777777" w:rsidR="00584F50" w:rsidRDefault="00584F50" w:rsidP="006E2336">
      <w:pPr>
        <w:pStyle w:val="ListParagraph"/>
        <w:numPr>
          <w:ilvl w:val="2"/>
          <w:numId w:val="30"/>
        </w:numPr>
        <w:spacing w:before="0" w:after="0"/>
      </w:pPr>
      <w:r>
        <w:t>Rupture scenario yielded 39.0 intersections with structures, with minimum of 0.0 and maximum of 12.61 of population impacted</w:t>
      </w:r>
    </w:p>
    <w:p w14:paraId="75F0C8C7" w14:textId="77777777" w:rsidR="00584F50" w:rsidRDefault="00584F50" w:rsidP="006E2336">
      <w:pPr>
        <w:pStyle w:val="ListParagraph"/>
        <w:numPr>
          <w:ilvl w:val="2"/>
          <w:numId w:val="30"/>
        </w:numPr>
        <w:spacing w:before="0" w:after="0"/>
      </w:pPr>
      <w:r>
        <w:t>Rupture hazard radius distributed between minimum of 90.36 and maximum of 90.36 meters.</w:t>
      </w:r>
    </w:p>
    <w:p w14:paraId="315383A3" w14:textId="77777777" w:rsidR="00584F50" w:rsidRDefault="00584F50" w:rsidP="006E2336">
      <w:pPr>
        <w:pStyle w:val="ListParagraph"/>
        <w:numPr>
          <w:ilvl w:val="2"/>
          <w:numId w:val="30"/>
        </w:numPr>
        <w:spacing w:before="0" w:after="0"/>
      </w:pPr>
      <w:r>
        <w:t>Puncture cost between minimum of $0.00 and maximum of $121.06MM</w:t>
      </w:r>
    </w:p>
    <w:p w14:paraId="6BEDDC1A" w14:textId="77777777" w:rsidR="00584F50" w:rsidRDefault="00584F50" w:rsidP="006E2336">
      <w:pPr>
        <w:pStyle w:val="ListParagraph"/>
        <w:numPr>
          <w:ilvl w:val="2"/>
          <w:numId w:val="30"/>
        </w:numPr>
        <w:spacing w:before="0" w:after="0"/>
      </w:pPr>
      <w:r>
        <w:t>Puncture scenario yielded 31.0 intersections with structures, with minimum of 0.0 and maximum of 12.61 of population impacted</w:t>
      </w:r>
    </w:p>
    <w:p w14:paraId="1F21D41F" w14:textId="77777777" w:rsidR="00584F50" w:rsidRDefault="00584F50" w:rsidP="006E2336">
      <w:pPr>
        <w:pStyle w:val="ListParagraph"/>
        <w:numPr>
          <w:ilvl w:val="2"/>
          <w:numId w:val="30"/>
        </w:numPr>
        <w:spacing w:before="0" w:after="0"/>
      </w:pPr>
      <w:r>
        <w:t>Puncture hazard radius distributed between minimum of 53.85 and maximum of 53.85 meters.</w:t>
      </w:r>
    </w:p>
    <w:p w14:paraId="6FD37AB5" w14:textId="77777777" w:rsidR="00584F50" w:rsidRDefault="00584F50" w:rsidP="006E2336">
      <w:pPr>
        <w:pStyle w:val="ListParagraph"/>
        <w:numPr>
          <w:ilvl w:val="2"/>
          <w:numId w:val="30"/>
        </w:numPr>
        <w:spacing w:before="0" w:after="0"/>
      </w:pPr>
      <w:r>
        <w:t>Product type is HVP Product.</w:t>
      </w:r>
    </w:p>
    <w:p w14:paraId="1F175C9B" w14:textId="77777777" w:rsidR="00584F50" w:rsidRDefault="00584F50" w:rsidP="006E2336">
      <w:pPr>
        <w:pStyle w:val="ListParagraph"/>
        <w:numPr>
          <w:ilvl w:val="2"/>
          <w:numId w:val="30"/>
        </w:numPr>
        <w:spacing w:before="0" w:after="0"/>
      </w:pPr>
      <w:r>
        <w:t>Class area location is/are 1.0.</w:t>
      </w:r>
    </w:p>
    <w:p w14:paraId="5E485AAF" w14:textId="77777777" w:rsidR="00584F50" w:rsidRDefault="00584F50" w:rsidP="006E2336">
      <w:pPr>
        <w:pStyle w:val="ListParagraph"/>
        <w:numPr>
          <w:ilvl w:val="1"/>
          <w:numId w:val="30"/>
        </w:numPr>
        <w:spacing w:before="0" w:after="0"/>
      </w:pPr>
      <w:r>
        <w:t>Total length driven by Economic Loss: 2257.63 meters.</w:t>
      </w:r>
    </w:p>
    <w:p w14:paraId="18CBC424" w14:textId="77777777" w:rsidR="00584F50" w:rsidRDefault="00584F50" w:rsidP="006E2336">
      <w:pPr>
        <w:pStyle w:val="ListParagraph"/>
        <w:numPr>
          <w:ilvl w:val="1"/>
          <w:numId w:val="30"/>
        </w:numPr>
        <w:spacing w:before="0" w:after="0"/>
      </w:pPr>
      <w:r>
        <w:t>Economic Loss Cost distributed between minimum of $2.06 and maximum of $4.71MM:</w:t>
      </w:r>
    </w:p>
    <w:p w14:paraId="5C306760" w14:textId="77777777" w:rsidR="00584F50" w:rsidRDefault="00584F50" w:rsidP="006E2336">
      <w:pPr>
        <w:pStyle w:val="ListParagraph"/>
        <w:numPr>
          <w:ilvl w:val="2"/>
          <w:numId w:val="30"/>
        </w:numPr>
        <w:spacing w:before="0" w:after="0"/>
      </w:pPr>
      <w:r>
        <w:t>Repair costs between minimum of $9,000.00 and maximum of $9,000.00.</w:t>
      </w:r>
    </w:p>
    <w:p w14:paraId="47FAC6F5" w14:textId="77777777" w:rsidR="00584F50" w:rsidRDefault="00584F50" w:rsidP="006E2336">
      <w:pPr>
        <w:pStyle w:val="ListParagraph"/>
        <w:numPr>
          <w:ilvl w:val="2"/>
          <w:numId w:val="30"/>
        </w:numPr>
        <w:spacing w:before="0" w:after="0"/>
      </w:pPr>
      <w:r>
        <w:t>Outage losses between minimum of $200,000.00 and maximum of $200,000.00.</w:t>
      </w:r>
    </w:p>
    <w:p w14:paraId="7AAF9338" w14:textId="77777777" w:rsidR="00584F50" w:rsidRDefault="00584F50" w:rsidP="006E2336">
      <w:pPr>
        <w:pStyle w:val="ListParagraph"/>
        <w:numPr>
          <w:ilvl w:val="2"/>
          <w:numId w:val="30"/>
        </w:numPr>
        <w:spacing w:before="0" w:after="0"/>
      </w:pPr>
      <w:r>
        <w:t>Product type is HVP Product.</w:t>
      </w:r>
    </w:p>
    <w:p w14:paraId="3CAFD2F7" w14:textId="77777777" w:rsidR="00584F50" w:rsidRDefault="00584F50" w:rsidP="006E2336">
      <w:pPr>
        <w:pStyle w:val="ListParagraph"/>
        <w:numPr>
          <w:ilvl w:val="2"/>
          <w:numId w:val="30"/>
        </w:numPr>
        <w:spacing w:before="0" w:after="0"/>
      </w:pPr>
      <w:r>
        <w:t>Leak cost between minimum of $0.26 and maximum of $2.95MM</w:t>
      </w:r>
    </w:p>
    <w:p w14:paraId="403D1EE1" w14:textId="77777777" w:rsidR="00584F50" w:rsidRDefault="00584F50" w:rsidP="006E2336">
      <w:pPr>
        <w:pStyle w:val="ListParagraph"/>
        <w:numPr>
          <w:ilvl w:val="2"/>
          <w:numId w:val="30"/>
        </w:numPr>
        <w:spacing w:before="0" w:after="0"/>
      </w:pPr>
      <w:r>
        <w:t>Leak scenario yielded 11.0 intersections with structures, with minimum of $2,688,250.00 and maximum of $2,688,250.00 in cost of structures impacted.</w:t>
      </w:r>
    </w:p>
    <w:p w14:paraId="03D66CB7" w14:textId="77777777" w:rsidR="00584F50" w:rsidRDefault="00584F50" w:rsidP="006E2336">
      <w:pPr>
        <w:pStyle w:val="ListParagraph"/>
        <w:numPr>
          <w:ilvl w:val="2"/>
          <w:numId w:val="30"/>
        </w:numPr>
        <w:spacing w:before="0" w:after="0"/>
      </w:pPr>
      <w:r>
        <w:lastRenderedPageBreak/>
        <w:t>Leak product loss costs between minimum of $50,290.22 and maximum of $50,290.22</w:t>
      </w:r>
    </w:p>
    <w:p w14:paraId="54156D30" w14:textId="77777777" w:rsidR="00584F50" w:rsidRDefault="00584F50" w:rsidP="006E2336">
      <w:pPr>
        <w:pStyle w:val="ListParagraph"/>
        <w:numPr>
          <w:ilvl w:val="2"/>
          <w:numId w:val="30"/>
        </w:numPr>
        <w:spacing w:before="0" w:after="0"/>
      </w:pPr>
      <w:r>
        <w:t>Rupture cost between minimum of $6.78 and maximum of $9.47MM</w:t>
      </w:r>
    </w:p>
    <w:p w14:paraId="550AB9EE" w14:textId="77777777" w:rsidR="00584F50" w:rsidRDefault="00584F50" w:rsidP="006E2336">
      <w:pPr>
        <w:pStyle w:val="ListParagraph"/>
        <w:numPr>
          <w:ilvl w:val="2"/>
          <w:numId w:val="30"/>
        </w:numPr>
        <w:spacing w:before="0" w:after="0"/>
      </w:pPr>
      <w:r>
        <w:t>Rupture scenario yielded 39.0 intersections with structures, with minimum of $25,000.00 and maximum of $2,688,250.00 in cost of structures impacted</w:t>
      </w:r>
    </w:p>
    <w:p w14:paraId="178BC418" w14:textId="77777777" w:rsidR="00584F50" w:rsidRDefault="00584F50" w:rsidP="006E2336">
      <w:pPr>
        <w:pStyle w:val="ListParagraph"/>
        <w:numPr>
          <w:ilvl w:val="2"/>
          <w:numId w:val="30"/>
        </w:numPr>
        <w:spacing w:before="0" w:after="0"/>
      </w:pPr>
      <w:r>
        <w:t>Rupture product loss costs between minimum of $6,570,161.07 and maximum of $6,570,161.07</w:t>
      </w:r>
    </w:p>
    <w:p w14:paraId="67EE7E05" w14:textId="77777777" w:rsidR="00584F50" w:rsidRDefault="00584F50" w:rsidP="006E2336">
      <w:pPr>
        <w:pStyle w:val="ListParagraph"/>
        <w:numPr>
          <w:ilvl w:val="2"/>
          <w:numId w:val="30"/>
        </w:numPr>
        <w:spacing w:before="0" w:after="0"/>
      </w:pPr>
      <w:r>
        <w:t>Puncture cost between minimum of $1.86 and maximum of $4.55MM</w:t>
      </w:r>
    </w:p>
    <w:p w14:paraId="43657396" w14:textId="77777777" w:rsidR="00584F50" w:rsidRDefault="00584F50" w:rsidP="006E2336">
      <w:pPr>
        <w:pStyle w:val="ListParagraph"/>
        <w:numPr>
          <w:ilvl w:val="2"/>
          <w:numId w:val="30"/>
        </w:numPr>
        <w:spacing w:before="0" w:after="0"/>
      </w:pPr>
      <w:r>
        <w:t>Puncture scenario yielded 31.0 intersections with structures, with minimum of $25,000.00 and maximum of $2,688,250.00 in cost of structures impacted</w:t>
      </w:r>
    </w:p>
    <w:p w14:paraId="26101F4E" w14:textId="77777777" w:rsidR="00584F50" w:rsidRDefault="00584F50" w:rsidP="006E2336">
      <w:pPr>
        <w:pStyle w:val="ListParagraph"/>
        <w:numPr>
          <w:ilvl w:val="2"/>
          <w:numId w:val="30"/>
        </w:numPr>
        <w:spacing w:before="0" w:after="0"/>
      </w:pPr>
      <w:r>
        <w:t>Product Loss costs between minimum of $1,652,422.50 and maximum of $1,652,422.50"</w:t>
      </w:r>
    </w:p>
    <w:p w14:paraId="538DB6B2" w14:textId="77777777" w:rsidR="00584F50" w:rsidRDefault="00584F50" w:rsidP="006E2336">
      <w:pPr>
        <w:pStyle w:val="ListParagraph"/>
        <w:numPr>
          <w:ilvl w:val="0"/>
          <w:numId w:val="30"/>
        </w:numPr>
        <w:spacing w:before="0" w:after="0"/>
      </w:pPr>
      <w:r>
        <w:t>"SS-24 NPS 4</w:t>
      </w:r>
    </w:p>
    <w:p w14:paraId="7EA6AFD0" w14:textId="77777777" w:rsidR="00584F50" w:rsidRDefault="00584F50" w:rsidP="006E2336">
      <w:pPr>
        <w:pStyle w:val="ListParagraph"/>
        <w:numPr>
          <w:ilvl w:val="1"/>
          <w:numId w:val="30"/>
        </w:numPr>
        <w:spacing w:before="0" w:after="0"/>
      </w:pPr>
      <w:r>
        <w:t>Total Cumulative Length (m):</w:t>
      </w:r>
      <w:r>
        <w:tab/>
        <w:t>2785.51</w:t>
      </w:r>
    </w:p>
    <w:p w14:paraId="5BB3C701" w14:textId="77777777" w:rsidR="00584F50" w:rsidRDefault="00584F50" w:rsidP="006E2336">
      <w:pPr>
        <w:pStyle w:val="ListParagraph"/>
        <w:numPr>
          <w:ilvl w:val="1"/>
          <w:numId w:val="30"/>
        </w:numPr>
        <w:spacing w:before="0" w:after="0"/>
      </w:pPr>
      <w:r>
        <w:t>Likelihood of failure distributed between minimum of 1.311e-02 and maximum of 1.628e-02.</w:t>
      </w:r>
    </w:p>
    <w:p w14:paraId="1AE668BA" w14:textId="77777777" w:rsidR="00584F50" w:rsidRDefault="00584F50" w:rsidP="006E2336">
      <w:pPr>
        <w:pStyle w:val="ListParagraph"/>
        <w:numPr>
          <w:ilvl w:val="2"/>
          <w:numId w:val="30"/>
        </w:numPr>
        <w:spacing w:before="0" w:after="0"/>
      </w:pPr>
      <w:r>
        <w:t xml:space="preserve">Land use distributed as </w:t>
      </w:r>
    </w:p>
    <w:p w14:paraId="144C689C" w14:textId="77777777" w:rsidR="00584F50" w:rsidRDefault="00584F50" w:rsidP="006E2336">
      <w:pPr>
        <w:pStyle w:val="ListParagraph"/>
        <w:numPr>
          <w:ilvl w:val="3"/>
          <w:numId w:val="30"/>
        </w:numPr>
        <w:spacing w:before="0" w:after="0"/>
      </w:pPr>
      <w:r>
        <w:t>Agricultural: 2,785.51</w:t>
      </w:r>
    </w:p>
    <w:p w14:paraId="5255F59F" w14:textId="77777777" w:rsidR="00584F50" w:rsidRDefault="00584F50" w:rsidP="006E2336">
      <w:pPr>
        <w:pStyle w:val="ListParagraph"/>
        <w:numPr>
          <w:ilvl w:val="2"/>
          <w:numId w:val="30"/>
        </w:numPr>
        <w:spacing w:before="0" w:after="0"/>
      </w:pPr>
      <w:r>
        <w:t xml:space="preserve">Depth of cover distributed as </w:t>
      </w:r>
    </w:p>
    <w:p w14:paraId="46BCC381" w14:textId="77777777" w:rsidR="00584F50" w:rsidRDefault="00584F50" w:rsidP="006E2336">
      <w:pPr>
        <w:pStyle w:val="ListParagraph"/>
        <w:numPr>
          <w:ilvl w:val="3"/>
          <w:numId w:val="30"/>
        </w:numPr>
        <w:spacing w:before="0" w:after="0"/>
      </w:pPr>
      <w:r>
        <w:t>nan</w:t>
      </w:r>
    </w:p>
    <w:p w14:paraId="52A51789" w14:textId="77777777" w:rsidR="00584F50" w:rsidRDefault="00584F50" w:rsidP="006E2336">
      <w:pPr>
        <w:pStyle w:val="ListParagraph"/>
        <w:numPr>
          <w:ilvl w:val="2"/>
          <w:numId w:val="30"/>
        </w:numPr>
        <w:spacing w:before="0" w:after="0"/>
      </w:pPr>
      <w:r>
        <w:t>Installation date between minimum of 1964-01-01 and maximum of 1964-01-01</w:t>
      </w:r>
    </w:p>
    <w:p w14:paraId="2284BD49" w14:textId="77777777" w:rsidR="00584F50" w:rsidRDefault="00584F50" w:rsidP="006E2336">
      <w:pPr>
        <w:pStyle w:val="ListParagraph"/>
        <w:numPr>
          <w:ilvl w:val="2"/>
          <w:numId w:val="30"/>
        </w:numPr>
        <w:spacing w:before="0" w:after="0"/>
      </w:pPr>
      <w:r>
        <w:t>Outside diameter of 4.5 in.</w:t>
      </w:r>
    </w:p>
    <w:p w14:paraId="595E5D2E" w14:textId="77777777" w:rsidR="00584F50" w:rsidRDefault="00584F50" w:rsidP="006E2336">
      <w:pPr>
        <w:pStyle w:val="ListParagraph"/>
        <w:numPr>
          <w:ilvl w:val="2"/>
          <w:numId w:val="30"/>
        </w:numPr>
        <w:spacing w:before="0" w:after="0"/>
      </w:pPr>
      <w:r>
        <w:t>Grade between minimum of 241.0 and maximum of 241.0 MPa</w:t>
      </w:r>
    </w:p>
    <w:p w14:paraId="14298861" w14:textId="77777777" w:rsidR="00584F50" w:rsidRDefault="00584F50" w:rsidP="006E2336">
      <w:pPr>
        <w:pStyle w:val="ListParagraph"/>
        <w:numPr>
          <w:ilvl w:val="2"/>
          <w:numId w:val="30"/>
        </w:numPr>
        <w:spacing w:before="0" w:after="0"/>
      </w:pPr>
      <w:r>
        <w:t>Wall thickness between minimum of 3.18 and maximum of 3.96 mm</w:t>
      </w:r>
    </w:p>
    <w:p w14:paraId="18619C7A" w14:textId="77777777" w:rsidR="00584F50" w:rsidRDefault="00584F50" w:rsidP="006E2336">
      <w:pPr>
        <w:pStyle w:val="ListParagraph"/>
        <w:numPr>
          <w:ilvl w:val="2"/>
          <w:numId w:val="30"/>
        </w:numPr>
        <w:spacing w:before="0" w:after="0"/>
      </w:pPr>
      <w:r>
        <w:t>Toughness between minimum of nan and maximum of nan J</w:t>
      </w:r>
    </w:p>
    <w:p w14:paraId="73BCA060" w14:textId="77777777" w:rsidR="00584F50" w:rsidRDefault="00584F50" w:rsidP="006E2336">
      <w:pPr>
        <w:pStyle w:val="ListParagraph"/>
        <w:numPr>
          <w:ilvl w:val="2"/>
          <w:numId w:val="30"/>
        </w:numPr>
        <w:spacing w:before="0" w:after="0"/>
      </w:pPr>
      <w:r>
        <w:t>Probability of failure given a hit between minimum of 3.149e-01 and maximum of 3.911e-01</w:t>
      </w:r>
    </w:p>
    <w:p w14:paraId="26617B96" w14:textId="77777777" w:rsidR="00584F50" w:rsidRDefault="00584F50" w:rsidP="006E2336">
      <w:pPr>
        <w:pStyle w:val="ListParagraph"/>
        <w:numPr>
          <w:ilvl w:val="2"/>
          <w:numId w:val="30"/>
        </w:numPr>
        <w:spacing w:before="0" w:after="0"/>
      </w:pPr>
      <w:r>
        <w:t>Class area location is/are 1.0.</w:t>
      </w:r>
    </w:p>
    <w:p w14:paraId="04CEF4F3" w14:textId="77777777" w:rsidR="00584F50" w:rsidRDefault="00584F50" w:rsidP="006E2336">
      <w:pPr>
        <w:pStyle w:val="ListParagraph"/>
        <w:numPr>
          <w:ilvl w:val="1"/>
          <w:numId w:val="30"/>
        </w:numPr>
        <w:spacing w:before="0" w:after="0"/>
      </w:pPr>
      <w:r>
        <w:t>Consequence of failure distributed between minimum of $4.65 and maximum of $4.87MM</w:t>
      </w:r>
    </w:p>
    <w:p w14:paraId="1297BE62" w14:textId="77777777" w:rsidR="00584F50" w:rsidRDefault="00584F50" w:rsidP="006E2336">
      <w:pPr>
        <w:pStyle w:val="ListParagraph"/>
        <w:numPr>
          <w:ilvl w:val="1"/>
          <w:numId w:val="30"/>
        </w:numPr>
        <w:spacing w:before="0" w:after="0"/>
      </w:pPr>
      <w:r>
        <w:t>Total length driven by Environmental: 2785.51 meters.</w:t>
      </w:r>
    </w:p>
    <w:p w14:paraId="626F809A" w14:textId="77777777" w:rsidR="00584F50" w:rsidRDefault="00584F50" w:rsidP="006E2336">
      <w:pPr>
        <w:pStyle w:val="ListParagraph"/>
        <w:numPr>
          <w:ilvl w:val="1"/>
          <w:numId w:val="30"/>
        </w:numPr>
        <w:spacing w:before="0" w:after="0"/>
      </w:pPr>
      <w:r>
        <w:t>Environmental Cost distributed between minimum of $4.37 and maximum of $4.58MM:</w:t>
      </w:r>
    </w:p>
    <w:p w14:paraId="6AA58D54" w14:textId="77777777" w:rsidR="00584F50" w:rsidRDefault="00584F50" w:rsidP="006E2336">
      <w:pPr>
        <w:pStyle w:val="ListParagraph"/>
        <w:numPr>
          <w:ilvl w:val="2"/>
          <w:numId w:val="30"/>
        </w:numPr>
        <w:spacing w:before="0" w:after="0"/>
      </w:pPr>
      <w:r>
        <w:t>Leak cost between minimum of $0.18 and maximum of $0.19MM</w:t>
      </w:r>
    </w:p>
    <w:p w14:paraId="6C2BB33E" w14:textId="77777777" w:rsidR="00584F50" w:rsidRDefault="00584F50" w:rsidP="006E2336">
      <w:pPr>
        <w:pStyle w:val="ListParagraph"/>
        <w:numPr>
          <w:ilvl w:val="2"/>
          <w:numId w:val="30"/>
        </w:numPr>
        <w:spacing w:before="0" w:after="0"/>
      </w:pPr>
      <w:r>
        <w:t>Leak spill volume between a minimum of 1694.94 and maximum of 1752.98 gallons</w:t>
      </w:r>
    </w:p>
    <w:p w14:paraId="638848A8" w14:textId="77777777" w:rsidR="00584F50" w:rsidRDefault="00584F50" w:rsidP="006E2336">
      <w:pPr>
        <w:pStyle w:val="ListParagraph"/>
        <w:numPr>
          <w:ilvl w:val="2"/>
          <w:numId w:val="30"/>
        </w:numPr>
        <w:spacing w:before="0" w:after="0"/>
      </w:pPr>
      <w:r>
        <w:t>Rupture cost between minimum of $23.47 and maximum of $24.27MM</w:t>
      </w:r>
    </w:p>
    <w:p w14:paraId="7E584E09" w14:textId="77777777" w:rsidR="00584F50" w:rsidRDefault="00584F50" w:rsidP="006E2336">
      <w:pPr>
        <w:pStyle w:val="ListParagraph"/>
        <w:numPr>
          <w:ilvl w:val="2"/>
          <w:numId w:val="30"/>
        </w:numPr>
        <w:spacing w:before="0" w:after="0"/>
      </w:pPr>
      <w:r>
        <w:t>Rupture spill volume is between a minimum of 221434.64 and maximum of 229017.59 gallons</w:t>
      </w:r>
    </w:p>
    <w:p w14:paraId="1CB6BCE3" w14:textId="77777777" w:rsidR="00584F50" w:rsidRDefault="00584F50" w:rsidP="006E2336">
      <w:pPr>
        <w:pStyle w:val="ListParagraph"/>
        <w:numPr>
          <w:ilvl w:val="2"/>
          <w:numId w:val="30"/>
        </w:numPr>
        <w:spacing w:before="0" w:after="0"/>
      </w:pPr>
      <w:r>
        <w:t>Puncture cost between minimum of $5.90 and maximum of $6.10MM</w:t>
      </w:r>
    </w:p>
    <w:p w14:paraId="29790FA2" w14:textId="77777777" w:rsidR="00584F50" w:rsidRDefault="00584F50" w:rsidP="006E2336">
      <w:pPr>
        <w:pStyle w:val="ListParagraph"/>
        <w:numPr>
          <w:ilvl w:val="2"/>
          <w:numId w:val="30"/>
        </w:numPr>
        <w:spacing w:before="0" w:after="0"/>
      </w:pPr>
      <w:r>
        <w:t>Puncture spill volume is between a minimum of 55691.72 and maximum of 57598.87 gallons</w:t>
      </w:r>
    </w:p>
    <w:p w14:paraId="2459720D" w14:textId="77777777" w:rsidR="00584F50" w:rsidRDefault="00584F50" w:rsidP="006E2336">
      <w:pPr>
        <w:pStyle w:val="ListParagraph"/>
        <w:numPr>
          <w:ilvl w:val="0"/>
          <w:numId w:val="30"/>
        </w:numPr>
        <w:spacing w:before="0" w:after="0"/>
      </w:pPr>
      <w:r>
        <w:t>"SOUTH GARRINGTON 12-24 TO 04-16 NPS 4</w:t>
      </w:r>
    </w:p>
    <w:p w14:paraId="1679190B" w14:textId="77777777" w:rsidR="00584F50" w:rsidRDefault="00584F50" w:rsidP="006E2336">
      <w:pPr>
        <w:pStyle w:val="ListParagraph"/>
        <w:numPr>
          <w:ilvl w:val="1"/>
          <w:numId w:val="30"/>
        </w:numPr>
        <w:spacing w:before="0" w:after="0"/>
      </w:pPr>
      <w:r>
        <w:t>Total Cumulative Length (m):</w:t>
      </w:r>
      <w:r>
        <w:tab/>
        <w:t>2722.38</w:t>
      </w:r>
    </w:p>
    <w:p w14:paraId="3EC276F0" w14:textId="77777777" w:rsidR="00584F50" w:rsidRDefault="00584F50" w:rsidP="006E2336">
      <w:pPr>
        <w:pStyle w:val="ListParagraph"/>
        <w:numPr>
          <w:ilvl w:val="1"/>
          <w:numId w:val="30"/>
        </w:numPr>
        <w:spacing w:before="0" w:after="0"/>
      </w:pPr>
      <w:r>
        <w:t>Likelihood of failure distributed between minimum of 1.769e-03 and maximum of 1.483e-02.</w:t>
      </w:r>
    </w:p>
    <w:p w14:paraId="4559BB04" w14:textId="77777777" w:rsidR="00584F50" w:rsidRDefault="00584F50" w:rsidP="006E2336">
      <w:pPr>
        <w:pStyle w:val="ListParagraph"/>
        <w:numPr>
          <w:ilvl w:val="2"/>
          <w:numId w:val="30"/>
        </w:numPr>
        <w:spacing w:before="0" w:after="0"/>
      </w:pPr>
      <w:r>
        <w:t xml:space="preserve">Land use distributed as </w:t>
      </w:r>
    </w:p>
    <w:p w14:paraId="1E685C86" w14:textId="77777777" w:rsidR="00584F50" w:rsidRDefault="00584F50" w:rsidP="006E2336">
      <w:pPr>
        <w:pStyle w:val="ListParagraph"/>
        <w:numPr>
          <w:ilvl w:val="3"/>
          <w:numId w:val="30"/>
        </w:numPr>
        <w:spacing w:before="0" w:after="0"/>
      </w:pPr>
      <w:r>
        <w:t>Agricultural: 2,527.74</w:t>
      </w:r>
    </w:p>
    <w:p w14:paraId="24B252E1" w14:textId="77777777" w:rsidR="00584F50" w:rsidRDefault="00584F50" w:rsidP="006E2336">
      <w:pPr>
        <w:pStyle w:val="ListParagraph"/>
        <w:numPr>
          <w:ilvl w:val="3"/>
          <w:numId w:val="30"/>
        </w:numPr>
        <w:spacing w:before="0" w:after="0"/>
      </w:pPr>
      <w:r>
        <w:t>Water Course: 194.64</w:t>
      </w:r>
    </w:p>
    <w:p w14:paraId="68223F2D" w14:textId="77777777" w:rsidR="00584F50" w:rsidRDefault="00584F50" w:rsidP="006E2336">
      <w:pPr>
        <w:pStyle w:val="ListParagraph"/>
        <w:numPr>
          <w:ilvl w:val="2"/>
          <w:numId w:val="30"/>
        </w:numPr>
        <w:spacing w:before="0" w:after="0"/>
      </w:pPr>
      <w:r>
        <w:t xml:space="preserve">Depth of cover distributed as </w:t>
      </w:r>
    </w:p>
    <w:p w14:paraId="04DE9F75" w14:textId="77777777" w:rsidR="00584F50" w:rsidRDefault="00584F50" w:rsidP="006E2336">
      <w:pPr>
        <w:pStyle w:val="ListParagraph"/>
        <w:numPr>
          <w:ilvl w:val="3"/>
          <w:numId w:val="30"/>
        </w:numPr>
        <w:spacing w:before="0" w:after="0"/>
      </w:pPr>
      <w:r>
        <w:t>nan</w:t>
      </w:r>
    </w:p>
    <w:p w14:paraId="6B97F383" w14:textId="77777777" w:rsidR="00584F50" w:rsidRDefault="00584F50" w:rsidP="006E2336">
      <w:pPr>
        <w:pStyle w:val="ListParagraph"/>
        <w:numPr>
          <w:ilvl w:val="2"/>
          <w:numId w:val="30"/>
        </w:numPr>
        <w:spacing w:before="0" w:after="0"/>
      </w:pPr>
      <w:r>
        <w:t>Installation date between minimum of 1989-01-01 and maximum of 2014-03-01</w:t>
      </w:r>
    </w:p>
    <w:p w14:paraId="3F65E8A5" w14:textId="77777777" w:rsidR="00584F50" w:rsidRDefault="00584F50" w:rsidP="006E2336">
      <w:pPr>
        <w:pStyle w:val="ListParagraph"/>
        <w:numPr>
          <w:ilvl w:val="2"/>
          <w:numId w:val="30"/>
        </w:numPr>
        <w:spacing w:before="0" w:after="0"/>
      </w:pPr>
      <w:r>
        <w:lastRenderedPageBreak/>
        <w:t>Outside diameter of 4.5 in.</w:t>
      </w:r>
    </w:p>
    <w:p w14:paraId="439AC5C0" w14:textId="77777777" w:rsidR="00584F50" w:rsidRDefault="00584F50" w:rsidP="006E2336">
      <w:pPr>
        <w:pStyle w:val="ListParagraph"/>
        <w:numPr>
          <w:ilvl w:val="2"/>
          <w:numId w:val="30"/>
        </w:numPr>
        <w:spacing w:before="0" w:after="0"/>
      </w:pPr>
      <w:r>
        <w:t>Grade between minimum of 241.0 and maximum of 359.0 MPa</w:t>
      </w:r>
    </w:p>
    <w:p w14:paraId="23A13F5A" w14:textId="77777777" w:rsidR="00584F50" w:rsidRDefault="00584F50" w:rsidP="006E2336">
      <w:pPr>
        <w:pStyle w:val="ListParagraph"/>
        <w:numPr>
          <w:ilvl w:val="2"/>
          <w:numId w:val="30"/>
        </w:numPr>
        <w:spacing w:before="0" w:after="0"/>
      </w:pPr>
      <w:r>
        <w:t>Wall thickness between minimum of 3.18 and maximum of 4.78 mm</w:t>
      </w:r>
    </w:p>
    <w:p w14:paraId="7C08290C" w14:textId="77777777" w:rsidR="00584F50" w:rsidRDefault="00584F50" w:rsidP="006E2336">
      <w:pPr>
        <w:pStyle w:val="ListParagraph"/>
        <w:numPr>
          <w:ilvl w:val="2"/>
          <w:numId w:val="30"/>
        </w:numPr>
        <w:spacing w:before="0" w:after="0"/>
      </w:pPr>
      <w:r>
        <w:t>Toughness between minimum of nan and maximum of nan J</w:t>
      </w:r>
    </w:p>
    <w:p w14:paraId="601BAAE4" w14:textId="77777777" w:rsidR="00584F50" w:rsidRDefault="00584F50" w:rsidP="006E2336">
      <w:pPr>
        <w:pStyle w:val="ListParagraph"/>
        <w:numPr>
          <w:ilvl w:val="2"/>
          <w:numId w:val="30"/>
        </w:numPr>
        <w:spacing w:before="0" w:after="0"/>
      </w:pPr>
      <w:r>
        <w:t>Probability of failure given a hit between minimum of 1.766e-01 and maximum of 3.563e-01</w:t>
      </w:r>
    </w:p>
    <w:p w14:paraId="2077DEA5" w14:textId="77777777" w:rsidR="00584F50" w:rsidRDefault="00584F50" w:rsidP="006E2336">
      <w:pPr>
        <w:pStyle w:val="ListParagraph"/>
        <w:numPr>
          <w:ilvl w:val="2"/>
          <w:numId w:val="30"/>
        </w:numPr>
        <w:spacing w:before="0" w:after="0"/>
      </w:pPr>
      <w:r>
        <w:t>Class area location is/are 1.0, 2.0.</w:t>
      </w:r>
    </w:p>
    <w:p w14:paraId="31A53669" w14:textId="77777777" w:rsidR="00584F50" w:rsidRDefault="00584F50" w:rsidP="006E2336">
      <w:pPr>
        <w:pStyle w:val="ListParagraph"/>
        <w:numPr>
          <w:ilvl w:val="1"/>
          <w:numId w:val="30"/>
        </w:numPr>
        <w:spacing w:before="0" w:after="0"/>
      </w:pPr>
      <w:r>
        <w:t>Consequence of failure distributed between minimum of $6.79 and maximum of $29.70MM</w:t>
      </w:r>
    </w:p>
    <w:p w14:paraId="2A252526" w14:textId="77777777" w:rsidR="00584F50" w:rsidRDefault="00584F50" w:rsidP="006E2336">
      <w:pPr>
        <w:pStyle w:val="ListParagraph"/>
        <w:numPr>
          <w:ilvl w:val="1"/>
          <w:numId w:val="30"/>
        </w:numPr>
        <w:spacing w:before="0" w:after="0"/>
      </w:pPr>
      <w:r>
        <w:t>Total length driven by Safety: 98.8 meters.</w:t>
      </w:r>
    </w:p>
    <w:p w14:paraId="6E0EF5D3" w14:textId="77777777" w:rsidR="00584F50" w:rsidRDefault="00584F50" w:rsidP="006E2336">
      <w:pPr>
        <w:pStyle w:val="ListParagraph"/>
        <w:numPr>
          <w:ilvl w:val="1"/>
          <w:numId w:val="30"/>
        </w:numPr>
        <w:spacing w:before="0" w:after="0"/>
      </w:pPr>
      <w:r>
        <w:t>Safety Cost distributed between minimum of $0.00 and maximum of $22.44MM:</w:t>
      </w:r>
    </w:p>
    <w:p w14:paraId="4EF98362" w14:textId="77777777" w:rsidR="00584F50" w:rsidRDefault="00584F50" w:rsidP="006E2336">
      <w:pPr>
        <w:pStyle w:val="ListParagraph"/>
        <w:numPr>
          <w:ilvl w:val="2"/>
          <w:numId w:val="30"/>
        </w:numPr>
        <w:spacing w:before="0" w:after="0"/>
      </w:pPr>
      <w:r>
        <w:t>Leak cost between minimum of $0.00 and maximum of $21.89MM</w:t>
      </w:r>
    </w:p>
    <w:p w14:paraId="55321773" w14:textId="77777777" w:rsidR="00584F50" w:rsidRDefault="00584F50" w:rsidP="006E2336">
      <w:pPr>
        <w:pStyle w:val="ListParagraph"/>
        <w:numPr>
          <w:ilvl w:val="2"/>
          <w:numId w:val="30"/>
        </w:numPr>
        <w:spacing w:before="0" w:after="0"/>
      </w:pPr>
      <w:r>
        <w:t>Leak scenario yielded 9.0 intersections with structures, with minimum of 0.0 and maximum of 2.28 of population impacted.</w:t>
      </w:r>
    </w:p>
    <w:p w14:paraId="7DBA703D" w14:textId="77777777" w:rsidR="00584F50" w:rsidRDefault="00584F50" w:rsidP="006E2336">
      <w:pPr>
        <w:pStyle w:val="ListParagraph"/>
        <w:numPr>
          <w:ilvl w:val="2"/>
          <w:numId w:val="30"/>
        </w:numPr>
        <w:spacing w:before="0" w:after="0"/>
      </w:pPr>
      <w:r>
        <w:t>Leak hazard radius distributed between minimum of 3.95 and maximum of 4.11 meters.</w:t>
      </w:r>
    </w:p>
    <w:p w14:paraId="7470CFB7" w14:textId="77777777" w:rsidR="00584F50" w:rsidRDefault="00584F50" w:rsidP="006E2336">
      <w:pPr>
        <w:pStyle w:val="ListParagraph"/>
        <w:numPr>
          <w:ilvl w:val="2"/>
          <w:numId w:val="30"/>
        </w:numPr>
        <w:spacing w:before="0" w:after="0"/>
      </w:pPr>
      <w:r>
        <w:t>Rupture cost between minimum of $0.00 and maximum of $43.78MM</w:t>
      </w:r>
    </w:p>
    <w:p w14:paraId="26DD8D8D" w14:textId="77777777" w:rsidR="00584F50" w:rsidRDefault="00584F50" w:rsidP="006E2336">
      <w:pPr>
        <w:pStyle w:val="ListParagraph"/>
        <w:numPr>
          <w:ilvl w:val="2"/>
          <w:numId w:val="30"/>
        </w:numPr>
        <w:spacing w:before="0" w:after="0"/>
      </w:pPr>
      <w:r>
        <w:t>Rupture scenario yielded 11.0 intersections with structures, with minimum of 0.0 and maximum of 4.56 of population impacted</w:t>
      </w:r>
    </w:p>
    <w:p w14:paraId="1C8C2D9F" w14:textId="77777777" w:rsidR="00584F50" w:rsidRDefault="00584F50" w:rsidP="006E2336">
      <w:pPr>
        <w:pStyle w:val="ListParagraph"/>
        <w:numPr>
          <w:ilvl w:val="2"/>
          <w:numId w:val="30"/>
        </w:numPr>
        <w:spacing w:before="0" w:after="0"/>
      </w:pPr>
      <w:r>
        <w:t>Rupture hazard radius distributed between minimum of 29.55 and maximum of 30.81 meters.</w:t>
      </w:r>
    </w:p>
    <w:p w14:paraId="48BEE69B" w14:textId="77777777" w:rsidR="00584F50" w:rsidRDefault="00584F50" w:rsidP="006E2336">
      <w:pPr>
        <w:pStyle w:val="ListParagraph"/>
        <w:numPr>
          <w:ilvl w:val="2"/>
          <w:numId w:val="30"/>
        </w:numPr>
        <w:spacing w:before="0" w:after="0"/>
      </w:pPr>
      <w:r>
        <w:t>Puncture cost between minimum of $0.00 and maximum of $21.89MM</w:t>
      </w:r>
    </w:p>
    <w:p w14:paraId="5EA1AAD6" w14:textId="77777777" w:rsidR="00584F50" w:rsidRDefault="00584F50" w:rsidP="006E2336">
      <w:pPr>
        <w:pStyle w:val="ListParagraph"/>
        <w:numPr>
          <w:ilvl w:val="2"/>
          <w:numId w:val="30"/>
        </w:numPr>
        <w:spacing w:before="0" w:after="0"/>
      </w:pPr>
      <w:r>
        <w:t>Puncture scenario yielded 14.0 intersections with structures, with minimum of 0.0 and maximum of 2.28 of population impacted</w:t>
      </w:r>
    </w:p>
    <w:p w14:paraId="7B23CE79" w14:textId="77777777" w:rsidR="00584F50" w:rsidRDefault="00584F50" w:rsidP="006E2336">
      <w:pPr>
        <w:pStyle w:val="ListParagraph"/>
        <w:numPr>
          <w:ilvl w:val="2"/>
          <w:numId w:val="30"/>
        </w:numPr>
        <w:spacing w:before="0" w:after="0"/>
      </w:pPr>
      <w:r>
        <w:t>Puncture hazard radius distributed between minimum of 15.77 and maximum of 16.44 meters.</w:t>
      </w:r>
    </w:p>
    <w:p w14:paraId="27B4E607" w14:textId="77777777" w:rsidR="00584F50" w:rsidRDefault="00584F50" w:rsidP="006E2336">
      <w:pPr>
        <w:pStyle w:val="ListParagraph"/>
        <w:numPr>
          <w:ilvl w:val="2"/>
          <w:numId w:val="30"/>
        </w:numPr>
        <w:spacing w:before="0" w:after="0"/>
      </w:pPr>
      <w:r>
        <w:t>Product type is Crude Oil.</w:t>
      </w:r>
    </w:p>
    <w:p w14:paraId="61E96DF0" w14:textId="77777777" w:rsidR="00584F50" w:rsidRDefault="00584F50" w:rsidP="006E2336">
      <w:pPr>
        <w:pStyle w:val="ListParagraph"/>
        <w:numPr>
          <w:ilvl w:val="2"/>
          <w:numId w:val="30"/>
        </w:numPr>
        <w:spacing w:before="0" w:after="0"/>
      </w:pPr>
      <w:r>
        <w:t>Class area location is/are 1.0, 2.0.</w:t>
      </w:r>
    </w:p>
    <w:p w14:paraId="532B7065" w14:textId="77777777" w:rsidR="00584F50" w:rsidRDefault="00584F50" w:rsidP="006E2336">
      <w:pPr>
        <w:pStyle w:val="ListParagraph"/>
        <w:numPr>
          <w:ilvl w:val="1"/>
          <w:numId w:val="30"/>
        </w:numPr>
        <w:spacing w:before="0" w:after="0"/>
      </w:pPr>
      <w:r>
        <w:t>Total length driven by Environmental: 2623.58 meters.</w:t>
      </w:r>
    </w:p>
    <w:p w14:paraId="4483B539" w14:textId="77777777" w:rsidR="00584F50" w:rsidRDefault="00584F50" w:rsidP="006E2336">
      <w:pPr>
        <w:pStyle w:val="ListParagraph"/>
        <w:numPr>
          <w:ilvl w:val="1"/>
          <w:numId w:val="30"/>
        </w:numPr>
        <w:spacing w:before="0" w:after="0"/>
      </w:pPr>
      <w:r>
        <w:t>Environmental Cost distributed between minimum of $6.51 and maximum of $12.65MM:</w:t>
      </w:r>
    </w:p>
    <w:p w14:paraId="0BCC2014" w14:textId="77777777" w:rsidR="00584F50" w:rsidRDefault="00584F50" w:rsidP="006E2336">
      <w:pPr>
        <w:pStyle w:val="ListParagraph"/>
        <w:numPr>
          <w:ilvl w:val="2"/>
          <w:numId w:val="30"/>
        </w:numPr>
        <w:spacing w:before="0" w:after="0"/>
      </w:pPr>
      <w:r>
        <w:t>Leak cost between minimum of $0.18 and maximum of $0.33MM</w:t>
      </w:r>
    </w:p>
    <w:p w14:paraId="30F766F9" w14:textId="77777777" w:rsidR="00584F50" w:rsidRDefault="00584F50" w:rsidP="006E2336">
      <w:pPr>
        <w:pStyle w:val="ListParagraph"/>
        <w:numPr>
          <w:ilvl w:val="2"/>
          <w:numId w:val="30"/>
        </w:numPr>
        <w:spacing w:before="0" w:after="0"/>
      </w:pPr>
      <w:r>
        <w:t>Leak spill volume between a minimum of 1692.42 and maximum of 1879.19 gallons</w:t>
      </w:r>
    </w:p>
    <w:p w14:paraId="1E3631C8" w14:textId="77777777" w:rsidR="00584F50" w:rsidRDefault="00584F50" w:rsidP="006E2336">
      <w:pPr>
        <w:pStyle w:val="ListParagraph"/>
        <w:numPr>
          <w:ilvl w:val="2"/>
          <w:numId w:val="30"/>
        </w:numPr>
        <w:spacing w:before="0" w:after="0"/>
      </w:pPr>
      <w:r>
        <w:t>Rupture cost between minimum of $23.44 and maximum of $43.68MM</w:t>
      </w:r>
    </w:p>
    <w:p w14:paraId="20207889" w14:textId="77777777" w:rsidR="00584F50" w:rsidRDefault="00584F50" w:rsidP="006E2336">
      <w:pPr>
        <w:pStyle w:val="ListParagraph"/>
        <w:numPr>
          <w:ilvl w:val="2"/>
          <w:numId w:val="30"/>
        </w:numPr>
        <w:spacing w:before="0" w:after="0"/>
      </w:pPr>
      <w:r>
        <w:t>Rupture spill volume is between a minimum of 221106.56 and maximum of 245505.99 gallons</w:t>
      </w:r>
    </w:p>
    <w:p w14:paraId="18BCE010" w14:textId="77777777" w:rsidR="00584F50" w:rsidRDefault="00584F50" w:rsidP="006E2336">
      <w:pPr>
        <w:pStyle w:val="ListParagraph"/>
        <w:numPr>
          <w:ilvl w:val="2"/>
          <w:numId w:val="30"/>
        </w:numPr>
        <w:spacing w:before="0" w:after="0"/>
      </w:pPr>
      <w:r>
        <w:t>Puncture cost between minimum of $5.89 and maximum of $10.99MM</w:t>
      </w:r>
    </w:p>
    <w:p w14:paraId="20EC7372" w14:textId="77777777" w:rsidR="00584F50" w:rsidRDefault="00584F50" w:rsidP="006E2336">
      <w:pPr>
        <w:pStyle w:val="ListParagraph"/>
        <w:numPr>
          <w:ilvl w:val="2"/>
          <w:numId w:val="30"/>
        </w:numPr>
        <w:spacing w:before="0" w:after="0"/>
      </w:pPr>
      <w:r>
        <w:t>Puncture spill volume is between a minimum of 55609.21 and maximum of 61745.76 gallons</w:t>
      </w:r>
    </w:p>
    <w:p w14:paraId="2A15A7A5" w14:textId="77777777" w:rsidR="00584F50" w:rsidRDefault="00584F50" w:rsidP="006E2336">
      <w:pPr>
        <w:pStyle w:val="ListParagraph"/>
        <w:numPr>
          <w:ilvl w:val="0"/>
          <w:numId w:val="30"/>
        </w:numPr>
        <w:spacing w:before="0" w:after="0"/>
      </w:pPr>
      <w:r>
        <w:t>"BRETON TO EDMONTON NPS 8</w:t>
      </w:r>
    </w:p>
    <w:p w14:paraId="1BCD2682" w14:textId="77777777" w:rsidR="00584F50" w:rsidRDefault="00584F50" w:rsidP="006E2336">
      <w:pPr>
        <w:pStyle w:val="ListParagraph"/>
        <w:numPr>
          <w:ilvl w:val="1"/>
          <w:numId w:val="30"/>
        </w:numPr>
        <w:spacing w:before="0" w:after="0"/>
      </w:pPr>
      <w:r>
        <w:t>Total Cumulative Length (m):</w:t>
      </w:r>
      <w:r>
        <w:tab/>
        <w:t>2655.93</w:t>
      </w:r>
    </w:p>
    <w:p w14:paraId="284AFA3B" w14:textId="77777777" w:rsidR="00584F50" w:rsidRDefault="00584F50" w:rsidP="006E2336">
      <w:pPr>
        <w:pStyle w:val="ListParagraph"/>
        <w:numPr>
          <w:ilvl w:val="1"/>
          <w:numId w:val="30"/>
        </w:numPr>
        <w:spacing w:before="0" w:after="0"/>
      </w:pPr>
      <w:r>
        <w:t>Likelihood of failure distributed between minimum of 1.003e-03 and maximum of 7.107e-03.</w:t>
      </w:r>
    </w:p>
    <w:p w14:paraId="5F6E7B54" w14:textId="77777777" w:rsidR="00584F50" w:rsidRDefault="00584F50" w:rsidP="006E2336">
      <w:pPr>
        <w:pStyle w:val="ListParagraph"/>
        <w:numPr>
          <w:ilvl w:val="2"/>
          <w:numId w:val="30"/>
        </w:numPr>
        <w:spacing w:before="0" w:after="0"/>
      </w:pPr>
      <w:r>
        <w:t xml:space="preserve">Land use distributed as </w:t>
      </w:r>
    </w:p>
    <w:p w14:paraId="2C7E33D0" w14:textId="77777777" w:rsidR="00584F50" w:rsidRDefault="00584F50" w:rsidP="006E2336">
      <w:pPr>
        <w:pStyle w:val="ListParagraph"/>
        <w:numPr>
          <w:ilvl w:val="3"/>
          <w:numId w:val="30"/>
        </w:numPr>
        <w:spacing w:before="0" w:after="0"/>
      </w:pPr>
      <w:r>
        <w:t>Agricultural: 2,564.67</w:t>
      </w:r>
    </w:p>
    <w:p w14:paraId="0096746E" w14:textId="77777777" w:rsidR="00584F50" w:rsidRDefault="00584F50" w:rsidP="006E2336">
      <w:pPr>
        <w:pStyle w:val="ListParagraph"/>
        <w:numPr>
          <w:ilvl w:val="3"/>
          <w:numId w:val="30"/>
        </w:numPr>
        <w:spacing w:before="0" w:after="0"/>
      </w:pPr>
      <w:r>
        <w:t>Forested: 48.60</w:t>
      </w:r>
    </w:p>
    <w:p w14:paraId="26FD467A" w14:textId="77777777" w:rsidR="00584F50" w:rsidRDefault="00584F50" w:rsidP="006E2336">
      <w:pPr>
        <w:pStyle w:val="ListParagraph"/>
        <w:numPr>
          <w:ilvl w:val="3"/>
          <w:numId w:val="30"/>
        </w:numPr>
        <w:spacing w:before="0" w:after="0"/>
      </w:pPr>
      <w:r>
        <w:t>Water Course: 42.66</w:t>
      </w:r>
    </w:p>
    <w:p w14:paraId="5D8577BB" w14:textId="77777777" w:rsidR="00584F50" w:rsidRDefault="00584F50" w:rsidP="006E2336">
      <w:pPr>
        <w:pStyle w:val="ListParagraph"/>
        <w:numPr>
          <w:ilvl w:val="2"/>
          <w:numId w:val="30"/>
        </w:numPr>
        <w:spacing w:before="0" w:after="0"/>
      </w:pPr>
      <w:r>
        <w:t xml:space="preserve">Depth of cover distributed as </w:t>
      </w:r>
    </w:p>
    <w:p w14:paraId="644F3C3A" w14:textId="77777777" w:rsidR="00584F50" w:rsidRDefault="00584F50" w:rsidP="006E2336">
      <w:pPr>
        <w:pStyle w:val="ListParagraph"/>
        <w:numPr>
          <w:ilvl w:val="3"/>
          <w:numId w:val="30"/>
        </w:numPr>
        <w:spacing w:before="0" w:after="0"/>
      </w:pPr>
      <w:r>
        <w:t>nan</w:t>
      </w:r>
    </w:p>
    <w:p w14:paraId="4EC665D2" w14:textId="77777777" w:rsidR="00584F50" w:rsidRDefault="00584F50" w:rsidP="006E2336">
      <w:pPr>
        <w:pStyle w:val="ListParagraph"/>
        <w:numPr>
          <w:ilvl w:val="2"/>
          <w:numId w:val="30"/>
        </w:numPr>
        <w:spacing w:before="0" w:after="0"/>
      </w:pPr>
      <w:r>
        <w:t>Installation date between minimum of 1969-01-01 and maximum of 1969-01-01</w:t>
      </w:r>
    </w:p>
    <w:p w14:paraId="2C3D0095" w14:textId="77777777" w:rsidR="00584F50" w:rsidRDefault="00584F50" w:rsidP="006E2336">
      <w:pPr>
        <w:pStyle w:val="ListParagraph"/>
        <w:numPr>
          <w:ilvl w:val="2"/>
          <w:numId w:val="30"/>
        </w:numPr>
        <w:spacing w:before="0" w:after="0"/>
      </w:pPr>
      <w:r>
        <w:t>Outside diameter of 8.625 in.</w:t>
      </w:r>
    </w:p>
    <w:p w14:paraId="3B4C1F0F" w14:textId="77777777" w:rsidR="00584F50" w:rsidRDefault="00584F50" w:rsidP="006E2336">
      <w:pPr>
        <w:pStyle w:val="ListParagraph"/>
        <w:numPr>
          <w:ilvl w:val="2"/>
          <w:numId w:val="30"/>
        </w:numPr>
        <w:spacing w:before="0" w:after="0"/>
      </w:pPr>
      <w:r>
        <w:lastRenderedPageBreak/>
        <w:t>Grade between minimum of 317.0 and maximum of 359.0 MPa</w:t>
      </w:r>
    </w:p>
    <w:p w14:paraId="72504E80" w14:textId="77777777" w:rsidR="00584F50" w:rsidRDefault="00584F50" w:rsidP="006E2336">
      <w:pPr>
        <w:pStyle w:val="ListParagraph"/>
        <w:numPr>
          <w:ilvl w:val="2"/>
          <w:numId w:val="30"/>
        </w:numPr>
        <w:spacing w:before="0" w:after="0"/>
      </w:pPr>
      <w:r>
        <w:t>Wall thickness between minimum of 4.78 and maximum of 8.18 mm</w:t>
      </w:r>
    </w:p>
    <w:p w14:paraId="0DE06C5B" w14:textId="77777777" w:rsidR="00584F50" w:rsidRDefault="00584F50" w:rsidP="006E2336">
      <w:pPr>
        <w:pStyle w:val="ListParagraph"/>
        <w:numPr>
          <w:ilvl w:val="2"/>
          <w:numId w:val="30"/>
        </w:numPr>
        <w:spacing w:before="0" w:after="0"/>
      </w:pPr>
      <w:r>
        <w:t>Toughness between minimum of 20.0 and maximum of 20.0 J</w:t>
      </w:r>
    </w:p>
    <w:p w14:paraId="75A9893E" w14:textId="77777777" w:rsidR="00584F50" w:rsidRDefault="00584F50" w:rsidP="006E2336">
      <w:pPr>
        <w:pStyle w:val="ListParagraph"/>
        <w:numPr>
          <w:ilvl w:val="2"/>
          <w:numId w:val="30"/>
        </w:numPr>
        <w:spacing w:before="0" w:after="0"/>
      </w:pPr>
      <w:r>
        <w:t>Probability of failure given a hit between minimum of 6.659e-02 and maximum of 1.707e-01</w:t>
      </w:r>
    </w:p>
    <w:p w14:paraId="0402F37B" w14:textId="77777777" w:rsidR="00584F50" w:rsidRDefault="00584F50" w:rsidP="006E2336">
      <w:pPr>
        <w:pStyle w:val="ListParagraph"/>
        <w:numPr>
          <w:ilvl w:val="2"/>
          <w:numId w:val="30"/>
        </w:numPr>
        <w:spacing w:before="0" w:after="0"/>
      </w:pPr>
      <w:r>
        <w:t>Class area location is/are 1.0, 2.0, 3.0.</w:t>
      </w:r>
    </w:p>
    <w:p w14:paraId="00437527" w14:textId="77777777" w:rsidR="00584F50" w:rsidRDefault="00584F50" w:rsidP="006E2336">
      <w:pPr>
        <w:pStyle w:val="ListParagraph"/>
        <w:numPr>
          <w:ilvl w:val="1"/>
          <w:numId w:val="30"/>
        </w:numPr>
        <w:spacing w:before="0" w:after="0"/>
      </w:pPr>
      <w:r>
        <w:t>Consequence of failure distributed between minimum of $10.00 and maximum of $194.89MM</w:t>
      </w:r>
    </w:p>
    <w:p w14:paraId="36F206E0" w14:textId="77777777" w:rsidR="00584F50" w:rsidRDefault="00584F50" w:rsidP="006E2336">
      <w:pPr>
        <w:pStyle w:val="ListParagraph"/>
        <w:numPr>
          <w:ilvl w:val="1"/>
          <w:numId w:val="30"/>
        </w:numPr>
        <w:spacing w:before="0" w:after="0"/>
      </w:pPr>
      <w:r>
        <w:t>Total length driven by Safety: 1012.79 meters.</w:t>
      </w:r>
    </w:p>
    <w:p w14:paraId="7DFE9192" w14:textId="77777777" w:rsidR="00584F50" w:rsidRDefault="00584F50" w:rsidP="006E2336">
      <w:pPr>
        <w:pStyle w:val="ListParagraph"/>
        <w:numPr>
          <w:ilvl w:val="1"/>
          <w:numId w:val="30"/>
        </w:numPr>
        <w:spacing w:before="0" w:after="0"/>
      </w:pPr>
      <w:r>
        <w:t>Safety Cost distributed between minimum of $0.00 and maximum of $184.94MM:</w:t>
      </w:r>
    </w:p>
    <w:p w14:paraId="2A23803B" w14:textId="77777777" w:rsidR="00584F50" w:rsidRDefault="00584F50" w:rsidP="006E2336">
      <w:pPr>
        <w:pStyle w:val="ListParagraph"/>
        <w:numPr>
          <w:ilvl w:val="2"/>
          <w:numId w:val="30"/>
        </w:numPr>
        <w:spacing w:before="0" w:after="0"/>
      </w:pPr>
      <w:r>
        <w:t>Leak cost between minimum of $0.00 and maximum of $121.06MM</w:t>
      </w:r>
    </w:p>
    <w:p w14:paraId="2EFB2A61" w14:textId="77777777" w:rsidR="00584F50" w:rsidRDefault="00584F50" w:rsidP="006E2336">
      <w:pPr>
        <w:pStyle w:val="ListParagraph"/>
        <w:numPr>
          <w:ilvl w:val="2"/>
          <w:numId w:val="30"/>
        </w:numPr>
        <w:spacing w:before="0" w:after="0"/>
      </w:pPr>
      <w:r>
        <w:t>Leak scenario yielded 117.0 intersections with structures, with minimum of 2.28 and maximum of 12.61 of population impacted.</w:t>
      </w:r>
    </w:p>
    <w:p w14:paraId="7495A7FF" w14:textId="77777777" w:rsidR="00584F50" w:rsidRDefault="00584F50" w:rsidP="006E2336">
      <w:pPr>
        <w:pStyle w:val="ListParagraph"/>
        <w:numPr>
          <w:ilvl w:val="2"/>
          <w:numId w:val="30"/>
        </w:numPr>
        <w:spacing w:before="0" w:after="0"/>
      </w:pPr>
      <w:r>
        <w:t>Leak hazard radius distributed between minimum of 11.13 and maximum of 12.03 meters.</w:t>
      </w:r>
    </w:p>
    <w:p w14:paraId="2C5ADCE5" w14:textId="77777777" w:rsidR="00584F50" w:rsidRDefault="00584F50" w:rsidP="006E2336">
      <w:pPr>
        <w:pStyle w:val="ListParagraph"/>
        <w:numPr>
          <w:ilvl w:val="2"/>
          <w:numId w:val="30"/>
        </w:numPr>
        <w:spacing w:before="0" w:after="0"/>
      </w:pPr>
      <w:r>
        <w:t>Rupture cost between minimum of $0.00 and maximum of $831.74MM</w:t>
      </w:r>
    </w:p>
    <w:p w14:paraId="34D90F64" w14:textId="77777777" w:rsidR="00584F50" w:rsidRDefault="00584F50" w:rsidP="006E2336">
      <w:pPr>
        <w:pStyle w:val="ListParagraph"/>
        <w:numPr>
          <w:ilvl w:val="2"/>
          <w:numId w:val="30"/>
        </w:numPr>
        <w:spacing w:before="0" w:after="0"/>
      </w:pPr>
      <w:r>
        <w:t>Rupture scenario yielded 236.0 intersections with structures, with minimum of 0.0 and maximum of 86.64 of population impacted</w:t>
      </w:r>
    </w:p>
    <w:p w14:paraId="06302CC6" w14:textId="77777777" w:rsidR="00584F50" w:rsidRDefault="00584F50" w:rsidP="006E2336">
      <w:pPr>
        <w:pStyle w:val="ListParagraph"/>
        <w:numPr>
          <w:ilvl w:val="2"/>
          <w:numId w:val="30"/>
        </w:numPr>
        <w:spacing w:before="0" w:after="0"/>
      </w:pPr>
      <w:r>
        <w:t>Rupture hazard radius distributed between minimum of 129.12 and maximum of 138.23 meters.</w:t>
      </w:r>
    </w:p>
    <w:p w14:paraId="01325950" w14:textId="77777777" w:rsidR="00584F50" w:rsidRDefault="00584F50" w:rsidP="006E2336">
      <w:pPr>
        <w:pStyle w:val="ListParagraph"/>
        <w:numPr>
          <w:ilvl w:val="2"/>
          <w:numId w:val="30"/>
        </w:numPr>
        <w:spacing w:before="0" w:after="0"/>
      </w:pPr>
      <w:r>
        <w:t>Puncture cost between minimum of $0.00 and maximum of $187.30MM</w:t>
      </w:r>
    </w:p>
    <w:p w14:paraId="0398FA14" w14:textId="77777777" w:rsidR="00584F50" w:rsidRDefault="00584F50" w:rsidP="006E2336">
      <w:pPr>
        <w:pStyle w:val="ListParagraph"/>
        <w:numPr>
          <w:ilvl w:val="2"/>
          <w:numId w:val="30"/>
        </w:numPr>
        <w:spacing w:before="0" w:after="0"/>
      </w:pPr>
      <w:r>
        <w:t>Puncture scenario yielded 355.0 intersections with structures, with minimum of 2.28 and maximum of 19.51 of population impacted</w:t>
      </w:r>
    </w:p>
    <w:p w14:paraId="1EBE8498" w14:textId="77777777" w:rsidR="00584F50" w:rsidRDefault="00584F50" w:rsidP="006E2336">
      <w:pPr>
        <w:pStyle w:val="ListParagraph"/>
        <w:numPr>
          <w:ilvl w:val="2"/>
          <w:numId w:val="30"/>
        </w:numPr>
        <w:spacing w:before="0" w:after="0"/>
      </w:pPr>
      <w:r>
        <w:t>Puncture hazard radius distributed between minimum of 45.37 and maximum of 48.58 meters.</w:t>
      </w:r>
    </w:p>
    <w:p w14:paraId="0DF18A74" w14:textId="77777777" w:rsidR="00584F50" w:rsidRDefault="00584F50" w:rsidP="006E2336">
      <w:pPr>
        <w:pStyle w:val="ListParagraph"/>
        <w:numPr>
          <w:ilvl w:val="2"/>
          <w:numId w:val="30"/>
        </w:numPr>
        <w:spacing w:before="0" w:after="0"/>
      </w:pPr>
      <w:r>
        <w:t>Product type is Condensate.</w:t>
      </w:r>
    </w:p>
    <w:p w14:paraId="0659466B" w14:textId="77777777" w:rsidR="00584F50" w:rsidRDefault="00584F50" w:rsidP="006E2336">
      <w:pPr>
        <w:pStyle w:val="ListParagraph"/>
        <w:numPr>
          <w:ilvl w:val="2"/>
          <w:numId w:val="30"/>
        </w:numPr>
        <w:spacing w:before="0" w:after="0"/>
      </w:pPr>
      <w:r>
        <w:t>Class area location is/are 1.0, 2.0, 3.0.</w:t>
      </w:r>
    </w:p>
    <w:p w14:paraId="29EF3088" w14:textId="77777777" w:rsidR="00584F50" w:rsidRDefault="00584F50" w:rsidP="006E2336">
      <w:pPr>
        <w:pStyle w:val="ListParagraph"/>
        <w:numPr>
          <w:ilvl w:val="1"/>
          <w:numId w:val="30"/>
        </w:numPr>
        <w:spacing w:before="0" w:after="0"/>
      </w:pPr>
      <w:r>
        <w:t>Total length driven by Environmental: 1643.14 meters.</w:t>
      </w:r>
    </w:p>
    <w:p w14:paraId="58258F55" w14:textId="77777777" w:rsidR="00584F50" w:rsidRDefault="00584F50" w:rsidP="006E2336">
      <w:pPr>
        <w:pStyle w:val="ListParagraph"/>
        <w:numPr>
          <w:ilvl w:val="1"/>
          <w:numId w:val="30"/>
        </w:numPr>
        <w:spacing w:before="0" w:after="0"/>
      </w:pPr>
      <w:r>
        <w:t>Environmental Cost distributed between minimum of $0.59 and maximum of $15.21MM:</w:t>
      </w:r>
    </w:p>
    <w:p w14:paraId="33F8A1BC" w14:textId="77777777" w:rsidR="00584F50" w:rsidRDefault="00584F50" w:rsidP="006E2336">
      <w:pPr>
        <w:pStyle w:val="ListParagraph"/>
        <w:numPr>
          <w:ilvl w:val="2"/>
          <w:numId w:val="30"/>
        </w:numPr>
        <w:spacing w:before="0" w:after="0"/>
      </w:pPr>
      <w:r>
        <w:t>Leak cost between minimum of $0.21 and maximum of $0.47MM</w:t>
      </w:r>
    </w:p>
    <w:p w14:paraId="64617007" w14:textId="77777777" w:rsidR="00584F50" w:rsidRDefault="00584F50" w:rsidP="006E2336">
      <w:pPr>
        <w:pStyle w:val="ListParagraph"/>
        <w:numPr>
          <w:ilvl w:val="2"/>
          <w:numId w:val="30"/>
        </w:numPr>
        <w:spacing w:before="0" w:after="0"/>
      </w:pPr>
      <w:r>
        <w:t>Leak spill volume between a minimum of 1701.39 and maximum of 2660.55 gallons</w:t>
      </w:r>
    </w:p>
    <w:p w14:paraId="0913A85E" w14:textId="77777777" w:rsidR="00584F50" w:rsidRDefault="00584F50" w:rsidP="006E2336">
      <w:pPr>
        <w:pStyle w:val="ListParagraph"/>
        <w:numPr>
          <w:ilvl w:val="2"/>
          <w:numId w:val="30"/>
        </w:numPr>
        <w:spacing w:before="0" w:after="0"/>
      </w:pPr>
      <w:r>
        <w:t>Rupture cost between minimum of $1.62 and maximum of $13.26MM</w:t>
      </w:r>
    </w:p>
    <w:p w14:paraId="522EE03C" w14:textId="77777777" w:rsidR="00584F50" w:rsidRDefault="00584F50" w:rsidP="006E2336">
      <w:pPr>
        <w:pStyle w:val="ListParagraph"/>
        <w:numPr>
          <w:ilvl w:val="2"/>
          <w:numId w:val="30"/>
        </w:numPr>
        <w:spacing w:before="0" w:after="0"/>
      </w:pPr>
      <w:r>
        <w:t>Rupture spill volume is between a minimum of 15247.51 and maximum of 74557.31 gallons</w:t>
      </w:r>
    </w:p>
    <w:p w14:paraId="6B5D3F93" w14:textId="77777777" w:rsidR="00584F50" w:rsidRDefault="00584F50" w:rsidP="006E2336">
      <w:pPr>
        <w:pStyle w:val="ListParagraph"/>
        <w:numPr>
          <w:ilvl w:val="2"/>
          <w:numId w:val="30"/>
        </w:numPr>
        <w:spacing w:before="0" w:after="0"/>
      </w:pPr>
      <w:r>
        <w:t>Puncture cost between minimum of $6.87 and maximum of $15.55MM</w:t>
      </w:r>
    </w:p>
    <w:p w14:paraId="735CEC2D" w14:textId="77777777" w:rsidR="00584F50" w:rsidRDefault="00584F50" w:rsidP="006E2336">
      <w:pPr>
        <w:pStyle w:val="ListParagraph"/>
        <w:numPr>
          <w:ilvl w:val="2"/>
          <w:numId w:val="30"/>
        </w:numPr>
        <w:spacing w:before="0" w:after="0"/>
      </w:pPr>
      <w:r>
        <w:t>Puncture spill volume is between a minimum of 55903.71 and maximum of 87419.56 gallons</w:t>
      </w:r>
    </w:p>
    <w:p w14:paraId="4EDD6B44" w14:textId="77777777" w:rsidR="00584F50" w:rsidRDefault="00584F50" w:rsidP="006E2336">
      <w:pPr>
        <w:pStyle w:val="ListParagraph"/>
        <w:numPr>
          <w:ilvl w:val="0"/>
          <w:numId w:val="30"/>
        </w:numPr>
        <w:spacing w:before="0" w:after="0"/>
      </w:pPr>
      <w:r>
        <w:t>"SS-52 NPS 4</w:t>
      </w:r>
    </w:p>
    <w:p w14:paraId="1F68DF5B" w14:textId="77777777" w:rsidR="00584F50" w:rsidRDefault="00584F50" w:rsidP="006E2336">
      <w:pPr>
        <w:pStyle w:val="ListParagraph"/>
        <w:numPr>
          <w:ilvl w:val="1"/>
          <w:numId w:val="30"/>
        </w:numPr>
        <w:spacing w:before="0" w:after="0"/>
      </w:pPr>
      <w:r>
        <w:t>Total Cumulative Length (m):</w:t>
      </w:r>
      <w:r>
        <w:tab/>
        <w:t>2516.14</w:t>
      </w:r>
    </w:p>
    <w:p w14:paraId="154D5CC2" w14:textId="77777777" w:rsidR="00584F50" w:rsidRDefault="00584F50" w:rsidP="006E2336">
      <w:pPr>
        <w:pStyle w:val="ListParagraph"/>
        <w:numPr>
          <w:ilvl w:val="1"/>
          <w:numId w:val="30"/>
        </w:numPr>
        <w:spacing w:before="0" w:after="0"/>
      </w:pPr>
      <w:r>
        <w:t>Likelihood of failure distributed between minimum of 1.374e-02 and maximum of 1.374e-02.</w:t>
      </w:r>
    </w:p>
    <w:p w14:paraId="53EC48E1" w14:textId="77777777" w:rsidR="00584F50" w:rsidRDefault="00584F50" w:rsidP="006E2336">
      <w:pPr>
        <w:pStyle w:val="ListParagraph"/>
        <w:numPr>
          <w:ilvl w:val="2"/>
          <w:numId w:val="30"/>
        </w:numPr>
        <w:spacing w:before="0" w:after="0"/>
      </w:pPr>
      <w:r>
        <w:t xml:space="preserve">Land use distributed as </w:t>
      </w:r>
    </w:p>
    <w:p w14:paraId="2AB4C7BE" w14:textId="77777777" w:rsidR="00584F50" w:rsidRDefault="00584F50" w:rsidP="006E2336">
      <w:pPr>
        <w:pStyle w:val="ListParagraph"/>
        <w:numPr>
          <w:ilvl w:val="3"/>
          <w:numId w:val="30"/>
        </w:numPr>
        <w:spacing w:before="0" w:after="0"/>
      </w:pPr>
      <w:r>
        <w:t>Agricultural: 2,516.14</w:t>
      </w:r>
    </w:p>
    <w:p w14:paraId="745F7BFE" w14:textId="77777777" w:rsidR="00584F50" w:rsidRDefault="00584F50" w:rsidP="006E2336">
      <w:pPr>
        <w:pStyle w:val="ListParagraph"/>
        <w:numPr>
          <w:ilvl w:val="2"/>
          <w:numId w:val="30"/>
        </w:numPr>
        <w:spacing w:before="0" w:after="0"/>
      </w:pPr>
      <w:r>
        <w:t xml:space="preserve">Depth of cover distributed as </w:t>
      </w:r>
    </w:p>
    <w:p w14:paraId="0E24B36A" w14:textId="77777777" w:rsidR="00584F50" w:rsidRDefault="00584F50" w:rsidP="006E2336">
      <w:pPr>
        <w:pStyle w:val="ListParagraph"/>
        <w:numPr>
          <w:ilvl w:val="3"/>
          <w:numId w:val="30"/>
        </w:numPr>
        <w:spacing w:before="0" w:after="0"/>
      </w:pPr>
      <w:r>
        <w:t>nan</w:t>
      </w:r>
    </w:p>
    <w:p w14:paraId="3103B1F7" w14:textId="77777777" w:rsidR="00584F50" w:rsidRDefault="00584F50" w:rsidP="006E2336">
      <w:pPr>
        <w:pStyle w:val="ListParagraph"/>
        <w:numPr>
          <w:ilvl w:val="2"/>
          <w:numId w:val="30"/>
        </w:numPr>
        <w:spacing w:before="0" w:after="0"/>
      </w:pPr>
      <w:r>
        <w:t>Installation date between minimum of 1972-01-01 and maximum of 1972-01-01</w:t>
      </w:r>
    </w:p>
    <w:p w14:paraId="75CF1D01" w14:textId="77777777" w:rsidR="00584F50" w:rsidRDefault="00584F50" w:rsidP="006E2336">
      <w:pPr>
        <w:pStyle w:val="ListParagraph"/>
        <w:numPr>
          <w:ilvl w:val="2"/>
          <w:numId w:val="30"/>
        </w:numPr>
        <w:spacing w:before="0" w:after="0"/>
      </w:pPr>
      <w:r>
        <w:t>Outside diameter of 4.5 in.</w:t>
      </w:r>
    </w:p>
    <w:p w14:paraId="2598AC1F" w14:textId="77777777" w:rsidR="00584F50" w:rsidRDefault="00584F50" w:rsidP="006E2336">
      <w:pPr>
        <w:pStyle w:val="ListParagraph"/>
        <w:numPr>
          <w:ilvl w:val="2"/>
          <w:numId w:val="30"/>
        </w:numPr>
        <w:spacing w:before="0" w:after="0"/>
      </w:pPr>
      <w:r>
        <w:t>Grade between minimum of 290.0 and maximum of 290.0 MPa</w:t>
      </w:r>
    </w:p>
    <w:p w14:paraId="6D0FE55E" w14:textId="77777777" w:rsidR="00584F50" w:rsidRDefault="00584F50" w:rsidP="006E2336">
      <w:pPr>
        <w:pStyle w:val="ListParagraph"/>
        <w:numPr>
          <w:ilvl w:val="2"/>
          <w:numId w:val="30"/>
        </w:numPr>
        <w:spacing w:before="0" w:after="0"/>
      </w:pPr>
      <w:r>
        <w:t>Wall thickness between minimum of 3.18 and maximum of 3.18 mm</w:t>
      </w:r>
    </w:p>
    <w:p w14:paraId="15DF4BA0" w14:textId="77777777" w:rsidR="00584F50" w:rsidRDefault="00584F50" w:rsidP="006E2336">
      <w:pPr>
        <w:pStyle w:val="ListParagraph"/>
        <w:numPr>
          <w:ilvl w:val="2"/>
          <w:numId w:val="30"/>
        </w:numPr>
        <w:spacing w:before="0" w:after="0"/>
      </w:pPr>
      <w:r>
        <w:lastRenderedPageBreak/>
        <w:t>Toughness between minimum of nan and maximum of nan J</w:t>
      </w:r>
    </w:p>
    <w:p w14:paraId="3264F1FF" w14:textId="77777777" w:rsidR="00584F50" w:rsidRDefault="00584F50" w:rsidP="006E2336">
      <w:pPr>
        <w:pStyle w:val="ListParagraph"/>
        <w:numPr>
          <w:ilvl w:val="2"/>
          <w:numId w:val="30"/>
        </w:numPr>
        <w:spacing w:before="0" w:after="0"/>
      </w:pPr>
      <w:r>
        <w:t>Probability of failure given a hit between minimum of 3.300e-01 and maximum of 3.300e-01</w:t>
      </w:r>
    </w:p>
    <w:p w14:paraId="65A4984E" w14:textId="77777777" w:rsidR="00584F50" w:rsidRDefault="00584F50" w:rsidP="006E2336">
      <w:pPr>
        <w:pStyle w:val="ListParagraph"/>
        <w:numPr>
          <w:ilvl w:val="2"/>
          <w:numId w:val="30"/>
        </w:numPr>
        <w:spacing w:before="0" w:after="0"/>
      </w:pPr>
      <w:r>
        <w:t>Class area location is/are 1.0.</w:t>
      </w:r>
    </w:p>
    <w:p w14:paraId="7673CBEA" w14:textId="77777777" w:rsidR="00584F50" w:rsidRDefault="00584F50" w:rsidP="006E2336">
      <w:pPr>
        <w:pStyle w:val="ListParagraph"/>
        <w:numPr>
          <w:ilvl w:val="1"/>
          <w:numId w:val="30"/>
        </w:numPr>
        <w:spacing w:before="0" w:after="0"/>
      </w:pPr>
      <w:r>
        <w:t>Consequence of failure distributed between minimum of $7.51 and maximum of $9.35MM</w:t>
      </w:r>
    </w:p>
    <w:p w14:paraId="5362B935" w14:textId="77777777" w:rsidR="00584F50" w:rsidRDefault="00584F50" w:rsidP="006E2336">
      <w:pPr>
        <w:pStyle w:val="ListParagraph"/>
        <w:numPr>
          <w:ilvl w:val="1"/>
          <w:numId w:val="30"/>
        </w:numPr>
        <w:spacing w:before="0" w:after="0"/>
      </w:pPr>
      <w:r>
        <w:t>Total length driven by Environmental: 2516.14 meters.</w:t>
      </w:r>
    </w:p>
    <w:p w14:paraId="0D6800FF" w14:textId="77777777" w:rsidR="00584F50" w:rsidRDefault="00584F50" w:rsidP="006E2336">
      <w:pPr>
        <w:pStyle w:val="ListParagraph"/>
        <w:numPr>
          <w:ilvl w:val="1"/>
          <w:numId w:val="30"/>
        </w:numPr>
        <w:spacing w:before="0" w:after="0"/>
      </w:pPr>
      <w:r>
        <w:t>Environmental Cost distributed between minimum of $7.22 and maximum of $9.04MM:</w:t>
      </w:r>
    </w:p>
    <w:p w14:paraId="69FAE8D6" w14:textId="77777777" w:rsidR="00584F50" w:rsidRDefault="00584F50" w:rsidP="006E2336">
      <w:pPr>
        <w:pStyle w:val="ListParagraph"/>
        <w:numPr>
          <w:ilvl w:val="2"/>
          <w:numId w:val="30"/>
        </w:numPr>
        <w:spacing w:before="0" w:after="0"/>
      </w:pPr>
      <w:r>
        <w:t>Leak cost between minimum of $0.20 and maximum of $0.20MM</w:t>
      </w:r>
    </w:p>
    <w:p w14:paraId="59C34E67" w14:textId="77777777" w:rsidR="00584F50" w:rsidRDefault="00584F50" w:rsidP="006E2336">
      <w:pPr>
        <w:pStyle w:val="ListParagraph"/>
        <w:numPr>
          <w:ilvl w:val="2"/>
          <w:numId w:val="30"/>
        </w:numPr>
        <w:spacing w:before="0" w:after="0"/>
      </w:pPr>
      <w:r>
        <w:t>Leak spill volume between a minimum of 1851.11 and maximum of 1908.89 gallons</w:t>
      </w:r>
    </w:p>
    <w:p w14:paraId="34A3BE81" w14:textId="77777777" w:rsidR="00584F50" w:rsidRDefault="00584F50" w:rsidP="006E2336">
      <w:pPr>
        <w:pStyle w:val="ListParagraph"/>
        <w:numPr>
          <w:ilvl w:val="2"/>
          <w:numId w:val="30"/>
        </w:numPr>
        <w:spacing w:before="0" w:after="0"/>
      </w:pPr>
      <w:r>
        <w:t>Rupture cost between minimum of $25.63 and maximum of $26.43MM</w:t>
      </w:r>
    </w:p>
    <w:p w14:paraId="08D022B9" w14:textId="77777777" w:rsidR="00584F50" w:rsidRDefault="00584F50" w:rsidP="006E2336">
      <w:pPr>
        <w:pStyle w:val="ListParagraph"/>
        <w:numPr>
          <w:ilvl w:val="2"/>
          <w:numId w:val="30"/>
        </w:numPr>
        <w:spacing w:before="0" w:after="0"/>
      </w:pPr>
      <w:r>
        <w:t>Rupture spill volume is between a minimum of 241837.76 and maximum of 249386.62 gallons</w:t>
      </w:r>
    </w:p>
    <w:p w14:paraId="33D0CE1A" w14:textId="77777777" w:rsidR="00584F50" w:rsidRDefault="00584F50" w:rsidP="006E2336">
      <w:pPr>
        <w:pStyle w:val="ListParagraph"/>
        <w:numPr>
          <w:ilvl w:val="2"/>
          <w:numId w:val="30"/>
        </w:numPr>
        <w:spacing w:before="0" w:after="0"/>
      </w:pPr>
      <w:r>
        <w:t>Puncture cost between minimum of $6.45 and maximum of $6.65MM</w:t>
      </w:r>
    </w:p>
    <w:p w14:paraId="6C7F8C71" w14:textId="77777777" w:rsidR="00584F50" w:rsidRDefault="00584F50" w:rsidP="006E2336">
      <w:pPr>
        <w:pStyle w:val="ListParagraph"/>
        <w:numPr>
          <w:ilvl w:val="2"/>
          <w:numId w:val="30"/>
        </w:numPr>
        <w:spacing w:before="0" w:after="0"/>
      </w:pPr>
      <w:r>
        <w:t>Puncture spill volume is between a minimum of 60823.19 and maximum of 62721.76 gallons</w:t>
      </w:r>
    </w:p>
    <w:p w14:paraId="743BB273" w14:textId="77777777" w:rsidR="00584F50" w:rsidRDefault="00584F50" w:rsidP="006E2336">
      <w:pPr>
        <w:pStyle w:val="ListParagraph"/>
        <w:numPr>
          <w:ilvl w:val="0"/>
          <w:numId w:val="30"/>
        </w:numPr>
        <w:spacing w:before="0" w:after="0"/>
      </w:pPr>
      <w:r>
        <w:t>"RADIAL LAKE TO LOCHEARN PUMP STATION NPS 3</w:t>
      </w:r>
    </w:p>
    <w:p w14:paraId="3139D918" w14:textId="77777777" w:rsidR="00584F50" w:rsidRDefault="00584F50" w:rsidP="006E2336">
      <w:pPr>
        <w:pStyle w:val="ListParagraph"/>
        <w:numPr>
          <w:ilvl w:val="1"/>
          <w:numId w:val="30"/>
        </w:numPr>
        <w:spacing w:before="0" w:after="0"/>
      </w:pPr>
      <w:r>
        <w:t>Total Cumulative Length (m):</w:t>
      </w:r>
      <w:r>
        <w:tab/>
        <w:t>2403.81</w:t>
      </w:r>
    </w:p>
    <w:p w14:paraId="134A362D" w14:textId="77777777" w:rsidR="00584F50" w:rsidRDefault="00584F50" w:rsidP="006E2336">
      <w:pPr>
        <w:pStyle w:val="ListParagraph"/>
        <w:numPr>
          <w:ilvl w:val="1"/>
          <w:numId w:val="30"/>
        </w:numPr>
        <w:spacing w:before="0" w:after="0"/>
      </w:pPr>
      <w:r>
        <w:t>Likelihood of failure distributed between minimum of 3.405e-03 and maximum of 1.415e-02.</w:t>
      </w:r>
    </w:p>
    <w:p w14:paraId="210D28A0" w14:textId="77777777" w:rsidR="00584F50" w:rsidRDefault="00584F50" w:rsidP="006E2336">
      <w:pPr>
        <w:pStyle w:val="ListParagraph"/>
        <w:numPr>
          <w:ilvl w:val="2"/>
          <w:numId w:val="30"/>
        </w:numPr>
        <w:spacing w:before="0" w:after="0"/>
      </w:pPr>
      <w:r>
        <w:t xml:space="preserve">Land use distributed as </w:t>
      </w:r>
    </w:p>
    <w:p w14:paraId="10DC5885" w14:textId="77777777" w:rsidR="00584F50" w:rsidRDefault="00584F50" w:rsidP="006E2336">
      <w:pPr>
        <w:pStyle w:val="ListParagraph"/>
        <w:numPr>
          <w:ilvl w:val="3"/>
          <w:numId w:val="30"/>
        </w:numPr>
        <w:spacing w:before="0" w:after="0"/>
      </w:pPr>
      <w:r>
        <w:t>Agricultural: 2,254.31</w:t>
      </w:r>
    </w:p>
    <w:p w14:paraId="703CAA59" w14:textId="77777777" w:rsidR="00584F50" w:rsidRDefault="00584F50" w:rsidP="006E2336">
      <w:pPr>
        <w:pStyle w:val="ListParagraph"/>
        <w:numPr>
          <w:ilvl w:val="3"/>
          <w:numId w:val="30"/>
        </w:numPr>
        <w:spacing w:before="0" w:after="0"/>
      </w:pPr>
      <w:r>
        <w:t>Forested: 149.51</w:t>
      </w:r>
    </w:p>
    <w:p w14:paraId="626015D6" w14:textId="77777777" w:rsidR="00584F50" w:rsidRDefault="00584F50" w:rsidP="006E2336">
      <w:pPr>
        <w:pStyle w:val="ListParagraph"/>
        <w:numPr>
          <w:ilvl w:val="2"/>
          <w:numId w:val="30"/>
        </w:numPr>
        <w:spacing w:before="0" w:after="0"/>
      </w:pPr>
      <w:r>
        <w:t xml:space="preserve">Depth of cover distributed as </w:t>
      </w:r>
    </w:p>
    <w:p w14:paraId="1B32962D" w14:textId="77777777" w:rsidR="00584F50" w:rsidRDefault="00584F50" w:rsidP="006E2336">
      <w:pPr>
        <w:pStyle w:val="ListParagraph"/>
        <w:numPr>
          <w:ilvl w:val="3"/>
          <w:numId w:val="30"/>
        </w:numPr>
        <w:spacing w:before="0" w:after="0"/>
      </w:pPr>
      <w:r>
        <w:t>nan</w:t>
      </w:r>
    </w:p>
    <w:p w14:paraId="7EB7F13E" w14:textId="77777777" w:rsidR="00584F50" w:rsidRDefault="00584F50" w:rsidP="006E2336">
      <w:pPr>
        <w:pStyle w:val="ListParagraph"/>
        <w:numPr>
          <w:ilvl w:val="2"/>
          <w:numId w:val="30"/>
        </w:numPr>
        <w:spacing w:before="0" w:after="0"/>
      </w:pPr>
      <w:r>
        <w:t>Installation date between minimum of 1976-01-01 and maximum of 1976-01-01</w:t>
      </w:r>
    </w:p>
    <w:p w14:paraId="71AEE0DD" w14:textId="77777777" w:rsidR="00584F50" w:rsidRDefault="00584F50" w:rsidP="006E2336">
      <w:pPr>
        <w:pStyle w:val="ListParagraph"/>
        <w:numPr>
          <w:ilvl w:val="2"/>
          <w:numId w:val="30"/>
        </w:numPr>
        <w:spacing w:before="0" w:after="0"/>
      </w:pPr>
      <w:r>
        <w:t>Outside diameter of 3.5 in.</w:t>
      </w:r>
    </w:p>
    <w:p w14:paraId="5CF57C8A" w14:textId="77777777" w:rsidR="00584F50" w:rsidRDefault="00584F50" w:rsidP="006E2336">
      <w:pPr>
        <w:pStyle w:val="ListParagraph"/>
        <w:numPr>
          <w:ilvl w:val="2"/>
          <w:numId w:val="30"/>
        </w:numPr>
        <w:spacing w:before="0" w:after="0"/>
      </w:pPr>
      <w:r>
        <w:t>Grade between minimum of 290.0 and maximum of 290.0 MPa</w:t>
      </w:r>
    </w:p>
    <w:p w14:paraId="50B79685" w14:textId="77777777" w:rsidR="00584F50" w:rsidRDefault="00584F50" w:rsidP="006E2336">
      <w:pPr>
        <w:pStyle w:val="ListParagraph"/>
        <w:numPr>
          <w:ilvl w:val="2"/>
          <w:numId w:val="30"/>
        </w:numPr>
        <w:spacing w:before="0" w:after="0"/>
      </w:pPr>
      <w:r>
        <w:t>Wall thickness between minimum of 3.18 and maximum of 3.96 mm</w:t>
      </w:r>
    </w:p>
    <w:p w14:paraId="2E1644BC" w14:textId="77777777" w:rsidR="00584F50" w:rsidRDefault="00584F50" w:rsidP="006E2336">
      <w:pPr>
        <w:pStyle w:val="ListParagraph"/>
        <w:numPr>
          <w:ilvl w:val="2"/>
          <w:numId w:val="30"/>
        </w:numPr>
        <w:spacing w:before="0" w:after="0"/>
      </w:pPr>
      <w:r>
        <w:t>Toughness between minimum of 20.0 and maximum of 20.0 J</w:t>
      </w:r>
    </w:p>
    <w:p w14:paraId="2757A0AA" w14:textId="77777777" w:rsidR="00584F50" w:rsidRDefault="00584F50" w:rsidP="006E2336">
      <w:pPr>
        <w:pStyle w:val="ListParagraph"/>
        <w:numPr>
          <w:ilvl w:val="2"/>
          <w:numId w:val="30"/>
        </w:numPr>
        <w:spacing w:before="0" w:after="0"/>
      </w:pPr>
      <w:r>
        <w:t>Probability of failure given a hit between minimum of 2.592e-01 and maximum of 3.399e-01</w:t>
      </w:r>
    </w:p>
    <w:p w14:paraId="67BB4E5B" w14:textId="77777777" w:rsidR="00584F50" w:rsidRDefault="00584F50" w:rsidP="006E2336">
      <w:pPr>
        <w:pStyle w:val="ListParagraph"/>
        <w:numPr>
          <w:ilvl w:val="2"/>
          <w:numId w:val="30"/>
        </w:numPr>
        <w:spacing w:before="0" w:after="0"/>
      </w:pPr>
      <w:r>
        <w:t>Class area location is/are 1.0, 2.0.</w:t>
      </w:r>
    </w:p>
    <w:p w14:paraId="17B9E688" w14:textId="77777777" w:rsidR="00584F50" w:rsidRDefault="00584F50" w:rsidP="006E2336">
      <w:pPr>
        <w:pStyle w:val="ListParagraph"/>
        <w:numPr>
          <w:ilvl w:val="1"/>
          <w:numId w:val="30"/>
        </w:numPr>
        <w:spacing w:before="0" w:after="0"/>
      </w:pPr>
      <w:r>
        <w:t>Consequence of failure distributed between minimum of $1.04 and maximum of $194.82MM</w:t>
      </w:r>
    </w:p>
    <w:p w14:paraId="51CDB158" w14:textId="77777777" w:rsidR="00584F50" w:rsidRDefault="00584F50" w:rsidP="006E2336">
      <w:pPr>
        <w:pStyle w:val="ListParagraph"/>
        <w:numPr>
          <w:ilvl w:val="1"/>
          <w:numId w:val="30"/>
        </w:numPr>
        <w:spacing w:before="0" w:after="0"/>
      </w:pPr>
      <w:r>
        <w:t>Total length driven by Safety: 463.47 meters.</w:t>
      </w:r>
    </w:p>
    <w:p w14:paraId="5B1950D0" w14:textId="77777777" w:rsidR="00584F50" w:rsidRDefault="00584F50" w:rsidP="006E2336">
      <w:pPr>
        <w:pStyle w:val="ListParagraph"/>
        <w:numPr>
          <w:ilvl w:val="1"/>
          <w:numId w:val="30"/>
        </w:numPr>
        <w:spacing w:before="0" w:after="0"/>
      </w:pPr>
      <w:r>
        <w:t>Safety Cost distributed between minimum of $0.00 and maximum of $191.94MM:</w:t>
      </w:r>
    </w:p>
    <w:p w14:paraId="753E1F37" w14:textId="77777777" w:rsidR="00584F50" w:rsidRDefault="00584F50" w:rsidP="006E2336">
      <w:pPr>
        <w:pStyle w:val="ListParagraph"/>
        <w:numPr>
          <w:ilvl w:val="2"/>
          <w:numId w:val="30"/>
        </w:numPr>
        <w:spacing w:before="0" w:after="0"/>
      </w:pPr>
      <w:r>
        <w:t>Leak cost between minimum of $0.00 and maximum of $28.51MM</w:t>
      </w:r>
    </w:p>
    <w:p w14:paraId="6B407125" w14:textId="77777777" w:rsidR="00584F50" w:rsidRDefault="00584F50" w:rsidP="006E2336">
      <w:pPr>
        <w:pStyle w:val="ListParagraph"/>
        <w:numPr>
          <w:ilvl w:val="2"/>
          <w:numId w:val="30"/>
        </w:numPr>
        <w:spacing w:before="0" w:after="0"/>
      </w:pPr>
      <w:r>
        <w:t>Leak scenario yielded 6.0 intersections with structures, with minimum of 0.0 and maximum of 2.97 of population impacted.</w:t>
      </w:r>
    </w:p>
    <w:p w14:paraId="22419580"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4911091F" w14:textId="77777777" w:rsidR="00584F50" w:rsidRDefault="00584F50" w:rsidP="006E2336">
      <w:pPr>
        <w:pStyle w:val="ListParagraph"/>
        <w:numPr>
          <w:ilvl w:val="2"/>
          <w:numId w:val="30"/>
        </w:numPr>
        <w:spacing w:before="0" w:after="0"/>
      </w:pPr>
      <w:r>
        <w:t>Rupture cost between minimum of $0.00 and maximum of $193.92MM</w:t>
      </w:r>
    </w:p>
    <w:p w14:paraId="2D97B7E4" w14:textId="77777777" w:rsidR="00584F50" w:rsidRDefault="00584F50" w:rsidP="006E2336">
      <w:pPr>
        <w:pStyle w:val="ListParagraph"/>
        <w:numPr>
          <w:ilvl w:val="2"/>
          <w:numId w:val="30"/>
        </w:numPr>
        <w:spacing w:before="0" w:after="0"/>
      </w:pPr>
      <w:r>
        <w:t>Rupture scenario yielded 22.0 intersections with structures, with minimum of 0.0 and maximum of 20.2 of population impacted</w:t>
      </w:r>
    </w:p>
    <w:p w14:paraId="30766033" w14:textId="77777777" w:rsidR="00584F50" w:rsidRDefault="00584F50" w:rsidP="006E2336">
      <w:pPr>
        <w:pStyle w:val="ListParagraph"/>
        <w:numPr>
          <w:ilvl w:val="2"/>
          <w:numId w:val="30"/>
        </w:numPr>
        <w:spacing w:before="0" w:after="0"/>
      </w:pPr>
      <w:r>
        <w:t>Rupture hazard radius distributed between minimum of 80.38 and maximum of 80.38 meters.</w:t>
      </w:r>
    </w:p>
    <w:p w14:paraId="48554B1C" w14:textId="77777777" w:rsidR="00584F50" w:rsidRDefault="00584F50" w:rsidP="006E2336">
      <w:pPr>
        <w:pStyle w:val="ListParagraph"/>
        <w:numPr>
          <w:ilvl w:val="2"/>
          <w:numId w:val="30"/>
        </w:numPr>
        <w:spacing w:before="0" w:after="0"/>
      </w:pPr>
      <w:r>
        <w:t>Puncture cost between minimum of $0.00 and maximum of $193.92MM</w:t>
      </w:r>
    </w:p>
    <w:p w14:paraId="0B2F4F10" w14:textId="77777777" w:rsidR="00584F50" w:rsidRDefault="00584F50" w:rsidP="006E2336">
      <w:pPr>
        <w:pStyle w:val="ListParagraph"/>
        <w:numPr>
          <w:ilvl w:val="2"/>
          <w:numId w:val="30"/>
        </w:numPr>
        <w:spacing w:before="0" w:after="0"/>
      </w:pPr>
      <w:r>
        <w:t>Puncture scenario yielded 23.0 intersections with structures, with minimum of 0.0 and maximum of 20.2 of population impacted</w:t>
      </w:r>
    </w:p>
    <w:p w14:paraId="30F8BCC8" w14:textId="77777777" w:rsidR="00584F50" w:rsidRDefault="00584F50" w:rsidP="006E2336">
      <w:pPr>
        <w:pStyle w:val="ListParagraph"/>
        <w:numPr>
          <w:ilvl w:val="2"/>
          <w:numId w:val="30"/>
        </w:numPr>
        <w:spacing w:before="0" w:after="0"/>
      </w:pPr>
      <w:r>
        <w:lastRenderedPageBreak/>
        <w:t>Puncture hazard radius distributed between minimum of 57.84 and maximum of 57.84 meters.</w:t>
      </w:r>
    </w:p>
    <w:p w14:paraId="516EFF53" w14:textId="77777777" w:rsidR="00584F50" w:rsidRDefault="00584F50" w:rsidP="006E2336">
      <w:pPr>
        <w:pStyle w:val="ListParagraph"/>
        <w:numPr>
          <w:ilvl w:val="2"/>
          <w:numId w:val="30"/>
        </w:numPr>
        <w:spacing w:before="0" w:after="0"/>
      </w:pPr>
      <w:r>
        <w:t>Product type is HVP Product.</w:t>
      </w:r>
    </w:p>
    <w:p w14:paraId="2A45F59C" w14:textId="77777777" w:rsidR="00584F50" w:rsidRDefault="00584F50" w:rsidP="006E2336">
      <w:pPr>
        <w:pStyle w:val="ListParagraph"/>
        <w:numPr>
          <w:ilvl w:val="2"/>
          <w:numId w:val="30"/>
        </w:numPr>
        <w:spacing w:before="0" w:after="0"/>
      </w:pPr>
      <w:r>
        <w:t>Class area location is/are 1.0, 2.0.</w:t>
      </w:r>
    </w:p>
    <w:p w14:paraId="58EC2F12" w14:textId="77777777" w:rsidR="00584F50" w:rsidRDefault="00584F50" w:rsidP="006E2336">
      <w:pPr>
        <w:pStyle w:val="ListParagraph"/>
        <w:numPr>
          <w:ilvl w:val="1"/>
          <w:numId w:val="30"/>
        </w:numPr>
        <w:spacing w:before="0" w:after="0"/>
      </w:pPr>
      <w:r>
        <w:t>Total length driven by Economic Loss: 1940.34 meters.</w:t>
      </w:r>
    </w:p>
    <w:p w14:paraId="77D6B7BA" w14:textId="77777777" w:rsidR="00584F50" w:rsidRDefault="00584F50" w:rsidP="006E2336">
      <w:pPr>
        <w:pStyle w:val="ListParagraph"/>
        <w:numPr>
          <w:ilvl w:val="1"/>
          <w:numId w:val="30"/>
        </w:numPr>
        <w:spacing w:before="0" w:after="0"/>
      </w:pPr>
      <w:r>
        <w:t>Economic Loss Cost distributed between minimum of $1.04 and maximum of $2.88MM:</w:t>
      </w:r>
    </w:p>
    <w:p w14:paraId="035353E2" w14:textId="77777777" w:rsidR="00584F50" w:rsidRDefault="00584F50" w:rsidP="006E2336">
      <w:pPr>
        <w:pStyle w:val="ListParagraph"/>
        <w:numPr>
          <w:ilvl w:val="2"/>
          <w:numId w:val="30"/>
        </w:numPr>
        <w:spacing w:before="0" w:after="0"/>
      </w:pPr>
      <w:r>
        <w:t>Repair costs between minimum of $6,000.00 and maximum of $6,000.00.</w:t>
      </w:r>
    </w:p>
    <w:p w14:paraId="2EC5BB93" w14:textId="77777777" w:rsidR="00584F50" w:rsidRDefault="00584F50" w:rsidP="006E2336">
      <w:pPr>
        <w:pStyle w:val="ListParagraph"/>
        <w:numPr>
          <w:ilvl w:val="2"/>
          <w:numId w:val="30"/>
        </w:numPr>
        <w:spacing w:before="0" w:after="0"/>
      </w:pPr>
      <w:r>
        <w:t>Outage losses between minimum of $200,000.00 and maximum of $200,000.00.</w:t>
      </w:r>
    </w:p>
    <w:p w14:paraId="72B9D244" w14:textId="77777777" w:rsidR="00584F50" w:rsidRDefault="00584F50" w:rsidP="006E2336">
      <w:pPr>
        <w:pStyle w:val="ListParagraph"/>
        <w:numPr>
          <w:ilvl w:val="2"/>
          <w:numId w:val="30"/>
        </w:numPr>
        <w:spacing w:before="0" w:after="0"/>
      </w:pPr>
      <w:r>
        <w:t>Product type is HVP Product.</w:t>
      </w:r>
    </w:p>
    <w:p w14:paraId="5DC45FB4" w14:textId="77777777" w:rsidR="00584F50" w:rsidRDefault="00584F50" w:rsidP="006E2336">
      <w:pPr>
        <w:pStyle w:val="ListParagraph"/>
        <w:numPr>
          <w:ilvl w:val="2"/>
          <w:numId w:val="30"/>
        </w:numPr>
        <w:spacing w:before="0" w:after="0"/>
      </w:pPr>
      <w:r>
        <w:t>Leak cost between minimum of $0.27 and maximum of $0.29MM</w:t>
      </w:r>
    </w:p>
    <w:p w14:paraId="519876E6" w14:textId="77777777" w:rsidR="00584F50" w:rsidRDefault="00584F50" w:rsidP="006E2336">
      <w:pPr>
        <w:pStyle w:val="ListParagraph"/>
        <w:numPr>
          <w:ilvl w:val="2"/>
          <w:numId w:val="30"/>
        </w:numPr>
        <w:spacing w:before="0" w:after="0"/>
      </w:pPr>
      <w:r>
        <w:t>Leak scenario yielded 6.0 intersections with structures, with minimum of $18,600.00 and maximum of $25,000.00 in cost of structures impacted.</w:t>
      </w:r>
    </w:p>
    <w:p w14:paraId="61162EB8" w14:textId="77777777" w:rsidR="00584F50" w:rsidRDefault="00584F50" w:rsidP="006E2336">
      <w:pPr>
        <w:pStyle w:val="ListParagraph"/>
        <w:numPr>
          <w:ilvl w:val="2"/>
          <w:numId w:val="30"/>
        </w:numPr>
        <w:spacing w:before="0" w:after="0"/>
      </w:pPr>
      <w:r>
        <w:t>Leak product loss costs between minimum of $60,855.70 and maximum of $60,855.70</w:t>
      </w:r>
    </w:p>
    <w:p w14:paraId="2B0B2887" w14:textId="77777777" w:rsidR="00584F50" w:rsidRDefault="00584F50" w:rsidP="006E2336">
      <w:pPr>
        <w:pStyle w:val="ListParagraph"/>
        <w:numPr>
          <w:ilvl w:val="2"/>
          <w:numId w:val="30"/>
        </w:numPr>
        <w:spacing w:before="0" w:after="0"/>
      </w:pPr>
      <w:r>
        <w:t>Rupture cost between minimum of $5.02 and maximum of $5.60MM</w:t>
      </w:r>
    </w:p>
    <w:p w14:paraId="661E9B28" w14:textId="77777777" w:rsidR="00584F50" w:rsidRDefault="00584F50" w:rsidP="006E2336">
      <w:pPr>
        <w:pStyle w:val="ListParagraph"/>
        <w:numPr>
          <w:ilvl w:val="2"/>
          <w:numId w:val="30"/>
        </w:numPr>
        <w:spacing w:before="0" w:after="0"/>
      </w:pPr>
      <w:r>
        <w:t>Rupture scenario yielded 22.0 intersections with structures, with minimum of $18,600.00 and maximum of $584,600.00 in cost of structures impacted</w:t>
      </w:r>
    </w:p>
    <w:p w14:paraId="3F333EC0" w14:textId="77777777" w:rsidR="00584F50" w:rsidRDefault="00584F50" w:rsidP="006E2336">
      <w:pPr>
        <w:pStyle w:val="ListParagraph"/>
        <w:numPr>
          <w:ilvl w:val="2"/>
          <w:numId w:val="30"/>
        </w:numPr>
        <w:spacing w:before="0" w:after="0"/>
      </w:pPr>
      <w:r>
        <w:t>Rupture product loss costs between minimum of $4,809,554.10 and maximum of $4,809,554.10</w:t>
      </w:r>
    </w:p>
    <w:p w14:paraId="2BFB10D6" w14:textId="77777777" w:rsidR="00584F50" w:rsidRDefault="00584F50" w:rsidP="006E2336">
      <w:pPr>
        <w:pStyle w:val="ListParagraph"/>
        <w:numPr>
          <w:ilvl w:val="2"/>
          <w:numId w:val="30"/>
        </w:numPr>
        <w:spacing w:before="0" w:after="0"/>
      </w:pPr>
      <w:r>
        <w:t>Puncture cost between minimum of $2.21 and maximum of $2.79MM</w:t>
      </w:r>
    </w:p>
    <w:p w14:paraId="59C1A759" w14:textId="77777777" w:rsidR="00584F50" w:rsidRDefault="00584F50" w:rsidP="006E2336">
      <w:pPr>
        <w:pStyle w:val="ListParagraph"/>
        <w:numPr>
          <w:ilvl w:val="2"/>
          <w:numId w:val="30"/>
        </w:numPr>
        <w:spacing w:before="0" w:after="0"/>
      </w:pPr>
      <w:r>
        <w:t>Puncture scenario yielded 23.0 intersections with structures, with minimum of $18,600.00 and maximum of $584,600.00 in cost of structures impacted</w:t>
      </w:r>
    </w:p>
    <w:p w14:paraId="753DF7B7" w14:textId="77777777" w:rsidR="00584F50" w:rsidRDefault="00584F50" w:rsidP="006E2336">
      <w:pPr>
        <w:pStyle w:val="ListParagraph"/>
        <w:numPr>
          <w:ilvl w:val="2"/>
          <w:numId w:val="30"/>
        </w:numPr>
        <w:spacing w:before="0" w:after="0"/>
      </w:pPr>
      <w:r>
        <w:t>Product Loss costs between minimum of $1,999,580.23 and maximum of $1,999,580.23"</w:t>
      </w:r>
    </w:p>
    <w:p w14:paraId="65552762" w14:textId="77777777" w:rsidR="00584F50" w:rsidRDefault="00584F50" w:rsidP="006E2336">
      <w:pPr>
        <w:pStyle w:val="ListParagraph"/>
        <w:numPr>
          <w:ilvl w:val="0"/>
          <w:numId w:val="30"/>
        </w:numPr>
        <w:spacing w:before="0" w:after="0"/>
      </w:pPr>
      <w:r>
        <w:t>"SS-44 NPS 8</w:t>
      </w:r>
    </w:p>
    <w:p w14:paraId="0ED4B6D7" w14:textId="77777777" w:rsidR="00584F50" w:rsidRDefault="00584F50" w:rsidP="006E2336">
      <w:pPr>
        <w:pStyle w:val="ListParagraph"/>
        <w:numPr>
          <w:ilvl w:val="1"/>
          <w:numId w:val="30"/>
        </w:numPr>
        <w:spacing w:before="0" w:after="0"/>
      </w:pPr>
      <w:r>
        <w:t>Total Cumulative Length (m):</w:t>
      </w:r>
      <w:r>
        <w:tab/>
        <w:t>2344.82</w:t>
      </w:r>
    </w:p>
    <w:p w14:paraId="11772096" w14:textId="77777777" w:rsidR="00584F50" w:rsidRDefault="00584F50" w:rsidP="006E2336">
      <w:pPr>
        <w:pStyle w:val="ListParagraph"/>
        <w:numPr>
          <w:ilvl w:val="1"/>
          <w:numId w:val="30"/>
        </w:numPr>
        <w:spacing w:before="0" w:after="0"/>
      </w:pPr>
      <w:r>
        <w:t>Likelihood of failure distributed between minimum of 1.170e-03 and maximum of 8.425e-03.</w:t>
      </w:r>
    </w:p>
    <w:p w14:paraId="2229E31A" w14:textId="77777777" w:rsidR="00584F50" w:rsidRDefault="00584F50" w:rsidP="006E2336">
      <w:pPr>
        <w:pStyle w:val="ListParagraph"/>
        <w:numPr>
          <w:ilvl w:val="2"/>
          <w:numId w:val="30"/>
        </w:numPr>
        <w:spacing w:before="0" w:after="0"/>
      </w:pPr>
      <w:r>
        <w:t xml:space="preserve">Land use distributed as </w:t>
      </w:r>
    </w:p>
    <w:p w14:paraId="3BFA104C" w14:textId="77777777" w:rsidR="00584F50" w:rsidRDefault="00584F50" w:rsidP="006E2336">
      <w:pPr>
        <w:pStyle w:val="ListParagraph"/>
        <w:numPr>
          <w:ilvl w:val="3"/>
          <w:numId w:val="30"/>
        </w:numPr>
        <w:spacing w:before="0" w:after="0"/>
      </w:pPr>
      <w:r>
        <w:t>Agricultural: 2,341.89</w:t>
      </w:r>
    </w:p>
    <w:p w14:paraId="035001C3" w14:textId="77777777" w:rsidR="00584F50" w:rsidRDefault="00584F50" w:rsidP="006E2336">
      <w:pPr>
        <w:pStyle w:val="ListParagraph"/>
        <w:numPr>
          <w:ilvl w:val="3"/>
          <w:numId w:val="30"/>
        </w:numPr>
        <w:spacing w:before="0" w:after="0"/>
      </w:pPr>
      <w:r>
        <w:t>Remote: 1.93</w:t>
      </w:r>
    </w:p>
    <w:p w14:paraId="2F605AA0" w14:textId="77777777" w:rsidR="00584F50" w:rsidRDefault="00584F50" w:rsidP="006E2336">
      <w:pPr>
        <w:pStyle w:val="ListParagraph"/>
        <w:numPr>
          <w:ilvl w:val="3"/>
          <w:numId w:val="30"/>
        </w:numPr>
        <w:spacing w:before="0" w:after="0"/>
      </w:pPr>
      <w:r>
        <w:t>Water Course: 1.00</w:t>
      </w:r>
    </w:p>
    <w:p w14:paraId="1E817C3A" w14:textId="77777777" w:rsidR="00584F50" w:rsidRDefault="00584F50" w:rsidP="006E2336">
      <w:pPr>
        <w:pStyle w:val="ListParagraph"/>
        <w:numPr>
          <w:ilvl w:val="2"/>
          <w:numId w:val="30"/>
        </w:numPr>
        <w:spacing w:before="0" w:after="0"/>
      </w:pPr>
      <w:r>
        <w:t xml:space="preserve">Depth of cover distributed as </w:t>
      </w:r>
    </w:p>
    <w:p w14:paraId="68878E37" w14:textId="77777777" w:rsidR="00584F50" w:rsidRDefault="00584F50" w:rsidP="006E2336">
      <w:pPr>
        <w:pStyle w:val="ListParagraph"/>
        <w:numPr>
          <w:ilvl w:val="3"/>
          <w:numId w:val="30"/>
        </w:numPr>
        <w:spacing w:before="0" w:after="0"/>
      </w:pPr>
      <w:r>
        <w:t>nan</w:t>
      </w:r>
    </w:p>
    <w:p w14:paraId="3367C952" w14:textId="77777777" w:rsidR="00584F50" w:rsidRDefault="00584F50" w:rsidP="006E2336">
      <w:pPr>
        <w:pStyle w:val="ListParagraph"/>
        <w:numPr>
          <w:ilvl w:val="2"/>
          <w:numId w:val="30"/>
        </w:numPr>
        <w:spacing w:before="0" w:after="0"/>
      </w:pPr>
      <w:r>
        <w:t>Installation date between minimum of 1956-01-01 and maximum of 1956-01-01</w:t>
      </w:r>
    </w:p>
    <w:p w14:paraId="2FA31380" w14:textId="77777777" w:rsidR="00584F50" w:rsidRDefault="00584F50" w:rsidP="006E2336">
      <w:pPr>
        <w:pStyle w:val="ListParagraph"/>
        <w:numPr>
          <w:ilvl w:val="2"/>
          <w:numId w:val="30"/>
        </w:numPr>
        <w:spacing w:before="0" w:after="0"/>
      </w:pPr>
      <w:r>
        <w:t>Outside diameter of 8.625 in.</w:t>
      </w:r>
    </w:p>
    <w:p w14:paraId="1E2FDEA2" w14:textId="77777777" w:rsidR="00584F50" w:rsidRDefault="00584F50" w:rsidP="006E2336">
      <w:pPr>
        <w:pStyle w:val="ListParagraph"/>
        <w:numPr>
          <w:ilvl w:val="2"/>
          <w:numId w:val="30"/>
        </w:numPr>
        <w:spacing w:before="0" w:after="0"/>
      </w:pPr>
      <w:r>
        <w:t>Grade between minimum of 241.0 and maximum of 241.0 MPa</w:t>
      </w:r>
    </w:p>
    <w:p w14:paraId="2D7CAB1E" w14:textId="77777777" w:rsidR="00584F50" w:rsidRDefault="00584F50" w:rsidP="006E2336">
      <w:pPr>
        <w:pStyle w:val="ListParagraph"/>
        <w:numPr>
          <w:ilvl w:val="2"/>
          <w:numId w:val="30"/>
        </w:numPr>
        <w:spacing w:before="0" w:after="0"/>
      </w:pPr>
      <w:r>
        <w:t>Wall thickness between minimum of 5.56 and maximum of 8.18 mm</w:t>
      </w:r>
    </w:p>
    <w:p w14:paraId="22BD7591" w14:textId="77777777" w:rsidR="00584F50" w:rsidRDefault="00584F50" w:rsidP="006E2336">
      <w:pPr>
        <w:pStyle w:val="ListParagraph"/>
        <w:numPr>
          <w:ilvl w:val="2"/>
          <w:numId w:val="30"/>
        </w:numPr>
        <w:spacing w:before="0" w:after="0"/>
      </w:pPr>
      <w:r>
        <w:t>Toughness between minimum of nan and maximum of nan J</w:t>
      </w:r>
    </w:p>
    <w:p w14:paraId="59540315" w14:textId="77777777" w:rsidR="00584F50" w:rsidRDefault="00584F50" w:rsidP="006E2336">
      <w:pPr>
        <w:pStyle w:val="ListParagraph"/>
        <w:numPr>
          <w:ilvl w:val="2"/>
          <w:numId w:val="30"/>
        </w:numPr>
        <w:spacing w:before="0" w:after="0"/>
      </w:pPr>
      <w:r>
        <w:t>Probability of failure given a hit between minimum of 1.168e-01 and maximum of 2.024e-01</w:t>
      </w:r>
    </w:p>
    <w:p w14:paraId="07071A71" w14:textId="77777777" w:rsidR="00584F50" w:rsidRDefault="00584F50" w:rsidP="006E2336">
      <w:pPr>
        <w:pStyle w:val="ListParagraph"/>
        <w:numPr>
          <w:ilvl w:val="2"/>
          <w:numId w:val="30"/>
        </w:numPr>
        <w:spacing w:before="0" w:after="0"/>
      </w:pPr>
      <w:r>
        <w:t>Class area location is/are 1.0.</w:t>
      </w:r>
    </w:p>
    <w:p w14:paraId="368E246A" w14:textId="77777777" w:rsidR="00584F50" w:rsidRDefault="00584F50" w:rsidP="006E2336">
      <w:pPr>
        <w:pStyle w:val="ListParagraph"/>
        <w:numPr>
          <w:ilvl w:val="1"/>
          <w:numId w:val="30"/>
        </w:numPr>
        <w:spacing w:before="0" w:after="0"/>
      </w:pPr>
      <w:r>
        <w:t>Consequence of failure distributed between minimum of $10.27 and maximum of $45.46MM</w:t>
      </w:r>
    </w:p>
    <w:p w14:paraId="0617B54D" w14:textId="77777777" w:rsidR="00584F50" w:rsidRDefault="00584F50" w:rsidP="006E2336">
      <w:pPr>
        <w:pStyle w:val="ListParagraph"/>
        <w:numPr>
          <w:ilvl w:val="1"/>
          <w:numId w:val="30"/>
        </w:numPr>
        <w:spacing w:before="0" w:after="0"/>
      </w:pPr>
      <w:r>
        <w:t>Total length driven by Environmental: 2344.82 meters.</w:t>
      </w:r>
    </w:p>
    <w:p w14:paraId="569306B1" w14:textId="77777777" w:rsidR="00584F50" w:rsidRDefault="00584F50" w:rsidP="006E2336">
      <w:pPr>
        <w:pStyle w:val="ListParagraph"/>
        <w:numPr>
          <w:ilvl w:val="1"/>
          <w:numId w:val="30"/>
        </w:numPr>
        <w:spacing w:before="0" w:after="0"/>
      </w:pPr>
      <w:r>
        <w:t>Environmental Cost distributed between minimum of $9.95 and maximum of $44.77MM:</w:t>
      </w:r>
    </w:p>
    <w:p w14:paraId="61748539" w14:textId="77777777" w:rsidR="00584F50" w:rsidRDefault="00584F50" w:rsidP="006E2336">
      <w:pPr>
        <w:pStyle w:val="ListParagraph"/>
        <w:numPr>
          <w:ilvl w:val="2"/>
          <w:numId w:val="30"/>
        </w:numPr>
        <w:spacing w:before="0" w:after="0"/>
      </w:pPr>
      <w:r>
        <w:t>Leak cost between minimum of $0.20 and maximum of $0.34MM</w:t>
      </w:r>
    </w:p>
    <w:p w14:paraId="4E27BC24" w14:textId="77777777" w:rsidR="00584F50" w:rsidRDefault="00584F50" w:rsidP="006E2336">
      <w:pPr>
        <w:pStyle w:val="ListParagraph"/>
        <w:numPr>
          <w:ilvl w:val="2"/>
          <w:numId w:val="30"/>
        </w:numPr>
        <w:spacing w:before="0" w:after="0"/>
      </w:pPr>
      <w:r>
        <w:t>Leak spill volume between a minimum of 1853.91 and maximum of 1904.4 gallons</w:t>
      </w:r>
    </w:p>
    <w:p w14:paraId="65698226" w14:textId="77777777" w:rsidR="00584F50" w:rsidRDefault="00584F50" w:rsidP="006E2336">
      <w:pPr>
        <w:pStyle w:val="ListParagraph"/>
        <w:numPr>
          <w:ilvl w:val="2"/>
          <w:numId w:val="30"/>
        </w:numPr>
        <w:spacing w:before="0" w:after="0"/>
      </w:pPr>
      <w:r>
        <w:t>Rupture cost between minimum of $94.31 and maximum of $162.16MM</w:t>
      </w:r>
    </w:p>
    <w:p w14:paraId="1BB2DA2D" w14:textId="77777777" w:rsidR="00584F50" w:rsidRDefault="00584F50" w:rsidP="006E2336">
      <w:pPr>
        <w:pStyle w:val="ListParagraph"/>
        <w:numPr>
          <w:ilvl w:val="2"/>
          <w:numId w:val="30"/>
        </w:numPr>
        <w:spacing w:before="0" w:after="0"/>
      </w:pPr>
      <w:r>
        <w:lastRenderedPageBreak/>
        <w:t>Rupture spill volume is between a minimum of 889762.93 and maximum of 913993.1 gallons</w:t>
      </w:r>
    </w:p>
    <w:p w14:paraId="3768B92E" w14:textId="77777777" w:rsidR="00584F50" w:rsidRDefault="00584F50" w:rsidP="006E2336">
      <w:pPr>
        <w:pStyle w:val="ListParagraph"/>
        <w:numPr>
          <w:ilvl w:val="2"/>
          <w:numId w:val="30"/>
        </w:numPr>
        <w:spacing w:before="0" w:after="0"/>
      </w:pPr>
      <w:r>
        <w:t>Puncture cost between minimum of $6.46 and maximum of $11.10MM</w:t>
      </w:r>
    </w:p>
    <w:p w14:paraId="4794E277" w14:textId="77777777" w:rsidR="00584F50" w:rsidRDefault="00584F50" w:rsidP="006E2336">
      <w:pPr>
        <w:pStyle w:val="ListParagraph"/>
        <w:numPr>
          <w:ilvl w:val="2"/>
          <w:numId w:val="30"/>
        </w:numPr>
        <w:spacing w:before="0" w:after="0"/>
      </w:pPr>
      <w:r>
        <w:t>Puncture spill volume is between a minimum of 60915.28 and maximum of 62574.13 gallons</w:t>
      </w:r>
    </w:p>
    <w:p w14:paraId="35C0D762" w14:textId="77777777" w:rsidR="00584F50" w:rsidRDefault="00584F50" w:rsidP="006E2336">
      <w:pPr>
        <w:pStyle w:val="ListParagraph"/>
        <w:numPr>
          <w:ilvl w:val="0"/>
          <w:numId w:val="30"/>
        </w:numPr>
        <w:spacing w:before="0" w:after="0"/>
      </w:pPr>
      <w:r>
        <w:t>"PECO TO BRAZEAU NPS 3</w:t>
      </w:r>
    </w:p>
    <w:p w14:paraId="42139083" w14:textId="77777777" w:rsidR="00584F50" w:rsidRDefault="00584F50" w:rsidP="006E2336">
      <w:pPr>
        <w:pStyle w:val="ListParagraph"/>
        <w:numPr>
          <w:ilvl w:val="1"/>
          <w:numId w:val="30"/>
        </w:numPr>
        <w:spacing w:before="0" w:after="0"/>
      </w:pPr>
      <w:r>
        <w:t>Total Cumulative Length (m):</w:t>
      </w:r>
      <w:r>
        <w:tab/>
        <w:t>2299.69</w:t>
      </w:r>
    </w:p>
    <w:p w14:paraId="039BB721" w14:textId="77777777" w:rsidR="00584F50" w:rsidRDefault="00584F50" w:rsidP="006E2336">
      <w:pPr>
        <w:pStyle w:val="ListParagraph"/>
        <w:numPr>
          <w:ilvl w:val="1"/>
          <w:numId w:val="30"/>
        </w:numPr>
        <w:spacing w:before="0" w:after="0"/>
      </w:pPr>
      <w:r>
        <w:t>Likelihood of failure distributed between minimum of 1.672e-03 and maximum of 1.082e-02.</w:t>
      </w:r>
    </w:p>
    <w:p w14:paraId="07CD0FAF" w14:textId="77777777" w:rsidR="00584F50" w:rsidRDefault="00584F50" w:rsidP="006E2336">
      <w:pPr>
        <w:pStyle w:val="ListParagraph"/>
        <w:numPr>
          <w:ilvl w:val="2"/>
          <w:numId w:val="30"/>
        </w:numPr>
        <w:spacing w:before="0" w:after="0"/>
      </w:pPr>
      <w:r>
        <w:t xml:space="preserve">Land use distributed as </w:t>
      </w:r>
    </w:p>
    <w:p w14:paraId="60DF63DF" w14:textId="77777777" w:rsidR="00584F50" w:rsidRDefault="00584F50" w:rsidP="006E2336">
      <w:pPr>
        <w:pStyle w:val="ListParagraph"/>
        <w:numPr>
          <w:ilvl w:val="3"/>
          <w:numId w:val="30"/>
        </w:numPr>
        <w:spacing w:before="0" w:after="0"/>
      </w:pPr>
      <w:r>
        <w:t>Agricultural: 2,126.14</w:t>
      </w:r>
    </w:p>
    <w:p w14:paraId="75073DCC" w14:textId="77777777" w:rsidR="00584F50" w:rsidRDefault="00584F50" w:rsidP="006E2336">
      <w:pPr>
        <w:pStyle w:val="ListParagraph"/>
        <w:numPr>
          <w:ilvl w:val="3"/>
          <w:numId w:val="30"/>
        </w:numPr>
        <w:spacing w:before="0" w:after="0"/>
      </w:pPr>
      <w:r>
        <w:t>Forested: 173.55</w:t>
      </w:r>
    </w:p>
    <w:p w14:paraId="31DAA882" w14:textId="77777777" w:rsidR="00584F50" w:rsidRDefault="00584F50" w:rsidP="006E2336">
      <w:pPr>
        <w:pStyle w:val="ListParagraph"/>
        <w:numPr>
          <w:ilvl w:val="2"/>
          <w:numId w:val="30"/>
        </w:numPr>
        <w:spacing w:before="0" w:after="0"/>
      </w:pPr>
      <w:r>
        <w:t xml:space="preserve">Depth of cover distributed as </w:t>
      </w:r>
    </w:p>
    <w:p w14:paraId="2C7F3E32" w14:textId="77777777" w:rsidR="00584F50" w:rsidRDefault="00584F50" w:rsidP="006E2336">
      <w:pPr>
        <w:pStyle w:val="ListParagraph"/>
        <w:numPr>
          <w:ilvl w:val="3"/>
          <w:numId w:val="30"/>
        </w:numPr>
        <w:spacing w:before="0" w:after="0"/>
      </w:pPr>
      <w:r>
        <w:t>nan</w:t>
      </w:r>
    </w:p>
    <w:p w14:paraId="2881DC22" w14:textId="77777777" w:rsidR="00584F50" w:rsidRDefault="00584F50" w:rsidP="006E2336">
      <w:pPr>
        <w:pStyle w:val="ListParagraph"/>
        <w:numPr>
          <w:ilvl w:val="2"/>
          <w:numId w:val="30"/>
        </w:numPr>
        <w:spacing w:before="0" w:after="0"/>
      </w:pPr>
      <w:r>
        <w:t>Installation date between minimum of 1986-01-01 and maximum of 1986-01-01</w:t>
      </w:r>
    </w:p>
    <w:p w14:paraId="18E6C145" w14:textId="77777777" w:rsidR="00584F50" w:rsidRDefault="00584F50" w:rsidP="006E2336">
      <w:pPr>
        <w:pStyle w:val="ListParagraph"/>
        <w:numPr>
          <w:ilvl w:val="2"/>
          <w:numId w:val="30"/>
        </w:numPr>
        <w:spacing w:before="0" w:after="0"/>
      </w:pPr>
      <w:r>
        <w:t>Outside diameter of 3.5 in.</w:t>
      </w:r>
    </w:p>
    <w:p w14:paraId="67914164" w14:textId="77777777" w:rsidR="00584F50" w:rsidRDefault="00584F50" w:rsidP="006E2336">
      <w:pPr>
        <w:pStyle w:val="ListParagraph"/>
        <w:numPr>
          <w:ilvl w:val="2"/>
          <w:numId w:val="30"/>
        </w:numPr>
        <w:spacing w:before="0" w:after="0"/>
      </w:pPr>
      <w:r>
        <w:t>Grade between minimum of 290.0 and maximum of 290.0 MPa</w:t>
      </w:r>
    </w:p>
    <w:p w14:paraId="4A86848D" w14:textId="77777777" w:rsidR="00584F50" w:rsidRDefault="00584F50" w:rsidP="006E2336">
      <w:pPr>
        <w:pStyle w:val="ListParagraph"/>
        <w:numPr>
          <w:ilvl w:val="2"/>
          <w:numId w:val="30"/>
        </w:numPr>
        <w:spacing w:before="0" w:after="0"/>
      </w:pPr>
      <w:r>
        <w:t>Wall thickness between minimum of 3.96 and maximum of 5.49 mm</w:t>
      </w:r>
    </w:p>
    <w:p w14:paraId="2597EC4B" w14:textId="77777777" w:rsidR="00584F50" w:rsidRDefault="00584F50" w:rsidP="006E2336">
      <w:pPr>
        <w:pStyle w:val="ListParagraph"/>
        <w:numPr>
          <w:ilvl w:val="2"/>
          <w:numId w:val="30"/>
        </w:numPr>
        <w:spacing w:before="0" w:after="0"/>
      </w:pPr>
      <w:r>
        <w:t>Toughness between minimum of 20.0 and maximum of 20.0 J</w:t>
      </w:r>
    </w:p>
    <w:p w14:paraId="5050AF45" w14:textId="77777777" w:rsidR="00584F50" w:rsidRDefault="00584F50" w:rsidP="006E2336">
      <w:pPr>
        <w:pStyle w:val="ListParagraph"/>
        <w:numPr>
          <w:ilvl w:val="2"/>
          <w:numId w:val="30"/>
        </w:numPr>
        <w:spacing w:before="0" w:after="0"/>
      </w:pPr>
      <w:r>
        <w:t>Probability of failure given a hit between minimum of 1.669e-01 and maximum of 2.599e-01</w:t>
      </w:r>
    </w:p>
    <w:p w14:paraId="4260C27B" w14:textId="77777777" w:rsidR="00584F50" w:rsidRDefault="00584F50" w:rsidP="006E2336">
      <w:pPr>
        <w:pStyle w:val="ListParagraph"/>
        <w:numPr>
          <w:ilvl w:val="2"/>
          <w:numId w:val="30"/>
        </w:numPr>
        <w:spacing w:before="0" w:after="0"/>
      </w:pPr>
      <w:r>
        <w:t>Class area location is/are 1.0.</w:t>
      </w:r>
    </w:p>
    <w:p w14:paraId="1511CF6A" w14:textId="77777777" w:rsidR="00584F50" w:rsidRDefault="00584F50" w:rsidP="006E2336">
      <w:pPr>
        <w:pStyle w:val="ListParagraph"/>
        <w:numPr>
          <w:ilvl w:val="1"/>
          <w:numId w:val="30"/>
        </w:numPr>
        <w:spacing w:before="0" w:after="0"/>
      </w:pPr>
      <w:r>
        <w:t>Consequence of failure distributed between minimum of $2.31 and maximum of $126.01MM</w:t>
      </w:r>
    </w:p>
    <w:p w14:paraId="674ECA1B" w14:textId="77777777" w:rsidR="00584F50" w:rsidRDefault="00584F50" w:rsidP="006E2336">
      <w:pPr>
        <w:pStyle w:val="ListParagraph"/>
        <w:numPr>
          <w:ilvl w:val="1"/>
          <w:numId w:val="30"/>
        </w:numPr>
        <w:spacing w:before="0" w:after="0"/>
      </w:pPr>
      <w:r>
        <w:t>Total length driven by Safety: 173.55 meters.</w:t>
      </w:r>
    </w:p>
    <w:p w14:paraId="54AC5B47" w14:textId="77777777" w:rsidR="00584F50" w:rsidRDefault="00584F50" w:rsidP="006E2336">
      <w:pPr>
        <w:pStyle w:val="ListParagraph"/>
        <w:numPr>
          <w:ilvl w:val="1"/>
          <w:numId w:val="30"/>
        </w:numPr>
        <w:spacing w:before="0" w:after="0"/>
      </w:pPr>
      <w:r>
        <w:t>Safety Cost distributed between minimum of $0.00 and maximum of $121.06MM:</w:t>
      </w:r>
    </w:p>
    <w:p w14:paraId="73369B17" w14:textId="77777777" w:rsidR="00584F50" w:rsidRDefault="00584F50" w:rsidP="006E2336">
      <w:pPr>
        <w:pStyle w:val="ListParagraph"/>
        <w:numPr>
          <w:ilvl w:val="2"/>
          <w:numId w:val="30"/>
        </w:numPr>
        <w:spacing w:before="0" w:after="0"/>
      </w:pPr>
      <w:r>
        <w:t>Leak cost between minimum of $0.00 and maximum of $121.06MM</w:t>
      </w:r>
    </w:p>
    <w:p w14:paraId="10E8BB91" w14:textId="77777777" w:rsidR="00584F50" w:rsidRDefault="00584F50" w:rsidP="006E2336">
      <w:pPr>
        <w:pStyle w:val="ListParagraph"/>
        <w:numPr>
          <w:ilvl w:val="2"/>
          <w:numId w:val="30"/>
        </w:numPr>
        <w:spacing w:before="0" w:after="0"/>
      </w:pPr>
      <w:r>
        <w:t>Leak scenario yielded 1.0 intersections with structures, with minimum of 12.61 and maximum of 12.61 of population impacted.</w:t>
      </w:r>
    </w:p>
    <w:p w14:paraId="4B70670B"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322DE1C5" w14:textId="77777777" w:rsidR="00584F50" w:rsidRDefault="00584F50" w:rsidP="006E2336">
      <w:pPr>
        <w:pStyle w:val="ListParagraph"/>
        <w:numPr>
          <w:ilvl w:val="2"/>
          <w:numId w:val="30"/>
        </w:numPr>
        <w:spacing w:before="0" w:after="0"/>
      </w:pPr>
      <w:r>
        <w:t>Rupture cost between minimum of $0.00 and maximum of $121.06MM</w:t>
      </w:r>
    </w:p>
    <w:p w14:paraId="253B1510" w14:textId="77777777" w:rsidR="00584F50" w:rsidRDefault="00584F50" w:rsidP="006E2336">
      <w:pPr>
        <w:pStyle w:val="ListParagraph"/>
        <w:numPr>
          <w:ilvl w:val="2"/>
          <w:numId w:val="30"/>
        </w:numPr>
        <w:spacing w:before="0" w:after="0"/>
      </w:pPr>
      <w:r>
        <w:t>Rupture scenario yielded 12.0 intersections with structures, with minimum of 12.61 and maximum of 12.61 of population impacted</w:t>
      </w:r>
    </w:p>
    <w:p w14:paraId="66A3E020" w14:textId="77777777" w:rsidR="00584F50" w:rsidRDefault="00584F50" w:rsidP="006E2336">
      <w:pPr>
        <w:pStyle w:val="ListParagraph"/>
        <w:numPr>
          <w:ilvl w:val="2"/>
          <w:numId w:val="30"/>
        </w:numPr>
        <w:spacing w:before="0" w:after="0"/>
      </w:pPr>
      <w:r>
        <w:t>Rupture hazard radius distributed between minimum of 80.38 and maximum of 80.38 meters.</w:t>
      </w:r>
    </w:p>
    <w:p w14:paraId="37DA193F" w14:textId="77777777" w:rsidR="00584F50" w:rsidRDefault="00584F50" w:rsidP="006E2336">
      <w:pPr>
        <w:pStyle w:val="ListParagraph"/>
        <w:numPr>
          <w:ilvl w:val="2"/>
          <w:numId w:val="30"/>
        </w:numPr>
        <w:spacing w:before="0" w:after="0"/>
      </w:pPr>
      <w:r>
        <w:t>Puncture cost between minimum of $0.00 and maximum of $121.06MM</w:t>
      </w:r>
    </w:p>
    <w:p w14:paraId="450755C3" w14:textId="77777777" w:rsidR="00584F50" w:rsidRDefault="00584F50" w:rsidP="006E2336">
      <w:pPr>
        <w:pStyle w:val="ListParagraph"/>
        <w:numPr>
          <w:ilvl w:val="2"/>
          <w:numId w:val="30"/>
        </w:numPr>
        <w:spacing w:before="0" w:after="0"/>
      </w:pPr>
      <w:r>
        <w:t>Puncture scenario yielded 9.0 intersections with structures, with minimum of 12.61 and maximum of 12.61 of population impacted</w:t>
      </w:r>
    </w:p>
    <w:p w14:paraId="4571E571"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3D7C0475" w14:textId="77777777" w:rsidR="00584F50" w:rsidRDefault="00584F50" w:rsidP="006E2336">
      <w:pPr>
        <w:pStyle w:val="ListParagraph"/>
        <w:numPr>
          <w:ilvl w:val="2"/>
          <w:numId w:val="30"/>
        </w:numPr>
        <w:spacing w:before="0" w:after="0"/>
      </w:pPr>
      <w:r>
        <w:t>Product type is HVP Product.</w:t>
      </w:r>
    </w:p>
    <w:p w14:paraId="59C3BF44" w14:textId="77777777" w:rsidR="00584F50" w:rsidRDefault="00584F50" w:rsidP="006E2336">
      <w:pPr>
        <w:pStyle w:val="ListParagraph"/>
        <w:numPr>
          <w:ilvl w:val="2"/>
          <w:numId w:val="30"/>
        </w:numPr>
        <w:spacing w:before="0" w:after="0"/>
      </w:pPr>
      <w:r>
        <w:t>Class area location is/are 1.0.</w:t>
      </w:r>
    </w:p>
    <w:p w14:paraId="458D6779" w14:textId="77777777" w:rsidR="00584F50" w:rsidRDefault="00584F50" w:rsidP="006E2336">
      <w:pPr>
        <w:pStyle w:val="ListParagraph"/>
        <w:numPr>
          <w:ilvl w:val="1"/>
          <w:numId w:val="30"/>
        </w:numPr>
        <w:spacing w:before="0" w:after="0"/>
      </w:pPr>
      <w:r>
        <w:t>Total length driven by Economic Loss: 2126.14 meters.</w:t>
      </w:r>
    </w:p>
    <w:p w14:paraId="5CC769A4" w14:textId="77777777" w:rsidR="00584F50" w:rsidRDefault="00584F50" w:rsidP="006E2336">
      <w:pPr>
        <w:pStyle w:val="ListParagraph"/>
        <w:numPr>
          <w:ilvl w:val="1"/>
          <w:numId w:val="30"/>
        </w:numPr>
        <w:spacing w:before="0" w:after="0"/>
      </w:pPr>
      <w:r>
        <w:t>Economic Loss Cost distributed between minimum of $2.31 and maximum of $4.96MM:</w:t>
      </w:r>
    </w:p>
    <w:p w14:paraId="692CACDD" w14:textId="77777777" w:rsidR="00584F50" w:rsidRDefault="00584F50" w:rsidP="006E2336">
      <w:pPr>
        <w:pStyle w:val="ListParagraph"/>
        <w:numPr>
          <w:ilvl w:val="2"/>
          <w:numId w:val="30"/>
        </w:numPr>
        <w:spacing w:before="0" w:after="0"/>
      </w:pPr>
      <w:r>
        <w:t>Repair costs between minimum of $6,000.00 and maximum of $6,000.00.</w:t>
      </w:r>
    </w:p>
    <w:p w14:paraId="71F096E3" w14:textId="77777777" w:rsidR="00584F50" w:rsidRDefault="00584F50" w:rsidP="006E2336">
      <w:pPr>
        <w:pStyle w:val="ListParagraph"/>
        <w:numPr>
          <w:ilvl w:val="2"/>
          <w:numId w:val="30"/>
        </w:numPr>
        <w:spacing w:before="0" w:after="0"/>
      </w:pPr>
      <w:r>
        <w:t>Outage losses between minimum of $200,000.00 and maximum of $200,000.00.</w:t>
      </w:r>
    </w:p>
    <w:p w14:paraId="35D9854A" w14:textId="77777777" w:rsidR="00584F50" w:rsidRDefault="00584F50" w:rsidP="006E2336">
      <w:pPr>
        <w:pStyle w:val="ListParagraph"/>
        <w:numPr>
          <w:ilvl w:val="2"/>
          <w:numId w:val="30"/>
        </w:numPr>
        <w:spacing w:before="0" w:after="0"/>
      </w:pPr>
      <w:r>
        <w:t>Product type is HVP Product.</w:t>
      </w:r>
    </w:p>
    <w:p w14:paraId="74DB476A" w14:textId="77777777" w:rsidR="00584F50" w:rsidRDefault="00584F50" w:rsidP="006E2336">
      <w:pPr>
        <w:pStyle w:val="ListParagraph"/>
        <w:numPr>
          <w:ilvl w:val="2"/>
          <w:numId w:val="30"/>
        </w:numPr>
        <w:spacing w:before="0" w:after="0"/>
      </w:pPr>
      <w:r>
        <w:t>Leak cost between minimum of $0.27 and maximum of $2.96MM</w:t>
      </w:r>
    </w:p>
    <w:p w14:paraId="1B4F9E0D" w14:textId="77777777" w:rsidR="00584F50" w:rsidRDefault="00584F50" w:rsidP="006E2336">
      <w:pPr>
        <w:pStyle w:val="ListParagraph"/>
        <w:numPr>
          <w:ilvl w:val="2"/>
          <w:numId w:val="30"/>
        </w:numPr>
        <w:spacing w:before="0" w:after="0"/>
      </w:pPr>
      <w:r>
        <w:lastRenderedPageBreak/>
        <w:t>Leak scenario yielded 1.0 intersections with structures, with minimum of $2,688,250.00 and maximum of $2,688,250.00 in cost of structures impacted.</w:t>
      </w:r>
    </w:p>
    <w:p w14:paraId="586F2BF8" w14:textId="77777777" w:rsidR="00584F50" w:rsidRDefault="00584F50" w:rsidP="006E2336">
      <w:pPr>
        <w:pStyle w:val="ListParagraph"/>
        <w:numPr>
          <w:ilvl w:val="2"/>
          <w:numId w:val="30"/>
        </w:numPr>
        <w:spacing w:before="0" w:after="0"/>
      </w:pPr>
      <w:r>
        <w:t>Leak product loss costs between minimum of $60,855.70 and maximum of $60,855.70</w:t>
      </w:r>
    </w:p>
    <w:p w14:paraId="3BF69B5E" w14:textId="77777777" w:rsidR="00584F50" w:rsidRDefault="00584F50" w:rsidP="006E2336">
      <w:pPr>
        <w:pStyle w:val="ListParagraph"/>
        <w:numPr>
          <w:ilvl w:val="2"/>
          <w:numId w:val="30"/>
        </w:numPr>
        <w:spacing w:before="0" w:after="0"/>
      </w:pPr>
      <w:r>
        <w:t>Rupture cost between minimum of $5.02 and maximum of $7.70MM</w:t>
      </w:r>
    </w:p>
    <w:p w14:paraId="7EB3298E" w14:textId="77777777" w:rsidR="00584F50" w:rsidRDefault="00584F50" w:rsidP="006E2336">
      <w:pPr>
        <w:pStyle w:val="ListParagraph"/>
        <w:numPr>
          <w:ilvl w:val="2"/>
          <w:numId w:val="30"/>
        </w:numPr>
        <w:spacing w:before="0" w:after="0"/>
      </w:pPr>
      <w:r>
        <w:t>Rupture scenario yielded 12.0 intersections with structures, with minimum of $2,688,250.00 and maximum of $2,688,250.00 in cost of structures impacted</w:t>
      </w:r>
    </w:p>
    <w:p w14:paraId="3A4E2692" w14:textId="77777777" w:rsidR="00584F50" w:rsidRDefault="00584F50" w:rsidP="006E2336">
      <w:pPr>
        <w:pStyle w:val="ListParagraph"/>
        <w:numPr>
          <w:ilvl w:val="2"/>
          <w:numId w:val="30"/>
        </w:numPr>
        <w:spacing w:before="0" w:after="0"/>
      </w:pPr>
      <w:r>
        <w:t>Rupture product loss costs between minimum of $4,809,554.10 and maximum of $4,809,554.10</w:t>
      </w:r>
    </w:p>
    <w:p w14:paraId="632A7DC9" w14:textId="77777777" w:rsidR="00584F50" w:rsidRDefault="00584F50" w:rsidP="006E2336">
      <w:pPr>
        <w:pStyle w:val="ListParagraph"/>
        <w:numPr>
          <w:ilvl w:val="2"/>
          <w:numId w:val="30"/>
        </w:numPr>
        <w:spacing w:before="0" w:after="0"/>
      </w:pPr>
      <w:r>
        <w:t>Puncture cost between minimum of $2.21 and maximum of $4.89MM</w:t>
      </w:r>
    </w:p>
    <w:p w14:paraId="7028848C" w14:textId="77777777" w:rsidR="00584F50" w:rsidRDefault="00584F50" w:rsidP="006E2336">
      <w:pPr>
        <w:pStyle w:val="ListParagraph"/>
        <w:numPr>
          <w:ilvl w:val="2"/>
          <w:numId w:val="30"/>
        </w:numPr>
        <w:spacing w:before="0" w:after="0"/>
      </w:pPr>
      <w:r>
        <w:t>Puncture scenario yielded 9.0 intersections with structures, with minimum of $2,688,250.00 and maximum of $2,688,250.00 in cost of structures impacted</w:t>
      </w:r>
    </w:p>
    <w:p w14:paraId="5D71EAB7" w14:textId="77777777" w:rsidR="00584F50" w:rsidRDefault="00584F50" w:rsidP="006E2336">
      <w:pPr>
        <w:pStyle w:val="ListParagraph"/>
        <w:numPr>
          <w:ilvl w:val="2"/>
          <w:numId w:val="30"/>
        </w:numPr>
        <w:spacing w:before="0" w:after="0"/>
      </w:pPr>
      <w:r>
        <w:t>Product Loss costs between minimum of $1,999,580.23 and maximum of $1,999,580.23"</w:t>
      </w:r>
    </w:p>
    <w:p w14:paraId="7646520F" w14:textId="77777777" w:rsidR="00584F50" w:rsidRDefault="00584F50" w:rsidP="006E2336">
      <w:pPr>
        <w:pStyle w:val="ListParagraph"/>
        <w:numPr>
          <w:ilvl w:val="0"/>
          <w:numId w:val="30"/>
        </w:numPr>
        <w:spacing w:before="0" w:after="0"/>
      </w:pPr>
      <w:r>
        <w:t>"WINTER CONDENSATE NPS 3</w:t>
      </w:r>
    </w:p>
    <w:p w14:paraId="02C6F2A7" w14:textId="77777777" w:rsidR="00584F50" w:rsidRDefault="00584F50" w:rsidP="006E2336">
      <w:pPr>
        <w:pStyle w:val="ListParagraph"/>
        <w:numPr>
          <w:ilvl w:val="1"/>
          <w:numId w:val="30"/>
        </w:numPr>
        <w:spacing w:before="0" w:after="0"/>
      </w:pPr>
      <w:r>
        <w:t>Total Cumulative Length (m):</w:t>
      </w:r>
      <w:r>
        <w:tab/>
        <w:t>2286.46</w:t>
      </w:r>
    </w:p>
    <w:p w14:paraId="2557A50B" w14:textId="77777777" w:rsidR="00584F50" w:rsidRDefault="00584F50" w:rsidP="006E2336">
      <w:pPr>
        <w:pStyle w:val="ListParagraph"/>
        <w:numPr>
          <w:ilvl w:val="1"/>
          <w:numId w:val="30"/>
        </w:numPr>
        <w:spacing w:before="0" w:after="0"/>
      </w:pPr>
      <w:r>
        <w:t>Likelihood of failure distributed between minimum of 1.277e-02 and maximum of 1.277e-02.</w:t>
      </w:r>
    </w:p>
    <w:p w14:paraId="2E636F91" w14:textId="77777777" w:rsidR="00584F50" w:rsidRDefault="00584F50" w:rsidP="006E2336">
      <w:pPr>
        <w:pStyle w:val="ListParagraph"/>
        <w:numPr>
          <w:ilvl w:val="2"/>
          <w:numId w:val="30"/>
        </w:numPr>
        <w:spacing w:before="0" w:after="0"/>
      </w:pPr>
      <w:r>
        <w:t xml:space="preserve">Land use distributed as </w:t>
      </w:r>
    </w:p>
    <w:p w14:paraId="37BBCC9E" w14:textId="77777777" w:rsidR="00584F50" w:rsidRDefault="00584F50" w:rsidP="006E2336">
      <w:pPr>
        <w:pStyle w:val="ListParagraph"/>
        <w:numPr>
          <w:ilvl w:val="3"/>
          <w:numId w:val="30"/>
        </w:numPr>
        <w:spacing w:before="0" w:after="0"/>
      </w:pPr>
      <w:r>
        <w:t>Agricultural: 2,286.46</w:t>
      </w:r>
    </w:p>
    <w:p w14:paraId="3AA5930E" w14:textId="77777777" w:rsidR="00584F50" w:rsidRDefault="00584F50" w:rsidP="006E2336">
      <w:pPr>
        <w:pStyle w:val="ListParagraph"/>
        <w:numPr>
          <w:ilvl w:val="2"/>
          <w:numId w:val="30"/>
        </w:numPr>
        <w:spacing w:before="0" w:after="0"/>
      </w:pPr>
      <w:r>
        <w:t xml:space="preserve">Depth of cover distributed as </w:t>
      </w:r>
    </w:p>
    <w:p w14:paraId="7D0748C3" w14:textId="77777777" w:rsidR="00584F50" w:rsidRDefault="00584F50" w:rsidP="006E2336">
      <w:pPr>
        <w:pStyle w:val="ListParagraph"/>
        <w:numPr>
          <w:ilvl w:val="3"/>
          <w:numId w:val="30"/>
        </w:numPr>
        <w:spacing w:before="0" w:after="0"/>
      </w:pPr>
      <w:r>
        <w:t>nan</w:t>
      </w:r>
    </w:p>
    <w:p w14:paraId="1B7F6863" w14:textId="77777777" w:rsidR="00584F50" w:rsidRDefault="00584F50" w:rsidP="006E2336">
      <w:pPr>
        <w:pStyle w:val="ListParagraph"/>
        <w:numPr>
          <w:ilvl w:val="2"/>
          <w:numId w:val="30"/>
        </w:numPr>
        <w:spacing w:before="0" w:after="0"/>
      </w:pPr>
      <w:r>
        <w:t>Installation date between minimum of 1994-01-01 and maximum of 1994-01-01</w:t>
      </w:r>
    </w:p>
    <w:p w14:paraId="01D46813" w14:textId="77777777" w:rsidR="00584F50" w:rsidRDefault="00584F50" w:rsidP="006E2336">
      <w:pPr>
        <w:pStyle w:val="ListParagraph"/>
        <w:numPr>
          <w:ilvl w:val="2"/>
          <w:numId w:val="30"/>
        </w:numPr>
        <w:spacing w:before="0" w:after="0"/>
      </w:pPr>
      <w:r>
        <w:t>Outside diameter of 3.5 in.</w:t>
      </w:r>
    </w:p>
    <w:p w14:paraId="4CA946AA" w14:textId="77777777" w:rsidR="00584F50" w:rsidRDefault="00584F50" w:rsidP="006E2336">
      <w:pPr>
        <w:pStyle w:val="ListParagraph"/>
        <w:numPr>
          <w:ilvl w:val="2"/>
          <w:numId w:val="30"/>
        </w:numPr>
        <w:spacing w:before="0" w:after="0"/>
      </w:pPr>
      <w:r>
        <w:t>Grade between minimum of 359.0 and maximum of 359.0 MPa</w:t>
      </w:r>
    </w:p>
    <w:p w14:paraId="1508D695" w14:textId="77777777" w:rsidR="00584F50" w:rsidRDefault="00584F50" w:rsidP="006E2336">
      <w:pPr>
        <w:pStyle w:val="ListParagraph"/>
        <w:numPr>
          <w:ilvl w:val="2"/>
          <w:numId w:val="30"/>
        </w:numPr>
        <w:spacing w:before="0" w:after="0"/>
      </w:pPr>
      <w:r>
        <w:t>Wall thickness between minimum of 3.2 and maximum of 3.2 mm</w:t>
      </w:r>
    </w:p>
    <w:p w14:paraId="0F1CCF0D" w14:textId="77777777" w:rsidR="00584F50" w:rsidRDefault="00584F50" w:rsidP="006E2336">
      <w:pPr>
        <w:pStyle w:val="ListParagraph"/>
        <w:numPr>
          <w:ilvl w:val="2"/>
          <w:numId w:val="30"/>
        </w:numPr>
        <w:spacing w:before="0" w:after="0"/>
      </w:pPr>
      <w:r>
        <w:t>Toughness between minimum of nan and maximum of nan J</w:t>
      </w:r>
    </w:p>
    <w:p w14:paraId="5F3FCCAF" w14:textId="77777777" w:rsidR="00584F50" w:rsidRDefault="00584F50" w:rsidP="006E2336">
      <w:pPr>
        <w:pStyle w:val="ListParagraph"/>
        <w:numPr>
          <w:ilvl w:val="2"/>
          <w:numId w:val="30"/>
        </w:numPr>
        <w:spacing w:before="0" w:after="0"/>
      </w:pPr>
      <w:r>
        <w:t>Probability of failure given a hit between minimum of 3.067e-01 and maximum of 3.067e-01</w:t>
      </w:r>
    </w:p>
    <w:p w14:paraId="2D9C40CC" w14:textId="77777777" w:rsidR="00584F50" w:rsidRDefault="00584F50" w:rsidP="006E2336">
      <w:pPr>
        <w:pStyle w:val="ListParagraph"/>
        <w:numPr>
          <w:ilvl w:val="2"/>
          <w:numId w:val="30"/>
        </w:numPr>
        <w:spacing w:before="0" w:after="0"/>
      </w:pPr>
      <w:r>
        <w:t>Class area location is/are 1.0.</w:t>
      </w:r>
    </w:p>
    <w:p w14:paraId="5E6EA92D" w14:textId="77777777" w:rsidR="00584F50" w:rsidRDefault="00584F50" w:rsidP="006E2336">
      <w:pPr>
        <w:pStyle w:val="ListParagraph"/>
        <w:numPr>
          <w:ilvl w:val="1"/>
          <w:numId w:val="30"/>
        </w:numPr>
        <w:spacing w:before="0" w:after="0"/>
      </w:pPr>
      <w:r>
        <w:t>Consequence of failure distributed between minimum of $3.71 and maximum of $3.96MM</w:t>
      </w:r>
    </w:p>
    <w:p w14:paraId="565CFFBC" w14:textId="77777777" w:rsidR="00584F50" w:rsidRDefault="00584F50" w:rsidP="006E2336">
      <w:pPr>
        <w:pStyle w:val="ListParagraph"/>
        <w:numPr>
          <w:ilvl w:val="1"/>
          <w:numId w:val="30"/>
        </w:numPr>
        <w:spacing w:before="0" w:after="0"/>
      </w:pPr>
      <w:r>
        <w:t>Total length driven by Environmental: 2286.46 meters.</w:t>
      </w:r>
    </w:p>
    <w:p w14:paraId="48CBA7B6" w14:textId="77777777" w:rsidR="00584F50" w:rsidRDefault="00584F50" w:rsidP="006E2336">
      <w:pPr>
        <w:pStyle w:val="ListParagraph"/>
        <w:numPr>
          <w:ilvl w:val="1"/>
          <w:numId w:val="30"/>
        </w:numPr>
        <w:spacing w:before="0" w:after="0"/>
      </w:pPr>
      <w:r>
        <w:t>Environmental Cost distributed between minimum of $3.47 and maximum of $3.72MM:</w:t>
      </w:r>
    </w:p>
    <w:p w14:paraId="47EDD7D8" w14:textId="77777777" w:rsidR="00584F50" w:rsidRDefault="00584F50" w:rsidP="006E2336">
      <w:pPr>
        <w:pStyle w:val="ListParagraph"/>
        <w:numPr>
          <w:ilvl w:val="2"/>
          <w:numId w:val="30"/>
        </w:numPr>
        <w:spacing w:before="0" w:after="0"/>
      </w:pPr>
      <w:r>
        <w:t>Leak cost between minimum of $0.10 and maximum of $0.11MM</w:t>
      </w:r>
    </w:p>
    <w:p w14:paraId="0A7E546F" w14:textId="77777777" w:rsidR="00584F50" w:rsidRDefault="00584F50" w:rsidP="006E2336">
      <w:pPr>
        <w:pStyle w:val="ListParagraph"/>
        <w:numPr>
          <w:ilvl w:val="2"/>
          <w:numId w:val="30"/>
        </w:numPr>
        <w:spacing w:before="0" w:after="0"/>
      </w:pPr>
      <w:r>
        <w:t>Leak spill volume between a minimum of 948.19 and maximum of 1017.18 gallons</w:t>
      </w:r>
    </w:p>
    <w:p w14:paraId="2B79ED6F" w14:textId="77777777" w:rsidR="00584F50" w:rsidRDefault="00584F50" w:rsidP="006E2336">
      <w:pPr>
        <w:pStyle w:val="ListParagraph"/>
        <w:numPr>
          <w:ilvl w:val="2"/>
          <w:numId w:val="30"/>
        </w:numPr>
        <w:spacing w:before="0" w:after="0"/>
      </w:pPr>
      <w:r>
        <w:t>Rupture cost between minimum of $7.94 and maximum of $8.52MM</w:t>
      </w:r>
    </w:p>
    <w:p w14:paraId="7F967D42" w14:textId="77777777" w:rsidR="00584F50" w:rsidRDefault="00584F50" w:rsidP="006E2336">
      <w:pPr>
        <w:pStyle w:val="ListParagraph"/>
        <w:numPr>
          <w:ilvl w:val="2"/>
          <w:numId w:val="30"/>
        </w:numPr>
        <w:spacing w:before="0" w:after="0"/>
      </w:pPr>
      <w:r>
        <w:t>Rupture spill volume is between a minimum of 74937.5 and maximum of 80390.1 gallons</w:t>
      </w:r>
    </w:p>
    <w:p w14:paraId="4B50472F" w14:textId="77777777" w:rsidR="00584F50" w:rsidRDefault="00584F50" w:rsidP="006E2336">
      <w:pPr>
        <w:pStyle w:val="ListParagraph"/>
        <w:numPr>
          <w:ilvl w:val="2"/>
          <w:numId w:val="30"/>
        </w:numPr>
        <w:spacing w:before="0" w:after="0"/>
      </w:pPr>
      <w:r>
        <w:t>Puncture cost between minimum of $3.30 and maximum of $3.54MM</w:t>
      </w:r>
    </w:p>
    <w:p w14:paraId="61C7B9CD" w14:textId="77777777" w:rsidR="00584F50" w:rsidRDefault="00584F50" w:rsidP="006E2336">
      <w:pPr>
        <w:pStyle w:val="ListParagraph"/>
        <w:numPr>
          <w:ilvl w:val="2"/>
          <w:numId w:val="30"/>
        </w:numPr>
        <w:spacing w:before="0" w:after="0"/>
      </w:pPr>
      <w:r>
        <w:t>Puncture spill volume is between a minimum of 31155.39 and maximum of 33422.32 gallons</w:t>
      </w:r>
    </w:p>
    <w:p w14:paraId="462FE49C" w14:textId="77777777" w:rsidR="00584F50" w:rsidRDefault="00584F50" w:rsidP="006E2336">
      <w:pPr>
        <w:pStyle w:val="ListParagraph"/>
        <w:numPr>
          <w:ilvl w:val="0"/>
          <w:numId w:val="30"/>
        </w:numPr>
        <w:spacing w:before="0" w:after="0"/>
      </w:pPr>
      <w:r>
        <w:t>"RAINBOW ATLANTIS LATERAL NPS 8</w:t>
      </w:r>
    </w:p>
    <w:p w14:paraId="3662072B" w14:textId="77777777" w:rsidR="00584F50" w:rsidRDefault="00584F50" w:rsidP="006E2336">
      <w:pPr>
        <w:pStyle w:val="ListParagraph"/>
        <w:numPr>
          <w:ilvl w:val="1"/>
          <w:numId w:val="30"/>
        </w:numPr>
        <w:spacing w:before="0" w:after="0"/>
      </w:pPr>
      <w:r>
        <w:t>Total Cumulative Length (m):</w:t>
      </w:r>
      <w:r>
        <w:tab/>
        <w:t>2229.95</w:t>
      </w:r>
    </w:p>
    <w:p w14:paraId="69B9D5EF" w14:textId="77777777" w:rsidR="00584F50" w:rsidRDefault="00584F50" w:rsidP="006E2336">
      <w:pPr>
        <w:pStyle w:val="ListParagraph"/>
        <w:numPr>
          <w:ilvl w:val="1"/>
          <w:numId w:val="30"/>
        </w:numPr>
        <w:spacing w:before="0" w:after="0"/>
      </w:pPr>
      <w:r>
        <w:t>Likelihood of failure distributed between minimum of 1.170e-03 and maximum of 5.315e-03.</w:t>
      </w:r>
    </w:p>
    <w:p w14:paraId="19511F72" w14:textId="77777777" w:rsidR="00584F50" w:rsidRDefault="00584F50" w:rsidP="006E2336">
      <w:pPr>
        <w:pStyle w:val="ListParagraph"/>
        <w:numPr>
          <w:ilvl w:val="2"/>
          <w:numId w:val="30"/>
        </w:numPr>
        <w:spacing w:before="0" w:after="0"/>
      </w:pPr>
      <w:r>
        <w:t xml:space="preserve">Land use distributed as </w:t>
      </w:r>
    </w:p>
    <w:p w14:paraId="58302849" w14:textId="77777777" w:rsidR="00584F50" w:rsidRDefault="00584F50" w:rsidP="006E2336">
      <w:pPr>
        <w:pStyle w:val="ListParagraph"/>
        <w:numPr>
          <w:ilvl w:val="3"/>
          <w:numId w:val="30"/>
        </w:numPr>
        <w:spacing w:before="0" w:after="0"/>
      </w:pPr>
      <w:r>
        <w:t>Agricultural: 448.50</w:t>
      </w:r>
    </w:p>
    <w:p w14:paraId="4A866A7C" w14:textId="77777777" w:rsidR="00584F50" w:rsidRDefault="00584F50" w:rsidP="006E2336">
      <w:pPr>
        <w:pStyle w:val="ListParagraph"/>
        <w:numPr>
          <w:ilvl w:val="3"/>
          <w:numId w:val="30"/>
        </w:numPr>
        <w:spacing w:before="0" w:after="0"/>
      </w:pPr>
      <w:r>
        <w:t>Forested: 1,678.09</w:t>
      </w:r>
    </w:p>
    <w:p w14:paraId="21AFFB74" w14:textId="77777777" w:rsidR="00584F50" w:rsidRDefault="00584F50" w:rsidP="006E2336">
      <w:pPr>
        <w:pStyle w:val="ListParagraph"/>
        <w:numPr>
          <w:ilvl w:val="3"/>
          <w:numId w:val="30"/>
        </w:numPr>
        <w:spacing w:before="0" w:after="0"/>
      </w:pPr>
      <w:r>
        <w:t>Water Course: 103.36</w:t>
      </w:r>
    </w:p>
    <w:p w14:paraId="774E53E6" w14:textId="77777777" w:rsidR="00584F50" w:rsidRDefault="00584F50" w:rsidP="006E2336">
      <w:pPr>
        <w:pStyle w:val="ListParagraph"/>
        <w:numPr>
          <w:ilvl w:val="2"/>
          <w:numId w:val="30"/>
        </w:numPr>
        <w:spacing w:before="0" w:after="0"/>
      </w:pPr>
      <w:r>
        <w:lastRenderedPageBreak/>
        <w:t xml:space="preserve">Depth of cover distributed as </w:t>
      </w:r>
    </w:p>
    <w:p w14:paraId="12F598B1" w14:textId="77777777" w:rsidR="00584F50" w:rsidRDefault="00584F50" w:rsidP="006E2336">
      <w:pPr>
        <w:pStyle w:val="ListParagraph"/>
        <w:numPr>
          <w:ilvl w:val="3"/>
          <w:numId w:val="30"/>
        </w:numPr>
        <w:spacing w:before="0" w:after="0"/>
      </w:pPr>
      <w:r>
        <w:t>nan</w:t>
      </w:r>
    </w:p>
    <w:p w14:paraId="72EF74C5" w14:textId="77777777" w:rsidR="00584F50" w:rsidRDefault="00584F50" w:rsidP="006E2336">
      <w:pPr>
        <w:pStyle w:val="ListParagraph"/>
        <w:numPr>
          <w:ilvl w:val="2"/>
          <w:numId w:val="30"/>
        </w:numPr>
        <w:spacing w:before="0" w:after="0"/>
      </w:pPr>
      <w:r>
        <w:t>Installation date between minimum of 2015-02-09 and maximum of 2015-02-09</w:t>
      </w:r>
    </w:p>
    <w:p w14:paraId="675FABCA" w14:textId="77777777" w:rsidR="00584F50" w:rsidRDefault="00584F50" w:rsidP="006E2336">
      <w:pPr>
        <w:pStyle w:val="ListParagraph"/>
        <w:numPr>
          <w:ilvl w:val="2"/>
          <w:numId w:val="30"/>
        </w:numPr>
        <w:spacing w:before="0" w:after="0"/>
      </w:pPr>
      <w:r>
        <w:t>Outside diameter of 8.625 in.</w:t>
      </w:r>
    </w:p>
    <w:p w14:paraId="5C4E58E5" w14:textId="77777777" w:rsidR="00584F50" w:rsidRDefault="00584F50" w:rsidP="006E2336">
      <w:pPr>
        <w:pStyle w:val="ListParagraph"/>
        <w:numPr>
          <w:ilvl w:val="2"/>
          <w:numId w:val="30"/>
        </w:numPr>
        <w:spacing w:before="0" w:after="0"/>
      </w:pPr>
      <w:r>
        <w:t>Grade between minimum of 359.0 and maximum of 359.0 MPa</w:t>
      </w:r>
    </w:p>
    <w:p w14:paraId="44B53457" w14:textId="77777777" w:rsidR="00584F50" w:rsidRDefault="00584F50" w:rsidP="006E2336">
      <w:pPr>
        <w:pStyle w:val="ListParagraph"/>
        <w:numPr>
          <w:ilvl w:val="2"/>
          <w:numId w:val="30"/>
        </w:numPr>
        <w:spacing w:before="0" w:after="0"/>
      </w:pPr>
      <w:r>
        <w:t>Wall thickness between minimum of 5.56 and maximum of 12.7 mm</w:t>
      </w:r>
    </w:p>
    <w:p w14:paraId="76A5BDB3" w14:textId="77777777" w:rsidR="00584F50" w:rsidRDefault="00584F50" w:rsidP="006E2336">
      <w:pPr>
        <w:pStyle w:val="ListParagraph"/>
        <w:numPr>
          <w:ilvl w:val="2"/>
          <w:numId w:val="30"/>
        </w:numPr>
        <w:spacing w:before="0" w:after="0"/>
      </w:pPr>
      <w:r>
        <w:t>Toughness between minimum of nan and maximum of nan J</w:t>
      </w:r>
    </w:p>
    <w:p w14:paraId="4F6B82E6" w14:textId="77777777" w:rsidR="00584F50" w:rsidRDefault="00584F50" w:rsidP="006E2336">
      <w:pPr>
        <w:pStyle w:val="ListParagraph"/>
        <w:numPr>
          <w:ilvl w:val="2"/>
          <w:numId w:val="30"/>
        </w:numPr>
        <w:spacing w:before="0" w:after="0"/>
      </w:pPr>
      <w:r>
        <w:t>Probability of failure given a hit between minimum of 2.809e-02 and maximum of 1.277e-01</w:t>
      </w:r>
    </w:p>
    <w:p w14:paraId="6A898998" w14:textId="77777777" w:rsidR="00584F50" w:rsidRDefault="00584F50" w:rsidP="006E2336">
      <w:pPr>
        <w:pStyle w:val="ListParagraph"/>
        <w:numPr>
          <w:ilvl w:val="2"/>
          <w:numId w:val="30"/>
        </w:numPr>
        <w:spacing w:before="0" w:after="0"/>
      </w:pPr>
      <w:r>
        <w:t>Class area location is/are 1.0.</w:t>
      </w:r>
    </w:p>
    <w:p w14:paraId="39707678" w14:textId="77777777" w:rsidR="00584F50" w:rsidRDefault="00584F50" w:rsidP="006E2336">
      <w:pPr>
        <w:pStyle w:val="ListParagraph"/>
        <w:numPr>
          <w:ilvl w:val="1"/>
          <w:numId w:val="30"/>
        </w:numPr>
        <w:spacing w:before="0" w:after="0"/>
      </w:pPr>
      <w:r>
        <w:t>Consequence of failure distributed between minimum of $10.67 and maximum of $19.88MM</w:t>
      </w:r>
    </w:p>
    <w:p w14:paraId="2A7DA2CD" w14:textId="77777777" w:rsidR="00584F50" w:rsidRDefault="00584F50" w:rsidP="006E2336">
      <w:pPr>
        <w:pStyle w:val="ListParagraph"/>
        <w:numPr>
          <w:ilvl w:val="1"/>
          <w:numId w:val="30"/>
        </w:numPr>
        <w:spacing w:before="0" w:after="0"/>
      </w:pPr>
      <w:r>
        <w:t>Total length driven by Environmental: 2229.95 meters.</w:t>
      </w:r>
    </w:p>
    <w:p w14:paraId="30DB57B5" w14:textId="77777777" w:rsidR="00584F50" w:rsidRDefault="00584F50" w:rsidP="006E2336">
      <w:pPr>
        <w:pStyle w:val="ListParagraph"/>
        <w:numPr>
          <w:ilvl w:val="1"/>
          <w:numId w:val="30"/>
        </w:numPr>
        <w:spacing w:before="0" w:after="0"/>
      </w:pPr>
      <w:r>
        <w:t>Environmental Cost distributed between minimum of $10.35 and maximum of $19.51MM:</w:t>
      </w:r>
    </w:p>
    <w:p w14:paraId="69C08E4C" w14:textId="77777777" w:rsidR="00584F50" w:rsidRDefault="00584F50" w:rsidP="006E2336">
      <w:pPr>
        <w:pStyle w:val="ListParagraph"/>
        <w:numPr>
          <w:ilvl w:val="2"/>
          <w:numId w:val="30"/>
        </w:numPr>
        <w:spacing w:before="0" w:after="0"/>
      </w:pPr>
      <w:r>
        <w:t>Leak cost between minimum of $0.20 and maximum of $0.34MM</w:t>
      </w:r>
    </w:p>
    <w:p w14:paraId="1B1FE7C2" w14:textId="77777777" w:rsidR="00584F50" w:rsidRDefault="00584F50" w:rsidP="006E2336">
      <w:pPr>
        <w:pStyle w:val="ListParagraph"/>
        <w:numPr>
          <w:ilvl w:val="2"/>
          <w:numId w:val="30"/>
        </w:numPr>
        <w:spacing w:before="0" w:after="0"/>
      </w:pPr>
      <w:r>
        <w:t>Leak spill volume between a minimum of 1853.97 and maximum of 1900.95 gallons</w:t>
      </w:r>
    </w:p>
    <w:p w14:paraId="320AB167" w14:textId="77777777" w:rsidR="00584F50" w:rsidRDefault="00584F50" w:rsidP="006E2336">
      <w:pPr>
        <w:pStyle w:val="ListParagraph"/>
        <w:numPr>
          <w:ilvl w:val="2"/>
          <w:numId w:val="30"/>
        </w:numPr>
        <w:spacing w:before="0" w:after="0"/>
      </w:pPr>
      <w:r>
        <w:t>Rupture cost between minimum of $94.31 and maximum of $162.32MM</w:t>
      </w:r>
    </w:p>
    <w:p w14:paraId="5F449189" w14:textId="77777777" w:rsidR="00584F50" w:rsidRDefault="00584F50" w:rsidP="006E2336">
      <w:pPr>
        <w:pStyle w:val="ListParagraph"/>
        <w:numPr>
          <w:ilvl w:val="2"/>
          <w:numId w:val="30"/>
        </w:numPr>
        <w:spacing w:before="0" w:after="0"/>
      </w:pPr>
      <w:r>
        <w:t>Rupture spill volume is between a minimum of 889789.8 and maximum of 912337.73 gallons</w:t>
      </w:r>
    </w:p>
    <w:p w14:paraId="64901BCB" w14:textId="77777777" w:rsidR="00584F50" w:rsidRDefault="00584F50" w:rsidP="006E2336">
      <w:pPr>
        <w:pStyle w:val="ListParagraph"/>
        <w:numPr>
          <w:ilvl w:val="2"/>
          <w:numId w:val="30"/>
        </w:numPr>
        <w:spacing w:before="0" w:after="0"/>
      </w:pPr>
      <w:r>
        <w:t>Puncture cost between minimum of $6.46 and maximum of $11.11MM</w:t>
      </w:r>
    </w:p>
    <w:p w14:paraId="07873196" w14:textId="77777777" w:rsidR="00584F50" w:rsidRDefault="00584F50" w:rsidP="006E2336">
      <w:pPr>
        <w:pStyle w:val="ListParagraph"/>
        <w:numPr>
          <w:ilvl w:val="2"/>
          <w:numId w:val="30"/>
        </w:numPr>
        <w:spacing w:before="0" w:after="0"/>
      </w:pPr>
      <w:r>
        <w:t>Puncture spill volume is between a minimum of 60917.11 and maximum of 62460.8 gallons</w:t>
      </w:r>
    </w:p>
    <w:p w14:paraId="6885FE1D" w14:textId="77777777" w:rsidR="00584F50" w:rsidRDefault="00584F50" w:rsidP="006E2336">
      <w:pPr>
        <w:pStyle w:val="ListParagraph"/>
        <w:numPr>
          <w:ilvl w:val="0"/>
          <w:numId w:val="30"/>
        </w:numPr>
        <w:spacing w:before="0" w:after="0"/>
      </w:pPr>
      <w:r>
        <w:t>"LONE ROCK TO KERROBERT NPS 10</w:t>
      </w:r>
    </w:p>
    <w:p w14:paraId="77728855" w14:textId="77777777" w:rsidR="00584F50" w:rsidRDefault="00584F50" w:rsidP="006E2336">
      <w:pPr>
        <w:pStyle w:val="ListParagraph"/>
        <w:numPr>
          <w:ilvl w:val="1"/>
          <w:numId w:val="30"/>
        </w:numPr>
        <w:spacing w:before="0" w:after="0"/>
      </w:pPr>
      <w:r>
        <w:t>Total Cumulative Length (m):</w:t>
      </w:r>
      <w:r>
        <w:tab/>
        <w:t>2148.19</w:t>
      </w:r>
    </w:p>
    <w:p w14:paraId="7FE510FF" w14:textId="77777777" w:rsidR="00584F50" w:rsidRDefault="00584F50" w:rsidP="006E2336">
      <w:pPr>
        <w:pStyle w:val="ListParagraph"/>
        <w:numPr>
          <w:ilvl w:val="1"/>
          <w:numId w:val="30"/>
        </w:numPr>
        <w:spacing w:before="0" w:after="0"/>
      </w:pPr>
      <w:r>
        <w:t>Likelihood of failure distributed between minimum of 1.400e-03 and maximum of 5.816e-03.</w:t>
      </w:r>
    </w:p>
    <w:p w14:paraId="11CA0B0A" w14:textId="77777777" w:rsidR="00584F50" w:rsidRDefault="00584F50" w:rsidP="006E2336">
      <w:pPr>
        <w:pStyle w:val="ListParagraph"/>
        <w:numPr>
          <w:ilvl w:val="2"/>
          <w:numId w:val="30"/>
        </w:numPr>
        <w:spacing w:before="0" w:after="0"/>
      </w:pPr>
      <w:r>
        <w:t xml:space="preserve">Land use distributed as </w:t>
      </w:r>
    </w:p>
    <w:p w14:paraId="0F16309D" w14:textId="77777777" w:rsidR="00584F50" w:rsidRDefault="00584F50" w:rsidP="006E2336">
      <w:pPr>
        <w:pStyle w:val="ListParagraph"/>
        <w:numPr>
          <w:ilvl w:val="3"/>
          <w:numId w:val="30"/>
        </w:numPr>
        <w:spacing w:before="0" w:after="0"/>
      </w:pPr>
      <w:r>
        <w:t>Agricultural: 1,152.05</w:t>
      </w:r>
    </w:p>
    <w:p w14:paraId="6153B06E" w14:textId="77777777" w:rsidR="00584F50" w:rsidRDefault="00584F50" w:rsidP="006E2336">
      <w:pPr>
        <w:pStyle w:val="ListParagraph"/>
        <w:numPr>
          <w:ilvl w:val="3"/>
          <w:numId w:val="30"/>
        </w:numPr>
        <w:spacing w:before="0" w:after="0"/>
      </w:pPr>
      <w:r>
        <w:t>Remote: 7.37</w:t>
      </w:r>
    </w:p>
    <w:p w14:paraId="62A44B0B" w14:textId="77777777" w:rsidR="00584F50" w:rsidRDefault="00584F50" w:rsidP="006E2336">
      <w:pPr>
        <w:pStyle w:val="ListParagraph"/>
        <w:numPr>
          <w:ilvl w:val="3"/>
          <w:numId w:val="30"/>
        </w:numPr>
        <w:spacing w:before="0" w:after="0"/>
      </w:pPr>
      <w:r>
        <w:t>Water Course: 988.77</w:t>
      </w:r>
    </w:p>
    <w:p w14:paraId="53DFD217" w14:textId="77777777" w:rsidR="00584F50" w:rsidRDefault="00584F50" w:rsidP="006E2336">
      <w:pPr>
        <w:pStyle w:val="ListParagraph"/>
        <w:numPr>
          <w:ilvl w:val="2"/>
          <w:numId w:val="30"/>
        </w:numPr>
        <w:spacing w:before="0" w:after="0"/>
      </w:pPr>
      <w:r>
        <w:t xml:space="preserve">Depth of cover distributed as </w:t>
      </w:r>
    </w:p>
    <w:p w14:paraId="4C8BA82D" w14:textId="77777777" w:rsidR="00584F50" w:rsidRDefault="00584F50" w:rsidP="006E2336">
      <w:pPr>
        <w:pStyle w:val="ListParagraph"/>
        <w:numPr>
          <w:ilvl w:val="3"/>
          <w:numId w:val="30"/>
        </w:numPr>
        <w:spacing w:before="0" w:after="0"/>
      </w:pPr>
      <w:r>
        <w:t>nan</w:t>
      </w:r>
    </w:p>
    <w:p w14:paraId="24BFAECD" w14:textId="77777777" w:rsidR="00584F50" w:rsidRDefault="00584F50" w:rsidP="006E2336">
      <w:pPr>
        <w:pStyle w:val="ListParagraph"/>
        <w:numPr>
          <w:ilvl w:val="2"/>
          <w:numId w:val="30"/>
        </w:numPr>
        <w:spacing w:before="0" w:after="0"/>
      </w:pPr>
      <w:r>
        <w:t>Installation date between minimum of 1971-01-01 and maximum of 1971-01-01</w:t>
      </w:r>
    </w:p>
    <w:p w14:paraId="68A1A9E3" w14:textId="77777777" w:rsidR="00584F50" w:rsidRDefault="00584F50" w:rsidP="006E2336">
      <w:pPr>
        <w:pStyle w:val="ListParagraph"/>
        <w:numPr>
          <w:ilvl w:val="2"/>
          <w:numId w:val="30"/>
        </w:numPr>
        <w:spacing w:before="0" w:after="0"/>
      </w:pPr>
      <w:r>
        <w:t>Outside diameter of 10.75 in.</w:t>
      </w:r>
    </w:p>
    <w:p w14:paraId="1CFF6B3E" w14:textId="77777777" w:rsidR="00584F50" w:rsidRDefault="00584F50" w:rsidP="006E2336">
      <w:pPr>
        <w:pStyle w:val="ListParagraph"/>
        <w:numPr>
          <w:ilvl w:val="2"/>
          <w:numId w:val="30"/>
        </w:numPr>
        <w:spacing w:before="0" w:after="0"/>
      </w:pPr>
      <w:r>
        <w:t>Grade between minimum of 359.0 and maximum of 359.0 MPa</w:t>
      </w:r>
    </w:p>
    <w:p w14:paraId="0DC1F415" w14:textId="77777777" w:rsidR="00584F50" w:rsidRDefault="00584F50" w:rsidP="006E2336">
      <w:pPr>
        <w:pStyle w:val="ListParagraph"/>
        <w:numPr>
          <w:ilvl w:val="2"/>
          <w:numId w:val="30"/>
        </w:numPr>
        <w:spacing w:before="0" w:after="0"/>
      </w:pPr>
      <w:r>
        <w:t>Wall thickness between minimum of 4.78 and maximum of 9.27 mm</w:t>
      </w:r>
    </w:p>
    <w:p w14:paraId="64BD72D6" w14:textId="77777777" w:rsidR="00584F50" w:rsidRDefault="00584F50" w:rsidP="006E2336">
      <w:pPr>
        <w:pStyle w:val="ListParagraph"/>
        <w:numPr>
          <w:ilvl w:val="2"/>
          <w:numId w:val="30"/>
        </w:numPr>
        <w:spacing w:before="0" w:after="0"/>
      </w:pPr>
      <w:r>
        <w:t>Toughness between minimum of 24.8 and maximum of 24.8 J</w:t>
      </w:r>
    </w:p>
    <w:p w14:paraId="52EB7832" w14:textId="77777777" w:rsidR="00584F50" w:rsidRDefault="00584F50" w:rsidP="006E2336">
      <w:pPr>
        <w:pStyle w:val="ListParagraph"/>
        <w:numPr>
          <w:ilvl w:val="2"/>
          <w:numId w:val="30"/>
        </w:numPr>
        <w:spacing w:before="0" w:after="0"/>
      </w:pPr>
      <w:r>
        <w:t>Probability of failure given a hit between minimum of 4.155e-02 and maximum of 1.397e-01</w:t>
      </w:r>
    </w:p>
    <w:p w14:paraId="2E6F0B0E" w14:textId="77777777" w:rsidR="00584F50" w:rsidRDefault="00584F50" w:rsidP="006E2336">
      <w:pPr>
        <w:pStyle w:val="ListParagraph"/>
        <w:numPr>
          <w:ilvl w:val="2"/>
          <w:numId w:val="30"/>
        </w:numPr>
        <w:spacing w:before="0" w:after="0"/>
      </w:pPr>
      <w:r>
        <w:t>Class area location is/are 1.0.</w:t>
      </w:r>
    </w:p>
    <w:p w14:paraId="7507D958" w14:textId="77777777" w:rsidR="00584F50" w:rsidRDefault="00584F50" w:rsidP="006E2336">
      <w:pPr>
        <w:pStyle w:val="ListParagraph"/>
        <w:numPr>
          <w:ilvl w:val="1"/>
          <w:numId w:val="30"/>
        </w:numPr>
        <w:spacing w:before="0" w:after="0"/>
      </w:pPr>
      <w:r>
        <w:t>Consequence of failure distributed between minimum of $10.04 and maximum of $21.89MM</w:t>
      </w:r>
    </w:p>
    <w:p w14:paraId="492A0D30" w14:textId="77777777" w:rsidR="00584F50" w:rsidRDefault="00584F50" w:rsidP="006E2336">
      <w:pPr>
        <w:pStyle w:val="ListParagraph"/>
        <w:numPr>
          <w:ilvl w:val="1"/>
          <w:numId w:val="30"/>
        </w:numPr>
        <w:spacing w:before="0" w:after="0"/>
      </w:pPr>
      <w:r>
        <w:t>Total length driven by Safety: 851.61 meters.</w:t>
      </w:r>
    </w:p>
    <w:p w14:paraId="6D48CCF7" w14:textId="77777777" w:rsidR="00584F50" w:rsidRDefault="00584F50" w:rsidP="006E2336">
      <w:pPr>
        <w:pStyle w:val="ListParagraph"/>
        <w:numPr>
          <w:ilvl w:val="1"/>
          <w:numId w:val="30"/>
        </w:numPr>
        <w:spacing w:before="0" w:after="0"/>
      </w:pPr>
      <w:r>
        <w:t>Safety Cost distributed between minimum of $0.00 and maximum of $12.11MM:</w:t>
      </w:r>
    </w:p>
    <w:p w14:paraId="1CEC1A77" w14:textId="77777777" w:rsidR="00584F50" w:rsidRDefault="00584F50" w:rsidP="006E2336">
      <w:pPr>
        <w:pStyle w:val="ListParagraph"/>
        <w:numPr>
          <w:ilvl w:val="2"/>
          <w:numId w:val="30"/>
        </w:numPr>
        <w:spacing w:before="0" w:after="0"/>
      </w:pPr>
      <w:r>
        <w:t>Leak cost between minimum of $0.00 and maximum of $12.11MM</w:t>
      </w:r>
    </w:p>
    <w:p w14:paraId="28C00F17" w14:textId="77777777" w:rsidR="00584F50" w:rsidRDefault="00584F50" w:rsidP="006E2336">
      <w:pPr>
        <w:pStyle w:val="ListParagraph"/>
        <w:numPr>
          <w:ilvl w:val="2"/>
          <w:numId w:val="30"/>
        </w:numPr>
        <w:spacing w:before="0" w:after="0"/>
      </w:pPr>
      <w:r>
        <w:t>Leak scenario yielded 60.0 intersections with structures, with minimum of 1.26 and maximum of 1.26 of population impacted.</w:t>
      </w:r>
    </w:p>
    <w:p w14:paraId="6B0FA03F" w14:textId="77777777" w:rsidR="00584F50" w:rsidRDefault="00584F50" w:rsidP="006E2336">
      <w:pPr>
        <w:pStyle w:val="ListParagraph"/>
        <w:numPr>
          <w:ilvl w:val="2"/>
          <w:numId w:val="30"/>
        </w:numPr>
        <w:spacing w:before="0" w:after="0"/>
      </w:pPr>
      <w:r>
        <w:t>Leak hazard radius distributed between minimum of 4.02 and maximum of 4.02 meters.</w:t>
      </w:r>
    </w:p>
    <w:p w14:paraId="5183883F" w14:textId="77777777" w:rsidR="00584F50" w:rsidRDefault="00584F50" w:rsidP="006E2336">
      <w:pPr>
        <w:pStyle w:val="ListParagraph"/>
        <w:numPr>
          <w:ilvl w:val="2"/>
          <w:numId w:val="30"/>
        </w:numPr>
        <w:spacing w:before="0" w:after="0"/>
      </w:pPr>
      <w:r>
        <w:lastRenderedPageBreak/>
        <w:t>Rupture cost between minimum of $0.00 and maximum of $12.11MM</w:t>
      </w:r>
    </w:p>
    <w:p w14:paraId="3E0EC05D" w14:textId="77777777" w:rsidR="00584F50" w:rsidRDefault="00584F50" w:rsidP="006E2336">
      <w:pPr>
        <w:pStyle w:val="ListParagraph"/>
        <w:numPr>
          <w:ilvl w:val="2"/>
          <w:numId w:val="30"/>
        </w:numPr>
        <w:spacing w:before="0" w:after="0"/>
      </w:pPr>
      <w:r>
        <w:t>Rupture scenario yielded 41.0 intersections with structures, with minimum of 1.26 and maximum of 1.26 of population impacted</w:t>
      </w:r>
    </w:p>
    <w:p w14:paraId="56F683B4" w14:textId="77777777" w:rsidR="00584F50" w:rsidRDefault="00584F50" w:rsidP="006E2336">
      <w:pPr>
        <w:pStyle w:val="ListParagraph"/>
        <w:numPr>
          <w:ilvl w:val="2"/>
          <w:numId w:val="30"/>
        </w:numPr>
        <w:spacing w:before="0" w:after="0"/>
      </w:pPr>
      <w:r>
        <w:t>Rupture hazard radius distributed between minimum of 66.53 and maximum of 66.53 meters.</w:t>
      </w:r>
    </w:p>
    <w:p w14:paraId="4A277B03" w14:textId="77777777" w:rsidR="00584F50" w:rsidRDefault="00584F50" w:rsidP="006E2336">
      <w:pPr>
        <w:pStyle w:val="ListParagraph"/>
        <w:numPr>
          <w:ilvl w:val="2"/>
          <w:numId w:val="30"/>
        </w:numPr>
        <w:spacing w:before="0" w:after="0"/>
      </w:pPr>
      <w:r>
        <w:t>Puncture cost between minimum of $0.00 and maximum of $12.11MM</w:t>
      </w:r>
    </w:p>
    <w:p w14:paraId="67A70E22" w14:textId="77777777" w:rsidR="00584F50" w:rsidRDefault="00584F50" w:rsidP="006E2336">
      <w:pPr>
        <w:pStyle w:val="ListParagraph"/>
        <w:numPr>
          <w:ilvl w:val="2"/>
          <w:numId w:val="30"/>
        </w:numPr>
        <w:spacing w:before="0" w:after="0"/>
      </w:pPr>
      <w:r>
        <w:t>Puncture scenario yielded 73.0 intersections with structures, with minimum of 1.26 and maximum of 1.26 of population impacted</w:t>
      </w:r>
    </w:p>
    <w:p w14:paraId="0ED62BB6" w14:textId="77777777" w:rsidR="00584F50" w:rsidRDefault="00584F50" w:rsidP="006E2336">
      <w:pPr>
        <w:pStyle w:val="ListParagraph"/>
        <w:numPr>
          <w:ilvl w:val="2"/>
          <w:numId w:val="30"/>
        </w:numPr>
        <w:spacing w:before="0" w:after="0"/>
      </w:pPr>
      <w:r>
        <w:t>Puncture hazard radius distributed between minimum of 16.07 and maximum of 16.07 meters.</w:t>
      </w:r>
    </w:p>
    <w:p w14:paraId="4957942C" w14:textId="77777777" w:rsidR="00584F50" w:rsidRDefault="00584F50" w:rsidP="006E2336">
      <w:pPr>
        <w:pStyle w:val="ListParagraph"/>
        <w:numPr>
          <w:ilvl w:val="2"/>
          <w:numId w:val="30"/>
        </w:numPr>
        <w:spacing w:before="0" w:after="0"/>
      </w:pPr>
      <w:r>
        <w:t>Product type is Blend.</w:t>
      </w:r>
    </w:p>
    <w:p w14:paraId="3FDC3885" w14:textId="77777777" w:rsidR="00584F50" w:rsidRDefault="00584F50" w:rsidP="006E2336">
      <w:pPr>
        <w:pStyle w:val="ListParagraph"/>
        <w:numPr>
          <w:ilvl w:val="2"/>
          <w:numId w:val="30"/>
        </w:numPr>
        <w:spacing w:before="0" w:after="0"/>
      </w:pPr>
      <w:r>
        <w:t>Class area location is/are 1.0.</w:t>
      </w:r>
    </w:p>
    <w:p w14:paraId="7E712CAA" w14:textId="77777777" w:rsidR="00584F50" w:rsidRDefault="00584F50" w:rsidP="006E2336">
      <w:pPr>
        <w:pStyle w:val="ListParagraph"/>
        <w:numPr>
          <w:ilvl w:val="1"/>
          <w:numId w:val="30"/>
        </w:numPr>
        <w:spacing w:before="0" w:after="0"/>
      </w:pPr>
      <w:r>
        <w:t>Total length driven by Environmental: 1296.58 meters.</w:t>
      </w:r>
    </w:p>
    <w:p w14:paraId="56CB7A9B" w14:textId="77777777" w:rsidR="00584F50" w:rsidRDefault="00584F50" w:rsidP="006E2336">
      <w:pPr>
        <w:pStyle w:val="ListParagraph"/>
        <w:numPr>
          <w:ilvl w:val="1"/>
          <w:numId w:val="30"/>
        </w:numPr>
        <w:spacing w:before="0" w:after="0"/>
      </w:pPr>
      <w:r>
        <w:t>Environmental Cost distributed between minimum of $6.26 and maximum of $14.06MM:</w:t>
      </w:r>
    </w:p>
    <w:p w14:paraId="572B6818" w14:textId="77777777" w:rsidR="00584F50" w:rsidRDefault="00584F50" w:rsidP="006E2336">
      <w:pPr>
        <w:pStyle w:val="ListParagraph"/>
        <w:numPr>
          <w:ilvl w:val="2"/>
          <w:numId w:val="30"/>
        </w:numPr>
        <w:spacing w:before="0" w:after="0"/>
      </w:pPr>
      <w:r>
        <w:t>Leak cost between minimum of $0.19 and maximum of $0.43MM</w:t>
      </w:r>
    </w:p>
    <w:p w14:paraId="37454E1D" w14:textId="77777777" w:rsidR="00584F50" w:rsidRDefault="00584F50" w:rsidP="006E2336">
      <w:pPr>
        <w:pStyle w:val="ListParagraph"/>
        <w:numPr>
          <w:ilvl w:val="2"/>
          <w:numId w:val="30"/>
        </w:numPr>
        <w:spacing w:before="0" w:after="0"/>
      </w:pPr>
      <w:r>
        <w:t>Leak spill volume between a minimum of 1763.98 and maximum of 2419.82 gallons</w:t>
      </w:r>
    </w:p>
    <w:p w14:paraId="78D28FDD" w14:textId="77777777" w:rsidR="00584F50" w:rsidRDefault="00584F50" w:rsidP="006E2336">
      <w:pPr>
        <w:pStyle w:val="ListParagraph"/>
        <w:numPr>
          <w:ilvl w:val="2"/>
          <w:numId w:val="30"/>
        </w:numPr>
        <w:spacing w:before="0" w:after="0"/>
      </w:pPr>
      <w:r>
        <w:t>Rupture cost between minimum of $14.78 and maximum of $52.96MM</w:t>
      </w:r>
    </w:p>
    <w:p w14:paraId="40E60F9D" w14:textId="77777777" w:rsidR="00584F50" w:rsidRDefault="00584F50" w:rsidP="006E2336">
      <w:pPr>
        <w:pStyle w:val="ListParagraph"/>
        <w:numPr>
          <w:ilvl w:val="2"/>
          <w:numId w:val="30"/>
        </w:numPr>
        <w:spacing w:before="0" w:after="0"/>
      </w:pPr>
      <w:r>
        <w:t>Rupture spill volume is between a minimum of 139430.11 and maximum of 297649.22 gallons</w:t>
      </w:r>
    </w:p>
    <w:p w14:paraId="54F1DD77" w14:textId="77777777" w:rsidR="00584F50" w:rsidRDefault="00584F50" w:rsidP="006E2336">
      <w:pPr>
        <w:pStyle w:val="ListParagraph"/>
        <w:numPr>
          <w:ilvl w:val="2"/>
          <w:numId w:val="30"/>
        </w:numPr>
        <w:spacing w:before="0" w:after="0"/>
      </w:pPr>
      <w:r>
        <w:t>Puncture cost between minimum of $6.14 and maximum of $14.15MM</w:t>
      </w:r>
    </w:p>
    <w:p w14:paraId="5DC9F97E" w14:textId="77777777" w:rsidR="00584F50" w:rsidRDefault="00584F50" w:rsidP="006E2336">
      <w:pPr>
        <w:pStyle w:val="ListParagraph"/>
        <w:numPr>
          <w:ilvl w:val="2"/>
          <w:numId w:val="30"/>
        </w:numPr>
        <w:spacing w:before="0" w:after="0"/>
      </w:pPr>
      <w:r>
        <w:t>Puncture spill volume is between a minimum of 57960.41 and maximum of 79509.78 gallons</w:t>
      </w:r>
    </w:p>
    <w:p w14:paraId="287539C1" w14:textId="77777777" w:rsidR="00584F50" w:rsidRDefault="00584F50" w:rsidP="006E2336">
      <w:pPr>
        <w:pStyle w:val="ListParagraph"/>
        <w:numPr>
          <w:ilvl w:val="0"/>
          <w:numId w:val="30"/>
        </w:numPr>
        <w:spacing w:before="0" w:after="0"/>
      </w:pPr>
      <w:r>
        <w:t>"WEST BRAZEAU TO STATION 8 NPS 4</w:t>
      </w:r>
    </w:p>
    <w:p w14:paraId="343578EE" w14:textId="77777777" w:rsidR="00584F50" w:rsidRDefault="00584F50" w:rsidP="006E2336">
      <w:pPr>
        <w:pStyle w:val="ListParagraph"/>
        <w:numPr>
          <w:ilvl w:val="1"/>
          <w:numId w:val="30"/>
        </w:numPr>
        <w:spacing w:before="0" w:after="0"/>
      </w:pPr>
      <w:r>
        <w:t>Total Cumulative Length (m):</w:t>
      </w:r>
      <w:r>
        <w:tab/>
        <w:t>2142.77</w:t>
      </w:r>
    </w:p>
    <w:p w14:paraId="026D17CF" w14:textId="77777777" w:rsidR="00584F50" w:rsidRDefault="00584F50" w:rsidP="006E2336">
      <w:pPr>
        <w:pStyle w:val="ListParagraph"/>
        <w:numPr>
          <w:ilvl w:val="1"/>
          <w:numId w:val="30"/>
        </w:numPr>
        <w:spacing w:before="0" w:after="0"/>
      </w:pPr>
      <w:r>
        <w:t>Likelihood of failure distributed between minimum of 1.177e-03 and maximum of 1.476e-02.</w:t>
      </w:r>
    </w:p>
    <w:p w14:paraId="2E370F68" w14:textId="77777777" w:rsidR="00584F50" w:rsidRDefault="00584F50" w:rsidP="006E2336">
      <w:pPr>
        <w:pStyle w:val="ListParagraph"/>
        <w:numPr>
          <w:ilvl w:val="2"/>
          <w:numId w:val="30"/>
        </w:numPr>
        <w:spacing w:before="0" w:after="0"/>
      </w:pPr>
      <w:r>
        <w:t xml:space="preserve">Land use distributed as </w:t>
      </w:r>
    </w:p>
    <w:p w14:paraId="1156CCE6" w14:textId="77777777" w:rsidR="00584F50" w:rsidRDefault="00584F50" w:rsidP="006E2336">
      <w:pPr>
        <w:pStyle w:val="ListParagraph"/>
        <w:numPr>
          <w:ilvl w:val="3"/>
          <w:numId w:val="30"/>
        </w:numPr>
        <w:spacing w:before="0" w:after="0"/>
      </w:pPr>
      <w:r>
        <w:t>Agricultural: 1,894.76</w:t>
      </w:r>
    </w:p>
    <w:p w14:paraId="49FF3BF1" w14:textId="77777777" w:rsidR="00584F50" w:rsidRDefault="00584F50" w:rsidP="006E2336">
      <w:pPr>
        <w:pStyle w:val="ListParagraph"/>
        <w:numPr>
          <w:ilvl w:val="3"/>
          <w:numId w:val="30"/>
        </w:numPr>
        <w:spacing w:before="0" w:after="0"/>
      </w:pPr>
      <w:r>
        <w:t>Forested: 248.00</w:t>
      </w:r>
    </w:p>
    <w:p w14:paraId="5FAB62B7" w14:textId="77777777" w:rsidR="00584F50" w:rsidRDefault="00584F50" w:rsidP="006E2336">
      <w:pPr>
        <w:pStyle w:val="ListParagraph"/>
        <w:numPr>
          <w:ilvl w:val="2"/>
          <w:numId w:val="30"/>
        </w:numPr>
        <w:spacing w:before="0" w:after="0"/>
      </w:pPr>
      <w:r>
        <w:t xml:space="preserve">Depth of cover distributed as </w:t>
      </w:r>
    </w:p>
    <w:p w14:paraId="4CF70256" w14:textId="77777777" w:rsidR="00584F50" w:rsidRDefault="00584F50" w:rsidP="006E2336">
      <w:pPr>
        <w:pStyle w:val="ListParagraph"/>
        <w:numPr>
          <w:ilvl w:val="3"/>
          <w:numId w:val="30"/>
        </w:numPr>
        <w:spacing w:before="0" w:after="0"/>
      </w:pPr>
      <w:r>
        <w:t>nan</w:t>
      </w:r>
    </w:p>
    <w:p w14:paraId="3B2180BF" w14:textId="77777777" w:rsidR="00584F50" w:rsidRDefault="00584F50" w:rsidP="006E2336">
      <w:pPr>
        <w:pStyle w:val="ListParagraph"/>
        <w:numPr>
          <w:ilvl w:val="2"/>
          <w:numId w:val="30"/>
        </w:numPr>
        <w:spacing w:before="0" w:after="0"/>
      </w:pPr>
      <w:r>
        <w:t>Installation date between minimum of 1980-01-01 and maximum of 1980-01-01</w:t>
      </w:r>
    </w:p>
    <w:p w14:paraId="0F55019F" w14:textId="77777777" w:rsidR="00584F50" w:rsidRDefault="00584F50" w:rsidP="006E2336">
      <w:pPr>
        <w:pStyle w:val="ListParagraph"/>
        <w:numPr>
          <w:ilvl w:val="2"/>
          <w:numId w:val="30"/>
        </w:numPr>
        <w:spacing w:before="0" w:after="0"/>
      </w:pPr>
      <w:r>
        <w:t>Outside diameter of 4.5 in.</w:t>
      </w:r>
    </w:p>
    <w:p w14:paraId="4B2BE942" w14:textId="77777777" w:rsidR="00584F50" w:rsidRDefault="00584F50" w:rsidP="006E2336">
      <w:pPr>
        <w:pStyle w:val="ListParagraph"/>
        <w:numPr>
          <w:ilvl w:val="2"/>
          <w:numId w:val="30"/>
        </w:numPr>
        <w:spacing w:before="0" w:after="0"/>
      </w:pPr>
      <w:r>
        <w:t>Grade between minimum of 241.0 and maximum of 241.0 MPa</w:t>
      </w:r>
    </w:p>
    <w:p w14:paraId="6EA0612A" w14:textId="77777777" w:rsidR="00584F50" w:rsidRDefault="00584F50" w:rsidP="006E2336">
      <w:pPr>
        <w:pStyle w:val="ListParagraph"/>
        <w:numPr>
          <w:ilvl w:val="2"/>
          <w:numId w:val="30"/>
        </w:numPr>
        <w:spacing w:before="0" w:after="0"/>
      </w:pPr>
      <w:r>
        <w:t>Wall thickness between minimum of 3.17 and maximum of 6.8 mm</w:t>
      </w:r>
    </w:p>
    <w:p w14:paraId="19BC8072" w14:textId="77777777" w:rsidR="00584F50" w:rsidRDefault="00584F50" w:rsidP="006E2336">
      <w:pPr>
        <w:pStyle w:val="ListParagraph"/>
        <w:numPr>
          <w:ilvl w:val="2"/>
          <w:numId w:val="30"/>
        </w:numPr>
        <w:spacing w:before="0" w:after="0"/>
      </w:pPr>
      <w:r>
        <w:t>Toughness between minimum of 20.0 and maximum of 20.0 J</w:t>
      </w:r>
    </w:p>
    <w:p w14:paraId="6F985660" w14:textId="77777777" w:rsidR="00584F50" w:rsidRDefault="00584F50" w:rsidP="006E2336">
      <w:pPr>
        <w:pStyle w:val="ListParagraph"/>
        <w:numPr>
          <w:ilvl w:val="2"/>
          <w:numId w:val="30"/>
        </w:numPr>
        <w:spacing w:before="0" w:after="0"/>
      </w:pPr>
      <w:r>
        <w:t>Probability of failure given a hit between minimum of 1.175e-01 and maximum of 3.546e-01</w:t>
      </w:r>
    </w:p>
    <w:p w14:paraId="42368D39" w14:textId="77777777" w:rsidR="00584F50" w:rsidRDefault="00584F50" w:rsidP="006E2336">
      <w:pPr>
        <w:pStyle w:val="ListParagraph"/>
        <w:numPr>
          <w:ilvl w:val="2"/>
          <w:numId w:val="30"/>
        </w:numPr>
        <w:spacing w:before="0" w:after="0"/>
      </w:pPr>
      <w:r>
        <w:t>Class area location is/are 1.0.</w:t>
      </w:r>
    </w:p>
    <w:p w14:paraId="41D4905C" w14:textId="77777777" w:rsidR="00584F50" w:rsidRDefault="00584F50" w:rsidP="006E2336">
      <w:pPr>
        <w:pStyle w:val="ListParagraph"/>
        <w:numPr>
          <w:ilvl w:val="1"/>
          <w:numId w:val="30"/>
        </w:numPr>
        <w:spacing w:before="0" w:after="0"/>
      </w:pPr>
      <w:r>
        <w:t>Consequence of failure distributed between minimum of $1.69 and maximum of $125.41MM</w:t>
      </w:r>
    </w:p>
    <w:p w14:paraId="12B2EC4C" w14:textId="77777777" w:rsidR="00584F50" w:rsidRDefault="00584F50" w:rsidP="006E2336">
      <w:pPr>
        <w:pStyle w:val="ListParagraph"/>
        <w:numPr>
          <w:ilvl w:val="1"/>
          <w:numId w:val="30"/>
        </w:numPr>
        <w:spacing w:before="0" w:after="0"/>
      </w:pPr>
      <w:r>
        <w:t>Total length driven by Safety: 248.0 meters.</w:t>
      </w:r>
    </w:p>
    <w:p w14:paraId="751FCF09" w14:textId="77777777" w:rsidR="00584F50" w:rsidRDefault="00584F50" w:rsidP="006E2336">
      <w:pPr>
        <w:pStyle w:val="ListParagraph"/>
        <w:numPr>
          <w:ilvl w:val="1"/>
          <w:numId w:val="30"/>
        </w:numPr>
        <w:spacing w:before="0" w:after="0"/>
      </w:pPr>
      <w:r>
        <w:t>Safety Cost distributed between minimum of $0.00 and maximum of $121.06MM:</w:t>
      </w:r>
    </w:p>
    <w:p w14:paraId="60568BA5" w14:textId="77777777" w:rsidR="00584F50" w:rsidRDefault="00584F50" w:rsidP="006E2336">
      <w:pPr>
        <w:pStyle w:val="ListParagraph"/>
        <w:numPr>
          <w:ilvl w:val="2"/>
          <w:numId w:val="30"/>
        </w:numPr>
        <w:spacing w:before="0" w:after="0"/>
      </w:pPr>
      <w:r>
        <w:t>Leak cost between minimum of $0.00 and maximum of $121.06MM</w:t>
      </w:r>
    </w:p>
    <w:p w14:paraId="7338310C" w14:textId="77777777" w:rsidR="00584F50" w:rsidRDefault="00584F50" w:rsidP="006E2336">
      <w:pPr>
        <w:pStyle w:val="ListParagraph"/>
        <w:numPr>
          <w:ilvl w:val="2"/>
          <w:numId w:val="30"/>
        </w:numPr>
        <w:spacing w:before="0" w:after="0"/>
      </w:pPr>
      <w:r>
        <w:t>Leak scenario yielded 8.0 intersections with structures, with minimum of 12.61 and maximum of 12.61 of population impacted.</w:t>
      </w:r>
    </w:p>
    <w:p w14:paraId="4DBEA014" w14:textId="77777777" w:rsidR="00584F50" w:rsidRDefault="00584F50" w:rsidP="006E2336">
      <w:pPr>
        <w:pStyle w:val="ListParagraph"/>
        <w:numPr>
          <w:ilvl w:val="2"/>
          <w:numId w:val="30"/>
        </w:numPr>
        <w:spacing w:before="0" w:after="0"/>
      </w:pPr>
      <w:r>
        <w:t>Leak hazard radius distributed between minimum of 10.67 and maximum of 10.67 meters.</w:t>
      </w:r>
    </w:p>
    <w:p w14:paraId="25100FE3" w14:textId="77777777" w:rsidR="00584F50" w:rsidRDefault="00584F50" w:rsidP="006E2336">
      <w:pPr>
        <w:pStyle w:val="ListParagraph"/>
        <w:numPr>
          <w:ilvl w:val="2"/>
          <w:numId w:val="30"/>
        </w:numPr>
        <w:spacing w:before="0" w:after="0"/>
      </w:pPr>
      <w:r>
        <w:t>Rupture cost between minimum of $0.00 and maximum of $121.06MM</w:t>
      </w:r>
    </w:p>
    <w:p w14:paraId="743E2B2A" w14:textId="77777777" w:rsidR="00584F50" w:rsidRDefault="00584F50" w:rsidP="006E2336">
      <w:pPr>
        <w:pStyle w:val="ListParagraph"/>
        <w:numPr>
          <w:ilvl w:val="2"/>
          <w:numId w:val="30"/>
        </w:numPr>
        <w:spacing w:before="0" w:after="0"/>
      </w:pPr>
      <w:r>
        <w:lastRenderedPageBreak/>
        <w:t>Rupture scenario yielded 43.0 intersections with structures, with minimum of 12.61 and maximum of 12.61 of population impacted</w:t>
      </w:r>
    </w:p>
    <w:p w14:paraId="100AD0D7" w14:textId="77777777" w:rsidR="00584F50" w:rsidRDefault="00584F50" w:rsidP="006E2336">
      <w:pPr>
        <w:pStyle w:val="ListParagraph"/>
        <w:numPr>
          <w:ilvl w:val="2"/>
          <w:numId w:val="30"/>
        </w:numPr>
        <w:spacing w:before="0" w:after="0"/>
      </w:pPr>
      <w:r>
        <w:t>Rupture hazard radius distributed between minimum of 83.12 and maximum of 83.12 meters.</w:t>
      </w:r>
    </w:p>
    <w:p w14:paraId="09FA6ED9" w14:textId="77777777" w:rsidR="00584F50" w:rsidRDefault="00584F50" w:rsidP="006E2336">
      <w:pPr>
        <w:pStyle w:val="ListParagraph"/>
        <w:numPr>
          <w:ilvl w:val="2"/>
          <w:numId w:val="30"/>
        </w:numPr>
        <w:spacing w:before="0" w:after="0"/>
      </w:pPr>
      <w:r>
        <w:t>Puncture cost between minimum of $0.00 and maximum of $121.06MM</w:t>
      </w:r>
    </w:p>
    <w:p w14:paraId="677B2AC9" w14:textId="77777777" w:rsidR="00584F50" w:rsidRDefault="00584F50" w:rsidP="006E2336">
      <w:pPr>
        <w:pStyle w:val="ListParagraph"/>
        <w:numPr>
          <w:ilvl w:val="2"/>
          <w:numId w:val="30"/>
        </w:numPr>
        <w:spacing w:before="0" w:after="0"/>
      </w:pPr>
      <w:r>
        <w:t>Puncture scenario yielded 18.0 intersections with structures, with minimum of 12.61 and maximum of 12.61 of population impacted</w:t>
      </w:r>
    </w:p>
    <w:p w14:paraId="7B254472" w14:textId="77777777" w:rsidR="00584F50" w:rsidRDefault="00584F50" w:rsidP="006E2336">
      <w:pPr>
        <w:pStyle w:val="ListParagraph"/>
        <w:numPr>
          <w:ilvl w:val="2"/>
          <w:numId w:val="30"/>
        </w:numPr>
        <w:spacing w:before="0" w:after="0"/>
      </w:pPr>
      <w:r>
        <w:t>Puncture hazard radius distributed between minimum of 49.54 and maximum of 49.54 meters.</w:t>
      </w:r>
    </w:p>
    <w:p w14:paraId="5FBFCB0A" w14:textId="77777777" w:rsidR="00584F50" w:rsidRDefault="00584F50" w:rsidP="006E2336">
      <w:pPr>
        <w:pStyle w:val="ListParagraph"/>
        <w:numPr>
          <w:ilvl w:val="2"/>
          <w:numId w:val="30"/>
        </w:numPr>
        <w:spacing w:before="0" w:after="0"/>
      </w:pPr>
      <w:r>
        <w:t>Product type is HVP Product.</w:t>
      </w:r>
    </w:p>
    <w:p w14:paraId="5BDD21C3" w14:textId="77777777" w:rsidR="00584F50" w:rsidRDefault="00584F50" w:rsidP="006E2336">
      <w:pPr>
        <w:pStyle w:val="ListParagraph"/>
        <w:numPr>
          <w:ilvl w:val="2"/>
          <w:numId w:val="30"/>
        </w:numPr>
        <w:spacing w:before="0" w:after="0"/>
      </w:pPr>
      <w:r>
        <w:t>Class area location is/are 1.0.</w:t>
      </w:r>
    </w:p>
    <w:p w14:paraId="4D651B98" w14:textId="77777777" w:rsidR="00584F50" w:rsidRDefault="00584F50" w:rsidP="006E2336">
      <w:pPr>
        <w:pStyle w:val="ListParagraph"/>
        <w:numPr>
          <w:ilvl w:val="1"/>
          <w:numId w:val="30"/>
        </w:numPr>
        <w:spacing w:before="0" w:after="0"/>
      </w:pPr>
      <w:r>
        <w:t>Total length driven by Economic Loss: 1894.76 meters.</w:t>
      </w:r>
    </w:p>
    <w:p w14:paraId="3AE06352" w14:textId="77777777" w:rsidR="00584F50" w:rsidRDefault="00584F50" w:rsidP="006E2336">
      <w:pPr>
        <w:pStyle w:val="ListParagraph"/>
        <w:numPr>
          <w:ilvl w:val="1"/>
          <w:numId w:val="30"/>
        </w:numPr>
        <w:spacing w:before="0" w:after="0"/>
      </w:pPr>
      <w:r>
        <w:t>Economic Loss Cost distributed between minimum of $1.69 and maximum of $4.35MM:</w:t>
      </w:r>
    </w:p>
    <w:p w14:paraId="4D4F171B" w14:textId="77777777" w:rsidR="00584F50" w:rsidRDefault="00584F50" w:rsidP="006E2336">
      <w:pPr>
        <w:pStyle w:val="ListParagraph"/>
        <w:numPr>
          <w:ilvl w:val="2"/>
          <w:numId w:val="30"/>
        </w:numPr>
        <w:spacing w:before="0" w:after="0"/>
      </w:pPr>
      <w:r>
        <w:t>Repair costs between minimum of $9,000.00 and maximum of $9,000.00.</w:t>
      </w:r>
    </w:p>
    <w:p w14:paraId="6E364A3C" w14:textId="77777777" w:rsidR="00584F50" w:rsidRDefault="00584F50" w:rsidP="006E2336">
      <w:pPr>
        <w:pStyle w:val="ListParagraph"/>
        <w:numPr>
          <w:ilvl w:val="2"/>
          <w:numId w:val="30"/>
        </w:numPr>
        <w:spacing w:before="0" w:after="0"/>
      </w:pPr>
      <w:r>
        <w:t>Outage losses between minimum of $200,000.00 and maximum of $200,000.00.</w:t>
      </w:r>
    </w:p>
    <w:p w14:paraId="33CAE16D" w14:textId="77777777" w:rsidR="00584F50" w:rsidRDefault="00584F50" w:rsidP="006E2336">
      <w:pPr>
        <w:pStyle w:val="ListParagraph"/>
        <w:numPr>
          <w:ilvl w:val="2"/>
          <w:numId w:val="30"/>
        </w:numPr>
        <w:spacing w:before="0" w:after="0"/>
      </w:pPr>
      <w:r>
        <w:t>Product type is HVP Product.</w:t>
      </w:r>
    </w:p>
    <w:p w14:paraId="0936CF5E" w14:textId="77777777" w:rsidR="00584F50" w:rsidRDefault="00584F50" w:rsidP="006E2336">
      <w:pPr>
        <w:pStyle w:val="ListParagraph"/>
        <w:numPr>
          <w:ilvl w:val="2"/>
          <w:numId w:val="30"/>
        </w:numPr>
        <w:spacing w:before="0" w:after="0"/>
      </w:pPr>
      <w:r>
        <w:t>Leak cost between minimum of $0.25 and maximum of $2.94MM</w:t>
      </w:r>
    </w:p>
    <w:p w14:paraId="16BE088A" w14:textId="77777777" w:rsidR="00584F50" w:rsidRDefault="00584F50" w:rsidP="006E2336">
      <w:pPr>
        <w:pStyle w:val="ListParagraph"/>
        <w:numPr>
          <w:ilvl w:val="2"/>
          <w:numId w:val="30"/>
        </w:numPr>
        <w:spacing w:before="0" w:after="0"/>
      </w:pPr>
      <w:r>
        <w:t>Leak scenario yielded 8.0 intersections with structures, with minimum of $2,688,250.00 and maximum of $2,688,250.00 in cost of structures impacted.</w:t>
      </w:r>
    </w:p>
    <w:p w14:paraId="135A633D" w14:textId="77777777" w:rsidR="00584F50" w:rsidRDefault="00584F50" w:rsidP="006E2336">
      <w:pPr>
        <w:pStyle w:val="ListParagraph"/>
        <w:numPr>
          <w:ilvl w:val="2"/>
          <w:numId w:val="30"/>
        </w:numPr>
        <w:spacing w:before="0" w:after="0"/>
      </w:pPr>
      <w:r>
        <w:t>Leak product loss costs between minimum of $40,251.79 and maximum of $40,251.79</w:t>
      </w:r>
    </w:p>
    <w:p w14:paraId="0D9DCB1E" w14:textId="77777777" w:rsidR="00584F50" w:rsidRDefault="00584F50" w:rsidP="006E2336">
      <w:pPr>
        <w:pStyle w:val="ListParagraph"/>
        <w:numPr>
          <w:ilvl w:val="2"/>
          <w:numId w:val="30"/>
        </w:numPr>
        <w:spacing w:before="0" w:after="0"/>
      </w:pPr>
      <w:r>
        <w:t>Rupture cost between minimum of $5.47 and maximum of $8.16MM</w:t>
      </w:r>
    </w:p>
    <w:p w14:paraId="7985FAF6" w14:textId="77777777" w:rsidR="00584F50" w:rsidRDefault="00584F50" w:rsidP="006E2336">
      <w:pPr>
        <w:pStyle w:val="ListParagraph"/>
        <w:numPr>
          <w:ilvl w:val="2"/>
          <w:numId w:val="30"/>
        </w:numPr>
        <w:spacing w:before="0" w:after="0"/>
      </w:pPr>
      <w:r>
        <w:t>Rupture scenario yielded 43.0 intersections with structures, with minimum of $2,688,250.00 and maximum of $2,688,250.00 in cost of structures impacted</w:t>
      </w:r>
    </w:p>
    <w:p w14:paraId="23F9B0FF" w14:textId="77777777" w:rsidR="00584F50" w:rsidRDefault="00584F50" w:rsidP="006E2336">
      <w:pPr>
        <w:pStyle w:val="ListParagraph"/>
        <w:numPr>
          <w:ilvl w:val="2"/>
          <w:numId w:val="30"/>
        </w:numPr>
        <w:spacing w:before="0" w:after="0"/>
      </w:pPr>
      <w:r>
        <w:t>Rupture product loss costs between minimum of $5,258,690.95 and maximum of $5,258,690.95</w:t>
      </w:r>
    </w:p>
    <w:p w14:paraId="3D07E367" w14:textId="77777777" w:rsidR="00584F50" w:rsidRDefault="00584F50" w:rsidP="006E2336">
      <w:pPr>
        <w:pStyle w:val="ListParagraph"/>
        <w:numPr>
          <w:ilvl w:val="2"/>
          <w:numId w:val="30"/>
        </w:numPr>
        <w:spacing w:before="0" w:after="0"/>
      </w:pPr>
      <w:r>
        <w:t>Puncture cost between minimum of $1.53 and maximum of $4.22MM</w:t>
      </w:r>
    </w:p>
    <w:p w14:paraId="72ABCC2B" w14:textId="77777777" w:rsidR="00584F50" w:rsidRDefault="00584F50" w:rsidP="006E2336">
      <w:pPr>
        <w:pStyle w:val="ListParagraph"/>
        <w:numPr>
          <w:ilvl w:val="2"/>
          <w:numId w:val="30"/>
        </w:numPr>
        <w:spacing w:before="0" w:after="0"/>
      </w:pPr>
      <w:r>
        <w:t>Puncture scenario yielded 18.0 intersections with structures, with minimum of $2,688,250.00 and maximum of $2,688,250.00 in cost of structures impacted</w:t>
      </w:r>
    </w:p>
    <w:p w14:paraId="43C48116" w14:textId="77777777" w:rsidR="00584F50" w:rsidRDefault="00584F50" w:rsidP="006E2336">
      <w:pPr>
        <w:pStyle w:val="ListParagraph"/>
        <w:numPr>
          <w:ilvl w:val="2"/>
          <w:numId w:val="30"/>
        </w:numPr>
        <w:spacing w:before="0" w:after="0"/>
      </w:pPr>
      <w:r>
        <w:t>Product Loss costs between minimum of $1,322,582.37 and maximum of $1,322,582.37"</w:t>
      </w:r>
    </w:p>
    <w:p w14:paraId="6498FF62" w14:textId="77777777" w:rsidR="00584F50" w:rsidRDefault="00584F50" w:rsidP="006E2336">
      <w:pPr>
        <w:pStyle w:val="ListParagraph"/>
        <w:numPr>
          <w:ilvl w:val="0"/>
          <w:numId w:val="30"/>
        </w:numPr>
        <w:spacing w:before="0" w:after="0"/>
      </w:pPr>
      <w:r>
        <w:t>"CADOTTE LAKE TO UTIKUMA STATION NPS 20</w:t>
      </w:r>
    </w:p>
    <w:p w14:paraId="5C8A3D00" w14:textId="77777777" w:rsidR="00584F50" w:rsidRDefault="00584F50" w:rsidP="006E2336">
      <w:pPr>
        <w:pStyle w:val="ListParagraph"/>
        <w:numPr>
          <w:ilvl w:val="1"/>
          <w:numId w:val="30"/>
        </w:numPr>
        <w:spacing w:before="0" w:after="0"/>
      </w:pPr>
      <w:r>
        <w:t>Total Cumulative Length (m):</w:t>
      </w:r>
      <w:r>
        <w:tab/>
        <w:t>2123.3</w:t>
      </w:r>
    </w:p>
    <w:p w14:paraId="3E530024" w14:textId="77777777" w:rsidR="00584F50" w:rsidRDefault="00584F50" w:rsidP="006E2336">
      <w:pPr>
        <w:pStyle w:val="ListParagraph"/>
        <w:numPr>
          <w:ilvl w:val="1"/>
          <w:numId w:val="30"/>
        </w:numPr>
        <w:spacing w:before="0" w:after="0"/>
      </w:pPr>
      <w:r>
        <w:t>Likelihood of failure distributed between minimum of 1.084e-03 and maximum of 3.617e-03.</w:t>
      </w:r>
    </w:p>
    <w:p w14:paraId="11394870" w14:textId="77777777" w:rsidR="00584F50" w:rsidRDefault="00584F50" w:rsidP="006E2336">
      <w:pPr>
        <w:pStyle w:val="ListParagraph"/>
        <w:numPr>
          <w:ilvl w:val="2"/>
          <w:numId w:val="30"/>
        </w:numPr>
        <w:spacing w:before="0" w:after="0"/>
      </w:pPr>
      <w:r>
        <w:t xml:space="preserve">Land use distributed as </w:t>
      </w:r>
    </w:p>
    <w:p w14:paraId="5D9C9E9E" w14:textId="77777777" w:rsidR="00584F50" w:rsidRDefault="00584F50" w:rsidP="006E2336">
      <w:pPr>
        <w:pStyle w:val="ListParagraph"/>
        <w:numPr>
          <w:ilvl w:val="3"/>
          <w:numId w:val="30"/>
        </w:numPr>
        <w:spacing w:before="0" w:after="0"/>
      </w:pPr>
      <w:r>
        <w:t>Agricultural: 2,123.30</w:t>
      </w:r>
    </w:p>
    <w:p w14:paraId="5C7DFA80" w14:textId="77777777" w:rsidR="00584F50" w:rsidRDefault="00584F50" w:rsidP="006E2336">
      <w:pPr>
        <w:pStyle w:val="ListParagraph"/>
        <w:numPr>
          <w:ilvl w:val="2"/>
          <w:numId w:val="30"/>
        </w:numPr>
        <w:spacing w:before="0" w:after="0"/>
      </w:pPr>
      <w:r>
        <w:t xml:space="preserve">Depth of cover distributed as </w:t>
      </w:r>
    </w:p>
    <w:p w14:paraId="67FFD7F0" w14:textId="77777777" w:rsidR="00584F50" w:rsidRDefault="00584F50" w:rsidP="006E2336">
      <w:pPr>
        <w:pStyle w:val="ListParagraph"/>
        <w:numPr>
          <w:ilvl w:val="3"/>
          <w:numId w:val="30"/>
        </w:numPr>
        <w:spacing w:before="0" w:after="0"/>
      </w:pPr>
      <w:r>
        <w:t>nan</w:t>
      </w:r>
    </w:p>
    <w:p w14:paraId="5D0C116A" w14:textId="77777777" w:rsidR="00584F50" w:rsidRDefault="00584F50" w:rsidP="006E2336">
      <w:pPr>
        <w:pStyle w:val="ListParagraph"/>
        <w:numPr>
          <w:ilvl w:val="2"/>
          <w:numId w:val="30"/>
        </w:numPr>
        <w:spacing w:before="0" w:after="0"/>
      </w:pPr>
      <w:r>
        <w:t>Installation date between minimum of 1967-01-01 and maximum of 1967-01-01</w:t>
      </w:r>
    </w:p>
    <w:p w14:paraId="3304F9AF" w14:textId="77777777" w:rsidR="00584F50" w:rsidRDefault="00584F50" w:rsidP="006E2336">
      <w:pPr>
        <w:pStyle w:val="ListParagraph"/>
        <w:numPr>
          <w:ilvl w:val="2"/>
          <w:numId w:val="30"/>
        </w:numPr>
        <w:spacing w:before="0" w:after="0"/>
      </w:pPr>
      <w:r>
        <w:t>Outside diameter of 20.0 in.</w:t>
      </w:r>
    </w:p>
    <w:p w14:paraId="60EB70CF" w14:textId="77777777" w:rsidR="00584F50" w:rsidRDefault="00584F50" w:rsidP="006E2336">
      <w:pPr>
        <w:pStyle w:val="ListParagraph"/>
        <w:numPr>
          <w:ilvl w:val="2"/>
          <w:numId w:val="30"/>
        </w:numPr>
        <w:spacing w:before="0" w:after="0"/>
      </w:pPr>
      <w:r>
        <w:t>Grade between minimum of 359.0 and maximum of 359.0 MPa</w:t>
      </w:r>
    </w:p>
    <w:p w14:paraId="4353A4EB" w14:textId="77777777" w:rsidR="00584F50" w:rsidRDefault="00584F50" w:rsidP="006E2336">
      <w:pPr>
        <w:pStyle w:val="ListParagraph"/>
        <w:numPr>
          <w:ilvl w:val="2"/>
          <w:numId w:val="30"/>
        </w:numPr>
        <w:spacing w:before="0" w:after="0"/>
      </w:pPr>
      <w:r>
        <w:t>Wall thickness between minimum of 7.14 and maximum of 12.7 mm</w:t>
      </w:r>
    </w:p>
    <w:p w14:paraId="7AEA9E8A" w14:textId="77777777" w:rsidR="00584F50" w:rsidRDefault="00584F50" w:rsidP="006E2336">
      <w:pPr>
        <w:pStyle w:val="ListParagraph"/>
        <w:numPr>
          <w:ilvl w:val="2"/>
          <w:numId w:val="30"/>
        </w:numPr>
        <w:spacing w:before="0" w:after="0"/>
      </w:pPr>
      <w:r>
        <w:t>Toughness between minimum of 12.4 and maximum of 12.4 J</w:t>
      </w:r>
    </w:p>
    <w:p w14:paraId="15D105CD" w14:textId="77777777" w:rsidR="00584F50" w:rsidRDefault="00584F50" w:rsidP="006E2336">
      <w:pPr>
        <w:pStyle w:val="ListParagraph"/>
        <w:numPr>
          <w:ilvl w:val="2"/>
          <w:numId w:val="30"/>
        </w:numPr>
        <w:spacing w:before="0" w:after="0"/>
      </w:pPr>
      <w:r>
        <w:t>Probability of failure given a hit between minimum of 2.604e-02 and maximum of 8.688e-02</w:t>
      </w:r>
    </w:p>
    <w:p w14:paraId="0ED85215" w14:textId="77777777" w:rsidR="00584F50" w:rsidRDefault="00584F50" w:rsidP="006E2336">
      <w:pPr>
        <w:pStyle w:val="ListParagraph"/>
        <w:numPr>
          <w:ilvl w:val="2"/>
          <w:numId w:val="30"/>
        </w:numPr>
        <w:spacing w:before="0" w:after="0"/>
      </w:pPr>
      <w:r>
        <w:t>Class area location is/are 1.0.</w:t>
      </w:r>
    </w:p>
    <w:p w14:paraId="1BD1A37B" w14:textId="77777777" w:rsidR="00584F50" w:rsidRDefault="00584F50" w:rsidP="006E2336">
      <w:pPr>
        <w:pStyle w:val="ListParagraph"/>
        <w:numPr>
          <w:ilvl w:val="1"/>
          <w:numId w:val="30"/>
        </w:numPr>
        <w:spacing w:before="0" w:after="0"/>
      </w:pPr>
      <w:r>
        <w:t>Consequence of failure distributed between minimum of $10.10 and maximum of $24.61MM</w:t>
      </w:r>
    </w:p>
    <w:p w14:paraId="547973D5" w14:textId="77777777" w:rsidR="00584F50" w:rsidRDefault="00584F50" w:rsidP="006E2336">
      <w:pPr>
        <w:pStyle w:val="ListParagraph"/>
        <w:numPr>
          <w:ilvl w:val="1"/>
          <w:numId w:val="30"/>
        </w:numPr>
        <w:spacing w:before="0" w:after="0"/>
      </w:pPr>
      <w:r>
        <w:lastRenderedPageBreak/>
        <w:t>Total length driven by Environmental: 2123.3 meters.</w:t>
      </w:r>
    </w:p>
    <w:p w14:paraId="525D9D87" w14:textId="77777777" w:rsidR="00584F50" w:rsidRDefault="00584F50" w:rsidP="006E2336">
      <w:pPr>
        <w:pStyle w:val="ListParagraph"/>
        <w:numPr>
          <w:ilvl w:val="1"/>
          <w:numId w:val="30"/>
        </w:numPr>
        <w:spacing w:before="0" w:after="0"/>
      </w:pPr>
      <w:r>
        <w:t>Environmental Cost distributed between minimum of $9.15 and maximum of $23.60MM:</w:t>
      </w:r>
    </w:p>
    <w:p w14:paraId="6C711424" w14:textId="77777777" w:rsidR="00584F50" w:rsidRDefault="00584F50" w:rsidP="006E2336">
      <w:pPr>
        <w:pStyle w:val="ListParagraph"/>
        <w:numPr>
          <w:ilvl w:val="2"/>
          <w:numId w:val="30"/>
        </w:numPr>
        <w:spacing w:before="0" w:after="0"/>
      </w:pPr>
      <w:r>
        <w:t>Leak cost between minimum of $0.22 and maximum of $0.55MM</w:t>
      </w:r>
    </w:p>
    <w:p w14:paraId="491E8996" w14:textId="77777777" w:rsidR="00584F50" w:rsidRDefault="00584F50" w:rsidP="006E2336">
      <w:pPr>
        <w:pStyle w:val="ListParagraph"/>
        <w:numPr>
          <w:ilvl w:val="2"/>
          <w:numId w:val="30"/>
        </w:numPr>
        <w:spacing w:before="0" w:after="0"/>
      </w:pPr>
      <w:r>
        <w:t>Leak spill volume between a minimum of 1792.67 and maximum of 3078.04 gallons</w:t>
      </w:r>
    </w:p>
    <w:p w14:paraId="33911789" w14:textId="77777777" w:rsidR="00584F50" w:rsidRDefault="00584F50" w:rsidP="006E2336">
      <w:pPr>
        <w:pStyle w:val="ListParagraph"/>
        <w:numPr>
          <w:ilvl w:val="2"/>
          <w:numId w:val="30"/>
        </w:numPr>
        <w:spacing w:before="0" w:after="0"/>
      </w:pPr>
      <w:r>
        <w:t>Rupture cost between minimum of $11.15 and maximum of $121.34MM</w:t>
      </w:r>
    </w:p>
    <w:p w14:paraId="6040A6A7" w14:textId="77777777" w:rsidR="00584F50" w:rsidRDefault="00584F50" w:rsidP="006E2336">
      <w:pPr>
        <w:pStyle w:val="ListParagraph"/>
        <w:numPr>
          <w:ilvl w:val="2"/>
          <w:numId w:val="30"/>
        </w:numPr>
        <w:spacing w:before="0" w:after="0"/>
      </w:pPr>
      <w:r>
        <w:t>Rupture spill volume is between a minimum of 62684.72 and maximum of 682029.51 gallons</w:t>
      </w:r>
    </w:p>
    <w:p w14:paraId="2B46443D" w14:textId="77777777" w:rsidR="00584F50" w:rsidRDefault="00584F50" w:rsidP="006E2336">
      <w:pPr>
        <w:pStyle w:val="ListParagraph"/>
        <w:numPr>
          <w:ilvl w:val="2"/>
          <w:numId w:val="30"/>
        </w:numPr>
        <w:spacing w:before="0" w:after="0"/>
      </w:pPr>
      <w:r>
        <w:t>Puncture cost between minimum of $7.17 and maximum of $17.99MM</w:t>
      </w:r>
    </w:p>
    <w:p w14:paraId="41B49D65" w14:textId="77777777" w:rsidR="00584F50" w:rsidRDefault="00584F50" w:rsidP="006E2336">
      <w:pPr>
        <w:pStyle w:val="ListParagraph"/>
        <w:numPr>
          <w:ilvl w:val="2"/>
          <w:numId w:val="30"/>
        </w:numPr>
        <w:spacing w:before="0" w:after="0"/>
      </w:pPr>
      <w:r>
        <w:t>Puncture spill volume is between a minimum of 58902.99 and maximum of 101137.41 gallons</w:t>
      </w:r>
    </w:p>
    <w:p w14:paraId="4906FF3C" w14:textId="77777777" w:rsidR="00584F50" w:rsidRDefault="00584F50" w:rsidP="006E2336">
      <w:pPr>
        <w:pStyle w:val="ListParagraph"/>
        <w:numPr>
          <w:ilvl w:val="0"/>
          <w:numId w:val="30"/>
        </w:numPr>
        <w:spacing w:before="0" w:after="0"/>
      </w:pPr>
      <w:r>
        <w:t>"SUNDRE TO BENTLEY NPS 8</w:t>
      </w:r>
    </w:p>
    <w:p w14:paraId="2C7A8EF1" w14:textId="77777777" w:rsidR="00584F50" w:rsidRDefault="00584F50" w:rsidP="006E2336">
      <w:pPr>
        <w:pStyle w:val="ListParagraph"/>
        <w:numPr>
          <w:ilvl w:val="1"/>
          <w:numId w:val="30"/>
        </w:numPr>
        <w:spacing w:before="0" w:after="0"/>
      </w:pPr>
      <w:r>
        <w:t>Total Cumulative Length (m):</w:t>
      </w:r>
      <w:r>
        <w:tab/>
        <w:t>2116.74</w:t>
      </w:r>
    </w:p>
    <w:p w14:paraId="74CA8DD6" w14:textId="77777777" w:rsidR="00584F50" w:rsidRDefault="00584F50" w:rsidP="006E2336">
      <w:pPr>
        <w:pStyle w:val="ListParagraph"/>
        <w:numPr>
          <w:ilvl w:val="1"/>
          <w:numId w:val="30"/>
        </w:numPr>
        <w:spacing w:before="0" w:after="0"/>
      </w:pPr>
      <w:r>
        <w:t>Likelihood of failure distributed between minimum of 1.523e-03 and maximum of 9.078e-03.</w:t>
      </w:r>
    </w:p>
    <w:p w14:paraId="19B0463A" w14:textId="77777777" w:rsidR="00584F50" w:rsidRDefault="00584F50" w:rsidP="006E2336">
      <w:pPr>
        <w:pStyle w:val="ListParagraph"/>
        <w:numPr>
          <w:ilvl w:val="2"/>
          <w:numId w:val="30"/>
        </w:numPr>
        <w:spacing w:before="0" w:after="0"/>
      </w:pPr>
      <w:r>
        <w:t xml:space="preserve">Land use distributed as </w:t>
      </w:r>
    </w:p>
    <w:p w14:paraId="1A82DFBC" w14:textId="77777777" w:rsidR="00584F50" w:rsidRDefault="00584F50" w:rsidP="006E2336">
      <w:pPr>
        <w:pStyle w:val="ListParagraph"/>
        <w:numPr>
          <w:ilvl w:val="3"/>
          <w:numId w:val="30"/>
        </w:numPr>
        <w:spacing w:before="0" w:after="0"/>
      </w:pPr>
      <w:r>
        <w:t>Agricultural: 1,980.14</w:t>
      </w:r>
    </w:p>
    <w:p w14:paraId="29CDFFC6" w14:textId="77777777" w:rsidR="00584F50" w:rsidRDefault="00584F50" w:rsidP="006E2336">
      <w:pPr>
        <w:pStyle w:val="ListParagraph"/>
        <w:numPr>
          <w:ilvl w:val="3"/>
          <w:numId w:val="30"/>
        </w:numPr>
        <w:spacing w:before="0" w:after="0"/>
      </w:pPr>
      <w:r>
        <w:t>Water Course: 136.60</w:t>
      </w:r>
    </w:p>
    <w:p w14:paraId="5EDA058D" w14:textId="77777777" w:rsidR="00584F50" w:rsidRDefault="00584F50" w:rsidP="006E2336">
      <w:pPr>
        <w:pStyle w:val="ListParagraph"/>
        <w:numPr>
          <w:ilvl w:val="2"/>
          <w:numId w:val="30"/>
        </w:numPr>
        <w:spacing w:before="0" w:after="0"/>
      </w:pPr>
      <w:r>
        <w:t xml:space="preserve">Depth of cover distributed as </w:t>
      </w:r>
    </w:p>
    <w:p w14:paraId="6D13DC05" w14:textId="77777777" w:rsidR="00584F50" w:rsidRDefault="00584F50" w:rsidP="006E2336">
      <w:pPr>
        <w:pStyle w:val="ListParagraph"/>
        <w:numPr>
          <w:ilvl w:val="3"/>
          <w:numId w:val="30"/>
        </w:numPr>
        <w:spacing w:before="0" w:after="0"/>
      </w:pPr>
      <w:r>
        <w:t>nan</w:t>
      </w:r>
    </w:p>
    <w:p w14:paraId="2DEC97F0" w14:textId="77777777" w:rsidR="00584F50" w:rsidRDefault="00584F50" w:rsidP="006E2336">
      <w:pPr>
        <w:pStyle w:val="ListParagraph"/>
        <w:numPr>
          <w:ilvl w:val="2"/>
          <w:numId w:val="30"/>
        </w:numPr>
        <w:spacing w:before="0" w:after="0"/>
      </w:pPr>
      <w:r>
        <w:t>Installation date between minimum of 1962-01-01 and maximum of 1962-01-01</w:t>
      </w:r>
    </w:p>
    <w:p w14:paraId="688DB038" w14:textId="77777777" w:rsidR="00584F50" w:rsidRDefault="00584F50" w:rsidP="006E2336">
      <w:pPr>
        <w:pStyle w:val="ListParagraph"/>
        <w:numPr>
          <w:ilvl w:val="2"/>
          <w:numId w:val="30"/>
        </w:numPr>
        <w:spacing w:before="0" w:after="0"/>
      </w:pPr>
      <w:r>
        <w:t>Outside diameter of 8.625 in.</w:t>
      </w:r>
    </w:p>
    <w:p w14:paraId="1EAE52FA" w14:textId="77777777" w:rsidR="00584F50" w:rsidRDefault="00584F50" w:rsidP="006E2336">
      <w:pPr>
        <w:pStyle w:val="ListParagraph"/>
        <w:numPr>
          <w:ilvl w:val="2"/>
          <w:numId w:val="30"/>
        </w:numPr>
        <w:spacing w:before="0" w:after="0"/>
      </w:pPr>
      <w:r>
        <w:t>Grade between minimum of 317.0 and maximum of 317.0 MPa</w:t>
      </w:r>
    </w:p>
    <w:p w14:paraId="20B1F340" w14:textId="77777777" w:rsidR="00584F50" w:rsidRDefault="00584F50" w:rsidP="006E2336">
      <w:pPr>
        <w:pStyle w:val="ListParagraph"/>
        <w:numPr>
          <w:ilvl w:val="2"/>
          <w:numId w:val="30"/>
        </w:numPr>
        <w:spacing w:before="0" w:after="0"/>
      </w:pPr>
      <w:r>
        <w:t>Wall thickness between minimum of 4.78 and maximum of 6.35 mm</w:t>
      </w:r>
    </w:p>
    <w:p w14:paraId="65CD9B17" w14:textId="77777777" w:rsidR="00584F50" w:rsidRDefault="00584F50" w:rsidP="006E2336">
      <w:pPr>
        <w:pStyle w:val="ListParagraph"/>
        <w:numPr>
          <w:ilvl w:val="2"/>
          <w:numId w:val="30"/>
        </w:numPr>
        <w:spacing w:before="0" w:after="0"/>
      </w:pPr>
      <w:r>
        <w:t>Toughness between minimum of nan and maximum of nan J</w:t>
      </w:r>
    </w:p>
    <w:p w14:paraId="1BC3AE14" w14:textId="77777777" w:rsidR="00584F50" w:rsidRDefault="00584F50" w:rsidP="006E2336">
      <w:pPr>
        <w:pStyle w:val="ListParagraph"/>
        <w:numPr>
          <w:ilvl w:val="2"/>
          <w:numId w:val="30"/>
        </w:numPr>
        <w:spacing w:before="0" w:after="0"/>
      </w:pPr>
      <w:r>
        <w:t>Probability of failure given a hit between minimum of 1.515e-01 and maximum of 2.180e-01</w:t>
      </w:r>
    </w:p>
    <w:p w14:paraId="3CF9FE3F" w14:textId="77777777" w:rsidR="00584F50" w:rsidRDefault="00584F50" w:rsidP="006E2336">
      <w:pPr>
        <w:pStyle w:val="ListParagraph"/>
        <w:numPr>
          <w:ilvl w:val="2"/>
          <w:numId w:val="30"/>
        </w:numPr>
        <w:spacing w:before="0" w:after="0"/>
      </w:pPr>
      <w:r>
        <w:t>Class area location is/are 1.0, 2.0.</w:t>
      </w:r>
    </w:p>
    <w:p w14:paraId="5D9B8D94" w14:textId="77777777" w:rsidR="00584F50" w:rsidRDefault="00584F50" w:rsidP="006E2336">
      <w:pPr>
        <w:pStyle w:val="ListParagraph"/>
        <w:numPr>
          <w:ilvl w:val="1"/>
          <w:numId w:val="30"/>
        </w:numPr>
        <w:spacing w:before="0" w:after="0"/>
      </w:pPr>
      <w:r>
        <w:t>Consequence of failure distributed between minimum of $18.94 and maximum of $55.61MM</w:t>
      </w:r>
    </w:p>
    <w:p w14:paraId="339346AD" w14:textId="77777777" w:rsidR="00584F50" w:rsidRDefault="00584F50" w:rsidP="006E2336">
      <w:pPr>
        <w:pStyle w:val="ListParagraph"/>
        <w:numPr>
          <w:ilvl w:val="1"/>
          <w:numId w:val="30"/>
        </w:numPr>
        <w:spacing w:before="0" w:after="0"/>
      </w:pPr>
      <w:r>
        <w:t>Total length driven by Safety: 2116.74 meters.</w:t>
      </w:r>
    </w:p>
    <w:p w14:paraId="340B2182" w14:textId="77777777" w:rsidR="00584F50" w:rsidRDefault="00584F50" w:rsidP="006E2336">
      <w:pPr>
        <w:pStyle w:val="ListParagraph"/>
        <w:numPr>
          <w:ilvl w:val="1"/>
          <w:numId w:val="30"/>
        </w:numPr>
        <w:spacing w:before="0" w:after="0"/>
      </w:pPr>
      <w:r>
        <w:t>Safety Cost distributed between minimum of $15.00 and maximum of $51.36MM:</w:t>
      </w:r>
    </w:p>
    <w:p w14:paraId="2A1136B8" w14:textId="77777777" w:rsidR="00584F50" w:rsidRDefault="00584F50" w:rsidP="006E2336">
      <w:pPr>
        <w:pStyle w:val="ListParagraph"/>
        <w:numPr>
          <w:ilvl w:val="2"/>
          <w:numId w:val="30"/>
        </w:numPr>
        <w:spacing w:before="0" w:after="0"/>
      </w:pPr>
      <w:r>
        <w:t>Leak cost between minimum of $0.00 and maximum of $50.40MM</w:t>
      </w:r>
    </w:p>
    <w:p w14:paraId="716CF70D" w14:textId="77777777" w:rsidR="00584F50" w:rsidRDefault="00584F50" w:rsidP="006E2336">
      <w:pPr>
        <w:pStyle w:val="ListParagraph"/>
        <w:numPr>
          <w:ilvl w:val="2"/>
          <w:numId w:val="30"/>
        </w:numPr>
        <w:spacing w:before="0" w:after="0"/>
      </w:pPr>
      <w:r>
        <w:t>Leak scenario yielded 40.0 intersections with structures, with minimum of 1.26 and maximum of 5.25 of population impacted.</w:t>
      </w:r>
    </w:p>
    <w:p w14:paraId="7C4E8F20" w14:textId="77777777" w:rsidR="00584F50" w:rsidRDefault="00584F50" w:rsidP="006E2336">
      <w:pPr>
        <w:pStyle w:val="ListParagraph"/>
        <w:numPr>
          <w:ilvl w:val="2"/>
          <w:numId w:val="30"/>
        </w:numPr>
        <w:spacing w:before="0" w:after="0"/>
      </w:pPr>
      <w:r>
        <w:t>Leak hazard radius distributed between minimum of 20.4 and maximum of 20.4 meters.</w:t>
      </w:r>
    </w:p>
    <w:p w14:paraId="6CD5C3EC" w14:textId="77777777" w:rsidR="00584F50" w:rsidRDefault="00584F50" w:rsidP="006E2336">
      <w:pPr>
        <w:pStyle w:val="ListParagraph"/>
        <w:numPr>
          <w:ilvl w:val="2"/>
          <w:numId w:val="30"/>
        </w:numPr>
        <w:spacing w:before="0" w:after="0"/>
      </w:pPr>
      <w:r>
        <w:t>Rupture cost between minimum of $21.89 and maximum of $77.77MM</w:t>
      </w:r>
    </w:p>
    <w:p w14:paraId="5FCA13F7" w14:textId="77777777" w:rsidR="00584F50" w:rsidRDefault="00584F50" w:rsidP="006E2336">
      <w:pPr>
        <w:pStyle w:val="ListParagraph"/>
        <w:numPr>
          <w:ilvl w:val="2"/>
          <w:numId w:val="30"/>
        </w:numPr>
        <w:spacing w:before="0" w:after="0"/>
      </w:pPr>
      <w:r>
        <w:t>Rupture scenario yielded 132.0 intersections with structures, with minimum of 2.28 and maximum of 8.1 of population impacted</w:t>
      </w:r>
    </w:p>
    <w:p w14:paraId="666CE5D6" w14:textId="77777777" w:rsidR="00584F50" w:rsidRDefault="00584F50" w:rsidP="006E2336">
      <w:pPr>
        <w:pStyle w:val="ListParagraph"/>
        <w:numPr>
          <w:ilvl w:val="2"/>
          <w:numId w:val="30"/>
        </w:numPr>
        <w:spacing w:before="0" w:after="0"/>
      </w:pPr>
      <w:r>
        <w:t>Rupture hazard radius distributed between minimum of 135.46 and maximum of 135.46 meters.</w:t>
      </w:r>
    </w:p>
    <w:p w14:paraId="7ABA2D49" w14:textId="77777777" w:rsidR="00584F50" w:rsidRDefault="00584F50" w:rsidP="006E2336">
      <w:pPr>
        <w:pStyle w:val="ListParagraph"/>
        <w:numPr>
          <w:ilvl w:val="2"/>
          <w:numId w:val="30"/>
        </w:numPr>
        <w:spacing w:before="0" w:after="0"/>
      </w:pPr>
      <w:r>
        <w:t>Puncture cost between minimum of $12.11 and maximum of $50.40MM</w:t>
      </w:r>
    </w:p>
    <w:p w14:paraId="536854F6" w14:textId="77777777" w:rsidR="00584F50" w:rsidRDefault="00584F50" w:rsidP="006E2336">
      <w:pPr>
        <w:pStyle w:val="ListParagraph"/>
        <w:numPr>
          <w:ilvl w:val="2"/>
          <w:numId w:val="30"/>
        </w:numPr>
        <w:spacing w:before="0" w:after="0"/>
      </w:pPr>
      <w:r>
        <w:t>Puncture scenario yielded 98.0 intersections with structures, with minimum of 1.26 and maximum of 5.25 of population impacted</w:t>
      </w:r>
    </w:p>
    <w:p w14:paraId="64903C8E" w14:textId="77777777" w:rsidR="00584F50" w:rsidRDefault="00584F50" w:rsidP="006E2336">
      <w:pPr>
        <w:pStyle w:val="ListParagraph"/>
        <w:numPr>
          <w:ilvl w:val="2"/>
          <w:numId w:val="30"/>
        </w:numPr>
        <w:spacing w:before="0" w:after="0"/>
      </w:pPr>
      <w:r>
        <w:t>Puncture hazard radius distributed between minimum of 55.42 and maximum of 55.42 meters.</w:t>
      </w:r>
    </w:p>
    <w:p w14:paraId="0C6FEF9A" w14:textId="77777777" w:rsidR="00584F50" w:rsidRDefault="00584F50" w:rsidP="006E2336">
      <w:pPr>
        <w:pStyle w:val="ListParagraph"/>
        <w:numPr>
          <w:ilvl w:val="2"/>
          <w:numId w:val="30"/>
        </w:numPr>
        <w:spacing w:before="0" w:after="0"/>
      </w:pPr>
      <w:r>
        <w:t>Product type is Butane/Condensate.</w:t>
      </w:r>
    </w:p>
    <w:p w14:paraId="3D479C85" w14:textId="77777777" w:rsidR="00584F50" w:rsidRDefault="00584F50" w:rsidP="006E2336">
      <w:pPr>
        <w:pStyle w:val="ListParagraph"/>
        <w:numPr>
          <w:ilvl w:val="2"/>
          <w:numId w:val="30"/>
        </w:numPr>
        <w:spacing w:before="0" w:after="0"/>
      </w:pPr>
      <w:r>
        <w:t>Class area location is/are 1.0, 2.0.</w:t>
      </w:r>
    </w:p>
    <w:p w14:paraId="7F4C6F48" w14:textId="77777777" w:rsidR="00584F50" w:rsidRDefault="00584F50" w:rsidP="006E2336">
      <w:pPr>
        <w:pStyle w:val="ListParagraph"/>
        <w:numPr>
          <w:ilvl w:val="0"/>
          <w:numId w:val="30"/>
        </w:numPr>
        <w:spacing w:before="0" w:after="0"/>
      </w:pPr>
      <w:r>
        <w:t>"SPRINGDALE TO ELLERSLIE NPS 16</w:t>
      </w:r>
    </w:p>
    <w:p w14:paraId="32561C9C" w14:textId="77777777" w:rsidR="00584F50" w:rsidRDefault="00584F50" w:rsidP="006E2336">
      <w:pPr>
        <w:pStyle w:val="ListParagraph"/>
        <w:numPr>
          <w:ilvl w:val="1"/>
          <w:numId w:val="30"/>
        </w:numPr>
        <w:spacing w:before="0" w:after="0"/>
      </w:pPr>
      <w:r>
        <w:lastRenderedPageBreak/>
        <w:t>Total Cumulative Length (m):</w:t>
      </w:r>
      <w:r>
        <w:tab/>
        <w:t>2114.17</w:t>
      </w:r>
    </w:p>
    <w:p w14:paraId="2C946577" w14:textId="77777777" w:rsidR="00584F50" w:rsidRDefault="00584F50" w:rsidP="006E2336">
      <w:pPr>
        <w:pStyle w:val="ListParagraph"/>
        <w:numPr>
          <w:ilvl w:val="1"/>
          <w:numId w:val="30"/>
        </w:numPr>
        <w:spacing w:before="0" w:after="0"/>
      </w:pPr>
      <w:r>
        <w:t>Likelihood of failure distributed between minimum of 1.370e-03 and maximum of 3.073e-03.</w:t>
      </w:r>
    </w:p>
    <w:p w14:paraId="54054312" w14:textId="77777777" w:rsidR="00584F50" w:rsidRDefault="00584F50" w:rsidP="006E2336">
      <w:pPr>
        <w:pStyle w:val="ListParagraph"/>
        <w:numPr>
          <w:ilvl w:val="2"/>
          <w:numId w:val="30"/>
        </w:numPr>
        <w:spacing w:before="0" w:after="0"/>
      </w:pPr>
      <w:r>
        <w:t xml:space="preserve">Land use distributed as </w:t>
      </w:r>
    </w:p>
    <w:p w14:paraId="68EAF642" w14:textId="77777777" w:rsidR="00584F50" w:rsidRDefault="00584F50" w:rsidP="006E2336">
      <w:pPr>
        <w:pStyle w:val="ListParagraph"/>
        <w:numPr>
          <w:ilvl w:val="3"/>
          <w:numId w:val="30"/>
        </w:numPr>
        <w:spacing w:before="0" w:after="0"/>
      </w:pPr>
      <w:r>
        <w:t>Agricultural: 2,114.17</w:t>
      </w:r>
    </w:p>
    <w:p w14:paraId="18F63153" w14:textId="77777777" w:rsidR="00584F50" w:rsidRDefault="00584F50" w:rsidP="006E2336">
      <w:pPr>
        <w:pStyle w:val="ListParagraph"/>
        <w:numPr>
          <w:ilvl w:val="2"/>
          <w:numId w:val="30"/>
        </w:numPr>
        <w:spacing w:before="0" w:after="0"/>
      </w:pPr>
      <w:r>
        <w:t xml:space="preserve">Depth of cover distributed as </w:t>
      </w:r>
    </w:p>
    <w:p w14:paraId="37CEED7B" w14:textId="77777777" w:rsidR="00584F50" w:rsidRDefault="00584F50" w:rsidP="006E2336">
      <w:pPr>
        <w:pStyle w:val="ListParagraph"/>
        <w:numPr>
          <w:ilvl w:val="3"/>
          <w:numId w:val="30"/>
        </w:numPr>
        <w:spacing w:before="0" w:after="0"/>
      </w:pPr>
      <w:r>
        <w:t>nan</w:t>
      </w:r>
    </w:p>
    <w:p w14:paraId="18796798" w14:textId="77777777" w:rsidR="00584F50" w:rsidRDefault="00584F50" w:rsidP="006E2336">
      <w:pPr>
        <w:pStyle w:val="ListParagraph"/>
        <w:numPr>
          <w:ilvl w:val="2"/>
          <w:numId w:val="30"/>
        </w:numPr>
        <w:spacing w:before="0" w:after="0"/>
      </w:pPr>
      <w:r>
        <w:t>Installation date between minimum of 1994-01-01 and maximum of 1994-01-01</w:t>
      </w:r>
    </w:p>
    <w:p w14:paraId="0487F8E1" w14:textId="77777777" w:rsidR="00584F50" w:rsidRDefault="00584F50" w:rsidP="006E2336">
      <w:pPr>
        <w:pStyle w:val="ListParagraph"/>
        <w:numPr>
          <w:ilvl w:val="2"/>
          <w:numId w:val="30"/>
        </w:numPr>
        <w:spacing w:before="0" w:after="0"/>
      </w:pPr>
      <w:r>
        <w:t>Outside diameter of 16.0 in.</w:t>
      </w:r>
    </w:p>
    <w:p w14:paraId="6F638E3A" w14:textId="77777777" w:rsidR="00584F50" w:rsidRDefault="00584F50" w:rsidP="006E2336">
      <w:pPr>
        <w:pStyle w:val="ListParagraph"/>
        <w:numPr>
          <w:ilvl w:val="2"/>
          <w:numId w:val="30"/>
        </w:numPr>
        <w:spacing w:before="0" w:after="0"/>
      </w:pPr>
      <w:r>
        <w:t>Grade between minimum of 359.0 and maximum of 359.0 MPa</w:t>
      </w:r>
    </w:p>
    <w:p w14:paraId="595433A4" w14:textId="77777777" w:rsidR="00584F50" w:rsidRDefault="00584F50" w:rsidP="006E2336">
      <w:pPr>
        <w:pStyle w:val="ListParagraph"/>
        <w:numPr>
          <w:ilvl w:val="2"/>
          <w:numId w:val="30"/>
        </w:numPr>
        <w:spacing w:before="0" w:after="0"/>
      </w:pPr>
      <w:r>
        <w:t>Wall thickness between minimum of 6.35 and maximum of 7.92 mm</w:t>
      </w:r>
    </w:p>
    <w:p w14:paraId="0E4DFC10" w14:textId="77777777" w:rsidR="00584F50" w:rsidRDefault="00584F50" w:rsidP="006E2336">
      <w:pPr>
        <w:pStyle w:val="ListParagraph"/>
        <w:numPr>
          <w:ilvl w:val="2"/>
          <w:numId w:val="30"/>
        </w:numPr>
        <w:spacing w:before="0" w:after="0"/>
      </w:pPr>
      <w:r>
        <w:t>Toughness between minimum of nan and maximum of nan J</w:t>
      </w:r>
    </w:p>
    <w:p w14:paraId="60CBB15A" w14:textId="77777777" w:rsidR="00584F50" w:rsidRDefault="00584F50" w:rsidP="006E2336">
      <w:pPr>
        <w:pStyle w:val="ListParagraph"/>
        <w:numPr>
          <w:ilvl w:val="2"/>
          <w:numId w:val="30"/>
        </w:numPr>
        <w:spacing w:before="0" w:after="0"/>
      </w:pPr>
      <w:r>
        <w:t>Probability of failure given a hit between minimum of 3.290e-02 and maximum of 7.381e-02</w:t>
      </w:r>
    </w:p>
    <w:p w14:paraId="015FA4BD" w14:textId="77777777" w:rsidR="00584F50" w:rsidRDefault="00584F50" w:rsidP="006E2336">
      <w:pPr>
        <w:pStyle w:val="ListParagraph"/>
        <w:numPr>
          <w:ilvl w:val="2"/>
          <w:numId w:val="30"/>
        </w:numPr>
        <w:spacing w:before="0" w:after="0"/>
      </w:pPr>
      <w:r>
        <w:t>Class area location is/are 1.0, 2.0, 3.0.</w:t>
      </w:r>
    </w:p>
    <w:p w14:paraId="4D3F8E5F" w14:textId="77777777" w:rsidR="00584F50" w:rsidRDefault="00584F50" w:rsidP="006E2336">
      <w:pPr>
        <w:pStyle w:val="ListParagraph"/>
        <w:numPr>
          <w:ilvl w:val="1"/>
          <w:numId w:val="30"/>
        </w:numPr>
        <w:spacing w:before="0" w:after="0"/>
      </w:pPr>
      <w:r>
        <w:t>Consequence of failure distributed between minimum of $10.01 and maximum of $110.80MM</w:t>
      </w:r>
    </w:p>
    <w:p w14:paraId="1A45B6B2" w14:textId="77777777" w:rsidR="00584F50" w:rsidRDefault="00584F50" w:rsidP="006E2336">
      <w:pPr>
        <w:pStyle w:val="ListParagraph"/>
        <w:numPr>
          <w:ilvl w:val="1"/>
          <w:numId w:val="30"/>
        </w:numPr>
        <w:spacing w:before="0" w:after="0"/>
      </w:pPr>
      <w:r>
        <w:t>Total length driven by Safety: 1219.92 meters.</w:t>
      </w:r>
    </w:p>
    <w:p w14:paraId="7F7E83FB" w14:textId="77777777" w:rsidR="00584F50" w:rsidRDefault="00584F50" w:rsidP="006E2336">
      <w:pPr>
        <w:pStyle w:val="ListParagraph"/>
        <w:numPr>
          <w:ilvl w:val="1"/>
          <w:numId w:val="30"/>
        </w:numPr>
        <w:spacing w:before="0" w:after="0"/>
      </w:pPr>
      <w:r>
        <w:t>Safety Cost distributed between minimum of $0.00 and maximum of $103.22MM:</w:t>
      </w:r>
    </w:p>
    <w:p w14:paraId="339A32AA" w14:textId="77777777" w:rsidR="00584F50" w:rsidRDefault="00584F50" w:rsidP="006E2336">
      <w:pPr>
        <w:pStyle w:val="ListParagraph"/>
        <w:numPr>
          <w:ilvl w:val="2"/>
          <w:numId w:val="30"/>
        </w:numPr>
        <w:spacing w:before="0" w:after="0"/>
      </w:pPr>
      <w:r>
        <w:t>Leak cost between minimum of $0.00 and maximum of $28.51MM</w:t>
      </w:r>
    </w:p>
    <w:p w14:paraId="3D966E9D" w14:textId="77777777" w:rsidR="00584F50" w:rsidRDefault="00584F50" w:rsidP="006E2336">
      <w:pPr>
        <w:pStyle w:val="ListParagraph"/>
        <w:numPr>
          <w:ilvl w:val="2"/>
          <w:numId w:val="30"/>
        </w:numPr>
        <w:spacing w:before="0" w:after="0"/>
      </w:pPr>
      <w:r>
        <w:t>Leak scenario yielded 40.0 intersections with structures, with minimum of 2.97 and maximum of 2.97 of population impacted.</w:t>
      </w:r>
    </w:p>
    <w:p w14:paraId="4F1E421E" w14:textId="77777777" w:rsidR="00584F50" w:rsidRDefault="00584F50" w:rsidP="006E2336">
      <w:pPr>
        <w:pStyle w:val="ListParagraph"/>
        <w:numPr>
          <w:ilvl w:val="2"/>
          <w:numId w:val="30"/>
        </w:numPr>
        <w:spacing w:before="0" w:after="0"/>
      </w:pPr>
      <w:r>
        <w:t>Leak hazard radius distributed between minimum of 3.93 and maximum of 4.15 meters.</w:t>
      </w:r>
    </w:p>
    <w:p w14:paraId="56DB64DE" w14:textId="77777777" w:rsidR="00584F50" w:rsidRDefault="00584F50" w:rsidP="006E2336">
      <w:pPr>
        <w:pStyle w:val="ListParagraph"/>
        <w:numPr>
          <w:ilvl w:val="2"/>
          <w:numId w:val="30"/>
        </w:numPr>
        <w:spacing w:before="0" w:after="0"/>
      </w:pPr>
      <w:r>
        <w:t>Rupture cost between minimum of $0.00 and maximum of $525.31MM</w:t>
      </w:r>
    </w:p>
    <w:p w14:paraId="39B98F09" w14:textId="77777777" w:rsidR="00584F50" w:rsidRDefault="00584F50" w:rsidP="006E2336">
      <w:pPr>
        <w:pStyle w:val="ListParagraph"/>
        <w:numPr>
          <w:ilvl w:val="2"/>
          <w:numId w:val="30"/>
        </w:numPr>
        <w:spacing w:before="0" w:after="0"/>
      </w:pPr>
      <w:r>
        <w:t>Rupture scenario yielded 120.0 intersections with structures, with minimum of 0.0 and maximum of 54.72 of population impacted</w:t>
      </w:r>
    </w:p>
    <w:p w14:paraId="1EB125D0" w14:textId="77777777" w:rsidR="00584F50" w:rsidRDefault="00584F50" w:rsidP="006E2336">
      <w:pPr>
        <w:pStyle w:val="ListParagraph"/>
        <w:numPr>
          <w:ilvl w:val="2"/>
          <w:numId w:val="30"/>
        </w:numPr>
        <w:spacing w:before="0" w:after="0"/>
      </w:pPr>
      <w:r>
        <w:t>Rupture hazard radius distributed between minimum of 93.25 and maximum of 98.63 meters.</w:t>
      </w:r>
    </w:p>
    <w:p w14:paraId="0D04525D" w14:textId="77777777" w:rsidR="00584F50" w:rsidRDefault="00584F50" w:rsidP="006E2336">
      <w:pPr>
        <w:pStyle w:val="ListParagraph"/>
        <w:numPr>
          <w:ilvl w:val="2"/>
          <w:numId w:val="30"/>
        </w:numPr>
        <w:spacing w:before="0" w:after="0"/>
      </w:pPr>
      <w:r>
        <w:t>Puncture cost between minimum of $0.00 and maximum of $87.55MM</w:t>
      </w:r>
    </w:p>
    <w:p w14:paraId="79D87D4B" w14:textId="77777777" w:rsidR="00584F50" w:rsidRDefault="00584F50" w:rsidP="006E2336">
      <w:pPr>
        <w:pStyle w:val="ListParagraph"/>
        <w:numPr>
          <w:ilvl w:val="2"/>
          <w:numId w:val="30"/>
        </w:numPr>
        <w:spacing w:before="0" w:after="0"/>
      </w:pPr>
      <w:r>
        <w:t>Puncture scenario yielded 99.0 intersections with structures, with minimum of 2.28 and maximum of 9.12 of population impacted</w:t>
      </w:r>
    </w:p>
    <w:p w14:paraId="014B9957" w14:textId="77777777" w:rsidR="00584F50" w:rsidRDefault="00584F50" w:rsidP="006E2336">
      <w:pPr>
        <w:pStyle w:val="ListParagraph"/>
        <w:numPr>
          <w:ilvl w:val="2"/>
          <w:numId w:val="30"/>
        </w:numPr>
        <w:spacing w:before="0" w:after="0"/>
      </w:pPr>
      <w:r>
        <w:t>Puncture hazard radius distributed between minimum of 15.69 and maximum of 16.59 meters.</w:t>
      </w:r>
    </w:p>
    <w:p w14:paraId="4C465215" w14:textId="77777777" w:rsidR="00584F50" w:rsidRDefault="00584F50" w:rsidP="006E2336">
      <w:pPr>
        <w:pStyle w:val="ListParagraph"/>
        <w:numPr>
          <w:ilvl w:val="2"/>
          <w:numId w:val="30"/>
        </w:numPr>
        <w:spacing w:before="0" w:after="0"/>
      </w:pPr>
      <w:r>
        <w:t>Product type is Crude Oil.</w:t>
      </w:r>
    </w:p>
    <w:p w14:paraId="40C7C14D" w14:textId="77777777" w:rsidR="00584F50" w:rsidRDefault="00584F50" w:rsidP="006E2336">
      <w:pPr>
        <w:pStyle w:val="ListParagraph"/>
        <w:numPr>
          <w:ilvl w:val="2"/>
          <w:numId w:val="30"/>
        </w:numPr>
        <w:spacing w:before="0" w:after="0"/>
      </w:pPr>
      <w:r>
        <w:t>Class area location is/are 1.0, 2.0, 3.0.</w:t>
      </w:r>
    </w:p>
    <w:p w14:paraId="4A4F8BD3" w14:textId="77777777" w:rsidR="00584F50" w:rsidRDefault="00584F50" w:rsidP="006E2336">
      <w:pPr>
        <w:pStyle w:val="ListParagraph"/>
        <w:numPr>
          <w:ilvl w:val="1"/>
          <w:numId w:val="30"/>
        </w:numPr>
        <w:spacing w:before="0" w:after="0"/>
      </w:pPr>
      <w:r>
        <w:t>Total length driven by Environmental: 894.25 meters.</w:t>
      </w:r>
    </w:p>
    <w:p w14:paraId="68B40A39" w14:textId="77777777" w:rsidR="00584F50" w:rsidRDefault="00584F50" w:rsidP="006E2336">
      <w:pPr>
        <w:pStyle w:val="ListParagraph"/>
        <w:numPr>
          <w:ilvl w:val="1"/>
          <w:numId w:val="30"/>
        </w:numPr>
        <w:spacing w:before="0" w:after="0"/>
      </w:pPr>
      <w:r>
        <w:t>Environmental Cost distributed between minimum of $5.68 and maximum of $13.53MM:</w:t>
      </w:r>
    </w:p>
    <w:p w14:paraId="5DF90E1D" w14:textId="77777777" w:rsidR="00584F50" w:rsidRDefault="00584F50" w:rsidP="006E2336">
      <w:pPr>
        <w:pStyle w:val="ListParagraph"/>
        <w:numPr>
          <w:ilvl w:val="2"/>
          <w:numId w:val="30"/>
        </w:numPr>
        <w:spacing w:before="0" w:after="0"/>
      </w:pPr>
      <w:r>
        <w:t>Leak cost between minimum of $0.18 and maximum of $0.40MM</w:t>
      </w:r>
    </w:p>
    <w:p w14:paraId="369F4D78" w14:textId="77777777" w:rsidR="00584F50" w:rsidRDefault="00584F50" w:rsidP="006E2336">
      <w:pPr>
        <w:pStyle w:val="ListParagraph"/>
        <w:numPr>
          <w:ilvl w:val="2"/>
          <w:numId w:val="30"/>
        </w:numPr>
        <w:spacing w:before="0" w:after="0"/>
      </w:pPr>
      <w:r>
        <w:t>Leak spill volume between a minimum of 1674.97 and maximum of 2257.51 gallons</w:t>
      </w:r>
    </w:p>
    <w:p w14:paraId="186BD3C1" w14:textId="77777777" w:rsidR="00584F50" w:rsidRDefault="00584F50" w:rsidP="006E2336">
      <w:pPr>
        <w:pStyle w:val="ListParagraph"/>
        <w:numPr>
          <w:ilvl w:val="2"/>
          <w:numId w:val="30"/>
        </w:numPr>
        <w:spacing w:before="0" w:after="0"/>
      </w:pPr>
      <w:r>
        <w:t>Rupture cost between minimum of $5.53 and maximum of $29.12MM</w:t>
      </w:r>
    </w:p>
    <w:p w14:paraId="7BA760D0" w14:textId="77777777" w:rsidR="00584F50" w:rsidRDefault="00584F50" w:rsidP="006E2336">
      <w:pPr>
        <w:pStyle w:val="ListParagraph"/>
        <w:numPr>
          <w:ilvl w:val="2"/>
          <w:numId w:val="30"/>
        </w:numPr>
        <w:spacing w:before="0" w:after="0"/>
      </w:pPr>
      <w:r>
        <w:t>Rupture spill volume is between a minimum of 52157.54 and maximum of 169882.93 gallons</w:t>
      </w:r>
    </w:p>
    <w:p w14:paraId="5F39F343" w14:textId="77777777" w:rsidR="00584F50" w:rsidRDefault="00584F50" w:rsidP="006E2336">
      <w:pPr>
        <w:pStyle w:val="ListParagraph"/>
        <w:numPr>
          <w:ilvl w:val="2"/>
          <w:numId w:val="30"/>
        </w:numPr>
        <w:spacing w:before="0" w:after="0"/>
      </w:pPr>
      <w:r>
        <w:t>Puncture cost between minimum of $5.83 and maximum of $13.20MM</w:t>
      </w:r>
    </w:p>
    <w:p w14:paraId="4D363A2A" w14:textId="77777777" w:rsidR="00584F50" w:rsidRDefault="00584F50" w:rsidP="006E2336">
      <w:pPr>
        <w:pStyle w:val="ListParagraph"/>
        <w:numPr>
          <w:ilvl w:val="2"/>
          <w:numId w:val="30"/>
        </w:numPr>
        <w:spacing w:before="0" w:after="0"/>
      </w:pPr>
      <w:r>
        <w:t>Puncture spill volume is between a minimum of 55035.83 and maximum of 74176.68 gallons</w:t>
      </w:r>
    </w:p>
    <w:p w14:paraId="34623B85" w14:textId="77777777" w:rsidR="00584F50" w:rsidRDefault="00584F50" w:rsidP="006E2336">
      <w:pPr>
        <w:pStyle w:val="ListParagraph"/>
        <w:numPr>
          <w:ilvl w:val="0"/>
          <w:numId w:val="30"/>
        </w:numPr>
        <w:spacing w:before="0" w:after="0"/>
      </w:pPr>
      <w:r>
        <w:t xml:space="preserve">"NPS3 Emerge From 11-33-48-27W3 </w:t>
      </w:r>
      <w:proofErr w:type="gramStart"/>
      <w:r>
        <w:t>To</w:t>
      </w:r>
      <w:proofErr w:type="gramEnd"/>
      <w:r>
        <w:t xml:space="preserve"> 2-6-49-27W3</w:t>
      </w:r>
    </w:p>
    <w:p w14:paraId="37922420" w14:textId="77777777" w:rsidR="00584F50" w:rsidRDefault="00584F50" w:rsidP="006E2336">
      <w:pPr>
        <w:pStyle w:val="ListParagraph"/>
        <w:numPr>
          <w:ilvl w:val="1"/>
          <w:numId w:val="30"/>
        </w:numPr>
        <w:spacing w:before="0" w:after="0"/>
      </w:pPr>
      <w:r>
        <w:t>Total Cumulative Length (m):</w:t>
      </w:r>
      <w:r>
        <w:tab/>
        <w:t>2066.76</w:t>
      </w:r>
    </w:p>
    <w:p w14:paraId="7C80AC0C" w14:textId="77777777" w:rsidR="00584F50" w:rsidRDefault="00584F50" w:rsidP="006E2336">
      <w:pPr>
        <w:pStyle w:val="ListParagraph"/>
        <w:numPr>
          <w:ilvl w:val="1"/>
          <w:numId w:val="30"/>
        </w:numPr>
        <w:spacing w:before="0" w:after="0"/>
      </w:pPr>
      <w:r>
        <w:lastRenderedPageBreak/>
        <w:t>Likelihood of failure distributed between minimum of 3.196e-03 and maximum of 1.328e-02.</w:t>
      </w:r>
    </w:p>
    <w:p w14:paraId="6F55530D" w14:textId="77777777" w:rsidR="00584F50" w:rsidRDefault="00584F50" w:rsidP="006E2336">
      <w:pPr>
        <w:pStyle w:val="ListParagraph"/>
        <w:numPr>
          <w:ilvl w:val="2"/>
          <w:numId w:val="30"/>
        </w:numPr>
        <w:spacing w:before="0" w:after="0"/>
      </w:pPr>
      <w:r>
        <w:t xml:space="preserve">Land use distributed as </w:t>
      </w:r>
    </w:p>
    <w:p w14:paraId="375FFBF4" w14:textId="77777777" w:rsidR="00584F50" w:rsidRDefault="00584F50" w:rsidP="006E2336">
      <w:pPr>
        <w:pStyle w:val="ListParagraph"/>
        <w:numPr>
          <w:ilvl w:val="3"/>
          <w:numId w:val="30"/>
        </w:numPr>
        <w:spacing w:before="0" w:after="0"/>
      </w:pPr>
      <w:r>
        <w:t>Agricultural: 1,969.22</w:t>
      </w:r>
    </w:p>
    <w:p w14:paraId="78519E92" w14:textId="77777777" w:rsidR="00584F50" w:rsidRDefault="00584F50" w:rsidP="006E2336">
      <w:pPr>
        <w:pStyle w:val="ListParagraph"/>
        <w:numPr>
          <w:ilvl w:val="3"/>
          <w:numId w:val="30"/>
        </w:numPr>
        <w:spacing w:before="0" w:after="0"/>
      </w:pPr>
      <w:r>
        <w:t>Remote: 97.54</w:t>
      </w:r>
    </w:p>
    <w:p w14:paraId="6E3D4C8F" w14:textId="77777777" w:rsidR="00584F50" w:rsidRDefault="00584F50" w:rsidP="006E2336">
      <w:pPr>
        <w:pStyle w:val="ListParagraph"/>
        <w:numPr>
          <w:ilvl w:val="2"/>
          <w:numId w:val="30"/>
        </w:numPr>
        <w:spacing w:before="0" w:after="0"/>
      </w:pPr>
      <w:r>
        <w:t xml:space="preserve">Depth of cover distributed as </w:t>
      </w:r>
    </w:p>
    <w:p w14:paraId="40AEFE2A" w14:textId="77777777" w:rsidR="00584F50" w:rsidRDefault="00584F50" w:rsidP="006E2336">
      <w:pPr>
        <w:pStyle w:val="ListParagraph"/>
        <w:numPr>
          <w:ilvl w:val="3"/>
          <w:numId w:val="30"/>
        </w:numPr>
        <w:spacing w:before="0" w:after="0"/>
      </w:pPr>
      <w:r>
        <w:t>nan</w:t>
      </w:r>
    </w:p>
    <w:p w14:paraId="1459609C" w14:textId="77777777" w:rsidR="00584F50" w:rsidRDefault="00584F50" w:rsidP="006E2336">
      <w:pPr>
        <w:pStyle w:val="ListParagraph"/>
        <w:numPr>
          <w:ilvl w:val="2"/>
          <w:numId w:val="30"/>
        </w:numPr>
        <w:spacing w:before="0" w:after="0"/>
      </w:pPr>
      <w:r>
        <w:t>Installation date between minimum of 2010-01-01 and maximum of 2010-01-01</w:t>
      </w:r>
    </w:p>
    <w:p w14:paraId="43DC01DC" w14:textId="77777777" w:rsidR="00584F50" w:rsidRDefault="00584F50" w:rsidP="006E2336">
      <w:pPr>
        <w:pStyle w:val="ListParagraph"/>
        <w:numPr>
          <w:ilvl w:val="2"/>
          <w:numId w:val="30"/>
        </w:numPr>
        <w:spacing w:before="0" w:after="0"/>
      </w:pPr>
      <w:r>
        <w:t>Outside diameter of 3.5 in.</w:t>
      </w:r>
    </w:p>
    <w:p w14:paraId="6A402FCF" w14:textId="77777777" w:rsidR="00584F50" w:rsidRDefault="00584F50" w:rsidP="006E2336">
      <w:pPr>
        <w:pStyle w:val="ListParagraph"/>
        <w:numPr>
          <w:ilvl w:val="2"/>
          <w:numId w:val="30"/>
        </w:numPr>
        <w:spacing w:before="0" w:after="0"/>
      </w:pPr>
      <w:r>
        <w:t>Grade between minimum of 359.0 and maximum of 359.0 MPa</w:t>
      </w:r>
    </w:p>
    <w:p w14:paraId="3B76FEB4" w14:textId="77777777" w:rsidR="00584F50" w:rsidRDefault="00584F50" w:rsidP="006E2336">
      <w:pPr>
        <w:pStyle w:val="ListParagraph"/>
        <w:numPr>
          <w:ilvl w:val="2"/>
          <w:numId w:val="30"/>
        </w:numPr>
        <w:spacing w:before="0" w:after="0"/>
      </w:pPr>
      <w:r>
        <w:t>Wall thickness between minimum of 3.2 and maximum of 3.2 mm</w:t>
      </w:r>
    </w:p>
    <w:p w14:paraId="5F160572" w14:textId="77777777" w:rsidR="00584F50" w:rsidRDefault="00584F50" w:rsidP="006E2336">
      <w:pPr>
        <w:pStyle w:val="ListParagraph"/>
        <w:numPr>
          <w:ilvl w:val="2"/>
          <w:numId w:val="30"/>
        </w:numPr>
        <w:spacing w:before="0" w:after="0"/>
      </w:pPr>
      <w:r>
        <w:t>Toughness between minimum of nan and maximum of nan J</w:t>
      </w:r>
    </w:p>
    <w:p w14:paraId="6ADBE03F" w14:textId="77777777" w:rsidR="00584F50" w:rsidRDefault="00584F50" w:rsidP="006E2336">
      <w:pPr>
        <w:pStyle w:val="ListParagraph"/>
        <w:numPr>
          <w:ilvl w:val="2"/>
          <w:numId w:val="30"/>
        </w:numPr>
        <w:spacing w:before="0" w:after="0"/>
      </w:pPr>
      <w:r>
        <w:t>Probability of failure given a hit between minimum of 3.190e-01 and maximum of 3.190e-01</w:t>
      </w:r>
    </w:p>
    <w:p w14:paraId="1036B811" w14:textId="77777777" w:rsidR="00584F50" w:rsidRDefault="00584F50" w:rsidP="006E2336">
      <w:pPr>
        <w:pStyle w:val="ListParagraph"/>
        <w:numPr>
          <w:ilvl w:val="2"/>
          <w:numId w:val="30"/>
        </w:numPr>
        <w:spacing w:before="0" w:after="0"/>
      </w:pPr>
      <w:r>
        <w:t>Class area location is/are 1.0.</w:t>
      </w:r>
    </w:p>
    <w:p w14:paraId="1E401C4D" w14:textId="77777777" w:rsidR="00584F50" w:rsidRDefault="00584F50" w:rsidP="006E2336">
      <w:pPr>
        <w:pStyle w:val="ListParagraph"/>
        <w:numPr>
          <w:ilvl w:val="1"/>
          <w:numId w:val="30"/>
        </w:numPr>
        <w:spacing w:before="0" w:after="0"/>
      </w:pPr>
      <w:r>
        <w:t>Consequence of failure distributed between minimum of $7.52 and maximum of $28.47MM</w:t>
      </w:r>
    </w:p>
    <w:p w14:paraId="1C8A6B53" w14:textId="77777777" w:rsidR="00584F50" w:rsidRDefault="00584F50" w:rsidP="006E2336">
      <w:pPr>
        <w:pStyle w:val="ListParagraph"/>
        <w:numPr>
          <w:ilvl w:val="1"/>
          <w:numId w:val="30"/>
        </w:numPr>
        <w:spacing w:before="0" w:after="0"/>
      </w:pPr>
      <w:r>
        <w:t>Total length driven by Safety: 243.83 meters.</w:t>
      </w:r>
    </w:p>
    <w:p w14:paraId="05440F38" w14:textId="77777777" w:rsidR="00584F50" w:rsidRDefault="00584F50" w:rsidP="006E2336">
      <w:pPr>
        <w:pStyle w:val="ListParagraph"/>
        <w:numPr>
          <w:ilvl w:val="1"/>
          <w:numId w:val="30"/>
        </w:numPr>
        <w:spacing w:before="0" w:after="0"/>
      </w:pPr>
      <w:r>
        <w:t>Safety Cost distributed between minimum of $0.00 and maximum of $20.78MM:</w:t>
      </w:r>
    </w:p>
    <w:p w14:paraId="1F089670" w14:textId="77777777" w:rsidR="00584F50" w:rsidRDefault="00584F50" w:rsidP="006E2336">
      <w:pPr>
        <w:pStyle w:val="ListParagraph"/>
        <w:numPr>
          <w:ilvl w:val="2"/>
          <w:numId w:val="30"/>
        </w:numPr>
        <w:spacing w:before="0" w:after="0"/>
      </w:pPr>
      <w:r>
        <w:t>Leak cost between minimum of $0.00 and maximum of $12.11MM</w:t>
      </w:r>
    </w:p>
    <w:p w14:paraId="277FF7EB" w14:textId="77777777" w:rsidR="00584F50" w:rsidRDefault="00584F50" w:rsidP="006E2336">
      <w:pPr>
        <w:pStyle w:val="ListParagraph"/>
        <w:numPr>
          <w:ilvl w:val="2"/>
          <w:numId w:val="30"/>
        </w:numPr>
        <w:spacing w:before="0" w:after="0"/>
      </w:pPr>
      <w:r>
        <w:t>Leak scenario yielded 7.0 intersections with structures, with minimum of 0.0 and maximum of 1.26 of population impacted.</w:t>
      </w:r>
    </w:p>
    <w:p w14:paraId="7356B2CE" w14:textId="77777777" w:rsidR="00584F50" w:rsidRDefault="00584F50" w:rsidP="006E2336">
      <w:pPr>
        <w:pStyle w:val="ListParagraph"/>
        <w:numPr>
          <w:ilvl w:val="2"/>
          <w:numId w:val="30"/>
        </w:numPr>
        <w:spacing w:before="0" w:after="0"/>
      </w:pPr>
      <w:r>
        <w:t>Leak hazard radius distributed between minimum of 12.03 and maximum of 12.03 meters.</w:t>
      </w:r>
    </w:p>
    <w:p w14:paraId="60169121" w14:textId="77777777" w:rsidR="00584F50" w:rsidRDefault="00584F50" w:rsidP="006E2336">
      <w:pPr>
        <w:pStyle w:val="ListParagraph"/>
        <w:numPr>
          <w:ilvl w:val="2"/>
          <w:numId w:val="30"/>
        </w:numPr>
        <w:spacing w:before="0" w:after="0"/>
      </w:pPr>
      <w:r>
        <w:t>Rupture cost between minimum of $0.00 and maximum of $21.89MM</w:t>
      </w:r>
    </w:p>
    <w:p w14:paraId="5CCA8869" w14:textId="77777777" w:rsidR="00584F50" w:rsidRDefault="00584F50" w:rsidP="006E2336">
      <w:pPr>
        <w:pStyle w:val="ListParagraph"/>
        <w:numPr>
          <w:ilvl w:val="2"/>
          <w:numId w:val="30"/>
        </w:numPr>
        <w:spacing w:before="0" w:after="0"/>
      </w:pPr>
      <w:r>
        <w:t>Rupture scenario yielded 12.0 intersections with structures, with minimum of 0.0 and maximum of 2.28 of population impacted</w:t>
      </w:r>
    </w:p>
    <w:p w14:paraId="60E013C9" w14:textId="77777777" w:rsidR="00584F50" w:rsidRDefault="00584F50" w:rsidP="006E2336">
      <w:pPr>
        <w:pStyle w:val="ListParagraph"/>
        <w:numPr>
          <w:ilvl w:val="2"/>
          <w:numId w:val="30"/>
        </w:numPr>
        <w:spacing w:before="0" w:after="0"/>
      </w:pPr>
      <w:r>
        <w:t>Rupture hazard radius distributed between minimum of 68.4 and maximum of 68.4 meters.</w:t>
      </w:r>
    </w:p>
    <w:p w14:paraId="0F63F897" w14:textId="77777777" w:rsidR="00584F50" w:rsidRDefault="00584F50" w:rsidP="006E2336">
      <w:pPr>
        <w:pStyle w:val="ListParagraph"/>
        <w:numPr>
          <w:ilvl w:val="2"/>
          <w:numId w:val="30"/>
        </w:numPr>
        <w:spacing w:before="0" w:after="0"/>
      </w:pPr>
      <w:r>
        <w:t>Puncture cost between minimum of $0.00 and maximum of $21.89MM</w:t>
      </w:r>
    </w:p>
    <w:p w14:paraId="094461EB" w14:textId="77777777" w:rsidR="00584F50" w:rsidRDefault="00584F50" w:rsidP="006E2336">
      <w:pPr>
        <w:pStyle w:val="ListParagraph"/>
        <w:numPr>
          <w:ilvl w:val="2"/>
          <w:numId w:val="30"/>
        </w:numPr>
        <w:spacing w:before="0" w:after="0"/>
      </w:pPr>
      <w:r>
        <w:t>Puncture scenario yielded 12.0 intersections with structures, with minimum of 0.0 and maximum of 2.28 of population impacted</w:t>
      </w:r>
    </w:p>
    <w:p w14:paraId="1F6D3C88" w14:textId="77777777" w:rsidR="00584F50" w:rsidRDefault="00584F50" w:rsidP="006E2336">
      <w:pPr>
        <w:pStyle w:val="ListParagraph"/>
        <w:numPr>
          <w:ilvl w:val="2"/>
          <w:numId w:val="30"/>
        </w:numPr>
        <w:spacing w:before="0" w:after="0"/>
      </w:pPr>
      <w:r>
        <w:t>Puncture hazard radius distributed between minimum of 48.58 and maximum of 48.58 meters.</w:t>
      </w:r>
    </w:p>
    <w:p w14:paraId="3CB7DDCF" w14:textId="77777777" w:rsidR="00584F50" w:rsidRDefault="00584F50" w:rsidP="006E2336">
      <w:pPr>
        <w:pStyle w:val="ListParagraph"/>
        <w:numPr>
          <w:ilvl w:val="2"/>
          <w:numId w:val="30"/>
        </w:numPr>
        <w:spacing w:before="0" w:after="0"/>
      </w:pPr>
      <w:r>
        <w:t>Product type is Condensate.</w:t>
      </w:r>
    </w:p>
    <w:p w14:paraId="74C53513" w14:textId="77777777" w:rsidR="00584F50" w:rsidRDefault="00584F50" w:rsidP="006E2336">
      <w:pPr>
        <w:pStyle w:val="ListParagraph"/>
        <w:numPr>
          <w:ilvl w:val="2"/>
          <w:numId w:val="30"/>
        </w:numPr>
        <w:spacing w:before="0" w:after="0"/>
      </w:pPr>
      <w:r>
        <w:t>Class area location is/are 1.0.</w:t>
      </w:r>
    </w:p>
    <w:p w14:paraId="4C9202CD" w14:textId="77777777" w:rsidR="00584F50" w:rsidRDefault="00584F50" w:rsidP="006E2336">
      <w:pPr>
        <w:pStyle w:val="ListParagraph"/>
        <w:numPr>
          <w:ilvl w:val="1"/>
          <w:numId w:val="30"/>
        </w:numPr>
        <w:spacing w:before="0" w:after="0"/>
      </w:pPr>
      <w:r>
        <w:t>Total length driven by Environmental: 1822.93 meters.</w:t>
      </w:r>
    </w:p>
    <w:p w14:paraId="188257B4" w14:textId="77777777" w:rsidR="00584F50" w:rsidRDefault="00584F50" w:rsidP="006E2336">
      <w:pPr>
        <w:pStyle w:val="ListParagraph"/>
        <w:numPr>
          <w:ilvl w:val="1"/>
          <w:numId w:val="30"/>
        </w:numPr>
        <w:spacing w:before="0" w:after="0"/>
      </w:pPr>
      <w:r>
        <w:t>Environmental Cost distributed between minimum of $7.12 and maximum of $7.48MM:</w:t>
      </w:r>
    </w:p>
    <w:p w14:paraId="5B6B5713" w14:textId="77777777" w:rsidR="00584F50" w:rsidRDefault="00584F50" w:rsidP="006E2336">
      <w:pPr>
        <w:pStyle w:val="ListParagraph"/>
        <w:numPr>
          <w:ilvl w:val="2"/>
          <w:numId w:val="30"/>
        </w:numPr>
        <w:spacing w:before="0" w:after="0"/>
      </w:pPr>
      <w:r>
        <w:t>Leak cost between minimum of $0.21 and maximum of $0.22MM</w:t>
      </w:r>
    </w:p>
    <w:p w14:paraId="3FF86711" w14:textId="77777777" w:rsidR="00584F50" w:rsidRDefault="00584F50" w:rsidP="006E2336">
      <w:pPr>
        <w:pStyle w:val="ListParagraph"/>
        <w:numPr>
          <w:ilvl w:val="2"/>
          <w:numId w:val="30"/>
        </w:numPr>
        <w:spacing w:before="0" w:after="0"/>
      </w:pPr>
      <w:r>
        <w:t>Leak spill volume between a minimum of 1973.38 and maximum of 2044.73 gallons</w:t>
      </w:r>
    </w:p>
    <w:p w14:paraId="3796D7FC" w14:textId="77777777" w:rsidR="00584F50" w:rsidRDefault="00584F50" w:rsidP="006E2336">
      <w:pPr>
        <w:pStyle w:val="ListParagraph"/>
        <w:numPr>
          <w:ilvl w:val="2"/>
          <w:numId w:val="30"/>
        </w:numPr>
        <w:spacing w:before="0" w:after="0"/>
      </w:pPr>
      <w:r>
        <w:t>Rupture cost between minimum of $16.53 and maximum of $17.13MM</w:t>
      </w:r>
    </w:p>
    <w:p w14:paraId="30E8AC19" w14:textId="77777777" w:rsidR="00584F50" w:rsidRDefault="00584F50" w:rsidP="006E2336">
      <w:pPr>
        <w:pStyle w:val="ListParagraph"/>
        <w:numPr>
          <w:ilvl w:val="2"/>
          <w:numId w:val="30"/>
        </w:numPr>
        <w:spacing w:before="0" w:after="0"/>
      </w:pPr>
      <w:r>
        <w:t>Rupture spill volume is between a minimum of 155960.45 and maximum of 161599.56 gallons</w:t>
      </w:r>
    </w:p>
    <w:p w14:paraId="691F14D8" w14:textId="77777777" w:rsidR="00584F50" w:rsidRDefault="00584F50" w:rsidP="006E2336">
      <w:pPr>
        <w:pStyle w:val="ListParagraph"/>
        <w:numPr>
          <w:ilvl w:val="2"/>
          <w:numId w:val="30"/>
        </w:numPr>
        <w:spacing w:before="0" w:after="0"/>
      </w:pPr>
      <w:r>
        <w:t>Puncture cost between minimum of $6.87 and maximum of $7.12MM</w:t>
      </w:r>
    </w:p>
    <w:p w14:paraId="686F9389" w14:textId="77777777" w:rsidR="00584F50" w:rsidRDefault="00584F50" w:rsidP="006E2336">
      <w:pPr>
        <w:pStyle w:val="ListParagraph"/>
        <w:numPr>
          <w:ilvl w:val="2"/>
          <w:numId w:val="30"/>
        </w:numPr>
        <w:spacing w:before="0" w:after="0"/>
      </w:pPr>
      <w:r>
        <w:t>Puncture spill volume is between a minimum of 64840.82 and maximum of 67185.29 gallons</w:t>
      </w:r>
    </w:p>
    <w:p w14:paraId="1B7BCC48" w14:textId="77777777" w:rsidR="00584F50" w:rsidRDefault="00584F50" w:rsidP="006E2336">
      <w:pPr>
        <w:pStyle w:val="ListParagraph"/>
        <w:numPr>
          <w:ilvl w:val="0"/>
          <w:numId w:val="30"/>
        </w:numPr>
        <w:spacing w:before="0" w:after="0"/>
      </w:pPr>
      <w:r>
        <w:t>"ENCANA SENLAC LATERAL NPS 3</w:t>
      </w:r>
    </w:p>
    <w:p w14:paraId="7758B401" w14:textId="77777777" w:rsidR="00584F50" w:rsidRDefault="00584F50" w:rsidP="006E2336">
      <w:pPr>
        <w:pStyle w:val="ListParagraph"/>
        <w:numPr>
          <w:ilvl w:val="1"/>
          <w:numId w:val="30"/>
        </w:numPr>
        <w:spacing w:before="0" w:after="0"/>
      </w:pPr>
      <w:r>
        <w:t>Total Cumulative Length (m):</w:t>
      </w:r>
      <w:r>
        <w:tab/>
        <w:t>2054.36</w:t>
      </w:r>
    </w:p>
    <w:p w14:paraId="20FE8001" w14:textId="77777777" w:rsidR="00584F50" w:rsidRDefault="00584F50" w:rsidP="006E2336">
      <w:pPr>
        <w:pStyle w:val="ListParagraph"/>
        <w:numPr>
          <w:ilvl w:val="1"/>
          <w:numId w:val="30"/>
        </w:numPr>
        <w:spacing w:before="0" w:after="0"/>
      </w:pPr>
      <w:r>
        <w:t>Likelihood of failure distributed between minimum of 1.403e-02 and maximum of 1.403e-02.</w:t>
      </w:r>
    </w:p>
    <w:p w14:paraId="5E8160BB" w14:textId="77777777" w:rsidR="00584F50" w:rsidRDefault="00584F50" w:rsidP="006E2336">
      <w:pPr>
        <w:pStyle w:val="ListParagraph"/>
        <w:numPr>
          <w:ilvl w:val="2"/>
          <w:numId w:val="30"/>
        </w:numPr>
        <w:spacing w:before="0" w:after="0"/>
      </w:pPr>
      <w:r>
        <w:lastRenderedPageBreak/>
        <w:t xml:space="preserve">Land use distributed as </w:t>
      </w:r>
    </w:p>
    <w:p w14:paraId="2468D2E2" w14:textId="77777777" w:rsidR="00584F50" w:rsidRDefault="00584F50" w:rsidP="006E2336">
      <w:pPr>
        <w:pStyle w:val="ListParagraph"/>
        <w:numPr>
          <w:ilvl w:val="3"/>
          <w:numId w:val="30"/>
        </w:numPr>
        <w:spacing w:before="0" w:after="0"/>
      </w:pPr>
      <w:r>
        <w:t>Agricultural: 2,054.36</w:t>
      </w:r>
    </w:p>
    <w:p w14:paraId="646EDF9F" w14:textId="77777777" w:rsidR="00584F50" w:rsidRDefault="00584F50" w:rsidP="006E2336">
      <w:pPr>
        <w:pStyle w:val="ListParagraph"/>
        <w:numPr>
          <w:ilvl w:val="2"/>
          <w:numId w:val="30"/>
        </w:numPr>
        <w:spacing w:before="0" w:after="0"/>
      </w:pPr>
      <w:r>
        <w:t xml:space="preserve">Depth of cover distributed as </w:t>
      </w:r>
    </w:p>
    <w:p w14:paraId="0C85C775" w14:textId="77777777" w:rsidR="00584F50" w:rsidRDefault="00584F50" w:rsidP="006E2336">
      <w:pPr>
        <w:pStyle w:val="ListParagraph"/>
        <w:numPr>
          <w:ilvl w:val="3"/>
          <w:numId w:val="30"/>
        </w:numPr>
        <w:spacing w:before="0" w:after="0"/>
      </w:pPr>
      <w:r>
        <w:t>nan</w:t>
      </w:r>
    </w:p>
    <w:p w14:paraId="03418E2D" w14:textId="77777777" w:rsidR="00584F50" w:rsidRDefault="00584F50" w:rsidP="006E2336">
      <w:pPr>
        <w:pStyle w:val="ListParagraph"/>
        <w:numPr>
          <w:ilvl w:val="2"/>
          <w:numId w:val="30"/>
        </w:numPr>
        <w:spacing w:before="0" w:after="0"/>
      </w:pPr>
      <w:r>
        <w:t>Installation date between minimum of 1995-01-01 and maximum of 1995-01-01</w:t>
      </w:r>
    </w:p>
    <w:p w14:paraId="04F81072" w14:textId="77777777" w:rsidR="00584F50" w:rsidRDefault="00584F50" w:rsidP="006E2336">
      <w:pPr>
        <w:pStyle w:val="ListParagraph"/>
        <w:numPr>
          <w:ilvl w:val="2"/>
          <w:numId w:val="30"/>
        </w:numPr>
        <w:spacing w:before="0" w:after="0"/>
      </w:pPr>
      <w:r>
        <w:t>Outside diameter of 3.5 in.</w:t>
      </w:r>
    </w:p>
    <w:p w14:paraId="3B9B8C74" w14:textId="77777777" w:rsidR="00584F50" w:rsidRDefault="00584F50" w:rsidP="006E2336">
      <w:pPr>
        <w:pStyle w:val="ListParagraph"/>
        <w:numPr>
          <w:ilvl w:val="2"/>
          <w:numId w:val="30"/>
        </w:numPr>
        <w:spacing w:before="0" w:after="0"/>
      </w:pPr>
      <w:r>
        <w:t>Grade between minimum of 290.0 and maximum of 290.0 MPa</w:t>
      </w:r>
    </w:p>
    <w:p w14:paraId="596820F6" w14:textId="77777777" w:rsidR="00584F50" w:rsidRDefault="00584F50" w:rsidP="006E2336">
      <w:pPr>
        <w:pStyle w:val="ListParagraph"/>
        <w:numPr>
          <w:ilvl w:val="2"/>
          <w:numId w:val="30"/>
        </w:numPr>
        <w:spacing w:before="0" w:after="0"/>
      </w:pPr>
      <w:r>
        <w:t>Wall thickness between minimum of 3.2 and maximum of 3.2 mm</w:t>
      </w:r>
    </w:p>
    <w:p w14:paraId="0AC55E54" w14:textId="77777777" w:rsidR="00584F50" w:rsidRDefault="00584F50" w:rsidP="006E2336">
      <w:pPr>
        <w:pStyle w:val="ListParagraph"/>
        <w:numPr>
          <w:ilvl w:val="2"/>
          <w:numId w:val="30"/>
        </w:numPr>
        <w:spacing w:before="0" w:after="0"/>
      </w:pPr>
      <w:r>
        <w:t>Toughness between minimum of nan and maximum of nan J</w:t>
      </w:r>
    </w:p>
    <w:p w14:paraId="50C071A4" w14:textId="77777777" w:rsidR="00584F50" w:rsidRDefault="00584F50" w:rsidP="006E2336">
      <w:pPr>
        <w:pStyle w:val="ListParagraph"/>
        <w:numPr>
          <w:ilvl w:val="2"/>
          <w:numId w:val="30"/>
        </w:numPr>
        <w:spacing w:before="0" w:after="0"/>
      </w:pPr>
      <w:r>
        <w:t>Probability of failure given a hit between minimum of 3.369e-01 and maximum of 3.369e-01</w:t>
      </w:r>
    </w:p>
    <w:p w14:paraId="01D4721B" w14:textId="77777777" w:rsidR="00584F50" w:rsidRDefault="00584F50" w:rsidP="006E2336">
      <w:pPr>
        <w:pStyle w:val="ListParagraph"/>
        <w:numPr>
          <w:ilvl w:val="2"/>
          <w:numId w:val="30"/>
        </w:numPr>
        <w:spacing w:before="0" w:after="0"/>
      </w:pPr>
      <w:r>
        <w:t>Class area location is/are 1.0.</w:t>
      </w:r>
    </w:p>
    <w:p w14:paraId="4E2A1AE6" w14:textId="77777777" w:rsidR="00584F50" w:rsidRDefault="00584F50" w:rsidP="006E2336">
      <w:pPr>
        <w:pStyle w:val="ListParagraph"/>
        <w:numPr>
          <w:ilvl w:val="1"/>
          <w:numId w:val="30"/>
        </w:numPr>
        <w:spacing w:before="0" w:after="0"/>
      </w:pPr>
      <w:r>
        <w:t>Consequence of failure distributed between minimum of $7.50 and maximum of $7.67MM</w:t>
      </w:r>
    </w:p>
    <w:p w14:paraId="4056C006" w14:textId="77777777" w:rsidR="00584F50" w:rsidRDefault="00584F50" w:rsidP="006E2336">
      <w:pPr>
        <w:pStyle w:val="ListParagraph"/>
        <w:numPr>
          <w:ilvl w:val="1"/>
          <w:numId w:val="30"/>
        </w:numPr>
        <w:spacing w:before="0" w:after="0"/>
      </w:pPr>
      <w:r>
        <w:t>Total length driven by Environmental: 2054.36 meters.</w:t>
      </w:r>
    </w:p>
    <w:p w14:paraId="5B11882F" w14:textId="77777777" w:rsidR="00584F50" w:rsidRDefault="00584F50" w:rsidP="006E2336">
      <w:pPr>
        <w:pStyle w:val="ListParagraph"/>
        <w:numPr>
          <w:ilvl w:val="1"/>
          <w:numId w:val="30"/>
        </w:numPr>
        <w:spacing w:before="0" w:after="0"/>
      </w:pPr>
      <w:r>
        <w:t>Environmental Cost distributed between minimum of $7.22 and maximum of $7.39MM:</w:t>
      </w:r>
    </w:p>
    <w:p w14:paraId="4AA26364" w14:textId="77777777" w:rsidR="00584F50" w:rsidRDefault="00584F50" w:rsidP="006E2336">
      <w:pPr>
        <w:pStyle w:val="ListParagraph"/>
        <w:numPr>
          <w:ilvl w:val="2"/>
          <w:numId w:val="30"/>
        </w:numPr>
        <w:spacing w:before="0" w:after="0"/>
      </w:pPr>
      <w:r>
        <w:t>Leak cost between minimum of $0.21 and maximum of $0.21MM</w:t>
      </w:r>
    </w:p>
    <w:p w14:paraId="52CBD7E2" w14:textId="77777777" w:rsidR="00584F50" w:rsidRDefault="00584F50" w:rsidP="006E2336">
      <w:pPr>
        <w:pStyle w:val="ListParagraph"/>
        <w:numPr>
          <w:ilvl w:val="2"/>
          <w:numId w:val="30"/>
        </w:numPr>
        <w:spacing w:before="0" w:after="0"/>
      </w:pPr>
      <w:r>
        <w:t>Leak spill volume between a minimum of 1983.31 and maximum of 2019.53 gallons</w:t>
      </w:r>
    </w:p>
    <w:p w14:paraId="7125C9CC" w14:textId="77777777" w:rsidR="00584F50" w:rsidRDefault="00584F50" w:rsidP="006E2336">
      <w:pPr>
        <w:pStyle w:val="ListParagraph"/>
        <w:numPr>
          <w:ilvl w:val="2"/>
          <w:numId w:val="30"/>
        </w:numPr>
        <w:spacing w:before="0" w:after="0"/>
      </w:pPr>
      <w:r>
        <w:t>Rupture cost between minimum of $16.61 and maximum of $16.92MM</w:t>
      </w:r>
    </w:p>
    <w:p w14:paraId="51BB8900" w14:textId="77777777" w:rsidR="00584F50" w:rsidRDefault="00584F50" w:rsidP="006E2336">
      <w:pPr>
        <w:pStyle w:val="ListParagraph"/>
        <w:numPr>
          <w:ilvl w:val="2"/>
          <w:numId w:val="30"/>
        </w:numPr>
        <w:spacing w:before="0" w:after="0"/>
      </w:pPr>
      <w:r>
        <w:t>Rupture spill volume is between a minimum of 156745.2 and maximum of 159607.81 gallons</w:t>
      </w:r>
    </w:p>
    <w:p w14:paraId="2283A270" w14:textId="77777777" w:rsidR="00584F50" w:rsidRDefault="00584F50" w:rsidP="006E2336">
      <w:pPr>
        <w:pStyle w:val="ListParagraph"/>
        <w:numPr>
          <w:ilvl w:val="2"/>
          <w:numId w:val="30"/>
        </w:numPr>
        <w:spacing w:before="0" w:after="0"/>
      </w:pPr>
      <w:r>
        <w:t>Puncture cost between minimum of $6.91 and maximum of $7.03MM</w:t>
      </w:r>
    </w:p>
    <w:p w14:paraId="2EFB6992" w14:textId="77777777" w:rsidR="00584F50" w:rsidRDefault="00584F50" w:rsidP="006E2336">
      <w:pPr>
        <w:pStyle w:val="ListParagraph"/>
        <w:numPr>
          <w:ilvl w:val="2"/>
          <w:numId w:val="30"/>
        </w:numPr>
        <w:spacing w:before="0" w:after="0"/>
      </w:pPr>
      <w:r>
        <w:t>Puncture spill volume is between a minimum of 65167.08 and maximum of 66357.22 gallons</w:t>
      </w:r>
    </w:p>
    <w:p w14:paraId="7E0DD96E" w14:textId="77777777" w:rsidR="00584F50" w:rsidRDefault="00584F50" w:rsidP="006E2336">
      <w:pPr>
        <w:pStyle w:val="ListParagraph"/>
        <w:numPr>
          <w:ilvl w:val="0"/>
          <w:numId w:val="30"/>
        </w:numPr>
        <w:spacing w:before="0" w:after="0"/>
      </w:pPr>
      <w:r>
        <w:t>"CROOKED LAKE LATERAL NPS 6 FROM 15-17-39-26W4 TO 3-5-40-28W4</w:t>
      </w:r>
    </w:p>
    <w:p w14:paraId="745B5787" w14:textId="77777777" w:rsidR="00584F50" w:rsidRDefault="00584F50" w:rsidP="006E2336">
      <w:pPr>
        <w:pStyle w:val="ListParagraph"/>
        <w:numPr>
          <w:ilvl w:val="1"/>
          <w:numId w:val="30"/>
        </w:numPr>
        <w:spacing w:before="0" w:after="0"/>
      </w:pPr>
      <w:r>
        <w:t>Total Cumulative Length (m):</w:t>
      </w:r>
      <w:r>
        <w:tab/>
        <w:t>2028.43</w:t>
      </w:r>
    </w:p>
    <w:p w14:paraId="6F39DEEF" w14:textId="77777777" w:rsidR="00584F50" w:rsidRDefault="00584F50" w:rsidP="006E2336">
      <w:pPr>
        <w:pStyle w:val="ListParagraph"/>
        <w:numPr>
          <w:ilvl w:val="1"/>
          <w:numId w:val="30"/>
        </w:numPr>
        <w:spacing w:before="0" w:after="0"/>
      </w:pPr>
      <w:r>
        <w:t>Likelihood of failure distributed between minimum of 1.349e-03 and maximum of 9.235e-03.</w:t>
      </w:r>
    </w:p>
    <w:p w14:paraId="1A2A71A2" w14:textId="77777777" w:rsidR="00584F50" w:rsidRDefault="00584F50" w:rsidP="006E2336">
      <w:pPr>
        <w:pStyle w:val="ListParagraph"/>
        <w:numPr>
          <w:ilvl w:val="2"/>
          <w:numId w:val="30"/>
        </w:numPr>
        <w:spacing w:before="0" w:after="0"/>
      </w:pPr>
      <w:r>
        <w:t xml:space="preserve">Land use distributed as </w:t>
      </w:r>
    </w:p>
    <w:p w14:paraId="69562299" w14:textId="77777777" w:rsidR="00584F50" w:rsidRDefault="00584F50" w:rsidP="006E2336">
      <w:pPr>
        <w:pStyle w:val="ListParagraph"/>
        <w:numPr>
          <w:ilvl w:val="3"/>
          <w:numId w:val="30"/>
        </w:numPr>
        <w:spacing w:before="0" w:after="0"/>
      </w:pPr>
      <w:r>
        <w:t>Agricultural: 1,971.33</w:t>
      </w:r>
    </w:p>
    <w:p w14:paraId="287A441D" w14:textId="77777777" w:rsidR="00584F50" w:rsidRDefault="00584F50" w:rsidP="006E2336">
      <w:pPr>
        <w:pStyle w:val="ListParagraph"/>
        <w:numPr>
          <w:ilvl w:val="3"/>
          <w:numId w:val="30"/>
        </w:numPr>
        <w:spacing w:before="0" w:after="0"/>
      </w:pPr>
      <w:r>
        <w:t>Water Course: 57.10</w:t>
      </w:r>
    </w:p>
    <w:p w14:paraId="7593E207" w14:textId="77777777" w:rsidR="00584F50" w:rsidRDefault="00584F50" w:rsidP="006E2336">
      <w:pPr>
        <w:pStyle w:val="ListParagraph"/>
        <w:numPr>
          <w:ilvl w:val="2"/>
          <w:numId w:val="30"/>
        </w:numPr>
        <w:spacing w:before="0" w:after="0"/>
      </w:pPr>
      <w:r>
        <w:t xml:space="preserve">Depth of cover distributed as </w:t>
      </w:r>
    </w:p>
    <w:p w14:paraId="45530A0C" w14:textId="77777777" w:rsidR="00584F50" w:rsidRDefault="00584F50" w:rsidP="006E2336">
      <w:pPr>
        <w:pStyle w:val="ListParagraph"/>
        <w:numPr>
          <w:ilvl w:val="3"/>
          <w:numId w:val="30"/>
        </w:numPr>
        <w:spacing w:before="0" w:after="0"/>
      </w:pPr>
      <w:r>
        <w:t>nan</w:t>
      </w:r>
    </w:p>
    <w:p w14:paraId="1DB55098" w14:textId="77777777" w:rsidR="00584F50" w:rsidRDefault="00584F50" w:rsidP="006E2336">
      <w:pPr>
        <w:pStyle w:val="ListParagraph"/>
        <w:numPr>
          <w:ilvl w:val="2"/>
          <w:numId w:val="30"/>
        </w:numPr>
        <w:spacing w:before="0" w:after="0"/>
      </w:pPr>
      <w:r>
        <w:t>Installation date between minimum of 1990-01-01 and maximum of 1990-01-01</w:t>
      </w:r>
    </w:p>
    <w:p w14:paraId="4FE18FB7" w14:textId="77777777" w:rsidR="00584F50" w:rsidRDefault="00584F50" w:rsidP="006E2336">
      <w:pPr>
        <w:pStyle w:val="ListParagraph"/>
        <w:numPr>
          <w:ilvl w:val="2"/>
          <w:numId w:val="30"/>
        </w:numPr>
        <w:spacing w:before="0" w:after="0"/>
      </w:pPr>
      <w:r>
        <w:t>Outside diameter of 6.625 in.</w:t>
      </w:r>
    </w:p>
    <w:p w14:paraId="1B5337AC" w14:textId="77777777" w:rsidR="00584F50" w:rsidRDefault="00584F50" w:rsidP="006E2336">
      <w:pPr>
        <w:pStyle w:val="ListParagraph"/>
        <w:numPr>
          <w:ilvl w:val="2"/>
          <w:numId w:val="30"/>
        </w:numPr>
        <w:spacing w:before="0" w:after="0"/>
      </w:pPr>
      <w:r>
        <w:t>Grade between minimum of 317.0 and maximum of 317.0 MPa</w:t>
      </w:r>
    </w:p>
    <w:p w14:paraId="628B934E" w14:textId="77777777" w:rsidR="00584F50" w:rsidRDefault="00584F50" w:rsidP="006E2336">
      <w:pPr>
        <w:pStyle w:val="ListParagraph"/>
        <w:numPr>
          <w:ilvl w:val="2"/>
          <w:numId w:val="30"/>
        </w:numPr>
        <w:spacing w:before="0" w:after="0"/>
      </w:pPr>
      <w:r>
        <w:t>Wall thickness between minimum of 3.96 and maximum of 6.35 mm</w:t>
      </w:r>
    </w:p>
    <w:p w14:paraId="1F9EFEAA" w14:textId="77777777" w:rsidR="00584F50" w:rsidRDefault="00584F50" w:rsidP="006E2336">
      <w:pPr>
        <w:pStyle w:val="ListParagraph"/>
        <w:numPr>
          <w:ilvl w:val="2"/>
          <w:numId w:val="30"/>
        </w:numPr>
        <w:spacing w:before="0" w:after="0"/>
      </w:pPr>
      <w:r>
        <w:t>Toughness between minimum of nan and maximum of nan J</w:t>
      </w:r>
    </w:p>
    <w:p w14:paraId="319C85BE" w14:textId="77777777" w:rsidR="00584F50" w:rsidRDefault="00584F50" w:rsidP="006E2336">
      <w:pPr>
        <w:pStyle w:val="ListParagraph"/>
        <w:numPr>
          <w:ilvl w:val="2"/>
          <w:numId w:val="30"/>
        </w:numPr>
        <w:spacing w:before="0" w:after="0"/>
      </w:pPr>
      <w:r>
        <w:t>Probability of failure given a hit between minimum of 1.105e-01 and maximum of 2.218e-01</w:t>
      </w:r>
    </w:p>
    <w:p w14:paraId="5CC39686" w14:textId="77777777" w:rsidR="00584F50" w:rsidRDefault="00584F50" w:rsidP="006E2336">
      <w:pPr>
        <w:pStyle w:val="ListParagraph"/>
        <w:numPr>
          <w:ilvl w:val="2"/>
          <w:numId w:val="30"/>
        </w:numPr>
        <w:spacing w:before="0" w:after="0"/>
      </w:pPr>
      <w:r>
        <w:t>Class area location is/are 1.0, 2.0.</w:t>
      </w:r>
    </w:p>
    <w:p w14:paraId="56727DFA" w14:textId="77777777" w:rsidR="00584F50" w:rsidRDefault="00584F50" w:rsidP="006E2336">
      <w:pPr>
        <w:pStyle w:val="ListParagraph"/>
        <w:numPr>
          <w:ilvl w:val="1"/>
          <w:numId w:val="30"/>
        </w:numPr>
        <w:spacing w:before="0" w:after="0"/>
      </w:pPr>
      <w:r>
        <w:t>Consequence of failure distributed between minimum of $10.00 and maximum of $33.10MM</w:t>
      </w:r>
    </w:p>
    <w:p w14:paraId="0157BDDC" w14:textId="77777777" w:rsidR="00584F50" w:rsidRDefault="00584F50" w:rsidP="006E2336">
      <w:pPr>
        <w:pStyle w:val="ListParagraph"/>
        <w:numPr>
          <w:ilvl w:val="1"/>
          <w:numId w:val="30"/>
        </w:numPr>
        <w:spacing w:before="0" w:after="0"/>
      </w:pPr>
      <w:r>
        <w:t>Total length driven by Safety: 315.5 meters.</w:t>
      </w:r>
    </w:p>
    <w:p w14:paraId="1E1B52D4" w14:textId="77777777" w:rsidR="00584F50" w:rsidRDefault="00584F50" w:rsidP="006E2336">
      <w:pPr>
        <w:pStyle w:val="ListParagraph"/>
        <w:numPr>
          <w:ilvl w:val="1"/>
          <w:numId w:val="30"/>
        </w:numPr>
        <w:spacing w:before="0" w:after="0"/>
      </w:pPr>
      <w:r>
        <w:t>Safety Cost distributed between minimum of $0.00 and maximum of $23.46MM:</w:t>
      </w:r>
    </w:p>
    <w:p w14:paraId="19454172" w14:textId="77777777" w:rsidR="00584F50" w:rsidRDefault="00584F50" w:rsidP="006E2336">
      <w:pPr>
        <w:pStyle w:val="ListParagraph"/>
        <w:numPr>
          <w:ilvl w:val="2"/>
          <w:numId w:val="30"/>
        </w:numPr>
        <w:spacing w:before="0" w:after="0"/>
      </w:pPr>
      <w:r>
        <w:t>Leak cost between minimum of $0.00 and maximum of $21.89MM</w:t>
      </w:r>
    </w:p>
    <w:p w14:paraId="10EC7AC3" w14:textId="77777777" w:rsidR="00584F50" w:rsidRDefault="00584F50" w:rsidP="006E2336">
      <w:pPr>
        <w:pStyle w:val="ListParagraph"/>
        <w:numPr>
          <w:ilvl w:val="2"/>
          <w:numId w:val="30"/>
        </w:numPr>
        <w:spacing w:before="0" w:after="0"/>
      </w:pPr>
      <w:r>
        <w:t>Leak scenario yielded 10.0 intersections with structures, with minimum of 2.28 and maximum of 2.28 of population impacted.</w:t>
      </w:r>
    </w:p>
    <w:p w14:paraId="5B2E397B" w14:textId="77777777" w:rsidR="00584F50" w:rsidRDefault="00584F50" w:rsidP="006E2336">
      <w:pPr>
        <w:pStyle w:val="ListParagraph"/>
        <w:numPr>
          <w:ilvl w:val="2"/>
          <w:numId w:val="30"/>
        </w:numPr>
        <w:spacing w:before="0" w:after="0"/>
      </w:pPr>
      <w:r>
        <w:t>Leak hazard radius distributed between minimum of 3.95 and maximum of 3.95 meters.</w:t>
      </w:r>
    </w:p>
    <w:p w14:paraId="17601371" w14:textId="77777777" w:rsidR="00584F50" w:rsidRDefault="00584F50" w:rsidP="006E2336">
      <w:pPr>
        <w:pStyle w:val="ListParagraph"/>
        <w:numPr>
          <w:ilvl w:val="2"/>
          <w:numId w:val="30"/>
        </w:numPr>
        <w:spacing w:before="0" w:after="0"/>
      </w:pPr>
      <w:r>
        <w:lastRenderedPageBreak/>
        <w:t>Rupture cost between minimum of $0.00 and maximum of $65.66MM</w:t>
      </w:r>
    </w:p>
    <w:p w14:paraId="5BD6997C" w14:textId="77777777" w:rsidR="00584F50" w:rsidRDefault="00584F50" w:rsidP="006E2336">
      <w:pPr>
        <w:pStyle w:val="ListParagraph"/>
        <w:numPr>
          <w:ilvl w:val="2"/>
          <w:numId w:val="30"/>
        </w:numPr>
        <w:spacing w:before="0" w:after="0"/>
      </w:pPr>
      <w:r>
        <w:t>Rupture scenario yielded 51.0 intersections with structures, with minimum of 2.28 and maximum of 6.84 of population impacted</w:t>
      </w:r>
    </w:p>
    <w:p w14:paraId="52CB162B" w14:textId="77777777" w:rsidR="00584F50" w:rsidRDefault="00584F50" w:rsidP="006E2336">
      <w:pPr>
        <w:pStyle w:val="ListParagraph"/>
        <w:numPr>
          <w:ilvl w:val="2"/>
          <w:numId w:val="30"/>
        </w:numPr>
        <w:spacing w:before="0" w:after="0"/>
      </w:pPr>
      <w:r>
        <w:t>Rupture hazard radius distributed between minimum of 42.02 and maximum of 42.02 meters.</w:t>
      </w:r>
    </w:p>
    <w:p w14:paraId="541E4D95" w14:textId="77777777" w:rsidR="00584F50" w:rsidRDefault="00584F50" w:rsidP="006E2336">
      <w:pPr>
        <w:pStyle w:val="ListParagraph"/>
        <w:numPr>
          <w:ilvl w:val="2"/>
          <w:numId w:val="30"/>
        </w:numPr>
        <w:spacing w:before="0" w:after="0"/>
      </w:pPr>
      <w:r>
        <w:t>Puncture cost between minimum of $0.00 and maximum of $21.89MM</w:t>
      </w:r>
    </w:p>
    <w:p w14:paraId="29931E6E" w14:textId="77777777" w:rsidR="00584F50" w:rsidRDefault="00584F50" w:rsidP="006E2336">
      <w:pPr>
        <w:pStyle w:val="ListParagraph"/>
        <w:numPr>
          <w:ilvl w:val="2"/>
          <w:numId w:val="30"/>
        </w:numPr>
        <w:spacing w:before="0" w:after="0"/>
      </w:pPr>
      <w:r>
        <w:t>Puncture scenario yielded 34.0 intersections with structures, with minimum of 0.0 and maximum of 2.28 of population impacted</w:t>
      </w:r>
    </w:p>
    <w:p w14:paraId="0C031883" w14:textId="77777777" w:rsidR="00584F50" w:rsidRDefault="00584F50" w:rsidP="006E2336">
      <w:pPr>
        <w:pStyle w:val="ListParagraph"/>
        <w:numPr>
          <w:ilvl w:val="2"/>
          <w:numId w:val="30"/>
        </w:numPr>
        <w:spacing w:before="0" w:after="0"/>
      </w:pPr>
      <w:r>
        <w:t>Puncture hazard radius distributed between minimum of 15.77 and maximum of 15.77 meters.</w:t>
      </w:r>
    </w:p>
    <w:p w14:paraId="6DD0160E" w14:textId="77777777" w:rsidR="00584F50" w:rsidRDefault="00584F50" w:rsidP="006E2336">
      <w:pPr>
        <w:pStyle w:val="ListParagraph"/>
        <w:numPr>
          <w:ilvl w:val="2"/>
          <w:numId w:val="30"/>
        </w:numPr>
        <w:spacing w:before="0" w:after="0"/>
      </w:pPr>
      <w:r>
        <w:t>Product type is Crude Oil.</w:t>
      </w:r>
    </w:p>
    <w:p w14:paraId="62EB0754" w14:textId="77777777" w:rsidR="00584F50" w:rsidRDefault="00584F50" w:rsidP="006E2336">
      <w:pPr>
        <w:pStyle w:val="ListParagraph"/>
        <w:numPr>
          <w:ilvl w:val="2"/>
          <w:numId w:val="30"/>
        </w:numPr>
        <w:spacing w:before="0" w:after="0"/>
      </w:pPr>
      <w:r>
        <w:t>Class area location is/are 1.0, 2.0.</w:t>
      </w:r>
    </w:p>
    <w:p w14:paraId="6D84FF40" w14:textId="77777777" w:rsidR="00584F50" w:rsidRDefault="00584F50" w:rsidP="006E2336">
      <w:pPr>
        <w:pStyle w:val="ListParagraph"/>
        <w:numPr>
          <w:ilvl w:val="1"/>
          <w:numId w:val="30"/>
        </w:numPr>
        <w:spacing w:before="0" w:after="0"/>
      </w:pPr>
      <w:r>
        <w:t>Total length driven by Environmental: 1712.93 meters.</w:t>
      </w:r>
    </w:p>
    <w:p w14:paraId="22411D02" w14:textId="77777777" w:rsidR="00584F50" w:rsidRDefault="00584F50" w:rsidP="006E2336">
      <w:pPr>
        <w:pStyle w:val="ListParagraph"/>
        <w:numPr>
          <w:ilvl w:val="1"/>
          <w:numId w:val="30"/>
        </w:numPr>
        <w:spacing w:before="0" w:after="0"/>
      </w:pPr>
      <w:r>
        <w:t>Environmental Cost distributed between minimum of $9.01 and maximum of $16.52MM:</w:t>
      </w:r>
    </w:p>
    <w:p w14:paraId="370298CA" w14:textId="77777777" w:rsidR="00584F50" w:rsidRDefault="00584F50" w:rsidP="006E2336">
      <w:pPr>
        <w:pStyle w:val="ListParagraph"/>
        <w:numPr>
          <w:ilvl w:val="2"/>
          <w:numId w:val="30"/>
        </w:numPr>
        <w:spacing w:before="0" w:after="0"/>
      </w:pPr>
      <w:r>
        <w:t>Leak cost between minimum of $0.21 and maximum of $0.38MM</w:t>
      </w:r>
    </w:p>
    <w:p w14:paraId="79AC46A9" w14:textId="77777777" w:rsidR="00584F50" w:rsidRDefault="00584F50" w:rsidP="006E2336">
      <w:pPr>
        <w:pStyle w:val="ListParagraph"/>
        <w:numPr>
          <w:ilvl w:val="2"/>
          <w:numId w:val="30"/>
        </w:numPr>
        <w:spacing w:before="0" w:after="0"/>
      </w:pPr>
      <w:r>
        <w:t>Leak spill volume between a minimum of 1789.7 and maximum of 2141.43 gallons</w:t>
      </w:r>
    </w:p>
    <w:p w14:paraId="611FB3F5" w14:textId="77777777" w:rsidR="00584F50" w:rsidRDefault="00584F50" w:rsidP="006E2336">
      <w:pPr>
        <w:pStyle w:val="ListParagraph"/>
        <w:numPr>
          <w:ilvl w:val="2"/>
          <w:numId w:val="30"/>
        </w:numPr>
        <w:spacing w:before="0" w:after="0"/>
      </w:pPr>
      <w:r>
        <w:t>Rupture cost between minimum of $58.58 and maximum of $107.88MM</w:t>
      </w:r>
    </w:p>
    <w:p w14:paraId="1847B3DE" w14:textId="77777777" w:rsidR="00584F50" w:rsidRDefault="00584F50" w:rsidP="006E2336">
      <w:pPr>
        <w:pStyle w:val="ListParagraph"/>
        <w:numPr>
          <w:ilvl w:val="2"/>
          <w:numId w:val="30"/>
        </w:numPr>
        <w:spacing w:before="0" w:after="0"/>
      </w:pPr>
      <w:r>
        <w:t>Rupture spill volume is between a minimum of 506780.92 and maximum of 606376.59 gallons</w:t>
      </w:r>
    </w:p>
    <w:p w14:paraId="11CC1AC7" w14:textId="77777777" w:rsidR="00584F50" w:rsidRDefault="00584F50" w:rsidP="006E2336">
      <w:pPr>
        <w:pStyle w:val="ListParagraph"/>
        <w:numPr>
          <w:ilvl w:val="2"/>
          <w:numId w:val="30"/>
        </w:numPr>
        <w:spacing w:before="0" w:after="0"/>
      </w:pPr>
      <w:r>
        <w:t>Puncture cost between minimum of $6.80 and maximum of $12.52MM</w:t>
      </w:r>
    </w:p>
    <w:p w14:paraId="5E2BF093" w14:textId="77777777" w:rsidR="00584F50" w:rsidRDefault="00584F50" w:rsidP="006E2336">
      <w:pPr>
        <w:pStyle w:val="ListParagraph"/>
        <w:numPr>
          <w:ilvl w:val="2"/>
          <w:numId w:val="30"/>
        </w:numPr>
        <w:spacing w:before="0" w:after="0"/>
      </w:pPr>
      <w:r>
        <w:t>Puncture spill volume is between a minimum of 58805.59 and maximum of 70362.42 gallons</w:t>
      </w:r>
    </w:p>
    <w:p w14:paraId="56B91EA7" w14:textId="77777777" w:rsidR="00584F50" w:rsidRDefault="00584F50" w:rsidP="006E2336">
      <w:pPr>
        <w:pStyle w:val="ListParagraph"/>
        <w:numPr>
          <w:ilvl w:val="0"/>
          <w:numId w:val="30"/>
        </w:numPr>
        <w:spacing w:before="0" w:after="0"/>
      </w:pPr>
      <w:r>
        <w:t>"SS-03 NPS 6</w:t>
      </w:r>
    </w:p>
    <w:p w14:paraId="16D9D20C" w14:textId="77777777" w:rsidR="00584F50" w:rsidRDefault="00584F50" w:rsidP="006E2336">
      <w:pPr>
        <w:pStyle w:val="ListParagraph"/>
        <w:numPr>
          <w:ilvl w:val="1"/>
          <w:numId w:val="30"/>
        </w:numPr>
        <w:spacing w:before="0" w:after="0"/>
      </w:pPr>
      <w:r>
        <w:t>Total Cumulative Length (m):</w:t>
      </w:r>
      <w:r>
        <w:tab/>
        <w:t>1933.07</w:t>
      </w:r>
    </w:p>
    <w:p w14:paraId="3D5BE6FC" w14:textId="77777777" w:rsidR="00584F50" w:rsidRDefault="00584F50" w:rsidP="006E2336">
      <w:pPr>
        <w:pStyle w:val="ListParagraph"/>
        <w:numPr>
          <w:ilvl w:val="1"/>
          <w:numId w:val="30"/>
        </w:numPr>
        <w:spacing w:before="0" w:after="0"/>
      </w:pPr>
      <w:r>
        <w:t>Likelihood of failure distributed between minimum of 4.136e-03 and maximum of 1.302e-02.</w:t>
      </w:r>
    </w:p>
    <w:p w14:paraId="09B9161C" w14:textId="77777777" w:rsidR="00584F50" w:rsidRDefault="00584F50" w:rsidP="006E2336">
      <w:pPr>
        <w:pStyle w:val="ListParagraph"/>
        <w:numPr>
          <w:ilvl w:val="2"/>
          <w:numId w:val="30"/>
        </w:numPr>
        <w:spacing w:before="0" w:after="0"/>
      </w:pPr>
      <w:r>
        <w:t xml:space="preserve">Land use distributed as </w:t>
      </w:r>
    </w:p>
    <w:p w14:paraId="1C91EB5E" w14:textId="77777777" w:rsidR="00584F50" w:rsidRDefault="00584F50" w:rsidP="006E2336">
      <w:pPr>
        <w:pStyle w:val="ListParagraph"/>
        <w:numPr>
          <w:ilvl w:val="3"/>
          <w:numId w:val="30"/>
        </w:numPr>
        <w:spacing w:before="0" w:after="0"/>
      </w:pPr>
      <w:r>
        <w:t>Agricultural: 1,933.07</w:t>
      </w:r>
    </w:p>
    <w:p w14:paraId="24FF3BA8" w14:textId="77777777" w:rsidR="00584F50" w:rsidRDefault="00584F50" w:rsidP="006E2336">
      <w:pPr>
        <w:pStyle w:val="ListParagraph"/>
        <w:numPr>
          <w:ilvl w:val="2"/>
          <w:numId w:val="30"/>
        </w:numPr>
        <w:spacing w:before="0" w:after="0"/>
      </w:pPr>
      <w:r>
        <w:t xml:space="preserve">Depth of cover distributed as </w:t>
      </w:r>
    </w:p>
    <w:p w14:paraId="6EA072F2" w14:textId="77777777" w:rsidR="00584F50" w:rsidRDefault="00584F50" w:rsidP="006E2336">
      <w:pPr>
        <w:pStyle w:val="ListParagraph"/>
        <w:numPr>
          <w:ilvl w:val="3"/>
          <w:numId w:val="30"/>
        </w:numPr>
        <w:spacing w:before="0" w:after="0"/>
      </w:pPr>
      <w:r>
        <w:t>nan</w:t>
      </w:r>
    </w:p>
    <w:p w14:paraId="1C66A2BB" w14:textId="77777777" w:rsidR="00584F50" w:rsidRDefault="00584F50" w:rsidP="006E2336">
      <w:pPr>
        <w:pStyle w:val="ListParagraph"/>
        <w:numPr>
          <w:ilvl w:val="2"/>
          <w:numId w:val="30"/>
        </w:numPr>
        <w:spacing w:before="0" w:after="0"/>
      </w:pPr>
      <w:r>
        <w:t>Installation date between minimum of 1963-01-01 and maximum of 1963-01-01</w:t>
      </w:r>
    </w:p>
    <w:p w14:paraId="287D9A4E" w14:textId="77777777" w:rsidR="00584F50" w:rsidRDefault="00584F50" w:rsidP="006E2336">
      <w:pPr>
        <w:pStyle w:val="ListParagraph"/>
        <w:numPr>
          <w:ilvl w:val="2"/>
          <w:numId w:val="30"/>
        </w:numPr>
        <w:spacing w:before="0" w:after="0"/>
      </w:pPr>
      <w:r>
        <w:t>Outside diameter of 6.625 in.</w:t>
      </w:r>
    </w:p>
    <w:p w14:paraId="759568EA" w14:textId="77777777" w:rsidR="00584F50" w:rsidRDefault="00584F50" w:rsidP="006E2336">
      <w:pPr>
        <w:pStyle w:val="ListParagraph"/>
        <w:numPr>
          <w:ilvl w:val="2"/>
          <w:numId w:val="30"/>
        </w:numPr>
        <w:spacing w:before="0" w:after="0"/>
      </w:pPr>
      <w:r>
        <w:t>Grade between minimum of 317.0 and maximum of 317.0 MPa</w:t>
      </w:r>
    </w:p>
    <w:p w14:paraId="7FE6DD41" w14:textId="77777777" w:rsidR="00584F50" w:rsidRDefault="00584F50" w:rsidP="006E2336">
      <w:pPr>
        <w:pStyle w:val="ListParagraph"/>
        <w:numPr>
          <w:ilvl w:val="2"/>
          <w:numId w:val="30"/>
        </w:numPr>
        <w:spacing w:before="0" w:after="0"/>
      </w:pPr>
      <w:r>
        <w:t>Wall thickness between minimum of 3.2 and maximum of 7.1 mm</w:t>
      </w:r>
    </w:p>
    <w:p w14:paraId="56C2F761" w14:textId="77777777" w:rsidR="00584F50" w:rsidRDefault="00584F50" w:rsidP="006E2336">
      <w:pPr>
        <w:pStyle w:val="ListParagraph"/>
        <w:numPr>
          <w:ilvl w:val="2"/>
          <w:numId w:val="30"/>
        </w:numPr>
        <w:spacing w:before="0" w:after="0"/>
      </w:pPr>
      <w:r>
        <w:t>Toughness between minimum of 17.6 and maximum of 17.6 J</w:t>
      </w:r>
    </w:p>
    <w:p w14:paraId="10992C51" w14:textId="77777777" w:rsidR="00584F50" w:rsidRDefault="00584F50" w:rsidP="006E2336">
      <w:pPr>
        <w:pStyle w:val="ListParagraph"/>
        <w:numPr>
          <w:ilvl w:val="2"/>
          <w:numId w:val="30"/>
        </w:numPr>
        <w:spacing w:before="0" w:after="0"/>
      </w:pPr>
      <w:r>
        <w:t>Probability of failure given a hit between minimum of 9.936e-02 and maximum of 3.127e-01</w:t>
      </w:r>
    </w:p>
    <w:p w14:paraId="5F45DE5D" w14:textId="77777777" w:rsidR="00584F50" w:rsidRDefault="00584F50" w:rsidP="006E2336">
      <w:pPr>
        <w:pStyle w:val="ListParagraph"/>
        <w:numPr>
          <w:ilvl w:val="2"/>
          <w:numId w:val="30"/>
        </w:numPr>
        <w:spacing w:before="0" w:after="0"/>
      </w:pPr>
      <w:r>
        <w:t>Class area location is/are 1.0.</w:t>
      </w:r>
    </w:p>
    <w:p w14:paraId="167085CE" w14:textId="77777777" w:rsidR="00584F50" w:rsidRDefault="00584F50" w:rsidP="006E2336">
      <w:pPr>
        <w:pStyle w:val="ListParagraph"/>
        <w:numPr>
          <w:ilvl w:val="1"/>
          <w:numId w:val="30"/>
        </w:numPr>
        <w:spacing w:before="0" w:after="0"/>
      </w:pPr>
      <w:r>
        <w:t>Consequence of failure distributed between minimum of $4.65 and maximum of $24.45MM</w:t>
      </w:r>
    </w:p>
    <w:p w14:paraId="75C9F883" w14:textId="77777777" w:rsidR="00584F50" w:rsidRDefault="00584F50" w:rsidP="006E2336">
      <w:pPr>
        <w:pStyle w:val="ListParagraph"/>
        <w:numPr>
          <w:ilvl w:val="1"/>
          <w:numId w:val="30"/>
        </w:numPr>
        <w:spacing w:before="0" w:after="0"/>
      </w:pPr>
      <w:r>
        <w:t>Total length driven by Environmental: 1933.07 meters.</w:t>
      </w:r>
    </w:p>
    <w:p w14:paraId="604FC122" w14:textId="77777777" w:rsidR="00584F50" w:rsidRDefault="00584F50" w:rsidP="006E2336">
      <w:pPr>
        <w:pStyle w:val="ListParagraph"/>
        <w:numPr>
          <w:ilvl w:val="1"/>
          <w:numId w:val="30"/>
        </w:numPr>
        <w:spacing w:before="0" w:after="0"/>
      </w:pPr>
      <w:r>
        <w:t>Environmental Cost distributed between minimum of $4.37 and maximum of $23.96MM:</w:t>
      </w:r>
    </w:p>
    <w:p w14:paraId="6EB125D1" w14:textId="77777777" w:rsidR="00584F50" w:rsidRDefault="00584F50" w:rsidP="006E2336">
      <w:pPr>
        <w:pStyle w:val="ListParagraph"/>
        <w:numPr>
          <w:ilvl w:val="2"/>
          <w:numId w:val="30"/>
        </w:numPr>
        <w:spacing w:before="0" w:after="0"/>
      </w:pPr>
      <w:r>
        <w:t>Leak cost between minimum of $0.19 and maximum of $0.19MM</w:t>
      </w:r>
    </w:p>
    <w:p w14:paraId="1D04B56B" w14:textId="77777777" w:rsidR="00584F50" w:rsidRDefault="00584F50" w:rsidP="006E2336">
      <w:pPr>
        <w:pStyle w:val="ListParagraph"/>
        <w:numPr>
          <w:ilvl w:val="2"/>
          <w:numId w:val="30"/>
        </w:numPr>
        <w:spacing w:before="0" w:after="0"/>
      </w:pPr>
      <w:r>
        <w:t>Leak spill volume between a minimum of 1801.73 and maximum of 1815.99 gallons</w:t>
      </w:r>
    </w:p>
    <w:p w14:paraId="58B09253" w14:textId="77777777" w:rsidR="00584F50" w:rsidRDefault="00584F50" w:rsidP="006E2336">
      <w:pPr>
        <w:pStyle w:val="ListParagraph"/>
        <w:numPr>
          <w:ilvl w:val="2"/>
          <w:numId w:val="30"/>
        </w:numPr>
        <w:spacing w:before="0" w:after="0"/>
      </w:pPr>
      <w:r>
        <w:t>Rupture cost between minimum of $54.08 and maximum of $54.50MM</w:t>
      </w:r>
    </w:p>
    <w:p w14:paraId="08EA6CCC" w14:textId="77777777" w:rsidR="00584F50" w:rsidRDefault="00584F50" w:rsidP="006E2336">
      <w:pPr>
        <w:pStyle w:val="ListParagraph"/>
        <w:numPr>
          <w:ilvl w:val="2"/>
          <w:numId w:val="30"/>
        </w:numPr>
        <w:spacing w:before="0" w:after="0"/>
      </w:pPr>
      <w:r>
        <w:t>Rupture spill volume is between a minimum of 510185.96 and maximum of 514224.45 gallons</w:t>
      </w:r>
    </w:p>
    <w:p w14:paraId="245C7E24" w14:textId="77777777" w:rsidR="00584F50" w:rsidRDefault="00584F50" w:rsidP="006E2336">
      <w:pPr>
        <w:pStyle w:val="ListParagraph"/>
        <w:numPr>
          <w:ilvl w:val="2"/>
          <w:numId w:val="30"/>
        </w:numPr>
        <w:spacing w:before="0" w:after="0"/>
      </w:pPr>
      <w:r>
        <w:t>Puncture cost between minimum of $6.27 and maximum of $6.32MM</w:t>
      </w:r>
    </w:p>
    <w:p w14:paraId="0B5FEF1E" w14:textId="77777777" w:rsidR="00584F50" w:rsidRDefault="00584F50" w:rsidP="006E2336">
      <w:pPr>
        <w:pStyle w:val="ListParagraph"/>
        <w:numPr>
          <w:ilvl w:val="2"/>
          <w:numId w:val="30"/>
        </w:numPr>
        <w:spacing w:before="0" w:after="0"/>
      </w:pPr>
      <w:r>
        <w:t>Puncture spill volume is between a minimum of 59200.7 and maximum of 59669.32 gallons</w:t>
      </w:r>
    </w:p>
    <w:p w14:paraId="7A6502AC" w14:textId="77777777" w:rsidR="00584F50" w:rsidRDefault="00584F50" w:rsidP="006E2336">
      <w:pPr>
        <w:pStyle w:val="ListParagraph"/>
        <w:numPr>
          <w:ilvl w:val="0"/>
          <w:numId w:val="30"/>
        </w:numPr>
        <w:spacing w:before="0" w:after="0"/>
      </w:pPr>
      <w:r>
        <w:lastRenderedPageBreak/>
        <w:t>"MBV 25 TO NIPISI NPS 10</w:t>
      </w:r>
    </w:p>
    <w:p w14:paraId="10248A35" w14:textId="77777777" w:rsidR="00584F50" w:rsidRDefault="00584F50" w:rsidP="006E2336">
      <w:pPr>
        <w:pStyle w:val="ListParagraph"/>
        <w:numPr>
          <w:ilvl w:val="1"/>
          <w:numId w:val="30"/>
        </w:numPr>
        <w:spacing w:before="0" w:after="0"/>
      </w:pPr>
      <w:r>
        <w:t>Total Cumulative Length (m):</w:t>
      </w:r>
      <w:r>
        <w:tab/>
        <w:t>1857.12</w:t>
      </w:r>
    </w:p>
    <w:p w14:paraId="64D6C155" w14:textId="77777777" w:rsidR="00584F50" w:rsidRDefault="00584F50" w:rsidP="006E2336">
      <w:pPr>
        <w:pStyle w:val="ListParagraph"/>
        <w:numPr>
          <w:ilvl w:val="1"/>
          <w:numId w:val="30"/>
        </w:numPr>
        <w:spacing w:before="0" w:after="0"/>
      </w:pPr>
      <w:r>
        <w:t>Likelihood of failure distributed between minimum of 4.130e-03 and maximum of 4.137e-03.</w:t>
      </w:r>
    </w:p>
    <w:p w14:paraId="1DC3CEEB" w14:textId="77777777" w:rsidR="00584F50" w:rsidRDefault="00584F50" w:rsidP="006E2336">
      <w:pPr>
        <w:pStyle w:val="ListParagraph"/>
        <w:numPr>
          <w:ilvl w:val="2"/>
          <w:numId w:val="30"/>
        </w:numPr>
        <w:spacing w:before="0" w:after="0"/>
      </w:pPr>
      <w:r>
        <w:t xml:space="preserve">Land use distributed as </w:t>
      </w:r>
    </w:p>
    <w:p w14:paraId="7BE5DC91" w14:textId="77777777" w:rsidR="00584F50" w:rsidRDefault="00584F50" w:rsidP="006E2336">
      <w:pPr>
        <w:pStyle w:val="ListParagraph"/>
        <w:numPr>
          <w:ilvl w:val="3"/>
          <w:numId w:val="30"/>
        </w:numPr>
        <w:spacing w:before="0" w:after="0"/>
      </w:pPr>
      <w:r>
        <w:t>Agricultural: 1,857.12</w:t>
      </w:r>
    </w:p>
    <w:p w14:paraId="3C4BA6A7" w14:textId="77777777" w:rsidR="00584F50" w:rsidRDefault="00584F50" w:rsidP="006E2336">
      <w:pPr>
        <w:pStyle w:val="ListParagraph"/>
        <w:numPr>
          <w:ilvl w:val="2"/>
          <w:numId w:val="30"/>
        </w:numPr>
        <w:spacing w:before="0" w:after="0"/>
      </w:pPr>
      <w:r>
        <w:t xml:space="preserve">Depth of cover distributed as </w:t>
      </w:r>
    </w:p>
    <w:p w14:paraId="3D4537CC" w14:textId="77777777" w:rsidR="00584F50" w:rsidRDefault="00584F50" w:rsidP="006E2336">
      <w:pPr>
        <w:pStyle w:val="ListParagraph"/>
        <w:numPr>
          <w:ilvl w:val="3"/>
          <w:numId w:val="30"/>
        </w:numPr>
        <w:spacing w:before="0" w:after="0"/>
      </w:pPr>
      <w:r>
        <w:t>nan</w:t>
      </w:r>
    </w:p>
    <w:p w14:paraId="237A72DD" w14:textId="77777777" w:rsidR="00584F50" w:rsidRDefault="00584F50" w:rsidP="006E2336">
      <w:pPr>
        <w:pStyle w:val="ListParagraph"/>
        <w:numPr>
          <w:ilvl w:val="2"/>
          <w:numId w:val="30"/>
        </w:numPr>
        <w:spacing w:before="0" w:after="0"/>
      </w:pPr>
      <w:r>
        <w:t>Installation date between minimum of 2013-09-01 and maximum of 2013-09-01</w:t>
      </w:r>
    </w:p>
    <w:p w14:paraId="2B955563" w14:textId="77777777" w:rsidR="00584F50" w:rsidRDefault="00584F50" w:rsidP="006E2336">
      <w:pPr>
        <w:pStyle w:val="ListParagraph"/>
        <w:numPr>
          <w:ilvl w:val="2"/>
          <w:numId w:val="30"/>
        </w:numPr>
        <w:spacing w:before="0" w:after="0"/>
      </w:pPr>
      <w:r>
        <w:t>Outside diameter of 10.75 in.</w:t>
      </w:r>
    </w:p>
    <w:p w14:paraId="1AF98D49" w14:textId="77777777" w:rsidR="00584F50" w:rsidRDefault="00584F50" w:rsidP="006E2336">
      <w:pPr>
        <w:pStyle w:val="ListParagraph"/>
        <w:numPr>
          <w:ilvl w:val="2"/>
          <w:numId w:val="30"/>
        </w:numPr>
        <w:spacing w:before="0" w:after="0"/>
      </w:pPr>
      <w:r>
        <w:t>Grade between minimum of 359.0 and maximum of 359.0 MPa</w:t>
      </w:r>
    </w:p>
    <w:p w14:paraId="72ADE695" w14:textId="77777777" w:rsidR="00584F50" w:rsidRDefault="00584F50" w:rsidP="006E2336">
      <w:pPr>
        <w:pStyle w:val="ListParagraph"/>
        <w:numPr>
          <w:ilvl w:val="2"/>
          <w:numId w:val="30"/>
        </w:numPr>
        <w:spacing w:before="0" w:after="0"/>
      </w:pPr>
      <w:r>
        <w:t>Wall thickness between minimum of 6.35 and maximum of 6.35 mm</w:t>
      </w:r>
    </w:p>
    <w:p w14:paraId="1473E3C2" w14:textId="77777777" w:rsidR="00584F50" w:rsidRDefault="00584F50" w:rsidP="006E2336">
      <w:pPr>
        <w:pStyle w:val="ListParagraph"/>
        <w:numPr>
          <w:ilvl w:val="2"/>
          <w:numId w:val="30"/>
        </w:numPr>
        <w:spacing w:before="0" w:after="0"/>
      </w:pPr>
      <w:r>
        <w:t>Toughness between minimum of nan and maximum of nan J</w:t>
      </w:r>
    </w:p>
    <w:p w14:paraId="3CF5463E" w14:textId="77777777" w:rsidR="00584F50" w:rsidRDefault="00584F50" w:rsidP="006E2336">
      <w:pPr>
        <w:pStyle w:val="ListParagraph"/>
        <w:numPr>
          <w:ilvl w:val="2"/>
          <w:numId w:val="30"/>
        </w:numPr>
        <w:spacing w:before="0" w:after="0"/>
      </w:pPr>
      <w:r>
        <w:t>Probability of failure given a hit between minimum of 9.920e-02 and maximum of 9.937e-02</w:t>
      </w:r>
    </w:p>
    <w:p w14:paraId="28949E47" w14:textId="77777777" w:rsidR="00584F50" w:rsidRDefault="00584F50" w:rsidP="006E2336">
      <w:pPr>
        <w:pStyle w:val="ListParagraph"/>
        <w:numPr>
          <w:ilvl w:val="2"/>
          <w:numId w:val="30"/>
        </w:numPr>
        <w:spacing w:before="0" w:after="0"/>
      </w:pPr>
      <w:r>
        <w:t>Class area location is/are 1.0, 2.0.</w:t>
      </w:r>
    </w:p>
    <w:p w14:paraId="6888D6E4" w14:textId="77777777" w:rsidR="00584F50" w:rsidRDefault="00584F50" w:rsidP="006E2336">
      <w:pPr>
        <w:pStyle w:val="ListParagraph"/>
        <w:numPr>
          <w:ilvl w:val="1"/>
          <w:numId w:val="30"/>
        </w:numPr>
        <w:spacing w:before="0" w:after="0"/>
      </w:pPr>
      <w:r>
        <w:t>Consequence of failure distributed between minimum of $10.00 and maximum of $71.67MM</w:t>
      </w:r>
    </w:p>
    <w:p w14:paraId="64A8E582" w14:textId="77777777" w:rsidR="00584F50" w:rsidRDefault="00584F50" w:rsidP="006E2336">
      <w:pPr>
        <w:pStyle w:val="ListParagraph"/>
        <w:numPr>
          <w:ilvl w:val="1"/>
          <w:numId w:val="30"/>
        </w:numPr>
        <w:spacing w:before="0" w:after="0"/>
      </w:pPr>
      <w:r>
        <w:t>Total length driven by Safety: 777.28 meters.</w:t>
      </w:r>
    </w:p>
    <w:p w14:paraId="3E798FA8" w14:textId="77777777" w:rsidR="00584F50" w:rsidRDefault="00584F50" w:rsidP="006E2336">
      <w:pPr>
        <w:pStyle w:val="ListParagraph"/>
        <w:numPr>
          <w:ilvl w:val="1"/>
          <w:numId w:val="30"/>
        </w:numPr>
        <w:spacing w:before="0" w:after="0"/>
      </w:pPr>
      <w:r>
        <w:t>Safety Cost distributed between minimum of $0.00 and maximum of $64.10MM:</w:t>
      </w:r>
    </w:p>
    <w:p w14:paraId="5888FB4B" w14:textId="77777777" w:rsidR="00584F50" w:rsidRDefault="00584F50" w:rsidP="006E2336">
      <w:pPr>
        <w:pStyle w:val="ListParagraph"/>
        <w:numPr>
          <w:ilvl w:val="2"/>
          <w:numId w:val="30"/>
        </w:numPr>
        <w:spacing w:before="0" w:after="0"/>
      </w:pPr>
      <w:r>
        <w:t>Leak cost between minimum of $0.00 and maximum of $0.00MM</w:t>
      </w:r>
    </w:p>
    <w:p w14:paraId="1A1D4F3B" w14:textId="77777777" w:rsidR="00584F50" w:rsidRDefault="00584F50" w:rsidP="006E2336">
      <w:pPr>
        <w:pStyle w:val="ListParagraph"/>
        <w:numPr>
          <w:ilvl w:val="2"/>
          <w:numId w:val="30"/>
        </w:numPr>
        <w:spacing w:before="0" w:after="0"/>
      </w:pPr>
      <w:r>
        <w:t>Leak scenario yielded 155.0 intersections with structures, with minimum of 0.0 and maximum of 0.0 of population impacted.</w:t>
      </w:r>
    </w:p>
    <w:p w14:paraId="71753BE2" w14:textId="77777777" w:rsidR="00584F50" w:rsidRDefault="00584F50" w:rsidP="006E2336">
      <w:pPr>
        <w:pStyle w:val="ListParagraph"/>
        <w:numPr>
          <w:ilvl w:val="2"/>
          <w:numId w:val="30"/>
        </w:numPr>
        <w:spacing w:before="0" w:after="0"/>
      </w:pPr>
      <w:r>
        <w:t>Leak hazard radius distributed between minimum of 12.03 and maximum of 12.03 meters.</w:t>
      </w:r>
    </w:p>
    <w:p w14:paraId="398748CF" w14:textId="77777777" w:rsidR="00584F50" w:rsidRDefault="00584F50" w:rsidP="006E2336">
      <w:pPr>
        <w:pStyle w:val="ListParagraph"/>
        <w:numPr>
          <w:ilvl w:val="2"/>
          <w:numId w:val="30"/>
        </w:numPr>
        <w:spacing w:before="0" w:after="0"/>
      </w:pPr>
      <w:r>
        <w:t>Rupture cost between minimum of $0.00 and maximum of $87.55MM</w:t>
      </w:r>
    </w:p>
    <w:p w14:paraId="160102D8" w14:textId="77777777" w:rsidR="00584F50" w:rsidRDefault="00584F50" w:rsidP="006E2336">
      <w:pPr>
        <w:pStyle w:val="ListParagraph"/>
        <w:numPr>
          <w:ilvl w:val="2"/>
          <w:numId w:val="30"/>
        </w:numPr>
        <w:spacing w:before="0" w:after="0"/>
      </w:pPr>
      <w:r>
        <w:t>Rupture scenario yielded 248.0 intersections with structures, with minimum of 0.0 and maximum of 9.12 of population impacted</w:t>
      </w:r>
    </w:p>
    <w:p w14:paraId="3FD6E38C" w14:textId="77777777" w:rsidR="00584F50" w:rsidRDefault="00584F50" w:rsidP="006E2336">
      <w:pPr>
        <w:pStyle w:val="ListParagraph"/>
        <w:numPr>
          <w:ilvl w:val="2"/>
          <w:numId w:val="30"/>
        </w:numPr>
        <w:spacing w:before="0" w:after="0"/>
      </w:pPr>
      <w:r>
        <w:t>Rupture hazard radius distributed between minimum of 164.13 and maximum of 164.13 meters.</w:t>
      </w:r>
    </w:p>
    <w:p w14:paraId="31E44BD9" w14:textId="77777777" w:rsidR="00584F50" w:rsidRDefault="00584F50" w:rsidP="006E2336">
      <w:pPr>
        <w:pStyle w:val="ListParagraph"/>
        <w:numPr>
          <w:ilvl w:val="2"/>
          <w:numId w:val="30"/>
        </w:numPr>
        <w:spacing w:before="0" w:after="0"/>
      </w:pPr>
      <w:r>
        <w:t>Puncture cost between minimum of $0.00 and maximum of $65.66MM</w:t>
      </w:r>
    </w:p>
    <w:p w14:paraId="1E3EA371" w14:textId="77777777" w:rsidR="00584F50" w:rsidRDefault="00584F50" w:rsidP="006E2336">
      <w:pPr>
        <w:pStyle w:val="ListParagraph"/>
        <w:numPr>
          <w:ilvl w:val="2"/>
          <w:numId w:val="30"/>
        </w:numPr>
        <w:spacing w:before="0" w:after="0"/>
      </w:pPr>
      <w:r>
        <w:t>Puncture scenario yielded 230.0 intersections with structures, with minimum of 0.0 and maximum of 6.84 of population impacted</w:t>
      </w:r>
    </w:p>
    <w:p w14:paraId="6410F732" w14:textId="77777777" w:rsidR="00584F50" w:rsidRDefault="00584F50" w:rsidP="006E2336">
      <w:pPr>
        <w:pStyle w:val="ListParagraph"/>
        <w:numPr>
          <w:ilvl w:val="2"/>
          <w:numId w:val="30"/>
        </w:numPr>
        <w:spacing w:before="0" w:after="0"/>
      </w:pPr>
      <w:r>
        <w:t>Puncture hazard radius distributed between minimum of 48.58 and maximum of 48.58 meters.</w:t>
      </w:r>
    </w:p>
    <w:p w14:paraId="79E82E80" w14:textId="77777777" w:rsidR="00584F50" w:rsidRDefault="00584F50" w:rsidP="006E2336">
      <w:pPr>
        <w:pStyle w:val="ListParagraph"/>
        <w:numPr>
          <w:ilvl w:val="2"/>
          <w:numId w:val="30"/>
        </w:numPr>
        <w:spacing w:before="0" w:after="0"/>
      </w:pPr>
      <w:r>
        <w:t>Product type is Condensate.</w:t>
      </w:r>
    </w:p>
    <w:p w14:paraId="5B4CCF92" w14:textId="77777777" w:rsidR="00584F50" w:rsidRDefault="00584F50" w:rsidP="006E2336">
      <w:pPr>
        <w:pStyle w:val="ListParagraph"/>
        <w:numPr>
          <w:ilvl w:val="2"/>
          <w:numId w:val="30"/>
        </w:numPr>
        <w:spacing w:before="0" w:after="0"/>
      </w:pPr>
      <w:r>
        <w:t>Class area location is/are 1.0, 2.0.</w:t>
      </w:r>
    </w:p>
    <w:p w14:paraId="2CC4039C" w14:textId="77777777" w:rsidR="00584F50" w:rsidRDefault="00584F50" w:rsidP="006E2336">
      <w:pPr>
        <w:pStyle w:val="ListParagraph"/>
        <w:numPr>
          <w:ilvl w:val="1"/>
          <w:numId w:val="30"/>
        </w:numPr>
        <w:spacing w:before="0" w:after="0"/>
      </w:pPr>
      <w:r>
        <w:t>Total length driven by Environmental: 1079.84 meters.</w:t>
      </w:r>
    </w:p>
    <w:p w14:paraId="76CB3CE7" w14:textId="77777777" w:rsidR="00584F50" w:rsidRDefault="00584F50" w:rsidP="006E2336">
      <w:pPr>
        <w:pStyle w:val="ListParagraph"/>
        <w:numPr>
          <w:ilvl w:val="1"/>
          <w:numId w:val="30"/>
        </w:numPr>
        <w:spacing w:before="0" w:after="0"/>
      </w:pPr>
      <w:r>
        <w:t>Environmental Cost distributed between minimum of $6.46 and maximum of $9.77MM:</w:t>
      </w:r>
    </w:p>
    <w:p w14:paraId="6DEC63D3" w14:textId="77777777" w:rsidR="00584F50" w:rsidRDefault="00584F50" w:rsidP="006E2336">
      <w:pPr>
        <w:pStyle w:val="ListParagraph"/>
        <w:numPr>
          <w:ilvl w:val="2"/>
          <w:numId w:val="30"/>
        </w:numPr>
        <w:spacing w:before="0" w:after="0"/>
      </w:pPr>
      <w:r>
        <w:t>Leak cost between minimum of $0.21 and maximum of $0.31MM</w:t>
      </w:r>
    </w:p>
    <w:p w14:paraId="20BE83E0" w14:textId="77777777" w:rsidR="00584F50" w:rsidRDefault="00584F50" w:rsidP="006E2336">
      <w:pPr>
        <w:pStyle w:val="ListParagraph"/>
        <w:numPr>
          <w:ilvl w:val="2"/>
          <w:numId w:val="30"/>
        </w:numPr>
        <w:spacing w:before="0" w:after="0"/>
      </w:pPr>
      <w:r>
        <w:t>Leak spill volume between a minimum of 1974.94 and maximum of 2882.26 gallons</w:t>
      </w:r>
    </w:p>
    <w:p w14:paraId="47D5E358" w14:textId="77777777" w:rsidR="00584F50" w:rsidRDefault="00584F50" w:rsidP="006E2336">
      <w:pPr>
        <w:pStyle w:val="ListParagraph"/>
        <w:numPr>
          <w:ilvl w:val="2"/>
          <w:numId w:val="30"/>
        </w:numPr>
        <w:spacing w:before="0" w:after="0"/>
      </w:pPr>
      <w:r>
        <w:t>Rupture cost between minimum of $3.10 and maximum of $12.50MM</w:t>
      </w:r>
    </w:p>
    <w:p w14:paraId="737F7EEF" w14:textId="77777777" w:rsidR="00584F50" w:rsidRDefault="00584F50" w:rsidP="006E2336">
      <w:pPr>
        <w:pStyle w:val="ListParagraph"/>
        <w:numPr>
          <w:ilvl w:val="2"/>
          <w:numId w:val="30"/>
        </w:numPr>
        <w:spacing w:before="0" w:after="0"/>
      </w:pPr>
      <w:r>
        <w:t>Rupture spill volume is between a minimum of 29246.41 and maximum of 117922.29 gallons</w:t>
      </w:r>
    </w:p>
    <w:p w14:paraId="7D357A1A" w14:textId="77777777" w:rsidR="00584F50" w:rsidRDefault="00584F50" w:rsidP="006E2336">
      <w:pPr>
        <w:pStyle w:val="ListParagraph"/>
        <w:numPr>
          <w:ilvl w:val="2"/>
          <w:numId w:val="30"/>
        </w:numPr>
        <w:spacing w:before="0" w:after="0"/>
      </w:pPr>
      <w:r>
        <w:t>Puncture cost between minimum of $6.88 and maximum of $10.04MM</w:t>
      </w:r>
    </w:p>
    <w:p w14:paraId="079A2B37" w14:textId="77777777" w:rsidR="00584F50" w:rsidRDefault="00584F50" w:rsidP="006E2336">
      <w:pPr>
        <w:pStyle w:val="ListParagraph"/>
        <w:numPr>
          <w:ilvl w:val="2"/>
          <w:numId w:val="30"/>
        </w:numPr>
        <w:spacing w:before="0" w:after="0"/>
      </w:pPr>
      <w:r>
        <w:t>Puncture spill volume is between a minimum of 64892.04 and maximum of 94704.58 gallons</w:t>
      </w:r>
    </w:p>
    <w:p w14:paraId="40788285" w14:textId="77777777" w:rsidR="00584F50" w:rsidRDefault="00584F50" w:rsidP="006E2336">
      <w:pPr>
        <w:pStyle w:val="ListParagraph"/>
        <w:numPr>
          <w:ilvl w:val="0"/>
          <w:numId w:val="30"/>
        </w:numPr>
        <w:spacing w:before="0" w:after="0"/>
      </w:pPr>
      <w:r>
        <w:t>"SILVER SPRINGS TO BRETON NPS 8</w:t>
      </w:r>
    </w:p>
    <w:p w14:paraId="6A34023A" w14:textId="77777777" w:rsidR="00584F50" w:rsidRDefault="00584F50" w:rsidP="006E2336">
      <w:pPr>
        <w:pStyle w:val="ListParagraph"/>
        <w:numPr>
          <w:ilvl w:val="1"/>
          <w:numId w:val="30"/>
        </w:numPr>
        <w:spacing w:before="0" w:after="0"/>
      </w:pPr>
      <w:r>
        <w:t>Total Cumulative Length (m):</w:t>
      </w:r>
      <w:r>
        <w:tab/>
        <w:t>1851.0</w:t>
      </w:r>
    </w:p>
    <w:p w14:paraId="68466A12" w14:textId="77777777" w:rsidR="00584F50" w:rsidRDefault="00584F50" w:rsidP="006E2336">
      <w:pPr>
        <w:pStyle w:val="ListParagraph"/>
        <w:numPr>
          <w:ilvl w:val="1"/>
          <w:numId w:val="30"/>
        </w:numPr>
        <w:spacing w:before="0" w:after="0"/>
      </w:pPr>
      <w:r>
        <w:lastRenderedPageBreak/>
        <w:t>Likelihood of failure distributed between minimum of 1.706e-03 and maximum of 1.023e-02.</w:t>
      </w:r>
    </w:p>
    <w:p w14:paraId="7060302B" w14:textId="77777777" w:rsidR="00584F50" w:rsidRDefault="00584F50" w:rsidP="006E2336">
      <w:pPr>
        <w:pStyle w:val="ListParagraph"/>
        <w:numPr>
          <w:ilvl w:val="2"/>
          <w:numId w:val="30"/>
        </w:numPr>
        <w:spacing w:before="0" w:after="0"/>
      </w:pPr>
      <w:r>
        <w:t xml:space="preserve">Land use distributed as </w:t>
      </w:r>
    </w:p>
    <w:p w14:paraId="3524D696" w14:textId="77777777" w:rsidR="00584F50" w:rsidRDefault="00584F50" w:rsidP="006E2336">
      <w:pPr>
        <w:pStyle w:val="ListParagraph"/>
        <w:numPr>
          <w:ilvl w:val="3"/>
          <w:numId w:val="30"/>
        </w:numPr>
        <w:spacing w:before="0" w:after="0"/>
      </w:pPr>
      <w:r>
        <w:t>Agricultural: 1,307.32</w:t>
      </w:r>
    </w:p>
    <w:p w14:paraId="614900CC" w14:textId="77777777" w:rsidR="00584F50" w:rsidRDefault="00584F50" w:rsidP="006E2336">
      <w:pPr>
        <w:pStyle w:val="ListParagraph"/>
        <w:numPr>
          <w:ilvl w:val="3"/>
          <w:numId w:val="30"/>
        </w:numPr>
        <w:spacing w:before="0" w:after="0"/>
      </w:pPr>
      <w:r>
        <w:t>Forested: 341.09</w:t>
      </w:r>
    </w:p>
    <w:p w14:paraId="48B076D0" w14:textId="77777777" w:rsidR="00584F50" w:rsidRDefault="00584F50" w:rsidP="006E2336">
      <w:pPr>
        <w:pStyle w:val="ListParagraph"/>
        <w:numPr>
          <w:ilvl w:val="3"/>
          <w:numId w:val="30"/>
        </w:numPr>
        <w:spacing w:before="0" w:after="0"/>
      </w:pPr>
      <w:r>
        <w:t>Water Course: 202.59</w:t>
      </w:r>
    </w:p>
    <w:p w14:paraId="34CAE833" w14:textId="77777777" w:rsidR="00584F50" w:rsidRDefault="00584F50" w:rsidP="006E2336">
      <w:pPr>
        <w:pStyle w:val="ListParagraph"/>
        <w:numPr>
          <w:ilvl w:val="2"/>
          <w:numId w:val="30"/>
        </w:numPr>
        <w:spacing w:before="0" w:after="0"/>
      </w:pPr>
      <w:r>
        <w:t xml:space="preserve">Depth of cover distributed as </w:t>
      </w:r>
    </w:p>
    <w:p w14:paraId="673AAFD0" w14:textId="77777777" w:rsidR="00584F50" w:rsidRDefault="00584F50" w:rsidP="006E2336">
      <w:pPr>
        <w:pStyle w:val="ListParagraph"/>
        <w:numPr>
          <w:ilvl w:val="3"/>
          <w:numId w:val="30"/>
        </w:numPr>
        <w:spacing w:before="0" w:after="0"/>
      </w:pPr>
      <w:r>
        <w:t>nan</w:t>
      </w:r>
    </w:p>
    <w:p w14:paraId="51779CBF" w14:textId="77777777" w:rsidR="00584F50" w:rsidRDefault="00584F50" w:rsidP="006E2336">
      <w:pPr>
        <w:pStyle w:val="ListParagraph"/>
        <w:numPr>
          <w:ilvl w:val="2"/>
          <w:numId w:val="30"/>
        </w:numPr>
        <w:spacing w:before="0" w:after="0"/>
      </w:pPr>
      <w:r>
        <w:t>Installation date between minimum of 1969-01-01 and maximum of 1969-01-01</w:t>
      </w:r>
    </w:p>
    <w:p w14:paraId="74C53196" w14:textId="77777777" w:rsidR="00584F50" w:rsidRDefault="00584F50" w:rsidP="006E2336">
      <w:pPr>
        <w:pStyle w:val="ListParagraph"/>
        <w:numPr>
          <w:ilvl w:val="2"/>
          <w:numId w:val="30"/>
        </w:numPr>
        <w:spacing w:before="0" w:after="0"/>
      </w:pPr>
      <w:r>
        <w:t>Outside diameter of 8.625 in.</w:t>
      </w:r>
    </w:p>
    <w:p w14:paraId="4C0C3E67" w14:textId="77777777" w:rsidR="00584F50" w:rsidRDefault="00584F50" w:rsidP="006E2336">
      <w:pPr>
        <w:pStyle w:val="ListParagraph"/>
        <w:numPr>
          <w:ilvl w:val="2"/>
          <w:numId w:val="30"/>
        </w:numPr>
        <w:spacing w:before="0" w:after="0"/>
      </w:pPr>
      <w:r>
        <w:t>Grade between minimum of 317.0 and maximum of 359.0 MPa</w:t>
      </w:r>
    </w:p>
    <w:p w14:paraId="0CC2D973" w14:textId="77777777" w:rsidR="00584F50" w:rsidRDefault="00584F50" w:rsidP="006E2336">
      <w:pPr>
        <w:pStyle w:val="ListParagraph"/>
        <w:numPr>
          <w:ilvl w:val="2"/>
          <w:numId w:val="30"/>
        </w:numPr>
        <w:spacing w:before="0" w:after="0"/>
      </w:pPr>
      <w:r>
        <w:t>Wall thickness between minimum of 3.67 and maximum of 8.18 mm</w:t>
      </w:r>
    </w:p>
    <w:p w14:paraId="2A1CD710" w14:textId="77777777" w:rsidR="00584F50" w:rsidRDefault="00584F50" w:rsidP="006E2336">
      <w:pPr>
        <w:pStyle w:val="ListParagraph"/>
        <w:numPr>
          <w:ilvl w:val="2"/>
          <w:numId w:val="30"/>
        </w:numPr>
        <w:spacing w:before="0" w:after="0"/>
      </w:pPr>
      <w:r>
        <w:t>Toughness between minimum of 20.0 and maximum of 20.0 J</w:t>
      </w:r>
    </w:p>
    <w:p w14:paraId="2F7342D3" w14:textId="77777777" w:rsidR="00584F50" w:rsidRDefault="00584F50" w:rsidP="006E2336">
      <w:pPr>
        <w:pStyle w:val="ListParagraph"/>
        <w:numPr>
          <w:ilvl w:val="2"/>
          <w:numId w:val="30"/>
        </w:numPr>
        <w:spacing w:before="0" w:after="0"/>
      </w:pPr>
      <w:r>
        <w:t>Probability of failure given a hit between minimum of 6.659e-02 and maximum of 2.458e-01</w:t>
      </w:r>
    </w:p>
    <w:p w14:paraId="73D77376" w14:textId="77777777" w:rsidR="00584F50" w:rsidRDefault="00584F50" w:rsidP="006E2336">
      <w:pPr>
        <w:pStyle w:val="ListParagraph"/>
        <w:numPr>
          <w:ilvl w:val="2"/>
          <w:numId w:val="30"/>
        </w:numPr>
        <w:spacing w:before="0" w:after="0"/>
      </w:pPr>
      <w:r>
        <w:t>Class area location is/are 1.0, 2.0.</w:t>
      </w:r>
    </w:p>
    <w:p w14:paraId="2B757BC4" w14:textId="77777777" w:rsidR="00584F50" w:rsidRDefault="00584F50" w:rsidP="006E2336">
      <w:pPr>
        <w:pStyle w:val="ListParagraph"/>
        <w:numPr>
          <w:ilvl w:val="1"/>
          <w:numId w:val="30"/>
        </w:numPr>
        <w:spacing w:before="0" w:after="0"/>
      </w:pPr>
      <w:r>
        <w:t>Consequence of failure distributed between minimum of $8.48 and maximum of $355.04MM</w:t>
      </w:r>
    </w:p>
    <w:p w14:paraId="5519D875" w14:textId="77777777" w:rsidR="00584F50" w:rsidRDefault="00584F50" w:rsidP="006E2336">
      <w:pPr>
        <w:pStyle w:val="ListParagraph"/>
        <w:numPr>
          <w:ilvl w:val="1"/>
          <w:numId w:val="30"/>
        </w:numPr>
        <w:spacing w:before="0" w:after="0"/>
      </w:pPr>
      <w:r>
        <w:t>Total length driven by Safety: 1387.72 meters.</w:t>
      </w:r>
    </w:p>
    <w:p w14:paraId="5B91DA91" w14:textId="77777777" w:rsidR="00584F50" w:rsidRDefault="00584F50" w:rsidP="006E2336">
      <w:pPr>
        <w:pStyle w:val="ListParagraph"/>
        <w:numPr>
          <w:ilvl w:val="1"/>
          <w:numId w:val="30"/>
        </w:numPr>
        <w:spacing w:before="0" w:after="0"/>
      </w:pPr>
      <w:r>
        <w:t>Safety Cost distributed between minimum of $0.00 and maximum of $345.43MM:</w:t>
      </w:r>
    </w:p>
    <w:p w14:paraId="057AD342" w14:textId="77777777" w:rsidR="00584F50" w:rsidRDefault="00584F50" w:rsidP="006E2336">
      <w:pPr>
        <w:pStyle w:val="ListParagraph"/>
        <w:numPr>
          <w:ilvl w:val="2"/>
          <w:numId w:val="30"/>
        </w:numPr>
        <w:spacing w:before="0" w:after="0"/>
      </w:pPr>
      <w:r>
        <w:t>Leak cost between minimum of $0.00 and maximum of $345.43MM</w:t>
      </w:r>
    </w:p>
    <w:p w14:paraId="540731A3" w14:textId="77777777" w:rsidR="00584F50" w:rsidRDefault="00584F50" w:rsidP="006E2336">
      <w:pPr>
        <w:pStyle w:val="ListParagraph"/>
        <w:numPr>
          <w:ilvl w:val="2"/>
          <w:numId w:val="30"/>
        </w:numPr>
        <w:spacing w:before="0" w:after="0"/>
      </w:pPr>
      <w:r>
        <w:t>Leak scenario yielded 15.0 intersections with structures, with minimum of 3.98 and maximum of 35.98 of population impacted.</w:t>
      </w:r>
    </w:p>
    <w:p w14:paraId="33082FEE" w14:textId="77777777" w:rsidR="00584F50" w:rsidRDefault="00584F50" w:rsidP="006E2336">
      <w:pPr>
        <w:pStyle w:val="ListParagraph"/>
        <w:numPr>
          <w:ilvl w:val="2"/>
          <w:numId w:val="30"/>
        </w:numPr>
        <w:spacing w:before="0" w:after="0"/>
      </w:pPr>
      <w:r>
        <w:t>Leak hazard radius distributed between minimum of 12.03 and maximum of 12.03 meters.</w:t>
      </w:r>
    </w:p>
    <w:p w14:paraId="5C237EA6" w14:textId="77777777" w:rsidR="00584F50" w:rsidRDefault="00584F50" w:rsidP="006E2336">
      <w:pPr>
        <w:pStyle w:val="ListParagraph"/>
        <w:numPr>
          <w:ilvl w:val="2"/>
          <w:numId w:val="30"/>
        </w:numPr>
        <w:spacing w:before="0" w:after="0"/>
      </w:pPr>
      <w:r>
        <w:t>Rupture cost between minimum of $0.00 and maximum of $345.43MM</w:t>
      </w:r>
    </w:p>
    <w:p w14:paraId="58BE8131" w14:textId="77777777" w:rsidR="00584F50" w:rsidRDefault="00584F50" w:rsidP="006E2336">
      <w:pPr>
        <w:pStyle w:val="ListParagraph"/>
        <w:numPr>
          <w:ilvl w:val="2"/>
          <w:numId w:val="30"/>
        </w:numPr>
        <w:spacing w:before="0" w:after="0"/>
      </w:pPr>
      <w:r>
        <w:t>Rupture scenario yielded 50.0 intersections with structures, with minimum of 2.28 and maximum of 35.98 of population impacted</w:t>
      </w:r>
    </w:p>
    <w:p w14:paraId="1F6F1B4E" w14:textId="77777777" w:rsidR="00584F50" w:rsidRDefault="00584F50" w:rsidP="006E2336">
      <w:pPr>
        <w:pStyle w:val="ListParagraph"/>
        <w:numPr>
          <w:ilvl w:val="2"/>
          <w:numId w:val="30"/>
        </w:numPr>
        <w:spacing w:before="0" w:after="0"/>
      </w:pPr>
      <w:r>
        <w:t>Rupture hazard radius distributed between minimum of 138.23 and maximum of 138.23 meters.</w:t>
      </w:r>
    </w:p>
    <w:p w14:paraId="04774566" w14:textId="77777777" w:rsidR="00584F50" w:rsidRDefault="00584F50" w:rsidP="006E2336">
      <w:pPr>
        <w:pStyle w:val="ListParagraph"/>
        <w:numPr>
          <w:ilvl w:val="2"/>
          <w:numId w:val="30"/>
        </w:numPr>
        <w:spacing w:before="0" w:after="0"/>
      </w:pPr>
      <w:r>
        <w:t>Puncture cost between minimum of $0.00 and maximum of $345.43MM</w:t>
      </w:r>
    </w:p>
    <w:p w14:paraId="6EAE0729" w14:textId="77777777" w:rsidR="00584F50" w:rsidRDefault="00584F50" w:rsidP="006E2336">
      <w:pPr>
        <w:pStyle w:val="ListParagraph"/>
        <w:numPr>
          <w:ilvl w:val="2"/>
          <w:numId w:val="30"/>
        </w:numPr>
        <w:spacing w:before="0" w:after="0"/>
      </w:pPr>
      <w:r>
        <w:t>Puncture scenario yielded 36.0 intersections with structures, with minimum of 0.0 and maximum of 35.98 of population impacted</w:t>
      </w:r>
    </w:p>
    <w:p w14:paraId="25559713" w14:textId="77777777" w:rsidR="00584F50" w:rsidRDefault="00584F50" w:rsidP="006E2336">
      <w:pPr>
        <w:pStyle w:val="ListParagraph"/>
        <w:numPr>
          <w:ilvl w:val="2"/>
          <w:numId w:val="30"/>
        </w:numPr>
        <w:spacing w:before="0" w:after="0"/>
      </w:pPr>
      <w:r>
        <w:t>Puncture hazard radius distributed between minimum of 48.58 and maximum of 48.58 meters.</w:t>
      </w:r>
    </w:p>
    <w:p w14:paraId="5F916C06" w14:textId="77777777" w:rsidR="00584F50" w:rsidRDefault="00584F50" w:rsidP="006E2336">
      <w:pPr>
        <w:pStyle w:val="ListParagraph"/>
        <w:numPr>
          <w:ilvl w:val="2"/>
          <w:numId w:val="30"/>
        </w:numPr>
        <w:spacing w:before="0" w:after="0"/>
      </w:pPr>
      <w:r>
        <w:t>Product type is Condensate.</w:t>
      </w:r>
    </w:p>
    <w:p w14:paraId="68E9FDE4" w14:textId="77777777" w:rsidR="00584F50" w:rsidRDefault="00584F50" w:rsidP="006E2336">
      <w:pPr>
        <w:pStyle w:val="ListParagraph"/>
        <w:numPr>
          <w:ilvl w:val="2"/>
          <w:numId w:val="30"/>
        </w:numPr>
        <w:spacing w:before="0" w:after="0"/>
      </w:pPr>
      <w:r>
        <w:t>Class area location is/are 1.0, 2.0.</w:t>
      </w:r>
    </w:p>
    <w:p w14:paraId="73BDFA41" w14:textId="77777777" w:rsidR="00584F50" w:rsidRDefault="00584F50" w:rsidP="006E2336">
      <w:pPr>
        <w:pStyle w:val="ListParagraph"/>
        <w:numPr>
          <w:ilvl w:val="1"/>
          <w:numId w:val="30"/>
        </w:numPr>
        <w:spacing w:before="0" w:after="0"/>
      </w:pPr>
      <w:r>
        <w:t>Total length driven by Environmental: 463.27 meters.</w:t>
      </w:r>
    </w:p>
    <w:p w14:paraId="5A367511" w14:textId="77777777" w:rsidR="00584F50" w:rsidRDefault="00584F50" w:rsidP="006E2336">
      <w:pPr>
        <w:pStyle w:val="ListParagraph"/>
        <w:numPr>
          <w:ilvl w:val="1"/>
          <w:numId w:val="30"/>
        </w:numPr>
        <w:spacing w:before="0" w:after="0"/>
      </w:pPr>
      <w:r>
        <w:t>Environmental Cost distributed between minimum of $6.59 and maximum of $14.15MM:</w:t>
      </w:r>
    </w:p>
    <w:p w14:paraId="7635E4EA" w14:textId="77777777" w:rsidR="00584F50" w:rsidRDefault="00584F50" w:rsidP="006E2336">
      <w:pPr>
        <w:pStyle w:val="ListParagraph"/>
        <w:numPr>
          <w:ilvl w:val="2"/>
          <w:numId w:val="30"/>
        </w:numPr>
        <w:spacing w:before="0" w:after="0"/>
      </w:pPr>
      <w:r>
        <w:t>Leak cost between minimum of $0.21 and maximum of $0.44MM</w:t>
      </w:r>
    </w:p>
    <w:p w14:paraId="0C9BD9C0" w14:textId="77777777" w:rsidR="00584F50" w:rsidRDefault="00584F50" w:rsidP="006E2336">
      <w:pPr>
        <w:pStyle w:val="ListParagraph"/>
        <w:numPr>
          <w:ilvl w:val="2"/>
          <w:numId w:val="30"/>
        </w:numPr>
        <w:spacing w:before="0" w:after="0"/>
      </w:pPr>
      <w:r>
        <w:t>Leak spill volume between a minimum of 1973.38 and maximum of 2457.06 gallons</w:t>
      </w:r>
    </w:p>
    <w:p w14:paraId="51FD4E3A" w14:textId="77777777" w:rsidR="00584F50" w:rsidRDefault="00584F50" w:rsidP="006E2336">
      <w:pPr>
        <w:pStyle w:val="ListParagraph"/>
        <w:numPr>
          <w:ilvl w:val="2"/>
          <w:numId w:val="30"/>
        </w:numPr>
        <w:spacing w:before="0" w:after="0"/>
      </w:pPr>
      <w:r>
        <w:t>Rupture cost between minimum of $2.27 and maximum of $14.19MM</w:t>
      </w:r>
    </w:p>
    <w:p w14:paraId="7DAED8BD" w14:textId="77777777" w:rsidR="00584F50" w:rsidRDefault="00584F50" w:rsidP="006E2336">
      <w:pPr>
        <w:pStyle w:val="ListParagraph"/>
        <w:numPr>
          <w:ilvl w:val="2"/>
          <w:numId w:val="30"/>
        </w:numPr>
        <w:spacing w:before="0" w:after="0"/>
      </w:pPr>
      <w:r>
        <w:t>Rupture spill volume is between a minimum of 18565.77 and maximum of 79743.23 gallons</w:t>
      </w:r>
    </w:p>
    <w:p w14:paraId="37BDCA6A" w14:textId="77777777" w:rsidR="00584F50" w:rsidRDefault="00584F50" w:rsidP="006E2336">
      <w:pPr>
        <w:pStyle w:val="ListParagraph"/>
        <w:numPr>
          <w:ilvl w:val="2"/>
          <w:numId w:val="30"/>
        </w:numPr>
        <w:spacing w:before="0" w:after="0"/>
      </w:pPr>
      <w:r>
        <w:t>Puncture cost between minimum of $6.87 and maximum of $14.36MM</w:t>
      </w:r>
    </w:p>
    <w:p w14:paraId="070B12D0" w14:textId="77777777" w:rsidR="00584F50" w:rsidRDefault="00584F50" w:rsidP="006E2336">
      <w:pPr>
        <w:pStyle w:val="ListParagraph"/>
        <w:numPr>
          <w:ilvl w:val="2"/>
          <w:numId w:val="30"/>
        </w:numPr>
        <w:spacing w:before="0" w:after="0"/>
      </w:pPr>
      <w:r>
        <w:t>Puncture spill volume is between a minimum of 64840.94 and maximum of 80733.45 gallons</w:t>
      </w:r>
    </w:p>
    <w:p w14:paraId="4EDD61EB" w14:textId="77777777" w:rsidR="00584F50" w:rsidRDefault="00584F50" w:rsidP="006E2336">
      <w:pPr>
        <w:pStyle w:val="ListParagraph"/>
        <w:numPr>
          <w:ilvl w:val="0"/>
          <w:numId w:val="30"/>
        </w:numPr>
        <w:spacing w:before="0" w:after="0"/>
      </w:pPr>
      <w:r>
        <w:t>"GARRINGTON LATERAL NPS 3</w:t>
      </w:r>
    </w:p>
    <w:p w14:paraId="1E026298" w14:textId="77777777" w:rsidR="00584F50" w:rsidRDefault="00584F50" w:rsidP="006E2336">
      <w:pPr>
        <w:pStyle w:val="ListParagraph"/>
        <w:numPr>
          <w:ilvl w:val="1"/>
          <w:numId w:val="30"/>
        </w:numPr>
        <w:spacing w:before="0" w:after="0"/>
      </w:pPr>
      <w:r>
        <w:t>Total Cumulative Length (m):</w:t>
      </w:r>
      <w:r>
        <w:tab/>
        <w:t>1819.01</w:t>
      </w:r>
    </w:p>
    <w:p w14:paraId="5C8D1C1C" w14:textId="77777777" w:rsidR="00584F50" w:rsidRDefault="00584F50" w:rsidP="006E2336">
      <w:pPr>
        <w:pStyle w:val="ListParagraph"/>
        <w:numPr>
          <w:ilvl w:val="1"/>
          <w:numId w:val="30"/>
        </w:numPr>
        <w:spacing w:before="0" w:after="0"/>
      </w:pPr>
      <w:r>
        <w:lastRenderedPageBreak/>
        <w:t>Likelihood of failure distributed between minimum of 6.943e-03 and maximum of 1.410e-02.</w:t>
      </w:r>
    </w:p>
    <w:p w14:paraId="2C7C5589" w14:textId="77777777" w:rsidR="00584F50" w:rsidRDefault="00584F50" w:rsidP="006E2336">
      <w:pPr>
        <w:pStyle w:val="ListParagraph"/>
        <w:numPr>
          <w:ilvl w:val="2"/>
          <w:numId w:val="30"/>
        </w:numPr>
        <w:spacing w:before="0" w:after="0"/>
      </w:pPr>
      <w:r>
        <w:t xml:space="preserve">Land use distributed as </w:t>
      </w:r>
    </w:p>
    <w:p w14:paraId="38EA29CF" w14:textId="77777777" w:rsidR="00584F50" w:rsidRDefault="00584F50" w:rsidP="006E2336">
      <w:pPr>
        <w:pStyle w:val="ListParagraph"/>
        <w:numPr>
          <w:ilvl w:val="3"/>
          <w:numId w:val="30"/>
        </w:numPr>
        <w:spacing w:before="0" w:after="0"/>
      </w:pPr>
      <w:r>
        <w:t>Agricultural: 1,819.01</w:t>
      </w:r>
    </w:p>
    <w:p w14:paraId="0A52B727" w14:textId="77777777" w:rsidR="00584F50" w:rsidRDefault="00584F50" w:rsidP="006E2336">
      <w:pPr>
        <w:pStyle w:val="ListParagraph"/>
        <w:numPr>
          <w:ilvl w:val="2"/>
          <w:numId w:val="30"/>
        </w:numPr>
        <w:spacing w:before="0" w:after="0"/>
      </w:pPr>
      <w:r>
        <w:t xml:space="preserve">Depth of cover distributed as </w:t>
      </w:r>
    </w:p>
    <w:p w14:paraId="22491B8D" w14:textId="77777777" w:rsidR="00584F50" w:rsidRDefault="00584F50" w:rsidP="006E2336">
      <w:pPr>
        <w:pStyle w:val="ListParagraph"/>
        <w:numPr>
          <w:ilvl w:val="3"/>
          <w:numId w:val="30"/>
        </w:numPr>
        <w:spacing w:before="0" w:after="0"/>
      </w:pPr>
      <w:r>
        <w:t>nan</w:t>
      </w:r>
    </w:p>
    <w:p w14:paraId="69B2B587" w14:textId="77777777" w:rsidR="00584F50" w:rsidRDefault="00584F50" w:rsidP="006E2336">
      <w:pPr>
        <w:pStyle w:val="ListParagraph"/>
        <w:numPr>
          <w:ilvl w:val="2"/>
          <w:numId w:val="30"/>
        </w:numPr>
        <w:spacing w:before="0" w:after="0"/>
      </w:pPr>
      <w:r>
        <w:t>Installation date between minimum of 1977-01-01 and maximum of 1977-01-01</w:t>
      </w:r>
    </w:p>
    <w:p w14:paraId="07EAFCEC" w14:textId="77777777" w:rsidR="00584F50" w:rsidRDefault="00584F50" w:rsidP="006E2336">
      <w:pPr>
        <w:pStyle w:val="ListParagraph"/>
        <w:numPr>
          <w:ilvl w:val="2"/>
          <w:numId w:val="30"/>
        </w:numPr>
        <w:spacing w:before="0" w:after="0"/>
      </w:pPr>
      <w:r>
        <w:t>Outside diameter of 3.5 in.</w:t>
      </w:r>
    </w:p>
    <w:p w14:paraId="5CF5AD65" w14:textId="77777777" w:rsidR="00584F50" w:rsidRDefault="00584F50" w:rsidP="006E2336">
      <w:pPr>
        <w:pStyle w:val="ListParagraph"/>
        <w:numPr>
          <w:ilvl w:val="2"/>
          <w:numId w:val="30"/>
        </w:numPr>
        <w:spacing w:before="0" w:after="0"/>
      </w:pPr>
      <w:r>
        <w:t>Grade between minimum of 290.0 and maximum of 290.0 MPa</w:t>
      </w:r>
    </w:p>
    <w:p w14:paraId="5809D65A" w14:textId="77777777" w:rsidR="00584F50" w:rsidRDefault="00584F50" w:rsidP="006E2336">
      <w:pPr>
        <w:pStyle w:val="ListParagraph"/>
        <w:numPr>
          <w:ilvl w:val="2"/>
          <w:numId w:val="30"/>
        </w:numPr>
        <w:spacing w:before="0" w:after="0"/>
      </w:pPr>
      <w:r>
        <w:t>Wall thickness between minimum of 3.18 and maximum of 5.49 mm</w:t>
      </w:r>
    </w:p>
    <w:p w14:paraId="0C7132A9" w14:textId="77777777" w:rsidR="00584F50" w:rsidRDefault="00584F50" w:rsidP="006E2336">
      <w:pPr>
        <w:pStyle w:val="ListParagraph"/>
        <w:numPr>
          <w:ilvl w:val="2"/>
          <w:numId w:val="30"/>
        </w:numPr>
        <w:spacing w:before="0" w:after="0"/>
      </w:pPr>
      <w:r>
        <w:t>Toughness between minimum of 20.0 and maximum of 20.0 J</w:t>
      </w:r>
    </w:p>
    <w:p w14:paraId="6DB12973" w14:textId="77777777" w:rsidR="00584F50" w:rsidRDefault="00584F50" w:rsidP="006E2336">
      <w:pPr>
        <w:pStyle w:val="ListParagraph"/>
        <w:numPr>
          <w:ilvl w:val="2"/>
          <w:numId w:val="30"/>
        </w:numPr>
        <w:spacing w:before="0" w:after="0"/>
      </w:pPr>
      <w:r>
        <w:t>Probability of failure given a hit between minimum of 1.668e-01 and maximum of 3.388e-01</w:t>
      </w:r>
    </w:p>
    <w:p w14:paraId="4090197D" w14:textId="77777777" w:rsidR="00584F50" w:rsidRDefault="00584F50" w:rsidP="006E2336">
      <w:pPr>
        <w:pStyle w:val="ListParagraph"/>
        <w:numPr>
          <w:ilvl w:val="2"/>
          <w:numId w:val="30"/>
        </w:numPr>
        <w:spacing w:before="0" w:after="0"/>
      </w:pPr>
      <w:r>
        <w:t>Class area location is/are 1.0.</w:t>
      </w:r>
    </w:p>
    <w:p w14:paraId="732E9BDC" w14:textId="77777777" w:rsidR="00584F50" w:rsidRDefault="00584F50" w:rsidP="006E2336">
      <w:pPr>
        <w:pStyle w:val="ListParagraph"/>
        <w:numPr>
          <w:ilvl w:val="1"/>
          <w:numId w:val="30"/>
        </w:numPr>
        <w:spacing w:before="0" w:after="0"/>
      </w:pPr>
      <w:r>
        <w:t>Consequence of failure distributed between minimum of $2.31 and maximum of $124.56MM</w:t>
      </w:r>
    </w:p>
    <w:p w14:paraId="5E1E43C0" w14:textId="77777777" w:rsidR="00584F50" w:rsidRDefault="00584F50" w:rsidP="006E2336">
      <w:pPr>
        <w:pStyle w:val="ListParagraph"/>
        <w:numPr>
          <w:ilvl w:val="1"/>
          <w:numId w:val="30"/>
        </w:numPr>
        <w:spacing w:before="0" w:after="0"/>
      </w:pPr>
      <w:r>
        <w:t>Total length driven by Safety: 89.88 meters.</w:t>
      </w:r>
    </w:p>
    <w:p w14:paraId="4A1A0E44" w14:textId="77777777" w:rsidR="00584F50" w:rsidRDefault="00584F50" w:rsidP="006E2336">
      <w:pPr>
        <w:pStyle w:val="ListParagraph"/>
        <w:numPr>
          <w:ilvl w:val="1"/>
          <w:numId w:val="30"/>
        </w:numPr>
        <w:spacing w:before="0" w:after="0"/>
      </w:pPr>
      <w:r>
        <w:t>Safety Cost distributed between minimum of $0.00 and maximum of $119.60MM:</w:t>
      </w:r>
    </w:p>
    <w:p w14:paraId="64A227A9" w14:textId="77777777" w:rsidR="00584F50" w:rsidRDefault="00584F50" w:rsidP="006E2336">
      <w:pPr>
        <w:pStyle w:val="ListParagraph"/>
        <w:numPr>
          <w:ilvl w:val="2"/>
          <w:numId w:val="30"/>
        </w:numPr>
        <w:spacing w:before="0" w:after="0"/>
      </w:pPr>
      <w:r>
        <w:t>Leak cost between minimum of $0.03 and maximum of $0.03MM</w:t>
      </w:r>
    </w:p>
    <w:p w14:paraId="3BD859E2" w14:textId="77777777" w:rsidR="00584F50" w:rsidRDefault="00584F50" w:rsidP="006E2336">
      <w:pPr>
        <w:pStyle w:val="ListParagraph"/>
        <w:numPr>
          <w:ilvl w:val="2"/>
          <w:numId w:val="30"/>
        </w:numPr>
        <w:spacing w:before="0" w:after="0"/>
      </w:pPr>
      <w:r>
        <w:t>Leak scenario yielded 0.0 intersections with structures, with minimum of nan and maximum of nan of population impacted.</w:t>
      </w:r>
    </w:p>
    <w:p w14:paraId="75FD049F"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06A73995" w14:textId="77777777" w:rsidR="00584F50" w:rsidRDefault="00584F50" w:rsidP="006E2336">
      <w:pPr>
        <w:pStyle w:val="ListParagraph"/>
        <w:numPr>
          <w:ilvl w:val="2"/>
          <w:numId w:val="30"/>
        </w:numPr>
        <w:spacing w:before="0" w:after="0"/>
      </w:pPr>
      <w:r>
        <w:t>Rupture cost between minimum of $0.00 and maximum of $121.06MM</w:t>
      </w:r>
    </w:p>
    <w:p w14:paraId="5858B94F" w14:textId="77777777" w:rsidR="00584F50" w:rsidRDefault="00584F50" w:rsidP="006E2336">
      <w:pPr>
        <w:pStyle w:val="ListParagraph"/>
        <w:numPr>
          <w:ilvl w:val="2"/>
          <w:numId w:val="30"/>
        </w:numPr>
        <w:spacing w:before="0" w:after="0"/>
      </w:pPr>
      <w:r>
        <w:t>Rupture scenario yielded 1.0 intersections with structures, with minimum of 12.61 and maximum of 12.61 of population impacted</w:t>
      </w:r>
    </w:p>
    <w:p w14:paraId="5EC9DDAB" w14:textId="77777777" w:rsidR="00584F50" w:rsidRDefault="00584F50" w:rsidP="006E2336">
      <w:pPr>
        <w:pStyle w:val="ListParagraph"/>
        <w:numPr>
          <w:ilvl w:val="2"/>
          <w:numId w:val="30"/>
        </w:numPr>
        <w:spacing w:before="0" w:after="0"/>
      </w:pPr>
      <w:r>
        <w:t>Rupture hazard radius distributed between minimum of 80.38 and maximum of 80.38 meters.</w:t>
      </w:r>
    </w:p>
    <w:p w14:paraId="0149DE63" w14:textId="77777777" w:rsidR="00584F50" w:rsidRDefault="00584F50" w:rsidP="006E2336">
      <w:pPr>
        <w:pStyle w:val="ListParagraph"/>
        <w:numPr>
          <w:ilvl w:val="2"/>
          <w:numId w:val="30"/>
        </w:numPr>
        <w:spacing w:before="0" w:after="0"/>
      </w:pPr>
      <w:r>
        <w:t>Puncture cost between minimum of $0.00 and maximum of $121.06MM</w:t>
      </w:r>
    </w:p>
    <w:p w14:paraId="09E539B6" w14:textId="77777777" w:rsidR="00584F50" w:rsidRDefault="00584F50" w:rsidP="006E2336">
      <w:pPr>
        <w:pStyle w:val="ListParagraph"/>
        <w:numPr>
          <w:ilvl w:val="2"/>
          <w:numId w:val="30"/>
        </w:numPr>
        <w:spacing w:before="0" w:after="0"/>
      </w:pPr>
      <w:r>
        <w:t>Puncture scenario yielded 1.0 intersections with structures, with minimum of 12.61 and maximum of 12.61 of population impacted</w:t>
      </w:r>
    </w:p>
    <w:p w14:paraId="39E3A202"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6CCAF01E" w14:textId="77777777" w:rsidR="00584F50" w:rsidRDefault="00584F50" w:rsidP="006E2336">
      <w:pPr>
        <w:pStyle w:val="ListParagraph"/>
        <w:numPr>
          <w:ilvl w:val="2"/>
          <w:numId w:val="30"/>
        </w:numPr>
        <w:spacing w:before="0" w:after="0"/>
      </w:pPr>
      <w:r>
        <w:t>Product type is HVP Product.</w:t>
      </w:r>
    </w:p>
    <w:p w14:paraId="406A98B3" w14:textId="77777777" w:rsidR="00584F50" w:rsidRDefault="00584F50" w:rsidP="006E2336">
      <w:pPr>
        <w:pStyle w:val="ListParagraph"/>
        <w:numPr>
          <w:ilvl w:val="2"/>
          <w:numId w:val="30"/>
        </w:numPr>
        <w:spacing w:before="0" w:after="0"/>
      </w:pPr>
      <w:r>
        <w:t>Class area location is/are 1.0.</w:t>
      </w:r>
    </w:p>
    <w:p w14:paraId="5470D0C9" w14:textId="77777777" w:rsidR="00584F50" w:rsidRDefault="00584F50" w:rsidP="006E2336">
      <w:pPr>
        <w:pStyle w:val="ListParagraph"/>
        <w:numPr>
          <w:ilvl w:val="1"/>
          <w:numId w:val="30"/>
        </w:numPr>
        <w:spacing w:before="0" w:after="0"/>
      </w:pPr>
      <w:r>
        <w:t>Total length driven by Economic Loss: 1729.13 meters.</w:t>
      </w:r>
    </w:p>
    <w:p w14:paraId="07068CFC" w14:textId="77777777" w:rsidR="00584F50" w:rsidRDefault="00584F50" w:rsidP="006E2336">
      <w:pPr>
        <w:pStyle w:val="ListParagraph"/>
        <w:numPr>
          <w:ilvl w:val="1"/>
          <w:numId w:val="30"/>
        </w:numPr>
        <w:spacing w:before="0" w:after="0"/>
      </w:pPr>
      <w:r>
        <w:t>Economic Loss Cost distributed between minimum of $2.31 and maximum of $4.96MM:</w:t>
      </w:r>
    </w:p>
    <w:p w14:paraId="215B4A7C" w14:textId="77777777" w:rsidR="00584F50" w:rsidRDefault="00584F50" w:rsidP="006E2336">
      <w:pPr>
        <w:pStyle w:val="ListParagraph"/>
        <w:numPr>
          <w:ilvl w:val="2"/>
          <w:numId w:val="30"/>
        </w:numPr>
        <w:spacing w:before="0" w:after="0"/>
      </w:pPr>
      <w:r>
        <w:t>Repair costs between minimum of $6,000.00 and maximum of $6,000.00.</w:t>
      </w:r>
    </w:p>
    <w:p w14:paraId="46452D98" w14:textId="77777777" w:rsidR="00584F50" w:rsidRDefault="00584F50" w:rsidP="006E2336">
      <w:pPr>
        <w:pStyle w:val="ListParagraph"/>
        <w:numPr>
          <w:ilvl w:val="2"/>
          <w:numId w:val="30"/>
        </w:numPr>
        <w:spacing w:before="0" w:after="0"/>
      </w:pPr>
      <w:r>
        <w:t>Outage losses between minimum of $200,000.00 and maximum of $200,000.00.</w:t>
      </w:r>
    </w:p>
    <w:p w14:paraId="66F3030C" w14:textId="77777777" w:rsidR="00584F50" w:rsidRDefault="00584F50" w:rsidP="006E2336">
      <w:pPr>
        <w:pStyle w:val="ListParagraph"/>
        <w:numPr>
          <w:ilvl w:val="2"/>
          <w:numId w:val="30"/>
        </w:numPr>
        <w:spacing w:before="0" w:after="0"/>
      </w:pPr>
      <w:r>
        <w:t>Product type is HVP Product.</w:t>
      </w:r>
    </w:p>
    <w:p w14:paraId="13C8D39B" w14:textId="77777777" w:rsidR="00584F50" w:rsidRDefault="00584F50" w:rsidP="006E2336">
      <w:pPr>
        <w:pStyle w:val="ListParagraph"/>
        <w:numPr>
          <w:ilvl w:val="2"/>
          <w:numId w:val="30"/>
        </w:numPr>
        <w:spacing w:before="0" w:after="0"/>
      </w:pPr>
      <w:r>
        <w:t>Leak cost between minimum of $0.27 and maximum of $0.27MM</w:t>
      </w:r>
    </w:p>
    <w:p w14:paraId="1A6A9889" w14:textId="77777777" w:rsidR="00584F50" w:rsidRDefault="00584F50" w:rsidP="006E2336">
      <w:pPr>
        <w:pStyle w:val="ListParagraph"/>
        <w:numPr>
          <w:ilvl w:val="2"/>
          <w:numId w:val="30"/>
        </w:numPr>
        <w:spacing w:before="0" w:after="0"/>
      </w:pPr>
      <w:r>
        <w:t>Leak scenario yielded 0.0 intersections with structures, with minimum of $nan and maximum of $nan in cost of structures impacted.</w:t>
      </w:r>
    </w:p>
    <w:p w14:paraId="066A6E3B" w14:textId="77777777" w:rsidR="00584F50" w:rsidRDefault="00584F50" w:rsidP="006E2336">
      <w:pPr>
        <w:pStyle w:val="ListParagraph"/>
        <w:numPr>
          <w:ilvl w:val="2"/>
          <w:numId w:val="30"/>
        </w:numPr>
        <w:spacing w:before="0" w:after="0"/>
      </w:pPr>
      <w:r>
        <w:t>Leak product loss costs between minimum of $60,855.70 and maximum of $60,855.70</w:t>
      </w:r>
    </w:p>
    <w:p w14:paraId="3C137239" w14:textId="77777777" w:rsidR="00584F50" w:rsidRDefault="00584F50" w:rsidP="006E2336">
      <w:pPr>
        <w:pStyle w:val="ListParagraph"/>
        <w:numPr>
          <w:ilvl w:val="2"/>
          <w:numId w:val="30"/>
        </w:numPr>
        <w:spacing w:before="0" w:after="0"/>
      </w:pPr>
      <w:r>
        <w:t>Rupture cost between minimum of $5.02 and maximum of $7.70MM</w:t>
      </w:r>
    </w:p>
    <w:p w14:paraId="5111D5AA" w14:textId="77777777" w:rsidR="00584F50" w:rsidRDefault="00584F50" w:rsidP="006E2336">
      <w:pPr>
        <w:pStyle w:val="ListParagraph"/>
        <w:numPr>
          <w:ilvl w:val="2"/>
          <w:numId w:val="30"/>
        </w:numPr>
        <w:spacing w:before="0" w:after="0"/>
      </w:pPr>
      <w:r>
        <w:t>Rupture scenario yielded 1.0 intersections with structures, with minimum of $2,688,250.00 and maximum of $2,688,250.00 in cost of structures impacted</w:t>
      </w:r>
    </w:p>
    <w:p w14:paraId="343EB63F" w14:textId="77777777" w:rsidR="00584F50" w:rsidRDefault="00584F50" w:rsidP="006E2336">
      <w:pPr>
        <w:pStyle w:val="ListParagraph"/>
        <w:numPr>
          <w:ilvl w:val="2"/>
          <w:numId w:val="30"/>
        </w:numPr>
        <w:spacing w:before="0" w:after="0"/>
      </w:pPr>
      <w:r>
        <w:lastRenderedPageBreak/>
        <w:t>Rupture product loss costs between minimum of $4,809,554.10 and maximum of $4,809,554.10</w:t>
      </w:r>
    </w:p>
    <w:p w14:paraId="64E26068" w14:textId="77777777" w:rsidR="00584F50" w:rsidRDefault="00584F50" w:rsidP="006E2336">
      <w:pPr>
        <w:pStyle w:val="ListParagraph"/>
        <w:numPr>
          <w:ilvl w:val="2"/>
          <w:numId w:val="30"/>
        </w:numPr>
        <w:spacing w:before="0" w:after="0"/>
      </w:pPr>
      <w:r>
        <w:t>Puncture cost between minimum of $2.21 and maximum of $4.89MM</w:t>
      </w:r>
    </w:p>
    <w:p w14:paraId="5B996799" w14:textId="77777777" w:rsidR="00584F50" w:rsidRDefault="00584F50" w:rsidP="006E2336">
      <w:pPr>
        <w:pStyle w:val="ListParagraph"/>
        <w:numPr>
          <w:ilvl w:val="2"/>
          <w:numId w:val="30"/>
        </w:numPr>
        <w:spacing w:before="0" w:after="0"/>
      </w:pPr>
      <w:r>
        <w:t>Puncture scenario yielded 1.0 intersections with structures, with minimum of $2,688,250.00 and maximum of $2,688,250.00 in cost of structures impacted</w:t>
      </w:r>
    </w:p>
    <w:p w14:paraId="27282F0D" w14:textId="77777777" w:rsidR="00584F50" w:rsidRDefault="00584F50" w:rsidP="006E2336">
      <w:pPr>
        <w:pStyle w:val="ListParagraph"/>
        <w:numPr>
          <w:ilvl w:val="2"/>
          <w:numId w:val="30"/>
        </w:numPr>
        <w:spacing w:before="0" w:after="0"/>
      </w:pPr>
      <w:r>
        <w:t>Product Loss costs between minimum of $1,999,580.23 and maximum of $1,999,580.23"</w:t>
      </w:r>
    </w:p>
    <w:p w14:paraId="4BA1D0BA" w14:textId="77777777" w:rsidR="00584F50" w:rsidRDefault="00584F50" w:rsidP="006E2336">
      <w:pPr>
        <w:pStyle w:val="ListParagraph"/>
        <w:numPr>
          <w:ilvl w:val="0"/>
          <w:numId w:val="30"/>
        </w:numPr>
        <w:spacing w:before="0" w:after="0"/>
      </w:pPr>
      <w:r>
        <w:t>"MADDEN 13-30 TO SUNDRE 16-8 NPS 8</w:t>
      </w:r>
    </w:p>
    <w:p w14:paraId="19D14298" w14:textId="77777777" w:rsidR="00584F50" w:rsidRDefault="00584F50" w:rsidP="006E2336">
      <w:pPr>
        <w:pStyle w:val="ListParagraph"/>
        <w:numPr>
          <w:ilvl w:val="1"/>
          <w:numId w:val="30"/>
        </w:numPr>
        <w:spacing w:before="0" w:after="0"/>
      </w:pPr>
      <w:r>
        <w:t>Total Cumulative Length (m):</w:t>
      </w:r>
      <w:r>
        <w:tab/>
        <w:t>1800.15</w:t>
      </w:r>
    </w:p>
    <w:p w14:paraId="0BF47E97" w14:textId="77777777" w:rsidR="00584F50" w:rsidRDefault="00584F50" w:rsidP="006E2336">
      <w:pPr>
        <w:pStyle w:val="ListParagraph"/>
        <w:numPr>
          <w:ilvl w:val="1"/>
          <w:numId w:val="30"/>
        </w:numPr>
        <w:spacing w:before="0" w:after="0"/>
      </w:pPr>
      <w:r>
        <w:t>Likelihood of failure distributed between minimum of 2.252e-03 and maximum of 1.665e-01.</w:t>
      </w:r>
    </w:p>
    <w:p w14:paraId="3DA91144" w14:textId="77777777" w:rsidR="00584F50" w:rsidRDefault="00584F50" w:rsidP="006E2336">
      <w:pPr>
        <w:pStyle w:val="ListParagraph"/>
        <w:numPr>
          <w:ilvl w:val="2"/>
          <w:numId w:val="30"/>
        </w:numPr>
        <w:spacing w:before="0" w:after="0"/>
      </w:pPr>
      <w:r>
        <w:t xml:space="preserve">Land use distributed as </w:t>
      </w:r>
    </w:p>
    <w:p w14:paraId="1A083034" w14:textId="77777777" w:rsidR="00584F50" w:rsidRDefault="00584F50" w:rsidP="006E2336">
      <w:pPr>
        <w:pStyle w:val="ListParagraph"/>
        <w:numPr>
          <w:ilvl w:val="3"/>
          <w:numId w:val="30"/>
        </w:numPr>
        <w:spacing w:before="0" w:after="0"/>
      </w:pPr>
      <w:r>
        <w:t>Agricultural: 1,787.24</w:t>
      </w:r>
    </w:p>
    <w:p w14:paraId="472DEDD7" w14:textId="77777777" w:rsidR="00584F50" w:rsidRDefault="00584F50" w:rsidP="006E2336">
      <w:pPr>
        <w:pStyle w:val="ListParagraph"/>
        <w:numPr>
          <w:ilvl w:val="3"/>
          <w:numId w:val="30"/>
        </w:numPr>
        <w:spacing w:before="0" w:after="0"/>
      </w:pPr>
      <w:r>
        <w:t>Water Course: 12.92</w:t>
      </w:r>
    </w:p>
    <w:p w14:paraId="480A3EBA" w14:textId="77777777" w:rsidR="00584F50" w:rsidRDefault="00584F50" w:rsidP="006E2336">
      <w:pPr>
        <w:pStyle w:val="ListParagraph"/>
        <w:numPr>
          <w:ilvl w:val="2"/>
          <w:numId w:val="30"/>
        </w:numPr>
        <w:spacing w:before="0" w:after="0"/>
      </w:pPr>
      <w:r>
        <w:t xml:space="preserve">Depth of cover distributed as </w:t>
      </w:r>
    </w:p>
    <w:p w14:paraId="4C153572" w14:textId="77777777" w:rsidR="00584F50" w:rsidRDefault="00584F50" w:rsidP="006E2336">
      <w:pPr>
        <w:pStyle w:val="ListParagraph"/>
        <w:numPr>
          <w:ilvl w:val="3"/>
          <w:numId w:val="30"/>
        </w:numPr>
        <w:spacing w:before="0" w:after="0"/>
      </w:pPr>
      <w:r>
        <w:t>&lt; 0.24m: 15.94, &gt;= 0.24 to &lt; 0.30m: 9.09, &gt;= 0.37 to &lt; 0.43m: 22.52, &gt;= 0.43 to &lt; 0.49m: 10.03, &gt;= 0.49 to &lt; 0.55m: 9.57, &gt;= 0.55 to &lt; 0.61m: 5.61, &gt;= 0.76 to &lt; 0.91m: 4.91, &gt;= 0.91 to &lt; 1.22m: 56.07, &gt;= 1.22 to &lt; 1.83m: 940.17</w:t>
      </w:r>
    </w:p>
    <w:p w14:paraId="64B02204" w14:textId="77777777" w:rsidR="00584F50" w:rsidRDefault="00584F50" w:rsidP="006E2336">
      <w:pPr>
        <w:pStyle w:val="ListParagraph"/>
        <w:numPr>
          <w:ilvl w:val="2"/>
          <w:numId w:val="30"/>
        </w:numPr>
        <w:spacing w:before="0" w:after="0"/>
      </w:pPr>
      <w:r>
        <w:t>Installation date between minimum of 1956-01-01 and maximum of 2017-09-19</w:t>
      </w:r>
    </w:p>
    <w:p w14:paraId="5415D7DB" w14:textId="77777777" w:rsidR="00584F50" w:rsidRDefault="00584F50" w:rsidP="006E2336">
      <w:pPr>
        <w:pStyle w:val="ListParagraph"/>
        <w:numPr>
          <w:ilvl w:val="2"/>
          <w:numId w:val="30"/>
        </w:numPr>
        <w:spacing w:before="0" w:after="0"/>
      </w:pPr>
      <w:r>
        <w:t>Outside diameter of 8.625 in.</w:t>
      </w:r>
    </w:p>
    <w:p w14:paraId="6506D5AE" w14:textId="77777777" w:rsidR="00584F50" w:rsidRDefault="00584F50" w:rsidP="006E2336">
      <w:pPr>
        <w:pStyle w:val="ListParagraph"/>
        <w:numPr>
          <w:ilvl w:val="2"/>
          <w:numId w:val="30"/>
        </w:numPr>
        <w:spacing w:before="0" w:after="0"/>
      </w:pPr>
      <w:r>
        <w:t>Grade between minimum of 207.0 and maximum of 207.0 MPa</w:t>
      </w:r>
    </w:p>
    <w:p w14:paraId="52406E58" w14:textId="77777777" w:rsidR="00584F50" w:rsidRDefault="00584F50" w:rsidP="006E2336">
      <w:pPr>
        <w:pStyle w:val="ListParagraph"/>
        <w:numPr>
          <w:ilvl w:val="2"/>
          <w:numId w:val="30"/>
        </w:numPr>
        <w:spacing w:before="0" w:after="0"/>
      </w:pPr>
      <w:r>
        <w:t>Wall thickness between minimum of 4.78 and maximum of 12.7 mm</w:t>
      </w:r>
    </w:p>
    <w:p w14:paraId="0CD602A9" w14:textId="77777777" w:rsidR="00584F50" w:rsidRDefault="00584F50" w:rsidP="006E2336">
      <w:pPr>
        <w:pStyle w:val="ListParagraph"/>
        <w:numPr>
          <w:ilvl w:val="2"/>
          <w:numId w:val="30"/>
        </w:numPr>
        <w:spacing w:before="0" w:after="0"/>
      </w:pPr>
      <w:r>
        <w:t>Toughness between minimum of nan and maximum of nan J</w:t>
      </w:r>
    </w:p>
    <w:p w14:paraId="0930B4F6" w14:textId="77777777" w:rsidR="00584F50" w:rsidRDefault="00584F50" w:rsidP="006E2336">
      <w:pPr>
        <w:pStyle w:val="ListParagraph"/>
        <w:numPr>
          <w:ilvl w:val="2"/>
          <w:numId w:val="30"/>
        </w:numPr>
        <w:spacing w:before="0" w:after="0"/>
      </w:pPr>
      <w:r>
        <w:t>Probability of failure given a hit between minimum of 2.248e-01 and maximum of 1.000e+00</w:t>
      </w:r>
    </w:p>
    <w:p w14:paraId="2C9AF13F" w14:textId="77777777" w:rsidR="00584F50" w:rsidRDefault="00584F50" w:rsidP="006E2336">
      <w:pPr>
        <w:pStyle w:val="ListParagraph"/>
        <w:numPr>
          <w:ilvl w:val="2"/>
          <w:numId w:val="30"/>
        </w:numPr>
        <w:spacing w:before="0" w:after="0"/>
      </w:pPr>
      <w:r>
        <w:t>Class area location is/are 1.0, 2.0.</w:t>
      </w:r>
    </w:p>
    <w:p w14:paraId="4F25DA59" w14:textId="77777777" w:rsidR="00584F50" w:rsidRDefault="00584F50" w:rsidP="006E2336">
      <w:pPr>
        <w:pStyle w:val="ListParagraph"/>
        <w:numPr>
          <w:ilvl w:val="1"/>
          <w:numId w:val="30"/>
        </w:numPr>
        <w:spacing w:before="0" w:after="0"/>
      </w:pPr>
      <w:r>
        <w:t>Consequence of failure distributed between minimum of $1.00 and maximum of $348.89MM</w:t>
      </w:r>
    </w:p>
    <w:p w14:paraId="7A3667B6" w14:textId="77777777" w:rsidR="00584F50" w:rsidRDefault="00584F50" w:rsidP="006E2336">
      <w:pPr>
        <w:pStyle w:val="ListParagraph"/>
        <w:numPr>
          <w:ilvl w:val="1"/>
          <w:numId w:val="30"/>
        </w:numPr>
        <w:spacing w:before="0" w:after="0"/>
      </w:pPr>
      <w:r>
        <w:t>Total length driven by Safety: 636.23 meters.</w:t>
      </w:r>
    </w:p>
    <w:p w14:paraId="1435BA17" w14:textId="77777777" w:rsidR="00584F50" w:rsidRDefault="00584F50" w:rsidP="006E2336">
      <w:pPr>
        <w:pStyle w:val="ListParagraph"/>
        <w:numPr>
          <w:ilvl w:val="1"/>
          <w:numId w:val="30"/>
        </w:numPr>
        <w:spacing w:before="0" w:after="0"/>
      </w:pPr>
      <w:r>
        <w:t>Safety Cost distributed between minimum of $0.00 and maximum of $345.43MM:</w:t>
      </w:r>
    </w:p>
    <w:p w14:paraId="6C30B954" w14:textId="77777777" w:rsidR="00584F50" w:rsidRDefault="00584F50" w:rsidP="006E2336">
      <w:pPr>
        <w:pStyle w:val="ListParagraph"/>
        <w:numPr>
          <w:ilvl w:val="2"/>
          <w:numId w:val="30"/>
        </w:numPr>
        <w:spacing w:before="0" w:after="0"/>
      </w:pPr>
      <w:r>
        <w:t>Leak cost between minimum of $0.00 and maximum of $345.43MM</w:t>
      </w:r>
    </w:p>
    <w:p w14:paraId="2442B577" w14:textId="77777777" w:rsidR="00584F50" w:rsidRDefault="00584F50" w:rsidP="006E2336">
      <w:pPr>
        <w:pStyle w:val="ListParagraph"/>
        <w:numPr>
          <w:ilvl w:val="2"/>
          <w:numId w:val="30"/>
        </w:numPr>
        <w:spacing w:before="0" w:after="0"/>
      </w:pPr>
      <w:r>
        <w:t>Leak scenario yielded 53.0 intersections with structures, with minimum of 3.98 and maximum of 35.98 of population impacted.</w:t>
      </w:r>
    </w:p>
    <w:p w14:paraId="2E386A14" w14:textId="77777777" w:rsidR="00584F50" w:rsidRDefault="00584F50" w:rsidP="006E2336">
      <w:pPr>
        <w:pStyle w:val="ListParagraph"/>
        <w:numPr>
          <w:ilvl w:val="2"/>
          <w:numId w:val="30"/>
        </w:numPr>
        <w:spacing w:before="0" w:after="0"/>
      </w:pPr>
      <w:r>
        <w:t>Leak hazard radius distributed between minimum of 3.7 and maximum of 3.7 meters.</w:t>
      </w:r>
    </w:p>
    <w:p w14:paraId="454A3E8F" w14:textId="77777777" w:rsidR="00584F50" w:rsidRDefault="00584F50" w:rsidP="006E2336">
      <w:pPr>
        <w:pStyle w:val="ListParagraph"/>
        <w:numPr>
          <w:ilvl w:val="2"/>
          <w:numId w:val="30"/>
        </w:numPr>
        <w:spacing w:before="0" w:after="0"/>
      </w:pPr>
      <w:r>
        <w:t>Rupture cost between minimum of $0.00 and maximum of $345.43MM</w:t>
      </w:r>
    </w:p>
    <w:p w14:paraId="4C4EBDC1" w14:textId="77777777" w:rsidR="00584F50" w:rsidRDefault="00584F50" w:rsidP="006E2336">
      <w:pPr>
        <w:pStyle w:val="ListParagraph"/>
        <w:numPr>
          <w:ilvl w:val="2"/>
          <w:numId w:val="30"/>
        </w:numPr>
        <w:spacing w:before="0" w:after="0"/>
      </w:pPr>
      <w:r>
        <w:t>Rupture scenario yielded 44.0 intersections with structures, with minimum of 3.98 and maximum of 35.98 of population impacted</w:t>
      </w:r>
    </w:p>
    <w:p w14:paraId="03D26BBC" w14:textId="77777777" w:rsidR="00584F50" w:rsidRDefault="00584F50" w:rsidP="006E2336">
      <w:pPr>
        <w:pStyle w:val="ListParagraph"/>
        <w:numPr>
          <w:ilvl w:val="2"/>
          <w:numId w:val="30"/>
        </w:numPr>
        <w:spacing w:before="0" w:after="0"/>
      </w:pPr>
      <w:r>
        <w:t>Rupture hazard radius distributed between minimum of 50.04 and maximum of 50.04 meters.</w:t>
      </w:r>
    </w:p>
    <w:p w14:paraId="3A7BBDE0" w14:textId="77777777" w:rsidR="00584F50" w:rsidRDefault="00584F50" w:rsidP="006E2336">
      <w:pPr>
        <w:pStyle w:val="ListParagraph"/>
        <w:numPr>
          <w:ilvl w:val="2"/>
          <w:numId w:val="30"/>
        </w:numPr>
        <w:spacing w:before="0" w:after="0"/>
      </w:pPr>
      <w:r>
        <w:t>Puncture cost between minimum of $0.00 and maximum of $345.43MM</w:t>
      </w:r>
    </w:p>
    <w:p w14:paraId="38300527" w14:textId="77777777" w:rsidR="00584F50" w:rsidRDefault="00584F50" w:rsidP="006E2336">
      <w:pPr>
        <w:pStyle w:val="ListParagraph"/>
        <w:numPr>
          <w:ilvl w:val="2"/>
          <w:numId w:val="30"/>
        </w:numPr>
        <w:spacing w:before="0" w:after="0"/>
      </w:pPr>
      <w:r>
        <w:t>Puncture scenario yielded 70.0 intersections with structures, with minimum of 3.98 and maximum of 35.98 of population impacted</w:t>
      </w:r>
    </w:p>
    <w:p w14:paraId="25428DA6" w14:textId="77777777" w:rsidR="00584F50" w:rsidRDefault="00584F50" w:rsidP="006E2336">
      <w:pPr>
        <w:pStyle w:val="ListParagraph"/>
        <w:numPr>
          <w:ilvl w:val="2"/>
          <w:numId w:val="30"/>
        </w:numPr>
        <w:spacing w:before="0" w:after="0"/>
      </w:pPr>
      <w:r>
        <w:t>Puncture hazard radius distributed between minimum of 14.77 and maximum of 14.77 meters.</w:t>
      </w:r>
    </w:p>
    <w:p w14:paraId="0540E30A" w14:textId="77777777" w:rsidR="00584F50" w:rsidRDefault="00584F50" w:rsidP="006E2336">
      <w:pPr>
        <w:pStyle w:val="ListParagraph"/>
        <w:numPr>
          <w:ilvl w:val="2"/>
          <w:numId w:val="30"/>
        </w:numPr>
        <w:spacing w:before="0" w:after="0"/>
      </w:pPr>
      <w:r>
        <w:t>Product type is Crude Oil.</w:t>
      </w:r>
    </w:p>
    <w:p w14:paraId="25529FEC" w14:textId="77777777" w:rsidR="00584F50" w:rsidRDefault="00584F50" w:rsidP="006E2336">
      <w:pPr>
        <w:pStyle w:val="ListParagraph"/>
        <w:numPr>
          <w:ilvl w:val="2"/>
          <w:numId w:val="30"/>
        </w:numPr>
        <w:spacing w:before="0" w:after="0"/>
      </w:pPr>
      <w:r>
        <w:t>Class area location is/are 1.0, 2.0.</w:t>
      </w:r>
    </w:p>
    <w:p w14:paraId="6DCDD76E" w14:textId="77777777" w:rsidR="00584F50" w:rsidRDefault="00584F50" w:rsidP="006E2336">
      <w:pPr>
        <w:pStyle w:val="ListParagraph"/>
        <w:numPr>
          <w:ilvl w:val="1"/>
          <w:numId w:val="30"/>
        </w:numPr>
        <w:spacing w:before="0" w:after="0"/>
      </w:pPr>
      <w:r>
        <w:t>Total length driven by Environmental: 1163.92 meters.</w:t>
      </w:r>
    </w:p>
    <w:p w14:paraId="0CCE87BB" w14:textId="77777777" w:rsidR="00584F50" w:rsidRDefault="00584F50" w:rsidP="006E2336">
      <w:pPr>
        <w:pStyle w:val="ListParagraph"/>
        <w:numPr>
          <w:ilvl w:val="1"/>
          <w:numId w:val="30"/>
        </w:numPr>
        <w:spacing w:before="0" w:after="0"/>
      </w:pPr>
      <w:r>
        <w:t>Environmental Cost distributed between minimum of $0.78 and maximum of $2.20MM:</w:t>
      </w:r>
    </w:p>
    <w:p w14:paraId="6A39D2A5" w14:textId="77777777" w:rsidR="00584F50" w:rsidRDefault="00584F50" w:rsidP="006E2336">
      <w:pPr>
        <w:pStyle w:val="ListParagraph"/>
        <w:numPr>
          <w:ilvl w:val="2"/>
          <w:numId w:val="30"/>
        </w:numPr>
        <w:spacing w:before="0" w:after="0"/>
      </w:pPr>
      <w:r>
        <w:lastRenderedPageBreak/>
        <w:t>Leak cost between minimum of $0.16 and maximum of $0.31MM</w:t>
      </w:r>
    </w:p>
    <w:p w14:paraId="4752E93F" w14:textId="77777777" w:rsidR="00584F50" w:rsidRDefault="00584F50" w:rsidP="006E2336">
      <w:pPr>
        <w:pStyle w:val="ListParagraph"/>
        <w:numPr>
          <w:ilvl w:val="2"/>
          <w:numId w:val="30"/>
        </w:numPr>
        <w:spacing w:before="0" w:after="0"/>
      </w:pPr>
      <w:r>
        <w:t>Leak spill volume between a minimum of 1464.91 and maximum of 1721.18 gallons</w:t>
      </w:r>
    </w:p>
    <w:p w14:paraId="52CADF8A" w14:textId="77777777" w:rsidR="00584F50" w:rsidRDefault="00584F50" w:rsidP="006E2336">
      <w:pPr>
        <w:pStyle w:val="ListParagraph"/>
        <w:numPr>
          <w:ilvl w:val="2"/>
          <w:numId w:val="30"/>
        </w:numPr>
        <w:spacing w:before="0" w:after="0"/>
      </w:pPr>
      <w:r>
        <w:t>Rupture cost between minimum of $0.69 and maximum of $9.17MM</w:t>
      </w:r>
    </w:p>
    <w:p w14:paraId="4BEEA02D" w14:textId="77777777" w:rsidR="00584F50" w:rsidRDefault="00584F50" w:rsidP="006E2336">
      <w:pPr>
        <w:pStyle w:val="ListParagraph"/>
        <w:numPr>
          <w:ilvl w:val="2"/>
          <w:numId w:val="30"/>
        </w:numPr>
        <w:spacing w:before="0" w:after="0"/>
      </w:pPr>
      <w:r>
        <w:t>Rupture spill volume is between a minimum of 6524.15 and maximum of 51528.46 gallons</w:t>
      </w:r>
    </w:p>
    <w:p w14:paraId="1C83BF88" w14:textId="77777777" w:rsidR="00584F50" w:rsidRDefault="00584F50" w:rsidP="006E2336">
      <w:pPr>
        <w:pStyle w:val="ListParagraph"/>
        <w:numPr>
          <w:ilvl w:val="2"/>
          <w:numId w:val="30"/>
        </w:numPr>
        <w:spacing w:before="0" w:after="0"/>
      </w:pPr>
      <w:r>
        <w:t>Puncture cost between minimum of $5.10 and maximum of $10.05MM</w:t>
      </w:r>
    </w:p>
    <w:p w14:paraId="05578E70" w14:textId="77777777" w:rsidR="00584F50" w:rsidRDefault="00584F50" w:rsidP="006E2336">
      <w:pPr>
        <w:pStyle w:val="ListParagraph"/>
        <w:numPr>
          <w:ilvl w:val="2"/>
          <w:numId w:val="30"/>
        </w:numPr>
        <w:spacing w:before="0" w:after="0"/>
      </w:pPr>
      <w:r>
        <w:t>Puncture spill volume is between a minimum of 48133.5 and maximum of 56553.9 gallons</w:t>
      </w:r>
    </w:p>
    <w:p w14:paraId="0B0023DA" w14:textId="77777777" w:rsidR="00584F50" w:rsidRDefault="00584F50" w:rsidP="006E2336">
      <w:pPr>
        <w:pStyle w:val="ListParagraph"/>
        <w:numPr>
          <w:ilvl w:val="0"/>
          <w:numId w:val="30"/>
        </w:numPr>
        <w:spacing w:before="0" w:after="0"/>
      </w:pPr>
      <w:r>
        <w:t>"NOVA LATERAL NPS 10</w:t>
      </w:r>
    </w:p>
    <w:p w14:paraId="1F6C0869" w14:textId="77777777" w:rsidR="00584F50" w:rsidRDefault="00584F50" w:rsidP="006E2336">
      <w:pPr>
        <w:pStyle w:val="ListParagraph"/>
        <w:numPr>
          <w:ilvl w:val="1"/>
          <w:numId w:val="30"/>
        </w:numPr>
        <w:spacing w:before="0" w:after="0"/>
      </w:pPr>
      <w:r>
        <w:t>Total Cumulative Length (m):</w:t>
      </w:r>
      <w:r>
        <w:tab/>
        <w:t>1661.99</w:t>
      </w:r>
    </w:p>
    <w:p w14:paraId="0E8B700D" w14:textId="77777777" w:rsidR="00584F50" w:rsidRDefault="00584F50" w:rsidP="006E2336">
      <w:pPr>
        <w:pStyle w:val="ListParagraph"/>
        <w:numPr>
          <w:ilvl w:val="1"/>
          <w:numId w:val="30"/>
        </w:numPr>
        <w:spacing w:before="0" w:after="0"/>
      </w:pPr>
      <w:r>
        <w:t>Likelihood of failure distributed between minimum of 1.020e-03 and maximum of 2.767e-03.</w:t>
      </w:r>
    </w:p>
    <w:p w14:paraId="16565647" w14:textId="77777777" w:rsidR="00584F50" w:rsidRDefault="00584F50" w:rsidP="006E2336">
      <w:pPr>
        <w:pStyle w:val="ListParagraph"/>
        <w:numPr>
          <w:ilvl w:val="2"/>
          <w:numId w:val="30"/>
        </w:numPr>
        <w:spacing w:before="0" w:after="0"/>
      </w:pPr>
      <w:r>
        <w:t xml:space="preserve">Land use distributed as </w:t>
      </w:r>
    </w:p>
    <w:p w14:paraId="09389413" w14:textId="77777777" w:rsidR="00584F50" w:rsidRDefault="00584F50" w:rsidP="006E2336">
      <w:pPr>
        <w:pStyle w:val="ListParagraph"/>
        <w:numPr>
          <w:ilvl w:val="3"/>
          <w:numId w:val="30"/>
        </w:numPr>
        <w:spacing w:before="0" w:after="0"/>
      </w:pPr>
      <w:r>
        <w:t>Agricultural: 1,661.99</w:t>
      </w:r>
    </w:p>
    <w:p w14:paraId="5A954BCE" w14:textId="77777777" w:rsidR="00584F50" w:rsidRDefault="00584F50" w:rsidP="006E2336">
      <w:pPr>
        <w:pStyle w:val="ListParagraph"/>
        <w:numPr>
          <w:ilvl w:val="2"/>
          <w:numId w:val="30"/>
        </w:numPr>
        <w:spacing w:before="0" w:after="0"/>
      </w:pPr>
      <w:r>
        <w:t xml:space="preserve">Depth of cover distributed as </w:t>
      </w:r>
    </w:p>
    <w:p w14:paraId="2C8A12CD" w14:textId="77777777" w:rsidR="00584F50" w:rsidRDefault="00584F50" w:rsidP="006E2336">
      <w:pPr>
        <w:pStyle w:val="ListParagraph"/>
        <w:numPr>
          <w:ilvl w:val="3"/>
          <w:numId w:val="30"/>
        </w:numPr>
        <w:spacing w:before="0" w:after="0"/>
      </w:pPr>
      <w:r>
        <w:t>nan</w:t>
      </w:r>
    </w:p>
    <w:p w14:paraId="48000AB4" w14:textId="77777777" w:rsidR="00584F50" w:rsidRDefault="00584F50" w:rsidP="006E2336">
      <w:pPr>
        <w:pStyle w:val="ListParagraph"/>
        <w:numPr>
          <w:ilvl w:val="2"/>
          <w:numId w:val="30"/>
        </w:numPr>
        <w:spacing w:before="0" w:after="0"/>
      </w:pPr>
      <w:r>
        <w:t>Installation date between minimum of 1988-01-01 and maximum of 1988-01-01</w:t>
      </w:r>
    </w:p>
    <w:p w14:paraId="44A77920" w14:textId="77777777" w:rsidR="00584F50" w:rsidRDefault="00584F50" w:rsidP="006E2336">
      <w:pPr>
        <w:pStyle w:val="ListParagraph"/>
        <w:numPr>
          <w:ilvl w:val="2"/>
          <w:numId w:val="30"/>
        </w:numPr>
        <w:spacing w:before="0" w:after="0"/>
      </w:pPr>
      <w:r>
        <w:t>Outside diameter of 10.75 in.</w:t>
      </w:r>
    </w:p>
    <w:p w14:paraId="67DEA361" w14:textId="77777777" w:rsidR="00584F50" w:rsidRDefault="00584F50" w:rsidP="006E2336">
      <w:pPr>
        <w:pStyle w:val="ListParagraph"/>
        <w:numPr>
          <w:ilvl w:val="2"/>
          <w:numId w:val="30"/>
        </w:numPr>
        <w:spacing w:before="0" w:after="0"/>
      </w:pPr>
      <w:r>
        <w:t>Grade between minimum of 386.0 and maximum of 386.0 MPa</w:t>
      </w:r>
    </w:p>
    <w:p w14:paraId="632EA983" w14:textId="77777777" w:rsidR="00584F50" w:rsidRDefault="00584F50" w:rsidP="006E2336">
      <w:pPr>
        <w:pStyle w:val="ListParagraph"/>
        <w:numPr>
          <w:ilvl w:val="2"/>
          <w:numId w:val="30"/>
        </w:numPr>
        <w:spacing w:before="0" w:after="0"/>
      </w:pPr>
      <w:r>
        <w:t>Wall thickness between minimum of 7.8 and maximum of 12.7 mm</w:t>
      </w:r>
    </w:p>
    <w:p w14:paraId="1029E84D" w14:textId="77777777" w:rsidR="00584F50" w:rsidRDefault="00584F50" w:rsidP="006E2336">
      <w:pPr>
        <w:pStyle w:val="ListParagraph"/>
        <w:numPr>
          <w:ilvl w:val="2"/>
          <w:numId w:val="30"/>
        </w:numPr>
        <w:spacing w:before="0" w:after="0"/>
      </w:pPr>
      <w:r>
        <w:t>Toughness between minimum of 20.0 and maximum of 20.0 J</w:t>
      </w:r>
    </w:p>
    <w:p w14:paraId="32C1800E" w14:textId="77777777" w:rsidR="00584F50" w:rsidRDefault="00584F50" w:rsidP="006E2336">
      <w:pPr>
        <w:pStyle w:val="ListParagraph"/>
        <w:numPr>
          <w:ilvl w:val="2"/>
          <w:numId w:val="30"/>
        </w:numPr>
        <w:spacing w:before="0" w:after="0"/>
      </w:pPr>
      <w:r>
        <w:t>Probability of failure given a hit between minimum of 2.451e-02 and maximum of 6.648e-02</w:t>
      </w:r>
    </w:p>
    <w:p w14:paraId="445A67C3" w14:textId="77777777" w:rsidR="00584F50" w:rsidRDefault="00584F50" w:rsidP="006E2336">
      <w:pPr>
        <w:pStyle w:val="ListParagraph"/>
        <w:numPr>
          <w:ilvl w:val="2"/>
          <w:numId w:val="30"/>
        </w:numPr>
        <w:spacing w:before="0" w:after="0"/>
      </w:pPr>
      <w:r>
        <w:t>Class area location is/are 1.0.</w:t>
      </w:r>
    </w:p>
    <w:p w14:paraId="5B4B730A" w14:textId="77777777" w:rsidR="00584F50" w:rsidRDefault="00584F50" w:rsidP="006E2336">
      <w:pPr>
        <w:pStyle w:val="ListParagraph"/>
        <w:numPr>
          <w:ilvl w:val="1"/>
          <w:numId w:val="30"/>
        </w:numPr>
        <w:spacing w:before="0" w:after="0"/>
      </w:pPr>
      <w:r>
        <w:t>Consequence of failure distributed between minimum of $22.92 and maximum of $24.33MM</w:t>
      </w:r>
    </w:p>
    <w:p w14:paraId="7889203E" w14:textId="77777777" w:rsidR="00584F50" w:rsidRDefault="00584F50" w:rsidP="006E2336">
      <w:pPr>
        <w:pStyle w:val="ListParagraph"/>
        <w:numPr>
          <w:ilvl w:val="1"/>
          <w:numId w:val="30"/>
        </w:numPr>
        <w:spacing w:before="0" w:after="0"/>
      </w:pPr>
      <w:r>
        <w:t>Total length driven by Economic Loss: 1661.99 meters.</w:t>
      </w:r>
    </w:p>
    <w:p w14:paraId="3FA6F404" w14:textId="77777777" w:rsidR="00584F50" w:rsidRDefault="00584F50" w:rsidP="006E2336">
      <w:pPr>
        <w:pStyle w:val="ListParagraph"/>
        <w:numPr>
          <w:ilvl w:val="1"/>
          <w:numId w:val="30"/>
        </w:numPr>
        <w:spacing w:before="0" w:after="0"/>
      </w:pPr>
      <w:r>
        <w:t>Economic Loss Cost distributed between minimum of $22.87 and maximum of $24.32MM:</w:t>
      </w:r>
    </w:p>
    <w:p w14:paraId="02EC2349" w14:textId="77777777" w:rsidR="00584F50" w:rsidRDefault="00584F50" w:rsidP="006E2336">
      <w:pPr>
        <w:pStyle w:val="ListParagraph"/>
        <w:numPr>
          <w:ilvl w:val="2"/>
          <w:numId w:val="30"/>
        </w:numPr>
        <w:spacing w:before="0" w:after="0"/>
      </w:pPr>
      <w:r>
        <w:t>Repair costs between minimum of $17,000.00 and maximum of $17,000.00.</w:t>
      </w:r>
    </w:p>
    <w:p w14:paraId="3812553A" w14:textId="77777777" w:rsidR="00584F50" w:rsidRDefault="00584F50" w:rsidP="006E2336">
      <w:pPr>
        <w:pStyle w:val="ListParagraph"/>
        <w:numPr>
          <w:ilvl w:val="2"/>
          <w:numId w:val="30"/>
        </w:numPr>
        <w:spacing w:before="0" w:after="0"/>
      </w:pPr>
      <w:r>
        <w:t>Outage losses between minimum of $200,000.00 and maximum of $200,000.00.</w:t>
      </w:r>
    </w:p>
    <w:p w14:paraId="325C6445" w14:textId="77777777" w:rsidR="00584F50" w:rsidRDefault="00584F50" w:rsidP="006E2336">
      <w:pPr>
        <w:pStyle w:val="ListParagraph"/>
        <w:numPr>
          <w:ilvl w:val="2"/>
          <w:numId w:val="30"/>
        </w:numPr>
        <w:spacing w:before="0" w:after="0"/>
      </w:pPr>
      <w:r>
        <w:t>Product type is Liquid petroleum gas (LPG).</w:t>
      </w:r>
    </w:p>
    <w:p w14:paraId="1D7F7F83" w14:textId="77777777" w:rsidR="00584F50" w:rsidRDefault="00584F50" w:rsidP="006E2336">
      <w:pPr>
        <w:pStyle w:val="ListParagraph"/>
        <w:numPr>
          <w:ilvl w:val="2"/>
          <w:numId w:val="30"/>
        </w:numPr>
        <w:spacing w:before="0" w:after="0"/>
      </w:pPr>
      <w:r>
        <w:t>Leak cost between minimum of $0.56 and maximum of $0.56MM</w:t>
      </w:r>
    </w:p>
    <w:p w14:paraId="3F4B9344" w14:textId="77777777" w:rsidR="00584F50" w:rsidRDefault="00584F50" w:rsidP="006E2336">
      <w:pPr>
        <w:pStyle w:val="ListParagraph"/>
        <w:numPr>
          <w:ilvl w:val="2"/>
          <w:numId w:val="30"/>
        </w:numPr>
        <w:spacing w:before="0" w:after="0"/>
      </w:pPr>
      <w:r>
        <w:t>Leak scenario yielded 0.0 intersections with structures, with minimum of $nan and maximum of $nan in cost of structures impacted.</w:t>
      </w:r>
    </w:p>
    <w:p w14:paraId="515D66E7" w14:textId="77777777" w:rsidR="00584F50" w:rsidRDefault="00584F50" w:rsidP="006E2336">
      <w:pPr>
        <w:pStyle w:val="ListParagraph"/>
        <w:numPr>
          <w:ilvl w:val="2"/>
          <w:numId w:val="30"/>
        </w:numPr>
        <w:spacing w:before="0" w:after="0"/>
      </w:pPr>
      <w:r>
        <w:t>Leak product loss costs between minimum of $342,313.34 and maximum of $342,313.34</w:t>
      </w:r>
    </w:p>
    <w:p w14:paraId="07418589" w14:textId="77777777" w:rsidR="00584F50" w:rsidRDefault="00584F50" w:rsidP="006E2336">
      <w:pPr>
        <w:pStyle w:val="ListParagraph"/>
        <w:numPr>
          <w:ilvl w:val="2"/>
          <w:numId w:val="30"/>
        </w:numPr>
        <w:spacing w:before="0" w:after="0"/>
      </w:pPr>
      <w:r>
        <w:t>Rupture cost between minimum of $255.43 and maximum of $256.00MM</w:t>
      </w:r>
    </w:p>
    <w:p w14:paraId="77AC9589" w14:textId="77777777" w:rsidR="00584F50" w:rsidRDefault="00584F50" w:rsidP="006E2336">
      <w:pPr>
        <w:pStyle w:val="ListParagraph"/>
        <w:numPr>
          <w:ilvl w:val="2"/>
          <w:numId w:val="30"/>
        </w:numPr>
        <w:spacing w:before="0" w:after="0"/>
      </w:pPr>
      <w:r>
        <w:t>Rupture scenario yielded 4.0 intersections with structures, with minimum of $25,000.00 and maximum of $562,650.00 in cost of structures impacted</w:t>
      </w:r>
    </w:p>
    <w:p w14:paraId="32F18E86" w14:textId="77777777" w:rsidR="00584F50" w:rsidRDefault="00584F50" w:rsidP="006E2336">
      <w:pPr>
        <w:pStyle w:val="ListParagraph"/>
        <w:numPr>
          <w:ilvl w:val="2"/>
          <w:numId w:val="30"/>
        </w:numPr>
        <w:spacing w:before="0" w:after="0"/>
      </w:pPr>
      <w:r>
        <w:t>Rupture product loss costs between minimum of $255,216,166.19 and maximum of $255,216,166.19</w:t>
      </w:r>
    </w:p>
    <w:p w14:paraId="77F577ED" w14:textId="77777777" w:rsidR="00584F50" w:rsidRDefault="00584F50" w:rsidP="006E2336">
      <w:pPr>
        <w:pStyle w:val="ListParagraph"/>
        <w:numPr>
          <w:ilvl w:val="2"/>
          <w:numId w:val="30"/>
        </w:numPr>
        <w:spacing w:before="0" w:after="0"/>
      </w:pPr>
      <w:r>
        <w:t>Puncture cost between minimum of $11.46 and maximum of $11.46MM</w:t>
      </w:r>
    </w:p>
    <w:p w14:paraId="1F06C9B8" w14:textId="77777777" w:rsidR="00584F50" w:rsidRDefault="00584F50" w:rsidP="006E2336">
      <w:pPr>
        <w:pStyle w:val="ListParagraph"/>
        <w:numPr>
          <w:ilvl w:val="2"/>
          <w:numId w:val="30"/>
        </w:numPr>
        <w:spacing w:before="0" w:after="0"/>
      </w:pPr>
      <w:r>
        <w:t>Puncture scenario yielded 1.0 intersections with structures, with minimum of $nan and maximum of $nan in cost of structures impacted</w:t>
      </w:r>
    </w:p>
    <w:p w14:paraId="62754CD1" w14:textId="77777777" w:rsidR="00584F50" w:rsidRDefault="00584F50" w:rsidP="006E2336">
      <w:pPr>
        <w:pStyle w:val="ListParagraph"/>
        <w:numPr>
          <w:ilvl w:val="2"/>
          <w:numId w:val="30"/>
        </w:numPr>
        <w:spacing w:before="0" w:after="0"/>
      </w:pPr>
      <w:r>
        <w:t>Product Loss costs between minimum of $11,247,638.82 and maximum of $11,247,638.82"</w:t>
      </w:r>
    </w:p>
    <w:p w14:paraId="4910D7E0" w14:textId="77777777" w:rsidR="00584F50" w:rsidRDefault="00584F50" w:rsidP="006E2336">
      <w:pPr>
        <w:pStyle w:val="ListParagraph"/>
        <w:numPr>
          <w:ilvl w:val="0"/>
          <w:numId w:val="30"/>
        </w:numPr>
        <w:spacing w:before="0" w:after="0"/>
      </w:pPr>
      <w:r>
        <w:t xml:space="preserve">"NPS12 </w:t>
      </w:r>
      <w:proofErr w:type="spellStart"/>
      <w:r>
        <w:t>Hartell</w:t>
      </w:r>
      <w:proofErr w:type="spellEnd"/>
      <w:r>
        <w:t xml:space="preserve"> to Pincher Creek From 2-29-19-2-W5 </w:t>
      </w:r>
      <w:proofErr w:type="gramStart"/>
      <w:r>
        <w:t>To</w:t>
      </w:r>
      <w:proofErr w:type="gramEnd"/>
      <w:r>
        <w:t xml:space="preserve"> 16-14-4-29-W4</w:t>
      </w:r>
    </w:p>
    <w:p w14:paraId="26368012" w14:textId="77777777" w:rsidR="00584F50" w:rsidRDefault="00584F50" w:rsidP="006E2336">
      <w:pPr>
        <w:pStyle w:val="ListParagraph"/>
        <w:numPr>
          <w:ilvl w:val="1"/>
          <w:numId w:val="30"/>
        </w:numPr>
        <w:spacing w:before="0" w:after="0"/>
      </w:pPr>
      <w:r>
        <w:t>Total Cumulative Length (m):</w:t>
      </w:r>
      <w:r>
        <w:tab/>
        <w:t>1656.78</w:t>
      </w:r>
    </w:p>
    <w:p w14:paraId="13DC0843" w14:textId="77777777" w:rsidR="00584F50" w:rsidRDefault="00584F50" w:rsidP="006E2336">
      <w:pPr>
        <w:pStyle w:val="ListParagraph"/>
        <w:numPr>
          <w:ilvl w:val="1"/>
          <w:numId w:val="30"/>
        </w:numPr>
        <w:spacing w:before="0" w:after="0"/>
      </w:pPr>
      <w:r>
        <w:lastRenderedPageBreak/>
        <w:t>Likelihood of failure distributed between minimum of 1.083e-03 and maximum of 7.958e-03.</w:t>
      </w:r>
    </w:p>
    <w:p w14:paraId="7B359E05" w14:textId="77777777" w:rsidR="00584F50" w:rsidRDefault="00584F50" w:rsidP="006E2336">
      <w:pPr>
        <w:pStyle w:val="ListParagraph"/>
        <w:numPr>
          <w:ilvl w:val="2"/>
          <w:numId w:val="30"/>
        </w:numPr>
        <w:spacing w:before="0" w:after="0"/>
      </w:pPr>
      <w:r>
        <w:t xml:space="preserve">Land use distributed as </w:t>
      </w:r>
    </w:p>
    <w:p w14:paraId="52FC220C" w14:textId="77777777" w:rsidR="00584F50" w:rsidRDefault="00584F50" w:rsidP="006E2336">
      <w:pPr>
        <w:pStyle w:val="ListParagraph"/>
        <w:numPr>
          <w:ilvl w:val="3"/>
          <w:numId w:val="30"/>
        </w:numPr>
        <w:spacing w:before="0" w:after="0"/>
      </w:pPr>
      <w:r>
        <w:t>Agricultural: 1,114.58</w:t>
      </w:r>
    </w:p>
    <w:p w14:paraId="2DB3067E" w14:textId="77777777" w:rsidR="00584F50" w:rsidRDefault="00584F50" w:rsidP="006E2336">
      <w:pPr>
        <w:pStyle w:val="ListParagraph"/>
        <w:numPr>
          <w:ilvl w:val="3"/>
          <w:numId w:val="30"/>
        </w:numPr>
        <w:spacing w:before="0" w:after="0"/>
      </w:pPr>
      <w:r>
        <w:t>Forested: 0.39</w:t>
      </w:r>
    </w:p>
    <w:p w14:paraId="480CEB56" w14:textId="77777777" w:rsidR="00584F50" w:rsidRDefault="00584F50" w:rsidP="006E2336">
      <w:pPr>
        <w:pStyle w:val="ListParagraph"/>
        <w:numPr>
          <w:ilvl w:val="3"/>
          <w:numId w:val="30"/>
        </w:numPr>
        <w:spacing w:before="0" w:after="0"/>
      </w:pPr>
      <w:r>
        <w:t>Water Course: 541.81</w:t>
      </w:r>
    </w:p>
    <w:p w14:paraId="32AD1ABC" w14:textId="77777777" w:rsidR="00584F50" w:rsidRDefault="00584F50" w:rsidP="006E2336">
      <w:pPr>
        <w:pStyle w:val="ListParagraph"/>
        <w:numPr>
          <w:ilvl w:val="2"/>
          <w:numId w:val="30"/>
        </w:numPr>
        <w:spacing w:before="0" w:after="0"/>
      </w:pPr>
      <w:r>
        <w:t xml:space="preserve">Depth of cover distributed as </w:t>
      </w:r>
    </w:p>
    <w:p w14:paraId="35E765A1" w14:textId="77777777" w:rsidR="00584F50" w:rsidRDefault="00584F50" w:rsidP="006E2336">
      <w:pPr>
        <w:pStyle w:val="ListParagraph"/>
        <w:numPr>
          <w:ilvl w:val="3"/>
          <w:numId w:val="30"/>
        </w:numPr>
        <w:spacing w:before="0" w:after="0"/>
      </w:pPr>
      <w:r>
        <w:t>nan</w:t>
      </w:r>
    </w:p>
    <w:p w14:paraId="0932A855" w14:textId="77777777" w:rsidR="00584F50" w:rsidRDefault="00584F50" w:rsidP="006E2336">
      <w:pPr>
        <w:pStyle w:val="ListParagraph"/>
        <w:numPr>
          <w:ilvl w:val="2"/>
          <w:numId w:val="30"/>
        </w:numPr>
        <w:spacing w:before="0" w:after="0"/>
      </w:pPr>
      <w:r>
        <w:t>Installation date between minimum of 1966-01-01 and maximum of 1966-01-01</w:t>
      </w:r>
    </w:p>
    <w:p w14:paraId="77708C5C" w14:textId="77777777" w:rsidR="00584F50" w:rsidRDefault="00584F50" w:rsidP="006E2336">
      <w:pPr>
        <w:pStyle w:val="ListParagraph"/>
        <w:numPr>
          <w:ilvl w:val="2"/>
          <w:numId w:val="30"/>
        </w:numPr>
        <w:spacing w:before="0" w:after="0"/>
      </w:pPr>
      <w:r>
        <w:t>Outside diameter of 12.75 in.</w:t>
      </w:r>
    </w:p>
    <w:p w14:paraId="33C58A34" w14:textId="77777777" w:rsidR="00584F50" w:rsidRDefault="00584F50" w:rsidP="006E2336">
      <w:pPr>
        <w:pStyle w:val="ListParagraph"/>
        <w:numPr>
          <w:ilvl w:val="2"/>
          <w:numId w:val="30"/>
        </w:numPr>
        <w:spacing w:before="0" w:after="0"/>
      </w:pPr>
      <w:r>
        <w:t>Grade between minimum of 317.0 and maximum of 448.0 MPa</w:t>
      </w:r>
    </w:p>
    <w:p w14:paraId="3C53AC35" w14:textId="77777777" w:rsidR="00584F50" w:rsidRDefault="00584F50" w:rsidP="006E2336">
      <w:pPr>
        <w:pStyle w:val="ListParagraph"/>
        <w:numPr>
          <w:ilvl w:val="2"/>
          <w:numId w:val="30"/>
        </w:numPr>
        <w:spacing w:before="0" w:after="0"/>
      </w:pPr>
      <w:r>
        <w:t>Wall thickness between minimum of 4.78 and maximum of 8.38 mm</w:t>
      </w:r>
    </w:p>
    <w:p w14:paraId="71023362" w14:textId="77777777" w:rsidR="00584F50" w:rsidRDefault="00584F50" w:rsidP="006E2336">
      <w:pPr>
        <w:pStyle w:val="ListParagraph"/>
        <w:numPr>
          <w:ilvl w:val="2"/>
          <w:numId w:val="30"/>
        </w:numPr>
        <w:spacing w:before="0" w:after="0"/>
      </w:pPr>
      <w:r>
        <w:t>Toughness between minimum of nan and maximum of nan J</w:t>
      </w:r>
    </w:p>
    <w:p w14:paraId="7C7A3766" w14:textId="77777777" w:rsidR="00584F50" w:rsidRDefault="00584F50" w:rsidP="006E2336">
      <w:pPr>
        <w:pStyle w:val="ListParagraph"/>
        <w:numPr>
          <w:ilvl w:val="2"/>
          <w:numId w:val="30"/>
        </w:numPr>
        <w:spacing w:before="0" w:after="0"/>
      </w:pPr>
      <w:r>
        <w:t>Probability of failure given a hit between minimum of 7.633e-02 and maximum of 1.912e-01</w:t>
      </w:r>
    </w:p>
    <w:p w14:paraId="77AC4D8C" w14:textId="77777777" w:rsidR="00584F50" w:rsidRDefault="00584F50" w:rsidP="006E2336">
      <w:pPr>
        <w:pStyle w:val="ListParagraph"/>
        <w:numPr>
          <w:ilvl w:val="2"/>
          <w:numId w:val="30"/>
        </w:numPr>
        <w:spacing w:before="0" w:after="0"/>
      </w:pPr>
      <w:r>
        <w:t>Class area location is/are 1.0, 2.0.</w:t>
      </w:r>
    </w:p>
    <w:p w14:paraId="2827D9B0" w14:textId="77777777" w:rsidR="00584F50" w:rsidRDefault="00584F50" w:rsidP="006E2336">
      <w:pPr>
        <w:pStyle w:val="ListParagraph"/>
        <w:numPr>
          <w:ilvl w:val="1"/>
          <w:numId w:val="30"/>
        </w:numPr>
        <w:spacing w:before="0" w:after="0"/>
      </w:pPr>
      <w:r>
        <w:t>Consequence of failure distributed between minimum of $10.03 and maximum of $316.11MM</w:t>
      </w:r>
    </w:p>
    <w:p w14:paraId="1BD70916" w14:textId="77777777" w:rsidR="00584F50" w:rsidRDefault="00584F50" w:rsidP="006E2336">
      <w:pPr>
        <w:pStyle w:val="ListParagraph"/>
        <w:numPr>
          <w:ilvl w:val="1"/>
          <w:numId w:val="30"/>
        </w:numPr>
        <w:spacing w:before="0" w:after="0"/>
      </w:pPr>
      <w:r>
        <w:t>Total length driven by Safety: 951.53 meters.</w:t>
      </w:r>
    </w:p>
    <w:p w14:paraId="238443CC" w14:textId="77777777" w:rsidR="00584F50" w:rsidRDefault="00584F50" w:rsidP="006E2336">
      <w:pPr>
        <w:pStyle w:val="ListParagraph"/>
        <w:numPr>
          <w:ilvl w:val="1"/>
          <w:numId w:val="30"/>
        </w:numPr>
        <w:spacing w:before="0" w:after="0"/>
      </w:pPr>
      <w:r>
        <w:t>Safety Cost distributed between minimum of $0.00 and maximum of $307.20MM:</w:t>
      </w:r>
    </w:p>
    <w:p w14:paraId="2429A26E" w14:textId="77777777" w:rsidR="00584F50" w:rsidRDefault="00584F50" w:rsidP="006E2336">
      <w:pPr>
        <w:pStyle w:val="ListParagraph"/>
        <w:numPr>
          <w:ilvl w:val="2"/>
          <w:numId w:val="30"/>
        </w:numPr>
        <w:spacing w:before="0" w:after="0"/>
      </w:pPr>
      <w:r>
        <w:t>Leak cost between minimum of $0.00 and maximum of $307.20MM</w:t>
      </w:r>
    </w:p>
    <w:p w14:paraId="6C492E13" w14:textId="77777777" w:rsidR="00584F50" w:rsidRDefault="00584F50" w:rsidP="006E2336">
      <w:pPr>
        <w:pStyle w:val="ListParagraph"/>
        <w:numPr>
          <w:ilvl w:val="2"/>
          <w:numId w:val="30"/>
        </w:numPr>
        <w:spacing w:before="0" w:after="0"/>
      </w:pPr>
      <w:r>
        <w:t>Leak scenario yielded 24.0 intersections with structures, with minimum of 32.0 and maximum of 32.0 of population impacted.</w:t>
      </w:r>
    </w:p>
    <w:p w14:paraId="4E79801E" w14:textId="77777777" w:rsidR="00584F50" w:rsidRDefault="00584F50" w:rsidP="006E2336">
      <w:pPr>
        <w:pStyle w:val="ListParagraph"/>
        <w:numPr>
          <w:ilvl w:val="2"/>
          <w:numId w:val="30"/>
        </w:numPr>
        <w:spacing w:before="0" w:after="0"/>
      </w:pPr>
      <w:r>
        <w:t>Leak hazard radius distributed between minimum of 3.64 and maximum of 4.11 meters.</w:t>
      </w:r>
    </w:p>
    <w:p w14:paraId="2634EA6C" w14:textId="77777777" w:rsidR="00584F50" w:rsidRDefault="00584F50" w:rsidP="006E2336">
      <w:pPr>
        <w:pStyle w:val="ListParagraph"/>
        <w:numPr>
          <w:ilvl w:val="2"/>
          <w:numId w:val="30"/>
        </w:numPr>
        <w:spacing w:before="0" w:after="0"/>
      </w:pPr>
      <w:r>
        <w:t>Rupture cost between minimum of $0.00 and maximum of $307.20MM</w:t>
      </w:r>
    </w:p>
    <w:p w14:paraId="5711FDCF" w14:textId="77777777" w:rsidR="00584F50" w:rsidRDefault="00584F50" w:rsidP="006E2336">
      <w:pPr>
        <w:pStyle w:val="ListParagraph"/>
        <w:numPr>
          <w:ilvl w:val="2"/>
          <w:numId w:val="30"/>
        </w:numPr>
        <w:spacing w:before="0" w:after="0"/>
      </w:pPr>
      <w:r>
        <w:t>Rupture scenario yielded 60.0 intersections with structures, with minimum of 0.0 and maximum of 32.0 of population impacted</w:t>
      </w:r>
    </w:p>
    <w:p w14:paraId="6842E076" w14:textId="77777777" w:rsidR="00584F50" w:rsidRDefault="00584F50" w:rsidP="006E2336">
      <w:pPr>
        <w:pStyle w:val="ListParagraph"/>
        <w:numPr>
          <w:ilvl w:val="2"/>
          <w:numId w:val="30"/>
        </w:numPr>
        <w:spacing w:before="0" w:after="0"/>
      </w:pPr>
      <w:r>
        <w:t>Rupture hazard radius distributed between minimum of 70.19 and maximum of 79.49 meters.</w:t>
      </w:r>
    </w:p>
    <w:p w14:paraId="68AA0F24" w14:textId="77777777" w:rsidR="00584F50" w:rsidRDefault="00584F50" w:rsidP="006E2336">
      <w:pPr>
        <w:pStyle w:val="ListParagraph"/>
        <w:numPr>
          <w:ilvl w:val="2"/>
          <w:numId w:val="30"/>
        </w:numPr>
        <w:spacing w:before="0" w:after="0"/>
      </w:pPr>
      <w:r>
        <w:t>Puncture cost between minimum of $0.00 and maximum of $307.20MM</w:t>
      </w:r>
    </w:p>
    <w:p w14:paraId="5F13D714" w14:textId="77777777" w:rsidR="00584F50" w:rsidRDefault="00584F50" w:rsidP="006E2336">
      <w:pPr>
        <w:pStyle w:val="ListParagraph"/>
        <w:numPr>
          <w:ilvl w:val="2"/>
          <w:numId w:val="30"/>
        </w:numPr>
        <w:spacing w:before="0" w:after="0"/>
      </w:pPr>
      <w:r>
        <w:t>Puncture scenario yielded 56.0 intersections with structures, with minimum of 0.0 and maximum of 32.0 of population impacted</w:t>
      </w:r>
    </w:p>
    <w:p w14:paraId="172F15E6" w14:textId="77777777" w:rsidR="00584F50" w:rsidRDefault="00584F50" w:rsidP="006E2336">
      <w:pPr>
        <w:pStyle w:val="ListParagraph"/>
        <w:numPr>
          <w:ilvl w:val="2"/>
          <w:numId w:val="30"/>
        </w:numPr>
        <w:spacing w:before="0" w:after="0"/>
      </w:pPr>
      <w:r>
        <w:t>Puncture hazard radius distributed between minimum of 14.52 and maximum of 16.44 meters.</w:t>
      </w:r>
    </w:p>
    <w:p w14:paraId="0467E729" w14:textId="77777777" w:rsidR="00584F50" w:rsidRDefault="00584F50" w:rsidP="006E2336">
      <w:pPr>
        <w:pStyle w:val="ListParagraph"/>
        <w:numPr>
          <w:ilvl w:val="2"/>
          <w:numId w:val="30"/>
        </w:numPr>
        <w:spacing w:before="0" w:after="0"/>
      </w:pPr>
      <w:r>
        <w:t>Product type is Crude Oil.</w:t>
      </w:r>
    </w:p>
    <w:p w14:paraId="211BB1C4" w14:textId="77777777" w:rsidR="00584F50" w:rsidRDefault="00584F50" w:rsidP="006E2336">
      <w:pPr>
        <w:pStyle w:val="ListParagraph"/>
        <w:numPr>
          <w:ilvl w:val="2"/>
          <w:numId w:val="30"/>
        </w:numPr>
        <w:spacing w:before="0" w:after="0"/>
      </w:pPr>
      <w:r>
        <w:t>Class area location is/are 1.0, 2.0.</w:t>
      </w:r>
    </w:p>
    <w:p w14:paraId="3E7F6393" w14:textId="77777777" w:rsidR="00584F50" w:rsidRDefault="00584F50" w:rsidP="006E2336">
      <w:pPr>
        <w:pStyle w:val="ListParagraph"/>
        <w:numPr>
          <w:ilvl w:val="1"/>
          <w:numId w:val="30"/>
        </w:numPr>
        <w:spacing w:before="0" w:after="0"/>
      </w:pPr>
      <w:r>
        <w:t>Total length driven by Environmental: 705.25 meters.</w:t>
      </w:r>
    </w:p>
    <w:p w14:paraId="381BE129" w14:textId="77777777" w:rsidR="00584F50" w:rsidRDefault="00584F50" w:rsidP="006E2336">
      <w:pPr>
        <w:pStyle w:val="ListParagraph"/>
        <w:numPr>
          <w:ilvl w:val="1"/>
          <w:numId w:val="30"/>
        </w:numPr>
        <w:spacing w:before="0" w:after="0"/>
      </w:pPr>
      <w:r>
        <w:t>Environmental Cost distributed between minimum of $1.69 and maximum of $16.41MM:</w:t>
      </w:r>
    </w:p>
    <w:p w14:paraId="2099A4CF" w14:textId="77777777" w:rsidR="00584F50" w:rsidRDefault="00584F50" w:rsidP="006E2336">
      <w:pPr>
        <w:pStyle w:val="ListParagraph"/>
        <w:numPr>
          <w:ilvl w:val="2"/>
          <w:numId w:val="30"/>
        </w:numPr>
        <w:spacing w:before="0" w:after="0"/>
      </w:pPr>
      <w:r>
        <w:t>Leak cost between minimum of $0.20 and maximum of $0.43MM</w:t>
      </w:r>
    </w:p>
    <w:p w14:paraId="4154548B" w14:textId="77777777" w:rsidR="00584F50" w:rsidRDefault="00584F50" w:rsidP="006E2336">
      <w:pPr>
        <w:pStyle w:val="ListParagraph"/>
        <w:numPr>
          <w:ilvl w:val="2"/>
          <w:numId w:val="30"/>
        </w:numPr>
        <w:spacing w:before="0" w:after="0"/>
      </w:pPr>
      <w:r>
        <w:t>Leak spill volume between a minimum of 1547.38 and maximum of 2443.61 gallons</w:t>
      </w:r>
    </w:p>
    <w:p w14:paraId="5B3C2CF0" w14:textId="77777777" w:rsidR="00584F50" w:rsidRDefault="00584F50" w:rsidP="006E2336">
      <w:pPr>
        <w:pStyle w:val="ListParagraph"/>
        <w:numPr>
          <w:ilvl w:val="2"/>
          <w:numId w:val="30"/>
        </w:numPr>
        <w:spacing w:before="0" w:after="0"/>
      </w:pPr>
      <w:r>
        <w:t>Rupture cost between minimum of $5.89 and maximum of $45.70MM</w:t>
      </w:r>
    </w:p>
    <w:p w14:paraId="2E94E83A" w14:textId="77777777" w:rsidR="00584F50" w:rsidRDefault="00584F50" w:rsidP="006E2336">
      <w:pPr>
        <w:pStyle w:val="ListParagraph"/>
        <w:numPr>
          <w:ilvl w:val="2"/>
          <w:numId w:val="30"/>
        </w:numPr>
        <w:spacing w:before="0" w:after="0"/>
      </w:pPr>
      <w:r>
        <w:t>Rupture spill volume is between a minimum of 33118.18 and maximum of 256856.64 gallons</w:t>
      </w:r>
    </w:p>
    <w:p w14:paraId="219DC846" w14:textId="77777777" w:rsidR="00584F50" w:rsidRDefault="00584F50" w:rsidP="006E2336">
      <w:pPr>
        <w:pStyle w:val="ListParagraph"/>
        <w:numPr>
          <w:ilvl w:val="2"/>
          <w:numId w:val="30"/>
        </w:numPr>
        <w:spacing w:before="0" w:after="0"/>
      </w:pPr>
      <w:r>
        <w:t>Puncture cost between minimum of $6.46 and maximum of $14.28MM</w:t>
      </w:r>
    </w:p>
    <w:p w14:paraId="3D18D8AE" w14:textId="77777777" w:rsidR="00584F50" w:rsidRDefault="00584F50" w:rsidP="006E2336">
      <w:pPr>
        <w:pStyle w:val="ListParagraph"/>
        <w:numPr>
          <w:ilvl w:val="2"/>
          <w:numId w:val="30"/>
        </w:numPr>
        <w:spacing w:before="0" w:after="0"/>
      </w:pPr>
      <w:r>
        <w:t>Puncture spill volume is between a minimum of 50843.34 and maximum of 80291.33 gallons</w:t>
      </w:r>
    </w:p>
    <w:p w14:paraId="7D3D6E56" w14:textId="77777777" w:rsidR="00584F50" w:rsidRDefault="00584F50" w:rsidP="006E2336">
      <w:pPr>
        <w:pStyle w:val="ListParagraph"/>
        <w:numPr>
          <w:ilvl w:val="0"/>
          <w:numId w:val="30"/>
        </w:numPr>
        <w:spacing w:before="0" w:after="0"/>
      </w:pPr>
      <w:r>
        <w:t>"PRIME WEST 7-8 TO PIPELINE TIE-IN 16-6 NPS 4</w:t>
      </w:r>
    </w:p>
    <w:p w14:paraId="38BEE55C" w14:textId="77777777" w:rsidR="00584F50" w:rsidRDefault="00584F50" w:rsidP="006E2336">
      <w:pPr>
        <w:pStyle w:val="ListParagraph"/>
        <w:numPr>
          <w:ilvl w:val="1"/>
          <w:numId w:val="30"/>
        </w:numPr>
        <w:spacing w:before="0" w:after="0"/>
      </w:pPr>
      <w:r>
        <w:t>Total Cumulative Length (m):</w:t>
      </w:r>
      <w:r>
        <w:tab/>
        <w:t>1539.42</w:t>
      </w:r>
    </w:p>
    <w:p w14:paraId="0E71C7AD" w14:textId="77777777" w:rsidR="00584F50" w:rsidRDefault="00584F50" w:rsidP="006E2336">
      <w:pPr>
        <w:pStyle w:val="ListParagraph"/>
        <w:numPr>
          <w:ilvl w:val="1"/>
          <w:numId w:val="30"/>
        </w:numPr>
        <w:spacing w:before="0" w:after="0"/>
      </w:pPr>
      <w:r>
        <w:lastRenderedPageBreak/>
        <w:t>Likelihood of failure distributed between minimum of 1.031e-02 and maximum of 1.031e-02.</w:t>
      </w:r>
    </w:p>
    <w:p w14:paraId="3E05F5BD" w14:textId="77777777" w:rsidR="00584F50" w:rsidRDefault="00584F50" w:rsidP="006E2336">
      <w:pPr>
        <w:pStyle w:val="ListParagraph"/>
        <w:numPr>
          <w:ilvl w:val="2"/>
          <w:numId w:val="30"/>
        </w:numPr>
        <w:spacing w:before="0" w:after="0"/>
      </w:pPr>
      <w:r>
        <w:t xml:space="preserve">Land use distributed as </w:t>
      </w:r>
    </w:p>
    <w:p w14:paraId="05B12EDA" w14:textId="77777777" w:rsidR="00584F50" w:rsidRDefault="00584F50" w:rsidP="006E2336">
      <w:pPr>
        <w:pStyle w:val="ListParagraph"/>
        <w:numPr>
          <w:ilvl w:val="3"/>
          <w:numId w:val="30"/>
        </w:numPr>
        <w:spacing w:before="0" w:after="0"/>
      </w:pPr>
      <w:r>
        <w:t>Agricultural: 1,539.42</w:t>
      </w:r>
    </w:p>
    <w:p w14:paraId="795F16D7" w14:textId="77777777" w:rsidR="00584F50" w:rsidRDefault="00584F50" w:rsidP="006E2336">
      <w:pPr>
        <w:pStyle w:val="ListParagraph"/>
        <w:numPr>
          <w:ilvl w:val="2"/>
          <w:numId w:val="30"/>
        </w:numPr>
        <w:spacing w:before="0" w:after="0"/>
      </w:pPr>
      <w:r>
        <w:t xml:space="preserve">Depth of cover distributed as </w:t>
      </w:r>
    </w:p>
    <w:p w14:paraId="4FFC3868" w14:textId="77777777" w:rsidR="00584F50" w:rsidRDefault="00584F50" w:rsidP="006E2336">
      <w:pPr>
        <w:pStyle w:val="ListParagraph"/>
        <w:numPr>
          <w:ilvl w:val="3"/>
          <w:numId w:val="30"/>
        </w:numPr>
        <w:spacing w:before="0" w:after="0"/>
      </w:pPr>
      <w:r>
        <w:t>nan</w:t>
      </w:r>
    </w:p>
    <w:p w14:paraId="1A0CC2D4" w14:textId="77777777" w:rsidR="00584F50" w:rsidRDefault="00584F50" w:rsidP="006E2336">
      <w:pPr>
        <w:pStyle w:val="ListParagraph"/>
        <w:numPr>
          <w:ilvl w:val="2"/>
          <w:numId w:val="30"/>
        </w:numPr>
        <w:spacing w:before="0" w:after="0"/>
      </w:pPr>
      <w:r>
        <w:t>Installation date between minimum of 1957-01-01 and maximum of 1957-01-01</w:t>
      </w:r>
    </w:p>
    <w:p w14:paraId="769AF8B5" w14:textId="77777777" w:rsidR="00584F50" w:rsidRDefault="00584F50" w:rsidP="006E2336">
      <w:pPr>
        <w:pStyle w:val="ListParagraph"/>
        <w:numPr>
          <w:ilvl w:val="2"/>
          <w:numId w:val="30"/>
        </w:numPr>
        <w:spacing w:before="0" w:after="0"/>
      </w:pPr>
      <w:r>
        <w:t>Outside diameter of 4.5 in.</w:t>
      </w:r>
    </w:p>
    <w:p w14:paraId="324432B6" w14:textId="77777777" w:rsidR="00584F50" w:rsidRDefault="00584F50" w:rsidP="006E2336">
      <w:pPr>
        <w:pStyle w:val="ListParagraph"/>
        <w:numPr>
          <w:ilvl w:val="2"/>
          <w:numId w:val="30"/>
        </w:numPr>
        <w:spacing w:before="0" w:after="0"/>
      </w:pPr>
      <w:r>
        <w:t>Grade between minimum of 207.0 and maximum of 207.0 MPa</w:t>
      </w:r>
    </w:p>
    <w:p w14:paraId="7D5A4CCD" w14:textId="77777777" w:rsidR="00584F50" w:rsidRDefault="00584F50" w:rsidP="006E2336">
      <w:pPr>
        <w:pStyle w:val="ListParagraph"/>
        <w:numPr>
          <w:ilvl w:val="2"/>
          <w:numId w:val="30"/>
        </w:numPr>
        <w:spacing w:before="0" w:after="0"/>
      </w:pPr>
      <w:r>
        <w:t>Wall thickness between minimum of 4.77 and maximum of 4.77 mm</w:t>
      </w:r>
    </w:p>
    <w:p w14:paraId="0C4148C4" w14:textId="77777777" w:rsidR="00584F50" w:rsidRDefault="00584F50" w:rsidP="006E2336">
      <w:pPr>
        <w:pStyle w:val="ListParagraph"/>
        <w:numPr>
          <w:ilvl w:val="2"/>
          <w:numId w:val="30"/>
        </w:numPr>
        <w:spacing w:before="0" w:after="0"/>
      </w:pPr>
      <w:r>
        <w:t>Toughness between minimum of nan and maximum of nan J</w:t>
      </w:r>
    </w:p>
    <w:p w14:paraId="3F913715" w14:textId="77777777" w:rsidR="00584F50" w:rsidRDefault="00584F50" w:rsidP="006E2336">
      <w:pPr>
        <w:pStyle w:val="ListParagraph"/>
        <w:numPr>
          <w:ilvl w:val="2"/>
          <w:numId w:val="30"/>
        </w:numPr>
        <w:spacing w:before="0" w:after="0"/>
      </w:pPr>
      <w:r>
        <w:t>Probability of failure given a hit between minimum of 2.476e-01 and maximum of 2.476e-01</w:t>
      </w:r>
    </w:p>
    <w:p w14:paraId="40FAFD17" w14:textId="77777777" w:rsidR="00584F50" w:rsidRDefault="00584F50" w:rsidP="006E2336">
      <w:pPr>
        <w:pStyle w:val="ListParagraph"/>
        <w:numPr>
          <w:ilvl w:val="2"/>
          <w:numId w:val="30"/>
        </w:numPr>
        <w:spacing w:before="0" w:after="0"/>
      </w:pPr>
      <w:r>
        <w:t>Class area location is/are 1.0.</w:t>
      </w:r>
    </w:p>
    <w:p w14:paraId="77CC3ABC" w14:textId="77777777" w:rsidR="00584F50" w:rsidRDefault="00584F50" w:rsidP="006E2336">
      <w:pPr>
        <w:pStyle w:val="ListParagraph"/>
        <w:numPr>
          <w:ilvl w:val="1"/>
          <w:numId w:val="30"/>
        </w:numPr>
        <w:spacing w:before="0" w:after="0"/>
      </w:pPr>
      <w:r>
        <w:t>Consequence of failure distributed between minimum of $4.90 and maximum of $8.24MM</w:t>
      </w:r>
    </w:p>
    <w:p w14:paraId="70F64743" w14:textId="77777777" w:rsidR="00584F50" w:rsidRDefault="00584F50" w:rsidP="006E2336">
      <w:pPr>
        <w:pStyle w:val="ListParagraph"/>
        <w:numPr>
          <w:ilvl w:val="1"/>
          <w:numId w:val="30"/>
        </w:numPr>
        <w:spacing w:before="0" w:after="0"/>
      </w:pPr>
      <w:r>
        <w:t>Total length driven by Environmental: 1539.42 meters.</w:t>
      </w:r>
    </w:p>
    <w:p w14:paraId="3318D70B" w14:textId="77777777" w:rsidR="00584F50" w:rsidRDefault="00584F50" w:rsidP="006E2336">
      <w:pPr>
        <w:pStyle w:val="ListParagraph"/>
        <w:numPr>
          <w:ilvl w:val="1"/>
          <w:numId w:val="30"/>
        </w:numPr>
        <w:spacing w:before="0" w:after="0"/>
      </w:pPr>
      <w:r>
        <w:t>Environmental Cost distributed between minimum of $4.64 and maximum of $7.98MM:</w:t>
      </w:r>
    </w:p>
    <w:p w14:paraId="5AFE84A8" w14:textId="77777777" w:rsidR="00584F50" w:rsidRDefault="00584F50" w:rsidP="006E2336">
      <w:pPr>
        <w:pStyle w:val="ListParagraph"/>
        <w:numPr>
          <w:ilvl w:val="2"/>
          <w:numId w:val="30"/>
        </w:numPr>
        <w:spacing w:before="0" w:after="0"/>
      </w:pPr>
      <w:r>
        <w:t>Leak cost between minimum of $0.16 and maximum of $0.27MM</w:t>
      </w:r>
    </w:p>
    <w:p w14:paraId="7133FBB1" w14:textId="77777777" w:rsidR="00584F50" w:rsidRDefault="00584F50" w:rsidP="006E2336">
      <w:pPr>
        <w:pStyle w:val="ListParagraph"/>
        <w:numPr>
          <w:ilvl w:val="2"/>
          <w:numId w:val="30"/>
        </w:numPr>
        <w:spacing w:before="0" w:after="0"/>
      </w:pPr>
      <w:r>
        <w:t>Leak spill volume between a minimum of 1464.91 and maximum of 1502.57 gallons</w:t>
      </w:r>
    </w:p>
    <w:p w14:paraId="724BAD42" w14:textId="77777777" w:rsidR="00584F50" w:rsidRDefault="00584F50" w:rsidP="006E2336">
      <w:pPr>
        <w:pStyle w:val="ListParagraph"/>
        <w:numPr>
          <w:ilvl w:val="2"/>
          <w:numId w:val="30"/>
        </w:numPr>
        <w:spacing w:before="0" w:after="0"/>
      </w:pPr>
      <w:r>
        <w:t>Rupture cost between minimum of $20.28 and maximum of $34.86MM</w:t>
      </w:r>
    </w:p>
    <w:p w14:paraId="5C42B5D6" w14:textId="77777777" w:rsidR="00584F50" w:rsidRDefault="00584F50" w:rsidP="006E2336">
      <w:pPr>
        <w:pStyle w:val="ListParagraph"/>
        <w:numPr>
          <w:ilvl w:val="2"/>
          <w:numId w:val="30"/>
        </w:numPr>
        <w:spacing w:before="0" w:after="0"/>
      </w:pPr>
      <w:r>
        <w:t>Rupture spill volume is between a minimum of 191382.56 and maximum of 196303.16 gallons</w:t>
      </w:r>
    </w:p>
    <w:p w14:paraId="0646AC23" w14:textId="77777777" w:rsidR="00584F50" w:rsidRDefault="00584F50" w:rsidP="006E2336">
      <w:pPr>
        <w:pStyle w:val="ListParagraph"/>
        <w:numPr>
          <w:ilvl w:val="2"/>
          <w:numId w:val="30"/>
        </w:numPr>
        <w:spacing w:before="0" w:after="0"/>
      </w:pPr>
      <w:r>
        <w:t>Puncture cost between minimum of $5.10 and maximum of $8.77MM</w:t>
      </w:r>
    </w:p>
    <w:p w14:paraId="60466293" w14:textId="77777777" w:rsidR="00584F50" w:rsidRDefault="00584F50" w:rsidP="006E2336">
      <w:pPr>
        <w:pStyle w:val="ListParagraph"/>
        <w:numPr>
          <w:ilvl w:val="2"/>
          <w:numId w:val="30"/>
        </w:numPr>
        <w:spacing w:before="0" w:after="0"/>
      </w:pPr>
      <w:r>
        <w:t>Puncture spill volume is between a minimum of 48133.5 and maximum of 49371.05 gallons</w:t>
      </w:r>
    </w:p>
    <w:p w14:paraId="07409386" w14:textId="77777777" w:rsidR="00584F50" w:rsidRDefault="00584F50" w:rsidP="006E2336">
      <w:pPr>
        <w:pStyle w:val="ListParagraph"/>
        <w:numPr>
          <w:ilvl w:val="0"/>
          <w:numId w:val="30"/>
        </w:numPr>
        <w:spacing w:before="0" w:after="0"/>
      </w:pPr>
      <w:r>
        <w:t xml:space="preserve">"NPS4 SS-35 From 5-34-11-19-W3 </w:t>
      </w:r>
      <w:proofErr w:type="gramStart"/>
      <w:r>
        <w:t>To</w:t>
      </w:r>
      <w:proofErr w:type="gramEnd"/>
      <w:r>
        <w:t xml:space="preserve"> 5-35-11-19-W3</w:t>
      </w:r>
    </w:p>
    <w:p w14:paraId="5368214B" w14:textId="77777777" w:rsidR="00584F50" w:rsidRDefault="00584F50" w:rsidP="006E2336">
      <w:pPr>
        <w:pStyle w:val="ListParagraph"/>
        <w:numPr>
          <w:ilvl w:val="1"/>
          <w:numId w:val="30"/>
        </w:numPr>
        <w:spacing w:before="0" w:after="0"/>
      </w:pPr>
      <w:r>
        <w:t>Total Cumulative Length (m):</w:t>
      </w:r>
      <w:r>
        <w:tab/>
        <w:t>1532.63</w:t>
      </w:r>
    </w:p>
    <w:p w14:paraId="5CD21B20" w14:textId="77777777" w:rsidR="00584F50" w:rsidRDefault="00584F50" w:rsidP="006E2336">
      <w:pPr>
        <w:pStyle w:val="ListParagraph"/>
        <w:numPr>
          <w:ilvl w:val="1"/>
          <w:numId w:val="30"/>
        </w:numPr>
        <w:spacing w:before="0" w:after="0"/>
      </w:pPr>
      <w:r>
        <w:t>Likelihood of failure distributed between minimum of 1.516e-02 and maximum of 1.516e-02.</w:t>
      </w:r>
    </w:p>
    <w:p w14:paraId="03679583" w14:textId="77777777" w:rsidR="00584F50" w:rsidRDefault="00584F50" w:rsidP="006E2336">
      <w:pPr>
        <w:pStyle w:val="ListParagraph"/>
        <w:numPr>
          <w:ilvl w:val="2"/>
          <w:numId w:val="30"/>
        </w:numPr>
        <w:spacing w:before="0" w:after="0"/>
      </w:pPr>
      <w:r>
        <w:t xml:space="preserve">Land use distributed as </w:t>
      </w:r>
    </w:p>
    <w:p w14:paraId="37DF71DF" w14:textId="77777777" w:rsidR="00584F50" w:rsidRDefault="00584F50" w:rsidP="006E2336">
      <w:pPr>
        <w:pStyle w:val="ListParagraph"/>
        <w:numPr>
          <w:ilvl w:val="3"/>
          <w:numId w:val="30"/>
        </w:numPr>
        <w:spacing w:before="0" w:after="0"/>
      </w:pPr>
      <w:r>
        <w:t>Agricultural: 1,532.63</w:t>
      </w:r>
    </w:p>
    <w:p w14:paraId="12204318" w14:textId="77777777" w:rsidR="00584F50" w:rsidRDefault="00584F50" w:rsidP="006E2336">
      <w:pPr>
        <w:pStyle w:val="ListParagraph"/>
        <w:numPr>
          <w:ilvl w:val="2"/>
          <w:numId w:val="30"/>
        </w:numPr>
        <w:spacing w:before="0" w:after="0"/>
      </w:pPr>
      <w:r>
        <w:t xml:space="preserve">Depth of cover distributed as </w:t>
      </w:r>
    </w:p>
    <w:p w14:paraId="7ABAA357" w14:textId="77777777" w:rsidR="00584F50" w:rsidRDefault="00584F50" w:rsidP="006E2336">
      <w:pPr>
        <w:pStyle w:val="ListParagraph"/>
        <w:numPr>
          <w:ilvl w:val="3"/>
          <w:numId w:val="30"/>
        </w:numPr>
        <w:spacing w:before="0" w:after="0"/>
      </w:pPr>
      <w:r>
        <w:t>nan</w:t>
      </w:r>
    </w:p>
    <w:p w14:paraId="65194693" w14:textId="77777777" w:rsidR="00584F50" w:rsidRDefault="00584F50" w:rsidP="006E2336">
      <w:pPr>
        <w:pStyle w:val="ListParagraph"/>
        <w:numPr>
          <w:ilvl w:val="2"/>
          <w:numId w:val="30"/>
        </w:numPr>
        <w:spacing w:before="0" w:after="0"/>
      </w:pPr>
      <w:r>
        <w:t>Installation date between minimum of 1968-01-01 and maximum of 1968-01-01</w:t>
      </w:r>
    </w:p>
    <w:p w14:paraId="15B56CEA" w14:textId="77777777" w:rsidR="00584F50" w:rsidRDefault="00584F50" w:rsidP="006E2336">
      <w:pPr>
        <w:pStyle w:val="ListParagraph"/>
        <w:numPr>
          <w:ilvl w:val="2"/>
          <w:numId w:val="30"/>
        </w:numPr>
        <w:spacing w:before="0" w:after="0"/>
      </w:pPr>
      <w:r>
        <w:t>Outside diameter of 4.5 in.</w:t>
      </w:r>
    </w:p>
    <w:p w14:paraId="6C201BFB" w14:textId="77777777" w:rsidR="00584F50" w:rsidRDefault="00584F50" w:rsidP="006E2336">
      <w:pPr>
        <w:pStyle w:val="ListParagraph"/>
        <w:numPr>
          <w:ilvl w:val="2"/>
          <w:numId w:val="30"/>
        </w:numPr>
        <w:spacing w:before="0" w:after="0"/>
      </w:pPr>
      <w:r>
        <w:t>Grade between minimum of 290.0 and maximum of 290.0 MPa</w:t>
      </w:r>
    </w:p>
    <w:p w14:paraId="26DE5742" w14:textId="77777777" w:rsidR="00584F50" w:rsidRDefault="00584F50" w:rsidP="006E2336">
      <w:pPr>
        <w:pStyle w:val="ListParagraph"/>
        <w:numPr>
          <w:ilvl w:val="2"/>
          <w:numId w:val="30"/>
        </w:numPr>
        <w:spacing w:before="0" w:after="0"/>
      </w:pPr>
      <w:r>
        <w:t>Wall thickness between minimum of 3.17 and maximum of 3.17 mm</w:t>
      </w:r>
    </w:p>
    <w:p w14:paraId="3AC6482F" w14:textId="77777777" w:rsidR="00584F50" w:rsidRDefault="00584F50" w:rsidP="006E2336">
      <w:pPr>
        <w:pStyle w:val="ListParagraph"/>
        <w:numPr>
          <w:ilvl w:val="2"/>
          <w:numId w:val="30"/>
        </w:numPr>
        <w:spacing w:before="0" w:after="0"/>
      </w:pPr>
      <w:r>
        <w:t>Toughness between minimum of nan and maximum of nan J</w:t>
      </w:r>
    </w:p>
    <w:p w14:paraId="63CBF84E" w14:textId="77777777" w:rsidR="00584F50" w:rsidRDefault="00584F50" w:rsidP="006E2336">
      <w:pPr>
        <w:pStyle w:val="ListParagraph"/>
        <w:numPr>
          <w:ilvl w:val="2"/>
          <w:numId w:val="30"/>
        </w:numPr>
        <w:spacing w:before="0" w:after="0"/>
      </w:pPr>
      <w:r>
        <w:t>Probability of failure given a hit between minimum of 3.642e-01 and maximum of 3.642e-01</w:t>
      </w:r>
    </w:p>
    <w:p w14:paraId="2301C23F" w14:textId="77777777" w:rsidR="00584F50" w:rsidRDefault="00584F50" w:rsidP="006E2336">
      <w:pPr>
        <w:pStyle w:val="ListParagraph"/>
        <w:numPr>
          <w:ilvl w:val="2"/>
          <w:numId w:val="30"/>
        </w:numPr>
        <w:spacing w:before="0" w:after="0"/>
      </w:pPr>
      <w:r>
        <w:t>Class area location is/are 1.0.</w:t>
      </w:r>
    </w:p>
    <w:p w14:paraId="1585B2AC" w14:textId="77777777" w:rsidR="00584F50" w:rsidRDefault="00584F50" w:rsidP="006E2336">
      <w:pPr>
        <w:pStyle w:val="ListParagraph"/>
        <w:numPr>
          <w:ilvl w:val="1"/>
          <w:numId w:val="30"/>
        </w:numPr>
        <w:spacing w:before="0" w:after="0"/>
      </w:pPr>
      <w:r>
        <w:t>Consequence of failure distributed between minimum of $1.17 and maximum of $1.22MM</w:t>
      </w:r>
    </w:p>
    <w:p w14:paraId="45242469" w14:textId="77777777" w:rsidR="00584F50" w:rsidRDefault="00584F50" w:rsidP="006E2336">
      <w:pPr>
        <w:pStyle w:val="ListParagraph"/>
        <w:numPr>
          <w:ilvl w:val="1"/>
          <w:numId w:val="30"/>
        </w:numPr>
        <w:spacing w:before="0" w:after="0"/>
      </w:pPr>
      <w:r>
        <w:t>Total length driven by Environmental: 1532.63 meters.</w:t>
      </w:r>
    </w:p>
    <w:p w14:paraId="1695A544" w14:textId="77777777" w:rsidR="00584F50" w:rsidRDefault="00584F50" w:rsidP="006E2336">
      <w:pPr>
        <w:pStyle w:val="ListParagraph"/>
        <w:numPr>
          <w:ilvl w:val="1"/>
          <w:numId w:val="30"/>
        </w:numPr>
        <w:spacing w:before="0" w:after="0"/>
      </w:pPr>
      <w:r>
        <w:t>Environmental Cost distributed between minimum of $0.96 and maximum of $0.98MM:</w:t>
      </w:r>
    </w:p>
    <w:p w14:paraId="05F1E25F" w14:textId="77777777" w:rsidR="00584F50" w:rsidRDefault="00584F50" w:rsidP="006E2336">
      <w:pPr>
        <w:pStyle w:val="ListParagraph"/>
        <w:numPr>
          <w:ilvl w:val="2"/>
          <w:numId w:val="30"/>
        </w:numPr>
        <w:spacing w:before="0" w:after="0"/>
      </w:pPr>
      <w:r>
        <w:t>Leak cost between minimum of $0.16 and maximum of $0.17MM</w:t>
      </w:r>
    </w:p>
    <w:p w14:paraId="2B86009F" w14:textId="77777777" w:rsidR="00584F50" w:rsidRDefault="00584F50" w:rsidP="006E2336">
      <w:pPr>
        <w:pStyle w:val="ListParagraph"/>
        <w:numPr>
          <w:ilvl w:val="2"/>
          <w:numId w:val="30"/>
        </w:numPr>
        <w:spacing w:before="0" w:after="0"/>
      </w:pPr>
      <w:r>
        <w:t>Leak spill volume between a minimum of 1545.39 and maximum of 1577.19 gallons</w:t>
      </w:r>
    </w:p>
    <w:p w14:paraId="4ED2B0BF" w14:textId="77777777" w:rsidR="00584F50" w:rsidRDefault="00584F50" w:rsidP="006E2336">
      <w:pPr>
        <w:pStyle w:val="ListParagraph"/>
        <w:numPr>
          <w:ilvl w:val="2"/>
          <w:numId w:val="30"/>
        </w:numPr>
        <w:spacing w:before="0" w:after="0"/>
      </w:pPr>
      <w:r>
        <w:t>Rupture cost between minimum of $21.40 and maximum of $21.84MM</w:t>
      </w:r>
    </w:p>
    <w:p w14:paraId="03D37931" w14:textId="77777777" w:rsidR="00584F50" w:rsidRDefault="00584F50" w:rsidP="006E2336">
      <w:pPr>
        <w:pStyle w:val="ListParagraph"/>
        <w:numPr>
          <w:ilvl w:val="2"/>
          <w:numId w:val="30"/>
        </w:numPr>
        <w:spacing w:before="0" w:after="0"/>
      </w:pPr>
      <w:r>
        <w:t>Rupture spill volume is between a minimum of 201897.55 and maximum of 206051.63 gallons</w:t>
      </w:r>
    </w:p>
    <w:p w14:paraId="62DCEC32" w14:textId="77777777" w:rsidR="00584F50" w:rsidRDefault="00584F50" w:rsidP="006E2336">
      <w:pPr>
        <w:pStyle w:val="ListParagraph"/>
        <w:numPr>
          <w:ilvl w:val="2"/>
          <w:numId w:val="30"/>
        </w:numPr>
        <w:spacing w:before="0" w:after="0"/>
      </w:pPr>
      <w:r>
        <w:lastRenderedPageBreak/>
        <w:t>Puncture cost between minimum of $5.38 and maximum of $5.49MM</w:t>
      </w:r>
    </w:p>
    <w:p w14:paraId="505E1820" w14:textId="77777777" w:rsidR="00584F50" w:rsidRDefault="00584F50" w:rsidP="006E2336">
      <w:pPr>
        <w:pStyle w:val="ListParagraph"/>
        <w:numPr>
          <w:ilvl w:val="2"/>
          <w:numId w:val="30"/>
        </w:numPr>
        <w:spacing w:before="0" w:after="0"/>
      </w:pPr>
      <w:r>
        <w:t>Puncture spill volume is between a minimum of 50778.06 and maximum of 51822.83 gallons</w:t>
      </w:r>
    </w:p>
    <w:p w14:paraId="44D054EC" w14:textId="77777777" w:rsidR="00584F50" w:rsidRDefault="00584F50" w:rsidP="006E2336">
      <w:pPr>
        <w:pStyle w:val="ListParagraph"/>
        <w:numPr>
          <w:ilvl w:val="0"/>
          <w:numId w:val="30"/>
        </w:numPr>
        <w:spacing w:before="0" w:after="0"/>
      </w:pPr>
      <w:r>
        <w:t>"CACTUS LAKE TO SOUTH BODO NPS 3  FROM 5-4-37-1-W4 TO 14-32-36-1W4</w:t>
      </w:r>
    </w:p>
    <w:p w14:paraId="0756BEA6" w14:textId="77777777" w:rsidR="00584F50" w:rsidRDefault="00584F50" w:rsidP="006E2336">
      <w:pPr>
        <w:pStyle w:val="ListParagraph"/>
        <w:numPr>
          <w:ilvl w:val="1"/>
          <w:numId w:val="30"/>
        </w:numPr>
        <w:spacing w:before="0" w:after="0"/>
      </w:pPr>
      <w:r>
        <w:t>Total Cumulative Length (m):</w:t>
      </w:r>
      <w:r>
        <w:tab/>
        <w:t>1502.04</w:t>
      </w:r>
    </w:p>
    <w:p w14:paraId="25DCA2C6" w14:textId="77777777" w:rsidR="00584F50" w:rsidRDefault="00584F50" w:rsidP="006E2336">
      <w:pPr>
        <w:pStyle w:val="ListParagraph"/>
        <w:numPr>
          <w:ilvl w:val="1"/>
          <w:numId w:val="30"/>
        </w:numPr>
        <w:spacing w:before="0" w:after="0"/>
      </w:pPr>
      <w:r>
        <w:t>Likelihood of failure distributed between minimum of 1.402e-02 and maximum of 1.402e-02.</w:t>
      </w:r>
    </w:p>
    <w:p w14:paraId="1C5D4FD0" w14:textId="77777777" w:rsidR="00584F50" w:rsidRDefault="00584F50" w:rsidP="006E2336">
      <w:pPr>
        <w:pStyle w:val="ListParagraph"/>
        <w:numPr>
          <w:ilvl w:val="2"/>
          <w:numId w:val="30"/>
        </w:numPr>
        <w:spacing w:before="0" w:after="0"/>
      </w:pPr>
      <w:r>
        <w:t xml:space="preserve">Land use distributed as </w:t>
      </w:r>
    </w:p>
    <w:p w14:paraId="42CB95C9" w14:textId="77777777" w:rsidR="00584F50" w:rsidRDefault="00584F50" w:rsidP="006E2336">
      <w:pPr>
        <w:pStyle w:val="ListParagraph"/>
        <w:numPr>
          <w:ilvl w:val="3"/>
          <w:numId w:val="30"/>
        </w:numPr>
        <w:spacing w:before="0" w:after="0"/>
      </w:pPr>
      <w:r>
        <w:t>Agricultural: 1,502.04</w:t>
      </w:r>
    </w:p>
    <w:p w14:paraId="173E14D7" w14:textId="77777777" w:rsidR="00584F50" w:rsidRDefault="00584F50" w:rsidP="006E2336">
      <w:pPr>
        <w:pStyle w:val="ListParagraph"/>
        <w:numPr>
          <w:ilvl w:val="2"/>
          <w:numId w:val="30"/>
        </w:numPr>
        <w:spacing w:before="0" w:after="0"/>
      </w:pPr>
      <w:r>
        <w:t xml:space="preserve">Depth of cover distributed as </w:t>
      </w:r>
    </w:p>
    <w:p w14:paraId="43B24742" w14:textId="77777777" w:rsidR="00584F50" w:rsidRDefault="00584F50" w:rsidP="006E2336">
      <w:pPr>
        <w:pStyle w:val="ListParagraph"/>
        <w:numPr>
          <w:ilvl w:val="3"/>
          <w:numId w:val="30"/>
        </w:numPr>
        <w:spacing w:before="0" w:after="0"/>
      </w:pPr>
      <w:r>
        <w:t>nan</w:t>
      </w:r>
    </w:p>
    <w:p w14:paraId="29648FEF" w14:textId="77777777" w:rsidR="00584F50" w:rsidRDefault="00584F50" w:rsidP="006E2336">
      <w:pPr>
        <w:pStyle w:val="ListParagraph"/>
        <w:numPr>
          <w:ilvl w:val="2"/>
          <w:numId w:val="30"/>
        </w:numPr>
        <w:spacing w:before="0" w:after="0"/>
      </w:pPr>
      <w:r>
        <w:t>Installation date between minimum of 1986-01-01 and maximum of 1986-01-01</w:t>
      </w:r>
    </w:p>
    <w:p w14:paraId="11F29F51" w14:textId="77777777" w:rsidR="00584F50" w:rsidRDefault="00584F50" w:rsidP="006E2336">
      <w:pPr>
        <w:pStyle w:val="ListParagraph"/>
        <w:numPr>
          <w:ilvl w:val="2"/>
          <w:numId w:val="30"/>
        </w:numPr>
        <w:spacing w:before="0" w:after="0"/>
      </w:pPr>
      <w:r>
        <w:t>Outside diameter of 3.5 in.</w:t>
      </w:r>
    </w:p>
    <w:p w14:paraId="23D69196" w14:textId="77777777" w:rsidR="00584F50" w:rsidRDefault="00584F50" w:rsidP="006E2336">
      <w:pPr>
        <w:pStyle w:val="ListParagraph"/>
        <w:numPr>
          <w:ilvl w:val="2"/>
          <w:numId w:val="30"/>
        </w:numPr>
        <w:spacing w:before="0" w:after="0"/>
      </w:pPr>
      <w:r>
        <w:t>Grade between minimum of 290.0 and maximum of 290.0 MPa</w:t>
      </w:r>
    </w:p>
    <w:p w14:paraId="799BF2F1" w14:textId="77777777" w:rsidR="00584F50" w:rsidRDefault="00584F50" w:rsidP="006E2336">
      <w:pPr>
        <w:pStyle w:val="ListParagraph"/>
        <w:numPr>
          <w:ilvl w:val="2"/>
          <w:numId w:val="30"/>
        </w:numPr>
        <w:spacing w:before="0" w:after="0"/>
      </w:pPr>
      <w:r>
        <w:t>Wall thickness between minimum of 3.2 and maximum of 3.2 mm</w:t>
      </w:r>
    </w:p>
    <w:p w14:paraId="6EC40461" w14:textId="77777777" w:rsidR="00584F50" w:rsidRDefault="00584F50" w:rsidP="006E2336">
      <w:pPr>
        <w:pStyle w:val="ListParagraph"/>
        <w:numPr>
          <w:ilvl w:val="2"/>
          <w:numId w:val="30"/>
        </w:numPr>
        <w:spacing w:before="0" w:after="0"/>
      </w:pPr>
      <w:r>
        <w:t>Toughness between minimum of nan and maximum of nan J</w:t>
      </w:r>
    </w:p>
    <w:p w14:paraId="70E8EEC1" w14:textId="77777777" w:rsidR="00584F50" w:rsidRDefault="00584F50" w:rsidP="006E2336">
      <w:pPr>
        <w:pStyle w:val="ListParagraph"/>
        <w:numPr>
          <w:ilvl w:val="2"/>
          <w:numId w:val="30"/>
        </w:numPr>
        <w:spacing w:before="0" w:after="0"/>
      </w:pPr>
      <w:r>
        <w:t>Probability of failure given a hit between minimum of 3.368e-01 and maximum of 3.368e-01</w:t>
      </w:r>
    </w:p>
    <w:p w14:paraId="331C4326" w14:textId="77777777" w:rsidR="00584F50" w:rsidRDefault="00584F50" w:rsidP="006E2336">
      <w:pPr>
        <w:pStyle w:val="ListParagraph"/>
        <w:numPr>
          <w:ilvl w:val="2"/>
          <w:numId w:val="30"/>
        </w:numPr>
        <w:spacing w:before="0" w:after="0"/>
      </w:pPr>
      <w:r>
        <w:t>Class area location is/are 1.0.</w:t>
      </w:r>
    </w:p>
    <w:p w14:paraId="5E48C4F8" w14:textId="77777777" w:rsidR="00584F50" w:rsidRDefault="00584F50" w:rsidP="006E2336">
      <w:pPr>
        <w:pStyle w:val="ListParagraph"/>
        <w:numPr>
          <w:ilvl w:val="1"/>
          <w:numId w:val="30"/>
        </w:numPr>
        <w:spacing w:before="0" w:after="0"/>
      </w:pPr>
      <w:r>
        <w:t>Consequence of failure distributed between minimum of $7.53 and maximum of $7.62MM</w:t>
      </w:r>
    </w:p>
    <w:p w14:paraId="28B958D4" w14:textId="77777777" w:rsidR="00584F50" w:rsidRDefault="00584F50" w:rsidP="006E2336">
      <w:pPr>
        <w:pStyle w:val="ListParagraph"/>
        <w:numPr>
          <w:ilvl w:val="1"/>
          <w:numId w:val="30"/>
        </w:numPr>
        <w:spacing w:before="0" w:after="0"/>
      </w:pPr>
      <w:r>
        <w:t>Total length driven by Environmental: 1502.04 meters.</w:t>
      </w:r>
    </w:p>
    <w:p w14:paraId="699184B8" w14:textId="77777777" w:rsidR="00584F50" w:rsidRDefault="00584F50" w:rsidP="006E2336">
      <w:pPr>
        <w:pStyle w:val="ListParagraph"/>
        <w:numPr>
          <w:ilvl w:val="1"/>
          <w:numId w:val="30"/>
        </w:numPr>
        <w:spacing w:before="0" w:after="0"/>
      </w:pPr>
      <w:r>
        <w:t>Environmental Cost distributed between minimum of $7.22 and maximum of $7.33MM:</w:t>
      </w:r>
    </w:p>
    <w:p w14:paraId="0E9D8088" w14:textId="77777777" w:rsidR="00584F50" w:rsidRDefault="00584F50" w:rsidP="006E2336">
      <w:pPr>
        <w:pStyle w:val="ListParagraph"/>
        <w:numPr>
          <w:ilvl w:val="2"/>
          <w:numId w:val="30"/>
        </w:numPr>
        <w:spacing w:before="0" w:after="0"/>
      </w:pPr>
      <w:r>
        <w:t>Leak cost between minimum of $0.21 and maximum of $0.21MM</w:t>
      </w:r>
    </w:p>
    <w:p w14:paraId="4B589448" w14:textId="77777777" w:rsidR="00584F50" w:rsidRDefault="00584F50" w:rsidP="006E2336">
      <w:pPr>
        <w:pStyle w:val="ListParagraph"/>
        <w:numPr>
          <w:ilvl w:val="2"/>
          <w:numId w:val="30"/>
        </w:numPr>
        <w:spacing w:before="0" w:after="0"/>
      </w:pPr>
      <w:r>
        <w:t>Leak spill volume between a minimum of 1973.38 and maximum of 2004.54 gallons</w:t>
      </w:r>
    </w:p>
    <w:p w14:paraId="203D74CF" w14:textId="77777777" w:rsidR="00584F50" w:rsidRDefault="00584F50" w:rsidP="006E2336">
      <w:pPr>
        <w:pStyle w:val="ListParagraph"/>
        <w:numPr>
          <w:ilvl w:val="2"/>
          <w:numId w:val="30"/>
        </w:numPr>
        <w:spacing w:before="0" w:after="0"/>
      </w:pPr>
      <w:r>
        <w:t>Rupture cost between minimum of $16.53 and maximum of $16.79MM</w:t>
      </w:r>
    </w:p>
    <w:p w14:paraId="70B6FD31" w14:textId="77777777" w:rsidR="00584F50" w:rsidRDefault="00584F50" w:rsidP="006E2336">
      <w:pPr>
        <w:pStyle w:val="ListParagraph"/>
        <w:numPr>
          <w:ilvl w:val="2"/>
          <w:numId w:val="30"/>
        </w:numPr>
        <w:spacing w:before="0" w:after="0"/>
      </w:pPr>
      <w:r>
        <w:t>Rupture spill volume is between a minimum of 155960.45 and maximum of 158423.26 gallons</w:t>
      </w:r>
    </w:p>
    <w:p w14:paraId="371C3265" w14:textId="77777777" w:rsidR="00584F50" w:rsidRDefault="00584F50" w:rsidP="006E2336">
      <w:pPr>
        <w:pStyle w:val="ListParagraph"/>
        <w:numPr>
          <w:ilvl w:val="2"/>
          <w:numId w:val="30"/>
        </w:numPr>
        <w:spacing w:before="0" w:after="0"/>
      </w:pPr>
      <w:r>
        <w:t>Puncture cost between minimum of $6.87 and maximum of $6.98MM</w:t>
      </w:r>
    </w:p>
    <w:p w14:paraId="4FC60E41" w14:textId="77777777" w:rsidR="00584F50" w:rsidRDefault="00584F50" w:rsidP="006E2336">
      <w:pPr>
        <w:pStyle w:val="ListParagraph"/>
        <w:numPr>
          <w:ilvl w:val="2"/>
          <w:numId w:val="30"/>
        </w:numPr>
        <w:spacing w:before="0" w:after="0"/>
      </w:pPr>
      <w:r>
        <w:t>Puncture spill volume is between a minimum of 64840.82 and maximum of 65864.74 gallons</w:t>
      </w:r>
    </w:p>
    <w:p w14:paraId="7C1DAAFA" w14:textId="77777777" w:rsidR="00584F50" w:rsidRDefault="00584F50" w:rsidP="006E2336">
      <w:pPr>
        <w:pStyle w:val="ListParagraph"/>
        <w:numPr>
          <w:ilvl w:val="0"/>
          <w:numId w:val="30"/>
        </w:numPr>
        <w:spacing w:before="0" w:after="0"/>
      </w:pPr>
      <w:r>
        <w:t>"RIMBEY TERMINAL SALES OIL NPS 4</w:t>
      </w:r>
    </w:p>
    <w:p w14:paraId="19353115" w14:textId="77777777" w:rsidR="00584F50" w:rsidRDefault="00584F50" w:rsidP="006E2336">
      <w:pPr>
        <w:pStyle w:val="ListParagraph"/>
        <w:numPr>
          <w:ilvl w:val="1"/>
          <w:numId w:val="30"/>
        </w:numPr>
        <w:spacing w:before="0" w:after="0"/>
      </w:pPr>
      <w:r>
        <w:t>Total Cumulative Length (m):</w:t>
      </w:r>
      <w:r>
        <w:tab/>
        <w:t>1499.7</w:t>
      </w:r>
    </w:p>
    <w:p w14:paraId="28A8BAA3" w14:textId="77777777" w:rsidR="00584F50" w:rsidRDefault="00584F50" w:rsidP="006E2336">
      <w:pPr>
        <w:pStyle w:val="ListParagraph"/>
        <w:numPr>
          <w:ilvl w:val="1"/>
          <w:numId w:val="30"/>
        </w:numPr>
        <w:spacing w:before="0" w:after="0"/>
      </w:pPr>
      <w:r>
        <w:t>Likelihood of failure distributed between minimum of 3.308e-03 and maximum of 1.374e-02.</w:t>
      </w:r>
    </w:p>
    <w:p w14:paraId="6C0CC80B" w14:textId="77777777" w:rsidR="00584F50" w:rsidRDefault="00584F50" w:rsidP="006E2336">
      <w:pPr>
        <w:pStyle w:val="ListParagraph"/>
        <w:numPr>
          <w:ilvl w:val="2"/>
          <w:numId w:val="30"/>
        </w:numPr>
        <w:spacing w:before="0" w:after="0"/>
      </w:pPr>
      <w:r>
        <w:t xml:space="preserve">Land use distributed as </w:t>
      </w:r>
    </w:p>
    <w:p w14:paraId="41633D1D" w14:textId="77777777" w:rsidR="00584F50" w:rsidRDefault="00584F50" w:rsidP="006E2336">
      <w:pPr>
        <w:pStyle w:val="ListParagraph"/>
        <w:numPr>
          <w:ilvl w:val="3"/>
          <w:numId w:val="30"/>
        </w:numPr>
        <w:spacing w:before="0" w:after="0"/>
      </w:pPr>
      <w:r>
        <w:t>Agricultural: 1,498.05</w:t>
      </w:r>
    </w:p>
    <w:p w14:paraId="172C69C3" w14:textId="77777777" w:rsidR="00584F50" w:rsidRDefault="00584F50" w:rsidP="006E2336">
      <w:pPr>
        <w:pStyle w:val="ListParagraph"/>
        <w:numPr>
          <w:ilvl w:val="3"/>
          <w:numId w:val="30"/>
        </w:numPr>
        <w:spacing w:before="0" w:after="0"/>
      </w:pPr>
      <w:r>
        <w:t>Water Course: 1.66</w:t>
      </w:r>
    </w:p>
    <w:p w14:paraId="1DE22AB8" w14:textId="77777777" w:rsidR="00584F50" w:rsidRDefault="00584F50" w:rsidP="006E2336">
      <w:pPr>
        <w:pStyle w:val="ListParagraph"/>
        <w:numPr>
          <w:ilvl w:val="2"/>
          <w:numId w:val="30"/>
        </w:numPr>
        <w:spacing w:before="0" w:after="0"/>
      </w:pPr>
      <w:r>
        <w:t xml:space="preserve">Depth of cover distributed as </w:t>
      </w:r>
    </w:p>
    <w:p w14:paraId="088D9643" w14:textId="77777777" w:rsidR="00584F50" w:rsidRDefault="00584F50" w:rsidP="006E2336">
      <w:pPr>
        <w:pStyle w:val="ListParagraph"/>
        <w:numPr>
          <w:ilvl w:val="3"/>
          <w:numId w:val="30"/>
        </w:numPr>
        <w:spacing w:before="0" w:after="0"/>
      </w:pPr>
      <w:r>
        <w:t>nan</w:t>
      </w:r>
    </w:p>
    <w:p w14:paraId="3ACA2B68" w14:textId="77777777" w:rsidR="00584F50" w:rsidRDefault="00584F50" w:rsidP="006E2336">
      <w:pPr>
        <w:pStyle w:val="ListParagraph"/>
        <w:numPr>
          <w:ilvl w:val="2"/>
          <w:numId w:val="30"/>
        </w:numPr>
        <w:spacing w:before="0" w:after="0"/>
      </w:pPr>
      <w:r>
        <w:t>Installation date between minimum of 2003-01-01 and maximum of 2003-01-01</w:t>
      </w:r>
    </w:p>
    <w:p w14:paraId="78F00EEB" w14:textId="77777777" w:rsidR="00584F50" w:rsidRDefault="00584F50" w:rsidP="006E2336">
      <w:pPr>
        <w:pStyle w:val="ListParagraph"/>
        <w:numPr>
          <w:ilvl w:val="2"/>
          <w:numId w:val="30"/>
        </w:numPr>
        <w:spacing w:before="0" w:after="0"/>
      </w:pPr>
      <w:r>
        <w:t>Outside diameter of 4.5 in.</w:t>
      </w:r>
    </w:p>
    <w:p w14:paraId="2C793AEB" w14:textId="77777777" w:rsidR="00584F50" w:rsidRDefault="00584F50" w:rsidP="006E2336">
      <w:pPr>
        <w:pStyle w:val="ListParagraph"/>
        <w:numPr>
          <w:ilvl w:val="2"/>
          <w:numId w:val="30"/>
        </w:numPr>
        <w:spacing w:before="0" w:after="0"/>
      </w:pPr>
      <w:r>
        <w:t>Grade between minimum of 290.0 and maximum of 290.0 MPa</w:t>
      </w:r>
    </w:p>
    <w:p w14:paraId="41D6126D" w14:textId="77777777" w:rsidR="00584F50" w:rsidRDefault="00584F50" w:rsidP="006E2336">
      <w:pPr>
        <w:pStyle w:val="ListParagraph"/>
        <w:numPr>
          <w:ilvl w:val="2"/>
          <w:numId w:val="30"/>
        </w:numPr>
        <w:spacing w:before="0" w:after="0"/>
      </w:pPr>
      <w:r>
        <w:t>Wall thickness between minimum of 3.18 and maximum of 3.18 mm</w:t>
      </w:r>
    </w:p>
    <w:p w14:paraId="4C8DBD42" w14:textId="77777777" w:rsidR="00584F50" w:rsidRDefault="00584F50" w:rsidP="006E2336">
      <w:pPr>
        <w:pStyle w:val="ListParagraph"/>
        <w:numPr>
          <w:ilvl w:val="2"/>
          <w:numId w:val="30"/>
        </w:numPr>
        <w:spacing w:before="0" w:after="0"/>
      </w:pPr>
      <w:r>
        <w:t>Toughness between minimum of nan and maximum of nan J</w:t>
      </w:r>
    </w:p>
    <w:p w14:paraId="74A268C3" w14:textId="77777777" w:rsidR="00584F50" w:rsidRDefault="00584F50" w:rsidP="006E2336">
      <w:pPr>
        <w:pStyle w:val="ListParagraph"/>
        <w:numPr>
          <w:ilvl w:val="2"/>
          <w:numId w:val="30"/>
        </w:numPr>
        <w:spacing w:before="0" w:after="0"/>
      </w:pPr>
      <w:r>
        <w:t>Probability of failure given a hit between minimum of 3.301e-01 and maximum of 3.301e-01</w:t>
      </w:r>
    </w:p>
    <w:p w14:paraId="1599EE3D" w14:textId="77777777" w:rsidR="00584F50" w:rsidRDefault="00584F50" w:rsidP="006E2336">
      <w:pPr>
        <w:pStyle w:val="ListParagraph"/>
        <w:numPr>
          <w:ilvl w:val="2"/>
          <w:numId w:val="30"/>
        </w:numPr>
        <w:spacing w:before="0" w:after="0"/>
      </w:pPr>
      <w:r>
        <w:t>Class area location is/are 1.0.</w:t>
      </w:r>
    </w:p>
    <w:p w14:paraId="4D555521" w14:textId="77777777" w:rsidR="00584F50" w:rsidRDefault="00584F50" w:rsidP="006E2336">
      <w:pPr>
        <w:pStyle w:val="ListParagraph"/>
        <w:numPr>
          <w:ilvl w:val="1"/>
          <w:numId w:val="30"/>
        </w:numPr>
        <w:spacing w:before="0" w:after="0"/>
      </w:pPr>
      <w:r>
        <w:t>Consequence of failure distributed between minimum of $7.54 and maximum of $12.61MM</w:t>
      </w:r>
    </w:p>
    <w:p w14:paraId="5DAFAAF4" w14:textId="77777777" w:rsidR="00584F50" w:rsidRDefault="00584F50" w:rsidP="006E2336">
      <w:pPr>
        <w:pStyle w:val="ListParagraph"/>
        <w:numPr>
          <w:ilvl w:val="1"/>
          <w:numId w:val="30"/>
        </w:numPr>
        <w:spacing w:before="0" w:after="0"/>
      </w:pPr>
      <w:r>
        <w:t>Total length driven by Environmental: 1499.7 meters.</w:t>
      </w:r>
    </w:p>
    <w:p w14:paraId="373E35EC" w14:textId="77777777" w:rsidR="00584F50" w:rsidRDefault="00584F50" w:rsidP="006E2336">
      <w:pPr>
        <w:pStyle w:val="ListParagraph"/>
        <w:numPr>
          <w:ilvl w:val="1"/>
          <w:numId w:val="30"/>
        </w:numPr>
        <w:spacing w:before="0" w:after="0"/>
      </w:pPr>
      <w:r>
        <w:lastRenderedPageBreak/>
        <w:t>Environmental Cost distributed between minimum of $7.23 and maximum of $12.33MM:</w:t>
      </w:r>
    </w:p>
    <w:p w14:paraId="68A76C0F" w14:textId="77777777" w:rsidR="00584F50" w:rsidRDefault="00584F50" w:rsidP="006E2336">
      <w:pPr>
        <w:pStyle w:val="ListParagraph"/>
        <w:numPr>
          <w:ilvl w:val="2"/>
          <w:numId w:val="30"/>
        </w:numPr>
        <w:spacing w:before="0" w:after="0"/>
      </w:pPr>
      <w:r>
        <w:t>Leak cost between minimum of $0.20 and maximum of $0.33MM</w:t>
      </w:r>
    </w:p>
    <w:p w14:paraId="79E966AB" w14:textId="77777777" w:rsidR="00584F50" w:rsidRDefault="00584F50" w:rsidP="006E2336">
      <w:pPr>
        <w:pStyle w:val="ListParagraph"/>
        <w:numPr>
          <w:ilvl w:val="2"/>
          <w:numId w:val="30"/>
        </w:numPr>
        <w:spacing w:before="0" w:after="0"/>
      </w:pPr>
      <w:r>
        <w:t>Leak spill volume between a minimum of 1854.2 and maximum of 1884.75 gallons</w:t>
      </w:r>
    </w:p>
    <w:p w14:paraId="0A14AB8E" w14:textId="77777777" w:rsidR="00584F50" w:rsidRDefault="00584F50" w:rsidP="006E2336">
      <w:pPr>
        <w:pStyle w:val="ListParagraph"/>
        <w:numPr>
          <w:ilvl w:val="2"/>
          <w:numId w:val="30"/>
        </w:numPr>
        <w:spacing w:before="0" w:after="0"/>
      </w:pPr>
      <w:r>
        <w:t>Rupture cost between minimum of $25.68 and maximum of $43.75MM</w:t>
      </w:r>
    </w:p>
    <w:p w14:paraId="56061CC2" w14:textId="77777777" w:rsidR="00584F50" w:rsidRDefault="00584F50" w:rsidP="006E2336">
      <w:pPr>
        <w:pStyle w:val="ListParagraph"/>
        <w:numPr>
          <w:ilvl w:val="2"/>
          <w:numId w:val="30"/>
        </w:numPr>
        <w:spacing w:before="0" w:after="0"/>
      </w:pPr>
      <w:r>
        <w:t>Rupture spill volume is between a minimum of 242242.05 and maximum of 246233.11 gallons</w:t>
      </w:r>
    </w:p>
    <w:p w14:paraId="438A24D4" w14:textId="77777777" w:rsidR="00584F50" w:rsidRDefault="00584F50" w:rsidP="006E2336">
      <w:pPr>
        <w:pStyle w:val="ListParagraph"/>
        <w:numPr>
          <w:ilvl w:val="2"/>
          <w:numId w:val="30"/>
        </w:numPr>
        <w:spacing w:before="0" w:after="0"/>
      </w:pPr>
      <w:r>
        <w:t>Puncture cost between minimum of $6.46 and maximum of $11.00MM</w:t>
      </w:r>
    </w:p>
    <w:p w14:paraId="25B3B781" w14:textId="77777777" w:rsidR="00584F50" w:rsidRDefault="00584F50" w:rsidP="006E2336">
      <w:pPr>
        <w:pStyle w:val="ListParagraph"/>
        <w:numPr>
          <w:ilvl w:val="2"/>
          <w:numId w:val="30"/>
        </w:numPr>
        <w:spacing w:before="0" w:after="0"/>
      </w:pPr>
      <w:r>
        <w:t>Puncture spill volume is between a minimum of 60924.87 and maximum of 61928.64 gallons</w:t>
      </w:r>
    </w:p>
    <w:p w14:paraId="7A938535" w14:textId="77777777" w:rsidR="00584F50" w:rsidRDefault="00584F50" w:rsidP="006E2336">
      <w:pPr>
        <w:pStyle w:val="ListParagraph"/>
        <w:numPr>
          <w:ilvl w:val="0"/>
          <w:numId w:val="30"/>
        </w:numPr>
        <w:spacing w:before="0" w:after="0"/>
      </w:pPr>
      <w:r>
        <w:t>"FORT SASK TO JOSEPHBURG NPS 6</w:t>
      </w:r>
    </w:p>
    <w:p w14:paraId="086A4F0C" w14:textId="77777777" w:rsidR="00584F50" w:rsidRDefault="00584F50" w:rsidP="006E2336">
      <w:pPr>
        <w:pStyle w:val="ListParagraph"/>
        <w:numPr>
          <w:ilvl w:val="1"/>
          <w:numId w:val="30"/>
        </w:numPr>
        <w:spacing w:before="0" w:after="0"/>
      </w:pPr>
      <w:r>
        <w:t>Total Cumulative Length (m):</w:t>
      </w:r>
      <w:r>
        <w:tab/>
        <w:t>1486.74</w:t>
      </w:r>
    </w:p>
    <w:p w14:paraId="71673E85" w14:textId="77777777" w:rsidR="00584F50" w:rsidRDefault="00584F50" w:rsidP="006E2336">
      <w:pPr>
        <w:pStyle w:val="ListParagraph"/>
        <w:numPr>
          <w:ilvl w:val="1"/>
          <w:numId w:val="30"/>
        </w:numPr>
        <w:spacing w:before="0" w:after="0"/>
      </w:pPr>
      <w:r>
        <w:t>Likelihood of failure distributed between minimum of 1.336e-03 and maximum of 8.868e-03.</w:t>
      </w:r>
    </w:p>
    <w:p w14:paraId="20D6793E" w14:textId="77777777" w:rsidR="00584F50" w:rsidRDefault="00584F50" w:rsidP="006E2336">
      <w:pPr>
        <w:pStyle w:val="ListParagraph"/>
        <w:numPr>
          <w:ilvl w:val="2"/>
          <w:numId w:val="30"/>
        </w:numPr>
        <w:spacing w:before="0" w:after="0"/>
      </w:pPr>
      <w:r>
        <w:t xml:space="preserve">Land use distributed as </w:t>
      </w:r>
    </w:p>
    <w:p w14:paraId="5EF5FBFD" w14:textId="77777777" w:rsidR="00584F50" w:rsidRDefault="00584F50" w:rsidP="006E2336">
      <w:pPr>
        <w:pStyle w:val="ListParagraph"/>
        <w:numPr>
          <w:ilvl w:val="3"/>
          <w:numId w:val="30"/>
        </w:numPr>
        <w:spacing w:before="0" w:after="0"/>
      </w:pPr>
      <w:r>
        <w:t>Agricultural: 1,481.59</w:t>
      </w:r>
    </w:p>
    <w:p w14:paraId="1DD10928" w14:textId="77777777" w:rsidR="00584F50" w:rsidRDefault="00584F50" w:rsidP="006E2336">
      <w:pPr>
        <w:pStyle w:val="ListParagraph"/>
        <w:numPr>
          <w:ilvl w:val="3"/>
          <w:numId w:val="30"/>
        </w:numPr>
        <w:spacing w:before="0" w:after="0"/>
      </w:pPr>
      <w:r>
        <w:t>Water Course: 5.15</w:t>
      </w:r>
    </w:p>
    <w:p w14:paraId="7758FAC0" w14:textId="77777777" w:rsidR="00584F50" w:rsidRDefault="00584F50" w:rsidP="006E2336">
      <w:pPr>
        <w:pStyle w:val="ListParagraph"/>
        <w:numPr>
          <w:ilvl w:val="2"/>
          <w:numId w:val="30"/>
        </w:numPr>
        <w:spacing w:before="0" w:after="0"/>
      </w:pPr>
      <w:r>
        <w:t xml:space="preserve">Depth of cover distributed as </w:t>
      </w:r>
    </w:p>
    <w:p w14:paraId="2B9892EF" w14:textId="77777777" w:rsidR="00584F50" w:rsidRDefault="00584F50" w:rsidP="006E2336">
      <w:pPr>
        <w:pStyle w:val="ListParagraph"/>
        <w:numPr>
          <w:ilvl w:val="3"/>
          <w:numId w:val="30"/>
        </w:numPr>
        <w:spacing w:before="0" w:after="0"/>
      </w:pPr>
      <w:r>
        <w:t>nan</w:t>
      </w:r>
    </w:p>
    <w:p w14:paraId="1749A5FB" w14:textId="77777777" w:rsidR="00584F50" w:rsidRDefault="00584F50" w:rsidP="006E2336">
      <w:pPr>
        <w:pStyle w:val="ListParagraph"/>
        <w:numPr>
          <w:ilvl w:val="2"/>
          <w:numId w:val="30"/>
        </w:numPr>
        <w:spacing w:before="0" w:after="0"/>
      </w:pPr>
      <w:r>
        <w:t>Installation date between minimum of 1985-12-01 and maximum of 1985-12-01</w:t>
      </w:r>
    </w:p>
    <w:p w14:paraId="7F7148C6" w14:textId="77777777" w:rsidR="00584F50" w:rsidRDefault="00584F50" w:rsidP="006E2336">
      <w:pPr>
        <w:pStyle w:val="ListParagraph"/>
        <w:numPr>
          <w:ilvl w:val="2"/>
          <w:numId w:val="30"/>
        </w:numPr>
        <w:spacing w:before="0" w:after="0"/>
      </w:pPr>
      <w:r>
        <w:t>Outside diameter of 6.625 in.</w:t>
      </w:r>
    </w:p>
    <w:p w14:paraId="3801D5C8" w14:textId="77777777" w:rsidR="00584F50" w:rsidRDefault="00584F50" w:rsidP="006E2336">
      <w:pPr>
        <w:pStyle w:val="ListParagraph"/>
        <w:numPr>
          <w:ilvl w:val="2"/>
          <w:numId w:val="30"/>
        </w:numPr>
        <w:spacing w:before="0" w:after="0"/>
      </w:pPr>
      <w:r>
        <w:t>Grade between minimum of 359.0 and maximum of 359.0 MPa</w:t>
      </w:r>
    </w:p>
    <w:p w14:paraId="39732B41" w14:textId="77777777" w:rsidR="00584F50" w:rsidRDefault="00584F50" w:rsidP="006E2336">
      <w:pPr>
        <w:pStyle w:val="ListParagraph"/>
        <w:numPr>
          <w:ilvl w:val="2"/>
          <w:numId w:val="30"/>
        </w:numPr>
        <w:spacing w:before="0" w:after="0"/>
      </w:pPr>
      <w:r>
        <w:t>Wall thickness between minimum of 3.96 and maximum of 5.56 mm</w:t>
      </w:r>
    </w:p>
    <w:p w14:paraId="124F2F0A" w14:textId="77777777" w:rsidR="00584F50" w:rsidRDefault="00584F50" w:rsidP="006E2336">
      <w:pPr>
        <w:pStyle w:val="ListParagraph"/>
        <w:numPr>
          <w:ilvl w:val="2"/>
          <w:numId w:val="30"/>
        </w:numPr>
        <w:spacing w:before="0" w:after="0"/>
      </w:pPr>
      <w:r>
        <w:t>Toughness between minimum of 20.0 and maximum of 20.0 J</w:t>
      </w:r>
    </w:p>
    <w:p w14:paraId="02CC3E9F" w14:textId="77777777" w:rsidR="00584F50" w:rsidRDefault="00584F50" w:rsidP="006E2336">
      <w:pPr>
        <w:pStyle w:val="ListParagraph"/>
        <w:numPr>
          <w:ilvl w:val="2"/>
          <w:numId w:val="30"/>
        </w:numPr>
        <w:spacing w:before="0" w:after="0"/>
      </w:pPr>
      <w:r>
        <w:t>Probability of failure given a hit between minimum of 1.333e-01 and maximum of 2.130e-01</w:t>
      </w:r>
    </w:p>
    <w:p w14:paraId="708AFEC6" w14:textId="77777777" w:rsidR="00584F50" w:rsidRDefault="00584F50" w:rsidP="006E2336">
      <w:pPr>
        <w:pStyle w:val="ListParagraph"/>
        <w:numPr>
          <w:ilvl w:val="2"/>
          <w:numId w:val="30"/>
        </w:numPr>
        <w:spacing w:before="0" w:after="0"/>
      </w:pPr>
      <w:r>
        <w:t>Class area location is/are 1.0.</w:t>
      </w:r>
    </w:p>
    <w:p w14:paraId="1F5CE7CC" w14:textId="77777777" w:rsidR="00584F50" w:rsidRDefault="00584F50" w:rsidP="006E2336">
      <w:pPr>
        <w:pStyle w:val="ListParagraph"/>
        <w:numPr>
          <w:ilvl w:val="1"/>
          <w:numId w:val="30"/>
        </w:numPr>
        <w:spacing w:before="0" w:after="0"/>
      </w:pPr>
      <w:r>
        <w:t>Consequence of failure distributed between minimum of $10.01 and maximum of $16.68MM</w:t>
      </w:r>
    </w:p>
    <w:p w14:paraId="4A353CE0" w14:textId="77777777" w:rsidR="00584F50" w:rsidRDefault="00584F50" w:rsidP="006E2336">
      <w:pPr>
        <w:pStyle w:val="ListParagraph"/>
        <w:numPr>
          <w:ilvl w:val="1"/>
          <w:numId w:val="30"/>
        </w:numPr>
        <w:spacing w:before="0" w:after="0"/>
      </w:pPr>
      <w:r>
        <w:t>Total length driven by Environmental: 1486.74 meters.</w:t>
      </w:r>
    </w:p>
    <w:p w14:paraId="776D26F4" w14:textId="77777777" w:rsidR="00584F50" w:rsidRDefault="00584F50" w:rsidP="006E2336">
      <w:pPr>
        <w:pStyle w:val="ListParagraph"/>
        <w:numPr>
          <w:ilvl w:val="1"/>
          <w:numId w:val="30"/>
        </w:numPr>
        <w:spacing w:before="0" w:after="0"/>
      </w:pPr>
      <w:r>
        <w:t>Environmental Cost distributed between minimum of $9.69 and maximum of $16.34MM:</w:t>
      </w:r>
    </w:p>
    <w:p w14:paraId="317C46B8" w14:textId="77777777" w:rsidR="00584F50" w:rsidRDefault="00584F50" w:rsidP="006E2336">
      <w:pPr>
        <w:pStyle w:val="ListParagraph"/>
        <w:numPr>
          <w:ilvl w:val="2"/>
          <w:numId w:val="30"/>
        </w:numPr>
        <w:spacing w:before="0" w:after="0"/>
      </w:pPr>
      <w:r>
        <w:t>Leak cost between minimum of $0.22 and maximum of $0.38MM</w:t>
      </w:r>
    </w:p>
    <w:p w14:paraId="07B1BFDD" w14:textId="77777777" w:rsidR="00584F50" w:rsidRDefault="00584F50" w:rsidP="006E2336">
      <w:pPr>
        <w:pStyle w:val="ListParagraph"/>
        <w:numPr>
          <w:ilvl w:val="2"/>
          <w:numId w:val="30"/>
        </w:numPr>
        <w:spacing w:before="0" w:after="0"/>
      </w:pPr>
      <w:r>
        <w:t>Leak spill volume between a minimum of 2015.3 and maximum of 2137.08 gallons</w:t>
      </w:r>
    </w:p>
    <w:p w14:paraId="491A2B8B" w14:textId="77777777" w:rsidR="00584F50" w:rsidRDefault="00584F50" w:rsidP="006E2336">
      <w:pPr>
        <w:pStyle w:val="ListParagraph"/>
        <w:numPr>
          <w:ilvl w:val="2"/>
          <w:numId w:val="30"/>
        </w:numPr>
        <w:spacing w:before="0" w:after="0"/>
      </w:pPr>
      <w:r>
        <w:t>Rupture cost between minimum of $63.02 and maximum of $106.86MM</w:t>
      </w:r>
    </w:p>
    <w:p w14:paraId="0C055E6C" w14:textId="77777777" w:rsidR="00584F50" w:rsidRDefault="00584F50" w:rsidP="006E2336">
      <w:pPr>
        <w:pStyle w:val="ListParagraph"/>
        <w:numPr>
          <w:ilvl w:val="2"/>
          <w:numId w:val="30"/>
        </w:numPr>
        <w:spacing w:before="0" w:after="0"/>
      </w:pPr>
      <w:r>
        <w:t>Rupture spill volume is between a minimum of 570662.31 and maximum of 605145.35 gallons</w:t>
      </w:r>
    </w:p>
    <w:p w14:paraId="4504106E" w14:textId="77777777" w:rsidR="00584F50" w:rsidRDefault="00584F50" w:rsidP="006E2336">
      <w:pPr>
        <w:pStyle w:val="ListParagraph"/>
        <w:numPr>
          <w:ilvl w:val="2"/>
          <w:numId w:val="30"/>
        </w:numPr>
        <w:spacing w:before="0" w:after="0"/>
      </w:pPr>
      <w:r>
        <w:t>Puncture cost between minimum of $7.31 and maximum of $12.40MM</w:t>
      </w:r>
    </w:p>
    <w:p w14:paraId="47F71278" w14:textId="77777777" w:rsidR="00584F50" w:rsidRDefault="00584F50" w:rsidP="006E2336">
      <w:pPr>
        <w:pStyle w:val="ListParagraph"/>
        <w:numPr>
          <w:ilvl w:val="2"/>
          <w:numId w:val="30"/>
        </w:numPr>
        <w:spacing w:before="0" w:after="0"/>
      </w:pPr>
      <w:r>
        <w:t>Puncture spill volume is between a minimum of 66218.22 and maximum of 70219.55 gallons</w:t>
      </w:r>
    </w:p>
    <w:p w14:paraId="6C8C5C82" w14:textId="77777777" w:rsidR="00584F50" w:rsidRDefault="00584F50" w:rsidP="006E2336">
      <w:pPr>
        <w:pStyle w:val="ListParagraph"/>
        <w:numPr>
          <w:ilvl w:val="0"/>
          <w:numId w:val="30"/>
        </w:numPr>
        <w:spacing w:before="0" w:after="0"/>
      </w:pPr>
      <w:r>
        <w:t>"RADIAL LAKE EAST LATERAL NPS 4</w:t>
      </w:r>
    </w:p>
    <w:p w14:paraId="5FC5DC0A" w14:textId="77777777" w:rsidR="00584F50" w:rsidRDefault="00584F50" w:rsidP="006E2336">
      <w:pPr>
        <w:pStyle w:val="ListParagraph"/>
        <w:numPr>
          <w:ilvl w:val="1"/>
          <w:numId w:val="30"/>
        </w:numPr>
        <w:spacing w:before="0" w:after="0"/>
      </w:pPr>
      <w:r>
        <w:t>Total Cumulative Length (m):</w:t>
      </w:r>
      <w:r>
        <w:tab/>
        <w:t>1400.24</w:t>
      </w:r>
    </w:p>
    <w:p w14:paraId="44974C5E" w14:textId="77777777" w:rsidR="00584F50" w:rsidRDefault="00584F50" w:rsidP="006E2336">
      <w:pPr>
        <w:pStyle w:val="ListParagraph"/>
        <w:numPr>
          <w:ilvl w:val="1"/>
          <w:numId w:val="30"/>
        </w:numPr>
        <w:spacing w:before="0" w:after="0"/>
      </w:pPr>
      <w:r>
        <w:t>Likelihood of failure distributed between minimum of 3.290e-03 and maximum of 1.333e-02.</w:t>
      </w:r>
    </w:p>
    <w:p w14:paraId="7B5978BA" w14:textId="77777777" w:rsidR="00584F50" w:rsidRDefault="00584F50" w:rsidP="006E2336">
      <w:pPr>
        <w:pStyle w:val="ListParagraph"/>
        <w:numPr>
          <w:ilvl w:val="2"/>
          <w:numId w:val="30"/>
        </w:numPr>
        <w:spacing w:before="0" w:after="0"/>
      </w:pPr>
      <w:r>
        <w:t xml:space="preserve">Land use distributed as </w:t>
      </w:r>
    </w:p>
    <w:p w14:paraId="32797BD2" w14:textId="77777777" w:rsidR="00584F50" w:rsidRDefault="00584F50" w:rsidP="006E2336">
      <w:pPr>
        <w:pStyle w:val="ListParagraph"/>
        <w:numPr>
          <w:ilvl w:val="3"/>
          <w:numId w:val="30"/>
        </w:numPr>
        <w:spacing w:before="0" w:after="0"/>
      </w:pPr>
      <w:r>
        <w:t>Agricultural: 1,400.24</w:t>
      </w:r>
    </w:p>
    <w:p w14:paraId="798FF1B1" w14:textId="77777777" w:rsidR="00584F50" w:rsidRDefault="00584F50" w:rsidP="006E2336">
      <w:pPr>
        <w:pStyle w:val="ListParagraph"/>
        <w:numPr>
          <w:ilvl w:val="2"/>
          <w:numId w:val="30"/>
        </w:numPr>
        <w:spacing w:before="0" w:after="0"/>
      </w:pPr>
      <w:r>
        <w:t xml:space="preserve">Depth of cover distributed as </w:t>
      </w:r>
    </w:p>
    <w:p w14:paraId="2237FB4E" w14:textId="77777777" w:rsidR="00584F50" w:rsidRDefault="00584F50" w:rsidP="006E2336">
      <w:pPr>
        <w:pStyle w:val="ListParagraph"/>
        <w:numPr>
          <w:ilvl w:val="3"/>
          <w:numId w:val="30"/>
        </w:numPr>
        <w:spacing w:before="0" w:after="0"/>
      </w:pPr>
      <w:r>
        <w:t>nan</w:t>
      </w:r>
    </w:p>
    <w:p w14:paraId="58B0974E" w14:textId="77777777" w:rsidR="00584F50" w:rsidRDefault="00584F50" w:rsidP="006E2336">
      <w:pPr>
        <w:pStyle w:val="ListParagraph"/>
        <w:numPr>
          <w:ilvl w:val="2"/>
          <w:numId w:val="30"/>
        </w:numPr>
        <w:spacing w:before="0" w:after="0"/>
      </w:pPr>
      <w:r>
        <w:t>Installation date between minimum of 1976-01-01 and maximum of 1976-01-01</w:t>
      </w:r>
    </w:p>
    <w:p w14:paraId="09A97F7A" w14:textId="77777777" w:rsidR="00584F50" w:rsidRDefault="00584F50" w:rsidP="006E2336">
      <w:pPr>
        <w:pStyle w:val="ListParagraph"/>
        <w:numPr>
          <w:ilvl w:val="2"/>
          <w:numId w:val="30"/>
        </w:numPr>
        <w:spacing w:before="0" w:after="0"/>
      </w:pPr>
      <w:r>
        <w:t>Outside diameter of 4.5 in.</w:t>
      </w:r>
    </w:p>
    <w:p w14:paraId="468C33A0" w14:textId="77777777" w:rsidR="00584F50" w:rsidRDefault="00584F50" w:rsidP="006E2336">
      <w:pPr>
        <w:pStyle w:val="ListParagraph"/>
        <w:numPr>
          <w:ilvl w:val="2"/>
          <w:numId w:val="30"/>
        </w:numPr>
        <w:spacing w:before="0" w:after="0"/>
      </w:pPr>
      <w:r>
        <w:t>Grade between minimum of 317.0 and maximum of 317.0 MPa</w:t>
      </w:r>
    </w:p>
    <w:p w14:paraId="0BA565D5" w14:textId="77777777" w:rsidR="00584F50" w:rsidRDefault="00584F50" w:rsidP="006E2336">
      <w:pPr>
        <w:pStyle w:val="ListParagraph"/>
        <w:numPr>
          <w:ilvl w:val="2"/>
          <w:numId w:val="30"/>
        </w:numPr>
        <w:spacing w:before="0" w:after="0"/>
      </w:pPr>
      <w:r>
        <w:lastRenderedPageBreak/>
        <w:t>Wall thickness between minimum of 3.18 and maximum of 8.56 mm</w:t>
      </w:r>
    </w:p>
    <w:p w14:paraId="634054A6" w14:textId="77777777" w:rsidR="00584F50" w:rsidRDefault="00584F50" w:rsidP="006E2336">
      <w:pPr>
        <w:pStyle w:val="ListParagraph"/>
        <w:numPr>
          <w:ilvl w:val="2"/>
          <w:numId w:val="30"/>
        </w:numPr>
        <w:spacing w:before="0" w:after="0"/>
      </w:pPr>
      <w:r>
        <w:t>Toughness between minimum of 20.0 and maximum of 20.0 J</w:t>
      </w:r>
    </w:p>
    <w:p w14:paraId="35FC4DF4" w14:textId="77777777" w:rsidR="00584F50" w:rsidRDefault="00584F50" w:rsidP="006E2336">
      <w:pPr>
        <w:pStyle w:val="ListParagraph"/>
        <w:numPr>
          <w:ilvl w:val="2"/>
          <w:numId w:val="30"/>
        </w:numPr>
        <w:spacing w:before="0" w:after="0"/>
      </w:pPr>
      <w:r>
        <w:t>Probability of failure given a hit between minimum of 7.902e-02 and maximum of 3.201e-01</w:t>
      </w:r>
    </w:p>
    <w:p w14:paraId="2B4767D4" w14:textId="77777777" w:rsidR="00584F50" w:rsidRDefault="00584F50" w:rsidP="006E2336">
      <w:pPr>
        <w:pStyle w:val="ListParagraph"/>
        <w:numPr>
          <w:ilvl w:val="2"/>
          <w:numId w:val="30"/>
        </w:numPr>
        <w:spacing w:before="0" w:after="0"/>
      </w:pPr>
      <w:r>
        <w:t>Class area location is/are 1.0, 2.0.</w:t>
      </w:r>
    </w:p>
    <w:p w14:paraId="6D66EFDA" w14:textId="77777777" w:rsidR="00584F50" w:rsidRDefault="00584F50" w:rsidP="006E2336">
      <w:pPr>
        <w:pStyle w:val="ListParagraph"/>
        <w:numPr>
          <w:ilvl w:val="1"/>
          <w:numId w:val="30"/>
        </w:numPr>
        <w:spacing w:before="0" w:after="0"/>
      </w:pPr>
      <w:r>
        <w:t>Consequence of failure distributed between minimum of $1.69 and maximum of $125.73MM</w:t>
      </w:r>
    </w:p>
    <w:p w14:paraId="210C751C" w14:textId="77777777" w:rsidR="00584F50" w:rsidRDefault="00584F50" w:rsidP="006E2336">
      <w:pPr>
        <w:pStyle w:val="ListParagraph"/>
        <w:numPr>
          <w:ilvl w:val="1"/>
          <w:numId w:val="30"/>
        </w:numPr>
        <w:spacing w:before="0" w:after="0"/>
      </w:pPr>
      <w:r>
        <w:t>Total length driven by Safety: 225.91 meters.</w:t>
      </w:r>
    </w:p>
    <w:p w14:paraId="75F570D6" w14:textId="77777777" w:rsidR="00584F50" w:rsidRDefault="00584F50" w:rsidP="006E2336">
      <w:pPr>
        <w:pStyle w:val="ListParagraph"/>
        <w:numPr>
          <w:ilvl w:val="1"/>
          <w:numId w:val="30"/>
        </w:numPr>
        <w:spacing w:before="0" w:after="0"/>
      </w:pPr>
      <w:r>
        <w:t>Safety Cost distributed between minimum of $0.00 and maximum of $121.06MM:</w:t>
      </w:r>
    </w:p>
    <w:p w14:paraId="63F6AE63" w14:textId="77777777" w:rsidR="00584F50" w:rsidRDefault="00584F50" w:rsidP="006E2336">
      <w:pPr>
        <w:pStyle w:val="ListParagraph"/>
        <w:numPr>
          <w:ilvl w:val="2"/>
          <w:numId w:val="30"/>
        </w:numPr>
        <w:spacing w:before="0" w:after="0"/>
      </w:pPr>
      <w:r>
        <w:t>Leak cost between minimum of $0.00 and maximum of $121.06MM</w:t>
      </w:r>
    </w:p>
    <w:p w14:paraId="098CF47E" w14:textId="77777777" w:rsidR="00584F50" w:rsidRDefault="00584F50" w:rsidP="006E2336">
      <w:pPr>
        <w:pStyle w:val="ListParagraph"/>
        <w:numPr>
          <w:ilvl w:val="2"/>
          <w:numId w:val="30"/>
        </w:numPr>
        <w:spacing w:before="0" w:after="0"/>
      </w:pPr>
      <w:r>
        <w:t>Leak scenario yielded 1.0 intersections with structures, with minimum of 12.61 and maximum of 12.61 of population impacted.</w:t>
      </w:r>
    </w:p>
    <w:p w14:paraId="7F8C4828" w14:textId="77777777" w:rsidR="00584F50" w:rsidRDefault="00584F50" w:rsidP="006E2336">
      <w:pPr>
        <w:pStyle w:val="ListParagraph"/>
        <w:numPr>
          <w:ilvl w:val="2"/>
          <w:numId w:val="30"/>
        </w:numPr>
        <w:spacing w:before="0" w:after="0"/>
      </w:pPr>
      <w:r>
        <w:t>Leak hazard radius distributed between minimum of 11.33 and maximum of 11.33 meters.</w:t>
      </w:r>
    </w:p>
    <w:p w14:paraId="43B92430" w14:textId="77777777" w:rsidR="00584F50" w:rsidRDefault="00584F50" w:rsidP="006E2336">
      <w:pPr>
        <w:pStyle w:val="ListParagraph"/>
        <w:numPr>
          <w:ilvl w:val="2"/>
          <w:numId w:val="30"/>
        </w:numPr>
        <w:spacing w:before="0" w:after="0"/>
      </w:pPr>
      <w:r>
        <w:t>Rupture cost between minimum of $0.00 and maximum of $271.49MM</w:t>
      </w:r>
    </w:p>
    <w:p w14:paraId="30AE1071" w14:textId="77777777" w:rsidR="00584F50" w:rsidRDefault="00584F50" w:rsidP="006E2336">
      <w:pPr>
        <w:pStyle w:val="ListParagraph"/>
        <w:numPr>
          <w:ilvl w:val="2"/>
          <w:numId w:val="30"/>
        </w:numPr>
        <w:spacing w:before="0" w:after="0"/>
      </w:pPr>
      <w:r>
        <w:t>Rupture scenario yielded 18.0 intersections with structures, with minimum of 0.0 and maximum of 28.28 of population impacted</w:t>
      </w:r>
    </w:p>
    <w:p w14:paraId="20B99213" w14:textId="77777777" w:rsidR="00584F50" w:rsidRDefault="00584F50" w:rsidP="006E2336">
      <w:pPr>
        <w:pStyle w:val="ListParagraph"/>
        <w:numPr>
          <w:ilvl w:val="2"/>
          <w:numId w:val="30"/>
        </w:numPr>
        <w:spacing w:before="0" w:after="0"/>
      </w:pPr>
      <w:r>
        <w:t>Rupture hazard radius distributed between minimum of 88.95 and maximum of 88.95 meters.</w:t>
      </w:r>
    </w:p>
    <w:p w14:paraId="0A25A046" w14:textId="77777777" w:rsidR="00584F50" w:rsidRDefault="00584F50" w:rsidP="006E2336">
      <w:pPr>
        <w:pStyle w:val="ListParagraph"/>
        <w:numPr>
          <w:ilvl w:val="2"/>
          <w:numId w:val="30"/>
        </w:numPr>
        <w:spacing w:before="0" w:after="0"/>
      </w:pPr>
      <w:r>
        <w:t>Puncture cost between minimum of $0.00 and maximum of $121.06MM</w:t>
      </w:r>
    </w:p>
    <w:p w14:paraId="608247D6" w14:textId="77777777" w:rsidR="00584F50" w:rsidRDefault="00584F50" w:rsidP="006E2336">
      <w:pPr>
        <w:pStyle w:val="ListParagraph"/>
        <w:numPr>
          <w:ilvl w:val="2"/>
          <w:numId w:val="30"/>
        </w:numPr>
        <w:spacing w:before="0" w:after="0"/>
      </w:pPr>
      <w:r>
        <w:t>Puncture scenario yielded 11.0 intersections with structures, with minimum of 12.61 and maximum of 12.61 of population impacted</w:t>
      </w:r>
    </w:p>
    <w:p w14:paraId="010AD59B" w14:textId="77777777" w:rsidR="00584F50" w:rsidRDefault="00584F50" w:rsidP="006E2336">
      <w:pPr>
        <w:pStyle w:val="ListParagraph"/>
        <w:numPr>
          <w:ilvl w:val="2"/>
          <w:numId w:val="30"/>
        </w:numPr>
        <w:spacing w:before="0" w:after="0"/>
      </w:pPr>
      <w:r>
        <w:t>Puncture hazard radius distributed between minimum of 53.01 and maximum of 53.01 meters.</w:t>
      </w:r>
    </w:p>
    <w:p w14:paraId="17B14E43" w14:textId="77777777" w:rsidR="00584F50" w:rsidRDefault="00584F50" w:rsidP="006E2336">
      <w:pPr>
        <w:pStyle w:val="ListParagraph"/>
        <w:numPr>
          <w:ilvl w:val="2"/>
          <w:numId w:val="30"/>
        </w:numPr>
        <w:spacing w:before="0" w:after="0"/>
      </w:pPr>
      <w:r>
        <w:t>Product type is HVP Product.</w:t>
      </w:r>
    </w:p>
    <w:p w14:paraId="0814279A" w14:textId="77777777" w:rsidR="00584F50" w:rsidRDefault="00584F50" w:rsidP="006E2336">
      <w:pPr>
        <w:pStyle w:val="ListParagraph"/>
        <w:numPr>
          <w:ilvl w:val="2"/>
          <w:numId w:val="30"/>
        </w:numPr>
        <w:spacing w:before="0" w:after="0"/>
      </w:pPr>
      <w:r>
        <w:t>Class area location is/are 1.0, 2.0.</w:t>
      </w:r>
    </w:p>
    <w:p w14:paraId="083FF3F6" w14:textId="77777777" w:rsidR="00584F50" w:rsidRDefault="00584F50" w:rsidP="006E2336">
      <w:pPr>
        <w:pStyle w:val="ListParagraph"/>
        <w:numPr>
          <w:ilvl w:val="1"/>
          <w:numId w:val="30"/>
        </w:numPr>
        <w:spacing w:before="0" w:after="0"/>
      </w:pPr>
      <w:r>
        <w:t>Total length driven by Economic Loss: 1174.33 meters.</w:t>
      </w:r>
    </w:p>
    <w:p w14:paraId="187ED842" w14:textId="77777777" w:rsidR="00584F50" w:rsidRDefault="00584F50" w:rsidP="006E2336">
      <w:pPr>
        <w:pStyle w:val="ListParagraph"/>
        <w:numPr>
          <w:ilvl w:val="1"/>
          <w:numId w:val="30"/>
        </w:numPr>
        <w:spacing w:before="0" w:after="0"/>
      </w:pPr>
      <w:r>
        <w:t>Economic Loss Cost distributed between minimum of $1.69 and maximum of $4.67MM:</w:t>
      </w:r>
    </w:p>
    <w:p w14:paraId="553B1A6E" w14:textId="77777777" w:rsidR="00584F50" w:rsidRDefault="00584F50" w:rsidP="006E2336">
      <w:pPr>
        <w:pStyle w:val="ListParagraph"/>
        <w:numPr>
          <w:ilvl w:val="2"/>
          <w:numId w:val="30"/>
        </w:numPr>
        <w:spacing w:before="0" w:after="0"/>
      </w:pPr>
      <w:r>
        <w:t>Repair costs between minimum of $9,000.00 and maximum of $9,000.00.</w:t>
      </w:r>
    </w:p>
    <w:p w14:paraId="5771C3DD" w14:textId="77777777" w:rsidR="00584F50" w:rsidRDefault="00584F50" w:rsidP="006E2336">
      <w:pPr>
        <w:pStyle w:val="ListParagraph"/>
        <w:numPr>
          <w:ilvl w:val="2"/>
          <w:numId w:val="30"/>
        </w:numPr>
        <w:spacing w:before="0" w:after="0"/>
      </w:pPr>
      <w:r>
        <w:t>Outage losses between minimum of $200,000.00 and maximum of $200,000.00.</w:t>
      </w:r>
    </w:p>
    <w:p w14:paraId="4273EBF9" w14:textId="77777777" w:rsidR="00584F50" w:rsidRDefault="00584F50" w:rsidP="006E2336">
      <w:pPr>
        <w:pStyle w:val="ListParagraph"/>
        <w:numPr>
          <w:ilvl w:val="2"/>
          <w:numId w:val="30"/>
        </w:numPr>
        <w:spacing w:before="0" w:after="0"/>
      </w:pPr>
      <w:r>
        <w:t>Product type is HVP Product.</w:t>
      </w:r>
    </w:p>
    <w:p w14:paraId="74307E81" w14:textId="77777777" w:rsidR="00584F50" w:rsidRDefault="00584F50" w:rsidP="006E2336">
      <w:pPr>
        <w:pStyle w:val="ListParagraph"/>
        <w:numPr>
          <w:ilvl w:val="2"/>
          <w:numId w:val="30"/>
        </w:numPr>
        <w:spacing w:before="0" w:after="0"/>
      </w:pPr>
      <w:r>
        <w:t>Leak cost between minimum of $0.26 and maximum of $2.95MM</w:t>
      </w:r>
    </w:p>
    <w:p w14:paraId="03720CE8" w14:textId="77777777" w:rsidR="00584F50" w:rsidRDefault="00584F50" w:rsidP="006E2336">
      <w:pPr>
        <w:pStyle w:val="ListParagraph"/>
        <w:numPr>
          <w:ilvl w:val="2"/>
          <w:numId w:val="30"/>
        </w:numPr>
        <w:spacing w:before="0" w:after="0"/>
      </w:pPr>
      <w:r>
        <w:t>Leak scenario yielded 1.0 intersections with structures, with minimum of $2,688,250.00 and maximum of $2,688,250.00 in cost of structures impacted.</w:t>
      </w:r>
    </w:p>
    <w:p w14:paraId="4965E571" w14:textId="77777777" w:rsidR="00584F50" w:rsidRDefault="00584F50" w:rsidP="006E2336">
      <w:pPr>
        <w:pStyle w:val="ListParagraph"/>
        <w:numPr>
          <w:ilvl w:val="2"/>
          <w:numId w:val="30"/>
        </w:numPr>
        <w:spacing w:before="0" w:after="0"/>
      </w:pPr>
      <w:r>
        <w:t>Leak product loss costs between minimum of $48,231.06 and maximum of $48,231.06</w:t>
      </w:r>
    </w:p>
    <w:p w14:paraId="651FECA0" w14:textId="77777777" w:rsidR="00584F50" w:rsidRDefault="00584F50" w:rsidP="006E2336">
      <w:pPr>
        <w:pStyle w:val="ListParagraph"/>
        <w:numPr>
          <w:ilvl w:val="2"/>
          <w:numId w:val="30"/>
        </w:numPr>
        <w:spacing w:before="0" w:after="0"/>
      </w:pPr>
      <w:r>
        <w:t>Rupture cost between minimum of $6.51 and maximum of $11.94MM</w:t>
      </w:r>
    </w:p>
    <w:p w14:paraId="14C5A865" w14:textId="77777777" w:rsidR="00584F50" w:rsidRDefault="00584F50" w:rsidP="006E2336">
      <w:pPr>
        <w:pStyle w:val="ListParagraph"/>
        <w:numPr>
          <w:ilvl w:val="2"/>
          <w:numId w:val="30"/>
        </w:numPr>
        <w:spacing w:before="0" w:after="0"/>
      </w:pPr>
      <w:r>
        <w:t>Rupture scenario yielded 18.0 intersections with structures, with minimum of $25,000.00 and maximum of $5,426,500.00 in cost of structures impacted</w:t>
      </w:r>
    </w:p>
    <w:p w14:paraId="7DD9DE3D" w14:textId="77777777" w:rsidR="00584F50" w:rsidRDefault="00584F50" w:rsidP="006E2336">
      <w:pPr>
        <w:pStyle w:val="ListParagraph"/>
        <w:numPr>
          <w:ilvl w:val="2"/>
          <w:numId w:val="30"/>
        </w:numPr>
        <w:spacing w:before="0" w:after="0"/>
      </w:pPr>
      <w:r>
        <w:t>Rupture product loss costs between minimum of $6,301,141.56 and maximum of $6,301,141.56</w:t>
      </w:r>
    </w:p>
    <w:p w14:paraId="2A2FC92A" w14:textId="77777777" w:rsidR="00584F50" w:rsidRDefault="00584F50" w:rsidP="006E2336">
      <w:pPr>
        <w:pStyle w:val="ListParagraph"/>
        <w:numPr>
          <w:ilvl w:val="2"/>
          <w:numId w:val="30"/>
        </w:numPr>
        <w:spacing w:before="0" w:after="0"/>
      </w:pPr>
      <w:r>
        <w:t>Puncture cost between minimum of $1.79 and maximum of $4.48MM</w:t>
      </w:r>
    </w:p>
    <w:p w14:paraId="0645259B" w14:textId="77777777" w:rsidR="00584F50" w:rsidRDefault="00584F50" w:rsidP="006E2336">
      <w:pPr>
        <w:pStyle w:val="ListParagraph"/>
        <w:numPr>
          <w:ilvl w:val="2"/>
          <w:numId w:val="30"/>
        </w:numPr>
        <w:spacing w:before="0" w:after="0"/>
      </w:pPr>
      <w:r>
        <w:t>Puncture scenario yielded 11.0 intersections with structures, with minimum of $2,688,250.00 and maximum of $2,688,250.00 in cost of structures impacted</w:t>
      </w:r>
    </w:p>
    <w:p w14:paraId="25C05A84" w14:textId="77777777" w:rsidR="00584F50" w:rsidRDefault="00584F50" w:rsidP="006E2336">
      <w:pPr>
        <w:pStyle w:val="ListParagraph"/>
        <w:numPr>
          <w:ilvl w:val="2"/>
          <w:numId w:val="30"/>
        </w:numPr>
        <w:spacing w:before="0" w:after="0"/>
      </w:pPr>
      <w:r>
        <w:t>Product Loss costs between minimum of $1,584,762.99 and maximum of $1,584,762.99"</w:t>
      </w:r>
    </w:p>
    <w:p w14:paraId="5F5D3E10" w14:textId="77777777" w:rsidR="00584F50" w:rsidRDefault="00584F50" w:rsidP="006E2336">
      <w:pPr>
        <w:pStyle w:val="ListParagraph"/>
        <w:numPr>
          <w:ilvl w:val="0"/>
          <w:numId w:val="30"/>
        </w:numPr>
        <w:spacing w:before="0" w:after="0"/>
      </w:pPr>
      <w:r>
        <w:t>"WEST SENLAC TO UNITY NPS 6</w:t>
      </w:r>
    </w:p>
    <w:p w14:paraId="1722C9ED" w14:textId="77777777" w:rsidR="00584F50" w:rsidRDefault="00584F50" w:rsidP="006E2336">
      <w:pPr>
        <w:pStyle w:val="ListParagraph"/>
        <w:numPr>
          <w:ilvl w:val="1"/>
          <w:numId w:val="30"/>
        </w:numPr>
        <w:spacing w:before="0" w:after="0"/>
      </w:pPr>
      <w:r>
        <w:t>Total Cumulative Length (m):</w:t>
      </w:r>
      <w:r>
        <w:tab/>
        <w:t>1338.45</w:t>
      </w:r>
    </w:p>
    <w:p w14:paraId="2CA941F8" w14:textId="77777777" w:rsidR="00584F50" w:rsidRDefault="00584F50" w:rsidP="006E2336">
      <w:pPr>
        <w:pStyle w:val="ListParagraph"/>
        <w:numPr>
          <w:ilvl w:val="1"/>
          <w:numId w:val="30"/>
        </w:numPr>
        <w:spacing w:before="0" w:after="0"/>
      </w:pPr>
      <w:r>
        <w:lastRenderedPageBreak/>
        <w:t>Likelihood of failure distributed between minimum of 1.656e-03 and maximum of 8.844e-03.</w:t>
      </w:r>
    </w:p>
    <w:p w14:paraId="74549BC3" w14:textId="77777777" w:rsidR="00584F50" w:rsidRDefault="00584F50" w:rsidP="006E2336">
      <w:pPr>
        <w:pStyle w:val="ListParagraph"/>
        <w:numPr>
          <w:ilvl w:val="2"/>
          <w:numId w:val="30"/>
        </w:numPr>
        <w:spacing w:before="0" w:after="0"/>
      </w:pPr>
      <w:r>
        <w:t xml:space="preserve">Land use distributed as </w:t>
      </w:r>
    </w:p>
    <w:p w14:paraId="6CE86B6B" w14:textId="77777777" w:rsidR="00584F50" w:rsidRDefault="00584F50" w:rsidP="006E2336">
      <w:pPr>
        <w:pStyle w:val="ListParagraph"/>
        <w:numPr>
          <w:ilvl w:val="3"/>
          <w:numId w:val="30"/>
        </w:numPr>
        <w:spacing w:before="0" w:after="0"/>
      </w:pPr>
      <w:r>
        <w:t>Agricultural: 888.87</w:t>
      </w:r>
    </w:p>
    <w:p w14:paraId="2B6DD126" w14:textId="77777777" w:rsidR="00584F50" w:rsidRDefault="00584F50" w:rsidP="006E2336">
      <w:pPr>
        <w:pStyle w:val="ListParagraph"/>
        <w:numPr>
          <w:ilvl w:val="3"/>
          <w:numId w:val="30"/>
        </w:numPr>
        <w:spacing w:before="0" w:after="0"/>
      </w:pPr>
      <w:r>
        <w:t>Remote: 441.05</w:t>
      </w:r>
    </w:p>
    <w:p w14:paraId="2EFD5A39" w14:textId="77777777" w:rsidR="00584F50" w:rsidRDefault="00584F50" w:rsidP="006E2336">
      <w:pPr>
        <w:pStyle w:val="ListParagraph"/>
        <w:numPr>
          <w:ilvl w:val="3"/>
          <w:numId w:val="30"/>
        </w:numPr>
        <w:spacing w:before="0" w:after="0"/>
      </w:pPr>
      <w:r>
        <w:t>Water Course: 8.53</w:t>
      </w:r>
    </w:p>
    <w:p w14:paraId="487B181F" w14:textId="77777777" w:rsidR="00584F50" w:rsidRDefault="00584F50" w:rsidP="006E2336">
      <w:pPr>
        <w:pStyle w:val="ListParagraph"/>
        <w:numPr>
          <w:ilvl w:val="2"/>
          <w:numId w:val="30"/>
        </w:numPr>
        <w:spacing w:before="0" w:after="0"/>
      </w:pPr>
      <w:r>
        <w:t xml:space="preserve">Depth of cover distributed as </w:t>
      </w:r>
    </w:p>
    <w:p w14:paraId="355927D1" w14:textId="77777777" w:rsidR="00584F50" w:rsidRDefault="00584F50" w:rsidP="006E2336">
      <w:pPr>
        <w:pStyle w:val="ListParagraph"/>
        <w:numPr>
          <w:ilvl w:val="3"/>
          <w:numId w:val="30"/>
        </w:numPr>
        <w:spacing w:before="0" w:after="0"/>
      </w:pPr>
      <w:r>
        <w:t>nan</w:t>
      </w:r>
    </w:p>
    <w:p w14:paraId="38594C80" w14:textId="77777777" w:rsidR="00584F50" w:rsidRDefault="00584F50" w:rsidP="006E2336">
      <w:pPr>
        <w:pStyle w:val="ListParagraph"/>
        <w:numPr>
          <w:ilvl w:val="2"/>
          <w:numId w:val="30"/>
        </w:numPr>
        <w:spacing w:before="0" w:after="0"/>
      </w:pPr>
      <w:r>
        <w:t>Installation date between minimum of 1991-01-01 and maximum of 1991-01-01</w:t>
      </w:r>
    </w:p>
    <w:p w14:paraId="54D8A097" w14:textId="77777777" w:rsidR="00584F50" w:rsidRDefault="00584F50" w:rsidP="006E2336">
      <w:pPr>
        <w:pStyle w:val="ListParagraph"/>
        <w:numPr>
          <w:ilvl w:val="2"/>
          <w:numId w:val="30"/>
        </w:numPr>
        <w:spacing w:before="0" w:after="0"/>
      </w:pPr>
      <w:r>
        <w:t>Outside diameter of 6.625 in.</w:t>
      </w:r>
    </w:p>
    <w:p w14:paraId="1595B5BF" w14:textId="77777777" w:rsidR="00584F50" w:rsidRDefault="00584F50" w:rsidP="006E2336">
      <w:pPr>
        <w:pStyle w:val="ListParagraph"/>
        <w:numPr>
          <w:ilvl w:val="2"/>
          <w:numId w:val="30"/>
        </w:numPr>
        <w:spacing w:before="0" w:after="0"/>
      </w:pPr>
      <w:r>
        <w:t>Grade between minimum of 359.0 and maximum of 359.0 MPa</w:t>
      </w:r>
    </w:p>
    <w:p w14:paraId="2B6A21A7" w14:textId="77777777" w:rsidR="00584F50" w:rsidRDefault="00584F50" w:rsidP="006E2336">
      <w:pPr>
        <w:pStyle w:val="ListParagraph"/>
        <w:numPr>
          <w:ilvl w:val="2"/>
          <w:numId w:val="30"/>
        </w:numPr>
        <w:spacing w:before="0" w:after="0"/>
      </w:pPr>
      <w:r>
        <w:t>Wall thickness between minimum of 3.96 and maximum of 7.11 mm</w:t>
      </w:r>
    </w:p>
    <w:p w14:paraId="2199BF2A" w14:textId="77777777" w:rsidR="00584F50" w:rsidRDefault="00584F50" w:rsidP="006E2336">
      <w:pPr>
        <w:pStyle w:val="ListParagraph"/>
        <w:numPr>
          <w:ilvl w:val="2"/>
          <w:numId w:val="30"/>
        </w:numPr>
        <w:spacing w:before="0" w:after="0"/>
      </w:pPr>
      <w:r>
        <w:t>Toughness between minimum of nan and maximum of nan J</w:t>
      </w:r>
    </w:p>
    <w:p w14:paraId="22476A47" w14:textId="77777777" w:rsidR="00584F50" w:rsidRDefault="00584F50" w:rsidP="006E2336">
      <w:pPr>
        <w:pStyle w:val="ListParagraph"/>
        <w:numPr>
          <w:ilvl w:val="2"/>
          <w:numId w:val="30"/>
        </w:numPr>
        <w:spacing w:before="0" w:after="0"/>
      </w:pPr>
      <w:r>
        <w:t>Probability of failure given a hit between minimum of 9.079e-02 and maximum of 2.124e-01</w:t>
      </w:r>
    </w:p>
    <w:p w14:paraId="28C4EC3A" w14:textId="77777777" w:rsidR="00584F50" w:rsidRDefault="00584F50" w:rsidP="006E2336">
      <w:pPr>
        <w:pStyle w:val="ListParagraph"/>
        <w:numPr>
          <w:ilvl w:val="2"/>
          <w:numId w:val="30"/>
        </w:numPr>
        <w:spacing w:before="0" w:after="0"/>
      </w:pPr>
      <w:r>
        <w:t>Class area location is/are 1.0.</w:t>
      </w:r>
    </w:p>
    <w:p w14:paraId="25A73D05" w14:textId="77777777" w:rsidR="00584F50" w:rsidRDefault="00584F50" w:rsidP="006E2336">
      <w:pPr>
        <w:pStyle w:val="ListParagraph"/>
        <w:numPr>
          <w:ilvl w:val="1"/>
          <w:numId w:val="30"/>
        </w:numPr>
        <w:spacing w:before="0" w:after="0"/>
      </w:pPr>
      <w:r>
        <w:t>Consequence of failure distributed between minimum of $10.00 and maximum of $21.23MM</w:t>
      </w:r>
    </w:p>
    <w:p w14:paraId="1BDCBB64" w14:textId="77777777" w:rsidR="00584F50" w:rsidRDefault="00584F50" w:rsidP="006E2336">
      <w:pPr>
        <w:pStyle w:val="ListParagraph"/>
        <w:numPr>
          <w:ilvl w:val="1"/>
          <w:numId w:val="30"/>
        </w:numPr>
        <w:spacing w:before="0" w:after="0"/>
      </w:pPr>
      <w:r>
        <w:t>Total length driven by Safety: 130.91 meters.</w:t>
      </w:r>
    </w:p>
    <w:p w14:paraId="7E0DA53F" w14:textId="77777777" w:rsidR="00584F50" w:rsidRDefault="00584F50" w:rsidP="006E2336">
      <w:pPr>
        <w:pStyle w:val="ListParagraph"/>
        <w:numPr>
          <w:ilvl w:val="1"/>
          <w:numId w:val="30"/>
        </w:numPr>
        <w:spacing w:before="0" w:after="0"/>
      </w:pPr>
      <w:r>
        <w:t>Safety Cost distributed between minimum of $0.00 and maximum of $12.11MM:</w:t>
      </w:r>
    </w:p>
    <w:p w14:paraId="6C894B62" w14:textId="77777777" w:rsidR="00584F50" w:rsidRDefault="00584F50" w:rsidP="006E2336">
      <w:pPr>
        <w:pStyle w:val="ListParagraph"/>
        <w:numPr>
          <w:ilvl w:val="2"/>
          <w:numId w:val="30"/>
        </w:numPr>
        <w:spacing w:before="0" w:after="0"/>
      </w:pPr>
      <w:r>
        <w:t>Leak cost between minimum of $0.00 and maximum of $12.11MM</w:t>
      </w:r>
    </w:p>
    <w:p w14:paraId="6A1DE536" w14:textId="77777777" w:rsidR="00584F50" w:rsidRDefault="00584F50" w:rsidP="006E2336">
      <w:pPr>
        <w:pStyle w:val="ListParagraph"/>
        <w:numPr>
          <w:ilvl w:val="2"/>
          <w:numId w:val="30"/>
        </w:numPr>
        <w:spacing w:before="0" w:after="0"/>
      </w:pPr>
      <w:r>
        <w:t>Leak scenario yielded 9.0 intersections with structures, with minimum of 1.26 and maximum of 1.26 of population impacted.</w:t>
      </w:r>
    </w:p>
    <w:p w14:paraId="17EF3724" w14:textId="77777777" w:rsidR="00584F50" w:rsidRDefault="00584F50" w:rsidP="006E2336">
      <w:pPr>
        <w:pStyle w:val="ListParagraph"/>
        <w:numPr>
          <w:ilvl w:val="2"/>
          <w:numId w:val="30"/>
        </w:numPr>
        <w:spacing w:before="0" w:after="0"/>
      </w:pPr>
      <w:r>
        <w:t>Leak hazard radius distributed between minimum of 4.11 and maximum of 4.11 meters.</w:t>
      </w:r>
    </w:p>
    <w:p w14:paraId="4F23107B" w14:textId="77777777" w:rsidR="00584F50" w:rsidRDefault="00584F50" w:rsidP="006E2336">
      <w:pPr>
        <w:pStyle w:val="ListParagraph"/>
        <w:numPr>
          <w:ilvl w:val="2"/>
          <w:numId w:val="30"/>
        </w:numPr>
        <w:spacing w:before="0" w:after="0"/>
      </w:pPr>
      <w:r>
        <w:t>Rupture cost between minimum of $0.00 and maximum of $12.11MM</w:t>
      </w:r>
    </w:p>
    <w:p w14:paraId="0F3C2590" w14:textId="77777777" w:rsidR="00584F50" w:rsidRDefault="00584F50" w:rsidP="006E2336">
      <w:pPr>
        <w:pStyle w:val="ListParagraph"/>
        <w:numPr>
          <w:ilvl w:val="2"/>
          <w:numId w:val="30"/>
        </w:numPr>
        <w:spacing w:before="0" w:after="0"/>
      </w:pPr>
      <w:r>
        <w:t>Rupture scenario yielded 6.0 intersections with structures, with minimum of 1.26 and maximum of 1.26 of population impacted</w:t>
      </w:r>
    </w:p>
    <w:p w14:paraId="1179C7DA" w14:textId="77777777" w:rsidR="00584F50" w:rsidRDefault="00584F50" w:rsidP="006E2336">
      <w:pPr>
        <w:pStyle w:val="ListParagraph"/>
        <w:numPr>
          <w:ilvl w:val="2"/>
          <w:numId w:val="30"/>
        </w:numPr>
        <w:spacing w:before="0" w:after="0"/>
      </w:pPr>
      <w:r>
        <w:t>Rupture hazard radius distributed between minimum of 43.8 and maximum of 43.8 meters.</w:t>
      </w:r>
    </w:p>
    <w:p w14:paraId="07F4B510" w14:textId="77777777" w:rsidR="00584F50" w:rsidRDefault="00584F50" w:rsidP="006E2336">
      <w:pPr>
        <w:pStyle w:val="ListParagraph"/>
        <w:numPr>
          <w:ilvl w:val="2"/>
          <w:numId w:val="30"/>
        </w:numPr>
        <w:spacing w:before="0" w:after="0"/>
      </w:pPr>
      <w:r>
        <w:t>Puncture cost between minimum of $0.00 and maximum of $12.11MM</w:t>
      </w:r>
    </w:p>
    <w:p w14:paraId="51D2E97F" w14:textId="77777777" w:rsidR="00584F50" w:rsidRDefault="00584F50" w:rsidP="006E2336">
      <w:pPr>
        <w:pStyle w:val="ListParagraph"/>
        <w:numPr>
          <w:ilvl w:val="2"/>
          <w:numId w:val="30"/>
        </w:numPr>
        <w:spacing w:before="0" w:after="0"/>
      </w:pPr>
      <w:r>
        <w:t>Puncture scenario yielded 11.0 intersections with structures, with minimum of 1.26 and maximum of 1.26 of population impacted</w:t>
      </w:r>
    </w:p>
    <w:p w14:paraId="2354A04E" w14:textId="77777777" w:rsidR="00584F50" w:rsidRDefault="00584F50" w:rsidP="006E2336">
      <w:pPr>
        <w:pStyle w:val="ListParagraph"/>
        <w:numPr>
          <w:ilvl w:val="2"/>
          <w:numId w:val="30"/>
        </w:numPr>
        <w:spacing w:before="0" w:after="0"/>
      </w:pPr>
      <w:r>
        <w:t>Puncture hazard radius distributed between minimum of 16.44 and maximum of 16.44 meters.</w:t>
      </w:r>
    </w:p>
    <w:p w14:paraId="00968AC9" w14:textId="77777777" w:rsidR="00584F50" w:rsidRDefault="00584F50" w:rsidP="006E2336">
      <w:pPr>
        <w:pStyle w:val="ListParagraph"/>
        <w:numPr>
          <w:ilvl w:val="2"/>
          <w:numId w:val="30"/>
        </w:numPr>
        <w:spacing w:before="0" w:after="0"/>
      </w:pPr>
      <w:r>
        <w:t>Product type is Blend.</w:t>
      </w:r>
    </w:p>
    <w:p w14:paraId="2A56E835" w14:textId="77777777" w:rsidR="00584F50" w:rsidRDefault="00584F50" w:rsidP="006E2336">
      <w:pPr>
        <w:pStyle w:val="ListParagraph"/>
        <w:numPr>
          <w:ilvl w:val="2"/>
          <w:numId w:val="30"/>
        </w:numPr>
        <w:spacing w:before="0" w:after="0"/>
      </w:pPr>
      <w:r>
        <w:t>Class area location is/are 1.0.</w:t>
      </w:r>
    </w:p>
    <w:p w14:paraId="63171304" w14:textId="77777777" w:rsidR="00584F50" w:rsidRDefault="00584F50" w:rsidP="006E2336">
      <w:pPr>
        <w:pStyle w:val="ListParagraph"/>
        <w:numPr>
          <w:ilvl w:val="1"/>
          <w:numId w:val="30"/>
        </w:numPr>
        <w:spacing w:before="0" w:after="0"/>
      </w:pPr>
      <w:r>
        <w:t>Total length driven by Environmental: 1207.55 meters.</w:t>
      </w:r>
    </w:p>
    <w:p w14:paraId="07417D06" w14:textId="77777777" w:rsidR="00584F50" w:rsidRDefault="00584F50" w:rsidP="006E2336">
      <w:pPr>
        <w:pStyle w:val="ListParagraph"/>
        <w:numPr>
          <w:ilvl w:val="1"/>
          <w:numId w:val="30"/>
        </w:numPr>
        <w:spacing w:before="0" w:after="0"/>
      </w:pPr>
      <w:r>
        <w:t>Environmental Cost distributed between minimum of $8.54 and maximum of $16.28MM:</w:t>
      </w:r>
    </w:p>
    <w:p w14:paraId="76661503" w14:textId="77777777" w:rsidR="00584F50" w:rsidRDefault="00584F50" w:rsidP="006E2336">
      <w:pPr>
        <w:pStyle w:val="ListParagraph"/>
        <w:numPr>
          <w:ilvl w:val="2"/>
          <w:numId w:val="30"/>
        </w:numPr>
        <w:spacing w:before="0" w:after="0"/>
      </w:pPr>
      <w:r>
        <w:t>Leak cost between minimum of $0.20 and maximum of $0.37MM</w:t>
      </w:r>
    </w:p>
    <w:p w14:paraId="4540F905" w14:textId="77777777" w:rsidR="00584F50" w:rsidRDefault="00584F50" w:rsidP="006E2336">
      <w:pPr>
        <w:pStyle w:val="ListParagraph"/>
        <w:numPr>
          <w:ilvl w:val="2"/>
          <w:numId w:val="30"/>
        </w:numPr>
        <w:spacing w:before="0" w:after="0"/>
      </w:pPr>
      <w:r>
        <w:t>Leak spill volume between a minimum of 1852.98 and maximum of 2182.66 gallons</w:t>
      </w:r>
    </w:p>
    <w:p w14:paraId="689E0211" w14:textId="77777777" w:rsidR="00584F50" w:rsidRDefault="00584F50" w:rsidP="006E2336">
      <w:pPr>
        <w:pStyle w:val="ListParagraph"/>
        <w:numPr>
          <w:ilvl w:val="2"/>
          <w:numId w:val="30"/>
        </w:numPr>
        <w:spacing w:before="0" w:after="0"/>
      </w:pPr>
      <w:r>
        <w:t>Rupture cost between minimum of $55.61 and maximum of $106.08MM</w:t>
      </w:r>
    </w:p>
    <w:p w14:paraId="10C22A6F" w14:textId="77777777" w:rsidR="00584F50" w:rsidRDefault="00584F50" w:rsidP="006E2336">
      <w:pPr>
        <w:pStyle w:val="ListParagraph"/>
        <w:numPr>
          <w:ilvl w:val="2"/>
          <w:numId w:val="30"/>
        </w:numPr>
        <w:spacing w:before="0" w:after="0"/>
      </w:pPr>
      <w:r>
        <w:t>Rupture spill volume is between a minimum of 524697.6 and maximum of 618052.74 gallons</w:t>
      </w:r>
    </w:p>
    <w:p w14:paraId="03E29927" w14:textId="77777777" w:rsidR="00584F50" w:rsidRDefault="00584F50" w:rsidP="006E2336">
      <w:pPr>
        <w:pStyle w:val="ListParagraph"/>
        <w:numPr>
          <w:ilvl w:val="2"/>
          <w:numId w:val="30"/>
        </w:numPr>
        <w:spacing w:before="0" w:after="0"/>
      </w:pPr>
      <w:r>
        <w:t>Puncture cost between minimum of $6.45 and maximum of $12.31MM</w:t>
      </w:r>
    </w:p>
    <w:p w14:paraId="271A22D2" w14:textId="77777777" w:rsidR="00584F50" w:rsidRDefault="00584F50" w:rsidP="006E2336">
      <w:pPr>
        <w:pStyle w:val="ListParagraph"/>
        <w:numPr>
          <w:ilvl w:val="2"/>
          <w:numId w:val="30"/>
        </w:numPr>
        <w:spacing w:before="0" w:after="0"/>
      </w:pPr>
      <w:r>
        <w:t>Puncture spill volume is between a minimum of 60884.6 and maximum of 71717.29 gallons</w:t>
      </w:r>
    </w:p>
    <w:p w14:paraId="30B687DD" w14:textId="77777777" w:rsidR="00584F50" w:rsidRDefault="00584F50" w:rsidP="006E2336">
      <w:pPr>
        <w:pStyle w:val="ListParagraph"/>
        <w:numPr>
          <w:ilvl w:val="0"/>
          <w:numId w:val="30"/>
        </w:numPr>
        <w:spacing w:before="0" w:after="0"/>
      </w:pPr>
      <w:r>
        <w:t>"SUNDRE TO HARTELL NPS 12</w:t>
      </w:r>
    </w:p>
    <w:p w14:paraId="6586FE40" w14:textId="77777777" w:rsidR="00584F50" w:rsidRDefault="00584F50" w:rsidP="006E2336">
      <w:pPr>
        <w:pStyle w:val="ListParagraph"/>
        <w:numPr>
          <w:ilvl w:val="1"/>
          <w:numId w:val="30"/>
        </w:numPr>
        <w:spacing w:before="0" w:after="0"/>
      </w:pPr>
      <w:r>
        <w:t>Total Cumulative Length (m):</w:t>
      </w:r>
      <w:r>
        <w:tab/>
        <w:t>1226.92</w:t>
      </w:r>
    </w:p>
    <w:p w14:paraId="06D4DCB5" w14:textId="77777777" w:rsidR="00584F50" w:rsidRDefault="00584F50" w:rsidP="006E2336">
      <w:pPr>
        <w:pStyle w:val="ListParagraph"/>
        <w:numPr>
          <w:ilvl w:val="1"/>
          <w:numId w:val="30"/>
        </w:numPr>
        <w:spacing w:before="0" w:after="0"/>
      </w:pPr>
      <w:r>
        <w:lastRenderedPageBreak/>
        <w:t>Likelihood of failure distributed between minimum of 1.616e-03 and maximum of 2.550e-03.</w:t>
      </w:r>
    </w:p>
    <w:p w14:paraId="2F23BE1B" w14:textId="77777777" w:rsidR="00584F50" w:rsidRDefault="00584F50" w:rsidP="006E2336">
      <w:pPr>
        <w:pStyle w:val="ListParagraph"/>
        <w:numPr>
          <w:ilvl w:val="2"/>
          <w:numId w:val="30"/>
        </w:numPr>
        <w:spacing w:before="0" w:after="0"/>
      </w:pPr>
      <w:r>
        <w:t xml:space="preserve">Land use distributed as </w:t>
      </w:r>
    </w:p>
    <w:p w14:paraId="0940EE0D" w14:textId="77777777" w:rsidR="00584F50" w:rsidRDefault="00584F50" w:rsidP="006E2336">
      <w:pPr>
        <w:pStyle w:val="ListParagraph"/>
        <w:numPr>
          <w:ilvl w:val="3"/>
          <w:numId w:val="30"/>
        </w:numPr>
        <w:spacing w:before="0" w:after="0"/>
      </w:pPr>
      <w:r>
        <w:t>Agricultural: 1,226.92</w:t>
      </w:r>
    </w:p>
    <w:p w14:paraId="1AF90CD7" w14:textId="77777777" w:rsidR="00584F50" w:rsidRDefault="00584F50" w:rsidP="006E2336">
      <w:pPr>
        <w:pStyle w:val="ListParagraph"/>
        <w:numPr>
          <w:ilvl w:val="2"/>
          <w:numId w:val="30"/>
        </w:numPr>
        <w:spacing w:before="0" w:after="0"/>
      </w:pPr>
      <w:r>
        <w:t xml:space="preserve">Depth of cover distributed as </w:t>
      </w:r>
    </w:p>
    <w:p w14:paraId="5F6E5CB6" w14:textId="77777777" w:rsidR="00584F50" w:rsidRDefault="00584F50" w:rsidP="006E2336">
      <w:pPr>
        <w:pStyle w:val="ListParagraph"/>
        <w:numPr>
          <w:ilvl w:val="3"/>
          <w:numId w:val="30"/>
        </w:numPr>
        <w:spacing w:before="0" w:after="0"/>
      </w:pPr>
      <w:r>
        <w:t>&gt;= 0.91 to &lt; 1.22m: 1,226.92</w:t>
      </w:r>
    </w:p>
    <w:p w14:paraId="27E78C55" w14:textId="77777777" w:rsidR="00584F50" w:rsidRDefault="00584F50" w:rsidP="006E2336">
      <w:pPr>
        <w:pStyle w:val="ListParagraph"/>
        <w:numPr>
          <w:ilvl w:val="2"/>
          <w:numId w:val="30"/>
        </w:numPr>
        <w:spacing w:before="0" w:after="0"/>
      </w:pPr>
      <w:r>
        <w:t>Installation date between minimum of 1966-01-01 and maximum of 1966-01-01</w:t>
      </w:r>
    </w:p>
    <w:p w14:paraId="78FF6707" w14:textId="77777777" w:rsidR="00584F50" w:rsidRDefault="00584F50" w:rsidP="006E2336">
      <w:pPr>
        <w:pStyle w:val="ListParagraph"/>
        <w:numPr>
          <w:ilvl w:val="2"/>
          <w:numId w:val="30"/>
        </w:numPr>
        <w:spacing w:before="0" w:after="0"/>
      </w:pPr>
      <w:r>
        <w:t>Outside diameter of 12.75 in.</w:t>
      </w:r>
    </w:p>
    <w:p w14:paraId="792062B0" w14:textId="77777777" w:rsidR="00584F50" w:rsidRDefault="00584F50" w:rsidP="006E2336">
      <w:pPr>
        <w:pStyle w:val="ListParagraph"/>
        <w:numPr>
          <w:ilvl w:val="2"/>
          <w:numId w:val="30"/>
        </w:numPr>
        <w:spacing w:before="0" w:after="0"/>
      </w:pPr>
      <w:r>
        <w:t>Grade between minimum of 317.0 and maximum of 317.0 MPa</w:t>
      </w:r>
    </w:p>
    <w:p w14:paraId="6A76F08C" w14:textId="77777777" w:rsidR="00584F50" w:rsidRDefault="00584F50" w:rsidP="006E2336">
      <w:pPr>
        <w:pStyle w:val="ListParagraph"/>
        <w:numPr>
          <w:ilvl w:val="2"/>
          <w:numId w:val="30"/>
        </w:numPr>
        <w:spacing w:before="0" w:after="0"/>
      </w:pPr>
      <w:r>
        <w:t>Wall thickness between minimum of 4.78 and maximum of 7.14 mm</w:t>
      </w:r>
    </w:p>
    <w:p w14:paraId="6FF71960" w14:textId="77777777" w:rsidR="00584F50" w:rsidRDefault="00584F50" w:rsidP="006E2336">
      <w:pPr>
        <w:pStyle w:val="ListParagraph"/>
        <w:numPr>
          <w:ilvl w:val="2"/>
          <w:numId w:val="30"/>
        </w:numPr>
        <w:spacing w:before="0" w:after="0"/>
      </w:pPr>
      <w:r>
        <w:t>Toughness between minimum of nan and maximum of nan J</w:t>
      </w:r>
    </w:p>
    <w:p w14:paraId="75957501" w14:textId="77777777" w:rsidR="00584F50" w:rsidRDefault="00584F50" w:rsidP="006E2336">
      <w:pPr>
        <w:pStyle w:val="ListParagraph"/>
        <w:numPr>
          <w:ilvl w:val="2"/>
          <w:numId w:val="30"/>
        </w:numPr>
        <w:spacing w:before="0" w:after="0"/>
      </w:pPr>
      <w:r>
        <w:t>Probability of failure given a hit between minimum of 1.213e-01 and maximum of 1.914e-01</w:t>
      </w:r>
    </w:p>
    <w:p w14:paraId="01B68E65" w14:textId="77777777" w:rsidR="00584F50" w:rsidRDefault="00584F50" w:rsidP="006E2336">
      <w:pPr>
        <w:pStyle w:val="ListParagraph"/>
        <w:numPr>
          <w:ilvl w:val="2"/>
          <w:numId w:val="30"/>
        </w:numPr>
        <w:spacing w:before="0" w:after="0"/>
      </w:pPr>
      <w:r>
        <w:t>Class area location is/are 1.0, 2.0.</w:t>
      </w:r>
    </w:p>
    <w:p w14:paraId="538162E0" w14:textId="77777777" w:rsidR="00584F50" w:rsidRDefault="00584F50" w:rsidP="006E2336">
      <w:pPr>
        <w:pStyle w:val="ListParagraph"/>
        <w:numPr>
          <w:ilvl w:val="1"/>
          <w:numId w:val="30"/>
        </w:numPr>
        <w:spacing w:before="0" w:after="0"/>
      </w:pPr>
      <w:r>
        <w:t>Consequence of failure distributed between minimum of $10.08 and maximum of $50.92MM</w:t>
      </w:r>
    </w:p>
    <w:p w14:paraId="25BB0F55" w14:textId="77777777" w:rsidR="00584F50" w:rsidRDefault="00584F50" w:rsidP="006E2336">
      <w:pPr>
        <w:pStyle w:val="ListParagraph"/>
        <w:numPr>
          <w:ilvl w:val="1"/>
          <w:numId w:val="30"/>
        </w:numPr>
        <w:spacing w:before="0" w:after="0"/>
      </w:pPr>
      <w:r>
        <w:t>Total length driven by Safety: 615.33 meters.</w:t>
      </w:r>
    </w:p>
    <w:p w14:paraId="14480633" w14:textId="77777777" w:rsidR="00584F50" w:rsidRDefault="00584F50" w:rsidP="006E2336">
      <w:pPr>
        <w:pStyle w:val="ListParagraph"/>
        <w:numPr>
          <w:ilvl w:val="1"/>
          <w:numId w:val="30"/>
        </w:numPr>
        <w:spacing w:before="0" w:after="0"/>
      </w:pPr>
      <w:r>
        <w:t>Safety Cost distributed between minimum of $0.00 and maximum of $42.90MM:</w:t>
      </w:r>
    </w:p>
    <w:p w14:paraId="2A228F98" w14:textId="77777777" w:rsidR="00584F50" w:rsidRDefault="00584F50" w:rsidP="006E2336">
      <w:pPr>
        <w:pStyle w:val="ListParagraph"/>
        <w:numPr>
          <w:ilvl w:val="2"/>
          <w:numId w:val="30"/>
        </w:numPr>
        <w:spacing w:before="0" w:after="0"/>
      </w:pPr>
      <w:r>
        <w:t>Leak cost between minimum of $0.00 and maximum of $28.51MM</w:t>
      </w:r>
    </w:p>
    <w:p w14:paraId="0AEB957C" w14:textId="77777777" w:rsidR="00584F50" w:rsidRDefault="00584F50" w:rsidP="006E2336">
      <w:pPr>
        <w:pStyle w:val="ListParagraph"/>
        <w:numPr>
          <w:ilvl w:val="2"/>
          <w:numId w:val="30"/>
        </w:numPr>
        <w:spacing w:before="0" w:after="0"/>
      </w:pPr>
      <w:r>
        <w:t>Leak scenario yielded 2697.0 intersections with structures, with minimum of 2.28 and maximum of 2.97 of population impacted.</w:t>
      </w:r>
    </w:p>
    <w:p w14:paraId="0AD272AB" w14:textId="77777777" w:rsidR="00584F50" w:rsidRDefault="00584F50" w:rsidP="006E2336">
      <w:pPr>
        <w:pStyle w:val="ListParagraph"/>
        <w:numPr>
          <w:ilvl w:val="2"/>
          <w:numId w:val="30"/>
        </w:numPr>
        <w:spacing w:before="0" w:after="0"/>
      </w:pPr>
      <w:r>
        <w:t>Leak hazard radius distributed between minimum of 3.64 and maximum of 4.11 meters.</w:t>
      </w:r>
    </w:p>
    <w:p w14:paraId="4685BB93" w14:textId="77777777" w:rsidR="00584F50" w:rsidRDefault="00584F50" w:rsidP="006E2336">
      <w:pPr>
        <w:pStyle w:val="ListParagraph"/>
        <w:numPr>
          <w:ilvl w:val="2"/>
          <w:numId w:val="30"/>
        </w:numPr>
        <w:spacing w:before="0" w:after="0"/>
      </w:pPr>
      <w:r>
        <w:t>Rupture cost between minimum of $0.00 and maximum of $109.44MM</w:t>
      </w:r>
    </w:p>
    <w:p w14:paraId="1379CBC0" w14:textId="77777777" w:rsidR="00584F50" w:rsidRDefault="00584F50" w:rsidP="006E2336">
      <w:pPr>
        <w:pStyle w:val="ListParagraph"/>
        <w:numPr>
          <w:ilvl w:val="2"/>
          <w:numId w:val="30"/>
        </w:numPr>
        <w:spacing w:before="0" w:after="0"/>
      </w:pPr>
      <w:r>
        <w:t>Rupture scenario yielded 293.0 intersections with structures, with minimum of 2.28 and maximum of 11.4 of population impacted</w:t>
      </w:r>
    </w:p>
    <w:p w14:paraId="428A33F4" w14:textId="77777777" w:rsidR="00584F50" w:rsidRDefault="00584F50" w:rsidP="006E2336">
      <w:pPr>
        <w:pStyle w:val="ListParagraph"/>
        <w:numPr>
          <w:ilvl w:val="2"/>
          <w:numId w:val="30"/>
        </w:numPr>
        <w:spacing w:before="0" w:after="0"/>
      </w:pPr>
      <w:r>
        <w:t>Rupture hazard radius distributed between minimum of 70.19 and maximum of 79.49 meters.</w:t>
      </w:r>
    </w:p>
    <w:p w14:paraId="4AF8021D" w14:textId="77777777" w:rsidR="00584F50" w:rsidRDefault="00584F50" w:rsidP="006E2336">
      <w:pPr>
        <w:pStyle w:val="ListParagraph"/>
        <w:numPr>
          <w:ilvl w:val="2"/>
          <w:numId w:val="30"/>
        </w:numPr>
        <w:spacing w:before="0" w:after="0"/>
      </w:pPr>
      <w:r>
        <w:t>Puncture cost between minimum of $0.00 and maximum of $43.78MM</w:t>
      </w:r>
    </w:p>
    <w:p w14:paraId="2775F0A6" w14:textId="77777777" w:rsidR="00584F50" w:rsidRDefault="00584F50" w:rsidP="006E2336">
      <w:pPr>
        <w:pStyle w:val="ListParagraph"/>
        <w:numPr>
          <w:ilvl w:val="2"/>
          <w:numId w:val="30"/>
        </w:numPr>
        <w:spacing w:before="0" w:after="0"/>
      </w:pPr>
      <w:r>
        <w:t>Puncture scenario yielded 752.0 intersections with structures, with minimum of 2.28 and maximum of 4.56 of population impacted</w:t>
      </w:r>
    </w:p>
    <w:p w14:paraId="729DC92C" w14:textId="77777777" w:rsidR="00584F50" w:rsidRDefault="00584F50" w:rsidP="006E2336">
      <w:pPr>
        <w:pStyle w:val="ListParagraph"/>
        <w:numPr>
          <w:ilvl w:val="2"/>
          <w:numId w:val="30"/>
        </w:numPr>
        <w:spacing w:before="0" w:after="0"/>
      </w:pPr>
      <w:r>
        <w:t>Puncture hazard radius distributed between minimum of 14.52 and maximum of 16.44 meters.</w:t>
      </w:r>
    </w:p>
    <w:p w14:paraId="2A3B9805" w14:textId="77777777" w:rsidR="00584F50" w:rsidRDefault="00584F50" w:rsidP="006E2336">
      <w:pPr>
        <w:pStyle w:val="ListParagraph"/>
        <w:numPr>
          <w:ilvl w:val="2"/>
          <w:numId w:val="30"/>
        </w:numPr>
        <w:spacing w:before="0" w:after="0"/>
      </w:pPr>
      <w:r>
        <w:t>Product type is Crude Oil.</w:t>
      </w:r>
    </w:p>
    <w:p w14:paraId="4B43B52F" w14:textId="77777777" w:rsidR="00584F50" w:rsidRDefault="00584F50" w:rsidP="006E2336">
      <w:pPr>
        <w:pStyle w:val="ListParagraph"/>
        <w:numPr>
          <w:ilvl w:val="2"/>
          <w:numId w:val="30"/>
        </w:numPr>
        <w:spacing w:before="0" w:after="0"/>
      </w:pPr>
      <w:r>
        <w:t>Class area location is/are 1.0, 2.0.</w:t>
      </w:r>
    </w:p>
    <w:p w14:paraId="7F8A9CD8" w14:textId="77777777" w:rsidR="00584F50" w:rsidRDefault="00584F50" w:rsidP="006E2336">
      <w:pPr>
        <w:pStyle w:val="ListParagraph"/>
        <w:numPr>
          <w:ilvl w:val="1"/>
          <w:numId w:val="30"/>
        </w:numPr>
        <w:spacing w:before="0" w:after="0"/>
      </w:pPr>
      <w:r>
        <w:t>Total length driven by Environmental: 611.59 meters.</w:t>
      </w:r>
    </w:p>
    <w:p w14:paraId="03B00355" w14:textId="77777777" w:rsidR="00584F50" w:rsidRDefault="00584F50" w:rsidP="006E2336">
      <w:pPr>
        <w:pStyle w:val="ListParagraph"/>
        <w:numPr>
          <w:ilvl w:val="1"/>
          <w:numId w:val="30"/>
        </w:numPr>
        <w:spacing w:before="0" w:after="0"/>
      </w:pPr>
      <w:r>
        <w:t>Environmental Cost distributed between minimum of $2.02 and maximum of $13.03MM:</w:t>
      </w:r>
    </w:p>
    <w:p w14:paraId="127C86E8" w14:textId="77777777" w:rsidR="00584F50" w:rsidRDefault="00584F50" w:rsidP="006E2336">
      <w:pPr>
        <w:pStyle w:val="ListParagraph"/>
        <w:numPr>
          <w:ilvl w:val="2"/>
          <w:numId w:val="30"/>
        </w:numPr>
        <w:spacing w:before="0" w:after="0"/>
      </w:pPr>
      <w:r>
        <w:t>Leak cost between minimum of $0.16 and maximum of $0.40MM</w:t>
      </w:r>
    </w:p>
    <w:p w14:paraId="4E504081" w14:textId="77777777" w:rsidR="00584F50" w:rsidRDefault="00584F50" w:rsidP="006E2336">
      <w:pPr>
        <w:pStyle w:val="ListParagraph"/>
        <w:numPr>
          <w:ilvl w:val="2"/>
          <w:numId w:val="30"/>
        </w:numPr>
        <w:spacing w:before="0" w:after="0"/>
      </w:pPr>
      <w:r>
        <w:t>Leak spill volume between a minimum of 1492.75 and maximum of 2273.07 gallons</w:t>
      </w:r>
    </w:p>
    <w:p w14:paraId="77C786FA" w14:textId="77777777" w:rsidR="00584F50" w:rsidRDefault="00584F50" w:rsidP="006E2336">
      <w:pPr>
        <w:pStyle w:val="ListParagraph"/>
        <w:numPr>
          <w:ilvl w:val="2"/>
          <w:numId w:val="30"/>
        </w:numPr>
        <w:spacing w:before="0" w:after="0"/>
      </w:pPr>
      <w:r>
        <w:t>Rupture cost between minimum of $3.21 and maximum of $25.03MM</w:t>
      </w:r>
    </w:p>
    <w:p w14:paraId="3C921729" w14:textId="77777777" w:rsidR="00584F50" w:rsidRDefault="00584F50" w:rsidP="006E2336">
      <w:pPr>
        <w:pStyle w:val="ListParagraph"/>
        <w:numPr>
          <w:ilvl w:val="2"/>
          <w:numId w:val="30"/>
        </w:numPr>
        <w:spacing w:before="0" w:after="0"/>
      </w:pPr>
      <w:r>
        <w:t>Rupture spill volume is between a minimum of 22292.01 and maximum of 140676.84 gallons</w:t>
      </w:r>
    </w:p>
    <w:p w14:paraId="4B8F60ED" w14:textId="77777777" w:rsidR="00584F50" w:rsidRDefault="00584F50" w:rsidP="006E2336">
      <w:pPr>
        <w:pStyle w:val="ListParagraph"/>
        <w:numPr>
          <w:ilvl w:val="2"/>
          <w:numId w:val="30"/>
        </w:numPr>
        <w:spacing w:before="0" w:after="0"/>
      </w:pPr>
      <w:r>
        <w:t>Puncture cost between minimum of $5.20 and maximum of $13.29MM</w:t>
      </w:r>
    </w:p>
    <w:p w14:paraId="5686468D" w14:textId="77777777" w:rsidR="00584F50" w:rsidRDefault="00584F50" w:rsidP="006E2336">
      <w:pPr>
        <w:pStyle w:val="ListParagraph"/>
        <w:numPr>
          <w:ilvl w:val="2"/>
          <w:numId w:val="30"/>
        </w:numPr>
        <w:spacing w:before="0" w:after="0"/>
      </w:pPr>
      <w:r>
        <w:t>Puncture spill volume is between a minimum of 49048.48 and maximum of 74687.87 gallons</w:t>
      </w:r>
    </w:p>
    <w:p w14:paraId="784D82FC" w14:textId="77777777" w:rsidR="00584F50" w:rsidRDefault="00584F50" w:rsidP="006E2336">
      <w:pPr>
        <w:pStyle w:val="ListParagraph"/>
        <w:numPr>
          <w:ilvl w:val="0"/>
          <w:numId w:val="30"/>
        </w:numPr>
        <w:spacing w:before="0" w:after="0"/>
      </w:pPr>
      <w:r>
        <w:t>"SECT 1 EMPRESS TO CABRI NPS 6</w:t>
      </w:r>
    </w:p>
    <w:p w14:paraId="50A6EFBD" w14:textId="77777777" w:rsidR="00584F50" w:rsidRDefault="00584F50" w:rsidP="006E2336">
      <w:pPr>
        <w:pStyle w:val="ListParagraph"/>
        <w:numPr>
          <w:ilvl w:val="1"/>
          <w:numId w:val="30"/>
        </w:numPr>
        <w:spacing w:before="0" w:after="0"/>
      </w:pPr>
      <w:r>
        <w:t>Total Cumulative Length (m):</w:t>
      </w:r>
      <w:r>
        <w:tab/>
        <w:t>1218.56</w:t>
      </w:r>
    </w:p>
    <w:p w14:paraId="2F47F89B" w14:textId="77777777" w:rsidR="00584F50" w:rsidRDefault="00584F50" w:rsidP="006E2336">
      <w:pPr>
        <w:pStyle w:val="ListParagraph"/>
        <w:numPr>
          <w:ilvl w:val="1"/>
          <w:numId w:val="30"/>
        </w:numPr>
        <w:spacing w:before="0" w:after="0"/>
      </w:pPr>
      <w:r>
        <w:t>Likelihood of failure distributed between minimum of 1.502e-03 and maximum of 9.390e-03.</w:t>
      </w:r>
    </w:p>
    <w:p w14:paraId="77192F11" w14:textId="77777777" w:rsidR="00584F50" w:rsidRDefault="00584F50" w:rsidP="006E2336">
      <w:pPr>
        <w:pStyle w:val="ListParagraph"/>
        <w:numPr>
          <w:ilvl w:val="2"/>
          <w:numId w:val="30"/>
        </w:numPr>
        <w:spacing w:before="0" w:after="0"/>
      </w:pPr>
      <w:r>
        <w:lastRenderedPageBreak/>
        <w:t xml:space="preserve">Land use distributed as </w:t>
      </w:r>
    </w:p>
    <w:p w14:paraId="1C2F9A6F" w14:textId="77777777" w:rsidR="00584F50" w:rsidRDefault="00584F50" w:rsidP="006E2336">
      <w:pPr>
        <w:pStyle w:val="ListParagraph"/>
        <w:numPr>
          <w:ilvl w:val="3"/>
          <w:numId w:val="30"/>
        </w:numPr>
        <w:spacing w:before="0" w:after="0"/>
      </w:pPr>
      <w:r>
        <w:t>Agricultural: 1,012.09</w:t>
      </w:r>
    </w:p>
    <w:p w14:paraId="69446685" w14:textId="77777777" w:rsidR="00584F50" w:rsidRDefault="00584F50" w:rsidP="006E2336">
      <w:pPr>
        <w:pStyle w:val="ListParagraph"/>
        <w:numPr>
          <w:ilvl w:val="3"/>
          <w:numId w:val="30"/>
        </w:numPr>
        <w:spacing w:before="0" w:after="0"/>
      </w:pPr>
      <w:r>
        <w:t>Remote: 206.47</w:t>
      </w:r>
    </w:p>
    <w:p w14:paraId="001DE020" w14:textId="77777777" w:rsidR="00584F50" w:rsidRDefault="00584F50" w:rsidP="006E2336">
      <w:pPr>
        <w:pStyle w:val="ListParagraph"/>
        <w:numPr>
          <w:ilvl w:val="2"/>
          <w:numId w:val="30"/>
        </w:numPr>
        <w:spacing w:before="0" w:after="0"/>
      </w:pPr>
      <w:r>
        <w:t xml:space="preserve">Depth of cover distributed as </w:t>
      </w:r>
    </w:p>
    <w:p w14:paraId="152BDD01" w14:textId="77777777" w:rsidR="00584F50" w:rsidRDefault="00584F50" w:rsidP="006E2336">
      <w:pPr>
        <w:pStyle w:val="ListParagraph"/>
        <w:numPr>
          <w:ilvl w:val="3"/>
          <w:numId w:val="30"/>
        </w:numPr>
        <w:spacing w:before="0" w:after="0"/>
      </w:pPr>
      <w:r>
        <w:t>nan</w:t>
      </w:r>
    </w:p>
    <w:p w14:paraId="4ECA3DBD" w14:textId="77777777" w:rsidR="00584F50" w:rsidRDefault="00584F50" w:rsidP="006E2336">
      <w:pPr>
        <w:pStyle w:val="ListParagraph"/>
        <w:numPr>
          <w:ilvl w:val="2"/>
          <w:numId w:val="30"/>
        </w:numPr>
        <w:spacing w:before="0" w:after="0"/>
      </w:pPr>
      <w:r>
        <w:t>Installation date between minimum of 1963-01-01 and maximum of 1963-01-01</w:t>
      </w:r>
    </w:p>
    <w:p w14:paraId="3FAF63B8" w14:textId="77777777" w:rsidR="00584F50" w:rsidRDefault="00584F50" w:rsidP="006E2336">
      <w:pPr>
        <w:pStyle w:val="ListParagraph"/>
        <w:numPr>
          <w:ilvl w:val="2"/>
          <w:numId w:val="30"/>
        </w:numPr>
        <w:spacing w:before="0" w:after="0"/>
      </w:pPr>
      <w:r>
        <w:t>Outside diameter of 6.625 in.</w:t>
      </w:r>
    </w:p>
    <w:p w14:paraId="469150A7" w14:textId="77777777" w:rsidR="00584F50" w:rsidRDefault="00584F50" w:rsidP="006E2336">
      <w:pPr>
        <w:pStyle w:val="ListParagraph"/>
        <w:numPr>
          <w:ilvl w:val="2"/>
          <w:numId w:val="30"/>
        </w:numPr>
        <w:spacing w:before="0" w:after="0"/>
      </w:pPr>
      <w:r>
        <w:t>Grade between minimum of 241.0 and maximum of 290.0 MPa</w:t>
      </w:r>
    </w:p>
    <w:p w14:paraId="4FCFE318" w14:textId="77777777" w:rsidR="00584F50" w:rsidRDefault="00584F50" w:rsidP="006E2336">
      <w:pPr>
        <w:pStyle w:val="ListParagraph"/>
        <w:numPr>
          <w:ilvl w:val="2"/>
          <w:numId w:val="30"/>
        </w:numPr>
        <w:spacing w:before="0" w:after="0"/>
      </w:pPr>
      <w:r>
        <w:t>Wall thickness between minimum of 4.83 and maximum of 7.11 mm</w:t>
      </w:r>
    </w:p>
    <w:p w14:paraId="7547F40B" w14:textId="77777777" w:rsidR="00584F50" w:rsidRDefault="00584F50" w:rsidP="006E2336">
      <w:pPr>
        <w:pStyle w:val="ListParagraph"/>
        <w:numPr>
          <w:ilvl w:val="2"/>
          <w:numId w:val="30"/>
        </w:numPr>
        <w:spacing w:before="0" w:after="0"/>
      </w:pPr>
      <w:r>
        <w:t>Toughness between minimum of nan and maximum of nan J</w:t>
      </w:r>
    </w:p>
    <w:p w14:paraId="646A5283" w14:textId="77777777" w:rsidR="00584F50" w:rsidRDefault="00584F50" w:rsidP="006E2336">
      <w:pPr>
        <w:pStyle w:val="ListParagraph"/>
        <w:numPr>
          <w:ilvl w:val="2"/>
          <w:numId w:val="30"/>
        </w:numPr>
        <w:spacing w:before="0" w:after="0"/>
      </w:pPr>
      <w:r>
        <w:t>Probability of failure given a hit between minimum of 1.499e-01 and maximum of 2.255e-01</w:t>
      </w:r>
    </w:p>
    <w:p w14:paraId="5DEC69FE" w14:textId="77777777" w:rsidR="00584F50" w:rsidRDefault="00584F50" w:rsidP="006E2336">
      <w:pPr>
        <w:pStyle w:val="ListParagraph"/>
        <w:numPr>
          <w:ilvl w:val="2"/>
          <w:numId w:val="30"/>
        </w:numPr>
        <w:spacing w:before="0" w:after="0"/>
      </w:pPr>
      <w:r>
        <w:t>Class area location is/are 1.0, 2.0.</w:t>
      </w:r>
    </w:p>
    <w:p w14:paraId="51AB1F85" w14:textId="77777777" w:rsidR="00584F50" w:rsidRDefault="00584F50" w:rsidP="006E2336">
      <w:pPr>
        <w:pStyle w:val="ListParagraph"/>
        <w:numPr>
          <w:ilvl w:val="1"/>
          <w:numId w:val="30"/>
        </w:numPr>
        <w:spacing w:before="0" w:after="0"/>
      </w:pPr>
      <w:r>
        <w:t>Consequence of failure distributed between minimum of $13.68 and maximum of $144.59MM</w:t>
      </w:r>
    </w:p>
    <w:p w14:paraId="2CE520E3" w14:textId="77777777" w:rsidR="00584F50" w:rsidRDefault="00584F50" w:rsidP="006E2336">
      <w:pPr>
        <w:pStyle w:val="ListParagraph"/>
        <w:numPr>
          <w:ilvl w:val="1"/>
          <w:numId w:val="30"/>
        </w:numPr>
        <w:spacing w:before="0" w:after="0"/>
      </w:pPr>
      <w:r>
        <w:t>Total length driven by Safety: 1218.56 meters.</w:t>
      </w:r>
    </w:p>
    <w:p w14:paraId="6D2B69B2" w14:textId="77777777" w:rsidR="00584F50" w:rsidRDefault="00584F50" w:rsidP="006E2336">
      <w:pPr>
        <w:pStyle w:val="ListParagraph"/>
        <w:numPr>
          <w:ilvl w:val="1"/>
          <w:numId w:val="30"/>
        </w:numPr>
        <w:spacing w:before="0" w:after="0"/>
      </w:pPr>
      <w:r>
        <w:t>Safety Cost distributed between minimum of $10.36 and maximum of $121.06MM:</w:t>
      </w:r>
    </w:p>
    <w:p w14:paraId="3582CB93" w14:textId="77777777" w:rsidR="00584F50" w:rsidRDefault="00584F50" w:rsidP="006E2336">
      <w:pPr>
        <w:pStyle w:val="ListParagraph"/>
        <w:numPr>
          <w:ilvl w:val="2"/>
          <w:numId w:val="30"/>
        </w:numPr>
        <w:spacing w:before="0" w:after="0"/>
      </w:pPr>
      <w:r>
        <w:t>Leak cost between minimum of $0.00 and maximum of $121.06MM</w:t>
      </w:r>
    </w:p>
    <w:p w14:paraId="75C88E41" w14:textId="77777777" w:rsidR="00584F50" w:rsidRDefault="00584F50" w:rsidP="006E2336">
      <w:pPr>
        <w:pStyle w:val="ListParagraph"/>
        <w:numPr>
          <w:ilvl w:val="2"/>
          <w:numId w:val="30"/>
        </w:numPr>
        <w:spacing w:before="0" w:after="0"/>
      </w:pPr>
      <w:r>
        <w:t>Leak scenario yielded 18.0 intersections with structures, with minimum of 0.0 and maximum of 12.61 of population impacted.</w:t>
      </w:r>
    </w:p>
    <w:p w14:paraId="2A065B3C" w14:textId="77777777" w:rsidR="00584F50" w:rsidRDefault="00584F50" w:rsidP="006E2336">
      <w:pPr>
        <w:pStyle w:val="ListParagraph"/>
        <w:numPr>
          <w:ilvl w:val="2"/>
          <w:numId w:val="30"/>
        </w:numPr>
        <w:spacing w:before="0" w:after="0"/>
      </w:pPr>
      <w:r>
        <w:t>Leak hazard radius distributed between minimum of 12.34 and maximum of 12.34 meters.</w:t>
      </w:r>
    </w:p>
    <w:p w14:paraId="50E6DDF2" w14:textId="77777777" w:rsidR="00584F50" w:rsidRDefault="00584F50" w:rsidP="006E2336">
      <w:pPr>
        <w:pStyle w:val="ListParagraph"/>
        <w:numPr>
          <w:ilvl w:val="2"/>
          <w:numId w:val="30"/>
        </w:numPr>
        <w:spacing w:before="0" w:after="0"/>
      </w:pPr>
      <w:r>
        <w:t>Rupture cost between minimum of $65.66 and maximum of $121.06MM</w:t>
      </w:r>
    </w:p>
    <w:p w14:paraId="43DD5BE3" w14:textId="77777777" w:rsidR="00584F50" w:rsidRDefault="00584F50" w:rsidP="006E2336">
      <w:pPr>
        <w:pStyle w:val="ListParagraph"/>
        <w:numPr>
          <w:ilvl w:val="2"/>
          <w:numId w:val="30"/>
        </w:numPr>
        <w:spacing w:before="0" w:after="0"/>
      </w:pPr>
      <w:r>
        <w:t>Rupture scenario yielded 45.0 intersections with structures, with minimum of 6.84 and maximum of 12.61 of population impacted</w:t>
      </w:r>
    </w:p>
    <w:p w14:paraId="1E1AFE8A" w14:textId="77777777" w:rsidR="00584F50" w:rsidRDefault="00584F50" w:rsidP="006E2336">
      <w:pPr>
        <w:pStyle w:val="ListParagraph"/>
        <w:numPr>
          <w:ilvl w:val="2"/>
          <w:numId w:val="30"/>
        </w:numPr>
        <w:spacing w:before="0" w:after="0"/>
      </w:pPr>
      <w:r>
        <w:t>Rupture hazard radius distributed between minimum of 130.83 and maximum of 130.83 meters.</w:t>
      </w:r>
    </w:p>
    <w:p w14:paraId="0CA3BD44" w14:textId="77777777" w:rsidR="00584F50" w:rsidRDefault="00584F50" w:rsidP="006E2336">
      <w:pPr>
        <w:pStyle w:val="ListParagraph"/>
        <w:numPr>
          <w:ilvl w:val="2"/>
          <w:numId w:val="30"/>
        </w:numPr>
        <w:spacing w:before="0" w:after="0"/>
      </w:pPr>
      <w:r>
        <w:t>Puncture cost between minimum of $0.00 and maximum of $121.06MM</w:t>
      </w:r>
    </w:p>
    <w:p w14:paraId="00A097F9" w14:textId="77777777" w:rsidR="00584F50" w:rsidRDefault="00584F50" w:rsidP="006E2336">
      <w:pPr>
        <w:pStyle w:val="ListParagraph"/>
        <w:numPr>
          <w:ilvl w:val="2"/>
          <w:numId w:val="30"/>
        </w:numPr>
        <w:spacing w:before="0" w:after="0"/>
      </w:pPr>
      <w:r>
        <w:t>Puncture scenario yielded 41.0 intersections with structures, with minimum of 0.0 and maximum of 12.61 of population impacted</w:t>
      </w:r>
    </w:p>
    <w:p w14:paraId="2BF2DCC3" w14:textId="77777777" w:rsidR="00584F50" w:rsidRDefault="00584F50" w:rsidP="006E2336">
      <w:pPr>
        <w:pStyle w:val="ListParagraph"/>
        <w:numPr>
          <w:ilvl w:val="2"/>
          <w:numId w:val="30"/>
        </w:numPr>
        <w:spacing w:before="0" w:after="0"/>
      </w:pPr>
      <w:r>
        <w:t>Puncture hazard radius distributed between minimum of 58.33 and maximum of 58.33 meters.</w:t>
      </w:r>
    </w:p>
    <w:p w14:paraId="1F0BEC40" w14:textId="77777777" w:rsidR="00584F50" w:rsidRDefault="00584F50" w:rsidP="006E2336">
      <w:pPr>
        <w:pStyle w:val="ListParagraph"/>
        <w:numPr>
          <w:ilvl w:val="2"/>
          <w:numId w:val="30"/>
        </w:numPr>
        <w:spacing w:before="0" w:after="0"/>
      </w:pPr>
      <w:r>
        <w:t>Product type is NGL.</w:t>
      </w:r>
    </w:p>
    <w:p w14:paraId="27731633" w14:textId="77777777" w:rsidR="00584F50" w:rsidRDefault="00584F50" w:rsidP="006E2336">
      <w:pPr>
        <w:pStyle w:val="ListParagraph"/>
        <w:numPr>
          <w:ilvl w:val="2"/>
          <w:numId w:val="30"/>
        </w:numPr>
        <w:spacing w:before="0" w:after="0"/>
      </w:pPr>
      <w:r>
        <w:t>Class area location is/are 1.0, 2.0.</w:t>
      </w:r>
    </w:p>
    <w:p w14:paraId="0527748A" w14:textId="77777777" w:rsidR="00584F50" w:rsidRDefault="00584F50" w:rsidP="006E2336">
      <w:pPr>
        <w:pStyle w:val="ListParagraph"/>
        <w:numPr>
          <w:ilvl w:val="0"/>
          <w:numId w:val="30"/>
        </w:numPr>
        <w:spacing w:before="0" w:after="0"/>
      </w:pPr>
      <w:r>
        <w:t>"SECT 9 PORTAGE TO FORT WHYTE TERMINAL NPS 6</w:t>
      </w:r>
    </w:p>
    <w:p w14:paraId="55AE9155" w14:textId="77777777" w:rsidR="00584F50" w:rsidRDefault="00584F50" w:rsidP="006E2336">
      <w:pPr>
        <w:pStyle w:val="ListParagraph"/>
        <w:numPr>
          <w:ilvl w:val="1"/>
          <w:numId w:val="30"/>
        </w:numPr>
        <w:spacing w:before="0" w:after="0"/>
      </w:pPr>
      <w:r>
        <w:t>Total Cumulative Length (m):</w:t>
      </w:r>
      <w:r>
        <w:tab/>
        <w:t>1182.36</w:t>
      </w:r>
    </w:p>
    <w:p w14:paraId="250A5F1B" w14:textId="77777777" w:rsidR="00584F50" w:rsidRDefault="00584F50" w:rsidP="006E2336">
      <w:pPr>
        <w:pStyle w:val="ListParagraph"/>
        <w:numPr>
          <w:ilvl w:val="1"/>
          <w:numId w:val="30"/>
        </w:numPr>
        <w:spacing w:before="0" w:after="0"/>
      </w:pPr>
      <w:r>
        <w:t>Likelihood of failure distributed between minimum of 1.501e-03 and maximum of 1.091e-02.</w:t>
      </w:r>
    </w:p>
    <w:p w14:paraId="19EF5C49" w14:textId="77777777" w:rsidR="00584F50" w:rsidRDefault="00584F50" w:rsidP="006E2336">
      <w:pPr>
        <w:pStyle w:val="ListParagraph"/>
        <w:numPr>
          <w:ilvl w:val="2"/>
          <w:numId w:val="30"/>
        </w:numPr>
        <w:spacing w:before="0" w:after="0"/>
      </w:pPr>
      <w:r>
        <w:t xml:space="preserve">Land use distributed as </w:t>
      </w:r>
    </w:p>
    <w:p w14:paraId="0EB42F52" w14:textId="77777777" w:rsidR="00584F50" w:rsidRDefault="00584F50" w:rsidP="006E2336">
      <w:pPr>
        <w:pStyle w:val="ListParagraph"/>
        <w:numPr>
          <w:ilvl w:val="3"/>
          <w:numId w:val="30"/>
        </w:numPr>
        <w:spacing w:before="0" w:after="0"/>
      </w:pPr>
      <w:r>
        <w:t>Agricultural: 982.77</w:t>
      </w:r>
    </w:p>
    <w:p w14:paraId="31880540" w14:textId="77777777" w:rsidR="00584F50" w:rsidRDefault="00584F50" w:rsidP="006E2336">
      <w:pPr>
        <w:pStyle w:val="ListParagraph"/>
        <w:numPr>
          <w:ilvl w:val="3"/>
          <w:numId w:val="30"/>
        </w:numPr>
        <w:spacing w:before="0" w:after="0"/>
      </w:pPr>
      <w:r>
        <w:t>Forested: 196.66</w:t>
      </w:r>
    </w:p>
    <w:p w14:paraId="4A3E4563" w14:textId="77777777" w:rsidR="00584F50" w:rsidRDefault="00584F50" w:rsidP="006E2336">
      <w:pPr>
        <w:pStyle w:val="ListParagraph"/>
        <w:numPr>
          <w:ilvl w:val="3"/>
          <w:numId w:val="30"/>
        </w:numPr>
        <w:spacing w:before="0" w:after="0"/>
      </w:pPr>
      <w:r>
        <w:t>Water Course: 2.92</w:t>
      </w:r>
    </w:p>
    <w:p w14:paraId="51F8B856" w14:textId="77777777" w:rsidR="00584F50" w:rsidRDefault="00584F50" w:rsidP="006E2336">
      <w:pPr>
        <w:pStyle w:val="ListParagraph"/>
        <w:numPr>
          <w:ilvl w:val="2"/>
          <w:numId w:val="30"/>
        </w:numPr>
        <w:spacing w:before="0" w:after="0"/>
      </w:pPr>
      <w:r>
        <w:t xml:space="preserve">Depth of cover distributed as </w:t>
      </w:r>
    </w:p>
    <w:p w14:paraId="4DC49F1F" w14:textId="77777777" w:rsidR="00584F50" w:rsidRDefault="00584F50" w:rsidP="006E2336">
      <w:pPr>
        <w:pStyle w:val="ListParagraph"/>
        <w:numPr>
          <w:ilvl w:val="3"/>
          <w:numId w:val="30"/>
        </w:numPr>
        <w:spacing w:before="0" w:after="0"/>
      </w:pPr>
      <w:r>
        <w:t>nan</w:t>
      </w:r>
    </w:p>
    <w:p w14:paraId="0B1946FA" w14:textId="77777777" w:rsidR="00584F50" w:rsidRDefault="00584F50" w:rsidP="006E2336">
      <w:pPr>
        <w:pStyle w:val="ListParagraph"/>
        <w:numPr>
          <w:ilvl w:val="2"/>
          <w:numId w:val="30"/>
        </w:numPr>
        <w:spacing w:before="0" w:after="0"/>
      </w:pPr>
      <w:r>
        <w:t>Installation date between minimum of 1963-07-01 and maximum of 1963-07-01</w:t>
      </w:r>
    </w:p>
    <w:p w14:paraId="63C488B6" w14:textId="77777777" w:rsidR="00584F50" w:rsidRDefault="00584F50" w:rsidP="006E2336">
      <w:pPr>
        <w:pStyle w:val="ListParagraph"/>
        <w:numPr>
          <w:ilvl w:val="2"/>
          <w:numId w:val="30"/>
        </w:numPr>
        <w:spacing w:before="0" w:after="0"/>
      </w:pPr>
      <w:r>
        <w:t>Outside diameter of 6.625 in.</w:t>
      </w:r>
    </w:p>
    <w:p w14:paraId="05BD882F" w14:textId="77777777" w:rsidR="00584F50" w:rsidRDefault="00584F50" w:rsidP="006E2336">
      <w:pPr>
        <w:pStyle w:val="ListParagraph"/>
        <w:numPr>
          <w:ilvl w:val="2"/>
          <w:numId w:val="30"/>
        </w:numPr>
        <w:spacing w:before="0" w:after="0"/>
      </w:pPr>
      <w:r>
        <w:t>Grade between minimum of 241.0 and maximum of 290.0 MPa</w:t>
      </w:r>
    </w:p>
    <w:p w14:paraId="531E3349" w14:textId="77777777" w:rsidR="00584F50" w:rsidRDefault="00584F50" w:rsidP="006E2336">
      <w:pPr>
        <w:pStyle w:val="ListParagraph"/>
        <w:numPr>
          <w:ilvl w:val="2"/>
          <w:numId w:val="30"/>
        </w:numPr>
        <w:spacing w:before="0" w:after="0"/>
      </w:pPr>
      <w:r>
        <w:t>Wall thickness between minimum of 4.19 and maximum of 7.11 mm</w:t>
      </w:r>
    </w:p>
    <w:p w14:paraId="48A26AE9" w14:textId="77777777" w:rsidR="00584F50" w:rsidRDefault="00584F50" w:rsidP="006E2336">
      <w:pPr>
        <w:pStyle w:val="ListParagraph"/>
        <w:numPr>
          <w:ilvl w:val="2"/>
          <w:numId w:val="30"/>
        </w:numPr>
        <w:spacing w:before="0" w:after="0"/>
      </w:pPr>
      <w:r>
        <w:t>Toughness between minimum of nan and maximum of nan J</w:t>
      </w:r>
    </w:p>
    <w:p w14:paraId="19EC3BFF" w14:textId="77777777" w:rsidR="00584F50" w:rsidRDefault="00584F50" w:rsidP="006E2336">
      <w:pPr>
        <w:pStyle w:val="ListParagraph"/>
        <w:numPr>
          <w:ilvl w:val="2"/>
          <w:numId w:val="30"/>
        </w:numPr>
        <w:spacing w:before="0" w:after="0"/>
      </w:pPr>
      <w:r>
        <w:lastRenderedPageBreak/>
        <w:t>Probability of failure given a hit between minimum of 1.498e-01 and maximum of 2.620e-01</w:t>
      </w:r>
    </w:p>
    <w:p w14:paraId="16C666D4" w14:textId="77777777" w:rsidR="00584F50" w:rsidRDefault="00584F50" w:rsidP="006E2336">
      <w:pPr>
        <w:pStyle w:val="ListParagraph"/>
        <w:numPr>
          <w:ilvl w:val="2"/>
          <w:numId w:val="30"/>
        </w:numPr>
        <w:spacing w:before="0" w:after="0"/>
      </w:pPr>
      <w:r>
        <w:t>Class area location is/are 1.0, 2.0.</w:t>
      </w:r>
    </w:p>
    <w:p w14:paraId="5463878A" w14:textId="77777777" w:rsidR="00584F50" w:rsidRDefault="00584F50" w:rsidP="006E2336">
      <w:pPr>
        <w:pStyle w:val="ListParagraph"/>
        <w:numPr>
          <w:ilvl w:val="1"/>
          <w:numId w:val="30"/>
        </w:numPr>
        <w:spacing w:before="0" w:after="0"/>
      </w:pPr>
      <w:r>
        <w:t>Consequence of failure distributed between minimum of $2.92 and maximum of $143.02MM</w:t>
      </w:r>
    </w:p>
    <w:p w14:paraId="09539FA3" w14:textId="77777777" w:rsidR="00584F50" w:rsidRDefault="00584F50" w:rsidP="006E2336">
      <w:pPr>
        <w:pStyle w:val="ListParagraph"/>
        <w:numPr>
          <w:ilvl w:val="1"/>
          <w:numId w:val="30"/>
        </w:numPr>
        <w:spacing w:before="0" w:after="0"/>
      </w:pPr>
      <w:r>
        <w:t>Total length driven by Safety: 1152.79 meters.</w:t>
      </w:r>
    </w:p>
    <w:p w14:paraId="681FF645" w14:textId="77777777" w:rsidR="00584F50" w:rsidRDefault="00584F50" w:rsidP="006E2336">
      <w:pPr>
        <w:pStyle w:val="ListParagraph"/>
        <w:numPr>
          <w:ilvl w:val="1"/>
          <w:numId w:val="30"/>
        </w:numPr>
        <w:spacing w:before="0" w:after="0"/>
      </w:pPr>
      <w:r>
        <w:t>Safety Cost distributed between minimum of $0.00 and maximum of $121.06MM:</w:t>
      </w:r>
    </w:p>
    <w:p w14:paraId="2D37AEE7" w14:textId="77777777" w:rsidR="00584F50" w:rsidRDefault="00584F50" w:rsidP="006E2336">
      <w:pPr>
        <w:pStyle w:val="ListParagraph"/>
        <w:numPr>
          <w:ilvl w:val="2"/>
          <w:numId w:val="30"/>
        </w:numPr>
        <w:spacing w:before="0" w:after="0"/>
      </w:pPr>
      <w:r>
        <w:t>Leak cost between minimum of $0.00 and maximum of $121.06MM</w:t>
      </w:r>
    </w:p>
    <w:p w14:paraId="4C3D94BB" w14:textId="77777777" w:rsidR="00584F50" w:rsidRDefault="00584F50" w:rsidP="006E2336">
      <w:pPr>
        <w:pStyle w:val="ListParagraph"/>
        <w:numPr>
          <w:ilvl w:val="2"/>
          <w:numId w:val="30"/>
        </w:numPr>
        <w:spacing w:before="0" w:after="0"/>
      </w:pPr>
      <w:r>
        <w:t>Leak scenario yielded 13.0 intersections with structures, with minimum of 12.61 and maximum of 12.61 of population impacted.</w:t>
      </w:r>
    </w:p>
    <w:p w14:paraId="717FA857" w14:textId="77777777" w:rsidR="00584F50" w:rsidRDefault="00584F50" w:rsidP="006E2336">
      <w:pPr>
        <w:pStyle w:val="ListParagraph"/>
        <w:numPr>
          <w:ilvl w:val="2"/>
          <w:numId w:val="30"/>
        </w:numPr>
        <w:spacing w:before="0" w:after="0"/>
      </w:pPr>
      <w:r>
        <w:t>Leak hazard radius distributed between minimum of 12.34 and maximum of 12.34 meters.</w:t>
      </w:r>
    </w:p>
    <w:p w14:paraId="496A0CB6" w14:textId="77777777" w:rsidR="00584F50" w:rsidRDefault="00584F50" w:rsidP="006E2336">
      <w:pPr>
        <w:pStyle w:val="ListParagraph"/>
        <w:numPr>
          <w:ilvl w:val="2"/>
          <w:numId w:val="30"/>
        </w:numPr>
        <w:spacing w:before="0" w:after="0"/>
      </w:pPr>
      <w:r>
        <w:t>Rupture cost between minimum of $0.00 and maximum of $179.52MM</w:t>
      </w:r>
    </w:p>
    <w:p w14:paraId="04768CBE" w14:textId="77777777" w:rsidR="00584F50" w:rsidRDefault="00584F50" w:rsidP="006E2336">
      <w:pPr>
        <w:pStyle w:val="ListParagraph"/>
        <w:numPr>
          <w:ilvl w:val="2"/>
          <w:numId w:val="30"/>
        </w:numPr>
        <w:spacing w:before="0" w:after="0"/>
      </w:pPr>
      <w:r>
        <w:t>Rupture scenario yielded 55.0 intersections with structures, with minimum of 12.61 and maximum of 18.7 of population impacted</w:t>
      </w:r>
    </w:p>
    <w:p w14:paraId="53021AB5" w14:textId="77777777" w:rsidR="00584F50" w:rsidRDefault="00584F50" w:rsidP="006E2336">
      <w:pPr>
        <w:pStyle w:val="ListParagraph"/>
        <w:numPr>
          <w:ilvl w:val="2"/>
          <w:numId w:val="30"/>
        </w:numPr>
        <w:spacing w:before="0" w:after="0"/>
      </w:pPr>
      <w:r>
        <w:t>Rupture hazard radius distributed between minimum of 130.83 and maximum of 130.83 meters.</w:t>
      </w:r>
    </w:p>
    <w:p w14:paraId="12C768C0" w14:textId="77777777" w:rsidR="00584F50" w:rsidRDefault="00584F50" w:rsidP="006E2336">
      <w:pPr>
        <w:pStyle w:val="ListParagraph"/>
        <w:numPr>
          <w:ilvl w:val="2"/>
          <w:numId w:val="30"/>
        </w:numPr>
        <w:spacing w:before="0" w:after="0"/>
      </w:pPr>
      <w:r>
        <w:t>Puncture cost between minimum of $0.00 and maximum of $121.06MM</w:t>
      </w:r>
    </w:p>
    <w:p w14:paraId="070A3CCF" w14:textId="77777777" w:rsidR="00584F50" w:rsidRDefault="00584F50" w:rsidP="006E2336">
      <w:pPr>
        <w:pStyle w:val="ListParagraph"/>
        <w:numPr>
          <w:ilvl w:val="2"/>
          <w:numId w:val="30"/>
        </w:numPr>
        <w:spacing w:before="0" w:after="0"/>
      </w:pPr>
      <w:r>
        <w:t>Puncture scenario yielded 47.0 intersections with structures, with minimum of 0.0 and maximum of 12.61 of population impacted</w:t>
      </w:r>
    </w:p>
    <w:p w14:paraId="2ECB8760" w14:textId="77777777" w:rsidR="00584F50" w:rsidRDefault="00584F50" w:rsidP="006E2336">
      <w:pPr>
        <w:pStyle w:val="ListParagraph"/>
        <w:numPr>
          <w:ilvl w:val="2"/>
          <w:numId w:val="30"/>
        </w:numPr>
        <w:spacing w:before="0" w:after="0"/>
      </w:pPr>
      <w:r>
        <w:t>Puncture hazard radius distributed between minimum of 58.33 and maximum of 58.33 meters.</w:t>
      </w:r>
    </w:p>
    <w:p w14:paraId="51152DDD" w14:textId="77777777" w:rsidR="00584F50" w:rsidRDefault="00584F50" w:rsidP="006E2336">
      <w:pPr>
        <w:pStyle w:val="ListParagraph"/>
        <w:numPr>
          <w:ilvl w:val="2"/>
          <w:numId w:val="30"/>
        </w:numPr>
        <w:spacing w:before="0" w:after="0"/>
      </w:pPr>
      <w:r>
        <w:t>Product type is NGL.</w:t>
      </w:r>
    </w:p>
    <w:p w14:paraId="348D55C5" w14:textId="77777777" w:rsidR="00584F50" w:rsidRDefault="00584F50" w:rsidP="006E2336">
      <w:pPr>
        <w:pStyle w:val="ListParagraph"/>
        <w:numPr>
          <w:ilvl w:val="2"/>
          <w:numId w:val="30"/>
        </w:numPr>
        <w:spacing w:before="0" w:after="0"/>
      </w:pPr>
      <w:r>
        <w:t>Class area location is/are 1.0, 2.0.</w:t>
      </w:r>
    </w:p>
    <w:p w14:paraId="2D204248" w14:textId="77777777" w:rsidR="00584F50" w:rsidRDefault="00584F50" w:rsidP="006E2336">
      <w:pPr>
        <w:pStyle w:val="ListParagraph"/>
        <w:numPr>
          <w:ilvl w:val="1"/>
          <w:numId w:val="30"/>
        </w:numPr>
        <w:spacing w:before="0" w:after="0"/>
      </w:pPr>
      <w:r>
        <w:t>Total length driven by Economic Loss: 29.57 meters.</w:t>
      </w:r>
    </w:p>
    <w:p w14:paraId="499B8438" w14:textId="77777777" w:rsidR="00584F50" w:rsidRDefault="00584F50" w:rsidP="006E2336">
      <w:pPr>
        <w:pStyle w:val="ListParagraph"/>
        <w:numPr>
          <w:ilvl w:val="1"/>
          <w:numId w:val="30"/>
        </w:numPr>
        <w:spacing w:before="0" w:after="0"/>
      </w:pPr>
      <w:r>
        <w:t>Economic Loss Cost distributed between minimum of $2.92 and maximum of $23.08MM:</w:t>
      </w:r>
    </w:p>
    <w:p w14:paraId="6E2C3DCB" w14:textId="77777777" w:rsidR="00584F50" w:rsidRDefault="00584F50" w:rsidP="006E2336">
      <w:pPr>
        <w:pStyle w:val="ListParagraph"/>
        <w:numPr>
          <w:ilvl w:val="2"/>
          <w:numId w:val="30"/>
        </w:numPr>
        <w:spacing w:before="0" w:after="0"/>
      </w:pPr>
      <w:r>
        <w:t>Repair costs between minimum of $11,500.00 and maximum of $40,000.00.</w:t>
      </w:r>
    </w:p>
    <w:p w14:paraId="324B92B4" w14:textId="77777777" w:rsidR="00584F50" w:rsidRDefault="00584F50" w:rsidP="006E2336">
      <w:pPr>
        <w:pStyle w:val="ListParagraph"/>
        <w:numPr>
          <w:ilvl w:val="2"/>
          <w:numId w:val="30"/>
        </w:numPr>
        <w:spacing w:before="0" w:after="0"/>
      </w:pPr>
      <w:r>
        <w:t>Outage losses between minimum of $200,000.00 and maximum of $200,000.00.</w:t>
      </w:r>
    </w:p>
    <w:p w14:paraId="1847C3E8" w14:textId="77777777" w:rsidR="00584F50" w:rsidRDefault="00584F50" w:rsidP="006E2336">
      <w:pPr>
        <w:pStyle w:val="ListParagraph"/>
        <w:numPr>
          <w:ilvl w:val="2"/>
          <w:numId w:val="30"/>
        </w:numPr>
        <w:spacing w:before="0" w:after="0"/>
      </w:pPr>
      <w:r>
        <w:t>Product type is NGL.</w:t>
      </w:r>
    </w:p>
    <w:p w14:paraId="14335DD2" w14:textId="77777777" w:rsidR="00584F50" w:rsidRDefault="00584F50" w:rsidP="006E2336">
      <w:pPr>
        <w:pStyle w:val="ListParagraph"/>
        <w:numPr>
          <w:ilvl w:val="2"/>
          <w:numId w:val="30"/>
        </w:numPr>
        <w:spacing w:before="0" w:after="0"/>
      </w:pPr>
      <w:r>
        <w:t>Leak cost between minimum of $0.27 and maximum of $2.96MM</w:t>
      </w:r>
    </w:p>
    <w:p w14:paraId="11A30028" w14:textId="77777777" w:rsidR="00584F50" w:rsidRDefault="00584F50" w:rsidP="006E2336">
      <w:pPr>
        <w:pStyle w:val="ListParagraph"/>
        <w:numPr>
          <w:ilvl w:val="2"/>
          <w:numId w:val="30"/>
        </w:numPr>
        <w:spacing w:before="0" w:after="0"/>
      </w:pPr>
      <w:r>
        <w:t>Leak scenario yielded 13.0 intersections with structures, with minimum of $2,688,250.00 and maximum of $2,688,250.00 in cost of structures impacted.</w:t>
      </w:r>
    </w:p>
    <w:p w14:paraId="3549C138" w14:textId="77777777" w:rsidR="00584F50" w:rsidRDefault="00584F50" w:rsidP="006E2336">
      <w:pPr>
        <w:pStyle w:val="ListParagraph"/>
        <w:numPr>
          <w:ilvl w:val="2"/>
          <w:numId w:val="30"/>
        </w:numPr>
        <w:spacing w:before="0" w:after="0"/>
      </w:pPr>
      <w:r>
        <w:t>Leak product loss costs between minimum of $62,251.66 and maximum of $62,251.66</w:t>
      </w:r>
    </w:p>
    <w:p w14:paraId="69864E25" w14:textId="77777777" w:rsidR="00584F50" w:rsidRDefault="00584F50" w:rsidP="006E2336">
      <w:pPr>
        <w:pStyle w:val="ListParagraph"/>
        <w:numPr>
          <w:ilvl w:val="2"/>
          <w:numId w:val="30"/>
        </w:numPr>
        <w:spacing w:before="0" w:after="0"/>
      </w:pPr>
      <w:r>
        <w:t>Rupture cost between minimum of $17.84 and maximum of $38.19MM</w:t>
      </w:r>
    </w:p>
    <w:p w14:paraId="6070C23F" w14:textId="77777777" w:rsidR="00584F50" w:rsidRDefault="00584F50" w:rsidP="006E2336">
      <w:pPr>
        <w:pStyle w:val="ListParagraph"/>
        <w:numPr>
          <w:ilvl w:val="2"/>
          <w:numId w:val="30"/>
        </w:numPr>
        <w:spacing w:before="0" w:after="0"/>
      </w:pPr>
      <w:r>
        <w:t>Rupture scenario yielded 55.0 intersections with structures, with minimum of $566,000.00 and maximum of $20,349,375.00 in cost of structures impacted</w:t>
      </w:r>
    </w:p>
    <w:p w14:paraId="60D8DECD" w14:textId="77777777" w:rsidR="00584F50" w:rsidRDefault="00584F50" w:rsidP="006E2336">
      <w:pPr>
        <w:pStyle w:val="ListParagraph"/>
        <w:numPr>
          <w:ilvl w:val="2"/>
          <w:numId w:val="30"/>
        </w:numPr>
        <w:spacing w:before="0" w:after="0"/>
      </w:pPr>
      <w:r>
        <w:t>Rupture product loss costs between minimum of $17,627,475.77 and maximum of $17,627,475.77</w:t>
      </w:r>
    </w:p>
    <w:p w14:paraId="7AE8383C" w14:textId="77777777" w:rsidR="00584F50" w:rsidRDefault="00584F50" w:rsidP="006E2336">
      <w:pPr>
        <w:pStyle w:val="ListParagraph"/>
        <w:numPr>
          <w:ilvl w:val="2"/>
          <w:numId w:val="30"/>
        </w:numPr>
        <w:spacing w:before="0" w:after="0"/>
      </w:pPr>
      <w:r>
        <w:t>Puncture cost between minimum of $2.26 and maximum of $22.61MM</w:t>
      </w:r>
    </w:p>
    <w:p w14:paraId="39C246DD" w14:textId="77777777" w:rsidR="00584F50" w:rsidRDefault="00584F50" w:rsidP="006E2336">
      <w:pPr>
        <w:pStyle w:val="ListParagraph"/>
        <w:numPr>
          <w:ilvl w:val="2"/>
          <w:numId w:val="30"/>
        </w:numPr>
        <w:spacing w:before="0" w:after="0"/>
      </w:pPr>
      <w:r>
        <w:t>Puncture scenario yielded 47.0 intersections with structures, with minimum of $25,000.00 and maximum of $20,349,375.00 in cost of structures impacted</w:t>
      </w:r>
    </w:p>
    <w:p w14:paraId="6D2569DE" w14:textId="77777777" w:rsidR="00584F50" w:rsidRDefault="00584F50" w:rsidP="006E2336">
      <w:pPr>
        <w:pStyle w:val="ListParagraph"/>
        <w:numPr>
          <w:ilvl w:val="2"/>
          <w:numId w:val="30"/>
        </w:numPr>
        <w:spacing w:before="0" w:after="0"/>
      </w:pPr>
      <w:r>
        <w:t>Product Loss costs between minimum of $2,045,448.13 and maximum of $2,045,448.13"</w:t>
      </w:r>
    </w:p>
    <w:p w14:paraId="4F5B64D4" w14:textId="77777777" w:rsidR="00584F50" w:rsidRDefault="00584F50" w:rsidP="006E2336">
      <w:pPr>
        <w:pStyle w:val="ListParagraph"/>
        <w:numPr>
          <w:ilvl w:val="0"/>
          <w:numId w:val="30"/>
        </w:numPr>
        <w:spacing w:before="0" w:after="0"/>
      </w:pPr>
      <w:r>
        <w:t>"ROCKY MOUNTAIN HOUSE TO SILVER SPRINGS NPS 8</w:t>
      </w:r>
    </w:p>
    <w:p w14:paraId="00380A89" w14:textId="77777777" w:rsidR="00584F50" w:rsidRDefault="00584F50" w:rsidP="006E2336">
      <w:pPr>
        <w:pStyle w:val="ListParagraph"/>
        <w:numPr>
          <w:ilvl w:val="1"/>
          <w:numId w:val="30"/>
        </w:numPr>
        <w:spacing w:before="0" w:after="0"/>
      </w:pPr>
      <w:r>
        <w:t>Total Cumulative Length (m):</w:t>
      </w:r>
      <w:r>
        <w:tab/>
        <w:t>1171.82</w:t>
      </w:r>
    </w:p>
    <w:p w14:paraId="00F8E45E" w14:textId="77777777" w:rsidR="00584F50" w:rsidRDefault="00584F50" w:rsidP="006E2336">
      <w:pPr>
        <w:pStyle w:val="ListParagraph"/>
        <w:numPr>
          <w:ilvl w:val="1"/>
          <w:numId w:val="30"/>
        </w:numPr>
        <w:spacing w:before="0" w:after="0"/>
      </w:pPr>
      <w:r>
        <w:t>Likelihood of failure distributed between minimum of 1.609e-03 and maximum of 7.091e-03.</w:t>
      </w:r>
    </w:p>
    <w:p w14:paraId="675D9F46" w14:textId="77777777" w:rsidR="00584F50" w:rsidRDefault="00584F50" w:rsidP="006E2336">
      <w:pPr>
        <w:pStyle w:val="ListParagraph"/>
        <w:numPr>
          <w:ilvl w:val="2"/>
          <w:numId w:val="30"/>
        </w:numPr>
        <w:spacing w:before="0" w:after="0"/>
      </w:pPr>
      <w:r>
        <w:t xml:space="preserve">Land use distributed as </w:t>
      </w:r>
    </w:p>
    <w:p w14:paraId="0DB42054" w14:textId="77777777" w:rsidR="00584F50" w:rsidRDefault="00584F50" w:rsidP="006E2336">
      <w:pPr>
        <w:pStyle w:val="ListParagraph"/>
        <w:numPr>
          <w:ilvl w:val="3"/>
          <w:numId w:val="30"/>
        </w:numPr>
        <w:spacing w:before="0" w:after="0"/>
      </w:pPr>
      <w:r>
        <w:lastRenderedPageBreak/>
        <w:t>Agricultural: 706.60</w:t>
      </w:r>
    </w:p>
    <w:p w14:paraId="5248F1C8" w14:textId="77777777" w:rsidR="00584F50" w:rsidRDefault="00584F50" w:rsidP="006E2336">
      <w:pPr>
        <w:pStyle w:val="ListParagraph"/>
        <w:numPr>
          <w:ilvl w:val="3"/>
          <w:numId w:val="30"/>
        </w:numPr>
        <w:spacing w:before="0" w:after="0"/>
      </w:pPr>
      <w:r>
        <w:t>Forested: 336.50</w:t>
      </w:r>
    </w:p>
    <w:p w14:paraId="5370797F" w14:textId="77777777" w:rsidR="00584F50" w:rsidRDefault="00584F50" w:rsidP="006E2336">
      <w:pPr>
        <w:pStyle w:val="ListParagraph"/>
        <w:numPr>
          <w:ilvl w:val="3"/>
          <w:numId w:val="30"/>
        </w:numPr>
        <w:spacing w:before="0" w:after="0"/>
      </w:pPr>
      <w:r>
        <w:t>Water Course: 128.72</w:t>
      </w:r>
    </w:p>
    <w:p w14:paraId="1CF1CFEF" w14:textId="77777777" w:rsidR="00584F50" w:rsidRDefault="00584F50" w:rsidP="006E2336">
      <w:pPr>
        <w:pStyle w:val="ListParagraph"/>
        <w:numPr>
          <w:ilvl w:val="2"/>
          <w:numId w:val="30"/>
        </w:numPr>
        <w:spacing w:before="0" w:after="0"/>
      </w:pPr>
      <w:r>
        <w:t xml:space="preserve">Depth of cover distributed as </w:t>
      </w:r>
    </w:p>
    <w:p w14:paraId="03C2D2A7" w14:textId="77777777" w:rsidR="00584F50" w:rsidRDefault="00584F50" w:rsidP="006E2336">
      <w:pPr>
        <w:pStyle w:val="ListParagraph"/>
        <w:numPr>
          <w:ilvl w:val="3"/>
          <w:numId w:val="30"/>
        </w:numPr>
        <w:spacing w:before="0" w:after="0"/>
      </w:pPr>
      <w:r>
        <w:t>nan</w:t>
      </w:r>
    </w:p>
    <w:p w14:paraId="64180770" w14:textId="77777777" w:rsidR="00584F50" w:rsidRDefault="00584F50" w:rsidP="006E2336">
      <w:pPr>
        <w:pStyle w:val="ListParagraph"/>
        <w:numPr>
          <w:ilvl w:val="2"/>
          <w:numId w:val="30"/>
        </w:numPr>
        <w:spacing w:before="0" w:after="0"/>
      </w:pPr>
      <w:r>
        <w:t>Installation date between minimum of 1969-01-01 and maximum of 1969-01-01</w:t>
      </w:r>
    </w:p>
    <w:p w14:paraId="08E24B6D" w14:textId="77777777" w:rsidR="00584F50" w:rsidRDefault="00584F50" w:rsidP="006E2336">
      <w:pPr>
        <w:pStyle w:val="ListParagraph"/>
        <w:numPr>
          <w:ilvl w:val="2"/>
          <w:numId w:val="30"/>
        </w:numPr>
        <w:spacing w:before="0" w:after="0"/>
      </w:pPr>
      <w:r>
        <w:t>Outside diameter of 8.625 in.</w:t>
      </w:r>
    </w:p>
    <w:p w14:paraId="6C74521D" w14:textId="77777777" w:rsidR="00584F50" w:rsidRDefault="00584F50" w:rsidP="006E2336">
      <w:pPr>
        <w:pStyle w:val="ListParagraph"/>
        <w:numPr>
          <w:ilvl w:val="2"/>
          <w:numId w:val="30"/>
        </w:numPr>
        <w:spacing w:before="0" w:after="0"/>
      </w:pPr>
      <w:r>
        <w:t>Grade between minimum of 317.0 and maximum of 359.0 MPa</w:t>
      </w:r>
    </w:p>
    <w:p w14:paraId="457F013F" w14:textId="77777777" w:rsidR="00584F50" w:rsidRDefault="00584F50" w:rsidP="006E2336">
      <w:pPr>
        <w:pStyle w:val="ListParagraph"/>
        <w:numPr>
          <w:ilvl w:val="2"/>
          <w:numId w:val="30"/>
        </w:numPr>
        <w:spacing w:before="0" w:after="0"/>
      </w:pPr>
      <w:r>
        <w:t>Wall thickness between minimum of 4.78 and maximum of 8.18 mm</w:t>
      </w:r>
    </w:p>
    <w:p w14:paraId="345F9824" w14:textId="77777777" w:rsidR="00584F50" w:rsidRDefault="00584F50" w:rsidP="006E2336">
      <w:pPr>
        <w:pStyle w:val="ListParagraph"/>
        <w:numPr>
          <w:ilvl w:val="2"/>
          <w:numId w:val="30"/>
        </w:numPr>
        <w:spacing w:before="0" w:after="0"/>
      </w:pPr>
      <w:r>
        <w:t>Toughness between minimum of 20.0 and maximum of 20.0 J</w:t>
      </w:r>
    </w:p>
    <w:p w14:paraId="525C7724" w14:textId="77777777" w:rsidR="00584F50" w:rsidRDefault="00584F50" w:rsidP="006E2336">
      <w:pPr>
        <w:pStyle w:val="ListParagraph"/>
        <w:numPr>
          <w:ilvl w:val="2"/>
          <w:numId w:val="30"/>
        </w:numPr>
        <w:spacing w:before="0" w:after="0"/>
      </w:pPr>
      <w:r>
        <w:t>Probability of failure given a hit between minimum of 6.266e-02 and maximum of 1.703e-01</w:t>
      </w:r>
    </w:p>
    <w:p w14:paraId="405386A8" w14:textId="77777777" w:rsidR="00584F50" w:rsidRDefault="00584F50" w:rsidP="006E2336">
      <w:pPr>
        <w:pStyle w:val="ListParagraph"/>
        <w:numPr>
          <w:ilvl w:val="2"/>
          <w:numId w:val="30"/>
        </w:numPr>
        <w:spacing w:before="0" w:after="0"/>
      </w:pPr>
      <w:r>
        <w:t>Class area location is/are 1.0, 2.0.</w:t>
      </w:r>
    </w:p>
    <w:p w14:paraId="5F61A80E" w14:textId="77777777" w:rsidR="00584F50" w:rsidRDefault="00584F50" w:rsidP="006E2336">
      <w:pPr>
        <w:pStyle w:val="ListParagraph"/>
        <w:numPr>
          <w:ilvl w:val="1"/>
          <w:numId w:val="30"/>
        </w:numPr>
        <w:spacing w:before="0" w:after="0"/>
      </w:pPr>
      <w:r>
        <w:t>Consequence of failure distributed between minimum of $10.03 and maximum of $130.01MM</w:t>
      </w:r>
    </w:p>
    <w:p w14:paraId="407916CC" w14:textId="77777777" w:rsidR="00584F50" w:rsidRDefault="00584F50" w:rsidP="006E2336">
      <w:pPr>
        <w:pStyle w:val="ListParagraph"/>
        <w:numPr>
          <w:ilvl w:val="1"/>
          <w:numId w:val="30"/>
        </w:numPr>
        <w:spacing w:before="0" w:after="0"/>
      </w:pPr>
      <w:r>
        <w:t>Total length driven by Safety: 680.69 meters.</w:t>
      </w:r>
    </w:p>
    <w:p w14:paraId="006C77AA" w14:textId="77777777" w:rsidR="00584F50" w:rsidRDefault="00584F50" w:rsidP="006E2336">
      <w:pPr>
        <w:pStyle w:val="ListParagraph"/>
        <w:numPr>
          <w:ilvl w:val="1"/>
          <w:numId w:val="30"/>
        </w:numPr>
        <w:spacing w:before="0" w:after="0"/>
      </w:pPr>
      <w:r>
        <w:t>Safety Cost distributed between minimum of $0.00 and maximum of $121.06MM:</w:t>
      </w:r>
    </w:p>
    <w:p w14:paraId="5C376948" w14:textId="77777777" w:rsidR="00584F50" w:rsidRDefault="00584F50" w:rsidP="006E2336">
      <w:pPr>
        <w:pStyle w:val="ListParagraph"/>
        <w:numPr>
          <w:ilvl w:val="2"/>
          <w:numId w:val="30"/>
        </w:numPr>
        <w:spacing w:before="0" w:after="0"/>
      </w:pPr>
      <w:r>
        <w:t>Leak cost between minimum of $0.00 and maximum of $121.06MM</w:t>
      </w:r>
    </w:p>
    <w:p w14:paraId="54CED5A9" w14:textId="77777777" w:rsidR="00584F50" w:rsidRDefault="00584F50" w:rsidP="006E2336">
      <w:pPr>
        <w:pStyle w:val="ListParagraph"/>
        <w:numPr>
          <w:ilvl w:val="2"/>
          <w:numId w:val="30"/>
        </w:numPr>
        <w:spacing w:before="0" w:after="0"/>
      </w:pPr>
      <w:r>
        <w:t>Leak scenario yielded 1.0 intersections with structures, with minimum of 12.61 and maximum of 12.61 of population impacted.</w:t>
      </w:r>
    </w:p>
    <w:p w14:paraId="1DE785EB" w14:textId="77777777" w:rsidR="00584F50" w:rsidRDefault="00584F50" w:rsidP="006E2336">
      <w:pPr>
        <w:pStyle w:val="ListParagraph"/>
        <w:numPr>
          <w:ilvl w:val="2"/>
          <w:numId w:val="30"/>
        </w:numPr>
        <w:spacing w:before="0" w:after="0"/>
      </w:pPr>
      <w:r>
        <w:t>Leak hazard radius distributed between minimum of 11.46 and maximum of 12.03 meters.</w:t>
      </w:r>
    </w:p>
    <w:p w14:paraId="560953D3" w14:textId="77777777" w:rsidR="00584F50" w:rsidRDefault="00584F50" w:rsidP="006E2336">
      <w:pPr>
        <w:pStyle w:val="ListParagraph"/>
        <w:numPr>
          <w:ilvl w:val="2"/>
          <w:numId w:val="30"/>
        </w:numPr>
        <w:spacing w:before="0" w:after="0"/>
      </w:pPr>
      <w:r>
        <w:t>Rupture cost between minimum of $0.00 and maximum of $121.06MM</w:t>
      </w:r>
    </w:p>
    <w:p w14:paraId="3EE19C1F" w14:textId="77777777" w:rsidR="00584F50" w:rsidRDefault="00584F50" w:rsidP="006E2336">
      <w:pPr>
        <w:pStyle w:val="ListParagraph"/>
        <w:numPr>
          <w:ilvl w:val="2"/>
          <w:numId w:val="30"/>
        </w:numPr>
        <w:spacing w:before="0" w:after="0"/>
      </w:pPr>
      <w:r>
        <w:t>Rupture scenario yielded 40.0 intersections with structures, with minimum of 2.28 and maximum of 12.61 of population impacted</w:t>
      </w:r>
    </w:p>
    <w:p w14:paraId="702F1C43" w14:textId="77777777" w:rsidR="00584F50" w:rsidRDefault="00584F50" w:rsidP="006E2336">
      <w:pPr>
        <w:pStyle w:val="ListParagraph"/>
        <w:numPr>
          <w:ilvl w:val="2"/>
          <w:numId w:val="30"/>
        </w:numPr>
        <w:spacing w:before="0" w:after="0"/>
      </w:pPr>
      <w:r>
        <w:t>Rupture hazard radius distributed between minimum of 132.52 and maximum of 138.23 meters.</w:t>
      </w:r>
    </w:p>
    <w:p w14:paraId="5A5C2FB9" w14:textId="77777777" w:rsidR="00584F50" w:rsidRDefault="00584F50" w:rsidP="006E2336">
      <w:pPr>
        <w:pStyle w:val="ListParagraph"/>
        <w:numPr>
          <w:ilvl w:val="2"/>
          <w:numId w:val="30"/>
        </w:numPr>
        <w:spacing w:before="0" w:after="0"/>
      </w:pPr>
      <w:r>
        <w:t>Puncture cost between minimum of $0.00 and maximum of $121.06MM</w:t>
      </w:r>
    </w:p>
    <w:p w14:paraId="1D9FAFF0" w14:textId="77777777" w:rsidR="00584F50" w:rsidRDefault="00584F50" w:rsidP="006E2336">
      <w:pPr>
        <w:pStyle w:val="ListParagraph"/>
        <w:numPr>
          <w:ilvl w:val="2"/>
          <w:numId w:val="30"/>
        </w:numPr>
        <w:spacing w:before="0" w:after="0"/>
      </w:pPr>
      <w:r>
        <w:t>Puncture scenario yielded 19.0 intersections with structures, with minimum of 2.28 and maximum of 12.61 of population impacted</w:t>
      </w:r>
    </w:p>
    <w:p w14:paraId="122D5AF7" w14:textId="77777777" w:rsidR="00584F50" w:rsidRDefault="00584F50" w:rsidP="006E2336">
      <w:pPr>
        <w:pStyle w:val="ListParagraph"/>
        <w:numPr>
          <w:ilvl w:val="2"/>
          <w:numId w:val="30"/>
        </w:numPr>
        <w:spacing w:before="0" w:after="0"/>
      </w:pPr>
      <w:r>
        <w:t>Puncture hazard radius distributed between minimum of 46.57 and maximum of 48.58 meters.</w:t>
      </w:r>
    </w:p>
    <w:p w14:paraId="710761DC" w14:textId="77777777" w:rsidR="00584F50" w:rsidRDefault="00584F50" w:rsidP="006E2336">
      <w:pPr>
        <w:pStyle w:val="ListParagraph"/>
        <w:numPr>
          <w:ilvl w:val="2"/>
          <w:numId w:val="30"/>
        </w:numPr>
        <w:spacing w:before="0" w:after="0"/>
      </w:pPr>
      <w:r>
        <w:t>Product type is Condensate.</w:t>
      </w:r>
    </w:p>
    <w:p w14:paraId="4342349A" w14:textId="77777777" w:rsidR="00584F50" w:rsidRDefault="00584F50" w:rsidP="006E2336">
      <w:pPr>
        <w:pStyle w:val="ListParagraph"/>
        <w:numPr>
          <w:ilvl w:val="2"/>
          <w:numId w:val="30"/>
        </w:numPr>
        <w:spacing w:before="0" w:after="0"/>
      </w:pPr>
      <w:r>
        <w:t>Class area location is/are 1.0, 2.0.</w:t>
      </w:r>
    </w:p>
    <w:p w14:paraId="5DE8BF33" w14:textId="77777777" w:rsidR="00584F50" w:rsidRDefault="00584F50" w:rsidP="006E2336">
      <w:pPr>
        <w:pStyle w:val="ListParagraph"/>
        <w:numPr>
          <w:ilvl w:val="1"/>
          <w:numId w:val="30"/>
        </w:numPr>
        <w:spacing w:before="0" w:after="0"/>
      </w:pPr>
      <w:r>
        <w:t>Total length driven by Environmental: 491.12 meters.</w:t>
      </w:r>
    </w:p>
    <w:p w14:paraId="44FBFDC4" w14:textId="77777777" w:rsidR="00584F50" w:rsidRDefault="00584F50" w:rsidP="006E2336">
      <w:pPr>
        <w:pStyle w:val="ListParagraph"/>
        <w:numPr>
          <w:ilvl w:val="1"/>
          <w:numId w:val="30"/>
        </w:numPr>
        <w:spacing w:before="0" w:after="0"/>
      </w:pPr>
      <w:r>
        <w:t>Environmental Cost distributed between minimum of $0.88 and maximum of $12.36MM:</w:t>
      </w:r>
    </w:p>
    <w:p w14:paraId="124313CF" w14:textId="77777777" w:rsidR="00584F50" w:rsidRDefault="00584F50" w:rsidP="006E2336">
      <w:pPr>
        <w:pStyle w:val="ListParagraph"/>
        <w:numPr>
          <w:ilvl w:val="2"/>
          <w:numId w:val="30"/>
        </w:numPr>
        <w:spacing w:before="0" w:after="0"/>
      </w:pPr>
      <w:r>
        <w:t>Leak cost between minimum of $0.19 and maximum of $0.39MM</w:t>
      </w:r>
    </w:p>
    <w:p w14:paraId="325BAA3E" w14:textId="77777777" w:rsidR="00584F50" w:rsidRDefault="00584F50" w:rsidP="006E2336">
      <w:pPr>
        <w:pStyle w:val="ListParagraph"/>
        <w:numPr>
          <w:ilvl w:val="2"/>
          <w:numId w:val="30"/>
        </w:numPr>
        <w:spacing w:before="0" w:after="0"/>
      </w:pPr>
      <w:r>
        <w:t>Leak spill volume between a minimum of 1772.09 and maximum of 2184.19 gallons</w:t>
      </w:r>
    </w:p>
    <w:p w14:paraId="019ECF4A" w14:textId="77777777" w:rsidR="00584F50" w:rsidRDefault="00584F50" w:rsidP="006E2336">
      <w:pPr>
        <w:pStyle w:val="ListParagraph"/>
        <w:numPr>
          <w:ilvl w:val="2"/>
          <w:numId w:val="30"/>
        </w:numPr>
        <w:spacing w:before="0" w:after="0"/>
      </w:pPr>
      <w:r>
        <w:t>Rupture cost between minimum of $2.09 and maximum of $8.46MM</w:t>
      </w:r>
    </w:p>
    <w:p w14:paraId="4482F74A" w14:textId="77777777" w:rsidR="00584F50" w:rsidRDefault="00584F50" w:rsidP="006E2336">
      <w:pPr>
        <w:pStyle w:val="ListParagraph"/>
        <w:numPr>
          <w:ilvl w:val="2"/>
          <w:numId w:val="30"/>
        </w:numPr>
        <w:spacing w:before="0" w:after="0"/>
      </w:pPr>
      <w:r>
        <w:t>Rupture spill volume is between a minimum of 15215.38 and maximum of 47566.18 gallons</w:t>
      </w:r>
    </w:p>
    <w:p w14:paraId="6F55AE91" w14:textId="77777777" w:rsidR="00584F50" w:rsidRDefault="00584F50" w:rsidP="006E2336">
      <w:pPr>
        <w:pStyle w:val="ListParagraph"/>
        <w:numPr>
          <w:ilvl w:val="2"/>
          <w:numId w:val="30"/>
        </w:numPr>
        <w:spacing w:before="0" w:after="0"/>
      </w:pPr>
      <w:r>
        <w:t>Puncture cost between minimum of $6.17 and maximum of $12.77MM</w:t>
      </w:r>
    </w:p>
    <w:p w14:paraId="4516F06E" w14:textId="77777777" w:rsidR="00584F50" w:rsidRDefault="00584F50" w:rsidP="006E2336">
      <w:pPr>
        <w:pStyle w:val="ListParagraph"/>
        <w:numPr>
          <w:ilvl w:val="2"/>
          <w:numId w:val="30"/>
        </w:numPr>
        <w:spacing w:before="0" w:after="0"/>
      </w:pPr>
      <w:r>
        <w:t>Puncture spill volume is between a minimum of 58226.71 and maximum of 71767.55 gallons</w:t>
      </w:r>
    </w:p>
    <w:p w14:paraId="1C127A43" w14:textId="77777777" w:rsidR="00584F50" w:rsidRDefault="00584F50" w:rsidP="006E2336">
      <w:pPr>
        <w:pStyle w:val="ListParagraph"/>
        <w:numPr>
          <w:ilvl w:val="0"/>
          <w:numId w:val="30"/>
        </w:numPr>
        <w:spacing w:before="0" w:after="0"/>
      </w:pPr>
      <w:r>
        <w:t>"PEYTO OLDMAN TO EDSON NPS 4</w:t>
      </w:r>
    </w:p>
    <w:p w14:paraId="0BE92F10" w14:textId="77777777" w:rsidR="00584F50" w:rsidRDefault="00584F50" w:rsidP="006E2336">
      <w:pPr>
        <w:pStyle w:val="ListParagraph"/>
        <w:numPr>
          <w:ilvl w:val="1"/>
          <w:numId w:val="30"/>
        </w:numPr>
        <w:spacing w:before="0" w:after="0"/>
      </w:pPr>
      <w:r>
        <w:t>Total Cumulative Length (m):</w:t>
      </w:r>
      <w:r>
        <w:tab/>
        <w:t>1141.18</w:t>
      </w:r>
    </w:p>
    <w:p w14:paraId="0BBF40AC" w14:textId="77777777" w:rsidR="00584F50" w:rsidRDefault="00584F50" w:rsidP="006E2336">
      <w:pPr>
        <w:pStyle w:val="ListParagraph"/>
        <w:numPr>
          <w:ilvl w:val="1"/>
          <w:numId w:val="30"/>
        </w:numPr>
        <w:spacing w:before="0" w:after="0"/>
      </w:pPr>
      <w:r>
        <w:t>Likelihood of failure distributed between minimum of 2.308e-03 and maximum of 9.589e-03.</w:t>
      </w:r>
    </w:p>
    <w:p w14:paraId="4320C161" w14:textId="77777777" w:rsidR="00584F50" w:rsidRDefault="00584F50" w:rsidP="006E2336">
      <w:pPr>
        <w:pStyle w:val="ListParagraph"/>
        <w:numPr>
          <w:ilvl w:val="2"/>
          <w:numId w:val="30"/>
        </w:numPr>
        <w:spacing w:before="0" w:after="0"/>
      </w:pPr>
      <w:r>
        <w:t xml:space="preserve">Land use distributed as </w:t>
      </w:r>
    </w:p>
    <w:p w14:paraId="5AA7773C" w14:textId="77777777" w:rsidR="00584F50" w:rsidRDefault="00584F50" w:rsidP="006E2336">
      <w:pPr>
        <w:pStyle w:val="ListParagraph"/>
        <w:numPr>
          <w:ilvl w:val="3"/>
          <w:numId w:val="30"/>
        </w:numPr>
        <w:spacing w:before="0" w:after="0"/>
      </w:pPr>
      <w:r>
        <w:lastRenderedPageBreak/>
        <w:t>Agricultural: 358.21</w:t>
      </w:r>
    </w:p>
    <w:p w14:paraId="65962032" w14:textId="77777777" w:rsidR="00584F50" w:rsidRDefault="00584F50" w:rsidP="006E2336">
      <w:pPr>
        <w:pStyle w:val="ListParagraph"/>
        <w:numPr>
          <w:ilvl w:val="3"/>
          <w:numId w:val="30"/>
        </w:numPr>
        <w:spacing w:before="0" w:after="0"/>
      </w:pPr>
      <w:r>
        <w:t>Forested: 636.64</w:t>
      </w:r>
    </w:p>
    <w:p w14:paraId="4B5E117A" w14:textId="77777777" w:rsidR="00584F50" w:rsidRDefault="00584F50" w:rsidP="006E2336">
      <w:pPr>
        <w:pStyle w:val="ListParagraph"/>
        <w:numPr>
          <w:ilvl w:val="3"/>
          <w:numId w:val="30"/>
        </w:numPr>
        <w:spacing w:before="0" w:after="0"/>
      </w:pPr>
      <w:r>
        <w:t>Remote: 146.33</w:t>
      </w:r>
    </w:p>
    <w:p w14:paraId="72D16410" w14:textId="77777777" w:rsidR="00584F50" w:rsidRDefault="00584F50" w:rsidP="006E2336">
      <w:pPr>
        <w:pStyle w:val="ListParagraph"/>
        <w:numPr>
          <w:ilvl w:val="2"/>
          <w:numId w:val="30"/>
        </w:numPr>
        <w:spacing w:before="0" w:after="0"/>
      </w:pPr>
      <w:r>
        <w:t xml:space="preserve">Depth of cover distributed as </w:t>
      </w:r>
    </w:p>
    <w:p w14:paraId="65F8A57C" w14:textId="77777777" w:rsidR="00584F50" w:rsidRDefault="00584F50" w:rsidP="006E2336">
      <w:pPr>
        <w:pStyle w:val="ListParagraph"/>
        <w:numPr>
          <w:ilvl w:val="3"/>
          <w:numId w:val="30"/>
        </w:numPr>
        <w:spacing w:before="0" w:after="0"/>
      </w:pPr>
      <w:r>
        <w:t>nan</w:t>
      </w:r>
    </w:p>
    <w:p w14:paraId="0EF160A3" w14:textId="77777777" w:rsidR="00584F50" w:rsidRDefault="00584F50" w:rsidP="006E2336">
      <w:pPr>
        <w:pStyle w:val="ListParagraph"/>
        <w:numPr>
          <w:ilvl w:val="2"/>
          <w:numId w:val="30"/>
        </w:numPr>
        <w:spacing w:before="0" w:after="0"/>
      </w:pPr>
      <w:r>
        <w:t>Installation date between minimum of 2006-01-01 and maximum of 2006-01-01</w:t>
      </w:r>
    </w:p>
    <w:p w14:paraId="5D1517D8" w14:textId="77777777" w:rsidR="00584F50" w:rsidRDefault="00584F50" w:rsidP="006E2336">
      <w:pPr>
        <w:pStyle w:val="ListParagraph"/>
        <w:numPr>
          <w:ilvl w:val="2"/>
          <w:numId w:val="30"/>
        </w:numPr>
        <w:spacing w:before="0" w:after="0"/>
      </w:pPr>
      <w:r>
        <w:t>Outside diameter of 4.5 in.</w:t>
      </w:r>
    </w:p>
    <w:p w14:paraId="0D409004" w14:textId="77777777" w:rsidR="00584F50" w:rsidRDefault="00584F50" w:rsidP="006E2336">
      <w:pPr>
        <w:pStyle w:val="ListParagraph"/>
        <w:numPr>
          <w:ilvl w:val="2"/>
          <w:numId w:val="30"/>
        </w:numPr>
        <w:spacing w:before="0" w:after="0"/>
      </w:pPr>
      <w:r>
        <w:t>Grade between minimum of 359.0 and maximum of 359.0 MPa</w:t>
      </w:r>
    </w:p>
    <w:p w14:paraId="00E19511" w14:textId="77777777" w:rsidR="00584F50" w:rsidRDefault="00584F50" w:rsidP="006E2336">
      <w:pPr>
        <w:pStyle w:val="ListParagraph"/>
        <w:numPr>
          <w:ilvl w:val="2"/>
          <w:numId w:val="30"/>
        </w:numPr>
        <w:spacing w:before="0" w:after="0"/>
      </w:pPr>
      <w:r>
        <w:t>Wall thickness between minimum of 3.96 and maximum of 3.96 mm</w:t>
      </w:r>
    </w:p>
    <w:p w14:paraId="692055B6" w14:textId="77777777" w:rsidR="00584F50" w:rsidRDefault="00584F50" w:rsidP="006E2336">
      <w:pPr>
        <w:pStyle w:val="ListParagraph"/>
        <w:numPr>
          <w:ilvl w:val="2"/>
          <w:numId w:val="30"/>
        </w:numPr>
        <w:spacing w:before="0" w:after="0"/>
      </w:pPr>
      <w:r>
        <w:t>Toughness between minimum of 20.0 and maximum of 20.0 J</w:t>
      </w:r>
    </w:p>
    <w:p w14:paraId="18850B3A" w14:textId="77777777" w:rsidR="00584F50" w:rsidRDefault="00584F50" w:rsidP="006E2336">
      <w:pPr>
        <w:pStyle w:val="ListParagraph"/>
        <w:numPr>
          <w:ilvl w:val="2"/>
          <w:numId w:val="30"/>
        </w:numPr>
        <w:spacing w:before="0" w:after="0"/>
      </w:pPr>
      <w:r>
        <w:t>Probability of failure given a hit between minimum of 2.303e-01 and maximum of 2.303e-01</w:t>
      </w:r>
    </w:p>
    <w:p w14:paraId="430C626C" w14:textId="77777777" w:rsidR="00584F50" w:rsidRDefault="00584F50" w:rsidP="006E2336">
      <w:pPr>
        <w:pStyle w:val="ListParagraph"/>
        <w:numPr>
          <w:ilvl w:val="2"/>
          <w:numId w:val="30"/>
        </w:numPr>
        <w:spacing w:before="0" w:after="0"/>
      </w:pPr>
      <w:r>
        <w:t>Class area location is/are 1.0.</w:t>
      </w:r>
    </w:p>
    <w:p w14:paraId="4D28A578" w14:textId="77777777" w:rsidR="00584F50" w:rsidRDefault="00584F50" w:rsidP="006E2336">
      <w:pPr>
        <w:pStyle w:val="ListParagraph"/>
        <w:numPr>
          <w:ilvl w:val="1"/>
          <w:numId w:val="30"/>
        </w:numPr>
        <w:spacing w:before="0" w:after="0"/>
      </w:pPr>
      <w:r>
        <w:t>Consequence of failure distributed between minimum of $22.84 and maximum of $132.41MM</w:t>
      </w:r>
    </w:p>
    <w:p w14:paraId="2B60DD70" w14:textId="77777777" w:rsidR="00584F50" w:rsidRDefault="00584F50" w:rsidP="006E2336">
      <w:pPr>
        <w:pStyle w:val="ListParagraph"/>
        <w:numPr>
          <w:ilvl w:val="1"/>
          <w:numId w:val="30"/>
        </w:numPr>
        <w:spacing w:before="0" w:after="0"/>
      </w:pPr>
      <w:r>
        <w:t>Total length driven by Safety: 1141.18 meters.</w:t>
      </w:r>
    </w:p>
    <w:p w14:paraId="3E1BDA4B" w14:textId="77777777" w:rsidR="00584F50" w:rsidRDefault="00584F50" w:rsidP="006E2336">
      <w:pPr>
        <w:pStyle w:val="ListParagraph"/>
        <w:numPr>
          <w:ilvl w:val="1"/>
          <w:numId w:val="30"/>
        </w:numPr>
        <w:spacing w:before="0" w:after="0"/>
      </w:pPr>
      <w:r>
        <w:t>Safety Cost distributed between minimum of $20.38 and maximum of $127.20MM:</w:t>
      </w:r>
    </w:p>
    <w:p w14:paraId="4D924976" w14:textId="77777777" w:rsidR="00584F50" w:rsidRDefault="00584F50" w:rsidP="006E2336">
      <w:pPr>
        <w:pStyle w:val="ListParagraph"/>
        <w:numPr>
          <w:ilvl w:val="2"/>
          <w:numId w:val="30"/>
        </w:numPr>
        <w:spacing w:before="0" w:after="0"/>
      </w:pPr>
      <w:r>
        <w:t>Leak cost between minimum of $0.00 and maximum of $121.06MM</w:t>
      </w:r>
    </w:p>
    <w:p w14:paraId="00190206" w14:textId="77777777" w:rsidR="00584F50" w:rsidRDefault="00584F50" w:rsidP="006E2336">
      <w:pPr>
        <w:pStyle w:val="ListParagraph"/>
        <w:numPr>
          <w:ilvl w:val="2"/>
          <w:numId w:val="30"/>
        </w:numPr>
        <w:spacing w:before="0" w:after="0"/>
      </w:pPr>
      <w:r>
        <w:t>Leak scenario yielded 12.0 intersections with structures, with minimum of 2.28 and maximum of 12.61 of population impacted.</w:t>
      </w:r>
    </w:p>
    <w:p w14:paraId="5A6F3E99"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78C16A0B" w14:textId="77777777" w:rsidR="00584F50" w:rsidRDefault="00584F50" w:rsidP="006E2336">
      <w:pPr>
        <w:pStyle w:val="ListParagraph"/>
        <w:numPr>
          <w:ilvl w:val="2"/>
          <w:numId w:val="30"/>
        </w:numPr>
        <w:spacing w:before="0" w:after="0"/>
      </w:pPr>
      <w:r>
        <w:t>Rupture cost between minimum of $21.89 and maximum of $242.11MM</w:t>
      </w:r>
    </w:p>
    <w:p w14:paraId="2F0E1624" w14:textId="77777777" w:rsidR="00584F50" w:rsidRDefault="00584F50" w:rsidP="006E2336">
      <w:pPr>
        <w:pStyle w:val="ListParagraph"/>
        <w:numPr>
          <w:ilvl w:val="2"/>
          <w:numId w:val="30"/>
        </w:numPr>
        <w:spacing w:before="0" w:after="0"/>
      </w:pPr>
      <w:r>
        <w:t>Rupture scenario yielded 80.0 intersections with structures, with minimum of 2.28 and maximum of 25.22 of population impacted</w:t>
      </w:r>
    </w:p>
    <w:p w14:paraId="4A743D84" w14:textId="77777777" w:rsidR="00584F50" w:rsidRDefault="00584F50" w:rsidP="006E2336">
      <w:pPr>
        <w:pStyle w:val="ListParagraph"/>
        <w:numPr>
          <w:ilvl w:val="2"/>
          <w:numId w:val="30"/>
        </w:numPr>
        <w:spacing w:before="0" w:after="0"/>
      </w:pPr>
      <w:r>
        <w:t>Rupture hazard radius distributed between minimum of 97.06 and maximum of 97.06 meters.</w:t>
      </w:r>
    </w:p>
    <w:p w14:paraId="6868D402" w14:textId="77777777" w:rsidR="00584F50" w:rsidRDefault="00584F50" w:rsidP="006E2336">
      <w:pPr>
        <w:pStyle w:val="ListParagraph"/>
        <w:numPr>
          <w:ilvl w:val="2"/>
          <w:numId w:val="30"/>
        </w:numPr>
        <w:spacing w:before="0" w:after="0"/>
      </w:pPr>
      <w:r>
        <w:t>Puncture cost between minimum of $21.89 and maximum of $121.06MM</w:t>
      </w:r>
    </w:p>
    <w:p w14:paraId="189A2F83" w14:textId="77777777" w:rsidR="00584F50" w:rsidRDefault="00584F50" w:rsidP="006E2336">
      <w:pPr>
        <w:pStyle w:val="ListParagraph"/>
        <w:numPr>
          <w:ilvl w:val="2"/>
          <w:numId w:val="30"/>
        </w:numPr>
        <w:spacing w:before="0" w:after="0"/>
      </w:pPr>
      <w:r>
        <w:t>Puncture scenario yielded 55.0 intersections with structures, with minimum of 2.28 and maximum of 12.61 of population impacted</w:t>
      </w:r>
    </w:p>
    <w:p w14:paraId="6E1D85CF"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7DA35280" w14:textId="77777777" w:rsidR="00584F50" w:rsidRDefault="00584F50" w:rsidP="006E2336">
      <w:pPr>
        <w:pStyle w:val="ListParagraph"/>
        <w:numPr>
          <w:ilvl w:val="2"/>
          <w:numId w:val="30"/>
        </w:numPr>
        <w:spacing w:before="0" w:after="0"/>
      </w:pPr>
      <w:r>
        <w:t>Product type is HVP Product.</w:t>
      </w:r>
    </w:p>
    <w:p w14:paraId="7DA105E3" w14:textId="77777777" w:rsidR="00584F50" w:rsidRDefault="00584F50" w:rsidP="006E2336">
      <w:pPr>
        <w:pStyle w:val="ListParagraph"/>
        <w:numPr>
          <w:ilvl w:val="2"/>
          <w:numId w:val="30"/>
        </w:numPr>
        <w:spacing w:before="0" w:after="0"/>
      </w:pPr>
      <w:r>
        <w:t>Class area location is/are 1.0.</w:t>
      </w:r>
    </w:p>
    <w:p w14:paraId="256BCC61" w14:textId="77777777" w:rsidR="00584F50" w:rsidRDefault="00584F50" w:rsidP="006E2336">
      <w:pPr>
        <w:pStyle w:val="ListParagraph"/>
        <w:numPr>
          <w:ilvl w:val="0"/>
          <w:numId w:val="30"/>
        </w:numPr>
        <w:spacing w:before="0" w:after="0"/>
      </w:pPr>
      <w:r>
        <w:t xml:space="preserve">"NPS4 </w:t>
      </w:r>
      <w:proofErr w:type="spellStart"/>
      <w:r>
        <w:t>Lochern</w:t>
      </w:r>
      <w:proofErr w:type="spellEnd"/>
      <w:r>
        <w:t xml:space="preserve"> BV to North </w:t>
      </w:r>
      <w:proofErr w:type="spellStart"/>
      <w:r>
        <w:t>Sask</w:t>
      </w:r>
      <w:proofErr w:type="spellEnd"/>
      <w:r>
        <w:t xml:space="preserve"> BV </w:t>
      </w:r>
      <w:proofErr w:type="gramStart"/>
      <w:r>
        <w:t>From</w:t>
      </w:r>
      <w:proofErr w:type="gramEnd"/>
      <w:r>
        <w:t xml:space="preserve"> 6-21-39-7W5  To 7-20-39-7W5</w:t>
      </w:r>
    </w:p>
    <w:p w14:paraId="338C62E8" w14:textId="77777777" w:rsidR="00584F50" w:rsidRDefault="00584F50" w:rsidP="006E2336">
      <w:pPr>
        <w:pStyle w:val="ListParagraph"/>
        <w:numPr>
          <w:ilvl w:val="1"/>
          <w:numId w:val="30"/>
        </w:numPr>
        <w:spacing w:before="0" w:after="0"/>
      </w:pPr>
      <w:r>
        <w:t>Total Cumulative Length (m):</w:t>
      </w:r>
      <w:r>
        <w:tab/>
        <w:t>1060.5</w:t>
      </w:r>
    </w:p>
    <w:p w14:paraId="2BBB2491" w14:textId="77777777" w:rsidR="00584F50" w:rsidRDefault="00584F50" w:rsidP="006E2336">
      <w:pPr>
        <w:pStyle w:val="ListParagraph"/>
        <w:numPr>
          <w:ilvl w:val="1"/>
          <w:numId w:val="30"/>
        </w:numPr>
        <w:spacing w:before="0" w:after="0"/>
      </w:pPr>
      <w:r>
        <w:t>Likelihood of failure distributed between minimum of 1.357e-02 and maximum of 1.357e-02.</w:t>
      </w:r>
    </w:p>
    <w:p w14:paraId="457690B0" w14:textId="77777777" w:rsidR="00584F50" w:rsidRDefault="00584F50" w:rsidP="006E2336">
      <w:pPr>
        <w:pStyle w:val="ListParagraph"/>
        <w:numPr>
          <w:ilvl w:val="2"/>
          <w:numId w:val="30"/>
        </w:numPr>
        <w:spacing w:before="0" w:after="0"/>
      </w:pPr>
      <w:r>
        <w:t xml:space="preserve">Land use distributed as </w:t>
      </w:r>
    </w:p>
    <w:p w14:paraId="70998ABF" w14:textId="77777777" w:rsidR="00584F50" w:rsidRDefault="00584F50" w:rsidP="006E2336">
      <w:pPr>
        <w:pStyle w:val="ListParagraph"/>
        <w:numPr>
          <w:ilvl w:val="3"/>
          <w:numId w:val="30"/>
        </w:numPr>
        <w:spacing w:before="0" w:after="0"/>
      </w:pPr>
      <w:r>
        <w:t>Agricultural: 1,060.50</w:t>
      </w:r>
    </w:p>
    <w:p w14:paraId="4D6CC748" w14:textId="77777777" w:rsidR="00584F50" w:rsidRDefault="00584F50" w:rsidP="006E2336">
      <w:pPr>
        <w:pStyle w:val="ListParagraph"/>
        <w:numPr>
          <w:ilvl w:val="2"/>
          <w:numId w:val="30"/>
        </w:numPr>
        <w:spacing w:before="0" w:after="0"/>
      </w:pPr>
      <w:r>
        <w:t xml:space="preserve">Depth of cover distributed as </w:t>
      </w:r>
    </w:p>
    <w:p w14:paraId="612605C6" w14:textId="77777777" w:rsidR="00584F50" w:rsidRDefault="00584F50" w:rsidP="006E2336">
      <w:pPr>
        <w:pStyle w:val="ListParagraph"/>
        <w:numPr>
          <w:ilvl w:val="3"/>
          <w:numId w:val="30"/>
        </w:numPr>
        <w:spacing w:before="0" w:after="0"/>
      </w:pPr>
      <w:r>
        <w:t>nan</w:t>
      </w:r>
    </w:p>
    <w:p w14:paraId="0AB856FF" w14:textId="77777777" w:rsidR="00584F50" w:rsidRDefault="00584F50" w:rsidP="006E2336">
      <w:pPr>
        <w:pStyle w:val="ListParagraph"/>
        <w:numPr>
          <w:ilvl w:val="2"/>
          <w:numId w:val="30"/>
        </w:numPr>
        <w:spacing w:before="0" w:after="0"/>
      </w:pPr>
      <w:r>
        <w:t>Installation date between minimum of 1976-01-01 and maximum of 1976-01-01</w:t>
      </w:r>
    </w:p>
    <w:p w14:paraId="5CEE34D9" w14:textId="77777777" w:rsidR="00584F50" w:rsidRDefault="00584F50" w:rsidP="006E2336">
      <w:pPr>
        <w:pStyle w:val="ListParagraph"/>
        <w:numPr>
          <w:ilvl w:val="2"/>
          <w:numId w:val="30"/>
        </w:numPr>
        <w:spacing w:before="0" w:after="0"/>
      </w:pPr>
      <w:r>
        <w:t>Outside diameter of 4.5 in.</w:t>
      </w:r>
    </w:p>
    <w:p w14:paraId="396E5C39" w14:textId="77777777" w:rsidR="00584F50" w:rsidRDefault="00584F50" w:rsidP="006E2336">
      <w:pPr>
        <w:pStyle w:val="ListParagraph"/>
        <w:numPr>
          <w:ilvl w:val="2"/>
          <w:numId w:val="30"/>
        </w:numPr>
        <w:spacing w:before="0" w:after="0"/>
      </w:pPr>
      <w:r>
        <w:t>Grade between minimum of 317.0 and maximum of 317.0 MPa</w:t>
      </w:r>
    </w:p>
    <w:p w14:paraId="59D4C60E" w14:textId="77777777" w:rsidR="00584F50" w:rsidRDefault="00584F50" w:rsidP="006E2336">
      <w:pPr>
        <w:pStyle w:val="ListParagraph"/>
        <w:numPr>
          <w:ilvl w:val="2"/>
          <w:numId w:val="30"/>
        </w:numPr>
        <w:spacing w:before="0" w:after="0"/>
      </w:pPr>
      <w:r>
        <w:t>Wall thickness between minimum of 3.17 and maximum of 3.17 mm</w:t>
      </w:r>
    </w:p>
    <w:p w14:paraId="52BEEEA3" w14:textId="77777777" w:rsidR="00584F50" w:rsidRDefault="00584F50" w:rsidP="006E2336">
      <w:pPr>
        <w:pStyle w:val="ListParagraph"/>
        <w:numPr>
          <w:ilvl w:val="2"/>
          <w:numId w:val="30"/>
        </w:numPr>
        <w:spacing w:before="0" w:after="0"/>
      </w:pPr>
      <w:r>
        <w:t>Toughness between minimum of 20.0 and maximum of 20.0 J</w:t>
      </w:r>
    </w:p>
    <w:p w14:paraId="01D5BE1B" w14:textId="77777777" w:rsidR="00584F50" w:rsidRDefault="00584F50" w:rsidP="006E2336">
      <w:pPr>
        <w:pStyle w:val="ListParagraph"/>
        <w:numPr>
          <w:ilvl w:val="2"/>
          <w:numId w:val="30"/>
        </w:numPr>
        <w:spacing w:before="0" w:after="0"/>
      </w:pPr>
      <w:r>
        <w:t>Probability of failure given a hit between minimum of 3.260e-01 and maximum of 3.260e-01</w:t>
      </w:r>
    </w:p>
    <w:p w14:paraId="7FEAD1F2" w14:textId="77777777" w:rsidR="00584F50" w:rsidRDefault="00584F50" w:rsidP="006E2336">
      <w:pPr>
        <w:pStyle w:val="ListParagraph"/>
        <w:numPr>
          <w:ilvl w:val="2"/>
          <w:numId w:val="30"/>
        </w:numPr>
        <w:spacing w:before="0" w:after="0"/>
      </w:pPr>
      <w:r>
        <w:lastRenderedPageBreak/>
        <w:t>Class area location is/are 1.0.</w:t>
      </w:r>
    </w:p>
    <w:p w14:paraId="6E851D56" w14:textId="77777777" w:rsidR="00584F50" w:rsidRDefault="00584F50" w:rsidP="006E2336">
      <w:pPr>
        <w:pStyle w:val="ListParagraph"/>
        <w:numPr>
          <w:ilvl w:val="1"/>
          <w:numId w:val="30"/>
        </w:numPr>
        <w:spacing w:before="0" w:after="0"/>
      </w:pPr>
      <w:r>
        <w:t>Consequence of failure distributed between minimum of $2.45 and maximum of $126.19MM</w:t>
      </w:r>
    </w:p>
    <w:p w14:paraId="03C356B8" w14:textId="77777777" w:rsidR="00584F50" w:rsidRDefault="00584F50" w:rsidP="006E2336">
      <w:pPr>
        <w:pStyle w:val="ListParagraph"/>
        <w:numPr>
          <w:ilvl w:val="1"/>
          <w:numId w:val="30"/>
        </w:numPr>
        <w:spacing w:before="0" w:after="0"/>
      </w:pPr>
      <w:r>
        <w:t>Total length driven by Safety: 406.57 meters.</w:t>
      </w:r>
    </w:p>
    <w:p w14:paraId="77E288AA" w14:textId="77777777" w:rsidR="00584F50" w:rsidRDefault="00584F50" w:rsidP="006E2336">
      <w:pPr>
        <w:pStyle w:val="ListParagraph"/>
        <w:numPr>
          <w:ilvl w:val="1"/>
          <w:numId w:val="30"/>
        </w:numPr>
        <w:spacing w:before="0" w:after="0"/>
      </w:pPr>
      <w:r>
        <w:t>Safety Cost distributed between minimum of $0.00 and maximum of $121.06MM:</w:t>
      </w:r>
    </w:p>
    <w:p w14:paraId="48A1C7F6" w14:textId="77777777" w:rsidR="00584F50" w:rsidRDefault="00584F50" w:rsidP="006E2336">
      <w:pPr>
        <w:pStyle w:val="ListParagraph"/>
        <w:numPr>
          <w:ilvl w:val="2"/>
          <w:numId w:val="30"/>
        </w:numPr>
        <w:spacing w:before="0" w:after="0"/>
      </w:pPr>
      <w:r>
        <w:t>Leak cost between minimum of $0.00 and maximum of $121.06MM</w:t>
      </w:r>
    </w:p>
    <w:p w14:paraId="0180F8EB" w14:textId="77777777" w:rsidR="00584F50" w:rsidRDefault="00584F50" w:rsidP="006E2336">
      <w:pPr>
        <w:pStyle w:val="ListParagraph"/>
        <w:numPr>
          <w:ilvl w:val="2"/>
          <w:numId w:val="30"/>
        </w:numPr>
        <w:spacing w:before="0" w:after="0"/>
      </w:pPr>
      <w:r>
        <w:t>Leak scenario yielded 3.0 intersections with structures, with minimum of 12.61 and maximum of 12.61 of population impacted.</w:t>
      </w:r>
    </w:p>
    <w:p w14:paraId="4BDA0CF6"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07301F0D" w14:textId="77777777" w:rsidR="00584F50" w:rsidRDefault="00584F50" w:rsidP="006E2336">
      <w:pPr>
        <w:pStyle w:val="ListParagraph"/>
        <w:numPr>
          <w:ilvl w:val="2"/>
          <w:numId w:val="30"/>
        </w:numPr>
        <w:spacing w:before="0" w:after="0"/>
      </w:pPr>
      <w:r>
        <w:t>Rupture cost between minimum of $0.00 and maximum of $121.06MM</w:t>
      </w:r>
    </w:p>
    <w:p w14:paraId="5C23E0F4" w14:textId="77777777" w:rsidR="00584F50" w:rsidRDefault="00584F50" w:rsidP="006E2336">
      <w:pPr>
        <w:pStyle w:val="ListParagraph"/>
        <w:numPr>
          <w:ilvl w:val="2"/>
          <w:numId w:val="30"/>
        </w:numPr>
        <w:spacing w:before="0" w:after="0"/>
      </w:pPr>
      <w:r>
        <w:t>Rupture scenario yielded 7.0 intersections with structures, with minimum of 0.0 and maximum of 12.61 of population impacted</w:t>
      </w:r>
    </w:p>
    <w:p w14:paraId="6779E96C" w14:textId="77777777" w:rsidR="00584F50" w:rsidRDefault="00584F50" w:rsidP="006E2336">
      <w:pPr>
        <w:pStyle w:val="ListParagraph"/>
        <w:numPr>
          <w:ilvl w:val="2"/>
          <w:numId w:val="30"/>
        </w:numPr>
        <w:spacing w:before="0" w:after="0"/>
      </w:pPr>
      <w:r>
        <w:t>Rupture hazard radius distributed between minimum of 97.06 and maximum of 97.06 meters.</w:t>
      </w:r>
    </w:p>
    <w:p w14:paraId="4AFCCCF2" w14:textId="77777777" w:rsidR="00584F50" w:rsidRDefault="00584F50" w:rsidP="006E2336">
      <w:pPr>
        <w:pStyle w:val="ListParagraph"/>
        <w:numPr>
          <w:ilvl w:val="2"/>
          <w:numId w:val="30"/>
        </w:numPr>
        <w:spacing w:before="0" w:after="0"/>
      </w:pPr>
      <w:r>
        <w:t>Puncture cost between minimum of $0.00 and maximum of $121.06MM</w:t>
      </w:r>
    </w:p>
    <w:p w14:paraId="5F4F2B4A" w14:textId="77777777" w:rsidR="00584F50" w:rsidRDefault="00584F50" w:rsidP="006E2336">
      <w:pPr>
        <w:pStyle w:val="ListParagraph"/>
        <w:numPr>
          <w:ilvl w:val="2"/>
          <w:numId w:val="30"/>
        </w:numPr>
        <w:spacing w:before="0" w:after="0"/>
      </w:pPr>
      <w:r>
        <w:t>Puncture scenario yielded 6.0 intersections with structures, with minimum of 12.61 and maximum of 12.61 of population impacted</w:t>
      </w:r>
    </w:p>
    <w:p w14:paraId="7B3CABBE"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61958D82" w14:textId="77777777" w:rsidR="00584F50" w:rsidRDefault="00584F50" w:rsidP="006E2336">
      <w:pPr>
        <w:pStyle w:val="ListParagraph"/>
        <w:numPr>
          <w:ilvl w:val="2"/>
          <w:numId w:val="30"/>
        </w:numPr>
        <w:spacing w:before="0" w:after="0"/>
      </w:pPr>
      <w:r>
        <w:t>Product type is HVP Product.</w:t>
      </w:r>
    </w:p>
    <w:p w14:paraId="4162AD3C" w14:textId="77777777" w:rsidR="00584F50" w:rsidRDefault="00584F50" w:rsidP="006E2336">
      <w:pPr>
        <w:pStyle w:val="ListParagraph"/>
        <w:numPr>
          <w:ilvl w:val="2"/>
          <w:numId w:val="30"/>
        </w:numPr>
        <w:spacing w:before="0" w:after="0"/>
      </w:pPr>
      <w:r>
        <w:t>Class area location is/are 1.0.</w:t>
      </w:r>
    </w:p>
    <w:p w14:paraId="019CBE0D" w14:textId="77777777" w:rsidR="00584F50" w:rsidRDefault="00584F50" w:rsidP="006E2336">
      <w:pPr>
        <w:pStyle w:val="ListParagraph"/>
        <w:numPr>
          <w:ilvl w:val="1"/>
          <w:numId w:val="30"/>
        </w:numPr>
        <w:spacing w:before="0" w:after="0"/>
      </w:pPr>
      <w:r>
        <w:t>Total length driven by Economic Loss: 653.93 meters.</w:t>
      </w:r>
    </w:p>
    <w:p w14:paraId="7533B7BC" w14:textId="77777777" w:rsidR="00584F50" w:rsidRDefault="00584F50" w:rsidP="006E2336">
      <w:pPr>
        <w:pStyle w:val="ListParagraph"/>
        <w:numPr>
          <w:ilvl w:val="1"/>
          <w:numId w:val="30"/>
        </w:numPr>
        <w:spacing w:before="0" w:after="0"/>
      </w:pPr>
      <w:r>
        <w:t>Economic Loss Cost distributed between minimum of $2.45 and maximum of $5.14MM:</w:t>
      </w:r>
    </w:p>
    <w:p w14:paraId="5C1C9E48" w14:textId="77777777" w:rsidR="00584F50" w:rsidRDefault="00584F50" w:rsidP="006E2336">
      <w:pPr>
        <w:pStyle w:val="ListParagraph"/>
        <w:numPr>
          <w:ilvl w:val="2"/>
          <w:numId w:val="30"/>
        </w:numPr>
        <w:spacing w:before="0" w:after="0"/>
      </w:pPr>
      <w:r>
        <w:t>Repair costs between minimum of $9,000.00 and maximum of $9,000.00.</w:t>
      </w:r>
    </w:p>
    <w:p w14:paraId="50F1269E" w14:textId="77777777" w:rsidR="00584F50" w:rsidRDefault="00584F50" w:rsidP="006E2336">
      <w:pPr>
        <w:pStyle w:val="ListParagraph"/>
        <w:numPr>
          <w:ilvl w:val="2"/>
          <w:numId w:val="30"/>
        </w:numPr>
        <w:spacing w:before="0" w:after="0"/>
      </w:pPr>
      <w:r>
        <w:t>Outage losses between minimum of $200,000.00 and maximum of $200,000.00.</w:t>
      </w:r>
    </w:p>
    <w:p w14:paraId="4E635BE8" w14:textId="77777777" w:rsidR="00584F50" w:rsidRDefault="00584F50" w:rsidP="006E2336">
      <w:pPr>
        <w:pStyle w:val="ListParagraph"/>
        <w:numPr>
          <w:ilvl w:val="2"/>
          <w:numId w:val="30"/>
        </w:numPr>
        <w:spacing w:before="0" w:after="0"/>
      </w:pPr>
      <w:r>
        <w:t>Product type is HVP Product.</w:t>
      </w:r>
    </w:p>
    <w:p w14:paraId="54C9AB52" w14:textId="77777777" w:rsidR="00584F50" w:rsidRDefault="00584F50" w:rsidP="006E2336">
      <w:pPr>
        <w:pStyle w:val="ListParagraph"/>
        <w:numPr>
          <w:ilvl w:val="2"/>
          <w:numId w:val="30"/>
        </w:numPr>
        <w:spacing w:before="0" w:after="0"/>
      </w:pPr>
      <w:r>
        <w:t>Leak cost between minimum of $0.27 and maximum of $2.96MM</w:t>
      </w:r>
    </w:p>
    <w:p w14:paraId="57BE5309" w14:textId="77777777" w:rsidR="00584F50" w:rsidRDefault="00584F50" w:rsidP="006E2336">
      <w:pPr>
        <w:pStyle w:val="ListParagraph"/>
        <w:numPr>
          <w:ilvl w:val="2"/>
          <w:numId w:val="30"/>
        </w:numPr>
        <w:spacing w:before="0" w:after="0"/>
      </w:pPr>
      <w:r>
        <w:t>Leak scenario yielded 3.0 intersections with structures, with minimum of $2,688,250.00 and maximum of $2,688,250.00 in cost of structures impacted.</w:t>
      </w:r>
    </w:p>
    <w:p w14:paraId="3B846FD7" w14:textId="77777777" w:rsidR="00584F50" w:rsidRDefault="00584F50" w:rsidP="006E2336">
      <w:pPr>
        <w:pStyle w:val="ListParagraph"/>
        <w:numPr>
          <w:ilvl w:val="2"/>
          <w:numId w:val="30"/>
        </w:numPr>
        <w:spacing w:before="0" w:after="0"/>
      </w:pPr>
      <w:r>
        <w:t>Leak product loss costs between minimum of $60,855.70 and maximum of $60,855.70</w:t>
      </w:r>
    </w:p>
    <w:p w14:paraId="62C35056" w14:textId="77777777" w:rsidR="00584F50" w:rsidRDefault="00584F50" w:rsidP="006E2336">
      <w:pPr>
        <w:pStyle w:val="ListParagraph"/>
        <w:numPr>
          <w:ilvl w:val="2"/>
          <w:numId w:val="30"/>
        </w:numPr>
        <w:spacing w:before="0" w:after="0"/>
      </w:pPr>
      <w:r>
        <w:t>Rupture cost between minimum of $8.16 and maximum of $10.85MM</w:t>
      </w:r>
    </w:p>
    <w:p w14:paraId="79EDED26" w14:textId="77777777" w:rsidR="00584F50" w:rsidRDefault="00584F50" w:rsidP="006E2336">
      <w:pPr>
        <w:pStyle w:val="ListParagraph"/>
        <w:numPr>
          <w:ilvl w:val="2"/>
          <w:numId w:val="30"/>
        </w:numPr>
        <w:spacing w:before="0" w:after="0"/>
      </w:pPr>
      <w:r>
        <w:t>Rupture scenario yielded 7.0 intersections with structures, with minimum of $25,000.00 and maximum of $2,688,250.00 in cost of structures impacted</w:t>
      </w:r>
    </w:p>
    <w:p w14:paraId="37AFB8F3" w14:textId="77777777" w:rsidR="00584F50" w:rsidRDefault="00584F50" w:rsidP="006E2336">
      <w:pPr>
        <w:pStyle w:val="ListParagraph"/>
        <w:numPr>
          <w:ilvl w:val="2"/>
          <w:numId w:val="30"/>
        </w:numPr>
        <w:spacing w:before="0" w:after="0"/>
      </w:pPr>
      <w:r>
        <w:t>Rupture product loss costs between minimum of $7,950,487.38 and maximum of $7,950,487.38</w:t>
      </w:r>
    </w:p>
    <w:p w14:paraId="6B571CB7" w14:textId="77777777" w:rsidR="00584F50" w:rsidRDefault="00584F50" w:rsidP="006E2336">
      <w:pPr>
        <w:pStyle w:val="ListParagraph"/>
        <w:numPr>
          <w:ilvl w:val="2"/>
          <w:numId w:val="30"/>
        </w:numPr>
        <w:spacing w:before="0" w:after="0"/>
      </w:pPr>
      <w:r>
        <w:t>Puncture cost between minimum of $2.21 and maximum of $4.90MM</w:t>
      </w:r>
    </w:p>
    <w:p w14:paraId="07F57B8A" w14:textId="77777777" w:rsidR="00584F50" w:rsidRDefault="00584F50" w:rsidP="006E2336">
      <w:pPr>
        <w:pStyle w:val="ListParagraph"/>
        <w:numPr>
          <w:ilvl w:val="2"/>
          <w:numId w:val="30"/>
        </w:numPr>
        <w:spacing w:before="0" w:after="0"/>
      </w:pPr>
      <w:r>
        <w:t>Puncture scenario yielded 6.0 intersections with structures, with minimum of $2,688,250.00 and maximum of $2,688,250.00 in cost of structures impacted</w:t>
      </w:r>
    </w:p>
    <w:p w14:paraId="6F9115B3" w14:textId="77777777" w:rsidR="00584F50" w:rsidRDefault="00584F50" w:rsidP="006E2336">
      <w:pPr>
        <w:pStyle w:val="ListParagraph"/>
        <w:numPr>
          <w:ilvl w:val="2"/>
          <w:numId w:val="30"/>
        </w:numPr>
        <w:spacing w:before="0" w:after="0"/>
      </w:pPr>
      <w:r>
        <w:t>Product Loss costs between minimum of $1,999,580.23 and maximum of $1,999,580.23"</w:t>
      </w:r>
    </w:p>
    <w:p w14:paraId="2BFA798D" w14:textId="77777777" w:rsidR="00584F50" w:rsidRDefault="00584F50" w:rsidP="006E2336">
      <w:pPr>
        <w:pStyle w:val="ListParagraph"/>
        <w:numPr>
          <w:ilvl w:val="0"/>
          <w:numId w:val="30"/>
        </w:numPr>
        <w:spacing w:before="0" w:after="0"/>
      </w:pPr>
      <w:r>
        <w:t>"MEDICINE RIVER 10-22 TO 12-23 NPS 4</w:t>
      </w:r>
    </w:p>
    <w:p w14:paraId="4315E413" w14:textId="77777777" w:rsidR="00584F50" w:rsidRDefault="00584F50" w:rsidP="006E2336">
      <w:pPr>
        <w:pStyle w:val="ListParagraph"/>
        <w:numPr>
          <w:ilvl w:val="1"/>
          <w:numId w:val="30"/>
        </w:numPr>
        <w:spacing w:before="0" w:after="0"/>
      </w:pPr>
      <w:r>
        <w:t>Total Cumulative Length (m):</w:t>
      </w:r>
      <w:r>
        <w:tab/>
        <w:t>843.09</w:t>
      </w:r>
    </w:p>
    <w:p w14:paraId="39DB7C2D" w14:textId="77777777" w:rsidR="00584F50" w:rsidRDefault="00584F50" w:rsidP="006E2336">
      <w:pPr>
        <w:pStyle w:val="ListParagraph"/>
        <w:numPr>
          <w:ilvl w:val="1"/>
          <w:numId w:val="30"/>
        </w:numPr>
        <w:spacing w:before="0" w:after="0"/>
      </w:pPr>
      <w:r>
        <w:t>Likelihood of failure distributed between minimum of 3.310e-03 and maximum of 1.376e-02.</w:t>
      </w:r>
    </w:p>
    <w:p w14:paraId="3437AAEE" w14:textId="77777777" w:rsidR="00584F50" w:rsidRDefault="00584F50" w:rsidP="006E2336">
      <w:pPr>
        <w:pStyle w:val="ListParagraph"/>
        <w:numPr>
          <w:ilvl w:val="2"/>
          <w:numId w:val="30"/>
        </w:numPr>
        <w:spacing w:before="0" w:after="0"/>
      </w:pPr>
      <w:r>
        <w:t xml:space="preserve">Land use distributed as </w:t>
      </w:r>
    </w:p>
    <w:p w14:paraId="56A54B78" w14:textId="77777777" w:rsidR="00584F50" w:rsidRDefault="00584F50" w:rsidP="006E2336">
      <w:pPr>
        <w:pStyle w:val="ListParagraph"/>
        <w:numPr>
          <w:ilvl w:val="3"/>
          <w:numId w:val="30"/>
        </w:numPr>
        <w:spacing w:before="0" w:after="0"/>
      </w:pPr>
      <w:r>
        <w:t>Agricultural: 838.32</w:t>
      </w:r>
    </w:p>
    <w:p w14:paraId="1E4D20B9" w14:textId="77777777" w:rsidR="00584F50" w:rsidRDefault="00584F50" w:rsidP="006E2336">
      <w:pPr>
        <w:pStyle w:val="ListParagraph"/>
        <w:numPr>
          <w:ilvl w:val="3"/>
          <w:numId w:val="30"/>
        </w:numPr>
        <w:spacing w:before="0" w:after="0"/>
      </w:pPr>
      <w:r>
        <w:t>Water Course: 4.77</w:t>
      </w:r>
    </w:p>
    <w:p w14:paraId="0FED22CA" w14:textId="77777777" w:rsidR="00584F50" w:rsidRDefault="00584F50" w:rsidP="006E2336">
      <w:pPr>
        <w:pStyle w:val="ListParagraph"/>
        <w:numPr>
          <w:ilvl w:val="2"/>
          <w:numId w:val="30"/>
        </w:numPr>
        <w:spacing w:before="0" w:after="0"/>
      </w:pPr>
      <w:r>
        <w:lastRenderedPageBreak/>
        <w:t xml:space="preserve">Depth of cover distributed as </w:t>
      </w:r>
    </w:p>
    <w:p w14:paraId="175C6119" w14:textId="77777777" w:rsidR="00584F50" w:rsidRDefault="00584F50" w:rsidP="006E2336">
      <w:pPr>
        <w:pStyle w:val="ListParagraph"/>
        <w:numPr>
          <w:ilvl w:val="3"/>
          <w:numId w:val="30"/>
        </w:numPr>
        <w:spacing w:before="0" w:after="0"/>
      </w:pPr>
      <w:r>
        <w:t>nan</w:t>
      </w:r>
    </w:p>
    <w:p w14:paraId="4E05BB05" w14:textId="77777777" w:rsidR="00584F50" w:rsidRDefault="00584F50" w:rsidP="006E2336">
      <w:pPr>
        <w:pStyle w:val="ListParagraph"/>
        <w:numPr>
          <w:ilvl w:val="2"/>
          <w:numId w:val="30"/>
        </w:numPr>
        <w:spacing w:before="0" w:after="0"/>
      </w:pPr>
      <w:r>
        <w:t>Installation date between minimum of 1991-01-01 and maximum of 1991-01-01</w:t>
      </w:r>
    </w:p>
    <w:p w14:paraId="4CE49ED5" w14:textId="77777777" w:rsidR="00584F50" w:rsidRDefault="00584F50" w:rsidP="006E2336">
      <w:pPr>
        <w:pStyle w:val="ListParagraph"/>
        <w:numPr>
          <w:ilvl w:val="2"/>
          <w:numId w:val="30"/>
        </w:numPr>
        <w:spacing w:before="0" w:after="0"/>
      </w:pPr>
      <w:r>
        <w:t>Outside diameter of 4.5 in.</w:t>
      </w:r>
    </w:p>
    <w:p w14:paraId="79AE406B" w14:textId="77777777" w:rsidR="00584F50" w:rsidRDefault="00584F50" w:rsidP="006E2336">
      <w:pPr>
        <w:pStyle w:val="ListParagraph"/>
        <w:numPr>
          <w:ilvl w:val="2"/>
          <w:numId w:val="30"/>
        </w:numPr>
        <w:spacing w:before="0" w:after="0"/>
      </w:pPr>
      <w:r>
        <w:t>Grade between minimum of 290.0 and maximum of 290.0 MPa</w:t>
      </w:r>
    </w:p>
    <w:p w14:paraId="2CEA506B" w14:textId="77777777" w:rsidR="00584F50" w:rsidRDefault="00584F50" w:rsidP="006E2336">
      <w:pPr>
        <w:pStyle w:val="ListParagraph"/>
        <w:numPr>
          <w:ilvl w:val="2"/>
          <w:numId w:val="30"/>
        </w:numPr>
        <w:spacing w:before="0" w:after="0"/>
      </w:pPr>
      <w:r>
        <w:t>Wall thickness between minimum of 3.18 and maximum of 3.18 mm</w:t>
      </w:r>
    </w:p>
    <w:p w14:paraId="341BE2FA" w14:textId="77777777" w:rsidR="00584F50" w:rsidRDefault="00584F50" w:rsidP="006E2336">
      <w:pPr>
        <w:pStyle w:val="ListParagraph"/>
        <w:numPr>
          <w:ilvl w:val="2"/>
          <w:numId w:val="30"/>
        </w:numPr>
        <w:spacing w:before="0" w:after="0"/>
      </w:pPr>
      <w:r>
        <w:t>Toughness between minimum of nan and maximum of nan J</w:t>
      </w:r>
    </w:p>
    <w:p w14:paraId="2CDF5CF3" w14:textId="77777777" w:rsidR="00584F50" w:rsidRDefault="00584F50" w:rsidP="006E2336">
      <w:pPr>
        <w:pStyle w:val="ListParagraph"/>
        <w:numPr>
          <w:ilvl w:val="2"/>
          <w:numId w:val="30"/>
        </w:numPr>
        <w:spacing w:before="0" w:after="0"/>
      </w:pPr>
      <w:r>
        <w:t>Probability of failure given a hit between minimum of 3.304e-01 and maximum of 3.304e-01</w:t>
      </w:r>
    </w:p>
    <w:p w14:paraId="0FFD9EBC" w14:textId="77777777" w:rsidR="00584F50" w:rsidRDefault="00584F50" w:rsidP="006E2336">
      <w:pPr>
        <w:pStyle w:val="ListParagraph"/>
        <w:numPr>
          <w:ilvl w:val="2"/>
          <w:numId w:val="30"/>
        </w:numPr>
        <w:spacing w:before="0" w:after="0"/>
      </w:pPr>
      <w:r>
        <w:t>Class area location is/are 1.0.</w:t>
      </w:r>
    </w:p>
    <w:p w14:paraId="0FBF5E94" w14:textId="77777777" w:rsidR="00584F50" w:rsidRDefault="00584F50" w:rsidP="006E2336">
      <w:pPr>
        <w:pStyle w:val="ListParagraph"/>
        <w:numPr>
          <w:ilvl w:val="1"/>
          <w:numId w:val="30"/>
        </w:numPr>
        <w:spacing w:before="0" w:after="0"/>
      </w:pPr>
      <w:r>
        <w:t>Consequence of failure distributed between minimum of $7.53 and maximum of $12.31MM</w:t>
      </w:r>
    </w:p>
    <w:p w14:paraId="3B9C03CC" w14:textId="77777777" w:rsidR="00584F50" w:rsidRDefault="00584F50" w:rsidP="006E2336">
      <w:pPr>
        <w:pStyle w:val="ListParagraph"/>
        <w:numPr>
          <w:ilvl w:val="1"/>
          <w:numId w:val="30"/>
        </w:numPr>
        <w:spacing w:before="0" w:after="0"/>
      </w:pPr>
      <w:r>
        <w:t>Total length driven by Environmental: 843.09 meters.</w:t>
      </w:r>
    </w:p>
    <w:p w14:paraId="6B4A6D24" w14:textId="77777777" w:rsidR="00584F50" w:rsidRDefault="00584F50" w:rsidP="006E2336">
      <w:pPr>
        <w:pStyle w:val="ListParagraph"/>
        <w:numPr>
          <w:ilvl w:val="1"/>
          <w:numId w:val="30"/>
        </w:numPr>
        <w:spacing w:before="0" w:after="0"/>
      </w:pPr>
      <w:r>
        <w:t>Environmental Cost distributed between minimum of $7.23 and maximum of $12.00MM:</w:t>
      </w:r>
    </w:p>
    <w:p w14:paraId="2149FB96" w14:textId="77777777" w:rsidR="00584F50" w:rsidRDefault="00584F50" w:rsidP="006E2336">
      <w:pPr>
        <w:pStyle w:val="ListParagraph"/>
        <w:numPr>
          <w:ilvl w:val="2"/>
          <w:numId w:val="30"/>
        </w:numPr>
        <w:spacing w:before="0" w:after="0"/>
      </w:pPr>
      <w:r>
        <w:t>Leak cost between minimum of $0.20 and maximum of $0.33MM</w:t>
      </w:r>
    </w:p>
    <w:p w14:paraId="2E45668F" w14:textId="77777777" w:rsidR="00584F50" w:rsidRDefault="00584F50" w:rsidP="006E2336">
      <w:pPr>
        <w:pStyle w:val="ListParagraph"/>
        <w:numPr>
          <w:ilvl w:val="2"/>
          <w:numId w:val="30"/>
        </w:numPr>
        <w:spacing w:before="0" w:after="0"/>
      </w:pPr>
      <w:r>
        <w:t>Leak spill volume between a minimum of 1853.91 and maximum of 1871.69 gallons</w:t>
      </w:r>
    </w:p>
    <w:p w14:paraId="377C5736" w14:textId="77777777" w:rsidR="00584F50" w:rsidRDefault="00584F50" w:rsidP="006E2336">
      <w:pPr>
        <w:pStyle w:val="ListParagraph"/>
        <w:numPr>
          <w:ilvl w:val="2"/>
          <w:numId w:val="30"/>
        </w:numPr>
        <w:spacing w:before="0" w:after="0"/>
      </w:pPr>
      <w:r>
        <w:t>Rupture cost between minimum of $25.67 and maximum of $43.48MM</w:t>
      </w:r>
    </w:p>
    <w:p w14:paraId="382A9599" w14:textId="77777777" w:rsidR="00584F50" w:rsidRDefault="00584F50" w:rsidP="006E2336">
      <w:pPr>
        <w:pStyle w:val="ListParagraph"/>
        <w:numPr>
          <w:ilvl w:val="2"/>
          <w:numId w:val="30"/>
        </w:numPr>
        <w:spacing w:before="0" w:after="0"/>
      </w:pPr>
      <w:r>
        <w:t>Rupture spill volume is between a minimum of 242203.9 and maximum of 244526.31 gallons</w:t>
      </w:r>
    </w:p>
    <w:p w14:paraId="54B9E666" w14:textId="77777777" w:rsidR="00584F50" w:rsidRDefault="00584F50" w:rsidP="006E2336">
      <w:pPr>
        <w:pStyle w:val="ListParagraph"/>
        <w:numPr>
          <w:ilvl w:val="2"/>
          <w:numId w:val="30"/>
        </w:numPr>
        <w:spacing w:before="0" w:after="0"/>
      </w:pPr>
      <w:r>
        <w:t>Puncture cost between minimum of $6.46 and maximum of $10.94MM</w:t>
      </w:r>
    </w:p>
    <w:p w14:paraId="7AC8AC65" w14:textId="77777777" w:rsidR="00584F50" w:rsidRDefault="00584F50" w:rsidP="006E2336">
      <w:pPr>
        <w:pStyle w:val="ListParagraph"/>
        <w:numPr>
          <w:ilvl w:val="2"/>
          <w:numId w:val="30"/>
        </w:numPr>
        <w:spacing w:before="0" w:after="0"/>
      </w:pPr>
      <w:r>
        <w:t>Puncture spill volume is between a minimum of 60915.28 and maximum of 61499.37 gallons</w:t>
      </w:r>
    </w:p>
    <w:p w14:paraId="7F8A9A9F" w14:textId="77777777" w:rsidR="00584F50" w:rsidRDefault="00584F50" w:rsidP="006E2336">
      <w:pPr>
        <w:pStyle w:val="ListParagraph"/>
        <w:numPr>
          <w:ilvl w:val="0"/>
          <w:numId w:val="30"/>
        </w:numPr>
        <w:spacing w:before="0" w:after="0"/>
      </w:pPr>
      <w:r>
        <w:t>"CRIMSON LAKE TO 10-33 NPS 4</w:t>
      </w:r>
    </w:p>
    <w:p w14:paraId="035AB064" w14:textId="77777777" w:rsidR="00584F50" w:rsidRDefault="00584F50" w:rsidP="006E2336">
      <w:pPr>
        <w:pStyle w:val="ListParagraph"/>
        <w:numPr>
          <w:ilvl w:val="1"/>
          <w:numId w:val="30"/>
        </w:numPr>
        <w:spacing w:before="0" w:after="0"/>
      </w:pPr>
      <w:r>
        <w:t>Total Cumulative Length (m):</w:t>
      </w:r>
      <w:r>
        <w:tab/>
        <w:t>791.42</w:t>
      </w:r>
    </w:p>
    <w:p w14:paraId="492D8BB9" w14:textId="77777777" w:rsidR="00584F50" w:rsidRDefault="00584F50" w:rsidP="006E2336">
      <w:pPr>
        <w:pStyle w:val="ListParagraph"/>
        <w:numPr>
          <w:ilvl w:val="1"/>
          <w:numId w:val="30"/>
        </w:numPr>
        <w:spacing w:before="0" w:after="0"/>
      </w:pPr>
      <w:r>
        <w:t>Likelihood of failure distributed between minimum of 1.142e-03 and maximum of 4.755e-03.</w:t>
      </w:r>
    </w:p>
    <w:p w14:paraId="7356162A" w14:textId="77777777" w:rsidR="00584F50" w:rsidRDefault="00584F50" w:rsidP="006E2336">
      <w:pPr>
        <w:pStyle w:val="ListParagraph"/>
        <w:numPr>
          <w:ilvl w:val="2"/>
          <w:numId w:val="30"/>
        </w:numPr>
        <w:spacing w:before="0" w:after="0"/>
      </w:pPr>
      <w:r>
        <w:t xml:space="preserve">Land use distributed as </w:t>
      </w:r>
    </w:p>
    <w:p w14:paraId="489D40EB" w14:textId="77777777" w:rsidR="00584F50" w:rsidRDefault="00584F50" w:rsidP="006E2336">
      <w:pPr>
        <w:pStyle w:val="ListParagraph"/>
        <w:numPr>
          <w:ilvl w:val="3"/>
          <w:numId w:val="30"/>
        </w:numPr>
        <w:spacing w:before="0" w:after="0"/>
      </w:pPr>
      <w:r>
        <w:t>Agricultural: 639.36</w:t>
      </w:r>
    </w:p>
    <w:p w14:paraId="53D0545B" w14:textId="77777777" w:rsidR="00584F50" w:rsidRDefault="00584F50" w:rsidP="006E2336">
      <w:pPr>
        <w:pStyle w:val="ListParagraph"/>
        <w:numPr>
          <w:ilvl w:val="3"/>
          <w:numId w:val="30"/>
        </w:numPr>
        <w:spacing w:before="0" w:after="0"/>
      </w:pPr>
      <w:r>
        <w:t>Forested: 139.47</w:t>
      </w:r>
    </w:p>
    <w:p w14:paraId="7A4110DB" w14:textId="77777777" w:rsidR="00584F50" w:rsidRDefault="00584F50" w:rsidP="006E2336">
      <w:pPr>
        <w:pStyle w:val="ListParagraph"/>
        <w:numPr>
          <w:ilvl w:val="3"/>
          <w:numId w:val="30"/>
        </w:numPr>
        <w:spacing w:before="0" w:after="0"/>
      </w:pPr>
      <w:r>
        <w:t>Water Course: 12.58</w:t>
      </w:r>
    </w:p>
    <w:p w14:paraId="2D308DAE" w14:textId="77777777" w:rsidR="00584F50" w:rsidRDefault="00584F50" w:rsidP="006E2336">
      <w:pPr>
        <w:pStyle w:val="ListParagraph"/>
        <w:numPr>
          <w:ilvl w:val="2"/>
          <w:numId w:val="30"/>
        </w:numPr>
        <w:spacing w:before="0" w:after="0"/>
      </w:pPr>
      <w:r>
        <w:t xml:space="preserve">Depth of cover distributed as </w:t>
      </w:r>
    </w:p>
    <w:p w14:paraId="3AB82A3F" w14:textId="77777777" w:rsidR="00584F50" w:rsidRDefault="00584F50" w:rsidP="006E2336">
      <w:pPr>
        <w:pStyle w:val="ListParagraph"/>
        <w:numPr>
          <w:ilvl w:val="3"/>
          <w:numId w:val="30"/>
        </w:numPr>
        <w:spacing w:before="0" w:after="0"/>
      </w:pPr>
      <w:r>
        <w:t>&gt;= 0.91 to &lt; 1.22m: 791.42</w:t>
      </w:r>
    </w:p>
    <w:p w14:paraId="46398B27" w14:textId="77777777" w:rsidR="00584F50" w:rsidRDefault="00584F50" w:rsidP="006E2336">
      <w:pPr>
        <w:pStyle w:val="ListParagraph"/>
        <w:numPr>
          <w:ilvl w:val="2"/>
          <w:numId w:val="30"/>
        </w:numPr>
        <w:spacing w:before="0" w:after="0"/>
      </w:pPr>
      <w:r>
        <w:t>Installation date between minimum of 1977-01-01 and maximum of 1977-01-01</w:t>
      </w:r>
    </w:p>
    <w:p w14:paraId="289C2FF6" w14:textId="77777777" w:rsidR="00584F50" w:rsidRDefault="00584F50" w:rsidP="006E2336">
      <w:pPr>
        <w:pStyle w:val="ListParagraph"/>
        <w:numPr>
          <w:ilvl w:val="2"/>
          <w:numId w:val="30"/>
        </w:numPr>
        <w:spacing w:before="0" w:after="0"/>
      </w:pPr>
      <w:r>
        <w:t>Outside diameter of 4.5 in.</w:t>
      </w:r>
    </w:p>
    <w:p w14:paraId="0AE8AD36" w14:textId="77777777" w:rsidR="00584F50" w:rsidRDefault="00584F50" w:rsidP="006E2336">
      <w:pPr>
        <w:pStyle w:val="ListParagraph"/>
        <w:numPr>
          <w:ilvl w:val="2"/>
          <w:numId w:val="30"/>
        </w:numPr>
        <w:spacing w:before="0" w:after="0"/>
      </w:pPr>
      <w:r>
        <w:t>Grade between minimum of 241.0 and maximum of 241.0 MPa</w:t>
      </w:r>
    </w:p>
    <w:p w14:paraId="1B49B6FA" w14:textId="77777777" w:rsidR="00584F50" w:rsidRDefault="00584F50" w:rsidP="006E2336">
      <w:pPr>
        <w:pStyle w:val="ListParagraph"/>
        <w:numPr>
          <w:ilvl w:val="2"/>
          <w:numId w:val="30"/>
        </w:numPr>
        <w:spacing w:before="0" w:after="0"/>
      </w:pPr>
      <w:r>
        <w:t>Wall thickness between minimum of 3.18 and maximum of 5.56 mm</w:t>
      </w:r>
    </w:p>
    <w:p w14:paraId="75FD5DCC" w14:textId="77777777" w:rsidR="00584F50" w:rsidRDefault="00584F50" w:rsidP="006E2336">
      <w:pPr>
        <w:pStyle w:val="ListParagraph"/>
        <w:numPr>
          <w:ilvl w:val="2"/>
          <w:numId w:val="30"/>
        </w:numPr>
        <w:spacing w:before="0" w:after="0"/>
      </w:pPr>
      <w:r>
        <w:t>Toughness between minimum of nan and maximum of nan J</w:t>
      </w:r>
    </w:p>
    <w:p w14:paraId="1404582B" w14:textId="77777777" w:rsidR="00584F50" w:rsidRDefault="00584F50" w:rsidP="006E2336">
      <w:pPr>
        <w:pStyle w:val="ListParagraph"/>
        <w:numPr>
          <w:ilvl w:val="2"/>
          <w:numId w:val="30"/>
        </w:numPr>
        <w:spacing w:before="0" w:after="0"/>
      </w:pPr>
      <w:r>
        <w:t>Probability of failure given a hit between minimum of 1.071e-01 and maximum of 3.569e-01</w:t>
      </w:r>
    </w:p>
    <w:p w14:paraId="05B7233F" w14:textId="77777777" w:rsidR="00584F50" w:rsidRDefault="00584F50" w:rsidP="006E2336">
      <w:pPr>
        <w:pStyle w:val="ListParagraph"/>
        <w:numPr>
          <w:ilvl w:val="2"/>
          <w:numId w:val="30"/>
        </w:numPr>
        <w:spacing w:before="0" w:after="0"/>
      </w:pPr>
      <w:r>
        <w:t>Class area location is/are 1.0, 2.0, 3.0.</w:t>
      </w:r>
    </w:p>
    <w:p w14:paraId="5DCFCF26" w14:textId="77777777" w:rsidR="00584F50" w:rsidRDefault="00584F50" w:rsidP="006E2336">
      <w:pPr>
        <w:pStyle w:val="ListParagraph"/>
        <w:numPr>
          <w:ilvl w:val="1"/>
          <w:numId w:val="30"/>
        </w:numPr>
        <w:spacing w:before="0" w:after="0"/>
      </w:pPr>
      <w:r>
        <w:t>Consequence of failure distributed between minimum of $10.96 and maximum of $286.60MM</w:t>
      </w:r>
    </w:p>
    <w:p w14:paraId="084AC58A" w14:textId="77777777" w:rsidR="00584F50" w:rsidRDefault="00584F50" w:rsidP="006E2336">
      <w:pPr>
        <w:pStyle w:val="ListParagraph"/>
        <w:numPr>
          <w:ilvl w:val="1"/>
          <w:numId w:val="30"/>
        </w:numPr>
        <w:spacing w:before="0" w:after="0"/>
      </w:pPr>
      <w:r>
        <w:t>Total length driven by Safety: 704.43 meters.</w:t>
      </w:r>
    </w:p>
    <w:p w14:paraId="378905B7" w14:textId="77777777" w:rsidR="00584F50" w:rsidRDefault="00584F50" w:rsidP="006E2336">
      <w:pPr>
        <w:pStyle w:val="ListParagraph"/>
        <w:numPr>
          <w:ilvl w:val="1"/>
          <w:numId w:val="30"/>
        </w:numPr>
        <w:spacing w:before="0" w:after="0"/>
      </w:pPr>
      <w:r>
        <w:t>Safety Cost distributed between minimum of $0.00 and maximum of $275.44MM:</w:t>
      </w:r>
    </w:p>
    <w:p w14:paraId="1EAD1B5E" w14:textId="77777777" w:rsidR="00584F50" w:rsidRDefault="00584F50" w:rsidP="006E2336">
      <w:pPr>
        <w:pStyle w:val="ListParagraph"/>
        <w:numPr>
          <w:ilvl w:val="2"/>
          <w:numId w:val="30"/>
        </w:numPr>
        <w:spacing w:before="0" w:after="0"/>
      </w:pPr>
      <w:r>
        <w:t>Leak cost between minimum of $0.00 and maximum of $28.51MM</w:t>
      </w:r>
    </w:p>
    <w:p w14:paraId="71FFAF79" w14:textId="77777777" w:rsidR="00584F50" w:rsidRDefault="00584F50" w:rsidP="006E2336">
      <w:pPr>
        <w:pStyle w:val="ListParagraph"/>
        <w:numPr>
          <w:ilvl w:val="2"/>
          <w:numId w:val="30"/>
        </w:numPr>
        <w:spacing w:before="0" w:after="0"/>
      </w:pPr>
      <w:r>
        <w:t>Leak scenario yielded 107.0 intersections with structures, with minimum of 0.0 and maximum of 2.97 of population impacted.</w:t>
      </w:r>
    </w:p>
    <w:p w14:paraId="78FBBC59" w14:textId="77777777" w:rsidR="00584F50" w:rsidRDefault="00584F50" w:rsidP="006E2336">
      <w:pPr>
        <w:pStyle w:val="ListParagraph"/>
        <w:numPr>
          <w:ilvl w:val="2"/>
          <w:numId w:val="30"/>
        </w:numPr>
        <w:spacing w:before="0" w:after="0"/>
      </w:pPr>
      <w:r>
        <w:t>Leak hazard radius distributed between minimum of 3.95 and maximum of 3.95 meters.</w:t>
      </w:r>
    </w:p>
    <w:p w14:paraId="6C75AB39" w14:textId="77777777" w:rsidR="00584F50" w:rsidRDefault="00584F50" w:rsidP="006E2336">
      <w:pPr>
        <w:pStyle w:val="ListParagraph"/>
        <w:numPr>
          <w:ilvl w:val="2"/>
          <w:numId w:val="30"/>
        </w:numPr>
        <w:spacing w:before="0" w:after="0"/>
      </w:pPr>
      <w:r>
        <w:t>Rupture cost between minimum of $0.00 and maximum of $291.20MM</w:t>
      </w:r>
    </w:p>
    <w:p w14:paraId="7936A483" w14:textId="77777777" w:rsidR="00584F50" w:rsidRDefault="00584F50" w:rsidP="006E2336">
      <w:pPr>
        <w:pStyle w:val="ListParagraph"/>
        <w:numPr>
          <w:ilvl w:val="2"/>
          <w:numId w:val="30"/>
        </w:numPr>
        <w:spacing w:before="0" w:after="0"/>
      </w:pPr>
      <w:r>
        <w:lastRenderedPageBreak/>
        <w:t>Rupture scenario yielded 113.0 intersections with structures, with minimum of 0.0 and maximum of 30.33 of population impacted</w:t>
      </w:r>
    </w:p>
    <w:p w14:paraId="40522AB4" w14:textId="77777777" w:rsidR="00584F50" w:rsidRDefault="00584F50" w:rsidP="006E2336">
      <w:pPr>
        <w:pStyle w:val="ListParagraph"/>
        <w:numPr>
          <w:ilvl w:val="2"/>
          <w:numId w:val="30"/>
        </w:numPr>
        <w:spacing w:before="0" w:after="0"/>
      </w:pPr>
      <w:r>
        <w:t>Rupture hazard radius distributed between minimum of 29.55 and maximum of 29.55 meters.</w:t>
      </w:r>
    </w:p>
    <w:p w14:paraId="2B3D11A2" w14:textId="77777777" w:rsidR="00584F50" w:rsidRDefault="00584F50" w:rsidP="006E2336">
      <w:pPr>
        <w:pStyle w:val="ListParagraph"/>
        <w:numPr>
          <w:ilvl w:val="2"/>
          <w:numId w:val="30"/>
        </w:numPr>
        <w:spacing w:before="0" w:after="0"/>
      </w:pPr>
      <w:r>
        <w:t>Puncture cost between minimum of $0.00 and maximum of $291.20MM</w:t>
      </w:r>
    </w:p>
    <w:p w14:paraId="60DA5050" w14:textId="77777777" w:rsidR="00584F50" w:rsidRDefault="00584F50" w:rsidP="006E2336">
      <w:pPr>
        <w:pStyle w:val="ListParagraph"/>
        <w:numPr>
          <w:ilvl w:val="2"/>
          <w:numId w:val="30"/>
        </w:numPr>
        <w:spacing w:before="0" w:after="0"/>
      </w:pPr>
      <w:r>
        <w:t>Puncture scenario yielded 157.0 intersections with structures, with minimum of 0.0 and maximum of 30.33 of population impacted</w:t>
      </w:r>
    </w:p>
    <w:p w14:paraId="3247EC73" w14:textId="77777777" w:rsidR="00584F50" w:rsidRDefault="00584F50" w:rsidP="006E2336">
      <w:pPr>
        <w:pStyle w:val="ListParagraph"/>
        <w:numPr>
          <w:ilvl w:val="2"/>
          <w:numId w:val="30"/>
        </w:numPr>
        <w:spacing w:before="0" w:after="0"/>
      </w:pPr>
      <w:r>
        <w:t>Puncture hazard radius distributed between minimum of 15.77 and maximum of 15.77 meters.</w:t>
      </w:r>
    </w:p>
    <w:p w14:paraId="0C46B406" w14:textId="77777777" w:rsidR="00584F50" w:rsidRDefault="00584F50" w:rsidP="006E2336">
      <w:pPr>
        <w:pStyle w:val="ListParagraph"/>
        <w:numPr>
          <w:ilvl w:val="2"/>
          <w:numId w:val="30"/>
        </w:numPr>
        <w:spacing w:before="0" w:after="0"/>
      </w:pPr>
      <w:r>
        <w:t>Product type is Crude Oil.</w:t>
      </w:r>
    </w:p>
    <w:p w14:paraId="0F74FF28" w14:textId="77777777" w:rsidR="00584F50" w:rsidRDefault="00584F50" w:rsidP="006E2336">
      <w:pPr>
        <w:pStyle w:val="ListParagraph"/>
        <w:numPr>
          <w:ilvl w:val="2"/>
          <w:numId w:val="30"/>
        </w:numPr>
        <w:spacing w:before="0" w:after="0"/>
      </w:pPr>
      <w:r>
        <w:t>Class area location is/are 1.0, 2.0, 3.0.</w:t>
      </w:r>
    </w:p>
    <w:p w14:paraId="166D651F" w14:textId="77777777" w:rsidR="00584F50" w:rsidRDefault="00584F50" w:rsidP="006E2336">
      <w:pPr>
        <w:pStyle w:val="ListParagraph"/>
        <w:numPr>
          <w:ilvl w:val="1"/>
          <w:numId w:val="30"/>
        </w:numPr>
        <w:spacing w:before="0" w:after="0"/>
      </w:pPr>
      <w:r>
        <w:t>Total length driven by Environmental: 86.99 meters.</w:t>
      </w:r>
    </w:p>
    <w:p w14:paraId="7DCD0397" w14:textId="77777777" w:rsidR="00584F50" w:rsidRDefault="00584F50" w:rsidP="006E2336">
      <w:pPr>
        <w:pStyle w:val="ListParagraph"/>
        <w:numPr>
          <w:ilvl w:val="1"/>
          <w:numId w:val="30"/>
        </w:numPr>
        <w:spacing w:before="0" w:after="0"/>
      </w:pPr>
      <w:r>
        <w:t>Environmental Cost distributed between minimum of $6.27 and maximum of $11.61MM:</w:t>
      </w:r>
    </w:p>
    <w:p w14:paraId="3D0FB3F0" w14:textId="77777777" w:rsidR="00584F50" w:rsidRDefault="00584F50" w:rsidP="006E2336">
      <w:pPr>
        <w:pStyle w:val="ListParagraph"/>
        <w:numPr>
          <w:ilvl w:val="2"/>
          <w:numId w:val="30"/>
        </w:numPr>
        <w:spacing w:before="0" w:after="0"/>
      </w:pPr>
      <w:r>
        <w:t>Leak cost between minimum of $0.18 and maximum of $0.35MM</w:t>
      </w:r>
    </w:p>
    <w:p w14:paraId="1E76D03D" w14:textId="77777777" w:rsidR="00584F50" w:rsidRDefault="00584F50" w:rsidP="006E2336">
      <w:pPr>
        <w:pStyle w:val="ListParagraph"/>
        <w:numPr>
          <w:ilvl w:val="2"/>
          <w:numId w:val="30"/>
        </w:numPr>
        <w:spacing w:before="0" w:after="0"/>
      </w:pPr>
      <w:r>
        <w:t>Leak spill volume between a minimum of 1727.04 and maximum of 1991.25 gallons</w:t>
      </w:r>
    </w:p>
    <w:p w14:paraId="4F1F63AA" w14:textId="77777777" w:rsidR="00584F50" w:rsidRDefault="00584F50" w:rsidP="006E2336">
      <w:pPr>
        <w:pStyle w:val="ListParagraph"/>
        <w:numPr>
          <w:ilvl w:val="2"/>
          <w:numId w:val="30"/>
        </w:numPr>
        <w:spacing w:before="0" w:after="0"/>
      </w:pPr>
      <w:r>
        <w:t>Rupture cost between minimum of $23.91 and maximum of $46.28MM</w:t>
      </w:r>
    </w:p>
    <w:p w14:paraId="023F50BF" w14:textId="77777777" w:rsidR="00584F50" w:rsidRDefault="00584F50" w:rsidP="006E2336">
      <w:pPr>
        <w:pStyle w:val="ListParagraph"/>
        <w:numPr>
          <w:ilvl w:val="2"/>
          <w:numId w:val="30"/>
        </w:numPr>
        <w:spacing w:before="0" w:after="0"/>
      </w:pPr>
      <w:r>
        <w:t>Rupture spill volume is between a minimum of 225629.05 and maximum of 260147.24 gallons</w:t>
      </w:r>
    </w:p>
    <w:p w14:paraId="520956A6" w14:textId="77777777" w:rsidR="00584F50" w:rsidRDefault="00584F50" w:rsidP="006E2336">
      <w:pPr>
        <w:pStyle w:val="ListParagraph"/>
        <w:numPr>
          <w:ilvl w:val="2"/>
          <w:numId w:val="30"/>
        </w:numPr>
        <w:spacing w:before="0" w:after="0"/>
      </w:pPr>
      <w:r>
        <w:t>Puncture cost between minimum of $6.01 and maximum of $11.64MM</w:t>
      </w:r>
    </w:p>
    <w:p w14:paraId="4B4DFF0A" w14:textId="77777777" w:rsidR="00584F50" w:rsidRDefault="00584F50" w:rsidP="006E2336">
      <w:pPr>
        <w:pStyle w:val="ListParagraph"/>
        <w:numPr>
          <w:ilvl w:val="2"/>
          <w:numId w:val="30"/>
        </w:numPr>
        <w:spacing w:before="0" w:after="0"/>
      </w:pPr>
      <w:r>
        <w:t>Puncture spill volume is between a minimum of 56746.63 and maximum of 65428.1 gallons</w:t>
      </w:r>
    </w:p>
    <w:p w14:paraId="0A3E0039" w14:textId="77777777" w:rsidR="00584F50" w:rsidRDefault="00584F50" w:rsidP="006E2336">
      <w:pPr>
        <w:pStyle w:val="ListParagraph"/>
        <w:numPr>
          <w:ilvl w:val="0"/>
          <w:numId w:val="30"/>
        </w:numPr>
        <w:spacing w:before="0" w:after="0"/>
      </w:pPr>
      <w:r>
        <w:t>"16-19-037-03W5 TO 10-19-037-03W5 NPS 4</w:t>
      </w:r>
    </w:p>
    <w:p w14:paraId="079B392B" w14:textId="77777777" w:rsidR="00584F50" w:rsidRDefault="00584F50" w:rsidP="006E2336">
      <w:pPr>
        <w:pStyle w:val="ListParagraph"/>
        <w:numPr>
          <w:ilvl w:val="1"/>
          <w:numId w:val="30"/>
        </w:numPr>
        <w:spacing w:before="0" w:after="0"/>
      </w:pPr>
      <w:r>
        <w:t>Total Cumulative Length (m):</w:t>
      </w:r>
      <w:r>
        <w:tab/>
        <w:t>761.03</w:t>
      </w:r>
    </w:p>
    <w:p w14:paraId="68ECCB69" w14:textId="77777777" w:rsidR="00584F50" w:rsidRDefault="00584F50" w:rsidP="006E2336">
      <w:pPr>
        <w:pStyle w:val="ListParagraph"/>
        <w:numPr>
          <w:ilvl w:val="1"/>
          <w:numId w:val="30"/>
        </w:numPr>
        <w:spacing w:before="0" w:after="0"/>
      </w:pPr>
      <w:r>
        <w:t>Likelihood of failure distributed between minimum of 1.371e-02 and maximum of 1.371e-02.</w:t>
      </w:r>
    </w:p>
    <w:p w14:paraId="5F445C1A" w14:textId="77777777" w:rsidR="00584F50" w:rsidRDefault="00584F50" w:rsidP="006E2336">
      <w:pPr>
        <w:pStyle w:val="ListParagraph"/>
        <w:numPr>
          <w:ilvl w:val="2"/>
          <w:numId w:val="30"/>
        </w:numPr>
        <w:spacing w:before="0" w:after="0"/>
      </w:pPr>
      <w:r>
        <w:t xml:space="preserve">Land use distributed as </w:t>
      </w:r>
    </w:p>
    <w:p w14:paraId="5C8E2CEE" w14:textId="77777777" w:rsidR="00584F50" w:rsidRDefault="00584F50" w:rsidP="006E2336">
      <w:pPr>
        <w:pStyle w:val="ListParagraph"/>
        <w:numPr>
          <w:ilvl w:val="3"/>
          <w:numId w:val="30"/>
        </w:numPr>
        <w:spacing w:before="0" w:after="0"/>
      </w:pPr>
      <w:r>
        <w:t>Agricultural: 761.03</w:t>
      </w:r>
    </w:p>
    <w:p w14:paraId="555E9E58" w14:textId="77777777" w:rsidR="00584F50" w:rsidRDefault="00584F50" w:rsidP="006E2336">
      <w:pPr>
        <w:pStyle w:val="ListParagraph"/>
        <w:numPr>
          <w:ilvl w:val="2"/>
          <w:numId w:val="30"/>
        </w:numPr>
        <w:spacing w:before="0" w:after="0"/>
      </w:pPr>
      <w:r>
        <w:t xml:space="preserve">Depth of cover distributed as </w:t>
      </w:r>
    </w:p>
    <w:p w14:paraId="29ED87C9" w14:textId="77777777" w:rsidR="00584F50" w:rsidRDefault="00584F50" w:rsidP="006E2336">
      <w:pPr>
        <w:pStyle w:val="ListParagraph"/>
        <w:numPr>
          <w:ilvl w:val="3"/>
          <w:numId w:val="30"/>
        </w:numPr>
        <w:spacing w:before="0" w:after="0"/>
      </w:pPr>
      <w:r>
        <w:t>nan</w:t>
      </w:r>
    </w:p>
    <w:p w14:paraId="187F007D" w14:textId="77777777" w:rsidR="00584F50" w:rsidRDefault="00584F50" w:rsidP="006E2336">
      <w:pPr>
        <w:pStyle w:val="ListParagraph"/>
        <w:numPr>
          <w:ilvl w:val="2"/>
          <w:numId w:val="30"/>
        </w:numPr>
        <w:spacing w:before="0" w:after="0"/>
      </w:pPr>
      <w:r>
        <w:t>Installation date between minimum of 1991-01-01 and maximum of 1991-01-01</w:t>
      </w:r>
    </w:p>
    <w:p w14:paraId="5B428669" w14:textId="77777777" w:rsidR="00584F50" w:rsidRDefault="00584F50" w:rsidP="006E2336">
      <w:pPr>
        <w:pStyle w:val="ListParagraph"/>
        <w:numPr>
          <w:ilvl w:val="2"/>
          <w:numId w:val="30"/>
        </w:numPr>
        <w:spacing w:before="0" w:after="0"/>
      </w:pPr>
      <w:r>
        <w:t>Outside diameter of 4.5 in.</w:t>
      </w:r>
    </w:p>
    <w:p w14:paraId="222B6388" w14:textId="77777777" w:rsidR="00584F50" w:rsidRDefault="00584F50" w:rsidP="006E2336">
      <w:pPr>
        <w:pStyle w:val="ListParagraph"/>
        <w:numPr>
          <w:ilvl w:val="2"/>
          <w:numId w:val="30"/>
        </w:numPr>
        <w:spacing w:before="0" w:after="0"/>
      </w:pPr>
      <w:r>
        <w:t>Grade between minimum of 290.0 and maximum of 290.0 MPa</w:t>
      </w:r>
    </w:p>
    <w:p w14:paraId="759615C5" w14:textId="77777777" w:rsidR="00584F50" w:rsidRDefault="00584F50" w:rsidP="006E2336">
      <w:pPr>
        <w:pStyle w:val="ListParagraph"/>
        <w:numPr>
          <w:ilvl w:val="2"/>
          <w:numId w:val="30"/>
        </w:numPr>
        <w:spacing w:before="0" w:after="0"/>
      </w:pPr>
      <w:r>
        <w:t>Wall thickness between minimum of 3.18 and maximum of 3.18 mm</w:t>
      </w:r>
    </w:p>
    <w:p w14:paraId="19CE1DB4" w14:textId="77777777" w:rsidR="00584F50" w:rsidRDefault="00584F50" w:rsidP="006E2336">
      <w:pPr>
        <w:pStyle w:val="ListParagraph"/>
        <w:numPr>
          <w:ilvl w:val="2"/>
          <w:numId w:val="30"/>
        </w:numPr>
        <w:spacing w:before="0" w:after="0"/>
      </w:pPr>
      <w:r>
        <w:t>Toughness between minimum of nan and maximum of nan J</w:t>
      </w:r>
    </w:p>
    <w:p w14:paraId="1356550A" w14:textId="77777777" w:rsidR="00584F50" w:rsidRDefault="00584F50" w:rsidP="006E2336">
      <w:pPr>
        <w:pStyle w:val="ListParagraph"/>
        <w:numPr>
          <w:ilvl w:val="2"/>
          <w:numId w:val="30"/>
        </w:numPr>
        <w:spacing w:before="0" w:after="0"/>
      </w:pPr>
      <w:r>
        <w:t>Probability of failure given a hit between minimum of 3.294e-01 and maximum of 3.294e-01</w:t>
      </w:r>
    </w:p>
    <w:p w14:paraId="72092185" w14:textId="77777777" w:rsidR="00584F50" w:rsidRDefault="00584F50" w:rsidP="006E2336">
      <w:pPr>
        <w:pStyle w:val="ListParagraph"/>
        <w:numPr>
          <w:ilvl w:val="2"/>
          <w:numId w:val="30"/>
        </w:numPr>
        <w:spacing w:before="0" w:after="0"/>
      </w:pPr>
      <w:r>
        <w:t>Class area location is/are nan.</w:t>
      </w:r>
    </w:p>
    <w:p w14:paraId="6357D0B1" w14:textId="77777777" w:rsidR="00584F50" w:rsidRDefault="00584F50" w:rsidP="006E2336">
      <w:pPr>
        <w:pStyle w:val="ListParagraph"/>
        <w:numPr>
          <w:ilvl w:val="1"/>
          <w:numId w:val="30"/>
        </w:numPr>
        <w:spacing w:before="0" w:after="0"/>
      </w:pPr>
      <w:r>
        <w:t>Consequence of failure distributed between minimum of $1.65 and maximum of $1.66MM</w:t>
      </w:r>
    </w:p>
    <w:p w14:paraId="3AEE0D5D" w14:textId="77777777" w:rsidR="00584F50" w:rsidRDefault="00584F50" w:rsidP="006E2336">
      <w:pPr>
        <w:pStyle w:val="ListParagraph"/>
        <w:numPr>
          <w:ilvl w:val="1"/>
          <w:numId w:val="30"/>
        </w:numPr>
        <w:spacing w:before="0" w:after="0"/>
      </w:pPr>
      <w:r>
        <w:t>Total length driven by Environmental: 761.03 meters.</w:t>
      </w:r>
    </w:p>
    <w:p w14:paraId="59837450" w14:textId="77777777" w:rsidR="00584F50" w:rsidRDefault="00584F50" w:rsidP="006E2336">
      <w:pPr>
        <w:pStyle w:val="ListParagraph"/>
        <w:numPr>
          <w:ilvl w:val="1"/>
          <w:numId w:val="30"/>
        </w:numPr>
        <w:spacing w:before="0" w:after="0"/>
      </w:pPr>
      <w:r>
        <w:t>Environmental Cost distributed between minimum of $1.41 and maximum of $1.43MM:</w:t>
      </w:r>
    </w:p>
    <w:p w14:paraId="2311FE80" w14:textId="77777777" w:rsidR="00584F50" w:rsidRDefault="00584F50" w:rsidP="006E2336">
      <w:pPr>
        <w:pStyle w:val="ListParagraph"/>
        <w:numPr>
          <w:ilvl w:val="2"/>
          <w:numId w:val="30"/>
        </w:numPr>
        <w:spacing w:before="0" w:after="0"/>
      </w:pPr>
      <w:r>
        <w:t>Leak cost between minimum of $0.20 and maximum of $0.20MM</w:t>
      </w:r>
    </w:p>
    <w:p w14:paraId="045D3B63" w14:textId="77777777" w:rsidR="00584F50" w:rsidRDefault="00584F50" w:rsidP="006E2336">
      <w:pPr>
        <w:pStyle w:val="ListParagraph"/>
        <w:numPr>
          <w:ilvl w:val="2"/>
          <w:numId w:val="30"/>
        </w:numPr>
        <w:spacing w:before="0" w:after="0"/>
      </w:pPr>
      <w:r>
        <w:t>Leak spill volume between a minimum of 1854.82 and maximum of 1869.87 gallons</w:t>
      </w:r>
    </w:p>
    <w:p w14:paraId="07BBF200" w14:textId="77777777" w:rsidR="00584F50" w:rsidRDefault="00584F50" w:rsidP="006E2336">
      <w:pPr>
        <w:pStyle w:val="ListParagraph"/>
        <w:numPr>
          <w:ilvl w:val="2"/>
          <w:numId w:val="30"/>
        </w:numPr>
        <w:spacing w:before="0" w:after="0"/>
      </w:pPr>
      <w:r>
        <w:t>Rupture cost between minimum of $25.68 and maximum of $25.89MM</w:t>
      </w:r>
    </w:p>
    <w:p w14:paraId="503FA3D8" w14:textId="77777777" w:rsidR="00584F50" w:rsidRDefault="00584F50" w:rsidP="006E2336">
      <w:pPr>
        <w:pStyle w:val="ListParagraph"/>
        <w:numPr>
          <w:ilvl w:val="2"/>
          <w:numId w:val="30"/>
        </w:numPr>
        <w:spacing w:before="0" w:after="0"/>
      </w:pPr>
      <w:r>
        <w:t>Rupture spill volume is between a minimum of 242322.23 and maximum of 244289.53 gallons</w:t>
      </w:r>
    </w:p>
    <w:p w14:paraId="347D7800" w14:textId="77777777" w:rsidR="00584F50" w:rsidRDefault="00584F50" w:rsidP="006E2336">
      <w:pPr>
        <w:pStyle w:val="ListParagraph"/>
        <w:numPr>
          <w:ilvl w:val="2"/>
          <w:numId w:val="30"/>
        </w:numPr>
        <w:spacing w:before="0" w:after="0"/>
      </w:pPr>
      <w:r>
        <w:t>Puncture cost between minimum of $6.46 and maximum of $6.51MM</w:t>
      </w:r>
    </w:p>
    <w:p w14:paraId="4C716C5E" w14:textId="77777777" w:rsidR="00584F50" w:rsidRDefault="00584F50" w:rsidP="006E2336">
      <w:pPr>
        <w:pStyle w:val="ListParagraph"/>
        <w:numPr>
          <w:ilvl w:val="2"/>
          <w:numId w:val="30"/>
        </w:numPr>
        <w:spacing w:before="0" w:after="0"/>
      </w:pPr>
      <w:r>
        <w:t>Puncture spill volume is between a minimum of 60945.04 and maximum of 61439.82 gallons</w:t>
      </w:r>
    </w:p>
    <w:p w14:paraId="36574038" w14:textId="77777777" w:rsidR="00584F50" w:rsidRDefault="00584F50" w:rsidP="006E2336">
      <w:pPr>
        <w:pStyle w:val="ListParagraph"/>
        <w:numPr>
          <w:ilvl w:val="0"/>
          <w:numId w:val="30"/>
        </w:numPr>
        <w:spacing w:before="0" w:after="0"/>
      </w:pPr>
      <w:r>
        <w:t>"SS-06 NPS 10</w:t>
      </w:r>
    </w:p>
    <w:p w14:paraId="4C4777AA" w14:textId="77777777" w:rsidR="00584F50" w:rsidRDefault="00584F50" w:rsidP="006E2336">
      <w:pPr>
        <w:pStyle w:val="ListParagraph"/>
        <w:numPr>
          <w:ilvl w:val="1"/>
          <w:numId w:val="30"/>
        </w:numPr>
        <w:spacing w:before="0" w:after="0"/>
      </w:pPr>
      <w:r>
        <w:lastRenderedPageBreak/>
        <w:t>Total Cumulative Length (m):</w:t>
      </w:r>
      <w:r>
        <w:tab/>
        <w:t>733.66</w:t>
      </w:r>
    </w:p>
    <w:p w14:paraId="6CC68DFF" w14:textId="77777777" w:rsidR="00584F50" w:rsidRDefault="00584F50" w:rsidP="006E2336">
      <w:pPr>
        <w:pStyle w:val="ListParagraph"/>
        <w:numPr>
          <w:ilvl w:val="1"/>
          <w:numId w:val="30"/>
        </w:numPr>
        <w:spacing w:before="0" w:after="0"/>
      </w:pPr>
      <w:r>
        <w:t>Likelihood of failure distributed between minimum of 1.646e-03 and maximum of 4.066e-03.</w:t>
      </w:r>
    </w:p>
    <w:p w14:paraId="1842564B" w14:textId="77777777" w:rsidR="00584F50" w:rsidRDefault="00584F50" w:rsidP="006E2336">
      <w:pPr>
        <w:pStyle w:val="ListParagraph"/>
        <w:numPr>
          <w:ilvl w:val="2"/>
          <w:numId w:val="30"/>
        </w:numPr>
        <w:spacing w:before="0" w:after="0"/>
      </w:pPr>
      <w:r>
        <w:t xml:space="preserve">Land use distributed as </w:t>
      </w:r>
    </w:p>
    <w:p w14:paraId="43F52907" w14:textId="77777777" w:rsidR="00584F50" w:rsidRDefault="00584F50" w:rsidP="006E2336">
      <w:pPr>
        <w:pStyle w:val="ListParagraph"/>
        <w:numPr>
          <w:ilvl w:val="3"/>
          <w:numId w:val="30"/>
        </w:numPr>
        <w:spacing w:before="0" w:after="0"/>
      </w:pPr>
      <w:r>
        <w:t>Agricultural: 712.11</w:t>
      </w:r>
    </w:p>
    <w:p w14:paraId="2F33CAB6" w14:textId="77777777" w:rsidR="00584F50" w:rsidRDefault="00584F50" w:rsidP="006E2336">
      <w:pPr>
        <w:pStyle w:val="ListParagraph"/>
        <w:numPr>
          <w:ilvl w:val="3"/>
          <w:numId w:val="30"/>
        </w:numPr>
        <w:spacing w:before="0" w:after="0"/>
      </w:pPr>
      <w:r>
        <w:t>Remote: 21.55</w:t>
      </w:r>
    </w:p>
    <w:p w14:paraId="70F4616F" w14:textId="77777777" w:rsidR="00584F50" w:rsidRDefault="00584F50" w:rsidP="006E2336">
      <w:pPr>
        <w:pStyle w:val="ListParagraph"/>
        <w:numPr>
          <w:ilvl w:val="2"/>
          <w:numId w:val="30"/>
        </w:numPr>
        <w:spacing w:before="0" w:after="0"/>
      </w:pPr>
      <w:r>
        <w:t xml:space="preserve">Depth of cover distributed as </w:t>
      </w:r>
    </w:p>
    <w:p w14:paraId="6A4ADDCD" w14:textId="77777777" w:rsidR="00584F50" w:rsidRDefault="00584F50" w:rsidP="006E2336">
      <w:pPr>
        <w:pStyle w:val="ListParagraph"/>
        <w:numPr>
          <w:ilvl w:val="3"/>
          <w:numId w:val="30"/>
        </w:numPr>
        <w:spacing w:before="0" w:after="0"/>
      </w:pPr>
      <w:r>
        <w:t>nan</w:t>
      </w:r>
    </w:p>
    <w:p w14:paraId="552BF2B0" w14:textId="77777777" w:rsidR="00584F50" w:rsidRDefault="00584F50" w:rsidP="006E2336">
      <w:pPr>
        <w:pStyle w:val="ListParagraph"/>
        <w:numPr>
          <w:ilvl w:val="2"/>
          <w:numId w:val="30"/>
        </w:numPr>
        <w:spacing w:before="0" w:after="0"/>
      </w:pPr>
      <w:r>
        <w:t>Installation date between minimum of 1955-01-01 and maximum of 1955-01-01</w:t>
      </w:r>
    </w:p>
    <w:p w14:paraId="120A3563" w14:textId="77777777" w:rsidR="00584F50" w:rsidRDefault="00584F50" w:rsidP="006E2336">
      <w:pPr>
        <w:pStyle w:val="ListParagraph"/>
        <w:numPr>
          <w:ilvl w:val="2"/>
          <w:numId w:val="30"/>
        </w:numPr>
        <w:spacing w:before="0" w:after="0"/>
      </w:pPr>
      <w:r>
        <w:t>Outside diameter of 10.75 in.</w:t>
      </w:r>
    </w:p>
    <w:p w14:paraId="2CAEDC93" w14:textId="77777777" w:rsidR="00584F50" w:rsidRDefault="00584F50" w:rsidP="006E2336">
      <w:pPr>
        <w:pStyle w:val="ListParagraph"/>
        <w:numPr>
          <w:ilvl w:val="2"/>
          <w:numId w:val="30"/>
        </w:numPr>
        <w:spacing w:before="0" w:after="0"/>
      </w:pPr>
      <w:r>
        <w:t>Grade between minimum of 290.0 and maximum of 290.0 MPa</w:t>
      </w:r>
    </w:p>
    <w:p w14:paraId="4B50C36D" w14:textId="77777777" w:rsidR="00584F50" w:rsidRDefault="00584F50" w:rsidP="006E2336">
      <w:pPr>
        <w:pStyle w:val="ListParagraph"/>
        <w:numPr>
          <w:ilvl w:val="2"/>
          <w:numId w:val="30"/>
        </w:numPr>
        <w:spacing w:before="0" w:after="0"/>
      </w:pPr>
      <w:r>
        <w:t>Wall thickness between minimum of 5.16 and maximum of 7.11 mm</w:t>
      </w:r>
    </w:p>
    <w:p w14:paraId="74660622" w14:textId="77777777" w:rsidR="00584F50" w:rsidRDefault="00584F50" w:rsidP="006E2336">
      <w:pPr>
        <w:pStyle w:val="ListParagraph"/>
        <w:numPr>
          <w:ilvl w:val="2"/>
          <w:numId w:val="30"/>
        </w:numPr>
        <w:spacing w:before="0" w:after="0"/>
      </w:pPr>
      <w:r>
        <w:t>Toughness between minimum of 17.6 and maximum of 17.6 J</w:t>
      </w:r>
    </w:p>
    <w:p w14:paraId="090648E1" w14:textId="77777777" w:rsidR="00584F50" w:rsidRDefault="00584F50" w:rsidP="006E2336">
      <w:pPr>
        <w:pStyle w:val="ListParagraph"/>
        <w:numPr>
          <w:ilvl w:val="2"/>
          <w:numId w:val="30"/>
        </w:numPr>
        <w:spacing w:before="0" w:after="0"/>
      </w:pPr>
      <w:r>
        <w:t>Probability of failure given a hit between minimum of 9.767e-02 and maximum of 1.643e-01</w:t>
      </w:r>
    </w:p>
    <w:p w14:paraId="5126A366" w14:textId="77777777" w:rsidR="00584F50" w:rsidRDefault="00584F50" w:rsidP="006E2336">
      <w:pPr>
        <w:pStyle w:val="ListParagraph"/>
        <w:numPr>
          <w:ilvl w:val="2"/>
          <w:numId w:val="30"/>
        </w:numPr>
        <w:spacing w:before="0" w:after="0"/>
      </w:pPr>
      <w:r>
        <w:t>Class area location is/are 1.0.</w:t>
      </w:r>
    </w:p>
    <w:p w14:paraId="52575AB8" w14:textId="77777777" w:rsidR="00584F50" w:rsidRDefault="00584F50" w:rsidP="006E2336">
      <w:pPr>
        <w:pStyle w:val="ListParagraph"/>
        <w:numPr>
          <w:ilvl w:val="1"/>
          <w:numId w:val="30"/>
        </w:numPr>
        <w:spacing w:before="0" w:after="0"/>
      </w:pPr>
      <w:r>
        <w:t>Consequence of failure distributed between minimum of $13.78 and maximum of $14.21MM</w:t>
      </w:r>
    </w:p>
    <w:p w14:paraId="7C401670" w14:textId="77777777" w:rsidR="00584F50" w:rsidRDefault="00584F50" w:rsidP="006E2336">
      <w:pPr>
        <w:pStyle w:val="ListParagraph"/>
        <w:numPr>
          <w:ilvl w:val="1"/>
          <w:numId w:val="30"/>
        </w:numPr>
        <w:spacing w:before="0" w:after="0"/>
      </w:pPr>
      <w:r>
        <w:t>Total length driven by Environmental: 733.66 meters.</w:t>
      </w:r>
    </w:p>
    <w:p w14:paraId="41A9BF79" w14:textId="77777777" w:rsidR="00584F50" w:rsidRDefault="00584F50" w:rsidP="006E2336">
      <w:pPr>
        <w:pStyle w:val="ListParagraph"/>
        <w:numPr>
          <w:ilvl w:val="1"/>
          <w:numId w:val="30"/>
        </w:numPr>
        <w:spacing w:before="0" w:after="0"/>
      </w:pPr>
      <w:r>
        <w:t>Environmental Cost distributed between minimum of $13.42 and maximum of $13.85MM:</w:t>
      </w:r>
    </w:p>
    <w:p w14:paraId="2823574E" w14:textId="77777777" w:rsidR="00584F50" w:rsidRDefault="00584F50" w:rsidP="006E2336">
      <w:pPr>
        <w:pStyle w:val="ListParagraph"/>
        <w:numPr>
          <w:ilvl w:val="2"/>
          <w:numId w:val="30"/>
        </w:numPr>
        <w:spacing w:before="0" w:after="0"/>
      </w:pPr>
      <w:r>
        <w:t>Leak cost between minimum of $0.21 and maximum of $0.22MM</w:t>
      </w:r>
    </w:p>
    <w:p w14:paraId="6ED916B6" w14:textId="77777777" w:rsidR="00584F50" w:rsidRDefault="00584F50" w:rsidP="006E2336">
      <w:pPr>
        <w:pStyle w:val="ListParagraph"/>
        <w:numPr>
          <w:ilvl w:val="2"/>
          <w:numId w:val="30"/>
        </w:numPr>
        <w:spacing w:before="0" w:after="0"/>
      </w:pPr>
      <w:r>
        <w:t>Leak spill volume between a minimum of 1953.96 and maximum of 2040.11 gallons</w:t>
      </w:r>
    </w:p>
    <w:p w14:paraId="194939FB" w14:textId="77777777" w:rsidR="00584F50" w:rsidRDefault="00584F50" w:rsidP="006E2336">
      <w:pPr>
        <w:pStyle w:val="ListParagraph"/>
        <w:numPr>
          <w:ilvl w:val="2"/>
          <w:numId w:val="30"/>
        </w:numPr>
        <w:spacing w:before="0" w:after="0"/>
      </w:pPr>
      <w:r>
        <w:t>Rupture cost between minimum of $154.41 and maximum of $161.22MM</w:t>
      </w:r>
    </w:p>
    <w:p w14:paraId="29422162" w14:textId="77777777" w:rsidR="00584F50" w:rsidRDefault="00584F50" w:rsidP="006E2336">
      <w:pPr>
        <w:pStyle w:val="ListParagraph"/>
        <w:numPr>
          <w:ilvl w:val="2"/>
          <w:numId w:val="30"/>
        </w:numPr>
        <w:spacing w:before="0" w:after="0"/>
      </w:pPr>
      <w:r>
        <w:t>Rupture spill volume is between a minimum of 1456802.82 and maximum of 1521030.62 gallons</w:t>
      </w:r>
    </w:p>
    <w:p w14:paraId="69078637" w14:textId="77777777" w:rsidR="00584F50" w:rsidRDefault="00584F50" w:rsidP="006E2336">
      <w:pPr>
        <w:pStyle w:val="ListParagraph"/>
        <w:numPr>
          <w:ilvl w:val="2"/>
          <w:numId w:val="30"/>
        </w:numPr>
        <w:spacing w:before="0" w:after="0"/>
      </w:pPr>
      <w:r>
        <w:t>Puncture cost between minimum of $6.80 and maximum of $7.10MM</w:t>
      </w:r>
    </w:p>
    <w:p w14:paraId="60B4CF1C" w14:textId="77777777" w:rsidR="00584F50" w:rsidRDefault="00584F50" w:rsidP="006E2336">
      <w:pPr>
        <w:pStyle w:val="ListParagraph"/>
        <w:numPr>
          <w:ilvl w:val="2"/>
          <w:numId w:val="30"/>
        </w:numPr>
        <w:spacing w:before="0" w:after="0"/>
      </w:pPr>
      <w:r>
        <w:t>Puncture spill volume is between a minimum of 64202.8 and maximum of 67033.38 gallons</w:t>
      </w:r>
    </w:p>
    <w:p w14:paraId="137A4AED" w14:textId="77777777" w:rsidR="00584F50" w:rsidRDefault="00584F50" w:rsidP="006E2336">
      <w:pPr>
        <w:pStyle w:val="ListParagraph"/>
        <w:numPr>
          <w:ilvl w:val="0"/>
          <w:numId w:val="30"/>
        </w:numPr>
        <w:spacing w:before="0" w:after="0"/>
      </w:pPr>
      <w:r>
        <w:t>"MI-99 NPS 4</w:t>
      </w:r>
    </w:p>
    <w:p w14:paraId="55993333" w14:textId="77777777" w:rsidR="00584F50" w:rsidRDefault="00584F50" w:rsidP="006E2336">
      <w:pPr>
        <w:pStyle w:val="ListParagraph"/>
        <w:numPr>
          <w:ilvl w:val="1"/>
          <w:numId w:val="30"/>
        </w:numPr>
        <w:spacing w:before="0" w:after="0"/>
      </w:pPr>
      <w:r>
        <w:t>Total Cumulative Length (m):</w:t>
      </w:r>
      <w:r>
        <w:tab/>
        <w:t>649.96</w:t>
      </w:r>
    </w:p>
    <w:p w14:paraId="714E01D8" w14:textId="77777777" w:rsidR="00584F50" w:rsidRDefault="00584F50" w:rsidP="006E2336">
      <w:pPr>
        <w:pStyle w:val="ListParagraph"/>
        <w:numPr>
          <w:ilvl w:val="1"/>
          <w:numId w:val="30"/>
        </w:numPr>
        <w:spacing w:before="0" w:after="0"/>
      </w:pPr>
      <w:r>
        <w:t>Likelihood of failure distributed between minimum of 2.759e-03 and maximum of 1.146e-02.</w:t>
      </w:r>
    </w:p>
    <w:p w14:paraId="58A99EE6" w14:textId="77777777" w:rsidR="00584F50" w:rsidRDefault="00584F50" w:rsidP="006E2336">
      <w:pPr>
        <w:pStyle w:val="ListParagraph"/>
        <w:numPr>
          <w:ilvl w:val="2"/>
          <w:numId w:val="30"/>
        </w:numPr>
        <w:spacing w:before="0" w:after="0"/>
      </w:pPr>
      <w:r>
        <w:t xml:space="preserve">Land use distributed as </w:t>
      </w:r>
    </w:p>
    <w:p w14:paraId="7E41B8E4" w14:textId="77777777" w:rsidR="00584F50" w:rsidRDefault="00584F50" w:rsidP="006E2336">
      <w:pPr>
        <w:pStyle w:val="ListParagraph"/>
        <w:numPr>
          <w:ilvl w:val="3"/>
          <w:numId w:val="30"/>
        </w:numPr>
        <w:spacing w:before="0" w:after="0"/>
      </w:pPr>
      <w:r>
        <w:t>Agricultural: 640.84</w:t>
      </w:r>
    </w:p>
    <w:p w14:paraId="3A5EECC7" w14:textId="77777777" w:rsidR="00584F50" w:rsidRDefault="00584F50" w:rsidP="006E2336">
      <w:pPr>
        <w:pStyle w:val="ListParagraph"/>
        <w:numPr>
          <w:ilvl w:val="3"/>
          <w:numId w:val="30"/>
        </w:numPr>
        <w:spacing w:before="0" w:after="0"/>
      </w:pPr>
      <w:r>
        <w:t>Remote: 0.40</w:t>
      </w:r>
    </w:p>
    <w:p w14:paraId="66AE6223" w14:textId="77777777" w:rsidR="00584F50" w:rsidRDefault="00584F50" w:rsidP="006E2336">
      <w:pPr>
        <w:pStyle w:val="ListParagraph"/>
        <w:numPr>
          <w:ilvl w:val="3"/>
          <w:numId w:val="30"/>
        </w:numPr>
        <w:spacing w:before="0" w:after="0"/>
      </w:pPr>
      <w:r>
        <w:t>Water Course: 8.73</w:t>
      </w:r>
    </w:p>
    <w:p w14:paraId="4AF7BC5E" w14:textId="77777777" w:rsidR="00584F50" w:rsidRDefault="00584F50" w:rsidP="006E2336">
      <w:pPr>
        <w:pStyle w:val="ListParagraph"/>
        <w:numPr>
          <w:ilvl w:val="2"/>
          <w:numId w:val="30"/>
        </w:numPr>
        <w:spacing w:before="0" w:after="0"/>
      </w:pPr>
      <w:r>
        <w:t xml:space="preserve">Depth of cover distributed as </w:t>
      </w:r>
    </w:p>
    <w:p w14:paraId="1D025252" w14:textId="77777777" w:rsidR="00584F50" w:rsidRDefault="00584F50" w:rsidP="006E2336">
      <w:pPr>
        <w:pStyle w:val="ListParagraph"/>
        <w:numPr>
          <w:ilvl w:val="3"/>
          <w:numId w:val="30"/>
        </w:numPr>
        <w:spacing w:before="0" w:after="0"/>
      </w:pPr>
      <w:r>
        <w:t>nan</w:t>
      </w:r>
    </w:p>
    <w:p w14:paraId="7D1CC40A" w14:textId="77777777" w:rsidR="00584F50" w:rsidRDefault="00584F50" w:rsidP="006E2336">
      <w:pPr>
        <w:pStyle w:val="ListParagraph"/>
        <w:numPr>
          <w:ilvl w:val="2"/>
          <w:numId w:val="30"/>
        </w:numPr>
        <w:spacing w:before="0" w:after="0"/>
      </w:pPr>
      <w:r>
        <w:t>Installation date between minimum of 1973-01-01 and maximum of 1973-01-01</w:t>
      </w:r>
    </w:p>
    <w:p w14:paraId="5399B2EF" w14:textId="77777777" w:rsidR="00584F50" w:rsidRDefault="00584F50" w:rsidP="006E2336">
      <w:pPr>
        <w:pStyle w:val="ListParagraph"/>
        <w:numPr>
          <w:ilvl w:val="2"/>
          <w:numId w:val="30"/>
        </w:numPr>
        <w:spacing w:before="0" w:after="0"/>
      </w:pPr>
      <w:r>
        <w:t>Outside diameter of 4.5 in.</w:t>
      </w:r>
    </w:p>
    <w:p w14:paraId="4A726C0A" w14:textId="77777777" w:rsidR="00584F50" w:rsidRDefault="00584F50" w:rsidP="006E2336">
      <w:pPr>
        <w:pStyle w:val="ListParagraph"/>
        <w:numPr>
          <w:ilvl w:val="2"/>
          <w:numId w:val="30"/>
        </w:numPr>
        <w:spacing w:before="0" w:after="0"/>
      </w:pPr>
      <w:r>
        <w:t>Grade between minimum of 241.0 and maximum of 241.0 MPa</w:t>
      </w:r>
    </w:p>
    <w:p w14:paraId="22A7A715" w14:textId="77777777" w:rsidR="00584F50" w:rsidRDefault="00584F50" w:rsidP="006E2336">
      <w:pPr>
        <w:pStyle w:val="ListParagraph"/>
        <w:numPr>
          <w:ilvl w:val="2"/>
          <w:numId w:val="30"/>
        </w:numPr>
        <w:spacing w:before="0" w:after="0"/>
      </w:pPr>
      <w:r>
        <w:t>Wall thickness between minimum of 3.96 and maximum of 3.96 mm</w:t>
      </w:r>
    </w:p>
    <w:p w14:paraId="14C1963E" w14:textId="77777777" w:rsidR="00584F50" w:rsidRDefault="00584F50" w:rsidP="006E2336">
      <w:pPr>
        <w:pStyle w:val="ListParagraph"/>
        <w:numPr>
          <w:ilvl w:val="2"/>
          <w:numId w:val="30"/>
        </w:numPr>
        <w:spacing w:before="0" w:after="0"/>
      </w:pPr>
      <w:r>
        <w:t>Toughness between minimum of nan and maximum of nan J</w:t>
      </w:r>
    </w:p>
    <w:p w14:paraId="61AD722F" w14:textId="77777777" w:rsidR="00584F50" w:rsidRDefault="00584F50" w:rsidP="006E2336">
      <w:pPr>
        <w:pStyle w:val="ListParagraph"/>
        <w:numPr>
          <w:ilvl w:val="2"/>
          <w:numId w:val="30"/>
        </w:numPr>
        <w:spacing w:before="0" w:after="0"/>
      </w:pPr>
      <w:r>
        <w:t>Probability of failure given a hit between minimum of 2.754e-01 and maximum of 2.754e-01</w:t>
      </w:r>
    </w:p>
    <w:p w14:paraId="56024E9D" w14:textId="77777777" w:rsidR="00584F50" w:rsidRDefault="00584F50" w:rsidP="006E2336">
      <w:pPr>
        <w:pStyle w:val="ListParagraph"/>
        <w:numPr>
          <w:ilvl w:val="2"/>
          <w:numId w:val="30"/>
        </w:numPr>
        <w:spacing w:before="0" w:after="0"/>
      </w:pPr>
      <w:r>
        <w:t>Class area location is/are 1.0.</w:t>
      </w:r>
    </w:p>
    <w:p w14:paraId="318EB933" w14:textId="77777777" w:rsidR="00584F50" w:rsidRDefault="00584F50" w:rsidP="006E2336">
      <w:pPr>
        <w:pStyle w:val="ListParagraph"/>
        <w:numPr>
          <w:ilvl w:val="1"/>
          <w:numId w:val="30"/>
        </w:numPr>
        <w:spacing w:before="0" w:after="0"/>
      </w:pPr>
      <w:r>
        <w:t>Consequence of failure distributed between minimum of $7.51 and maximum of $12.71MM</w:t>
      </w:r>
    </w:p>
    <w:p w14:paraId="4B639D0A" w14:textId="77777777" w:rsidR="00584F50" w:rsidRDefault="00584F50" w:rsidP="006E2336">
      <w:pPr>
        <w:pStyle w:val="ListParagraph"/>
        <w:numPr>
          <w:ilvl w:val="1"/>
          <w:numId w:val="30"/>
        </w:numPr>
        <w:spacing w:before="0" w:after="0"/>
      </w:pPr>
      <w:r>
        <w:t>Total length driven by Environmental: 649.96 meters.</w:t>
      </w:r>
    </w:p>
    <w:p w14:paraId="478C555C" w14:textId="77777777" w:rsidR="00584F50" w:rsidRDefault="00584F50" w:rsidP="006E2336">
      <w:pPr>
        <w:pStyle w:val="ListParagraph"/>
        <w:numPr>
          <w:ilvl w:val="1"/>
          <w:numId w:val="30"/>
        </w:numPr>
        <w:spacing w:before="0" w:after="0"/>
      </w:pPr>
      <w:r>
        <w:t>Environmental Cost distributed between minimum of $7.22 and maximum of $12.41MM:</w:t>
      </w:r>
    </w:p>
    <w:p w14:paraId="6DB38442" w14:textId="77777777" w:rsidR="00584F50" w:rsidRDefault="00584F50" w:rsidP="006E2336">
      <w:pPr>
        <w:pStyle w:val="ListParagraph"/>
        <w:numPr>
          <w:ilvl w:val="2"/>
          <w:numId w:val="30"/>
        </w:numPr>
        <w:spacing w:before="0" w:after="0"/>
      </w:pPr>
      <w:r>
        <w:lastRenderedPageBreak/>
        <w:t>Leak cost between minimum of $0.20 and maximum of $0.35MM</w:t>
      </w:r>
    </w:p>
    <w:p w14:paraId="1AE5D004" w14:textId="77777777" w:rsidR="00584F50" w:rsidRDefault="00584F50" w:rsidP="006E2336">
      <w:pPr>
        <w:pStyle w:val="ListParagraph"/>
        <w:numPr>
          <w:ilvl w:val="2"/>
          <w:numId w:val="30"/>
        </w:numPr>
        <w:spacing w:before="0" w:after="0"/>
      </w:pPr>
      <w:r>
        <w:t>Leak spill volume between a minimum of 1854.09 and maximum of 1940.98 gallons</w:t>
      </w:r>
    </w:p>
    <w:p w14:paraId="7D69DCA0" w14:textId="77777777" w:rsidR="00584F50" w:rsidRDefault="00584F50" w:rsidP="006E2336">
      <w:pPr>
        <w:pStyle w:val="ListParagraph"/>
        <w:numPr>
          <w:ilvl w:val="2"/>
          <w:numId w:val="30"/>
        </w:numPr>
        <w:spacing w:before="0" w:after="0"/>
      </w:pPr>
      <w:r>
        <w:t>Rupture cost between minimum of $25.67 and maximum of $45.12MM</w:t>
      </w:r>
    </w:p>
    <w:p w14:paraId="6141E8A6" w14:textId="77777777" w:rsidR="00584F50" w:rsidRDefault="00584F50" w:rsidP="006E2336">
      <w:pPr>
        <w:pStyle w:val="ListParagraph"/>
        <w:numPr>
          <w:ilvl w:val="2"/>
          <w:numId w:val="30"/>
        </w:numPr>
        <w:spacing w:before="0" w:after="0"/>
      </w:pPr>
      <w:r>
        <w:t>Rupture spill volume is between a minimum of 242227.0 and maximum of 253578.6 gallons</w:t>
      </w:r>
    </w:p>
    <w:p w14:paraId="38871254" w14:textId="77777777" w:rsidR="00584F50" w:rsidRDefault="00584F50" w:rsidP="006E2336">
      <w:pPr>
        <w:pStyle w:val="ListParagraph"/>
        <w:numPr>
          <w:ilvl w:val="2"/>
          <w:numId w:val="30"/>
        </w:numPr>
        <w:spacing w:before="0" w:after="0"/>
      </w:pPr>
      <w:r>
        <w:t>Puncture cost between minimum of $6.46 and maximum of $11.35MM</w:t>
      </w:r>
    </w:p>
    <w:p w14:paraId="30D6FB2E" w14:textId="77777777" w:rsidR="00584F50" w:rsidRDefault="00584F50" w:rsidP="006E2336">
      <w:pPr>
        <w:pStyle w:val="ListParagraph"/>
        <w:numPr>
          <w:ilvl w:val="2"/>
          <w:numId w:val="30"/>
        </w:numPr>
        <w:spacing w:before="0" w:after="0"/>
      </w:pPr>
      <w:r>
        <w:t>Puncture spill volume is between a minimum of 60921.08 and maximum of 63776.06 gallons</w:t>
      </w:r>
    </w:p>
    <w:p w14:paraId="426EE54F" w14:textId="77777777" w:rsidR="00584F50" w:rsidRDefault="00584F50" w:rsidP="006E2336">
      <w:pPr>
        <w:pStyle w:val="ListParagraph"/>
        <w:numPr>
          <w:ilvl w:val="0"/>
          <w:numId w:val="30"/>
        </w:numPr>
        <w:spacing w:before="0" w:after="0"/>
      </w:pPr>
      <w:r>
        <w:t xml:space="preserve">"NPS4 </w:t>
      </w:r>
      <w:proofErr w:type="spellStart"/>
      <w:r>
        <w:t>BretonBV</w:t>
      </w:r>
      <w:proofErr w:type="spellEnd"/>
      <w:r>
        <w:t xml:space="preserve"> to </w:t>
      </w:r>
      <w:proofErr w:type="spellStart"/>
      <w:r>
        <w:t>BretonPS</w:t>
      </w:r>
      <w:proofErr w:type="spellEnd"/>
      <w:r>
        <w:t xml:space="preserve">-South Line From 16-11-48-4W5 </w:t>
      </w:r>
      <w:proofErr w:type="gramStart"/>
      <w:r>
        <w:t>To</w:t>
      </w:r>
      <w:proofErr w:type="gramEnd"/>
      <w:r>
        <w:t xml:space="preserve"> 13-12-48-4W5</w:t>
      </w:r>
    </w:p>
    <w:p w14:paraId="335FDA1F" w14:textId="77777777" w:rsidR="00584F50" w:rsidRDefault="00584F50" w:rsidP="006E2336">
      <w:pPr>
        <w:pStyle w:val="ListParagraph"/>
        <w:numPr>
          <w:ilvl w:val="1"/>
          <w:numId w:val="30"/>
        </w:numPr>
        <w:spacing w:before="0" w:after="0"/>
      </w:pPr>
      <w:r>
        <w:t>Total Cumulative Length (m):</w:t>
      </w:r>
      <w:r>
        <w:tab/>
        <w:t>622.06</w:t>
      </w:r>
    </w:p>
    <w:p w14:paraId="7F3FA99B" w14:textId="77777777" w:rsidR="00584F50" w:rsidRDefault="00584F50" w:rsidP="006E2336">
      <w:pPr>
        <w:pStyle w:val="ListParagraph"/>
        <w:numPr>
          <w:ilvl w:val="1"/>
          <w:numId w:val="30"/>
        </w:numPr>
        <w:spacing w:before="0" w:after="0"/>
      </w:pPr>
      <w:r>
        <w:t>Likelihood of failure distributed between minimum of 1.316e-02 and maximum of 1.316e-02.</w:t>
      </w:r>
    </w:p>
    <w:p w14:paraId="485A910D" w14:textId="77777777" w:rsidR="00584F50" w:rsidRDefault="00584F50" w:rsidP="006E2336">
      <w:pPr>
        <w:pStyle w:val="ListParagraph"/>
        <w:numPr>
          <w:ilvl w:val="2"/>
          <w:numId w:val="30"/>
        </w:numPr>
        <w:spacing w:before="0" w:after="0"/>
      </w:pPr>
      <w:r>
        <w:t xml:space="preserve">Land use distributed as </w:t>
      </w:r>
    </w:p>
    <w:p w14:paraId="557B6F5F" w14:textId="77777777" w:rsidR="00584F50" w:rsidRDefault="00584F50" w:rsidP="006E2336">
      <w:pPr>
        <w:pStyle w:val="ListParagraph"/>
        <w:numPr>
          <w:ilvl w:val="3"/>
          <w:numId w:val="30"/>
        </w:numPr>
        <w:spacing w:before="0" w:after="0"/>
      </w:pPr>
      <w:r>
        <w:t>Agricultural: 622.06</w:t>
      </w:r>
    </w:p>
    <w:p w14:paraId="7B6C6C92" w14:textId="77777777" w:rsidR="00584F50" w:rsidRDefault="00584F50" w:rsidP="006E2336">
      <w:pPr>
        <w:pStyle w:val="ListParagraph"/>
        <w:numPr>
          <w:ilvl w:val="2"/>
          <w:numId w:val="30"/>
        </w:numPr>
        <w:spacing w:before="0" w:after="0"/>
      </w:pPr>
      <w:r>
        <w:t xml:space="preserve">Depth of cover distributed as </w:t>
      </w:r>
    </w:p>
    <w:p w14:paraId="098E0DCF" w14:textId="77777777" w:rsidR="00584F50" w:rsidRDefault="00584F50" w:rsidP="006E2336">
      <w:pPr>
        <w:pStyle w:val="ListParagraph"/>
        <w:numPr>
          <w:ilvl w:val="3"/>
          <w:numId w:val="30"/>
        </w:numPr>
        <w:spacing w:before="0" w:after="0"/>
      </w:pPr>
      <w:r>
        <w:t>nan</w:t>
      </w:r>
    </w:p>
    <w:p w14:paraId="29B47FEA" w14:textId="77777777" w:rsidR="00584F50" w:rsidRDefault="00584F50" w:rsidP="006E2336">
      <w:pPr>
        <w:pStyle w:val="ListParagraph"/>
        <w:numPr>
          <w:ilvl w:val="2"/>
          <w:numId w:val="30"/>
        </w:numPr>
        <w:spacing w:before="0" w:after="0"/>
      </w:pPr>
      <w:r>
        <w:t>Installation date between minimum of 1979-05-10 and maximum of 1979-05-10</w:t>
      </w:r>
    </w:p>
    <w:p w14:paraId="0C9BF2F3" w14:textId="77777777" w:rsidR="00584F50" w:rsidRDefault="00584F50" w:rsidP="006E2336">
      <w:pPr>
        <w:pStyle w:val="ListParagraph"/>
        <w:numPr>
          <w:ilvl w:val="2"/>
          <w:numId w:val="30"/>
        </w:numPr>
        <w:spacing w:before="0" w:after="0"/>
      </w:pPr>
      <w:r>
        <w:t>Outside diameter of 4.5 in.</w:t>
      </w:r>
    </w:p>
    <w:p w14:paraId="55C41DEE" w14:textId="77777777" w:rsidR="00584F50" w:rsidRDefault="00584F50" w:rsidP="006E2336">
      <w:pPr>
        <w:pStyle w:val="ListParagraph"/>
        <w:numPr>
          <w:ilvl w:val="2"/>
          <w:numId w:val="30"/>
        </w:numPr>
        <w:spacing w:before="0" w:after="0"/>
      </w:pPr>
      <w:r>
        <w:t>Grade between minimum of 290.0 and maximum of 290.0 MPa</w:t>
      </w:r>
    </w:p>
    <w:p w14:paraId="5FBD2281" w14:textId="77777777" w:rsidR="00584F50" w:rsidRDefault="00584F50" w:rsidP="006E2336">
      <w:pPr>
        <w:pStyle w:val="ListParagraph"/>
        <w:numPr>
          <w:ilvl w:val="2"/>
          <w:numId w:val="30"/>
        </w:numPr>
        <w:spacing w:before="0" w:after="0"/>
      </w:pPr>
      <w:r>
        <w:t>Wall thickness between minimum of 3.18 and maximum of 3.18 mm</w:t>
      </w:r>
    </w:p>
    <w:p w14:paraId="75E1900B" w14:textId="77777777" w:rsidR="00584F50" w:rsidRDefault="00584F50" w:rsidP="006E2336">
      <w:pPr>
        <w:pStyle w:val="ListParagraph"/>
        <w:numPr>
          <w:ilvl w:val="2"/>
          <w:numId w:val="30"/>
        </w:numPr>
        <w:spacing w:before="0" w:after="0"/>
      </w:pPr>
      <w:r>
        <w:t>Toughness between minimum of nan and maximum of nan J</w:t>
      </w:r>
    </w:p>
    <w:p w14:paraId="695FE663" w14:textId="77777777" w:rsidR="00584F50" w:rsidRDefault="00584F50" w:rsidP="006E2336">
      <w:pPr>
        <w:pStyle w:val="ListParagraph"/>
        <w:numPr>
          <w:ilvl w:val="2"/>
          <w:numId w:val="30"/>
        </w:numPr>
        <w:spacing w:before="0" w:after="0"/>
      </w:pPr>
      <w:r>
        <w:t>Probability of failure given a hit between minimum of 3.162e-01 and maximum of 3.162e-01</w:t>
      </w:r>
    </w:p>
    <w:p w14:paraId="1F164F7D" w14:textId="77777777" w:rsidR="00584F50" w:rsidRDefault="00584F50" w:rsidP="006E2336">
      <w:pPr>
        <w:pStyle w:val="ListParagraph"/>
        <w:numPr>
          <w:ilvl w:val="2"/>
          <w:numId w:val="30"/>
        </w:numPr>
        <w:spacing w:before="0" w:after="0"/>
      </w:pPr>
      <w:r>
        <w:t>Class area location is/are 1.0.</w:t>
      </w:r>
    </w:p>
    <w:p w14:paraId="35F43AFD" w14:textId="77777777" w:rsidR="00584F50" w:rsidRDefault="00584F50" w:rsidP="006E2336">
      <w:pPr>
        <w:pStyle w:val="ListParagraph"/>
        <w:numPr>
          <w:ilvl w:val="1"/>
          <w:numId w:val="30"/>
        </w:numPr>
        <w:spacing w:before="0" w:after="0"/>
      </w:pPr>
      <w:r>
        <w:t>Consequence of failure distributed between minimum of $5.71 and maximum of $127.89MM</w:t>
      </w:r>
    </w:p>
    <w:p w14:paraId="7587C7CF" w14:textId="77777777" w:rsidR="00584F50" w:rsidRDefault="00584F50" w:rsidP="006E2336">
      <w:pPr>
        <w:pStyle w:val="ListParagraph"/>
        <w:numPr>
          <w:ilvl w:val="1"/>
          <w:numId w:val="30"/>
        </w:numPr>
        <w:spacing w:before="0" w:after="0"/>
      </w:pPr>
      <w:r>
        <w:t>Total length driven by Safety: 178.16 meters.</w:t>
      </w:r>
    </w:p>
    <w:p w14:paraId="75095079" w14:textId="77777777" w:rsidR="00584F50" w:rsidRDefault="00584F50" w:rsidP="006E2336">
      <w:pPr>
        <w:pStyle w:val="ListParagraph"/>
        <w:numPr>
          <w:ilvl w:val="1"/>
          <w:numId w:val="30"/>
        </w:numPr>
        <w:spacing w:before="0" w:after="0"/>
      </w:pPr>
      <w:r>
        <w:t>Safety Cost distributed between minimum of $0.00 and maximum of $119.50MM:</w:t>
      </w:r>
    </w:p>
    <w:p w14:paraId="016130F7" w14:textId="77777777" w:rsidR="00584F50" w:rsidRDefault="00584F50" w:rsidP="006E2336">
      <w:pPr>
        <w:pStyle w:val="ListParagraph"/>
        <w:numPr>
          <w:ilvl w:val="2"/>
          <w:numId w:val="30"/>
        </w:numPr>
        <w:spacing w:before="0" w:after="0"/>
      </w:pPr>
      <w:r>
        <w:t>Leak cost between minimum of $0.00 and maximum of $21.89MM</w:t>
      </w:r>
    </w:p>
    <w:p w14:paraId="08A022B7" w14:textId="77777777" w:rsidR="00584F50" w:rsidRDefault="00584F50" w:rsidP="006E2336">
      <w:pPr>
        <w:pStyle w:val="ListParagraph"/>
        <w:numPr>
          <w:ilvl w:val="2"/>
          <w:numId w:val="30"/>
        </w:numPr>
        <w:spacing w:before="0" w:after="0"/>
      </w:pPr>
      <w:r>
        <w:t>Leak scenario yielded 1.0 intersections with structures, with minimum of 2.28 and maximum of 2.28 of population impacted.</w:t>
      </w:r>
    </w:p>
    <w:p w14:paraId="026075B1" w14:textId="77777777" w:rsidR="00584F50" w:rsidRDefault="00584F50" w:rsidP="006E2336">
      <w:pPr>
        <w:pStyle w:val="ListParagraph"/>
        <w:numPr>
          <w:ilvl w:val="2"/>
          <w:numId w:val="30"/>
        </w:numPr>
        <w:spacing w:before="0" w:after="0"/>
      </w:pPr>
      <w:r>
        <w:t>Leak hazard radius distributed between minimum of 10.31 and maximum of 10.31 meters.</w:t>
      </w:r>
    </w:p>
    <w:p w14:paraId="498FB08C" w14:textId="77777777" w:rsidR="00584F50" w:rsidRDefault="00584F50" w:rsidP="006E2336">
      <w:pPr>
        <w:pStyle w:val="ListParagraph"/>
        <w:numPr>
          <w:ilvl w:val="2"/>
          <w:numId w:val="30"/>
        </w:numPr>
        <w:spacing w:before="0" w:after="0"/>
      </w:pPr>
      <w:r>
        <w:t>Rupture cost between minimum of $0.00 and maximum of $121.06MM</w:t>
      </w:r>
    </w:p>
    <w:p w14:paraId="2874D79F" w14:textId="77777777" w:rsidR="00584F50" w:rsidRDefault="00584F50" w:rsidP="006E2336">
      <w:pPr>
        <w:pStyle w:val="ListParagraph"/>
        <w:numPr>
          <w:ilvl w:val="2"/>
          <w:numId w:val="30"/>
        </w:numPr>
        <w:spacing w:before="0" w:after="0"/>
      </w:pPr>
      <w:r>
        <w:t>Rupture scenario yielded 4.0 intersections with structures, with minimum of 2.28 and maximum of 12.61 of population impacted</w:t>
      </w:r>
    </w:p>
    <w:p w14:paraId="2580BF03" w14:textId="77777777" w:rsidR="00584F50" w:rsidRDefault="00584F50" w:rsidP="006E2336">
      <w:pPr>
        <w:pStyle w:val="ListParagraph"/>
        <w:numPr>
          <w:ilvl w:val="2"/>
          <w:numId w:val="30"/>
        </w:numPr>
        <w:spacing w:before="0" w:after="0"/>
      </w:pPr>
      <w:r>
        <w:t>Rupture hazard radius distributed between minimum of 72.68 and maximum of 72.68 meters.</w:t>
      </w:r>
    </w:p>
    <w:p w14:paraId="572C9E2B" w14:textId="77777777" w:rsidR="00584F50" w:rsidRDefault="00584F50" w:rsidP="006E2336">
      <w:pPr>
        <w:pStyle w:val="ListParagraph"/>
        <w:numPr>
          <w:ilvl w:val="2"/>
          <w:numId w:val="30"/>
        </w:numPr>
        <w:spacing w:before="0" w:after="0"/>
      </w:pPr>
      <w:r>
        <w:t>Puncture cost between minimum of $0.00 and maximum of $121.06MM</w:t>
      </w:r>
    </w:p>
    <w:p w14:paraId="65BCCDC8" w14:textId="77777777" w:rsidR="00584F50" w:rsidRDefault="00584F50" w:rsidP="006E2336">
      <w:pPr>
        <w:pStyle w:val="ListParagraph"/>
        <w:numPr>
          <w:ilvl w:val="2"/>
          <w:numId w:val="30"/>
        </w:numPr>
        <w:spacing w:before="0" w:after="0"/>
      </w:pPr>
      <w:r>
        <w:t>Puncture scenario yielded 4.0 intersections with structures, with minimum of 2.28 and maximum of 12.61 of population impacted</w:t>
      </w:r>
    </w:p>
    <w:p w14:paraId="172F5CA8" w14:textId="77777777" w:rsidR="00584F50" w:rsidRDefault="00584F50" w:rsidP="006E2336">
      <w:pPr>
        <w:pStyle w:val="ListParagraph"/>
        <w:numPr>
          <w:ilvl w:val="2"/>
          <w:numId w:val="30"/>
        </w:numPr>
        <w:spacing w:before="0" w:after="0"/>
      </w:pPr>
      <w:r>
        <w:t>Puncture hazard radius distributed between minimum of 42.43 and maximum of 42.43 meters.</w:t>
      </w:r>
    </w:p>
    <w:p w14:paraId="0F025B32" w14:textId="77777777" w:rsidR="00584F50" w:rsidRDefault="00584F50" w:rsidP="006E2336">
      <w:pPr>
        <w:pStyle w:val="ListParagraph"/>
        <w:numPr>
          <w:ilvl w:val="2"/>
          <w:numId w:val="30"/>
        </w:numPr>
        <w:spacing w:before="0" w:after="0"/>
      </w:pPr>
      <w:r>
        <w:t>Product type is Condensate.</w:t>
      </w:r>
    </w:p>
    <w:p w14:paraId="68714F8C" w14:textId="77777777" w:rsidR="00584F50" w:rsidRDefault="00584F50" w:rsidP="006E2336">
      <w:pPr>
        <w:pStyle w:val="ListParagraph"/>
        <w:numPr>
          <w:ilvl w:val="2"/>
          <w:numId w:val="30"/>
        </w:numPr>
        <w:spacing w:before="0" w:after="0"/>
      </w:pPr>
      <w:r>
        <w:t>Class area location is/are 1.0.</w:t>
      </w:r>
    </w:p>
    <w:p w14:paraId="5E05AB83" w14:textId="77777777" w:rsidR="00584F50" w:rsidRDefault="00584F50" w:rsidP="006E2336">
      <w:pPr>
        <w:pStyle w:val="ListParagraph"/>
        <w:numPr>
          <w:ilvl w:val="1"/>
          <w:numId w:val="30"/>
        </w:numPr>
        <w:spacing w:before="0" w:after="0"/>
      </w:pPr>
      <w:r>
        <w:t>Total length driven by Environmental: 443.9 meters.</w:t>
      </w:r>
    </w:p>
    <w:p w14:paraId="1A91B1E2" w14:textId="77777777" w:rsidR="00584F50" w:rsidRDefault="00584F50" w:rsidP="006E2336">
      <w:pPr>
        <w:pStyle w:val="ListParagraph"/>
        <w:numPr>
          <w:ilvl w:val="1"/>
          <w:numId w:val="30"/>
        </w:numPr>
        <w:spacing w:before="0" w:after="0"/>
      </w:pPr>
      <w:r>
        <w:t>Environmental Cost distributed between minimum of $5.42 and maximum of $9.22MM:</w:t>
      </w:r>
    </w:p>
    <w:p w14:paraId="6261F727" w14:textId="77777777" w:rsidR="00584F50" w:rsidRDefault="00584F50" w:rsidP="006E2336">
      <w:pPr>
        <w:pStyle w:val="ListParagraph"/>
        <w:numPr>
          <w:ilvl w:val="2"/>
          <w:numId w:val="30"/>
        </w:numPr>
        <w:spacing w:before="0" w:after="0"/>
      </w:pPr>
      <w:r>
        <w:t>Leak cost between minimum of $0.15 and maximum of $0.25MM</w:t>
      </w:r>
    </w:p>
    <w:p w14:paraId="63537B04" w14:textId="77777777" w:rsidR="00584F50" w:rsidRDefault="00584F50" w:rsidP="006E2336">
      <w:pPr>
        <w:pStyle w:val="ListParagraph"/>
        <w:numPr>
          <w:ilvl w:val="2"/>
          <w:numId w:val="30"/>
        </w:numPr>
        <w:spacing w:before="0" w:after="0"/>
      </w:pPr>
      <w:r>
        <w:t>Leak spill volume between a minimum of 1394.69 and maximum of 1407.47 gallons</w:t>
      </w:r>
    </w:p>
    <w:p w14:paraId="14A33F38" w14:textId="77777777" w:rsidR="00584F50" w:rsidRDefault="00584F50" w:rsidP="006E2336">
      <w:pPr>
        <w:pStyle w:val="ListParagraph"/>
        <w:numPr>
          <w:ilvl w:val="2"/>
          <w:numId w:val="30"/>
        </w:numPr>
        <w:spacing w:before="0" w:after="0"/>
      </w:pPr>
      <w:r>
        <w:lastRenderedPageBreak/>
        <w:t>Rupture cost between minimum of $19.31 and maximum of $32.71MM</w:t>
      </w:r>
    </w:p>
    <w:p w14:paraId="55BCF6FF" w14:textId="77777777" w:rsidR="00584F50" w:rsidRDefault="00584F50" w:rsidP="006E2336">
      <w:pPr>
        <w:pStyle w:val="ListParagraph"/>
        <w:numPr>
          <w:ilvl w:val="2"/>
          <w:numId w:val="30"/>
        </w:numPr>
        <w:spacing w:before="0" w:after="0"/>
      </w:pPr>
      <w:r>
        <w:t>Rupture spill volume is between a minimum of 182209.13 and maximum of 183878.64 gallons</w:t>
      </w:r>
    </w:p>
    <w:p w14:paraId="4D5C828E" w14:textId="77777777" w:rsidR="00584F50" w:rsidRDefault="00584F50" w:rsidP="006E2336">
      <w:pPr>
        <w:pStyle w:val="ListParagraph"/>
        <w:numPr>
          <w:ilvl w:val="2"/>
          <w:numId w:val="30"/>
        </w:numPr>
        <w:spacing w:before="0" w:after="0"/>
      </w:pPr>
      <w:r>
        <w:t>Puncture cost between minimum of $4.86 and maximum of $8.23MM</w:t>
      </w:r>
    </w:p>
    <w:p w14:paraId="71096D55" w14:textId="77777777" w:rsidR="00584F50" w:rsidRDefault="00584F50" w:rsidP="006E2336">
      <w:pPr>
        <w:pStyle w:val="ListParagraph"/>
        <w:numPr>
          <w:ilvl w:val="2"/>
          <w:numId w:val="30"/>
        </w:numPr>
        <w:spacing w:before="0" w:after="0"/>
      </w:pPr>
      <w:r>
        <w:t>Puncture spill volume is between a minimum of 45826.35 and maximum of 46246.23 gallons</w:t>
      </w:r>
    </w:p>
    <w:p w14:paraId="11B4375D" w14:textId="77777777" w:rsidR="00584F50" w:rsidRDefault="00584F50" w:rsidP="006E2336">
      <w:pPr>
        <w:pStyle w:val="ListParagraph"/>
        <w:numPr>
          <w:ilvl w:val="0"/>
          <w:numId w:val="30"/>
        </w:numPr>
        <w:spacing w:before="0" w:after="0"/>
      </w:pPr>
      <w:r>
        <w:t xml:space="preserve">"SECT 8 RAPID </w:t>
      </w:r>
      <w:proofErr w:type="gramStart"/>
      <w:r>
        <w:t>CITY</w:t>
      </w:r>
      <w:proofErr w:type="gramEnd"/>
      <w:r>
        <w:t xml:space="preserve"> TO PORTAGE NPS 6</w:t>
      </w:r>
    </w:p>
    <w:p w14:paraId="49BCAA66" w14:textId="77777777" w:rsidR="00584F50" w:rsidRDefault="00584F50" w:rsidP="006E2336">
      <w:pPr>
        <w:pStyle w:val="ListParagraph"/>
        <w:numPr>
          <w:ilvl w:val="1"/>
          <w:numId w:val="30"/>
        </w:numPr>
        <w:spacing w:before="0" w:after="0"/>
      </w:pPr>
      <w:r>
        <w:t>Total Cumulative Length (m):</w:t>
      </w:r>
      <w:r>
        <w:tab/>
        <w:t>619.84</w:t>
      </w:r>
    </w:p>
    <w:p w14:paraId="65E1ED0F" w14:textId="77777777" w:rsidR="00584F50" w:rsidRDefault="00584F50" w:rsidP="006E2336">
      <w:pPr>
        <w:pStyle w:val="ListParagraph"/>
        <w:numPr>
          <w:ilvl w:val="1"/>
          <w:numId w:val="30"/>
        </w:numPr>
        <w:spacing w:before="0" w:after="0"/>
      </w:pPr>
      <w:r>
        <w:t>Likelihood of failure distributed between minimum of 1.399e-03 and maximum of 9.390e-03.</w:t>
      </w:r>
    </w:p>
    <w:p w14:paraId="275048C5" w14:textId="77777777" w:rsidR="00584F50" w:rsidRDefault="00584F50" w:rsidP="006E2336">
      <w:pPr>
        <w:pStyle w:val="ListParagraph"/>
        <w:numPr>
          <w:ilvl w:val="2"/>
          <w:numId w:val="30"/>
        </w:numPr>
        <w:spacing w:before="0" w:after="0"/>
      </w:pPr>
      <w:r>
        <w:t xml:space="preserve">Land use distributed as </w:t>
      </w:r>
    </w:p>
    <w:p w14:paraId="4E046BC2" w14:textId="77777777" w:rsidR="00584F50" w:rsidRDefault="00584F50" w:rsidP="006E2336">
      <w:pPr>
        <w:pStyle w:val="ListParagraph"/>
        <w:numPr>
          <w:ilvl w:val="3"/>
          <w:numId w:val="30"/>
        </w:numPr>
        <w:spacing w:before="0" w:after="0"/>
      </w:pPr>
      <w:r>
        <w:t>Agricultural: 233.37</w:t>
      </w:r>
    </w:p>
    <w:p w14:paraId="1AA6C22D" w14:textId="77777777" w:rsidR="00584F50" w:rsidRDefault="00584F50" w:rsidP="006E2336">
      <w:pPr>
        <w:pStyle w:val="ListParagraph"/>
        <w:numPr>
          <w:ilvl w:val="3"/>
          <w:numId w:val="30"/>
        </w:numPr>
        <w:spacing w:before="0" w:after="0"/>
      </w:pPr>
      <w:r>
        <w:t>Remote: 386.47</w:t>
      </w:r>
    </w:p>
    <w:p w14:paraId="0A7403E1" w14:textId="77777777" w:rsidR="00584F50" w:rsidRDefault="00584F50" w:rsidP="006E2336">
      <w:pPr>
        <w:pStyle w:val="ListParagraph"/>
        <w:numPr>
          <w:ilvl w:val="2"/>
          <w:numId w:val="30"/>
        </w:numPr>
        <w:spacing w:before="0" w:after="0"/>
      </w:pPr>
      <w:r>
        <w:t xml:space="preserve">Depth of cover distributed as </w:t>
      </w:r>
    </w:p>
    <w:p w14:paraId="1FC585D0" w14:textId="77777777" w:rsidR="00584F50" w:rsidRDefault="00584F50" w:rsidP="006E2336">
      <w:pPr>
        <w:pStyle w:val="ListParagraph"/>
        <w:numPr>
          <w:ilvl w:val="3"/>
          <w:numId w:val="30"/>
        </w:numPr>
        <w:spacing w:before="0" w:after="0"/>
      </w:pPr>
      <w:r>
        <w:t>nan</w:t>
      </w:r>
    </w:p>
    <w:p w14:paraId="77AB4371" w14:textId="77777777" w:rsidR="00584F50" w:rsidRDefault="00584F50" w:rsidP="006E2336">
      <w:pPr>
        <w:pStyle w:val="ListParagraph"/>
        <w:numPr>
          <w:ilvl w:val="2"/>
          <w:numId w:val="30"/>
        </w:numPr>
        <w:spacing w:before="0" w:after="0"/>
      </w:pPr>
      <w:r>
        <w:t>Installation date between minimum of 1963-01-01 and maximum of 1963-01-01</w:t>
      </w:r>
    </w:p>
    <w:p w14:paraId="00473FD0" w14:textId="77777777" w:rsidR="00584F50" w:rsidRDefault="00584F50" w:rsidP="006E2336">
      <w:pPr>
        <w:pStyle w:val="ListParagraph"/>
        <w:numPr>
          <w:ilvl w:val="2"/>
          <w:numId w:val="30"/>
        </w:numPr>
        <w:spacing w:before="0" w:after="0"/>
      </w:pPr>
      <w:r>
        <w:t>Outside diameter of 6.625 in.</w:t>
      </w:r>
    </w:p>
    <w:p w14:paraId="4867C87B" w14:textId="77777777" w:rsidR="00584F50" w:rsidRDefault="00584F50" w:rsidP="006E2336">
      <w:pPr>
        <w:pStyle w:val="ListParagraph"/>
        <w:numPr>
          <w:ilvl w:val="2"/>
          <w:numId w:val="30"/>
        </w:numPr>
        <w:spacing w:before="0" w:after="0"/>
      </w:pPr>
      <w:r>
        <w:t>Grade between minimum of 290.0 and maximum of 290.0 MPa</w:t>
      </w:r>
    </w:p>
    <w:p w14:paraId="5083002F" w14:textId="77777777" w:rsidR="00584F50" w:rsidRDefault="00584F50" w:rsidP="006E2336">
      <w:pPr>
        <w:pStyle w:val="ListParagraph"/>
        <w:numPr>
          <w:ilvl w:val="2"/>
          <w:numId w:val="30"/>
        </w:numPr>
        <w:spacing w:before="0" w:after="0"/>
      </w:pPr>
      <w:r>
        <w:t>Wall thickness between minimum of 4.83 and maximum of 7.11 mm</w:t>
      </w:r>
    </w:p>
    <w:p w14:paraId="4CAAE9B5" w14:textId="77777777" w:rsidR="00584F50" w:rsidRDefault="00584F50" w:rsidP="006E2336">
      <w:pPr>
        <w:pStyle w:val="ListParagraph"/>
        <w:numPr>
          <w:ilvl w:val="2"/>
          <w:numId w:val="30"/>
        </w:numPr>
        <w:spacing w:before="0" w:after="0"/>
      </w:pPr>
      <w:r>
        <w:t>Toughness between minimum of nan and maximum of nan J</w:t>
      </w:r>
    </w:p>
    <w:p w14:paraId="53D4AE67" w14:textId="77777777" w:rsidR="00584F50" w:rsidRDefault="00584F50" w:rsidP="006E2336">
      <w:pPr>
        <w:pStyle w:val="ListParagraph"/>
        <w:numPr>
          <w:ilvl w:val="2"/>
          <w:numId w:val="30"/>
        </w:numPr>
        <w:spacing w:before="0" w:after="0"/>
      </w:pPr>
      <w:r>
        <w:t>Probability of failure given a hit between minimum of 1.396e-01 and maximum of 2.255e-01</w:t>
      </w:r>
    </w:p>
    <w:p w14:paraId="2133839B" w14:textId="77777777" w:rsidR="00584F50" w:rsidRDefault="00584F50" w:rsidP="006E2336">
      <w:pPr>
        <w:pStyle w:val="ListParagraph"/>
        <w:numPr>
          <w:ilvl w:val="2"/>
          <w:numId w:val="30"/>
        </w:numPr>
        <w:spacing w:before="0" w:after="0"/>
      </w:pPr>
      <w:r>
        <w:t>Class area location is/are 1.0.</w:t>
      </w:r>
    </w:p>
    <w:p w14:paraId="504C9126" w14:textId="77777777" w:rsidR="00584F50" w:rsidRDefault="00584F50" w:rsidP="006E2336">
      <w:pPr>
        <w:pStyle w:val="ListParagraph"/>
        <w:numPr>
          <w:ilvl w:val="1"/>
          <w:numId w:val="30"/>
        </w:numPr>
        <w:spacing w:before="0" w:after="0"/>
      </w:pPr>
      <w:r>
        <w:t>Consequence of failure distributed between minimum of $15.06 and maximum of $122.00MM</w:t>
      </w:r>
    </w:p>
    <w:p w14:paraId="24692F5B" w14:textId="77777777" w:rsidR="00584F50" w:rsidRDefault="00584F50" w:rsidP="006E2336">
      <w:pPr>
        <w:pStyle w:val="ListParagraph"/>
        <w:numPr>
          <w:ilvl w:val="1"/>
          <w:numId w:val="30"/>
        </w:numPr>
        <w:spacing w:before="0" w:after="0"/>
      </w:pPr>
      <w:r>
        <w:t>Total length driven by Safety: 619.84 meters.</w:t>
      </w:r>
    </w:p>
    <w:p w14:paraId="724A73A6" w14:textId="77777777" w:rsidR="00584F50" w:rsidRDefault="00584F50" w:rsidP="006E2336">
      <w:pPr>
        <w:pStyle w:val="ListParagraph"/>
        <w:numPr>
          <w:ilvl w:val="1"/>
          <w:numId w:val="30"/>
        </w:numPr>
        <w:spacing w:before="0" w:after="0"/>
      </w:pPr>
      <w:r>
        <w:t>Safety Cost distributed between minimum of $11.89 and maximum of $116.51MM:</w:t>
      </w:r>
    </w:p>
    <w:p w14:paraId="2D438CFC" w14:textId="77777777" w:rsidR="00584F50" w:rsidRDefault="00584F50" w:rsidP="006E2336">
      <w:pPr>
        <w:pStyle w:val="ListParagraph"/>
        <w:numPr>
          <w:ilvl w:val="2"/>
          <w:numId w:val="30"/>
        </w:numPr>
        <w:spacing w:before="0" w:after="0"/>
      </w:pPr>
      <w:r>
        <w:t>Leak cost between minimum of $0.00 and maximum of $12.11MM</w:t>
      </w:r>
    </w:p>
    <w:p w14:paraId="138465C2" w14:textId="77777777" w:rsidR="00584F50" w:rsidRDefault="00584F50" w:rsidP="006E2336">
      <w:pPr>
        <w:pStyle w:val="ListParagraph"/>
        <w:numPr>
          <w:ilvl w:val="2"/>
          <w:numId w:val="30"/>
        </w:numPr>
        <w:spacing w:before="0" w:after="0"/>
      </w:pPr>
      <w:r>
        <w:t>Leak scenario yielded 22.0 intersections with structures, with minimum of 1.26 and maximum of 1.26 of population impacted.</w:t>
      </w:r>
    </w:p>
    <w:p w14:paraId="59407E85" w14:textId="77777777" w:rsidR="00584F50" w:rsidRDefault="00584F50" w:rsidP="006E2336">
      <w:pPr>
        <w:pStyle w:val="ListParagraph"/>
        <w:numPr>
          <w:ilvl w:val="2"/>
          <w:numId w:val="30"/>
        </w:numPr>
        <w:spacing w:before="0" w:after="0"/>
      </w:pPr>
      <w:r>
        <w:t>Leak hazard radius distributed between minimum of 12.34 and maximum of 12.34 meters.</w:t>
      </w:r>
    </w:p>
    <w:p w14:paraId="1A429341" w14:textId="77777777" w:rsidR="00584F50" w:rsidRDefault="00584F50" w:rsidP="006E2336">
      <w:pPr>
        <w:pStyle w:val="ListParagraph"/>
        <w:numPr>
          <w:ilvl w:val="2"/>
          <w:numId w:val="30"/>
        </w:numPr>
        <w:spacing w:before="0" w:after="0"/>
      </w:pPr>
      <w:r>
        <w:t>Rupture cost between minimum of $12.11 and maximum of $121.06MM</w:t>
      </w:r>
    </w:p>
    <w:p w14:paraId="0717DD6A" w14:textId="77777777" w:rsidR="00584F50" w:rsidRDefault="00584F50" w:rsidP="006E2336">
      <w:pPr>
        <w:pStyle w:val="ListParagraph"/>
        <w:numPr>
          <w:ilvl w:val="2"/>
          <w:numId w:val="30"/>
        </w:numPr>
        <w:spacing w:before="0" w:after="0"/>
      </w:pPr>
      <w:r>
        <w:t>Rupture scenario yielded 75.0 intersections with structures, with minimum of 1.26 and maximum of 12.61 of population impacted</w:t>
      </w:r>
    </w:p>
    <w:p w14:paraId="3995D2D9" w14:textId="77777777" w:rsidR="00584F50" w:rsidRDefault="00584F50" w:rsidP="006E2336">
      <w:pPr>
        <w:pStyle w:val="ListParagraph"/>
        <w:numPr>
          <w:ilvl w:val="2"/>
          <w:numId w:val="30"/>
        </w:numPr>
        <w:spacing w:before="0" w:after="0"/>
      </w:pPr>
      <w:r>
        <w:t>Rupture hazard radius distributed between minimum of 130.83 and maximum of 130.83 meters.</w:t>
      </w:r>
    </w:p>
    <w:p w14:paraId="43C6902B" w14:textId="77777777" w:rsidR="00584F50" w:rsidRDefault="00584F50" w:rsidP="006E2336">
      <w:pPr>
        <w:pStyle w:val="ListParagraph"/>
        <w:numPr>
          <w:ilvl w:val="2"/>
          <w:numId w:val="30"/>
        </w:numPr>
        <w:spacing w:before="0" w:after="0"/>
      </w:pPr>
      <w:r>
        <w:t>Puncture cost between minimum of $12.11 and maximum of $121.06MM</w:t>
      </w:r>
    </w:p>
    <w:p w14:paraId="3395AA72" w14:textId="77777777" w:rsidR="00584F50" w:rsidRDefault="00584F50" w:rsidP="006E2336">
      <w:pPr>
        <w:pStyle w:val="ListParagraph"/>
        <w:numPr>
          <w:ilvl w:val="2"/>
          <w:numId w:val="30"/>
        </w:numPr>
        <w:spacing w:before="0" w:after="0"/>
      </w:pPr>
      <w:r>
        <w:t>Puncture scenario yielded 45.0 intersections with structures, with minimum of 1.26 and maximum of 12.61 of population impacted</w:t>
      </w:r>
    </w:p>
    <w:p w14:paraId="0FB8B5AD" w14:textId="77777777" w:rsidR="00584F50" w:rsidRDefault="00584F50" w:rsidP="006E2336">
      <w:pPr>
        <w:pStyle w:val="ListParagraph"/>
        <w:numPr>
          <w:ilvl w:val="2"/>
          <w:numId w:val="30"/>
        </w:numPr>
        <w:spacing w:before="0" w:after="0"/>
      </w:pPr>
      <w:r>
        <w:t>Puncture hazard radius distributed between minimum of 58.33 and maximum of 58.33 meters.</w:t>
      </w:r>
    </w:p>
    <w:p w14:paraId="3C1E74A8" w14:textId="77777777" w:rsidR="00584F50" w:rsidRDefault="00584F50" w:rsidP="006E2336">
      <w:pPr>
        <w:pStyle w:val="ListParagraph"/>
        <w:numPr>
          <w:ilvl w:val="2"/>
          <w:numId w:val="30"/>
        </w:numPr>
        <w:spacing w:before="0" w:after="0"/>
      </w:pPr>
      <w:r>
        <w:t>Product type is NGL.</w:t>
      </w:r>
    </w:p>
    <w:p w14:paraId="776E1D74" w14:textId="77777777" w:rsidR="00584F50" w:rsidRDefault="00584F50" w:rsidP="006E2336">
      <w:pPr>
        <w:pStyle w:val="ListParagraph"/>
        <w:numPr>
          <w:ilvl w:val="2"/>
          <w:numId w:val="30"/>
        </w:numPr>
        <w:spacing w:before="0" w:after="0"/>
      </w:pPr>
      <w:r>
        <w:t>Class area location is/are 1.0.</w:t>
      </w:r>
    </w:p>
    <w:p w14:paraId="566CF5D5" w14:textId="77777777" w:rsidR="00584F50" w:rsidRDefault="00584F50" w:rsidP="006E2336">
      <w:pPr>
        <w:pStyle w:val="ListParagraph"/>
        <w:numPr>
          <w:ilvl w:val="0"/>
          <w:numId w:val="30"/>
        </w:numPr>
        <w:spacing w:before="0" w:after="0"/>
      </w:pPr>
      <w:r>
        <w:t>"NI-95 NPS 8</w:t>
      </w:r>
    </w:p>
    <w:p w14:paraId="2D1FCE9D" w14:textId="77777777" w:rsidR="00584F50" w:rsidRDefault="00584F50" w:rsidP="006E2336">
      <w:pPr>
        <w:pStyle w:val="ListParagraph"/>
        <w:numPr>
          <w:ilvl w:val="1"/>
          <w:numId w:val="30"/>
        </w:numPr>
        <w:spacing w:before="0" w:after="0"/>
      </w:pPr>
      <w:r>
        <w:t>Total Cumulative Length (m):</w:t>
      </w:r>
      <w:r>
        <w:tab/>
        <w:t>616.47</w:t>
      </w:r>
    </w:p>
    <w:p w14:paraId="38461588" w14:textId="77777777" w:rsidR="00584F50" w:rsidRDefault="00584F50" w:rsidP="006E2336">
      <w:pPr>
        <w:pStyle w:val="ListParagraph"/>
        <w:numPr>
          <w:ilvl w:val="1"/>
          <w:numId w:val="30"/>
        </w:numPr>
        <w:spacing w:before="0" w:after="0"/>
      </w:pPr>
      <w:r>
        <w:t>Likelihood of failure distributed between minimum of 2.726e-03 and maximum of 1.176e-02.</w:t>
      </w:r>
    </w:p>
    <w:p w14:paraId="73B4DA98" w14:textId="77777777" w:rsidR="00584F50" w:rsidRDefault="00584F50" w:rsidP="006E2336">
      <w:pPr>
        <w:pStyle w:val="ListParagraph"/>
        <w:numPr>
          <w:ilvl w:val="2"/>
          <w:numId w:val="30"/>
        </w:numPr>
        <w:spacing w:before="0" w:after="0"/>
      </w:pPr>
      <w:r>
        <w:t xml:space="preserve">Land use distributed as </w:t>
      </w:r>
    </w:p>
    <w:p w14:paraId="7C32F166" w14:textId="77777777" w:rsidR="00584F50" w:rsidRDefault="00584F50" w:rsidP="006E2336">
      <w:pPr>
        <w:pStyle w:val="ListParagraph"/>
        <w:numPr>
          <w:ilvl w:val="3"/>
          <w:numId w:val="30"/>
        </w:numPr>
        <w:spacing w:before="0" w:after="0"/>
      </w:pPr>
      <w:r>
        <w:lastRenderedPageBreak/>
        <w:t>Agricultural: 616.47</w:t>
      </w:r>
    </w:p>
    <w:p w14:paraId="4963E3BE" w14:textId="77777777" w:rsidR="00584F50" w:rsidRDefault="00584F50" w:rsidP="006E2336">
      <w:pPr>
        <w:pStyle w:val="ListParagraph"/>
        <w:numPr>
          <w:ilvl w:val="2"/>
          <w:numId w:val="30"/>
        </w:numPr>
        <w:spacing w:before="0" w:after="0"/>
      </w:pPr>
      <w:r>
        <w:t xml:space="preserve">Depth of cover distributed as </w:t>
      </w:r>
    </w:p>
    <w:p w14:paraId="1824DC73" w14:textId="77777777" w:rsidR="00584F50" w:rsidRDefault="00584F50" w:rsidP="006E2336">
      <w:pPr>
        <w:pStyle w:val="ListParagraph"/>
        <w:numPr>
          <w:ilvl w:val="3"/>
          <w:numId w:val="30"/>
        </w:numPr>
        <w:spacing w:before="0" w:after="0"/>
      </w:pPr>
      <w:r>
        <w:t>nan</w:t>
      </w:r>
    </w:p>
    <w:p w14:paraId="5929D4E2" w14:textId="77777777" w:rsidR="00584F50" w:rsidRDefault="00584F50" w:rsidP="006E2336">
      <w:pPr>
        <w:pStyle w:val="ListParagraph"/>
        <w:numPr>
          <w:ilvl w:val="2"/>
          <w:numId w:val="30"/>
        </w:numPr>
        <w:spacing w:before="0" w:after="0"/>
      </w:pPr>
      <w:r>
        <w:t>Installation date between minimum of 1971-01-01 and maximum of 1971-01-01</w:t>
      </w:r>
    </w:p>
    <w:p w14:paraId="34D8C947" w14:textId="77777777" w:rsidR="00584F50" w:rsidRDefault="00584F50" w:rsidP="006E2336">
      <w:pPr>
        <w:pStyle w:val="ListParagraph"/>
        <w:numPr>
          <w:ilvl w:val="2"/>
          <w:numId w:val="30"/>
        </w:numPr>
        <w:spacing w:before="0" w:after="0"/>
      </w:pPr>
      <w:r>
        <w:t>Outside diameter of 8.625 in.</w:t>
      </w:r>
    </w:p>
    <w:p w14:paraId="7BAE8733" w14:textId="77777777" w:rsidR="00584F50" w:rsidRDefault="00584F50" w:rsidP="006E2336">
      <w:pPr>
        <w:pStyle w:val="ListParagraph"/>
        <w:numPr>
          <w:ilvl w:val="2"/>
          <w:numId w:val="30"/>
        </w:numPr>
        <w:spacing w:before="0" w:after="0"/>
      </w:pPr>
      <w:r>
        <w:t>Grade between minimum of 317.0 and maximum of 359.0 MPa</w:t>
      </w:r>
    </w:p>
    <w:p w14:paraId="7185AAA2" w14:textId="77777777" w:rsidR="00584F50" w:rsidRDefault="00584F50" w:rsidP="006E2336">
      <w:pPr>
        <w:pStyle w:val="ListParagraph"/>
        <w:numPr>
          <w:ilvl w:val="2"/>
          <w:numId w:val="30"/>
        </w:numPr>
        <w:spacing w:before="0" w:after="0"/>
      </w:pPr>
      <w:r>
        <w:t>Wall thickness between minimum of 3.18 and maximum of 8.18 mm</w:t>
      </w:r>
    </w:p>
    <w:p w14:paraId="2FEFF37A" w14:textId="77777777" w:rsidR="00584F50" w:rsidRDefault="00584F50" w:rsidP="006E2336">
      <w:pPr>
        <w:pStyle w:val="ListParagraph"/>
        <w:numPr>
          <w:ilvl w:val="2"/>
          <w:numId w:val="30"/>
        </w:numPr>
        <w:spacing w:before="0" w:after="0"/>
      </w:pPr>
      <w:r>
        <w:t>Toughness between minimum of nan and maximum of nan J</w:t>
      </w:r>
    </w:p>
    <w:p w14:paraId="235C5515" w14:textId="77777777" w:rsidR="00584F50" w:rsidRDefault="00584F50" w:rsidP="006E2336">
      <w:pPr>
        <w:pStyle w:val="ListParagraph"/>
        <w:numPr>
          <w:ilvl w:val="2"/>
          <w:numId w:val="30"/>
        </w:numPr>
        <w:spacing w:before="0" w:after="0"/>
      </w:pPr>
      <w:r>
        <w:t>Probability of failure given a hit between minimum of 6.547e-02 and maximum of 2.826e-01</w:t>
      </w:r>
    </w:p>
    <w:p w14:paraId="2838BE3A" w14:textId="77777777" w:rsidR="00584F50" w:rsidRDefault="00584F50" w:rsidP="006E2336">
      <w:pPr>
        <w:pStyle w:val="ListParagraph"/>
        <w:numPr>
          <w:ilvl w:val="2"/>
          <w:numId w:val="30"/>
        </w:numPr>
        <w:spacing w:before="0" w:after="0"/>
      </w:pPr>
      <w:r>
        <w:t>Class area location is/are 1.0.</w:t>
      </w:r>
    </w:p>
    <w:p w14:paraId="23E6885F" w14:textId="77777777" w:rsidR="00584F50" w:rsidRDefault="00584F50" w:rsidP="006E2336">
      <w:pPr>
        <w:pStyle w:val="ListParagraph"/>
        <w:numPr>
          <w:ilvl w:val="1"/>
          <w:numId w:val="30"/>
        </w:numPr>
        <w:spacing w:before="0" w:after="0"/>
      </w:pPr>
      <w:r>
        <w:t>Consequence of failure distributed between minimum of $10.32 and maximum of $41.35MM</w:t>
      </w:r>
    </w:p>
    <w:p w14:paraId="5E0A5B0F" w14:textId="77777777" w:rsidR="00584F50" w:rsidRDefault="00584F50" w:rsidP="006E2336">
      <w:pPr>
        <w:pStyle w:val="ListParagraph"/>
        <w:numPr>
          <w:ilvl w:val="1"/>
          <w:numId w:val="30"/>
        </w:numPr>
        <w:spacing w:before="0" w:after="0"/>
      </w:pPr>
      <w:r>
        <w:t>Total length driven by Environmental: 616.47 meters.</w:t>
      </w:r>
    </w:p>
    <w:p w14:paraId="4E543147" w14:textId="77777777" w:rsidR="00584F50" w:rsidRDefault="00584F50" w:rsidP="006E2336">
      <w:pPr>
        <w:pStyle w:val="ListParagraph"/>
        <w:numPr>
          <w:ilvl w:val="1"/>
          <w:numId w:val="30"/>
        </w:numPr>
        <w:spacing w:before="0" w:after="0"/>
      </w:pPr>
      <w:r>
        <w:t>Environmental Cost distributed between minimum of $9.99 and maximum of $40.69MM:</w:t>
      </w:r>
    </w:p>
    <w:p w14:paraId="0EF3610A" w14:textId="77777777" w:rsidR="00584F50" w:rsidRDefault="00584F50" w:rsidP="006E2336">
      <w:pPr>
        <w:pStyle w:val="ListParagraph"/>
        <w:numPr>
          <w:ilvl w:val="2"/>
          <w:numId w:val="30"/>
        </w:numPr>
        <w:spacing w:before="0" w:after="0"/>
      </w:pPr>
      <w:r>
        <w:t>Leak cost between minimum of $0.19 and maximum of $0.19MM</w:t>
      </w:r>
    </w:p>
    <w:p w14:paraId="29DE73DB" w14:textId="77777777" w:rsidR="00584F50" w:rsidRDefault="00584F50" w:rsidP="006E2336">
      <w:pPr>
        <w:pStyle w:val="ListParagraph"/>
        <w:numPr>
          <w:ilvl w:val="2"/>
          <w:numId w:val="30"/>
        </w:numPr>
        <w:spacing w:before="0" w:after="0"/>
      </w:pPr>
      <w:r>
        <w:t>Leak spill volume between a minimum of 1797.99 and maximum of 1810.77 gallons</w:t>
      </w:r>
    </w:p>
    <w:p w14:paraId="560F6D60" w14:textId="77777777" w:rsidR="00584F50" w:rsidRDefault="00584F50" w:rsidP="006E2336">
      <w:pPr>
        <w:pStyle w:val="ListParagraph"/>
        <w:numPr>
          <w:ilvl w:val="2"/>
          <w:numId w:val="30"/>
        </w:numPr>
        <w:spacing w:before="0" w:after="0"/>
      </w:pPr>
      <w:r>
        <w:t>Rupture cost between minimum of $91.46 and maximum of $92.11MM</w:t>
      </w:r>
    </w:p>
    <w:p w14:paraId="28E3ED65" w14:textId="77777777" w:rsidR="00584F50" w:rsidRDefault="00584F50" w:rsidP="006E2336">
      <w:pPr>
        <w:pStyle w:val="ListParagraph"/>
        <w:numPr>
          <w:ilvl w:val="2"/>
          <w:numId w:val="30"/>
        </w:numPr>
        <w:spacing w:before="0" w:after="0"/>
      </w:pPr>
      <w:r>
        <w:t>Rupture spill volume is between a minimum of 862925.14 and maximum of 869059.11 gallons</w:t>
      </w:r>
    </w:p>
    <w:p w14:paraId="4B16F649" w14:textId="77777777" w:rsidR="00584F50" w:rsidRDefault="00584F50" w:rsidP="006E2336">
      <w:pPr>
        <w:pStyle w:val="ListParagraph"/>
        <w:numPr>
          <w:ilvl w:val="2"/>
          <w:numId w:val="30"/>
        </w:numPr>
        <w:spacing w:before="0" w:after="0"/>
      </w:pPr>
      <w:r>
        <w:t>Puncture cost between minimum of $6.26 and maximum of $6.31MM</w:t>
      </w:r>
    </w:p>
    <w:p w14:paraId="4AF32A02" w14:textId="77777777" w:rsidR="00584F50" w:rsidRDefault="00584F50" w:rsidP="006E2336">
      <w:pPr>
        <w:pStyle w:val="ListParagraph"/>
        <w:numPr>
          <w:ilvl w:val="2"/>
          <w:numId w:val="30"/>
        </w:numPr>
        <w:spacing w:before="0" w:after="0"/>
      </w:pPr>
      <w:r>
        <w:t>Puncture spill volume is between a minimum of 59077.9 and maximum of 59497.84 gallons</w:t>
      </w:r>
    </w:p>
    <w:p w14:paraId="6D9F603F" w14:textId="77777777" w:rsidR="00584F50" w:rsidRDefault="00584F50" w:rsidP="006E2336">
      <w:pPr>
        <w:pStyle w:val="ListParagraph"/>
        <w:numPr>
          <w:ilvl w:val="0"/>
          <w:numId w:val="30"/>
        </w:numPr>
        <w:spacing w:before="0" w:after="0"/>
      </w:pPr>
      <w:r>
        <w:t>"HARMATTAN TO SUNDRE NPS 6</w:t>
      </w:r>
    </w:p>
    <w:p w14:paraId="163C42B5" w14:textId="77777777" w:rsidR="00584F50" w:rsidRDefault="00584F50" w:rsidP="006E2336">
      <w:pPr>
        <w:pStyle w:val="ListParagraph"/>
        <w:numPr>
          <w:ilvl w:val="1"/>
          <w:numId w:val="30"/>
        </w:numPr>
        <w:spacing w:before="0" w:after="0"/>
      </w:pPr>
      <w:r>
        <w:t>Total Cumulative Length (m):</w:t>
      </w:r>
      <w:r>
        <w:tab/>
        <w:t>601.92</w:t>
      </w:r>
    </w:p>
    <w:p w14:paraId="20D7C9EF" w14:textId="77777777" w:rsidR="00584F50" w:rsidRDefault="00584F50" w:rsidP="006E2336">
      <w:pPr>
        <w:pStyle w:val="ListParagraph"/>
        <w:numPr>
          <w:ilvl w:val="1"/>
          <w:numId w:val="30"/>
        </w:numPr>
        <w:spacing w:before="0" w:after="0"/>
      </w:pPr>
      <w:r>
        <w:t>Likelihood of failure distributed between minimum of 1.136e-03 and maximum of 6.375e-03.</w:t>
      </w:r>
    </w:p>
    <w:p w14:paraId="116AA7CD" w14:textId="77777777" w:rsidR="00584F50" w:rsidRDefault="00584F50" w:rsidP="006E2336">
      <w:pPr>
        <w:pStyle w:val="ListParagraph"/>
        <w:numPr>
          <w:ilvl w:val="2"/>
          <w:numId w:val="30"/>
        </w:numPr>
        <w:spacing w:before="0" w:after="0"/>
      </w:pPr>
      <w:r>
        <w:t xml:space="preserve">Land use distributed as </w:t>
      </w:r>
    </w:p>
    <w:p w14:paraId="43B40C02" w14:textId="77777777" w:rsidR="00584F50" w:rsidRDefault="00584F50" w:rsidP="006E2336">
      <w:pPr>
        <w:pStyle w:val="ListParagraph"/>
        <w:numPr>
          <w:ilvl w:val="3"/>
          <w:numId w:val="30"/>
        </w:numPr>
        <w:spacing w:before="0" w:after="0"/>
      </w:pPr>
      <w:r>
        <w:t>Agricultural: 96.99</w:t>
      </w:r>
    </w:p>
    <w:p w14:paraId="6D3D8CD4" w14:textId="77777777" w:rsidR="00584F50" w:rsidRDefault="00584F50" w:rsidP="006E2336">
      <w:pPr>
        <w:pStyle w:val="ListParagraph"/>
        <w:numPr>
          <w:ilvl w:val="3"/>
          <w:numId w:val="30"/>
        </w:numPr>
        <w:spacing w:before="0" w:after="0"/>
      </w:pPr>
      <w:r>
        <w:t>Water Course: 504.93</w:t>
      </w:r>
    </w:p>
    <w:p w14:paraId="6D5094A1" w14:textId="77777777" w:rsidR="00584F50" w:rsidRDefault="00584F50" w:rsidP="006E2336">
      <w:pPr>
        <w:pStyle w:val="ListParagraph"/>
        <w:numPr>
          <w:ilvl w:val="2"/>
          <w:numId w:val="30"/>
        </w:numPr>
        <w:spacing w:before="0" w:after="0"/>
      </w:pPr>
      <w:r>
        <w:t xml:space="preserve">Depth of cover distributed as </w:t>
      </w:r>
    </w:p>
    <w:p w14:paraId="4762C8D1" w14:textId="77777777" w:rsidR="00584F50" w:rsidRDefault="00584F50" w:rsidP="006E2336">
      <w:pPr>
        <w:pStyle w:val="ListParagraph"/>
        <w:numPr>
          <w:ilvl w:val="3"/>
          <w:numId w:val="30"/>
        </w:numPr>
        <w:spacing w:before="0" w:after="0"/>
      </w:pPr>
      <w:r>
        <w:t>nan</w:t>
      </w:r>
    </w:p>
    <w:p w14:paraId="33BEDC28" w14:textId="77777777" w:rsidR="00584F50" w:rsidRDefault="00584F50" w:rsidP="006E2336">
      <w:pPr>
        <w:pStyle w:val="ListParagraph"/>
        <w:numPr>
          <w:ilvl w:val="2"/>
          <w:numId w:val="30"/>
        </w:numPr>
        <w:spacing w:before="0" w:after="0"/>
      </w:pPr>
      <w:r>
        <w:t>Installation date between minimum of 1962-01-01 and maximum of 2013-05-22</w:t>
      </w:r>
    </w:p>
    <w:p w14:paraId="3C10C964" w14:textId="77777777" w:rsidR="00584F50" w:rsidRDefault="00584F50" w:rsidP="006E2336">
      <w:pPr>
        <w:pStyle w:val="ListParagraph"/>
        <w:numPr>
          <w:ilvl w:val="2"/>
          <w:numId w:val="30"/>
        </w:numPr>
        <w:spacing w:before="0" w:after="0"/>
      </w:pPr>
      <w:r>
        <w:t>Outside diameter of 6.625 in.</w:t>
      </w:r>
    </w:p>
    <w:p w14:paraId="6B0AD984" w14:textId="77777777" w:rsidR="00584F50" w:rsidRDefault="00584F50" w:rsidP="006E2336">
      <w:pPr>
        <w:pStyle w:val="ListParagraph"/>
        <w:numPr>
          <w:ilvl w:val="2"/>
          <w:numId w:val="30"/>
        </w:numPr>
        <w:spacing w:before="0" w:after="0"/>
      </w:pPr>
      <w:r>
        <w:t>Grade between minimum of 290.0 and maximum of 359.0 MPa</w:t>
      </w:r>
    </w:p>
    <w:p w14:paraId="1A479524" w14:textId="77777777" w:rsidR="00584F50" w:rsidRDefault="00584F50" w:rsidP="006E2336">
      <w:pPr>
        <w:pStyle w:val="ListParagraph"/>
        <w:numPr>
          <w:ilvl w:val="2"/>
          <w:numId w:val="30"/>
        </w:numPr>
        <w:spacing w:before="0" w:after="0"/>
      </w:pPr>
      <w:r>
        <w:t>Wall thickness between minimum of 4.78 and maximum of 7.11 mm</w:t>
      </w:r>
    </w:p>
    <w:p w14:paraId="4731470A" w14:textId="77777777" w:rsidR="00584F50" w:rsidRDefault="00584F50" w:rsidP="006E2336">
      <w:pPr>
        <w:pStyle w:val="ListParagraph"/>
        <w:numPr>
          <w:ilvl w:val="2"/>
          <w:numId w:val="30"/>
        </w:numPr>
        <w:spacing w:before="0" w:after="0"/>
      </w:pPr>
      <w:r>
        <w:t>Toughness between minimum of 17.6 and maximum of 17.6 J</w:t>
      </w:r>
    </w:p>
    <w:p w14:paraId="487F36FB" w14:textId="77777777" w:rsidR="00584F50" w:rsidRDefault="00584F50" w:rsidP="006E2336">
      <w:pPr>
        <w:pStyle w:val="ListParagraph"/>
        <w:numPr>
          <w:ilvl w:val="2"/>
          <w:numId w:val="30"/>
        </w:numPr>
        <w:spacing w:before="0" w:after="0"/>
      </w:pPr>
      <w:r>
        <w:t>Probability of failure given a hit between minimum of 9.572e-02 and maximum of 1.843e-01</w:t>
      </w:r>
    </w:p>
    <w:p w14:paraId="536D07AF" w14:textId="77777777" w:rsidR="00584F50" w:rsidRDefault="00584F50" w:rsidP="006E2336">
      <w:pPr>
        <w:pStyle w:val="ListParagraph"/>
        <w:numPr>
          <w:ilvl w:val="2"/>
          <w:numId w:val="30"/>
        </w:numPr>
        <w:spacing w:before="0" w:after="0"/>
      </w:pPr>
      <w:r>
        <w:t>Class area location is/are 1.0.</w:t>
      </w:r>
    </w:p>
    <w:p w14:paraId="18CCAFE0" w14:textId="77777777" w:rsidR="00584F50" w:rsidRDefault="00584F50" w:rsidP="006E2336">
      <w:pPr>
        <w:pStyle w:val="ListParagraph"/>
        <w:numPr>
          <w:ilvl w:val="1"/>
          <w:numId w:val="30"/>
        </w:numPr>
        <w:spacing w:before="0" w:after="0"/>
      </w:pPr>
      <w:r>
        <w:t>Consequence of failure distributed between minimum of $10.36 and maximum of $19.82MM</w:t>
      </w:r>
    </w:p>
    <w:p w14:paraId="7F83DC0B" w14:textId="77777777" w:rsidR="00584F50" w:rsidRDefault="00584F50" w:rsidP="006E2336">
      <w:pPr>
        <w:pStyle w:val="ListParagraph"/>
        <w:numPr>
          <w:ilvl w:val="1"/>
          <w:numId w:val="30"/>
        </w:numPr>
        <w:spacing w:before="0" w:after="0"/>
      </w:pPr>
      <w:r>
        <w:t>Total length driven by Environmental: 601.92 meters.</w:t>
      </w:r>
    </w:p>
    <w:p w14:paraId="009D90A1" w14:textId="77777777" w:rsidR="00584F50" w:rsidRDefault="00584F50" w:rsidP="006E2336">
      <w:pPr>
        <w:pStyle w:val="ListParagraph"/>
        <w:numPr>
          <w:ilvl w:val="1"/>
          <w:numId w:val="30"/>
        </w:numPr>
        <w:spacing w:before="0" w:after="0"/>
      </w:pPr>
      <w:r>
        <w:t>Environmental Cost distributed between minimum of $6.84 and maximum of $15.83MM:</w:t>
      </w:r>
    </w:p>
    <w:p w14:paraId="37C22311" w14:textId="77777777" w:rsidR="00584F50" w:rsidRDefault="00584F50" w:rsidP="006E2336">
      <w:pPr>
        <w:pStyle w:val="ListParagraph"/>
        <w:numPr>
          <w:ilvl w:val="2"/>
          <w:numId w:val="30"/>
        </w:numPr>
        <w:spacing w:before="0" w:after="0"/>
      </w:pPr>
      <w:r>
        <w:t>Leak cost between minimum of $0.10 and maximum of $0.18MM</w:t>
      </w:r>
    </w:p>
    <w:p w14:paraId="2DC80DF5" w14:textId="77777777" w:rsidR="00584F50" w:rsidRDefault="00584F50" w:rsidP="006E2336">
      <w:pPr>
        <w:pStyle w:val="ListParagraph"/>
        <w:numPr>
          <w:ilvl w:val="2"/>
          <w:numId w:val="30"/>
        </w:numPr>
        <w:spacing w:before="0" w:after="0"/>
      </w:pPr>
      <w:r>
        <w:t>Leak spill volume between a minimum of 1976.32 and maximum of 2174.03 gallons</w:t>
      </w:r>
    </w:p>
    <w:p w14:paraId="6ECC3995" w14:textId="77777777" w:rsidR="00584F50" w:rsidRDefault="00584F50" w:rsidP="006E2336">
      <w:pPr>
        <w:pStyle w:val="ListParagraph"/>
        <w:numPr>
          <w:ilvl w:val="2"/>
          <w:numId w:val="30"/>
        </w:numPr>
        <w:spacing w:before="0" w:after="0"/>
      </w:pPr>
      <w:r>
        <w:t>Rupture cost between minimum of $27.54 and maximum of $51.27MM</w:t>
      </w:r>
    </w:p>
    <w:p w14:paraId="2BC9F135" w14:textId="77777777" w:rsidR="00584F50" w:rsidRDefault="00584F50" w:rsidP="006E2336">
      <w:pPr>
        <w:pStyle w:val="ListParagraph"/>
        <w:numPr>
          <w:ilvl w:val="2"/>
          <w:numId w:val="30"/>
        </w:numPr>
        <w:spacing w:before="0" w:after="0"/>
      </w:pPr>
      <w:r>
        <w:t>Rupture spill volume is between a minimum of 559622.77 and maximum of 615607.87 gallons</w:t>
      </w:r>
    </w:p>
    <w:p w14:paraId="7D373D44" w14:textId="77777777" w:rsidR="00584F50" w:rsidRDefault="00584F50" w:rsidP="006E2336">
      <w:pPr>
        <w:pStyle w:val="ListParagraph"/>
        <w:numPr>
          <w:ilvl w:val="2"/>
          <w:numId w:val="30"/>
        </w:numPr>
        <w:spacing w:before="0" w:after="0"/>
      </w:pPr>
      <w:r>
        <w:lastRenderedPageBreak/>
        <w:t>Puncture cost between minimum of $3.20 and maximum of $5.95MM</w:t>
      </w:r>
    </w:p>
    <w:p w14:paraId="4B3650B0" w14:textId="77777777" w:rsidR="00584F50" w:rsidRDefault="00584F50" w:rsidP="006E2336">
      <w:pPr>
        <w:pStyle w:val="ListParagraph"/>
        <w:numPr>
          <w:ilvl w:val="2"/>
          <w:numId w:val="30"/>
        </w:numPr>
        <w:spacing w:before="0" w:after="0"/>
      </w:pPr>
      <w:r>
        <w:t>Puncture spill volume is between a minimum of 64937.22 and maximum of 71433.6 gallons</w:t>
      </w:r>
    </w:p>
    <w:p w14:paraId="7DC25ADB" w14:textId="77777777" w:rsidR="00584F50" w:rsidRDefault="00584F50" w:rsidP="006E2336">
      <w:pPr>
        <w:pStyle w:val="ListParagraph"/>
        <w:numPr>
          <w:ilvl w:val="0"/>
          <w:numId w:val="30"/>
        </w:numPr>
        <w:spacing w:before="0" w:after="0"/>
      </w:pPr>
      <w:r>
        <w:t>"FORT SASKATCHEWAN TO EST (YO-YO) NPS 16</w:t>
      </w:r>
    </w:p>
    <w:p w14:paraId="24248B7B" w14:textId="77777777" w:rsidR="00584F50" w:rsidRDefault="00584F50" w:rsidP="006E2336">
      <w:pPr>
        <w:pStyle w:val="ListParagraph"/>
        <w:numPr>
          <w:ilvl w:val="1"/>
          <w:numId w:val="30"/>
        </w:numPr>
        <w:spacing w:before="0" w:after="0"/>
      </w:pPr>
      <w:r>
        <w:t>Total Cumulative Length (m):</w:t>
      </w:r>
      <w:r>
        <w:tab/>
        <w:t>594.44</w:t>
      </w:r>
    </w:p>
    <w:p w14:paraId="2907B458" w14:textId="77777777" w:rsidR="00584F50" w:rsidRDefault="00584F50" w:rsidP="006E2336">
      <w:pPr>
        <w:pStyle w:val="ListParagraph"/>
        <w:numPr>
          <w:ilvl w:val="1"/>
          <w:numId w:val="30"/>
        </w:numPr>
        <w:spacing w:before="0" w:after="0"/>
      </w:pPr>
      <w:r>
        <w:t>Likelihood of failure distributed between minimum of 1.031e-03 and maximum of 2.713e-03.</w:t>
      </w:r>
    </w:p>
    <w:p w14:paraId="279E5276" w14:textId="77777777" w:rsidR="00584F50" w:rsidRDefault="00584F50" w:rsidP="006E2336">
      <w:pPr>
        <w:pStyle w:val="ListParagraph"/>
        <w:numPr>
          <w:ilvl w:val="2"/>
          <w:numId w:val="30"/>
        </w:numPr>
        <w:spacing w:before="0" w:after="0"/>
      </w:pPr>
      <w:r>
        <w:t xml:space="preserve">Land use distributed as </w:t>
      </w:r>
    </w:p>
    <w:p w14:paraId="7FCE3F12" w14:textId="77777777" w:rsidR="00584F50" w:rsidRDefault="00584F50" w:rsidP="006E2336">
      <w:pPr>
        <w:pStyle w:val="ListParagraph"/>
        <w:numPr>
          <w:ilvl w:val="3"/>
          <w:numId w:val="30"/>
        </w:numPr>
        <w:spacing w:before="0" w:after="0"/>
      </w:pPr>
      <w:r>
        <w:t>Agricultural: 590.50</w:t>
      </w:r>
    </w:p>
    <w:p w14:paraId="26569D50" w14:textId="77777777" w:rsidR="00584F50" w:rsidRDefault="00584F50" w:rsidP="006E2336">
      <w:pPr>
        <w:pStyle w:val="ListParagraph"/>
        <w:numPr>
          <w:ilvl w:val="3"/>
          <w:numId w:val="30"/>
        </w:numPr>
        <w:spacing w:before="0" w:after="0"/>
      </w:pPr>
      <w:r>
        <w:t>Water Course: 3.94</w:t>
      </w:r>
    </w:p>
    <w:p w14:paraId="63DDBEA2" w14:textId="77777777" w:rsidR="00584F50" w:rsidRDefault="00584F50" w:rsidP="006E2336">
      <w:pPr>
        <w:pStyle w:val="ListParagraph"/>
        <w:numPr>
          <w:ilvl w:val="2"/>
          <w:numId w:val="30"/>
        </w:numPr>
        <w:spacing w:before="0" w:after="0"/>
      </w:pPr>
      <w:r>
        <w:t xml:space="preserve">Depth of cover distributed as </w:t>
      </w:r>
    </w:p>
    <w:p w14:paraId="4CE72C03" w14:textId="77777777" w:rsidR="00584F50" w:rsidRDefault="00584F50" w:rsidP="006E2336">
      <w:pPr>
        <w:pStyle w:val="ListParagraph"/>
        <w:numPr>
          <w:ilvl w:val="3"/>
          <w:numId w:val="30"/>
        </w:numPr>
        <w:spacing w:before="0" w:after="0"/>
      </w:pPr>
      <w:r>
        <w:t>nan</w:t>
      </w:r>
    </w:p>
    <w:p w14:paraId="5B903CCA" w14:textId="77777777" w:rsidR="00584F50" w:rsidRDefault="00584F50" w:rsidP="006E2336">
      <w:pPr>
        <w:pStyle w:val="ListParagraph"/>
        <w:numPr>
          <w:ilvl w:val="2"/>
          <w:numId w:val="30"/>
        </w:numPr>
        <w:spacing w:before="0" w:after="0"/>
      </w:pPr>
      <w:r>
        <w:t>Installation date between minimum of 1987-01-01 and maximum of 1987-01-01</w:t>
      </w:r>
    </w:p>
    <w:p w14:paraId="4778F915" w14:textId="77777777" w:rsidR="00584F50" w:rsidRDefault="00584F50" w:rsidP="006E2336">
      <w:pPr>
        <w:pStyle w:val="ListParagraph"/>
        <w:numPr>
          <w:ilvl w:val="2"/>
          <w:numId w:val="30"/>
        </w:numPr>
        <w:spacing w:before="0" w:after="0"/>
      </w:pPr>
      <w:r>
        <w:t>Outside diameter of 16.0 in.</w:t>
      </w:r>
    </w:p>
    <w:p w14:paraId="06F88375" w14:textId="77777777" w:rsidR="00584F50" w:rsidRDefault="00584F50" w:rsidP="006E2336">
      <w:pPr>
        <w:pStyle w:val="ListParagraph"/>
        <w:numPr>
          <w:ilvl w:val="2"/>
          <w:numId w:val="30"/>
        </w:numPr>
        <w:spacing w:before="0" w:after="0"/>
      </w:pPr>
      <w:r>
        <w:t>Grade between minimum of 359.0 and maximum of 359.0 MPa</w:t>
      </w:r>
    </w:p>
    <w:p w14:paraId="06D7D767" w14:textId="77777777" w:rsidR="00584F50" w:rsidRDefault="00584F50" w:rsidP="006E2336">
      <w:pPr>
        <w:pStyle w:val="ListParagraph"/>
        <w:numPr>
          <w:ilvl w:val="2"/>
          <w:numId w:val="30"/>
        </w:numPr>
        <w:spacing w:before="0" w:after="0"/>
      </w:pPr>
      <w:r>
        <w:t>Wall thickness between minimum of 5.56 and maximum of 7.92 mm</w:t>
      </w:r>
    </w:p>
    <w:p w14:paraId="216F513A" w14:textId="77777777" w:rsidR="00584F50" w:rsidRDefault="00584F50" w:rsidP="006E2336">
      <w:pPr>
        <w:pStyle w:val="ListParagraph"/>
        <w:numPr>
          <w:ilvl w:val="2"/>
          <w:numId w:val="30"/>
        </w:numPr>
        <w:spacing w:before="0" w:after="0"/>
      </w:pPr>
      <w:r>
        <w:t>Toughness between minimum of 17.6 and maximum of 17.6 J</w:t>
      </w:r>
    </w:p>
    <w:p w14:paraId="468BEA7F" w14:textId="77777777" w:rsidR="00584F50" w:rsidRDefault="00584F50" w:rsidP="006E2336">
      <w:pPr>
        <w:pStyle w:val="ListParagraph"/>
        <w:numPr>
          <w:ilvl w:val="2"/>
          <w:numId w:val="30"/>
        </w:numPr>
        <w:spacing w:before="0" w:after="0"/>
      </w:pPr>
      <w:r>
        <w:t>Probability of failure given a hit between minimum of 5.332e-02 and maximum of 1.032e-01</w:t>
      </w:r>
    </w:p>
    <w:p w14:paraId="00AFEE78" w14:textId="77777777" w:rsidR="00584F50" w:rsidRDefault="00584F50" w:rsidP="006E2336">
      <w:pPr>
        <w:pStyle w:val="ListParagraph"/>
        <w:numPr>
          <w:ilvl w:val="2"/>
          <w:numId w:val="30"/>
        </w:numPr>
        <w:spacing w:before="0" w:after="0"/>
      </w:pPr>
      <w:r>
        <w:t>Class area location is/are 1.0, 2.0.</w:t>
      </w:r>
    </w:p>
    <w:p w14:paraId="785C2D62" w14:textId="77777777" w:rsidR="00584F50" w:rsidRDefault="00584F50" w:rsidP="006E2336">
      <w:pPr>
        <w:pStyle w:val="ListParagraph"/>
        <w:numPr>
          <w:ilvl w:val="1"/>
          <w:numId w:val="30"/>
        </w:numPr>
        <w:spacing w:before="0" w:after="0"/>
      </w:pPr>
      <w:r>
        <w:t>Consequence of failure distributed between minimum of $10.61 and maximum of $39.78MM</w:t>
      </w:r>
    </w:p>
    <w:p w14:paraId="034606DC" w14:textId="77777777" w:rsidR="00584F50" w:rsidRDefault="00584F50" w:rsidP="006E2336">
      <w:pPr>
        <w:pStyle w:val="ListParagraph"/>
        <w:numPr>
          <w:ilvl w:val="1"/>
          <w:numId w:val="30"/>
        </w:numPr>
        <w:spacing w:before="0" w:after="0"/>
      </w:pPr>
      <w:r>
        <w:t>Total length driven by Safety: 594.44 meters.</w:t>
      </w:r>
    </w:p>
    <w:p w14:paraId="3081E77C" w14:textId="77777777" w:rsidR="00584F50" w:rsidRDefault="00584F50" w:rsidP="006E2336">
      <w:pPr>
        <w:pStyle w:val="ListParagraph"/>
        <w:numPr>
          <w:ilvl w:val="1"/>
          <w:numId w:val="30"/>
        </w:numPr>
        <w:spacing w:before="0" w:after="0"/>
      </w:pPr>
      <w:r>
        <w:t>Safety Cost distributed between minimum of $5.98 and maximum of $34.44MM:</w:t>
      </w:r>
    </w:p>
    <w:p w14:paraId="029A576B" w14:textId="77777777" w:rsidR="00584F50" w:rsidRDefault="00584F50" w:rsidP="006E2336">
      <w:pPr>
        <w:pStyle w:val="ListParagraph"/>
        <w:numPr>
          <w:ilvl w:val="2"/>
          <w:numId w:val="30"/>
        </w:numPr>
        <w:spacing w:before="0" w:after="0"/>
      </w:pPr>
      <w:r>
        <w:t>Leak cost between minimum of $0.00 and maximum of $0.00MM</w:t>
      </w:r>
    </w:p>
    <w:p w14:paraId="76186668" w14:textId="77777777" w:rsidR="00584F50" w:rsidRDefault="00584F50" w:rsidP="006E2336">
      <w:pPr>
        <w:pStyle w:val="ListParagraph"/>
        <w:numPr>
          <w:ilvl w:val="2"/>
          <w:numId w:val="30"/>
        </w:numPr>
        <w:spacing w:before="0" w:after="0"/>
      </w:pPr>
      <w:r>
        <w:t>Leak scenario yielded 32.0 intersections with structures, with minimum of nan and maximum of nan of population impacted.</w:t>
      </w:r>
    </w:p>
    <w:p w14:paraId="211D8904" w14:textId="77777777" w:rsidR="00584F50" w:rsidRDefault="00584F50" w:rsidP="006E2336">
      <w:pPr>
        <w:pStyle w:val="ListParagraph"/>
        <w:numPr>
          <w:ilvl w:val="2"/>
          <w:numId w:val="30"/>
        </w:numPr>
        <w:spacing w:before="0" w:after="0"/>
      </w:pPr>
      <w:r>
        <w:t>Leak hazard radius distributed between minimum of 10.2 and maximum of 10.2 meters.</w:t>
      </w:r>
    </w:p>
    <w:p w14:paraId="051E11C8" w14:textId="77777777" w:rsidR="00584F50" w:rsidRDefault="00584F50" w:rsidP="006E2336">
      <w:pPr>
        <w:pStyle w:val="ListParagraph"/>
        <w:numPr>
          <w:ilvl w:val="2"/>
          <w:numId w:val="30"/>
        </w:numPr>
        <w:spacing w:before="0" w:after="0"/>
      </w:pPr>
      <w:r>
        <w:t>Rupture cost between minimum of $131.33 and maximum of $693.98MM</w:t>
      </w:r>
    </w:p>
    <w:p w14:paraId="6D9CE964" w14:textId="77777777" w:rsidR="00584F50" w:rsidRDefault="00584F50" w:rsidP="006E2336">
      <w:pPr>
        <w:pStyle w:val="ListParagraph"/>
        <w:numPr>
          <w:ilvl w:val="2"/>
          <w:numId w:val="30"/>
        </w:numPr>
        <w:spacing w:before="0" w:after="0"/>
      </w:pPr>
      <w:r>
        <w:t>Rupture scenario yielded 73.0 intersections with structures, with minimum of 13.68 and maximum of 72.29 of population impacted</w:t>
      </w:r>
    </w:p>
    <w:p w14:paraId="37B282F6" w14:textId="77777777" w:rsidR="00584F50" w:rsidRDefault="00584F50" w:rsidP="006E2336">
      <w:pPr>
        <w:pStyle w:val="ListParagraph"/>
        <w:numPr>
          <w:ilvl w:val="2"/>
          <w:numId w:val="30"/>
        </w:numPr>
        <w:spacing w:before="0" w:after="0"/>
      </w:pPr>
      <w:r>
        <w:t>Rupture hazard radius distributed between minimum of 204.62 and maximum of 204.62 meters.</w:t>
      </w:r>
    </w:p>
    <w:p w14:paraId="5656E4EB" w14:textId="77777777" w:rsidR="00584F50" w:rsidRDefault="00584F50" w:rsidP="006E2336">
      <w:pPr>
        <w:pStyle w:val="ListParagraph"/>
        <w:numPr>
          <w:ilvl w:val="2"/>
          <w:numId w:val="30"/>
        </w:numPr>
        <w:spacing w:before="0" w:after="0"/>
      </w:pPr>
      <w:r>
        <w:t>Puncture cost between minimum of $0.00 and maximum of $21.89MM</w:t>
      </w:r>
    </w:p>
    <w:p w14:paraId="5E98E522" w14:textId="77777777" w:rsidR="00584F50" w:rsidRDefault="00584F50" w:rsidP="006E2336">
      <w:pPr>
        <w:pStyle w:val="ListParagraph"/>
        <w:numPr>
          <w:ilvl w:val="2"/>
          <w:numId w:val="30"/>
        </w:numPr>
        <w:spacing w:before="0" w:after="0"/>
      </w:pPr>
      <w:r>
        <w:t>Puncture scenario yielded 92.0 intersections with structures, with minimum of 0.0 and maximum of 2.28 of population impacted</w:t>
      </w:r>
    </w:p>
    <w:p w14:paraId="2A9B3A6C" w14:textId="77777777" w:rsidR="00584F50" w:rsidRDefault="00584F50" w:rsidP="006E2336">
      <w:pPr>
        <w:pStyle w:val="ListParagraph"/>
        <w:numPr>
          <w:ilvl w:val="2"/>
          <w:numId w:val="30"/>
        </w:numPr>
        <w:spacing w:before="0" w:after="0"/>
      </w:pPr>
      <w:r>
        <w:t>Puncture hazard radius distributed between minimum of 47.09 and maximum of 47.09 meters.</w:t>
      </w:r>
    </w:p>
    <w:p w14:paraId="201CF862" w14:textId="77777777" w:rsidR="00584F50" w:rsidRDefault="00584F50" w:rsidP="006E2336">
      <w:pPr>
        <w:pStyle w:val="ListParagraph"/>
        <w:numPr>
          <w:ilvl w:val="2"/>
          <w:numId w:val="30"/>
        </w:numPr>
        <w:spacing w:before="0" w:after="0"/>
      </w:pPr>
      <w:r>
        <w:t>Product type is HVP Product.</w:t>
      </w:r>
    </w:p>
    <w:p w14:paraId="12719575" w14:textId="77777777" w:rsidR="00584F50" w:rsidRDefault="00584F50" w:rsidP="006E2336">
      <w:pPr>
        <w:pStyle w:val="ListParagraph"/>
        <w:numPr>
          <w:ilvl w:val="2"/>
          <w:numId w:val="30"/>
        </w:numPr>
        <w:spacing w:before="0" w:after="0"/>
      </w:pPr>
      <w:r>
        <w:t>Class area location is/are 1.0, 2.0.</w:t>
      </w:r>
    </w:p>
    <w:p w14:paraId="2A7F526B" w14:textId="77777777" w:rsidR="00584F50" w:rsidRDefault="00584F50" w:rsidP="006E2336">
      <w:pPr>
        <w:pStyle w:val="ListParagraph"/>
        <w:numPr>
          <w:ilvl w:val="0"/>
          <w:numId w:val="30"/>
        </w:numPr>
        <w:spacing w:before="0" w:after="0"/>
      </w:pPr>
      <w:r>
        <w:t>"BUCK CREEK FRAC PLANT TO BRETON NPS 6</w:t>
      </w:r>
    </w:p>
    <w:p w14:paraId="71898D16" w14:textId="77777777" w:rsidR="00584F50" w:rsidRDefault="00584F50" w:rsidP="006E2336">
      <w:pPr>
        <w:pStyle w:val="ListParagraph"/>
        <w:numPr>
          <w:ilvl w:val="1"/>
          <w:numId w:val="30"/>
        </w:numPr>
        <w:spacing w:before="0" w:after="0"/>
      </w:pPr>
      <w:r>
        <w:t>Total Cumulative Length (m):</w:t>
      </w:r>
      <w:r>
        <w:tab/>
        <w:t>590.37</w:t>
      </w:r>
    </w:p>
    <w:p w14:paraId="44F68A5D" w14:textId="77777777" w:rsidR="00584F50" w:rsidRDefault="00584F50" w:rsidP="006E2336">
      <w:pPr>
        <w:pStyle w:val="ListParagraph"/>
        <w:numPr>
          <w:ilvl w:val="1"/>
          <w:numId w:val="30"/>
        </w:numPr>
        <w:spacing w:before="0" w:after="0"/>
      </w:pPr>
      <w:r>
        <w:t>Likelihood of failure distributed between minimum of 3.961e-03 and maximum of 7.428e-03.</w:t>
      </w:r>
    </w:p>
    <w:p w14:paraId="4126F7EA" w14:textId="77777777" w:rsidR="00584F50" w:rsidRDefault="00584F50" w:rsidP="006E2336">
      <w:pPr>
        <w:pStyle w:val="ListParagraph"/>
        <w:numPr>
          <w:ilvl w:val="2"/>
          <w:numId w:val="30"/>
        </w:numPr>
        <w:spacing w:before="0" w:after="0"/>
      </w:pPr>
      <w:r>
        <w:t xml:space="preserve">Land use distributed as </w:t>
      </w:r>
    </w:p>
    <w:p w14:paraId="0F019597" w14:textId="77777777" w:rsidR="00584F50" w:rsidRDefault="00584F50" w:rsidP="006E2336">
      <w:pPr>
        <w:pStyle w:val="ListParagraph"/>
        <w:numPr>
          <w:ilvl w:val="3"/>
          <w:numId w:val="30"/>
        </w:numPr>
        <w:spacing w:before="0" w:after="0"/>
      </w:pPr>
      <w:r>
        <w:t>Agricultural: 590.37</w:t>
      </w:r>
    </w:p>
    <w:p w14:paraId="4AD48391" w14:textId="77777777" w:rsidR="00584F50" w:rsidRDefault="00584F50" w:rsidP="006E2336">
      <w:pPr>
        <w:pStyle w:val="ListParagraph"/>
        <w:numPr>
          <w:ilvl w:val="2"/>
          <w:numId w:val="30"/>
        </w:numPr>
        <w:spacing w:before="0" w:after="0"/>
      </w:pPr>
      <w:r>
        <w:t xml:space="preserve">Depth of cover distributed as </w:t>
      </w:r>
    </w:p>
    <w:p w14:paraId="55C836FA" w14:textId="77777777" w:rsidR="00584F50" w:rsidRDefault="00584F50" w:rsidP="006E2336">
      <w:pPr>
        <w:pStyle w:val="ListParagraph"/>
        <w:numPr>
          <w:ilvl w:val="3"/>
          <w:numId w:val="30"/>
        </w:numPr>
        <w:spacing w:before="0" w:after="0"/>
      </w:pPr>
      <w:r>
        <w:t>nan</w:t>
      </w:r>
    </w:p>
    <w:p w14:paraId="7CF204D6" w14:textId="77777777" w:rsidR="00584F50" w:rsidRDefault="00584F50" w:rsidP="006E2336">
      <w:pPr>
        <w:pStyle w:val="ListParagraph"/>
        <w:numPr>
          <w:ilvl w:val="2"/>
          <w:numId w:val="30"/>
        </w:numPr>
        <w:spacing w:before="0" w:after="0"/>
      </w:pPr>
      <w:r>
        <w:lastRenderedPageBreak/>
        <w:t>Installation date between minimum of 1958-01-01 and maximum of 1958-01-01</w:t>
      </w:r>
    </w:p>
    <w:p w14:paraId="6BB074C9" w14:textId="77777777" w:rsidR="00584F50" w:rsidRDefault="00584F50" w:rsidP="006E2336">
      <w:pPr>
        <w:pStyle w:val="ListParagraph"/>
        <w:numPr>
          <w:ilvl w:val="2"/>
          <w:numId w:val="30"/>
        </w:numPr>
        <w:spacing w:before="0" w:after="0"/>
      </w:pPr>
      <w:r>
        <w:t>Outside diameter of 6.625 in.</w:t>
      </w:r>
    </w:p>
    <w:p w14:paraId="6B7D2459" w14:textId="77777777" w:rsidR="00584F50" w:rsidRDefault="00584F50" w:rsidP="006E2336">
      <w:pPr>
        <w:pStyle w:val="ListParagraph"/>
        <w:numPr>
          <w:ilvl w:val="2"/>
          <w:numId w:val="30"/>
        </w:numPr>
        <w:spacing w:before="0" w:after="0"/>
      </w:pPr>
      <w:r>
        <w:t>Grade between minimum of 207.0 and maximum of 207.0 MPa</w:t>
      </w:r>
    </w:p>
    <w:p w14:paraId="3AE868BD" w14:textId="77777777" w:rsidR="00584F50" w:rsidRDefault="00584F50" w:rsidP="006E2336">
      <w:pPr>
        <w:pStyle w:val="ListParagraph"/>
        <w:numPr>
          <w:ilvl w:val="2"/>
          <w:numId w:val="30"/>
        </w:numPr>
        <w:spacing w:before="0" w:after="0"/>
      </w:pPr>
      <w:r>
        <w:t>Wall thickness between minimum of 4.78 and maximum of 7.11 mm</w:t>
      </w:r>
    </w:p>
    <w:p w14:paraId="0106DEA0" w14:textId="77777777" w:rsidR="00584F50" w:rsidRDefault="00584F50" w:rsidP="006E2336">
      <w:pPr>
        <w:pStyle w:val="ListParagraph"/>
        <w:numPr>
          <w:ilvl w:val="2"/>
          <w:numId w:val="30"/>
        </w:numPr>
        <w:spacing w:before="0" w:after="0"/>
      </w:pPr>
      <w:r>
        <w:t>Toughness between minimum of 20.0 and maximum of 20.0 J</w:t>
      </w:r>
    </w:p>
    <w:p w14:paraId="7F9749EE" w14:textId="77777777" w:rsidR="00584F50" w:rsidRDefault="00584F50" w:rsidP="006E2336">
      <w:pPr>
        <w:pStyle w:val="ListParagraph"/>
        <w:numPr>
          <w:ilvl w:val="2"/>
          <w:numId w:val="30"/>
        </w:numPr>
        <w:spacing w:before="0" w:after="0"/>
      </w:pPr>
      <w:r>
        <w:t>Probability of failure given a hit between minimum of 9.515e-02 and maximum of 1.784e-01</w:t>
      </w:r>
    </w:p>
    <w:p w14:paraId="69FC3D4D" w14:textId="77777777" w:rsidR="00584F50" w:rsidRDefault="00584F50" w:rsidP="006E2336">
      <w:pPr>
        <w:pStyle w:val="ListParagraph"/>
        <w:numPr>
          <w:ilvl w:val="2"/>
          <w:numId w:val="30"/>
        </w:numPr>
        <w:spacing w:before="0" w:after="0"/>
      </w:pPr>
      <w:r>
        <w:t>Class area location is/are 1.0, 2.0.</w:t>
      </w:r>
    </w:p>
    <w:p w14:paraId="0CC89282" w14:textId="77777777" w:rsidR="00584F50" w:rsidRDefault="00584F50" w:rsidP="006E2336">
      <w:pPr>
        <w:pStyle w:val="ListParagraph"/>
        <w:numPr>
          <w:ilvl w:val="1"/>
          <w:numId w:val="30"/>
        </w:numPr>
        <w:spacing w:before="0" w:after="0"/>
      </w:pPr>
      <w:r>
        <w:t>Consequence of failure distributed between minimum of $10.15 and maximum of $125.41MM</w:t>
      </w:r>
    </w:p>
    <w:p w14:paraId="05A94F69" w14:textId="77777777" w:rsidR="00584F50" w:rsidRDefault="00584F50" w:rsidP="006E2336">
      <w:pPr>
        <w:pStyle w:val="ListParagraph"/>
        <w:numPr>
          <w:ilvl w:val="1"/>
          <w:numId w:val="30"/>
        </w:numPr>
        <w:spacing w:before="0" w:after="0"/>
      </w:pPr>
      <w:r>
        <w:t>Total length driven by Safety: 590.37 meters.</w:t>
      </w:r>
    </w:p>
    <w:p w14:paraId="4B581BE0" w14:textId="77777777" w:rsidR="00584F50" w:rsidRDefault="00584F50" w:rsidP="006E2336">
      <w:pPr>
        <w:pStyle w:val="ListParagraph"/>
        <w:numPr>
          <w:ilvl w:val="1"/>
          <w:numId w:val="30"/>
        </w:numPr>
        <w:spacing w:before="0" w:after="0"/>
      </w:pPr>
      <w:r>
        <w:t>Safety Cost distributed between minimum of $8.38 and maximum of $121.06MM:</w:t>
      </w:r>
    </w:p>
    <w:p w14:paraId="0E324B14" w14:textId="77777777" w:rsidR="00584F50" w:rsidRDefault="00584F50" w:rsidP="006E2336">
      <w:pPr>
        <w:pStyle w:val="ListParagraph"/>
        <w:numPr>
          <w:ilvl w:val="2"/>
          <w:numId w:val="30"/>
        </w:numPr>
        <w:spacing w:before="0" w:after="0"/>
      </w:pPr>
      <w:r>
        <w:t>Leak cost between minimum of $0.00 and maximum of $121.06MM</w:t>
      </w:r>
    </w:p>
    <w:p w14:paraId="3A76E48E" w14:textId="77777777" w:rsidR="00584F50" w:rsidRDefault="00584F50" w:rsidP="006E2336">
      <w:pPr>
        <w:pStyle w:val="ListParagraph"/>
        <w:numPr>
          <w:ilvl w:val="2"/>
          <w:numId w:val="30"/>
        </w:numPr>
        <w:spacing w:before="0" w:after="0"/>
      </w:pPr>
      <w:r>
        <w:t>Leak scenario yielded 6.0 intersections with structures, with minimum of 0.0 and maximum of 12.61 of population impacted.</w:t>
      </w:r>
    </w:p>
    <w:p w14:paraId="7E2AEE74" w14:textId="77777777" w:rsidR="00584F50" w:rsidRDefault="00584F50" w:rsidP="006E2336">
      <w:pPr>
        <w:pStyle w:val="ListParagraph"/>
        <w:numPr>
          <w:ilvl w:val="2"/>
          <w:numId w:val="30"/>
        </w:numPr>
        <w:spacing w:before="0" w:after="0"/>
      </w:pPr>
      <w:r>
        <w:t>Leak hazard radius distributed between minimum of 9.71 and maximum of 9.71 meters.</w:t>
      </w:r>
    </w:p>
    <w:p w14:paraId="500AD44C" w14:textId="77777777" w:rsidR="00584F50" w:rsidRDefault="00584F50" w:rsidP="006E2336">
      <w:pPr>
        <w:pStyle w:val="ListParagraph"/>
        <w:numPr>
          <w:ilvl w:val="2"/>
          <w:numId w:val="30"/>
        </w:numPr>
        <w:spacing w:before="0" w:after="0"/>
      </w:pPr>
      <w:r>
        <w:t>Rupture cost between minimum of $43.78 and maximum of $121.06MM</w:t>
      </w:r>
    </w:p>
    <w:p w14:paraId="4A7F40B3" w14:textId="77777777" w:rsidR="00584F50" w:rsidRDefault="00584F50" w:rsidP="006E2336">
      <w:pPr>
        <w:pStyle w:val="ListParagraph"/>
        <w:numPr>
          <w:ilvl w:val="2"/>
          <w:numId w:val="30"/>
        </w:numPr>
        <w:spacing w:before="0" w:after="0"/>
      </w:pPr>
      <w:r>
        <w:t>Rupture scenario yielded 33.0 intersections with structures, with minimum of 4.56 and maximum of 12.61 of population impacted</w:t>
      </w:r>
    </w:p>
    <w:p w14:paraId="0EE1EBBF" w14:textId="77777777" w:rsidR="00584F50" w:rsidRDefault="00584F50" w:rsidP="006E2336">
      <w:pPr>
        <w:pStyle w:val="ListParagraph"/>
        <w:numPr>
          <w:ilvl w:val="2"/>
          <w:numId w:val="30"/>
        </w:numPr>
        <w:spacing w:before="0" w:after="0"/>
      </w:pPr>
      <w:r>
        <w:t>Rupture hazard radius distributed between minimum of 99.99 and maximum of 99.99 meters.</w:t>
      </w:r>
    </w:p>
    <w:p w14:paraId="0C1DB443" w14:textId="77777777" w:rsidR="00584F50" w:rsidRDefault="00584F50" w:rsidP="006E2336">
      <w:pPr>
        <w:pStyle w:val="ListParagraph"/>
        <w:numPr>
          <w:ilvl w:val="2"/>
          <w:numId w:val="30"/>
        </w:numPr>
        <w:spacing w:before="0" w:after="0"/>
      </w:pPr>
      <w:r>
        <w:t>Puncture cost between minimum of $0.00 and maximum of $121.06MM</w:t>
      </w:r>
    </w:p>
    <w:p w14:paraId="6A9938D1" w14:textId="77777777" w:rsidR="00584F50" w:rsidRDefault="00584F50" w:rsidP="006E2336">
      <w:pPr>
        <w:pStyle w:val="ListParagraph"/>
        <w:numPr>
          <w:ilvl w:val="2"/>
          <w:numId w:val="30"/>
        </w:numPr>
        <w:spacing w:before="0" w:after="0"/>
      </w:pPr>
      <w:r>
        <w:t>Puncture scenario yielded 15.0 intersections with structures, with minimum of 0.0 and maximum of 12.61 of population impacted</w:t>
      </w:r>
    </w:p>
    <w:p w14:paraId="132598E6" w14:textId="77777777" w:rsidR="00584F50" w:rsidRDefault="00584F50" w:rsidP="006E2336">
      <w:pPr>
        <w:pStyle w:val="ListParagraph"/>
        <w:numPr>
          <w:ilvl w:val="2"/>
          <w:numId w:val="30"/>
        </w:numPr>
        <w:spacing w:before="0" w:after="0"/>
      </w:pPr>
      <w:r>
        <w:t>Puncture hazard radius distributed between minimum of 44.58 and maximum of 44.58 meters.</w:t>
      </w:r>
    </w:p>
    <w:p w14:paraId="24676368" w14:textId="77777777" w:rsidR="00584F50" w:rsidRDefault="00584F50" w:rsidP="006E2336">
      <w:pPr>
        <w:pStyle w:val="ListParagraph"/>
        <w:numPr>
          <w:ilvl w:val="2"/>
          <w:numId w:val="30"/>
        </w:numPr>
        <w:spacing w:before="0" w:after="0"/>
      </w:pPr>
      <w:r>
        <w:t>Product type is HVP Product.</w:t>
      </w:r>
    </w:p>
    <w:p w14:paraId="2D5D5AEF" w14:textId="77777777" w:rsidR="00584F50" w:rsidRDefault="00584F50" w:rsidP="006E2336">
      <w:pPr>
        <w:pStyle w:val="ListParagraph"/>
        <w:numPr>
          <w:ilvl w:val="2"/>
          <w:numId w:val="30"/>
        </w:numPr>
        <w:spacing w:before="0" w:after="0"/>
      </w:pPr>
      <w:r>
        <w:t>Class area location is/are 1.0, 2.0.</w:t>
      </w:r>
    </w:p>
    <w:p w14:paraId="7176479B" w14:textId="77777777" w:rsidR="00584F50" w:rsidRDefault="00584F50" w:rsidP="006E2336">
      <w:pPr>
        <w:pStyle w:val="ListParagraph"/>
        <w:numPr>
          <w:ilvl w:val="0"/>
          <w:numId w:val="30"/>
        </w:numPr>
        <w:spacing w:before="0" w:after="0"/>
      </w:pPr>
      <w:r>
        <w:t>"DEWDNEY SPUR NPS 6</w:t>
      </w:r>
    </w:p>
    <w:p w14:paraId="61A5FBC5" w14:textId="77777777" w:rsidR="00584F50" w:rsidRDefault="00584F50" w:rsidP="006E2336">
      <w:pPr>
        <w:pStyle w:val="ListParagraph"/>
        <w:numPr>
          <w:ilvl w:val="1"/>
          <w:numId w:val="30"/>
        </w:numPr>
        <w:spacing w:before="0" w:after="0"/>
      </w:pPr>
      <w:r>
        <w:t>Total Cumulative Length (m):</w:t>
      </w:r>
      <w:r>
        <w:tab/>
        <w:t>585.58</w:t>
      </w:r>
    </w:p>
    <w:p w14:paraId="37B89526" w14:textId="77777777" w:rsidR="00584F50" w:rsidRDefault="00584F50" w:rsidP="006E2336">
      <w:pPr>
        <w:pStyle w:val="ListParagraph"/>
        <w:numPr>
          <w:ilvl w:val="1"/>
          <w:numId w:val="30"/>
        </w:numPr>
        <w:spacing w:before="0" w:after="0"/>
      </w:pPr>
      <w:r>
        <w:t>Likelihood of failure distributed between minimum of 8.120e-03 and maximum of 8.120e-03.</w:t>
      </w:r>
    </w:p>
    <w:p w14:paraId="3F3EB1D0" w14:textId="77777777" w:rsidR="00584F50" w:rsidRDefault="00584F50" w:rsidP="006E2336">
      <w:pPr>
        <w:pStyle w:val="ListParagraph"/>
        <w:numPr>
          <w:ilvl w:val="2"/>
          <w:numId w:val="30"/>
        </w:numPr>
        <w:spacing w:before="0" w:after="0"/>
      </w:pPr>
      <w:r>
        <w:t xml:space="preserve">Land use distributed as </w:t>
      </w:r>
    </w:p>
    <w:p w14:paraId="63385EB0" w14:textId="77777777" w:rsidR="00584F50" w:rsidRDefault="00584F50" w:rsidP="006E2336">
      <w:pPr>
        <w:pStyle w:val="ListParagraph"/>
        <w:numPr>
          <w:ilvl w:val="3"/>
          <w:numId w:val="30"/>
        </w:numPr>
        <w:spacing w:before="0" w:after="0"/>
      </w:pPr>
      <w:r>
        <w:t>Agricultural: 585.58</w:t>
      </w:r>
    </w:p>
    <w:p w14:paraId="049575E2" w14:textId="77777777" w:rsidR="00584F50" w:rsidRDefault="00584F50" w:rsidP="006E2336">
      <w:pPr>
        <w:pStyle w:val="ListParagraph"/>
        <w:numPr>
          <w:ilvl w:val="2"/>
          <w:numId w:val="30"/>
        </w:numPr>
        <w:spacing w:before="0" w:after="0"/>
      </w:pPr>
      <w:r>
        <w:t xml:space="preserve">Depth of cover distributed as </w:t>
      </w:r>
    </w:p>
    <w:p w14:paraId="74D820D0" w14:textId="77777777" w:rsidR="00584F50" w:rsidRDefault="00584F50" w:rsidP="006E2336">
      <w:pPr>
        <w:pStyle w:val="ListParagraph"/>
        <w:numPr>
          <w:ilvl w:val="3"/>
          <w:numId w:val="30"/>
        </w:numPr>
        <w:spacing w:before="0" w:after="0"/>
      </w:pPr>
      <w:r>
        <w:t>nan</w:t>
      </w:r>
    </w:p>
    <w:p w14:paraId="226FB0DE" w14:textId="77777777" w:rsidR="00584F50" w:rsidRDefault="00584F50" w:rsidP="006E2336">
      <w:pPr>
        <w:pStyle w:val="ListParagraph"/>
        <w:numPr>
          <w:ilvl w:val="2"/>
          <w:numId w:val="30"/>
        </w:numPr>
        <w:spacing w:before="0" w:after="0"/>
      </w:pPr>
      <w:r>
        <w:t>Installation date between minimum of 1979-10-31 and maximum of 1979-10-31</w:t>
      </w:r>
    </w:p>
    <w:p w14:paraId="31E0FE4E" w14:textId="77777777" w:rsidR="00584F50" w:rsidRDefault="00584F50" w:rsidP="006E2336">
      <w:pPr>
        <w:pStyle w:val="ListParagraph"/>
        <w:numPr>
          <w:ilvl w:val="2"/>
          <w:numId w:val="30"/>
        </w:numPr>
        <w:spacing w:before="0" w:after="0"/>
      </w:pPr>
      <w:r>
        <w:t>Outside diameter of 6.625 in.</w:t>
      </w:r>
    </w:p>
    <w:p w14:paraId="1F88BF05" w14:textId="77777777" w:rsidR="00584F50" w:rsidRDefault="00584F50" w:rsidP="006E2336">
      <w:pPr>
        <w:pStyle w:val="ListParagraph"/>
        <w:numPr>
          <w:ilvl w:val="2"/>
          <w:numId w:val="30"/>
        </w:numPr>
        <w:spacing w:before="0" w:after="0"/>
      </w:pPr>
      <w:r>
        <w:t>Grade between minimum of 241.0 and maximum of 241.0 MPa</w:t>
      </w:r>
    </w:p>
    <w:p w14:paraId="5C14DDA2" w14:textId="77777777" w:rsidR="00584F50" w:rsidRDefault="00584F50" w:rsidP="006E2336">
      <w:pPr>
        <w:pStyle w:val="ListParagraph"/>
        <w:numPr>
          <w:ilvl w:val="2"/>
          <w:numId w:val="30"/>
        </w:numPr>
        <w:spacing w:before="0" w:after="0"/>
      </w:pPr>
      <w:r>
        <w:t>Wall thickness between minimum of 4.83 and maximum of 4.83 mm</w:t>
      </w:r>
    </w:p>
    <w:p w14:paraId="2787803F" w14:textId="77777777" w:rsidR="00584F50" w:rsidRDefault="00584F50" w:rsidP="006E2336">
      <w:pPr>
        <w:pStyle w:val="ListParagraph"/>
        <w:numPr>
          <w:ilvl w:val="2"/>
          <w:numId w:val="30"/>
        </w:numPr>
        <w:spacing w:before="0" w:after="0"/>
      </w:pPr>
      <w:r>
        <w:t>Toughness between minimum of nan and maximum of nan J</w:t>
      </w:r>
    </w:p>
    <w:p w14:paraId="144FB60C" w14:textId="77777777" w:rsidR="00584F50" w:rsidRDefault="00584F50" w:rsidP="006E2336">
      <w:pPr>
        <w:pStyle w:val="ListParagraph"/>
        <w:numPr>
          <w:ilvl w:val="2"/>
          <w:numId w:val="30"/>
        </w:numPr>
        <w:spacing w:before="0" w:after="0"/>
      </w:pPr>
      <w:r>
        <w:t>Probability of failure given a hit between minimum of 1.950e-01 and maximum of 1.950e-01</w:t>
      </w:r>
    </w:p>
    <w:p w14:paraId="5107B6EF" w14:textId="77777777" w:rsidR="00584F50" w:rsidRDefault="00584F50" w:rsidP="006E2336">
      <w:pPr>
        <w:pStyle w:val="ListParagraph"/>
        <w:numPr>
          <w:ilvl w:val="2"/>
          <w:numId w:val="30"/>
        </w:numPr>
        <w:spacing w:before="0" w:after="0"/>
      </w:pPr>
      <w:r>
        <w:t>Class area location is/are 1.0.</w:t>
      </w:r>
    </w:p>
    <w:p w14:paraId="3001E117" w14:textId="77777777" w:rsidR="00584F50" w:rsidRDefault="00584F50" w:rsidP="006E2336">
      <w:pPr>
        <w:pStyle w:val="ListParagraph"/>
        <w:numPr>
          <w:ilvl w:val="1"/>
          <w:numId w:val="30"/>
        </w:numPr>
        <w:spacing w:before="0" w:after="0"/>
      </w:pPr>
      <w:r>
        <w:t>Consequence of failure distributed between minimum of $15.04 and maximum of $144.91MM</w:t>
      </w:r>
    </w:p>
    <w:p w14:paraId="53250945" w14:textId="77777777" w:rsidR="00584F50" w:rsidRDefault="00584F50" w:rsidP="006E2336">
      <w:pPr>
        <w:pStyle w:val="ListParagraph"/>
        <w:numPr>
          <w:ilvl w:val="1"/>
          <w:numId w:val="30"/>
        </w:numPr>
        <w:spacing w:before="0" w:after="0"/>
      </w:pPr>
      <w:r>
        <w:t>Total length driven by Safety: 585.58 meters.</w:t>
      </w:r>
    </w:p>
    <w:p w14:paraId="4EE174B5" w14:textId="77777777" w:rsidR="00584F50" w:rsidRDefault="00584F50" w:rsidP="006E2336">
      <w:pPr>
        <w:pStyle w:val="ListParagraph"/>
        <w:numPr>
          <w:ilvl w:val="1"/>
          <w:numId w:val="30"/>
        </w:numPr>
        <w:spacing w:before="0" w:after="0"/>
      </w:pPr>
      <w:r>
        <w:t>Safety Cost distributed between minimum of $11.86 and maximum of $121.60MM:</w:t>
      </w:r>
    </w:p>
    <w:p w14:paraId="3A471906" w14:textId="77777777" w:rsidR="00584F50" w:rsidRDefault="00584F50" w:rsidP="006E2336">
      <w:pPr>
        <w:pStyle w:val="ListParagraph"/>
        <w:numPr>
          <w:ilvl w:val="2"/>
          <w:numId w:val="30"/>
        </w:numPr>
        <w:spacing w:before="0" w:after="0"/>
      </w:pPr>
      <w:r>
        <w:lastRenderedPageBreak/>
        <w:t>Leak cost between minimum of $0.00 and maximum of $121.06MM</w:t>
      </w:r>
    </w:p>
    <w:p w14:paraId="5497C9C7" w14:textId="77777777" w:rsidR="00584F50" w:rsidRDefault="00584F50" w:rsidP="006E2336">
      <w:pPr>
        <w:pStyle w:val="ListParagraph"/>
        <w:numPr>
          <w:ilvl w:val="2"/>
          <w:numId w:val="30"/>
        </w:numPr>
        <w:spacing w:before="0" w:after="0"/>
      </w:pPr>
      <w:r>
        <w:t>Leak scenario yielded 10.0 intersections with structures, with minimum of 0.0 and maximum of 12.61 of population impacted.</w:t>
      </w:r>
    </w:p>
    <w:p w14:paraId="5E24C5E3" w14:textId="77777777" w:rsidR="00584F50" w:rsidRDefault="00584F50" w:rsidP="006E2336">
      <w:pPr>
        <w:pStyle w:val="ListParagraph"/>
        <w:numPr>
          <w:ilvl w:val="2"/>
          <w:numId w:val="30"/>
        </w:numPr>
        <w:spacing w:before="0" w:after="0"/>
      </w:pPr>
      <w:r>
        <w:t>Leak hazard radius distributed between minimum of 12.34 and maximum of 12.34 meters.</w:t>
      </w:r>
    </w:p>
    <w:p w14:paraId="43C87333" w14:textId="77777777" w:rsidR="00584F50" w:rsidRDefault="00584F50" w:rsidP="006E2336">
      <w:pPr>
        <w:pStyle w:val="ListParagraph"/>
        <w:numPr>
          <w:ilvl w:val="2"/>
          <w:numId w:val="30"/>
        </w:numPr>
        <w:spacing w:before="0" w:after="0"/>
      </w:pPr>
      <w:r>
        <w:t>Rupture cost between minimum of $12.11 and maximum of $133.16MM</w:t>
      </w:r>
    </w:p>
    <w:p w14:paraId="7BF84E48" w14:textId="77777777" w:rsidR="00584F50" w:rsidRDefault="00584F50" w:rsidP="006E2336">
      <w:pPr>
        <w:pStyle w:val="ListParagraph"/>
        <w:numPr>
          <w:ilvl w:val="2"/>
          <w:numId w:val="30"/>
        </w:numPr>
        <w:spacing w:before="0" w:after="0"/>
      </w:pPr>
      <w:r>
        <w:t>Rupture scenario yielded 11.0 intersections with structures, with minimum of 1.26 and maximum of 13.87 of population impacted</w:t>
      </w:r>
    </w:p>
    <w:p w14:paraId="7FE0096D" w14:textId="77777777" w:rsidR="00584F50" w:rsidRDefault="00584F50" w:rsidP="006E2336">
      <w:pPr>
        <w:pStyle w:val="ListParagraph"/>
        <w:numPr>
          <w:ilvl w:val="2"/>
          <w:numId w:val="30"/>
        </w:numPr>
        <w:spacing w:before="0" w:after="0"/>
      </w:pPr>
      <w:r>
        <w:t>Rupture hazard radius distributed between minimum of 130.83 and maximum of 130.83 meters.</w:t>
      </w:r>
    </w:p>
    <w:p w14:paraId="50D6A2BE" w14:textId="77777777" w:rsidR="00584F50" w:rsidRDefault="00584F50" w:rsidP="006E2336">
      <w:pPr>
        <w:pStyle w:val="ListParagraph"/>
        <w:numPr>
          <w:ilvl w:val="2"/>
          <w:numId w:val="30"/>
        </w:numPr>
        <w:spacing w:before="0" w:after="0"/>
      </w:pPr>
      <w:r>
        <w:t>Puncture cost between minimum of $12.11 and maximum of $121.06MM</w:t>
      </w:r>
    </w:p>
    <w:p w14:paraId="552E2E83" w14:textId="77777777" w:rsidR="00584F50" w:rsidRDefault="00584F50" w:rsidP="006E2336">
      <w:pPr>
        <w:pStyle w:val="ListParagraph"/>
        <w:numPr>
          <w:ilvl w:val="2"/>
          <w:numId w:val="30"/>
        </w:numPr>
        <w:spacing w:before="0" w:after="0"/>
      </w:pPr>
      <w:r>
        <w:t>Puncture scenario yielded 20.0 intersections with structures, with minimum of 1.26 and maximum of 12.61 of population impacted</w:t>
      </w:r>
    </w:p>
    <w:p w14:paraId="67BB291C" w14:textId="77777777" w:rsidR="00584F50" w:rsidRDefault="00584F50" w:rsidP="006E2336">
      <w:pPr>
        <w:pStyle w:val="ListParagraph"/>
        <w:numPr>
          <w:ilvl w:val="2"/>
          <w:numId w:val="30"/>
        </w:numPr>
        <w:spacing w:before="0" w:after="0"/>
      </w:pPr>
      <w:r>
        <w:t>Puncture hazard radius distributed between minimum of 58.33 and maximum of 58.33 meters.</w:t>
      </w:r>
    </w:p>
    <w:p w14:paraId="122508FE" w14:textId="77777777" w:rsidR="00584F50" w:rsidRDefault="00584F50" w:rsidP="006E2336">
      <w:pPr>
        <w:pStyle w:val="ListParagraph"/>
        <w:numPr>
          <w:ilvl w:val="2"/>
          <w:numId w:val="30"/>
        </w:numPr>
        <w:spacing w:before="0" w:after="0"/>
      </w:pPr>
      <w:r>
        <w:t>Product type is NGL.</w:t>
      </w:r>
    </w:p>
    <w:p w14:paraId="31D6A861" w14:textId="77777777" w:rsidR="00584F50" w:rsidRDefault="00584F50" w:rsidP="006E2336">
      <w:pPr>
        <w:pStyle w:val="ListParagraph"/>
        <w:numPr>
          <w:ilvl w:val="2"/>
          <w:numId w:val="30"/>
        </w:numPr>
        <w:spacing w:before="0" w:after="0"/>
      </w:pPr>
      <w:r>
        <w:t>Class area location is/are 1.0.</w:t>
      </w:r>
    </w:p>
    <w:p w14:paraId="13065C3F" w14:textId="77777777" w:rsidR="00584F50" w:rsidRDefault="00584F50" w:rsidP="006E2336">
      <w:pPr>
        <w:pStyle w:val="ListParagraph"/>
        <w:numPr>
          <w:ilvl w:val="0"/>
          <w:numId w:val="30"/>
        </w:numPr>
        <w:spacing w:before="0" w:after="0"/>
      </w:pPr>
      <w:r>
        <w:t xml:space="preserve">"NPS12 Medicine River </w:t>
      </w:r>
      <w:proofErr w:type="spellStart"/>
      <w:r>
        <w:t>Jct</w:t>
      </w:r>
      <w:proofErr w:type="spellEnd"/>
      <w:r>
        <w:t xml:space="preserve"> to </w:t>
      </w:r>
      <w:proofErr w:type="spellStart"/>
      <w:r>
        <w:t>Sundre</w:t>
      </w:r>
      <w:proofErr w:type="spellEnd"/>
      <w:r>
        <w:t xml:space="preserve"> </w:t>
      </w:r>
      <w:proofErr w:type="gramStart"/>
      <w:r>
        <w:t>From</w:t>
      </w:r>
      <w:proofErr w:type="gramEnd"/>
      <w:r>
        <w:t xml:space="preserve"> 9-27-39-3-W5 To 16-8-34-5-W5</w:t>
      </w:r>
    </w:p>
    <w:p w14:paraId="760D898A" w14:textId="77777777" w:rsidR="00584F50" w:rsidRDefault="00584F50" w:rsidP="006E2336">
      <w:pPr>
        <w:pStyle w:val="ListParagraph"/>
        <w:numPr>
          <w:ilvl w:val="1"/>
          <w:numId w:val="30"/>
        </w:numPr>
        <w:spacing w:before="0" w:after="0"/>
      </w:pPr>
      <w:r>
        <w:t>Total Cumulative Length (m):</w:t>
      </w:r>
      <w:r>
        <w:tab/>
        <w:t>584.76</w:t>
      </w:r>
    </w:p>
    <w:p w14:paraId="00627D3B" w14:textId="77777777" w:rsidR="00584F50" w:rsidRDefault="00584F50" w:rsidP="006E2336">
      <w:pPr>
        <w:pStyle w:val="ListParagraph"/>
        <w:numPr>
          <w:ilvl w:val="1"/>
          <w:numId w:val="30"/>
        </w:numPr>
        <w:spacing w:before="0" w:after="0"/>
      </w:pPr>
      <w:r>
        <w:t>Likelihood of failure distributed between minimum of 1.296e-03 and maximum of 1.643e-03.</w:t>
      </w:r>
    </w:p>
    <w:p w14:paraId="5D6AEAEB" w14:textId="77777777" w:rsidR="00584F50" w:rsidRDefault="00584F50" w:rsidP="006E2336">
      <w:pPr>
        <w:pStyle w:val="ListParagraph"/>
        <w:numPr>
          <w:ilvl w:val="2"/>
          <w:numId w:val="30"/>
        </w:numPr>
        <w:spacing w:before="0" w:after="0"/>
      </w:pPr>
      <w:r>
        <w:t xml:space="preserve">Land use distributed as </w:t>
      </w:r>
    </w:p>
    <w:p w14:paraId="69C312D6" w14:textId="77777777" w:rsidR="00584F50" w:rsidRDefault="00584F50" w:rsidP="006E2336">
      <w:pPr>
        <w:pStyle w:val="ListParagraph"/>
        <w:numPr>
          <w:ilvl w:val="3"/>
          <w:numId w:val="30"/>
        </w:numPr>
        <w:spacing w:before="0" w:after="0"/>
      </w:pPr>
      <w:r>
        <w:t>Agricultural: 584.76</w:t>
      </w:r>
    </w:p>
    <w:p w14:paraId="7BB67F52" w14:textId="77777777" w:rsidR="00584F50" w:rsidRDefault="00584F50" w:rsidP="006E2336">
      <w:pPr>
        <w:pStyle w:val="ListParagraph"/>
        <w:numPr>
          <w:ilvl w:val="2"/>
          <w:numId w:val="30"/>
        </w:numPr>
        <w:spacing w:before="0" w:after="0"/>
      </w:pPr>
      <w:r>
        <w:t xml:space="preserve">Depth of cover distributed as </w:t>
      </w:r>
    </w:p>
    <w:p w14:paraId="233F55FE" w14:textId="77777777" w:rsidR="00584F50" w:rsidRDefault="00584F50" w:rsidP="006E2336">
      <w:pPr>
        <w:pStyle w:val="ListParagraph"/>
        <w:numPr>
          <w:ilvl w:val="3"/>
          <w:numId w:val="30"/>
        </w:numPr>
        <w:spacing w:before="0" w:after="0"/>
      </w:pPr>
      <w:r>
        <w:t>&gt;= 0.91 to &lt; 1.22m: 584.76</w:t>
      </w:r>
    </w:p>
    <w:p w14:paraId="4FD2A5A6" w14:textId="77777777" w:rsidR="00584F50" w:rsidRDefault="00584F50" w:rsidP="006E2336">
      <w:pPr>
        <w:pStyle w:val="ListParagraph"/>
        <w:numPr>
          <w:ilvl w:val="2"/>
          <w:numId w:val="30"/>
        </w:numPr>
        <w:spacing w:before="0" w:after="0"/>
      </w:pPr>
      <w:r>
        <w:t>Installation date between minimum of 1955-01-01 and maximum of 1955-01-01</w:t>
      </w:r>
    </w:p>
    <w:p w14:paraId="5F29A9DE" w14:textId="77777777" w:rsidR="00584F50" w:rsidRDefault="00584F50" w:rsidP="006E2336">
      <w:pPr>
        <w:pStyle w:val="ListParagraph"/>
        <w:numPr>
          <w:ilvl w:val="2"/>
          <w:numId w:val="30"/>
        </w:numPr>
        <w:spacing w:before="0" w:after="0"/>
      </w:pPr>
      <w:r>
        <w:t>Outside diameter of 12.75 in.</w:t>
      </w:r>
    </w:p>
    <w:p w14:paraId="5C669E4F" w14:textId="77777777" w:rsidR="00584F50" w:rsidRDefault="00584F50" w:rsidP="006E2336">
      <w:pPr>
        <w:pStyle w:val="ListParagraph"/>
        <w:numPr>
          <w:ilvl w:val="2"/>
          <w:numId w:val="30"/>
        </w:numPr>
        <w:spacing w:before="0" w:after="0"/>
      </w:pPr>
      <w:r>
        <w:t>Grade between minimum of 290.0 and maximum of 359.0 MPa</w:t>
      </w:r>
    </w:p>
    <w:p w14:paraId="67D435C8" w14:textId="77777777" w:rsidR="00584F50" w:rsidRDefault="00584F50" w:rsidP="006E2336">
      <w:pPr>
        <w:pStyle w:val="ListParagraph"/>
        <w:numPr>
          <w:ilvl w:val="2"/>
          <w:numId w:val="30"/>
        </w:numPr>
        <w:spacing w:before="0" w:after="0"/>
      </w:pPr>
      <w:r>
        <w:t>Wall thickness between minimum of 5.72 and maximum of 6.35 mm</w:t>
      </w:r>
    </w:p>
    <w:p w14:paraId="532027E0" w14:textId="77777777" w:rsidR="00584F50" w:rsidRDefault="00584F50" w:rsidP="006E2336">
      <w:pPr>
        <w:pStyle w:val="ListParagraph"/>
        <w:numPr>
          <w:ilvl w:val="2"/>
          <w:numId w:val="30"/>
        </w:numPr>
        <w:spacing w:before="0" w:after="0"/>
      </w:pPr>
      <w:r>
        <w:t>Toughness between minimum of 17.6 and maximum of 17.6 J</w:t>
      </w:r>
    </w:p>
    <w:p w14:paraId="13A69DA3" w14:textId="77777777" w:rsidR="00584F50" w:rsidRDefault="00584F50" w:rsidP="006E2336">
      <w:pPr>
        <w:pStyle w:val="ListParagraph"/>
        <w:numPr>
          <w:ilvl w:val="2"/>
          <w:numId w:val="30"/>
        </w:numPr>
        <w:spacing w:before="0" w:after="0"/>
      </w:pPr>
      <w:r>
        <w:t>Probability of failure given a hit between minimum of 9.728e-02 and maximum of 1.233e-01</w:t>
      </w:r>
    </w:p>
    <w:p w14:paraId="79FA20D9" w14:textId="77777777" w:rsidR="00584F50" w:rsidRDefault="00584F50" w:rsidP="006E2336">
      <w:pPr>
        <w:pStyle w:val="ListParagraph"/>
        <w:numPr>
          <w:ilvl w:val="2"/>
          <w:numId w:val="30"/>
        </w:numPr>
        <w:spacing w:before="0" w:after="0"/>
      </w:pPr>
      <w:r>
        <w:t>Class area location is/are 1.0, 2.0.</w:t>
      </w:r>
    </w:p>
    <w:p w14:paraId="0BCB0C3D" w14:textId="77777777" w:rsidR="00584F50" w:rsidRDefault="00584F50" w:rsidP="006E2336">
      <w:pPr>
        <w:pStyle w:val="ListParagraph"/>
        <w:numPr>
          <w:ilvl w:val="1"/>
          <w:numId w:val="30"/>
        </w:numPr>
        <w:spacing w:before="0" w:after="0"/>
      </w:pPr>
      <w:r>
        <w:t>Consequence of failure distributed between minimum of $10.05 and maximum of $40.53MM</w:t>
      </w:r>
    </w:p>
    <w:p w14:paraId="07A126C1" w14:textId="77777777" w:rsidR="00584F50" w:rsidRDefault="00584F50" w:rsidP="006E2336">
      <w:pPr>
        <w:pStyle w:val="ListParagraph"/>
        <w:numPr>
          <w:ilvl w:val="1"/>
          <w:numId w:val="30"/>
        </w:numPr>
        <w:spacing w:before="0" w:after="0"/>
      </w:pPr>
      <w:r>
        <w:t>Total length driven by Safety: 497.68 meters.</w:t>
      </w:r>
    </w:p>
    <w:p w14:paraId="4C585C21" w14:textId="77777777" w:rsidR="00584F50" w:rsidRDefault="00584F50" w:rsidP="006E2336">
      <w:pPr>
        <w:pStyle w:val="ListParagraph"/>
        <w:numPr>
          <w:ilvl w:val="1"/>
          <w:numId w:val="30"/>
        </w:numPr>
        <w:spacing w:before="0" w:after="0"/>
      </w:pPr>
      <w:r>
        <w:t>Safety Cost distributed between minimum of $0.00 and maximum of $29.54MM:</w:t>
      </w:r>
    </w:p>
    <w:p w14:paraId="74D349A8" w14:textId="77777777" w:rsidR="00584F50" w:rsidRDefault="00584F50" w:rsidP="006E2336">
      <w:pPr>
        <w:pStyle w:val="ListParagraph"/>
        <w:numPr>
          <w:ilvl w:val="2"/>
          <w:numId w:val="30"/>
        </w:numPr>
        <w:spacing w:before="0" w:after="0"/>
      </w:pPr>
      <w:r>
        <w:t>Leak cost between minimum of $0.00 and maximum of $28.51MM</w:t>
      </w:r>
    </w:p>
    <w:p w14:paraId="68BDB2E8" w14:textId="77777777" w:rsidR="00584F50" w:rsidRDefault="00584F50" w:rsidP="006E2336">
      <w:pPr>
        <w:pStyle w:val="ListParagraph"/>
        <w:numPr>
          <w:ilvl w:val="2"/>
          <w:numId w:val="30"/>
        </w:numPr>
        <w:spacing w:before="0" w:after="0"/>
      </w:pPr>
      <w:r>
        <w:t>Leak scenario yielded 55.0 intersections with structures, with minimum of 2.28 and maximum of 2.97 of population impacted.</w:t>
      </w:r>
    </w:p>
    <w:p w14:paraId="5085584E" w14:textId="77777777" w:rsidR="00584F50" w:rsidRDefault="00584F50" w:rsidP="006E2336">
      <w:pPr>
        <w:pStyle w:val="ListParagraph"/>
        <w:numPr>
          <w:ilvl w:val="2"/>
          <w:numId w:val="30"/>
        </w:numPr>
        <w:spacing w:before="0" w:after="0"/>
      </w:pPr>
      <w:r>
        <w:t>Leak hazard radius distributed between minimum of 3.84 and maximum of 3.95 meters.</w:t>
      </w:r>
    </w:p>
    <w:p w14:paraId="26998300" w14:textId="77777777" w:rsidR="00584F50" w:rsidRDefault="00584F50" w:rsidP="006E2336">
      <w:pPr>
        <w:pStyle w:val="ListParagraph"/>
        <w:numPr>
          <w:ilvl w:val="2"/>
          <w:numId w:val="30"/>
        </w:numPr>
        <w:spacing w:before="0" w:after="0"/>
      </w:pPr>
      <w:r>
        <w:t>Rupture cost between minimum of $0.00 and maximum of $55.88MM</w:t>
      </w:r>
    </w:p>
    <w:p w14:paraId="6A436898" w14:textId="77777777" w:rsidR="00584F50" w:rsidRDefault="00584F50" w:rsidP="006E2336">
      <w:pPr>
        <w:pStyle w:val="ListParagraph"/>
        <w:numPr>
          <w:ilvl w:val="2"/>
          <w:numId w:val="30"/>
        </w:numPr>
        <w:spacing w:before="0" w:after="0"/>
      </w:pPr>
      <w:r>
        <w:t>Rupture scenario yielded 97.0 intersections with structures, with minimum of 2.28 and maximum of 5.82 of population impacted</w:t>
      </w:r>
    </w:p>
    <w:p w14:paraId="37108801" w14:textId="77777777" w:rsidR="00584F50" w:rsidRDefault="00584F50" w:rsidP="006E2336">
      <w:pPr>
        <w:pStyle w:val="ListParagraph"/>
        <w:numPr>
          <w:ilvl w:val="2"/>
          <w:numId w:val="30"/>
        </w:numPr>
        <w:spacing w:before="0" w:after="0"/>
      </w:pPr>
      <w:r>
        <w:t>Rupture hazard radius distributed between minimum of 74.13 and maximum of 76.25 meters.</w:t>
      </w:r>
    </w:p>
    <w:p w14:paraId="103E60B6" w14:textId="77777777" w:rsidR="00584F50" w:rsidRDefault="00584F50" w:rsidP="006E2336">
      <w:pPr>
        <w:pStyle w:val="ListParagraph"/>
        <w:numPr>
          <w:ilvl w:val="2"/>
          <w:numId w:val="30"/>
        </w:numPr>
        <w:spacing w:before="0" w:after="0"/>
      </w:pPr>
      <w:r>
        <w:t>Puncture cost between minimum of $0.00 and maximum of $28.51MM</w:t>
      </w:r>
    </w:p>
    <w:p w14:paraId="4410F17F" w14:textId="77777777" w:rsidR="00584F50" w:rsidRDefault="00584F50" w:rsidP="006E2336">
      <w:pPr>
        <w:pStyle w:val="ListParagraph"/>
        <w:numPr>
          <w:ilvl w:val="2"/>
          <w:numId w:val="30"/>
        </w:numPr>
        <w:spacing w:before="0" w:after="0"/>
      </w:pPr>
      <w:r>
        <w:lastRenderedPageBreak/>
        <w:t>Puncture scenario yielded 80.0 intersections with structures, with minimum of 1.26 and maximum of 2.97 of population impacted</w:t>
      </w:r>
    </w:p>
    <w:p w14:paraId="590D64A2" w14:textId="77777777" w:rsidR="00584F50" w:rsidRDefault="00584F50" w:rsidP="006E2336">
      <w:pPr>
        <w:pStyle w:val="ListParagraph"/>
        <w:numPr>
          <w:ilvl w:val="2"/>
          <w:numId w:val="30"/>
        </w:numPr>
        <w:spacing w:before="0" w:after="0"/>
      </w:pPr>
      <w:r>
        <w:t>Puncture hazard radius distributed between minimum of 15.33 and maximum of 15.77 meters.</w:t>
      </w:r>
    </w:p>
    <w:p w14:paraId="71DA9056" w14:textId="77777777" w:rsidR="00584F50" w:rsidRDefault="00584F50" w:rsidP="006E2336">
      <w:pPr>
        <w:pStyle w:val="ListParagraph"/>
        <w:numPr>
          <w:ilvl w:val="2"/>
          <w:numId w:val="30"/>
        </w:numPr>
        <w:spacing w:before="0" w:after="0"/>
      </w:pPr>
      <w:r>
        <w:t>Product type is Crude Oil.</w:t>
      </w:r>
    </w:p>
    <w:p w14:paraId="68E02C40" w14:textId="77777777" w:rsidR="00584F50" w:rsidRDefault="00584F50" w:rsidP="006E2336">
      <w:pPr>
        <w:pStyle w:val="ListParagraph"/>
        <w:numPr>
          <w:ilvl w:val="2"/>
          <w:numId w:val="30"/>
        </w:numPr>
        <w:spacing w:before="0" w:after="0"/>
      </w:pPr>
      <w:r>
        <w:t>Class area location is/are 1.0, 2.0.</w:t>
      </w:r>
    </w:p>
    <w:p w14:paraId="7B0E7A93" w14:textId="77777777" w:rsidR="00584F50" w:rsidRDefault="00584F50" w:rsidP="006E2336">
      <w:pPr>
        <w:pStyle w:val="ListParagraph"/>
        <w:numPr>
          <w:ilvl w:val="1"/>
          <w:numId w:val="30"/>
        </w:numPr>
        <w:spacing w:before="0" w:after="0"/>
      </w:pPr>
      <w:r>
        <w:t>Total length driven by Environmental: 87.07 meters.</w:t>
      </w:r>
    </w:p>
    <w:p w14:paraId="758145BF" w14:textId="77777777" w:rsidR="00584F50" w:rsidRDefault="00584F50" w:rsidP="006E2336">
      <w:pPr>
        <w:pStyle w:val="ListParagraph"/>
        <w:numPr>
          <w:ilvl w:val="1"/>
          <w:numId w:val="30"/>
        </w:numPr>
        <w:spacing w:before="0" w:after="0"/>
      </w:pPr>
      <w:r>
        <w:t>Environmental Cost distributed between minimum of $3.73 and maximum of $12.69MM:</w:t>
      </w:r>
    </w:p>
    <w:p w14:paraId="7B5DA366" w14:textId="77777777" w:rsidR="00584F50" w:rsidRDefault="00584F50" w:rsidP="006E2336">
      <w:pPr>
        <w:pStyle w:val="ListParagraph"/>
        <w:numPr>
          <w:ilvl w:val="2"/>
          <w:numId w:val="30"/>
        </w:numPr>
        <w:spacing w:before="0" w:after="0"/>
      </w:pPr>
      <w:r>
        <w:t>Leak cost between minimum of $0.20 and maximum of $0.39MM</w:t>
      </w:r>
    </w:p>
    <w:p w14:paraId="5252795D" w14:textId="77777777" w:rsidR="00584F50" w:rsidRDefault="00584F50" w:rsidP="006E2336">
      <w:pPr>
        <w:pStyle w:val="ListParagraph"/>
        <w:numPr>
          <w:ilvl w:val="2"/>
          <w:numId w:val="30"/>
        </w:numPr>
        <w:spacing w:before="0" w:after="0"/>
      </w:pPr>
      <w:r>
        <w:t>Leak spill volume between a minimum of 1695.69 and maximum of 2211.76 gallons</w:t>
      </w:r>
    </w:p>
    <w:p w14:paraId="4106C19F" w14:textId="77777777" w:rsidR="00584F50" w:rsidRDefault="00584F50" w:rsidP="006E2336">
      <w:pPr>
        <w:pStyle w:val="ListParagraph"/>
        <w:numPr>
          <w:ilvl w:val="2"/>
          <w:numId w:val="30"/>
        </w:numPr>
        <w:spacing w:before="0" w:after="0"/>
      </w:pPr>
      <w:r>
        <w:t>Rupture cost between minimum of $3.73 and maximum of $23.68MM</w:t>
      </w:r>
    </w:p>
    <w:p w14:paraId="3B3ECCA0" w14:textId="77777777" w:rsidR="00584F50" w:rsidRDefault="00584F50" w:rsidP="006E2336">
      <w:pPr>
        <w:pStyle w:val="ListParagraph"/>
        <w:numPr>
          <w:ilvl w:val="2"/>
          <w:numId w:val="30"/>
        </w:numPr>
        <w:spacing w:before="0" w:after="0"/>
      </w:pPr>
      <w:r>
        <w:t>Rupture spill volume is between a minimum of 35217.55 and maximum of 133093.78 gallons</w:t>
      </w:r>
    </w:p>
    <w:p w14:paraId="733CE41F" w14:textId="77777777" w:rsidR="00584F50" w:rsidRDefault="00584F50" w:rsidP="006E2336">
      <w:pPr>
        <w:pStyle w:val="ListParagraph"/>
        <w:numPr>
          <w:ilvl w:val="2"/>
          <w:numId w:val="30"/>
        </w:numPr>
        <w:spacing w:before="0" w:after="0"/>
      </w:pPr>
      <w:r>
        <w:t>Puncture cost between minimum of $6.43 and maximum of $12.93MM</w:t>
      </w:r>
    </w:p>
    <w:p w14:paraId="02087CD7" w14:textId="77777777" w:rsidR="00584F50" w:rsidRDefault="00584F50" w:rsidP="006E2336">
      <w:pPr>
        <w:pStyle w:val="ListParagraph"/>
        <w:numPr>
          <w:ilvl w:val="2"/>
          <w:numId w:val="30"/>
        </w:numPr>
        <w:spacing w:before="0" w:after="0"/>
      </w:pPr>
      <w:r>
        <w:t>Puncture spill volume is between a minimum of 55716.47 and maximum of 72673.47 gallons</w:t>
      </w:r>
    </w:p>
    <w:p w14:paraId="1AA9F616" w14:textId="77777777" w:rsidR="00584F50" w:rsidRDefault="00584F50" w:rsidP="006E2336">
      <w:pPr>
        <w:pStyle w:val="ListParagraph"/>
        <w:numPr>
          <w:ilvl w:val="0"/>
          <w:numId w:val="30"/>
        </w:numPr>
        <w:spacing w:before="0" w:after="0"/>
      </w:pPr>
      <w:r>
        <w:t>"HARVEST LOON LATERAL NPS 4</w:t>
      </w:r>
    </w:p>
    <w:p w14:paraId="05526365" w14:textId="77777777" w:rsidR="00584F50" w:rsidRDefault="00584F50" w:rsidP="006E2336">
      <w:pPr>
        <w:pStyle w:val="ListParagraph"/>
        <w:numPr>
          <w:ilvl w:val="1"/>
          <w:numId w:val="30"/>
        </w:numPr>
        <w:spacing w:before="0" w:after="0"/>
      </w:pPr>
      <w:r>
        <w:t>Total Cumulative Length (m):</w:t>
      </w:r>
      <w:r>
        <w:tab/>
        <w:t>584.7</w:t>
      </w:r>
    </w:p>
    <w:p w14:paraId="44BBC30D" w14:textId="77777777" w:rsidR="00584F50" w:rsidRDefault="00584F50" w:rsidP="006E2336">
      <w:pPr>
        <w:pStyle w:val="ListParagraph"/>
        <w:numPr>
          <w:ilvl w:val="1"/>
          <w:numId w:val="30"/>
        </w:numPr>
        <w:spacing w:before="0" w:after="0"/>
      </w:pPr>
      <w:r>
        <w:t>Likelihood of failure distributed between minimum of 1.012e-02 and maximum of 1.012e-02.</w:t>
      </w:r>
    </w:p>
    <w:p w14:paraId="7236ADC0" w14:textId="77777777" w:rsidR="00584F50" w:rsidRDefault="00584F50" w:rsidP="006E2336">
      <w:pPr>
        <w:pStyle w:val="ListParagraph"/>
        <w:numPr>
          <w:ilvl w:val="2"/>
          <w:numId w:val="30"/>
        </w:numPr>
        <w:spacing w:before="0" w:after="0"/>
      </w:pPr>
      <w:r>
        <w:t xml:space="preserve">Land use distributed as </w:t>
      </w:r>
    </w:p>
    <w:p w14:paraId="36B48B66" w14:textId="77777777" w:rsidR="00584F50" w:rsidRDefault="00584F50" w:rsidP="006E2336">
      <w:pPr>
        <w:pStyle w:val="ListParagraph"/>
        <w:numPr>
          <w:ilvl w:val="3"/>
          <w:numId w:val="30"/>
        </w:numPr>
        <w:spacing w:before="0" w:after="0"/>
      </w:pPr>
      <w:r>
        <w:t>Agricultural: 584.70</w:t>
      </w:r>
    </w:p>
    <w:p w14:paraId="47548A37" w14:textId="77777777" w:rsidR="00584F50" w:rsidRDefault="00584F50" w:rsidP="006E2336">
      <w:pPr>
        <w:pStyle w:val="ListParagraph"/>
        <w:numPr>
          <w:ilvl w:val="2"/>
          <w:numId w:val="30"/>
        </w:numPr>
        <w:spacing w:before="0" w:after="0"/>
      </w:pPr>
      <w:r>
        <w:t xml:space="preserve">Depth of cover distributed as </w:t>
      </w:r>
    </w:p>
    <w:p w14:paraId="114748BC" w14:textId="77777777" w:rsidR="00584F50" w:rsidRDefault="00584F50" w:rsidP="006E2336">
      <w:pPr>
        <w:pStyle w:val="ListParagraph"/>
        <w:numPr>
          <w:ilvl w:val="3"/>
          <w:numId w:val="30"/>
        </w:numPr>
        <w:spacing w:before="0" w:after="0"/>
      </w:pPr>
      <w:r>
        <w:t>nan</w:t>
      </w:r>
    </w:p>
    <w:p w14:paraId="76BE0539" w14:textId="77777777" w:rsidR="00584F50" w:rsidRDefault="00584F50" w:rsidP="006E2336">
      <w:pPr>
        <w:pStyle w:val="ListParagraph"/>
        <w:numPr>
          <w:ilvl w:val="2"/>
          <w:numId w:val="30"/>
        </w:numPr>
        <w:spacing w:before="0" w:after="0"/>
      </w:pPr>
      <w:r>
        <w:t>Installation date between minimum of 1972-01-01 and maximum of 1972-01-01</w:t>
      </w:r>
    </w:p>
    <w:p w14:paraId="72DB4CFF" w14:textId="77777777" w:rsidR="00584F50" w:rsidRDefault="00584F50" w:rsidP="006E2336">
      <w:pPr>
        <w:pStyle w:val="ListParagraph"/>
        <w:numPr>
          <w:ilvl w:val="2"/>
          <w:numId w:val="30"/>
        </w:numPr>
        <w:spacing w:before="0" w:after="0"/>
      </w:pPr>
      <w:r>
        <w:t>Outside diameter of 4.5 in.</w:t>
      </w:r>
    </w:p>
    <w:p w14:paraId="6225C50D" w14:textId="77777777" w:rsidR="00584F50" w:rsidRDefault="00584F50" w:rsidP="006E2336">
      <w:pPr>
        <w:pStyle w:val="ListParagraph"/>
        <w:numPr>
          <w:ilvl w:val="2"/>
          <w:numId w:val="30"/>
        </w:numPr>
        <w:spacing w:before="0" w:after="0"/>
      </w:pPr>
      <w:r>
        <w:t>Grade between minimum of 290.0 and maximum of 290.0 MPa</w:t>
      </w:r>
    </w:p>
    <w:p w14:paraId="5E056BA6" w14:textId="77777777" w:rsidR="00584F50" w:rsidRDefault="00584F50" w:rsidP="006E2336">
      <w:pPr>
        <w:pStyle w:val="ListParagraph"/>
        <w:numPr>
          <w:ilvl w:val="2"/>
          <w:numId w:val="30"/>
        </w:numPr>
        <w:spacing w:before="0" w:after="0"/>
      </w:pPr>
      <w:r>
        <w:t>Wall thickness between minimum of 3.96 and maximum of 3.96 mm</w:t>
      </w:r>
    </w:p>
    <w:p w14:paraId="10FF96AD" w14:textId="77777777" w:rsidR="00584F50" w:rsidRDefault="00584F50" w:rsidP="006E2336">
      <w:pPr>
        <w:pStyle w:val="ListParagraph"/>
        <w:numPr>
          <w:ilvl w:val="2"/>
          <w:numId w:val="30"/>
        </w:numPr>
        <w:spacing w:before="0" w:after="0"/>
      </w:pPr>
      <w:r>
        <w:t>Toughness between minimum of nan and maximum of nan J</w:t>
      </w:r>
    </w:p>
    <w:p w14:paraId="38441662" w14:textId="77777777" w:rsidR="00584F50" w:rsidRDefault="00584F50" w:rsidP="006E2336">
      <w:pPr>
        <w:pStyle w:val="ListParagraph"/>
        <w:numPr>
          <w:ilvl w:val="2"/>
          <w:numId w:val="30"/>
        </w:numPr>
        <w:spacing w:before="0" w:after="0"/>
      </w:pPr>
      <w:r>
        <w:t>Probability of failure given a hit between minimum of 2.431e-01 and maximum of 2.431e-01</w:t>
      </w:r>
    </w:p>
    <w:p w14:paraId="271B7589" w14:textId="77777777" w:rsidR="00584F50" w:rsidRDefault="00584F50" w:rsidP="006E2336">
      <w:pPr>
        <w:pStyle w:val="ListParagraph"/>
        <w:numPr>
          <w:ilvl w:val="2"/>
          <w:numId w:val="30"/>
        </w:numPr>
        <w:spacing w:before="0" w:after="0"/>
      </w:pPr>
      <w:r>
        <w:t>Class area location is/are 1.0.</w:t>
      </w:r>
    </w:p>
    <w:p w14:paraId="6378CAA1" w14:textId="77777777" w:rsidR="00584F50" w:rsidRDefault="00584F50" w:rsidP="006E2336">
      <w:pPr>
        <w:pStyle w:val="ListParagraph"/>
        <w:numPr>
          <w:ilvl w:val="1"/>
          <w:numId w:val="30"/>
        </w:numPr>
        <w:spacing w:before="0" w:after="0"/>
      </w:pPr>
      <w:r>
        <w:t>Consequence of failure distributed between minimum of $5.81 and maximum of $6.05MM</w:t>
      </w:r>
    </w:p>
    <w:p w14:paraId="2C0275BB" w14:textId="77777777" w:rsidR="00584F50" w:rsidRDefault="00584F50" w:rsidP="006E2336">
      <w:pPr>
        <w:pStyle w:val="ListParagraph"/>
        <w:numPr>
          <w:ilvl w:val="1"/>
          <w:numId w:val="30"/>
        </w:numPr>
        <w:spacing w:before="0" w:after="0"/>
      </w:pPr>
      <w:r>
        <w:t>Total length driven by Environmental: 584.7 meters.</w:t>
      </w:r>
    </w:p>
    <w:p w14:paraId="756B4858" w14:textId="77777777" w:rsidR="00584F50" w:rsidRDefault="00584F50" w:rsidP="006E2336">
      <w:pPr>
        <w:pStyle w:val="ListParagraph"/>
        <w:numPr>
          <w:ilvl w:val="1"/>
          <w:numId w:val="30"/>
        </w:numPr>
        <w:spacing w:before="0" w:after="0"/>
      </w:pPr>
      <w:r>
        <w:t>Environmental Cost distributed between minimum of $5.54 and maximum of $5.79MM:</w:t>
      </w:r>
    </w:p>
    <w:p w14:paraId="2FC347C3" w14:textId="77777777" w:rsidR="00584F50" w:rsidRDefault="00584F50" w:rsidP="006E2336">
      <w:pPr>
        <w:pStyle w:val="ListParagraph"/>
        <w:numPr>
          <w:ilvl w:val="2"/>
          <w:numId w:val="30"/>
        </w:numPr>
        <w:spacing w:before="0" w:after="0"/>
      </w:pPr>
      <w:r>
        <w:t>Leak cost between minimum of $0.18 and maximum of $0.19MM</w:t>
      </w:r>
    </w:p>
    <w:p w14:paraId="71A4DDFA" w14:textId="77777777" w:rsidR="00584F50" w:rsidRDefault="00584F50" w:rsidP="006E2336">
      <w:pPr>
        <w:pStyle w:val="ListParagraph"/>
        <w:numPr>
          <w:ilvl w:val="2"/>
          <w:numId w:val="30"/>
        </w:numPr>
        <w:spacing w:before="0" w:after="0"/>
      </w:pPr>
      <w:r>
        <w:t>Leak spill volume between a minimum of 1692.12 and maximum of 1764.96 gallons</w:t>
      </w:r>
    </w:p>
    <w:p w14:paraId="5CE4AD5D" w14:textId="77777777" w:rsidR="00584F50" w:rsidRDefault="00584F50" w:rsidP="006E2336">
      <w:pPr>
        <w:pStyle w:val="ListParagraph"/>
        <w:numPr>
          <w:ilvl w:val="2"/>
          <w:numId w:val="30"/>
        </w:numPr>
        <w:spacing w:before="0" w:after="0"/>
      </w:pPr>
      <w:r>
        <w:t>Rupture cost between minimum of $0.21 and maximum of $0.66MM</w:t>
      </w:r>
    </w:p>
    <w:p w14:paraId="4BDBB834" w14:textId="77777777" w:rsidR="00584F50" w:rsidRDefault="00584F50" w:rsidP="006E2336">
      <w:pPr>
        <w:pStyle w:val="ListParagraph"/>
        <w:numPr>
          <w:ilvl w:val="2"/>
          <w:numId w:val="30"/>
        </w:numPr>
        <w:spacing w:before="0" w:after="0"/>
      </w:pPr>
      <w:r>
        <w:t>Rupture spill volume is between a minimum of 1946.03 and maximum of 6233.47 gallons</w:t>
      </w:r>
    </w:p>
    <w:p w14:paraId="4736808D" w14:textId="77777777" w:rsidR="00584F50" w:rsidRDefault="00584F50" w:rsidP="006E2336">
      <w:pPr>
        <w:pStyle w:val="ListParagraph"/>
        <w:numPr>
          <w:ilvl w:val="2"/>
          <w:numId w:val="30"/>
        </w:numPr>
        <w:spacing w:before="0" w:after="0"/>
      </w:pPr>
      <w:r>
        <w:t>Puncture cost between minimum of $5.89 and maximum of $6.15MM</w:t>
      </w:r>
    </w:p>
    <w:p w14:paraId="10EE7D03" w14:textId="77777777" w:rsidR="00584F50" w:rsidRDefault="00584F50" w:rsidP="006E2336">
      <w:pPr>
        <w:pStyle w:val="ListParagraph"/>
        <w:numPr>
          <w:ilvl w:val="2"/>
          <w:numId w:val="30"/>
        </w:numPr>
        <w:spacing w:before="0" w:after="0"/>
      </w:pPr>
      <w:r>
        <w:t>Puncture spill volume is between a minimum of 55599.15 and maximum of 57992.44 gallons</w:t>
      </w:r>
    </w:p>
    <w:p w14:paraId="283EA320" w14:textId="77777777" w:rsidR="00584F50" w:rsidRDefault="00584F50" w:rsidP="006E2336">
      <w:pPr>
        <w:pStyle w:val="ListParagraph"/>
        <w:numPr>
          <w:ilvl w:val="0"/>
          <w:numId w:val="30"/>
        </w:numPr>
        <w:spacing w:before="0" w:after="0"/>
      </w:pPr>
      <w:r>
        <w:t>"NPS3 Warburg Lateral to Mainline  From 14-15-48-3W5 TO 6-15-48-3W5</w:t>
      </w:r>
    </w:p>
    <w:p w14:paraId="0604BD99" w14:textId="77777777" w:rsidR="00584F50" w:rsidRDefault="00584F50" w:rsidP="006E2336">
      <w:pPr>
        <w:pStyle w:val="ListParagraph"/>
        <w:numPr>
          <w:ilvl w:val="1"/>
          <w:numId w:val="30"/>
        </w:numPr>
        <w:spacing w:before="0" w:after="0"/>
      </w:pPr>
      <w:r>
        <w:t>Total Cumulative Length (m):</w:t>
      </w:r>
      <w:r>
        <w:tab/>
        <w:t>533.31</w:t>
      </w:r>
    </w:p>
    <w:p w14:paraId="7EEA482E" w14:textId="77777777" w:rsidR="00584F50" w:rsidRDefault="00584F50" w:rsidP="006E2336">
      <w:pPr>
        <w:pStyle w:val="ListParagraph"/>
        <w:numPr>
          <w:ilvl w:val="1"/>
          <w:numId w:val="30"/>
        </w:numPr>
        <w:spacing w:before="0" w:after="0"/>
      </w:pPr>
      <w:r>
        <w:t>Likelihood of failure distributed between minimum of 1.585e-02 and maximum of 1.585e-02.</w:t>
      </w:r>
    </w:p>
    <w:p w14:paraId="7CE0165A" w14:textId="77777777" w:rsidR="00584F50" w:rsidRDefault="00584F50" w:rsidP="006E2336">
      <w:pPr>
        <w:pStyle w:val="ListParagraph"/>
        <w:numPr>
          <w:ilvl w:val="2"/>
          <w:numId w:val="30"/>
        </w:numPr>
        <w:spacing w:before="0" w:after="0"/>
      </w:pPr>
      <w:r>
        <w:t xml:space="preserve">Land use distributed as </w:t>
      </w:r>
    </w:p>
    <w:p w14:paraId="3BC66E76" w14:textId="77777777" w:rsidR="00584F50" w:rsidRDefault="00584F50" w:rsidP="006E2336">
      <w:pPr>
        <w:pStyle w:val="ListParagraph"/>
        <w:numPr>
          <w:ilvl w:val="3"/>
          <w:numId w:val="30"/>
        </w:numPr>
        <w:spacing w:before="0" w:after="0"/>
      </w:pPr>
      <w:r>
        <w:t>Agricultural: 533.31</w:t>
      </w:r>
    </w:p>
    <w:p w14:paraId="468870C5" w14:textId="77777777" w:rsidR="00584F50" w:rsidRDefault="00584F50" w:rsidP="006E2336">
      <w:pPr>
        <w:pStyle w:val="ListParagraph"/>
        <w:numPr>
          <w:ilvl w:val="2"/>
          <w:numId w:val="30"/>
        </w:numPr>
        <w:spacing w:before="0" w:after="0"/>
      </w:pPr>
      <w:r>
        <w:lastRenderedPageBreak/>
        <w:t xml:space="preserve">Depth of cover distributed as </w:t>
      </w:r>
    </w:p>
    <w:p w14:paraId="7B5B0F7A" w14:textId="77777777" w:rsidR="00584F50" w:rsidRDefault="00584F50" w:rsidP="006E2336">
      <w:pPr>
        <w:pStyle w:val="ListParagraph"/>
        <w:numPr>
          <w:ilvl w:val="3"/>
          <w:numId w:val="30"/>
        </w:numPr>
        <w:spacing w:before="0" w:after="0"/>
      </w:pPr>
      <w:r>
        <w:t>nan</w:t>
      </w:r>
    </w:p>
    <w:p w14:paraId="6F6DBA52" w14:textId="77777777" w:rsidR="00584F50" w:rsidRDefault="00584F50" w:rsidP="006E2336">
      <w:pPr>
        <w:pStyle w:val="ListParagraph"/>
        <w:numPr>
          <w:ilvl w:val="2"/>
          <w:numId w:val="30"/>
        </w:numPr>
        <w:spacing w:before="0" w:after="0"/>
      </w:pPr>
      <w:r>
        <w:t>Installation date between minimum of 1971-01-01 and maximum of 1971-01-01</w:t>
      </w:r>
    </w:p>
    <w:p w14:paraId="5F91D77E" w14:textId="77777777" w:rsidR="00584F50" w:rsidRDefault="00584F50" w:rsidP="006E2336">
      <w:pPr>
        <w:pStyle w:val="ListParagraph"/>
        <w:numPr>
          <w:ilvl w:val="2"/>
          <w:numId w:val="30"/>
        </w:numPr>
        <w:spacing w:before="0" w:after="0"/>
      </w:pPr>
      <w:r>
        <w:t>Outside diameter of 3.5 in.</w:t>
      </w:r>
    </w:p>
    <w:p w14:paraId="7904F8C7" w14:textId="77777777" w:rsidR="00584F50" w:rsidRDefault="00584F50" w:rsidP="006E2336">
      <w:pPr>
        <w:pStyle w:val="ListParagraph"/>
        <w:numPr>
          <w:ilvl w:val="2"/>
          <w:numId w:val="30"/>
        </w:numPr>
        <w:spacing w:before="0" w:after="0"/>
      </w:pPr>
      <w:r>
        <w:t>Grade between minimum of 290.0 and maximum of 290.0 MPa</w:t>
      </w:r>
    </w:p>
    <w:p w14:paraId="4EC8DBBC" w14:textId="77777777" w:rsidR="00584F50" w:rsidRDefault="00584F50" w:rsidP="006E2336">
      <w:pPr>
        <w:pStyle w:val="ListParagraph"/>
        <w:numPr>
          <w:ilvl w:val="2"/>
          <w:numId w:val="30"/>
        </w:numPr>
        <w:spacing w:before="0" w:after="0"/>
      </w:pPr>
      <w:r>
        <w:t>Wall thickness between minimum of 2.77 and maximum of 2.77 mm</w:t>
      </w:r>
    </w:p>
    <w:p w14:paraId="0AA29570" w14:textId="77777777" w:rsidR="00584F50" w:rsidRDefault="00584F50" w:rsidP="006E2336">
      <w:pPr>
        <w:pStyle w:val="ListParagraph"/>
        <w:numPr>
          <w:ilvl w:val="2"/>
          <w:numId w:val="30"/>
        </w:numPr>
        <w:spacing w:before="0" w:after="0"/>
      </w:pPr>
      <w:r>
        <w:t>Toughness between minimum of 20.0 and maximum of 20.0 J</w:t>
      </w:r>
    </w:p>
    <w:p w14:paraId="1A4BB0DF" w14:textId="77777777" w:rsidR="00584F50" w:rsidRDefault="00584F50" w:rsidP="006E2336">
      <w:pPr>
        <w:pStyle w:val="ListParagraph"/>
        <w:numPr>
          <w:ilvl w:val="2"/>
          <w:numId w:val="30"/>
        </w:numPr>
        <w:spacing w:before="0" w:after="0"/>
      </w:pPr>
      <w:r>
        <w:t>Probability of failure given a hit between minimum of 3.808e-01 and maximum of 3.808e-01</w:t>
      </w:r>
    </w:p>
    <w:p w14:paraId="64CD23EA" w14:textId="77777777" w:rsidR="00584F50" w:rsidRDefault="00584F50" w:rsidP="006E2336">
      <w:pPr>
        <w:pStyle w:val="ListParagraph"/>
        <w:numPr>
          <w:ilvl w:val="2"/>
          <w:numId w:val="30"/>
        </w:numPr>
        <w:spacing w:before="0" w:after="0"/>
      </w:pPr>
      <w:r>
        <w:t>Class area location is/are 1.0.</w:t>
      </w:r>
    </w:p>
    <w:p w14:paraId="2CE7BE19" w14:textId="77777777" w:rsidR="00584F50" w:rsidRDefault="00584F50" w:rsidP="006E2336">
      <w:pPr>
        <w:pStyle w:val="ListParagraph"/>
        <w:numPr>
          <w:ilvl w:val="1"/>
          <w:numId w:val="30"/>
        </w:numPr>
        <w:spacing w:before="0" w:after="0"/>
      </w:pPr>
      <w:r>
        <w:t>Consequence of failure distributed between minimum of $1.76 and maximum of $137.76MM</w:t>
      </w:r>
    </w:p>
    <w:p w14:paraId="517482BF" w14:textId="77777777" w:rsidR="00584F50" w:rsidRDefault="00584F50" w:rsidP="006E2336">
      <w:pPr>
        <w:pStyle w:val="ListParagraph"/>
        <w:numPr>
          <w:ilvl w:val="1"/>
          <w:numId w:val="30"/>
        </w:numPr>
        <w:spacing w:before="0" w:after="0"/>
      </w:pPr>
      <w:r>
        <w:t>Total length driven by Safety: 228.56 meters.</w:t>
      </w:r>
    </w:p>
    <w:p w14:paraId="7DC8C607" w14:textId="77777777" w:rsidR="00584F50" w:rsidRDefault="00584F50" w:rsidP="006E2336">
      <w:pPr>
        <w:pStyle w:val="ListParagraph"/>
        <w:numPr>
          <w:ilvl w:val="1"/>
          <w:numId w:val="30"/>
        </w:numPr>
        <w:spacing w:before="0" w:after="0"/>
      </w:pPr>
      <w:r>
        <w:t>Safety Cost distributed between minimum of $0.00 and maximum of $133.03MM:</w:t>
      </w:r>
    </w:p>
    <w:p w14:paraId="1A620949" w14:textId="77777777" w:rsidR="00584F50" w:rsidRDefault="00584F50" w:rsidP="006E2336">
      <w:pPr>
        <w:pStyle w:val="ListParagraph"/>
        <w:numPr>
          <w:ilvl w:val="2"/>
          <w:numId w:val="30"/>
        </w:numPr>
        <w:spacing w:before="0" w:after="0"/>
      </w:pPr>
      <w:r>
        <w:t>Leak cost between minimum of $0.00 and maximum of $121.06MM</w:t>
      </w:r>
    </w:p>
    <w:p w14:paraId="3E0AEA0B" w14:textId="77777777" w:rsidR="00584F50" w:rsidRDefault="00584F50" w:rsidP="006E2336">
      <w:pPr>
        <w:pStyle w:val="ListParagraph"/>
        <w:numPr>
          <w:ilvl w:val="2"/>
          <w:numId w:val="30"/>
        </w:numPr>
        <w:spacing w:before="0" w:after="0"/>
      </w:pPr>
      <w:r>
        <w:t>Leak scenario yielded 3.0 intersections with structures, with minimum of 12.61 and maximum of 12.61 of population impacted.</w:t>
      </w:r>
    </w:p>
    <w:p w14:paraId="43C18E80" w14:textId="77777777" w:rsidR="00584F50" w:rsidRDefault="00584F50" w:rsidP="006E2336">
      <w:pPr>
        <w:pStyle w:val="ListParagraph"/>
        <w:numPr>
          <w:ilvl w:val="2"/>
          <w:numId w:val="30"/>
        </w:numPr>
        <w:spacing w:before="0" w:after="0"/>
      </w:pPr>
      <w:r>
        <w:t>Leak hazard radius distributed between minimum of 11.09 and maximum of 11.09 meters.</w:t>
      </w:r>
    </w:p>
    <w:p w14:paraId="73848A8E" w14:textId="77777777" w:rsidR="00584F50" w:rsidRDefault="00584F50" w:rsidP="006E2336">
      <w:pPr>
        <w:pStyle w:val="ListParagraph"/>
        <w:numPr>
          <w:ilvl w:val="2"/>
          <w:numId w:val="30"/>
        </w:numPr>
        <w:spacing w:before="0" w:after="0"/>
      </w:pPr>
      <w:r>
        <w:t>Rupture cost between minimum of $0.00 and maximum of $133.16MM</w:t>
      </w:r>
    </w:p>
    <w:p w14:paraId="3EC4636B" w14:textId="77777777" w:rsidR="00584F50" w:rsidRDefault="00584F50" w:rsidP="006E2336">
      <w:pPr>
        <w:pStyle w:val="ListParagraph"/>
        <w:numPr>
          <w:ilvl w:val="2"/>
          <w:numId w:val="30"/>
        </w:numPr>
        <w:spacing w:before="0" w:after="0"/>
      </w:pPr>
      <w:r>
        <w:t>Rupture scenario yielded 3.0 intersections with structures, with minimum of 12.61 and maximum of 13.87 of population impacted</w:t>
      </w:r>
    </w:p>
    <w:p w14:paraId="0F26E733" w14:textId="77777777" w:rsidR="00584F50" w:rsidRDefault="00584F50" w:rsidP="006E2336">
      <w:pPr>
        <w:pStyle w:val="ListParagraph"/>
        <w:numPr>
          <w:ilvl w:val="2"/>
          <w:numId w:val="30"/>
        </w:numPr>
        <w:spacing w:before="0" w:after="0"/>
      </w:pPr>
      <w:r>
        <w:t>Rupture hazard radius distributed between minimum of 71.92 and maximum of 71.92 meters.</w:t>
      </w:r>
    </w:p>
    <w:p w14:paraId="62805582" w14:textId="77777777" w:rsidR="00584F50" w:rsidRDefault="00584F50" w:rsidP="006E2336">
      <w:pPr>
        <w:pStyle w:val="ListParagraph"/>
        <w:numPr>
          <w:ilvl w:val="2"/>
          <w:numId w:val="30"/>
        </w:numPr>
        <w:spacing w:before="0" w:after="0"/>
      </w:pPr>
      <w:r>
        <w:t>Puncture cost between minimum of $0.00 and maximum of $133.16MM</w:t>
      </w:r>
    </w:p>
    <w:p w14:paraId="705D4F17" w14:textId="77777777" w:rsidR="00584F50" w:rsidRDefault="00584F50" w:rsidP="006E2336">
      <w:pPr>
        <w:pStyle w:val="ListParagraph"/>
        <w:numPr>
          <w:ilvl w:val="2"/>
          <w:numId w:val="30"/>
        </w:numPr>
        <w:spacing w:before="0" w:after="0"/>
      </w:pPr>
      <w:r>
        <w:t>Puncture scenario yielded 4.0 intersections with structures, with minimum of 12.61 and maximum of 13.87 of population impacted</w:t>
      </w:r>
    </w:p>
    <w:p w14:paraId="46B010A7" w14:textId="77777777" w:rsidR="00584F50" w:rsidRDefault="00584F50" w:rsidP="006E2336">
      <w:pPr>
        <w:pStyle w:val="ListParagraph"/>
        <w:numPr>
          <w:ilvl w:val="2"/>
          <w:numId w:val="30"/>
        </w:numPr>
        <w:spacing w:before="0" w:after="0"/>
      </w:pPr>
      <w:r>
        <w:t>Puncture hazard radius distributed between minimum of 51.75 and maximum of 51.75 meters.</w:t>
      </w:r>
    </w:p>
    <w:p w14:paraId="6B7BB4B3" w14:textId="77777777" w:rsidR="00584F50" w:rsidRDefault="00584F50" w:rsidP="006E2336">
      <w:pPr>
        <w:pStyle w:val="ListParagraph"/>
        <w:numPr>
          <w:ilvl w:val="2"/>
          <w:numId w:val="30"/>
        </w:numPr>
        <w:spacing w:before="0" w:after="0"/>
      </w:pPr>
      <w:r>
        <w:t>Product type is HVP Product.</w:t>
      </w:r>
    </w:p>
    <w:p w14:paraId="03D035A9" w14:textId="77777777" w:rsidR="00584F50" w:rsidRDefault="00584F50" w:rsidP="006E2336">
      <w:pPr>
        <w:pStyle w:val="ListParagraph"/>
        <w:numPr>
          <w:ilvl w:val="2"/>
          <w:numId w:val="30"/>
        </w:numPr>
        <w:spacing w:before="0" w:after="0"/>
      </w:pPr>
      <w:r>
        <w:t>Class area location is/are 1.0.</w:t>
      </w:r>
    </w:p>
    <w:p w14:paraId="65A746F8" w14:textId="77777777" w:rsidR="00584F50" w:rsidRDefault="00584F50" w:rsidP="006E2336">
      <w:pPr>
        <w:pStyle w:val="ListParagraph"/>
        <w:numPr>
          <w:ilvl w:val="1"/>
          <w:numId w:val="30"/>
        </w:numPr>
        <w:spacing w:before="0" w:after="0"/>
      </w:pPr>
      <w:r>
        <w:t>Total length driven by Economic Loss: 304.75 meters.</w:t>
      </w:r>
    </w:p>
    <w:p w14:paraId="5D5A893C" w14:textId="77777777" w:rsidR="00584F50" w:rsidRDefault="00584F50" w:rsidP="006E2336">
      <w:pPr>
        <w:pStyle w:val="ListParagraph"/>
        <w:numPr>
          <w:ilvl w:val="1"/>
          <w:numId w:val="30"/>
        </w:numPr>
        <w:spacing w:before="0" w:after="0"/>
      </w:pPr>
      <w:r>
        <w:t>Economic Loss Cost distributed between minimum of $1.76 and maximum of $4.72MM:</w:t>
      </w:r>
    </w:p>
    <w:p w14:paraId="754FA746" w14:textId="77777777" w:rsidR="00584F50" w:rsidRDefault="00584F50" w:rsidP="006E2336">
      <w:pPr>
        <w:pStyle w:val="ListParagraph"/>
        <w:numPr>
          <w:ilvl w:val="2"/>
          <w:numId w:val="30"/>
        </w:numPr>
        <w:spacing w:before="0" w:after="0"/>
      </w:pPr>
      <w:r>
        <w:t>Repair costs between minimum of $6,000.00 and maximum of $6,000.00.</w:t>
      </w:r>
    </w:p>
    <w:p w14:paraId="0BD11887" w14:textId="77777777" w:rsidR="00584F50" w:rsidRDefault="00584F50" w:rsidP="006E2336">
      <w:pPr>
        <w:pStyle w:val="ListParagraph"/>
        <w:numPr>
          <w:ilvl w:val="2"/>
          <w:numId w:val="30"/>
        </w:numPr>
        <w:spacing w:before="0" w:after="0"/>
      </w:pPr>
      <w:r>
        <w:t>Outage losses between minimum of $200,000.00 and maximum of $200,000.00.</w:t>
      </w:r>
    </w:p>
    <w:p w14:paraId="6FA69C53" w14:textId="77777777" w:rsidR="00584F50" w:rsidRDefault="00584F50" w:rsidP="006E2336">
      <w:pPr>
        <w:pStyle w:val="ListParagraph"/>
        <w:numPr>
          <w:ilvl w:val="2"/>
          <w:numId w:val="30"/>
        </w:numPr>
        <w:spacing w:before="0" w:after="0"/>
      </w:pPr>
      <w:r>
        <w:t>Product type is HVP Product.</w:t>
      </w:r>
    </w:p>
    <w:p w14:paraId="65C81F93" w14:textId="77777777" w:rsidR="00584F50" w:rsidRDefault="00584F50" w:rsidP="006E2336">
      <w:pPr>
        <w:pStyle w:val="ListParagraph"/>
        <w:numPr>
          <w:ilvl w:val="2"/>
          <w:numId w:val="30"/>
        </w:numPr>
        <w:spacing w:before="0" w:after="0"/>
      </w:pPr>
      <w:r>
        <w:t>Leak cost between minimum of $0.25 and maximum of $2.94MM</w:t>
      </w:r>
    </w:p>
    <w:p w14:paraId="49703B52" w14:textId="77777777" w:rsidR="00584F50" w:rsidRDefault="00584F50" w:rsidP="006E2336">
      <w:pPr>
        <w:pStyle w:val="ListParagraph"/>
        <w:numPr>
          <w:ilvl w:val="2"/>
          <w:numId w:val="30"/>
        </w:numPr>
        <w:spacing w:before="0" w:after="0"/>
      </w:pPr>
      <w:r>
        <w:t>Leak scenario yielded 3.0 intersections with structures, with minimum of $2,688,250.00 and maximum of $2,688,250.00 in cost of structures impacted.</w:t>
      </w:r>
    </w:p>
    <w:p w14:paraId="71A0885C" w14:textId="77777777" w:rsidR="00584F50" w:rsidRDefault="00584F50" w:rsidP="006E2336">
      <w:pPr>
        <w:pStyle w:val="ListParagraph"/>
        <w:numPr>
          <w:ilvl w:val="2"/>
          <w:numId w:val="30"/>
        </w:numPr>
        <w:spacing w:before="0" w:after="0"/>
      </w:pPr>
      <w:r>
        <w:t>Leak product loss costs between minimum of $45,234.23 and maximum of $45,234.23</w:t>
      </w:r>
    </w:p>
    <w:p w14:paraId="369C2DE1" w14:textId="77777777" w:rsidR="00584F50" w:rsidRDefault="00584F50" w:rsidP="006E2336">
      <w:pPr>
        <w:pStyle w:val="ListParagraph"/>
        <w:numPr>
          <w:ilvl w:val="2"/>
          <w:numId w:val="30"/>
        </w:numPr>
        <w:spacing w:before="0" w:after="0"/>
      </w:pPr>
      <w:r>
        <w:t>Rupture cost between minimum of $3.78 and maximum of $6.74MM</w:t>
      </w:r>
    </w:p>
    <w:p w14:paraId="2098DF57" w14:textId="77777777" w:rsidR="00584F50" w:rsidRDefault="00584F50" w:rsidP="006E2336">
      <w:pPr>
        <w:pStyle w:val="ListParagraph"/>
        <w:numPr>
          <w:ilvl w:val="2"/>
          <w:numId w:val="30"/>
        </w:numPr>
        <w:spacing w:before="0" w:after="0"/>
      </w:pPr>
      <w:r>
        <w:t>Rupture scenario yielded 3.0 intersections with structures, with minimum of $2,688,250.00 and maximum of $2,957,075.00 in cost of structures impacted</w:t>
      </w:r>
    </w:p>
    <w:p w14:paraId="23BCD4D7" w14:textId="77777777" w:rsidR="00584F50" w:rsidRDefault="00584F50" w:rsidP="006E2336">
      <w:pPr>
        <w:pStyle w:val="ListParagraph"/>
        <w:numPr>
          <w:ilvl w:val="2"/>
          <w:numId w:val="30"/>
        </w:numPr>
        <w:spacing w:before="0" w:after="0"/>
      </w:pPr>
      <w:r>
        <w:t>Rupture product loss costs between minimum of $3,574,956.57 and maximum of $3,574,956.57</w:t>
      </w:r>
    </w:p>
    <w:p w14:paraId="1E3DF37B" w14:textId="77777777" w:rsidR="00584F50" w:rsidRDefault="00584F50" w:rsidP="006E2336">
      <w:pPr>
        <w:pStyle w:val="ListParagraph"/>
        <w:numPr>
          <w:ilvl w:val="2"/>
          <w:numId w:val="30"/>
        </w:numPr>
        <w:spacing w:before="0" w:after="0"/>
      </w:pPr>
      <w:r>
        <w:t>Puncture cost between minimum of $1.69 and maximum of $4.65MM</w:t>
      </w:r>
    </w:p>
    <w:p w14:paraId="49B27213" w14:textId="77777777" w:rsidR="00584F50" w:rsidRDefault="00584F50" w:rsidP="006E2336">
      <w:pPr>
        <w:pStyle w:val="ListParagraph"/>
        <w:numPr>
          <w:ilvl w:val="2"/>
          <w:numId w:val="30"/>
        </w:numPr>
        <w:spacing w:before="0" w:after="0"/>
      </w:pPr>
      <w:r>
        <w:t>Puncture scenario yielded 4.0 intersections with structures, with minimum of $2,688,250.00 and maximum of $2,957,075.00 in cost of structures impacted</w:t>
      </w:r>
    </w:p>
    <w:p w14:paraId="5DCF2C2D" w14:textId="77777777" w:rsidR="00584F50" w:rsidRDefault="00584F50" w:rsidP="006E2336">
      <w:pPr>
        <w:pStyle w:val="ListParagraph"/>
        <w:numPr>
          <w:ilvl w:val="2"/>
          <w:numId w:val="30"/>
        </w:numPr>
        <w:spacing w:before="0" w:after="0"/>
      </w:pPr>
      <w:r>
        <w:lastRenderedPageBreak/>
        <w:t>Product Loss costs between minimum of $1,486,294.23 and maximum of $1,486,294.23"</w:t>
      </w:r>
    </w:p>
    <w:p w14:paraId="6FDE9C0D" w14:textId="77777777" w:rsidR="00584F50" w:rsidRDefault="00584F50" w:rsidP="006E2336">
      <w:pPr>
        <w:pStyle w:val="ListParagraph"/>
        <w:numPr>
          <w:ilvl w:val="0"/>
          <w:numId w:val="30"/>
        </w:numPr>
        <w:spacing w:before="0" w:after="0"/>
      </w:pPr>
      <w:r>
        <w:t>"HARMATTAN TO SUNDRE NPS 6 FROM 14-3-32-4W5 TO 15-9-32-4W5</w:t>
      </w:r>
    </w:p>
    <w:p w14:paraId="4A159988" w14:textId="77777777" w:rsidR="00584F50" w:rsidRDefault="00584F50" w:rsidP="006E2336">
      <w:pPr>
        <w:pStyle w:val="ListParagraph"/>
        <w:numPr>
          <w:ilvl w:val="1"/>
          <w:numId w:val="30"/>
        </w:numPr>
        <w:spacing w:before="0" w:after="0"/>
      </w:pPr>
      <w:r>
        <w:t>Total Cumulative Length (m):</w:t>
      </w:r>
      <w:r>
        <w:tab/>
        <w:t>531.27</w:t>
      </w:r>
    </w:p>
    <w:p w14:paraId="39AFC528" w14:textId="77777777" w:rsidR="00584F50" w:rsidRDefault="00584F50" w:rsidP="006E2336">
      <w:pPr>
        <w:pStyle w:val="ListParagraph"/>
        <w:numPr>
          <w:ilvl w:val="1"/>
          <w:numId w:val="30"/>
        </w:numPr>
        <w:spacing w:before="0" w:after="0"/>
      </w:pPr>
      <w:r>
        <w:t>Likelihood of failure distributed between minimum of 1.658e-03 and maximum of 6.892e-03.</w:t>
      </w:r>
    </w:p>
    <w:p w14:paraId="272B65B3" w14:textId="77777777" w:rsidR="00584F50" w:rsidRDefault="00584F50" w:rsidP="006E2336">
      <w:pPr>
        <w:pStyle w:val="ListParagraph"/>
        <w:numPr>
          <w:ilvl w:val="2"/>
          <w:numId w:val="30"/>
        </w:numPr>
        <w:spacing w:before="0" w:after="0"/>
      </w:pPr>
      <w:r>
        <w:t xml:space="preserve">Land use distributed as </w:t>
      </w:r>
    </w:p>
    <w:p w14:paraId="46E95985" w14:textId="77777777" w:rsidR="00584F50" w:rsidRDefault="00584F50" w:rsidP="006E2336">
      <w:pPr>
        <w:pStyle w:val="ListParagraph"/>
        <w:numPr>
          <w:ilvl w:val="3"/>
          <w:numId w:val="30"/>
        </w:numPr>
        <w:spacing w:before="0" w:after="0"/>
      </w:pPr>
      <w:r>
        <w:t>Agricultural: 24.31</w:t>
      </w:r>
    </w:p>
    <w:p w14:paraId="011C26D3" w14:textId="77777777" w:rsidR="00584F50" w:rsidRDefault="00584F50" w:rsidP="006E2336">
      <w:pPr>
        <w:pStyle w:val="ListParagraph"/>
        <w:numPr>
          <w:ilvl w:val="3"/>
          <w:numId w:val="30"/>
        </w:numPr>
        <w:spacing w:before="0" w:after="0"/>
      </w:pPr>
      <w:r>
        <w:t>Water Course: 506.96</w:t>
      </w:r>
    </w:p>
    <w:p w14:paraId="300A2885" w14:textId="77777777" w:rsidR="00584F50" w:rsidRDefault="00584F50" w:rsidP="006E2336">
      <w:pPr>
        <w:pStyle w:val="ListParagraph"/>
        <w:numPr>
          <w:ilvl w:val="2"/>
          <w:numId w:val="30"/>
        </w:numPr>
        <w:spacing w:before="0" w:after="0"/>
      </w:pPr>
      <w:r>
        <w:t xml:space="preserve">Depth of cover distributed as </w:t>
      </w:r>
    </w:p>
    <w:p w14:paraId="10C1552E" w14:textId="77777777" w:rsidR="00584F50" w:rsidRDefault="00584F50" w:rsidP="006E2336">
      <w:pPr>
        <w:pStyle w:val="ListParagraph"/>
        <w:numPr>
          <w:ilvl w:val="3"/>
          <w:numId w:val="30"/>
        </w:numPr>
        <w:spacing w:before="0" w:after="0"/>
      </w:pPr>
      <w:r>
        <w:t>nan</w:t>
      </w:r>
    </w:p>
    <w:p w14:paraId="63ED830A" w14:textId="77777777" w:rsidR="00584F50" w:rsidRDefault="00584F50" w:rsidP="006E2336">
      <w:pPr>
        <w:pStyle w:val="ListParagraph"/>
        <w:numPr>
          <w:ilvl w:val="2"/>
          <w:numId w:val="30"/>
        </w:numPr>
        <w:spacing w:before="0" w:after="0"/>
      </w:pPr>
      <w:r>
        <w:t>Installation date between minimum of 2009-01-01 and maximum of 2009-01-01</w:t>
      </w:r>
    </w:p>
    <w:p w14:paraId="29C8F71B" w14:textId="77777777" w:rsidR="00584F50" w:rsidRDefault="00584F50" w:rsidP="006E2336">
      <w:pPr>
        <w:pStyle w:val="ListParagraph"/>
        <w:numPr>
          <w:ilvl w:val="2"/>
          <w:numId w:val="30"/>
        </w:numPr>
        <w:spacing w:before="0" w:after="0"/>
      </w:pPr>
      <w:r>
        <w:t>Outside diameter of 6.625 in.</w:t>
      </w:r>
    </w:p>
    <w:p w14:paraId="1DBC8826" w14:textId="77777777" w:rsidR="00584F50" w:rsidRDefault="00584F50" w:rsidP="006E2336">
      <w:pPr>
        <w:pStyle w:val="ListParagraph"/>
        <w:numPr>
          <w:ilvl w:val="2"/>
          <w:numId w:val="30"/>
        </w:numPr>
        <w:spacing w:before="0" w:after="0"/>
      </w:pPr>
      <w:r>
        <w:t>Grade between minimum of 359.0 and maximum of 359.0 MPa</w:t>
      </w:r>
    </w:p>
    <w:p w14:paraId="64BFDC44" w14:textId="77777777" w:rsidR="00584F50" w:rsidRDefault="00584F50" w:rsidP="006E2336">
      <w:pPr>
        <w:pStyle w:val="ListParagraph"/>
        <w:numPr>
          <w:ilvl w:val="2"/>
          <w:numId w:val="30"/>
        </w:numPr>
        <w:spacing w:before="0" w:after="0"/>
      </w:pPr>
      <w:r>
        <w:t>Wall thickness between minimum of 4.78 and maximum of 4.78 mm</w:t>
      </w:r>
    </w:p>
    <w:p w14:paraId="2F71FAF7" w14:textId="77777777" w:rsidR="00584F50" w:rsidRDefault="00584F50" w:rsidP="006E2336">
      <w:pPr>
        <w:pStyle w:val="ListParagraph"/>
        <w:numPr>
          <w:ilvl w:val="2"/>
          <w:numId w:val="30"/>
        </w:numPr>
        <w:spacing w:before="0" w:after="0"/>
      </w:pPr>
      <w:r>
        <w:t>Toughness between minimum of nan and maximum of nan J</w:t>
      </w:r>
    </w:p>
    <w:p w14:paraId="42B59C8A" w14:textId="77777777" w:rsidR="00584F50" w:rsidRDefault="00584F50" w:rsidP="006E2336">
      <w:pPr>
        <w:pStyle w:val="ListParagraph"/>
        <w:numPr>
          <w:ilvl w:val="2"/>
          <w:numId w:val="30"/>
        </w:numPr>
        <w:spacing w:before="0" w:after="0"/>
      </w:pPr>
      <w:r>
        <w:t>Probability of failure given a hit between minimum of 1.655e-01 and maximum of 1.655e-01</w:t>
      </w:r>
    </w:p>
    <w:p w14:paraId="4C43268F" w14:textId="77777777" w:rsidR="00584F50" w:rsidRDefault="00584F50" w:rsidP="006E2336">
      <w:pPr>
        <w:pStyle w:val="ListParagraph"/>
        <w:numPr>
          <w:ilvl w:val="2"/>
          <w:numId w:val="30"/>
        </w:numPr>
        <w:spacing w:before="0" w:after="0"/>
      </w:pPr>
      <w:r>
        <w:t>Class area location is/are 1.0.</w:t>
      </w:r>
    </w:p>
    <w:p w14:paraId="472B2047" w14:textId="77777777" w:rsidR="00584F50" w:rsidRDefault="00584F50" w:rsidP="006E2336">
      <w:pPr>
        <w:pStyle w:val="ListParagraph"/>
        <w:numPr>
          <w:ilvl w:val="1"/>
          <w:numId w:val="30"/>
        </w:numPr>
        <w:spacing w:before="0" w:after="0"/>
      </w:pPr>
      <w:r>
        <w:t>Consequence of failure distributed between minimum of $15.66 and maximum of $34.09MM</w:t>
      </w:r>
    </w:p>
    <w:p w14:paraId="5C8225F3" w14:textId="77777777" w:rsidR="00584F50" w:rsidRDefault="00584F50" w:rsidP="006E2336">
      <w:pPr>
        <w:pStyle w:val="ListParagraph"/>
        <w:numPr>
          <w:ilvl w:val="1"/>
          <w:numId w:val="30"/>
        </w:numPr>
        <w:spacing w:before="0" w:after="0"/>
      </w:pPr>
      <w:r>
        <w:t>Total length driven by Environmental: 531.27 meters.</w:t>
      </w:r>
    </w:p>
    <w:p w14:paraId="07F6B32C" w14:textId="77777777" w:rsidR="00584F50" w:rsidRDefault="00584F50" w:rsidP="006E2336">
      <w:pPr>
        <w:pStyle w:val="ListParagraph"/>
        <w:numPr>
          <w:ilvl w:val="1"/>
          <w:numId w:val="30"/>
        </w:numPr>
        <w:spacing w:before="0" w:after="0"/>
      </w:pPr>
      <w:r>
        <w:t>Environmental Cost distributed between minimum of $15.32 and maximum of $33.64MM:</w:t>
      </w:r>
    </w:p>
    <w:p w14:paraId="1E4454EF" w14:textId="77777777" w:rsidR="00584F50" w:rsidRDefault="00584F50" w:rsidP="006E2336">
      <w:pPr>
        <w:pStyle w:val="ListParagraph"/>
        <w:numPr>
          <w:ilvl w:val="2"/>
          <w:numId w:val="30"/>
        </w:numPr>
        <w:spacing w:before="0" w:after="0"/>
      </w:pPr>
      <w:r>
        <w:t>Leak cost between minimum of $0.35 and maximum of $0.36MM</w:t>
      </w:r>
    </w:p>
    <w:p w14:paraId="3E7B2646" w14:textId="77777777" w:rsidR="00584F50" w:rsidRDefault="00584F50" w:rsidP="006E2336">
      <w:pPr>
        <w:pStyle w:val="ListParagraph"/>
        <w:numPr>
          <w:ilvl w:val="2"/>
          <w:numId w:val="30"/>
        </w:numPr>
        <w:spacing w:before="0" w:after="0"/>
      </w:pPr>
      <w:r>
        <w:t>Leak spill volume between a minimum of 1988.55 and maximum of 2014.43 gallons</w:t>
      </w:r>
    </w:p>
    <w:p w14:paraId="15780FEB" w14:textId="77777777" w:rsidR="00584F50" w:rsidRDefault="00584F50" w:rsidP="006E2336">
      <w:pPr>
        <w:pStyle w:val="ListParagraph"/>
        <w:numPr>
          <w:ilvl w:val="2"/>
          <w:numId w:val="30"/>
        </w:numPr>
        <w:spacing w:before="0" w:after="0"/>
      </w:pPr>
      <w:r>
        <w:t>Rupture cost between minimum of $100.18 and maximum of $101.48MM</w:t>
      </w:r>
    </w:p>
    <w:p w14:paraId="3A075E99" w14:textId="77777777" w:rsidR="00584F50" w:rsidRDefault="00584F50" w:rsidP="006E2336">
      <w:pPr>
        <w:pStyle w:val="ListParagraph"/>
        <w:numPr>
          <w:ilvl w:val="2"/>
          <w:numId w:val="30"/>
        </w:numPr>
        <w:spacing w:before="0" w:after="0"/>
      </w:pPr>
      <w:r>
        <w:t>Rupture spill volume is between a minimum of 563088.04 and maximum of 570414.24 gallons</w:t>
      </w:r>
    </w:p>
    <w:p w14:paraId="47C4DE36" w14:textId="77777777" w:rsidR="00584F50" w:rsidRDefault="00584F50" w:rsidP="006E2336">
      <w:pPr>
        <w:pStyle w:val="ListParagraph"/>
        <w:numPr>
          <w:ilvl w:val="2"/>
          <w:numId w:val="30"/>
        </w:numPr>
        <w:spacing w:before="0" w:after="0"/>
      </w:pPr>
      <w:r>
        <w:t>Puncture cost between minimum of $11.62 and maximum of $11.78MM</w:t>
      </w:r>
    </w:p>
    <w:p w14:paraId="668D9428" w14:textId="77777777" w:rsidR="00584F50" w:rsidRDefault="00584F50" w:rsidP="006E2336">
      <w:pPr>
        <w:pStyle w:val="ListParagraph"/>
        <w:numPr>
          <w:ilvl w:val="2"/>
          <w:numId w:val="30"/>
        </w:numPr>
        <w:spacing w:before="0" w:after="0"/>
      </w:pPr>
      <w:r>
        <w:t>Puncture spill volume is between a minimum of 65339.33 and maximum of 66189.44 gallons</w:t>
      </w:r>
    </w:p>
    <w:p w14:paraId="6079BADD" w14:textId="77777777" w:rsidR="00584F50" w:rsidRDefault="00584F50" w:rsidP="006E2336">
      <w:pPr>
        <w:pStyle w:val="ListParagraph"/>
        <w:numPr>
          <w:ilvl w:val="0"/>
          <w:numId w:val="30"/>
        </w:numPr>
        <w:spacing w:before="0" w:after="0"/>
      </w:pPr>
      <w:r>
        <w:t>"NORTH FERRIER 14-20 TO 8-20 NPS 4</w:t>
      </w:r>
    </w:p>
    <w:p w14:paraId="3902A58C" w14:textId="77777777" w:rsidR="00584F50" w:rsidRDefault="00584F50" w:rsidP="006E2336">
      <w:pPr>
        <w:pStyle w:val="ListParagraph"/>
        <w:numPr>
          <w:ilvl w:val="1"/>
          <w:numId w:val="30"/>
        </w:numPr>
        <w:spacing w:before="0" w:after="0"/>
      </w:pPr>
      <w:r>
        <w:t>Total Cumulative Length (m):</w:t>
      </w:r>
      <w:r>
        <w:tab/>
        <w:t>524.96</w:t>
      </w:r>
    </w:p>
    <w:p w14:paraId="3595CFF7" w14:textId="77777777" w:rsidR="00584F50" w:rsidRDefault="00584F50" w:rsidP="006E2336">
      <w:pPr>
        <w:pStyle w:val="ListParagraph"/>
        <w:numPr>
          <w:ilvl w:val="1"/>
          <w:numId w:val="30"/>
        </w:numPr>
        <w:spacing w:before="0" w:after="0"/>
      </w:pPr>
      <w:r>
        <w:t>Likelihood of failure distributed between minimum of 2.516e-03 and maximum of 4.408e-03.</w:t>
      </w:r>
    </w:p>
    <w:p w14:paraId="4F5803FB" w14:textId="77777777" w:rsidR="00584F50" w:rsidRDefault="00584F50" w:rsidP="006E2336">
      <w:pPr>
        <w:pStyle w:val="ListParagraph"/>
        <w:numPr>
          <w:ilvl w:val="2"/>
          <w:numId w:val="30"/>
        </w:numPr>
        <w:spacing w:before="0" w:after="0"/>
      </w:pPr>
      <w:r>
        <w:t xml:space="preserve">Land use distributed as </w:t>
      </w:r>
    </w:p>
    <w:p w14:paraId="7E9D986F" w14:textId="77777777" w:rsidR="00584F50" w:rsidRDefault="00584F50" w:rsidP="006E2336">
      <w:pPr>
        <w:pStyle w:val="ListParagraph"/>
        <w:numPr>
          <w:ilvl w:val="3"/>
          <w:numId w:val="30"/>
        </w:numPr>
        <w:spacing w:before="0" w:after="0"/>
      </w:pPr>
      <w:r>
        <w:t>Agricultural: 524.96</w:t>
      </w:r>
    </w:p>
    <w:p w14:paraId="7EEDDBDF" w14:textId="77777777" w:rsidR="00584F50" w:rsidRDefault="00584F50" w:rsidP="006E2336">
      <w:pPr>
        <w:pStyle w:val="ListParagraph"/>
        <w:numPr>
          <w:ilvl w:val="2"/>
          <w:numId w:val="30"/>
        </w:numPr>
        <w:spacing w:before="0" w:after="0"/>
      </w:pPr>
      <w:r>
        <w:t xml:space="preserve">Depth of cover distributed as </w:t>
      </w:r>
    </w:p>
    <w:p w14:paraId="0618FC77" w14:textId="77777777" w:rsidR="00584F50" w:rsidRDefault="00584F50" w:rsidP="006E2336">
      <w:pPr>
        <w:pStyle w:val="ListParagraph"/>
        <w:numPr>
          <w:ilvl w:val="3"/>
          <w:numId w:val="30"/>
        </w:numPr>
        <w:spacing w:before="0" w:after="0"/>
      </w:pPr>
      <w:r>
        <w:t>&gt;= 0.91 to &lt; 1.22m: 524.96</w:t>
      </w:r>
    </w:p>
    <w:p w14:paraId="079A1DDA" w14:textId="77777777" w:rsidR="00584F50" w:rsidRDefault="00584F50" w:rsidP="006E2336">
      <w:pPr>
        <w:pStyle w:val="ListParagraph"/>
        <w:numPr>
          <w:ilvl w:val="2"/>
          <w:numId w:val="30"/>
        </w:numPr>
        <w:spacing w:before="0" w:after="0"/>
      </w:pPr>
      <w:r>
        <w:t>Installation date between minimum of 1981-01-01 and maximum of 1981-01-01</w:t>
      </w:r>
    </w:p>
    <w:p w14:paraId="3E77E5A6" w14:textId="77777777" w:rsidR="00584F50" w:rsidRDefault="00584F50" w:rsidP="006E2336">
      <w:pPr>
        <w:pStyle w:val="ListParagraph"/>
        <w:numPr>
          <w:ilvl w:val="2"/>
          <w:numId w:val="30"/>
        </w:numPr>
        <w:spacing w:before="0" w:after="0"/>
      </w:pPr>
      <w:r>
        <w:t>Outside diameter of 4.5 in.</w:t>
      </w:r>
    </w:p>
    <w:p w14:paraId="18B1E6A7" w14:textId="77777777" w:rsidR="00584F50" w:rsidRDefault="00584F50" w:rsidP="006E2336">
      <w:pPr>
        <w:pStyle w:val="ListParagraph"/>
        <w:numPr>
          <w:ilvl w:val="2"/>
          <w:numId w:val="30"/>
        </w:numPr>
        <w:spacing w:before="0" w:after="0"/>
      </w:pPr>
      <w:r>
        <w:t>Grade between minimum of 290.0 and maximum of 290.0 MPa</w:t>
      </w:r>
    </w:p>
    <w:p w14:paraId="7BEA43DF" w14:textId="77777777" w:rsidR="00584F50" w:rsidRDefault="00584F50" w:rsidP="006E2336">
      <w:pPr>
        <w:pStyle w:val="ListParagraph"/>
        <w:numPr>
          <w:ilvl w:val="2"/>
          <w:numId w:val="30"/>
        </w:numPr>
        <w:spacing w:before="0" w:after="0"/>
      </w:pPr>
      <w:r>
        <w:t>Wall thickness between minimum of 3.17 and maximum of 4.77 mm</w:t>
      </w:r>
    </w:p>
    <w:p w14:paraId="653AAC7C" w14:textId="77777777" w:rsidR="00584F50" w:rsidRDefault="00584F50" w:rsidP="006E2336">
      <w:pPr>
        <w:pStyle w:val="ListParagraph"/>
        <w:numPr>
          <w:ilvl w:val="2"/>
          <w:numId w:val="30"/>
        </w:numPr>
        <w:spacing w:before="0" w:after="0"/>
      </w:pPr>
      <w:r>
        <w:t>Toughness between minimum of nan and maximum of nan J</w:t>
      </w:r>
    </w:p>
    <w:p w14:paraId="16F7EF3C" w14:textId="77777777" w:rsidR="00584F50" w:rsidRDefault="00584F50" w:rsidP="006E2336">
      <w:pPr>
        <w:pStyle w:val="ListParagraph"/>
        <w:numPr>
          <w:ilvl w:val="2"/>
          <w:numId w:val="30"/>
        </w:numPr>
        <w:spacing w:before="0" w:after="0"/>
      </w:pPr>
      <w:r>
        <w:t>Probability of failure given a hit between minimum of 1.889e-01 and maximum of 3.309e-01</w:t>
      </w:r>
    </w:p>
    <w:p w14:paraId="40A190A3" w14:textId="77777777" w:rsidR="00584F50" w:rsidRDefault="00584F50" w:rsidP="006E2336">
      <w:pPr>
        <w:pStyle w:val="ListParagraph"/>
        <w:numPr>
          <w:ilvl w:val="2"/>
          <w:numId w:val="30"/>
        </w:numPr>
        <w:spacing w:before="0" w:after="0"/>
      </w:pPr>
      <w:r>
        <w:t>Class area location is/are 1.0.</w:t>
      </w:r>
    </w:p>
    <w:p w14:paraId="11368DC4" w14:textId="77777777" w:rsidR="00584F50" w:rsidRDefault="00584F50" w:rsidP="006E2336">
      <w:pPr>
        <w:pStyle w:val="ListParagraph"/>
        <w:numPr>
          <w:ilvl w:val="1"/>
          <w:numId w:val="30"/>
        </w:numPr>
        <w:spacing w:before="0" w:after="0"/>
      </w:pPr>
      <w:r>
        <w:t>Consequence of failure distributed between minimum of $12.09 and maximum of $141.89MM</w:t>
      </w:r>
    </w:p>
    <w:p w14:paraId="74E955CB" w14:textId="77777777" w:rsidR="00584F50" w:rsidRDefault="00584F50" w:rsidP="006E2336">
      <w:pPr>
        <w:pStyle w:val="ListParagraph"/>
        <w:numPr>
          <w:ilvl w:val="1"/>
          <w:numId w:val="30"/>
        </w:numPr>
        <w:spacing w:before="0" w:after="0"/>
      </w:pPr>
      <w:r>
        <w:lastRenderedPageBreak/>
        <w:t>Total length driven by Safety: 444.32 meters.</w:t>
      </w:r>
    </w:p>
    <w:p w14:paraId="368D326D" w14:textId="77777777" w:rsidR="00584F50" w:rsidRDefault="00584F50" w:rsidP="006E2336">
      <w:pPr>
        <w:pStyle w:val="ListParagraph"/>
        <w:numPr>
          <w:ilvl w:val="1"/>
          <w:numId w:val="30"/>
        </w:numPr>
        <w:spacing w:before="0" w:after="0"/>
      </w:pPr>
      <w:r>
        <w:t>Safety Cost distributed between minimum of $5.72 and maximum of $132.71MM:</w:t>
      </w:r>
    </w:p>
    <w:p w14:paraId="61D445CE" w14:textId="77777777" w:rsidR="00584F50" w:rsidRDefault="00584F50" w:rsidP="006E2336">
      <w:pPr>
        <w:pStyle w:val="ListParagraph"/>
        <w:numPr>
          <w:ilvl w:val="2"/>
          <w:numId w:val="30"/>
        </w:numPr>
        <w:spacing w:before="0" w:after="0"/>
      </w:pPr>
      <w:r>
        <w:t>Leak cost between minimum of $0.00 and maximum of $121.06MM</w:t>
      </w:r>
    </w:p>
    <w:p w14:paraId="2786D13F" w14:textId="77777777" w:rsidR="00584F50" w:rsidRDefault="00584F50" w:rsidP="006E2336">
      <w:pPr>
        <w:pStyle w:val="ListParagraph"/>
        <w:numPr>
          <w:ilvl w:val="2"/>
          <w:numId w:val="30"/>
        </w:numPr>
        <w:spacing w:before="0" w:after="0"/>
      </w:pPr>
      <w:r>
        <w:t>Leak scenario yielded 13.0 intersections with structures, with minimum of 12.61 and maximum of 12.61 of population impacted.</w:t>
      </w:r>
    </w:p>
    <w:p w14:paraId="7A161674" w14:textId="77777777" w:rsidR="00584F50" w:rsidRDefault="00584F50" w:rsidP="006E2336">
      <w:pPr>
        <w:pStyle w:val="ListParagraph"/>
        <w:numPr>
          <w:ilvl w:val="2"/>
          <w:numId w:val="30"/>
        </w:numPr>
        <w:spacing w:before="0" w:after="0"/>
      </w:pPr>
      <w:r>
        <w:t>Leak hazard radius distributed between minimum of 4.11 and maximum of 4.11 meters.</w:t>
      </w:r>
    </w:p>
    <w:p w14:paraId="3C6865AA" w14:textId="77777777" w:rsidR="00584F50" w:rsidRDefault="00584F50" w:rsidP="006E2336">
      <w:pPr>
        <w:pStyle w:val="ListParagraph"/>
        <w:numPr>
          <w:ilvl w:val="2"/>
          <w:numId w:val="30"/>
        </w:numPr>
        <w:spacing w:before="0" w:after="0"/>
      </w:pPr>
      <w:r>
        <w:t>Rupture cost between minimum of $121.06 and maximum of $133.16MM</w:t>
      </w:r>
    </w:p>
    <w:p w14:paraId="0C10F89D" w14:textId="77777777" w:rsidR="00584F50" w:rsidRDefault="00584F50" w:rsidP="006E2336">
      <w:pPr>
        <w:pStyle w:val="ListParagraph"/>
        <w:numPr>
          <w:ilvl w:val="2"/>
          <w:numId w:val="30"/>
        </w:numPr>
        <w:spacing w:before="0" w:after="0"/>
      </w:pPr>
      <w:r>
        <w:t>Rupture scenario yielded 17.0 intersections with structures, with minimum of 12.61 and maximum of 13.87 of population impacted</w:t>
      </w:r>
    </w:p>
    <w:p w14:paraId="021E47F3" w14:textId="77777777" w:rsidR="00584F50" w:rsidRDefault="00584F50" w:rsidP="006E2336">
      <w:pPr>
        <w:pStyle w:val="ListParagraph"/>
        <w:numPr>
          <w:ilvl w:val="2"/>
          <w:numId w:val="30"/>
        </w:numPr>
        <w:spacing w:before="0" w:after="0"/>
      </w:pPr>
      <w:r>
        <w:t>Rupture hazard radius distributed between minimum of 30.81 and maximum of 30.81 meters.</w:t>
      </w:r>
    </w:p>
    <w:p w14:paraId="5EBAEF7F" w14:textId="77777777" w:rsidR="00584F50" w:rsidRDefault="00584F50" w:rsidP="006E2336">
      <w:pPr>
        <w:pStyle w:val="ListParagraph"/>
        <w:numPr>
          <w:ilvl w:val="2"/>
          <w:numId w:val="30"/>
        </w:numPr>
        <w:spacing w:before="0" w:after="0"/>
      </w:pPr>
      <w:r>
        <w:t>Puncture cost between minimum of $0.00 and maximum of $133.16MM</w:t>
      </w:r>
    </w:p>
    <w:p w14:paraId="4482BA26" w14:textId="77777777" w:rsidR="00584F50" w:rsidRDefault="00584F50" w:rsidP="006E2336">
      <w:pPr>
        <w:pStyle w:val="ListParagraph"/>
        <w:numPr>
          <w:ilvl w:val="2"/>
          <w:numId w:val="30"/>
        </w:numPr>
        <w:spacing w:before="0" w:after="0"/>
      </w:pPr>
      <w:r>
        <w:t>Puncture scenario yielded 27.0 intersections with structures, with minimum of 12.61 and maximum of 13.87 of population impacted</w:t>
      </w:r>
    </w:p>
    <w:p w14:paraId="662C1A92" w14:textId="77777777" w:rsidR="00584F50" w:rsidRDefault="00584F50" w:rsidP="006E2336">
      <w:pPr>
        <w:pStyle w:val="ListParagraph"/>
        <w:numPr>
          <w:ilvl w:val="2"/>
          <w:numId w:val="30"/>
        </w:numPr>
        <w:spacing w:before="0" w:after="0"/>
      </w:pPr>
      <w:r>
        <w:t>Puncture hazard radius distributed between minimum of 16.44 and maximum of 16.44 meters.</w:t>
      </w:r>
    </w:p>
    <w:p w14:paraId="450439EA" w14:textId="77777777" w:rsidR="00584F50" w:rsidRDefault="00584F50" w:rsidP="006E2336">
      <w:pPr>
        <w:pStyle w:val="ListParagraph"/>
        <w:numPr>
          <w:ilvl w:val="2"/>
          <w:numId w:val="30"/>
        </w:numPr>
        <w:spacing w:before="0" w:after="0"/>
      </w:pPr>
      <w:r>
        <w:t>Product type is Crude Oil.</w:t>
      </w:r>
    </w:p>
    <w:p w14:paraId="4E2EAEE8" w14:textId="77777777" w:rsidR="00584F50" w:rsidRDefault="00584F50" w:rsidP="006E2336">
      <w:pPr>
        <w:pStyle w:val="ListParagraph"/>
        <w:numPr>
          <w:ilvl w:val="2"/>
          <w:numId w:val="30"/>
        </w:numPr>
        <w:spacing w:before="0" w:after="0"/>
      </w:pPr>
      <w:r>
        <w:t>Class area location is/are 1.0.</w:t>
      </w:r>
    </w:p>
    <w:p w14:paraId="6FF8DF82" w14:textId="77777777" w:rsidR="00584F50" w:rsidRDefault="00584F50" w:rsidP="006E2336">
      <w:pPr>
        <w:pStyle w:val="ListParagraph"/>
        <w:numPr>
          <w:ilvl w:val="1"/>
          <w:numId w:val="30"/>
        </w:numPr>
        <w:spacing w:before="0" w:after="0"/>
      </w:pPr>
      <w:r>
        <w:t>Total length driven by Environmental: 80.64 meters.</w:t>
      </w:r>
    </w:p>
    <w:p w14:paraId="39A36747" w14:textId="77777777" w:rsidR="00584F50" w:rsidRDefault="00584F50" w:rsidP="006E2336">
      <w:pPr>
        <w:pStyle w:val="ListParagraph"/>
        <w:numPr>
          <w:ilvl w:val="1"/>
          <w:numId w:val="30"/>
        </w:numPr>
        <w:spacing w:before="0" w:after="0"/>
      </w:pPr>
      <w:r>
        <w:t>Environmental Cost distributed between minimum of $5.75 and maximum of $5.98MM:</w:t>
      </w:r>
    </w:p>
    <w:p w14:paraId="4CBDDBBE" w14:textId="77777777" w:rsidR="00584F50" w:rsidRDefault="00584F50" w:rsidP="006E2336">
      <w:pPr>
        <w:pStyle w:val="ListParagraph"/>
        <w:numPr>
          <w:ilvl w:val="2"/>
          <w:numId w:val="30"/>
        </w:numPr>
        <w:spacing w:before="0" w:after="0"/>
      </w:pPr>
      <w:r>
        <w:t>Leak cost between minimum of $0.20 and maximum of $0.20MM</w:t>
      </w:r>
    </w:p>
    <w:p w14:paraId="2AA3F6C5" w14:textId="77777777" w:rsidR="00584F50" w:rsidRDefault="00584F50" w:rsidP="006E2336">
      <w:pPr>
        <w:pStyle w:val="ListParagraph"/>
        <w:numPr>
          <w:ilvl w:val="2"/>
          <w:numId w:val="30"/>
        </w:numPr>
        <w:spacing w:before="0" w:after="0"/>
      </w:pPr>
      <w:r>
        <w:t>Leak spill volume between a minimum of 1853.91 and maximum of 1867.31 gallons</w:t>
      </w:r>
    </w:p>
    <w:p w14:paraId="6F3EA8DF" w14:textId="77777777" w:rsidR="00584F50" w:rsidRDefault="00584F50" w:rsidP="006E2336">
      <w:pPr>
        <w:pStyle w:val="ListParagraph"/>
        <w:numPr>
          <w:ilvl w:val="2"/>
          <w:numId w:val="30"/>
        </w:numPr>
        <w:spacing w:before="0" w:after="0"/>
      </w:pPr>
      <w:r>
        <w:t>Rupture cost between minimum of $0.22 and maximum of $0.86MM</w:t>
      </w:r>
    </w:p>
    <w:p w14:paraId="51E173E3" w14:textId="77777777" w:rsidR="00584F50" w:rsidRDefault="00584F50" w:rsidP="006E2336">
      <w:pPr>
        <w:pStyle w:val="ListParagraph"/>
        <w:numPr>
          <w:ilvl w:val="2"/>
          <w:numId w:val="30"/>
        </w:numPr>
        <w:spacing w:before="0" w:after="0"/>
      </w:pPr>
      <w:r>
        <w:t>Rupture spill volume is between a minimum of 2113.52 and maximum of 8093.15 gallons</w:t>
      </w:r>
    </w:p>
    <w:p w14:paraId="5127B57D" w14:textId="77777777" w:rsidR="00584F50" w:rsidRDefault="00584F50" w:rsidP="006E2336">
      <w:pPr>
        <w:pStyle w:val="ListParagraph"/>
        <w:numPr>
          <w:ilvl w:val="2"/>
          <w:numId w:val="30"/>
        </w:numPr>
        <w:spacing w:before="0" w:after="0"/>
      </w:pPr>
      <w:r>
        <w:t>Puncture cost between minimum of $6.46 and maximum of $6.50MM</w:t>
      </w:r>
    </w:p>
    <w:p w14:paraId="7B6A5712" w14:textId="77777777" w:rsidR="00584F50" w:rsidRDefault="00584F50" w:rsidP="006E2336">
      <w:pPr>
        <w:pStyle w:val="ListParagraph"/>
        <w:numPr>
          <w:ilvl w:val="2"/>
          <w:numId w:val="30"/>
        </w:numPr>
        <w:spacing w:before="0" w:after="0"/>
      </w:pPr>
      <w:r>
        <w:t>Puncture spill volume is between a minimum of 60915.28 and maximum of 61355.69 gallons</w:t>
      </w:r>
    </w:p>
    <w:p w14:paraId="399B4580" w14:textId="77777777" w:rsidR="00584F50" w:rsidRDefault="00584F50" w:rsidP="006E2336">
      <w:pPr>
        <w:pStyle w:val="ListParagraph"/>
        <w:numPr>
          <w:ilvl w:val="0"/>
          <w:numId w:val="30"/>
        </w:numPr>
        <w:spacing w:before="0" w:after="0"/>
      </w:pPr>
      <w:r>
        <w:t>"MI-97 NPS 10</w:t>
      </w:r>
    </w:p>
    <w:p w14:paraId="14C61200" w14:textId="77777777" w:rsidR="00584F50" w:rsidRDefault="00584F50" w:rsidP="006E2336">
      <w:pPr>
        <w:pStyle w:val="ListParagraph"/>
        <w:numPr>
          <w:ilvl w:val="1"/>
          <w:numId w:val="30"/>
        </w:numPr>
        <w:spacing w:before="0" w:after="0"/>
      </w:pPr>
      <w:r>
        <w:t>Total Cumulative Length (m):</w:t>
      </w:r>
      <w:r>
        <w:tab/>
        <w:t>509.15</w:t>
      </w:r>
    </w:p>
    <w:p w14:paraId="0DAD3CF4" w14:textId="77777777" w:rsidR="00584F50" w:rsidRDefault="00584F50" w:rsidP="006E2336">
      <w:pPr>
        <w:pStyle w:val="ListParagraph"/>
        <w:numPr>
          <w:ilvl w:val="1"/>
          <w:numId w:val="30"/>
        </w:numPr>
        <w:spacing w:before="0" w:after="0"/>
      </w:pPr>
      <w:r>
        <w:t>Likelihood of failure distributed between minimum of 1.894e-03 and maximum of 7.025e-03.</w:t>
      </w:r>
    </w:p>
    <w:p w14:paraId="4A0823E6" w14:textId="77777777" w:rsidR="00584F50" w:rsidRDefault="00584F50" w:rsidP="006E2336">
      <w:pPr>
        <w:pStyle w:val="ListParagraph"/>
        <w:numPr>
          <w:ilvl w:val="2"/>
          <w:numId w:val="30"/>
        </w:numPr>
        <w:spacing w:before="0" w:after="0"/>
      </w:pPr>
      <w:r>
        <w:t xml:space="preserve">Land use distributed as </w:t>
      </w:r>
    </w:p>
    <w:p w14:paraId="3555FE6E" w14:textId="77777777" w:rsidR="00584F50" w:rsidRDefault="00584F50" w:rsidP="006E2336">
      <w:pPr>
        <w:pStyle w:val="ListParagraph"/>
        <w:numPr>
          <w:ilvl w:val="3"/>
          <w:numId w:val="30"/>
        </w:numPr>
        <w:spacing w:before="0" w:after="0"/>
      </w:pPr>
      <w:r>
        <w:t>Agricultural: 509.15</w:t>
      </w:r>
    </w:p>
    <w:p w14:paraId="3F0E8D90" w14:textId="77777777" w:rsidR="00584F50" w:rsidRDefault="00584F50" w:rsidP="006E2336">
      <w:pPr>
        <w:pStyle w:val="ListParagraph"/>
        <w:numPr>
          <w:ilvl w:val="2"/>
          <w:numId w:val="30"/>
        </w:numPr>
        <w:spacing w:before="0" w:after="0"/>
      </w:pPr>
      <w:r>
        <w:t xml:space="preserve">Depth of cover distributed as </w:t>
      </w:r>
    </w:p>
    <w:p w14:paraId="2C59B1B8" w14:textId="77777777" w:rsidR="00584F50" w:rsidRDefault="00584F50" w:rsidP="006E2336">
      <w:pPr>
        <w:pStyle w:val="ListParagraph"/>
        <w:numPr>
          <w:ilvl w:val="3"/>
          <w:numId w:val="30"/>
        </w:numPr>
        <w:spacing w:before="0" w:after="0"/>
      </w:pPr>
      <w:r>
        <w:t>nan</w:t>
      </w:r>
    </w:p>
    <w:p w14:paraId="0803A29C" w14:textId="77777777" w:rsidR="00584F50" w:rsidRDefault="00584F50" w:rsidP="006E2336">
      <w:pPr>
        <w:pStyle w:val="ListParagraph"/>
        <w:numPr>
          <w:ilvl w:val="2"/>
          <w:numId w:val="30"/>
        </w:numPr>
        <w:spacing w:before="0" w:after="0"/>
      </w:pPr>
      <w:r>
        <w:t>Installation date between minimum of 1969-01-01 and maximum of 1969-01-01</w:t>
      </w:r>
    </w:p>
    <w:p w14:paraId="0E81E815" w14:textId="77777777" w:rsidR="00584F50" w:rsidRDefault="00584F50" w:rsidP="006E2336">
      <w:pPr>
        <w:pStyle w:val="ListParagraph"/>
        <w:numPr>
          <w:ilvl w:val="2"/>
          <w:numId w:val="30"/>
        </w:numPr>
        <w:spacing w:before="0" w:after="0"/>
      </w:pPr>
      <w:r>
        <w:t>Outside diameter of 10.75 in.</w:t>
      </w:r>
    </w:p>
    <w:p w14:paraId="28B123F4" w14:textId="77777777" w:rsidR="00584F50" w:rsidRDefault="00584F50" w:rsidP="006E2336">
      <w:pPr>
        <w:pStyle w:val="ListParagraph"/>
        <w:numPr>
          <w:ilvl w:val="2"/>
          <w:numId w:val="30"/>
        </w:numPr>
        <w:spacing w:before="0" w:after="0"/>
      </w:pPr>
      <w:r>
        <w:t>Grade between minimum of 359.0 and maximum of 359.0 MPa</w:t>
      </w:r>
    </w:p>
    <w:p w14:paraId="2EBD1591" w14:textId="77777777" w:rsidR="00584F50" w:rsidRDefault="00584F50" w:rsidP="006E2336">
      <w:pPr>
        <w:pStyle w:val="ListParagraph"/>
        <w:numPr>
          <w:ilvl w:val="2"/>
          <w:numId w:val="30"/>
        </w:numPr>
        <w:spacing w:before="0" w:after="0"/>
      </w:pPr>
      <w:r>
        <w:t>Wall thickness between minimum of 4.19 and maximum of 9.27 mm</w:t>
      </w:r>
    </w:p>
    <w:p w14:paraId="26F131EC" w14:textId="77777777" w:rsidR="00584F50" w:rsidRDefault="00584F50" w:rsidP="006E2336">
      <w:pPr>
        <w:pStyle w:val="ListParagraph"/>
        <w:numPr>
          <w:ilvl w:val="2"/>
          <w:numId w:val="30"/>
        </w:numPr>
        <w:spacing w:before="0" w:after="0"/>
      </w:pPr>
      <w:r>
        <w:t>Toughness between minimum of 17.6 and maximum of 17.6 J</w:t>
      </w:r>
    </w:p>
    <w:p w14:paraId="0E14E0D6" w14:textId="77777777" w:rsidR="00584F50" w:rsidRDefault="00584F50" w:rsidP="006E2336">
      <w:pPr>
        <w:pStyle w:val="ListParagraph"/>
        <w:numPr>
          <w:ilvl w:val="2"/>
          <w:numId w:val="30"/>
        </w:numPr>
        <w:spacing w:before="0" w:after="0"/>
      </w:pPr>
      <w:r>
        <w:t>Probability of failure given a hit between minimum of 4.550e-02 and maximum of 1.688e-01</w:t>
      </w:r>
    </w:p>
    <w:p w14:paraId="52022AC3" w14:textId="77777777" w:rsidR="00584F50" w:rsidRDefault="00584F50" w:rsidP="006E2336">
      <w:pPr>
        <w:pStyle w:val="ListParagraph"/>
        <w:numPr>
          <w:ilvl w:val="2"/>
          <w:numId w:val="30"/>
        </w:numPr>
        <w:spacing w:before="0" w:after="0"/>
      </w:pPr>
      <w:r>
        <w:t>Class area location is/are 2.0.</w:t>
      </w:r>
    </w:p>
    <w:p w14:paraId="382F5D72" w14:textId="77777777" w:rsidR="00584F50" w:rsidRDefault="00584F50" w:rsidP="006E2336">
      <w:pPr>
        <w:pStyle w:val="ListParagraph"/>
        <w:numPr>
          <w:ilvl w:val="1"/>
          <w:numId w:val="30"/>
        </w:numPr>
        <w:spacing w:before="0" w:after="0"/>
      </w:pPr>
      <w:r>
        <w:t>Consequence of failure distributed between minimum of $10.24 and maximum of $22.55MM</w:t>
      </w:r>
    </w:p>
    <w:p w14:paraId="0C20B9C1" w14:textId="77777777" w:rsidR="00584F50" w:rsidRDefault="00584F50" w:rsidP="006E2336">
      <w:pPr>
        <w:pStyle w:val="ListParagraph"/>
        <w:numPr>
          <w:ilvl w:val="1"/>
          <w:numId w:val="30"/>
        </w:numPr>
        <w:spacing w:before="0" w:after="0"/>
      </w:pPr>
      <w:r>
        <w:t>Total length driven by Safety: 43.13 meters.</w:t>
      </w:r>
    </w:p>
    <w:p w14:paraId="5E82E4B2" w14:textId="77777777" w:rsidR="00584F50" w:rsidRDefault="00584F50" w:rsidP="006E2336">
      <w:pPr>
        <w:pStyle w:val="ListParagraph"/>
        <w:numPr>
          <w:ilvl w:val="1"/>
          <w:numId w:val="30"/>
        </w:numPr>
        <w:spacing w:before="0" w:after="0"/>
      </w:pPr>
      <w:r>
        <w:t>Safety Cost distributed between minimum of $0.53 and maximum of $12.49MM:</w:t>
      </w:r>
    </w:p>
    <w:p w14:paraId="5E8C7AB9" w14:textId="77777777" w:rsidR="00584F50" w:rsidRDefault="00584F50" w:rsidP="006E2336">
      <w:pPr>
        <w:pStyle w:val="ListParagraph"/>
        <w:numPr>
          <w:ilvl w:val="2"/>
          <w:numId w:val="30"/>
        </w:numPr>
        <w:spacing w:before="0" w:after="0"/>
      </w:pPr>
      <w:r>
        <w:lastRenderedPageBreak/>
        <w:t>Leak cost between minimum of $0.00 and maximum of $0.00MM</w:t>
      </w:r>
    </w:p>
    <w:p w14:paraId="4E4CE0ED" w14:textId="77777777" w:rsidR="00584F50" w:rsidRDefault="00584F50" w:rsidP="006E2336">
      <w:pPr>
        <w:pStyle w:val="ListParagraph"/>
        <w:numPr>
          <w:ilvl w:val="2"/>
          <w:numId w:val="30"/>
        </w:numPr>
        <w:spacing w:before="0" w:after="0"/>
      </w:pPr>
      <w:r>
        <w:t>Leak scenario yielded 6.0 intersections with structures, with minimum of nan and maximum of nan of population impacted.</w:t>
      </w:r>
    </w:p>
    <w:p w14:paraId="765DB624" w14:textId="77777777" w:rsidR="00584F50" w:rsidRDefault="00584F50" w:rsidP="006E2336">
      <w:pPr>
        <w:pStyle w:val="ListParagraph"/>
        <w:numPr>
          <w:ilvl w:val="2"/>
          <w:numId w:val="30"/>
        </w:numPr>
        <w:spacing w:before="0" w:after="0"/>
      </w:pPr>
      <w:r>
        <w:t>Leak hazard radius distributed between minimum of 3.59 and maximum of 3.59 meters.</w:t>
      </w:r>
    </w:p>
    <w:p w14:paraId="04217F50" w14:textId="77777777" w:rsidR="00584F50" w:rsidRDefault="00584F50" w:rsidP="006E2336">
      <w:pPr>
        <w:pStyle w:val="ListParagraph"/>
        <w:numPr>
          <w:ilvl w:val="2"/>
          <w:numId w:val="30"/>
        </w:numPr>
        <w:spacing w:before="0" w:after="0"/>
      </w:pPr>
      <w:r>
        <w:t>Rupture cost between minimum of $12.11 and maximum of $24.21MM</w:t>
      </w:r>
    </w:p>
    <w:p w14:paraId="141DD9D6" w14:textId="77777777" w:rsidR="00584F50" w:rsidRDefault="00584F50" w:rsidP="006E2336">
      <w:pPr>
        <w:pStyle w:val="ListParagraph"/>
        <w:numPr>
          <w:ilvl w:val="2"/>
          <w:numId w:val="30"/>
        </w:numPr>
        <w:spacing w:before="0" w:after="0"/>
      </w:pPr>
      <w:r>
        <w:t>Rupture scenario yielded 23.0 intersections with structures, with minimum of 1.26 and maximum of 2.52 of population impacted</w:t>
      </w:r>
    </w:p>
    <w:p w14:paraId="583A9BF1" w14:textId="77777777" w:rsidR="00584F50" w:rsidRDefault="00584F50" w:rsidP="006E2336">
      <w:pPr>
        <w:pStyle w:val="ListParagraph"/>
        <w:numPr>
          <w:ilvl w:val="2"/>
          <w:numId w:val="30"/>
        </w:numPr>
        <w:spacing w:before="0" w:after="0"/>
      </w:pPr>
      <w:r>
        <w:t>Rupture hazard radius distributed between minimum of 59.2 and maximum of 59.2 meters.</w:t>
      </w:r>
    </w:p>
    <w:p w14:paraId="5B7D450A" w14:textId="77777777" w:rsidR="00584F50" w:rsidRDefault="00584F50" w:rsidP="006E2336">
      <w:pPr>
        <w:pStyle w:val="ListParagraph"/>
        <w:numPr>
          <w:ilvl w:val="2"/>
          <w:numId w:val="30"/>
        </w:numPr>
        <w:spacing w:before="0" w:after="0"/>
      </w:pPr>
      <w:r>
        <w:t>Puncture cost between minimum of $0.00 and maximum of $12.11MM</w:t>
      </w:r>
    </w:p>
    <w:p w14:paraId="6FCE7E53" w14:textId="77777777" w:rsidR="00584F50" w:rsidRDefault="00584F50" w:rsidP="006E2336">
      <w:pPr>
        <w:pStyle w:val="ListParagraph"/>
        <w:numPr>
          <w:ilvl w:val="2"/>
          <w:numId w:val="30"/>
        </w:numPr>
        <w:spacing w:before="0" w:after="0"/>
      </w:pPr>
      <w:r>
        <w:t>Puncture scenario yielded 14.0 intersections with structures, with minimum of 1.26 and maximum of 1.26 of population impacted</w:t>
      </w:r>
    </w:p>
    <w:p w14:paraId="5FD1335B" w14:textId="77777777" w:rsidR="00584F50" w:rsidRDefault="00584F50" w:rsidP="006E2336">
      <w:pPr>
        <w:pStyle w:val="ListParagraph"/>
        <w:numPr>
          <w:ilvl w:val="2"/>
          <w:numId w:val="30"/>
        </w:numPr>
        <w:spacing w:before="0" w:after="0"/>
      </w:pPr>
      <w:r>
        <w:t>Puncture hazard radius distributed between minimum of 14.3 and maximum of 14.3 meters.</w:t>
      </w:r>
    </w:p>
    <w:p w14:paraId="77AC17FA" w14:textId="77777777" w:rsidR="00584F50" w:rsidRDefault="00584F50" w:rsidP="006E2336">
      <w:pPr>
        <w:pStyle w:val="ListParagraph"/>
        <w:numPr>
          <w:ilvl w:val="2"/>
          <w:numId w:val="30"/>
        </w:numPr>
        <w:spacing w:before="0" w:after="0"/>
      </w:pPr>
      <w:r>
        <w:t>Product type is Crude Oil.</w:t>
      </w:r>
    </w:p>
    <w:p w14:paraId="2020BD92" w14:textId="77777777" w:rsidR="00584F50" w:rsidRDefault="00584F50" w:rsidP="006E2336">
      <w:pPr>
        <w:pStyle w:val="ListParagraph"/>
        <w:numPr>
          <w:ilvl w:val="2"/>
          <w:numId w:val="30"/>
        </w:numPr>
        <w:spacing w:before="0" w:after="0"/>
      </w:pPr>
      <w:r>
        <w:t>Class area location is/are 2.0.</w:t>
      </w:r>
    </w:p>
    <w:p w14:paraId="2315454F" w14:textId="77777777" w:rsidR="00584F50" w:rsidRDefault="00584F50" w:rsidP="006E2336">
      <w:pPr>
        <w:pStyle w:val="ListParagraph"/>
        <w:numPr>
          <w:ilvl w:val="1"/>
          <w:numId w:val="30"/>
        </w:numPr>
        <w:spacing w:before="0" w:after="0"/>
      </w:pPr>
      <w:r>
        <w:t>Total length driven by Environmental: 466.02 meters.</w:t>
      </w:r>
    </w:p>
    <w:p w14:paraId="0210B52E" w14:textId="77777777" w:rsidR="00584F50" w:rsidRDefault="00584F50" w:rsidP="006E2336">
      <w:pPr>
        <w:pStyle w:val="ListParagraph"/>
        <w:numPr>
          <w:ilvl w:val="1"/>
          <w:numId w:val="30"/>
        </w:numPr>
        <w:spacing w:before="0" w:after="0"/>
      </w:pPr>
      <w:r>
        <w:t>Environmental Cost distributed between minimum of $9.03 and maximum of $9.59MM:</w:t>
      </w:r>
    </w:p>
    <w:p w14:paraId="56035224" w14:textId="77777777" w:rsidR="00584F50" w:rsidRDefault="00584F50" w:rsidP="006E2336">
      <w:pPr>
        <w:pStyle w:val="ListParagraph"/>
        <w:numPr>
          <w:ilvl w:val="2"/>
          <w:numId w:val="30"/>
        </w:numPr>
        <w:spacing w:before="0" w:after="0"/>
      </w:pPr>
      <w:r>
        <w:t>Leak cost between minimum of $0.14 and maximum of $0.15MM</w:t>
      </w:r>
    </w:p>
    <w:p w14:paraId="58732444" w14:textId="77777777" w:rsidR="00584F50" w:rsidRDefault="00584F50" w:rsidP="006E2336">
      <w:pPr>
        <w:pStyle w:val="ListParagraph"/>
        <w:numPr>
          <w:ilvl w:val="2"/>
          <w:numId w:val="30"/>
        </w:numPr>
        <w:spacing w:before="0" w:after="0"/>
      </w:pPr>
      <w:r>
        <w:t>Leak spill volume between a minimum of 1364.61 and maximum of 1401.84 gallons</w:t>
      </w:r>
    </w:p>
    <w:p w14:paraId="544338D7" w14:textId="77777777" w:rsidR="00584F50" w:rsidRDefault="00584F50" w:rsidP="006E2336">
      <w:pPr>
        <w:pStyle w:val="ListParagraph"/>
        <w:numPr>
          <w:ilvl w:val="2"/>
          <w:numId w:val="30"/>
        </w:numPr>
        <w:spacing w:before="0" w:after="0"/>
      </w:pPr>
      <w:r>
        <w:t>Rupture cost between minimum of $107.84 and maximum of $110.78MM</w:t>
      </w:r>
    </w:p>
    <w:p w14:paraId="31E87EC7" w14:textId="77777777" w:rsidR="00584F50" w:rsidRDefault="00584F50" w:rsidP="006E2336">
      <w:pPr>
        <w:pStyle w:val="ListParagraph"/>
        <w:numPr>
          <w:ilvl w:val="2"/>
          <w:numId w:val="30"/>
        </w:numPr>
        <w:spacing w:before="0" w:after="0"/>
      </w:pPr>
      <w:r>
        <w:t>Rupture spill volume is between a minimum of 1017402.61 and maximum of 1045156.43 gallons</w:t>
      </w:r>
    </w:p>
    <w:p w14:paraId="3F5456A2" w14:textId="77777777" w:rsidR="00584F50" w:rsidRDefault="00584F50" w:rsidP="006E2336">
      <w:pPr>
        <w:pStyle w:val="ListParagraph"/>
        <w:numPr>
          <w:ilvl w:val="2"/>
          <w:numId w:val="30"/>
        </w:numPr>
        <w:spacing w:before="0" w:after="0"/>
      </w:pPr>
      <w:r>
        <w:t>Puncture cost between minimum of $4.75 and maximum of $4.88MM</w:t>
      </w:r>
    </w:p>
    <w:p w14:paraId="218C637D" w14:textId="77777777" w:rsidR="00584F50" w:rsidRDefault="00584F50" w:rsidP="006E2336">
      <w:pPr>
        <w:pStyle w:val="ListParagraph"/>
        <w:numPr>
          <w:ilvl w:val="2"/>
          <w:numId w:val="30"/>
        </w:numPr>
        <w:spacing w:before="0" w:after="0"/>
      </w:pPr>
      <w:r>
        <w:t>Puncture spill volume is between a minimum of 44837.98 and maximum of 46061.12 gallons</w:t>
      </w:r>
    </w:p>
    <w:p w14:paraId="21D175B3" w14:textId="77777777" w:rsidR="00584F50" w:rsidRDefault="00584F50" w:rsidP="006E2336">
      <w:pPr>
        <w:pStyle w:val="ListParagraph"/>
        <w:numPr>
          <w:ilvl w:val="0"/>
          <w:numId w:val="30"/>
        </w:numPr>
        <w:spacing w:before="0" w:after="0"/>
      </w:pPr>
      <w:r>
        <w:t>"SECT 5 RICHARDSON TO GRENFELL NPS 6</w:t>
      </w:r>
    </w:p>
    <w:p w14:paraId="7B9D0BD8" w14:textId="77777777" w:rsidR="00584F50" w:rsidRDefault="00584F50" w:rsidP="006E2336">
      <w:pPr>
        <w:pStyle w:val="ListParagraph"/>
        <w:numPr>
          <w:ilvl w:val="1"/>
          <w:numId w:val="30"/>
        </w:numPr>
        <w:spacing w:before="0" w:after="0"/>
      </w:pPr>
      <w:r>
        <w:t>Total Cumulative Length (m):</w:t>
      </w:r>
      <w:r>
        <w:tab/>
        <w:t>477.2</w:t>
      </w:r>
    </w:p>
    <w:p w14:paraId="52DC6A09" w14:textId="77777777" w:rsidR="00584F50" w:rsidRDefault="00584F50" w:rsidP="006E2336">
      <w:pPr>
        <w:pStyle w:val="ListParagraph"/>
        <w:numPr>
          <w:ilvl w:val="1"/>
          <w:numId w:val="30"/>
        </w:numPr>
        <w:spacing w:before="0" w:after="0"/>
      </w:pPr>
      <w:r>
        <w:t>Likelihood of failure distributed between minimum of 2.258e-03 and maximum of 1.134e-02.</w:t>
      </w:r>
    </w:p>
    <w:p w14:paraId="6CDCABD1" w14:textId="77777777" w:rsidR="00584F50" w:rsidRDefault="00584F50" w:rsidP="006E2336">
      <w:pPr>
        <w:pStyle w:val="ListParagraph"/>
        <w:numPr>
          <w:ilvl w:val="2"/>
          <w:numId w:val="30"/>
        </w:numPr>
        <w:spacing w:before="0" w:after="0"/>
      </w:pPr>
      <w:r>
        <w:t xml:space="preserve">Land use distributed as </w:t>
      </w:r>
    </w:p>
    <w:p w14:paraId="68B854E1" w14:textId="77777777" w:rsidR="00584F50" w:rsidRDefault="00584F50" w:rsidP="006E2336">
      <w:pPr>
        <w:pStyle w:val="ListParagraph"/>
        <w:numPr>
          <w:ilvl w:val="3"/>
          <w:numId w:val="30"/>
        </w:numPr>
        <w:spacing w:before="0" w:after="0"/>
      </w:pPr>
      <w:r>
        <w:t>Agricultural: 142.72</w:t>
      </w:r>
    </w:p>
    <w:p w14:paraId="029D2192" w14:textId="77777777" w:rsidR="00584F50" w:rsidRDefault="00584F50" w:rsidP="006E2336">
      <w:pPr>
        <w:pStyle w:val="ListParagraph"/>
        <w:numPr>
          <w:ilvl w:val="3"/>
          <w:numId w:val="30"/>
        </w:numPr>
        <w:spacing w:before="0" w:after="0"/>
      </w:pPr>
      <w:r>
        <w:t>First Nations: 334.47</w:t>
      </w:r>
    </w:p>
    <w:p w14:paraId="611D8BBE" w14:textId="77777777" w:rsidR="00584F50" w:rsidRDefault="00584F50" w:rsidP="006E2336">
      <w:pPr>
        <w:pStyle w:val="ListParagraph"/>
        <w:numPr>
          <w:ilvl w:val="2"/>
          <w:numId w:val="30"/>
        </w:numPr>
        <w:spacing w:before="0" w:after="0"/>
      </w:pPr>
      <w:r>
        <w:t xml:space="preserve">Depth of cover distributed as </w:t>
      </w:r>
    </w:p>
    <w:p w14:paraId="4586F096" w14:textId="77777777" w:rsidR="00584F50" w:rsidRDefault="00584F50" w:rsidP="006E2336">
      <w:pPr>
        <w:pStyle w:val="ListParagraph"/>
        <w:numPr>
          <w:ilvl w:val="3"/>
          <w:numId w:val="30"/>
        </w:numPr>
        <w:spacing w:before="0" w:after="0"/>
      </w:pPr>
      <w:r>
        <w:t>nan</w:t>
      </w:r>
    </w:p>
    <w:p w14:paraId="64C87EEF" w14:textId="77777777" w:rsidR="00584F50" w:rsidRDefault="00584F50" w:rsidP="006E2336">
      <w:pPr>
        <w:pStyle w:val="ListParagraph"/>
        <w:numPr>
          <w:ilvl w:val="2"/>
          <w:numId w:val="30"/>
        </w:numPr>
        <w:spacing w:before="0" w:after="0"/>
      </w:pPr>
      <w:r>
        <w:t>Installation date between minimum of 1963-01-01 and maximum of 1963-01-01</w:t>
      </w:r>
    </w:p>
    <w:p w14:paraId="7ABA8BDC" w14:textId="77777777" w:rsidR="00584F50" w:rsidRDefault="00584F50" w:rsidP="006E2336">
      <w:pPr>
        <w:pStyle w:val="ListParagraph"/>
        <w:numPr>
          <w:ilvl w:val="2"/>
          <w:numId w:val="30"/>
        </w:numPr>
        <w:spacing w:before="0" w:after="0"/>
      </w:pPr>
      <w:r>
        <w:t>Outside diameter of 6.625 in.</w:t>
      </w:r>
    </w:p>
    <w:p w14:paraId="61946C7C" w14:textId="77777777" w:rsidR="00584F50" w:rsidRDefault="00584F50" w:rsidP="006E2336">
      <w:pPr>
        <w:pStyle w:val="ListParagraph"/>
        <w:numPr>
          <w:ilvl w:val="2"/>
          <w:numId w:val="30"/>
        </w:numPr>
        <w:spacing w:before="0" w:after="0"/>
      </w:pPr>
      <w:r>
        <w:t>Grade between minimum of 290.0 and maximum of 290.0 MPa</w:t>
      </w:r>
    </w:p>
    <w:p w14:paraId="1612AABD" w14:textId="77777777" w:rsidR="00584F50" w:rsidRDefault="00584F50" w:rsidP="006E2336">
      <w:pPr>
        <w:pStyle w:val="ListParagraph"/>
        <w:numPr>
          <w:ilvl w:val="2"/>
          <w:numId w:val="30"/>
        </w:numPr>
        <w:spacing w:before="0" w:after="0"/>
      </w:pPr>
      <w:r>
        <w:t>Wall thickness between minimum of 4.06 and maximum of 7.11 mm</w:t>
      </w:r>
    </w:p>
    <w:p w14:paraId="652CD865" w14:textId="77777777" w:rsidR="00584F50" w:rsidRDefault="00584F50" w:rsidP="006E2336">
      <w:pPr>
        <w:pStyle w:val="ListParagraph"/>
        <w:numPr>
          <w:ilvl w:val="2"/>
          <w:numId w:val="30"/>
        </w:numPr>
        <w:spacing w:before="0" w:after="0"/>
      </w:pPr>
      <w:r>
        <w:t>Toughness between minimum of 10.0 and maximum of 10.0 J</w:t>
      </w:r>
    </w:p>
    <w:p w14:paraId="04767C54" w14:textId="77777777" w:rsidR="00584F50" w:rsidRDefault="00584F50" w:rsidP="006E2336">
      <w:pPr>
        <w:pStyle w:val="ListParagraph"/>
        <w:numPr>
          <w:ilvl w:val="2"/>
          <w:numId w:val="30"/>
        </w:numPr>
        <w:spacing w:before="0" w:after="0"/>
      </w:pPr>
      <w:r>
        <w:t>Probability of failure given a hit between minimum of 1.391e-01 and maximum of 2.724e-01</w:t>
      </w:r>
    </w:p>
    <w:p w14:paraId="508C49A1" w14:textId="77777777" w:rsidR="00584F50" w:rsidRDefault="00584F50" w:rsidP="006E2336">
      <w:pPr>
        <w:pStyle w:val="ListParagraph"/>
        <w:numPr>
          <w:ilvl w:val="2"/>
          <w:numId w:val="30"/>
        </w:numPr>
        <w:spacing w:before="0" w:after="0"/>
      </w:pPr>
      <w:r>
        <w:t>Class area location is/are 1.0.</w:t>
      </w:r>
    </w:p>
    <w:p w14:paraId="30F17849" w14:textId="77777777" w:rsidR="00584F50" w:rsidRDefault="00584F50" w:rsidP="006E2336">
      <w:pPr>
        <w:pStyle w:val="ListParagraph"/>
        <w:numPr>
          <w:ilvl w:val="1"/>
          <w:numId w:val="30"/>
        </w:numPr>
        <w:spacing w:before="0" w:after="0"/>
      </w:pPr>
      <w:r>
        <w:t>Consequence of failure distributed between minimum of $2.92 and maximum of $45.60MM</w:t>
      </w:r>
    </w:p>
    <w:p w14:paraId="3AA05758" w14:textId="77777777" w:rsidR="00584F50" w:rsidRDefault="00584F50" w:rsidP="006E2336">
      <w:pPr>
        <w:pStyle w:val="ListParagraph"/>
        <w:numPr>
          <w:ilvl w:val="1"/>
          <w:numId w:val="30"/>
        </w:numPr>
        <w:spacing w:before="0" w:after="0"/>
      </w:pPr>
      <w:r>
        <w:t>Total length driven by Safety: 465.42 meters.</w:t>
      </w:r>
    </w:p>
    <w:p w14:paraId="3443A81B" w14:textId="77777777" w:rsidR="00584F50" w:rsidRDefault="00584F50" w:rsidP="006E2336">
      <w:pPr>
        <w:pStyle w:val="ListParagraph"/>
        <w:numPr>
          <w:ilvl w:val="1"/>
          <w:numId w:val="30"/>
        </w:numPr>
        <w:spacing w:before="0" w:after="0"/>
      </w:pPr>
      <w:r>
        <w:t>Safety Cost distributed between minimum of $0.00 and maximum of $42.13MM:</w:t>
      </w:r>
    </w:p>
    <w:p w14:paraId="2294E52F" w14:textId="77777777" w:rsidR="00584F50" w:rsidRDefault="00584F50" w:rsidP="006E2336">
      <w:pPr>
        <w:pStyle w:val="ListParagraph"/>
        <w:numPr>
          <w:ilvl w:val="2"/>
          <w:numId w:val="30"/>
        </w:numPr>
        <w:spacing w:before="0" w:after="0"/>
      </w:pPr>
      <w:r>
        <w:t>Leak cost between minimum of $0.00 and maximum of $0.00MM</w:t>
      </w:r>
    </w:p>
    <w:p w14:paraId="4528F997" w14:textId="77777777" w:rsidR="00584F50" w:rsidRDefault="00584F50" w:rsidP="006E2336">
      <w:pPr>
        <w:pStyle w:val="ListParagraph"/>
        <w:numPr>
          <w:ilvl w:val="2"/>
          <w:numId w:val="30"/>
        </w:numPr>
        <w:spacing w:before="0" w:after="0"/>
      </w:pPr>
      <w:r>
        <w:lastRenderedPageBreak/>
        <w:t>Leak scenario yielded 18.0 intersections with structures, with minimum of 0.0 and maximum of 0.0 of population impacted.</w:t>
      </w:r>
    </w:p>
    <w:p w14:paraId="4FFBF490" w14:textId="77777777" w:rsidR="00584F50" w:rsidRDefault="00584F50" w:rsidP="006E2336">
      <w:pPr>
        <w:pStyle w:val="ListParagraph"/>
        <w:numPr>
          <w:ilvl w:val="2"/>
          <w:numId w:val="30"/>
        </w:numPr>
        <w:spacing w:before="0" w:after="0"/>
      </w:pPr>
      <w:r>
        <w:t>Leak hazard radius distributed between minimum of 12.34 and maximum of 12.34 meters.</w:t>
      </w:r>
    </w:p>
    <w:p w14:paraId="0FE228EF" w14:textId="77777777" w:rsidR="00584F50" w:rsidRDefault="00584F50" w:rsidP="006E2336">
      <w:pPr>
        <w:pStyle w:val="ListParagraph"/>
        <w:numPr>
          <w:ilvl w:val="2"/>
          <w:numId w:val="30"/>
        </w:numPr>
        <w:spacing w:before="0" w:after="0"/>
      </w:pPr>
      <w:r>
        <w:t>Rupture cost between minimum of $0.00 and maximum of $165.41MM</w:t>
      </w:r>
    </w:p>
    <w:p w14:paraId="72490C86" w14:textId="77777777" w:rsidR="00584F50" w:rsidRDefault="00584F50" w:rsidP="006E2336">
      <w:pPr>
        <w:pStyle w:val="ListParagraph"/>
        <w:numPr>
          <w:ilvl w:val="2"/>
          <w:numId w:val="30"/>
        </w:numPr>
        <w:spacing w:before="0" w:after="0"/>
      </w:pPr>
      <w:r>
        <w:t>Rupture scenario yielded 59.0 intersections with structures, with minimum of 4.56 and maximum of 17.23 of population impacted</w:t>
      </w:r>
    </w:p>
    <w:p w14:paraId="77725741" w14:textId="77777777" w:rsidR="00584F50" w:rsidRDefault="00584F50" w:rsidP="006E2336">
      <w:pPr>
        <w:pStyle w:val="ListParagraph"/>
        <w:numPr>
          <w:ilvl w:val="2"/>
          <w:numId w:val="30"/>
        </w:numPr>
        <w:spacing w:before="0" w:after="0"/>
      </w:pPr>
      <w:r>
        <w:t>Rupture hazard radius distributed between minimum of 130.83 and maximum of 130.83 meters.</w:t>
      </w:r>
    </w:p>
    <w:p w14:paraId="788A4C13" w14:textId="77777777" w:rsidR="00584F50" w:rsidRDefault="00584F50" w:rsidP="006E2336">
      <w:pPr>
        <w:pStyle w:val="ListParagraph"/>
        <w:numPr>
          <w:ilvl w:val="2"/>
          <w:numId w:val="30"/>
        </w:numPr>
        <w:spacing w:before="0" w:after="0"/>
      </w:pPr>
      <w:r>
        <w:t>Puncture cost between minimum of $0.00 and maximum of $43.78MM</w:t>
      </w:r>
    </w:p>
    <w:p w14:paraId="6C9571A8" w14:textId="77777777" w:rsidR="00584F50" w:rsidRDefault="00584F50" w:rsidP="006E2336">
      <w:pPr>
        <w:pStyle w:val="ListParagraph"/>
        <w:numPr>
          <w:ilvl w:val="2"/>
          <w:numId w:val="30"/>
        </w:numPr>
        <w:spacing w:before="0" w:after="0"/>
      </w:pPr>
      <w:r>
        <w:t>Puncture scenario yielded 53.0 intersections with structures, with minimum of 0.0 and maximum of 4.56 of population impacted</w:t>
      </w:r>
    </w:p>
    <w:p w14:paraId="3C362481" w14:textId="77777777" w:rsidR="00584F50" w:rsidRDefault="00584F50" w:rsidP="006E2336">
      <w:pPr>
        <w:pStyle w:val="ListParagraph"/>
        <w:numPr>
          <w:ilvl w:val="2"/>
          <w:numId w:val="30"/>
        </w:numPr>
        <w:spacing w:before="0" w:after="0"/>
      </w:pPr>
      <w:r>
        <w:t>Puncture hazard radius distributed between minimum of 58.33 and maximum of 58.33 meters.</w:t>
      </w:r>
    </w:p>
    <w:p w14:paraId="0423470D" w14:textId="77777777" w:rsidR="00584F50" w:rsidRDefault="00584F50" w:rsidP="006E2336">
      <w:pPr>
        <w:pStyle w:val="ListParagraph"/>
        <w:numPr>
          <w:ilvl w:val="2"/>
          <w:numId w:val="30"/>
        </w:numPr>
        <w:spacing w:before="0" w:after="0"/>
      </w:pPr>
      <w:r>
        <w:t>Product type is NGL.</w:t>
      </w:r>
    </w:p>
    <w:p w14:paraId="58697D8F" w14:textId="77777777" w:rsidR="00584F50" w:rsidRDefault="00584F50" w:rsidP="006E2336">
      <w:pPr>
        <w:pStyle w:val="ListParagraph"/>
        <w:numPr>
          <w:ilvl w:val="2"/>
          <w:numId w:val="30"/>
        </w:numPr>
        <w:spacing w:before="0" w:after="0"/>
      </w:pPr>
      <w:r>
        <w:t>Class area location is/are 1.0.</w:t>
      </w:r>
    </w:p>
    <w:p w14:paraId="6202CDDC" w14:textId="77777777" w:rsidR="00584F50" w:rsidRDefault="00584F50" w:rsidP="006E2336">
      <w:pPr>
        <w:pStyle w:val="ListParagraph"/>
        <w:numPr>
          <w:ilvl w:val="1"/>
          <w:numId w:val="30"/>
        </w:numPr>
        <w:spacing w:before="0" w:after="0"/>
      </w:pPr>
      <w:r>
        <w:t>Total length driven by Economic Loss: 11.78 meters.</w:t>
      </w:r>
    </w:p>
    <w:p w14:paraId="20A054E1" w14:textId="77777777" w:rsidR="00584F50" w:rsidRDefault="00584F50" w:rsidP="006E2336">
      <w:pPr>
        <w:pStyle w:val="ListParagraph"/>
        <w:numPr>
          <w:ilvl w:val="1"/>
          <w:numId w:val="30"/>
        </w:numPr>
        <w:spacing w:before="0" w:after="0"/>
      </w:pPr>
      <w:r>
        <w:t>Economic Loss Cost distributed between minimum of $1.22 and maximum of $3.47MM:</w:t>
      </w:r>
    </w:p>
    <w:p w14:paraId="41E4FB0E" w14:textId="77777777" w:rsidR="00584F50" w:rsidRDefault="00584F50" w:rsidP="006E2336">
      <w:pPr>
        <w:pStyle w:val="ListParagraph"/>
        <w:numPr>
          <w:ilvl w:val="2"/>
          <w:numId w:val="30"/>
        </w:numPr>
        <w:spacing w:before="0" w:after="0"/>
      </w:pPr>
      <w:r>
        <w:t>Repair costs between minimum of $11,500.00 and maximum of $40,000.00.</w:t>
      </w:r>
    </w:p>
    <w:p w14:paraId="08800E39" w14:textId="77777777" w:rsidR="00584F50" w:rsidRDefault="00584F50" w:rsidP="006E2336">
      <w:pPr>
        <w:pStyle w:val="ListParagraph"/>
        <w:numPr>
          <w:ilvl w:val="2"/>
          <w:numId w:val="30"/>
        </w:numPr>
        <w:spacing w:before="0" w:after="0"/>
      </w:pPr>
      <w:r>
        <w:t>Outage losses between minimum of $200,000.00 and maximum of $200,000.00.</w:t>
      </w:r>
    </w:p>
    <w:p w14:paraId="33AE54C9" w14:textId="77777777" w:rsidR="00584F50" w:rsidRDefault="00584F50" w:rsidP="006E2336">
      <w:pPr>
        <w:pStyle w:val="ListParagraph"/>
        <w:numPr>
          <w:ilvl w:val="2"/>
          <w:numId w:val="30"/>
        </w:numPr>
        <w:spacing w:before="0" w:after="0"/>
      </w:pPr>
      <w:r>
        <w:t>Product type is NGL.</w:t>
      </w:r>
    </w:p>
    <w:p w14:paraId="41F75FB6" w14:textId="77777777" w:rsidR="00584F50" w:rsidRDefault="00584F50" w:rsidP="006E2336">
      <w:pPr>
        <w:pStyle w:val="ListParagraph"/>
        <w:numPr>
          <w:ilvl w:val="2"/>
          <w:numId w:val="30"/>
        </w:numPr>
        <w:spacing w:before="0" w:after="0"/>
      </w:pPr>
      <w:r>
        <w:t>Leak cost between minimum of $0.27 and maximum of $0.30MM</w:t>
      </w:r>
    </w:p>
    <w:p w14:paraId="4A1FA7E7" w14:textId="77777777" w:rsidR="00584F50" w:rsidRDefault="00584F50" w:rsidP="006E2336">
      <w:pPr>
        <w:pStyle w:val="ListParagraph"/>
        <w:numPr>
          <w:ilvl w:val="2"/>
          <w:numId w:val="30"/>
        </w:numPr>
        <w:spacing w:before="0" w:after="0"/>
      </w:pPr>
      <w:r>
        <w:t>Leak scenario yielded 18.0 intersections with structures, with minimum of $25,000.00 and maximum of $25,000.00 in cost of structures impacted.</w:t>
      </w:r>
    </w:p>
    <w:p w14:paraId="3B791A24" w14:textId="77777777" w:rsidR="00584F50" w:rsidRDefault="00584F50" w:rsidP="006E2336">
      <w:pPr>
        <w:pStyle w:val="ListParagraph"/>
        <w:numPr>
          <w:ilvl w:val="2"/>
          <w:numId w:val="30"/>
        </w:numPr>
        <w:spacing w:before="0" w:after="0"/>
      </w:pPr>
      <w:r>
        <w:t>Leak product loss costs between minimum of $62,251.66 and maximum of $62,251.66</w:t>
      </w:r>
    </w:p>
    <w:p w14:paraId="2FECAD06" w14:textId="77777777" w:rsidR="00584F50" w:rsidRDefault="00584F50" w:rsidP="006E2336">
      <w:pPr>
        <w:pStyle w:val="ListParagraph"/>
        <w:numPr>
          <w:ilvl w:val="2"/>
          <w:numId w:val="30"/>
        </w:numPr>
        <w:spacing w:before="0" w:after="0"/>
      </w:pPr>
      <w:r>
        <w:t>Rupture cost between minimum of $17.84 and maximum of $18.95MM</w:t>
      </w:r>
    </w:p>
    <w:p w14:paraId="25B67FC5" w14:textId="77777777" w:rsidR="00584F50" w:rsidRDefault="00584F50" w:rsidP="006E2336">
      <w:pPr>
        <w:pStyle w:val="ListParagraph"/>
        <w:numPr>
          <w:ilvl w:val="2"/>
          <w:numId w:val="30"/>
        </w:numPr>
        <w:spacing w:before="0" w:after="0"/>
      </w:pPr>
      <w:r>
        <w:t>Rupture scenario yielded 59.0 intersections with structures, with minimum of $539,736.00 and maximum of $1,079,472.00 in cost of structures impacted</w:t>
      </w:r>
    </w:p>
    <w:p w14:paraId="65507212" w14:textId="77777777" w:rsidR="00584F50" w:rsidRDefault="00584F50" w:rsidP="006E2336">
      <w:pPr>
        <w:pStyle w:val="ListParagraph"/>
        <w:numPr>
          <w:ilvl w:val="2"/>
          <w:numId w:val="30"/>
        </w:numPr>
        <w:spacing w:before="0" w:after="0"/>
      </w:pPr>
      <w:r>
        <w:t>Rupture product loss costs between minimum of $17,627,475.77 and maximum of $17,627,475.77</w:t>
      </w:r>
    </w:p>
    <w:p w14:paraId="5A34FDA5" w14:textId="77777777" w:rsidR="00584F50" w:rsidRDefault="00584F50" w:rsidP="006E2336">
      <w:pPr>
        <w:pStyle w:val="ListParagraph"/>
        <w:numPr>
          <w:ilvl w:val="2"/>
          <w:numId w:val="30"/>
        </w:numPr>
        <w:spacing w:before="0" w:after="0"/>
      </w:pPr>
      <w:r>
        <w:t>Puncture cost between minimum of $2.26 and maximum of $2.85MM</w:t>
      </w:r>
    </w:p>
    <w:p w14:paraId="3DF38C5E" w14:textId="77777777" w:rsidR="00584F50" w:rsidRDefault="00584F50" w:rsidP="006E2336">
      <w:pPr>
        <w:pStyle w:val="ListParagraph"/>
        <w:numPr>
          <w:ilvl w:val="2"/>
          <w:numId w:val="30"/>
        </w:numPr>
        <w:spacing w:before="0" w:after="0"/>
      </w:pPr>
      <w:r>
        <w:t>Puncture scenario yielded 53.0 intersections with structures, with minimum of $25,000.00 and maximum of $564,736.00 in cost of structures impacted</w:t>
      </w:r>
    </w:p>
    <w:p w14:paraId="435CBB6E" w14:textId="77777777" w:rsidR="00584F50" w:rsidRDefault="00584F50" w:rsidP="006E2336">
      <w:pPr>
        <w:pStyle w:val="ListParagraph"/>
        <w:numPr>
          <w:ilvl w:val="2"/>
          <w:numId w:val="30"/>
        </w:numPr>
        <w:spacing w:before="0" w:after="0"/>
      </w:pPr>
      <w:r>
        <w:t>Product Loss costs between minimum of $2,045,448.13 and maximum of $2,045,448.13"</w:t>
      </w:r>
    </w:p>
    <w:p w14:paraId="578F3729" w14:textId="77777777" w:rsidR="00584F50" w:rsidRDefault="00584F50" w:rsidP="006E2336">
      <w:pPr>
        <w:pStyle w:val="ListParagraph"/>
        <w:numPr>
          <w:ilvl w:val="0"/>
          <w:numId w:val="30"/>
        </w:numPr>
        <w:spacing w:before="0" w:after="0"/>
      </w:pPr>
      <w:r>
        <w:t>"CROOKED LAKE LATERAL 16-36 TO 3-5 NPS 4</w:t>
      </w:r>
    </w:p>
    <w:p w14:paraId="2C4415AF" w14:textId="77777777" w:rsidR="00584F50" w:rsidRDefault="00584F50" w:rsidP="006E2336">
      <w:pPr>
        <w:pStyle w:val="ListParagraph"/>
        <w:numPr>
          <w:ilvl w:val="1"/>
          <w:numId w:val="30"/>
        </w:numPr>
        <w:spacing w:before="0" w:after="0"/>
      </w:pPr>
      <w:r>
        <w:t>Total Cumulative Length (m):</w:t>
      </w:r>
      <w:r>
        <w:tab/>
        <w:t>473.78</w:t>
      </w:r>
    </w:p>
    <w:p w14:paraId="4B00A2BB" w14:textId="77777777" w:rsidR="00584F50" w:rsidRDefault="00584F50" w:rsidP="006E2336">
      <w:pPr>
        <w:pStyle w:val="ListParagraph"/>
        <w:numPr>
          <w:ilvl w:val="1"/>
          <w:numId w:val="30"/>
        </w:numPr>
        <w:spacing w:before="0" w:after="0"/>
      </w:pPr>
      <w:r>
        <w:t>Likelihood of failure distributed between minimum of 1.354e-02 and maximum of 1.354e-02.</w:t>
      </w:r>
    </w:p>
    <w:p w14:paraId="726FB6B3" w14:textId="77777777" w:rsidR="00584F50" w:rsidRDefault="00584F50" w:rsidP="006E2336">
      <w:pPr>
        <w:pStyle w:val="ListParagraph"/>
        <w:numPr>
          <w:ilvl w:val="2"/>
          <w:numId w:val="30"/>
        </w:numPr>
        <w:spacing w:before="0" w:after="0"/>
      </w:pPr>
      <w:r>
        <w:t xml:space="preserve">Land use distributed as </w:t>
      </w:r>
    </w:p>
    <w:p w14:paraId="42C0D7E7" w14:textId="77777777" w:rsidR="00584F50" w:rsidRDefault="00584F50" w:rsidP="006E2336">
      <w:pPr>
        <w:pStyle w:val="ListParagraph"/>
        <w:numPr>
          <w:ilvl w:val="3"/>
          <w:numId w:val="30"/>
        </w:numPr>
        <w:spacing w:before="0" w:after="0"/>
      </w:pPr>
      <w:r>
        <w:t>Agricultural: 473.78</w:t>
      </w:r>
    </w:p>
    <w:p w14:paraId="7B27A1E4" w14:textId="77777777" w:rsidR="00584F50" w:rsidRDefault="00584F50" w:rsidP="006E2336">
      <w:pPr>
        <w:pStyle w:val="ListParagraph"/>
        <w:numPr>
          <w:ilvl w:val="2"/>
          <w:numId w:val="30"/>
        </w:numPr>
        <w:spacing w:before="0" w:after="0"/>
      </w:pPr>
      <w:r>
        <w:t xml:space="preserve">Depth of cover distributed as </w:t>
      </w:r>
    </w:p>
    <w:p w14:paraId="3A7A9406" w14:textId="77777777" w:rsidR="00584F50" w:rsidRDefault="00584F50" w:rsidP="006E2336">
      <w:pPr>
        <w:pStyle w:val="ListParagraph"/>
        <w:numPr>
          <w:ilvl w:val="3"/>
          <w:numId w:val="30"/>
        </w:numPr>
        <w:spacing w:before="0" w:after="0"/>
      </w:pPr>
      <w:r>
        <w:t>nan</w:t>
      </w:r>
    </w:p>
    <w:p w14:paraId="0B8D8F1D" w14:textId="77777777" w:rsidR="00584F50" w:rsidRDefault="00584F50" w:rsidP="006E2336">
      <w:pPr>
        <w:pStyle w:val="ListParagraph"/>
        <w:numPr>
          <w:ilvl w:val="2"/>
          <w:numId w:val="30"/>
        </w:numPr>
        <w:spacing w:before="0" w:after="0"/>
      </w:pPr>
      <w:r>
        <w:t>Installation date between minimum of 1993-01-01 and maximum of 1993-01-01</w:t>
      </w:r>
    </w:p>
    <w:p w14:paraId="50B7F259" w14:textId="77777777" w:rsidR="00584F50" w:rsidRDefault="00584F50" w:rsidP="006E2336">
      <w:pPr>
        <w:pStyle w:val="ListParagraph"/>
        <w:numPr>
          <w:ilvl w:val="2"/>
          <w:numId w:val="30"/>
        </w:numPr>
        <w:spacing w:before="0" w:after="0"/>
      </w:pPr>
      <w:r>
        <w:t>Outside diameter of 4.5 in.</w:t>
      </w:r>
    </w:p>
    <w:p w14:paraId="3BD91D9E" w14:textId="77777777" w:rsidR="00584F50" w:rsidRDefault="00584F50" w:rsidP="006E2336">
      <w:pPr>
        <w:pStyle w:val="ListParagraph"/>
        <w:numPr>
          <w:ilvl w:val="2"/>
          <w:numId w:val="30"/>
        </w:numPr>
        <w:spacing w:before="0" w:after="0"/>
      </w:pPr>
      <w:r>
        <w:t>Grade between minimum of 290.0 and maximum of 290.0 MPa</w:t>
      </w:r>
    </w:p>
    <w:p w14:paraId="135215B6" w14:textId="77777777" w:rsidR="00584F50" w:rsidRDefault="00584F50" w:rsidP="006E2336">
      <w:pPr>
        <w:pStyle w:val="ListParagraph"/>
        <w:numPr>
          <w:ilvl w:val="2"/>
          <w:numId w:val="30"/>
        </w:numPr>
        <w:spacing w:before="0" w:after="0"/>
      </w:pPr>
      <w:r>
        <w:t>Wall thickness between minimum of 3.18 and maximum of 3.18 mm</w:t>
      </w:r>
    </w:p>
    <w:p w14:paraId="4F179C64" w14:textId="77777777" w:rsidR="00584F50" w:rsidRDefault="00584F50" w:rsidP="006E2336">
      <w:pPr>
        <w:pStyle w:val="ListParagraph"/>
        <w:numPr>
          <w:ilvl w:val="2"/>
          <w:numId w:val="30"/>
        </w:numPr>
        <w:spacing w:before="0" w:after="0"/>
      </w:pPr>
      <w:r>
        <w:t>Toughness between minimum of nan and maximum of nan J</w:t>
      </w:r>
    </w:p>
    <w:p w14:paraId="57D787C9" w14:textId="77777777" w:rsidR="00584F50" w:rsidRDefault="00584F50" w:rsidP="006E2336">
      <w:pPr>
        <w:pStyle w:val="ListParagraph"/>
        <w:numPr>
          <w:ilvl w:val="2"/>
          <w:numId w:val="30"/>
        </w:numPr>
        <w:spacing w:before="0" w:after="0"/>
      </w:pPr>
      <w:r>
        <w:lastRenderedPageBreak/>
        <w:t>Probability of failure given a hit between minimum of 3.252e-01 and maximum of 3.252e-01</w:t>
      </w:r>
    </w:p>
    <w:p w14:paraId="02811399" w14:textId="77777777" w:rsidR="00584F50" w:rsidRDefault="00584F50" w:rsidP="006E2336">
      <w:pPr>
        <w:pStyle w:val="ListParagraph"/>
        <w:numPr>
          <w:ilvl w:val="2"/>
          <w:numId w:val="30"/>
        </w:numPr>
        <w:spacing w:before="0" w:after="0"/>
      </w:pPr>
      <w:r>
        <w:t>Class area location is/are 1.0.</w:t>
      </w:r>
    </w:p>
    <w:p w14:paraId="2CD98570" w14:textId="77777777" w:rsidR="00584F50" w:rsidRDefault="00584F50" w:rsidP="006E2336">
      <w:pPr>
        <w:pStyle w:val="ListParagraph"/>
        <w:numPr>
          <w:ilvl w:val="1"/>
          <w:numId w:val="30"/>
        </w:numPr>
        <w:spacing w:before="0" w:after="0"/>
      </w:pPr>
      <w:r>
        <w:t>Consequence of failure distributed between minimum of $6.85 and maximum of $6.94MM</w:t>
      </w:r>
    </w:p>
    <w:p w14:paraId="2FE0DDA7" w14:textId="77777777" w:rsidR="00584F50" w:rsidRDefault="00584F50" w:rsidP="006E2336">
      <w:pPr>
        <w:pStyle w:val="ListParagraph"/>
        <w:numPr>
          <w:ilvl w:val="1"/>
          <w:numId w:val="30"/>
        </w:numPr>
        <w:spacing w:before="0" w:after="0"/>
      </w:pPr>
      <w:r>
        <w:t>Total length driven by Environmental: 473.78 meters.</w:t>
      </w:r>
    </w:p>
    <w:p w14:paraId="60A4107B" w14:textId="77777777" w:rsidR="00584F50" w:rsidRDefault="00584F50" w:rsidP="006E2336">
      <w:pPr>
        <w:pStyle w:val="ListParagraph"/>
        <w:numPr>
          <w:ilvl w:val="1"/>
          <w:numId w:val="30"/>
        </w:numPr>
        <w:spacing w:before="0" w:after="0"/>
      </w:pPr>
      <w:r>
        <w:t>Environmental Cost distributed between minimum of $6.57 and maximum of $6.64MM:</w:t>
      </w:r>
    </w:p>
    <w:p w14:paraId="11191D19" w14:textId="77777777" w:rsidR="00584F50" w:rsidRDefault="00584F50" w:rsidP="006E2336">
      <w:pPr>
        <w:pStyle w:val="ListParagraph"/>
        <w:numPr>
          <w:ilvl w:val="2"/>
          <w:numId w:val="30"/>
        </w:numPr>
        <w:spacing w:before="0" w:after="0"/>
      </w:pPr>
      <w:r>
        <w:t>Leak cost between minimum of $0.18 and maximum of $0.18MM</w:t>
      </w:r>
    </w:p>
    <w:p w14:paraId="0B7DF677" w14:textId="77777777" w:rsidR="00584F50" w:rsidRDefault="00584F50" w:rsidP="006E2336">
      <w:pPr>
        <w:pStyle w:val="ListParagraph"/>
        <w:numPr>
          <w:ilvl w:val="2"/>
          <w:numId w:val="30"/>
        </w:numPr>
        <w:spacing w:before="0" w:after="0"/>
      </w:pPr>
      <w:r>
        <w:t>Leak spill volume between a minimum of 1691.93 and maximum of 1702.02 gallons</w:t>
      </w:r>
    </w:p>
    <w:p w14:paraId="7A64F769" w14:textId="77777777" w:rsidR="00584F50" w:rsidRDefault="00584F50" w:rsidP="006E2336">
      <w:pPr>
        <w:pStyle w:val="ListParagraph"/>
        <w:numPr>
          <w:ilvl w:val="2"/>
          <w:numId w:val="30"/>
        </w:numPr>
        <w:spacing w:before="0" w:after="0"/>
      </w:pPr>
      <w:r>
        <w:t>Rupture cost between minimum of $23.43 and maximum of $23.57MM</w:t>
      </w:r>
    </w:p>
    <w:p w14:paraId="0E748297" w14:textId="77777777" w:rsidR="00584F50" w:rsidRDefault="00584F50" w:rsidP="006E2336">
      <w:pPr>
        <w:pStyle w:val="ListParagraph"/>
        <w:numPr>
          <w:ilvl w:val="2"/>
          <w:numId w:val="30"/>
        </w:numPr>
        <w:spacing w:before="0" w:after="0"/>
      </w:pPr>
      <w:r>
        <w:t>Rupture spill volume is between a minimum of 221041.71 and maximum of 222360.55 gallons</w:t>
      </w:r>
    </w:p>
    <w:p w14:paraId="26C28FAF" w14:textId="77777777" w:rsidR="00584F50" w:rsidRDefault="00584F50" w:rsidP="006E2336">
      <w:pPr>
        <w:pStyle w:val="ListParagraph"/>
        <w:numPr>
          <w:ilvl w:val="2"/>
          <w:numId w:val="30"/>
        </w:numPr>
        <w:spacing w:before="0" w:after="0"/>
      </w:pPr>
      <w:r>
        <w:t>Puncture cost between minimum of $5.89 and maximum of $5.93MM</w:t>
      </w:r>
    </w:p>
    <w:p w14:paraId="110EE23A" w14:textId="77777777" w:rsidR="00584F50" w:rsidRDefault="00584F50" w:rsidP="006E2336">
      <w:pPr>
        <w:pStyle w:val="ListParagraph"/>
        <w:numPr>
          <w:ilvl w:val="2"/>
          <w:numId w:val="30"/>
        </w:numPr>
        <w:spacing w:before="0" w:after="0"/>
      </w:pPr>
      <w:r>
        <w:t>Puncture spill volume is between a minimum of 55592.9 and maximum of 55924.59 gallons</w:t>
      </w:r>
    </w:p>
    <w:p w14:paraId="030980A6" w14:textId="77777777" w:rsidR="00584F50" w:rsidRDefault="00584F50" w:rsidP="006E2336">
      <w:pPr>
        <w:pStyle w:val="ListParagraph"/>
        <w:numPr>
          <w:ilvl w:val="0"/>
          <w:numId w:val="30"/>
        </w:numPr>
        <w:spacing w:before="0" w:after="0"/>
      </w:pPr>
      <w:r>
        <w:t>"ZAMA TO RAINBOW STATION NPS 20</w:t>
      </w:r>
    </w:p>
    <w:p w14:paraId="1E990EEA" w14:textId="77777777" w:rsidR="00584F50" w:rsidRDefault="00584F50" w:rsidP="006E2336">
      <w:pPr>
        <w:pStyle w:val="ListParagraph"/>
        <w:numPr>
          <w:ilvl w:val="1"/>
          <w:numId w:val="30"/>
        </w:numPr>
        <w:spacing w:before="0" w:after="0"/>
      </w:pPr>
      <w:r>
        <w:t>Total Cumulative Length (m):</w:t>
      </w:r>
      <w:r>
        <w:tab/>
        <w:t>463.32</w:t>
      </w:r>
    </w:p>
    <w:p w14:paraId="70DDD9BC" w14:textId="77777777" w:rsidR="00584F50" w:rsidRDefault="00584F50" w:rsidP="006E2336">
      <w:pPr>
        <w:pStyle w:val="ListParagraph"/>
        <w:numPr>
          <w:ilvl w:val="1"/>
          <w:numId w:val="30"/>
        </w:numPr>
        <w:spacing w:before="0" w:after="0"/>
      </w:pPr>
      <w:r>
        <w:t>Likelihood of failure distributed between minimum of 1.230e-03 and maximum of 1.230e-03.</w:t>
      </w:r>
    </w:p>
    <w:p w14:paraId="09F6F105" w14:textId="77777777" w:rsidR="00584F50" w:rsidRDefault="00584F50" w:rsidP="006E2336">
      <w:pPr>
        <w:pStyle w:val="ListParagraph"/>
        <w:numPr>
          <w:ilvl w:val="2"/>
          <w:numId w:val="30"/>
        </w:numPr>
        <w:spacing w:before="0" w:after="0"/>
      </w:pPr>
      <w:r>
        <w:t xml:space="preserve">Land use distributed as </w:t>
      </w:r>
    </w:p>
    <w:p w14:paraId="6188F9B2" w14:textId="77777777" w:rsidR="00584F50" w:rsidRDefault="00584F50" w:rsidP="006E2336">
      <w:pPr>
        <w:pStyle w:val="ListParagraph"/>
        <w:numPr>
          <w:ilvl w:val="3"/>
          <w:numId w:val="30"/>
        </w:numPr>
        <w:spacing w:before="0" w:after="0"/>
      </w:pPr>
      <w:r>
        <w:t>Forested: 0.20</w:t>
      </w:r>
    </w:p>
    <w:p w14:paraId="5EE01A4C" w14:textId="77777777" w:rsidR="00584F50" w:rsidRDefault="00584F50" w:rsidP="006E2336">
      <w:pPr>
        <w:pStyle w:val="ListParagraph"/>
        <w:numPr>
          <w:ilvl w:val="3"/>
          <w:numId w:val="30"/>
        </w:numPr>
        <w:spacing w:before="0" w:after="0"/>
      </w:pPr>
      <w:r>
        <w:t>Remote: 0.49</w:t>
      </w:r>
    </w:p>
    <w:p w14:paraId="565DC062" w14:textId="77777777" w:rsidR="00584F50" w:rsidRDefault="00584F50" w:rsidP="006E2336">
      <w:pPr>
        <w:pStyle w:val="ListParagraph"/>
        <w:numPr>
          <w:ilvl w:val="3"/>
          <w:numId w:val="30"/>
        </w:numPr>
        <w:spacing w:before="0" w:after="0"/>
      </w:pPr>
      <w:r>
        <w:t>Water Course: 462.63</w:t>
      </w:r>
    </w:p>
    <w:p w14:paraId="65AA4338" w14:textId="77777777" w:rsidR="00584F50" w:rsidRDefault="00584F50" w:rsidP="006E2336">
      <w:pPr>
        <w:pStyle w:val="ListParagraph"/>
        <w:numPr>
          <w:ilvl w:val="2"/>
          <w:numId w:val="30"/>
        </w:numPr>
        <w:spacing w:before="0" w:after="0"/>
      </w:pPr>
      <w:r>
        <w:t xml:space="preserve">Depth of cover distributed as </w:t>
      </w:r>
    </w:p>
    <w:p w14:paraId="4FE1B075" w14:textId="77777777" w:rsidR="00584F50" w:rsidRDefault="00584F50" w:rsidP="006E2336">
      <w:pPr>
        <w:pStyle w:val="ListParagraph"/>
        <w:numPr>
          <w:ilvl w:val="3"/>
          <w:numId w:val="30"/>
        </w:numPr>
        <w:spacing w:before="0" w:after="0"/>
      </w:pPr>
      <w:r>
        <w:t>nan</w:t>
      </w:r>
    </w:p>
    <w:p w14:paraId="203B4EAC" w14:textId="77777777" w:rsidR="00584F50" w:rsidRDefault="00584F50" w:rsidP="006E2336">
      <w:pPr>
        <w:pStyle w:val="ListParagraph"/>
        <w:numPr>
          <w:ilvl w:val="2"/>
          <w:numId w:val="30"/>
        </w:numPr>
        <w:spacing w:before="0" w:after="0"/>
      </w:pPr>
      <w:r>
        <w:t>Installation date between minimum of 1967-01-01 and maximum of 1967-01-01</w:t>
      </w:r>
    </w:p>
    <w:p w14:paraId="1E45F1FB" w14:textId="77777777" w:rsidR="00584F50" w:rsidRDefault="00584F50" w:rsidP="006E2336">
      <w:pPr>
        <w:pStyle w:val="ListParagraph"/>
        <w:numPr>
          <w:ilvl w:val="2"/>
          <w:numId w:val="30"/>
        </w:numPr>
        <w:spacing w:before="0" w:after="0"/>
      </w:pPr>
      <w:r>
        <w:t>Outside diameter of 20.0 in.</w:t>
      </w:r>
    </w:p>
    <w:p w14:paraId="7C60E752" w14:textId="77777777" w:rsidR="00584F50" w:rsidRDefault="00584F50" w:rsidP="006E2336">
      <w:pPr>
        <w:pStyle w:val="ListParagraph"/>
        <w:numPr>
          <w:ilvl w:val="2"/>
          <w:numId w:val="30"/>
        </w:numPr>
        <w:spacing w:before="0" w:after="0"/>
      </w:pPr>
      <w:r>
        <w:t>Grade between minimum of 359.0 and maximum of 359.0 MPa</w:t>
      </w:r>
    </w:p>
    <w:p w14:paraId="2C973D63" w14:textId="77777777" w:rsidR="00584F50" w:rsidRDefault="00584F50" w:rsidP="006E2336">
      <w:pPr>
        <w:pStyle w:val="ListParagraph"/>
        <w:numPr>
          <w:ilvl w:val="2"/>
          <w:numId w:val="30"/>
        </w:numPr>
        <w:spacing w:before="0" w:after="0"/>
      </w:pPr>
      <w:r>
        <w:t>Wall thickness between minimum of 5.56 and maximum of 5.56 mm</w:t>
      </w:r>
    </w:p>
    <w:p w14:paraId="411AB789" w14:textId="77777777" w:rsidR="00584F50" w:rsidRDefault="00584F50" w:rsidP="006E2336">
      <w:pPr>
        <w:pStyle w:val="ListParagraph"/>
        <w:numPr>
          <w:ilvl w:val="2"/>
          <w:numId w:val="30"/>
        </w:numPr>
        <w:spacing w:before="0" w:after="0"/>
      </w:pPr>
      <w:r>
        <w:t>Toughness between minimum of 12.4 and maximum of 12.4 J</w:t>
      </w:r>
    </w:p>
    <w:p w14:paraId="38FFE1EE" w14:textId="77777777" w:rsidR="00584F50" w:rsidRDefault="00584F50" w:rsidP="006E2336">
      <w:pPr>
        <w:pStyle w:val="ListParagraph"/>
        <w:numPr>
          <w:ilvl w:val="2"/>
          <w:numId w:val="30"/>
        </w:numPr>
        <w:spacing w:before="0" w:after="0"/>
      </w:pPr>
      <w:r>
        <w:t>Probability of failure given a hit between minimum of 1.228e-01 and maximum of 1.228e-01</w:t>
      </w:r>
    </w:p>
    <w:p w14:paraId="4B8B3529" w14:textId="77777777" w:rsidR="00584F50" w:rsidRDefault="00584F50" w:rsidP="006E2336">
      <w:pPr>
        <w:pStyle w:val="ListParagraph"/>
        <w:numPr>
          <w:ilvl w:val="2"/>
          <w:numId w:val="30"/>
        </w:numPr>
        <w:spacing w:before="0" w:after="0"/>
      </w:pPr>
      <w:r>
        <w:t>Class area location is/are 1.0.</w:t>
      </w:r>
    </w:p>
    <w:p w14:paraId="36834D99" w14:textId="77777777" w:rsidR="00584F50" w:rsidRDefault="00584F50" w:rsidP="006E2336">
      <w:pPr>
        <w:pStyle w:val="ListParagraph"/>
        <w:numPr>
          <w:ilvl w:val="1"/>
          <w:numId w:val="30"/>
        </w:numPr>
        <w:spacing w:before="0" w:after="0"/>
      </w:pPr>
      <w:r>
        <w:t>Consequence of failure distributed between minimum of $10.08 and maximum of $12.30MM</w:t>
      </w:r>
    </w:p>
    <w:p w14:paraId="6644A90B" w14:textId="77777777" w:rsidR="00584F50" w:rsidRDefault="00584F50" w:rsidP="006E2336">
      <w:pPr>
        <w:pStyle w:val="ListParagraph"/>
        <w:numPr>
          <w:ilvl w:val="1"/>
          <w:numId w:val="30"/>
        </w:numPr>
        <w:spacing w:before="0" w:after="0"/>
      </w:pPr>
      <w:r>
        <w:t>Total length driven by Environmental: 463.32 meters.</w:t>
      </w:r>
    </w:p>
    <w:p w14:paraId="7315E941" w14:textId="77777777" w:rsidR="00584F50" w:rsidRDefault="00584F50" w:rsidP="006E2336">
      <w:pPr>
        <w:pStyle w:val="ListParagraph"/>
        <w:numPr>
          <w:ilvl w:val="1"/>
          <w:numId w:val="30"/>
        </w:numPr>
        <w:spacing w:before="0" w:after="0"/>
      </w:pPr>
      <w:r>
        <w:t>Environmental Cost distributed between minimum of $8.91 and maximum of $11.10MM:</w:t>
      </w:r>
    </w:p>
    <w:p w14:paraId="2AA24FC9" w14:textId="77777777" w:rsidR="00584F50" w:rsidRDefault="00584F50" w:rsidP="006E2336">
      <w:pPr>
        <w:pStyle w:val="ListParagraph"/>
        <w:numPr>
          <w:ilvl w:val="2"/>
          <w:numId w:val="30"/>
        </w:numPr>
        <w:spacing w:before="0" w:after="0"/>
      </w:pPr>
      <w:r>
        <w:t>Leak cost between minimum of $0.27 and maximum of $0.33MM</w:t>
      </w:r>
    </w:p>
    <w:p w14:paraId="2FDB9E86" w14:textId="77777777" w:rsidR="00584F50" w:rsidRDefault="00584F50" w:rsidP="006E2336">
      <w:pPr>
        <w:pStyle w:val="ListParagraph"/>
        <w:numPr>
          <w:ilvl w:val="2"/>
          <w:numId w:val="30"/>
        </w:numPr>
        <w:spacing w:before="0" w:after="0"/>
      </w:pPr>
      <w:r>
        <w:t>Leak spill volume between a minimum of 1506.97 and maximum of 1843.41 gallons</w:t>
      </w:r>
    </w:p>
    <w:p w14:paraId="175D3F9E" w14:textId="77777777" w:rsidR="00584F50" w:rsidRDefault="00584F50" w:rsidP="006E2336">
      <w:pPr>
        <w:pStyle w:val="ListParagraph"/>
        <w:numPr>
          <w:ilvl w:val="2"/>
          <w:numId w:val="30"/>
        </w:numPr>
        <w:spacing w:before="0" w:after="0"/>
      </w:pPr>
      <w:r>
        <w:t>Rupture cost between minimum of $20.54 and maximum of $41.80MM</w:t>
      </w:r>
    </w:p>
    <w:p w14:paraId="6F5E4811" w14:textId="77777777" w:rsidR="00584F50" w:rsidRDefault="00584F50" w:rsidP="006E2336">
      <w:pPr>
        <w:pStyle w:val="ListParagraph"/>
        <w:numPr>
          <w:ilvl w:val="2"/>
          <w:numId w:val="30"/>
        </w:numPr>
        <w:spacing w:before="0" w:after="0"/>
      </w:pPr>
      <w:r>
        <w:t>Rupture spill volume is between a minimum of 115463.98 and maximum of 234969.04 gallons</w:t>
      </w:r>
    </w:p>
    <w:p w14:paraId="0EFFB2CF" w14:textId="77777777" w:rsidR="00584F50" w:rsidRDefault="00584F50" w:rsidP="006E2336">
      <w:pPr>
        <w:pStyle w:val="ListParagraph"/>
        <w:numPr>
          <w:ilvl w:val="2"/>
          <w:numId w:val="30"/>
        </w:numPr>
        <w:spacing w:before="0" w:after="0"/>
      </w:pPr>
      <w:r>
        <w:t>Puncture cost between minimum of $8.81 and maximum of $10.78MM</w:t>
      </w:r>
    </w:p>
    <w:p w14:paraId="027B61C8" w14:textId="77777777" w:rsidR="00584F50" w:rsidRDefault="00584F50" w:rsidP="006E2336">
      <w:pPr>
        <w:pStyle w:val="ListParagraph"/>
        <w:numPr>
          <w:ilvl w:val="2"/>
          <w:numId w:val="30"/>
        </w:numPr>
        <w:spacing w:before="0" w:after="0"/>
      </w:pPr>
      <w:r>
        <w:t>Puncture spill volume is between a minimum of 49515.72 and maximum of 60570.38 gallons</w:t>
      </w:r>
    </w:p>
    <w:p w14:paraId="5262DA12" w14:textId="77777777" w:rsidR="00584F50" w:rsidRDefault="00584F50" w:rsidP="006E2336">
      <w:pPr>
        <w:pStyle w:val="ListParagraph"/>
        <w:numPr>
          <w:ilvl w:val="0"/>
          <w:numId w:val="30"/>
        </w:numPr>
        <w:spacing w:before="0" w:after="0"/>
      </w:pPr>
      <w:r>
        <w:t xml:space="preserve">"NPS6 Station 8 to Buck Creek Frac Plant From 4-5-49-9W5 </w:t>
      </w:r>
      <w:proofErr w:type="gramStart"/>
      <w:r>
        <w:t>To</w:t>
      </w:r>
      <w:proofErr w:type="gramEnd"/>
      <w:r>
        <w:t xml:space="preserve"> 13-24-48-7W</w:t>
      </w:r>
    </w:p>
    <w:p w14:paraId="3554C905" w14:textId="77777777" w:rsidR="00584F50" w:rsidRDefault="00584F50" w:rsidP="006E2336">
      <w:pPr>
        <w:pStyle w:val="ListParagraph"/>
        <w:numPr>
          <w:ilvl w:val="1"/>
          <w:numId w:val="30"/>
        </w:numPr>
        <w:spacing w:before="0" w:after="0"/>
      </w:pPr>
      <w:r>
        <w:t>Total Cumulative Length (m):</w:t>
      </w:r>
      <w:r>
        <w:tab/>
        <w:t>459.35</w:t>
      </w:r>
    </w:p>
    <w:p w14:paraId="10B0A58D" w14:textId="77777777" w:rsidR="00584F50" w:rsidRDefault="00584F50" w:rsidP="006E2336">
      <w:pPr>
        <w:pStyle w:val="ListParagraph"/>
        <w:numPr>
          <w:ilvl w:val="1"/>
          <w:numId w:val="30"/>
        </w:numPr>
        <w:spacing w:before="0" w:after="0"/>
      </w:pPr>
      <w:r>
        <w:t>Likelihood of failure distributed between minimum of 1.792e-03 and maximum of 4.454e-03.</w:t>
      </w:r>
    </w:p>
    <w:p w14:paraId="63CBD8CE" w14:textId="77777777" w:rsidR="00584F50" w:rsidRDefault="00584F50" w:rsidP="006E2336">
      <w:pPr>
        <w:pStyle w:val="ListParagraph"/>
        <w:numPr>
          <w:ilvl w:val="2"/>
          <w:numId w:val="30"/>
        </w:numPr>
        <w:spacing w:before="0" w:after="0"/>
      </w:pPr>
      <w:r>
        <w:t xml:space="preserve">Land use distributed as </w:t>
      </w:r>
    </w:p>
    <w:p w14:paraId="1E4934B9" w14:textId="77777777" w:rsidR="00584F50" w:rsidRDefault="00584F50" w:rsidP="006E2336">
      <w:pPr>
        <w:pStyle w:val="ListParagraph"/>
        <w:numPr>
          <w:ilvl w:val="3"/>
          <w:numId w:val="30"/>
        </w:numPr>
        <w:spacing w:before="0" w:after="0"/>
      </w:pPr>
      <w:r>
        <w:lastRenderedPageBreak/>
        <w:t>Agricultural: 459.35</w:t>
      </w:r>
    </w:p>
    <w:p w14:paraId="79786788" w14:textId="77777777" w:rsidR="00584F50" w:rsidRDefault="00584F50" w:rsidP="006E2336">
      <w:pPr>
        <w:pStyle w:val="ListParagraph"/>
        <w:numPr>
          <w:ilvl w:val="2"/>
          <w:numId w:val="30"/>
        </w:numPr>
        <w:spacing w:before="0" w:after="0"/>
      </w:pPr>
      <w:r>
        <w:t xml:space="preserve">Depth of cover distributed as </w:t>
      </w:r>
    </w:p>
    <w:p w14:paraId="1B28D3CE" w14:textId="77777777" w:rsidR="00584F50" w:rsidRDefault="00584F50" w:rsidP="006E2336">
      <w:pPr>
        <w:pStyle w:val="ListParagraph"/>
        <w:numPr>
          <w:ilvl w:val="3"/>
          <w:numId w:val="30"/>
        </w:numPr>
        <w:spacing w:before="0" w:after="0"/>
      </w:pPr>
      <w:r>
        <w:t>nan</w:t>
      </w:r>
    </w:p>
    <w:p w14:paraId="08524202" w14:textId="77777777" w:rsidR="00584F50" w:rsidRDefault="00584F50" w:rsidP="006E2336">
      <w:pPr>
        <w:pStyle w:val="ListParagraph"/>
        <w:numPr>
          <w:ilvl w:val="2"/>
          <w:numId w:val="30"/>
        </w:numPr>
        <w:spacing w:before="0" w:after="0"/>
      </w:pPr>
      <w:r>
        <w:t>Installation date between minimum of 1958-01-01 and maximum of 1958-01-01</w:t>
      </w:r>
    </w:p>
    <w:p w14:paraId="56BAF4BB" w14:textId="77777777" w:rsidR="00584F50" w:rsidRDefault="00584F50" w:rsidP="006E2336">
      <w:pPr>
        <w:pStyle w:val="ListParagraph"/>
        <w:numPr>
          <w:ilvl w:val="2"/>
          <w:numId w:val="30"/>
        </w:numPr>
        <w:spacing w:before="0" w:after="0"/>
      </w:pPr>
      <w:r>
        <w:t>Outside diameter of 6.625 in.</w:t>
      </w:r>
    </w:p>
    <w:p w14:paraId="5D4B9800" w14:textId="77777777" w:rsidR="00584F50" w:rsidRDefault="00584F50" w:rsidP="006E2336">
      <w:pPr>
        <w:pStyle w:val="ListParagraph"/>
        <w:numPr>
          <w:ilvl w:val="2"/>
          <w:numId w:val="30"/>
        </w:numPr>
        <w:spacing w:before="0" w:after="0"/>
      </w:pPr>
      <w:r>
        <w:t>Grade between minimum of 290.0 and maximum of 290.0 MPa</w:t>
      </w:r>
    </w:p>
    <w:p w14:paraId="381331AF" w14:textId="77777777" w:rsidR="00584F50" w:rsidRDefault="00584F50" w:rsidP="006E2336">
      <w:pPr>
        <w:pStyle w:val="ListParagraph"/>
        <w:numPr>
          <w:ilvl w:val="2"/>
          <w:numId w:val="30"/>
        </w:numPr>
        <w:spacing w:before="0" w:after="0"/>
      </w:pPr>
      <w:r>
        <w:t>Wall thickness between minimum of 6.4 and maximum of 11.0 mm</w:t>
      </w:r>
    </w:p>
    <w:p w14:paraId="5365DFD0" w14:textId="77777777" w:rsidR="00584F50" w:rsidRDefault="00584F50" w:rsidP="006E2336">
      <w:pPr>
        <w:pStyle w:val="ListParagraph"/>
        <w:numPr>
          <w:ilvl w:val="2"/>
          <w:numId w:val="30"/>
        </w:numPr>
        <w:spacing w:before="0" w:after="0"/>
      </w:pPr>
      <w:r>
        <w:t>Toughness between minimum of 20.0 and maximum of 20.0 J</w:t>
      </w:r>
    </w:p>
    <w:p w14:paraId="06481538" w14:textId="77777777" w:rsidR="00584F50" w:rsidRDefault="00584F50" w:rsidP="006E2336">
      <w:pPr>
        <w:pStyle w:val="ListParagraph"/>
        <w:numPr>
          <w:ilvl w:val="2"/>
          <w:numId w:val="30"/>
        </w:numPr>
        <w:spacing w:before="0" w:after="0"/>
      </w:pPr>
      <w:r>
        <w:t>Probability of failure given a hit between minimum of 4.304e-02 and maximum of 1.070e-01</w:t>
      </w:r>
    </w:p>
    <w:p w14:paraId="1662B2FA" w14:textId="77777777" w:rsidR="00584F50" w:rsidRDefault="00584F50" w:rsidP="006E2336">
      <w:pPr>
        <w:pStyle w:val="ListParagraph"/>
        <w:numPr>
          <w:ilvl w:val="2"/>
          <w:numId w:val="30"/>
        </w:numPr>
        <w:spacing w:before="0" w:after="0"/>
      </w:pPr>
      <w:r>
        <w:t>Class area location is/are 1.0.</w:t>
      </w:r>
    </w:p>
    <w:p w14:paraId="6378EC0C" w14:textId="77777777" w:rsidR="00584F50" w:rsidRDefault="00584F50" w:rsidP="006E2336">
      <w:pPr>
        <w:pStyle w:val="ListParagraph"/>
        <w:numPr>
          <w:ilvl w:val="1"/>
          <w:numId w:val="30"/>
        </w:numPr>
        <w:spacing w:before="0" w:after="0"/>
      </w:pPr>
      <w:r>
        <w:t>Consequence of failure distributed between minimum of $18.12 and maximum of $125.94MM</w:t>
      </w:r>
    </w:p>
    <w:p w14:paraId="31047049" w14:textId="77777777" w:rsidR="00584F50" w:rsidRDefault="00584F50" w:rsidP="006E2336">
      <w:pPr>
        <w:pStyle w:val="ListParagraph"/>
        <w:numPr>
          <w:ilvl w:val="1"/>
          <w:numId w:val="30"/>
        </w:numPr>
        <w:spacing w:before="0" w:after="0"/>
      </w:pPr>
      <w:r>
        <w:t>Total length driven by Safety: 459.35 meters.</w:t>
      </w:r>
    </w:p>
    <w:p w14:paraId="125477E4" w14:textId="77777777" w:rsidR="00584F50" w:rsidRDefault="00584F50" w:rsidP="006E2336">
      <w:pPr>
        <w:pStyle w:val="ListParagraph"/>
        <w:numPr>
          <w:ilvl w:val="1"/>
          <w:numId w:val="30"/>
        </w:numPr>
        <w:spacing w:before="0" w:after="0"/>
      </w:pPr>
      <w:r>
        <w:t>Safety Cost distributed between minimum of $15.58 and maximum of $121.06MM:</w:t>
      </w:r>
    </w:p>
    <w:p w14:paraId="4D88115C" w14:textId="77777777" w:rsidR="00584F50" w:rsidRDefault="00584F50" w:rsidP="006E2336">
      <w:pPr>
        <w:pStyle w:val="ListParagraph"/>
        <w:numPr>
          <w:ilvl w:val="2"/>
          <w:numId w:val="30"/>
        </w:numPr>
        <w:spacing w:before="0" w:after="0"/>
      </w:pPr>
      <w:r>
        <w:t>Leak cost between minimum of $0.00 and maximum of $121.06MM</w:t>
      </w:r>
    </w:p>
    <w:p w14:paraId="780EE4B7" w14:textId="77777777" w:rsidR="00584F50" w:rsidRDefault="00584F50" w:rsidP="006E2336">
      <w:pPr>
        <w:pStyle w:val="ListParagraph"/>
        <w:numPr>
          <w:ilvl w:val="2"/>
          <w:numId w:val="30"/>
        </w:numPr>
        <w:spacing w:before="0" w:after="0"/>
      </w:pPr>
      <w:r>
        <w:t>Leak scenario yielded 6.0 intersections with structures, with minimum of 12.61 and maximum of 12.61 of population impacted.</w:t>
      </w:r>
    </w:p>
    <w:p w14:paraId="6E6928B4" w14:textId="77777777" w:rsidR="00584F50" w:rsidRDefault="00584F50" w:rsidP="006E2336">
      <w:pPr>
        <w:pStyle w:val="ListParagraph"/>
        <w:numPr>
          <w:ilvl w:val="2"/>
          <w:numId w:val="30"/>
        </w:numPr>
        <w:spacing w:before="0" w:after="0"/>
      </w:pPr>
      <w:r>
        <w:t>Leak hazard radius distributed between minimum of 10.87 and maximum of 10.87 meters.</w:t>
      </w:r>
    </w:p>
    <w:p w14:paraId="534B74B4" w14:textId="77777777" w:rsidR="00584F50" w:rsidRDefault="00584F50" w:rsidP="006E2336">
      <w:pPr>
        <w:pStyle w:val="ListParagraph"/>
        <w:numPr>
          <w:ilvl w:val="2"/>
          <w:numId w:val="30"/>
        </w:numPr>
        <w:spacing w:before="0" w:after="0"/>
      </w:pPr>
      <w:r>
        <w:t>Rupture cost between minimum of $21.89 and maximum of $121.06MM</w:t>
      </w:r>
    </w:p>
    <w:p w14:paraId="10C90C36" w14:textId="77777777" w:rsidR="00584F50" w:rsidRDefault="00584F50" w:rsidP="006E2336">
      <w:pPr>
        <w:pStyle w:val="ListParagraph"/>
        <w:numPr>
          <w:ilvl w:val="2"/>
          <w:numId w:val="30"/>
        </w:numPr>
        <w:spacing w:before="0" w:after="0"/>
      </w:pPr>
      <w:r>
        <w:t>Rupture scenario yielded 29.0 intersections with structures, with minimum of 2.28 and maximum of 12.61 of population impacted</w:t>
      </w:r>
    </w:p>
    <w:p w14:paraId="0BE63FE6" w14:textId="77777777" w:rsidR="00584F50" w:rsidRDefault="00584F50" w:rsidP="006E2336">
      <w:pPr>
        <w:pStyle w:val="ListParagraph"/>
        <w:numPr>
          <w:ilvl w:val="2"/>
          <w:numId w:val="30"/>
        </w:numPr>
        <w:spacing w:before="0" w:after="0"/>
      </w:pPr>
      <w:r>
        <w:t>Rupture hazard radius distributed between minimum of 113.48 and maximum of 113.48 meters.</w:t>
      </w:r>
    </w:p>
    <w:p w14:paraId="1B2E0A96" w14:textId="77777777" w:rsidR="00584F50" w:rsidRDefault="00584F50" w:rsidP="006E2336">
      <w:pPr>
        <w:pStyle w:val="ListParagraph"/>
        <w:numPr>
          <w:ilvl w:val="2"/>
          <w:numId w:val="30"/>
        </w:numPr>
        <w:spacing w:before="0" w:after="0"/>
      </w:pPr>
      <w:r>
        <w:t>Puncture cost between minimum of $0.00 and maximum of $121.06MM</w:t>
      </w:r>
    </w:p>
    <w:p w14:paraId="5058E087" w14:textId="77777777" w:rsidR="00584F50" w:rsidRDefault="00584F50" w:rsidP="006E2336">
      <w:pPr>
        <w:pStyle w:val="ListParagraph"/>
        <w:numPr>
          <w:ilvl w:val="2"/>
          <w:numId w:val="30"/>
        </w:numPr>
        <w:spacing w:before="0" w:after="0"/>
      </w:pPr>
      <w:r>
        <w:t>Puncture scenario yielded 15.0 intersections with structures, with minimum of 2.28 and maximum of 12.61 of population impacted</w:t>
      </w:r>
    </w:p>
    <w:p w14:paraId="7CAA722E" w14:textId="77777777" w:rsidR="00584F50" w:rsidRDefault="00584F50" w:rsidP="006E2336">
      <w:pPr>
        <w:pStyle w:val="ListParagraph"/>
        <w:numPr>
          <w:ilvl w:val="2"/>
          <w:numId w:val="30"/>
        </w:numPr>
        <w:spacing w:before="0" w:after="0"/>
      </w:pPr>
      <w:r>
        <w:t>Puncture hazard radius distributed between minimum of 50.6 and maximum of 50.6 meters.</w:t>
      </w:r>
    </w:p>
    <w:p w14:paraId="31EB586E" w14:textId="77777777" w:rsidR="00584F50" w:rsidRDefault="00584F50" w:rsidP="006E2336">
      <w:pPr>
        <w:pStyle w:val="ListParagraph"/>
        <w:numPr>
          <w:ilvl w:val="2"/>
          <w:numId w:val="30"/>
        </w:numPr>
        <w:spacing w:before="0" w:after="0"/>
      </w:pPr>
      <w:r>
        <w:t>Product type is HVP Product.</w:t>
      </w:r>
    </w:p>
    <w:p w14:paraId="2CAC4868" w14:textId="77777777" w:rsidR="00584F50" w:rsidRDefault="00584F50" w:rsidP="006E2336">
      <w:pPr>
        <w:pStyle w:val="ListParagraph"/>
        <w:numPr>
          <w:ilvl w:val="2"/>
          <w:numId w:val="30"/>
        </w:numPr>
        <w:spacing w:before="0" w:after="0"/>
      </w:pPr>
      <w:r>
        <w:t>Class area location is/are 1.0.</w:t>
      </w:r>
    </w:p>
    <w:p w14:paraId="68628C74" w14:textId="77777777" w:rsidR="00584F50" w:rsidRDefault="00584F50" w:rsidP="006E2336">
      <w:pPr>
        <w:pStyle w:val="ListParagraph"/>
        <w:numPr>
          <w:ilvl w:val="0"/>
          <w:numId w:val="30"/>
        </w:numPr>
        <w:spacing w:before="0" w:after="0"/>
      </w:pPr>
      <w:r>
        <w:t>"NORTH FERRIER 08-20 TO 09-27 NPS 8</w:t>
      </w:r>
    </w:p>
    <w:p w14:paraId="27B333B4" w14:textId="77777777" w:rsidR="00584F50" w:rsidRDefault="00584F50" w:rsidP="006E2336">
      <w:pPr>
        <w:pStyle w:val="ListParagraph"/>
        <w:numPr>
          <w:ilvl w:val="1"/>
          <w:numId w:val="30"/>
        </w:numPr>
        <w:spacing w:before="0" w:after="0"/>
      </w:pPr>
      <w:r>
        <w:t>Total Cumulative Length (m):</w:t>
      </w:r>
      <w:r>
        <w:tab/>
        <w:t>438.48</w:t>
      </w:r>
    </w:p>
    <w:p w14:paraId="20D35A02" w14:textId="77777777" w:rsidR="00584F50" w:rsidRDefault="00584F50" w:rsidP="006E2336">
      <w:pPr>
        <w:pStyle w:val="ListParagraph"/>
        <w:numPr>
          <w:ilvl w:val="1"/>
          <w:numId w:val="30"/>
        </w:numPr>
        <w:spacing w:before="0" w:after="0"/>
      </w:pPr>
      <w:r>
        <w:t>Likelihood of failure distributed between minimum of 1.111e-03 and maximum of 2.350e-03.</w:t>
      </w:r>
    </w:p>
    <w:p w14:paraId="6730BB7E" w14:textId="77777777" w:rsidR="00584F50" w:rsidRDefault="00584F50" w:rsidP="006E2336">
      <w:pPr>
        <w:pStyle w:val="ListParagraph"/>
        <w:numPr>
          <w:ilvl w:val="2"/>
          <w:numId w:val="30"/>
        </w:numPr>
        <w:spacing w:before="0" w:after="0"/>
      </w:pPr>
      <w:r>
        <w:t xml:space="preserve">Land use distributed as </w:t>
      </w:r>
    </w:p>
    <w:p w14:paraId="5395B686" w14:textId="77777777" w:rsidR="00584F50" w:rsidRDefault="00584F50" w:rsidP="006E2336">
      <w:pPr>
        <w:pStyle w:val="ListParagraph"/>
        <w:numPr>
          <w:ilvl w:val="3"/>
          <w:numId w:val="30"/>
        </w:numPr>
        <w:spacing w:before="0" w:after="0"/>
      </w:pPr>
      <w:r>
        <w:t>Agricultural: 438.48</w:t>
      </w:r>
    </w:p>
    <w:p w14:paraId="31882625" w14:textId="77777777" w:rsidR="00584F50" w:rsidRDefault="00584F50" w:rsidP="006E2336">
      <w:pPr>
        <w:pStyle w:val="ListParagraph"/>
        <w:numPr>
          <w:ilvl w:val="2"/>
          <w:numId w:val="30"/>
        </w:numPr>
        <w:spacing w:before="0" w:after="0"/>
      </w:pPr>
      <w:r>
        <w:t xml:space="preserve">Depth of cover distributed as </w:t>
      </w:r>
    </w:p>
    <w:p w14:paraId="4F2C2FC2" w14:textId="77777777" w:rsidR="00584F50" w:rsidRDefault="00584F50" w:rsidP="006E2336">
      <w:pPr>
        <w:pStyle w:val="ListParagraph"/>
        <w:numPr>
          <w:ilvl w:val="3"/>
          <w:numId w:val="30"/>
        </w:numPr>
        <w:spacing w:before="0" w:after="0"/>
      </w:pPr>
      <w:r>
        <w:t>&gt;= 0.91 to &lt; 1.22m: 438.48</w:t>
      </w:r>
    </w:p>
    <w:p w14:paraId="6D3108E7" w14:textId="77777777" w:rsidR="00584F50" w:rsidRDefault="00584F50" w:rsidP="006E2336">
      <w:pPr>
        <w:pStyle w:val="ListParagraph"/>
        <w:numPr>
          <w:ilvl w:val="2"/>
          <w:numId w:val="30"/>
        </w:numPr>
        <w:spacing w:before="0" w:after="0"/>
      </w:pPr>
      <w:r>
        <w:t>Installation date between minimum of 1980-01-01 and maximum of 2015-11-22</w:t>
      </w:r>
    </w:p>
    <w:p w14:paraId="0D2F878C" w14:textId="77777777" w:rsidR="00584F50" w:rsidRDefault="00584F50" w:rsidP="006E2336">
      <w:pPr>
        <w:pStyle w:val="ListParagraph"/>
        <w:numPr>
          <w:ilvl w:val="2"/>
          <w:numId w:val="30"/>
        </w:numPr>
        <w:spacing w:before="0" w:after="0"/>
      </w:pPr>
      <w:r>
        <w:t>Outside diameter of 8.625 in.</w:t>
      </w:r>
    </w:p>
    <w:p w14:paraId="736FC2A0" w14:textId="77777777" w:rsidR="00584F50" w:rsidRDefault="00584F50" w:rsidP="006E2336">
      <w:pPr>
        <w:pStyle w:val="ListParagraph"/>
        <w:numPr>
          <w:ilvl w:val="2"/>
          <w:numId w:val="30"/>
        </w:numPr>
        <w:spacing w:before="0" w:after="0"/>
      </w:pPr>
      <w:r>
        <w:t>Grade between minimum of 290.0 and maximum of 359.0 MPa</w:t>
      </w:r>
    </w:p>
    <w:p w14:paraId="218A59E1" w14:textId="77777777" w:rsidR="00584F50" w:rsidRDefault="00584F50" w:rsidP="006E2336">
      <w:pPr>
        <w:pStyle w:val="ListParagraph"/>
        <w:numPr>
          <w:ilvl w:val="2"/>
          <w:numId w:val="30"/>
        </w:numPr>
        <w:spacing w:before="0" w:after="0"/>
      </w:pPr>
      <w:r>
        <w:t>Wall thickness between minimum of 4.78 and maximum of 6.35 mm</w:t>
      </w:r>
    </w:p>
    <w:p w14:paraId="53A6D9FD" w14:textId="77777777" w:rsidR="00584F50" w:rsidRDefault="00584F50" w:rsidP="006E2336">
      <w:pPr>
        <w:pStyle w:val="ListParagraph"/>
        <w:numPr>
          <w:ilvl w:val="2"/>
          <w:numId w:val="30"/>
        </w:numPr>
        <w:spacing w:before="0" w:after="0"/>
      </w:pPr>
      <w:r>
        <w:t>Toughness between minimum of nan and maximum of nan J</w:t>
      </w:r>
    </w:p>
    <w:p w14:paraId="4305A32A" w14:textId="77777777" w:rsidR="00584F50" w:rsidRDefault="00584F50" w:rsidP="006E2336">
      <w:pPr>
        <w:pStyle w:val="ListParagraph"/>
        <w:numPr>
          <w:ilvl w:val="2"/>
          <w:numId w:val="30"/>
        </w:numPr>
        <w:spacing w:before="0" w:after="0"/>
      </w:pPr>
      <w:r>
        <w:t>Probability of failure given a hit between minimum of 8.337e-02 and maximum of 1.764e-01</w:t>
      </w:r>
    </w:p>
    <w:p w14:paraId="4A515D72" w14:textId="77777777" w:rsidR="00584F50" w:rsidRDefault="00584F50" w:rsidP="006E2336">
      <w:pPr>
        <w:pStyle w:val="ListParagraph"/>
        <w:numPr>
          <w:ilvl w:val="2"/>
          <w:numId w:val="30"/>
        </w:numPr>
        <w:spacing w:before="0" w:after="0"/>
      </w:pPr>
      <w:r>
        <w:t>Class area location is/are 1.0, 3.0.</w:t>
      </w:r>
    </w:p>
    <w:p w14:paraId="2E7ABA6D" w14:textId="77777777" w:rsidR="00584F50" w:rsidRDefault="00584F50" w:rsidP="006E2336">
      <w:pPr>
        <w:pStyle w:val="ListParagraph"/>
        <w:numPr>
          <w:ilvl w:val="1"/>
          <w:numId w:val="30"/>
        </w:numPr>
        <w:spacing w:before="0" w:after="0"/>
      </w:pPr>
      <w:r>
        <w:lastRenderedPageBreak/>
        <w:t>Consequence of failure distributed between minimum of $10.06 and maximum of $163.57MM</w:t>
      </w:r>
    </w:p>
    <w:p w14:paraId="354EC389" w14:textId="77777777" w:rsidR="00584F50" w:rsidRDefault="00584F50" w:rsidP="006E2336">
      <w:pPr>
        <w:pStyle w:val="ListParagraph"/>
        <w:numPr>
          <w:ilvl w:val="1"/>
          <w:numId w:val="30"/>
        </w:numPr>
        <w:spacing w:before="0" w:after="0"/>
      </w:pPr>
      <w:r>
        <w:t>Total length driven by Safety: 430.55 meters.</w:t>
      </w:r>
    </w:p>
    <w:p w14:paraId="29B033BD" w14:textId="77777777" w:rsidR="00584F50" w:rsidRDefault="00584F50" w:rsidP="006E2336">
      <w:pPr>
        <w:pStyle w:val="ListParagraph"/>
        <w:numPr>
          <w:ilvl w:val="1"/>
          <w:numId w:val="30"/>
        </w:numPr>
        <w:spacing w:before="0" w:after="0"/>
      </w:pPr>
      <w:r>
        <w:t>Safety Cost distributed between minimum of $0.00 and maximum of $156.39MM:</w:t>
      </w:r>
    </w:p>
    <w:p w14:paraId="67BDB2BF" w14:textId="77777777" w:rsidR="00584F50" w:rsidRDefault="00584F50" w:rsidP="006E2336">
      <w:pPr>
        <w:pStyle w:val="ListParagraph"/>
        <w:numPr>
          <w:ilvl w:val="2"/>
          <w:numId w:val="30"/>
        </w:numPr>
        <w:spacing w:before="0" w:after="0"/>
      </w:pPr>
      <w:r>
        <w:t>Leak cost between minimum of $0.00 and maximum of $121.06MM</w:t>
      </w:r>
    </w:p>
    <w:p w14:paraId="737F4876" w14:textId="77777777" w:rsidR="00584F50" w:rsidRDefault="00584F50" w:rsidP="006E2336">
      <w:pPr>
        <w:pStyle w:val="ListParagraph"/>
        <w:numPr>
          <w:ilvl w:val="2"/>
          <w:numId w:val="30"/>
        </w:numPr>
        <w:spacing w:before="0" w:after="0"/>
      </w:pPr>
      <w:r>
        <w:t>Leak scenario yielded 43.0 intersections with structures, with minimum of 0.0 and maximum of 12.61 of population impacted.</w:t>
      </w:r>
    </w:p>
    <w:p w14:paraId="750BD977" w14:textId="77777777" w:rsidR="00584F50" w:rsidRDefault="00584F50" w:rsidP="006E2336">
      <w:pPr>
        <w:pStyle w:val="ListParagraph"/>
        <w:numPr>
          <w:ilvl w:val="2"/>
          <w:numId w:val="30"/>
        </w:numPr>
        <w:spacing w:before="0" w:after="0"/>
      </w:pPr>
      <w:r>
        <w:t>Leak hazard radius distributed between minimum of 3.99 and maximum of 4.11 meters.</w:t>
      </w:r>
    </w:p>
    <w:p w14:paraId="62A29B25" w14:textId="77777777" w:rsidR="00584F50" w:rsidRDefault="00584F50" w:rsidP="006E2336">
      <w:pPr>
        <w:pStyle w:val="ListParagraph"/>
        <w:numPr>
          <w:ilvl w:val="2"/>
          <w:numId w:val="30"/>
        </w:numPr>
        <w:spacing w:before="0" w:after="0"/>
      </w:pPr>
      <w:r>
        <w:t>Rupture cost between minimum of $0.00 and maximum of $329.09MM</w:t>
      </w:r>
    </w:p>
    <w:p w14:paraId="1326D075" w14:textId="77777777" w:rsidR="00584F50" w:rsidRDefault="00584F50" w:rsidP="006E2336">
      <w:pPr>
        <w:pStyle w:val="ListParagraph"/>
        <w:numPr>
          <w:ilvl w:val="2"/>
          <w:numId w:val="30"/>
        </w:numPr>
        <w:spacing w:before="0" w:after="0"/>
      </w:pPr>
      <w:r>
        <w:t>Rupture scenario yielded 85.0 intersections with structures, with minimum of 2.28 and maximum of 34.28 of population impacted</w:t>
      </w:r>
    </w:p>
    <w:p w14:paraId="5317CF33" w14:textId="77777777" w:rsidR="00584F50" w:rsidRDefault="00584F50" w:rsidP="006E2336">
      <w:pPr>
        <w:pStyle w:val="ListParagraph"/>
        <w:numPr>
          <w:ilvl w:val="2"/>
          <w:numId w:val="30"/>
        </w:numPr>
        <w:spacing w:before="0" w:after="0"/>
      </w:pPr>
      <w:r>
        <w:t>Rupture hazard radius distributed between minimum of 53.97 and maximum of 55.69 meters.</w:t>
      </w:r>
    </w:p>
    <w:p w14:paraId="5374C84B" w14:textId="77777777" w:rsidR="00584F50" w:rsidRDefault="00584F50" w:rsidP="006E2336">
      <w:pPr>
        <w:pStyle w:val="ListParagraph"/>
        <w:numPr>
          <w:ilvl w:val="2"/>
          <w:numId w:val="30"/>
        </w:numPr>
        <w:spacing w:before="0" w:after="0"/>
      </w:pPr>
      <w:r>
        <w:t>Puncture cost between minimum of $0.00 and maximum of $165.41MM</w:t>
      </w:r>
    </w:p>
    <w:p w14:paraId="4234CD3F" w14:textId="77777777" w:rsidR="00584F50" w:rsidRDefault="00584F50" w:rsidP="006E2336">
      <w:pPr>
        <w:pStyle w:val="ListParagraph"/>
        <w:numPr>
          <w:ilvl w:val="2"/>
          <w:numId w:val="30"/>
        </w:numPr>
        <w:spacing w:before="0" w:after="0"/>
      </w:pPr>
      <w:r>
        <w:t>Puncture scenario yielded 67.0 intersections with structures, with minimum of 0.0 and maximum of 17.23 of population impacted</w:t>
      </w:r>
    </w:p>
    <w:p w14:paraId="7EB2C838" w14:textId="77777777" w:rsidR="00584F50" w:rsidRDefault="00584F50" w:rsidP="006E2336">
      <w:pPr>
        <w:pStyle w:val="ListParagraph"/>
        <w:numPr>
          <w:ilvl w:val="2"/>
          <w:numId w:val="30"/>
        </w:numPr>
        <w:spacing w:before="0" w:after="0"/>
      </w:pPr>
      <w:r>
        <w:t>Puncture hazard radius distributed between minimum of 15.93 and maximum of 16.44 meters.</w:t>
      </w:r>
    </w:p>
    <w:p w14:paraId="2BB8007C" w14:textId="77777777" w:rsidR="00584F50" w:rsidRDefault="00584F50" w:rsidP="006E2336">
      <w:pPr>
        <w:pStyle w:val="ListParagraph"/>
        <w:numPr>
          <w:ilvl w:val="2"/>
          <w:numId w:val="30"/>
        </w:numPr>
        <w:spacing w:before="0" w:after="0"/>
      </w:pPr>
      <w:r>
        <w:t>Product type is Crude Oil.</w:t>
      </w:r>
    </w:p>
    <w:p w14:paraId="4CF75D81" w14:textId="77777777" w:rsidR="00584F50" w:rsidRDefault="00584F50" w:rsidP="006E2336">
      <w:pPr>
        <w:pStyle w:val="ListParagraph"/>
        <w:numPr>
          <w:ilvl w:val="2"/>
          <w:numId w:val="30"/>
        </w:numPr>
        <w:spacing w:before="0" w:after="0"/>
      </w:pPr>
      <w:r>
        <w:t>Class area location is/are 1.0, 3.0.</w:t>
      </w:r>
    </w:p>
    <w:p w14:paraId="48CAEA24" w14:textId="77777777" w:rsidR="00584F50" w:rsidRDefault="00584F50" w:rsidP="006E2336">
      <w:pPr>
        <w:pStyle w:val="ListParagraph"/>
        <w:numPr>
          <w:ilvl w:val="1"/>
          <w:numId w:val="30"/>
        </w:numPr>
        <w:spacing w:before="0" w:after="0"/>
      </w:pPr>
      <w:r>
        <w:t>Total length driven by Environmental: 7.93 meters.</w:t>
      </w:r>
    </w:p>
    <w:p w14:paraId="2B853D79" w14:textId="77777777" w:rsidR="00584F50" w:rsidRDefault="00584F50" w:rsidP="006E2336">
      <w:pPr>
        <w:pStyle w:val="ListParagraph"/>
        <w:numPr>
          <w:ilvl w:val="1"/>
          <w:numId w:val="30"/>
        </w:numPr>
        <w:spacing w:before="0" w:after="0"/>
      </w:pPr>
      <w:r>
        <w:t>Environmental Cost distributed between minimum of $0.80 and maximum of $11.12MM:</w:t>
      </w:r>
    </w:p>
    <w:p w14:paraId="31940EFE" w14:textId="77777777" w:rsidR="00584F50" w:rsidRDefault="00584F50" w:rsidP="006E2336">
      <w:pPr>
        <w:pStyle w:val="ListParagraph"/>
        <w:numPr>
          <w:ilvl w:val="2"/>
          <w:numId w:val="30"/>
        </w:numPr>
        <w:spacing w:before="0" w:after="0"/>
      </w:pPr>
      <w:r>
        <w:t>Leak cost between minimum of $0.18 and maximum of $0.39MM</w:t>
      </w:r>
    </w:p>
    <w:p w14:paraId="180FFD6B" w14:textId="77777777" w:rsidR="00584F50" w:rsidRDefault="00584F50" w:rsidP="006E2336">
      <w:pPr>
        <w:pStyle w:val="ListParagraph"/>
        <w:numPr>
          <w:ilvl w:val="2"/>
          <w:numId w:val="30"/>
        </w:numPr>
        <w:spacing w:before="0" w:after="0"/>
      </w:pPr>
      <w:r>
        <w:t>Leak spill volume between a minimum of 1733.96 and maximum of 2169.2 gallons</w:t>
      </w:r>
    </w:p>
    <w:p w14:paraId="3879AEDD" w14:textId="77777777" w:rsidR="00584F50" w:rsidRDefault="00584F50" w:rsidP="006E2336">
      <w:pPr>
        <w:pStyle w:val="ListParagraph"/>
        <w:numPr>
          <w:ilvl w:val="2"/>
          <w:numId w:val="30"/>
        </w:numPr>
        <w:spacing w:before="0" w:after="0"/>
      </w:pPr>
      <w:r>
        <w:t>Rupture cost between minimum of $1.31 and maximum of $8.05MM</w:t>
      </w:r>
    </w:p>
    <w:p w14:paraId="2F362895" w14:textId="77777777" w:rsidR="00584F50" w:rsidRDefault="00584F50" w:rsidP="006E2336">
      <w:pPr>
        <w:pStyle w:val="ListParagraph"/>
        <w:numPr>
          <w:ilvl w:val="2"/>
          <w:numId w:val="30"/>
        </w:numPr>
        <w:spacing w:before="0" w:after="0"/>
      </w:pPr>
      <w:r>
        <w:t>Rupture spill volume is between a minimum of 12357.91 and maximum of 45256.14 gallons</w:t>
      </w:r>
    </w:p>
    <w:p w14:paraId="4BBF9CDE" w14:textId="77777777" w:rsidR="00584F50" w:rsidRDefault="00584F50" w:rsidP="006E2336">
      <w:pPr>
        <w:pStyle w:val="ListParagraph"/>
        <w:numPr>
          <w:ilvl w:val="2"/>
          <w:numId w:val="30"/>
        </w:numPr>
        <w:spacing w:before="0" w:after="0"/>
      </w:pPr>
      <w:r>
        <w:t>Puncture cost between minimum of $6.04 and maximum of $12.68MM</w:t>
      </w:r>
    </w:p>
    <w:p w14:paraId="10F1C818" w14:textId="77777777" w:rsidR="00584F50" w:rsidRDefault="00584F50" w:rsidP="006E2336">
      <w:pPr>
        <w:pStyle w:val="ListParagraph"/>
        <w:numPr>
          <w:ilvl w:val="2"/>
          <w:numId w:val="30"/>
        </w:numPr>
        <w:spacing w:before="0" w:after="0"/>
      </w:pPr>
      <w:r>
        <w:t>Puncture spill volume is between a minimum of 56973.91 and maximum of 71275.0 gallons</w:t>
      </w:r>
    </w:p>
    <w:p w14:paraId="2695F339" w14:textId="77777777" w:rsidR="00584F50" w:rsidRDefault="00584F50" w:rsidP="006E2336">
      <w:pPr>
        <w:pStyle w:val="ListParagraph"/>
        <w:numPr>
          <w:ilvl w:val="0"/>
          <w:numId w:val="30"/>
        </w:numPr>
        <w:spacing w:before="0" w:after="0"/>
      </w:pPr>
      <w:r>
        <w:t>"EMPRESS TO LAPORTE NPS 10</w:t>
      </w:r>
    </w:p>
    <w:p w14:paraId="61A09584" w14:textId="77777777" w:rsidR="00584F50" w:rsidRDefault="00584F50" w:rsidP="006E2336">
      <w:pPr>
        <w:pStyle w:val="ListParagraph"/>
        <w:numPr>
          <w:ilvl w:val="1"/>
          <w:numId w:val="30"/>
        </w:numPr>
        <w:spacing w:before="0" w:after="0"/>
      </w:pPr>
      <w:r>
        <w:t>Total Cumulative Length (m):</w:t>
      </w:r>
      <w:r>
        <w:tab/>
        <w:t>400.79</w:t>
      </w:r>
    </w:p>
    <w:p w14:paraId="6894D18D" w14:textId="77777777" w:rsidR="00584F50" w:rsidRDefault="00584F50" w:rsidP="006E2336">
      <w:pPr>
        <w:pStyle w:val="ListParagraph"/>
        <w:numPr>
          <w:ilvl w:val="1"/>
          <w:numId w:val="30"/>
        </w:numPr>
        <w:spacing w:before="0" w:after="0"/>
      </w:pPr>
      <w:r>
        <w:t>Likelihood of failure distributed between minimum of 1.947e-03 and maximum of 6.361e-03.</w:t>
      </w:r>
    </w:p>
    <w:p w14:paraId="3037FDF1" w14:textId="77777777" w:rsidR="00584F50" w:rsidRDefault="00584F50" w:rsidP="006E2336">
      <w:pPr>
        <w:pStyle w:val="ListParagraph"/>
        <w:numPr>
          <w:ilvl w:val="2"/>
          <w:numId w:val="30"/>
        </w:numPr>
        <w:spacing w:before="0" w:after="0"/>
      </w:pPr>
      <w:r>
        <w:t xml:space="preserve">Land use distributed as </w:t>
      </w:r>
    </w:p>
    <w:p w14:paraId="6F15D9B8" w14:textId="77777777" w:rsidR="00584F50" w:rsidRDefault="00584F50" w:rsidP="006E2336">
      <w:pPr>
        <w:pStyle w:val="ListParagraph"/>
        <w:numPr>
          <w:ilvl w:val="3"/>
          <w:numId w:val="30"/>
        </w:numPr>
        <w:spacing w:before="0" w:after="0"/>
      </w:pPr>
      <w:r>
        <w:t>Agricultural: 400.79</w:t>
      </w:r>
    </w:p>
    <w:p w14:paraId="344E5983" w14:textId="77777777" w:rsidR="00584F50" w:rsidRDefault="00584F50" w:rsidP="006E2336">
      <w:pPr>
        <w:pStyle w:val="ListParagraph"/>
        <w:numPr>
          <w:ilvl w:val="2"/>
          <w:numId w:val="30"/>
        </w:numPr>
        <w:spacing w:before="0" w:after="0"/>
      </w:pPr>
      <w:r>
        <w:t xml:space="preserve">Depth of cover distributed as </w:t>
      </w:r>
    </w:p>
    <w:p w14:paraId="3CCCBF32" w14:textId="77777777" w:rsidR="00584F50" w:rsidRDefault="00584F50" w:rsidP="006E2336">
      <w:pPr>
        <w:pStyle w:val="ListParagraph"/>
        <w:numPr>
          <w:ilvl w:val="3"/>
          <w:numId w:val="30"/>
        </w:numPr>
        <w:spacing w:before="0" w:after="0"/>
      </w:pPr>
      <w:r>
        <w:t>nan</w:t>
      </w:r>
    </w:p>
    <w:p w14:paraId="15CFBB61" w14:textId="77777777" w:rsidR="00584F50" w:rsidRDefault="00584F50" w:rsidP="006E2336">
      <w:pPr>
        <w:pStyle w:val="ListParagraph"/>
        <w:numPr>
          <w:ilvl w:val="2"/>
          <w:numId w:val="30"/>
        </w:numPr>
        <w:spacing w:before="0" w:after="0"/>
      </w:pPr>
      <w:r>
        <w:t>Installation date between minimum of 1997-01-01 and maximum of 1997-01-01</w:t>
      </w:r>
    </w:p>
    <w:p w14:paraId="5D544663" w14:textId="77777777" w:rsidR="00584F50" w:rsidRDefault="00584F50" w:rsidP="006E2336">
      <w:pPr>
        <w:pStyle w:val="ListParagraph"/>
        <w:numPr>
          <w:ilvl w:val="2"/>
          <w:numId w:val="30"/>
        </w:numPr>
        <w:spacing w:before="0" w:after="0"/>
      </w:pPr>
      <w:r>
        <w:t>Outside diameter of 10.75 in.</w:t>
      </w:r>
    </w:p>
    <w:p w14:paraId="051D2F1E" w14:textId="77777777" w:rsidR="00584F50" w:rsidRDefault="00584F50" w:rsidP="006E2336">
      <w:pPr>
        <w:pStyle w:val="ListParagraph"/>
        <w:numPr>
          <w:ilvl w:val="2"/>
          <w:numId w:val="30"/>
        </w:numPr>
        <w:spacing w:before="0" w:after="0"/>
      </w:pPr>
      <w:r>
        <w:t>Grade between minimum of 359.0 and maximum of 386.0 MPa</w:t>
      </w:r>
    </w:p>
    <w:p w14:paraId="4BA53BA2" w14:textId="77777777" w:rsidR="00584F50" w:rsidRDefault="00584F50" w:rsidP="006E2336">
      <w:pPr>
        <w:pStyle w:val="ListParagraph"/>
        <w:numPr>
          <w:ilvl w:val="2"/>
          <w:numId w:val="30"/>
        </w:numPr>
        <w:spacing w:before="0" w:after="0"/>
      </w:pPr>
      <w:r>
        <w:t>Wall thickness between minimum of 4.78 and maximum of 9.53 mm</w:t>
      </w:r>
    </w:p>
    <w:p w14:paraId="1CED965D" w14:textId="77777777" w:rsidR="00584F50" w:rsidRDefault="00584F50" w:rsidP="006E2336">
      <w:pPr>
        <w:pStyle w:val="ListParagraph"/>
        <w:numPr>
          <w:ilvl w:val="2"/>
          <w:numId w:val="30"/>
        </w:numPr>
        <w:spacing w:before="0" w:after="0"/>
      </w:pPr>
      <w:r>
        <w:t>Toughness between minimum of 20.0 and maximum of 20.0 J</w:t>
      </w:r>
    </w:p>
    <w:p w14:paraId="61AE1F76" w14:textId="77777777" w:rsidR="00584F50" w:rsidRDefault="00584F50" w:rsidP="006E2336">
      <w:pPr>
        <w:pStyle w:val="ListParagraph"/>
        <w:numPr>
          <w:ilvl w:val="2"/>
          <w:numId w:val="30"/>
        </w:numPr>
        <w:spacing w:before="0" w:after="0"/>
      </w:pPr>
      <w:r>
        <w:t>Probability of failure given a hit between minimum of 4.677e-02 and maximum of 1.528e-01</w:t>
      </w:r>
    </w:p>
    <w:p w14:paraId="6FF9DC1D" w14:textId="77777777" w:rsidR="00584F50" w:rsidRDefault="00584F50" w:rsidP="006E2336">
      <w:pPr>
        <w:pStyle w:val="ListParagraph"/>
        <w:numPr>
          <w:ilvl w:val="2"/>
          <w:numId w:val="30"/>
        </w:numPr>
        <w:spacing w:before="0" w:after="0"/>
      </w:pPr>
      <w:r>
        <w:t>Class area location is/are 1.0.</w:t>
      </w:r>
    </w:p>
    <w:p w14:paraId="5F7E341A" w14:textId="77777777" w:rsidR="00584F50" w:rsidRDefault="00584F50" w:rsidP="006E2336">
      <w:pPr>
        <w:pStyle w:val="ListParagraph"/>
        <w:numPr>
          <w:ilvl w:val="1"/>
          <w:numId w:val="30"/>
        </w:numPr>
        <w:spacing w:before="0" w:after="0"/>
      </w:pPr>
      <w:r>
        <w:t>Consequence of failure distributed between minimum of $11.79 and maximum of $165.81MM</w:t>
      </w:r>
    </w:p>
    <w:p w14:paraId="07A1B51F" w14:textId="77777777" w:rsidR="00584F50" w:rsidRDefault="00584F50" w:rsidP="006E2336">
      <w:pPr>
        <w:pStyle w:val="ListParagraph"/>
        <w:numPr>
          <w:ilvl w:val="1"/>
          <w:numId w:val="30"/>
        </w:numPr>
        <w:spacing w:before="0" w:after="0"/>
      </w:pPr>
      <w:r>
        <w:lastRenderedPageBreak/>
        <w:t>Total length driven by Safety: 370.8 meters.</w:t>
      </w:r>
    </w:p>
    <w:p w14:paraId="61AE1A69" w14:textId="77777777" w:rsidR="00584F50" w:rsidRDefault="00584F50" w:rsidP="006E2336">
      <w:pPr>
        <w:pStyle w:val="ListParagraph"/>
        <w:numPr>
          <w:ilvl w:val="1"/>
          <w:numId w:val="30"/>
        </w:numPr>
        <w:spacing w:before="0" w:after="0"/>
      </w:pPr>
      <w:r>
        <w:t>Safety Cost distributed between minimum of $0.00 and maximum of $161.07MM:</w:t>
      </w:r>
    </w:p>
    <w:p w14:paraId="6F38182A" w14:textId="77777777" w:rsidR="00584F50" w:rsidRDefault="00584F50" w:rsidP="006E2336">
      <w:pPr>
        <w:pStyle w:val="ListParagraph"/>
        <w:numPr>
          <w:ilvl w:val="2"/>
          <w:numId w:val="30"/>
        </w:numPr>
        <w:spacing w:before="0" w:after="0"/>
      </w:pPr>
      <w:r>
        <w:t>Leak cost between minimum of $0.00 and maximum of $0.00MM</w:t>
      </w:r>
    </w:p>
    <w:p w14:paraId="56040449" w14:textId="77777777" w:rsidR="00584F50" w:rsidRDefault="00584F50" w:rsidP="006E2336">
      <w:pPr>
        <w:pStyle w:val="ListParagraph"/>
        <w:numPr>
          <w:ilvl w:val="2"/>
          <w:numId w:val="30"/>
        </w:numPr>
        <w:spacing w:before="0" w:after="0"/>
      </w:pPr>
      <w:r>
        <w:t>Leak scenario yielded 4.0 intersections with structures, with minimum of 0.0 and maximum of 0.0 of population impacted.</w:t>
      </w:r>
    </w:p>
    <w:p w14:paraId="73253643"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759FAF0F" w14:textId="77777777" w:rsidR="00584F50" w:rsidRDefault="00584F50" w:rsidP="006E2336">
      <w:pPr>
        <w:pStyle w:val="ListParagraph"/>
        <w:numPr>
          <w:ilvl w:val="2"/>
          <w:numId w:val="30"/>
        </w:numPr>
        <w:spacing w:before="0" w:after="0"/>
      </w:pPr>
      <w:r>
        <w:t>Rupture cost between minimum of $0.00 and maximum of $165.41MM</w:t>
      </w:r>
    </w:p>
    <w:p w14:paraId="0A0BC312" w14:textId="77777777" w:rsidR="00584F50" w:rsidRDefault="00584F50" w:rsidP="006E2336">
      <w:pPr>
        <w:pStyle w:val="ListParagraph"/>
        <w:numPr>
          <w:ilvl w:val="2"/>
          <w:numId w:val="30"/>
        </w:numPr>
        <w:spacing w:before="0" w:after="0"/>
      </w:pPr>
      <w:r>
        <w:t>Rupture scenario yielded 14.0 intersections with structures, with minimum of 17.23 and maximum of 17.23 of population impacted</w:t>
      </w:r>
    </w:p>
    <w:p w14:paraId="00473D52" w14:textId="77777777" w:rsidR="00584F50" w:rsidRDefault="00584F50" w:rsidP="006E2336">
      <w:pPr>
        <w:pStyle w:val="ListParagraph"/>
        <w:numPr>
          <w:ilvl w:val="2"/>
          <w:numId w:val="30"/>
        </w:numPr>
        <w:spacing w:before="0" w:after="0"/>
      </w:pPr>
      <w:r>
        <w:t>Rupture hazard radius distributed between minimum of 186.5 and maximum of 186.5 meters.</w:t>
      </w:r>
    </w:p>
    <w:p w14:paraId="4808139C" w14:textId="77777777" w:rsidR="00584F50" w:rsidRDefault="00584F50" w:rsidP="006E2336">
      <w:pPr>
        <w:pStyle w:val="ListParagraph"/>
        <w:numPr>
          <w:ilvl w:val="2"/>
          <w:numId w:val="30"/>
        </w:numPr>
        <w:spacing w:before="0" w:after="0"/>
      </w:pPr>
      <w:r>
        <w:t>Puncture cost between minimum of $0.00 and maximum of $165.41MM</w:t>
      </w:r>
    </w:p>
    <w:p w14:paraId="78E51093" w14:textId="77777777" w:rsidR="00584F50" w:rsidRDefault="00584F50" w:rsidP="006E2336">
      <w:pPr>
        <w:pStyle w:val="ListParagraph"/>
        <w:numPr>
          <w:ilvl w:val="2"/>
          <w:numId w:val="30"/>
        </w:numPr>
        <w:spacing w:before="0" w:after="0"/>
      </w:pPr>
      <w:r>
        <w:t>Puncture scenario yielded 10.0 intersections with structures, with minimum of 0.0 and maximum of 17.23 of population impacted</w:t>
      </w:r>
    </w:p>
    <w:p w14:paraId="06B9DBE1"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2334FF9C" w14:textId="77777777" w:rsidR="00584F50" w:rsidRDefault="00584F50" w:rsidP="006E2336">
      <w:pPr>
        <w:pStyle w:val="ListParagraph"/>
        <w:numPr>
          <w:ilvl w:val="2"/>
          <w:numId w:val="30"/>
        </w:numPr>
        <w:spacing w:before="0" w:after="0"/>
      </w:pPr>
      <w:r>
        <w:t>Product type is NGL.</w:t>
      </w:r>
    </w:p>
    <w:p w14:paraId="433ED857" w14:textId="77777777" w:rsidR="00584F50" w:rsidRDefault="00584F50" w:rsidP="006E2336">
      <w:pPr>
        <w:pStyle w:val="ListParagraph"/>
        <w:numPr>
          <w:ilvl w:val="2"/>
          <w:numId w:val="30"/>
        </w:numPr>
        <w:spacing w:before="0" w:after="0"/>
      </w:pPr>
      <w:r>
        <w:t>Class area location is/are 1.0.</w:t>
      </w:r>
    </w:p>
    <w:p w14:paraId="5CFE652F" w14:textId="77777777" w:rsidR="00584F50" w:rsidRDefault="00584F50" w:rsidP="006E2336">
      <w:pPr>
        <w:pStyle w:val="ListParagraph"/>
        <w:numPr>
          <w:ilvl w:val="1"/>
          <w:numId w:val="30"/>
        </w:numPr>
        <w:spacing w:before="0" w:after="0"/>
      </w:pPr>
      <w:r>
        <w:t>Total length driven by Economic Loss: 29.99 meters.</w:t>
      </w:r>
    </w:p>
    <w:p w14:paraId="267CA547" w14:textId="77777777" w:rsidR="00584F50" w:rsidRDefault="00584F50" w:rsidP="006E2336">
      <w:pPr>
        <w:pStyle w:val="ListParagraph"/>
        <w:numPr>
          <w:ilvl w:val="1"/>
          <w:numId w:val="30"/>
        </w:numPr>
        <w:spacing w:before="0" w:after="0"/>
      </w:pPr>
      <w:r>
        <w:t>Economic Loss Cost distributed between minimum of $4.19 and maximum of $20.16MM:</w:t>
      </w:r>
    </w:p>
    <w:p w14:paraId="16DD492C" w14:textId="77777777" w:rsidR="00584F50" w:rsidRDefault="00584F50" w:rsidP="006E2336">
      <w:pPr>
        <w:pStyle w:val="ListParagraph"/>
        <w:numPr>
          <w:ilvl w:val="2"/>
          <w:numId w:val="30"/>
        </w:numPr>
        <w:spacing w:before="0" w:after="0"/>
      </w:pPr>
      <w:r>
        <w:t>Repair costs between minimum of $17,000.00 and maximum of $17,000.00.</w:t>
      </w:r>
    </w:p>
    <w:p w14:paraId="424CCF30" w14:textId="77777777" w:rsidR="00584F50" w:rsidRDefault="00584F50" w:rsidP="006E2336">
      <w:pPr>
        <w:pStyle w:val="ListParagraph"/>
        <w:numPr>
          <w:ilvl w:val="2"/>
          <w:numId w:val="30"/>
        </w:numPr>
        <w:spacing w:before="0" w:after="0"/>
      </w:pPr>
      <w:r>
        <w:t>Outage losses between minimum of $200,000.00 and maximum of $200,000.00.</w:t>
      </w:r>
    </w:p>
    <w:p w14:paraId="17B532BE" w14:textId="77777777" w:rsidR="00584F50" w:rsidRDefault="00584F50" w:rsidP="006E2336">
      <w:pPr>
        <w:pStyle w:val="ListParagraph"/>
        <w:numPr>
          <w:ilvl w:val="2"/>
          <w:numId w:val="30"/>
        </w:numPr>
        <w:spacing w:before="0" w:after="0"/>
      </w:pPr>
      <w:r>
        <w:t>Product type is NGL.</w:t>
      </w:r>
    </w:p>
    <w:p w14:paraId="1D684F62" w14:textId="77777777" w:rsidR="00584F50" w:rsidRDefault="00584F50" w:rsidP="006E2336">
      <w:pPr>
        <w:pStyle w:val="ListParagraph"/>
        <w:numPr>
          <w:ilvl w:val="2"/>
          <w:numId w:val="30"/>
        </w:numPr>
        <w:spacing w:before="0" w:after="0"/>
      </w:pPr>
      <w:r>
        <w:t>Leak cost between minimum of $0.28 and maximum of $0.30MM</w:t>
      </w:r>
    </w:p>
    <w:p w14:paraId="45BA2A75" w14:textId="77777777" w:rsidR="00584F50" w:rsidRDefault="00584F50" w:rsidP="006E2336">
      <w:pPr>
        <w:pStyle w:val="ListParagraph"/>
        <w:numPr>
          <w:ilvl w:val="2"/>
          <w:numId w:val="30"/>
        </w:numPr>
        <w:spacing w:before="0" w:after="0"/>
      </w:pPr>
      <w:r>
        <w:t>Leak scenario yielded 4.0 intersections with structures, with minimum of $25,000.00 and maximum of $25,000.00 in cost of structures impacted.</w:t>
      </w:r>
    </w:p>
    <w:p w14:paraId="11FBABC4" w14:textId="77777777" w:rsidR="00584F50" w:rsidRDefault="00584F50" w:rsidP="006E2336">
      <w:pPr>
        <w:pStyle w:val="ListParagraph"/>
        <w:numPr>
          <w:ilvl w:val="2"/>
          <w:numId w:val="30"/>
        </w:numPr>
        <w:spacing w:before="0" w:after="0"/>
      </w:pPr>
      <w:r>
        <w:t>Leak product loss costs between minimum of $60,855.70 and maximum of $60,855.70</w:t>
      </w:r>
    </w:p>
    <w:p w14:paraId="7EF928D5" w14:textId="77777777" w:rsidR="00584F50" w:rsidRDefault="00584F50" w:rsidP="006E2336">
      <w:pPr>
        <w:pStyle w:val="ListParagraph"/>
        <w:numPr>
          <w:ilvl w:val="2"/>
          <w:numId w:val="30"/>
        </w:numPr>
        <w:spacing w:before="0" w:after="0"/>
      </w:pPr>
      <w:r>
        <w:t>Rupture cost between minimum of $45.59 and maximum of $46.20MM</w:t>
      </w:r>
    </w:p>
    <w:p w14:paraId="37A08125" w14:textId="77777777" w:rsidR="00584F50" w:rsidRDefault="00584F50" w:rsidP="006E2336">
      <w:pPr>
        <w:pStyle w:val="ListParagraph"/>
        <w:numPr>
          <w:ilvl w:val="2"/>
          <w:numId w:val="30"/>
        </w:numPr>
        <w:spacing w:before="0" w:after="0"/>
      </w:pPr>
      <w:r>
        <w:t>Rupture scenario yielded 14.0 intersections with structures, with minimum of $616,000.00 and maximum of $616,000.00 in cost of structures impacted</w:t>
      </w:r>
    </w:p>
    <w:p w14:paraId="23873565" w14:textId="77777777" w:rsidR="00584F50" w:rsidRDefault="00584F50" w:rsidP="006E2336">
      <w:pPr>
        <w:pStyle w:val="ListParagraph"/>
        <w:numPr>
          <w:ilvl w:val="2"/>
          <w:numId w:val="30"/>
        </w:numPr>
        <w:spacing w:before="0" w:after="0"/>
      </w:pPr>
      <w:r>
        <w:t>Rupture product loss costs between minimum of $45,371,762.88 and maximum of $45,371,762.88</w:t>
      </w:r>
    </w:p>
    <w:p w14:paraId="15182C13" w14:textId="77777777" w:rsidR="00584F50" w:rsidRDefault="00584F50" w:rsidP="006E2336">
      <w:pPr>
        <w:pStyle w:val="ListParagraph"/>
        <w:numPr>
          <w:ilvl w:val="2"/>
          <w:numId w:val="30"/>
        </w:numPr>
        <w:spacing w:before="0" w:after="0"/>
      </w:pPr>
      <w:r>
        <w:t>Puncture cost between minimum of $2.22 and maximum of $2.81MM</w:t>
      </w:r>
    </w:p>
    <w:p w14:paraId="5B5F9A36" w14:textId="77777777" w:rsidR="00584F50" w:rsidRDefault="00584F50" w:rsidP="006E2336">
      <w:pPr>
        <w:pStyle w:val="ListParagraph"/>
        <w:numPr>
          <w:ilvl w:val="2"/>
          <w:numId w:val="30"/>
        </w:numPr>
        <w:spacing w:before="0" w:after="0"/>
      </w:pPr>
      <w:r>
        <w:t>Puncture scenario yielded 10.0 intersections with structures, with minimum of $25,000.00 and maximum of $591,000.00 in cost of structures impacted</w:t>
      </w:r>
    </w:p>
    <w:p w14:paraId="7DABE421" w14:textId="77777777" w:rsidR="00584F50" w:rsidRDefault="00584F50" w:rsidP="006E2336">
      <w:pPr>
        <w:pStyle w:val="ListParagraph"/>
        <w:numPr>
          <w:ilvl w:val="2"/>
          <w:numId w:val="30"/>
        </w:numPr>
        <w:spacing w:before="0" w:after="0"/>
      </w:pPr>
      <w:r>
        <w:t>Product Loss costs between minimum of $1,999,580.23 and maximum of $1,999,580.23"</w:t>
      </w:r>
    </w:p>
    <w:p w14:paraId="465BB003" w14:textId="77777777" w:rsidR="00584F50" w:rsidRDefault="00584F50" w:rsidP="006E2336">
      <w:pPr>
        <w:pStyle w:val="ListParagraph"/>
        <w:numPr>
          <w:ilvl w:val="0"/>
          <w:numId w:val="30"/>
        </w:numPr>
        <w:spacing w:before="0" w:after="0"/>
      </w:pPr>
      <w:r>
        <w:t>"NPS8  Empress to Laporte from 5-12-20-1W4 to 4-2-27-26W3</w:t>
      </w:r>
    </w:p>
    <w:p w14:paraId="467C3DD4" w14:textId="77777777" w:rsidR="00584F50" w:rsidRDefault="00584F50" w:rsidP="006E2336">
      <w:pPr>
        <w:pStyle w:val="ListParagraph"/>
        <w:numPr>
          <w:ilvl w:val="1"/>
          <w:numId w:val="30"/>
        </w:numPr>
        <w:spacing w:before="0" w:after="0"/>
      </w:pPr>
      <w:r>
        <w:t>Total Cumulative Length (m):</w:t>
      </w:r>
      <w:r>
        <w:tab/>
        <w:t>376.41</w:t>
      </w:r>
    </w:p>
    <w:p w14:paraId="275CC695" w14:textId="77777777" w:rsidR="00584F50" w:rsidRDefault="00584F50" w:rsidP="006E2336">
      <w:pPr>
        <w:pStyle w:val="ListParagraph"/>
        <w:numPr>
          <w:ilvl w:val="1"/>
          <w:numId w:val="30"/>
        </w:numPr>
        <w:spacing w:before="0" w:after="0"/>
      </w:pPr>
      <w:r>
        <w:t>Likelihood of failure distributed between minimum of 1.903e-03 and maximum of 7.906e-03.</w:t>
      </w:r>
    </w:p>
    <w:p w14:paraId="2D3B106E" w14:textId="77777777" w:rsidR="00584F50" w:rsidRDefault="00584F50" w:rsidP="006E2336">
      <w:pPr>
        <w:pStyle w:val="ListParagraph"/>
        <w:numPr>
          <w:ilvl w:val="2"/>
          <w:numId w:val="30"/>
        </w:numPr>
        <w:spacing w:before="0" w:after="0"/>
      </w:pPr>
      <w:r>
        <w:t xml:space="preserve">Land use distributed as </w:t>
      </w:r>
    </w:p>
    <w:p w14:paraId="4DF21EAE" w14:textId="77777777" w:rsidR="00584F50" w:rsidRDefault="00584F50" w:rsidP="006E2336">
      <w:pPr>
        <w:pStyle w:val="ListParagraph"/>
        <w:numPr>
          <w:ilvl w:val="3"/>
          <w:numId w:val="30"/>
        </w:numPr>
        <w:spacing w:before="0" w:after="0"/>
      </w:pPr>
      <w:r>
        <w:t>Agricultural: 316.43</w:t>
      </w:r>
    </w:p>
    <w:p w14:paraId="5C8FE76E" w14:textId="77777777" w:rsidR="00584F50" w:rsidRDefault="00584F50" w:rsidP="006E2336">
      <w:pPr>
        <w:pStyle w:val="ListParagraph"/>
        <w:numPr>
          <w:ilvl w:val="3"/>
          <w:numId w:val="30"/>
        </w:numPr>
        <w:spacing w:before="0" w:after="0"/>
      </w:pPr>
      <w:r>
        <w:t>Remote: 58.94</w:t>
      </w:r>
    </w:p>
    <w:p w14:paraId="17AE4838" w14:textId="77777777" w:rsidR="00584F50" w:rsidRDefault="00584F50" w:rsidP="006E2336">
      <w:pPr>
        <w:pStyle w:val="ListParagraph"/>
        <w:numPr>
          <w:ilvl w:val="3"/>
          <w:numId w:val="30"/>
        </w:numPr>
        <w:spacing w:before="0" w:after="0"/>
      </w:pPr>
      <w:r>
        <w:t>Water Course: 1.04</w:t>
      </w:r>
    </w:p>
    <w:p w14:paraId="14155D58" w14:textId="77777777" w:rsidR="00584F50" w:rsidRDefault="00584F50" w:rsidP="006E2336">
      <w:pPr>
        <w:pStyle w:val="ListParagraph"/>
        <w:numPr>
          <w:ilvl w:val="2"/>
          <w:numId w:val="30"/>
        </w:numPr>
        <w:spacing w:before="0" w:after="0"/>
      </w:pPr>
      <w:r>
        <w:t xml:space="preserve">Depth of cover distributed as </w:t>
      </w:r>
    </w:p>
    <w:p w14:paraId="12AABA02" w14:textId="77777777" w:rsidR="00584F50" w:rsidRDefault="00584F50" w:rsidP="006E2336">
      <w:pPr>
        <w:pStyle w:val="ListParagraph"/>
        <w:numPr>
          <w:ilvl w:val="3"/>
          <w:numId w:val="30"/>
        </w:numPr>
        <w:spacing w:before="0" w:after="0"/>
      </w:pPr>
      <w:r>
        <w:t>nan</w:t>
      </w:r>
    </w:p>
    <w:p w14:paraId="3AAEABAE" w14:textId="77777777" w:rsidR="00584F50" w:rsidRDefault="00584F50" w:rsidP="006E2336">
      <w:pPr>
        <w:pStyle w:val="ListParagraph"/>
        <w:numPr>
          <w:ilvl w:val="2"/>
          <w:numId w:val="30"/>
        </w:numPr>
        <w:spacing w:before="0" w:after="0"/>
      </w:pPr>
      <w:r>
        <w:lastRenderedPageBreak/>
        <w:t>Installation date between minimum of 1971-01-01 and maximum of 1971-01-01</w:t>
      </w:r>
    </w:p>
    <w:p w14:paraId="59FCFA97" w14:textId="77777777" w:rsidR="00584F50" w:rsidRDefault="00584F50" w:rsidP="006E2336">
      <w:pPr>
        <w:pStyle w:val="ListParagraph"/>
        <w:numPr>
          <w:ilvl w:val="2"/>
          <w:numId w:val="30"/>
        </w:numPr>
        <w:spacing w:before="0" w:after="0"/>
      </w:pPr>
      <w:r>
        <w:t>Outside diameter of 8.625 in.</w:t>
      </w:r>
    </w:p>
    <w:p w14:paraId="59265E87" w14:textId="77777777" w:rsidR="00584F50" w:rsidRDefault="00584F50" w:rsidP="006E2336">
      <w:pPr>
        <w:pStyle w:val="ListParagraph"/>
        <w:numPr>
          <w:ilvl w:val="2"/>
          <w:numId w:val="30"/>
        </w:numPr>
        <w:spacing w:before="0" w:after="0"/>
      </w:pPr>
      <w:r>
        <w:t>Grade between minimum of 359.0 and maximum of 359.0 MPa</w:t>
      </w:r>
    </w:p>
    <w:p w14:paraId="30053B8F" w14:textId="77777777" w:rsidR="00584F50" w:rsidRDefault="00584F50" w:rsidP="006E2336">
      <w:pPr>
        <w:pStyle w:val="ListParagraph"/>
        <w:numPr>
          <w:ilvl w:val="2"/>
          <w:numId w:val="30"/>
        </w:numPr>
        <w:spacing w:before="0" w:after="0"/>
      </w:pPr>
      <w:r>
        <w:t>Wall thickness between minimum of 4.22 and maximum of 8.18 mm</w:t>
      </w:r>
    </w:p>
    <w:p w14:paraId="53CAA09C" w14:textId="77777777" w:rsidR="00584F50" w:rsidRDefault="00584F50" w:rsidP="006E2336">
      <w:pPr>
        <w:pStyle w:val="ListParagraph"/>
        <w:numPr>
          <w:ilvl w:val="2"/>
          <w:numId w:val="30"/>
        </w:numPr>
        <w:spacing w:before="0" w:after="0"/>
      </w:pPr>
      <w:r>
        <w:t>Toughness between minimum of 20.0 and maximum of 20.0 J</w:t>
      </w:r>
    </w:p>
    <w:p w14:paraId="1F805B56" w14:textId="77777777" w:rsidR="00584F50" w:rsidRDefault="00584F50" w:rsidP="006E2336">
      <w:pPr>
        <w:pStyle w:val="ListParagraph"/>
        <w:numPr>
          <w:ilvl w:val="2"/>
          <w:numId w:val="30"/>
        </w:numPr>
        <w:spacing w:before="0" w:after="0"/>
      </w:pPr>
      <w:r>
        <w:t>Probability of failure given a hit between minimum of 6.648e-02 and maximum of 1.899e-01</w:t>
      </w:r>
    </w:p>
    <w:p w14:paraId="1A3CC3D7" w14:textId="77777777" w:rsidR="00584F50" w:rsidRDefault="00584F50" w:rsidP="006E2336">
      <w:pPr>
        <w:pStyle w:val="ListParagraph"/>
        <w:numPr>
          <w:ilvl w:val="2"/>
          <w:numId w:val="30"/>
        </w:numPr>
        <w:spacing w:before="0" w:after="0"/>
      </w:pPr>
      <w:r>
        <w:t>Class area location is/are 1.0.</w:t>
      </w:r>
    </w:p>
    <w:p w14:paraId="2831E187" w14:textId="77777777" w:rsidR="00584F50" w:rsidRDefault="00584F50" w:rsidP="006E2336">
      <w:pPr>
        <w:pStyle w:val="ListParagraph"/>
        <w:numPr>
          <w:ilvl w:val="1"/>
          <w:numId w:val="30"/>
        </w:numPr>
        <w:spacing w:before="0" w:after="0"/>
      </w:pPr>
      <w:r>
        <w:t>Consequence of failure distributed between minimum of $10.95 and maximum of $165.91MM</w:t>
      </w:r>
    </w:p>
    <w:p w14:paraId="1CA5CA64" w14:textId="77777777" w:rsidR="00584F50" w:rsidRDefault="00584F50" w:rsidP="006E2336">
      <w:pPr>
        <w:pStyle w:val="ListParagraph"/>
        <w:numPr>
          <w:ilvl w:val="1"/>
          <w:numId w:val="30"/>
        </w:numPr>
        <w:spacing w:before="0" w:after="0"/>
      </w:pPr>
      <w:r>
        <w:t>Total length driven by Safety: 316.43 meters.</w:t>
      </w:r>
    </w:p>
    <w:p w14:paraId="1F5229B5" w14:textId="77777777" w:rsidR="00584F50" w:rsidRDefault="00584F50" w:rsidP="006E2336">
      <w:pPr>
        <w:pStyle w:val="ListParagraph"/>
        <w:numPr>
          <w:ilvl w:val="1"/>
          <w:numId w:val="30"/>
        </w:numPr>
        <w:spacing w:before="0" w:after="0"/>
      </w:pPr>
      <w:r>
        <w:t>Safety Cost distributed between minimum of $0.00 and maximum of $161.90MM:</w:t>
      </w:r>
    </w:p>
    <w:p w14:paraId="2E16D441" w14:textId="77777777" w:rsidR="00584F50" w:rsidRDefault="00584F50" w:rsidP="006E2336">
      <w:pPr>
        <w:pStyle w:val="ListParagraph"/>
        <w:numPr>
          <w:ilvl w:val="2"/>
          <w:numId w:val="30"/>
        </w:numPr>
        <w:spacing w:before="0" w:after="0"/>
      </w:pPr>
      <w:r>
        <w:t>Leak cost between minimum of $0.00 and maximum of $0.00MM</w:t>
      </w:r>
    </w:p>
    <w:p w14:paraId="3CD990BD" w14:textId="77777777" w:rsidR="00584F50" w:rsidRDefault="00584F50" w:rsidP="006E2336">
      <w:pPr>
        <w:pStyle w:val="ListParagraph"/>
        <w:numPr>
          <w:ilvl w:val="2"/>
          <w:numId w:val="30"/>
        </w:numPr>
        <w:spacing w:before="0" w:after="0"/>
      </w:pPr>
      <w:r>
        <w:t>Leak scenario yielded 7.0 intersections with structures, with minimum of 0.0 and maximum of 0.0 of population impacted.</w:t>
      </w:r>
    </w:p>
    <w:p w14:paraId="0192754F"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6AAB1896" w14:textId="77777777" w:rsidR="00584F50" w:rsidRDefault="00584F50" w:rsidP="006E2336">
      <w:pPr>
        <w:pStyle w:val="ListParagraph"/>
        <w:numPr>
          <w:ilvl w:val="2"/>
          <w:numId w:val="30"/>
        </w:numPr>
        <w:spacing w:before="0" w:after="0"/>
      </w:pPr>
      <w:r>
        <w:t>Rupture cost between minimum of $0.00 and maximum of $165.41MM</w:t>
      </w:r>
    </w:p>
    <w:p w14:paraId="40DB17DF" w14:textId="77777777" w:rsidR="00584F50" w:rsidRDefault="00584F50" w:rsidP="006E2336">
      <w:pPr>
        <w:pStyle w:val="ListParagraph"/>
        <w:numPr>
          <w:ilvl w:val="2"/>
          <w:numId w:val="30"/>
        </w:numPr>
        <w:spacing w:before="0" w:after="0"/>
      </w:pPr>
      <w:r>
        <w:t>Rupture scenario yielded 11.0 intersections with structures, with minimum of 17.23 and maximum of 17.23 of population impacted</w:t>
      </w:r>
    </w:p>
    <w:p w14:paraId="302FA21A" w14:textId="77777777" w:rsidR="00584F50" w:rsidRDefault="00584F50" w:rsidP="006E2336">
      <w:pPr>
        <w:pStyle w:val="ListParagraph"/>
        <w:numPr>
          <w:ilvl w:val="2"/>
          <w:numId w:val="30"/>
        </w:numPr>
        <w:spacing w:before="0" w:after="0"/>
      </w:pPr>
      <w:r>
        <w:t>Rupture hazard radius distributed between minimum of 158.1 and maximum of 158.1 meters.</w:t>
      </w:r>
    </w:p>
    <w:p w14:paraId="2E6A7BFD" w14:textId="77777777" w:rsidR="00584F50" w:rsidRDefault="00584F50" w:rsidP="006E2336">
      <w:pPr>
        <w:pStyle w:val="ListParagraph"/>
        <w:numPr>
          <w:ilvl w:val="2"/>
          <w:numId w:val="30"/>
        </w:numPr>
        <w:spacing w:before="0" w:after="0"/>
      </w:pPr>
      <w:r>
        <w:t>Puncture cost between minimum of $0.00 and maximum of $165.41MM</w:t>
      </w:r>
    </w:p>
    <w:p w14:paraId="462369C2" w14:textId="77777777" w:rsidR="00584F50" w:rsidRDefault="00584F50" w:rsidP="006E2336">
      <w:pPr>
        <w:pStyle w:val="ListParagraph"/>
        <w:numPr>
          <w:ilvl w:val="2"/>
          <w:numId w:val="30"/>
        </w:numPr>
        <w:spacing w:before="0" w:after="0"/>
      </w:pPr>
      <w:r>
        <w:t>Puncture scenario yielded 13.0 intersections with structures, with minimum of 17.23 and maximum of 17.23 of population impacted</w:t>
      </w:r>
    </w:p>
    <w:p w14:paraId="579D10F1"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3F9FC2BF" w14:textId="77777777" w:rsidR="00584F50" w:rsidRDefault="00584F50" w:rsidP="006E2336">
      <w:pPr>
        <w:pStyle w:val="ListParagraph"/>
        <w:numPr>
          <w:ilvl w:val="2"/>
          <w:numId w:val="30"/>
        </w:numPr>
        <w:spacing w:before="0" w:after="0"/>
      </w:pPr>
      <w:r>
        <w:t>Product type is NGL.</w:t>
      </w:r>
    </w:p>
    <w:p w14:paraId="6EFEE104" w14:textId="77777777" w:rsidR="00584F50" w:rsidRDefault="00584F50" w:rsidP="006E2336">
      <w:pPr>
        <w:pStyle w:val="ListParagraph"/>
        <w:numPr>
          <w:ilvl w:val="2"/>
          <w:numId w:val="30"/>
        </w:numPr>
        <w:spacing w:before="0" w:after="0"/>
      </w:pPr>
      <w:r>
        <w:t>Class area location is/are 1.0.</w:t>
      </w:r>
    </w:p>
    <w:p w14:paraId="430B492B" w14:textId="77777777" w:rsidR="00584F50" w:rsidRDefault="00584F50" w:rsidP="006E2336">
      <w:pPr>
        <w:pStyle w:val="ListParagraph"/>
        <w:numPr>
          <w:ilvl w:val="1"/>
          <w:numId w:val="30"/>
        </w:numPr>
        <w:spacing w:before="0" w:after="0"/>
      </w:pPr>
      <w:r>
        <w:t>Total length driven by Economic Loss: 59.98 meters.</w:t>
      </w:r>
    </w:p>
    <w:p w14:paraId="2302D40F" w14:textId="77777777" w:rsidR="00584F50" w:rsidRDefault="00584F50" w:rsidP="006E2336">
      <w:pPr>
        <w:pStyle w:val="ListParagraph"/>
        <w:numPr>
          <w:ilvl w:val="1"/>
          <w:numId w:val="30"/>
        </w:numPr>
        <w:spacing w:before="0" w:after="0"/>
      </w:pPr>
      <w:r>
        <w:t>Economic Loss Cost distributed between minimum of $3.44 and maximum of $12.70MM:</w:t>
      </w:r>
    </w:p>
    <w:p w14:paraId="3E8E0A55" w14:textId="77777777" w:rsidR="00584F50" w:rsidRDefault="00584F50" w:rsidP="006E2336">
      <w:pPr>
        <w:pStyle w:val="ListParagraph"/>
        <w:numPr>
          <w:ilvl w:val="2"/>
          <w:numId w:val="30"/>
        </w:numPr>
        <w:spacing w:before="0" w:after="0"/>
      </w:pPr>
      <w:r>
        <w:t>Repair costs between minimum of $14,500.00 and maximum of $50,000.00.</w:t>
      </w:r>
    </w:p>
    <w:p w14:paraId="6A2F3246" w14:textId="77777777" w:rsidR="00584F50" w:rsidRDefault="00584F50" w:rsidP="006E2336">
      <w:pPr>
        <w:pStyle w:val="ListParagraph"/>
        <w:numPr>
          <w:ilvl w:val="2"/>
          <w:numId w:val="30"/>
        </w:numPr>
        <w:spacing w:before="0" w:after="0"/>
      </w:pPr>
      <w:r>
        <w:t>Outage losses between minimum of $200,000.00 and maximum of $200,000.00.</w:t>
      </w:r>
    </w:p>
    <w:p w14:paraId="2FA887A4" w14:textId="77777777" w:rsidR="00584F50" w:rsidRDefault="00584F50" w:rsidP="006E2336">
      <w:pPr>
        <w:pStyle w:val="ListParagraph"/>
        <w:numPr>
          <w:ilvl w:val="2"/>
          <w:numId w:val="30"/>
        </w:numPr>
        <w:spacing w:before="0" w:after="0"/>
      </w:pPr>
      <w:r>
        <w:t>Product type is NGL.</w:t>
      </w:r>
    </w:p>
    <w:p w14:paraId="6F685ABE" w14:textId="77777777" w:rsidR="00584F50" w:rsidRDefault="00584F50" w:rsidP="006E2336">
      <w:pPr>
        <w:pStyle w:val="ListParagraph"/>
        <w:numPr>
          <w:ilvl w:val="2"/>
          <w:numId w:val="30"/>
        </w:numPr>
        <w:spacing w:before="0" w:after="0"/>
      </w:pPr>
      <w:r>
        <w:t>Leak cost between minimum of $0.28 and maximum of $0.31MM</w:t>
      </w:r>
    </w:p>
    <w:p w14:paraId="116E25C2" w14:textId="77777777" w:rsidR="00584F50" w:rsidRDefault="00584F50" w:rsidP="006E2336">
      <w:pPr>
        <w:pStyle w:val="ListParagraph"/>
        <w:numPr>
          <w:ilvl w:val="2"/>
          <w:numId w:val="30"/>
        </w:numPr>
        <w:spacing w:before="0" w:after="0"/>
      </w:pPr>
      <w:r>
        <w:t>Leak scenario yielded 7.0 intersections with structures, with minimum of $25,000.00 and maximum of $25,000.00 in cost of structures impacted.</w:t>
      </w:r>
    </w:p>
    <w:p w14:paraId="49AB4B55" w14:textId="77777777" w:rsidR="00584F50" w:rsidRDefault="00584F50" w:rsidP="006E2336">
      <w:pPr>
        <w:pStyle w:val="ListParagraph"/>
        <w:numPr>
          <w:ilvl w:val="2"/>
          <w:numId w:val="30"/>
        </w:numPr>
        <w:spacing w:before="0" w:after="0"/>
      </w:pPr>
      <w:r>
        <w:t>Leak product loss costs between minimum of $60,855.70 and maximum of $60,855.70</w:t>
      </w:r>
    </w:p>
    <w:p w14:paraId="4B75DD23" w14:textId="77777777" w:rsidR="00584F50" w:rsidRDefault="00584F50" w:rsidP="006E2336">
      <w:pPr>
        <w:pStyle w:val="ListParagraph"/>
        <w:numPr>
          <w:ilvl w:val="2"/>
          <w:numId w:val="30"/>
        </w:numPr>
        <w:spacing w:before="0" w:after="0"/>
      </w:pPr>
      <w:r>
        <w:t>Rupture cost between minimum of $29.42 and maximum of $30.04MM</w:t>
      </w:r>
    </w:p>
    <w:p w14:paraId="03B158B7" w14:textId="77777777" w:rsidR="00584F50" w:rsidRDefault="00584F50" w:rsidP="006E2336">
      <w:pPr>
        <w:pStyle w:val="ListParagraph"/>
        <w:numPr>
          <w:ilvl w:val="2"/>
          <w:numId w:val="30"/>
        </w:numPr>
        <w:spacing w:before="0" w:after="0"/>
      </w:pPr>
      <w:r>
        <w:t>Rupture scenario yielded 11.0 intersections with structures, with minimum of $616,000.00 and maximum of $616,000.00 in cost of structures impacted</w:t>
      </w:r>
    </w:p>
    <w:p w14:paraId="45A52585" w14:textId="77777777" w:rsidR="00584F50" w:rsidRDefault="00584F50" w:rsidP="006E2336">
      <w:pPr>
        <w:pStyle w:val="ListParagraph"/>
        <w:numPr>
          <w:ilvl w:val="2"/>
          <w:numId w:val="30"/>
        </w:numPr>
        <w:spacing w:before="0" w:after="0"/>
      </w:pPr>
      <w:r>
        <w:t>Rupture product loss costs between minimum of $29,206,998.79 and maximum of $29,206,998.79</w:t>
      </w:r>
    </w:p>
    <w:p w14:paraId="6B9D2C44" w14:textId="77777777" w:rsidR="00584F50" w:rsidRDefault="00584F50" w:rsidP="006E2336">
      <w:pPr>
        <w:pStyle w:val="ListParagraph"/>
        <w:numPr>
          <w:ilvl w:val="2"/>
          <w:numId w:val="30"/>
        </w:numPr>
        <w:spacing w:before="0" w:after="0"/>
      </w:pPr>
      <w:r>
        <w:t>Puncture cost between minimum of $2.21 and maximum of $2.83MM</w:t>
      </w:r>
    </w:p>
    <w:p w14:paraId="07B81B73" w14:textId="77777777" w:rsidR="00584F50" w:rsidRDefault="00584F50" w:rsidP="006E2336">
      <w:pPr>
        <w:pStyle w:val="ListParagraph"/>
        <w:numPr>
          <w:ilvl w:val="2"/>
          <w:numId w:val="30"/>
        </w:numPr>
        <w:spacing w:before="0" w:after="0"/>
      </w:pPr>
      <w:r>
        <w:t>Puncture scenario yielded 13.0 intersections with structures, with minimum of $591,000.00 and maximum of $616,000.00 in cost of structures impacted</w:t>
      </w:r>
    </w:p>
    <w:p w14:paraId="3D01D03D" w14:textId="77777777" w:rsidR="00584F50" w:rsidRDefault="00584F50" w:rsidP="006E2336">
      <w:pPr>
        <w:pStyle w:val="ListParagraph"/>
        <w:numPr>
          <w:ilvl w:val="2"/>
          <w:numId w:val="30"/>
        </w:numPr>
        <w:spacing w:before="0" w:after="0"/>
      </w:pPr>
      <w:r>
        <w:t>Product Loss costs between minimum of $1,999,580.23 and maximum of $1,999,580.23"</w:t>
      </w:r>
    </w:p>
    <w:p w14:paraId="099E7640" w14:textId="77777777" w:rsidR="00584F50" w:rsidRDefault="00584F50" w:rsidP="006E2336">
      <w:pPr>
        <w:pStyle w:val="ListParagraph"/>
        <w:numPr>
          <w:ilvl w:val="0"/>
          <w:numId w:val="30"/>
        </w:numPr>
        <w:spacing w:before="0" w:after="0"/>
      </w:pPr>
      <w:r>
        <w:lastRenderedPageBreak/>
        <w:t xml:space="preserve">"NPS4 </w:t>
      </w:r>
      <w:proofErr w:type="spellStart"/>
      <w:r>
        <w:t>BretonBV</w:t>
      </w:r>
      <w:proofErr w:type="spellEnd"/>
      <w:r>
        <w:t xml:space="preserve"> to </w:t>
      </w:r>
      <w:proofErr w:type="spellStart"/>
      <w:r>
        <w:t>BretonPS</w:t>
      </w:r>
      <w:proofErr w:type="spellEnd"/>
      <w:r>
        <w:t xml:space="preserve">-North Line From 16-11-48-4W5 </w:t>
      </w:r>
      <w:proofErr w:type="gramStart"/>
      <w:r>
        <w:t>To</w:t>
      </w:r>
      <w:proofErr w:type="gramEnd"/>
      <w:r>
        <w:t xml:space="preserve"> 13-12-48-4W5</w:t>
      </w:r>
    </w:p>
    <w:p w14:paraId="1F2B30AC" w14:textId="77777777" w:rsidR="00584F50" w:rsidRDefault="00584F50" w:rsidP="006E2336">
      <w:pPr>
        <w:pStyle w:val="ListParagraph"/>
        <w:numPr>
          <w:ilvl w:val="1"/>
          <w:numId w:val="30"/>
        </w:numPr>
        <w:spacing w:before="0" w:after="0"/>
      </w:pPr>
      <w:r>
        <w:t>Total Cumulative Length (m):</w:t>
      </w:r>
      <w:r>
        <w:tab/>
        <w:t>370.0</w:t>
      </w:r>
    </w:p>
    <w:p w14:paraId="56F6EB88" w14:textId="77777777" w:rsidR="00584F50" w:rsidRDefault="00584F50" w:rsidP="006E2336">
      <w:pPr>
        <w:pStyle w:val="ListParagraph"/>
        <w:numPr>
          <w:ilvl w:val="1"/>
          <w:numId w:val="30"/>
        </w:numPr>
        <w:spacing w:before="0" w:after="0"/>
      </w:pPr>
      <w:r>
        <w:t>Likelihood of failure distributed between minimum of 5.293e-03 and maximum of 1.317e-02.</w:t>
      </w:r>
    </w:p>
    <w:p w14:paraId="59B6B152" w14:textId="77777777" w:rsidR="00584F50" w:rsidRDefault="00584F50" w:rsidP="006E2336">
      <w:pPr>
        <w:pStyle w:val="ListParagraph"/>
        <w:numPr>
          <w:ilvl w:val="2"/>
          <w:numId w:val="30"/>
        </w:numPr>
        <w:spacing w:before="0" w:after="0"/>
      </w:pPr>
      <w:r>
        <w:t xml:space="preserve">Land use distributed as </w:t>
      </w:r>
    </w:p>
    <w:p w14:paraId="50BD8CBA" w14:textId="77777777" w:rsidR="00584F50" w:rsidRDefault="00584F50" w:rsidP="006E2336">
      <w:pPr>
        <w:pStyle w:val="ListParagraph"/>
        <w:numPr>
          <w:ilvl w:val="3"/>
          <w:numId w:val="30"/>
        </w:numPr>
        <w:spacing w:before="0" w:after="0"/>
      </w:pPr>
      <w:r>
        <w:t>Agricultural: 370.00</w:t>
      </w:r>
    </w:p>
    <w:p w14:paraId="12CC91AA" w14:textId="77777777" w:rsidR="00584F50" w:rsidRDefault="00584F50" w:rsidP="006E2336">
      <w:pPr>
        <w:pStyle w:val="ListParagraph"/>
        <w:numPr>
          <w:ilvl w:val="2"/>
          <w:numId w:val="30"/>
        </w:numPr>
        <w:spacing w:before="0" w:after="0"/>
      </w:pPr>
      <w:r>
        <w:t xml:space="preserve">Depth of cover distributed as </w:t>
      </w:r>
    </w:p>
    <w:p w14:paraId="4CFCF548" w14:textId="77777777" w:rsidR="00584F50" w:rsidRDefault="00584F50" w:rsidP="006E2336">
      <w:pPr>
        <w:pStyle w:val="ListParagraph"/>
        <w:numPr>
          <w:ilvl w:val="3"/>
          <w:numId w:val="30"/>
        </w:numPr>
        <w:spacing w:before="0" w:after="0"/>
      </w:pPr>
      <w:r>
        <w:t>nan</w:t>
      </w:r>
    </w:p>
    <w:p w14:paraId="1F5AB2C9" w14:textId="77777777" w:rsidR="00584F50" w:rsidRDefault="00584F50" w:rsidP="006E2336">
      <w:pPr>
        <w:pStyle w:val="ListParagraph"/>
        <w:numPr>
          <w:ilvl w:val="2"/>
          <w:numId w:val="30"/>
        </w:numPr>
        <w:spacing w:before="0" w:after="0"/>
      </w:pPr>
      <w:r>
        <w:t>Installation date between minimum of 1979-05-10 and maximum of 1979-05-10</w:t>
      </w:r>
    </w:p>
    <w:p w14:paraId="75898482" w14:textId="77777777" w:rsidR="00584F50" w:rsidRDefault="00584F50" w:rsidP="006E2336">
      <w:pPr>
        <w:pStyle w:val="ListParagraph"/>
        <w:numPr>
          <w:ilvl w:val="2"/>
          <w:numId w:val="30"/>
        </w:numPr>
        <w:spacing w:before="0" w:after="0"/>
      </w:pPr>
      <w:r>
        <w:t>Outside diameter of 4.5 in.</w:t>
      </w:r>
    </w:p>
    <w:p w14:paraId="37AD77F9" w14:textId="77777777" w:rsidR="00584F50" w:rsidRDefault="00584F50" w:rsidP="006E2336">
      <w:pPr>
        <w:pStyle w:val="ListParagraph"/>
        <w:numPr>
          <w:ilvl w:val="2"/>
          <w:numId w:val="30"/>
        </w:numPr>
        <w:spacing w:before="0" w:after="0"/>
      </w:pPr>
      <w:r>
        <w:t>Grade between minimum of 290.0 and maximum of 290.0 MPa</w:t>
      </w:r>
    </w:p>
    <w:p w14:paraId="14E051F8" w14:textId="77777777" w:rsidR="00584F50" w:rsidRDefault="00584F50" w:rsidP="006E2336">
      <w:pPr>
        <w:pStyle w:val="ListParagraph"/>
        <w:numPr>
          <w:ilvl w:val="2"/>
          <w:numId w:val="30"/>
        </w:numPr>
        <w:spacing w:before="0" w:after="0"/>
      </w:pPr>
      <w:r>
        <w:t>Wall thickness between minimum of 3.18 and maximum of 6.02 mm</w:t>
      </w:r>
    </w:p>
    <w:p w14:paraId="7CB547A5" w14:textId="77777777" w:rsidR="00584F50" w:rsidRDefault="00584F50" w:rsidP="006E2336">
      <w:pPr>
        <w:pStyle w:val="ListParagraph"/>
        <w:numPr>
          <w:ilvl w:val="2"/>
          <w:numId w:val="30"/>
        </w:numPr>
        <w:spacing w:before="0" w:after="0"/>
      </w:pPr>
      <w:r>
        <w:t>Toughness between minimum of nan and maximum of nan J</w:t>
      </w:r>
    </w:p>
    <w:p w14:paraId="518A79C1" w14:textId="77777777" w:rsidR="00584F50" w:rsidRDefault="00584F50" w:rsidP="006E2336">
      <w:pPr>
        <w:pStyle w:val="ListParagraph"/>
        <w:numPr>
          <w:ilvl w:val="2"/>
          <w:numId w:val="30"/>
        </w:numPr>
        <w:spacing w:before="0" w:after="0"/>
      </w:pPr>
      <w:r>
        <w:t>Probability of failure given a hit between minimum of 1.271e-01 and maximum of 3.163e-01</w:t>
      </w:r>
    </w:p>
    <w:p w14:paraId="486DC1D8" w14:textId="77777777" w:rsidR="00584F50" w:rsidRDefault="00584F50" w:rsidP="006E2336">
      <w:pPr>
        <w:pStyle w:val="ListParagraph"/>
        <w:numPr>
          <w:ilvl w:val="2"/>
          <w:numId w:val="30"/>
        </w:numPr>
        <w:spacing w:before="0" w:after="0"/>
      </w:pPr>
      <w:r>
        <w:t>Class area location is/are 1.0.</w:t>
      </w:r>
    </w:p>
    <w:p w14:paraId="35B2686A" w14:textId="77777777" w:rsidR="00584F50" w:rsidRDefault="00584F50" w:rsidP="006E2336">
      <w:pPr>
        <w:pStyle w:val="ListParagraph"/>
        <w:numPr>
          <w:ilvl w:val="1"/>
          <w:numId w:val="30"/>
        </w:numPr>
        <w:spacing w:before="0" w:after="0"/>
      </w:pPr>
      <w:r>
        <w:t>Consequence of failure distributed between minimum of $5.73 and maximum of $127.89MM</w:t>
      </w:r>
    </w:p>
    <w:p w14:paraId="185C8865" w14:textId="77777777" w:rsidR="00584F50" w:rsidRDefault="00584F50" w:rsidP="006E2336">
      <w:pPr>
        <w:pStyle w:val="ListParagraph"/>
        <w:numPr>
          <w:ilvl w:val="1"/>
          <w:numId w:val="30"/>
        </w:numPr>
        <w:spacing w:before="0" w:after="0"/>
      </w:pPr>
      <w:r>
        <w:t>Total length driven by Safety: 177.63 meters.</w:t>
      </w:r>
    </w:p>
    <w:p w14:paraId="30E95506" w14:textId="77777777" w:rsidR="00584F50" w:rsidRDefault="00584F50" w:rsidP="006E2336">
      <w:pPr>
        <w:pStyle w:val="ListParagraph"/>
        <w:numPr>
          <w:ilvl w:val="1"/>
          <w:numId w:val="30"/>
        </w:numPr>
        <w:spacing w:before="0" w:after="0"/>
      </w:pPr>
      <w:r>
        <w:t>Safety Cost distributed between minimum of $0.00 and maximum of $119.50MM:</w:t>
      </w:r>
    </w:p>
    <w:p w14:paraId="026F81DA" w14:textId="77777777" w:rsidR="00584F50" w:rsidRDefault="00584F50" w:rsidP="006E2336">
      <w:pPr>
        <w:pStyle w:val="ListParagraph"/>
        <w:numPr>
          <w:ilvl w:val="2"/>
          <w:numId w:val="30"/>
        </w:numPr>
        <w:spacing w:before="0" w:after="0"/>
      </w:pPr>
      <w:r>
        <w:t>Leak cost between minimum of $0.00 and maximum of $21.89MM</w:t>
      </w:r>
    </w:p>
    <w:p w14:paraId="0AD5444B" w14:textId="77777777" w:rsidR="00584F50" w:rsidRDefault="00584F50" w:rsidP="006E2336">
      <w:pPr>
        <w:pStyle w:val="ListParagraph"/>
        <w:numPr>
          <w:ilvl w:val="2"/>
          <w:numId w:val="30"/>
        </w:numPr>
        <w:spacing w:before="0" w:after="0"/>
      </w:pPr>
      <w:r>
        <w:t>Leak scenario yielded 1.0 intersections with structures, with minimum of 2.28 and maximum of 2.28 of population impacted.</w:t>
      </w:r>
    </w:p>
    <w:p w14:paraId="32A9984A" w14:textId="77777777" w:rsidR="00584F50" w:rsidRDefault="00584F50" w:rsidP="006E2336">
      <w:pPr>
        <w:pStyle w:val="ListParagraph"/>
        <w:numPr>
          <w:ilvl w:val="2"/>
          <w:numId w:val="30"/>
        </w:numPr>
        <w:spacing w:before="0" w:after="0"/>
      </w:pPr>
      <w:r>
        <w:t>Leak hazard radius distributed between minimum of 10.31 and maximum of 10.31 meters.</w:t>
      </w:r>
    </w:p>
    <w:p w14:paraId="2F440B58" w14:textId="77777777" w:rsidR="00584F50" w:rsidRDefault="00584F50" w:rsidP="006E2336">
      <w:pPr>
        <w:pStyle w:val="ListParagraph"/>
        <w:numPr>
          <w:ilvl w:val="2"/>
          <w:numId w:val="30"/>
        </w:numPr>
        <w:spacing w:before="0" w:after="0"/>
      </w:pPr>
      <w:r>
        <w:t>Rupture cost between minimum of $0.00 and maximum of $121.06MM</w:t>
      </w:r>
    </w:p>
    <w:p w14:paraId="6073E999" w14:textId="77777777" w:rsidR="00584F50" w:rsidRDefault="00584F50" w:rsidP="006E2336">
      <w:pPr>
        <w:pStyle w:val="ListParagraph"/>
        <w:numPr>
          <w:ilvl w:val="2"/>
          <w:numId w:val="30"/>
        </w:numPr>
        <w:spacing w:before="0" w:after="0"/>
      </w:pPr>
      <w:r>
        <w:t>Rupture scenario yielded 4.0 intersections with structures, with minimum of 2.28 and maximum of 12.61 of population impacted</w:t>
      </w:r>
    </w:p>
    <w:p w14:paraId="59D584BC" w14:textId="77777777" w:rsidR="00584F50" w:rsidRDefault="00584F50" w:rsidP="006E2336">
      <w:pPr>
        <w:pStyle w:val="ListParagraph"/>
        <w:numPr>
          <w:ilvl w:val="2"/>
          <w:numId w:val="30"/>
        </w:numPr>
        <w:spacing w:before="0" w:after="0"/>
      </w:pPr>
      <w:r>
        <w:t>Rupture hazard radius distributed between minimum of 72.68 and maximum of 72.68 meters.</w:t>
      </w:r>
    </w:p>
    <w:p w14:paraId="6F5202E6" w14:textId="77777777" w:rsidR="00584F50" w:rsidRDefault="00584F50" w:rsidP="006E2336">
      <w:pPr>
        <w:pStyle w:val="ListParagraph"/>
        <w:numPr>
          <w:ilvl w:val="2"/>
          <w:numId w:val="30"/>
        </w:numPr>
        <w:spacing w:before="0" w:after="0"/>
      </w:pPr>
      <w:r>
        <w:t>Puncture cost between minimum of $0.00 and maximum of $121.06MM</w:t>
      </w:r>
    </w:p>
    <w:p w14:paraId="38463342" w14:textId="77777777" w:rsidR="00584F50" w:rsidRDefault="00584F50" w:rsidP="006E2336">
      <w:pPr>
        <w:pStyle w:val="ListParagraph"/>
        <w:numPr>
          <w:ilvl w:val="2"/>
          <w:numId w:val="30"/>
        </w:numPr>
        <w:spacing w:before="0" w:after="0"/>
      </w:pPr>
      <w:r>
        <w:t>Puncture scenario yielded 4.0 intersections with structures, with minimum of 2.28 and maximum of 12.61 of population impacted</w:t>
      </w:r>
    </w:p>
    <w:p w14:paraId="78292EA2" w14:textId="77777777" w:rsidR="00584F50" w:rsidRDefault="00584F50" w:rsidP="006E2336">
      <w:pPr>
        <w:pStyle w:val="ListParagraph"/>
        <w:numPr>
          <w:ilvl w:val="2"/>
          <w:numId w:val="30"/>
        </w:numPr>
        <w:spacing w:before="0" w:after="0"/>
      </w:pPr>
      <w:r>
        <w:t>Puncture hazard radius distributed between minimum of 42.43 and maximum of 42.43 meters.</w:t>
      </w:r>
    </w:p>
    <w:p w14:paraId="5EEEFDE0" w14:textId="77777777" w:rsidR="00584F50" w:rsidRDefault="00584F50" w:rsidP="006E2336">
      <w:pPr>
        <w:pStyle w:val="ListParagraph"/>
        <w:numPr>
          <w:ilvl w:val="2"/>
          <w:numId w:val="30"/>
        </w:numPr>
        <w:spacing w:before="0" w:after="0"/>
      </w:pPr>
      <w:r>
        <w:t>Product type is Condensate.</w:t>
      </w:r>
    </w:p>
    <w:p w14:paraId="118E727D" w14:textId="77777777" w:rsidR="00584F50" w:rsidRDefault="00584F50" w:rsidP="006E2336">
      <w:pPr>
        <w:pStyle w:val="ListParagraph"/>
        <w:numPr>
          <w:ilvl w:val="2"/>
          <w:numId w:val="30"/>
        </w:numPr>
        <w:spacing w:before="0" w:after="0"/>
      </w:pPr>
      <w:r>
        <w:t>Class area location is/are 1.0.</w:t>
      </w:r>
    </w:p>
    <w:p w14:paraId="20CADF68" w14:textId="77777777" w:rsidR="00584F50" w:rsidRDefault="00584F50" w:rsidP="006E2336">
      <w:pPr>
        <w:pStyle w:val="ListParagraph"/>
        <w:numPr>
          <w:ilvl w:val="1"/>
          <w:numId w:val="30"/>
        </w:numPr>
        <w:spacing w:before="0" w:after="0"/>
      </w:pPr>
      <w:r>
        <w:t>Total length driven by Environmental: 192.37 meters.</w:t>
      </w:r>
    </w:p>
    <w:p w14:paraId="21E962E3" w14:textId="77777777" w:rsidR="00584F50" w:rsidRDefault="00584F50" w:rsidP="006E2336">
      <w:pPr>
        <w:pStyle w:val="ListParagraph"/>
        <w:numPr>
          <w:ilvl w:val="1"/>
          <w:numId w:val="30"/>
        </w:numPr>
        <w:spacing w:before="0" w:after="0"/>
      </w:pPr>
      <w:r>
        <w:t>Environmental Cost distributed between minimum of $5.39 and maximum of $9.17MM:</w:t>
      </w:r>
    </w:p>
    <w:p w14:paraId="11836A98" w14:textId="77777777" w:rsidR="00584F50" w:rsidRDefault="00584F50" w:rsidP="006E2336">
      <w:pPr>
        <w:pStyle w:val="ListParagraph"/>
        <w:numPr>
          <w:ilvl w:val="2"/>
          <w:numId w:val="30"/>
        </w:numPr>
        <w:spacing w:before="0" w:after="0"/>
      </w:pPr>
      <w:r>
        <w:t>Leak cost between minimum of $0.15 and maximum of $0.25MM</w:t>
      </w:r>
    </w:p>
    <w:p w14:paraId="799D11AC" w14:textId="77777777" w:rsidR="00584F50" w:rsidRDefault="00584F50" w:rsidP="006E2336">
      <w:pPr>
        <w:pStyle w:val="ListParagraph"/>
        <w:numPr>
          <w:ilvl w:val="2"/>
          <w:numId w:val="30"/>
        </w:numPr>
        <w:spacing w:before="0" w:after="0"/>
      </w:pPr>
      <w:r>
        <w:t>Leak spill volume between a minimum of 1397.14 and maximum of 1406.93 gallons</w:t>
      </w:r>
    </w:p>
    <w:p w14:paraId="19BBE621" w14:textId="77777777" w:rsidR="00584F50" w:rsidRDefault="00584F50" w:rsidP="006E2336">
      <w:pPr>
        <w:pStyle w:val="ListParagraph"/>
        <w:numPr>
          <w:ilvl w:val="2"/>
          <w:numId w:val="30"/>
        </w:numPr>
        <w:spacing w:before="0" w:after="0"/>
      </w:pPr>
      <w:r>
        <w:t>Rupture cost between minimum of $19.35 and maximum of $32.69MM</w:t>
      </w:r>
    </w:p>
    <w:p w14:paraId="5878302A" w14:textId="77777777" w:rsidR="00584F50" w:rsidRDefault="00584F50" w:rsidP="006E2336">
      <w:pPr>
        <w:pStyle w:val="ListParagraph"/>
        <w:numPr>
          <w:ilvl w:val="2"/>
          <w:numId w:val="30"/>
        </w:numPr>
        <w:spacing w:before="0" w:after="0"/>
      </w:pPr>
      <w:r>
        <w:t>Rupture spill volume is between a minimum of 182529.56 and maximum of 183808.51 gallons</w:t>
      </w:r>
    </w:p>
    <w:p w14:paraId="15DCB398" w14:textId="77777777" w:rsidR="00584F50" w:rsidRDefault="00584F50" w:rsidP="006E2336">
      <w:pPr>
        <w:pStyle w:val="ListParagraph"/>
        <w:numPr>
          <w:ilvl w:val="2"/>
          <w:numId w:val="30"/>
        </w:numPr>
        <w:spacing w:before="0" w:after="0"/>
      </w:pPr>
      <w:r>
        <w:t>Puncture cost between minimum of $4.87 and maximum of $8.22MM</w:t>
      </w:r>
    </w:p>
    <w:p w14:paraId="4EE29D1E" w14:textId="77777777" w:rsidR="00584F50" w:rsidRDefault="00584F50" w:rsidP="006E2336">
      <w:pPr>
        <w:pStyle w:val="ListParagraph"/>
        <w:numPr>
          <w:ilvl w:val="2"/>
          <w:numId w:val="30"/>
        </w:numPr>
        <w:spacing w:before="0" w:after="0"/>
      </w:pPr>
      <w:r>
        <w:t>Puncture spill volume is between a minimum of 45906.93 and maximum of 46228.6 gallons</w:t>
      </w:r>
    </w:p>
    <w:p w14:paraId="66B26C00" w14:textId="77777777" w:rsidR="00584F50" w:rsidRDefault="00584F50" w:rsidP="006E2336">
      <w:pPr>
        <w:pStyle w:val="ListParagraph"/>
        <w:numPr>
          <w:ilvl w:val="0"/>
          <w:numId w:val="30"/>
        </w:numPr>
        <w:spacing w:before="0" w:after="0"/>
      </w:pPr>
      <w:r>
        <w:t>"LAPORTE TO KERROBERT NPS 10</w:t>
      </w:r>
    </w:p>
    <w:p w14:paraId="65E62F9D" w14:textId="77777777" w:rsidR="00584F50" w:rsidRDefault="00584F50" w:rsidP="006E2336">
      <w:pPr>
        <w:pStyle w:val="ListParagraph"/>
        <w:numPr>
          <w:ilvl w:val="1"/>
          <w:numId w:val="30"/>
        </w:numPr>
        <w:spacing w:before="0" w:after="0"/>
      </w:pPr>
      <w:r>
        <w:t>Total Cumulative Length (m):</w:t>
      </w:r>
      <w:r>
        <w:tab/>
        <w:t>367.89</w:t>
      </w:r>
    </w:p>
    <w:p w14:paraId="4ABD7E4A" w14:textId="77777777" w:rsidR="00584F50" w:rsidRDefault="00584F50" w:rsidP="006E2336">
      <w:pPr>
        <w:pStyle w:val="ListParagraph"/>
        <w:numPr>
          <w:ilvl w:val="1"/>
          <w:numId w:val="30"/>
        </w:numPr>
        <w:spacing w:before="0" w:after="0"/>
      </w:pPr>
      <w:r>
        <w:lastRenderedPageBreak/>
        <w:t>Likelihood of failure distributed between minimum of 1.945e-03 and maximum of 6.579e-03.</w:t>
      </w:r>
    </w:p>
    <w:p w14:paraId="62A2B812" w14:textId="77777777" w:rsidR="00584F50" w:rsidRDefault="00584F50" w:rsidP="006E2336">
      <w:pPr>
        <w:pStyle w:val="ListParagraph"/>
        <w:numPr>
          <w:ilvl w:val="2"/>
          <w:numId w:val="30"/>
        </w:numPr>
        <w:spacing w:before="0" w:after="0"/>
      </w:pPr>
      <w:r>
        <w:t xml:space="preserve">Land use distributed as </w:t>
      </w:r>
    </w:p>
    <w:p w14:paraId="177C668E" w14:textId="77777777" w:rsidR="00584F50" w:rsidRDefault="00584F50" w:rsidP="006E2336">
      <w:pPr>
        <w:pStyle w:val="ListParagraph"/>
        <w:numPr>
          <w:ilvl w:val="3"/>
          <w:numId w:val="30"/>
        </w:numPr>
        <w:spacing w:before="0" w:after="0"/>
      </w:pPr>
      <w:r>
        <w:t>Agricultural: 367.89</w:t>
      </w:r>
    </w:p>
    <w:p w14:paraId="1A770B2A" w14:textId="77777777" w:rsidR="00584F50" w:rsidRDefault="00584F50" w:rsidP="006E2336">
      <w:pPr>
        <w:pStyle w:val="ListParagraph"/>
        <w:numPr>
          <w:ilvl w:val="2"/>
          <w:numId w:val="30"/>
        </w:numPr>
        <w:spacing w:before="0" w:after="0"/>
      </w:pPr>
      <w:r>
        <w:t xml:space="preserve">Depth of cover distributed as </w:t>
      </w:r>
    </w:p>
    <w:p w14:paraId="63F3F8DD" w14:textId="77777777" w:rsidR="00584F50" w:rsidRDefault="00584F50" w:rsidP="006E2336">
      <w:pPr>
        <w:pStyle w:val="ListParagraph"/>
        <w:numPr>
          <w:ilvl w:val="3"/>
          <w:numId w:val="30"/>
        </w:numPr>
        <w:spacing w:before="0" w:after="0"/>
      </w:pPr>
      <w:r>
        <w:t>nan</w:t>
      </w:r>
    </w:p>
    <w:p w14:paraId="219F0F61" w14:textId="77777777" w:rsidR="00584F50" w:rsidRDefault="00584F50" w:rsidP="006E2336">
      <w:pPr>
        <w:pStyle w:val="ListParagraph"/>
        <w:numPr>
          <w:ilvl w:val="2"/>
          <w:numId w:val="30"/>
        </w:numPr>
        <w:spacing w:before="0" w:after="0"/>
      </w:pPr>
      <w:r>
        <w:t>Installation date between minimum of 1997-01-01 and maximum of 1997-01-01</w:t>
      </w:r>
    </w:p>
    <w:p w14:paraId="6E1DAE96" w14:textId="77777777" w:rsidR="00584F50" w:rsidRDefault="00584F50" w:rsidP="006E2336">
      <w:pPr>
        <w:pStyle w:val="ListParagraph"/>
        <w:numPr>
          <w:ilvl w:val="2"/>
          <w:numId w:val="30"/>
        </w:numPr>
        <w:spacing w:before="0" w:after="0"/>
      </w:pPr>
      <w:r>
        <w:t>Outside diameter of 10.75 in.</w:t>
      </w:r>
    </w:p>
    <w:p w14:paraId="03BFB319" w14:textId="77777777" w:rsidR="00584F50" w:rsidRDefault="00584F50" w:rsidP="006E2336">
      <w:pPr>
        <w:pStyle w:val="ListParagraph"/>
        <w:numPr>
          <w:ilvl w:val="2"/>
          <w:numId w:val="30"/>
        </w:numPr>
        <w:spacing w:before="0" w:after="0"/>
      </w:pPr>
      <w:r>
        <w:t>Grade between minimum of 359.0 and maximum of 359.0 MPa</w:t>
      </w:r>
    </w:p>
    <w:p w14:paraId="6C466A45" w14:textId="77777777" w:rsidR="00584F50" w:rsidRDefault="00584F50" w:rsidP="006E2336">
      <w:pPr>
        <w:pStyle w:val="ListParagraph"/>
        <w:numPr>
          <w:ilvl w:val="2"/>
          <w:numId w:val="30"/>
        </w:numPr>
        <w:spacing w:before="0" w:after="0"/>
      </w:pPr>
      <w:r>
        <w:t>Wall thickness between minimum of 4.78 and maximum of 9.52 mm</w:t>
      </w:r>
    </w:p>
    <w:p w14:paraId="6467CF00" w14:textId="77777777" w:rsidR="00584F50" w:rsidRDefault="00584F50" w:rsidP="006E2336">
      <w:pPr>
        <w:pStyle w:val="ListParagraph"/>
        <w:numPr>
          <w:ilvl w:val="2"/>
          <w:numId w:val="30"/>
        </w:numPr>
        <w:spacing w:before="0" w:after="0"/>
      </w:pPr>
      <w:r>
        <w:t>Toughness between minimum of nan and maximum of nan J</w:t>
      </w:r>
    </w:p>
    <w:p w14:paraId="7D7D2F9A" w14:textId="77777777" w:rsidR="00584F50" w:rsidRDefault="00584F50" w:rsidP="006E2336">
      <w:pPr>
        <w:pStyle w:val="ListParagraph"/>
        <w:numPr>
          <w:ilvl w:val="2"/>
          <w:numId w:val="30"/>
        </w:numPr>
        <w:spacing w:before="0" w:after="0"/>
      </w:pPr>
      <w:r>
        <w:t>Probability of failure given a hit between minimum of 4.671e-02 and maximum of 1.580e-01</w:t>
      </w:r>
    </w:p>
    <w:p w14:paraId="469829C5" w14:textId="77777777" w:rsidR="00584F50" w:rsidRDefault="00584F50" w:rsidP="006E2336">
      <w:pPr>
        <w:pStyle w:val="ListParagraph"/>
        <w:numPr>
          <w:ilvl w:val="2"/>
          <w:numId w:val="30"/>
        </w:numPr>
        <w:spacing w:before="0" w:after="0"/>
      </w:pPr>
      <w:r>
        <w:t>Class area location is/are 1.0.</w:t>
      </w:r>
    </w:p>
    <w:p w14:paraId="56874A19" w14:textId="77777777" w:rsidR="00584F50" w:rsidRDefault="00584F50" w:rsidP="006E2336">
      <w:pPr>
        <w:pStyle w:val="ListParagraph"/>
        <w:numPr>
          <w:ilvl w:val="1"/>
          <w:numId w:val="30"/>
        </w:numPr>
        <w:spacing w:before="0" w:after="0"/>
      </w:pPr>
      <w:r>
        <w:t>Consequence of failure distributed between minimum of $11.77 and maximum of $165.95MM</w:t>
      </w:r>
    </w:p>
    <w:p w14:paraId="1F3291A0" w14:textId="77777777" w:rsidR="00584F50" w:rsidRDefault="00584F50" w:rsidP="006E2336">
      <w:pPr>
        <w:pStyle w:val="ListParagraph"/>
        <w:numPr>
          <w:ilvl w:val="1"/>
          <w:numId w:val="30"/>
        </w:numPr>
        <w:spacing w:before="0" w:after="0"/>
      </w:pPr>
      <w:r>
        <w:t>Total length driven by Safety: 367.89 meters.</w:t>
      </w:r>
    </w:p>
    <w:p w14:paraId="72097A38" w14:textId="77777777" w:rsidR="00584F50" w:rsidRDefault="00584F50" w:rsidP="006E2336">
      <w:pPr>
        <w:pStyle w:val="ListParagraph"/>
        <w:numPr>
          <w:ilvl w:val="1"/>
          <w:numId w:val="30"/>
        </w:numPr>
        <w:spacing w:before="0" w:after="0"/>
      </w:pPr>
      <w:r>
        <w:t>Safety Cost distributed between minimum of $7.59 and maximum of $161.21MM:</w:t>
      </w:r>
    </w:p>
    <w:p w14:paraId="70A2A10A" w14:textId="77777777" w:rsidR="00584F50" w:rsidRDefault="00584F50" w:rsidP="006E2336">
      <w:pPr>
        <w:pStyle w:val="ListParagraph"/>
        <w:numPr>
          <w:ilvl w:val="2"/>
          <w:numId w:val="30"/>
        </w:numPr>
        <w:spacing w:before="0" w:after="0"/>
      </w:pPr>
      <w:r>
        <w:t>Leak cost between minimum of $0.00 and maximum of $0.00MM</w:t>
      </w:r>
    </w:p>
    <w:p w14:paraId="2A08EFA6" w14:textId="77777777" w:rsidR="00584F50" w:rsidRDefault="00584F50" w:rsidP="006E2336">
      <w:pPr>
        <w:pStyle w:val="ListParagraph"/>
        <w:numPr>
          <w:ilvl w:val="2"/>
          <w:numId w:val="30"/>
        </w:numPr>
        <w:spacing w:before="0" w:after="0"/>
      </w:pPr>
      <w:r>
        <w:t>Leak scenario yielded 6.0 intersections with structures, with minimum of 0.0 and maximum of 0.0 of population impacted.</w:t>
      </w:r>
    </w:p>
    <w:p w14:paraId="33DE8640"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7AD12202" w14:textId="77777777" w:rsidR="00584F50" w:rsidRDefault="00584F50" w:rsidP="006E2336">
      <w:pPr>
        <w:pStyle w:val="ListParagraph"/>
        <w:numPr>
          <w:ilvl w:val="2"/>
          <w:numId w:val="30"/>
        </w:numPr>
        <w:spacing w:before="0" w:after="0"/>
      </w:pPr>
      <w:r>
        <w:t>Rupture cost between minimum of $165.41 and maximum of $165.41MM</w:t>
      </w:r>
    </w:p>
    <w:p w14:paraId="4412A1FC" w14:textId="77777777" w:rsidR="00584F50" w:rsidRDefault="00584F50" w:rsidP="006E2336">
      <w:pPr>
        <w:pStyle w:val="ListParagraph"/>
        <w:numPr>
          <w:ilvl w:val="2"/>
          <w:numId w:val="30"/>
        </w:numPr>
        <w:spacing w:before="0" w:after="0"/>
      </w:pPr>
      <w:r>
        <w:t>Rupture scenario yielded 24.0 intersections with structures, with minimum of 17.23 and maximum of 17.23 of population impacted</w:t>
      </w:r>
    </w:p>
    <w:p w14:paraId="19DD12BF" w14:textId="77777777" w:rsidR="00584F50" w:rsidRDefault="00584F50" w:rsidP="006E2336">
      <w:pPr>
        <w:pStyle w:val="ListParagraph"/>
        <w:numPr>
          <w:ilvl w:val="2"/>
          <w:numId w:val="30"/>
        </w:numPr>
        <w:spacing w:before="0" w:after="0"/>
      </w:pPr>
      <w:r>
        <w:t>Rupture hazard radius distributed between minimum of 186.5 and maximum of 186.5 meters.</w:t>
      </w:r>
    </w:p>
    <w:p w14:paraId="5124E6D4" w14:textId="77777777" w:rsidR="00584F50" w:rsidRDefault="00584F50" w:rsidP="006E2336">
      <w:pPr>
        <w:pStyle w:val="ListParagraph"/>
        <w:numPr>
          <w:ilvl w:val="2"/>
          <w:numId w:val="30"/>
        </w:numPr>
        <w:spacing w:before="0" w:after="0"/>
      </w:pPr>
      <w:r>
        <w:t>Puncture cost between minimum of $0.00 and maximum of $165.41MM</w:t>
      </w:r>
    </w:p>
    <w:p w14:paraId="0FB82AC3" w14:textId="77777777" w:rsidR="00584F50" w:rsidRDefault="00584F50" w:rsidP="006E2336">
      <w:pPr>
        <w:pStyle w:val="ListParagraph"/>
        <w:numPr>
          <w:ilvl w:val="2"/>
          <w:numId w:val="30"/>
        </w:numPr>
        <w:spacing w:before="0" w:after="0"/>
      </w:pPr>
      <w:r>
        <w:t>Puncture scenario yielded 12.0 intersections with structures, with minimum of 0.0 and maximum of 17.23 of population impacted</w:t>
      </w:r>
    </w:p>
    <w:p w14:paraId="274D22DA"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553EDEE2" w14:textId="77777777" w:rsidR="00584F50" w:rsidRDefault="00584F50" w:rsidP="006E2336">
      <w:pPr>
        <w:pStyle w:val="ListParagraph"/>
        <w:numPr>
          <w:ilvl w:val="2"/>
          <w:numId w:val="30"/>
        </w:numPr>
        <w:spacing w:before="0" w:after="0"/>
      </w:pPr>
      <w:r>
        <w:t>Product type is NGL.</w:t>
      </w:r>
    </w:p>
    <w:p w14:paraId="67F96E33" w14:textId="77777777" w:rsidR="00584F50" w:rsidRDefault="00584F50" w:rsidP="006E2336">
      <w:pPr>
        <w:pStyle w:val="ListParagraph"/>
        <w:numPr>
          <w:ilvl w:val="2"/>
          <w:numId w:val="30"/>
        </w:numPr>
        <w:spacing w:before="0" w:after="0"/>
      </w:pPr>
      <w:r>
        <w:t>Class area location is/are 1.0.</w:t>
      </w:r>
    </w:p>
    <w:p w14:paraId="67057C28" w14:textId="77777777" w:rsidR="00584F50" w:rsidRDefault="00584F50" w:rsidP="006E2336">
      <w:pPr>
        <w:pStyle w:val="ListParagraph"/>
        <w:numPr>
          <w:ilvl w:val="0"/>
          <w:numId w:val="30"/>
        </w:numPr>
        <w:spacing w:before="0" w:after="0"/>
      </w:pPr>
      <w:r>
        <w:t xml:space="preserve">"NPS8 Laporte to </w:t>
      </w:r>
      <w:proofErr w:type="spellStart"/>
      <w:r>
        <w:t>Kerrobert</w:t>
      </w:r>
      <w:proofErr w:type="spellEnd"/>
      <w:r>
        <w:t xml:space="preserve"> from 4-2-27-26W3 to 4-34-33-22W3</w:t>
      </w:r>
    </w:p>
    <w:p w14:paraId="5878FE5F" w14:textId="77777777" w:rsidR="00584F50" w:rsidRDefault="00584F50" w:rsidP="006E2336">
      <w:pPr>
        <w:pStyle w:val="ListParagraph"/>
        <w:numPr>
          <w:ilvl w:val="1"/>
          <w:numId w:val="30"/>
        </w:numPr>
        <w:spacing w:before="0" w:after="0"/>
      </w:pPr>
      <w:r>
        <w:t>Total Cumulative Length (m):</w:t>
      </w:r>
      <w:r>
        <w:tab/>
        <w:t>346.24</w:t>
      </w:r>
    </w:p>
    <w:p w14:paraId="34C3554F" w14:textId="77777777" w:rsidR="00584F50" w:rsidRDefault="00584F50" w:rsidP="006E2336">
      <w:pPr>
        <w:pStyle w:val="ListParagraph"/>
        <w:numPr>
          <w:ilvl w:val="1"/>
          <w:numId w:val="30"/>
        </w:numPr>
        <w:spacing w:before="0" w:after="0"/>
      </w:pPr>
      <w:r>
        <w:t>Likelihood of failure distributed between minimum of 1.903e-03 and maximum of 7.906e-03.</w:t>
      </w:r>
    </w:p>
    <w:p w14:paraId="44AC8686" w14:textId="77777777" w:rsidR="00584F50" w:rsidRDefault="00584F50" w:rsidP="006E2336">
      <w:pPr>
        <w:pStyle w:val="ListParagraph"/>
        <w:numPr>
          <w:ilvl w:val="2"/>
          <w:numId w:val="30"/>
        </w:numPr>
        <w:spacing w:before="0" w:after="0"/>
      </w:pPr>
      <w:r>
        <w:t xml:space="preserve">Land use distributed as </w:t>
      </w:r>
    </w:p>
    <w:p w14:paraId="29B19FD1" w14:textId="77777777" w:rsidR="00584F50" w:rsidRDefault="00584F50" w:rsidP="006E2336">
      <w:pPr>
        <w:pStyle w:val="ListParagraph"/>
        <w:numPr>
          <w:ilvl w:val="3"/>
          <w:numId w:val="30"/>
        </w:numPr>
        <w:spacing w:before="0" w:after="0"/>
      </w:pPr>
      <w:r>
        <w:t>Agricultural: 316.24</w:t>
      </w:r>
    </w:p>
    <w:p w14:paraId="1E4CE64D" w14:textId="77777777" w:rsidR="00584F50" w:rsidRDefault="00584F50" w:rsidP="006E2336">
      <w:pPr>
        <w:pStyle w:val="ListParagraph"/>
        <w:numPr>
          <w:ilvl w:val="3"/>
          <w:numId w:val="30"/>
        </w:numPr>
        <w:spacing w:before="0" w:after="0"/>
      </w:pPr>
      <w:r>
        <w:t>Water Course: 29.99</w:t>
      </w:r>
    </w:p>
    <w:p w14:paraId="072BD57E" w14:textId="77777777" w:rsidR="00584F50" w:rsidRDefault="00584F50" w:rsidP="006E2336">
      <w:pPr>
        <w:pStyle w:val="ListParagraph"/>
        <w:numPr>
          <w:ilvl w:val="2"/>
          <w:numId w:val="30"/>
        </w:numPr>
        <w:spacing w:before="0" w:after="0"/>
      </w:pPr>
      <w:r>
        <w:t xml:space="preserve">Depth of cover distributed as </w:t>
      </w:r>
    </w:p>
    <w:p w14:paraId="37A9FB1F" w14:textId="77777777" w:rsidR="00584F50" w:rsidRDefault="00584F50" w:rsidP="006E2336">
      <w:pPr>
        <w:pStyle w:val="ListParagraph"/>
        <w:numPr>
          <w:ilvl w:val="3"/>
          <w:numId w:val="30"/>
        </w:numPr>
        <w:spacing w:before="0" w:after="0"/>
      </w:pPr>
      <w:r>
        <w:t>nan</w:t>
      </w:r>
    </w:p>
    <w:p w14:paraId="0F139E85" w14:textId="77777777" w:rsidR="00584F50" w:rsidRDefault="00584F50" w:rsidP="006E2336">
      <w:pPr>
        <w:pStyle w:val="ListParagraph"/>
        <w:numPr>
          <w:ilvl w:val="2"/>
          <w:numId w:val="30"/>
        </w:numPr>
        <w:spacing w:before="0" w:after="0"/>
      </w:pPr>
      <w:r>
        <w:t>Installation date between minimum of 1971-01-01 and maximum of 1971-01-01</w:t>
      </w:r>
    </w:p>
    <w:p w14:paraId="7EB50803" w14:textId="77777777" w:rsidR="00584F50" w:rsidRDefault="00584F50" w:rsidP="006E2336">
      <w:pPr>
        <w:pStyle w:val="ListParagraph"/>
        <w:numPr>
          <w:ilvl w:val="2"/>
          <w:numId w:val="30"/>
        </w:numPr>
        <w:spacing w:before="0" w:after="0"/>
      </w:pPr>
      <w:r>
        <w:t>Outside diameter of 8.625 in.</w:t>
      </w:r>
    </w:p>
    <w:p w14:paraId="02016809" w14:textId="77777777" w:rsidR="00584F50" w:rsidRDefault="00584F50" w:rsidP="006E2336">
      <w:pPr>
        <w:pStyle w:val="ListParagraph"/>
        <w:numPr>
          <w:ilvl w:val="2"/>
          <w:numId w:val="30"/>
        </w:numPr>
        <w:spacing w:before="0" w:after="0"/>
      </w:pPr>
      <w:r>
        <w:t>Grade between minimum of 359.0 and maximum of 359.0 MPa</w:t>
      </w:r>
    </w:p>
    <w:p w14:paraId="0B00C803" w14:textId="77777777" w:rsidR="00584F50" w:rsidRDefault="00584F50" w:rsidP="006E2336">
      <w:pPr>
        <w:pStyle w:val="ListParagraph"/>
        <w:numPr>
          <w:ilvl w:val="2"/>
          <w:numId w:val="30"/>
        </w:numPr>
        <w:spacing w:before="0" w:after="0"/>
      </w:pPr>
      <w:r>
        <w:t>Wall thickness between minimum of 4.22 and maximum of 4.22 mm</w:t>
      </w:r>
    </w:p>
    <w:p w14:paraId="3805CB0C" w14:textId="77777777" w:rsidR="00584F50" w:rsidRDefault="00584F50" w:rsidP="006E2336">
      <w:pPr>
        <w:pStyle w:val="ListParagraph"/>
        <w:numPr>
          <w:ilvl w:val="2"/>
          <w:numId w:val="30"/>
        </w:numPr>
        <w:spacing w:before="0" w:after="0"/>
      </w:pPr>
      <w:r>
        <w:t>Toughness between minimum of 20.0 and maximum of 20.0 J</w:t>
      </w:r>
    </w:p>
    <w:p w14:paraId="514B5F6B" w14:textId="77777777" w:rsidR="00584F50" w:rsidRDefault="00584F50" w:rsidP="006E2336">
      <w:pPr>
        <w:pStyle w:val="ListParagraph"/>
        <w:numPr>
          <w:ilvl w:val="2"/>
          <w:numId w:val="30"/>
        </w:numPr>
        <w:spacing w:before="0" w:after="0"/>
      </w:pPr>
      <w:r>
        <w:lastRenderedPageBreak/>
        <w:t>Probability of failure given a hit between minimum of 1.899e-01 and maximum of 1.899e-01</w:t>
      </w:r>
    </w:p>
    <w:p w14:paraId="53987525" w14:textId="77777777" w:rsidR="00584F50" w:rsidRDefault="00584F50" w:rsidP="006E2336">
      <w:pPr>
        <w:pStyle w:val="ListParagraph"/>
        <w:numPr>
          <w:ilvl w:val="2"/>
          <w:numId w:val="30"/>
        </w:numPr>
        <w:spacing w:before="0" w:after="0"/>
      </w:pPr>
      <w:r>
        <w:t>Class area location is/are 1.0.</w:t>
      </w:r>
    </w:p>
    <w:p w14:paraId="1AD2EE27" w14:textId="77777777" w:rsidR="00584F50" w:rsidRDefault="00584F50" w:rsidP="006E2336">
      <w:pPr>
        <w:pStyle w:val="ListParagraph"/>
        <w:numPr>
          <w:ilvl w:val="1"/>
          <w:numId w:val="30"/>
        </w:numPr>
        <w:spacing w:before="0" w:after="0"/>
      </w:pPr>
      <w:r>
        <w:t>Consequence of failure distributed between minimum of $10.95 and maximum of $165.89MM</w:t>
      </w:r>
    </w:p>
    <w:p w14:paraId="2906FC40" w14:textId="77777777" w:rsidR="00584F50" w:rsidRDefault="00584F50" w:rsidP="006E2336">
      <w:pPr>
        <w:pStyle w:val="ListParagraph"/>
        <w:numPr>
          <w:ilvl w:val="1"/>
          <w:numId w:val="30"/>
        </w:numPr>
        <w:spacing w:before="0" w:after="0"/>
      </w:pPr>
      <w:r>
        <w:t>Total length driven by Safety: 316.24 meters.</w:t>
      </w:r>
    </w:p>
    <w:p w14:paraId="0C07F1EE" w14:textId="77777777" w:rsidR="00584F50" w:rsidRDefault="00584F50" w:rsidP="006E2336">
      <w:pPr>
        <w:pStyle w:val="ListParagraph"/>
        <w:numPr>
          <w:ilvl w:val="1"/>
          <w:numId w:val="30"/>
        </w:numPr>
        <w:spacing w:before="0" w:after="0"/>
      </w:pPr>
      <w:r>
        <w:t>Safety Cost distributed between minimum of $0.00 and maximum of $161.90MM:</w:t>
      </w:r>
    </w:p>
    <w:p w14:paraId="27D8E04C" w14:textId="77777777" w:rsidR="00584F50" w:rsidRDefault="00584F50" w:rsidP="006E2336">
      <w:pPr>
        <w:pStyle w:val="ListParagraph"/>
        <w:numPr>
          <w:ilvl w:val="2"/>
          <w:numId w:val="30"/>
        </w:numPr>
        <w:spacing w:before="0" w:after="0"/>
      </w:pPr>
      <w:r>
        <w:t>Leak cost between minimum of $0.00 and maximum of $0.00MM</w:t>
      </w:r>
    </w:p>
    <w:p w14:paraId="46219D39" w14:textId="77777777" w:rsidR="00584F50" w:rsidRDefault="00584F50" w:rsidP="006E2336">
      <w:pPr>
        <w:pStyle w:val="ListParagraph"/>
        <w:numPr>
          <w:ilvl w:val="2"/>
          <w:numId w:val="30"/>
        </w:numPr>
        <w:spacing w:before="0" w:after="0"/>
      </w:pPr>
      <w:r>
        <w:t>Leak scenario yielded 5.0 intersections with structures, with minimum of 0.0 and maximum of 0.0 of population impacted.</w:t>
      </w:r>
    </w:p>
    <w:p w14:paraId="129976D7"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2470D57F" w14:textId="77777777" w:rsidR="00584F50" w:rsidRDefault="00584F50" w:rsidP="006E2336">
      <w:pPr>
        <w:pStyle w:val="ListParagraph"/>
        <w:numPr>
          <w:ilvl w:val="2"/>
          <w:numId w:val="30"/>
        </w:numPr>
        <w:spacing w:before="0" w:after="0"/>
      </w:pPr>
      <w:r>
        <w:t>Rupture cost between minimum of $0.00 and maximum of $165.41MM</w:t>
      </w:r>
    </w:p>
    <w:p w14:paraId="17BB363E" w14:textId="77777777" w:rsidR="00584F50" w:rsidRDefault="00584F50" w:rsidP="006E2336">
      <w:pPr>
        <w:pStyle w:val="ListParagraph"/>
        <w:numPr>
          <w:ilvl w:val="2"/>
          <w:numId w:val="30"/>
        </w:numPr>
        <w:spacing w:before="0" w:after="0"/>
      </w:pPr>
      <w:r>
        <w:t>Rupture scenario yielded 21.0 intersections with structures, with minimum of 17.23 and maximum of 17.23 of population impacted</w:t>
      </w:r>
    </w:p>
    <w:p w14:paraId="041C987B" w14:textId="77777777" w:rsidR="00584F50" w:rsidRDefault="00584F50" w:rsidP="006E2336">
      <w:pPr>
        <w:pStyle w:val="ListParagraph"/>
        <w:numPr>
          <w:ilvl w:val="2"/>
          <w:numId w:val="30"/>
        </w:numPr>
        <w:spacing w:before="0" w:after="0"/>
      </w:pPr>
      <w:r>
        <w:t>Rupture hazard radius distributed between minimum of 158.1 and maximum of 158.1 meters.</w:t>
      </w:r>
    </w:p>
    <w:p w14:paraId="581263C0" w14:textId="77777777" w:rsidR="00584F50" w:rsidRDefault="00584F50" w:rsidP="006E2336">
      <w:pPr>
        <w:pStyle w:val="ListParagraph"/>
        <w:numPr>
          <w:ilvl w:val="2"/>
          <w:numId w:val="30"/>
        </w:numPr>
        <w:spacing w:before="0" w:after="0"/>
      </w:pPr>
      <w:r>
        <w:t>Puncture cost between minimum of $0.00 and maximum of $165.41MM</w:t>
      </w:r>
    </w:p>
    <w:p w14:paraId="54899803" w14:textId="77777777" w:rsidR="00584F50" w:rsidRDefault="00584F50" w:rsidP="006E2336">
      <w:pPr>
        <w:pStyle w:val="ListParagraph"/>
        <w:numPr>
          <w:ilvl w:val="2"/>
          <w:numId w:val="30"/>
        </w:numPr>
        <w:spacing w:before="0" w:after="0"/>
      </w:pPr>
      <w:r>
        <w:t>Puncture scenario yielded 14.0 intersections with structures, with minimum of 0.0 and maximum of 17.23 of population impacted</w:t>
      </w:r>
    </w:p>
    <w:p w14:paraId="3D998E12"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46EC205B" w14:textId="77777777" w:rsidR="00584F50" w:rsidRDefault="00584F50" w:rsidP="006E2336">
      <w:pPr>
        <w:pStyle w:val="ListParagraph"/>
        <w:numPr>
          <w:ilvl w:val="2"/>
          <w:numId w:val="30"/>
        </w:numPr>
        <w:spacing w:before="0" w:after="0"/>
      </w:pPr>
      <w:r>
        <w:t>Product type is NGL.</w:t>
      </w:r>
    </w:p>
    <w:p w14:paraId="6BA21866" w14:textId="77777777" w:rsidR="00584F50" w:rsidRDefault="00584F50" w:rsidP="006E2336">
      <w:pPr>
        <w:pStyle w:val="ListParagraph"/>
        <w:numPr>
          <w:ilvl w:val="2"/>
          <w:numId w:val="30"/>
        </w:numPr>
        <w:spacing w:before="0" w:after="0"/>
      </w:pPr>
      <w:r>
        <w:t>Class area location is/are 1.0.</w:t>
      </w:r>
    </w:p>
    <w:p w14:paraId="448EFCFC" w14:textId="77777777" w:rsidR="00584F50" w:rsidRDefault="00584F50" w:rsidP="006E2336">
      <w:pPr>
        <w:pStyle w:val="ListParagraph"/>
        <w:numPr>
          <w:ilvl w:val="1"/>
          <w:numId w:val="30"/>
        </w:numPr>
        <w:spacing w:before="0" w:after="0"/>
      </w:pPr>
      <w:r>
        <w:t>Total length driven by Economic Loss: 29.99 meters.</w:t>
      </w:r>
    </w:p>
    <w:p w14:paraId="3C8C3A2C" w14:textId="77777777" w:rsidR="00584F50" w:rsidRDefault="00584F50" w:rsidP="006E2336">
      <w:pPr>
        <w:pStyle w:val="ListParagraph"/>
        <w:numPr>
          <w:ilvl w:val="1"/>
          <w:numId w:val="30"/>
        </w:numPr>
        <w:spacing w:before="0" w:after="0"/>
      </w:pPr>
      <w:r>
        <w:t>Economic Loss Cost distributed between minimum of $3.44 and maximum of $12.08MM:</w:t>
      </w:r>
    </w:p>
    <w:p w14:paraId="6AA06FAA" w14:textId="77777777" w:rsidR="00584F50" w:rsidRDefault="00584F50" w:rsidP="006E2336">
      <w:pPr>
        <w:pStyle w:val="ListParagraph"/>
        <w:numPr>
          <w:ilvl w:val="2"/>
          <w:numId w:val="30"/>
        </w:numPr>
        <w:spacing w:before="0" w:after="0"/>
      </w:pPr>
      <w:r>
        <w:t>Repair costs between minimum of $14,500.00 and maximum of $50,000.00.</w:t>
      </w:r>
    </w:p>
    <w:p w14:paraId="27E8CA1D" w14:textId="77777777" w:rsidR="00584F50" w:rsidRDefault="00584F50" w:rsidP="006E2336">
      <w:pPr>
        <w:pStyle w:val="ListParagraph"/>
        <w:numPr>
          <w:ilvl w:val="2"/>
          <w:numId w:val="30"/>
        </w:numPr>
        <w:spacing w:before="0" w:after="0"/>
      </w:pPr>
      <w:r>
        <w:t>Outage losses between minimum of $200,000.00 and maximum of $200,000.00.</w:t>
      </w:r>
    </w:p>
    <w:p w14:paraId="289E8FF5" w14:textId="77777777" w:rsidR="00584F50" w:rsidRDefault="00584F50" w:rsidP="006E2336">
      <w:pPr>
        <w:pStyle w:val="ListParagraph"/>
        <w:numPr>
          <w:ilvl w:val="2"/>
          <w:numId w:val="30"/>
        </w:numPr>
        <w:spacing w:before="0" w:after="0"/>
      </w:pPr>
      <w:r>
        <w:t>Product type is NGL.</w:t>
      </w:r>
    </w:p>
    <w:p w14:paraId="6605602D" w14:textId="77777777" w:rsidR="00584F50" w:rsidRDefault="00584F50" w:rsidP="006E2336">
      <w:pPr>
        <w:pStyle w:val="ListParagraph"/>
        <w:numPr>
          <w:ilvl w:val="2"/>
          <w:numId w:val="30"/>
        </w:numPr>
        <w:spacing w:before="0" w:after="0"/>
      </w:pPr>
      <w:r>
        <w:t>Leak cost between minimum of $0.28 and maximum of $0.31MM</w:t>
      </w:r>
    </w:p>
    <w:p w14:paraId="774784B2" w14:textId="77777777" w:rsidR="00584F50" w:rsidRDefault="00584F50" w:rsidP="006E2336">
      <w:pPr>
        <w:pStyle w:val="ListParagraph"/>
        <w:numPr>
          <w:ilvl w:val="2"/>
          <w:numId w:val="30"/>
        </w:numPr>
        <w:spacing w:before="0" w:after="0"/>
      </w:pPr>
      <w:r>
        <w:t>Leak scenario yielded 5.0 intersections with structures, with minimum of $25,000.00 and maximum of $25,000.00 in cost of structures impacted.</w:t>
      </w:r>
    </w:p>
    <w:p w14:paraId="0DBAA584" w14:textId="77777777" w:rsidR="00584F50" w:rsidRDefault="00584F50" w:rsidP="006E2336">
      <w:pPr>
        <w:pStyle w:val="ListParagraph"/>
        <w:numPr>
          <w:ilvl w:val="2"/>
          <w:numId w:val="30"/>
        </w:numPr>
        <w:spacing w:before="0" w:after="0"/>
      </w:pPr>
      <w:r>
        <w:t>Leak product loss costs between minimum of $60,855.70 and maximum of $60,855.70</w:t>
      </w:r>
    </w:p>
    <w:p w14:paraId="4C6C6E60" w14:textId="77777777" w:rsidR="00584F50" w:rsidRDefault="00584F50" w:rsidP="006E2336">
      <w:pPr>
        <w:pStyle w:val="ListParagraph"/>
        <w:numPr>
          <w:ilvl w:val="2"/>
          <w:numId w:val="30"/>
        </w:numPr>
        <w:spacing w:before="0" w:after="0"/>
      </w:pPr>
      <w:r>
        <w:t>Rupture cost between minimum of $29.46 and maximum of $30.04MM</w:t>
      </w:r>
    </w:p>
    <w:p w14:paraId="76D34644" w14:textId="77777777" w:rsidR="00584F50" w:rsidRDefault="00584F50" w:rsidP="006E2336">
      <w:pPr>
        <w:pStyle w:val="ListParagraph"/>
        <w:numPr>
          <w:ilvl w:val="2"/>
          <w:numId w:val="30"/>
        </w:numPr>
        <w:spacing w:before="0" w:after="0"/>
      </w:pPr>
      <w:r>
        <w:t>Rupture scenario yielded 21.0 intersections with structures, with minimum of $591,000.00 and maximum of $616,000.00 in cost of structures impacted</w:t>
      </w:r>
    </w:p>
    <w:p w14:paraId="223BA667" w14:textId="77777777" w:rsidR="00584F50" w:rsidRDefault="00584F50" w:rsidP="006E2336">
      <w:pPr>
        <w:pStyle w:val="ListParagraph"/>
        <w:numPr>
          <w:ilvl w:val="2"/>
          <w:numId w:val="30"/>
        </w:numPr>
        <w:spacing w:before="0" w:after="0"/>
      </w:pPr>
      <w:r>
        <w:t>Rupture product loss costs between minimum of $29,206,998.79 and maximum of $29,206,998.79</w:t>
      </w:r>
    </w:p>
    <w:p w14:paraId="656B6F18" w14:textId="77777777" w:rsidR="00584F50" w:rsidRDefault="00584F50" w:rsidP="006E2336">
      <w:pPr>
        <w:pStyle w:val="ListParagraph"/>
        <w:numPr>
          <w:ilvl w:val="2"/>
          <w:numId w:val="30"/>
        </w:numPr>
        <w:spacing w:before="0" w:after="0"/>
      </w:pPr>
      <w:r>
        <w:t>Puncture cost between minimum of $2.21 and maximum of $2.81MM</w:t>
      </w:r>
    </w:p>
    <w:p w14:paraId="6591D5F7" w14:textId="77777777" w:rsidR="00584F50" w:rsidRDefault="00584F50" w:rsidP="006E2336">
      <w:pPr>
        <w:pStyle w:val="ListParagraph"/>
        <w:numPr>
          <w:ilvl w:val="2"/>
          <w:numId w:val="30"/>
        </w:numPr>
        <w:spacing w:before="0" w:after="0"/>
      </w:pPr>
      <w:r>
        <w:t>Puncture scenario yielded 14.0 intersections with structures, with minimum of $25,000.00 and maximum of $591,000.00 in cost of structures impacted</w:t>
      </w:r>
    </w:p>
    <w:p w14:paraId="26CA544D" w14:textId="77777777" w:rsidR="00584F50" w:rsidRDefault="00584F50" w:rsidP="006E2336">
      <w:pPr>
        <w:pStyle w:val="ListParagraph"/>
        <w:numPr>
          <w:ilvl w:val="2"/>
          <w:numId w:val="30"/>
        </w:numPr>
        <w:spacing w:before="0" w:after="0"/>
      </w:pPr>
      <w:r>
        <w:t>Product Loss costs between minimum of $1,999,580.23 and maximum of $1,999,580.23"</w:t>
      </w:r>
    </w:p>
    <w:p w14:paraId="3B10D335" w14:textId="77777777" w:rsidR="00584F50" w:rsidRDefault="00584F50" w:rsidP="006E2336">
      <w:pPr>
        <w:pStyle w:val="ListParagraph"/>
        <w:numPr>
          <w:ilvl w:val="0"/>
          <w:numId w:val="30"/>
        </w:numPr>
        <w:spacing w:before="0" w:after="0"/>
      </w:pPr>
      <w:r>
        <w:t>"CROMER TRUCK TERMINAL LATERAL NPS 6</w:t>
      </w:r>
    </w:p>
    <w:p w14:paraId="0F836BCD" w14:textId="77777777" w:rsidR="00584F50" w:rsidRDefault="00584F50" w:rsidP="006E2336">
      <w:pPr>
        <w:pStyle w:val="ListParagraph"/>
        <w:numPr>
          <w:ilvl w:val="1"/>
          <w:numId w:val="30"/>
        </w:numPr>
        <w:spacing w:before="0" w:after="0"/>
      </w:pPr>
      <w:r>
        <w:t>Total Cumulative Length (m):</w:t>
      </w:r>
      <w:r>
        <w:tab/>
        <w:t>325.31</w:t>
      </w:r>
    </w:p>
    <w:p w14:paraId="3FCB5F41" w14:textId="77777777" w:rsidR="00584F50" w:rsidRDefault="00584F50" w:rsidP="006E2336">
      <w:pPr>
        <w:pStyle w:val="ListParagraph"/>
        <w:numPr>
          <w:ilvl w:val="1"/>
          <w:numId w:val="30"/>
        </w:numPr>
        <w:spacing w:before="0" w:after="0"/>
      </w:pPr>
      <w:r>
        <w:t>Likelihood of failure distributed between minimum of 1.655e-03 and maximum of 1.222e-02.</w:t>
      </w:r>
    </w:p>
    <w:p w14:paraId="78121AE6" w14:textId="77777777" w:rsidR="00584F50" w:rsidRDefault="00584F50" w:rsidP="006E2336">
      <w:pPr>
        <w:pStyle w:val="ListParagraph"/>
        <w:numPr>
          <w:ilvl w:val="2"/>
          <w:numId w:val="30"/>
        </w:numPr>
        <w:spacing w:before="0" w:after="0"/>
      </w:pPr>
      <w:r>
        <w:t xml:space="preserve">Land use distributed as </w:t>
      </w:r>
    </w:p>
    <w:p w14:paraId="699EE509" w14:textId="77777777" w:rsidR="00584F50" w:rsidRDefault="00584F50" w:rsidP="006E2336">
      <w:pPr>
        <w:pStyle w:val="ListParagraph"/>
        <w:numPr>
          <w:ilvl w:val="3"/>
          <w:numId w:val="30"/>
        </w:numPr>
        <w:spacing w:before="0" w:after="0"/>
      </w:pPr>
      <w:r>
        <w:lastRenderedPageBreak/>
        <w:t>Agricultural: 297.90</w:t>
      </w:r>
    </w:p>
    <w:p w14:paraId="0FC5714D" w14:textId="77777777" w:rsidR="00584F50" w:rsidRDefault="00584F50" w:rsidP="006E2336">
      <w:pPr>
        <w:pStyle w:val="ListParagraph"/>
        <w:numPr>
          <w:ilvl w:val="3"/>
          <w:numId w:val="30"/>
        </w:numPr>
        <w:spacing w:before="0" w:after="0"/>
      </w:pPr>
      <w:r>
        <w:t>Bush/Creek: 27.41</w:t>
      </w:r>
    </w:p>
    <w:p w14:paraId="24984116" w14:textId="77777777" w:rsidR="00584F50" w:rsidRDefault="00584F50" w:rsidP="006E2336">
      <w:pPr>
        <w:pStyle w:val="ListParagraph"/>
        <w:numPr>
          <w:ilvl w:val="2"/>
          <w:numId w:val="30"/>
        </w:numPr>
        <w:spacing w:before="0" w:after="0"/>
      </w:pPr>
      <w:r>
        <w:t xml:space="preserve">Depth of cover distributed as </w:t>
      </w:r>
    </w:p>
    <w:p w14:paraId="00059F9F" w14:textId="77777777" w:rsidR="00584F50" w:rsidRDefault="00584F50" w:rsidP="006E2336">
      <w:pPr>
        <w:pStyle w:val="ListParagraph"/>
        <w:numPr>
          <w:ilvl w:val="3"/>
          <w:numId w:val="30"/>
        </w:numPr>
        <w:spacing w:before="0" w:after="0"/>
      </w:pPr>
      <w:r>
        <w:t>nan</w:t>
      </w:r>
    </w:p>
    <w:p w14:paraId="72C933D5" w14:textId="77777777" w:rsidR="00584F50" w:rsidRDefault="00584F50" w:rsidP="006E2336">
      <w:pPr>
        <w:pStyle w:val="ListParagraph"/>
        <w:numPr>
          <w:ilvl w:val="2"/>
          <w:numId w:val="30"/>
        </w:numPr>
        <w:spacing w:before="0" w:after="0"/>
      </w:pPr>
      <w:r>
        <w:t>Installation date between minimum of 2003-01-01 and maximum of 2009-01-01</w:t>
      </w:r>
    </w:p>
    <w:p w14:paraId="2BD65E81" w14:textId="77777777" w:rsidR="00584F50" w:rsidRDefault="00584F50" w:rsidP="006E2336">
      <w:pPr>
        <w:pStyle w:val="ListParagraph"/>
        <w:numPr>
          <w:ilvl w:val="2"/>
          <w:numId w:val="30"/>
        </w:numPr>
        <w:spacing w:before="0" w:after="0"/>
      </w:pPr>
      <w:r>
        <w:t>Outside diameter of 6.625 in.</w:t>
      </w:r>
    </w:p>
    <w:p w14:paraId="59F44052" w14:textId="77777777" w:rsidR="00584F50" w:rsidRDefault="00584F50" w:rsidP="006E2336">
      <w:pPr>
        <w:pStyle w:val="ListParagraph"/>
        <w:numPr>
          <w:ilvl w:val="2"/>
          <w:numId w:val="30"/>
        </w:numPr>
        <w:spacing w:before="0" w:after="0"/>
      </w:pPr>
      <w:r>
        <w:t>Grade between minimum of 359.0 and maximum of 359.0 MPa</w:t>
      </w:r>
    </w:p>
    <w:p w14:paraId="0A54723E" w14:textId="77777777" w:rsidR="00584F50" w:rsidRDefault="00584F50" w:rsidP="006E2336">
      <w:pPr>
        <w:pStyle w:val="ListParagraph"/>
        <w:numPr>
          <w:ilvl w:val="2"/>
          <w:numId w:val="30"/>
        </w:numPr>
        <w:spacing w:before="0" w:after="0"/>
      </w:pPr>
      <w:r>
        <w:t>Wall thickness between minimum of 3.18 and maximum of 4.78 mm</w:t>
      </w:r>
    </w:p>
    <w:p w14:paraId="64AF6FF1" w14:textId="77777777" w:rsidR="00584F50" w:rsidRDefault="00584F50" w:rsidP="006E2336">
      <w:pPr>
        <w:pStyle w:val="ListParagraph"/>
        <w:numPr>
          <w:ilvl w:val="2"/>
          <w:numId w:val="30"/>
        </w:numPr>
        <w:spacing w:before="0" w:after="0"/>
      </w:pPr>
      <w:r>
        <w:t>Toughness between minimum of nan and maximum of nan J</w:t>
      </w:r>
    </w:p>
    <w:p w14:paraId="39664BF7" w14:textId="77777777" w:rsidR="00584F50" w:rsidRDefault="00584F50" w:rsidP="006E2336">
      <w:pPr>
        <w:pStyle w:val="ListParagraph"/>
        <w:numPr>
          <w:ilvl w:val="2"/>
          <w:numId w:val="30"/>
        </w:numPr>
        <w:spacing w:before="0" w:after="0"/>
      </w:pPr>
      <w:r>
        <w:t>Probability of failure given a hit between minimum of 1.652e-01 and maximum of 2.936e-01</w:t>
      </w:r>
    </w:p>
    <w:p w14:paraId="247D0D49" w14:textId="77777777" w:rsidR="00584F50" w:rsidRDefault="00584F50" w:rsidP="006E2336">
      <w:pPr>
        <w:pStyle w:val="ListParagraph"/>
        <w:numPr>
          <w:ilvl w:val="2"/>
          <w:numId w:val="30"/>
        </w:numPr>
        <w:spacing w:before="0" w:after="0"/>
      </w:pPr>
      <w:r>
        <w:t>Class area location is/are 1.0.</w:t>
      </w:r>
    </w:p>
    <w:p w14:paraId="6C737917" w14:textId="77777777" w:rsidR="00584F50" w:rsidRDefault="00584F50" w:rsidP="006E2336">
      <w:pPr>
        <w:pStyle w:val="ListParagraph"/>
        <w:numPr>
          <w:ilvl w:val="1"/>
          <w:numId w:val="30"/>
        </w:numPr>
        <w:spacing w:before="0" w:after="0"/>
      </w:pPr>
      <w:r>
        <w:t>Consequence of failure distributed between minimum of $3.94 and maximum of $14.80MM</w:t>
      </w:r>
    </w:p>
    <w:p w14:paraId="24F963D0" w14:textId="77777777" w:rsidR="00584F50" w:rsidRDefault="00584F50" w:rsidP="006E2336">
      <w:pPr>
        <w:pStyle w:val="ListParagraph"/>
        <w:numPr>
          <w:ilvl w:val="1"/>
          <w:numId w:val="30"/>
        </w:numPr>
        <w:spacing w:before="0" w:after="0"/>
      </w:pPr>
      <w:r>
        <w:t>Total length driven by Environmental: 325.31 meters.</w:t>
      </w:r>
    </w:p>
    <w:p w14:paraId="0E76F12A" w14:textId="77777777" w:rsidR="00584F50" w:rsidRDefault="00584F50" w:rsidP="006E2336">
      <w:pPr>
        <w:pStyle w:val="ListParagraph"/>
        <w:numPr>
          <w:ilvl w:val="1"/>
          <w:numId w:val="30"/>
        </w:numPr>
        <w:spacing w:before="0" w:after="0"/>
      </w:pPr>
      <w:r>
        <w:t>Environmental Cost distributed between minimum of $3.67 and maximum of $14.47MM:</w:t>
      </w:r>
    </w:p>
    <w:p w14:paraId="040EA07E" w14:textId="77777777" w:rsidR="00584F50" w:rsidRDefault="00584F50" w:rsidP="006E2336">
      <w:pPr>
        <w:pStyle w:val="ListParagraph"/>
        <w:numPr>
          <w:ilvl w:val="2"/>
          <w:numId w:val="30"/>
        </w:numPr>
        <w:spacing w:before="0" w:after="0"/>
      </w:pPr>
      <w:r>
        <w:t>Leak cost between minimum of $0.20 and maximum of $0.33MM</w:t>
      </w:r>
    </w:p>
    <w:p w14:paraId="402FB925" w14:textId="77777777" w:rsidR="00584F50" w:rsidRDefault="00584F50" w:rsidP="006E2336">
      <w:pPr>
        <w:pStyle w:val="ListParagraph"/>
        <w:numPr>
          <w:ilvl w:val="2"/>
          <w:numId w:val="30"/>
        </w:numPr>
        <w:spacing w:before="0" w:after="0"/>
      </w:pPr>
      <w:r>
        <w:t>Leak spill volume between a minimum of 1853.91 and maximum of 1861.35 gallons</w:t>
      </w:r>
    </w:p>
    <w:p w14:paraId="01DEA333" w14:textId="77777777" w:rsidR="00584F50" w:rsidRDefault="00584F50" w:rsidP="006E2336">
      <w:pPr>
        <w:pStyle w:val="ListParagraph"/>
        <w:numPr>
          <w:ilvl w:val="2"/>
          <w:numId w:val="30"/>
        </w:numPr>
        <w:spacing w:before="0" w:after="0"/>
      </w:pPr>
      <w:r>
        <w:t>Rupture cost between minimum of $55.64 and maximum of $93.77MM</w:t>
      </w:r>
    </w:p>
    <w:p w14:paraId="55279E70" w14:textId="77777777" w:rsidR="00584F50" w:rsidRDefault="00584F50" w:rsidP="006E2336">
      <w:pPr>
        <w:pStyle w:val="ListParagraph"/>
        <w:numPr>
          <w:ilvl w:val="2"/>
          <w:numId w:val="30"/>
        </w:numPr>
        <w:spacing w:before="0" w:after="0"/>
      </w:pPr>
      <w:r>
        <w:t>Rupture spill volume is between a minimum of 524962.0 and maximum of 527069.99 gallons</w:t>
      </w:r>
    </w:p>
    <w:p w14:paraId="6BF61065" w14:textId="77777777" w:rsidR="00584F50" w:rsidRDefault="00584F50" w:rsidP="006E2336">
      <w:pPr>
        <w:pStyle w:val="ListParagraph"/>
        <w:numPr>
          <w:ilvl w:val="2"/>
          <w:numId w:val="30"/>
        </w:numPr>
        <w:spacing w:before="0" w:after="0"/>
      </w:pPr>
      <w:r>
        <w:t>Puncture cost between minimum of $6.46 and maximum of $10.88MM</w:t>
      </w:r>
    </w:p>
    <w:p w14:paraId="59DFDE23" w14:textId="77777777" w:rsidR="00584F50" w:rsidRDefault="00584F50" w:rsidP="006E2336">
      <w:pPr>
        <w:pStyle w:val="ListParagraph"/>
        <w:numPr>
          <w:ilvl w:val="2"/>
          <w:numId w:val="30"/>
        </w:numPr>
        <w:spacing w:before="0" w:after="0"/>
      </w:pPr>
      <w:r>
        <w:t>Puncture spill volume is between a minimum of 60915.28 and maximum of 61159.88 gallons</w:t>
      </w:r>
    </w:p>
    <w:p w14:paraId="7C59D0D5" w14:textId="77777777" w:rsidR="00584F50" w:rsidRDefault="00584F50" w:rsidP="006E2336">
      <w:pPr>
        <w:pStyle w:val="ListParagraph"/>
        <w:numPr>
          <w:ilvl w:val="0"/>
          <w:numId w:val="30"/>
        </w:numPr>
        <w:spacing w:before="0" w:after="0"/>
      </w:pPr>
      <w:r>
        <w:t>"UTILITY NPS 8</w:t>
      </w:r>
    </w:p>
    <w:p w14:paraId="1CAD7FB4" w14:textId="77777777" w:rsidR="00584F50" w:rsidRDefault="00584F50" w:rsidP="006E2336">
      <w:pPr>
        <w:pStyle w:val="ListParagraph"/>
        <w:numPr>
          <w:ilvl w:val="1"/>
          <w:numId w:val="30"/>
        </w:numPr>
        <w:spacing w:before="0" w:after="0"/>
      </w:pPr>
      <w:r>
        <w:t>Total Cumulative Length (m):</w:t>
      </w:r>
      <w:r>
        <w:tab/>
        <w:t>319.7</w:t>
      </w:r>
    </w:p>
    <w:p w14:paraId="4708EDD6" w14:textId="77777777" w:rsidR="00584F50" w:rsidRDefault="00584F50" w:rsidP="006E2336">
      <w:pPr>
        <w:pStyle w:val="ListParagraph"/>
        <w:numPr>
          <w:ilvl w:val="1"/>
          <w:numId w:val="30"/>
        </w:numPr>
        <w:spacing w:before="0" w:after="0"/>
      </w:pPr>
      <w:r>
        <w:t>Likelihood of failure distributed between minimum of 1.557e-03 and maximum of 6.502e-03.</w:t>
      </w:r>
    </w:p>
    <w:p w14:paraId="3C991597" w14:textId="77777777" w:rsidR="00584F50" w:rsidRDefault="00584F50" w:rsidP="006E2336">
      <w:pPr>
        <w:pStyle w:val="ListParagraph"/>
        <w:numPr>
          <w:ilvl w:val="2"/>
          <w:numId w:val="30"/>
        </w:numPr>
        <w:spacing w:before="0" w:after="0"/>
      </w:pPr>
      <w:r>
        <w:t xml:space="preserve">Land use distributed as </w:t>
      </w:r>
    </w:p>
    <w:p w14:paraId="57DE1C71" w14:textId="77777777" w:rsidR="00584F50" w:rsidRDefault="00584F50" w:rsidP="006E2336">
      <w:pPr>
        <w:pStyle w:val="ListParagraph"/>
        <w:numPr>
          <w:ilvl w:val="3"/>
          <w:numId w:val="30"/>
        </w:numPr>
        <w:spacing w:before="0" w:after="0"/>
      </w:pPr>
      <w:r>
        <w:t>Agricultural: 254.76</w:t>
      </w:r>
    </w:p>
    <w:p w14:paraId="7EF60C0A" w14:textId="77777777" w:rsidR="00584F50" w:rsidRDefault="00584F50" w:rsidP="006E2336">
      <w:pPr>
        <w:pStyle w:val="ListParagraph"/>
        <w:numPr>
          <w:ilvl w:val="3"/>
          <w:numId w:val="30"/>
        </w:numPr>
        <w:spacing w:before="0" w:after="0"/>
      </w:pPr>
      <w:r>
        <w:t>Forested: 64.46</w:t>
      </w:r>
    </w:p>
    <w:p w14:paraId="4038D88A" w14:textId="77777777" w:rsidR="00584F50" w:rsidRDefault="00584F50" w:rsidP="006E2336">
      <w:pPr>
        <w:pStyle w:val="ListParagraph"/>
        <w:numPr>
          <w:ilvl w:val="3"/>
          <w:numId w:val="30"/>
        </w:numPr>
        <w:spacing w:before="0" w:after="0"/>
      </w:pPr>
      <w:r>
        <w:t>Water Course: 0.48</w:t>
      </w:r>
    </w:p>
    <w:p w14:paraId="5FD7F82D" w14:textId="77777777" w:rsidR="00584F50" w:rsidRDefault="00584F50" w:rsidP="006E2336">
      <w:pPr>
        <w:pStyle w:val="ListParagraph"/>
        <w:numPr>
          <w:ilvl w:val="2"/>
          <w:numId w:val="30"/>
        </w:numPr>
        <w:spacing w:before="0" w:after="0"/>
      </w:pPr>
      <w:r>
        <w:t xml:space="preserve">Depth of cover distributed as </w:t>
      </w:r>
    </w:p>
    <w:p w14:paraId="7B58D293" w14:textId="77777777" w:rsidR="00584F50" w:rsidRDefault="00584F50" w:rsidP="006E2336">
      <w:pPr>
        <w:pStyle w:val="ListParagraph"/>
        <w:numPr>
          <w:ilvl w:val="3"/>
          <w:numId w:val="30"/>
        </w:numPr>
        <w:spacing w:before="0" w:after="0"/>
      </w:pPr>
      <w:r>
        <w:t>nan</w:t>
      </w:r>
    </w:p>
    <w:p w14:paraId="199357C0" w14:textId="77777777" w:rsidR="00584F50" w:rsidRDefault="00584F50" w:rsidP="006E2336">
      <w:pPr>
        <w:pStyle w:val="ListParagraph"/>
        <w:numPr>
          <w:ilvl w:val="2"/>
          <w:numId w:val="30"/>
        </w:numPr>
        <w:spacing w:before="0" w:after="0"/>
      </w:pPr>
      <w:r>
        <w:t>Installation date between minimum of 1969-01-01 and maximum of 1969-01-01</w:t>
      </w:r>
    </w:p>
    <w:p w14:paraId="449A2E73" w14:textId="77777777" w:rsidR="00584F50" w:rsidRDefault="00584F50" w:rsidP="006E2336">
      <w:pPr>
        <w:pStyle w:val="ListParagraph"/>
        <w:numPr>
          <w:ilvl w:val="2"/>
          <w:numId w:val="30"/>
        </w:numPr>
        <w:spacing w:before="0" w:after="0"/>
      </w:pPr>
      <w:r>
        <w:t>Outside diameter of 8.625 in.</w:t>
      </w:r>
    </w:p>
    <w:p w14:paraId="69F4D97A" w14:textId="77777777" w:rsidR="00584F50" w:rsidRDefault="00584F50" w:rsidP="006E2336">
      <w:pPr>
        <w:pStyle w:val="ListParagraph"/>
        <w:numPr>
          <w:ilvl w:val="2"/>
          <w:numId w:val="30"/>
        </w:numPr>
        <w:spacing w:before="0" w:after="0"/>
      </w:pPr>
      <w:r>
        <w:t>Grade between minimum of 290.0 and maximum of 290.0 MPa</w:t>
      </w:r>
    </w:p>
    <w:p w14:paraId="71480624" w14:textId="77777777" w:rsidR="00584F50" w:rsidRDefault="00584F50" w:rsidP="006E2336">
      <w:pPr>
        <w:pStyle w:val="ListParagraph"/>
        <w:numPr>
          <w:ilvl w:val="2"/>
          <w:numId w:val="30"/>
        </w:numPr>
        <w:spacing w:before="0" w:after="0"/>
      </w:pPr>
      <w:r>
        <w:t>Wall thickness between minimum of 4.78 and maximum of 4.78 mm</w:t>
      </w:r>
    </w:p>
    <w:p w14:paraId="732097B3" w14:textId="77777777" w:rsidR="00584F50" w:rsidRDefault="00584F50" w:rsidP="006E2336">
      <w:pPr>
        <w:pStyle w:val="ListParagraph"/>
        <w:numPr>
          <w:ilvl w:val="2"/>
          <w:numId w:val="30"/>
        </w:numPr>
        <w:spacing w:before="0" w:after="0"/>
      </w:pPr>
      <w:r>
        <w:t>Toughness between minimum of 20.0 and maximum of 20.0 J</w:t>
      </w:r>
    </w:p>
    <w:p w14:paraId="44689B59" w14:textId="77777777" w:rsidR="00584F50" w:rsidRDefault="00584F50" w:rsidP="006E2336">
      <w:pPr>
        <w:pStyle w:val="ListParagraph"/>
        <w:numPr>
          <w:ilvl w:val="2"/>
          <w:numId w:val="30"/>
        </w:numPr>
        <w:spacing w:before="0" w:after="0"/>
      </w:pPr>
      <w:r>
        <w:t>Probability of failure given a hit between minimum of 1.554e-01 and maximum of 1.562e-01</w:t>
      </w:r>
    </w:p>
    <w:p w14:paraId="7C1C7FC4" w14:textId="77777777" w:rsidR="00584F50" w:rsidRDefault="00584F50" w:rsidP="006E2336">
      <w:pPr>
        <w:pStyle w:val="ListParagraph"/>
        <w:numPr>
          <w:ilvl w:val="2"/>
          <w:numId w:val="30"/>
        </w:numPr>
        <w:spacing w:before="0" w:after="0"/>
      </w:pPr>
      <w:r>
        <w:t>Class area location is/are 1.0, 2.0.</w:t>
      </w:r>
    </w:p>
    <w:p w14:paraId="6C5E8B9F" w14:textId="77777777" w:rsidR="00584F50" w:rsidRDefault="00584F50" w:rsidP="006E2336">
      <w:pPr>
        <w:pStyle w:val="ListParagraph"/>
        <w:numPr>
          <w:ilvl w:val="1"/>
          <w:numId w:val="30"/>
        </w:numPr>
        <w:spacing w:before="0" w:after="0"/>
      </w:pPr>
      <w:r>
        <w:t>Consequence of failure distributed between minimum of $27.55 and maximum of $60.05MM</w:t>
      </w:r>
    </w:p>
    <w:p w14:paraId="021F31B3" w14:textId="77777777" w:rsidR="00584F50" w:rsidRDefault="00584F50" w:rsidP="006E2336">
      <w:pPr>
        <w:pStyle w:val="ListParagraph"/>
        <w:numPr>
          <w:ilvl w:val="1"/>
          <w:numId w:val="30"/>
        </w:numPr>
        <w:spacing w:before="0" w:after="0"/>
      </w:pPr>
      <w:r>
        <w:t>Total length driven by Safety: 319.7 meters.</w:t>
      </w:r>
    </w:p>
    <w:p w14:paraId="01C258E7" w14:textId="77777777" w:rsidR="00584F50" w:rsidRDefault="00584F50" w:rsidP="006E2336">
      <w:pPr>
        <w:pStyle w:val="ListParagraph"/>
        <w:numPr>
          <w:ilvl w:val="1"/>
          <w:numId w:val="30"/>
        </w:numPr>
        <w:spacing w:before="0" w:after="0"/>
      </w:pPr>
      <w:r>
        <w:t>Safety Cost distributed between minimum of $23.59 and maximum of $56.51MM:</w:t>
      </w:r>
    </w:p>
    <w:p w14:paraId="17D9443B" w14:textId="77777777" w:rsidR="00584F50" w:rsidRDefault="00584F50" w:rsidP="006E2336">
      <w:pPr>
        <w:pStyle w:val="ListParagraph"/>
        <w:numPr>
          <w:ilvl w:val="2"/>
          <w:numId w:val="30"/>
        </w:numPr>
        <w:spacing w:before="0" w:after="0"/>
      </w:pPr>
      <w:r>
        <w:t>Leak cost between minimum of $0.00 and maximum of $0.00MM</w:t>
      </w:r>
    </w:p>
    <w:p w14:paraId="051B394A" w14:textId="77777777" w:rsidR="00584F50" w:rsidRDefault="00584F50" w:rsidP="006E2336">
      <w:pPr>
        <w:pStyle w:val="ListParagraph"/>
        <w:numPr>
          <w:ilvl w:val="2"/>
          <w:numId w:val="30"/>
        </w:numPr>
        <w:spacing w:before="0" w:after="0"/>
      </w:pPr>
      <w:r>
        <w:t>Leak scenario yielded 16.0 intersections with structures, with minimum of 0.0 and maximum of 0.0 of population impacted.</w:t>
      </w:r>
    </w:p>
    <w:p w14:paraId="00717E08" w14:textId="77777777" w:rsidR="00584F50" w:rsidRDefault="00584F50" w:rsidP="006E2336">
      <w:pPr>
        <w:pStyle w:val="ListParagraph"/>
        <w:numPr>
          <w:ilvl w:val="2"/>
          <w:numId w:val="30"/>
        </w:numPr>
        <w:spacing w:before="0" w:after="0"/>
      </w:pPr>
      <w:r>
        <w:lastRenderedPageBreak/>
        <w:t>Leak hazard radius distributed between minimum of 10.66 and maximum of 10.66 meters.</w:t>
      </w:r>
    </w:p>
    <w:p w14:paraId="1CFCB864" w14:textId="77777777" w:rsidR="00584F50" w:rsidRDefault="00584F50" w:rsidP="006E2336">
      <w:pPr>
        <w:pStyle w:val="ListParagraph"/>
        <w:numPr>
          <w:ilvl w:val="2"/>
          <w:numId w:val="30"/>
        </w:numPr>
        <w:spacing w:before="0" w:after="0"/>
      </w:pPr>
      <w:r>
        <w:t>Rupture cost between minimum of $145.27 and maximum of $359.33MM</w:t>
      </w:r>
    </w:p>
    <w:p w14:paraId="263AA08D" w14:textId="77777777" w:rsidR="00584F50" w:rsidRDefault="00584F50" w:rsidP="006E2336">
      <w:pPr>
        <w:pStyle w:val="ListParagraph"/>
        <w:numPr>
          <w:ilvl w:val="2"/>
          <w:numId w:val="30"/>
        </w:numPr>
        <w:spacing w:before="0" w:after="0"/>
      </w:pPr>
      <w:r>
        <w:t>Rupture scenario yielded 40.0 intersections with structures, with minimum of 15.13 and maximum of 37.43 of population impacted</w:t>
      </w:r>
    </w:p>
    <w:p w14:paraId="322E1448" w14:textId="77777777" w:rsidR="00584F50" w:rsidRDefault="00584F50" w:rsidP="006E2336">
      <w:pPr>
        <w:pStyle w:val="ListParagraph"/>
        <w:numPr>
          <w:ilvl w:val="2"/>
          <w:numId w:val="30"/>
        </w:numPr>
        <w:spacing w:before="0" w:after="0"/>
      </w:pPr>
      <w:r>
        <w:t>Rupture hazard radius distributed between minimum of 135.26 and maximum of 135.26 meters.</w:t>
      </w:r>
    </w:p>
    <w:p w14:paraId="2CCCE231" w14:textId="77777777" w:rsidR="00584F50" w:rsidRDefault="00584F50" w:rsidP="006E2336">
      <w:pPr>
        <w:pStyle w:val="ListParagraph"/>
        <w:numPr>
          <w:ilvl w:val="2"/>
          <w:numId w:val="30"/>
        </w:numPr>
        <w:spacing w:before="0" w:after="0"/>
      </w:pPr>
      <w:r>
        <w:t>Puncture cost between minimum of $0.00 and maximum of $165.41MM</w:t>
      </w:r>
    </w:p>
    <w:p w14:paraId="4B0E2D55" w14:textId="77777777" w:rsidR="00584F50" w:rsidRDefault="00584F50" w:rsidP="006E2336">
      <w:pPr>
        <w:pStyle w:val="ListParagraph"/>
        <w:numPr>
          <w:ilvl w:val="2"/>
          <w:numId w:val="30"/>
        </w:numPr>
        <w:spacing w:before="0" w:after="0"/>
      </w:pPr>
      <w:r>
        <w:t>Puncture scenario yielded 45.0 intersections with structures, with minimum of 0.0 and maximum of 17.23 of population impacted</w:t>
      </w:r>
    </w:p>
    <w:p w14:paraId="79EDE88F" w14:textId="77777777" w:rsidR="00584F50" w:rsidRDefault="00584F50" w:rsidP="006E2336">
      <w:pPr>
        <w:pStyle w:val="ListParagraph"/>
        <w:numPr>
          <w:ilvl w:val="2"/>
          <w:numId w:val="30"/>
        </w:numPr>
        <w:spacing w:before="0" w:after="0"/>
      </w:pPr>
      <w:r>
        <w:t>Puncture hazard radius distributed between minimum of 49.48 and maximum of 49.48 meters.</w:t>
      </w:r>
    </w:p>
    <w:p w14:paraId="36FFB3D4" w14:textId="77777777" w:rsidR="00584F50" w:rsidRDefault="00584F50" w:rsidP="006E2336">
      <w:pPr>
        <w:pStyle w:val="ListParagraph"/>
        <w:numPr>
          <w:ilvl w:val="2"/>
          <w:numId w:val="30"/>
        </w:numPr>
        <w:spacing w:before="0" w:after="0"/>
      </w:pPr>
      <w:r>
        <w:t>Product type is HVP Product.</w:t>
      </w:r>
    </w:p>
    <w:p w14:paraId="0AA2ABDA" w14:textId="77777777" w:rsidR="00584F50" w:rsidRDefault="00584F50" w:rsidP="006E2336">
      <w:pPr>
        <w:pStyle w:val="ListParagraph"/>
        <w:numPr>
          <w:ilvl w:val="2"/>
          <w:numId w:val="30"/>
        </w:numPr>
        <w:spacing w:before="0" w:after="0"/>
      </w:pPr>
      <w:r>
        <w:t>Class area location is/are 1.0, 2.0.</w:t>
      </w:r>
    </w:p>
    <w:p w14:paraId="1DA789E3" w14:textId="77777777" w:rsidR="00584F50" w:rsidRDefault="00584F50" w:rsidP="006E2336">
      <w:pPr>
        <w:pStyle w:val="ListParagraph"/>
        <w:numPr>
          <w:ilvl w:val="0"/>
          <w:numId w:val="30"/>
        </w:numPr>
        <w:spacing w:before="0" w:after="0"/>
      </w:pPr>
      <w:r>
        <w:t>"14-02 to 12-02 NPS 24</w:t>
      </w:r>
    </w:p>
    <w:p w14:paraId="3F618C14" w14:textId="77777777" w:rsidR="00584F50" w:rsidRDefault="00584F50" w:rsidP="006E2336">
      <w:pPr>
        <w:pStyle w:val="ListParagraph"/>
        <w:numPr>
          <w:ilvl w:val="1"/>
          <w:numId w:val="30"/>
        </w:numPr>
        <w:spacing w:before="0" w:after="0"/>
      </w:pPr>
      <w:r>
        <w:t>Total Cumulative Length (m):</w:t>
      </w:r>
      <w:r>
        <w:tab/>
        <w:t>317.4</w:t>
      </w:r>
    </w:p>
    <w:p w14:paraId="1C47A11A" w14:textId="77777777" w:rsidR="00584F50" w:rsidRDefault="00584F50" w:rsidP="006E2336">
      <w:pPr>
        <w:pStyle w:val="ListParagraph"/>
        <w:numPr>
          <w:ilvl w:val="1"/>
          <w:numId w:val="30"/>
        </w:numPr>
        <w:spacing w:before="0" w:after="0"/>
      </w:pPr>
      <w:r>
        <w:t>Likelihood of failure distributed between minimum of 2.463e-03 and maximum of 2.463e-03.</w:t>
      </w:r>
    </w:p>
    <w:p w14:paraId="02FC2104" w14:textId="77777777" w:rsidR="00584F50" w:rsidRDefault="00584F50" w:rsidP="006E2336">
      <w:pPr>
        <w:pStyle w:val="ListParagraph"/>
        <w:numPr>
          <w:ilvl w:val="2"/>
          <w:numId w:val="30"/>
        </w:numPr>
        <w:spacing w:before="0" w:after="0"/>
      </w:pPr>
      <w:r>
        <w:t xml:space="preserve">Land use distributed as </w:t>
      </w:r>
    </w:p>
    <w:p w14:paraId="1D8B3D45" w14:textId="77777777" w:rsidR="00584F50" w:rsidRDefault="00584F50" w:rsidP="006E2336">
      <w:pPr>
        <w:pStyle w:val="ListParagraph"/>
        <w:numPr>
          <w:ilvl w:val="3"/>
          <w:numId w:val="30"/>
        </w:numPr>
        <w:spacing w:before="0" w:after="0"/>
      </w:pPr>
      <w:r>
        <w:t>Agricultural: 317.40</w:t>
      </w:r>
    </w:p>
    <w:p w14:paraId="01BA36FF" w14:textId="77777777" w:rsidR="00584F50" w:rsidRDefault="00584F50" w:rsidP="006E2336">
      <w:pPr>
        <w:pStyle w:val="ListParagraph"/>
        <w:numPr>
          <w:ilvl w:val="2"/>
          <w:numId w:val="30"/>
        </w:numPr>
        <w:spacing w:before="0" w:after="0"/>
      </w:pPr>
      <w:r>
        <w:t xml:space="preserve">Depth of cover distributed as </w:t>
      </w:r>
    </w:p>
    <w:p w14:paraId="5FDC7E38" w14:textId="77777777" w:rsidR="00584F50" w:rsidRDefault="00584F50" w:rsidP="006E2336">
      <w:pPr>
        <w:pStyle w:val="ListParagraph"/>
        <w:numPr>
          <w:ilvl w:val="3"/>
          <w:numId w:val="30"/>
        </w:numPr>
        <w:spacing w:before="0" w:after="0"/>
      </w:pPr>
      <w:r>
        <w:t>nan</w:t>
      </w:r>
    </w:p>
    <w:p w14:paraId="28E32348" w14:textId="77777777" w:rsidR="00584F50" w:rsidRDefault="00584F50" w:rsidP="006E2336">
      <w:pPr>
        <w:pStyle w:val="ListParagraph"/>
        <w:numPr>
          <w:ilvl w:val="2"/>
          <w:numId w:val="30"/>
        </w:numPr>
        <w:spacing w:before="0" w:after="0"/>
      </w:pPr>
      <w:r>
        <w:t>Installation date between minimum of 1998-01-01 and maximum of 1998-01-01</w:t>
      </w:r>
    </w:p>
    <w:p w14:paraId="2CCD5215" w14:textId="77777777" w:rsidR="00584F50" w:rsidRDefault="00584F50" w:rsidP="006E2336">
      <w:pPr>
        <w:pStyle w:val="ListParagraph"/>
        <w:numPr>
          <w:ilvl w:val="2"/>
          <w:numId w:val="30"/>
        </w:numPr>
        <w:spacing w:before="0" w:after="0"/>
      </w:pPr>
      <w:r>
        <w:t>Outside diameter of 24.0 in.</w:t>
      </w:r>
    </w:p>
    <w:p w14:paraId="5BD2A9B2" w14:textId="77777777" w:rsidR="00584F50" w:rsidRDefault="00584F50" w:rsidP="006E2336">
      <w:pPr>
        <w:pStyle w:val="ListParagraph"/>
        <w:numPr>
          <w:ilvl w:val="2"/>
          <w:numId w:val="30"/>
        </w:numPr>
        <w:spacing w:before="0" w:after="0"/>
      </w:pPr>
      <w:r>
        <w:t>Grade between minimum of 290.0 and maximum of 290.0 MPa</w:t>
      </w:r>
    </w:p>
    <w:p w14:paraId="3BC5091A" w14:textId="77777777" w:rsidR="00584F50" w:rsidRDefault="00584F50" w:rsidP="006E2336">
      <w:pPr>
        <w:pStyle w:val="ListParagraph"/>
        <w:numPr>
          <w:ilvl w:val="2"/>
          <w:numId w:val="30"/>
        </w:numPr>
        <w:spacing w:before="0" w:after="0"/>
      </w:pPr>
      <w:r>
        <w:t>Wall thickness between minimum of 6.35 and maximum of 6.35 mm</w:t>
      </w:r>
    </w:p>
    <w:p w14:paraId="10FAF274" w14:textId="77777777" w:rsidR="00584F50" w:rsidRDefault="00584F50" w:rsidP="006E2336">
      <w:pPr>
        <w:pStyle w:val="ListParagraph"/>
        <w:numPr>
          <w:ilvl w:val="2"/>
          <w:numId w:val="30"/>
        </w:numPr>
        <w:spacing w:before="0" w:after="0"/>
      </w:pPr>
      <w:r>
        <w:t>Toughness between minimum of nan and maximum of nan J</w:t>
      </w:r>
    </w:p>
    <w:p w14:paraId="063414FA" w14:textId="77777777" w:rsidR="00584F50" w:rsidRDefault="00584F50" w:rsidP="006E2336">
      <w:pPr>
        <w:pStyle w:val="ListParagraph"/>
        <w:numPr>
          <w:ilvl w:val="2"/>
          <w:numId w:val="30"/>
        </w:numPr>
        <w:spacing w:before="0" w:after="0"/>
      </w:pPr>
      <w:r>
        <w:t>Probability of failure given a hit between minimum of 5.916e-02 and maximum of 5.916e-02</w:t>
      </w:r>
    </w:p>
    <w:p w14:paraId="17155D37" w14:textId="77777777" w:rsidR="00584F50" w:rsidRDefault="00584F50" w:rsidP="006E2336">
      <w:pPr>
        <w:pStyle w:val="ListParagraph"/>
        <w:numPr>
          <w:ilvl w:val="2"/>
          <w:numId w:val="30"/>
        </w:numPr>
        <w:spacing w:before="0" w:after="0"/>
      </w:pPr>
      <w:r>
        <w:t>Class area location is/are nan.</w:t>
      </w:r>
    </w:p>
    <w:p w14:paraId="29A5C8C5" w14:textId="77777777" w:rsidR="00584F50" w:rsidRDefault="00584F50" w:rsidP="006E2336">
      <w:pPr>
        <w:pStyle w:val="ListParagraph"/>
        <w:numPr>
          <w:ilvl w:val="1"/>
          <w:numId w:val="30"/>
        </w:numPr>
        <w:spacing w:before="0" w:after="0"/>
      </w:pPr>
      <w:r>
        <w:t>Consequence of failure distributed between minimum of $11.88 and maximum of $11.95MM</w:t>
      </w:r>
    </w:p>
    <w:p w14:paraId="5813F379" w14:textId="77777777" w:rsidR="00584F50" w:rsidRDefault="00584F50" w:rsidP="006E2336">
      <w:pPr>
        <w:pStyle w:val="ListParagraph"/>
        <w:numPr>
          <w:ilvl w:val="1"/>
          <w:numId w:val="30"/>
        </w:numPr>
        <w:spacing w:before="0" w:after="0"/>
      </w:pPr>
      <w:r>
        <w:t>Total length driven by Environmental: 317.4 meters.</w:t>
      </w:r>
    </w:p>
    <w:p w14:paraId="107054DB" w14:textId="77777777" w:rsidR="00584F50" w:rsidRDefault="00584F50" w:rsidP="006E2336">
      <w:pPr>
        <w:pStyle w:val="ListParagraph"/>
        <w:numPr>
          <w:ilvl w:val="1"/>
          <w:numId w:val="30"/>
        </w:numPr>
        <w:spacing w:before="0" w:after="0"/>
      </w:pPr>
      <w:r>
        <w:t>Environmental Cost distributed between minimum of $9.30 and maximum of $9.37MM:</w:t>
      </w:r>
    </w:p>
    <w:p w14:paraId="40741E9D" w14:textId="77777777" w:rsidR="00584F50" w:rsidRDefault="00584F50" w:rsidP="006E2336">
      <w:pPr>
        <w:pStyle w:val="ListParagraph"/>
        <w:numPr>
          <w:ilvl w:val="2"/>
          <w:numId w:val="30"/>
        </w:numPr>
        <w:spacing w:before="0" w:after="0"/>
      </w:pPr>
      <w:r>
        <w:t>Leak cost between minimum of $0.09 and maximum of $0.09MM</w:t>
      </w:r>
    </w:p>
    <w:p w14:paraId="41C74AB2" w14:textId="77777777" w:rsidR="00584F50" w:rsidRDefault="00584F50" w:rsidP="006E2336">
      <w:pPr>
        <w:pStyle w:val="ListParagraph"/>
        <w:numPr>
          <w:ilvl w:val="2"/>
          <w:numId w:val="30"/>
        </w:numPr>
        <w:spacing w:before="0" w:after="0"/>
      </w:pPr>
      <w:r>
        <w:t>Leak spill volume between a minimum of 825.78 and maximum of 832.0 gallons</w:t>
      </w:r>
    </w:p>
    <w:p w14:paraId="15896A74" w14:textId="77777777" w:rsidR="00584F50" w:rsidRDefault="00584F50" w:rsidP="006E2336">
      <w:pPr>
        <w:pStyle w:val="ListParagraph"/>
        <w:numPr>
          <w:ilvl w:val="2"/>
          <w:numId w:val="30"/>
        </w:numPr>
        <w:spacing w:before="0" w:after="0"/>
      </w:pPr>
      <w:r>
        <w:t>Rupture cost between minimum of $325.26 and maximum of $327.70MM</w:t>
      </w:r>
    </w:p>
    <w:p w14:paraId="53C5AB2C" w14:textId="77777777" w:rsidR="00584F50" w:rsidRDefault="00584F50" w:rsidP="006E2336">
      <w:pPr>
        <w:pStyle w:val="ListParagraph"/>
        <w:numPr>
          <w:ilvl w:val="2"/>
          <w:numId w:val="30"/>
        </w:numPr>
        <w:spacing w:before="0" w:after="0"/>
      </w:pPr>
      <w:r>
        <w:t>Rupture spill volume is between a minimum of 3068711.06 and maximum of 3091803.54 gallons</w:t>
      </w:r>
    </w:p>
    <w:p w14:paraId="61449851" w14:textId="77777777" w:rsidR="00584F50" w:rsidRDefault="00584F50" w:rsidP="006E2336">
      <w:pPr>
        <w:pStyle w:val="ListParagraph"/>
        <w:numPr>
          <w:ilvl w:val="2"/>
          <w:numId w:val="30"/>
        </w:numPr>
        <w:spacing w:before="0" w:after="0"/>
      </w:pPr>
      <w:r>
        <w:t>Puncture cost between minimum of $2.88 and maximum of $2.90MM</w:t>
      </w:r>
    </w:p>
    <w:p w14:paraId="1F943365" w14:textId="77777777" w:rsidR="00584F50" w:rsidRDefault="00584F50" w:rsidP="006E2336">
      <w:pPr>
        <w:pStyle w:val="ListParagraph"/>
        <w:numPr>
          <w:ilvl w:val="2"/>
          <w:numId w:val="30"/>
        </w:numPr>
        <w:spacing w:before="0" w:after="0"/>
      </w:pPr>
      <w:r>
        <w:t>Puncture spill volume is between a minimum of 27133.36 and maximum of 27337.55 gallons</w:t>
      </w:r>
    </w:p>
    <w:p w14:paraId="1384669C" w14:textId="77777777" w:rsidR="00584F50" w:rsidRDefault="00584F50" w:rsidP="006E2336">
      <w:pPr>
        <w:pStyle w:val="ListParagraph"/>
        <w:numPr>
          <w:ilvl w:val="0"/>
          <w:numId w:val="30"/>
        </w:numPr>
        <w:spacing w:before="0" w:after="0"/>
      </w:pPr>
      <w:r>
        <w:t xml:space="preserve">"Empress 4A </w:t>
      </w:r>
      <w:proofErr w:type="spellStart"/>
      <w:r>
        <w:t>line_Propane</w:t>
      </w:r>
      <w:proofErr w:type="spellEnd"/>
    </w:p>
    <w:p w14:paraId="59613BFF" w14:textId="77777777" w:rsidR="00584F50" w:rsidRDefault="00584F50" w:rsidP="006E2336">
      <w:pPr>
        <w:pStyle w:val="ListParagraph"/>
        <w:numPr>
          <w:ilvl w:val="1"/>
          <w:numId w:val="30"/>
        </w:numPr>
        <w:spacing w:before="0" w:after="0"/>
      </w:pPr>
      <w:r>
        <w:t>Total Cumulative Length (m):</w:t>
      </w:r>
      <w:r>
        <w:tab/>
        <w:t>303.53</w:t>
      </w:r>
    </w:p>
    <w:p w14:paraId="024790DD" w14:textId="77777777" w:rsidR="00584F50" w:rsidRDefault="00584F50" w:rsidP="006E2336">
      <w:pPr>
        <w:pStyle w:val="ListParagraph"/>
        <w:numPr>
          <w:ilvl w:val="1"/>
          <w:numId w:val="30"/>
        </w:numPr>
        <w:spacing w:before="0" w:after="0"/>
      </w:pPr>
      <w:r>
        <w:t>Likelihood of failure distributed between minimum of 6.254e-03 and maximum of 6.254e-03.</w:t>
      </w:r>
    </w:p>
    <w:p w14:paraId="0E8D1EFE" w14:textId="77777777" w:rsidR="00584F50" w:rsidRDefault="00584F50" w:rsidP="006E2336">
      <w:pPr>
        <w:pStyle w:val="ListParagraph"/>
        <w:numPr>
          <w:ilvl w:val="2"/>
          <w:numId w:val="30"/>
        </w:numPr>
        <w:spacing w:before="0" w:after="0"/>
      </w:pPr>
      <w:r>
        <w:t xml:space="preserve">Land use distributed as </w:t>
      </w:r>
    </w:p>
    <w:p w14:paraId="56EAAC4C" w14:textId="77777777" w:rsidR="00584F50" w:rsidRDefault="00584F50" w:rsidP="006E2336">
      <w:pPr>
        <w:pStyle w:val="ListParagraph"/>
        <w:numPr>
          <w:ilvl w:val="3"/>
          <w:numId w:val="30"/>
        </w:numPr>
        <w:spacing w:before="0" w:after="0"/>
      </w:pPr>
      <w:r>
        <w:t>Agricultural: 303.53</w:t>
      </w:r>
    </w:p>
    <w:p w14:paraId="03E0CF08" w14:textId="77777777" w:rsidR="00584F50" w:rsidRDefault="00584F50" w:rsidP="006E2336">
      <w:pPr>
        <w:pStyle w:val="ListParagraph"/>
        <w:numPr>
          <w:ilvl w:val="2"/>
          <w:numId w:val="30"/>
        </w:numPr>
        <w:spacing w:before="0" w:after="0"/>
      </w:pPr>
      <w:r>
        <w:t xml:space="preserve">Depth of cover distributed as </w:t>
      </w:r>
    </w:p>
    <w:p w14:paraId="62731D34" w14:textId="77777777" w:rsidR="00584F50" w:rsidRDefault="00584F50" w:rsidP="006E2336">
      <w:pPr>
        <w:pStyle w:val="ListParagraph"/>
        <w:numPr>
          <w:ilvl w:val="3"/>
          <w:numId w:val="30"/>
        </w:numPr>
        <w:spacing w:before="0" w:after="0"/>
      </w:pPr>
      <w:r>
        <w:lastRenderedPageBreak/>
        <w:t>nan</w:t>
      </w:r>
    </w:p>
    <w:p w14:paraId="75342FAD" w14:textId="77777777" w:rsidR="00584F50" w:rsidRDefault="00584F50" w:rsidP="006E2336">
      <w:pPr>
        <w:pStyle w:val="ListParagraph"/>
        <w:numPr>
          <w:ilvl w:val="2"/>
          <w:numId w:val="30"/>
        </w:numPr>
        <w:spacing w:before="0" w:after="0"/>
      </w:pPr>
      <w:r>
        <w:t>Installation date between minimum of 1981-01-01 and maximum of 1981-01-01</w:t>
      </w:r>
    </w:p>
    <w:p w14:paraId="6E15ED3E" w14:textId="77777777" w:rsidR="00584F50" w:rsidRDefault="00584F50" w:rsidP="006E2336">
      <w:pPr>
        <w:pStyle w:val="ListParagraph"/>
        <w:numPr>
          <w:ilvl w:val="2"/>
          <w:numId w:val="30"/>
        </w:numPr>
        <w:spacing w:before="0" w:after="0"/>
      </w:pPr>
      <w:r>
        <w:t>Outside diameter of 4.5 in.</w:t>
      </w:r>
    </w:p>
    <w:p w14:paraId="5A3B44DB" w14:textId="77777777" w:rsidR="00584F50" w:rsidRDefault="00584F50" w:rsidP="006E2336">
      <w:pPr>
        <w:pStyle w:val="ListParagraph"/>
        <w:numPr>
          <w:ilvl w:val="2"/>
          <w:numId w:val="30"/>
        </w:numPr>
        <w:spacing w:before="0" w:after="0"/>
      </w:pPr>
      <w:r>
        <w:t>Grade between minimum of 241.0 and maximum of 241.0 MPa</w:t>
      </w:r>
    </w:p>
    <w:p w14:paraId="2ECD5D9A" w14:textId="77777777" w:rsidR="00584F50" w:rsidRDefault="00584F50" w:rsidP="006E2336">
      <w:pPr>
        <w:pStyle w:val="ListParagraph"/>
        <w:numPr>
          <w:ilvl w:val="2"/>
          <w:numId w:val="30"/>
        </w:numPr>
        <w:spacing w:before="0" w:after="0"/>
      </w:pPr>
      <w:r>
        <w:t>Wall thickness between minimum of 6.02 and maximum of 6.02 mm</w:t>
      </w:r>
    </w:p>
    <w:p w14:paraId="178CA0D5" w14:textId="77777777" w:rsidR="00584F50" w:rsidRDefault="00584F50" w:rsidP="006E2336">
      <w:pPr>
        <w:pStyle w:val="ListParagraph"/>
        <w:numPr>
          <w:ilvl w:val="2"/>
          <w:numId w:val="30"/>
        </w:numPr>
        <w:spacing w:before="0" w:after="0"/>
      </w:pPr>
      <w:r>
        <w:t>Toughness between minimum of 20.0 and maximum of 20.0 J</w:t>
      </w:r>
    </w:p>
    <w:p w14:paraId="0902D496" w14:textId="77777777" w:rsidR="00584F50" w:rsidRDefault="00584F50" w:rsidP="006E2336">
      <w:pPr>
        <w:pStyle w:val="ListParagraph"/>
        <w:numPr>
          <w:ilvl w:val="2"/>
          <w:numId w:val="30"/>
        </w:numPr>
        <w:spacing w:before="0" w:after="0"/>
      </w:pPr>
      <w:r>
        <w:t>Probability of failure given a hit between minimum of 1.502e-01 and maximum of 1.502e-01</w:t>
      </w:r>
    </w:p>
    <w:p w14:paraId="4CA243BA" w14:textId="77777777" w:rsidR="00584F50" w:rsidRDefault="00584F50" w:rsidP="006E2336">
      <w:pPr>
        <w:pStyle w:val="ListParagraph"/>
        <w:numPr>
          <w:ilvl w:val="2"/>
          <w:numId w:val="30"/>
        </w:numPr>
        <w:spacing w:before="0" w:after="0"/>
      </w:pPr>
      <w:r>
        <w:t>Class area location is/are 1.0.</w:t>
      </w:r>
    </w:p>
    <w:p w14:paraId="080D0A1E" w14:textId="77777777" w:rsidR="00584F50" w:rsidRDefault="00584F50" w:rsidP="006E2336">
      <w:pPr>
        <w:pStyle w:val="ListParagraph"/>
        <w:numPr>
          <w:ilvl w:val="1"/>
          <w:numId w:val="30"/>
        </w:numPr>
        <w:spacing w:before="0" w:after="0"/>
      </w:pPr>
      <w:r>
        <w:t>Consequence of failure distributed between minimum of $23.41 and maximum of $610.86MM</w:t>
      </w:r>
    </w:p>
    <w:p w14:paraId="7749E8AD" w14:textId="77777777" w:rsidR="00584F50" w:rsidRDefault="00584F50" w:rsidP="006E2336">
      <w:pPr>
        <w:pStyle w:val="ListParagraph"/>
        <w:numPr>
          <w:ilvl w:val="1"/>
          <w:numId w:val="30"/>
        </w:numPr>
        <w:spacing w:before="0" w:after="0"/>
      </w:pPr>
      <w:r>
        <w:t>Total length driven by Safety: 303.53 meters.</w:t>
      </w:r>
    </w:p>
    <w:p w14:paraId="6970357F" w14:textId="77777777" w:rsidR="00584F50" w:rsidRDefault="00584F50" w:rsidP="006E2336">
      <w:pPr>
        <w:pStyle w:val="ListParagraph"/>
        <w:numPr>
          <w:ilvl w:val="1"/>
          <w:numId w:val="30"/>
        </w:numPr>
        <w:spacing w:before="0" w:after="0"/>
      </w:pPr>
      <w:r>
        <w:t>Safety Cost distributed between minimum of $20.80 and maximum of $604.06MM:</w:t>
      </w:r>
    </w:p>
    <w:p w14:paraId="10C144B2" w14:textId="77777777" w:rsidR="00584F50" w:rsidRDefault="00584F50" w:rsidP="006E2336">
      <w:pPr>
        <w:pStyle w:val="ListParagraph"/>
        <w:numPr>
          <w:ilvl w:val="2"/>
          <w:numId w:val="30"/>
        </w:numPr>
        <w:spacing w:before="0" w:after="0"/>
      </w:pPr>
      <w:r>
        <w:t>Leak cost between minimum of $0.00 and maximum of $121.06MM</w:t>
      </w:r>
    </w:p>
    <w:p w14:paraId="6175284B" w14:textId="77777777" w:rsidR="00584F50" w:rsidRDefault="00584F50" w:rsidP="006E2336">
      <w:pPr>
        <w:pStyle w:val="ListParagraph"/>
        <w:numPr>
          <w:ilvl w:val="2"/>
          <w:numId w:val="30"/>
        </w:numPr>
        <w:spacing w:before="0" w:after="0"/>
      </w:pPr>
      <w:r>
        <w:t>Leak scenario yielded 6.0 intersections with structures, with minimum of 12.61 and maximum of 12.61 of population impacted.</w:t>
      </w:r>
    </w:p>
    <w:p w14:paraId="6697B7F6"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657935BA" w14:textId="77777777" w:rsidR="00584F50" w:rsidRDefault="00584F50" w:rsidP="006E2336">
      <w:pPr>
        <w:pStyle w:val="ListParagraph"/>
        <w:numPr>
          <w:ilvl w:val="2"/>
          <w:numId w:val="30"/>
        </w:numPr>
        <w:spacing w:before="0" w:after="0"/>
      </w:pPr>
      <w:r>
        <w:t>Rupture cost between minimum of $451.87 and maximum of $617.28MM</w:t>
      </w:r>
    </w:p>
    <w:p w14:paraId="760F06D8" w14:textId="77777777" w:rsidR="00584F50" w:rsidRDefault="00584F50" w:rsidP="006E2336">
      <w:pPr>
        <w:pStyle w:val="ListParagraph"/>
        <w:numPr>
          <w:ilvl w:val="2"/>
          <w:numId w:val="30"/>
        </w:numPr>
        <w:spacing w:before="0" w:after="0"/>
      </w:pPr>
      <w:r>
        <w:t>Rupture scenario yielded 5.0 intersections with structures, with minimum of 47.07 and maximum of 64.3 of population impacted</w:t>
      </w:r>
    </w:p>
    <w:p w14:paraId="39868A59" w14:textId="77777777" w:rsidR="00584F50" w:rsidRDefault="00584F50" w:rsidP="006E2336">
      <w:pPr>
        <w:pStyle w:val="ListParagraph"/>
        <w:numPr>
          <w:ilvl w:val="2"/>
          <w:numId w:val="30"/>
        </w:numPr>
        <w:spacing w:before="0" w:after="0"/>
      </w:pPr>
      <w:r>
        <w:t>Rupture hazard radius distributed between minimum of 97.06 and maximum of 97.06 meters.</w:t>
      </w:r>
    </w:p>
    <w:p w14:paraId="7976582A" w14:textId="77777777" w:rsidR="00584F50" w:rsidRDefault="00584F50" w:rsidP="006E2336">
      <w:pPr>
        <w:pStyle w:val="ListParagraph"/>
        <w:numPr>
          <w:ilvl w:val="2"/>
          <w:numId w:val="30"/>
        </w:numPr>
        <w:spacing w:before="0" w:after="0"/>
      </w:pPr>
      <w:r>
        <w:t>Puncture cost between minimum of $0.00 and maximum of $617.28MM</w:t>
      </w:r>
    </w:p>
    <w:p w14:paraId="4C21294F" w14:textId="77777777" w:rsidR="00584F50" w:rsidRDefault="00584F50" w:rsidP="006E2336">
      <w:pPr>
        <w:pStyle w:val="ListParagraph"/>
        <w:numPr>
          <w:ilvl w:val="2"/>
          <w:numId w:val="30"/>
        </w:numPr>
        <w:spacing w:before="0" w:after="0"/>
      </w:pPr>
      <w:r>
        <w:t>Puncture scenario yielded 7.0 intersections with structures, with minimum of 12.61 and maximum of 64.3 of population impacted</w:t>
      </w:r>
    </w:p>
    <w:p w14:paraId="2F3AA4D3"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77D2066B" w14:textId="77777777" w:rsidR="00584F50" w:rsidRDefault="00584F50" w:rsidP="006E2336">
      <w:pPr>
        <w:pStyle w:val="ListParagraph"/>
        <w:numPr>
          <w:ilvl w:val="2"/>
          <w:numId w:val="30"/>
        </w:numPr>
        <w:spacing w:before="0" w:after="0"/>
      </w:pPr>
      <w:r>
        <w:t>Product type is HVP Product.</w:t>
      </w:r>
    </w:p>
    <w:p w14:paraId="4F4D39EC" w14:textId="77777777" w:rsidR="00584F50" w:rsidRDefault="00584F50" w:rsidP="006E2336">
      <w:pPr>
        <w:pStyle w:val="ListParagraph"/>
        <w:numPr>
          <w:ilvl w:val="2"/>
          <w:numId w:val="30"/>
        </w:numPr>
        <w:spacing w:before="0" w:after="0"/>
      </w:pPr>
      <w:r>
        <w:t>Class area location is/are 1.0.</w:t>
      </w:r>
    </w:p>
    <w:p w14:paraId="60B3E0BC" w14:textId="77777777" w:rsidR="00584F50" w:rsidRDefault="00584F50" w:rsidP="006E2336">
      <w:pPr>
        <w:pStyle w:val="ListParagraph"/>
        <w:numPr>
          <w:ilvl w:val="0"/>
          <w:numId w:val="30"/>
        </w:numPr>
        <w:spacing w:before="0" w:after="0"/>
      </w:pPr>
      <w:r>
        <w:t xml:space="preserve">"Empress 4B </w:t>
      </w:r>
      <w:proofErr w:type="spellStart"/>
      <w:r>
        <w:t>line_Butane</w:t>
      </w:r>
      <w:proofErr w:type="spellEnd"/>
    </w:p>
    <w:p w14:paraId="6FC16981" w14:textId="77777777" w:rsidR="00584F50" w:rsidRDefault="00584F50" w:rsidP="006E2336">
      <w:pPr>
        <w:pStyle w:val="ListParagraph"/>
        <w:numPr>
          <w:ilvl w:val="1"/>
          <w:numId w:val="30"/>
        </w:numPr>
        <w:spacing w:before="0" w:after="0"/>
      </w:pPr>
      <w:r>
        <w:t>Total Cumulative Length (m):</w:t>
      </w:r>
      <w:r>
        <w:tab/>
        <w:t>302.58</w:t>
      </w:r>
    </w:p>
    <w:p w14:paraId="69F97891" w14:textId="77777777" w:rsidR="00584F50" w:rsidRDefault="00584F50" w:rsidP="006E2336">
      <w:pPr>
        <w:pStyle w:val="ListParagraph"/>
        <w:numPr>
          <w:ilvl w:val="1"/>
          <w:numId w:val="30"/>
        </w:numPr>
        <w:spacing w:before="0" w:after="0"/>
      </w:pPr>
      <w:r>
        <w:t>Likelihood of failure distributed between minimum of 6.254e-03 and maximum of 6.254e-03.</w:t>
      </w:r>
    </w:p>
    <w:p w14:paraId="22933283" w14:textId="77777777" w:rsidR="00584F50" w:rsidRDefault="00584F50" w:rsidP="006E2336">
      <w:pPr>
        <w:pStyle w:val="ListParagraph"/>
        <w:numPr>
          <w:ilvl w:val="2"/>
          <w:numId w:val="30"/>
        </w:numPr>
        <w:spacing w:before="0" w:after="0"/>
      </w:pPr>
      <w:r>
        <w:t xml:space="preserve">Land use distributed as </w:t>
      </w:r>
    </w:p>
    <w:p w14:paraId="04058B48" w14:textId="77777777" w:rsidR="00584F50" w:rsidRDefault="00584F50" w:rsidP="006E2336">
      <w:pPr>
        <w:pStyle w:val="ListParagraph"/>
        <w:numPr>
          <w:ilvl w:val="3"/>
          <w:numId w:val="30"/>
        </w:numPr>
        <w:spacing w:before="0" w:after="0"/>
      </w:pPr>
      <w:r>
        <w:t>Agricultural: 302.58</w:t>
      </w:r>
    </w:p>
    <w:p w14:paraId="63BD0BC4" w14:textId="77777777" w:rsidR="00584F50" w:rsidRDefault="00584F50" w:rsidP="006E2336">
      <w:pPr>
        <w:pStyle w:val="ListParagraph"/>
        <w:numPr>
          <w:ilvl w:val="2"/>
          <w:numId w:val="30"/>
        </w:numPr>
        <w:spacing w:before="0" w:after="0"/>
      </w:pPr>
      <w:r>
        <w:t xml:space="preserve">Depth of cover distributed as </w:t>
      </w:r>
    </w:p>
    <w:p w14:paraId="66794A66" w14:textId="77777777" w:rsidR="00584F50" w:rsidRDefault="00584F50" w:rsidP="006E2336">
      <w:pPr>
        <w:pStyle w:val="ListParagraph"/>
        <w:numPr>
          <w:ilvl w:val="3"/>
          <w:numId w:val="30"/>
        </w:numPr>
        <w:spacing w:before="0" w:after="0"/>
      </w:pPr>
      <w:r>
        <w:t>nan</w:t>
      </w:r>
    </w:p>
    <w:p w14:paraId="56280FFB" w14:textId="77777777" w:rsidR="00584F50" w:rsidRDefault="00584F50" w:rsidP="006E2336">
      <w:pPr>
        <w:pStyle w:val="ListParagraph"/>
        <w:numPr>
          <w:ilvl w:val="2"/>
          <w:numId w:val="30"/>
        </w:numPr>
        <w:spacing w:before="0" w:after="0"/>
      </w:pPr>
      <w:r>
        <w:t>Installation date between minimum of 1981-01-01 and maximum of 1981-01-01</w:t>
      </w:r>
    </w:p>
    <w:p w14:paraId="59FA03B9" w14:textId="77777777" w:rsidR="00584F50" w:rsidRDefault="00584F50" w:rsidP="006E2336">
      <w:pPr>
        <w:pStyle w:val="ListParagraph"/>
        <w:numPr>
          <w:ilvl w:val="2"/>
          <w:numId w:val="30"/>
        </w:numPr>
        <w:spacing w:before="0" w:after="0"/>
      </w:pPr>
      <w:r>
        <w:t>Outside diameter of 4.5 in.</w:t>
      </w:r>
    </w:p>
    <w:p w14:paraId="676DAD7E" w14:textId="77777777" w:rsidR="00584F50" w:rsidRDefault="00584F50" w:rsidP="006E2336">
      <w:pPr>
        <w:pStyle w:val="ListParagraph"/>
        <w:numPr>
          <w:ilvl w:val="2"/>
          <w:numId w:val="30"/>
        </w:numPr>
        <w:spacing w:before="0" w:after="0"/>
      </w:pPr>
      <w:r>
        <w:t>Grade between minimum of 241.0 and maximum of 241.0 MPa</w:t>
      </w:r>
    </w:p>
    <w:p w14:paraId="75A59A14" w14:textId="77777777" w:rsidR="00584F50" w:rsidRDefault="00584F50" w:rsidP="006E2336">
      <w:pPr>
        <w:pStyle w:val="ListParagraph"/>
        <w:numPr>
          <w:ilvl w:val="2"/>
          <w:numId w:val="30"/>
        </w:numPr>
        <w:spacing w:before="0" w:after="0"/>
      </w:pPr>
      <w:r>
        <w:t>Wall thickness between minimum of 6.02 and maximum of 6.02 mm</w:t>
      </w:r>
    </w:p>
    <w:p w14:paraId="6D14F344" w14:textId="77777777" w:rsidR="00584F50" w:rsidRDefault="00584F50" w:rsidP="006E2336">
      <w:pPr>
        <w:pStyle w:val="ListParagraph"/>
        <w:numPr>
          <w:ilvl w:val="2"/>
          <w:numId w:val="30"/>
        </w:numPr>
        <w:spacing w:before="0" w:after="0"/>
      </w:pPr>
      <w:r>
        <w:t>Toughness between minimum of 20.0 and maximum of 20.0 J</w:t>
      </w:r>
    </w:p>
    <w:p w14:paraId="57C5573C" w14:textId="77777777" w:rsidR="00584F50" w:rsidRDefault="00584F50" w:rsidP="006E2336">
      <w:pPr>
        <w:pStyle w:val="ListParagraph"/>
        <w:numPr>
          <w:ilvl w:val="2"/>
          <w:numId w:val="30"/>
        </w:numPr>
        <w:spacing w:before="0" w:after="0"/>
      </w:pPr>
      <w:r>
        <w:t>Probability of failure given a hit between minimum of 1.502e-01 and maximum of 1.502e-01</w:t>
      </w:r>
    </w:p>
    <w:p w14:paraId="48B0896A" w14:textId="77777777" w:rsidR="00584F50" w:rsidRDefault="00584F50" w:rsidP="006E2336">
      <w:pPr>
        <w:pStyle w:val="ListParagraph"/>
        <w:numPr>
          <w:ilvl w:val="2"/>
          <w:numId w:val="30"/>
        </w:numPr>
        <w:spacing w:before="0" w:after="0"/>
      </w:pPr>
      <w:r>
        <w:t>Class area location is/are 1.0.</w:t>
      </w:r>
    </w:p>
    <w:p w14:paraId="37948193" w14:textId="77777777" w:rsidR="00584F50" w:rsidRDefault="00584F50" w:rsidP="006E2336">
      <w:pPr>
        <w:pStyle w:val="ListParagraph"/>
        <w:numPr>
          <w:ilvl w:val="1"/>
          <w:numId w:val="30"/>
        </w:numPr>
        <w:spacing w:before="0" w:after="0"/>
      </w:pPr>
      <w:r>
        <w:t>Consequence of failure distributed between minimum of $23.41 and maximum of $610.86MM</w:t>
      </w:r>
    </w:p>
    <w:p w14:paraId="573BA49D" w14:textId="77777777" w:rsidR="00584F50" w:rsidRDefault="00584F50" w:rsidP="006E2336">
      <w:pPr>
        <w:pStyle w:val="ListParagraph"/>
        <w:numPr>
          <w:ilvl w:val="1"/>
          <w:numId w:val="30"/>
        </w:numPr>
        <w:spacing w:before="0" w:after="0"/>
      </w:pPr>
      <w:r>
        <w:t>Total length driven by Safety: 302.58 meters.</w:t>
      </w:r>
    </w:p>
    <w:p w14:paraId="26270E6D" w14:textId="77777777" w:rsidR="00584F50" w:rsidRDefault="00584F50" w:rsidP="006E2336">
      <w:pPr>
        <w:pStyle w:val="ListParagraph"/>
        <w:numPr>
          <w:ilvl w:val="1"/>
          <w:numId w:val="30"/>
        </w:numPr>
        <w:spacing w:before="0" w:after="0"/>
      </w:pPr>
      <w:r>
        <w:lastRenderedPageBreak/>
        <w:t>Safety Cost distributed between minimum of $20.80 and maximum of $604.06MM:</w:t>
      </w:r>
    </w:p>
    <w:p w14:paraId="43613AF2" w14:textId="77777777" w:rsidR="00584F50" w:rsidRDefault="00584F50" w:rsidP="006E2336">
      <w:pPr>
        <w:pStyle w:val="ListParagraph"/>
        <w:numPr>
          <w:ilvl w:val="2"/>
          <w:numId w:val="30"/>
        </w:numPr>
        <w:spacing w:before="0" w:after="0"/>
      </w:pPr>
      <w:r>
        <w:t>Leak cost between minimum of $0.00 and maximum of $121.06MM</w:t>
      </w:r>
    </w:p>
    <w:p w14:paraId="041F3D78" w14:textId="77777777" w:rsidR="00584F50" w:rsidRDefault="00584F50" w:rsidP="006E2336">
      <w:pPr>
        <w:pStyle w:val="ListParagraph"/>
        <w:numPr>
          <w:ilvl w:val="2"/>
          <w:numId w:val="30"/>
        </w:numPr>
        <w:spacing w:before="0" w:after="0"/>
      </w:pPr>
      <w:r>
        <w:t>Leak scenario yielded 6.0 intersections with structures, with minimum of 12.61 and maximum of 12.61 of population impacted.</w:t>
      </w:r>
    </w:p>
    <w:p w14:paraId="3D85D91E"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52E73A66" w14:textId="77777777" w:rsidR="00584F50" w:rsidRDefault="00584F50" w:rsidP="006E2336">
      <w:pPr>
        <w:pStyle w:val="ListParagraph"/>
        <w:numPr>
          <w:ilvl w:val="2"/>
          <w:numId w:val="30"/>
        </w:numPr>
        <w:spacing w:before="0" w:after="0"/>
      </w:pPr>
      <w:r>
        <w:t>Rupture cost between minimum of $451.87 and maximum of $617.28MM</w:t>
      </w:r>
    </w:p>
    <w:p w14:paraId="0BB8477B" w14:textId="77777777" w:rsidR="00584F50" w:rsidRDefault="00584F50" w:rsidP="006E2336">
      <w:pPr>
        <w:pStyle w:val="ListParagraph"/>
        <w:numPr>
          <w:ilvl w:val="2"/>
          <w:numId w:val="30"/>
        </w:numPr>
        <w:spacing w:before="0" w:after="0"/>
      </w:pPr>
      <w:r>
        <w:t>Rupture scenario yielded 5.0 intersections with structures, with minimum of 47.07 and maximum of 64.3 of population impacted</w:t>
      </w:r>
    </w:p>
    <w:p w14:paraId="379AE6CB" w14:textId="77777777" w:rsidR="00584F50" w:rsidRDefault="00584F50" w:rsidP="006E2336">
      <w:pPr>
        <w:pStyle w:val="ListParagraph"/>
        <w:numPr>
          <w:ilvl w:val="2"/>
          <w:numId w:val="30"/>
        </w:numPr>
        <w:spacing w:before="0" w:after="0"/>
      </w:pPr>
      <w:r>
        <w:t>Rupture hazard radius distributed between minimum of 97.06 and maximum of 97.06 meters.</w:t>
      </w:r>
    </w:p>
    <w:p w14:paraId="4C94BA8F" w14:textId="77777777" w:rsidR="00584F50" w:rsidRDefault="00584F50" w:rsidP="006E2336">
      <w:pPr>
        <w:pStyle w:val="ListParagraph"/>
        <w:numPr>
          <w:ilvl w:val="2"/>
          <w:numId w:val="30"/>
        </w:numPr>
        <w:spacing w:before="0" w:after="0"/>
      </w:pPr>
      <w:r>
        <w:t>Puncture cost between minimum of $0.00 and maximum of $617.28MM</w:t>
      </w:r>
    </w:p>
    <w:p w14:paraId="00C5DE5D" w14:textId="77777777" w:rsidR="00584F50" w:rsidRDefault="00584F50" w:rsidP="006E2336">
      <w:pPr>
        <w:pStyle w:val="ListParagraph"/>
        <w:numPr>
          <w:ilvl w:val="2"/>
          <w:numId w:val="30"/>
        </w:numPr>
        <w:spacing w:before="0" w:after="0"/>
      </w:pPr>
      <w:r>
        <w:t>Puncture scenario yielded 7.0 intersections with structures, with minimum of 12.61 and maximum of 64.3 of population impacted</w:t>
      </w:r>
    </w:p>
    <w:p w14:paraId="41F0442A"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3973E9CF" w14:textId="77777777" w:rsidR="00584F50" w:rsidRDefault="00584F50" w:rsidP="006E2336">
      <w:pPr>
        <w:pStyle w:val="ListParagraph"/>
        <w:numPr>
          <w:ilvl w:val="2"/>
          <w:numId w:val="30"/>
        </w:numPr>
        <w:spacing w:before="0" w:after="0"/>
      </w:pPr>
      <w:r>
        <w:t>Product type is HVP Product.</w:t>
      </w:r>
    </w:p>
    <w:p w14:paraId="2EDD7461" w14:textId="77777777" w:rsidR="00584F50" w:rsidRDefault="00584F50" w:rsidP="006E2336">
      <w:pPr>
        <w:pStyle w:val="ListParagraph"/>
        <w:numPr>
          <w:ilvl w:val="2"/>
          <w:numId w:val="30"/>
        </w:numPr>
        <w:spacing w:before="0" w:after="0"/>
      </w:pPr>
      <w:r>
        <w:t>Class area location is/are 1.0.</w:t>
      </w:r>
    </w:p>
    <w:p w14:paraId="00C68057" w14:textId="77777777" w:rsidR="00584F50" w:rsidRDefault="00584F50" w:rsidP="006E2336">
      <w:pPr>
        <w:pStyle w:val="ListParagraph"/>
        <w:numPr>
          <w:ilvl w:val="0"/>
          <w:numId w:val="30"/>
        </w:numPr>
        <w:spacing w:before="0" w:after="0"/>
      </w:pPr>
      <w:r>
        <w:t xml:space="preserve">"Empress 4C </w:t>
      </w:r>
      <w:proofErr w:type="spellStart"/>
      <w:r>
        <w:t>line_NGL</w:t>
      </w:r>
      <w:proofErr w:type="spellEnd"/>
    </w:p>
    <w:p w14:paraId="5A362793" w14:textId="77777777" w:rsidR="00584F50" w:rsidRDefault="00584F50" w:rsidP="006E2336">
      <w:pPr>
        <w:pStyle w:val="ListParagraph"/>
        <w:numPr>
          <w:ilvl w:val="1"/>
          <w:numId w:val="30"/>
        </w:numPr>
        <w:spacing w:before="0" w:after="0"/>
      </w:pPr>
      <w:r>
        <w:t>Total Cumulative Length (m):</w:t>
      </w:r>
      <w:r>
        <w:tab/>
        <w:t>302.56</w:t>
      </w:r>
    </w:p>
    <w:p w14:paraId="6A99256B" w14:textId="77777777" w:rsidR="00584F50" w:rsidRDefault="00584F50" w:rsidP="006E2336">
      <w:pPr>
        <w:pStyle w:val="ListParagraph"/>
        <w:numPr>
          <w:ilvl w:val="1"/>
          <w:numId w:val="30"/>
        </w:numPr>
        <w:spacing w:before="0" w:after="0"/>
      </w:pPr>
      <w:r>
        <w:t>Likelihood of failure distributed between minimum of 6.254e-03 and maximum of 6.254e-03.</w:t>
      </w:r>
    </w:p>
    <w:p w14:paraId="103D5836" w14:textId="77777777" w:rsidR="00584F50" w:rsidRDefault="00584F50" w:rsidP="006E2336">
      <w:pPr>
        <w:pStyle w:val="ListParagraph"/>
        <w:numPr>
          <w:ilvl w:val="2"/>
          <w:numId w:val="30"/>
        </w:numPr>
        <w:spacing w:before="0" w:after="0"/>
      </w:pPr>
      <w:r>
        <w:t xml:space="preserve">Land use distributed as </w:t>
      </w:r>
    </w:p>
    <w:p w14:paraId="1C6DB708" w14:textId="77777777" w:rsidR="00584F50" w:rsidRDefault="00584F50" w:rsidP="006E2336">
      <w:pPr>
        <w:pStyle w:val="ListParagraph"/>
        <w:numPr>
          <w:ilvl w:val="3"/>
          <w:numId w:val="30"/>
        </w:numPr>
        <w:spacing w:before="0" w:after="0"/>
      </w:pPr>
      <w:r>
        <w:t>Agricultural: 302.56</w:t>
      </w:r>
    </w:p>
    <w:p w14:paraId="38137636" w14:textId="77777777" w:rsidR="00584F50" w:rsidRDefault="00584F50" w:rsidP="006E2336">
      <w:pPr>
        <w:pStyle w:val="ListParagraph"/>
        <w:numPr>
          <w:ilvl w:val="2"/>
          <w:numId w:val="30"/>
        </w:numPr>
        <w:spacing w:before="0" w:after="0"/>
      </w:pPr>
      <w:r>
        <w:t xml:space="preserve">Depth of cover distributed as </w:t>
      </w:r>
    </w:p>
    <w:p w14:paraId="5DAADA52" w14:textId="77777777" w:rsidR="00584F50" w:rsidRDefault="00584F50" w:rsidP="006E2336">
      <w:pPr>
        <w:pStyle w:val="ListParagraph"/>
        <w:numPr>
          <w:ilvl w:val="3"/>
          <w:numId w:val="30"/>
        </w:numPr>
        <w:spacing w:before="0" w:after="0"/>
      </w:pPr>
      <w:r>
        <w:t>nan</w:t>
      </w:r>
    </w:p>
    <w:p w14:paraId="7E865A6C" w14:textId="77777777" w:rsidR="00584F50" w:rsidRDefault="00584F50" w:rsidP="006E2336">
      <w:pPr>
        <w:pStyle w:val="ListParagraph"/>
        <w:numPr>
          <w:ilvl w:val="2"/>
          <w:numId w:val="30"/>
        </w:numPr>
        <w:spacing w:before="0" w:after="0"/>
      </w:pPr>
      <w:r>
        <w:t>Installation date between minimum of 1981-01-01 and maximum of 1981-01-01</w:t>
      </w:r>
    </w:p>
    <w:p w14:paraId="0347CAE3" w14:textId="77777777" w:rsidR="00584F50" w:rsidRDefault="00584F50" w:rsidP="006E2336">
      <w:pPr>
        <w:pStyle w:val="ListParagraph"/>
        <w:numPr>
          <w:ilvl w:val="2"/>
          <w:numId w:val="30"/>
        </w:numPr>
        <w:spacing w:before="0" w:after="0"/>
      </w:pPr>
      <w:r>
        <w:t>Outside diameter of 4.5 in.</w:t>
      </w:r>
    </w:p>
    <w:p w14:paraId="743F1E6F" w14:textId="77777777" w:rsidR="00584F50" w:rsidRDefault="00584F50" w:rsidP="006E2336">
      <w:pPr>
        <w:pStyle w:val="ListParagraph"/>
        <w:numPr>
          <w:ilvl w:val="2"/>
          <w:numId w:val="30"/>
        </w:numPr>
        <w:spacing w:before="0" w:after="0"/>
      </w:pPr>
      <w:r>
        <w:t>Grade between minimum of 241.0 and maximum of 241.0 MPa</w:t>
      </w:r>
    </w:p>
    <w:p w14:paraId="347F7C77" w14:textId="77777777" w:rsidR="00584F50" w:rsidRDefault="00584F50" w:rsidP="006E2336">
      <w:pPr>
        <w:pStyle w:val="ListParagraph"/>
        <w:numPr>
          <w:ilvl w:val="2"/>
          <w:numId w:val="30"/>
        </w:numPr>
        <w:spacing w:before="0" w:after="0"/>
      </w:pPr>
      <w:r>
        <w:t>Wall thickness between minimum of 6.02 and maximum of 6.02 mm</w:t>
      </w:r>
    </w:p>
    <w:p w14:paraId="19D6C09E" w14:textId="77777777" w:rsidR="00584F50" w:rsidRDefault="00584F50" w:rsidP="006E2336">
      <w:pPr>
        <w:pStyle w:val="ListParagraph"/>
        <w:numPr>
          <w:ilvl w:val="2"/>
          <w:numId w:val="30"/>
        </w:numPr>
        <w:spacing w:before="0" w:after="0"/>
      </w:pPr>
      <w:r>
        <w:t>Toughness between minimum of 20.0 and maximum of 20.0 J</w:t>
      </w:r>
    </w:p>
    <w:p w14:paraId="5EA829A4" w14:textId="77777777" w:rsidR="00584F50" w:rsidRDefault="00584F50" w:rsidP="006E2336">
      <w:pPr>
        <w:pStyle w:val="ListParagraph"/>
        <w:numPr>
          <w:ilvl w:val="2"/>
          <w:numId w:val="30"/>
        </w:numPr>
        <w:spacing w:before="0" w:after="0"/>
      </w:pPr>
      <w:r>
        <w:t>Probability of failure given a hit between minimum of 1.502e-01 and maximum of 1.502e-01</w:t>
      </w:r>
    </w:p>
    <w:p w14:paraId="745253EA" w14:textId="77777777" w:rsidR="00584F50" w:rsidRDefault="00584F50" w:rsidP="006E2336">
      <w:pPr>
        <w:pStyle w:val="ListParagraph"/>
        <w:numPr>
          <w:ilvl w:val="2"/>
          <w:numId w:val="30"/>
        </w:numPr>
        <w:spacing w:before="0" w:after="0"/>
      </w:pPr>
      <w:r>
        <w:t>Class area location is/are 1.0.</w:t>
      </w:r>
    </w:p>
    <w:p w14:paraId="156A21F6" w14:textId="77777777" w:rsidR="00584F50" w:rsidRDefault="00584F50" w:rsidP="006E2336">
      <w:pPr>
        <w:pStyle w:val="ListParagraph"/>
        <w:numPr>
          <w:ilvl w:val="1"/>
          <w:numId w:val="30"/>
        </w:numPr>
        <w:spacing w:before="0" w:after="0"/>
      </w:pPr>
      <w:r>
        <w:t>Consequence of failure distributed between minimum of $23.41 and maximum of $610.86MM</w:t>
      </w:r>
    </w:p>
    <w:p w14:paraId="23A587DA" w14:textId="77777777" w:rsidR="00584F50" w:rsidRDefault="00584F50" w:rsidP="006E2336">
      <w:pPr>
        <w:pStyle w:val="ListParagraph"/>
        <w:numPr>
          <w:ilvl w:val="1"/>
          <w:numId w:val="30"/>
        </w:numPr>
        <w:spacing w:before="0" w:after="0"/>
      </w:pPr>
      <w:r>
        <w:t>Total length driven by Safety: 302.56 meters.</w:t>
      </w:r>
    </w:p>
    <w:p w14:paraId="2059737D" w14:textId="77777777" w:rsidR="00584F50" w:rsidRDefault="00584F50" w:rsidP="006E2336">
      <w:pPr>
        <w:pStyle w:val="ListParagraph"/>
        <w:numPr>
          <w:ilvl w:val="1"/>
          <w:numId w:val="30"/>
        </w:numPr>
        <w:spacing w:before="0" w:after="0"/>
      </w:pPr>
      <w:r>
        <w:t>Safety Cost distributed between minimum of $20.80 and maximum of $604.06MM:</w:t>
      </w:r>
    </w:p>
    <w:p w14:paraId="22B04C37" w14:textId="77777777" w:rsidR="00584F50" w:rsidRDefault="00584F50" w:rsidP="006E2336">
      <w:pPr>
        <w:pStyle w:val="ListParagraph"/>
        <w:numPr>
          <w:ilvl w:val="2"/>
          <w:numId w:val="30"/>
        </w:numPr>
        <w:spacing w:before="0" w:after="0"/>
      </w:pPr>
      <w:r>
        <w:t>Leak cost between minimum of $0.00 and maximum of $121.06MM</w:t>
      </w:r>
    </w:p>
    <w:p w14:paraId="6068B099" w14:textId="77777777" w:rsidR="00584F50" w:rsidRDefault="00584F50" w:rsidP="006E2336">
      <w:pPr>
        <w:pStyle w:val="ListParagraph"/>
        <w:numPr>
          <w:ilvl w:val="2"/>
          <w:numId w:val="30"/>
        </w:numPr>
        <w:spacing w:before="0" w:after="0"/>
      </w:pPr>
      <w:r>
        <w:t>Leak scenario yielded 6.0 intersections with structures, with minimum of 12.61 and maximum of 12.61 of population impacted.</w:t>
      </w:r>
    </w:p>
    <w:p w14:paraId="2B4BB686"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12A5FD76" w14:textId="77777777" w:rsidR="00584F50" w:rsidRDefault="00584F50" w:rsidP="006E2336">
      <w:pPr>
        <w:pStyle w:val="ListParagraph"/>
        <w:numPr>
          <w:ilvl w:val="2"/>
          <w:numId w:val="30"/>
        </w:numPr>
        <w:spacing w:before="0" w:after="0"/>
      </w:pPr>
      <w:r>
        <w:t>Rupture cost between minimum of $451.87 and maximum of $617.28MM</w:t>
      </w:r>
    </w:p>
    <w:p w14:paraId="04F955FD" w14:textId="77777777" w:rsidR="00584F50" w:rsidRDefault="00584F50" w:rsidP="006E2336">
      <w:pPr>
        <w:pStyle w:val="ListParagraph"/>
        <w:numPr>
          <w:ilvl w:val="2"/>
          <w:numId w:val="30"/>
        </w:numPr>
        <w:spacing w:before="0" w:after="0"/>
      </w:pPr>
      <w:r>
        <w:t>Rupture scenario yielded 5.0 intersections with structures, with minimum of 47.07 and maximum of 64.3 of population impacted</w:t>
      </w:r>
    </w:p>
    <w:p w14:paraId="6C646E46" w14:textId="77777777" w:rsidR="00584F50" w:rsidRDefault="00584F50" w:rsidP="006E2336">
      <w:pPr>
        <w:pStyle w:val="ListParagraph"/>
        <w:numPr>
          <w:ilvl w:val="2"/>
          <w:numId w:val="30"/>
        </w:numPr>
        <w:spacing w:before="0" w:after="0"/>
      </w:pPr>
      <w:r>
        <w:t>Rupture hazard radius distributed between minimum of 97.06 and maximum of 97.06 meters.</w:t>
      </w:r>
    </w:p>
    <w:p w14:paraId="63E76971" w14:textId="77777777" w:rsidR="00584F50" w:rsidRDefault="00584F50" w:rsidP="006E2336">
      <w:pPr>
        <w:pStyle w:val="ListParagraph"/>
        <w:numPr>
          <w:ilvl w:val="2"/>
          <w:numId w:val="30"/>
        </w:numPr>
        <w:spacing w:before="0" w:after="0"/>
      </w:pPr>
      <w:r>
        <w:t>Puncture cost between minimum of $0.00 and maximum of $617.28MM</w:t>
      </w:r>
    </w:p>
    <w:p w14:paraId="3FC4F130" w14:textId="77777777" w:rsidR="00584F50" w:rsidRDefault="00584F50" w:rsidP="006E2336">
      <w:pPr>
        <w:pStyle w:val="ListParagraph"/>
        <w:numPr>
          <w:ilvl w:val="2"/>
          <w:numId w:val="30"/>
        </w:numPr>
        <w:spacing w:before="0" w:after="0"/>
      </w:pPr>
      <w:r>
        <w:lastRenderedPageBreak/>
        <w:t>Puncture scenario yielded 7.0 intersections with structures, with minimum of 12.61 and maximum of 64.3 of population impacted</w:t>
      </w:r>
    </w:p>
    <w:p w14:paraId="01658FD0"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304ADC14" w14:textId="77777777" w:rsidR="00584F50" w:rsidRDefault="00584F50" w:rsidP="006E2336">
      <w:pPr>
        <w:pStyle w:val="ListParagraph"/>
        <w:numPr>
          <w:ilvl w:val="2"/>
          <w:numId w:val="30"/>
        </w:numPr>
        <w:spacing w:before="0" w:after="0"/>
      </w:pPr>
      <w:r>
        <w:t>Product type is HVP Product.</w:t>
      </w:r>
    </w:p>
    <w:p w14:paraId="42E9C9FA" w14:textId="77777777" w:rsidR="00584F50" w:rsidRDefault="00584F50" w:rsidP="006E2336">
      <w:pPr>
        <w:pStyle w:val="ListParagraph"/>
        <w:numPr>
          <w:ilvl w:val="2"/>
          <w:numId w:val="30"/>
        </w:numPr>
        <w:spacing w:before="0" w:after="0"/>
      </w:pPr>
      <w:r>
        <w:t>Class area location is/are 1.0.</w:t>
      </w:r>
    </w:p>
    <w:p w14:paraId="1DF65194" w14:textId="77777777" w:rsidR="00584F50" w:rsidRDefault="00584F50" w:rsidP="006E2336">
      <w:pPr>
        <w:pStyle w:val="ListParagraph"/>
        <w:numPr>
          <w:ilvl w:val="0"/>
          <w:numId w:val="30"/>
        </w:numPr>
        <w:spacing w:before="0" w:after="0"/>
      </w:pPr>
      <w:r>
        <w:t>"EV106/116/117 NPS 6</w:t>
      </w:r>
    </w:p>
    <w:p w14:paraId="0DA45D28" w14:textId="77777777" w:rsidR="00584F50" w:rsidRDefault="00584F50" w:rsidP="006E2336">
      <w:pPr>
        <w:pStyle w:val="ListParagraph"/>
        <w:numPr>
          <w:ilvl w:val="1"/>
          <w:numId w:val="30"/>
        </w:numPr>
        <w:spacing w:before="0" w:after="0"/>
      </w:pPr>
      <w:r>
        <w:t>Total Cumulative Length (m):</w:t>
      </w:r>
      <w:r>
        <w:tab/>
        <w:t>301.69</w:t>
      </w:r>
    </w:p>
    <w:p w14:paraId="75967875" w14:textId="77777777" w:rsidR="00584F50" w:rsidRDefault="00584F50" w:rsidP="006E2336">
      <w:pPr>
        <w:pStyle w:val="ListParagraph"/>
        <w:numPr>
          <w:ilvl w:val="1"/>
          <w:numId w:val="30"/>
        </w:numPr>
        <w:spacing w:before="0" w:after="0"/>
      </w:pPr>
      <w:r>
        <w:t>Likelihood of failure distributed between minimum of 1.649e-03 and maximum of 7.475e-03.</w:t>
      </w:r>
    </w:p>
    <w:p w14:paraId="289811CC" w14:textId="77777777" w:rsidR="00584F50" w:rsidRDefault="00584F50" w:rsidP="006E2336">
      <w:pPr>
        <w:pStyle w:val="ListParagraph"/>
        <w:numPr>
          <w:ilvl w:val="2"/>
          <w:numId w:val="30"/>
        </w:numPr>
        <w:spacing w:before="0" w:after="0"/>
      </w:pPr>
      <w:r>
        <w:t xml:space="preserve">Land use distributed as </w:t>
      </w:r>
    </w:p>
    <w:p w14:paraId="6CEF8B29" w14:textId="77777777" w:rsidR="00584F50" w:rsidRDefault="00584F50" w:rsidP="006E2336">
      <w:pPr>
        <w:pStyle w:val="ListParagraph"/>
        <w:numPr>
          <w:ilvl w:val="3"/>
          <w:numId w:val="30"/>
        </w:numPr>
        <w:spacing w:before="0" w:after="0"/>
      </w:pPr>
      <w:r>
        <w:t>Agricultural: 49.33</w:t>
      </w:r>
    </w:p>
    <w:p w14:paraId="3CBA8BBF" w14:textId="77777777" w:rsidR="00584F50" w:rsidRDefault="00584F50" w:rsidP="006E2336">
      <w:pPr>
        <w:pStyle w:val="ListParagraph"/>
        <w:numPr>
          <w:ilvl w:val="3"/>
          <w:numId w:val="30"/>
        </w:numPr>
        <w:spacing w:before="0" w:after="0"/>
      </w:pPr>
      <w:r>
        <w:t>Forested: 152.79</w:t>
      </w:r>
    </w:p>
    <w:p w14:paraId="5B8FEEEF" w14:textId="77777777" w:rsidR="00584F50" w:rsidRDefault="00584F50" w:rsidP="006E2336">
      <w:pPr>
        <w:pStyle w:val="ListParagraph"/>
        <w:numPr>
          <w:ilvl w:val="3"/>
          <w:numId w:val="30"/>
        </w:numPr>
        <w:spacing w:before="0" w:after="0"/>
      </w:pPr>
      <w:r>
        <w:t>Water Course: 99.58</w:t>
      </w:r>
    </w:p>
    <w:p w14:paraId="3BCE2AC7" w14:textId="77777777" w:rsidR="00584F50" w:rsidRDefault="00584F50" w:rsidP="006E2336">
      <w:pPr>
        <w:pStyle w:val="ListParagraph"/>
        <w:numPr>
          <w:ilvl w:val="2"/>
          <w:numId w:val="30"/>
        </w:numPr>
        <w:spacing w:before="0" w:after="0"/>
      </w:pPr>
      <w:r>
        <w:t xml:space="preserve">Depth of cover distributed as </w:t>
      </w:r>
    </w:p>
    <w:p w14:paraId="6F4BF9F8" w14:textId="77777777" w:rsidR="00584F50" w:rsidRDefault="00584F50" w:rsidP="006E2336">
      <w:pPr>
        <w:pStyle w:val="ListParagraph"/>
        <w:numPr>
          <w:ilvl w:val="3"/>
          <w:numId w:val="30"/>
        </w:numPr>
        <w:spacing w:before="0" w:after="0"/>
      </w:pPr>
      <w:r>
        <w:t>nan</w:t>
      </w:r>
    </w:p>
    <w:p w14:paraId="50C18B97" w14:textId="77777777" w:rsidR="00584F50" w:rsidRDefault="00584F50" w:rsidP="006E2336">
      <w:pPr>
        <w:pStyle w:val="ListParagraph"/>
        <w:numPr>
          <w:ilvl w:val="2"/>
          <w:numId w:val="30"/>
        </w:numPr>
        <w:spacing w:before="0" w:after="0"/>
      </w:pPr>
      <w:r>
        <w:t>Installation date between minimum of 1989-01-01 and maximum of 1989-01-01</w:t>
      </w:r>
    </w:p>
    <w:p w14:paraId="2C14FA4C" w14:textId="77777777" w:rsidR="00584F50" w:rsidRDefault="00584F50" w:rsidP="006E2336">
      <w:pPr>
        <w:pStyle w:val="ListParagraph"/>
        <w:numPr>
          <w:ilvl w:val="2"/>
          <w:numId w:val="30"/>
        </w:numPr>
        <w:spacing w:before="0" w:after="0"/>
      </w:pPr>
      <w:r>
        <w:t>Outside diameter of 6.625 in.</w:t>
      </w:r>
    </w:p>
    <w:p w14:paraId="3BD2F24D" w14:textId="77777777" w:rsidR="00584F50" w:rsidRDefault="00584F50" w:rsidP="006E2336">
      <w:pPr>
        <w:pStyle w:val="ListParagraph"/>
        <w:numPr>
          <w:ilvl w:val="2"/>
          <w:numId w:val="30"/>
        </w:numPr>
        <w:spacing w:before="0" w:after="0"/>
      </w:pPr>
      <w:r>
        <w:t>Grade between minimum of 290.0 and maximum of 290.0 MPa</w:t>
      </w:r>
    </w:p>
    <w:p w14:paraId="26A652C2" w14:textId="77777777" w:rsidR="00584F50" w:rsidRDefault="00584F50" w:rsidP="006E2336">
      <w:pPr>
        <w:pStyle w:val="ListParagraph"/>
        <w:numPr>
          <w:ilvl w:val="2"/>
          <w:numId w:val="30"/>
        </w:numPr>
        <w:spacing w:before="0" w:after="0"/>
      </w:pPr>
      <w:r>
        <w:t>Wall thickness between minimum of 4.78 and maximum of 7.1 mm</w:t>
      </w:r>
    </w:p>
    <w:p w14:paraId="55C1ADB3" w14:textId="77777777" w:rsidR="00584F50" w:rsidRDefault="00584F50" w:rsidP="006E2336">
      <w:pPr>
        <w:pStyle w:val="ListParagraph"/>
        <w:numPr>
          <w:ilvl w:val="2"/>
          <w:numId w:val="30"/>
        </w:numPr>
        <w:spacing w:before="0" w:after="0"/>
      </w:pPr>
      <w:r>
        <w:t>Toughness between minimum of nan and maximum of nan J</w:t>
      </w:r>
    </w:p>
    <w:p w14:paraId="023181F9" w14:textId="77777777" w:rsidR="00584F50" w:rsidRDefault="00584F50" w:rsidP="006E2336">
      <w:pPr>
        <w:pStyle w:val="ListParagraph"/>
        <w:numPr>
          <w:ilvl w:val="2"/>
          <w:numId w:val="30"/>
        </w:numPr>
        <w:spacing w:before="0" w:after="0"/>
      </w:pPr>
      <w:r>
        <w:t>Probability of failure given a hit between minimum of 9.915e-02 and maximum of 1.796e-01</w:t>
      </w:r>
    </w:p>
    <w:p w14:paraId="4053EE0C" w14:textId="77777777" w:rsidR="00584F50" w:rsidRDefault="00584F50" w:rsidP="006E2336">
      <w:pPr>
        <w:pStyle w:val="ListParagraph"/>
        <w:numPr>
          <w:ilvl w:val="2"/>
          <w:numId w:val="30"/>
        </w:numPr>
        <w:spacing w:before="0" w:after="0"/>
      </w:pPr>
      <w:r>
        <w:t>Class area location is/are 1.0.</w:t>
      </w:r>
    </w:p>
    <w:p w14:paraId="6EE00BDD" w14:textId="77777777" w:rsidR="00584F50" w:rsidRDefault="00584F50" w:rsidP="006E2336">
      <w:pPr>
        <w:pStyle w:val="ListParagraph"/>
        <w:numPr>
          <w:ilvl w:val="1"/>
          <w:numId w:val="30"/>
        </w:numPr>
        <w:spacing w:before="0" w:after="0"/>
      </w:pPr>
      <w:r>
        <w:t>Consequence of failure distributed between minimum of $10.02 and maximum of $17.47MM</w:t>
      </w:r>
    </w:p>
    <w:p w14:paraId="24341566" w14:textId="77777777" w:rsidR="00584F50" w:rsidRDefault="00584F50" w:rsidP="006E2336">
      <w:pPr>
        <w:pStyle w:val="ListParagraph"/>
        <w:numPr>
          <w:ilvl w:val="1"/>
          <w:numId w:val="30"/>
        </w:numPr>
        <w:spacing w:before="0" w:after="0"/>
      </w:pPr>
      <w:r>
        <w:t>Total length driven by Environmental: 301.69 meters.</w:t>
      </w:r>
    </w:p>
    <w:p w14:paraId="7D25A41F" w14:textId="77777777" w:rsidR="00584F50" w:rsidRDefault="00584F50" w:rsidP="006E2336">
      <w:pPr>
        <w:pStyle w:val="ListParagraph"/>
        <w:numPr>
          <w:ilvl w:val="1"/>
          <w:numId w:val="30"/>
        </w:numPr>
        <w:spacing w:before="0" w:after="0"/>
      </w:pPr>
      <w:r>
        <w:t>Environmental Cost distributed between minimum of $9.11 and maximum of $17.12MM:</w:t>
      </w:r>
    </w:p>
    <w:p w14:paraId="281630B3" w14:textId="77777777" w:rsidR="00584F50" w:rsidRDefault="00584F50" w:rsidP="006E2336">
      <w:pPr>
        <w:pStyle w:val="ListParagraph"/>
        <w:numPr>
          <w:ilvl w:val="2"/>
          <w:numId w:val="30"/>
        </w:numPr>
        <w:spacing w:before="0" w:after="0"/>
      </w:pPr>
      <w:r>
        <w:t>Leak cost between minimum of $0.21 and maximum of $0.38MM</w:t>
      </w:r>
    </w:p>
    <w:p w14:paraId="76570B2E" w14:textId="77777777" w:rsidR="00584F50" w:rsidRDefault="00584F50" w:rsidP="006E2336">
      <w:pPr>
        <w:pStyle w:val="ListParagraph"/>
        <w:numPr>
          <w:ilvl w:val="2"/>
          <w:numId w:val="30"/>
        </w:numPr>
        <w:spacing w:before="0" w:after="0"/>
      </w:pPr>
      <w:r>
        <w:t>Leak spill volume between a minimum of 1632.3 and maximum of 2118.75 gallons</w:t>
      </w:r>
    </w:p>
    <w:p w14:paraId="0454E0D8" w14:textId="77777777" w:rsidR="00584F50" w:rsidRDefault="00584F50" w:rsidP="006E2336">
      <w:pPr>
        <w:pStyle w:val="ListParagraph"/>
        <w:numPr>
          <w:ilvl w:val="2"/>
          <w:numId w:val="30"/>
        </w:numPr>
        <w:spacing w:before="0" w:after="0"/>
      </w:pPr>
      <w:r>
        <w:t>Rupture cost between minimum of $59.32 and maximum of $106.74MM</w:t>
      </w:r>
    </w:p>
    <w:p w14:paraId="47427F22" w14:textId="77777777" w:rsidR="00584F50" w:rsidRDefault="00584F50" w:rsidP="006E2336">
      <w:pPr>
        <w:pStyle w:val="ListParagraph"/>
        <w:numPr>
          <w:ilvl w:val="2"/>
          <w:numId w:val="30"/>
        </w:numPr>
        <w:spacing w:before="0" w:after="0"/>
      </w:pPr>
      <w:r>
        <w:t>Rupture spill volume is between a minimum of 462208.64 and maximum of 599956.15 gallons</w:t>
      </w:r>
    </w:p>
    <w:p w14:paraId="5D140BD3" w14:textId="77777777" w:rsidR="00584F50" w:rsidRDefault="00584F50" w:rsidP="006E2336">
      <w:pPr>
        <w:pStyle w:val="ListParagraph"/>
        <w:numPr>
          <w:ilvl w:val="2"/>
          <w:numId w:val="30"/>
        </w:numPr>
        <w:spacing w:before="0" w:after="0"/>
      </w:pPr>
      <w:r>
        <w:t>Puncture cost between minimum of $6.88 and maximum of $12.39MM</w:t>
      </w:r>
    </w:p>
    <w:p w14:paraId="65167AA3" w14:textId="77777777" w:rsidR="00584F50" w:rsidRDefault="00584F50" w:rsidP="006E2336">
      <w:pPr>
        <w:pStyle w:val="ListParagraph"/>
        <w:numPr>
          <w:ilvl w:val="2"/>
          <w:numId w:val="30"/>
        </w:numPr>
        <w:spacing w:before="0" w:after="0"/>
      </w:pPr>
      <w:r>
        <w:t>Puncture spill volume is between a minimum of 53633.53 and maximum of 69617.41 gallons</w:t>
      </w:r>
    </w:p>
    <w:p w14:paraId="2A6BA904" w14:textId="77777777" w:rsidR="00584F50" w:rsidRDefault="00584F50" w:rsidP="006E2336">
      <w:pPr>
        <w:pStyle w:val="ListParagraph"/>
        <w:numPr>
          <w:ilvl w:val="0"/>
          <w:numId w:val="30"/>
        </w:numPr>
        <w:spacing w:before="0" w:after="0"/>
      </w:pPr>
      <w:r>
        <w:t>"SECT 3 HERBERT TO CARON NPS 6</w:t>
      </w:r>
    </w:p>
    <w:p w14:paraId="7F3FC435" w14:textId="77777777" w:rsidR="00584F50" w:rsidRDefault="00584F50" w:rsidP="006E2336">
      <w:pPr>
        <w:pStyle w:val="ListParagraph"/>
        <w:numPr>
          <w:ilvl w:val="1"/>
          <w:numId w:val="30"/>
        </w:numPr>
        <w:spacing w:before="0" w:after="0"/>
      </w:pPr>
      <w:r>
        <w:t>Total Cumulative Length (m):</w:t>
      </w:r>
      <w:r>
        <w:tab/>
        <w:t>291.76</w:t>
      </w:r>
    </w:p>
    <w:p w14:paraId="4C572994" w14:textId="77777777" w:rsidR="00584F50" w:rsidRDefault="00584F50" w:rsidP="006E2336">
      <w:pPr>
        <w:pStyle w:val="ListParagraph"/>
        <w:numPr>
          <w:ilvl w:val="1"/>
          <w:numId w:val="30"/>
        </w:numPr>
        <w:spacing w:before="0" w:after="0"/>
      </w:pPr>
      <w:r>
        <w:t>Likelihood of failure distributed between minimum of 6.241e-03 and maximum of 9.390e-03.</w:t>
      </w:r>
    </w:p>
    <w:p w14:paraId="46E2E436" w14:textId="77777777" w:rsidR="00584F50" w:rsidRDefault="00584F50" w:rsidP="006E2336">
      <w:pPr>
        <w:pStyle w:val="ListParagraph"/>
        <w:numPr>
          <w:ilvl w:val="2"/>
          <w:numId w:val="30"/>
        </w:numPr>
        <w:spacing w:before="0" w:after="0"/>
      </w:pPr>
      <w:r>
        <w:t xml:space="preserve">Land use distributed as </w:t>
      </w:r>
    </w:p>
    <w:p w14:paraId="0959D678" w14:textId="77777777" w:rsidR="00584F50" w:rsidRDefault="00584F50" w:rsidP="006E2336">
      <w:pPr>
        <w:pStyle w:val="ListParagraph"/>
        <w:numPr>
          <w:ilvl w:val="3"/>
          <w:numId w:val="30"/>
        </w:numPr>
        <w:spacing w:before="0" w:after="0"/>
      </w:pPr>
      <w:r>
        <w:t>Agricultural: 291.76</w:t>
      </w:r>
    </w:p>
    <w:p w14:paraId="56856DD1" w14:textId="77777777" w:rsidR="00584F50" w:rsidRDefault="00584F50" w:rsidP="006E2336">
      <w:pPr>
        <w:pStyle w:val="ListParagraph"/>
        <w:numPr>
          <w:ilvl w:val="2"/>
          <w:numId w:val="30"/>
        </w:numPr>
        <w:spacing w:before="0" w:after="0"/>
      </w:pPr>
      <w:r>
        <w:t xml:space="preserve">Depth of cover distributed as </w:t>
      </w:r>
    </w:p>
    <w:p w14:paraId="57D2DBEB" w14:textId="77777777" w:rsidR="00584F50" w:rsidRDefault="00584F50" w:rsidP="006E2336">
      <w:pPr>
        <w:pStyle w:val="ListParagraph"/>
        <w:numPr>
          <w:ilvl w:val="3"/>
          <w:numId w:val="30"/>
        </w:numPr>
        <w:spacing w:before="0" w:after="0"/>
      </w:pPr>
      <w:r>
        <w:t>nan</w:t>
      </w:r>
    </w:p>
    <w:p w14:paraId="4F4B9CEA" w14:textId="77777777" w:rsidR="00584F50" w:rsidRDefault="00584F50" w:rsidP="006E2336">
      <w:pPr>
        <w:pStyle w:val="ListParagraph"/>
        <w:numPr>
          <w:ilvl w:val="2"/>
          <w:numId w:val="30"/>
        </w:numPr>
        <w:spacing w:before="0" w:after="0"/>
      </w:pPr>
      <w:r>
        <w:t>Installation date between minimum of 1963-01-01 and maximum of 1963-01-01</w:t>
      </w:r>
    </w:p>
    <w:p w14:paraId="22CF8EFB" w14:textId="77777777" w:rsidR="00584F50" w:rsidRDefault="00584F50" w:rsidP="006E2336">
      <w:pPr>
        <w:pStyle w:val="ListParagraph"/>
        <w:numPr>
          <w:ilvl w:val="2"/>
          <w:numId w:val="30"/>
        </w:numPr>
        <w:spacing w:before="0" w:after="0"/>
      </w:pPr>
      <w:r>
        <w:t>Outside diameter of 6.625 in.</w:t>
      </w:r>
    </w:p>
    <w:p w14:paraId="0FAD0216" w14:textId="77777777" w:rsidR="00584F50" w:rsidRDefault="00584F50" w:rsidP="006E2336">
      <w:pPr>
        <w:pStyle w:val="ListParagraph"/>
        <w:numPr>
          <w:ilvl w:val="2"/>
          <w:numId w:val="30"/>
        </w:numPr>
        <w:spacing w:before="0" w:after="0"/>
      </w:pPr>
      <w:r>
        <w:t>Grade between minimum of 241.0 and maximum of 290.0 MPa</w:t>
      </w:r>
    </w:p>
    <w:p w14:paraId="7B35C3BB" w14:textId="77777777" w:rsidR="00584F50" w:rsidRDefault="00584F50" w:rsidP="006E2336">
      <w:pPr>
        <w:pStyle w:val="ListParagraph"/>
        <w:numPr>
          <w:ilvl w:val="2"/>
          <w:numId w:val="30"/>
        </w:numPr>
        <w:spacing w:before="0" w:after="0"/>
      </w:pPr>
      <w:r>
        <w:t>Wall thickness between minimum of 4.83 and maximum of 7.11 mm</w:t>
      </w:r>
    </w:p>
    <w:p w14:paraId="58A2D08C" w14:textId="77777777" w:rsidR="00584F50" w:rsidRDefault="00584F50" w:rsidP="006E2336">
      <w:pPr>
        <w:pStyle w:val="ListParagraph"/>
        <w:numPr>
          <w:ilvl w:val="2"/>
          <w:numId w:val="30"/>
        </w:numPr>
        <w:spacing w:before="0" w:after="0"/>
      </w:pPr>
      <w:r>
        <w:t>Toughness between minimum of nan and maximum of nan J</w:t>
      </w:r>
    </w:p>
    <w:p w14:paraId="79276F2F" w14:textId="77777777" w:rsidR="00584F50" w:rsidRDefault="00584F50" w:rsidP="006E2336">
      <w:pPr>
        <w:pStyle w:val="ListParagraph"/>
        <w:numPr>
          <w:ilvl w:val="2"/>
          <w:numId w:val="30"/>
        </w:numPr>
        <w:spacing w:before="0" w:after="0"/>
      </w:pPr>
      <w:r>
        <w:lastRenderedPageBreak/>
        <w:t>Probability of failure given a hit between minimum of 1.499e-01 and maximum of 2.255e-01</w:t>
      </w:r>
    </w:p>
    <w:p w14:paraId="78E16697" w14:textId="77777777" w:rsidR="00584F50" w:rsidRDefault="00584F50" w:rsidP="006E2336">
      <w:pPr>
        <w:pStyle w:val="ListParagraph"/>
        <w:numPr>
          <w:ilvl w:val="2"/>
          <w:numId w:val="30"/>
        </w:numPr>
        <w:spacing w:before="0" w:after="0"/>
      </w:pPr>
      <w:r>
        <w:t>Class area location is/are 1.0.</w:t>
      </w:r>
    </w:p>
    <w:p w14:paraId="7A29AD42" w14:textId="77777777" w:rsidR="00584F50" w:rsidRDefault="00584F50" w:rsidP="006E2336">
      <w:pPr>
        <w:pStyle w:val="ListParagraph"/>
        <w:numPr>
          <w:ilvl w:val="1"/>
          <w:numId w:val="30"/>
        </w:numPr>
        <w:spacing w:before="0" w:after="0"/>
      </w:pPr>
      <w:r>
        <w:t>Consequence of failure distributed between minimum of $13.10 and maximum of $24.90MM</w:t>
      </w:r>
    </w:p>
    <w:p w14:paraId="2BE8A74D" w14:textId="77777777" w:rsidR="00584F50" w:rsidRDefault="00584F50" w:rsidP="006E2336">
      <w:pPr>
        <w:pStyle w:val="ListParagraph"/>
        <w:numPr>
          <w:ilvl w:val="1"/>
          <w:numId w:val="30"/>
        </w:numPr>
        <w:spacing w:before="0" w:after="0"/>
      </w:pPr>
      <w:r>
        <w:t>Total length driven by Safety: 291.76 meters.</w:t>
      </w:r>
    </w:p>
    <w:p w14:paraId="17670539" w14:textId="77777777" w:rsidR="00584F50" w:rsidRDefault="00584F50" w:rsidP="006E2336">
      <w:pPr>
        <w:pStyle w:val="ListParagraph"/>
        <w:numPr>
          <w:ilvl w:val="1"/>
          <w:numId w:val="30"/>
        </w:numPr>
        <w:spacing w:before="0" w:after="0"/>
      </w:pPr>
      <w:r>
        <w:t>Safety Cost distributed between minimum of $10.18 and maximum of $21.68MM:</w:t>
      </w:r>
    </w:p>
    <w:p w14:paraId="664023C9" w14:textId="77777777" w:rsidR="00584F50" w:rsidRDefault="00584F50" w:rsidP="006E2336">
      <w:pPr>
        <w:pStyle w:val="ListParagraph"/>
        <w:numPr>
          <w:ilvl w:val="2"/>
          <w:numId w:val="30"/>
        </w:numPr>
        <w:spacing w:before="0" w:after="0"/>
      </w:pPr>
      <w:r>
        <w:t>Leak cost between minimum of $0.00 and maximum of $0.00MM</w:t>
      </w:r>
    </w:p>
    <w:p w14:paraId="45A9CC2E" w14:textId="77777777" w:rsidR="00584F50" w:rsidRDefault="00584F50" w:rsidP="006E2336">
      <w:pPr>
        <w:pStyle w:val="ListParagraph"/>
        <w:numPr>
          <w:ilvl w:val="2"/>
          <w:numId w:val="30"/>
        </w:numPr>
        <w:spacing w:before="0" w:after="0"/>
      </w:pPr>
      <w:r>
        <w:t>Leak scenario yielded 9.0 intersections with structures, with minimum of nan and maximum of nan of population impacted.</w:t>
      </w:r>
    </w:p>
    <w:p w14:paraId="1E0AEBB6" w14:textId="77777777" w:rsidR="00584F50" w:rsidRDefault="00584F50" w:rsidP="006E2336">
      <w:pPr>
        <w:pStyle w:val="ListParagraph"/>
        <w:numPr>
          <w:ilvl w:val="2"/>
          <w:numId w:val="30"/>
        </w:numPr>
        <w:spacing w:before="0" w:after="0"/>
      </w:pPr>
      <w:r>
        <w:t>Leak hazard radius distributed between minimum of 12.34 and maximum of 12.34 meters.</w:t>
      </w:r>
    </w:p>
    <w:p w14:paraId="24016748" w14:textId="77777777" w:rsidR="00584F50" w:rsidRDefault="00584F50" w:rsidP="006E2336">
      <w:pPr>
        <w:pStyle w:val="ListParagraph"/>
        <w:numPr>
          <w:ilvl w:val="2"/>
          <w:numId w:val="30"/>
        </w:numPr>
        <w:spacing w:before="0" w:after="0"/>
      </w:pPr>
      <w:r>
        <w:t>Rupture cost between minimum of $12.11 and maximum of $21.89MM</w:t>
      </w:r>
    </w:p>
    <w:p w14:paraId="64E3F78A" w14:textId="77777777" w:rsidR="00584F50" w:rsidRDefault="00584F50" w:rsidP="006E2336">
      <w:pPr>
        <w:pStyle w:val="ListParagraph"/>
        <w:numPr>
          <w:ilvl w:val="2"/>
          <w:numId w:val="30"/>
        </w:numPr>
        <w:spacing w:before="0" w:after="0"/>
      </w:pPr>
      <w:r>
        <w:t>Rupture scenario yielded 45.0 intersections with structures, with minimum of 1.26 and maximum of 2.28 of population impacted</w:t>
      </w:r>
    </w:p>
    <w:p w14:paraId="189C66CA" w14:textId="77777777" w:rsidR="00584F50" w:rsidRDefault="00584F50" w:rsidP="006E2336">
      <w:pPr>
        <w:pStyle w:val="ListParagraph"/>
        <w:numPr>
          <w:ilvl w:val="2"/>
          <w:numId w:val="30"/>
        </w:numPr>
        <w:spacing w:before="0" w:after="0"/>
      </w:pPr>
      <w:r>
        <w:t>Rupture hazard radius distributed between minimum of 130.83 and maximum of 130.83 meters.</w:t>
      </w:r>
    </w:p>
    <w:p w14:paraId="43201E50" w14:textId="77777777" w:rsidR="00584F50" w:rsidRDefault="00584F50" w:rsidP="006E2336">
      <w:pPr>
        <w:pStyle w:val="ListParagraph"/>
        <w:numPr>
          <w:ilvl w:val="2"/>
          <w:numId w:val="30"/>
        </w:numPr>
        <w:spacing w:before="0" w:after="0"/>
      </w:pPr>
      <w:r>
        <w:t>Puncture cost between minimum of $12.11 and maximum of $21.89MM</w:t>
      </w:r>
    </w:p>
    <w:p w14:paraId="4237AF1D" w14:textId="77777777" w:rsidR="00584F50" w:rsidRDefault="00584F50" w:rsidP="006E2336">
      <w:pPr>
        <w:pStyle w:val="ListParagraph"/>
        <w:numPr>
          <w:ilvl w:val="2"/>
          <w:numId w:val="30"/>
        </w:numPr>
        <w:spacing w:before="0" w:after="0"/>
      </w:pPr>
      <w:r>
        <w:t>Puncture scenario yielded 41.0 intersections with structures, with minimum of 1.26 and maximum of 2.28 of population impacted</w:t>
      </w:r>
    </w:p>
    <w:p w14:paraId="6D45D362" w14:textId="77777777" w:rsidR="00584F50" w:rsidRDefault="00584F50" w:rsidP="006E2336">
      <w:pPr>
        <w:pStyle w:val="ListParagraph"/>
        <w:numPr>
          <w:ilvl w:val="2"/>
          <w:numId w:val="30"/>
        </w:numPr>
        <w:spacing w:before="0" w:after="0"/>
      </w:pPr>
      <w:r>
        <w:t>Puncture hazard radius distributed between minimum of 58.33 and maximum of 58.33 meters.</w:t>
      </w:r>
    </w:p>
    <w:p w14:paraId="2ACB4D5D" w14:textId="77777777" w:rsidR="00584F50" w:rsidRDefault="00584F50" w:rsidP="006E2336">
      <w:pPr>
        <w:pStyle w:val="ListParagraph"/>
        <w:numPr>
          <w:ilvl w:val="2"/>
          <w:numId w:val="30"/>
        </w:numPr>
        <w:spacing w:before="0" w:after="0"/>
      </w:pPr>
      <w:r>
        <w:t>Product type is NGL.</w:t>
      </w:r>
    </w:p>
    <w:p w14:paraId="5463BEE0" w14:textId="77777777" w:rsidR="00584F50" w:rsidRDefault="00584F50" w:rsidP="006E2336">
      <w:pPr>
        <w:pStyle w:val="ListParagraph"/>
        <w:numPr>
          <w:ilvl w:val="2"/>
          <w:numId w:val="30"/>
        </w:numPr>
        <w:spacing w:before="0" w:after="0"/>
      </w:pPr>
      <w:r>
        <w:t>Class area location is/are 1.0.</w:t>
      </w:r>
    </w:p>
    <w:p w14:paraId="119E8C44" w14:textId="77777777" w:rsidR="00584F50" w:rsidRDefault="00584F50" w:rsidP="006E2336">
      <w:pPr>
        <w:pStyle w:val="ListParagraph"/>
        <w:numPr>
          <w:ilvl w:val="0"/>
          <w:numId w:val="30"/>
        </w:numPr>
        <w:spacing w:before="0" w:after="0"/>
      </w:pPr>
      <w:r>
        <w:t>"WAPELLA LATERAL WEST NPS 4</w:t>
      </w:r>
    </w:p>
    <w:p w14:paraId="0A77CDF8" w14:textId="77777777" w:rsidR="00584F50" w:rsidRDefault="00584F50" w:rsidP="006E2336">
      <w:pPr>
        <w:pStyle w:val="ListParagraph"/>
        <w:numPr>
          <w:ilvl w:val="1"/>
          <w:numId w:val="30"/>
        </w:numPr>
        <w:spacing w:before="0" w:after="0"/>
      </w:pPr>
      <w:r>
        <w:t>Total Cumulative Length (m):</w:t>
      </w:r>
      <w:r>
        <w:tab/>
        <w:t>280.42</w:t>
      </w:r>
    </w:p>
    <w:p w14:paraId="31255E97" w14:textId="77777777" w:rsidR="00584F50" w:rsidRDefault="00584F50" w:rsidP="006E2336">
      <w:pPr>
        <w:pStyle w:val="ListParagraph"/>
        <w:numPr>
          <w:ilvl w:val="1"/>
          <w:numId w:val="30"/>
        </w:numPr>
        <w:spacing w:before="0" w:after="0"/>
      </w:pPr>
      <w:r>
        <w:t>Likelihood of failure distributed between minimum of 3.106e-03 and maximum of 1.291e-02.</w:t>
      </w:r>
    </w:p>
    <w:p w14:paraId="01AA82E1" w14:textId="77777777" w:rsidR="00584F50" w:rsidRDefault="00584F50" w:rsidP="006E2336">
      <w:pPr>
        <w:pStyle w:val="ListParagraph"/>
        <w:numPr>
          <w:ilvl w:val="2"/>
          <w:numId w:val="30"/>
        </w:numPr>
        <w:spacing w:before="0" w:after="0"/>
      </w:pPr>
      <w:r>
        <w:t xml:space="preserve">Land use distributed as </w:t>
      </w:r>
    </w:p>
    <w:p w14:paraId="056B91D0" w14:textId="77777777" w:rsidR="00584F50" w:rsidRDefault="00584F50" w:rsidP="006E2336">
      <w:pPr>
        <w:pStyle w:val="ListParagraph"/>
        <w:numPr>
          <w:ilvl w:val="3"/>
          <w:numId w:val="30"/>
        </w:numPr>
        <w:spacing w:before="0" w:after="0"/>
      </w:pPr>
      <w:r>
        <w:t>Agricultural: 243.69</w:t>
      </w:r>
    </w:p>
    <w:p w14:paraId="0AC58227" w14:textId="77777777" w:rsidR="00584F50" w:rsidRDefault="00584F50" w:rsidP="006E2336">
      <w:pPr>
        <w:pStyle w:val="ListParagraph"/>
        <w:numPr>
          <w:ilvl w:val="3"/>
          <w:numId w:val="30"/>
        </w:numPr>
        <w:spacing w:before="0" w:after="0"/>
      </w:pPr>
      <w:r>
        <w:t>Water Course: 36.73</w:t>
      </w:r>
    </w:p>
    <w:p w14:paraId="561ED55E" w14:textId="77777777" w:rsidR="00584F50" w:rsidRDefault="00584F50" w:rsidP="006E2336">
      <w:pPr>
        <w:pStyle w:val="ListParagraph"/>
        <w:numPr>
          <w:ilvl w:val="2"/>
          <w:numId w:val="30"/>
        </w:numPr>
        <w:spacing w:before="0" w:after="0"/>
      </w:pPr>
      <w:r>
        <w:t xml:space="preserve">Depth of cover distributed as </w:t>
      </w:r>
    </w:p>
    <w:p w14:paraId="77EC6578" w14:textId="77777777" w:rsidR="00584F50" w:rsidRDefault="00584F50" w:rsidP="006E2336">
      <w:pPr>
        <w:pStyle w:val="ListParagraph"/>
        <w:numPr>
          <w:ilvl w:val="3"/>
          <w:numId w:val="30"/>
        </w:numPr>
        <w:spacing w:before="0" w:after="0"/>
      </w:pPr>
      <w:r>
        <w:t>nan</w:t>
      </w:r>
    </w:p>
    <w:p w14:paraId="42FD9C3D" w14:textId="77777777" w:rsidR="00584F50" w:rsidRDefault="00584F50" w:rsidP="006E2336">
      <w:pPr>
        <w:pStyle w:val="ListParagraph"/>
        <w:numPr>
          <w:ilvl w:val="2"/>
          <w:numId w:val="30"/>
        </w:numPr>
        <w:spacing w:before="0" w:after="0"/>
      </w:pPr>
      <w:r>
        <w:t>Installation date between minimum of 1999-01-01 and maximum of 1999-01-01</w:t>
      </w:r>
    </w:p>
    <w:p w14:paraId="165F9C84" w14:textId="77777777" w:rsidR="00584F50" w:rsidRDefault="00584F50" w:rsidP="006E2336">
      <w:pPr>
        <w:pStyle w:val="ListParagraph"/>
        <w:numPr>
          <w:ilvl w:val="2"/>
          <w:numId w:val="30"/>
        </w:numPr>
        <w:spacing w:before="0" w:after="0"/>
      </w:pPr>
      <w:r>
        <w:t>Outside diameter of 4.5 in.</w:t>
      </w:r>
    </w:p>
    <w:p w14:paraId="6D042AF3" w14:textId="77777777" w:rsidR="00584F50" w:rsidRDefault="00584F50" w:rsidP="006E2336">
      <w:pPr>
        <w:pStyle w:val="ListParagraph"/>
        <w:numPr>
          <w:ilvl w:val="2"/>
          <w:numId w:val="30"/>
        </w:numPr>
        <w:spacing w:before="0" w:after="0"/>
      </w:pPr>
      <w:r>
        <w:t>Grade between minimum of 359.0 and maximum of 359.0 MPa</w:t>
      </w:r>
    </w:p>
    <w:p w14:paraId="53F0928E" w14:textId="77777777" w:rsidR="00584F50" w:rsidRDefault="00584F50" w:rsidP="006E2336">
      <w:pPr>
        <w:pStyle w:val="ListParagraph"/>
        <w:numPr>
          <w:ilvl w:val="2"/>
          <w:numId w:val="30"/>
        </w:numPr>
        <w:spacing w:before="0" w:after="0"/>
      </w:pPr>
      <w:r>
        <w:t>Wall thickness between minimum of 3.17 and maximum of 3.17 mm</w:t>
      </w:r>
    </w:p>
    <w:p w14:paraId="4F33292D" w14:textId="77777777" w:rsidR="00584F50" w:rsidRDefault="00584F50" w:rsidP="006E2336">
      <w:pPr>
        <w:pStyle w:val="ListParagraph"/>
        <w:numPr>
          <w:ilvl w:val="2"/>
          <w:numId w:val="30"/>
        </w:numPr>
        <w:spacing w:before="0" w:after="0"/>
      </w:pPr>
      <w:r>
        <w:t>Toughness between minimum of nan and maximum of nan J</w:t>
      </w:r>
    </w:p>
    <w:p w14:paraId="78BF8A25" w14:textId="77777777" w:rsidR="00584F50" w:rsidRDefault="00584F50" w:rsidP="006E2336">
      <w:pPr>
        <w:pStyle w:val="ListParagraph"/>
        <w:numPr>
          <w:ilvl w:val="2"/>
          <w:numId w:val="30"/>
        </w:numPr>
        <w:spacing w:before="0" w:after="0"/>
      </w:pPr>
      <w:r>
        <w:t>Probability of failure given a hit between minimum of 3.100e-01 and maximum of 3.100e-01</w:t>
      </w:r>
    </w:p>
    <w:p w14:paraId="6723B5BC" w14:textId="77777777" w:rsidR="00584F50" w:rsidRDefault="00584F50" w:rsidP="006E2336">
      <w:pPr>
        <w:pStyle w:val="ListParagraph"/>
        <w:numPr>
          <w:ilvl w:val="2"/>
          <w:numId w:val="30"/>
        </w:numPr>
        <w:spacing w:before="0" w:after="0"/>
      </w:pPr>
      <w:r>
        <w:t>Class area location is/are 1.0.</w:t>
      </w:r>
    </w:p>
    <w:p w14:paraId="5FFFD6B8" w14:textId="77777777" w:rsidR="00584F50" w:rsidRDefault="00584F50" w:rsidP="006E2336">
      <w:pPr>
        <w:pStyle w:val="ListParagraph"/>
        <w:numPr>
          <w:ilvl w:val="1"/>
          <w:numId w:val="30"/>
        </w:numPr>
        <w:spacing w:before="0" w:after="0"/>
      </w:pPr>
      <w:r>
        <w:t>Consequence of failure distributed between minimum of $7.51 and maximum of $12.42MM</w:t>
      </w:r>
    </w:p>
    <w:p w14:paraId="74DD407C" w14:textId="77777777" w:rsidR="00584F50" w:rsidRDefault="00584F50" w:rsidP="006E2336">
      <w:pPr>
        <w:pStyle w:val="ListParagraph"/>
        <w:numPr>
          <w:ilvl w:val="1"/>
          <w:numId w:val="30"/>
        </w:numPr>
        <w:spacing w:before="0" w:after="0"/>
      </w:pPr>
      <w:r>
        <w:t>Total length driven by Environmental: 280.42 meters.</w:t>
      </w:r>
    </w:p>
    <w:p w14:paraId="66FFC79C" w14:textId="77777777" w:rsidR="00584F50" w:rsidRDefault="00584F50" w:rsidP="006E2336">
      <w:pPr>
        <w:pStyle w:val="ListParagraph"/>
        <w:numPr>
          <w:ilvl w:val="1"/>
          <w:numId w:val="30"/>
        </w:numPr>
        <w:spacing w:before="0" w:after="0"/>
      </w:pPr>
      <w:r>
        <w:t>Environmental Cost distributed between minimum of $7.23 and maximum of $12.11MM:</w:t>
      </w:r>
    </w:p>
    <w:p w14:paraId="7D99A188" w14:textId="77777777" w:rsidR="00584F50" w:rsidRDefault="00584F50" w:rsidP="006E2336">
      <w:pPr>
        <w:pStyle w:val="ListParagraph"/>
        <w:numPr>
          <w:ilvl w:val="2"/>
          <w:numId w:val="30"/>
        </w:numPr>
        <w:spacing w:before="0" w:after="0"/>
      </w:pPr>
      <w:r>
        <w:t>Leak cost between minimum of $0.20 and maximum of $0.34MM</w:t>
      </w:r>
    </w:p>
    <w:p w14:paraId="09D6D3E6" w14:textId="77777777" w:rsidR="00584F50" w:rsidRDefault="00584F50" w:rsidP="006E2336">
      <w:pPr>
        <w:pStyle w:val="ListParagraph"/>
        <w:numPr>
          <w:ilvl w:val="2"/>
          <w:numId w:val="30"/>
        </w:numPr>
        <w:spacing w:before="0" w:after="0"/>
      </w:pPr>
      <w:r>
        <w:t>Leak spill volume between a minimum of 1853.91 and maximum of 1890.81 gallons</w:t>
      </w:r>
    </w:p>
    <w:p w14:paraId="118BCAD7" w14:textId="77777777" w:rsidR="00584F50" w:rsidRDefault="00584F50" w:rsidP="006E2336">
      <w:pPr>
        <w:pStyle w:val="ListParagraph"/>
        <w:numPr>
          <w:ilvl w:val="2"/>
          <w:numId w:val="30"/>
        </w:numPr>
        <w:spacing w:before="0" w:after="0"/>
      </w:pPr>
      <w:r>
        <w:t>Rupture cost between minimum of $25.67 and maximum of $43.95MM</w:t>
      </w:r>
    </w:p>
    <w:p w14:paraId="3AF15AFE" w14:textId="77777777" w:rsidR="00584F50" w:rsidRDefault="00584F50" w:rsidP="006E2336">
      <w:pPr>
        <w:pStyle w:val="ListParagraph"/>
        <w:numPr>
          <w:ilvl w:val="2"/>
          <w:numId w:val="30"/>
        </w:numPr>
        <w:spacing w:before="0" w:after="0"/>
      </w:pPr>
      <w:r>
        <w:t>Rupture spill volume is between a minimum of 242203.9 and maximum of 247024.79 gallons</w:t>
      </w:r>
    </w:p>
    <w:p w14:paraId="583CA7A6" w14:textId="77777777" w:rsidR="00584F50" w:rsidRDefault="00584F50" w:rsidP="006E2336">
      <w:pPr>
        <w:pStyle w:val="ListParagraph"/>
        <w:numPr>
          <w:ilvl w:val="2"/>
          <w:numId w:val="30"/>
        </w:numPr>
        <w:spacing w:before="0" w:after="0"/>
      </w:pPr>
      <w:r>
        <w:lastRenderedPageBreak/>
        <w:t>Puncture cost between minimum of $6.46 and maximum of $11.05MM</w:t>
      </w:r>
    </w:p>
    <w:p w14:paraId="29F8824B" w14:textId="77777777" w:rsidR="00584F50" w:rsidRDefault="00584F50" w:rsidP="006E2336">
      <w:pPr>
        <w:pStyle w:val="ListParagraph"/>
        <w:numPr>
          <w:ilvl w:val="2"/>
          <w:numId w:val="30"/>
        </w:numPr>
        <w:spacing w:before="0" w:after="0"/>
      </w:pPr>
      <w:r>
        <w:t>Puncture spill volume is between a minimum of 60915.28 and maximum of 62127.75 gallons</w:t>
      </w:r>
    </w:p>
    <w:p w14:paraId="3DAB3BCE" w14:textId="77777777" w:rsidR="00584F50" w:rsidRDefault="00584F50" w:rsidP="006E2336">
      <w:pPr>
        <w:pStyle w:val="ListParagraph"/>
        <w:numPr>
          <w:ilvl w:val="0"/>
          <w:numId w:val="30"/>
        </w:numPr>
        <w:spacing w:before="0" w:after="0"/>
      </w:pPr>
      <w:r>
        <w:t>"MOBIL EXXON 7-12 TO 16-10 NPS 6</w:t>
      </w:r>
    </w:p>
    <w:p w14:paraId="6D222F64" w14:textId="77777777" w:rsidR="00584F50" w:rsidRDefault="00584F50" w:rsidP="006E2336">
      <w:pPr>
        <w:pStyle w:val="ListParagraph"/>
        <w:numPr>
          <w:ilvl w:val="1"/>
          <w:numId w:val="30"/>
        </w:numPr>
        <w:spacing w:before="0" w:after="0"/>
      </w:pPr>
      <w:r>
        <w:t>Total Cumulative Length (m):</w:t>
      </w:r>
      <w:r>
        <w:tab/>
        <w:t>275.59</w:t>
      </w:r>
    </w:p>
    <w:p w14:paraId="5380FC33" w14:textId="77777777" w:rsidR="00584F50" w:rsidRDefault="00584F50" w:rsidP="006E2336">
      <w:pPr>
        <w:pStyle w:val="ListParagraph"/>
        <w:numPr>
          <w:ilvl w:val="1"/>
          <w:numId w:val="30"/>
        </w:numPr>
        <w:spacing w:before="0" w:after="0"/>
      </w:pPr>
      <w:r>
        <w:t>Likelihood of failure distributed between minimum of 1.595e-03 and maximum of 1.263e-02.</w:t>
      </w:r>
    </w:p>
    <w:p w14:paraId="16580786" w14:textId="77777777" w:rsidR="00584F50" w:rsidRDefault="00584F50" w:rsidP="006E2336">
      <w:pPr>
        <w:pStyle w:val="ListParagraph"/>
        <w:numPr>
          <w:ilvl w:val="2"/>
          <w:numId w:val="30"/>
        </w:numPr>
        <w:spacing w:before="0" w:after="0"/>
      </w:pPr>
      <w:r>
        <w:t xml:space="preserve">Land use distributed as </w:t>
      </w:r>
    </w:p>
    <w:p w14:paraId="4A254EBC" w14:textId="77777777" w:rsidR="00584F50" w:rsidRDefault="00584F50" w:rsidP="006E2336">
      <w:pPr>
        <w:pStyle w:val="ListParagraph"/>
        <w:numPr>
          <w:ilvl w:val="3"/>
          <w:numId w:val="30"/>
        </w:numPr>
        <w:spacing w:before="0" w:after="0"/>
      </w:pPr>
      <w:r>
        <w:t>Agricultural: 269.82</w:t>
      </w:r>
    </w:p>
    <w:p w14:paraId="144A5ED6" w14:textId="77777777" w:rsidR="00584F50" w:rsidRDefault="00584F50" w:rsidP="006E2336">
      <w:pPr>
        <w:pStyle w:val="ListParagraph"/>
        <w:numPr>
          <w:ilvl w:val="3"/>
          <w:numId w:val="30"/>
        </w:numPr>
        <w:spacing w:before="0" w:after="0"/>
      </w:pPr>
      <w:r>
        <w:t>Water Course: 5.76</w:t>
      </w:r>
    </w:p>
    <w:p w14:paraId="0424F7BC" w14:textId="77777777" w:rsidR="00584F50" w:rsidRDefault="00584F50" w:rsidP="006E2336">
      <w:pPr>
        <w:pStyle w:val="ListParagraph"/>
        <w:numPr>
          <w:ilvl w:val="2"/>
          <w:numId w:val="30"/>
        </w:numPr>
        <w:spacing w:before="0" w:after="0"/>
      </w:pPr>
      <w:r>
        <w:t xml:space="preserve">Depth of cover distributed as </w:t>
      </w:r>
    </w:p>
    <w:p w14:paraId="19409F6C" w14:textId="77777777" w:rsidR="00584F50" w:rsidRDefault="00584F50" w:rsidP="006E2336">
      <w:pPr>
        <w:pStyle w:val="ListParagraph"/>
        <w:numPr>
          <w:ilvl w:val="3"/>
          <w:numId w:val="30"/>
        </w:numPr>
        <w:spacing w:before="0" w:after="0"/>
      </w:pPr>
      <w:r>
        <w:t>nan</w:t>
      </w:r>
    </w:p>
    <w:p w14:paraId="5F30A795" w14:textId="77777777" w:rsidR="00584F50" w:rsidRDefault="00584F50" w:rsidP="006E2336">
      <w:pPr>
        <w:pStyle w:val="ListParagraph"/>
        <w:numPr>
          <w:ilvl w:val="2"/>
          <w:numId w:val="30"/>
        </w:numPr>
        <w:spacing w:before="0" w:after="0"/>
      </w:pPr>
      <w:r>
        <w:t>Installation date between minimum of 1971-01-01 and maximum of 1971-01-01</w:t>
      </w:r>
    </w:p>
    <w:p w14:paraId="6899E58E" w14:textId="77777777" w:rsidR="00584F50" w:rsidRDefault="00584F50" w:rsidP="006E2336">
      <w:pPr>
        <w:pStyle w:val="ListParagraph"/>
        <w:numPr>
          <w:ilvl w:val="2"/>
          <w:numId w:val="30"/>
        </w:numPr>
        <w:spacing w:before="0" w:after="0"/>
      </w:pPr>
      <w:r>
        <w:t>Outside diameter of 6.625 in.</w:t>
      </w:r>
    </w:p>
    <w:p w14:paraId="73085E09" w14:textId="77777777" w:rsidR="00584F50" w:rsidRDefault="00584F50" w:rsidP="006E2336">
      <w:pPr>
        <w:pStyle w:val="ListParagraph"/>
        <w:numPr>
          <w:ilvl w:val="2"/>
          <w:numId w:val="30"/>
        </w:numPr>
        <w:spacing w:before="0" w:after="0"/>
      </w:pPr>
      <w:r>
        <w:t>Grade between minimum of 290.0 and maximum of 290.0 MPa</w:t>
      </w:r>
    </w:p>
    <w:p w14:paraId="230C7D3A" w14:textId="77777777" w:rsidR="00584F50" w:rsidRDefault="00584F50" w:rsidP="006E2336">
      <w:pPr>
        <w:pStyle w:val="ListParagraph"/>
        <w:numPr>
          <w:ilvl w:val="2"/>
          <w:numId w:val="30"/>
        </w:numPr>
        <w:spacing w:before="0" w:after="0"/>
      </w:pPr>
      <w:r>
        <w:t>Wall thickness between minimum of 3.18 and maximum of 4.78 mm</w:t>
      </w:r>
    </w:p>
    <w:p w14:paraId="312CDA96" w14:textId="77777777" w:rsidR="00584F50" w:rsidRDefault="00584F50" w:rsidP="006E2336">
      <w:pPr>
        <w:pStyle w:val="ListParagraph"/>
        <w:numPr>
          <w:ilvl w:val="2"/>
          <w:numId w:val="30"/>
        </w:numPr>
        <w:spacing w:before="0" w:after="0"/>
      </w:pPr>
      <w:r>
        <w:t>Toughness between minimum of nan and maximum of nan J</w:t>
      </w:r>
    </w:p>
    <w:p w14:paraId="20CA6F08" w14:textId="77777777" w:rsidR="00584F50" w:rsidRDefault="00584F50" w:rsidP="006E2336">
      <w:pPr>
        <w:pStyle w:val="ListParagraph"/>
        <w:numPr>
          <w:ilvl w:val="2"/>
          <w:numId w:val="30"/>
        </w:numPr>
        <w:spacing w:before="0" w:after="0"/>
      </w:pPr>
      <w:r>
        <w:t>Probability of failure given a hit between minimum of 1.592e-01 and maximum of 3.035e-01</w:t>
      </w:r>
    </w:p>
    <w:p w14:paraId="111244C6" w14:textId="77777777" w:rsidR="00584F50" w:rsidRDefault="00584F50" w:rsidP="006E2336">
      <w:pPr>
        <w:pStyle w:val="ListParagraph"/>
        <w:numPr>
          <w:ilvl w:val="2"/>
          <w:numId w:val="30"/>
        </w:numPr>
        <w:spacing w:before="0" w:after="0"/>
      </w:pPr>
      <w:r>
        <w:t>Class area location is/are 1.0.</w:t>
      </w:r>
    </w:p>
    <w:p w14:paraId="04E5229F" w14:textId="77777777" w:rsidR="00584F50" w:rsidRDefault="00584F50" w:rsidP="006E2336">
      <w:pPr>
        <w:pStyle w:val="ListParagraph"/>
        <w:numPr>
          <w:ilvl w:val="1"/>
          <w:numId w:val="30"/>
        </w:numPr>
        <w:spacing w:before="0" w:after="0"/>
      </w:pPr>
      <w:r>
        <w:t>Consequence of failure distributed between minimum of $7.90 and maximum of $15.15MM</w:t>
      </w:r>
    </w:p>
    <w:p w14:paraId="656DD433" w14:textId="77777777" w:rsidR="00584F50" w:rsidRDefault="00584F50" w:rsidP="006E2336">
      <w:pPr>
        <w:pStyle w:val="ListParagraph"/>
        <w:numPr>
          <w:ilvl w:val="1"/>
          <w:numId w:val="30"/>
        </w:numPr>
        <w:spacing w:before="0" w:after="0"/>
      </w:pPr>
      <w:r>
        <w:t>Total length driven by Environmental: 275.59 meters.</w:t>
      </w:r>
    </w:p>
    <w:p w14:paraId="41728956" w14:textId="77777777" w:rsidR="00584F50" w:rsidRDefault="00584F50" w:rsidP="006E2336">
      <w:pPr>
        <w:pStyle w:val="ListParagraph"/>
        <w:numPr>
          <w:ilvl w:val="1"/>
          <w:numId w:val="30"/>
        </w:numPr>
        <w:spacing w:before="0" w:after="0"/>
      </w:pPr>
      <w:r>
        <w:t>Environmental Cost distributed between minimum of $7.60 and maximum of $14.84MM:</w:t>
      </w:r>
    </w:p>
    <w:p w14:paraId="620B75CB" w14:textId="77777777" w:rsidR="00584F50" w:rsidRDefault="00584F50" w:rsidP="006E2336">
      <w:pPr>
        <w:pStyle w:val="ListParagraph"/>
        <w:numPr>
          <w:ilvl w:val="2"/>
          <w:numId w:val="30"/>
        </w:numPr>
        <w:spacing w:before="0" w:after="0"/>
      </w:pPr>
      <w:r>
        <w:t>Leak cost between minimum of $0.17 and maximum of $0.29MM</w:t>
      </w:r>
    </w:p>
    <w:p w14:paraId="6CB2C682" w14:textId="77777777" w:rsidR="00584F50" w:rsidRDefault="00584F50" w:rsidP="006E2336">
      <w:pPr>
        <w:pStyle w:val="ListParagraph"/>
        <w:numPr>
          <w:ilvl w:val="2"/>
          <w:numId w:val="30"/>
        </w:numPr>
        <w:spacing w:before="0" w:after="0"/>
      </w:pPr>
      <w:r>
        <w:t>Leak spill volume between a minimum of 1522.19 and maximum of 1651.85 gallons</w:t>
      </w:r>
    </w:p>
    <w:p w14:paraId="21765A4C" w14:textId="77777777" w:rsidR="00584F50" w:rsidRDefault="00584F50" w:rsidP="006E2336">
      <w:pPr>
        <w:pStyle w:val="ListParagraph"/>
        <w:numPr>
          <w:ilvl w:val="2"/>
          <w:numId w:val="30"/>
        </w:numPr>
        <w:spacing w:before="0" w:after="0"/>
      </w:pPr>
      <w:r>
        <w:t>Rupture cost between minimum of $49.42 and maximum of $81.92MM</w:t>
      </w:r>
    </w:p>
    <w:p w14:paraId="5472CCD5" w14:textId="77777777" w:rsidR="00584F50" w:rsidRDefault="00584F50" w:rsidP="006E2336">
      <w:pPr>
        <w:pStyle w:val="ListParagraph"/>
        <w:numPr>
          <w:ilvl w:val="2"/>
          <w:numId w:val="30"/>
        </w:numPr>
        <w:spacing w:before="0" w:after="0"/>
      </w:pPr>
      <w:r>
        <w:t>Rupture spill volume is between a minimum of 431031.0 and maximum of 467747.06 gallons</w:t>
      </w:r>
    </w:p>
    <w:p w14:paraId="5328DC32" w14:textId="77777777" w:rsidR="00584F50" w:rsidRDefault="00584F50" w:rsidP="006E2336">
      <w:pPr>
        <w:pStyle w:val="ListParagraph"/>
        <w:numPr>
          <w:ilvl w:val="2"/>
          <w:numId w:val="30"/>
        </w:numPr>
        <w:spacing w:before="0" w:after="0"/>
      </w:pPr>
      <w:r>
        <w:t>Puncture cost between minimum of $5.73 and maximum of $9.51MM</w:t>
      </w:r>
    </w:p>
    <w:p w14:paraId="61945BAE" w14:textId="77777777" w:rsidR="00584F50" w:rsidRDefault="00584F50" w:rsidP="006E2336">
      <w:pPr>
        <w:pStyle w:val="ListParagraph"/>
        <w:numPr>
          <w:ilvl w:val="2"/>
          <w:numId w:val="30"/>
        </w:numPr>
        <w:spacing w:before="0" w:after="0"/>
      </w:pPr>
      <w:r>
        <w:t>Puncture spill volume is between a minimum of 50015.76 and maximum of 54276.2 gallons</w:t>
      </w:r>
    </w:p>
    <w:p w14:paraId="138E032C" w14:textId="77777777" w:rsidR="00584F50" w:rsidRDefault="00584F50" w:rsidP="006E2336">
      <w:pPr>
        <w:pStyle w:val="ListParagraph"/>
        <w:numPr>
          <w:ilvl w:val="0"/>
          <w:numId w:val="30"/>
        </w:numPr>
        <w:spacing w:before="0" w:after="0"/>
      </w:pPr>
      <w:r>
        <w:t xml:space="preserve">"NPS12 </w:t>
      </w:r>
      <w:proofErr w:type="spellStart"/>
      <w:r>
        <w:t>Carway</w:t>
      </w:r>
      <w:proofErr w:type="spellEnd"/>
      <w:r>
        <w:t xml:space="preserve"> to border </w:t>
      </w:r>
      <w:proofErr w:type="gramStart"/>
      <w:r>
        <w:t>From</w:t>
      </w:r>
      <w:proofErr w:type="gramEnd"/>
      <w:r>
        <w:t xml:space="preserve"> 6-3-1-26W4 To 1-3-1-26W4</w:t>
      </w:r>
    </w:p>
    <w:p w14:paraId="4A1C641C" w14:textId="77777777" w:rsidR="00584F50" w:rsidRDefault="00584F50" w:rsidP="006E2336">
      <w:pPr>
        <w:pStyle w:val="ListParagraph"/>
        <w:numPr>
          <w:ilvl w:val="1"/>
          <w:numId w:val="30"/>
        </w:numPr>
        <w:spacing w:before="0" w:after="0"/>
      </w:pPr>
      <w:r>
        <w:t>Total Cumulative Length (m):</w:t>
      </w:r>
      <w:r>
        <w:tab/>
        <w:t>249.38</w:t>
      </w:r>
    </w:p>
    <w:p w14:paraId="3E3957B2" w14:textId="77777777" w:rsidR="00584F50" w:rsidRDefault="00584F50" w:rsidP="006E2336">
      <w:pPr>
        <w:pStyle w:val="ListParagraph"/>
        <w:numPr>
          <w:ilvl w:val="1"/>
          <w:numId w:val="30"/>
        </w:numPr>
        <w:spacing w:before="0" w:after="0"/>
      </w:pPr>
      <w:r>
        <w:t>Likelihood of failure distributed between minimum of 1.664e-03 and maximum of 1.664e-03.</w:t>
      </w:r>
    </w:p>
    <w:p w14:paraId="38E6131E" w14:textId="77777777" w:rsidR="00584F50" w:rsidRDefault="00584F50" w:rsidP="006E2336">
      <w:pPr>
        <w:pStyle w:val="ListParagraph"/>
        <w:numPr>
          <w:ilvl w:val="2"/>
          <w:numId w:val="30"/>
        </w:numPr>
        <w:spacing w:before="0" w:after="0"/>
      </w:pPr>
      <w:r>
        <w:t xml:space="preserve">Land use distributed as </w:t>
      </w:r>
    </w:p>
    <w:p w14:paraId="6D783C5D" w14:textId="77777777" w:rsidR="00584F50" w:rsidRDefault="00584F50" w:rsidP="006E2336">
      <w:pPr>
        <w:pStyle w:val="ListParagraph"/>
        <w:numPr>
          <w:ilvl w:val="3"/>
          <w:numId w:val="30"/>
        </w:numPr>
        <w:spacing w:before="0" w:after="0"/>
      </w:pPr>
      <w:r>
        <w:t>Forested: 249.38</w:t>
      </w:r>
    </w:p>
    <w:p w14:paraId="38B0AD27" w14:textId="77777777" w:rsidR="00584F50" w:rsidRDefault="00584F50" w:rsidP="006E2336">
      <w:pPr>
        <w:pStyle w:val="ListParagraph"/>
        <w:numPr>
          <w:ilvl w:val="2"/>
          <w:numId w:val="30"/>
        </w:numPr>
        <w:spacing w:before="0" w:after="0"/>
      </w:pPr>
      <w:r>
        <w:t xml:space="preserve">Depth of cover distributed as </w:t>
      </w:r>
    </w:p>
    <w:p w14:paraId="6CEF8443" w14:textId="77777777" w:rsidR="00584F50" w:rsidRDefault="00584F50" w:rsidP="006E2336">
      <w:pPr>
        <w:pStyle w:val="ListParagraph"/>
        <w:numPr>
          <w:ilvl w:val="3"/>
          <w:numId w:val="30"/>
        </w:numPr>
        <w:spacing w:before="0" w:after="0"/>
      </w:pPr>
      <w:r>
        <w:t>nan</w:t>
      </w:r>
    </w:p>
    <w:p w14:paraId="3BB1E90A" w14:textId="77777777" w:rsidR="00584F50" w:rsidRDefault="00584F50" w:rsidP="006E2336">
      <w:pPr>
        <w:pStyle w:val="ListParagraph"/>
        <w:numPr>
          <w:ilvl w:val="2"/>
          <w:numId w:val="30"/>
        </w:numPr>
        <w:spacing w:before="0" w:after="0"/>
      </w:pPr>
      <w:r>
        <w:t>Installation date between minimum of 1967-01-01 and maximum of 1967-01-01</w:t>
      </w:r>
    </w:p>
    <w:p w14:paraId="3345F149" w14:textId="77777777" w:rsidR="00584F50" w:rsidRDefault="00584F50" w:rsidP="006E2336">
      <w:pPr>
        <w:pStyle w:val="ListParagraph"/>
        <w:numPr>
          <w:ilvl w:val="2"/>
          <w:numId w:val="30"/>
        </w:numPr>
        <w:spacing w:before="0" w:after="0"/>
      </w:pPr>
      <w:r>
        <w:t>Outside diameter of 12.75 in.</w:t>
      </w:r>
    </w:p>
    <w:p w14:paraId="1D465065" w14:textId="77777777" w:rsidR="00584F50" w:rsidRDefault="00584F50" w:rsidP="006E2336">
      <w:pPr>
        <w:pStyle w:val="ListParagraph"/>
        <w:numPr>
          <w:ilvl w:val="2"/>
          <w:numId w:val="30"/>
        </w:numPr>
        <w:spacing w:before="0" w:after="0"/>
      </w:pPr>
      <w:r>
        <w:t>Grade between minimum of 317.0 and maximum of 317.0 MPa</w:t>
      </w:r>
    </w:p>
    <w:p w14:paraId="2D86E21F" w14:textId="77777777" w:rsidR="00584F50" w:rsidRDefault="00584F50" w:rsidP="006E2336">
      <w:pPr>
        <w:pStyle w:val="ListParagraph"/>
        <w:numPr>
          <w:ilvl w:val="2"/>
          <w:numId w:val="30"/>
        </w:numPr>
        <w:spacing w:before="0" w:after="0"/>
      </w:pPr>
      <w:r>
        <w:t>Wall thickness between minimum of 4.8 and maximum of 4.8 mm</w:t>
      </w:r>
    </w:p>
    <w:p w14:paraId="2A9D9847" w14:textId="77777777" w:rsidR="00584F50" w:rsidRDefault="00584F50" w:rsidP="006E2336">
      <w:pPr>
        <w:pStyle w:val="ListParagraph"/>
        <w:numPr>
          <w:ilvl w:val="2"/>
          <w:numId w:val="30"/>
        </w:numPr>
        <w:spacing w:before="0" w:after="0"/>
      </w:pPr>
      <w:r>
        <w:t>Toughness between minimum of 14.0 and maximum of 14.0 J</w:t>
      </w:r>
    </w:p>
    <w:p w14:paraId="7AE7AD89" w14:textId="77777777" w:rsidR="00584F50" w:rsidRDefault="00584F50" w:rsidP="006E2336">
      <w:pPr>
        <w:pStyle w:val="ListParagraph"/>
        <w:numPr>
          <w:ilvl w:val="2"/>
          <w:numId w:val="30"/>
        </w:numPr>
        <w:spacing w:before="0" w:after="0"/>
      </w:pPr>
      <w:r>
        <w:t>Probability of failure given a hit between minimum of 1.661e-01 and maximum of 1.661e-01</w:t>
      </w:r>
    </w:p>
    <w:p w14:paraId="24F9677E" w14:textId="77777777" w:rsidR="00584F50" w:rsidRDefault="00584F50" w:rsidP="006E2336">
      <w:pPr>
        <w:pStyle w:val="ListParagraph"/>
        <w:numPr>
          <w:ilvl w:val="2"/>
          <w:numId w:val="30"/>
        </w:numPr>
        <w:spacing w:before="0" w:after="0"/>
      </w:pPr>
      <w:r>
        <w:t>Class area location is/are 2.0.</w:t>
      </w:r>
    </w:p>
    <w:p w14:paraId="0F041708" w14:textId="77777777" w:rsidR="00584F50" w:rsidRDefault="00584F50" w:rsidP="006E2336">
      <w:pPr>
        <w:pStyle w:val="ListParagraph"/>
        <w:numPr>
          <w:ilvl w:val="1"/>
          <w:numId w:val="30"/>
        </w:numPr>
        <w:spacing w:before="0" w:after="0"/>
      </w:pPr>
      <w:r>
        <w:t>Consequence of failure distributed between minimum of $11.04 and maximum of $12.06MM</w:t>
      </w:r>
    </w:p>
    <w:p w14:paraId="2AF4419C" w14:textId="77777777" w:rsidR="00584F50" w:rsidRDefault="00584F50" w:rsidP="006E2336">
      <w:pPr>
        <w:pStyle w:val="ListParagraph"/>
        <w:numPr>
          <w:ilvl w:val="1"/>
          <w:numId w:val="30"/>
        </w:numPr>
        <w:spacing w:before="0" w:after="0"/>
      </w:pPr>
      <w:r>
        <w:lastRenderedPageBreak/>
        <w:t>Total length driven by Safety: 249.38 meters.</w:t>
      </w:r>
    </w:p>
    <w:p w14:paraId="7785BDE2" w14:textId="77777777" w:rsidR="00584F50" w:rsidRDefault="00584F50" w:rsidP="006E2336">
      <w:pPr>
        <w:pStyle w:val="ListParagraph"/>
        <w:numPr>
          <w:ilvl w:val="1"/>
          <w:numId w:val="30"/>
        </w:numPr>
        <w:spacing w:before="0" w:after="0"/>
      </w:pPr>
      <w:r>
        <w:t>Safety Cost distributed between minimum of $6.01 and maximum of $9.12MM:</w:t>
      </w:r>
    </w:p>
    <w:p w14:paraId="60D27A7D" w14:textId="77777777" w:rsidR="00584F50" w:rsidRDefault="00584F50" w:rsidP="006E2336">
      <w:pPr>
        <w:pStyle w:val="ListParagraph"/>
        <w:numPr>
          <w:ilvl w:val="2"/>
          <w:numId w:val="30"/>
        </w:numPr>
        <w:spacing w:before="0" w:after="0"/>
      </w:pPr>
      <w:r>
        <w:t>Leak cost between minimum of $0.28 and maximum of $0.28MM</w:t>
      </w:r>
    </w:p>
    <w:p w14:paraId="05B20320" w14:textId="77777777" w:rsidR="00584F50" w:rsidRDefault="00584F50" w:rsidP="006E2336">
      <w:pPr>
        <w:pStyle w:val="ListParagraph"/>
        <w:numPr>
          <w:ilvl w:val="2"/>
          <w:numId w:val="30"/>
        </w:numPr>
        <w:spacing w:before="0" w:after="0"/>
      </w:pPr>
      <w:r>
        <w:t>Leak scenario yielded 0.0 intersections with structures, with minimum of nan and maximum of nan of population impacted.</w:t>
      </w:r>
    </w:p>
    <w:p w14:paraId="192EA3D1" w14:textId="77777777" w:rsidR="00584F50" w:rsidRDefault="00584F50" w:rsidP="006E2336">
      <w:pPr>
        <w:pStyle w:val="ListParagraph"/>
        <w:numPr>
          <w:ilvl w:val="2"/>
          <w:numId w:val="30"/>
        </w:numPr>
        <w:spacing w:before="0" w:after="0"/>
      </w:pPr>
      <w:r>
        <w:t>Leak hazard radius distributed between minimum of 9.46 and maximum of 9.46 meters.</w:t>
      </w:r>
    </w:p>
    <w:p w14:paraId="2D4F3D74" w14:textId="77777777" w:rsidR="00584F50" w:rsidRDefault="00584F50" w:rsidP="006E2336">
      <w:pPr>
        <w:pStyle w:val="ListParagraph"/>
        <w:numPr>
          <w:ilvl w:val="2"/>
          <w:numId w:val="30"/>
        </w:numPr>
        <w:spacing w:before="0" w:after="0"/>
      </w:pPr>
      <w:r>
        <w:t>Rupture cost between minimum of $53.57 and maximum of $53.57MM</w:t>
      </w:r>
    </w:p>
    <w:p w14:paraId="53F54B47" w14:textId="77777777" w:rsidR="00584F50" w:rsidRDefault="00584F50" w:rsidP="006E2336">
      <w:pPr>
        <w:pStyle w:val="ListParagraph"/>
        <w:numPr>
          <w:ilvl w:val="2"/>
          <w:numId w:val="30"/>
        </w:numPr>
        <w:spacing w:before="0" w:after="0"/>
      </w:pPr>
      <w:r>
        <w:t>Rupture scenario yielded 0.0 intersections with structures, with minimum of nan and maximum of nan of population impacted</w:t>
      </w:r>
    </w:p>
    <w:p w14:paraId="0455CF38" w14:textId="77777777" w:rsidR="00584F50" w:rsidRDefault="00584F50" w:rsidP="006E2336">
      <w:pPr>
        <w:pStyle w:val="ListParagraph"/>
        <w:numPr>
          <w:ilvl w:val="2"/>
          <w:numId w:val="30"/>
        </w:numPr>
        <w:spacing w:before="0" w:after="0"/>
      </w:pPr>
      <w:r>
        <w:t>Rupture hazard radius distributed between minimum of 131.02 and maximum of 131.02 meters.</w:t>
      </w:r>
    </w:p>
    <w:p w14:paraId="6AFB4473" w14:textId="77777777" w:rsidR="00584F50" w:rsidRDefault="00584F50" w:rsidP="006E2336">
      <w:pPr>
        <w:pStyle w:val="ListParagraph"/>
        <w:numPr>
          <w:ilvl w:val="2"/>
          <w:numId w:val="30"/>
        </w:numPr>
        <w:spacing w:before="0" w:after="0"/>
      </w:pPr>
      <w:r>
        <w:t>Puncture cost between minimum of $3.85 and maximum of $3.85MM</w:t>
      </w:r>
    </w:p>
    <w:p w14:paraId="447DD6F4" w14:textId="77777777" w:rsidR="00584F50" w:rsidRDefault="00584F50" w:rsidP="006E2336">
      <w:pPr>
        <w:pStyle w:val="ListParagraph"/>
        <w:numPr>
          <w:ilvl w:val="2"/>
          <w:numId w:val="30"/>
        </w:numPr>
        <w:spacing w:before="0" w:after="0"/>
      </w:pPr>
      <w:r>
        <w:t>Puncture scenario yielded 0.0 intersections with structures, with minimum of nan and maximum of nan of population impacted</w:t>
      </w:r>
    </w:p>
    <w:p w14:paraId="2AAC2D20" w14:textId="77777777" w:rsidR="00584F50" w:rsidRDefault="00584F50" w:rsidP="006E2336">
      <w:pPr>
        <w:pStyle w:val="ListParagraph"/>
        <w:numPr>
          <w:ilvl w:val="2"/>
          <w:numId w:val="30"/>
        </w:numPr>
        <w:spacing w:before="0" w:after="0"/>
      </w:pPr>
      <w:r>
        <w:t>Puncture hazard radius distributed between minimum of 35.14 and maximum of 35.14 meters.</w:t>
      </w:r>
    </w:p>
    <w:p w14:paraId="2A4C0057" w14:textId="77777777" w:rsidR="00584F50" w:rsidRDefault="00584F50" w:rsidP="006E2336">
      <w:pPr>
        <w:pStyle w:val="ListParagraph"/>
        <w:numPr>
          <w:ilvl w:val="2"/>
          <w:numId w:val="30"/>
        </w:numPr>
        <w:spacing w:before="0" w:after="0"/>
      </w:pPr>
      <w:r>
        <w:t>Product type is Crude / Butane Batch.</w:t>
      </w:r>
    </w:p>
    <w:p w14:paraId="40B5C9AB" w14:textId="77777777" w:rsidR="00584F50" w:rsidRDefault="00584F50" w:rsidP="006E2336">
      <w:pPr>
        <w:pStyle w:val="ListParagraph"/>
        <w:numPr>
          <w:ilvl w:val="2"/>
          <w:numId w:val="30"/>
        </w:numPr>
        <w:spacing w:before="0" w:after="0"/>
      </w:pPr>
      <w:r>
        <w:t>Class area location is/are 2.0.</w:t>
      </w:r>
    </w:p>
    <w:p w14:paraId="19068A94" w14:textId="77777777" w:rsidR="00584F50" w:rsidRDefault="00584F50" w:rsidP="006E2336">
      <w:pPr>
        <w:pStyle w:val="ListParagraph"/>
        <w:numPr>
          <w:ilvl w:val="0"/>
          <w:numId w:val="30"/>
        </w:numPr>
        <w:spacing w:before="0" w:after="0"/>
      </w:pPr>
      <w:r>
        <w:t>"NORTH FERRIER 10-36 TO 07-32 NPS 3</w:t>
      </w:r>
    </w:p>
    <w:p w14:paraId="2AFF00FF" w14:textId="77777777" w:rsidR="00584F50" w:rsidRDefault="00584F50" w:rsidP="006E2336">
      <w:pPr>
        <w:pStyle w:val="ListParagraph"/>
        <w:numPr>
          <w:ilvl w:val="1"/>
          <w:numId w:val="30"/>
        </w:numPr>
        <w:spacing w:before="0" w:after="0"/>
      </w:pPr>
      <w:r>
        <w:t>Total Cumulative Length (m):</w:t>
      </w:r>
      <w:r>
        <w:tab/>
        <w:t>244.89</w:t>
      </w:r>
    </w:p>
    <w:p w14:paraId="13D5F714" w14:textId="77777777" w:rsidR="00584F50" w:rsidRDefault="00584F50" w:rsidP="006E2336">
      <w:pPr>
        <w:pStyle w:val="ListParagraph"/>
        <w:numPr>
          <w:ilvl w:val="1"/>
          <w:numId w:val="30"/>
        </w:numPr>
        <w:spacing w:before="0" w:after="0"/>
      </w:pPr>
      <w:r>
        <w:t>Likelihood of failure distributed between minimum of 3.462e-03 and maximum of 3.462e-03.</w:t>
      </w:r>
    </w:p>
    <w:p w14:paraId="127475D6" w14:textId="77777777" w:rsidR="00584F50" w:rsidRDefault="00584F50" w:rsidP="006E2336">
      <w:pPr>
        <w:pStyle w:val="ListParagraph"/>
        <w:numPr>
          <w:ilvl w:val="2"/>
          <w:numId w:val="30"/>
        </w:numPr>
        <w:spacing w:before="0" w:after="0"/>
      </w:pPr>
      <w:r>
        <w:t xml:space="preserve">Land use distributed as </w:t>
      </w:r>
    </w:p>
    <w:p w14:paraId="18D955BB" w14:textId="77777777" w:rsidR="00584F50" w:rsidRDefault="00584F50" w:rsidP="006E2336">
      <w:pPr>
        <w:pStyle w:val="ListParagraph"/>
        <w:numPr>
          <w:ilvl w:val="3"/>
          <w:numId w:val="30"/>
        </w:numPr>
        <w:spacing w:before="0" w:after="0"/>
      </w:pPr>
      <w:r>
        <w:t>Agricultural: 244.89</w:t>
      </w:r>
    </w:p>
    <w:p w14:paraId="64BAA93E" w14:textId="77777777" w:rsidR="00584F50" w:rsidRDefault="00584F50" w:rsidP="006E2336">
      <w:pPr>
        <w:pStyle w:val="ListParagraph"/>
        <w:numPr>
          <w:ilvl w:val="2"/>
          <w:numId w:val="30"/>
        </w:numPr>
        <w:spacing w:before="0" w:after="0"/>
      </w:pPr>
      <w:r>
        <w:t xml:space="preserve">Depth of cover distributed as </w:t>
      </w:r>
    </w:p>
    <w:p w14:paraId="67FBA635" w14:textId="77777777" w:rsidR="00584F50" w:rsidRDefault="00584F50" w:rsidP="006E2336">
      <w:pPr>
        <w:pStyle w:val="ListParagraph"/>
        <w:numPr>
          <w:ilvl w:val="3"/>
          <w:numId w:val="30"/>
        </w:numPr>
        <w:spacing w:before="0" w:after="0"/>
      </w:pPr>
      <w:r>
        <w:t>&gt;= 0.91 to &lt; 1.22m: 244.89</w:t>
      </w:r>
    </w:p>
    <w:p w14:paraId="3C2434AB" w14:textId="77777777" w:rsidR="00584F50" w:rsidRDefault="00584F50" w:rsidP="006E2336">
      <w:pPr>
        <w:pStyle w:val="ListParagraph"/>
        <w:numPr>
          <w:ilvl w:val="2"/>
          <w:numId w:val="30"/>
        </w:numPr>
        <w:spacing w:before="0" w:after="0"/>
      </w:pPr>
      <w:r>
        <w:t>Installation date between minimum of 1985-01-01 and maximum of 1985-01-01</w:t>
      </w:r>
    </w:p>
    <w:p w14:paraId="54054FCC" w14:textId="77777777" w:rsidR="00584F50" w:rsidRDefault="00584F50" w:rsidP="006E2336">
      <w:pPr>
        <w:pStyle w:val="ListParagraph"/>
        <w:numPr>
          <w:ilvl w:val="2"/>
          <w:numId w:val="30"/>
        </w:numPr>
        <w:spacing w:before="0" w:after="0"/>
      </w:pPr>
      <w:r>
        <w:t>Outside diameter of 3.5 in.</w:t>
      </w:r>
    </w:p>
    <w:p w14:paraId="6AD3307B" w14:textId="77777777" w:rsidR="00584F50" w:rsidRDefault="00584F50" w:rsidP="006E2336">
      <w:pPr>
        <w:pStyle w:val="ListParagraph"/>
        <w:numPr>
          <w:ilvl w:val="2"/>
          <w:numId w:val="30"/>
        </w:numPr>
        <w:spacing w:before="0" w:after="0"/>
      </w:pPr>
      <w:r>
        <w:t>Grade between minimum of 290.0 and maximum of 290.0 MPa</w:t>
      </w:r>
    </w:p>
    <w:p w14:paraId="42F7C3B0" w14:textId="77777777" w:rsidR="00584F50" w:rsidRDefault="00584F50" w:rsidP="006E2336">
      <w:pPr>
        <w:pStyle w:val="ListParagraph"/>
        <w:numPr>
          <w:ilvl w:val="2"/>
          <w:numId w:val="30"/>
        </w:numPr>
        <w:spacing w:before="0" w:after="0"/>
      </w:pPr>
      <w:r>
        <w:t>Wall thickness between minimum of 3.96 and maximum of 3.96 mm</w:t>
      </w:r>
    </w:p>
    <w:p w14:paraId="361B0B15" w14:textId="77777777" w:rsidR="00584F50" w:rsidRDefault="00584F50" w:rsidP="006E2336">
      <w:pPr>
        <w:pStyle w:val="ListParagraph"/>
        <w:numPr>
          <w:ilvl w:val="2"/>
          <w:numId w:val="30"/>
        </w:numPr>
        <w:spacing w:before="0" w:after="0"/>
      </w:pPr>
      <w:r>
        <w:t>Toughness between minimum of nan and maximum of nan J</w:t>
      </w:r>
    </w:p>
    <w:p w14:paraId="4684FDCB" w14:textId="77777777" w:rsidR="00584F50" w:rsidRDefault="00584F50" w:rsidP="006E2336">
      <w:pPr>
        <w:pStyle w:val="ListParagraph"/>
        <w:numPr>
          <w:ilvl w:val="2"/>
          <w:numId w:val="30"/>
        </w:numPr>
        <w:spacing w:before="0" w:after="0"/>
      </w:pPr>
      <w:r>
        <w:t>Probability of failure given a hit between minimum of 2.599e-01 and maximum of 2.599e-01</w:t>
      </w:r>
    </w:p>
    <w:p w14:paraId="7709346D" w14:textId="77777777" w:rsidR="00584F50" w:rsidRDefault="00584F50" w:rsidP="006E2336">
      <w:pPr>
        <w:pStyle w:val="ListParagraph"/>
        <w:numPr>
          <w:ilvl w:val="2"/>
          <w:numId w:val="30"/>
        </w:numPr>
        <w:spacing w:before="0" w:after="0"/>
      </w:pPr>
      <w:r>
        <w:t>Class area location is/are 1.0.</w:t>
      </w:r>
    </w:p>
    <w:p w14:paraId="372D3814" w14:textId="77777777" w:rsidR="00584F50" w:rsidRDefault="00584F50" w:rsidP="006E2336">
      <w:pPr>
        <w:pStyle w:val="ListParagraph"/>
        <w:numPr>
          <w:ilvl w:val="1"/>
          <w:numId w:val="30"/>
        </w:numPr>
        <w:spacing w:before="0" w:after="0"/>
      </w:pPr>
      <w:r>
        <w:t>Consequence of failure distributed between minimum of $28.48 and maximum of $28.61MM</w:t>
      </w:r>
    </w:p>
    <w:p w14:paraId="5CCD221E" w14:textId="77777777" w:rsidR="00584F50" w:rsidRDefault="00584F50" w:rsidP="006E2336">
      <w:pPr>
        <w:pStyle w:val="ListParagraph"/>
        <w:numPr>
          <w:ilvl w:val="1"/>
          <w:numId w:val="30"/>
        </w:numPr>
        <w:spacing w:before="0" w:after="0"/>
      </w:pPr>
      <w:r>
        <w:t>Total length driven by Safety: 244.89 meters.</w:t>
      </w:r>
    </w:p>
    <w:p w14:paraId="44A2C458" w14:textId="77777777" w:rsidR="00584F50" w:rsidRDefault="00584F50" w:rsidP="006E2336">
      <w:pPr>
        <w:pStyle w:val="ListParagraph"/>
        <w:numPr>
          <w:ilvl w:val="1"/>
          <w:numId w:val="30"/>
        </w:numPr>
        <w:spacing w:before="0" w:after="0"/>
      </w:pPr>
      <w:r>
        <w:t>Safety Cost distributed between minimum of $20.86 and maximum of $20.86MM:</w:t>
      </w:r>
    </w:p>
    <w:p w14:paraId="33534FF1" w14:textId="77777777" w:rsidR="00584F50" w:rsidRDefault="00584F50" w:rsidP="006E2336">
      <w:pPr>
        <w:pStyle w:val="ListParagraph"/>
        <w:numPr>
          <w:ilvl w:val="2"/>
          <w:numId w:val="30"/>
        </w:numPr>
        <w:spacing w:before="0" w:after="0"/>
      </w:pPr>
      <w:r>
        <w:t>Leak cost between minimum of $0.00 and maximum of $0.00MM</w:t>
      </w:r>
    </w:p>
    <w:p w14:paraId="1E2EA094" w14:textId="77777777" w:rsidR="00584F50" w:rsidRDefault="00584F50" w:rsidP="006E2336">
      <w:pPr>
        <w:pStyle w:val="ListParagraph"/>
        <w:numPr>
          <w:ilvl w:val="2"/>
          <w:numId w:val="30"/>
        </w:numPr>
        <w:spacing w:before="0" w:after="0"/>
      </w:pPr>
      <w:r>
        <w:t>Leak scenario yielded 3.0 intersections with structures, with minimum of nan and maximum of nan of population impacted.</w:t>
      </w:r>
    </w:p>
    <w:p w14:paraId="7DD300F0" w14:textId="77777777" w:rsidR="00584F50" w:rsidRDefault="00584F50" w:rsidP="006E2336">
      <w:pPr>
        <w:pStyle w:val="ListParagraph"/>
        <w:numPr>
          <w:ilvl w:val="2"/>
          <w:numId w:val="30"/>
        </w:numPr>
        <w:spacing w:before="0" w:after="0"/>
      </w:pPr>
      <w:r>
        <w:t>Leak hazard radius distributed between minimum of 12.03 and maximum of 12.03 meters.</w:t>
      </w:r>
    </w:p>
    <w:p w14:paraId="22D7F9B7" w14:textId="77777777" w:rsidR="00584F50" w:rsidRDefault="00584F50" w:rsidP="006E2336">
      <w:pPr>
        <w:pStyle w:val="ListParagraph"/>
        <w:numPr>
          <w:ilvl w:val="2"/>
          <w:numId w:val="30"/>
        </w:numPr>
        <w:spacing w:before="0" w:after="0"/>
      </w:pPr>
      <w:r>
        <w:t>Rupture cost between minimum of $21.89 and maximum of $21.89MM</w:t>
      </w:r>
    </w:p>
    <w:p w14:paraId="5293A524" w14:textId="77777777" w:rsidR="00584F50" w:rsidRDefault="00584F50" w:rsidP="006E2336">
      <w:pPr>
        <w:pStyle w:val="ListParagraph"/>
        <w:numPr>
          <w:ilvl w:val="2"/>
          <w:numId w:val="30"/>
        </w:numPr>
        <w:spacing w:before="0" w:after="0"/>
      </w:pPr>
      <w:r>
        <w:t>Rupture scenario yielded 12.0 intersections with structures, with minimum of 2.28 and maximum of 2.28 of population impacted</w:t>
      </w:r>
    </w:p>
    <w:p w14:paraId="053330BF" w14:textId="77777777" w:rsidR="00584F50" w:rsidRDefault="00584F50" w:rsidP="006E2336">
      <w:pPr>
        <w:pStyle w:val="ListParagraph"/>
        <w:numPr>
          <w:ilvl w:val="2"/>
          <w:numId w:val="30"/>
        </w:numPr>
        <w:spacing w:before="0" w:after="0"/>
      </w:pPr>
      <w:r>
        <w:t>Rupture hazard radius distributed between minimum of 68.4 and maximum of 68.4 meters.</w:t>
      </w:r>
    </w:p>
    <w:p w14:paraId="17E1BAA0" w14:textId="77777777" w:rsidR="00584F50" w:rsidRDefault="00584F50" w:rsidP="006E2336">
      <w:pPr>
        <w:pStyle w:val="ListParagraph"/>
        <w:numPr>
          <w:ilvl w:val="2"/>
          <w:numId w:val="30"/>
        </w:numPr>
        <w:spacing w:before="0" w:after="0"/>
      </w:pPr>
      <w:r>
        <w:lastRenderedPageBreak/>
        <w:t>Puncture cost between minimum of $21.89 and maximum of $21.89MM</w:t>
      </w:r>
    </w:p>
    <w:p w14:paraId="49C1382F" w14:textId="77777777" w:rsidR="00584F50" w:rsidRDefault="00584F50" w:rsidP="006E2336">
      <w:pPr>
        <w:pStyle w:val="ListParagraph"/>
        <w:numPr>
          <w:ilvl w:val="2"/>
          <w:numId w:val="30"/>
        </w:numPr>
        <w:spacing w:before="0" w:after="0"/>
      </w:pPr>
      <w:r>
        <w:t>Puncture scenario yielded 12.0 intersections with structures, with minimum of 2.28 and maximum of 2.28 of population impacted</w:t>
      </w:r>
    </w:p>
    <w:p w14:paraId="1495356C" w14:textId="77777777" w:rsidR="00584F50" w:rsidRDefault="00584F50" w:rsidP="006E2336">
      <w:pPr>
        <w:pStyle w:val="ListParagraph"/>
        <w:numPr>
          <w:ilvl w:val="2"/>
          <w:numId w:val="30"/>
        </w:numPr>
        <w:spacing w:before="0" w:after="0"/>
      </w:pPr>
      <w:r>
        <w:t>Puncture hazard radius distributed between minimum of 48.58 and maximum of 48.58 meters.</w:t>
      </w:r>
    </w:p>
    <w:p w14:paraId="3B2F3B9D" w14:textId="77777777" w:rsidR="00584F50" w:rsidRDefault="00584F50" w:rsidP="006E2336">
      <w:pPr>
        <w:pStyle w:val="ListParagraph"/>
        <w:numPr>
          <w:ilvl w:val="2"/>
          <w:numId w:val="30"/>
        </w:numPr>
        <w:spacing w:before="0" w:after="0"/>
      </w:pPr>
      <w:r>
        <w:t>Product type is LVP Products.</w:t>
      </w:r>
    </w:p>
    <w:p w14:paraId="1E0EC589" w14:textId="77777777" w:rsidR="00584F50" w:rsidRDefault="00584F50" w:rsidP="006E2336">
      <w:pPr>
        <w:pStyle w:val="ListParagraph"/>
        <w:numPr>
          <w:ilvl w:val="2"/>
          <w:numId w:val="30"/>
        </w:numPr>
        <w:spacing w:before="0" w:after="0"/>
      </w:pPr>
      <w:r>
        <w:t>Class area location is/are 1.0.</w:t>
      </w:r>
    </w:p>
    <w:p w14:paraId="37BCE7E5" w14:textId="77777777" w:rsidR="00584F50" w:rsidRDefault="00584F50" w:rsidP="006E2336">
      <w:pPr>
        <w:pStyle w:val="ListParagraph"/>
        <w:numPr>
          <w:ilvl w:val="0"/>
          <w:numId w:val="30"/>
        </w:numPr>
        <w:spacing w:before="0" w:after="0"/>
      </w:pPr>
      <w:r>
        <w:t>"SS-11 NPS 6</w:t>
      </w:r>
    </w:p>
    <w:p w14:paraId="65190ED6" w14:textId="77777777" w:rsidR="00584F50" w:rsidRDefault="00584F50" w:rsidP="006E2336">
      <w:pPr>
        <w:pStyle w:val="ListParagraph"/>
        <w:numPr>
          <w:ilvl w:val="1"/>
          <w:numId w:val="30"/>
        </w:numPr>
        <w:spacing w:before="0" w:after="0"/>
      </w:pPr>
      <w:r>
        <w:t>Total Cumulative Length (m):</w:t>
      </w:r>
      <w:r>
        <w:tab/>
        <w:t>239.92</w:t>
      </w:r>
    </w:p>
    <w:p w14:paraId="0D5B0EFF" w14:textId="77777777" w:rsidR="00584F50" w:rsidRDefault="00584F50" w:rsidP="006E2336">
      <w:pPr>
        <w:pStyle w:val="ListParagraph"/>
        <w:numPr>
          <w:ilvl w:val="1"/>
          <w:numId w:val="30"/>
        </w:numPr>
        <w:spacing w:before="0" w:after="0"/>
      </w:pPr>
      <w:r>
        <w:t>Likelihood of failure distributed between minimum of 2.405e-03 and maximum of 2.405e-03.</w:t>
      </w:r>
    </w:p>
    <w:p w14:paraId="795B0BA6" w14:textId="77777777" w:rsidR="00584F50" w:rsidRDefault="00584F50" w:rsidP="006E2336">
      <w:pPr>
        <w:pStyle w:val="ListParagraph"/>
        <w:numPr>
          <w:ilvl w:val="2"/>
          <w:numId w:val="30"/>
        </w:numPr>
        <w:spacing w:before="0" w:after="0"/>
      </w:pPr>
      <w:r>
        <w:t xml:space="preserve">Land use distributed as </w:t>
      </w:r>
    </w:p>
    <w:p w14:paraId="34DAD64B" w14:textId="77777777" w:rsidR="00584F50" w:rsidRDefault="00584F50" w:rsidP="006E2336">
      <w:pPr>
        <w:pStyle w:val="ListParagraph"/>
        <w:numPr>
          <w:ilvl w:val="3"/>
          <w:numId w:val="30"/>
        </w:numPr>
        <w:spacing w:before="0" w:after="0"/>
      </w:pPr>
      <w:r>
        <w:t>Remote: 239.92</w:t>
      </w:r>
    </w:p>
    <w:p w14:paraId="4A5BBFCE" w14:textId="77777777" w:rsidR="00584F50" w:rsidRDefault="00584F50" w:rsidP="006E2336">
      <w:pPr>
        <w:pStyle w:val="ListParagraph"/>
        <w:numPr>
          <w:ilvl w:val="2"/>
          <w:numId w:val="30"/>
        </w:numPr>
        <w:spacing w:before="0" w:after="0"/>
      </w:pPr>
      <w:r>
        <w:t xml:space="preserve">Depth of cover distributed as </w:t>
      </w:r>
    </w:p>
    <w:p w14:paraId="3CDA2365" w14:textId="77777777" w:rsidR="00584F50" w:rsidRDefault="00584F50" w:rsidP="006E2336">
      <w:pPr>
        <w:pStyle w:val="ListParagraph"/>
        <w:numPr>
          <w:ilvl w:val="3"/>
          <w:numId w:val="30"/>
        </w:numPr>
        <w:spacing w:before="0" w:after="0"/>
      </w:pPr>
      <w:r>
        <w:t>nan</w:t>
      </w:r>
    </w:p>
    <w:p w14:paraId="178CA034" w14:textId="77777777" w:rsidR="00584F50" w:rsidRDefault="00584F50" w:rsidP="006E2336">
      <w:pPr>
        <w:pStyle w:val="ListParagraph"/>
        <w:numPr>
          <w:ilvl w:val="2"/>
          <w:numId w:val="30"/>
        </w:numPr>
        <w:spacing w:before="0" w:after="0"/>
      </w:pPr>
      <w:r>
        <w:t>Installation date between minimum of 1965-01-01 and maximum of 1965-01-01</w:t>
      </w:r>
    </w:p>
    <w:p w14:paraId="08EA9B73" w14:textId="77777777" w:rsidR="00584F50" w:rsidRDefault="00584F50" w:rsidP="006E2336">
      <w:pPr>
        <w:pStyle w:val="ListParagraph"/>
        <w:numPr>
          <w:ilvl w:val="2"/>
          <w:numId w:val="30"/>
        </w:numPr>
        <w:spacing w:before="0" w:after="0"/>
      </w:pPr>
      <w:r>
        <w:t>Outside diameter of 6.625 in.</w:t>
      </w:r>
    </w:p>
    <w:p w14:paraId="2B5A32DE" w14:textId="77777777" w:rsidR="00584F50" w:rsidRDefault="00584F50" w:rsidP="006E2336">
      <w:pPr>
        <w:pStyle w:val="ListParagraph"/>
        <w:numPr>
          <w:ilvl w:val="2"/>
          <w:numId w:val="30"/>
        </w:numPr>
        <w:spacing w:before="0" w:after="0"/>
      </w:pPr>
      <w:r>
        <w:t>Grade between minimum of 290.0 and maximum of 290.0 MPa</w:t>
      </w:r>
    </w:p>
    <w:p w14:paraId="3E5E28F1" w14:textId="77777777" w:rsidR="00584F50" w:rsidRDefault="00584F50" w:rsidP="006E2336">
      <w:pPr>
        <w:pStyle w:val="ListParagraph"/>
        <w:numPr>
          <w:ilvl w:val="2"/>
          <w:numId w:val="30"/>
        </w:numPr>
        <w:spacing w:before="0" w:after="0"/>
      </w:pPr>
      <w:r>
        <w:t>Wall thickness between minimum of 3.96 and maximum of 3.96 mm</w:t>
      </w:r>
    </w:p>
    <w:p w14:paraId="3D558B87" w14:textId="77777777" w:rsidR="00584F50" w:rsidRDefault="00584F50" w:rsidP="006E2336">
      <w:pPr>
        <w:pStyle w:val="ListParagraph"/>
        <w:numPr>
          <w:ilvl w:val="2"/>
          <w:numId w:val="30"/>
        </w:numPr>
        <w:spacing w:before="0" w:after="0"/>
      </w:pPr>
      <w:r>
        <w:t>Toughness between minimum of 17.6 and maximum of 17.6 J</w:t>
      </w:r>
    </w:p>
    <w:p w14:paraId="15D69C0D" w14:textId="77777777" w:rsidR="00584F50" w:rsidRDefault="00584F50" w:rsidP="006E2336">
      <w:pPr>
        <w:pStyle w:val="ListParagraph"/>
        <w:numPr>
          <w:ilvl w:val="2"/>
          <w:numId w:val="30"/>
        </w:numPr>
        <w:spacing w:before="0" w:after="0"/>
      </w:pPr>
      <w:r>
        <w:t>Probability of failure given a hit between minimum of 2.401e-01 and maximum of 2.401e-01</w:t>
      </w:r>
    </w:p>
    <w:p w14:paraId="652D68AD" w14:textId="77777777" w:rsidR="00584F50" w:rsidRDefault="00584F50" w:rsidP="006E2336">
      <w:pPr>
        <w:pStyle w:val="ListParagraph"/>
        <w:numPr>
          <w:ilvl w:val="2"/>
          <w:numId w:val="30"/>
        </w:numPr>
        <w:spacing w:before="0" w:after="0"/>
      </w:pPr>
      <w:r>
        <w:t>Class area location is/are 1.0.</w:t>
      </w:r>
    </w:p>
    <w:p w14:paraId="1A159967" w14:textId="77777777" w:rsidR="00584F50" w:rsidRDefault="00584F50" w:rsidP="006E2336">
      <w:pPr>
        <w:pStyle w:val="ListParagraph"/>
        <w:numPr>
          <w:ilvl w:val="1"/>
          <w:numId w:val="30"/>
        </w:numPr>
        <w:spacing w:before="0" w:after="0"/>
      </w:pPr>
      <w:r>
        <w:t>Consequence of failure distributed between minimum of $14.32 and maximum of $26.59MM</w:t>
      </w:r>
    </w:p>
    <w:p w14:paraId="49AAD51E" w14:textId="77777777" w:rsidR="00584F50" w:rsidRDefault="00584F50" w:rsidP="006E2336">
      <w:pPr>
        <w:pStyle w:val="ListParagraph"/>
        <w:numPr>
          <w:ilvl w:val="1"/>
          <w:numId w:val="30"/>
        </w:numPr>
        <w:spacing w:before="0" w:after="0"/>
      </w:pPr>
      <w:r>
        <w:t>Total length driven by Environmental: 239.92 meters.</w:t>
      </w:r>
    </w:p>
    <w:p w14:paraId="39BEAB6D" w14:textId="77777777" w:rsidR="00584F50" w:rsidRDefault="00584F50" w:rsidP="006E2336">
      <w:pPr>
        <w:pStyle w:val="ListParagraph"/>
        <w:numPr>
          <w:ilvl w:val="1"/>
          <w:numId w:val="30"/>
        </w:numPr>
        <w:spacing w:before="0" w:after="0"/>
      </w:pPr>
      <w:r>
        <w:t>Environmental Cost distributed between minimum of $13.96 and maximum of $26.10MM:</w:t>
      </w:r>
    </w:p>
    <w:p w14:paraId="62C35208" w14:textId="77777777" w:rsidR="00584F50" w:rsidRDefault="00584F50" w:rsidP="006E2336">
      <w:pPr>
        <w:pStyle w:val="ListParagraph"/>
        <w:numPr>
          <w:ilvl w:val="2"/>
          <w:numId w:val="30"/>
        </w:numPr>
        <w:spacing w:before="0" w:after="0"/>
      </w:pPr>
      <w:r>
        <w:t>Leak cost between minimum of $0.20 and maximum of $0.21MM</w:t>
      </w:r>
    </w:p>
    <w:p w14:paraId="7A2EEA26" w14:textId="77777777" w:rsidR="00584F50" w:rsidRDefault="00584F50" w:rsidP="006E2336">
      <w:pPr>
        <w:pStyle w:val="ListParagraph"/>
        <w:numPr>
          <w:ilvl w:val="2"/>
          <w:numId w:val="30"/>
        </w:numPr>
        <w:spacing w:before="0" w:after="0"/>
      </w:pPr>
      <w:r>
        <w:t>Leak spill volume between a minimum of 1933.12 and maximum of 1958.94 gallons</w:t>
      </w:r>
    </w:p>
    <w:p w14:paraId="74D9AD8F" w14:textId="77777777" w:rsidR="00584F50" w:rsidRDefault="00584F50" w:rsidP="006E2336">
      <w:pPr>
        <w:pStyle w:val="ListParagraph"/>
        <w:numPr>
          <w:ilvl w:val="2"/>
          <w:numId w:val="30"/>
        </w:numPr>
        <w:spacing w:before="0" w:after="0"/>
      </w:pPr>
      <w:r>
        <w:t>Rupture cost between minimum of $58.02 and maximum of $58.79MM</w:t>
      </w:r>
    </w:p>
    <w:p w14:paraId="5DE44D98" w14:textId="77777777" w:rsidR="00584F50" w:rsidRDefault="00584F50" w:rsidP="006E2336">
      <w:pPr>
        <w:pStyle w:val="ListParagraph"/>
        <w:numPr>
          <w:ilvl w:val="2"/>
          <w:numId w:val="30"/>
        </w:numPr>
        <w:spacing w:before="0" w:after="0"/>
      </w:pPr>
      <w:r>
        <w:t>Rupture spill volume is between a minimum of 547391.09 and maximum of 554702.8 gallons</w:t>
      </w:r>
    </w:p>
    <w:p w14:paraId="1A81A9CC" w14:textId="77777777" w:rsidR="00584F50" w:rsidRDefault="00584F50" w:rsidP="006E2336">
      <w:pPr>
        <w:pStyle w:val="ListParagraph"/>
        <w:numPr>
          <w:ilvl w:val="2"/>
          <w:numId w:val="30"/>
        </w:numPr>
        <w:spacing w:before="0" w:after="0"/>
      </w:pPr>
      <w:r>
        <w:t>Puncture cost between minimum of $6.73 and maximum of $6.82MM</w:t>
      </w:r>
    </w:p>
    <w:p w14:paraId="7B5BA7F6" w14:textId="77777777" w:rsidR="00584F50" w:rsidRDefault="00584F50" w:rsidP="006E2336">
      <w:pPr>
        <w:pStyle w:val="ListParagraph"/>
        <w:numPr>
          <w:ilvl w:val="2"/>
          <w:numId w:val="30"/>
        </w:numPr>
        <w:spacing w:before="0" w:after="0"/>
      </w:pPr>
      <w:r>
        <w:t>Puncture spill volume is between a minimum of 63517.89 and maximum of 64366.32 gallons</w:t>
      </w:r>
    </w:p>
    <w:p w14:paraId="064772B2" w14:textId="77777777" w:rsidR="00584F50" w:rsidRDefault="00584F50" w:rsidP="006E2336">
      <w:pPr>
        <w:pStyle w:val="ListParagraph"/>
        <w:numPr>
          <w:ilvl w:val="0"/>
          <w:numId w:val="30"/>
        </w:numPr>
        <w:spacing w:before="0" w:after="0"/>
      </w:pPr>
      <w:r>
        <w:t>"WOLF SOUTH PS TO BURLINGTON WOLF LAKE BV NPS 4</w:t>
      </w:r>
    </w:p>
    <w:p w14:paraId="7E07C08C" w14:textId="77777777" w:rsidR="00584F50" w:rsidRDefault="00584F50" w:rsidP="006E2336">
      <w:pPr>
        <w:pStyle w:val="ListParagraph"/>
        <w:numPr>
          <w:ilvl w:val="1"/>
          <w:numId w:val="30"/>
        </w:numPr>
        <w:spacing w:before="0" w:after="0"/>
      </w:pPr>
      <w:r>
        <w:t>Total Cumulative Length (m):</w:t>
      </w:r>
      <w:r>
        <w:tab/>
        <w:t>232.2</w:t>
      </w:r>
    </w:p>
    <w:p w14:paraId="0A72A94F" w14:textId="77777777" w:rsidR="00584F50" w:rsidRDefault="00584F50" w:rsidP="006E2336">
      <w:pPr>
        <w:pStyle w:val="ListParagraph"/>
        <w:numPr>
          <w:ilvl w:val="1"/>
          <w:numId w:val="30"/>
        </w:numPr>
        <w:spacing w:before="0" w:after="0"/>
      </w:pPr>
      <w:r>
        <w:t>Likelihood of failure distributed between minimum of 5.796e-03 and maximum of 7.852e-03.</w:t>
      </w:r>
    </w:p>
    <w:p w14:paraId="6BD5E548" w14:textId="77777777" w:rsidR="00584F50" w:rsidRDefault="00584F50" w:rsidP="006E2336">
      <w:pPr>
        <w:pStyle w:val="ListParagraph"/>
        <w:numPr>
          <w:ilvl w:val="2"/>
          <w:numId w:val="30"/>
        </w:numPr>
        <w:spacing w:before="0" w:after="0"/>
      </w:pPr>
      <w:r>
        <w:t xml:space="preserve">Land use distributed as </w:t>
      </w:r>
    </w:p>
    <w:p w14:paraId="07C9F418" w14:textId="77777777" w:rsidR="00584F50" w:rsidRDefault="00584F50" w:rsidP="006E2336">
      <w:pPr>
        <w:pStyle w:val="ListParagraph"/>
        <w:numPr>
          <w:ilvl w:val="3"/>
          <w:numId w:val="30"/>
        </w:numPr>
        <w:spacing w:before="0" w:after="0"/>
      </w:pPr>
      <w:r>
        <w:t>Agricultural: 232.20</w:t>
      </w:r>
    </w:p>
    <w:p w14:paraId="69A5F6C9" w14:textId="77777777" w:rsidR="00584F50" w:rsidRDefault="00584F50" w:rsidP="006E2336">
      <w:pPr>
        <w:pStyle w:val="ListParagraph"/>
        <w:numPr>
          <w:ilvl w:val="2"/>
          <w:numId w:val="30"/>
        </w:numPr>
        <w:spacing w:before="0" w:after="0"/>
      </w:pPr>
      <w:r>
        <w:t xml:space="preserve">Depth of cover distributed as </w:t>
      </w:r>
    </w:p>
    <w:p w14:paraId="1EF97475" w14:textId="77777777" w:rsidR="00584F50" w:rsidRDefault="00584F50" w:rsidP="006E2336">
      <w:pPr>
        <w:pStyle w:val="ListParagraph"/>
        <w:numPr>
          <w:ilvl w:val="3"/>
          <w:numId w:val="30"/>
        </w:numPr>
        <w:spacing w:before="0" w:after="0"/>
      </w:pPr>
      <w:r>
        <w:t>nan</w:t>
      </w:r>
    </w:p>
    <w:p w14:paraId="62F57482" w14:textId="77777777" w:rsidR="00584F50" w:rsidRDefault="00584F50" w:rsidP="006E2336">
      <w:pPr>
        <w:pStyle w:val="ListParagraph"/>
        <w:numPr>
          <w:ilvl w:val="2"/>
          <w:numId w:val="30"/>
        </w:numPr>
        <w:spacing w:before="0" w:after="0"/>
      </w:pPr>
      <w:r>
        <w:t>Installation date between minimum of 1995-01-01 and maximum of 1995-01-01</w:t>
      </w:r>
    </w:p>
    <w:p w14:paraId="7D838E6B" w14:textId="77777777" w:rsidR="00584F50" w:rsidRDefault="00584F50" w:rsidP="006E2336">
      <w:pPr>
        <w:pStyle w:val="ListParagraph"/>
        <w:numPr>
          <w:ilvl w:val="2"/>
          <w:numId w:val="30"/>
        </w:numPr>
        <w:spacing w:before="0" w:after="0"/>
      </w:pPr>
      <w:r>
        <w:t>Outside diameter of 4.5 in.</w:t>
      </w:r>
    </w:p>
    <w:p w14:paraId="3AFB8DFE" w14:textId="77777777" w:rsidR="00584F50" w:rsidRDefault="00584F50" w:rsidP="006E2336">
      <w:pPr>
        <w:pStyle w:val="ListParagraph"/>
        <w:numPr>
          <w:ilvl w:val="2"/>
          <w:numId w:val="30"/>
        </w:numPr>
        <w:spacing w:before="0" w:after="0"/>
      </w:pPr>
      <w:r>
        <w:t>Grade between minimum of 290.0 and maximum of 290.0 MPa</w:t>
      </w:r>
    </w:p>
    <w:p w14:paraId="5F830B22" w14:textId="77777777" w:rsidR="00584F50" w:rsidRDefault="00584F50" w:rsidP="006E2336">
      <w:pPr>
        <w:pStyle w:val="ListParagraph"/>
        <w:numPr>
          <w:ilvl w:val="2"/>
          <w:numId w:val="30"/>
        </w:numPr>
        <w:spacing w:before="0" w:after="0"/>
      </w:pPr>
      <w:r>
        <w:t>Wall thickness between minimum of 4.78 and maximum of 6.02 mm</w:t>
      </w:r>
    </w:p>
    <w:p w14:paraId="414F0A97" w14:textId="77777777" w:rsidR="00584F50" w:rsidRDefault="00584F50" w:rsidP="006E2336">
      <w:pPr>
        <w:pStyle w:val="ListParagraph"/>
        <w:numPr>
          <w:ilvl w:val="2"/>
          <w:numId w:val="30"/>
        </w:numPr>
        <w:spacing w:before="0" w:after="0"/>
      </w:pPr>
      <w:r>
        <w:t>Toughness between minimum of 20.0 and maximum of 20.0 J</w:t>
      </w:r>
    </w:p>
    <w:p w14:paraId="10562AA2" w14:textId="77777777" w:rsidR="00584F50" w:rsidRDefault="00584F50" w:rsidP="006E2336">
      <w:pPr>
        <w:pStyle w:val="ListParagraph"/>
        <w:numPr>
          <w:ilvl w:val="2"/>
          <w:numId w:val="30"/>
        </w:numPr>
        <w:spacing w:before="0" w:after="0"/>
      </w:pPr>
      <w:r>
        <w:lastRenderedPageBreak/>
        <w:t>Probability of failure given a hit between minimum of 1.392e-01 and maximum of 1.886e-01</w:t>
      </w:r>
    </w:p>
    <w:p w14:paraId="54AE5248" w14:textId="77777777" w:rsidR="00584F50" w:rsidRDefault="00584F50" w:rsidP="006E2336">
      <w:pPr>
        <w:pStyle w:val="ListParagraph"/>
        <w:numPr>
          <w:ilvl w:val="2"/>
          <w:numId w:val="30"/>
        </w:numPr>
        <w:spacing w:before="0" w:after="0"/>
      </w:pPr>
      <w:r>
        <w:t>Class area location is/are 1.0.</w:t>
      </w:r>
    </w:p>
    <w:p w14:paraId="3E976E4C" w14:textId="77777777" w:rsidR="00584F50" w:rsidRDefault="00584F50" w:rsidP="006E2336">
      <w:pPr>
        <w:pStyle w:val="ListParagraph"/>
        <w:numPr>
          <w:ilvl w:val="1"/>
          <w:numId w:val="30"/>
        </w:numPr>
        <w:spacing w:before="0" w:after="0"/>
      </w:pPr>
      <w:r>
        <w:t>Consequence of failure distributed between minimum of $15.11 and maximum of $26.92MM</w:t>
      </w:r>
    </w:p>
    <w:p w14:paraId="526F20CA" w14:textId="77777777" w:rsidR="00584F50" w:rsidRDefault="00584F50" w:rsidP="006E2336">
      <w:pPr>
        <w:pStyle w:val="ListParagraph"/>
        <w:numPr>
          <w:ilvl w:val="1"/>
          <w:numId w:val="30"/>
        </w:numPr>
        <w:spacing w:before="0" w:after="0"/>
      </w:pPr>
      <w:r>
        <w:t>Total length driven by Safety: 232.2 meters.</w:t>
      </w:r>
    </w:p>
    <w:p w14:paraId="0C49D4A8" w14:textId="77777777" w:rsidR="00584F50" w:rsidRDefault="00584F50" w:rsidP="006E2336">
      <w:pPr>
        <w:pStyle w:val="ListParagraph"/>
        <w:numPr>
          <w:ilvl w:val="1"/>
          <w:numId w:val="30"/>
        </w:numPr>
        <w:spacing w:before="0" w:after="0"/>
      </w:pPr>
      <w:r>
        <w:t>Safety Cost distributed between minimum of $12.40 and maximum of $23.95MM:</w:t>
      </w:r>
    </w:p>
    <w:p w14:paraId="076FDA65" w14:textId="77777777" w:rsidR="00584F50" w:rsidRDefault="00584F50" w:rsidP="006E2336">
      <w:pPr>
        <w:pStyle w:val="ListParagraph"/>
        <w:numPr>
          <w:ilvl w:val="2"/>
          <w:numId w:val="30"/>
        </w:numPr>
        <w:spacing w:before="0" w:after="0"/>
      </w:pPr>
      <w:r>
        <w:t>Leak cost between minimum of $0.00 and maximum of $12.11MM</w:t>
      </w:r>
    </w:p>
    <w:p w14:paraId="691A125B" w14:textId="77777777" w:rsidR="00584F50" w:rsidRDefault="00584F50" w:rsidP="006E2336">
      <w:pPr>
        <w:pStyle w:val="ListParagraph"/>
        <w:numPr>
          <w:ilvl w:val="2"/>
          <w:numId w:val="30"/>
        </w:numPr>
        <w:spacing w:before="0" w:after="0"/>
      </w:pPr>
      <w:r>
        <w:t>Leak scenario yielded 1.0 intersections with structures, with minimum of 1.26 and maximum of 1.26 of population impacted.</w:t>
      </w:r>
    </w:p>
    <w:p w14:paraId="283F19B5" w14:textId="77777777" w:rsidR="00584F50" w:rsidRDefault="00584F50" w:rsidP="006E2336">
      <w:pPr>
        <w:pStyle w:val="ListParagraph"/>
        <w:numPr>
          <w:ilvl w:val="2"/>
          <w:numId w:val="30"/>
        </w:numPr>
        <w:spacing w:before="0" w:after="0"/>
      </w:pPr>
      <w:r>
        <w:t>Leak hazard radius distributed between minimum of 12.25 and maximum of 12.25 meters.</w:t>
      </w:r>
    </w:p>
    <w:p w14:paraId="17C9F6C5" w14:textId="77777777" w:rsidR="00584F50" w:rsidRDefault="00584F50" w:rsidP="006E2336">
      <w:pPr>
        <w:pStyle w:val="ListParagraph"/>
        <w:numPr>
          <w:ilvl w:val="2"/>
          <w:numId w:val="30"/>
        </w:numPr>
        <w:spacing w:before="0" w:after="0"/>
      </w:pPr>
      <w:r>
        <w:t>Rupture cost between minimum of $24.21 and maximum of $24.21MM</w:t>
      </w:r>
    </w:p>
    <w:p w14:paraId="3A0C9804" w14:textId="77777777" w:rsidR="00584F50" w:rsidRDefault="00584F50" w:rsidP="006E2336">
      <w:pPr>
        <w:pStyle w:val="ListParagraph"/>
        <w:numPr>
          <w:ilvl w:val="2"/>
          <w:numId w:val="30"/>
        </w:numPr>
        <w:spacing w:before="0" w:after="0"/>
      </w:pPr>
      <w:r>
        <w:t>Rupture scenario yielded 8.0 intersections with structures, with minimum of 2.52 and maximum of 2.52 of population impacted</w:t>
      </w:r>
    </w:p>
    <w:p w14:paraId="1030B0FD" w14:textId="77777777" w:rsidR="00584F50" w:rsidRDefault="00584F50" w:rsidP="006E2336">
      <w:pPr>
        <w:pStyle w:val="ListParagraph"/>
        <w:numPr>
          <w:ilvl w:val="2"/>
          <w:numId w:val="30"/>
        </w:numPr>
        <w:spacing w:before="0" w:after="0"/>
      </w:pPr>
      <w:r>
        <w:t>Rupture hazard radius distributed between minimum of 97.09 and maximum of 97.09 meters.</w:t>
      </w:r>
    </w:p>
    <w:p w14:paraId="3702A417" w14:textId="77777777" w:rsidR="00584F50" w:rsidRDefault="00584F50" w:rsidP="006E2336">
      <w:pPr>
        <w:pStyle w:val="ListParagraph"/>
        <w:numPr>
          <w:ilvl w:val="2"/>
          <w:numId w:val="30"/>
        </w:numPr>
        <w:spacing w:before="0" w:after="0"/>
      </w:pPr>
      <w:r>
        <w:t>Puncture cost between minimum of $12.11 and maximum of $24.21MM</w:t>
      </w:r>
    </w:p>
    <w:p w14:paraId="7B5DD973" w14:textId="77777777" w:rsidR="00584F50" w:rsidRDefault="00584F50" w:rsidP="006E2336">
      <w:pPr>
        <w:pStyle w:val="ListParagraph"/>
        <w:numPr>
          <w:ilvl w:val="2"/>
          <w:numId w:val="30"/>
        </w:numPr>
        <w:spacing w:before="0" w:after="0"/>
      </w:pPr>
      <w:r>
        <w:t>Puncture scenario yielded 4.0 intersections with structures, with minimum of 1.26 and maximum of 2.52 of population impacted</w:t>
      </w:r>
    </w:p>
    <w:p w14:paraId="5A6BFB79" w14:textId="77777777" w:rsidR="00584F50" w:rsidRDefault="00584F50" w:rsidP="006E2336">
      <w:pPr>
        <w:pStyle w:val="ListParagraph"/>
        <w:numPr>
          <w:ilvl w:val="2"/>
          <w:numId w:val="30"/>
        </w:numPr>
        <w:spacing w:before="0" w:after="0"/>
      </w:pPr>
      <w:r>
        <w:t>Puncture hazard radius distributed between minimum of 57.86 and maximum of 57.86 meters.</w:t>
      </w:r>
    </w:p>
    <w:p w14:paraId="7B9B43F8" w14:textId="77777777" w:rsidR="00584F50" w:rsidRDefault="00584F50" w:rsidP="006E2336">
      <w:pPr>
        <w:pStyle w:val="ListParagraph"/>
        <w:numPr>
          <w:ilvl w:val="2"/>
          <w:numId w:val="30"/>
        </w:numPr>
        <w:spacing w:before="0" w:after="0"/>
      </w:pPr>
      <w:r>
        <w:t>Product type is HVP Product.</w:t>
      </w:r>
    </w:p>
    <w:p w14:paraId="0E8B7A55" w14:textId="77777777" w:rsidR="00584F50" w:rsidRDefault="00584F50" w:rsidP="006E2336">
      <w:pPr>
        <w:pStyle w:val="ListParagraph"/>
        <w:numPr>
          <w:ilvl w:val="2"/>
          <w:numId w:val="30"/>
        </w:numPr>
        <w:spacing w:before="0" w:after="0"/>
      </w:pPr>
      <w:r>
        <w:t>Class area location is/are 1.0.</w:t>
      </w:r>
    </w:p>
    <w:p w14:paraId="17E0BE76" w14:textId="77777777" w:rsidR="00584F50" w:rsidRDefault="00584F50" w:rsidP="006E2336">
      <w:pPr>
        <w:pStyle w:val="ListParagraph"/>
        <w:numPr>
          <w:ilvl w:val="0"/>
          <w:numId w:val="30"/>
        </w:numPr>
        <w:spacing w:before="0" w:after="0"/>
      </w:pPr>
      <w:r>
        <w:t>"CROMER DELIVERY LATERAL NPS 8</w:t>
      </w:r>
    </w:p>
    <w:p w14:paraId="23F77575" w14:textId="77777777" w:rsidR="00584F50" w:rsidRDefault="00584F50" w:rsidP="006E2336">
      <w:pPr>
        <w:pStyle w:val="ListParagraph"/>
        <w:numPr>
          <w:ilvl w:val="1"/>
          <w:numId w:val="30"/>
        </w:numPr>
        <w:spacing w:before="0" w:after="0"/>
      </w:pPr>
      <w:r>
        <w:t>Total Cumulative Length (m):</w:t>
      </w:r>
      <w:r>
        <w:tab/>
        <w:t>218.89</w:t>
      </w:r>
    </w:p>
    <w:p w14:paraId="6761D302" w14:textId="77777777" w:rsidR="00584F50" w:rsidRDefault="00584F50" w:rsidP="006E2336">
      <w:pPr>
        <w:pStyle w:val="ListParagraph"/>
        <w:numPr>
          <w:ilvl w:val="1"/>
          <w:numId w:val="30"/>
        </w:numPr>
        <w:spacing w:before="0" w:after="0"/>
      </w:pPr>
      <w:r>
        <w:t>Likelihood of failure distributed between minimum of 2.077e-03 and maximum of 8.630e-03.</w:t>
      </w:r>
    </w:p>
    <w:p w14:paraId="2EE8D4D6" w14:textId="77777777" w:rsidR="00584F50" w:rsidRDefault="00584F50" w:rsidP="006E2336">
      <w:pPr>
        <w:pStyle w:val="ListParagraph"/>
        <w:numPr>
          <w:ilvl w:val="2"/>
          <w:numId w:val="30"/>
        </w:numPr>
        <w:spacing w:before="0" w:after="0"/>
      </w:pPr>
      <w:r>
        <w:t xml:space="preserve">Land use distributed as </w:t>
      </w:r>
    </w:p>
    <w:p w14:paraId="3539D8CE" w14:textId="77777777" w:rsidR="00584F50" w:rsidRDefault="00584F50" w:rsidP="006E2336">
      <w:pPr>
        <w:pStyle w:val="ListParagraph"/>
        <w:numPr>
          <w:ilvl w:val="3"/>
          <w:numId w:val="30"/>
        </w:numPr>
        <w:spacing w:before="0" w:after="0"/>
      </w:pPr>
      <w:r>
        <w:t>Agricultural: 51.66</w:t>
      </w:r>
    </w:p>
    <w:p w14:paraId="073F201F" w14:textId="77777777" w:rsidR="00584F50" w:rsidRDefault="00584F50" w:rsidP="006E2336">
      <w:pPr>
        <w:pStyle w:val="ListParagraph"/>
        <w:numPr>
          <w:ilvl w:val="3"/>
          <w:numId w:val="30"/>
        </w:numPr>
        <w:spacing w:before="0" w:after="0"/>
      </w:pPr>
      <w:r>
        <w:t>Bush/Creek: 167.23</w:t>
      </w:r>
    </w:p>
    <w:p w14:paraId="1BBFEB1A" w14:textId="77777777" w:rsidR="00584F50" w:rsidRDefault="00584F50" w:rsidP="006E2336">
      <w:pPr>
        <w:pStyle w:val="ListParagraph"/>
        <w:numPr>
          <w:ilvl w:val="2"/>
          <w:numId w:val="30"/>
        </w:numPr>
        <w:spacing w:before="0" w:after="0"/>
      </w:pPr>
      <w:r>
        <w:t xml:space="preserve">Depth of cover distributed as </w:t>
      </w:r>
    </w:p>
    <w:p w14:paraId="2CAB13DF" w14:textId="77777777" w:rsidR="00584F50" w:rsidRDefault="00584F50" w:rsidP="006E2336">
      <w:pPr>
        <w:pStyle w:val="ListParagraph"/>
        <w:numPr>
          <w:ilvl w:val="3"/>
          <w:numId w:val="30"/>
        </w:numPr>
        <w:spacing w:before="0" w:after="0"/>
      </w:pPr>
      <w:r>
        <w:t>nan</w:t>
      </w:r>
    </w:p>
    <w:p w14:paraId="3A261A2B" w14:textId="77777777" w:rsidR="00584F50" w:rsidRDefault="00584F50" w:rsidP="006E2336">
      <w:pPr>
        <w:pStyle w:val="ListParagraph"/>
        <w:numPr>
          <w:ilvl w:val="2"/>
          <w:numId w:val="30"/>
        </w:numPr>
        <w:spacing w:before="0" w:after="0"/>
      </w:pPr>
      <w:r>
        <w:t>Installation date between minimum of 1900-01-01 and maximum of 1900-01-01</w:t>
      </w:r>
    </w:p>
    <w:p w14:paraId="62C6BA63" w14:textId="77777777" w:rsidR="00584F50" w:rsidRDefault="00584F50" w:rsidP="006E2336">
      <w:pPr>
        <w:pStyle w:val="ListParagraph"/>
        <w:numPr>
          <w:ilvl w:val="2"/>
          <w:numId w:val="30"/>
        </w:numPr>
        <w:spacing w:before="0" w:after="0"/>
      </w:pPr>
      <w:r>
        <w:t>Outside diameter of 8.625 in.</w:t>
      </w:r>
    </w:p>
    <w:p w14:paraId="7CE94ED7" w14:textId="77777777" w:rsidR="00584F50" w:rsidRDefault="00584F50" w:rsidP="006E2336">
      <w:pPr>
        <w:pStyle w:val="ListParagraph"/>
        <w:numPr>
          <w:ilvl w:val="2"/>
          <w:numId w:val="30"/>
        </w:numPr>
        <w:spacing w:before="0" w:after="0"/>
      </w:pPr>
      <w:r>
        <w:t>Grade between minimum of 359.0 and maximum of 359.0 MPa</w:t>
      </w:r>
    </w:p>
    <w:p w14:paraId="1D827702" w14:textId="77777777" w:rsidR="00584F50" w:rsidRDefault="00584F50" w:rsidP="006E2336">
      <w:pPr>
        <w:pStyle w:val="ListParagraph"/>
        <w:numPr>
          <w:ilvl w:val="2"/>
          <w:numId w:val="30"/>
        </w:numPr>
        <w:spacing w:before="0" w:after="0"/>
      </w:pPr>
      <w:r>
        <w:t>Wall thickness between minimum of 4.78 and maximum of 4.78 mm</w:t>
      </w:r>
    </w:p>
    <w:p w14:paraId="311C4698" w14:textId="77777777" w:rsidR="00584F50" w:rsidRDefault="00584F50" w:rsidP="006E2336">
      <w:pPr>
        <w:pStyle w:val="ListParagraph"/>
        <w:numPr>
          <w:ilvl w:val="2"/>
          <w:numId w:val="30"/>
        </w:numPr>
        <w:spacing w:before="0" w:after="0"/>
      </w:pPr>
      <w:r>
        <w:t>Toughness between minimum of nan and maximum of nan J</w:t>
      </w:r>
    </w:p>
    <w:p w14:paraId="24CCF7E8" w14:textId="77777777" w:rsidR="00584F50" w:rsidRDefault="00584F50" w:rsidP="006E2336">
      <w:pPr>
        <w:pStyle w:val="ListParagraph"/>
        <w:numPr>
          <w:ilvl w:val="2"/>
          <w:numId w:val="30"/>
        </w:numPr>
        <w:spacing w:before="0" w:after="0"/>
      </w:pPr>
      <w:r>
        <w:t>Probability of failure given a hit between minimum of 2.073e-01 and maximum of 2.073e-01</w:t>
      </w:r>
    </w:p>
    <w:p w14:paraId="664F4C15" w14:textId="77777777" w:rsidR="00584F50" w:rsidRDefault="00584F50" w:rsidP="006E2336">
      <w:pPr>
        <w:pStyle w:val="ListParagraph"/>
        <w:numPr>
          <w:ilvl w:val="2"/>
          <w:numId w:val="30"/>
        </w:numPr>
        <w:spacing w:before="0" w:after="0"/>
      </w:pPr>
      <w:r>
        <w:t>Class area location is/are 1.0.</w:t>
      </w:r>
    </w:p>
    <w:p w14:paraId="0B26A271" w14:textId="77777777" w:rsidR="00584F50" w:rsidRDefault="00584F50" w:rsidP="006E2336">
      <w:pPr>
        <w:pStyle w:val="ListParagraph"/>
        <w:numPr>
          <w:ilvl w:val="1"/>
          <w:numId w:val="30"/>
        </w:numPr>
        <w:spacing w:before="0" w:after="0"/>
      </w:pPr>
      <w:r>
        <w:t>Consequence of failure distributed between minimum of $12.64 and maximum of $26.98MM</w:t>
      </w:r>
    </w:p>
    <w:p w14:paraId="6432703D" w14:textId="77777777" w:rsidR="00584F50" w:rsidRDefault="00584F50" w:rsidP="006E2336">
      <w:pPr>
        <w:pStyle w:val="ListParagraph"/>
        <w:numPr>
          <w:ilvl w:val="1"/>
          <w:numId w:val="30"/>
        </w:numPr>
        <w:spacing w:before="0" w:after="0"/>
      </w:pPr>
      <w:r>
        <w:t>Total length driven by Environmental: 218.89 meters.</w:t>
      </w:r>
    </w:p>
    <w:p w14:paraId="7E08ADEC" w14:textId="77777777" w:rsidR="00584F50" w:rsidRDefault="00584F50" w:rsidP="006E2336">
      <w:pPr>
        <w:pStyle w:val="ListParagraph"/>
        <w:numPr>
          <w:ilvl w:val="1"/>
          <w:numId w:val="30"/>
        </w:numPr>
        <w:spacing w:before="0" w:after="0"/>
      </w:pPr>
      <w:r>
        <w:t>Environmental Cost distributed between minimum of $12.33 and maximum of $26.57MM:</w:t>
      </w:r>
    </w:p>
    <w:p w14:paraId="2E0527CD" w14:textId="77777777" w:rsidR="00584F50" w:rsidRDefault="00584F50" w:rsidP="006E2336">
      <w:pPr>
        <w:pStyle w:val="ListParagraph"/>
        <w:numPr>
          <w:ilvl w:val="2"/>
          <w:numId w:val="30"/>
        </w:numPr>
        <w:spacing w:before="0" w:after="0"/>
      </w:pPr>
      <w:r>
        <w:t>Leak cost between minimum of $0.20 and maximum of $0.33MM</w:t>
      </w:r>
    </w:p>
    <w:p w14:paraId="16D4C110" w14:textId="77777777" w:rsidR="00584F50" w:rsidRDefault="00584F50" w:rsidP="006E2336">
      <w:pPr>
        <w:pStyle w:val="ListParagraph"/>
        <w:numPr>
          <w:ilvl w:val="2"/>
          <w:numId w:val="30"/>
        </w:numPr>
        <w:spacing w:before="0" w:after="0"/>
      </w:pPr>
      <w:r>
        <w:t>Leak spill volume between a minimum of 1854.53 and maximum of 1858.45 gallons</w:t>
      </w:r>
    </w:p>
    <w:p w14:paraId="7AFF3144" w14:textId="77777777" w:rsidR="00584F50" w:rsidRDefault="00584F50" w:rsidP="006E2336">
      <w:pPr>
        <w:pStyle w:val="ListParagraph"/>
        <w:numPr>
          <w:ilvl w:val="2"/>
          <w:numId w:val="30"/>
        </w:numPr>
        <w:spacing w:before="0" w:after="0"/>
      </w:pPr>
      <w:r>
        <w:t>Rupture cost between minimum of $94.54 and maximum of $158.69MM</w:t>
      </w:r>
    </w:p>
    <w:p w14:paraId="2B11EF39" w14:textId="77777777" w:rsidR="00584F50" w:rsidRDefault="00584F50" w:rsidP="006E2336">
      <w:pPr>
        <w:pStyle w:val="ListParagraph"/>
        <w:numPr>
          <w:ilvl w:val="2"/>
          <w:numId w:val="30"/>
        </w:numPr>
        <w:spacing w:before="0" w:after="0"/>
      </w:pPr>
      <w:r>
        <w:lastRenderedPageBreak/>
        <w:t>Rupture spill volume is between a minimum of 890061.32 and maximum of 891942.44 gallons</w:t>
      </w:r>
    </w:p>
    <w:p w14:paraId="6A131860" w14:textId="77777777" w:rsidR="00584F50" w:rsidRDefault="00584F50" w:rsidP="006E2336">
      <w:pPr>
        <w:pStyle w:val="ListParagraph"/>
        <w:numPr>
          <w:ilvl w:val="2"/>
          <w:numId w:val="30"/>
        </w:numPr>
        <w:spacing w:before="0" w:after="0"/>
      </w:pPr>
      <w:r>
        <w:t>Puncture cost between minimum of $6.47 and maximum of $10.86MM</w:t>
      </w:r>
    </w:p>
    <w:p w14:paraId="799AFD54" w14:textId="77777777" w:rsidR="00584F50" w:rsidRDefault="00584F50" w:rsidP="006E2336">
      <w:pPr>
        <w:pStyle w:val="ListParagraph"/>
        <w:numPr>
          <w:ilvl w:val="2"/>
          <w:numId w:val="30"/>
        </w:numPr>
        <w:spacing w:before="0" w:after="0"/>
      </w:pPr>
      <w:r>
        <w:t>Puncture spill volume is between a minimum of 60935.7 and maximum of 61064.49 gallons</w:t>
      </w:r>
    </w:p>
    <w:p w14:paraId="49F57348" w14:textId="77777777" w:rsidR="00584F50" w:rsidRDefault="00584F50" w:rsidP="006E2336">
      <w:pPr>
        <w:pStyle w:val="ListParagraph"/>
        <w:numPr>
          <w:ilvl w:val="0"/>
          <w:numId w:val="30"/>
        </w:numPr>
        <w:spacing w:before="0" w:after="0"/>
      </w:pPr>
      <w:r>
        <w:t>"BUCK CREEK TO STATION 1 NPS 3</w:t>
      </w:r>
    </w:p>
    <w:p w14:paraId="68545D0E" w14:textId="77777777" w:rsidR="00584F50" w:rsidRDefault="00584F50" w:rsidP="006E2336">
      <w:pPr>
        <w:pStyle w:val="ListParagraph"/>
        <w:numPr>
          <w:ilvl w:val="1"/>
          <w:numId w:val="30"/>
        </w:numPr>
        <w:spacing w:before="0" w:after="0"/>
      </w:pPr>
      <w:r>
        <w:t>Total Cumulative Length (m):</w:t>
      </w:r>
      <w:r>
        <w:tab/>
        <w:t>216.01</w:t>
      </w:r>
    </w:p>
    <w:p w14:paraId="0782E25E" w14:textId="77777777" w:rsidR="00584F50" w:rsidRDefault="00584F50" w:rsidP="006E2336">
      <w:pPr>
        <w:pStyle w:val="ListParagraph"/>
        <w:numPr>
          <w:ilvl w:val="1"/>
          <w:numId w:val="30"/>
        </w:numPr>
        <w:spacing w:before="0" w:after="0"/>
      </w:pPr>
      <w:r>
        <w:t>Likelihood of failure distributed between minimum of 3.391e-03 and maximum of 4.521e-03.</w:t>
      </w:r>
    </w:p>
    <w:p w14:paraId="4332E26D" w14:textId="77777777" w:rsidR="00584F50" w:rsidRDefault="00584F50" w:rsidP="006E2336">
      <w:pPr>
        <w:pStyle w:val="ListParagraph"/>
        <w:numPr>
          <w:ilvl w:val="2"/>
          <w:numId w:val="30"/>
        </w:numPr>
        <w:spacing w:before="0" w:after="0"/>
      </w:pPr>
      <w:r>
        <w:t xml:space="preserve">Land use distributed as </w:t>
      </w:r>
    </w:p>
    <w:p w14:paraId="122544DF" w14:textId="77777777" w:rsidR="00584F50" w:rsidRDefault="00584F50" w:rsidP="006E2336">
      <w:pPr>
        <w:pStyle w:val="ListParagraph"/>
        <w:numPr>
          <w:ilvl w:val="3"/>
          <w:numId w:val="30"/>
        </w:numPr>
        <w:spacing w:before="0" w:after="0"/>
      </w:pPr>
      <w:r>
        <w:t>Agricultural: 216.01</w:t>
      </w:r>
    </w:p>
    <w:p w14:paraId="3ACFC740" w14:textId="77777777" w:rsidR="00584F50" w:rsidRDefault="00584F50" w:rsidP="006E2336">
      <w:pPr>
        <w:pStyle w:val="ListParagraph"/>
        <w:numPr>
          <w:ilvl w:val="2"/>
          <w:numId w:val="30"/>
        </w:numPr>
        <w:spacing w:before="0" w:after="0"/>
      </w:pPr>
      <w:r>
        <w:t xml:space="preserve">Depth of cover distributed as </w:t>
      </w:r>
    </w:p>
    <w:p w14:paraId="501BAA7B" w14:textId="77777777" w:rsidR="00584F50" w:rsidRDefault="00584F50" w:rsidP="006E2336">
      <w:pPr>
        <w:pStyle w:val="ListParagraph"/>
        <w:numPr>
          <w:ilvl w:val="3"/>
          <w:numId w:val="30"/>
        </w:numPr>
        <w:spacing w:before="0" w:after="0"/>
      </w:pPr>
      <w:r>
        <w:t>&gt;= 0.91 to &lt; 1.22m: 19.10, &gt;= 1.22 to &lt; 1.83m: 194.09, &gt;= 1.83m : 2.82</w:t>
      </w:r>
    </w:p>
    <w:p w14:paraId="50680E6B" w14:textId="77777777" w:rsidR="00584F50" w:rsidRDefault="00584F50" w:rsidP="006E2336">
      <w:pPr>
        <w:pStyle w:val="ListParagraph"/>
        <w:numPr>
          <w:ilvl w:val="2"/>
          <w:numId w:val="30"/>
        </w:numPr>
        <w:spacing w:before="0" w:after="0"/>
      </w:pPr>
      <w:r>
        <w:t>Installation date between minimum of 1987-01-01 and maximum of 1987-01-01</w:t>
      </w:r>
    </w:p>
    <w:p w14:paraId="42FE01A0" w14:textId="77777777" w:rsidR="00584F50" w:rsidRDefault="00584F50" w:rsidP="006E2336">
      <w:pPr>
        <w:pStyle w:val="ListParagraph"/>
        <w:numPr>
          <w:ilvl w:val="2"/>
          <w:numId w:val="30"/>
        </w:numPr>
        <w:spacing w:before="0" w:after="0"/>
      </w:pPr>
      <w:r>
        <w:t>Outside diameter of 3.5 in.</w:t>
      </w:r>
    </w:p>
    <w:p w14:paraId="25914067" w14:textId="77777777" w:rsidR="00584F50" w:rsidRDefault="00584F50" w:rsidP="006E2336">
      <w:pPr>
        <w:pStyle w:val="ListParagraph"/>
        <w:numPr>
          <w:ilvl w:val="2"/>
          <w:numId w:val="30"/>
        </w:numPr>
        <w:spacing w:before="0" w:after="0"/>
      </w:pPr>
      <w:r>
        <w:t>Grade between minimum of 290.0 and maximum of 290.0 MPa</w:t>
      </w:r>
    </w:p>
    <w:p w14:paraId="50606AC3" w14:textId="77777777" w:rsidR="00584F50" w:rsidRDefault="00584F50" w:rsidP="006E2336">
      <w:pPr>
        <w:pStyle w:val="ListParagraph"/>
        <w:numPr>
          <w:ilvl w:val="2"/>
          <w:numId w:val="30"/>
        </w:numPr>
        <w:spacing w:before="0" w:after="0"/>
      </w:pPr>
      <w:r>
        <w:t>Wall thickness between minimum of 3.18 and maximum of 3.18 mm</w:t>
      </w:r>
    </w:p>
    <w:p w14:paraId="1DEC8F49" w14:textId="77777777" w:rsidR="00584F50" w:rsidRDefault="00584F50" w:rsidP="006E2336">
      <w:pPr>
        <w:pStyle w:val="ListParagraph"/>
        <w:numPr>
          <w:ilvl w:val="2"/>
          <w:numId w:val="30"/>
        </w:numPr>
        <w:spacing w:before="0" w:after="0"/>
      </w:pPr>
      <w:r>
        <w:t>Toughness between minimum of nan and maximum of nan J</w:t>
      </w:r>
    </w:p>
    <w:p w14:paraId="1741B232" w14:textId="77777777" w:rsidR="00584F50" w:rsidRDefault="00584F50" w:rsidP="006E2336">
      <w:pPr>
        <w:pStyle w:val="ListParagraph"/>
        <w:numPr>
          <w:ilvl w:val="2"/>
          <w:numId w:val="30"/>
        </w:numPr>
        <w:spacing w:before="0" w:after="0"/>
      </w:pPr>
      <w:r>
        <w:t>Probability of failure given a hit between minimum of 3.394e-01 and maximum of 3.394e-01</w:t>
      </w:r>
    </w:p>
    <w:p w14:paraId="4E5DF75D" w14:textId="77777777" w:rsidR="00584F50" w:rsidRDefault="00584F50" w:rsidP="006E2336">
      <w:pPr>
        <w:pStyle w:val="ListParagraph"/>
        <w:numPr>
          <w:ilvl w:val="2"/>
          <w:numId w:val="30"/>
        </w:numPr>
        <w:spacing w:before="0" w:after="0"/>
      </w:pPr>
      <w:r>
        <w:t>Class area location is/are 1.0.</w:t>
      </w:r>
    </w:p>
    <w:p w14:paraId="05E78467" w14:textId="77777777" w:rsidR="00584F50" w:rsidRDefault="00584F50" w:rsidP="006E2336">
      <w:pPr>
        <w:pStyle w:val="ListParagraph"/>
        <w:numPr>
          <w:ilvl w:val="1"/>
          <w:numId w:val="30"/>
        </w:numPr>
        <w:spacing w:before="0" w:after="0"/>
      </w:pPr>
      <w:r>
        <w:t>Consequence of failure distributed between minimum of $122.53 and maximum of $122.64MM</w:t>
      </w:r>
    </w:p>
    <w:p w14:paraId="1DCF2030" w14:textId="77777777" w:rsidR="00584F50" w:rsidRDefault="00584F50" w:rsidP="006E2336">
      <w:pPr>
        <w:pStyle w:val="ListParagraph"/>
        <w:numPr>
          <w:ilvl w:val="1"/>
          <w:numId w:val="30"/>
        </w:numPr>
        <w:spacing w:before="0" w:after="0"/>
      </w:pPr>
      <w:r>
        <w:t>Total length driven by Safety: 216.01 meters.</w:t>
      </w:r>
    </w:p>
    <w:p w14:paraId="2E1290D4" w14:textId="77777777" w:rsidR="00584F50" w:rsidRDefault="00584F50" w:rsidP="006E2336">
      <w:pPr>
        <w:pStyle w:val="ListParagraph"/>
        <w:numPr>
          <w:ilvl w:val="1"/>
          <w:numId w:val="30"/>
        </w:numPr>
        <w:spacing w:before="0" w:after="0"/>
      </w:pPr>
      <w:r>
        <w:t>Safety Cost distributed between minimum of $119.57 and maximum of $119.66MM:</w:t>
      </w:r>
    </w:p>
    <w:p w14:paraId="194AE21F" w14:textId="77777777" w:rsidR="00584F50" w:rsidRDefault="00584F50" w:rsidP="006E2336">
      <w:pPr>
        <w:pStyle w:val="ListParagraph"/>
        <w:numPr>
          <w:ilvl w:val="2"/>
          <w:numId w:val="30"/>
        </w:numPr>
        <w:spacing w:before="0" w:after="0"/>
      </w:pPr>
      <w:r>
        <w:t>Leak cost between minimum of $121.06 and maximum of $121.06MM</w:t>
      </w:r>
    </w:p>
    <w:p w14:paraId="68D16F37" w14:textId="77777777" w:rsidR="00584F50" w:rsidRDefault="00584F50" w:rsidP="006E2336">
      <w:pPr>
        <w:pStyle w:val="ListParagraph"/>
        <w:numPr>
          <w:ilvl w:val="2"/>
          <w:numId w:val="30"/>
        </w:numPr>
        <w:spacing w:before="0" w:after="0"/>
      </w:pPr>
      <w:r>
        <w:t>Leak scenario yielded 5.0 intersections with structures, with minimum of 12.61 and maximum of 12.61 of population impacted.</w:t>
      </w:r>
    </w:p>
    <w:p w14:paraId="45A47469" w14:textId="77777777" w:rsidR="00584F50" w:rsidRDefault="00584F50" w:rsidP="006E2336">
      <w:pPr>
        <w:pStyle w:val="ListParagraph"/>
        <w:numPr>
          <w:ilvl w:val="2"/>
          <w:numId w:val="30"/>
        </w:numPr>
        <w:spacing w:before="0" w:after="0"/>
      </w:pPr>
      <w:r>
        <w:t>Leak hazard radius distributed between minimum of 11.7 and maximum of 11.7 meters.</w:t>
      </w:r>
    </w:p>
    <w:p w14:paraId="5112BB68" w14:textId="77777777" w:rsidR="00584F50" w:rsidRDefault="00584F50" w:rsidP="006E2336">
      <w:pPr>
        <w:pStyle w:val="ListParagraph"/>
        <w:numPr>
          <w:ilvl w:val="2"/>
          <w:numId w:val="30"/>
        </w:numPr>
        <w:spacing w:before="0" w:after="0"/>
      </w:pPr>
      <w:r>
        <w:t>Rupture cost between minimum of $121.06 and maximum of $121.06MM</w:t>
      </w:r>
    </w:p>
    <w:p w14:paraId="56AC67C3" w14:textId="77777777" w:rsidR="00584F50" w:rsidRDefault="00584F50" w:rsidP="006E2336">
      <w:pPr>
        <w:pStyle w:val="ListParagraph"/>
        <w:numPr>
          <w:ilvl w:val="2"/>
          <w:numId w:val="30"/>
        </w:numPr>
        <w:spacing w:before="0" w:after="0"/>
      </w:pPr>
      <w:r>
        <w:t>Rupture scenario yielded 7.0 intersections with structures, with minimum of 12.61 and maximum of 12.61 of population impacted</w:t>
      </w:r>
    </w:p>
    <w:p w14:paraId="2F157BA8" w14:textId="77777777" w:rsidR="00584F50" w:rsidRDefault="00584F50" w:rsidP="006E2336">
      <w:pPr>
        <w:pStyle w:val="ListParagraph"/>
        <w:numPr>
          <w:ilvl w:val="2"/>
          <w:numId w:val="30"/>
        </w:numPr>
        <w:spacing w:before="0" w:after="0"/>
      </w:pPr>
      <w:r>
        <w:t>Rupture hazard radius distributed between minimum of 57.3 and maximum of 57.3 meters.</w:t>
      </w:r>
    </w:p>
    <w:p w14:paraId="6635B15F" w14:textId="77777777" w:rsidR="00584F50" w:rsidRDefault="00584F50" w:rsidP="006E2336">
      <w:pPr>
        <w:pStyle w:val="ListParagraph"/>
        <w:numPr>
          <w:ilvl w:val="2"/>
          <w:numId w:val="30"/>
        </w:numPr>
        <w:spacing w:before="0" w:after="0"/>
      </w:pPr>
      <w:r>
        <w:t>Puncture cost between minimum of $121.06 and maximum of $121.06MM</w:t>
      </w:r>
    </w:p>
    <w:p w14:paraId="34E28572" w14:textId="77777777" w:rsidR="00584F50" w:rsidRDefault="00584F50" w:rsidP="006E2336">
      <w:pPr>
        <w:pStyle w:val="ListParagraph"/>
        <w:numPr>
          <w:ilvl w:val="2"/>
          <w:numId w:val="30"/>
        </w:numPr>
        <w:spacing w:before="0" w:after="0"/>
      </w:pPr>
      <w:r>
        <w:t>Puncture scenario yielded 8.0 intersections with structures, with minimum of 12.61 and maximum of 12.61 of population impacted</w:t>
      </w:r>
    </w:p>
    <w:p w14:paraId="71262A85" w14:textId="77777777" w:rsidR="00584F50" w:rsidRDefault="00584F50" w:rsidP="006E2336">
      <w:pPr>
        <w:pStyle w:val="ListParagraph"/>
        <w:numPr>
          <w:ilvl w:val="2"/>
          <w:numId w:val="30"/>
        </w:numPr>
        <w:spacing w:before="0" w:after="0"/>
      </w:pPr>
      <w:r>
        <w:t>Puncture hazard radius distributed between minimum of 42.7 and maximum of 42.7 meters.</w:t>
      </w:r>
    </w:p>
    <w:p w14:paraId="603A34CA" w14:textId="77777777" w:rsidR="00584F50" w:rsidRDefault="00584F50" w:rsidP="006E2336">
      <w:pPr>
        <w:pStyle w:val="ListParagraph"/>
        <w:numPr>
          <w:ilvl w:val="2"/>
          <w:numId w:val="30"/>
        </w:numPr>
        <w:spacing w:before="0" w:after="0"/>
      </w:pPr>
      <w:r>
        <w:t>Product type is Ethane.</w:t>
      </w:r>
    </w:p>
    <w:p w14:paraId="3408089E" w14:textId="77777777" w:rsidR="00584F50" w:rsidRDefault="00584F50" w:rsidP="006E2336">
      <w:pPr>
        <w:pStyle w:val="ListParagraph"/>
        <w:numPr>
          <w:ilvl w:val="2"/>
          <w:numId w:val="30"/>
        </w:numPr>
        <w:spacing w:before="0" w:after="0"/>
      </w:pPr>
      <w:r>
        <w:t>Class area location is/are 1.0.</w:t>
      </w:r>
    </w:p>
    <w:p w14:paraId="333F6A12" w14:textId="77777777" w:rsidR="00584F50" w:rsidRDefault="00584F50" w:rsidP="006E2336">
      <w:pPr>
        <w:pStyle w:val="ListParagraph"/>
        <w:numPr>
          <w:ilvl w:val="0"/>
          <w:numId w:val="30"/>
        </w:numPr>
        <w:spacing w:before="0" w:after="0"/>
      </w:pPr>
      <w:r>
        <w:t>"DEVON GIFT LATERAL NPS 4</w:t>
      </w:r>
    </w:p>
    <w:p w14:paraId="22D4F1C2" w14:textId="77777777" w:rsidR="00584F50" w:rsidRDefault="00584F50" w:rsidP="006E2336">
      <w:pPr>
        <w:pStyle w:val="ListParagraph"/>
        <w:numPr>
          <w:ilvl w:val="1"/>
          <w:numId w:val="30"/>
        </w:numPr>
        <w:spacing w:before="0" w:after="0"/>
      </w:pPr>
      <w:r>
        <w:t>Total Cumulative Length (m):</w:t>
      </w:r>
      <w:r>
        <w:tab/>
        <w:t>214.67</w:t>
      </w:r>
    </w:p>
    <w:p w14:paraId="5E4B6250" w14:textId="77777777" w:rsidR="00584F50" w:rsidRDefault="00584F50" w:rsidP="006E2336">
      <w:pPr>
        <w:pStyle w:val="ListParagraph"/>
        <w:numPr>
          <w:ilvl w:val="1"/>
          <w:numId w:val="30"/>
        </w:numPr>
        <w:spacing w:before="0" w:after="0"/>
      </w:pPr>
      <w:r>
        <w:t>Likelihood of failure distributed between minimum of 1.012e-02 and maximum of 1.012e-02.</w:t>
      </w:r>
    </w:p>
    <w:p w14:paraId="0D0771CE" w14:textId="77777777" w:rsidR="00584F50" w:rsidRDefault="00584F50" w:rsidP="006E2336">
      <w:pPr>
        <w:pStyle w:val="ListParagraph"/>
        <w:numPr>
          <w:ilvl w:val="2"/>
          <w:numId w:val="30"/>
        </w:numPr>
        <w:spacing w:before="0" w:after="0"/>
      </w:pPr>
      <w:r>
        <w:t xml:space="preserve">Land use distributed as </w:t>
      </w:r>
    </w:p>
    <w:p w14:paraId="71A59E09" w14:textId="77777777" w:rsidR="00584F50" w:rsidRDefault="00584F50" w:rsidP="006E2336">
      <w:pPr>
        <w:pStyle w:val="ListParagraph"/>
        <w:numPr>
          <w:ilvl w:val="3"/>
          <w:numId w:val="30"/>
        </w:numPr>
        <w:spacing w:before="0" w:after="0"/>
      </w:pPr>
      <w:r>
        <w:t>Agricultural: 214.67</w:t>
      </w:r>
    </w:p>
    <w:p w14:paraId="79ACB3EE" w14:textId="77777777" w:rsidR="00584F50" w:rsidRDefault="00584F50" w:rsidP="006E2336">
      <w:pPr>
        <w:pStyle w:val="ListParagraph"/>
        <w:numPr>
          <w:ilvl w:val="2"/>
          <w:numId w:val="30"/>
        </w:numPr>
        <w:spacing w:before="0" w:after="0"/>
      </w:pPr>
      <w:r>
        <w:t xml:space="preserve">Depth of cover distributed as </w:t>
      </w:r>
    </w:p>
    <w:p w14:paraId="717FAA9E" w14:textId="77777777" w:rsidR="00584F50" w:rsidRDefault="00584F50" w:rsidP="006E2336">
      <w:pPr>
        <w:pStyle w:val="ListParagraph"/>
        <w:numPr>
          <w:ilvl w:val="3"/>
          <w:numId w:val="30"/>
        </w:numPr>
        <w:spacing w:before="0" w:after="0"/>
      </w:pPr>
      <w:r>
        <w:lastRenderedPageBreak/>
        <w:t>nan</w:t>
      </w:r>
    </w:p>
    <w:p w14:paraId="49C164A9" w14:textId="77777777" w:rsidR="00584F50" w:rsidRDefault="00584F50" w:rsidP="006E2336">
      <w:pPr>
        <w:pStyle w:val="ListParagraph"/>
        <w:numPr>
          <w:ilvl w:val="2"/>
          <w:numId w:val="30"/>
        </w:numPr>
        <w:spacing w:before="0" w:after="0"/>
      </w:pPr>
      <w:r>
        <w:t>Installation date between minimum of 1972-01-01 and maximum of 1972-01-01</w:t>
      </w:r>
    </w:p>
    <w:p w14:paraId="1B3F8B94" w14:textId="77777777" w:rsidR="00584F50" w:rsidRDefault="00584F50" w:rsidP="006E2336">
      <w:pPr>
        <w:pStyle w:val="ListParagraph"/>
        <w:numPr>
          <w:ilvl w:val="2"/>
          <w:numId w:val="30"/>
        </w:numPr>
        <w:spacing w:before="0" w:after="0"/>
      </w:pPr>
      <w:r>
        <w:t>Outside diameter of 4.5 in.</w:t>
      </w:r>
    </w:p>
    <w:p w14:paraId="6FDA5A9F" w14:textId="77777777" w:rsidR="00584F50" w:rsidRDefault="00584F50" w:rsidP="006E2336">
      <w:pPr>
        <w:pStyle w:val="ListParagraph"/>
        <w:numPr>
          <w:ilvl w:val="2"/>
          <w:numId w:val="30"/>
        </w:numPr>
        <w:spacing w:before="0" w:after="0"/>
      </w:pPr>
      <w:r>
        <w:t>Grade between minimum of 290.0 and maximum of 290.0 MPa</w:t>
      </w:r>
    </w:p>
    <w:p w14:paraId="26D365E6" w14:textId="77777777" w:rsidR="00584F50" w:rsidRDefault="00584F50" w:rsidP="006E2336">
      <w:pPr>
        <w:pStyle w:val="ListParagraph"/>
        <w:numPr>
          <w:ilvl w:val="2"/>
          <w:numId w:val="30"/>
        </w:numPr>
        <w:spacing w:before="0" w:after="0"/>
      </w:pPr>
      <w:r>
        <w:t>Wall thickness between minimum of 3.96 and maximum of 3.96 mm</w:t>
      </w:r>
    </w:p>
    <w:p w14:paraId="16F8DDD5" w14:textId="77777777" w:rsidR="00584F50" w:rsidRDefault="00584F50" w:rsidP="006E2336">
      <w:pPr>
        <w:pStyle w:val="ListParagraph"/>
        <w:numPr>
          <w:ilvl w:val="2"/>
          <w:numId w:val="30"/>
        </w:numPr>
        <w:spacing w:before="0" w:after="0"/>
      </w:pPr>
      <w:r>
        <w:t>Toughness between minimum of nan and maximum of nan J</w:t>
      </w:r>
    </w:p>
    <w:p w14:paraId="6462ED79" w14:textId="77777777" w:rsidR="00584F50" w:rsidRDefault="00584F50" w:rsidP="006E2336">
      <w:pPr>
        <w:pStyle w:val="ListParagraph"/>
        <w:numPr>
          <w:ilvl w:val="2"/>
          <w:numId w:val="30"/>
        </w:numPr>
        <w:spacing w:before="0" w:after="0"/>
      </w:pPr>
      <w:r>
        <w:t>Probability of failure given a hit between minimum of 2.431e-01 and maximum of 2.431e-01</w:t>
      </w:r>
    </w:p>
    <w:p w14:paraId="423D2488" w14:textId="77777777" w:rsidR="00584F50" w:rsidRDefault="00584F50" w:rsidP="006E2336">
      <w:pPr>
        <w:pStyle w:val="ListParagraph"/>
        <w:numPr>
          <w:ilvl w:val="2"/>
          <w:numId w:val="30"/>
        </w:numPr>
        <w:spacing w:before="0" w:after="0"/>
      </w:pPr>
      <w:r>
        <w:t>Class area location is/are 1.0.</w:t>
      </w:r>
    </w:p>
    <w:p w14:paraId="3EAF4CA0" w14:textId="77777777" w:rsidR="00584F50" w:rsidRDefault="00584F50" w:rsidP="006E2336">
      <w:pPr>
        <w:pStyle w:val="ListParagraph"/>
        <w:numPr>
          <w:ilvl w:val="1"/>
          <w:numId w:val="30"/>
        </w:numPr>
        <w:spacing w:before="0" w:after="0"/>
      </w:pPr>
      <w:r>
        <w:t>Consequence of failure distributed between minimum of $6.88 and maximum of $6.92MM</w:t>
      </w:r>
    </w:p>
    <w:p w14:paraId="661B5A15" w14:textId="77777777" w:rsidR="00584F50" w:rsidRDefault="00584F50" w:rsidP="006E2336">
      <w:pPr>
        <w:pStyle w:val="ListParagraph"/>
        <w:numPr>
          <w:ilvl w:val="1"/>
          <w:numId w:val="30"/>
        </w:numPr>
        <w:spacing w:before="0" w:after="0"/>
      </w:pPr>
      <w:r>
        <w:t>Total length driven by Environmental: 214.67 meters.</w:t>
      </w:r>
    </w:p>
    <w:p w14:paraId="425BCE2A" w14:textId="77777777" w:rsidR="00584F50" w:rsidRDefault="00584F50" w:rsidP="006E2336">
      <w:pPr>
        <w:pStyle w:val="ListParagraph"/>
        <w:numPr>
          <w:ilvl w:val="1"/>
          <w:numId w:val="30"/>
        </w:numPr>
        <w:spacing w:before="0" w:after="0"/>
      </w:pPr>
      <w:r>
        <w:t>Environmental Cost distributed between minimum of $6.60 and maximum of $6.62MM:</w:t>
      </w:r>
    </w:p>
    <w:p w14:paraId="570108BC" w14:textId="77777777" w:rsidR="00584F50" w:rsidRDefault="00584F50" w:rsidP="006E2336">
      <w:pPr>
        <w:pStyle w:val="ListParagraph"/>
        <w:numPr>
          <w:ilvl w:val="2"/>
          <w:numId w:val="30"/>
        </w:numPr>
        <w:spacing w:before="0" w:after="0"/>
      </w:pPr>
      <w:r>
        <w:t>Leak cost between minimum of $0.18 and maximum of $0.18MM</w:t>
      </w:r>
    </w:p>
    <w:p w14:paraId="5DB8E837" w14:textId="77777777" w:rsidR="00584F50" w:rsidRDefault="00584F50" w:rsidP="006E2336">
      <w:pPr>
        <w:pStyle w:val="ListParagraph"/>
        <w:numPr>
          <w:ilvl w:val="2"/>
          <w:numId w:val="30"/>
        </w:numPr>
        <w:spacing w:before="0" w:after="0"/>
      </w:pPr>
      <w:r>
        <w:t>Leak spill volume between a minimum of 1697.15 and maximum of 1700.32 gallons</w:t>
      </w:r>
    </w:p>
    <w:p w14:paraId="19B1709B" w14:textId="77777777" w:rsidR="00584F50" w:rsidRDefault="00584F50" w:rsidP="006E2336">
      <w:pPr>
        <w:pStyle w:val="ListParagraph"/>
        <w:numPr>
          <w:ilvl w:val="2"/>
          <w:numId w:val="30"/>
        </w:numPr>
        <w:spacing w:before="0" w:after="0"/>
      </w:pPr>
      <w:r>
        <w:t>Rupture cost between minimum of $23.50 and maximum of $23.54MM</w:t>
      </w:r>
    </w:p>
    <w:p w14:paraId="4739AFFE" w14:textId="77777777" w:rsidR="00584F50" w:rsidRDefault="00584F50" w:rsidP="006E2336">
      <w:pPr>
        <w:pStyle w:val="ListParagraph"/>
        <w:numPr>
          <w:ilvl w:val="2"/>
          <w:numId w:val="30"/>
        </w:numPr>
        <w:spacing w:before="0" w:after="0"/>
      </w:pPr>
      <w:r>
        <w:t>Rupture spill volume is between a minimum of 221723.58 and maximum of 222137.8 gallons</w:t>
      </w:r>
    </w:p>
    <w:p w14:paraId="0B217A45" w14:textId="77777777" w:rsidR="00584F50" w:rsidRDefault="00584F50" w:rsidP="006E2336">
      <w:pPr>
        <w:pStyle w:val="ListParagraph"/>
        <w:numPr>
          <w:ilvl w:val="2"/>
          <w:numId w:val="30"/>
        </w:numPr>
        <w:spacing w:before="0" w:after="0"/>
      </w:pPr>
      <w:r>
        <w:t>Puncture cost between minimum of $5.91 and maximum of $5.92MM</w:t>
      </w:r>
    </w:p>
    <w:p w14:paraId="1E5C5820" w14:textId="77777777" w:rsidR="00584F50" w:rsidRDefault="00584F50" w:rsidP="006E2336">
      <w:pPr>
        <w:pStyle w:val="ListParagraph"/>
        <w:numPr>
          <w:ilvl w:val="2"/>
          <w:numId w:val="30"/>
        </w:numPr>
        <w:spacing w:before="0" w:after="0"/>
      </w:pPr>
      <w:r>
        <w:t>Puncture spill volume is between a minimum of 55764.39 and maximum of 55868.57 gallons</w:t>
      </w:r>
    </w:p>
    <w:p w14:paraId="57AD79CC" w14:textId="77777777" w:rsidR="00584F50" w:rsidRDefault="00584F50" w:rsidP="006E2336">
      <w:pPr>
        <w:pStyle w:val="ListParagraph"/>
        <w:numPr>
          <w:ilvl w:val="0"/>
          <w:numId w:val="30"/>
        </w:numPr>
        <w:spacing w:before="0" w:after="0"/>
      </w:pPr>
      <w:r>
        <w:t>"MI-98 NPS 6</w:t>
      </w:r>
    </w:p>
    <w:p w14:paraId="35266D76" w14:textId="77777777" w:rsidR="00584F50" w:rsidRDefault="00584F50" w:rsidP="006E2336">
      <w:pPr>
        <w:pStyle w:val="ListParagraph"/>
        <w:numPr>
          <w:ilvl w:val="1"/>
          <w:numId w:val="30"/>
        </w:numPr>
        <w:spacing w:before="0" w:after="0"/>
      </w:pPr>
      <w:r>
        <w:t>Total Cumulative Length (m):</w:t>
      </w:r>
      <w:r>
        <w:tab/>
        <w:t>185.65</w:t>
      </w:r>
    </w:p>
    <w:p w14:paraId="1E42265B" w14:textId="77777777" w:rsidR="00584F50" w:rsidRDefault="00584F50" w:rsidP="006E2336">
      <w:pPr>
        <w:pStyle w:val="ListParagraph"/>
        <w:numPr>
          <w:ilvl w:val="1"/>
          <w:numId w:val="30"/>
        </w:numPr>
        <w:spacing w:before="0" w:after="0"/>
      </w:pPr>
      <w:r>
        <w:t>Likelihood of failure distributed between minimum of 1.795e-03 and maximum of 1.795e-03.</w:t>
      </w:r>
    </w:p>
    <w:p w14:paraId="6AC62668" w14:textId="77777777" w:rsidR="00584F50" w:rsidRDefault="00584F50" w:rsidP="006E2336">
      <w:pPr>
        <w:pStyle w:val="ListParagraph"/>
        <w:numPr>
          <w:ilvl w:val="2"/>
          <w:numId w:val="30"/>
        </w:numPr>
        <w:spacing w:before="0" w:after="0"/>
      </w:pPr>
      <w:r>
        <w:t xml:space="preserve">Land use distributed as </w:t>
      </w:r>
    </w:p>
    <w:p w14:paraId="4EBC4A35" w14:textId="77777777" w:rsidR="00584F50" w:rsidRDefault="00584F50" w:rsidP="006E2336">
      <w:pPr>
        <w:pStyle w:val="ListParagraph"/>
        <w:numPr>
          <w:ilvl w:val="3"/>
          <w:numId w:val="30"/>
        </w:numPr>
        <w:spacing w:before="0" w:after="0"/>
      </w:pPr>
      <w:r>
        <w:t>Forested: 133.43</w:t>
      </w:r>
    </w:p>
    <w:p w14:paraId="2877B8C9" w14:textId="77777777" w:rsidR="00584F50" w:rsidRDefault="00584F50" w:rsidP="006E2336">
      <w:pPr>
        <w:pStyle w:val="ListParagraph"/>
        <w:numPr>
          <w:ilvl w:val="3"/>
          <w:numId w:val="30"/>
        </w:numPr>
        <w:spacing w:before="0" w:after="0"/>
      </w:pPr>
      <w:r>
        <w:t>Remote: 0.10</w:t>
      </w:r>
    </w:p>
    <w:p w14:paraId="13F8AF38" w14:textId="77777777" w:rsidR="00584F50" w:rsidRDefault="00584F50" w:rsidP="006E2336">
      <w:pPr>
        <w:pStyle w:val="ListParagraph"/>
        <w:numPr>
          <w:ilvl w:val="3"/>
          <w:numId w:val="30"/>
        </w:numPr>
        <w:spacing w:before="0" w:after="0"/>
      </w:pPr>
      <w:r>
        <w:t>Water Course: 52.11</w:t>
      </w:r>
    </w:p>
    <w:p w14:paraId="4666B3A9" w14:textId="77777777" w:rsidR="00584F50" w:rsidRDefault="00584F50" w:rsidP="006E2336">
      <w:pPr>
        <w:pStyle w:val="ListParagraph"/>
        <w:numPr>
          <w:ilvl w:val="2"/>
          <w:numId w:val="30"/>
        </w:numPr>
        <w:spacing w:before="0" w:after="0"/>
      </w:pPr>
      <w:r>
        <w:t xml:space="preserve">Depth of cover distributed as </w:t>
      </w:r>
    </w:p>
    <w:p w14:paraId="6D073CB3" w14:textId="77777777" w:rsidR="00584F50" w:rsidRDefault="00584F50" w:rsidP="006E2336">
      <w:pPr>
        <w:pStyle w:val="ListParagraph"/>
        <w:numPr>
          <w:ilvl w:val="3"/>
          <w:numId w:val="30"/>
        </w:numPr>
        <w:spacing w:before="0" w:after="0"/>
      </w:pPr>
      <w:r>
        <w:t>nan</w:t>
      </w:r>
    </w:p>
    <w:p w14:paraId="49B084DB" w14:textId="77777777" w:rsidR="00584F50" w:rsidRDefault="00584F50" w:rsidP="006E2336">
      <w:pPr>
        <w:pStyle w:val="ListParagraph"/>
        <w:numPr>
          <w:ilvl w:val="2"/>
          <w:numId w:val="30"/>
        </w:numPr>
        <w:spacing w:before="0" w:after="0"/>
      </w:pPr>
      <w:r>
        <w:t>Installation date between minimum of 1979-01-01 and maximum of 1979-01-01</w:t>
      </w:r>
    </w:p>
    <w:p w14:paraId="13E599B5" w14:textId="77777777" w:rsidR="00584F50" w:rsidRDefault="00584F50" w:rsidP="006E2336">
      <w:pPr>
        <w:pStyle w:val="ListParagraph"/>
        <w:numPr>
          <w:ilvl w:val="2"/>
          <w:numId w:val="30"/>
        </w:numPr>
        <w:spacing w:before="0" w:after="0"/>
      </w:pPr>
      <w:r>
        <w:t>Outside diameter of 6.625 in.</w:t>
      </w:r>
    </w:p>
    <w:p w14:paraId="6A46678E" w14:textId="77777777" w:rsidR="00584F50" w:rsidRDefault="00584F50" w:rsidP="006E2336">
      <w:pPr>
        <w:pStyle w:val="ListParagraph"/>
        <w:numPr>
          <w:ilvl w:val="2"/>
          <w:numId w:val="30"/>
        </w:numPr>
        <w:spacing w:before="0" w:after="0"/>
      </w:pPr>
      <w:r>
        <w:t>Grade between minimum of 290.0 and maximum of 290.0 MPa</w:t>
      </w:r>
    </w:p>
    <w:p w14:paraId="29FF9245" w14:textId="77777777" w:rsidR="00584F50" w:rsidRDefault="00584F50" w:rsidP="006E2336">
      <w:pPr>
        <w:pStyle w:val="ListParagraph"/>
        <w:numPr>
          <w:ilvl w:val="2"/>
          <w:numId w:val="30"/>
        </w:numPr>
        <w:spacing w:before="0" w:after="0"/>
      </w:pPr>
      <w:r>
        <w:t>Wall thickness between minimum of 4.78 and maximum of 4.78 mm</w:t>
      </w:r>
    </w:p>
    <w:p w14:paraId="4C9B392E" w14:textId="77777777" w:rsidR="00584F50" w:rsidRDefault="00584F50" w:rsidP="006E2336">
      <w:pPr>
        <w:pStyle w:val="ListParagraph"/>
        <w:numPr>
          <w:ilvl w:val="2"/>
          <w:numId w:val="30"/>
        </w:numPr>
        <w:spacing w:before="0" w:after="0"/>
      </w:pPr>
      <w:r>
        <w:t>Toughness between minimum of nan and maximum of nan J</w:t>
      </w:r>
    </w:p>
    <w:p w14:paraId="79ED8AED" w14:textId="77777777" w:rsidR="00584F50" w:rsidRDefault="00584F50" w:rsidP="006E2336">
      <w:pPr>
        <w:pStyle w:val="ListParagraph"/>
        <w:numPr>
          <w:ilvl w:val="2"/>
          <w:numId w:val="30"/>
        </w:numPr>
        <w:spacing w:before="0" w:after="0"/>
      </w:pPr>
      <w:r>
        <w:t>Probability of failure given a hit between minimum of 1.791e-01 and maximum of 1.791e-01</w:t>
      </w:r>
    </w:p>
    <w:p w14:paraId="28F7918C" w14:textId="77777777" w:rsidR="00584F50" w:rsidRDefault="00584F50" w:rsidP="006E2336">
      <w:pPr>
        <w:pStyle w:val="ListParagraph"/>
        <w:numPr>
          <w:ilvl w:val="2"/>
          <w:numId w:val="30"/>
        </w:numPr>
        <w:spacing w:before="0" w:after="0"/>
      </w:pPr>
      <w:r>
        <w:t>Class area location is/are 1.0.</w:t>
      </w:r>
    </w:p>
    <w:p w14:paraId="3C976D9E" w14:textId="77777777" w:rsidR="00584F50" w:rsidRDefault="00584F50" w:rsidP="006E2336">
      <w:pPr>
        <w:pStyle w:val="ListParagraph"/>
        <w:numPr>
          <w:ilvl w:val="1"/>
          <w:numId w:val="30"/>
        </w:numPr>
        <w:spacing w:before="0" w:after="0"/>
      </w:pPr>
      <w:r>
        <w:t>Consequence of failure distributed between minimum of $10.23 and maximum of $20.72MM</w:t>
      </w:r>
    </w:p>
    <w:p w14:paraId="1855245C" w14:textId="77777777" w:rsidR="00584F50" w:rsidRDefault="00584F50" w:rsidP="006E2336">
      <w:pPr>
        <w:pStyle w:val="ListParagraph"/>
        <w:numPr>
          <w:ilvl w:val="1"/>
          <w:numId w:val="30"/>
        </w:numPr>
        <w:spacing w:before="0" w:after="0"/>
      </w:pPr>
      <w:r>
        <w:t>Total length driven by Environmental: 185.65 meters.</w:t>
      </w:r>
    </w:p>
    <w:p w14:paraId="1560AEB9" w14:textId="77777777" w:rsidR="00584F50" w:rsidRDefault="00584F50" w:rsidP="006E2336">
      <w:pPr>
        <w:pStyle w:val="ListParagraph"/>
        <w:numPr>
          <w:ilvl w:val="1"/>
          <w:numId w:val="30"/>
        </w:numPr>
        <w:spacing w:before="0" w:after="0"/>
      </w:pPr>
      <w:r>
        <w:t>Environmental Cost distributed between minimum of $9.92 and maximum of $20.35MM:</w:t>
      </w:r>
    </w:p>
    <w:p w14:paraId="391BA5C1" w14:textId="77777777" w:rsidR="00584F50" w:rsidRDefault="00584F50" w:rsidP="006E2336">
      <w:pPr>
        <w:pStyle w:val="ListParagraph"/>
        <w:numPr>
          <w:ilvl w:val="2"/>
          <w:numId w:val="30"/>
        </w:numPr>
        <w:spacing w:before="0" w:after="0"/>
      </w:pPr>
      <w:r>
        <w:t>Leak cost between minimum of $0.20 and maximum of $0.34MM</w:t>
      </w:r>
    </w:p>
    <w:p w14:paraId="74B2BFF1" w14:textId="77777777" w:rsidR="00584F50" w:rsidRDefault="00584F50" w:rsidP="006E2336">
      <w:pPr>
        <w:pStyle w:val="ListParagraph"/>
        <w:numPr>
          <w:ilvl w:val="2"/>
          <w:numId w:val="30"/>
        </w:numPr>
        <w:spacing w:before="0" w:after="0"/>
      </w:pPr>
      <w:r>
        <w:t>Leak spill volume between a minimum of 1867.23 and maximum of 1913.54 gallons</w:t>
      </w:r>
    </w:p>
    <w:p w14:paraId="087A70CC" w14:textId="77777777" w:rsidR="00584F50" w:rsidRDefault="00584F50" w:rsidP="006E2336">
      <w:pPr>
        <w:pStyle w:val="ListParagraph"/>
        <w:numPr>
          <w:ilvl w:val="2"/>
          <w:numId w:val="30"/>
        </w:numPr>
        <w:spacing w:before="0" w:after="0"/>
      </w:pPr>
      <w:r>
        <w:t>Rupture cost between minimum of $57.13 and maximum of $96.27MM</w:t>
      </w:r>
    </w:p>
    <w:p w14:paraId="5C45F97B" w14:textId="77777777" w:rsidR="00584F50" w:rsidRDefault="00584F50" w:rsidP="006E2336">
      <w:pPr>
        <w:pStyle w:val="ListParagraph"/>
        <w:numPr>
          <w:ilvl w:val="2"/>
          <w:numId w:val="30"/>
        </w:numPr>
        <w:spacing w:before="0" w:after="0"/>
      </w:pPr>
      <w:r>
        <w:t>Rupture spill volume is between a minimum of 528734.26 and maximum of 541847.34 gallons</w:t>
      </w:r>
    </w:p>
    <w:p w14:paraId="0380C671" w14:textId="77777777" w:rsidR="00584F50" w:rsidRDefault="00584F50" w:rsidP="006E2336">
      <w:pPr>
        <w:pStyle w:val="ListParagraph"/>
        <w:numPr>
          <w:ilvl w:val="2"/>
          <w:numId w:val="30"/>
        </w:numPr>
        <w:spacing w:before="0" w:after="0"/>
      </w:pPr>
      <w:r>
        <w:t>Puncture cost between minimum of $6.63 and maximum of $11.17MM</w:t>
      </w:r>
    </w:p>
    <w:p w14:paraId="7E499FF5" w14:textId="77777777" w:rsidR="00584F50" w:rsidRDefault="00584F50" w:rsidP="006E2336">
      <w:pPr>
        <w:pStyle w:val="ListParagraph"/>
        <w:numPr>
          <w:ilvl w:val="2"/>
          <w:numId w:val="30"/>
        </w:numPr>
        <w:spacing w:before="0" w:after="0"/>
      </w:pPr>
      <w:r>
        <w:lastRenderedPageBreak/>
        <w:t>Puncture spill volume is between a minimum of 61353.0 and maximum of 62874.61 gallons</w:t>
      </w:r>
    </w:p>
    <w:p w14:paraId="698A8212" w14:textId="77777777" w:rsidR="00584F50" w:rsidRDefault="00584F50" w:rsidP="006E2336">
      <w:pPr>
        <w:pStyle w:val="ListParagraph"/>
        <w:numPr>
          <w:ilvl w:val="0"/>
          <w:numId w:val="30"/>
        </w:numPr>
        <w:spacing w:before="0" w:after="0"/>
      </w:pPr>
      <w:r>
        <w:t>"NORTH FERRIER 07-14 NPS 3</w:t>
      </w:r>
    </w:p>
    <w:p w14:paraId="01ACE75A" w14:textId="77777777" w:rsidR="00584F50" w:rsidRDefault="00584F50" w:rsidP="006E2336">
      <w:pPr>
        <w:pStyle w:val="ListParagraph"/>
        <w:numPr>
          <w:ilvl w:val="1"/>
          <w:numId w:val="30"/>
        </w:numPr>
        <w:spacing w:before="0" w:after="0"/>
      </w:pPr>
      <w:r>
        <w:t>Total Cumulative Length (m):</w:t>
      </w:r>
      <w:r>
        <w:tab/>
        <w:t>176.59</w:t>
      </w:r>
    </w:p>
    <w:p w14:paraId="61341001" w14:textId="77777777" w:rsidR="00584F50" w:rsidRDefault="00584F50" w:rsidP="006E2336">
      <w:pPr>
        <w:pStyle w:val="ListParagraph"/>
        <w:numPr>
          <w:ilvl w:val="1"/>
          <w:numId w:val="30"/>
        </w:numPr>
        <w:spacing w:before="0" w:after="0"/>
      </w:pPr>
      <w:r>
        <w:t>Likelihood of failure distributed between minimum of 1.518e-02 and maximum of 4.796e-02.</w:t>
      </w:r>
    </w:p>
    <w:p w14:paraId="2556EBEE" w14:textId="77777777" w:rsidR="00584F50" w:rsidRDefault="00584F50" w:rsidP="006E2336">
      <w:pPr>
        <w:pStyle w:val="ListParagraph"/>
        <w:numPr>
          <w:ilvl w:val="2"/>
          <w:numId w:val="30"/>
        </w:numPr>
        <w:spacing w:before="0" w:after="0"/>
      </w:pPr>
      <w:r>
        <w:t xml:space="preserve">Land use distributed as </w:t>
      </w:r>
    </w:p>
    <w:p w14:paraId="12A5D3B8" w14:textId="77777777" w:rsidR="00584F50" w:rsidRDefault="00584F50" w:rsidP="006E2336">
      <w:pPr>
        <w:pStyle w:val="ListParagraph"/>
        <w:numPr>
          <w:ilvl w:val="3"/>
          <w:numId w:val="30"/>
        </w:numPr>
        <w:spacing w:before="0" w:after="0"/>
      </w:pPr>
      <w:r>
        <w:t>Agricultural: 176.59</w:t>
      </w:r>
    </w:p>
    <w:p w14:paraId="7EB7ED8A" w14:textId="77777777" w:rsidR="00584F50" w:rsidRDefault="00584F50" w:rsidP="006E2336">
      <w:pPr>
        <w:pStyle w:val="ListParagraph"/>
        <w:numPr>
          <w:ilvl w:val="2"/>
          <w:numId w:val="30"/>
        </w:numPr>
        <w:spacing w:before="0" w:after="0"/>
      </w:pPr>
      <w:r>
        <w:t xml:space="preserve">Depth of cover distributed as </w:t>
      </w:r>
    </w:p>
    <w:p w14:paraId="7120D412" w14:textId="77777777" w:rsidR="00584F50" w:rsidRDefault="00584F50" w:rsidP="006E2336">
      <w:pPr>
        <w:pStyle w:val="ListParagraph"/>
        <w:numPr>
          <w:ilvl w:val="3"/>
          <w:numId w:val="30"/>
        </w:numPr>
        <w:spacing w:before="0" w:after="0"/>
      </w:pPr>
      <w:r>
        <w:t>&gt;= 0.37 to &lt; 0.43m: 2.00, &gt;= 0.43 to &lt; 0.49m: 31.91, &gt;= 0.49 to &lt; 0.55m: 6.47, &gt;= 0.55 to &lt; 0.61m: 13.22, &gt;= 0.61 to &lt; 0.67m: 30.98, &gt;= 0.67 to &lt; 0.76m: 51.05, &gt;= 0.76 to &lt; 0.91m: 40.96</w:t>
      </w:r>
    </w:p>
    <w:p w14:paraId="1374AA02" w14:textId="77777777" w:rsidR="00584F50" w:rsidRDefault="00584F50" w:rsidP="006E2336">
      <w:pPr>
        <w:pStyle w:val="ListParagraph"/>
        <w:numPr>
          <w:ilvl w:val="2"/>
          <w:numId w:val="30"/>
        </w:numPr>
        <w:spacing w:before="0" w:after="0"/>
      </w:pPr>
      <w:r>
        <w:t>Installation date between minimum of 1977-01-01 and maximum of 1977-01-01</w:t>
      </w:r>
    </w:p>
    <w:p w14:paraId="7DAABEC1" w14:textId="77777777" w:rsidR="00584F50" w:rsidRDefault="00584F50" w:rsidP="006E2336">
      <w:pPr>
        <w:pStyle w:val="ListParagraph"/>
        <w:numPr>
          <w:ilvl w:val="2"/>
          <w:numId w:val="30"/>
        </w:numPr>
        <w:spacing w:before="0" w:after="0"/>
      </w:pPr>
      <w:r>
        <w:t>Outside diameter of 3.5 in.</w:t>
      </w:r>
    </w:p>
    <w:p w14:paraId="1A64DC84" w14:textId="77777777" w:rsidR="00584F50" w:rsidRDefault="00584F50" w:rsidP="006E2336">
      <w:pPr>
        <w:pStyle w:val="ListParagraph"/>
        <w:numPr>
          <w:ilvl w:val="2"/>
          <w:numId w:val="30"/>
        </w:numPr>
        <w:spacing w:before="0" w:after="0"/>
      </w:pPr>
      <w:r>
        <w:t>Grade between minimum of 241.0 and maximum of 241.0 MPa</w:t>
      </w:r>
    </w:p>
    <w:p w14:paraId="2A6C64BC" w14:textId="77777777" w:rsidR="00584F50" w:rsidRDefault="00584F50" w:rsidP="006E2336">
      <w:pPr>
        <w:pStyle w:val="ListParagraph"/>
        <w:numPr>
          <w:ilvl w:val="2"/>
          <w:numId w:val="30"/>
        </w:numPr>
        <w:spacing w:before="0" w:after="0"/>
      </w:pPr>
      <w:r>
        <w:t>Wall thickness between minimum of 3.18 and maximum of 3.18 mm</w:t>
      </w:r>
    </w:p>
    <w:p w14:paraId="1B613D4B" w14:textId="77777777" w:rsidR="00584F50" w:rsidRDefault="00584F50" w:rsidP="006E2336">
      <w:pPr>
        <w:pStyle w:val="ListParagraph"/>
        <w:numPr>
          <w:ilvl w:val="2"/>
          <w:numId w:val="30"/>
        </w:numPr>
        <w:spacing w:before="0" w:after="0"/>
      </w:pPr>
      <w:r>
        <w:t>Toughness between minimum of nan and maximum of nan J</w:t>
      </w:r>
    </w:p>
    <w:p w14:paraId="7C79142C" w14:textId="77777777" w:rsidR="00584F50" w:rsidRDefault="00584F50" w:rsidP="006E2336">
      <w:pPr>
        <w:pStyle w:val="ListParagraph"/>
        <w:numPr>
          <w:ilvl w:val="2"/>
          <w:numId w:val="30"/>
        </w:numPr>
        <w:spacing w:before="0" w:after="0"/>
      </w:pPr>
      <w:r>
        <w:t>Probability of failure given a hit between minimum of 3.645e-01 and maximum of 3.645e-01</w:t>
      </w:r>
    </w:p>
    <w:p w14:paraId="4C07E973" w14:textId="77777777" w:rsidR="00584F50" w:rsidRDefault="00584F50" w:rsidP="006E2336">
      <w:pPr>
        <w:pStyle w:val="ListParagraph"/>
        <w:numPr>
          <w:ilvl w:val="2"/>
          <w:numId w:val="30"/>
        </w:numPr>
        <w:spacing w:before="0" w:after="0"/>
      </w:pPr>
      <w:r>
        <w:t>Class area location is/are 2.0.</w:t>
      </w:r>
    </w:p>
    <w:p w14:paraId="6693B837" w14:textId="77777777" w:rsidR="00584F50" w:rsidRDefault="00584F50" w:rsidP="006E2336">
      <w:pPr>
        <w:pStyle w:val="ListParagraph"/>
        <w:numPr>
          <w:ilvl w:val="1"/>
          <w:numId w:val="30"/>
        </w:numPr>
        <w:spacing w:before="0" w:after="0"/>
      </w:pPr>
      <w:r>
        <w:t>Consequence of failure distributed between minimum of $6.47 and maximum of $6.54MM</w:t>
      </w:r>
    </w:p>
    <w:p w14:paraId="4C0F1535" w14:textId="77777777" w:rsidR="00584F50" w:rsidRDefault="00584F50" w:rsidP="006E2336">
      <w:pPr>
        <w:pStyle w:val="ListParagraph"/>
        <w:numPr>
          <w:ilvl w:val="1"/>
          <w:numId w:val="30"/>
        </w:numPr>
        <w:spacing w:before="0" w:after="0"/>
      </w:pPr>
      <w:r>
        <w:t>Total length driven by Environmental: 176.59 meters.</w:t>
      </w:r>
    </w:p>
    <w:p w14:paraId="79AD7C6D" w14:textId="77777777" w:rsidR="00584F50" w:rsidRDefault="00584F50" w:rsidP="006E2336">
      <w:pPr>
        <w:pStyle w:val="ListParagraph"/>
        <w:numPr>
          <w:ilvl w:val="1"/>
          <w:numId w:val="30"/>
        </w:numPr>
        <w:spacing w:before="0" w:after="0"/>
      </w:pPr>
      <w:r>
        <w:t>Environmental Cost distributed between minimum of $6.20 and maximum of $6.25MM:</w:t>
      </w:r>
    </w:p>
    <w:p w14:paraId="0F8B4A33" w14:textId="77777777" w:rsidR="00584F50" w:rsidRDefault="00584F50" w:rsidP="006E2336">
      <w:pPr>
        <w:pStyle w:val="ListParagraph"/>
        <w:numPr>
          <w:ilvl w:val="2"/>
          <w:numId w:val="30"/>
        </w:numPr>
        <w:spacing w:before="0" w:after="0"/>
      </w:pPr>
      <w:r>
        <w:t>Leak cost between minimum of $0.18 and maximum of $0.18MM</w:t>
      </w:r>
    </w:p>
    <w:p w14:paraId="6DAA4FE1" w14:textId="77777777" w:rsidR="00584F50" w:rsidRDefault="00584F50" w:rsidP="006E2336">
      <w:pPr>
        <w:pStyle w:val="ListParagraph"/>
        <w:numPr>
          <w:ilvl w:val="2"/>
          <w:numId w:val="30"/>
        </w:numPr>
        <w:spacing w:before="0" w:after="0"/>
      </w:pPr>
      <w:r>
        <w:t>Leak spill volume between a minimum of 1691.87 and maximum of 1697.92 gallons</w:t>
      </w:r>
    </w:p>
    <w:p w14:paraId="39C76446" w14:textId="77777777" w:rsidR="00584F50" w:rsidRDefault="00584F50" w:rsidP="006E2336">
      <w:pPr>
        <w:pStyle w:val="ListParagraph"/>
        <w:numPr>
          <w:ilvl w:val="2"/>
          <w:numId w:val="30"/>
        </w:numPr>
        <w:spacing w:before="0" w:after="0"/>
      </w:pPr>
      <w:r>
        <w:t>Rupture cost between minimum of $14.17 and maximum of $14.22MM</w:t>
      </w:r>
    </w:p>
    <w:p w14:paraId="315E9CE2" w14:textId="77777777" w:rsidR="00584F50" w:rsidRDefault="00584F50" w:rsidP="006E2336">
      <w:pPr>
        <w:pStyle w:val="ListParagraph"/>
        <w:numPr>
          <w:ilvl w:val="2"/>
          <w:numId w:val="30"/>
        </w:numPr>
        <w:spacing w:before="0" w:after="0"/>
      </w:pPr>
      <w:r>
        <w:t>Rupture spill volume is between a minimum of 133711.98 and maximum of 134190.3 gallons</w:t>
      </w:r>
    </w:p>
    <w:p w14:paraId="15B56092" w14:textId="77777777" w:rsidR="00584F50" w:rsidRDefault="00584F50" w:rsidP="006E2336">
      <w:pPr>
        <w:pStyle w:val="ListParagraph"/>
        <w:numPr>
          <w:ilvl w:val="2"/>
          <w:numId w:val="30"/>
        </w:numPr>
        <w:spacing w:before="0" w:after="0"/>
      </w:pPr>
      <w:r>
        <w:t>Puncture cost between minimum of $5.89 and maximum of $5.91MM</w:t>
      </w:r>
    </w:p>
    <w:p w14:paraId="6A468C0A" w14:textId="77777777" w:rsidR="00584F50" w:rsidRDefault="00584F50" w:rsidP="006E2336">
      <w:pPr>
        <w:pStyle w:val="ListParagraph"/>
        <w:numPr>
          <w:ilvl w:val="2"/>
          <w:numId w:val="30"/>
        </w:numPr>
        <w:spacing w:before="0" w:after="0"/>
      </w:pPr>
      <w:r>
        <w:t>Puncture spill volume is between a minimum of 55590.98 and maximum of 55789.84 gallons</w:t>
      </w:r>
    </w:p>
    <w:p w14:paraId="2F775505" w14:textId="77777777" w:rsidR="00584F50" w:rsidRDefault="00584F50" w:rsidP="006E2336">
      <w:pPr>
        <w:pStyle w:val="ListParagraph"/>
        <w:numPr>
          <w:ilvl w:val="0"/>
          <w:numId w:val="30"/>
        </w:numPr>
        <w:spacing w:before="0" w:after="0"/>
      </w:pPr>
      <w:r>
        <w:t>"SECT 6 GRENFELL TO MANSON NPS 6</w:t>
      </w:r>
    </w:p>
    <w:p w14:paraId="10055E30" w14:textId="77777777" w:rsidR="00584F50" w:rsidRDefault="00584F50" w:rsidP="006E2336">
      <w:pPr>
        <w:pStyle w:val="ListParagraph"/>
        <w:numPr>
          <w:ilvl w:val="1"/>
          <w:numId w:val="30"/>
        </w:numPr>
        <w:spacing w:before="0" w:after="0"/>
      </w:pPr>
      <w:r>
        <w:t>Total Cumulative Length (m):</w:t>
      </w:r>
      <w:r>
        <w:tab/>
        <w:t>175.01</w:t>
      </w:r>
    </w:p>
    <w:p w14:paraId="38FB01D9" w14:textId="77777777" w:rsidR="00584F50" w:rsidRDefault="00584F50" w:rsidP="006E2336">
      <w:pPr>
        <w:pStyle w:val="ListParagraph"/>
        <w:numPr>
          <w:ilvl w:val="1"/>
          <w:numId w:val="30"/>
        </w:numPr>
        <w:spacing w:before="0" w:after="0"/>
      </w:pPr>
      <w:r>
        <w:t>Likelihood of failure distributed between minimum of 2.262e-03 and maximum of 2.262e-03.</w:t>
      </w:r>
    </w:p>
    <w:p w14:paraId="1082B455" w14:textId="77777777" w:rsidR="00584F50" w:rsidRDefault="00584F50" w:rsidP="006E2336">
      <w:pPr>
        <w:pStyle w:val="ListParagraph"/>
        <w:numPr>
          <w:ilvl w:val="2"/>
          <w:numId w:val="30"/>
        </w:numPr>
        <w:spacing w:before="0" w:after="0"/>
      </w:pPr>
      <w:r>
        <w:t xml:space="preserve">Land use distributed as </w:t>
      </w:r>
    </w:p>
    <w:p w14:paraId="014CD3D6" w14:textId="77777777" w:rsidR="00584F50" w:rsidRDefault="00584F50" w:rsidP="006E2336">
      <w:pPr>
        <w:pStyle w:val="ListParagraph"/>
        <w:numPr>
          <w:ilvl w:val="3"/>
          <w:numId w:val="30"/>
        </w:numPr>
        <w:spacing w:before="0" w:after="0"/>
      </w:pPr>
      <w:r>
        <w:t>Remote: 175.01</w:t>
      </w:r>
    </w:p>
    <w:p w14:paraId="7B6759A2" w14:textId="77777777" w:rsidR="00584F50" w:rsidRDefault="00584F50" w:rsidP="006E2336">
      <w:pPr>
        <w:pStyle w:val="ListParagraph"/>
        <w:numPr>
          <w:ilvl w:val="2"/>
          <w:numId w:val="30"/>
        </w:numPr>
        <w:spacing w:before="0" w:after="0"/>
      </w:pPr>
      <w:r>
        <w:t xml:space="preserve">Depth of cover distributed as </w:t>
      </w:r>
    </w:p>
    <w:p w14:paraId="46E69217" w14:textId="77777777" w:rsidR="00584F50" w:rsidRDefault="00584F50" w:rsidP="006E2336">
      <w:pPr>
        <w:pStyle w:val="ListParagraph"/>
        <w:numPr>
          <w:ilvl w:val="3"/>
          <w:numId w:val="30"/>
        </w:numPr>
        <w:spacing w:before="0" w:after="0"/>
      </w:pPr>
      <w:r>
        <w:t>nan</w:t>
      </w:r>
    </w:p>
    <w:p w14:paraId="167F5380" w14:textId="77777777" w:rsidR="00584F50" w:rsidRDefault="00584F50" w:rsidP="006E2336">
      <w:pPr>
        <w:pStyle w:val="ListParagraph"/>
        <w:numPr>
          <w:ilvl w:val="2"/>
          <w:numId w:val="30"/>
        </w:numPr>
        <w:spacing w:before="0" w:after="0"/>
      </w:pPr>
      <w:r>
        <w:t>Installation date between minimum of 1963-07-01 and maximum of 1963-07-01</w:t>
      </w:r>
    </w:p>
    <w:p w14:paraId="2DB3127E" w14:textId="77777777" w:rsidR="00584F50" w:rsidRDefault="00584F50" w:rsidP="006E2336">
      <w:pPr>
        <w:pStyle w:val="ListParagraph"/>
        <w:numPr>
          <w:ilvl w:val="2"/>
          <w:numId w:val="30"/>
        </w:numPr>
        <w:spacing w:before="0" w:after="0"/>
      </w:pPr>
      <w:r>
        <w:t>Outside diameter of 6.625 in.</w:t>
      </w:r>
    </w:p>
    <w:p w14:paraId="49D94011" w14:textId="77777777" w:rsidR="00584F50" w:rsidRDefault="00584F50" w:rsidP="006E2336">
      <w:pPr>
        <w:pStyle w:val="ListParagraph"/>
        <w:numPr>
          <w:ilvl w:val="2"/>
          <w:numId w:val="30"/>
        </w:numPr>
        <w:spacing w:before="0" w:after="0"/>
      </w:pPr>
      <w:r>
        <w:t>Grade between minimum of 290.0 and maximum of 290.0 MPa</w:t>
      </w:r>
    </w:p>
    <w:p w14:paraId="2E7BB347" w14:textId="77777777" w:rsidR="00584F50" w:rsidRDefault="00584F50" w:rsidP="006E2336">
      <w:pPr>
        <w:pStyle w:val="ListParagraph"/>
        <w:numPr>
          <w:ilvl w:val="2"/>
          <w:numId w:val="30"/>
        </w:numPr>
        <w:spacing w:before="0" w:after="0"/>
      </w:pPr>
      <w:r>
        <w:t>Wall thickness between minimum of 4.83 and maximum of 4.83 mm</w:t>
      </w:r>
    </w:p>
    <w:p w14:paraId="5A99823C" w14:textId="77777777" w:rsidR="00584F50" w:rsidRDefault="00584F50" w:rsidP="006E2336">
      <w:pPr>
        <w:pStyle w:val="ListParagraph"/>
        <w:numPr>
          <w:ilvl w:val="2"/>
          <w:numId w:val="30"/>
        </w:numPr>
        <w:spacing w:before="0" w:after="0"/>
      </w:pPr>
      <w:r>
        <w:t>Toughness between minimum of nan and maximum of nan J</w:t>
      </w:r>
    </w:p>
    <w:p w14:paraId="4E2610A9" w14:textId="77777777" w:rsidR="00584F50" w:rsidRDefault="00584F50" w:rsidP="006E2336">
      <w:pPr>
        <w:pStyle w:val="ListParagraph"/>
        <w:numPr>
          <w:ilvl w:val="2"/>
          <w:numId w:val="30"/>
        </w:numPr>
        <w:spacing w:before="0" w:after="0"/>
      </w:pPr>
      <w:r>
        <w:t>Probability of failure given a hit between minimum of 2.258e-01 and maximum of 2.258e-01</w:t>
      </w:r>
    </w:p>
    <w:p w14:paraId="255A0D92" w14:textId="77777777" w:rsidR="00584F50" w:rsidRDefault="00584F50" w:rsidP="006E2336">
      <w:pPr>
        <w:pStyle w:val="ListParagraph"/>
        <w:numPr>
          <w:ilvl w:val="2"/>
          <w:numId w:val="30"/>
        </w:numPr>
        <w:spacing w:before="0" w:after="0"/>
      </w:pPr>
      <w:r>
        <w:t>Class area location is/are 1.0.</w:t>
      </w:r>
    </w:p>
    <w:p w14:paraId="0AC75C47" w14:textId="77777777" w:rsidR="00584F50" w:rsidRDefault="00584F50" w:rsidP="006E2336">
      <w:pPr>
        <w:pStyle w:val="ListParagraph"/>
        <w:numPr>
          <w:ilvl w:val="1"/>
          <w:numId w:val="30"/>
        </w:numPr>
        <w:spacing w:before="0" w:after="0"/>
      </w:pPr>
      <w:r>
        <w:t>Consequence of failure distributed between minimum of $122.03 and maximum of $122.03MM</w:t>
      </w:r>
    </w:p>
    <w:p w14:paraId="1D2BD926" w14:textId="77777777" w:rsidR="00584F50" w:rsidRDefault="00584F50" w:rsidP="006E2336">
      <w:pPr>
        <w:pStyle w:val="ListParagraph"/>
        <w:numPr>
          <w:ilvl w:val="1"/>
          <w:numId w:val="30"/>
        </w:numPr>
        <w:spacing w:before="0" w:after="0"/>
      </w:pPr>
      <w:r>
        <w:lastRenderedPageBreak/>
        <w:t>Total length driven by Safety: 175.01 meters.</w:t>
      </w:r>
    </w:p>
    <w:p w14:paraId="363659FA" w14:textId="77777777" w:rsidR="00584F50" w:rsidRDefault="00584F50" w:rsidP="006E2336">
      <w:pPr>
        <w:pStyle w:val="ListParagraph"/>
        <w:numPr>
          <w:ilvl w:val="1"/>
          <w:numId w:val="30"/>
        </w:numPr>
        <w:spacing w:before="0" w:after="0"/>
      </w:pPr>
      <w:r>
        <w:t>Safety Cost distributed between minimum of $116.52 and maximum of $116.52MM:</w:t>
      </w:r>
    </w:p>
    <w:p w14:paraId="5E26971F" w14:textId="77777777" w:rsidR="00584F50" w:rsidRDefault="00584F50" w:rsidP="006E2336">
      <w:pPr>
        <w:pStyle w:val="ListParagraph"/>
        <w:numPr>
          <w:ilvl w:val="2"/>
          <w:numId w:val="30"/>
        </w:numPr>
        <w:spacing w:before="0" w:after="0"/>
      </w:pPr>
      <w:r>
        <w:t>Leak cost between minimum of $0.00 and maximum of $0.00MM</w:t>
      </w:r>
    </w:p>
    <w:p w14:paraId="09806F29" w14:textId="77777777" w:rsidR="00584F50" w:rsidRDefault="00584F50" w:rsidP="006E2336">
      <w:pPr>
        <w:pStyle w:val="ListParagraph"/>
        <w:numPr>
          <w:ilvl w:val="2"/>
          <w:numId w:val="30"/>
        </w:numPr>
        <w:spacing w:before="0" w:after="0"/>
      </w:pPr>
      <w:r>
        <w:t>Leak scenario yielded 10.0 intersections with structures, with minimum of nan and maximum of nan of population impacted.</w:t>
      </w:r>
    </w:p>
    <w:p w14:paraId="1F3524C7" w14:textId="77777777" w:rsidR="00584F50" w:rsidRDefault="00584F50" w:rsidP="006E2336">
      <w:pPr>
        <w:pStyle w:val="ListParagraph"/>
        <w:numPr>
          <w:ilvl w:val="2"/>
          <w:numId w:val="30"/>
        </w:numPr>
        <w:spacing w:before="0" w:after="0"/>
      </w:pPr>
      <w:r>
        <w:t>Leak hazard radius distributed between minimum of 12.34 and maximum of 12.34 meters.</w:t>
      </w:r>
    </w:p>
    <w:p w14:paraId="54D0B890" w14:textId="77777777" w:rsidR="00584F50" w:rsidRDefault="00584F50" w:rsidP="006E2336">
      <w:pPr>
        <w:pStyle w:val="ListParagraph"/>
        <w:numPr>
          <w:ilvl w:val="2"/>
          <w:numId w:val="30"/>
        </w:numPr>
        <w:spacing w:before="0" w:after="0"/>
      </w:pPr>
      <w:r>
        <w:t>Rupture cost between minimum of $121.06 and maximum of $121.06MM</w:t>
      </w:r>
    </w:p>
    <w:p w14:paraId="66455715" w14:textId="77777777" w:rsidR="00584F50" w:rsidRDefault="00584F50" w:rsidP="006E2336">
      <w:pPr>
        <w:pStyle w:val="ListParagraph"/>
        <w:numPr>
          <w:ilvl w:val="2"/>
          <w:numId w:val="30"/>
        </w:numPr>
        <w:spacing w:before="0" w:after="0"/>
      </w:pPr>
      <w:r>
        <w:t>Rupture scenario yielded 67.0 intersections with structures, with minimum of 12.61 and maximum of 12.61 of population impacted</w:t>
      </w:r>
    </w:p>
    <w:p w14:paraId="0D2ABA9E" w14:textId="77777777" w:rsidR="00584F50" w:rsidRDefault="00584F50" w:rsidP="006E2336">
      <w:pPr>
        <w:pStyle w:val="ListParagraph"/>
        <w:numPr>
          <w:ilvl w:val="2"/>
          <w:numId w:val="30"/>
        </w:numPr>
        <w:spacing w:before="0" w:after="0"/>
      </w:pPr>
      <w:r>
        <w:t>Rupture hazard radius distributed between minimum of 130.83 and maximum of 130.83 meters.</w:t>
      </w:r>
    </w:p>
    <w:p w14:paraId="3B45E7C9" w14:textId="77777777" w:rsidR="00584F50" w:rsidRDefault="00584F50" w:rsidP="006E2336">
      <w:pPr>
        <w:pStyle w:val="ListParagraph"/>
        <w:numPr>
          <w:ilvl w:val="2"/>
          <w:numId w:val="30"/>
        </w:numPr>
        <w:spacing w:before="0" w:after="0"/>
      </w:pPr>
      <w:r>
        <w:t>Puncture cost between minimum of $121.06 and maximum of $121.06MM</w:t>
      </w:r>
    </w:p>
    <w:p w14:paraId="03D9E031" w14:textId="77777777" w:rsidR="00584F50" w:rsidRDefault="00584F50" w:rsidP="006E2336">
      <w:pPr>
        <w:pStyle w:val="ListParagraph"/>
        <w:numPr>
          <w:ilvl w:val="2"/>
          <w:numId w:val="30"/>
        </w:numPr>
        <w:spacing w:before="0" w:after="0"/>
      </w:pPr>
      <w:r>
        <w:t>Puncture scenario yielded 43.0 intersections with structures, with minimum of 12.61 and maximum of 12.61 of population impacted</w:t>
      </w:r>
    </w:p>
    <w:p w14:paraId="587A66EE" w14:textId="77777777" w:rsidR="00584F50" w:rsidRDefault="00584F50" w:rsidP="006E2336">
      <w:pPr>
        <w:pStyle w:val="ListParagraph"/>
        <w:numPr>
          <w:ilvl w:val="2"/>
          <w:numId w:val="30"/>
        </w:numPr>
        <w:spacing w:before="0" w:after="0"/>
      </w:pPr>
      <w:r>
        <w:t>Puncture hazard radius distributed between minimum of 58.33 and maximum of 58.33 meters.</w:t>
      </w:r>
    </w:p>
    <w:p w14:paraId="6ACB9BF7" w14:textId="77777777" w:rsidR="00584F50" w:rsidRDefault="00584F50" w:rsidP="006E2336">
      <w:pPr>
        <w:pStyle w:val="ListParagraph"/>
        <w:numPr>
          <w:ilvl w:val="2"/>
          <w:numId w:val="30"/>
        </w:numPr>
        <w:spacing w:before="0" w:after="0"/>
      </w:pPr>
      <w:r>
        <w:t>Product type is NGL.</w:t>
      </w:r>
    </w:p>
    <w:p w14:paraId="202B34F7" w14:textId="77777777" w:rsidR="00584F50" w:rsidRDefault="00584F50" w:rsidP="006E2336">
      <w:pPr>
        <w:pStyle w:val="ListParagraph"/>
        <w:numPr>
          <w:ilvl w:val="2"/>
          <w:numId w:val="30"/>
        </w:numPr>
        <w:spacing w:before="0" w:after="0"/>
      </w:pPr>
      <w:r>
        <w:t>Class area location is/are 1.0.</w:t>
      </w:r>
    </w:p>
    <w:p w14:paraId="349BA04D" w14:textId="77777777" w:rsidR="00584F50" w:rsidRDefault="00584F50" w:rsidP="006E2336">
      <w:pPr>
        <w:pStyle w:val="ListParagraph"/>
        <w:numPr>
          <w:ilvl w:val="0"/>
          <w:numId w:val="30"/>
        </w:numPr>
        <w:spacing w:before="0" w:after="0"/>
      </w:pPr>
      <w:r>
        <w:t>"NIPISI CRUDE NPS 12</w:t>
      </w:r>
    </w:p>
    <w:p w14:paraId="51618921" w14:textId="77777777" w:rsidR="00584F50" w:rsidRDefault="00584F50" w:rsidP="006E2336">
      <w:pPr>
        <w:pStyle w:val="ListParagraph"/>
        <w:numPr>
          <w:ilvl w:val="1"/>
          <w:numId w:val="30"/>
        </w:numPr>
        <w:spacing w:before="0" w:after="0"/>
      </w:pPr>
      <w:r>
        <w:t>Total Cumulative Length (m):</w:t>
      </w:r>
      <w:r>
        <w:tab/>
        <w:t>173.77</w:t>
      </w:r>
    </w:p>
    <w:p w14:paraId="25D6AB0E" w14:textId="77777777" w:rsidR="00584F50" w:rsidRDefault="00584F50" w:rsidP="006E2336">
      <w:pPr>
        <w:pStyle w:val="ListParagraph"/>
        <w:numPr>
          <w:ilvl w:val="1"/>
          <w:numId w:val="30"/>
        </w:numPr>
        <w:spacing w:before="0" w:after="0"/>
      </w:pPr>
      <w:r>
        <w:t>Likelihood of failure distributed between minimum of 1.554e-03 and maximum of 1.554e-03.</w:t>
      </w:r>
    </w:p>
    <w:p w14:paraId="376CF96D" w14:textId="77777777" w:rsidR="00584F50" w:rsidRDefault="00584F50" w:rsidP="006E2336">
      <w:pPr>
        <w:pStyle w:val="ListParagraph"/>
        <w:numPr>
          <w:ilvl w:val="2"/>
          <w:numId w:val="30"/>
        </w:numPr>
        <w:spacing w:before="0" w:after="0"/>
      </w:pPr>
      <w:r>
        <w:t xml:space="preserve">Land use distributed as </w:t>
      </w:r>
    </w:p>
    <w:p w14:paraId="6AA98D0F" w14:textId="77777777" w:rsidR="00584F50" w:rsidRDefault="00584F50" w:rsidP="006E2336">
      <w:pPr>
        <w:pStyle w:val="ListParagraph"/>
        <w:numPr>
          <w:ilvl w:val="3"/>
          <w:numId w:val="30"/>
        </w:numPr>
        <w:spacing w:before="0" w:after="0"/>
      </w:pPr>
      <w:r>
        <w:t>Agricultural: 173.77</w:t>
      </w:r>
    </w:p>
    <w:p w14:paraId="059556B7" w14:textId="77777777" w:rsidR="00584F50" w:rsidRDefault="00584F50" w:rsidP="006E2336">
      <w:pPr>
        <w:pStyle w:val="ListParagraph"/>
        <w:numPr>
          <w:ilvl w:val="2"/>
          <w:numId w:val="30"/>
        </w:numPr>
        <w:spacing w:before="0" w:after="0"/>
      </w:pPr>
      <w:r>
        <w:t xml:space="preserve">Depth of cover distributed as </w:t>
      </w:r>
    </w:p>
    <w:p w14:paraId="4D2C4AED" w14:textId="77777777" w:rsidR="00584F50" w:rsidRDefault="00584F50" w:rsidP="006E2336">
      <w:pPr>
        <w:pStyle w:val="ListParagraph"/>
        <w:numPr>
          <w:ilvl w:val="3"/>
          <w:numId w:val="30"/>
        </w:numPr>
        <w:spacing w:before="0" w:after="0"/>
      </w:pPr>
      <w:r>
        <w:t>nan</w:t>
      </w:r>
    </w:p>
    <w:p w14:paraId="37433286" w14:textId="77777777" w:rsidR="00584F50" w:rsidRDefault="00584F50" w:rsidP="006E2336">
      <w:pPr>
        <w:pStyle w:val="ListParagraph"/>
        <w:numPr>
          <w:ilvl w:val="2"/>
          <w:numId w:val="30"/>
        </w:numPr>
        <w:spacing w:before="0" w:after="0"/>
      </w:pPr>
      <w:r>
        <w:t>Installation date between minimum of 1990-01-01 and maximum of 1990-01-01</w:t>
      </w:r>
    </w:p>
    <w:p w14:paraId="27F62303" w14:textId="77777777" w:rsidR="00584F50" w:rsidRDefault="00584F50" w:rsidP="006E2336">
      <w:pPr>
        <w:pStyle w:val="ListParagraph"/>
        <w:numPr>
          <w:ilvl w:val="2"/>
          <w:numId w:val="30"/>
        </w:numPr>
        <w:spacing w:before="0" w:after="0"/>
      </w:pPr>
      <w:r>
        <w:t>Outside diameter of 12.75 in.</w:t>
      </w:r>
    </w:p>
    <w:p w14:paraId="28A9E5E2" w14:textId="77777777" w:rsidR="00584F50" w:rsidRDefault="00584F50" w:rsidP="006E2336">
      <w:pPr>
        <w:pStyle w:val="ListParagraph"/>
        <w:numPr>
          <w:ilvl w:val="2"/>
          <w:numId w:val="30"/>
        </w:numPr>
        <w:spacing w:before="0" w:after="0"/>
      </w:pPr>
      <w:r>
        <w:t>Grade between minimum of 359.0 and maximum of 359.0 MPa</w:t>
      </w:r>
    </w:p>
    <w:p w14:paraId="18E4E6FF" w14:textId="77777777" w:rsidR="00584F50" w:rsidRDefault="00584F50" w:rsidP="006E2336">
      <w:pPr>
        <w:pStyle w:val="ListParagraph"/>
        <w:numPr>
          <w:ilvl w:val="2"/>
          <w:numId w:val="30"/>
        </w:numPr>
        <w:spacing w:before="0" w:after="0"/>
      </w:pPr>
      <w:r>
        <w:t>Wall thickness between minimum of 10.31 and maximum of 10.31 mm</w:t>
      </w:r>
    </w:p>
    <w:p w14:paraId="207E7A96" w14:textId="77777777" w:rsidR="00584F50" w:rsidRDefault="00584F50" w:rsidP="006E2336">
      <w:pPr>
        <w:pStyle w:val="ListParagraph"/>
        <w:numPr>
          <w:ilvl w:val="2"/>
          <w:numId w:val="30"/>
        </w:numPr>
        <w:spacing w:before="0" w:after="0"/>
      </w:pPr>
      <w:r>
        <w:t>Toughness between minimum of nan and maximum of nan J</w:t>
      </w:r>
    </w:p>
    <w:p w14:paraId="2F319DF1" w14:textId="77777777" w:rsidR="00584F50" w:rsidRDefault="00584F50" w:rsidP="006E2336">
      <w:pPr>
        <w:pStyle w:val="ListParagraph"/>
        <w:numPr>
          <w:ilvl w:val="2"/>
          <w:numId w:val="30"/>
        </w:numPr>
        <w:spacing w:before="0" w:after="0"/>
      </w:pPr>
      <w:r>
        <w:t>Probability of failure given a hit between minimum of 3.732e-02 and maximum of 3.732e-02</w:t>
      </w:r>
    </w:p>
    <w:p w14:paraId="1D84EB0A" w14:textId="77777777" w:rsidR="00584F50" w:rsidRDefault="00584F50" w:rsidP="006E2336">
      <w:pPr>
        <w:pStyle w:val="ListParagraph"/>
        <w:numPr>
          <w:ilvl w:val="2"/>
          <w:numId w:val="30"/>
        </w:numPr>
        <w:spacing w:before="0" w:after="0"/>
      </w:pPr>
      <w:r>
        <w:t>Class area location is/are nan.</w:t>
      </w:r>
    </w:p>
    <w:p w14:paraId="0F3992DC" w14:textId="77777777" w:rsidR="00584F50" w:rsidRDefault="00584F50" w:rsidP="006E2336">
      <w:pPr>
        <w:pStyle w:val="ListParagraph"/>
        <w:numPr>
          <w:ilvl w:val="1"/>
          <w:numId w:val="30"/>
        </w:numPr>
        <w:spacing w:before="0" w:after="0"/>
      </w:pPr>
      <w:r>
        <w:t>Consequence of failure distributed between minimum of $17.77 and maximum of $17.80MM</w:t>
      </w:r>
    </w:p>
    <w:p w14:paraId="2EC3CC8D" w14:textId="77777777" w:rsidR="00584F50" w:rsidRDefault="00584F50" w:rsidP="006E2336">
      <w:pPr>
        <w:pStyle w:val="ListParagraph"/>
        <w:numPr>
          <w:ilvl w:val="1"/>
          <w:numId w:val="30"/>
        </w:numPr>
        <w:spacing w:before="0" w:after="0"/>
      </w:pPr>
      <w:r>
        <w:t>Total length driven by Environmental: 173.77 meters.</w:t>
      </w:r>
    </w:p>
    <w:p w14:paraId="288B13C4" w14:textId="77777777" w:rsidR="00584F50" w:rsidRDefault="00584F50" w:rsidP="006E2336">
      <w:pPr>
        <w:pStyle w:val="ListParagraph"/>
        <w:numPr>
          <w:ilvl w:val="1"/>
          <w:numId w:val="30"/>
        </w:numPr>
        <w:spacing w:before="0" w:after="0"/>
      </w:pPr>
      <w:r>
        <w:t>Environmental Cost distributed between minimum of $16.65 and maximum of $16.68MM:</w:t>
      </w:r>
    </w:p>
    <w:p w14:paraId="7A82182C" w14:textId="77777777" w:rsidR="00584F50" w:rsidRDefault="00584F50" w:rsidP="006E2336">
      <w:pPr>
        <w:pStyle w:val="ListParagraph"/>
        <w:numPr>
          <w:ilvl w:val="2"/>
          <w:numId w:val="30"/>
        </w:numPr>
        <w:spacing w:before="0" w:after="0"/>
      </w:pPr>
      <w:r>
        <w:t>Leak cost between minimum of $0.20 and maximum of $0.20MM</w:t>
      </w:r>
    </w:p>
    <w:p w14:paraId="6BE6453F" w14:textId="77777777" w:rsidR="00584F50" w:rsidRDefault="00584F50" w:rsidP="006E2336">
      <w:pPr>
        <w:pStyle w:val="ListParagraph"/>
        <w:numPr>
          <w:ilvl w:val="2"/>
          <w:numId w:val="30"/>
        </w:numPr>
        <w:spacing w:before="0" w:after="0"/>
      </w:pPr>
      <w:r>
        <w:t>Leak spill volume between a minimum of 1853.92 and maximum of 1857.3 gallons</w:t>
      </w:r>
    </w:p>
    <w:p w14:paraId="7BFB6610" w14:textId="77777777" w:rsidR="00584F50" w:rsidRDefault="00584F50" w:rsidP="006E2336">
      <w:pPr>
        <w:pStyle w:val="ListParagraph"/>
        <w:numPr>
          <w:ilvl w:val="2"/>
          <w:numId w:val="30"/>
        </w:numPr>
        <w:spacing w:before="0" w:after="0"/>
      </w:pPr>
      <w:r>
        <w:t>Rupture cost between minimum of $206.09 and maximum of $206.46MM</w:t>
      </w:r>
    </w:p>
    <w:p w14:paraId="76876E78" w14:textId="77777777" w:rsidR="00584F50" w:rsidRDefault="00584F50" w:rsidP="006E2336">
      <w:pPr>
        <w:pStyle w:val="ListParagraph"/>
        <w:numPr>
          <w:ilvl w:val="2"/>
          <w:numId w:val="30"/>
        </w:numPr>
        <w:spacing w:before="0" w:after="0"/>
      </w:pPr>
      <w:r>
        <w:t>Rupture spill volume is between a minimum of 1944365.17 and maximum of 1947910.39 gallons</w:t>
      </w:r>
    </w:p>
    <w:p w14:paraId="44A5D8C5" w14:textId="77777777" w:rsidR="00584F50" w:rsidRDefault="00584F50" w:rsidP="006E2336">
      <w:pPr>
        <w:pStyle w:val="ListParagraph"/>
        <w:numPr>
          <w:ilvl w:val="2"/>
          <w:numId w:val="30"/>
        </w:numPr>
        <w:spacing w:before="0" w:after="0"/>
      </w:pPr>
      <w:r>
        <w:t>Puncture cost between minimum of $6.46 and maximum of $6.47MM</w:t>
      </w:r>
    </w:p>
    <w:p w14:paraId="2979DC0D" w14:textId="77777777" w:rsidR="00584F50" w:rsidRDefault="00584F50" w:rsidP="006E2336">
      <w:pPr>
        <w:pStyle w:val="ListParagraph"/>
        <w:numPr>
          <w:ilvl w:val="2"/>
          <w:numId w:val="30"/>
        </w:numPr>
        <w:spacing w:before="0" w:after="0"/>
      </w:pPr>
      <w:r>
        <w:t>Puncture spill volume is between a minimum of 60915.47 and maximum of 61026.54 gallons</w:t>
      </w:r>
    </w:p>
    <w:p w14:paraId="42FBBA6F" w14:textId="77777777" w:rsidR="00584F50" w:rsidRDefault="00584F50" w:rsidP="006E2336">
      <w:pPr>
        <w:pStyle w:val="ListParagraph"/>
        <w:numPr>
          <w:ilvl w:val="0"/>
          <w:numId w:val="30"/>
        </w:numPr>
        <w:spacing w:before="0" w:after="0"/>
      </w:pPr>
      <w:r>
        <w:t>"PECO PUMP TO BRAZEAU STATION NPS 4</w:t>
      </w:r>
    </w:p>
    <w:p w14:paraId="4E2C1AC0" w14:textId="77777777" w:rsidR="00584F50" w:rsidRDefault="00584F50" w:rsidP="006E2336">
      <w:pPr>
        <w:pStyle w:val="ListParagraph"/>
        <w:numPr>
          <w:ilvl w:val="1"/>
          <w:numId w:val="30"/>
        </w:numPr>
        <w:spacing w:before="0" w:after="0"/>
      </w:pPr>
      <w:r>
        <w:t>Total Cumulative Length (m):</w:t>
      </w:r>
      <w:r>
        <w:tab/>
        <w:t>173.57</w:t>
      </w:r>
    </w:p>
    <w:p w14:paraId="0D0B1D35" w14:textId="77777777" w:rsidR="00584F50" w:rsidRDefault="00584F50" w:rsidP="006E2336">
      <w:pPr>
        <w:pStyle w:val="ListParagraph"/>
        <w:numPr>
          <w:ilvl w:val="1"/>
          <w:numId w:val="30"/>
        </w:numPr>
        <w:spacing w:before="0" w:after="0"/>
      </w:pPr>
      <w:r>
        <w:lastRenderedPageBreak/>
        <w:t>Likelihood of failure distributed between minimum of 1.308e-03 and maximum of 1.773e-03.</w:t>
      </w:r>
    </w:p>
    <w:p w14:paraId="7E6C2B7A" w14:textId="77777777" w:rsidR="00584F50" w:rsidRDefault="00584F50" w:rsidP="006E2336">
      <w:pPr>
        <w:pStyle w:val="ListParagraph"/>
        <w:numPr>
          <w:ilvl w:val="2"/>
          <w:numId w:val="30"/>
        </w:numPr>
        <w:spacing w:before="0" w:after="0"/>
      </w:pPr>
      <w:r>
        <w:t xml:space="preserve">Land use distributed as </w:t>
      </w:r>
    </w:p>
    <w:p w14:paraId="16CCF47D" w14:textId="77777777" w:rsidR="00584F50" w:rsidRDefault="00584F50" w:rsidP="006E2336">
      <w:pPr>
        <w:pStyle w:val="ListParagraph"/>
        <w:numPr>
          <w:ilvl w:val="3"/>
          <w:numId w:val="30"/>
        </w:numPr>
        <w:spacing w:before="0" w:after="0"/>
      </w:pPr>
      <w:r>
        <w:t>Forested: 173.57</w:t>
      </w:r>
    </w:p>
    <w:p w14:paraId="4FCC1AFA" w14:textId="77777777" w:rsidR="00584F50" w:rsidRDefault="00584F50" w:rsidP="006E2336">
      <w:pPr>
        <w:pStyle w:val="ListParagraph"/>
        <w:numPr>
          <w:ilvl w:val="2"/>
          <w:numId w:val="30"/>
        </w:numPr>
        <w:spacing w:before="0" w:after="0"/>
      </w:pPr>
      <w:r>
        <w:t xml:space="preserve">Depth of cover distributed as </w:t>
      </w:r>
    </w:p>
    <w:p w14:paraId="6433D22B" w14:textId="77777777" w:rsidR="00584F50" w:rsidRDefault="00584F50" w:rsidP="006E2336">
      <w:pPr>
        <w:pStyle w:val="ListParagraph"/>
        <w:numPr>
          <w:ilvl w:val="3"/>
          <w:numId w:val="30"/>
        </w:numPr>
        <w:spacing w:before="0" w:after="0"/>
      </w:pPr>
      <w:r>
        <w:t>nan</w:t>
      </w:r>
    </w:p>
    <w:p w14:paraId="3312A44C" w14:textId="77777777" w:rsidR="00584F50" w:rsidRDefault="00584F50" w:rsidP="006E2336">
      <w:pPr>
        <w:pStyle w:val="ListParagraph"/>
        <w:numPr>
          <w:ilvl w:val="2"/>
          <w:numId w:val="30"/>
        </w:numPr>
        <w:spacing w:before="0" w:after="0"/>
      </w:pPr>
      <w:r>
        <w:t>Installation date between minimum of 1971-01-01 and maximum of 1971-01-01</w:t>
      </w:r>
    </w:p>
    <w:p w14:paraId="6D35C7EE" w14:textId="77777777" w:rsidR="00584F50" w:rsidRDefault="00584F50" w:rsidP="006E2336">
      <w:pPr>
        <w:pStyle w:val="ListParagraph"/>
        <w:numPr>
          <w:ilvl w:val="2"/>
          <w:numId w:val="30"/>
        </w:numPr>
        <w:spacing w:before="0" w:after="0"/>
      </w:pPr>
      <w:r>
        <w:t>Outside diameter of 4.5 in.</w:t>
      </w:r>
    </w:p>
    <w:p w14:paraId="4343EAE0" w14:textId="77777777" w:rsidR="00584F50" w:rsidRDefault="00584F50" w:rsidP="006E2336">
      <w:pPr>
        <w:pStyle w:val="ListParagraph"/>
        <w:numPr>
          <w:ilvl w:val="2"/>
          <w:numId w:val="30"/>
        </w:numPr>
        <w:spacing w:before="0" w:after="0"/>
      </w:pPr>
      <w:r>
        <w:t>Grade between minimum of 359.0 and maximum of 359.0 MPa</w:t>
      </w:r>
    </w:p>
    <w:p w14:paraId="1F965F21" w14:textId="77777777" w:rsidR="00584F50" w:rsidRDefault="00584F50" w:rsidP="006E2336">
      <w:pPr>
        <w:pStyle w:val="ListParagraph"/>
        <w:numPr>
          <w:ilvl w:val="2"/>
          <w:numId w:val="30"/>
        </w:numPr>
        <w:spacing w:before="0" w:after="0"/>
      </w:pPr>
      <w:r>
        <w:t>Wall thickness between minimum of 4.78 and maximum of 6.02 mm</w:t>
      </w:r>
    </w:p>
    <w:p w14:paraId="66CC40F7" w14:textId="77777777" w:rsidR="00584F50" w:rsidRDefault="00584F50" w:rsidP="006E2336">
      <w:pPr>
        <w:pStyle w:val="ListParagraph"/>
        <w:numPr>
          <w:ilvl w:val="2"/>
          <w:numId w:val="30"/>
        </w:numPr>
        <w:spacing w:before="0" w:after="0"/>
      </w:pPr>
      <w:r>
        <w:t>Toughness between minimum of 20.0 and maximum of 20.0 J</w:t>
      </w:r>
    </w:p>
    <w:p w14:paraId="44E5249D" w14:textId="77777777" w:rsidR="00584F50" w:rsidRDefault="00584F50" w:rsidP="006E2336">
      <w:pPr>
        <w:pStyle w:val="ListParagraph"/>
        <w:numPr>
          <w:ilvl w:val="2"/>
          <w:numId w:val="30"/>
        </w:numPr>
        <w:spacing w:before="0" w:after="0"/>
      </w:pPr>
      <w:r>
        <w:t>Probability of failure given a hit between minimum of 1.306e-01 and maximum of 1.770e-01</w:t>
      </w:r>
    </w:p>
    <w:p w14:paraId="25BA6F8E" w14:textId="77777777" w:rsidR="00584F50" w:rsidRDefault="00584F50" w:rsidP="006E2336">
      <w:pPr>
        <w:pStyle w:val="ListParagraph"/>
        <w:numPr>
          <w:ilvl w:val="2"/>
          <w:numId w:val="30"/>
        </w:numPr>
        <w:spacing w:before="0" w:after="0"/>
      </w:pPr>
      <w:r>
        <w:t>Class area location is/are 1.0.</w:t>
      </w:r>
    </w:p>
    <w:p w14:paraId="7C56703A" w14:textId="77777777" w:rsidR="00584F50" w:rsidRDefault="00584F50" w:rsidP="006E2336">
      <w:pPr>
        <w:pStyle w:val="ListParagraph"/>
        <w:numPr>
          <w:ilvl w:val="1"/>
          <w:numId w:val="30"/>
        </w:numPr>
        <w:spacing w:before="0" w:after="0"/>
      </w:pPr>
      <w:r>
        <w:t>Consequence of failure distributed between minimum of $115.32 and maximum of $126.10MM</w:t>
      </w:r>
    </w:p>
    <w:p w14:paraId="1B1C5284" w14:textId="77777777" w:rsidR="00584F50" w:rsidRDefault="00584F50" w:rsidP="006E2336">
      <w:pPr>
        <w:pStyle w:val="ListParagraph"/>
        <w:numPr>
          <w:ilvl w:val="1"/>
          <w:numId w:val="30"/>
        </w:numPr>
        <w:spacing w:before="0" w:after="0"/>
      </w:pPr>
      <w:r>
        <w:t>Total length driven by Safety: 173.57 meters.</w:t>
      </w:r>
    </w:p>
    <w:p w14:paraId="289645BB" w14:textId="77777777" w:rsidR="00584F50" w:rsidRDefault="00584F50" w:rsidP="006E2336">
      <w:pPr>
        <w:pStyle w:val="ListParagraph"/>
        <w:numPr>
          <w:ilvl w:val="1"/>
          <w:numId w:val="30"/>
        </w:numPr>
        <w:spacing w:before="0" w:after="0"/>
      </w:pPr>
      <w:r>
        <w:t>Safety Cost distributed between minimum of $110.51 and maximum of $121.06MM:</w:t>
      </w:r>
    </w:p>
    <w:p w14:paraId="27FDDE1E" w14:textId="77777777" w:rsidR="00584F50" w:rsidRDefault="00584F50" w:rsidP="006E2336">
      <w:pPr>
        <w:pStyle w:val="ListParagraph"/>
        <w:numPr>
          <w:ilvl w:val="2"/>
          <w:numId w:val="30"/>
        </w:numPr>
        <w:spacing w:before="0" w:after="0"/>
      </w:pPr>
      <w:r>
        <w:t>Leak cost between minimum of $0.00 and maximum of $121.06MM</w:t>
      </w:r>
    </w:p>
    <w:p w14:paraId="513EEDCE" w14:textId="77777777" w:rsidR="00584F50" w:rsidRDefault="00584F50" w:rsidP="006E2336">
      <w:pPr>
        <w:pStyle w:val="ListParagraph"/>
        <w:numPr>
          <w:ilvl w:val="2"/>
          <w:numId w:val="30"/>
        </w:numPr>
        <w:spacing w:before="0" w:after="0"/>
      </w:pPr>
      <w:r>
        <w:t>Leak scenario yielded 2.0 intersections with structures, with minimum of 12.61 and maximum of 12.61 of population impacted.</w:t>
      </w:r>
    </w:p>
    <w:p w14:paraId="7635C78F"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08359CFB" w14:textId="77777777" w:rsidR="00584F50" w:rsidRDefault="00584F50" w:rsidP="006E2336">
      <w:pPr>
        <w:pStyle w:val="ListParagraph"/>
        <w:numPr>
          <w:ilvl w:val="2"/>
          <w:numId w:val="30"/>
        </w:numPr>
        <w:spacing w:before="0" w:after="0"/>
      </w:pPr>
      <w:r>
        <w:t>Rupture cost between minimum of $121.06 and maximum of $121.06MM</w:t>
      </w:r>
    </w:p>
    <w:p w14:paraId="0BD40F8B" w14:textId="77777777" w:rsidR="00584F50" w:rsidRDefault="00584F50" w:rsidP="006E2336">
      <w:pPr>
        <w:pStyle w:val="ListParagraph"/>
        <w:numPr>
          <w:ilvl w:val="2"/>
          <w:numId w:val="30"/>
        </w:numPr>
        <w:spacing w:before="0" w:after="0"/>
      </w:pPr>
      <w:r>
        <w:t>Rupture scenario yielded 16.0 intersections with structures, with minimum of 12.61 and maximum of 12.61 of population impacted</w:t>
      </w:r>
    </w:p>
    <w:p w14:paraId="61651079" w14:textId="77777777" w:rsidR="00584F50" w:rsidRDefault="00584F50" w:rsidP="006E2336">
      <w:pPr>
        <w:pStyle w:val="ListParagraph"/>
        <w:numPr>
          <w:ilvl w:val="2"/>
          <w:numId w:val="30"/>
        </w:numPr>
        <w:spacing w:before="0" w:after="0"/>
      </w:pPr>
      <w:r>
        <w:t>Rupture hazard radius distributed between minimum of 97.06 and maximum of 97.06 meters.</w:t>
      </w:r>
    </w:p>
    <w:p w14:paraId="7D35EF02" w14:textId="77777777" w:rsidR="00584F50" w:rsidRDefault="00584F50" w:rsidP="006E2336">
      <w:pPr>
        <w:pStyle w:val="ListParagraph"/>
        <w:numPr>
          <w:ilvl w:val="2"/>
          <w:numId w:val="30"/>
        </w:numPr>
        <w:spacing w:before="0" w:after="0"/>
      </w:pPr>
      <w:r>
        <w:t>Puncture cost between minimum of $121.06 and maximum of $121.06MM</w:t>
      </w:r>
    </w:p>
    <w:p w14:paraId="191F2600" w14:textId="77777777" w:rsidR="00584F50" w:rsidRDefault="00584F50" w:rsidP="006E2336">
      <w:pPr>
        <w:pStyle w:val="ListParagraph"/>
        <w:numPr>
          <w:ilvl w:val="2"/>
          <w:numId w:val="30"/>
        </w:numPr>
        <w:spacing w:before="0" w:after="0"/>
      </w:pPr>
      <w:r>
        <w:t>Puncture scenario yielded 10.0 intersections with structures, with minimum of 12.61 and maximum of 12.61 of population impacted</w:t>
      </w:r>
    </w:p>
    <w:p w14:paraId="5B0194A8"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66B0D5E2" w14:textId="77777777" w:rsidR="00584F50" w:rsidRDefault="00584F50" w:rsidP="006E2336">
      <w:pPr>
        <w:pStyle w:val="ListParagraph"/>
        <w:numPr>
          <w:ilvl w:val="2"/>
          <w:numId w:val="30"/>
        </w:numPr>
        <w:spacing w:before="0" w:after="0"/>
      </w:pPr>
      <w:r>
        <w:t>Product type is HVP Product.</w:t>
      </w:r>
    </w:p>
    <w:p w14:paraId="290A2BAD" w14:textId="77777777" w:rsidR="00584F50" w:rsidRDefault="00584F50" w:rsidP="006E2336">
      <w:pPr>
        <w:pStyle w:val="ListParagraph"/>
        <w:numPr>
          <w:ilvl w:val="2"/>
          <w:numId w:val="30"/>
        </w:numPr>
        <w:spacing w:before="0" w:after="0"/>
      </w:pPr>
      <w:r>
        <w:t>Class area location is/are 1.0.</w:t>
      </w:r>
    </w:p>
    <w:p w14:paraId="063A46E5" w14:textId="77777777" w:rsidR="00584F50" w:rsidRDefault="00584F50" w:rsidP="006E2336">
      <w:pPr>
        <w:pStyle w:val="ListParagraph"/>
        <w:numPr>
          <w:ilvl w:val="0"/>
          <w:numId w:val="30"/>
        </w:numPr>
        <w:spacing w:before="0" w:after="0"/>
      </w:pPr>
      <w:r>
        <w:t>"SUNDRE TO SPRINGDALE NPS 12</w:t>
      </w:r>
    </w:p>
    <w:p w14:paraId="04BE77C4" w14:textId="77777777" w:rsidR="00584F50" w:rsidRDefault="00584F50" w:rsidP="006E2336">
      <w:pPr>
        <w:pStyle w:val="ListParagraph"/>
        <w:numPr>
          <w:ilvl w:val="1"/>
          <w:numId w:val="30"/>
        </w:numPr>
        <w:spacing w:before="0" w:after="0"/>
      </w:pPr>
      <w:r>
        <w:t>Total Cumulative Length (m):</w:t>
      </w:r>
      <w:r>
        <w:tab/>
        <w:t>158.5</w:t>
      </w:r>
    </w:p>
    <w:p w14:paraId="1A055300" w14:textId="77777777" w:rsidR="00584F50" w:rsidRDefault="00584F50" w:rsidP="006E2336">
      <w:pPr>
        <w:pStyle w:val="ListParagraph"/>
        <w:numPr>
          <w:ilvl w:val="1"/>
          <w:numId w:val="30"/>
        </w:numPr>
        <w:spacing w:before="0" w:after="0"/>
      </w:pPr>
      <w:r>
        <w:t>Likelihood of failure distributed between minimum of 1.892e-03 and maximum of 4.144e-03.</w:t>
      </w:r>
    </w:p>
    <w:p w14:paraId="594DF4B3" w14:textId="77777777" w:rsidR="00584F50" w:rsidRDefault="00584F50" w:rsidP="006E2336">
      <w:pPr>
        <w:pStyle w:val="ListParagraph"/>
        <w:numPr>
          <w:ilvl w:val="2"/>
          <w:numId w:val="30"/>
        </w:numPr>
        <w:spacing w:before="0" w:after="0"/>
      </w:pPr>
      <w:r>
        <w:t xml:space="preserve">Land use distributed as </w:t>
      </w:r>
    </w:p>
    <w:p w14:paraId="1EB15EBB" w14:textId="77777777" w:rsidR="00584F50" w:rsidRDefault="00584F50" w:rsidP="006E2336">
      <w:pPr>
        <w:pStyle w:val="ListParagraph"/>
        <w:numPr>
          <w:ilvl w:val="3"/>
          <w:numId w:val="30"/>
        </w:numPr>
        <w:spacing w:before="0" w:after="0"/>
      </w:pPr>
      <w:r>
        <w:t>Agricultural: 158.50</w:t>
      </w:r>
    </w:p>
    <w:p w14:paraId="158BEE66" w14:textId="77777777" w:rsidR="00584F50" w:rsidRDefault="00584F50" w:rsidP="006E2336">
      <w:pPr>
        <w:pStyle w:val="ListParagraph"/>
        <w:numPr>
          <w:ilvl w:val="2"/>
          <w:numId w:val="30"/>
        </w:numPr>
        <w:spacing w:before="0" w:after="0"/>
      </w:pPr>
      <w:r>
        <w:t xml:space="preserve">Depth of cover distributed as </w:t>
      </w:r>
    </w:p>
    <w:p w14:paraId="344576F4" w14:textId="77777777" w:rsidR="00584F50" w:rsidRDefault="00584F50" w:rsidP="006E2336">
      <w:pPr>
        <w:pStyle w:val="ListParagraph"/>
        <w:numPr>
          <w:ilvl w:val="3"/>
          <w:numId w:val="30"/>
        </w:numPr>
        <w:spacing w:before="0" w:after="0"/>
      </w:pPr>
      <w:r>
        <w:t>nan</w:t>
      </w:r>
    </w:p>
    <w:p w14:paraId="67F13572" w14:textId="77777777" w:rsidR="00584F50" w:rsidRDefault="00584F50" w:rsidP="006E2336">
      <w:pPr>
        <w:pStyle w:val="ListParagraph"/>
        <w:numPr>
          <w:ilvl w:val="2"/>
          <w:numId w:val="30"/>
        </w:numPr>
        <w:spacing w:before="0" w:after="0"/>
      </w:pPr>
      <w:r>
        <w:t>Installation date between minimum of 1985-01-01 and maximum of 1985-01-01</w:t>
      </w:r>
    </w:p>
    <w:p w14:paraId="2B9C4935" w14:textId="77777777" w:rsidR="00584F50" w:rsidRDefault="00584F50" w:rsidP="006E2336">
      <w:pPr>
        <w:pStyle w:val="ListParagraph"/>
        <w:numPr>
          <w:ilvl w:val="2"/>
          <w:numId w:val="30"/>
        </w:numPr>
        <w:spacing w:before="0" w:after="0"/>
      </w:pPr>
      <w:r>
        <w:t>Outside diameter of 12.75 in.</w:t>
      </w:r>
    </w:p>
    <w:p w14:paraId="25B13439" w14:textId="77777777" w:rsidR="00584F50" w:rsidRDefault="00584F50" w:rsidP="006E2336">
      <w:pPr>
        <w:pStyle w:val="ListParagraph"/>
        <w:numPr>
          <w:ilvl w:val="2"/>
          <w:numId w:val="30"/>
        </w:numPr>
        <w:spacing w:before="0" w:after="0"/>
      </w:pPr>
      <w:r>
        <w:t>Grade between minimum of 359.0 and maximum of 359.0 MPa</w:t>
      </w:r>
    </w:p>
    <w:p w14:paraId="1A2D2A81" w14:textId="77777777" w:rsidR="00584F50" w:rsidRDefault="00584F50" w:rsidP="006E2336">
      <w:pPr>
        <w:pStyle w:val="ListParagraph"/>
        <w:numPr>
          <w:ilvl w:val="2"/>
          <w:numId w:val="30"/>
        </w:numPr>
        <w:spacing w:before="0" w:after="0"/>
      </w:pPr>
      <w:r>
        <w:t>Wall thickness between minimum of 6.35 and maximum of 9.52 mm</w:t>
      </w:r>
    </w:p>
    <w:p w14:paraId="51C44864" w14:textId="77777777" w:rsidR="00584F50" w:rsidRDefault="00584F50" w:rsidP="006E2336">
      <w:pPr>
        <w:pStyle w:val="ListParagraph"/>
        <w:numPr>
          <w:ilvl w:val="2"/>
          <w:numId w:val="30"/>
        </w:numPr>
        <w:spacing w:before="0" w:after="0"/>
      </w:pPr>
      <w:r>
        <w:t>Toughness between minimum of nan and maximum of nan J</w:t>
      </w:r>
    </w:p>
    <w:p w14:paraId="721A00A3" w14:textId="77777777" w:rsidR="00584F50" w:rsidRDefault="00584F50" w:rsidP="006E2336">
      <w:pPr>
        <w:pStyle w:val="ListParagraph"/>
        <w:numPr>
          <w:ilvl w:val="2"/>
          <w:numId w:val="30"/>
        </w:numPr>
        <w:spacing w:before="0" w:after="0"/>
      </w:pPr>
      <w:r>
        <w:lastRenderedPageBreak/>
        <w:t>Probability of failure given a hit between minimum of 4.545e-02 and maximum of 9.955e-02</w:t>
      </w:r>
    </w:p>
    <w:p w14:paraId="6A976506" w14:textId="77777777" w:rsidR="00584F50" w:rsidRDefault="00584F50" w:rsidP="006E2336">
      <w:pPr>
        <w:pStyle w:val="ListParagraph"/>
        <w:numPr>
          <w:ilvl w:val="2"/>
          <w:numId w:val="30"/>
        </w:numPr>
        <w:spacing w:before="0" w:after="0"/>
      </w:pPr>
      <w:r>
        <w:t>Class area location is/are 1.0, 2.0.</w:t>
      </w:r>
    </w:p>
    <w:p w14:paraId="4D0B821A" w14:textId="77777777" w:rsidR="00584F50" w:rsidRDefault="00584F50" w:rsidP="006E2336">
      <w:pPr>
        <w:pStyle w:val="ListParagraph"/>
        <w:numPr>
          <w:ilvl w:val="1"/>
          <w:numId w:val="30"/>
        </w:numPr>
        <w:spacing w:before="0" w:after="0"/>
      </w:pPr>
      <w:r>
        <w:t>Consequence of failure distributed between minimum of $10.16 and maximum of $22.67MM</w:t>
      </w:r>
    </w:p>
    <w:p w14:paraId="4D8B0100" w14:textId="77777777" w:rsidR="00584F50" w:rsidRDefault="00584F50" w:rsidP="006E2336">
      <w:pPr>
        <w:pStyle w:val="ListParagraph"/>
        <w:numPr>
          <w:ilvl w:val="1"/>
          <w:numId w:val="30"/>
        </w:numPr>
        <w:spacing w:before="0" w:after="0"/>
      </w:pPr>
      <w:r>
        <w:t>Total length driven by Safety: 29.99 meters.</w:t>
      </w:r>
    </w:p>
    <w:p w14:paraId="68B249DE" w14:textId="77777777" w:rsidR="00584F50" w:rsidRDefault="00584F50" w:rsidP="006E2336">
      <w:pPr>
        <w:pStyle w:val="ListParagraph"/>
        <w:numPr>
          <w:ilvl w:val="1"/>
          <w:numId w:val="30"/>
        </w:numPr>
        <w:spacing w:before="0" w:after="0"/>
      </w:pPr>
      <w:r>
        <w:t>Safety Cost distributed between minimum of $0.00 and maximum of $17.96MM:</w:t>
      </w:r>
    </w:p>
    <w:p w14:paraId="1AC8C6EE" w14:textId="77777777" w:rsidR="00584F50" w:rsidRDefault="00584F50" w:rsidP="006E2336">
      <w:pPr>
        <w:pStyle w:val="ListParagraph"/>
        <w:numPr>
          <w:ilvl w:val="2"/>
          <w:numId w:val="30"/>
        </w:numPr>
        <w:spacing w:before="0" w:after="0"/>
      </w:pPr>
      <w:r>
        <w:t>Leak cost between minimum of $0.00 and maximum of $0.00MM</w:t>
      </w:r>
    </w:p>
    <w:p w14:paraId="238466EA" w14:textId="77777777" w:rsidR="00584F50" w:rsidRDefault="00584F50" w:rsidP="006E2336">
      <w:pPr>
        <w:pStyle w:val="ListParagraph"/>
        <w:numPr>
          <w:ilvl w:val="2"/>
          <w:numId w:val="30"/>
        </w:numPr>
        <w:spacing w:before="0" w:after="0"/>
      </w:pPr>
      <w:r>
        <w:t>Leak scenario yielded 21.0 intersections with structures, with minimum of nan and maximum of nan of population impacted.</w:t>
      </w:r>
    </w:p>
    <w:p w14:paraId="296CD94E" w14:textId="77777777" w:rsidR="00584F50" w:rsidRDefault="00584F50" w:rsidP="006E2336">
      <w:pPr>
        <w:pStyle w:val="ListParagraph"/>
        <w:numPr>
          <w:ilvl w:val="2"/>
          <w:numId w:val="30"/>
        </w:numPr>
        <w:spacing w:before="0" w:after="0"/>
      </w:pPr>
      <w:r>
        <w:t>Leak hazard radius distributed between minimum of 4.15 and maximum of 4.15 meters.</w:t>
      </w:r>
    </w:p>
    <w:p w14:paraId="4FD944F3" w14:textId="77777777" w:rsidR="00584F50" w:rsidRDefault="00584F50" w:rsidP="006E2336">
      <w:pPr>
        <w:pStyle w:val="ListParagraph"/>
        <w:numPr>
          <w:ilvl w:val="2"/>
          <w:numId w:val="30"/>
        </w:numPr>
        <w:spacing w:before="0" w:after="0"/>
      </w:pPr>
      <w:r>
        <w:t>Rupture cost between minimum of $0.00 and maximum of $55.88MM</w:t>
      </w:r>
    </w:p>
    <w:p w14:paraId="5D370048" w14:textId="77777777" w:rsidR="00584F50" w:rsidRDefault="00584F50" w:rsidP="006E2336">
      <w:pPr>
        <w:pStyle w:val="ListParagraph"/>
        <w:numPr>
          <w:ilvl w:val="2"/>
          <w:numId w:val="30"/>
        </w:numPr>
        <w:spacing w:before="0" w:after="0"/>
      </w:pPr>
      <w:r>
        <w:t>Rupture scenario yielded 85.0 intersections with structures, with minimum of 5.82 and maximum of 5.82 of population impacted</w:t>
      </w:r>
    </w:p>
    <w:p w14:paraId="2212BA7A" w14:textId="77777777" w:rsidR="00584F50" w:rsidRDefault="00584F50" w:rsidP="006E2336">
      <w:pPr>
        <w:pStyle w:val="ListParagraph"/>
        <w:numPr>
          <w:ilvl w:val="2"/>
          <w:numId w:val="30"/>
        </w:numPr>
        <w:spacing w:before="0" w:after="0"/>
      </w:pPr>
      <w:r>
        <w:t>Rupture hazard radius distributed between minimum of 80.22 and maximum of 80.22 meters.</w:t>
      </w:r>
    </w:p>
    <w:p w14:paraId="43889883" w14:textId="77777777" w:rsidR="00584F50" w:rsidRDefault="00584F50" w:rsidP="006E2336">
      <w:pPr>
        <w:pStyle w:val="ListParagraph"/>
        <w:numPr>
          <w:ilvl w:val="2"/>
          <w:numId w:val="30"/>
        </w:numPr>
        <w:spacing w:before="0" w:after="0"/>
      </w:pPr>
      <w:r>
        <w:t>Puncture cost between minimum of $0.00 and maximum of $0.00MM</w:t>
      </w:r>
    </w:p>
    <w:p w14:paraId="6A4FAA49" w14:textId="77777777" w:rsidR="00584F50" w:rsidRDefault="00584F50" w:rsidP="006E2336">
      <w:pPr>
        <w:pStyle w:val="ListParagraph"/>
        <w:numPr>
          <w:ilvl w:val="2"/>
          <w:numId w:val="30"/>
        </w:numPr>
        <w:spacing w:before="0" w:after="0"/>
      </w:pPr>
      <w:r>
        <w:t>Puncture scenario yielded 54.0 intersections with structures, with minimum of nan and maximum of nan of population impacted</w:t>
      </w:r>
    </w:p>
    <w:p w14:paraId="0D44A46A" w14:textId="77777777" w:rsidR="00584F50" w:rsidRDefault="00584F50" w:rsidP="006E2336">
      <w:pPr>
        <w:pStyle w:val="ListParagraph"/>
        <w:numPr>
          <w:ilvl w:val="2"/>
          <w:numId w:val="30"/>
        </w:numPr>
        <w:spacing w:before="0" w:after="0"/>
      </w:pPr>
      <w:r>
        <w:t>Puncture hazard radius distributed between minimum of 16.59 and maximum of 16.59 meters.</w:t>
      </w:r>
    </w:p>
    <w:p w14:paraId="1D642D95" w14:textId="77777777" w:rsidR="00584F50" w:rsidRDefault="00584F50" w:rsidP="006E2336">
      <w:pPr>
        <w:pStyle w:val="ListParagraph"/>
        <w:numPr>
          <w:ilvl w:val="2"/>
          <w:numId w:val="30"/>
        </w:numPr>
        <w:spacing w:before="0" w:after="0"/>
      </w:pPr>
      <w:r>
        <w:t>Product type is Crude Oil.</w:t>
      </w:r>
    </w:p>
    <w:p w14:paraId="27357403" w14:textId="77777777" w:rsidR="00584F50" w:rsidRDefault="00584F50" w:rsidP="006E2336">
      <w:pPr>
        <w:pStyle w:val="ListParagraph"/>
        <w:numPr>
          <w:ilvl w:val="2"/>
          <w:numId w:val="30"/>
        </w:numPr>
        <w:spacing w:before="0" w:after="0"/>
      </w:pPr>
      <w:r>
        <w:t>Class area location is/are 1.0, 2.0.</w:t>
      </w:r>
    </w:p>
    <w:p w14:paraId="48B06A7C" w14:textId="77777777" w:rsidR="00584F50" w:rsidRDefault="00584F50" w:rsidP="006E2336">
      <w:pPr>
        <w:pStyle w:val="ListParagraph"/>
        <w:numPr>
          <w:ilvl w:val="1"/>
          <w:numId w:val="30"/>
        </w:numPr>
        <w:spacing w:before="0" w:after="0"/>
      </w:pPr>
      <w:r>
        <w:t>Total length driven by Environmental: 128.5 meters.</w:t>
      </w:r>
    </w:p>
    <w:p w14:paraId="32F1F742" w14:textId="77777777" w:rsidR="00584F50" w:rsidRDefault="00584F50" w:rsidP="006E2336">
      <w:pPr>
        <w:pStyle w:val="ListParagraph"/>
        <w:numPr>
          <w:ilvl w:val="1"/>
          <w:numId w:val="30"/>
        </w:numPr>
        <w:spacing w:before="0" w:after="0"/>
      </w:pPr>
      <w:r>
        <w:t>Environmental Cost distributed between minimum of $3.57 and maximum of $14.88MM:</w:t>
      </w:r>
    </w:p>
    <w:p w14:paraId="07A75B26" w14:textId="77777777" w:rsidR="00584F50" w:rsidRDefault="00584F50" w:rsidP="006E2336">
      <w:pPr>
        <w:pStyle w:val="ListParagraph"/>
        <w:numPr>
          <w:ilvl w:val="2"/>
          <w:numId w:val="30"/>
        </w:numPr>
        <w:spacing w:before="0" w:after="0"/>
      </w:pPr>
      <w:r>
        <w:t>Leak cost between minimum of $0.21 and maximum of $0.45MM</w:t>
      </w:r>
    </w:p>
    <w:p w14:paraId="3A606ED0" w14:textId="77777777" w:rsidR="00584F50" w:rsidRDefault="00584F50" w:rsidP="006E2336">
      <w:pPr>
        <w:pStyle w:val="ListParagraph"/>
        <w:numPr>
          <w:ilvl w:val="2"/>
          <w:numId w:val="30"/>
        </w:numPr>
        <w:spacing w:before="0" w:after="0"/>
      </w:pPr>
      <w:r>
        <w:t>Leak spill volume between a minimum of 1911.78 and maximum of 2512.2 gallons</w:t>
      </w:r>
    </w:p>
    <w:p w14:paraId="2087E945" w14:textId="77777777" w:rsidR="00584F50" w:rsidRDefault="00584F50" w:rsidP="006E2336">
      <w:pPr>
        <w:pStyle w:val="ListParagraph"/>
        <w:numPr>
          <w:ilvl w:val="2"/>
          <w:numId w:val="30"/>
        </w:numPr>
        <w:spacing w:before="0" w:after="0"/>
      </w:pPr>
      <w:r>
        <w:t>Rupture cost between minimum of $4.78 and maximum of $30.65MM</w:t>
      </w:r>
    </w:p>
    <w:p w14:paraId="190CCF64" w14:textId="77777777" w:rsidR="00584F50" w:rsidRDefault="00584F50" w:rsidP="006E2336">
      <w:pPr>
        <w:pStyle w:val="ListParagraph"/>
        <w:numPr>
          <w:ilvl w:val="2"/>
          <w:numId w:val="30"/>
        </w:numPr>
        <w:spacing w:before="0" w:after="0"/>
      </w:pPr>
      <w:r>
        <w:t>Rupture spill volume is between a minimum of 45109.23 and maximum of 172299.03 gallons</w:t>
      </w:r>
    </w:p>
    <w:p w14:paraId="1B7CE235" w14:textId="77777777" w:rsidR="00584F50" w:rsidRDefault="00584F50" w:rsidP="006E2336">
      <w:pPr>
        <w:pStyle w:val="ListParagraph"/>
        <w:numPr>
          <w:ilvl w:val="2"/>
          <w:numId w:val="30"/>
        </w:numPr>
        <w:spacing w:before="0" w:after="0"/>
      </w:pPr>
      <w:r>
        <w:t>Puncture cost between minimum of $6.92 and maximum of $14.69MM</w:t>
      </w:r>
    </w:p>
    <w:p w14:paraId="20FECB8B" w14:textId="77777777" w:rsidR="00584F50" w:rsidRDefault="00584F50" w:rsidP="006E2336">
      <w:pPr>
        <w:pStyle w:val="ListParagraph"/>
        <w:numPr>
          <w:ilvl w:val="2"/>
          <w:numId w:val="30"/>
        </w:numPr>
        <w:spacing w:before="0" w:after="0"/>
      </w:pPr>
      <w:r>
        <w:t>Puncture spill volume is between a minimum of 62816.84 and maximum of 82545.12 gallons</w:t>
      </w:r>
    </w:p>
    <w:p w14:paraId="69D3677D" w14:textId="77777777" w:rsidR="00584F50" w:rsidRDefault="00584F50" w:rsidP="006E2336">
      <w:pPr>
        <w:pStyle w:val="ListParagraph"/>
        <w:numPr>
          <w:ilvl w:val="0"/>
          <w:numId w:val="30"/>
        </w:numPr>
        <w:spacing w:before="0" w:after="0"/>
      </w:pPr>
      <w:r>
        <w:t>"GIFT LATERAL NPS 8</w:t>
      </w:r>
    </w:p>
    <w:p w14:paraId="6E361800" w14:textId="77777777" w:rsidR="00584F50" w:rsidRDefault="00584F50" w:rsidP="006E2336">
      <w:pPr>
        <w:pStyle w:val="ListParagraph"/>
        <w:numPr>
          <w:ilvl w:val="1"/>
          <w:numId w:val="30"/>
        </w:numPr>
        <w:spacing w:before="0" w:after="0"/>
      </w:pPr>
      <w:r>
        <w:t>Total Cumulative Length (m):</w:t>
      </w:r>
      <w:r>
        <w:tab/>
        <w:t>157.02</w:t>
      </w:r>
    </w:p>
    <w:p w14:paraId="2C439FED" w14:textId="77777777" w:rsidR="00584F50" w:rsidRDefault="00584F50" w:rsidP="006E2336">
      <w:pPr>
        <w:pStyle w:val="ListParagraph"/>
        <w:numPr>
          <w:ilvl w:val="1"/>
          <w:numId w:val="30"/>
        </w:numPr>
        <w:spacing w:before="0" w:after="0"/>
      </w:pPr>
      <w:r>
        <w:t>Likelihood of failure distributed between minimum of 1.750e-03 and maximum of 1.750e-03.</w:t>
      </w:r>
    </w:p>
    <w:p w14:paraId="395B1E8A" w14:textId="77777777" w:rsidR="00584F50" w:rsidRDefault="00584F50" w:rsidP="006E2336">
      <w:pPr>
        <w:pStyle w:val="ListParagraph"/>
        <w:numPr>
          <w:ilvl w:val="2"/>
          <w:numId w:val="30"/>
        </w:numPr>
        <w:spacing w:before="0" w:after="0"/>
      </w:pPr>
      <w:r>
        <w:t xml:space="preserve">Land use distributed as </w:t>
      </w:r>
    </w:p>
    <w:p w14:paraId="77AF6CFF" w14:textId="77777777" w:rsidR="00584F50" w:rsidRDefault="00584F50" w:rsidP="006E2336">
      <w:pPr>
        <w:pStyle w:val="ListParagraph"/>
        <w:numPr>
          <w:ilvl w:val="3"/>
          <w:numId w:val="30"/>
        </w:numPr>
        <w:spacing w:before="0" w:after="0"/>
      </w:pPr>
      <w:r>
        <w:t>Forested: 24.83</w:t>
      </w:r>
    </w:p>
    <w:p w14:paraId="1FF55CD0" w14:textId="77777777" w:rsidR="00584F50" w:rsidRDefault="00584F50" w:rsidP="006E2336">
      <w:pPr>
        <w:pStyle w:val="ListParagraph"/>
        <w:numPr>
          <w:ilvl w:val="3"/>
          <w:numId w:val="30"/>
        </w:numPr>
        <w:spacing w:before="0" w:after="0"/>
      </w:pPr>
      <w:r>
        <w:t>Water Course: 132.19</w:t>
      </w:r>
    </w:p>
    <w:p w14:paraId="22F659E0" w14:textId="77777777" w:rsidR="00584F50" w:rsidRDefault="00584F50" w:rsidP="006E2336">
      <w:pPr>
        <w:pStyle w:val="ListParagraph"/>
        <w:numPr>
          <w:ilvl w:val="2"/>
          <w:numId w:val="30"/>
        </w:numPr>
        <w:spacing w:before="0" w:after="0"/>
      </w:pPr>
      <w:r>
        <w:t xml:space="preserve">Depth of cover distributed as </w:t>
      </w:r>
    </w:p>
    <w:p w14:paraId="5FE2B6B2" w14:textId="77777777" w:rsidR="00584F50" w:rsidRDefault="00584F50" w:rsidP="006E2336">
      <w:pPr>
        <w:pStyle w:val="ListParagraph"/>
        <w:numPr>
          <w:ilvl w:val="3"/>
          <w:numId w:val="30"/>
        </w:numPr>
        <w:spacing w:before="0" w:after="0"/>
      </w:pPr>
      <w:r>
        <w:t>nan</w:t>
      </w:r>
    </w:p>
    <w:p w14:paraId="1787C014" w14:textId="77777777" w:rsidR="00584F50" w:rsidRDefault="00584F50" w:rsidP="006E2336">
      <w:pPr>
        <w:pStyle w:val="ListParagraph"/>
        <w:numPr>
          <w:ilvl w:val="2"/>
          <w:numId w:val="30"/>
        </w:numPr>
        <w:spacing w:before="0" w:after="0"/>
      </w:pPr>
      <w:r>
        <w:t>Installation date between minimum of 1972-01-01 and maximum of 1972-01-01</w:t>
      </w:r>
    </w:p>
    <w:p w14:paraId="4DE08AF1" w14:textId="77777777" w:rsidR="00584F50" w:rsidRDefault="00584F50" w:rsidP="006E2336">
      <w:pPr>
        <w:pStyle w:val="ListParagraph"/>
        <w:numPr>
          <w:ilvl w:val="2"/>
          <w:numId w:val="30"/>
        </w:numPr>
        <w:spacing w:before="0" w:after="0"/>
      </w:pPr>
      <w:r>
        <w:t>Outside diameter of 8.625 in.</w:t>
      </w:r>
    </w:p>
    <w:p w14:paraId="3A3F2AEC" w14:textId="77777777" w:rsidR="00584F50" w:rsidRDefault="00584F50" w:rsidP="006E2336">
      <w:pPr>
        <w:pStyle w:val="ListParagraph"/>
        <w:numPr>
          <w:ilvl w:val="2"/>
          <w:numId w:val="30"/>
        </w:numPr>
        <w:spacing w:before="0" w:after="0"/>
      </w:pPr>
      <w:r>
        <w:t>Grade between minimum of 290.0 and maximum of 290.0 MPa</w:t>
      </w:r>
    </w:p>
    <w:p w14:paraId="245E84BD" w14:textId="77777777" w:rsidR="00584F50" w:rsidRDefault="00584F50" w:rsidP="006E2336">
      <w:pPr>
        <w:pStyle w:val="ListParagraph"/>
        <w:numPr>
          <w:ilvl w:val="2"/>
          <w:numId w:val="30"/>
        </w:numPr>
        <w:spacing w:before="0" w:after="0"/>
      </w:pPr>
      <w:r>
        <w:t>Wall thickness between minimum of 4.78 and maximum of 4.78 mm</w:t>
      </w:r>
    </w:p>
    <w:p w14:paraId="59171ACE" w14:textId="77777777" w:rsidR="00584F50" w:rsidRDefault="00584F50" w:rsidP="006E2336">
      <w:pPr>
        <w:pStyle w:val="ListParagraph"/>
        <w:numPr>
          <w:ilvl w:val="2"/>
          <w:numId w:val="30"/>
        </w:numPr>
        <w:spacing w:before="0" w:after="0"/>
      </w:pPr>
      <w:r>
        <w:t>Toughness between minimum of 17.6 and maximum of 17.6 J</w:t>
      </w:r>
    </w:p>
    <w:p w14:paraId="666C2A00" w14:textId="77777777" w:rsidR="00584F50" w:rsidRDefault="00584F50" w:rsidP="006E2336">
      <w:pPr>
        <w:pStyle w:val="ListParagraph"/>
        <w:numPr>
          <w:ilvl w:val="2"/>
          <w:numId w:val="30"/>
        </w:numPr>
        <w:spacing w:before="0" w:after="0"/>
      </w:pPr>
      <w:r>
        <w:lastRenderedPageBreak/>
        <w:t>Probability of failure given a hit between minimum of 1.746e-01 and maximum of 1.746e-01</w:t>
      </w:r>
    </w:p>
    <w:p w14:paraId="5E9421AF" w14:textId="77777777" w:rsidR="00584F50" w:rsidRDefault="00584F50" w:rsidP="006E2336">
      <w:pPr>
        <w:pStyle w:val="ListParagraph"/>
        <w:numPr>
          <w:ilvl w:val="2"/>
          <w:numId w:val="30"/>
        </w:numPr>
        <w:spacing w:before="0" w:after="0"/>
      </w:pPr>
      <w:r>
        <w:t>Class area location is/are 1.0.</w:t>
      </w:r>
    </w:p>
    <w:p w14:paraId="73DD0EB0" w14:textId="77777777" w:rsidR="00584F50" w:rsidRDefault="00584F50" w:rsidP="006E2336">
      <w:pPr>
        <w:pStyle w:val="ListParagraph"/>
        <w:numPr>
          <w:ilvl w:val="1"/>
          <w:numId w:val="30"/>
        </w:numPr>
        <w:spacing w:before="0" w:after="0"/>
      </w:pPr>
      <w:r>
        <w:t>Consequence of failure distributed between minimum of $10.09 and maximum of $10.95MM</w:t>
      </w:r>
    </w:p>
    <w:p w14:paraId="02896729" w14:textId="77777777" w:rsidR="00584F50" w:rsidRDefault="00584F50" w:rsidP="006E2336">
      <w:pPr>
        <w:pStyle w:val="ListParagraph"/>
        <w:numPr>
          <w:ilvl w:val="1"/>
          <w:numId w:val="30"/>
        </w:numPr>
        <w:spacing w:before="0" w:after="0"/>
      </w:pPr>
      <w:r>
        <w:t>Total length driven by Environmental: 157.02 meters.</w:t>
      </w:r>
    </w:p>
    <w:p w14:paraId="6C472EB0" w14:textId="77777777" w:rsidR="00584F50" w:rsidRDefault="00584F50" w:rsidP="006E2336">
      <w:pPr>
        <w:pStyle w:val="ListParagraph"/>
        <w:numPr>
          <w:ilvl w:val="1"/>
          <w:numId w:val="30"/>
        </w:numPr>
        <w:spacing w:before="0" w:after="0"/>
      </w:pPr>
      <w:r>
        <w:t>Environmental Cost distributed between minimum of $9.81 and maximum of $10.67MM:</w:t>
      </w:r>
    </w:p>
    <w:p w14:paraId="01D708E2" w14:textId="77777777" w:rsidR="00584F50" w:rsidRDefault="00584F50" w:rsidP="006E2336">
      <w:pPr>
        <w:pStyle w:val="ListParagraph"/>
        <w:numPr>
          <w:ilvl w:val="2"/>
          <w:numId w:val="30"/>
        </w:numPr>
        <w:spacing w:before="0" w:after="0"/>
      </w:pPr>
      <w:r>
        <w:t>Leak cost between minimum of $0.33 and maximum of $0.35MM</w:t>
      </w:r>
    </w:p>
    <w:p w14:paraId="317C82B8" w14:textId="77777777" w:rsidR="00584F50" w:rsidRDefault="00584F50" w:rsidP="006E2336">
      <w:pPr>
        <w:pStyle w:val="ListParagraph"/>
        <w:numPr>
          <w:ilvl w:val="2"/>
          <w:numId w:val="30"/>
        </w:numPr>
        <w:spacing w:before="0" w:after="0"/>
      </w:pPr>
      <w:r>
        <w:t>Leak spill volume between a minimum of 1843.22 and maximum of 1975.34 gallons</w:t>
      </w:r>
    </w:p>
    <w:p w14:paraId="10AFA4AA" w14:textId="77777777" w:rsidR="00584F50" w:rsidRDefault="00584F50" w:rsidP="006E2336">
      <w:pPr>
        <w:pStyle w:val="ListParagraph"/>
        <w:numPr>
          <w:ilvl w:val="2"/>
          <w:numId w:val="30"/>
        </w:numPr>
        <w:spacing w:before="0" w:after="0"/>
      </w:pPr>
      <w:r>
        <w:t>Rupture cost between minimum of $1.69 and maximum of $4.95MM</w:t>
      </w:r>
    </w:p>
    <w:p w14:paraId="3D4CD3BE" w14:textId="77777777" w:rsidR="00584F50" w:rsidRDefault="00584F50" w:rsidP="006E2336">
      <w:pPr>
        <w:pStyle w:val="ListParagraph"/>
        <w:numPr>
          <w:ilvl w:val="2"/>
          <w:numId w:val="30"/>
        </w:numPr>
        <w:spacing w:before="0" w:after="0"/>
      </w:pPr>
      <w:r>
        <w:t>Rupture spill volume is between a minimum of 9515.9 and maximum of 27834.87 gallons</w:t>
      </w:r>
    </w:p>
    <w:p w14:paraId="4763EC86" w14:textId="77777777" w:rsidR="00584F50" w:rsidRDefault="00584F50" w:rsidP="006E2336">
      <w:pPr>
        <w:pStyle w:val="ListParagraph"/>
        <w:numPr>
          <w:ilvl w:val="2"/>
          <w:numId w:val="30"/>
        </w:numPr>
        <w:spacing w:before="0" w:after="0"/>
      </w:pPr>
      <w:r>
        <w:t>Puncture cost between minimum of $10.78 and maximum of $11.55MM</w:t>
      </w:r>
    </w:p>
    <w:p w14:paraId="5F75BBFA" w14:textId="77777777" w:rsidR="00584F50" w:rsidRDefault="00584F50" w:rsidP="006E2336">
      <w:pPr>
        <w:pStyle w:val="ListParagraph"/>
        <w:numPr>
          <w:ilvl w:val="2"/>
          <w:numId w:val="30"/>
        </w:numPr>
        <w:spacing w:before="0" w:after="0"/>
      </w:pPr>
      <w:r>
        <w:t>Puncture spill volume is between a minimum of 60564.17 and maximum of 64905.02 gallons</w:t>
      </w:r>
    </w:p>
    <w:p w14:paraId="42B943DB" w14:textId="77777777" w:rsidR="00584F50" w:rsidRDefault="00584F50" w:rsidP="006E2336">
      <w:pPr>
        <w:pStyle w:val="ListParagraph"/>
        <w:numPr>
          <w:ilvl w:val="0"/>
          <w:numId w:val="30"/>
        </w:numPr>
        <w:spacing w:before="0" w:after="0"/>
      </w:pPr>
      <w:r>
        <w:t>"RAVEN RIVER PS TO SUNDRE PS NPS 8</w:t>
      </w:r>
    </w:p>
    <w:p w14:paraId="586D00D3" w14:textId="77777777" w:rsidR="00584F50" w:rsidRDefault="00584F50" w:rsidP="006E2336">
      <w:pPr>
        <w:pStyle w:val="ListParagraph"/>
        <w:numPr>
          <w:ilvl w:val="1"/>
          <w:numId w:val="30"/>
        </w:numPr>
        <w:spacing w:before="0" w:after="0"/>
      </w:pPr>
      <w:r>
        <w:t>Total Cumulative Length (m):</w:t>
      </w:r>
      <w:r>
        <w:tab/>
        <w:t>155.57</w:t>
      </w:r>
    </w:p>
    <w:p w14:paraId="68C57771" w14:textId="77777777" w:rsidR="00584F50" w:rsidRDefault="00584F50" w:rsidP="006E2336">
      <w:pPr>
        <w:pStyle w:val="ListParagraph"/>
        <w:numPr>
          <w:ilvl w:val="1"/>
          <w:numId w:val="30"/>
        </w:numPr>
        <w:spacing w:before="0" w:after="0"/>
      </w:pPr>
      <w:r>
        <w:t>Likelihood of failure distributed between minimum of 1.153e-03 and maximum of 2.139e-03.</w:t>
      </w:r>
    </w:p>
    <w:p w14:paraId="7A840D41" w14:textId="77777777" w:rsidR="00584F50" w:rsidRDefault="00584F50" w:rsidP="006E2336">
      <w:pPr>
        <w:pStyle w:val="ListParagraph"/>
        <w:numPr>
          <w:ilvl w:val="2"/>
          <w:numId w:val="30"/>
        </w:numPr>
        <w:spacing w:before="0" w:after="0"/>
      </w:pPr>
      <w:r>
        <w:t xml:space="preserve">Land use distributed as </w:t>
      </w:r>
    </w:p>
    <w:p w14:paraId="36FD6356" w14:textId="77777777" w:rsidR="00584F50" w:rsidRDefault="00584F50" w:rsidP="006E2336">
      <w:pPr>
        <w:pStyle w:val="ListParagraph"/>
        <w:numPr>
          <w:ilvl w:val="3"/>
          <w:numId w:val="30"/>
        </w:numPr>
        <w:spacing w:before="0" w:after="0"/>
      </w:pPr>
      <w:r>
        <w:t>Agricultural: 155.57</w:t>
      </w:r>
    </w:p>
    <w:p w14:paraId="31D8A34C" w14:textId="77777777" w:rsidR="00584F50" w:rsidRDefault="00584F50" w:rsidP="006E2336">
      <w:pPr>
        <w:pStyle w:val="ListParagraph"/>
        <w:numPr>
          <w:ilvl w:val="2"/>
          <w:numId w:val="30"/>
        </w:numPr>
        <w:spacing w:before="0" w:after="0"/>
      </w:pPr>
      <w:r>
        <w:t xml:space="preserve">Depth of cover distributed as </w:t>
      </w:r>
    </w:p>
    <w:p w14:paraId="5EFD7845" w14:textId="77777777" w:rsidR="00584F50" w:rsidRDefault="00584F50" w:rsidP="006E2336">
      <w:pPr>
        <w:pStyle w:val="ListParagraph"/>
        <w:numPr>
          <w:ilvl w:val="3"/>
          <w:numId w:val="30"/>
        </w:numPr>
        <w:spacing w:before="0" w:after="0"/>
      </w:pPr>
      <w:r>
        <w:t>&gt;= 0.91 to &lt; 1.22m: 155.57</w:t>
      </w:r>
    </w:p>
    <w:p w14:paraId="3CFBCADB" w14:textId="77777777" w:rsidR="00584F50" w:rsidRDefault="00584F50" w:rsidP="006E2336">
      <w:pPr>
        <w:pStyle w:val="ListParagraph"/>
        <w:numPr>
          <w:ilvl w:val="2"/>
          <w:numId w:val="30"/>
        </w:numPr>
        <w:spacing w:before="0" w:after="0"/>
      </w:pPr>
      <w:r>
        <w:t>Installation date between minimum of 1999-01-01 and maximum of 1999-01-01</w:t>
      </w:r>
    </w:p>
    <w:p w14:paraId="22A1FA98" w14:textId="77777777" w:rsidR="00584F50" w:rsidRDefault="00584F50" w:rsidP="006E2336">
      <w:pPr>
        <w:pStyle w:val="ListParagraph"/>
        <w:numPr>
          <w:ilvl w:val="2"/>
          <w:numId w:val="30"/>
        </w:numPr>
        <w:spacing w:before="0" w:after="0"/>
      </w:pPr>
      <w:r>
        <w:t>Outside diameter of 8.625 in.</w:t>
      </w:r>
    </w:p>
    <w:p w14:paraId="3B175430" w14:textId="77777777" w:rsidR="00584F50" w:rsidRDefault="00584F50" w:rsidP="006E2336">
      <w:pPr>
        <w:pStyle w:val="ListParagraph"/>
        <w:numPr>
          <w:ilvl w:val="2"/>
          <w:numId w:val="30"/>
        </w:numPr>
        <w:spacing w:before="0" w:after="0"/>
      </w:pPr>
      <w:r>
        <w:t>Grade between minimum of 359.0 and maximum of 359.0 MPa</w:t>
      </w:r>
    </w:p>
    <w:p w14:paraId="09058D68" w14:textId="77777777" w:rsidR="00584F50" w:rsidRDefault="00584F50" w:rsidP="006E2336">
      <w:pPr>
        <w:pStyle w:val="ListParagraph"/>
        <w:numPr>
          <w:ilvl w:val="2"/>
          <w:numId w:val="30"/>
        </w:numPr>
        <w:spacing w:before="0" w:after="0"/>
      </w:pPr>
      <w:r>
        <w:t>Wall thickness between minimum of 4.78 and maximum of 7.04 mm</w:t>
      </w:r>
    </w:p>
    <w:p w14:paraId="350E8BB3" w14:textId="77777777" w:rsidR="00584F50" w:rsidRDefault="00584F50" w:rsidP="006E2336">
      <w:pPr>
        <w:pStyle w:val="ListParagraph"/>
        <w:numPr>
          <w:ilvl w:val="2"/>
          <w:numId w:val="30"/>
        </w:numPr>
        <w:spacing w:before="0" w:after="0"/>
      </w:pPr>
      <w:r>
        <w:t>Toughness between minimum of nan and maximum of nan J</w:t>
      </w:r>
    </w:p>
    <w:p w14:paraId="0A121F5B" w14:textId="77777777" w:rsidR="00584F50" w:rsidRDefault="00584F50" w:rsidP="006E2336">
      <w:pPr>
        <w:pStyle w:val="ListParagraph"/>
        <w:numPr>
          <w:ilvl w:val="2"/>
          <w:numId w:val="30"/>
        </w:numPr>
        <w:spacing w:before="0" w:after="0"/>
      </w:pPr>
      <w:r>
        <w:t>Probability of failure given a hit between minimum of 8.655e-02 and maximum of 1.605e-01</w:t>
      </w:r>
    </w:p>
    <w:p w14:paraId="7449AAEA" w14:textId="77777777" w:rsidR="00584F50" w:rsidRDefault="00584F50" w:rsidP="006E2336">
      <w:pPr>
        <w:pStyle w:val="ListParagraph"/>
        <w:numPr>
          <w:ilvl w:val="2"/>
          <w:numId w:val="30"/>
        </w:numPr>
        <w:spacing w:before="0" w:after="0"/>
      </w:pPr>
      <w:r>
        <w:t>Class area location is/are 1.0.</w:t>
      </w:r>
    </w:p>
    <w:p w14:paraId="492ED070" w14:textId="77777777" w:rsidR="00584F50" w:rsidRDefault="00584F50" w:rsidP="006E2336">
      <w:pPr>
        <w:pStyle w:val="ListParagraph"/>
        <w:numPr>
          <w:ilvl w:val="1"/>
          <w:numId w:val="30"/>
        </w:numPr>
        <w:spacing w:before="0" w:after="0"/>
      </w:pPr>
      <w:r>
        <w:t>Consequence of failure distributed between minimum of $10.73 and maximum of $27.02MM</w:t>
      </w:r>
    </w:p>
    <w:p w14:paraId="23FF353A" w14:textId="77777777" w:rsidR="00584F50" w:rsidRDefault="00584F50" w:rsidP="006E2336">
      <w:pPr>
        <w:pStyle w:val="ListParagraph"/>
        <w:numPr>
          <w:ilvl w:val="1"/>
          <w:numId w:val="30"/>
        </w:numPr>
        <w:spacing w:before="0" w:after="0"/>
      </w:pPr>
      <w:r>
        <w:t>Total length driven by Safety: 145.88 meters.</w:t>
      </w:r>
    </w:p>
    <w:p w14:paraId="10A9B210" w14:textId="77777777" w:rsidR="00584F50" w:rsidRDefault="00584F50" w:rsidP="006E2336">
      <w:pPr>
        <w:pStyle w:val="ListParagraph"/>
        <w:numPr>
          <w:ilvl w:val="1"/>
          <w:numId w:val="30"/>
        </w:numPr>
        <w:spacing w:before="0" w:after="0"/>
      </w:pPr>
      <w:r>
        <w:t>Safety Cost distributed between minimum of $0.00 and maximum of $20.28MM:</w:t>
      </w:r>
    </w:p>
    <w:p w14:paraId="5920C7EF" w14:textId="77777777" w:rsidR="00584F50" w:rsidRDefault="00584F50" w:rsidP="006E2336">
      <w:pPr>
        <w:pStyle w:val="ListParagraph"/>
        <w:numPr>
          <w:ilvl w:val="2"/>
          <w:numId w:val="30"/>
        </w:numPr>
        <w:spacing w:before="0" w:after="0"/>
      </w:pPr>
      <w:r>
        <w:t>Leak cost between minimum of $0.00 and maximum of $0.00MM</w:t>
      </w:r>
    </w:p>
    <w:p w14:paraId="59A2F789" w14:textId="77777777" w:rsidR="00584F50" w:rsidRDefault="00584F50" w:rsidP="006E2336">
      <w:pPr>
        <w:pStyle w:val="ListParagraph"/>
        <w:numPr>
          <w:ilvl w:val="2"/>
          <w:numId w:val="30"/>
        </w:numPr>
        <w:spacing w:before="0" w:after="0"/>
      </w:pPr>
      <w:r>
        <w:t>Leak scenario yielded 4.0 intersections with structures, with minimum of nan and maximum of nan of population impacted.</w:t>
      </w:r>
    </w:p>
    <w:p w14:paraId="5BFF2932" w14:textId="77777777" w:rsidR="00584F50" w:rsidRDefault="00584F50" w:rsidP="006E2336">
      <w:pPr>
        <w:pStyle w:val="ListParagraph"/>
        <w:numPr>
          <w:ilvl w:val="2"/>
          <w:numId w:val="30"/>
        </w:numPr>
        <w:spacing w:before="0" w:after="0"/>
      </w:pPr>
      <w:r>
        <w:t>Leak hazard radius distributed between minimum of 12.03 and maximum of 12.03 meters.</w:t>
      </w:r>
    </w:p>
    <w:p w14:paraId="66DC489D" w14:textId="77777777" w:rsidR="00584F50" w:rsidRDefault="00584F50" w:rsidP="006E2336">
      <w:pPr>
        <w:pStyle w:val="ListParagraph"/>
        <w:numPr>
          <w:ilvl w:val="2"/>
          <w:numId w:val="30"/>
        </w:numPr>
        <w:spacing w:before="0" w:after="0"/>
      </w:pPr>
      <w:r>
        <w:t>Rupture cost between minimum of $0.00 and maximum of $21.89MM</w:t>
      </w:r>
    </w:p>
    <w:p w14:paraId="2BDAACFE" w14:textId="77777777" w:rsidR="00584F50" w:rsidRDefault="00584F50" w:rsidP="006E2336">
      <w:pPr>
        <w:pStyle w:val="ListParagraph"/>
        <w:numPr>
          <w:ilvl w:val="2"/>
          <w:numId w:val="30"/>
        </w:numPr>
        <w:spacing w:before="0" w:after="0"/>
      </w:pPr>
      <w:r>
        <w:t>Rupture scenario yielded 26.0 intersections with structures, with minimum of 2.28 and maximum of 2.28 of population impacted</w:t>
      </w:r>
    </w:p>
    <w:p w14:paraId="7F2B4CB5" w14:textId="77777777" w:rsidR="00584F50" w:rsidRDefault="00584F50" w:rsidP="006E2336">
      <w:pPr>
        <w:pStyle w:val="ListParagraph"/>
        <w:numPr>
          <w:ilvl w:val="2"/>
          <w:numId w:val="30"/>
        </w:numPr>
        <w:spacing w:before="0" w:after="0"/>
      </w:pPr>
      <w:r>
        <w:t>Rupture hazard radius distributed between minimum of 138.23 and maximum of 138.23 meters.</w:t>
      </w:r>
    </w:p>
    <w:p w14:paraId="3B2AC40D" w14:textId="77777777" w:rsidR="00584F50" w:rsidRDefault="00584F50" w:rsidP="006E2336">
      <w:pPr>
        <w:pStyle w:val="ListParagraph"/>
        <w:numPr>
          <w:ilvl w:val="2"/>
          <w:numId w:val="30"/>
        </w:numPr>
        <w:spacing w:before="0" w:after="0"/>
      </w:pPr>
      <w:r>
        <w:t>Puncture cost between minimum of $0.00 and maximum of $21.89MM</w:t>
      </w:r>
    </w:p>
    <w:p w14:paraId="72AFE9C8" w14:textId="77777777" w:rsidR="00584F50" w:rsidRDefault="00584F50" w:rsidP="006E2336">
      <w:pPr>
        <w:pStyle w:val="ListParagraph"/>
        <w:numPr>
          <w:ilvl w:val="2"/>
          <w:numId w:val="30"/>
        </w:numPr>
        <w:spacing w:before="0" w:after="0"/>
      </w:pPr>
      <w:r>
        <w:t>Puncture scenario yielded 13.0 intersections with structures, with minimum of 2.28 and maximum of 2.28 of population impacted</w:t>
      </w:r>
    </w:p>
    <w:p w14:paraId="61A88D4C" w14:textId="77777777" w:rsidR="00584F50" w:rsidRDefault="00584F50" w:rsidP="006E2336">
      <w:pPr>
        <w:pStyle w:val="ListParagraph"/>
        <w:numPr>
          <w:ilvl w:val="2"/>
          <w:numId w:val="30"/>
        </w:numPr>
        <w:spacing w:before="0" w:after="0"/>
      </w:pPr>
      <w:r>
        <w:lastRenderedPageBreak/>
        <w:t>Puncture hazard radius distributed between minimum of 48.58 and maximum of 48.58 meters.</w:t>
      </w:r>
    </w:p>
    <w:p w14:paraId="1A418F54" w14:textId="77777777" w:rsidR="00584F50" w:rsidRDefault="00584F50" w:rsidP="006E2336">
      <w:pPr>
        <w:pStyle w:val="ListParagraph"/>
        <w:numPr>
          <w:ilvl w:val="2"/>
          <w:numId w:val="30"/>
        </w:numPr>
        <w:spacing w:before="0" w:after="0"/>
      </w:pPr>
      <w:r>
        <w:t>Product type is LVP Products.</w:t>
      </w:r>
    </w:p>
    <w:p w14:paraId="60244083" w14:textId="77777777" w:rsidR="00584F50" w:rsidRDefault="00584F50" w:rsidP="006E2336">
      <w:pPr>
        <w:pStyle w:val="ListParagraph"/>
        <w:numPr>
          <w:ilvl w:val="2"/>
          <w:numId w:val="30"/>
        </w:numPr>
        <w:spacing w:before="0" w:after="0"/>
      </w:pPr>
      <w:r>
        <w:t>Class area location is/are 1.0.</w:t>
      </w:r>
    </w:p>
    <w:p w14:paraId="69CBC7DD" w14:textId="77777777" w:rsidR="00584F50" w:rsidRDefault="00584F50" w:rsidP="006E2336">
      <w:pPr>
        <w:pStyle w:val="ListParagraph"/>
        <w:numPr>
          <w:ilvl w:val="1"/>
          <w:numId w:val="30"/>
        </w:numPr>
        <w:spacing w:before="0" w:after="0"/>
      </w:pPr>
      <w:r>
        <w:t>Total length driven by Environmental: 9.68 meters.</w:t>
      </w:r>
    </w:p>
    <w:p w14:paraId="49BF672A" w14:textId="77777777" w:rsidR="00584F50" w:rsidRDefault="00584F50" w:rsidP="006E2336">
      <w:pPr>
        <w:pStyle w:val="ListParagraph"/>
        <w:numPr>
          <w:ilvl w:val="1"/>
          <w:numId w:val="30"/>
        </w:numPr>
        <w:spacing w:before="0" w:after="0"/>
      </w:pPr>
      <w:r>
        <w:t>Environmental Cost distributed between minimum of $6.15 and maximum of $12.66MM:</w:t>
      </w:r>
    </w:p>
    <w:p w14:paraId="4EE59617" w14:textId="77777777" w:rsidR="00584F50" w:rsidRDefault="00584F50" w:rsidP="006E2336">
      <w:pPr>
        <w:pStyle w:val="ListParagraph"/>
        <w:numPr>
          <w:ilvl w:val="2"/>
          <w:numId w:val="30"/>
        </w:numPr>
        <w:spacing w:before="0" w:after="0"/>
      </w:pPr>
      <w:r>
        <w:t>Leak cost between minimum of $0.21 and maximum of $0.43MM</w:t>
      </w:r>
    </w:p>
    <w:p w14:paraId="58BBD668" w14:textId="77777777" w:rsidR="00584F50" w:rsidRDefault="00584F50" w:rsidP="006E2336">
      <w:pPr>
        <w:pStyle w:val="ListParagraph"/>
        <w:numPr>
          <w:ilvl w:val="2"/>
          <w:numId w:val="30"/>
        </w:numPr>
        <w:spacing w:before="0" w:after="0"/>
      </w:pPr>
      <w:r>
        <w:t>Leak spill volume between a minimum of 1991.58 and maximum of 2398.97 gallons</w:t>
      </w:r>
    </w:p>
    <w:p w14:paraId="391D3CC2" w14:textId="77777777" w:rsidR="00584F50" w:rsidRDefault="00584F50" w:rsidP="006E2336">
      <w:pPr>
        <w:pStyle w:val="ListParagraph"/>
        <w:numPr>
          <w:ilvl w:val="2"/>
          <w:numId w:val="30"/>
        </w:numPr>
        <w:spacing w:before="0" w:after="0"/>
      </w:pPr>
      <w:r>
        <w:t>Rupture cost between minimum of $2.27 and maximum of $9.57MM</w:t>
      </w:r>
    </w:p>
    <w:p w14:paraId="31B0A450" w14:textId="77777777" w:rsidR="00584F50" w:rsidRDefault="00584F50" w:rsidP="006E2336">
      <w:pPr>
        <w:pStyle w:val="ListParagraph"/>
        <w:numPr>
          <w:ilvl w:val="2"/>
          <w:numId w:val="30"/>
        </w:numPr>
        <w:spacing w:before="0" w:after="0"/>
      </w:pPr>
      <w:r>
        <w:t>Rupture spill volume is between a minimum of 14553.3 and maximum of 53808.39 gallons</w:t>
      </w:r>
    </w:p>
    <w:p w14:paraId="609C4FA0" w14:textId="77777777" w:rsidR="00584F50" w:rsidRDefault="00584F50" w:rsidP="006E2336">
      <w:pPr>
        <w:pStyle w:val="ListParagraph"/>
        <w:numPr>
          <w:ilvl w:val="2"/>
          <w:numId w:val="30"/>
        </w:numPr>
        <w:spacing w:before="0" w:after="0"/>
      </w:pPr>
      <w:r>
        <w:t>Puncture cost between minimum of $6.94 and maximum of $14.02MM</w:t>
      </w:r>
    </w:p>
    <w:p w14:paraId="67A7A0AA" w14:textId="77777777" w:rsidR="00584F50" w:rsidRDefault="00584F50" w:rsidP="006E2336">
      <w:pPr>
        <w:pStyle w:val="ListParagraph"/>
        <w:numPr>
          <w:ilvl w:val="2"/>
          <w:numId w:val="30"/>
        </w:numPr>
        <w:spacing w:before="0" w:after="0"/>
      </w:pPr>
      <w:r>
        <w:t>Puncture spill volume is between a minimum of 65438.68 and maximum of 78824.57 gallons</w:t>
      </w:r>
    </w:p>
    <w:p w14:paraId="24CB770C" w14:textId="77777777" w:rsidR="00584F50" w:rsidRDefault="00584F50" w:rsidP="006E2336">
      <w:pPr>
        <w:pStyle w:val="ListParagraph"/>
        <w:numPr>
          <w:ilvl w:val="0"/>
          <w:numId w:val="30"/>
        </w:numPr>
        <w:spacing w:before="0" w:after="0"/>
      </w:pPr>
      <w:r>
        <w:t xml:space="preserve">"NPS3 Eta Lake to Cynthia Booster Station From 2-7-51-11W5 </w:t>
      </w:r>
      <w:proofErr w:type="gramStart"/>
      <w:r>
        <w:t>To</w:t>
      </w:r>
      <w:proofErr w:type="gramEnd"/>
      <w:r>
        <w:t xml:space="preserve"> 9-16-51</w:t>
      </w:r>
    </w:p>
    <w:p w14:paraId="2CA2C04E" w14:textId="77777777" w:rsidR="00584F50" w:rsidRDefault="00584F50" w:rsidP="006E2336">
      <w:pPr>
        <w:pStyle w:val="ListParagraph"/>
        <w:numPr>
          <w:ilvl w:val="1"/>
          <w:numId w:val="30"/>
        </w:numPr>
        <w:spacing w:before="0" w:after="0"/>
      </w:pPr>
      <w:r>
        <w:t>Total Cumulative Length (m):</w:t>
      </w:r>
      <w:r>
        <w:tab/>
        <w:t>150.93</w:t>
      </w:r>
    </w:p>
    <w:p w14:paraId="7AB84BF8" w14:textId="77777777" w:rsidR="00584F50" w:rsidRDefault="00584F50" w:rsidP="006E2336">
      <w:pPr>
        <w:pStyle w:val="ListParagraph"/>
        <w:numPr>
          <w:ilvl w:val="1"/>
          <w:numId w:val="30"/>
        </w:numPr>
        <w:spacing w:before="0" w:after="0"/>
      </w:pPr>
      <w:r>
        <w:t>Likelihood of failure distributed between minimum of 3.326e-03 and maximum of 1.382e-02.</w:t>
      </w:r>
    </w:p>
    <w:p w14:paraId="0B476EEB" w14:textId="77777777" w:rsidR="00584F50" w:rsidRDefault="00584F50" w:rsidP="006E2336">
      <w:pPr>
        <w:pStyle w:val="ListParagraph"/>
        <w:numPr>
          <w:ilvl w:val="2"/>
          <w:numId w:val="30"/>
        </w:numPr>
        <w:spacing w:before="0" w:after="0"/>
      </w:pPr>
      <w:r>
        <w:t xml:space="preserve">Land use distributed as </w:t>
      </w:r>
    </w:p>
    <w:p w14:paraId="4E76F0BB" w14:textId="77777777" w:rsidR="00584F50" w:rsidRDefault="00584F50" w:rsidP="006E2336">
      <w:pPr>
        <w:pStyle w:val="ListParagraph"/>
        <w:numPr>
          <w:ilvl w:val="3"/>
          <w:numId w:val="30"/>
        </w:numPr>
        <w:spacing w:before="0" w:after="0"/>
      </w:pPr>
      <w:r>
        <w:t>Agricultural: 94.58</w:t>
      </w:r>
    </w:p>
    <w:p w14:paraId="43FE1B16" w14:textId="77777777" w:rsidR="00584F50" w:rsidRDefault="00584F50" w:rsidP="006E2336">
      <w:pPr>
        <w:pStyle w:val="ListParagraph"/>
        <w:numPr>
          <w:ilvl w:val="3"/>
          <w:numId w:val="30"/>
        </w:numPr>
        <w:spacing w:before="0" w:after="0"/>
      </w:pPr>
      <w:r>
        <w:t>Forested: 56.35</w:t>
      </w:r>
    </w:p>
    <w:p w14:paraId="0661FD14" w14:textId="77777777" w:rsidR="00584F50" w:rsidRDefault="00584F50" w:rsidP="006E2336">
      <w:pPr>
        <w:pStyle w:val="ListParagraph"/>
        <w:numPr>
          <w:ilvl w:val="2"/>
          <w:numId w:val="30"/>
        </w:numPr>
        <w:spacing w:before="0" w:after="0"/>
      </w:pPr>
      <w:r>
        <w:t xml:space="preserve">Depth of cover distributed as </w:t>
      </w:r>
    </w:p>
    <w:p w14:paraId="783692D2" w14:textId="77777777" w:rsidR="00584F50" w:rsidRDefault="00584F50" w:rsidP="006E2336">
      <w:pPr>
        <w:pStyle w:val="ListParagraph"/>
        <w:numPr>
          <w:ilvl w:val="3"/>
          <w:numId w:val="30"/>
        </w:numPr>
        <w:spacing w:before="0" w:after="0"/>
      </w:pPr>
      <w:r>
        <w:t>nan</w:t>
      </w:r>
    </w:p>
    <w:p w14:paraId="60AB8915" w14:textId="77777777" w:rsidR="00584F50" w:rsidRDefault="00584F50" w:rsidP="006E2336">
      <w:pPr>
        <w:pStyle w:val="ListParagraph"/>
        <w:numPr>
          <w:ilvl w:val="2"/>
          <w:numId w:val="30"/>
        </w:numPr>
        <w:spacing w:before="0" w:after="0"/>
      </w:pPr>
      <w:r>
        <w:t>Installation date between minimum of 1989-01-01 and maximum of 1989-01-01</w:t>
      </w:r>
    </w:p>
    <w:p w14:paraId="2FB6E224" w14:textId="77777777" w:rsidR="00584F50" w:rsidRDefault="00584F50" w:rsidP="006E2336">
      <w:pPr>
        <w:pStyle w:val="ListParagraph"/>
        <w:numPr>
          <w:ilvl w:val="2"/>
          <w:numId w:val="30"/>
        </w:numPr>
        <w:spacing w:before="0" w:after="0"/>
      </w:pPr>
      <w:r>
        <w:t>Outside diameter of 3.5 in.</w:t>
      </w:r>
    </w:p>
    <w:p w14:paraId="160E4E0E" w14:textId="77777777" w:rsidR="00584F50" w:rsidRDefault="00584F50" w:rsidP="006E2336">
      <w:pPr>
        <w:pStyle w:val="ListParagraph"/>
        <w:numPr>
          <w:ilvl w:val="2"/>
          <w:numId w:val="30"/>
        </w:numPr>
        <w:spacing w:before="0" w:after="0"/>
      </w:pPr>
      <w:r>
        <w:t>Grade between minimum of 290.0 and maximum of 290.0 MPa</w:t>
      </w:r>
    </w:p>
    <w:p w14:paraId="3DD533CC" w14:textId="77777777" w:rsidR="00584F50" w:rsidRDefault="00584F50" w:rsidP="006E2336">
      <w:pPr>
        <w:pStyle w:val="ListParagraph"/>
        <w:numPr>
          <w:ilvl w:val="2"/>
          <w:numId w:val="30"/>
        </w:numPr>
        <w:spacing w:before="0" w:after="0"/>
      </w:pPr>
      <w:r>
        <w:t>Wall thickness between minimum of 3.18 and maximum of 5.49 mm</w:t>
      </w:r>
    </w:p>
    <w:p w14:paraId="3730E23E" w14:textId="77777777" w:rsidR="00584F50" w:rsidRDefault="00584F50" w:rsidP="006E2336">
      <w:pPr>
        <w:pStyle w:val="ListParagraph"/>
        <w:numPr>
          <w:ilvl w:val="2"/>
          <w:numId w:val="30"/>
        </w:numPr>
        <w:spacing w:before="0" w:after="0"/>
      </w:pPr>
      <w:r>
        <w:t>Toughness between minimum of 20.0 and maximum of 20.0 J</w:t>
      </w:r>
    </w:p>
    <w:p w14:paraId="696422C9" w14:textId="77777777" w:rsidR="00584F50" w:rsidRDefault="00584F50" w:rsidP="006E2336">
      <w:pPr>
        <w:pStyle w:val="ListParagraph"/>
        <w:numPr>
          <w:ilvl w:val="2"/>
          <w:numId w:val="30"/>
        </w:numPr>
        <w:spacing w:before="0" w:after="0"/>
      </w:pPr>
      <w:r>
        <w:t>Probability of failure given a hit between minimum of 1.591e-01 and maximum of 3.320e-01</w:t>
      </w:r>
    </w:p>
    <w:p w14:paraId="4197770D" w14:textId="77777777" w:rsidR="00584F50" w:rsidRDefault="00584F50" w:rsidP="006E2336">
      <w:pPr>
        <w:pStyle w:val="ListParagraph"/>
        <w:numPr>
          <w:ilvl w:val="2"/>
          <w:numId w:val="30"/>
        </w:numPr>
        <w:spacing w:before="0" w:after="0"/>
      </w:pPr>
      <w:r>
        <w:t>Class area location is/are 1.0.</w:t>
      </w:r>
    </w:p>
    <w:p w14:paraId="6ABEF521" w14:textId="77777777" w:rsidR="00584F50" w:rsidRDefault="00584F50" w:rsidP="006E2336">
      <w:pPr>
        <w:pStyle w:val="ListParagraph"/>
        <w:numPr>
          <w:ilvl w:val="1"/>
          <w:numId w:val="30"/>
        </w:numPr>
        <w:spacing w:before="0" w:after="0"/>
      </w:pPr>
      <w:r>
        <w:t>Consequence of failure distributed between minimum of $119.32 and maximum of $125.39MM</w:t>
      </w:r>
    </w:p>
    <w:p w14:paraId="3ACED0CD" w14:textId="77777777" w:rsidR="00584F50" w:rsidRDefault="00584F50" w:rsidP="006E2336">
      <w:pPr>
        <w:pStyle w:val="ListParagraph"/>
        <w:numPr>
          <w:ilvl w:val="1"/>
          <w:numId w:val="30"/>
        </w:numPr>
        <w:spacing w:before="0" w:after="0"/>
      </w:pPr>
      <w:r>
        <w:t>Total length driven by Safety: 150.93 meters.</w:t>
      </w:r>
    </w:p>
    <w:p w14:paraId="2B2D0BD6" w14:textId="77777777" w:rsidR="00584F50" w:rsidRDefault="00584F50" w:rsidP="006E2336">
      <w:pPr>
        <w:pStyle w:val="ListParagraph"/>
        <w:numPr>
          <w:ilvl w:val="1"/>
          <w:numId w:val="30"/>
        </w:numPr>
        <w:spacing w:before="0" w:after="0"/>
      </w:pPr>
      <w:r>
        <w:t>Safety Cost distributed between minimum of $115.15 and maximum of $121.06MM:</w:t>
      </w:r>
    </w:p>
    <w:p w14:paraId="7A2BCF87" w14:textId="77777777" w:rsidR="00584F50" w:rsidRDefault="00584F50" w:rsidP="006E2336">
      <w:pPr>
        <w:pStyle w:val="ListParagraph"/>
        <w:numPr>
          <w:ilvl w:val="2"/>
          <w:numId w:val="30"/>
        </w:numPr>
        <w:spacing w:before="0" w:after="0"/>
      </w:pPr>
      <w:r>
        <w:t>Leak cost between minimum of $0.00 and maximum of $121.06MM</w:t>
      </w:r>
    </w:p>
    <w:p w14:paraId="7DC5767C" w14:textId="77777777" w:rsidR="00584F50" w:rsidRDefault="00584F50" w:rsidP="006E2336">
      <w:pPr>
        <w:pStyle w:val="ListParagraph"/>
        <w:numPr>
          <w:ilvl w:val="2"/>
          <w:numId w:val="30"/>
        </w:numPr>
        <w:spacing w:before="0" w:after="0"/>
      </w:pPr>
      <w:r>
        <w:t>Leak scenario yielded 1.0 intersections with structures, with minimum of 12.61 and maximum of 12.61 of population impacted.</w:t>
      </w:r>
    </w:p>
    <w:p w14:paraId="1B5F6A69" w14:textId="77777777" w:rsidR="00584F50" w:rsidRDefault="00584F50" w:rsidP="006E2336">
      <w:pPr>
        <w:pStyle w:val="ListParagraph"/>
        <w:numPr>
          <w:ilvl w:val="2"/>
          <w:numId w:val="30"/>
        </w:numPr>
        <w:spacing w:before="0" w:after="0"/>
      </w:pPr>
      <w:r>
        <w:t>Leak hazard radius distributed between minimum of 10.79 and maximum of 10.79 meters.</w:t>
      </w:r>
    </w:p>
    <w:p w14:paraId="3681FF42" w14:textId="77777777" w:rsidR="00584F50" w:rsidRDefault="00584F50" w:rsidP="006E2336">
      <w:pPr>
        <w:pStyle w:val="ListParagraph"/>
        <w:numPr>
          <w:ilvl w:val="2"/>
          <w:numId w:val="30"/>
        </w:numPr>
        <w:spacing w:before="0" w:after="0"/>
      </w:pPr>
      <w:r>
        <w:t>Rupture cost between minimum of $121.06 and maximum of $121.06MM</w:t>
      </w:r>
    </w:p>
    <w:p w14:paraId="342A5AE6" w14:textId="77777777" w:rsidR="00584F50" w:rsidRDefault="00584F50" w:rsidP="006E2336">
      <w:pPr>
        <w:pStyle w:val="ListParagraph"/>
        <w:numPr>
          <w:ilvl w:val="2"/>
          <w:numId w:val="30"/>
        </w:numPr>
        <w:spacing w:before="0" w:after="0"/>
      </w:pPr>
      <w:r>
        <w:t>Rupture scenario yielded 4.0 intersections with structures, with minimum of 12.61 and maximum of 12.61 of population impacted</w:t>
      </w:r>
    </w:p>
    <w:p w14:paraId="57EDEDD0" w14:textId="77777777" w:rsidR="00584F50" w:rsidRDefault="00584F50" w:rsidP="006E2336">
      <w:pPr>
        <w:pStyle w:val="ListParagraph"/>
        <w:numPr>
          <w:ilvl w:val="2"/>
          <w:numId w:val="30"/>
        </w:numPr>
        <w:spacing w:before="0" w:after="0"/>
      </w:pPr>
      <w:r>
        <w:t>Rupture hazard radius distributed between minimum of 69.76 and maximum of 69.76 meters.</w:t>
      </w:r>
    </w:p>
    <w:p w14:paraId="5DC9309C" w14:textId="77777777" w:rsidR="00584F50" w:rsidRDefault="00584F50" w:rsidP="006E2336">
      <w:pPr>
        <w:pStyle w:val="ListParagraph"/>
        <w:numPr>
          <w:ilvl w:val="2"/>
          <w:numId w:val="30"/>
        </w:numPr>
        <w:spacing w:before="0" w:after="0"/>
      </w:pPr>
      <w:r>
        <w:t>Puncture cost between minimum of $121.06 and maximum of $121.06MM</w:t>
      </w:r>
    </w:p>
    <w:p w14:paraId="0A5AA7AB" w14:textId="77777777" w:rsidR="00584F50" w:rsidRDefault="00584F50" w:rsidP="006E2336">
      <w:pPr>
        <w:pStyle w:val="ListParagraph"/>
        <w:numPr>
          <w:ilvl w:val="2"/>
          <w:numId w:val="30"/>
        </w:numPr>
        <w:spacing w:before="0" w:after="0"/>
      </w:pPr>
      <w:r>
        <w:t>Puncture scenario yielded 4.0 intersections with structures, with minimum of 12.61 and maximum of 12.61 of population impacted</w:t>
      </w:r>
    </w:p>
    <w:p w14:paraId="52DEFA2D" w14:textId="77777777" w:rsidR="00584F50" w:rsidRDefault="00584F50" w:rsidP="006E2336">
      <w:pPr>
        <w:pStyle w:val="ListParagraph"/>
        <w:numPr>
          <w:ilvl w:val="2"/>
          <w:numId w:val="30"/>
        </w:numPr>
        <w:spacing w:before="0" w:after="0"/>
      </w:pPr>
      <w:r>
        <w:lastRenderedPageBreak/>
        <w:t>Puncture hazard radius distributed between minimum of 50.19 and maximum of 50.19 meters.</w:t>
      </w:r>
    </w:p>
    <w:p w14:paraId="4F306CE2" w14:textId="77777777" w:rsidR="00584F50" w:rsidRDefault="00584F50" w:rsidP="006E2336">
      <w:pPr>
        <w:pStyle w:val="ListParagraph"/>
        <w:numPr>
          <w:ilvl w:val="2"/>
          <w:numId w:val="30"/>
        </w:numPr>
        <w:spacing w:before="0" w:after="0"/>
      </w:pPr>
      <w:r>
        <w:t>Product type is HVP Product.</w:t>
      </w:r>
    </w:p>
    <w:p w14:paraId="0FCE0075" w14:textId="77777777" w:rsidR="00584F50" w:rsidRDefault="00584F50" w:rsidP="006E2336">
      <w:pPr>
        <w:pStyle w:val="ListParagraph"/>
        <w:numPr>
          <w:ilvl w:val="2"/>
          <w:numId w:val="30"/>
        </w:numPr>
        <w:spacing w:before="0" w:after="0"/>
      </w:pPr>
      <w:r>
        <w:t>Class area location is/are 1.0.</w:t>
      </w:r>
    </w:p>
    <w:p w14:paraId="6CF4409F" w14:textId="77777777" w:rsidR="00584F50" w:rsidRDefault="00584F50" w:rsidP="006E2336">
      <w:pPr>
        <w:pStyle w:val="ListParagraph"/>
        <w:numPr>
          <w:ilvl w:val="0"/>
          <w:numId w:val="30"/>
        </w:numPr>
        <w:spacing w:before="0" w:after="0"/>
      </w:pPr>
      <w:r>
        <w:t>"NPS4 ENBRIDGE TRANSFER from 2-34-33-22W3 to 10-34-33-22W3</w:t>
      </w:r>
    </w:p>
    <w:p w14:paraId="716015D6" w14:textId="77777777" w:rsidR="00584F50" w:rsidRDefault="00584F50" w:rsidP="006E2336">
      <w:pPr>
        <w:pStyle w:val="ListParagraph"/>
        <w:numPr>
          <w:ilvl w:val="1"/>
          <w:numId w:val="30"/>
        </w:numPr>
        <w:spacing w:before="0" w:after="0"/>
      </w:pPr>
      <w:r>
        <w:t>Total Cumulative Length (m):</w:t>
      </w:r>
      <w:r>
        <w:tab/>
        <w:t>139.66</w:t>
      </w:r>
    </w:p>
    <w:p w14:paraId="0E32992C" w14:textId="77777777" w:rsidR="00584F50" w:rsidRDefault="00584F50" w:rsidP="006E2336">
      <w:pPr>
        <w:pStyle w:val="ListParagraph"/>
        <w:numPr>
          <w:ilvl w:val="1"/>
          <w:numId w:val="30"/>
        </w:numPr>
        <w:spacing w:before="0" w:after="0"/>
      </w:pPr>
      <w:r>
        <w:t>Likelihood of failure distributed between minimum of 1.275e-02 and maximum of 1.275e-02.</w:t>
      </w:r>
    </w:p>
    <w:p w14:paraId="462AEC26" w14:textId="77777777" w:rsidR="00584F50" w:rsidRDefault="00584F50" w:rsidP="006E2336">
      <w:pPr>
        <w:pStyle w:val="ListParagraph"/>
        <w:numPr>
          <w:ilvl w:val="2"/>
          <w:numId w:val="30"/>
        </w:numPr>
        <w:spacing w:before="0" w:after="0"/>
      </w:pPr>
      <w:r>
        <w:t xml:space="preserve">Land use distributed as </w:t>
      </w:r>
    </w:p>
    <w:p w14:paraId="77B24C5C" w14:textId="77777777" w:rsidR="00584F50" w:rsidRDefault="00584F50" w:rsidP="006E2336">
      <w:pPr>
        <w:pStyle w:val="ListParagraph"/>
        <w:numPr>
          <w:ilvl w:val="3"/>
          <w:numId w:val="30"/>
        </w:numPr>
        <w:spacing w:before="0" w:after="0"/>
      </w:pPr>
      <w:r>
        <w:t>Agricultural: 139.66</w:t>
      </w:r>
    </w:p>
    <w:p w14:paraId="0E286E78" w14:textId="77777777" w:rsidR="00584F50" w:rsidRDefault="00584F50" w:rsidP="006E2336">
      <w:pPr>
        <w:pStyle w:val="ListParagraph"/>
        <w:numPr>
          <w:ilvl w:val="2"/>
          <w:numId w:val="30"/>
        </w:numPr>
        <w:spacing w:before="0" w:after="0"/>
      </w:pPr>
      <w:r>
        <w:t xml:space="preserve">Depth of cover distributed as </w:t>
      </w:r>
    </w:p>
    <w:p w14:paraId="4022AD9D" w14:textId="77777777" w:rsidR="00584F50" w:rsidRDefault="00584F50" w:rsidP="006E2336">
      <w:pPr>
        <w:pStyle w:val="ListParagraph"/>
        <w:numPr>
          <w:ilvl w:val="3"/>
          <w:numId w:val="30"/>
        </w:numPr>
        <w:spacing w:before="0" w:after="0"/>
      </w:pPr>
      <w:r>
        <w:t>&gt;= 0.76 to &lt; 0.91m: 46.69</w:t>
      </w:r>
    </w:p>
    <w:p w14:paraId="0D6B2679" w14:textId="77777777" w:rsidR="00584F50" w:rsidRDefault="00584F50" w:rsidP="006E2336">
      <w:pPr>
        <w:pStyle w:val="ListParagraph"/>
        <w:numPr>
          <w:ilvl w:val="2"/>
          <w:numId w:val="30"/>
        </w:numPr>
        <w:spacing w:before="0" w:after="0"/>
      </w:pPr>
      <w:r>
        <w:t>Installation date between minimum of 1971-01-01 and maximum of 1971-01-01</w:t>
      </w:r>
    </w:p>
    <w:p w14:paraId="62AF998A" w14:textId="77777777" w:rsidR="00584F50" w:rsidRDefault="00584F50" w:rsidP="006E2336">
      <w:pPr>
        <w:pStyle w:val="ListParagraph"/>
        <w:numPr>
          <w:ilvl w:val="2"/>
          <w:numId w:val="30"/>
        </w:numPr>
        <w:spacing w:before="0" w:after="0"/>
      </w:pPr>
      <w:r>
        <w:t>Outside diameter of 4.5 in.</w:t>
      </w:r>
    </w:p>
    <w:p w14:paraId="05A23C12" w14:textId="77777777" w:rsidR="00584F50" w:rsidRDefault="00584F50" w:rsidP="006E2336">
      <w:pPr>
        <w:pStyle w:val="ListParagraph"/>
        <w:numPr>
          <w:ilvl w:val="2"/>
          <w:numId w:val="30"/>
        </w:numPr>
        <w:spacing w:before="0" w:after="0"/>
      </w:pPr>
      <w:r>
        <w:t>Grade between minimum of 359.0 and maximum of 359.0 MPa</w:t>
      </w:r>
    </w:p>
    <w:p w14:paraId="3BE73876" w14:textId="77777777" w:rsidR="00584F50" w:rsidRDefault="00584F50" w:rsidP="006E2336">
      <w:pPr>
        <w:pStyle w:val="ListParagraph"/>
        <w:numPr>
          <w:ilvl w:val="2"/>
          <w:numId w:val="30"/>
        </w:numPr>
        <w:spacing w:before="0" w:after="0"/>
      </w:pPr>
      <w:r>
        <w:t>Wall thickness between minimum of 3.2 and maximum of 3.2 mm</w:t>
      </w:r>
    </w:p>
    <w:p w14:paraId="306DCA01" w14:textId="77777777" w:rsidR="00584F50" w:rsidRDefault="00584F50" w:rsidP="006E2336">
      <w:pPr>
        <w:pStyle w:val="ListParagraph"/>
        <w:numPr>
          <w:ilvl w:val="2"/>
          <w:numId w:val="30"/>
        </w:numPr>
        <w:spacing w:before="0" w:after="0"/>
      </w:pPr>
      <w:r>
        <w:t>Toughness between minimum of nan and maximum of nan J</w:t>
      </w:r>
    </w:p>
    <w:p w14:paraId="7EEB589C" w14:textId="77777777" w:rsidR="00584F50" w:rsidRDefault="00584F50" w:rsidP="006E2336">
      <w:pPr>
        <w:pStyle w:val="ListParagraph"/>
        <w:numPr>
          <w:ilvl w:val="2"/>
          <w:numId w:val="30"/>
        </w:numPr>
        <w:spacing w:before="0" w:after="0"/>
      </w:pPr>
      <w:r>
        <w:t>Probability of failure given a hit between minimum of 3.062e-01 and maximum of 3.062e-01</w:t>
      </w:r>
    </w:p>
    <w:p w14:paraId="25B3471E" w14:textId="77777777" w:rsidR="00584F50" w:rsidRDefault="00584F50" w:rsidP="006E2336">
      <w:pPr>
        <w:pStyle w:val="ListParagraph"/>
        <w:numPr>
          <w:ilvl w:val="2"/>
          <w:numId w:val="30"/>
        </w:numPr>
        <w:spacing w:before="0" w:after="0"/>
      </w:pPr>
      <w:r>
        <w:t>Class area location is/are 1.0.</w:t>
      </w:r>
    </w:p>
    <w:p w14:paraId="69BC19D8" w14:textId="77777777" w:rsidR="00584F50" w:rsidRDefault="00584F50" w:rsidP="006E2336">
      <w:pPr>
        <w:pStyle w:val="ListParagraph"/>
        <w:numPr>
          <w:ilvl w:val="1"/>
          <w:numId w:val="30"/>
        </w:numPr>
        <w:spacing w:before="0" w:after="0"/>
      </w:pPr>
      <w:r>
        <w:t>Consequence of failure distributed between minimum of $1.34 and maximum of $1.37MM</w:t>
      </w:r>
    </w:p>
    <w:p w14:paraId="70386C67" w14:textId="77777777" w:rsidR="00584F50" w:rsidRDefault="00584F50" w:rsidP="006E2336">
      <w:pPr>
        <w:pStyle w:val="ListParagraph"/>
        <w:numPr>
          <w:ilvl w:val="1"/>
          <w:numId w:val="30"/>
        </w:numPr>
        <w:spacing w:before="0" w:after="0"/>
      </w:pPr>
      <w:r>
        <w:t>Total length driven by Environmental: 139.66 meters.</w:t>
      </w:r>
    </w:p>
    <w:p w14:paraId="3FA38BB4" w14:textId="77777777" w:rsidR="00584F50" w:rsidRDefault="00584F50" w:rsidP="006E2336">
      <w:pPr>
        <w:pStyle w:val="ListParagraph"/>
        <w:numPr>
          <w:ilvl w:val="1"/>
          <w:numId w:val="30"/>
        </w:numPr>
        <w:spacing w:before="0" w:after="0"/>
      </w:pPr>
      <w:r>
        <w:t>Environmental Cost distributed between minimum of $1.12 and maximum of $1.12MM:</w:t>
      </w:r>
    </w:p>
    <w:p w14:paraId="00333B9B" w14:textId="77777777" w:rsidR="00584F50" w:rsidRDefault="00584F50" w:rsidP="006E2336">
      <w:pPr>
        <w:pStyle w:val="ListParagraph"/>
        <w:numPr>
          <w:ilvl w:val="2"/>
          <w:numId w:val="30"/>
        </w:numPr>
        <w:spacing w:before="0" w:after="0"/>
      </w:pPr>
      <w:r>
        <w:t>Leak cost between minimum of $0.21 and maximum of $0.21MM</w:t>
      </w:r>
    </w:p>
    <w:p w14:paraId="48825A29" w14:textId="77777777" w:rsidR="00584F50" w:rsidRDefault="00584F50" w:rsidP="006E2336">
      <w:pPr>
        <w:pStyle w:val="ListParagraph"/>
        <w:numPr>
          <w:ilvl w:val="2"/>
          <w:numId w:val="30"/>
        </w:numPr>
        <w:spacing w:before="0" w:after="0"/>
      </w:pPr>
      <w:r>
        <w:t>Leak spill volume between a minimum of 1935.35 and maximum of 1935.35 gallons</w:t>
      </w:r>
    </w:p>
    <w:p w14:paraId="4BC9C138" w14:textId="77777777" w:rsidR="00584F50" w:rsidRDefault="00584F50" w:rsidP="006E2336">
      <w:pPr>
        <w:pStyle w:val="ListParagraph"/>
        <w:numPr>
          <w:ilvl w:val="2"/>
          <w:numId w:val="30"/>
        </w:numPr>
        <w:spacing w:before="0" w:after="0"/>
      </w:pPr>
      <w:r>
        <w:t>Rupture cost between minimum of $26.80 and maximum of $26.80MM</w:t>
      </w:r>
    </w:p>
    <w:p w14:paraId="16065FE8" w14:textId="77777777" w:rsidR="00584F50" w:rsidRDefault="00584F50" w:rsidP="006E2336">
      <w:pPr>
        <w:pStyle w:val="ListParagraph"/>
        <w:numPr>
          <w:ilvl w:val="2"/>
          <w:numId w:val="30"/>
        </w:numPr>
        <w:spacing w:before="0" w:after="0"/>
      </w:pPr>
      <w:r>
        <w:t>Rupture spill volume is between a minimum of 252844.1 and maximum of 252844.1 gallons</w:t>
      </w:r>
    </w:p>
    <w:p w14:paraId="0D9A039A" w14:textId="77777777" w:rsidR="00584F50" w:rsidRDefault="00584F50" w:rsidP="006E2336">
      <w:pPr>
        <w:pStyle w:val="ListParagraph"/>
        <w:numPr>
          <w:ilvl w:val="2"/>
          <w:numId w:val="30"/>
        </w:numPr>
        <w:spacing w:before="0" w:after="0"/>
      </w:pPr>
      <w:r>
        <w:t>Puncture cost between minimum of $6.74 and maximum of $6.74MM</w:t>
      </w:r>
    </w:p>
    <w:p w14:paraId="6888E6E3" w14:textId="77777777" w:rsidR="00584F50" w:rsidRDefault="00584F50" w:rsidP="006E2336">
      <w:pPr>
        <w:pStyle w:val="ListParagraph"/>
        <w:numPr>
          <w:ilvl w:val="2"/>
          <w:numId w:val="30"/>
        </w:numPr>
        <w:spacing w:before="0" w:after="0"/>
      </w:pPr>
      <w:r>
        <w:t>Puncture spill volume is between a minimum of 63591.33 and maximum of 63591.33 gallons</w:t>
      </w:r>
    </w:p>
    <w:p w14:paraId="670E784A" w14:textId="77777777" w:rsidR="00584F50" w:rsidRDefault="00584F50" w:rsidP="006E2336">
      <w:pPr>
        <w:pStyle w:val="ListParagraph"/>
        <w:numPr>
          <w:ilvl w:val="0"/>
          <w:numId w:val="30"/>
        </w:numPr>
        <w:spacing w:before="0" w:after="0"/>
      </w:pPr>
      <w:r>
        <w:t>"STATION 1 TO BUCK CREEK FRAC PLANT NPS 3</w:t>
      </w:r>
    </w:p>
    <w:p w14:paraId="3129A951" w14:textId="77777777" w:rsidR="00584F50" w:rsidRDefault="00584F50" w:rsidP="006E2336">
      <w:pPr>
        <w:pStyle w:val="ListParagraph"/>
        <w:numPr>
          <w:ilvl w:val="1"/>
          <w:numId w:val="30"/>
        </w:numPr>
        <w:spacing w:before="0" w:after="0"/>
      </w:pPr>
      <w:r>
        <w:t>Total Cumulative Length (m):</w:t>
      </w:r>
      <w:r>
        <w:tab/>
        <w:t>122.71</w:t>
      </w:r>
    </w:p>
    <w:p w14:paraId="26515AA0" w14:textId="77777777" w:rsidR="00584F50" w:rsidRDefault="00584F50" w:rsidP="006E2336">
      <w:pPr>
        <w:pStyle w:val="ListParagraph"/>
        <w:numPr>
          <w:ilvl w:val="1"/>
          <w:numId w:val="30"/>
        </w:numPr>
        <w:spacing w:before="0" w:after="0"/>
      </w:pPr>
      <w:r>
        <w:t>Likelihood of failure distributed between minimum of 6.858e-03 and maximum of 1.483e-02.</w:t>
      </w:r>
    </w:p>
    <w:p w14:paraId="1A0E6992" w14:textId="77777777" w:rsidR="00584F50" w:rsidRDefault="00584F50" w:rsidP="006E2336">
      <w:pPr>
        <w:pStyle w:val="ListParagraph"/>
        <w:numPr>
          <w:ilvl w:val="2"/>
          <w:numId w:val="30"/>
        </w:numPr>
        <w:spacing w:before="0" w:after="0"/>
      </w:pPr>
      <w:r>
        <w:t xml:space="preserve">Land use distributed as </w:t>
      </w:r>
    </w:p>
    <w:p w14:paraId="35F4B76B" w14:textId="77777777" w:rsidR="00584F50" w:rsidRDefault="00584F50" w:rsidP="006E2336">
      <w:pPr>
        <w:pStyle w:val="ListParagraph"/>
        <w:numPr>
          <w:ilvl w:val="3"/>
          <w:numId w:val="30"/>
        </w:numPr>
        <w:spacing w:before="0" w:after="0"/>
      </w:pPr>
      <w:r>
        <w:t>Agricultural: 122.71</w:t>
      </w:r>
    </w:p>
    <w:p w14:paraId="082D5240" w14:textId="77777777" w:rsidR="00584F50" w:rsidRDefault="00584F50" w:rsidP="006E2336">
      <w:pPr>
        <w:pStyle w:val="ListParagraph"/>
        <w:numPr>
          <w:ilvl w:val="2"/>
          <w:numId w:val="30"/>
        </w:numPr>
        <w:spacing w:before="0" w:after="0"/>
      </w:pPr>
      <w:r>
        <w:t xml:space="preserve">Depth of cover distributed as </w:t>
      </w:r>
    </w:p>
    <w:p w14:paraId="4DB91493" w14:textId="77777777" w:rsidR="00584F50" w:rsidRDefault="00584F50" w:rsidP="006E2336">
      <w:pPr>
        <w:pStyle w:val="ListParagraph"/>
        <w:numPr>
          <w:ilvl w:val="3"/>
          <w:numId w:val="30"/>
        </w:numPr>
        <w:spacing w:before="0" w:after="0"/>
      </w:pPr>
      <w:r>
        <w:t>nan</w:t>
      </w:r>
    </w:p>
    <w:p w14:paraId="50573580" w14:textId="77777777" w:rsidR="00584F50" w:rsidRDefault="00584F50" w:rsidP="006E2336">
      <w:pPr>
        <w:pStyle w:val="ListParagraph"/>
        <w:numPr>
          <w:ilvl w:val="2"/>
          <w:numId w:val="30"/>
        </w:numPr>
        <w:spacing w:before="0" w:after="0"/>
      </w:pPr>
      <w:r>
        <w:t>Installation date between minimum of 1958-01-01 and maximum of 1958-01-01</w:t>
      </w:r>
    </w:p>
    <w:p w14:paraId="3CAC5122" w14:textId="77777777" w:rsidR="00584F50" w:rsidRDefault="00584F50" w:rsidP="006E2336">
      <w:pPr>
        <w:pStyle w:val="ListParagraph"/>
        <w:numPr>
          <w:ilvl w:val="2"/>
          <w:numId w:val="30"/>
        </w:numPr>
        <w:spacing w:before="0" w:after="0"/>
      </w:pPr>
      <w:r>
        <w:t>Outside diameter of 3.5 in.</w:t>
      </w:r>
    </w:p>
    <w:p w14:paraId="39B152D4" w14:textId="77777777" w:rsidR="00584F50" w:rsidRDefault="00584F50" w:rsidP="006E2336">
      <w:pPr>
        <w:pStyle w:val="ListParagraph"/>
        <w:numPr>
          <w:ilvl w:val="2"/>
          <w:numId w:val="30"/>
        </w:numPr>
        <w:spacing w:before="0" w:after="0"/>
      </w:pPr>
      <w:r>
        <w:t>Grade between minimum of 241.0 and maximum of 241.0 MPa</w:t>
      </w:r>
    </w:p>
    <w:p w14:paraId="62C361CF" w14:textId="77777777" w:rsidR="00584F50" w:rsidRDefault="00584F50" w:rsidP="006E2336">
      <w:pPr>
        <w:pStyle w:val="ListParagraph"/>
        <w:numPr>
          <w:ilvl w:val="2"/>
          <w:numId w:val="30"/>
        </w:numPr>
        <w:spacing w:before="0" w:after="0"/>
      </w:pPr>
      <w:r>
        <w:t>Wall thickness between minimum of 3.18 and maximum of 5.49 mm</w:t>
      </w:r>
    </w:p>
    <w:p w14:paraId="7C8C3762" w14:textId="77777777" w:rsidR="00584F50" w:rsidRDefault="00584F50" w:rsidP="006E2336">
      <w:pPr>
        <w:pStyle w:val="ListParagraph"/>
        <w:numPr>
          <w:ilvl w:val="2"/>
          <w:numId w:val="30"/>
        </w:numPr>
        <w:spacing w:before="0" w:after="0"/>
      </w:pPr>
      <w:r>
        <w:t>Toughness between minimum of 20.0 and maximum of 20.0 J</w:t>
      </w:r>
    </w:p>
    <w:p w14:paraId="2A35AE1A" w14:textId="77777777" w:rsidR="00584F50" w:rsidRDefault="00584F50" w:rsidP="006E2336">
      <w:pPr>
        <w:pStyle w:val="ListParagraph"/>
        <w:numPr>
          <w:ilvl w:val="2"/>
          <w:numId w:val="30"/>
        </w:numPr>
        <w:spacing w:before="0" w:after="0"/>
      </w:pPr>
      <w:r>
        <w:t>Probability of failure given a hit between minimum of 1.647e-01 and maximum of 3.563e-01</w:t>
      </w:r>
    </w:p>
    <w:p w14:paraId="6864ECE4" w14:textId="77777777" w:rsidR="00584F50" w:rsidRDefault="00584F50" w:rsidP="006E2336">
      <w:pPr>
        <w:pStyle w:val="ListParagraph"/>
        <w:numPr>
          <w:ilvl w:val="2"/>
          <w:numId w:val="30"/>
        </w:numPr>
        <w:spacing w:before="0" w:after="0"/>
      </w:pPr>
      <w:r>
        <w:t>Class area location is/are 1.0.</w:t>
      </w:r>
    </w:p>
    <w:p w14:paraId="02E0D1AE" w14:textId="77777777" w:rsidR="00584F50" w:rsidRDefault="00584F50" w:rsidP="006E2336">
      <w:pPr>
        <w:pStyle w:val="ListParagraph"/>
        <w:numPr>
          <w:ilvl w:val="1"/>
          <w:numId w:val="30"/>
        </w:numPr>
        <w:spacing w:before="0" w:after="0"/>
      </w:pPr>
      <w:r>
        <w:t>Consequence of failure distributed between minimum of $122.34 and maximum of $124.78MM</w:t>
      </w:r>
    </w:p>
    <w:p w14:paraId="05D8B471" w14:textId="77777777" w:rsidR="00584F50" w:rsidRDefault="00584F50" w:rsidP="006E2336">
      <w:pPr>
        <w:pStyle w:val="ListParagraph"/>
        <w:numPr>
          <w:ilvl w:val="1"/>
          <w:numId w:val="30"/>
        </w:numPr>
        <w:spacing w:before="0" w:after="0"/>
      </w:pPr>
      <w:r>
        <w:lastRenderedPageBreak/>
        <w:t>Total length driven by Safety: 122.71 meters.</w:t>
      </w:r>
    </w:p>
    <w:p w14:paraId="658EF751" w14:textId="77777777" w:rsidR="00584F50" w:rsidRDefault="00584F50" w:rsidP="006E2336">
      <w:pPr>
        <w:pStyle w:val="ListParagraph"/>
        <w:numPr>
          <w:ilvl w:val="1"/>
          <w:numId w:val="30"/>
        </w:numPr>
        <w:spacing w:before="0" w:after="0"/>
      </w:pPr>
      <w:r>
        <w:t>Safety Cost distributed between minimum of $118.68 and maximum of $121.06MM:</w:t>
      </w:r>
    </w:p>
    <w:p w14:paraId="38B2CBF6" w14:textId="77777777" w:rsidR="00584F50" w:rsidRDefault="00584F50" w:rsidP="006E2336">
      <w:pPr>
        <w:pStyle w:val="ListParagraph"/>
        <w:numPr>
          <w:ilvl w:val="2"/>
          <w:numId w:val="30"/>
        </w:numPr>
        <w:spacing w:before="0" w:after="0"/>
      </w:pPr>
      <w:r>
        <w:t>Leak cost between minimum of $0.00 and maximum of $121.06MM</w:t>
      </w:r>
    </w:p>
    <w:p w14:paraId="3E477C5A" w14:textId="77777777" w:rsidR="00584F50" w:rsidRDefault="00584F50" w:rsidP="006E2336">
      <w:pPr>
        <w:pStyle w:val="ListParagraph"/>
        <w:numPr>
          <w:ilvl w:val="2"/>
          <w:numId w:val="30"/>
        </w:numPr>
        <w:spacing w:before="0" w:after="0"/>
      </w:pPr>
      <w:r>
        <w:t>Leak scenario yielded 1.0 intersections with structures, with minimum of 12.61 and maximum of 12.61 of population impacted.</w:t>
      </w:r>
    </w:p>
    <w:p w14:paraId="577A5652" w14:textId="77777777" w:rsidR="00584F50" w:rsidRDefault="00584F50" w:rsidP="006E2336">
      <w:pPr>
        <w:pStyle w:val="ListParagraph"/>
        <w:numPr>
          <w:ilvl w:val="2"/>
          <w:numId w:val="30"/>
        </w:numPr>
        <w:spacing w:before="0" w:after="0"/>
      </w:pPr>
      <w:r>
        <w:t>Leak hazard radius distributed between minimum of 8.97 and maximum of 8.97 meters.</w:t>
      </w:r>
    </w:p>
    <w:p w14:paraId="0B4E6886" w14:textId="77777777" w:rsidR="00584F50" w:rsidRDefault="00584F50" w:rsidP="006E2336">
      <w:pPr>
        <w:pStyle w:val="ListParagraph"/>
        <w:numPr>
          <w:ilvl w:val="2"/>
          <w:numId w:val="30"/>
        </w:numPr>
        <w:spacing w:before="0" w:after="0"/>
      </w:pPr>
      <w:r>
        <w:t>Rupture cost between minimum of $121.06 and maximum of $121.06MM</w:t>
      </w:r>
    </w:p>
    <w:p w14:paraId="5A0CA343" w14:textId="77777777" w:rsidR="00584F50" w:rsidRDefault="00584F50" w:rsidP="006E2336">
      <w:pPr>
        <w:pStyle w:val="ListParagraph"/>
        <w:numPr>
          <w:ilvl w:val="2"/>
          <w:numId w:val="30"/>
        </w:numPr>
        <w:spacing w:before="0" w:after="0"/>
      </w:pPr>
      <w:r>
        <w:t>Rupture scenario yielded 4.0 intersections with structures, with minimum of 12.61 and maximum of 12.61 of population impacted</w:t>
      </w:r>
    </w:p>
    <w:p w14:paraId="31E01F3A" w14:textId="77777777" w:rsidR="00584F50" w:rsidRDefault="00584F50" w:rsidP="006E2336">
      <w:pPr>
        <w:pStyle w:val="ListParagraph"/>
        <w:numPr>
          <w:ilvl w:val="2"/>
          <w:numId w:val="30"/>
        </w:numPr>
        <w:spacing w:before="0" w:after="0"/>
      </w:pPr>
      <w:r>
        <w:t>Rupture hazard radius distributed between minimum of 56.62 and maximum of 56.62 meters.</w:t>
      </w:r>
    </w:p>
    <w:p w14:paraId="7E1ABE65" w14:textId="77777777" w:rsidR="00584F50" w:rsidRDefault="00584F50" w:rsidP="006E2336">
      <w:pPr>
        <w:pStyle w:val="ListParagraph"/>
        <w:numPr>
          <w:ilvl w:val="2"/>
          <w:numId w:val="30"/>
        </w:numPr>
        <w:spacing w:before="0" w:after="0"/>
      </w:pPr>
      <w:r>
        <w:t>Puncture cost between minimum of $121.06 and maximum of $121.06MM</w:t>
      </w:r>
    </w:p>
    <w:p w14:paraId="63073016" w14:textId="77777777" w:rsidR="00584F50" w:rsidRDefault="00584F50" w:rsidP="006E2336">
      <w:pPr>
        <w:pStyle w:val="ListParagraph"/>
        <w:numPr>
          <w:ilvl w:val="2"/>
          <w:numId w:val="30"/>
        </w:numPr>
        <w:spacing w:before="0" w:after="0"/>
      </w:pPr>
      <w:r>
        <w:t>Puncture scenario yielded 2.0 intersections with structures, with minimum of 12.61 and maximum of 12.61 of population impacted</w:t>
      </w:r>
    </w:p>
    <w:p w14:paraId="25CC9E86" w14:textId="77777777" w:rsidR="00584F50" w:rsidRDefault="00584F50" w:rsidP="006E2336">
      <w:pPr>
        <w:pStyle w:val="ListParagraph"/>
        <w:numPr>
          <w:ilvl w:val="2"/>
          <w:numId w:val="30"/>
        </w:numPr>
        <w:spacing w:before="0" w:after="0"/>
      </w:pPr>
      <w:r>
        <w:t>Puncture hazard radius distributed between minimum of 28.72 and maximum of 28.72 meters.</w:t>
      </w:r>
    </w:p>
    <w:p w14:paraId="35EA4F0D" w14:textId="77777777" w:rsidR="00584F50" w:rsidRDefault="00584F50" w:rsidP="006E2336">
      <w:pPr>
        <w:pStyle w:val="ListParagraph"/>
        <w:numPr>
          <w:ilvl w:val="2"/>
          <w:numId w:val="30"/>
        </w:numPr>
        <w:spacing w:before="0" w:after="0"/>
      </w:pPr>
      <w:r>
        <w:t>Product type is HVP Product.</w:t>
      </w:r>
    </w:p>
    <w:p w14:paraId="78E76D6D" w14:textId="77777777" w:rsidR="00584F50" w:rsidRDefault="00584F50" w:rsidP="006E2336">
      <w:pPr>
        <w:pStyle w:val="ListParagraph"/>
        <w:numPr>
          <w:ilvl w:val="2"/>
          <w:numId w:val="30"/>
        </w:numPr>
        <w:spacing w:before="0" w:after="0"/>
      </w:pPr>
      <w:r>
        <w:t>Class area location is/are 1.0.</w:t>
      </w:r>
    </w:p>
    <w:p w14:paraId="615DE848" w14:textId="77777777" w:rsidR="00584F50" w:rsidRDefault="00584F50" w:rsidP="006E2336">
      <w:pPr>
        <w:pStyle w:val="ListParagraph"/>
        <w:numPr>
          <w:ilvl w:val="0"/>
          <w:numId w:val="30"/>
        </w:numPr>
        <w:spacing w:before="0" w:after="0"/>
      </w:pPr>
      <w:r>
        <w:t>"SSPL TRUNK LINE NPS 12</w:t>
      </w:r>
    </w:p>
    <w:p w14:paraId="6AA4EB65" w14:textId="77777777" w:rsidR="00584F50" w:rsidRDefault="00584F50" w:rsidP="006E2336">
      <w:pPr>
        <w:pStyle w:val="ListParagraph"/>
        <w:numPr>
          <w:ilvl w:val="1"/>
          <w:numId w:val="30"/>
        </w:numPr>
        <w:spacing w:before="0" w:after="0"/>
      </w:pPr>
      <w:r>
        <w:t>Total Cumulative Length (m):</w:t>
      </w:r>
      <w:r>
        <w:tab/>
        <w:t>116.97</w:t>
      </w:r>
    </w:p>
    <w:p w14:paraId="53E76858" w14:textId="77777777" w:rsidR="00584F50" w:rsidRDefault="00584F50" w:rsidP="006E2336">
      <w:pPr>
        <w:pStyle w:val="ListParagraph"/>
        <w:numPr>
          <w:ilvl w:val="1"/>
          <w:numId w:val="30"/>
        </w:numPr>
        <w:spacing w:before="0" w:after="0"/>
      </w:pPr>
      <w:r>
        <w:t>Likelihood of failure distributed between minimum of 1.383e-03 and maximum of 5.746e-03.</w:t>
      </w:r>
    </w:p>
    <w:p w14:paraId="6F9ACBF6" w14:textId="77777777" w:rsidR="00584F50" w:rsidRDefault="00584F50" w:rsidP="006E2336">
      <w:pPr>
        <w:pStyle w:val="ListParagraph"/>
        <w:numPr>
          <w:ilvl w:val="2"/>
          <w:numId w:val="30"/>
        </w:numPr>
        <w:spacing w:before="0" w:after="0"/>
      </w:pPr>
      <w:r>
        <w:t xml:space="preserve">Land use distributed as </w:t>
      </w:r>
    </w:p>
    <w:p w14:paraId="208F8DF6" w14:textId="77777777" w:rsidR="00584F50" w:rsidRDefault="00584F50" w:rsidP="006E2336">
      <w:pPr>
        <w:pStyle w:val="ListParagraph"/>
        <w:numPr>
          <w:ilvl w:val="3"/>
          <w:numId w:val="30"/>
        </w:numPr>
        <w:spacing w:before="0" w:after="0"/>
      </w:pPr>
      <w:r>
        <w:t>Agricultural: 82.41</w:t>
      </w:r>
    </w:p>
    <w:p w14:paraId="3E45D7EE" w14:textId="77777777" w:rsidR="00584F50" w:rsidRDefault="00584F50" w:rsidP="006E2336">
      <w:pPr>
        <w:pStyle w:val="ListParagraph"/>
        <w:numPr>
          <w:ilvl w:val="3"/>
          <w:numId w:val="30"/>
        </w:numPr>
        <w:spacing w:before="0" w:after="0"/>
      </w:pPr>
      <w:r>
        <w:t>Remote: 0.10</w:t>
      </w:r>
    </w:p>
    <w:p w14:paraId="18799CD4" w14:textId="77777777" w:rsidR="00584F50" w:rsidRDefault="00584F50" w:rsidP="006E2336">
      <w:pPr>
        <w:pStyle w:val="ListParagraph"/>
        <w:numPr>
          <w:ilvl w:val="3"/>
          <w:numId w:val="30"/>
        </w:numPr>
        <w:spacing w:before="0" w:after="0"/>
      </w:pPr>
      <w:r>
        <w:t>Water Course: 34.47</w:t>
      </w:r>
    </w:p>
    <w:p w14:paraId="0C8242EA" w14:textId="77777777" w:rsidR="00584F50" w:rsidRDefault="00584F50" w:rsidP="006E2336">
      <w:pPr>
        <w:pStyle w:val="ListParagraph"/>
        <w:numPr>
          <w:ilvl w:val="2"/>
          <w:numId w:val="30"/>
        </w:numPr>
        <w:spacing w:before="0" w:after="0"/>
      </w:pPr>
      <w:r>
        <w:t xml:space="preserve">Depth of cover distributed as </w:t>
      </w:r>
    </w:p>
    <w:p w14:paraId="7C4DD2F0" w14:textId="77777777" w:rsidR="00584F50" w:rsidRDefault="00584F50" w:rsidP="006E2336">
      <w:pPr>
        <w:pStyle w:val="ListParagraph"/>
        <w:numPr>
          <w:ilvl w:val="3"/>
          <w:numId w:val="30"/>
        </w:numPr>
        <w:spacing w:before="0" w:after="0"/>
      </w:pPr>
      <w:r>
        <w:t>nan</w:t>
      </w:r>
    </w:p>
    <w:p w14:paraId="50A22969" w14:textId="77777777" w:rsidR="00584F50" w:rsidRDefault="00584F50" w:rsidP="006E2336">
      <w:pPr>
        <w:pStyle w:val="ListParagraph"/>
        <w:numPr>
          <w:ilvl w:val="2"/>
          <w:numId w:val="30"/>
        </w:numPr>
        <w:spacing w:before="0" w:after="0"/>
      </w:pPr>
      <w:r>
        <w:t>Installation date between minimum of 1956-01-01 and maximum of 1956-01-01</w:t>
      </w:r>
    </w:p>
    <w:p w14:paraId="781B9475" w14:textId="77777777" w:rsidR="00584F50" w:rsidRDefault="00584F50" w:rsidP="006E2336">
      <w:pPr>
        <w:pStyle w:val="ListParagraph"/>
        <w:numPr>
          <w:ilvl w:val="2"/>
          <w:numId w:val="30"/>
        </w:numPr>
        <w:spacing w:before="0" w:after="0"/>
      </w:pPr>
      <w:r>
        <w:t>Outside diameter of 12.75 in.</w:t>
      </w:r>
    </w:p>
    <w:p w14:paraId="551B3B3F" w14:textId="77777777" w:rsidR="00584F50" w:rsidRDefault="00584F50" w:rsidP="006E2336">
      <w:pPr>
        <w:pStyle w:val="ListParagraph"/>
        <w:numPr>
          <w:ilvl w:val="2"/>
          <w:numId w:val="30"/>
        </w:numPr>
        <w:spacing w:before="0" w:after="0"/>
      </w:pPr>
      <w:r>
        <w:t>Grade between minimum of 241.0 and maximum of 317.0 MPa</w:t>
      </w:r>
    </w:p>
    <w:p w14:paraId="10BCCBB6" w14:textId="77777777" w:rsidR="00584F50" w:rsidRDefault="00584F50" w:rsidP="006E2336">
      <w:pPr>
        <w:pStyle w:val="ListParagraph"/>
        <w:numPr>
          <w:ilvl w:val="2"/>
          <w:numId w:val="30"/>
        </w:numPr>
        <w:spacing w:before="0" w:after="0"/>
      </w:pPr>
      <w:r>
        <w:t>Wall thickness between minimum of 6.35 and maximum of 8.38 mm</w:t>
      </w:r>
    </w:p>
    <w:p w14:paraId="35DFC734" w14:textId="77777777" w:rsidR="00584F50" w:rsidRDefault="00584F50" w:rsidP="006E2336">
      <w:pPr>
        <w:pStyle w:val="ListParagraph"/>
        <w:numPr>
          <w:ilvl w:val="2"/>
          <w:numId w:val="30"/>
        </w:numPr>
        <w:spacing w:before="0" w:after="0"/>
      </w:pPr>
      <w:r>
        <w:t>Toughness between minimum of nan and maximum of nan J</w:t>
      </w:r>
    </w:p>
    <w:p w14:paraId="64E9F7AC" w14:textId="77777777" w:rsidR="00584F50" w:rsidRDefault="00584F50" w:rsidP="006E2336">
      <w:pPr>
        <w:pStyle w:val="ListParagraph"/>
        <w:numPr>
          <w:ilvl w:val="2"/>
          <w:numId w:val="30"/>
        </w:numPr>
        <w:spacing w:before="0" w:after="0"/>
      </w:pPr>
      <w:r>
        <w:t>Probability of failure given a hit between minimum of 9.949e-02 and maximum of 1.380e-01</w:t>
      </w:r>
    </w:p>
    <w:p w14:paraId="7ECF5CE5" w14:textId="77777777" w:rsidR="00584F50" w:rsidRDefault="00584F50" w:rsidP="006E2336">
      <w:pPr>
        <w:pStyle w:val="ListParagraph"/>
        <w:numPr>
          <w:ilvl w:val="2"/>
          <w:numId w:val="30"/>
        </w:numPr>
        <w:spacing w:before="0" w:after="0"/>
      </w:pPr>
      <w:r>
        <w:t>Class area location is/are 1.0.</w:t>
      </w:r>
    </w:p>
    <w:p w14:paraId="742BAE1B" w14:textId="77777777" w:rsidR="00584F50" w:rsidRDefault="00584F50" w:rsidP="006E2336">
      <w:pPr>
        <w:pStyle w:val="ListParagraph"/>
        <w:numPr>
          <w:ilvl w:val="1"/>
          <w:numId w:val="30"/>
        </w:numPr>
        <w:spacing w:before="0" w:after="0"/>
      </w:pPr>
      <w:r>
        <w:t>Consequence of failure distributed between minimum of $10.22 and maximum of $24.14MM</w:t>
      </w:r>
    </w:p>
    <w:p w14:paraId="4AC337D2" w14:textId="77777777" w:rsidR="00584F50" w:rsidRDefault="00584F50" w:rsidP="006E2336">
      <w:pPr>
        <w:pStyle w:val="ListParagraph"/>
        <w:numPr>
          <w:ilvl w:val="1"/>
          <w:numId w:val="30"/>
        </w:numPr>
        <w:spacing w:before="0" w:after="0"/>
      </w:pPr>
      <w:r>
        <w:t>Total length driven by Safety: 82.21 meters.</w:t>
      </w:r>
    </w:p>
    <w:p w14:paraId="3E41506D" w14:textId="77777777" w:rsidR="00584F50" w:rsidRDefault="00584F50" w:rsidP="006E2336">
      <w:pPr>
        <w:pStyle w:val="ListParagraph"/>
        <w:numPr>
          <w:ilvl w:val="1"/>
          <w:numId w:val="30"/>
        </w:numPr>
        <w:spacing w:before="0" w:after="0"/>
      </w:pPr>
      <w:r>
        <w:t>Safety Cost distributed between minimum of $0.00 and maximum of $21.89MM:</w:t>
      </w:r>
    </w:p>
    <w:p w14:paraId="6AB736F8" w14:textId="77777777" w:rsidR="00584F50" w:rsidRDefault="00584F50" w:rsidP="006E2336">
      <w:pPr>
        <w:pStyle w:val="ListParagraph"/>
        <w:numPr>
          <w:ilvl w:val="2"/>
          <w:numId w:val="30"/>
        </w:numPr>
        <w:spacing w:before="0" w:after="0"/>
      </w:pPr>
      <w:r>
        <w:t>Leak cost between minimum of $0.00 and maximum of $21.89MM</w:t>
      </w:r>
    </w:p>
    <w:p w14:paraId="11C4ABFA" w14:textId="77777777" w:rsidR="00584F50" w:rsidRDefault="00584F50" w:rsidP="006E2336">
      <w:pPr>
        <w:pStyle w:val="ListParagraph"/>
        <w:numPr>
          <w:ilvl w:val="2"/>
          <w:numId w:val="30"/>
        </w:numPr>
        <w:spacing w:before="0" w:after="0"/>
      </w:pPr>
      <w:r>
        <w:t>Leak scenario yielded 53.0 intersections with structures, with minimum of 2.28 and maximum of 2.28 of population impacted.</w:t>
      </w:r>
    </w:p>
    <w:p w14:paraId="41064E2B" w14:textId="77777777" w:rsidR="00584F50" w:rsidRDefault="00584F50" w:rsidP="006E2336">
      <w:pPr>
        <w:pStyle w:val="ListParagraph"/>
        <w:numPr>
          <w:ilvl w:val="2"/>
          <w:numId w:val="30"/>
        </w:numPr>
        <w:spacing w:before="0" w:after="0"/>
      </w:pPr>
      <w:r>
        <w:t>Leak hazard radius distributed between minimum of 3.95 and maximum of 3.97 meters.</w:t>
      </w:r>
    </w:p>
    <w:p w14:paraId="29F191E0" w14:textId="77777777" w:rsidR="00584F50" w:rsidRDefault="00584F50" w:rsidP="006E2336">
      <w:pPr>
        <w:pStyle w:val="ListParagraph"/>
        <w:numPr>
          <w:ilvl w:val="2"/>
          <w:numId w:val="30"/>
        </w:numPr>
        <w:spacing w:before="0" w:after="0"/>
      </w:pPr>
      <w:r>
        <w:t>Rupture cost between minimum of $0.00 and maximum of $21.89MM</w:t>
      </w:r>
    </w:p>
    <w:p w14:paraId="33761871" w14:textId="77777777" w:rsidR="00584F50" w:rsidRDefault="00584F50" w:rsidP="006E2336">
      <w:pPr>
        <w:pStyle w:val="ListParagraph"/>
        <w:numPr>
          <w:ilvl w:val="2"/>
          <w:numId w:val="30"/>
        </w:numPr>
        <w:spacing w:before="0" w:after="0"/>
      </w:pPr>
      <w:r>
        <w:t>Rupture scenario yielded 77.0 intersections with structures, with minimum of 2.28 and maximum of 2.28 of population impacted</w:t>
      </w:r>
    </w:p>
    <w:p w14:paraId="54946743" w14:textId="77777777" w:rsidR="00584F50" w:rsidRDefault="00584F50" w:rsidP="006E2336">
      <w:pPr>
        <w:pStyle w:val="ListParagraph"/>
        <w:numPr>
          <w:ilvl w:val="2"/>
          <w:numId w:val="30"/>
        </w:numPr>
        <w:spacing w:before="0" w:after="0"/>
      </w:pPr>
      <w:r>
        <w:lastRenderedPageBreak/>
        <w:t>Rupture hazard radius distributed between minimum of 76.31 and maximum of 76.72 meters.</w:t>
      </w:r>
    </w:p>
    <w:p w14:paraId="5C4A68BA" w14:textId="77777777" w:rsidR="00584F50" w:rsidRDefault="00584F50" w:rsidP="006E2336">
      <w:pPr>
        <w:pStyle w:val="ListParagraph"/>
        <w:numPr>
          <w:ilvl w:val="2"/>
          <w:numId w:val="30"/>
        </w:numPr>
        <w:spacing w:before="0" w:after="0"/>
      </w:pPr>
      <w:r>
        <w:t>Puncture cost between minimum of $0.00 and maximum of $21.89MM</w:t>
      </w:r>
    </w:p>
    <w:p w14:paraId="2DA09D49" w14:textId="77777777" w:rsidR="00584F50" w:rsidRDefault="00584F50" w:rsidP="006E2336">
      <w:pPr>
        <w:pStyle w:val="ListParagraph"/>
        <w:numPr>
          <w:ilvl w:val="2"/>
          <w:numId w:val="30"/>
        </w:numPr>
        <w:spacing w:before="0" w:after="0"/>
      </w:pPr>
      <w:r>
        <w:t>Puncture scenario yielded 84.0 intersections with structures, with minimum of 2.28 and maximum of 2.28 of population impacted</w:t>
      </w:r>
    </w:p>
    <w:p w14:paraId="05BEBAB6" w14:textId="77777777" w:rsidR="00584F50" w:rsidRDefault="00584F50" w:rsidP="006E2336">
      <w:pPr>
        <w:pStyle w:val="ListParagraph"/>
        <w:numPr>
          <w:ilvl w:val="2"/>
          <w:numId w:val="30"/>
        </w:numPr>
        <w:spacing w:before="0" w:after="0"/>
      </w:pPr>
      <w:r>
        <w:t>Puncture hazard radius distributed between minimum of 15.78 and maximum of 15.87 meters.</w:t>
      </w:r>
    </w:p>
    <w:p w14:paraId="010D8CA5" w14:textId="77777777" w:rsidR="00584F50" w:rsidRDefault="00584F50" w:rsidP="006E2336">
      <w:pPr>
        <w:pStyle w:val="ListParagraph"/>
        <w:numPr>
          <w:ilvl w:val="2"/>
          <w:numId w:val="30"/>
        </w:numPr>
        <w:spacing w:before="0" w:after="0"/>
      </w:pPr>
      <w:r>
        <w:t>Product type is Crude Oil.</w:t>
      </w:r>
    </w:p>
    <w:p w14:paraId="7FD95614" w14:textId="77777777" w:rsidR="00584F50" w:rsidRDefault="00584F50" w:rsidP="006E2336">
      <w:pPr>
        <w:pStyle w:val="ListParagraph"/>
        <w:numPr>
          <w:ilvl w:val="2"/>
          <w:numId w:val="30"/>
        </w:numPr>
        <w:spacing w:before="0" w:after="0"/>
      </w:pPr>
      <w:r>
        <w:t>Class area location is/are 1.0.</w:t>
      </w:r>
    </w:p>
    <w:p w14:paraId="4FC829B0" w14:textId="77777777" w:rsidR="00584F50" w:rsidRDefault="00584F50" w:rsidP="006E2336">
      <w:pPr>
        <w:pStyle w:val="ListParagraph"/>
        <w:numPr>
          <w:ilvl w:val="1"/>
          <w:numId w:val="30"/>
        </w:numPr>
        <w:spacing w:before="0" w:after="0"/>
      </w:pPr>
      <w:r>
        <w:t>Total length driven by Environmental: 34.76 meters.</w:t>
      </w:r>
    </w:p>
    <w:p w14:paraId="4CF42405" w14:textId="77777777" w:rsidR="00584F50" w:rsidRDefault="00584F50" w:rsidP="006E2336">
      <w:pPr>
        <w:pStyle w:val="ListParagraph"/>
        <w:numPr>
          <w:ilvl w:val="1"/>
          <w:numId w:val="30"/>
        </w:numPr>
        <w:spacing w:before="0" w:after="0"/>
      </w:pPr>
      <w:r>
        <w:t>Environmental Cost distributed between minimum of $1.05 and maximum of $12.24MM:</w:t>
      </w:r>
    </w:p>
    <w:p w14:paraId="4D16C0E9" w14:textId="77777777" w:rsidR="00584F50" w:rsidRDefault="00584F50" w:rsidP="006E2336">
      <w:pPr>
        <w:pStyle w:val="ListParagraph"/>
        <w:numPr>
          <w:ilvl w:val="2"/>
          <w:numId w:val="30"/>
        </w:numPr>
        <w:spacing w:before="0" w:after="0"/>
      </w:pPr>
      <w:r>
        <w:t>Leak cost between minimum of $0.20 and maximum of $0.38MM</w:t>
      </w:r>
    </w:p>
    <w:p w14:paraId="7CF39677" w14:textId="77777777" w:rsidR="00584F50" w:rsidRDefault="00584F50" w:rsidP="006E2336">
      <w:pPr>
        <w:pStyle w:val="ListParagraph"/>
        <w:numPr>
          <w:ilvl w:val="2"/>
          <w:numId w:val="30"/>
        </w:numPr>
        <w:spacing w:before="0" w:after="0"/>
      </w:pPr>
      <w:r>
        <w:t>Leak spill volume between a minimum of 1805.27 and maximum of 2126.42 gallons</w:t>
      </w:r>
    </w:p>
    <w:p w14:paraId="27E03BAF" w14:textId="77777777" w:rsidR="00584F50" w:rsidRDefault="00584F50" w:rsidP="006E2336">
      <w:pPr>
        <w:pStyle w:val="ListParagraph"/>
        <w:numPr>
          <w:ilvl w:val="2"/>
          <w:numId w:val="30"/>
        </w:numPr>
        <w:spacing w:before="0" w:after="0"/>
      </w:pPr>
      <w:r>
        <w:t>Rupture cost between minimum of $4.98 and maximum of $19.18MM</w:t>
      </w:r>
    </w:p>
    <w:p w14:paraId="605E6424" w14:textId="77777777" w:rsidR="00584F50" w:rsidRDefault="00584F50" w:rsidP="006E2336">
      <w:pPr>
        <w:pStyle w:val="ListParagraph"/>
        <w:numPr>
          <w:ilvl w:val="2"/>
          <w:numId w:val="30"/>
        </w:numPr>
        <w:spacing w:before="0" w:after="0"/>
      </w:pPr>
      <w:r>
        <w:t>Rupture spill volume is between a minimum of 46942.35 and maximum of 107783.09 gallons</w:t>
      </w:r>
    </w:p>
    <w:p w14:paraId="2034A26E" w14:textId="77777777" w:rsidR="00584F50" w:rsidRDefault="00584F50" w:rsidP="006E2336">
      <w:pPr>
        <w:pStyle w:val="ListParagraph"/>
        <w:numPr>
          <w:ilvl w:val="2"/>
          <w:numId w:val="30"/>
        </w:numPr>
        <w:spacing w:before="0" w:after="0"/>
      </w:pPr>
      <w:r>
        <w:t>Puncture cost between minimum of $6.64 and maximum of $12.43MM</w:t>
      </w:r>
    </w:p>
    <w:p w14:paraId="1E481846" w14:textId="77777777" w:rsidR="00584F50" w:rsidRDefault="00584F50" w:rsidP="006E2336">
      <w:pPr>
        <w:pStyle w:val="ListParagraph"/>
        <w:numPr>
          <w:ilvl w:val="2"/>
          <w:numId w:val="30"/>
        </w:numPr>
        <w:spacing w:before="0" w:after="0"/>
      </w:pPr>
      <w:r>
        <w:t>Puncture spill volume is between a minimum of 59317.1 and maximum of 69869.38 gallons</w:t>
      </w:r>
    </w:p>
    <w:p w14:paraId="4ED805C1" w14:textId="77777777" w:rsidR="00584F50" w:rsidRDefault="00584F50" w:rsidP="006E2336">
      <w:pPr>
        <w:pStyle w:val="ListParagraph"/>
        <w:numPr>
          <w:ilvl w:val="0"/>
          <w:numId w:val="30"/>
        </w:numPr>
        <w:spacing w:before="0" w:after="0"/>
      </w:pPr>
      <w:r>
        <w:t xml:space="preserve">"NPS6 Brazeau NGL Lateral to </w:t>
      </w:r>
      <w:proofErr w:type="spellStart"/>
      <w:r>
        <w:t>Stn</w:t>
      </w:r>
      <w:proofErr w:type="spellEnd"/>
      <w:r>
        <w:t xml:space="preserve"> 8 From 5-31-48-12W5 </w:t>
      </w:r>
      <w:proofErr w:type="gramStart"/>
      <w:r>
        <w:t>To</w:t>
      </w:r>
      <w:proofErr w:type="gramEnd"/>
      <w:r>
        <w:t xml:space="preserve"> 4-5-49-9W5</w:t>
      </w:r>
    </w:p>
    <w:p w14:paraId="50618C29" w14:textId="77777777" w:rsidR="00584F50" w:rsidRDefault="00584F50" w:rsidP="006E2336">
      <w:pPr>
        <w:pStyle w:val="ListParagraph"/>
        <w:numPr>
          <w:ilvl w:val="1"/>
          <w:numId w:val="30"/>
        </w:numPr>
        <w:spacing w:before="0" w:after="0"/>
      </w:pPr>
      <w:r>
        <w:t>Total Cumulative Length (m):</w:t>
      </w:r>
      <w:r>
        <w:tab/>
        <w:t>113.38</w:t>
      </w:r>
    </w:p>
    <w:p w14:paraId="494AF2EF" w14:textId="77777777" w:rsidR="00584F50" w:rsidRDefault="00584F50" w:rsidP="006E2336">
      <w:pPr>
        <w:pStyle w:val="ListParagraph"/>
        <w:numPr>
          <w:ilvl w:val="1"/>
          <w:numId w:val="30"/>
        </w:numPr>
        <w:spacing w:before="0" w:after="0"/>
      </w:pPr>
      <w:r>
        <w:t>Likelihood of failure distributed between minimum of 1.032e-03 and maximum of 1.032e-03.</w:t>
      </w:r>
    </w:p>
    <w:p w14:paraId="5B56A632" w14:textId="77777777" w:rsidR="00584F50" w:rsidRDefault="00584F50" w:rsidP="006E2336">
      <w:pPr>
        <w:pStyle w:val="ListParagraph"/>
        <w:numPr>
          <w:ilvl w:val="2"/>
          <w:numId w:val="30"/>
        </w:numPr>
        <w:spacing w:before="0" w:after="0"/>
      </w:pPr>
      <w:r>
        <w:t xml:space="preserve">Land use distributed as </w:t>
      </w:r>
    </w:p>
    <w:p w14:paraId="2632B12B" w14:textId="77777777" w:rsidR="00584F50" w:rsidRDefault="00584F50" w:rsidP="006E2336">
      <w:pPr>
        <w:pStyle w:val="ListParagraph"/>
        <w:numPr>
          <w:ilvl w:val="3"/>
          <w:numId w:val="30"/>
        </w:numPr>
        <w:spacing w:before="0" w:after="0"/>
      </w:pPr>
      <w:r>
        <w:t>Forested: 113.38</w:t>
      </w:r>
    </w:p>
    <w:p w14:paraId="01C392C5" w14:textId="77777777" w:rsidR="00584F50" w:rsidRDefault="00584F50" w:rsidP="006E2336">
      <w:pPr>
        <w:pStyle w:val="ListParagraph"/>
        <w:numPr>
          <w:ilvl w:val="2"/>
          <w:numId w:val="30"/>
        </w:numPr>
        <w:spacing w:before="0" w:after="0"/>
      </w:pPr>
      <w:r>
        <w:t xml:space="preserve">Depth of cover distributed as </w:t>
      </w:r>
    </w:p>
    <w:p w14:paraId="46E2425E" w14:textId="77777777" w:rsidR="00584F50" w:rsidRDefault="00584F50" w:rsidP="006E2336">
      <w:pPr>
        <w:pStyle w:val="ListParagraph"/>
        <w:numPr>
          <w:ilvl w:val="3"/>
          <w:numId w:val="30"/>
        </w:numPr>
        <w:spacing w:before="0" w:after="0"/>
      </w:pPr>
      <w:r>
        <w:t>nan</w:t>
      </w:r>
    </w:p>
    <w:p w14:paraId="7118EFD5" w14:textId="77777777" w:rsidR="00584F50" w:rsidRDefault="00584F50" w:rsidP="006E2336">
      <w:pPr>
        <w:pStyle w:val="ListParagraph"/>
        <w:numPr>
          <w:ilvl w:val="2"/>
          <w:numId w:val="30"/>
        </w:numPr>
        <w:spacing w:before="0" w:after="0"/>
      </w:pPr>
      <w:r>
        <w:t>Installation date between minimum of 1979-01-01 and maximum of 1979-01-01</w:t>
      </w:r>
    </w:p>
    <w:p w14:paraId="64B5AD7F" w14:textId="77777777" w:rsidR="00584F50" w:rsidRDefault="00584F50" w:rsidP="006E2336">
      <w:pPr>
        <w:pStyle w:val="ListParagraph"/>
        <w:numPr>
          <w:ilvl w:val="2"/>
          <w:numId w:val="30"/>
        </w:numPr>
        <w:spacing w:before="0" w:after="0"/>
      </w:pPr>
      <w:r>
        <w:t>Outside diameter of 6.625 in.</w:t>
      </w:r>
    </w:p>
    <w:p w14:paraId="28CDC95D" w14:textId="77777777" w:rsidR="00584F50" w:rsidRDefault="00584F50" w:rsidP="006E2336">
      <w:pPr>
        <w:pStyle w:val="ListParagraph"/>
        <w:numPr>
          <w:ilvl w:val="2"/>
          <w:numId w:val="30"/>
        </w:numPr>
        <w:spacing w:before="0" w:after="0"/>
      </w:pPr>
      <w:r>
        <w:t>Grade between minimum of 359.0 and maximum of 359.0 MPa</w:t>
      </w:r>
    </w:p>
    <w:p w14:paraId="79B2C1A9" w14:textId="77777777" w:rsidR="00584F50" w:rsidRDefault="00584F50" w:rsidP="006E2336">
      <w:pPr>
        <w:pStyle w:val="ListParagraph"/>
        <w:numPr>
          <w:ilvl w:val="2"/>
          <w:numId w:val="30"/>
        </w:numPr>
        <w:spacing w:before="0" w:after="0"/>
      </w:pPr>
      <w:r>
        <w:t>Wall thickness between minimum of 6.4 and maximum of 6.4 mm</w:t>
      </w:r>
    </w:p>
    <w:p w14:paraId="59BC582B" w14:textId="77777777" w:rsidR="00584F50" w:rsidRDefault="00584F50" w:rsidP="006E2336">
      <w:pPr>
        <w:pStyle w:val="ListParagraph"/>
        <w:numPr>
          <w:ilvl w:val="2"/>
          <w:numId w:val="30"/>
        </w:numPr>
        <w:spacing w:before="0" w:after="0"/>
      </w:pPr>
      <w:r>
        <w:t>Toughness between minimum of 20.0 and maximum of 20.0 J</w:t>
      </w:r>
    </w:p>
    <w:p w14:paraId="298F597E" w14:textId="77777777" w:rsidR="00584F50" w:rsidRDefault="00584F50" w:rsidP="006E2336">
      <w:pPr>
        <w:pStyle w:val="ListParagraph"/>
        <w:numPr>
          <w:ilvl w:val="2"/>
          <w:numId w:val="30"/>
        </w:numPr>
        <w:spacing w:before="0" w:after="0"/>
      </w:pPr>
      <w:r>
        <w:t>Probability of failure given a hit between minimum of 1.030e-01 and maximum of 1.030e-01</w:t>
      </w:r>
    </w:p>
    <w:p w14:paraId="7B68F184" w14:textId="77777777" w:rsidR="00584F50" w:rsidRDefault="00584F50" w:rsidP="006E2336">
      <w:pPr>
        <w:pStyle w:val="ListParagraph"/>
        <w:numPr>
          <w:ilvl w:val="2"/>
          <w:numId w:val="30"/>
        </w:numPr>
        <w:spacing w:before="0" w:after="0"/>
      </w:pPr>
      <w:r>
        <w:t>Class area location is/are 1.0.</w:t>
      </w:r>
    </w:p>
    <w:p w14:paraId="04063E62" w14:textId="77777777" w:rsidR="00584F50" w:rsidRDefault="00584F50" w:rsidP="006E2336">
      <w:pPr>
        <w:pStyle w:val="ListParagraph"/>
        <w:numPr>
          <w:ilvl w:val="1"/>
          <w:numId w:val="30"/>
        </w:numPr>
        <w:spacing w:before="0" w:after="0"/>
      </w:pPr>
      <w:r>
        <w:t>Consequence of failure distributed between minimum of $108.86 and maximum of $126.12MM</w:t>
      </w:r>
    </w:p>
    <w:p w14:paraId="7E93D897" w14:textId="77777777" w:rsidR="00584F50" w:rsidRDefault="00584F50" w:rsidP="006E2336">
      <w:pPr>
        <w:pStyle w:val="ListParagraph"/>
        <w:numPr>
          <w:ilvl w:val="1"/>
          <w:numId w:val="30"/>
        </w:numPr>
        <w:spacing w:before="0" w:after="0"/>
      </w:pPr>
      <w:r>
        <w:t>Total length driven by Safety: 113.38 meters.</w:t>
      </w:r>
    </w:p>
    <w:p w14:paraId="08E91265" w14:textId="77777777" w:rsidR="00584F50" w:rsidRDefault="00584F50" w:rsidP="006E2336">
      <w:pPr>
        <w:pStyle w:val="ListParagraph"/>
        <w:numPr>
          <w:ilvl w:val="1"/>
          <w:numId w:val="30"/>
        </w:numPr>
        <w:spacing w:before="0" w:after="0"/>
      </w:pPr>
      <w:r>
        <w:t>Safety Cost distributed between minimum of $104.17 and maximum of $121.06MM:</w:t>
      </w:r>
    </w:p>
    <w:p w14:paraId="707351C7" w14:textId="77777777" w:rsidR="00584F50" w:rsidRDefault="00584F50" w:rsidP="006E2336">
      <w:pPr>
        <w:pStyle w:val="ListParagraph"/>
        <w:numPr>
          <w:ilvl w:val="2"/>
          <w:numId w:val="30"/>
        </w:numPr>
        <w:spacing w:before="0" w:after="0"/>
      </w:pPr>
      <w:r>
        <w:t>Leak cost between minimum of $0.00 and maximum of $121.06MM</w:t>
      </w:r>
    </w:p>
    <w:p w14:paraId="13153C20" w14:textId="77777777" w:rsidR="00584F50" w:rsidRDefault="00584F50" w:rsidP="006E2336">
      <w:pPr>
        <w:pStyle w:val="ListParagraph"/>
        <w:numPr>
          <w:ilvl w:val="2"/>
          <w:numId w:val="30"/>
        </w:numPr>
        <w:spacing w:before="0" w:after="0"/>
      </w:pPr>
      <w:r>
        <w:t>Leak scenario yielded 3.0 intersections with structures, with minimum of 12.61 and maximum of 12.61 of population impacted.</w:t>
      </w:r>
    </w:p>
    <w:p w14:paraId="30B062C8" w14:textId="77777777" w:rsidR="00584F50" w:rsidRDefault="00584F50" w:rsidP="006E2336">
      <w:pPr>
        <w:pStyle w:val="ListParagraph"/>
        <w:numPr>
          <w:ilvl w:val="2"/>
          <w:numId w:val="30"/>
        </w:numPr>
        <w:spacing w:before="0" w:after="0"/>
      </w:pPr>
      <w:r>
        <w:t>Leak hazard radius distributed between minimum of 11.49 and maximum of 11.49 meters.</w:t>
      </w:r>
    </w:p>
    <w:p w14:paraId="79CA4D3F" w14:textId="77777777" w:rsidR="00584F50" w:rsidRDefault="00584F50" w:rsidP="006E2336">
      <w:pPr>
        <w:pStyle w:val="ListParagraph"/>
        <w:numPr>
          <w:ilvl w:val="2"/>
          <w:numId w:val="30"/>
        </w:numPr>
        <w:spacing w:before="0" w:after="0"/>
      </w:pPr>
      <w:r>
        <w:t>Rupture cost between minimum of $121.06 and maximum of $121.06MM</w:t>
      </w:r>
    </w:p>
    <w:p w14:paraId="61026BBC" w14:textId="77777777" w:rsidR="00584F50" w:rsidRDefault="00584F50" w:rsidP="006E2336">
      <w:pPr>
        <w:pStyle w:val="ListParagraph"/>
        <w:numPr>
          <w:ilvl w:val="2"/>
          <w:numId w:val="30"/>
        </w:numPr>
        <w:spacing w:before="0" w:after="0"/>
      </w:pPr>
      <w:r>
        <w:t>Rupture scenario yielded 49.0 intersections with structures, with minimum of 12.61 and maximum of 12.61 of population impacted</w:t>
      </w:r>
    </w:p>
    <w:p w14:paraId="34EC0342" w14:textId="77777777" w:rsidR="00584F50" w:rsidRDefault="00584F50" w:rsidP="006E2336">
      <w:pPr>
        <w:pStyle w:val="ListParagraph"/>
        <w:numPr>
          <w:ilvl w:val="2"/>
          <w:numId w:val="30"/>
        </w:numPr>
        <w:spacing w:before="0" w:after="0"/>
      </w:pPr>
      <w:r>
        <w:t>Rupture hazard radius distributed between minimum of 120.73 and maximum of 120.73 meters.</w:t>
      </w:r>
    </w:p>
    <w:p w14:paraId="5D45CD65" w14:textId="77777777" w:rsidR="00584F50" w:rsidRDefault="00584F50" w:rsidP="006E2336">
      <w:pPr>
        <w:pStyle w:val="ListParagraph"/>
        <w:numPr>
          <w:ilvl w:val="2"/>
          <w:numId w:val="30"/>
        </w:numPr>
        <w:spacing w:before="0" w:after="0"/>
      </w:pPr>
      <w:r>
        <w:lastRenderedPageBreak/>
        <w:t>Puncture cost between minimum of $121.06 and maximum of $121.06MM</w:t>
      </w:r>
    </w:p>
    <w:p w14:paraId="59E59466" w14:textId="77777777" w:rsidR="00584F50" w:rsidRDefault="00584F50" w:rsidP="006E2336">
      <w:pPr>
        <w:pStyle w:val="ListParagraph"/>
        <w:numPr>
          <w:ilvl w:val="2"/>
          <w:numId w:val="30"/>
        </w:numPr>
        <w:spacing w:before="0" w:after="0"/>
      </w:pPr>
      <w:r>
        <w:t>Puncture scenario yielded 20.0 intersections with structures, with minimum of 12.61 and maximum of 12.61 of population impacted</w:t>
      </w:r>
    </w:p>
    <w:p w14:paraId="577AFECB" w14:textId="77777777" w:rsidR="00584F50" w:rsidRDefault="00584F50" w:rsidP="006E2336">
      <w:pPr>
        <w:pStyle w:val="ListParagraph"/>
        <w:numPr>
          <w:ilvl w:val="2"/>
          <w:numId w:val="30"/>
        </w:numPr>
        <w:spacing w:before="0" w:after="0"/>
      </w:pPr>
      <w:r>
        <w:t>Puncture hazard radius distributed between minimum of 53.83 and maximum of 53.83 meters.</w:t>
      </w:r>
    </w:p>
    <w:p w14:paraId="248DA79C" w14:textId="77777777" w:rsidR="00584F50" w:rsidRDefault="00584F50" w:rsidP="006E2336">
      <w:pPr>
        <w:pStyle w:val="ListParagraph"/>
        <w:numPr>
          <w:ilvl w:val="2"/>
          <w:numId w:val="30"/>
        </w:numPr>
        <w:spacing w:before="0" w:after="0"/>
      </w:pPr>
      <w:r>
        <w:t>Product type is HVP Product.</w:t>
      </w:r>
    </w:p>
    <w:p w14:paraId="6963DACB" w14:textId="77777777" w:rsidR="00584F50" w:rsidRDefault="00584F50" w:rsidP="006E2336">
      <w:pPr>
        <w:pStyle w:val="ListParagraph"/>
        <w:numPr>
          <w:ilvl w:val="2"/>
          <w:numId w:val="30"/>
        </w:numPr>
        <w:spacing w:before="0" w:after="0"/>
      </w:pPr>
      <w:r>
        <w:t>Class area location is/are 1.0.</w:t>
      </w:r>
    </w:p>
    <w:p w14:paraId="36CD96C2" w14:textId="77777777" w:rsidR="00584F50" w:rsidRDefault="00584F50" w:rsidP="006E2336">
      <w:pPr>
        <w:pStyle w:val="ListParagraph"/>
        <w:numPr>
          <w:ilvl w:val="0"/>
          <w:numId w:val="30"/>
        </w:numPr>
        <w:spacing w:before="0" w:after="0"/>
      </w:pPr>
      <w:r>
        <w:t>"PETRO VERA TO LONE ROCK NPS 8</w:t>
      </w:r>
    </w:p>
    <w:p w14:paraId="081D515E" w14:textId="77777777" w:rsidR="00584F50" w:rsidRDefault="00584F50" w:rsidP="006E2336">
      <w:pPr>
        <w:pStyle w:val="ListParagraph"/>
        <w:numPr>
          <w:ilvl w:val="1"/>
          <w:numId w:val="30"/>
        </w:numPr>
        <w:spacing w:before="0" w:after="0"/>
      </w:pPr>
      <w:r>
        <w:t>Total Cumulative Length (m):</w:t>
      </w:r>
      <w:r>
        <w:tab/>
        <w:t>101.26</w:t>
      </w:r>
    </w:p>
    <w:p w14:paraId="67C74229" w14:textId="77777777" w:rsidR="00584F50" w:rsidRDefault="00584F50" w:rsidP="006E2336">
      <w:pPr>
        <w:pStyle w:val="ListParagraph"/>
        <w:numPr>
          <w:ilvl w:val="1"/>
          <w:numId w:val="30"/>
        </w:numPr>
        <w:spacing w:before="0" w:after="0"/>
      </w:pPr>
      <w:r>
        <w:t>Likelihood of failure distributed between minimum of 3.995e-03 and maximum of 3.995e-03.</w:t>
      </w:r>
    </w:p>
    <w:p w14:paraId="624215E1" w14:textId="77777777" w:rsidR="00584F50" w:rsidRDefault="00584F50" w:rsidP="006E2336">
      <w:pPr>
        <w:pStyle w:val="ListParagraph"/>
        <w:numPr>
          <w:ilvl w:val="2"/>
          <w:numId w:val="30"/>
        </w:numPr>
        <w:spacing w:before="0" w:after="0"/>
      </w:pPr>
      <w:r>
        <w:t xml:space="preserve">Land use distributed as </w:t>
      </w:r>
    </w:p>
    <w:p w14:paraId="1C4E43AA" w14:textId="77777777" w:rsidR="00584F50" w:rsidRDefault="00584F50" w:rsidP="006E2336">
      <w:pPr>
        <w:pStyle w:val="ListParagraph"/>
        <w:numPr>
          <w:ilvl w:val="3"/>
          <w:numId w:val="30"/>
        </w:numPr>
        <w:spacing w:before="0" w:after="0"/>
      </w:pPr>
      <w:r>
        <w:t>Agricultural: 101.26</w:t>
      </w:r>
    </w:p>
    <w:p w14:paraId="01868BF5" w14:textId="77777777" w:rsidR="00584F50" w:rsidRDefault="00584F50" w:rsidP="006E2336">
      <w:pPr>
        <w:pStyle w:val="ListParagraph"/>
        <w:numPr>
          <w:ilvl w:val="2"/>
          <w:numId w:val="30"/>
        </w:numPr>
        <w:spacing w:before="0" w:after="0"/>
      </w:pPr>
      <w:r>
        <w:t xml:space="preserve">Depth of cover distributed as </w:t>
      </w:r>
    </w:p>
    <w:p w14:paraId="21B3D626" w14:textId="77777777" w:rsidR="00584F50" w:rsidRDefault="00584F50" w:rsidP="006E2336">
      <w:pPr>
        <w:pStyle w:val="ListParagraph"/>
        <w:numPr>
          <w:ilvl w:val="3"/>
          <w:numId w:val="30"/>
        </w:numPr>
        <w:spacing w:before="0" w:after="0"/>
      </w:pPr>
      <w:r>
        <w:t>nan</w:t>
      </w:r>
    </w:p>
    <w:p w14:paraId="0B2B46BA" w14:textId="77777777" w:rsidR="00584F50" w:rsidRDefault="00584F50" w:rsidP="006E2336">
      <w:pPr>
        <w:pStyle w:val="ListParagraph"/>
        <w:numPr>
          <w:ilvl w:val="2"/>
          <w:numId w:val="30"/>
        </w:numPr>
        <w:spacing w:before="0" w:after="0"/>
      </w:pPr>
      <w:r>
        <w:t>Installation date between minimum of 1971-01-01 and maximum of 1971-01-01</w:t>
      </w:r>
    </w:p>
    <w:p w14:paraId="16450129" w14:textId="77777777" w:rsidR="00584F50" w:rsidRDefault="00584F50" w:rsidP="006E2336">
      <w:pPr>
        <w:pStyle w:val="ListParagraph"/>
        <w:numPr>
          <w:ilvl w:val="2"/>
          <w:numId w:val="30"/>
        </w:numPr>
        <w:spacing w:before="0" w:after="0"/>
      </w:pPr>
      <w:r>
        <w:t>Outside diameter of 8.625 in.</w:t>
      </w:r>
    </w:p>
    <w:p w14:paraId="704A4AD6" w14:textId="77777777" w:rsidR="00584F50" w:rsidRDefault="00584F50" w:rsidP="006E2336">
      <w:pPr>
        <w:pStyle w:val="ListParagraph"/>
        <w:numPr>
          <w:ilvl w:val="2"/>
          <w:numId w:val="30"/>
        </w:numPr>
        <w:spacing w:before="0" w:after="0"/>
      </w:pPr>
      <w:r>
        <w:t>Grade between minimum of 359.0 and maximum of 359.0 MPa</w:t>
      </w:r>
    </w:p>
    <w:p w14:paraId="6D25DA21" w14:textId="77777777" w:rsidR="00584F50" w:rsidRDefault="00584F50" w:rsidP="006E2336">
      <w:pPr>
        <w:pStyle w:val="ListParagraph"/>
        <w:numPr>
          <w:ilvl w:val="2"/>
          <w:numId w:val="30"/>
        </w:numPr>
        <w:spacing w:before="0" w:after="0"/>
      </w:pPr>
      <w:r>
        <w:t>Wall thickness between minimum of 5.56 and maximum of 5.56 mm</w:t>
      </w:r>
    </w:p>
    <w:p w14:paraId="602E1940" w14:textId="77777777" w:rsidR="00584F50" w:rsidRDefault="00584F50" w:rsidP="006E2336">
      <w:pPr>
        <w:pStyle w:val="ListParagraph"/>
        <w:numPr>
          <w:ilvl w:val="2"/>
          <w:numId w:val="30"/>
        </w:numPr>
        <w:spacing w:before="0" w:after="0"/>
      </w:pPr>
      <w:r>
        <w:t>Toughness between minimum of nan and maximum of nan J</w:t>
      </w:r>
    </w:p>
    <w:p w14:paraId="638B906D" w14:textId="77777777" w:rsidR="00584F50" w:rsidRDefault="00584F50" w:rsidP="006E2336">
      <w:pPr>
        <w:pStyle w:val="ListParagraph"/>
        <w:numPr>
          <w:ilvl w:val="2"/>
          <w:numId w:val="30"/>
        </w:numPr>
        <w:spacing w:before="0" w:after="0"/>
      </w:pPr>
      <w:r>
        <w:t>Probability of failure given a hit between minimum of 9.597e-02 and maximum of 9.597e-02</w:t>
      </w:r>
    </w:p>
    <w:p w14:paraId="7C30A02D" w14:textId="77777777" w:rsidR="00584F50" w:rsidRDefault="00584F50" w:rsidP="006E2336">
      <w:pPr>
        <w:pStyle w:val="ListParagraph"/>
        <w:numPr>
          <w:ilvl w:val="2"/>
          <w:numId w:val="30"/>
        </w:numPr>
        <w:spacing w:before="0" w:after="0"/>
      </w:pPr>
      <w:r>
        <w:t>Class area location is/are 1.0.</w:t>
      </w:r>
    </w:p>
    <w:p w14:paraId="707DE4D7" w14:textId="77777777" w:rsidR="00584F50" w:rsidRDefault="00584F50" w:rsidP="006E2336">
      <w:pPr>
        <w:pStyle w:val="ListParagraph"/>
        <w:numPr>
          <w:ilvl w:val="1"/>
          <w:numId w:val="30"/>
        </w:numPr>
        <w:spacing w:before="0" w:after="0"/>
      </w:pPr>
      <w:r>
        <w:t>Consequence of failure distributed between minimum of $13.29 and maximum of $13.33MM</w:t>
      </w:r>
    </w:p>
    <w:p w14:paraId="28C10E1C" w14:textId="77777777" w:rsidR="00584F50" w:rsidRDefault="00584F50" w:rsidP="006E2336">
      <w:pPr>
        <w:pStyle w:val="ListParagraph"/>
        <w:numPr>
          <w:ilvl w:val="1"/>
          <w:numId w:val="30"/>
        </w:numPr>
        <w:spacing w:before="0" w:after="0"/>
      </w:pPr>
      <w:r>
        <w:t>Total length driven by Safety: 101.26 meters.</w:t>
      </w:r>
    </w:p>
    <w:p w14:paraId="11470158" w14:textId="77777777" w:rsidR="00584F50" w:rsidRDefault="00584F50" w:rsidP="006E2336">
      <w:pPr>
        <w:pStyle w:val="ListParagraph"/>
        <w:numPr>
          <w:ilvl w:val="1"/>
          <w:numId w:val="30"/>
        </w:numPr>
        <w:spacing w:before="0" w:after="0"/>
      </w:pPr>
      <w:r>
        <w:t>Safety Cost distributed between minimum of $12.03 and maximum of $12.03MM:</w:t>
      </w:r>
    </w:p>
    <w:p w14:paraId="6C0B5725" w14:textId="77777777" w:rsidR="00584F50" w:rsidRDefault="00584F50" w:rsidP="006E2336">
      <w:pPr>
        <w:pStyle w:val="ListParagraph"/>
        <w:numPr>
          <w:ilvl w:val="2"/>
          <w:numId w:val="30"/>
        </w:numPr>
        <w:spacing w:before="0" w:after="0"/>
      </w:pPr>
      <w:r>
        <w:t>Leak cost between minimum of $12.11 and maximum of $12.11MM</w:t>
      </w:r>
    </w:p>
    <w:p w14:paraId="0A1B1FE7" w14:textId="77777777" w:rsidR="00584F50" w:rsidRDefault="00584F50" w:rsidP="006E2336">
      <w:pPr>
        <w:pStyle w:val="ListParagraph"/>
        <w:numPr>
          <w:ilvl w:val="2"/>
          <w:numId w:val="30"/>
        </w:numPr>
        <w:spacing w:before="0" w:after="0"/>
      </w:pPr>
      <w:r>
        <w:t>Leak scenario yielded 11.0 intersections with structures, with minimum of 1.26 and maximum of 1.26 of population impacted.</w:t>
      </w:r>
    </w:p>
    <w:p w14:paraId="4DA3A554" w14:textId="77777777" w:rsidR="00584F50" w:rsidRDefault="00584F50" w:rsidP="006E2336">
      <w:pPr>
        <w:pStyle w:val="ListParagraph"/>
        <w:numPr>
          <w:ilvl w:val="2"/>
          <w:numId w:val="30"/>
        </w:numPr>
        <w:spacing w:before="0" w:after="0"/>
      </w:pPr>
      <w:r>
        <w:t>Leak hazard radius distributed between minimum of 2.28 and maximum of 2.28 meters.</w:t>
      </w:r>
    </w:p>
    <w:p w14:paraId="1A0A5B23" w14:textId="77777777" w:rsidR="00584F50" w:rsidRDefault="00584F50" w:rsidP="006E2336">
      <w:pPr>
        <w:pStyle w:val="ListParagraph"/>
        <w:numPr>
          <w:ilvl w:val="2"/>
          <w:numId w:val="30"/>
        </w:numPr>
        <w:spacing w:before="0" w:after="0"/>
      </w:pPr>
      <w:r>
        <w:t>Rupture cost between minimum of $12.11 and maximum of $12.11MM</w:t>
      </w:r>
    </w:p>
    <w:p w14:paraId="1A571C78" w14:textId="77777777" w:rsidR="00584F50" w:rsidRDefault="00584F50" w:rsidP="006E2336">
      <w:pPr>
        <w:pStyle w:val="ListParagraph"/>
        <w:numPr>
          <w:ilvl w:val="2"/>
          <w:numId w:val="30"/>
        </w:numPr>
        <w:spacing w:before="0" w:after="0"/>
      </w:pPr>
      <w:r>
        <w:t>Rupture scenario yielded 7.0 intersections with structures, with minimum of 1.26 and maximum of 1.26 of population impacted</w:t>
      </w:r>
    </w:p>
    <w:p w14:paraId="1AEBD767" w14:textId="77777777" w:rsidR="00584F50" w:rsidRDefault="00584F50" w:rsidP="006E2336">
      <w:pPr>
        <w:pStyle w:val="ListParagraph"/>
        <w:numPr>
          <w:ilvl w:val="2"/>
          <w:numId w:val="30"/>
        </w:numPr>
        <w:spacing w:before="0" w:after="0"/>
      </w:pPr>
      <w:r>
        <w:t>Rupture hazard radius distributed between minimum of 30.46 and maximum of 30.46 meters.</w:t>
      </w:r>
    </w:p>
    <w:p w14:paraId="64B3398C" w14:textId="77777777" w:rsidR="00584F50" w:rsidRDefault="00584F50" w:rsidP="006E2336">
      <w:pPr>
        <w:pStyle w:val="ListParagraph"/>
        <w:numPr>
          <w:ilvl w:val="2"/>
          <w:numId w:val="30"/>
        </w:numPr>
        <w:spacing w:before="0" w:after="0"/>
      </w:pPr>
      <w:r>
        <w:t>Puncture cost between minimum of $12.11 and maximum of $12.11MM</w:t>
      </w:r>
    </w:p>
    <w:p w14:paraId="4AB3935D" w14:textId="77777777" w:rsidR="00584F50" w:rsidRDefault="00584F50" w:rsidP="006E2336">
      <w:pPr>
        <w:pStyle w:val="ListParagraph"/>
        <w:numPr>
          <w:ilvl w:val="2"/>
          <w:numId w:val="30"/>
        </w:numPr>
        <w:spacing w:before="0" w:after="0"/>
      </w:pPr>
      <w:r>
        <w:t>Puncture scenario yielded 11.0 intersections with structures, with minimum of 1.26 and maximum of 1.26 of population impacted</w:t>
      </w:r>
    </w:p>
    <w:p w14:paraId="66293904" w14:textId="77777777" w:rsidR="00584F50" w:rsidRDefault="00584F50" w:rsidP="006E2336">
      <w:pPr>
        <w:pStyle w:val="ListParagraph"/>
        <w:numPr>
          <w:ilvl w:val="2"/>
          <w:numId w:val="30"/>
        </w:numPr>
        <w:spacing w:before="0" w:after="0"/>
      </w:pPr>
      <w:r>
        <w:t>Puncture hazard radius distributed between minimum of 8.99 and maximum of 8.99 meters.</w:t>
      </w:r>
    </w:p>
    <w:p w14:paraId="567D2D50" w14:textId="77777777" w:rsidR="00584F50" w:rsidRDefault="00584F50" w:rsidP="006E2336">
      <w:pPr>
        <w:pStyle w:val="ListParagraph"/>
        <w:numPr>
          <w:ilvl w:val="2"/>
          <w:numId w:val="30"/>
        </w:numPr>
        <w:spacing w:before="0" w:after="0"/>
      </w:pPr>
      <w:r>
        <w:t>Product type is Crude Oil.</w:t>
      </w:r>
    </w:p>
    <w:p w14:paraId="1B402E41" w14:textId="77777777" w:rsidR="00584F50" w:rsidRDefault="00584F50" w:rsidP="006E2336">
      <w:pPr>
        <w:pStyle w:val="ListParagraph"/>
        <w:numPr>
          <w:ilvl w:val="2"/>
          <w:numId w:val="30"/>
        </w:numPr>
        <w:spacing w:before="0" w:after="0"/>
      </w:pPr>
      <w:r>
        <w:t>Class area location is/are 1.0.</w:t>
      </w:r>
    </w:p>
    <w:p w14:paraId="083B4570" w14:textId="77777777" w:rsidR="00584F50" w:rsidRDefault="00584F50" w:rsidP="006E2336">
      <w:pPr>
        <w:pStyle w:val="ListParagraph"/>
        <w:numPr>
          <w:ilvl w:val="0"/>
          <w:numId w:val="30"/>
        </w:numPr>
        <w:spacing w:before="0" w:after="0"/>
      </w:pPr>
      <w:r>
        <w:t>"HARMATTAN TO SUNDRE NPS 6  FROM 4-35-31-4W5 TO 14-3-32-4W5</w:t>
      </w:r>
    </w:p>
    <w:p w14:paraId="64E39AA6" w14:textId="77777777" w:rsidR="00584F50" w:rsidRDefault="00584F50" w:rsidP="006E2336">
      <w:pPr>
        <w:pStyle w:val="ListParagraph"/>
        <w:numPr>
          <w:ilvl w:val="1"/>
          <w:numId w:val="30"/>
        </w:numPr>
        <w:spacing w:before="0" w:after="0"/>
      </w:pPr>
      <w:r>
        <w:t>Total Cumulative Length (m):</w:t>
      </w:r>
      <w:r>
        <w:tab/>
        <w:t>81.16</w:t>
      </w:r>
    </w:p>
    <w:p w14:paraId="0AB0BEA8" w14:textId="77777777" w:rsidR="00584F50" w:rsidRDefault="00584F50" w:rsidP="006E2336">
      <w:pPr>
        <w:pStyle w:val="ListParagraph"/>
        <w:numPr>
          <w:ilvl w:val="1"/>
          <w:numId w:val="30"/>
        </w:numPr>
        <w:spacing w:before="0" w:after="0"/>
      </w:pPr>
      <w:r>
        <w:t>Likelihood of failure distributed between minimum of 9.463e-03 and maximum of 9.463e-03.</w:t>
      </w:r>
    </w:p>
    <w:p w14:paraId="398ED92C" w14:textId="77777777" w:rsidR="00584F50" w:rsidRDefault="00584F50" w:rsidP="006E2336">
      <w:pPr>
        <w:pStyle w:val="ListParagraph"/>
        <w:numPr>
          <w:ilvl w:val="2"/>
          <w:numId w:val="30"/>
        </w:numPr>
        <w:spacing w:before="0" w:after="0"/>
      </w:pPr>
      <w:r>
        <w:t xml:space="preserve">Land use distributed as </w:t>
      </w:r>
    </w:p>
    <w:p w14:paraId="382E31EB" w14:textId="77777777" w:rsidR="00584F50" w:rsidRDefault="00584F50" w:rsidP="006E2336">
      <w:pPr>
        <w:pStyle w:val="ListParagraph"/>
        <w:numPr>
          <w:ilvl w:val="3"/>
          <w:numId w:val="30"/>
        </w:numPr>
        <w:spacing w:before="0" w:after="0"/>
      </w:pPr>
      <w:r>
        <w:lastRenderedPageBreak/>
        <w:t>Agricultural: 81.16</w:t>
      </w:r>
    </w:p>
    <w:p w14:paraId="5F3DE268" w14:textId="77777777" w:rsidR="00584F50" w:rsidRDefault="00584F50" w:rsidP="006E2336">
      <w:pPr>
        <w:pStyle w:val="ListParagraph"/>
        <w:numPr>
          <w:ilvl w:val="2"/>
          <w:numId w:val="30"/>
        </w:numPr>
        <w:spacing w:before="0" w:after="0"/>
      </w:pPr>
      <w:r>
        <w:t xml:space="preserve">Depth of cover distributed as </w:t>
      </w:r>
    </w:p>
    <w:p w14:paraId="6423880B" w14:textId="77777777" w:rsidR="00584F50" w:rsidRDefault="00584F50" w:rsidP="006E2336">
      <w:pPr>
        <w:pStyle w:val="ListParagraph"/>
        <w:numPr>
          <w:ilvl w:val="3"/>
          <w:numId w:val="30"/>
        </w:numPr>
        <w:spacing w:before="0" w:after="0"/>
      </w:pPr>
      <w:r>
        <w:t>nan</w:t>
      </w:r>
    </w:p>
    <w:p w14:paraId="42270D26" w14:textId="77777777" w:rsidR="00584F50" w:rsidRDefault="00584F50" w:rsidP="006E2336">
      <w:pPr>
        <w:pStyle w:val="ListParagraph"/>
        <w:numPr>
          <w:ilvl w:val="2"/>
          <w:numId w:val="30"/>
        </w:numPr>
        <w:spacing w:before="0" w:after="0"/>
      </w:pPr>
      <w:r>
        <w:t>Installation date between minimum of 1962-01-01 and maximum of 1962-01-01</w:t>
      </w:r>
    </w:p>
    <w:p w14:paraId="6F304E02" w14:textId="77777777" w:rsidR="00584F50" w:rsidRDefault="00584F50" w:rsidP="006E2336">
      <w:pPr>
        <w:pStyle w:val="ListParagraph"/>
        <w:numPr>
          <w:ilvl w:val="2"/>
          <w:numId w:val="30"/>
        </w:numPr>
        <w:spacing w:before="0" w:after="0"/>
      </w:pPr>
      <w:r>
        <w:t>Outside diameter of 6.625 in.</w:t>
      </w:r>
    </w:p>
    <w:p w14:paraId="2B2D8F73" w14:textId="77777777" w:rsidR="00584F50" w:rsidRDefault="00584F50" w:rsidP="006E2336">
      <w:pPr>
        <w:pStyle w:val="ListParagraph"/>
        <w:numPr>
          <w:ilvl w:val="2"/>
          <w:numId w:val="30"/>
        </w:numPr>
        <w:spacing w:before="0" w:after="0"/>
      </w:pPr>
      <w:r>
        <w:t>Grade between minimum of 290.0 and maximum of 290.0 MPa</w:t>
      </w:r>
    </w:p>
    <w:p w14:paraId="0DE4F7D6" w14:textId="77777777" w:rsidR="00584F50" w:rsidRDefault="00584F50" w:rsidP="006E2336">
      <w:pPr>
        <w:pStyle w:val="ListParagraph"/>
        <w:numPr>
          <w:ilvl w:val="2"/>
          <w:numId w:val="30"/>
        </w:numPr>
        <w:spacing w:before="0" w:after="0"/>
      </w:pPr>
      <w:r>
        <w:t>Wall thickness between minimum of 4.78 and maximum of 4.78 mm</w:t>
      </w:r>
    </w:p>
    <w:p w14:paraId="2404840B" w14:textId="77777777" w:rsidR="00584F50" w:rsidRDefault="00584F50" w:rsidP="006E2336">
      <w:pPr>
        <w:pStyle w:val="ListParagraph"/>
        <w:numPr>
          <w:ilvl w:val="2"/>
          <w:numId w:val="30"/>
        </w:numPr>
        <w:spacing w:before="0" w:after="0"/>
      </w:pPr>
      <w:r>
        <w:t>Toughness between minimum of nan and maximum of nan J</w:t>
      </w:r>
    </w:p>
    <w:p w14:paraId="5C4A4F6B" w14:textId="77777777" w:rsidR="00584F50" w:rsidRDefault="00584F50" w:rsidP="006E2336">
      <w:pPr>
        <w:pStyle w:val="ListParagraph"/>
        <w:numPr>
          <w:ilvl w:val="2"/>
          <w:numId w:val="30"/>
        </w:numPr>
        <w:spacing w:before="0" w:after="0"/>
      </w:pPr>
      <w:r>
        <w:t>Probability of failure given a hit between minimum of 2.273e-01 and maximum of 2.273e-01</w:t>
      </w:r>
    </w:p>
    <w:p w14:paraId="29D5A945" w14:textId="77777777" w:rsidR="00584F50" w:rsidRDefault="00584F50" w:rsidP="006E2336">
      <w:pPr>
        <w:pStyle w:val="ListParagraph"/>
        <w:numPr>
          <w:ilvl w:val="2"/>
          <w:numId w:val="30"/>
        </w:numPr>
        <w:spacing w:before="0" w:after="0"/>
      </w:pPr>
      <w:r>
        <w:t>Class area location is/are 1.0.</w:t>
      </w:r>
    </w:p>
    <w:p w14:paraId="04CB770A" w14:textId="77777777" w:rsidR="00584F50" w:rsidRDefault="00584F50" w:rsidP="006E2336">
      <w:pPr>
        <w:pStyle w:val="ListParagraph"/>
        <w:numPr>
          <w:ilvl w:val="1"/>
          <w:numId w:val="30"/>
        </w:numPr>
        <w:spacing w:before="0" w:after="0"/>
      </w:pPr>
      <w:r>
        <w:t>Consequence of failure distributed between minimum of $10.61 and maximum of $21.18MM</w:t>
      </w:r>
    </w:p>
    <w:p w14:paraId="0CA26C3D" w14:textId="77777777" w:rsidR="00584F50" w:rsidRDefault="00584F50" w:rsidP="006E2336">
      <w:pPr>
        <w:pStyle w:val="ListParagraph"/>
        <w:numPr>
          <w:ilvl w:val="1"/>
          <w:numId w:val="30"/>
        </w:numPr>
        <w:spacing w:before="0" w:after="0"/>
      </w:pPr>
      <w:r>
        <w:t>Total length driven by Environmental: 81.16 meters.</w:t>
      </w:r>
    </w:p>
    <w:p w14:paraId="4E1F1D14" w14:textId="77777777" w:rsidR="00584F50" w:rsidRDefault="00584F50" w:rsidP="006E2336">
      <w:pPr>
        <w:pStyle w:val="ListParagraph"/>
        <w:numPr>
          <w:ilvl w:val="1"/>
          <w:numId w:val="30"/>
        </w:numPr>
        <w:spacing w:before="0" w:after="0"/>
      </w:pPr>
      <w:r>
        <w:t>Environmental Cost distributed between minimum of $10.29 and maximum of $20.69MM:</w:t>
      </w:r>
    </w:p>
    <w:p w14:paraId="1AAB5598" w14:textId="77777777" w:rsidR="00584F50" w:rsidRDefault="00584F50" w:rsidP="006E2336">
      <w:pPr>
        <w:pStyle w:val="ListParagraph"/>
        <w:numPr>
          <w:ilvl w:val="2"/>
          <w:numId w:val="30"/>
        </w:numPr>
        <w:spacing w:before="0" w:after="0"/>
      </w:pPr>
      <w:r>
        <w:t>Leak cost between minimum of $0.21 and maximum of $0.21MM</w:t>
      </w:r>
    </w:p>
    <w:p w14:paraId="39FF6D14" w14:textId="77777777" w:rsidR="00584F50" w:rsidRDefault="00584F50" w:rsidP="006E2336">
      <w:pPr>
        <w:pStyle w:val="ListParagraph"/>
        <w:numPr>
          <w:ilvl w:val="2"/>
          <w:numId w:val="30"/>
        </w:numPr>
        <w:spacing w:before="0" w:after="0"/>
      </w:pPr>
      <w:r>
        <w:t>Leak spill volume between a minimum of 1973.38 and maximum of 2014.16 gallons</w:t>
      </w:r>
    </w:p>
    <w:p w14:paraId="17086F56" w14:textId="77777777" w:rsidR="00584F50" w:rsidRDefault="00584F50" w:rsidP="006E2336">
      <w:pPr>
        <w:pStyle w:val="ListParagraph"/>
        <w:numPr>
          <w:ilvl w:val="2"/>
          <w:numId w:val="30"/>
        </w:numPr>
        <w:spacing w:before="0" w:after="0"/>
      </w:pPr>
      <w:r>
        <w:t>Rupture cost between minimum of $59.23 and maximum of $60.45MM</w:t>
      </w:r>
    </w:p>
    <w:p w14:paraId="39A3EC44" w14:textId="77777777" w:rsidR="00584F50" w:rsidRDefault="00584F50" w:rsidP="006E2336">
      <w:pPr>
        <w:pStyle w:val="ListParagraph"/>
        <w:numPr>
          <w:ilvl w:val="2"/>
          <w:numId w:val="30"/>
        </w:numPr>
        <w:spacing w:before="0" w:after="0"/>
      </w:pPr>
      <w:r>
        <w:t>Rupture spill volume is between a minimum of 558791.97 and maximum of 570339.58 gallons</w:t>
      </w:r>
    </w:p>
    <w:p w14:paraId="60ABC51E" w14:textId="77777777" w:rsidR="00584F50" w:rsidRDefault="00584F50" w:rsidP="006E2336">
      <w:pPr>
        <w:pStyle w:val="ListParagraph"/>
        <w:numPr>
          <w:ilvl w:val="2"/>
          <w:numId w:val="30"/>
        </w:numPr>
        <w:spacing w:before="0" w:after="0"/>
      </w:pPr>
      <w:r>
        <w:t>Puncture cost between minimum of $6.87 and maximum of $7.01MM</w:t>
      </w:r>
    </w:p>
    <w:p w14:paraId="38B5F6A0" w14:textId="77777777" w:rsidR="00584F50" w:rsidRDefault="00584F50" w:rsidP="006E2336">
      <w:pPr>
        <w:pStyle w:val="ListParagraph"/>
        <w:numPr>
          <w:ilvl w:val="2"/>
          <w:numId w:val="30"/>
        </w:numPr>
        <w:spacing w:before="0" w:after="0"/>
      </w:pPr>
      <w:r>
        <w:t>Puncture spill volume is between a minimum of 64840.82 and maximum of 66180.78 gallons</w:t>
      </w:r>
    </w:p>
    <w:p w14:paraId="37C33317" w14:textId="77777777" w:rsidR="00584F50" w:rsidRDefault="00584F50" w:rsidP="006E2336">
      <w:pPr>
        <w:pStyle w:val="ListParagraph"/>
        <w:numPr>
          <w:ilvl w:val="0"/>
          <w:numId w:val="30"/>
        </w:numPr>
        <w:spacing w:before="0" w:after="0"/>
      </w:pPr>
      <w:r>
        <w:t xml:space="preserve">"NPS4 </w:t>
      </w:r>
      <w:proofErr w:type="spellStart"/>
      <w:r>
        <w:t>Lanaway</w:t>
      </w:r>
      <w:proofErr w:type="spellEnd"/>
      <w:r>
        <w:t xml:space="preserve"> </w:t>
      </w:r>
      <w:proofErr w:type="gramStart"/>
      <w:r>
        <w:t>From</w:t>
      </w:r>
      <w:proofErr w:type="gramEnd"/>
      <w:r>
        <w:t xml:space="preserve"> 15-34-035-03W5 To 04-18-036-03W5</w:t>
      </w:r>
    </w:p>
    <w:p w14:paraId="568BC076" w14:textId="77777777" w:rsidR="00584F50" w:rsidRDefault="00584F50" w:rsidP="006E2336">
      <w:pPr>
        <w:pStyle w:val="ListParagraph"/>
        <w:numPr>
          <w:ilvl w:val="1"/>
          <w:numId w:val="30"/>
        </w:numPr>
        <w:spacing w:before="0" w:after="0"/>
      </w:pPr>
      <w:r>
        <w:t>Total Cumulative Length (m):</w:t>
      </w:r>
      <w:r>
        <w:tab/>
        <w:t>70.53</w:t>
      </w:r>
    </w:p>
    <w:p w14:paraId="4A63572B" w14:textId="77777777" w:rsidR="00584F50" w:rsidRDefault="00584F50" w:rsidP="006E2336">
      <w:pPr>
        <w:pStyle w:val="ListParagraph"/>
        <w:numPr>
          <w:ilvl w:val="1"/>
          <w:numId w:val="30"/>
        </w:numPr>
        <w:spacing w:before="0" w:after="0"/>
      </w:pPr>
      <w:r>
        <w:t>Likelihood of failure distributed between minimum of 2.285e-03 and maximum of 9.494e-03.</w:t>
      </w:r>
    </w:p>
    <w:p w14:paraId="6013E077" w14:textId="77777777" w:rsidR="00584F50" w:rsidRDefault="00584F50" w:rsidP="006E2336">
      <w:pPr>
        <w:pStyle w:val="ListParagraph"/>
        <w:numPr>
          <w:ilvl w:val="2"/>
          <w:numId w:val="30"/>
        </w:numPr>
        <w:spacing w:before="0" w:after="0"/>
      </w:pPr>
      <w:r>
        <w:t xml:space="preserve">Land use distributed as </w:t>
      </w:r>
    </w:p>
    <w:p w14:paraId="759718E2" w14:textId="77777777" w:rsidR="00584F50" w:rsidRDefault="00584F50" w:rsidP="006E2336">
      <w:pPr>
        <w:pStyle w:val="ListParagraph"/>
        <w:numPr>
          <w:ilvl w:val="3"/>
          <w:numId w:val="30"/>
        </w:numPr>
        <w:spacing w:before="0" w:after="0"/>
      </w:pPr>
      <w:r>
        <w:t>Agricultural: 0.39</w:t>
      </w:r>
    </w:p>
    <w:p w14:paraId="40A28645" w14:textId="77777777" w:rsidR="00584F50" w:rsidRDefault="00584F50" w:rsidP="006E2336">
      <w:pPr>
        <w:pStyle w:val="ListParagraph"/>
        <w:numPr>
          <w:ilvl w:val="3"/>
          <w:numId w:val="30"/>
        </w:numPr>
        <w:spacing w:before="0" w:after="0"/>
      </w:pPr>
      <w:r>
        <w:t>Water Course: 70.13</w:t>
      </w:r>
    </w:p>
    <w:p w14:paraId="3605DBC2" w14:textId="77777777" w:rsidR="00584F50" w:rsidRDefault="00584F50" w:rsidP="006E2336">
      <w:pPr>
        <w:pStyle w:val="ListParagraph"/>
        <w:numPr>
          <w:ilvl w:val="2"/>
          <w:numId w:val="30"/>
        </w:numPr>
        <w:spacing w:before="0" w:after="0"/>
      </w:pPr>
      <w:r>
        <w:t xml:space="preserve">Depth of cover distributed as </w:t>
      </w:r>
    </w:p>
    <w:p w14:paraId="19CC8163" w14:textId="77777777" w:rsidR="00584F50" w:rsidRDefault="00584F50" w:rsidP="006E2336">
      <w:pPr>
        <w:pStyle w:val="ListParagraph"/>
        <w:numPr>
          <w:ilvl w:val="3"/>
          <w:numId w:val="30"/>
        </w:numPr>
        <w:spacing w:before="0" w:after="0"/>
      </w:pPr>
      <w:r>
        <w:t>nan</w:t>
      </w:r>
    </w:p>
    <w:p w14:paraId="558C799F" w14:textId="77777777" w:rsidR="00584F50" w:rsidRDefault="00584F50" w:rsidP="006E2336">
      <w:pPr>
        <w:pStyle w:val="ListParagraph"/>
        <w:numPr>
          <w:ilvl w:val="2"/>
          <w:numId w:val="30"/>
        </w:numPr>
        <w:spacing w:before="0" w:after="0"/>
      </w:pPr>
      <w:r>
        <w:t>Installation date between minimum of 2012-07-21 and maximum of 2012-07-21</w:t>
      </w:r>
    </w:p>
    <w:p w14:paraId="0922AD9E" w14:textId="77777777" w:rsidR="00584F50" w:rsidRDefault="00584F50" w:rsidP="006E2336">
      <w:pPr>
        <w:pStyle w:val="ListParagraph"/>
        <w:numPr>
          <w:ilvl w:val="2"/>
          <w:numId w:val="30"/>
        </w:numPr>
        <w:spacing w:before="0" w:after="0"/>
      </w:pPr>
      <w:r>
        <w:t>Outside diameter of 4.5 in.</w:t>
      </w:r>
    </w:p>
    <w:p w14:paraId="126B4C9C" w14:textId="77777777" w:rsidR="00584F50" w:rsidRDefault="00584F50" w:rsidP="006E2336">
      <w:pPr>
        <w:pStyle w:val="ListParagraph"/>
        <w:numPr>
          <w:ilvl w:val="2"/>
          <w:numId w:val="30"/>
        </w:numPr>
        <w:spacing w:before="0" w:after="0"/>
      </w:pPr>
      <w:r>
        <w:t>Grade between minimum of 359.0 and maximum of 359.0 MPa</w:t>
      </w:r>
    </w:p>
    <w:p w14:paraId="3966B7B7" w14:textId="77777777" w:rsidR="00584F50" w:rsidRDefault="00584F50" w:rsidP="006E2336">
      <w:pPr>
        <w:pStyle w:val="ListParagraph"/>
        <w:numPr>
          <w:ilvl w:val="2"/>
          <w:numId w:val="30"/>
        </w:numPr>
        <w:spacing w:before="0" w:after="0"/>
      </w:pPr>
      <w:r>
        <w:t>Wall thickness between minimum of 3.96 and maximum of 3.96 mm</w:t>
      </w:r>
    </w:p>
    <w:p w14:paraId="34A2C66A" w14:textId="77777777" w:rsidR="00584F50" w:rsidRDefault="00584F50" w:rsidP="006E2336">
      <w:pPr>
        <w:pStyle w:val="ListParagraph"/>
        <w:numPr>
          <w:ilvl w:val="2"/>
          <w:numId w:val="30"/>
        </w:numPr>
        <w:spacing w:before="0" w:after="0"/>
      </w:pPr>
      <w:r>
        <w:t>Toughness between minimum of nan and maximum of nan J</w:t>
      </w:r>
    </w:p>
    <w:p w14:paraId="63A2AFAA" w14:textId="77777777" w:rsidR="00584F50" w:rsidRDefault="00584F50" w:rsidP="006E2336">
      <w:pPr>
        <w:pStyle w:val="ListParagraph"/>
        <w:numPr>
          <w:ilvl w:val="2"/>
          <w:numId w:val="30"/>
        </w:numPr>
        <w:spacing w:before="0" w:after="0"/>
      </w:pPr>
      <w:r>
        <w:t>Probability of failure given a hit between minimum of 2.280e-01 and maximum of 2.280e-01</w:t>
      </w:r>
    </w:p>
    <w:p w14:paraId="733A00D2" w14:textId="77777777" w:rsidR="00584F50" w:rsidRDefault="00584F50" w:rsidP="006E2336">
      <w:pPr>
        <w:pStyle w:val="ListParagraph"/>
        <w:numPr>
          <w:ilvl w:val="2"/>
          <w:numId w:val="30"/>
        </w:numPr>
        <w:spacing w:before="0" w:after="0"/>
      </w:pPr>
      <w:r>
        <w:t>Class area location is/are 1.0.</w:t>
      </w:r>
    </w:p>
    <w:p w14:paraId="133E5FFE" w14:textId="77777777" w:rsidR="00584F50" w:rsidRDefault="00584F50" w:rsidP="006E2336">
      <w:pPr>
        <w:pStyle w:val="ListParagraph"/>
        <w:numPr>
          <w:ilvl w:val="1"/>
          <w:numId w:val="30"/>
        </w:numPr>
        <w:spacing w:before="0" w:after="0"/>
      </w:pPr>
      <w:r>
        <w:t>Consequence of failure distributed between minimum of $11.36 and maximum of $12.12MM</w:t>
      </w:r>
    </w:p>
    <w:p w14:paraId="5AF555BC" w14:textId="77777777" w:rsidR="00584F50" w:rsidRDefault="00584F50" w:rsidP="006E2336">
      <w:pPr>
        <w:pStyle w:val="ListParagraph"/>
        <w:numPr>
          <w:ilvl w:val="1"/>
          <w:numId w:val="30"/>
        </w:numPr>
        <w:spacing w:before="0" w:after="0"/>
      </w:pPr>
      <w:r>
        <w:t>Total length driven by Environmental: 70.53 meters.</w:t>
      </w:r>
    </w:p>
    <w:p w14:paraId="10E6EB8F" w14:textId="77777777" w:rsidR="00584F50" w:rsidRDefault="00584F50" w:rsidP="006E2336">
      <w:pPr>
        <w:pStyle w:val="ListParagraph"/>
        <w:numPr>
          <w:ilvl w:val="1"/>
          <w:numId w:val="30"/>
        </w:numPr>
        <w:spacing w:before="0" w:after="0"/>
      </w:pPr>
      <w:r>
        <w:t>Environmental Cost distributed between minimum of $11.06 and maximum of $11.83MM:</w:t>
      </w:r>
    </w:p>
    <w:p w14:paraId="05E793C3" w14:textId="77777777" w:rsidR="00584F50" w:rsidRDefault="00584F50" w:rsidP="006E2336">
      <w:pPr>
        <w:pStyle w:val="ListParagraph"/>
        <w:numPr>
          <w:ilvl w:val="2"/>
          <w:numId w:val="30"/>
        </w:numPr>
        <w:spacing w:before="0" w:after="0"/>
      </w:pPr>
      <w:r>
        <w:t>Leak cost between minimum of $0.31 and maximum of $0.33MM</w:t>
      </w:r>
    </w:p>
    <w:p w14:paraId="201C45E8" w14:textId="77777777" w:rsidR="00584F50" w:rsidRDefault="00584F50" w:rsidP="006E2336">
      <w:pPr>
        <w:pStyle w:val="ListParagraph"/>
        <w:numPr>
          <w:ilvl w:val="2"/>
          <w:numId w:val="30"/>
        </w:numPr>
        <w:spacing w:before="0" w:after="0"/>
      </w:pPr>
      <w:r>
        <w:t>Leak spill volume between a minimum of 1744.17 and maximum of 1852.37 gallons</w:t>
      </w:r>
    </w:p>
    <w:p w14:paraId="77B2933E" w14:textId="77777777" w:rsidR="00584F50" w:rsidRDefault="00584F50" w:rsidP="006E2336">
      <w:pPr>
        <w:pStyle w:val="ListParagraph"/>
        <w:numPr>
          <w:ilvl w:val="2"/>
          <w:numId w:val="30"/>
        </w:numPr>
        <w:spacing w:before="0" w:after="0"/>
      </w:pPr>
      <w:r>
        <w:t>Rupture cost between minimum of $40.54 and maximum of $43.06MM</w:t>
      </w:r>
    </w:p>
    <w:p w14:paraId="18C7BA0C" w14:textId="77777777" w:rsidR="00584F50" w:rsidRDefault="00584F50" w:rsidP="006E2336">
      <w:pPr>
        <w:pStyle w:val="ListParagraph"/>
        <w:numPr>
          <w:ilvl w:val="2"/>
          <w:numId w:val="30"/>
        </w:numPr>
        <w:spacing w:before="0" w:after="0"/>
      </w:pPr>
      <w:r>
        <w:t>Rupture spill volume is between a minimum of 227867.03 and maximum of 242003.05 gallons</w:t>
      </w:r>
    </w:p>
    <w:p w14:paraId="41391009" w14:textId="77777777" w:rsidR="00584F50" w:rsidRDefault="00584F50" w:rsidP="006E2336">
      <w:pPr>
        <w:pStyle w:val="ListParagraph"/>
        <w:numPr>
          <w:ilvl w:val="2"/>
          <w:numId w:val="30"/>
        </w:numPr>
        <w:spacing w:before="0" w:after="0"/>
      </w:pPr>
      <w:r>
        <w:lastRenderedPageBreak/>
        <w:t>Puncture cost between minimum of $10.20 and maximum of $10.83MM</w:t>
      </w:r>
    </w:p>
    <w:p w14:paraId="45291385" w14:textId="77777777" w:rsidR="00584F50" w:rsidRDefault="00584F50" w:rsidP="006E2336">
      <w:pPr>
        <w:pStyle w:val="ListParagraph"/>
        <w:numPr>
          <w:ilvl w:val="2"/>
          <w:numId w:val="30"/>
        </w:numPr>
        <w:spacing w:before="0" w:after="0"/>
      </w:pPr>
      <w:r>
        <w:t>Puncture spill volume is between a minimum of 57309.49 and maximum of 60864.76 gallons</w:t>
      </w:r>
    </w:p>
    <w:p w14:paraId="53DE9E85" w14:textId="77777777" w:rsidR="00584F50" w:rsidRDefault="00584F50" w:rsidP="006E2336">
      <w:pPr>
        <w:pStyle w:val="ListParagraph"/>
        <w:numPr>
          <w:ilvl w:val="0"/>
          <w:numId w:val="30"/>
        </w:numPr>
        <w:spacing w:before="0" w:after="0"/>
      </w:pPr>
      <w:r>
        <w:t xml:space="preserve">"NPS6 Emerge From  2-6-49-27W3 </w:t>
      </w:r>
      <w:proofErr w:type="gramStart"/>
      <w:r>
        <w:t>To</w:t>
      </w:r>
      <w:proofErr w:type="gramEnd"/>
      <w:r>
        <w:t xml:space="preserve"> 11-33-48-27W3</w:t>
      </w:r>
    </w:p>
    <w:p w14:paraId="1E743FEA" w14:textId="77777777" w:rsidR="00584F50" w:rsidRDefault="00584F50" w:rsidP="006E2336">
      <w:pPr>
        <w:pStyle w:val="ListParagraph"/>
        <w:numPr>
          <w:ilvl w:val="1"/>
          <w:numId w:val="30"/>
        </w:numPr>
        <w:spacing w:before="0" w:after="0"/>
      </w:pPr>
      <w:r>
        <w:t>Total Cumulative Length (m):</w:t>
      </w:r>
      <w:r>
        <w:tab/>
        <w:t>65.88</w:t>
      </w:r>
    </w:p>
    <w:p w14:paraId="6CC4C78D" w14:textId="77777777" w:rsidR="00584F50" w:rsidRDefault="00584F50" w:rsidP="006E2336">
      <w:pPr>
        <w:pStyle w:val="ListParagraph"/>
        <w:numPr>
          <w:ilvl w:val="1"/>
          <w:numId w:val="30"/>
        </w:numPr>
        <w:spacing w:before="0" w:after="0"/>
      </w:pPr>
      <w:r>
        <w:t>Likelihood of failure distributed between minimum of 3.804e-03 and maximum of 6.842e-03.</w:t>
      </w:r>
    </w:p>
    <w:p w14:paraId="54285A5E" w14:textId="77777777" w:rsidR="00584F50" w:rsidRDefault="00584F50" w:rsidP="006E2336">
      <w:pPr>
        <w:pStyle w:val="ListParagraph"/>
        <w:numPr>
          <w:ilvl w:val="2"/>
          <w:numId w:val="30"/>
        </w:numPr>
        <w:spacing w:before="0" w:after="0"/>
      </w:pPr>
      <w:r>
        <w:t xml:space="preserve">Land use distributed as </w:t>
      </w:r>
    </w:p>
    <w:p w14:paraId="2B1FA297" w14:textId="77777777" w:rsidR="00584F50" w:rsidRDefault="00584F50" w:rsidP="006E2336">
      <w:pPr>
        <w:pStyle w:val="ListParagraph"/>
        <w:numPr>
          <w:ilvl w:val="3"/>
          <w:numId w:val="30"/>
        </w:numPr>
        <w:spacing w:before="0" w:after="0"/>
      </w:pPr>
      <w:r>
        <w:t>Agricultural: 65.88</w:t>
      </w:r>
    </w:p>
    <w:p w14:paraId="77AD378B" w14:textId="77777777" w:rsidR="00584F50" w:rsidRDefault="00584F50" w:rsidP="006E2336">
      <w:pPr>
        <w:pStyle w:val="ListParagraph"/>
        <w:numPr>
          <w:ilvl w:val="2"/>
          <w:numId w:val="30"/>
        </w:numPr>
        <w:spacing w:before="0" w:after="0"/>
      </w:pPr>
      <w:r>
        <w:t xml:space="preserve">Depth of cover distributed as </w:t>
      </w:r>
    </w:p>
    <w:p w14:paraId="4B38D4A5" w14:textId="77777777" w:rsidR="00584F50" w:rsidRDefault="00584F50" w:rsidP="006E2336">
      <w:pPr>
        <w:pStyle w:val="ListParagraph"/>
        <w:numPr>
          <w:ilvl w:val="3"/>
          <w:numId w:val="30"/>
        </w:numPr>
        <w:spacing w:before="0" w:after="0"/>
      </w:pPr>
      <w:r>
        <w:t>nan</w:t>
      </w:r>
    </w:p>
    <w:p w14:paraId="5E428F3D" w14:textId="77777777" w:rsidR="00584F50" w:rsidRDefault="00584F50" w:rsidP="006E2336">
      <w:pPr>
        <w:pStyle w:val="ListParagraph"/>
        <w:numPr>
          <w:ilvl w:val="2"/>
          <w:numId w:val="30"/>
        </w:numPr>
        <w:spacing w:before="0" w:after="0"/>
      </w:pPr>
      <w:r>
        <w:t>Installation date between minimum of 2010-01-01 and maximum of 2010-01-01</w:t>
      </w:r>
    </w:p>
    <w:p w14:paraId="3A7DF412" w14:textId="77777777" w:rsidR="00584F50" w:rsidRDefault="00584F50" w:rsidP="006E2336">
      <w:pPr>
        <w:pStyle w:val="ListParagraph"/>
        <w:numPr>
          <w:ilvl w:val="2"/>
          <w:numId w:val="30"/>
        </w:numPr>
        <w:spacing w:before="0" w:after="0"/>
      </w:pPr>
      <w:r>
        <w:t>Outside diameter of 6.625 in.</w:t>
      </w:r>
    </w:p>
    <w:p w14:paraId="0D09395F" w14:textId="77777777" w:rsidR="00584F50" w:rsidRDefault="00584F50" w:rsidP="006E2336">
      <w:pPr>
        <w:pStyle w:val="ListParagraph"/>
        <w:numPr>
          <w:ilvl w:val="2"/>
          <w:numId w:val="30"/>
        </w:numPr>
        <w:spacing w:before="0" w:after="0"/>
      </w:pPr>
      <w:r>
        <w:t>Grade between minimum of 359.0 and maximum of 359.0 MPa</w:t>
      </w:r>
    </w:p>
    <w:p w14:paraId="35EABB64" w14:textId="77777777" w:rsidR="00584F50" w:rsidRDefault="00584F50" w:rsidP="006E2336">
      <w:pPr>
        <w:pStyle w:val="ListParagraph"/>
        <w:numPr>
          <w:ilvl w:val="2"/>
          <w:numId w:val="30"/>
        </w:numPr>
        <w:spacing w:before="0" w:after="0"/>
      </w:pPr>
      <w:r>
        <w:t>Wall thickness between minimum of 4.8 and maximum of 7.1 mm</w:t>
      </w:r>
    </w:p>
    <w:p w14:paraId="0923C8EB" w14:textId="77777777" w:rsidR="00584F50" w:rsidRDefault="00584F50" w:rsidP="006E2336">
      <w:pPr>
        <w:pStyle w:val="ListParagraph"/>
        <w:numPr>
          <w:ilvl w:val="2"/>
          <w:numId w:val="30"/>
        </w:numPr>
        <w:spacing w:before="0" w:after="0"/>
      </w:pPr>
      <w:r>
        <w:t>Toughness between minimum of nan and maximum of nan J</w:t>
      </w:r>
    </w:p>
    <w:p w14:paraId="3CDF8DD4" w14:textId="77777777" w:rsidR="00584F50" w:rsidRDefault="00584F50" w:rsidP="006E2336">
      <w:pPr>
        <w:pStyle w:val="ListParagraph"/>
        <w:numPr>
          <w:ilvl w:val="2"/>
          <w:numId w:val="30"/>
        </w:numPr>
        <w:spacing w:before="0" w:after="0"/>
      </w:pPr>
      <w:r>
        <w:t>Probability of failure given a hit between minimum of 9.138e-02 and maximum of 1.643e-01</w:t>
      </w:r>
    </w:p>
    <w:p w14:paraId="6750C92B" w14:textId="77777777" w:rsidR="00584F50" w:rsidRDefault="00584F50" w:rsidP="006E2336">
      <w:pPr>
        <w:pStyle w:val="ListParagraph"/>
        <w:numPr>
          <w:ilvl w:val="2"/>
          <w:numId w:val="30"/>
        </w:numPr>
        <w:spacing w:before="0" w:after="0"/>
      </w:pPr>
      <w:r>
        <w:t>Class area location is/are 1.0.</w:t>
      </w:r>
    </w:p>
    <w:p w14:paraId="21425795" w14:textId="77777777" w:rsidR="00584F50" w:rsidRDefault="00584F50" w:rsidP="006E2336">
      <w:pPr>
        <w:pStyle w:val="ListParagraph"/>
        <w:numPr>
          <w:ilvl w:val="1"/>
          <w:numId w:val="30"/>
        </w:numPr>
        <w:spacing w:before="0" w:after="0"/>
      </w:pPr>
      <w:r>
        <w:t>Consequence of failure distributed between minimum of $18.19 and maximum of $20.11MM</w:t>
      </w:r>
    </w:p>
    <w:p w14:paraId="0926A442" w14:textId="77777777" w:rsidR="00584F50" w:rsidRDefault="00584F50" w:rsidP="006E2336">
      <w:pPr>
        <w:pStyle w:val="ListParagraph"/>
        <w:numPr>
          <w:ilvl w:val="1"/>
          <w:numId w:val="30"/>
        </w:numPr>
        <w:spacing w:before="0" w:after="0"/>
      </w:pPr>
      <w:r>
        <w:t>Total length driven by Safety: 65.88 meters.</w:t>
      </w:r>
    </w:p>
    <w:p w14:paraId="2A782323" w14:textId="77777777" w:rsidR="00584F50" w:rsidRDefault="00584F50" w:rsidP="006E2336">
      <w:pPr>
        <w:pStyle w:val="ListParagraph"/>
        <w:numPr>
          <w:ilvl w:val="1"/>
          <w:numId w:val="30"/>
        </w:numPr>
        <w:spacing w:before="0" w:after="0"/>
      </w:pPr>
      <w:r>
        <w:t>Safety Cost distributed between minimum of $10.22 and maximum of $12.11MM:</w:t>
      </w:r>
    </w:p>
    <w:p w14:paraId="5DE8C12B" w14:textId="77777777" w:rsidR="00584F50" w:rsidRDefault="00584F50" w:rsidP="006E2336">
      <w:pPr>
        <w:pStyle w:val="ListParagraph"/>
        <w:numPr>
          <w:ilvl w:val="2"/>
          <w:numId w:val="30"/>
        </w:numPr>
        <w:spacing w:before="0" w:after="0"/>
      </w:pPr>
      <w:r>
        <w:t>Leak cost between minimum of $0.00 and maximum of $12.11MM</w:t>
      </w:r>
    </w:p>
    <w:p w14:paraId="45476517" w14:textId="77777777" w:rsidR="00584F50" w:rsidRDefault="00584F50" w:rsidP="006E2336">
      <w:pPr>
        <w:pStyle w:val="ListParagraph"/>
        <w:numPr>
          <w:ilvl w:val="2"/>
          <w:numId w:val="30"/>
        </w:numPr>
        <w:spacing w:before="0" w:after="0"/>
      </w:pPr>
      <w:r>
        <w:t>Leak scenario yielded 6.0 intersections with structures, with minimum of 1.26 and maximum of 1.26 of population impacted.</w:t>
      </w:r>
    </w:p>
    <w:p w14:paraId="5EFDEE5B" w14:textId="77777777" w:rsidR="00584F50" w:rsidRDefault="00584F50" w:rsidP="006E2336">
      <w:pPr>
        <w:pStyle w:val="ListParagraph"/>
        <w:numPr>
          <w:ilvl w:val="2"/>
          <w:numId w:val="30"/>
        </w:numPr>
        <w:spacing w:before="0" w:after="0"/>
      </w:pPr>
      <w:r>
        <w:t>Leak hazard radius distributed between minimum of 4.11 and maximum of 4.11 meters.</w:t>
      </w:r>
    </w:p>
    <w:p w14:paraId="4EAE1271" w14:textId="77777777" w:rsidR="00584F50" w:rsidRDefault="00584F50" w:rsidP="006E2336">
      <w:pPr>
        <w:pStyle w:val="ListParagraph"/>
        <w:numPr>
          <w:ilvl w:val="2"/>
          <w:numId w:val="30"/>
        </w:numPr>
        <w:spacing w:before="0" w:after="0"/>
      </w:pPr>
      <w:r>
        <w:t>Rupture cost between minimum of $12.11 and maximum of $12.11MM</w:t>
      </w:r>
    </w:p>
    <w:p w14:paraId="07065CC9" w14:textId="77777777" w:rsidR="00584F50" w:rsidRDefault="00584F50" w:rsidP="006E2336">
      <w:pPr>
        <w:pStyle w:val="ListParagraph"/>
        <w:numPr>
          <w:ilvl w:val="2"/>
          <w:numId w:val="30"/>
        </w:numPr>
        <w:spacing w:before="0" w:after="0"/>
      </w:pPr>
      <w:r>
        <w:t>Rupture scenario yielded 10.0 intersections with structures, with minimum of 1.26 and maximum of 1.26 of population impacted</w:t>
      </w:r>
    </w:p>
    <w:p w14:paraId="1A22356E" w14:textId="77777777" w:rsidR="00584F50" w:rsidRDefault="00584F50" w:rsidP="006E2336">
      <w:pPr>
        <w:pStyle w:val="ListParagraph"/>
        <w:numPr>
          <w:ilvl w:val="2"/>
          <w:numId w:val="30"/>
        </w:numPr>
        <w:spacing w:before="0" w:after="0"/>
      </w:pPr>
      <w:r>
        <w:t>Rupture hazard radius distributed between minimum of 43.81 and maximum of 43.81 meters.</w:t>
      </w:r>
    </w:p>
    <w:p w14:paraId="2D688F75" w14:textId="77777777" w:rsidR="00584F50" w:rsidRDefault="00584F50" w:rsidP="006E2336">
      <w:pPr>
        <w:pStyle w:val="ListParagraph"/>
        <w:numPr>
          <w:ilvl w:val="2"/>
          <w:numId w:val="30"/>
        </w:numPr>
        <w:spacing w:before="0" w:after="0"/>
      </w:pPr>
      <w:r>
        <w:t>Puncture cost between minimum of $12.11 and maximum of $12.11MM</w:t>
      </w:r>
    </w:p>
    <w:p w14:paraId="1F5454D2" w14:textId="77777777" w:rsidR="00584F50" w:rsidRDefault="00584F50" w:rsidP="006E2336">
      <w:pPr>
        <w:pStyle w:val="ListParagraph"/>
        <w:numPr>
          <w:ilvl w:val="2"/>
          <w:numId w:val="30"/>
        </w:numPr>
        <w:spacing w:before="0" w:after="0"/>
      </w:pPr>
      <w:r>
        <w:t>Puncture scenario yielded 12.0 intersections with structures, with minimum of 1.26 and maximum of 1.26 of population impacted</w:t>
      </w:r>
    </w:p>
    <w:p w14:paraId="0146C38D" w14:textId="77777777" w:rsidR="00584F50" w:rsidRDefault="00584F50" w:rsidP="006E2336">
      <w:pPr>
        <w:pStyle w:val="ListParagraph"/>
        <w:numPr>
          <w:ilvl w:val="2"/>
          <w:numId w:val="30"/>
        </w:numPr>
        <w:spacing w:before="0" w:after="0"/>
      </w:pPr>
      <w:r>
        <w:t>Puncture hazard radius distributed between minimum of 16.44 and maximum of 16.44 meters.</w:t>
      </w:r>
    </w:p>
    <w:p w14:paraId="12C8A1BC" w14:textId="77777777" w:rsidR="00584F50" w:rsidRDefault="00584F50" w:rsidP="006E2336">
      <w:pPr>
        <w:pStyle w:val="ListParagraph"/>
        <w:numPr>
          <w:ilvl w:val="2"/>
          <w:numId w:val="30"/>
        </w:numPr>
        <w:spacing w:before="0" w:after="0"/>
      </w:pPr>
      <w:r>
        <w:t>Product type is Blend.</w:t>
      </w:r>
    </w:p>
    <w:p w14:paraId="35F174E7" w14:textId="77777777" w:rsidR="00584F50" w:rsidRDefault="00584F50" w:rsidP="006E2336">
      <w:pPr>
        <w:pStyle w:val="ListParagraph"/>
        <w:numPr>
          <w:ilvl w:val="2"/>
          <w:numId w:val="30"/>
        </w:numPr>
        <w:spacing w:before="0" w:after="0"/>
      </w:pPr>
      <w:r>
        <w:t>Class area location is/are 1.0.</w:t>
      </w:r>
    </w:p>
    <w:p w14:paraId="0B1E8B77" w14:textId="77777777" w:rsidR="00584F50" w:rsidRDefault="00584F50" w:rsidP="006E2336">
      <w:pPr>
        <w:pStyle w:val="ListParagraph"/>
        <w:numPr>
          <w:ilvl w:val="0"/>
          <w:numId w:val="30"/>
        </w:numPr>
        <w:spacing w:before="0" w:after="0"/>
      </w:pPr>
      <w:r>
        <w:t>"SS-21 NPS 4</w:t>
      </w:r>
    </w:p>
    <w:p w14:paraId="2DD8FF3E" w14:textId="77777777" w:rsidR="00584F50" w:rsidRDefault="00584F50" w:rsidP="006E2336">
      <w:pPr>
        <w:pStyle w:val="ListParagraph"/>
        <w:numPr>
          <w:ilvl w:val="1"/>
          <w:numId w:val="30"/>
        </w:numPr>
        <w:spacing w:before="0" w:after="0"/>
      </w:pPr>
      <w:r>
        <w:t>Total Cumulative Length (m):</w:t>
      </w:r>
      <w:r>
        <w:tab/>
        <w:t>64.14</w:t>
      </w:r>
    </w:p>
    <w:p w14:paraId="78C4AB09" w14:textId="77777777" w:rsidR="00584F50" w:rsidRDefault="00584F50" w:rsidP="006E2336">
      <w:pPr>
        <w:pStyle w:val="ListParagraph"/>
        <w:numPr>
          <w:ilvl w:val="1"/>
          <w:numId w:val="30"/>
        </w:numPr>
        <w:spacing w:before="0" w:after="0"/>
      </w:pPr>
      <w:r>
        <w:t>Likelihood of failure distributed between minimum of 1.514e-02 and maximum of 3.997e-02.</w:t>
      </w:r>
    </w:p>
    <w:p w14:paraId="2BE27D58" w14:textId="77777777" w:rsidR="00584F50" w:rsidRDefault="00584F50" w:rsidP="006E2336">
      <w:pPr>
        <w:pStyle w:val="ListParagraph"/>
        <w:numPr>
          <w:ilvl w:val="2"/>
          <w:numId w:val="30"/>
        </w:numPr>
        <w:spacing w:before="0" w:after="0"/>
      </w:pPr>
      <w:r>
        <w:t xml:space="preserve">Land use distributed as </w:t>
      </w:r>
    </w:p>
    <w:p w14:paraId="2AEF6339" w14:textId="77777777" w:rsidR="00584F50" w:rsidRDefault="00584F50" w:rsidP="006E2336">
      <w:pPr>
        <w:pStyle w:val="ListParagraph"/>
        <w:numPr>
          <w:ilvl w:val="3"/>
          <w:numId w:val="30"/>
        </w:numPr>
        <w:spacing w:before="0" w:after="0"/>
      </w:pPr>
      <w:r>
        <w:t>Agricultural: 64.14</w:t>
      </w:r>
    </w:p>
    <w:p w14:paraId="3CBE5BC5" w14:textId="77777777" w:rsidR="00584F50" w:rsidRDefault="00584F50" w:rsidP="006E2336">
      <w:pPr>
        <w:pStyle w:val="ListParagraph"/>
        <w:numPr>
          <w:ilvl w:val="2"/>
          <w:numId w:val="30"/>
        </w:numPr>
        <w:spacing w:before="0" w:after="0"/>
      </w:pPr>
      <w:r>
        <w:t xml:space="preserve">Depth of cover distributed as </w:t>
      </w:r>
    </w:p>
    <w:p w14:paraId="6DD37B24" w14:textId="77777777" w:rsidR="00584F50" w:rsidRDefault="00584F50" w:rsidP="006E2336">
      <w:pPr>
        <w:pStyle w:val="ListParagraph"/>
        <w:numPr>
          <w:ilvl w:val="3"/>
          <w:numId w:val="30"/>
        </w:numPr>
        <w:spacing w:before="0" w:after="0"/>
      </w:pPr>
      <w:r>
        <w:t>&gt;= 0.37 to &lt; 0.43m: 5.18, &gt;= 0.49 to &lt; 0.55m: 0.89, &gt;= 0.61 to &lt; 0.67m: 3.27, &gt;= 0.67 to &lt; 0.76m: 6.45, &gt;= 0.76 to &lt; 0.91m: 48.36</w:t>
      </w:r>
    </w:p>
    <w:p w14:paraId="65280777" w14:textId="77777777" w:rsidR="00584F50" w:rsidRDefault="00584F50" w:rsidP="006E2336">
      <w:pPr>
        <w:pStyle w:val="ListParagraph"/>
        <w:numPr>
          <w:ilvl w:val="2"/>
          <w:numId w:val="30"/>
        </w:numPr>
        <w:spacing w:before="0" w:after="0"/>
      </w:pPr>
      <w:r>
        <w:lastRenderedPageBreak/>
        <w:t>Installation date between minimum of 1967-01-01 and maximum of 1967-01-01</w:t>
      </w:r>
    </w:p>
    <w:p w14:paraId="4BB355F1" w14:textId="77777777" w:rsidR="00584F50" w:rsidRDefault="00584F50" w:rsidP="006E2336">
      <w:pPr>
        <w:pStyle w:val="ListParagraph"/>
        <w:numPr>
          <w:ilvl w:val="2"/>
          <w:numId w:val="30"/>
        </w:numPr>
        <w:spacing w:before="0" w:after="0"/>
      </w:pPr>
      <w:r>
        <w:t>Outside diameter of 4.5 in.</w:t>
      </w:r>
    </w:p>
    <w:p w14:paraId="39F4E61A" w14:textId="77777777" w:rsidR="00584F50" w:rsidRDefault="00584F50" w:rsidP="006E2336">
      <w:pPr>
        <w:pStyle w:val="ListParagraph"/>
        <w:numPr>
          <w:ilvl w:val="2"/>
          <w:numId w:val="30"/>
        </w:numPr>
        <w:spacing w:before="0" w:after="0"/>
      </w:pPr>
      <w:r>
        <w:t>Grade between minimum of 290.0 and maximum of 290.0 MPa</w:t>
      </w:r>
    </w:p>
    <w:p w14:paraId="032C4E56" w14:textId="77777777" w:rsidR="00584F50" w:rsidRDefault="00584F50" w:rsidP="006E2336">
      <w:pPr>
        <w:pStyle w:val="ListParagraph"/>
        <w:numPr>
          <w:ilvl w:val="2"/>
          <w:numId w:val="30"/>
        </w:numPr>
        <w:spacing w:before="0" w:after="0"/>
      </w:pPr>
      <w:r>
        <w:t>Wall thickness between minimum of 3.18 and maximum of 6.02 mm</w:t>
      </w:r>
    </w:p>
    <w:p w14:paraId="55C5F961" w14:textId="77777777" w:rsidR="00584F50" w:rsidRDefault="00584F50" w:rsidP="006E2336">
      <w:pPr>
        <w:pStyle w:val="ListParagraph"/>
        <w:numPr>
          <w:ilvl w:val="2"/>
          <w:numId w:val="30"/>
        </w:numPr>
        <w:spacing w:before="0" w:after="0"/>
      </w:pPr>
      <w:r>
        <w:t>Toughness between minimum of nan and maximum of nan J</w:t>
      </w:r>
    </w:p>
    <w:p w14:paraId="26FCEAAA" w14:textId="77777777" w:rsidR="00584F50" w:rsidRDefault="00584F50" w:rsidP="006E2336">
      <w:pPr>
        <w:pStyle w:val="ListParagraph"/>
        <w:numPr>
          <w:ilvl w:val="2"/>
          <w:numId w:val="30"/>
        </w:numPr>
        <w:spacing w:before="0" w:after="0"/>
      </w:pPr>
      <w:r>
        <w:t>Probability of failure given a hit between minimum of 1.769e-01 and maximum of 3.637e-01</w:t>
      </w:r>
    </w:p>
    <w:p w14:paraId="4FC33FDE" w14:textId="77777777" w:rsidR="00584F50" w:rsidRDefault="00584F50" w:rsidP="006E2336">
      <w:pPr>
        <w:pStyle w:val="ListParagraph"/>
        <w:numPr>
          <w:ilvl w:val="2"/>
          <w:numId w:val="30"/>
        </w:numPr>
        <w:spacing w:before="0" w:after="0"/>
      </w:pPr>
      <w:r>
        <w:t>Class area location is/are 1.0.</w:t>
      </w:r>
    </w:p>
    <w:p w14:paraId="107605C3" w14:textId="77777777" w:rsidR="00584F50" w:rsidRDefault="00584F50" w:rsidP="006E2336">
      <w:pPr>
        <w:pStyle w:val="ListParagraph"/>
        <w:numPr>
          <w:ilvl w:val="1"/>
          <w:numId w:val="30"/>
        </w:numPr>
        <w:spacing w:before="0" w:after="0"/>
      </w:pPr>
      <w:r>
        <w:t>Consequence of failure distributed between minimum of $4.26 and maximum of $6.35MM</w:t>
      </w:r>
    </w:p>
    <w:p w14:paraId="1AC7C2B7" w14:textId="77777777" w:rsidR="00584F50" w:rsidRDefault="00584F50" w:rsidP="006E2336">
      <w:pPr>
        <w:pStyle w:val="ListParagraph"/>
        <w:numPr>
          <w:ilvl w:val="1"/>
          <w:numId w:val="30"/>
        </w:numPr>
        <w:spacing w:before="0" w:after="0"/>
      </w:pPr>
      <w:r>
        <w:t>Total length driven by Environmental: 64.14 meters.</w:t>
      </w:r>
    </w:p>
    <w:p w14:paraId="7C8594C8" w14:textId="77777777" w:rsidR="00584F50" w:rsidRDefault="00584F50" w:rsidP="006E2336">
      <w:pPr>
        <w:pStyle w:val="ListParagraph"/>
        <w:numPr>
          <w:ilvl w:val="1"/>
          <w:numId w:val="30"/>
        </w:numPr>
        <w:spacing w:before="0" w:after="0"/>
      </w:pPr>
      <w:r>
        <w:t>Environmental Cost distributed between minimum of $4.01 and maximum of $6.05MM:</w:t>
      </w:r>
    </w:p>
    <w:p w14:paraId="2BA9C69A" w14:textId="77777777" w:rsidR="00584F50" w:rsidRDefault="00584F50" w:rsidP="006E2336">
      <w:pPr>
        <w:pStyle w:val="ListParagraph"/>
        <w:numPr>
          <w:ilvl w:val="2"/>
          <w:numId w:val="30"/>
        </w:numPr>
        <w:spacing w:before="0" w:after="0"/>
      </w:pPr>
      <w:r>
        <w:t>Leak cost between minimum of $0.16 and maximum of $0.16MM</w:t>
      </w:r>
    </w:p>
    <w:p w14:paraId="2B34C4DC" w14:textId="77777777" w:rsidR="00584F50" w:rsidRDefault="00584F50" w:rsidP="006E2336">
      <w:pPr>
        <w:pStyle w:val="ListParagraph"/>
        <w:numPr>
          <w:ilvl w:val="2"/>
          <w:numId w:val="30"/>
        </w:numPr>
        <w:spacing w:before="0" w:after="0"/>
      </w:pPr>
      <w:r>
        <w:t>Leak spill volume between a minimum of 1545.39 and maximum of 1547.49 gallons</w:t>
      </w:r>
    </w:p>
    <w:p w14:paraId="2270E744" w14:textId="77777777" w:rsidR="00584F50" w:rsidRDefault="00584F50" w:rsidP="006E2336">
      <w:pPr>
        <w:pStyle w:val="ListParagraph"/>
        <w:numPr>
          <w:ilvl w:val="2"/>
          <w:numId w:val="30"/>
        </w:numPr>
        <w:spacing w:before="0" w:after="0"/>
      </w:pPr>
      <w:r>
        <w:t>Rupture cost between minimum of $21.40 and maximum of $21.43MM</w:t>
      </w:r>
    </w:p>
    <w:p w14:paraId="6064F025" w14:textId="77777777" w:rsidR="00584F50" w:rsidRDefault="00584F50" w:rsidP="006E2336">
      <w:pPr>
        <w:pStyle w:val="ListParagraph"/>
        <w:numPr>
          <w:ilvl w:val="2"/>
          <w:numId w:val="30"/>
        </w:numPr>
        <w:spacing w:before="0" w:after="0"/>
      </w:pPr>
      <w:r>
        <w:t>Rupture spill volume is between a minimum of 201897.55 and maximum of 202171.96 gallons</w:t>
      </w:r>
    </w:p>
    <w:p w14:paraId="1B5DB07B" w14:textId="77777777" w:rsidR="00584F50" w:rsidRDefault="00584F50" w:rsidP="006E2336">
      <w:pPr>
        <w:pStyle w:val="ListParagraph"/>
        <w:numPr>
          <w:ilvl w:val="2"/>
          <w:numId w:val="30"/>
        </w:numPr>
        <w:spacing w:before="0" w:after="0"/>
      </w:pPr>
      <w:r>
        <w:t>Puncture cost between minimum of $5.38 and maximum of $5.39MM</w:t>
      </w:r>
    </w:p>
    <w:p w14:paraId="74482DE1" w14:textId="77777777" w:rsidR="00584F50" w:rsidRDefault="00584F50" w:rsidP="006E2336">
      <w:pPr>
        <w:pStyle w:val="ListParagraph"/>
        <w:numPr>
          <w:ilvl w:val="2"/>
          <w:numId w:val="30"/>
        </w:numPr>
        <w:spacing w:before="0" w:after="0"/>
      </w:pPr>
      <w:r>
        <w:t>Puncture spill volume is between a minimum of 50778.06 and maximum of 50847.08 gallons</w:t>
      </w:r>
    </w:p>
    <w:p w14:paraId="101510B8" w14:textId="77777777" w:rsidR="00584F50" w:rsidRDefault="00584F50" w:rsidP="006E2336">
      <w:pPr>
        <w:pStyle w:val="ListParagraph"/>
        <w:numPr>
          <w:ilvl w:val="0"/>
          <w:numId w:val="30"/>
        </w:numPr>
        <w:spacing w:before="0" w:after="0"/>
      </w:pPr>
      <w:r>
        <w:t>"SYLVAN LAKE SOUTH 10-21 TO 16-19 NPS 4</w:t>
      </w:r>
    </w:p>
    <w:p w14:paraId="132F1F9D" w14:textId="77777777" w:rsidR="00584F50" w:rsidRDefault="00584F50" w:rsidP="006E2336">
      <w:pPr>
        <w:pStyle w:val="ListParagraph"/>
        <w:numPr>
          <w:ilvl w:val="1"/>
          <w:numId w:val="30"/>
        </w:numPr>
        <w:spacing w:before="0" w:after="0"/>
      </w:pPr>
      <w:r>
        <w:t>Total Cumulative Length (m):</w:t>
      </w:r>
      <w:r>
        <w:tab/>
        <w:t>54.04</w:t>
      </w:r>
    </w:p>
    <w:p w14:paraId="11DC896D" w14:textId="77777777" w:rsidR="00584F50" w:rsidRDefault="00584F50" w:rsidP="006E2336">
      <w:pPr>
        <w:pStyle w:val="ListParagraph"/>
        <w:numPr>
          <w:ilvl w:val="1"/>
          <w:numId w:val="30"/>
        </w:numPr>
        <w:spacing w:before="0" w:after="0"/>
      </w:pPr>
      <w:r>
        <w:t>Likelihood of failure distributed between minimum of 1.223e-02 and maximum of 1.529e-02.</w:t>
      </w:r>
    </w:p>
    <w:p w14:paraId="5490E7B3" w14:textId="77777777" w:rsidR="00584F50" w:rsidRDefault="00584F50" w:rsidP="006E2336">
      <w:pPr>
        <w:pStyle w:val="ListParagraph"/>
        <w:numPr>
          <w:ilvl w:val="2"/>
          <w:numId w:val="30"/>
        </w:numPr>
        <w:spacing w:before="0" w:after="0"/>
      </w:pPr>
      <w:r>
        <w:t xml:space="preserve">Land use distributed as </w:t>
      </w:r>
    </w:p>
    <w:p w14:paraId="56159458" w14:textId="77777777" w:rsidR="00584F50" w:rsidRDefault="00584F50" w:rsidP="006E2336">
      <w:pPr>
        <w:pStyle w:val="ListParagraph"/>
        <w:numPr>
          <w:ilvl w:val="3"/>
          <w:numId w:val="30"/>
        </w:numPr>
        <w:spacing w:before="0" w:after="0"/>
      </w:pPr>
      <w:r>
        <w:t>Agricultural: 54.04</w:t>
      </w:r>
    </w:p>
    <w:p w14:paraId="14E8D767" w14:textId="77777777" w:rsidR="00584F50" w:rsidRDefault="00584F50" w:rsidP="006E2336">
      <w:pPr>
        <w:pStyle w:val="ListParagraph"/>
        <w:numPr>
          <w:ilvl w:val="2"/>
          <w:numId w:val="30"/>
        </w:numPr>
        <w:spacing w:before="0" w:after="0"/>
      </w:pPr>
      <w:r>
        <w:t xml:space="preserve">Depth of cover distributed as </w:t>
      </w:r>
    </w:p>
    <w:p w14:paraId="439C3F51" w14:textId="77777777" w:rsidR="00584F50" w:rsidRDefault="00584F50" w:rsidP="006E2336">
      <w:pPr>
        <w:pStyle w:val="ListParagraph"/>
        <w:numPr>
          <w:ilvl w:val="3"/>
          <w:numId w:val="30"/>
        </w:numPr>
        <w:spacing w:before="0" w:after="0"/>
      </w:pPr>
      <w:r>
        <w:t>nan</w:t>
      </w:r>
    </w:p>
    <w:p w14:paraId="5C35E968" w14:textId="77777777" w:rsidR="00584F50" w:rsidRDefault="00584F50" w:rsidP="006E2336">
      <w:pPr>
        <w:pStyle w:val="ListParagraph"/>
        <w:numPr>
          <w:ilvl w:val="2"/>
          <w:numId w:val="30"/>
        </w:numPr>
        <w:spacing w:before="0" w:after="0"/>
      </w:pPr>
      <w:r>
        <w:t>Installation date between minimum of 1961-01-01 and maximum of 1961-01-01</w:t>
      </w:r>
    </w:p>
    <w:p w14:paraId="1B48129A" w14:textId="77777777" w:rsidR="00584F50" w:rsidRDefault="00584F50" w:rsidP="006E2336">
      <w:pPr>
        <w:pStyle w:val="ListParagraph"/>
        <w:numPr>
          <w:ilvl w:val="2"/>
          <w:numId w:val="30"/>
        </w:numPr>
        <w:spacing w:before="0" w:after="0"/>
      </w:pPr>
      <w:r>
        <w:t>Outside diameter of 4.5 in.</w:t>
      </w:r>
    </w:p>
    <w:p w14:paraId="36FE4CED" w14:textId="77777777" w:rsidR="00584F50" w:rsidRDefault="00584F50" w:rsidP="006E2336">
      <w:pPr>
        <w:pStyle w:val="ListParagraph"/>
        <w:numPr>
          <w:ilvl w:val="2"/>
          <w:numId w:val="30"/>
        </w:numPr>
        <w:spacing w:before="0" w:after="0"/>
      </w:pPr>
      <w:r>
        <w:t>Grade between minimum of 290.0 and maximum of 290.0 MPa</w:t>
      </w:r>
    </w:p>
    <w:p w14:paraId="54D9F5AA" w14:textId="77777777" w:rsidR="00584F50" w:rsidRDefault="00584F50" w:rsidP="006E2336">
      <w:pPr>
        <w:pStyle w:val="ListParagraph"/>
        <w:numPr>
          <w:ilvl w:val="2"/>
          <w:numId w:val="30"/>
        </w:numPr>
        <w:spacing w:before="0" w:after="0"/>
      </w:pPr>
      <w:r>
        <w:t>Wall thickness between minimum of 3.18 and maximum of 3.96 mm</w:t>
      </w:r>
    </w:p>
    <w:p w14:paraId="48B2653B" w14:textId="77777777" w:rsidR="00584F50" w:rsidRDefault="00584F50" w:rsidP="006E2336">
      <w:pPr>
        <w:pStyle w:val="ListParagraph"/>
        <w:numPr>
          <w:ilvl w:val="2"/>
          <w:numId w:val="30"/>
        </w:numPr>
        <w:spacing w:before="0" w:after="0"/>
      </w:pPr>
      <w:r>
        <w:t>Toughness between minimum of nan and maximum of nan J</w:t>
      </w:r>
    </w:p>
    <w:p w14:paraId="7EE2668A" w14:textId="77777777" w:rsidR="00584F50" w:rsidRDefault="00584F50" w:rsidP="006E2336">
      <w:pPr>
        <w:pStyle w:val="ListParagraph"/>
        <w:numPr>
          <w:ilvl w:val="2"/>
          <w:numId w:val="30"/>
        </w:numPr>
        <w:spacing w:before="0" w:after="0"/>
      </w:pPr>
      <w:r>
        <w:t>Probability of failure given a hit between minimum of 2.937e-01 and maximum of 3.672e-01</w:t>
      </w:r>
    </w:p>
    <w:p w14:paraId="4E84C1BB" w14:textId="77777777" w:rsidR="00584F50" w:rsidRDefault="00584F50" w:rsidP="006E2336">
      <w:pPr>
        <w:pStyle w:val="ListParagraph"/>
        <w:numPr>
          <w:ilvl w:val="2"/>
          <w:numId w:val="30"/>
        </w:numPr>
        <w:spacing w:before="0" w:after="0"/>
      </w:pPr>
      <w:r>
        <w:t>Class area location is/are 1.0.</w:t>
      </w:r>
    </w:p>
    <w:p w14:paraId="5608F7AD" w14:textId="77777777" w:rsidR="00584F50" w:rsidRDefault="00584F50" w:rsidP="006E2336">
      <w:pPr>
        <w:pStyle w:val="ListParagraph"/>
        <w:numPr>
          <w:ilvl w:val="1"/>
          <w:numId w:val="30"/>
        </w:numPr>
        <w:spacing w:before="0" w:after="0"/>
      </w:pPr>
      <w:r>
        <w:t>Consequence of failure distributed between minimum of $4.68 and maximum of $4.78MM</w:t>
      </w:r>
    </w:p>
    <w:p w14:paraId="31129266" w14:textId="77777777" w:rsidR="00584F50" w:rsidRDefault="00584F50" w:rsidP="006E2336">
      <w:pPr>
        <w:pStyle w:val="ListParagraph"/>
        <w:numPr>
          <w:ilvl w:val="1"/>
          <w:numId w:val="30"/>
        </w:numPr>
        <w:spacing w:before="0" w:after="0"/>
      </w:pPr>
      <w:r>
        <w:t>Total length driven by Environmental: 54.04 meters.</w:t>
      </w:r>
    </w:p>
    <w:p w14:paraId="308711C5" w14:textId="77777777" w:rsidR="00584F50" w:rsidRDefault="00584F50" w:rsidP="006E2336">
      <w:pPr>
        <w:pStyle w:val="ListParagraph"/>
        <w:numPr>
          <w:ilvl w:val="1"/>
          <w:numId w:val="30"/>
        </w:numPr>
        <w:spacing w:before="0" w:after="0"/>
      </w:pPr>
      <w:r>
        <w:t>Environmental Cost distributed between minimum of $4.43 and maximum of $4.53MM:</w:t>
      </w:r>
    </w:p>
    <w:p w14:paraId="48C18DAE" w14:textId="77777777" w:rsidR="00584F50" w:rsidRDefault="00584F50" w:rsidP="006E2336">
      <w:pPr>
        <w:pStyle w:val="ListParagraph"/>
        <w:numPr>
          <w:ilvl w:val="2"/>
          <w:numId w:val="30"/>
        </w:numPr>
        <w:spacing w:before="0" w:after="0"/>
      </w:pPr>
      <w:r>
        <w:t>Leak cost between minimum of $0.18 and maximum of $0.18MM</w:t>
      </w:r>
    </w:p>
    <w:p w14:paraId="44652141" w14:textId="77777777" w:rsidR="00584F50" w:rsidRDefault="00584F50" w:rsidP="006E2336">
      <w:pPr>
        <w:pStyle w:val="ListParagraph"/>
        <w:numPr>
          <w:ilvl w:val="2"/>
          <w:numId w:val="30"/>
        </w:numPr>
        <w:spacing w:before="0" w:after="0"/>
      </w:pPr>
      <w:r>
        <w:t>Leak spill volume between a minimum of 1719.01 and maximum of 1739.13 gallons</w:t>
      </w:r>
    </w:p>
    <w:p w14:paraId="76B99AAB" w14:textId="77777777" w:rsidR="00584F50" w:rsidRDefault="00584F50" w:rsidP="006E2336">
      <w:pPr>
        <w:pStyle w:val="ListParagraph"/>
        <w:numPr>
          <w:ilvl w:val="2"/>
          <w:numId w:val="30"/>
        </w:numPr>
        <w:spacing w:before="0" w:after="0"/>
      </w:pPr>
      <w:r>
        <w:t>Rupture cost between minimum of $23.80 and maximum of $24.08MM</w:t>
      </w:r>
    </w:p>
    <w:p w14:paraId="496F8D14" w14:textId="77777777" w:rsidR="00584F50" w:rsidRDefault="00584F50" w:rsidP="006E2336">
      <w:pPr>
        <w:pStyle w:val="ListParagraph"/>
        <w:numPr>
          <w:ilvl w:val="2"/>
          <w:numId w:val="30"/>
        </w:numPr>
        <w:spacing w:before="0" w:after="0"/>
      </w:pPr>
      <w:r>
        <w:t>Rupture spill volume is between a minimum of 224580.06 and maximum of 227208.62 gallons</w:t>
      </w:r>
    </w:p>
    <w:p w14:paraId="578414F3" w14:textId="77777777" w:rsidR="00584F50" w:rsidRDefault="00584F50" w:rsidP="006E2336">
      <w:pPr>
        <w:pStyle w:val="ListParagraph"/>
        <w:numPr>
          <w:ilvl w:val="2"/>
          <w:numId w:val="30"/>
        </w:numPr>
        <w:spacing w:before="0" w:after="0"/>
      </w:pPr>
      <w:r>
        <w:t>Puncture cost between minimum of $5.99 and maximum of $6.06MM</w:t>
      </w:r>
    </w:p>
    <w:p w14:paraId="0124A292" w14:textId="77777777" w:rsidR="00584F50" w:rsidRDefault="00584F50" w:rsidP="006E2336">
      <w:pPr>
        <w:pStyle w:val="ListParagraph"/>
        <w:numPr>
          <w:ilvl w:val="2"/>
          <w:numId w:val="30"/>
        </w:numPr>
        <w:spacing w:before="0" w:after="0"/>
      </w:pPr>
      <w:r>
        <w:t>Puncture spill volume is between a minimum of 56482.81 and maximum of 57143.9 gallons</w:t>
      </w:r>
    </w:p>
    <w:p w14:paraId="757D6AEA" w14:textId="77777777" w:rsidR="00584F50" w:rsidRDefault="00584F50" w:rsidP="006E2336">
      <w:pPr>
        <w:pStyle w:val="ListParagraph"/>
        <w:numPr>
          <w:ilvl w:val="0"/>
          <w:numId w:val="30"/>
        </w:numPr>
        <w:spacing w:before="0" w:after="0"/>
      </w:pPr>
      <w:r>
        <w:t>"NIPISI 11-02 TO 14-02 NPS 16</w:t>
      </w:r>
    </w:p>
    <w:p w14:paraId="677B95D5" w14:textId="77777777" w:rsidR="00584F50" w:rsidRDefault="00584F50" w:rsidP="006E2336">
      <w:pPr>
        <w:pStyle w:val="ListParagraph"/>
        <w:numPr>
          <w:ilvl w:val="1"/>
          <w:numId w:val="30"/>
        </w:numPr>
        <w:spacing w:before="0" w:after="0"/>
      </w:pPr>
      <w:r>
        <w:t>Total Cumulative Length (m):</w:t>
      </w:r>
      <w:r>
        <w:tab/>
        <w:t>53.99</w:t>
      </w:r>
    </w:p>
    <w:p w14:paraId="0B2FF74E" w14:textId="77777777" w:rsidR="00584F50" w:rsidRDefault="00584F50" w:rsidP="006E2336">
      <w:pPr>
        <w:pStyle w:val="ListParagraph"/>
        <w:numPr>
          <w:ilvl w:val="1"/>
          <w:numId w:val="30"/>
        </w:numPr>
        <w:spacing w:before="0" w:after="0"/>
      </w:pPr>
      <w:r>
        <w:lastRenderedPageBreak/>
        <w:t>Likelihood of failure distributed between minimum of 1.031e-02 and maximum of 1.562e-02.</w:t>
      </w:r>
    </w:p>
    <w:p w14:paraId="4A2F2687" w14:textId="77777777" w:rsidR="00584F50" w:rsidRDefault="00584F50" w:rsidP="006E2336">
      <w:pPr>
        <w:pStyle w:val="ListParagraph"/>
        <w:numPr>
          <w:ilvl w:val="2"/>
          <w:numId w:val="30"/>
        </w:numPr>
        <w:spacing w:before="0" w:after="0"/>
      </w:pPr>
      <w:r>
        <w:t xml:space="preserve">Land use distributed as </w:t>
      </w:r>
    </w:p>
    <w:p w14:paraId="0DE5F5EB" w14:textId="77777777" w:rsidR="00584F50" w:rsidRDefault="00584F50" w:rsidP="006E2336">
      <w:pPr>
        <w:pStyle w:val="ListParagraph"/>
        <w:numPr>
          <w:ilvl w:val="3"/>
          <w:numId w:val="30"/>
        </w:numPr>
        <w:spacing w:before="0" w:after="0"/>
      </w:pPr>
      <w:r>
        <w:t>Agricultural: 53.99</w:t>
      </w:r>
    </w:p>
    <w:p w14:paraId="4A17E8ED" w14:textId="77777777" w:rsidR="00584F50" w:rsidRDefault="00584F50" w:rsidP="006E2336">
      <w:pPr>
        <w:pStyle w:val="ListParagraph"/>
        <w:numPr>
          <w:ilvl w:val="2"/>
          <w:numId w:val="30"/>
        </w:numPr>
        <w:spacing w:before="0" w:after="0"/>
      </w:pPr>
      <w:r>
        <w:t xml:space="preserve">Depth of cover distributed as </w:t>
      </w:r>
    </w:p>
    <w:p w14:paraId="124F9A8D" w14:textId="77777777" w:rsidR="00584F50" w:rsidRDefault="00584F50" w:rsidP="006E2336">
      <w:pPr>
        <w:pStyle w:val="ListParagraph"/>
        <w:numPr>
          <w:ilvl w:val="3"/>
          <w:numId w:val="30"/>
        </w:numPr>
        <w:spacing w:before="0" w:after="0"/>
      </w:pPr>
      <w:r>
        <w:t>&lt; 0.24m: 7.93, &gt;= 0.24 to &lt; 0.30m: 1.29, &gt;= 0.30 to &lt; 0.37m: 2.78, &gt;= 0.37 to &lt; 0.43m: 8.23, &gt;= 0.43 to &lt; 0.49m: 32.87, &gt;= 0.49 to &lt; 0.55m: 0.89</w:t>
      </w:r>
    </w:p>
    <w:p w14:paraId="12E8CD85" w14:textId="77777777" w:rsidR="00584F50" w:rsidRDefault="00584F50" w:rsidP="006E2336">
      <w:pPr>
        <w:pStyle w:val="ListParagraph"/>
        <w:numPr>
          <w:ilvl w:val="2"/>
          <w:numId w:val="30"/>
        </w:numPr>
        <w:spacing w:before="0" w:after="0"/>
      </w:pPr>
      <w:r>
        <w:t>Installation date between minimum of 1996-08-01 and maximum of 1996-08-01</w:t>
      </w:r>
    </w:p>
    <w:p w14:paraId="082126EF" w14:textId="77777777" w:rsidR="00584F50" w:rsidRDefault="00584F50" w:rsidP="006E2336">
      <w:pPr>
        <w:pStyle w:val="ListParagraph"/>
        <w:numPr>
          <w:ilvl w:val="2"/>
          <w:numId w:val="30"/>
        </w:numPr>
        <w:spacing w:before="0" w:after="0"/>
      </w:pPr>
      <w:r>
        <w:t>Outside diameter of 16.0 in.</w:t>
      </w:r>
    </w:p>
    <w:p w14:paraId="7ADF5A77" w14:textId="77777777" w:rsidR="00584F50" w:rsidRDefault="00584F50" w:rsidP="006E2336">
      <w:pPr>
        <w:pStyle w:val="ListParagraph"/>
        <w:numPr>
          <w:ilvl w:val="2"/>
          <w:numId w:val="30"/>
        </w:numPr>
        <w:spacing w:before="0" w:after="0"/>
      </w:pPr>
      <w:r>
        <w:t>Grade between minimum of 290.0 and maximum of 290.0 MPa</w:t>
      </w:r>
    </w:p>
    <w:p w14:paraId="659E778C" w14:textId="77777777" w:rsidR="00584F50" w:rsidRDefault="00584F50" w:rsidP="006E2336">
      <w:pPr>
        <w:pStyle w:val="ListParagraph"/>
        <w:numPr>
          <w:ilvl w:val="2"/>
          <w:numId w:val="30"/>
        </w:numPr>
        <w:spacing w:before="0" w:after="0"/>
      </w:pPr>
      <w:r>
        <w:t>Wall thickness between minimum of 4.78 and maximum of 4.78 mm</w:t>
      </w:r>
    </w:p>
    <w:p w14:paraId="0B5D1A7E" w14:textId="77777777" w:rsidR="00584F50" w:rsidRDefault="00584F50" w:rsidP="006E2336">
      <w:pPr>
        <w:pStyle w:val="ListParagraph"/>
        <w:numPr>
          <w:ilvl w:val="2"/>
          <w:numId w:val="30"/>
        </w:numPr>
        <w:spacing w:before="0" w:after="0"/>
      </w:pPr>
      <w:r>
        <w:t>Toughness between minimum of nan and maximum of nan J</w:t>
      </w:r>
    </w:p>
    <w:p w14:paraId="0DCE0514" w14:textId="77777777" w:rsidR="00584F50" w:rsidRDefault="00584F50" w:rsidP="006E2336">
      <w:pPr>
        <w:pStyle w:val="ListParagraph"/>
        <w:numPr>
          <w:ilvl w:val="2"/>
          <w:numId w:val="30"/>
        </w:numPr>
        <w:spacing w:before="0" w:after="0"/>
      </w:pPr>
      <w:r>
        <w:t>Probability of failure given a hit between minimum of 9.378e-02 and maximum of 9.378e-02</w:t>
      </w:r>
    </w:p>
    <w:p w14:paraId="33A597AC" w14:textId="77777777" w:rsidR="00584F50" w:rsidRDefault="00584F50" w:rsidP="006E2336">
      <w:pPr>
        <w:pStyle w:val="ListParagraph"/>
        <w:numPr>
          <w:ilvl w:val="2"/>
          <w:numId w:val="30"/>
        </w:numPr>
        <w:spacing w:before="0" w:after="0"/>
      </w:pPr>
      <w:r>
        <w:t>Class area location is/are nan.</w:t>
      </w:r>
    </w:p>
    <w:p w14:paraId="72B87F4B" w14:textId="77777777" w:rsidR="00584F50" w:rsidRDefault="00584F50" w:rsidP="006E2336">
      <w:pPr>
        <w:pStyle w:val="ListParagraph"/>
        <w:numPr>
          <w:ilvl w:val="1"/>
          <w:numId w:val="30"/>
        </w:numPr>
        <w:spacing w:before="0" w:after="0"/>
      </w:pPr>
      <w:r>
        <w:t>Consequence of failure distributed between minimum of $1.36 and maximum of $1.41MM</w:t>
      </w:r>
    </w:p>
    <w:p w14:paraId="2AF849F9" w14:textId="77777777" w:rsidR="00584F50" w:rsidRDefault="00584F50" w:rsidP="006E2336">
      <w:pPr>
        <w:pStyle w:val="ListParagraph"/>
        <w:numPr>
          <w:ilvl w:val="1"/>
          <w:numId w:val="30"/>
        </w:numPr>
        <w:spacing w:before="0" w:after="0"/>
      </w:pPr>
      <w:r>
        <w:t>Total length driven by Economic Loss: 53.99 meters.</w:t>
      </w:r>
    </w:p>
    <w:p w14:paraId="123A9453" w14:textId="77777777" w:rsidR="00584F50" w:rsidRDefault="00584F50" w:rsidP="006E2336">
      <w:pPr>
        <w:pStyle w:val="ListParagraph"/>
        <w:numPr>
          <w:ilvl w:val="1"/>
          <w:numId w:val="30"/>
        </w:numPr>
        <w:spacing w:before="0" w:after="0"/>
      </w:pPr>
      <w:r>
        <w:t>Economic Loss Cost distributed between minimum of $0.86 and maximum of $0.86MM:</w:t>
      </w:r>
    </w:p>
    <w:p w14:paraId="6C58F6D6" w14:textId="77777777" w:rsidR="00584F50" w:rsidRDefault="00584F50" w:rsidP="006E2336">
      <w:pPr>
        <w:pStyle w:val="ListParagraph"/>
        <w:numPr>
          <w:ilvl w:val="2"/>
          <w:numId w:val="30"/>
        </w:numPr>
        <w:spacing w:before="0" w:after="0"/>
      </w:pPr>
      <w:r>
        <w:t>Repair costs between minimum of $44,000.00 and maximum of $44,000.00.</w:t>
      </w:r>
    </w:p>
    <w:p w14:paraId="2C0262E9" w14:textId="77777777" w:rsidR="00584F50" w:rsidRDefault="00584F50" w:rsidP="006E2336">
      <w:pPr>
        <w:pStyle w:val="ListParagraph"/>
        <w:numPr>
          <w:ilvl w:val="2"/>
          <w:numId w:val="30"/>
        </w:numPr>
        <w:spacing w:before="0" w:after="0"/>
      </w:pPr>
      <w:r>
        <w:t>Outage losses between minimum of $800,000.00 and maximum of $800,000.00.</w:t>
      </w:r>
    </w:p>
    <w:p w14:paraId="72993F29" w14:textId="77777777" w:rsidR="00584F50" w:rsidRDefault="00584F50" w:rsidP="006E2336">
      <w:pPr>
        <w:pStyle w:val="ListParagraph"/>
        <w:numPr>
          <w:ilvl w:val="2"/>
          <w:numId w:val="30"/>
        </w:numPr>
        <w:spacing w:before="0" w:after="0"/>
      </w:pPr>
      <w:r>
        <w:t>Product type is Crude Oil.</w:t>
      </w:r>
    </w:p>
    <w:p w14:paraId="7C1902C6" w14:textId="77777777" w:rsidR="00584F50" w:rsidRDefault="00584F50" w:rsidP="006E2336">
      <w:pPr>
        <w:pStyle w:val="ListParagraph"/>
        <w:numPr>
          <w:ilvl w:val="2"/>
          <w:numId w:val="30"/>
        </w:numPr>
        <w:spacing w:before="0" w:after="0"/>
      </w:pPr>
      <w:r>
        <w:t>Leak cost between minimum of $0.87 and maximum of $0.87MM</w:t>
      </w:r>
    </w:p>
    <w:p w14:paraId="668C61EF" w14:textId="77777777" w:rsidR="00584F50" w:rsidRDefault="00584F50" w:rsidP="006E2336">
      <w:pPr>
        <w:pStyle w:val="ListParagraph"/>
        <w:numPr>
          <w:ilvl w:val="2"/>
          <w:numId w:val="30"/>
        </w:numPr>
        <w:spacing w:before="0" w:after="0"/>
      </w:pPr>
      <w:r>
        <w:t>Leak scenario yielded 30.0 intersections with structures, with minimum of $25,000.00 and maximum of $25,000.00 in cost of structures impacted.</w:t>
      </w:r>
    </w:p>
    <w:p w14:paraId="3295FF57" w14:textId="77777777" w:rsidR="00584F50" w:rsidRDefault="00584F50" w:rsidP="006E2336">
      <w:pPr>
        <w:pStyle w:val="ListParagraph"/>
        <w:numPr>
          <w:ilvl w:val="2"/>
          <w:numId w:val="30"/>
        </w:numPr>
        <w:spacing w:before="0" w:after="0"/>
      </w:pPr>
      <w:r>
        <w:t>Leak product loss costs between minimum of $903.67 and maximum of $907.58</w:t>
      </w:r>
    </w:p>
    <w:p w14:paraId="3F718D90" w14:textId="77777777" w:rsidR="00584F50" w:rsidRDefault="00584F50" w:rsidP="006E2336">
      <w:pPr>
        <w:pStyle w:val="ListParagraph"/>
        <w:numPr>
          <w:ilvl w:val="2"/>
          <w:numId w:val="30"/>
        </w:numPr>
        <w:spacing w:before="0" w:after="0"/>
      </w:pPr>
      <w:r>
        <w:t>Rupture cost between minimum of $2.39 and maximum of $2.44MM</w:t>
      </w:r>
    </w:p>
    <w:p w14:paraId="0250A8CE" w14:textId="77777777" w:rsidR="00584F50" w:rsidRDefault="00584F50" w:rsidP="006E2336">
      <w:pPr>
        <w:pStyle w:val="ListParagraph"/>
        <w:numPr>
          <w:ilvl w:val="2"/>
          <w:numId w:val="30"/>
        </w:numPr>
        <w:spacing w:before="0" w:after="0"/>
      </w:pPr>
      <w:r>
        <w:t>Rupture scenario yielded 5.0 intersections with structures, with minimum of $50,000.00 and maximum of $100,000.00 in cost of structures impacted</w:t>
      </w:r>
    </w:p>
    <w:p w14:paraId="6B6891FE" w14:textId="77777777" w:rsidR="00584F50" w:rsidRDefault="00584F50" w:rsidP="006E2336">
      <w:pPr>
        <w:pStyle w:val="ListParagraph"/>
        <w:numPr>
          <w:ilvl w:val="2"/>
          <w:numId w:val="30"/>
        </w:numPr>
        <w:spacing w:before="0" w:after="0"/>
      </w:pPr>
      <w:r>
        <w:t>Rupture product loss costs between minimum of $1,492,510.39 and maximum of $1,498,965.83</w:t>
      </w:r>
    </w:p>
    <w:p w14:paraId="25B5AF18" w14:textId="77777777" w:rsidR="00584F50" w:rsidRDefault="00584F50" w:rsidP="006E2336">
      <w:pPr>
        <w:pStyle w:val="ListParagraph"/>
        <w:numPr>
          <w:ilvl w:val="2"/>
          <w:numId w:val="30"/>
        </w:numPr>
        <w:spacing w:before="0" w:after="0"/>
      </w:pPr>
      <w:r>
        <w:t>Puncture cost between minimum of $0.90 and maximum of $0.92MM</w:t>
      </w:r>
    </w:p>
    <w:p w14:paraId="460AF2D3" w14:textId="77777777" w:rsidR="00584F50" w:rsidRDefault="00584F50" w:rsidP="006E2336">
      <w:pPr>
        <w:pStyle w:val="ListParagraph"/>
        <w:numPr>
          <w:ilvl w:val="2"/>
          <w:numId w:val="30"/>
        </w:numPr>
        <w:spacing w:before="0" w:after="0"/>
      </w:pPr>
      <w:r>
        <w:t>Puncture scenario yielded 30.0 intersections with structures, with minimum of $25,000.00 and maximum of $50,000.00 in cost of structures impacted</w:t>
      </w:r>
    </w:p>
    <w:p w14:paraId="2D1270F4" w14:textId="77777777" w:rsidR="00584F50" w:rsidRDefault="00584F50" w:rsidP="006E2336">
      <w:pPr>
        <w:pStyle w:val="ListParagraph"/>
        <w:numPr>
          <w:ilvl w:val="2"/>
          <w:numId w:val="30"/>
        </w:numPr>
        <w:spacing w:before="0" w:after="0"/>
      </w:pPr>
      <w:r>
        <w:t>Product Loss costs between minimum of $29,692.55 and maximum of $29,820.98"</w:t>
      </w:r>
    </w:p>
    <w:p w14:paraId="3784147C" w14:textId="77777777" w:rsidR="00584F50" w:rsidRDefault="00584F50" w:rsidP="006E2336">
      <w:pPr>
        <w:pStyle w:val="ListParagraph"/>
        <w:numPr>
          <w:ilvl w:val="0"/>
          <w:numId w:val="30"/>
        </w:numPr>
        <w:spacing w:before="0" w:after="0"/>
      </w:pPr>
      <w:r>
        <w:t>"SS-74 NPS 6</w:t>
      </w:r>
    </w:p>
    <w:p w14:paraId="6112BCB3" w14:textId="77777777" w:rsidR="00584F50" w:rsidRDefault="00584F50" w:rsidP="006E2336">
      <w:pPr>
        <w:pStyle w:val="ListParagraph"/>
        <w:numPr>
          <w:ilvl w:val="1"/>
          <w:numId w:val="30"/>
        </w:numPr>
        <w:spacing w:before="0" w:after="0"/>
      </w:pPr>
      <w:r>
        <w:t>Total Cumulative Length (m):</w:t>
      </w:r>
      <w:r>
        <w:tab/>
        <w:t>53.75</w:t>
      </w:r>
    </w:p>
    <w:p w14:paraId="26DE0F32" w14:textId="77777777" w:rsidR="00584F50" w:rsidRDefault="00584F50" w:rsidP="006E2336">
      <w:pPr>
        <w:pStyle w:val="ListParagraph"/>
        <w:numPr>
          <w:ilvl w:val="1"/>
          <w:numId w:val="30"/>
        </w:numPr>
        <w:spacing w:before="0" w:after="0"/>
      </w:pPr>
      <w:r>
        <w:t>Likelihood of failure distributed between minimum of 1.653e-03 and maximum of 6.869e-03.</w:t>
      </w:r>
    </w:p>
    <w:p w14:paraId="2FF9C7C8" w14:textId="77777777" w:rsidR="00584F50" w:rsidRDefault="00584F50" w:rsidP="006E2336">
      <w:pPr>
        <w:pStyle w:val="ListParagraph"/>
        <w:numPr>
          <w:ilvl w:val="2"/>
          <w:numId w:val="30"/>
        </w:numPr>
        <w:spacing w:before="0" w:after="0"/>
      </w:pPr>
      <w:r>
        <w:t xml:space="preserve">Land use distributed as </w:t>
      </w:r>
    </w:p>
    <w:p w14:paraId="1C721C99" w14:textId="77777777" w:rsidR="00584F50" w:rsidRDefault="00584F50" w:rsidP="006E2336">
      <w:pPr>
        <w:pStyle w:val="ListParagraph"/>
        <w:numPr>
          <w:ilvl w:val="3"/>
          <w:numId w:val="30"/>
        </w:numPr>
        <w:spacing w:before="0" w:after="0"/>
      </w:pPr>
      <w:r>
        <w:t>Agricultural: 19.58</w:t>
      </w:r>
    </w:p>
    <w:p w14:paraId="60BFE45C" w14:textId="77777777" w:rsidR="00584F50" w:rsidRDefault="00584F50" w:rsidP="006E2336">
      <w:pPr>
        <w:pStyle w:val="ListParagraph"/>
        <w:numPr>
          <w:ilvl w:val="3"/>
          <w:numId w:val="30"/>
        </w:numPr>
        <w:spacing w:before="0" w:after="0"/>
      </w:pPr>
      <w:r>
        <w:t>Water Course: 34.18</w:t>
      </w:r>
    </w:p>
    <w:p w14:paraId="3CA881E7" w14:textId="77777777" w:rsidR="00584F50" w:rsidRDefault="00584F50" w:rsidP="006E2336">
      <w:pPr>
        <w:pStyle w:val="ListParagraph"/>
        <w:numPr>
          <w:ilvl w:val="2"/>
          <w:numId w:val="30"/>
        </w:numPr>
        <w:spacing w:before="0" w:after="0"/>
      </w:pPr>
      <w:r>
        <w:t xml:space="preserve">Depth of cover distributed as </w:t>
      </w:r>
    </w:p>
    <w:p w14:paraId="278C44A6" w14:textId="77777777" w:rsidR="00584F50" w:rsidRDefault="00584F50" w:rsidP="006E2336">
      <w:pPr>
        <w:pStyle w:val="ListParagraph"/>
        <w:numPr>
          <w:ilvl w:val="3"/>
          <w:numId w:val="30"/>
        </w:numPr>
        <w:spacing w:before="0" w:after="0"/>
      </w:pPr>
      <w:r>
        <w:t>nan</w:t>
      </w:r>
    </w:p>
    <w:p w14:paraId="4B3263F4" w14:textId="77777777" w:rsidR="00584F50" w:rsidRDefault="00584F50" w:rsidP="006E2336">
      <w:pPr>
        <w:pStyle w:val="ListParagraph"/>
        <w:numPr>
          <w:ilvl w:val="2"/>
          <w:numId w:val="30"/>
        </w:numPr>
        <w:spacing w:before="0" w:after="0"/>
      </w:pPr>
      <w:r>
        <w:t>Installation date between minimum of 2012-01-31 and maximum of 2012-01-31</w:t>
      </w:r>
    </w:p>
    <w:p w14:paraId="673164B3" w14:textId="77777777" w:rsidR="00584F50" w:rsidRDefault="00584F50" w:rsidP="006E2336">
      <w:pPr>
        <w:pStyle w:val="ListParagraph"/>
        <w:numPr>
          <w:ilvl w:val="2"/>
          <w:numId w:val="30"/>
        </w:numPr>
        <w:spacing w:before="0" w:after="0"/>
      </w:pPr>
      <w:r>
        <w:t>Outside diameter of 6.625 in.</w:t>
      </w:r>
    </w:p>
    <w:p w14:paraId="6CF117CB" w14:textId="77777777" w:rsidR="00584F50" w:rsidRDefault="00584F50" w:rsidP="006E2336">
      <w:pPr>
        <w:pStyle w:val="ListParagraph"/>
        <w:numPr>
          <w:ilvl w:val="2"/>
          <w:numId w:val="30"/>
        </w:numPr>
        <w:spacing w:before="0" w:after="0"/>
      </w:pPr>
      <w:r>
        <w:t>Grade between minimum of 359.0 and maximum of 359.0 MPa</w:t>
      </w:r>
    </w:p>
    <w:p w14:paraId="782AAEBE" w14:textId="77777777" w:rsidR="00584F50" w:rsidRDefault="00584F50" w:rsidP="006E2336">
      <w:pPr>
        <w:pStyle w:val="ListParagraph"/>
        <w:numPr>
          <w:ilvl w:val="2"/>
          <w:numId w:val="30"/>
        </w:numPr>
        <w:spacing w:before="0" w:after="0"/>
      </w:pPr>
      <w:r>
        <w:t>Wall thickness between minimum of 4.78 and maximum of 4.78 mm</w:t>
      </w:r>
    </w:p>
    <w:p w14:paraId="187EB3B9" w14:textId="77777777" w:rsidR="00584F50" w:rsidRDefault="00584F50" w:rsidP="006E2336">
      <w:pPr>
        <w:pStyle w:val="ListParagraph"/>
        <w:numPr>
          <w:ilvl w:val="2"/>
          <w:numId w:val="30"/>
        </w:numPr>
        <w:spacing w:before="0" w:after="0"/>
      </w:pPr>
      <w:r>
        <w:t>Toughness between minimum of nan and maximum of nan J</w:t>
      </w:r>
    </w:p>
    <w:p w14:paraId="4FC18E0F" w14:textId="77777777" w:rsidR="00584F50" w:rsidRDefault="00584F50" w:rsidP="006E2336">
      <w:pPr>
        <w:pStyle w:val="ListParagraph"/>
        <w:numPr>
          <w:ilvl w:val="2"/>
          <w:numId w:val="30"/>
        </w:numPr>
        <w:spacing w:before="0" w:after="0"/>
      </w:pPr>
      <w:r>
        <w:lastRenderedPageBreak/>
        <w:t>Probability of failure given a hit between minimum of 1.650e-01 and maximum of 1.650e-01</w:t>
      </w:r>
    </w:p>
    <w:p w14:paraId="4F73A4B9" w14:textId="77777777" w:rsidR="00584F50" w:rsidRDefault="00584F50" w:rsidP="006E2336">
      <w:pPr>
        <w:pStyle w:val="ListParagraph"/>
        <w:numPr>
          <w:ilvl w:val="2"/>
          <w:numId w:val="30"/>
        </w:numPr>
        <w:spacing w:before="0" w:after="0"/>
      </w:pPr>
      <w:r>
        <w:t>Class area location is/are 1.0.</w:t>
      </w:r>
    </w:p>
    <w:p w14:paraId="22832DCB" w14:textId="77777777" w:rsidR="00584F50" w:rsidRDefault="00584F50" w:rsidP="006E2336">
      <w:pPr>
        <w:pStyle w:val="ListParagraph"/>
        <w:numPr>
          <w:ilvl w:val="1"/>
          <w:numId w:val="30"/>
        </w:numPr>
        <w:spacing w:before="0" w:after="0"/>
      </w:pPr>
      <w:r>
        <w:t>Consequence of failure distributed between minimum of $14.83 and maximum of $15.92MM</w:t>
      </w:r>
    </w:p>
    <w:p w14:paraId="1D807D65" w14:textId="77777777" w:rsidR="00584F50" w:rsidRDefault="00584F50" w:rsidP="006E2336">
      <w:pPr>
        <w:pStyle w:val="ListParagraph"/>
        <w:numPr>
          <w:ilvl w:val="1"/>
          <w:numId w:val="30"/>
        </w:numPr>
        <w:spacing w:before="0" w:after="0"/>
      </w:pPr>
      <w:r>
        <w:t>Total length driven by Environmental: 53.75 meters.</w:t>
      </w:r>
    </w:p>
    <w:p w14:paraId="65574B74" w14:textId="77777777" w:rsidR="00584F50" w:rsidRDefault="00584F50" w:rsidP="006E2336">
      <w:pPr>
        <w:pStyle w:val="ListParagraph"/>
        <w:numPr>
          <w:ilvl w:val="1"/>
          <w:numId w:val="30"/>
        </w:numPr>
        <w:spacing w:before="0" w:after="0"/>
      </w:pPr>
      <w:r>
        <w:t>Environmental Cost distributed between minimum of $14.50 and maximum of $15.58MM:</w:t>
      </w:r>
    </w:p>
    <w:p w14:paraId="60F69115" w14:textId="77777777" w:rsidR="00584F50" w:rsidRDefault="00584F50" w:rsidP="006E2336">
      <w:pPr>
        <w:pStyle w:val="ListParagraph"/>
        <w:numPr>
          <w:ilvl w:val="2"/>
          <w:numId w:val="30"/>
        </w:numPr>
        <w:spacing w:before="0" w:after="0"/>
      </w:pPr>
      <w:r>
        <w:t>Leak cost between minimum of $0.33 and maximum of $0.36MM</w:t>
      </w:r>
    </w:p>
    <w:p w14:paraId="6E28BAB4" w14:textId="77777777" w:rsidR="00584F50" w:rsidRDefault="00584F50" w:rsidP="006E2336">
      <w:pPr>
        <w:pStyle w:val="ListParagraph"/>
        <w:numPr>
          <w:ilvl w:val="2"/>
          <w:numId w:val="30"/>
        </w:numPr>
        <w:spacing w:before="0" w:after="0"/>
      </w:pPr>
      <w:r>
        <w:t>Leak spill volume between a minimum of 1873.05 and maximum of 2020.29 gallons</w:t>
      </w:r>
    </w:p>
    <w:p w14:paraId="2B8F70B2" w14:textId="77777777" w:rsidR="00584F50" w:rsidRDefault="00584F50" w:rsidP="006E2336">
      <w:pPr>
        <w:pStyle w:val="ListParagraph"/>
        <w:numPr>
          <w:ilvl w:val="2"/>
          <w:numId w:val="30"/>
        </w:numPr>
        <w:spacing w:before="0" w:after="0"/>
      </w:pPr>
      <w:r>
        <w:t>Rupture cost between minimum of $94.36 and maximum of $101.78MM</w:t>
      </w:r>
    </w:p>
    <w:p w14:paraId="38E32652" w14:textId="77777777" w:rsidR="00584F50" w:rsidRDefault="00584F50" w:rsidP="006E2336">
      <w:pPr>
        <w:pStyle w:val="ListParagraph"/>
        <w:numPr>
          <w:ilvl w:val="2"/>
          <w:numId w:val="30"/>
        </w:numPr>
        <w:spacing w:before="0" w:after="0"/>
      </w:pPr>
      <w:r>
        <w:t>Rupture spill volume is between a minimum of 530381.83 and maximum of 572075.6 gallons</w:t>
      </w:r>
    </w:p>
    <w:p w14:paraId="7D41E077" w14:textId="77777777" w:rsidR="00584F50" w:rsidRDefault="00584F50" w:rsidP="006E2336">
      <w:pPr>
        <w:pStyle w:val="ListParagraph"/>
        <w:numPr>
          <w:ilvl w:val="2"/>
          <w:numId w:val="30"/>
        </w:numPr>
        <w:spacing w:before="0" w:after="0"/>
      </w:pPr>
      <w:r>
        <w:t>Puncture cost between minimum of $10.95 and maximum of $11.81MM</w:t>
      </w:r>
    </w:p>
    <w:p w14:paraId="634D3CC6" w14:textId="77777777" w:rsidR="00584F50" w:rsidRDefault="00584F50" w:rsidP="006E2336">
      <w:pPr>
        <w:pStyle w:val="ListParagraph"/>
        <w:numPr>
          <w:ilvl w:val="2"/>
          <w:numId w:val="30"/>
        </w:numPr>
        <w:spacing w:before="0" w:after="0"/>
      </w:pPr>
      <w:r>
        <w:t>Puncture spill volume is between a minimum of 61544.18 and maximum of 66382.22 gallons</w:t>
      </w:r>
    </w:p>
    <w:p w14:paraId="25216866" w14:textId="77777777" w:rsidR="00584F50" w:rsidRDefault="00584F50" w:rsidP="006E2336">
      <w:pPr>
        <w:pStyle w:val="ListParagraph"/>
        <w:numPr>
          <w:ilvl w:val="0"/>
          <w:numId w:val="30"/>
        </w:numPr>
        <w:spacing w:before="0" w:after="0"/>
      </w:pPr>
      <w:r>
        <w:t>"DULWICH TO LONE ROCK BLEND NPS 10</w:t>
      </w:r>
    </w:p>
    <w:p w14:paraId="0DAEDD2F" w14:textId="77777777" w:rsidR="00584F50" w:rsidRDefault="00584F50" w:rsidP="006E2336">
      <w:pPr>
        <w:pStyle w:val="ListParagraph"/>
        <w:numPr>
          <w:ilvl w:val="1"/>
          <w:numId w:val="30"/>
        </w:numPr>
        <w:spacing w:before="0" w:after="0"/>
      </w:pPr>
      <w:r>
        <w:t>Total Cumulative Length (m):</w:t>
      </w:r>
      <w:r>
        <w:tab/>
        <w:t>50.56</w:t>
      </w:r>
    </w:p>
    <w:p w14:paraId="08681C89" w14:textId="77777777" w:rsidR="00584F50" w:rsidRDefault="00584F50" w:rsidP="006E2336">
      <w:pPr>
        <w:pStyle w:val="ListParagraph"/>
        <w:numPr>
          <w:ilvl w:val="1"/>
          <w:numId w:val="30"/>
        </w:numPr>
        <w:spacing w:before="0" w:after="0"/>
      </w:pPr>
      <w:r>
        <w:t>Likelihood of failure distributed between minimum of 1.527e-03 and maximum of 1.973e-03.</w:t>
      </w:r>
    </w:p>
    <w:p w14:paraId="1D1B59B0" w14:textId="77777777" w:rsidR="00584F50" w:rsidRDefault="00584F50" w:rsidP="006E2336">
      <w:pPr>
        <w:pStyle w:val="ListParagraph"/>
        <w:numPr>
          <w:ilvl w:val="2"/>
          <w:numId w:val="30"/>
        </w:numPr>
        <w:spacing w:before="0" w:after="0"/>
      </w:pPr>
      <w:r>
        <w:t xml:space="preserve">Land use distributed as </w:t>
      </w:r>
    </w:p>
    <w:p w14:paraId="3D4C64F8" w14:textId="77777777" w:rsidR="00584F50" w:rsidRDefault="00584F50" w:rsidP="006E2336">
      <w:pPr>
        <w:pStyle w:val="ListParagraph"/>
        <w:numPr>
          <w:ilvl w:val="3"/>
          <w:numId w:val="30"/>
        </w:numPr>
        <w:spacing w:before="0" w:after="0"/>
      </w:pPr>
      <w:r>
        <w:t>Agricultural: 48.44</w:t>
      </w:r>
    </w:p>
    <w:p w14:paraId="36CA4221" w14:textId="77777777" w:rsidR="00584F50" w:rsidRDefault="00584F50" w:rsidP="006E2336">
      <w:pPr>
        <w:pStyle w:val="ListParagraph"/>
        <w:numPr>
          <w:ilvl w:val="3"/>
          <w:numId w:val="30"/>
        </w:numPr>
        <w:spacing w:before="0" w:after="0"/>
      </w:pPr>
      <w:r>
        <w:t>Remote: 0.10</w:t>
      </w:r>
    </w:p>
    <w:p w14:paraId="0857C322" w14:textId="77777777" w:rsidR="00584F50" w:rsidRDefault="00584F50" w:rsidP="006E2336">
      <w:pPr>
        <w:pStyle w:val="ListParagraph"/>
        <w:numPr>
          <w:ilvl w:val="3"/>
          <w:numId w:val="30"/>
        </w:numPr>
        <w:spacing w:before="0" w:after="0"/>
      </w:pPr>
      <w:r>
        <w:t>Water Course: 2.02</w:t>
      </w:r>
    </w:p>
    <w:p w14:paraId="29E5AC58" w14:textId="77777777" w:rsidR="00584F50" w:rsidRDefault="00584F50" w:rsidP="006E2336">
      <w:pPr>
        <w:pStyle w:val="ListParagraph"/>
        <w:numPr>
          <w:ilvl w:val="2"/>
          <w:numId w:val="30"/>
        </w:numPr>
        <w:spacing w:before="0" w:after="0"/>
      </w:pPr>
      <w:r>
        <w:t xml:space="preserve">Depth of cover distributed as </w:t>
      </w:r>
    </w:p>
    <w:p w14:paraId="6B118043" w14:textId="77777777" w:rsidR="00584F50" w:rsidRDefault="00584F50" w:rsidP="006E2336">
      <w:pPr>
        <w:pStyle w:val="ListParagraph"/>
        <w:numPr>
          <w:ilvl w:val="3"/>
          <w:numId w:val="30"/>
        </w:numPr>
        <w:spacing w:before="0" w:after="0"/>
      </w:pPr>
      <w:r>
        <w:t>nan</w:t>
      </w:r>
    </w:p>
    <w:p w14:paraId="19727172" w14:textId="77777777" w:rsidR="00584F50" w:rsidRDefault="00584F50" w:rsidP="006E2336">
      <w:pPr>
        <w:pStyle w:val="ListParagraph"/>
        <w:numPr>
          <w:ilvl w:val="2"/>
          <w:numId w:val="30"/>
        </w:numPr>
        <w:spacing w:before="0" w:after="0"/>
      </w:pPr>
      <w:r>
        <w:t>Installation date between minimum of 1971-01-01 and maximum of 1971-01-01</w:t>
      </w:r>
    </w:p>
    <w:p w14:paraId="5676D37E" w14:textId="77777777" w:rsidR="00584F50" w:rsidRDefault="00584F50" w:rsidP="006E2336">
      <w:pPr>
        <w:pStyle w:val="ListParagraph"/>
        <w:numPr>
          <w:ilvl w:val="2"/>
          <w:numId w:val="30"/>
        </w:numPr>
        <w:spacing w:before="0" w:after="0"/>
      </w:pPr>
      <w:r>
        <w:t>Outside diameter of 10.75 in.</w:t>
      </w:r>
    </w:p>
    <w:p w14:paraId="279C61A4" w14:textId="77777777" w:rsidR="00584F50" w:rsidRDefault="00584F50" w:rsidP="006E2336">
      <w:pPr>
        <w:pStyle w:val="ListParagraph"/>
        <w:numPr>
          <w:ilvl w:val="2"/>
          <w:numId w:val="30"/>
        </w:numPr>
        <w:spacing w:before="0" w:after="0"/>
      </w:pPr>
      <w:r>
        <w:t>Grade between minimum of 359.0 and maximum of 359.0 MPa</w:t>
      </w:r>
    </w:p>
    <w:p w14:paraId="355A9464" w14:textId="77777777" w:rsidR="00584F50" w:rsidRDefault="00584F50" w:rsidP="006E2336">
      <w:pPr>
        <w:pStyle w:val="ListParagraph"/>
        <w:numPr>
          <w:ilvl w:val="2"/>
          <w:numId w:val="30"/>
        </w:numPr>
        <w:spacing w:before="0" w:after="0"/>
      </w:pPr>
      <w:r>
        <w:t>Wall thickness between minimum of 4.78 and maximum of 9.27 mm</w:t>
      </w:r>
    </w:p>
    <w:p w14:paraId="6EFB8290" w14:textId="77777777" w:rsidR="00584F50" w:rsidRDefault="00584F50" w:rsidP="006E2336">
      <w:pPr>
        <w:pStyle w:val="ListParagraph"/>
        <w:numPr>
          <w:ilvl w:val="2"/>
          <w:numId w:val="30"/>
        </w:numPr>
        <w:spacing w:before="0" w:after="0"/>
      </w:pPr>
      <w:r>
        <w:t>Toughness between minimum of nan and maximum of nan J</w:t>
      </w:r>
    </w:p>
    <w:p w14:paraId="41CCBE08" w14:textId="77777777" w:rsidR="00584F50" w:rsidRDefault="00584F50" w:rsidP="006E2336">
      <w:pPr>
        <w:pStyle w:val="ListParagraph"/>
        <w:numPr>
          <w:ilvl w:val="2"/>
          <w:numId w:val="30"/>
        </w:numPr>
        <w:spacing w:before="0" w:after="0"/>
      </w:pPr>
      <w:r>
        <w:t>Probability of failure given a hit between minimum of 4.739e-02 and maximum of 1.524e-01</w:t>
      </w:r>
    </w:p>
    <w:p w14:paraId="66A30C26" w14:textId="77777777" w:rsidR="00584F50" w:rsidRDefault="00584F50" w:rsidP="006E2336">
      <w:pPr>
        <w:pStyle w:val="ListParagraph"/>
        <w:numPr>
          <w:ilvl w:val="2"/>
          <w:numId w:val="30"/>
        </w:numPr>
        <w:spacing w:before="0" w:after="0"/>
      </w:pPr>
      <w:r>
        <w:t>Class area location is/are 1.0.</w:t>
      </w:r>
    </w:p>
    <w:p w14:paraId="18160671" w14:textId="77777777" w:rsidR="00584F50" w:rsidRDefault="00584F50" w:rsidP="006E2336">
      <w:pPr>
        <w:pStyle w:val="ListParagraph"/>
        <w:numPr>
          <w:ilvl w:val="1"/>
          <w:numId w:val="30"/>
        </w:numPr>
        <w:spacing w:before="0" w:after="0"/>
      </w:pPr>
      <w:r>
        <w:t>Consequence of failure distributed between minimum of $10.26 and maximum of $18.46MM</w:t>
      </w:r>
    </w:p>
    <w:p w14:paraId="2001E176" w14:textId="77777777" w:rsidR="00584F50" w:rsidRDefault="00584F50" w:rsidP="006E2336">
      <w:pPr>
        <w:pStyle w:val="ListParagraph"/>
        <w:numPr>
          <w:ilvl w:val="1"/>
          <w:numId w:val="30"/>
        </w:numPr>
        <w:spacing w:before="0" w:after="0"/>
      </w:pPr>
      <w:r>
        <w:t>Total length driven by Safety: 48.44 meters.</w:t>
      </w:r>
    </w:p>
    <w:p w14:paraId="03333F7E" w14:textId="77777777" w:rsidR="00584F50" w:rsidRDefault="00584F50" w:rsidP="006E2336">
      <w:pPr>
        <w:pStyle w:val="ListParagraph"/>
        <w:numPr>
          <w:ilvl w:val="1"/>
          <w:numId w:val="30"/>
        </w:numPr>
        <w:spacing w:before="0" w:after="0"/>
      </w:pPr>
      <w:r>
        <w:t>Safety Cost distributed between minimum of $0.00 and maximum of $12.11MM:</w:t>
      </w:r>
    </w:p>
    <w:p w14:paraId="60176D28" w14:textId="77777777" w:rsidR="00584F50" w:rsidRDefault="00584F50" w:rsidP="006E2336">
      <w:pPr>
        <w:pStyle w:val="ListParagraph"/>
        <w:numPr>
          <w:ilvl w:val="2"/>
          <w:numId w:val="30"/>
        </w:numPr>
        <w:spacing w:before="0" w:after="0"/>
      </w:pPr>
      <w:r>
        <w:t>Leak cost between minimum of $0.00 and maximum of $12.11MM</w:t>
      </w:r>
    </w:p>
    <w:p w14:paraId="7DC39410" w14:textId="77777777" w:rsidR="00584F50" w:rsidRDefault="00584F50" w:rsidP="006E2336">
      <w:pPr>
        <w:pStyle w:val="ListParagraph"/>
        <w:numPr>
          <w:ilvl w:val="2"/>
          <w:numId w:val="30"/>
        </w:numPr>
        <w:spacing w:before="0" w:after="0"/>
      </w:pPr>
      <w:r>
        <w:t>Leak scenario yielded 7.0 intersections with structures, with minimum of 1.26 and maximum of 1.26 of population impacted.</w:t>
      </w:r>
    </w:p>
    <w:p w14:paraId="5314164F" w14:textId="77777777" w:rsidR="00584F50" w:rsidRDefault="00584F50" w:rsidP="006E2336">
      <w:pPr>
        <w:pStyle w:val="ListParagraph"/>
        <w:numPr>
          <w:ilvl w:val="2"/>
          <w:numId w:val="30"/>
        </w:numPr>
        <w:spacing w:before="0" w:after="0"/>
      </w:pPr>
      <w:r>
        <w:t>Leak hazard radius distributed between minimum of 4.02 and maximum of 4.02 meters.</w:t>
      </w:r>
    </w:p>
    <w:p w14:paraId="44A8AF23" w14:textId="77777777" w:rsidR="00584F50" w:rsidRDefault="00584F50" w:rsidP="006E2336">
      <w:pPr>
        <w:pStyle w:val="ListParagraph"/>
        <w:numPr>
          <w:ilvl w:val="2"/>
          <w:numId w:val="30"/>
        </w:numPr>
        <w:spacing w:before="0" w:after="0"/>
      </w:pPr>
      <w:r>
        <w:t>Rupture cost between minimum of $0.00 and maximum of $12.11MM</w:t>
      </w:r>
    </w:p>
    <w:p w14:paraId="1653B4C6" w14:textId="77777777" w:rsidR="00584F50" w:rsidRDefault="00584F50" w:rsidP="006E2336">
      <w:pPr>
        <w:pStyle w:val="ListParagraph"/>
        <w:numPr>
          <w:ilvl w:val="2"/>
          <w:numId w:val="30"/>
        </w:numPr>
        <w:spacing w:before="0" w:after="0"/>
      </w:pPr>
      <w:r>
        <w:t>Rupture scenario yielded 11.0 intersections with structures, with minimum of 1.26 and maximum of 1.26 of population impacted</w:t>
      </w:r>
    </w:p>
    <w:p w14:paraId="244AC85A" w14:textId="77777777" w:rsidR="00584F50" w:rsidRDefault="00584F50" w:rsidP="006E2336">
      <w:pPr>
        <w:pStyle w:val="ListParagraph"/>
        <w:numPr>
          <w:ilvl w:val="2"/>
          <w:numId w:val="30"/>
        </w:numPr>
        <w:spacing w:before="0" w:after="0"/>
      </w:pPr>
      <w:r>
        <w:t>Rupture hazard radius distributed between minimum of 66.55 and maximum of 66.55 meters.</w:t>
      </w:r>
    </w:p>
    <w:p w14:paraId="63F4F5EA" w14:textId="77777777" w:rsidR="00584F50" w:rsidRDefault="00584F50" w:rsidP="006E2336">
      <w:pPr>
        <w:pStyle w:val="ListParagraph"/>
        <w:numPr>
          <w:ilvl w:val="2"/>
          <w:numId w:val="30"/>
        </w:numPr>
        <w:spacing w:before="0" w:after="0"/>
      </w:pPr>
      <w:r>
        <w:t>Puncture cost between minimum of $0.00 and maximum of $12.11MM</w:t>
      </w:r>
    </w:p>
    <w:p w14:paraId="478B0E50" w14:textId="77777777" w:rsidR="00584F50" w:rsidRDefault="00584F50" w:rsidP="006E2336">
      <w:pPr>
        <w:pStyle w:val="ListParagraph"/>
        <w:numPr>
          <w:ilvl w:val="2"/>
          <w:numId w:val="30"/>
        </w:numPr>
        <w:spacing w:before="0" w:after="0"/>
      </w:pPr>
      <w:r>
        <w:lastRenderedPageBreak/>
        <w:t>Puncture scenario yielded 9.0 intersections with structures, with minimum of 1.26 and maximum of 1.26 of population impacted</w:t>
      </w:r>
    </w:p>
    <w:p w14:paraId="3CB0FA04" w14:textId="77777777" w:rsidR="00584F50" w:rsidRDefault="00584F50" w:rsidP="006E2336">
      <w:pPr>
        <w:pStyle w:val="ListParagraph"/>
        <w:numPr>
          <w:ilvl w:val="2"/>
          <w:numId w:val="30"/>
        </w:numPr>
        <w:spacing w:before="0" w:after="0"/>
      </w:pPr>
      <w:r>
        <w:t>Puncture hazard radius distributed between minimum of 16.08 and maximum of 16.08 meters.</w:t>
      </w:r>
    </w:p>
    <w:p w14:paraId="6C7434F5" w14:textId="77777777" w:rsidR="00584F50" w:rsidRDefault="00584F50" w:rsidP="006E2336">
      <w:pPr>
        <w:pStyle w:val="ListParagraph"/>
        <w:numPr>
          <w:ilvl w:val="2"/>
          <w:numId w:val="30"/>
        </w:numPr>
        <w:spacing w:before="0" w:after="0"/>
      </w:pPr>
      <w:r>
        <w:t>Product type is Blend.</w:t>
      </w:r>
    </w:p>
    <w:p w14:paraId="41207C1C" w14:textId="77777777" w:rsidR="00584F50" w:rsidRDefault="00584F50" w:rsidP="006E2336">
      <w:pPr>
        <w:pStyle w:val="ListParagraph"/>
        <w:numPr>
          <w:ilvl w:val="2"/>
          <w:numId w:val="30"/>
        </w:numPr>
        <w:spacing w:before="0" w:after="0"/>
      </w:pPr>
      <w:r>
        <w:t>Class area location is/are 1.0.</w:t>
      </w:r>
    </w:p>
    <w:p w14:paraId="16462799" w14:textId="77777777" w:rsidR="00584F50" w:rsidRDefault="00584F50" w:rsidP="006E2336">
      <w:pPr>
        <w:pStyle w:val="ListParagraph"/>
        <w:numPr>
          <w:ilvl w:val="1"/>
          <w:numId w:val="30"/>
        </w:numPr>
        <w:spacing w:before="0" w:after="0"/>
      </w:pPr>
      <w:r>
        <w:t>Total length driven by Environmental: 2.12 meters.</w:t>
      </w:r>
    </w:p>
    <w:p w14:paraId="1C69E1DD" w14:textId="77777777" w:rsidR="00584F50" w:rsidRDefault="00584F50" w:rsidP="006E2336">
      <w:pPr>
        <w:pStyle w:val="ListParagraph"/>
        <w:numPr>
          <w:ilvl w:val="1"/>
          <w:numId w:val="30"/>
        </w:numPr>
        <w:spacing w:before="0" w:after="0"/>
      </w:pPr>
      <w:r>
        <w:t>Environmental Cost distributed between minimum of $5.46 and maximum of $9.98MM:</w:t>
      </w:r>
    </w:p>
    <w:p w14:paraId="250AA77D" w14:textId="77777777" w:rsidR="00584F50" w:rsidRDefault="00584F50" w:rsidP="006E2336">
      <w:pPr>
        <w:pStyle w:val="ListParagraph"/>
        <w:numPr>
          <w:ilvl w:val="2"/>
          <w:numId w:val="30"/>
        </w:numPr>
        <w:spacing w:before="0" w:after="0"/>
      </w:pPr>
      <w:r>
        <w:t>Leak cost between minimum of $0.19 and maximum of $0.35MM</w:t>
      </w:r>
    </w:p>
    <w:p w14:paraId="24C835D6" w14:textId="77777777" w:rsidR="00584F50" w:rsidRDefault="00584F50" w:rsidP="006E2336">
      <w:pPr>
        <w:pStyle w:val="ListParagraph"/>
        <w:numPr>
          <w:ilvl w:val="2"/>
          <w:numId w:val="30"/>
        </w:numPr>
        <w:spacing w:before="0" w:after="0"/>
      </w:pPr>
      <w:r>
        <w:t>Leak spill volume between a minimum of 1764.77 and maximum of 1942.94 gallons</w:t>
      </w:r>
    </w:p>
    <w:p w14:paraId="2FC61AE6" w14:textId="77777777" w:rsidR="00584F50" w:rsidRDefault="00584F50" w:rsidP="006E2336">
      <w:pPr>
        <w:pStyle w:val="ListParagraph"/>
        <w:numPr>
          <w:ilvl w:val="2"/>
          <w:numId w:val="30"/>
        </w:numPr>
        <w:spacing w:before="0" w:after="0"/>
      </w:pPr>
      <w:r>
        <w:t>Rupture cost between minimum of $2.04 and maximum of $6.44MM</w:t>
      </w:r>
    </w:p>
    <w:p w14:paraId="5E02C052" w14:textId="77777777" w:rsidR="00584F50" w:rsidRDefault="00584F50" w:rsidP="006E2336">
      <w:pPr>
        <w:pStyle w:val="ListParagraph"/>
        <w:numPr>
          <w:ilvl w:val="2"/>
          <w:numId w:val="30"/>
        </w:numPr>
        <w:spacing w:before="0" w:after="0"/>
      </w:pPr>
      <w:r>
        <w:t>Rupture spill volume is between a minimum of 19252.17 and maximum of 36223.07 gallons</w:t>
      </w:r>
    </w:p>
    <w:p w14:paraId="2A98F0AB" w14:textId="77777777" w:rsidR="00584F50" w:rsidRDefault="00584F50" w:rsidP="006E2336">
      <w:pPr>
        <w:pStyle w:val="ListParagraph"/>
        <w:numPr>
          <w:ilvl w:val="2"/>
          <w:numId w:val="30"/>
        </w:numPr>
        <w:spacing w:before="0" w:after="0"/>
      </w:pPr>
      <w:r>
        <w:t>Puncture cost between minimum of $6.15 and maximum of $11.36MM</w:t>
      </w:r>
    </w:p>
    <w:p w14:paraId="485592A8" w14:textId="77777777" w:rsidR="00584F50" w:rsidRDefault="00584F50" w:rsidP="006E2336">
      <w:pPr>
        <w:pStyle w:val="ListParagraph"/>
        <w:numPr>
          <w:ilvl w:val="2"/>
          <w:numId w:val="30"/>
        </w:numPr>
        <w:spacing w:before="0" w:after="0"/>
      </w:pPr>
      <w:r>
        <w:t>Puncture spill volume is between a minimum of 57986.33 and maximum of 63840.74 gallons</w:t>
      </w:r>
    </w:p>
    <w:p w14:paraId="15E81C43" w14:textId="77777777" w:rsidR="00584F50" w:rsidRDefault="00584F50" w:rsidP="006E2336">
      <w:pPr>
        <w:pStyle w:val="ListParagraph"/>
        <w:numPr>
          <w:ilvl w:val="0"/>
          <w:numId w:val="30"/>
        </w:numPr>
        <w:spacing w:before="0" w:after="0"/>
      </w:pPr>
      <w:r>
        <w:t xml:space="preserve">"NPS8 Petro Vera to Lone Rock From 13-11-47-27-W3 </w:t>
      </w:r>
      <w:proofErr w:type="gramStart"/>
      <w:r>
        <w:t>To</w:t>
      </w:r>
      <w:proofErr w:type="gramEnd"/>
      <w:r>
        <w:t xml:space="preserve"> 16-10-47-27-W3</w:t>
      </w:r>
    </w:p>
    <w:p w14:paraId="0490F908" w14:textId="77777777" w:rsidR="00584F50" w:rsidRDefault="00584F50" w:rsidP="006E2336">
      <w:pPr>
        <w:pStyle w:val="ListParagraph"/>
        <w:numPr>
          <w:ilvl w:val="1"/>
          <w:numId w:val="30"/>
        </w:numPr>
        <w:spacing w:before="0" w:after="0"/>
      </w:pPr>
      <w:r>
        <w:t>Total Cumulative Length (m):</w:t>
      </w:r>
      <w:r>
        <w:tab/>
        <w:t>46.08</w:t>
      </w:r>
    </w:p>
    <w:p w14:paraId="48AE4E58" w14:textId="77777777" w:rsidR="00584F50" w:rsidRDefault="00584F50" w:rsidP="006E2336">
      <w:pPr>
        <w:pStyle w:val="ListParagraph"/>
        <w:numPr>
          <w:ilvl w:val="1"/>
          <w:numId w:val="30"/>
        </w:numPr>
        <w:spacing w:before="0" w:after="0"/>
      </w:pPr>
      <w:r>
        <w:t>Likelihood of failure distributed between minimum of 3.966e-03 and maximum of 3.966e-03.</w:t>
      </w:r>
    </w:p>
    <w:p w14:paraId="620066C6" w14:textId="77777777" w:rsidR="00584F50" w:rsidRDefault="00584F50" w:rsidP="006E2336">
      <w:pPr>
        <w:pStyle w:val="ListParagraph"/>
        <w:numPr>
          <w:ilvl w:val="2"/>
          <w:numId w:val="30"/>
        </w:numPr>
        <w:spacing w:before="0" w:after="0"/>
      </w:pPr>
      <w:r>
        <w:t xml:space="preserve">Land use distributed as </w:t>
      </w:r>
    </w:p>
    <w:p w14:paraId="4473ADD8" w14:textId="77777777" w:rsidR="00584F50" w:rsidRDefault="00584F50" w:rsidP="006E2336">
      <w:pPr>
        <w:pStyle w:val="ListParagraph"/>
        <w:numPr>
          <w:ilvl w:val="3"/>
          <w:numId w:val="30"/>
        </w:numPr>
        <w:spacing w:before="0" w:after="0"/>
      </w:pPr>
      <w:r>
        <w:t>Agricultural: 46.08</w:t>
      </w:r>
    </w:p>
    <w:p w14:paraId="24E1113C" w14:textId="77777777" w:rsidR="00584F50" w:rsidRDefault="00584F50" w:rsidP="006E2336">
      <w:pPr>
        <w:pStyle w:val="ListParagraph"/>
        <w:numPr>
          <w:ilvl w:val="2"/>
          <w:numId w:val="30"/>
        </w:numPr>
        <w:spacing w:before="0" w:after="0"/>
      </w:pPr>
      <w:r>
        <w:t xml:space="preserve">Depth of cover distributed as </w:t>
      </w:r>
    </w:p>
    <w:p w14:paraId="695EF580" w14:textId="77777777" w:rsidR="00584F50" w:rsidRDefault="00584F50" w:rsidP="006E2336">
      <w:pPr>
        <w:pStyle w:val="ListParagraph"/>
        <w:numPr>
          <w:ilvl w:val="3"/>
          <w:numId w:val="30"/>
        </w:numPr>
        <w:spacing w:before="0" w:after="0"/>
      </w:pPr>
      <w:r>
        <w:t>nan</w:t>
      </w:r>
    </w:p>
    <w:p w14:paraId="7AFD0D02" w14:textId="77777777" w:rsidR="00584F50" w:rsidRDefault="00584F50" w:rsidP="006E2336">
      <w:pPr>
        <w:pStyle w:val="ListParagraph"/>
        <w:numPr>
          <w:ilvl w:val="2"/>
          <w:numId w:val="30"/>
        </w:numPr>
        <w:spacing w:before="0" w:after="0"/>
      </w:pPr>
      <w:r>
        <w:t>Installation date between minimum of 1971-01-01 and maximum of 1971-01-01</w:t>
      </w:r>
    </w:p>
    <w:p w14:paraId="58E8F9F0" w14:textId="77777777" w:rsidR="00584F50" w:rsidRDefault="00584F50" w:rsidP="006E2336">
      <w:pPr>
        <w:pStyle w:val="ListParagraph"/>
        <w:numPr>
          <w:ilvl w:val="2"/>
          <w:numId w:val="30"/>
        </w:numPr>
        <w:spacing w:before="0" w:after="0"/>
      </w:pPr>
      <w:r>
        <w:t>Outside diameter of 8.625 in.</w:t>
      </w:r>
    </w:p>
    <w:p w14:paraId="7CC961E5" w14:textId="77777777" w:rsidR="00584F50" w:rsidRDefault="00584F50" w:rsidP="006E2336">
      <w:pPr>
        <w:pStyle w:val="ListParagraph"/>
        <w:numPr>
          <w:ilvl w:val="2"/>
          <w:numId w:val="30"/>
        </w:numPr>
        <w:spacing w:before="0" w:after="0"/>
      </w:pPr>
      <w:r>
        <w:t>Grade between minimum of 359.0 and maximum of 359.0 MPa</w:t>
      </w:r>
    </w:p>
    <w:p w14:paraId="54BD9C1B" w14:textId="77777777" w:rsidR="00584F50" w:rsidRDefault="00584F50" w:rsidP="006E2336">
      <w:pPr>
        <w:pStyle w:val="ListParagraph"/>
        <w:numPr>
          <w:ilvl w:val="2"/>
          <w:numId w:val="30"/>
        </w:numPr>
        <w:spacing w:before="0" w:after="0"/>
      </w:pPr>
      <w:r>
        <w:t>Wall thickness between minimum of 5.6 and maximum of 5.6 mm</w:t>
      </w:r>
    </w:p>
    <w:p w14:paraId="091A92DA" w14:textId="77777777" w:rsidR="00584F50" w:rsidRDefault="00584F50" w:rsidP="006E2336">
      <w:pPr>
        <w:pStyle w:val="ListParagraph"/>
        <w:numPr>
          <w:ilvl w:val="2"/>
          <w:numId w:val="30"/>
        </w:numPr>
        <w:spacing w:before="0" w:after="0"/>
      </w:pPr>
      <w:r>
        <w:t>Toughness between minimum of nan and maximum of nan J</w:t>
      </w:r>
    </w:p>
    <w:p w14:paraId="5B805CE8" w14:textId="77777777" w:rsidR="00584F50" w:rsidRDefault="00584F50" w:rsidP="006E2336">
      <w:pPr>
        <w:pStyle w:val="ListParagraph"/>
        <w:numPr>
          <w:ilvl w:val="2"/>
          <w:numId w:val="30"/>
        </w:numPr>
        <w:spacing w:before="0" w:after="0"/>
      </w:pPr>
      <w:r>
        <w:t>Probability of failure given a hit between minimum of 9.527e-02 and maximum of 9.527e-02</w:t>
      </w:r>
    </w:p>
    <w:p w14:paraId="66791475" w14:textId="77777777" w:rsidR="00584F50" w:rsidRDefault="00584F50" w:rsidP="006E2336">
      <w:pPr>
        <w:pStyle w:val="ListParagraph"/>
        <w:numPr>
          <w:ilvl w:val="2"/>
          <w:numId w:val="30"/>
        </w:numPr>
        <w:spacing w:before="0" w:after="0"/>
      </w:pPr>
      <w:r>
        <w:t>Class area location is/are 1.0.</w:t>
      </w:r>
    </w:p>
    <w:p w14:paraId="4E12C716" w14:textId="77777777" w:rsidR="00584F50" w:rsidRDefault="00584F50" w:rsidP="006E2336">
      <w:pPr>
        <w:pStyle w:val="ListParagraph"/>
        <w:numPr>
          <w:ilvl w:val="1"/>
          <w:numId w:val="30"/>
        </w:numPr>
        <w:spacing w:before="0" w:after="0"/>
      </w:pPr>
      <w:r>
        <w:t>Consequence of failure distributed between minimum of $13.28 and maximum of $13.32MM</w:t>
      </w:r>
    </w:p>
    <w:p w14:paraId="416C7720" w14:textId="77777777" w:rsidR="00584F50" w:rsidRDefault="00584F50" w:rsidP="006E2336">
      <w:pPr>
        <w:pStyle w:val="ListParagraph"/>
        <w:numPr>
          <w:ilvl w:val="1"/>
          <w:numId w:val="30"/>
        </w:numPr>
        <w:spacing w:before="0" w:after="0"/>
      </w:pPr>
      <w:r>
        <w:t>Total length driven by Safety: 46.08 meters.</w:t>
      </w:r>
    </w:p>
    <w:p w14:paraId="7922E22F" w14:textId="77777777" w:rsidR="00584F50" w:rsidRDefault="00584F50" w:rsidP="006E2336">
      <w:pPr>
        <w:pStyle w:val="ListParagraph"/>
        <w:numPr>
          <w:ilvl w:val="1"/>
          <w:numId w:val="30"/>
        </w:numPr>
        <w:spacing w:before="0" w:after="0"/>
      </w:pPr>
      <w:r>
        <w:t>Safety Cost distributed between minimum of $12.03 and maximum of $12.03MM:</w:t>
      </w:r>
    </w:p>
    <w:p w14:paraId="4A4C23ED" w14:textId="77777777" w:rsidR="00584F50" w:rsidRDefault="00584F50" w:rsidP="006E2336">
      <w:pPr>
        <w:pStyle w:val="ListParagraph"/>
        <w:numPr>
          <w:ilvl w:val="2"/>
          <w:numId w:val="30"/>
        </w:numPr>
        <w:spacing w:before="0" w:after="0"/>
      </w:pPr>
      <w:r>
        <w:t>Leak cost between minimum of $12.11 and maximum of $12.11MM</w:t>
      </w:r>
    </w:p>
    <w:p w14:paraId="660B28DE" w14:textId="77777777" w:rsidR="00584F50" w:rsidRDefault="00584F50" w:rsidP="006E2336">
      <w:pPr>
        <w:pStyle w:val="ListParagraph"/>
        <w:numPr>
          <w:ilvl w:val="2"/>
          <w:numId w:val="30"/>
        </w:numPr>
        <w:spacing w:before="0" w:after="0"/>
      </w:pPr>
      <w:r>
        <w:t>Leak scenario yielded 5.0 intersections with structures, with minimum of 1.26 and maximum of 1.26 of population impacted.</w:t>
      </w:r>
    </w:p>
    <w:p w14:paraId="552BAA75" w14:textId="77777777" w:rsidR="00584F50" w:rsidRDefault="00584F50" w:rsidP="006E2336">
      <w:pPr>
        <w:pStyle w:val="ListParagraph"/>
        <w:numPr>
          <w:ilvl w:val="2"/>
          <w:numId w:val="30"/>
        </w:numPr>
        <w:spacing w:before="0" w:after="0"/>
      </w:pPr>
      <w:r>
        <w:t>Leak hazard radius distributed between minimum of 2.28 and maximum of 2.28 meters.</w:t>
      </w:r>
    </w:p>
    <w:p w14:paraId="0737343B" w14:textId="77777777" w:rsidR="00584F50" w:rsidRDefault="00584F50" w:rsidP="006E2336">
      <w:pPr>
        <w:pStyle w:val="ListParagraph"/>
        <w:numPr>
          <w:ilvl w:val="2"/>
          <w:numId w:val="30"/>
        </w:numPr>
        <w:spacing w:before="0" w:after="0"/>
      </w:pPr>
      <w:r>
        <w:t>Rupture cost between minimum of $12.11 and maximum of $12.11MM</w:t>
      </w:r>
    </w:p>
    <w:p w14:paraId="6BDB7A39" w14:textId="77777777" w:rsidR="00584F50" w:rsidRDefault="00584F50" w:rsidP="006E2336">
      <w:pPr>
        <w:pStyle w:val="ListParagraph"/>
        <w:numPr>
          <w:ilvl w:val="2"/>
          <w:numId w:val="30"/>
        </w:numPr>
        <w:spacing w:before="0" w:after="0"/>
      </w:pPr>
      <w:r>
        <w:t>Rupture scenario yielded 3.0 intersections with structures, with minimum of 1.26 and maximum of 1.26 of population impacted</w:t>
      </w:r>
    </w:p>
    <w:p w14:paraId="5DECBEC9" w14:textId="77777777" w:rsidR="00584F50" w:rsidRDefault="00584F50" w:rsidP="006E2336">
      <w:pPr>
        <w:pStyle w:val="ListParagraph"/>
        <w:numPr>
          <w:ilvl w:val="2"/>
          <w:numId w:val="30"/>
        </w:numPr>
        <w:spacing w:before="0" w:after="0"/>
      </w:pPr>
      <w:r>
        <w:t>Rupture hazard radius distributed between minimum of 30.46 and maximum of 30.46 meters.</w:t>
      </w:r>
    </w:p>
    <w:p w14:paraId="5E601C61" w14:textId="77777777" w:rsidR="00584F50" w:rsidRDefault="00584F50" w:rsidP="006E2336">
      <w:pPr>
        <w:pStyle w:val="ListParagraph"/>
        <w:numPr>
          <w:ilvl w:val="2"/>
          <w:numId w:val="30"/>
        </w:numPr>
        <w:spacing w:before="0" w:after="0"/>
      </w:pPr>
      <w:r>
        <w:t>Puncture cost between minimum of $12.11 and maximum of $12.11MM</w:t>
      </w:r>
    </w:p>
    <w:p w14:paraId="282D9CA4" w14:textId="77777777" w:rsidR="00584F50" w:rsidRDefault="00584F50" w:rsidP="006E2336">
      <w:pPr>
        <w:pStyle w:val="ListParagraph"/>
        <w:numPr>
          <w:ilvl w:val="2"/>
          <w:numId w:val="30"/>
        </w:numPr>
        <w:spacing w:before="0" w:after="0"/>
      </w:pPr>
      <w:r>
        <w:t>Puncture scenario yielded 6.0 intersections with structures, with minimum of 1.26 and maximum of 1.26 of population impacted</w:t>
      </w:r>
    </w:p>
    <w:p w14:paraId="78DF0C87" w14:textId="77777777" w:rsidR="00584F50" w:rsidRDefault="00584F50" w:rsidP="006E2336">
      <w:pPr>
        <w:pStyle w:val="ListParagraph"/>
        <w:numPr>
          <w:ilvl w:val="2"/>
          <w:numId w:val="30"/>
        </w:numPr>
        <w:spacing w:before="0" w:after="0"/>
      </w:pPr>
      <w:r>
        <w:lastRenderedPageBreak/>
        <w:t>Puncture hazard radius distributed between minimum of 8.99 and maximum of 8.99 meters.</w:t>
      </w:r>
    </w:p>
    <w:p w14:paraId="1FF085CA" w14:textId="77777777" w:rsidR="00584F50" w:rsidRDefault="00584F50" w:rsidP="006E2336">
      <w:pPr>
        <w:pStyle w:val="ListParagraph"/>
        <w:numPr>
          <w:ilvl w:val="2"/>
          <w:numId w:val="30"/>
        </w:numPr>
        <w:spacing w:before="0" w:after="0"/>
      </w:pPr>
      <w:r>
        <w:t>Product type is Blend.</w:t>
      </w:r>
    </w:p>
    <w:p w14:paraId="69495BD7" w14:textId="77777777" w:rsidR="00584F50" w:rsidRDefault="00584F50" w:rsidP="006E2336">
      <w:pPr>
        <w:pStyle w:val="ListParagraph"/>
        <w:numPr>
          <w:ilvl w:val="2"/>
          <w:numId w:val="30"/>
        </w:numPr>
        <w:spacing w:before="0" w:after="0"/>
      </w:pPr>
      <w:r>
        <w:t>Class area location is/are 1.0.</w:t>
      </w:r>
    </w:p>
    <w:p w14:paraId="3E552F8E" w14:textId="77777777" w:rsidR="00584F50" w:rsidRDefault="00584F50" w:rsidP="006E2336">
      <w:pPr>
        <w:pStyle w:val="ListParagraph"/>
        <w:numPr>
          <w:ilvl w:val="0"/>
          <w:numId w:val="30"/>
        </w:numPr>
        <w:spacing w:before="0" w:after="0"/>
      </w:pPr>
      <w:r>
        <w:t>"GRANADA LATERAL NPS 3</w:t>
      </w:r>
    </w:p>
    <w:p w14:paraId="650E3C5E" w14:textId="77777777" w:rsidR="00584F50" w:rsidRDefault="00584F50" w:rsidP="006E2336">
      <w:pPr>
        <w:pStyle w:val="ListParagraph"/>
        <w:numPr>
          <w:ilvl w:val="1"/>
          <w:numId w:val="30"/>
        </w:numPr>
        <w:spacing w:before="0" w:after="0"/>
      </w:pPr>
      <w:r>
        <w:t>Total Cumulative Length (m):</w:t>
      </w:r>
      <w:r>
        <w:tab/>
        <w:t>38.95</w:t>
      </w:r>
    </w:p>
    <w:p w14:paraId="6E2EBD8F" w14:textId="77777777" w:rsidR="00584F50" w:rsidRDefault="00584F50" w:rsidP="006E2336">
      <w:pPr>
        <w:pStyle w:val="ListParagraph"/>
        <w:numPr>
          <w:ilvl w:val="1"/>
          <w:numId w:val="30"/>
        </w:numPr>
        <w:spacing w:before="0" w:after="0"/>
      </w:pPr>
      <w:r>
        <w:t>Likelihood of failure distributed between minimum of 1.979e-03 and maximum of 2.309e-03.</w:t>
      </w:r>
    </w:p>
    <w:p w14:paraId="122B07DF" w14:textId="77777777" w:rsidR="00584F50" w:rsidRDefault="00584F50" w:rsidP="006E2336">
      <w:pPr>
        <w:pStyle w:val="ListParagraph"/>
        <w:numPr>
          <w:ilvl w:val="2"/>
          <w:numId w:val="30"/>
        </w:numPr>
        <w:spacing w:before="0" w:after="0"/>
      </w:pPr>
      <w:r>
        <w:t xml:space="preserve">Land use distributed as </w:t>
      </w:r>
    </w:p>
    <w:p w14:paraId="17D99F4D" w14:textId="77777777" w:rsidR="00584F50" w:rsidRDefault="00584F50" w:rsidP="006E2336">
      <w:pPr>
        <w:pStyle w:val="ListParagraph"/>
        <w:numPr>
          <w:ilvl w:val="3"/>
          <w:numId w:val="30"/>
        </w:numPr>
        <w:spacing w:before="0" w:after="0"/>
      </w:pPr>
      <w:r>
        <w:t>Agricultural: 38.95</w:t>
      </w:r>
    </w:p>
    <w:p w14:paraId="12C103AC" w14:textId="77777777" w:rsidR="00584F50" w:rsidRDefault="00584F50" w:rsidP="006E2336">
      <w:pPr>
        <w:pStyle w:val="ListParagraph"/>
        <w:numPr>
          <w:ilvl w:val="2"/>
          <w:numId w:val="30"/>
        </w:numPr>
        <w:spacing w:before="0" w:after="0"/>
      </w:pPr>
      <w:r>
        <w:t xml:space="preserve">Depth of cover distributed as </w:t>
      </w:r>
    </w:p>
    <w:p w14:paraId="11B6A7E4" w14:textId="77777777" w:rsidR="00584F50" w:rsidRDefault="00584F50" w:rsidP="006E2336">
      <w:pPr>
        <w:pStyle w:val="ListParagraph"/>
        <w:numPr>
          <w:ilvl w:val="3"/>
          <w:numId w:val="30"/>
        </w:numPr>
        <w:spacing w:before="0" w:after="0"/>
      </w:pPr>
      <w:r>
        <w:t>&gt;= 1.22 to &lt; 1.83m: 9.81, &gt;= 1.83m : 29.14</w:t>
      </w:r>
    </w:p>
    <w:p w14:paraId="27539778" w14:textId="77777777" w:rsidR="00584F50" w:rsidRDefault="00584F50" w:rsidP="006E2336">
      <w:pPr>
        <w:pStyle w:val="ListParagraph"/>
        <w:numPr>
          <w:ilvl w:val="2"/>
          <w:numId w:val="30"/>
        </w:numPr>
        <w:spacing w:before="0" w:after="0"/>
      </w:pPr>
      <w:r>
        <w:t>Installation date between minimum of 1982-01-01 and maximum of 1982-01-01</w:t>
      </w:r>
    </w:p>
    <w:p w14:paraId="4CE68E91" w14:textId="77777777" w:rsidR="00584F50" w:rsidRDefault="00584F50" w:rsidP="006E2336">
      <w:pPr>
        <w:pStyle w:val="ListParagraph"/>
        <w:numPr>
          <w:ilvl w:val="2"/>
          <w:numId w:val="30"/>
        </w:numPr>
        <w:spacing w:before="0" w:after="0"/>
      </w:pPr>
      <w:r>
        <w:t>Outside diameter of 3.5 in.</w:t>
      </w:r>
    </w:p>
    <w:p w14:paraId="43F81E74" w14:textId="77777777" w:rsidR="00584F50" w:rsidRDefault="00584F50" w:rsidP="006E2336">
      <w:pPr>
        <w:pStyle w:val="ListParagraph"/>
        <w:numPr>
          <w:ilvl w:val="2"/>
          <w:numId w:val="30"/>
        </w:numPr>
        <w:spacing w:before="0" w:after="0"/>
      </w:pPr>
      <w:r>
        <w:t>Grade between minimum of 290.0 and maximum of 290.0 MPa</w:t>
      </w:r>
    </w:p>
    <w:p w14:paraId="20B51073" w14:textId="77777777" w:rsidR="00584F50" w:rsidRDefault="00584F50" w:rsidP="006E2336">
      <w:pPr>
        <w:pStyle w:val="ListParagraph"/>
        <w:numPr>
          <w:ilvl w:val="2"/>
          <w:numId w:val="30"/>
        </w:numPr>
        <w:spacing w:before="0" w:after="0"/>
      </w:pPr>
      <w:r>
        <w:t>Wall thickness between minimum of 4.78 and maximum of 4.78 mm</w:t>
      </w:r>
    </w:p>
    <w:p w14:paraId="5D44CA1E" w14:textId="77777777" w:rsidR="00584F50" w:rsidRDefault="00584F50" w:rsidP="006E2336">
      <w:pPr>
        <w:pStyle w:val="ListParagraph"/>
        <w:numPr>
          <w:ilvl w:val="2"/>
          <w:numId w:val="30"/>
        </w:numPr>
        <w:spacing w:before="0" w:after="0"/>
      </w:pPr>
      <w:r>
        <w:t>Toughness between minimum of nan and maximum of nan J</w:t>
      </w:r>
    </w:p>
    <w:p w14:paraId="330ABF89" w14:textId="77777777" w:rsidR="00584F50" w:rsidRDefault="00584F50" w:rsidP="006E2336">
      <w:pPr>
        <w:pStyle w:val="ListParagraph"/>
        <w:numPr>
          <w:ilvl w:val="2"/>
          <w:numId w:val="30"/>
        </w:numPr>
        <w:spacing w:before="0" w:after="0"/>
      </w:pPr>
      <w:r>
        <w:t>Probability of failure given a hit between minimum of 1.981e-01 and maximum of 1.981e-01</w:t>
      </w:r>
    </w:p>
    <w:p w14:paraId="3E62AE0E" w14:textId="77777777" w:rsidR="00584F50" w:rsidRDefault="00584F50" w:rsidP="006E2336">
      <w:pPr>
        <w:pStyle w:val="ListParagraph"/>
        <w:numPr>
          <w:ilvl w:val="2"/>
          <w:numId w:val="30"/>
        </w:numPr>
        <w:spacing w:before="0" w:after="0"/>
      </w:pPr>
      <w:r>
        <w:t>Class area location is/are nan.</w:t>
      </w:r>
    </w:p>
    <w:p w14:paraId="6ABC2D45" w14:textId="77777777" w:rsidR="00584F50" w:rsidRDefault="00584F50" w:rsidP="006E2336">
      <w:pPr>
        <w:pStyle w:val="ListParagraph"/>
        <w:numPr>
          <w:ilvl w:val="1"/>
          <w:numId w:val="30"/>
        </w:numPr>
        <w:spacing w:before="0" w:after="0"/>
      </w:pPr>
      <w:r>
        <w:t>Consequence of failure distributed between minimum of $122.91 and maximum of $122.97MM</w:t>
      </w:r>
    </w:p>
    <w:p w14:paraId="50219645" w14:textId="77777777" w:rsidR="00584F50" w:rsidRDefault="00584F50" w:rsidP="006E2336">
      <w:pPr>
        <w:pStyle w:val="ListParagraph"/>
        <w:numPr>
          <w:ilvl w:val="1"/>
          <w:numId w:val="30"/>
        </w:numPr>
        <w:spacing w:before="0" w:after="0"/>
      </w:pPr>
      <w:r>
        <w:t>Total length driven by Safety: 38.95 meters.</w:t>
      </w:r>
    </w:p>
    <w:p w14:paraId="338EA59E" w14:textId="77777777" w:rsidR="00584F50" w:rsidRDefault="00584F50" w:rsidP="006E2336">
      <w:pPr>
        <w:pStyle w:val="ListParagraph"/>
        <w:numPr>
          <w:ilvl w:val="1"/>
          <w:numId w:val="30"/>
        </w:numPr>
        <w:spacing w:before="0" w:after="0"/>
      </w:pPr>
      <w:r>
        <w:t>Safety Cost distributed between minimum of $119.98 and maximum of $120.04MM:</w:t>
      </w:r>
    </w:p>
    <w:p w14:paraId="02745BFE" w14:textId="77777777" w:rsidR="00584F50" w:rsidRDefault="00584F50" w:rsidP="006E2336">
      <w:pPr>
        <w:pStyle w:val="ListParagraph"/>
        <w:numPr>
          <w:ilvl w:val="2"/>
          <w:numId w:val="30"/>
        </w:numPr>
        <w:spacing w:before="0" w:after="0"/>
      </w:pPr>
      <w:r>
        <w:t>Leak cost between minimum of $121.06 and maximum of $121.06MM</w:t>
      </w:r>
    </w:p>
    <w:p w14:paraId="44F9DE96" w14:textId="77777777" w:rsidR="00584F50" w:rsidRDefault="00584F50" w:rsidP="006E2336">
      <w:pPr>
        <w:pStyle w:val="ListParagraph"/>
        <w:numPr>
          <w:ilvl w:val="2"/>
          <w:numId w:val="30"/>
        </w:numPr>
        <w:spacing w:before="0" w:after="0"/>
      </w:pPr>
      <w:r>
        <w:t>Leak scenario yielded 1.0 intersections with structures, with minimum of 12.61 and maximum of 12.61 of population impacted.</w:t>
      </w:r>
    </w:p>
    <w:p w14:paraId="40DD0CFE" w14:textId="77777777" w:rsidR="00584F50" w:rsidRDefault="00584F50" w:rsidP="006E2336">
      <w:pPr>
        <w:pStyle w:val="ListParagraph"/>
        <w:numPr>
          <w:ilvl w:val="2"/>
          <w:numId w:val="30"/>
        </w:numPr>
        <w:spacing w:before="0" w:after="0"/>
      </w:pPr>
      <w:r>
        <w:t>Leak hazard radius distributed between minimum of 12.24 and maximum of 12.24 meters.</w:t>
      </w:r>
    </w:p>
    <w:p w14:paraId="7B483759" w14:textId="77777777" w:rsidR="00584F50" w:rsidRDefault="00584F50" w:rsidP="006E2336">
      <w:pPr>
        <w:pStyle w:val="ListParagraph"/>
        <w:numPr>
          <w:ilvl w:val="2"/>
          <w:numId w:val="30"/>
        </w:numPr>
        <w:spacing w:before="0" w:after="0"/>
      </w:pPr>
      <w:r>
        <w:t>Rupture cost between minimum of $286.46 and maximum of $286.46MM</w:t>
      </w:r>
    </w:p>
    <w:p w14:paraId="1C8051B0" w14:textId="77777777" w:rsidR="00584F50" w:rsidRDefault="00584F50" w:rsidP="006E2336">
      <w:pPr>
        <w:pStyle w:val="ListParagraph"/>
        <w:numPr>
          <w:ilvl w:val="2"/>
          <w:numId w:val="30"/>
        </w:numPr>
        <w:spacing w:before="0" w:after="0"/>
      </w:pPr>
      <w:r>
        <w:t>Rupture scenario yielded 2.0 intersections with structures, with minimum of 29.84 and maximum of 29.84 of population impacted</w:t>
      </w:r>
    </w:p>
    <w:p w14:paraId="01CA8643" w14:textId="77777777" w:rsidR="00584F50" w:rsidRDefault="00584F50" w:rsidP="006E2336">
      <w:pPr>
        <w:pStyle w:val="ListParagraph"/>
        <w:numPr>
          <w:ilvl w:val="2"/>
          <w:numId w:val="30"/>
        </w:numPr>
        <w:spacing w:before="0" w:after="0"/>
      </w:pPr>
      <w:r>
        <w:t>Rupture hazard radius distributed between minimum of 80.38 and maximum of 80.38 meters.</w:t>
      </w:r>
    </w:p>
    <w:p w14:paraId="518D6A17" w14:textId="77777777" w:rsidR="00584F50" w:rsidRDefault="00584F50" w:rsidP="006E2336">
      <w:pPr>
        <w:pStyle w:val="ListParagraph"/>
        <w:numPr>
          <w:ilvl w:val="2"/>
          <w:numId w:val="30"/>
        </w:numPr>
        <w:spacing w:before="0" w:after="0"/>
      </w:pPr>
      <w:r>
        <w:t>Puncture cost between minimum of $286.46 and maximum of $286.46MM</w:t>
      </w:r>
    </w:p>
    <w:p w14:paraId="392BE593" w14:textId="77777777" w:rsidR="00584F50" w:rsidRDefault="00584F50" w:rsidP="006E2336">
      <w:pPr>
        <w:pStyle w:val="ListParagraph"/>
        <w:numPr>
          <w:ilvl w:val="2"/>
          <w:numId w:val="30"/>
        </w:numPr>
        <w:spacing w:before="0" w:after="0"/>
      </w:pPr>
      <w:r>
        <w:t>Puncture scenario yielded 3.0 intersections with structures, with minimum of 29.84 and maximum of 29.84 of population impacted</w:t>
      </w:r>
    </w:p>
    <w:p w14:paraId="6413147D" w14:textId="77777777" w:rsidR="00584F50" w:rsidRDefault="00584F50" w:rsidP="006E2336">
      <w:pPr>
        <w:pStyle w:val="ListParagraph"/>
        <w:numPr>
          <w:ilvl w:val="2"/>
          <w:numId w:val="30"/>
        </w:numPr>
        <w:spacing w:before="0" w:after="0"/>
      </w:pPr>
      <w:r>
        <w:t>Puncture hazard radius distributed between minimum of 57.84 and maximum of 57.84 meters.</w:t>
      </w:r>
    </w:p>
    <w:p w14:paraId="4B05E251" w14:textId="77777777" w:rsidR="00584F50" w:rsidRDefault="00584F50" w:rsidP="006E2336">
      <w:pPr>
        <w:pStyle w:val="ListParagraph"/>
        <w:numPr>
          <w:ilvl w:val="2"/>
          <w:numId w:val="30"/>
        </w:numPr>
        <w:spacing w:before="0" w:after="0"/>
      </w:pPr>
      <w:r>
        <w:t>Product type is NGL.</w:t>
      </w:r>
    </w:p>
    <w:p w14:paraId="3BC80E46" w14:textId="77777777" w:rsidR="00584F50" w:rsidRDefault="00584F50" w:rsidP="006E2336">
      <w:pPr>
        <w:pStyle w:val="ListParagraph"/>
        <w:numPr>
          <w:ilvl w:val="2"/>
          <w:numId w:val="30"/>
        </w:numPr>
        <w:spacing w:before="0" w:after="0"/>
      </w:pPr>
      <w:r>
        <w:t>Class area location is/are nan.</w:t>
      </w:r>
    </w:p>
    <w:p w14:paraId="04D86CE6" w14:textId="77777777" w:rsidR="00584F50" w:rsidRDefault="00584F50" w:rsidP="006E2336">
      <w:pPr>
        <w:pStyle w:val="ListParagraph"/>
        <w:numPr>
          <w:ilvl w:val="0"/>
          <w:numId w:val="30"/>
        </w:numPr>
        <w:spacing w:before="0" w:after="0"/>
      </w:pPr>
      <w:r>
        <w:t>"MILK RIVER REPLACEMENT LINE NPS 10</w:t>
      </w:r>
    </w:p>
    <w:p w14:paraId="7DD66262" w14:textId="77777777" w:rsidR="00584F50" w:rsidRDefault="00584F50" w:rsidP="006E2336">
      <w:pPr>
        <w:pStyle w:val="ListParagraph"/>
        <w:numPr>
          <w:ilvl w:val="1"/>
          <w:numId w:val="30"/>
        </w:numPr>
        <w:spacing w:before="0" w:after="0"/>
      </w:pPr>
      <w:r>
        <w:t>Total Cumulative Length (m):</w:t>
      </w:r>
      <w:r>
        <w:tab/>
        <w:t>33.73</w:t>
      </w:r>
    </w:p>
    <w:p w14:paraId="24893799" w14:textId="77777777" w:rsidR="00584F50" w:rsidRDefault="00584F50" w:rsidP="006E2336">
      <w:pPr>
        <w:pStyle w:val="ListParagraph"/>
        <w:numPr>
          <w:ilvl w:val="1"/>
          <w:numId w:val="30"/>
        </w:numPr>
        <w:spacing w:before="0" w:after="0"/>
      </w:pPr>
      <w:r>
        <w:t>Likelihood of failure distributed between minimum of 1.199e-03 and maximum of 4.984e-03.</w:t>
      </w:r>
    </w:p>
    <w:p w14:paraId="3F26B4EF" w14:textId="77777777" w:rsidR="00584F50" w:rsidRDefault="00584F50" w:rsidP="006E2336">
      <w:pPr>
        <w:pStyle w:val="ListParagraph"/>
        <w:numPr>
          <w:ilvl w:val="2"/>
          <w:numId w:val="30"/>
        </w:numPr>
        <w:spacing w:before="0" w:after="0"/>
      </w:pPr>
      <w:r>
        <w:t xml:space="preserve">Land use distributed as </w:t>
      </w:r>
    </w:p>
    <w:p w14:paraId="4AF8122F" w14:textId="77777777" w:rsidR="00584F50" w:rsidRDefault="00584F50" w:rsidP="006E2336">
      <w:pPr>
        <w:pStyle w:val="ListParagraph"/>
        <w:numPr>
          <w:ilvl w:val="3"/>
          <w:numId w:val="30"/>
        </w:numPr>
        <w:spacing w:before="0" w:after="0"/>
      </w:pPr>
      <w:r>
        <w:t>Agricultural: 0.68</w:t>
      </w:r>
    </w:p>
    <w:p w14:paraId="29DE7B5A" w14:textId="77777777" w:rsidR="00584F50" w:rsidRDefault="00584F50" w:rsidP="006E2336">
      <w:pPr>
        <w:pStyle w:val="ListParagraph"/>
        <w:numPr>
          <w:ilvl w:val="3"/>
          <w:numId w:val="30"/>
        </w:numPr>
        <w:spacing w:before="0" w:after="0"/>
      </w:pPr>
      <w:r>
        <w:t>Water Course: 33.06</w:t>
      </w:r>
    </w:p>
    <w:p w14:paraId="572F0336" w14:textId="77777777" w:rsidR="00584F50" w:rsidRDefault="00584F50" w:rsidP="006E2336">
      <w:pPr>
        <w:pStyle w:val="ListParagraph"/>
        <w:numPr>
          <w:ilvl w:val="2"/>
          <w:numId w:val="30"/>
        </w:numPr>
        <w:spacing w:before="0" w:after="0"/>
      </w:pPr>
      <w:r>
        <w:t xml:space="preserve">Depth of cover distributed as </w:t>
      </w:r>
    </w:p>
    <w:p w14:paraId="419B0E73" w14:textId="77777777" w:rsidR="00584F50" w:rsidRDefault="00584F50" w:rsidP="006E2336">
      <w:pPr>
        <w:pStyle w:val="ListParagraph"/>
        <w:numPr>
          <w:ilvl w:val="3"/>
          <w:numId w:val="30"/>
        </w:numPr>
        <w:spacing w:before="0" w:after="0"/>
      </w:pPr>
      <w:r>
        <w:lastRenderedPageBreak/>
        <w:t>nan</w:t>
      </w:r>
    </w:p>
    <w:p w14:paraId="748637D4" w14:textId="77777777" w:rsidR="00584F50" w:rsidRDefault="00584F50" w:rsidP="006E2336">
      <w:pPr>
        <w:pStyle w:val="ListParagraph"/>
        <w:numPr>
          <w:ilvl w:val="2"/>
          <w:numId w:val="30"/>
        </w:numPr>
        <w:spacing w:before="0" w:after="0"/>
      </w:pPr>
      <w:r>
        <w:t>Installation date between minimum of 2012-01-01 and maximum of 2012-01-01</w:t>
      </w:r>
    </w:p>
    <w:p w14:paraId="5C18A8FD" w14:textId="77777777" w:rsidR="00584F50" w:rsidRDefault="00584F50" w:rsidP="006E2336">
      <w:pPr>
        <w:pStyle w:val="ListParagraph"/>
        <w:numPr>
          <w:ilvl w:val="2"/>
          <w:numId w:val="30"/>
        </w:numPr>
        <w:spacing w:before="0" w:after="0"/>
      </w:pPr>
      <w:r>
        <w:t>Outside diameter of 10.75 in.</w:t>
      </w:r>
    </w:p>
    <w:p w14:paraId="3917DE2F" w14:textId="77777777" w:rsidR="00584F50" w:rsidRDefault="00584F50" w:rsidP="006E2336">
      <w:pPr>
        <w:pStyle w:val="ListParagraph"/>
        <w:numPr>
          <w:ilvl w:val="2"/>
          <w:numId w:val="30"/>
        </w:numPr>
        <w:spacing w:before="0" w:after="0"/>
      </w:pPr>
      <w:r>
        <w:t>Grade between minimum of 386.0 and maximum of 386.0 MPa</w:t>
      </w:r>
    </w:p>
    <w:p w14:paraId="63B3769B" w14:textId="77777777" w:rsidR="00584F50" w:rsidRDefault="00584F50" w:rsidP="006E2336">
      <w:pPr>
        <w:pStyle w:val="ListParagraph"/>
        <w:numPr>
          <w:ilvl w:val="2"/>
          <w:numId w:val="30"/>
        </w:numPr>
        <w:spacing w:before="0" w:after="0"/>
      </w:pPr>
      <w:r>
        <w:t>Wall thickness between minimum of 5.6 and maximum of 6.4 mm</w:t>
      </w:r>
    </w:p>
    <w:p w14:paraId="76DA07B9" w14:textId="77777777" w:rsidR="00584F50" w:rsidRDefault="00584F50" w:rsidP="006E2336">
      <w:pPr>
        <w:pStyle w:val="ListParagraph"/>
        <w:numPr>
          <w:ilvl w:val="2"/>
          <w:numId w:val="30"/>
        </w:numPr>
        <w:spacing w:before="0" w:after="0"/>
      </w:pPr>
      <w:r>
        <w:t>Toughness between minimum of nan and maximum of nan J</w:t>
      </w:r>
    </w:p>
    <w:p w14:paraId="2567483C" w14:textId="77777777" w:rsidR="00584F50" w:rsidRDefault="00584F50" w:rsidP="006E2336">
      <w:pPr>
        <w:pStyle w:val="ListParagraph"/>
        <w:numPr>
          <w:ilvl w:val="2"/>
          <w:numId w:val="30"/>
        </w:numPr>
        <w:spacing w:before="0" w:after="0"/>
      </w:pPr>
      <w:r>
        <w:t>Probability of failure given a hit between minimum of 9.425e-02 and maximum of 1.197e-01</w:t>
      </w:r>
    </w:p>
    <w:p w14:paraId="064ADB60" w14:textId="77777777" w:rsidR="00584F50" w:rsidRDefault="00584F50" w:rsidP="006E2336">
      <w:pPr>
        <w:pStyle w:val="ListParagraph"/>
        <w:numPr>
          <w:ilvl w:val="2"/>
          <w:numId w:val="30"/>
        </w:numPr>
        <w:spacing w:before="0" w:after="0"/>
      </w:pPr>
      <w:r>
        <w:t>Class area location is/are 1.0.</w:t>
      </w:r>
    </w:p>
    <w:p w14:paraId="00CEA07C" w14:textId="77777777" w:rsidR="00584F50" w:rsidRDefault="00584F50" w:rsidP="006E2336">
      <w:pPr>
        <w:pStyle w:val="ListParagraph"/>
        <w:numPr>
          <w:ilvl w:val="1"/>
          <w:numId w:val="30"/>
        </w:numPr>
        <w:spacing w:before="0" w:after="0"/>
      </w:pPr>
      <w:r>
        <w:t>Consequence of failure distributed between minimum of $10.86 and maximum of $12.68MM</w:t>
      </w:r>
    </w:p>
    <w:p w14:paraId="11EF67C7" w14:textId="77777777" w:rsidR="00584F50" w:rsidRDefault="00584F50" w:rsidP="006E2336">
      <w:pPr>
        <w:pStyle w:val="ListParagraph"/>
        <w:numPr>
          <w:ilvl w:val="1"/>
          <w:numId w:val="30"/>
        </w:numPr>
        <w:spacing w:before="0" w:after="0"/>
      </w:pPr>
      <w:r>
        <w:t>Total length driven by Environmental: 33.73 meters.</w:t>
      </w:r>
    </w:p>
    <w:p w14:paraId="286CEFA6" w14:textId="77777777" w:rsidR="00584F50" w:rsidRDefault="00584F50" w:rsidP="006E2336">
      <w:pPr>
        <w:pStyle w:val="ListParagraph"/>
        <w:numPr>
          <w:ilvl w:val="1"/>
          <w:numId w:val="30"/>
        </w:numPr>
        <w:spacing w:before="0" w:after="0"/>
      </w:pPr>
      <w:r>
        <w:t>Environmental Cost distributed between minimum of $10.51 and maximum of $12.39MM:</w:t>
      </w:r>
    </w:p>
    <w:p w14:paraId="763274AD" w14:textId="77777777" w:rsidR="00584F50" w:rsidRDefault="00584F50" w:rsidP="006E2336">
      <w:pPr>
        <w:pStyle w:val="ListParagraph"/>
        <w:numPr>
          <w:ilvl w:val="2"/>
          <w:numId w:val="30"/>
        </w:numPr>
        <w:spacing w:before="0" w:after="0"/>
      </w:pPr>
      <w:r>
        <w:t>Leak cost between minimum of $0.36 and maximum of $0.39MM</w:t>
      </w:r>
    </w:p>
    <w:p w14:paraId="08B31058" w14:textId="77777777" w:rsidR="00584F50" w:rsidRDefault="00584F50" w:rsidP="006E2336">
      <w:pPr>
        <w:pStyle w:val="ListParagraph"/>
        <w:numPr>
          <w:ilvl w:val="2"/>
          <w:numId w:val="30"/>
        </w:numPr>
        <w:spacing w:before="0" w:after="0"/>
      </w:pPr>
      <w:r>
        <w:t>Leak spill volume between a minimum of 2006.13 and maximum of 2198.65 gallons</w:t>
      </w:r>
    </w:p>
    <w:p w14:paraId="5886A2A9" w14:textId="77777777" w:rsidR="00584F50" w:rsidRDefault="00584F50" w:rsidP="006E2336">
      <w:pPr>
        <w:pStyle w:val="ListParagraph"/>
        <w:numPr>
          <w:ilvl w:val="2"/>
          <w:numId w:val="30"/>
        </w:numPr>
        <w:spacing w:before="0" w:after="0"/>
      </w:pPr>
      <w:r>
        <w:t>Rupture cost between minimum of $11.71 and maximum of $21.30MM</w:t>
      </w:r>
    </w:p>
    <w:p w14:paraId="401B0B0E" w14:textId="77777777" w:rsidR="00584F50" w:rsidRDefault="00584F50" w:rsidP="006E2336">
      <w:pPr>
        <w:pStyle w:val="ListParagraph"/>
        <w:numPr>
          <w:ilvl w:val="2"/>
          <w:numId w:val="30"/>
        </w:numPr>
        <w:spacing w:before="0" w:after="0"/>
      </w:pPr>
      <w:r>
        <w:t>Rupture spill volume is between a minimum of 65806.23 and maximum of 119722.18 gallons</w:t>
      </w:r>
    </w:p>
    <w:p w14:paraId="6883F3DF" w14:textId="77777777" w:rsidR="00584F50" w:rsidRDefault="00584F50" w:rsidP="006E2336">
      <w:pPr>
        <w:pStyle w:val="ListParagraph"/>
        <w:numPr>
          <w:ilvl w:val="2"/>
          <w:numId w:val="30"/>
        </w:numPr>
        <w:spacing w:before="0" w:after="0"/>
      </w:pPr>
      <w:r>
        <w:t>Puncture cost between minimum of $11.73 and maximum of $12.85MM</w:t>
      </w:r>
    </w:p>
    <w:p w14:paraId="292F9F69" w14:textId="77777777" w:rsidR="00584F50" w:rsidRDefault="00584F50" w:rsidP="006E2336">
      <w:pPr>
        <w:pStyle w:val="ListParagraph"/>
        <w:numPr>
          <w:ilvl w:val="2"/>
          <w:numId w:val="30"/>
        </w:numPr>
        <w:spacing w:before="0" w:after="0"/>
      </w:pPr>
      <w:r>
        <w:t>Puncture spill volume is between a minimum of 65916.82 and maximum of 72242.74 gallons</w:t>
      </w:r>
    </w:p>
    <w:p w14:paraId="23033A1D" w14:textId="77777777" w:rsidR="00584F50" w:rsidRDefault="00584F50" w:rsidP="006E2336">
      <w:pPr>
        <w:pStyle w:val="ListParagraph"/>
        <w:numPr>
          <w:ilvl w:val="0"/>
          <w:numId w:val="30"/>
        </w:numPr>
        <w:spacing w:before="0" w:after="0"/>
      </w:pPr>
      <w:r>
        <w:t xml:space="preserve">"NPS8 RL-1 From 9-10-109-8W6 </w:t>
      </w:r>
      <w:proofErr w:type="gramStart"/>
      <w:r>
        <w:t>To</w:t>
      </w:r>
      <w:proofErr w:type="gramEnd"/>
      <w:r>
        <w:t xml:space="preserve"> 4-11-109-8W6</w:t>
      </w:r>
    </w:p>
    <w:p w14:paraId="4DD94280" w14:textId="77777777" w:rsidR="00584F50" w:rsidRDefault="00584F50" w:rsidP="006E2336">
      <w:pPr>
        <w:pStyle w:val="ListParagraph"/>
        <w:numPr>
          <w:ilvl w:val="1"/>
          <w:numId w:val="30"/>
        </w:numPr>
        <w:spacing w:before="0" w:after="0"/>
      </w:pPr>
      <w:r>
        <w:t>Total Cumulative Length (m):</w:t>
      </w:r>
      <w:r>
        <w:tab/>
        <w:t>29.36</w:t>
      </w:r>
    </w:p>
    <w:p w14:paraId="22D90BC8" w14:textId="77777777" w:rsidR="00584F50" w:rsidRDefault="00584F50" w:rsidP="006E2336">
      <w:pPr>
        <w:pStyle w:val="ListParagraph"/>
        <w:numPr>
          <w:ilvl w:val="1"/>
          <w:numId w:val="30"/>
        </w:numPr>
        <w:spacing w:before="0" w:after="0"/>
      </w:pPr>
      <w:r>
        <w:t>Likelihood of failure distributed between minimum of 2.110e-03 and maximum of 2.110e-03.</w:t>
      </w:r>
    </w:p>
    <w:p w14:paraId="7BA5C4FB" w14:textId="77777777" w:rsidR="00584F50" w:rsidRDefault="00584F50" w:rsidP="006E2336">
      <w:pPr>
        <w:pStyle w:val="ListParagraph"/>
        <w:numPr>
          <w:ilvl w:val="2"/>
          <w:numId w:val="30"/>
        </w:numPr>
        <w:spacing w:before="0" w:after="0"/>
      </w:pPr>
      <w:r>
        <w:t xml:space="preserve">Land use distributed as </w:t>
      </w:r>
    </w:p>
    <w:p w14:paraId="2182BC68" w14:textId="77777777" w:rsidR="00584F50" w:rsidRDefault="00584F50" w:rsidP="006E2336">
      <w:pPr>
        <w:pStyle w:val="ListParagraph"/>
        <w:numPr>
          <w:ilvl w:val="3"/>
          <w:numId w:val="30"/>
        </w:numPr>
        <w:spacing w:before="0" w:after="0"/>
      </w:pPr>
      <w:r>
        <w:t>Remote: 29.36</w:t>
      </w:r>
    </w:p>
    <w:p w14:paraId="2F82B8ED" w14:textId="77777777" w:rsidR="00584F50" w:rsidRDefault="00584F50" w:rsidP="006E2336">
      <w:pPr>
        <w:pStyle w:val="ListParagraph"/>
        <w:numPr>
          <w:ilvl w:val="2"/>
          <w:numId w:val="30"/>
        </w:numPr>
        <w:spacing w:before="0" w:after="0"/>
      </w:pPr>
      <w:r>
        <w:t xml:space="preserve">Depth of cover distributed as </w:t>
      </w:r>
    </w:p>
    <w:p w14:paraId="44FD1917" w14:textId="77777777" w:rsidR="00584F50" w:rsidRDefault="00584F50" w:rsidP="006E2336">
      <w:pPr>
        <w:pStyle w:val="ListParagraph"/>
        <w:numPr>
          <w:ilvl w:val="3"/>
          <w:numId w:val="30"/>
        </w:numPr>
        <w:spacing w:before="0" w:after="0"/>
      </w:pPr>
      <w:r>
        <w:t>nan</w:t>
      </w:r>
    </w:p>
    <w:p w14:paraId="3CB85BA6" w14:textId="77777777" w:rsidR="00584F50" w:rsidRDefault="00584F50" w:rsidP="006E2336">
      <w:pPr>
        <w:pStyle w:val="ListParagraph"/>
        <w:numPr>
          <w:ilvl w:val="2"/>
          <w:numId w:val="30"/>
        </w:numPr>
        <w:spacing w:before="0" w:after="0"/>
      </w:pPr>
      <w:r>
        <w:t>Installation date between minimum of 1966-01-01 and maximum of 1966-01-01</w:t>
      </w:r>
    </w:p>
    <w:p w14:paraId="07A0D669" w14:textId="77777777" w:rsidR="00584F50" w:rsidRDefault="00584F50" w:rsidP="006E2336">
      <w:pPr>
        <w:pStyle w:val="ListParagraph"/>
        <w:numPr>
          <w:ilvl w:val="2"/>
          <w:numId w:val="30"/>
        </w:numPr>
        <w:spacing w:before="0" w:after="0"/>
      </w:pPr>
      <w:r>
        <w:t>Outside diameter of 8.625 in.</w:t>
      </w:r>
    </w:p>
    <w:p w14:paraId="404E2B39" w14:textId="77777777" w:rsidR="00584F50" w:rsidRDefault="00584F50" w:rsidP="006E2336">
      <w:pPr>
        <w:pStyle w:val="ListParagraph"/>
        <w:numPr>
          <w:ilvl w:val="2"/>
          <w:numId w:val="30"/>
        </w:numPr>
        <w:spacing w:before="0" w:after="0"/>
      </w:pPr>
      <w:r>
        <w:t>Grade between minimum of 290.0 and maximum of 290.0 MPa</w:t>
      </w:r>
    </w:p>
    <w:p w14:paraId="11DD0293" w14:textId="77777777" w:rsidR="00584F50" w:rsidRDefault="00584F50" w:rsidP="006E2336">
      <w:pPr>
        <w:pStyle w:val="ListParagraph"/>
        <w:numPr>
          <w:ilvl w:val="2"/>
          <w:numId w:val="30"/>
        </w:numPr>
        <w:spacing w:before="0" w:after="0"/>
      </w:pPr>
      <w:r>
        <w:t>Wall thickness between minimum of 4.0 and maximum of 4.0 mm</w:t>
      </w:r>
    </w:p>
    <w:p w14:paraId="66B88536" w14:textId="77777777" w:rsidR="00584F50" w:rsidRDefault="00584F50" w:rsidP="006E2336">
      <w:pPr>
        <w:pStyle w:val="ListParagraph"/>
        <w:numPr>
          <w:ilvl w:val="2"/>
          <w:numId w:val="30"/>
        </w:numPr>
        <w:spacing w:before="0" w:after="0"/>
      </w:pPr>
      <w:r>
        <w:t>Toughness between minimum of 17.6 and maximum of 17.6 J</w:t>
      </w:r>
    </w:p>
    <w:p w14:paraId="4FDB5137" w14:textId="77777777" w:rsidR="00584F50" w:rsidRDefault="00584F50" w:rsidP="006E2336">
      <w:pPr>
        <w:pStyle w:val="ListParagraph"/>
        <w:numPr>
          <w:ilvl w:val="2"/>
          <w:numId w:val="30"/>
        </w:numPr>
        <w:spacing w:before="0" w:after="0"/>
      </w:pPr>
      <w:r>
        <w:t>Probability of failure given a hit between minimum of 2.106e-01 and maximum of 2.106e-01</w:t>
      </w:r>
    </w:p>
    <w:p w14:paraId="2BC79AB3" w14:textId="77777777" w:rsidR="00584F50" w:rsidRDefault="00584F50" w:rsidP="006E2336">
      <w:pPr>
        <w:pStyle w:val="ListParagraph"/>
        <w:numPr>
          <w:ilvl w:val="2"/>
          <w:numId w:val="30"/>
        </w:numPr>
        <w:spacing w:before="0" w:after="0"/>
      </w:pPr>
      <w:r>
        <w:t>Class area location is/are 1.0.</w:t>
      </w:r>
    </w:p>
    <w:p w14:paraId="23869833" w14:textId="77777777" w:rsidR="00584F50" w:rsidRDefault="00584F50" w:rsidP="006E2336">
      <w:pPr>
        <w:pStyle w:val="ListParagraph"/>
        <w:numPr>
          <w:ilvl w:val="1"/>
          <w:numId w:val="30"/>
        </w:numPr>
        <w:spacing w:before="0" w:after="0"/>
      </w:pPr>
      <w:r>
        <w:t>Consequence of failure distributed between minimum of $10.93 and maximum of $10.93MM</w:t>
      </w:r>
    </w:p>
    <w:p w14:paraId="7D89A7D4" w14:textId="77777777" w:rsidR="00584F50" w:rsidRDefault="00584F50" w:rsidP="006E2336">
      <w:pPr>
        <w:pStyle w:val="ListParagraph"/>
        <w:numPr>
          <w:ilvl w:val="1"/>
          <w:numId w:val="30"/>
        </w:numPr>
        <w:spacing w:before="0" w:after="0"/>
      </w:pPr>
      <w:r>
        <w:t>Total length driven by Environmental: 29.36 meters.</w:t>
      </w:r>
    </w:p>
    <w:p w14:paraId="24F85EE9" w14:textId="77777777" w:rsidR="00584F50" w:rsidRDefault="00584F50" w:rsidP="006E2336">
      <w:pPr>
        <w:pStyle w:val="ListParagraph"/>
        <w:numPr>
          <w:ilvl w:val="1"/>
          <w:numId w:val="30"/>
        </w:numPr>
        <w:spacing w:before="0" w:after="0"/>
      </w:pPr>
      <w:r>
        <w:t>Environmental Cost distributed between minimum of $10.60 and maximum of $10.60MM:</w:t>
      </w:r>
    </w:p>
    <w:p w14:paraId="675DE3E3" w14:textId="77777777" w:rsidR="00584F50" w:rsidRDefault="00584F50" w:rsidP="006E2336">
      <w:pPr>
        <w:pStyle w:val="ListParagraph"/>
        <w:numPr>
          <w:ilvl w:val="2"/>
          <w:numId w:val="30"/>
        </w:numPr>
        <w:spacing w:before="0" w:after="0"/>
      </w:pPr>
      <w:r>
        <w:t>Leak cost between minimum of $0.15 and maximum of $0.15MM</w:t>
      </w:r>
    </w:p>
    <w:p w14:paraId="17FC741A" w14:textId="77777777" w:rsidR="00584F50" w:rsidRDefault="00584F50" w:rsidP="006E2336">
      <w:pPr>
        <w:pStyle w:val="ListParagraph"/>
        <w:numPr>
          <w:ilvl w:val="2"/>
          <w:numId w:val="30"/>
        </w:numPr>
        <w:spacing w:before="0" w:after="0"/>
      </w:pPr>
      <w:r>
        <w:t>Leak spill volume between a minimum of 1419.13 and maximum of 1419.13 gallons</w:t>
      </w:r>
    </w:p>
    <w:p w14:paraId="4AFECDDB" w14:textId="77777777" w:rsidR="00584F50" w:rsidRDefault="00584F50" w:rsidP="006E2336">
      <w:pPr>
        <w:pStyle w:val="ListParagraph"/>
        <w:numPr>
          <w:ilvl w:val="2"/>
          <w:numId w:val="30"/>
        </w:numPr>
        <w:spacing w:before="0" w:after="0"/>
      </w:pPr>
      <w:r>
        <w:t>Rupture cost between minimum of $72.19 and maximum of $72.19MM</w:t>
      </w:r>
    </w:p>
    <w:p w14:paraId="2C2C1E2E" w14:textId="77777777" w:rsidR="00584F50" w:rsidRDefault="00584F50" w:rsidP="006E2336">
      <w:pPr>
        <w:pStyle w:val="ListParagraph"/>
        <w:numPr>
          <w:ilvl w:val="2"/>
          <w:numId w:val="30"/>
        </w:numPr>
        <w:spacing w:before="0" w:after="0"/>
      </w:pPr>
      <w:r>
        <w:t>Rupture spill volume is between a minimum of 681095.43 and maximum of 681095.43 gallons</w:t>
      </w:r>
    </w:p>
    <w:p w14:paraId="338E9976" w14:textId="77777777" w:rsidR="00584F50" w:rsidRDefault="00584F50" w:rsidP="006E2336">
      <w:pPr>
        <w:pStyle w:val="ListParagraph"/>
        <w:numPr>
          <w:ilvl w:val="2"/>
          <w:numId w:val="30"/>
        </w:numPr>
        <w:spacing w:before="0" w:after="0"/>
      </w:pPr>
      <w:r>
        <w:t>Puncture cost between minimum of $4.94 and maximum of $4.94MM</w:t>
      </w:r>
    </w:p>
    <w:p w14:paraId="00A21A0A" w14:textId="77777777" w:rsidR="00584F50" w:rsidRDefault="00584F50" w:rsidP="006E2336">
      <w:pPr>
        <w:pStyle w:val="ListParagraph"/>
        <w:numPr>
          <w:ilvl w:val="2"/>
          <w:numId w:val="30"/>
        </w:numPr>
        <w:spacing w:before="0" w:after="0"/>
      </w:pPr>
      <w:r>
        <w:t>Puncture spill volume is between a minimum of 46629.4 and maximum of 46629.4 gallons</w:t>
      </w:r>
    </w:p>
    <w:p w14:paraId="65CDA0C3" w14:textId="77777777" w:rsidR="00584F50" w:rsidRDefault="00584F50" w:rsidP="006E2336">
      <w:pPr>
        <w:pStyle w:val="ListParagraph"/>
        <w:numPr>
          <w:ilvl w:val="0"/>
          <w:numId w:val="30"/>
        </w:numPr>
        <w:spacing w:before="0" w:after="0"/>
      </w:pPr>
      <w:r>
        <w:lastRenderedPageBreak/>
        <w:t>"EV-105/EV-107 NPS 4</w:t>
      </w:r>
    </w:p>
    <w:p w14:paraId="1C9D3C59" w14:textId="77777777" w:rsidR="00584F50" w:rsidRDefault="00584F50" w:rsidP="006E2336">
      <w:pPr>
        <w:pStyle w:val="ListParagraph"/>
        <w:numPr>
          <w:ilvl w:val="1"/>
          <w:numId w:val="30"/>
        </w:numPr>
        <w:spacing w:before="0" w:after="0"/>
      </w:pPr>
      <w:r>
        <w:t>Total Cumulative Length (m):</w:t>
      </w:r>
      <w:r>
        <w:tab/>
        <w:t>27.67</w:t>
      </w:r>
    </w:p>
    <w:p w14:paraId="5720E9AA" w14:textId="77777777" w:rsidR="00584F50" w:rsidRDefault="00584F50" w:rsidP="006E2336">
      <w:pPr>
        <w:pStyle w:val="ListParagraph"/>
        <w:numPr>
          <w:ilvl w:val="1"/>
          <w:numId w:val="30"/>
        </w:numPr>
        <w:spacing w:before="0" w:after="0"/>
      </w:pPr>
      <w:r>
        <w:t>Likelihood of failure distributed between minimum of 1.891e-03 and maximum of 1.372e-02.</w:t>
      </w:r>
    </w:p>
    <w:p w14:paraId="24B0F59A" w14:textId="77777777" w:rsidR="00584F50" w:rsidRDefault="00584F50" w:rsidP="006E2336">
      <w:pPr>
        <w:pStyle w:val="ListParagraph"/>
        <w:numPr>
          <w:ilvl w:val="2"/>
          <w:numId w:val="30"/>
        </w:numPr>
        <w:spacing w:before="0" w:after="0"/>
      </w:pPr>
      <w:r>
        <w:t xml:space="preserve">Land use distributed as </w:t>
      </w:r>
    </w:p>
    <w:p w14:paraId="33CADC6E" w14:textId="77777777" w:rsidR="00584F50" w:rsidRDefault="00584F50" w:rsidP="006E2336">
      <w:pPr>
        <w:pStyle w:val="ListParagraph"/>
        <w:numPr>
          <w:ilvl w:val="3"/>
          <w:numId w:val="30"/>
        </w:numPr>
        <w:spacing w:before="0" w:after="0"/>
      </w:pPr>
      <w:r>
        <w:t>Agricultural: 5.68</w:t>
      </w:r>
    </w:p>
    <w:p w14:paraId="08772661" w14:textId="77777777" w:rsidR="00584F50" w:rsidRDefault="00584F50" w:rsidP="006E2336">
      <w:pPr>
        <w:pStyle w:val="ListParagraph"/>
        <w:numPr>
          <w:ilvl w:val="3"/>
          <w:numId w:val="30"/>
        </w:numPr>
        <w:spacing w:before="0" w:after="0"/>
      </w:pPr>
      <w:r>
        <w:t>Forested: 0.17</w:t>
      </w:r>
    </w:p>
    <w:p w14:paraId="5E08167A" w14:textId="77777777" w:rsidR="00584F50" w:rsidRDefault="00584F50" w:rsidP="006E2336">
      <w:pPr>
        <w:pStyle w:val="ListParagraph"/>
        <w:numPr>
          <w:ilvl w:val="3"/>
          <w:numId w:val="30"/>
        </w:numPr>
        <w:spacing w:before="0" w:after="0"/>
      </w:pPr>
      <w:r>
        <w:t>Remote: 0.08</w:t>
      </w:r>
    </w:p>
    <w:p w14:paraId="77532BD8" w14:textId="77777777" w:rsidR="00584F50" w:rsidRDefault="00584F50" w:rsidP="006E2336">
      <w:pPr>
        <w:pStyle w:val="ListParagraph"/>
        <w:numPr>
          <w:ilvl w:val="3"/>
          <w:numId w:val="30"/>
        </w:numPr>
        <w:spacing w:before="0" w:after="0"/>
      </w:pPr>
      <w:r>
        <w:t>Water Course: 21.74</w:t>
      </w:r>
    </w:p>
    <w:p w14:paraId="4CC60264" w14:textId="77777777" w:rsidR="00584F50" w:rsidRDefault="00584F50" w:rsidP="006E2336">
      <w:pPr>
        <w:pStyle w:val="ListParagraph"/>
        <w:numPr>
          <w:ilvl w:val="2"/>
          <w:numId w:val="30"/>
        </w:numPr>
        <w:spacing w:before="0" w:after="0"/>
      </w:pPr>
      <w:r>
        <w:t xml:space="preserve">Depth of cover distributed as </w:t>
      </w:r>
    </w:p>
    <w:p w14:paraId="63569928" w14:textId="77777777" w:rsidR="00584F50" w:rsidRDefault="00584F50" w:rsidP="006E2336">
      <w:pPr>
        <w:pStyle w:val="ListParagraph"/>
        <w:numPr>
          <w:ilvl w:val="3"/>
          <w:numId w:val="30"/>
        </w:numPr>
        <w:spacing w:before="0" w:after="0"/>
      </w:pPr>
      <w:r>
        <w:t>nan</w:t>
      </w:r>
    </w:p>
    <w:p w14:paraId="0C3E83C7" w14:textId="77777777" w:rsidR="00584F50" w:rsidRDefault="00584F50" w:rsidP="006E2336">
      <w:pPr>
        <w:pStyle w:val="ListParagraph"/>
        <w:numPr>
          <w:ilvl w:val="2"/>
          <w:numId w:val="30"/>
        </w:numPr>
        <w:spacing w:before="0" w:after="0"/>
      </w:pPr>
      <w:r>
        <w:t>Installation date between minimum of 1983-01-01 and maximum of 1983-01-01</w:t>
      </w:r>
    </w:p>
    <w:p w14:paraId="55522084" w14:textId="77777777" w:rsidR="00584F50" w:rsidRDefault="00584F50" w:rsidP="006E2336">
      <w:pPr>
        <w:pStyle w:val="ListParagraph"/>
        <w:numPr>
          <w:ilvl w:val="2"/>
          <w:numId w:val="30"/>
        </w:numPr>
        <w:spacing w:before="0" w:after="0"/>
      </w:pPr>
      <w:r>
        <w:t>Outside diameter of 4.5 in.</w:t>
      </w:r>
    </w:p>
    <w:p w14:paraId="4AB63CC6" w14:textId="77777777" w:rsidR="00584F50" w:rsidRDefault="00584F50" w:rsidP="006E2336">
      <w:pPr>
        <w:pStyle w:val="ListParagraph"/>
        <w:numPr>
          <w:ilvl w:val="2"/>
          <w:numId w:val="30"/>
        </w:numPr>
        <w:spacing w:before="0" w:after="0"/>
      </w:pPr>
      <w:r>
        <w:t>Grade between minimum of 290.0 and maximum of 290.0 MPa</w:t>
      </w:r>
    </w:p>
    <w:p w14:paraId="4C464315" w14:textId="77777777" w:rsidR="00584F50" w:rsidRDefault="00584F50" w:rsidP="006E2336">
      <w:pPr>
        <w:pStyle w:val="ListParagraph"/>
        <w:numPr>
          <w:ilvl w:val="2"/>
          <w:numId w:val="30"/>
        </w:numPr>
        <w:spacing w:before="0" w:after="0"/>
      </w:pPr>
      <w:r>
        <w:t>Wall thickness between minimum of 3.18 and maximum of 4.78 mm</w:t>
      </w:r>
    </w:p>
    <w:p w14:paraId="3E885D96" w14:textId="77777777" w:rsidR="00584F50" w:rsidRDefault="00584F50" w:rsidP="006E2336">
      <w:pPr>
        <w:pStyle w:val="ListParagraph"/>
        <w:numPr>
          <w:ilvl w:val="2"/>
          <w:numId w:val="30"/>
        </w:numPr>
        <w:spacing w:before="0" w:after="0"/>
      </w:pPr>
      <w:r>
        <w:t>Toughness between minimum of nan and maximum of nan J</w:t>
      </w:r>
    </w:p>
    <w:p w14:paraId="107B1EFC" w14:textId="77777777" w:rsidR="00584F50" w:rsidRDefault="00584F50" w:rsidP="006E2336">
      <w:pPr>
        <w:pStyle w:val="ListParagraph"/>
        <w:numPr>
          <w:ilvl w:val="2"/>
          <w:numId w:val="30"/>
        </w:numPr>
        <w:spacing w:before="0" w:after="0"/>
      </w:pPr>
      <w:r>
        <w:t>Probability of failure given a hit between minimum of 1.888e-01 and maximum of 3.297e-01</w:t>
      </w:r>
    </w:p>
    <w:p w14:paraId="5E6054B4" w14:textId="77777777" w:rsidR="00584F50" w:rsidRDefault="00584F50" w:rsidP="006E2336">
      <w:pPr>
        <w:pStyle w:val="ListParagraph"/>
        <w:numPr>
          <w:ilvl w:val="2"/>
          <w:numId w:val="30"/>
        </w:numPr>
        <w:spacing w:before="0" w:after="0"/>
      </w:pPr>
      <w:r>
        <w:t>Class area location is/are 1.0.</w:t>
      </w:r>
    </w:p>
    <w:p w14:paraId="309E6F35" w14:textId="77777777" w:rsidR="00584F50" w:rsidRDefault="00584F50" w:rsidP="006E2336">
      <w:pPr>
        <w:pStyle w:val="ListParagraph"/>
        <w:numPr>
          <w:ilvl w:val="1"/>
          <w:numId w:val="30"/>
        </w:numPr>
        <w:spacing w:before="0" w:after="0"/>
      </w:pPr>
      <w:r>
        <w:t>Consequence of failure distributed between minimum of $8.08 and maximum of $15.24MM</w:t>
      </w:r>
    </w:p>
    <w:p w14:paraId="491D1AB9" w14:textId="77777777" w:rsidR="00584F50" w:rsidRDefault="00584F50" w:rsidP="006E2336">
      <w:pPr>
        <w:pStyle w:val="ListParagraph"/>
        <w:numPr>
          <w:ilvl w:val="1"/>
          <w:numId w:val="30"/>
        </w:numPr>
        <w:spacing w:before="0" w:after="0"/>
      </w:pPr>
      <w:r>
        <w:t>Total length driven by Environmental: 27.67 meters.</w:t>
      </w:r>
    </w:p>
    <w:p w14:paraId="7C96F635" w14:textId="77777777" w:rsidR="00584F50" w:rsidRDefault="00584F50" w:rsidP="006E2336">
      <w:pPr>
        <w:pStyle w:val="ListParagraph"/>
        <w:numPr>
          <w:ilvl w:val="1"/>
          <w:numId w:val="30"/>
        </w:numPr>
        <w:spacing w:before="0" w:after="0"/>
      </w:pPr>
      <w:r>
        <w:t>Environmental Cost distributed between minimum of $7.79 and maximum of $14.92MM:</w:t>
      </w:r>
    </w:p>
    <w:p w14:paraId="467048A3" w14:textId="77777777" w:rsidR="00584F50" w:rsidRDefault="00584F50" w:rsidP="006E2336">
      <w:pPr>
        <w:pStyle w:val="ListParagraph"/>
        <w:numPr>
          <w:ilvl w:val="2"/>
          <w:numId w:val="30"/>
        </w:numPr>
        <w:spacing w:before="0" w:after="0"/>
      </w:pPr>
      <w:r>
        <w:t>Leak cost between minimum of $0.21 and maximum of $0.37MM</w:t>
      </w:r>
    </w:p>
    <w:p w14:paraId="5C9F78F1" w14:textId="77777777" w:rsidR="00584F50" w:rsidRDefault="00584F50" w:rsidP="006E2336">
      <w:pPr>
        <w:pStyle w:val="ListParagraph"/>
        <w:numPr>
          <w:ilvl w:val="2"/>
          <w:numId w:val="30"/>
        </w:numPr>
        <w:spacing w:before="0" w:after="0"/>
      </w:pPr>
      <w:r>
        <w:t>Leak spill volume between a minimum of 1991.21 and maximum of 2054.19 gallons</w:t>
      </w:r>
    </w:p>
    <w:p w14:paraId="6CEFACAF" w14:textId="77777777" w:rsidR="00584F50" w:rsidRDefault="00584F50" w:rsidP="006E2336">
      <w:pPr>
        <w:pStyle w:val="ListParagraph"/>
        <w:numPr>
          <w:ilvl w:val="2"/>
          <w:numId w:val="30"/>
        </w:numPr>
        <w:spacing w:before="0" w:after="0"/>
      </w:pPr>
      <w:r>
        <w:t>Rupture cost between minimum of $27.65 and maximum of $47.75MM</w:t>
      </w:r>
    </w:p>
    <w:p w14:paraId="41C0AE6F" w14:textId="77777777" w:rsidR="00584F50" w:rsidRDefault="00584F50" w:rsidP="006E2336">
      <w:pPr>
        <w:pStyle w:val="ListParagraph"/>
        <w:numPr>
          <w:ilvl w:val="2"/>
          <w:numId w:val="30"/>
        </w:numPr>
        <w:spacing w:before="0" w:after="0"/>
      </w:pPr>
      <w:r>
        <w:t>Rupture spill volume is between a minimum of 260141.49 and maximum of 268369.14 gallons</w:t>
      </w:r>
    </w:p>
    <w:p w14:paraId="17F0B1B7" w14:textId="77777777" w:rsidR="00584F50" w:rsidRDefault="00584F50" w:rsidP="006E2336">
      <w:pPr>
        <w:pStyle w:val="ListParagraph"/>
        <w:numPr>
          <w:ilvl w:val="2"/>
          <w:numId w:val="30"/>
        </w:numPr>
        <w:spacing w:before="0" w:after="0"/>
      </w:pPr>
      <w:r>
        <w:t>Puncture cost between minimum of $6.96 and maximum of $12.01MM</w:t>
      </w:r>
    </w:p>
    <w:p w14:paraId="07DE87B6" w14:textId="77777777" w:rsidR="00584F50" w:rsidRDefault="00584F50" w:rsidP="006E2336">
      <w:pPr>
        <w:pStyle w:val="ListParagraph"/>
        <w:numPr>
          <w:ilvl w:val="2"/>
          <w:numId w:val="30"/>
        </w:numPr>
        <w:spacing w:before="0" w:after="0"/>
      </w:pPr>
      <w:r>
        <w:t>Puncture spill volume is between a minimum of 65426.65 and maximum of 67495.94 gallons</w:t>
      </w:r>
    </w:p>
    <w:p w14:paraId="7F08F681" w14:textId="77777777" w:rsidR="00584F50" w:rsidRDefault="00584F50" w:rsidP="006E2336">
      <w:pPr>
        <w:pStyle w:val="ListParagraph"/>
        <w:numPr>
          <w:ilvl w:val="0"/>
          <w:numId w:val="30"/>
        </w:numPr>
        <w:spacing w:before="0" w:after="0"/>
      </w:pPr>
      <w:r>
        <w:t xml:space="preserve">"NPS12 Rimbey to Medicine River </w:t>
      </w:r>
      <w:proofErr w:type="spellStart"/>
      <w:r>
        <w:t>Jct</w:t>
      </w:r>
      <w:proofErr w:type="spellEnd"/>
      <w:r>
        <w:t xml:space="preserve"> </w:t>
      </w:r>
      <w:proofErr w:type="gramStart"/>
      <w:r>
        <w:t>From</w:t>
      </w:r>
      <w:proofErr w:type="gramEnd"/>
      <w:r>
        <w:t xml:space="preserve"> 13-23-42-2-W5 To 9-27-39-3-W5</w:t>
      </w:r>
    </w:p>
    <w:p w14:paraId="15E5A535" w14:textId="77777777" w:rsidR="00584F50" w:rsidRDefault="00584F50" w:rsidP="006E2336">
      <w:pPr>
        <w:pStyle w:val="ListParagraph"/>
        <w:numPr>
          <w:ilvl w:val="1"/>
          <w:numId w:val="30"/>
        </w:numPr>
        <w:spacing w:before="0" w:after="0"/>
      </w:pPr>
      <w:r>
        <w:t>Total Cumulative Length (m):</w:t>
      </w:r>
      <w:r>
        <w:tab/>
        <w:t>26.54</w:t>
      </w:r>
    </w:p>
    <w:p w14:paraId="25FF9CED" w14:textId="77777777" w:rsidR="00584F50" w:rsidRDefault="00584F50" w:rsidP="006E2336">
      <w:pPr>
        <w:pStyle w:val="ListParagraph"/>
        <w:numPr>
          <w:ilvl w:val="1"/>
          <w:numId w:val="30"/>
        </w:numPr>
        <w:spacing w:before="0" w:after="0"/>
      </w:pPr>
      <w:r>
        <w:t>Likelihood of failure distributed between minimum of 1.599e-03 and maximum of 1.640e-03.</w:t>
      </w:r>
    </w:p>
    <w:p w14:paraId="5A33EC30" w14:textId="77777777" w:rsidR="00584F50" w:rsidRDefault="00584F50" w:rsidP="006E2336">
      <w:pPr>
        <w:pStyle w:val="ListParagraph"/>
        <w:numPr>
          <w:ilvl w:val="2"/>
          <w:numId w:val="30"/>
        </w:numPr>
        <w:spacing w:before="0" w:after="0"/>
      </w:pPr>
      <w:r>
        <w:t xml:space="preserve">Land use distributed as </w:t>
      </w:r>
    </w:p>
    <w:p w14:paraId="14F8E134" w14:textId="77777777" w:rsidR="00584F50" w:rsidRDefault="00584F50" w:rsidP="006E2336">
      <w:pPr>
        <w:pStyle w:val="ListParagraph"/>
        <w:numPr>
          <w:ilvl w:val="3"/>
          <w:numId w:val="30"/>
        </w:numPr>
        <w:spacing w:before="0" w:after="0"/>
      </w:pPr>
      <w:r>
        <w:t>Agricultural: 26.54</w:t>
      </w:r>
    </w:p>
    <w:p w14:paraId="2AE453B8" w14:textId="77777777" w:rsidR="00584F50" w:rsidRDefault="00584F50" w:rsidP="006E2336">
      <w:pPr>
        <w:pStyle w:val="ListParagraph"/>
        <w:numPr>
          <w:ilvl w:val="2"/>
          <w:numId w:val="30"/>
        </w:numPr>
        <w:spacing w:before="0" w:after="0"/>
      </w:pPr>
      <w:r>
        <w:t xml:space="preserve">Depth of cover distributed as </w:t>
      </w:r>
    </w:p>
    <w:p w14:paraId="146C8CCB" w14:textId="77777777" w:rsidR="00584F50" w:rsidRDefault="00584F50" w:rsidP="006E2336">
      <w:pPr>
        <w:pStyle w:val="ListParagraph"/>
        <w:numPr>
          <w:ilvl w:val="3"/>
          <w:numId w:val="30"/>
        </w:numPr>
        <w:spacing w:before="0" w:after="0"/>
      </w:pPr>
      <w:r>
        <w:t>&gt;= 0.91 to &lt; 1.22m: 26.54</w:t>
      </w:r>
    </w:p>
    <w:p w14:paraId="2361FE25" w14:textId="77777777" w:rsidR="00584F50" w:rsidRDefault="00584F50" w:rsidP="006E2336">
      <w:pPr>
        <w:pStyle w:val="ListParagraph"/>
        <w:numPr>
          <w:ilvl w:val="2"/>
          <w:numId w:val="30"/>
        </w:numPr>
        <w:spacing w:before="0" w:after="0"/>
      </w:pPr>
      <w:r>
        <w:t>Installation date between minimum of 1955-01-01 and maximum of 1955-01-01</w:t>
      </w:r>
    </w:p>
    <w:p w14:paraId="015FA657" w14:textId="77777777" w:rsidR="00584F50" w:rsidRDefault="00584F50" w:rsidP="006E2336">
      <w:pPr>
        <w:pStyle w:val="ListParagraph"/>
        <w:numPr>
          <w:ilvl w:val="2"/>
          <w:numId w:val="30"/>
        </w:numPr>
        <w:spacing w:before="0" w:after="0"/>
      </w:pPr>
      <w:r>
        <w:t>Outside diameter of 12.75 in.</w:t>
      </w:r>
    </w:p>
    <w:p w14:paraId="4D7D035D" w14:textId="77777777" w:rsidR="00584F50" w:rsidRDefault="00584F50" w:rsidP="006E2336">
      <w:pPr>
        <w:pStyle w:val="ListParagraph"/>
        <w:numPr>
          <w:ilvl w:val="2"/>
          <w:numId w:val="30"/>
        </w:numPr>
        <w:spacing w:before="0" w:after="0"/>
      </w:pPr>
      <w:r>
        <w:t>Grade between minimum of 317.0 and maximum of 317.0 MPa</w:t>
      </w:r>
    </w:p>
    <w:p w14:paraId="4FF6E39F" w14:textId="77777777" w:rsidR="00584F50" w:rsidRDefault="00584F50" w:rsidP="006E2336">
      <w:pPr>
        <w:pStyle w:val="ListParagraph"/>
        <w:numPr>
          <w:ilvl w:val="2"/>
          <w:numId w:val="30"/>
        </w:numPr>
        <w:spacing w:before="0" w:after="0"/>
      </w:pPr>
      <w:r>
        <w:t>Wall thickness between minimum of 5.6 and maximum of 5.7 mm</w:t>
      </w:r>
    </w:p>
    <w:p w14:paraId="4D873216" w14:textId="77777777" w:rsidR="00584F50" w:rsidRDefault="00584F50" w:rsidP="006E2336">
      <w:pPr>
        <w:pStyle w:val="ListParagraph"/>
        <w:numPr>
          <w:ilvl w:val="2"/>
          <w:numId w:val="30"/>
        </w:numPr>
        <w:spacing w:before="0" w:after="0"/>
      </w:pPr>
      <w:r>
        <w:t>Toughness between minimum of 17.6 and maximum of 17.6 J</w:t>
      </w:r>
    </w:p>
    <w:p w14:paraId="56996256" w14:textId="77777777" w:rsidR="00584F50" w:rsidRDefault="00584F50" w:rsidP="006E2336">
      <w:pPr>
        <w:pStyle w:val="ListParagraph"/>
        <w:numPr>
          <w:ilvl w:val="2"/>
          <w:numId w:val="30"/>
        </w:numPr>
        <w:spacing w:before="0" w:after="0"/>
      </w:pPr>
      <w:r>
        <w:t>Probability of failure given a hit between minimum of 1.200e-01 and maximum of 1.231e-01</w:t>
      </w:r>
    </w:p>
    <w:p w14:paraId="555E701B" w14:textId="77777777" w:rsidR="00584F50" w:rsidRDefault="00584F50" w:rsidP="006E2336">
      <w:pPr>
        <w:pStyle w:val="ListParagraph"/>
        <w:numPr>
          <w:ilvl w:val="2"/>
          <w:numId w:val="30"/>
        </w:numPr>
        <w:spacing w:before="0" w:after="0"/>
      </w:pPr>
      <w:r>
        <w:t>Class area location is/are 1.0.</w:t>
      </w:r>
    </w:p>
    <w:p w14:paraId="22FFA71C" w14:textId="77777777" w:rsidR="00584F50" w:rsidRDefault="00584F50" w:rsidP="006E2336">
      <w:pPr>
        <w:pStyle w:val="ListParagraph"/>
        <w:numPr>
          <w:ilvl w:val="1"/>
          <w:numId w:val="30"/>
        </w:numPr>
        <w:spacing w:before="0" w:after="0"/>
      </w:pPr>
      <w:r>
        <w:t>Consequence of failure distributed between minimum of $10.55 and maximum of $11.86MM</w:t>
      </w:r>
    </w:p>
    <w:p w14:paraId="44BA94D8" w14:textId="77777777" w:rsidR="00584F50" w:rsidRDefault="00584F50" w:rsidP="006E2336">
      <w:pPr>
        <w:pStyle w:val="ListParagraph"/>
        <w:numPr>
          <w:ilvl w:val="1"/>
          <w:numId w:val="30"/>
        </w:numPr>
        <w:spacing w:before="0" w:after="0"/>
      </w:pPr>
      <w:r>
        <w:t>Total length driven by Environmental: 26.54 meters.</w:t>
      </w:r>
    </w:p>
    <w:p w14:paraId="44ECFABC" w14:textId="77777777" w:rsidR="00584F50" w:rsidRDefault="00584F50" w:rsidP="006E2336">
      <w:pPr>
        <w:pStyle w:val="ListParagraph"/>
        <w:numPr>
          <w:ilvl w:val="1"/>
          <w:numId w:val="30"/>
        </w:numPr>
        <w:spacing w:before="0" w:after="0"/>
      </w:pPr>
      <w:r>
        <w:lastRenderedPageBreak/>
        <w:t>Environmental Cost distributed between minimum of $9.65 and maximum of $10.95MM:</w:t>
      </w:r>
    </w:p>
    <w:p w14:paraId="525BD716" w14:textId="77777777" w:rsidR="00584F50" w:rsidRDefault="00584F50" w:rsidP="006E2336">
      <w:pPr>
        <w:pStyle w:val="ListParagraph"/>
        <w:numPr>
          <w:ilvl w:val="2"/>
          <w:numId w:val="30"/>
        </w:numPr>
        <w:spacing w:before="0" w:after="0"/>
      </w:pPr>
      <w:r>
        <w:t>Leak cost between minimum of $9.67 and maximum of $10.88MM</w:t>
      </w:r>
    </w:p>
    <w:p w14:paraId="28574A33" w14:textId="77777777" w:rsidR="00584F50" w:rsidRDefault="00584F50" w:rsidP="006E2336">
      <w:pPr>
        <w:pStyle w:val="ListParagraph"/>
        <w:numPr>
          <w:ilvl w:val="2"/>
          <w:numId w:val="30"/>
        </w:numPr>
        <w:spacing w:before="0" w:after="0"/>
      </w:pPr>
      <w:r>
        <w:t>Leak spill volume between a minimum of 54329.6 and maximum of 61151.03 gallons</w:t>
      </w:r>
    </w:p>
    <w:p w14:paraId="37C64CE3" w14:textId="77777777" w:rsidR="00584F50" w:rsidRDefault="00584F50" w:rsidP="006E2336">
      <w:pPr>
        <w:pStyle w:val="ListParagraph"/>
        <w:numPr>
          <w:ilvl w:val="2"/>
          <w:numId w:val="30"/>
        </w:numPr>
        <w:spacing w:before="0" w:after="0"/>
      </w:pPr>
      <w:r>
        <w:t>Rupture cost between minimum of $9.59 and maximum of $12.20MM</w:t>
      </w:r>
    </w:p>
    <w:p w14:paraId="4D806972" w14:textId="77777777" w:rsidR="00584F50" w:rsidRDefault="00584F50" w:rsidP="006E2336">
      <w:pPr>
        <w:pStyle w:val="ListParagraph"/>
        <w:numPr>
          <w:ilvl w:val="2"/>
          <w:numId w:val="30"/>
        </w:numPr>
        <w:spacing w:before="0" w:after="0"/>
      </w:pPr>
      <w:r>
        <w:t>Rupture spill volume is between a minimum of 53890.46 and maximum of 68568.37 gallons</w:t>
      </w:r>
    </w:p>
    <w:p w14:paraId="525A111B" w14:textId="77777777" w:rsidR="00584F50" w:rsidRDefault="00584F50" w:rsidP="006E2336">
      <w:pPr>
        <w:pStyle w:val="ListParagraph"/>
        <w:numPr>
          <w:ilvl w:val="2"/>
          <w:numId w:val="30"/>
        </w:numPr>
        <w:spacing w:before="0" w:after="0"/>
      </w:pPr>
      <w:r>
        <w:t>Puncture cost between minimum of $9.67 and maximum of $10.88MM</w:t>
      </w:r>
    </w:p>
    <w:p w14:paraId="644F18B7" w14:textId="77777777" w:rsidR="00584F50" w:rsidRDefault="00584F50" w:rsidP="006E2336">
      <w:pPr>
        <w:pStyle w:val="ListParagraph"/>
        <w:numPr>
          <w:ilvl w:val="2"/>
          <w:numId w:val="30"/>
        </w:numPr>
        <w:spacing w:before="0" w:after="0"/>
      </w:pPr>
      <w:r>
        <w:t>Puncture spill volume is between a minimum of 54329.6 and maximum of 61151.03 gallons</w:t>
      </w:r>
    </w:p>
    <w:p w14:paraId="49741180" w14:textId="77777777" w:rsidR="00584F50" w:rsidRDefault="00584F50" w:rsidP="006E2336">
      <w:pPr>
        <w:pStyle w:val="ListParagraph"/>
        <w:numPr>
          <w:ilvl w:val="0"/>
          <w:numId w:val="30"/>
        </w:numPr>
        <w:spacing w:before="0" w:after="0"/>
      </w:pPr>
      <w:r>
        <w:t>"CACTUS LAKE TO KERROBERT NPS 10</w:t>
      </w:r>
    </w:p>
    <w:p w14:paraId="04D0405B" w14:textId="77777777" w:rsidR="00584F50" w:rsidRDefault="00584F50" w:rsidP="006E2336">
      <w:pPr>
        <w:pStyle w:val="ListParagraph"/>
        <w:numPr>
          <w:ilvl w:val="1"/>
          <w:numId w:val="30"/>
        </w:numPr>
        <w:spacing w:before="0" w:after="0"/>
      </w:pPr>
      <w:r>
        <w:t>Total Cumulative Length (m):</w:t>
      </w:r>
      <w:r>
        <w:tab/>
        <w:t>20.0</w:t>
      </w:r>
    </w:p>
    <w:p w14:paraId="4441A944" w14:textId="77777777" w:rsidR="00584F50" w:rsidRDefault="00584F50" w:rsidP="006E2336">
      <w:pPr>
        <w:pStyle w:val="ListParagraph"/>
        <w:numPr>
          <w:ilvl w:val="1"/>
          <w:numId w:val="30"/>
        </w:numPr>
        <w:spacing w:before="0" w:after="0"/>
      </w:pPr>
      <w:r>
        <w:t>Likelihood of failure distributed between minimum of 1.403e-03 and maximum of 5.829e-03.</w:t>
      </w:r>
    </w:p>
    <w:p w14:paraId="2607771D" w14:textId="77777777" w:rsidR="00584F50" w:rsidRDefault="00584F50" w:rsidP="006E2336">
      <w:pPr>
        <w:pStyle w:val="ListParagraph"/>
        <w:numPr>
          <w:ilvl w:val="2"/>
          <w:numId w:val="30"/>
        </w:numPr>
        <w:spacing w:before="0" w:after="0"/>
      </w:pPr>
      <w:r>
        <w:t xml:space="preserve">Land use distributed as </w:t>
      </w:r>
    </w:p>
    <w:p w14:paraId="07714C1C" w14:textId="77777777" w:rsidR="00584F50" w:rsidRDefault="00584F50" w:rsidP="006E2336">
      <w:pPr>
        <w:pStyle w:val="ListParagraph"/>
        <w:numPr>
          <w:ilvl w:val="3"/>
          <w:numId w:val="30"/>
        </w:numPr>
        <w:spacing w:before="0" w:after="0"/>
      </w:pPr>
      <w:r>
        <w:t>Agricultural: 1.85</w:t>
      </w:r>
    </w:p>
    <w:p w14:paraId="208186F8" w14:textId="77777777" w:rsidR="00584F50" w:rsidRDefault="00584F50" w:rsidP="006E2336">
      <w:pPr>
        <w:pStyle w:val="ListParagraph"/>
        <w:numPr>
          <w:ilvl w:val="3"/>
          <w:numId w:val="30"/>
        </w:numPr>
        <w:spacing w:before="0" w:after="0"/>
      </w:pPr>
      <w:r>
        <w:t>Remote: 0.10</w:t>
      </w:r>
    </w:p>
    <w:p w14:paraId="2423A5CC" w14:textId="77777777" w:rsidR="00584F50" w:rsidRDefault="00584F50" w:rsidP="006E2336">
      <w:pPr>
        <w:pStyle w:val="ListParagraph"/>
        <w:numPr>
          <w:ilvl w:val="3"/>
          <w:numId w:val="30"/>
        </w:numPr>
        <w:spacing w:before="0" w:after="0"/>
      </w:pPr>
      <w:r>
        <w:t>Water Course: 18.05</w:t>
      </w:r>
    </w:p>
    <w:p w14:paraId="069C4473" w14:textId="77777777" w:rsidR="00584F50" w:rsidRDefault="00584F50" w:rsidP="006E2336">
      <w:pPr>
        <w:pStyle w:val="ListParagraph"/>
        <w:numPr>
          <w:ilvl w:val="2"/>
          <w:numId w:val="30"/>
        </w:numPr>
        <w:spacing w:before="0" w:after="0"/>
      </w:pPr>
      <w:r>
        <w:t xml:space="preserve">Depth of cover distributed as </w:t>
      </w:r>
    </w:p>
    <w:p w14:paraId="33FAB23D" w14:textId="77777777" w:rsidR="00584F50" w:rsidRDefault="00584F50" w:rsidP="006E2336">
      <w:pPr>
        <w:pStyle w:val="ListParagraph"/>
        <w:numPr>
          <w:ilvl w:val="3"/>
          <w:numId w:val="30"/>
        </w:numPr>
        <w:spacing w:before="0" w:after="0"/>
      </w:pPr>
      <w:r>
        <w:t>nan</w:t>
      </w:r>
    </w:p>
    <w:p w14:paraId="3394AC6C" w14:textId="77777777" w:rsidR="00584F50" w:rsidRDefault="00584F50" w:rsidP="006E2336">
      <w:pPr>
        <w:pStyle w:val="ListParagraph"/>
        <w:numPr>
          <w:ilvl w:val="2"/>
          <w:numId w:val="30"/>
        </w:numPr>
        <w:spacing w:before="0" w:after="0"/>
      </w:pPr>
      <w:r>
        <w:t>Installation date between minimum of 1981-01-01 and maximum of 1981-01-01</w:t>
      </w:r>
    </w:p>
    <w:p w14:paraId="69A7720A" w14:textId="77777777" w:rsidR="00584F50" w:rsidRDefault="00584F50" w:rsidP="006E2336">
      <w:pPr>
        <w:pStyle w:val="ListParagraph"/>
        <w:numPr>
          <w:ilvl w:val="2"/>
          <w:numId w:val="30"/>
        </w:numPr>
        <w:spacing w:before="0" w:after="0"/>
      </w:pPr>
      <w:r>
        <w:t>Outside diameter of 10.75 in.</w:t>
      </w:r>
    </w:p>
    <w:p w14:paraId="57CEDC6C" w14:textId="77777777" w:rsidR="00584F50" w:rsidRDefault="00584F50" w:rsidP="006E2336">
      <w:pPr>
        <w:pStyle w:val="ListParagraph"/>
        <w:numPr>
          <w:ilvl w:val="2"/>
          <w:numId w:val="30"/>
        </w:numPr>
        <w:spacing w:before="0" w:after="0"/>
      </w:pPr>
      <w:r>
        <w:t>Grade between minimum of 359.0 and maximum of 359.0 MPa</w:t>
      </w:r>
    </w:p>
    <w:p w14:paraId="35EAFF90" w14:textId="77777777" w:rsidR="00584F50" w:rsidRDefault="00584F50" w:rsidP="006E2336">
      <w:pPr>
        <w:pStyle w:val="ListParagraph"/>
        <w:numPr>
          <w:ilvl w:val="2"/>
          <w:numId w:val="30"/>
        </w:numPr>
        <w:spacing w:before="0" w:after="0"/>
      </w:pPr>
      <w:r>
        <w:t>Wall thickness between minimum of 5.16 and maximum of 5.16 mm</w:t>
      </w:r>
    </w:p>
    <w:p w14:paraId="135B1979" w14:textId="77777777" w:rsidR="00584F50" w:rsidRDefault="00584F50" w:rsidP="006E2336">
      <w:pPr>
        <w:pStyle w:val="ListParagraph"/>
        <w:numPr>
          <w:ilvl w:val="2"/>
          <w:numId w:val="30"/>
        </w:numPr>
        <w:spacing w:before="0" w:after="0"/>
      </w:pPr>
      <w:r>
        <w:t>Toughness between minimum of nan and maximum of nan J</w:t>
      </w:r>
    </w:p>
    <w:p w14:paraId="28ECE87D" w14:textId="77777777" w:rsidR="00584F50" w:rsidRDefault="00584F50" w:rsidP="006E2336">
      <w:pPr>
        <w:pStyle w:val="ListParagraph"/>
        <w:numPr>
          <w:ilvl w:val="2"/>
          <w:numId w:val="30"/>
        </w:numPr>
        <w:spacing w:before="0" w:after="0"/>
      </w:pPr>
      <w:r>
        <w:t>Probability of failure given a hit between minimum of 1.400e-01 and maximum of 1.400e-01</w:t>
      </w:r>
    </w:p>
    <w:p w14:paraId="239FB95C" w14:textId="77777777" w:rsidR="00584F50" w:rsidRDefault="00584F50" w:rsidP="006E2336">
      <w:pPr>
        <w:pStyle w:val="ListParagraph"/>
        <w:numPr>
          <w:ilvl w:val="2"/>
          <w:numId w:val="30"/>
        </w:numPr>
        <w:spacing w:before="0" w:after="0"/>
      </w:pPr>
      <w:r>
        <w:t>Class area location is/are 1.0.</w:t>
      </w:r>
    </w:p>
    <w:p w14:paraId="4196CFDF" w14:textId="77777777" w:rsidR="00584F50" w:rsidRDefault="00584F50" w:rsidP="006E2336">
      <w:pPr>
        <w:pStyle w:val="ListParagraph"/>
        <w:numPr>
          <w:ilvl w:val="1"/>
          <w:numId w:val="30"/>
        </w:numPr>
        <w:spacing w:before="0" w:after="0"/>
      </w:pPr>
      <w:r>
        <w:t>Consequence of failure distributed between minimum of $10.04 and maximum of $13.43MM</w:t>
      </w:r>
    </w:p>
    <w:p w14:paraId="51B1627F" w14:textId="77777777" w:rsidR="00584F50" w:rsidRDefault="00584F50" w:rsidP="006E2336">
      <w:pPr>
        <w:pStyle w:val="ListParagraph"/>
        <w:numPr>
          <w:ilvl w:val="1"/>
          <w:numId w:val="30"/>
        </w:numPr>
        <w:spacing w:before="0" w:after="0"/>
      </w:pPr>
      <w:r>
        <w:t>Total length driven by Environmental: 20.0 meters.</w:t>
      </w:r>
    </w:p>
    <w:p w14:paraId="1D1C7CBA" w14:textId="77777777" w:rsidR="00584F50" w:rsidRDefault="00584F50" w:rsidP="006E2336">
      <w:pPr>
        <w:pStyle w:val="ListParagraph"/>
        <w:numPr>
          <w:ilvl w:val="1"/>
          <w:numId w:val="30"/>
        </w:numPr>
        <w:spacing w:before="0" w:after="0"/>
      </w:pPr>
      <w:r>
        <w:t>Environmental Cost distributed between minimum of $9.77 and maximum of $13.13MM:</w:t>
      </w:r>
    </w:p>
    <w:p w14:paraId="68E9B632" w14:textId="77777777" w:rsidR="00584F50" w:rsidRDefault="00584F50" w:rsidP="006E2336">
      <w:pPr>
        <w:pStyle w:val="ListParagraph"/>
        <w:numPr>
          <w:ilvl w:val="2"/>
          <w:numId w:val="30"/>
        </w:numPr>
        <w:spacing w:before="0" w:after="0"/>
      </w:pPr>
      <w:r>
        <w:t>Leak cost between minimum of $0.34 and maximum of $0.46MM</w:t>
      </w:r>
    </w:p>
    <w:p w14:paraId="68FF9911" w14:textId="77777777" w:rsidR="00584F50" w:rsidRDefault="00584F50" w:rsidP="006E2336">
      <w:pPr>
        <w:pStyle w:val="ListParagraph"/>
        <w:numPr>
          <w:ilvl w:val="2"/>
          <w:numId w:val="30"/>
        </w:numPr>
        <w:spacing w:before="0" w:after="0"/>
      </w:pPr>
      <w:r>
        <w:t>Leak spill volume between a minimum of 1898.72 and maximum of 2561.62 gallons</w:t>
      </w:r>
    </w:p>
    <w:p w14:paraId="30A01983" w14:textId="77777777" w:rsidR="00584F50" w:rsidRDefault="00584F50" w:rsidP="006E2336">
      <w:pPr>
        <w:pStyle w:val="ListParagraph"/>
        <w:numPr>
          <w:ilvl w:val="2"/>
          <w:numId w:val="30"/>
        </w:numPr>
        <w:spacing w:before="0" w:after="0"/>
      </w:pPr>
      <w:r>
        <w:t>Rupture cost between minimum of $3.27 and maximum of $10.29MM</w:t>
      </w:r>
    </w:p>
    <w:p w14:paraId="08FF857E" w14:textId="77777777" w:rsidR="00584F50" w:rsidRDefault="00584F50" w:rsidP="006E2336">
      <w:pPr>
        <w:pStyle w:val="ListParagraph"/>
        <w:numPr>
          <w:ilvl w:val="2"/>
          <w:numId w:val="30"/>
        </w:numPr>
        <w:spacing w:before="0" w:after="0"/>
      </w:pPr>
      <w:r>
        <w:t>Rupture spill volume is between a minimum of 18384.28 and maximum of 57813.76 gallons</w:t>
      </w:r>
    </w:p>
    <w:p w14:paraId="4DB0F084" w14:textId="77777777" w:rsidR="00584F50" w:rsidRDefault="00584F50" w:rsidP="006E2336">
      <w:pPr>
        <w:pStyle w:val="ListParagraph"/>
        <w:numPr>
          <w:ilvl w:val="2"/>
          <w:numId w:val="30"/>
        </w:numPr>
        <w:spacing w:before="0" w:after="0"/>
      </w:pPr>
      <w:r>
        <w:t>Puncture cost between minimum of $11.10 and maximum of $14.97MM</w:t>
      </w:r>
    </w:p>
    <w:p w14:paraId="1807C535" w14:textId="77777777" w:rsidR="00584F50" w:rsidRDefault="00584F50" w:rsidP="006E2336">
      <w:pPr>
        <w:pStyle w:val="ListParagraph"/>
        <w:numPr>
          <w:ilvl w:val="2"/>
          <w:numId w:val="30"/>
        </w:numPr>
        <w:spacing w:before="0" w:after="0"/>
      </w:pPr>
      <w:r>
        <w:t>Puncture spill volume is between a minimum of 62387.54 and maximum of 84168.99 gallons</w:t>
      </w:r>
    </w:p>
    <w:p w14:paraId="7D254024" w14:textId="77777777" w:rsidR="00584F50" w:rsidRDefault="00584F50" w:rsidP="006E2336">
      <w:pPr>
        <w:pStyle w:val="ListParagraph"/>
        <w:numPr>
          <w:ilvl w:val="0"/>
          <w:numId w:val="30"/>
        </w:numPr>
        <w:spacing w:before="0" w:after="0"/>
      </w:pPr>
      <w:r>
        <w:t>"SS-67 NPS 4</w:t>
      </w:r>
    </w:p>
    <w:p w14:paraId="191AA6A2" w14:textId="77777777" w:rsidR="00584F50" w:rsidRDefault="00584F50" w:rsidP="006E2336">
      <w:pPr>
        <w:pStyle w:val="ListParagraph"/>
        <w:numPr>
          <w:ilvl w:val="1"/>
          <w:numId w:val="30"/>
        </w:numPr>
        <w:spacing w:before="0" w:after="0"/>
      </w:pPr>
      <w:r>
        <w:t>Total Cumulative Length (m):</w:t>
      </w:r>
      <w:r>
        <w:tab/>
        <w:t>18.24</w:t>
      </w:r>
    </w:p>
    <w:p w14:paraId="2E774A94" w14:textId="77777777" w:rsidR="00584F50" w:rsidRDefault="00584F50" w:rsidP="006E2336">
      <w:pPr>
        <w:pStyle w:val="ListParagraph"/>
        <w:numPr>
          <w:ilvl w:val="1"/>
          <w:numId w:val="30"/>
        </w:numPr>
        <w:spacing w:before="0" w:after="0"/>
      </w:pPr>
      <w:r>
        <w:t>Likelihood of failure distributed between minimum of 1.721e-03 and maximum of 7.151e-03.</w:t>
      </w:r>
    </w:p>
    <w:p w14:paraId="3174CC4F" w14:textId="77777777" w:rsidR="00584F50" w:rsidRDefault="00584F50" w:rsidP="006E2336">
      <w:pPr>
        <w:pStyle w:val="ListParagraph"/>
        <w:numPr>
          <w:ilvl w:val="2"/>
          <w:numId w:val="30"/>
        </w:numPr>
        <w:spacing w:before="0" w:after="0"/>
      </w:pPr>
      <w:r>
        <w:t xml:space="preserve">Land use distributed as </w:t>
      </w:r>
    </w:p>
    <w:p w14:paraId="68CEC38B" w14:textId="77777777" w:rsidR="00584F50" w:rsidRDefault="00584F50" w:rsidP="006E2336">
      <w:pPr>
        <w:pStyle w:val="ListParagraph"/>
        <w:numPr>
          <w:ilvl w:val="3"/>
          <w:numId w:val="30"/>
        </w:numPr>
        <w:spacing w:before="0" w:after="0"/>
      </w:pPr>
      <w:r>
        <w:t>Agricultural: 1.50</w:t>
      </w:r>
    </w:p>
    <w:p w14:paraId="5F30AB52" w14:textId="77777777" w:rsidR="00584F50" w:rsidRDefault="00584F50" w:rsidP="006E2336">
      <w:pPr>
        <w:pStyle w:val="ListParagraph"/>
        <w:numPr>
          <w:ilvl w:val="3"/>
          <w:numId w:val="30"/>
        </w:numPr>
        <w:spacing w:before="0" w:after="0"/>
      </w:pPr>
      <w:r>
        <w:t>Water Course: 16.74</w:t>
      </w:r>
    </w:p>
    <w:p w14:paraId="69296458" w14:textId="77777777" w:rsidR="00584F50" w:rsidRDefault="00584F50" w:rsidP="006E2336">
      <w:pPr>
        <w:pStyle w:val="ListParagraph"/>
        <w:numPr>
          <w:ilvl w:val="2"/>
          <w:numId w:val="30"/>
        </w:numPr>
        <w:spacing w:before="0" w:after="0"/>
      </w:pPr>
      <w:r>
        <w:t xml:space="preserve">Depth of cover distributed as </w:t>
      </w:r>
    </w:p>
    <w:p w14:paraId="73FB71F6" w14:textId="77777777" w:rsidR="00584F50" w:rsidRDefault="00584F50" w:rsidP="006E2336">
      <w:pPr>
        <w:pStyle w:val="ListParagraph"/>
        <w:numPr>
          <w:ilvl w:val="3"/>
          <w:numId w:val="30"/>
        </w:numPr>
        <w:spacing w:before="0" w:after="0"/>
      </w:pPr>
      <w:r>
        <w:t>nan</w:t>
      </w:r>
    </w:p>
    <w:p w14:paraId="104FDD16" w14:textId="77777777" w:rsidR="00584F50" w:rsidRDefault="00584F50" w:rsidP="006E2336">
      <w:pPr>
        <w:pStyle w:val="ListParagraph"/>
        <w:numPr>
          <w:ilvl w:val="2"/>
          <w:numId w:val="30"/>
        </w:numPr>
        <w:spacing w:before="0" w:after="0"/>
      </w:pPr>
      <w:r>
        <w:t>Installation date between minimum of 1997-01-01 and maximum of 1997-01-01</w:t>
      </w:r>
    </w:p>
    <w:p w14:paraId="62E14C10" w14:textId="77777777" w:rsidR="00584F50" w:rsidRDefault="00584F50" w:rsidP="006E2336">
      <w:pPr>
        <w:pStyle w:val="ListParagraph"/>
        <w:numPr>
          <w:ilvl w:val="2"/>
          <w:numId w:val="30"/>
        </w:numPr>
        <w:spacing w:before="0" w:after="0"/>
      </w:pPr>
      <w:r>
        <w:lastRenderedPageBreak/>
        <w:t>Outside diameter of 4.5 in.</w:t>
      </w:r>
    </w:p>
    <w:p w14:paraId="782FEF0E" w14:textId="77777777" w:rsidR="00584F50" w:rsidRDefault="00584F50" w:rsidP="006E2336">
      <w:pPr>
        <w:pStyle w:val="ListParagraph"/>
        <w:numPr>
          <w:ilvl w:val="2"/>
          <w:numId w:val="30"/>
        </w:numPr>
        <w:spacing w:before="0" w:after="0"/>
      </w:pPr>
      <w:r>
        <w:t>Grade between minimum of 290.0 and maximum of 290.0 MPa</w:t>
      </w:r>
    </w:p>
    <w:p w14:paraId="61F2E5D8" w14:textId="77777777" w:rsidR="00584F50" w:rsidRDefault="00584F50" w:rsidP="006E2336">
      <w:pPr>
        <w:pStyle w:val="ListParagraph"/>
        <w:numPr>
          <w:ilvl w:val="2"/>
          <w:numId w:val="30"/>
        </w:numPr>
        <w:spacing w:before="0" w:after="0"/>
      </w:pPr>
      <w:r>
        <w:t>Wall thickness between minimum of 4.78 and maximum of 5.16 mm</w:t>
      </w:r>
    </w:p>
    <w:p w14:paraId="3E686FC1" w14:textId="77777777" w:rsidR="00584F50" w:rsidRDefault="00584F50" w:rsidP="006E2336">
      <w:pPr>
        <w:pStyle w:val="ListParagraph"/>
        <w:numPr>
          <w:ilvl w:val="2"/>
          <w:numId w:val="30"/>
        </w:numPr>
        <w:spacing w:before="0" w:after="0"/>
      </w:pPr>
      <w:r>
        <w:t>Toughness between minimum of nan and maximum of nan J</w:t>
      </w:r>
    </w:p>
    <w:p w14:paraId="47940240" w14:textId="77777777" w:rsidR="00584F50" w:rsidRDefault="00584F50" w:rsidP="006E2336">
      <w:pPr>
        <w:pStyle w:val="ListParagraph"/>
        <w:numPr>
          <w:ilvl w:val="2"/>
          <w:numId w:val="30"/>
        </w:numPr>
        <w:spacing w:before="0" w:after="0"/>
      </w:pPr>
      <w:r>
        <w:t>Probability of failure given a hit between minimum of 1.718e-01 and maximum of 1.891e-01</w:t>
      </w:r>
    </w:p>
    <w:p w14:paraId="14272180" w14:textId="77777777" w:rsidR="00584F50" w:rsidRDefault="00584F50" w:rsidP="006E2336">
      <w:pPr>
        <w:pStyle w:val="ListParagraph"/>
        <w:numPr>
          <w:ilvl w:val="2"/>
          <w:numId w:val="30"/>
        </w:numPr>
        <w:spacing w:before="0" w:after="0"/>
      </w:pPr>
      <w:r>
        <w:t>Class area location is/are 1.0.</w:t>
      </w:r>
    </w:p>
    <w:p w14:paraId="3C3CF395" w14:textId="77777777" w:rsidR="00584F50" w:rsidRDefault="00584F50" w:rsidP="006E2336">
      <w:pPr>
        <w:pStyle w:val="ListParagraph"/>
        <w:numPr>
          <w:ilvl w:val="1"/>
          <w:numId w:val="30"/>
        </w:numPr>
        <w:spacing w:before="0" w:after="0"/>
      </w:pPr>
      <w:r>
        <w:t>Consequence of failure distributed between minimum of $11.99 and maximum of $14.33MM</w:t>
      </w:r>
    </w:p>
    <w:p w14:paraId="09596AEE" w14:textId="77777777" w:rsidR="00584F50" w:rsidRDefault="00584F50" w:rsidP="006E2336">
      <w:pPr>
        <w:pStyle w:val="ListParagraph"/>
        <w:numPr>
          <w:ilvl w:val="1"/>
          <w:numId w:val="30"/>
        </w:numPr>
        <w:spacing w:before="0" w:after="0"/>
      </w:pPr>
      <w:r>
        <w:t>Total length driven by Environmental: 18.24 meters.</w:t>
      </w:r>
    </w:p>
    <w:p w14:paraId="4667F118" w14:textId="77777777" w:rsidR="00584F50" w:rsidRDefault="00584F50" w:rsidP="006E2336">
      <w:pPr>
        <w:pStyle w:val="ListParagraph"/>
        <w:numPr>
          <w:ilvl w:val="1"/>
          <w:numId w:val="30"/>
        </w:numPr>
        <w:spacing w:before="0" w:after="0"/>
      </w:pPr>
      <w:r>
        <w:t>Environmental Cost distributed between minimum of $11.69 and maximum of $14.01MM:</w:t>
      </w:r>
    </w:p>
    <w:p w14:paraId="1C990E3F" w14:textId="77777777" w:rsidR="00584F50" w:rsidRDefault="00584F50" w:rsidP="006E2336">
      <w:pPr>
        <w:pStyle w:val="ListParagraph"/>
        <w:numPr>
          <w:ilvl w:val="2"/>
          <w:numId w:val="30"/>
        </w:numPr>
        <w:spacing w:before="0" w:after="0"/>
      </w:pPr>
      <w:r>
        <w:t>Leak cost between minimum of $0.33 and maximum of $0.34MM</w:t>
      </w:r>
    </w:p>
    <w:p w14:paraId="36C44946" w14:textId="77777777" w:rsidR="00584F50" w:rsidRDefault="00584F50" w:rsidP="006E2336">
      <w:pPr>
        <w:pStyle w:val="ListParagraph"/>
        <w:numPr>
          <w:ilvl w:val="2"/>
          <w:numId w:val="30"/>
        </w:numPr>
        <w:spacing w:before="0" w:after="0"/>
      </w:pPr>
      <w:r>
        <w:t>Leak spill volume between a minimum of 1856.98 and maximum of 1898.11 gallons</w:t>
      </w:r>
    </w:p>
    <w:p w14:paraId="233BD9B9" w14:textId="77777777" w:rsidR="00584F50" w:rsidRDefault="00584F50" w:rsidP="006E2336">
      <w:pPr>
        <w:pStyle w:val="ListParagraph"/>
        <w:numPr>
          <w:ilvl w:val="2"/>
          <w:numId w:val="30"/>
        </w:numPr>
        <w:spacing w:before="0" w:after="0"/>
      </w:pPr>
      <w:r>
        <w:t>Rupture cost between minimum of $43.16 and maximum of $44.12MM</w:t>
      </w:r>
    </w:p>
    <w:p w14:paraId="4A1C5923" w14:textId="77777777" w:rsidR="00584F50" w:rsidRDefault="00584F50" w:rsidP="006E2336">
      <w:pPr>
        <w:pStyle w:val="ListParagraph"/>
        <w:numPr>
          <w:ilvl w:val="2"/>
          <w:numId w:val="30"/>
        </w:numPr>
        <w:spacing w:before="0" w:after="0"/>
      </w:pPr>
      <w:r>
        <w:t>Rupture spill volume is between a minimum of 242604.43 and maximum of 247977.91 gallons</w:t>
      </w:r>
    </w:p>
    <w:p w14:paraId="3C945FC5" w14:textId="77777777" w:rsidR="00584F50" w:rsidRDefault="00584F50" w:rsidP="006E2336">
      <w:pPr>
        <w:pStyle w:val="ListParagraph"/>
        <w:numPr>
          <w:ilvl w:val="2"/>
          <w:numId w:val="30"/>
        </w:numPr>
        <w:spacing w:before="0" w:after="0"/>
      </w:pPr>
      <w:r>
        <w:t>Puncture cost between minimum of $10.86 and maximum of $11.10MM</w:t>
      </w:r>
    </w:p>
    <w:p w14:paraId="232ACA0E" w14:textId="77777777" w:rsidR="00584F50" w:rsidRDefault="00584F50" w:rsidP="006E2336">
      <w:pPr>
        <w:pStyle w:val="ListParagraph"/>
        <w:numPr>
          <w:ilvl w:val="2"/>
          <w:numId w:val="30"/>
        </w:numPr>
        <w:spacing w:before="0" w:after="0"/>
      </w:pPr>
      <w:r>
        <w:t>Puncture spill volume is between a minimum of 61016.01 and maximum of 62367.46 gallons</w:t>
      </w:r>
    </w:p>
    <w:p w14:paraId="3B964B7C" w14:textId="77777777" w:rsidR="00584F50" w:rsidRDefault="00584F50" w:rsidP="006E2336">
      <w:pPr>
        <w:pStyle w:val="ListParagraph"/>
        <w:numPr>
          <w:ilvl w:val="0"/>
          <w:numId w:val="30"/>
        </w:numPr>
        <w:spacing w:before="0" w:after="0"/>
      </w:pPr>
      <w:r>
        <w:t>"PETROFUND LATERAL NPS 4</w:t>
      </w:r>
    </w:p>
    <w:p w14:paraId="0FDAAA11" w14:textId="77777777" w:rsidR="00584F50" w:rsidRDefault="00584F50" w:rsidP="006E2336">
      <w:pPr>
        <w:pStyle w:val="ListParagraph"/>
        <w:numPr>
          <w:ilvl w:val="1"/>
          <w:numId w:val="30"/>
        </w:numPr>
        <w:spacing w:before="0" w:after="0"/>
      </w:pPr>
      <w:r>
        <w:t>Total Cumulative Length (m):</w:t>
      </w:r>
      <w:r>
        <w:tab/>
        <w:t>14.05</w:t>
      </w:r>
    </w:p>
    <w:p w14:paraId="52BB15BB" w14:textId="77777777" w:rsidR="00584F50" w:rsidRDefault="00584F50" w:rsidP="006E2336">
      <w:pPr>
        <w:pStyle w:val="ListParagraph"/>
        <w:numPr>
          <w:ilvl w:val="1"/>
          <w:numId w:val="30"/>
        </w:numPr>
        <w:spacing w:before="0" w:after="0"/>
      </w:pPr>
      <w:r>
        <w:t>Likelihood of failure distributed between minimum of 2.397e-03 and maximum of 1.341e-02.</w:t>
      </w:r>
    </w:p>
    <w:p w14:paraId="6E3D92AE" w14:textId="77777777" w:rsidR="00584F50" w:rsidRDefault="00584F50" w:rsidP="006E2336">
      <w:pPr>
        <w:pStyle w:val="ListParagraph"/>
        <w:numPr>
          <w:ilvl w:val="2"/>
          <w:numId w:val="30"/>
        </w:numPr>
        <w:spacing w:before="0" w:after="0"/>
      </w:pPr>
      <w:r>
        <w:t xml:space="preserve">Land use distributed as </w:t>
      </w:r>
    </w:p>
    <w:p w14:paraId="4B30FEB1" w14:textId="77777777" w:rsidR="00584F50" w:rsidRDefault="00584F50" w:rsidP="006E2336">
      <w:pPr>
        <w:pStyle w:val="ListParagraph"/>
        <w:numPr>
          <w:ilvl w:val="3"/>
          <w:numId w:val="30"/>
        </w:numPr>
        <w:spacing w:before="0" w:after="0"/>
      </w:pPr>
      <w:r>
        <w:t>Agricultural: 5.96</w:t>
      </w:r>
    </w:p>
    <w:p w14:paraId="31A7B248" w14:textId="77777777" w:rsidR="00584F50" w:rsidRDefault="00584F50" w:rsidP="006E2336">
      <w:pPr>
        <w:pStyle w:val="ListParagraph"/>
        <w:numPr>
          <w:ilvl w:val="3"/>
          <w:numId w:val="30"/>
        </w:numPr>
        <w:spacing w:before="0" w:after="0"/>
      </w:pPr>
      <w:r>
        <w:t>Water Course: 8.09</w:t>
      </w:r>
    </w:p>
    <w:p w14:paraId="096F2FCE" w14:textId="77777777" w:rsidR="00584F50" w:rsidRDefault="00584F50" w:rsidP="006E2336">
      <w:pPr>
        <w:pStyle w:val="ListParagraph"/>
        <w:numPr>
          <w:ilvl w:val="2"/>
          <w:numId w:val="30"/>
        </w:numPr>
        <w:spacing w:before="0" w:after="0"/>
      </w:pPr>
      <w:r>
        <w:t xml:space="preserve">Depth of cover distributed as </w:t>
      </w:r>
    </w:p>
    <w:p w14:paraId="0989956E" w14:textId="77777777" w:rsidR="00584F50" w:rsidRDefault="00584F50" w:rsidP="006E2336">
      <w:pPr>
        <w:pStyle w:val="ListParagraph"/>
        <w:numPr>
          <w:ilvl w:val="3"/>
          <w:numId w:val="30"/>
        </w:numPr>
        <w:spacing w:before="0" w:after="0"/>
      </w:pPr>
      <w:r>
        <w:t>nan</w:t>
      </w:r>
    </w:p>
    <w:p w14:paraId="7E365B26" w14:textId="77777777" w:rsidR="00584F50" w:rsidRDefault="00584F50" w:rsidP="006E2336">
      <w:pPr>
        <w:pStyle w:val="ListParagraph"/>
        <w:numPr>
          <w:ilvl w:val="2"/>
          <w:numId w:val="30"/>
        </w:numPr>
        <w:spacing w:before="0" w:after="0"/>
      </w:pPr>
      <w:r>
        <w:t>Installation date between minimum of 1972-01-01 and maximum of 1972-01-01</w:t>
      </w:r>
    </w:p>
    <w:p w14:paraId="0653B7DF" w14:textId="77777777" w:rsidR="00584F50" w:rsidRDefault="00584F50" w:rsidP="006E2336">
      <w:pPr>
        <w:pStyle w:val="ListParagraph"/>
        <w:numPr>
          <w:ilvl w:val="2"/>
          <w:numId w:val="30"/>
        </w:numPr>
        <w:spacing w:before="0" w:after="0"/>
      </w:pPr>
      <w:r>
        <w:t>Outside diameter of 4.5 in.</w:t>
      </w:r>
    </w:p>
    <w:p w14:paraId="54C18B40" w14:textId="77777777" w:rsidR="00584F50" w:rsidRDefault="00584F50" w:rsidP="006E2336">
      <w:pPr>
        <w:pStyle w:val="ListParagraph"/>
        <w:numPr>
          <w:ilvl w:val="2"/>
          <w:numId w:val="30"/>
        </w:numPr>
        <w:spacing w:before="0" w:after="0"/>
      </w:pPr>
      <w:r>
        <w:t>Grade between minimum of 317.0 and maximum of 317.0 MPa</w:t>
      </w:r>
    </w:p>
    <w:p w14:paraId="2007FAA8" w14:textId="77777777" w:rsidR="00584F50" w:rsidRDefault="00584F50" w:rsidP="006E2336">
      <w:pPr>
        <w:pStyle w:val="ListParagraph"/>
        <w:numPr>
          <w:ilvl w:val="2"/>
          <w:numId w:val="30"/>
        </w:numPr>
        <w:spacing w:before="0" w:after="0"/>
      </w:pPr>
      <w:r>
        <w:t>Wall thickness between minimum of 3.18 and maximum of 3.96 mm</w:t>
      </w:r>
    </w:p>
    <w:p w14:paraId="6D27C1CA" w14:textId="77777777" w:rsidR="00584F50" w:rsidRDefault="00584F50" w:rsidP="006E2336">
      <w:pPr>
        <w:pStyle w:val="ListParagraph"/>
        <w:numPr>
          <w:ilvl w:val="2"/>
          <w:numId w:val="30"/>
        </w:numPr>
        <w:spacing w:before="0" w:after="0"/>
      </w:pPr>
      <w:r>
        <w:t>Toughness between minimum of nan and maximum of nan J</w:t>
      </w:r>
    </w:p>
    <w:p w14:paraId="29425C85" w14:textId="77777777" w:rsidR="00584F50" w:rsidRDefault="00584F50" w:rsidP="006E2336">
      <w:pPr>
        <w:pStyle w:val="ListParagraph"/>
        <w:numPr>
          <w:ilvl w:val="2"/>
          <w:numId w:val="30"/>
        </w:numPr>
        <w:spacing w:before="0" w:after="0"/>
      </w:pPr>
      <w:r>
        <w:t>Probability of failure given a hit between minimum of 2.392e-01 and maximum of 3.221e-01</w:t>
      </w:r>
    </w:p>
    <w:p w14:paraId="71E410C9" w14:textId="77777777" w:rsidR="00584F50" w:rsidRDefault="00584F50" w:rsidP="006E2336">
      <w:pPr>
        <w:pStyle w:val="ListParagraph"/>
        <w:numPr>
          <w:ilvl w:val="2"/>
          <w:numId w:val="30"/>
        </w:numPr>
        <w:spacing w:before="0" w:after="0"/>
      </w:pPr>
      <w:r>
        <w:t>Class area location is/are 1.0.</w:t>
      </w:r>
    </w:p>
    <w:p w14:paraId="5564F13E" w14:textId="77777777" w:rsidR="00584F50" w:rsidRDefault="00584F50" w:rsidP="006E2336">
      <w:pPr>
        <w:pStyle w:val="ListParagraph"/>
        <w:numPr>
          <w:ilvl w:val="1"/>
          <w:numId w:val="30"/>
        </w:numPr>
        <w:spacing w:before="0" w:after="0"/>
      </w:pPr>
      <w:r>
        <w:t>Consequence of failure distributed between minimum of $6.97 and maximum of $11.41MM</w:t>
      </w:r>
    </w:p>
    <w:p w14:paraId="1C87CC0A" w14:textId="77777777" w:rsidR="00584F50" w:rsidRDefault="00584F50" w:rsidP="006E2336">
      <w:pPr>
        <w:pStyle w:val="ListParagraph"/>
        <w:numPr>
          <w:ilvl w:val="1"/>
          <w:numId w:val="30"/>
        </w:numPr>
        <w:spacing w:before="0" w:after="0"/>
      </w:pPr>
      <w:r>
        <w:t>Total length driven by Environmental: 14.05 meters.</w:t>
      </w:r>
    </w:p>
    <w:p w14:paraId="20AB606B" w14:textId="77777777" w:rsidR="00584F50" w:rsidRDefault="00584F50" w:rsidP="006E2336">
      <w:pPr>
        <w:pStyle w:val="ListParagraph"/>
        <w:numPr>
          <w:ilvl w:val="1"/>
          <w:numId w:val="30"/>
        </w:numPr>
        <w:spacing w:before="0" w:after="0"/>
      </w:pPr>
      <w:r>
        <w:t>Environmental Cost distributed between minimum of $6.67 and maximum of $11.13MM:</w:t>
      </w:r>
    </w:p>
    <w:p w14:paraId="699EB8F8" w14:textId="77777777" w:rsidR="00584F50" w:rsidRDefault="00584F50" w:rsidP="006E2336">
      <w:pPr>
        <w:pStyle w:val="ListParagraph"/>
        <w:numPr>
          <w:ilvl w:val="2"/>
          <w:numId w:val="30"/>
        </w:numPr>
        <w:spacing w:before="0" w:after="0"/>
      </w:pPr>
      <w:r>
        <w:t>Leak cost between minimum of $0.18 and maximum of $0.30MM</w:t>
      </w:r>
    </w:p>
    <w:p w14:paraId="092AE29B" w14:textId="77777777" w:rsidR="00584F50" w:rsidRDefault="00584F50" w:rsidP="006E2336">
      <w:pPr>
        <w:pStyle w:val="ListParagraph"/>
        <w:numPr>
          <w:ilvl w:val="2"/>
          <w:numId w:val="30"/>
        </w:numPr>
        <w:spacing w:before="0" w:after="0"/>
      </w:pPr>
      <w:r>
        <w:t>Leak spill volume between a minimum of 1702.94 and maximum of 1709.32 gallons</w:t>
      </w:r>
    </w:p>
    <w:p w14:paraId="4D4405FC" w14:textId="77777777" w:rsidR="00584F50" w:rsidRDefault="00584F50" w:rsidP="006E2336">
      <w:pPr>
        <w:pStyle w:val="ListParagraph"/>
        <w:numPr>
          <w:ilvl w:val="2"/>
          <w:numId w:val="30"/>
        </w:numPr>
        <w:spacing w:before="0" w:after="0"/>
      </w:pPr>
      <w:r>
        <w:t>Rupture cost between minimum of $23.67 and maximum of $39.58MM</w:t>
      </w:r>
    </w:p>
    <w:p w14:paraId="45A67ECC" w14:textId="77777777" w:rsidR="00584F50" w:rsidRDefault="00584F50" w:rsidP="006E2336">
      <w:pPr>
        <w:pStyle w:val="ListParagraph"/>
        <w:numPr>
          <w:ilvl w:val="2"/>
          <w:numId w:val="30"/>
        </w:numPr>
        <w:spacing w:before="0" w:after="0"/>
      </w:pPr>
      <w:r>
        <w:t>Rupture spill volume is between a minimum of 222480.21 and maximum of 223314.51 gallons</w:t>
      </w:r>
    </w:p>
    <w:p w14:paraId="1F5B2151" w14:textId="77777777" w:rsidR="00584F50" w:rsidRDefault="00584F50" w:rsidP="006E2336">
      <w:pPr>
        <w:pStyle w:val="ListParagraph"/>
        <w:numPr>
          <w:ilvl w:val="2"/>
          <w:numId w:val="30"/>
        </w:numPr>
        <w:spacing w:before="0" w:after="0"/>
      </w:pPr>
      <w:r>
        <w:t>Puncture cost between minimum of $5.95 and maximum of $9.96MM</w:t>
      </w:r>
    </w:p>
    <w:p w14:paraId="0619E5AA" w14:textId="77777777" w:rsidR="00584F50" w:rsidRDefault="00584F50" w:rsidP="006E2336">
      <w:pPr>
        <w:pStyle w:val="ListParagraph"/>
        <w:numPr>
          <w:ilvl w:val="2"/>
          <w:numId w:val="30"/>
        </w:numPr>
        <w:spacing w:before="0" w:after="0"/>
      </w:pPr>
      <w:r>
        <w:t>Puncture spill volume is between a minimum of 55954.69 and maximum of 56164.52 gallons</w:t>
      </w:r>
    </w:p>
    <w:p w14:paraId="2A8C57F1" w14:textId="77777777" w:rsidR="00584F50" w:rsidRDefault="00584F50" w:rsidP="006E2336">
      <w:pPr>
        <w:pStyle w:val="ListParagraph"/>
        <w:numPr>
          <w:ilvl w:val="0"/>
          <w:numId w:val="30"/>
        </w:numPr>
        <w:spacing w:before="0" w:after="0"/>
      </w:pPr>
      <w:r>
        <w:t>"10-34-033-22W3 TO 10-34-033-22W3 NPS 6</w:t>
      </w:r>
    </w:p>
    <w:p w14:paraId="65168055" w14:textId="77777777" w:rsidR="00584F50" w:rsidRDefault="00584F50" w:rsidP="006E2336">
      <w:pPr>
        <w:pStyle w:val="ListParagraph"/>
        <w:numPr>
          <w:ilvl w:val="1"/>
          <w:numId w:val="30"/>
        </w:numPr>
        <w:spacing w:before="0" w:after="0"/>
      </w:pPr>
      <w:r>
        <w:t>Total Cumulative Length (m):</w:t>
      </w:r>
      <w:r>
        <w:tab/>
        <w:t>13.01</w:t>
      </w:r>
    </w:p>
    <w:p w14:paraId="2B46172B" w14:textId="77777777" w:rsidR="00584F50" w:rsidRDefault="00584F50" w:rsidP="006E2336">
      <w:pPr>
        <w:pStyle w:val="ListParagraph"/>
        <w:numPr>
          <w:ilvl w:val="1"/>
          <w:numId w:val="30"/>
        </w:numPr>
        <w:spacing w:before="0" w:after="0"/>
      </w:pPr>
      <w:r>
        <w:lastRenderedPageBreak/>
        <w:t>Likelihood of failure distributed between minimum of 1.223e-02 and maximum of 1.223e-02.</w:t>
      </w:r>
    </w:p>
    <w:p w14:paraId="3AF3A1BE" w14:textId="77777777" w:rsidR="00584F50" w:rsidRDefault="00584F50" w:rsidP="006E2336">
      <w:pPr>
        <w:pStyle w:val="ListParagraph"/>
        <w:numPr>
          <w:ilvl w:val="2"/>
          <w:numId w:val="30"/>
        </w:numPr>
        <w:spacing w:before="0" w:after="0"/>
      </w:pPr>
      <w:r>
        <w:t xml:space="preserve">Land use distributed as </w:t>
      </w:r>
    </w:p>
    <w:p w14:paraId="2F90B6B0" w14:textId="77777777" w:rsidR="00584F50" w:rsidRDefault="00584F50" w:rsidP="006E2336">
      <w:pPr>
        <w:pStyle w:val="ListParagraph"/>
        <w:numPr>
          <w:ilvl w:val="3"/>
          <w:numId w:val="30"/>
        </w:numPr>
        <w:spacing w:before="0" w:after="0"/>
      </w:pPr>
      <w:r>
        <w:t>Agricultural: 13.01</w:t>
      </w:r>
    </w:p>
    <w:p w14:paraId="5DBD4E69" w14:textId="77777777" w:rsidR="00584F50" w:rsidRDefault="00584F50" w:rsidP="006E2336">
      <w:pPr>
        <w:pStyle w:val="ListParagraph"/>
        <w:numPr>
          <w:ilvl w:val="2"/>
          <w:numId w:val="30"/>
        </w:numPr>
        <w:spacing w:before="0" w:after="0"/>
      </w:pPr>
      <w:r>
        <w:t xml:space="preserve">Depth of cover distributed as </w:t>
      </w:r>
    </w:p>
    <w:p w14:paraId="4275EF21" w14:textId="77777777" w:rsidR="00584F50" w:rsidRDefault="00584F50" w:rsidP="006E2336">
      <w:pPr>
        <w:pStyle w:val="ListParagraph"/>
        <w:numPr>
          <w:ilvl w:val="3"/>
          <w:numId w:val="30"/>
        </w:numPr>
        <w:spacing w:before="0" w:after="0"/>
      </w:pPr>
      <w:r>
        <w:t>nan</w:t>
      </w:r>
    </w:p>
    <w:p w14:paraId="4163AECA" w14:textId="77777777" w:rsidR="00584F50" w:rsidRDefault="00584F50" w:rsidP="006E2336">
      <w:pPr>
        <w:pStyle w:val="ListParagraph"/>
        <w:numPr>
          <w:ilvl w:val="2"/>
          <w:numId w:val="30"/>
        </w:numPr>
        <w:spacing w:before="0" w:after="0"/>
      </w:pPr>
      <w:r>
        <w:t>Installation date between minimum of 2018-01-01 and maximum of 2018-01-01</w:t>
      </w:r>
    </w:p>
    <w:p w14:paraId="28354125" w14:textId="77777777" w:rsidR="00584F50" w:rsidRDefault="00584F50" w:rsidP="006E2336">
      <w:pPr>
        <w:pStyle w:val="ListParagraph"/>
        <w:numPr>
          <w:ilvl w:val="2"/>
          <w:numId w:val="30"/>
        </w:numPr>
        <w:spacing w:before="0" w:after="0"/>
      </w:pPr>
      <w:r>
        <w:t>Outside diameter of 6.625 in.</w:t>
      </w:r>
    </w:p>
    <w:p w14:paraId="1E10E00A" w14:textId="77777777" w:rsidR="00584F50" w:rsidRDefault="00584F50" w:rsidP="006E2336">
      <w:pPr>
        <w:pStyle w:val="ListParagraph"/>
        <w:numPr>
          <w:ilvl w:val="2"/>
          <w:numId w:val="30"/>
        </w:numPr>
        <w:spacing w:before="0" w:after="0"/>
      </w:pPr>
      <w:r>
        <w:t>Grade between minimum of 359.0 and maximum of 359.0 MPa</w:t>
      </w:r>
    </w:p>
    <w:p w14:paraId="086FB0EF" w14:textId="77777777" w:rsidR="00584F50" w:rsidRDefault="00584F50" w:rsidP="006E2336">
      <w:pPr>
        <w:pStyle w:val="ListParagraph"/>
        <w:numPr>
          <w:ilvl w:val="2"/>
          <w:numId w:val="30"/>
        </w:numPr>
        <w:spacing w:before="0" w:after="0"/>
      </w:pPr>
      <w:r>
        <w:t>Wall thickness between minimum of 3.18 and maximum of 3.18 mm</w:t>
      </w:r>
    </w:p>
    <w:p w14:paraId="3FE3775F" w14:textId="77777777" w:rsidR="00584F50" w:rsidRDefault="00584F50" w:rsidP="006E2336">
      <w:pPr>
        <w:pStyle w:val="ListParagraph"/>
        <w:numPr>
          <w:ilvl w:val="2"/>
          <w:numId w:val="30"/>
        </w:numPr>
        <w:spacing w:before="0" w:after="0"/>
      </w:pPr>
      <w:r>
        <w:t>Toughness between minimum of 20.0 and maximum of 20.0 J</w:t>
      </w:r>
    </w:p>
    <w:p w14:paraId="14675A58" w14:textId="77777777" w:rsidR="00584F50" w:rsidRDefault="00584F50" w:rsidP="006E2336">
      <w:pPr>
        <w:pStyle w:val="ListParagraph"/>
        <w:numPr>
          <w:ilvl w:val="2"/>
          <w:numId w:val="30"/>
        </w:numPr>
        <w:spacing w:before="0" w:after="0"/>
      </w:pPr>
      <w:r>
        <w:t>Probability of failure given a hit between minimum of 2.938e-01 and maximum of 2.938e-01</w:t>
      </w:r>
    </w:p>
    <w:p w14:paraId="5C01ABD9" w14:textId="77777777" w:rsidR="00584F50" w:rsidRDefault="00584F50" w:rsidP="006E2336">
      <w:pPr>
        <w:pStyle w:val="ListParagraph"/>
        <w:numPr>
          <w:ilvl w:val="2"/>
          <w:numId w:val="30"/>
        </w:numPr>
        <w:spacing w:before="0" w:after="0"/>
      </w:pPr>
      <w:r>
        <w:t>Class area location is/are nan.</w:t>
      </w:r>
    </w:p>
    <w:p w14:paraId="472A816B" w14:textId="77777777" w:rsidR="00584F50" w:rsidRDefault="00584F50" w:rsidP="006E2336">
      <w:pPr>
        <w:pStyle w:val="ListParagraph"/>
        <w:numPr>
          <w:ilvl w:val="1"/>
          <w:numId w:val="30"/>
        </w:numPr>
        <w:spacing w:before="0" w:after="0"/>
      </w:pPr>
      <w:r>
        <w:t>Consequence of failure distributed between minimum of $9.46 and maximum of $9.46MM</w:t>
      </w:r>
    </w:p>
    <w:p w14:paraId="44B3BAB1" w14:textId="77777777" w:rsidR="00584F50" w:rsidRDefault="00584F50" w:rsidP="006E2336">
      <w:pPr>
        <w:pStyle w:val="ListParagraph"/>
        <w:numPr>
          <w:ilvl w:val="1"/>
          <w:numId w:val="30"/>
        </w:numPr>
        <w:spacing w:before="0" w:after="0"/>
      </w:pPr>
      <w:r>
        <w:t>Total length driven by Environmental: 13.01 meters.</w:t>
      </w:r>
    </w:p>
    <w:p w14:paraId="3E0DE374" w14:textId="77777777" w:rsidR="00584F50" w:rsidRDefault="00584F50" w:rsidP="006E2336">
      <w:pPr>
        <w:pStyle w:val="ListParagraph"/>
        <w:numPr>
          <w:ilvl w:val="1"/>
          <w:numId w:val="30"/>
        </w:numPr>
        <w:spacing w:before="0" w:after="0"/>
      </w:pPr>
      <w:r>
        <w:t>Environmental Cost distributed between minimum of $9.13 and maximum of $9.13MM:</w:t>
      </w:r>
    </w:p>
    <w:p w14:paraId="35DBBA19" w14:textId="77777777" w:rsidR="00584F50" w:rsidRDefault="00584F50" w:rsidP="006E2336">
      <w:pPr>
        <w:pStyle w:val="ListParagraph"/>
        <w:numPr>
          <w:ilvl w:val="2"/>
          <w:numId w:val="30"/>
        </w:numPr>
        <w:spacing w:before="0" w:after="0"/>
      </w:pPr>
      <w:r>
        <w:t>Leak cost between minimum of $0.21 and maximum of $0.21MM</w:t>
      </w:r>
    </w:p>
    <w:p w14:paraId="497F2C92" w14:textId="77777777" w:rsidR="00584F50" w:rsidRDefault="00584F50" w:rsidP="006E2336">
      <w:pPr>
        <w:pStyle w:val="ListParagraph"/>
        <w:numPr>
          <w:ilvl w:val="2"/>
          <w:numId w:val="30"/>
        </w:numPr>
        <w:spacing w:before="0" w:after="0"/>
      </w:pPr>
      <w:r>
        <w:t>Leak spill volume between a minimum of 1976.71 and maximum of 1976.71 gallons</w:t>
      </w:r>
    </w:p>
    <w:p w14:paraId="2EDDAE90" w14:textId="77777777" w:rsidR="00584F50" w:rsidRDefault="00584F50" w:rsidP="006E2336">
      <w:pPr>
        <w:pStyle w:val="ListParagraph"/>
        <w:numPr>
          <w:ilvl w:val="2"/>
          <w:numId w:val="30"/>
        </w:numPr>
        <w:spacing w:before="0" w:after="0"/>
      </w:pPr>
      <w:r>
        <w:t>Rupture cost between minimum of $59.33 and maximum of $59.33MM</w:t>
      </w:r>
    </w:p>
    <w:p w14:paraId="097E95C5" w14:textId="77777777" w:rsidR="00584F50" w:rsidRDefault="00584F50" w:rsidP="006E2336">
      <w:pPr>
        <w:pStyle w:val="ListParagraph"/>
        <w:numPr>
          <w:ilvl w:val="2"/>
          <w:numId w:val="30"/>
        </w:numPr>
        <w:spacing w:before="0" w:after="0"/>
      </w:pPr>
      <w:r>
        <w:t>Rupture spill volume is between a minimum of 559734.6 and maximum of 559734.6 gallons</w:t>
      </w:r>
    </w:p>
    <w:p w14:paraId="584456AB" w14:textId="77777777" w:rsidR="00584F50" w:rsidRDefault="00584F50" w:rsidP="006E2336">
      <w:pPr>
        <w:pStyle w:val="ListParagraph"/>
        <w:numPr>
          <w:ilvl w:val="2"/>
          <w:numId w:val="30"/>
        </w:numPr>
        <w:spacing w:before="0" w:after="0"/>
      </w:pPr>
      <w:r>
        <w:t>Puncture cost between minimum of $6.88 and maximum of $6.88MM</w:t>
      </w:r>
    </w:p>
    <w:p w14:paraId="50BDCF7D" w14:textId="77777777" w:rsidR="00584F50" w:rsidRDefault="00584F50" w:rsidP="006E2336">
      <w:pPr>
        <w:pStyle w:val="ListParagraph"/>
        <w:numPr>
          <w:ilvl w:val="2"/>
          <w:numId w:val="30"/>
        </w:numPr>
        <w:spacing w:before="0" w:after="0"/>
      </w:pPr>
      <w:r>
        <w:t>Puncture spill volume is between a minimum of 64950.2 and maximum of 64950.2 gallons</w:t>
      </w:r>
    </w:p>
    <w:p w14:paraId="1CCDC16F" w14:textId="77777777" w:rsidR="00584F50" w:rsidRDefault="00584F50" w:rsidP="006E2336">
      <w:pPr>
        <w:pStyle w:val="ListParagraph"/>
        <w:numPr>
          <w:ilvl w:val="0"/>
          <w:numId w:val="30"/>
        </w:numPr>
        <w:spacing w:before="0" w:after="0"/>
      </w:pPr>
      <w:r>
        <w:t>"COED BV 203 TO EST NPS 8</w:t>
      </w:r>
    </w:p>
    <w:p w14:paraId="1C827CB1" w14:textId="77777777" w:rsidR="00584F50" w:rsidRDefault="00584F50" w:rsidP="006E2336">
      <w:pPr>
        <w:pStyle w:val="ListParagraph"/>
        <w:numPr>
          <w:ilvl w:val="1"/>
          <w:numId w:val="30"/>
        </w:numPr>
        <w:spacing w:before="0" w:after="0"/>
      </w:pPr>
      <w:r>
        <w:t>Total Cumulative Length (m):</w:t>
      </w:r>
      <w:r>
        <w:tab/>
        <w:t>11.93</w:t>
      </w:r>
    </w:p>
    <w:p w14:paraId="54F66313" w14:textId="77777777" w:rsidR="00584F50" w:rsidRDefault="00584F50" w:rsidP="006E2336">
      <w:pPr>
        <w:pStyle w:val="ListParagraph"/>
        <w:numPr>
          <w:ilvl w:val="1"/>
          <w:numId w:val="30"/>
        </w:numPr>
        <w:spacing w:before="0" w:after="0"/>
      </w:pPr>
      <w:r>
        <w:t>Likelihood of failure distributed between minimum of 1.081e-03 and maximum of 2.214e-03.</w:t>
      </w:r>
    </w:p>
    <w:p w14:paraId="0B43A267" w14:textId="77777777" w:rsidR="00584F50" w:rsidRDefault="00584F50" w:rsidP="006E2336">
      <w:pPr>
        <w:pStyle w:val="ListParagraph"/>
        <w:numPr>
          <w:ilvl w:val="2"/>
          <w:numId w:val="30"/>
        </w:numPr>
        <w:spacing w:before="0" w:after="0"/>
      </w:pPr>
      <w:r>
        <w:t xml:space="preserve">Land use distributed as </w:t>
      </w:r>
    </w:p>
    <w:p w14:paraId="3CB9FC5F" w14:textId="77777777" w:rsidR="00584F50" w:rsidRDefault="00584F50" w:rsidP="006E2336">
      <w:pPr>
        <w:pStyle w:val="ListParagraph"/>
        <w:numPr>
          <w:ilvl w:val="3"/>
          <w:numId w:val="30"/>
        </w:numPr>
        <w:spacing w:before="0" w:after="0"/>
      </w:pPr>
      <w:r>
        <w:t>Commercial/Industrial: 11.11</w:t>
      </w:r>
    </w:p>
    <w:p w14:paraId="46138FC5" w14:textId="77777777" w:rsidR="00584F50" w:rsidRDefault="00584F50" w:rsidP="006E2336">
      <w:pPr>
        <w:pStyle w:val="ListParagraph"/>
        <w:numPr>
          <w:ilvl w:val="3"/>
          <w:numId w:val="30"/>
        </w:numPr>
        <w:spacing w:before="0" w:after="0"/>
      </w:pPr>
      <w:r>
        <w:t>Water Course: 0.81</w:t>
      </w:r>
    </w:p>
    <w:p w14:paraId="777F4870" w14:textId="77777777" w:rsidR="00584F50" w:rsidRDefault="00584F50" w:rsidP="006E2336">
      <w:pPr>
        <w:pStyle w:val="ListParagraph"/>
        <w:numPr>
          <w:ilvl w:val="2"/>
          <w:numId w:val="30"/>
        </w:numPr>
        <w:spacing w:before="0" w:after="0"/>
      </w:pPr>
      <w:r>
        <w:t xml:space="preserve">Depth of cover distributed as </w:t>
      </w:r>
    </w:p>
    <w:p w14:paraId="690AE2A7" w14:textId="77777777" w:rsidR="00584F50" w:rsidRDefault="00584F50" w:rsidP="006E2336">
      <w:pPr>
        <w:pStyle w:val="ListParagraph"/>
        <w:numPr>
          <w:ilvl w:val="3"/>
          <w:numId w:val="30"/>
        </w:numPr>
        <w:spacing w:before="0" w:after="0"/>
      </w:pPr>
      <w:r>
        <w:t>&gt;= 0.30 to &lt; 0.37m: 4.60, &gt;= 0.37 to &lt; 0.43m: 2.02, &gt;= 0.55 to &lt; 0.61m: 1.03, &gt;= 0.61 to &lt; 0.67m: 1.16, &gt;= 0.67 to &lt; 0.76m: 2.30, &gt;= 0.76 to &lt; 0.91m: 0.81</w:t>
      </w:r>
    </w:p>
    <w:p w14:paraId="61A60525" w14:textId="77777777" w:rsidR="00584F50" w:rsidRDefault="00584F50" w:rsidP="006E2336">
      <w:pPr>
        <w:pStyle w:val="ListParagraph"/>
        <w:numPr>
          <w:ilvl w:val="2"/>
          <w:numId w:val="30"/>
        </w:numPr>
        <w:spacing w:before="0" w:after="0"/>
      </w:pPr>
      <w:r>
        <w:t>Installation date between minimum of 1969-01-01 and maximum of 1969-01-01</w:t>
      </w:r>
    </w:p>
    <w:p w14:paraId="39204C89" w14:textId="77777777" w:rsidR="00584F50" w:rsidRDefault="00584F50" w:rsidP="006E2336">
      <w:pPr>
        <w:pStyle w:val="ListParagraph"/>
        <w:numPr>
          <w:ilvl w:val="2"/>
          <w:numId w:val="30"/>
        </w:numPr>
        <w:spacing w:before="0" w:after="0"/>
      </w:pPr>
      <w:r>
        <w:t>Outside diameter of 8.625 in.</w:t>
      </w:r>
    </w:p>
    <w:p w14:paraId="2724F36C" w14:textId="77777777" w:rsidR="00584F50" w:rsidRDefault="00584F50" w:rsidP="006E2336">
      <w:pPr>
        <w:pStyle w:val="ListParagraph"/>
        <w:numPr>
          <w:ilvl w:val="2"/>
          <w:numId w:val="30"/>
        </w:numPr>
        <w:spacing w:before="0" w:after="0"/>
      </w:pPr>
      <w:r>
        <w:t>Grade between minimum of 359.0 and maximum of 359.0 MPa</w:t>
      </w:r>
    </w:p>
    <w:p w14:paraId="4F9B2CEE" w14:textId="77777777" w:rsidR="00584F50" w:rsidRDefault="00584F50" w:rsidP="006E2336">
      <w:pPr>
        <w:pStyle w:val="ListParagraph"/>
        <w:numPr>
          <w:ilvl w:val="2"/>
          <w:numId w:val="30"/>
        </w:numPr>
        <w:spacing w:before="0" w:after="0"/>
      </w:pPr>
      <w:r>
        <w:t>Wall thickness between minimum of 4.78 and maximum of 4.78 mm</w:t>
      </w:r>
    </w:p>
    <w:p w14:paraId="0F17973B" w14:textId="77777777" w:rsidR="00584F50" w:rsidRDefault="00584F50" w:rsidP="006E2336">
      <w:pPr>
        <w:pStyle w:val="ListParagraph"/>
        <w:numPr>
          <w:ilvl w:val="2"/>
          <w:numId w:val="30"/>
        </w:numPr>
        <w:spacing w:before="0" w:after="0"/>
      </w:pPr>
      <w:r>
        <w:t>Toughness between minimum of nan and maximum of nan J</w:t>
      </w:r>
    </w:p>
    <w:p w14:paraId="17117413" w14:textId="77777777" w:rsidR="00584F50" w:rsidRDefault="00584F50" w:rsidP="006E2336">
      <w:pPr>
        <w:pStyle w:val="ListParagraph"/>
        <w:numPr>
          <w:ilvl w:val="2"/>
          <w:numId w:val="30"/>
        </w:numPr>
        <w:spacing w:before="0" w:after="0"/>
      </w:pPr>
      <w:r>
        <w:t>Probability of failure given a hit between minimum of 2.076e-01 and maximum of 2.076e-01</w:t>
      </w:r>
    </w:p>
    <w:p w14:paraId="139EB4E0" w14:textId="77777777" w:rsidR="00584F50" w:rsidRDefault="00584F50" w:rsidP="006E2336">
      <w:pPr>
        <w:pStyle w:val="ListParagraph"/>
        <w:numPr>
          <w:ilvl w:val="2"/>
          <w:numId w:val="30"/>
        </w:numPr>
        <w:spacing w:before="0" w:after="0"/>
      </w:pPr>
      <w:r>
        <w:t>Class area location is/are 2.0.</w:t>
      </w:r>
    </w:p>
    <w:p w14:paraId="4A8DC326" w14:textId="77777777" w:rsidR="00584F50" w:rsidRDefault="00584F50" w:rsidP="006E2336">
      <w:pPr>
        <w:pStyle w:val="ListParagraph"/>
        <w:numPr>
          <w:ilvl w:val="1"/>
          <w:numId w:val="30"/>
        </w:numPr>
        <w:spacing w:before="0" w:after="0"/>
      </w:pPr>
      <w:r>
        <w:t>Consequence of failure distributed between minimum of $15.00 and maximum of $158.67MM</w:t>
      </w:r>
    </w:p>
    <w:p w14:paraId="3B847779" w14:textId="77777777" w:rsidR="00584F50" w:rsidRDefault="00584F50" w:rsidP="006E2336">
      <w:pPr>
        <w:pStyle w:val="ListParagraph"/>
        <w:numPr>
          <w:ilvl w:val="1"/>
          <w:numId w:val="30"/>
        </w:numPr>
        <w:spacing w:before="0" w:after="0"/>
      </w:pPr>
      <w:r>
        <w:t>Total length driven by Safety: 11.93 meters.</w:t>
      </w:r>
    </w:p>
    <w:p w14:paraId="63E841A9" w14:textId="77777777" w:rsidR="00584F50" w:rsidRDefault="00584F50" w:rsidP="006E2336">
      <w:pPr>
        <w:pStyle w:val="ListParagraph"/>
        <w:numPr>
          <w:ilvl w:val="1"/>
          <w:numId w:val="30"/>
        </w:numPr>
        <w:spacing w:before="0" w:after="0"/>
      </w:pPr>
      <w:r>
        <w:t>Safety Cost distributed between minimum of $9.28 and maximum of $149.98MM:</w:t>
      </w:r>
    </w:p>
    <w:p w14:paraId="602BCF07" w14:textId="77777777" w:rsidR="00584F50" w:rsidRDefault="00584F50" w:rsidP="006E2336">
      <w:pPr>
        <w:pStyle w:val="ListParagraph"/>
        <w:numPr>
          <w:ilvl w:val="2"/>
          <w:numId w:val="30"/>
        </w:numPr>
        <w:spacing w:before="0" w:after="0"/>
      </w:pPr>
      <w:r>
        <w:t>Leak cost between minimum of $0.00 and maximum of $121.06MM</w:t>
      </w:r>
    </w:p>
    <w:p w14:paraId="0BB22932" w14:textId="77777777" w:rsidR="00584F50" w:rsidRDefault="00584F50" w:rsidP="006E2336">
      <w:pPr>
        <w:pStyle w:val="ListParagraph"/>
        <w:numPr>
          <w:ilvl w:val="2"/>
          <w:numId w:val="30"/>
        </w:numPr>
        <w:spacing w:before="0" w:after="0"/>
      </w:pPr>
      <w:r>
        <w:lastRenderedPageBreak/>
        <w:t>Leak scenario yielded 44.0 intersections with structures, with minimum of 0.0 and maximum of 12.61 of population impacted.</w:t>
      </w:r>
    </w:p>
    <w:p w14:paraId="4CE31AFC" w14:textId="77777777" w:rsidR="00584F50" w:rsidRDefault="00584F50" w:rsidP="006E2336">
      <w:pPr>
        <w:pStyle w:val="ListParagraph"/>
        <w:numPr>
          <w:ilvl w:val="2"/>
          <w:numId w:val="30"/>
        </w:numPr>
        <w:spacing w:before="0" w:after="0"/>
      </w:pPr>
      <w:r>
        <w:t>Leak hazard radius distributed between minimum of 12.03 and maximum of 12.03 meters.</w:t>
      </w:r>
    </w:p>
    <w:p w14:paraId="3F8F1BC0" w14:textId="77777777" w:rsidR="00584F50" w:rsidRDefault="00584F50" w:rsidP="006E2336">
      <w:pPr>
        <w:pStyle w:val="ListParagraph"/>
        <w:numPr>
          <w:ilvl w:val="2"/>
          <w:numId w:val="30"/>
        </w:numPr>
        <w:spacing w:before="0" w:after="0"/>
      </w:pPr>
      <w:r>
        <w:t>Rupture cost between minimum of $121.06 and maximum of $513.60MM</w:t>
      </w:r>
    </w:p>
    <w:p w14:paraId="7028654C" w14:textId="77777777" w:rsidR="00584F50" w:rsidRDefault="00584F50" w:rsidP="006E2336">
      <w:pPr>
        <w:pStyle w:val="ListParagraph"/>
        <w:numPr>
          <w:ilvl w:val="2"/>
          <w:numId w:val="30"/>
        </w:numPr>
        <w:spacing w:before="0" w:after="0"/>
      </w:pPr>
      <w:r>
        <w:t>Rupture scenario yielded 16.0 intersections with structures, with minimum of 12.61 and maximum of 53.5 of population impacted</w:t>
      </w:r>
    </w:p>
    <w:p w14:paraId="58C2F890" w14:textId="77777777" w:rsidR="00584F50" w:rsidRDefault="00584F50" w:rsidP="006E2336">
      <w:pPr>
        <w:pStyle w:val="ListParagraph"/>
        <w:numPr>
          <w:ilvl w:val="2"/>
          <w:numId w:val="30"/>
        </w:numPr>
        <w:spacing w:before="0" w:after="0"/>
      </w:pPr>
      <w:r>
        <w:t>Rupture hazard radius distributed between minimum of 138.23 and maximum of 138.23 meters.</w:t>
      </w:r>
    </w:p>
    <w:p w14:paraId="4AC69224" w14:textId="77777777" w:rsidR="00584F50" w:rsidRDefault="00584F50" w:rsidP="006E2336">
      <w:pPr>
        <w:pStyle w:val="ListParagraph"/>
        <w:numPr>
          <w:ilvl w:val="2"/>
          <w:numId w:val="30"/>
        </w:numPr>
        <w:spacing w:before="0" w:after="0"/>
      </w:pPr>
      <w:r>
        <w:t>Puncture cost between minimum of $0.00 and maximum of $121.06MM</w:t>
      </w:r>
    </w:p>
    <w:p w14:paraId="3EE14326" w14:textId="77777777" w:rsidR="00584F50" w:rsidRDefault="00584F50" w:rsidP="006E2336">
      <w:pPr>
        <w:pStyle w:val="ListParagraph"/>
        <w:numPr>
          <w:ilvl w:val="2"/>
          <w:numId w:val="30"/>
        </w:numPr>
        <w:spacing w:before="0" w:after="0"/>
      </w:pPr>
      <w:r>
        <w:t>Puncture scenario yielded 46.0 intersections with structures, with minimum of 0.0 and maximum of 12.61 of population impacted</w:t>
      </w:r>
    </w:p>
    <w:p w14:paraId="62D9DB00" w14:textId="77777777" w:rsidR="00584F50" w:rsidRDefault="00584F50" w:rsidP="006E2336">
      <w:pPr>
        <w:pStyle w:val="ListParagraph"/>
        <w:numPr>
          <w:ilvl w:val="2"/>
          <w:numId w:val="30"/>
        </w:numPr>
        <w:spacing w:before="0" w:after="0"/>
      </w:pPr>
      <w:r>
        <w:t>Puncture hazard radius distributed between minimum of 48.58 and maximum of 48.58 meters.</w:t>
      </w:r>
    </w:p>
    <w:p w14:paraId="5AB372CE" w14:textId="77777777" w:rsidR="00584F50" w:rsidRDefault="00584F50" w:rsidP="006E2336">
      <w:pPr>
        <w:pStyle w:val="ListParagraph"/>
        <w:numPr>
          <w:ilvl w:val="2"/>
          <w:numId w:val="30"/>
        </w:numPr>
        <w:spacing w:before="0" w:after="0"/>
      </w:pPr>
      <w:r>
        <w:t>Product type is Condensate.</w:t>
      </w:r>
    </w:p>
    <w:p w14:paraId="31482094" w14:textId="77777777" w:rsidR="00584F50" w:rsidRDefault="00584F50" w:rsidP="006E2336">
      <w:pPr>
        <w:pStyle w:val="ListParagraph"/>
        <w:numPr>
          <w:ilvl w:val="2"/>
          <w:numId w:val="30"/>
        </w:numPr>
        <w:spacing w:before="0" w:after="0"/>
      </w:pPr>
      <w:r>
        <w:t>Class area location is/are 2.0.</w:t>
      </w:r>
    </w:p>
    <w:p w14:paraId="37169C24" w14:textId="77777777" w:rsidR="00584F50" w:rsidRDefault="00584F50" w:rsidP="006E2336">
      <w:pPr>
        <w:pStyle w:val="ListParagraph"/>
        <w:numPr>
          <w:ilvl w:val="0"/>
          <w:numId w:val="30"/>
        </w:numPr>
        <w:spacing w:before="0" w:after="0"/>
      </w:pPr>
      <w:r>
        <w:t>"NIPISI 14-02 TO 11-02 NPS24</w:t>
      </w:r>
    </w:p>
    <w:p w14:paraId="7970EAC4" w14:textId="77777777" w:rsidR="00584F50" w:rsidRDefault="00584F50" w:rsidP="006E2336">
      <w:pPr>
        <w:pStyle w:val="ListParagraph"/>
        <w:numPr>
          <w:ilvl w:val="1"/>
          <w:numId w:val="30"/>
        </w:numPr>
        <w:spacing w:before="0" w:after="0"/>
      </w:pPr>
      <w:r>
        <w:t>Total Cumulative Length (m):</w:t>
      </w:r>
      <w:r>
        <w:tab/>
        <w:t>10.56</w:t>
      </w:r>
    </w:p>
    <w:p w14:paraId="7BEB4B4C" w14:textId="77777777" w:rsidR="00584F50" w:rsidRDefault="00584F50" w:rsidP="006E2336">
      <w:pPr>
        <w:pStyle w:val="ListParagraph"/>
        <w:numPr>
          <w:ilvl w:val="1"/>
          <w:numId w:val="30"/>
        </w:numPr>
        <w:spacing w:before="0" w:after="0"/>
      </w:pPr>
      <w:r>
        <w:t>Likelihood of failure distributed between minimum of 1.345e-02 and maximum of 2.037e-02.</w:t>
      </w:r>
    </w:p>
    <w:p w14:paraId="0CB4AA9C" w14:textId="77777777" w:rsidR="00584F50" w:rsidRDefault="00584F50" w:rsidP="006E2336">
      <w:pPr>
        <w:pStyle w:val="ListParagraph"/>
        <w:numPr>
          <w:ilvl w:val="2"/>
          <w:numId w:val="30"/>
        </w:numPr>
        <w:spacing w:before="0" w:after="0"/>
      </w:pPr>
      <w:r>
        <w:t xml:space="preserve">Land use distributed as </w:t>
      </w:r>
    </w:p>
    <w:p w14:paraId="0A01C9DD" w14:textId="77777777" w:rsidR="00584F50" w:rsidRDefault="00584F50" w:rsidP="006E2336">
      <w:pPr>
        <w:pStyle w:val="ListParagraph"/>
        <w:numPr>
          <w:ilvl w:val="3"/>
          <w:numId w:val="30"/>
        </w:numPr>
        <w:spacing w:before="0" w:after="0"/>
      </w:pPr>
      <w:r>
        <w:t>Agricultural: 10.56</w:t>
      </w:r>
    </w:p>
    <w:p w14:paraId="01A9D6B1" w14:textId="77777777" w:rsidR="00584F50" w:rsidRDefault="00584F50" w:rsidP="006E2336">
      <w:pPr>
        <w:pStyle w:val="ListParagraph"/>
        <w:numPr>
          <w:ilvl w:val="2"/>
          <w:numId w:val="30"/>
        </w:numPr>
        <w:spacing w:before="0" w:after="0"/>
      </w:pPr>
      <w:r>
        <w:t xml:space="preserve">Depth of cover distributed as </w:t>
      </w:r>
    </w:p>
    <w:p w14:paraId="6B9DE8A4" w14:textId="77777777" w:rsidR="00584F50" w:rsidRDefault="00584F50" w:rsidP="006E2336">
      <w:pPr>
        <w:pStyle w:val="ListParagraph"/>
        <w:numPr>
          <w:ilvl w:val="3"/>
          <w:numId w:val="30"/>
        </w:numPr>
        <w:spacing w:before="0" w:after="0"/>
      </w:pPr>
      <w:r>
        <w:t>&lt; 0.24m: 3.06, &gt;= 0.24 to &lt; 0.30m: 5.64, &gt;= 0.30 to &lt; 0.37m: 0.97, &gt;= 0.49 to &lt; 0.55m: 0.89</w:t>
      </w:r>
    </w:p>
    <w:p w14:paraId="23F2B918" w14:textId="77777777" w:rsidR="00584F50" w:rsidRDefault="00584F50" w:rsidP="006E2336">
      <w:pPr>
        <w:pStyle w:val="ListParagraph"/>
        <w:numPr>
          <w:ilvl w:val="2"/>
          <w:numId w:val="30"/>
        </w:numPr>
        <w:spacing w:before="0" w:after="0"/>
      </w:pPr>
      <w:r>
        <w:t>Installation date between minimum of 1996-08-01 and maximum of 1996-08-01</w:t>
      </w:r>
    </w:p>
    <w:p w14:paraId="31B380BF" w14:textId="77777777" w:rsidR="00584F50" w:rsidRDefault="00584F50" w:rsidP="006E2336">
      <w:pPr>
        <w:pStyle w:val="ListParagraph"/>
        <w:numPr>
          <w:ilvl w:val="2"/>
          <w:numId w:val="30"/>
        </w:numPr>
        <w:spacing w:before="0" w:after="0"/>
      </w:pPr>
      <w:r>
        <w:t>Outside diameter of 24.0 in.</w:t>
      </w:r>
    </w:p>
    <w:p w14:paraId="4E5EED9C" w14:textId="77777777" w:rsidR="00584F50" w:rsidRDefault="00584F50" w:rsidP="006E2336">
      <w:pPr>
        <w:pStyle w:val="ListParagraph"/>
        <w:numPr>
          <w:ilvl w:val="2"/>
          <w:numId w:val="30"/>
        </w:numPr>
        <w:spacing w:before="0" w:after="0"/>
      </w:pPr>
      <w:r>
        <w:t>Grade between minimum of 290.0 and maximum of 290.0 MPa</w:t>
      </w:r>
    </w:p>
    <w:p w14:paraId="2ACE6BCA" w14:textId="77777777" w:rsidR="00584F50" w:rsidRDefault="00584F50" w:rsidP="006E2336">
      <w:pPr>
        <w:pStyle w:val="ListParagraph"/>
        <w:numPr>
          <w:ilvl w:val="2"/>
          <w:numId w:val="30"/>
        </w:numPr>
        <w:spacing w:before="0" w:after="0"/>
      </w:pPr>
      <w:r>
        <w:t>Wall thickness between minimum of 4.78 and maximum of 4.78 mm</w:t>
      </w:r>
    </w:p>
    <w:p w14:paraId="4C09F05C" w14:textId="77777777" w:rsidR="00584F50" w:rsidRDefault="00584F50" w:rsidP="006E2336">
      <w:pPr>
        <w:pStyle w:val="ListParagraph"/>
        <w:numPr>
          <w:ilvl w:val="2"/>
          <w:numId w:val="30"/>
        </w:numPr>
        <w:spacing w:before="0" w:after="0"/>
      </w:pPr>
      <w:r>
        <w:t>Toughness between minimum of nan and maximum of nan J</w:t>
      </w:r>
    </w:p>
    <w:p w14:paraId="3456DA4E" w14:textId="77777777" w:rsidR="00584F50" w:rsidRDefault="00584F50" w:rsidP="006E2336">
      <w:pPr>
        <w:pStyle w:val="ListParagraph"/>
        <w:numPr>
          <w:ilvl w:val="2"/>
          <w:numId w:val="30"/>
        </w:numPr>
        <w:spacing w:before="0" w:after="0"/>
      </w:pPr>
      <w:r>
        <w:t>Probability of failure given a hit between minimum of 1.224e-01 and maximum of 1.224e-01</w:t>
      </w:r>
    </w:p>
    <w:p w14:paraId="0301B6DC" w14:textId="77777777" w:rsidR="00584F50" w:rsidRDefault="00584F50" w:rsidP="006E2336">
      <w:pPr>
        <w:pStyle w:val="ListParagraph"/>
        <w:numPr>
          <w:ilvl w:val="2"/>
          <w:numId w:val="30"/>
        </w:numPr>
        <w:spacing w:before="0" w:after="0"/>
      </w:pPr>
      <w:r>
        <w:t>Class area location is/are nan.</w:t>
      </w:r>
    </w:p>
    <w:p w14:paraId="73D0C533" w14:textId="77777777" w:rsidR="00584F50" w:rsidRDefault="00584F50" w:rsidP="006E2336">
      <w:pPr>
        <w:pStyle w:val="ListParagraph"/>
        <w:numPr>
          <w:ilvl w:val="1"/>
          <w:numId w:val="30"/>
        </w:numPr>
        <w:spacing w:before="0" w:after="0"/>
      </w:pPr>
      <w:r>
        <w:t>Consequence of failure distributed between minimum of $3.01 and maximum of $3.43MM</w:t>
      </w:r>
    </w:p>
    <w:p w14:paraId="2B2A26F9" w14:textId="77777777" w:rsidR="00584F50" w:rsidRDefault="00584F50" w:rsidP="006E2336">
      <w:pPr>
        <w:pStyle w:val="ListParagraph"/>
        <w:numPr>
          <w:ilvl w:val="1"/>
          <w:numId w:val="30"/>
        </w:numPr>
        <w:spacing w:before="0" w:after="0"/>
      </w:pPr>
      <w:r>
        <w:t>Total length driven by Economic Loss: 10.56 meters.</w:t>
      </w:r>
    </w:p>
    <w:p w14:paraId="0B25E92A" w14:textId="77777777" w:rsidR="00584F50" w:rsidRDefault="00584F50" w:rsidP="006E2336">
      <w:pPr>
        <w:pStyle w:val="ListParagraph"/>
        <w:numPr>
          <w:ilvl w:val="1"/>
          <w:numId w:val="30"/>
        </w:numPr>
        <w:spacing w:before="0" w:after="0"/>
      </w:pPr>
      <w:r>
        <w:t>Economic Loss Cost distributed between minimum of $2.47 and maximum of $2.48MM:</w:t>
      </w:r>
    </w:p>
    <w:p w14:paraId="486EA768" w14:textId="77777777" w:rsidR="00584F50" w:rsidRDefault="00584F50" w:rsidP="006E2336">
      <w:pPr>
        <w:pStyle w:val="ListParagraph"/>
        <w:numPr>
          <w:ilvl w:val="2"/>
          <w:numId w:val="30"/>
        </w:numPr>
        <w:spacing w:before="0" w:after="0"/>
      </w:pPr>
      <w:r>
        <w:t>Repair costs between minimum of $73,000.00 and maximum of $73,000.00.</w:t>
      </w:r>
    </w:p>
    <w:p w14:paraId="58190EA1" w14:textId="77777777" w:rsidR="00584F50" w:rsidRDefault="00584F50" w:rsidP="006E2336">
      <w:pPr>
        <w:pStyle w:val="ListParagraph"/>
        <w:numPr>
          <w:ilvl w:val="2"/>
          <w:numId w:val="30"/>
        </w:numPr>
        <w:spacing w:before="0" w:after="0"/>
      </w:pPr>
      <w:r>
        <w:t>Outage losses between minimum of $2,400,000.00 and maximum of $2,400,000.00.</w:t>
      </w:r>
    </w:p>
    <w:p w14:paraId="54532C20" w14:textId="77777777" w:rsidR="00584F50" w:rsidRDefault="00584F50" w:rsidP="006E2336">
      <w:pPr>
        <w:pStyle w:val="ListParagraph"/>
        <w:numPr>
          <w:ilvl w:val="2"/>
          <w:numId w:val="30"/>
        </w:numPr>
        <w:spacing w:before="0" w:after="0"/>
      </w:pPr>
      <w:r>
        <w:t>Product type is Crude Oil.</w:t>
      </w:r>
    </w:p>
    <w:p w14:paraId="15D0A836" w14:textId="77777777" w:rsidR="00584F50" w:rsidRDefault="00584F50" w:rsidP="006E2336">
      <w:pPr>
        <w:pStyle w:val="ListParagraph"/>
        <w:numPr>
          <w:ilvl w:val="2"/>
          <w:numId w:val="30"/>
        </w:numPr>
        <w:spacing w:before="0" w:after="0"/>
      </w:pPr>
      <w:r>
        <w:t>Leak cost between minimum of $2.50 and maximum of $2.50MM</w:t>
      </w:r>
    </w:p>
    <w:p w14:paraId="00D1D844" w14:textId="77777777" w:rsidR="00584F50" w:rsidRDefault="00584F50" w:rsidP="006E2336">
      <w:pPr>
        <w:pStyle w:val="ListParagraph"/>
        <w:numPr>
          <w:ilvl w:val="2"/>
          <w:numId w:val="30"/>
        </w:numPr>
        <w:spacing w:before="0" w:after="0"/>
      </w:pPr>
      <w:r>
        <w:t>Leak scenario yielded 23.0 intersections with structures, with minimum of $25,000.00 and maximum of $25,000.00 in cost of structures impacted.</w:t>
      </w:r>
    </w:p>
    <w:p w14:paraId="0D626878" w14:textId="77777777" w:rsidR="00584F50" w:rsidRDefault="00584F50" w:rsidP="006E2336">
      <w:pPr>
        <w:pStyle w:val="ListParagraph"/>
        <w:numPr>
          <w:ilvl w:val="2"/>
          <w:numId w:val="30"/>
        </w:numPr>
        <w:spacing w:before="0" w:after="0"/>
      </w:pPr>
      <w:r>
        <w:t>Leak product loss costs between minimum of $902.81 and maximum of $905.85</w:t>
      </w:r>
    </w:p>
    <w:p w14:paraId="134E8D2D" w14:textId="77777777" w:rsidR="00584F50" w:rsidRDefault="00584F50" w:rsidP="006E2336">
      <w:pPr>
        <w:pStyle w:val="ListParagraph"/>
        <w:numPr>
          <w:ilvl w:val="2"/>
          <w:numId w:val="30"/>
        </w:numPr>
        <w:spacing w:before="0" w:after="0"/>
      </w:pPr>
      <w:r>
        <w:t>Rupture cost between minimum of $5.93 and maximum of $5.94MM</w:t>
      </w:r>
    </w:p>
    <w:p w14:paraId="478AC490" w14:textId="77777777" w:rsidR="00584F50" w:rsidRDefault="00584F50" w:rsidP="006E2336">
      <w:pPr>
        <w:pStyle w:val="ListParagraph"/>
        <w:numPr>
          <w:ilvl w:val="2"/>
          <w:numId w:val="30"/>
        </w:numPr>
        <w:spacing w:before="0" w:after="0"/>
      </w:pPr>
      <w:r>
        <w:t>Rupture scenario yielded 2.0 intersections with structures, with minimum of $100,000.00 and maximum of $100,000.00 in cost of structures impacted</w:t>
      </w:r>
    </w:p>
    <w:p w14:paraId="31A395E7" w14:textId="77777777" w:rsidR="00584F50" w:rsidRDefault="00584F50" w:rsidP="006E2336">
      <w:pPr>
        <w:pStyle w:val="ListParagraph"/>
        <w:numPr>
          <w:ilvl w:val="2"/>
          <w:numId w:val="30"/>
        </w:numPr>
        <w:spacing w:before="0" w:after="0"/>
      </w:pPr>
      <w:r>
        <w:t>Rupture product loss costs between minimum of $3,354,945.27 and maximum of $3,366,266.89</w:t>
      </w:r>
    </w:p>
    <w:p w14:paraId="6BBA88F2" w14:textId="77777777" w:rsidR="00584F50" w:rsidRDefault="00584F50" w:rsidP="006E2336">
      <w:pPr>
        <w:pStyle w:val="ListParagraph"/>
        <w:numPr>
          <w:ilvl w:val="2"/>
          <w:numId w:val="30"/>
        </w:numPr>
        <w:spacing w:before="0" w:after="0"/>
      </w:pPr>
      <w:r>
        <w:t>Puncture cost between minimum of $2.53 and maximum of $2.53MM</w:t>
      </w:r>
    </w:p>
    <w:p w14:paraId="6E24976F" w14:textId="77777777" w:rsidR="00584F50" w:rsidRDefault="00584F50" w:rsidP="006E2336">
      <w:pPr>
        <w:pStyle w:val="ListParagraph"/>
        <w:numPr>
          <w:ilvl w:val="2"/>
          <w:numId w:val="30"/>
        </w:numPr>
        <w:spacing w:before="0" w:after="0"/>
      </w:pPr>
      <w:r>
        <w:lastRenderedPageBreak/>
        <w:t>Puncture scenario yielded 23.0 intersections with structures, with minimum of $25,000.00 and maximum of $25,000.00 in cost of structures impacted</w:t>
      </w:r>
    </w:p>
    <w:p w14:paraId="0CD27058" w14:textId="77777777" w:rsidR="00584F50" w:rsidRDefault="00584F50" w:rsidP="006E2336">
      <w:pPr>
        <w:pStyle w:val="ListParagraph"/>
        <w:numPr>
          <w:ilvl w:val="2"/>
          <w:numId w:val="30"/>
        </w:numPr>
        <w:spacing w:before="0" w:after="0"/>
      </w:pPr>
      <w:r>
        <w:t>Product Loss costs between minimum of $29,664.23 and maximum of $29,764.33"</w:t>
      </w:r>
    </w:p>
    <w:p w14:paraId="002C8C8E" w14:textId="77777777" w:rsidR="00584F50" w:rsidRDefault="00584F50" w:rsidP="006E2336">
      <w:pPr>
        <w:pStyle w:val="ListParagraph"/>
        <w:numPr>
          <w:ilvl w:val="0"/>
          <w:numId w:val="30"/>
        </w:numPr>
        <w:spacing w:before="0" w:after="0"/>
      </w:pPr>
      <w:r>
        <w:t>"SS-01A NPS 8</w:t>
      </w:r>
    </w:p>
    <w:p w14:paraId="4818D9FC" w14:textId="77777777" w:rsidR="00584F50" w:rsidRDefault="00584F50" w:rsidP="006E2336">
      <w:pPr>
        <w:pStyle w:val="ListParagraph"/>
        <w:numPr>
          <w:ilvl w:val="1"/>
          <w:numId w:val="30"/>
        </w:numPr>
        <w:spacing w:before="0" w:after="0"/>
      </w:pPr>
      <w:r>
        <w:t>Total Cumulative Length (m):</w:t>
      </w:r>
      <w:r>
        <w:tab/>
        <w:t>8.08</w:t>
      </w:r>
    </w:p>
    <w:p w14:paraId="7C6F6D70" w14:textId="77777777" w:rsidR="00584F50" w:rsidRDefault="00584F50" w:rsidP="006E2336">
      <w:pPr>
        <w:pStyle w:val="ListParagraph"/>
        <w:numPr>
          <w:ilvl w:val="1"/>
          <w:numId w:val="30"/>
        </w:numPr>
        <w:spacing w:before="0" w:after="0"/>
      </w:pPr>
      <w:r>
        <w:t>Likelihood of failure distributed between minimum of 1.049e-02 and maximum of 1.590e-02.</w:t>
      </w:r>
    </w:p>
    <w:p w14:paraId="59C6688F" w14:textId="77777777" w:rsidR="00584F50" w:rsidRDefault="00584F50" w:rsidP="006E2336">
      <w:pPr>
        <w:pStyle w:val="ListParagraph"/>
        <w:numPr>
          <w:ilvl w:val="2"/>
          <w:numId w:val="30"/>
        </w:numPr>
        <w:spacing w:before="0" w:after="0"/>
      </w:pPr>
      <w:r>
        <w:t xml:space="preserve">Land use distributed as </w:t>
      </w:r>
    </w:p>
    <w:p w14:paraId="2BA60DFE" w14:textId="77777777" w:rsidR="00584F50" w:rsidRDefault="00584F50" w:rsidP="006E2336">
      <w:pPr>
        <w:pStyle w:val="ListParagraph"/>
        <w:numPr>
          <w:ilvl w:val="3"/>
          <w:numId w:val="30"/>
        </w:numPr>
        <w:spacing w:before="0" w:after="0"/>
      </w:pPr>
      <w:r>
        <w:t>Agricultural: 8.08</w:t>
      </w:r>
    </w:p>
    <w:p w14:paraId="1C738D29" w14:textId="77777777" w:rsidR="00584F50" w:rsidRDefault="00584F50" w:rsidP="006E2336">
      <w:pPr>
        <w:pStyle w:val="ListParagraph"/>
        <w:numPr>
          <w:ilvl w:val="2"/>
          <w:numId w:val="30"/>
        </w:numPr>
        <w:spacing w:before="0" w:after="0"/>
      </w:pPr>
      <w:r>
        <w:t xml:space="preserve">Depth of cover distributed as </w:t>
      </w:r>
    </w:p>
    <w:p w14:paraId="17FB271A" w14:textId="77777777" w:rsidR="00584F50" w:rsidRDefault="00584F50" w:rsidP="006E2336">
      <w:pPr>
        <w:pStyle w:val="ListParagraph"/>
        <w:numPr>
          <w:ilvl w:val="3"/>
          <w:numId w:val="30"/>
        </w:numPr>
        <w:spacing w:before="0" w:after="0"/>
      </w:pPr>
      <w:r>
        <w:t>&lt; 0.24m: 0.79, &gt;= 0.37 to &lt; 0.43m: 2.71, &gt;= 0.43 to &lt; 0.49m: 2.50, &gt;= 0.49 to &lt; 0.55m: 2.07</w:t>
      </w:r>
    </w:p>
    <w:p w14:paraId="1917D5AF" w14:textId="77777777" w:rsidR="00584F50" w:rsidRDefault="00584F50" w:rsidP="006E2336">
      <w:pPr>
        <w:pStyle w:val="ListParagraph"/>
        <w:numPr>
          <w:ilvl w:val="2"/>
          <w:numId w:val="30"/>
        </w:numPr>
        <w:spacing w:before="0" w:after="0"/>
      </w:pPr>
      <w:r>
        <w:t>Installation date between minimum of 2000-01-01 and maximum of 2000-01-01</w:t>
      </w:r>
    </w:p>
    <w:p w14:paraId="426D47C2" w14:textId="77777777" w:rsidR="00584F50" w:rsidRDefault="00584F50" w:rsidP="006E2336">
      <w:pPr>
        <w:pStyle w:val="ListParagraph"/>
        <w:numPr>
          <w:ilvl w:val="2"/>
          <w:numId w:val="30"/>
        </w:numPr>
        <w:spacing w:before="0" w:after="0"/>
      </w:pPr>
      <w:r>
        <w:t>Outside diameter of 8.625 in.</w:t>
      </w:r>
    </w:p>
    <w:p w14:paraId="7566A541" w14:textId="77777777" w:rsidR="00584F50" w:rsidRDefault="00584F50" w:rsidP="006E2336">
      <w:pPr>
        <w:pStyle w:val="ListParagraph"/>
        <w:numPr>
          <w:ilvl w:val="2"/>
          <w:numId w:val="30"/>
        </w:numPr>
        <w:spacing w:before="0" w:after="0"/>
      </w:pPr>
      <w:r>
        <w:t>Grade between minimum of 290.0 and maximum of 290.0 MPa</w:t>
      </w:r>
    </w:p>
    <w:p w14:paraId="7DDEAF43" w14:textId="77777777" w:rsidR="00584F50" w:rsidRDefault="00584F50" w:rsidP="006E2336">
      <w:pPr>
        <w:pStyle w:val="ListParagraph"/>
        <w:numPr>
          <w:ilvl w:val="2"/>
          <w:numId w:val="30"/>
        </w:numPr>
        <w:spacing w:before="0" w:after="0"/>
      </w:pPr>
      <w:r>
        <w:t>Wall thickness between minimum of 6.35 and maximum of 6.35 mm</w:t>
      </w:r>
    </w:p>
    <w:p w14:paraId="62F698E5" w14:textId="77777777" w:rsidR="00584F50" w:rsidRDefault="00584F50" w:rsidP="006E2336">
      <w:pPr>
        <w:pStyle w:val="ListParagraph"/>
        <w:numPr>
          <w:ilvl w:val="2"/>
          <w:numId w:val="30"/>
        </w:numPr>
        <w:spacing w:before="0" w:after="0"/>
      </w:pPr>
      <w:r>
        <w:t>Toughness between minimum of nan and maximum of nan J</w:t>
      </w:r>
    </w:p>
    <w:p w14:paraId="29547743" w14:textId="77777777" w:rsidR="00584F50" w:rsidRDefault="00584F50" w:rsidP="006E2336">
      <w:pPr>
        <w:pStyle w:val="ListParagraph"/>
        <w:numPr>
          <w:ilvl w:val="2"/>
          <w:numId w:val="30"/>
        </w:numPr>
        <w:spacing w:before="0" w:after="0"/>
      </w:pPr>
      <w:r>
        <w:t>Probability of failure given a hit between minimum of 9.549e-02 and maximum of 9.549e-02</w:t>
      </w:r>
    </w:p>
    <w:p w14:paraId="287018A9" w14:textId="77777777" w:rsidR="00584F50" w:rsidRDefault="00584F50" w:rsidP="006E2336">
      <w:pPr>
        <w:pStyle w:val="ListParagraph"/>
        <w:numPr>
          <w:ilvl w:val="2"/>
          <w:numId w:val="30"/>
        </w:numPr>
        <w:spacing w:before="0" w:after="0"/>
      </w:pPr>
      <w:r>
        <w:t>Class area location is/are 1.0.</w:t>
      </w:r>
    </w:p>
    <w:p w14:paraId="6F6EE4A2" w14:textId="77777777" w:rsidR="00584F50" w:rsidRDefault="00584F50" w:rsidP="006E2336">
      <w:pPr>
        <w:pStyle w:val="ListParagraph"/>
        <w:numPr>
          <w:ilvl w:val="1"/>
          <w:numId w:val="30"/>
        </w:numPr>
        <w:spacing w:before="0" w:after="0"/>
      </w:pPr>
      <w:r>
        <w:t>Consequence of failure distributed between minimum of $4.43 and maximum of $4.93MM</w:t>
      </w:r>
    </w:p>
    <w:p w14:paraId="0C460182" w14:textId="77777777" w:rsidR="00584F50" w:rsidRDefault="00584F50" w:rsidP="006E2336">
      <w:pPr>
        <w:pStyle w:val="ListParagraph"/>
        <w:numPr>
          <w:ilvl w:val="1"/>
          <w:numId w:val="30"/>
        </w:numPr>
        <w:spacing w:before="0" w:after="0"/>
      </w:pPr>
      <w:r>
        <w:t>Total length driven by Environmental: 8.08 meters.</w:t>
      </w:r>
    </w:p>
    <w:p w14:paraId="74B48601" w14:textId="77777777" w:rsidR="00584F50" w:rsidRDefault="00584F50" w:rsidP="006E2336">
      <w:pPr>
        <w:pStyle w:val="ListParagraph"/>
        <w:numPr>
          <w:ilvl w:val="1"/>
          <w:numId w:val="30"/>
        </w:numPr>
        <w:spacing w:before="0" w:after="0"/>
      </w:pPr>
      <w:r>
        <w:t>Environmental Cost distributed between minimum of $4.15 and maximum of $4.64MM:</w:t>
      </w:r>
    </w:p>
    <w:p w14:paraId="4C85D3E4" w14:textId="77777777" w:rsidR="00584F50" w:rsidRDefault="00584F50" w:rsidP="006E2336">
      <w:pPr>
        <w:pStyle w:val="ListParagraph"/>
        <w:numPr>
          <w:ilvl w:val="2"/>
          <w:numId w:val="30"/>
        </w:numPr>
        <w:spacing w:before="0" w:after="0"/>
      </w:pPr>
      <w:r>
        <w:t>Leak cost between minimum of $0.15 and maximum of $0.15MM</w:t>
      </w:r>
    </w:p>
    <w:p w14:paraId="451EB1A9" w14:textId="77777777" w:rsidR="00584F50" w:rsidRDefault="00584F50" w:rsidP="006E2336">
      <w:pPr>
        <w:pStyle w:val="ListParagraph"/>
        <w:numPr>
          <w:ilvl w:val="2"/>
          <w:numId w:val="30"/>
        </w:numPr>
        <w:spacing w:before="0" w:after="0"/>
      </w:pPr>
      <w:r>
        <w:t>Leak spill volume between a minimum of 1382.65 and maximum of 1382.65 gallons</w:t>
      </w:r>
    </w:p>
    <w:p w14:paraId="45928672" w14:textId="77777777" w:rsidR="00584F50" w:rsidRDefault="00584F50" w:rsidP="006E2336">
      <w:pPr>
        <w:pStyle w:val="ListParagraph"/>
        <w:numPr>
          <w:ilvl w:val="2"/>
          <w:numId w:val="30"/>
        </w:numPr>
        <w:spacing w:before="0" w:after="0"/>
      </w:pPr>
      <w:r>
        <w:t>Rupture cost between minimum of $70.33 and maximum of $70.33MM</w:t>
      </w:r>
    </w:p>
    <w:p w14:paraId="213CAC64" w14:textId="77777777" w:rsidR="00584F50" w:rsidRDefault="00584F50" w:rsidP="006E2336">
      <w:pPr>
        <w:pStyle w:val="ListParagraph"/>
        <w:numPr>
          <w:ilvl w:val="2"/>
          <w:numId w:val="30"/>
        </w:numPr>
        <w:spacing w:before="0" w:after="0"/>
      </w:pPr>
      <w:r>
        <w:t>Rupture spill volume is between a minimum of 663589.15 and maximum of 663589.15 gallons</w:t>
      </w:r>
    </w:p>
    <w:p w14:paraId="2FAE3E2A" w14:textId="77777777" w:rsidR="00584F50" w:rsidRDefault="00584F50" w:rsidP="006E2336">
      <w:pPr>
        <w:pStyle w:val="ListParagraph"/>
        <w:numPr>
          <w:ilvl w:val="2"/>
          <w:numId w:val="30"/>
        </w:numPr>
        <w:spacing w:before="0" w:after="0"/>
      </w:pPr>
      <w:r>
        <w:t>Puncture cost between minimum of $4.82 and maximum of $4.82MM</w:t>
      </w:r>
    </w:p>
    <w:p w14:paraId="4A938FD3" w14:textId="77777777" w:rsidR="00584F50" w:rsidRDefault="00584F50" w:rsidP="006E2336">
      <w:pPr>
        <w:pStyle w:val="ListParagraph"/>
        <w:numPr>
          <w:ilvl w:val="2"/>
          <w:numId w:val="30"/>
        </w:numPr>
        <w:spacing w:before="0" w:after="0"/>
      </w:pPr>
      <w:r>
        <w:t>Puncture spill volume is between a minimum of 45430.88 and maximum of 45430.88 gallons</w:t>
      </w:r>
    </w:p>
    <w:p w14:paraId="1A015ED5" w14:textId="77777777" w:rsidR="00584F50" w:rsidRDefault="00584F50" w:rsidP="006E2336">
      <w:pPr>
        <w:pStyle w:val="ListParagraph"/>
        <w:numPr>
          <w:ilvl w:val="0"/>
          <w:numId w:val="30"/>
        </w:numPr>
        <w:spacing w:before="0" w:after="0"/>
      </w:pPr>
      <w:r>
        <w:t>"NPS4 RL-139 from 16-32-110-5W6 to 13-3-111-5W6</w:t>
      </w:r>
    </w:p>
    <w:p w14:paraId="419FC84D" w14:textId="77777777" w:rsidR="00584F50" w:rsidRDefault="00584F50" w:rsidP="006E2336">
      <w:pPr>
        <w:pStyle w:val="ListParagraph"/>
        <w:numPr>
          <w:ilvl w:val="1"/>
          <w:numId w:val="30"/>
        </w:numPr>
        <w:spacing w:before="0" w:after="0"/>
      </w:pPr>
      <w:r>
        <w:t>Total Cumulative Length (m):</w:t>
      </w:r>
      <w:r>
        <w:tab/>
        <w:t>7.61</w:t>
      </w:r>
    </w:p>
    <w:p w14:paraId="29D41148" w14:textId="77777777" w:rsidR="00584F50" w:rsidRDefault="00584F50" w:rsidP="006E2336">
      <w:pPr>
        <w:pStyle w:val="ListParagraph"/>
        <w:numPr>
          <w:ilvl w:val="1"/>
          <w:numId w:val="30"/>
        </w:numPr>
        <w:spacing w:before="0" w:after="0"/>
      </w:pPr>
      <w:r>
        <w:t>Likelihood of failure distributed between minimum of 2.484e-03 and maximum of 2.484e-03.</w:t>
      </w:r>
    </w:p>
    <w:p w14:paraId="47A7D2CB" w14:textId="77777777" w:rsidR="00584F50" w:rsidRDefault="00584F50" w:rsidP="006E2336">
      <w:pPr>
        <w:pStyle w:val="ListParagraph"/>
        <w:numPr>
          <w:ilvl w:val="2"/>
          <w:numId w:val="30"/>
        </w:numPr>
        <w:spacing w:before="0" w:after="0"/>
      </w:pPr>
      <w:r>
        <w:t xml:space="preserve">Land use distributed as </w:t>
      </w:r>
    </w:p>
    <w:p w14:paraId="0C4E9535" w14:textId="77777777" w:rsidR="00584F50" w:rsidRDefault="00584F50" w:rsidP="006E2336">
      <w:pPr>
        <w:pStyle w:val="ListParagraph"/>
        <w:numPr>
          <w:ilvl w:val="3"/>
          <w:numId w:val="30"/>
        </w:numPr>
        <w:spacing w:before="0" w:after="0"/>
      </w:pPr>
      <w:r>
        <w:t>Water Course: 7.61</w:t>
      </w:r>
    </w:p>
    <w:p w14:paraId="3DBED577" w14:textId="77777777" w:rsidR="00584F50" w:rsidRDefault="00584F50" w:rsidP="006E2336">
      <w:pPr>
        <w:pStyle w:val="ListParagraph"/>
        <w:numPr>
          <w:ilvl w:val="2"/>
          <w:numId w:val="30"/>
        </w:numPr>
        <w:spacing w:before="0" w:after="0"/>
      </w:pPr>
      <w:r>
        <w:t xml:space="preserve">Depth of cover distributed as </w:t>
      </w:r>
    </w:p>
    <w:p w14:paraId="5D100D72" w14:textId="77777777" w:rsidR="00584F50" w:rsidRDefault="00584F50" w:rsidP="006E2336">
      <w:pPr>
        <w:pStyle w:val="ListParagraph"/>
        <w:numPr>
          <w:ilvl w:val="3"/>
          <w:numId w:val="30"/>
        </w:numPr>
        <w:spacing w:before="0" w:after="0"/>
      </w:pPr>
      <w:r>
        <w:t>nan</w:t>
      </w:r>
    </w:p>
    <w:p w14:paraId="4BE0B8BD" w14:textId="77777777" w:rsidR="00584F50" w:rsidRDefault="00584F50" w:rsidP="006E2336">
      <w:pPr>
        <w:pStyle w:val="ListParagraph"/>
        <w:numPr>
          <w:ilvl w:val="2"/>
          <w:numId w:val="30"/>
        </w:numPr>
        <w:spacing w:before="0" w:after="0"/>
      </w:pPr>
      <w:r>
        <w:t>Installation date between minimum of 2004-01-01 and maximum of 2004-01-01</w:t>
      </w:r>
    </w:p>
    <w:p w14:paraId="071BFAD6" w14:textId="77777777" w:rsidR="00584F50" w:rsidRDefault="00584F50" w:rsidP="006E2336">
      <w:pPr>
        <w:pStyle w:val="ListParagraph"/>
        <w:numPr>
          <w:ilvl w:val="2"/>
          <w:numId w:val="30"/>
        </w:numPr>
        <w:spacing w:before="0" w:after="0"/>
      </w:pPr>
      <w:r>
        <w:t>Outside diameter of 4.5 in.</w:t>
      </w:r>
    </w:p>
    <w:p w14:paraId="5772A4DB" w14:textId="77777777" w:rsidR="00584F50" w:rsidRDefault="00584F50" w:rsidP="006E2336">
      <w:pPr>
        <w:pStyle w:val="ListParagraph"/>
        <w:numPr>
          <w:ilvl w:val="2"/>
          <w:numId w:val="30"/>
        </w:numPr>
        <w:spacing w:before="0" w:after="0"/>
      </w:pPr>
      <w:r>
        <w:t>Grade between minimum of 290.0 and maximum of 290.0 MPa</w:t>
      </w:r>
    </w:p>
    <w:p w14:paraId="642B397A" w14:textId="77777777" w:rsidR="00584F50" w:rsidRDefault="00584F50" w:rsidP="006E2336">
      <w:pPr>
        <w:pStyle w:val="ListParagraph"/>
        <w:numPr>
          <w:ilvl w:val="2"/>
          <w:numId w:val="30"/>
        </w:numPr>
        <w:spacing w:before="0" w:after="0"/>
      </w:pPr>
      <w:r>
        <w:t>Wall thickness between minimum of 3.96 and maximum of 3.96 mm</w:t>
      </w:r>
    </w:p>
    <w:p w14:paraId="6948E7F1" w14:textId="77777777" w:rsidR="00584F50" w:rsidRDefault="00584F50" w:rsidP="006E2336">
      <w:pPr>
        <w:pStyle w:val="ListParagraph"/>
        <w:numPr>
          <w:ilvl w:val="2"/>
          <w:numId w:val="30"/>
        </w:numPr>
        <w:spacing w:before="0" w:after="0"/>
      </w:pPr>
      <w:r>
        <w:t>Toughness between minimum of nan and maximum of nan J</w:t>
      </w:r>
    </w:p>
    <w:p w14:paraId="2CF6F499" w14:textId="77777777" w:rsidR="00584F50" w:rsidRDefault="00584F50" w:rsidP="006E2336">
      <w:pPr>
        <w:pStyle w:val="ListParagraph"/>
        <w:numPr>
          <w:ilvl w:val="2"/>
          <w:numId w:val="30"/>
        </w:numPr>
        <w:spacing w:before="0" w:after="0"/>
      </w:pPr>
      <w:r>
        <w:t>Probability of failure given a hit between minimum of 2.480e-01 and maximum of 2.480e-01</w:t>
      </w:r>
    </w:p>
    <w:p w14:paraId="19126894" w14:textId="77777777" w:rsidR="00584F50" w:rsidRDefault="00584F50" w:rsidP="006E2336">
      <w:pPr>
        <w:pStyle w:val="ListParagraph"/>
        <w:numPr>
          <w:ilvl w:val="2"/>
          <w:numId w:val="30"/>
        </w:numPr>
        <w:spacing w:before="0" w:after="0"/>
      </w:pPr>
      <w:r>
        <w:t>Class area location is/are 1.0.</w:t>
      </w:r>
    </w:p>
    <w:p w14:paraId="7242A4D1" w14:textId="77777777" w:rsidR="00584F50" w:rsidRDefault="00584F50" w:rsidP="006E2336">
      <w:pPr>
        <w:pStyle w:val="ListParagraph"/>
        <w:numPr>
          <w:ilvl w:val="1"/>
          <w:numId w:val="30"/>
        </w:numPr>
        <w:spacing w:before="0" w:after="0"/>
      </w:pPr>
      <w:r>
        <w:t>Consequence of failure distributed between minimum of $12.32 and maximum of $12.45MM</w:t>
      </w:r>
    </w:p>
    <w:p w14:paraId="01B9E8D4" w14:textId="77777777" w:rsidR="00584F50" w:rsidRDefault="00584F50" w:rsidP="006E2336">
      <w:pPr>
        <w:pStyle w:val="ListParagraph"/>
        <w:numPr>
          <w:ilvl w:val="1"/>
          <w:numId w:val="30"/>
        </w:numPr>
        <w:spacing w:before="0" w:after="0"/>
      </w:pPr>
      <w:r>
        <w:lastRenderedPageBreak/>
        <w:t>Total length driven by Environmental: 7.61 meters.</w:t>
      </w:r>
    </w:p>
    <w:p w14:paraId="5425CD14" w14:textId="77777777" w:rsidR="00584F50" w:rsidRDefault="00584F50" w:rsidP="006E2336">
      <w:pPr>
        <w:pStyle w:val="ListParagraph"/>
        <w:numPr>
          <w:ilvl w:val="1"/>
          <w:numId w:val="30"/>
        </w:numPr>
        <w:spacing w:before="0" w:after="0"/>
      </w:pPr>
      <w:r>
        <w:t>Environmental Cost distributed between minimum of $12.02 and maximum of $12.14MM:</w:t>
      </w:r>
    </w:p>
    <w:p w14:paraId="49395DB8" w14:textId="77777777" w:rsidR="00584F50" w:rsidRDefault="00584F50" w:rsidP="006E2336">
      <w:pPr>
        <w:pStyle w:val="ListParagraph"/>
        <w:numPr>
          <w:ilvl w:val="2"/>
          <w:numId w:val="30"/>
        </w:numPr>
        <w:spacing w:before="0" w:after="0"/>
      </w:pPr>
      <w:r>
        <w:t>Leak cost between minimum of $0.34 and maximum of $0.34MM</w:t>
      </w:r>
    </w:p>
    <w:p w14:paraId="38CD4A70" w14:textId="77777777" w:rsidR="00584F50" w:rsidRDefault="00584F50" w:rsidP="006E2336">
      <w:pPr>
        <w:pStyle w:val="ListParagraph"/>
        <w:numPr>
          <w:ilvl w:val="2"/>
          <w:numId w:val="30"/>
        </w:numPr>
        <w:spacing w:before="0" w:after="0"/>
      </w:pPr>
      <w:r>
        <w:t>Leak spill volume between a minimum of 1890.21 and maximum of 1909.31 gallons</w:t>
      </w:r>
    </w:p>
    <w:p w14:paraId="36AD886C" w14:textId="77777777" w:rsidR="00584F50" w:rsidRDefault="00584F50" w:rsidP="006E2336">
      <w:pPr>
        <w:pStyle w:val="ListParagraph"/>
        <w:numPr>
          <w:ilvl w:val="2"/>
          <w:numId w:val="30"/>
        </w:numPr>
        <w:spacing w:before="0" w:after="0"/>
      </w:pPr>
      <w:r>
        <w:t>Rupture cost between minimum of $43.94 and maximum of $44.38MM</w:t>
      </w:r>
    </w:p>
    <w:p w14:paraId="3A5779FE" w14:textId="77777777" w:rsidR="00584F50" w:rsidRDefault="00584F50" w:rsidP="006E2336">
      <w:pPr>
        <w:pStyle w:val="ListParagraph"/>
        <w:numPr>
          <w:ilvl w:val="2"/>
          <w:numId w:val="30"/>
        </w:numPr>
        <w:spacing w:before="0" w:after="0"/>
      </w:pPr>
      <w:r>
        <w:t>Rupture spill volume is between a minimum of 246945.7 and maximum of 249441.39 gallons</w:t>
      </w:r>
    </w:p>
    <w:p w14:paraId="48EFC82F" w14:textId="77777777" w:rsidR="00584F50" w:rsidRDefault="00584F50" w:rsidP="006E2336">
      <w:pPr>
        <w:pStyle w:val="ListParagraph"/>
        <w:numPr>
          <w:ilvl w:val="2"/>
          <w:numId w:val="30"/>
        </w:numPr>
        <w:spacing w:before="0" w:after="0"/>
      </w:pPr>
      <w:r>
        <w:t>Puncture cost between minimum of $11.05 and maximum of $11.16MM</w:t>
      </w:r>
    </w:p>
    <w:p w14:paraId="31DF94C8" w14:textId="77777777" w:rsidR="00584F50" w:rsidRDefault="00584F50" w:rsidP="006E2336">
      <w:pPr>
        <w:pStyle w:val="ListParagraph"/>
        <w:numPr>
          <w:ilvl w:val="2"/>
          <w:numId w:val="30"/>
        </w:numPr>
        <w:spacing w:before="0" w:after="0"/>
      </w:pPr>
      <w:r>
        <w:t>Puncture spill volume is between a minimum of 62107.86 and maximum of 62735.53 gallons</w:t>
      </w:r>
    </w:p>
    <w:p w14:paraId="695B9119" w14:textId="77777777" w:rsidR="00584F50" w:rsidRDefault="00584F50" w:rsidP="006E2336">
      <w:pPr>
        <w:pStyle w:val="ListParagraph"/>
        <w:numPr>
          <w:ilvl w:val="0"/>
          <w:numId w:val="30"/>
        </w:numPr>
        <w:spacing w:before="0" w:after="0"/>
      </w:pPr>
      <w:r>
        <w:t>"ELLERSLIE TO STRATHCONA NPS 12</w:t>
      </w:r>
    </w:p>
    <w:p w14:paraId="78DA611E" w14:textId="77777777" w:rsidR="00584F50" w:rsidRDefault="00584F50" w:rsidP="006E2336">
      <w:pPr>
        <w:pStyle w:val="ListParagraph"/>
        <w:numPr>
          <w:ilvl w:val="1"/>
          <w:numId w:val="30"/>
        </w:numPr>
        <w:spacing w:before="0" w:after="0"/>
      </w:pPr>
      <w:r>
        <w:t>Total Cumulative Length (m):</w:t>
      </w:r>
      <w:r>
        <w:tab/>
        <w:t>7.19</w:t>
      </w:r>
    </w:p>
    <w:p w14:paraId="6CCCB175" w14:textId="77777777" w:rsidR="00584F50" w:rsidRDefault="00584F50" w:rsidP="006E2336">
      <w:pPr>
        <w:pStyle w:val="ListParagraph"/>
        <w:numPr>
          <w:ilvl w:val="1"/>
          <w:numId w:val="30"/>
        </w:numPr>
        <w:spacing w:before="0" w:after="0"/>
      </w:pPr>
      <w:r>
        <w:t>Likelihood of failure distributed between minimum of 1.408e-03 and maximum of 1.409e-03.</w:t>
      </w:r>
    </w:p>
    <w:p w14:paraId="03C0D58F" w14:textId="77777777" w:rsidR="00584F50" w:rsidRDefault="00584F50" w:rsidP="006E2336">
      <w:pPr>
        <w:pStyle w:val="ListParagraph"/>
        <w:numPr>
          <w:ilvl w:val="2"/>
          <w:numId w:val="30"/>
        </w:numPr>
        <w:spacing w:before="0" w:after="0"/>
      </w:pPr>
      <w:r>
        <w:t xml:space="preserve">Land use distributed as </w:t>
      </w:r>
    </w:p>
    <w:p w14:paraId="17CD92C3" w14:textId="77777777" w:rsidR="00584F50" w:rsidRDefault="00584F50" w:rsidP="006E2336">
      <w:pPr>
        <w:pStyle w:val="ListParagraph"/>
        <w:numPr>
          <w:ilvl w:val="3"/>
          <w:numId w:val="30"/>
        </w:numPr>
        <w:spacing w:before="0" w:after="0"/>
      </w:pPr>
      <w:r>
        <w:t>Water Course: 7.19</w:t>
      </w:r>
    </w:p>
    <w:p w14:paraId="44840514" w14:textId="77777777" w:rsidR="00584F50" w:rsidRDefault="00584F50" w:rsidP="006E2336">
      <w:pPr>
        <w:pStyle w:val="ListParagraph"/>
        <w:numPr>
          <w:ilvl w:val="2"/>
          <w:numId w:val="30"/>
        </w:numPr>
        <w:spacing w:before="0" w:after="0"/>
      </w:pPr>
      <w:r>
        <w:t xml:space="preserve">Depth of cover distributed as </w:t>
      </w:r>
    </w:p>
    <w:p w14:paraId="17C399A0" w14:textId="77777777" w:rsidR="00584F50" w:rsidRDefault="00584F50" w:rsidP="006E2336">
      <w:pPr>
        <w:pStyle w:val="ListParagraph"/>
        <w:numPr>
          <w:ilvl w:val="3"/>
          <w:numId w:val="30"/>
        </w:numPr>
        <w:spacing w:before="0" w:after="0"/>
      </w:pPr>
      <w:r>
        <w:t>nan</w:t>
      </w:r>
    </w:p>
    <w:p w14:paraId="45E93BEF" w14:textId="77777777" w:rsidR="00584F50" w:rsidRDefault="00584F50" w:rsidP="006E2336">
      <w:pPr>
        <w:pStyle w:val="ListParagraph"/>
        <w:numPr>
          <w:ilvl w:val="2"/>
          <w:numId w:val="30"/>
        </w:numPr>
        <w:spacing w:before="0" w:after="0"/>
      </w:pPr>
      <w:r>
        <w:t>Installation date between minimum of 1960-01-01 and maximum of 1960-01-01</w:t>
      </w:r>
    </w:p>
    <w:p w14:paraId="1FAD0B21" w14:textId="77777777" w:rsidR="00584F50" w:rsidRDefault="00584F50" w:rsidP="006E2336">
      <w:pPr>
        <w:pStyle w:val="ListParagraph"/>
        <w:numPr>
          <w:ilvl w:val="2"/>
          <w:numId w:val="30"/>
        </w:numPr>
        <w:spacing w:before="0" w:after="0"/>
      </w:pPr>
      <w:r>
        <w:t>Outside diameter of 12.75 in.</w:t>
      </w:r>
    </w:p>
    <w:p w14:paraId="4C90B985" w14:textId="77777777" w:rsidR="00584F50" w:rsidRDefault="00584F50" w:rsidP="006E2336">
      <w:pPr>
        <w:pStyle w:val="ListParagraph"/>
        <w:numPr>
          <w:ilvl w:val="2"/>
          <w:numId w:val="30"/>
        </w:numPr>
        <w:spacing w:before="0" w:after="0"/>
      </w:pPr>
      <w:r>
        <w:t>Grade between minimum of 317.0 and maximum of 317.0 MPa</w:t>
      </w:r>
    </w:p>
    <w:p w14:paraId="6729F68F" w14:textId="77777777" w:rsidR="00584F50" w:rsidRDefault="00584F50" w:rsidP="006E2336">
      <w:pPr>
        <w:pStyle w:val="ListParagraph"/>
        <w:numPr>
          <w:ilvl w:val="2"/>
          <w:numId w:val="30"/>
        </w:numPr>
        <w:spacing w:before="0" w:after="0"/>
      </w:pPr>
      <w:r>
        <w:t>Wall thickness between minimum of 5.16 and maximum of 5.16 mm</w:t>
      </w:r>
    </w:p>
    <w:p w14:paraId="4FE4C495" w14:textId="77777777" w:rsidR="00584F50" w:rsidRDefault="00584F50" w:rsidP="006E2336">
      <w:pPr>
        <w:pStyle w:val="ListParagraph"/>
        <w:numPr>
          <w:ilvl w:val="2"/>
          <w:numId w:val="30"/>
        </w:numPr>
        <w:spacing w:before="0" w:after="0"/>
      </w:pPr>
      <w:r>
        <w:t>Toughness between minimum of 17.6 and maximum of 17.6 J</w:t>
      </w:r>
    </w:p>
    <w:p w14:paraId="165672E8" w14:textId="77777777" w:rsidR="00584F50" w:rsidRDefault="00584F50" w:rsidP="006E2336">
      <w:pPr>
        <w:pStyle w:val="ListParagraph"/>
        <w:numPr>
          <w:ilvl w:val="2"/>
          <w:numId w:val="30"/>
        </w:numPr>
        <w:spacing w:before="0" w:after="0"/>
      </w:pPr>
      <w:r>
        <w:t>Probability of failure given a hit between minimum of 1.405e-01 and maximum of 1.406e-01</w:t>
      </w:r>
    </w:p>
    <w:p w14:paraId="0D82DB8B" w14:textId="77777777" w:rsidR="00584F50" w:rsidRDefault="00584F50" w:rsidP="006E2336">
      <w:pPr>
        <w:pStyle w:val="ListParagraph"/>
        <w:numPr>
          <w:ilvl w:val="2"/>
          <w:numId w:val="30"/>
        </w:numPr>
        <w:spacing w:before="0" w:after="0"/>
      </w:pPr>
      <w:r>
        <w:t>Class area location is/are 1.0, 2.0.</w:t>
      </w:r>
    </w:p>
    <w:p w14:paraId="702D0BE1" w14:textId="77777777" w:rsidR="00584F50" w:rsidRDefault="00584F50" w:rsidP="006E2336">
      <w:pPr>
        <w:pStyle w:val="ListParagraph"/>
        <w:numPr>
          <w:ilvl w:val="1"/>
          <w:numId w:val="30"/>
        </w:numPr>
        <w:spacing w:before="0" w:after="0"/>
      </w:pPr>
      <w:r>
        <w:t>Consequence of failure distributed between minimum of $10.60 and maximum of $12.02MM</w:t>
      </w:r>
    </w:p>
    <w:p w14:paraId="0B2DB346" w14:textId="77777777" w:rsidR="00584F50" w:rsidRDefault="00584F50" w:rsidP="006E2336">
      <w:pPr>
        <w:pStyle w:val="ListParagraph"/>
        <w:numPr>
          <w:ilvl w:val="1"/>
          <w:numId w:val="30"/>
        </w:numPr>
        <w:spacing w:before="0" w:after="0"/>
      </w:pPr>
      <w:r>
        <w:t>Total length driven by Environmental: 7.19 meters.</w:t>
      </w:r>
    </w:p>
    <w:p w14:paraId="734333B5" w14:textId="77777777" w:rsidR="00584F50" w:rsidRDefault="00584F50" w:rsidP="006E2336">
      <w:pPr>
        <w:pStyle w:val="ListParagraph"/>
        <w:numPr>
          <w:ilvl w:val="1"/>
          <w:numId w:val="30"/>
        </w:numPr>
        <w:spacing w:before="0" w:after="0"/>
      </w:pPr>
      <w:r>
        <w:t>Environmental Cost distributed between minimum of $9.56 and maximum of $10.13MM:</w:t>
      </w:r>
    </w:p>
    <w:p w14:paraId="74239831" w14:textId="77777777" w:rsidR="00584F50" w:rsidRDefault="00584F50" w:rsidP="006E2336">
      <w:pPr>
        <w:pStyle w:val="ListParagraph"/>
        <w:numPr>
          <w:ilvl w:val="2"/>
          <w:numId w:val="30"/>
        </w:numPr>
        <w:spacing w:before="0" w:after="0"/>
      </w:pPr>
      <w:r>
        <w:t>Leak cost between minimum of $0.31 and maximum of $0.33MM</w:t>
      </w:r>
    </w:p>
    <w:p w14:paraId="1492904E" w14:textId="77777777" w:rsidR="00584F50" w:rsidRDefault="00584F50" w:rsidP="006E2336">
      <w:pPr>
        <w:pStyle w:val="ListParagraph"/>
        <w:numPr>
          <w:ilvl w:val="2"/>
          <w:numId w:val="30"/>
        </w:numPr>
        <w:spacing w:before="0" w:after="0"/>
      </w:pPr>
      <w:r>
        <w:t>Leak spill volume between a minimum of 1743.18 and maximum of 1826.76 gallons</w:t>
      </w:r>
    </w:p>
    <w:p w14:paraId="55B6C797" w14:textId="77777777" w:rsidR="00584F50" w:rsidRDefault="00584F50" w:rsidP="006E2336">
      <w:pPr>
        <w:pStyle w:val="ListParagraph"/>
        <w:numPr>
          <w:ilvl w:val="2"/>
          <w:numId w:val="30"/>
        </w:numPr>
        <w:spacing w:before="0" w:after="0"/>
      </w:pPr>
      <w:r>
        <w:t>Rupture cost between minimum of $7.76 and maximum of $12.14MM</w:t>
      </w:r>
    </w:p>
    <w:p w14:paraId="6013E217" w14:textId="77777777" w:rsidR="00584F50" w:rsidRDefault="00584F50" w:rsidP="006E2336">
      <w:pPr>
        <w:pStyle w:val="ListParagraph"/>
        <w:numPr>
          <w:ilvl w:val="2"/>
          <w:numId w:val="30"/>
        </w:numPr>
        <w:spacing w:before="0" w:after="0"/>
      </w:pPr>
      <w:r>
        <w:t>Rupture spill volume is between a minimum of 43610.87 and maximum of 68217.54 gallons</w:t>
      </w:r>
    </w:p>
    <w:p w14:paraId="75D57E52" w14:textId="77777777" w:rsidR="00584F50" w:rsidRDefault="00584F50" w:rsidP="006E2336">
      <w:pPr>
        <w:pStyle w:val="ListParagraph"/>
        <w:numPr>
          <w:ilvl w:val="2"/>
          <w:numId w:val="30"/>
        </w:numPr>
        <w:spacing w:before="0" w:after="0"/>
      </w:pPr>
      <w:r>
        <w:t>Puncture cost between minimum of $10.19 and maximum of $10.68MM</w:t>
      </w:r>
    </w:p>
    <w:p w14:paraId="1A5BF432" w14:textId="77777777" w:rsidR="00584F50" w:rsidRDefault="00584F50" w:rsidP="006E2336">
      <w:pPr>
        <w:pStyle w:val="ListParagraph"/>
        <w:numPr>
          <w:ilvl w:val="2"/>
          <w:numId w:val="30"/>
        </w:numPr>
        <w:spacing w:before="0" w:after="0"/>
      </w:pPr>
      <w:r>
        <w:t>Puncture spill volume is between a minimum of 57277.08 and maximum of 60023.18 gallons</w:t>
      </w:r>
    </w:p>
    <w:p w14:paraId="54B3E4ED" w14:textId="77777777" w:rsidR="00584F50" w:rsidRDefault="00584F50" w:rsidP="006E2336">
      <w:pPr>
        <w:pStyle w:val="ListParagraph"/>
        <w:numPr>
          <w:ilvl w:val="0"/>
          <w:numId w:val="30"/>
        </w:numPr>
        <w:spacing w:before="0" w:after="0"/>
      </w:pPr>
      <w:r>
        <w:t>"DIAMOND VALLEY 06-20 TO 14-20 NPS 6</w:t>
      </w:r>
    </w:p>
    <w:p w14:paraId="14622BDF" w14:textId="77777777" w:rsidR="00584F50" w:rsidRDefault="00584F50" w:rsidP="006E2336">
      <w:pPr>
        <w:pStyle w:val="ListParagraph"/>
        <w:numPr>
          <w:ilvl w:val="1"/>
          <w:numId w:val="30"/>
        </w:numPr>
        <w:spacing w:before="0" w:after="0"/>
      </w:pPr>
      <w:r>
        <w:t>Total Cumulative Length (m):</w:t>
      </w:r>
      <w:r>
        <w:tab/>
        <w:t>6.0</w:t>
      </w:r>
    </w:p>
    <w:p w14:paraId="1539C056" w14:textId="77777777" w:rsidR="00584F50" w:rsidRDefault="00584F50" w:rsidP="006E2336">
      <w:pPr>
        <w:pStyle w:val="ListParagraph"/>
        <w:numPr>
          <w:ilvl w:val="1"/>
          <w:numId w:val="30"/>
        </w:numPr>
        <w:spacing w:before="0" w:after="0"/>
      </w:pPr>
      <w:r>
        <w:t>Likelihood of failure distributed between minimum of 1.543e-03 and maximum of 1.543e-03.</w:t>
      </w:r>
    </w:p>
    <w:p w14:paraId="6394712A" w14:textId="77777777" w:rsidR="00584F50" w:rsidRDefault="00584F50" w:rsidP="006E2336">
      <w:pPr>
        <w:pStyle w:val="ListParagraph"/>
        <w:numPr>
          <w:ilvl w:val="2"/>
          <w:numId w:val="30"/>
        </w:numPr>
        <w:spacing w:before="0" w:after="0"/>
      </w:pPr>
      <w:r>
        <w:t xml:space="preserve">Land use distributed as </w:t>
      </w:r>
    </w:p>
    <w:p w14:paraId="50C654DD" w14:textId="77777777" w:rsidR="00584F50" w:rsidRDefault="00584F50" w:rsidP="006E2336">
      <w:pPr>
        <w:pStyle w:val="ListParagraph"/>
        <w:numPr>
          <w:ilvl w:val="3"/>
          <w:numId w:val="30"/>
        </w:numPr>
        <w:spacing w:before="0" w:after="0"/>
      </w:pPr>
      <w:r>
        <w:t>Water Course: 6.00</w:t>
      </w:r>
    </w:p>
    <w:p w14:paraId="63B27EBF" w14:textId="77777777" w:rsidR="00584F50" w:rsidRDefault="00584F50" w:rsidP="006E2336">
      <w:pPr>
        <w:pStyle w:val="ListParagraph"/>
        <w:numPr>
          <w:ilvl w:val="2"/>
          <w:numId w:val="30"/>
        </w:numPr>
        <w:spacing w:before="0" w:after="0"/>
      </w:pPr>
      <w:r>
        <w:t xml:space="preserve">Depth of cover distributed as </w:t>
      </w:r>
    </w:p>
    <w:p w14:paraId="51B544C5" w14:textId="77777777" w:rsidR="00584F50" w:rsidRDefault="00584F50" w:rsidP="006E2336">
      <w:pPr>
        <w:pStyle w:val="ListParagraph"/>
        <w:numPr>
          <w:ilvl w:val="3"/>
          <w:numId w:val="30"/>
        </w:numPr>
        <w:spacing w:before="0" w:after="0"/>
      </w:pPr>
      <w:r>
        <w:t>nan</w:t>
      </w:r>
    </w:p>
    <w:p w14:paraId="321C1C2C" w14:textId="77777777" w:rsidR="00584F50" w:rsidRDefault="00584F50" w:rsidP="006E2336">
      <w:pPr>
        <w:pStyle w:val="ListParagraph"/>
        <w:numPr>
          <w:ilvl w:val="2"/>
          <w:numId w:val="30"/>
        </w:numPr>
        <w:spacing w:before="0" w:after="0"/>
      </w:pPr>
      <w:r>
        <w:t>Installation date between minimum of 2008-01-01 and maximum of 2008-01-01</w:t>
      </w:r>
    </w:p>
    <w:p w14:paraId="7B719F52" w14:textId="77777777" w:rsidR="00584F50" w:rsidRDefault="00584F50" w:rsidP="006E2336">
      <w:pPr>
        <w:pStyle w:val="ListParagraph"/>
        <w:numPr>
          <w:ilvl w:val="2"/>
          <w:numId w:val="30"/>
        </w:numPr>
        <w:spacing w:before="0" w:after="0"/>
      </w:pPr>
      <w:r>
        <w:t>Outside diameter of 6.625 in.</w:t>
      </w:r>
    </w:p>
    <w:p w14:paraId="50F9F6BD" w14:textId="77777777" w:rsidR="00584F50" w:rsidRDefault="00584F50" w:rsidP="006E2336">
      <w:pPr>
        <w:pStyle w:val="ListParagraph"/>
        <w:numPr>
          <w:ilvl w:val="2"/>
          <w:numId w:val="30"/>
        </w:numPr>
        <w:spacing w:before="0" w:after="0"/>
      </w:pPr>
      <w:r>
        <w:t>Grade between minimum of 359.0 and maximum of 359.0 MPa</w:t>
      </w:r>
    </w:p>
    <w:p w14:paraId="207B8482" w14:textId="77777777" w:rsidR="00584F50" w:rsidRDefault="00584F50" w:rsidP="006E2336">
      <w:pPr>
        <w:pStyle w:val="ListParagraph"/>
        <w:numPr>
          <w:ilvl w:val="2"/>
          <w:numId w:val="30"/>
        </w:numPr>
        <w:spacing w:before="0" w:after="0"/>
      </w:pPr>
      <w:r>
        <w:lastRenderedPageBreak/>
        <w:t>Wall thickness between minimum of 4.78 and maximum of 4.78 mm</w:t>
      </w:r>
    </w:p>
    <w:p w14:paraId="3D972C85" w14:textId="77777777" w:rsidR="00584F50" w:rsidRDefault="00584F50" w:rsidP="006E2336">
      <w:pPr>
        <w:pStyle w:val="ListParagraph"/>
        <w:numPr>
          <w:ilvl w:val="2"/>
          <w:numId w:val="30"/>
        </w:numPr>
        <w:spacing w:before="0" w:after="0"/>
      </w:pPr>
      <w:r>
        <w:t>Toughness between minimum of nan and maximum of nan J</w:t>
      </w:r>
    </w:p>
    <w:p w14:paraId="6B93B41E" w14:textId="77777777" w:rsidR="00584F50" w:rsidRDefault="00584F50" w:rsidP="006E2336">
      <w:pPr>
        <w:pStyle w:val="ListParagraph"/>
        <w:numPr>
          <w:ilvl w:val="2"/>
          <w:numId w:val="30"/>
        </w:numPr>
        <w:spacing w:before="0" w:after="0"/>
      </w:pPr>
      <w:r>
        <w:t>Probability of failure given a hit between minimum of 1.541e-01 and maximum of 1.541e-01</w:t>
      </w:r>
    </w:p>
    <w:p w14:paraId="1C71DFE2" w14:textId="77777777" w:rsidR="00584F50" w:rsidRDefault="00584F50" w:rsidP="006E2336">
      <w:pPr>
        <w:pStyle w:val="ListParagraph"/>
        <w:numPr>
          <w:ilvl w:val="2"/>
          <w:numId w:val="30"/>
        </w:numPr>
        <w:spacing w:before="0" w:after="0"/>
      </w:pPr>
      <w:r>
        <w:t>Class area location is/are 1.0.</w:t>
      </w:r>
    </w:p>
    <w:p w14:paraId="57A693AD" w14:textId="77777777" w:rsidR="00584F50" w:rsidRDefault="00584F50" w:rsidP="006E2336">
      <w:pPr>
        <w:pStyle w:val="ListParagraph"/>
        <w:numPr>
          <w:ilvl w:val="1"/>
          <w:numId w:val="30"/>
        </w:numPr>
        <w:spacing w:before="0" w:after="0"/>
      </w:pPr>
      <w:r>
        <w:t>Consequence of failure distributed between minimum of $14.11 and maximum of $14.34MM</w:t>
      </w:r>
    </w:p>
    <w:p w14:paraId="2C7C44FE" w14:textId="77777777" w:rsidR="00584F50" w:rsidRDefault="00584F50" w:rsidP="006E2336">
      <w:pPr>
        <w:pStyle w:val="ListParagraph"/>
        <w:numPr>
          <w:ilvl w:val="1"/>
          <w:numId w:val="30"/>
        </w:numPr>
        <w:spacing w:before="0" w:after="0"/>
      </w:pPr>
      <w:r>
        <w:t>Total length driven by Environmental: 6.0 meters.</w:t>
      </w:r>
    </w:p>
    <w:p w14:paraId="366F8264" w14:textId="77777777" w:rsidR="00584F50" w:rsidRDefault="00584F50" w:rsidP="006E2336">
      <w:pPr>
        <w:pStyle w:val="ListParagraph"/>
        <w:numPr>
          <w:ilvl w:val="1"/>
          <w:numId w:val="30"/>
        </w:numPr>
        <w:spacing w:before="0" w:after="0"/>
      </w:pPr>
      <w:r>
        <w:t>Environmental Cost distributed between minimum of $13.79 and maximum of $14.01MM:</w:t>
      </w:r>
    </w:p>
    <w:p w14:paraId="6EEA000E" w14:textId="77777777" w:rsidR="00584F50" w:rsidRDefault="00584F50" w:rsidP="006E2336">
      <w:pPr>
        <w:pStyle w:val="ListParagraph"/>
        <w:numPr>
          <w:ilvl w:val="2"/>
          <w:numId w:val="30"/>
        </w:numPr>
        <w:spacing w:before="0" w:after="0"/>
      </w:pPr>
      <w:r>
        <w:t>Leak cost between minimum of $0.32 and maximum of $0.32MM</w:t>
      </w:r>
    </w:p>
    <w:p w14:paraId="22110F1A" w14:textId="77777777" w:rsidR="00584F50" w:rsidRDefault="00584F50" w:rsidP="006E2336">
      <w:pPr>
        <w:pStyle w:val="ListParagraph"/>
        <w:numPr>
          <w:ilvl w:val="2"/>
          <w:numId w:val="30"/>
        </w:numPr>
        <w:spacing w:before="0" w:after="0"/>
      </w:pPr>
      <w:r>
        <w:t>Leak spill volume between a minimum of 1790.39 and maximum of 1790.39 gallons</w:t>
      </w:r>
    </w:p>
    <w:p w14:paraId="037D0F39" w14:textId="77777777" w:rsidR="00584F50" w:rsidRDefault="00584F50" w:rsidP="006E2336">
      <w:pPr>
        <w:pStyle w:val="ListParagraph"/>
        <w:numPr>
          <w:ilvl w:val="2"/>
          <w:numId w:val="30"/>
        </w:numPr>
        <w:spacing w:before="0" w:after="0"/>
      </w:pPr>
      <w:r>
        <w:t>Rupture cost between minimum of $90.20 and maximum of $90.20MM</w:t>
      </w:r>
    </w:p>
    <w:p w14:paraId="6FBDA8B7" w14:textId="77777777" w:rsidR="00584F50" w:rsidRDefault="00584F50" w:rsidP="006E2336">
      <w:pPr>
        <w:pStyle w:val="ListParagraph"/>
        <w:numPr>
          <w:ilvl w:val="2"/>
          <w:numId w:val="30"/>
        </w:numPr>
        <w:spacing w:before="0" w:after="0"/>
      </w:pPr>
      <w:r>
        <w:t>Rupture spill volume is between a minimum of 506975.23 and maximum of 506975.23 gallons</w:t>
      </w:r>
    </w:p>
    <w:p w14:paraId="59FE585C" w14:textId="77777777" w:rsidR="00584F50" w:rsidRDefault="00584F50" w:rsidP="006E2336">
      <w:pPr>
        <w:pStyle w:val="ListParagraph"/>
        <w:numPr>
          <w:ilvl w:val="2"/>
          <w:numId w:val="30"/>
        </w:numPr>
        <w:spacing w:before="0" w:after="0"/>
      </w:pPr>
      <w:r>
        <w:t>Puncture cost between minimum of $10.47 and maximum of $10.47MM</w:t>
      </w:r>
    </w:p>
    <w:p w14:paraId="0D90A036" w14:textId="77777777" w:rsidR="00584F50" w:rsidRDefault="00584F50" w:rsidP="006E2336">
      <w:pPr>
        <w:pStyle w:val="ListParagraph"/>
        <w:numPr>
          <w:ilvl w:val="2"/>
          <w:numId w:val="30"/>
        </w:numPr>
        <w:spacing w:before="0" w:after="0"/>
      </w:pPr>
      <w:r>
        <w:t>Puncture spill volume is between a minimum of 58828.14 and maximum of 58828.14 gallons</w:t>
      </w:r>
    </w:p>
    <w:p w14:paraId="005EE27B" w14:textId="77777777" w:rsidR="00584F50" w:rsidRDefault="00584F50" w:rsidP="006E2336">
      <w:pPr>
        <w:pStyle w:val="ListParagraph"/>
        <w:numPr>
          <w:ilvl w:val="0"/>
          <w:numId w:val="30"/>
        </w:numPr>
        <w:spacing w:before="0" w:after="0"/>
      </w:pPr>
      <w:r>
        <w:t>"NPS20 ENBRIDGE CONDENSATE TRANSFER from 10-34-33-22W3 to 2-34-33-22W3</w:t>
      </w:r>
    </w:p>
    <w:p w14:paraId="53233843" w14:textId="77777777" w:rsidR="00584F50" w:rsidRDefault="00584F50" w:rsidP="006E2336">
      <w:pPr>
        <w:pStyle w:val="ListParagraph"/>
        <w:numPr>
          <w:ilvl w:val="1"/>
          <w:numId w:val="30"/>
        </w:numPr>
        <w:spacing w:before="0" w:after="0"/>
      </w:pPr>
      <w:r>
        <w:t>Total Cumulative Length (m):</w:t>
      </w:r>
      <w:r>
        <w:tab/>
        <w:t>6.0</w:t>
      </w:r>
    </w:p>
    <w:p w14:paraId="0932494C" w14:textId="77777777" w:rsidR="00584F50" w:rsidRDefault="00584F50" w:rsidP="006E2336">
      <w:pPr>
        <w:pStyle w:val="ListParagraph"/>
        <w:numPr>
          <w:ilvl w:val="1"/>
          <w:numId w:val="30"/>
        </w:numPr>
        <w:spacing w:before="0" w:after="0"/>
      </w:pPr>
      <w:r>
        <w:t>Likelihood of failure distributed between minimum of 9.999e-04 and maximum of 2.381e-03.</w:t>
      </w:r>
    </w:p>
    <w:p w14:paraId="69329A23" w14:textId="77777777" w:rsidR="00584F50" w:rsidRDefault="00584F50" w:rsidP="006E2336">
      <w:pPr>
        <w:pStyle w:val="ListParagraph"/>
        <w:numPr>
          <w:ilvl w:val="2"/>
          <w:numId w:val="30"/>
        </w:numPr>
        <w:spacing w:before="0" w:after="0"/>
      </w:pPr>
      <w:r>
        <w:t xml:space="preserve">Land use distributed as </w:t>
      </w:r>
    </w:p>
    <w:p w14:paraId="55500D07" w14:textId="77777777" w:rsidR="00584F50" w:rsidRDefault="00584F50" w:rsidP="006E2336">
      <w:pPr>
        <w:pStyle w:val="ListParagraph"/>
        <w:numPr>
          <w:ilvl w:val="3"/>
          <w:numId w:val="30"/>
        </w:numPr>
        <w:spacing w:before="0" w:after="0"/>
      </w:pPr>
      <w:r>
        <w:t>Remote: 6.00</w:t>
      </w:r>
    </w:p>
    <w:p w14:paraId="7B1096FD" w14:textId="77777777" w:rsidR="00584F50" w:rsidRDefault="00584F50" w:rsidP="006E2336">
      <w:pPr>
        <w:pStyle w:val="ListParagraph"/>
        <w:numPr>
          <w:ilvl w:val="2"/>
          <w:numId w:val="30"/>
        </w:numPr>
        <w:spacing w:before="0" w:after="0"/>
      </w:pPr>
      <w:r>
        <w:t xml:space="preserve">Depth of cover distributed as </w:t>
      </w:r>
    </w:p>
    <w:p w14:paraId="467D52C2" w14:textId="77777777" w:rsidR="00584F50" w:rsidRDefault="00584F50" w:rsidP="006E2336">
      <w:pPr>
        <w:pStyle w:val="ListParagraph"/>
        <w:numPr>
          <w:ilvl w:val="3"/>
          <w:numId w:val="30"/>
        </w:numPr>
        <w:spacing w:before="0" w:after="0"/>
      </w:pPr>
      <w:r>
        <w:t>&lt; 0.24m: 1.53, &gt;= 0.30 to &lt; 0.37m: 0.66, &gt;= 0.43 to &lt; 0.49m: 0.35, &gt;= 0.49 to &lt; 0.55m: 1.62, &gt;= 0.55 to &lt; 0.61m: 0.47, &gt;= 0.61 to &lt; 0.67m: 0.67, &gt;= 0.67 to &lt; 0.76m: 0.71</w:t>
      </w:r>
    </w:p>
    <w:p w14:paraId="50DCB737" w14:textId="77777777" w:rsidR="00584F50" w:rsidRDefault="00584F50" w:rsidP="006E2336">
      <w:pPr>
        <w:pStyle w:val="ListParagraph"/>
        <w:numPr>
          <w:ilvl w:val="2"/>
          <w:numId w:val="30"/>
        </w:numPr>
        <w:spacing w:before="0" w:after="0"/>
      </w:pPr>
      <w:r>
        <w:t>Installation date between minimum of 1971-01-01 and maximum of 1971-01-01</w:t>
      </w:r>
    </w:p>
    <w:p w14:paraId="3E6D918C" w14:textId="77777777" w:rsidR="00584F50" w:rsidRDefault="00584F50" w:rsidP="006E2336">
      <w:pPr>
        <w:pStyle w:val="ListParagraph"/>
        <w:numPr>
          <w:ilvl w:val="2"/>
          <w:numId w:val="30"/>
        </w:numPr>
        <w:spacing w:before="0" w:after="0"/>
      </w:pPr>
      <w:r>
        <w:t>Outside diameter of 20.0 in.</w:t>
      </w:r>
    </w:p>
    <w:p w14:paraId="0C75762A" w14:textId="77777777" w:rsidR="00584F50" w:rsidRDefault="00584F50" w:rsidP="006E2336">
      <w:pPr>
        <w:pStyle w:val="ListParagraph"/>
        <w:numPr>
          <w:ilvl w:val="2"/>
          <w:numId w:val="30"/>
        </w:numPr>
        <w:spacing w:before="0" w:after="0"/>
      </w:pPr>
      <w:r>
        <w:t>Grade between minimum of 359.0 and maximum of 359.0 MPa</w:t>
      </w:r>
    </w:p>
    <w:p w14:paraId="1142D59E" w14:textId="77777777" w:rsidR="00584F50" w:rsidRDefault="00584F50" w:rsidP="006E2336">
      <w:pPr>
        <w:pStyle w:val="ListParagraph"/>
        <w:numPr>
          <w:ilvl w:val="2"/>
          <w:numId w:val="30"/>
        </w:numPr>
        <w:spacing w:before="0" w:after="0"/>
      </w:pPr>
      <w:r>
        <w:t>Wall thickness between minimum of 5.56 and maximum of 5.56 mm</w:t>
      </w:r>
    </w:p>
    <w:p w14:paraId="4C09D641" w14:textId="77777777" w:rsidR="00584F50" w:rsidRDefault="00584F50" w:rsidP="006E2336">
      <w:pPr>
        <w:pStyle w:val="ListParagraph"/>
        <w:numPr>
          <w:ilvl w:val="2"/>
          <w:numId w:val="30"/>
        </w:numPr>
        <w:spacing w:before="0" w:after="0"/>
      </w:pPr>
      <w:r>
        <w:t>Toughness between minimum of nan and maximum of nan J</w:t>
      </w:r>
    </w:p>
    <w:p w14:paraId="306D5CDF" w14:textId="77777777" w:rsidR="00584F50" w:rsidRDefault="00584F50" w:rsidP="006E2336">
      <w:pPr>
        <w:pStyle w:val="ListParagraph"/>
        <w:numPr>
          <w:ilvl w:val="2"/>
          <w:numId w:val="30"/>
        </w:numPr>
        <w:spacing w:before="0" w:after="0"/>
      </w:pPr>
      <w:r>
        <w:t>Probability of failure given a hit between minimum of 5.941e-02 and maximum of 5.941e-02</w:t>
      </w:r>
    </w:p>
    <w:p w14:paraId="6E90A802" w14:textId="77777777" w:rsidR="00584F50" w:rsidRDefault="00584F50" w:rsidP="006E2336">
      <w:pPr>
        <w:pStyle w:val="ListParagraph"/>
        <w:numPr>
          <w:ilvl w:val="2"/>
          <w:numId w:val="30"/>
        </w:numPr>
        <w:spacing w:before="0" w:after="0"/>
      </w:pPr>
      <w:r>
        <w:t>Class area location is/are 1.0.</w:t>
      </w:r>
    </w:p>
    <w:p w14:paraId="3E8A3C21" w14:textId="77777777" w:rsidR="00584F50" w:rsidRDefault="00584F50" w:rsidP="006E2336">
      <w:pPr>
        <w:pStyle w:val="ListParagraph"/>
        <w:numPr>
          <w:ilvl w:val="1"/>
          <w:numId w:val="30"/>
        </w:numPr>
        <w:spacing w:before="0" w:after="0"/>
      </w:pPr>
      <w:r>
        <w:t>Consequence of failure distributed between minimum of $10.03 and maximum of $11.91MM</w:t>
      </w:r>
    </w:p>
    <w:p w14:paraId="58318AF0" w14:textId="77777777" w:rsidR="00584F50" w:rsidRDefault="00584F50" w:rsidP="006E2336">
      <w:pPr>
        <w:pStyle w:val="ListParagraph"/>
        <w:numPr>
          <w:ilvl w:val="1"/>
          <w:numId w:val="30"/>
        </w:numPr>
        <w:spacing w:before="0" w:after="0"/>
      </w:pPr>
      <w:r>
        <w:t>Total length driven by Environmental: 6.0 meters.</w:t>
      </w:r>
    </w:p>
    <w:p w14:paraId="7FAC07EE" w14:textId="77777777" w:rsidR="00584F50" w:rsidRDefault="00584F50" w:rsidP="006E2336">
      <w:pPr>
        <w:pStyle w:val="ListParagraph"/>
        <w:numPr>
          <w:ilvl w:val="1"/>
          <w:numId w:val="30"/>
        </w:numPr>
        <w:spacing w:before="0" w:after="0"/>
      </w:pPr>
      <w:r>
        <w:t>Environmental Cost distributed between minimum of $7.00 and maximum of $8.40MM:</w:t>
      </w:r>
    </w:p>
    <w:p w14:paraId="05B92123" w14:textId="77777777" w:rsidR="00584F50" w:rsidRDefault="00584F50" w:rsidP="006E2336">
      <w:pPr>
        <w:pStyle w:val="ListParagraph"/>
        <w:numPr>
          <w:ilvl w:val="2"/>
          <w:numId w:val="30"/>
        </w:numPr>
        <w:spacing w:before="0" w:after="0"/>
      </w:pPr>
      <w:r>
        <w:t>Leak cost between minimum of $0.06 and maximum of $0.06MM</w:t>
      </w:r>
    </w:p>
    <w:p w14:paraId="2A38EFF1" w14:textId="77777777" w:rsidR="00584F50" w:rsidRDefault="00584F50" w:rsidP="006E2336">
      <w:pPr>
        <w:pStyle w:val="ListParagraph"/>
        <w:numPr>
          <w:ilvl w:val="2"/>
          <w:numId w:val="30"/>
        </w:numPr>
        <w:spacing w:before="0" w:after="0"/>
      </w:pPr>
      <w:r>
        <w:t>Leak spill volume between a minimum of 529.42 and maximum of 541.3 gallons</w:t>
      </w:r>
    </w:p>
    <w:p w14:paraId="6559BB2D" w14:textId="77777777" w:rsidR="00584F50" w:rsidRDefault="00584F50" w:rsidP="006E2336">
      <w:pPr>
        <w:pStyle w:val="ListParagraph"/>
        <w:numPr>
          <w:ilvl w:val="2"/>
          <w:numId w:val="30"/>
        </w:numPr>
        <w:spacing w:before="0" w:after="0"/>
      </w:pPr>
      <w:r>
        <w:t>Rupture cost between minimum of $144.81 and maximum of $148.06MM</w:t>
      </w:r>
    </w:p>
    <w:p w14:paraId="3E6EAA41" w14:textId="77777777" w:rsidR="00584F50" w:rsidRDefault="00584F50" w:rsidP="006E2336">
      <w:pPr>
        <w:pStyle w:val="ListParagraph"/>
        <w:numPr>
          <w:ilvl w:val="2"/>
          <w:numId w:val="30"/>
        </w:numPr>
        <w:spacing w:before="0" w:after="0"/>
      </w:pPr>
      <w:r>
        <w:t>Rupture spill volume is between a minimum of 1366242.13 and maximum of 1396891.33 gallons</w:t>
      </w:r>
    </w:p>
    <w:p w14:paraId="36865196" w14:textId="77777777" w:rsidR="00584F50" w:rsidRDefault="00584F50" w:rsidP="006E2336">
      <w:pPr>
        <w:pStyle w:val="ListParagraph"/>
        <w:numPr>
          <w:ilvl w:val="2"/>
          <w:numId w:val="30"/>
        </w:numPr>
        <w:spacing w:before="0" w:after="0"/>
      </w:pPr>
      <w:r>
        <w:t>Puncture cost between minimum of $1.84 and maximum of $1.89MM</w:t>
      </w:r>
    </w:p>
    <w:p w14:paraId="59F4B664" w14:textId="77777777" w:rsidR="00584F50" w:rsidRDefault="00584F50" w:rsidP="006E2336">
      <w:pPr>
        <w:pStyle w:val="ListParagraph"/>
        <w:numPr>
          <w:ilvl w:val="2"/>
          <w:numId w:val="30"/>
        </w:numPr>
        <w:spacing w:before="0" w:after="0"/>
      </w:pPr>
      <w:r>
        <w:t>Puncture spill volume is between a minimum of 17395.54 and maximum of 17785.77 gallons</w:t>
      </w:r>
    </w:p>
    <w:p w14:paraId="1C05FE6F" w14:textId="77777777" w:rsidR="00584F50" w:rsidRDefault="00584F50" w:rsidP="006E2336">
      <w:pPr>
        <w:pStyle w:val="ListParagraph"/>
        <w:numPr>
          <w:ilvl w:val="0"/>
          <w:numId w:val="30"/>
        </w:numPr>
        <w:spacing w:before="0" w:after="0"/>
      </w:pPr>
      <w:r>
        <w:t>"NPS20 ENBRIDGE BLEND TRANSFER from 10-34-33-22W3 to 2-34-33-22W3</w:t>
      </w:r>
    </w:p>
    <w:p w14:paraId="2CFEB594" w14:textId="77777777" w:rsidR="00584F50" w:rsidRDefault="00584F50" w:rsidP="006E2336">
      <w:pPr>
        <w:pStyle w:val="ListParagraph"/>
        <w:numPr>
          <w:ilvl w:val="1"/>
          <w:numId w:val="30"/>
        </w:numPr>
        <w:spacing w:before="0" w:after="0"/>
      </w:pPr>
      <w:r>
        <w:t>Total Cumulative Length (m):</w:t>
      </w:r>
      <w:r>
        <w:tab/>
        <w:t>4.79</w:t>
      </w:r>
    </w:p>
    <w:p w14:paraId="4288ACA8" w14:textId="77777777" w:rsidR="00584F50" w:rsidRDefault="00584F50" w:rsidP="006E2336">
      <w:pPr>
        <w:pStyle w:val="ListParagraph"/>
        <w:numPr>
          <w:ilvl w:val="1"/>
          <w:numId w:val="30"/>
        </w:numPr>
        <w:spacing w:before="0" w:after="0"/>
      </w:pPr>
      <w:r>
        <w:lastRenderedPageBreak/>
        <w:t>Likelihood of failure distributed between minimum of 1.108e-02 and maximum of 1.518e-02.</w:t>
      </w:r>
    </w:p>
    <w:p w14:paraId="10548439" w14:textId="77777777" w:rsidR="00584F50" w:rsidRDefault="00584F50" w:rsidP="006E2336">
      <w:pPr>
        <w:pStyle w:val="ListParagraph"/>
        <w:numPr>
          <w:ilvl w:val="2"/>
          <w:numId w:val="30"/>
        </w:numPr>
        <w:spacing w:before="0" w:after="0"/>
      </w:pPr>
      <w:r>
        <w:t xml:space="preserve">Land use distributed as </w:t>
      </w:r>
    </w:p>
    <w:p w14:paraId="1561345C" w14:textId="77777777" w:rsidR="00584F50" w:rsidRDefault="00584F50" w:rsidP="006E2336">
      <w:pPr>
        <w:pStyle w:val="ListParagraph"/>
        <w:numPr>
          <w:ilvl w:val="3"/>
          <w:numId w:val="30"/>
        </w:numPr>
        <w:spacing w:before="0" w:after="0"/>
      </w:pPr>
      <w:r>
        <w:t>Agricultural: 4.79</w:t>
      </w:r>
    </w:p>
    <w:p w14:paraId="4D2262FF" w14:textId="77777777" w:rsidR="00584F50" w:rsidRDefault="00584F50" w:rsidP="006E2336">
      <w:pPr>
        <w:pStyle w:val="ListParagraph"/>
        <w:numPr>
          <w:ilvl w:val="2"/>
          <w:numId w:val="30"/>
        </w:numPr>
        <w:spacing w:before="0" w:after="0"/>
      </w:pPr>
      <w:r>
        <w:t xml:space="preserve">Depth of cover distributed as </w:t>
      </w:r>
    </w:p>
    <w:p w14:paraId="3B3CA59B" w14:textId="77777777" w:rsidR="00584F50" w:rsidRDefault="00584F50" w:rsidP="006E2336">
      <w:pPr>
        <w:pStyle w:val="ListParagraph"/>
        <w:numPr>
          <w:ilvl w:val="3"/>
          <w:numId w:val="30"/>
        </w:numPr>
        <w:spacing w:before="0" w:after="0"/>
      </w:pPr>
      <w:r>
        <w:t>&lt; 0.24m: 3.73, &gt;= 0.43 to &lt; 0.49m: 1.06</w:t>
      </w:r>
    </w:p>
    <w:p w14:paraId="20AA0467" w14:textId="77777777" w:rsidR="00584F50" w:rsidRDefault="00584F50" w:rsidP="006E2336">
      <w:pPr>
        <w:pStyle w:val="ListParagraph"/>
        <w:numPr>
          <w:ilvl w:val="2"/>
          <w:numId w:val="30"/>
        </w:numPr>
        <w:spacing w:before="0" w:after="0"/>
      </w:pPr>
      <w:r>
        <w:t>Installation date between minimum of 1971-01-01 and maximum of 1971-01-01</w:t>
      </w:r>
    </w:p>
    <w:p w14:paraId="357795C5" w14:textId="77777777" w:rsidR="00584F50" w:rsidRDefault="00584F50" w:rsidP="006E2336">
      <w:pPr>
        <w:pStyle w:val="ListParagraph"/>
        <w:numPr>
          <w:ilvl w:val="2"/>
          <w:numId w:val="30"/>
        </w:numPr>
        <w:spacing w:before="0" w:after="0"/>
      </w:pPr>
      <w:r>
        <w:t>Outside diameter of 20.0 in.</w:t>
      </w:r>
    </w:p>
    <w:p w14:paraId="47B982CE" w14:textId="77777777" w:rsidR="00584F50" w:rsidRDefault="00584F50" w:rsidP="006E2336">
      <w:pPr>
        <w:pStyle w:val="ListParagraph"/>
        <w:numPr>
          <w:ilvl w:val="2"/>
          <w:numId w:val="30"/>
        </w:numPr>
        <w:spacing w:before="0" w:after="0"/>
      </w:pPr>
      <w:r>
        <w:t>Grade between minimum of 241.0 and maximum of 241.0 MPa</w:t>
      </w:r>
    </w:p>
    <w:p w14:paraId="32DBE351" w14:textId="77777777" w:rsidR="00584F50" w:rsidRDefault="00584F50" w:rsidP="006E2336">
      <w:pPr>
        <w:pStyle w:val="ListParagraph"/>
        <w:numPr>
          <w:ilvl w:val="2"/>
          <w:numId w:val="30"/>
        </w:numPr>
        <w:spacing w:before="0" w:after="0"/>
      </w:pPr>
      <w:r>
        <w:t>Wall thickness between minimum of 5.56 and maximum of 5.56 mm</w:t>
      </w:r>
    </w:p>
    <w:p w14:paraId="38AC6308" w14:textId="77777777" w:rsidR="00584F50" w:rsidRDefault="00584F50" w:rsidP="006E2336">
      <w:pPr>
        <w:pStyle w:val="ListParagraph"/>
        <w:numPr>
          <w:ilvl w:val="2"/>
          <w:numId w:val="30"/>
        </w:numPr>
        <w:spacing w:before="0" w:after="0"/>
      </w:pPr>
      <w:r>
        <w:t>Toughness between minimum of nan and maximum of nan J</w:t>
      </w:r>
    </w:p>
    <w:p w14:paraId="4860041F" w14:textId="77777777" w:rsidR="00584F50" w:rsidRDefault="00584F50" w:rsidP="006E2336">
      <w:pPr>
        <w:pStyle w:val="ListParagraph"/>
        <w:numPr>
          <w:ilvl w:val="2"/>
          <w:numId w:val="30"/>
        </w:numPr>
        <w:spacing w:before="0" w:after="0"/>
      </w:pPr>
      <w:r>
        <w:t>Probability of failure given a hit between minimum of 9.115e-02 and maximum of 9.115e-02</w:t>
      </w:r>
    </w:p>
    <w:p w14:paraId="268AE76A" w14:textId="77777777" w:rsidR="00584F50" w:rsidRDefault="00584F50" w:rsidP="006E2336">
      <w:pPr>
        <w:pStyle w:val="ListParagraph"/>
        <w:numPr>
          <w:ilvl w:val="2"/>
          <w:numId w:val="30"/>
        </w:numPr>
        <w:spacing w:before="0" w:after="0"/>
      </w:pPr>
      <w:r>
        <w:t>Class area location is/are 1.0.</w:t>
      </w:r>
    </w:p>
    <w:p w14:paraId="39DC924B" w14:textId="77777777" w:rsidR="00584F50" w:rsidRDefault="00584F50" w:rsidP="006E2336">
      <w:pPr>
        <w:pStyle w:val="ListParagraph"/>
        <w:numPr>
          <w:ilvl w:val="1"/>
          <w:numId w:val="30"/>
        </w:numPr>
        <w:spacing w:before="0" w:after="0"/>
      </w:pPr>
      <w:r>
        <w:t>Consequence of failure distributed between minimum of $6.73 and maximum of $6.94MM</w:t>
      </w:r>
    </w:p>
    <w:p w14:paraId="5DE51758" w14:textId="77777777" w:rsidR="00584F50" w:rsidRDefault="00584F50" w:rsidP="006E2336">
      <w:pPr>
        <w:pStyle w:val="ListParagraph"/>
        <w:numPr>
          <w:ilvl w:val="1"/>
          <w:numId w:val="30"/>
        </w:numPr>
        <w:spacing w:before="0" w:after="0"/>
      </w:pPr>
      <w:r>
        <w:t>Total length driven by Environmental: 4.79 meters.</w:t>
      </w:r>
    </w:p>
    <w:p w14:paraId="38BD6B7A" w14:textId="77777777" w:rsidR="00584F50" w:rsidRDefault="00584F50" w:rsidP="006E2336">
      <w:pPr>
        <w:pStyle w:val="ListParagraph"/>
        <w:numPr>
          <w:ilvl w:val="1"/>
          <w:numId w:val="30"/>
        </w:numPr>
        <w:spacing w:before="0" w:after="0"/>
      </w:pPr>
      <w:r>
        <w:t>Environmental Cost distributed between minimum of $5.80 and maximum of $6.00MM:</w:t>
      </w:r>
    </w:p>
    <w:p w14:paraId="55D0FF5C" w14:textId="77777777" w:rsidR="00584F50" w:rsidRDefault="00584F50" w:rsidP="006E2336">
      <w:pPr>
        <w:pStyle w:val="ListParagraph"/>
        <w:numPr>
          <w:ilvl w:val="2"/>
          <w:numId w:val="30"/>
        </w:numPr>
        <w:spacing w:before="0" w:after="0"/>
      </w:pPr>
      <w:r>
        <w:t>Leak cost between minimum of $0.05 and maximum of $0.05MM</w:t>
      </w:r>
    </w:p>
    <w:p w14:paraId="4DE156AB" w14:textId="77777777" w:rsidR="00584F50" w:rsidRDefault="00584F50" w:rsidP="006E2336">
      <w:pPr>
        <w:pStyle w:val="ListParagraph"/>
        <w:numPr>
          <w:ilvl w:val="2"/>
          <w:numId w:val="30"/>
        </w:numPr>
        <w:spacing w:before="0" w:after="0"/>
      </w:pPr>
      <w:r>
        <w:t>Leak spill volume between a minimum of 510.83 and maximum of 510.83 gallons</w:t>
      </w:r>
    </w:p>
    <w:p w14:paraId="58C6CDB0" w14:textId="77777777" w:rsidR="00584F50" w:rsidRDefault="00584F50" w:rsidP="006E2336">
      <w:pPr>
        <w:pStyle w:val="ListParagraph"/>
        <w:numPr>
          <w:ilvl w:val="2"/>
          <w:numId w:val="30"/>
        </w:numPr>
        <w:spacing w:before="0" w:after="0"/>
      </w:pPr>
      <w:r>
        <w:t>Rupture cost between minimum of $139.73 and maximum of $139.73MM</w:t>
      </w:r>
    </w:p>
    <w:p w14:paraId="5DCDC488" w14:textId="77777777" w:rsidR="00584F50" w:rsidRDefault="00584F50" w:rsidP="006E2336">
      <w:pPr>
        <w:pStyle w:val="ListParagraph"/>
        <w:numPr>
          <w:ilvl w:val="2"/>
          <w:numId w:val="30"/>
        </w:numPr>
        <w:spacing w:before="0" w:after="0"/>
      </w:pPr>
      <w:r>
        <w:t>Rupture spill volume is between a minimum of 1318272.77 and maximum of 1318272.77 gallons</w:t>
      </w:r>
    </w:p>
    <w:p w14:paraId="39F98F51" w14:textId="77777777" w:rsidR="00584F50" w:rsidRDefault="00584F50" w:rsidP="006E2336">
      <w:pPr>
        <w:pStyle w:val="ListParagraph"/>
        <w:numPr>
          <w:ilvl w:val="2"/>
          <w:numId w:val="30"/>
        </w:numPr>
        <w:spacing w:before="0" w:after="0"/>
      </w:pPr>
      <w:r>
        <w:t>Puncture cost between minimum of $1.78 and maximum of $1.78MM</w:t>
      </w:r>
    </w:p>
    <w:p w14:paraId="35FBDE35" w14:textId="77777777" w:rsidR="00584F50" w:rsidRDefault="00584F50" w:rsidP="006E2336">
      <w:pPr>
        <w:pStyle w:val="ListParagraph"/>
        <w:numPr>
          <w:ilvl w:val="2"/>
          <w:numId w:val="30"/>
        </w:numPr>
        <w:spacing w:before="0" w:after="0"/>
      </w:pPr>
      <w:r>
        <w:t>Puncture spill volume is between a minimum of 16784.77 and maximum of 16784.77 gallons</w:t>
      </w:r>
    </w:p>
    <w:p w14:paraId="1A88718C" w14:textId="77777777" w:rsidR="00584F50" w:rsidRDefault="00584F50" w:rsidP="006E2336">
      <w:pPr>
        <w:pStyle w:val="ListParagraph"/>
        <w:numPr>
          <w:ilvl w:val="0"/>
          <w:numId w:val="30"/>
        </w:numPr>
        <w:spacing w:before="0" w:after="0"/>
      </w:pPr>
      <w:r>
        <w:t xml:space="preserve">"NPS4 </w:t>
      </w:r>
      <w:proofErr w:type="spellStart"/>
      <w:r>
        <w:t>Westerose</w:t>
      </w:r>
      <w:proofErr w:type="spellEnd"/>
      <w:r>
        <w:t xml:space="preserve"> - </w:t>
      </w:r>
      <w:proofErr w:type="spellStart"/>
      <w:r>
        <w:t>Lact</w:t>
      </w:r>
      <w:proofErr w:type="spellEnd"/>
      <w:r>
        <w:t xml:space="preserve"> </w:t>
      </w:r>
      <w:proofErr w:type="gramStart"/>
      <w:r>
        <w:t>From</w:t>
      </w:r>
      <w:proofErr w:type="gramEnd"/>
      <w:r>
        <w:t xml:space="preserve">  04-03-046-28 W4M To 02-06-46-27W4M</w:t>
      </w:r>
    </w:p>
    <w:p w14:paraId="7F78B69C" w14:textId="77777777" w:rsidR="00584F50" w:rsidRDefault="00584F50" w:rsidP="006E2336">
      <w:pPr>
        <w:pStyle w:val="ListParagraph"/>
        <w:numPr>
          <w:ilvl w:val="1"/>
          <w:numId w:val="30"/>
        </w:numPr>
        <w:spacing w:before="0" w:after="0"/>
      </w:pPr>
      <w:r>
        <w:t>Total Cumulative Length (m):</w:t>
      </w:r>
      <w:r>
        <w:tab/>
        <w:t>4.68</w:t>
      </w:r>
    </w:p>
    <w:p w14:paraId="55028C10" w14:textId="77777777" w:rsidR="00584F50" w:rsidRDefault="00584F50" w:rsidP="006E2336">
      <w:pPr>
        <w:pStyle w:val="ListParagraph"/>
        <w:numPr>
          <w:ilvl w:val="1"/>
          <w:numId w:val="30"/>
        </w:numPr>
        <w:spacing w:before="0" w:after="0"/>
      </w:pPr>
      <w:r>
        <w:t>Likelihood of failure distributed between minimum of 2.272e-03 and maximum of 9.441e-03.</w:t>
      </w:r>
    </w:p>
    <w:p w14:paraId="5DC4125C" w14:textId="77777777" w:rsidR="00584F50" w:rsidRDefault="00584F50" w:rsidP="006E2336">
      <w:pPr>
        <w:pStyle w:val="ListParagraph"/>
        <w:numPr>
          <w:ilvl w:val="2"/>
          <w:numId w:val="30"/>
        </w:numPr>
        <w:spacing w:before="0" w:after="0"/>
      </w:pPr>
      <w:r>
        <w:t xml:space="preserve">Land use distributed as </w:t>
      </w:r>
    </w:p>
    <w:p w14:paraId="46013760" w14:textId="77777777" w:rsidR="00584F50" w:rsidRDefault="00584F50" w:rsidP="006E2336">
      <w:pPr>
        <w:pStyle w:val="ListParagraph"/>
        <w:numPr>
          <w:ilvl w:val="3"/>
          <w:numId w:val="30"/>
        </w:numPr>
        <w:spacing w:before="0" w:after="0"/>
      </w:pPr>
      <w:r>
        <w:t>Agricultural: 0.10</w:t>
      </w:r>
    </w:p>
    <w:p w14:paraId="37B6438E" w14:textId="77777777" w:rsidR="00584F50" w:rsidRDefault="00584F50" w:rsidP="006E2336">
      <w:pPr>
        <w:pStyle w:val="ListParagraph"/>
        <w:numPr>
          <w:ilvl w:val="3"/>
          <w:numId w:val="30"/>
        </w:numPr>
        <w:spacing w:before="0" w:after="0"/>
      </w:pPr>
      <w:r>
        <w:t>Water Course: 4.58</w:t>
      </w:r>
    </w:p>
    <w:p w14:paraId="664A64B8" w14:textId="77777777" w:rsidR="00584F50" w:rsidRDefault="00584F50" w:rsidP="006E2336">
      <w:pPr>
        <w:pStyle w:val="ListParagraph"/>
        <w:numPr>
          <w:ilvl w:val="2"/>
          <w:numId w:val="30"/>
        </w:numPr>
        <w:spacing w:before="0" w:after="0"/>
      </w:pPr>
      <w:r>
        <w:t xml:space="preserve">Depth of cover distributed as </w:t>
      </w:r>
    </w:p>
    <w:p w14:paraId="4F06C148" w14:textId="77777777" w:rsidR="00584F50" w:rsidRDefault="00584F50" w:rsidP="006E2336">
      <w:pPr>
        <w:pStyle w:val="ListParagraph"/>
        <w:numPr>
          <w:ilvl w:val="3"/>
          <w:numId w:val="30"/>
        </w:numPr>
        <w:spacing w:before="0" w:after="0"/>
      </w:pPr>
      <w:r>
        <w:t>nan</w:t>
      </w:r>
    </w:p>
    <w:p w14:paraId="5131CA36" w14:textId="77777777" w:rsidR="00584F50" w:rsidRDefault="00584F50" w:rsidP="006E2336">
      <w:pPr>
        <w:pStyle w:val="ListParagraph"/>
        <w:numPr>
          <w:ilvl w:val="2"/>
          <w:numId w:val="30"/>
        </w:numPr>
        <w:spacing w:before="0" w:after="0"/>
      </w:pPr>
      <w:r>
        <w:t>Installation date between minimum of 2011-10-01 and maximum of 2011-10-01</w:t>
      </w:r>
    </w:p>
    <w:p w14:paraId="7E275866" w14:textId="77777777" w:rsidR="00584F50" w:rsidRDefault="00584F50" w:rsidP="006E2336">
      <w:pPr>
        <w:pStyle w:val="ListParagraph"/>
        <w:numPr>
          <w:ilvl w:val="2"/>
          <w:numId w:val="30"/>
        </w:numPr>
        <w:spacing w:before="0" w:after="0"/>
      </w:pPr>
      <w:r>
        <w:t>Outside diameter of 4.5 in.</w:t>
      </w:r>
    </w:p>
    <w:p w14:paraId="467738A4" w14:textId="77777777" w:rsidR="00584F50" w:rsidRDefault="00584F50" w:rsidP="006E2336">
      <w:pPr>
        <w:pStyle w:val="ListParagraph"/>
        <w:numPr>
          <w:ilvl w:val="2"/>
          <w:numId w:val="30"/>
        </w:numPr>
        <w:spacing w:before="0" w:after="0"/>
      </w:pPr>
      <w:r>
        <w:t>Grade between minimum of 359.0 and maximum of 359.0 MPa</w:t>
      </w:r>
    </w:p>
    <w:p w14:paraId="66C4C185" w14:textId="77777777" w:rsidR="00584F50" w:rsidRDefault="00584F50" w:rsidP="006E2336">
      <w:pPr>
        <w:pStyle w:val="ListParagraph"/>
        <w:numPr>
          <w:ilvl w:val="2"/>
          <w:numId w:val="30"/>
        </w:numPr>
        <w:spacing w:before="0" w:after="0"/>
      </w:pPr>
      <w:r>
        <w:t>Wall thickness between minimum of 3.96 and maximum of 3.96 mm</w:t>
      </w:r>
    </w:p>
    <w:p w14:paraId="2540F245" w14:textId="77777777" w:rsidR="00584F50" w:rsidRDefault="00584F50" w:rsidP="006E2336">
      <w:pPr>
        <w:pStyle w:val="ListParagraph"/>
        <w:numPr>
          <w:ilvl w:val="2"/>
          <w:numId w:val="30"/>
        </w:numPr>
        <w:spacing w:before="0" w:after="0"/>
      </w:pPr>
      <w:r>
        <w:t>Toughness between minimum of nan and maximum of nan J</w:t>
      </w:r>
    </w:p>
    <w:p w14:paraId="479B0A92" w14:textId="77777777" w:rsidR="00584F50" w:rsidRDefault="00584F50" w:rsidP="006E2336">
      <w:pPr>
        <w:pStyle w:val="ListParagraph"/>
        <w:numPr>
          <w:ilvl w:val="2"/>
          <w:numId w:val="30"/>
        </w:numPr>
        <w:spacing w:before="0" w:after="0"/>
      </w:pPr>
      <w:r>
        <w:t>Probability of failure given a hit between minimum of 2.268e-01 and maximum of 2.268e-01</w:t>
      </w:r>
    </w:p>
    <w:p w14:paraId="21F16426" w14:textId="77777777" w:rsidR="00584F50" w:rsidRDefault="00584F50" w:rsidP="006E2336">
      <w:pPr>
        <w:pStyle w:val="ListParagraph"/>
        <w:numPr>
          <w:ilvl w:val="2"/>
          <w:numId w:val="30"/>
        </w:numPr>
        <w:spacing w:before="0" w:after="0"/>
      </w:pPr>
      <w:r>
        <w:t>Class area location is/are 1.0.</w:t>
      </w:r>
    </w:p>
    <w:p w14:paraId="449BC8DE" w14:textId="77777777" w:rsidR="00584F50" w:rsidRDefault="00584F50" w:rsidP="006E2336">
      <w:pPr>
        <w:pStyle w:val="ListParagraph"/>
        <w:numPr>
          <w:ilvl w:val="1"/>
          <w:numId w:val="30"/>
        </w:numPr>
        <w:spacing w:before="0" w:after="0"/>
      </w:pPr>
      <w:r>
        <w:t>Consequence of failure distributed between minimum of $11.64 and maximum of $12.05MM</w:t>
      </w:r>
    </w:p>
    <w:p w14:paraId="2775B5EE" w14:textId="77777777" w:rsidR="00584F50" w:rsidRDefault="00584F50" w:rsidP="006E2336">
      <w:pPr>
        <w:pStyle w:val="ListParagraph"/>
        <w:numPr>
          <w:ilvl w:val="1"/>
          <w:numId w:val="30"/>
        </w:numPr>
        <w:spacing w:before="0" w:after="0"/>
      </w:pPr>
      <w:r>
        <w:t>Total length driven by Environmental: 4.68 meters.</w:t>
      </w:r>
    </w:p>
    <w:p w14:paraId="69D137A9" w14:textId="77777777" w:rsidR="00584F50" w:rsidRDefault="00584F50" w:rsidP="006E2336">
      <w:pPr>
        <w:pStyle w:val="ListParagraph"/>
        <w:numPr>
          <w:ilvl w:val="1"/>
          <w:numId w:val="30"/>
        </w:numPr>
        <w:spacing w:before="0" w:after="0"/>
      </w:pPr>
      <w:r>
        <w:t>Environmental Cost distributed between minimum of $11.33 and maximum of $11.77MM:</w:t>
      </w:r>
    </w:p>
    <w:p w14:paraId="1A51442F" w14:textId="77777777" w:rsidR="00584F50" w:rsidRDefault="00584F50" w:rsidP="006E2336">
      <w:pPr>
        <w:pStyle w:val="ListParagraph"/>
        <w:numPr>
          <w:ilvl w:val="2"/>
          <w:numId w:val="30"/>
        </w:numPr>
        <w:spacing w:before="0" w:after="0"/>
      </w:pPr>
      <w:r>
        <w:t>Leak cost between minimum of $0.32 and maximum of $0.32MM</w:t>
      </w:r>
    </w:p>
    <w:p w14:paraId="3AB1873B" w14:textId="77777777" w:rsidR="00584F50" w:rsidRDefault="00584F50" w:rsidP="006E2336">
      <w:pPr>
        <w:pStyle w:val="ListParagraph"/>
        <w:numPr>
          <w:ilvl w:val="2"/>
          <w:numId w:val="30"/>
        </w:numPr>
        <w:spacing w:before="0" w:after="0"/>
      </w:pPr>
      <w:r>
        <w:t>Leak spill volume between a minimum of 1788.53 and maximum of 1800.88 gallons</w:t>
      </w:r>
    </w:p>
    <w:p w14:paraId="479DB933" w14:textId="77777777" w:rsidR="00584F50" w:rsidRDefault="00584F50" w:rsidP="006E2336">
      <w:pPr>
        <w:pStyle w:val="ListParagraph"/>
        <w:numPr>
          <w:ilvl w:val="2"/>
          <w:numId w:val="30"/>
        </w:numPr>
        <w:spacing w:before="0" w:after="0"/>
      </w:pPr>
      <w:r>
        <w:t>Rupture cost between minimum of $41.57 and maximum of $41.86MM</w:t>
      </w:r>
    </w:p>
    <w:p w14:paraId="08D6C068" w14:textId="77777777" w:rsidR="00584F50" w:rsidRDefault="00584F50" w:rsidP="006E2336">
      <w:pPr>
        <w:pStyle w:val="ListParagraph"/>
        <w:numPr>
          <w:ilvl w:val="2"/>
          <w:numId w:val="30"/>
        </w:numPr>
        <w:spacing w:before="0" w:after="0"/>
      </w:pPr>
      <w:r>
        <w:lastRenderedPageBreak/>
        <w:t>Rupture spill volume is between a minimum of 233662.84 and maximum of 235275.72 gallons</w:t>
      </w:r>
    </w:p>
    <w:p w14:paraId="31A01852" w14:textId="77777777" w:rsidR="00584F50" w:rsidRDefault="00584F50" w:rsidP="006E2336">
      <w:pPr>
        <w:pStyle w:val="ListParagraph"/>
        <w:numPr>
          <w:ilvl w:val="2"/>
          <w:numId w:val="30"/>
        </w:numPr>
        <w:spacing w:before="0" w:after="0"/>
      </w:pPr>
      <w:r>
        <w:t>Puncture cost between minimum of $10.46 and maximum of $10.53MM</w:t>
      </w:r>
    </w:p>
    <w:p w14:paraId="65D1C0A7" w14:textId="77777777" w:rsidR="00584F50" w:rsidRDefault="00584F50" w:rsidP="006E2336">
      <w:pPr>
        <w:pStyle w:val="ListParagraph"/>
        <w:numPr>
          <w:ilvl w:val="2"/>
          <w:numId w:val="30"/>
        </w:numPr>
        <w:spacing w:before="0" w:after="0"/>
      </w:pPr>
      <w:r>
        <w:t>Puncture spill volume is between a minimum of 58767.16 and maximum of 59172.81 gallons</w:t>
      </w:r>
    </w:p>
    <w:p w14:paraId="3AD8AFB8" w14:textId="77777777" w:rsidR="00584F50" w:rsidRDefault="00584F50" w:rsidP="006E2336">
      <w:pPr>
        <w:pStyle w:val="ListParagraph"/>
        <w:numPr>
          <w:ilvl w:val="0"/>
          <w:numId w:val="30"/>
        </w:numPr>
        <w:spacing w:before="0" w:after="0"/>
      </w:pPr>
      <w:r>
        <w:t xml:space="preserve">"NPS4 SS-12 From 15-15-16-17-W3 </w:t>
      </w:r>
      <w:proofErr w:type="gramStart"/>
      <w:r>
        <w:t>To</w:t>
      </w:r>
      <w:proofErr w:type="gramEnd"/>
      <w:r>
        <w:t xml:space="preserve"> 15-15-16-17W3</w:t>
      </w:r>
    </w:p>
    <w:p w14:paraId="25D9F2A6" w14:textId="77777777" w:rsidR="00584F50" w:rsidRDefault="00584F50" w:rsidP="006E2336">
      <w:pPr>
        <w:pStyle w:val="ListParagraph"/>
        <w:numPr>
          <w:ilvl w:val="1"/>
          <w:numId w:val="30"/>
        </w:numPr>
        <w:spacing w:before="0" w:after="0"/>
      </w:pPr>
      <w:r>
        <w:t>Total Cumulative Length (m):</w:t>
      </w:r>
      <w:r>
        <w:tab/>
        <w:t>4.65</w:t>
      </w:r>
    </w:p>
    <w:p w14:paraId="353E84C0" w14:textId="77777777" w:rsidR="00584F50" w:rsidRDefault="00584F50" w:rsidP="006E2336">
      <w:pPr>
        <w:pStyle w:val="ListParagraph"/>
        <w:numPr>
          <w:ilvl w:val="1"/>
          <w:numId w:val="30"/>
        </w:numPr>
        <w:spacing w:before="0" w:after="0"/>
      </w:pPr>
      <w:r>
        <w:t>Likelihood of failure distributed between minimum of 1.613e-02 and maximum of 3.103e-02.</w:t>
      </w:r>
    </w:p>
    <w:p w14:paraId="3A77874D" w14:textId="77777777" w:rsidR="00584F50" w:rsidRDefault="00584F50" w:rsidP="006E2336">
      <w:pPr>
        <w:pStyle w:val="ListParagraph"/>
        <w:numPr>
          <w:ilvl w:val="2"/>
          <w:numId w:val="30"/>
        </w:numPr>
        <w:spacing w:before="0" w:after="0"/>
      </w:pPr>
      <w:r>
        <w:t xml:space="preserve">Land use distributed as </w:t>
      </w:r>
    </w:p>
    <w:p w14:paraId="168E6EBD" w14:textId="77777777" w:rsidR="00584F50" w:rsidRDefault="00584F50" w:rsidP="006E2336">
      <w:pPr>
        <w:pStyle w:val="ListParagraph"/>
        <w:numPr>
          <w:ilvl w:val="3"/>
          <w:numId w:val="30"/>
        </w:numPr>
        <w:spacing w:before="0" w:after="0"/>
      </w:pPr>
      <w:r>
        <w:t>Agricultural: 4.65</w:t>
      </w:r>
    </w:p>
    <w:p w14:paraId="713B135C" w14:textId="77777777" w:rsidR="00584F50" w:rsidRDefault="00584F50" w:rsidP="006E2336">
      <w:pPr>
        <w:pStyle w:val="ListParagraph"/>
        <w:numPr>
          <w:ilvl w:val="2"/>
          <w:numId w:val="30"/>
        </w:numPr>
        <w:spacing w:before="0" w:after="0"/>
      </w:pPr>
      <w:r>
        <w:t xml:space="preserve">Depth of cover distributed as </w:t>
      </w:r>
    </w:p>
    <w:p w14:paraId="0262B44D" w14:textId="77777777" w:rsidR="00584F50" w:rsidRDefault="00584F50" w:rsidP="006E2336">
      <w:pPr>
        <w:pStyle w:val="ListParagraph"/>
        <w:numPr>
          <w:ilvl w:val="3"/>
          <w:numId w:val="30"/>
        </w:numPr>
        <w:spacing w:before="0" w:after="0"/>
      </w:pPr>
      <w:r>
        <w:t>&lt; 0.24m: 4.48, &gt;= 0.61 to &lt; 0.67m: 0.17</w:t>
      </w:r>
    </w:p>
    <w:p w14:paraId="1FAB9576" w14:textId="77777777" w:rsidR="00584F50" w:rsidRDefault="00584F50" w:rsidP="006E2336">
      <w:pPr>
        <w:pStyle w:val="ListParagraph"/>
        <w:numPr>
          <w:ilvl w:val="2"/>
          <w:numId w:val="30"/>
        </w:numPr>
        <w:spacing w:before="0" w:after="0"/>
      </w:pPr>
      <w:r>
        <w:t>Installation date between minimum of 1955-01-01 and maximum of 1955-01-01</w:t>
      </w:r>
    </w:p>
    <w:p w14:paraId="14919F26" w14:textId="77777777" w:rsidR="00584F50" w:rsidRDefault="00584F50" w:rsidP="006E2336">
      <w:pPr>
        <w:pStyle w:val="ListParagraph"/>
        <w:numPr>
          <w:ilvl w:val="2"/>
          <w:numId w:val="30"/>
        </w:numPr>
        <w:spacing w:before="0" w:after="0"/>
      </w:pPr>
      <w:r>
        <w:t>Outside diameter of 4.5 in.</w:t>
      </w:r>
    </w:p>
    <w:p w14:paraId="31931FAA" w14:textId="77777777" w:rsidR="00584F50" w:rsidRDefault="00584F50" w:rsidP="006E2336">
      <w:pPr>
        <w:pStyle w:val="ListParagraph"/>
        <w:numPr>
          <w:ilvl w:val="2"/>
          <w:numId w:val="30"/>
        </w:numPr>
        <w:spacing w:before="0" w:after="0"/>
      </w:pPr>
      <w:r>
        <w:t>Grade between minimum of 290.0 and maximum of 290.0 MPa</w:t>
      </w:r>
    </w:p>
    <w:p w14:paraId="743292B3" w14:textId="77777777" w:rsidR="00584F50" w:rsidRDefault="00584F50" w:rsidP="006E2336">
      <w:pPr>
        <w:pStyle w:val="ListParagraph"/>
        <w:numPr>
          <w:ilvl w:val="2"/>
          <w:numId w:val="30"/>
        </w:numPr>
        <w:spacing w:before="0" w:after="0"/>
      </w:pPr>
      <w:r>
        <w:t>Wall thickness between minimum of 6.02 and maximum of 6.02 mm</w:t>
      </w:r>
    </w:p>
    <w:p w14:paraId="5332C3FA" w14:textId="77777777" w:rsidR="00584F50" w:rsidRDefault="00584F50" w:rsidP="006E2336">
      <w:pPr>
        <w:pStyle w:val="ListParagraph"/>
        <w:numPr>
          <w:ilvl w:val="2"/>
          <w:numId w:val="30"/>
        </w:numPr>
        <w:spacing w:before="0" w:after="0"/>
      </w:pPr>
      <w:r>
        <w:t>Toughness between minimum of nan and maximum of nan J</w:t>
      </w:r>
    </w:p>
    <w:p w14:paraId="5D953DD6" w14:textId="77777777" w:rsidR="00584F50" w:rsidRDefault="00584F50" w:rsidP="006E2336">
      <w:pPr>
        <w:pStyle w:val="ListParagraph"/>
        <w:numPr>
          <w:ilvl w:val="2"/>
          <w:numId w:val="30"/>
        </w:numPr>
        <w:spacing w:before="0" w:after="0"/>
      </w:pPr>
      <w:r>
        <w:t>Probability of failure given a hit between minimum of 1.863e-01 and maximum of 1.863e-01</w:t>
      </w:r>
    </w:p>
    <w:p w14:paraId="417229C9" w14:textId="77777777" w:rsidR="00584F50" w:rsidRDefault="00584F50" w:rsidP="006E2336">
      <w:pPr>
        <w:pStyle w:val="ListParagraph"/>
        <w:numPr>
          <w:ilvl w:val="2"/>
          <w:numId w:val="30"/>
        </w:numPr>
        <w:spacing w:before="0" w:after="0"/>
      </w:pPr>
      <w:r>
        <w:t>Class area location is/are 1.0.</w:t>
      </w:r>
    </w:p>
    <w:p w14:paraId="53B9E533" w14:textId="77777777" w:rsidR="00584F50" w:rsidRDefault="00584F50" w:rsidP="006E2336">
      <w:pPr>
        <w:pStyle w:val="ListParagraph"/>
        <w:numPr>
          <w:ilvl w:val="1"/>
          <w:numId w:val="30"/>
        </w:numPr>
        <w:spacing w:before="0" w:after="0"/>
      </w:pPr>
      <w:r>
        <w:t>Consequence of failure distributed between minimum of $3.91 and maximum of $4.72MM</w:t>
      </w:r>
    </w:p>
    <w:p w14:paraId="1D9AC5EC" w14:textId="77777777" w:rsidR="00584F50" w:rsidRDefault="00584F50" w:rsidP="006E2336">
      <w:pPr>
        <w:pStyle w:val="ListParagraph"/>
        <w:numPr>
          <w:ilvl w:val="1"/>
          <w:numId w:val="30"/>
        </w:numPr>
        <w:spacing w:before="0" w:after="0"/>
      </w:pPr>
      <w:r>
        <w:t>Total length driven by Environmental: 4.65 meters.</w:t>
      </w:r>
    </w:p>
    <w:p w14:paraId="55A7B3E4" w14:textId="77777777" w:rsidR="00584F50" w:rsidRDefault="00584F50" w:rsidP="006E2336">
      <w:pPr>
        <w:pStyle w:val="ListParagraph"/>
        <w:numPr>
          <w:ilvl w:val="1"/>
          <w:numId w:val="30"/>
        </w:numPr>
        <w:spacing w:before="0" w:after="0"/>
      </w:pPr>
      <w:r>
        <w:t>Environmental Cost distributed between minimum of $3.64 and maximum of $4.44MM:</w:t>
      </w:r>
    </w:p>
    <w:p w14:paraId="1DAD24C5" w14:textId="77777777" w:rsidR="00584F50" w:rsidRDefault="00584F50" w:rsidP="006E2336">
      <w:pPr>
        <w:pStyle w:val="ListParagraph"/>
        <w:numPr>
          <w:ilvl w:val="2"/>
          <w:numId w:val="30"/>
        </w:numPr>
        <w:spacing w:before="0" w:after="0"/>
      </w:pPr>
      <w:r>
        <w:t>Leak cost between minimum of $0.20 and maximum of $0.20MM</w:t>
      </w:r>
    </w:p>
    <w:p w14:paraId="16686579" w14:textId="77777777" w:rsidR="00584F50" w:rsidRDefault="00584F50" w:rsidP="006E2336">
      <w:pPr>
        <w:pStyle w:val="ListParagraph"/>
        <w:numPr>
          <w:ilvl w:val="2"/>
          <w:numId w:val="30"/>
        </w:numPr>
        <w:spacing w:before="0" w:after="0"/>
      </w:pPr>
      <w:r>
        <w:t>Leak spill volume between a minimum of 1853.91 and maximum of 1854.46 gallons</w:t>
      </w:r>
    </w:p>
    <w:p w14:paraId="3E098682" w14:textId="77777777" w:rsidR="00584F50" w:rsidRDefault="00584F50" w:rsidP="006E2336">
      <w:pPr>
        <w:pStyle w:val="ListParagraph"/>
        <w:numPr>
          <w:ilvl w:val="2"/>
          <w:numId w:val="30"/>
        </w:numPr>
        <w:spacing w:before="0" w:after="0"/>
      </w:pPr>
      <w:r>
        <w:t>Rupture cost between minimum of $25.67 and maximum of $25.68MM</w:t>
      </w:r>
    </w:p>
    <w:p w14:paraId="0E7A01DF" w14:textId="77777777" w:rsidR="00584F50" w:rsidRDefault="00584F50" w:rsidP="006E2336">
      <w:pPr>
        <w:pStyle w:val="ListParagraph"/>
        <w:numPr>
          <w:ilvl w:val="2"/>
          <w:numId w:val="30"/>
        </w:numPr>
        <w:spacing w:before="0" w:after="0"/>
      </w:pPr>
      <w:r>
        <w:t>Rupture spill volume is between a minimum of 242203.9 and maximum of 242275.67 gallons</w:t>
      </w:r>
    </w:p>
    <w:p w14:paraId="79A676EA" w14:textId="77777777" w:rsidR="00584F50" w:rsidRDefault="00584F50" w:rsidP="006E2336">
      <w:pPr>
        <w:pStyle w:val="ListParagraph"/>
        <w:numPr>
          <w:ilvl w:val="2"/>
          <w:numId w:val="30"/>
        </w:numPr>
        <w:spacing w:before="0" w:after="0"/>
      </w:pPr>
      <w:r>
        <w:t>Puncture cost between minimum of $6.46 and maximum of $6.46MM</w:t>
      </w:r>
    </w:p>
    <w:p w14:paraId="022CE3FA" w14:textId="77777777" w:rsidR="00584F50" w:rsidRDefault="00584F50" w:rsidP="006E2336">
      <w:pPr>
        <w:pStyle w:val="ListParagraph"/>
        <w:numPr>
          <w:ilvl w:val="2"/>
          <w:numId w:val="30"/>
        </w:numPr>
        <w:spacing w:before="0" w:after="0"/>
      </w:pPr>
      <w:r>
        <w:t>Puncture spill volume is between a minimum of 60915.28 and maximum of 60933.33 gallons</w:t>
      </w:r>
    </w:p>
    <w:p w14:paraId="0F328FC4" w14:textId="77777777" w:rsidR="00584F50" w:rsidRDefault="00584F50" w:rsidP="006E2336">
      <w:pPr>
        <w:pStyle w:val="ListParagraph"/>
        <w:numPr>
          <w:ilvl w:val="0"/>
          <w:numId w:val="30"/>
        </w:numPr>
        <w:spacing w:before="0" w:after="0"/>
      </w:pPr>
      <w:r>
        <w:t>"SS-66 NPS 4</w:t>
      </w:r>
    </w:p>
    <w:p w14:paraId="21C2108C" w14:textId="77777777" w:rsidR="00584F50" w:rsidRDefault="00584F50" w:rsidP="006E2336">
      <w:pPr>
        <w:pStyle w:val="ListParagraph"/>
        <w:numPr>
          <w:ilvl w:val="1"/>
          <w:numId w:val="30"/>
        </w:numPr>
        <w:spacing w:before="0" w:after="0"/>
      </w:pPr>
      <w:r>
        <w:t>Total Cumulative Length (m):</w:t>
      </w:r>
      <w:r>
        <w:tab/>
        <w:t>3.96</w:t>
      </w:r>
    </w:p>
    <w:p w14:paraId="2D019A23" w14:textId="77777777" w:rsidR="00584F50" w:rsidRDefault="00584F50" w:rsidP="006E2336">
      <w:pPr>
        <w:pStyle w:val="ListParagraph"/>
        <w:numPr>
          <w:ilvl w:val="1"/>
          <w:numId w:val="30"/>
        </w:numPr>
        <w:spacing w:before="0" w:after="0"/>
      </w:pPr>
      <w:r>
        <w:t>Likelihood of failure distributed between minimum of 1.011e-02 and maximum of 1.011e-02.</w:t>
      </w:r>
    </w:p>
    <w:p w14:paraId="3182EAEF" w14:textId="77777777" w:rsidR="00584F50" w:rsidRDefault="00584F50" w:rsidP="006E2336">
      <w:pPr>
        <w:pStyle w:val="ListParagraph"/>
        <w:numPr>
          <w:ilvl w:val="2"/>
          <w:numId w:val="30"/>
        </w:numPr>
        <w:spacing w:before="0" w:after="0"/>
      </w:pPr>
      <w:r>
        <w:t xml:space="preserve">Land use distributed as </w:t>
      </w:r>
    </w:p>
    <w:p w14:paraId="067BB1D6" w14:textId="77777777" w:rsidR="00584F50" w:rsidRDefault="00584F50" w:rsidP="006E2336">
      <w:pPr>
        <w:pStyle w:val="ListParagraph"/>
        <w:numPr>
          <w:ilvl w:val="3"/>
          <w:numId w:val="30"/>
        </w:numPr>
        <w:spacing w:before="0" w:after="0"/>
      </w:pPr>
      <w:r>
        <w:t>Agricultural: 3.96</w:t>
      </w:r>
    </w:p>
    <w:p w14:paraId="52621E81" w14:textId="77777777" w:rsidR="00584F50" w:rsidRDefault="00584F50" w:rsidP="006E2336">
      <w:pPr>
        <w:pStyle w:val="ListParagraph"/>
        <w:numPr>
          <w:ilvl w:val="2"/>
          <w:numId w:val="30"/>
        </w:numPr>
        <w:spacing w:before="0" w:after="0"/>
      </w:pPr>
      <w:r>
        <w:t xml:space="preserve">Depth of cover distributed as </w:t>
      </w:r>
    </w:p>
    <w:p w14:paraId="19392ACF" w14:textId="77777777" w:rsidR="00584F50" w:rsidRDefault="00584F50" w:rsidP="006E2336">
      <w:pPr>
        <w:pStyle w:val="ListParagraph"/>
        <w:numPr>
          <w:ilvl w:val="3"/>
          <w:numId w:val="30"/>
        </w:numPr>
        <w:spacing w:before="0" w:after="0"/>
      </w:pPr>
      <w:r>
        <w:t>&gt;= 0.76 to &lt; 0.91m: 3.96</w:t>
      </w:r>
    </w:p>
    <w:p w14:paraId="412C08E9" w14:textId="77777777" w:rsidR="00584F50" w:rsidRDefault="00584F50" w:rsidP="006E2336">
      <w:pPr>
        <w:pStyle w:val="ListParagraph"/>
        <w:numPr>
          <w:ilvl w:val="2"/>
          <w:numId w:val="30"/>
        </w:numPr>
        <w:spacing w:before="0" w:after="0"/>
      </w:pPr>
      <w:r>
        <w:t>Installation date between minimum of 1997-01-01 and maximum of 1997-01-01</w:t>
      </w:r>
    </w:p>
    <w:p w14:paraId="515EB7F2" w14:textId="77777777" w:rsidR="00584F50" w:rsidRDefault="00584F50" w:rsidP="006E2336">
      <w:pPr>
        <w:pStyle w:val="ListParagraph"/>
        <w:numPr>
          <w:ilvl w:val="2"/>
          <w:numId w:val="30"/>
        </w:numPr>
        <w:spacing w:before="0" w:after="0"/>
      </w:pPr>
      <w:r>
        <w:t>Outside diameter of 4.5 in.</w:t>
      </w:r>
    </w:p>
    <w:p w14:paraId="39C3AEEF" w14:textId="77777777" w:rsidR="00584F50" w:rsidRDefault="00584F50" w:rsidP="006E2336">
      <w:pPr>
        <w:pStyle w:val="ListParagraph"/>
        <w:numPr>
          <w:ilvl w:val="2"/>
          <w:numId w:val="30"/>
        </w:numPr>
        <w:spacing w:before="0" w:after="0"/>
      </w:pPr>
      <w:r>
        <w:t>Grade between minimum of 317.0 and maximum of 317.0 MPa</w:t>
      </w:r>
    </w:p>
    <w:p w14:paraId="231ACF82" w14:textId="77777777" w:rsidR="00584F50" w:rsidRDefault="00584F50" w:rsidP="006E2336">
      <w:pPr>
        <w:pStyle w:val="ListParagraph"/>
        <w:numPr>
          <w:ilvl w:val="2"/>
          <w:numId w:val="30"/>
        </w:numPr>
        <w:spacing w:before="0" w:after="0"/>
      </w:pPr>
      <w:r>
        <w:t>Wall thickness between minimum of 3.96 and maximum of 3.96 mm</w:t>
      </w:r>
    </w:p>
    <w:p w14:paraId="5697690B" w14:textId="77777777" w:rsidR="00584F50" w:rsidRDefault="00584F50" w:rsidP="006E2336">
      <w:pPr>
        <w:pStyle w:val="ListParagraph"/>
        <w:numPr>
          <w:ilvl w:val="2"/>
          <w:numId w:val="30"/>
        </w:numPr>
        <w:spacing w:before="0" w:after="0"/>
      </w:pPr>
      <w:r>
        <w:t>Toughness between minimum of nan and maximum of nan J</w:t>
      </w:r>
    </w:p>
    <w:p w14:paraId="09A5BB64" w14:textId="77777777" w:rsidR="00584F50" w:rsidRDefault="00584F50" w:rsidP="006E2336">
      <w:pPr>
        <w:pStyle w:val="ListParagraph"/>
        <w:numPr>
          <w:ilvl w:val="2"/>
          <w:numId w:val="30"/>
        </w:numPr>
        <w:spacing w:before="0" w:after="0"/>
      </w:pPr>
      <w:r>
        <w:t>Probability of failure given a hit between minimum of 2.428e-01 and maximum of 2.428e-01</w:t>
      </w:r>
    </w:p>
    <w:p w14:paraId="3612B07D" w14:textId="77777777" w:rsidR="00584F50" w:rsidRDefault="00584F50" w:rsidP="006E2336">
      <w:pPr>
        <w:pStyle w:val="ListParagraph"/>
        <w:numPr>
          <w:ilvl w:val="2"/>
          <w:numId w:val="30"/>
        </w:numPr>
        <w:spacing w:before="0" w:after="0"/>
      </w:pPr>
      <w:r>
        <w:t>Class area location is/are 1.0.</w:t>
      </w:r>
    </w:p>
    <w:p w14:paraId="060977FE" w14:textId="77777777" w:rsidR="00584F50" w:rsidRDefault="00584F50" w:rsidP="006E2336">
      <w:pPr>
        <w:pStyle w:val="ListParagraph"/>
        <w:numPr>
          <w:ilvl w:val="1"/>
          <w:numId w:val="30"/>
        </w:numPr>
        <w:spacing w:before="0" w:after="0"/>
      </w:pPr>
      <w:r>
        <w:t>Consequence of failure distributed between minimum of $1.29 and maximum of $2.62MM</w:t>
      </w:r>
    </w:p>
    <w:p w14:paraId="344CF0D0" w14:textId="77777777" w:rsidR="00584F50" w:rsidRDefault="00584F50" w:rsidP="006E2336">
      <w:pPr>
        <w:pStyle w:val="ListParagraph"/>
        <w:numPr>
          <w:ilvl w:val="1"/>
          <w:numId w:val="30"/>
        </w:numPr>
        <w:spacing w:before="0" w:after="0"/>
      </w:pPr>
      <w:r>
        <w:lastRenderedPageBreak/>
        <w:t>Total length driven by Environmental: 3.96 meters.</w:t>
      </w:r>
    </w:p>
    <w:p w14:paraId="06BF357B" w14:textId="77777777" w:rsidR="00584F50" w:rsidRDefault="00584F50" w:rsidP="006E2336">
      <w:pPr>
        <w:pStyle w:val="ListParagraph"/>
        <w:numPr>
          <w:ilvl w:val="1"/>
          <w:numId w:val="30"/>
        </w:numPr>
        <w:spacing w:before="0" w:after="0"/>
      </w:pPr>
      <w:r>
        <w:t>Environmental Cost distributed between minimum of $1.07 and maximum of $2.36MM:</w:t>
      </w:r>
    </w:p>
    <w:p w14:paraId="707361F5" w14:textId="77777777" w:rsidR="00584F50" w:rsidRDefault="00584F50" w:rsidP="006E2336">
      <w:pPr>
        <w:pStyle w:val="ListParagraph"/>
        <w:numPr>
          <w:ilvl w:val="2"/>
          <w:numId w:val="30"/>
        </w:numPr>
        <w:spacing w:before="0" w:after="0"/>
      </w:pPr>
      <w:r>
        <w:t>Leak cost between minimum of $0.20 and maximum of $0.20MM</w:t>
      </w:r>
    </w:p>
    <w:p w14:paraId="1581EFA3" w14:textId="77777777" w:rsidR="00584F50" w:rsidRDefault="00584F50" w:rsidP="006E2336">
      <w:pPr>
        <w:pStyle w:val="ListParagraph"/>
        <w:numPr>
          <w:ilvl w:val="2"/>
          <w:numId w:val="30"/>
        </w:numPr>
        <w:spacing w:before="0" w:after="0"/>
      </w:pPr>
      <w:r>
        <w:t>Leak spill volume between a minimum of 1855.27 and maximum of 1856.63 gallons</w:t>
      </w:r>
    </w:p>
    <w:p w14:paraId="34D30EF7" w14:textId="77777777" w:rsidR="00584F50" w:rsidRDefault="00584F50" w:rsidP="006E2336">
      <w:pPr>
        <w:pStyle w:val="ListParagraph"/>
        <w:numPr>
          <w:ilvl w:val="2"/>
          <w:numId w:val="30"/>
        </w:numPr>
        <w:spacing w:before="0" w:after="0"/>
      </w:pPr>
      <w:r>
        <w:t>Rupture cost between minimum of $25.69 and maximum of $25.71MM</w:t>
      </w:r>
    </w:p>
    <w:p w14:paraId="1FF1EFE6" w14:textId="77777777" w:rsidR="00584F50" w:rsidRDefault="00584F50" w:rsidP="006E2336">
      <w:pPr>
        <w:pStyle w:val="ListParagraph"/>
        <w:numPr>
          <w:ilvl w:val="2"/>
          <w:numId w:val="30"/>
        </w:numPr>
        <w:spacing w:before="0" w:after="0"/>
      </w:pPr>
      <w:r>
        <w:t>Rupture spill volume is between a minimum of 242381.76 and maximum of 242559.62 gallons</w:t>
      </w:r>
    </w:p>
    <w:p w14:paraId="1F8D200D" w14:textId="77777777" w:rsidR="00584F50" w:rsidRDefault="00584F50" w:rsidP="006E2336">
      <w:pPr>
        <w:pStyle w:val="ListParagraph"/>
        <w:numPr>
          <w:ilvl w:val="2"/>
          <w:numId w:val="30"/>
        </w:numPr>
        <w:spacing w:before="0" w:after="0"/>
      </w:pPr>
      <w:r>
        <w:t>Puncture cost between minimum of $6.46 and maximum of $6.47MM</w:t>
      </w:r>
    </w:p>
    <w:p w14:paraId="04134FDE" w14:textId="77777777" w:rsidR="00584F50" w:rsidRDefault="00584F50" w:rsidP="006E2336">
      <w:pPr>
        <w:pStyle w:val="ListParagraph"/>
        <w:numPr>
          <w:ilvl w:val="2"/>
          <w:numId w:val="30"/>
        </w:numPr>
        <w:spacing w:before="0" w:after="0"/>
      </w:pPr>
      <w:r>
        <w:t>Puncture spill volume is between a minimum of 60960.01 and maximum of 61004.74 gallons</w:t>
      </w:r>
    </w:p>
    <w:p w14:paraId="73EBB383" w14:textId="77777777" w:rsidR="00584F50" w:rsidRDefault="00584F50" w:rsidP="006E2336">
      <w:pPr>
        <w:pStyle w:val="ListParagraph"/>
        <w:numPr>
          <w:ilvl w:val="0"/>
          <w:numId w:val="30"/>
        </w:numPr>
        <w:spacing w:before="0" w:after="0"/>
      </w:pPr>
      <w:r>
        <w:t>"SS-73 NPS 4</w:t>
      </w:r>
    </w:p>
    <w:p w14:paraId="3452ADD0" w14:textId="77777777" w:rsidR="00584F50" w:rsidRDefault="00584F50" w:rsidP="006E2336">
      <w:pPr>
        <w:pStyle w:val="ListParagraph"/>
        <w:numPr>
          <w:ilvl w:val="1"/>
          <w:numId w:val="30"/>
        </w:numPr>
        <w:spacing w:before="0" w:after="0"/>
      </w:pPr>
      <w:r>
        <w:t>Total Cumulative Length (m):</w:t>
      </w:r>
      <w:r>
        <w:tab/>
        <w:t>3.14</w:t>
      </w:r>
    </w:p>
    <w:p w14:paraId="62E2DCE7" w14:textId="77777777" w:rsidR="00584F50" w:rsidRDefault="00584F50" w:rsidP="006E2336">
      <w:pPr>
        <w:pStyle w:val="ListParagraph"/>
        <w:numPr>
          <w:ilvl w:val="1"/>
          <w:numId w:val="30"/>
        </w:numPr>
        <w:spacing w:before="0" w:after="0"/>
      </w:pPr>
      <w:r>
        <w:t>Likelihood of failure distributed between minimum of 1.793e-03 and maximum of 1.793e-03.</w:t>
      </w:r>
    </w:p>
    <w:p w14:paraId="344169AD" w14:textId="77777777" w:rsidR="00584F50" w:rsidRDefault="00584F50" w:rsidP="006E2336">
      <w:pPr>
        <w:pStyle w:val="ListParagraph"/>
        <w:numPr>
          <w:ilvl w:val="2"/>
          <w:numId w:val="30"/>
        </w:numPr>
        <w:spacing w:before="0" w:after="0"/>
      </w:pPr>
      <w:r>
        <w:t xml:space="preserve">Land use distributed as </w:t>
      </w:r>
    </w:p>
    <w:p w14:paraId="4C7FF0EE" w14:textId="77777777" w:rsidR="00584F50" w:rsidRDefault="00584F50" w:rsidP="006E2336">
      <w:pPr>
        <w:pStyle w:val="ListParagraph"/>
        <w:numPr>
          <w:ilvl w:val="3"/>
          <w:numId w:val="30"/>
        </w:numPr>
        <w:spacing w:before="0" w:after="0"/>
      </w:pPr>
      <w:r>
        <w:t>Remote: 0.59</w:t>
      </w:r>
    </w:p>
    <w:p w14:paraId="634AC78E" w14:textId="77777777" w:rsidR="00584F50" w:rsidRDefault="00584F50" w:rsidP="006E2336">
      <w:pPr>
        <w:pStyle w:val="ListParagraph"/>
        <w:numPr>
          <w:ilvl w:val="3"/>
          <w:numId w:val="30"/>
        </w:numPr>
        <w:spacing w:before="0" w:after="0"/>
      </w:pPr>
      <w:r>
        <w:t>Water Course: 2.54</w:t>
      </w:r>
    </w:p>
    <w:p w14:paraId="46D67E68" w14:textId="77777777" w:rsidR="00584F50" w:rsidRDefault="00584F50" w:rsidP="006E2336">
      <w:pPr>
        <w:pStyle w:val="ListParagraph"/>
        <w:numPr>
          <w:ilvl w:val="2"/>
          <w:numId w:val="30"/>
        </w:numPr>
        <w:spacing w:before="0" w:after="0"/>
      </w:pPr>
      <w:r>
        <w:t xml:space="preserve">Depth of cover distributed as </w:t>
      </w:r>
    </w:p>
    <w:p w14:paraId="2DBC443C" w14:textId="77777777" w:rsidR="00584F50" w:rsidRDefault="00584F50" w:rsidP="006E2336">
      <w:pPr>
        <w:pStyle w:val="ListParagraph"/>
        <w:numPr>
          <w:ilvl w:val="3"/>
          <w:numId w:val="30"/>
        </w:numPr>
        <w:spacing w:before="0" w:after="0"/>
      </w:pPr>
      <w:r>
        <w:t>nan</w:t>
      </w:r>
    </w:p>
    <w:p w14:paraId="2A926D37" w14:textId="77777777" w:rsidR="00584F50" w:rsidRDefault="00584F50" w:rsidP="006E2336">
      <w:pPr>
        <w:pStyle w:val="ListParagraph"/>
        <w:numPr>
          <w:ilvl w:val="2"/>
          <w:numId w:val="30"/>
        </w:numPr>
        <w:spacing w:before="0" w:after="0"/>
      </w:pPr>
      <w:r>
        <w:t>Installation date between minimum of 2011-11-29 and maximum of 2011-11-29</w:t>
      </w:r>
    </w:p>
    <w:p w14:paraId="4E74B264" w14:textId="77777777" w:rsidR="00584F50" w:rsidRDefault="00584F50" w:rsidP="006E2336">
      <w:pPr>
        <w:pStyle w:val="ListParagraph"/>
        <w:numPr>
          <w:ilvl w:val="2"/>
          <w:numId w:val="30"/>
        </w:numPr>
        <w:spacing w:before="0" w:after="0"/>
      </w:pPr>
      <w:r>
        <w:t>Outside diameter of 4.5 in.</w:t>
      </w:r>
    </w:p>
    <w:p w14:paraId="6DEC973E" w14:textId="77777777" w:rsidR="00584F50" w:rsidRDefault="00584F50" w:rsidP="006E2336">
      <w:pPr>
        <w:pStyle w:val="ListParagraph"/>
        <w:numPr>
          <w:ilvl w:val="2"/>
          <w:numId w:val="30"/>
        </w:numPr>
        <w:spacing w:before="0" w:after="0"/>
      </w:pPr>
      <w:r>
        <w:t>Grade between minimum of 359.0 and maximum of 359.0 MPa</w:t>
      </w:r>
    </w:p>
    <w:p w14:paraId="28731B76" w14:textId="77777777" w:rsidR="00584F50" w:rsidRDefault="00584F50" w:rsidP="006E2336">
      <w:pPr>
        <w:pStyle w:val="ListParagraph"/>
        <w:numPr>
          <w:ilvl w:val="2"/>
          <w:numId w:val="30"/>
        </w:numPr>
        <w:spacing w:before="0" w:after="0"/>
      </w:pPr>
      <w:r>
        <w:t>Wall thickness between minimum of 4.78 and maximum of 4.78 mm</w:t>
      </w:r>
    </w:p>
    <w:p w14:paraId="62F1541C" w14:textId="77777777" w:rsidR="00584F50" w:rsidRDefault="00584F50" w:rsidP="006E2336">
      <w:pPr>
        <w:pStyle w:val="ListParagraph"/>
        <w:numPr>
          <w:ilvl w:val="2"/>
          <w:numId w:val="30"/>
        </w:numPr>
        <w:spacing w:before="0" w:after="0"/>
      </w:pPr>
      <w:r>
        <w:t>Toughness between minimum of nan and maximum of nan J</w:t>
      </w:r>
    </w:p>
    <w:p w14:paraId="5F3492A2" w14:textId="77777777" w:rsidR="00584F50" w:rsidRDefault="00584F50" w:rsidP="006E2336">
      <w:pPr>
        <w:pStyle w:val="ListParagraph"/>
        <w:numPr>
          <w:ilvl w:val="2"/>
          <w:numId w:val="30"/>
        </w:numPr>
        <w:spacing w:before="0" w:after="0"/>
      </w:pPr>
      <w:r>
        <w:t>Probability of failure given a hit between minimum of 1.790e-01 and maximum of 1.790e-01</w:t>
      </w:r>
    </w:p>
    <w:p w14:paraId="7EEA303B" w14:textId="77777777" w:rsidR="00584F50" w:rsidRDefault="00584F50" w:rsidP="006E2336">
      <w:pPr>
        <w:pStyle w:val="ListParagraph"/>
        <w:numPr>
          <w:ilvl w:val="2"/>
          <w:numId w:val="30"/>
        </w:numPr>
        <w:spacing w:before="0" w:after="0"/>
      </w:pPr>
      <w:r>
        <w:t>Class area location is/are 1.0.</w:t>
      </w:r>
    </w:p>
    <w:p w14:paraId="79495066" w14:textId="77777777" w:rsidR="00584F50" w:rsidRDefault="00584F50" w:rsidP="006E2336">
      <w:pPr>
        <w:pStyle w:val="ListParagraph"/>
        <w:numPr>
          <w:ilvl w:val="1"/>
          <w:numId w:val="30"/>
        </w:numPr>
        <w:spacing w:before="0" w:after="0"/>
      </w:pPr>
      <w:r>
        <w:t>Consequence of failure distributed between minimum of $12.19 and maximum of $16.31MM</w:t>
      </w:r>
    </w:p>
    <w:p w14:paraId="0C9E5AC2" w14:textId="77777777" w:rsidR="00584F50" w:rsidRDefault="00584F50" w:rsidP="006E2336">
      <w:pPr>
        <w:pStyle w:val="ListParagraph"/>
        <w:numPr>
          <w:ilvl w:val="1"/>
          <w:numId w:val="30"/>
        </w:numPr>
        <w:spacing w:before="0" w:after="0"/>
      </w:pPr>
      <w:r>
        <w:t>Total length driven by Environmental: 3.14 meters.</w:t>
      </w:r>
    </w:p>
    <w:p w14:paraId="320C8823" w14:textId="77777777" w:rsidR="00584F50" w:rsidRDefault="00584F50" w:rsidP="006E2336">
      <w:pPr>
        <w:pStyle w:val="ListParagraph"/>
        <w:numPr>
          <w:ilvl w:val="1"/>
          <w:numId w:val="30"/>
        </w:numPr>
        <w:spacing w:before="0" w:after="0"/>
      </w:pPr>
      <w:r>
        <w:t>Environmental Cost distributed between minimum of $11.88 and maximum of $16.00MM:</w:t>
      </w:r>
    </w:p>
    <w:p w14:paraId="25CF8161" w14:textId="77777777" w:rsidR="00584F50" w:rsidRDefault="00584F50" w:rsidP="006E2336">
      <w:pPr>
        <w:pStyle w:val="ListParagraph"/>
        <w:numPr>
          <w:ilvl w:val="2"/>
          <w:numId w:val="30"/>
        </w:numPr>
        <w:spacing w:before="0" w:after="0"/>
      </w:pPr>
      <w:r>
        <w:t>Leak cost between minimum of $0.34 and maximum of $0.35MM</w:t>
      </w:r>
    </w:p>
    <w:p w14:paraId="24A337D6" w14:textId="77777777" w:rsidR="00584F50" w:rsidRDefault="00584F50" w:rsidP="006E2336">
      <w:pPr>
        <w:pStyle w:val="ListParagraph"/>
        <w:numPr>
          <w:ilvl w:val="2"/>
          <w:numId w:val="30"/>
        </w:numPr>
        <w:spacing w:before="0" w:after="0"/>
      </w:pPr>
      <w:r>
        <w:t>Leak spill volume between a minimum of 1892.07 and maximum of 1946.44 gallons</w:t>
      </w:r>
    </w:p>
    <w:p w14:paraId="24A1DF2A" w14:textId="77777777" w:rsidR="00584F50" w:rsidRDefault="00584F50" w:rsidP="006E2336">
      <w:pPr>
        <w:pStyle w:val="ListParagraph"/>
        <w:numPr>
          <w:ilvl w:val="2"/>
          <w:numId w:val="30"/>
        </w:numPr>
        <w:spacing w:before="0" w:after="0"/>
      </w:pPr>
      <w:r>
        <w:t>Rupture cost between minimum of $43.98 and maximum of $45.24MM</w:t>
      </w:r>
    </w:p>
    <w:p w14:paraId="70FB209A" w14:textId="77777777" w:rsidR="00584F50" w:rsidRDefault="00584F50" w:rsidP="006E2336">
      <w:pPr>
        <w:pStyle w:val="ListParagraph"/>
        <w:numPr>
          <w:ilvl w:val="2"/>
          <w:numId w:val="30"/>
        </w:numPr>
        <w:spacing w:before="0" w:after="0"/>
      </w:pPr>
      <w:r>
        <w:t>Rupture spill volume is between a minimum of 247189.36 and maximum of 254292.01 gallons</w:t>
      </w:r>
    </w:p>
    <w:p w14:paraId="6D1EA5AF" w14:textId="77777777" w:rsidR="00584F50" w:rsidRDefault="00584F50" w:rsidP="006E2336">
      <w:pPr>
        <w:pStyle w:val="ListParagraph"/>
        <w:numPr>
          <w:ilvl w:val="2"/>
          <w:numId w:val="30"/>
        </w:numPr>
        <w:spacing w:before="0" w:after="0"/>
      </w:pPr>
      <w:r>
        <w:t>Puncture cost between minimum of $11.06 and maximum of $11.38MM</w:t>
      </w:r>
    </w:p>
    <w:p w14:paraId="4BC72096" w14:textId="77777777" w:rsidR="00584F50" w:rsidRDefault="00584F50" w:rsidP="006E2336">
      <w:pPr>
        <w:pStyle w:val="ListParagraph"/>
        <w:numPr>
          <w:ilvl w:val="2"/>
          <w:numId w:val="30"/>
        </w:numPr>
        <w:spacing w:before="0" w:after="0"/>
      </w:pPr>
      <w:r>
        <w:t>Puncture spill volume is between a minimum of 62169.14 and maximum of 63955.48 gallons</w:t>
      </w:r>
    </w:p>
    <w:p w14:paraId="3139F7A1" w14:textId="77777777" w:rsidR="00584F50" w:rsidRDefault="00584F50" w:rsidP="006E2336">
      <w:pPr>
        <w:pStyle w:val="ListParagraph"/>
        <w:numPr>
          <w:ilvl w:val="0"/>
          <w:numId w:val="30"/>
        </w:numPr>
        <w:spacing w:before="0" w:after="0"/>
      </w:pPr>
      <w:r>
        <w:t>"SS-27 NPS 4</w:t>
      </w:r>
    </w:p>
    <w:p w14:paraId="17DDACDD" w14:textId="77777777" w:rsidR="00584F50" w:rsidRDefault="00584F50" w:rsidP="006E2336">
      <w:pPr>
        <w:pStyle w:val="ListParagraph"/>
        <w:numPr>
          <w:ilvl w:val="1"/>
          <w:numId w:val="30"/>
        </w:numPr>
        <w:spacing w:before="0" w:after="0"/>
      </w:pPr>
      <w:r>
        <w:t>Total Cumulative Length (m):</w:t>
      </w:r>
      <w:r>
        <w:tab/>
        <w:t>2.81</w:t>
      </w:r>
    </w:p>
    <w:p w14:paraId="2E3D57CD" w14:textId="77777777" w:rsidR="00584F50" w:rsidRDefault="00584F50" w:rsidP="006E2336">
      <w:pPr>
        <w:pStyle w:val="ListParagraph"/>
        <w:numPr>
          <w:ilvl w:val="1"/>
          <w:numId w:val="30"/>
        </w:numPr>
        <w:spacing w:before="0" w:after="0"/>
      </w:pPr>
      <w:r>
        <w:t>Likelihood of failure distributed between minimum of 3.093e-02 and maximum of 3.093e-02.</w:t>
      </w:r>
    </w:p>
    <w:p w14:paraId="025E3230" w14:textId="77777777" w:rsidR="00584F50" w:rsidRDefault="00584F50" w:rsidP="006E2336">
      <w:pPr>
        <w:pStyle w:val="ListParagraph"/>
        <w:numPr>
          <w:ilvl w:val="2"/>
          <w:numId w:val="30"/>
        </w:numPr>
        <w:spacing w:before="0" w:after="0"/>
      </w:pPr>
      <w:r>
        <w:t xml:space="preserve">Land use distributed as </w:t>
      </w:r>
    </w:p>
    <w:p w14:paraId="72B7FF53" w14:textId="77777777" w:rsidR="00584F50" w:rsidRDefault="00584F50" w:rsidP="006E2336">
      <w:pPr>
        <w:pStyle w:val="ListParagraph"/>
        <w:numPr>
          <w:ilvl w:val="3"/>
          <w:numId w:val="30"/>
        </w:numPr>
        <w:spacing w:before="0" w:after="0"/>
      </w:pPr>
      <w:r>
        <w:t>Agricultural: 2.81</w:t>
      </w:r>
    </w:p>
    <w:p w14:paraId="17CB1396" w14:textId="77777777" w:rsidR="00584F50" w:rsidRDefault="00584F50" w:rsidP="006E2336">
      <w:pPr>
        <w:pStyle w:val="ListParagraph"/>
        <w:numPr>
          <w:ilvl w:val="2"/>
          <w:numId w:val="30"/>
        </w:numPr>
        <w:spacing w:before="0" w:after="0"/>
      </w:pPr>
      <w:r>
        <w:t xml:space="preserve">Depth of cover distributed as </w:t>
      </w:r>
    </w:p>
    <w:p w14:paraId="64BB126B" w14:textId="77777777" w:rsidR="00584F50" w:rsidRDefault="00584F50" w:rsidP="006E2336">
      <w:pPr>
        <w:pStyle w:val="ListParagraph"/>
        <w:numPr>
          <w:ilvl w:val="3"/>
          <w:numId w:val="30"/>
        </w:numPr>
        <w:spacing w:before="0" w:after="0"/>
      </w:pPr>
      <w:r>
        <w:t>&lt; 0.24m: 2.81</w:t>
      </w:r>
    </w:p>
    <w:p w14:paraId="77BE8429" w14:textId="77777777" w:rsidR="00584F50" w:rsidRDefault="00584F50" w:rsidP="006E2336">
      <w:pPr>
        <w:pStyle w:val="ListParagraph"/>
        <w:numPr>
          <w:ilvl w:val="2"/>
          <w:numId w:val="30"/>
        </w:numPr>
        <w:spacing w:before="0" w:after="0"/>
      </w:pPr>
      <w:r>
        <w:t>Installation date between minimum of 1956-01-01 and maximum of 1956-01-01</w:t>
      </w:r>
    </w:p>
    <w:p w14:paraId="62E10B4F" w14:textId="77777777" w:rsidR="00584F50" w:rsidRDefault="00584F50" w:rsidP="006E2336">
      <w:pPr>
        <w:pStyle w:val="ListParagraph"/>
        <w:numPr>
          <w:ilvl w:val="2"/>
          <w:numId w:val="30"/>
        </w:numPr>
        <w:spacing w:before="0" w:after="0"/>
      </w:pPr>
      <w:r>
        <w:t>Outside diameter of 4.5 in.</w:t>
      </w:r>
    </w:p>
    <w:p w14:paraId="6E7BBD9F" w14:textId="77777777" w:rsidR="00584F50" w:rsidRDefault="00584F50" w:rsidP="006E2336">
      <w:pPr>
        <w:pStyle w:val="ListParagraph"/>
        <w:numPr>
          <w:ilvl w:val="2"/>
          <w:numId w:val="30"/>
        </w:numPr>
        <w:spacing w:before="0" w:after="0"/>
      </w:pPr>
      <w:r>
        <w:lastRenderedPageBreak/>
        <w:t>Grade between minimum of 290.0 and maximum of 290.0 MPa</w:t>
      </w:r>
    </w:p>
    <w:p w14:paraId="1C267A7E" w14:textId="77777777" w:rsidR="00584F50" w:rsidRDefault="00584F50" w:rsidP="006E2336">
      <w:pPr>
        <w:pStyle w:val="ListParagraph"/>
        <w:numPr>
          <w:ilvl w:val="2"/>
          <w:numId w:val="30"/>
        </w:numPr>
        <w:spacing w:before="0" w:after="0"/>
      </w:pPr>
      <w:r>
        <w:t>Wall thickness between minimum of 6.02 and maximum of 6.02 mm</w:t>
      </w:r>
    </w:p>
    <w:p w14:paraId="0B3605D3" w14:textId="77777777" w:rsidR="00584F50" w:rsidRDefault="00584F50" w:rsidP="006E2336">
      <w:pPr>
        <w:pStyle w:val="ListParagraph"/>
        <w:numPr>
          <w:ilvl w:val="2"/>
          <w:numId w:val="30"/>
        </w:numPr>
        <w:spacing w:before="0" w:after="0"/>
      </w:pPr>
      <w:r>
        <w:t>Toughness between minimum of nan and maximum of nan J</w:t>
      </w:r>
    </w:p>
    <w:p w14:paraId="328A1F28" w14:textId="77777777" w:rsidR="00584F50" w:rsidRDefault="00584F50" w:rsidP="006E2336">
      <w:pPr>
        <w:pStyle w:val="ListParagraph"/>
        <w:numPr>
          <w:ilvl w:val="2"/>
          <w:numId w:val="30"/>
        </w:numPr>
        <w:spacing w:before="0" w:after="0"/>
      </w:pPr>
      <w:r>
        <w:t>Probability of failure given a hit between minimum of 1.857e-01 and maximum of 1.857e-01</w:t>
      </w:r>
    </w:p>
    <w:p w14:paraId="77DA2183" w14:textId="77777777" w:rsidR="00584F50" w:rsidRDefault="00584F50" w:rsidP="006E2336">
      <w:pPr>
        <w:pStyle w:val="ListParagraph"/>
        <w:numPr>
          <w:ilvl w:val="2"/>
          <w:numId w:val="30"/>
        </w:numPr>
        <w:spacing w:before="0" w:after="0"/>
      </w:pPr>
      <w:r>
        <w:t>Class area location is/are 1.0.</w:t>
      </w:r>
    </w:p>
    <w:p w14:paraId="06449295" w14:textId="77777777" w:rsidR="00584F50" w:rsidRDefault="00584F50" w:rsidP="006E2336">
      <w:pPr>
        <w:pStyle w:val="ListParagraph"/>
        <w:numPr>
          <w:ilvl w:val="1"/>
          <w:numId w:val="30"/>
        </w:numPr>
        <w:spacing w:before="0" w:after="0"/>
      </w:pPr>
      <w:r>
        <w:t>Consequence of failure distributed between minimum of $2.23 and maximum of $2.23MM</w:t>
      </w:r>
    </w:p>
    <w:p w14:paraId="0FB81880" w14:textId="77777777" w:rsidR="00584F50" w:rsidRDefault="00584F50" w:rsidP="006E2336">
      <w:pPr>
        <w:pStyle w:val="ListParagraph"/>
        <w:numPr>
          <w:ilvl w:val="1"/>
          <w:numId w:val="30"/>
        </w:numPr>
        <w:spacing w:before="0" w:after="0"/>
      </w:pPr>
      <w:r>
        <w:t>Total length driven by Environmental: 2.81 meters.</w:t>
      </w:r>
    </w:p>
    <w:p w14:paraId="2490AD16" w14:textId="77777777" w:rsidR="00584F50" w:rsidRDefault="00584F50" w:rsidP="006E2336">
      <w:pPr>
        <w:pStyle w:val="ListParagraph"/>
        <w:numPr>
          <w:ilvl w:val="1"/>
          <w:numId w:val="30"/>
        </w:numPr>
        <w:spacing w:before="0" w:after="0"/>
      </w:pPr>
      <w:r>
        <w:t>Environmental Cost distributed between minimum of $2.00 and maximum of $2.00MM:</w:t>
      </w:r>
    </w:p>
    <w:p w14:paraId="5D4CDC83" w14:textId="77777777" w:rsidR="00584F50" w:rsidRDefault="00584F50" w:rsidP="006E2336">
      <w:pPr>
        <w:pStyle w:val="ListParagraph"/>
        <w:numPr>
          <w:ilvl w:val="2"/>
          <w:numId w:val="30"/>
        </w:numPr>
        <w:spacing w:before="0" w:after="0"/>
      </w:pPr>
      <w:r>
        <w:t>Leak cost between minimum of $0.20 and maximum of $0.20MM</w:t>
      </w:r>
    </w:p>
    <w:p w14:paraId="68B47E48" w14:textId="77777777" w:rsidR="00584F50" w:rsidRDefault="00584F50" w:rsidP="006E2336">
      <w:pPr>
        <w:pStyle w:val="ListParagraph"/>
        <w:numPr>
          <w:ilvl w:val="2"/>
          <w:numId w:val="30"/>
        </w:numPr>
        <w:spacing w:before="0" w:after="0"/>
      </w:pPr>
      <w:r>
        <w:t>Leak spill volume between a minimum of 1861.88 and maximum of 1861.88 gallons</w:t>
      </w:r>
    </w:p>
    <w:p w14:paraId="6F5D7130" w14:textId="77777777" w:rsidR="00584F50" w:rsidRDefault="00584F50" w:rsidP="006E2336">
      <w:pPr>
        <w:pStyle w:val="ListParagraph"/>
        <w:numPr>
          <w:ilvl w:val="2"/>
          <w:numId w:val="30"/>
        </w:numPr>
        <w:spacing w:before="0" w:after="0"/>
      </w:pPr>
      <w:r>
        <w:t>Rupture cost between minimum of $25.78 and maximum of $25.78MM</w:t>
      </w:r>
    </w:p>
    <w:p w14:paraId="6ECC20E4" w14:textId="77777777" w:rsidR="00584F50" w:rsidRDefault="00584F50" w:rsidP="006E2336">
      <w:pPr>
        <w:pStyle w:val="ListParagraph"/>
        <w:numPr>
          <w:ilvl w:val="2"/>
          <w:numId w:val="30"/>
        </w:numPr>
        <w:spacing w:before="0" w:after="0"/>
      </w:pPr>
      <w:r>
        <w:t>Rupture spill volume is between a minimum of 243245.68 and maximum of 243245.68 gallons</w:t>
      </w:r>
    </w:p>
    <w:p w14:paraId="2816BEBE" w14:textId="77777777" w:rsidR="00584F50" w:rsidRDefault="00584F50" w:rsidP="006E2336">
      <w:pPr>
        <w:pStyle w:val="ListParagraph"/>
        <w:numPr>
          <w:ilvl w:val="2"/>
          <w:numId w:val="30"/>
        </w:numPr>
        <w:spacing w:before="0" w:after="0"/>
      </w:pPr>
      <w:r>
        <w:t>Puncture cost between minimum of $6.48 and maximum of $6.48MM</w:t>
      </w:r>
    </w:p>
    <w:p w14:paraId="0BA058DE" w14:textId="77777777" w:rsidR="00584F50" w:rsidRDefault="00584F50" w:rsidP="006E2336">
      <w:pPr>
        <w:pStyle w:val="ListParagraph"/>
        <w:numPr>
          <w:ilvl w:val="2"/>
          <w:numId w:val="30"/>
        </w:numPr>
        <w:spacing w:before="0" w:after="0"/>
      </w:pPr>
      <w:r>
        <w:t>Puncture spill volume is between a minimum of 61177.29 and maximum of 61177.29 gallons</w:t>
      </w:r>
    </w:p>
    <w:p w14:paraId="217DE7F6" w14:textId="77777777" w:rsidR="00584F50" w:rsidRDefault="00584F50" w:rsidP="006E2336">
      <w:pPr>
        <w:pStyle w:val="ListParagraph"/>
        <w:numPr>
          <w:ilvl w:val="0"/>
          <w:numId w:val="30"/>
        </w:numPr>
        <w:spacing w:before="0" w:after="0"/>
      </w:pPr>
      <w:r>
        <w:t>"Windsor to Detroit NPS12</w:t>
      </w:r>
    </w:p>
    <w:p w14:paraId="76387B64" w14:textId="77777777" w:rsidR="00584F50" w:rsidRDefault="00584F50" w:rsidP="006E2336">
      <w:pPr>
        <w:pStyle w:val="ListParagraph"/>
        <w:numPr>
          <w:ilvl w:val="1"/>
          <w:numId w:val="30"/>
        </w:numPr>
        <w:spacing w:before="0" w:after="0"/>
      </w:pPr>
      <w:r>
        <w:t>Total Cumulative Length (m):</w:t>
      </w:r>
      <w:r>
        <w:tab/>
        <w:t>2.63</w:t>
      </w:r>
    </w:p>
    <w:p w14:paraId="6FE29FEA" w14:textId="77777777" w:rsidR="00584F50" w:rsidRDefault="00584F50" w:rsidP="006E2336">
      <w:pPr>
        <w:pStyle w:val="ListParagraph"/>
        <w:numPr>
          <w:ilvl w:val="1"/>
          <w:numId w:val="30"/>
        </w:numPr>
        <w:spacing w:before="0" w:after="0"/>
      </w:pPr>
      <w:r>
        <w:t>Likelihood of failure distributed between minimum of 1.010e-03 and maximum of 1.010e-03.</w:t>
      </w:r>
    </w:p>
    <w:p w14:paraId="641DC61F" w14:textId="77777777" w:rsidR="00584F50" w:rsidRDefault="00584F50" w:rsidP="006E2336">
      <w:pPr>
        <w:pStyle w:val="ListParagraph"/>
        <w:numPr>
          <w:ilvl w:val="2"/>
          <w:numId w:val="30"/>
        </w:numPr>
        <w:spacing w:before="0" w:after="0"/>
      </w:pPr>
      <w:r>
        <w:t xml:space="preserve">Land use distributed as </w:t>
      </w:r>
    </w:p>
    <w:p w14:paraId="654685AD" w14:textId="77777777" w:rsidR="00584F50" w:rsidRDefault="00584F50" w:rsidP="006E2336">
      <w:pPr>
        <w:pStyle w:val="ListParagraph"/>
        <w:numPr>
          <w:ilvl w:val="3"/>
          <w:numId w:val="30"/>
        </w:numPr>
        <w:spacing w:before="0" w:after="0"/>
      </w:pPr>
      <w:r>
        <w:t>Water Course: 2.63</w:t>
      </w:r>
    </w:p>
    <w:p w14:paraId="5D8325B2" w14:textId="77777777" w:rsidR="00584F50" w:rsidRDefault="00584F50" w:rsidP="006E2336">
      <w:pPr>
        <w:pStyle w:val="ListParagraph"/>
        <w:numPr>
          <w:ilvl w:val="2"/>
          <w:numId w:val="30"/>
        </w:numPr>
        <w:spacing w:before="0" w:after="0"/>
      </w:pPr>
      <w:r>
        <w:t xml:space="preserve">Depth of cover distributed as </w:t>
      </w:r>
    </w:p>
    <w:p w14:paraId="0B4A146E" w14:textId="77777777" w:rsidR="00584F50" w:rsidRDefault="00584F50" w:rsidP="006E2336">
      <w:pPr>
        <w:pStyle w:val="ListParagraph"/>
        <w:numPr>
          <w:ilvl w:val="3"/>
          <w:numId w:val="30"/>
        </w:numPr>
        <w:spacing w:before="0" w:after="0"/>
      </w:pPr>
      <w:r>
        <w:t>nan</w:t>
      </w:r>
    </w:p>
    <w:p w14:paraId="33FE6F9E" w14:textId="77777777" w:rsidR="00584F50" w:rsidRDefault="00584F50" w:rsidP="006E2336">
      <w:pPr>
        <w:pStyle w:val="ListParagraph"/>
        <w:numPr>
          <w:ilvl w:val="2"/>
          <w:numId w:val="30"/>
        </w:numPr>
        <w:spacing w:before="0" w:after="0"/>
      </w:pPr>
      <w:r>
        <w:t>Installation date between minimum of 1974-01-01 and maximum of 1974-01-01</w:t>
      </w:r>
    </w:p>
    <w:p w14:paraId="430CC7F5" w14:textId="77777777" w:rsidR="00584F50" w:rsidRDefault="00584F50" w:rsidP="006E2336">
      <w:pPr>
        <w:pStyle w:val="ListParagraph"/>
        <w:numPr>
          <w:ilvl w:val="2"/>
          <w:numId w:val="30"/>
        </w:numPr>
        <w:spacing w:before="0" w:after="0"/>
      </w:pPr>
      <w:r>
        <w:t>Outside diameter of 12.75 in.</w:t>
      </w:r>
    </w:p>
    <w:p w14:paraId="5C5FC763" w14:textId="77777777" w:rsidR="00584F50" w:rsidRDefault="00584F50" w:rsidP="006E2336">
      <w:pPr>
        <w:pStyle w:val="ListParagraph"/>
        <w:numPr>
          <w:ilvl w:val="2"/>
          <w:numId w:val="30"/>
        </w:numPr>
        <w:spacing w:before="0" w:after="0"/>
      </w:pPr>
      <w:r>
        <w:t>Grade between minimum of 414.0 and maximum of 414.0 MPa</w:t>
      </w:r>
    </w:p>
    <w:p w14:paraId="61710272" w14:textId="77777777" w:rsidR="00584F50" w:rsidRDefault="00584F50" w:rsidP="006E2336">
      <w:pPr>
        <w:pStyle w:val="ListParagraph"/>
        <w:numPr>
          <w:ilvl w:val="2"/>
          <w:numId w:val="30"/>
        </w:numPr>
        <w:spacing w:before="0" w:after="0"/>
      </w:pPr>
      <w:r>
        <w:t>Wall thickness between minimum of 7.11 and maximum of 7.11 mm</w:t>
      </w:r>
    </w:p>
    <w:p w14:paraId="4777B551" w14:textId="77777777" w:rsidR="00584F50" w:rsidRDefault="00584F50" w:rsidP="006E2336">
      <w:pPr>
        <w:pStyle w:val="ListParagraph"/>
        <w:numPr>
          <w:ilvl w:val="2"/>
          <w:numId w:val="30"/>
        </w:numPr>
        <w:spacing w:before="0" w:after="0"/>
      </w:pPr>
      <w:r>
        <w:t>Toughness between minimum of 10.0 and maximum of 10.0 J</w:t>
      </w:r>
    </w:p>
    <w:p w14:paraId="5673BF76" w14:textId="77777777" w:rsidR="00584F50" w:rsidRDefault="00584F50" w:rsidP="006E2336">
      <w:pPr>
        <w:pStyle w:val="ListParagraph"/>
        <w:numPr>
          <w:ilvl w:val="2"/>
          <w:numId w:val="30"/>
        </w:numPr>
        <w:spacing w:before="0" w:after="0"/>
      </w:pPr>
      <w:r>
        <w:t>Probability of failure given a hit between minimum of 1.008e-01 and maximum of 1.008e-01</w:t>
      </w:r>
    </w:p>
    <w:p w14:paraId="3185064F" w14:textId="77777777" w:rsidR="00584F50" w:rsidRDefault="00584F50" w:rsidP="006E2336">
      <w:pPr>
        <w:pStyle w:val="ListParagraph"/>
        <w:numPr>
          <w:ilvl w:val="2"/>
          <w:numId w:val="30"/>
        </w:numPr>
        <w:spacing w:before="0" w:after="0"/>
      </w:pPr>
      <w:r>
        <w:t>Class area location is/are 2.0.</w:t>
      </w:r>
    </w:p>
    <w:p w14:paraId="574FC284" w14:textId="77777777" w:rsidR="00584F50" w:rsidRDefault="00584F50" w:rsidP="006E2336">
      <w:pPr>
        <w:pStyle w:val="ListParagraph"/>
        <w:numPr>
          <w:ilvl w:val="1"/>
          <w:numId w:val="30"/>
        </w:numPr>
        <w:spacing w:before="0" w:after="0"/>
      </w:pPr>
      <w:r>
        <w:t>Consequence of failure distributed between minimum of $235.86 and maximum of $235.86MM</w:t>
      </w:r>
    </w:p>
    <w:p w14:paraId="29E6162D" w14:textId="77777777" w:rsidR="00584F50" w:rsidRDefault="00584F50" w:rsidP="006E2336">
      <w:pPr>
        <w:pStyle w:val="ListParagraph"/>
        <w:numPr>
          <w:ilvl w:val="1"/>
          <w:numId w:val="30"/>
        </w:numPr>
        <w:spacing w:before="0" w:after="0"/>
      </w:pPr>
      <w:r>
        <w:t>Total length driven by Safety: 2.63 meters.</w:t>
      </w:r>
    </w:p>
    <w:p w14:paraId="7AED761D" w14:textId="77777777" w:rsidR="00584F50" w:rsidRDefault="00584F50" w:rsidP="006E2336">
      <w:pPr>
        <w:pStyle w:val="ListParagraph"/>
        <w:numPr>
          <w:ilvl w:val="1"/>
          <w:numId w:val="30"/>
        </w:numPr>
        <w:spacing w:before="0" w:after="0"/>
      </w:pPr>
      <w:r>
        <w:t>Safety Cost distributed between minimum of $210.41 and maximum of $210.41MM:</w:t>
      </w:r>
    </w:p>
    <w:p w14:paraId="02D93877" w14:textId="77777777" w:rsidR="00584F50" w:rsidRDefault="00584F50" w:rsidP="006E2336">
      <w:pPr>
        <w:pStyle w:val="ListParagraph"/>
        <w:numPr>
          <w:ilvl w:val="2"/>
          <w:numId w:val="30"/>
        </w:numPr>
        <w:spacing w:before="0" w:after="0"/>
      </w:pPr>
      <w:r>
        <w:t>Leak cost between minimum of $0.00 and maximum of $0.00MM</w:t>
      </w:r>
    </w:p>
    <w:p w14:paraId="6257DF81" w14:textId="77777777" w:rsidR="00584F50" w:rsidRDefault="00584F50" w:rsidP="006E2336">
      <w:pPr>
        <w:pStyle w:val="ListParagraph"/>
        <w:numPr>
          <w:ilvl w:val="2"/>
          <w:numId w:val="30"/>
        </w:numPr>
        <w:spacing w:before="0" w:after="0"/>
      </w:pPr>
      <w:r>
        <w:t>Leak scenario yielded 9.0 intersections with structures, with minimum of nan and maximum of nan of population impacted.</w:t>
      </w:r>
    </w:p>
    <w:p w14:paraId="6026537F" w14:textId="77777777" w:rsidR="00584F50" w:rsidRDefault="00584F50" w:rsidP="006E2336">
      <w:pPr>
        <w:pStyle w:val="ListParagraph"/>
        <w:numPr>
          <w:ilvl w:val="2"/>
          <w:numId w:val="30"/>
        </w:numPr>
        <w:spacing w:before="0" w:after="0"/>
      </w:pPr>
      <w:r>
        <w:t>Leak hazard radius distributed between minimum of 11.61 and maximum of 11.61 meters.</w:t>
      </w:r>
    </w:p>
    <w:p w14:paraId="395E14BD" w14:textId="77777777" w:rsidR="00584F50" w:rsidRDefault="00584F50" w:rsidP="006E2336">
      <w:pPr>
        <w:pStyle w:val="ListParagraph"/>
        <w:numPr>
          <w:ilvl w:val="2"/>
          <w:numId w:val="30"/>
        </w:numPr>
        <w:spacing w:before="0" w:after="0"/>
      </w:pPr>
      <w:r>
        <w:t>Rupture cost between minimum of $290.53 and maximum of $290.53MM</w:t>
      </w:r>
    </w:p>
    <w:p w14:paraId="694E7C30" w14:textId="77777777" w:rsidR="00584F50" w:rsidRDefault="00584F50" w:rsidP="006E2336">
      <w:pPr>
        <w:pStyle w:val="ListParagraph"/>
        <w:numPr>
          <w:ilvl w:val="2"/>
          <w:numId w:val="30"/>
        </w:numPr>
        <w:spacing w:before="0" w:after="0"/>
      </w:pPr>
      <w:r>
        <w:t>Rupture scenario yielded 8.0 intersections with structures, with minimum of 30.26 and maximum of 30.26 of population impacted</w:t>
      </w:r>
    </w:p>
    <w:p w14:paraId="02FF1C00" w14:textId="77777777" w:rsidR="00584F50" w:rsidRDefault="00584F50" w:rsidP="006E2336">
      <w:pPr>
        <w:pStyle w:val="ListParagraph"/>
        <w:numPr>
          <w:ilvl w:val="2"/>
          <w:numId w:val="30"/>
        </w:numPr>
        <w:spacing w:before="0" w:after="0"/>
      </w:pPr>
      <w:r>
        <w:t>Rupture hazard radius distributed between minimum of 199.6 and maximum of 199.6 meters.</w:t>
      </w:r>
    </w:p>
    <w:p w14:paraId="0FE1E852" w14:textId="77777777" w:rsidR="00584F50" w:rsidRDefault="00584F50" w:rsidP="006E2336">
      <w:pPr>
        <w:pStyle w:val="ListParagraph"/>
        <w:numPr>
          <w:ilvl w:val="2"/>
          <w:numId w:val="30"/>
        </w:numPr>
        <w:spacing w:before="0" w:after="0"/>
      </w:pPr>
      <w:r>
        <w:t>Puncture cost between minimum of $242.11 and maximum of $242.11MM</w:t>
      </w:r>
    </w:p>
    <w:p w14:paraId="689A4DBB" w14:textId="77777777" w:rsidR="00584F50" w:rsidRDefault="00584F50" w:rsidP="006E2336">
      <w:pPr>
        <w:pStyle w:val="ListParagraph"/>
        <w:numPr>
          <w:ilvl w:val="2"/>
          <w:numId w:val="30"/>
        </w:numPr>
        <w:spacing w:before="0" w:after="0"/>
      </w:pPr>
      <w:r>
        <w:lastRenderedPageBreak/>
        <w:t>Puncture scenario yielded 23.0 intersections with structures, with minimum of 25.22 and maximum of 25.22 of population impacted</w:t>
      </w:r>
    </w:p>
    <w:p w14:paraId="02A4FBC5" w14:textId="77777777" w:rsidR="00584F50" w:rsidRDefault="00584F50" w:rsidP="006E2336">
      <w:pPr>
        <w:pStyle w:val="ListParagraph"/>
        <w:numPr>
          <w:ilvl w:val="2"/>
          <w:numId w:val="30"/>
        </w:numPr>
        <w:spacing w:before="0" w:after="0"/>
      </w:pPr>
      <w:r>
        <w:t>Puncture hazard radius distributed between minimum of 54.47 and maximum of 54.47 meters.</w:t>
      </w:r>
    </w:p>
    <w:p w14:paraId="0E5B5936" w14:textId="77777777" w:rsidR="00584F50" w:rsidRDefault="00584F50" w:rsidP="006E2336">
      <w:pPr>
        <w:pStyle w:val="ListParagraph"/>
        <w:numPr>
          <w:ilvl w:val="2"/>
          <w:numId w:val="30"/>
        </w:numPr>
        <w:spacing w:before="0" w:after="0"/>
      </w:pPr>
      <w:r>
        <w:t>Product type is HVP Product.</w:t>
      </w:r>
    </w:p>
    <w:p w14:paraId="617A1946" w14:textId="77777777" w:rsidR="00584F50" w:rsidRDefault="00584F50" w:rsidP="006E2336">
      <w:pPr>
        <w:pStyle w:val="ListParagraph"/>
        <w:numPr>
          <w:ilvl w:val="2"/>
          <w:numId w:val="30"/>
        </w:numPr>
        <w:spacing w:before="0" w:after="0"/>
      </w:pPr>
      <w:r>
        <w:t>Class area location is/are 2.0.</w:t>
      </w:r>
    </w:p>
    <w:p w14:paraId="24288D2A" w14:textId="77777777" w:rsidR="00584F50" w:rsidRDefault="00584F50" w:rsidP="006E2336">
      <w:pPr>
        <w:pStyle w:val="ListParagraph"/>
        <w:numPr>
          <w:ilvl w:val="0"/>
          <w:numId w:val="30"/>
        </w:numPr>
        <w:spacing w:before="0" w:after="0"/>
      </w:pPr>
      <w:r>
        <w:t>"SS-71 NPS 4</w:t>
      </w:r>
    </w:p>
    <w:p w14:paraId="42BC4BF7" w14:textId="77777777" w:rsidR="00584F50" w:rsidRDefault="00584F50" w:rsidP="006E2336">
      <w:pPr>
        <w:pStyle w:val="ListParagraph"/>
        <w:numPr>
          <w:ilvl w:val="1"/>
          <w:numId w:val="30"/>
        </w:numPr>
        <w:spacing w:before="0" w:after="0"/>
      </w:pPr>
      <w:r>
        <w:t>Total Cumulative Length (m):</w:t>
      </w:r>
      <w:r>
        <w:tab/>
        <w:t>2.59</w:t>
      </w:r>
    </w:p>
    <w:p w14:paraId="4CBB160D" w14:textId="77777777" w:rsidR="00584F50" w:rsidRDefault="00584F50" w:rsidP="006E2336">
      <w:pPr>
        <w:pStyle w:val="ListParagraph"/>
        <w:numPr>
          <w:ilvl w:val="1"/>
          <w:numId w:val="30"/>
        </w:numPr>
        <w:spacing w:before="0" w:after="0"/>
      </w:pPr>
      <w:r>
        <w:t>Likelihood of failure distributed between minimum of 3.124e-02 and maximum of 3.545e-02.</w:t>
      </w:r>
    </w:p>
    <w:p w14:paraId="4049C9F6" w14:textId="77777777" w:rsidR="00584F50" w:rsidRDefault="00584F50" w:rsidP="006E2336">
      <w:pPr>
        <w:pStyle w:val="ListParagraph"/>
        <w:numPr>
          <w:ilvl w:val="2"/>
          <w:numId w:val="30"/>
        </w:numPr>
        <w:spacing w:before="0" w:after="0"/>
      </w:pPr>
      <w:r>
        <w:t xml:space="preserve">Land use distributed as </w:t>
      </w:r>
    </w:p>
    <w:p w14:paraId="69D5C904" w14:textId="77777777" w:rsidR="00584F50" w:rsidRDefault="00584F50" w:rsidP="006E2336">
      <w:pPr>
        <w:pStyle w:val="ListParagraph"/>
        <w:numPr>
          <w:ilvl w:val="3"/>
          <w:numId w:val="30"/>
        </w:numPr>
        <w:spacing w:before="0" w:after="0"/>
      </w:pPr>
      <w:r>
        <w:t>Agricultural: 2.59</w:t>
      </w:r>
    </w:p>
    <w:p w14:paraId="498D98D0" w14:textId="77777777" w:rsidR="00584F50" w:rsidRDefault="00584F50" w:rsidP="006E2336">
      <w:pPr>
        <w:pStyle w:val="ListParagraph"/>
        <w:numPr>
          <w:ilvl w:val="2"/>
          <w:numId w:val="30"/>
        </w:numPr>
        <w:spacing w:before="0" w:after="0"/>
      </w:pPr>
      <w:r>
        <w:t xml:space="preserve">Depth of cover distributed as </w:t>
      </w:r>
    </w:p>
    <w:p w14:paraId="582C2ECA" w14:textId="77777777" w:rsidR="00584F50" w:rsidRDefault="00584F50" w:rsidP="006E2336">
      <w:pPr>
        <w:pStyle w:val="ListParagraph"/>
        <w:numPr>
          <w:ilvl w:val="3"/>
          <w:numId w:val="30"/>
        </w:numPr>
        <w:spacing w:before="0" w:after="0"/>
      </w:pPr>
      <w:r>
        <w:t>&gt;= 0.55 to &lt; 0.61m: 0.84, &gt;= 0.61 to &lt; 0.67m: 1.74</w:t>
      </w:r>
    </w:p>
    <w:p w14:paraId="320BE34F" w14:textId="77777777" w:rsidR="00584F50" w:rsidRDefault="00584F50" w:rsidP="006E2336">
      <w:pPr>
        <w:pStyle w:val="ListParagraph"/>
        <w:numPr>
          <w:ilvl w:val="2"/>
          <w:numId w:val="30"/>
        </w:numPr>
        <w:spacing w:before="0" w:after="0"/>
      </w:pPr>
      <w:r>
        <w:t>Installation date between minimum of 2004-01-01 and maximum of 2004-01-01</w:t>
      </w:r>
    </w:p>
    <w:p w14:paraId="0D1C2512" w14:textId="77777777" w:rsidR="00584F50" w:rsidRDefault="00584F50" w:rsidP="006E2336">
      <w:pPr>
        <w:pStyle w:val="ListParagraph"/>
        <w:numPr>
          <w:ilvl w:val="2"/>
          <w:numId w:val="30"/>
        </w:numPr>
        <w:spacing w:before="0" w:after="0"/>
      </w:pPr>
      <w:r>
        <w:t>Outside diameter of 4.5 in.</w:t>
      </w:r>
    </w:p>
    <w:p w14:paraId="0BC6CF13" w14:textId="77777777" w:rsidR="00584F50" w:rsidRDefault="00584F50" w:rsidP="006E2336">
      <w:pPr>
        <w:pStyle w:val="ListParagraph"/>
        <w:numPr>
          <w:ilvl w:val="2"/>
          <w:numId w:val="30"/>
        </w:numPr>
        <w:spacing w:before="0" w:after="0"/>
      </w:pPr>
      <w:r>
        <w:t>Grade between minimum of 241.3 and maximum of 241.3 MPa</w:t>
      </w:r>
    </w:p>
    <w:p w14:paraId="6502D3D5" w14:textId="77777777" w:rsidR="00584F50" w:rsidRDefault="00584F50" w:rsidP="006E2336">
      <w:pPr>
        <w:pStyle w:val="ListParagraph"/>
        <w:numPr>
          <w:ilvl w:val="2"/>
          <w:numId w:val="30"/>
        </w:numPr>
        <w:spacing w:before="0" w:after="0"/>
      </w:pPr>
      <w:r>
        <w:t>Wall thickness between minimum of 3.18 and maximum of 3.18 mm</w:t>
      </w:r>
    </w:p>
    <w:p w14:paraId="38857A9B" w14:textId="77777777" w:rsidR="00584F50" w:rsidRDefault="00584F50" w:rsidP="006E2336">
      <w:pPr>
        <w:pStyle w:val="ListParagraph"/>
        <w:numPr>
          <w:ilvl w:val="2"/>
          <w:numId w:val="30"/>
        </w:numPr>
        <w:spacing w:before="0" w:after="0"/>
      </w:pPr>
      <w:r>
        <w:t>Toughness between minimum of nan and maximum of nan J</w:t>
      </w:r>
    </w:p>
    <w:p w14:paraId="73BD592F" w14:textId="77777777" w:rsidR="00584F50" w:rsidRDefault="00584F50" w:rsidP="006E2336">
      <w:pPr>
        <w:pStyle w:val="ListParagraph"/>
        <w:numPr>
          <w:ilvl w:val="2"/>
          <w:numId w:val="30"/>
        </w:numPr>
        <w:spacing w:before="0" w:after="0"/>
      </w:pPr>
      <w:r>
        <w:t>Probability of failure given a hit between minimum of 3.608e-01 and maximum of 3.608e-01</w:t>
      </w:r>
    </w:p>
    <w:p w14:paraId="421347DA" w14:textId="77777777" w:rsidR="00584F50" w:rsidRDefault="00584F50" w:rsidP="006E2336">
      <w:pPr>
        <w:pStyle w:val="ListParagraph"/>
        <w:numPr>
          <w:ilvl w:val="2"/>
          <w:numId w:val="30"/>
        </w:numPr>
        <w:spacing w:before="0" w:after="0"/>
      </w:pPr>
      <w:r>
        <w:t>Class area location is/are 1.0.</w:t>
      </w:r>
    </w:p>
    <w:p w14:paraId="78B83FB2" w14:textId="77777777" w:rsidR="00584F50" w:rsidRDefault="00584F50" w:rsidP="006E2336">
      <w:pPr>
        <w:pStyle w:val="ListParagraph"/>
        <w:numPr>
          <w:ilvl w:val="1"/>
          <w:numId w:val="30"/>
        </w:numPr>
        <w:spacing w:before="0" w:after="0"/>
      </w:pPr>
      <w:r>
        <w:t>Consequence of failure distributed between minimum of $8.81 and maximum of $8.82MM</w:t>
      </w:r>
    </w:p>
    <w:p w14:paraId="4F709722" w14:textId="77777777" w:rsidR="00584F50" w:rsidRDefault="00584F50" w:rsidP="006E2336">
      <w:pPr>
        <w:pStyle w:val="ListParagraph"/>
        <w:numPr>
          <w:ilvl w:val="1"/>
          <w:numId w:val="30"/>
        </w:numPr>
        <w:spacing w:before="0" w:after="0"/>
      </w:pPr>
      <w:r>
        <w:t>Total length driven by Environmental: 2.59 meters.</w:t>
      </w:r>
    </w:p>
    <w:p w14:paraId="2D62DCC7" w14:textId="77777777" w:rsidR="00584F50" w:rsidRDefault="00584F50" w:rsidP="006E2336">
      <w:pPr>
        <w:pStyle w:val="ListParagraph"/>
        <w:numPr>
          <w:ilvl w:val="1"/>
          <w:numId w:val="30"/>
        </w:numPr>
        <w:spacing w:before="0" w:after="0"/>
      </w:pPr>
      <w:r>
        <w:t>Environmental Cost distributed between minimum of $8.48 and maximum of $8.52MM:</w:t>
      </w:r>
    </w:p>
    <w:p w14:paraId="44BC8793" w14:textId="77777777" w:rsidR="00584F50" w:rsidRDefault="00584F50" w:rsidP="006E2336">
      <w:pPr>
        <w:pStyle w:val="ListParagraph"/>
        <w:numPr>
          <w:ilvl w:val="2"/>
          <w:numId w:val="30"/>
        </w:numPr>
        <w:spacing w:before="0" w:after="0"/>
      </w:pPr>
      <w:r>
        <w:t>Leak cost between minimum of $0.20 and maximum of $0.20MM</w:t>
      </w:r>
    </w:p>
    <w:p w14:paraId="0FA9DE9C" w14:textId="77777777" w:rsidR="00584F50" w:rsidRDefault="00584F50" w:rsidP="006E2336">
      <w:pPr>
        <w:pStyle w:val="ListParagraph"/>
        <w:numPr>
          <w:ilvl w:val="2"/>
          <w:numId w:val="30"/>
        </w:numPr>
        <w:spacing w:before="0" w:after="0"/>
      </w:pPr>
      <w:r>
        <w:t>Leak spill volume between a minimum of 1854.6 and maximum of 1855.3 gallons</w:t>
      </w:r>
    </w:p>
    <w:p w14:paraId="02CDAFBD" w14:textId="77777777" w:rsidR="00584F50" w:rsidRDefault="00584F50" w:rsidP="006E2336">
      <w:pPr>
        <w:pStyle w:val="ListParagraph"/>
        <w:numPr>
          <w:ilvl w:val="2"/>
          <w:numId w:val="30"/>
        </w:numPr>
        <w:spacing w:before="0" w:after="0"/>
      </w:pPr>
      <w:r>
        <w:t>Rupture cost between minimum of $25.68 and maximum of $25.69MM</w:t>
      </w:r>
    </w:p>
    <w:p w14:paraId="27DB8774" w14:textId="77777777" w:rsidR="00584F50" w:rsidRDefault="00584F50" w:rsidP="006E2336">
      <w:pPr>
        <w:pStyle w:val="ListParagraph"/>
        <w:numPr>
          <w:ilvl w:val="2"/>
          <w:numId w:val="30"/>
        </w:numPr>
        <w:spacing w:before="0" w:after="0"/>
      </w:pPr>
      <w:r>
        <w:t>Rupture spill volume is between a minimum of 242294.5 and maximum of 242385.09 gallons</w:t>
      </w:r>
    </w:p>
    <w:p w14:paraId="2BE843E9" w14:textId="77777777" w:rsidR="00584F50" w:rsidRDefault="00584F50" w:rsidP="006E2336">
      <w:pPr>
        <w:pStyle w:val="ListParagraph"/>
        <w:numPr>
          <w:ilvl w:val="2"/>
          <w:numId w:val="30"/>
        </w:numPr>
        <w:spacing w:before="0" w:after="0"/>
      </w:pPr>
      <w:r>
        <w:t>Puncture cost between minimum of $6.46 and maximum of $6.46MM</w:t>
      </w:r>
    </w:p>
    <w:p w14:paraId="0882192A" w14:textId="77777777" w:rsidR="00584F50" w:rsidRDefault="00584F50" w:rsidP="006E2336">
      <w:pPr>
        <w:pStyle w:val="ListParagraph"/>
        <w:numPr>
          <w:ilvl w:val="2"/>
          <w:numId w:val="30"/>
        </w:numPr>
        <w:spacing w:before="0" w:after="0"/>
      </w:pPr>
      <w:r>
        <w:t>Puncture spill volume is between a minimum of 60938.06 and maximum of 60960.85 gallons</w:t>
      </w:r>
    </w:p>
    <w:p w14:paraId="020C19BB" w14:textId="77777777" w:rsidR="00584F50" w:rsidRDefault="00584F50" w:rsidP="006E2336">
      <w:pPr>
        <w:pStyle w:val="ListParagraph"/>
        <w:numPr>
          <w:ilvl w:val="0"/>
          <w:numId w:val="30"/>
        </w:numPr>
        <w:spacing w:before="0" w:after="0"/>
      </w:pPr>
      <w:r>
        <w:t>"SS-28 NPS 4</w:t>
      </w:r>
    </w:p>
    <w:p w14:paraId="2543DAA0" w14:textId="77777777" w:rsidR="00584F50" w:rsidRDefault="00584F50" w:rsidP="006E2336">
      <w:pPr>
        <w:pStyle w:val="ListParagraph"/>
        <w:numPr>
          <w:ilvl w:val="1"/>
          <w:numId w:val="30"/>
        </w:numPr>
        <w:spacing w:before="0" w:after="0"/>
      </w:pPr>
      <w:r>
        <w:t>Total Cumulative Length (m):</w:t>
      </w:r>
      <w:r>
        <w:tab/>
        <w:t>2.55</w:t>
      </w:r>
    </w:p>
    <w:p w14:paraId="3726EEBD" w14:textId="77777777" w:rsidR="00584F50" w:rsidRDefault="00584F50" w:rsidP="006E2336">
      <w:pPr>
        <w:pStyle w:val="ListParagraph"/>
        <w:numPr>
          <w:ilvl w:val="1"/>
          <w:numId w:val="30"/>
        </w:numPr>
        <w:spacing w:before="0" w:after="0"/>
      </w:pPr>
      <w:r>
        <w:t>Likelihood of failure distributed between minimum of 1.297e-02 and maximum of 1.297e-02.</w:t>
      </w:r>
    </w:p>
    <w:p w14:paraId="6BA1A57E" w14:textId="77777777" w:rsidR="00584F50" w:rsidRDefault="00584F50" w:rsidP="006E2336">
      <w:pPr>
        <w:pStyle w:val="ListParagraph"/>
        <w:numPr>
          <w:ilvl w:val="2"/>
          <w:numId w:val="30"/>
        </w:numPr>
        <w:spacing w:before="0" w:after="0"/>
      </w:pPr>
      <w:r>
        <w:t xml:space="preserve">Land use distributed as </w:t>
      </w:r>
    </w:p>
    <w:p w14:paraId="3356D500" w14:textId="77777777" w:rsidR="00584F50" w:rsidRDefault="00584F50" w:rsidP="006E2336">
      <w:pPr>
        <w:pStyle w:val="ListParagraph"/>
        <w:numPr>
          <w:ilvl w:val="3"/>
          <w:numId w:val="30"/>
        </w:numPr>
        <w:spacing w:before="0" w:after="0"/>
      </w:pPr>
      <w:r>
        <w:t>Agricultural: 2.55</w:t>
      </w:r>
    </w:p>
    <w:p w14:paraId="25362F27" w14:textId="77777777" w:rsidR="00584F50" w:rsidRDefault="00584F50" w:rsidP="006E2336">
      <w:pPr>
        <w:pStyle w:val="ListParagraph"/>
        <w:numPr>
          <w:ilvl w:val="2"/>
          <w:numId w:val="30"/>
        </w:numPr>
        <w:spacing w:before="0" w:after="0"/>
      </w:pPr>
      <w:r>
        <w:t xml:space="preserve">Depth of cover distributed as </w:t>
      </w:r>
    </w:p>
    <w:p w14:paraId="2ABBAFF4" w14:textId="77777777" w:rsidR="00584F50" w:rsidRDefault="00584F50" w:rsidP="006E2336">
      <w:pPr>
        <w:pStyle w:val="ListParagraph"/>
        <w:numPr>
          <w:ilvl w:val="3"/>
          <w:numId w:val="30"/>
        </w:numPr>
        <w:spacing w:before="0" w:after="0"/>
      </w:pPr>
      <w:r>
        <w:t>&gt;= 0.67 to &lt; 0.76m: 2.55</w:t>
      </w:r>
    </w:p>
    <w:p w14:paraId="7D59F3BC" w14:textId="77777777" w:rsidR="00584F50" w:rsidRDefault="00584F50" w:rsidP="006E2336">
      <w:pPr>
        <w:pStyle w:val="ListParagraph"/>
        <w:numPr>
          <w:ilvl w:val="2"/>
          <w:numId w:val="30"/>
        </w:numPr>
        <w:spacing w:before="0" w:after="0"/>
      </w:pPr>
      <w:r>
        <w:t>Installation date between minimum of 1957-01-01 and maximum of 1957-01-01</w:t>
      </w:r>
    </w:p>
    <w:p w14:paraId="7EE87A2A" w14:textId="77777777" w:rsidR="00584F50" w:rsidRDefault="00584F50" w:rsidP="006E2336">
      <w:pPr>
        <w:pStyle w:val="ListParagraph"/>
        <w:numPr>
          <w:ilvl w:val="2"/>
          <w:numId w:val="30"/>
        </w:numPr>
        <w:spacing w:before="0" w:after="0"/>
      </w:pPr>
      <w:r>
        <w:t>Outside diameter of 4.5 in.</w:t>
      </w:r>
    </w:p>
    <w:p w14:paraId="37A39BAA" w14:textId="77777777" w:rsidR="00584F50" w:rsidRDefault="00584F50" w:rsidP="006E2336">
      <w:pPr>
        <w:pStyle w:val="ListParagraph"/>
        <w:numPr>
          <w:ilvl w:val="2"/>
          <w:numId w:val="30"/>
        </w:numPr>
        <w:spacing w:before="0" w:after="0"/>
      </w:pPr>
      <w:r>
        <w:t>Grade between minimum of 290.0 and maximum of 290.0 MPa</w:t>
      </w:r>
    </w:p>
    <w:p w14:paraId="1A978CB8" w14:textId="77777777" w:rsidR="00584F50" w:rsidRDefault="00584F50" w:rsidP="006E2336">
      <w:pPr>
        <w:pStyle w:val="ListParagraph"/>
        <w:numPr>
          <w:ilvl w:val="2"/>
          <w:numId w:val="30"/>
        </w:numPr>
        <w:spacing w:before="0" w:after="0"/>
      </w:pPr>
      <w:r>
        <w:t>Wall thickness between minimum of 6.02 and maximum of 6.02 mm</w:t>
      </w:r>
    </w:p>
    <w:p w14:paraId="42FE3F04" w14:textId="77777777" w:rsidR="00584F50" w:rsidRDefault="00584F50" w:rsidP="006E2336">
      <w:pPr>
        <w:pStyle w:val="ListParagraph"/>
        <w:numPr>
          <w:ilvl w:val="2"/>
          <w:numId w:val="30"/>
        </w:numPr>
        <w:spacing w:before="0" w:after="0"/>
      </w:pPr>
      <w:r>
        <w:t>Toughness between minimum of nan and maximum of nan J</w:t>
      </w:r>
    </w:p>
    <w:p w14:paraId="2EC463EE" w14:textId="77777777" w:rsidR="00584F50" w:rsidRDefault="00584F50" w:rsidP="006E2336">
      <w:pPr>
        <w:pStyle w:val="ListParagraph"/>
        <w:numPr>
          <w:ilvl w:val="2"/>
          <w:numId w:val="30"/>
        </w:numPr>
        <w:spacing w:before="0" w:after="0"/>
      </w:pPr>
      <w:r>
        <w:t>Probability of failure given a hit between minimum of 1.854e-01 and maximum of 1.854e-01</w:t>
      </w:r>
    </w:p>
    <w:p w14:paraId="3F3A7562" w14:textId="77777777" w:rsidR="00584F50" w:rsidRDefault="00584F50" w:rsidP="006E2336">
      <w:pPr>
        <w:pStyle w:val="ListParagraph"/>
        <w:numPr>
          <w:ilvl w:val="2"/>
          <w:numId w:val="30"/>
        </w:numPr>
        <w:spacing w:before="0" w:after="0"/>
      </w:pPr>
      <w:r>
        <w:t>Class area location is/are 1.0.</w:t>
      </w:r>
    </w:p>
    <w:p w14:paraId="40B5F4DD" w14:textId="77777777" w:rsidR="00584F50" w:rsidRDefault="00584F50" w:rsidP="006E2336">
      <w:pPr>
        <w:pStyle w:val="ListParagraph"/>
        <w:numPr>
          <w:ilvl w:val="1"/>
          <w:numId w:val="30"/>
        </w:numPr>
        <w:spacing w:before="0" w:after="0"/>
      </w:pPr>
      <w:r>
        <w:lastRenderedPageBreak/>
        <w:t>Consequence of failure distributed between minimum of $1.65 and maximum of $3.37MM</w:t>
      </w:r>
    </w:p>
    <w:p w14:paraId="1F7F87F9" w14:textId="77777777" w:rsidR="00584F50" w:rsidRDefault="00584F50" w:rsidP="006E2336">
      <w:pPr>
        <w:pStyle w:val="ListParagraph"/>
        <w:numPr>
          <w:ilvl w:val="1"/>
          <w:numId w:val="30"/>
        </w:numPr>
        <w:spacing w:before="0" w:after="0"/>
      </w:pPr>
      <w:r>
        <w:t>Total length driven by Environmental: 2.55 meters.</w:t>
      </w:r>
    </w:p>
    <w:p w14:paraId="7A900C15" w14:textId="77777777" w:rsidR="00584F50" w:rsidRDefault="00584F50" w:rsidP="006E2336">
      <w:pPr>
        <w:pStyle w:val="ListParagraph"/>
        <w:numPr>
          <w:ilvl w:val="1"/>
          <w:numId w:val="30"/>
        </w:numPr>
        <w:spacing w:before="0" w:after="0"/>
      </w:pPr>
      <w:r>
        <w:t>Environmental Cost distributed between minimum of $1.43 and maximum of $3.11MM:</w:t>
      </w:r>
    </w:p>
    <w:p w14:paraId="032C7D6A" w14:textId="77777777" w:rsidR="00584F50" w:rsidRDefault="00584F50" w:rsidP="006E2336">
      <w:pPr>
        <w:pStyle w:val="ListParagraph"/>
        <w:numPr>
          <w:ilvl w:val="2"/>
          <w:numId w:val="30"/>
        </w:numPr>
        <w:spacing w:before="0" w:after="0"/>
      </w:pPr>
      <w:r>
        <w:t>Leak cost between minimum of $0.20 and maximum of $0.20MM</w:t>
      </w:r>
    </w:p>
    <w:p w14:paraId="5CD401AE" w14:textId="77777777" w:rsidR="00584F50" w:rsidRDefault="00584F50" w:rsidP="006E2336">
      <w:pPr>
        <w:pStyle w:val="ListParagraph"/>
        <w:numPr>
          <w:ilvl w:val="2"/>
          <w:numId w:val="30"/>
        </w:numPr>
        <w:spacing w:before="0" w:after="0"/>
      </w:pPr>
      <w:r>
        <w:t>Leak spill volume between a minimum of 1853.91 and maximum of 1857.2 gallons</w:t>
      </w:r>
    </w:p>
    <w:p w14:paraId="4C515691" w14:textId="77777777" w:rsidR="00584F50" w:rsidRDefault="00584F50" w:rsidP="006E2336">
      <w:pPr>
        <w:pStyle w:val="ListParagraph"/>
        <w:numPr>
          <w:ilvl w:val="2"/>
          <w:numId w:val="30"/>
        </w:numPr>
        <w:spacing w:before="0" w:after="0"/>
      </w:pPr>
      <w:r>
        <w:t>Rupture cost between minimum of $25.67 and maximum of $25.72MM</w:t>
      </w:r>
    </w:p>
    <w:p w14:paraId="6772C7CC" w14:textId="77777777" w:rsidR="00584F50" w:rsidRDefault="00584F50" w:rsidP="006E2336">
      <w:pPr>
        <w:pStyle w:val="ListParagraph"/>
        <w:numPr>
          <w:ilvl w:val="2"/>
          <w:numId w:val="30"/>
        </w:numPr>
        <w:spacing w:before="0" w:after="0"/>
      </w:pPr>
      <w:r>
        <w:t>Rupture spill volume is between a minimum of 242203.9 and maximum of 242633.59 gallons</w:t>
      </w:r>
    </w:p>
    <w:p w14:paraId="3967D61F" w14:textId="77777777" w:rsidR="00584F50" w:rsidRDefault="00584F50" w:rsidP="006E2336">
      <w:pPr>
        <w:pStyle w:val="ListParagraph"/>
        <w:numPr>
          <w:ilvl w:val="2"/>
          <w:numId w:val="30"/>
        </w:numPr>
        <w:spacing w:before="0" w:after="0"/>
      </w:pPr>
      <w:r>
        <w:t>Puncture cost between minimum of $6.46 and maximum of $6.47MM</w:t>
      </w:r>
    </w:p>
    <w:p w14:paraId="5F8E2426" w14:textId="77777777" w:rsidR="00584F50" w:rsidRDefault="00584F50" w:rsidP="006E2336">
      <w:pPr>
        <w:pStyle w:val="ListParagraph"/>
        <w:numPr>
          <w:ilvl w:val="2"/>
          <w:numId w:val="30"/>
        </w:numPr>
        <w:spacing w:before="0" w:after="0"/>
      </w:pPr>
      <w:r>
        <w:t>Puncture spill volume is between a minimum of 60915.28 and maximum of 61023.34 gallons</w:t>
      </w:r>
    </w:p>
    <w:p w14:paraId="6B0DAB2E" w14:textId="77777777" w:rsidR="00584F50" w:rsidRDefault="00584F50" w:rsidP="006E2336">
      <w:pPr>
        <w:pStyle w:val="ListParagraph"/>
        <w:numPr>
          <w:ilvl w:val="0"/>
          <w:numId w:val="30"/>
        </w:numPr>
        <w:spacing w:before="0" w:after="0"/>
      </w:pPr>
      <w:r>
        <w:t xml:space="preserve">"NPS4 NI-128 From 12-28-80-9-W5 </w:t>
      </w:r>
      <w:proofErr w:type="gramStart"/>
      <w:r>
        <w:t>To</w:t>
      </w:r>
      <w:proofErr w:type="gramEnd"/>
      <w:r>
        <w:t xml:space="preserve"> 14-11-81-9-W5</w:t>
      </w:r>
    </w:p>
    <w:p w14:paraId="066CFAB3" w14:textId="77777777" w:rsidR="00584F50" w:rsidRDefault="00584F50" w:rsidP="006E2336">
      <w:pPr>
        <w:pStyle w:val="ListParagraph"/>
        <w:numPr>
          <w:ilvl w:val="1"/>
          <w:numId w:val="30"/>
        </w:numPr>
        <w:spacing w:before="0" w:after="0"/>
      </w:pPr>
      <w:r>
        <w:t>Total Cumulative Length (m):</w:t>
      </w:r>
      <w:r>
        <w:tab/>
        <w:t>2.12</w:t>
      </w:r>
    </w:p>
    <w:p w14:paraId="1DDA6997" w14:textId="77777777" w:rsidR="00584F50" w:rsidRDefault="00584F50" w:rsidP="006E2336">
      <w:pPr>
        <w:pStyle w:val="ListParagraph"/>
        <w:numPr>
          <w:ilvl w:val="1"/>
          <w:numId w:val="30"/>
        </w:numPr>
        <w:spacing w:before="0" w:after="0"/>
      </w:pPr>
      <w:r>
        <w:t>Likelihood of failure distributed between minimum of 1.800e-03 and maximum of 1.800e-03.</w:t>
      </w:r>
    </w:p>
    <w:p w14:paraId="5F11810C" w14:textId="77777777" w:rsidR="00584F50" w:rsidRDefault="00584F50" w:rsidP="006E2336">
      <w:pPr>
        <w:pStyle w:val="ListParagraph"/>
        <w:numPr>
          <w:ilvl w:val="2"/>
          <w:numId w:val="30"/>
        </w:numPr>
        <w:spacing w:before="0" w:after="0"/>
      </w:pPr>
      <w:r>
        <w:t xml:space="preserve">Land use distributed as </w:t>
      </w:r>
    </w:p>
    <w:p w14:paraId="3D90963B" w14:textId="77777777" w:rsidR="00584F50" w:rsidRDefault="00584F50" w:rsidP="006E2336">
      <w:pPr>
        <w:pStyle w:val="ListParagraph"/>
        <w:numPr>
          <w:ilvl w:val="3"/>
          <w:numId w:val="30"/>
        </w:numPr>
        <w:spacing w:before="0" w:after="0"/>
      </w:pPr>
      <w:r>
        <w:t>Remote: 0.10</w:t>
      </w:r>
    </w:p>
    <w:p w14:paraId="6EE02C59" w14:textId="77777777" w:rsidR="00584F50" w:rsidRDefault="00584F50" w:rsidP="006E2336">
      <w:pPr>
        <w:pStyle w:val="ListParagraph"/>
        <w:numPr>
          <w:ilvl w:val="3"/>
          <w:numId w:val="30"/>
        </w:numPr>
        <w:spacing w:before="0" w:after="0"/>
      </w:pPr>
      <w:r>
        <w:t>Water Course: 2.02</w:t>
      </w:r>
    </w:p>
    <w:p w14:paraId="29124726" w14:textId="77777777" w:rsidR="00584F50" w:rsidRDefault="00584F50" w:rsidP="006E2336">
      <w:pPr>
        <w:pStyle w:val="ListParagraph"/>
        <w:numPr>
          <w:ilvl w:val="2"/>
          <w:numId w:val="30"/>
        </w:numPr>
        <w:spacing w:before="0" w:after="0"/>
      </w:pPr>
      <w:r>
        <w:t xml:space="preserve">Depth of cover distributed as </w:t>
      </w:r>
    </w:p>
    <w:p w14:paraId="3D40372D" w14:textId="77777777" w:rsidR="00584F50" w:rsidRDefault="00584F50" w:rsidP="006E2336">
      <w:pPr>
        <w:pStyle w:val="ListParagraph"/>
        <w:numPr>
          <w:ilvl w:val="3"/>
          <w:numId w:val="30"/>
        </w:numPr>
        <w:spacing w:before="0" w:after="0"/>
      </w:pPr>
      <w:r>
        <w:t>nan</w:t>
      </w:r>
    </w:p>
    <w:p w14:paraId="63917FEE" w14:textId="77777777" w:rsidR="00584F50" w:rsidRDefault="00584F50" w:rsidP="006E2336">
      <w:pPr>
        <w:pStyle w:val="ListParagraph"/>
        <w:numPr>
          <w:ilvl w:val="2"/>
          <w:numId w:val="30"/>
        </w:numPr>
        <w:spacing w:before="0" w:after="0"/>
      </w:pPr>
      <w:r>
        <w:t>Installation date between minimum of 1990-01-01 and maximum of 1990-01-01</w:t>
      </w:r>
    </w:p>
    <w:p w14:paraId="5FE5AB58" w14:textId="77777777" w:rsidR="00584F50" w:rsidRDefault="00584F50" w:rsidP="006E2336">
      <w:pPr>
        <w:pStyle w:val="ListParagraph"/>
        <w:numPr>
          <w:ilvl w:val="2"/>
          <w:numId w:val="30"/>
        </w:numPr>
        <w:spacing w:before="0" w:after="0"/>
      </w:pPr>
      <w:r>
        <w:t>Outside diameter of 4.5 in.</w:t>
      </w:r>
    </w:p>
    <w:p w14:paraId="08EB3FAA" w14:textId="77777777" w:rsidR="00584F50" w:rsidRDefault="00584F50" w:rsidP="006E2336">
      <w:pPr>
        <w:pStyle w:val="ListParagraph"/>
        <w:numPr>
          <w:ilvl w:val="2"/>
          <w:numId w:val="30"/>
        </w:numPr>
        <w:spacing w:before="0" w:after="0"/>
      </w:pPr>
      <w:r>
        <w:t>Grade between minimum of 290.0 and maximum of 290.0 MPa</w:t>
      </w:r>
    </w:p>
    <w:p w14:paraId="43F6176D" w14:textId="77777777" w:rsidR="00584F50" w:rsidRDefault="00584F50" w:rsidP="006E2336">
      <w:pPr>
        <w:pStyle w:val="ListParagraph"/>
        <w:numPr>
          <w:ilvl w:val="2"/>
          <w:numId w:val="30"/>
        </w:numPr>
        <w:spacing w:before="0" w:after="0"/>
      </w:pPr>
      <w:r>
        <w:t>Wall thickness between minimum of 4.78 and maximum of 4.78 mm</w:t>
      </w:r>
    </w:p>
    <w:p w14:paraId="52ED930D" w14:textId="77777777" w:rsidR="00584F50" w:rsidRDefault="00584F50" w:rsidP="006E2336">
      <w:pPr>
        <w:pStyle w:val="ListParagraph"/>
        <w:numPr>
          <w:ilvl w:val="2"/>
          <w:numId w:val="30"/>
        </w:numPr>
        <w:spacing w:before="0" w:after="0"/>
      </w:pPr>
      <w:r>
        <w:t>Toughness between minimum of nan and maximum of nan J</w:t>
      </w:r>
    </w:p>
    <w:p w14:paraId="7F2F4D7C" w14:textId="77777777" w:rsidR="00584F50" w:rsidRDefault="00584F50" w:rsidP="006E2336">
      <w:pPr>
        <w:pStyle w:val="ListParagraph"/>
        <w:numPr>
          <w:ilvl w:val="2"/>
          <w:numId w:val="30"/>
        </w:numPr>
        <w:spacing w:before="0" w:after="0"/>
      </w:pPr>
      <w:r>
        <w:t>Probability of failure given a hit between minimum of 1.797e-01 and maximum of 1.797e-01</w:t>
      </w:r>
    </w:p>
    <w:p w14:paraId="54BC803D" w14:textId="77777777" w:rsidR="00584F50" w:rsidRDefault="00584F50" w:rsidP="006E2336">
      <w:pPr>
        <w:pStyle w:val="ListParagraph"/>
        <w:numPr>
          <w:ilvl w:val="2"/>
          <w:numId w:val="30"/>
        </w:numPr>
        <w:spacing w:before="0" w:after="0"/>
      </w:pPr>
      <w:r>
        <w:t>Class area location is/are 1.0.</w:t>
      </w:r>
    </w:p>
    <w:p w14:paraId="5E90771B" w14:textId="77777777" w:rsidR="00584F50" w:rsidRDefault="00584F50" w:rsidP="006E2336">
      <w:pPr>
        <w:pStyle w:val="ListParagraph"/>
        <w:numPr>
          <w:ilvl w:val="1"/>
          <w:numId w:val="30"/>
        </w:numPr>
        <w:spacing w:before="0" w:after="0"/>
      </w:pPr>
      <w:r>
        <w:t>Consequence of failure distributed between minimum of $10.42 and maximum of $10.44MM</w:t>
      </w:r>
    </w:p>
    <w:p w14:paraId="67362391" w14:textId="77777777" w:rsidR="00584F50" w:rsidRDefault="00584F50" w:rsidP="006E2336">
      <w:pPr>
        <w:pStyle w:val="ListParagraph"/>
        <w:numPr>
          <w:ilvl w:val="1"/>
          <w:numId w:val="30"/>
        </w:numPr>
        <w:spacing w:before="0" w:after="0"/>
      </w:pPr>
      <w:r>
        <w:t>Total length driven by Environmental: 2.12 meters.</w:t>
      </w:r>
    </w:p>
    <w:p w14:paraId="22FF6CEF" w14:textId="77777777" w:rsidR="00584F50" w:rsidRDefault="00584F50" w:rsidP="006E2336">
      <w:pPr>
        <w:pStyle w:val="ListParagraph"/>
        <w:numPr>
          <w:ilvl w:val="1"/>
          <w:numId w:val="30"/>
        </w:numPr>
        <w:spacing w:before="0" w:after="0"/>
      </w:pPr>
      <w:r>
        <w:t>Environmental Cost distributed between minimum of $10.14 and maximum of $10.14MM:</w:t>
      </w:r>
    </w:p>
    <w:p w14:paraId="3C02DEF2" w14:textId="77777777" w:rsidR="00584F50" w:rsidRDefault="00584F50" w:rsidP="006E2336">
      <w:pPr>
        <w:pStyle w:val="ListParagraph"/>
        <w:numPr>
          <w:ilvl w:val="2"/>
          <w:numId w:val="30"/>
        </w:numPr>
        <w:spacing w:before="0" w:after="0"/>
      </w:pPr>
      <w:r>
        <w:t>Leak cost between minimum of $0.29 and maximum of $0.29MM</w:t>
      </w:r>
    </w:p>
    <w:p w14:paraId="552FC6C0" w14:textId="77777777" w:rsidR="00584F50" w:rsidRDefault="00584F50" w:rsidP="006E2336">
      <w:pPr>
        <w:pStyle w:val="ListParagraph"/>
        <w:numPr>
          <w:ilvl w:val="2"/>
          <w:numId w:val="30"/>
        </w:numPr>
        <w:spacing w:before="0" w:after="0"/>
      </w:pPr>
      <w:r>
        <w:t>Leak spill volume between a minimum of 1614.52 and maximum of 1614.52 gallons</w:t>
      </w:r>
    </w:p>
    <w:p w14:paraId="24E88F9D" w14:textId="77777777" w:rsidR="00584F50" w:rsidRDefault="00584F50" w:rsidP="006E2336">
      <w:pPr>
        <w:pStyle w:val="ListParagraph"/>
        <w:numPr>
          <w:ilvl w:val="2"/>
          <w:numId w:val="30"/>
        </w:numPr>
        <w:spacing w:before="0" w:after="0"/>
      </w:pPr>
      <w:r>
        <w:t>Rupture cost between minimum of $37.53 and maximum of $37.53MM</w:t>
      </w:r>
    </w:p>
    <w:p w14:paraId="08DA480A" w14:textId="77777777" w:rsidR="00584F50" w:rsidRDefault="00584F50" w:rsidP="006E2336">
      <w:pPr>
        <w:pStyle w:val="ListParagraph"/>
        <w:numPr>
          <w:ilvl w:val="2"/>
          <w:numId w:val="30"/>
        </w:numPr>
        <w:spacing w:before="0" w:after="0"/>
      </w:pPr>
      <w:r>
        <w:t>Rupture spill volume is between a minimum of 210928.18 and maximum of 210928.18 gallons</w:t>
      </w:r>
    </w:p>
    <w:p w14:paraId="390A5E7B" w14:textId="77777777" w:rsidR="00584F50" w:rsidRDefault="00584F50" w:rsidP="006E2336">
      <w:pPr>
        <w:pStyle w:val="ListParagraph"/>
        <w:numPr>
          <w:ilvl w:val="2"/>
          <w:numId w:val="30"/>
        </w:numPr>
        <w:spacing w:before="0" w:after="0"/>
      </w:pPr>
      <w:r>
        <w:t>Puncture cost between minimum of $9.44 and maximum of $9.44MM</w:t>
      </w:r>
    </w:p>
    <w:p w14:paraId="5DD76D06" w14:textId="77777777" w:rsidR="00584F50" w:rsidRDefault="00584F50" w:rsidP="006E2336">
      <w:pPr>
        <w:pStyle w:val="ListParagraph"/>
        <w:numPr>
          <w:ilvl w:val="2"/>
          <w:numId w:val="30"/>
        </w:numPr>
        <w:spacing w:before="0" w:after="0"/>
      </w:pPr>
      <w:r>
        <w:t>Puncture spill volume is between a minimum of 53049.3 and maximum of 53049.3 gallons</w:t>
      </w:r>
    </w:p>
    <w:p w14:paraId="2C7E5EF1" w14:textId="77777777" w:rsidR="00584F50" w:rsidRDefault="00584F50" w:rsidP="006E2336">
      <w:pPr>
        <w:pStyle w:val="ListParagraph"/>
        <w:numPr>
          <w:ilvl w:val="0"/>
          <w:numId w:val="30"/>
        </w:numPr>
        <w:spacing w:before="0" w:after="0"/>
      </w:pPr>
      <w:r>
        <w:t>"SS-72 NPS 6</w:t>
      </w:r>
    </w:p>
    <w:p w14:paraId="070CFC46" w14:textId="77777777" w:rsidR="00584F50" w:rsidRDefault="00584F50" w:rsidP="006E2336">
      <w:pPr>
        <w:pStyle w:val="ListParagraph"/>
        <w:numPr>
          <w:ilvl w:val="1"/>
          <w:numId w:val="30"/>
        </w:numPr>
        <w:spacing w:before="0" w:after="0"/>
      </w:pPr>
      <w:r>
        <w:t>Total Cumulative Length (m):</w:t>
      </w:r>
      <w:r>
        <w:tab/>
        <w:t>1.94</w:t>
      </w:r>
    </w:p>
    <w:p w14:paraId="1836D02A" w14:textId="77777777" w:rsidR="00584F50" w:rsidRDefault="00584F50" w:rsidP="006E2336">
      <w:pPr>
        <w:pStyle w:val="ListParagraph"/>
        <w:numPr>
          <w:ilvl w:val="1"/>
          <w:numId w:val="30"/>
        </w:numPr>
        <w:spacing w:before="0" w:after="0"/>
      </w:pPr>
      <w:r>
        <w:t>Likelihood of failure distributed between minimum of 2.140e-03 and maximum of 8.894e-03.</w:t>
      </w:r>
    </w:p>
    <w:p w14:paraId="09DCA0B8" w14:textId="77777777" w:rsidR="00584F50" w:rsidRDefault="00584F50" w:rsidP="006E2336">
      <w:pPr>
        <w:pStyle w:val="ListParagraph"/>
        <w:numPr>
          <w:ilvl w:val="2"/>
          <w:numId w:val="30"/>
        </w:numPr>
        <w:spacing w:before="0" w:after="0"/>
      </w:pPr>
      <w:r>
        <w:t xml:space="preserve">Land use distributed as </w:t>
      </w:r>
    </w:p>
    <w:p w14:paraId="700E74EE" w14:textId="77777777" w:rsidR="00584F50" w:rsidRDefault="00584F50" w:rsidP="006E2336">
      <w:pPr>
        <w:pStyle w:val="ListParagraph"/>
        <w:numPr>
          <w:ilvl w:val="3"/>
          <w:numId w:val="30"/>
        </w:numPr>
        <w:spacing w:before="0" w:after="0"/>
      </w:pPr>
      <w:r>
        <w:t>Agricultural: 0.97</w:t>
      </w:r>
    </w:p>
    <w:p w14:paraId="75A8B03D" w14:textId="77777777" w:rsidR="00584F50" w:rsidRDefault="00584F50" w:rsidP="006E2336">
      <w:pPr>
        <w:pStyle w:val="ListParagraph"/>
        <w:numPr>
          <w:ilvl w:val="3"/>
          <w:numId w:val="30"/>
        </w:numPr>
        <w:spacing w:before="0" w:after="0"/>
      </w:pPr>
      <w:r>
        <w:t>Water Course: 0.97</w:t>
      </w:r>
    </w:p>
    <w:p w14:paraId="637E1602" w14:textId="77777777" w:rsidR="00584F50" w:rsidRDefault="00584F50" w:rsidP="006E2336">
      <w:pPr>
        <w:pStyle w:val="ListParagraph"/>
        <w:numPr>
          <w:ilvl w:val="2"/>
          <w:numId w:val="30"/>
        </w:numPr>
        <w:spacing w:before="0" w:after="0"/>
      </w:pPr>
      <w:r>
        <w:t xml:space="preserve">Depth of cover distributed as </w:t>
      </w:r>
    </w:p>
    <w:p w14:paraId="771F42AF" w14:textId="77777777" w:rsidR="00584F50" w:rsidRDefault="00584F50" w:rsidP="006E2336">
      <w:pPr>
        <w:pStyle w:val="ListParagraph"/>
        <w:numPr>
          <w:ilvl w:val="3"/>
          <w:numId w:val="30"/>
        </w:numPr>
        <w:spacing w:before="0" w:after="0"/>
      </w:pPr>
      <w:r>
        <w:t>nan</w:t>
      </w:r>
    </w:p>
    <w:p w14:paraId="054E2C5D" w14:textId="77777777" w:rsidR="00584F50" w:rsidRDefault="00584F50" w:rsidP="006E2336">
      <w:pPr>
        <w:pStyle w:val="ListParagraph"/>
        <w:numPr>
          <w:ilvl w:val="2"/>
          <w:numId w:val="30"/>
        </w:numPr>
        <w:spacing w:before="0" w:after="0"/>
      </w:pPr>
      <w:r>
        <w:lastRenderedPageBreak/>
        <w:t>Installation date between minimum of 2008-01-01 and maximum of 2008-01-01</w:t>
      </w:r>
    </w:p>
    <w:p w14:paraId="230897C5" w14:textId="77777777" w:rsidR="00584F50" w:rsidRDefault="00584F50" w:rsidP="006E2336">
      <w:pPr>
        <w:pStyle w:val="ListParagraph"/>
        <w:numPr>
          <w:ilvl w:val="2"/>
          <w:numId w:val="30"/>
        </w:numPr>
        <w:spacing w:before="0" w:after="0"/>
      </w:pPr>
      <w:r>
        <w:t>Outside diameter of 6.625 in.</w:t>
      </w:r>
    </w:p>
    <w:p w14:paraId="1BB32BF2" w14:textId="77777777" w:rsidR="00584F50" w:rsidRDefault="00584F50" w:rsidP="006E2336">
      <w:pPr>
        <w:pStyle w:val="ListParagraph"/>
        <w:numPr>
          <w:ilvl w:val="2"/>
          <w:numId w:val="30"/>
        </w:numPr>
        <w:spacing w:before="0" w:after="0"/>
      </w:pPr>
      <w:r>
        <w:t>Grade between minimum of 359.0 and maximum of 359.0 MPa</w:t>
      </w:r>
    </w:p>
    <w:p w14:paraId="43A9B26A" w14:textId="77777777" w:rsidR="00584F50" w:rsidRDefault="00584F50" w:rsidP="006E2336">
      <w:pPr>
        <w:pStyle w:val="ListParagraph"/>
        <w:numPr>
          <w:ilvl w:val="2"/>
          <w:numId w:val="30"/>
        </w:numPr>
        <w:spacing w:before="0" w:after="0"/>
      </w:pPr>
      <w:r>
        <w:t>Wall thickness between minimum of 3.96 and maximum of 3.96 mm</w:t>
      </w:r>
    </w:p>
    <w:p w14:paraId="602E5BA1" w14:textId="77777777" w:rsidR="00584F50" w:rsidRDefault="00584F50" w:rsidP="006E2336">
      <w:pPr>
        <w:pStyle w:val="ListParagraph"/>
        <w:numPr>
          <w:ilvl w:val="2"/>
          <w:numId w:val="30"/>
        </w:numPr>
        <w:spacing w:before="0" w:after="0"/>
      </w:pPr>
      <w:r>
        <w:t>Toughness between minimum of nan and maximum of nan J</w:t>
      </w:r>
    </w:p>
    <w:p w14:paraId="6D7E287F" w14:textId="77777777" w:rsidR="00584F50" w:rsidRDefault="00584F50" w:rsidP="006E2336">
      <w:pPr>
        <w:pStyle w:val="ListParagraph"/>
        <w:numPr>
          <w:ilvl w:val="2"/>
          <w:numId w:val="30"/>
        </w:numPr>
        <w:spacing w:before="0" w:after="0"/>
      </w:pPr>
      <w:r>
        <w:t>Probability of failure given a hit between minimum of 2.136e-01 and maximum of 2.136e-01</w:t>
      </w:r>
    </w:p>
    <w:p w14:paraId="1BE47764" w14:textId="77777777" w:rsidR="00584F50" w:rsidRDefault="00584F50" w:rsidP="006E2336">
      <w:pPr>
        <w:pStyle w:val="ListParagraph"/>
        <w:numPr>
          <w:ilvl w:val="2"/>
          <w:numId w:val="30"/>
        </w:numPr>
        <w:spacing w:before="0" w:after="0"/>
      </w:pPr>
      <w:r>
        <w:t>Class area location is/are 1.0.</w:t>
      </w:r>
    </w:p>
    <w:p w14:paraId="26C4F67F" w14:textId="77777777" w:rsidR="00584F50" w:rsidRDefault="00584F50" w:rsidP="006E2336">
      <w:pPr>
        <w:pStyle w:val="ListParagraph"/>
        <w:numPr>
          <w:ilvl w:val="1"/>
          <w:numId w:val="30"/>
        </w:numPr>
        <w:spacing w:before="0" w:after="0"/>
      </w:pPr>
      <w:r>
        <w:t>Consequence of failure distributed between minimum of $14.76 and maximum of $14.82MM</w:t>
      </w:r>
    </w:p>
    <w:p w14:paraId="6D311E55" w14:textId="77777777" w:rsidR="00584F50" w:rsidRDefault="00584F50" w:rsidP="006E2336">
      <w:pPr>
        <w:pStyle w:val="ListParagraph"/>
        <w:numPr>
          <w:ilvl w:val="1"/>
          <w:numId w:val="30"/>
        </w:numPr>
        <w:spacing w:before="0" w:after="0"/>
      </w:pPr>
      <w:r>
        <w:t>Total length driven by Environmental: 1.94 meters.</w:t>
      </w:r>
    </w:p>
    <w:p w14:paraId="10658590" w14:textId="77777777" w:rsidR="00584F50" w:rsidRDefault="00584F50" w:rsidP="006E2336">
      <w:pPr>
        <w:pStyle w:val="ListParagraph"/>
        <w:numPr>
          <w:ilvl w:val="1"/>
          <w:numId w:val="30"/>
        </w:numPr>
        <w:spacing w:before="0" w:after="0"/>
      </w:pPr>
      <w:r>
        <w:t>Environmental Cost distributed between minimum of $14.43 and maximum of $14.51MM:</w:t>
      </w:r>
    </w:p>
    <w:p w14:paraId="21C1A155" w14:textId="77777777" w:rsidR="00584F50" w:rsidRDefault="00584F50" w:rsidP="006E2336">
      <w:pPr>
        <w:pStyle w:val="ListParagraph"/>
        <w:numPr>
          <w:ilvl w:val="2"/>
          <w:numId w:val="30"/>
        </w:numPr>
        <w:spacing w:before="0" w:after="0"/>
      </w:pPr>
      <w:r>
        <w:t>Leak cost between minimum of $0.33 and maximum of $0.33MM</w:t>
      </w:r>
    </w:p>
    <w:p w14:paraId="1C570050" w14:textId="77777777" w:rsidR="00584F50" w:rsidRDefault="00584F50" w:rsidP="006E2336">
      <w:pPr>
        <w:pStyle w:val="ListParagraph"/>
        <w:numPr>
          <w:ilvl w:val="2"/>
          <w:numId w:val="30"/>
        </w:numPr>
        <w:spacing w:before="0" w:after="0"/>
      </w:pPr>
      <w:r>
        <w:t>Leak spill volume between a minimum of 1873.87 and maximum of 1873.87 gallons</w:t>
      </w:r>
    </w:p>
    <w:p w14:paraId="50B3CD03" w14:textId="77777777" w:rsidR="00584F50" w:rsidRDefault="00584F50" w:rsidP="006E2336">
      <w:pPr>
        <w:pStyle w:val="ListParagraph"/>
        <w:numPr>
          <w:ilvl w:val="2"/>
          <w:numId w:val="30"/>
        </w:numPr>
        <w:spacing w:before="0" w:after="0"/>
      </w:pPr>
      <w:r>
        <w:t>Rupture cost between minimum of $94.40 and maximum of $94.40MM</w:t>
      </w:r>
    </w:p>
    <w:p w14:paraId="1CCCBEAA" w14:textId="77777777" w:rsidR="00584F50" w:rsidRDefault="00584F50" w:rsidP="006E2336">
      <w:pPr>
        <w:pStyle w:val="ListParagraph"/>
        <w:numPr>
          <w:ilvl w:val="2"/>
          <w:numId w:val="30"/>
        </w:numPr>
        <w:spacing w:before="0" w:after="0"/>
      </w:pPr>
      <w:r>
        <w:t>Rupture spill volume is between a minimum of 530612.76 and maximum of 530612.76 gallons</w:t>
      </w:r>
    </w:p>
    <w:p w14:paraId="75BB39AD" w14:textId="77777777" w:rsidR="00584F50" w:rsidRDefault="00584F50" w:rsidP="006E2336">
      <w:pPr>
        <w:pStyle w:val="ListParagraph"/>
        <w:numPr>
          <w:ilvl w:val="2"/>
          <w:numId w:val="30"/>
        </w:numPr>
        <w:spacing w:before="0" w:after="0"/>
      </w:pPr>
      <w:r>
        <w:t>Puncture cost between minimum of $10.95 and maximum of $10.95MM</w:t>
      </w:r>
    </w:p>
    <w:p w14:paraId="2AA08B59" w14:textId="77777777" w:rsidR="00584F50" w:rsidRDefault="00584F50" w:rsidP="006E2336">
      <w:pPr>
        <w:pStyle w:val="ListParagraph"/>
        <w:numPr>
          <w:ilvl w:val="2"/>
          <w:numId w:val="30"/>
        </w:numPr>
        <w:spacing w:before="0" w:after="0"/>
      </w:pPr>
      <w:r>
        <w:t>Puncture spill volume is between a minimum of 61570.98 and maximum of 61570.98 gallons</w:t>
      </w:r>
    </w:p>
    <w:p w14:paraId="6C0EA594" w14:textId="77777777" w:rsidR="00584F50" w:rsidRDefault="00584F50" w:rsidP="006E2336">
      <w:pPr>
        <w:pStyle w:val="ListParagraph"/>
        <w:numPr>
          <w:ilvl w:val="0"/>
          <w:numId w:val="30"/>
        </w:numPr>
        <w:spacing w:before="0" w:after="0"/>
      </w:pPr>
      <w:r>
        <w:t xml:space="preserve">"Sarnia 6 inch tied into </w:t>
      </w:r>
      <w:proofErr w:type="gramStart"/>
      <w:r>
        <w:t>6 inch</w:t>
      </w:r>
      <w:proofErr w:type="gramEnd"/>
      <w:r>
        <w:t xml:space="preserve"> E/P line</w:t>
      </w:r>
    </w:p>
    <w:p w14:paraId="08F30D37" w14:textId="77777777" w:rsidR="00584F50" w:rsidRDefault="00584F50" w:rsidP="006E2336">
      <w:pPr>
        <w:pStyle w:val="ListParagraph"/>
        <w:numPr>
          <w:ilvl w:val="1"/>
          <w:numId w:val="30"/>
        </w:numPr>
        <w:spacing w:before="0" w:after="0"/>
      </w:pPr>
      <w:r>
        <w:t>Total Cumulative Length (m):</w:t>
      </w:r>
      <w:r>
        <w:tab/>
        <w:t>1.63</w:t>
      </w:r>
    </w:p>
    <w:p w14:paraId="6F4EA090" w14:textId="77777777" w:rsidR="00584F50" w:rsidRDefault="00584F50" w:rsidP="006E2336">
      <w:pPr>
        <w:pStyle w:val="ListParagraph"/>
        <w:numPr>
          <w:ilvl w:val="1"/>
          <w:numId w:val="30"/>
        </w:numPr>
        <w:spacing w:before="0" w:after="0"/>
      </w:pPr>
      <w:r>
        <w:t>Likelihood of failure distributed between minimum of 1.659e-03 and maximum of 1.659e-03.</w:t>
      </w:r>
    </w:p>
    <w:p w14:paraId="3672AD3F" w14:textId="77777777" w:rsidR="00584F50" w:rsidRDefault="00584F50" w:rsidP="006E2336">
      <w:pPr>
        <w:pStyle w:val="ListParagraph"/>
        <w:numPr>
          <w:ilvl w:val="2"/>
          <w:numId w:val="30"/>
        </w:numPr>
        <w:spacing w:before="0" w:after="0"/>
      </w:pPr>
      <w:r>
        <w:t xml:space="preserve">Land use distributed as </w:t>
      </w:r>
    </w:p>
    <w:p w14:paraId="686D2A51" w14:textId="77777777" w:rsidR="00584F50" w:rsidRDefault="00584F50" w:rsidP="006E2336">
      <w:pPr>
        <w:pStyle w:val="ListParagraph"/>
        <w:numPr>
          <w:ilvl w:val="3"/>
          <w:numId w:val="30"/>
        </w:numPr>
        <w:spacing w:before="0" w:after="0"/>
      </w:pPr>
      <w:r>
        <w:t>Water Course: 1.63</w:t>
      </w:r>
    </w:p>
    <w:p w14:paraId="3EFD5CDD" w14:textId="77777777" w:rsidR="00584F50" w:rsidRDefault="00584F50" w:rsidP="006E2336">
      <w:pPr>
        <w:pStyle w:val="ListParagraph"/>
        <w:numPr>
          <w:ilvl w:val="2"/>
          <w:numId w:val="30"/>
        </w:numPr>
        <w:spacing w:before="0" w:after="0"/>
      </w:pPr>
      <w:r>
        <w:t xml:space="preserve">Depth of cover distributed as </w:t>
      </w:r>
    </w:p>
    <w:p w14:paraId="18E0524B" w14:textId="77777777" w:rsidR="00584F50" w:rsidRDefault="00584F50" w:rsidP="006E2336">
      <w:pPr>
        <w:pStyle w:val="ListParagraph"/>
        <w:numPr>
          <w:ilvl w:val="3"/>
          <w:numId w:val="30"/>
        </w:numPr>
        <w:spacing w:before="0" w:after="0"/>
      </w:pPr>
      <w:r>
        <w:t>nan</w:t>
      </w:r>
    </w:p>
    <w:p w14:paraId="70C1D013" w14:textId="77777777" w:rsidR="00584F50" w:rsidRDefault="00584F50" w:rsidP="006E2336">
      <w:pPr>
        <w:pStyle w:val="ListParagraph"/>
        <w:numPr>
          <w:ilvl w:val="2"/>
          <w:numId w:val="30"/>
        </w:numPr>
        <w:spacing w:before="0" w:after="0"/>
      </w:pPr>
      <w:r>
        <w:t>Installation date between minimum of 1981-01-01 and maximum of 1981-01-01</w:t>
      </w:r>
    </w:p>
    <w:p w14:paraId="56585805" w14:textId="77777777" w:rsidR="00584F50" w:rsidRDefault="00584F50" w:rsidP="006E2336">
      <w:pPr>
        <w:pStyle w:val="ListParagraph"/>
        <w:numPr>
          <w:ilvl w:val="2"/>
          <w:numId w:val="30"/>
        </w:numPr>
        <w:spacing w:before="0" w:after="0"/>
      </w:pPr>
      <w:r>
        <w:t>Outside diameter of 6.625 in.</w:t>
      </w:r>
    </w:p>
    <w:p w14:paraId="1635A00B" w14:textId="77777777" w:rsidR="00584F50" w:rsidRDefault="00584F50" w:rsidP="006E2336">
      <w:pPr>
        <w:pStyle w:val="ListParagraph"/>
        <w:numPr>
          <w:ilvl w:val="2"/>
          <w:numId w:val="30"/>
        </w:numPr>
        <w:spacing w:before="0" w:after="0"/>
      </w:pPr>
      <w:r>
        <w:t>Grade between minimum of 290.0 and maximum of 290.0 MPa</w:t>
      </w:r>
    </w:p>
    <w:p w14:paraId="224992E0" w14:textId="77777777" w:rsidR="00584F50" w:rsidRDefault="00584F50" w:rsidP="006E2336">
      <w:pPr>
        <w:pStyle w:val="ListParagraph"/>
        <w:numPr>
          <w:ilvl w:val="2"/>
          <w:numId w:val="30"/>
        </w:numPr>
        <w:spacing w:before="0" w:after="0"/>
      </w:pPr>
      <w:r>
        <w:t>Wall thickness between minimum of 4.78 and maximum of 4.78 mm</w:t>
      </w:r>
    </w:p>
    <w:p w14:paraId="7B945CC9" w14:textId="77777777" w:rsidR="00584F50" w:rsidRDefault="00584F50" w:rsidP="006E2336">
      <w:pPr>
        <w:pStyle w:val="ListParagraph"/>
        <w:numPr>
          <w:ilvl w:val="2"/>
          <w:numId w:val="30"/>
        </w:numPr>
        <w:spacing w:before="0" w:after="0"/>
      </w:pPr>
      <w:r>
        <w:t>Toughness between minimum of 20.0 and maximum of 20.0 J</w:t>
      </w:r>
    </w:p>
    <w:p w14:paraId="05B87AD1" w14:textId="77777777" w:rsidR="00584F50" w:rsidRDefault="00584F50" w:rsidP="006E2336">
      <w:pPr>
        <w:pStyle w:val="ListParagraph"/>
        <w:numPr>
          <w:ilvl w:val="2"/>
          <w:numId w:val="30"/>
        </w:numPr>
        <w:spacing w:before="0" w:after="0"/>
      </w:pPr>
      <w:r>
        <w:t>Probability of failure given a hit between minimum of 1.656e-01 and maximum of 1.656e-01</w:t>
      </w:r>
    </w:p>
    <w:p w14:paraId="114C57B4" w14:textId="77777777" w:rsidR="00584F50" w:rsidRDefault="00584F50" w:rsidP="006E2336">
      <w:pPr>
        <w:pStyle w:val="ListParagraph"/>
        <w:numPr>
          <w:ilvl w:val="2"/>
          <w:numId w:val="30"/>
        </w:numPr>
        <w:spacing w:before="0" w:after="0"/>
      </w:pPr>
      <w:r>
        <w:t>Class area location is/are 1.0.</w:t>
      </w:r>
    </w:p>
    <w:p w14:paraId="38CD5B93" w14:textId="77777777" w:rsidR="00584F50" w:rsidRDefault="00584F50" w:rsidP="006E2336">
      <w:pPr>
        <w:pStyle w:val="ListParagraph"/>
        <w:numPr>
          <w:ilvl w:val="1"/>
          <w:numId w:val="30"/>
        </w:numPr>
        <w:spacing w:before="0" w:after="0"/>
      </w:pPr>
      <w:r>
        <w:t>Consequence of failure distributed between minimum of $12.62 and maximum of $12.62MM</w:t>
      </w:r>
    </w:p>
    <w:p w14:paraId="393EDF4F" w14:textId="77777777" w:rsidR="00584F50" w:rsidRDefault="00584F50" w:rsidP="006E2336">
      <w:pPr>
        <w:pStyle w:val="ListParagraph"/>
        <w:numPr>
          <w:ilvl w:val="1"/>
          <w:numId w:val="30"/>
        </w:numPr>
        <w:spacing w:before="0" w:after="0"/>
      </w:pPr>
      <w:r>
        <w:t>Total length driven by Safety: 1.63 meters.</w:t>
      </w:r>
    </w:p>
    <w:p w14:paraId="3C09A96C" w14:textId="77777777" w:rsidR="00584F50" w:rsidRDefault="00584F50" w:rsidP="006E2336">
      <w:pPr>
        <w:pStyle w:val="ListParagraph"/>
        <w:numPr>
          <w:ilvl w:val="1"/>
          <w:numId w:val="30"/>
        </w:numPr>
        <w:spacing w:before="0" w:after="0"/>
      </w:pPr>
      <w:r>
        <w:t>Safety Cost distributed between minimum of $11.97 and maximum of $11.97MM:</w:t>
      </w:r>
    </w:p>
    <w:p w14:paraId="59B57843" w14:textId="77777777" w:rsidR="00584F50" w:rsidRDefault="00584F50" w:rsidP="006E2336">
      <w:pPr>
        <w:pStyle w:val="ListParagraph"/>
        <w:numPr>
          <w:ilvl w:val="2"/>
          <w:numId w:val="30"/>
        </w:numPr>
        <w:spacing w:before="0" w:after="0"/>
      </w:pPr>
      <w:r>
        <w:t>Leak cost between minimum of $12.11 and maximum of $12.11MM</w:t>
      </w:r>
    </w:p>
    <w:p w14:paraId="21D38EFD" w14:textId="77777777" w:rsidR="00584F50" w:rsidRDefault="00584F50" w:rsidP="006E2336">
      <w:pPr>
        <w:pStyle w:val="ListParagraph"/>
        <w:numPr>
          <w:ilvl w:val="2"/>
          <w:numId w:val="30"/>
        </w:numPr>
        <w:spacing w:before="0" w:after="0"/>
      </w:pPr>
      <w:r>
        <w:t>Leak scenario yielded 40.0 intersections with structures, with minimum of 1.26 and maximum of 1.26 of population impacted.</w:t>
      </w:r>
    </w:p>
    <w:p w14:paraId="4C2141EC" w14:textId="77777777" w:rsidR="00584F50" w:rsidRDefault="00584F50" w:rsidP="006E2336">
      <w:pPr>
        <w:pStyle w:val="ListParagraph"/>
        <w:numPr>
          <w:ilvl w:val="2"/>
          <w:numId w:val="30"/>
        </w:numPr>
        <w:spacing w:before="0" w:after="0"/>
      </w:pPr>
      <w:r>
        <w:t>Leak hazard radius distributed between minimum of 11.02 and maximum of 11.02 meters.</w:t>
      </w:r>
    </w:p>
    <w:p w14:paraId="32EAD58C" w14:textId="77777777" w:rsidR="00584F50" w:rsidRDefault="00584F50" w:rsidP="006E2336">
      <w:pPr>
        <w:pStyle w:val="ListParagraph"/>
        <w:numPr>
          <w:ilvl w:val="2"/>
          <w:numId w:val="30"/>
        </w:numPr>
        <w:spacing w:before="0" w:after="0"/>
      </w:pPr>
      <w:r>
        <w:t>Rupture cost between minimum of $12.11 and maximum of $12.11MM</w:t>
      </w:r>
    </w:p>
    <w:p w14:paraId="760F3B64" w14:textId="77777777" w:rsidR="00584F50" w:rsidRDefault="00584F50" w:rsidP="006E2336">
      <w:pPr>
        <w:pStyle w:val="ListParagraph"/>
        <w:numPr>
          <w:ilvl w:val="2"/>
          <w:numId w:val="30"/>
        </w:numPr>
        <w:spacing w:before="0" w:after="0"/>
      </w:pPr>
      <w:r>
        <w:t>Rupture scenario yielded 21.0 intersections with structures, with minimum of 1.26 and maximum of 1.26 of population impacted</w:t>
      </w:r>
    </w:p>
    <w:p w14:paraId="41665BDF" w14:textId="77777777" w:rsidR="00584F50" w:rsidRDefault="00584F50" w:rsidP="006E2336">
      <w:pPr>
        <w:pStyle w:val="ListParagraph"/>
        <w:numPr>
          <w:ilvl w:val="2"/>
          <w:numId w:val="30"/>
        </w:numPr>
        <w:spacing w:before="0" w:after="0"/>
      </w:pPr>
      <w:r>
        <w:lastRenderedPageBreak/>
        <w:t>Rupture hazard radius distributed between minimum of 115.22 and maximum of 115.22 meters.</w:t>
      </w:r>
    </w:p>
    <w:p w14:paraId="0EDF4D43" w14:textId="77777777" w:rsidR="00584F50" w:rsidRDefault="00584F50" w:rsidP="006E2336">
      <w:pPr>
        <w:pStyle w:val="ListParagraph"/>
        <w:numPr>
          <w:ilvl w:val="2"/>
          <w:numId w:val="30"/>
        </w:numPr>
        <w:spacing w:before="0" w:after="0"/>
      </w:pPr>
      <w:r>
        <w:t>Puncture cost between minimum of $12.11 and maximum of $12.11MM</w:t>
      </w:r>
    </w:p>
    <w:p w14:paraId="27A3AF40" w14:textId="77777777" w:rsidR="00584F50" w:rsidRDefault="00584F50" w:rsidP="006E2336">
      <w:pPr>
        <w:pStyle w:val="ListParagraph"/>
        <w:numPr>
          <w:ilvl w:val="2"/>
          <w:numId w:val="30"/>
        </w:numPr>
        <w:spacing w:before="0" w:after="0"/>
      </w:pPr>
      <w:r>
        <w:t>Puncture scenario yielded 47.0 intersections with structures, with minimum of 1.26 and maximum of 1.26 of population impacted</w:t>
      </w:r>
    </w:p>
    <w:p w14:paraId="4D86EEA9" w14:textId="77777777" w:rsidR="00584F50" w:rsidRDefault="00584F50" w:rsidP="006E2336">
      <w:pPr>
        <w:pStyle w:val="ListParagraph"/>
        <w:numPr>
          <w:ilvl w:val="2"/>
          <w:numId w:val="30"/>
        </w:numPr>
        <w:spacing w:before="0" w:after="0"/>
      </w:pPr>
      <w:r>
        <w:t>Puncture hazard radius distributed between minimum of 51.38 and maximum of 51.38 meters.</w:t>
      </w:r>
    </w:p>
    <w:p w14:paraId="4C7E9D04" w14:textId="77777777" w:rsidR="00584F50" w:rsidRDefault="00584F50" w:rsidP="006E2336">
      <w:pPr>
        <w:pStyle w:val="ListParagraph"/>
        <w:numPr>
          <w:ilvl w:val="2"/>
          <w:numId w:val="30"/>
        </w:numPr>
        <w:spacing w:before="0" w:after="0"/>
      </w:pPr>
      <w:r>
        <w:t>Product type is HVP Product.</w:t>
      </w:r>
    </w:p>
    <w:p w14:paraId="305A7134" w14:textId="77777777" w:rsidR="00584F50" w:rsidRDefault="00584F50" w:rsidP="006E2336">
      <w:pPr>
        <w:pStyle w:val="ListParagraph"/>
        <w:numPr>
          <w:ilvl w:val="2"/>
          <w:numId w:val="30"/>
        </w:numPr>
        <w:spacing w:before="0" w:after="0"/>
      </w:pPr>
      <w:r>
        <w:t>Class area location is/are 1.0.</w:t>
      </w:r>
    </w:p>
    <w:p w14:paraId="18B5AE10" w14:textId="77777777" w:rsidR="00584F50" w:rsidRDefault="00584F50" w:rsidP="006E2336">
      <w:pPr>
        <w:pStyle w:val="ListParagraph"/>
        <w:numPr>
          <w:ilvl w:val="0"/>
          <w:numId w:val="30"/>
        </w:numPr>
        <w:spacing w:before="0" w:after="0"/>
      </w:pPr>
      <w:r>
        <w:t xml:space="preserve">"NPS4  </w:t>
      </w:r>
      <w:proofErr w:type="spellStart"/>
      <w:r>
        <w:t>Homeglen</w:t>
      </w:r>
      <w:proofErr w:type="spellEnd"/>
      <w:r>
        <w:t xml:space="preserve"> </w:t>
      </w:r>
      <w:proofErr w:type="gramStart"/>
      <w:r>
        <w:t>From</w:t>
      </w:r>
      <w:proofErr w:type="gramEnd"/>
      <w:r>
        <w:t xml:space="preserve"> 3-32-43-1W5 To 14-29-43-1W5</w:t>
      </w:r>
    </w:p>
    <w:p w14:paraId="0CE34AF2" w14:textId="77777777" w:rsidR="00584F50" w:rsidRDefault="00584F50" w:rsidP="006E2336">
      <w:pPr>
        <w:pStyle w:val="ListParagraph"/>
        <w:numPr>
          <w:ilvl w:val="1"/>
          <w:numId w:val="30"/>
        </w:numPr>
        <w:spacing w:before="0" w:after="0"/>
      </w:pPr>
      <w:r>
        <w:t>Total Cumulative Length (m):</w:t>
      </w:r>
      <w:r>
        <w:tab/>
        <w:t>1.38</w:t>
      </w:r>
    </w:p>
    <w:p w14:paraId="06BEE30F" w14:textId="77777777" w:rsidR="00584F50" w:rsidRDefault="00584F50" w:rsidP="006E2336">
      <w:pPr>
        <w:pStyle w:val="ListParagraph"/>
        <w:numPr>
          <w:ilvl w:val="1"/>
          <w:numId w:val="30"/>
        </w:numPr>
        <w:spacing w:before="0" w:after="0"/>
      </w:pPr>
      <w:r>
        <w:t>Likelihood of failure distributed between minimum of 2.277e-03 and maximum of 2.277e-03.</w:t>
      </w:r>
    </w:p>
    <w:p w14:paraId="64197251" w14:textId="77777777" w:rsidR="00584F50" w:rsidRDefault="00584F50" w:rsidP="006E2336">
      <w:pPr>
        <w:pStyle w:val="ListParagraph"/>
        <w:numPr>
          <w:ilvl w:val="2"/>
          <w:numId w:val="30"/>
        </w:numPr>
        <w:spacing w:before="0" w:after="0"/>
      </w:pPr>
      <w:r>
        <w:t xml:space="preserve">Land use distributed as </w:t>
      </w:r>
    </w:p>
    <w:p w14:paraId="3F436C49" w14:textId="77777777" w:rsidR="00584F50" w:rsidRDefault="00584F50" w:rsidP="006E2336">
      <w:pPr>
        <w:pStyle w:val="ListParagraph"/>
        <w:numPr>
          <w:ilvl w:val="3"/>
          <w:numId w:val="30"/>
        </w:numPr>
        <w:spacing w:before="0" w:after="0"/>
      </w:pPr>
      <w:r>
        <w:t>Water Course: 1.38</w:t>
      </w:r>
    </w:p>
    <w:p w14:paraId="189E04B6" w14:textId="77777777" w:rsidR="00584F50" w:rsidRDefault="00584F50" w:rsidP="006E2336">
      <w:pPr>
        <w:pStyle w:val="ListParagraph"/>
        <w:numPr>
          <w:ilvl w:val="2"/>
          <w:numId w:val="30"/>
        </w:numPr>
        <w:spacing w:before="0" w:after="0"/>
      </w:pPr>
      <w:r>
        <w:t xml:space="preserve">Depth of cover distributed as </w:t>
      </w:r>
    </w:p>
    <w:p w14:paraId="01278BF1" w14:textId="77777777" w:rsidR="00584F50" w:rsidRDefault="00584F50" w:rsidP="006E2336">
      <w:pPr>
        <w:pStyle w:val="ListParagraph"/>
        <w:numPr>
          <w:ilvl w:val="3"/>
          <w:numId w:val="30"/>
        </w:numPr>
        <w:spacing w:before="0" w:after="0"/>
      </w:pPr>
      <w:r>
        <w:t>nan</w:t>
      </w:r>
    </w:p>
    <w:p w14:paraId="65305D83" w14:textId="77777777" w:rsidR="00584F50" w:rsidRDefault="00584F50" w:rsidP="006E2336">
      <w:pPr>
        <w:pStyle w:val="ListParagraph"/>
        <w:numPr>
          <w:ilvl w:val="2"/>
          <w:numId w:val="30"/>
        </w:numPr>
        <w:spacing w:before="0" w:after="0"/>
      </w:pPr>
      <w:r>
        <w:t>Installation date between minimum of 2013-03-12 and maximum of 2013-03-12</w:t>
      </w:r>
    </w:p>
    <w:p w14:paraId="0B8056F1" w14:textId="77777777" w:rsidR="00584F50" w:rsidRDefault="00584F50" w:rsidP="006E2336">
      <w:pPr>
        <w:pStyle w:val="ListParagraph"/>
        <w:numPr>
          <w:ilvl w:val="2"/>
          <w:numId w:val="30"/>
        </w:numPr>
        <w:spacing w:before="0" w:after="0"/>
      </w:pPr>
      <w:r>
        <w:t>Outside diameter of 4.5 in.</w:t>
      </w:r>
    </w:p>
    <w:p w14:paraId="55940D27" w14:textId="77777777" w:rsidR="00584F50" w:rsidRDefault="00584F50" w:rsidP="006E2336">
      <w:pPr>
        <w:pStyle w:val="ListParagraph"/>
        <w:numPr>
          <w:ilvl w:val="2"/>
          <w:numId w:val="30"/>
        </w:numPr>
        <w:spacing w:before="0" w:after="0"/>
      </w:pPr>
      <w:r>
        <w:t>Grade between minimum of 359.0 and maximum of 359.0 MPa</w:t>
      </w:r>
    </w:p>
    <w:p w14:paraId="2BC97473" w14:textId="77777777" w:rsidR="00584F50" w:rsidRDefault="00584F50" w:rsidP="006E2336">
      <w:pPr>
        <w:pStyle w:val="ListParagraph"/>
        <w:numPr>
          <w:ilvl w:val="2"/>
          <w:numId w:val="30"/>
        </w:numPr>
        <w:spacing w:before="0" w:after="0"/>
      </w:pPr>
      <w:r>
        <w:t>Wall thickness between minimum of 3.96 and maximum of 3.96 mm</w:t>
      </w:r>
    </w:p>
    <w:p w14:paraId="6A852D1A" w14:textId="77777777" w:rsidR="00584F50" w:rsidRDefault="00584F50" w:rsidP="006E2336">
      <w:pPr>
        <w:pStyle w:val="ListParagraph"/>
        <w:numPr>
          <w:ilvl w:val="2"/>
          <w:numId w:val="30"/>
        </w:numPr>
        <w:spacing w:before="0" w:after="0"/>
      </w:pPr>
      <w:r>
        <w:t>Toughness between minimum of nan and maximum of nan J</w:t>
      </w:r>
    </w:p>
    <w:p w14:paraId="122029AC" w14:textId="77777777" w:rsidR="00584F50" w:rsidRDefault="00584F50" w:rsidP="006E2336">
      <w:pPr>
        <w:pStyle w:val="ListParagraph"/>
        <w:numPr>
          <w:ilvl w:val="2"/>
          <w:numId w:val="30"/>
        </w:numPr>
        <w:spacing w:before="0" w:after="0"/>
      </w:pPr>
      <w:r>
        <w:t>Probability of failure given a hit between minimum of 2.273e-01 and maximum of 2.273e-01</w:t>
      </w:r>
    </w:p>
    <w:p w14:paraId="76EB5C2F" w14:textId="77777777" w:rsidR="00584F50" w:rsidRDefault="00584F50" w:rsidP="006E2336">
      <w:pPr>
        <w:pStyle w:val="ListParagraph"/>
        <w:numPr>
          <w:ilvl w:val="2"/>
          <w:numId w:val="30"/>
        </w:numPr>
        <w:spacing w:before="0" w:after="0"/>
      </w:pPr>
      <w:r>
        <w:t>Class area location is/are 1.0.</w:t>
      </w:r>
    </w:p>
    <w:p w14:paraId="3E3C79D3" w14:textId="77777777" w:rsidR="00584F50" w:rsidRDefault="00584F50" w:rsidP="006E2336">
      <w:pPr>
        <w:pStyle w:val="ListParagraph"/>
        <w:numPr>
          <w:ilvl w:val="1"/>
          <w:numId w:val="30"/>
        </w:numPr>
        <w:spacing w:before="0" w:after="0"/>
      </w:pPr>
      <w:r>
        <w:t>Consequence of failure distributed between minimum of $11.00 and maximum of $11.05MM</w:t>
      </w:r>
    </w:p>
    <w:p w14:paraId="311A6C25" w14:textId="77777777" w:rsidR="00584F50" w:rsidRDefault="00584F50" w:rsidP="006E2336">
      <w:pPr>
        <w:pStyle w:val="ListParagraph"/>
        <w:numPr>
          <w:ilvl w:val="1"/>
          <w:numId w:val="30"/>
        </w:numPr>
        <w:spacing w:before="0" w:after="0"/>
      </w:pPr>
      <w:r>
        <w:t>Total length driven by Environmental: 1.38 meters.</w:t>
      </w:r>
    </w:p>
    <w:p w14:paraId="5DB38EC6" w14:textId="77777777" w:rsidR="00584F50" w:rsidRDefault="00584F50" w:rsidP="006E2336">
      <w:pPr>
        <w:pStyle w:val="ListParagraph"/>
        <w:numPr>
          <w:ilvl w:val="1"/>
          <w:numId w:val="30"/>
        </w:numPr>
        <w:spacing w:before="0" w:after="0"/>
      </w:pPr>
      <w:r>
        <w:t>Environmental Cost distributed between minimum of $10.70 and maximum of $10.76MM:</w:t>
      </w:r>
    </w:p>
    <w:p w14:paraId="4C7918C5" w14:textId="77777777" w:rsidR="00584F50" w:rsidRDefault="00584F50" w:rsidP="006E2336">
      <w:pPr>
        <w:pStyle w:val="ListParagraph"/>
        <w:numPr>
          <w:ilvl w:val="2"/>
          <w:numId w:val="30"/>
        </w:numPr>
        <w:spacing w:before="0" w:after="0"/>
      </w:pPr>
      <w:r>
        <w:t>Leak cost between minimum of $0.30 and maximum of $0.30MM</w:t>
      </w:r>
    </w:p>
    <w:p w14:paraId="5CB82B69" w14:textId="77777777" w:rsidR="00584F50" w:rsidRDefault="00584F50" w:rsidP="006E2336">
      <w:pPr>
        <w:pStyle w:val="ListParagraph"/>
        <w:numPr>
          <w:ilvl w:val="2"/>
          <w:numId w:val="30"/>
        </w:numPr>
        <w:spacing w:before="0" w:after="0"/>
      </w:pPr>
      <w:r>
        <w:t>Leak spill volume between a minimum of 1687.97 and maximum of 1687.97 gallons</w:t>
      </w:r>
    </w:p>
    <w:p w14:paraId="20663FED" w14:textId="77777777" w:rsidR="00584F50" w:rsidRDefault="00584F50" w:rsidP="006E2336">
      <w:pPr>
        <w:pStyle w:val="ListParagraph"/>
        <w:numPr>
          <w:ilvl w:val="2"/>
          <w:numId w:val="30"/>
        </w:numPr>
        <w:spacing w:before="0" w:after="0"/>
      </w:pPr>
      <w:r>
        <w:t>Rupture cost between minimum of $39.23 and maximum of $39.23MM</w:t>
      </w:r>
    </w:p>
    <w:p w14:paraId="0DAF2657" w14:textId="77777777" w:rsidR="00584F50" w:rsidRDefault="00584F50" w:rsidP="006E2336">
      <w:pPr>
        <w:pStyle w:val="ListParagraph"/>
        <w:numPr>
          <w:ilvl w:val="2"/>
          <w:numId w:val="30"/>
        </w:numPr>
        <w:spacing w:before="0" w:after="0"/>
      </w:pPr>
      <w:r>
        <w:t>Rupture spill volume is between a minimum of 220524.24 and maximum of 220524.24 gallons</w:t>
      </w:r>
    </w:p>
    <w:p w14:paraId="135E96C6" w14:textId="77777777" w:rsidR="00584F50" w:rsidRDefault="00584F50" w:rsidP="006E2336">
      <w:pPr>
        <w:pStyle w:val="ListParagraph"/>
        <w:numPr>
          <w:ilvl w:val="2"/>
          <w:numId w:val="30"/>
        </w:numPr>
        <w:spacing w:before="0" w:after="0"/>
      </w:pPr>
      <w:r>
        <w:t>Puncture cost between minimum of $9.87 and maximum of $9.87MM</w:t>
      </w:r>
    </w:p>
    <w:p w14:paraId="2ECAE221" w14:textId="77777777" w:rsidR="00584F50" w:rsidRDefault="00584F50" w:rsidP="006E2336">
      <w:pPr>
        <w:pStyle w:val="ListParagraph"/>
        <w:numPr>
          <w:ilvl w:val="2"/>
          <w:numId w:val="30"/>
        </w:numPr>
        <w:spacing w:before="0" w:after="0"/>
      </w:pPr>
      <w:r>
        <w:t>Puncture spill volume is between a minimum of 55462.75 and maximum of 55462.75 gallons</w:t>
      </w:r>
    </w:p>
    <w:p w14:paraId="3851C84E" w14:textId="77777777" w:rsidR="00584F50" w:rsidRDefault="00584F50" w:rsidP="006E2336">
      <w:pPr>
        <w:pStyle w:val="ListParagraph"/>
        <w:numPr>
          <w:ilvl w:val="0"/>
          <w:numId w:val="30"/>
        </w:numPr>
        <w:spacing w:before="0" w:after="0"/>
      </w:pPr>
      <w:r>
        <w:t>"MEDICINE RIVER LATERAL 10-14 TO 09-27 NPS4</w:t>
      </w:r>
    </w:p>
    <w:p w14:paraId="347E3AA5" w14:textId="77777777" w:rsidR="00584F50" w:rsidRDefault="00584F50" w:rsidP="006E2336">
      <w:pPr>
        <w:pStyle w:val="ListParagraph"/>
        <w:numPr>
          <w:ilvl w:val="1"/>
          <w:numId w:val="30"/>
        </w:numPr>
        <w:spacing w:before="0" w:after="0"/>
      </w:pPr>
      <w:r>
        <w:t>Total Cumulative Length (m):</w:t>
      </w:r>
      <w:r>
        <w:tab/>
        <w:t>1.14</w:t>
      </w:r>
    </w:p>
    <w:p w14:paraId="699C8B67" w14:textId="77777777" w:rsidR="00584F50" w:rsidRDefault="00584F50" w:rsidP="006E2336">
      <w:pPr>
        <w:pStyle w:val="ListParagraph"/>
        <w:numPr>
          <w:ilvl w:val="1"/>
          <w:numId w:val="30"/>
        </w:numPr>
        <w:spacing w:before="0" w:after="0"/>
      </w:pPr>
      <w:r>
        <w:t>Likelihood of failure distributed between minimum of 1.061e-03 and maximum of 1.061e-03.</w:t>
      </w:r>
    </w:p>
    <w:p w14:paraId="359CE8DA" w14:textId="77777777" w:rsidR="00584F50" w:rsidRDefault="00584F50" w:rsidP="006E2336">
      <w:pPr>
        <w:pStyle w:val="ListParagraph"/>
        <w:numPr>
          <w:ilvl w:val="2"/>
          <w:numId w:val="30"/>
        </w:numPr>
        <w:spacing w:before="0" w:after="0"/>
      </w:pPr>
      <w:r>
        <w:t xml:space="preserve">Land use distributed as </w:t>
      </w:r>
    </w:p>
    <w:p w14:paraId="5F9DC564" w14:textId="77777777" w:rsidR="00584F50" w:rsidRDefault="00584F50" w:rsidP="006E2336">
      <w:pPr>
        <w:pStyle w:val="ListParagraph"/>
        <w:numPr>
          <w:ilvl w:val="3"/>
          <w:numId w:val="30"/>
        </w:numPr>
        <w:spacing w:before="0" w:after="0"/>
      </w:pPr>
      <w:r>
        <w:t>Water Course: 1.14</w:t>
      </w:r>
    </w:p>
    <w:p w14:paraId="42AA7122" w14:textId="77777777" w:rsidR="00584F50" w:rsidRDefault="00584F50" w:rsidP="006E2336">
      <w:pPr>
        <w:pStyle w:val="ListParagraph"/>
        <w:numPr>
          <w:ilvl w:val="2"/>
          <w:numId w:val="30"/>
        </w:numPr>
        <w:spacing w:before="0" w:after="0"/>
      </w:pPr>
      <w:r>
        <w:t xml:space="preserve">Depth of cover distributed as </w:t>
      </w:r>
    </w:p>
    <w:p w14:paraId="1FC2FD18" w14:textId="77777777" w:rsidR="00584F50" w:rsidRDefault="00584F50" w:rsidP="006E2336">
      <w:pPr>
        <w:pStyle w:val="ListParagraph"/>
        <w:numPr>
          <w:ilvl w:val="3"/>
          <w:numId w:val="30"/>
        </w:numPr>
        <w:spacing w:before="0" w:after="0"/>
      </w:pPr>
      <w:r>
        <w:t>&gt;= 0.91 to &lt; 1.22m: 1.14</w:t>
      </w:r>
    </w:p>
    <w:p w14:paraId="16745019" w14:textId="77777777" w:rsidR="00584F50" w:rsidRDefault="00584F50" w:rsidP="006E2336">
      <w:pPr>
        <w:pStyle w:val="ListParagraph"/>
        <w:numPr>
          <w:ilvl w:val="2"/>
          <w:numId w:val="30"/>
        </w:numPr>
        <w:spacing w:before="0" w:after="0"/>
      </w:pPr>
      <w:r>
        <w:t>Installation date between minimum of 1981-01-01 and maximum of 1981-01-01</w:t>
      </w:r>
    </w:p>
    <w:p w14:paraId="07318269" w14:textId="77777777" w:rsidR="00584F50" w:rsidRDefault="00584F50" w:rsidP="006E2336">
      <w:pPr>
        <w:pStyle w:val="ListParagraph"/>
        <w:numPr>
          <w:ilvl w:val="2"/>
          <w:numId w:val="30"/>
        </w:numPr>
        <w:spacing w:before="0" w:after="0"/>
      </w:pPr>
      <w:r>
        <w:t>Outside diameter of 4.5 in.</w:t>
      </w:r>
    </w:p>
    <w:p w14:paraId="1164B9E2" w14:textId="77777777" w:rsidR="00584F50" w:rsidRDefault="00584F50" w:rsidP="006E2336">
      <w:pPr>
        <w:pStyle w:val="ListParagraph"/>
        <w:numPr>
          <w:ilvl w:val="2"/>
          <w:numId w:val="30"/>
        </w:numPr>
        <w:spacing w:before="0" w:after="0"/>
      </w:pPr>
      <w:r>
        <w:t>Grade between minimum of 290.0 and maximum of 290.0 MPa</w:t>
      </w:r>
    </w:p>
    <w:p w14:paraId="603BCE5E" w14:textId="77777777" w:rsidR="00584F50" w:rsidRDefault="00584F50" w:rsidP="006E2336">
      <w:pPr>
        <w:pStyle w:val="ListParagraph"/>
        <w:numPr>
          <w:ilvl w:val="2"/>
          <w:numId w:val="30"/>
        </w:numPr>
        <w:spacing w:before="0" w:after="0"/>
      </w:pPr>
      <w:r>
        <w:t>Wall thickness between minimum of 3.17 and maximum of 3.17 mm</w:t>
      </w:r>
    </w:p>
    <w:p w14:paraId="7168DFFC" w14:textId="77777777" w:rsidR="00584F50" w:rsidRDefault="00584F50" w:rsidP="006E2336">
      <w:pPr>
        <w:pStyle w:val="ListParagraph"/>
        <w:numPr>
          <w:ilvl w:val="2"/>
          <w:numId w:val="30"/>
        </w:numPr>
        <w:spacing w:before="0" w:after="0"/>
      </w:pPr>
      <w:r>
        <w:lastRenderedPageBreak/>
        <w:t>Toughness between minimum of nan and maximum of nan J</w:t>
      </w:r>
    </w:p>
    <w:p w14:paraId="5F65BFB4" w14:textId="77777777" w:rsidR="00584F50" w:rsidRDefault="00584F50" w:rsidP="006E2336">
      <w:pPr>
        <w:pStyle w:val="ListParagraph"/>
        <w:numPr>
          <w:ilvl w:val="2"/>
          <w:numId w:val="30"/>
        </w:numPr>
        <w:spacing w:before="0" w:after="0"/>
      </w:pPr>
      <w:r>
        <w:t>Probability of failure given a hit between minimum of 3.309e-01 and maximum of 3.309e-01</w:t>
      </w:r>
    </w:p>
    <w:p w14:paraId="5D7851A7" w14:textId="77777777" w:rsidR="00584F50" w:rsidRDefault="00584F50" w:rsidP="006E2336">
      <w:pPr>
        <w:pStyle w:val="ListParagraph"/>
        <w:numPr>
          <w:ilvl w:val="2"/>
          <w:numId w:val="30"/>
        </w:numPr>
        <w:spacing w:before="0" w:after="0"/>
      </w:pPr>
      <w:r>
        <w:t>Class area location is/are 1.0.</w:t>
      </w:r>
    </w:p>
    <w:p w14:paraId="6BE157C5" w14:textId="77777777" w:rsidR="00584F50" w:rsidRDefault="00584F50" w:rsidP="006E2336">
      <w:pPr>
        <w:pStyle w:val="ListParagraph"/>
        <w:numPr>
          <w:ilvl w:val="1"/>
          <w:numId w:val="30"/>
        </w:numPr>
        <w:spacing w:before="0" w:after="0"/>
      </w:pPr>
      <w:r>
        <w:t>Consequence of failure distributed between minimum of $11.87 and maximum of $11.87MM</w:t>
      </w:r>
    </w:p>
    <w:p w14:paraId="3EF1142E" w14:textId="77777777" w:rsidR="00584F50" w:rsidRDefault="00584F50" w:rsidP="006E2336">
      <w:pPr>
        <w:pStyle w:val="ListParagraph"/>
        <w:numPr>
          <w:ilvl w:val="1"/>
          <w:numId w:val="30"/>
        </w:numPr>
        <w:spacing w:before="0" w:after="0"/>
      </w:pPr>
      <w:r>
        <w:t>Total length driven by Environmental: 1.14 meters.</w:t>
      </w:r>
    </w:p>
    <w:p w14:paraId="41A00D0A" w14:textId="77777777" w:rsidR="00584F50" w:rsidRDefault="00584F50" w:rsidP="006E2336">
      <w:pPr>
        <w:pStyle w:val="ListParagraph"/>
        <w:numPr>
          <w:ilvl w:val="1"/>
          <w:numId w:val="30"/>
        </w:numPr>
        <w:spacing w:before="0" w:after="0"/>
      </w:pPr>
      <w:r>
        <w:t>Environmental Cost distributed between minimum of $11.57 and maximum of $11.57MM:</w:t>
      </w:r>
    </w:p>
    <w:p w14:paraId="34211ACA" w14:textId="77777777" w:rsidR="00584F50" w:rsidRDefault="00584F50" w:rsidP="006E2336">
      <w:pPr>
        <w:pStyle w:val="ListParagraph"/>
        <w:numPr>
          <w:ilvl w:val="2"/>
          <w:numId w:val="30"/>
        </w:numPr>
        <w:spacing w:before="0" w:after="0"/>
      </w:pPr>
      <w:r>
        <w:t>Leak cost between minimum of $0.34 and maximum of $0.34MM</w:t>
      </w:r>
    </w:p>
    <w:p w14:paraId="750D8F45" w14:textId="77777777" w:rsidR="00584F50" w:rsidRDefault="00584F50" w:rsidP="006E2336">
      <w:pPr>
        <w:pStyle w:val="ListParagraph"/>
        <w:numPr>
          <w:ilvl w:val="2"/>
          <w:numId w:val="30"/>
        </w:numPr>
        <w:spacing w:before="0" w:after="0"/>
      </w:pPr>
      <w:r>
        <w:t>Leak spill volume between a minimum of 1899.13 and maximum of 1899.13 gallons</w:t>
      </w:r>
    </w:p>
    <w:p w14:paraId="243E4CBE" w14:textId="77777777" w:rsidR="00584F50" w:rsidRDefault="00584F50" w:rsidP="006E2336">
      <w:pPr>
        <w:pStyle w:val="ListParagraph"/>
        <w:numPr>
          <w:ilvl w:val="2"/>
          <w:numId w:val="30"/>
        </w:numPr>
        <w:spacing w:before="0" w:after="0"/>
      </w:pPr>
      <w:r>
        <w:t>Rupture cost between minimum of $44.14 and maximum of $44.14MM</w:t>
      </w:r>
    </w:p>
    <w:p w14:paraId="0512E679" w14:textId="77777777" w:rsidR="00584F50" w:rsidRDefault="00584F50" w:rsidP="006E2336">
      <w:pPr>
        <w:pStyle w:val="ListParagraph"/>
        <w:numPr>
          <w:ilvl w:val="2"/>
          <w:numId w:val="30"/>
        </w:numPr>
        <w:spacing w:before="0" w:after="0"/>
      </w:pPr>
      <w:r>
        <w:t>Rupture spill volume is between a minimum of 248112.2 and maximum of 248112.2 gallons</w:t>
      </w:r>
    </w:p>
    <w:p w14:paraId="41207471" w14:textId="77777777" w:rsidR="00584F50" w:rsidRDefault="00584F50" w:rsidP="006E2336">
      <w:pPr>
        <w:pStyle w:val="ListParagraph"/>
        <w:numPr>
          <w:ilvl w:val="2"/>
          <w:numId w:val="30"/>
        </w:numPr>
        <w:spacing w:before="0" w:after="0"/>
      </w:pPr>
      <w:r>
        <w:t>Puncture cost between minimum of $11.10 and maximum of $11.10MM</w:t>
      </w:r>
    </w:p>
    <w:p w14:paraId="151FEDA4" w14:textId="77777777" w:rsidR="00584F50" w:rsidRDefault="00584F50" w:rsidP="006E2336">
      <w:pPr>
        <w:pStyle w:val="ListParagraph"/>
        <w:numPr>
          <w:ilvl w:val="2"/>
          <w:numId w:val="30"/>
        </w:numPr>
        <w:spacing w:before="0" w:after="0"/>
      </w:pPr>
      <w:r>
        <w:t>Puncture spill volume is between a minimum of 62401.24 and maximum of 62401.24 gallons</w:t>
      </w:r>
    </w:p>
    <w:p w14:paraId="04EC7736" w14:textId="77777777" w:rsidR="00584F50" w:rsidRDefault="00584F50" w:rsidP="006E2336">
      <w:pPr>
        <w:pStyle w:val="ListParagraph"/>
        <w:numPr>
          <w:ilvl w:val="0"/>
          <w:numId w:val="30"/>
        </w:numPr>
        <w:spacing w:before="0" w:after="0"/>
      </w:pPr>
      <w:r>
        <w:t xml:space="preserve">"NPS4 NI-124 From 4-8-79-8W5 </w:t>
      </w:r>
      <w:proofErr w:type="gramStart"/>
      <w:r>
        <w:t>To</w:t>
      </w:r>
      <w:proofErr w:type="gramEnd"/>
      <w:r>
        <w:t xml:space="preserve"> 10-13-79-8W5</w:t>
      </w:r>
    </w:p>
    <w:p w14:paraId="7EA602CB" w14:textId="77777777" w:rsidR="00584F50" w:rsidRDefault="00584F50" w:rsidP="006E2336">
      <w:pPr>
        <w:pStyle w:val="ListParagraph"/>
        <w:numPr>
          <w:ilvl w:val="1"/>
          <w:numId w:val="30"/>
        </w:numPr>
        <w:spacing w:before="0" w:after="0"/>
      </w:pPr>
      <w:r>
        <w:t>Total Cumulative Length (m):</w:t>
      </w:r>
      <w:r>
        <w:tab/>
        <w:t>1.0</w:t>
      </w:r>
    </w:p>
    <w:p w14:paraId="41C61E15" w14:textId="77777777" w:rsidR="00584F50" w:rsidRDefault="00584F50" w:rsidP="006E2336">
      <w:pPr>
        <w:pStyle w:val="ListParagraph"/>
        <w:numPr>
          <w:ilvl w:val="1"/>
          <w:numId w:val="30"/>
        </w:numPr>
        <w:spacing w:before="0" w:after="0"/>
      </w:pPr>
      <w:r>
        <w:t>Likelihood of failure distributed between minimum of 1.887e-03 and maximum of 1.887e-03.</w:t>
      </w:r>
    </w:p>
    <w:p w14:paraId="687CDAAD" w14:textId="77777777" w:rsidR="00584F50" w:rsidRDefault="00584F50" w:rsidP="006E2336">
      <w:pPr>
        <w:pStyle w:val="ListParagraph"/>
        <w:numPr>
          <w:ilvl w:val="2"/>
          <w:numId w:val="30"/>
        </w:numPr>
        <w:spacing w:before="0" w:after="0"/>
      </w:pPr>
      <w:r>
        <w:t xml:space="preserve">Land use distributed as </w:t>
      </w:r>
    </w:p>
    <w:p w14:paraId="18DE10E4" w14:textId="77777777" w:rsidR="00584F50" w:rsidRDefault="00584F50" w:rsidP="006E2336">
      <w:pPr>
        <w:pStyle w:val="ListParagraph"/>
        <w:numPr>
          <w:ilvl w:val="3"/>
          <w:numId w:val="30"/>
        </w:numPr>
        <w:spacing w:before="0" w:after="0"/>
      </w:pPr>
      <w:r>
        <w:t>Water Course: 1.00</w:t>
      </w:r>
    </w:p>
    <w:p w14:paraId="1A3ABFD7" w14:textId="77777777" w:rsidR="00584F50" w:rsidRDefault="00584F50" w:rsidP="006E2336">
      <w:pPr>
        <w:pStyle w:val="ListParagraph"/>
        <w:numPr>
          <w:ilvl w:val="2"/>
          <w:numId w:val="30"/>
        </w:numPr>
        <w:spacing w:before="0" w:after="0"/>
      </w:pPr>
      <w:r>
        <w:t xml:space="preserve">Depth of cover distributed as </w:t>
      </w:r>
    </w:p>
    <w:p w14:paraId="5ADE59BF" w14:textId="77777777" w:rsidR="00584F50" w:rsidRDefault="00584F50" w:rsidP="006E2336">
      <w:pPr>
        <w:pStyle w:val="ListParagraph"/>
        <w:numPr>
          <w:ilvl w:val="3"/>
          <w:numId w:val="30"/>
        </w:numPr>
        <w:spacing w:before="0" w:after="0"/>
      </w:pPr>
      <w:r>
        <w:t>nan</w:t>
      </w:r>
    </w:p>
    <w:p w14:paraId="1F25C889" w14:textId="77777777" w:rsidR="00584F50" w:rsidRDefault="00584F50" w:rsidP="006E2336">
      <w:pPr>
        <w:pStyle w:val="ListParagraph"/>
        <w:numPr>
          <w:ilvl w:val="2"/>
          <w:numId w:val="30"/>
        </w:numPr>
        <w:spacing w:before="0" w:after="0"/>
      </w:pPr>
      <w:r>
        <w:t>Installation date between minimum of 1988-01-01 and maximum of 1988-01-01</w:t>
      </w:r>
    </w:p>
    <w:p w14:paraId="078AE293" w14:textId="77777777" w:rsidR="00584F50" w:rsidRDefault="00584F50" w:rsidP="006E2336">
      <w:pPr>
        <w:pStyle w:val="ListParagraph"/>
        <w:numPr>
          <w:ilvl w:val="2"/>
          <w:numId w:val="30"/>
        </w:numPr>
        <w:spacing w:before="0" w:after="0"/>
      </w:pPr>
      <w:r>
        <w:t>Outside diameter of 4.5 in.</w:t>
      </w:r>
    </w:p>
    <w:p w14:paraId="7622DAB8" w14:textId="77777777" w:rsidR="00584F50" w:rsidRDefault="00584F50" w:rsidP="006E2336">
      <w:pPr>
        <w:pStyle w:val="ListParagraph"/>
        <w:numPr>
          <w:ilvl w:val="2"/>
          <w:numId w:val="30"/>
        </w:numPr>
        <w:spacing w:before="0" w:after="0"/>
      </w:pPr>
      <w:r>
        <w:t>Grade between minimum of 290.0 and maximum of 290.0 MPa</w:t>
      </w:r>
    </w:p>
    <w:p w14:paraId="322DC353" w14:textId="77777777" w:rsidR="00584F50" w:rsidRDefault="00584F50" w:rsidP="006E2336">
      <w:pPr>
        <w:pStyle w:val="ListParagraph"/>
        <w:numPr>
          <w:ilvl w:val="2"/>
          <w:numId w:val="30"/>
        </w:numPr>
        <w:spacing w:before="0" w:after="0"/>
      </w:pPr>
      <w:r>
        <w:t>Wall thickness between minimum of 4.78 and maximum of 4.78 mm</w:t>
      </w:r>
    </w:p>
    <w:p w14:paraId="20AB1202" w14:textId="77777777" w:rsidR="00584F50" w:rsidRDefault="00584F50" w:rsidP="006E2336">
      <w:pPr>
        <w:pStyle w:val="ListParagraph"/>
        <w:numPr>
          <w:ilvl w:val="2"/>
          <w:numId w:val="30"/>
        </w:numPr>
        <w:spacing w:before="0" w:after="0"/>
      </w:pPr>
      <w:r>
        <w:t>Toughness between minimum of nan and maximum of nan J</w:t>
      </w:r>
    </w:p>
    <w:p w14:paraId="5DDE9BCF" w14:textId="77777777" w:rsidR="00584F50" w:rsidRDefault="00584F50" w:rsidP="006E2336">
      <w:pPr>
        <w:pStyle w:val="ListParagraph"/>
        <w:numPr>
          <w:ilvl w:val="2"/>
          <w:numId w:val="30"/>
        </w:numPr>
        <w:spacing w:before="0" w:after="0"/>
      </w:pPr>
      <w:r>
        <w:t>Probability of failure given a hit between minimum of 1.883e-01 and maximum of 1.883e-01</w:t>
      </w:r>
    </w:p>
    <w:p w14:paraId="400C402C" w14:textId="77777777" w:rsidR="00584F50" w:rsidRDefault="00584F50" w:rsidP="006E2336">
      <w:pPr>
        <w:pStyle w:val="ListParagraph"/>
        <w:numPr>
          <w:ilvl w:val="2"/>
          <w:numId w:val="30"/>
        </w:numPr>
        <w:spacing w:before="0" w:after="0"/>
      </w:pPr>
      <w:r>
        <w:t>Class area location is/are 1.0.</w:t>
      </w:r>
    </w:p>
    <w:p w14:paraId="3106A802" w14:textId="77777777" w:rsidR="00584F50" w:rsidRDefault="00584F50" w:rsidP="006E2336">
      <w:pPr>
        <w:pStyle w:val="ListParagraph"/>
        <w:numPr>
          <w:ilvl w:val="1"/>
          <w:numId w:val="30"/>
        </w:numPr>
        <w:spacing w:before="0" w:after="0"/>
      </w:pPr>
      <w:r>
        <w:t>Consequence of failure distributed between minimum of $12.55 and maximum of $12.55MM</w:t>
      </w:r>
    </w:p>
    <w:p w14:paraId="67682E44" w14:textId="77777777" w:rsidR="00584F50" w:rsidRDefault="00584F50" w:rsidP="006E2336">
      <w:pPr>
        <w:pStyle w:val="ListParagraph"/>
        <w:numPr>
          <w:ilvl w:val="1"/>
          <w:numId w:val="30"/>
        </w:numPr>
        <w:spacing w:before="0" w:after="0"/>
      </w:pPr>
      <w:r>
        <w:t>Total length driven by Environmental: 1.0 meters.</w:t>
      </w:r>
    </w:p>
    <w:p w14:paraId="22C3C2DE" w14:textId="77777777" w:rsidR="00584F50" w:rsidRDefault="00584F50" w:rsidP="006E2336">
      <w:pPr>
        <w:pStyle w:val="ListParagraph"/>
        <w:numPr>
          <w:ilvl w:val="1"/>
          <w:numId w:val="30"/>
        </w:numPr>
        <w:spacing w:before="0" w:after="0"/>
      </w:pPr>
      <w:r>
        <w:t>Environmental Cost distributed between minimum of $12.25 and maximum of $12.25MM:</w:t>
      </w:r>
    </w:p>
    <w:p w14:paraId="4B178229" w14:textId="77777777" w:rsidR="00584F50" w:rsidRDefault="00584F50" w:rsidP="006E2336">
      <w:pPr>
        <w:pStyle w:val="ListParagraph"/>
        <w:numPr>
          <w:ilvl w:val="2"/>
          <w:numId w:val="30"/>
        </w:numPr>
        <w:spacing w:before="0" w:after="0"/>
      </w:pPr>
      <w:r>
        <w:t>Leak cost between minimum of $0.35 and maximum of $0.35MM</w:t>
      </w:r>
    </w:p>
    <w:p w14:paraId="5FE92B9F" w14:textId="77777777" w:rsidR="00584F50" w:rsidRDefault="00584F50" w:rsidP="006E2336">
      <w:pPr>
        <w:pStyle w:val="ListParagraph"/>
        <w:numPr>
          <w:ilvl w:val="2"/>
          <w:numId w:val="30"/>
        </w:numPr>
        <w:spacing w:before="0" w:after="0"/>
      </w:pPr>
      <w:r>
        <w:t>Leak spill volume between a minimum of 1945.94 and maximum of 1945.94 gallons</w:t>
      </w:r>
    </w:p>
    <w:p w14:paraId="0F3B4C9B" w14:textId="77777777" w:rsidR="00584F50" w:rsidRDefault="00584F50" w:rsidP="006E2336">
      <w:pPr>
        <w:pStyle w:val="ListParagraph"/>
        <w:numPr>
          <w:ilvl w:val="2"/>
          <w:numId w:val="30"/>
        </w:numPr>
        <w:spacing w:before="0" w:after="0"/>
      </w:pPr>
      <w:r>
        <w:t>Rupture cost between minimum of $45.23 and maximum of $45.23MM</w:t>
      </w:r>
    </w:p>
    <w:p w14:paraId="70F6819D" w14:textId="77777777" w:rsidR="00584F50" w:rsidRDefault="00584F50" w:rsidP="006E2336">
      <w:pPr>
        <w:pStyle w:val="ListParagraph"/>
        <w:numPr>
          <w:ilvl w:val="2"/>
          <w:numId w:val="30"/>
        </w:numPr>
        <w:spacing w:before="0" w:after="0"/>
      </w:pPr>
      <w:r>
        <w:t>Rupture spill volume is between a minimum of 254227.7 and maximum of 254227.7 gallons</w:t>
      </w:r>
    </w:p>
    <w:p w14:paraId="3BD763CA" w14:textId="77777777" w:rsidR="00584F50" w:rsidRDefault="00584F50" w:rsidP="006E2336">
      <w:pPr>
        <w:pStyle w:val="ListParagraph"/>
        <w:numPr>
          <w:ilvl w:val="2"/>
          <w:numId w:val="30"/>
        </w:numPr>
        <w:spacing w:before="0" w:after="0"/>
      </w:pPr>
      <w:r>
        <w:t>Puncture cost between minimum of $11.38 and maximum of $11.38MM</w:t>
      </w:r>
    </w:p>
    <w:p w14:paraId="511C0AAF" w14:textId="77777777" w:rsidR="00584F50" w:rsidRDefault="00584F50" w:rsidP="006E2336">
      <w:pPr>
        <w:pStyle w:val="ListParagraph"/>
        <w:numPr>
          <w:ilvl w:val="2"/>
          <w:numId w:val="30"/>
        </w:numPr>
        <w:spacing w:before="0" w:after="0"/>
      </w:pPr>
      <w:r>
        <w:t>Puncture spill volume is between a minimum of 63939.31 and maximum of 63939.31 gallons</w:t>
      </w:r>
    </w:p>
    <w:p w14:paraId="3BD2AE4C" w14:textId="77777777" w:rsidR="00584F50" w:rsidRDefault="00584F50" w:rsidP="006E2336">
      <w:pPr>
        <w:pStyle w:val="ListParagraph"/>
        <w:numPr>
          <w:ilvl w:val="0"/>
          <w:numId w:val="30"/>
        </w:numPr>
        <w:spacing w:before="0" w:after="0"/>
      </w:pPr>
      <w:r>
        <w:t>"BV 204 TO EST NPS 12</w:t>
      </w:r>
    </w:p>
    <w:p w14:paraId="1C756178" w14:textId="77777777" w:rsidR="00584F50" w:rsidRDefault="00584F50" w:rsidP="006E2336">
      <w:pPr>
        <w:pStyle w:val="ListParagraph"/>
        <w:numPr>
          <w:ilvl w:val="1"/>
          <w:numId w:val="30"/>
        </w:numPr>
        <w:spacing w:before="0" w:after="0"/>
      </w:pPr>
      <w:r>
        <w:t>Total Cumulative Length (m):</w:t>
      </w:r>
      <w:r>
        <w:tab/>
        <w:t>0.8</w:t>
      </w:r>
    </w:p>
    <w:p w14:paraId="5E28F37C" w14:textId="77777777" w:rsidR="00584F50" w:rsidRDefault="00584F50" w:rsidP="006E2336">
      <w:pPr>
        <w:pStyle w:val="ListParagraph"/>
        <w:numPr>
          <w:ilvl w:val="1"/>
          <w:numId w:val="30"/>
        </w:numPr>
        <w:spacing w:before="0" w:after="0"/>
      </w:pPr>
      <w:r>
        <w:t>Likelihood of failure distributed between minimum of 1.261e-03 and maximum of 1.261e-03.</w:t>
      </w:r>
    </w:p>
    <w:p w14:paraId="6411D368" w14:textId="77777777" w:rsidR="00584F50" w:rsidRDefault="00584F50" w:rsidP="006E2336">
      <w:pPr>
        <w:pStyle w:val="ListParagraph"/>
        <w:numPr>
          <w:ilvl w:val="2"/>
          <w:numId w:val="30"/>
        </w:numPr>
        <w:spacing w:before="0" w:after="0"/>
      </w:pPr>
      <w:r>
        <w:t xml:space="preserve">Land use distributed as </w:t>
      </w:r>
    </w:p>
    <w:p w14:paraId="1AE8242F" w14:textId="77777777" w:rsidR="00584F50" w:rsidRDefault="00584F50" w:rsidP="006E2336">
      <w:pPr>
        <w:pStyle w:val="ListParagraph"/>
        <w:numPr>
          <w:ilvl w:val="3"/>
          <w:numId w:val="30"/>
        </w:numPr>
        <w:spacing w:before="0" w:after="0"/>
      </w:pPr>
      <w:r>
        <w:lastRenderedPageBreak/>
        <w:t>Water Course: 0.80</w:t>
      </w:r>
    </w:p>
    <w:p w14:paraId="56C0EC06" w14:textId="77777777" w:rsidR="00584F50" w:rsidRDefault="00584F50" w:rsidP="006E2336">
      <w:pPr>
        <w:pStyle w:val="ListParagraph"/>
        <w:numPr>
          <w:ilvl w:val="2"/>
          <w:numId w:val="30"/>
        </w:numPr>
        <w:spacing w:before="0" w:after="0"/>
      </w:pPr>
      <w:r>
        <w:t xml:space="preserve">Depth of cover distributed as </w:t>
      </w:r>
    </w:p>
    <w:p w14:paraId="422B90ED" w14:textId="77777777" w:rsidR="00584F50" w:rsidRDefault="00584F50" w:rsidP="006E2336">
      <w:pPr>
        <w:pStyle w:val="ListParagraph"/>
        <w:numPr>
          <w:ilvl w:val="3"/>
          <w:numId w:val="30"/>
        </w:numPr>
        <w:spacing w:before="0" w:after="0"/>
      </w:pPr>
      <w:r>
        <w:t>&gt;= 0.76 to &lt; 0.91m: 0.80</w:t>
      </w:r>
    </w:p>
    <w:p w14:paraId="1C639969" w14:textId="77777777" w:rsidR="00584F50" w:rsidRDefault="00584F50" w:rsidP="006E2336">
      <w:pPr>
        <w:pStyle w:val="ListParagraph"/>
        <w:numPr>
          <w:ilvl w:val="2"/>
          <w:numId w:val="30"/>
        </w:numPr>
        <w:spacing w:before="0" w:after="0"/>
      </w:pPr>
      <w:r>
        <w:t>Installation date between minimum of 1976-01-01 and maximum of 1976-01-01</w:t>
      </w:r>
    </w:p>
    <w:p w14:paraId="3401054C" w14:textId="77777777" w:rsidR="00584F50" w:rsidRDefault="00584F50" w:rsidP="006E2336">
      <w:pPr>
        <w:pStyle w:val="ListParagraph"/>
        <w:numPr>
          <w:ilvl w:val="2"/>
          <w:numId w:val="30"/>
        </w:numPr>
        <w:spacing w:before="0" w:after="0"/>
      </w:pPr>
      <w:r>
        <w:t>Outside diameter of 12.75 in.</w:t>
      </w:r>
    </w:p>
    <w:p w14:paraId="2634F846" w14:textId="77777777" w:rsidR="00584F50" w:rsidRDefault="00584F50" w:rsidP="006E2336">
      <w:pPr>
        <w:pStyle w:val="ListParagraph"/>
        <w:numPr>
          <w:ilvl w:val="2"/>
          <w:numId w:val="30"/>
        </w:numPr>
        <w:spacing w:before="0" w:after="0"/>
      </w:pPr>
      <w:r>
        <w:t>Grade between minimum of 317.0 and maximum of 317.0 MPa</w:t>
      </w:r>
    </w:p>
    <w:p w14:paraId="592549BA" w14:textId="77777777" w:rsidR="00584F50" w:rsidRDefault="00584F50" w:rsidP="006E2336">
      <w:pPr>
        <w:pStyle w:val="ListParagraph"/>
        <w:numPr>
          <w:ilvl w:val="2"/>
          <w:numId w:val="30"/>
        </w:numPr>
        <w:spacing w:before="0" w:after="0"/>
      </w:pPr>
      <w:r>
        <w:t>Wall thickness between minimum of 4.78 and maximum of 4.78 mm</w:t>
      </w:r>
    </w:p>
    <w:p w14:paraId="068A5C89" w14:textId="77777777" w:rsidR="00584F50" w:rsidRDefault="00584F50" w:rsidP="006E2336">
      <w:pPr>
        <w:pStyle w:val="ListParagraph"/>
        <w:numPr>
          <w:ilvl w:val="2"/>
          <w:numId w:val="30"/>
        </w:numPr>
        <w:spacing w:before="0" w:after="0"/>
      </w:pPr>
      <w:r>
        <w:t>Toughness between minimum of 20.0 and maximum of 20.0 J</w:t>
      </w:r>
    </w:p>
    <w:p w14:paraId="050C9FD5" w14:textId="77777777" w:rsidR="00584F50" w:rsidRDefault="00584F50" w:rsidP="006E2336">
      <w:pPr>
        <w:pStyle w:val="ListParagraph"/>
        <w:numPr>
          <w:ilvl w:val="2"/>
          <w:numId w:val="30"/>
        </w:numPr>
        <w:spacing w:before="0" w:after="0"/>
      </w:pPr>
      <w:r>
        <w:t>Probability of failure given a hit between minimum of 1.259e-01 and maximum of 1.259e-01</w:t>
      </w:r>
    </w:p>
    <w:p w14:paraId="505C5A5C" w14:textId="77777777" w:rsidR="00584F50" w:rsidRDefault="00584F50" w:rsidP="006E2336">
      <w:pPr>
        <w:pStyle w:val="ListParagraph"/>
        <w:numPr>
          <w:ilvl w:val="2"/>
          <w:numId w:val="30"/>
        </w:numPr>
        <w:spacing w:before="0" w:after="0"/>
      </w:pPr>
      <w:r>
        <w:t>Class area location is/are 1.0.</w:t>
      </w:r>
    </w:p>
    <w:p w14:paraId="02036D2B" w14:textId="77777777" w:rsidR="00584F50" w:rsidRDefault="00584F50" w:rsidP="006E2336">
      <w:pPr>
        <w:pStyle w:val="ListParagraph"/>
        <w:numPr>
          <w:ilvl w:val="1"/>
          <w:numId w:val="30"/>
        </w:numPr>
        <w:spacing w:before="0" w:after="0"/>
      </w:pPr>
      <w:r>
        <w:t>Consequence of failure distributed between minimum of $126.92 and maximum of $126.92MM</w:t>
      </w:r>
    </w:p>
    <w:p w14:paraId="587FB3C1" w14:textId="77777777" w:rsidR="00584F50" w:rsidRDefault="00584F50" w:rsidP="006E2336">
      <w:pPr>
        <w:pStyle w:val="ListParagraph"/>
        <w:numPr>
          <w:ilvl w:val="1"/>
          <w:numId w:val="30"/>
        </w:numPr>
        <w:spacing w:before="0" w:after="0"/>
      </w:pPr>
      <w:r>
        <w:t>Total length driven by Safety: 0.8 meters.</w:t>
      </w:r>
    </w:p>
    <w:p w14:paraId="361FE89B" w14:textId="77777777" w:rsidR="00584F50" w:rsidRDefault="00584F50" w:rsidP="006E2336">
      <w:pPr>
        <w:pStyle w:val="ListParagraph"/>
        <w:numPr>
          <w:ilvl w:val="1"/>
          <w:numId w:val="30"/>
        </w:numPr>
        <w:spacing w:before="0" w:after="0"/>
      </w:pPr>
      <w:r>
        <w:t>Safety Cost distributed between minimum of $121.06 and maximum of $121.06MM:</w:t>
      </w:r>
    </w:p>
    <w:p w14:paraId="012B4599" w14:textId="77777777" w:rsidR="00584F50" w:rsidRDefault="00584F50" w:rsidP="006E2336">
      <w:pPr>
        <w:pStyle w:val="ListParagraph"/>
        <w:numPr>
          <w:ilvl w:val="2"/>
          <w:numId w:val="30"/>
        </w:numPr>
        <w:spacing w:before="0" w:after="0"/>
      </w:pPr>
      <w:r>
        <w:t>Leak cost between minimum of $121.06 and maximum of $121.06MM</w:t>
      </w:r>
    </w:p>
    <w:p w14:paraId="7419B667" w14:textId="77777777" w:rsidR="00584F50" w:rsidRDefault="00584F50" w:rsidP="006E2336">
      <w:pPr>
        <w:pStyle w:val="ListParagraph"/>
        <w:numPr>
          <w:ilvl w:val="2"/>
          <w:numId w:val="30"/>
        </w:numPr>
        <w:spacing w:before="0" w:after="0"/>
      </w:pPr>
      <w:r>
        <w:t>Leak scenario yielded 55.0 intersections with structures, with minimum of 12.61 and maximum of 12.61 of population impacted.</w:t>
      </w:r>
    </w:p>
    <w:p w14:paraId="197773A0" w14:textId="77777777" w:rsidR="00584F50" w:rsidRDefault="00584F50" w:rsidP="006E2336">
      <w:pPr>
        <w:pStyle w:val="ListParagraph"/>
        <w:numPr>
          <w:ilvl w:val="2"/>
          <w:numId w:val="30"/>
        </w:numPr>
        <w:spacing w:before="0" w:after="0"/>
      </w:pPr>
      <w:r>
        <w:t>Leak hazard radius distributed between minimum of 9.03 and maximum of 9.03 meters.</w:t>
      </w:r>
    </w:p>
    <w:p w14:paraId="169B76DA" w14:textId="77777777" w:rsidR="00584F50" w:rsidRDefault="00584F50" w:rsidP="006E2336">
      <w:pPr>
        <w:pStyle w:val="ListParagraph"/>
        <w:numPr>
          <w:ilvl w:val="2"/>
          <w:numId w:val="30"/>
        </w:numPr>
        <w:spacing w:before="0" w:after="0"/>
      </w:pPr>
      <w:r>
        <w:t>Rupture cost between minimum of $121.06 and maximum of $121.06MM</w:t>
      </w:r>
    </w:p>
    <w:p w14:paraId="652B45BC" w14:textId="77777777" w:rsidR="00584F50" w:rsidRDefault="00584F50" w:rsidP="006E2336">
      <w:pPr>
        <w:pStyle w:val="ListParagraph"/>
        <w:numPr>
          <w:ilvl w:val="2"/>
          <w:numId w:val="30"/>
        </w:numPr>
        <w:spacing w:before="0" w:after="0"/>
      </w:pPr>
      <w:r>
        <w:t>Rupture scenario yielded 11.0 intersections with structures, with minimum of 12.61 and maximum of 12.61 of population impacted</w:t>
      </w:r>
    </w:p>
    <w:p w14:paraId="481F3482" w14:textId="77777777" w:rsidR="00584F50" w:rsidRDefault="00584F50" w:rsidP="006E2336">
      <w:pPr>
        <w:pStyle w:val="ListParagraph"/>
        <w:numPr>
          <w:ilvl w:val="2"/>
          <w:numId w:val="30"/>
        </w:numPr>
        <w:spacing w:before="0" w:after="0"/>
      </w:pPr>
      <w:r>
        <w:t>Rupture hazard radius distributed between minimum of 150.44 and maximum of 150.44 meters.</w:t>
      </w:r>
    </w:p>
    <w:p w14:paraId="702E38B0" w14:textId="77777777" w:rsidR="00584F50" w:rsidRDefault="00584F50" w:rsidP="006E2336">
      <w:pPr>
        <w:pStyle w:val="ListParagraph"/>
        <w:numPr>
          <w:ilvl w:val="2"/>
          <w:numId w:val="30"/>
        </w:numPr>
        <w:spacing w:before="0" w:after="0"/>
      </w:pPr>
      <w:r>
        <w:t>Puncture cost between minimum of $121.06 and maximum of $121.06MM</w:t>
      </w:r>
    </w:p>
    <w:p w14:paraId="3841B37F" w14:textId="77777777" w:rsidR="00584F50" w:rsidRDefault="00584F50" w:rsidP="006E2336">
      <w:pPr>
        <w:pStyle w:val="ListParagraph"/>
        <w:numPr>
          <w:ilvl w:val="2"/>
          <w:numId w:val="30"/>
        </w:numPr>
        <w:spacing w:before="0" w:after="0"/>
      </w:pPr>
      <w:r>
        <w:t>Puncture scenario yielded 57.0 intersections with structures, with minimum of 12.61 and maximum of 12.61 of population impacted</w:t>
      </w:r>
    </w:p>
    <w:p w14:paraId="4B8FD6D8" w14:textId="77777777" w:rsidR="00584F50" w:rsidRDefault="00584F50" w:rsidP="006E2336">
      <w:pPr>
        <w:pStyle w:val="ListParagraph"/>
        <w:numPr>
          <w:ilvl w:val="2"/>
          <w:numId w:val="30"/>
        </w:numPr>
        <w:spacing w:before="0" w:after="0"/>
      </w:pPr>
      <w:r>
        <w:t>Puncture hazard radius distributed between minimum of 28.91 and maximum of 28.91 meters.</w:t>
      </w:r>
    </w:p>
    <w:p w14:paraId="6831EFC9" w14:textId="77777777" w:rsidR="00584F50" w:rsidRDefault="00584F50" w:rsidP="006E2336">
      <w:pPr>
        <w:pStyle w:val="ListParagraph"/>
        <w:numPr>
          <w:ilvl w:val="2"/>
          <w:numId w:val="30"/>
        </w:numPr>
        <w:spacing w:before="0" w:after="0"/>
      </w:pPr>
      <w:r>
        <w:t>Product type is NGL.</w:t>
      </w:r>
    </w:p>
    <w:p w14:paraId="5EC8F19F" w14:textId="77777777" w:rsidR="00584F50" w:rsidRDefault="00584F50" w:rsidP="006E2336">
      <w:pPr>
        <w:pStyle w:val="ListParagraph"/>
        <w:numPr>
          <w:ilvl w:val="2"/>
          <w:numId w:val="30"/>
        </w:numPr>
        <w:spacing w:before="0" w:after="0"/>
      </w:pPr>
      <w:r>
        <w:t>Class area location is/are 1.0.</w:t>
      </w:r>
    </w:p>
    <w:p w14:paraId="5DEA4769" w14:textId="77777777" w:rsidR="00584F50" w:rsidRDefault="00584F50" w:rsidP="006E2336">
      <w:pPr>
        <w:pStyle w:val="ListParagraph"/>
        <w:numPr>
          <w:ilvl w:val="0"/>
          <w:numId w:val="30"/>
        </w:numPr>
        <w:spacing w:before="0" w:after="0"/>
      </w:pPr>
      <w:r>
        <w:t>"MEDICINE RIVER 14-33 TO 04-18 NPS 3</w:t>
      </w:r>
    </w:p>
    <w:p w14:paraId="7FC28180" w14:textId="77777777" w:rsidR="00584F50" w:rsidRDefault="00584F50" w:rsidP="006E2336">
      <w:pPr>
        <w:pStyle w:val="ListParagraph"/>
        <w:numPr>
          <w:ilvl w:val="1"/>
          <w:numId w:val="30"/>
        </w:numPr>
        <w:spacing w:before="0" w:after="0"/>
      </w:pPr>
      <w:r>
        <w:t>Total Cumulative Length (m):</w:t>
      </w:r>
      <w:r>
        <w:tab/>
        <w:t>0.38</w:t>
      </w:r>
    </w:p>
    <w:p w14:paraId="63EEFD17" w14:textId="77777777" w:rsidR="00584F50" w:rsidRDefault="00584F50" w:rsidP="006E2336">
      <w:pPr>
        <w:pStyle w:val="ListParagraph"/>
        <w:numPr>
          <w:ilvl w:val="1"/>
          <w:numId w:val="30"/>
        </w:numPr>
        <w:spacing w:before="0" w:after="0"/>
      </w:pPr>
      <w:r>
        <w:t>Likelihood of failure distributed between minimum of 1.101e-03 and maximum of 1.101e-03.</w:t>
      </w:r>
    </w:p>
    <w:p w14:paraId="62704347" w14:textId="77777777" w:rsidR="00584F50" w:rsidRDefault="00584F50" w:rsidP="006E2336">
      <w:pPr>
        <w:pStyle w:val="ListParagraph"/>
        <w:numPr>
          <w:ilvl w:val="2"/>
          <w:numId w:val="30"/>
        </w:numPr>
        <w:spacing w:before="0" w:after="0"/>
      </w:pPr>
      <w:r>
        <w:t xml:space="preserve">Land use distributed as </w:t>
      </w:r>
    </w:p>
    <w:p w14:paraId="07D1F887" w14:textId="77777777" w:rsidR="00584F50" w:rsidRDefault="00584F50" w:rsidP="006E2336">
      <w:pPr>
        <w:pStyle w:val="ListParagraph"/>
        <w:numPr>
          <w:ilvl w:val="3"/>
          <w:numId w:val="30"/>
        </w:numPr>
        <w:spacing w:before="0" w:after="0"/>
      </w:pPr>
      <w:r>
        <w:t>Water Course: 0.38</w:t>
      </w:r>
    </w:p>
    <w:p w14:paraId="1D37FE94" w14:textId="77777777" w:rsidR="00584F50" w:rsidRDefault="00584F50" w:rsidP="006E2336">
      <w:pPr>
        <w:pStyle w:val="ListParagraph"/>
        <w:numPr>
          <w:ilvl w:val="2"/>
          <w:numId w:val="30"/>
        </w:numPr>
        <w:spacing w:before="0" w:after="0"/>
      </w:pPr>
      <w:r>
        <w:t xml:space="preserve">Depth of cover distributed as </w:t>
      </w:r>
    </w:p>
    <w:p w14:paraId="082E3BB3" w14:textId="77777777" w:rsidR="00584F50" w:rsidRDefault="00584F50" w:rsidP="006E2336">
      <w:pPr>
        <w:pStyle w:val="ListParagraph"/>
        <w:numPr>
          <w:ilvl w:val="3"/>
          <w:numId w:val="30"/>
        </w:numPr>
        <w:spacing w:before="0" w:after="0"/>
      </w:pPr>
      <w:r>
        <w:t>&gt;= 0.91 to &lt; 1.22m: 0.38</w:t>
      </w:r>
    </w:p>
    <w:p w14:paraId="70B503E3" w14:textId="77777777" w:rsidR="00584F50" w:rsidRDefault="00584F50" w:rsidP="006E2336">
      <w:pPr>
        <w:pStyle w:val="ListParagraph"/>
        <w:numPr>
          <w:ilvl w:val="2"/>
          <w:numId w:val="30"/>
        </w:numPr>
        <w:spacing w:before="0" w:after="0"/>
      </w:pPr>
      <w:r>
        <w:t>Installation date between minimum of 2005-01-01 and maximum of 2005-01-01</w:t>
      </w:r>
    </w:p>
    <w:p w14:paraId="6B630EB4" w14:textId="77777777" w:rsidR="00584F50" w:rsidRDefault="00584F50" w:rsidP="006E2336">
      <w:pPr>
        <w:pStyle w:val="ListParagraph"/>
        <w:numPr>
          <w:ilvl w:val="2"/>
          <w:numId w:val="30"/>
        </w:numPr>
        <w:spacing w:before="0" w:after="0"/>
      </w:pPr>
      <w:r>
        <w:t>Outside diameter of 3.5 in.</w:t>
      </w:r>
    </w:p>
    <w:p w14:paraId="5237F751" w14:textId="77777777" w:rsidR="00584F50" w:rsidRDefault="00584F50" w:rsidP="006E2336">
      <w:pPr>
        <w:pStyle w:val="ListParagraph"/>
        <w:numPr>
          <w:ilvl w:val="2"/>
          <w:numId w:val="30"/>
        </w:numPr>
        <w:spacing w:before="0" w:after="0"/>
      </w:pPr>
      <w:r>
        <w:t>Grade between minimum of 241.0 and maximum of 241.0 MPa</w:t>
      </w:r>
    </w:p>
    <w:p w14:paraId="4817B5DE" w14:textId="77777777" w:rsidR="00584F50" w:rsidRDefault="00584F50" w:rsidP="006E2336">
      <w:pPr>
        <w:pStyle w:val="ListParagraph"/>
        <w:numPr>
          <w:ilvl w:val="2"/>
          <w:numId w:val="30"/>
        </w:numPr>
        <w:spacing w:before="0" w:after="0"/>
      </w:pPr>
      <w:r>
        <w:t>Wall thickness between minimum of 3.4 and maximum of 3.4 mm</w:t>
      </w:r>
    </w:p>
    <w:p w14:paraId="50A8DE83" w14:textId="77777777" w:rsidR="00584F50" w:rsidRDefault="00584F50" w:rsidP="006E2336">
      <w:pPr>
        <w:pStyle w:val="ListParagraph"/>
        <w:numPr>
          <w:ilvl w:val="2"/>
          <w:numId w:val="30"/>
        </w:numPr>
        <w:spacing w:before="0" w:after="0"/>
      </w:pPr>
      <w:r>
        <w:t>Toughness between minimum of nan and maximum of nan J</w:t>
      </w:r>
    </w:p>
    <w:p w14:paraId="796D31C3" w14:textId="77777777" w:rsidR="00584F50" w:rsidRDefault="00584F50" w:rsidP="006E2336">
      <w:pPr>
        <w:pStyle w:val="ListParagraph"/>
        <w:numPr>
          <w:ilvl w:val="2"/>
          <w:numId w:val="30"/>
        </w:numPr>
        <w:spacing w:before="0" w:after="0"/>
      </w:pPr>
      <w:r>
        <w:t>Probability of failure given a hit between minimum of 3.433e-01 and maximum of 3.433e-01</w:t>
      </w:r>
    </w:p>
    <w:p w14:paraId="6D1AEE70" w14:textId="77777777" w:rsidR="00584F50" w:rsidRDefault="00584F50" w:rsidP="006E2336">
      <w:pPr>
        <w:pStyle w:val="ListParagraph"/>
        <w:numPr>
          <w:ilvl w:val="2"/>
          <w:numId w:val="30"/>
        </w:numPr>
        <w:spacing w:before="0" w:after="0"/>
      </w:pPr>
      <w:r>
        <w:t>Class area location is/are 1.0.</w:t>
      </w:r>
    </w:p>
    <w:p w14:paraId="3D3A2E68" w14:textId="77777777" w:rsidR="00584F50" w:rsidRDefault="00584F50" w:rsidP="006E2336">
      <w:pPr>
        <w:pStyle w:val="ListParagraph"/>
        <w:numPr>
          <w:ilvl w:val="1"/>
          <w:numId w:val="30"/>
        </w:numPr>
        <w:spacing w:before="0" w:after="0"/>
      </w:pPr>
      <w:r>
        <w:lastRenderedPageBreak/>
        <w:t>Consequence of failure distributed between minimum of $10.62 and maximum of $10.62MM</w:t>
      </w:r>
    </w:p>
    <w:p w14:paraId="7C131F06" w14:textId="77777777" w:rsidR="00584F50" w:rsidRDefault="00584F50" w:rsidP="006E2336">
      <w:pPr>
        <w:pStyle w:val="ListParagraph"/>
        <w:numPr>
          <w:ilvl w:val="1"/>
          <w:numId w:val="30"/>
        </w:numPr>
        <w:spacing w:before="0" w:after="0"/>
      </w:pPr>
      <w:r>
        <w:t>Total length driven by Environmental: 0.38 meters.</w:t>
      </w:r>
    </w:p>
    <w:p w14:paraId="049A21D1" w14:textId="77777777" w:rsidR="00584F50" w:rsidRDefault="00584F50" w:rsidP="006E2336">
      <w:pPr>
        <w:pStyle w:val="ListParagraph"/>
        <w:numPr>
          <w:ilvl w:val="1"/>
          <w:numId w:val="30"/>
        </w:numPr>
        <w:spacing w:before="0" w:after="0"/>
      </w:pPr>
      <w:r>
        <w:t>Environmental Cost distributed between minimum of $10.33 and maximum of $10.33MM:</w:t>
      </w:r>
    </w:p>
    <w:p w14:paraId="2810137D" w14:textId="77777777" w:rsidR="00584F50" w:rsidRDefault="00584F50" w:rsidP="006E2336">
      <w:pPr>
        <w:pStyle w:val="ListParagraph"/>
        <w:numPr>
          <w:ilvl w:val="2"/>
          <w:numId w:val="30"/>
        </w:numPr>
        <w:spacing w:before="0" w:after="0"/>
      </w:pPr>
      <w:r>
        <w:t>Leak cost between minimum of $0.33 and maximum of $0.33MM</w:t>
      </w:r>
    </w:p>
    <w:p w14:paraId="0BC85D9B" w14:textId="77777777" w:rsidR="00584F50" w:rsidRDefault="00584F50" w:rsidP="006E2336">
      <w:pPr>
        <w:pStyle w:val="ListParagraph"/>
        <w:numPr>
          <w:ilvl w:val="2"/>
          <w:numId w:val="30"/>
        </w:numPr>
        <w:spacing w:before="0" w:after="0"/>
      </w:pPr>
      <w:r>
        <w:t>Leak spill volume between a minimum of 1853.91 and maximum of 1853.91 gallons</w:t>
      </w:r>
    </w:p>
    <w:p w14:paraId="20BBC9D1" w14:textId="77777777" w:rsidR="00584F50" w:rsidRDefault="00584F50" w:rsidP="006E2336">
      <w:pPr>
        <w:pStyle w:val="ListParagraph"/>
        <w:numPr>
          <w:ilvl w:val="2"/>
          <w:numId w:val="30"/>
        </w:numPr>
        <w:spacing w:before="0" w:after="0"/>
      </w:pPr>
      <w:r>
        <w:t>Rupture cost between minimum of $26.07 and maximum of $26.07MM</w:t>
      </w:r>
    </w:p>
    <w:p w14:paraId="5F3A2DD7" w14:textId="77777777" w:rsidR="00584F50" w:rsidRDefault="00584F50" w:rsidP="006E2336">
      <w:pPr>
        <w:pStyle w:val="ListParagraph"/>
        <w:numPr>
          <w:ilvl w:val="2"/>
          <w:numId w:val="30"/>
        </w:numPr>
        <w:spacing w:before="0" w:after="0"/>
      </w:pPr>
      <w:r>
        <w:t>Rupture spill volume is between a minimum of 146518.41 and maximum of 146518.41 gallons</w:t>
      </w:r>
    </w:p>
    <w:p w14:paraId="55FD85EB" w14:textId="77777777" w:rsidR="00584F50" w:rsidRDefault="00584F50" w:rsidP="006E2336">
      <w:pPr>
        <w:pStyle w:val="ListParagraph"/>
        <w:numPr>
          <w:ilvl w:val="2"/>
          <w:numId w:val="30"/>
        </w:numPr>
        <w:spacing w:before="0" w:after="0"/>
      </w:pPr>
      <w:r>
        <w:t>Puncture cost between minimum of $10.84 and maximum of $10.84MM</w:t>
      </w:r>
    </w:p>
    <w:p w14:paraId="7A076906" w14:textId="77777777" w:rsidR="00584F50" w:rsidRDefault="00584F50" w:rsidP="006E2336">
      <w:pPr>
        <w:pStyle w:val="ListParagraph"/>
        <w:numPr>
          <w:ilvl w:val="2"/>
          <w:numId w:val="30"/>
        </w:numPr>
        <w:spacing w:before="0" w:after="0"/>
      </w:pPr>
      <w:r>
        <w:t>Puncture spill volume is between a minimum of 60915.28 and maximum of 60915.28 gallons</w:t>
      </w:r>
    </w:p>
    <w:p w14:paraId="27281E80" w14:textId="4926EA98" w:rsidR="00584F50" w:rsidRDefault="00584F50" w:rsidP="00127B7E"/>
    <w:p w14:paraId="750297BE" w14:textId="77777777" w:rsidR="00584F50" w:rsidRDefault="00584F50" w:rsidP="00127B7E"/>
    <w:p w14:paraId="3466D25B" w14:textId="6897F00A" w:rsidR="00085C49" w:rsidRDefault="00085C49" w:rsidP="00085C49">
      <w:pPr>
        <w:pStyle w:val="Appendix2"/>
      </w:pPr>
      <w:r>
        <w:t>Manufacturing Defects Reportable Pipeline Segments</w:t>
      </w:r>
    </w:p>
    <w:p w14:paraId="33E0EA09" w14:textId="77777777" w:rsidR="00085C49" w:rsidRDefault="00085C49" w:rsidP="00127B7E"/>
    <w:p w14:paraId="27E08D12" w14:textId="567F2AFE" w:rsidR="00085C49" w:rsidRDefault="00085C49" w:rsidP="00085C49">
      <w:pPr>
        <w:pStyle w:val="Appendix3"/>
      </w:pPr>
      <w:r>
        <w:t>MD Method 1</w:t>
      </w:r>
    </w:p>
    <w:p w14:paraId="66A25752" w14:textId="77777777" w:rsidR="00740FF6" w:rsidRDefault="00740FF6" w:rsidP="00740FF6"/>
    <w:p w14:paraId="7CFCD840" w14:textId="77777777" w:rsidR="00740FF6" w:rsidRPr="002B6B0D" w:rsidRDefault="00740FF6" w:rsidP="006E2336">
      <w:pPr>
        <w:pStyle w:val="ListParagraph"/>
        <w:numPr>
          <w:ilvl w:val="0"/>
          <w:numId w:val="31"/>
        </w:numPr>
        <w:spacing w:before="0" w:after="0"/>
      </w:pPr>
      <w:r w:rsidRPr="002B6B0D">
        <w:t>"SECT 7 MANSON TO RAPID CITY NPS 6</w:t>
      </w:r>
    </w:p>
    <w:p w14:paraId="0B011A52" w14:textId="77777777" w:rsidR="00740FF6" w:rsidRPr="002B6B0D" w:rsidRDefault="00740FF6" w:rsidP="006E2336">
      <w:pPr>
        <w:pStyle w:val="ListParagraph"/>
        <w:numPr>
          <w:ilvl w:val="1"/>
          <w:numId w:val="31"/>
        </w:numPr>
        <w:spacing w:before="0" w:after="0"/>
      </w:pPr>
      <w:r w:rsidRPr="002B6B0D">
        <w:t>Total Cumulative Length (m):</w:t>
      </w:r>
      <w:r w:rsidRPr="002B6B0D">
        <w:tab/>
        <w:t>106821.69</w:t>
      </w:r>
    </w:p>
    <w:p w14:paraId="445B740F"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03804D1A" w14:textId="77777777" w:rsidR="00740FF6" w:rsidRPr="002B6B0D" w:rsidRDefault="00740FF6" w:rsidP="006E2336">
      <w:pPr>
        <w:pStyle w:val="ListParagraph"/>
        <w:numPr>
          <w:ilvl w:val="2"/>
          <w:numId w:val="31"/>
        </w:numPr>
        <w:spacing w:before="0" w:after="0"/>
      </w:pPr>
      <w:r w:rsidRPr="002B6B0D">
        <w:t>Installation date between minimum of 1963-07-01 and maximum of 1963-07-01</w:t>
      </w:r>
    </w:p>
    <w:p w14:paraId="6C1A9644" w14:textId="77777777" w:rsidR="00740FF6" w:rsidRPr="002B6B0D" w:rsidRDefault="00740FF6" w:rsidP="006E2336">
      <w:pPr>
        <w:pStyle w:val="ListParagraph"/>
        <w:numPr>
          <w:ilvl w:val="2"/>
          <w:numId w:val="31"/>
        </w:numPr>
        <w:spacing w:before="0" w:after="0"/>
      </w:pPr>
      <w:r w:rsidRPr="002B6B0D">
        <w:t>Pipe seam type of ERW</w:t>
      </w:r>
    </w:p>
    <w:p w14:paraId="530394E8" w14:textId="77777777" w:rsidR="00740FF6" w:rsidRPr="002B6B0D" w:rsidRDefault="00740FF6" w:rsidP="006E2336">
      <w:pPr>
        <w:pStyle w:val="ListParagraph"/>
        <w:numPr>
          <w:ilvl w:val="2"/>
          <w:numId w:val="31"/>
        </w:numPr>
        <w:spacing w:before="0" w:after="0"/>
      </w:pPr>
      <w:r w:rsidRPr="002B6B0D">
        <w:t>Maximum Operating Stress percentage between minimum of 71.83 and maximum of 71.83% SMYS</w:t>
      </w:r>
    </w:p>
    <w:p w14:paraId="4B7458D4" w14:textId="77777777" w:rsidR="00740FF6" w:rsidRPr="002B6B0D" w:rsidRDefault="00740FF6" w:rsidP="006E2336">
      <w:pPr>
        <w:pStyle w:val="ListParagraph"/>
        <w:numPr>
          <w:ilvl w:val="1"/>
          <w:numId w:val="31"/>
        </w:numPr>
        <w:spacing w:before="0" w:after="0"/>
      </w:pPr>
      <w:r w:rsidRPr="002B6B0D">
        <w:t>Consequence of failure distributed between minimum of $3.17 and maximum of $127.06MM</w:t>
      </w:r>
    </w:p>
    <w:p w14:paraId="4980A0F8" w14:textId="77777777" w:rsidR="00740FF6" w:rsidRPr="002B6B0D" w:rsidRDefault="00740FF6" w:rsidP="006E2336">
      <w:pPr>
        <w:pStyle w:val="ListParagraph"/>
        <w:numPr>
          <w:ilvl w:val="1"/>
          <w:numId w:val="31"/>
        </w:numPr>
        <w:spacing w:before="0" w:after="0"/>
      </w:pPr>
      <w:r w:rsidRPr="002B6B0D">
        <w:t>Total length driven by Safety: 785.6 meters.</w:t>
      </w:r>
    </w:p>
    <w:p w14:paraId="66AC2FC5" w14:textId="77777777" w:rsidR="00740FF6" w:rsidRPr="002B6B0D" w:rsidRDefault="00740FF6" w:rsidP="006E2336">
      <w:pPr>
        <w:pStyle w:val="ListParagraph"/>
        <w:numPr>
          <w:ilvl w:val="1"/>
          <w:numId w:val="31"/>
        </w:numPr>
        <w:spacing w:before="0" w:after="0"/>
      </w:pPr>
      <w:r w:rsidRPr="002B6B0D">
        <w:t>Safety Cost distributed between minimum of $0.00 and maximum of $121.06MM:</w:t>
      </w:r>
    </w:p>
    <w:p w14:paraId="76B1850F" w14:textId="77777777" w:rsidR="00740FF6" w:rsidRPr="002B6B0D" w:rsidRDefault="00740FF6" w:rsidP="006E2336">
      <w:pPr>
        <w:pStyle w:val="ListParagraph"/>
        <w:numPr>
          <w:ilvl w:val="2"/>
          <w:numId w:val="31"/>
        </w:numPr>
        <w:spacing w:before="0" w:after="0"/>
      </w:pPr>
      <w:r w:rsidRPr="002B6B0D">
        <w:t>Leak cost between minimum of $0.00 and maximum of $121.06MM</w:t>
      </w:r>
    </w:p>
    <w:p w14:paraId="134A9141" w14:textId="77777777" w:rsidR="00740FF6" w:rsidRPr="002B6B0D" w:rsidRDefault="00740FF6" w:rsidP="006E2336">
      <w:pPr>
        <w:pStyle w:val="ListParagraph"/>
        <w:numPr>
          <w:ilvl w:val="2"/>
          <w:numId w:val="31"/>
        </w:numPr>
        <w:spacing w:before="0" w:after="0"/>
      </w:pPr>
      <w:r w:rsidRPr="002B6B0D">
        <w:t>Leak scenario yielded 17.0 intersections with structures, with minimum of 0.0 and maximum of 12.61 of population impacted.</w:t>
      </w:r>
    </w:p>
    <w:p w14:paraId="2EB32762" w14:textId="77777777" w:rsidR="00740FF6" w:rsidRPr="002B6B0D" w:rsidRDefault="00740FF6" w:rsidP="006E2336">
      <w:pPr>
        <w:pStyle w:val="ListParagraph"/>
        <w:numPr>
          <w:ilvl w:val="2"/>
          <w:numId w:val="31"/>
        </w:numPr>
        <w:spacing w:before="0" w:after="0"/>
      </w:pPr>
      <w:r w:rsidRPr="002B6B0D">
        <w:t>Leak hazard radius distributed between minimum of 12.34 and maximum of 12.34 meters.</w:t>
      </w:r>
    </w:p>
    <w:p w14:paraId="29FA99FE" w14:textId="77777777" w:rsidR="00740FF6" w:rsidRPr="002B6B0D" w:rsidRDefault="00740FF6" w:rsidP="006E2336">
      <w:pPr>
        <w:pStyle w:val="ListParagraph"/>
        <w:numPr>
          <w:ilvl w:val="2"/>
          <w:numId w:val="31"/>
        </w:numPr>
        <w:spacing w:before="0" w:after="0"/>
      </w:pPr>
      <w:r w:rsidRPr="002B6B0D">
        <w:t>Rupture cost between minimum of $0.00 and maximum of $121.06MM</w:t>
      </w:r>
    </w:p>
    <w:p w14:paraId="0DF27261" w14:textId="77777777" w:rsidR="00740FF6" w:rsidRPr="002B6B0D" w:rsidRDefault="00740FF6" w:rsidP="006E2336">
      <w:pPr>
        <w:pStyle w:val="ListParagraph"/>
        <w:numPr>
          <w:ilvl w:val="2"/>
          <w:numId w:val="31"/>
        </w:numPr>
        <w:spacing w:before="0" w:after="0"/>
      </w:pPr>
      <w:r w:rsidRPr="002B6B0D">
        <w:t>Rupture scenario yielded 55.0 intersections with structures, with minimum of 0.0 and maximum of 12.61 of population impacted</w:t>
      </w:r>
    </w:p>
    <w:p w14:paraId="291AA332" w14:textId="77777777" w:rsidR="00740FF6" w:rsidRPr="002B6B0D" w:rsidRDefault="00740FF6" w:rsidP="006E2336">
      <w:pPr>
        <w:pStyle w:val="ListParagraph"/>
        <w:numPr>
          <w:ilvl w:val="2"/>
          <w:numId w:val="31"/>
        </w:numPr>
        <w:spacing w:before="0" w:after="0"/>
      </w:pPr>
      <w:r w:rsidRPr="002B6B0D">
        <w:t>Rupture hazard radius distributed between minimum of 130.83 and maximum of 130.83 meters.</w:t>
      </w:r>
    </w:p>
    <w:p w14:paraId="7DF3723A" w14:textId="77777777" w:rsidR="00740FF6" w:rsidRPr="002B6B0D" w:rsidRDefault="00740FF6" w:rsidP="006E2336">
      <w:pPr>
        <w:pStyle w:val="ListParagraph"/>
        <w:numPr>
          <w:ilvl w:val="2"/>
          <w:numId w:val="31"/>
        </w:numPr>
        <w:spacing w:before="0" w:after="0"/>
      </w:pPr>
      <w:r w:rsidRPr="002B6B0D">
        <w:t>Puncture cost between minimum of $0.00 and maximum of $121.06MM</w:t>
      </w:r>
    </w:p>
    <w:p w14:paraId="7F721CB1" w14:textId="77777777" w:rsidR="00740FF6" w:rsidRPr="002B6B0D" w:rsidRDefault="00740FF6" w:rsidP="006E2336">
      <w:pPr>
        <w:pStyle w:val="ListParagraph"/>
        <w:numPr>
          <w:ilvl w:val="2"/>
          <w:numId w:val="31"/>
        </w:numPr>
        <w:spacing w:before="0" w:after="0"/>
      </w:pPr>
      <w:r w:rsidRPr="002B6B0D">
        <w:t>Puncture scenario yielded 39.0 intersections with structures, with minimum of 0.0 and maximum of 12.61 of population impacted</w:t>
      </w:r>
    </w:p>
    <w:p w14:paraId="57C3BBCB" w14:textId="77777777" w:rsidR="00740FF6" w:rsidRPr="002B6B0D" w:rsidRDefault="00740FF6" w:rsidP="006E2336">
      <w:pPr>
        <w:pStyle w:val="ListParagraph"/>
        <w:numPr>
          <w:ilvl w:val="2"/>
          <w:numId w:val="31"/>
        </w:numPr>
        <w:spacing w:before="0" w:after="0"/>
      </w:pPr>
      <w:r w:rsidRPr="002B6B0D">
        <w:t>Puncture hazard radius distributed between minimum of 58.33 and maximum of 58.33 meters.</w:t>
      </w:r>
    </w:p>
    <w:p w14:paraId="0B084094" w14:textId="77777777" w:rsidR="00740FF6" w:rsidRPr="002B6B0D" w:rsidRDefault="00740FF6" w:rsidP="006E2336">
      <w:pPr>
        <w:pStyle w:val="ListParagraph"/>
        <w:numPr>
          <w:ilvl w:val="2"/>
          <w:numId w:val="31"/>
        </w:numPr>
        <w:spacing w:before="0" w:after="0"/>
      </w:pPr>
      <w:r w:rsidRPr="002B6B0D">
        <w:lastRenderedPageBreak/>
        <w:t>Product type is NGL.</w:t>
      </w:r>
    </w:p>
    <w:p w14:paraId="56A21B79" w14:textId="77777777" w:rsidR="00740FF6" w:rsidRPr="002B6B0D" w:rsidRDefault="00740FF6" w:rsidP="006E2336">
      <w:pPr>
        <w:pStyle w:val="ListParagraph"/>
        <w:numPr>
          <w:ilvl w:val="2"/>
          <w:numId w:val="31"/>
        </w:numPr>
        <w:spacing w:before="0" w:after="0"/>
      </w:pPr>
      <w:r w:rsidRPr="002B6B0D">
        <w:t>Class area location is/are 1.0.</w:t>
      </w:r>
    </w:p>
    <w:p w14:paraId="2404C328" w14:textId="77777777" w:rsidR="00740FF6" w:rsidRPr="002B6B0D" w:rsidRDefault="00740FF6" w:rsidP="006E2336">
      <w:pPr>
        <w:pStyle w:val="ListParagraph"/>
        <w:numPr>
          <w:ilvl w:val="1"/>
          <w:numId w:val="31"/>
        </w:numPr>
        <w:spacing w:before="0" w:after="0"/>
      </w:pPr>
      <w:r w:rsidRPr="002B6B0D">
        <w:t>Total length driven by Economic Loss: 106036.1 meters.</w:t>
      </w:r>
    </w:p>
    <w:p w14:paraId="65BF92F8" w14:textId="77777777" w:rsidR="00740FF6" w:rsidRPr="002B6B0D" w:rsidRDefault="00740FF6" w:rsidP="006E2336">
      <w:pPr>
        <w:pStyle w:val="ListParagraph"/>
        <w:numPr>
          <w:ilvl w:val="1"/>
          <w:numId w:val="31"/>
        </w:numPr>
        <w:spacing w:before="0" w:after="0"/>
      </w:pPr>
      <w:r w:rsidRPr="002B6B0D">
        <w:t>Economic Loss Cost distributed between minimum of $3.17 and maximum of $6.00MM:</w:t>
      </w:r>
    </w:p>
    <w:p w14:paraId="01763234" w14:textId="77777777" w:rsidR="00740FF6" w:rsidRPr="002B6B0D" w:rsidRDefault="00740FF6" w:rsidP="006E2336">
      <w:pPr>
        <w:pStyle w:val="ListParagraph"/>
        <w:numPr>
          <w:ilvl w:val="2"/>
          <w:numId w:val="31"/>
        </w:numPr>
        <w:spacing w:before="0" w:after="0"/>
      </w:pPr>
      <w:r w:rsidRPr="002B6B0D">
        <w:t>Repair costs between minimum of $11,500.00 and maximum of $40,000.00.</w:t>
      </w:r>
    </w:p>
    <w:p w14:paraId="2E709CE7" w14:textId="77777777" w:rsidR="00740FF6" w:rsidRPr="002B6B0D" w:rsidRDefault="00740FF6" w:rsidP="006E2336">
      <w:pPr>
        <w:pStyle w:val="ListParagraph"/>
        <w:numPr>
          <w:ilvl w:val="2"/>
          <w:numId w:val="31"/>
        </w:numPr>
        <w:spacing w:before="0" w:after="0"/>
      </w:pPr>
      <w:r w:rsidRPr="002B6B0D">
        <w:t>Outage losses between minimum of $200,000.00 and maximum of $200,000.00.</w:t>
      </w:r>
    </w:p>
    <w:p w14:paraId="3140239C" w14:textId="77777777" w:rsidR="00740FF6" w:rsidRPr="002B6B0D" w:rsidRDefault="00740FF6" w:rsidP="006E2336">
      <w:pPr>
        <w:pStyle w:val="ListParagraph"/>
        <w:numPr>
          <w:ilvl w:val="2"/>
          <w:numId w:val="31"/>
        </w:numPr>
        <w:spacing w:before="0" w:after="0"/>
      </w:pPr>
      <w:r w:rsidRPr="002B6B0D">
        <w:t>Product type is NGL.</w:t>
      </w:r>
    </w:p>
    <w:p w14:paraId="04A2E6EA" w14:textId="77777777" w:rsidR="00740FF6" w:rsidRPr="002B6B0D" w:rsidRDefault="00740FF6" w:rsidP="006E2336">
      <w:pPr>
        <w:pStyle w:val="ListParagraph"/>
        <w:numPr>
          <w:ilvl w:val="2"/>
          <w:numId w:val="31"/>
        </w:numPr>
        <w:spacing w:before="0" w:after="0"/>
      </w:pPr>
      <w:r w:rsidRPr="002B6B0D">
        <w:t>Leak cost between minimum of $0.27 and maximum of $2.96MM</w:t>
      </w:r>
    </w:p>
    <w:p w14:paraId="7881428F" w14:textId="77777777" w:rsidR="00740FF6" w:rsidRPr="002B6B0D" w:rsidRDefault="00740FF6" w:rsidP="006E2336">
      <w:pPr>
        <w:pStyle w:val="ListParagraph"/>
        <w:numPr>
          <w:ilvl w:val="2"/>
          <w:numId w:val="31"/>
        </w:numPr>
        <w:spacing w:before="0" w:after="0"/>
      </w:pPr>
      <w:r w:rsidRPr="002B6B0D">
        <w:t>Leak scenario yielded 17.0 intersections with structures, with minimum of $25,000.00 and maximum of $2,688,250.00 in cost of structures impacted.</w:t>
      </w:r>
    </w:p>
    <w:p w14:paraId="11E35C34" w14:textId="77777777" w:rsidR="00740FF6" w:rsidRPr="002B6B0D" w:rsidRDefault="00740FF6" w:rsidP="006E2336">
      <w:pPr>
        <w:pStyle w:val="ListParagraph"/>
        <w:numPr>
          <w:ilvl w:val="2"/>
          <w:numId w:val="31"/>
        </w:numPr>
        <w:spacing w:before="0" w:after="0"/>
      </w:pPr>
      <w:r w:rsidRPr="002B6B0D">
        <w:t>Leak product loss costs between minimum of $62,251.66 and maximum of $62,251.66</w:t>
      </w:r>
    </w:p>
    <w:p w14:paraId="5A54F681" w14:textId="77777777" w:rsidR="00740FF6" w:rsidRPr="002B6B0D" w:rsidRDefault="00740FF6" w:rsidP="006E2336">
      <w:pPr>
        <w:pStyle w:val="ListParagraph"/>
        <w:numPr>
          <w:ilvl w:val="2"/>
          <w:numId w:val="31"/>
        </w:numPr>
        <w:spacing w:before="0" w:after="0"/>
      </w:pPr>
      <w:r w:rsidRPr="002B6B0D">
        <w:t>Rupture cost between minimum of $17.84 and maximum of $20.55MM</w:t>
      </w:r>
    </w:p>
    <w:p w14:paraId="088194E0" w14:textId="77777777" w:rsidR="00740FF6" w:rsidRPr="002B6B0D" w:rsidRDefault="00740FF6" w:rsidP="006E2336">
      <w:pPr>
        <w:pStyle w:val="ListParagraph"/>
        <w:numPr>
          <w:ilvl w:val="2"/>
          <w:numId w:val="31"/>
        </w:numPr>
        <w:spacing w:before="0" w:after="0"/>
      </w:pPr>
      <w:r w:rsidRPr="002B6B0D">
        <w:t>Rupture scenario yielded 55.0 intersections with structures, with minimum of $25,000.00 and maximum of $2,713,250.00 in cost of structures impacted</w:t>
      </w:r>
    </w:p>
    <w:p w14:paraId="6E38F8F7" w14:textId="77777777" w:rsidR="00740FF6" w:rsidRPr="002B6B0D" w:rsidRDefault="00740FF6" w:rsidP="006E2336">
      <w:pPr>
        <w:pStyle w:val="ListParagraph"/>
        <w:numPr>
          <w:ilvl w:val="2"/>
          <w:numId w:val="31"/>
        </w:numPr>
        <w:spacing w:before="0" w:after="0"/>
      </w:pPr>
      <w:r w:rsidRPr="002B6B0D">
        <w:t>Rupture product loss costs between minimum of $17,627,475.77 and maximum of $17,627,475.77</w:t>
      </w:r>
    </w:p>
    <w:p w14:paraId="1AB40049" w14:textId="77777777" w:rsidR="00740FF6" w:rsidRPr="002B6B0D" w:rsidRDefault="00740FF6" w:rsidP="006E2336">
      <w:pPr>
        <w:pStyle w:val="ListParagraph"/>
        <w:numPr>
          <w:ilvl w:val="2"/>
          <w:numId w:val="31"/>
        </w:numPr>
        <w:spacing w:before="0" w:after="0"/>
      </w:pPr>
      <w:r w:rsidRPr="002B6B0D">
        <w:t>Puncture cost between minimum of $2.26 and maximum of $4.95MM</w:t>
      </w:r>
    </w:p>
    <w:p w14:paraId="067BC15F" w14:textId="77777777" w:rsidR="00740FF6" w:rsidRPr="002B6B0D" w:rsidRDefault="00740FF6" w:rsidP="006E2336">
      <w:pPr>
        <w:pStyle w:val="ListParagraph"/>
        <w:numPr>
          <w:ilvl w:val="2"/>
          <w:numId w:val="31"/>
        </w:numPr>
        <w:spacing w:before="0" w:after="0"/>
      </w:pPr>
      <w:r w:rsidRPr="002B6B0D">
        <w:t>Puncture scenario yielded 39.0 intersections with structures, with minimum of $25,000.00 and maximum of $2,688,250.00 in cost of structures impacted</w:t>
      </w:r>
    </w:p>
    <w:p w14:paraId="54B60C9D" w14:textId="77777777" w:rsidR="00740FF6" w:rsidRPr="002B6B0D" w:rsidRDefault="00740FF6" w:rsidP="006E2336">
      <w:pPr>
        <w:pStyle w:val="ListParagraph"/>
        <w:numPr>
          <w:ilvl w:val="2"/>
          <w:numId w:val="31"/>
        </w:numPr>
        <w:spacing w:before="0" w:after="0"/>
      </w:pPr>
      <w:r w:rsidRPr="002B6B0D">
        <w:t>Product Loss costs between minimum of $2,045,448.13 and maximum of $2,045,448.13"</w:t>
      </w:r>
    </w:p>
    <w:p w14:paraId="670EB83A" w14:textId="77777777" w:rsidR="00740FF6" w:rsidRPr="002B6B0D" w:rsidRDefault="00740FF6" w:rsidP="006E2336">
      <w:pPr>
        <w:pStyle w:val="ListParagraph"/>
        <w:numPr>
          <w:ilvl w:val="0"/>
          <w:numId w:val="31"/>
        </w:numPr>
        <w:spacing w:before="0" w:after="0"/>
      </w:pPr>
      <w:r w:rsidRPr="002B6B0D">
        <w:t>"SECT 1 EMPRESS TO CABRI NPS 6</w:t>
      </w:r>
    </w:p>
    <w:p w14:paraId="3ABE7711" w14:textId="77777777" w:rsidR="00740FF6" w:rsidRPr="002B6B0D" w:rsidRDefault="00740FF6" w:rsidP="006E2336">
      <w:pPr>
        <w:pStyle w:val="ListParagraph"/>
        <w:numPr>
          <w:ilvl w:val="1"/>
          <w:numId w:val="31"/>
        </w:numPr>
        <w:spacing w:before="0" w:after="0"/>
      </w:pPr>
      <w:r w:rsidRPr="002B6B0D">
        <w:t>Total Cumulative Length (m):</w:t>
      </w:r>
      <w:r w:rsidRPr="002B6B0D">
        <w:tab/>
        <w:t>93694.11</w:t>
      </w:r>
    </w:p>
    <w:p w14:paraId="37EA9387"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3D2A7F67" w14:textId="77777777" w:rsidR="00740FF6" w:rsidRPr="002B6B0D" w:rsidRDefault="00740FF6" w:rsidP="006E2336">
      <w:pPr>
        <w:pStyle w:val="ListParagraph"/>
        <w:numPr>
          <w:ilvl w:val="2"/>
          <w:numId w:val="31"/>
        </w:numPr>
        <w:spacing w:before="0" w:after="0"/>
      </w:pPr>
      <w:r w:rsidRPr="002B6B0D">
        <w:t>Installation date between minimum of 1963-01-01 and maximum of 1963-01-01</w:t>
      </w:r>
    </w:p>
    <w:p w14:paraId="226678B2" w14:textId="77777777" w:rsidR="00740FF6" w:rsidRPr="002B6B0D" w:rsidRDefault="00740FF6" w:rsidP="006E2336">
      <w:pPr>
        <w:pStyle w:val="ListParagraph"/>
        <w:numPr>
          <w:ilvl w:val="2"/>
          <w:numId w:val="31"/>
        </w:numPr>
        <w:spacing w:before="0" w:after="0"/>
      </w:pPr>
      <w:r w:rsidRPr="002B6B0D">
        <w:t>Pipe seam type of ERW</w:t>
      </w:r>
    </w:p>
    <w:p w14:paraId="50311C2E" w14:textId="77777777" w:rsidR="00740FF6" w:rsidRPr="002B6B0D" w:rsidRDefault="00740FF6" w:rsidP="006E2336">
      <w:pPr>
        <w:pStyle w:val="ListParagraph"/>
        <w:numPr>
          <w:ilvl w:val="2"/>
          <w:numId w:val="31"/>
        </w:numPr>
        <w:spacing w:before="0" w:after="0"/>
      </w:pPr>
      <w:r w:rsidRPr="002B6B0D">
        <w:t>Maximum Operating Stress percentage between minimum of 48.74 and maximum of 59.7% SMYS</w:t>
      </w:r>
    </w:p>
    <w:p w14:paraId="0712F08C" w14:textId="77777777" w:rsidR="00740FF6" w:rsidRPr="002B6B0D" w:rsidRDefault="00740FF6" w:rsidP="006E2336">
      <w:pPr>
        <w:pStyle w:val="ListParagraph"/>
        <w:numPr>
          <w:ilvl w:val="1"/>
          <w:numId w:val="31"/>
        </w:numPr>
        <w:spacing w:before="0" w:after="0"/>
      </w:pPr>
      <w:r w:rsidRPr="002B6B0D">
        <w:t>Consequence of failure distributed between minimum of $3.18 and maximum of $144.59MM</w:t>
      </w:r>
    </w:p>
    <w:p w14:paraId="7CA2EA8C" w14:textId="77777777" w:rsidR="00740FF6" w:rsidRPr="002B6B0D" w:rsidRDefault="00740FF6" w:rsidP="006E2336">
      <w:pPr>
        <w:pStyle w:val="ListParagraph"/>
        <w:numPr>
          <w:ilvl w:val="1"/>
          <w:numId w:val="31"/>
        </w:numPr>
        <w:spacing w:before="0" w:after="0"/>
      </w:pPr>
      <w:r w:rsidRPr="002B6B0D">
        <w:t>Total length driven by Safety: 2225.61 meters.</w:t>
      </w:r>
    </w:p>
    <w:p w14:paraId="110CE5D6" w14:textId="77777777" w:rsidR="00740FF6" w:rsidRPr="002B6B0D" w:rsidRDefault="00740FF6" w:rsidP="006E2336">
      <w:pPr>
        <w:pStyle w:val="ListParagraph"/>
        <w:numPr>
          <w:ilvl w:val="1"/>
          <w:numId w:val="31"/>
        </w:numPr>
        <w:spacing w:before="0" w:after="0"/>
      </w:pPr>
      <w:r w:rsidRPr="002B6B0D">
        <w:t>Safety Cost distributed between minimum of $0.00 and maximum of $121.06MM:</w:t>
      </w:r>
    </w:p>
    <w:p w14:paraId="36DA08A7" w14:textId="77777777" w:rsidR="00740FF6" w:rsidRPr="002B6B0D" w:rsidRDefault="00740FF6" w:rsidP="006E2336">
      <w:pPr>
        <w:pStyle w:val="ListParagraph"/>
        <w:numPr>
          <w:ilvl w:val="2"/>
          <w:numId w:val="31"/>
        </w:numPr>
        <w:spacing w:before="0" w:after="0"/>
      </w:pPr>
      <w:r w:rsidRPr="002B6B0D">
        <w:t>Leak cost between minimum of $0.00 and maximum of $121.06MM</w:t>
      </w:r>
    </w:p>
    <w:p w14:paraId="658AB433" w14:textId="77777777" w:rsidR="00740FF6" w:rsidRPr="002B6B0D" w:rsidRDefault="00740FF6" w:rsidP="006E2336">
      <w:pPr>
        <w:pStyle w:val="ListParagraph"/>
        <w:numPr>
          <w:ilvl w:val="2"/>
          <w:numId w:val="31"/>
        </w:numPr>
        <w:spacing w:before="0" w:after="0"/>
      </w:pPr>
      <w:r w:rsidRPr="002B6B0D">
        <w:t>Leak scenario yielded 18.0 intersections with structures, with minimum of 0.0 and maximum of 12.61 of population impacted.</w:t>
      </w:r>
    </w:p>
    <w:p w14:paraId="152FF7F3" w14:textId="77777777" w:rsidR="00740FF6" w:rsidRPr="002B6B0D" w:rsidRDefault="00740FF6" w:rsidP="006E2336">
      <w:pPr>
        <w:pStyle w:val="ListParagraph"/>
        <w:numPr>
          <w:ilvl w:val="2"/>
          <w:numId w:val="31"/>
        </w:numPr>
        <w:spacing w:before="0" w:after="0"/>
      </w:pPr>
      <w:r w:rsidRPr="002B6B0D">
        <w:t>Leak hazard radius distributed between minimum of 12.34 and maximum of 12.34 meters.</w:t>
      </w:r>
    </w:p>
    <w:p w14:paraId="6C47DC92" w14:textId="77777777" w:rsidR="00740FF6" w:rsidRPr="002B6B0D" w:rsidRDefault="00740FF6" w:rsidP="006E2336">
      <w:pPr>
        <w:pStyle w:val="ListParagraph"/>
        <w:numPr>
          <w:ilvl w:val="2"/>
          <w:numId w:val="31"/>
        </w:numPr>
        <w:spacing w:before="0" w:after="0"/>
      </w:pPr>
      <w:r w:rsidRPr="002B6B0D">
        <w:t>Rupture cost between minimum of $0.00 and maximum of $121.06MM</w:t>
      </w:r>
    </w:p>
    <w:p w14:paraId="1BE5CF31" w14:textId="77777777" w:rsidR="00740FF6" w:rsidRPr="002B6B0D" w:rsidRDefault="00740FF6" w:rsidP="006E2336">
      <w:pPr>
        <w:pStyle w:val="ListParagraph"/>
        <w:numPr>
          <w:ilvl w:val="2"/>
          <w:numId w:val="31"/>
        </w:numPr>
        <w:spacing w:before="0" w:after="0"/>
      </w:pPr>
      <w:r w:rsidRPr="002B6B0D">
        <w:t>Rupture scenario yielded 45.0 intersections with structures, with minimum of 0.0 and maximum of 12.61 of population impacted</w:t>
      </w:r>
    </w:p>
    <w:p w14:paraId="5A4A51E8" w14:textId="77777777" w:rsidR="00740FF6" w:rsidRPr="002B6B0D" w:rsidRDefault="00740FF6" w:rsidP="006E2336">
      <w:pPr>
        <w:pStyle w:val="ListParagraph"/>
        <w:numPr>
          <w:ilvl w:val="2"/>
          <w:numId w:val="31"/>
        </w:numPr>
        <w:spacing w:before="0" w:after="0"/>
      </w:pPr>
      <w:r w:rsidRPr="002B6B0D">
        <w:t>Rupture hazard radius distributed between minimum of 130.83 and maximum of 130.83 meters.</w:t>
      </w:r>
    </w:p>
    <w:p w14:paraId="70351994" w14:textId="77777777" w:rsidR="00740FF6" w:rsidRPr="002B6B0D" w:rsidRDefault="00740FF6" w:rsidP="006E2336">
      <w:pPr>
        <w:pStyle w:val="ListParagraph"/>
        <w:numPr>
          <w:ilvl w:val="2"/>
          <w:numId w:val="31"/>
        </w:numPr>
        <w:spacing w:before="0" w:after="0"/>
      </w:pPr>
      <w:r w:rsidRPr="002B6B0D">
        <w:t>Puncture cost between minimum of $0.00 and maximum of $121.06MM</w:t>
      </w:r>
    </w:p>
    <w:p w14:paraId="40233CF9" w14:textId="77777777" w:rsidR="00740FF6" w:rsidRPr="002B6B0D" w:rsidRDefault="00740FF6" w:rsidP="006E2336">
      <w:pPr>
        <w:pStyle w:val="ListParagraph"/>
        <w:numPr>
          <w:ilvl w:val="2"/>
          <w:numId w:val="31"/>
        </w:numPr>
        <w:spacing w:before="0" w:after="0"/>
      </w:pPr>
      <w:r w:rsidRPr="002B6B0D">
        <w:t>Puncture scenario yielded 41.0 intersections with structures, with minimum of 0.0 and maximum of 12.61 of population impacted</w:t>
      </w:r>
    </w:p>
    <w:p w14:paraId="22E70030" w14:textId="77777777" w:rsidR="00740FF6" w:rsidRPr="002B6B0D" w:rsidRDefault="00740FF6" w:rsidP="006E2336">
      <w:pPr>
        <w:pStyle w:val="ListParagraph"/>
        <w:numPr>
          <w:ilvl w:val="2"/>
          <w:numId w:val="31"/>
        </w:numPr>
        <w:spacing w:before="0" w:after="0"/>
      </w:pPr>
      <w:r w:rsidRPr="002B6B0D">
        <w:t>Puncture hazard radius distributed between minimum of 58.33 and maximum of 58.33 meters.</w:t>
      </w:r>
    </w:p>
    <w:p w14:paraId="12FF0237" w14:textId="77777777" w:rsidR="00740FF6" w:rsidRPr="002B6B0D" w:rsidRDefault="00740FF6" w:rsidP="006E2336">
      <w:pPr>
        <w:pStyle w:val="ListParagraph"/>
        <w:numPr>
          <w:ilvl w:val="2"/>
          <w:numId w:val="31"/>
        </w:numPr>
        <w:spacing w:before="0" w:after="0"/>
      </w:pPr>
      <w:r w:rsidRPr="002B6B0D">
        <w:lastRenderedPageBreak/>
        <w:t>Product type is NGL.</w:t>
      </w:r>
    </w:p>
    <w:p w14:paraId="5C04A41D" w14:textId="77777777" w:rsidR="00740FF6" w:rsidRPr="002B6B0D" w:rsidRDefault="00740FF6" w:rsidP="006E2336">
      <w:pPr>
        <w:pStyle w:val="ListParagraph"/>
        <w:numPr>
          <w:ilvl w:val="2"/>
          <w:numId w:val="31"/>
        </w:numPr>
        <w:spacing w:before="0" w:after="0"/>
      </w:pPr>
      <w:r w:rsidRPr="002B6B0D">
        <w:t>Class area location is/are 1.0, 2.0.</w:t>
      </w:r>
    </w:p>
    <w:p w14:paraId="3918C5DA" w14:textId="77777777" w:rsidR="00740FF6" w:rsidRPr="002B6B0D" w:rsidRDefault="00740FF6" w:rsidP="006E2336">
      <w:pPr>
        <w:pStyle w:val="ListParagraph"/>
        <w:numPr>
          <w:ilvl w:val="1"/>
          <w:numId w:val="31"/>
        </w:numPr>
        <w:spacing w:before="0" w:after="0"/>
      </w:pPr>
      <w:r w:rsidRPr="002B6B0D">
        <w:t>Total length driven by Economic Loss: 91468.5 meters.</w:t>
      </w:r>
    </w:p>
    <w:p w14:paraId="066B0375" w14:textId="77777777" w:rsidR="00740FF6" w:rsidRPr="002B6B0D" w:rsidRDefault="00740FF6" w:rsidP="006E2336">
      <w:pPr>
        <w:pStyle w:val="ListParagraph"/>
        <w:numPr>
          <w:ilvl w:val="1"/>
          <w:numId w:val="31"/>
        </w:numPr>
        <w:spacing w:before="0" w:after="0"/>
      </w:pPr>
      <w:r w:rsidRPr="002B6B0D">
        <w:t>Economic Loss Cost distributed between minimum of $3.18 and maximum of $23.54MM:</w:t>
      </w:r>
    </w:p>
    <w:p w14:paraId="52704903" w14:textId="77777777" w:rsidR="00740FF6" w:rsidRPr="002B6B0D" w:rsidRDefault="00740FF6" w:rsidP="006E2336">
      <w:pPr>
        <w:pStyle w:val="ListParagraph"/>
        <w:numPr>
          <w:ilvl w:val="2"/>
          <w:numId w:val="31"/>
        </w:numPr>
        <w:spacing w:before="0" w:after="0"/>
      </w:pPr>
      <w:r w:rsidRPr="002B6B0D">
        <w:t>Repair costs between minimum of $11,500.00 and maximum of $40,000.00.</w:t>
      </w:r>
    </w:p>
    <w:p w14:paraId="38ADEA0E" w14:textId="77777777" w:rsidR="00740FF6" w:rsidRPr="002B6B0D" w:rsidRDefault="00740FF6" w:rsidP="006E2336">
      <w:pPr>
        <w:pStyle w:val="ListParagraph"/>
        <w:numPr>
          <w:ilvl w:val="2"/>
          <w:numId w:val="31"/>
        </w:numPr>
        <w:spacing w:before="0" w:after="0"/>
      </w:pPr>
      <w:r w:rsidRPr="002B6B0D">
        <w:t>Outage losses between minimum of $200,000.00 and maximum of $200,000.00.</w:t>
      </w:r>
    </w:p>
    <w:p w14:paraId="02F8FF7E" w14:textId="77777777" w:rsidR="00740FF6" w:rsidRPr="002B6B0D" w:rsidRDefault="00740FF6" w:rsidP="006E2336">
      <w:pPr>
        <w:pStyle w:val="ListParagraph"/>
        <w:numPr>
          <w:ilvl w:val="2"/>
          <w:numId w:val="31"/>
        </w:numPr>
        <w:spacing w:before="0" w:after="0"/>
      </w:pPr>
      <w:r w:rsidRPr="002B6B0D">
        <w:t>Product type is NGL.</w:t>
      </w:r>
    </w:p>
    <w:p w14:paraId="256E4789" w14:textId="77777777" w:rsidR="00740FF6" w:rsidRPr="002B6B0D" w:rsidRDefault="00740FF6" w:rsidP="006E2336">
      <w:pPr>
        <w:pStyle w:val="ListParagraph"/>
        <w:numPr>
          <w:ilvl w:val="2"/>
          <w:numId w:val="31"/>
        </w:numPr>
        <w:spacing w:before="0" w:after="0"/>
      </w:pPr>
      <w:r w:rsidRPr="002B6B0D">
        <w:t>Leak cost between minimum of $0.27 and maximum of $20.62MM</w:t>
      </w:r>
    </w:p>
    <w:p w14:paraId="12BB268B" w14:textId="77777777" w:rsidR="00740FF6" w:rsidRPr="002B6B0D" w:rsidRDefault="00740FF6" w:rsidP="006E2336">
      <w:pPr>
        <w:pStyle w:val="ListParagraph"/>
        <w:numPr>
          <w:ilvl w:val="2"/>
          <w:numId w:val="31"/>
        </w:numPr>
        <w:spacing w:before="0" w:after="0"/>
      </w:pPr>
      <w:r w:rsidRPr="002B6B0D">
        <w:t>Leak scenario yielded 18.0 intersections with structures, with minimum of $25,000.00 and maximum of $20,349,375.00 in cost of structures impacted.</w:t>
      </w:r>
    </w:p>
    <w:p w14:paraId="30C26FD3" w14:textId="77777777" w:rsidR="00740FF6" w:rsidRPr="002B6B0D" w:rsidRDefault="00740FF6" w:rsidP="006E2336">
      <w:pPr>
        <w:pStyle w:val="ListParagraph"/>
        <w:numPr>
          <w:ilvl w:val="2"/>
          <w:numId w:val="31"/>
        </w:numPr>
        <w:spacing w:before="0" w:after="0"/>
      </w:pPr>
      <w:r w:rsidRPr="002B6B0D">
        <w:t>Leak product loss costs between minimum of $62,251.66 and maximum of $62,251.66</w:t>
      </w:r>
    </w:p>
    <w:p w14:paraId="2E48B683" w14:textId="77777777" w:rsidR="00740FF6" w:rsidRPr="002B6B0D" w:rsidRDefault="00740FF6" w:rsidP="006E2336">
      <w:pPr>
        <w:pStyle w:val="ListParagraph"/>
        <w:numPr>
          <w:ilvl w:val="2"/>
          <w:numId w:val="31"/>
        </w:numPr>
        <w:spacing w:before="0" w:after="0"/>
      </w:pPr>
      <w:r w:rsidRPr="002B6B0D">
        <w:t>Rupture cost between minimum of $17.84 and maximum of $38.21MM</w:t>
      </w:r>
    </w:p>
    <w:p w14:paraId="368E96A8" w14:textId="77777777" w:rsidR="00740FF6" w:rsidRPr="002B6B0D" w:rsidRDefault="00740FF6" w:rsidP="006E2336">
      <w:pPr>
        <w:pStyle w:val="ListParagraph"/>
        <w:numPr>
          <w:ilvl w:val="2"/>
          <w:numId w:val="31"/>
        </w:numPr>
        <w:spacing w:before="0" w:after="0"/>
      </w:pPr>
      <w:r w:rsidRPr="002B6B0D">
        <w:t>Rupture scenario yielded 45.0 intersections with structures, with minimum of $25,000.00 and maximum of $20,374,375.00 in cost of structures impacted</w:t>
      </w:r>
    </w:p>
    <w:p w14:paraId="1736876C" w14:textId="77777777" w:rsidR="00740FF6" w:rsidRPr="002B6B0D" w:rsidRDefault="00740FF6" w:rsidP="006E2336">
      <w:pPr>
        <w:pStyle w:val="ListParagraph"/>
        <w:numPr>
          <w:ilvl w:val="2"/>
          <w:numId w:val="31"/>
        </w:numPr>
        <w:spacing w:before="0" w:after="0"/>
      </w:pPr>
      <w:r w:rsidRPr="002B6B0D">
        <w:t>Rupture product loss costs between minimum of $17,627,475.77 and maximum of $17,627,475.77</w:t>
      </w:r>
    </w:p>
    <w:p w14:paraId="21F5EC4A" w14:textId="77777777" w:rsidR="00740FF6" w:rsidRPr="002B6B0D" w:rsidRDefault="00740FF6" w:rsidP="006E2336">
      <w:pPr>
        <w:pStyle w:val="ListParagraph"/>
        <w:numPr>
          <w:ilvl w:val="2"/>
          <w:numId w:val="31"/>
        </w:numPr>
        <w:spacing w:before="0" w:after="0"/>
      </w:pPr>
      <w:r w:rsidRPr="002B6B0D">
        <w:t>Puncture cost between minimum of $2.26 and maximum of $22.63MM</w:t>
      </w:r>
    </w:p>
    <w:p w14:paraId="7276933E" w14:textId="77777777" w:rsidR="00740FF6" w:rsidRPr="002B6B0D" w:rsidRDefault="00740FF6" w:rsidP="006E2336">
      <w:pPr>
        <w:pStyle w:val="ListParagraph"/>
        <w:numPr>
          <w:ilvl w:val="2"/>
          <w:numId w:val="31"/>
        </w:numPr>
        <w:spacing w:before="0" w:after="0"/>
      </w:pPr>
      <w:r w:rsidRPr="002B6B0D">
        <w:t>Puncture scenario yielded 41.0 intersections with structures, with minimum of $25,000.00 and maximum of $20,374,375.00 in cost of structures impacted</w:t>
      </w:r>
    </w:p>
    <w:p w14:paraId="49FBB2D9" w14:textId="77777777" w:rsidR="00740FF6" w:rsidRPr="002B6B0D" w:rsidRDefault="00740FF6" w:rsidP="006E2336">
      <w:pPr>
        <w:pStyle w:val="ListParagraph"/>
        <w:numPr>
          <w:ilvl w:val="2"/>
          <w:numId w:val="31"/>
        </w:numPr>
        <w:spacing w:before="0" w:after="0"/>
      </w:pPr>
      <w:r w:rsidRPr="002B6B0D">
        <w:t>Product Loss costs between minimum of $2,045,448.13 and maximum of $2,045,448.13"</w:t>
      </w:r>
    </w:p>
    <w:p w14:paraId="58091C73" w14:textId="77777777" w:rsidR="00740FF6" w:rsidRPr="002B6B0D" w:rsidRDefault="00740FF6" w:rsidP="006E2336">
      <w:pPr>
        <w:pStyle w:val="ListParagraph"/>
        <w:numPr>
          <w:ilvl w:val="0"/>
          <w:numId w:val="31"/>
        </w:numPr>
        <w:spacing w:before="0" w:after="0"/>
      </w:pPr>
      <w:r w:rsidRPr="002B6B0D">
        <w:t>"MADDEN 13-30 TO SUNDRE 16-8 NPS 8</w:t>
      </w:r>
    </w:p>
    <w:p w14:paraId="70955E03" w14:textId="77777777" w:rsidR="00740FF6" w:rsidRPr="002B6B0D" w:rsidRDefault="00740FF6" w:rsidP="006E2336">
      <w:pPr>
        <w:pStyle w:val="ListParagraph"/>
        <w:numPr>
          <w:ilvl w:val="1"/>
          <w:numId w:val="31"/>
        </w:numPr>
        <w:spacing w:before="0" w:after="0"/>
      </w:pPr>
      <w:r w:rsidRPr="002B6B0D">
        <w:t>Total Cumulative Length (m):</w:t>
      </w:r>
      <w:r w:rsidRPr="002B6B0D">
        <w:tab/>
        <w:t>61506.43</w:t>
      </w:r>
    </w:p>
    <w:p w14:paraId="2D448B0F"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9.000e-01.</w:t>
      </w:r>
    </w:p>
    <w:p w14:paraId="39977C91" w14:textId="77777777" w:rsidR="00740FF6" w:rsidRPr="002B6B0D" w:rsidRDefault="00740FF6" w:rsidP="006E2336">
      <w:pPr>
        <w:pStyle w:val="ListParagraph"/>
        <w:numPr>
          <w:ilvl w:val="2"/>
          <w:numId w:val="31"/>
        </w:numPr>
        <w:spacing w:before="0" w:after="0"/>
      </w:pPr>
      <w:r w:rsidRPr="002B6B0D">
        <w:t>Installation date between minimum of 1956-01-01 and maximum of 2017-09-19</w:t>
      </w:r>
    </w:p>
    <w:p w14:paraId="03929069" w14:textId="77777777" w:rsidR="00740FF6" w:rsidRPr="002B6B0D" w:rsidRDefault="00740FF6" w:rsidP="006E2336">
      <w:pPr>
        <w:pStyle w:val="ListParagraph"/>
        <w:numPr>
          <w:ilvl w:val="2"/>
          <w:numId w:val="31"/>
        </w:numPr>
        <w:spacing w:before="0" w:after="0"/>
      </w:pPr>
      <w:r w:rsidRPr="002B6B0D">
        <w:t>Pipe seam type of ERW</w:t>
      </w:r>
    </w:p>
    <w:p w14:paraId="28BAB56F" w14:textId="77777777" w:rsidR="00740FF6" w:rsidRPr="002B6B0D" w:rsidRDefault="00740FF6" w:rsidP="006E2336">
      <w:pPr>
        <w:pStyle w:val="ListParagraph"/>
        <w:numPr>
          <w:ilvl w:val="2"/>
          <w:numId w:val="31"/>
        </w:numPr>
        <w:spacing w:before="0" w:after="0"/>
      </w:pPr>
      <w:r w:rsidRPr="002B6B0D">
        <w:t>Maximum Operating Stress percentage between minimum of 40.11 and maximum of 68.71% SMYS</w:t>
      </w:r>
    </w:p>
    <w:p w14:paraId="1DCF1A06" w14:textId="77777777" w:rsidR="00740FF6" w:rsidRPr="002B6B0D" w:rsidRDefault="00740FF6" w:rsidP="006E2336">
      <w:pPr>
        <w:pStyle w:val="ListParagraph"/>
        <w:numPr>
          <w:ilvl w:val="1"/>
          <w:numId w:val="31"/>
        </w:numPr>
        <w:spacing w:before="0" w:after="0"/>
      </w:pPr>
      <w:r w:rsidRPr="002B6B0D">
        <w:t>Consequence of failure distributed between minimum of $0.52 and maximum of $348.89MM</w:t>
      </w:r>
    </w:p>
    <w:p w14:paraId="2D262296" w14:textId="77777777" w:rsidR="00740FF6" w:rsidRPr="002B6B0D" w:rsidRDefault="00740FF6" w:rsidP="006E2336">
      <w:pPr>
        <w:pStyle w:val="ListParagraph"/>
        <w:numPr>
          <w:ilvl w:val="1"/>
          <w:numId w:val="31"/>
        </w:numPr>
        <w:spacing w:before="0" w:after="0"/>
      </w:pPr>
      <w:r w:rsidRPr="002B6B0D">
        <w:t>Total length driven by Safety: 1000.92 meters.</w:t>
      </w:r>
    </w:p>
    <w:p w14:paraId="2B099622" w14:textId="77777777" w:rsidR="00740FF6" w:rsidRPr="002B6B0D" w:rsidRDefault="00740FF6" w:rsidP="006E2336">
      <w:pPr>
        <w:pStyle w:val="ListParagraph"/>
        <w:numPr>
          <w:ilvl w:val="1"/>
          <w:numId w:val="31"/>
        </w:numPr>
        <w:spacing w:before="0" w:after="0"/>
      </w:pPr>
      <w:r w:rsidRPr="002B6B0D">
        <w:t>Safety Cost distributed between minimum of $0.00 and maximum of $345.43MM:</w:t>
      </w:r>
    </w:p>
    <w:p w14:paraId="29D14E53" w14:textId="77777777" w:rsidR="00740FF6" w:rsidRPr="002B6B0D" w:rsidRDefault="00740FF6" w:rsidP="006E2336">
      <w:pPr>
        <w:pStyle w:val="ListParagraph"/>
        <w:numPr>
          <w:ilvl w:val="2"/>
          <w:numId w:val="31"/>
        </w:numPr>
        <w:spacing w:before="0" w:after="0"/>
      </w:pPr>
      <w:r w:rsidRPr="002B6B0D">
        <w:t>Leak cost between minimum of $0.00 and maximum of $345.43MM</w:t>
      </w:r>
    </w:p>
    <w:p w14:paraId="5DB693ED" w14:textId="77777777" w:rsidR="00740FF6" w:rsidRPr="002B6B0D" w:rsidRDefault="00740FF6" w:rsidP="006E2336">
      <w:pPr>
        <w:pStyle w:val="ListParagraph"/>
        <w:numPr>
          <w:ilvl w:val="2"/>
          <w:numId w:val="31"/>
        </w:numPr>
        <w:spacing w:before="0" w:after="0"/>
      </w:pPr>
      <w:r w:rsidRPr="002B6B0D">
        <w:t>Leak scenario yielded 53.0 intersections with structures, with minimum of 0.0 and maximum of 35.98 of population impacted.</w:t>
      </w:r>
    </w:p>
    <w:p w14:paraId="4055D9C4" w14:textId="77777777" w:rsidR="00740FF6" w:rsidRPr="002B6B0D" w:rsidRDefault="00740FF6" w:rsidP="006E2336">
      <w:pPr>
        <w:pStyle w:val="ListParagraph"/>
        <w:numPr>
          <w:ilvl w:val="2"/>
          <w:numId w:val="31"/>
        </w:numPr>
        <w:spacing w:before="0" w:after="0"/>
      </w:pPr>
      <w:r w:rsidRPr="002B6B0D">
        <w:t>Leak hazard radius distributed between minimum of 3.7 and maximum of 3.7 meters.</w:t>
      </w:r>
    </w:p>
    <w:p w14:paraId="389018E8" w14:textId="77777777" w:rsidR="00740FF6" w:rsidRPr="002B6B0D" w:rsidRDefault="00740FF6" w:rsidP="006E2336">
      <w:pPr>
        <w:pStyle w:val="ListParagraph"/>
        <w:numPr>
          <w:ilvl w:val="2"/>
          <w:numId w:val="31"/>
        </w:numPr>
        <w:spacing w:before="0" w:after="0"/>
      </w:pPr>
      <w:r w:rsidRPr="002B6B0D">
        <w:t>Rupture cost between minimum of $0.00 and maximum of $345.43MM</w:t>
      </w:r>
    </w:p>
    <w:p w14:paraId="0B185AEB" w14:textId="77777777" w:rsidR="00740FF6" w:rsidRPr="002B6B0D" w:rsidRDefault="00740FF6" w:rsidP="006E2336">
      <w:pPr>
        <w:pStyle w:val="ListParagraph"/>
        <w:numPr>
          <w:ilvl w:val="2"/>
          <w:numId w:val="31"/>
        </w:numPr>
        <w:spacing w:before="0" w:after="0"/>
      </w:pPr>
      <w:r w:rsidRPr="002B6B0D">
        <w:t>Rupture scenario yielded 44.0 intersections with structures, with minimum of 0.0 and maximum of 35.98 of population impacted</w:t>
      </w:r>
    </w:p>
    <w:p w14:paraId="4064ACA8" w14:textId="77777777" w:rsidR="00740FF6" w:rsidRPr="002B6B0D" w:rsidRDefault="00740FF6" w:rsidP="006E2336">
      <w:pPr>
        <w:pStyle w:val="ListParagraph"/>
        <w:numPr>
          <w:ilvl w:val="2"/>
          <w:numId w:val="31"/>
        </w:numPr>
        <w:spacing w:before="0" w:after="0"/>
      </w:pPr>
      <w:r w:rsidRPr="002B6B0D">
        <w:t>Rupture hazard radius distributed between minimum of 50.04 and maximum of 50.04 meters.</w:t>
      </w:r>
    </w:p>
    <w:p w14:paraId="71408737" w14:textId="77777777" w:rsidR="00740FF6" w:rsidRPr="002B6B0D" w:rsidRDefault="00740FF6" w:rsidP="006E2336">
      <w:pPr>
        <w:pStyle w:val="ListParagraph"/>
        <w:numPr>
          <w:ilvl w:val="2"/>
          <w:numId w:val="31"/>
        </w:numPr>
        <w:spacing w:before="0" w:after="0"/>
      </w:pPr>
      <w:r w:rsidRPr="002B6B0D">
        <w:t>Puncture cost between minimum of $0.00 and maximum of $345.43MM</w:t>
      </w:r>
    </w:p>
    <w:p w14:paraId="53902F2F" w14:textId="77777777" w:rsidR="00740FF6" w:rsidRPr="002B6B0D" w:rsidRDefault="00740FF6" w:rsidP="006E2336">
      <w:pPr>
        <w:pStyle w:val="ListParagraph"/>
        <w:numPr>
          <w:ilvl w:val="2"/>
          <w:numId w:val="31"/>
        </w:numPr>
        <w:spacing w:before="0" w:after="0"/>
      </w:pPr>
      <w:r w:rsidRPr="002B6B0D">
        <w:t>Puncture scenario yielded 70.0 intersections with structures, with minimum of 0.0 and maximum of 35.98 of population impacted</w:t>
      </w:r>
    </w:p>
    <w:p w14:paraId="5D6EEE9F" w14:textId="77777777" w:rsidR="00740FF6" w:rsidRPr="002B6B0D" w:rsidRDefault="00740FF6" w:rsidP="006E2336">
      <w:pPr>
        <w:pStyle w:val="ListParagraph"/>
        <w:numPr>
          <w:ilvl w:val="2"/>
          <w:numId w:val="31"/>
        </w:numPr>
        <w:spacing w:before="0" w:after="0"/>
      </w:pPr>
      <w:r w:rsidRPr="002B6B0D">
        <w:t>Puncture hazard radius distributed between minimum of 14.77 and maximum of 14.77 meters.</w:t>
      </w:r>
    </w:p>
    <w:p w14:paraId="03C52DB8" w14:textId="77777777" w:rsidR="00740FF6" w:rsidRPr="002B6B0D" w:rsidRDefault="00740FF6" w:rsidP="006E2336">
      <w:pPr>
        <w:pStyle w:val="ListParagraph"/>
        <w:numPr>
          <w:ilvl w:val="2"/>
          <w:numId w:val="31"/>
        </w:numPr>
        <w:spacing w:before="0" w:after="0"/>
      </w:pPr>
      <w:r w:rsidRPr="002B6B0D">
        <w:t>Product type is Crude Oil.</w:t>
      </w:r>
    </w:p>
    <w:p w14:paraId="3E77AB29" w14:textId="77777777" w:rsidR="00740FF6" w:rsidRPr="002B6B0D" w:rsidRDefault="00740FF6" w:rsidP="006E2336">
      <w:pPr>
        <w:pStyle w:val="ListParagraph"/>
        <w:numPr>
          <w:ilvl w:val="2"/>
          <w:numId w:val="31"/>
        </w:numPr>
        <w:spacing w:before="0" w:after="0"/>
      </w:pPr>
      <w:r w:rsidRPr="002B6B0D">
        <w:lastRenderedPageBreak/>
        <w:t>Class area location is/are 1.0, 2.0.</w:t>
      </w:r>
    </w:p>
    <w:p w14:paraId="0FEE0A08" w14:textId="77777777" w:rsidR="00740FF6" w:rsidRPr="002B6B0D" w:rsidRDefault="00740FF6" w:rsidP="006E2336">
      <w:pPr>
        <w:pStyle w:val="ListParagraph"/>
        <w:numPr>
          <w:ilvl w:val="1"/>
          <w:numId w:val="31"/>
        </w:numPr>
        <w:spacing w:before="0" w:after="0"/>
      </w:pPr>
      <w:r w:rsidRPr="002B6B0D">
        <w:t>Total length driven by Environmental: 60505.51 meters.</w:t>
      </w:r>
    </w:p>
    <w:p w14:paraId="3A0388FB" w14:textId="77777777" w:rsidR="00740FF6" w:rsidRPr="002B6B0D" w:rsidRDefault="00740FF6" w:rsidP="006E2336">
      <w:pPr>
        <w:pStyle w:val="ListParagraph"/>
        <w:numPr>
          <w:ilvl w:val="1"/>
          <w:numId w:val="31"/>
        </w:numPr>
        <w:spacing w:before="0" w:after="0"/>
      </w:pPr>
      <w:r w:rsidRPr="002B6B0D">
        <w:t>Environmental Cost distributed between minimum of $0.30 and maximum of $3.24MM:</w:t>
      </w:r>
    </w:p>
    <w:p w14:paraId="34AAE83D" w14:textId="77777777" w:rsidR="00740FF6" w:rsidRPr="002B6B0D" w:rsidRDefault="00740FF6" w:rsidP="006E2336">
      <w:pPr>
        <w:pStyle w:val="ListParagraph"/>
        <w:numPr>
          <w:ilvl w:val="2"/>
          <w:numId w:val="31"/>
        </w:numPr>
        <w:spacing w:before="0" w:after="0"/>
      </w:pPr>
      <w:r w:rsidRPr="002B6B0D">
        <w:t>Leak cost between minimum of $0.16 and maximum of $0.33MM</w:t>
      </w:r>
    </w:p>
    <w:p w14:paraId="1B9C4AF2" w14:textId="77777777" w:rsidR="00740FF6" w:rsidRPr="002B6B0D" w:rsidRDefault="00740FF6" w:rsidP="006E2336">
      <w:pPr>
        <w:pStyle w:val="ListParagraph"/>
        <w:numPr>
          <w:ilvl w:val="2"/>
          <w:numId w:val="31"/>
        </w:numPr>
        <w:spacing w:before="0" w:after="0"/>
      </w:pPr>
      <w:r w:rsidRPr="002B6B0D">
        <w:t>Leak spill volume between a minimum of 1464.91 and maximum of 1831.89 gallons</w:t>
      </w:r>
    </w:p>
    <w:p w14:paraId="55F3F723" w14:textId="77777777" w:rsidR="00740FF6" w:rsidRPr="002B6B0D" w:rsidRDefault="00740FF6" w:rsidP="006E2336">
      <w:pPr>
        <w:pStyle w:val="ListParagraph"/>
        <w:numPr>
          <w:ilvl w:val="2"/>
          <w:numId w:val="31"/>
        </w:numPr>
        <w:spacing w:before="0" w:after="0"/>
      </w:pPr>
      <w:r w:rsidRPr="002B6B0D">
        <w:t>Rupture cost between minimum of $0.37 and maximum of $13.52MM</w:t>
      </w:r>
    </w:p>
    <w:p w14:paraId="0B5CCFA9" w14:textId="77777777" w:rsidR="00740FF6" w:rsidRPr="002B6B0D" w:rsidRDefault="00740FF6" w:rsidP="006E2336">
      <w:pPr>
        <w:pStyle w:val="ListParagraph"/>
        <w:numPr>
          <w:ilvl w:val="2"/>
          <w:numId w:val="31"/>
        </w:numPr>
        <w:spacing w:before="0" w:after="0"/>
      </w:pPr>
      <w:r w:rsidRPr="002B6B0D">
        <w:t>Rupture spill volume is between a minimum of 3484.36 and maximum of 86523.49 gallons</w:t>
      </w:r>
    </w:p>
    <w:p w14:paraId="029746FD" w14:textId="77777777" w:rsidR="00740FF6" w:rsidRPr="002B6B0D" w:rsidRDefault="00740FF6" w:rsidP="006E2336">
      <w:pPr>
        <w:pStyle w:val="ListParagraph"/>
        <w:numPr>
          <w:ilvl w:val="2"/>
          <w:numId w:val="31"/>
        </w:numPr>
        <w:spacing w:before="0" w:after="0"/>
      </w:pPr>
      <w:r w:rsidRPr="002B6B0D">
        <w:t>Puncture cost between minimum of $5.10 and maximum of $10.70MM</w:t>
      </w:r>
    </w:p>
    <w:p w14:paraId="008AFB0E" w14:textId="77777777" w:rsidR="00740FF6" w:rsidRPr="002B6B0D" w:rsidRDefault="00740FF6" w:rsidP="006E2336">
      <w:pPr>
        <w:pStyle w:val="ListParagraph"/>
        <w:numPr>
          <w:ilvl w:val="2"/>
          <w:numId w:val="31"/>
        </w:numPr>
        <w:spacing w:before="0" w:after="0"/>
      </w:pPr>
      <w:r w:rsidRPr="002B6B0D">
        <w:t>Puncture spill volume is between a minimum of 48133.5 and maximum of 60191.76 gallons</w:t>
      </w:r>
    </w:p>
    <w:p w14:paraId="6ECE02D4" w14:textId="77777777" w:rsidR="00740FF6" w:rsidRPr="002B6B0D" w:rsidRDefault="00740FF6" w:rsidP="006E2336">
      <w:pPr>
        <w:pStyle w:val="ListParagraph"/>
        <w:numPr>
          <w:ilvl w:val="2"/>
          <w:numId w:val="31"/>
        </w:numPr>
        <w:spacing w:before="0" w:after="0"/>
      </w:pPr>
      <w:r w:rsidRPr="002B6B0D">
        <w:t xml:space="preserve">Land use distributed as </w:t>
      </w:r>
    </w:p>
    <w:p w14:paraId="704F7F6F" w14:textId="77777777" w:rsidR="00740FF6" w:rsidRPr="002B6B0D" w:rsidRDefault="00740FF6" w:rsidP="006E2336">
      <w:pPr>
        <w:pStyle w:val="ListParagraph"/>
        <w:numPr>
          <w:ilvl w:val="3"/>
          <w:numId w:val="31"/>
        </w:numPr>
        <w:spacing w:before="0" w:after="0"/>
      </w:pPr>
      <w:r w:rsidRPr="002B6B0D">
        <w:t>Agricultural: 58,895.59</w:t>
      </w:r>
    </w:p>
    <w:p w14:paraId="34D8BF3C" w14:textId="77777777" w:rsidR="00740FF6" w:rsidRPr="002B6B0D" w:rsidRDefault="00740FF6" w:rsidP="006E2336">
      <w:pPr>
        <w:pStyle w:val="ListParagraph"/>
        <w:numPr>
          <w:ilvl w:val="3"/>
          <w:numId w:val="31"/>
        </w:numPr>
        <w:spacing w:before="0" w:after="0"/>
      </w:pPr>
      <w:r w:rsidRPr="002B6B0D">
        <w:t>Forested: 1,099.91</w:t>
      </w:r>
    </w:p>
    <w:p w14:paraId="7A2D28A6" w14:textId="77777777" w:rsidR="00740FF6" w:rsidRPr="002B6B0D" w:rsidRDefault="00740FF6" w:rsidP="006E2336">
      <w:pPr>
        <w:pStyle w:val="ListParagraph"/>
        <w:numPr>
          <w:ilvl w:val="3"/>
          <w:numId w:val="31"/>
        </w:numPr>
        <w:spacing w:before="0" w:after="0"/>
      </w:pPr>
      <w:r w:rsidRPr="002B6B0D">
        <w:t>Water Course: 1,510.93</w:t>
      </w:r>
    </w:p>
    <w:p w14:paraId="317D6FED" w14:textId="77777777" w:rsidR="00740FF6" w:rsidRPr="002B6B0D" w:rsidRDefault="00740FF6" w:rsidP="006E2336">
      <w:pPr>
        <w:pStyle w:val="ListParagraph"/>
        <w:numPr>
          <w:ilvl w:val="0"/>
          <w:numId w:val="31"/>
        </w:numPr>
        <w:spacing w:before="0" w:after="0"/>
      </w:pPr>
      <w:r w:rsidRPr="002B6B0D">
        <w:t>"BUCK CREEK FRAC PLANT TO BRETON NPS 6</w:t>
      </w:r>
    </w:p>
    <w:p w14:paraId="343BA83F" w14:textId="77777777" w:rsidR="00740FF6" w:rsidRPr="002B6B0D" w:rsidRDefault="00740FF6" w:rsidP="006E2336">
      <w:pPr>
        <w:pStyle w:val="ListParagraph"/>
        <w:numPr>
          <w:ilvl w:val="1"/>
          <w:numId w:val="31"/>
        </w:numPr>
        <w:spacing w:before="0" w:after="0"/>
      </w:pPr>
      <w:r w:rsidRPr="002B6B0D">
        <w:t>Total Cumulative Length (m):</w:t>
      </w:r>
      <w:r w:rsidRPr="002B6B0D">
        <w:tab/>
        <w:t>30302.96</w:t>
      </w:r>
    </w:p>
    <w:p w14:paraId="6FB247DC"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257BADFF" w14:textId="77777777" w:rsidR="00740FF6" w:rsidRPr="002B6B0D" w:rsidRDefault="00740FF6" w:rsidP="006E2336">
      <w:pPr>
        <w:pStyle w:val="ListParagraph"/>
        <w:numPr>
          <w:ilvl w:val="2"/>
          <w:numId w:val="31"/>
        </w:numPr>
        <w:spacing w:before="0" w:after="0"/>
      </w:pPr>
      <w:r w:rsidRPr="002B6B0D">
        <w:t>Installation date between minimum of 1958-01-01 and maximum of 1958-01-01</w:t>
      </w:r>
    </w:p>
    <w:p w14:paraId="14CED8D8" w14:textId="77777777" w:rsidR="00740FF6" w:rsidRPr="002B6B0D" w:rsidRDefault="00740FF6" w:rsidP="006E2336">
      <w:pPr>
        <w:pStyle w:val="ListParagraph"/>
        <w:numPr>
          <w:ilvl w:val="2"/>
          <w:numId w:val="31"/>
        </w:numPr>
        <w:spacing w:before="0" w:after="0"/>
      </w:pPr>
      <w:r w:rsidRPr="002B6B0D">
        <w:t>Pipe seam type of ERW</w:t>
      </w:r>
    </w:p>
    <w:p w14:paraId="5E619BB3" w14:textId="77777777" w:rsidR="00740FF6" w:rsidRPr="002B6B0D" w:rsidRDefault="00740FF6" w:rsidP="006E2336">
      <w:pPr>
        <w:pStyle w:val="ListParagraph"/>
        <w:numPr>
          <w:ilvl w:val="2"/>
          <w:numId w:val="31"/>
        </w:numPr>
        <w:spacing w:before="0" w:after="0"/>
      </w:pPr>
      <w:r w:rsidRPr="002B6B0D">
        <w:t>Maximum Operating Stress percentage between minimum of 42.22 and maximum of 42.22% SMYS</w:t>
      </w:r>
    </w:p>
    <w:p w14:paraId="619F1BEF" w14:textId="77777777" w:rsidR="00740FF6" w:rsidRPr="002B6B0D" w:rsidRDefault="00740FF6" w:rsidP="006E2336">
      <w:pPr>
        <w:pStyle w:val="ListParagraph"/>
        <w:numPr>
          <w:ilvl w:val="1"/>
          <w:numId w:val="31"/>
        </w:numPr>
        <w:spacing w:before="0" w:after="0"/>
      </w:pPr>
      <w:r w:rsidRPr="002B6B0D">
        <w:t>Consequence of failure distributed between minimum of $1.66 and maximum of $125.41MM</w:t>
      </w:r>
    </w:p>
    <w:p w14:paraId="2FFF8DF8" w14:textId="77777777" w:rsidR="00740FF6" w:rsidRPr="002B6B0D" w:rsidRDefault="00740FF6" w:rsidP="006E2336">
      <w:pPr>
        <w:pStyle w:val="ListParagraph"/>
        <w:numPr>
          <w:ilvl w:val="1"/>
          <w:numId w:val="31"/>
        </w:numPr>
        <w:spacing w:before="0" w:after="0"/>
      </w:pPr>
      <w:r w:rsidRPr="002B6B0D">
        <w:t>Total length driven by Safety: 1981.26 meters.</w:t>
      </w:r>
    </w:p>
    <w:p w14:paraId="79F63D61" w14:textId="77777777" w:rsidR="00740FF6" w:rsidRPr="002B6B0D" w:rsidRDefault="00740FF6" w:rsidP="006E2336">
      <w:pPr>
        <w:pStyle w:val="ListParagraph"/>
        <w:numPr>
          <w:ilvl w:val="1"/>
          <w:numId w:val="31"/>
        </w:numPr>
        <w:spacing w:before="0" w:after="0"/>
      </w:pPr>
      <w:r w:rsidRPr="002B6B0D">
        <w:t>Safety Cost distributed between minimum of $0.00 and maximum of $121.06MM:</w:t>
      </w:r>
    </w:p>
    <w:p w14:paraId="769DADB8" w14:textId="77777777" w:rsidR="00740FF6" w:rsidRPr="002B6B0D" w:rsidRDefault="00740FF6" w:rsidP="006E2336">
      <w:pPr>
        <w:pStyle w:val="ListParagraph"/>
        <w:numPr>
          <w:ilvl w:val="2"/>
          <w:numId w:val="31"/>
        </w:numPr>
        <w:spacing w:before="0" w:after="0"/>
      </w:pPr>
      <w:r w:rsidRPr="002B6B0D">
        <w:t>Leak cost between minimum of $0.00 and maximum of $121.06MM</w:t>
      </w:r>
    </w:p>
    <w:p w14:paraId="1A1E52DF" w14:textId="77777777" w:rsidR="00740FF6" w:rsidRPr="002B6B0D" w:rsidRDefault="00740FF6" w:rsidP="006E2336">
      <w:pPr>
        <w:pStyle w:val="ListParagraph"/>
        <w:numPr>
          <w:ilvl w:val="2"/>
          <w:numId w:val="31"/>
        </w:numPr>
        <w:spacing w:before="0" w:after="0"/>
      </w:pPr>
      <w:r w:rsidRPr="002B6B0D">
        <w:t>Leak scenario yielded 6.0 intersections with structures, with minimum of 0.0 and maximum of 12.61 of population impacted.</w:t>
      </w:r>
    </w:p>
    <w:p w14:paraId="185E0590" w14:textId="77777777" w:rsidR="00740FF6" w:rsidRPr="002B6B0D" w:rsidRDefault="00740FF6" w:rsidP="006E2336">
      <w:pPr>
        <w:pStyle w:val="ListParagraph"/>
        <w:numPr>
          <w:ilvl w:val="2"/>
          <w:numId w:val="31"/>
        </w:numPr>
        <w:spacing w:before="0" w:after="0"/>
      </w:pPr>
      <w:r w:rsidRPr="002B6B0D">
        <w:t>Leak hazard radius distributed between minimum of 9.71 and maximum of 9.71 meters.</w:t>
      </w:r>
    </w:p>
    <w:p w14:paraId="6A0822E7" w14:textId="77777777" w:rsidR="00740FF6" w:rsidRPr="002B6B0D" w:rsidRDefault="00740FF6" w:rsidP="006E2336">
      <w:pPr>
        <w:pStyle w:val="ListParagraph"/>
        <w:numPr>
          <w:ilvl w:val="2"/>
          <w:numId w:val="31"/>
        </w:numPr>
        <w:spacing w:before="0" w:after="0"/>
      </w:pPr>
      <w:r w:rsidRPr="002B6B0D">
        <w:t>Rupture cost between minimum of $0.00 and maximum of $121.06MM</w:t>
      </w:r>
    </w:p>
    <w:p w14:paraId="552FDD98" w14:textId="77777777" w:rsidR="00740FF6" w:rsidRPr="002B6B0D" w:rsidRDefault="00740FF6" w:rsidP="006E2336">
      <w:pPr>
        <w:pStyle w:val="ListParagraph"/>
        <w:numPr>
          <w:ilvl w:val="2"/>
          <w:numId w:val="31"/>
        </w:numPr>
        <w:spacing w:before="0" w:after="0"/>
      </w:pPr>
      <w:r w:rsidRPr="002B6B0D">
        <w:t>Rupture scenario yielded 33.0 intersections with structures, with minimum of 0.0 and maximum of 12.61 of population impacted</w:t>
      </w:r>
    </w:p>
    <w:p w14:paraId="2854FCB7" w14:textId="77777777" w:rsidR="00740FF6" w:rsidRPr="002B6B0D" w:rsidRDefault="00740FF6" w:rsidP="006E2336">
      <w:pPr>
        <w:pStyle w:val="ListParagraph"/>
        <w:numPr>
          <w:ilvl w:val="2"/>
          <w:numId w:val="31"/>
        </w:numPr>
        <w:spacing w:before="0" w:after="0"/>
      </w:pPr>
      <w:r w:rsidRPr="002B6B0D">
        <w:t>Rupture hazard radius distributed between minimum of 99.99 and maximum of 99.99 meters.</w:t>
      </w:r>
    </w:p>
    <w:p w14:paraId="5F6FD2EB" w14:textId="77777777" w:rsidR="00740FF6" w:rsidRPr="002B6B0D" w:rsidRDefault="00740FF6" w:rsidP="006E2336">
      <w:pPr>
        <w:pStyle w:val="ListParagraph"/>
        <w:numPr>
          <w:ilvl w:val="2"/>
          <w:numId w:val="31"/>
        </w:numPr>
        <w:spacing w:before="0" w:after="0"/>
      </w:pPr>
      <w:r w:rsidRPr="002B6B0D">
        <w:t>Puncture cost between minimum of $0.00 and maximum of $121.06MM</w:t>
      </w:r>
    </w:p>
    <w:p w14:paraId="5FFB646D" w14:textId="77777777" w:rsidR="00740FF6" w:rsidRPr="002B6B0D" w:rsidRDefault="00740FF6" w:rsidP="006E2336">
      <w:pPr>
        <w:pStyle w:val="ListParagraph"/>
        <w:numPr>
          <w:ilvl w:val="2"/>
          <w:numId w:val="31"/>
        </w:numPr>
        <w:spacing w:before="0" w:after="0"/>
      </w:pPr>
      <w:r w:rsidRPr="002B6B0D">
        <w:t>Puncture scenario yielded 15.0 intersections with structures, with minimum of 0.0 and maximum of 12.61 of population impacted</w:t>
      </w:r>
    </w:p>
    <w:p w14:paraId="4A488862" w14:textId="77777777" w:rsidR="00740FF6" w:rsidRPr="002B6B0D" w:rsidRDefault="00740FF6" w:rsidP="006E2336">
      <w:pPr>
        <w:pStyle w:val="ListParagraph"/>
        <w:numPr>
          <w:ilvl w:val="2"/>
          <w:numId w:val="31"/>
        </w:numPr>
        <w:spacing w:before="0" w:after="0"/>
      </w:pPr>
      <w:r w:rsidRPr="002B6B0D">
        <w:t>Puncture hazard radius distributed between minimum of 44.58 and maximum of 44.58 meters.</w:t>
      </w:r>
    </w:p>
    <w:p w14:paraId="5BA4E8D3" w14:textId="77777777" w:rsidR="00740FF6" w:rsidRPr="002B6B0D" w:rsidRDefault="00740FF6" w:rsidP="006E2336">
      <w:pPr>
        <w:pStyle w:val="ListParagraph"/>
        <w:numPr>
          <w:ilvl w:val="2"/>
          <w:numId w:val="31"/>
        </w:numPr>
        <w:spacing w:before="0" w:after="0"/>
      </w:pPr>
      <w:r w:rsidRPr="002B6B0D">
        <w:t>Product type is HVP Product.</w:t>
      </w:r>
    </w:p>
    <w:p w14:paraId="6084BC98" w14:textId="77777777" w:rsidR="00740FF6" w:rsidRPr="002B6B0D" w:rsidRDefault="00740FF6" w:rsidP="006E2336">
      <w:pPr>
        <w:pStyle w:val="ListParagraph"/>
        <w:numPr>
          <w:ilvl w:val="2"/>
          <w:numId w:val="31"/>
        </w:numPr>
        <w:spacing w:before="0" w:after="0"/>
      </w:pPr>
      <w:r w:rsidRPr="002B6B0D">
        <w:t>Class area location is/are 1.0, 2.0.</w:t>
      </w:r>
    </w:p>
    <w:p w14:paraId="5F43FA2B" w14:textId="77777777" w:rsidR="00740FF6" w:rsidRPr="002B6B0D" w:rsidRDefault="00740FF6" w:rsidP="006E2336">
      <w:pPr>
        <w:pStyle w:val="ListParagraph"/>
        <w:numPr>
          <w:ilvl w:val="1"/>
          <w:numId w:val="31"/>
        </w:numPr>
        <w:spacing w:before="0" w:after="0"/>
      </w:pPr>
      <w:r w:rsidRPr="002B6B0D">
        <w:t>Total length driven by Economic Loss: 28321.69 meters.</w:t>
      </w:r>
    </w:p>
    <w:p w14:paraId="4DE1337D" w14:textId="77777777" w:rsidR="00740FF6" w:rsidRPr="002B6B0D" w:rsidRDefault="00740FF6" w:rsidP="006E2336">
      <w:pPr>
        <w:pStyle w:val="ListParagraph"/>
        <w:numPr>
          <w:ilvl w:val="1"/>
          <w:numId w:val="31"/>
        </w:numPr>
        <w:spacing w:before="0" w:after="0"/>
      </w:pPr>
      <w:r w:rsidRPr="002B6B0D">
        <w:t>Economic Loss Cost distributed between minimum of $1.66 and maximum of $4.35MM:</w:t>
      </w:r>
    </w:p>
    <w:p w14:paraId="53812384" w14:textId="77777777" w:rsidR="00740FF6" w:rsidRPr="002B6B0D" w:rsidRDefault="00740FF6" w:rsidP="006E2336">
      <w:pPr>
        <w:pStyle w:val="ListParagraph"/>
        <w:numPr>
          <w:ilvl w:val="2"/>
          <w:numId w:val="31"/>
        </w:numPr>
        <w:spacing w:before="0" w:after="0"/>
      </w:pPr>
      <w:r w:rsidRPr="002B6B0D">
        <w:t>Repair costs between minimum of $11,500.00 and maximum of $40,000.00.</w:t>
      </w:r>
    </w:p>
    <w:p w14:paraId="1C3C6861" w14:textId="77777777" w:rsidR="00740FF6" w:rsidRPr="002B6B0D" w:rsidRDefault="00740FF6" w:rsidP="006E2336">
      <w:pPr>
        <w:pStyle w:val="ListParagraph"/>
        <w:numPr>
          <w:ilvl w:val="2"/>
          <w:numId w:val="31"/>
        </w:numPr>
        <w:spacing w:before="0" w:after="0"/>
      </w:pPr>
      <w:r w:rsidRPr="002B6B0D">
        <w:t>Outage losses between minimum of $200,000.00 and maximum of $200,000.00.</w:t>
      </w:r>
    </w:p>
    <w:p w14:paraId="547D1A84" w14:textId="77777777" w:rsidR="00740FF6" w:rsidRPr="002B6B0D" w:rsidRDefault="00740FF6" w:rsidP="006E2336">
      <w:pPr>
        <w:pStyle w:val="ListParagraph"/>
        <w:numPr>
          <w:ilvl w:val="2"/>
          <w:numId w:val="31"/>
        </w:numPr>
        <w:spacing w:before="0" w:after="0"/>
      </w:pPr>
      <w:r w:rsidRPr="002B6B0D">
        <w:t>Product type is HVP Product.</w:t>
      </w:r>
    </w:p>
    <w:p w14:paraId="5E6F2C84" w14:textId="77777777" w:rsidR="00740FF6" w:rsidRPr="002B6B0D" w:rsidRDefault="00740FF6" w:rsidP="006E2336">
      <w:pPr>
        <w:pStyle w:val="ListParagraph"/>
        <w:numPr>
          <w:ilvl w:val="2"/>
          <w:numId w:val="31"/>
        </w:numPr>
        <w:spacing w:before="0" w:after="0"/>
      </w:pPr>
      <w:r w:rsidRPr="002B6B0D">
        <w:lastRenderedPageBreak/>
        <w:t>Leak cost between minimum of $0.24 and maximum of $2.93MM</w:t>
      </w:r>
    </w:p>
    <w:p w14:paraId="6A0BB9BD" w14:textId="77777777" w:rsidR="00740FF6" w:rsidRPr="002B6B0D" w:rsidRDefault="00740FF6" w:rsidP="006E2336">
      <w:pPr>
        <w:pStyle w:val="ListParagraph"/>
        <w:numPr>
          <w:ilvl w:val="2"/>
          <w:numId w:val="31"/>
        </w:numPr>
        <w:spacing w:before="0" w:after="0"/>
      </w:pPr>
      <w:r w:rsidRPr="002B6B0D">
        <w:t>Leak scenario yielded 6.0 intersections with structures, with minimum of $25,000.00 and maximum of $2,688,250.00 in cost of structures impacted.</w:t>
      </w:r>
    </w:p>
    <w:p w14:paraId="5EE1762E" w14:textId="77777777" w:rsidR="00740FF6" w:rsidRPr="002B6B0D" w:rsidRDefault="00740FF6" w:rsidP="006E2336">
      <w:pPr>
        <w:pStyle w:val="ListParagraph"/>
        <w:numPr>
          <w:ilvl w:val="2"/>
          <w:numId w:val="31"/>
        </w:numPr>
        <w:spacing w:before="0" w:after="0"/>
      </w:pPr>
      <w:r w:rsidRPr="002B6B0D">
        <w:t>Leak product loss costs between minimum of $30,397.21 and maximum of $30,397.21</w:t>
      </w:r>
    </w:p>
    <w:p w14:paraId="0A7F997B" w14:textId="77777777" w:rsidR="00740FF6" w:rsidRPr="002B6B0D" w:rsidRDefault="00740FF6" w:rsidP="006E2336">
      <w:pPr>
        <w:pStyle w:val="ListParagraph"/>
        <w:numPr>
          <w:ilvl w:val="2"/>
          <w:numId w:val="31"/>
        </w:numPr>
        <w:spacing w:before="0" w:after="0"/>
      </w:pPr>
      <w:r w:rsidRPr="002B6B0D">
        <w:t>Rupture cost between minimum of $8.82 and maximum of $15.40MM</w:t>
      </w:r>
    </w:p>
    <w:p w14:paraId="5C2FC432" w14:textId="77777777" w:rsidR="00740FF6" w:rsidRPr="002B6B0D" w:rsidRDefault="00740FF6" w:rsidP="006E2336">
      <w:pPr>
        <w:pStyle w:val="ListParagraph"/>
        <w:numPr>
          <w:ilvl w:val="2"/>
          <w:numId w:val="31"/>
        </w:numPr>
        <w:spacing w:before="0" w:after="0"/>
      </w:pPr>
      <w:r w:rsidRPr="002B6B0D">
        <w:t>Rupture scenario yielded 33.0 intersections with structures, with minimum of $18,600.00 and maximum of $6,579,225.00 in cost of structures impacted</w:t>
      </w:r>
    </w:p>
    <w:p w14:paraId="2F869B11" w14:textId="77777777" w:rsidR="00740FF6" w:rsidRPr="002B6B0D" w:rsidRDefault="00740FF6" w:rsidP="006E2336">
      <w:pPr>
        <w:pStyle w:val="ListParagraph"/>
        <w:numPr>
          <w:ilvl w:val="2"/>
          <w:numId w:val="31"/>
        </w:numPr>
        <w:spacing w:before="0" w:after="0"/>
      </w:pPr>
      <w:r w:rsidRPr="002B6B0D">
        <w:t>Rupture product loss costs between minimum of $8,607,418.48 and maximum of $8,607,418.48</w:t>
      </w:r>
    </w:p>
    <w:p w14:paraId="59F79A0A" w14:textId="77777777" w:rsidR="00740FF6" w:rsidRPr="002B6B0D" w:rsidRDefault="00740FF6" w:rsidP="006E2336">
      <w:pPr>
        <w:pStyle w:val="ListParagraph"/>
        <w:numPr>
          <w:ilvl w:val="2"/>
          <w:numId w:val="31"/>
        </w:numPr>
        <w:spacing w:before="0" w:after="0"/>
      </w:pPr>
      <w:r w:rsidRPr="002B6B0D">
        <w:t>Puncture cost between minimum of $1.21 and maximum of $3.90MM</w:t>
      </w:r>
    </w:p>
    <w:p w14:paraId="0ADD5AB0" w14:textId="77777777" w:rsidR="00740FF6" w:rsidRPr="002B6B0D" w:rsidRDefault="00740FF6" w:rsidP="006E2336">
      <w:pPr>
        <w:pStyle w:val="ListParagraph"/>
        <w:numPr>
          <w:ilvl w:val="2"/>
          <w:numId w:val="31"/>
        </w:numPr>
        <w:spacing w:before="0" w:after="0"/>
      </w:pPr>
      <w:r w:rsidRPr="002B6B0D">
        <w:t>Puncture scenario yielded 15.0 intersections with structures, with minimum of $18,600.00 and maximum of $2,688,250.00 in cost of structures impacted</w:t>
      </w:r>
    </w:p>
    <w:p w14:paraId="68ECB860" w14:textId="77777777" w:rsidR="00740FF6" w:rsidRPr="002B6B0D" w:rsidRDefault="00740FF6" w:rsidP="006E2336">
      <w:pPr>
        <w:pStyle w:val="ListParagraph"/>
        <w:numPr>
          <w:ilvl w:val="2"/>
          <w:numId w:val="31"/>
        </w:numPr>
        <w:spacing w:before="0" w:after="0"/>
      </w:pPr>
      <w:r w:rsidRPr="002B6B0D">
        <w:t>Product Loss costs between minimum of $998,783.28 and maximum of $998,783.28"</w:t>
      </w:r>
    </w:p>
    <w:p w14:paraId="5C6A1BAE" w14:textId="77777777" w:rsidR="00740FF6" w:rsidRPr="002B6B0D" w:rsidRDefault="00740FF6" w:rsidP="006E2336">
      <w:pPr>
        <w:pStyle w:val="ListParagraph"/>
        <w:numPr>
          <w:ilvl w:val="0"/>
          <w:numId w:val="31"/>
        </w:numPr>
        <w:spacing w:before="0" w:after="0"/>
      </w:pPr>
      <w:r w:rsidRPr="002B6B0D">
        <w:t>"BONAVISTA 10-28 TO 10-7 NPS 4</w:t>
      </w:r>
    </w:p>
    <w:p w14:paraId="6DB4D61F" w14:textId="77777777" w:rsidR="00740FF6" w:rsidRPr="002B6B0D" w:rsidRDefault="00740FF6" w:rsidP="006E2336">
      <w:pPr>
        <w:pStyle w:val="ListParagraph"/>
        <w:numPr>
          <w:ilvl w:val="1"/>
          <w:numId w:val="31"/>
        </w:numPr>
        <w:spacing w:before="0" w:after="0"/>
      </w:pPr>
      <w:r w:rsidRPr="002B6B0D">
        <w:t>Total Cumulative Length (m):</w:t>
      </w:r>
      <w:r w:rsidRPr="002B6B0D">
        <w:tab/>
        <w:t>29200.75</w:t>
      </w:r>
    </w:p>
    <w:p w14:paraId="4D876363"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5DFCBE2E" w14:textId="77777777" w:rsidR="00740FF6" w:rsidRPr="002B6B0D" w:rsidRDefault="00740FF6" w:rsidP="006E2336">
      <w:pPr>
        <w:pStyle w:val="ListParagraph"/>
        <w:numPr>
          <w:ilvl w:val="2"/>
          <w:numId w:val="31"/>
        </w:numPr>
        <w:spacing w:before="0" w:after="0"/>
      </w:pPr>
      <w:r w:rsidRPr="002B6B0D">
        <w:t>Installation date between minimum of 1969-01-01 and maximum of 1969-01-01</w:t>
      </w:r>
    </w:p>
    <w:p w14:paraId="4418D628" w14:textId="77777777" w:rsidR="00740FF6" w:rsidRPr="002B6B0D" w:rsidRDefault="00740FF6" w:rsidP="006E2336">
      <w:pPr>
        <w:pStyle w:val="ListParagraph"/>
        <w:numPr>
          <w:ilvl w:val="2"/>
          <w:numId w:val="31"/>
        </w:numPr>
        <w:spacing w:before="0" w:after="0"/>
      </w:pPr>
      <w:r w:rsidRPr="002B6B0D">
        <w:t>Pipe seam type of ERW</w:t>
      </w:r>
    </w:p>
    <w:p w14:paraId="07DCA882" w14:textId="77777777" w:rsidR="00740FF6" w:rsidRPr="002B6B0D" w:rsidRDefault="00740FF6" w:rsidP="006E2336">
      <w:pPr>
        <w:pStyle w:val="ListParagraph"/>
        <w:numPr>
          <w:ilvl w:val="2"/>
          <w:numId w:val="31"/>
        </w:numPr>
        <w:spacing w:before="0" w:after="0"/>
      </w:pPr>
      <w:r w:rsidRPr="002B6B0D">
        <w:t>Maximum Operating Stress percentage between minimum of 30.79 and maximum of 51.5% SMYS</w:t>
      </w:r>
    </w:p>
    <w:p w14:paraId="37392CE3" w14:textId="77777777" w:rsidR="00740FF6" w:rsidRPr="002B6B0D" w:rsidRDefault="00740FF6" w:rsidP="006E2336">
      <w:pPr>
        <w:pStyle w:val="ListParagraph"/>
        <w:numPr>
          <w:ilvl w:val="1"/>
          <w:numId w:val="31"/>
        </w:numPr>
        <w:spacing w:before="0" w:after="0"/>
      </w:pPr>
      <w:r w:rsidRPr="002B6B0D">
        <w:t>Consequence of failure distributed between minimum of $0.71 and maximum of $23.54MM</w:t>
      </w:r>
    </w:p>
    <w:p w14:paraId="277BDA02" w14:textId="77777777" w:rsidR="00740FF6" w:rsidRPr="002B6B0D" w:rsidRDefault="00740FF6" w:rsidP="006E2336">
      <w:pPr>
        <w:pStyle w:val="ListParagraph"/>
        <w:numPr>
          <w:ilvl w:val="1"/>
          <w:numId w:val="31"/>
        </w:numPr>
        <w:spacing w:before="0" w:after="0"/>
      </w:pPr>
      <w:r w:rsidRPr="002B6B0D">
        <w:t>Total length driven by Safety: 85.12 meters.</w:t>
      </w:r>
    </w:p>
    <w:p w14:paraId="55673486" w14:textId="77777777" w:rsidR="00740FF6" w:rsidRPr="002B6B0D" w:rsidRDefault="00740FF6" w:rsidP="006E2336">
      <w:pPr>
        <w:pStyle w:val="ListParagraph"/>
        <w:numPr>
          <w:ilvl w:val="1"/>
          <w:numId w:val="31"/>
        </w:numPr>
        <w:spacing w:before="0" w:after="0"/>
      </w:pPr>
      <w:r w:rsidRPr="002B6B0D">
        <w:t>Safety Cost distributed between minimum of $0.00 and maximum of $21.89MM:</w:t>
      </w:r>
    </w:p>
    <w:p w14:paraId="7356E28D" w14:textId="77777777" w:rsidR="00740FF6" w:rsidRPr="002B6B0D" w:rsidRDefault="00740FF6" w:rsidP="006E2336">
      <w:pPr>
        <w:pStyle w:val="ListParagraph"/>
        <w:numPr>
          <w:ilvl w:val="2"/>
          <w:numId w:val="31"/>
        </w:numPr>
        <w:spacing w:before="0" w:after="0"/>
      </w:pPr>
      <w:r w:rsidRPr="002B6B0D">
        <w:t>Leak cost between minimum of $0.00 and maximum of $21.89MM</w:t>
      </w:r>
    </w:p>
    <w:p w14:paraId="673E2E4F" w14:textId="77777777" w:rsidR="00740FF6" w:rsidRPr="002B6B0D" w:rsidRDefault="00740FF6" w:rsidP="006E2336">
      <w:pPr>
        <w:pStyle w:val="ListParagraph"/>
        <w:numPr>
          <w:ilvl w:val="2"/>
          <w:numId w:val="31"/>
        </w:numPr>
        <w:spacing w:before="0" w:after="0"/>
      </w:pPr>
      <w:r w:rsidRPr="002B6B0D">
        <w:t>Leak scenario yielded 5.0 intersections with structures, with minimum of 0.0 and maximum of 2.28 of population impacted.</w:t>
      </w:r>
    </w:p>
    <w:p w14:paraId="57838CE7" w14:textId="77777777" w:rsidR="00740FF6" w:rsidRPr="002B6B0D" w:rsidRDefault="00740FF6" w:rsidP="006E2336">
      <w:pPr>
        <w:pStyle w:val="ListParagraph"/>
        <w:numPr>
          <w:ilvl w:val="2"/>
          <w:numId w:val="31"/>
        </w:numPr>
        <w:spacing w:before="0" w:after="0"/>
      </w:pPr>
      <w:r w:rsidRPr="002B6B0D">
        <w:t>Leak hazard radius distributed between minimum of 3.7 and maximum of 3.79 meters.</w:t>
      </w:r>
    </w:p>
    <w:p w14:paraId="6CC14B96" w14:textId="77777777" w:rsidR="00740FF6" w:rsidRPr="002B6B0D" w:rsidRDefault="00740FF6" w:rsidP="006E2336">
      <w:pPr>
        <w:pStyle w:val="ListParagraph"/>
        <w:numPr>
          <w:ilvl w:val="2"/>
          <w:numId w:val="31"/>
        </w:numPr>
        <w:spacing w:before="0" w:after="0"/>
      </w:pPr>
      <w:r w:rsidRPr="002B6B0D">
        <w:t>Rupture cost between minimum of $0.00 and maximum of $21.89MM</w:t>
      </w:r>
    </w:p>
    <w:p w14:paraId="4E7DB93F" w14:textId="77777777" w:rsidR="00740FF6" w:rsidRPr="002B6B0D" w:rsidRDefault="00740FF6" w:rsidP="006E2336">
      <w:pPr>
        <w:pStyle w:val="ListParagraph"/>
        <w:numPr>
          <w:ilvl w:val="2"/>
          <w:numId w:val="31"/>
        </w:numPr>
        <w:spacing w:before="0" w:after="0"/>
      </w:pPr>
      <w:r w:rsidRPr="002B6B0D">
        <w:t>Rupture scenario yielded 29.0 intersections with structures, with minimum of 0.0 and maximum of 2.28 of population impacted</w:t>
      </w:r>
    </w:p>
    <w:p w14:paraId="48387430" w14:textId="77777777" w:rsidR="00740FF6" w:rsidRPr="002B6B0D" w:rsidRDefault="00740FF6" w:rsidP="006E2336">
      <w:pPr>
        <w:pStyle w:val="ListParagraph"/>
        <w:numPr>
          <w:ilvl w:val="2"/>
          <w:numId w:val="31"/>
        </w:numPr>
        <w:spacing w:before="0" w:after="0"/>
      </w:pPr>
      <w:r w:rsidRPr="002B6B0D">
        <w:t>Rupture hazard radius distributed between minimum of 27.68 and maximum of 28.36 meters.</w:t>
      </w:r>
    </w:p>
    <w:p w14:paraId="38CE2829" w14:textId="77777777" w:rsidR="00740FF6" w:rsidRPr="002B6B0D" w:rsidRDefault="00740FF6" w:rsidP="006E2336">
      <w:pPr>
        <w:pStyle w:val="ListParagraph"/>
        <w:numPr>
          <w:ilvl w:val="2"/>
          <w:numId w:val="31"/>
        </w:numPr>
        <w:spacing w:before="0" w:after="0"/>
      </w:pPr>
      <w:r w:rsidRPr="002B6B0D">
        <w:t>Puncture cost between minimum of $0.00 and maximum of $21.89MM</w:t>
      </w:r>
    </w:p>
    <w:p w14:paraId="57E774C0" w14:textId="77777777" w:rsidR="00740FF6" w:rsidRPr="002B6B0D" w:rsidRDefault="00740FF6" w:rsidP="006E2336">
      <w:pPr>
        <w:pStyle w:val="ListParagraph"/>
        <w:numPr>
          <w:ilvl w:val="2"/>
          <w:numId w:val="31"/>
        </w:numPr>
        <w:spacing w:before="0" w:after="0"/>
      </w:pPr>
      <w:r w:rsidRPr="002B6B0D">
        <w:t>Puncture scenario yielded 27.0 intersections with structures, with minimum of 0.0 and maximum of 2.28 of population impacted</w:t>
      </w:r>
    </w:p>
    <w:p w14:paraId="6576CB01" w14:textId="77777777" w:rsidR="00740FF6" w:rsidRPr="002B6B0D" w:rsidRDefault="00740FF6" w:rsidP="006E2336">
      <w:pPr>
        <w:pStyle w:val="ListParagraph"/>
        <w:numPr>
          <w:ilvl w:val="2"/>
          <w:numId w:val="31"/>
        </w:numPr>
        <w:spacing w:before="0" w:after="0"/>
      </w:pPr>
      <w:r w:rsidRPr="002B6B0D">
        <w:t>Puncture hazard radius distributed between minimum of 14.77 and maximum of 15.13 meters.</w:t>
      </w:r>
    </w:p>
    <w:p w14:paraId="1956DCBA" w14:textId="77777777" w:rsidR="00740FF6" w:rsidRPr="002B6B0D" w:rsidRDefault="00740FF6" w:rsidP="006E2336">
      <w:pPr>
        <w:pStyle w:val="ListParagraph"/>
        <w:numPr>
          <w:ilvl w:val="2"/>
          <w:numId w:val="31"/>
        </w:numPr>
        <w:spacing w:before="0" w:after="0"/>
      </w:pPr>
      <w:r w:rsidRPr="002B6B0D">
        <w:t>Product type is Crude Oil.</w:t>
      </w:r>
    </w:p>
    <w:p w14:paraId="345E8C9C" w14:textId="77777777" w:rsidR="00740FF6" w:rsidRPr="002B6B0D" w:rsidRDefault="00740FF6" w:rsidP="006E2336">
      <w:pPr>
        <w:pStyle w:val="ListParagraph"/>
        <w:numPr>
          <w:ilvl w:val="2"/>
          <w:numId w:val="31"/>
        </w:numPr>
        <w:spacing w:before="0" w:after="0"/>
      </w:pPr>
      <w:r w:rsidRPr="002B6B0D">
        <w:t>Class area location is/are 1.0.</w:t>
      </w:r>
    </w:p>
    <w:p w14:paraId="2A4509A0" w14:textId="77777777" w:rsidR="00740FF6" w:rsidRPr="002B6B0D" w:rsidRDefault="00740FF6" w:rsidP="006E2336">
      <w:pPr>
        <w:pStyle w:val="ListParagraph"/>
        <w:numPr>
          <w:ilvl w:val="1"/>
          <w:numId w:val="31"/>
        </w:numPr>
        <w:spacing w:before="0" w:after="0"/>
      </w:pPr>
      <w:r w:rsidRPr="002B6B0D">
        <w:t>Total length driven by Environmental: 29115.63 meters.</w:t>
      </w:r>
    </w:p>
    <w:p w14:paraId="358F0782" w14:textId="77777777" w:rsidR="00740FF6" w:rsidRPr="002B6B0D" w:rsidRDefault="00740FF6" w:rsidP="006E2336">
      <w:pPr>
        <w:pStyle w:val="ListParagraph"/>
        <w:numPr>
          <w:ilvl w:val="1"/>
          <w:numId w:val="31"/>
        </w:numPr>
        <w:spacing w:before="0" w:after="0"/>
      </w:pPr>
      <w:r w:rsidRPr="002B6B0D">
        <w:t>Environmental Cost distributed between minimum of $0.49 and maximum of $4.63MM:</w:t>
      </w:r>
    </w:p>
    <w:p w14:paraId="4B1FCB89" w14:textId="77777777" w:rsidR="00740FF6" w:rsidRPr="002B6B0D" w:rsidRDefault="00740FF6" w:rsidP="006E2336">
      <w:pPr>
        <w:pStyle w:val="ListParagraph"/>
        <w:numPr>
          <w:ilvl w:val="2"/>
          <w:numId w:val="31"/>
        </w:numPr>
        <w:spacing w:before="0" w:after="0"/>
      </w:pPr>
      <w:r w:rsidRPr="002B6B0D">
        <w:t>Leak cost between minimum of $0.16 and maximum of $0.33MM</w:t>
      </w:r>
    </w:p>
    <w:p w14:paraId="1DD02149" w14:textId="77777777" w:rsidR="00740FF6" w:rsidRPr="002B6B0D" w:rsidRDefault="00740FF6" w:rsidP="006E2336">
      <w:pPr>
        <w:pStyle w:val="ListParagraph"/>
        <w:numPr>
          <w:ilvl w:val="2"/>
          <w:numId w:val="31"/>
        </w:numPr>
        <w:spacing w:before="0" w:after="0"/>
      </w:pPr>
      <w:r w:rsidRPr="002B6B0D">
        <w:t>Leak spill volume between a minimum of 1464.91 and maximum of 1852.07 gallons</w:t>
      </w:r>
    </w:p>
    <w:p w14:paraId="5499B12E" w14:textId="77777777" w:rsidR="00740FF6" w:rsidRPr="002B6B0D" w:rsidRDefault="00740FF6" w:rsidP="006E2336">
      <w:pPr>
        <w:pStyle w:val="ListParagraph"/>
        <w:numPr>
          <w:ilvl w:val="2"/>
          <w:numId w:val="31"/>
        </w:numPr>
        <w:spacing w:before="0" w:after="0"/>
      </w:pPr>
      <w:r w:rsidRPr="002B6B0D">
        <w:t>Rupture cost between minimum of $0.04 and maximum of $2.73MM</w:t>
      </w:r>
    </w:p>
    <w:p w14:paraId="272F0C60" w14:textId="77777777" w:rsidR="00740FF6" w:rsidRPr="002B6B0D" w:rsidRDefault="00740FF6" w:rsidP="006E2336">
      <w:pPr>
        <w:pStyle w:val="ListParagraph"/>
        <w:numPr>
          <w:ilvl w:val="2"/>
          <w:numId w:val="31"/>
        </w:numPr>
        <w:spacing w:before="0" w:after="0"/>
      </w:pPr>
      <w:r w:rsidRPr="002B6B0D">
        <w:t>Rupture spill volume is between a minimum of 379.55 and maximum of 15469.9 gallons</w:t>
      </w:r>
    </w:p>
    <w:p w14:paraId="52FA9079" w14:textId="77777777" w:rsidR="00740FF6" w:rsidRPr="002B6B0D" w:rsidRDefault="00740FF6" w:rsidP="006E2336">
      <w:pPr>
        <w:pStyle w:val="ListParagraph"/>
        <w:numPr>
          <w:ilvl w:val="2"/>
          <w:numId w:val="31"/>
        </w:numPr>
        <w:spacing w:before="0" w:after="0"/>
      </w:pPr>
      <w:r w:rsidRPr="002B6B0D">
        <w:t>Puncture cost between minimum of $5.10 and maximum of $10.80MM</w:t>
      </w:r>
    </w:p>
    <w:p w14:paraId="71854460" w14:textId="77777777" w:rsidR="00740FF6" w:rsidRPr="002B6B0D" w:rsidRDefault="00740FF6" w:rsidP="006E2336">
      <w:pPr>
        <w:pStyle w:val="ListParagraph"/>
        <w:numPr>
          <w:ilvl w:val="2"/>
          <w:numId w:val="31"/>
        </w:numPr>
        <w:spacing w:before="0" w:after="0"/>
      </w:pPr>
      <w:r w:rsidRPr="002B6B0D">
        <w:lastRenderedPageBreak/>
        <w:t>Puncture spill volume is between a minimum of 48133.5 and maximum of 60854.75 gallons</w:t>
      </w:r>
    </w:p>
    <w:p w14:paraId="209D0F96" w14:textId="77777777" w:rsidR="00740FF6" w:rsidRPr="002B6B0D" w:rsidRDefault="00740FF6" w:rsidP="006E2336">
      <w:pPr>
        <w:pStyle w:val="ListParagraph"/>
        <w:numPr>
          <w:ilvl w:val="2"/>
          <w:numId w:val="31"/>
        </w:numPr>
        <w:spacing w:before="0" w:after="0"/>
      </w:pPr>
      <w:r w:rsidRPr="002B6B0D">
        <w:t xml:space="preserve">Land use distributed as </w:t>
      </w:r>
    </w:p>
    <w:p w14:paraId="446BB8F2" w14:textId="77777777" w:rsidR="00740FF6" w:rsidRPr="002B6B0D" w:rsidRDefault="00740FF6" w:rsidP="006E2336">
      <w:pPr>
        <w:pStyle w:val="ListParagraph"/>
        <w:numPr>
          <w:ilvl w:val="3"/>
          <w:numId w:val="31"/>
        </w:numPr>
        <w:spacing w:before="0" w:after="0"/>
      </w:pPr>
      <w:r w:rsidRPr="002B6B0D">
        <w:t>Agricultural: 28,199.35</w:t>
      </w:r>
    </w:p>
    <w:p w14:paraId="73A2F261" w14:textId="77777777" w:rsidR="00740FF6" w:rsidRPr="002B6B0D" w:rsidRDefault="00740FF6" w:rsidP="006E2336">
      <w:pPr>
        <w:pStyle w:val="ListParagraph"/>
        <w:numPr>
          <w:ilvl w:val="3"/>
          <w:numId w:val="31"/>
        </w:numPr>
        <w:spacing w:before="0" w:after="0"/>
      </w:pPr>
      <w:r w:rsidRPr="002B6B0D">
        <w:t>Forested: 920.77</w:t>
      </w:r>
    </w:p>
    <w:p w14:paraId="4D39649B" w14:textId="77777777" w:rsidR="00740FF6" w:rsidRPr="002B6B0D" w:rsidRDefault="00740FF6" w:rsidP="006E2336">
      <w:pPr>
        <w:pStyle w:val="ListParagraph"/>
        <w:numPr>
          <w:ilvl w:val="3"/>
          <w:numId w:val="31"/>
        </w:numPr>
        <w:spacing w:before="0" w:after="0"/>
      </w:pPr>
      <w:r w:rsidRPr="002B6B0D">
        <w:t>Water Course: 80.64</w:t>
      </w:r>
    </w:p>
    <w:p w14:paraId="2DD56168" w14:textId="77777777" w:rsidR="00740FF6" w:rsidRPr="002B6B0D" w:rsidRDefault="00740FF6" w:rsidP="006E2336">
      <w:pPr>
        <w:pStyle w:val="ListParagraph"/>
        <w:numPr>
          <w:ilvl w:val="0"/>
          <w:numId w:val="31"/>
        </w:numPr>
        <w:spacing w:before="0" w:after="0"/>
      </w:pPr>
      <w:r w:rsidRPr="002B6B0D">
        <w:t>"OLDS TO HARMATTAN NPS 3</w:t>
      </w:r>
    </w:p>
    <w:p w14:paraId="6E06971D" w14:textId="77777777" w:rsidR="00740FF6" w:rsidRPr="002B6B0D" w:rsidRDefault="00740FF6" w:rsidP="006E2336">
      <w:pPr>
        <w:pStyle w:val="ListParagraph"/>
        <w:numPr>
          <w:ilvl w:val="1"/>
          <w:numId w:val="31"/>
        </w:numPr>
        <w:spacing w:before="0" w:after="0"/>
      </w:pPr>
      <w:r w:rsidRPr="002B6B0D">
        <w:t>Total Cumulative Length (m):</w:t>
      </w:r>
      <w:r w:rsidRPr="002B6B0D">
        <w:tab/>
        <w:t>23864.29</w:t>
      </w:r>
    </w:p>
    <w:p w14:paraId="0DE0268E"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6B33C22A" w14:textId="77777777" w:rsidR="00740FF6" w:rsidRPr="002B6B0D" w:rsidRDefault="00740FF6" w:rsidP="006E2336">
      <w:pPr>
        <w:pStyle w:val="ListParagraph"/>
        <w:numPr>
          <w:ilvl w:val="2"/>
          <w:numId w:val="31"/>
        </w:numPr>
        <w:spacing w:before="0" w:after="0"/>
      </w:pPr>
      <w:r w:rsidRPr="002B6B0D">
        <w:t>Installation date between minimum of 1964-01-01 and maximum of 1964-01-01</w:t>
      </w:r>
    </w:p>
    <w:p w14:paraId="3BACC862" w14:textId="77777777" w:rsidR="00740FF6" w:rsidRPr="002B6B0D" w:rsidRDefault="00740FF6" w:rsidP="006E2336">
      <w:pPr>
        <w:pStyle w:val="ListParagraph"/>
        <w:numPr>
          <w:ilvl w:val="2"/>
          <w:numId w:val="31"/>
        </w:numPr>
        <w:spacing w:before="0" w:after="0"/>
      </w:pPr>
      <w:r w:rsidRPr="002B6B0D">
        <w:t>Pipe seam type of ERW</w:t>
      </w:r>
    </w:p>
    <w:p w14:paraId="6E902CA5" w14:textId="77777777" w:rsidR="00740FF6" w:rsidRPr="002B6B0D" w:rsidRDefault="00740FF6" w:rsidP="006E2336">
      <w:pPr>
        <w:pStyle w:val="ListParagraph"/>
        <w:numPr>
          <w:ilvl w:val="2"/>
          <w:numId w:val="31"/>
        </w:numPr>
        <w:spacing w:before="0" w:after="0"/>
      </w:pPr>
      <w:r w:rsidRPr="002B6B0D">
        <w:t>Maximum Operating Stress percentage between minimum of 40.08 and maximum of 40.08% SMYS</w:t>
      </w:r>
    </w:p>
    <w:p w14:paraId="2C0D9600" w14:textId="77777777" w:rsidR="00740FF6" w:rsidRPr="002B6B0D" w:rsidRDefault="00740FF6" w:rsidP="006E2336">
      <w:pPr>
        <w:pStyle w:val="ListParagraph"/>
        <w:numPr>
          <w:ilvl w:val="1"/>
          <w:numId w:val="31"/>
        </w:numPr>
        <w:spacing w:before="0" w:after="0"/>
      </w:pPr>
      <w:r w:rsidRPr="002B6B0D">
        <w:t>Consequence of failure distributed between minimum of $0.63 and maximum of $4.65MM</w:t>
      </w:r>
    </w:p>
    <w:p w14:paraId="204052BF" w14:textId="77777777" w:rsidR="00740FF6" w:rsidRPr="002B6B0D" w:rsidRDefault="00740FF6" w:rsidP="006E2336">
      <w:pPr>
        <w:pStyle w:val="ListParagraph"/>
        <w:numPr>
          <w:ilvl w:val="1"/>
          <w:numId w:val="31"/>
        </w:numPr>
        <w:spacing w:before="0" w:after="0"/>
      </w:pPr>
      <w:r w:rsidRPr="002B6B0D">
        <w:t>Total length driven by Safety: 127.74 meters.</w:t>
      </w:r>
    </w:p>
    <w:p w14:paraId="5EB32D92" w14:textId="77777777" w:rsidR="00740FF6" w:rsidRPr="002B6B0D" w:rsidRDefault="00740FF6" w:rsidP="006E2336">
      <w:pPr>
        <w:pStyle w:val="ListParagraph"/>
        <w:numPr>
          <w:ilvl w:val="1"/>
          <w:numId w:val="31"/>
        </w:numPr>
        <w:spacing w:before="0" w:after="0"/>
      </w:pPr>
      <w:r w:rsidRPr="002B6B0D">
        <w:t>Safety Cost distributed between minimum of $0.00 and maximum of $3.27MM:</w:t>
      </w:r>
    </w:p>
    <w:p w14:paraId="1AE81F1F" w14:textId="77777777" w:rsidR="00740FF6" w:rsidRPr="002B6B0D" w:rsidRDefault="00740FF6" w:rsidP="006E2336">
      <w:pPr>
        <w:pStyle w:val="ListParagraph"/>
        <w:numPr>
          <w:ilvl w:val="2"/>
          <w:numId w:val="31"/>
        </w:numPr>
        <w:spacing w:before="0" w:after="0"/>
      </w:pPr>
      <w:r w:rsidRPr="002B6B0D">
        <w:t>Leak cost between minimum of $0.00 and maximum of $0.00MM</w:t>
      </w:r>
    </w:p>
    <w:p w14:paraId="55FE9D03" w14:textId="77777777" w:rsidR="00740FF6" w:rsidRPr="002B6B0D" w:rsidRDefault="00740FF6" w:rsidP="006E2336">
      <w:pPr>
        <w:pStyle w:val="ListParagraph"/>
        <w:numPr>
          <w:ilvl w:val="2"/>
          <w:numId w:val="31"/>
        </w:numPr>
        <w:spacing w:before="0" w:after="0"/>
      </w:pPr>
      <w:r w:rsidRPr="002B6B0D">
        <w:t>Leak scenario yielded 7.0 intersections with structures, with minimum of 0.0 and maximum of 0.0 of population impacted.</w:t>
      </w:r>
    </w:p>
    <w:p w14:paraId="23DA5123" w14:textId="77777777" w:rsidR="00740FF6" w:rsidRPr="002B6B0D" w:rsidRDefault="00740FF6" w:rsidP="006E2336">
      <w:pPr>
        <w:pStyle w:val="ListParagraph"/>
        <w:numPr>
          <w:ilvl w:val="2"/>
          <w:numId w:val="31"/>
        </w:numPr>
        <w:spacing w:before="0" w:after="0"/>
      </w:pPr>
      <w:r w:rsidRPr="002B6B0D">
        <w:t>Leak hazard radius distributed between minimum of 11.09 and maximum of 11.09 meters.</w:t>
      </w:r>
    </w:p>
    <w:p w14:paraId="0967656A" w14:textId="77777777" w:rsidR="00740FF6" w:rsidRPr="002B6B0D" w:rsidRDefault="00740FF6" w:rsidP="006E2336">
      <w:pPr>
        <w:pStyle w:val="ListParagraph"/>
        <w:numPr>
          <w:ilvl w:val="2"/>
          <w:numId w:val="31"/>
        </w:numPr>
        <w:spacing w:before="0" w:after="0"/>
      </w:pPr>
      <w:r w:rsidRPr="002B6B0D">
        <w:t>Rupture cost between minimum of $0.00 and maximum of $21.89MM</w:t>
      </w:r>
    </w:p>
    <w:p w14:paraId="5EAA41BD" w14:textId="77777777" w:rsidR="00740FF6" w:rsidRPr="002B6B0D" w:rsidRDefault="00740FF6" w:rsidP="006E2336">
      <w:pPr>
        <w:pStyle w:val="ListParagraph"/>
        <w:numPr>
          <w:ilvl w:val="2"/>
          <w:numId w:val="31"/>
        </w:numPr>
        <w:spacing w:before="0" w:after="0"/>
      </w:pPr>
      <w:r w:rsidRPr="002B6B0D">
        <w:t>Rupture scenario yielded 21.0 intersections with structures, with minimum of 0.0 and maximum of 2.28 of population impacted</w:t>
      </w:r>
    </w:p>
    <w:p w14:paraId="44A8CC46" w14:textId="77777777" w:rsidR="00740FF6" w:rsidRPr="002B6B0D" w:rsidRDefault="00740FF6" w:rsidP="006E2336">
      <w:pPr>
        <w:pStyle w:val="ListParagraph"/>
        <w:numPr>
          <w:ilvl w:val="2"/>
          <w:numId w:val="31"/>
        </w:numPr>
        <w:spacing w:before="0" w:after="0"/>
      </w:pPr>
      <w:r w:rsidRPr="002B6B0D">
        <w:t>Rupture hazard radius distributed between minimum of 63.72 and maximum of 63.72 meters.</w:t>
      </w:r>
    </w:p>
    <w:p w14:paraId="1AB16064" w14:textId="77777777" w:rsidR="00740FF6" w:rsidRPr="002B6B0D" w:rsidRDefault="00740FF6" w:rsidP="006E2336">
      <w:pPr>
        <w:pStyle w:val="ListParagraph"/>
        <w:numPr>
          <w:ilvl w:val="2"/>
          <w:numId w:val="31"/>
        </w:numPr>
        <w:spacing w:before="0" w:after="0"/>
      </w:pPr>
      <w:r w:rsidRPr="002B6B0D">
        <w:t>Puncture cost between minimum of $0.00 and maximum of $0.00MM</w:t>
      </w:r>
    </w:p>
    <w:p w14:paraId="21CB9055" w14:textId="77777777" w:rsidR="00740FF6" w:rsidRPr="002B6B0D" w:rsidRDefault="00740FF6" w:rsidP="006E2336">
      <w:pPr>
        <w:pStyle w:val="ListParagraph"/>
        <w:numPr>
          <w:ilvl w:val="2"/>
          <w:numId w:val="31"/>
        </w:numPr>
        <w:spacing w:before="0" w:after="0"/>
      </w:pPr>
      <w:r w:rsidRPr="002B6B0D">
        <w:t>Puncture scenario yielded 19.0 intersections with structures, with minimum of 0.0 and maximum of 0.0 of population impacted</w:t>
      </w:r>
    </w:p>
    <w:p w14:paraId="196CC29B" w14:textId="77777777" w:rsidR="00740FF6" w:rsidRPr="002B6B0D" w:rsidRDefault="00740FF6" w:rsidP="006E2336">
      <w:pPr>
        <w:pStyle w:val="ListParagraph"/>
        <w:numPr>
          <w:ilvl w:val="2"/>
          <w:numId w:val="31"/>
        </w:numPr>
        <w:spacing w:before="0" w:after="0"/>
      </w:pPr>
      <w:r w:rsidRPr="002B6B0D">
        <w:t>Puncture hazard radius distributed between minimum of 45.25 and maximum of 45.25 meters.</w:t>
      </w:r>
    </w:p>
    <w:p w14:paraId="7C7270D9" w14:textId="77777777" w:rsidR="00740FF6" w:rsidRPr="002B6B0D" w:rsidRDefault="00740FF6" w:rsidP="006E2336">
      <w:pPr>
        <w:pStyle w:val="ListParagraph"/>
        <w:numPr>
          <w:ilvl w:val="2"/>
          <w:numId w:val="31"/>
        </w:numPr>
        <w:spacing w:before="0" w:after="0"/>
      </w:pPr>
      <w:r w:rsidRPr="002B6B0D">
        <w:t>Product type is Condensate.</w:t>
      </w:r>
    </w:p>
    <w:p w14:paraId="4D602C0B" w14:textId="77777777" w:rsidR="00740FF6" w:rsidRPr="002B6B0D" w:rsidRDefault="00740FF6" w:rsidP="006E2336">
      <w:pPr>
        <w:pStyle w:val="ListParagraph"/>
        <w:numPr>
          <w:ilvl w:val="2"/>
          <w:numId w:val="31"/>
        </w:numPr>
        <w:spacing w:before="0" w:after="0"/>
      </w:pPr>
      <w:r w:rsidRPr="002B6B0D">
        <w:t>Class area location is/are 1.0.</w:t>
      </w:r>
    </w:p>
    <w:p w14:paraId="7D867B88" w14:textId="77777777" w:rsidR="00740FF6" w:rsidRPr="002B6B0D" w:rsidRDefault="00740FF6" w:rsidP="006E2336">
      <w:pPr>
        <w:pStyle w:val="ListParagraph"/>
        <w:numPr>
          <w:ilvl w:val="1"/>
          <w:numId w:val="31"/>
        </w:numPr>
        <w:spacing w:before="0" w:after="0"/>
      </w:pPr>
      <w:r w:rsidRPr="002B6B0D">
        <w:t>Total length driven by Environmental: 23736.55 meters.</w:t>
      </w:r>
    </w:p>
    <w:p w14:paraId="2B3E12EF" w14:textId="77777777" w:rsidR="00740FF6" w:rsidRPr="002B6B0D" w:rsidRDefault="00740FF6" w:rsidP="006E2336">
      <w:pPr>
        <w:pStyle w:val="ListParagraph"/>
        <w:numPr>
          <w:ilvl w:val="1"/>
          <w:numId w:val="31"/>
        </w:numPr>
        <w:spacing w:before="0" w:after="0"/>
      </w:pPr>
      <w:r w:rsidRPr="002B6B0D">
        <w:t>Environmental Cost distributed between minimum of $0.42 and maximum of $1.98MM:</w:t>
      </w:r>
    </w:p>
    <w:p w14:paraId="07691E7D" w14:textId="77777777" w:rsidR="00740FF6" w:rsidRPr="002B6B0D" w:rsidRDefault="00740FF6" w:rsidP="006E2336">
      <w:pPr>
        <w:pStyle w:val="ListParagraph"/>
        <w:numPr>
          <w:ilvl w:val="2"/>
          <w:numId w:val="31"/>
        </w:numPr>
        <w:spacing w:before="0" w:after="0"/>
      </w:pPr>
      <w:r w:rsidRPr="002B6B0D">
        <w:t>Leak cost between minimum of $0.17 and maximum of $0.35MM</w:t>
      </w:r>
    </w:p>
    <w:p w14:paraId="66C355B5" w14:textId="77777777" w:rsidR="00740FF6" w:rsidRPr="002B6B0D" w:rsidRDefault="00740FF6" w:rsidP="006E2336">
      <w:pPr>
        <w:pStyle w:val="ListParagraph"/>
        <w:numPr>
          <w:ilvl w:val="2"/>
          <w:numId w:val="31"/>
        </w:numPr>
        <w:spacing w:before="0" w:after="0"/>
      </w:pPr>
      <w:r w:rsidRPr="002B6B0D">
        <w:t>Leak spill volume between a minimum of 1644.98 and maximum of 1961.34 gallons</w:t>
      </w:r>
    </w:p>
    <w:p w14:paraId="6EBBF8B6" w14:textId="77777777" w:rsidR="00740FF6" w:rsidRPr="002B6B0D" w:rsidRDefault="00740FF6" w:rsidP="006E2336">
      <w:pPr>
        <w:pStyle w:val="ListParagraph"/>
        <w:numPr>
          <w:ilvl w:val="2"/>
          <w:numId w:val="31"/>
        </w:numPr>
        <w:spacing w:before="0" w:after="0"/>
      </w:pPr>
      <w:r w:rsidRPr="002B6B0D">
        <w:t>Rupture cost between minimum of $0.21 and maximum of $1.29MM</w:t>
      </w:r>
    </w:p>
    <w:p w14:paraId="3C4156E7" w14:textId="77777777" w:rsidR="00740FF6" w:rsidRPr="002B6B0D" w:rsidRDefault="00740FF6" w:rsidP="006E2336">
      <w:pPr>
        <w:pStyle w:val="ListParagraph"/>
        <w:numPr>
          <w:ilvl w:val="2"/>
          <w:numId w:val="31"/>
        </w:numPr>
        <w:spacing w:before="0" w:after="0"/>
      </w:pPr>
      <w:r w:rsidRPr="002B6B0D">
        <w:t>Rupture spill volume is between a minimum of 1968.37 and maximum of 8828.65 gallons</w:t>
      </w:r>
    </w:p>
    <w:p w14:paraId="31AFAE44" w14:textId="77777777" w:rsidR="00740FF6" w:rsidRPr="002B6B0D" w:rsidRDefault="00740FF6" w:rsidP="006E2336">
      <w:pPr>
        <w:pStyle w:val="ListParagraph"/>
        <w:numPr>
          <w:ilvl w:val="2"/>
          <w:numId w:val="31"/>
        </w:numPr>
        <w:spacing w:before="0" w:after="0"/>
      </w:pPr>
      <w:r w:rsidRPr="002B6B0D">
        <w:t>Puncture cost between minimum of $5.73 and maximum of $11.47MM</w:t>
      </w:r>
    </w:p>
    <w:p w14:paraId="3BBD3215" w14:textId="77777777" w:rsidR="00740FF6" w:rsidRPr="002B6B0D" w:rsidRDefault="00740FF6" w:rsidP="006E2336">
      <w:pPr>
        <w:pStyle w:val="ListParagraph"/>
        <w:numPr>
          <w:ilvl w:val="2"/>
          <w:numId w:val="31"/>
        </w:numPr>
        <w:spacing w:before="0" w:after="0"/>
      </w:pPr>
      <w:r w:rsidRPr="002B6B0D">
        <w:t>Puncture spill volume is between a minimum of 54050.34 and maximum of 64445.07 gallons</w:t>
      </w:r>
    </w:p>
    <w:p w14:paraId="64371F20" w14:textId="77777777" w:rsidR="00740FF6" w:rsidRPr="002B6B0D" w:rsidRDefault="00740FF6" w:rsidP="006E2336">
      <w:pPr>
        <w:pStyle w:val="ListParagraph"/>
        <w:numPr>
          <w:ilvl w:val="2"/>
          <w:numId w:val="31"/>
        </w:numPr>
        <w:spacing w:before="0" w:after="0"/>
      </w:pPr>
      <w:r w:rsidRPr="002B6B0D">
        <w:t xml:space="preserve">Land use distributed as </w:t>
      </w:r>
    </w:p>
    <w:p w14:paraId="31B2041D" w14:textId="77777777" w:rsidR="00740FF6" w:rsidRPr="002B6B0D" w:rsidRDefault="00740FF6" w:rsidP="006E2336">
      <w:pPr>
        <w:pStyle w:val="ListParagraph"/>
        <w:numPr>
          <w:ilvl w:val="3"/>
          <w:numId w:val="31"/>
        </w:numPr>
        <w:spacing w:before="0" w:after="0"/>
      </w:pPr>
      <w:r w:rsidRPr="002B6B0D">
        <w:t>Agricultural: 22,809.60</w:t>
      </w:r>
    </w:p>
    <w:p w14:paraId="15549F2F" w14:textId="77777777" w:rsidR="00740FF6" w:rsidRPr="002B6B0D" w:rsidRDefault="00740FF6" w:rsidP="006E2336">
      <w:pPr>
        <w:pStyle w:val="ListParagraph"/>
        <w:numPr>
          <w:ilvl w:val="3"/>
          <w:numId w:val="31"/>
        </w:numPr>
        <w:spacing w:before="0" w:after="0"/>
      </w:pPr>
      <w:r w:rsidRPr="002B6B0D">
        <w:t>Forested: 216.28</w:t>
      </w:r>
    </w:p>
    <w:p w14:paraId="6A6B8EF6" w14:textId="77777777" w:rsidR="00740FF6" w:rsidRPr="002B6B0D" w:rsidRDefault="00740FF6" w:rsidP="006E2336">
      <w:pPr>
        <w:pStyle w:val="ListParagraph"/>
        <w:numPr>
          <w:ilvl w:val="3"/>
          <w:numId w:val="31"/>
        </w:numPr>
        <w:spacing w:before="0" w:after="0"/>
      </w:pPr>
      <w:r w:rsidRPr="002B6B0D">
        <w:t>Remote: 582.76</w:t>
      </w:r>
    </w:p>
    <w:p w14:paraId="3B5858BF" w14:textId="77777777" w:rsidR="00740FF6" w:rsidRPr="002B6B0D" w:rsidRDefault="00740FF6" w:rsidP="006E2336">
      <w:pPr>
        <w:pStyle w:val="ListParagraph"/>
        <w:numPr>
          <w:ilvl w:val="3"/>
          <w:numId w:val="31"/>
        </w:numPr>
        <w:spacing w:before="0" w:after="0"/>
      </w:pPr>
      <w:r w:rsidRPr="002B6B0D">
        <w:t>Water Course: 255.65</w:t>
      </w:r>
    </w:p>
    <w:p w14:paraId="47516802" w14:textId="77777777" w:rsidR="00740FF6" w:rsidRPr="002B6B0D" w:rsidRDefault="00740FF6" w:rsidP="006E2336">
      <w:pPr>
        <w:pStyle w:val="ListParagraph"/>
        <w:numPr>
          <w:ilvl w:val="0"/>
          <w:numId w:val="31"/>
        </w:numPr>
        <w:spacing w:before="0" w:after="0"/>
      </w:pPr>
      <w:r w:rsidRPr="002B6B0D">
        <w:lastRenderedPageBreak/>
        <w:t>"CROOKED LAKE TO GILBY LATERAL NPS 6</w:t>
      </w:r>
    </w:p>
    <w:p w14:paraId="190FFFA7" w14:textId="77777777" w:rsidR="00740FF6" w:rsidRPr="002B6B0D" w:rsidRDefault="00740FF6" w:rsidP="006E2336">
      <w:pPr>
        <w:pStyle w:val="ListParagraph"/>
        <w:numPr>
          <w:ilvl w:val="1"/>
          <w:numId w:val="31"/>
        </w:numPr>
        <w:spacing w:before="0" w:after="0"/>
      </w:pPr>
      <w:r w:rsidRPr="002B6B0D">
        <w:t>Total Cumulative Length (m):</w:t>
      </w:r>
      <w:r w:rsidRPr="002B6B0D">
        <w:tab/>
        <w:t>20761.47</w:t>
      </w:r>
    </w:p>
    <w:p w14:paraId="15CF64DD"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505D38CB" w14:textId="77777777" w:rsidR="00740FF6" w:rsidRPr="002B6B0D" w:rsidRDefault="00740FF6" w:rsidP="006E2336">
      <w:pPr>
        <w:pStyle w:val="ListParagraph"/>
        <w:numPr>
          <w:ilvl w:val="2"/>
          <w:numId w:val="31"/>
        </w:numPr>
        <w:spacing w:before="0" w:after="0"/>
      </w:pPr>
      <w:r w:rsidRPr="002B6B0D">
        <w:t>Installation date between minimum of 1965-01-01 and maximum of 1965-01-01</w:t>
      </w:r>
    </w:p>
    <w:p w14:paraId="23589AAA" w14:textId="77777777" w:rsidR="00740FF6" w:rsidRPr="002B6B0D" w:rsidRDefault="00740FF6" w:rsidP="006E2336">
      <w:pPr>
        <w:pStyle w:val="ListParagraph"/>
        <w:numPr>
          <w:ilvl w:val="2"/>
          <w:numId w:val="31"/>
        </w:numPr>
        <w:spacing w:before="0" w:after="0"/>
      </w:pPr>
      <w:r w:rsidRPr="002B6B0D">
        <w:t>Pipe seam type of ERW</w:t>
      </w:r>
    </w:p>
    <w:p w14:paraId="19323A36" w14:textId="77777777" w:rsidR="00740FF6" w:rsidRPr="002B6B0D" w:rsidRDefault="00740FF6" w:rsidP="006E2336">
      <w:pPr>
        <w:pStyle w:val="ListParagraph"/>
        <w:numPr>
          <w:ilvl w:val="2"/>
          <w:numId w:val="31"/>
        </w:numPr>
        <w:spacing w:before="0" w:after="0"/>
      </w:pPr>
      <w:r w:rsidRPr="002B6B0D">
        <w:t>Maximum Operating Stress percentage between minimum of 30.86 and maximum of 55.4% SMYS</w:t>
      </w:r>
    </w:p>
    <w:p w14:paraId="36EFE3EA" w14:textId="77777777" w:rsidR="00740FF6" w:rsidRPr="002B6B0D" w:rsidRDefault="00740FF6" w:rsidP="006E2336">
      <w:pPr>
        <w:pStyle w:val="ListParagraph"/>
        <w:numPr>
          <w:ilvl w:val="1"/>
          <w:numId w:val="31"/>
        </w:numPr>
        <w:spacing w:before="0" w:after="0"/>
      </w:pPr>
      <w:r w:rsidRPr="002B6B0D">
        <w:t>Consequence of failure distributed between minimum of $0.53 and maximum of $4.86MM</w:t>
      </w:r>
    </w:p>
    <w:p w14:paraId="2C0747A0" w14:textId="77777777" w:rsidR="00740FF6" w:rsidRPr="002B6B0D" w:rsidRDefault="00740FF6" w:rsidP="006E2336">
      <w:pPr>
        <w:pStyle w:val="ListParagraph"/>
        <w:numPr>
          <w:ilvl w:val="1"/>
          <w:numId w:val="31"/>
        </w:numPr>
        <w:spacing w:before="0" w:after="0"/>
      </w:pPr>
      <w:r w:rsidRPr="002B6B0D">
        <w:t>Total length driven by Safety: 84.12 meters.</w:t>
      </w:r>
    </w:p>
    <w:p w14:paraId="2E5380C5" w14:textId="77777777" w:rsidR="00740FF6" w:rsidRPr="002B6B0D" w:rsidRDefault="00740FF6" w:rsidP="006E2336">
      <w:pPr>
        <w:pStyle w:val="ListParagraph"/>
        <w:numPr>
          <w:ilvl w:val="1"/>
          <w:numId w:val="31"/>
        </w:numPr>
        <w:spacing w:before="0" w:after="0"/>
      </w:pPr>
      <w:r w:rsidRPr="002B6B0D">
        <w:t>Safety Cost distributed between minimum of $0.00 and maximum of $3.51MM:</w:t>
      </w:r>
    </w:p>
    <w:p w14:paraId="547FCF85" w14:textId="77777777" w:rsidR="00740FF6" w:rsidRPr="002B6B0D" w:rsidRDefault="00740FF6" w:rsidP="006E2336">
      <w:pPr>
        <w:pStyle w:val="ListParagraph"/>
        <w:numPr>
          <w:ilvl w:val="2"/>
          <w:numId w:val="31"/>
        </w:numPr>
        <w:spacing w:before="0" w:after="0"/>
      </w:pPr>
      <w:r w:rsidRPr="002B6B0D">
        <w:t>Leak cost between minimum of $0.00 and maximum of $0.00MM</w:t>
      </w:r>
    </w:p>
    <w:p w14:paraId="464905DF" w14:textId="77777777" w:rsidR="00740FF6" w:rsidRPr="002B6B0D" w:rsidRDefault="00740FF6" w:rsidP="006E2336">
      <w:pPr>
        <w:pStyle w:val="ListParagraph"/>
        <w:numPr>
          <w:ilvl w:val="2"/>
          <w:numId w:val="31"/>
        </w:numPr>
        <w:spacing w:before="0" w:after="0"/>
      </w:pPr>
      <w:r w:rsidRPr="002B6B0D">
        <w:t>Leak scenario yielded 1.0 intersections with structures, with minimum of 0.0 and maximum of 0.0 of population impacted.</w:t>
      </w:r>
    </w:p>
    <w:p w14:paraId="7A730CB5" w14:textId="77777777" w:rsidR="00740FF6" w:rsidRPr="002B6B0D" w:rsidRDefault="00740FF6" w:rsidP="006E2336">
      <w:pPr>
        <w:pStyle w:val="ListParagraph"/>
        <w:numPr>
          <w:ilvl w:val="2"/>
          <w:numId w:val="31"/>
        </w:numPr>
        <w:spacing w:before="0" w:after="0"/>
      </w:pPr>
      <w:r w:rsidRPr="002B6B0D">
        <w:t>Leak hazard radius distributed between minimum of 3.95 and maximum of 3.95 meters.</w:t>
      </w:r>
    </w:p>
    <w:p w14:paraId="2ABB6DA6" w14:textId="77777777" w:rsidR="00740FF6" w:rsidRPr="002B6B0D" w:rsidRDefault="00740FF6" w:rsidP="006E2336">
      <w:pPr>
        <w:pStyle w:val="ListParagraph"/>
        <w:numPr>
          <w:ilvl w:val="2"/>
          <w:numId w:val="31"/>
        </w:numPr>
        <w:spacing w:before="0" w:after="0"/>
      </w:pPr>
      <w:r w:rsidRPr="002B6B0D">
        <w:t>Rupture cost between minimum of $0.00 and maximum of $21.89MM</w:t>
      </w:r>
    </w:p>
    <w:p w14:paraId="736A3060" w14:textId="77777777" w:rsidR="00740FF6" w:rsidRPr="002B6B0D" w:rsidRDefault="00740FF6" w:rsidP="006E2336">
      <w:pPr>
        <w:pStyle w:val="ListParagraph"/>
        <w:numPr>
          <w:ilvl w:val="2"/>
          <w:numId w:val="31"/>
        </w:numPr>
        <w:spacing w:before="0" w:after="0"/>
      </w:pPr>
      <w:r w:rsidRPr="002B6B0D">
        <w:t>Rupture scenario yielded 11.0 intersections with structures, with minimum of 0.0 and maximum of 2.28 of population impacted</w:t>
      </w:r>
    </w:p>
    <w:p w14:paraId="4BCEC01F" w14:textId="77777777" w:rsidR="00740FF6" w:rsidRPr="002B6B0D" w:rsidRDefault="00740FF6" w:rsidP="006E2336">
      <w:pPr>
        <w:pStyle w:val="ListParagraph"/>
        <w:numPr>
          <w:ilvl w:val="2"/>
          <w:numId w:val="31"/>
        </w:numPr>
        <w:spacing w:before="0" w:after="0"/>
      </w:pPr>
      <w:r w:rsidRPr="002B6B0D">
        <w:t>Rupture hazard radius distributed between minimum of 42.02 and maximum of 42.02 meters.</w:t>
      </w:r>
    </w:p>
    <w:p w14:paraId="55AD38CE" w14:textId="77777777" w:rsidR="00740FF6" w:rsidRPr="002B6B0D" w:rsidRDefault="00740FF6" w:rsidP="006E2336">
      <w:pPr>
        <w:pStyle w:val="ListParagraph"/>
        <w:numPr>
          <w:ilvl w:val="2"/>
          <w:numId w:val="31"/>
        </w:numPr>
        <w:spacing w:before="0" w:after="0"/>
      </w:pPr>
      <w:r w:rsidRPr="002B6B0D">
        <w:t>Puncture cost between minimum of $0.00 and maximum of $0.00MM</w:t>
      </w:r>
    </w:p>
    <w:p w14:paraId="716924FA" w14:textId="77777777" w:rsidR="00740FF6" w:rsidRPr="002B6B0D" w:rsidRDefault="00740FF6" w:rsidP="006E2336">
      <w:pPr>
        <w:pStyle w:val="ListParagraph"/>
        <w:numPr>
          <w:ilvl w:val="2"/>
          <w:numId w:val="31"/>
        </w:numPr>
        <w:spacing w:before="0" w:after="0"/>
      </w:pPr>
      <w:r w:rsidRPr="002B6B0D">
        <w:t>Puncture scenario yielded 2.0 intersections with structures, with minimum of 0.0 and maximum of 0.0 of population impacted</w:t>
      </w:r>
    </w:p>
    <w:p w14:paraId="69BC8B78" w14:textId="77777777" w:rsidR="00740FF6" w:rsidRPr="002B6B0D" w:rsidRDefault="00740FF6" w:rsidP="006E2336">
      <w:pPr>
        <w:pStyle w:val="ListParagraph"/>
        <w:numPr>
          <w:ilvl w:val="2"/>
          <w:numId w:val="31"/>
        </w:numPr>
        <w:spacing w:before="0" w:after="0"/>
      </w:pPr>
      <w:r w:rsidRPr="002B6B0D">
        <w:t>Puncture hazard radius distributed between minimum of 15.77 and maximum of 15.77 meters.</w:t>
      </w:r>
    </w:p>
    <w:p w14:paraId="013F7628" w14:textId="77777777" w:rsidR="00740FF6" w:rsidRPr="002B6B0D" w:rsidRDefault="00740FF6" w:rsidP="006E2336">
      <w:pPr>
        <w:pStyle w:val="ListParagraph"/>
        <w:numPr>
          <w:ilvl w:val="2"/>
          <w:numId w:val="31"/>
        </w:numPr>
        <w:spacing w:before="0" w:after="0"/>
      </w:pPr>
      <w:r w:rsidRPr="002B6B0D">
        <w:t>Product type is Crude Oil.</w:t>
      </w:r>
    </w:p>
    <w:p w14:paraId="7AA47DCC" w14:textId="77777777" w:rsidR="00740FF6" w:rsidRPr="002B6B0D" w:rsidRDefault="00740FF6" w:rsidP="006E2336">
      <w:pPr>
        <w:pStyle w:val="ListParagraph"/>
        <w:numPr>
          <w:ilvl w:val="2"/>
          <w:numId w:val="31"/>
        </w:numPr>
        <w:spacing w:before="0" w:after="0"/>
      </w:pPr>
      <w:r w:rsidRPr="002B6B0D">
        <w:t>Class area location is/are 1.0.</w:t>
      </w:r>
    </w:p>
    <w:p w14:paraId="137AEDD4" w14:textId="77777777" w:rsidR="00740FF6" w:rsidRPr="002B6B0D" w:rsidRDefault="00740FF6" w:rsidP="006E2336">
      <w:pPr>
        <w:pStyle w:val="ListParagraph"/>
        <w:numPr>
          <w:ilvl w:val="1"/>
          <w:numId w:val="31"/>
        </w:numPr>
        <w:spacing w:before="0" w:after="0"/>
      </w:pPr>
      <w:r w:rsidRPr="002B6B0D">
        <w:t>Total length driven by Environmental: 20677.35 meters.</w:t>
      </w:r>
    </w:p>
    <w:p w14:paraId="6E02A0A0" w14:textId="77777777" w:rsidR="00740FF6" w:rsidRPr="002B6B0D" w:rsidRDefault="00740FF6" w:rsidP="006E2336">
      <w:pPr>
        <w:pStyle w:val="ListParagraph"/>
        <w:numPr>
          <w:ilvl w:val="1"/>
          <w:numId w:val="31"/>
        </w:numPr>
        <w:spacing w:before="0" w:after="0"/>
      </w:pPr>
      <w:r w:rsidRPr="002B6B0D">
        <w:t>Environmental Cost distributed between minimum of $0.32 and maximum of $2.22MM:</w:t>
      </w:r>
    </w:p>
    <w:p w14:paraId="75D90652" w14:textId="77777777" w:rsidR="00740FF6" w:rsidRPr="002B6B0D" w:rsidRDefault="00740FF6" w:rsidP="006E2336">
      <w:pPr>
        <w:pStyle w:val="ListParagraph"/>
        <w:numPr>
          <w:ilvl w:val="2"/>
          <w:numId w:val="31"/>
        </w:numPr>
        <w:spacing w:before="0" w:after="0"/>
      </w:pPr>
      <w:r w:rsidRPr="002B6B0D">
        <w:t>Leak cost between minimum of $0.18 and maximum of $0.38MM</w:t>
      </w:r>
    </w:p>
    <w:p w14:paraId="21D45CB8" w14:textId="77777777" w:rsidR="00740FF6" w:rsidRPr="002B6B0D" w:rsidRDefault="00740FF6" w:rsidP="006E2336">
      <w:pPr>
        <w:pStyle w:val="ListParagraph"/>
        <w:numPr>
          <w:ilvl w:val="2"/>
          <w:numId w:val="31"/>
        </w:numPr>
        <w:spacing w:before="0" w:after="0"/>
      </w:pPr>
      <w:r w:rsidRPr="002B6B0D">
        <w:t>Leak spill volume between a minimum of 1691.87 and maximum of 2146.46 gallons</w:t>
      </w:r>
    </w:p>
    <w:p w14:paraId="6AF5CC18" w14:textId="77777777" w:rsidR="00740FF6" w:rsidRPr="002B6B0D" w:rsidRDefault="00740FF6" w:rsidP="006E2336">
      <w:pPr>
        <w:pStyle w:val="ListParagraph"/>
        <w:numPr>
          <w:ilvl w:val="2"/>
          <w:numId w:val="31"/>
        </w:numPr>
        <w:spacing w:before="0" w:after="0"/>
      </w:pPr>
      <w:r w:rsidRPr="002B6B0D">
        <w:t>Rupture cost between minimum of $0.48 and maximum of $6.15MM</w:t>
      </w:r>
    </w:p>
    <w:p w14:paraId="72A398F8" w14:textId="77777777" w:rsidR="00740FF6" w:rsidRPr="002B6B0D" w:rsidRDefault="00740FF6" w:rsidP="006E2336">
      <w:pPr>
        <w:pStyle w:val="ListParagraph"/>
        <w:numPr>
          <w:ilvl w:val="2"/>
          <w:numId w:val="31"/>
        </w:numPr>
        <w:spacing w:before="0" w:after="0"/>
      </w:pPr>
      <w:r w:rsidRPr="002B6B0D">
        <w:t>Rupture spill volume is between a minimum of 4509.16 and maximum of 34560.63 gallons</w:t>
      </w:r>
    </w:p>
    <w:p w14:paraId="093063CC" w14:textId="77777777" w:rsidR="00740FF6" w:rsidRPr="002B6B0D" w:rsidRDefault="00740FF6" w:rsidP="006E2336">
      <w:pPr>
        <w:pStyle w:val="ListParagraph"/>
        <w:numPr>
          <w:ilvl w:val="2"/>
          <w:numId w:val="31"/>
        </w:numPr>
        <w:spacing w:before="0" w:after="0"/>
      </w:pPr>
      <w:r w:rsidRPr="002B6B0D">
        <w:t>Puncture cost between minimum of $5.89 and maximum of $12.55MM</w:t>
      </w:r>
    </w:p>
    <w:p w14:paraId="20714CC6" w14:textId="77777777" w:rsidR="00740FF6" w:rsidRPr="002B6B0D" w:rsidRDefault="00740FF6" w:rsidP="006E2336">
      <w:pPr>
        <w:pStyle w:val="ListParagraph"/>
        <w:numPr>
          <w:ilvl w:val="2"/>
          <w:numId w:val="31"/>
        </w:numPr>
        <w:spacing w:before="0" w:after="0"/>
      </w:pPr>
      <w:r w:rsidRPr="002B6B0D">
        <w:t>Puncture spill volume is between a minimum of 55590.98 and maximum of 70527.72 gallons</w:t>
      </w:r>
    </w:p>
    <w:p w14:paraId="359AFC3B" w14:textId="77777777" w:rsidR="00740FF6" w:rsidRPr="002B6B0D" w:rsidRDefault="00740FF6" w:rsidP="006E2336">
      <w:pPr>
        <w:pStyle w:val="ListParagraph"/>
        <w:numPr>
          <w:ilvl w:val="2"/>
          <w:numId w:val="31"/>
        </w:numPr>
        <w:spacing w:before="0" w:after="0"/>
      </w:pPr>
      <w:r w:rsidRPr="002B6B0D">
        <w:t xml:space="preserve">Land use distributed as </w:t>
      </w:r>
    </w:p>
    <w:p w14:paraId="15CB3509" w14:textId="77777777" w:rsidR="00740FF6" w:rsidRPr="002B6B0D" w:rsidRDefault="00740FF6" w:rsidP="006E2336">
      <w:pPr>
        <w:pStyle w:val="ListParagraph"/>
        <w:numPr>
          <w:ilvl w:val="3"/>
          <w:numId w:val="31"/>
        </w:numPr>
        <w:spacing w:before="0" w:after="0"/>
      </w:pPr>
      <w:r w:rsidRPr="002B6B0D">
        <w:t>Agricultural: 19,716.60</w:t>
      </w:r>
    </w:p>
    <w:p w14:paraId="2FBE4654" w14:textId="77777777" w:rsidR="00740FF6" w:rsidRPr="002B6B0D" w:rsidRDefault="00740FF6" w:rsidP="006E2336">
      <w:pPr>
        <w:pStyle w:val="ListParagraph"/>
        <w:numPr>
          <w:ilvl w:val="3"/>
          <w:numId w:val="31"/>
        </w:numPr>
        <w:spacing w:before="0" w:after="0"/>
      </w:pPr>
      <w:r w:rsidRPr="002B6B0D">
        <w:t>Forested: 945.01</w:t>
      </w:r>
    </w:p>
    <w:p w14:paraId="319CD6DD" w14:textId="77777777" w:rsidR="00740FF6" w:rsidRPr="002B6B0D" w:rsidRDefault="00740FF6" w:rsidP="006E2336">
      <w:pPr>
        <w:pStyle w:val="ListParagraph"/>
        <w:numPr>
          <w:ilvl w:val="3"/>
          <w:numId w:val="31"/>
        </w:numPr>
        <w:spacing w:before="0" w:after="0"/>
      </w:pPr>
      <w:r w:rsidRPr="002B6B0D">
        <w:t>Water Course: 99.85</w:t>
      </w:r>
    </w:p>
    <w:p w14:paraId="68EBA7A9" w14:textId="77777777" w:rsidR="00740FF6" w:rsidRPr="002B6B0D" w:rsidRDefault="00740FF6" w:rsidP="006E2336">
      <w:pPr>
        <w:pStyle w:val="ListParagraph"/>
        <w:numPr>
          <w:ilvl w:val="0"/>
          <w:numId w:val="31"/>
        </w:numPr>
        <w:spacing w:before="0" w:after="0"/>
      </w:pPr>
      <w:r w:rsidRPr="002B6B0D">
        <w:t>"ZN-70/ZN-89/ZN-90 NPS 8</w:t>
      </w:r>
    </w:p>
    <w:p w14:paraId="338BF442" w14:textId="77777777" w:rsidR="00740FF6" w:rsidRPr="002B6B0D" w:rsidRDefault="00740FF6" w:rsidP="006E2336">
      <w:pPr>
        <w:pStyle w:val="ListParagraph"/>
        <w:numPr>
          <w:ilvl w:val="1"/>
          <w:numId w:val="31"/>
        </w:numPr>
        <w:spacing w:before="0" w:after="0"/>
      </w:pPr>
      <w:r w:rsidRPr="002B6B0D">
        <w:t>Total Cumulative Length (m):</w:t>
      </w:r>
      <w:r w:rsidRPr="002B6B0D">
        <w:tab/>
        <w:t>16094.08</w:t>
      </w:r>
    </w:p>
    <w:p w14:paraId="1B26571A"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28E85318" w14:textId="77777777" w:rsidR="00740FF6" w:rsidRPr="002B6B0D" w:rsidRDefault="00740FF6" w:rsidP="006E2336">
      <w:pPr>
        <w:pStyle w:val="ListParagraph"/>
        <w:numPr>
          <w:ilvl w:val="2"/>
          <w:numId w:val="31"/>
        </w:numPr>
        <w:spacing w:before="0" w:after="0"/>
      </w:pPr>
      <w:r w:rsidRPr="002B6B0D">
        <w:t>Installation date between minimum of 1968-01-01 and maximum of 1968-01-01</w:t>
      </w:r>
    </w:p>
    <w:p w14:paraId="73C8809B" w14:textId="77777777" w:rsidR="00740FF6" w:rsidRPr="002B6B0D" w:rsidRDefault="00740FF6" w:rsidP="006E2336">
      <w:pPr>
        <w:pStyle w:val="ListParagraph"/>
        <w:numPr>
          <w:ilvl w:val="2"/>
          <w:numId w:val="31"/>
        </w:numPr>
        <w:spacing w:before="0" w:after="0"/>
      </w:pPr>
      <w:r w:rsidRPr="002B6B0D">
        <w:t>Pipe seam type of ERW</w:t>
      </w:r>
    </w:p>
    <w:p w14:paraId="6DFA9FAF" w14:textId="77777777" w:rsidR="00740FF6" w:rsidRPr="002B6B0D" w:rsidRDefault="00740FF6" w:rsidP="006E2336">
      <w:pPr>
        <w:pStyle w:val="ListParagraph"/>
        <w:numPr>
          <w:ilvl w:val="2"/>
          <w:numId w:val="31"/>
        </w:numPr>
        <w:spacing w:before="0" w:after="0"/>
      </w:pPr>
      <w:r w:rsidRPr="002B6B0D">
        <w:lastRenderedPageBreak/>
        <w:t>Maximum Operating Stress percentage between minimum of 30.33 and maximum of 44.69% SMYS</w:t>
      </w:r>
    </w:p>
    <w:p w14:paraId="42CCF3A3" w14:textId="77777777" w:rsidR="00740FF6" w:rsidRPr="002B6B0D" w:rsidRDefault="00740FF6" w:rsidP="006E2336">
      <w:pPr>
        <w:pStyle w:val="ListParagraph"/>
        <w:numPr>
          <w:ilvl w:val="1"/>
          <w:numId w:val="31"/>
        </w:numPr>
        <w:spacing w:before="0" w:after="0"/>
      </w:pPr>
      <w:r w:rsidRPr="002B6B0D">
        <w:t>Consequence of failure distributed between minimum of $12.00 and maximum of $21.10MM</w:t>
      </w:r>
    </w:p>
    <w:p w14:paraId="4BAB7FD1" w14:textId="77777777" w:rsidR="00740FF6" w:rsidRPr="002B6B0D" w:rsidRDefault="00740FF6" w:rsidP="006E2336">
      <w:pPr>
        <w:pStyle w:val="ListParagraph"/>
        <w:numPr>
          <w:ilvl w:val="1"/>
          <w:numId w:val="31"/>
        </w:numPr>
        <w:spacing w:before="0" w:after="0"/>
      </w:pPr>
      <w:r w:rsidRPr="002B6B0D">
        <w:t>Total length driven by Environmental: 16094.08 meters.</w:t>
      </w:r>
    </w:p>
    <w:p w14:paraId="0D535955" w14:textId="77777777" w:rsidR="00740FF6" w:rsidRPr="002B6B0D" w:rsidRDefault="00740FF6" w:rsidP="006E2336">
      <w:pPr>
        <w:pStyle w:val="ListParagraph"/>
        <w:numPr>
          <w:ilvl w:val="1"/>
          <w:numId w:val="31"/>
        </w:numPr>
        <w:spacing w:before="0" w:after="0"/>
      </w:pPr>
      <w:r w:rsidRPr="002B6B0D">
        <w:t>Environmental Cost distributed between minimum of $11.67 and maximum of $20.72MM:</w:t>
      </w:r>
    </w:p>
    <w:p w14:paraId="5196D4A4" w14:textId="77777777" w:rsidR="00740FF6" w:rsidRPr="002B6B0D" w:rsidRDefault="00740FF6" w:rsidP="006E2336">
      <w:pPr>
        <w:pStyle w:val="ListParagraph"/>
        <w:numPr>
          <w:ilvl w:val="2"/>
          <w:numId w:val="31"/>
        </w:numPr>
        <w:spacing w:before="0" w:after="0"/>
      </w:pPr>
      <w:r w:rsidRPr="002B6B0D">
        <w:t>Leak cost between minimum of $0.15 and maximum of $0.26MM</w:t>
      </w:r>
    </w:p>
    <w:p w14:paraId="22686B5A" w14:textId="77777777" w:rsidR="00740FF6" w:rsidRPr="002B6B0D" w:rsidRDefault="00740FF6" w:rsidP="006E2336">
      <w:pPr>
        <w:pStyle w:val="ListParagraph"/>
        <w:numPr>
          <w:ilvl w:val="2"/>
          <w:numId w:val="31"/>
        </w:numPr>
        <w:spacing w:before="0" w:after="0"/>
      </w:pPr>
      <w:r w:rsidRPr="002B6B0D">
        <w:t>Leak spill volume between a minimum of 1398.53 and maximum of 1606.02 gallons</w:t>
      </w:r>
    </w:p>
    <w:p w14:paraId="1AEB1205" w14:textId="77777777" w:rsidR="00740FF6" w:rsidRPr="002B6B0D" w:rsidRDefault="00740FF6" w:rsidP="006E2336">
      <w:pPr>
        <w:pStyle w:val="ListParagraph"/>
        <w:numPr>
          <w:ilvl w:val="2"/>
          <w:numId w:val="31"/>
        </w:numPr>
        <w:spacing w:before="0" w:after="0"/>
      </w:pPr>
      <w:r w:rsidRPr="002B6B0D">
        <w:t>Rupture cost between minimum of $71.14 and maximum of $123.62MM</w:t>
      </w:r>
    </w:p>
    <w:p w14:paraId="471F17BE" w14:textId="77777777" w:rsidR="00740FF6" w:rsidRPr="002B6B0D" w:rsidRDefault="00740FF6" w:rsidP="006E2336">
      <w:pPr>
        <w:pStyle w:val="ListParagraph"/>
        <w:numPr>
          <w:ilvl w:val="2"/>
          <w:numId w:val="31"/>
        </w:numPr>
        <w:spacing w:before="0" w:after="0"/>
      </w:pPr>
      <w:r w:rsidRPr="002B6B0D">
        <w:t>Rupture spill volume is between a minimum of 671208.81 and maximum of 770790.15 gallons</w:t>
      </w:r>
    </w:p>
    <w:p w14:paraId="0EDEAA45" w14:textId="77777777" w:rsidR="00740FF6" w:rsidRPr="002B6B0D" w:rsidRDefault="00740FF6" w:rsidP="006E2336">
      <w:pPr>
        <w:pStyle w:val="ListParagraph"/>
        <w:numPr>
          <w:ilvl w:val="2"/>
          <w:numId w:val="31"/>
        </w:numPr>
        <w:spacing w:before="0" w:after="0"/>
      </w:pPr>
      <w:r w:rsidRPr="002B6B0D">
        <w:t>Puncture cost between minimum of $4.87 and maximum of $8.46MM</w:t>
      </w:r>
    </w:p>
    <w:p w14:paraId="0F36CF2B" w14:textId="77777777" w:rsidR="00740FF6" w:rsidRPr="002B6B0D" w:rsidRDefault="00740FF6" w:rsidP="006E2336">
      <w:pPr>
        <w:pStyle w:val="ListParagraph"/>
        <w:numPr>
          <w:ilvl w:val="2"/>
          <w:numId w:val="31"/>
        </w:numPr>
        <w:spacing w:before="0" w:after="0"/>
      </w:pPr>
      <w:r w:rsidRPr="002B6B0D">
        <w:t>Puncture spill volume is between a minimum of 45952.54 and maximum of 52770.12 gallons</w:t>
      </w:r>
    </w:p>
    <w:p w14:paraId="44B65DA4" w14:textId="77777777" w:rsidR="00740FF6" w:rsidRPr="002B6B0D" w:rsidRDefault="00740FF6" w:rsidP="006E2336">
      <w:pPr>
        <w:pStyle w:val="ListParagraph"/>
        <w:numPr>
          <w:ilvl w:val="2"/>
          <w:numId w:val="31"/>
        </w:numPr>
        <w:spacing w:before="0" w:after="0"/>
      </w:pPr>
      <w:r w:rsidRPr="002B6B0D">
        <w:t xml:space="preserve">Land use distributed as </w:t>
      </w:r>
    </w:p>
    <w:p w14:paraId="23333F30" w14:textId="77777777" w:rsidR="00740FF6" w:rsidRPr="002B6B0D" w:rsidRDefault="00740FF6" w:rsidP="006E2336">
      <w:pPr>
        <w:pStyle w:val="ListParagraph"/>
        <w:numPr>
          <w:ilvl w:val="3"/>
          <w:numId w:val="31"/>
        </w:numPr>
        <w:spacing w:before="0" w:after="0"/>
      </w:pPr>
      <w:r w:rsidRPr="002B6B0D">
        <w:t>Forested: 7,263.99</w:t>
      </w:r>
    </w:p>
    <w:p w14:paraId="000BC96B" w14:textId="77777777" w:rsidR="00740FF6" w:rsidRPr="002B6B0D" w:rsidRDefault="00740FF6" w:rsidP="006E2336">
      <w:pPr>
        <w:pStyle w:val="ListParagraph"/>
        <w:numPr>
          <w:ilvl w:val="3"/>
          <w:numId w:val="31"/>
        </w:numPr>
        <w:spacing w:before="0" w:after="0"/>
      </w:pPr>
      <w:r w:rsidRPr="002B6B0D">
        <w:t>Remote: 8,790.23</w:t>
      </w:r>
    </w:p>
    <w:p w14:paraId="5F3AAB17" w14:textId="77777777" w:rsidR="00740FF6" w:rsidRPr="002B6B0D" w:rsidRDefault="00740FF6" w:rsidP="006E2336">
      <w:pPr>
        <w:pStyle w:val="ListParagraph"/>
        <w:numPr>
          <w:ilvl w:val="3"/>
          <w:numId w:val="31"/>
        </w:numPr>
        <w:spacing w:before="0" w:after="0"/>
      </w:pPr>
      <w:r w:rsidRPr="002B6B0D">
        <w:t>Water Course: 39.86</w:t>
      </w:r>
    </w:p>
    <w:p w14:paraId="68C28B6A" w14:textId="77777777" w:rsidR="00740FF6" w:rsidRPr="002B6B0D" w:rsidRDefault="00740FF6" w:rsidP="006E2336">
      <w:pPr>
        <w:pStyle w:val="ListParagraph"/>
        <w:numPr>
          <w:ilvl w:val="0"/>
          <w:numId w:val="31"/>
        </w:numPr>
        <w:spacing w:before="0" w:after="0"/>
      </w:pPr>
      <w:r w:rsidRPr="002B6B0D">
        <w:t>"SYLVAN LAKE 01-21 TO 13-32 NPS 4</w:t>
      </w:r>
    </w:p>
    <w:p w14:paraId="0A6B44DE" w14:textId="77777777" w:rsidR="00740FF6" w:rsidRPr="002B6B0D" w:rsidRDefault="00740FF6" w:rsidP="006E2336">
      <w:pPr>
        <w:pStyle w:val="ListParagraph"/>
        <w:numPr>
          <w:ilvl w:val="1"/>
          <w:numId w:val="31"/>
        </w:numPr>
        <w:spacing w:before="0" w:after="0"/>
      </w:pPr>
      <w:r w:rsidRPr="002B6B0D">
        <w:t>Total Cumulative Length (m):</w:t>
      </w:r>
      <w:r w:rsidRPr="002B6B0D">
        <w:tab/>
        <w:t>13938.58</w:t>
      </w:r>
    </w:p>
    <w:p w14:paraId="503DA694"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682C62DD" w14:textId="77777777" w:rsidR="00740FF6" w:rsidRPr="002B6B0D" w:rsidRDefault="00740FF6" w:rsidP="006E2336">
      <w:pPr>
        <w:pStyle w:val="ListParagraph"/>
        <w:numPr>
          <w:ilvl w:val="2"/>
          <w:numId w:val="31"/>
        </w:numPr>
        <w:spacing w:before="0" w:after="0"/>
      </w:pPr>
      <w:r w:rsidRPr="002B6B0D">
        <w:t>Installation date between minimum of 1967-01-01 and maximum of 1967-01-01</w:t>
      </w:r>
    </w:p>
    <w:p w14:paraId="09D9B618" w14:textId="77777777" w:rsidR="00740FF6" w:rsidRPr="002B6B0D" w:rsidRDefault="00740FF6" w:rsidP="006E2336">
      <w:pPr>
        <w:pStyle w:val="ListParagraph"/>
        <w:numPr>
          <w:ilvl w:val="2"/>
          <w:numId w:val="31"/>
        </w:numPr>
        <w:spacing w:before="0" w:after="0"/>
      </w:pPr>
      <w:r w:rsidRPr="002B6B0D">
        <w:t>Pipe seam type of ERW</w:t>
      </w:r>
    </w:p>
    <w:p w14:paraId="002B693A" w14:textId="77777777" w:rsidR="00740FF6" w:rsidRPr="002B6B0D" w:rsidRDefault="00740FF6" w:rsidP="006E2336">
      <w:pPr>
        <w:pStyle w:val="ListParagraph"/>
        <w:numPr>
          <w:ilvl w:val="2"/>
          <w:numId w:val="31"/>
        </w:numPr>
        <w:spacing w:before="0" w:after="0"/>
      </w:pPr>
      <w:r w:rsidRPr="002B6B0D">
        <w:t>Maximum Operating Stress percentage between minimum of 41.07 and maximum of 61.77% SMYS</w:t>
      </w:r>
    </w:p>
    <w:p w14:paraId="1C707385" w14:textId="77777777" w:rsidR="00740FF6" w:rsidRPr="002B6B0D" w:rsidRDefault="00740FF6" w:rsidP="006E2336">
      <w:pPr>
        <w:pStyle w:val="ListParagraph"/>
        <w:numPr>
          <w:ilvl w:val="1"/>
          <w:numId w:val="31"/>
        </w:numPr>
        <w:spacing w:before="0" w:after="0"/>
      </w:pPr>
      <w:r w:rsidRPr="002B6B0D">
        <w:t>Consequence of failure distributed between minimum of $0.37 and maximum of $4.81MM</w:t>
      </w:r>
    </w:p>
    <w:p w14:paraId="210C778F" w14:textId="77777777" w:rsidR="00740FF6" w:rsidRPr="002B6B0D" w:rsidRDefault="00740FF6" w:rsidP="006E2336">
      <w:pPr>
        <w:pStyle w:val="ListParagraph"/>
        <w:numPr>
          <w:ilvl w:val="1"/>
          <w:numId w:val="31"/>
        </w:numPr>
        <w:spacing w:before="0" w:after="0"/>
      </w:pPr>
      <w:r w:rsidRPr="002B6B0D">
        <w:t>Total length driven by Safety: 85.52 meters.</w:t>
      </w:r>
    </w:p>
    <w:p w14:paraId="76535A53" w14:textId="77777777" w:rsidR="00740FF6" w:rsidRPr="002B6B0D" w:rsidRDefault="00740FF6" w:rsidP="006E2336">
      <w:pPr>
        <w:pStyle w:val="ListParagraph"/>
        <w:numPr>
          <w:ilvl w:val="1"/>
          <w:numId w:val="31"/>
        </w:numPr>
        <w:spacing w:before="0" w:after="0"/>
      </w:pPr>
      <w:r w:rsidRPr="002B6B0D">
        <w:t>Safety Cost distributed between minimum of $0.00 and maximum of $4.27MM:</w:t>
      </w:r>
    </w:p>
    <w:p w14:paraId="76BD16E3" w14:textId="77777777" w:rsidR="00740FF6" w:rsidRPr="002B6B0D" w:rsidRDefault="00740FF6" w:rsidP="006E2336">
      <w:pPr>
        <w:pStyle w:val="ListParagraph"/>
        <w:numPr>
          <w:ilvl w:val="2"/>
          <w:numId w:val="31"/>
        </w:numPr>
        <w:spacing w:before="0" w:after="0"/>
      </w:pPr>
      <w:r w:rsidRPr="002B6B0D">
        <w:t>Leak cost between minimum of $0.00 and maximum of $0.00MM</w:t>
      </w:r>
    </w:p>
    <w:p w14:paraId="4F2402AB" w14:textId="77777777" w:rsidR="00740FF6" w:rsidRPr="002B6B0D" w:rsidRDefault="00740FF6" w:rsidP="006E2336">
      <w:pPr>
        <w:pStyle w:val="ListParagraph"/>
        <w:numPr>
          <w:ilvl w:val="2"/>
          <w:numId w:val="31"/>
        </w:numPr>
        <w:spacing w:before="0" w:after="0"/>
      </w:pPr>
      <w:r w:rsidRPr="002B6B0D">
        <w:t>Leak scenario yielded 13.0 intersections with structures, with minimum of 0.0 and maximum of 0.0 of population impacted.</w:t>
      </w:r>
    </w:p>
    <w:p w14:paraId="33872BDE" w14:textId="77777777" w:rsidR="00740FF6" w:rsidRPr="002B6B0D" w:rsidRDefault="00740FF6" w:rsidP="006E2336">
      <w:pPr>
        <w:pStyle w:val="ListParagraph"/>
        <w:numPr>
          <w:ilvl w:val="2"/>
          <w:numId w:val="31"/>
        </w:numPr>
        <w:spacing w:before="0" w:after="0"/>
      </w:pPr>
      <w:r w:rsidRPr="002B6B0D">
        <w:t>Leak hazard radius distributed between minimum of 19.59 and maximum of 19.59 meters.</w:t>
      </w:r>
    </w:p>
    <w:p w14:paraId="63AAC401" w14:textId="77777777" w:rsidR="00740FF6" w:rsidRPr="002B6B0D" w:rsidRDefault="00740FF6" w:rsidP="006E2336">
      <w:pPr>
        <w:pStyle w:val="ListParagraph"/>
        <w:numPr>
          <w:ilvl w:val="2"/>
          <w:numId w:val="31"/>
        </w:numPr>
        <w:spacing w:before="0" w:after="0"/>
      </w:pPr>
      <w:r w:rsidRPr="002B6B0D">
        <w:t>Rupture cost between minimum of $0.00 and maximum of $21.89MM</w:t>
      </w:r>
    </w:p>
    <w:p w14:paraId="292E4AD5" w14:textId="77777777" w:rsidR="00740FF6" w:rsidRPr="002B6B0D" w:rsidRDefault="00740FF6" w:rsidP="006E2336">
      <w:pPr>
        <w:pStyle w:val="ListParagraph"/>
        <w:numPr>
          <w:ilvl w:val="2"/>
          <w:numId w:val="31"/>
        </w:numPr>
        <w:spacing w:before="0" w:after="0"/>
      </w:pPr>
      <w:r w:rsidRPr="002B6B0D">
        <w:t>Rupture scenario yielded 21.0 intersections with structures, with minimum of 0.0 and maximum of 2.28 of population impacted</w:t>
      </w:r>
    </w:p>
    <w:p w14:paraId="6FF99981" w14:textId="77777777" w:rsidR="00740FF6" w:rsidRPr="002B6B0D" w:rsidRDefault="00740FF6" w:rsidP="006E2336">
      <w:pPr>
        <w:pStyle w:val="ListParagraph"/>
        <w:numPr>
          <w:ilvl w:val="2"/>
          <w:numId w:val="31"/>
        </w:numPr>
        <w:spacing w:before="0" w:after="0"/>
      </w:pPr>
      <w:r w:rsidRPr="002B6B0D">
        <w:t>Rupture hazard radius distributed between minimum of 85.15 and maximum of 85.15 meters.</w:t>
      </w:r>
    </w:p>
    <w:p w14:paraId="5582D8AE" w14:textId="77777777" w:rsidR="00740FF6" w:rsidRPr="002B6B0D" w:rsidRDefault="00740FF6" w:rsidP="006E2336">
      <w:pPr>
        <w:pStyle w:val="ListParagraph"/>
        <w:numPr>
          <w:ilvl w:val="2"/>
          <w:numId w:val="31"/>
        </w:numPr>
        <w:spacing w:before="0" w:after="0"/>
      </w:pPr>
      <w:r w:rsidRPr="002B6B0D">
        <w:t>Puncture cost between minimum of $0.00 and maximum of $0.00MM</w:t>
      </w:r>
    </w:p>
    <w:p w14:paraId="17BF7DEE" w14:textId="77777777" w:rsidR="00740FF6" w:rsidRPr="002B6B0D" w:rsidRDefault="00740FF6" w:rsidP="006E2336">
      <w:pPr>
        <w:pStyle w:val="ListParagraph"/>
        <w:numPr>
          <w:ilvl w:val="2"/>
          <w:numId w:val="31"/>
        </w:numPr>
        <w:spacing w:before="0" w:after="0"/>
      </w:pPr>
      <w:r w:rsidRPr="002B6B0D">
        <w:t>Puncture scenario yielded 19.0 intersections with structures, with minimum of 0.0 and maximum of 0.0 of population impacted</w:t>
      </w:r>
    </w:p>
    <w:p w14:paraId="284ECA76" w14:textId="77777777" w:rsidR="00740FF6" w:rsidRPr="002B6B0D" w:rsidRDefault="00740FF6" w:rsidP="006E2336">
      <w:pPr>
        <w:pStyle w:val="ListParagraph"/>
        <w:numPr>
          <w:ilvl w:val="2"/>
          <w:numId w:val="31"/>
        </w:numPr>
        <w:spacing w:before="0" w:after="0"/>
      </w:pPr>
      <w:r w:rsidRPr="002B6B0D">
        <w:t>Puncture hazard radius distributed between minimum of 53.75 and maximum of 53.75 meters.</w:t>
      </w:r>
    </w:p>
    <w:p w14:paraId="71B9D0C7" w14:textId="77777777" w:rsidR="00740FF6" w:rsidRPr="002B6B0D" w:rsidRDefault="00740FF6" w:rsidP="006E2336">
      <w:pPr>
        <w:pStyle w:val="ListParagraph"/>
        <w:numPr>
          <w:ilvl w:val="2"/>
          <w:numId w:val="31"/>
        </w:numPr>
        <w:spacing w:before="0" w:after="0"/>
      </w:pPr>
      <w:r w:rsidRPr="002B6B0D">
        <w:t>Product type is Butane/Condensate.</w:t>
      </w:r>
    </w:p>
    <w:p w14:paraId="008B602D" w14:textId="77777777" w:rsidR="00740FF6" w:rsidRPr="002B6B0D" w:rsidRDefault="00740FF6" w:rsidP="006E2336">
      <w:pPr>
        <w:pStyle w:val="ListParagraph"/>
        <w:numPr>
          <w:ilvl w:val="2"/>
          <w:numId w:val="31"/>
        </w:numPr>
        <w:spacing w:before="0" w:after="0"/>
      </w:pPr>
      <w:r w:rsidRPr="002B6B0D">
        <w:t>Class area location is/are 1.0.</w:t>
      </w:r>
    </w:p>
    <w:p w14:paraId="7DF557D0" w14:textId="77777777" w:rsidR="00740FF6" w:rsidRPr="002B6B0D" w:rsidRDefault="00740FF6" w:rsidP="006E2336">
      <w:pPr>
        <w:pStyle w:val="ListParagraph"/>
        <w:numPr>
          <w:ilvl w:val="1"/>
          <w:numId w:val="31"/>
        </w:numPr>
        <w:spacing w:before="0" w:after="0"/>
      </w:pPr>
      <w:r w:rsidRPr="002B6B0D">
        <w:t>Total length driven by Environmental: 13315.37 meters.</w:t>
      </w:r>
    </w:p>
    <w:p w14:paraId="4836D2FB" w14:textId="77777777" w:rsidR="00740FF6" w:rsidRPr="002B6B0D" w:rsidRDefault="00740FF6" w:rsidP="006E2336">
      <w:pPr>
        <w:pStyle w:val="ListParagraph"/>
        <w:numPr>
          <w:ilvl w:val="1"/>
          <w:numId w:val="31"/>
        </w:numPr>
        <w:spacing w:before="0" w:after="0"/>
      </w:pPr>
      <w:r w:rsidRPr="002B6B0D">
        <w:t>Environmental Cost distributed between minimum of $0.16 and maximum of $0.54MM:</w:t>
      </w:r>
    </w:p>
    <w:p w14:paraId="7A48B555" w14:textId="77777777" w:rsidR="00740FF6" w:rsidRPr="002B6B0D" w:rsidRDefault="00740FF6" w:rsidP="006E2336">
      <w:pPr>
        <w:pStyle w:val="ListParagraph"/>
        <w:numPr>
          <w:ilvl w:val="2"/>
          <w:numId w:val="31"/>
        </w:numPr>
        <w:spacing w:before="0" w:after="0"/>
      </w:pPr>
      <w:r w:rsidRPr="002B6B0D">
        <w:t>Leak cost between minimum of $0.09 and maximum of $0.18MM</w:t>
      </w:r>
    </w:p>
    <w:p w14:paraId="52616907" w14:textId="77777777" w:rsidR="00740FF6" w:rsidRPr="002B6B0D" w:rsidRDefault="00740FF6" w:rsidP="006E2336">
      <w:pPr>
        <w:pStyle w:val="ListParagraph"/>
        <w:numPr>
          <w:ilvl w:val="2"/>
          <w:numId w:val="31"/>
        </w:numPr>
        <w:spacing w:before="0" w:after="0"/>
      </w:pPr>
      <w:r w:rsidRPr="002B6B0D">
        <w:lastRenderedPageBreak/>
        <w:t>Leak spill volume between a minimum of 1883.71 and maximum of 2157.03 gallons</w:t>
      </w:r>
    </w:p>
    <w:p w14:paraId="7E0701CA" w14:textId="77777777" w:rsidR="00740FF6" w:rsidRPr="002B6B0D" w:rsidRDefault="00740FF6" w:rsidP="006E2336">
      <w:pPr>
        <w:pStyle w:val="ListParagraph"/>
        <w:numPr>
          <w:ilvl w:val="2"/>
          <w:numId w:val="31"/>
        </w:numPr>
        <w:spacing w:before="0" w:after="0"/>
      </w:pPr>
      <w:r w:rsidRPr="002B6B0D">
        <w:t>Rupture cost between minimum of $0.06 and maximum of $0.74MM</w:t>
      </w:r>
    </w:p>
    <w:p w14:paraId="6DDC90D3" w14:textId="77777777" w:rsidR="00740FF6" w:rsidRPr="002B6B0D" w:rsidRDefault="00740FF6" w:rsidP="006E2336">
      <w:pPr>
        <w:pStyle w:val="ListParagraph"/>
        <w:numPr>
          <w:ilvl w:val="2"/>
          <w:numId w:val="31"/>
        </w:numPr>
        <w:spacing w:before="0" w:after="0"/>
      </w:pPr>
      <w:r w:rsidRPr="002B6B0D">
        <w:t>Rupture spill volume is between a minimum of 1251.39 and maximum of 8935.04 gallons</w:t>
      </w:r>
    </w:p>
    <w:p w14:paraId="41ACE4F7" w14:textId="77777777" w:rsidR="00740FF6" w:rsidRPr="002B6B0D" w:rsidRDefault="00740FF6" w:rsidP="006E2336">
      <w:pPr>
        <w:pStyle w:val="ListParagraph"/>
        <w:numPr>
          <w:ilvl w:val="2"/>
          <w:numId w:val="31"/>
        </w:numPr>
        <w:spacing w:before="0" w:after="0"/>
      </w:pPr>
      <w:r w:rsidRPr="002B6B0D">
        <w:t>Puncture cost between minimum of $3.05 and maximum of $5.89MM</w:t>
      </w:r>
    </w:p>
    <w:p w14:paraId="20D8AA61" w14:textId="77777777" w:rsidR="00740FF6" w:rsidRPr="002B6B0D" w:rsidRDefault="00740FF6" w:rsidP="006E2336">
      <w:pPr>
        <w:pStyle w:val="ListParagraph"/>
        <w:numPr>
          <w:ilvl w:val="2"/>
          <w:numId w:val="31"/>
        </w:numPr>
        <w:spacing w:before="0" w:after="0"/>
      </w:pPr>
      <w:r w:rsidRPr="002B6B0D">
        <w:t>Puncture spill volume is between a minimum of 61894.42 and maximum of 70875.09 gallons</w:t>
      </w:r>
    </w:p>
    <w:p w14:paraId="330D0C21" w14:textId="77777777" w:rsidR="00740FF6" w:rsidRPr="002B6B0D" w:rsidRDefault="00740FF6" w:rsidP="006E2336">
      <w:pPr>
        <w:pStyle w:val="ListParagraph"/>
        <w:numPr>
          <w:ilvl w:val="2"/>
          <w:numId w:val="31"/>
        </w:numPr>
        <w:spacing w:before="0" w:after="0"/>
      </w:pPr>
      <w:r w:rsidRPr="002B6B0D">
        <w:t xml:space="preserve">Land use distributed as </w:t>
      </w:r>
    </w:p>
    <w:p w14:paraId="16970D01" w14:textId="77777777" w:rsidR="00740FF6" w:rsidRPr="002B6B0D" w:rsidRDefault="00740FF6" w:rsidP="006E2336">
      <w:pPr>
        <w:pStyle w:val="ListParagraph"/>
        <w:numPr>
          <w:ilvl w:val="3"/>
          <w:numId w:val="31"/>
        </w:numPr>
        <w:spacing w:before="0" w:after="0"/>
      </w:pPr>
      <w:r w:rsidRPr="002B6B0D">
        <w:t>Agricultural: 13,434.48</w:t>
      </w:r>
    </w:p>
    <w:p w14:paraId="3BDAAFFD" w14:textId="77777777" w:rsidR="00740FF6" w:rsidRPr="002B6B0D" w:rsidRDefault="00740FF6" w:rsidP="006E2336">
      <w:pPr>
        <w:pStyle w:val="ListParagraph"/>
        <w:numPr>
          <w:ilvl w:val="3"/>
          <w:numId w:val="31"/>
        </w:numPr>
        <w:spacing w:before="0" w:after="0"/>
      </w:pPr>
      <w:r w:rsidRPr="002B6B0D">
        <w:t>Forested: 308.69</w:t>
      </w:r>
    </w:p>
    <w:p w14:paraId="4F9E4178" w14:textId="77777777" w:rsidR="00740FF6" w:rsidRPr="002B6B0D" w:rsidRDefault="00740FF6" w:rsidP="006E2336">
      <w:pPr>
        <w:pStyle w:val="ListParagraph"/>
        <w:numPr>
          <w:ilvl w:val="3"/>
          <w:numId w:val="31"/>
        </w:numPr>
        <w:spacing w:before="0" w:after="0"/>
      </w:pPr>
      <w:r w:rsidRPr="002B6B0D">
        <w:t>Remote: 110.57</w:t>
      </w:r>
    </w:p>
    <w:p w14:paraId="05427A27" w14:textId="77777777" w:rsidR="00740FF6" w:rsidRPr="002B6B0D" w:rsidRDefault="00740FF6" w:rsidP="006E2336">
      <w:pPr>
        <w:pStyle w:val="ListParagraph"/>
        <w:numPr>
          <w:ilvl w:val="3"/>
          <w:numId w:val="31"/>
        </w:numPr>
        <w:spacing w:before="0" w:after="0"/>
      </w:pPr>
      <w:r w:rsidRPr="002B6B0D">
        <w:t>Water Course: 84.85</w:t>
      </w:r>
    </w:p>
    <w:p w14:paraId="6254F0AC" w14:textId="77777777" w:rsidR="00740FF6" w:rsidRPr="002B6B0D" w:rsidRDefault="00740FF6" w:rsidP="006E2336">
      <w:pPr>
        <w:pStyle w:val="ListParagraph"/>
        <w:numPr>
          <w:ilvl w:val="1"/>
          <w:numId w:val="31"/>
        </w:numPr>
        <w:spacing w:before="0" w:after="0"/>
      </w:pPr>
      <w:r w:rsidRPr="002B6B0D">
        <w:t>Total length driven by Economic Loss: 537.69 meters.</w:t>
      </w:r>
    </w:p>
    <w:p w14:paraId="6FA1F3C3" w14:textId="77777777" w:rsidR="00740FF6" w:rsidRPr="002B6B0D" w:rsidRDefault="00740FF6" w:rsidP="006E2336">
      <w:pPr>
        <w:pStyle w:val="ListParagraph"/>
        <w:numPr>
          <w:ilvl w:val="1"/>
          <w:numId w:val="31"/>
        </w:numPr>
        <w:spacing w:before="0" w:after="0"/>
      </w:pPr>
      <w:r w:rsidRPr="002B6B0D">
        <w:t>Economic Loss Cost distributed between minimum of $0.21 and maximum of $0.28MM:</w:t>
      </w:r>
    </w:p>
    <w:p w14:paraId="331174A7" w14:textId="77777777" w:rsidR="00740FF6" w:rsidRPr="002B6B0D" w:rsidRDefault="00740FF6" w:rsidP="006E2336">
      <w:pPr>
        <w:pStyle w:val="ListParagraph"/>
        <w:numPr>
          <w:ilvl w:val="2"/>
          <w:numId w:val="31"/>
        </w:numPr>
        <w:spacing w:before="0" w:after="0"/>
      </w:pPr>
      <w:r w:rsidRPr="002B6B0D">
        <w:t>Repair costs between minimum of $9,000.00 and maximum of $31,000.00.</w:t>
      </w:r>
    </w:p>
    <w:p w14:paraId="3FB50B67" w14:textId="77777777" w:rsidR="00740FF6" w:rsidRPr="002B6B0D" w:rsidRDefault="00740FF6" w:rsidP="006E2336">
      <w:pPr>
        <w:pStyle w:val="ListParagraph"/>
        <w:numPr>
          <w:ilvl w:val="2"/>
          <w:numId w:val="31"/>
        </w:numPr>
        <w:spacing w:before="0" w:after="0"/>
      </w:pPr>
      <w:r w:rsidRPr="002B6B0D">
        <w:t>Outage losses between minimum of $200,000.00 and maximum of $200,000.00.</w:t>
      </w:r>
    </w:p>
    <w:p w14:paraId="1F833501" w14:textId="77777777" w:rsidR="00740FF6" w:rsidRPr="002B6B0D" w:rsidRDefault="00740FF6" w:rsidP="006E2336">
      <w:pPr>
        <w:pStyle w:val="ListParagraph"/>
        <w:numPr>
          <w:ilvl w:val="2"/>
          <w:numId w:val="31"/>
        </w:numPr>
        <w:spacing w:before="0" w:after="0"/>
      </w:pPr>
      <w:r w:rsidRPr="002B6B0D">
        <w:t>Product type is Butane/Condensate.</w:t>
      </w:r>
    </w:p>
    <w:p w14:paraId="07951EE4" w14:textId="77777777" w:rsidR="00740FF6" w:rsidRPr="002B6B0D" w:rsidRDefault="00740FF6" w:rsidP="006E2336">
      <w:pPr>
        <w:pStyle w:val="ListParagraph"/>
        <w:numPr>
          <w:ilvl w:val="2"/>
          <w:numId w:val="31"/>
        </w:numPr>
        <w:spacing w:before="0" w:after="0"/>
      </w:pPr>
      <w:r w:rsidRPr="002B6B0D">
        <w:t>Leak cost between minimum of $0.21 and maximum of $0.24MM</w:t>
      </w:r>
    </w:p>
    <w:p w14:paraId="7ECEB4CA" w14:textId="77777777" w:rsidR="00740FF6" w:rsidRPr="002B6B0D" w:rsidRDefault="00740FF6" w:rsidP="006E2336">
      <w:pPr>
        <w:pStyle w:val="ListParagraph"/>
        <w:numPr>
          <w:ilvl w:val="2"/>
          <w:numId w:val="31"/>
        </w:numPr>
        <w:spacing w:before="0" w:after="0"/>
      </w:pPr>
      <w:r w:rsidRPr="002B6B0D">
        <w:t>Leak scenario yielded 13.0 intersections with structures, with minimum of $25,000.00 and maximum of $25,000.00 in cost of structures impacted.</w:t>
      </w:r>
    </w:p>
    <w:p w14:paraId="5AFAB0C7" w14:textId="77777777" w:rsidR="00740FF6" w:rsidRPr="002B6B0D" w:rsidRDefault="00740FF6" w:rsidP="006E2336">
      <w:pPr>
        <w:pStyle w:val="ListParagraph"/>
        <w:numPr>
          <w:ilvl w:val="2"/>
          <w:numId w:val="31"/>
        </w:numPr>
        <w:spacing w:before="0" w:after="0"/>
      </w:pPr>
      <w:r w:rsidRPr="002B6B0D">
        <w:t>Leak product loss costs between minimum of $2,825.56 and maximum of $3,235.54</w:t>
      </w:r>
    </w:p>
    <w:p w14:paraId="5E5CA4D2" w14:textId="77777777" w:rsidR="00740FF6" w:rsidRPr="002B6B0D" w:rsidRDefault="00740FF6" w:rsidP="006E2336">
      <w:pPr>
        <w:pStyle w:val="ListParagraph"/>
        <w:numPr>
          <w:ilvl w:val="2"/>
          <w:numId w:val="31"/>
        </w:numPr>
        <w:spacing w:before="0" w:after="0"/>
      </w:pPr>
      <w:r w:rsidRPr="002B6B0D">
        <w:t>Rupture cost between minimum of $0.21 and maximum of $0.51MM</w:t>
      </w:r>
    </w:p>
    <w:p w14:paraId="232C0706" w14:textId="77777777" w:rsidR="00740FF6" w:rsidRPr="002B6B0D" w:rsidRDefault="00740FF6" w:rsidP="006E2336">
      <w:pPr>
        <w:pStyle w:val="ListParagraph"/>
        <w:numPr>
          <w:ilvl w:val="2"/>
          <w:numId w:val="31"/>
        </w:numPr>
        <w:spacing w:before="0" w:after="0"/>
      </w:pPr>
      <w:r w:rsidRPr="002B6B0D">
        <w:t>Rupture scenario yielded 21.0 intersections with structures, with minimum of $25,000.00 and maximum of $294,868.00 in cost of structures impacted</w:t>
      </w:r>
    </w:p>
    <w:p w14:paraId="6B1638E2" w14:textId="77777777" w:rsidR="00740FF6" w:rsidRPr="002B6B0D" w:rsidRDefault="00740FF6" w:rsidP="006E2336">
      <w:pPr>
        <w:pStyle w:val="ListParagraph"/>
        <w:numPr>
          <w:ilvl w:val="2"/>
          <w:numId w:val="31"/>
        </w:numPr>
        <w:spacing w:before="0" w:after="0"/>
      </w:pPr>
      <w:r w:rsidRPr="002B6B0D">
        <w:t>Rupture product loss costs between minimum of $1,877.09 and maximum of $13,402.56</w:t>
      </w:r>
    </w:p>
    <w:p w14:paraId="4E912FC9" w14:textId="77777777" w:rsidR="00740FF6" w:rsidRPr="002B6B0D" w:rsidRDefault="00740FF6" w:rsidP="006E2336">
      <w:pPr>
        <w:pStyle w:val="ListParagraph"/>
        <w:numPr>
          <w:ilvl w:val="2"/>
          <w:numId w:val="31"/>
        </w:numPr>
        <w:spacing w:before="0" w:after="0"/>
      </w:pPr>
      <w:r w:rsidRPr="002B6B0D">
        <w:t>Puncture cost between minimum of $0.30 and maximum of $0.36MM</w:t>
      </w:r>
    </w:p>
    <w:p w14:paraId="32E30B43" w14:textId="77777777" w:rsidR="00740FF6" w:rsidRPr="002B6B0D" w:rsidRDefault="00740FF6" w:rsidP="006E2336">
      <w:pPr>
        <w:pStyle w:val="ListParagraph"/>
        <w:numPr>
          <w:ilvl w:val="2"/>
          <w:numId w:val="31"/>
        </w:numPr>
        <w:spacing w:before="0" w:after="0"/>
      </w:pPr>
      <w:r w:rsidRPr="002B6B0D">
        <w:t>Puncture scenario yielded 19.0 intersections with structures, with minimum of $25,000.00 and maximum of $50,000.00 in cost of structures impacted</w:t>
      </w:r>
    </w:p>
    <w:p w14:paraId="4B33C9A1" w14:textId="77777777" w:rsidR="00740FF6" w:rsidRPr="002B6B0D" w:rsidRDefault="00740FF6" w:rsidP="006E2336">
      <w:pPr>
        <w:pStyle w:val="ListParagraph"/>
        <w:numPr>
          <w:ilvl w:val="2"/>
          <w:numId w:val="31"/>
        </w:numPr>
        <w:spacing w:before="0" w:after="0"/>
      </w:pPr>
      <w:r w:rsidRPr="002B6B0D">
        <w:t>Product Loss costs between minimum of $92,841.62 and maximum of $106,312.63"</w:t>
      </w:r>
    </w:p>
    <w:p w14:paraId="1CCAF97C" w14:textId="77777777" w:rsidR="00740FF6" w:rsidRPr="002B6B0D" w:rsidRDefault="00740FF6" w:rsidP="006E2336">
      <w:pPr>
        <w:pStyle w:val="ListParagraph"/>
        <w:numPr>
          <w:ilvl w:val="0"/>
          <w:numId w:val="31"/>
        </w:numPr>
        <w:spacing w:before="0" w:after="0"/>
      </w:pPr>
      <w:r w:rsidRPr="002B6B0D">
        <w:t>"AMERADA FERRIER 1-6 TO 10-33 JUNCTION NPS 4</w:t>
      </w:r>
    </w:p>
    <w:p w14:paraId="31D1D547" w14:textId="77777777" w:rsidR="00740FF6" w:rsidRPr="002B6B0D" w:rsidRDefault="00740FF6" w:rsidP="006E2336">
      <w:pPr>
        <w:pStyle w:val="ListParagraph"/>
        <w:numPr>
          <w:ilvl w:val="1"/>
          <w:numId w:val="31"/>
        </w:numPr>
        <w:spacing w:before="0" w:after="0"/>
      </w:pPr>
      <w:r w:rsidRPr="002B6B0D">
        <w:t>Total Cumulative Length (m):</w:t>
      </w:r>
      <w:r w:rsidRPr="002B6B0D">
        <w:tab/>
        <w:t>12612.56</w:t>
      </w:r>
    </w:p>
    <w:p w14:paraId="59EFC65B"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5E99686C" w14:textId="77777777" w:rsidR="00740FF6" w:rsidRPr="002B6B0D" w:rsidRDefault="00740FF6" w:rsidP="006E2336">
      <w:pPr>
        <w:pStyle w:val="ListParagraph"/>
        <w:numPr>
          <w:ilvl w:val="2"/>
          <w:numId w:val="31"/>
        </w:numPr>
        <w:spacing w:before="0" w:after="0"/>
      </w:pPr>
      <w:r w:rsidRPr="002B6B0D">
        <w:t>Installation date between minimum of 1961-01-01 and maximum of 1961-01-01</w:t>
      </w:r>
    </w:p>
    <w:p w14:paraId="3E47EF7F" w14:textId="77777777" w:rsidR="00740FF6" w:rsidRPr="002B6B0D" w:rsidRDefault="00740FF6" w:rsidP="006E2336">
      <w:pPr>
        <w:pStyle w:val="ListParagraph"/>
        <w:numPr>
          <w:ilvl w:val="2"/>
          <w:numId w:val="31"/>
        </w:numPr>
        <w:spacing w:before="0" w:after="0"/>
      </w:pPr>
      <w:r w:rsidRPr="002B6B0D">
        <w:t>Pipe seam type of ERW</w:t>
      </w:r>
    </w:p>
    <w:p w14:paraId="68BBA311" w14:textId="77777777" w:rsidR="00740FF6" w:rsidRPr="002B6B0D" w:rsidRDefault="00740FF6" w:rsidP="006E2336">
      <w:pPr>
        <w:pStyle w:val="ListParagraph"/>
        <w:numPr>
          <w:ilvl w:val="2"/>
          <w:numId w:val="31"/>
        </w:numPr>
        <w:spacing w:before="0" w:after="0"/>
      </w:pPr>
      <w:r w:rsidRPr="002B6B0D">
        <w:t>Maximum Operating Stress percentage between minimum of 36.32 and maximum of 61.87% SMYS</w:t>
      </w:r>
    </w:p>
    <w:p w14:paraId="016BAB68" w14:textId="77777777" w:rsidR="00740FF6" w:rsidRPr="002B6B0D" w:rsidRDefault="00740FF6" w:rsidP="006E2336">
      <w:pPr>
        <w:pStyle w:val="ListParagraph"/>
        <w:numPr>
          <w:ilvl w:val="1"/>
          <w:numId w:val="31"/>
        </w:numPr>
        <w:spacing w:before="0" w:after="0"/>
      </w:pPr>
      <w:r w:rsidRPr="002B6B0D">
        <w:t>Consequence of failure distributed between minimum of $4.63 and maximum of $142.13MM</w:t>
      </w:r>
    </w:p>
    <w:p w14:paraId="1A9B5B4C" w14:textId="77777777" w:rsidR="00740FF6" w:rsidRPr="002B6B0D" w:rsidRDefault="00740FF6" w:rsidP="006E2336">
      <w:pPr>
        <w:pStyle w:val="ListParagraph"/>
        <w:numPr>
          <w:ilvl w:val="1"/>
          <w:numId w:val="31"/>
        </w:numPr>
        <w:spacing w:before="0" w:after="0"/>
      </w:pPr>
      <w:r w:rsidRPr="002B6B0D">
        <w:t>Total length driven by Safety: 1679.99 meters.</w:t>
      </w:r>
    </w:p>
    <w:p w14:paraId="550A3406" w14:textId="77777777" w:rsidR="00740FF6" w:rsidRPr="002B6B0D" w:rsidRDefault="00740FF6" w:rsidP="006E2336">
      <w:pPr>
        <w:pStyle w:val="ListParagraph"/>
        <w:numPr>
          <w:ilvl w:val="1"/>
          <w:numId w:val="31"/>
        </w:numPr>
        <w:spacing w:before="0" w:after="0"/>
      </w:pPr>
      <w:r w:rsidRPr="002B6B0D">
        <w:t>Safety Cost distributed between minimum of $0.00 and maximum of $133.69MM:</w:t>
      </w:r>
    </w:p>
    <w:p w14:paraId="037A9F1D" w14:textId="77777777" w:rsidR="00740FF6" w:rsidRPr="002B6B0D" w:rsidRDefault="00740FF6" w:rsidP="006E2336">
      <w:pPr>
        <w:pStyle w:val="ListParagraph"/>
        <w:numPr>
          <w:ilvl w:val="2"/>
          <w:numId w:val="31"/>
        </w:numPr>
        <w:spacing w:before="0" w:after="0"/>
      </w:pPr>
      <w:r w:rsidRPr="002B6B0D">
        <w:t>Leak cost between minimum of $0.00 and maximum of $21.89MM</w:t>
      </w:r>
    </w:p>
    <w:p w14:paraId="1236DDED" w14:textId="77777777" w:rsidR="00740FF6" w:rsidRPr="002B6B0D" w:rsidRDefault="00740FF6" w:rsidP="006E2336">
      <w:pPr>
        <w:pStyle w:val="ListParagraph"/>
        <w:numPr>
          <w:ilvl w:val="2"/>
          <w:numId w:val="31"/>
        </w:numPr>
        <w:spacing w:before="0" w:after="0"/>
      </w:pPr>
      <w:r w:rsidRPr="002B6B0D">
        <w:t>Leak scenario yielded 4.0 intersections with structures, with minimum of 0.0 and maximum of 2.28 of population impacted.</w:t>
      </w:r>
    </w:p>
    <w:p w14:paraId="5DEC7E06" w14:textId="77777777" w:rsidR="00740FF6" w:rsidRPr="002B6B0D" w:rsidRDefault="00740FF6" w:rsidP="006E2336">
      <w:pPr>
        <w:pStyle w:val="ListParagraph"/>
        <w:numPr>
          <w:ilvl w:val="2"/>
          <w:numId w:val="31"/>
        </w:numPr>
        <w:spacing w:before="0" w:after="0"/>
      </w:pPr>
      <w:r w:rsidRPr="002B6B0D">
        <w:t>Leak hazard radius distributed between minimum of 11.55 and maximum of 11.55 meters.</w:t>
      </w:r>
    </w:p>
    <w:p w14:paraId="54AB9D78" w14:textId="77777777" w:rsidR="00740FF6" w:rsidRPr="002B6B0D" w:rsidRDefault="00740FF6" w:rsidP="006E2336">
      <w:pPr>
        <w:pStyle w:val="ListParagraph"/>
        <w:numPr>
          <w:ilvl w:val="2"/>
          <w:numId w:val="31"/>
        </w:numPr>
        <w:spacing w:before="0" w:after="0"/>
      </w:pPr>
      <w:r w:rsidRPr="002B6B0D">
        <w:t>Rupture cost between minimum of $0.00 and maximum of $306.46MM</w:t>
      </w:r>
    </w:p>
    <w:p w14:paraId="56C4F702" w14:textId="77777777" w:rsidR="00740FF6" w:rsidRPr="002B6B0D" w:rsidRDefault="00740FF6" w:rsidP="006E2336">
      <w:pPr>
        <w:pStyle w:val="ListParagraph"/>
        <w:numPr>
          <w:ilvl w:val="2"/>
          <w:numId w:val="31"/>
        </w:numPr>
        <w:spacing w:before="0" w:after="0"/>
      </w:pPr>
      <w:r w:rsidRPr="002B6B0D">
        <w:lastRenderedPageBreak/>
        <w:t>Rupture scenario yielded 38.0 intersections with structures, with minimum of 0.0 and maximum of 31.92 of population impacted</w:t>
      </w:r>
    </w:p>
    <w:p w14:paraId="5D44EF93" w14:textId="77777777" w:rsidR="00740FF6" w:rsidRPr="002B6B0D" w:rsidRDefault="00740FF6" w:rsidP="006E2336">
      <w:pPr>
        <w:pStyle w:val="ListParagraph"/>
        <w:numPr>
          <w:ilvl w:val="2"/>
          <w:numId w:val="31"/>
        </w:numPr>
        <w:spacing w:before="0" w:after="0"/>
      </w:pPr>
      <w:r w:rsidRPr="002B6B0D">
        <w:t>Rupture hazard radius distributed between minimum of 80.3 and maximum of 80.3 meters.</w:t>
      </w:r>
    </w:p>
    <w:p w14:paraId="38A7D12A" w14:textId="77777777" w:rsidR="00740FF6" w:rsidRPr="002B6B0D" w:rsidRDefault="00740FF6" w:rsidP="006E2336">
      <w:pPr>
        <w:pStyle w:val="ListParagraph"/>
        <w:numPr>
          <w:ilvl w:val="2"/>
          <w:numId w:val="31"/>
        </w:numPr>
        <w:spacing w:before="0" w:after="0"/>
      </w:pPr>
      <w:r w:rsidRPr="002B6B0D">
        <w:t>Puncture cost between minimum of $0.00 and maximum of $284.57MM</w:t>
      </w:r>
    </w:p>
    <w:p w14:paraId="19100E47" w14:textId="77777777" w:rsidR="00740FF6" w:rsidRPr="002B6B0D" w:rsidRDefault="00740FF6" w:rsidP="006E2336">
      <w:pPr>
        <w:pStyle w:val="ListParagraph"/>
        <w:numPr>
          <w:ilvl w:val="2"/>
          <w:numId w:val="31"/>
        </w:numPr>
        <w:spacing w:before="0" w:after="0"/>
      </w:pPr>
      <w:r w:rsidRPr="002B6B0D">
        <w:t>Puncture scenario yielded 28.0 intersections with structures, with minimum of 0.0 and maximum of 29.64 of population impacted</w:t>
      </w:r>
    </w:p>
    <w:p w14:paraId="1800815A" w14:textId="77777777" w:rsidR="00740FF6" w:rsidRPr="002B6B0D" w:rsidRDefault="00740FF6" w:rsidP="006E2336">
      <w:pPr>
        <w:pStyle w:val="ListParagraph"/>
        <w:numPr>
          <w:ilvl w:val="2"/>
          <w:numId w:val="31"/>
        </w:numPr>
        <w:spacing w:before="0" w:after="0"/>
      </w:pPr>
      <w:r w:rsidRPr="002B6B0D">
        <w:t>Puncture hazard radius distributed between minimum of 46.87 and maximum of 46.87 meters.</w:t>
      </w:r>
    </w:p>
    <w:p w14:paraId="666F1F14" w14:textId="77777777" w:rsidR="00740FF6" w:rsidRPr="002B6B0D" w:rsidRDefault="00740FF6" w:rsidP="006E2336">
      <w:pPr>
        <w:pStyle w:val="ListParagraph"/>
        <w:numPr>
          <w:ilvl w:val="2"/>
          <w:numId w:val="31"/>
        </w:numPr>
        <w:spacing w:before="0" w:after="0"/>
      </w:pPr>
      <w:r w:rsidRPr="002B6B0D">
        <w:t>Product type is LVP Products.</w:t>
      </w:r>
    </w:p>
    <w:p w14:paraId="500823BF" w14:textId="77777777" w:rsidR="00740FF6" w:rsidRPr="002B6B0D" w:rsidRDefault="00740FF6" w:rsidP="006E2336">
      <w:pPr>
        <w:pStyle w:val="ListParagraph"/>
        <w:numPr>
          <w:ilvl w:val="2"/>
          <w:numId w:val="31"/>
        </w:numPr>
        <w:spacing w:before="0" w:after="0"/>
      </w:pPr>
      <w:r w:rsidRPr="002B6B0D">
        <w:t>Class area location is/are 1.0, 2.0, 3.0.</w:t>
      </w:r>
    </w:p>
    <w:p w14:paraId="63503C4A" w14:textId="77777777" w:rsidR="00740FF6" w:rsidRPr="002B6B0D" w:rsidRDefault="00740FF6" w:rsidP="006E2336">
      <w:pPr>
        <w:pStyle w:val="ListParagraph"/>
        <w:numPr>
          <w:ilvl w:val="1"/>
          <w:numId w:val="31"/>
        </w:numPr>
        <w:spacing w:before="0" w:after="0"/>
      </w:pPr>
      <w:r w:rsidRPr="002B6B0D">
        <w:t>Total length driven by Environmental: 10932.57 meters.</w:t>
      </w:r>
    </w:p>
    <w:p w14:paraId="1825BDEC" w14:textId="77777777" w:rsidR="00740FF6" w:rsidRPr="002B6B0D" w:rsidRDefault="00740FF6" w:rsidP="006E2336">
      <w:pPr>
        <w:pStyle w:val="ListParagraph"/>
        <w:numPr>
          <w:ilvl w:val="1"/>
          <w:numId w:val="31"/>
        </w:numPr>
        <w:spacing w:before="0" w:after="0"/>
      </w:pPr>
      <w:r w:rsidRPr="002B6B0D">
        <w:t>Environmental Cost distributed between minimum of $4.38 and maximum of $8.87MM:</w:t>
      </w:r>
    </w:p>
    <w:p w14:paraId="7AF3D4CE" w14:textId="77777777" w:rsidR="00740FF6" w:rsidRPr="002B6B0D" w:rsidRDefault="00740FF6" w:rsidP="006E2336">
      <w:pPr>
        <w:pStyle w:val="ListParagraph"/>
        <w:numPr>
          <w:ilvl w:val="2"/>
          <w:numId w:val="31"/>
        </w:numPr>
        <w:spacing w:before="0" w:after="0"/>
      </w:pPr>
      <w:r w:rsidRPr="002B6B0D">
        <w:t>Leak cost between minimum of $0.19 and maximum of $0.37MM</w:t>
      </w:r>
    </w:p>
    <w:p w14:paraId="7737ED60" w14:textId="77777777" w:rsidR="00740FF6" w:rsidRPr="002B6B0D" w:rsidRDefault="00740FF6" w:rsidP="006E2336">
      <w:pPr>
        <w:pStyle w:val="ListParagraph"/>
        <w:numPr>
          <w:ilvl w:val="2"/>
          <w:numId w:val="31"/>
        </w:numPr>
        <w:spacing w:before="0" w:after="0"/>
      </w:pPr>
      <w:r w:rsidRPr="002B6B0D">
        <w:t>Leak spill volume between a minimum of 1801.03 and maximum of 2062.65 gallons</w:t>
      </w:r>
    </w:p>
    <w:p w14:paraId="379A7689" w14:textId="77777777" w:rsidR="00740FF6" w:rsidRPr="002B6B0D" w:rsidRDefault="00740FF6" w:rsidP="006E2336">
      <w:pPr>
        <w:pStyle w:val="ListParagraph"/>
        <w:numPr>
          <w:ilvl w:val="2"/>
          <w:numId w:val="31"/>
        </w:numPr>
        <w:spacing w:before="0" w:after="0"/>
      </w:pPr>
      <w:r w:rsidRPr="002B6B0D">
        <w:t>Rupture cost between minimum of $24.94 and maximum of $47.89MM</w:t>
      </w:r>
    </w:p>
    <w:p w14:paraId="3BC22695" w14:textId="77777777" w:rsidR="00740FF6" w:rsidRPr="002B6B0D" w:rsidRDefault="00740FF6" w:rsidP="006E2336">
      <w:pPr>
        <w:pStyle w:val="ListParagraph"/>
        <w:numPr>
          <w:ilvl w:val="2"/>
          <w:numId w:val="31"/>
        </w:numPr>
        <w:spacing w:before="0" w:after="0"/>
      </w:pPr>
      <w:r w:rsidRPr="002B6B0D">
        <w:t>Rupture spill volume is between a minimum of 235295.0 and maximum of 269474.56 gallons</w:t>
      </w:r>
    </w:p>
    <w:p w14:paraId="224F008A" w14:textId="77777777" w:rsidR="00740FF6" w:rsidRPr="002B6B0D" w:rsidRDefault="00740FF6" w:rsidP="006E2336">
      <w:pPr>
        <w:pStyle w:val="ListParagraph"/>
        <w:numPr>
          <w:ilvl w:val="2"/>
          <w:numId w:val="31"/>
        </w:numPr>
        <w:spacing w:before="0" w:after="0"/>
      </w:pPr>
      <w:r w:rsidRPr="002B6B0D">
        <w:t>Puncture cost between minimum of $6.27 and maximum of $12.04MM</w:t>
      </w:r>
    </w:p>
    <w:p w14:paraId="4BD482E0" w14:textId="77777777" w:rsidR="00740FF6" w:rsidRPr="002B6B0D" w:rsidRDefault="00740FF6" w:rsidP="006E2336">
      <w:pPr>
        <w:pStyle w:val="ListParagraph"/>
        <w:numPr>
          <w:ilvl w:val="2"/>
          <w:numId w:val="31"/>
        </w:numPr>
        <w:spacing w:before="0" w:after="0"/>
      </w:pPr>
      <w:r w:rsidRPr="002B6B0D">
        <w:t>Puncture spill volume is between a minimum of 59177.66 and maximum of 67773.96 gallons</w:t>
      </w:r>
    </w:p>
    <w:p w14:paraId="32ADB5ED" w14:textId="77777777" w:rsidR="00740FF6" w:rsidRPr="002B6B0D" w:rsidRDefault="00740FF6" w:rsidP="006E2336">
      <w:pPr>
        <w:pStyle w:val="ListParagraph"/>
        <w:numPr>
          <w:ilvl w:val="2"/>
          <w:numId w:val="31"/>
        </w:numPr>
        <w:spacing w:before="0" w:after="0"/>
      </w:pPr>
      <w:r w:rsidRPr="002B6B0D">
        <w:t xml:space="preserve">Land use distributed as </w:t>
      </w:r>
    </w:p>
    <w:p w14:paraId="4D2903D0" w14:textId="77777777" w:rsidR="00740FF6" w:rsidRPr="002B6B0D" w:rsidRDefault="00740FF6" w:rsidP="006E2336">
      <w:pPr>
        <w:pStyle w:val="ListParagraph"/>
        <w:numPr>
          <w:ilvl w:val="3"/>
          <w:numId w:val="31"/>
        </w:numPr>
        <w:spacing w:before="0" w:after="0"/>
      </w:pPr>
      <w:r w:rsidRPr="002B6B0D">
        <w:t>Agricultural: 5,876.31</w:t>
      </w:r>
    </w:p>
    <w:p w14:paraId="39841DAD" w14:textId="77777777" w:rsidR="00740FF6" w:rsidRPr="002B6B0D" w:rsidRDefault="00740FF6" w:rsidP="006E2336">
      <w:pPr>
        <w:pStyle w:val="ListParagraph"/>
        <w:numPr>
          <w:ilvl w:val="3"/>
          <w:numId w:val="31"/>
        </w:numPr>
        <w:spacing w:before="0" w:after="0"/>
      </w:pPr>
      <w:r w:rsidRPr="002B6B0D">
        <w:t>Forested: 6,682.16</w:t>
      </w:r>
    </w:p>
    <w:p w14:paraId="1C734AE5" w14:textId="77777777" w:rsidR="00740FF6" w:rsidRPr="002B6B0D" w:rsidRDefault="00740FF6" w:rsidP="006E2336">
      <w:pPr>
        <w:pStyle w:val="ListParagraph"/>
        <w:numPr>
          <w:ilvl w:val="3"/>
          <w:numId w:val="31"/>
        </w:numPr>
        <w:spacing w:before="0" w:after="0"/>
      </w:pPr>
      <w:r w:rsidRPr="002B6B0D">
        <w:t>Water Course: 54.09</w:t>
      </w:r>
    </w:p>
    <w:p w14:paraId="0E0CECE4" w14:textId="77777777" w:rsidR="00740FF6" w:rsidRPr="002B6B0D" w:rsidRDefault="00740FF6" w:rsidP="006E2336">
      <w:pPr>
        <w:pStyle w:val="ListParagraph"/>
        <w:numPr>
          <w:ilvl w:val="0"/>
          <w:numId w:val="31"/>
        </w:numPr>
        <w:spacing w:before="0" w:after="0"/>
      </w:pPr>
      <w:r w:rsidRPr="002B6B0D">
        <w:t>"SUNDRE TO HARTELL NPS 12</w:t>
      </w:r>
    </w:p>
    <w:p w14:paraId="20E89510" w14:textId="77777777" w:rsidR="00740FF6" w:rsidRPr="002B6B0D" w:rsidRDefault="00740FF6" w:rsidP="006E2336">
      <w:pPr>
        <w:pStyle w:val="ListParagraph"/>
        <w:numPr>
          <w:ilvl w:val="1"/>
          <w:numId w:val="31"/>
        </w:numPr>
        <w:spacing w:before="0" w:after="0"/>
      </w:pPr>
      <w:r w:rsidRPr="002B6B0D">
        <w:t>Total Cumulative Length (m):</w:t>
      </w:r>
      <w:r w:rsidRPr="002B6B0D">
        <w:tab/>
        <w:t>9808.45</w:t>
      </w:r>
    </w:p>
    <w:p w14:paraId="15AB3D10"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655255C5" w14:textId="77777777" w:rsidR="00740FF6" w:rsidRPr="002B6B0D" w:rsidRDefault="00740FF6" w:rsidP="006E2336">
      <w:pPr>
        <w:pStyle w:val="ListParagraph"/>
        <w:numPr>
          <w:ilvl w:val="2"/>
          <w:numId w:val="31"/>
        </w:numPr>
        <w:spacing w:before="0" w:after="0"/>
      </w:pPr>
      <w:r w:rsidRPr="002B6B0D">
        <w:t>Installation date between minimum of 1966-01-01 and maximum of 1966-01-01</w:t>
      </w:r>
    </w:p>
    <w:p w14:paraId="22B140EF" w14:textId="77777777" w:rsidR="00740FF6" w:rsidRPr="002B6B0D" w:rsidRDefault="00740FF6" w:rsidP="006E2336">
      <w:pPr>
        <w:pStyle w:val="ListParagraph"/>
        <w:numPr>
          <w:ilvl w:val="2"/>
          <w:numId w:val="31"/>
        </w:numPr>
        <w:spacing w:before="0" w:after="0"/>
      </w:pPr>
      <w:r w:rsidRPr="002B6B0D">
        <w:t>Pipe seam type of ERW</w:t>
      </w:r>
    </w:p>
    <w:p w14:paraId="0514C68D" w14:textId="77777777" w:rsidR="00740FF6" w:rsidRPr="002B6B0D" w:rsidRDefault="00740FF6" w:rsidP="006E2336">
      <w:pPr>
        <w:pStyle w:val="ListParagraph"/>
        <w:numPr>
          <w:ilvl w:val="2"/>
          <w:numId w:val="31"/>
        </w:numPr>
        <w:spacing w:before="0" w:after="0"/>
      </w:pPr>
      <w:r w:rsidRPr="002B6B0D">
        <w:t>Maximum Operating Stress percentage between minimum of 60.51 and maximum of 71.07% SMYS</w:t>
      </w:r>
    </w:p>
    <w:p w14:paraId="0911CBC5" w14:textId="77777777" w:rsidR="00740FF6" w:rsidRPr="002B6B0D" w:rsidRDefault="00740FF6" w:rsidP="006E2336">
      <w:pPr>
        <w:pStyle w:val="ListParagraph"/>
        <w:numPr>
          <w:ilvl w:val="1"/>
          <w:numId w:val="31"/>
        </w:numPr>
        <w:spacing w:before="0" w:after="0"/>
      </w:pPr>
      <w:r w:rsidRPr="002B6B0D">
        <w:t>Consequence of failure distributed between minimum of $1.27 and maximum of $5.22MM</w:t>
      </w:r>
    </w:p>
    <w:p w14:paraId="0AC2EF0E" w14:textId="77777777" w:rsidR="00740FF6" w:rsidRPr="002B6B0D" w:rsidRDefault="00740FF6" w:rsidP="006E2336">
      <w:pPr>
        <w:pStyle w:val="ListParagraph"/>
        <w:numPr>
          <w:ilvl w:val="1"/>
          <w:numId w:val="31"/>
        </w:numPr>
        <w:spacing w:before="0" w:after="0"/>
      </w:pPr>
      <w:r w:rsidRPr="002B6B0D">
        <w:t>Total length driven by Safety: 399.97 meters.</w:t>
      </w:r>
    </w:p>
    <w:p w14:paraId="73599F2F" w14:textId="77777777" w:rsidR="00740FF6" w:rsidRPr="002B6B0D" w:rsidRDefault="00740FF6" w:rsidP="006E2336">
      <w:pPr>
        <w:pStyle w:val="ListParagraph"/>
        <w:numPr>
          <w:ilvl w:val="1"/>
          <w:numId w:val="31"/>
        </w:numPr>
        <w:spacing w:before="0" w:after="0"/>
      </w:pPr>
      <w:r w:rsidRPr="002B6B0D">
        <w:t>Safety Cost distributed between minimum of $0.00 and maximum of $3.61MM:</w:t>
      </w:r>
    </w:p>
    <w:p w14:paraId="503CC9A1" w14:textId="77777777" w:rsidR="00740FF6" w:rsidRPr="002B6B0D" w:rsidRDefault="00740FF6" w:rsidP="006E2336">
      <w:pPr>
        <w:pStyle w:val="ListParagraph"/>
        <w:numPr>
          <w:ilvl w:val="2"/>
          <w:numId w:val="31"/>
        </w:numPr>
        <w:spacing w:before="0" w:after="0"/>
      </w:pPr>
      <w:r w:rsidRPr="002B6B0D">
        <w:t>Leak cost between minimum of $0.00 and maximum of $0.00MM</w:t>
      </w:r>
    </w:p>
    <w:p w14:paraId="4710138F" w14:textId="77777777" w:rsidR="00740FF6" w:rsidRPr="002B6B0D" w:rsidRDefault="00740FF6" w:rsidP="006E2336">
      <w:pPr>
        <w:pStyle w:val="ListParagraph"/>
        <w:numPr>
          <w:ilvl w:val="2"/>
          <w:numId w:val="31"/>
        </w:numPr>
        <w:spacing w:before="0" w:after="0"/>
      </w:pPr>
      <w:r w:rsidRPr="002B6B0D">
        <w:t>Leak scenario yielded 2697.0 intersections with structures, with minimum of 0.0 and maximum of 0.0 of population impacted.</w:t>
      </w:r>
    </w:p>
    <w:p w14:paraId="4ECB2845" w14:textId="77777777" w:rsidR="00740FF6" w:rsidRPr="002B6B0D" w:rsidRDefault="00740FF6" w:rsidP="006E2336">
      <w:pPr>
        <w:pStyle w:val="ListParagraph"/>
        <w:numPr>
          <w:ilvl w:val="2"/>
          <w:numId w:val="31"/>
        </w:numPr>
        <w:spacing w:before="0" w:after="0"/>
      </w:pPr>
      <w:r w:rsidRPr="002B6B0D">
        <w:t>Leak hazard radius distributed between minimum of 4.11 and maximum of 4.11 meters.</w:t>
      </w:r>
    </w:p>
    <w:p w14:paraId="62D4B84E" w14:textId="77777777" w:rsidR="00740FF6" w:rsidRPr="002B6B0D" w:rsidRDefault="00740FF6" w:rsidP="006E2336">
      <w:pPr>
        <w:pStyle w:val="ListParagraph"/>
        <w:numPr>
          <w:ilvl w:val="2"/>
          <w:numId w:val="31"/>
        </w:numPr>
        <w:spacing w:before="0" w:after="0"/>
      </w:pPr>
      <w:r w:rsidRPr="002B6B0D">
        <w:t>Rupture cost between minimum of $0.00 and maximum of $21.89MM</w:t>
      </w:r>
    </w:p>
    <w:p w14:paraId="15AF6EFE" w14:textId="77777777" w:rsidR="00740FF6" w:rsidRPr="002B6B0D" w:rsidRDefault="00740FF6" w:rsidP="006E2336">
      <w:pPr>
        <w:pStyle w:val="ListParagraph"/>
        <w:numPr>
          <w:ilvl w:val="2"/>
          <w:numId w:val="31"/>
        </w:numPr>
        <w:spacing w:before="0" w:after="0"/>
      </w:pPr>
      <w:r w:rsidRPr="002B6B0D">
        <w:t>Rupture scenario yielded 293.0 intersections with structures, with minimum of 0.0 and maximum of 2.28 of population impacted</w:t>
      </w:r>
    </w:p>
    <w:p w14:paraId="0641B3E9" w14:textId="77777777" w:rsidR="00740FF6" w:rsidRPr="002B6B0D" w:rsidRDefault="00740FF6" w:rsidP="006E2336">
      <w:pPr>
        <w:pStyle w:val="ListParagraph"/>
        <w:numPr>
          <w:ilvl w:val="2"/>
          <w:numId w:val="31"/>
        </w:numPr>
        <w:spacing w:before="0" w:after="0"/>
      </w:pPr>
      <w:r w:rsidRPr="002B6B0D">
        <w:t>Rupture hazard radius distributed between minimum of 79.49 and maximum of 79.49 meters.</w:t>
      </w:r>
    </w:p>
    <w:p w14:paraId="219F9683" w14:textId="77777777" w:rsidR="00740FF6" w:rsidRPr="002B6B0D" w:rsidRDefault="00740FF6" w:rsidP="006E2336">
      <w:pPr>
        <w:pStyle w:val="ListParagraph"/>
        <w:numPr>
          <w:ilvl w:val="2"/>
          <w:numId w:val="31"/>
        </w:numPr>
        <w:spacing w:before="0" w:after="0"/>
      </w:pPr>
      <w:r w:rsidRPr="002B6B0D">
        <w:t>Puncture cost between minimum of $0.00 and maximum of $0.00MM</w:t>
      </w:r>
    </w:p>
    <w:p w14:paraId="025DE128" w14:textId="77777777" w:rsidR="00740FF6" w:rsidRPr="002B6B0D" w:rsidRDefault="00740FF6" w:rsidP="006E2336">
      <w:pPr>
        <w:pStyle w:val="ListParagraph"/>
        <w:numPr>
          <w:ilvl w:val="2"/>
          <w:numId w:val="31"/>
        </w:numPr>
        <w:spacing w:before="0" w:after="0"/>
      </w:pPr>
      <w:r w:rsidRPr="002B6B0D">
        <w:t>Puncture scenario yielded 752.0 intersections with structures, with minimum of 0.0 and maximum of 0.0 of population impacted</w:t>
      </w:r>
    </w:p>
    <w:p w14:paraId="66936C88" w14:textId="77777777" w:rsidR="00740FF6" w:rsidRPr="002B6B0D" w:rsidRDefault="00740FF6" w:rsidP="006E2336">
      <w:pPr>
        <w:pStyle w:val="ListParagraph"/>
        <w:numPr>
          <w:ilvl w:val="2"/>
          <w:numId w:val="31"/>
        </w:numPr>
        <w:spacing w:before="0" w:after="0"/>
      </w:pPr>
      <w:r w:rsidRPr="002B6B0D">
        <w:lastRenderedPageBreak/>
        <w:t>Puncture hazard radius distributed between minimum of 16.44 and maximum of 16.44 meters.</w:t>
      </w:r>
    </w:p>
    <w:p w14:paraId="40B795AB" w14:textId="77777777" w:rsidR="00740FF6" w:rsidRPr="002B6B0D" w:rsidRDefault="00740FF6" w:rsidP="006E2336">
      <w:pPr>
        <w:pStyle w:val="ListParagraph"/>
        <w:numPr>
          <w:ilvl w:val="2"/>
          <w:numId w:val="31"/>
        </w:numPr>
        <w:spacing w:before="0" w:after="0"/>
      </w:pPr>
      <w:r w:rsidRPr="002B6B0D">
        <w:t>Product type is Crude Oil.</w:t>
      </w:r>
    </w:p>
    <w:p w14:paraId="5DF5A00E" w14:textId="77777777" w:rsidR="00740FF6" w:rsidRPr="002B6B0D" w:rsidRDefault="00740FF6" w:rsidP="006E2336">
      <w:pPr>
        <w:pStyle w:val="ListParagraph"/>
        <w:numPr>
          <w:ilvl w:val="2"/>
          <w:numId w:val="31"/>
        </w:numPr>
        <w:spacing w:before="0" w:after="0"/>
      </w:pPr>
      <w:r w:rsidRPr="002B6B0D">
        <w:t>Class area location is/are 1.0.</w:t>
      </w:r>
    </w:p>
    <w:p w14:paraId="330A183F" w14:textId="77777777" w:rsidR="00740FF6" w:rsidRPr="002B6B0D" w:rsidRDefault="00740FF6" w:rsidP="006E2336">
      <w:pPr>
        <w:pStyle w:val="ListParagraph"/>
        <w:numPr>
          <w:ilvl w:val="1"/>
          <w:numId w:val="31"/>
        </w:numPr>
        <w:spacing w:before="0" w:after="0"/>
      </w:pPr>
      <w:r w:rsidRPr="002B6B0D">
        <w:t>Total length driven by Environmental: 1649.74 meters.</w:t>
      </w:r>
    </w:p>
    <w:p w14:paraId="2550F697" w14:textId="77777777" w:rsidR="00740FF6" w:rsidRPr="002B6B0D" w:rsidRDefault="00740FF6" w:rsidP="006E2336">
      <w:pPr>
        <w:pStyle w:val="ListParagraph"/>
        <w:numPr>
          <w:ilvl w:val="1"/>
          <w:numId w:val="31"/>
        </w:numPr>
        <w:spacing w:before="0" w:after="0"/>
      </w:pPr>
      <w:r w:rsidRPr="002B6B0D">
        <w:t>Environmental Cost distributed between minimum of $0.42 and maximum of $1.22MM:</w:t>
      </w:r>
    </w:p>
    <w:p w14:paraId="2E10C032" w14:textId="77777777" w:rsidR="00740FF6" w:rsidRPr="002B6B0D" w:rsidRDefault="00740FF6" w:rsidP="006E2336">
      <w:pPr>
        <w:pStyle w:val="ListParagraph"/>
        <w:numPr>
          <w:ilvl w:val="2"/>
          <w:numId w:val="31"/>
        </w:numPr>
        <w:spacing w:before="0" w:after="0"/>
      </w:pPr>
      <w:r w:rsidRPr="002B6B0D">
        <w:t>Leak cost between minimum of $0.20 and maximum of $0.22MM</w:t>
      </w:r>
    </w:p>
    <w:p w14:paraId="53AA00A0" w14:textId="77777777" w:rsidR="00740FF6" w:rsidRPr="002B6B0D" w:rsidRDefault="00740FF6" w:rsidP="006E2336">
      <w:pPr>
        <w:pStyle w:val="ListParagraph"/>
        <w:numPr>
          <w:ilvl w:val="2"/>
          <w:numId w:val="31"/>
        </w:numPr>
        <w:spacing w:before="0" w:after="0"/>
      </w:pPr>
      <w:r w:rsidRPr="002B6B0D">
        <w:t>Leak spill volume between a minimum of 1853.95 and maximum of 2050.84 gallons</w:t>
      </w:r>
    </w:p>
    <w:p w14:paraId="3BE6D863" w14:textId="77777777" w:rsidR="00740FF6" w:rsidRPr="002B6B0D" w:rsidRDefault="00740FF6" w:rsidP="006E2336">
      <w:pPr>
        <w:pStyle w:val="ListParagraph"/>
        <w:numPr>
          <w:ilvl w:val="2"/>
          <w:numId w:val="31"/>
        </w:numPr>
        <w:spacing w:before="0" w:after="0"/>
      </w:pPr>
      <w:r w:rsidRPr="002B6B0D">
        <w:t>Rupture cost between minimum of $0.94 and maximum of $5.67MM</w:t>
      </w:r>
    </w:p>
    <w:p w14:paraId="220814C6" w14:textId="77777777" w:rsidR="00740FF6" w:rsidRPr="002B6B0D" w:rsidRDefault="00740FF6" w:rsidP="006E2336">
      <w:pPr>
        <w:pStyle w:val="ListParagraph"/>
        <w:numPr>
          <w:ilvl w:val="2"/>
          <w:numId w:val="31"/>
        </w:numPr>
        <w:spacing w:before="0" w:after="0"/>
      </w:pPr>
      <w:r w:rsidRPr="002B6B0D">
        <w:t>Rupture spill volume is between a minimum of 8834.32 and maximum of 53499.14 gallons</w:t>
      </w:r>
    </w:p>
    <w:p w14:paraId="2B11BC5C" w14:textId="77777777" w:rsidR="00740FF6" w:rsidRPr="002B6B0D" w:rsidRDefault="00740FF6" w:rsidP="006E2336">
      <w:pPr>
        <w:pStyle w:val="ListParagraph"/>
        <w:numPr>
          <w:ilvl w:val="2"/>
          <w:numId w:val="31"/>
        </w:numPr>
        <w:spacing w:before="0" w:after="0"/>
      </w:pPr>
      <w:r w:rsidRPr="002B6B0D">
        <w:t>Puncture cost between minimum of $6.46 and maximum of $7.14MM</w:t>
      </w:r>
    </w:p>
    <w:p w14:paraId="6273D363" w14:textId="77777777" w:rsidR="00740FF6" w:rsidRPr="002B6B0D" w:rsidRDefault="00740FF6" w:rsidP="006E2336">
      <w:pPr>
        <w:pStyle w:val="ListParagraph"/>
        <w:numPr>
          <w:ilvl w:val="2"/>
          <w:numId w:val="31"/>
        </w:numPr>
        <w:spacing w:before="0" w:after="0"/>
      </w:pPr>
      <w:r w:rsidRPr="002B6B0D">
        <w:t>Puncture spill volume is between a minimum of 60916.68 and maximum of 67385.89 gallons</w:t>
      </w:r>
    </w:p>
    <w:p w14:paraId="10815F20" w14:textId="77777777" w:rsidR="00740FF6" w:rsidRPr="002B6B0D" w:rsidRDefault="00740FF6" w:rsidP="006E2336">
      <w:pPr>
        <w:pStyle w:val="ListParagraph"/>
        <w:numPr>
          <w:ilvl w:val="2"/>
          <w:numId w:val="31"/>
        </w:numPr>
        <w:spacing w:before="0" w:after="0"/>
      </w:pPr>
      <w:r w:rsidRPr="002B6B0D">
        <w:t xml:space="preserve">Land use distributed as </w:t>
      </w:r>
    </w:p>
    <w:p w14:paraId="4E2B0027" w14:textId="77777777" w:rsidR="00740FF6" w:rsidRPr="002B6B0D" w:rsidRDefault="00740FF6" w:rsidP="006E2336">
      <w:pPr>
        <w:pStyle w:val="ListParagraph"/>
        <w:numPr>
          <w:ilvl w:val="3"/>
          <w:numId w:val="31"/>
        </w:numPr>
        <w:spacing w:before="0" w:after="0"/>
      </w:pPr>
      <w:r w:rsidRPr="002B6B0D">
        <w:t>Agricultural: 9,808.45</w:t>
      </w:r>
    </w:p>
    <w:p w14:paraId="62B1B47A" w14:textId="77777777" w:rsidR="00740FF6" w:rsidRPr="002B6B0D" w:rsidRDefault="00740FF6" w:rsidP="006E2336">
      <w:pPr>
        <w:pStyle w:val="ListParagraph"/>
        <w:numPr>
          <w:ilvl w:val="1"/>
          <w:numId w:val="31"/>
        </w:numPr>
        <w:spacing w:before="0" w:after="0"/>
      </w:pPr>
      <w:r w:rsidRPr="002B6B0D">
        <w:t>Total length driven by Economic Loss: 7758.74 meters.</w:t>
      </w:r>
    </w:p>
    <w:p w14:paraId="5665A421" w14:textId="77777777" w:rsidR="00740FF6" w:rsidRPr="002B6B0D" w:rsidRDefault="00740FF6" w:rsidP="006E2336">
      <w:pPr>
        <w:pStyle w:val="ListParagraph"/>
        <w:numPr>
          <w:ilvl w:val="1"/>
          <w:numId w:val="31"/>
        </w:numPr>
        <w:spacing w:before="0" w:after="0"/>
      </w:pPr>
      <w:r w:rsidRPr="002B6B0D">
        <w:t>Economic Loss Cost distributed between minimum of $0.85 and maximum of $0.90MM:</w:t>
      </w:r>
    </w:p>
    <w:p w14:paraId="145670D7" w14:textId="77777777" w:rsidR="00740FF6" w:rsidRPr="002B6B0D" w:rsidRDefault="00740FF6" w:rsidP="006E2336">
      <w:pPr>
        <w:pStyle w:val="ListParagraph"/>
        <w:numPr>
          <w:ilvl w:val="2"/>
          <w:numId w:val="31"/>
        </w:numPr>
        <w:spacing w:before="0" w:after="0"/>
      </w:pPr>
      <w:r w:rsidRPr="002B6B0D">
        <w:t>Repair costs between minimum of $44,000.00 and maximum of $44,000.00.</w:t>
      </w:r>
    </w:p>
    <w:p w14:paraId="53339C54" w14:textId="77777777" w:rsidR="00740FF6" w:rsidRPr="002B6B0D" w:rsidRDefault="00740FF6" w:rsidP="006E2336">
      <w:pPr>
        <w:pStyle w:val="ListParagraph"/>
        <w:numPr>
          <w:ilvl w:val="2"/>
          <w:numId w:val="31"/>
        </w:numPr>
        <w:spacing w:before="0" w:after="0"/>
      </w:pPr>
      <w:r w:rsidRPr="002B6B0D">
        <w:t>Outage losses between minimum of $800,000.00 and maximum of $800,000.00.</w:t>
      </w:r>
    </w:p>
    <w:p w14:paraId="7E013381" w14:textId="77777777" w:rsidR="00740FF6" w:rsidRPr="002B6B0D" w:rsidRDefault="00740FF6" w:rsidP="006E2336">
      <w:pPr>
        <w:pStyle w:val="ListParagraph"/>
        <w:numPr>
          <w:ilvl w:val="2"/>
          <w:numId w:val="31"/>
        </w:numPr>
        <w:spacing w:before="0" w:after="0"/>
      </w:pPr>
      <w:r w:rsidRPr="002B6B0D">
        <w:t>Product type is Crude Oil.</w:t>
      </w:r>
    </w:p>
    <w:p w14:paraId="0F21D8C6" w14:textId="77777777" w:rsidR="00740FF6" w:rsidRPr="002B6B0D" w:rsidRDefault="00740FF6" w:rsidP="006E2336">
      <w:pPr>
        <w:pStyle w:val="ListParagraph"/>
        <w:numPr>
          <w:ilvl w:val="2"/>
          <w:numId w:val="31"/>
        </w:numPr>
        <w:spacing w:before="0" w:after="0"/>
      </w:pPr>
      <w:r w:rsidRPr="002B6B0D">
        <w:t>Leak cost between minimum of $0.85 and maximum of $0.87MM</w:t>
      </w:r>
    </w:p>
    <w:p w14:paraId="2085CF9D" w14:textId="77777777" w:rsidR="00740FF6" w:rsidRPr="002B6B0D" w:rsidRDefault="00740FF6" w:rsidP="006E2336">
      <w:pPr>
        <w:pStyle w:val="ListParagraph"/>
        <w:numPr>
          <w:ilvl w:val="2"/>
          <w:numId w:val="31"/>
        </w:numPr>
        <w:spacing w:before="0" w:after="0"/>
      </w:pPr>
      <w:r w:rsidRPr="002B6B0D">
        <w:t>Leak scenario yielded 2697.0 intersections with structures, with minimum of $0.00 and maximum of $25,000.00 in cost of structures impacted.</w:t>
      </w:r>
    </w:p>
    <w:p w14:paraId="487A8FE7" w14:textId="77777777" w:rsidR="00740FF6" w:rsidRPr="002B6B0D" w:rsidRDefault="00740FF6" w:rsidP="006E2336">
      <w:pPr>
        <w:pStyle w:val="ListParagraph"/>
        <w:numPr>
          <w:ilvl w:val="2"/>
          <w:numId w:val="31"/>
        </w:numPr>
        <w:spacing w:before="0" w:after="0"/>
      </w:pPr>
      <w:r w:rsidRPr="002B6B0D">
        <w:t>Leak product loss costs between minimum of $2,057.00 and maximum of $2,275.45</w:t>
      </w:r>
    </w:p>
    <w:p w14:paraId="20EF70E7" w14:textId="77777777" w:rsidR="00740FF6" w:rsidRPr="002B6B0D" w:rsidRDefault="00740FF6" w:rsidP="006E2336">
      <w:pPr>
        <w:pStyle w:val="ListParagraph"/>
        <w:numPr>
          <w:ilvl w:val="2"/>
          <w:numId w:val="31"/>
        </w:numPr>
        <w:spacing w:before="0" w:after="0"/>
      </w:pPr>
      <w:r w:rsidRPr="002B6B0D">
        <w:t>Rupture cost between minimum of $0.85 and maximum of $1.14MM</w:t>
      </w:r>
    </w:p>
    <w:p w14:paraId="1CCB1B8C" w14:textId="77777777" w:rsidR="00740FF6" w:rsidRPr="002B6B0D" w:rsidRDefault="00740FF6" w:rsidP="006E2336">
      <w:pPr>
        <w:pStyle w:val="ListParagraph"/>
        <w:numPr>
          <w:ilvl w:val="2"/>
          <w:numId w:val="31"/>
        </w:numPr>
        <w:spacing w:before="0" w:after="0"/>
      </w:pPr>
      <w:r w:rsidRPr="002B6B0D">
        <w:t>Rupture scenario yielded 293.0 intersections with structures, with minimum of $0.00 and maximum of $269,868.00 in cost of structures impacted</w:t>
      </w:r>
    </w:p>
    <w:p w14:paraId="36EC843B" w14:textId="77777777" w:rsidR="00740FF6" w:rsidRPr="002B6B0D" w:rsidRDefault="00740FF6" w:rsidP="006E2336">
      <w:pPr>
        <w:pStyle w:val="ListParagraph"/>
        <w:numPr>
          <w:ilvl w:val="2"/>
          <w:numId w:val="31"/>
        </w:numPr>
        <w:spacing w:before="0" w:after="0"/>
      </w:pPr>
      <w:r w:rsidRPr="002B6B0D">
        <w:t>Rupture product loss costs between minimum of $9,801.89 and maximum of $59,358.57</w:t>
      </w:r>
    </w:p>
    <w:p w14:paraId="2A999205" w14:textId="77777777" w:rsidR="00740FF6" w:rsidRPr="002B6B0D" w:rsidRDefault="00740FF6" w:rsidP="006E2336">
      <w:pPr>
        <w:pStyle w:val="ListParagraph"/>
        <w:numPr>
          <w:ilvl w:val="2"/>
          <w:numId w:val="31"/>
        </w:numPr>
        <w:spacing w:before="0" w:after="0"/>
      </w:pPr>
      <w:r w:rsidRPr="002B6B0D">
        <w:t>Puncture cost between minimum of $0.91 and maximum of $0.94MM</w:t>
      </w:r>
    </w:p>
    <w:p w14:paraId="60838156" w14:textId="77777777" w:rsidR="00740FF6" w:rsidRPr="002B6B0D" w:rsidRDefault="00740FF6" w:rsidP="006E2336">
      <w:pPr>
        <w:pStyle w:val="ListParagraph"/>
        <w:numPr>
          <w:ilvl w:val="2"/>
          <w:numId w:val="31"/>
        </w:numPr>
        <w:spacing w:before="0" w:after="0"/>
      </w:pPr>
      <w:r w:rsidRPr="002B6B0D">
        <w:t>Puncture scenario yielded 752.0 intersections with structures, with minimum of $0.00 and maximum of $25,000.00 in cost of structures impacted</w:t>
      </w:r>
    </w:p>
    <w:p w14:paraId="3005B0F0" w14:textId="77777777" w:rsidR="00740FF6" w:rsidRPr="002B6B0D" w:rsidRDefault="00740FF6" w:rsidP="006E2336">
      <w:pPr>
        <w:pStyle w:val="ListParagraph"/>
        <w:numPr>
          <w:ilvl w:val="2"/>
          <w:numId w:val="31"/>
        </w:numPr>
        <w:spacing w:before="0" w:after="0"/>
      </w:pPr>
      <w:r w:rsidRPr="002B6B0D">
        <w:t>Product Loss costs between minimum of $67,588.50 and maximum of $74,766.25"</w:t>
      </w:r>
    </w:p>
    <w:p w14:paraId="6561A1DB" w14:textId="77777777" w:rsidR="00740FF6" w:rsidRPr="002B6B0D" w:rsidRDefault="00740FF6" w:rsidP="006E2336">
      <w:pPr>
        <w:pStyle w:val="ListParagraph"/>
        <w:numPr>
          <w:ilvl w:val="0"/>
          <w:numId w:val="31"/>
        </w:numPr>
        <w:spacing w:before="0" w:after="0"/>
      </w:pPr>
      <w:r w:rsidRPr="002B6B0D">
        <w:t>"UTILITY NPS 8</w:t>
      </w:r>
    </w:p>
    <w:p w14:paraId="6D8B3103" w14:textId="77777777" w:rsidR="00740FF6" w:rsidRPr="002B6B0D" w:rsidRDefault="00740FF6" w:rsidP="006E2336">
      <w:pPr>
        <w:pStyle w:val="ListParagraph"/>
        <w:numPr>
          <w:ilvl w:val="1"/>
          <w:numId w:val="31"/>
        </w:numPr>
        <w:spacing w:before="0" w:after="0"/>
      </w:pPr>
      <w:r w:rsidRPr="002B6B0D">
        <w:t>Total Cumulative Length (m):</w:t>
      </w:r>
      <w:r w:rsidRPr="002B6B0D">
        <w:tab/>
        <w:t>7825.84</w:t>
      </w:r>
    </w:p>
    <w:p w14:paraId="0FE433DB"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40A62476" w14:textId="77777777" w:rsidR="00740FF6" w:rsidRPr="002B6B0D" w:rsidRDefault="00740FF6" w:rsidP="006E2336">
      <w:pPr>
        <w:pStyle w:val="ListParagraph"/>
        <w:numPr>
          <w:ilvl w:val="2"/>
          <w:numId w:val="31"/>
        </w:numPr>
        <w:spacing w:before="0" w:after="0"/>
      </w:pPr>
      <w:r w:rsidRPr="002B6B0D">
        <w:t>Installation date between minimum of 1969-01-01 and maximum of 1969-01-01</w:t>
      </w:r>
    </w:p>
    <w:p w14:paraId="40D19CC8" w14:textId="77777777" w:rsidR="00740FF6" w:rsidRPr="002B6B0D" w:rsidRDefault="00740FF6" w:rsidP="006E2336">
      <w:pPr>
        <w:pStyle w:val="ListParagraph"/>
        <w:numPr>
          <w:ilvl w:val="2"/>
          <w:numId w:val="31"/>
        </w:numPr>
        <w:spacing w:before="0" w:after="0"/>
      </w:pPr>
      <w:r w:rsidRPr="002B6B0D">
        <w:t>Pipe seam type of ERW</w:t>
      </w:r>
    </w:p>
    <w:p w14:paraId="44787D4C" w14:textId="77777777" w:rsidR="00740FF6" w:rsidRPr="002B6B0D" w:rsidRDefault="00740FF6" w:rsidP="006E2336">
      <w:pPr>
        <w:pStyle w:val="ListParagraph"/>
        <w:numPr>
          <w:ilvl w:val="2"/>
          <w:numId w:val="31"/>
        </w:numPr>
        <w:spacing w:before="0" w:after="0"/>
      </w:pPr>
      <w:r w:rsidRPr="002B6B0D">
        <w:t>Maximum Operating Stress percentage between minimum of 51.76 and maximum of 51.76% SMYS</w:t>
      </w:r>
    </w:p>
    <w:p w14:paraId="5D6BA1E0" w14:textId="77777777" w:rsidR="00740FF6" w:rsidRPr="002B6B0D" w:rsidRDefault="00740FF6" w:rsidP="006E2336">
      <w:pPr>
        <w:pStyle w:val="ListParagraph"/>
        <w:numPr>
          <w:ilvl w:val="1"/>
          <w:numId w:val="31"/>
        </w:numPr>
        <w:spacing w:before="0" w:after="0"/>
      </w:pPr>
      <w:r w:rsidRPr="002B6B0D">
        <w:t>Consequence of failure distributed between minimum of $3.08 and maximum of $99.17MM</w:t>
      </w:r>
    </w:p>
    <w:p w14:paraId="052E0358" w14:textId="77777777" w:rsidR="00740FF6" w:rsidRPr="002B6B0D" w:rsidRDefault="00740FF6" w:rsidP="006E2336">
      <w:pPr>
        <w:pStyle w:val="ListParagraph"/>
        <w:numPr>
          <w:ilvl w:val="1"/>
          <w:numId w:val="31"/>
        </w:numPr>
        <w:spacing w:before="0" w:after="0"/>
      </w:pPr>
      <w:r w:rsidRPr="002B6B0D">
        <w:t>Total length driven by Safety: 3432.4 meters.</w:t>
      </w:r>
    </w:p>
    <w:p w14:paraId="5142E8D6" w14:textId="77777777" w:rsidR="00740FF6" w:rsidRPr="002B6B0D" w:rsidRDefault="00740FF6" w:rsidP="006E2336">
      <w:pPr>
        <w:pStyle w:val="ListParagraph"/>
        <w:numPr>
          <w:ilvl w:val="1"/>
          <w:numId w:val="31"/>
        </w:numPr>
        <w:spacing w:before="0" w:after="0"/>
      </w:pPr>
      <w:r w:rsidRPr="002B6B0D">
        <w:t>Safety Cost distributed between minimum of $0.00 and maximum of $95.33MM:</w:t>
      </w:r>
    </w:p>
    <w:p w14:paraId="0EEB377B" w14:textId="77777777" w:rsidR="00740FF6" w:rsidRPr="002B6B0D" w:rsidRDefault="00740FF6" w:rsidP="006E2336">
      <w:pPr>
        <w:pStyle w:val="ListParagraph"/>
        <w:numPr>
          <w:ilvl w:val="2"/>
          <w:numId w:val="31"/>
        </w:numPr>
        <w:spacing w:before="0" w:after="0"/>
      </w:pPr>
      <w:r w:rsidRPr="002B6B0D">
        <w:t>Leak cost between minimum of $0.00 and maximum of $12.11MM</w:t>
      </w:r>
    </w:p>
    <w:p w14:paraId="70BC2613" w14:textId="77777777" w:rsidR="00740FF6" w:rsidRPr="002B6B0D" w:rsidRDefault="00740FF6" w:rsidP="006E2336">
      <w:pPr>
        <w:pStyle w:val="ListParagraph"/>
        <w:numPr>
          <w:ilvl w:val="2"/>
          <w:numId w:val="31"/>
        </w:numPr>
        <w:spacing w:before="0" w:after="0"/>
      </w:pPr>
      <w:r w:rsidRPr="002B6B0D">
        <w:t>Leak scenario yielded 16.0 intersections with structures, with minimum of 0.0 and maximum of 1.26 of population impacted.</w:t>
      </w:r>
    </w:p>
    <w:p w14:paraId="7D0D902C" w14:textId="77777777" w:rsidR="00740FF6" w:rsidRPr="002B6B0D" w:rsidRDefault="00740FF6" w:rsidP="006E2336">
      <w:pPr>
        <w:pStyle w:val="ListParagraph"/>
        <w:numPr>
          <w:ilvl w:val="2"/>
          <w:numId w:val="31"/>
        </w:numPr>
        <w:spacing w:before="0" w:after="0"/>
      </w:pPr>
      <w:r w:rsidRPr="002B6B0D">
        <w:lastRenderedPageBreak/>
        <w:t>Leak hazard radius distributed between minimum of 10.66 and maximum of 10.66 meters.</w:t>
      </w:r>
    </w:p>
    <w:p w14:paraId="0C60F022" w14:textId="77777777" w:rsidR="00740FF6" w:rsidRPr="002B6B0D" w:rsidRDefault="00740FF6" w:rsidP="006E2336">
      <w:pPr>
        <w:pStyle w:val="ListParagraph"/>
        <w:numPr>
          <w:ilvl w:val="2"/>
          <w:numId w:val="31"/>
        </w:numPr>
        <w:spacing w:before="0" w:after="0"/>
      </w:pPr>
      <w:r w:rsidRPr="002B6B0D">
        <w:t>Rupture cost between minimum of $0.00 and maximum of $568.51MM</w:t>
      </w:r>
    </w:p>
    <w:p w14:paraId="7DE8FD79" w14:textId="77777777" w:rsidR="00740FF6" w:rsidRPr="002B6B0D" w:rsidRDefault="00740FF6" w:rsidP="006E2336">
      <w:pPr>
        <w:pStyle w:val="ListParagraph"/>
        <w:numPr>
          <w:ilvl w:val="2"/>
          <w:numId w:val="31"/>
        </w:numPr>
        <w:spacing w:before="0" w:after="0"/>
      </w:pPr>
      <w:r w:rsidRPr="002B6B0D">
        <w:t>Rupture scenario yielded 40.0 intersections with structures, with minimum of 0.0 and maximum of 59.22 of population impacted</w:t>
      </w:r>
    </w:p>
    <w:p w14:paraId="6E5102D7" w14:textId="77777777" w:rsidR="00740FF6" w:rsidRPr="002B6B0D" w:rsidRDefault="00740FF6" w:rsidP="006E2336">
      <w:pPr>
        <w:pStyle w:val="ListParagraph"/>
        <w:numPr>
          <w:ilvl w:val="2"/>
          <w:numId w:val="31"/>
        </w:numPr>
        <w:spacing w:before="0" w:after="0"/>
      </w:pPr>
      <w:r w:rsidRPr="002B6B0D">
        <w:t>Rupture hazard radius distributed between minimum of 135.26 and maximum of 135.26 meters.</w:t>
      </w:r>
    </w:p>
    <w:p w14:paraId="34E6E3EC" w14:textId="77777777" w:rsidR="00740FF6" w:rsidRPr="002B6B0D" w:rsidRDefault="00740FF6" w:rsidP="006E2336">
      <w:pPr>
        <w:pStyle w:val="ListParagraph"/>
        <w:numPr>
          <w:ilvl w:val="2"/>
          <w:numId w:val="31"/>
        </w:numPr>
        <w:spacing w:before="0" w:after="0"/>
      </w:pPr>
      <w:r w:rsidRPr="002B6B0D">
        <w:t>Puncture cost between minimum of $0.00 and maximum of $320.46MM</w:t>
      </w:r>
    </w:p>
    <w:p w14:paraId="18C2AB47" w14:textId="77777777" w:rsidR="00740FF6" w:rsidRPr="002B6B0D" w:rsidRDefault="00740FF6" w:rsidP="006E2336">
      <w:pPr>
        <w:pStyle w:val="ListParagraph"/>
        <w:numPr>
          <w:ilvl w:val="2"/>
          <w:numId w:val="31"/>
        </w:numPr>
        <w:spacing w:before="0" w:after="0"/>
      </w:pPr>
      <w:r w:rsidRPr="002B6B0D">
        <w:t>Puncture scenario yielded 45.0 intersections with structures, with minimum of 0.0 and maximum of 33.38 of population impacted</w:t>
      </w:r>
    </w:p>
    <w:p w14:paraId="7F3194C3" w14:textId="77777777" w:rsidR="00740FF6" w:rsidRPr="002B6B0D" w:rsidRDefault="00740FF6" w:rsidP="006E2336">
      <w:pPr>
        <w:pStyle w:val="ListParagraph"/>
        <w:numPr>
          <w:ilvl w:val="2"/>
          <w:numId w:val="31"/>
        </w:numPr>
        <w:spacing w:before="0" w:after="0"/>
      </w:pPr>
      <w:r w:rsidRPr="002B6B0D">
        <w:t>Puncture hazard radius distributed between minimum of 49.48 and maximum of 49.48 meters.</w:t>
      </w:r>
    </w:p>
    <w:p w14:paraId="2C24F21B" w14:textId="77777777" w:rsidR="00740FF6" w:rsidRPr="002B6B0D" w:rsidRDefault="00740FF6" w:rsidP="006E2336">
      <w:pPr>
        <w:pStyle w:val="ListParagraph"/>
        <w:numPr>
          <w:ilvl w:val="2"/>
          <w:numId w:val="31"/>
        </w:numPr>
        <w:spacing w:before="0" w:after="0"/>
      </w:pPr>
      <w:r w:rsidRPr="002B6B0D">
        <w:t>Product type is HVP Product.</w:t>
      </w:r>
    </w:p>
    <w:p w14:paraId="2068B3A0" w14:textId="77777777" w:rsidR="00740FF6" w:rsidRPr="002B6B0D" w:rsidRDefault="00740FF6" w:rsidP="006E2336">
      <w:pPr>
        <w:pStyle w:val="ListParagraph"/>
        <w:numPr>
          <w:ilvl w:val="2"/>
          <w:numId w:val="31"/>
        </w:numPr>
        <w:spacing w:before="0" w:after="0"/>
      </w:pPr>
      <w:r w:rsidRPr="002B6B0D">
        <w:t>Class area location is/are 1.0, 2.0.</w:t>
      </w:r>
    </w:p>
    <w:p w14:paraId="6BBFD558" w14:textId="77777777" w:rsidR="00740FF6" w:rsidRPr="002B6B0D" w:rsidRDefault="00740FF6" w:rsidP="006E2336">
      <w:pPr>
        <w:pStyle w:val="ListParagraph"/>
        <w:numPr>
          <w:ilvl w:val="1"/>
          <w:numId w:val="31"/>
        </w:numPr>
        <w:spacing w:before="0" w:after="0"/>
      </w:pPr>
      <w:r w:rsidRPr="002B6B0D">
        <w:t>Total length driven by Economic Loss: 4393.44 meters.</w:t>
      </w:r>
    </w:p>
    <w:p w14:paraId="3968711A" w14:textId="77777777" w:rsidR="00740FF6" w:rsidRPr="002B6B0D" w:rsidRDefault="00740FF6" w:rsidP="006E2336">
      <w:pPr>
        <w:pStyle w:val="ListParagraph"/>
        <w:numPr>
          <w:ilvl w:val="1"/>
          <w:numId w:val="31"/>
        </w:numPr>
        <w:spacing w:before="0" w:after="0"/>
      </w:pPr>
      <w:r w:rsidRPr="002B6B0D">
        <w:t>Economic Loss Cost distributed between minimum of $2.97 and maximum of $4.66MM:</w:t>
      </w:r>
    </w:p>
    <w:p w14:paraId="76C7CE14" w14:textId="77777777" w:rsidR="00740FF6" w:rsidRPr="002B6B0D" w:rsidRDefault="00740FF6" w:rsidP="006E2336">
      <w:pPr>
        <w:pStyle w:val="ListParagraph"/>
        <w:numPr>
          <w:ilvl w:val="2"/>
          <w:numId w:val="31"/>
        </w:numPr>
        <w:spacing w:before="0" w:after="0"/>
      </w:pPr>
      <w:r w:rsidRPr="002B6B0D">
        <w:t>Repair costs between minimum of $14,500.00 and maximum of $50,000.00.</w:t>
      </w:r>
    </w:p>
    <w:p w14:paraId="6A39DB16" w14:textId="77777777" w:rsidR="00740FF6" w:rsidRPr="002B6B0D" w:rsidRDefault="00740FF6" w:rsidP="006E2336">
      <w:pPr>
        <w:pStyle w:val="ListParagraph"/>
        <w:numPr>
          <w:ilvl w:val="2"/>
          <w:numId w:val="31"/>
        </w:numPr>
        <w:spacing w:before="0" w:after="0"/>
      </w:pPr>
      <w:r w:rsidRPr="002B6B0D">
        <w:t>Outage losses between minimum of $200,000.00 and maximum of $200,000.00.</w:t>
      </w:r>
    </w:p>
    <w:p w14:paraId="4896C4B7" w14:textId="77777777" w:rsidR="00740FF6" w:rsidRPr="002B6B0D" w:rsidRDefault="00740FF6" w:rsidP="006E2336">
      <w:pPr>
        <w:pStyle w:val="ListParagraph"/>
        <w:numPr>
          <w:ilvl w:val="2"/>
          <w:numId w:val="31"/>
        </w:numPr>
        <w:spacing w:before="0" w:after="0"/>
      </w:pPr>
      <w:r w:rsidRPr="002B6B0D">
        <w:t>Product type is HVP Product.</w:t>
      </w:r>
    </w:p>
    <w:p w14:paraId="5B0585A2" w14:textId="77777777" w:rsidR="00740FF6" w:rsidRPr="002B6B0D" w:rsidRDefault="00740FF6" w:rsidP="006E2336">
      <w:pPr>
        <w:pStyle w:val="ListParagraph"/>
        <w:numPr>
          <w:ilvl w:val="2"/>
          <w:numId w:val="31"/>
        </w:numPr>
        <w:spacing w:before="0" w:after="0"/>
      </w:pPr>
      <w:r w:rsidRPr="002B6B0D">
        <w:t>Leak cost between minimum of $0.25 and maximum of $0.52MM</w:t>
      </w:r>
    </w:p>
    <w:p w14:paraId="7DE479EE" w14:textId="77777777" w:rsidR="00740FF6" w:rsidRPr="002B6B0D" w:rsidRDefault="00740FF6" w:rsidP="006E2336">
      <w:pPr>
        <w:pStyle w:val="ListParagraph"/>
        <w:numPr>
          <w:ilvl w:val="2"/>
          <w:numId w:val="31"/>
        </w:numPr>
        <w:spacing w:before="0" w:after="0"/>
      </w:pPr>
      <w:r w:rsidRPr="002B6B0D">
        <w:t>Leak scenario yielded 16.0 intersections with structures, with minimum of $25,000.00 and maximum of $268,825.00 in cost of structures impacted.</w:t>
      </w:r>
    </w:p>
    <w:p w14:paraId="412696BF" w14:textId="77777777" w:rsidR="00740FF6" w:rsidRPr="002B6B0D" w:rsidRDefault="00740FF6" w:rsidP="006E2336">
      <w:pPr>
        <w:pStyle w:val="ListParagraph"/>
        <w:numPr>
          <w:ilvl w:val="2"/>
          <w:numId w:val="31"/>
        </w:numPr>
        <w:spacing w:before="0" w:after="0"/>
      </w:pPr>
      <w:r w:rsidRPr="002B6B0D">
        <w:t>Leak product loss costs between minimum of $40,141.48 and maximum of $40,141.48</w:t>
      </w:r>
    </w:p>
    <w:p w14:paraId="0071FDD3" w14:textId="77777777" w:rsidR="00740FF6" w:rsidRPr="002B6B0D" w:rsidRDefault="00740FF6" w:rsidP="006E2336">
      <w:pPr>
        <w:pStyle w:val="ListParagraph"/>
        <w:numPr>
          <w:ilvl w:val="2"/>
          <w:numId w:val="31"/>
        </w:numPr>
        <w:spacing w:before="0" w:after="0"/>
      </w:pPr>
      <w:r w:rsidRPr="002B6B0D">
        <w:t>Rupture cost between minimum of $19.48 and maximum of $25.75MM</w:t>
      </w:r>
    </w:p>
    <w:p w14:paraId="3023325D" w14:textId="77777777" w:rsidR="00740FF6" w:rsidRPr="002B6B0D" w:rsidRDefault="00740FF6" w:rsidP="006E2336">
      <w:pPr>
        <w:pStyle w:val="ListParagraph"/>
        <w:numPr>
          <w:ilvl w:val="2"/>
          <w:numId w:val="31"/>
        </w:numPr>
        <w:spacing w:before="0" w:after="0"/>
      </w:pPr>
      <w:r w:rsidRPr="002B6B0D">
        <w:t>Rupture scenario yielded 40.0 intersections with structures, with minimum of $25,000.00 and maximum of $6,266,540.00 in cost of structures impacted</w:t>
      </w:r>
    </w:p>
    <w:p w14:paraId="514FE1CB" w14:textId="77777777" w:rsidR="00740FF6" w:rsidRPr="002B6B0D" w:rsidRDefault="00740FF6" w:rsidP="006E2336">
      <w:pPr>
        <w:pStyle w:val="ListParagraph"/>
        <w:numPr>
          <w:ilvl w:val="2"/>
          <w:numId w:val="31"/>
        </w:numPr>
        <w:spacing w:before="0" w:after="0"/>
      </w:pPr>
      <w:r w:rsidRPr="002B6B0D">
        <w:t>Rupture product loss costs between minimum of $19,265,442.30 and maximum of $19,265,442.30</w:t>
      </w:r>
    </w:p>
    <w:p w14:paraId="0095FD15" w14:textId="77777777" w:rsidR="00740FF6" w:rsidRPr="002B6B0D" w:rsidRDefault="00740FF6" w:rsidP="006E2336">
      <w:pPr>
        <w:pStyle w:val="ListParagraph"/>
        <w:numPr>
          <w:ilvl w:val="2"/>
          <w:numId w:val="31"/>
        </w:numPr>
        <w:spacing w:before="0" w:after="0"/>
      </w:pPr>
      <w:r w:rsidRPr="002B6B0D">
        <w:t>Puncture cost between minimum of $1.53 and maximum of $5.33MM</w:t>
      </w:r>
    </w:p>
    <w:p w14:paraId="151ABFA3" w14:textId="77777777" w:rsidR="00740FF6" w:rsidRPr="002B6B0D" w:rsidRDefault="00740FF6" w:rsidP="006E2336">
      <w:pPr>
        <w:pStyle w:val="ListParagraph"/>
        <w:numPr>
          <w:ilvl w:val="2"/>
          <w:numId w:val="31"/>
        </w:numPr>
        <w:spacing w:before="0" w:after="0"/>
      </w:pPr>
      <w:r w:rsidRPr="002B6B0D">
        <w:t>Puncture scenario yielded 45.0 intersections with structures, with minimum of $25,000.00 and maximum of $3,792,943.00 in cost of structures impacted</w:t>
      </w:r>
    </w:p>
    <w:p w14:paraId="3E367BC0" w14:textId="77777777" w:rsidR="00740FF6" w:rsidRPr="002B6B0D" w:rsidRDefault="00740FF6" w:rsidP="006E2336">
      <w:pPr>
        <w:pStyle w:val="ListParagraph"/>
        <w:numPr>
          <w:ilvl w:val="2"/>
          <w:numId w:val="31"/>
        </w:numPr>
        <w:spacing w:before="0" w:after="0"/>
      </w:pPr>
      <w:r w:rsidRPr="002B6B0D">
        <w:t>Product Loss costs between minimum of $1,318,957.76 and maximum of $1,318,957.76"</w:t>
      </w:r>
    </w:p>
    <w:p w14:paraId="4B36482F" w14:textId="77777777" w:rsidR="00740FF6" w:rsidRPr="002B6B0D" w:rsidRDefault="00740FF6" w:rsidP="006E2336">
      <w:pPr>
        <w:pStyle w:val="ListParagraph"/>
        <w:numPr>
          <w:ilvl w:val="0"/>
          <w:numId w:val="31"/>
        </w:numPr>
        <w:spacing w:before="0" w:after="0"/>
      </w:pPr>
      <w:r w:rsidRPr="002B6B0D">
        <w:t>"NPS8 SARNIA CONDENSATE TO SUNCOR</w:t>
      </w:r>
    </w:p>
    <w:p w14:paraId="7C7C038B" w14:textId="77777777" w:rsidR="00740FF6" w:rsidRPr="002B6B0D" w:rsidRDefault="00740FF6" w:rsidP="006E2336">
      <w:pPr>
        <w:pStyle w:val="ListParagraph"/>
        <w:numPr>
          <w:ilvl w:val="1"/>
          <w:numId w:val="31"/>
        </w:numPr>
        <w:spacing w:before="0" w:after="0"/>
      </w:pPr>
      <w:r w:rsidRPr="002B6B0D">
        <w:t>Total Cumulative Length (m):</w:t>
      </w:r>
      <w:r w:rsidRPr="002B6B0D">
        <w:tab/>
        <w:t>7802.27</w:t>
      </w:r>
    </w:p>
    <w:p w14:paraId="3CA0EED9"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04F7BE59" w14:textId="77777777" w:rsidR="00740FF6" w:rsidRPr="002B6B0D" w:rsidRDefault="00740FF6" w:rsidP="006E2336">
      <w:pPr>
        <w:pStyle w:val="ListParagraph"/>
        <w:numPr>
          <w:ilvl w:val="2"/>
          <w:numId w:val="31"/>
        </w:numPr>
        <w:spacing w:before="0" w:after="0"/>
      </w:pPr>
      <w:r w:rsidRPr="002B6B0D">
        <w:t>Installation date between minimum of 1969-01-01 and maximum of 1969-01-01</w:t>
      </w:r>
    </w:p>
    <w:p w14:paraId="2F4E02B2" w14:textId="77777777" w:rsidR="00740FF6" w:rsidRPr="002B6B0D" w:rsidRDefault="00740FF6" w:rsidP="006E2336">
      <w:pPr>
        <w:pStyle w:val="ListParagraph"/>
        <w:numPr>
          <w:ilvl w:val="2"/>
          <w:numId w:val="31"/>
        </w:numPr>
        <w:spacing w:before="0" w:after="0"/>
      </w:pPr>
      <w:r w:rsidRPr="002B6B0D">
        <w:t>Pipe seam type of ERW</w:t>
      </w:r>
    </w:p>
    <w:p w14:paraId="5ECA4080" w14:textId="77777777" w:rsidR="00740FF6" w:rsidRPr="002B6B0D" w:rsidRDefault="00740FF6" w:rsidP="006E2336">
      <w:pPr>
        <w:pStyle w:val="ListParagraph"/>
        <w:numPr>
          <w:ilvl w:val="2"/>
          <w:numId w:val="31"/>
        </w:numPr>
        <w:spacing w:before="0" w:after="0"/>
      </w:pPr>
      <w:r w:rsidRPr="002B6B0D">
        <w:t>Maximum Operating Stress percentage between minimum of 36.07 and maximum of 71.91% SMYS</w:t>
      </w:r>
    </w:p>
    <w:p w14:paraId="1019668A" w14:textId="77777777" w:rsidR="00740FF6" w:rsidRPr="002B6B0D" w:rsidRDefault="00740FF6" w:rsidP="006E2336">
      <w:pPr>
        <w:pStyle w:val="ListParagraph"/>
        <w:numPr>
          <w:ilvl w:val="1"/>
          <w:numId w:val="31"/>
        </w:numPr>
        <w:spacing w:before="0" w:after="0"/>
      </w:pPr>
      <w:r w:rsidRPr="002B6B0D">
        <w:t>Consequence of failure distributed between minimum of $16.21 and maximum of $107.98MM</w:t>
      </w:r>
    </w:p>
    <w:p w14:paraId="397F6F29" w14:textId="77777777" w:rsidR="00740FF6" w:rsidRPr="002B6B0D" w:rsidRDefault="00740FF6" w:rsidP="006E2336">
      <w:pPr>
        <w:pStyle w:val="ListParagraph"/>
        <w:numPr>
          <w:ilvl w:val="1"/>
          <w:numId w:val="31"/>
        </w:numPr>
        <w:spacing w:before="0" w:after="0"/>
      </w:pPr>
      <w:r w:rsidRPr="002B6B0D">
        <w:t>Total length driven by Safety: 2199.25 meters.</w:t>
      </w:r>
    </w:p>
    <w:p w14:paraId="68D8461E" w14:textId="77777777" w:rsidR="00740FF6" w:rsidRPr="002B6B0D" w:rsidRDefault="00740FF6" w:rsidP="006E2336">
      <w:pPr>
        <w:pStyle w:val="ListParagraph"/>
        <w:numPr>
          <w:ilvl w:val="1"/>
          <w:numId w:val="31"/>
        </w:numPr>
        <w:spacing w:before="0" w:after="0"/>
      </w:pPr>
      <w:r w:rsidRPr="002B6B0D">
        <w:t>Safety Cost distributed between minimum of $0.00 and maximum of $90.93MM:</w:t>
      </w:r>
    </w:p>
    <w:p w14:paraId="4C06DF04" w14:textId="77777777" w:rsidR="00740FF6" w:rsidRPr="002B6B0D" w:rsidRDefault="00740FF6" w:rsidP="006E2336">
      <w:pPr>
        <w:pStyle w:val="ListParagraph"/>
        <w:numPr>
          <w:ilvl w:val="2"/>
          <w:numId w:val="31"/>
        </w:numPr>
        <w:spacing w:before="0" w:after="0"/>
      </w:pPr>
      <w:r w:rsidRPr="002B6B0D">
        <w:t>Leak cost between minimum of $0.00 and maximum of $12.11MM</w:t>
      </w:r>
    </w:p>
    <w:p w14:paraId="3EA6686E" w14:textId="77777777" w:rsidR="00740FF6" w:rsidRPr="002B6B0D" w:rsidRDefault="00740FF6" w:rsidP="006E2336">
      <w:pPr>
        <w:pStyle w:val="ListParagraph"/>
        <w:numPr>
          <w:ilvl w:val="2"/>
          <w:numId w:val="31"/>
        </w:numPr>
        <w:spacing w:before="0" w:after="0"/>
      </w:pPr>
      <w:r w:rsidRPr="002B6B0D">
        <w:t>Leak scenario yielded 21.0 intersections with structures, with minimum of 0.0 and maximum of 1.26 of population impacted.</w:t>
      </w:r>
    </w:p>
    <w:p w14:paraId="110124D9" w14:textId="77777777" w:rsidR="00740FF6" w:rsidRPr="002B6B0D" w:rsidRDefault="00740FF6" w:rsidP="006E2336">
      <w:pPr>
        <w:pStyle w:val="ListParagraph"/>
        <w:numPr>
          <w:ilvl w:val="2"/>
          <w:numId w:val="31"/>
        </w:numPr>
        <w:spacing w:before="0" w:after="0"/>
      </w:pPr>
      <w:r w:rsidRPr="002B6B0D">
        <w:lastRenderedPageBreak/>
        <w:t>Leak hazard radius distributed between minimum of 11.8 and maximum of 11.8 meters.</w:t>
      </w:r>
    </w:p>
    <w:p w14:paraId="73EF46FC" w14:textId="77777777" w:rsidR="00740FF6" w:rsidRPr="002B6B0D" w:rsidRDefault="00740FF6" w:rsidP="006E2336">
      <w:pPr>
        <w:pStyle w:val="ListParagraph"/>
        <w:numPr>
          <w:ilvl w:val="2"/>
          <w:numId w:val="31"/>
        </w:numPr>
        <w:spacing w:before="0" w:after="0"/>
      </w:pPr>
      <w:r w:rsidRPr="002B6B0D">
        <w:t>Rupture cost between minimum of $0.00 and maximum of $546.62MM</w:t>
      </w:r>
    </w:p>
    <w:p w14:paraId="3D832D8E" w14:textId="77777777" w:rsidR="00740FF6" w:rsidRPr="002B6B0D" w:rsidRDefault="00740FF6" w:rsidP="006E2336">
      <w:pPr>
        <w:pStyle w:val="ListParagraph"/>
        <w:numPr>
          <w:ilvl w:val="2"/>
          <w:numId w:val="31"/>
        </w:numPr>
        <w:spacing w:before="0" w:after="0"/>
      </w:pPr>
      <w:r w:rsidRPr="002B6B0D">
        <w:t>Rupture scenario yielded 38.0 intersections with structures, with minimum of 0.0 and maximum of 56.94 of population impacted</w:t>
      </w:r>
    </w:p>
    <w:p w14:paraId="6C776BBD" w14:textId="77777777" w:rsidR="00740FF6" w:rsidRPr="002B6B0D" w:rsidRDefault="00740FF6" w:rsidP="006E2336">
      <w:pPr>
        <w:pStyle w:val="ListParagraph"/>
        <w:numPr>
          <w:ilvl w:val="2"/>
          <w:numId w:val="31"/>
        </w:numPr>
        <w:spacing w:before="0" w:after="0"/>
      </w:pPr>
      <w:r w:rsidRPr="002B6B0D">
        <w:t>Rupture hazard radius distributed between minimum of 135.89 and maximum of 135.89 meters.</w:t>
      </w:r>
    </w:p>
    <w:p w14:paraId="3C6D129E" w14:textId="77777777" w:rsidR="00740FF6" w:rsidRPr="002B6B0D" w:rsidRDefault="00740FF6" w:rsidP="006E2336">
      <w:pPr>
        <w:pStyle w:val="ListParagraph"/>
        <w:numPr>
          <w:ilvl w:val="2"/>
          <w:numId w:val="31"/>
        </w:numPr>
        <w:spacing w:before="0" w:after="0"/>
      </w:pPr>
      <w:r w:rsidRPr="002B6B0D">
        <w:t>Puncture cost between minimum of $0.00 and maximum of $221.29MM</w:t>
      </w:r>
    </w:p>
    <w:p w14:paraId="3F701309" w14:textId="77777777" w:rsidR="00740FF6" w:rsidRPr="002B6B0D" w:rsidRDefault="00740FF6" w:rsidP="006E2336">
      <w:pPr>
        <w:pStyle w:val="ListParagraph"/>
        <w:numPr>
          <w:ilvl w:val="2"/>
          <w:numId w:val="31"/>
        </w:numPr>
        <w:spacing w:before="0" w:after="0"/>
      </w:pPr>
      <w:r w:rsidRPr="002B6B0D">
        <w:t>Puncture scenario yielded 49.0 intersections with structures, with minimum of 0.0 and maximum of 23.05 of population impacted</w:t>
      </w:r>
    </w:p>
    <w:p w14:paraId="49971FBA" w14:textId="77777777" w:rsidR="00740FF6" w:rsidRPr="002B6B0D" w:rsidRDefault="00740FF6" w:rsidP="006E2336">
      <w:pPr>
        <w:pStyle w:val="ListParagraph"/>
        <w:numPr>
          <w:ilvl w:val="2"/>
          <w:numId w:val="31"/>
        </w:numPr>
        <w:spacing w:before="0" w:after="0"/>
      </w:pPr>
      <w:r w:rsidRPr="002B6B0D">
        <w:t>Puncture hazard radius distributed between minimum of 47.76 and maximum of 47.76 meters.</w:t>
      </w:r>
    </w:p>
    <w:p w14:paraId="45A90C25" w14:textId="77777777" w:rsidR="00740FF6" w:rsidRPr="002B6B0D" w:rsidRDefault="00740FF6" w:rsidP="006E2336">
      <w:pPr>
        <w:pStyle w:val="ListParagraph"/>
        <w:numPr>
          <w:ilvl w:val="2"/>
          <w:numId w:val="31"/>
        </w:numPr>
        <w:spacing w:before="0" w:after="0"/>
      </w:pPr>
      <w:r w:rsidRPr="002B6B0D">
        <w:t>Product type is Condensate.</w:t>
      </w:r>
    </w:p>
    <w:p w14:paraId="0143BEA9" w14:textId="77777777" w:rsidR="00740FF6" w:rsidRPr="002B6B0D" w:rsidRDefault="00740FF6" w:rsidP="006E2336">
      <w:pPr>
        <w:pStyle w:val="ListParagraph"/>
        <w:numPr>
          <w:ilvl w:val="2"/>
          <w:numId w:val="31"/>
        </w:numPr>
        <w:spacing w:before="0" w:after="0"/>
      </w:pPr>
      <w:r w:rsidRPr="002B6B0D">
        <w:t>Class area location is/are 1.0, 2.0.</w:t>
      </w:r>
    </w:p>
    <w:p w14:paraId="1EF61D5B" w14:textId="77777777" w:rsidR="00740FF6" w:rsidRPr="002B6B0D" w:rsidRDefault="00740FF6" w:rsidP="006E2336">
      <w:pPr>
        <w:pStyle w:val="ListParagraph"/>
        <w:numPr>
          <w:ilvl w:val="1"/>
          <w:numId w:val="31"/>
        </w:numPr>
        <w:spacing w:before="0" w:after="0"/>
      </w:pPr>
      <w:r w:rsidRPr="002B6B0D">
        <w:t>Total length driven by Environmental: 5603.03 meters.</w:t>
      </w:r>
    </w:p>
    <w:p w14:paraId="62D0FC3B" w14:textId="77777777" w:rsidR="00740FF6" w:rsidRPr="002B6B0D" w:rsidRDefault="00740FF6" w:rsidP="006E2336">
      <w:pPr>
        <w:pStyle w:val="ListParagraph"/>
        <w:numPr>
          <w:ilvl w:val="1"/>
          <w:numId w:val="31"/>
        </w:numPr>
        <w:spacing w:before="0" w:after="0"/>
      </w:pPr>
      <w:r w:rsidRPr="002B6B0D">
        <w:t>Environmental Cost distributed between minimum of $15.82 and maximum of $29.41MM:</w:t>
      </w:r>
    </w:p>
    <w:p w14:paraId="0669566A" w14:textId="77777777" w:rsidR="00740FF6" w:rsidRPr="002B6B0D" w:rsidRDefault="00740FF6" w:rsidP="006E2336">
      <w:pPr>
        <w:pStyle w:val="ListParagraph"/>
        <w:numPr>
          <w:ilvl w:val="2"/>
          <w:numId w:val="31"/>
        </w:numPr>
        <w:spacing w:before="0" w:after="0"/>
      </w:pPr>
      <w:r w:rsidRPr="002B6B0D">
        <w:t>Leak cost between minimum of $0.20 and maximum of $0.35MM</w:t>
      </w:r>
    </w:p>
    <w:p w14:paraId="1224DCC1" w14:textId="77777777" w:rsidR="00740FF6" w:rsidRPr="002B6B0D" w:rsidRDefault="00740FF6" w:rsidP="006E2336">
      <w:pPr>
        <w:pStyle w:val="ListParagraph"/>
        <w:numPr>
          <w:ilvl w:val="2"/>
          <w:numId w:val="31"/>
        </w:numPr>
        <w:spacing w:before="0" w:after="0"/>
      </w:pPr>
      <w:r w:rsidRPr="002B6B0D">
        <w:t>Leak spill volume between a minimum of 1889.11 and maximum of 1989.97 gallons</w:t>
      </w:r>
    </w:p>
    <w:p w14:paraId="2B358D17" w14:textId="77777777" w:rsidR="00740FF6" w:rsidRPr="002B6B0D" w:rsidRDefault="00740FF6" w:rsidP="006E2336">
      <w:pPr>
        <w:pStyle w:val="ListParagraph"/>
        <w:numPr>
          <w:ilvl w:val="2"/>
          <w:numId w:val="31"/>
        </w:numPr>
        <w:spacing w:before="0" w:after="0"/>
      </w:pPr>
      <w:r w:rsidRPr="002B6B0D">
        <w:t>Rupture cost between minimum of $96.10 and maximum of $169.14MM</w:t>
      </w:r>
    </w:p>
    <w:p w14:paraId="40726EF1" w14:textId="77777777" w:rsidR="00740FF6" w:rsidRPr="002B6B0D" w:rsidRDefault="00740FF6" w:rsidP="006E2336">
      <w:pPr>
        <w:pStyle w:val="ListParagraph"/>
        <w:numPr>
          <w:ilvl w:val="2"/>
          <w:numId w:val="31"/>
        </w:numPr>
        <w:spacing w:before="0" w:after="0"/>
      </w:pPr>
      <w:r w:rsidRPr="002B6B0D">
        <w:t>Rupture spill volume is between a minimum of 906656.27 and maximum of 955064.68 gallons</w:t>
      </w:r>
    </w:p>
    <w:p w14:paraId="0116E740" w14:textId="77777777" w:rsidR="00740FF6" w:rsidRPr="002B6B0D" w:rsidRDefault="00740FF6" w:rsidP="006E2336">
      <w:pPr>
        <w:pStyle w:val="ListParagraph"/>
        <w:numPr>
          <w:ilvl w:val="2"/>
          <w:numId w:val="31"/>
        </w:numPr>
        <w:spacing w:before="0" w:after="0"/>
      </w:pPr>
      <w:r w:rsidRPr="002B6B0D">
        <w:t>Puncture cost between minimum of $6.58 and maximum of $11.58MM</w:t>
      </w:r>
    </w:p>
    <w:p w14:paraId="66B2319A" w14:textId="77777777" w:rsidR="00740FF6" w:rsidRPr="002B6B0D" w:rsidRDefault="00740FF6" w:rsidP="006E2336">
      <w:pPr>
        <w:pStyle w:val="ListParagraph"/>
        <w:numPr>
          <w:ilvl w:val="2"/>
          <w:numId w:val="31"/>
        </w:numPr>
        <w:spacing w:before="0" w:after="0"/>
      </w:pPr>
      <w:r w:rsidRPr="002B6B0D">
        <w:t>Puncture spill volume is between a minimum of 62071.83 and maximum of 65385.99 gallons</w:t>
      </w:r>
    </w:p>
    <w:p w14:paraId="5D25D95B" w14:textId="77777777" w:rsidR="00740FF6" w:rsidRPr="002B6B0D" w:rsidRDefault="00740FF6" w:rsidP="006E2336">
      <w:pPr>
        <w:pStyle w:val="ListParagraph"/>
        <w:numPr>
          <w:ilvl w:val="2"/>
          <w:numId w:val="31"/>
        </w:numPr>
        <w:spacing w:before="0" w:after="0"/>
      </w:pPr>
      <w:r w:rsidRPr="002B6B0D">
        <w:t xml:space="preserve">Land use distributed as </w:t>
      </w:r>
    </w:p>
    <w:p w14:paraId="10105965" w14:textId="77777777" w:rsidR="00740FF6" w:rsidRPr="002B6B0D" w:rsidRDefault="00740FF6" w:rsidP="006E2336">
      <w:pPr>
        <w:pStyle w:val="ListParagraph"/>
        <w:numPr>
          <w:ilvl w:val="3"/>
          <w:numId w:val="31"/>
        </w:numPr>
        <w:spacing w:before="0" w:after="0"/>
      </w:pPr>
      <w:r w:rsidRPr="002B6B0D">
        <w:t>Agricultural: 1,826.34</w:t>
      </w:r>
    </w:p>
    <w:p w14:paraId="5E42294B" w14:textId="77777777" w:rsidR="00740FF6" w:rsidRPr="002B6B0D" w:rsidRDefault="00740FF6" w:rsidP="006E2336">
      <w:pPr>
        <w:pStyle w:val="ListParagraph"/>
        <w:numPr>
          <w:ilvl w:val="3"/>
          <w:numId w:val="31"/>
        </w:numPr>
        <w:spacing w:before="0" w:after="0"/>
      </w:pPr>
      <w:r w:rsidRPr="002B6B0D">
        <w:t>Forested: 1,528.89</w:t>
      </w:r>
    </w:p>
    <w:p w14:paraId="2B370587" w14:textId="77777777" w:rsidR="00740FF6" w:rsidRPr="002B6B0D" w:rsidRDefault="00740FF6" w:rsidP="006E2336">
      <w:pPr>
        <w:pStyle w:val="ListParagraph"/>
        <w:numPr>
          <w:ilvl w:val="3"/>
          <w:numId w:val="31"/>
        </w:numPr>
        <w:spacing w:before="0" w:after="0"/>
      </w:pPr>
      <w:r w:rsidRPr="002B6B0D">
        <w:t>Utility Corridor: 4,445.74</w:t>
      </w:r>
    </w:p>
    <w:p w14:paraId="78DBD95E" w14:textId="77777777" w:rsidR="00740FF6" w:rsidRPr="002B6B0D" w:rsidRDefault="00740FF6" w:rsidP="006E2336">
      <w:pPr>
        <w:pStyle w:val="ListParagraph"/>
        <w:numPr>
          <w:ilvl w:val="3"/>
          <w:numId w:val="31"/>
        </w:numPr>
        <w:spacing w:before="0" w:after="0"/>
      </w:pPr>
      <w:r w:rsidRPr="002B6B0D">
        <w:t>Water Course: 1.30</w:t>
      </w:r>
    </w:p>
    <w:p w14:paraId="252ED65F" w14:textId="77777777" w:rsidR="00740FF6" w:rsidRPr="002B6B0D" w:rsidRDefault="00740FF6" w:rsidP="006E2336">
      <w:pPr>
        <w:pStyle w:val="ListParagraph"/>
        <w:numPr>
          <w:ilvl w:val="0"/>
          <w:numId w:val="31"/>
        </w:numPr>
        <w:spacing w:before="0" w:after="0"/>
      </w:pPr>
      <w:r w:rsidRPr="002B6B0D">
        <w:t>"SS-09/SS-08 NPS 4</w:t>
      </w:r>
    </w:p>
    <w:p w14:paraId="10E2D1A8" w14:textId="77777777" w:rsidR="00740FF6" w:rsidRPr="002B6B0D" w:rsidRDefault="00740FF6" w:rsidP="006E2336">
      <w:pPr>
        <w:pStyle w:val="ListParagraph"/>
        <w:numPr>
          <w:ilvl w:val="1"/>
          <w:numId w:val="31"/>
        </w:numPr>
        <w:spacing w:before="0" w:after="0"/>
      </w:pPr>
      <w:r w:rsidRPr="002B6B0D">
        <w:t>Total Cumulative Length (m):</w:t>
      </w:r>
      <w:r w:rsidRPr="002B6B0D">
        <w:tab/>
        <w:t>7319.88</w:t>
      </w:r>
    </w:p>
    <w:p w14:paraId="6891D705"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1.000e-02.</w:t>
      </w:r>
    </w:p>
    <w:p w14:paraId="3DF2D579" w14:textId="77777777" w:rsidR="00740FF6" w:rsidRPr="002B6B0D" w:rsidRDefault="00740FF6" w:rsidP="006E2336">
      <w:pPr>
        <w:pStyle w:val="ListParagraph"/>
        <w:numPr>
          <w:ilvl w:val="2"/>
          <w:numId w:val="31"/>
        </w:numPr>
        <w:spacing w:before="0" w:after="0"/>
      </w:pPr>
      <w:r w:rsidRPr="002B6B0D">
        <w:t>Installation date between minimum of 1966-01-01 and maximum of 1966-01-01</w:t>
      </w:r>
    </w:p>
    <w:p w14:paraId="27F46A0F" w14:textId="77777777" w:rsidR="00740FF6" w:rsidRPr="002B6B0D" w:rsidRDefault="00740FF6" w:rsidP="006E2336">
      <w:pPr>
        <w:pStyle w:val="ListParagraph"/>
        <w:numPr>
          <w:ilvl w:val="2"/>
          <w:numId w:val="31"/>
        </w:numPr>
        <w:spacing w:before="0" w:after="0"/>
      </w:pPr>
      <w:r w:rsidRPr="002B6B0D">
        <w:t>Pipe seam type of ERW</w:t>
      </w:r>
    </w:p>
    <w:p w14:paraId="669598E3" w14:textId="77777777" w:rsidR="00740FF6" w:rsidRPr="002B6B0D" w:rsidRDefault="00740FF6" w:rsidP="006E2336">
      <w:pPr>
        <w:pStyle w:val="ListParagraph"/>
        <w:numPr>
          <w:ilvl w:val="2"/>
          <w:numId w:val="31"/>
        </w:numPr>
        <w:spacing w:before="0" w:after="0"/>
      </w:pPr>
      <w:r w:rsidRPr="002B6B0D">
        <w:t>Maximum Operating Stress percentage between minimum of 39.18 and maximum of 39.18% SMYS</w:t>
      </w:r>
    </w:p>
    <w:p w14:paraId="14173BB2" w14:textId="77777777" w:rsidR="00740FF6" w:rsidRPr="002B6B0D" w:rsidRDefault="00740FF6" w:rsidP="006E2336">
      <w:pPr>
        <w:pStyle w:val="ListParagraph"/>
        <w:numPr>
          <w:ilvl w:val="1"/>
          <w:numId w:val="31"/>
        </w:numPr>
        <w:spacing w:before="0" w:after="0"/>
      </w:pPr>
      <w:r w:rsidRPr="002B6B0D">
        <w:t>Consequence of failure distributed between minimum of $5.38 and maximum of $6.14MM</w:t>
      </w:r>
    </w:p>
    <w:p w14:paraId="5A59DF79" w14:textId="77777777" w:rsidR="00740FF6" w:rsidRPr="002B6B0D" w:rsidRDefault="00740FF6" w:rsidP="006E2336">
      <w:pPr>
        <w:pStyle w:val="ListParagraph"/>
        <w:numPr>
          <w:ilvl w:val="1"/>
          <w:numId w:val="31"/>
        </w:numPr>
        <w:spacing w:before="0" w:after="0"/>
      </w:pPr>
      <w:r w:rsidRPr="002B6B0D">
        <w:t>Total length driven by Environmental: 7319.88 meters.</w:t>
      </w:r>
    </w:p>
    <w:p w14:paraId="44DF0D8F" w14:textId="77777777" w:rsidR="00740FF6" w:rsidRPr="002B6B0D" w:rsidRDefault="00740FF6" w:rsidP="006E2336">
      <w:pPr>
        <w:pStyle w:val="ListParagraph"/>
        <w:numPr>
          <w:ilvl w:val="1"/>
          <w:numId w:val="31"/>
        </w:numPr>
        <w:spacing w:before="0" w:after="0"/>
      </w:pPr>
      <w:r w:rsidRPr="002B6B0D">
        <w:t>Environmental Cost distributed between minimum of $5.12 and maximum of $5.87MM:</w:t>
      </w:r>
    </w:p>
    <w:p w14:paraId="3C17F04E" w14:textId="77777777" w:rsidR="00740FF6" w:rsidRPr="002B6B0D" w:rsidRDefault="00740FF6" w:rsidP="006E2336">
      <w:pPr>
        <w:pStyle w:val="ListParagraph"/>
        <w:numPr>
          <w:ilvl w:val="2"/>
          <w:numId w:val="31"/>
        </w:numPr>
        <w:spacing w:before="0" w:after="0"/>
      </w:pPr>
      <w:r w:rsidRPr="002B6B0D">
        <w:t>Leak cost between minimum of $0.16 and maximum of $0.19MM</w:t>
      </w:r>
    </w:p>
    <w:p w14:paraId="7D6AB381" w14:textId="77777777" w:rsidR="00740FF6" w:rsidRPr="002B6B0D" w:rsidRDefault="00740FF6" w:rsidP="006E2336">
      <w:pPr>
        <w:pStyle w:val="ListParagraph"/>
        <w:numPr>
          <w:ilvl w:val="2"/>
          <w:numId w:val="31"/>
        </w:numPr>
        <w:spacing w:before="0" w:after="0"/>
      </w:pPr>
      <w:r w:rsidRPr="002B6B0D">
        <w:t>Leak spill volume between a minimum of 1545.39 and maximum of 1772.8 gallons</w:t>
      </w:r>
    </w:p>
    <w:p w14:paraId="01754D89" w14:textId="77777777" w:rsidR="00740FF6" w:rsidRPr="002B6B0D" w:rsidRDefault="00740FF6" w:rsidP="006E2336">
      <w:pPr>
        <w:pStyle w:val="ListParagraph"/>
        <w:numPr>
          <w:ilvl w:val="2"/>
          <w:numId w:val="31"/>
        </w:numPr>
        <w:spacing w:before="0" w:after="0"/>
      </w:pPr>
      <w:r w:rsidRPr="002B6B0D">
        <w:t>Rupture cost between minimum of $21.40 and maximum of $24.55MM</w:t>
      </w:r>
    </w:p>
    <w:p w14:paraId="0C2C2304" w14:textId="77777777" w:rsidR="00740FF6" w:rsidRPr="002B6B0D" w:rsidRDefault="00740FF6" w:rsidP="006E2336">
      <w:pPr>
        <w:pStyle w:val="ListParagraph"/>
        <w:numPr>
          <w:ilvl w:val="2"/>
          <w:numId w:val="31"/>
        </w:numPr>
        <w:spacing w:before="0" w:after="0"/>
      </w:pPr>
      <w:r w:rsidRPr="002B6B0D">
        <w:t>Rupture spill volume is between a minimum of 201897.55 and maximum of 231607.68 gallons</w:t>
      </w:r>
    </w:p>
    <w:p w14:paraId="1448044F" w14:textId="77777777" w:rsidR="00740FF6" w:rsidRPr="002B6B0D" w:rsidRDefault="00740FF6" w:rsidP="006E2336">
      <w:pPr>
        <w:pStyle w:val="ListParagraph"/>
        <w:numPr>
          <w:ilvl w:val="2"/>
          <w:numId w:val="31"/>
        </w:numPr>
        <w:spacing w:before="0" w:after="0"/>
      </w:pPr>
      <w:r w:rsidRPr="002B6B0D">
        <w:t>Puncture cost between minimum of $5.38 and maximum of $6.17MM</w:t>
      </w:r>
    </w:p>
    <w:p w14:paraId="29D9FDFD" w14:textId="77777777" w:rsidR="00740FF6" w:rsidRPr="002B6B0D" w:rsidRDefault="00740FF6" w:rsidP="006E2336">
      <w:pPr>
        <w:pStyle w:val="ListParagraph"/>
        <w:numPr>
          <w:ilvl w:val="2"/>
          <w:numId w:val="31"/>
        </w:numPr>
        <w:spacing w:before="0" w:after="0"/>
      </w:pPr>
      <w:r w:rsidRPr="002B6B0D">
        <w:t>Puncture spill volume is between a minimum of 50778.06 and maximum of 58250.28 gallons</w:t>
      </w:r>
    </w:p>
    <w:p w14:paraId="2AF1A658" w14:textId="77777777" w:rsidR="00740FF6" w:rsidRPr="002B6B0D" w:rsidRDefault="00740FF6" w:rsidP="006E2336">
      <w:pPr>
        <w:pStyle w:val="ListParagraph"/>
        <w:numPr>
          <w:ilvl w:val="2"/>
          <w:numId w:val="31"/>
        </w:numPr>
        <w:spacing w:before="0" w:after="0"/>
      </w:pPr>
      <w:r w:rsidRPr="002B6B0D">
        <w:t xml:space="preserve">Land use distributed as </w:t>
      </w:r>
    </w:p>
    <w:p w14:paraId="13874E7B" w14:textId="77777777" w:rsidR="00740FF6" w:rsidRPr="002B6B0D" w:rsidRDefault="00740FF6" w:rsidP="006E2336">
      <w:pPr>
        <w:pStyle w:val="ListParagraph"/>
        <w:numPr>
          <w:ilvl w:val="3"/>
          <w:numId w:val="31"/>
        </w:numPr>
        <w:spacing w:before="0" w:after="0"/>
      </w:pPr>
      <w:r w:rsidRPr="002B6B0D">
        <w:lastRenderedPageBreak/>
        <w:t>Agricultural: 7,319.88</w:t>
      </w:r>
    </w:p>
    <w:p w14:paraId="48DA91F9" w14:textId="77777777" w:rsidR="00740FF6" w:rsidRPr="002B6B0D" w:rsidRDefault="00740FF6" w:rsidP="006E2336">
      <w:pPr>
        <w:pStyle w:val="ListParagraph"/>
        <w:numPr>
          <w:ilvl w:val="0"/>
          <w:numId w:val="31"/>
        </w:numPr>
        <w:spacing w:before="0" w:after="0"/>
      </w:pPr>
      <w:r w:rsidRPr="002B6B0D">
        <w:t>"SS-69/SS-34 NPS 4</w:t>
      </w:r>
    </w:p>
    <w:p w14:paraId="041ED205" w14:textId="77777777" w:rsidR="00740FF6" w:rsidRPr="002B6B0D" w:rsidRDefault="00740FF6" w:rsidP="006E2336">
      <w:pPr>
        <w:pStyle w:val="ListParagraph"/>
        <w:numPr>
          <w:ilvl w:val="1"/>
          <w:numId w:val="31"/>
        </w:numPr>
        <w:spacing w:before="0" w:after="0"/>
      </w:pPr>
      <w:r w:rsidRPr="002B6B0D">
        <w:t>Total Cumulative Length (m):</w:t>
      </w:r>
      <w:r w:rsidRPr="002B6B0D">
        <w:tab/>
        <w:t>5765.38</w:t>
      </w:r>
    </w:p>
    <w:p w14:paraId="2D6BA970"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164FFA31" w14:textId="77777777" w:rsidR="00740FF6" w:rsidRPr="002B6B0D" w:rsidRDefault="00740FF6" w:rsidP="006E2336">
      <w:pPr>
        <w:pStyle w:val="ListParagraph"/>
        <w:numPr>
          <w:ilvl w:val="2"/>
          <w:numId w:val="31"/>
        </w:numPr>
        <w:spacing w:before="0" w:after="0"/>
      </w:pPr>
      <w:r w:rsidRPr="002B6B0D">
        <w:t>Installation date between minimum of 1966-01-01 and maximum of 1966-01-01</w:t>
      </w:r>
    </w:p>
    <w:p w14:paraId="153DEEBD" w14:textId="77777777" w:rsidR="00740FF6" w:rsidRPr="002B6B0D" w:rsidRDefault="00740FF6" w:rsidP="006E2336">
      <w:pPr>
        <w:pStyle w:val="ListParagraph"/>
        <w:numPr>
          <w:ilvl w:val="2"/>
          <w:numId w:val="31"/>
        </w:numPr>
        <w:spacing w:before="0" w:after="0"/>
      </w:pPr>
      <w:r w:rsidRPr="002B6B0D">
        <w:t>Pipe seam type of ERW</w:t>
      </w:r>
    </w:p>
    <w:p w14:paraId="03FC8056" w14:textId="77777777" w:rsidR="00740FF6" w:rsidRPr="002B6B0D" w:rsidRDefault="00740FF6" w:rsidP="006E2336">
      <w:pPr>
        <w:pStyle w:val="ListParagraph"/>
        <w:numPr>
          <w:ilvl w:val="2"/>
          <w:numId w:val="31"/>
        </w:numPr>
        <w:spacing w:before="0" w:after="0"/>
      </w:pPr>
      <w:r w:rsidRPr="002B6B0D">
        <w:t>Maximum Operating Stress percentage between minimum of 31.34 and maximum of 47.13% SMYS</w:t>
      </w:r>
    </w:p>
    <w:p w14:paraId="08D41526" w14:textId="77777777" w:rsidR="00740FF6" w:rsidRPr="002B6B0D" w:rsidRDefault="00740FF6" w:rsidP="006E2336">
      <w:pPr>
        <w:pStyle w:val="ListParagraph"/>
        <w:numPr>
          <w:ilvl w:val="1"/>
          <w:numId w:val="31"/>
        </w:numPr>
        <w:spacing w:before="0" w:after="0"/>
      </w:pPr>
      <w:r w:rsidRPr="002B6B0D">
        <w:t>Consequence of failure distributed between minimum of $4.66 and maximum of $7.29MM</w:t>
      </w:r>
    </w:p>
    <w:p w14:paraId="4B3C053B" w14:textId="77777777" w:rsidR="00740FF6" w:rsidRPr="002B6B0D" w:rsidRDefault="00740FF6" w:rsidP="006E2336">
      <w:pPr>
        <w:pStyle w:val="ListParagraph"/>
        <w:numPr>
          <w:ilvl w:val="1"/>
          <w:numId w:val="31"/>
        </w:numPr>
        <w:spacing w:before="0" w:after="0"/>
      </w:pPr>
      <w:r w:rsidRPr="002B6B0D">
        <w:t>Total length driven by Environmental: 5765.38 meters.</w:t>
      </w:r>
    </w:p>
    <w:p w14:paraId="58A18BA3" w14:textId="77777777" w:rsidR="00740FF6" w:rsidRPr="002B6B0D" w:rsidRDefault="00740FF6" w:rsidP="006E2336">
      <w:pPr>
        <w:pStyle w:val="ListParagraph"/>
        <w:numPr>
          <w:ilvl w:val="1"/>
          <w:numId w:val="31"/>
        </w:numPr>
        <w:spacing w:before="0" w:after="0"/>
      </w:pPr>
      <w:r w:rsidRPr="002B6B0D">
        <w:t>Environmental Cost distributed between minimum of $4.41 and maximum of $7.01MM:</w:t>
      </w:r>
    </w:p>
    <w:p w14:paraId="4876D8F0" w14:textId="77777777" w:rsidR="00740FF6" w:rsidRPr="002B6B0D" w:rsidRDefault="00740FF6" w:rsidP="006E2336">
      <w:pPr>
        <w:pStyle w:val="ListParagraph"/>
        <w:numPr>
          <w:ilvl w:val="2"/>
          <w:numId w:val="31"/>
        </w:numPr>
        <w:spacing w:before="0" w:after="0"/>
      </w:pPr>
      <w:r w:rsidRPr="002B6B0D">
        <w:t>Leak cost between minimum of $0.18 and maximum of $0.30MM</w:t>
      </w:r>
    </w:p>
    <w:p w14:paraId="126D382C" w14:textId="77777777" w:rsidR="00740FF6" w:rsidRPr="002B6B0D" w:rsidRDefault="00740FF6" w:rsidP="006E2336">
      <w:pPr>
        <w:pStyle w:val="ListParagraph"/>
        <w:numPr>
          <w:ilvl w:val="2"/>
          <w:numId w:val="31"/>
        </w:numPr>
        <w:spacing w:before="0" w:after="0"/>
      </w:pPr>
      <w:r w:rsidRPr="002B6B0D">
        <w:t>Leak spill volume between a minimum of 1695.14 and maximum of 1822.72 gallons</w:t>
      </w:r>
    </w:p>
    <w:p w14:paraId="0310A051" w14:textId="77777777" w:rsidR="00740FF6" w:rsidRPr="002B6B0D" w:rsidRDefault="00740FF6" w:rsidP="006E2336">
      <w:pPr>
        <w:pStyle w:val="ListParagraph"/>
        <w:numPr>
          <w:ilvl w:val="2"/>
          <w:numId w:val="31"/>
        </w:numPr>
        <w:spacing w:before="0" w:after="0"/>
      </w:pPr>
      <w:r w:rsidRPr="002B6B0D">
        <w:t>Rupture cost between minimum of $23.47 and maximum of $39.57MM</w:t>
      </w:r>
    </w:p>
    <w:p w14:paraId="2FE2FCF9" w14:textId="77777777" w:rsidR="00740FF6" w:rsidRPr="002B6B0D" w:rsidRDefault="00740FF6" w:rsidP="006E2336">
      <w:pPr>
        <w:pStyle w:val="ListParagraph"/>
        <w:numPr>
          <w:ilvl w:val="2"/>
          <w:numId w:val="31"/>
        </w:numPr>
        <w:spacing w:before="0" w:after="0"/>
      </w:pPr>
      <w:r w:rsidRPr="002B6B0D">
        <w:t>Rupture spill volume is between a minimum of 221461.88 and maximum of 238128.96 gallons</w:t>
      </w:r>
    </w:p>
    <w:p w14:paraId="320FA31E" w14:textId="77777777" w:rsidR="00740FF6" w:rsidRPr="002B6B0D" w:rsidRDefault="00740FF6" w:rsidP="006E2336">
      <w:pPr>
        <w:pStyle w:val="ListParagraph"/>
        <w:numPr>
          <w:ilvl w:val="2"/>
          <w:numId w:val="31"/>
        </w:numPr>
        <w:spacing w:before="0" w:after="0"/>
      </w:pPr>
      <w:r w:rsidRPr="002B6B0D">
        <w:t>Puncture cost between minimum of $5.90 and maximum of $9.95MM</w:t>
      </w:r>
    </w:p>
    <w:p w14:paraId="1CF18B65" w14:textId="77777777" w:rsidR="00740FF6" w:rsidRPr="002B6B0D" w:rsidRDefault="00740FF6" w:rsidP="006E2336">
      <w:pPr>
        <w:pStyle w:val="ListParagraph"/>
        <w:numPr>
          <w:ilvl w:val="2"/>
          <w:numId w:val="31"/>
        </w:numPr>
        <w:spacing w:before="0" w:after="0"/>
      </w:pPr>
      <w:r w:rsidRPr="002B6B0D">
        <w:t>Puncture spill volume is between a minimum of 55698.57 and maximum of 59890.41 gallons</w:t>
      </w:r>
    </w:p>
    <w:p w14:paraId="797D5ED4" w14:textId="77777777" w:rsidR="00740FF6" w:rsidRPr="002B6B0D" w:rsidRDefault="00740FF6" w:rsidP="006E2336">
      <w:pPr>
        <w:pStyle w:val="ListParagraph"/>
        <w:numPr>
          <w:ilvl w:val="2"/>
          <w:numId w:val="31"/>
        </w:numPr>
        <w:spacing w:before="0" w:after="0"/>
      </w:pPr>
      <w:r w:rsidRPr="002B6B0D">
        <w:t xml:space="preserve">Land use distributed as </w:t>
      </w:r>
    </w:p>
    <w:p w14:paraId="59ABF39C" w14:textId="77777777" w:rsidR="00740FF6" w:rsidRPr="002B6B0D" w:rsidRDefault="00740FF6" w:rsidP="006E2336">
      <w:pPr>
        <w:pStyle w:val="ListParagraph"/>
        <w:numPr>
          <w:ilvl w:val="3"/>
          <w:numId w:val="31"/>
        </w:numPr>
        <w:spacing w:before="0" w:after="0"/>
      </w:pPr>
      <w:r w:rsidRPr="002B6B0D">
        <w:t>Agricultural: 5,764.36</w:t>
      </w:r>
    </w:p>
    <w:p w14:paraId="34AD869B" w14:textId="77777777" w:rsidR="00740FF6" w:rsidRPr="002B6B0D" w:rsidRDefault="00740FF6" w:rsidP="006E2336">
      <w:pPr>
        <w:pStyle w:val="ListParagraph"/>
        <w:numPr>
          <w:ilvl w:val="3"/>
          <w:numId w:val="31"/>
        </w:numPr>
        <w:spacing w:before="0" w:after="0"/>
      </w:pPr>
      <w:r w:rsidRPr="002B6B0D">
        <w:t>Water Course: 1.02</w:t>
      </w:r>
    </w:p>
    <w:p w14:paraId="0011C779" w14:textId="77777777" w:rsidR="00740FF6" w:rsidRPr="002B6B0D" w:rsidRDefault="00740FF6" w:rsidP="006E2336">
      <w:pPr>
        <w:pStyle w:val="ListParagraph"/>
        <w:numPr>
          <w:ilvl w:val="0"/>
          <w:numId w:val="31"/>
        </w:numPr>
        <w:spacing w:before="0" w:after="0"/>
      </w:pPr>
      <w:r w:rsidRPr="002B6B0D">
        <w:t>"BONAVISTA LATERAL 14-24 TO 3-27 NPS 4</w:t>
      </w:r>
    </w:p>
    <w:p w14:paraId="451E144B" w14:textId="77777777" w:rsidR="00740FF6" w:rsidRPr="002B6B0D" w:rsidRDefault="00740FF6" w:rsidP="006E2336">
      <w:pPr>
        <w:pStyle w:val="ListParagraph"/>
        <w:numPr>
          <w:ilvl w:val="1"/>
          <w:numId w:val="31"/>
        </w:numPr>
        <w:spacing w:before="0" w:after="0"/>
      </w:pPr>
      <w:r w:rsidRPr="002B6B0D">
        <w:t>Total Cumulative Length (m):</w:t>
      </w:r>
      <w:r w:rsidRPr="002B6B0D">
        <w:tab/>
        <w:t>5496.62</w:t>
      </w:r>
    </w:p>
    <w:p w14:paraId="2DFD68F3"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6DB00260" w14:textId="77777777" w:rsidR="00740FF6" w:rsidRPr="002B6B0D" w:rsidRDefault="00740FF6" w:rsidP="006E2336">
      <w:pPr>
        <w:pStyle w:val="ListParagraph"/>
        <w:numPr>
          <w:ilvl w:val="2"/>
          <w:numId w:val="31"/>
        </w:numPr>
        <w:spacing w:before="0" w:after="0"/>
      </w:pPr>
      <w:r w:rsidRPr="002B6B0D">
        <w:t>Installation date between minimum of 1960-01-01 and maximum of 1960-01-01</w:t>
      </w:r>
    </w:p>
    <w:p w14:paraId="1457FD63" w14:textId="77777777" w:rsidR="00740FF6" w:rsidRPr="002B6B0D" w:rsidRDefault="00740FF6" w:rsidP="006E2336">
      <w:pPr>
        <w:pStyle w:val="ListParagraph"/>
        <w:numPr>
          <w:ilvl w:val="2"/>
          <w:numId w:val="31"/>
        </w:numPr>
        <w:spacing w:before="0" w:after="0"/>
      </w:pPr>
      <w:r w:rsidRPr="002B6B0D">
        <w:t>Pipe seam type of ERW</w:t>
      </w:r>
    </w:p>
    <w:p w14:paraId="0EA070A5" w14:textId="77777777" w:rsidR="00740FF6" w:rsidRPr="002B6B0D" w:rsidRDefault="00740FF6" w:rsidP="006E2336">
      <w:pPr>
        <w:pStyle w:val="ListParagraph"/>
        <w:numPr>
          <w:ilvl w:val="2"/>
          <w:numId w:val="31"/>
        </w:numPr>
        <w:spacing w:before="0" w:after="0"/>
      </w:pPr>
      <w:r w:rsidRPr="002B6B0D">
        <w:t>Maximum Operating Stress percentage between minimum of 37.34 and maximum of 56.17% SMYS</w:t>
      </w:r>
    </w:p>
    <w:p w14:paraId="3C0E2DD4" w14:textId="77777777" w:rsidR="00740FF6" w:rsidRPr="002B6B0D" w:rsidRDefault="00740FF6" w:rsidP="006E2336">
      <w:pPr>
        <w:pStyle w:val="ListParagraph"/>
        <w:numPr>
          <w:ilvl w:val="1"/>
          <w:numId w:val="31"/>
        </w:numPr>
        <w:spacing w:before="0" w:after="0"/>
      </w:pPr>
      <w:r w:rsidRPr="002B6B0D">
        <w:t>Consequence of failure distributed between minimum of $4.55 and maximum of $36.93MM</w:t>
      </w:r>
    </w:p>
    <w:p w14:paraId="0700E739" w14:textId="77777777" w:rsidR="00740FF6" w:rsidRPr="002B6B0D" w:rsidRDefault="00740FF6" w:rsidP="006E2336">
      <w:pPr>
        <w:pStyle w:val="ListParagraph"/>
        <w:numPr>
          <w:ilvl w:val="1"/>
          <w:numId w:val="31"/>
        </w:numPr>
        <w:spacing w:before="0" w:after="0"/>
      </w:pPr>
      <w:r w:rsidRPr="002B6B0D">
        <w:t>Total length driven by Safety: 578.92 meters.</w:t>
      </w:r>
    </w:p>
    <w:p w14:paraId="48B33AF1" w14:textId="77777777" w:rsidR="00740FF6" w:rsidRPr="002B6B0D" w:rsidRDefault="00740FF6" w:rsidP="006E2336">
      <w:pPr>
        <w:pStyle w:val="ListParagraph"/>
        <w:numPr>
          <w:ilvl w:val="1"/>
          <w:numId w:val="31"/>
        </w:numPr>
        <w:spacing w:before="0" w:after="0"/>
      </w:pPr>
      <w:r w:rsidRPr="002B6B0D">
        <w:t>Safety Cost distributed between minimum of $0.00 and maximum of $31.48MM:</w:t>
      </w:r>
    </w:p>
    <w:p w14:paraId="1EE90319" w14:textId="77777777" w:rsidR="00740FF6" w:rsidRPr="002B6B0D" w:rsidRDefault="00740FF6" w:rsidP="006E2336">
      <w:pPr>
        <w:pStyle w:val="ListParagraph"/>
        <w:numPr>
          <w:ilvl w:val="2"/>
          <w:numId w:val="31"/>
        </w:numPr>
        <w:spacing w:before="0" w:after="0"/>
      </w:pPr>
      <w:r w:rsidRPr="002B6B0D">
        <w:t>Leak cost between minimum of $0.00 and maximum of $28.51MM</w:t>
      </w:r>
    </w:p>
    <w:p w14:paraId="6C289DDC" w14:textId="77777777" w:rsidR="00740FF6" w:rsidRPr="002B6B0D" w:rsidRDefault="00740FF6" w:rsidP="006E2336">
      <w:pPr>
        <w:pStyle w:val="ListParagraph"/>
        <w:numPr>
          <w:ilvl w:val="2"/>
          <w:numId w:val="31"/>
        </w:numPr>
        <w:spacing w:before="0" w:after="0"/>
      </w:pPr>
      <w:r w:rsidRPr="002B6B0D">
        <w:t>Leak scenario yielded 39.0 intersections with structures, with minimum of 0.0 and maximum of 2.97 of population impacted.</w:t>
      </w:r>
    </w:p>
    <w:p w14:paraId="6D3D0192" w14:textId="77777777" w:rsidR="00740FF6" w:rsidRPr="002B6B0D" w:rsidRDefault="00740FF6" w:rsidP="006E2336">
      <w:pPr>
        <w:pStyle w:val="ListParagraph"/>
        <w:numPr>
          <w:ilvl w:val="2"/>
          <w:numId w:val="31"/>
        </w:numPr>
        <w:spacing w:before="0" w:after="0"/>
      </w:pPr>
      <w:r w:rsidRPr="002B6B0D">
        <w:t>Leak hazard radius distributed between minimum of 3.86 and maximum of 3.94 meters.</w:t>
      </w:r>
    </w:p>
    <w:p w14:paraId="58723998" w14:textId="77777777" w:rsidR="00740FF6" w:rsidRPr="002B6B0D" w:rsidRDefault="00740FF6" w:rsidP="006E2336">
      <w:pPr>
        <w:pStyle w:val="ListParagraph"/>
        <w:numPr>
          <w:ilvl w:val="2"/>
          <w:numId w:val="31"/>
        </w:numPr>
        <w:spacing w:before="0" w:after="0"/>
      </w:pPr>
      <w:r w:rsidRPr="002B6B0D">
        <w:t>Rupture cost between minimum of $0.00 and maximum of $57.02MM</w:t>
      </w:r>
    </w:p>
    <w:p w14:paraId="31186A4A" w14:textId="77777777" w:rsidR="00740FF6" w:rsidRPr="002B6B0D" w:rsidRDefault="00740FF6" w:rsidP="006E2336">
      <w:pPr>
        <w:pStyle w:val="ListParagraph"/>
        <w:numPr>
          <w:ilvl w:val="2"/>
          <w:numId w:val="31"/>
        </w:numPr>
        <w:spacing w:before="0" w:after="0"/>
      </w:pPr>
      <w:r w:rsidRPr="002B6B0D">
        <w:t>Rupture scenario yielded 25.0 intersections with structures, with minimum of 0.0 and maximum of 5.94 of population impacted</w:t>
      </w:r>
    </w:p>
    <w:p w14:paraId="10B26C35" w14:textId="77777777" w:rsidR="00740FF6" w:rsidRPr="002B6B0D" w:rsidRDefault="00740FF6" w:rsidP="006E2336">
      <w:pPr>
        <w:pStyle w:val="ListParagraph"/>
        <w:numPr>
          <w:ilvl w:val="2"/>
          <w:numId w:val="31"/>
        </w:numPr>
        <w:spacing w:before="0" w:after="0"/>
      </w:pPr>
      <w:r w:rsidRPr="002B6B0D">
        <w:t>Rupture hazard radius distributed between minimum of 28.92 and maximum of 29.5 meters.</w:t>
      </w:r>
    </w:p>
    <w:p w14:paraId="27EDE022" w14:textId="77777777" w:rsidR="00740FF6" w:rsidRPr="002B6B0D" w:rsidRDefault="00740FF6" w:rsidP="006E2336">
      <w:pPr>
        <w:pStyle w:val="ListParagraph"/>
        <w:numPr>
          <w:ilvl w:val="2"/>
          <w:numId w:val="31"/>
        </w:numPr>
        <w:spacing w:before="0" w:after="0"/>
      </w:pPr>
      <w:r w:rsidRPr="002B6B0D">
        <w:t>Puncture cost between minimum of $0.00 and maximum of $28.51MM</w:t>
      </w:r>
    </w:p>
    <w:p w14:paraId="6BBC38A3" w14:textId="77777777" w:rsidR="00740FF6" w:rsidRPr="002B6B0D" w:rsidRDefault="00740FF6" w:rsidP="006E2336">
      <w:pPr>
        <w:pStyle w:val="ListParagraph"/>
        <w:numPr>
          <w:ilvl w:val="2"/>
          <w:numId w:val="31"/>
        </w:numPr>
        <w:spacing w:before="0" w:after="0"/>
      </w:pPr>
      <w:r w:rsidRPr="002B6B0D">
        <w:t>Puncture scenario yielded 42.0 intersections with structures, with minimum of 0.0 and maximum of 2.97 of population impacted</w:t>
      </w:r>
    </w:p>
    <w:p w14:paraId="2ED5BF93" w14:textId="77777777" w:rsidR="00740FF6" w:rsidRPr="002B6B0D" w:rsidRDefault="00740FF6" w:rsidP="006E2336">
      <w:pPr>
        <w:pStyle w:val="ListParagraph"/>
        <w:numPr>
          <w:ilvl w:val="2"/>
          <w:numId w:val="31"/>
        </w:numPr>
        <w:spacing w:before="0" w:after="0"/>
      </w:pPr>
      <w:r w:rsidRPr="002B6B0D">
        <w:t>Puncture hazard radius distributed between minimum of 15.43 and maximum of 15.74 meters.</w:t>
      </w:r>
    </w:p>
    <w:p w14:paraId="592335B4" w14:textId="77777777" w:rsidR="00740FF6" w:rsidRPr="002B6B0D" w:rsidRDefault="00740FF6" w:rsidP="006E2336">
      <w:pPr>
        <w:pStyle w:val="ListParagraph"/>
        <w:numPr>
          <w:ilvl w:val="2"/>
          <w:numId w:val="31"/>
        </w:numPr>
        <w:spacing w:before="0" w:after="0"/>
      </w:pPr>
      <w:r w:rsidRPr="002B6B0D">
        <w:lastRenderedPageBreak/>
        <w:t>Product type is Crude Oil.</w:t>
      </w:r>
    </w:p>
    <w:p w14:paraId="36D02949" w14:textId="77777777" w:rsidR="00740FF6" w:rsidRPr="002B6B0D" w:rsidRDefault="00740FF6" w:rsidP="006E2336">
      <w:pPr>
        <w:pStyle w:val="ListParagraph"/>
        <w:numPr>
          <w:ilvl w:val="2"/>
          <w:numId w:val="31"/>
        </w:numPr>
        <w:spacing w:before="0" w:after="0"/>
      </w:pPr>
      <w:r w:rsidRPr="002B6B0D">
        <w:t>Class area location is/are 1.0, 2.0.</w:t>
      </w:r>
    </w:p>
    <w:p w14:paraId="6ACCA8C3" w14:textId="77777777" w:rsidR="00740FF6" w:rsidRPr="002B6B0D" w:rsidRDefault="00740FF6" w:rsidP="006E2336">
      <w:pPr>
        <w:pStyle w:val="ListParagraph"/>
        <w:numPr>
          <w:ilvl w:val="1"/>
          <w:numId w:val="31"/>
        </w:numPr>
        <w:spacing w:before="0" w:after="0"/>
      </w:pPr>
      <w:r w:rsidRPr="002B6B0D">
        <w:t>Total length driven by Environmental: 4917.7 meters.</w:t>
      </w:r>
    </w:p>
    <w:p w14:paraId="48733979" w14:textId="77777777" w:rsidR="00740FF6" w:rsidRPr="002B6B0D" w:rsidRDefault="00740FF6" w:rsidP="006E2336">
      <w:pPr>
        <w:pStyle w:val="ListParagraph"/>
        <w:numPr>
          <w:ilvl w:val="1"/>
          <w:numId w:val="31"/>
        </w:numPr>
        <w:spacing w:before="0" w:after="0"/>
      </w:pPr>
      <w:r w:rsidRPr="002B6B0D">
        <w:t>Environmental Cost distributed between minimum of $4.30 and maximum of $7.88MM:</w:t>
      </w:r>
    </w:p>
    <w:p w14:paraId="0770C1E2" w14:textId="77777777" w:rsidR="00740FF6" w:rsidRPr="002B6B0D" w:rsidRDefault="00740FF6" w:rsidP="006E2336">
      <w:pPr>
        <w:pStyle w:val="ListParagraph"/>
        <w:numPr>
          <w:ilvl w:val="2"/>
          <w:numId w:val="31"/>
        </w:numPr>
        <w:spacing w:before="0" w:after="0"/>
      </w:pPr>
      <w:r w:rsidRPr="002B6B0D">
        <w:t>Leak cost between minimum of $0.17 and maximum of $0.32MM</w:t>
      </w:r>
    </w:p>
    <w:p w14:paraId="0BCAB64C" w14:textId="77777777" w:rsidR="00740FF6" w:rsidRPr="002B6B0D" w:rsidRDefault="00740FF6" w:rsidP="006E2336">
      <w:pPr>
        <w:pStyle w:val="ListParagraph"/>
        <w:numPr>
          <w:ilvl w:val="2"/>
          <w:numId w:val="31"/>
        </w:numPr>
        <w:spacing w:before="0" w:after="0"/>
      </w:pPr>
      <w:r w:rsidRPr="002B6B0D">
        <w:t>Leak spill volume between a minimum of 1613.33 and maximum of 1799.07 gallons</w:t>
      </w:r>
    </w:p>
    <w:p w14:paraId="7AC0481D" w14:textId="77777777" w:rsidR="00740FF6" w:rsidRPr="002B6B0D" w:rsidRDefault="00740FF6" w:rsidP="006E2336">
      <w:pPr>
        <w:pStyle w:val="ListParagraph"/>
        <w:numPr>
          <w:ilvl w:val="2"/>
          <w:numId w:val="31"/>
        </w:numPr>
        <w:spacing w:before="0" w:after="0"/>
      </w:pPr>
      <w:r w:rsidRPr="002B6B0D">
        <w:t>Rupture cost between minimum of $22.34 and maximum of $41.66MM</w:t>
      </w:r>
    </w:p>
    <w:p w14:paraId="3D9B7DD1" w14:textId="77777777" w:rsidR="00740FF6" w:rsidRPr="002B6B0D" w:rsidRDefault="00740FF6" w:rsidP="006E2336">
      <w:pPr>
        <w:pStyle w:val="ListParagraph"/>
        <w:numPr>
          <w:ilvl w:val="2"/>
          <w:numId w:val="31"/>
        </w:numPr>
        <w:spacing w:before="0" w:after="0"/>
      </w:pPr>
      <w:r w:rsidRPr="002B6B0D">
        <w:t>Rupture spill volume is between a minimum of 210773.22 and maximum of 235039.37 gallons</w:t>
      </w:r>
    </w:p>
    <w:p w14:paraId="11368961" w14:textId="77777777" w:rsidR="00740FF6" w:rsidRPr="002B6B0D" w:rsidRDefault="00740FF6" w:rsidP="006E2336">
      <w:pPr>
        <w:pStyle w:val="ListParagraph"/>
        <w:numPr>
          <w:ilvl w:val="2"/>
          <w:numId w:val="31"/>
        </w:numPr>
        <w:spacing w:before="0" w:after="0"/>
      </w:pPr>
      <w:r w:rsidRPr="002B6B0D">
        <w:t>Puncture cost between minimum of $5.62 and maximum of $10.48MM</w:t>
      </w:r>
    </w:p>
    <w:p w14:paraId="74410888" w14:textId="77777777" w:rsidR="00740FF6" w:rsidRPr="002B6B0D" w:rsidRDefault="00740FF6" w:rsidP="006E2336">
      <w:pPr>
        <w:pStyle w:val="ListParagraph"/>
        <w:numPr>
          <w:ilvl w:val="2"/>
          <w:numId w:val="31"/>
        </w:numPr>
        <w:spacing w:before="0" w:after="0"/>
      </w:pPr>
      <w:r w:rsidRPr="002B6B0D">
        <w:t>Puncture spill volume is between a minimum of 53010.33 and maximum of 59113.37 gallons</w:t>
      </w:r>
    </w:p>
    <w:p w14:paraId="7DF12F61" w14:textId="77777777" w:rsidR="00740FF6" w:rsidRPr="002B6B0D" w:rsidRDefault="00740FF6" w:rsidP="006E2336">
      <w:pPr>
        <w:pStyle w:val="ListParagraph"/>
        <w:numPr>
          <w:ilvl w:val="2"/>
          <w:numId w:val="31"/>
        </w:numPr>
        <w:spacing w:before="0" w:after="0"/>
      </w:pPr>
      <w:r w:rsidRPr="002B6B0D">
        <w:t xml:space="preserve">Land use distributed as </w:t>
      </w:r>
    </w:p>
    <w:p w14:paraId="28B3A4AF" w14:textId="77777777" w:rsidR="00740FF6" w:rsidRPr="002B6B0D" w:rsidRDefault="00740FF6" w:rsidP="006E2336">
      <w:pPr>
        <w:pStyle w:val="ListParagraph"/>
        <w:numPr>
          <w:ilvl w:val="3"/>
          <w:numId w:val="31"/>
        </w:numPr>
        <w:spacing w:before="0" w:after="0"/>
      </w:pPr>
      <w:r w:rsidRPr="002B6B0D">
        <w:t>Agricultural: 5,448.29</w:t>
      </w:r>
    </w:p>
    <w:p w14:paraId="0EC19E93" w14:textId="77777777" w:rsidR="00740FF6" w:rsidRPr="002B6B0D" w:rsidRDefault="00740FF6" w:rsidP="006E2336">
      <w:pPr>
        <w:pStyle w:val="ListParagraph"/>
        <w:numPr>
          <w:ilvl w:val="3"/>
          <w:numId w:val="31"/>
        </w:numPr>
        <w:spacing w:before="0" w:after="0"/>
      </w:pPr>
      <w:r w:rsidRPr="002B6B0D">
        <w:t>Water Course: 48.33</w:t>
      </w:r>
    </w:p>
    <w:p w14:paraId="34ED2E71" w14:textId="77777777" w:rsidR="00740FF6" w:rsidRPr="002B6B0D" w:rsidRDefault="00740FF6" w:rsidP="006E2336">
      <w:pPr>
        <w:pStyle w:val="ListParagraph"/>
        <w:numPr>
          <w:ilvl w:val="0"/>
          <w:numId w:val="31"/>
        </w:numPr>
        <w:spacing w:before="0" w:after="0"/>
      </w:pPr>
      <w:r w:rsidRPr="002B6B0D">
        <w:t>"SS-15 NPS 6</w:t>
      </w:r>
    </w:p>
    <w:p w14:paraId="0A1B7201" w14:textId="77777777" w:rsidR="00740FF6" w:rsidRPr="002B6B0D" w:rsidRDefault="00740FF6" w:rsidP="006E2336">
      <w:pPr>
        <w:pStyle w:val="ListParagraph"/>
        <w:numPr>
          <w:ilvl w:val="1"/>
          <w:numId w:val="31"/>
        </w:numPr>
        <w:spacing w:before="0" w:after="0"/>
      </w:pPr>
      <w:r w:rsidRPr="002B6B0D">
        <w:t>Total Cumulative Length (m):</w:t>
      </w:r>
      <w:r w:rsidRPr="002B6B0D">
        <w:tab/>
        <w:t>5229.36</w:t>
      </w:r>
    </w:p>
    <w:p w14:paraId="59F158BE"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1AE65CB3" w14:textId="77777777" w:rsidR="00740FF6" w:rsidRPr="002B6B0D" w:rsidRDefault="00740FF6" w:rsidP="006E2336">
      <w:pPr>
        <w:pStyle w:val="ListParagraph"/>
        <w:numPr>
          <w:ilvl w:val="2"/>
          <w:numId w:val="31"/>
        </w:numPr>
        <w:spacing w:before="0" w:after="0"/>
      </w:pPr>
      <w:r w:rsidRPr="002B6B0D">
        <w:t>Installation date between minimum of 1955-01-01 and maximum of 1955-01-01</w:t>
      </w:r>
    </w:p>
    <w:p w14:paraId="127EF32E" w14:textId="77777777" w:rsidR="00740FF6" w:rsidRPr="002B6B0D" w:rsidRDefault="00740FF6" w:rsidP="006E2336">
      <w:pPr>
        <w:pStyle w:val="ListParagraph"/>
        <w:numPr>
          <w:ilvl w:val="2"/>
          <w:numId w:val="31"/>
        </w:numPr>
        <w:spacing w:before="0" w:after="0"/>
      </w:pPr>
      <w:r w:rsidRPr="002B6B0D">
        <w:t>Pipe seam type of ERW</w:t>
      </w:r>
    </w:p>
    <w:p w14:paraId="2B43EF5F" w14:textId="77777777" w:rsidR="00740FF6" w:rsidRPr="002B6B0D" w:rsidRDefault="00740FF6" w:rsidP="006E2336">
      <w:pPr>
        <w:pStyle w:val="ListParagraph"/>
        <w:numPr>
          <w:ilvl w:val="2"/>
          <w:numId w:val="31"/>
        </w:numPr>
        <w:spacing w:before="0" w:after="0"/>
      </w:pPr>
      <w:r w:rsidRPr="002B6B0D">
        <w:t>Maximum Operating Stress percentage between minimum of 40.51 and maximum of 55.87% SMYS</w:t>
      </w:r>
    </w:p>
    <w:p w14:paraId="6842EA2C" w14:textId="77777777" w:rsidR="00740FF6" w:rsidRPr="002B6B0D" w:rsidRDefault="00740FF6" w:rsidP="006E2336">
      <w:pPr>
        <w:pStyle w:val="ListParagraph"/>
        <w:numPr>
          <w:ilvl w:val="1"/>
          <w:numId w:val="31"/>
        </w:numPr>
        <w:spacing w:before="0" w:after="0"/>
      </w:pPr>
      <w:r w:rsidRPr="002B6B0D">
        <w:t>Consequence of failure distributed between minimum of $1.63 and maximum of $1.83MM</w:t>
      </w:r>
    </w:p>
    <w:p w14:paraId="6A1E91F1" w14:textId="77777777" w:rsidR="00740FF6" w:rsidRPr="002B6B0D" w:rsidRDefault="00740FF6" w:rsidP="006E2336">
      <w:pPr>
        <w:pStyle w:val="ListParagraph"/>
        <w:numPr>
          <w:ilvl w:val="1"/>
          <w:numId w:val="31"/>
        </w:numPr>
        <w:spacing w:before="0" w:after="0"/>
      </w:pPr>
      <w:r w:rsidRPr="002B6B0D">
        <w:t>Total length driven by Environmental: 5229.36 meters.</w:t>
      </w:r>
    </w:p>
    <w:p w14:paraId="31D1C356" w14:textId="77777777" w:rsidR="00740FF6" w:rsidRPr="002B6B0D" w:rsidRDefault="00740FF6" w:rsidP="006E2336">
      <w:pPr>
        <w:pStyle w:val="ListParagraph"/>
        <w:numPr>
          <w:ilvl w:val="1"/>
          <w:numId w:val="31"/>
        </w:numPr>
        <w:spacing w:before="0" w:after="0"/>
      </w:pPr>
      <w:r w:rsidRPr="002B6B0D">
        <w:t>Environmental Cost distributed between minimum of $1.39 and maximum of $1.59MM:</w:t>
      </w:r>
    </w:p>
    <w:p w14:paraId="573F8C96" w14:textId="77777777" w:rsidR="00740FF6" w:rsidRPr="002B6B0D" w:rsidRDefault="00740FF6" w:rsidP="006E2336">
      <w:pPr>
        <w:pStyle w:val="ListParagraph"/>
        <w:numPr>
          <w:ilvl w:val="2"/>
          <w:numId w:val="31"/>
        </w:numPr>
        <w:spacing w:before="0" w:after="0"/>
      </w:pPr>
      <w:r w:rsidRPr="002B6B0D">
        <w:t>Leak cost between minimum of $0.20 and maximum of $0.21MM</w:t>
      </w:r>
    </w:p>
    <w:p w14:paraId="3C01483C" w14:textId="77777777" w:rsidR="00740FF6" w:rsidRPr="002B6B0D" w:rsidRDefault="00740FF6" w:rsidP="006E2336">
      <w:pPr>
        <w:pStyle w:val="ListParagraph"/>
        <w:numPr>
          <w:ilvl w:val="2"/>
          <w:numId w:val="31"/>
        </w:numPr>
        <w:spacing w:before="0" w:after="0"/>
      </w:pPr>
      <w:r w:rsidRPr="002B6B0D">
        <w:t>Leak spill volume between a minimum of 1853.91 and maximum of 1962.4 gallons</w:t>
      </w:r>
    </w:p>
    <w:p w14:paraId="183CF54C" w14:textId="77777777" w:rsidR="00740FF6" w:rsidRPr="002B6B0D" w:rsidRDefault="00740FF6" w:rsidP="006E2336">
      <w:pPr>
        <w:pStyle w:val="ListParagraph"/>
        <w:numPr>
          <w:ilvl w:val="2"/>
          <w:numId w:val="31"/>
        </w:numPr>
        <w:spacing w:before="0" w:after="0"/>
      </w:pPr>
      <w:r w:rsidRPr="002B6B0D">
        <w:t>Rupture cost between minimum of $55.64 and maximum of $58.90MM</w:t>
      </w:r>
    </w:p>
    <w:p w14:paraId="759B33BB" w14:textId="77777777" w:rsidR="00740FF6" w:rsidRPr="002B6B0D" w:rsidRDefault="00740FF6" w:rsidP="006E2336">
      <w:pPr>
        <w:pStyle w:val="ListParagraph"/>
        <w:numPr>
          <w:ilvl w:val="2"/>
          <w:numId w:val="31"/>
        </w:numPr>
        <w:spacing w:before="0" w:after="0"/>
      </w:pPr>
      <w:r w:rsidRPr="002B6B0D">
        <w:t>Rupture spill volume is between a minimum of 524962.0 and maximum of 555682.93 gallons</w:t>
      </w:r>
    </w:p>
    <w:p w14:paraId="5E1C85F1" w14:textId="77777777" w:rsidR="00740FF6" w:rsidRPr="002B6B0D" w:rsidRDefault="00740FF6" w:rsidP="006E2336">
      <w:pPr>
        <w:pStyle w:val="ListParagraph"/>
        <w:numPr>
          <w:ilvl w:val="2"/>
          <w:numId w:val="31"/>
        </w:numPr>
        <w:spacing w:before="0" w:after="0"/>
      </w:pPr>
      <w:r w:rsidRPr="002B6B0D">
        <w:t>Puncture cost between minimum of $6.46 and maximum of $6.83MM</w:t>
      </w:r>
    </w:p>
    <w:p w14:paraId="074B55E1" w14:textId="77777777" w:rsidR="00740FF6" w:rsidRPr="002B6B0D" w:rsidRDefault="00740FF6" w:rsidP="006E2336">
      <w:pPr>
        <w:pStyle w:val="ListParagraph"/>
        <w:numPr>
          <w:ilvl w:val="2"/>
          <w:numId w:val="31"/>
        </w:numPr>
        <w:spacing w:before="0" w:after="0"/>
      </w:pPr>
      <w:r w:rsidRPr="002B6B0D">
        <w:t>Puncture spill volume is between a minimum of 60915.28 and maximum of 64480.05 gallons</w:t>
      </w:r>
    </w:p>
    <w:p w14:paraId="702A5EB8" w14:textId="77777777" w:rsidR="00740FF6" w:rsidRPr="002B6B0D" w:rsidRDefault="00740FF6" w:rsidP="006E2336">
      <w:pPr>
        <w:pStyle w:val="ListParagraph"/>
        <w:numPr>
          <w:ilvl w:val="2"/>
          <w:numId w:val="31"/>
        </w:numPr>
        <w:spacing w:before="0" w:after="0"/>
      </w:pPr>
      <w:r w:rsidRPr="002B6B0D">
        <w:t xml:space="preserve">Land use distributed as </w:t>
      </w:r>
    </w:p>
    <w:p w14:paraId="2480ABB6" w14:textId="77777777" w:rsidR="00740FF6" w:rsidRPr="002B6B0D" w:rsidRDefault="00740FF6" w:rsidP="006E2336">
      <w:pPr>
        <w:pStyle w:val="ListParagraph"/>
        <w:numPr>
          <w:ilvl w:val="3"/>
          <w:numId w:val="31"/>
        </w:numPr>
        <w:spacing w:before="0" w:after="0"/>
      </w:pPr>
      <w:r w:rsidRPr="002B6B0D">
        <w:t>Agricultural: 5,229.36</w:t>
      </w:r>
    </w:p>
    <w:p w14:paraId="77482A20" w14:textId="77777777" w:rsidR="00740FF6" w:rsidRPr="002B6B0D" w:rsidRDefault="00740FF6" w:rsidP="006E2336">
      <w:pPr>
        <w:pStyle w:val="ListParagraph"/>
        <w:numPr>
          <w:ilvl w:val="0"/>
          <w:numId w:val="31"/>
        </w:numPr>
        <w:spacing w:before="0" w:after="0"/>
      </w:pPr>
      <w:r w:rsidRPr="002B6B0D">
        <w:t>"MONTEREY 5-24 TO 4-31 NPS 4</w:t>
      </w:r>
    </w:p>
    <w:p w14:paraId="2684F2A1" w14:textId="77777777" w:rsidR="00740FF6" w:rsidRPr="002B6B0D" w:rsidRDefault="00740FF6" w:rsidP="006E2336">
      <w:pPr>
        <w:pStyle w:val="ListParagraph"/>
        <w:numPr>
          <w:ilvl w:val="1"/>
          <w:numId w:val="31"/>
        </w:numPr>
        <w:spacing w:before="0" w:after="0"/>
      </w:pPr>
      <w:r w:rsidRPr="002B6B0D">
        <w:t>Total Cumulative Length (m):</w:t>
      </w:r>
      <w:r w:rsidRPr="002B6B0D">
        <w:tab/>
        <w:t>3370.21</w:t>
      </w:r>
    </w:p>
    <w:p w14:paraId="555CDEA2"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66D5C604" w14:textId="77777777" w:rsidR="00740FF6" w:rsidRPr="002B6B0D" w:rsidRDefault="00740FF6" w:rsidP="006E2336">
      <w:pPr>
        <w:pStyle w:val="ListParagraph"/>
        <w:numPr>
          <w:ilvl w:val="2"/>
          <w:numId w:val="31"/>
        </w:numPr>
        <w:spacing w:before="0" w:after="0"/>
      </w:pPr>
      <w:r w:rsidRPr="002B6B0D">
        <w:t>Installation date between minimum of 1959-01-01 and maximum of 1959-01-01</w:t>
      </w:r>
    </w:p>
    <w:p w14:paraId="321A6723" w14:textId="77777777" w:rsidR="00740FF6" w:rsidRPr="002B6B0D" w:rsidRDefault="00740FF6" w:rsidP="006E2336">
      <w:pPr>
        <w:pStyle w:val="ListParagraph"/>
        <w:numPr>
          <w:ilvl w:val="2"/>
          <w:numId w:val="31"/>
        </w:numPr>
        <w:spacing w:before="0" w:after="0"/>
      </w:pPr>
      <w:r w:rsidRPr="002B6B0D">
        <w:t>Pipe seam type of ERW</w:t>
      </w:r>
    </w:p>
    <w:p w14:paraId="39F381D5" w14:textId="77777777" w:rsidR="00740FF6" w:rsidRPr="002B6B0D" w:rsidRDefault="00740FF6" w:rsidP="006E2336">
      <w:pPr>
        <w:pStyle w:val="ListParagraph"/>
        <w:numPr>
          <w:ilvl w:val="2"/>
          <w:numId w:val="31"/>
        </w:numPr>
        <w:spacing w:before="0" w:after="0"/>
      </w:pPr>
      <w:r w:rsidRPr="002B6B0D">
        <w:t>Maximum Operating Stress percentage between minimum of 32.51 and maximum of 61.63% SMYS</w:t>
      </w:r>
    </w:p>
    <w:p w14:paraId="4DC8933B" w14:textId="77777777" w:rsidR="00740FF6" w:rsidRPr="002B6B0D" w:rsidRDefault="00740FF6" w:rsidP="006E2336">
      <w:pPr>
        <w:pStyle w:val="ListParagraph"/>
        <w:numPr>
          <w:ilvl w:val="1"/>
          <w:numId w:val="31"/>
        </w:numPr>
        <w:spacing w:before="0" w:after="0"/>
      </w:pPr>
      <w:r w:rsidRPr="002B6B0D">
        <w:t>Consequence of failure distributed between minimum of $4.98 and maximum of $6.18MM</w:t>
      </w:r>
    </w:p>
    <w:p w14:paraId="22C529E2" w14:textId="77777777" w:rsidR="00740FF6" w:rsidRPr="002B6B0D" w:rsidRDefault="00740FF6" w:rsidP="006E2336">
      <w:pPr>
        <w:pStyle w:val="ListParagraph"/>
        <w:numPr>
          <w:ilvl w:val="1"/>
          <w:numId w:val="31"/>
        </w:numPr>
        <w:spacing w:before="0" w:after="0"/>
      </w:pPr>
      <w:r w:rsidRPr="002B6B0D">
        <w:t>Total length driven by Environmental: 3370.21 meters.</w:t>
      </w:r>
    </w:p>
    <w:p w14:paraId="00E488B7" w14:textId="77777777" w:rsidR="00740FF6" w:rsidRPr="002B6B0D" w:rsidRDefault="00740FF6" w:rsidP="006E2336">
      <w:pPr>
        <w:pStyle w:val="ListParagraph"/>
        <w:numPr>
          <w:ilvl w:val="1"/>
          <w:numId w:val="31"/>
        </w:numPr>
        <w:spacing w:before="0" w:after="0"/>
      </w:pPr>
      <w:r w:rsidRPr="002B6B0D">
        <w:t>Environmental Cost distributed between minimum of $4.72 and maximum of $5.88MM:</w:t>
      </w:r>
    </w:p>
    <w:p w14:paraId="5A5D7E24" w14:textId="77777777" w:rsidR="00740FF6" w:rsidRPr="002B6B0D" w:rsidRDefault="00740FF6" w:rsidP="006E2336">
      <w:pPr>
        <w:pStyle w:val="ListParagraph"/>
        <w:numPr>
          <w:ilvl w:val="2"/>
          <w:numId w:val="31"/>
        </w:numPr>
        <w:spacing w:before="0" w:after="0"/>
      </w:pPr>
      <w:r w:rsidRPr="002B6B0D">
        <w:t>Leak cost between minimum of $0.20 and maximum of $0.20MM</w:t>
      </w:r>
    </w:p>
    <w:p w14:paraId="4FBD049E" w14:textId="77777777" w:rsidR="00740FF6" w:rsidRPr="002B6B0D" w:rsidRDefault="00740FF6" w:rsidP="006E2336">
      <w:pPr>
        <w:pStyle w:val="ListParagraph"/>
        <w:numPr>
          <w:ilvl w:val="2"/>
          <w:numId w:val="31"/>
        </w:numPr>
        <w:spacing w:before="0" w:after="0"/>
      </w:pPr>
      <w:r w:rsidRPr="002B6B0D">
        <w:t>Leak spill volume between a minimum of 1853.91 and maximum of 1923.83 gallons</w:t>
      </w:r>
    </w:p>
    <w:p w14:paraId="21670907" w14:textId="77777777" w:rsidR="00740FF6" w:rsidRPr="002B6B0D" w:rsidRDefault="00740FF6" w:rsidP="006E2336">
      <w:pPr>
        <w:pStyle w:val="ListParagraph"/>
        <w:numPr>
          <w:ilvl w:val="2"/>
          <w:numId w:val="31"/>
        </w:numPr>
        <w:spacing w:before="0" w:after="0"/>
      </w:pPr>
      <w:r w:rsidRPr="002B6B0D">
        <w:lastRenderedPageBreak/>
        <w:t>Rupture cost between minimum of $25.67 and maximum of $26.64MM</w:t>
      </w:r>
    </w:p>
    <w:p w14:paraId="08D20D0A" w14:textId="77777777" w:rsidR="00740FF6" w:rsidRPr="002B6B0D" w:rsidRDefault="00740FF6" w:rsidP="006E2336">
      <w:pPr>
        <w:pStyle w:val="ListParagraph"/>
        <w:numPr>
          <w:ilvl w:val="2"/>
          <w:numId w:val="31"/>
        </w:numPr>
        <w:spacing w:before="0" w:after="0"/>
      </w:pPr>
      <w:r w:rsidRPr="002B6B0D">
        <w:t>Rupture spill volume is between a minimum of 242204.18 and maximum of 251338.07 gallons</w:t>
      </w:r>
    </w:p>
    <w:p w14:paraId="7D4AF4A6" w14:textId="77777777" w:rsidR="00740FF6" w:rsidRPr="002B6B0D" w:rsidRDefault="00740FF6" w:rsidP="006E2336">
      <w:pPr>
        <w:pStyle w:val="ListParagraph"/>
        <w:numPr>
          <w:ilvl w:val="2"/>
          <w:numId w:val="31"/>
        </w:numPr>
        <w:spacing w:before="0" w:after="0"/>
      </w:pPr>
      <w:r w:rsidRPr="002B6B0D">
        <w:t>Puncture cost between minimum of $6.46 and maximum of $6.70MM</w:t>
      </w:r>
    </w:p>
    <w:p w14:paraId="3F98711A" w14:textId="77777777" w:rsidR="00740FF6" w:rsidRPr="002B6B0D" w:rsidRDefault="00740FF6" w:rsidP="006E2336">
      <w:pPr>
        <w:pStyle w:val="ListParagraph"/>
        <w:numPr>
          <w:ilvl w:val="2"/>
          <w:numId w:val="31"/>
        </w:numPr>
        <w:spacing w:before="0" w:after="0"/>
      </w:pPr>
      <w:r w:rsidRPr="002B6B0D">
        <w:t>Puncture spill volume is between a minimum of 60915.35 and maximum of 63212.56 gallons</w:t>
      </w:r>
    </w:p>
    <w:p w14:paraId="5637C265" w14:textId="77777777" w:rsidR="00740FF6" w:rsidRPr="002B6B0D" w:rsidRDefault="00740FF6" w:rsidP="006E2336">
      <w:pPr>
        <w:pStyle w:val="ListParagraph"/>
        <w:numPr>
          <w:ilvl w:val="2"/>
          <w:numId w:val="31"/>
        </w:numPr>
        <w:spacing w:before="0" w:after="0"/>
      </w:pPr>
      <w:r w:rsidRPr="002B6B0D">
        <w:t xml:space="preserve">Land use distributed as </w:t>
      </w:r>
    </w:p>
    <w:p w14:paraId="34296F43" w14:textId="77777777" w:rsidR="00740FF6" w:rsidRPr="002B6B0D" w:rsidRDefault="00740FF6" w:rsidP="006E2336">
      <w:pPr>
        <w:pStyle w:val="ListParagraph"/>
        <w:numPr>
          <w:ilvl w:val="3"/>
          <w:numId w:val="31"/>
        </w:numPr>
        <w:spacing w:before="0" w:after="0"/>
      </w:pPr>
      <w:r w:rsidRPr="002B6B0D">
        <w:t>Agricultural: 3,370.21</w:t>
      </w:r>
    </w:p>
    <w:p w14:paraId="349E3DA0" w14:textId="77777777" w:rsidR="00740FF6" w:rsidRPr="002B6B0D" w:rsidRDefault="00740FF6" w:rsidP="006E2336">
      <w:pPr>
        <w:pStyle w:val="ListParagraph"/>
        <w:numPr>
          <w:ilvl w:val="0"/>
          <w:numId w:val="31"/>
        </w:numPr>
        <w:spacing w:before="0" w:after="0"/>
      </w:pPr>
      <w:r w:rsidRPr="002B6B0D">
        <w:t xml:space="preserve">"NPS6 RL-17 From 13-6-111-6-W6M </w:t>
      </w:r>
      <w:proofErr w:type="gramStart"/>
      <w:r w:rsidRPr="002B6B0D">
        <w:t>To</w:t>
      </w:r>
      <w:proofErr w:type="gramEnd"/>
      <w:r w:rsidRPr="002B6B0D">
        <w:t xml:space="preserve"> 12-32-110-6-W6M</w:t>
      </w:r>
    </w:p>
    <w:p w14:paraId="35AEE643" w14:textId="77777777" w:rsidR="00740FF6" w:rsidRPr="002B6B0D" w:rsidRDefault="00740FF6" w:rsidP="006E2336">
      <w:pPr>
        <w:pStyle w:val="ListParagraph"/>
        <w:numPr>
          <w:ilvl w:val="1"/>
          <w:numId w:val="31"/>
        </w:numPr>
        <w:spacing w:before="0" w:after="0"/>
      </w:pPr>
      <w:r w:rsidRPr="002B6B0D">
        <w:t>Total Cumulative Length (m):</w:t>
      </w:r>
      <w:r w:rsidRPr="002B6B0D">
        <w:tab/>
        <w:t>3072.36</w:t>
      </w:r>
    </w:p>
    <w:p w14:paraId="11C46897"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1.000e-02.</w:t>
      </w:r>
    </w:p>
    <w:p w14:paraId="36ED30F0" w14:textId="77777777" w:rsidR="00740FF6" w:rsidRPr="002B6B0D" w:rsidRDefault="00740FF6" w:rsidP="006E2336">
      <w:pPr>
        <w:pStyle w:val="ListParagraph"/>
        <w:numPr>
          <w:ilvl w:val="2"/>
          <w:numId w:val="31"/>
        </w:numPr>
        <w:spacing w:before="0" w:after="0"/>
      </w:pPr>
      <w:r w:rsidRPr="002B6B0D">
        <w:t>Installation date between minimum of 1967-01-01 and maximum of 1967-01-01</w:t>
      </w:r>
    </w:p>
    <w:p w14:paraId="447B36FC" w14:textId="77777777" w:rsidR="00740FF6" w:rsidRPr="002B6B0D" w:rsidRDefault="00740FF6" w:rsidP="006E2336">
      <w:pPr>
        <w:pStyle w:val="ListParagraph"/>
        <w:numPr>
          <w:ilvl w:val="2"/>
          <w:numId w:val="31"/>
        </w:numPr>
        <w:spacing w:before="0" w:after="0"/>
      </w:pPr>
      <w:r w:rsidRPr="002B6B0D">
        <w:t>Pipe seam type of ERW</w:t>
      </w:r>
    </w:p>
    <w:p w14:paraId="45F94C8B" w14:textId="77777777" w:rsidR="00740FF6" w:rsidRPr="002B6B0D" w:rsidRDefault="00740FF6" w:rsidP="006E2336">
      <w:pPr>
        <w:pStyle w:val="ListParagraph"/>
        <w:numPr>
          <w:ilvl w:val="2"/>
          <w:numId w:val="31"/>
        </w:numPr>
        <w:spacing w:before="0" w:after="0"/>
      </w:pPr>
      <w:r w:rsidRPr="002B6B0D">
        <w:t>Maximum Operating Stress percentage between minimum of 31.37 and maximum of 31.37% SMYS</w:t>
      </w:r>
    </w:p>
    <w:p w14:paraId="07FA5906" w14:textId="77777777" w:rsidR="00740FF6" w:rsidRPr="002B6B0D" w:rsidRDefault="00740FF6" w:rsidP="006E2336">
      <w:pPr>
        <w:pStyle w:val="ListParagraph"/>
        <w:numPr>
          <w:ilvl w:val="1"/>
          <w:numId w:val="31"/>
        </w:numPr>
        <w:spacing w:before="0" w:after="0"/>
      </w:pPr>
      <w:r w:rsidRPr="002B6B0D">
        <w:t>Consequence of failure distributed between minimum of $7.34 and maximum of $7.66MM</w:t>
      </w:r>
    </w:p>
    <w:p w14:paraId="2A35FD91" w14:textId="77777777" w:rsidR="00740FF6" w:rsidRPr="002B6B0D" w:rsidRDefault="00740FF6" w:rsidP="006E2336">
      <w:pPr>
        <w:pStyle w:val="ListParagraph"/>
        <w:numPr>
          <w:ilvl w:val="1"/>
          <w:numId w:val="31"/>
        </w:numPr>
        <w:spacing w:before="0" w:after="0"/>
      </w:pPr>
      <w:r w:rsidRPr="002B6B0D">
        <w:t>Total length driven by Environmental: 3072.36 meters.</w:t>
      </w:r>
    </w:p>
    <w:p w14:paraId="744D7AF7" w14:textId="77777777" w:rsidR="00740FF6" w:rsidRPr="002B6B0D" w:rsidRDefault="00740FF6" w:rsidP="006E2336">
      <w:pPr>
        <w:pStyle w:val="ListParagraph"/>
        <w:numPr>
          <w:ilvl w:val="1"/>
          <w:numId w:val="31"/>
        </w:numPr>
        <w:spacing w:before="0" w:after="0"/>
      </w:pPr>
      <w:r w:rsidRPr="002B6B0D">
        <w:t>Environmental Cost distributed between minimum of $7.01 and maximum of $7.32MM:</w:t>
      </w:r>
    </w:p>
    <w:p w14:paraId="5B734705" w14:textId="77777777" w:rsidR="00740FF6" w:rsidRPr="002B6B0D" w:rsidRDefault="00740FF6" w:rsidP="006E2336">
      <w:pPr>
        <w:pStyle w:val="ListParagraph"/>
        <w:numPr>
          <w:ilvl w:val="2"/>
          <w:numId w:val="31"/>
        </w:numPr>
        <w:spacing w:before="0" w:after="0"/>
      </w:pPr>
      <w:r w:rsidRPr="002B6B0D">
        <w:t>Leak cost between minimum of $0.15 and maximum of $0.15MM</w:t>
      </w:r>
    </w:p>
    <w:p w14:paraId="70787D3B" w14:textId="77777777" w:rsidR="00740FF6" w:rsidRPr="002B6B0D" w:rsidRDefault="00740FF6" w:rsidP="006E2336">
      <w:pPr>
        <w:pStyle w:val="ListParagraph"/>
        <w:numPr>
          <w:ilvl w:val="2"/>
          <w:numId w:val="31"/>
        </w:numPr>
        <w:spacing w:before="0" w:after="0"/>
      </w:pPr>
      <w:r w:rsidRPr="002B6B0D">
        <w:t>Leak spill volume between a minimum of 1398.76 and maximum of 1462.2 gallons</w:t>
      </w:r>
    </w:p>
    <w:p w14:paraId="59692848" w14:textId="77777777" w:rsidR="00740FF6" w:rsidRPr="002B6B0D" w:rsidRDefault="00740FF6" w:rsidP="006E2336">
      <w:pPr>
        <w:pStyle w:val="ListParagraph"/>
        <w:numPr>
          <w:ilvl w:val="2"/>
          <w:numId w:val="31"/>
        </w:numPr>
        <w:spacing w:before="0" w:after="0"/>
      </w:pPr>
      <w:r w:rsidRPr="002B6B0D">
        <w:t>Rupture cost between minimum of $41.98 and maximum of $43.89MM</w:t>
      </w:r>
    </w:p>
    <w:p w14:paraId="323B4912" w14:textId="77777777" w:rsidR="00740FF6" w:rsidRPr="002B6B0D" w:rsidRDefault="00740FF6" w:rsidP="006E2336">
      <w:pPr>
        <w:pStyle w:val="ListParagraph"/>
        <w:numPr>
          <w:ilvl w:val="2"/>
          <w:numId w:val="31"/>
        </w:numPr>
        <w:spacing w:before="0" w:after="0"/>
      </w:pPr>
      <w:r w:rsidRPr="002B6B0D">
        <w:t>Rupture spill volume is between a minimum of 396079.23 and maximum of 414044.27 gallons</w:t>
      </w:r>
    </w:p>
    <w:p w14:paraId="276EF522" w14:textId="77777777" w:rsidR="00740FF6" w:rsidRPr="002B6B0D" w:rsidRDefault="00740FF6" w:rsidP="006E2336">
      <w:pPr>
        <w:pStyle w:val="ListParagraph"/>
        <w:numPr>
          <w:ilvl w:val="2"/>
          <w:numId w:val="31"/>
        </w:numPr>
        <w:spacing w:before="0" w:after="0"/>
      </w:pPr>
      <w:r w:rsidRPr="002B6B0D">
        <w:t>Puncture cost between minimum of $4.87 and maximum of $5.09MM</w:t>
      </w:r>
    </w:p>
    <w:p w14:paraId="66BED8AA" w14:textId="77777777" w:rsidR="00740FF6" w:rsidRPr="002B6B0D" w:rsidRDefault="00740FF6" w:rsidP="006E2336">
      <w:pPr>
        <w:pStyle w:val="ListParagraph"/>
        <w:numPr>
          <w:ilvl w:val="2"/>
          <w:numId w:val="31"/>
        </w:numPr>
        <w:spacing w:before="0" w:after="0"/>
      </w:pPr>
      <w:r w:rsidRPr="002B6B0D">
        <w:t>Puncture spill volume is between a minimum of 45960.04 and maximum of 48044.66 gallons</w:t>
      </w:r>
    </w:p>
    <w:p w14:paraId="428ADE41" w14:textId="77777777" w:rsidR="00740FF6" w:rsidRPr="002B6B0D" w:rsidRDefault="00740FF6" w:rsidP="006E2336">
      <w:pPr>
        <w:pStyle w:val="ListParagraph"/>
        <w:numPr>
          <w:ilvl w:val="2"/>
          <w:numId w:val="31"/>
        </w:numPr>
        <w:spacing w:before="0" w:after="0"/>
      </w:pPr>
      <w:r w:rsidRPr="002B6B0D">
        <w:t xml:space="preserve">Land use distributed as </w:t>
      </w:r>
    </w:p>
    <w:p w14:paraId="647D3E0D" w14:textId="77777777" w:rsidR="00740FF6" w:rsidRPr="002B6B0D" w:rsidRDefault="00740FF6" w:rsidP="006E2336">
      <w:pPr>
        <w:pStyle w:val="ListParagraph"/>
        <w:numPr>
          <w:ilvl w:val="3"/>
          <w:numId w:val="31"/>
        </w:numPr>
        <w:spacing w:before="0" w:after="0"/>
      </w:pPr>
      <w:r w:rsidRPr="002B6B0D">
        <w:t>Forested: 1,486.03</w:t>
      </w:r>
    </w:p>
    <w:p w14:paraId="33C25BC7" w14:textId="77777777" w:rsidR="00740FF6" w:rsidRPr="002B6B0D" w:rsidRDefault="00740FF6" w:rsidP="006E2336">
      <w:pPr>
        <w:pStyle w:val="ListParagraph"/>
        <w:numPr>
          <w:ilvl w:val="3"/>
          <w:numId w:val="31"/>
        </w:numPr>
        <w:spacing w:before="0" w:after="0"/>
      </w:pPr>
      <w:r w:rsidRPr="002B6B0D">
        <w:t>Remote: 1,586.33</w:t>
      </w:r>
    </w:p>
    <w:p w14:paraId="4247C014" w14:textId="77777777" w:rsidR="00740FF6" w:rsidRPr="002B6B0D" w:rsidRDefault="00740FF6" w:rsidP="006E2336">
      <w:pPr>
        <w:pStyle w:val="ListParagraph"/>
        <w:numPr>
          <w:ilvl w:val="0"/>
          <w:numId w:val="31"/>
        </w:numPr>
        <w:spacing w:before="0" w:after="0"/>
      </w:pPr>
      <w:r w:rsidRPr="002B6B0D">
        <w:t>"SYLVAN LAKE SOUTH 10-21 TO 16-19 NPS 4</w:t>
      </w:r>
    </w:p>
    <w:p w14:paraId="55A0907D" w14:textId="77777777" w:rsidR="00740FF6" w:rsidRPr="002B6B0D" w:rsidRDefault="00740FF6" w:rsidP="006E2336">
      <w:pPr>
        <w:pStyle w:val="ListParagraph"/>
        <w:numPr>
          <w:ilvl w:val="1"/>
          <w:numId w:val="31"/>
        </w:numPr>
        <w:spacing w:before="0" w:after="0"/>
      </w:pPr>
      <w:r w:rsidRPr="002B6B0D">
        <w:t>Total Cumulative Length (m):</w:t>
      </w:r>
      <w:r w:rsidRPr="002B6B0D">
        <w:tab/>
        <w:t>3035.69</w:t>
      </w:r>
    </w:p>
    <w:p w14:paraId="0BD3E15B"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5A7920A5" w14:textId="77777777" w:rsidR="00740FF6" w:rsidRPr="002B6B0D" w:rsidRDefault="00740FF6" w:rsidP="006E2336">
      <w:pPr>
        <w:pStyle w:val="ListParagraph"/>
        <w:numPr>
          <w:ilvl w:val="2"/>
          <w:numId w:val="31"/>
        </w:numPr>
        <w:spacing w:before="0" w:after="0"/>
      </w:pPr>
      <w:r w:rsidRPr="002B6B0D">
        <w:t>Installation date between minimum of 1961-01-01 and maximum of 1961-01-01</w:t>
      </w:r>
    </w:p>
    <w:p w14:paraId="73E649CE" w14:textId="77777777" w:rsidR="00740FF6" w:rsidRPr="002B6B0D" w:rsidRDefault="00740FF6" w:rsidP="006E2336">
      <w:pPr>
        <w:pStyle w:val="ListParagraph"/>
        <w:numPr>
          <w:ilvl w:val="2"/>
          <w:numId w:val="31"/>
        </w:numPr>
        <w:spacing w:before="0" w:after="0"/>
      </w:pPr>
      <w:r w:rsidRPr="002B6B0D">
        <w:t>Pipe seam type of ERW</w:t>
      </w:r>
    </w:p>
    <w:p w14:paraId="64AA6B4E" w14:textId="77777777" w:rsidR="00740FF6" w:rsidRPr="002B6B0D" w:rsidRDefault="00740FF6" w:rsidP="006E2336">
      <w:pPr>
        <w:pStyle w:val="ListParagraph"/>
        <w:numPr>
          <w:ilvl w:val="2"/>
          <w:numId w:val="31"/>
        </w:numPr>
        <w:spacing w:before="0" w:after="0"/>
      </w:pPr>
      <w:r w:rsidRPr="002B6B0D">
        <w:t>Maximum Operating Stress percentage between minimum of 34.1 and maximum of 51.25% SMYS</w:t>
      </w:r>
    </w:p>
    <w:p w14:paraId="78E378C2" w14:textId="77777777" w:rsidR="00740FF6" w:rsidRPr="002B6B0D" w:rsidRDefault="00740FF6" w:rsidP="006E2336">
      <w:pPr>
        <w:pStyle w:val="ListParagraph"/>
        <w:numPr>
          <w:ilvl w:val="1"/>
          <w:numId w:val="31"/>
        </w:numPr>
        <w:spacing w:before="0" w:after="0"/>
      </w:pPr>
      <w:r w:rsidRPr="002B6B0D">
        <w:t>Consequence of failure distributed between minimum of $4.68 and maximum of $5.78MM</w:t>
      </w:r>
    </w:p>
    <w:p w14:paraId="499C9A1F" w14:textId="77777777" w:rsidR="00740FF6" w:rsidRPr="002B6B0D" w:rsidRDefault="00740FF6" w:rsidP="006E2336">
      <w:pPr>
        <w:pStyle w:val="ListParagraph"/>
        <w:numPr>
          <w:ilvl w:val="1"/>
          <w:numId w:val="31"/>
        </w:numPr>
        <w:spacing w:before="0" w:after="0"/>
      </w:pPr>
      <w:r w:rsidRPr="002B6B0D">
        <w:t>Total length driven by Environmental: 3035.69 meters.</w:t>
      </w:r>
    </w:p>
    <w:p w14:paraId="17D1639E" w14:textId="77777777" w:rsidR="00740FF6" w:rsidRPr="002B6B0D" w:rsidRDefault="00740FF6" w:rsidP="006E2336">
      <w:pPr>
        <w:pStyle w:val="ListParagraph"/>
        <w:numPr>
          <w:ilvl w:val="1"/>
          <w:numId w:val="31"/>
        </w:numPr>
        <w:spacing w:before="0" w:after="0"/>
      </w:pPr>
      <w:r w:rsidRPr="002B6B0D">
        <w:t>Environmental Cost distributed between minimum of $4.43 and maximum of $5.49MM:</w:t>
      </w:r>
    </w:p>
    <w:p w14:paraId="56E75B65" w14:textId="77777777" w:rsidR="00740FF6" w:rsidRPr="002B6B0D" w:rsidRDefault="00740FF6" w:rsidP="006E2336">
      <w:pPr>
        <w:pStyle w:val="ListParagraph"/>
        <w:numPr>
          <w:ilvl w:val="2"/>
          <w:numId w:val="31"/>
        </w:numPr>
        <w:spacing w:before="0" w:after="0"/>
      </w:pPr>
      <w:r w:rsidRPr="002B6B0D">
        <w:t>Leak cost between minimum of $0.18 and maximum of $0.19MM</w:t>
      </w:r>
    </w:p>
    <w:p w14:paraId="04AA17F9" w14:textId="77777777" w:rsidR="00740FF6" w:rsidRPr="002B6B0D" w:rsidRDefault="00740FF6" w:rsidP="006E2336">
      <w:pPr>
        <w:pStyle w:val="ListParagraph"/>
        <w:numPr>
          <w:ilvl w:val="2"/>
          <w:numId w:val="31"/>
        </w:numPr>
        <w:spacing w:before="0" w:after="0"/>
      </w:pPr>
      <w:r w:rsidRPr="002B6B0D">
        <w:t>Leak spill volume between a minimum of 1691.87 and maximum of 1745.74 gallons</w:t>
      </w:r>
    </w:p>
    <w:p w14:paraId="0C665C9D" w14:textId="77777777" w:rsidR="00740FF6" w:rsidRPr="002B6B0D" w:rsidRDefault="00740FF6" w:rsidP="006E2336">
      <w:pPr>
        <w:pStyle w:val="ListParagraph"/>
        <w:numPr>
          <w:ilvl w:val="2"/>
          <w:numId w:val="31"/>
        </w:numPr>
        <w:spacing w:before="0" w:after="0"/>
      </w:pPr>
      <w:r w:rsidRPr="002B6B0D">
        <w:t>Rupture cost between minimum of $23.43 and maximum of $24.17MM</w:t>
      </w:r>
    </w:p>
    <w:p w14:paraId="4DFBAC81" w14:textId="77777777" w:rsidR="00740FF6" w:rsidRPr="002B6B0D" w:rsidRDefault="00740FF6" w:rsidP="006E2336">
      <w:pPr>
        <w:pStyle w:val="ListParagraph"/>
        <w:numPr>
          <w:ilvl w:val="2"/>
          <w:numId w:val="31"/>
        </w:numPr>
        <w:spacing w:before="0" w:after="0"/>
      </w:pPr>
      <w:r w:rsidRPr="002B6B0D">
        <w:t>Rupture spill volume is between a minimum of 221034.09 and maximum of 228072.45 gallons</w:t>
      </w:r>
    </w:p>
    <w:p w14:paraId="4B15B6EA" w14:textId="77777777" w:rsidR="00740FF6" w:rsidRPr="002B6B0D" w:rsidRDefault="00740FF6" w:rsidP="006E2336">
      <w:pPr>
        <w:pStyle w:val="ListParagraph"/>
        <w:numPr>
          <w:ilvl w:val="2"/>
          <w:numId w:val="31"/>
        </w:numPr>
        <w:spacing w:before="0" w:after="0"/>
      </w:pPr>
      <w:r w:rsidRPr="002B6B0D">
        <w:t>Puncture cost between minimum of $5.89 and maximum of $6.08MM</w:t>
      </w:r>
    </w:p>
    <w:p w14:paraId="1B1717FC" w14:textId="77777777" w:rsidR="00740FF6" w:rsidRPr="002B6B0D" w:rsidRDefault="00740FF6" w:rsidP="006E2336">
      <w:pPr>
        <w:pStyle w:val="ListParagraph"/>
        <w:numPr>
          <w:ilvl w:val="2"/>
          <w:numId w:val="31"/>
        </w:numPr>
        <w:spacing w:before="0" w:after="0"/>
      </w:pPr>
      <w:r w:rsidRPr="002B6B0D">
        <w:t>Puncture spill volume is between a minimum of 55590.98 and maximum of 57361.16 gallons</w:t>
      </w:r>
    </w:p>
    <w:p w14:paraId="5FFFE461" w14:textId="77777777" w:rsidR="00740FF6" w:rsidRPr="002B6B0D" w:rsidRDefault="00740FF6" w:rsidP="006E2336">
      <w:pPr>
        <w:pStyle w:val="ListParagraph"/>
        <w:numPr>
          <w:ilvl w:val="2"/>
          <w:numId w:val="31"/>
        </w:numPr>
        <w:spacing w:before="0" w:after="0"/>
      </w:pPr>
      <w:r w:rsidRPr="002B6B0D">
        <w:lastRenderedPageBreak/>
        <w:t xml:space="preserve">Land use distributed as </w:t>
      </w:r>
    </w:p>
    <w:p w14:paraId="76E9422A" w14:textId="77777777" w:rsidR="00740FF6" w:rsidRPr="002B6B0D" w:rsidRDefault="00740FF6" w:rsidP="006E2336">
      <w:pPr>
        <w:pStyle w:val="ListParagraph"/>
        <w:numPr>
          <w:ilvl w:val="3"/>
          <w:numId w:val="31"/>
        </w:numPr>
        <w:spacing w:before="0" w:after="0"/>
      </w:pPr>
      <w:r w:rsidRPr="002B6B0D">
        <w:t>Agricultural: 3,035.69</w:t>
      </w:r>
    </w:p>
    <w:p w14:paraId="6D9C38CB" w14:textId="77777777" w:rsidR="00740FF6" w:rsidRPr="002B6B0D" w:rsidRDefault="00740FF6" w:rsidP="006E2336">
      <w:pPr>
        <w:pStyle w:val="ListParagraph"/>
        <w:numPr>
          <w:ilvl w:val="0"/>
          <w:numId w:val="31"/>
        </w:numPr>
        <w:spacing w:before="0" w:after="0"/>
      </w:pPr>
      <w:r w:rsidRPr="002B6B0D">
        <w:t>"SUNDRE LATERAL 10-4 TO 16-8 NPS 4</w:t>
      </w:r>
    </w:p>
    <w:p w14:paraId="1D3BC78C" w14:textId="77777777" w:rsidR="00740FF6" w:rsidRPr="002B6B0D" w:rsidRDefault="00740FF6" w:rsidP="006E2336">
      <w:pPr>
        <w:pStyle w:val="ListParagraph"/>
        <w:numPr>
          <w:ilvl w:val="1"/>
          <w:numId w:val="31"/>
        </w:numPr>
        <w:spacing w:before="0" w:after="0"/>
      </w:pPr>
      <w:r w:rsidRPr="002B6B0D">
        <w:t>Total Cumulative Length (m):</w:t>
      </w:r>
      <w:r w:rsidRPr="002B6B0D">
        <w:tab/>
        <w:t>2987.16</w:t>
      </w:r>
    </w:p>
    <w:p w14:paraId="19630CD2"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07EF884B" w14:textId="77777777" w:rsidR="00740FF6" w:rsidRPr="002B6B0D" w:rsidRDefault="00740FF6" w:rsidP="006E2336">
      <w:pPr>
        <w:pStyle w:val="ListParagraph"/>
        <w:numPr>
          <w:ilvl w:val="2"/>
          <w:numId w:val="31"/>
        </w:numPr>
        <w:spacing w:before="0" w:after="0"/>
      </w:pPr>
      <w:r w:rsidRPr="002B6B0D">
        <w:t>Installation date between minimum of 1957-01-01 and maximum of 1957-01-01</w:t>
      </w:r>
    </w:p>
    <w:p w14:paraId="0B4C5AF9" w14:textId="77777777" w:rsidR="00740FF6" w:rsidRPr="002B6B0D" w:rsidRDefault="00740FF6" w:rsidP="006E2336">
      <w:pPr>
        <w:pStyle w:val="ListParagraph"/>
        <w:numPr>
          <w:ilvl w:val="2"/>
          <w:numId w:val="31"/>
        </w:numPr>
        <w:spacing w:before="0" w:after="0"/>
      </w:pPr>
      <w:r w:rsidRPr="002B6B0D">
        <w:t>Pipe seam type of ERW</w:t>
      </w:r>
    </w:p>
    <w:p w14:paraId="0B4ABF01" w14:textId="77777777" w:rsidR="00740FF6" w:rsidRPr="002B6B0D" w:rsidRDefault="00740FF6" w:rsidP="006E2336">
      <w:pPr>
        <w:pStyle w:val="ListParagraph"/>
        <w:numPr>
          <w:ilvl w:val="2"/>
          <w:numId w:val="31"/>
        </w:numPr>
        <w:spacing w:before="0" w:after="0"/>
      </w:pPr>
      <w:r w:rsidRPr="002B6B0D">
        <w:t>Maximum Operating Stress percentage between minimum of 32.58 and maximum of 61.77% SMYS</w:t>
      </w:r>
    </w:p>
    <w:p w14:paraId="4D8E33D9" w14:textId="77777777" w:rsidR="00740FF6" w:rsidRPr="002B6B0D" w:rsidRDefault="00740FF6" w:rsidP="006E2336">
      <w:pPr>
        <w:pStyle w:val="ListParagraph"/>
        <w:numPr>
          <w:ilvl w:val="1"/>
          <w:numId w:val="31"/>
        </w:numPr>
        <w:spacing w:before="0" w:after="0"/>
      </w:pPr>
      <w:r w:rsidRPr="002B6B0D">
        <w:t>Consequence of failure distributed between minimum of $4.87 and maximum of $8.21MM</w:t>
      </w:r>
    </w:p>
    <w:p w14:paraId="6367E54B" w14:textId="77777777" w:rsidR="00740FF6" w:rsidRPr="002B6B0D" w:rsidRDefault="00740FF6" w:rsidP="006E2336">
      <w:pPr>
        <w:pStyle w:val="ListParagraph"/>
        <w:numPr>
          <w:ilvl w:val="1"/>
          <w:numId w:val="31"/>
        </w:numPr>
        <w:spacing w:before="0" w:after="0"/>
      </w:pPr>
      <w:r w:rsidRPr="002B6B0D">
        <w:t>Total length driven by Environmental: 2987.16 meters.</w:t>
      </w:r>
    </w:p>
    <w:p w14:paraId="23D469CE" w14:textId="77777777" w:rsidR="00740FF6" w:rsidRPr="002B6B0D" w:rsidRDefault="00740FF6" w:rsidP="006E2336">
      <w:pPr>
        <w:pStyle w:val="ListParagraph"/>
        <w:numPr>
          <w:ilvl w:val="1"/>
          <w:numId w:val="31"/>
        </w:numPr>
        <w:spacing w:before="0" w:after="0"/>
      </w:pPr>
      <w:r w:rsidRPr="002B6B0D">
        <w:t>Environmental Cost distributed between minimum of $4.58 and maximum of $7.94MM:</w:t>
      </w:r>
    </w:p>
    <w:p w14:paraId="26EBCB78" w14:textId="77777777" w:rsidR="00740FF6" w:rsidRPr="002B6B0D" w:rsidRDefault="00740FF6" w:rsidP="006E2336">
      <w:pPr>
        <w:pStyle w:val="ListParagraph"/>
        <w:numPr>
          <w:ilvl w:val="2"/>
          <w:numId w:val="31"/>
        </w:numPr>
        <w:spacing w:before="0" w:after="0"/>
      </w:pPr>
      <w:r w:rsidRPr="002B6B0D">
        <w:t>Leak cost between minimum of $0.19 and maximum of $0.33MM</w:t>
      </w:r>
    </w:p>
    <w:p w14:paraId="3EE986F2" w14:textId="77777777" w:rsidR="00740FF6" w:rsidRPr="002B6B0D" w:rsidRDefault="00740FF6" w:rsidP="006E2336">
      <w:pPr>
        <w:pStyle w:val="ListParagraph"/>
        <w:numPr>
          <w:ilvl w:val="2"/>
          <w:numId w:val="31"/>
        </w:numPr>
        <w:spacing w:before="0" w:after="0"/>
      </w:pPr>
      <w:r w:rsidRPr="002B6B0D">
        <w:t>Leak spill volume between a minimum of 1801.18 and maximum of 1862.87 gallons</w:t>
      </w:r>
    </w:p>
    <w:p w14:paraId="1FEACF47" w14:textId="77777777" w:rsidR="00740FF6" w:rsidRPr="002B6B0D" w:rsidRDefault="00740FF6" w:rsidP="006E2336">
      <w:pPr>
        <w:pStyle w:val="ListParagraph"/>
        <w:numPr>
          <w:ilvl w:val="2"/>
          <w:numId w:val="31"/>
        </w:numPr>
        <w:spacing w:before="0" w:after="0"/>
      </w:pPr>
      <w:r w:rsidRPr="002B6B0D">
        <w:t>Rupture cost between minimum of $24.94 and maximum of $43.27MM</w:t>
      </w:r>
    </w:p>
    <w:p w14:paraId="0E1E96B6" w14:textId="77777777" w:rsidR="00740FF6" w:rsidRPr="002B6B0D" w:rsidRDefault="00740FF6" w:rsidP="006E2336">
      <w:pPr>
        <w:pStyle w:val="ListParagraph"/>
        <w:numPr>
          <w:ilvl w:val="2"/>
          <w:numId w:val="31"/>
        </w:numPr>
        <w:spacing w:before="0" w:after="0"/>
      </w:pPr>
      <w:r w:rsidRPr="002B6B0D">
        <w:t>Rupture spill volume is between a minimum of 235315.52 and maximum of 243374.63 gallons</w:t>
      </w:r>
    </w:p>
    <w:p w14:paraId="46887545" w14:textId="77777777" w:rsidR="00740FF6" w:rsidRPr="002B6B0D" w:rsidRDefault="00740FF6" w:rsidP="006E2336">
      <w:pPr>
        <w:pStyle w:val="ListParagraph"/>
        <w:numPr>
          <w:ilvl w:val="2"/>
          <w:numId w:val="31"/>
        </w:numPr>
        <w:spacing w:before="0" w:after="0"/>
      </w:pPr>
      <w:r w:rsidRPr="002B6B0D">
        <w:t>Puncture cost between minimum of $6.27 and maximum of $10.88MM</w:t>
      </w:r>
    </w:p>
    <w:p w14:paraId="7C07B7E5" w14:textId="77777777" w:rsidR="00740FF6" w:rsidRPr="002B6B0D" w:rsidRDefault="00740FF6" w:rsidP="006E2336">
      <w:pPr>
        <w:pStyle w:val="ListParagraph"/>
        <w:numPr>
          <w:ilvl w:val="2"/>
          <w:numId w:val="31"/>
        </w:numPr>
        <w:spacing w:before="0" w:after="0"/>
      </w:pPr>
      <w:r w:rsidRPr="002B6B0D">
        <w:t>Puncture spill volume is between a minimum of 59182.82 and maximum of 61209.72 gallons</w:t>
      </w:r>
    </w:p>
    <w:p w14:paraId="4F26D89B" w14:textId="77777777" w:rsidR="00740FF6" w:rsidRPr="002B6B0D" w:rsidRDefault="00740FF6" w:rsidP="006E2336">
      <w:pPr>
        <w:pStyle w:val="ListParagraph"/>
        <w:numPr>
          <w:ilvl w:val="2"/>
          <w:numId w:val="31"/>
        </w:numPr>
        <w:spacing w:before="0" w:after="0"/>
      </w:pPr>
      <w:r w:rsidRPr="002B6B0D">
        <w:t xml:space="preserve">Land use distributed as </w:t>
      </w:r>
    </w:p>
    <w:p w14:paraId="20509B6F" w14:textId="77777777" w:rsidR="00740FF6" w:rsidRPr="002B6B0D" w:rsidRDefault="00740FF6" w:rsidP="006E2336">
      <w:pPr>
        <w:pStyle w:val="ListParagraph"/>
        <w:numPr>
          <w:ilvl w:val="3"/>
          <w:numId w:val="31"/>
        </w:numPr>
        <w:spacing w:before="0" w:after="0"/>
      </w:pPr>
      <w:r w:rsidRPr="002B6B0D">
        <w:t>Agricultural: 2,983.25</w:t>
      </w:r>
    </w:p>
    <w:p w14:paraId="4F67C518" w14:textId="77777777" w:rsidR="00740FF6" w:rsidRPr="002B6B0D" w:rsidRDefault="00740FF6" w:rsidP="006E2336">
      <w:pPr>
        <w:pStyle w:val="ListParagraph"/>
        <w:numPr>
          <w:ilvl w:val="3"/>
          <w:numId w:val="31"/>
        </w:numPr>
        <w:spacing w:before="0" w:after="0"/>
      </w:pPr>
      <w:r w:rsidRPr="002B6B0D">
        <w:t>Water Course: 3.91</w:t>
      </w:r>
    </w:p>
    <w:p w14:paraId="5B010667" w14:textId="77777777" w:rsidR="00740FF6" w:rsidRPr="002B6B0D" w:rsidRDefault="00740FF6" w:rsidP="006E2336">
      <w:pPr>
        <w:pStyle w:val="ListParagraph"/>
        <w:numPr>
          <w:ilvl w:val="0"/>
          <w:numId w:val="31"/>
        </w:numPr>
        <w:spacing w:before="0" w:after="0"/>
      </w:pPr>
      <w:r w:rsidRPr="002B6B0D">
        <w:t>"SS-24 NPS 4</w:t>
      </w:r>
    </w:p>
    <w:p w14:paraId="515F91B5" w14:textId="77777777" w:rsidR="00740FF6" w:rsidRPr="002B6B0D" w:rsidRDefault="00740FF6" w:rsidP="006E2336">
      <w:pPr>
        <w:pStyle w:val="ListParagraph"/>
        <w:numPr>
          <w:ilvl w:val="1"/>
          <w:numId w:val="31"/>
        </w:numPr>
        <w:spacing w:before="0" w:after="0"/>
      </w:pPr>
      <w:r w:rsidRPr="002B6B0D">
        <w:t>Total Cumulative Length (m):</w:t>
      </w:r>
      <w:r w:rsidRPr="002B6B0D">
        <w:tab/>
        <w:t>2797.85</w:t>
      </w:r>
    </w:p>
    <w:p w14:paraId="5A65A2FF"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082AED1A" w14:textId="77777777" w:rsidR="00740FF6" w:rsidRPr="002B6B0D" w:rsidRDefault="00740FF6" w:rsidP="006E2336">
      <w:pPr>
        <w:pStyle w:val="ListParagraph"/>
        <w:numPr>
          <w:ilvl w:val="2"/>
          <w:numId w:val="31"/>
        </w:numPr>
        <w:spacing w:before="0" w:after="0"/>
      </w:pPr>
      <w:r w:rsidRPr="002B6B0D">
        <w:t>Installation date between minimum of 1964-01-01 and maximum of 1964-01-01</w:t>
      </w:r>
    </w:p>
    <w:p w14:paraId="71D6B777" w14:textId="77777777" w:rsidR="00740FF6" w:rsidRPr="002B6B0D" w:rsidRDefault="00740FF6" w:rsidP="006E2336">
      <w:pPr>
        <w:pStyle w:val="ListParagraph"/>
        <w:numPr>
          <w:ilvl w:val="2"/>
          <w:numId w:val="31"/>
        </w:numPr>
        <w:spacing w:before="0" w:after="0"/>
      </w:pPr>
      <w:r w:rsidRPr="002B6B0D">
        <w:t>Pipe seam type of ERW</w:t>
      </w:r>
    </w:p>
    <w:p w14:paraId="554932D6" w14:textId="77777777" w:rsidR="00740FF6" w:rsidRPr="002B6B0D" w:rsidRDefault="00740FF6" w:rsidP="006E2336">
      <w:pPr>
        <w:pStyle w:val="ListParagraph"/>
        <w:numPr>
          <w:ilvl w:val="2"/>
          <w:numId w:val="31"/>
        </w:numPr>
        <w:spacing w:before="0" w:after="0"/>
      </w:pPr>
      <w:r w:rsidRPr="002B6B0D">
        <w:t>Maximum Operating Stress percentage between minimum of 32.7 and maximum of 61.99% SMYS</w:t>
      </w:r>
    </w:p>
    <w:p w14:paraId="74301714" w14:textId="77777777" w:rsidR="00740FF6" w:rsidRPr="002B6B0D" w:rsidRDefault="00740FF6" w:rsidP="006E2336">
      <w:pPr>
        <w:pStyle w:val="ListParagraph"/>
        <w:numPr>
          <w:ilvl w:val="1"/>
          <w:numId w:val="31"/>
        </w:numPr>
        <w:spacing w:before="0" w:after="0"/>
      </w:pPr>
      <w:r w:rsidRPr="002B6B0D">
        <w:t>Consequence of failure distributed between minimum of $4.65 and maximum of $5.58MM</w:t>
      </w:r>
    </w:p>
    <w:p w14:paraId="73F24436" w14:textId="77777777" w:rsidR="00740FF6" w:rsidRPr="002B6B0D" w:rsidRDefault="00740FF6" w:rsidP="006E2336">
      <w:pPr>
        <w:pStyle w:val="ListParagraph"/>
        <w:numPr>
          <w:ilvl w:val="1"/>
          <w:numId w:val="31"/>
        </w:numPr>
        <w:spacing w:before="0" w:after="0"/>
      </w:pPr>
      <w:r w:rsidRPr="002B6B0D">
        <w:t>Total length driven by Environmental: 2797.85 meters.</w:t>
      </w:r>
    </w:p>
    <w:p w14:paraId="302FC5D4" w14:textId="77777777" w:rsidR="00740FF6" w:rsidRPr="002B6B0D" w:rsidRDefault="00740FF6" w:rsidP="006E2336">
      <w:pPr>
        <w:pStyle w:val="ListParagraph"/>
        <w:numPr>
          <w:ilvl w:val="1"/>
          <w:numId w:val="31"/>
        </w:numPr>
        <w:spacing w:before="0" w:after="0"/>
      </w:pPr>
      <w:r w:rsidRPr="002B6B0D">
        <w:t>Environmental Cost distributed between minimum of $4.37 and maximum of $5.28MM:</w:t>
      </w:r>
    </w:p>
    <w:p w14:paraId="33C51362" w14:textId="77777777" w:rsidR="00740FF6" w:rsidRPr="002B6B0D" w:rsidRDefault="00740FF6" w:rsidP="006E2336">
      <w:pPr>
        <w:pStyle w:val="ListParagraph"/>
        <w:numPr>
          <w:ilvl w:val="2"/>
          <w:numId w:val="31"/>
        </w:numPr>
        <w:spacing w:before="0" w:after="0"/>
      </w:pPr>
      <w:r w:rsidRPr="002B6B0D">
        <w:t>Leak cost between minimum of $0.18 and maximum of $0.19MM</w:t>
      </w:r>
    </w:p>
    <w:p w14:paraId="2A856760" w14:textId="77777777" w:rsidR="00740FF6" w:rsidRPr="002B6B0D" w:rsidRDefault="00740FF6" w:rsidP="006E2336">
      <w:pPr>
        <w:pStyle w:val="ListParagraph"/>
        <w:numPr>
          <w:ilvl w:val="2"/>
          <w:numId w:val="31"/>
        </w:numPr>
        <w:spacing w:before="0" w:after="0"/>
      </w:pPr>
      <w:r w:rsidRPr="002B6B0D">
        <w:t>Leak spill volume between a minimum of 1694.94 and maximum of 1752.98 gallons</w:t>
      </w:r>
    </w:p>
    <w:p w14:paraId="5ADBA05F" w14:textId="77777777" w:rsidR="00740FF6" w:rsidRPr="002B6B0D" w:rsidRDefault="00740FF6" w:rsidP="006E2336">
      <w:pPr>
        <w:pStyle w:val="ListParagraph"/>
        <w:numPr>
          <w:ilvl w:val="2"/>
          <w:numId w:val="31"/>
        </w:numPr>
        <w:spacing w:before="0" w:after="0"/>
      </w:pPr>
      <w:r w:rsidRPr="002B6B0D">
        <w:t>Rupture cost between minimum of $23.47 and maximum of $24.27MM</w:t>
      </w:r>
    </w:p>
    <w:p w14:paraId="36A435D4" w14:textId="77777777" w:rsidR="00740FF6" w:rsidRPr="002B6B0D" w:rsidRDefault="00740FF6" w:rsidP="006E2336">
      <w:pPr>
        <w:pStyle w:val="ListParagraph"/>
        <w:numPr>
          <w:ilvl w:val="2"/>
          <w:numId w:val="31"/>
        </w:numPr>
        <w:spacing w:before="0" w:after="0"/>
      </w:pPr>
      <w:r w:rsidRPr="002B6B0D">
        <w:t>Rupture spill volume is between a minimum of 221434.64 and maximum of 229017.59 gallons</w:t>
      </w:r>
    </w:p>
    <w:p w14:paraId="54B1CD46" w14:textId="77777777" w:rsidR="00740FF6" w:rsidRPr="002B6B0D" w:rsidRDefault="00740FF6" w:rsidP="006E2336">
      <w:pPr>
        <w:pStyle w:val="ListParagraph"/>
        <w:numPr>
          <w:ilvl w:val="2"/>
          <w:numId w:val="31"/>
        </w:numPr>
        <w:spacing w:before="0" w:after="0"/>
      </w:pPr>
      <w:r w:rsidRPr="002B6B0D">
        <w:t>Puncture cost between minimum of $5.90 and maximum of $6.10MM</w:t>
      </w:r>
    </w:p>
    <w:p w14:paraId="441CC64E" w14:textId="77777777" w:rsidR="00740FF6" w:rsidRPr="002B6B0D" w:rsidRDefault="00740FF6" w:rsidP="006E2336">
      <w:pPr>
        <w:pStyle w:val="ListParagraph"/>
        <w:numPr>
          <w:ilvl w:val="2"/>
          <w:numId w:val="31"/>
        </w:numPr>
        <w:spacing w:before="0" w:after="0"/>
      </w:pPr>
      <w:r w:rsidRPr="002B6B0D">
        <w:t>Puncture spill volume is between a minimum of 55691.72 and maximum of 57598.87 gallons</w:t>
      </w:r>
    </w:p>
    <w:p w14:paraId="1EF069F1" w14:textId="77777777" w:rsidR="00740FF6" w:rsidRPr="002B6B0D" w:rsidRDefault="00740FF6" w:rsidP="006E2336">
      <w:pPr>
        <w:pStyle w:val="ListParagraph"/>
        <w:numPr>
          <w:ilvl w:val="2"/>
          <w:numId w:val="31"/>
        </w:numPr>
        <w:spacing w:before="0" w:after="0"/>
      </w:pPr>
      <w:r w:rsidRPr="002B6B0D">
        <w:t xml:space="preserve">Land use distributed as </w:t>
      </w:r>
    </w:p>
    <w:p w14:paraId="081D0098" w14:textId="77777777" w:rsidR="00740FF6" w:rsidRPr="002B6B0D" w:rsidRDefault="00740FF6" w:rsidP="006E2336">
      <w:pPr>
        <w:pStyle w:val="ListParagraph"/>
        <w:numPr>
          <w:ilvl w:val="3"/>
          <w:numId w:val="31"/>
        </w:numPr>
        <w:spacing w:before="0" w:after="0"/>
      </w:pPr>
      <w:r w:rsidRPr="002B6B0D">
        <w:t>Agricultural: 2,797.85</w:t>
      </w:r>
    </w:p>
    <w:p w14:paraId="5BAC89FA" w14:textId="77777777" w:rsidR="00740FF6" w:rsidRPr="002B6B0D" w:rsidRDefault="00740FF6" w:rsidP="006E2336">
      <w:pPr>
        <w:pStyle w:val="ListParagraph"/>
        <w:numPr>
          <w:ilvl w:val="0"/>
          <w:numId w:val="31"/>
        </w:numPr>
        <w:spacing w:before="0" w:after="0"/>
      </w:pPr>
      <w:r w:rsidRPr="002B6B0D">
        <w:t>"SS-13 NPS 4</w:t>
      </w:r>
    </w:p>
    <w:p w14:paraId="053635F5" w14:textId="77777777" w:rsidR="00740FF6" w:rsidRPr="002B6B0D" w:rsidRDefault="00740FF6" w:rsidP="006E2336">
      <w:pPr>
        <w:pStyle w:val="ListParagraph"/>
        <w:numPr>
          <w:ilvl w:val="1"/>
          <w:numId w:val="31"/>
        </w:numPr>
        <w:spacing w:before="0" w:after="0"/>
      </w:pPr>
      <w:r w:rsidRPr="002B6B0D">
        <w:t>Total Cumulative Length (m):</w:t>
      </w:r>
      <w:r w:rsidRPr="002B6B0D">
        <w:tab/>
        <w:t>2691.52</w:t>
      </w:r>
    </w:p>
    <w:p w14:paraId="0BC0AE55"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1.000e-02.</w:t>
      </w:r>
    </w:p>
    <w:p w14:paraId="79EC9A70" w14:textId="77777777" w:rsidR="00740FF6" w:rsidRPr="002B6B0D" w:rsidRDefault="00740FF6" w:rsidP="006E2336">
      <w:pPr>
        <w:pStyle w:val="ListParagraph"/>
        <w:numPr>
          <w:ilvl w:val="2"/>
          <w:numId w:val="31"/>
        </w:numPr>
        <w:spacing w:before="0" w:after="0"/>
      </w:pPr>
      <w:r w:rsidRPr="002B6B0D">
        <w:lastRenderedPageBreak/>
        <w:t>Installation date between minimum of 1957-01-01 and maximum of 1957-01-01</w:t>
      </w:r>
    </w:p>
    <w:p w14:paraId="04EDB74C" w14:textId="77777777" w:rsidR="00740FF6" w:rsidRPr="002B6B0D" w:rsidRDefault="00740FF6" w:rsidP="006E2336">
      <w:pPr>
        <w:pStyle w:val="ListParagraph"/>
        <w:numPr>
          <w:ilvl w:val="2"/>
          <w:numId w:val="31"/>
        </w:numPr>
        <w:spacing w:before="0" w:after="0"/>
      </w:pPr>
      <w:r w:rsidRPr="002B6B0D">
        <w:t>Pipe seam type of ERW</w:t>
      </w:r>
    </w:p>
    <w:p w14:paraId="2E9D94C9" w14:textId="77777777" w:rsidR="00740FF6" w:rsidRPr="002B6B0D" w:rsidRDefault="00740FF6" w:rsidP="006E2336">
      <w:pPr>
        <w:pStyle w:val="ListParagraph"/>
        <w:numPr>
          <w:ilvl w:val="2"/>
          <w:numId w:val="31"/>
        </w:numPr>
        <w:spacing w:before="0" w:after="0"/>
      </w:pPr>
      <w:r w:rsidRPr="002B6B0D">
        <w:t>Maximum Operating Stress percentage between minimum of 32.51 and maximum of 32.51% SMYS</w:t>
      </w:r>
    </w:p>
    <w:p w14:paraId="6E61A301" w14:textId="77777777" w:rsidR="00740FF6" w:rsidRPr="002B6B0D" w:rsidRDefault="00740FF6" w:rsidP="006E2336">
      <w:pPr>
        <w:pStyle w:val="ListParagraph"/>
        <w:numPr>
          <w:ilvl w:val="1"/>
          <w:numId w:val="31"/>
        </w:numPr>
        <w:spacing w:before="0" w:after="0"/>
      </w:pPr>
      <w:r w:rsidRPr="002B6B0D">
        <w:t>Consequence of failure distributed between minimum of $5.23 and maximum of $6.15MM</w:t>
      </w:r>
    </w:p>
    <w:p w14:paraId="32B76236" w14:textId="77777777" w:rsidR="00740FF6" w:rsidRPr="002B6B0D" w:rsidRDefault="00740FF6" w:rsidP="006E2336">
      <w:pPr>
        <w:pStyle w:val="ListParagraph"/>
        <w:numPr>
          <w:ilvl w:val="1"/>
          <w:numId w:val="31"/>
        </w:numPr>
        <w:spacing w:before="0" w:after="0"/>
      </w:pPr>
      <w:r w:rsidRPr="002B6B0D">
        <w:t>Total length driven by Environmental: 2691.52 meters.</w:t>
      </w:r>
    </w:p>
    <w:p w14:paraId="403F8D68" w14:textId="77777777" w:rsidR="00740FF6" w:rsidRPr="002B6B0D" w:rsidRDefault="00740FF6" w:rsidP="006E2336">
      <w:pPr>
        <w:pStyle w:val="ListParagraph"/>
        <w:numPr>
          <w:ilvl w:val="1"/>
          <w:numId w:val="31"/>
        </w:numPr>
        <w:spacing w:before="0" w:after="0"/>
      </w:pPr>
      <w:r w:rsidRPr="002B6B0D">
        <w:t>Environmental Cost distributed between minimum of $4.94 and maximum of $5.84MM:</w:t>
      </w:r>
    </w:p>
    <w:p w14:paraId="612095D0" w14:textId="77777777" w:rsidR="00740FF6" w:rsidRPr="002B6B0D" w:rsidRDefault="00740FF6" w:rsidP="006E2336">
      <w:pPr>
        <w:pStyle w:val="ListParagraph"/>
        <w:numPr>
          <w:ilvl w:val="2"/>
          <w:numId w:val="31"/>
        </w:numPr>
        <w:spacing w:before="0" w:after="0"/>
      </w:pPr>
      <w:r w:rsidRPr="002B6B0D">
        <w:t>Leak cost between minimum of $0.20 and maximum of $0.20MM</w:t>
      </w:r>
    </w:p>
    <w:p w14:paraId="3A202DE5" w14:textId="77777777" w:rsidR="00740FF6" w:rsidRPr="002B6B0D" w:rsidRDefault="00740FF6" w:rsidP="006E2336">
      <w:pPr>
        <w:pStyle w:val="ListParagraph"/>
        <w:numPr>
          <w:ilvl w:val="2"/>
          <w:numId w:val="31"/>
        </w:numPr>
        <w:spacing w:before="0" w:after="0"/>
      </w:pPr>
      <w:r w:rsidRPr="002B6B0D">
        <w:t>Leak spill volume between a minimum of 1853.91 and maximum of 1909.74 gallons</w:t>
      </w:r>
    </w:p>
    <w:p w14:paraId="7F8D8227" w14:textId="77777777" w:rsidR="00740FF6" w:rsidRPr="002B6B0D" w:rsidRDefault="00740FF6" w:rsidP="006E2336">
      <w:pPr>
        <w:pStyle w:val="ListParagraph"/>
        <w:numPr>
          <w:ilvl w:val="2"/>
          <w:numId w:val="31"/>
        </w:numPr>
        <w:spacing w:before="0" w:after="0"/>
      </w:pPr>
      <w:r w:rsidRPr="002B6B0D">
        <w:t>Rupture cost between minimum of $25.67 and maximum of $26.44MM</w:t>
      </w:r>
    </w:p>
    <w:p w14:paraId="72C71BCF" w14:textId="77777777" w:rsidR="00740FF6" w:rsidRPr="002B6B0D" w:rsidRDefault="00740FF6" w:rsidP="006E2336">
      <w:pPr>
        <w:pStyle w:val="ListParagraph"/>
        <w:numPr>
          <w:ilvl w:val="2"/>
          <w:numId w:val="31"/>
        </w:numPr>
        <w:spacing w:before="0" w:after="0"/>
      </w:pPr>
      <w:r w:rsidRPr="002B6B0D">
        <w:t>Rupture spill volume is between a minimum of 242203.9 and maximum of 249498.09 gallons</w:t>
      </w:r>
    </w:p>
    <w:p w14:paraId="5B82C7F6" w14:textId="77777777" w:rsidR="00740FF6" w:rsidRPr="002B6B0D" w:rsidRDefault="00740FF6" w:rsidP="006E2336">
      <w:pPr>
        <w:pStyle w:val="ListParagraph"/>
        <w:numPr>
          <w:ilvl w:val="2"/>
          <w:numId w:val="31"/>
        </w:numPr>
        <w:spacing w:before="0" w:after="0"/>
      </w:pPr>
      <w:r w:rsidRPr="002B6B0D">
        <w:t>Puncture cost between minimum of $6.46 and maximum of $6.65MM</w:t>
      </w:r>
    </w:p>
    <w:p w14:paraId="433E1AA2" w14:textId="77777777" w:rsidR="00740FF6" w:rsidRPr="002B6B0D" w:rsidRDefault="00740FF6" w:rsidP="006E2336">
      <w:pPr>
        <w:pStyle w:val="ListParagraph"/>
        <w:numPr>
          <w:ilvl w:val="2"/>
          <w:numId w:val="31"/>
        </w:numPr>
        <w:spacing w:before="0" w:after="0"/>
      </w:pPr>
      <w:r w:rsidRPr="002B6B0D">
        <w:t>Puncture spill volume is between a minimum of 60915.28 and maximum of 62749.79 gallons</w:t>
      </w:r>
    </w:p>
    <w:p w14:paraId="409092C4" w14:textId="77777777" w:rsidR="00740FF6" w:rsidRPr="002B6B0D" w:rsidRDefault="00740FF6" w:rsidP="006E2336">
      <w:pPr>
        <w:pStyle w:val="ListParagraph"/>
        <w:numPr>
          <w:ilvl w:val="2"/>
          <w:numId w:val="31"/>
        </w:numPr>
        <w:spacing w:before="0" w:after="0"/>
      </w:pPr>
      <w:r w:rsidRPr="002B6B0D">
        <w:t xml:space="preserve">Land use distributed as </w:t>
      </w:r>
    </w:p>
    <w:p w14:paraId="055B41D9" w14:textId="77777777" w:rsidR="00740FF6" w:rsidRPr="002B6B0D" w:rsidRDefault="00740FF6" w:rsidP="006E2336">
      <w:pPr>
        <w:pStyle w:val="ListParagraph"/>
        <w:numPr>
          <w:ilvl w:val="3"/>
          <w:numId w:val="31"/>
        </w:numPr>
        <w:spacing w:before="0" w:after="0"/>
      </w:pPr>
      <w:r w:rsidRPr="002B6B0D">
        <w:t>Agricultural: 2,474.07</w:t>
      </w:r>
    </w:p>
    <w:p w14:paraId="18F9D0BD" w14:textId="77777777" w:rsidR="00740FF6" w:rsidRPr="002B6B0D" w:rsidRDefault="00740FF6" w:rsidP="006E2336">
      <w:pPr>
        <w:pStyle w:val="ListParagraph"/>
        <w:numPr>
          <w:ilvl w:val="3"/>
          <w:numId w:val="31"/>
        </w:numPr>
        <w:spacing w:before="0" w:after="0"/>
      </w:pPr>
      <w:r w:rsidRPr="002B6B0D">
        <w:t>Remote: 217.45</w:t>
      </w:r>
    </w:p>
    <w:p w14:paraId="42C9B143" w14:textId="77777777" w:rsidR="00740FF6" w:rsidRPr="002B6B0D" w:rsidRDefault="00740FF6" w:rsidP="006E2336">
      <w:pPr>
        <w:pStyle w:val="ListParagraph"/>
        <w:numPr>
          <w:ilvl w:val="0"/>
          <w:numId w:val="31"/>
        </w:numPr>
        <w:spacing w:before="0" w:after="0"/>
      </w:pPr>
      <w:r w:rsidRPr="002B6B0D">
        <w:t xml:space="preserve">"NPS6 Station 8 to Buck Creek Frac Plant From 4-5-49-9W5 </w:t>
      </w:r>
      <w:proofErr w:type="gramStart"/>
      <w:r w:rsidRPr="002B6B0D">
        <w:t>To</w:t>
      </w:r>
      <w:proofErr w:type="gramEnd"/>
      <w:r w:rsidRPr="002B6B0D">
        <w:t xml:space="preserve"> 13-24-48-7W</w:t>
      </w:r>
    </w:p>
    <w:p w14:paraId="4EA21F92" w14:textId="77777777" w:rsidR="00740FF6" w:rsidRPr="002B6B0D" w:rsidRDefault="00740FF6" w:rsidP="006E2336">
      <w:pPr>
        <w:pStyle w:val="ListParagraph"/>
        <w:numPr>
          <w:ilvl w:val="1"/>
          <w:numId w:val="31"/>
        </w:numPr>
        <w:spacing w:before="0" w:after="0"/>
      </w:pPr>
      <w:r w:rsidRPr="002B6B0D">
        <w:t>Total Cumulative Length (m):</w:t>
      </w:r>
      <w:r w:rsidRPr="002B6B0D">
        <w:tab/>
        <w:t>2688.02</w:t>
      </w:r>
    </w:p>
    <w:p w14:paraId="3CA201C6"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1.000e-02.</w:t>
      </w:r>
    </w:p>
    <w:p w14:paraId="2E2AEBB0" w14:textId="77777777" w:rsidR="00740FF6" w:rsidRPr="002B6B0D" w:rsidRDefault="00740FF6" w:rsidP="006E2336">
      <w:pPr>
        <w:pStyle w:val="ListParagraph"/>
        <w:numPr>
          <w:ilvl w:val="2"/>
          <w:numId w:val="31"/>
        </w:numPr>
        <w:spacing w:before="0" w:after="0"/>
      </w:pPr>
      <w:r w:rsidRPr="002B6B0D">
        <w:t>Installation date between minimum of 1958-01-01 and maximum of 1958-01-01</w:t>
      </w:r>
    </w:p>
    <w:p w14:paraId="3FA081D9" w14:textId="77777777" w:rsidR="00740FF6" w:rsidRPr="002B6B0D" w:rsidRDefault="00740FF6" w:rsidP="006E2336">
      <w:pPr>
        <w:pStyle w:val="ListParagraph"/>
        <w:numPr>
          <w:ilvl w:val="2"/>
          <w:numId w:val="31"/>
        </w:numPr>
        <w:spacing w:before="0" w:after="0"/>
      </w:pPr>
      <w:r w:rsidRPr="002B6B0D">
        <w:t>Pipe seam type of ERW</w:t>
      </w:r>
    </w:p>
    <w:p w14:paraId="0BA2438B" w14:textId="77777777" w:rsidR="00740FF6" w:rsidRPr="002B6B0D" w:rsidRDefault="00740FF6" w:rsidP="006E2336">
      <w:pPr>
        <w:pStyle w:val="ListParagraph"/>
        <w:numPr>
          <w:ilvl w:val="2"/>
          <w:numId w:val="31"/>
        </w:numPr>
        <w:spacing w:before="0" w:after="0"/>
      </w:pPr>
      <w:r w:rsidRPr="002B6B0D">
        <w:t>Maximum Operating Stress percentage between minimum of 31.51 and maximum of 31.51% SMYS</w:t>
      </w:r>
    </w:p>
    <w:p w14:paraId="6B05D993" w14:textId="77777777" w:rsidR="00740FF6" w:rsidRPr="002B6B0D" w:rsidRDefault="00740FF6" w:rsidP="006E2336">
      <w:pPr>
        <w:pStyle w:val="ListParagraph"/>
        <w:numPr>
          <w:ilvl w:val="1"/>
          <w:numId w:val="31"/>
        </w:numPr>
        <w:spacing w:before="0" w:after="0"/>
      </w:pPr>
      <w:r w:rsidRPr="002B6B0D">
        <w:t>Consequence of failure distributed between minimum of $2.20 and maximum of $125.94MM</w:t>
      </w:r>
    </w:p>
    <w:p w14:paraId="5A78D170" w14:textId="77777777" w:rsidR="00740FF6" w:rsidRPr="002B6B0D" w:rsidRDefault="00740FF6" w:rsidP="006E2336">
      <w:pPr>
        <w:pStyle w:val="ListParagraph"/>
        <w:numPr>
          <w:ilvl w:val="1"/>
          <w:numId w:val="31"/>
        </w:numPr>
        <w:spacing w:before="0" w:after="0"/>
      </w:pPr>
      <w:r w:rsidRPr="002B6B0D">
        <w:t>Total length driven by Safety: 454.07 meters.</w:t>
      </w:r>
    </w:p>
    <w:p w14:paraId="6807AB66" w14:textId="77777777" w:rsidR="00740FF6" w:rsidRPr="002B6B0D" w:rsidRDefault="00740FF6" w:rsidP="006E2336">
      <w:pPr>
        <w:pStyle w:val="ListParagraph"/>
        <w:numPr>
          <w:ilvl w:val="1"/>
          <w:numId w:val="31"/>
        </w:numPr>
        <w:spacing w:before="0" w:after="0"/>
      </w:pPr>
      <w:r w:rsidRPr="002B6B0D">
        <w:t>Safety Cost distributed between minimum of $0.00 and maximum of $121.06MM:</w:t>
      </w:r>
    </w:p>
    <w:p w14:paraId="09474F9C" w14:textId="77777777" w:rsidR="00740FF6" w:rsidRPr="002B6B0D" w:rsidRDefault="00740FF6" w:rsidP="006E2336">
      <w:pPr>
        <w:pStyle w:val="ListParagraph"/>
        <w:numPr>
          <w:ilvl w:val="2"/>
          <w:numId w:val="31"/>
        </w:numPr>
        <w:spacing w:before="0" w:after="0"/>
      </w:pPr>
      <w:r w:rsidRPr="002B6B0D">
        <w:t>Leak cost between minimum of $0.00 and maximum of $121.06MM</w:t>
      </w:r>
    </w:p>
    <w:p w14:paraId="0FC5C833" w14:textId="77777777" w:rsidR="00740FF6" w:rsidRPr="002B6B0D" w:rsidRDefault="00740FF6" w:rsidP="006E2336">
      <w:pPr>
        <w:pStyle w:val="ListParagraph"/>
        <w:numPr>
          <w:ilvl w:val="2"/>
          <w:numId w:val="31"/>
        </w:numPr>
        <w:spacing w:before="0" w:after="0"/>
      </w:pPr>
      <w:r w:rsidRPr="002B6B0D">
        <w:t>Leak scenario yielded 6.0 intersections with structures, with minimum of 12.61 and maximum of 12.61 of population impacted.</w:t>
      </w:r>
    </w:p>
    <w:p w14:paraId="319E0CAB" w14:textId="77777777" w:rsidR="00740FF6" w:rsidRPr="002B6B0D" w:rsidRDefault="00740FF6" w:rsidP="006E2336">
      <w:pPr>
        <w:pStyle w:val="ListParagraph"/>
        <w:numPr>
          <w:ilvl w:val="2"/>
          <w:numId w:val="31"/>
        </w:numPr>
        <w:spacing w:before="0" w:after="0"/>
      </w:pPr>
      <w:r w:rsidRPr="002B6B0D">
        <w:t>Leak hazard radius distributed between minimum of 10.87 and maximum of 10.87 meters.</w:t>
      </w:r>
    </w:p>
    <w:p w14:paraId="1758C22F" w14:textId="77777777" w:rsidR="00740FF6" w:rsidRPr="002B6B0D" w:rsidRDefault="00740FF6" w:rsidP="006E2336">
      <w:pPr>
        <w:pStyle w:val="ListParagraph"/>
        <w:numPr>
          <w:ilvl w:val="2"/>
          <w:numId w:val="31"/>
        </w:numPr>
        <w:spacing w:before="0" w:after="0"/>
      </w:pPr>
      <w:r w:rsidRPr="002B6B0D">
        <w:t>Rupture cost between minimum of $0.00 and maximum of $121.06MM</w:t>
      </w:r>
    </w:p>
    <w:p w14:paraId="431E322E" w14:textId="77777777" w:rsidR="00740FF6" w:rsidRPr="002B6B0D" w:rsidRDefault="00740FF6" w:rsidP="006E2336">
      <w:pPr>
        <w:pStyle w:val="ListParagraph"/>
        <w:numPr>
          <w:ilvl w:val="2"/>
          <w:numId w:val="31"/>
        </w:numPr>
        <w:spacing w:before="0" w:after="0"/>
      </w:pPr>
      <w:r w:rsidRPr="002B6B0D">
        <w:t>Rupture scenario yielded 29.0 intersections with structures, with minimum of 12.61 and maximum of 12.61 of population impacted</w:t>
      </w:r>
    </w:p>
    <w:p w14:paraId="7877F5E2" w14:textId="77777777" w:rsidR="00740FF6" w:rsidRPr="002B6B0D" w:rsidRDefault="00740FF6" w:rsidP="006E2336">
      <w:pPr>
        <w:pStyle w:val="ListParagraph"/>
        <w:numPr>
          <w:ilvl w:val="2"/>
          <w:numId w:val="31"/>
        </w:numPr>
        <w:spacing w:before="0" w:after="0"/>
      </w:pPr>
      <w:r w:rsidRPr="002B6B0D">
        <w:t>Rupture hazard radius distributed between minimum of 113.48 and maximum of 113.48 meters.</w:t>
      </w:r>
    </w:p>
    <w:p w14:paraId="2D20E3E0" w14:textId="77777777" w:rsidR="00740FF6" w:rsidRPr="002B6B0D" w:rsidRDefault="00740FF6" w:rsidP="006E2336">
      <w:pPr>
        <w:pStyle w:val="ListParagraph"/>
        <w:numPr>
          <w:ilvl w:val="2"/>
          <w:numId w:val="31"/>
        </w:numPr>
        <w:spacing w:before="0" w:after="0"/>
      </w:pPr>
      <w:r w:rsidRPr="002B6B0D">
        <w:t>Puncture cost between minimum of $0.00 and maximum of $121.06MM</w:t>
      </w:r>
    </w:p>
    <w:p w14:paraId="61D2DD1E" w14:textId="77777777" w:rsidR="00740FF6" w:rsidRPr="002B6B0D" w:rsidRDefault="00740FF6" w:rsidP="006E2336">
      <w:pPr>
        <w:pStyle w:val="ListParagraph"/>
        <w:numPr>
          <w:ilvl w:val="2"/>
          <w:numId w:val="31"/>
        </w:numPr>
        <w:spacing w:before="0" w:after="0"/>
      </w:pPr>
      <w:r w:rsidRPr="002B6B0D">
        <w:t>Puncture scenario yielded 15.0 intersections with structures, with minimum of 12.61 and maximum of 12.61 of population impacted</w:t>
      </w:r>
    </w:p>
    <w:p w14:paraId="7179B272" w14:textId="77777777" w:rsidR="00740FF6" w:rsidRPr="002B6B0D" w:rsidRDefault="00740FF6" w:rsidP="006E2336">
      <w:pPr>
        <w:pStyle w:val="ListParagraph"/>
        <w:numPr>
          <w:ilvl w:val="2"/>
          <w:numId w:val="31"/>
        </w:numPr>
        <w:spacing w:before="0" w:after="0"/>
      </w:pPr>
      <w:r w:rsidRPr="002B6B0D">
        <w:t>Puncture hazard radius distributed between minimum of 50.6 and maximum of 50.6 meters.</w:t>
      </w:r>
    </w:p>
    <w:p w14:paraId="64BFA47E" w14:textId="77777777" w:rsidR="00740FF6" w:rsidRPr="002B6B0D" w:rsidRDefault="00740FF6" w:rsidP="006E2336">
      <w:pPr>
        <w:pStyle w:val="ListParagraph"/>
        <w:numPr>
          <w:ilvl w:val="2"/>
          <w:numId w:val="31"/>
        </w:numPr>
        <w:spacing w:before="0" w:after="0"/>
      </w:pPr>
      <w:r w:rsidRPr="002B6B0D">
        <w:t>Product type is HVP Product.</w:t>
      </w:r>
    </w:p>
    <w:p w14:paraId="271650F7" w14:textId="77777777" w:rsidR="00740FF6" w:rsidRPr="002B6B0D" w:rsidRDefault="00740FF6" w:rsidP="006E2336">
      <w:pPr>
        <w:pStyle w:val="ListParagraph"/>
        <w:numPr>
          <w:ilvl w:val="2"/>
          <w:numId w:val="31"/>
        </w:numPr>
        <w:spacing w:before="0" w:after="0"/>
      </w:pPr>
      <w:r w:rsidRPr="002B6B0D">
        <w:t>Class area location is/are 1.0, 2.0.</w:t>
      </w:r>
    </w:p>
    <w:p w14:paraId="1E2CC962" w14:textId="77777777" w:rsidR="00740FF6" w:rsidRPr="002B6B0D" w:rsidRDefault="00740FF6" w:rsidP="006E2336">
      <w:pPr>
        <w:pStyle w:val="ListParagraph"/>
        <w:numPr>
          <w:ilvl w:val="1"/>
          <w:numId w:val="31"/>
        </w:numPr>
        <w:spacing w:before="0" w:after="0"/>
      </w:pPr>
      <w:r w:rsidRPr="002B6B0D">
        <w:t>Total length driven by Economic Loss: 2233.94 meters.</w:t>
      </w:r>
    </w:p>
    <w:p w14:paraId="37366A2D" w14:textId="77777777" w:rsidR="00740FF6" w:rsidRPr="002B6B0D" w:rsidRDefault="00740FF6" w:rsidP="006E2336">
      <w:pPr>
        <w:pStyle w:val="ListParagraph"/>
        <w:numPr>
          <w:ilvl w:val="1"/>
          <w:numId w:val="31"/>
        </w:numPr>
        <w:spacing w:before="0" w:after="0"/>
      </w:pPr>
      <w:r w:rsidRPr="002B6B0D">
        <w:t>Economic Loss Cost distributed between minimum of $2.20 and maximum of $4.89MM:</w:t>
      </w:r>
    </w:p>
    <w:p w14:paraId="3D941551" w14:textId="77777777" w:rsidR="00740FF6" w:rsidRPr="002B6B0D" w:rsidRDefault="00740FF6" w:rsidP="006E2336">
      <w:pPr>
        <w:pStyle w:val="ListParagraph"/>
        <w:numPr>
          <w:ilvl w:val="2"/>
          <w:numId w:val="31"/>
        </w:numPr>
        <w:spacing w:before="0" w:after="0"/>
      </w:pPr>
      <w:r w:rsidRPr="002B6B0D">
        <w:lastRenderedPageBreak/>
        <w:t>Repair costs between minimum of $11,500.00 and maximum of $11,500.00.</w:t>
      </w:r>
    </w:p>
    <w:p w14:paraId="75029D83" w14:textId="77777777" w:rsidR="00740FF6" w:rsidRPr="002B6B0D" w:rsidRDefault="00740FF6" w:rsidP="006E2336">
      <w:pPr>
        <w:pStyle w:val="ListParagraph"/>
        <w:numPr>
          <w:ilvl w:val="2"/>
          <w:numId w:val="31"/>
        </w:numPr>
        <w:spacing w:before="0" w:after="0"/>
      </w:pPr>
      <w:r w:rsidRPr="002B6B0D">
        <w:t>Outage losses between minimum of $200,000.00 and maximum of $200,000.00.</w:t>
      </w:r>
    </w:p>
    <w:p w14:paraId="0061A9AC" w14:textId="77777777" w:rsidR="00740FF6" w:rsidRPr="002B6B0D" w:rsidRDefault="00740FF6" w:rsidP="006E2336">
      <w:pPr>
        <w:pStyle w:val="ListParagraph"/>
        <w:numPr>
          <w:ilvl w:val="2"/>
          <w:numId w:val="31"/>
        </w:numPr>
        <w:spacing w:before="0" w:after="0"/>
      </w:pPr>
      <w:r w:rsidRPr="002B6B0D">
        <w:t>Product type is HVP Product.</w:t>
      </w:r>
    </w:p>
    <w:p w14:paraId="3DB6E15C" w14:textId="77777777" w:rsidR="00740FF6" w:rsidRPr="002B6B0D" w:rsidRDefault="00740FF6" w:rsidP="006E2336">
      <w:pPr>
        <w:pStyle w:val="ListParagraph"/>
        <w:numPr>
          <w:ilvl w:val="2"/>
          <w:numId w:val="31"/>
        </w:numPr>
        <w:spacing w:before="0" w:after="0"/>
      </w:pPr>
      <w:r w:rsidRPr="002B6B0D">
        <w:t>Leak cost between minimum of $0.25 and maximum of $2.94MM</w:t>
      </w:r>
    </w:p>
    <w:p w14:paraId="2BF050E7" w14:textId="77777777" w:rsidR="00740FF6" w:rsidRPr="002B6B0D" w:rsidRDefault="00740FF6" w:rsidP="006E2336">
      <w:pPr>
        <w:pStyle w:val="ListParagraph"/>
        <w:numPr>
          <w:ilvl w:val="2"/>
          <w:numId w:val="31"/>
        </w:numPr>
        <w:spacing w:before="0" w:after="0"/>
      </w:pPr>
      <w:r w:rsidRPr="002B6B0D">
        <w:t>Leak scenario yielded 6.0 intersections with structures, with minimum of $2,688,250.00 and maximum of $2,688,250.00 in cost of structures impacted.</w:t>
      </w:r>
    </w:p>
    <w:p w14:paraId="3D5C84E9" w14:textId="77777777" w:rsidR="00740FF6" w:rsidRPr="002B6B0D" w:rsidRDefault="00740FF6" w:rsidP="006E2336">
      <w:pPr>
        <w:pStyle w:val="ListParagraph"/>
        <w:numPr>
          <w:ilvl w:val="2"/>
          <w:numId w:val="31"/>
        </w:numPr>
        <w:spacing w:before="0" w:after="0"/>
      </w:pPr>
      <w:r w:rsidRPr="002B6B0D">
        <w:t>Leak product loss costs between minimum of $42,598.99 and maximum of $42,598.99</w:t>
      </w:r>
    </w:p>
    <w:p w14:paraId="2163B411" w14:textId="77777777" w:rsidR="00740FF6" w:rsidRPr="002B6B0D" w:rsidRDefault="00740FF6" w:rsidP="006E2336">
      <w:pPr>
        <w:pStyle w:val="ListParagraph"/>
        <w:numPr>
          <w:ilvl w:val="2"/>
          <w:numId w:val="31"/>
        </w:numPr>
        <w:spacing w:before="0" w:after="0"/>
      </w:pPr>
      <w:r w:rsidRPr="002B6B0D">
        <w:t>Rupture cost between minimum of $12.27 and maximum of $14.96MM</w:t>
      </w:r>
    </w:p>
    <w:p w14:paraId="08FFA65A" w14:textId="77777777" w:rsidR="00740FF6" w:rsidRPr="002B6B0D" w:rsidRDefault="00740FF6" w:rsidP="006E2336">
      <w:pPr>
        <w:pStyle w:val="ListParagraph"/>
        <w:numPr>
          <w:ilvl w:val="2"/>
          <w:numId w:val="31"/>
        </w:numPr>
        <w:spacing w:before="0" w:after="0"/>
      </w:pPr>
      <w:r w:rsidRPr="002B6B0D">
        <w:t>Rupture scenario yielded 29.0 intersections with structures, with minimum of $2,688,250.00 and maximum of $2,688,250.00 in cost of structures impacted</w:t>
      </w:r>
    </w:p>
    <w:p w14:paraId="529D8AAF" w14:textId="77777777" w:rsidR="00740FF6" w:rsidRPr="002B6B0D" w:rsidRDefault="00740FF6" w:rsidP="006E2336">
      <w:pPr>
        <w:pStyle w:val="ListParagraph"/>
        <w:numPr>
          <w:ilvl w:val="2"/>
          <w:numId w:val="31"/>
        </w:numPr>
        <w:spacing w:before="0" w:after="0"/>
      </w:pPr>
      <w:r w:rsidRPr="002B6B0D">
        <w:t>Rupture product loss costs between minimum of $12,062,533.44 and maximum of $12,062,533.44</w:t>
      </w:r>
    </w:p>
    <w:p w14:paraId="00DE3A10" w14:textId="77777777" w:rsidR="00740FF6" w:rsidRPr="002B6B0D" w:rsidRDefault="00740FF6" w:rsidP="006E2336">
      <w:pPr>
        <w:pStyle w:val="ListParagraph"/>
        <w:numPr>
          <w:ilvl w:val="2"/>
          <w:numId w:val="31"/>
        </w:numPr>
        <w:spacing w:before="0" w:after="0"/>
      </w:pPr>
      <w:r w:rsidRPr="002B6B0D">
        <w:t>Puncture cost between minimum of $1.61 and maximum of $4.30MM</w:t>
      </w:r>
    </w:p>
    <w:p w14:paraId="68662D29" w14:textId="77777777" w:rsidR="00740FF6" w:rsidRPr="002B6B0D" w:rsidRDefault="00740FF6" w:rsidP="006E2336">
      <w:pPr>
        <w:pStyle w:val="ListParagraph"/>
        <w:numPr>
          <w:ilvl w:val="2"/>
          <w:numId w:val="31"/>
        </w:numPr>
        <w:spacing w:before="0" w:after="0"/>
      </w:pPr>
      <w:r w:rsidRPr="002B6B0D">
        <w:t>Puncture scenario yielded 15.0 intersections with structures, with minimum of $2,688,250.00 and maximum of $2,688,250.00 in cost of structures impacted</w:t>
      </w:r>
    </w:p>
    <w:p w14:paraId="32DF6453" w14:textId="77777777" w:rsidR="00740FF6" w:rsidRPr="002B6B0D" w:rsidRDefault="00740FF6" w:rsidP="006E2336">
      <w:pPr>
        <w:pStyle w:val="ListParagraph"/>
        <w:numPr>
          <w:ilvl w:val="2"/>
          <w:numId w:val="31"/>
        </w:numPr>
        <w:spacing w:before="0" w:after="0"/>
      </w:pPr>
      <w:r w:rsidRPr="002B6B0D">
        <w:t>Product Loss costs between minimum of $1,399,706.16 and maximum of $1,399,706.16"</w:t>
      </w:r>
    </w:p>
    <w:p w14:paraId="3F188EB5" w14:textId="77777777" w:rsidR="00740FF6" w:rsidRPr="002B6B0D" w:rsidRDefault="00740FF6" w:rsidP="006E2336">
      <w:pPr>
        <w:pStyle w:val="ListParagraph"/>
        <w:numPr>
          <w:ilvl w:val="0"/>
          <w:numId w:val="31"/>
        </w:numPr>
        <w:spacing w:before="0" w:after="0"/>
      </w:pPr>
      <w:r w:rsidRPr="002B6B0D">
        <w:t>"COED BV 203 TO EST NPS 8</w:t>
      </w:r>
    </w:p>
    <w:p w14:paraId="2C278554" w14:textId="77777777" w:rsidR="00740FF6" w:rsidRPr="002B6B0D" w:rsidRDefault="00740FF6" w:rsidP="006E2336">
      <w:pPr>
        <w:pStyle w:val="ListParagraph"/>
        <w:numPr>
          <w:ilvl w:val="1"/>
          <w:numId w:val="31"/>
        </w:numPr>
        <w:spacing w:before="0" w:after="0"/>
      </w:pPr>
      <w:r w:rsidRPr="002B6B0D">
        <w:t>Total Cumulative Length (m):</w:t>
      </w:r>
      <w:r w:rsidRPr="002B6B0D">
        <w:tab/>
        <w:t>2259.9</w:t>
      </w:r>
    </w:p>
    <w:p w14:paraId="0332BD9D"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4CA0D832" w14:textId="77777777" w:rsidR="00740FF6" w:rsidRPr="002B6B0D" w:rsidRDefault="00740FF6" w:rsidP="006E2336">
      <w:pPr>
        <w:pStyle w:val="ListParagraph"/>
        <w:numPr>
          <w:ilvl w:val="2"/>
          <w:numId w:val="31"/>
        </w:numPr>
        <w:spacing w:before="0" w:after="0"/>
      </w:pPr>
      <w:r w:rsidRPr="002B6B0D">
        <w:t>Installation date between minimum of 1969-01-01 and maximum of 1969-01-01</w:t>
      </w:r>
    </w:p>
    <w:p w14:paraId="5192DDCB" w14:textId="77777777" w:rsidR="00740FF6" w:rsidRPr="002B6B0D" w:rsidRDefault="00740FF6" w:rsidP="006E2336">
      <w:pPr>
        <w:pStyle w:val="ListParagraph"/>
        <w:numPr>
          <w:ilvl w:val="2"/>
          <w:numId w:val="31"/>
        </w:numPr>
        <w:spacing w:before="0" w:after="0"/>
      </w:pPr>
      <w:r w:rsidRPr="002B6B0D">
        <w:t>Pipe seam type of ERW</w:t>
      </w:r>
    </w:p>
    <w:p w14:paraId="0A53873F" w14:textId="77777777" w:rsidR="00740FF6" w:rsidRPr="002B6B0D" w:rsidRDefault="00740FF6" w:rsidP="006E2336">
      <w:pPr>
        <w:pStyle w:val="ListParagraph"/>
        <w:numPr>
          <w:ilvl w:val="2"/>
          <w:numId w:val="31"/>
        </w:numPr>
        <w:spacing w:before="0" w:after="0"/>
      </w:pPr>
      <w:r w:rsidRPr="002B6B0D">
        <w:t>Maximum Operating Stress percentage between minimum of 63.39 and maximum of 63.39% SMYS</w:t>
      </w:r>
    </w:p>
    <w:p w14:paraId="41782ED7" w14:textId="77777777" w:rsidR="00740FF6" w:rsidRPr="002B6B0D" w:rsidRDefault="00740FF6" w:rsidP="006E2336">
      <w:pPr>
        <w:pStyle w:val="ListParagraph"/>
        <w:numPr>
          <w:ilvl w:val="1"/>
          <w:numId w:val="31"/>
        </w:numPr>
        <w:spacing w:before="0" w:after="0"/>
      </w:pPr>
      <w:r w:rsidRPr="002B6B0D">
        <w:t>Consequence of failure distributed between minimum of $5.08 and maximum of $158.72MM</w:t>
      </w:r>
    </w:p>
    <w:p w14:paraId="3AA9B55D" w14:textId="77777777" w:rsidR="00740FF6" w:rsidRPr="002B6B0D" w:rsidRDefault="00740FF6" w:rsidP="006E2336">
      <w:pPr>
        <w:pStyle w:val="ListParagraph"/>
        <w:numPr>
          <w:ilvl w:val="1"/>
          <w:numId w:val="31"/>
        </w:numPr>
        <w:spacing w:before="0" w:after="0"/>
      </w:pPr>
      <w:r w:rsidRPr="002B6B0D">
        <w:t>Total length driven by Safety: 1694.93 meters.</w:t>
      </w:r>
    </w:p>
    <w:p w14:paraId="1B9F80A9" w14:textId="77777777" w:rsidR="00740FF6" w:rsidRPr="002B6B0D" w:rsidRDefault="00740FF6" w:rsidP="006E2336">
      <w:pPr>
        <w:pStyle w:val="ListParagraph"/>
        <w:numPr>
          <w:ilvl w:val="1"/>
          <w:numId w:val="31"/>
        </w:numPr>
        <w:spacing w:before="0" w:after="0"/>
      </w:pPr>
      <w:r w:rsidRPr="002B6B0D">
        <w:t>Safety Cost distributed between minimum of $0.00 and maximum of $150.03MM:</w:t>
      </w:r>
    </w:p>
    <w:p w14:paraId="51179EFF" w14:textId="77777777" w:rsidR="00740FF6" w:rsidRPr="002B6B0D" w:rsidRDefault="00740FF6" w:rsidP="006E2336">
      <w:pPr>
        <w:pStyle w:val="ListParagraph"/>
        <w:numPr>
          <w:ilvl w:val="2"/>
          <w:numId w:val="31"/>
        </w:numPr>
        <w:spacing w:before="0" w:after="0"/>
      </w:pPr>
      <w:r w:rsidRPr="002B6B0D">
        <w:t>Leak cost between minimum of $0.00 and maximum of $121.06MM</w:t>
      </w:r>
    </w:p>
    <w:p w14:paraId="123B810B" w14:textId="77777777" w:rsidR="00740FF6" w:rsidRPr="002B6B0D" w:rsidRDefault="00740FF6" w:rsidP="006E2336">
      <w:pPr>
        <w:pStyle w:val="ListParagraph"/>
        <w:numPr>
          <w:ilvl w:val="2"/>
          <w:numId w:val="31"/>
        </w:numPr>
        <w:spacing w:before="0" w:after="0"/>
      </w:pPr>
      <w:r w:rsidRPr="002B6B0D">
        <w:t>Leak scenario yielded 44.0 intersections with structures, with minimum of 0.0 and maximum of 12.61 of population impacted.</w:t>
      </w:r>
    </w:p>
    <w:p w14:paraId="0FD245C3" w14:textId="77777777" w:rsidR="00740FF6" w:rsidRPr="002B6B0D" w:rsidRDefault="00740FF6" w:rsidP="006E2336">
      <w:pPr>
        <w:pStyle w:val="ListParagraph"/>
        <w:numPr>
          <w:ilvl w:val="2"/>
          <w:numId w:val="31"/>
        </w:numPr>
        <w:spacing w:before="0" w:after="0"/>
      </w:pPr>
      <w:r w:rsidRPr="002B6B0D">
        <w:t>Leak hazard radius distributed between minimum of 12.03 and maximum of 12.03 meters.</w:t>
      </w:r>
    </w:p>
    <w:p w14:paraId="10CAF740" w14:textId="77777777" w:rsidR="00740FF6" w:rsidRPr="002B6B0D" w:rsidRDefault="00740FF6" w:rsidP="006E2336">
      <w:pPr>
        <w:pStyle w:val="ListParagraph"/>
        <w:numPr>
          <w:ilvl w:val="2"/>
          <w:numId w:val="31"/>
        </w:numPr>
        <w:spacing w:before="0" w:after="0"/>
      </w:pPr>
      <w:r w:rsidRPr="002B6B0D">
        <w:t>Rupture cost between minimum of $0.00 and maximum of $513.60MM</w:t>
      </w:r>
    </w:p>
    <w:p w14:paraId="557C0892" w14:textId="77777777" w:rsidR="00740FF6" w:rsidRPr="002B6B0D" w:rsidRDefault="00740FF6" w:rsidP="006E2336">
      <w:pPr>
        <w:pStyle w:val="ListParagraph"/>
        <w:numPr>
          <w:ilvl w:val="2"/>
          <w:numId w:val="31"/>
        </w:numPr>
        <w:spacing w:before="0" w:after="0"/>
      </w:pPr>
      <w:r w:rsidRPr="002B6B0D">
        <w:t>Rupture scenario yielded 16.0 intersections with structures, with minimum of 0.0 and maximum of 53.5 of population impacted</w:t>
      </w:r>
    </w:p>
    <w:p w14:paraId="1261BD55" w14:textId="77777777" w:rsidR="00740FF6" w:rsidRPr="002B6B0D" w:rsidRDefault="00740FF6" w:rsidP="006E2336">
      <w:pPr>
        <w:pStyle w:val="ListParagraph"/>
        <w:numPr>
          <w:ilvl w:val="2"/>
          <w:numId w:val="31"/>
        </w:numPr>
        <w:spacing w:before="0" w:after="0"/>
      </w:pPr>
      <w:r w:rsidRPr="002B6B0D">
        <w:t>Rupture hazard radius distributed between minimum of 138.23 and maximum of 138.23 meters.</w:t>
      </w:r>
    </w:p>
    <w:p w14:paraId="4AA915C2" w14:textId="77777777" w:rsidR="00740FF6" w:rsidRPr="002B6B0D" w:rsidRDefault="00740FF6" w:rsidP="006E2336">
      <w:pPr>
        <w:pStyle w:val="ListParagraph"/>
        <w:numPr>
          <w:ilvl w:val="2"/>
          <w:numId w:val="31"/>
        </w:numPr>
        <w:spacing w:before="0" w:after="0"/>
      </w:pPr>
      <w:r w:rsidRPr="002B6B0D">
        <w:t>Puncture cost between minimum of $0.00 and maximum of $392.54MM</w:t>
      </w:r>
    </w:p>
    <w:p w14:paraId="53B48FF0" w14:textId="77777777" w:rsidR="00740FF6" w:rsidRPr="002B6B0D" w:rsidRDefault="00740FF6" w:rsidP="006E2336">
      <w:pPr>
        <w:pStyle w:val="ListParagraph"/>
        <w:numPr>
          <w:ilvl w:val="2"/>
          <w:numId w:val="31"/>
        </w:numPr>
        <w:spacing w:before="0" w:after="0"/>
      </w:pPr>
      <w:r w:rsidRPr="002B6B0D">
        <w:t>Puncture scenario yielded 46.0 intersections with structures, with minimum of 0.0 and maximum of 40.89 of population impacted</w:t>
      </w:r>
    </w:p>
    <w:p w14:paraId="5102C992" w14:textId="77777777" w:rsidR="00740FF6" w:rsidRPr="002B6B0D" w:rsidRDefault="00740FF6" w:rsidP="006E2336">
      <w:pPr>
        <w:pStyle w:val="ListParagraph"/>
        <w:numPr>
          <w:ilvl w:val="2"/>
          <w:numId w:val="31"/>
        </w:numPr>
        <w:spacing w:before="0" w:after="0"/>
      </w:pPr>
      <w:r w:rsidRPr="002B6B0D">
        <w:t>Puncture hazard radius distributed between minimum of 48.58 and maximum of 48.58 meters.</w:t>
      </w:r>
    </w:p>
    <w:p w14:paraId="72FBC8A4" w14:textId="77777777" w:rsidR="00740FF6" w:rsidRPr="002B6B0D" w:rsidRDefault="00740FF6" w:rsidP="006E2336">
      <w:pPr>
        <w:pStyle w:val="ListParagraph"/>
        <w:numPr>
          <w:ilvl w:val="2"/>
          <w:numId w:val="31"/>
        </w:numPr>
        <w:spacing w:before="0" w:after="0"/>
      </w:pPr>
      <w:r w:rsidRPr="002B6B0D">
        <w:t>Product type is Condensate.</w:t>
      </w:r>
    </w:p>
    <w:p w14:paraId="404D3D48" w14:textId="77777777" w:rsidR="00740FF6" w:rsidRPr="002B6B0D" w:rsidRDefault="00740FF6" w:rsidP="006E2336">
      <w:pPr>
        <w:pStyle w:val="ListParagraph"/>
        <w:numPr>
          <w:ilvl w:val="2"/>
          <w:numId w:val="31"/>
        </w:numPr>
        <w:spacing w:before="0" w:after="0"/>
      </w:pPr>
      <w:r w:rsidRPr="002B6B0D">
        <w:t>Class area location is/are 2.0.</w:t>
      </w:r>
    </w:p>
    <w:p w14:paraId="6E34B6D0" w14:textId="77777777" w:rsidR="00740FF6" w:rsidRPr="002B6B0D" w:rsidRDefault="00740FF6" w:rsidP="006E2336">
      <w:pPr>
        <w:pStyle w:val="ListParagraph"/>
        <w:numPr>
          <w:ilvl w:val="1"/>
          <w:numId w:val="31"/>
        </w:numPr>
        <w:spacing w:before="0" w:after="0"/>
      </w:pPr>
      <w:r w:rsidRPr="002B6B0D">
        <w:t>Total length driven by Environmental: 564.97 meters.</w:t>
      </w:r>
    </w:p>
    <w:p w14:paraId="77564A96" w14:textId="77777777" w:rsidR="00740FF6" w:rsidRPr="002B6B0D" w:rsidRDefault="00740FF6" w:rsidP="006E2336">
      <w:pPr>
        <w:pStyle w:val="ListParagraph"/>
        <w:numPr>
          <w:ilvl w:val="1"/>
          <w:numId w:val="31"/>
        </w:numPr>
        <w:spacing w:before="0" w:after="0"/>
      </w:pPr>
      <w:r w:rsidRPr="002B6B0D">
        <w:t>Environmental Cost distributed between minimum of $4.66 and maximum of $13.35MM:</w:t>
      </w:r>
    </w:p>
    <w:p w14:paraId="4478549A" w14:textId="77777777" w:rsidR="00740FF6" w:rsidRPr="002B6B0D" w:rsidRDefault="00740FF6" w:rsidP="006E2336">
      <w:pPr>
        <w:pStyle w:val="ListParagraph"/>
        <w:numPr>
          <w:ilvl w:val="2"/>
          <w:numId w:val="31"/>
        </w:numPr>
        <w:spacing w:before="0" w:after="0"/>
      </w:pPr>
      <w:r w:rsidRPr="002B6B0D">
        <w:lastRenderedPageBreak/>
        <w:t>Leak cost between minimum of $0.13 and maximum of $0.35MM</w:t>
      </w:r>
    </w:p>
    <w:p w14:paraId="57527860" w14:textId="77777777" w:rsidR="00740FF6" w:rsidRPr="002B6B0D" w:rsidRDefault="00740FF6" w:rsidP="006E2336">
      <w:pPr>
        <w:pStyle w:val="ListParagraph"/>
        <w:numPr>
          <w:ilvl w:val="2"/>
          <w:numId w:val="31"/>
        </w:numPr>
        <w:spacing w:before="0" w:after="0"/>
      </w:pPr>
      <w:r w:rsidRPr="002B6B0D">
        <w:t>Leak spill volume between a minimum of 1973.38 and maximum of 2019.77 gallons</w:t>
      </w:r>
    </w:p>
    <w:p w14:paraId="11E0F250" w14:textId="77777777" w:rsidR="00740FF6" w:rsidRPr="002B6B0D" w:rsidRDefault="00740FF6" w:rsidP="006E2336">
      <w:pPr>
        <w:pStyle w:val="ListParagraph"/>
        <w:numPr>
          <w:ilvl w:val="2"/>
          <w:numId w:val="31"/>
        </w:numPr>
        <w:spacing w:before="0" w:after="0"/>
      </w:pPr>
      <w:r w:rsidRPr="002B6B0D">
        <w:t>Rupture cost between minimum of $64.53 and maximum of $169.76MM</w:t>
      </w:r>
    </w:p>
    <w:p w14:paraId="7DBCAF11" w14:textId="77777777" w:rsidR="00740FF6" w:rsidRPr="002B6B0D" w:rsidRDefault="00740FF6" w:rsidP="006E2336">
      <w:pPr>
        <w:pStyle w:val="ListParagraph"/>
        <w:numPr>
          <w:ilvl w:val="2"/>
          <w:numId w:val="31"/>
        </w:numPr>
        <w:spacing w:before="0" w:after="0"/>
      </w:pPr>
      <w:r w:rsidRPr="002B6B0D">
        <w:t>Rupture spill volume is between a minimum of 947101.66 and maximum of 969363.57 gallons</w:t>
      </w:r>
    </w:p>
    <w:p w14:paraId="4A950E5E" w14:textId="77777777" w:rsidR="00740FF6" w:rsidRPr="002B6B0D" w:rsidRDefault="00740FF6" w:rsidP="006E2336">
      <w:pPr>
        <w:pStyle w:val="ListParagraph"/>
        <w:numPr>
          <w:ilvl w:val="2"/>
          <w:numId w:val="31"/>
        </w:numPr>
        <w:spacing w:before="0" w:after="0"/>
      </w:pPr>
      <w:r w:rsidRPr="002B6B0D">
        <w:t>Puncture cost between minimum of $4.42 and maximum of $11.62MM</w:t>
      </w:r>
    </w:p>
    <w:p w14:paraId="53551B44" w14:textId="77777777" w:rsidR="00740FF6" w:rsidRPr="002B6B0D" w:rsidRDefault="00740FF6" w:rsidP="006E2336">
      <w:pPr>
        <w:pStyle w:val="ListParagraph"/>
        <w:numPr>
          <w:ilvl w:val="2"/>
          <w:numId w:val="31"/>
        </w:numPr>
        <w:spacing w:before="0" w:after="0"/>
      </w:pPr>
      <w:r w:rsidRPr="002B6B0D">
        <w:t>Puncture spill volume is between a minimum of 64840.82 and maximum of 66364.92 gallons</w:t>
      </w:r>
    </w:p>
    <w:p w14:paraId="0303E7DC" w14:textId="77777777" w:rsidR="00740FF6" w:rsidRPr="002B6B0D" w:rsidRDefault="00740FF6" w:rsidP="006E2336">
      <w:pPr>
        <w:pStyle w:val="ListParagraph"/>
        <w:numPr>
          <w:ilvl w:val="2"/>
          <w:numId w:val="31"/>
        </w:numPr>
        <w:spacing w:before="0" w:after="0"/>
      </w:pPr>
      <w:r w:rsidRPr="002B6B0D">
        <w:t xml:space="preserve">Land use distributed as </w:t>
      </w:r>
    </w:p>
    <w:p w14:paraId="47E28277" w14:textId="77777777" w:rsidR="00740FF6" w:rsidRPr="002B6B0D" w:rsidRDefault="00740FF6" w:rsidP="006E2336">
      <w:pPr>
        <w:pStyle w:val="ListParagraph"/>
        <w:numPr>
          <w:ilvl w:val="3"/>
          <w:numId w:val="31"/>
        </w:numPr>
        <w:spacing w:before="0" w:after="0"/>
      </w:pPr>
      <w:r w:rsidRPr="002B6B0D">
        <w:t>Commercial/Industrial: 2,256.78</w:t>
      </w:r>
    </w:p>
    <w:p w14:paraId="57B3FB21" w14:textId="77777777" w:rsidR="00740FF6" w:rsidRPr="002B6B0D" w:rsidRDefault="00740FF6" w:rsidP="006E2336">
      <w:pPr>
        <w:pStyle w:val="ListParagraph"/>
        <w:numPr>
          <w:ilvl w:val="3"/>
          <w:numId w:val="31"/>
        </w:numPr>
        <w:spacing w:before="0" w:after="0"/>
      </w:pPr>
      <w:r w:rsidRPr="002B6B0D">
        <w:t>Water Course: 3.12</w:t>
      </w:r>
    </w:p>
    <w:p w14:paraId="2EB6010C" w14:textId="77777777" w:rsidR="00740FF6" w:rsidRPr="002B6B0D" w:rsidRDefault="00740FF6" w:rsidP="006E2336">
      <w:pPr>
        <w:pStyle w:val="ListParagraph"/>
        <w:numPr>
          <w:ilvl w:val="0"/>
          <w:numId w:val="31"/>
        </w:numPr>
        <w:spacing w:before="0" w:after="0"/>
      </w:pPr>
      <w:r w:rsidRPr="002B6B0D">
        <w:t>"PRIME WEST 7-8 TO PIPELINE TIE-IN 16-6 NPS 4</w:t>
      </w:r>
    </w:p>
    <w:p w14:paraId="1752FDF5" w14:textId="77777777" w:rsidR="00740FF6" w:rsidRPr="002B6B0D" w:rsidRDefault="00740FF6" w:rsidP="006E2336">
      <w:pPr>
        <w:pStyle w:val="ListParagraph"/>
        <w:numPr>
          <w:ilvl w:val="1"/>
          <w:numId w:val="31"/>
        </w:numPr>
        <w:spacing w:before="0" w:after="0"/>
      </w:pPr>
      <w:r w:rsidRPr="002B6B0D">
        <w:t>Total Cumulative Length (m):</w:t>
      </w:r>
      <w:r w:rsidRPr="002B6B0D">
        <w:tab/>
        <w:t>1815.43</w:t>
      </w:r>
    </w:p>
    <w:p w14:paraId="65E55640"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1.000e-02.</w:t>
      </w:r>
    </w:p>
    <w:p w14:paraId="2A2AC292" w14:textId="77777777" w:rsidR="00740FF6" w:rsidRPr="002B6B0D" w:rsidRDefault="00740FF6" w:rsidP="006E2336">
      <w:pPr>
        <w:pStyle w:val="ListParagraph"/>
        <w:numPr>
          <w:ilvl w:val="2"/>
          <w:numId w:val="31"/>
        </w:numPr>
        <w:spacing w:before="0" w:after="0"/>
      </w:pPr>
      <w:r w:rsidRPr="002B6B0D">
        <w:t>Installation date between minimum of 1957-01-01 and maximum of 1957-01-01</w:t>
      </w:r>
    </w:p>
    <w:p w14:paraId="45773567" w14:textId="77777777" w:rsidR="00740FF6" w:rsidRPr="002B6B0D" w:rsidRDefault="00740FF6" w:rsidP="006E2336">
      <w:pPr>
        <w:pStyle w:val="ListParagraph"/>
        <w:numPr>
          <w:ilvl w:val="2"/>
          <w:numId w:val="31"/>
        </w:numPr>
        <w:spacing w:before="0" w:after="0"/>
      </w:pPr>
      <w:r w:rsidRPr="002B6B0D">
        <w:t>Pipe seam type of ERW</w:t>
      </w:r>
    </w:p>
    <w:p w14:paraId="09488C82" w14:textId="77777777" w:rsidR="00740FF6" w:rsidRPr="002B6B0D" w:rsidRDefault="00740FF6" w:rsidP="006E2336">
      <w:pPr>
        <w:pStyle w:val="ListParagraph"/>
        <w:numPr>
          <w:ilvl w:val="2"/>
          <w:numId w:val="31"/>
        </w:numPr>
        <w:spacing w:before="0" w:after="0"/>
      </w:pPr>
      <w:r w:rsidRPr="002B6B0D">
        <w:t>Maximum Operating Stress percentage between minimum of 35.89 and maximum of 35.89% SMYS</w:t>
      </w:r>
    </w:p>
    <w:p w14:paraId="3F4313C5" w14:textId="77777777" w:rsidR="00740FF6" w:rsidRPr="002B6B0D" w:rsidRDefault="00740FF6" w:rsidP="006E2336">
      <w:pPr>
        <w:pStyle w:val="ListParagraph"/>
        <w:numPr>
          <w:ilvl w:val="1"/>
          <w:numId w:val="31"/>
        </w:numPr>
        <w:spacing w:before="0" w:after="0"/>
      </w:pPr>
      <w:r w:rsidRPr="002B6B0D">
        <w:t>Consequence of failure distributed between minimum of $4.22 and maximum of $8.24MM</w:t>
      </w:r>
    </w:p>
    <w:p w14:paraId="0B5A3D6B" w14:textId="77777777" w:rsidR="00740FF6" w:rsidRPr="002B6B0D" w:rsidRDefault="00740FF6" w:rsidP="006E2336">
      <w:pPr>
        <w:pStyle w:val="ListParagraph"/>
        <w:numPr>
          <w:ilvl w:val="1"/>
          <w:numId w:val="31"/>
        </w:numPr>
        <w:spacing w:before="0" w:after="0"/>
      </w:pPr>
      <w:r w:rsidRPr="002B6B0D">
        <w:t>Total length driven by Environmental: 1815.43 meters.</w:t>
      </w:r>
    </w:p>
    <w:p w14:paraId="1FF2E4F9" w14:textId="77777777" w:rsidR="00740FF6" w:rsidRPr="002B6B0D" w:rsidRDefault="00740FF6" w:rsidP="006E2336">
      <w:pPr>
        <w:pStyle w:val="ListParagraph"/>
        <w:numPr>
          <w:ilvl w:val="1"/>
          <w:numId w:val="31"/>
        </w:numPr>
        <w:spacing w:before="0" w:after="0"/>
      </w:pPr>
      <w:r w:rsidRPr="002B6B0D">
        <w:t>Environmental Cost distributed between minimum of $3.97 and maximum of $7.98MM:</w:t>
      </w:r>
    </w:p>
    <w:p w14:paraId="4446F9A7" w14:textId="77777777" w:rsidR="00740FF6" w:rsidRPr="002B6B0D" w:rsidRDefault="00740FF6" w:rsidP="006E2336">
      <w:pPr>
        <w:pStyle w:val="ListParagraph"/>
        <w:numPr>
          <w:ilvl w:val="2"/>
          <w:numId w:val="31"/>
        </w:numPr>
        <w:spacing w:before="0" w:after="0"/>
      </w:pPr>
      <w:r w:rsidRPr="002B6B0D">
        <w:t>Leak cost between minimum of $0.16 and maximum of $0.27MM</w:t>
      </w:r>
    </w:p>
    <w:p w14:paraId="71E4434C" w14:textId="77777777" w:rsidR="00740FF6" w:rsidRPr="002B6B0D" w:rsidRDefault="00740FF6" w:rsidP="006E2336">
      <w:pPr>
        <w:pStyle w:val="ListParagraph"/>
        <w:numPr>
          <w:ilvl w:val="2"/>
          <w:numId w:val="31"/>
        </w:numPr>
        <w:spacing w:before="0" w:after="0"/>
      </w:pPr>
      <w:r w:rsidRPr="002B6B0D">
        <w:t>Leak spill volume between a minimum of 1464.91 and maximum of 1502.57 gallons</w:t>
      </w:r>
    </w:p>
    <w:p w14:paraId="5CF6AD53" w14:textId="77777777" w:rsidR="00740FF6" w:rsidRPr="002B6B0D" w:rsidRDefault="00740FF6" w:rsidP="006E2336">
      <w:pPr>
        <w:pStyle w:val="ListParagraph"/>
        <w:numPr>
          <w:ilvl w:val="2"/>
          <w:numId w:val="31"/>
        </w:numPr>
        <w:spacing w:before="0" w:after="0"/>
      </w:pPr>
      <w:r w:rsidRPr="002B6B0D">
        <w:t>Rupture cost between minimum of $20.28 and maximum of $34.86MM</w:t>
      </w:r>
    </w:p>
    <w:p w14:paraId="7E642696" w14:textId="77777777" w:rsidR="00740FF6" w:rsidRPr="002B6B0D" w:rsidRDefault="00740FF6" w:rsidP="006E2336">
      <w:pPr>
        <w:pStyle w:val="ListParagraph"/>
        <w:numPr>
          <w:ilvl w:val="2"/>
          <w:numId w:val="31"/>
        </w:numPr>
        <w:spacing w:before="0" w:after="0"/>
      </w:pPr>
      <w:r w:rsidRPr="002B6B0D">
        <w:t>Rupture spill volume is between a minimum of 191382.56 and maximum of 196303.16 gallons</w:t>
      </w:r>
    </w:p>
    <w:p w14:paraId="632935BC" w14:textId="77777777" w:rsidR="00740FF6" w:rsidRPr="002B6B0D" w:rsidRDefault="00740FF6" w:rsidP="006E2336">
      <w:pPr>
        <w:pStyle w:val="ListParagraph"/>
        <w:numPr>
          <w:ilvl w:val="2"/>
          <w:numId w:val="31"/>
        </w:numPr>
        <w:spacing w:before="0" w:after="0"/>
      </w:pPr>
      <w:r w:rsidRPr="002B6B0D">
        <w:t>Puncture cost between minimum of $5.10 and maximum of $8.77MM</w:t>
      </w:r>
    </w:p>
    <w:p w14:paraId="3EFF6735" w14:textId="77777777" w:rsidR="00740FF6" w:rsidRPr="002B6B0D" w:rsidRDefault="00740FF6" w:rsidP="006E2336">
      <w:pPr>
        <w:pStyle w:val="ListParagraph"/>
        <w:numPr>
          <w:ilvl w:val="2"/>
          <w:numId w:val="31"/>
        </w:numPr>
        <w:spacing w:before="0" w:after="0"/>
      </w:pPr>
      <w:r w:rsidRPr="002B6B0D">
        <w:t>Puncture spill volume is between a minimum of 48133.5 and maximum of 49371.05 gallons</w:t>
      </w:r>
    </w:p>
    <w:p w14:paraId="67272408" w14:textId="77777777" w:rsidR="00740FF6" w:rsidRPr="002B6B0D" w:rsidRDefault="00740FF6" w:rsidP="006E2336">
      <w:pPr>
        <w:pStyle w:val="ListParagraph"/>
        <w:numPr>
          <w:ilvl w:val="2"/>
          <w:numId w:val="31"/>
        </w:numPr>
        <w:spacing w:before="0" w:after="0"/>
      </w:pPr>
      <w:r w:rsidRPr="002B6B0D">
        <w:t xml:space="preserve">Land use distributed as </w:t>
      </w:r>
    </w:p>
    <w:p w14:paraId="639E478E" w14:textId="77777777" w:rsidR="00740FF6" w:rsidRPr="002B6B0D" w:rsidRDefault="00740FF6" w:rsidP="006E2336">
      <w:pPr>
        <w:pStyle w:val="ListParagraph"/>
        <w:numPr>
          <w:ilvl w:val="3"/>
          <w:numId w:val="31"/>
        </w:numPr>
        <w:spacing w:before="0" w:after="0"/>
      </w:pPr>
      <w:r w:rsidRPr="002B6B0D">
        <w:t>Agricultural: 1,539.42</w:t>
      </w:r>
    </w:p>
    <w:p w14:paraId="4A2C0E11" w14:textId="77777777" w:rsidR="00740FF6" w:rsidRPr="002B6B0D" w:rsidRDefault="00740FF6" w:rsidP="006E2336">
      <w:pPr>
        <w:pStyle w:val="ListParagraph"/>
        <w:numPr>
          <w:ilvl w:val="3"/>
          <w:numId w:val="31"/>
        </w:numPr>
        <w:spacing w:before="0" w:after="0"/>
      </w:pPr>
      <w:r w:rsidRPr="002B6B0D">
        <w:t>Remote: 272.92</w:t>
      </w:r>
    </w:p>
    <w:p w14:paraId="17248934" w14:textId="77777777" w:rsidR="00740FF6" w:rsidRPr="002B6B0D" w:rsidRDefault="00740FF6" w:rsidP="006E2336">
      <w:pPr>
        <w:pStyle w:val="ListParagraph"/>
        <w:numPr>
          <w:ilvl w:val="3"/>
          <w:numId w:val="31"/>
        </w:numPr>
        <w:spacing w:before="0" w:after="0"/>
      </w:pPr>
      <w:r w:rsidRPr="002B6B0D">
        <w:t>Water Course: 3.10</w:t>
      </w:r>
    </w:p>
    <w:p w14:paraId="6FB0605C" w14:textId="77777777" w:rsidR="00740FF6" w:rsidRPr="002B6B0D" w:rsidRDefault="00740FF6" w:rsidP="006E2336">
      <w:pPr>
        <w:pStyle w:val="ListParagraph"/>
        <w:numPr>
          <w:ilvl w:val="0"/>
          <w:numId w:val="31"/>
        </w:numPr>
        <w:spacing w:before="0" w:after="0"/>
      </w:pPr>
      <w:r w:rsidRPr="002B6B0D">
        <w:t xml:space="preserve">"NPS4 SS-35 From 5-34-11-19-W3 </w:t>
      </w:r>
      <w:proofErr w:type="gramStart"/>
      <w:r w:rsidRPr="002B6B0D">
        <w:t>To</w:t>
      </w:r>
      <w:proofErr w:type="gramEnd"/>
      <w:r w:rsidRPr="002B6B0D">
        <w:t xml:space="preserve"> 5-35-11-19-W3</w:t>
      </w:r>
    </w:p>
    <w:p w14:paraId="5C6DACC5" w14:textId="77777777" w:rsidR="00740FF6" w:rsidRPr="002B6B0D" w:rsidRDefault="00740FF6" w:rsidP="006E2336">
      <w:pPr>
        <w:pStyle w:val="ListParagraph"/>
        <w:numPr>
          <w:ilvl w:val="1"/>
          <w:numId w:val="31"/>
        </w:numPr>
        <w:spacing w:before="0" w:after="0"/>
      </w:pPr>
      <w:r w:rsidRPr="002B6B0D">
        <w:t>Total Cumulative Length (m):</w:t>
      </w:r>
      <w:r w:rsidRPr="002B6B0D">
        <w:tab/>
        <w:t>1532.63</w:t>
      </w:r>
    </w:p>
    <w:p w14:paraId="7689EB70"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241A1AC8" w14:textId="77777777" w:rsidR="00740FF6" w:rsidRPr="002B6B0D" w:rsidRDefault="00740FF6" w:rsidP="006E2336">
      <w:pPr>
        <w:pStyle w:val="ListParagraph"/>
        <w:numPr>
          <w:ilvl w:val="2"/>
          <w:numId w:val="31"/>
        </w:numPr>
        <w:spacing w:before="0" w:after="0"/>
      </w:pPr>
      <w:r w:rsidRPr="002B6B0D">
        <w:t>Installation date between minimum of 1968-01-01 and maximum of 1968-01-01</w:t>
      </w:r>
    </w:p>
    <w:p w14:paraId="18821E22" w14:textId="77777777" w:rsidR="00740FF6" w:rsidRPr="002B6B0D" w:rsidRDefault="00740FF6" w:rsidP="006E2336">
      <w:pPr>
        <w:pStyle w:val="ListParagraph"/>
        <w:numPr>
          <w:ilvl w:val="2"/>
          <w:numId w:val="31"/>
        </w:numPr>
        <w:spacing w:before="0" w:after="0"/>
      </w:pPr>
      <w:r w:rsidRPr="002B6B0D">
        <w:t>Pipe seam type of ERW</w:t>
      </w:r>
    </w:p>
    <w:p w14:paraId="52CAD006" w14:textId="77777777" w:rsidR="00740FF6" w:rsidRPr="002B6B0D" w:rsidRDefault="00740FF6" w:rsidP="006E2336">
      <w:pPr>
        <w:pStyle w:val="ListParagraph"/>
        <w:numPr>
          <w:ilvl w:val="2"/>
          <w:numId w:val="31"/>
        </w:numPr>
        <w:spacing w:before="0" w:after="0"/>
      </w:pPr>
      <w:r w:rsidRPr="002B6B0D">
        <w:t>Maximum Operating Stress percentage between minimum of 42.9 and maximum of 42.9% SMYS</w:t>
      </w:r>
    </w:p>
    <w:p w14:paraId="499B4F92" w14:textId="77777777" w:rsidR="00740FF6" w:rsidRPr="002B6B0D" w:rsidRDefault="00740FF6" w:rsidP="006E2336">
      <w:pPr>
        <w:pStyle w:val="ListParagraph"/>
        <w:numPr>
          <w:ilvl w:val="1"/>
          <w:numId w:val="31"/>
        </w:numPr>
        <w:spacing w:before="0" w:after="0"/>
      </w:pPr>
      <w:r w:rsidRPr="002B6B0D">
        <w:t>Consequence of failure distributed between minimum of $1.17 and maximum of $1.22MM</w:t>
      </w:r>
    </w:p>
    <w:p w14:paraId="66486243" w14:textId="77777777" w:rsidR="00740FF6" w:rsidRPr="002B6B0D" w:rsidRDefault="00740FF6" w:rsidP="006E2336">
      <w:pPr>
        <w:pStyle w:val="ListParagraph"/>
        <w:numPr>
          <w:ilvl w:val="1"/>
          <w:numId w:val="31"/>
        </w:numPr>
        <w:spacing w:before="0" w:after="0"/>
      </w:pPr>
      <w:r w:rsidRPr="002B6B0D">
        <w:t>Total length driven by Environmental: 1532.63 meters.</w:t>
      </w:r>
    </w:p>
    <w:p w14:paraId="01EE9676" w14:textId="77777777" w:rsidR="00740FF6" w:rsidRPr="002B6B0D" w:rsidRDefault="00740FF6" w:rsidP="006E2336">
      <w:pPr>
        <w:pStyle w:val="ListParagraph"/>
        <w:numPr>
          <w:ilvl w:val="1"/>
          <w:numId w:val="31"/>
        </w:numPr>
        <w:spacing w:before="0" w:after="0"/>
      </w:pPr>
      <w:r w:rsidRPr="002B6B0D">
        <w:t>Environmental Cost distributed between minimum of $0.96 and maximum of $0.98MM:</w:t>
      </w:r>
    </w:p>
    <w:p w14:paraId="390ED27B" w14:textId="77777777" w:rsidR="00740FF6" w:rsidRPr="002B6B0D" w:rsidRDefault="00740FF6" w:rsidP="006E2336">
      <w:pPr>
        <w:pStyle w:val="ListParagraph"/>
        <w:numPr>
          <w:ilvl w:val="2"/>
          <w:numId w:val="31"/>
        </w:numPr>
        <w:spacing w:before="0" w:after="0"/>
      </w:pPr>
      <w:r w:rsidRPr="002B6B0D">
        <w:t>Leak cost between minimum of $0.16 and maximum of $0.17MM</w:t>
      </w:r>
    </w:p>
    <w:p w14:paraId="08AD9992" w14:textId="77777777" w:rsidR="00740FF6" w:rsidRPr="002B6B0D" w:rsidRDefault="00740FF6" w:rsidP="006E2336">
      <w:pPr>
        <w:pStyle w:val="ListParagraph"/>
        <w:numPr>
          <w:ilvl w:val="2"/>
          <w:numId w:val="31"/>
        </w:numPr>
        <w:spacing w:before="0" w:after="0"/>
      </w:pPr>
      <w:r w:rsidRPr="002B6B0D">
        <w:t>Leak spill volume between a minimum of 1545.39 and maximum of 1577.19 gallons</w:t>
      </w:r>
    </w:p>
    <w:p w14:paraId="06E93B34" w14:textId="77777777" w:rsidR="00740FF6" w:rsidRPr="002B6B0D" w:rsidRDefault="00740FF6" w:rsidP="006E2336">
      <w:pPr>
        <w:pStyle w:val="ListParagraph"/>
        <w:numPr>
          <w:ilvl w:val="2"/>
          <w:numId w:val="31"/>
        </w:numPr>
        <w:spacing w:before="0" w:after="0"/>
      </w:pPr>
      <w:r w:rsidRPr="002B6B0D">
        <w:t>Rupture cost between minimum of $21.40 and maximum of $21.84MM</w:t>
      </w:r>
    </w:p>
    <w:p w14:paraId="3C90E01B" w14:textId="77777777" w:rsidR="00740FF6" w:rsidRPr="002B6B0D" w:rsidRDefault="00740FF6" w:rsidP="006E2336">
      <w:pPr>
        <w:pStyle w:val="ListParagraph"/>
        <w:numPr>
          <w:ilvl w:val="2"/>
          <w:numId w:val="31"/>
        </w:numPr>
        <w:spacing w:before="0" w:after="0"/>
      </w:pPr>
      <w:r w:rsidRPr="002B6B0D">
        <w:lastRenderedPageBreak/>
        <w:t>Rupture spill volume is between a minimum of 201897.55 and maximum of 206051.63 gallons</w:t>
      </w:r>
    </w:p>
    <w:p w14:paraId="1CF237B7" w14:textId="77777777" w:rsidR="00740FF6" w:rsidRPr="002B6B0D" w:rsidRDefault="00740FF6" w:rsidP="006E2336">
      <w:pPr>
        <w:pStyle w:val="ListParagraph"/>
        <w:numPr>
          <w:ilvl w:val="2"/>
          <w:numId w:val="31"/>
        </w:numPr>
        <w:spacing w:before="0" w:after="0"/>
      </w:pPr>
      <w:r w:rsidRPr="002B6B0D">
        <w:t>Puncture cost between minimum of $5.38 and maximum of $5.49MM</w:t>
      </w:r>
    </w:p>
    <w:p w14:paraId="13501B09" w14:textId="77777777" w:rsidR="00740FF6" w:rsidRPr="002B6B0D" w:rsidRDefault="00740FF6" w:rsidP="006E2336">
      <w:pPr>
        <w:pStyle w:val="ListParagraph"/>
        <w:numPr>
          <w:ilvl w:val="2"/>
          <w:numId w:val="31"/>
        </w:numPr>
        <w:spacing w:before="0" w:after="0"/>
      </w:pPr>
      <w:r w:rsidRPr="002B6B0D">
        <w:t>Puncture spill volume is between a minimum of 50778.06 and maximum of 51822.83 gallons</w:t>
      </w:r>
    </w:p>
    <w:p w14:paraId="0329DA8D" w14:textId="77777777" w:rsidR="00740FF6" w:rsidRPr="002B6B0D" w:rsidRDefault="00740FF6" w:rsidP="006E2336">
      <w:pPr>
        <w:pStyle w:val="ListParagraph"/>
        <w:numPr>
          <w:ilvl w:val="2"/>
          <w:numId w:val="31"/>
        </w:numPr>
        <w:spacing w:before="0" w:after="0"/>
      </w:pPr>
      <w:r w:rsidRPr="002B6B0D">
        <w:t xml:space="preserve">Land use distributed as </w:t>
      </w:r>
    </w:p>
    <w:p w14:paraId="77B20220" w14:textId="77777777" w:rsidR="00740FF6" w:rsidRPr="002B6B0D" w:rsidRDefault="00740FF6" w:rsidP="006E2336">
      <w:pPr>
        <w:pStyle w:val="ListParagraph"/>
        <w:numPr>
          <w:ilvl w:val="3"/>
          <w:numId w:val="31"/>
        </w:numPr>
        <w:spacing w:before="0" w:after="0"/>
      </w:pPr>
      <w:r w:rsidRPr="002B6B0D">
        <w:t>Agricultural: 1,532.63</w:t>
      </w:r>
    </w:p>
    <w:p w14:paraId="03087A98" w14:textId="77777777" w:rsidR="00740FF6" w:rsidRPr="002B6B0D" w:rsidRDefault="00740FF6" w:rsidP="006E2336">
      <w:pPr>
        <w:pStyle w:val="ListParagraph"/>
        <w:numPr>
          <w:ilvl w:val="0"/>
          <w:numId w:val="31"/>
        </w:numPr>
        <w:spacing w:before="0" w:after="0"/>
      </w:pPr>
      <w:r w:rsidRPr="002B6B0D">
        <w:t>"SS-39 NPS 4</w:t>
      </w:r>
    </w:p>
    <w:p w14:paraId="7753D216" w14:textId="77777777" w:rsidR="00740FF6" w:rsidRPr="002B6B0D" w:rsidRDefault="00740FF6" w:rsidP="006E2336">
      <w:pPr>
        <w:pStyle w:val="ListParagraph"/>
        <w:numPr>
          <w:ilvl w:val="1"/>
          <w:numId w:val="31"/>
        </w:numPr>
        <w:spacing w:before="0" w:after="0"/>
      </w:pPr>
      <w:r w:rsidRPr="002B6B0D">
        <w:t>Total Cumulative Length (m):</w:t>
      </w:r>
      <w:r w:rsidRPr="002B6B0D">
        <w:tab/>
        <w:t>1056.12</w:t>
      </w:r>
    </w:p>
    <w:p w14:paraId="65AF9106"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1B5B8DD7" w14:textId="77777777" w:rsidR="00740FF6" w:rsidRPr="002B6B0D" w:rsidRDefault="00740FF6" w:rsidP="006E2336">
      <w:pPr>
        <w:pStyle w:val="ListParagraph"/>
        <w:numPr>
          <w:ilvl w:val="2"/>
          <w:numId w:val="31"/>
        </w:numPr>
        <w:spacing w:before="0" w:after="0"/>
      </w:pPr>
      <w:r w:rsidRPr="002B6B0D">
        <w:t>Installation date between minimum of 1957-01-01 and maximum of 1957-01-01</w:t>
      </w:r>
    </w:p>
    <w:p w14:paraId="225D31D8" w14:textId="77777777" w:rsidR="00740FF6" w:rsidRPr="002B6B0D" w:rsidRDefault="00740FF6" w:rsidP="006E2336">
      <w:pPr>
        <w:pStyle w:val="ListParagraph"/>
        <w:numPr>
          <w:ilvl w:val="2"/>
          <w:numId w:val="31"/>
        </w:numPr>
        <w:spacing w:before="0" w:after="0"/>
      </w:pPr>
      <w:r w:rsidRPr="002B6B0D">
        <w:t>Pipe seam type of ERW</w:t>
      </w:r>
    </w:p>
    <w:p w14:paraId="6C4E02E8" w14:textId="77777777" w:rsidR="00740FF6" w:rsidRPr="002B6B0D" w:rsidRDefault="00740FF6" w:rsidP="006E2336">
      <w:pPr>
        <w:pStyle w:val="ListParagraph"/>
        <w:numPr>
          <w:ilvl w:val="2"/>
          <w:numId w:val="31"/>
        </w:numPr>
        <w:spacing w:before="0" w:after="0"/>
      </w:pPr>
      <w:r w:rsidRPr="002B6B0D">
        <w:t>Maximum Operating Stress percentage between minimum of 32.51 and maximum of 40.98% SMYS</w:t>
      </w:r>
    </w:p>
    <w:p w14:paraId="07D27D83" w14:textId="77777777" w:rsidR="00740FF6" w:rsidRPr="002B6B0D" w:rsidRDefault="00740FF6" w:rsidP="006E2336">
      <w:pPr>
        <w:pStyle w:val="ListParagraph"/>
        <w:numPr>
          <w:ilvl w:val="1"/>
          <w:numId w:val="31"/>
        </w:numPr>
        <w:spacing w:before="0" w:after="0"/>
      </w:pPr>
      <w:r w:rsidRPr="002B6B0D">
        <w:t>Consequence of failure distributed between minimum of $4.96 and maximum of $6.03MM</w:t>
      </w:r>
    </w:p>
    <w:p w14:paraId="3125CE8D" w14:textId="77777777" w:rsidR="00740FF6" w:rsidRPr="002B6B0D" w:rsidRDefault="00740FF6" w:rsidP="006E2336">
      <w:pPr>
        <w:pStyle w:val="ListParagraph"/>
        <w:numPr>
          <w:ilvl w:val="1"/>
          <w:numId w:val="31"/>
        </w:numPr>
        <w:spacing w:before="0" w:after="0"/>
      </w:pPr>
      <w:r w:rsidRPr="002B6B0D">
        <w:t>Total length driven by Environmental: 1056.12 meters.</w:t>
      </w:r>
    </w:p>
    <w:p w14:paraId="1271C766" w14:textId="77777777" w:rsidR="00740FF6" w:rsidRPr="002B6B0D" w:rsidRDefault="00740FF6" w:rsidP="006E2336">
      <w:pPr>
        <w:pStyle w:val="ListParagraph"/>
        <w:numPr>
          <w:ilvl w:val="1"/>
          <w:numId w:val="31"/>
        </w:numPr>
        <w:spacing w:before="0" w:after="0"/>
      </w:pPr>
      <w:r w:rsidRPr="002B6B0D">
        <w:t>Environmental Cost distributed between minimum of $4.71 and maximum of $5.74MM:</w:t>
      </w:r>
    </w:p>
    <w:p w14:paraId="31FB552B" w14:textId="77777777" w:rsidR="00740FF6" w:rsidRPr="002B6B0D" w:rsidRDefault="00740FF6" w:rsidP="006E2336">
      <w:pPr>
        <w:pStyle w:val="ListParagraph"/>
        <w:numPr>
          <w:ilvl w:val="2"/>
          <w:numId w:val="31"/>
        </w:numPr>
        <w:spacing w:before="0" w:after="0"/>
      </w:pPr>
      <w:r w:rsidRPr="002B6B0D">
        <w:t>Leak cost between minimum of $0.20 and maximum of $0.20MM</w:t>
      </w:r>
    </w:p>
    <w:p w14:paraId="11FF268B" w14:textId="77777777" w:rsidR="00740FF6" w:rsidRPr="002B6B0D" w:rsidRDefault="00740FF6" w:rsidP="006E2336">
      <w:pPr>
        <w:pStyle w:val="ListParagraph"/>
        <w:numPr>
          <w:ilvl w:val="2"/>
          <w:numId w:val="31"/>
        </w:numPr>
        <w:spacing w:before="0" w:after="0"/>
      </w:pPr>
      <w:r w:rsidRPr="002B6B0D">
        <w:t>Leak spill volume between a minimum of 1854.79 and maximum of 1875.83 gallons</w:t>
      </w:r>
    </w:p>
    <w:p w14:paraId="047666C2" w14:textId="77777777" w:rsidR="00740FF6" w:rsidRPr="002B6B0D" w:rsidRDefault="00740FF6" w:rsidP="006E2336">
      <w:pPr>
        <w:pStyle w:val="ListParagraph"/>
        <w:numPr>
          <w:ilvl w:val="2"/>
          <w:numId w:val="31"/>
        </w:numPr>
        <w:spacing w:before="0" w:after="0"/>
      </w:pPr>
      <w:r w:rsidRPr="002B6B0D">
        <w:t>Rupture cost between minimum of $25.68 and maximum of $25.98MM</w:t>
      </w:r>
    </w:p>
    <w:p w14:paraId="4D50E629" w14:textId="77777777" w:rsidR="00740FF6" w:rsidRPr="002B6B0D" w:rsidRDefault="00740FF6" w:rsidP="006E2336">
      <w:pPr>
        <w:pStyle w:val="ListParagraph"/>
        <w:numPr>
          <w:ilvl w:val="2"/>
          <w:numId w:val="31"/>
        </w:numPr>
        <w:spacing w:before="0" w:after="0"/>
      </w:pPr>
      <w:r w:rsidRPr="002B6B0D">
        <w:t>Rupture spill volume is between a minimum of 242318.72 and maximum of 245067.64 gallons</w:t>
      </w:r>
    </w:p>
    <w:p w14:paraId="339A89E3" w14:textId="77777777" w:rsidR="00740FF6" w:rsidRPr="002B6B0D" w:rsidRDefault="00740FF6" w:rsidP="006E2336">
      <w:pPr>
        <w:pStyle w:val="ListParagraph"/>
        <w:numPr>
          <w:ilvl w:val="2"/>
          <w:numId w:val="31"/>
        </w:numPr>
        <w:spacing w:before="0" w:after="0"/>
      </w:pPr>
      <w:r w:rsidRPr="002B6B0D">
        <w:t>Puncture cost between minimum of $6.46 and maximum of $6.53MM</w:t>
      </w:r>
    </w:p>
    <w:p w14:paraId="4AA89EE2" w14:textId="77777777" w:rsidR="00740FF6" w:rsidRPr="002B6B0D" w:rsidRDefault="00740FF6" w:rsidP="006E2336">
      <w:pPr>
        <w:pStyle w:val="ListParagraph"/>
        <w:numPr>
          <w:ilvl w:val="2"/>
          <w:numId w:val="31"/>
        </w:numPr>
        <w:spacing w:before="0" w:after="0"/>
      </w:pPr>
      <w:r w:rsidRPr="002B6B0D">
        <w:t>Puncture spill volume is between a minimum of 60944.15 and maximum of 61635.52 gallons</w:t>
      </w:r>
    </w:p>
    <w:p w14:paraId="41E420A3" w14:textId="77777777" w:rsidR="00740FF6" w:rsidRPr="002B6B0D" w:rsidRDefault="00740FF6" w:rsidP="006E2336">
      <w:pPr>
        <w:pStyle w:val="ListParagraph"/>
        <w:numPr>
          <w:ilvl w:val="2"/>
          <w:numId w:val="31"/>
        </w:numPr>
        <w:spacing w:before="0" w:after="0"/>
      </w:pPr>
      <w:r w:rsidRPr="002B6B0D">
        <w:t xml:space="preserve">Land use distributed as </w:t>
      </w:r>
    </w:p>
    <w:p w14:paraId="67C4F391" w14:textId="77777777" w:rsidR="00740FF6" w:rsidRPr="002B6B0D" w:rsidRDefault="00740FF6" w:rsidP="006E2336">
      <w:pPr>
        <w:pStyle w:val="ListParagraph"/>
        <w:numPr>
          <w:ilvl w:val="3"/>
          <w:numId w:val="31"/>
        </w:numPr>
        <w:spacing w:before="0" w:after="0"/>
      </w:pPr>
      <w:r w:rsidRPr="002B6B0D">
        <w:t>Agricultural: 1,056.12</w:t>
      </w:r>
    </w:p>
    <w:p w14:paraId="09C0E02A" w14:textId="77777777" w:rsidR="00740FF6" w:rsidRPr="002B6B0D" w:rsidRDefault="00740FF6" w:rsidP="006E2336">
      <w:pPr>
        <w:pStyle w:val="ListParagraph"/>
        <w:numPr>
          <w:ilvl w:val="0"/>
          <w:numId w:val="31"/>
        </w:numPr>
        <w:spacing w:before="0" w:after="0"/>
      </w:pPr>
      <w:r w:rsidRPr="002B6B0D">
        <w:t xml:space="preserve">"NPS12 </w:t>
      </w:r>
      <w:proofErr w:type="spellStart"/>
      <w:r w:rsidRPr="002B6B0D">
        <w:t>Carway</w:t>
      </w:r>
      <w:proofErr w:type="spellEnd"/>
      <w:r w:rsidRPr="002B6B0D">
        <w:t xml:space="preserve"> to border </w:t>
      </w:r>
      <w:proofErr w:type="gramStart"/>
      <w:r w:rsidRPr="002B6B0D">
        <w:t>From</w:t>
      </w:r>
      <w:proofErr w:type="gramEnd"/>
      <w:r w:rsidRPr="002B6B0D">
        <w:t xml:space="preserve"> 6-3-1-26W4 To 1-3-1-26W4</w:t>
      </w:r>
    </w:p>
    <w:p w14:paraId="4764609B" w14:textId="77777777" w:rsidR="00740FF6" w:rsidRPr="002B6B0D" w:rsidRDefault="00740FF6" w:rsidP="006E2336">
      <w:pPr>
        <w:pStyle w:val="ListParagraph"/>
        <w:numPr>
          <w:ilvl w:val="1"/>
          <w:numId w:val="31"/>
        </w:numPr>
        <w:spacing w:before="0" w:after="0"/>
      </w:pPr>
      <w:r w:rsidRPr="002B6B0D">
        <w:t>Total Cumulative Length (m):</w:t>
      </w:r>
      <w:r w:rsidRPr="002B6B0D">
        <w:tab/>
        <w:t>700.9</w:t>
      </w:r>
    </w:p>
    <w:p w14:paraId="70DB00BC"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1CB811C1" w14:textId="77777777" w:rsidR="00740FF6" w:rsidRPr="002B6B0D" w:rsidRDefault="00740FF6" w:rsidP="006E2336">
      <w:pPr>
        <w:pStyle w:val="ListParagraph"/>
        <w:numPr>
          <w:ilvl w:val="2"/>
          <w:numId w:val="31"/>
        </w:numPr>
        <w:spacing w:before="0" w:after="0"/>
      </w:pPr>
      <w:r w:rsidRPr="002B6B0D">
        <w:t>Installation date between minimum of 1967-01-01 and maximum of 1967-01-01</w:t>
      </w:r>
    </w:p>
    <w:p w14:paraId="5C8DCA7D" w14:textId="77777777" w:rsidR="00740FF6" w:rsidRPr="002B6B0D" w:rsidRDefault="00740FF6" w:rsidP="006E2336">
      <w:pPr>
        <w:pStyle w:val="ListParagraph"/>
        <w:numPr>
          <w:ilvl w:val="2"/>
          <w:numId w:val="31"/>
        </w:numPr>
        <w:spacing w:before="0" w:after="0"/>
      </w:pPr>
      <w:r w:rsidRPr="002B6B0D">
        <w:t>Pipe seam type of ERW</w:t>
      </w:r>
    </w:p>
    <w:p w14:paraId="469E1226" w14:textId="77777777" w:rsidR="00740FF6" w:rsidRPr="002B6B0D" w:rsidRDefault="00740FF6" w:rsidP="006E2336">
      <w:pPr>
        <w:pStyle w:val="ListParagraph"/>
        <w:numPr>
          <w:ilvl w:val="2"/>
          <w:numId w:val="31"/>
        </w:numPr>
        <w:spacing w:before="0" w:after="0"/>
      </w:pPr>
      <w:r w:rsidRPr="002B6B0D">
        <w:t>Maximum Operating Stress percentage between minimum of 69.38 and maximum of 69.67% SMYS</w:t>
      </w:r>
    </w:p>
    <w:p w14:paraId="392B157F" w14:textId="77777777" w:rsidR="00740FF6" w:rsidRPr="002B6B0D" w:rsidRDefault="00740FF6" w:rsidP="006E2336">
      <w:pPr>
        <w:pStyle w:val="ListParagraph"/>
        <w:numPr>
          <w:ilvl w:val="1"/>
          <w:numId w:val="31"/>
        </w:numPr>
        <w:spacing w:before="0" w:after="0"/>
      </w:pPr>
      <w:r w:rsidRPr="002B6B0D">
        <w:t>Consequence of failure distributed between minimum of $2.54 and maximum of $11.17MM</w:t>
      </w:r>
    </w:p>
    <w:p w14:paraId="44E46CDF" w14:textId="77777777" w:rsidR="00740FF6" w:rsidRPr="002B6B0D" w:rsidRDefault="00740FF6" w:rsidP="006E2336">
      <w:pPr>
        <w:pStyle w:val="ListParagraph"/>
        <w:numPr>
          <w:ilvl w:val="1"/>
          <w:numId w:val="31"/>
        </w:numPr>
        <w:spacing w:before="0" w:after="0"/>
      </w:pPr>
      <w:r w:rsidRPr="002B6B0D">
        <w:t>Total length driven by Safety: 187.71 meters.</w:t>
      </w:r>
    </w:p>
    <w:p w14:paraId="0A3188A6" w14:textId="77777777" w:rsidR="00740FF6" w:rsidRPr="002B6B0D" w:rsidRDefault="00740FF6" w:rsidP="006E2336">
      <w:pPr>
        <w:pStyle w:val="ListParagraph"/>
        <w:numPr>
          <w:ilvl w:val="1"/>
          <w:numId w:val="31"/>
        </w:numPr>
        <w:spacing w:before="0" w:after="0"/>
      </w:pPr>
      <w:r w:rsidRPr="002B6B0D">
        <w:t>Safety Cost distributed between minimum of $0.52 and maximum of $9.12MM:</w:t>
      </w:r>
    </w:p>
    <w:p w14:paraId="2953EF6B" w14:textId="77777777" w:rsidR="00740FF6" w:rsidRPr="002B6B0D" w:rsidRDefault="00740FF6" w:rsidP="006E2336">
      <w:pPr>
        <w:pStyle w:val="ListParagraph"/>
        <w:numPr>
          <w:ilvl w:val="2"/>
          <w:numId w:val="31"/>
        </w:numPr>
        <w:spacing w:before="0" w:after="0"/>
      </w:pPr>
      <w:r w:rsidRPr="002B6B0D">
        <w:t>Leak cost between minimum of $0.02 and maximum of $0.28MM</w:t>
      </w:r>
    </w:p>
    <w:p w14:paraId="1414AEAB" w14:textId="77777777" w:rsidR="00740FF6" w:rsidRPr="002B6B0D" w:rsidRDefault="00740FF6" w:rsidP="006E2336">
      <w:pPr>
        <w:pStyle w:val="ListParagraph"/>
        <w:numPr>
          <w:ilvl w:val="2"/>
          <w:numId w:val="31"/>
        </w:numPr>
        <w:spacing w:before="0" w:after="0"/>
      </w:pPr>
      <w:r w:rsidRPr="002B6B0D">
        <w:t>Leak scenario yielded 0.0 intersections with structures, with minimum of nan and maximum of nan of population impacted.</w:t>
      </w:r>
    </w:p>
    <w:p w14:paraId="787DA4F1" w14:textId="77777777" w:rsidR="00740FF6" w:rsidRPr="002B6B0D" w:rsidRDefault="00740FF6" w:rsidP="006E2336">
      <w:pPr>
        <w:pStyle w:val="ListParagraph"/>
        <w:numPr>
          <w:ilvl w:val="2"/>
          <w:numId w:val="31"/>
        </w:numPr>
        <w:spacing w:before="0" w:after="0"/>
      </w:pPr>
      <w:r w:rsidRPr="002B6B0D">
        <w:t>Leak hazard radius distributed between minimum of 9.46 and maximum of 9.46 meters.</w:t>
      </w:r>
    </w:p>
    <w:p w14:paraId="072DB50E" w14:textId="77777777" w:rsidR="00740FF6" w:rsidRPr="002B6B0D" w:rsidRDefault="00740FF6" w:rsidP="006E2336">
      <w:pPr>
        <w:pStyle w:val="ListParagraph"/>
        <w:numPr>
          <w:ilvl w:val="2"/>
          <w:numId w:val="31"/>
        </w:numPr>
        <w:spacing w:before="0" w:after="0"/>
      </w:pPr>
      <w:r w:rsidRPr="002B6B0D">
        <w:t>Rupture cost between minimum of $3.04 and maximum of $53.57MM</w:t>
      </w:r>
    </w:p>
    <w:p w14:paraId="7F87852B" w14:textId="77777777" w:rsidR="00740FF6" w:rsidRPr="002B6B0D" w:rsidRDefault="00740FF6" w:rsidP="006E2336">
      <w:pPr>
        <w:pStyle w:val="ListParagraph"/>
        <w:numPr>
          <w:ilvl w:val="2"/>
          <w:numId w:val="31"/>
        </w:numPr>
        <w:spacing w:before="0" w:after="0"/>
      </w:pPr>
      <w:r w:rsidRPr="002B6B0D">
        <w:t>Rupture scenario yielded 0.0 intersections with structures, with minimum of nan and maximum of nan of population impacted</w:t>
      </w:r>
    </w:p>
    <w:p w14:paraId="0D0CAD79" w14:textId="77777777" w:rsidR="00740FF6" w:rsidRPr="002B6B0D" w:rsidRDefault="00740FF6" w:rsidP="006E2336">
      <w:pPr>
        <w:pStyle w:val="ListParagraph"/>
        <w:numPr>
          <w:ilvl w:val="2"/>
          <w:numId w:val="31"/>
        </w:numPr>
        <w:spacing w:before="0" w:after="0"/>
      </w:pPr>
      <w:r w:rsidRPr="002B6B0D">
        <w:t>Rupture hazard radius distributed between minimum of 131.02 and maximum of 131.02 meters.</w:t>
      </w:r>
    </w:p>
    <w:p w14:paraId="3A67AF55" w14:textId="77777777" w:rsidR="00740FF6" w:rsidRPr="002B6B0D" w:rsidRDefault="00740FF6" w:rsidP="006E2336">
      <w:pPr>
        <w:pStyle w:val="ListParagraph"/>
        <w:numPr>
          <w:ilvl w:val="2"/>
          <w:numId w:val="31"/>
        </w:numPr>
        <w:spacing w:before="0" w:after="0"/>
      </w:pPr>
      <w:r w:rsidRPr="002B6B0D">
        <w:lastRenderedPageBreak/>
        <w:t>Puncture cost between minimum of $0.22 and maximum of $3.85MM</w:t>
      </w:r>
    </w:p>
    <w:p w14:paraId="36BE2872" w14:textId="77777777" w:rsidR="00740FF6" w:rsidRPr="002B6B0D" w:rsidRDefault="00740FF6" w:rsidP="006E2336">
      <w:pPr>
        <w:pStyle w:val="ListParagraph"/>
        <w:numPr>
          <w:ilvl w:val="2"/>
          <w:numId w:val="31"/>
        </w:numPr>
        <w:spacing w:before="0" w:after="0"/>
      </w:pPr>
      <w:r w:rsidRPr="002B6B0D">
        <w:t>Puncture scenario yielded 0.0 intersections with structures, with minimum of nan and maximum of nan of population impacted</w:t>
      </w:r>
    </w:p>
    <w:p w14:paraId="38226BB7" w14:textId="77777777" w:rsidR="00740FF6" w:rsidRPr="002B6B0D" w:rsidRDefault="00740FF6" w:rsidP="006E2336">
      <w:pPr>
        <w:pStyle w:val="ListParagraph"/>
        <w:numPr>
          <w:ilvl w:val="2"/>
          <w:numId w:val="31"/>
        </w:numPr>
        <w:spacing w:before="0" w:after="0"/>
      </w:pPr>
      <w:r w:rsidRPr="002B6B0D">
        <w:t>Puncture hazard radius distributed between minimum of 35.14 and maximum of 35.14 meters.</w:t>
      </w:r>
    </w:p>
    <w:p w14:paraId="1B8B1E34" w14:textId="77777777" w:rsidR="00740FF6" w:rsidRPr="002B6B0D" w:rsidRDefault="00740FF6" w:rsidP="006E2336">
      <w:pPr>
        <w:pStyle w:val="ListParagraph"/>
        <w:numPr>
          <w:ilvl w:val="2"/>
          <w:numId w:val="31"/>
        </w:numPr>
        <w:spacing w:before="0" w:after="0"/>
      </w:pPr>
      <w:r w:rsidRPr="002B6B0D">
        <w:t>Product type is Crude / Butane Batch.</w:t>
      </w:r>
    </w:p>
    <w:p w14:paraId="431278BF" w14:textId="77777777" w:rsidR="00740FF6" w:rsidRPr="002B6B0D" w:rsidRDefault="00740FF6" w:rsidP="006E2336">
      <w:pPr>
        <w:pStyle w:val="ListParagraph"/>
        <w:numPr>
          <w:ilvl w:val="2"/>
          <w:numId w:val="31"/>
        </w:numPr>
        <w:spacing w:before="0" w:after="0"/>
      </w:pPr>
      <w:r w:rsidRPr="002B6B0D">
        <w:t>Class area location is/are 1.0, 2.0.</w:t>
      </w:r>
    </w:p>
    <w:p w14:paraId="36AF18A5" w14:textId="77777777" w:rsidR="00740FF6" w:rsidRPr="002B6B0D" w:rsidRDefault="00740FF6" w:rsidP="006E2336">
      <w:pPr>
        <w:pStyle w:val="ListParagraph"/>
        <w:numPr>
          <w:ilvl w:val="1"/>
          <w:numId w:val="31"/>
        </w:numPr>
        <w:spacing w:before="0" w:after="0"/>
      </w:pPr>
      <w:r w:rsidRPr="002B6B0D">
        <w:t>Total length driven by Environmental: 513.19 meters.</w:t>
      </w:r>
    </w:p>
    <w:p w14:paraId="765142F0" w14:textId="77777777" w:rsidR="00740FF6" w:rsidRPr="002B6B0D" w:rsidRDefault="00740FF6" w:rsidP="006E2336">
      <w:pPr>
        <w:pStyle w:val="ListParagraph"/>
        <w:numPr>
          <w:ilvl w:val="1"/>
          <w:numId w:val="31"/>
        </w:numPr>
        <w:spacing w:before="0" w:after="0"/>
      </w:pPr>
      <w:r w:rsidRPr="002B6B0D">
        <w:t>Environmental Cost distributed between minimum of $1.04 and maximum of $2.39MM:</w:t>
      </w:r>
    </w:p>
    <w:p w14:paraId="2681D897" w14:textId="77777777" w:rsidR="00740FF6" w:rsidRPr="002B6B0D" w:rsidRDefault="00740FF6" w:rsidP="006E2336">
      <w:pPr>
        <w:pStyle w:val="ListParagraph"/>
        <w:numPr>
          <w:ilvl w:val="2"/>
          <w:numId w:val="31"/>
        </w:numPr>
        <w:spacing w:before="0" w:after="0"/>
      </w:pPr>
      <w:r w:rsidRPr="002B6B0D">
        <w:t>Leak cost between minimum of $0.16 and maximum of $0.28MM</w:t>
      </w:r>
    </w:p>
    <w:p w14:paraId="5E5EE5CE" w14:textId="77777777" w:rsidR="00740FF6" w:rsidRPr="002B6B0D" w:rsidRDefault="00740FF6" w:rsidP="006E2336">
      <w:pPr>
        <w:pStyle w:val="ListParagraph"/>
        <w:numPr>
          <w:ilvl w:val="2"/>
          <w:numId w:val="31"/>
        </w:numPr>
        <w:spacing w:before="0" w:after="0"/>
      </w:pPr>
      <w:r w:rsidRPr="002B6B0D">
        <w:t>Leak spill volume between a minimum of 1544.14 and maximum of 1559.42 gallons</w:t>
      </w:r>
    </w:p>
    <w:p w14:paraId="79A2FE94" w14:textId="77777777" w:rsidR="00740FF6" w:rsidRPr="002B6B0D" w:rsidRDefault="00740FF6" w:rsidP="006E2336">
      <w:pPr>
        <w:pStyle w:val="ListParagraph"/>
        <w:numPr>
          <w:ilvl w:val="2"/>
          <w:numId w:val="31"/>
        </w:numPr>
        <w:spacing w:before="0" w:after="0"/>
      </w:pPr>
      <w:r w:rsidRPr="002B6B0D">
        <w:t>Rupture cost between minimum of $5.00 and maximum of $12.26MM</w:t>
      </w:r>
    </w:p>
    <w:p w14:paraId="7D0D5F6F" w14:textId="77777777" w:rsidR="00740FF6" w:rsidRPr="002B6B0D" w:rsidRDefault="00740FF6" w:rsidP="006E2336">
      <w:pPr>
        <w:pStyle w:val="ListParagraph"/>
        <w:numPr>
          <w:ilvl w:val="2"/>
          <w:numId w:val="31"/>
        </w:numPr>
        <w:spacing w:before="0" w:after="0"/>
      </w:pPr>
      <w:r w:rsidRPr="002B6B0D">
        <w:t>Rupture spill volume is between a minimum of 47212.84 and maximum of 68934.95 gallons</w:t>
      </w:r>
    </w:p>
    <w:p w14:paraId="05132648" w14:textId="77777777" w:rsidR="00740FF6" w:rsidRPr="002B6B0D" w:rsidRDefault="00740FF6" w:rsidP="006E2336">
      <w:pPr>
        <w:pStyle w:val="ListParagraph"/>
        <w:numPr>
          <w:ilvl w:val="2"/>
          <w:numId w:val="31"/>
        </w:numPr>
        <w:spacing w:before="0" w:after="0"/>
      </w:pPr>
      <w:r w:rsidRPr="002B6B0D">
        <w:t>Puncture cost between minimum of $5.38 and maximum of $9.11MM</w:t>
      </w:r>
    </w:p>
    <w:p w14:paraId="4AB03C7F" w14:textId="77777777" w:rsidR="00740FF6" w:rsidRPr="002B6B0D" w:rsidRDefault="00740FF6" w:rsidP="006E2336">
      <w:pPr>
        <w:pStyle w:val="ListParagraph"/>
        <w:numPr>
          <w:ilvl w:val="2"/>
          <w:numId w:val="31"/>
        </w:numPr>
        <w:spacing w:before="0" w:after="0"/>
      </w:pPr>
      <w:r w:rsidRPr="002B6B0D">
        <w:t>Puncture spill volume is between a minimum of 50736.84 and maximum of 51239.12 gallons</w:t>
      </w:r>
    </w:p>
    <w:p w14:paraId="660DB1A5" w14:textId="77777777" w:rsidR="00740FF6" w:rsidRPr="002B6B0D" w:rsidRDefault="00740FF6" w:rsidP="006E2336">
      <w:pPr>
        <w:pStyle w:val="ListParagraph"/>
        <w:numPr>
          <w:ilvl w:val="2"/>
          <w:numId w:val="31"/>
        </w:numPr>
        <w:spacing w:before="0" w:after="0"/>
      </w:pPr>
      <w:r w:rsidRPr="002B6B0D">
        <w:t xml:space="preserve">Land use distributed as </w:t>
      </w:r>
    </w:p>
    <w:p w14:paraId="3664FB28" w14:textId="77777777" w:rsidR="00740FF6" w:rsidRPr="002B6B0D" w:rsidRDefault="00740FF6" w:rsidP="006E2336">
      <w:pPr>
        <w:pStyle w:val="ListParagraph"/>
        <w:numPr>
          <w:ilvl w:val="3"/>
          <w:numId w:val="31"/>
        </w:numPr>
        <w:spacing w:before="0" w:after="0"/>
      </w:pPr>
      <w:r w:rsidRPr="002B6B0D">
        <w:t>Forested: 698.43</w:t>
      </w:r>
    </w:p>
    <w:p w14:paraId="5B03FCCE" w14:textId="77777777" w:rsidR="00740FF6" w:rsidRPr="002B6B0D" w:rsidRDefault="00740FF6" w:rsidP="006E2336">
      <w:pPr>
        <w:pStyle w:val="ListParagraph"/>
        <w:numPr>
          <w:ilvl w:val="3"/>
          <w:numId w:val="31"/>
        </w:numPr>
        <w:spacing w:before="0" w:after="0"/>
      </w:pPr>
      <w:r w:rsidRPr="002B6B0D">
        <w:t>Water Course: 2.47</w:t>
      </w:r>
    </w:p>
    <w:p w14:paraId="43064B6B" w14:textId="77777777" w:rsidR="00740FF6" w:rsidRPr="002B6B0D" w:rsidRDefault="00740FF6" w:rsidP="006E2336">
      <w:pPr>
        <w:pStyle w:val="ListParagraph"/>
        <w:numPr>
          <w:ilvl w:val="0"/>
          <w:numId w:val="31"/>
        </w:numPr>
        <w:spacing w:before="0" w:after="0"/>
      </w:pPr>
      <w:r w:rsidRPr="002B6B0D">
        <w:t>"SS-21 NPS 4</w:t>
      </w:r>
    </w:p>
    <w:p w14:paraId="638826E1" w14:textId="77777777" w:rsidR="00740FF6" w:rsidRPr="002B6B0D" w:rsidRDefault="00740FF6" w:rsidP="006E2336">
      <w:pPr>
        <w:pStyle w:val="ListParagraph"/>
        <w:numPr>
          <w:ilvl w:val="1"/>
          <w:numId w:val="31"/>
        </w:numPr>
        <w:spacing w:before="0" w:after="0"/>
      </w:pPr>
      <w:r w:rsidRPr="002B6B0D">
        <w:t>Total Cumulative Length (m):</w:t>
      </w:r>
      <w:r w:rsidRPr="002B6B0D">
        <w:tab/>
        <w:t>418.91</w:t>
      </w:r>
    </w:p>
    <w:p w14:paraId="79486BDD"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1.000e-01.</w:t>
      </w:r>
    </w:p>
    <w:p w14:paraId="6A5EED3A" w14:textId="77777777" w:rsidR="00740FF6" w:rsidRPr="002B6B0D" w:rsidRDefault="00740FF6" w:rsidP="006E2336">
      <w:pPr>
        <w:pStyle w:val="ListParagraph"/>
        <w:numPr>
          <w:ilvl w:val="2"/>
          <w:numId w:val="31"/>
        </w:numPr>
        <w:spacing w:before="0" w:after="0"/>
      </w:pPr>
      <w:r w:rsidRPr="002B6B0D">
        <w:t>Installation date between minimum of 1967-01-01 and maximum of 1967-01-01</w:t>
      </w:r>
    </w:p>
    <w:p w14:paraId="56BFB24B" w14:textId="77777777" w:rsidR="00740FF6" w:rsidRPr="002B6B0D" w:rsidRDefault="00740FF6" w:rsidP="006E2336">
      <w:pPr>
        <w:pStyle w:val="ListParagraph"/>
        <w:numPr>
          <w:ilvl w:val="2"/>
          <w:numId w:val="31"/>
        </w:numPr>
        <w:spacing w:before="0" w:after="0"/>
      </w:pPr>
      <w:r w:rsidRPr="002B6B0D">
        <w:t>Pipe seam type of ERW</w:t>
      </w:r>
    </w:p>
    <w:p w14:paraId="1327DA7D" w14:textId="77777777" w:rsidR="00740FF6" w:rsidRPr="002B6B0D" w:rsidRDefault="00740FF6" w:rsidP="006E2336">
      <w:pPr>
        <w:pStyle w:val="ListParagraph"/>
        <w:numPr>
          <w:ilvl w:val="2"/>
          <w:numId w:val="31"/>
        </w:numPr>
        <w:spacing w:before="0" w:after="0"/>
      </w:pPr>
      <w:r w:rsidRPr="002B6B0D">
        <w:t>Maximum Operating Stress percentage between minimum of 34.32 and maximum of 42.83% SMYS</w:t>
      </w:r>
    </w:p>
    <w:p w14:paraId="7AF5AED2" w14:textId="77777777" w:rsidR="00740FF6" w:rsidRPr="002B6B0D" w:rsidRDefault="00740FF6" w:rsidP="006E2336">
      <w:pPr>
        <w:pStyle w:val="ListParagraph"/>
        <w:numPr>
          <w:ilvl w:val="1"/>
          <w:numId w:val="31"/>
        </w:numPr>
        <w:spacing w:before="0" w:after="0"/>
      </w:pPr>
      <w:r w:rsidRPr="002B6B0D">
        <w:t>Consequence of failure distributed between minimum of $4.00 and maximum of $4.66MM</w:t>
      </w:r>
    </w:p>
    <w:p w14:paraId="3E409E15" w14:textId="77777777" w:rsidR="00740FF6" w:rsidRPr="002B6B0D" w:rsidRDefault="00740FF6" w:rsidP="006E2336">
      <w:pPr>
        <w:pStyle w:val="ListParagraph"/>
        <w:numPr>
          <w:ilvl w:val="1"/>
          <w:numId w:val="31"/>
        </w:numPr>
        <w:spacing w:before="0" w:after="0"/>
      </w:pPr>
      <w:r w:rsidRPr="002B6B0D">
        <w:t>Total length driven by Environmental: 418.91 meters.</w:t>
      </w:r>
    </w:p>
    <w:p w14:paraId="4FFD65C4" w14:textId="77777777" w:rsidR="00740FF6" w:rsidRPr="002B6B0D" w:rsidRDefault="00740FF6" w:rsidP="006E2336">
      <w:pPr>
        <w:pStyle w:val="ListParagraph"/>
        <w:numPr>
          <w:ilvl w:val="1"/>
          <w:numId w:val="31"/>
        </w:numPr>
        <w:spacing w:before="0" w:after="0"/>
      </w:pPr>
      <w:r w:rsidRPr="002B6B0D">
        <w:t>Environmental Cost distributed between minimum of $3.75 and maximum of $4.38MM:</w:t>
      </w:r>
    </w:p>
    <w:p w14:paraId="4735FDC0" w14:textId="77777777" w:rsidR="00740FF6" w:rsidRPr="002B6B0D" w:rsidRDefault="00740FF6" w:rsidP="006E2336">
      <w:pPr>
        <w:pStyle w:val="ListParagraph"/>
        <w:numPr>
          <w:ilvl w:val="2"/>
          <w:numId w:val="31"/>
        </w:numPr>
        <w:spacing w:before="0" w:after="0"/>
      </w:pPr>
      <w:r w:rsidRPr="002B6B0D">
        <w:t>Leak cost between minimum of $0.16 and maximum of $0.16MM</w:t>
      </w:r>
    </w:p>
    <w:p w14:paraId="7D5477A7" w14:textId="77777777" w:rsidR="00740FF6" w:rsidRPr="002B6B0D" w:rsidRDefault="00740FF6" w:rsidP="006E2336">
      <w:pPr>
        <w:pStyle w:val="ListParagraph"/>
        <w:numPr>
          <w:ilvl w:val="2"/>
          <w:numId w:val="31"/>
        </w:numPr>
        <w:spacing w:before="0" w:after="0"/>
      </w:pPr>
      <w:r w:rsidRPr="002B6B0D">
        <w:t>Leak spill volume between a minimum of 1545.39 and maximum of 1555.9 gallons</w:t>
      </w:r>
    </w:p>
    <w:p w14:paraId="2C7F37C2" w14:textId="77777777" w:rsidR="00740FF6" w:rsidRPr="002B6B0D" w:rsidRDefault="00740FF6" w:rsidP="006E2336">
      <w:pPr>
        <w:pStyle w:val="ListParagraph"/>
        <w:numPr>
          <w:ilvl w:val="2"/>
          <w:numId w:val="31"/>
        </w:numPr>
        <w:spacing w:before="0" w:after="0"/>
      </w:pPr>
      <w:r w:rsidRPr="002B6B0D">
        <w:t>Rupture cost between minimum of $21.40 and maximum of $21.54MM</w:t>
      </w:r>
    </w:p>
    <w:p w14:paraId="278ACB25" w14:textId="77777777" w:rsidR="00740FF6" w:rsidRPr="002B6B0D" w:rsidRDefault="00740FF6" w:rsidP="006E2336">
      <w:pPr>
        <w:pStyle w:val="ListParagraph"/>
        <w:numPr>
          <w:ilvl w:val="2"/>
          <w:numId w:val="31"/>
        </w:numPr>
        <w:spacing w:before="0" w:after="0"/>
      </w:pPr>
      <w:r w:rsidRPr="002B6B0D">
        <w:t>Rupture spill volume is between a minimum of 201897.55 and maximum of 203270.9 gallons</w:t>
      </w:r>
    </w:p>
    <w:p w14:paraId="12A010BA" w14:textId="77777777" w:rsidR="00740FF6" w:rsidRPr="002B6B0D" w:rsidRDefault="00740FF6" w:rsidP="006E2336">
      <w:pPr>
        <w:pStyle w:val="ListParagraph"/>
        <w:numPr>
          <w:ilvl w:val="2"/>
          <w:numId w:val="31"/>
        </w:numPr>
        <w:spacing w:before="0" w:after="0"/>
      </w:pPr>
      <w:r w:rsidRPr="002B6B0D">
        <w:t>Puncture cost between minimum of $5.38 and maximum of $5.42MM</w:t>
      </w:r>
    </w:p>
    <w:p w14:paraId="21AE7196" w14:textId="77777777" w:rsidR="00740FF6" w:rsidRPr="002B6B0D" w:rsidRDefault="00740FF6" w:rsidP="006E2336">
      <w:pPr>
        <w:pStyle w:val="ListParagraph"/>
        <w:numPr>
          <w:ilvl w:val="2"/>
          <w:numId w:val="31"/>
        </w:numPr>
        <w:spacing w:before="0" w:after="0"/>
      </w:pPr>
      <w:r w:rsidRPr="002B6B0D">
        <w:t>Puncture spill volume is between a minimum of 50778.06 and maximum of 51123.47 gallons</w:t>
      </w:r>
    </w:p>
    <w:p w14:paraId="3C483BF1" w14:textId="77777777" w:rsidR="00740FF6" w:rsidRPr="002B6B0D" w:rsidRDefault="00740FF6" w:rsidP="006E2336">
      <w:pPr>
        <w:pStyle w:val="ListParagraph"/>
        <w:numPr>
          <w:ilvl w:val="2"/>
          <w:numId w:val="31"/>
        </w:numPr>
        <w:spacing w:before="0" w:after="0"/>
      </w:pPr>
      <w:r w:rsidRPr="002B6B0D">
        <w:t xml:space="preserve">Land use distributed as </w:t>
      </w:r>
    </w:p>
    <w:p w14:paraId="3A306C16" w14:textId="77777777" w:rsidR="00740FF6" w:rsidRPr="002B6B0D" w:rsidRDefault="00740FF6" w:rsidP="006E2336">
      <w:pPr>
        <w:pStyle w:val="ListParagraph"/>
        <w:numPr>
          <w:ilvl w:val="3"/>
          <w:numId w:val="31"/>
        </w:numPr>
        <w:spacing w:before="0" w:after="0"/>
      </w:pPr>
      <w:r w:rsidRPr="002B6B0D">
        <w:t>Agricultural: 263.76</w:t>
      </w:r>
    </w:p>
    <w:p w14:paraId="6EAF522B" w14:textId="77777777" w:rsidR="00740FF6" w:rsidRPr="002B6B0D" w:rsidRDefault="00740FF6" w:rsidP="006E2336">
      <w:pPr>
        <w:pStyle w:val="ListParagraph"/>
        <w:numPr>
          <w:ilvl w:val="3"/>
          <w:numId w:val="31"/>
        </w:numPr>
        <w:spacing w:before="0" w:after="0"/>
      </w:pPr>
      <w:r w:rsidRPr="002B6B0D">
        <w:t>Remote: 155.15</w:t>
      </w:r>
    </w:p>
    <w:p w14:paraId="56F03514" w14:textId="77777777" w:rsidR="00740FF6" w:rsidRPr="002B6B0D" w:rsidRDefault="00740FF6" w:rsidP="006E2336">
      <w:pPr>
        <w:pStyle w:val="ListParagraph"/>
        <w:numPr>
          <w:ilvl w:val="0"/>
          <w:numId w:val="31"/>
        </w:numPr>
        <w:spacing w:before="0" w:after="0"/>
      </w:pPr>
      <w:r w:rsidRPr="002B6B0D">
        <w:t>"CROMER DELIVERY LATERAL NPS 8</w:t>
      </w:r>
    </w:p>
    <w:p w14:paraId="58312B0A" w14:textId="77777777" w:rsidR="00740FF6" w:rsidRPr="002B6B0D" w:rsidRDefault="00740FF6" w:rsidP="006E2336">
      <w:pPr>
        <w:pStyle w:val="ListParagraph"/>
        <w:numPr>
          <w:ilvl w:val="1"/>
          <w:numId w:val="31"/>
        </w:numPr>
        <w:spacing w:before="0" w:after="0"/>
      </w:pPr>
      <w:r w:rsidRPr="002B6B0D">
        <w:t>Total Cumulative Length (m):</w:t>
      </w:r>
      <w:r w:rsidRPr="002B6B0D">
        <w:tab/>
        <w:t>218.89</w:t>
      </w:r>
    </w:p>
    <w:p w14:paraId="714CF240"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2FF6765D" w14:textId="77777777" w:rsidR="00740FF6" w:rsidRPr="002B6B0D" w:rsidRDefault="00740FF6" w:rsidP="006E2336">
      <w:pPr>
        <w:pStyle w:val="ListParagraph"/>
        <w:numPr>
          <w:ilvl w:val="2"/>
          <w:numId w:val="31"/>
        </w:numPr>
        <w:spacing w:before="0" w:after="0"/>
      </w:pPr>
      <w:r w:rsidRPr="002B6B0D">
        <w:t>Installation date between minimum of 1900-01-01 and maximum of 1900-01-01</w:t>
      </w:r>
    </w:p>
    <w:p w14:paraId="1D27A408" w14:textId="77777777" w:rsidR="00740FF6" w:rsidRPr="002B6B0D" w:rsidRDefault="00740FF6" w:rsidP="006E2336">
      <w:pPr>
        <w:pStyle w:val="ListParagraph"/>
        <w:numPr>
          <w:ilvl w:val="2"/>
          <w:numId w:val="31"/>
        </w:numPr>
        <w:spacing w:before="0" w:after="0"/>
      </w:pPr>
      <w:r w:rsidRPr="002B6B0D">
        <w:t>Pipe seam type of ERW</w:t>
      </w:r>
    </w:p>
    <w:p w14:paraId="14CC7D02" w14:textId="77777777" w:rsidR="00740FF6" w:rsidRPr="002B6B0D" w:rsidRDefault="00740FF6" w:rsidP="006E2336">
      <w:pPr>
        <w:pStyle w:val="ListParagraph"/>
        <w:numPr>
          <w:ilvl w:val="2"/>
          <w:numId w:val="31"/>
        </w:numPr>
        <w:spacing w:before="0" w:after="0"/>
      </w:pPr>
      <w:r w:rsidRPr="002B6B0D">
        <w:lastRenderedPageBreak/>
        <w:t>Maximum Operating Stress percentage between minimum of 63.45 and maximum of 63.45% SMYS</w:t>
      </w:r>
    </w:p>
    <w:p w14:paraId="03E46EC0" w14:textId="77777777" w:rsidR="00740FF6" w:rsidRPr="002B6B0D" w:rsidRDefault="00740FF6" w:rsidP="006E2336">
      <w:pPr>
        <w:pStyle w:val="ListParagraph"/>
        <w:numPr>
          <w:ilvl w:val="1"/>
          <w:numId w:val="31"/>
        </w:numPr>
        <w:spacing w:before="0" w:after="0"/>
      </w:pPr>
      <w:r w:rsidRPr="002B6B0D">
        <w:t>Consequence of failure distributed between minimum of $12.64 and maximum of $26.98MM</w:t>
      </w:r>
    </w:p>
    <w:p w14:paraId="6D7977FD" w14:textId="77777777" w:rsidR="00740FF6" w:rsidRPr="002B6B0D" w:rsidRDefault="00740FF6" w:rsidP="006E2336">
      <w:pPr>
        <w:pStyle w:val="ListParagraph"/>
        <w:numPr>
          <w:ilvl w:val="1"/>
          <w:numId w:val="31"/>
        </w:numPr>
        <w:spacing w:before="0" w:after="0"/>
      </w:pPr>
      <w:r w:rsidRPr="002B6B0D">
        <w:t>Total length driven by Environmental: 218.89 meters.</w:t>
      </w:r>
    </w:p>
    <w:p w14:paraId="67FD269C" w14:textId="77777777" w:rsidR="00740FF6" w:rsidRPr="002B6B0D" w:rsidRDefault="00740FF6" w:rsidP="006E2336">
      <w:pPr>
        <w:pStyle w:val="ListParagraph"/>
        <w:numPr>
          <w:ilvl w:val="1"/>
          <w:numId w:val="31"/>
        </w:numPr>
        <w:spacing w:before="0" w:after="0"/>
      </w:pPr>
      <w:r w:rsidRPr="002B6B0D">
        <w:t>Environmental Cost distributed between minimum of $12.33 and maximum of $26.57MM:</w:t>
      </w:r>
    </w:p>
    <w:p w14:paraId="75BF18B1" w14:textId="77777777" w:rsidR="00740FF6" w:rsidRPr="002B6B0D" w:rsidRDefault="00740FF6" w:rsidP="006E2336">
      <w:pPr>
        <w:pStyle w:val="ListParagraph"/>
        <w:numPr>
          <w:ilvl w:val="2"/>
          <w:numId w:val="31"/>
        </w:numPr>
        <w:spacing w:before="0" w:after="0"/>
      </w:pPr>
      <w:r w:rsidRPr="002B6B0D">
        <w:t>Leak cost between minimum of $0.20 and maximum of $0.33MM</w:t>
      </w:r>
    </w:p>
    <w:p w14:paraId="3F233F54" w14:textId="77777777" w:rsidR="00740FF6" w:rsidRPr="002B6B0D" w:rsidRDefault="00740FF6" w:rsidP="006E2336">
      <w:pPr>
        <w:pStyle w:val="ListParagraph"/>
        <w:numPr>
          <w:ilvl w:val="2"/>
          <w:numId w:val="31"/>
        </w:numPr>
        <w:spacing w:before="0" w:after="0"/>
      </w:pPr>
      <w:r w:rsidRPr="002B6B0D">
        <w:t>Leak spill volume between a minimum of 1854.53 and maximum of 1858.45 gallons</w:t>
      </w:r>
    </w:p>
    <w:p w14:paraId="46414B43" w14:textId="77777777" w:rsidR="00740FF6" w:rsidRPr="002B6B0D" w:rsidRDefault="00740FF6" w:rsidP="006E2336">
      <w:pPr>
        <w:pStyle w:val="ListParagraph"/>
        <w:numPr>
          <w:ilvl w:val="2"/>
          <w:numId w:val="31"/>
        </w:numPr>
        <w:spacing w:before="0" w:after="0"/>
      </w:pPr>
      <w:r w:rsidRPr="002B6B0D">
        <w:t>Rupture cost between minimum of $94.54 and maximum of $158.69MM</w:t>
      </w:r>
    </w:p>
    <w:p w14:paraId="51F129B2" w14:textId="77777777" w:rsidR="00740FF6" w:rsidRPr="002B6B0D" w:rsidRDefault="00740FF6" w:rsidP="006E2336">
      <w:pPr>
        <w:pStyle w:val="ListParagraph"/>
        <w:numPr>
          <w:ilvl w:val="2"/>
          <w:numId w:val="31"/>
        </w:numPr>
        <w:spacing w:before="0" w:after="0"/>
      </w:pPr>
      <w:r w:rsidRPr="002B6B0D">
        <w:t>Rupture spill volume is between a minimum of 890061.32 and maximum of 891942.44 gallons</w:t>
      </w:r>
    </w:p>
    <w:p w14:paraId="2BD98222" w14:textId="77777777" w:rsidR="00740FF6" w:rsidRPr="002B6B0D" w:rsidRDefault="00740FF6" w:rsidP="006E2336">
      <w:pPr>
        <w:pStyle w:val="ListParagraph"/>
        <w:numPr>
          <w:ilvl w:val="2"/>
          <w:numId w:val="31"/>
        </w:numPr>
        <w:spacing w:before="0" w:after="0"/>
      </w:pPr>
      <w:r w:rsidRPr="002B6B0D">
        <w:t>Puncture cost between minimum of $6.47 and maximum of $10.86MM</w:t>
      </w:r>
    </w:p>
    <w:p w14:paraId="52621E7A" w14:textId="77777777" w:rsidR="00740FF6" w:rsidRPr="002B6B0D" w:rsidRDefault="00740FF6" w:rsidP="006E2336">
      <w:pPr>
        <w:pStyle w:val="ListParagraph"/>
        <w:numPr>
          <w:ilvl w:val="2"/>
          <w:numId w:val="31"/>
        </w:numPr>
        <w:spacing w:before="0" w:after="0"/>
      </w:pPr>
      <w:r w:rsidRPr="002B6B0D">
        <w:t>Puncture spill volume is between a minimum of 60935.7 and maximum of 61064.49 gallons</w:t>
      </w:r>
    </w:p>
    <w:p w14:paraId="19381D24" w14:textId="77777777" w:rsidR="00740FF6" w:rsidRPr="002B6B0D" w:rsidRDefault="00740FF6" w:rsidP="006E2336">
      <w:pPr>
        <w:pStyle w:val="ListParagraph"/>
        <w:numPr>
          <w:ilvl w:val="2"/>
          <w:numId w:val="31"/>
        </w:numPr>
        <w:spacing w:before="0" w:after="0"/>
      </w:pPr>
      <w:r w:rsidRPr="002B6B0D">
        <w:t xml:space="preserve">Land use distributed as </w:t>
      </w:r>
    </w:p>
    <w:p w14:paraId="18C2BA5C" w14:textId="77777777" w:rsidR="00740FF6" w:rsidRPr="002B6B0D" w:rsidRDefault="00740FF6" w:rsidP="006E2336">
      <w:pPr>
        <w:pStyle w:val="ListParagraph"/>
        <w:numPr>
          <w:ilvl w:val="3"/>
          <w:numId w:val="31"/>
        </w:numPr>
        <w:spacing w:before="0" w:after="0"/>
      </w:pPr>
      <w:r w:rsidRPr="002B6B0D">
        <w:t>Agricultural: 51.66</w:t>
      </w:r>
    </w:p>
    <w:p w14:paraId="01740B74" w14:textId="77777777" w:rsidR="00740FF6" w:rsidRPr="002B6B0D" w:rsidRDefault="00740FF6" w:rsidP="006E2336">
      <w:pPr>
        <w:pStyle w:val="ListParagraph"/>
        <w:numPr>
          <w:ilvl w:val="3"/>
          <w:numId w:val="31"/>
        </w:numPr>
        <w:spacing w:before="0" w:after="0"/>
      </w:pPr>
      <w:r w:rsidRPr="002B6B0D">
        <w:t>Bush/Creek: 167.23</w:t>
      </w:r>
    </w:p>
    <w:p w14:paraId="5BE8252D" w14:textId="77777777" w:rsidR="00740FF6" w:rsidRPr="002B6B0D" w:rsidRDefault="00740FF6" w:rsidP="006E2336">
      <w:pPr>
        <w:pStyle w:val="ListParagraph"/>
        <w:numPr>
          <w:ilvl w:val="0"/>
          <w:numId w:val="31"/>
        </w:numPr>
        <w:spacing w:before="0" w:after="0"/>
      </w:pPr>
      <w:r w:rsidRPr="002B6B0D">
        <w:t>"SS-27 NPS 4</w:t>
      </w:r>
    </w:p>
    <w:p w14:paraId="73E7067D" w14:textId="77777777" w:rsidR="00740FF6" w:rsidRPr="002B6B0D" w:rsidRDefault="00740FF6" w:rsidP="006E2336">
      <w:pPr>
        <w:pStyle w:val="ListParagraph"/>
        <w:numPr>
          <w:ilvl w:val="1"/>
          <w:numId w:val="31"/>
        </w:numPr>
        <w:spacing w:before="0" w:after="0"/>
      </w:pPr>
      <w:r w:rsidRPr="002B6B0D">
        <w:t>Total Cumulative Length (m):</w:t>
      </w:r>
      <w:r w:rsidRPr="002B6B0D">
        <w:tab/>
        <w:t>201.64</w:t>
      </w:r>
    </w:p>
    <w:p w14:paraId="00F0D83C"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1.000e-02.</w:t>
      </w:r>
    </w:p>
    <w:p w14:paraId="32A41BC9" w14:textId="77777777" w:rsidR="00740FF6" w:rsidRPr="002B6B0D" w:rsidRDefault="00740FF6" w:rsidP="006E2336">
      <w:pPr>
        <w:pStyle w:val="ListParagraph"/>
        <w:numPr>
          <w:ilvl w:val="2"/>
          <w:numId w:val="31"/>
        </w:numPr>
        <w:spacing w:before="0" w:after="0"/>
      </w:pPr>
      <w:r w:rsidRPr="002B6B0D">
        <w:t>Installation date between minimum of 1956-01-01 and maximum of 1956-01-01</w:t>
      </w:r>
    </w:p>
    <w:p w14:paraId="5CCACB61" w14:textId="77777777" w:rsidR="00740FF6" w:rsidRPr="002B6B0D" w:rsidRDefault="00740FF6" w:rsidP="006E2336">
      <w:pPr>
        <w:pStyle w:val="ListParagraph"/>
        <w:numPr>
          <w:ilvl w:val="2"/>
          <w:numId w:val="31"/>
        </w:numPr>
        <w:spacing w:before="0" w:after="0"/>
      </w:pPr>
      <w:r w:rsidRPr="002B6B0D">
        <w:t>Pipe seam type of ERW</w:t>
      </w:r>
    </w:p>
    <w:p w14:paraId="6AE93A04" w14:textId="77777777" w:rsidR="00740FF6" w:rsidRPr="002B6B0D" w:rsidRDefault="00740FF6" w:rsidP="006E2336">
      <w:pPr>
        <w:pStyle w:val="ListParagraph"/>
        <w:numPr>
          <w:ilvl w:val="2"/>
          <w:numId w:val="31"/>
        </w:numPr>
        <w:spacing w:before="0" w:after="0"/>
      </w:pPr>
      <w:r w:rsidRPr="002B6B0D">
        <w:t>Maximum Operating Stress percentage between minimum of 32.51 and maximum of 32.51% SMYS</w:t>
      </w:r>
    </w:p>
    <w:p w14:paraId="106391A9" w14:textId="77777777" w:rsidR="00740FF6" w:rsidRPr="002B6B0D" w:rsidRDefault="00740FF6" w:rsidP="006E2336">
      <w:pPr>
        <w:pStyle w:val="ListParagraph"/>
        <w:numPr>
          <w:ilvl w:val="1"/>
          <w:numId w:val="31"/>
        </w:numPr>
        <w:spacing w:before="0" w:after="0"/>
      </w:pPr>
      <w:r w:rsidRPr="002B6B0D">
        <w:t>Consequence of failure distributed between minimum of $1.13 and maximum of $2.23MM</w:t>
      </w:r>
    </w:p>
    <w:p w14:paraId="56D7AA94" w14:textId="77777777" w:rsidR="00740FF6" w:rsidRPr="002B6B0D" w:rsidRDefault="00740FF6" w:rsidP="006E2336">
      <w:pPr>
        <w:pStyle w:val="ListParagraph"/>
        <w:numPr>
          <w:ilvl w:val="1"/>
          <w:numId w:val="31"/>
        </w:numPr>
        <w:spacing w:before="0" w:after="0"/>
      </w:pPr>
      <w:r w:rsidRPr="002B6B0D">
        <w:t>Total length driven by Environmental: 201.64 meters.</w:t>
      </w:r>
    </w:p>
    <w:p w14:paraId="2AB7D3B9" w14:textId="77777777" w:rsidR="00740FF6" w:rsidRPr="002B6B0D" w:rsidRDefault="00740FF6" w:rsidP="006E2336">
      <w:pPr>
        <w:pStyle w:val="ListParagraph"/>
        <w:numPr>
          <w:ilvl w:val="1"/>
          <w:numId w:val="31"/>
        </w:numPr>
        <w:spacing w:before="0" w:after="0"/>
      </w:pPr>
      <w:r w:rsidRPr="002B6B0D">
        <w:t>Environmental Cost distributed between minimum of $0.90 and maximum of $2.00MM:</w:t>
      </w:r>
    </w:p>
    <w:p w14:paraId="69421F85" w14:textId="77777777" w:rsidR="00740FF6" w:rsidRPr="002B6B0D" w:rsidRDefault="00740FF6" w:rsidP="006E2336">
      <w:pPr>
        <w:pStyle w:val="ListParagraph"/>
        <w:numPr>
          <w:ilvl w:val="2"/>
          <w:numId w:val="31"/>
        </w:numPr>
        <w:spacing w:before="0" w:after="0"/>
      </w:pPr>
      <w:r w:rsidRPr="002B6B0D">
        <w:t>Leak cost between minimum of $0.20 and maximum of $0.20MM</w:t>
      </w:r>
    </w:p>
    <w:p w14:paraId="28C01DD0" w14:textId="77777777" w:rsidR="00740FF6" w:rsidRPr="002B6B0D" w:rsidRDefault="00740FF6" w:rsidP="006E2336">
      <w:pPr>
        <w:pStyle w:val="ListParagraph"/>
        <w:numPr>
          <w:ilvl w:val="2"/>
          <w:numId w:val="31"/>
        </w:numPr>
        <w:spacing w:before="0" w:after="0"/>
      </w:pPr>
      <w:r w:rsidRPr="002B6B0D">
        <w:t>Leak spill volume between a minimum of 1861.88 and maximum of 1861.88 gallons</w:t>
      </w:r>
    </w:p>
    <w:p w14:paraId="6D448F00" w14:textId="77777777" w:rsidR="00740FF6" w:rsidRPr="002B6B0D" w:rsidRDefault="00740FF6" w:rsidP="006E2336">
      <w:pPr>
        <w:pStyle w:val="ListParagraph"/>
        <w:numPr>
          <w:ilvl w:val="2"/>
          <w:numId w:val="31"/>
        </w:numPr>
        <w:spacing w:before="0" w:after="0"/>
      </w:pPr>
      <w:r w:rsidRPr="002B6B0D">
        <w:t>Rupture cost between minimum of $25.78 and maximum of $25.78MM</w:t>
      </w:r>
    </w:p>
    <w:p w14:paraId="7A2ED60D" w14:textId="77777777" w:rsidR="00740FF6" w:rsidRPr="002B6B0D" w:rsidRDefault="00740FF6" w:rsidP="006E2336">
      <w:pPr>
        <w:pStyle w:val="ListParagraph"/>
        <w:numPr>
          <w:ilvl w:val="2"/>
          <w:numId w:val="31"/>
        </w:numPr>
        <w:spacing w:before="0" w:after="0"/>
      </w:pPr>
      <w:r w:rsidRPr="002B6B0D">
        <w:t>Rupture spill volume is between a minimum of 243245.68 and maximum of 243245.68 gallons</w:t>
      </w:r>
    </w:p>
    <w:p w14:paraId="71D6B604" w14:textId="77777777" w:rsidR="00740FF6" w:rsidRPr="002B6B0D" w:rsidRDefault="00740FF6" w:rsidP="006E2336">
      <w:pPr>
        <w:pStyle w:val="ListParagraph"/>
        <w:numPr>
          <w:ilvl w:val="2"/>
          <w:numId w:val="31"/>
        </w:numPr>
        <w:spacing w:before="0" w:after="0"/>
      </w:pPr>
      <w:r w:rsidRPr="002B6B0D">
        <w:t>Puncture cost between minimum of $6.48 and maximum of $6.48MM</w:t>
      </w:r>
    </w:p>
    <w:p w14:paraId="5511BD0D" w14:textId="77777777" w:rsidR="00740FF6" w:rsidRPr="002B6B0D" w:rsidRDefault="00740FF6" w:rsidP="006E2336">
      <w:pPr>
        <w:pStyle w:val="ListParagraph"/>
        <w:numPr>
          <w:ilvl w:val="2"/>
          <w:numId w:val="31"/>
        </w:numPr>
        <w:spacing w:before="0" w:after="0"/>
      </w:pPr>
      <w:r w:rsidRPr="002B6B0D">
        <w:t>Puncture spill volume is between a minimum of 61177.29 and maximum of 61177.29 gallons</w:t>
      </w:r>
    </w:p>
    <w:p w14:paraId="248E7078" w14:textId="77777777" w:rsidR="00740FF6" w:rsidRPr="002B6B0D" w:rsidRDefault="00740FF6" w:rsidP="006E2336">
      <w:pPr>
        <w:pStyle w:val="ListParagraph"/>
        <w:numPr>
          <w:ilvl w:val="2"/>
          <w:numId w:val="31"/>
        </w:numPr>
        <w:spacing w:before="0" w:after="0"/>
      </w:pPr>
      <w:r w:rsidRPr="002B6B0D">
        <w:t xml:space="preserve">Land use distributed as </w:t>
      </w:r>
    </w:p>
    <w:p w14:paraId="077D6FC8" w14:textId="77777777" w:rsidR="00740FF6" w:rsidRPr="002B6B0D" w:rsidRDefault="00740FF6" w:rsidP="006E2336">
      <w:pPr>
        <w:pStyle w:val="ListParagraph"/>
        <w:numPr>
          <w:ilvl w:val="3"/>
          <w:numId w:val="31"/>
        </w:numPr>
        <w:spacing w:before="0" w:after="0"/>
      </w:pPr>
      <w:r w:rsidRPr="002B6B0D">
        <w:t>Agricultural: 201.64</w:t>
      </w:r>
    </w:p>
    <w:p w14:paraId="72360A5E" w14:textId="77777777" w:rsidR="00740FF6" w:rsidRPr="002B6B0D" w:rsidRDefault="00740FF6" w:rsidP="006E2336">
      <w:pPr>
        <w:pStyle w:val="ListParagraph"/>
        <w:numPr>
          <w:ilvl w:val="0"/>
          <w:numId w:val="31"/>
        </w:numPr>
        <w:spacing w:before="0" w:after="0"/>
      </w:pPr>
      <w:r w:rsidRPr="002B6B0D">
        <w:t>"FORT WHYTE INLET PIPING NPS 6</w:t>
      </w:r>
    </w:p>
    <w:p w14:paraId="1E38B9A0" w14:textId="77777777" w:rsidR="00740FF6" w:rsidRPr="002B6B0D" w:rsidRDefault="00740FF6" w:rsidP="006E2336">
      <w:pPr>
        <w:pStyle w:val="ListParagraph"/>
        <w:numPr>
          <w:ilvl w:val="1"/>
          <w:numId w:val="31"/>
        </w:numPr>
        <w:spacing w:before="0" w:after="0"/>
      </w:pPr>
      <w:r w:rsidRPr="002B6B0D">
        <w:t>Total Cumulative Length (m):</w:t>
      </w:r>
      <w:r w:rsidRPr="002B6B0D">
        <w:tab/>
        <w:t>181.78</w:t>
      </w:r>
    </w:p>
    <w:p w14:paraId="0136042C"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104AC5AF" w14:textId="77777777" w:rsidR="00740FF6" w:rsidRPr="002B6B0D" w:rsidRDefault="00740FF6" w:rsidP="006E2336">
      <w:pPr>
        <w:pStyle w:val="ListParagraph"/>
        <w:numPr>
          <w:ilvl w:val="2"/>
          <w:numId w:val="31"/>
        </w:numPr>
        <w:spacing w:before="0" w:after="0"/>
      </w:pPr>
      <w:r w:rsidRPr="002B6B0D">
        <w:t>Installation date between minimum of 1900-01-01 and maximum of 1900-01-01</w:t>
      </w:r>
    </w:p>
    <w:p w14:paraId="1F8E78CF" w14:textId="77777777" w:rsidR="00740FF6" w:rsidRPr="002B6B0D" w:rsidRDefault="00740FF6" w:rsidP="006E2336">
      <w:pPr>
        <w:pStyle w:val="ListParagraph"/>
        <w:numPr>
          <w:ilvl w:val="2"/>
          <w:numId w:val="31"/>
        </w:numPr>
        <w:spacing w:before="0" w:after="0"/>
      </w:pPr>
      <w:r w:rsidRPr="002B6B0D">
        <w:t>Pipe seam type of ERW</w:t>
      </w:r>
    </w:p>
    <w:p w14:paraId="37BD5EF3" w14:textId="77777777" w:rsidR="00740FF6" w:rsidRPr="002B6B0D" w:rsidRDefault="00740FF6" w:rsidP="006E2336">
      <w:pPr>
        <w:pStyle w:val="ListParagraph"/>
        <w:numPr>
          <w:ilvl w:val="2"/>
          <w:numId w:val="31"/>
        </w:numPr>
        <w:spacing w:before="0" w:after="0"/>
      </w:pPr>
      <w:r w:rsidRPr="002B6B0D">
        <w:t>Maximum Operating Stress percentage between minimum of 40.51 and maximum of 40.51% SMYS</w:t>
      </w:r>
    </w:p>
    <w:p w14:paraId="76F065E1" w14:textId="77777777" w:rsidR="00740FF6" w:rsidRPr="002B6B0D" w:rsidRDefault="00740FF6" w:rsidP="006E2336">
      <w:pPr>
        <w:pStyle w:val="ListParagraph"/>
        <w:numPr>
          <w:ilvl w:val="1"/>
          <w:numId w:val="31"/>
        </w:numPr>
        <w:spacing w:before="0" w:after="0"/>
      </w:pPr>
      <w:r w:rsidRPr="002B6B0D">
        <w:t>Consequence of failure distributed between minimum of $0.75 and maximum of $0.75MM</w:t>
      </w:r>
    </w:p>
    <w:p w14:paraId="7F8169E9" w14:textId="77777777" w:rsidR="00740FF6" w:rsidRPr="002B6B0D" w:rsidRDefault="00740FF6" w:rsidP="006E2336">
      <w:pPr>
        <w:pStyle w:val="ListParagraph"/>
        <w:numPr>
          <w:ilvl w:val="1"/>
          <w:numId w:val="31"/>
        </w:numPr>
        <w:spacing w:before="0" w:after="0"/>
      </w:pPr>
      <w:r w:rsidRPr="002B6B0D">
        <w:t>Total length driven by Economic Loss: 181.78 meters.</w:t>
      </w:r>
    </w:p>
    <w:p w14:paraId="22C9158B" w14:textId="77777777" w:rsidR="00740FF6" w:rsidRPr="002B6B0D" w:rsidRDefault="00740FF6" w:rsidP="006E2336">
      <w:pPr>
        <w:pStyle w:val="ListParagraph"/>
        <w:numPr>
          <w:ilvl w:val="1"/>
          <w:numId w:val="31"/>
        </w:numPr>
        <w:spacing w:before="0" w:after="0"/>
      </w:pPr>
      <w:r w:rsidRPr="002B6B0D">
        <w:t>Economic Loss Cost distributed between minimum of $0.66 and maximum of $0.66MM:</w:t>
      </w:r>
    </w:p>
    <w:p w14:paraId="174C3FC1" w14:textId="77777777" w:rsidR="00740FF6" w:rsidRPr="002B6B0D" w:rsidRDefault="00740FF6" w:rsidP="006E2336">
      <w:pPr>
        <w:pStyle w:val="ListParagraph"/>
        <w:numPr>
          <w:ilvl w:val="2"/>
          <w:numId w:val="31"/>
        </w:numPr>
        <w:spacing w:before="0" w:after="0"/>
      </w:pPr>
      <w:r w:rsidRPr="002B6B0D">
        <w:lastRenderedPageBreak/>
        <w:t>Repair costs between minimum of $40,000.00 and maximum of $40,000.00.</w:t>
      </w:r>
    </w:p>
    <w:p w14:paraId="633682D0" w14:textId="77777777" w:rsidR="00740FF6" w:rsidRPr="002B6B0D" w:rsidRDefault="00740FF6" w:rsidP="006E2336">
      <w:pPr>
        <w:pStyle w:val="ListParagraph"/>
        <w:numPr>
          <w:ilvl w:val="2"/>
          <w:numId w:val="31"/>
        </w:numPr>
        <w:spacing w:before="0" w:after="0"/>
      </w:pPr>
      <w:r w:rsidRPr="002B6B0D">
        <w:t>Outage losses between minimum of $200,000.00 and maximum of $200,000.00.</w:t>
      </w:r>
    </w:p>
    <w:p w14:paraId="3D454C24" w14:textId="77777777" w:rsidR="00740FF6" w:rsidRPr="002B6B0D" w:rsidRDefault="00740FF6" w:rsidP="006E2336">
      <w:pPr>
        <w:pStyle w:val="ListParagraph"/>
        <w:numPr>
          <w:ilvl w:val="2"/>
          <w:numId w:val="31"/>
        </w:numPr>
        <w:spacing w:before="0" w:after="0"/>
      </w:pPr>
      <w:r w:rsidRPr="002B6B0D">
        <w:t>Product type is NGL.</w:t>
      </w:r>
    </w:p>
    <w:p w14:paraId="2686CE1B" w14:textId="77777777" w:rsidR="00740FF6" w:rsidRPr="002B6B0D" w:rsidRDefault="00740FF6" w:rsidP="006E2336">
      <w:pPr>
        <w:pStyle w:val="ListParagraph"/>
        <w:numPr>
          <w:ilvl w:val="2"/>
          <w:numId w:val="31"/>
        </w:numPr>
        <w:spacing w:before="0" w:after="0"/>
      </w:pPr>
      <w:r w:rsidRPr="002B6B0D">
        <w:t>Leak cost between minimum of $0.30 and maximum of $0.30MM</w:t>
      </w:r>
    </w:p>
    <w:p w14:paraId="1C9DB129" w14:textId="77777777" w:rsidR="00740FF6" w:rsidRPr="002B6B0D" w:rsidRDefault="00740FF6" w:rsidP="006E2336">
      <w:pPr>
        <w:pStyle w:val="ListParagraph"/>
        <w:numPr>
          <w:ilvl w:val="2"/>
          <w:numId w:val="31"/>
        </w:numPr>
        <w:spacing w:before="0" w:after="0"/>
      </w:pPr>
      <w:r w:rsidRPr="002B6B0D">
        <w:t>Leak scenario yielded 0.0 intersections with structures, with minimum of $nan and maximum of $nan in cost of structures impacted.</w:t>
      </w:r>
    </w:p>
    <w:p w14:paraId="68A23314" w14:textId="77777777" w:rsidR="00740FF6" w:rsidRPr="002B6B0D" w:rsidRDefault="00740FF6" w:rsidP="006E2336">
      <w:pPr>
        <w:pStyle w:val="ListParagraph"/>
        <w:numPr>
          <w:ilvl w:val="2"/>
          <w:numId w:val="31"/>
        </w:numPr>
        <w:spacing w:before="0" w:after="0"/>
      </w:pPr>
      <w:r w:rsidRPr="002B6B0D">
        <w:t>Leak product loss costs between minimum of $60,855.70 and maximum of $60,855.70</w:t>
      </w:r>
    </w:p>
    <w:p w14:paraId="318E8785" w14:textId="77777777" w:rsidR="00740FF6" w:rsidRPr="002B6B0D" w:rsidRDefault="00740FF6" w:rsidP="006E2336">
      <w:pPr>
        <w:pStyle w:val="ListParagraph"/>
        <w:numPr>
          <w:ilvl w:val="2"/>
          <w:numId w:val="31"/>
        </w:numPr>
        <w:spacing w:before="0" w:after="0"/>
      </w:pPr>
      <w:r w:rsidRPr="002B6B0D">
        <w:t>Rupture cost between minimum of $17.48 and maximum of $17.48MM</w:t>
      </w:r>
    </w:p>
    <w:p w14:paraId="43F1B975" w14:textId="77777777" w:rsidR="00740FF6" w:rsidRPr="002B6B0D" w:rsidRDefault="00740FF6" w:rsidP="006E2336">
      <w:pPr>
        <w:pStyle w:val="ListParagraph"/>
        <w:numPr>
          <w:ilvl w:val="2"/>
          <w:numId w:val="31"/>
        </w:numPr>
        <w:spacing w:before="0" w:after="0"/>
      </w:pPr>
      <w:r w:rsidRPr="002B6B0D">
        <w:t>Rupture scenario yielded 0.0 intersections with structures, with minimum of $nan and maximum of $nan in cost of structures impacted</w:t>
      </w:r>
    </w:p>
    <w:p w14:paraId="2B648390" w14:textId="77777777" w:rsidR="00740FF6" w:rsidRPr="002B6B0D" w:rsidRDefault="00740FF6" w:rsidP="006E2336">
      <w:pPr>
        <w:pStyle w:val="ListParagraph"/>
        <w:numPr>
          <w:ilvl w:val="2"/>
          <w:numId w:val="31"/>
        </w:numPr>
        <w:spacing w:before="0" w:after="0"/>
      </w:pPr>
      <w:r w:rsidRPr="002B6B0D">
        <w:t>Rupture product loss costs between minimum of $17,232,190.63 and maximum of $17,232,190.63</w:t>
      </w:r>
    </w:p>
    <w:p w14:paraId="4A17FEC8" w14:textId="77777777" w:rsidR="00740FF6" w:rsidRPr="002B6B0D" w:rsidRDefault="00740FF6" w:rsidP="006E2336">
      <w:pPr>
        <w:pStyle w:val="ListParagraph"/>
        <w:numPr>
          <w:ilvl w:val="2"/>
          <w:numId w:val="31"/>
        </w:numPr>
        <w:spacing w:before="0" w:after="0"/>
      </w:pPr>
      <w:r w:rsidRPr="002B6B0D">
        <w:t>Puncture cost between minimum of $2.24 and maximum of $2.24MM</w:t>
      </w:r>
    </w:p>
    <w:p w14:paraId="159625D6" w14:textId="77777777" w:rsidR="00740FF6" w:rsidRPr="002B6B0D" w:rsidRDefault="00740FF6" w:rsidP="006E2336">
      <w:pPr>
        <w:pStyle w:val="ListParagraph"/>
        <w:numPr>
          <w:ilvl w:val="2"/>
          <w:numId w:val="31"/>
        </w:numPr>
        <w:spacing w:before="0" w:after="0"/>
      </w:pPr>
      <w:r w:rsidRPr="002B6B0D">
        <w:t>Puncture scenario yielded 0.0 intersections with structures, with minimum of $nan and maximum of $nan in cost of structures impacted</w:t>
      </w:r>
    </w:p>
    <w:p w14:paraId="3C363ACA" w14:textId="77777777" w:rsidR="00740FF6" w:rsidRPr="002B6B0D" w:rsidRDefault="00740FF6" w:rsidP="006E2336">
      <w:pPr>
        <w:pStyle w:val="ListParagraph"/>
        <w:numPr>
          <w:ilvl w:val="2"/>
          <w:numId w:val="31"/>
        </w:numPr>
        <w:spacing w:before="0" w:after="0"/>
      </w:pPr>
      <w:r w:rsidRPr="002B6B0D">
        <w:t>Product Loss costs between minimum of $1,999,580.23 and maximum of $1,999,580.23"</w:t>
      </w:r>
    </w:p>
    <w:p w14:paraId="077A2C21" w14:textId="77777777" w:rsidR="00740FF6" w:rsidRPr="002B6B0D" w:rsidRDefault="00740FF6" w:rsidP="006E2336">
      <w:pPr>
        <w:pStyle w:val="ListParagraph"/>
        <w:numPr>
          <w:ilvl w:val="0"/>
          <w:numId w:val="31"/>
        </w:numPr>
        <w:spacing w:before="0" w:after="0"/>
      </w:pPr>
      <w:r w:rsidRPr="002B6B0D">
        <w:t>"SS-28 NPS 4</w:t>
      </w:r>
    </w:p>
    <w:p w14:paraId="74FBB22C" w14:textId="77777777" w:rsidR="00740FF6" w:rsidRPr="002B6B0D" w:rsidRDefault="00740FF6" w:rsidP="006E2336">
      <w:pPr>
        <w:pStyle w:val="ListParagraph"/>
        <w:numPr>
          <w:ilvl w:val="1"/>
          <w:numId w:val="31"/>
        </w:numPr>
        <w:spacing w:before="0" w:after="0"/>
      </w:pPr>
      <w:r w:rsidRPr="002B6B0D">
        <w:t>Total Cumulative Length (m):</w:t>
      </w:r>
      <w:r w:rsidRPr="002B6B0D">
        <w:tab/>
        <w:t>128.4</w:t>
      </w:r>
    </w:p>
    <w:p w14:paraId="76EF270F"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1.000e-02.</w:t>
      </w:r>
    </w:p>
    <w:p w14:paraId="4FBA6C00" w14:textId="77777777" w:rsidR="00740FF6" w:rsidRPr="002B6B0D" w:rsidRDefault="00740FF6" w:rsidP="006E2336">
      <w:pPr>
        <w:pStyle w:val="ListParagraph"/>
        <w:numPr>
          <w:ilvl w:val="2"/>
          <w:numId w:val="31"/>
        </w:numPr>
        <w:spacing w:before="0" w:after="0"/>
      </w:pPr>
      <w:r w:rsidRPr="002B6B0D">
        <w:t>Installation date between minimum of 1957-01-01 and maximum of 1957-01-01</w:t>
      </w:r>
    </w:p>
    <w:p w14:paraId="3DCE1816" w14:textId="77777777" w:rsidR="00740FF6" w:rsidRPr="002B6B0D" w:rsidRDefault="00740FF6" w:rsidP="006E2336">
      <w:pPr>
        <w:pStyle w:val="ListParagraph"/>
        <w:numPr>
          <w:ilvl w:val="2"/>
          <w:numId w:val="31"/>
        </w:numPr>
        <w:spacing w:before="0" w:after="0"/>
      </w:pPr>
      <w:r w:rsidRPr="002B6B0D">
        <w:t>Pipe seam type of ERW</w:t>
      </w:r>
    </w:p>
    <w:p w14:paraId="267EE6E6" w14:textId="77777777" w:rsidR="00740FF6" w:rsidRPr="002B6B0D" w:rsidRDefault="00740FF6" w:rsidP="006E2336">
      <w:pPr>
        <w:pStyle w:val="ListParagraph"/>
        <w:numPr>
          <w:ilvl w:val="2"/>
          <w:numId w:val="31"/>
        </w:numPr>
        <w:spacing w:before="0" w:after="0"/>
      </w:pPr>
      <w:r w:rsidRPr="002B6B0D">
        <w:t>Maximum Operating Stress percentage between minimum of 32.51 and maximum of 32.51% SMYS</w:t>
      </w:r>
    </w:p>
    <w:p w14:paraId="6D6CD666" w14:textId="77777777" w:rsidR="00740FF6" w:rsidRPr="002B6B0D" w:rsidRDefault="00740FF6" w:rsidP="006E2336">
      <w:pPr>
        <w:pStyle w:val="ListParagraph"/>
        <w:numPr>
          <w:ilvl w:val="1"/>
          <w:numId w:val="31"/>
        </w:numPr>
        <w:spacing w:before="0" w:after="0"/>
      </w:pPr>
      <w:r w:rsidRPr="002B6B0D">
        <w:t>Consequence of failure distributed between minimum of $1.49 and maximum of $3.37MM</w:t>
      </w:r>
    </w:p>
    <w:p w14:paraId="036A06E3" w14:textId="77777777" w:rsidR="00740FF6" w:rsidRPr="002B6B0D" w:rsidRDefault="00740FF6" w:rsidP="006E2336">
      <w:pPr>
        <w:pStyle w:val="ListParagraph"/>
        <w:numPr>
          <w:ilvl w:val="1"/>
          <w:numId w:val="31"/>
        </w:numPr>
        <w:spacing w:before="0" w:after="0"/>
      </w:pPr>
      <w:r w:rsidRPr="002B6B0D">
        <w:t>Total length driven by Environmental: 128.4 meters.</w:t>
      </w:r>
    </w:p>
    <w:p w14:paraId="1596E173" w14:textId="77777777" w:rsidR="00740FF6" w:rsidRPr="002B6B0D" w:rsidRDefault="00740FF6" w:rsidP="006E2336">
      <w:pPr>
        <w:pStyle w:val="ListParagraph"/>
        <w:numPr>
          <w:ilvl w:val="1"/>
          <w:numId w:val="31"/>
        </w:numPr>
        <w:spacing w:before="0" w:after="0"/>
      </w:pPr>
      <w:r w:rsidRPr="002B6B0D">
        <w:t>Environmental Cost distributed between minimum of $1.27 and maximum of $3.11MM:</w:t>
      </w:r>
    </w:p>
    <w:p w14:paraId="5853A7FB" w14:textId="77777777" w:rsidR="00740FF6" w:rsidRPr="002B6B0D" w:rsidRDefault="00740FF6" w:rsidP="006E2336">
      <w:pPr>
        <w:pStyle w:val="ListParagraph"/>
        <w:numPr>
          <w:ilvl w:val="2"/>
          <w:numId w:val="31"/>
        </w:numPr>
        <w:spacing w:before="0" w:after="0"/>
      </w:pPr>
      <w:r w:rsidRPr="002B6B0D">
        <w:t>Leak cost between minimum of $0.20 and maximum of $0.20MM</w:t>
      </w:r>
    </w:p>
    <w:p w14:paraId="1C6032A9" w14:textId="77777777" w:rsidR="00740FF6" w:rsidRPr="002B6B0D" w:rsidRDefault="00740FF6" w:rsidP="006E2336">
      <w:pPr>
        <w:pStyle w:val="ListParagraph"/>
        <w:numPr>
          <w:ilvl w:val="2"/>
          <w:numId w:val="31"/>
        </w:numPr>
        <w:spacing w:before="0" w:after="0"/>
      </w:pPr>
      <w:r w:rsidRPr="002B6B0D">
        <w:t>Leak spill volume between a minimum of 1853.91 and maximum of 1859.61 gallons</w:t>
      </w:r>
    </w:p>
    <w:p w14:paraId="31843524" w14:textId="77777777" w:rsidR="00740FF6" w:rsidRPr="002B6B0D" w:rsidRDefault="00740FF6" w:rsidP="006E2336">
      <w:pPr>
        <w:pStyle w:val="ListParagraph"/>
        <w:numPr>
          <w:ilvl w:val="2"/>
          <w:numId w:val="31"/>
        </w:numPr>
        <w:spacing w:before="0" w:after="0"/>
      </w:pPr>
      <w:r w:rsidRPr="002B6B0D">
        <w:t>Rupture cost between minimum of $25.67 and maximum of $25.75MM</w:t>
      </w:r>
    </w:p>
    <w:p w14:paraId="37F78550" w14:textId="77777777" w:rsidR="00740FF6" w:rsidRPr="002B6B0D" w:rsidRDefault="00740FF6" w:rsidP="006E2336">
      <w:pPr>
        <w:pStyle w:val="ListParagraph"/>
        <w:numPr>
          <w:ilvl w:val="2"/>
          <w:numId w:val="31"/>
        </w:numPr>
        <w:spacing w:before="0" w:after="0"/>
      </w:pPr>
      <w:r w:rsidRPr="002B6B0D">
        <w:t>Rupture spill volume is between a minimum of 242203.9 and maximum of 242948.7 gallons</w:t>
      </w:r>
    </w:p>
    <w:p w14:paraId="2DC222BC" w14:textId="77777777" w:rsidR="00740FF6" w:rsidRPr="002B6B0D" w:rsidRDefault="00740FF6" w:rsidP="006E2336">
      <w:pPr>
        <w:pStyle w:val="ListParagraph"/>
        <w:numPr>
          <w:ilvl w:val="2"/>
          <w:numId w:val="31"/>
        </w:numPr>
        <w:spacing w:before="0" w:after="0"/>
      </w:pPr>
      <w:r w:rsidRPr="002B6B0D">
        <w:t>Puncture cost between minimum of $6.46 and maximum of $6.48MM</w:t>
      </w:r>
    </w:p>
    <w:p w14:paraId="0BBB4384" w14:textId="77777777" w:rsidR="00740FF6" w:rsidRPr="002B6B0D" w:rsidRDefault="00740FF6" w:rsidP="006E2336">
      <w:pPr>
        <w:pStyle w:val="ListParagraph"/>
        <w:numPr>
          <w:ilvl w:val="2"/>
          <w:numId w:val="31"/>
        </w:numPr>
        <w:spacing w:before="0" w:after="0"/>
      </w:pPr>
      <w:r w:rsidRPr="002B6B0D">
        <w:t>Puncture spill volume is between a minimum of 60915.28 and maximum of 61102.6 gallons</w:t>
      </w:r>
    </w:p>
    <w:p w14:paraId="2A19E1CA" w14:textId="77777777" w:rsidR="00740FF6" w:rsidRPr="002B6B0D" w:rsidRDefault="00740FF6" w:rsidP="006E2336">
      <w:pPr>
        <w:pStyle w:val="ListParagraph"/>
        <w:numPr>
          <w:ilvl w:val="2"/>
          <w:numId w:val="31"/>
        </w:numPr>
        <w:spacing w:before="0" w:after="0"/>
      </w:pPr>
      <w:r w:rsidRPr="002B6B0D">
        <w:t xml:space="preserve">Land use distributed as </w:t>
      </w:r>
    </w:p>
    <w:p w14:paraId="3DF7DD1F" w14:textId="77777777" w:rsidR="00740FF6" w:rsidRPr="002B6B0D" w:rsidRDefault="00740FF6" w:rsidP="006E2336">
      <w:pPr>
        <w:pStyle w:val="ListParagraph"/>
        <w:numPr>
          <w:ilvl w:val="3"/>
          <w:numId w:val="31"/>
        </w:numPr>
        <w:spacing w:before="0" w:after="0"/>
      </w:pPr>
      <w:r w:rsidRPr="002B6B0D">
        <w:t>Agricultural: 128.40</w:t>
      </w:r>
    </w:p>
    <w:p w14:paraId="68EAC6D3" w14:textId="77777777" w:rsidR="00740FF6" w:rsidRPr="002B6B0D" w:rsidRDefault="00740FF6" w:rsidP="006E2336">
      <w:pPr>
        <w:pStyle w:val="ListParagraph"/>
        <w:numPr>
          <w:ilvl w:val="0"/>
          <w:numId w:val="31"/>
        </w:numPr>
        <w:spacing w:before="0" w:after="0"/>
      </w:pPr>
      <w:r w:rsidRPr="002B6B0D">
        <w:t>"PINCHER CREEK TO CARWAY NPS 12</w:t>
      </w:r>
    </w:p>
    <w:p w14:paraId="11DA8152" w14:textId="77777777" w:rsidR="00740FF6" w:rsidRPr="002B6B0D" w:rsidRDefault="00740FF6" w:rsidP="006E2336">
      <w:pPr>
        <w:pStyle w:val="ListParagraph"/>
        <w:numPr>
          <w:ilvl w:val="1"/>
          <w:numId w:val="31"/>
        </w:numPr>
        <w:spacing w:before="0" w:after="0"/>
      </w:pPr>
      <w:r w:rsidRPr="002B6B0D">
        <w:t>Total Cumulative Length (m):</w:t>
      </w:r>
      <w:r w:rsidRPr="002B6B0D">
        <w:tab/>
        <w:t>29.99</w:t>
      </w:r>
    </w:p>
    <w:p w14:paraId="069FD327" w14:textId="77777777" w:rsidR="00740FF6" w:rsidRPr="002B6B0D" w:rsidRDefault="00740FF6" w:rsidP="006E2336">
      <w:pPr>
        <w:pStyle w:val="ListParagraph"/>
        <w:numPr>
          <w:ilvl w:val="1"/>
          <w:numId w:val="31"/>
        </w:numPr>
        <w:spacing w:before="0" w:after="0"/>
      </w:pPr>
      <w:r w:rsidRPr="002B6B0D">
        <w:t>Likelihood of failure distributed between minimum of 1.000e-01 and maximum of 1.000e-01.</w:t>
      </w:r>
    </w:p>
    <w:p w14:paraId="3C7420A9" w14:textId="77777777" w:rsidR="00740FF6" w:rsidRPr="002B6B0D" w:rsidRDefault="00740FF6" w:rsidP="006E2336">
      <w:pPr>
        <w:pStyle w:val="ListParagraph"/>
        <w:numPr>
          <w:ilvl w:val="2"/>
          <w:numId w:val="31"/>
        </w:numPr>
        <w:spacing w:before="0" w:after="0"/>
      </w:pPr>
      <w:r w:rsidRPr="002B6B0D">
        <w:t>Installation date between minimum of 1967-01-01 and maximum of 1967-01-01</w:t>
      </w:r>
    </w:p>
    <w:p w14:paraId="4E15D4A7" w14:textId="77777777" w:rsidR="00740FF6" w:rsidRPr="002B6B0D" w:rsidRDefault="00740FF6" w:rsidP="006E2336">
      <w:pPr>
        <w:pStyle w:val="ListParagraph"/>
        <w:numPr>
          <w:ilvl w:val="2"/>
          <w:numId w:val="31"/>
        </w:numPr>
        <w:spacing w:before="0" w:after="0"/>
      </w:pPr>
      <w:r w:rsidRPr="002B6B0D">
        <w:t>Pipe seam type of ERW</w:t>
      </w:r>
    </w:p>
    <w:p w14:paraId="368BDBAB" w14:textId="77777777" w:rsidR="00740FF6" w:rsidRPr="002B6B0D" w:rsidRDefault="00740FF6" w:rsidP="006E2336">
      <w:pPr>
        <w:pStyle w:val="ListParagraph"/>
        <w:numPr>
          <w:ilvl w:val="2"/>
          <w:numId w:val="31"/>
        </w:numPr>
        <w:spacing w:before="0" w:after="0"/>
      </w:pPr>
      <w:r w:rsidRPr="002B6B0D">
        <w:t>Maximum Operating Stress percentage between minimum of 69.74 and maximum of 69.74% SMYS</w:t>
      </w:r>
    </w:p>
    <w:p w14:paraId="2E76F029" w14:textId="77777777" w:rsidR="00740FF6" w:rsidRPr="002B6B0D" w:rsidRDefault="00740FF6" w:rsidP="006E2336">
      <w:pPr>
        <w:pStyle w:val="ListParagraph"/>
        <w:numPr>
          <w:ilvl w:val="1"/>
          <w:numId w:val="31"/>
        </w:numPr>
        <w:spacing w:before="0" w:after="0"/>
      </w:pPr>
      <w:r w:rsidRPr="002B6B0D">
        <w:t>Consequence of failure distributed between minimum of $2.14 and maximum of $2.14MM</w:t>
      </w:r>
    </w:p>
    <w:p w14:paraId="23E821D9" w14:textId="77777777" w:rsidR="00740FF6" w:rsidRPr="002B6B0D" w:rsidRDefault="00740FF6" w:rsidP="006E2336">
      <w:pPr>
        <w:pStyle w:val="ListParagraph"/>
        <w:numPr>
          <w:ilvl w:val="1"/>
          <w:numId w:val="31"/>
        </w:numPr>
        <w:spacing w:before="0" w:after="0"/>
      </w:pPr>
      <w:r w:rsidRPr="002B6B0D">
        <w:t>Total length driven by Environmental: 29.99 meters.</w:t>
      </w:r>
    </w:p>
    <w:p w14:paraId="1B674A37" w14:textId="77777777" w:rsidR="00740FF6" w:rsidRPr="002B6B0D" w:rsidRDefault="00740FF6" w:rsidP="006E2336">
      <w:pPr>
        <w:pStyle w:val="ListParagraph"/>
        <w:numPr>
          <w:ilvl w:val="1"/>
          <w:numId w:val="31"/>
        </w:numPr>
        <w:spacing w:before="0" w:after="0"/>
      </w:pPr>
      <w:r w:rsidRPr="002B6B0D">
        <w:lastRenderedPageBreak/>
        <w:t>Environmental Cost distributed between minimum of $1.28 and maximum of $1.28MM:</w:t>
      </w:r>
    </w:p>
    <w:p w14:paraId="6496E54A" w14:textId="77777777" w:rsidR="00740FF6" w:rsidRPr="002B6B0D" w:rsidRDefault="00740FF6" w:rsidP="006E2336">
      <w:pPr>
        <w:pStyle w:val="ListParagraph"/>
        <w:numPr>
          <w:ilvl w:val="2"/>
          <w:numId w:val="31"/>
        </w:numPr>
        <w:spacing w:before="0" w:after="0"/>
      </w:pPr>
      <w:r w:rsidRPr="002B6B0D">
        <w:t>Leak cost between minimum of $0.18 and maximum of $0.18MM</w:t>
      </w:r>
    </w:p>
    <w:p w14:paraId="0BE72266" w14:textId="77777777" w:rsidR="00740FF6" w:rsidRPr="002B6B0D" w:rsidRDefault="00740FF6" w:rsidP="006E2336">
      <w:pPr>
        <w:pStyle w:val="ListParagraph"/>
        <w:numPr>
          <w:ilvl w:val="2"/>
          <w:numId w:val="31"/>
        </w:numPr>
        <w:spacing w:before="0" w:after="0"/>
      </w:pPr>
      <w:r w:rsidRPr="002B6B0D">
        <w:t>Leak spill volume between a minimum of 1659.95 and maximum of 1659.95 gallons</w:t>
      </w:r>
    </w:p>
    <w:p w14:paraId="3D1F66B7" w14:textId="77777777" w:rsidR="00740FF6" w:rsidRPr="002B6B0D" w:rsidRDefault="00740FF6" w:rsidP="006E2336">
      <w:pPr>
        <w:pStyle w:val="ListParagraph"/>
        <w:numPr>
          <w:ilvl w:val="2"/>
          <w:numId w:val="31"/>
        </w:numPr>
        <w:spacing w:before="0" w:after="0"/>
      </w:pPr>
      <w:r w:rsidRPr="002B6B0D">
        <w:t>Rupture cost between minimum of $6.30 and maximum of $6.30MM</w:t>
      </w:r>
    </w:p>
    <w:p w14:paraId="78B45524" w14:textId="77777777" w:rsidR="00740FF6" w:rsidRPr="002B6B0D" w:rsidRDefault="00740FF6" w:rsidP="006E2336">
      <w:pPr>
        <w:pStyle w:val="ListParagraph"/>
        <w:numPr>
          <w:ilvl w:val="2"/>
          <w:numId w:val="31"/>
        </w:numPr>
        <w:spacing w:before="0" w:after="0"/>
      </w:pPr>
      <w:r w:rsidRPr="002B6B0D">
        <w:t>Rupture spill volume is between a minimum of 59454.03 and maximum of 59454.03 gallons</w:t>
      </w:r>
    </w:p>
    <w:p w14:paraId="39333E0A" w14:textId="77777777" w:rsidR="00740FF6" w:rsidRPr="002B6B0D" w:rsidRDefault="00740FF6" w:rsidP="006E2336">
      <w:pPr>
        <w:pStyle w:val="ListParagraph"/>
        <w:numPr>
          <w:ilvl w:val="2"/>
          <w:numId w:val="31"/>
        </w:numPr>
        <w:spacing w:before="0" w:after="0"/>
      </w:pPr>
      <w:r w:rsidRPr="002B6B0D">
        <w:t>Puncture cost between minimum of $5.78 and maximum of $5.78MM</w:t>
      </w:r>
    </w:p>
    <w:p w14:paraId="7DDFD820" w14:textId="77777777" w:rsidR="00740FF6" w:rsidRPr="002B6B0D" w:rsidRDefault="00740FF6" w:rsidP="006E2336">
      <w:pPr>
        <w:pStyle w:val="ListParagraph"/>
        <w:numPr>
          <w:ilvl w:val="2"/>
          <w:numId w:val="31"/>
        </w:numPr>
        <w:spacing w:before="0" w:after="0"/>
      </w:pPr>
      <w:r w:rsidRPr="002B6B0D">
        <w:t>Puncture spill volume is between a minimum of 54542.16 and maximum of 54542.16 gallons</w:t>
      </w:r>
    </w:p>
    <w:p w14:paraId="0F73434E" w14:textId="77777777" w:rsidR="00740FF6" w:rsidRPr="002B6B0D" w:rsidRDefault="00740FF6" w:rsidP="006E2336">
      <w:pPr>
        <w:pStyle w:val="ListParagraph"/>
        <w:numPr>
          <w:ilvl w:val="2"/>
          <w:numId w:val="31"/>
        </w:numPr>
        <w:spacing w:before="0" w:after="0"/>
      </w:pPr>
      <w:r w:rsidRPr="002B6B0D">
        <w:t xml:space="preserve">Land use distributed as </w:t>
      </w:r>
    </w:p>
    <w:p w14:paraId="53E9CE98" w14:textId="77777777" w:rsidR="00740FF6" w:rsidRPr="002B6B0D" w:rsidRDefault="00740FF6" w:rsidP="006E2336">
      <w:pPr>
        <w:pStyle w:val="ListParagraph"/>
        <w:numPr>
          <w:ilvl w:val="3"/>
          <w:numId w:val="31"/>
        </w:numPr>
        <w:spacing w:before="0" w:after="0"/>
      </w:pPr>
      <w:r w:rsidRPr="002B6B0D">
        <w:t>Forested: 29.99</w:t>
      </w:r>
    </w:p>
    <w:p w14:paraId="4BA76D18" w14:textId="77777777" w:rsidR="00740FF6" w:rsidRPr="002B6B0D" w:rsidRDefault="00740FF6" w:rsidP="006E2336">
      <w:pPr>
        <w:pStyle w:val="ListParagraph"/>
        <w:numPr>
          <w:ilvl w:val="0"/>
          <w:numId w:val="31"/>
        </w:numPr>
        <w:spacing w:before="0" w:after="0"/>
      </w:pPr>
      <w:r w:rsidRPr="002B6B0D">
        <w:t xml:space="preserve">"NPS4 SS-12 From 15-15-16-17-W3 </w:t>
      </w:r>
      <w:proofErr w:type="gramStart"/>
      <w:r w:rsidRPr="002B6B0D">
        <w:t>To</w:t>
      </w:r>
      <w:proofErr w:type="gramEnd"/>
      <w:r w:rsidRPr="002B6B0D">
        <w:t xml:space="preserve"> 15-15-16-17W3</w:t>
      </w:r>
    </w:p>
    <w:p w14:paraId="7110FD52" w14:textId="77777777" w:rsidR="00740FF6" w:rsidRPr="002B6B0D" w:rsidRDefault="00740FF6" w:rsidP="006E2336">
      <w:pPr>
        <w:pStyle w:val="ListParagraph"/>
        <w:numPr>
          <w:ilvl w:val="1"/>
          <w:numId w:val="31"/>
        </w:numPr>
        <w:spacing w:before="0" w:after="0"/>
      </w:pPr>
      <w:r w:rsidRPr="002B6B0D">
        <w:t>Total Cumulative Length (m):</w:t>
      </w:r>
      <w:r w:rsidRPr="002B6B0D">
        <w:tab/>
        <w:t>26.48</w:t>
      </w:r>
    </w:p>
    <w:p w14:paraId="33D31732" w14:textId="77777777" w:rsidR="00740FF6" w:rsidRPr="002B6B0D" w:rsidRDefault="00740FF6" w:rsidP="006E2336">
      <w:pPr>
        <w:pStyle w:val="ListParagraph"/>
        <w:numPr>
          <w:ilvl w:val="1"/>
          <w:numId w:val="31"/>
        </w:numPr>
        <w:spacing w:before="0" w:after="0"/>
      </w:pPr>
      <w:r w:rsidRPr="002B6B0D">
        <w:t>Likelihood of failure distributed between minimum of 1.000e-02 and maximum of 1.000e-02.</w:t>
      </w:r>
    </w:p>
    <w:p w14:paraId="442D9BED" w14:textId="77777777" w:rsidR="00740FF6" w:rsidRPr="002B6B0D" w:rsidRDefault="00740FF6" w:rsidP="006E2336">
      <w:pPr>
        <w:pStyle w:val="ListParagraph"/>
        <w:numPr>
          <w:ilvl w:val="2"/>
          <w:numId w:val="31"/>
        </w:numPr>
        <w:spacing w:before="0" w:after="0"/>
      </w:pPr>
      <w:r w:rsidRPr="002B6B0D">
        <w:t>Installation date between minimum of 1955-01-01 and maximum of 1955-01-01</w:t>
      </w:r>
    </w:p>
    <w:p w14:paraId="24C3A6DF" w14:textId="77777777" w:rsidR="00740FF6" w:rsidRPr="002B6B0D" w:rsidRDefault="00740FF6" w:rsidP="006E2336">
      <w:pPr>
        <w:pStyle w:val="ListParagraph"/>
        <w:numPr>
          <w:ilvl w:val="2"/>
          <w:numId w:val="31"/>
        </w:numPr>
        <w:spacing w:before="0" w:after="0"/>
      </w:pPr>
      <w:r w:rsidRPr="002B6B0D">
        <w:t>Pipe seam type of ERW</w:t>
      </w:r>
    </w:p>
    <w:p w14:paraId="00E56F57" w14:textId="77777777" w:rsidR="00740FF6" w:rsidRPr="002B6B0D" w:rsidRDefault="00740FF6" w:rsidP="006E2336">
      <w:pPr>
        <w:pStyle w:val="ListParagraph"/>
        <w:numPr>
          <w:ilvl w:val="2"/>
          <w:numId w:val="31"/>
        </w:numPr>
        <w:spacing w:before="0" w:after="0"/>
      </w:pPr>
      <w:r w:rsidRPr="002B6B0D">
        <w:t>Maximum Operating Stress percentage between minimum of 32.51 and maximum of 32.51% SMYS</w:t>
      </w:r>
    </w:p>
    <w:p w14:paraId="7CED042A" w14:textId="77777777" w:rsidR="00740FF6" w:rsidRPr="002B6B0D" w:rsidRDefault="00740FF6" w:rsidP="006E2336">
      <w:pPr>
        <w:pStyle w:val="ListParagraph"/>
        <w:numPr>
          <w:ilvl w:val="1"/>
          <w:numId w:val="31"/>
        </w:numPr>
        <w:spacing w:before="0" w:after="0"/>
      </w:pPr>
      <w:r w:rsidRPr="002B6B0D">
        <w:t>Consequence of failure distributed between minimum of $2.59 and maximum of $4.72MM</w:t>
      </w:r>
    </w:p>
    <w:p w14:paraId="2BC5BBDE" w14:textId="77777777" w:rsidR="00740FF6" w:rsidRPr="002B6B0D" w:rsidRDefault="00740FF6" w:rsidP="006E2336">
      <w:pPr>
        <w:pStyle w:val="ListParagraph"/>
        <w:numPr>
          <w:ilvl w:val="1"/>
          <w:numId w:val="31"/>
        </w:numPr>
        <w:spacing w:before="0" w:after="0"/>
      </w:pPr>
      <w:r w:rsidRPr="002B6B0D">
        <w:t>Total length driven by Environmental: 26.48 meters.</w:t>
      </w:r>
    </w:p>
    <w:p w14:paraId="5BC4F55C" w14:textId="77777777" w:rsidR="00740FF6" w:rsidRPr="002B6B0D" w:rsidRDefault="00740FF6" w:rsidP="006E2336">
      <w:pPr>
        <w:pStyle w:val="ListParagraph"/>
        <w:numPr>
          <w:ilvl w:val="1"/>
          <w:numId w:val="31"/>
        </w:numPr>
        <w:spacing w:before="0" w:after="0"/>
      </w:pPr>
      <w:r w:rsidRPr="002B6B0D">
        <w:t>Environmental Cost distributed between minimum of $2.33 and maximum of $4.44MM:</w:t>
      </w:r>
    </w:p>
    <w:p w14:paraId="2E05AFBA" w14:textId="77777777" w:rsidR="00740FF6" w:rsidRPr="002B6B0D" w:rsidRDefault="00740FF6" w:rsidP="006E2336">
      <w:pPr>
        <w:pStyle w:val="ListParagraph"/>
        <w:numPr>
          <w:ilvl w:val="2"/>
          <w:numId w:val="31"/>
        </w:numPr>
        <w:spacing w:before="0" w:after="0"/>
      </w:pPr>
      <w:r w:rsidRPr="002B6B0D">
        <w:t>Leak cost between minimum of $0.20 and maximum of $0.20MM</w:t>
      </w:r>
    </w:p>
    <w:p w14:paraId="2B333C3A" w14:textId="77777777" w:rsidR="00740FF6" w:rsidRPr="002B6B0D" w:rsidRDefault="00740FF6" w:rsidP="006E2336">
      <w:pPr>
        <w:pStyle w:val="ListParagraph"/>
        <w:numPr>
          <w:ilvl w:val="2"/>
          <w:numId w:val="31"/>
        </w:numPr>
        <w:spacing w:before="0" w:after="0"/>
      </w:pPr>
      <w:r w:rsidRPr="002B6B0D">
        <w:t>Leak spill volume between a minimum of 1853.91 and maximum of 1854.46 gallons</w:t>
      </w:r>
    </w:p>
    <w:p w14:paraId="679A45C0" w14:textId="77777777" w:rsidR="00740FF6" w:rsidRPr="002B6B0D" w:rsidRDefault="00740FF6" w:rsidP="006E2336">
      <w:pPr>
        <w:pStyle w:val="ListParagraph"/>
        <w:numPr>
          <w:ilvl w:val="2"/>
          <w:numId w:val="31"/>
        </w:numPr>
        <w:spacing w:before="0" w:after="0"/>
      </w:pPr>
      <w:r w:rsidRPr="002B6B0D">
        <w:t>Rupture cost between minimum of $25.67 and maximum of $25.68MM</w:t>
      </w:r>
    </w:p>
    <w:p w14:paraId="2472B7EF" w14:textId="77777777" w:rsidR="00740FF6" w:rsidRPr="002B6B0D" w:rsidRDefault="00740FF6" w:rsidP="006E2336">
      <w:pPr>
        <w:pStyle w:val="ListParagraph"/>
        <w:numPr>
          <w:ilvl w:val="2"/>
          <w:numId w:val="31"/>
        </w:numPr>
        <w:spacing w:before="0" w:after="0"/>
      </w:pPr>
      <w:r w:rsidRPr="002B6B0D">
        <w:t>Rupture spill volume is between a minimum of 242203.9 and maximum of 242275.67 gallons</w:t>
      </w:r>
    </w:p>
    <w:p w14:paraId="600715DA" w14:textId="77777777" w:rsidR="00740FF6" w:rsidRPr="002B6B0D" w:rsidRDefault="00740FF6" w:rsidP="006E2336">
      <w:pPr>
        <w:pStyle w:val="ListParagraph"/>
        <w:numPr>
          <w:ilvl w:val="2"/>
          <w:numId w:val="31"/>
        </w:numPr>
        <w:spacing w:before="0" w:after="0"/>
      </w:pPr>
      <w:r w:rsidRPr="002B6B0D">
        <w:t>Puncture cost between minimum of $6.46 and maximum of $6.46MM</w:t>
      </w:r>
    </w:p>
    <w:p w14:paraId="0ADE37B9" w14:textId="77777777" w:rsidR="00740FF6" w:rsidRPr="002B6B0D" w:rsidRDefault="00740FF6" w:rsidP="006E2336">
      <w:pPr>
        <w:pStyle w:val="ListParagraph"/>
        <w:numPr>
          <w:ilvl w:val="2"/>
          <w:numId w:val="31"/>
        </w:numPr>
        <w:spacing w:before="0" w:after="0"/>
      </w:pPr>
      <w:r w:rsidRPr="002B6B0D">
        <w:t>Puncture spill volume is between a minimum of 60915.28 and maximum of 60933.33 gallons</w:t>
      </w:r>
    </w:p>
    <w:p w14:paraId="0A0C5A6D" w14:textId="77777777" w:rsidR="00740FF6" w:rsidRPr="002B6B0D" w:rsidRDefault="00740FF6" w:rsidP="006E2336">
      <w:pPr>
        <w:pStyle w:val="ListParagraph"/>
        <w:numPr>
          <w:ilvl w:val="2"/>
          <w:numId w:val="31"/>
        </w:numPr>
        <w:spacing w:before="0" w:after="0"/>
      </w:pPr>
      <w:r w:rsidRPr="002B6B0D">
        <w:t xml:space="preserve">Land use distributed as </w:t>
      </w:r>
    </w:p>
    <w:p w14:paraId="16F5AD24" w14:textId="77777777" w:rsidR="00740FF6" w:rsidRDefault="00740FF6" w:rsidP="006E2336">
      <w:pPr>
        <w:pStyle w:val="ListParagraph"/>
        <w:numPr>
          <w:ilvl w:val="3"/>
          <w:numId w:val="31"/>
        </w:numPr>
        <w:spacing w:before="0" w:after="0"/>
      </w:pPr>
      <w:r w:rsidRPr="002B6B0D">
        <w:t>Agricultural: 26.48</w:t>
      </w:r>
    </w:p>
    <w:p w14:paraId="0062BABB" w14:textId="77777777" w:rsidR="00740FF6" w:rsidRDefault="00740FF6" w:rsidP="00127B7E"/>
    <w:p w14:paraId="40FCD9C6" w14:textId="5D34478C" w:rsidR="00085C49" w:rsidRDefault="00085C49" w:rsidP="00085C49">
      <w:pPr>
        <w:pStyle w:val="Appendix2"/>
      </w:pPr>
      <w:r>
        <w:t>Stress Corrosion Cracking Reportable Pipeline Segments</w:t>
      </w:r>
    </w:p>
    <w:p w14:paraId="39A9B3DB" w14:textId="3E65A4E9" w:rsidR="00085C49" w:rsidRDefault="00085C49" w:rsidP="00127B7E"/>
    <w:p w14:paraId="5C745C01" w14:textId="1AA61BA1" w:rsidR="00085C49" w:rsidRDefault="00085C49" w:rsidP="00085C49">
      <w:pPr>
        <w:pStyle w:val="Appendix3"/>
      </w:pPr>
      <w:r>
        <w:t>SCC Method 1b</w:t>
      </w:r>
    </w:p>
    <w:p w14:paraId="717EB252" w14:textId="3E189290" w:rsidR="00085C49" w:rsidRDefault="00085C49" w:rsidP="00127B7E"/>
    <w:p w14:paraId="606FDFE1" w14:textId="77777777" w:rsidR="006E2336" w:rsidRDefault="006E2336" w:rsidP="006E2336"/>
    <w:p w14:paraId="3EECA06B" w14:textId="77777777" w:rsidR="006E2336" w:rsidRPr="0098324B" w:rsidRDefault="006E2336" w:rsidP="006E2336">
      <w:pPr>
        <w:pStyle w:val="ListParagraph"/>
        <w:numPr>
          <w:ilvl w:val="0"/>
          <w:numId w:val="32"/>
        </w:numPr>
        <w:spacing w:before="0" w:after="0"/>
      </w:pPr>
      <w:r w:rsidRPr="0098324B">
        <w:t>"LONE ROCK TO DULWICH NPS 6</w:t>
      </w:r>
    </w:p>
    <w:p w14:paraId="16D2EF02" w14:textId="77777777" w:rsidR="006E2336" w:rsidRPr="0098324B" w:rsidRDefault="006E2336" w:rsidP="006E2336">
      <w:pPr>
        <w:pStyle w:val="ListParagraph"/>
        <w:numPr>
          <w:ilvl w:val="1"/>
          <w:numId w:val="32"/>
        </w:numPr>
        <w:spacing w:before="0" w:after="0"/>
      </w:pPr>
      <w:r w:rsidRPr="0098324B">
        <w:t>Total Cumulative Length (m):</w:t>
      </w:r>
      <w:r w:rsidRPr="0098324B">
        <w:tab/>
        <w:t>1965.71</w:t>
      </w:r>
    </w:p>
    <w:p w14:paraId="3527D3CD" w14:textId="77777777" w:rsidR="006E2336" w:rsidRPr="0098324B" w:rsidRDefault="006E2336" w:rsidP="006E2336">
      <w:pPr>
        <w:pStyle w:val="ListParagraph"/>
        <w:numPr>
          <w:ilvl w:val="1"/>
          <w:numId w:val="32"/>
        </w:numPr>
        <w:spacing w:before="0" w:after="0"/>
      </w:pPr>
      <w:r w:rsidRPr="0098324B">
        <w:t>Likelihood of failure distributed between minimum of 1.013e-02 and maximum of 2.726e-01.</w:t>
      </w:r>
    </w:p>
    <w:p w14:paraId="53F54287" w14:textId="77777777" w:rsidR="006E2336" w:rsidRPr="0098324B" w:rsidRDefault="006E2336" w:rsidP="006E2336">
      <w:pPr>
        <w:pStyle w:val="ListParagraph"/>
        <w:numPr>
          <w:ilvl w:val="2"/>
          <w:numId w:val="32"/>
        </w:numPr>
        <w:spacing w:before="0" w:after="0"/>
      </w:pPr>
      <w:r w:rsidRPr="0098324B">
        <w:t>ILI Date of 2017-04-10</w:t>
      </w:r>
    </w:p>
    <w:p w14:paraId="030613D5" w14:textId="77777777" w:rsidR="006E2336" w:rsidRPr="0098324B" w:rsidRDefault="006E2336" w:rsidP="006E2336">
      <w:pPr>
        <w:pStyle w:val="ListParagraph"/>
        <w:numPr>
          <w:ilvl w:val="2"/>
          <w:numId w:val="32"/>
        </w:numPr>
        <w:spacing w:before="0" w:after="0"/>
      </w:pPr>
      <w:r w:rsidRPr="0098324B">
        <w:t>ILI tool of MFL/Geometry</w:t>
      </w:r>
    </w:p>
    <w:p w14:paraId="1B337D3E" w14:textId="77777777" w:rsidR="006E2336" w:rsidRPr="0098324B" w:rsidRDefault="006E2336" w:rsidP="006E2336">
      <w:pPr>
        <w:pStyle w:val="ListParagraph"/>
        <w:numPr>
          <w:ilvl w:val="2"/>
          <w:numId w:val="32"/>
        </w:numPr>
        <w:spacing w:before="0" w:after="0"/>
      </w:pPr>
      <w:r w:rsidRPr="0098324B">
        <w:t>Anomalies identified 1963.0</w:t>
      </w:r>
    </w:p>
    <w:p w14:paraId="2158631C" w14:textId="77777777" w:rsidR="006E2336" w:rsidRPr="0098324B" w:rsidRDefault="006E2336" w:rsidP="006E2336">
      <w:pPr>
        <w:pStyle w:val="ListParagraph"/>
        <w:numPr>
          <w:ilvl w:val="2"/>
          <w:numId w:val="32"/>
        </w:numPr>
        <w:spacing w:before="0" w:after="0"/>
      </w:pPr>
      <w:r w:rsidRPr="0098324B">
        <w:lastRenderedPageBreak/>
        <w:t>Depth fraction between 0.1 and 0.36</w:t>
      </w:r>
    </w:p>
    <w:p w14:paraId="56DEDA66" w14:textId="77777777" w:rsidR="006E2336" w:rsidRPr="0098324B" w:rsidRDefault="006E2336" w:rsidP="006E2336">
      <w:pPr>
        <w:pStyle w:val="ListParagraph"/>
        <w:numPr>
          <w:ilvl w:val="2"/>
          <w:numId w:val="32"/>
        </w:numPr>
        <w:spacing w:before="0" w:after="0"/>
      </w:pPr>
      <w:r w:rsidRPr="0098324B">
        <w:t>Length between 4.0 mm and 10682.0</w:t>
      </w:r>
    </w:p>
    <w:p w14:paraId="3E6D61DB" w14:textId="77777777" w:rsidR="006E2336" w:rsidRPr="0098324B" w:rsidRDefault="006E2336" w:rsidP="006E2336">
      <w:pPr>
        <w:pStyle w:val="ListParagraph"/>
        <w:numPr>
          <w:ilvl w:val="1"/>
          <w:numId w:val="32"/>
        </w:numPr>
        <w:spacing w:before="0" w:after="0"/>
      </w:pPr>
      <w:r w:rsidRPr="0098324B">
        <w:t>Consequence of failure distributed between minimum of $1.02 and maximum of $13.41MM</w:t>
      </w:r>
    </w:p>
    <w:p w14:paraId="054FF07E" w14:textId="77777777" w:rsidR="006E2336" w:rsidRPr="0098324B" w:rsidRDefault="006E2336" w:rsidP="006E2336">
      <w:pPr>
        <w:pStyle w:val="ListParagraph"/>
        <w:numPr>
          <w:ilvl w:val="1"/>
          <w:numId w:val="32"/>
        </w:numPr>
        <w:spacing w:before="0" w:after="0"/>
      </w:pPr>
      <w:r w:rsidRPr="0098324B">
        <w:t>Total length driven by Safety: 202.41 meters.</w:t>
      </w:r>
    </w:p>
    <w:p w14:paraId="66C9D4C2" w14:textId="77777777" w:rsidR="006E2336" w:rsidRPr="0098324B" w:rsidRDefault="006E2336" w:rsidP="006E2336">
      <w:pPr>
        <w:pStyle w:val="ListParagraph"/>
        <w:numPr>
          <w:ilvl w:val="1"/>
          <w:numId w:val="32"/>
        </w:numPr>
        <w:spacing w:before="0" w:after="0"/>
      </w:pPr>
      <w:r w:rsidRPr="0098324B">
        <w:t>Safety Cost distributed between minimum of $0.00 and maximum of $12.11MM:</w:t>
      </w:r>
    </w:p>
    <w:p w14:paraId="67F3FF26" w14:textId="77777777" w:rsidR="006E2336" w:rsidRPr="0098324B" w:rsidRDefault="006E2336" w:rsidP="006E2336">
      <w:pPr>
        <w:pStyle w:val="ListParagraph"/>
        <w:numPr>
          <w:ilvl w:val="2"/>
          <w:numId w:val="32"/>
        </w:numPr>
        <w:spacing w:before="0" w:after="0"/>
      </w:pPr>
      <w:r w:rsidRPr="0098324B">
        <w:t>Leak cost between minimum of $0.00 and maximum of $12.11MM</w:t>
      </w:r>
    </w:p>
    <w:p w14:paraId="16904B7E" w14:textId="77777777" w:rsidR="006E2336" w:rsidRPr="0098324B" w:rsidRDefault="006E2336" w:rsidP="006E2336">
      <w:pPr>
        <w:pStyle w:val="ListParagraph"/>
        <w:numPr>
          <w:ilvl w:val="2"/>
          <w:numId w:val="32"/>
        </w:numPr>
        <w:spacing w:before="0" w:after="0"/>
      </w:pPr>
      <w:r w:rsidRPr="0098324B">
        <w:t>Leak scenario yielded 3.0 intersections with structures, with minimum of 1.26 and maximum of 1.26 of population impacted.</w:t>
      </w:r>
    </w:p>
    <w:p w14:paraId="38ACEFD3" w14:textId="77777777" w:rsidR="006E2336" w:rsidRPr="0098324B" w:rsidRDefault="006E2336" w:rsidP="006E2336">
      <w:pPr>
        <w:pStyle w:val="ListParagraph"/>
        <w:numPr>
          <w:ilvl w:val="2"/>
          <w:numId w:val="32"/>
        </w:numPr>
        <w:spacing w:before="0" w:after="0"/>
      </w:pPr>
      <w:r w:rsidRPr="0098324B">
        <w:t>Leak hazard radius distributed between minimum of 11.41 and maximum of 11.41 meters.</w:t>
      </w:r>
    </w:p>
    <w:p w14:paraId="5D793D54" w14:textId="77777777" w:rsidR="006E2336" w:rsidRPr="0098324B" w:rsidRDefault="006E2336" w:rsidP="006E2336">
      <w:pPr>
        <w:pStyle w:val="ListParagraph"/>
        <w:numPr>
          <w:ilvl w:val="2"/>
          <w:numId w:val="32"/>
        </w:numPr>
        <w:spacing w:before="0" w:after="0"/>
      </w:pPr>
      <w:r w:rsidRPr="0098324B">
        <w:t>Rupture cost between minimum of $0.00 and maximum of $12.11MM</w:t>
      </w:r>
    </w:p>
    <w:p w14:paraId="0F32AAE4" w14:textId="77777777" w:rsidR="006E2336" w:rsidRPr="0098324B" w:rsidRDefault="006E2336" w:rsidP="006E2336">
      <w:pPr>
        <w:pStyle w:val="ListParagraph"/>
        <w:numPr>
          <w:ilvl w:val="2"/>
          <w:numId w:val="32"/>
        </w:numPr>
        <w:spacing w:before="0" w:after="0"/>
      </w:pPr>
      <w:r w:rsidRPr="0098324B">
        <w:t>Rupture scenario yielded 11.0 intersections with structures, with minimum of 1.26 and maximum of 1.26 of population impacted</w:t>
      </w:r>
    </w:p>
    <w:p w14:paraId="25D2AB78" w14:textId="77777777" w:rsidR="006E2336" w:rsidRPr="0098324B" w:rsidRDefault="006E2336" w:rsidP="006E2336">
      <w:pPr>
        <w:pStyle w:val="ListParagraph"/>
        <w:numPr>
          <w:ilvl w:val="2"/>
          <w:numId w:val="32"/>
        </w:numPr>
        <w:spacing w:before="0" w:after="0"/>
      </w:pPr>
      <w:r w:rsidRPr="0098324B">
        <w:t>Rupture hazard radius distributed between minimum of 107.45 and maximum of 107.45 meters.</w:t>
      </w:r>
    </w:p>
    <w:p w14:paraId="1E08EEBE" w14:textId="77777777" w:rsidR="006E2336" w:rsidRPr="0098324B" w:rsidRDefault="006E2336" w:rsidP="006E2336">
      <w:pPr>
        <w:pStyle w:val="ListParagraph"/>
        <w:numPr>
          <w:ilvl w:val="2"/>
          <w:numId w:val="32"/>
        </w:numPr>
        <w:spacing w:before="0" w:after="0"/>
      </w:pPr>
      <w:r w:rsidRPr="0098324B">
        <w:t>Puncture cost between minimum of $0.00 and maximum of $12.11MM</w:t>
      </w:r>
    </w:p>
    <w:p w14:paraId="57BBA1D3" w14:textId="77777777" w:rsidR="006E2336" w:rsidRPr="0098324B" w:rsidRDefault="006E2336" w:rsidP="006E2336">
      <w:pPr>
        <w:pStyle w:val="ListParagraph"/>
        <w:numPr>
          <w:ilvl w:val="2"/>
          <w:numId w:val="32"/>
        </w:numPr>
        <w:spacing w:before="0" w:after="0"/>
      </w:pPr>
      <w:r w:rsidRPr="0098324B">
        <w:t>Puncture scenario yielded 5.0 intersections with structures, with minimum of 1.26 and maximum of 1.26 of population impacted</w:t>
      </w:r>
    </w:p>
    <w:p w14:paraId="543BFB56" w14:textId="77777777" w:rsidR="006E2336" w:rsidRPr="0098324B" w:rsidRDefault="006E2336" w:rsidP="006E2336">
      <w:pPr>
        <w:pStyle w:val="ListParagraph"/>
        <w:numPr>
          <w:ilvl w:val="2"/>
          <w:numId w:val="32"/>
        </w:numPr>
        <w:spacing w:before="0" w:after="0"/>
      </w:pPr>
      <w:r w:rsidRPr="0098324B">
        <w:t>Puncture hazard radius distributed between minimum of 46.39 and maximum of 46.39 meters.</w:t>
      </w:r>
    </w:p>
    <w:p w14:paraId="1C25EA5C" w14:textId="77777777" w:rsidR="006E2336" w:rsidRPr="0098324B" w:rsidRDefault="006E2336" w:rsidP="006E2336">
      <w:pPr>
        <w:pStyle w:val="ListParagraph"/>
        <w:numPr>
          <w:ilvl w:val="2"/>
          <w:numId w:val="32"/>
        </w:numPr>
        <w:spacing w:before="0" w:after="0"/>
      </w:pPr>
      <w:r w:rsidRPr="0098324B">
        <w:t>Product type is Condensate.</w:t>
      </w:r>
    </w:p>
    <w:p w14:paraId="759C9646" w14:textId="77777777" w:rsidR="006E2336" w:rsidRPr="0098324B" w:rsidRDefault="006E2336" w:rsidP="006E2336">
      <w:pPr>
        <w:pStyle w:val="ListParagraph"/>
        <w:numPr>
          <w:ilvl w:val="2"/>
          <w:numId w:val="32"/>
        </w:numPr>
        <w:spacing w:before="0" w:after="0"/>
      </w:pPr>
      <w:r w:rsidRPr="0098324B">
        <w:t>Class area location is/are 1.0.</w:t>
      </w:r>
    </w:p>
    <w:p w14:paraId="133DE6E1" w14:textId="77777777" w:rsidR="006E2336" w:rsidRPr="0098324B" w:rsidRDefault="006E2336" w:rsidP="006E2336">
      <w:pPr>
        <w:pStyle w:val="ListParagraph"/>
        <w:numPr>
          <w:ilvl w:val="1"/>
          <w:numId w:val="32"/>
        </w:numPr>
        <w:spacing w:before="0" w:after="0"/>
      </w:pPr>
      <w:r w:rsidRPr="0098324B">
        <w:t>Total length driven by Environmental: 1763.31 meters.</w:t>
      </w:r>
    </w:p>
    <w:p w14:paraId="48CF0B7F" w14:textId="77777777" w:rsidR="006E2336" w:rsidRPr="0098324B" w:rsidRDefault="006E2336" w:rsidP="006E2336">
      <w:pPr>
        <w:pStyle w:val="ListParagraph"/>
        <w:numPr>
          <w:ilvl w:val="1"/>
          <w:numId w:val="32"/>
        </w:numPr>
        <w:spacing w:before="0" w:after="0"/>
      </w:pPr>
      <w:r w:rsidRPr="0098324B">
        <w:t>Environmental Cost distributed between minimum of $0.80 and maximum of $1.46MM:</w:t>
      </w:r>
    </w:p>
    <w:p w14:paraId="49F8E519" w14:textId="77777777" w:rsidR="006E2336" w:rsidRPr="0098324B" w:rsidRDefault="006E2336" w:rsidP="006E2336">
      <w:pPr>
        <w:pStyle w:val="ListParagraph"/>
        <w:numPr>
          <w:ilvl w:val="2"/>
          <w:numId w:val="32"/>
        </w:numPr>
        <w:spacing w:before="0" w:after="0"/>
      </w:pPr>
      <w:r w:rsidRPr="0098324B">
        <w:t>Leak cost between minimum of $0.69 and maximum of $1.36MM</w:t>
      </w:r>
    </w:p>
    <w:p w14:paraId="6C79C160" w14:textId="77777777" w:rsidR="006E2336" w:rsidRPr="0098324B" w:rsidRDefault="006E2336" w:rsidP="006E2336">
      <w:pPr>
        <w:pStyle w:val="ListParagraph"/>
        <w:numPr>
          <w:ilvl w:val="2"/>
          <w:numId w:val="32"/>
        </w:numPr>
        <w:spacing w:before="0" w:after="0"/>
      </w:pPr>
      <w:r w:rsidRPr="0098324B">
        <w:t>Leak spill volume between a minimum of 6507.56 and maximum of 12852.25 gallons</w:t>
      </w:r>
    </w:p>
    <w:p w14:paraId="15FC8327" w14:textId="77777777" w:rsidR="006E2336" w:rsidRPr="0098324B" w:rsidRDefault="006E2336" w:rsidP="006E2336">
      <w:pPr>
        <w:pStyle w:val="ListParagraph"/>
        <w:numPr>
          <w:ilvl w:val="2"/>
          <w:numId w:val="32"/>
        </w:numPr>
        <w:spacing w:before="0" w:after="0"/>
      </w:pPr>
      <w:r w:rsidRPr="0098324B">
        <w:t>Rupture cost between minimum of $0.98 and maximum of $1.65MM</w:t>
      </w:r>
    </w:p>
    <w:p w14:paraId="13402BA3" w14:textId="77777777" w:rsidR="006E2336" w:rsidRPr="0098324B" w:rsidRDefault="006E2336" w:rsidP="006E2336">
      <w:pPr>
        <w:pStyle w:val="ListParagraph"/>
        <w:numPr>
          <w:ilvl w:val="2"/>
          <w:numId w:val="32"/>
        </w:numPr>
        <w:spacing w:before="0" w:after="0"/>
      </w:pPr>
      <w:r w:rsidRPr="0098324B">
        <w:t>Rupture spill volume is between a minimum of 9239.46 and maximum of 15545.55 gallons</w:t>
      </w:r>
    </w:p>
    <w:p w14:paraId="1FD6D619" w14:textId="77777777" w:rsidR="006E2336" w:rsidRPr="0098324B" w:rsidRDefault="006E2336" w:rsidP="006E2336">
      <w:pPr>
        <w:pStyle w:val="ListParagraph"/>
        <w:numPr>
          <w:ilvl w:val="2"/>
          <w:numId w:val="32"/>
        </w:numPr>
        <w:spacing w:before="0" w:after="0"/>
      </w:pPr>
      <w:r w:rsidRPr="0098324B">
        <w:t>Puncture cost between minimum of $0.69 and maximum of $1.36MM</w:t>
      </w:r>
    </w:p>
    <w:p w14:paraId="0FE0344F" w14:textId="77777777" w:rsidR="006E2336" w:rsidRPr="0098324B" w:rsidRDefault="006E2336" w:rsidP="006E2336">
      <w:pPr>
        <w:pStyle w:val="ListParagraph"/>
        <w:numPr>
          <w:ilvl w:val="2"/>
          <w:numId w:val="32"/>
        </w:numPr>
        <w:spacing w:before="0" w:after="0"/>
      </w:pPr>
      <w:r w:rsidRPr="0098324B">
        <w:t>Puncture spill volume is between a minimum of 6507.56 and maximum of 12852.25 gallons</w:t>
      </w:r>
    </w:p>
    <w:p w14:paraId="27436928" w14:textId="77777777" w:rsidR="006E2336" w:rsidRPr="0098324B" w:rsidRDefault="006E2336" w:rsidP="006E2336">
      <w:pPr>
        <w:pStyle w:val="ListParagraph"/>
        <w:numPr>
          <w:ilvl w:val="2"/>
          <w:numId w:val="32"/>
        </w:numPr>
        <w:spacing w:before="0" w:after="0"/>
      </w:pPr>
      <w:r w:rsidRPr="0098324B">
        <w:t xml:space="preserve">Land use distributed as </w:t>
      </w:r>
    </w:p>
    <w:p w14:paraId="6025EEAF" w14:textId="77777777" w:rsidR="006E2336" w:rsidRPr="0098324B" w:rsidRDefault="006E2336" w:rsidP="006E2336">
      <w:pPr>
        <w:pStyle w:val="ListParagraph"/>
        <w:numPr>
          <w:ilvl w:val="3"/>
          <w:numId w:val="32"/>
        </w:numPr>
        <w:spacing w:before="0" w:after="0"/>
      </w:pPr>
      <w:r w:rsidRPr="0098324B">
        <w:t>Agricultural: 1,120.80</w:t>
      </w:r>
    </w:p>
    <w:p w14:paraId="2A429088" w14:textId="77777777" w:rsidR="006E2336" w:rsidRPr="0098324B" w:rsidRDefault="006E2336" w:rsidP="006E2336">
      <w:pPr>
        <w:pStyle w:val="ListParagraph"/>
        <w:numPr>
          <w:ilvl w:val="3"/>
          <w:numId w:val="32"/>
        </w:numPr>
        <w:spacing w:before="0" w:after="0"/>
      </w:pPr>
      <w:r w:rsidRPr="0098324B">
        <w:t>Remote: 844.91</w:t>
      </w:r>
    </w:p>
    <w:p w14:paraId="56AF8CE5" w14:textId="77777777" w:rsidR="006E2336" w:rsidRPr="0098324B" w:rsidRDefault="006E2336" w:rsidP="006E2336">
      <w:pPr>
        <w:pStyle w:val="ListParagraph"/>
        <w:numPr>
          <w:ilvl w:val="0"/>
          <w:numId w:val="32"/>
        </w:numPr>
        <w:spacing w:before="0" w:after="0"/>
      </w:pPr>
      <w:r w:rsidRPr="0098324B">
        <w:t>"UNITY TO LONE ROCK NPS 4</w:t>
      </w:r>
    </w:p>
    <w:p w14:paraId="27BCFEB7" w14:textId="77777777" w:rsidR="006E2336" w:rsidRPr="0098324B" w:rsidRDefault="006E2336" w:rsidP="006E2336">
      <w:pPr>
        <w:pStyle w:val="ListParagraph"/>
        <w:numPr>
          <w:ilvl w:val="1"/>
          <w:numId w:val="32"/>
        </w:numPr>
        <w:spacing w:before="0" w:after="0"/>
      </w:pPr>
      <w:r w:rsidRPr="0098324B">
        <w:t>Total Cumulative Length (m):</w:t>
      </w:r>
      <w:r w:rsidRPr="0098324B">
        <w:tab/>
        <w:t>1439.69</w:t>
      </w:r>
    </w:p>
    <w:p w14:paraId="18847DF0" w14:textId="77777777" w:rsidR="006E2336" w:rsidRPr="0098324B" w:rsidRDefault="006E2336" w:rsidP="006E2336">
      <w:pPr>
        <w:pStyle w:val="ListParagraph"/>
        <w:numPr>
          <w:ilvl w:val="1"/>
          <w:numId w:val="32"/>
        </w:numPr>
        <w:spacing w:before="0" w:after="0"/>
      </w:pPr>
      <w:r w:rsidRPr="0098324B">
        <w:t>Likelihood of failure distributed between minimum of 1.399e-03 and maximum of 4.713e-01.</w:t>
      </w:r>
    </w:p>
    <w:p w14:paraId="2DE0104B" w14:textId="77777777" w:rsidR="006E2336" w:rsidRPr="0098324B" w:rsidRDefault="006E2336" w:rsidP="006E2336">
      <w:pPr>
        <w:pStyle w:val="ListParagraph"/>
        <w:numPr>
          <w:ilvl w:val="2"/>
          <w:numId w:val="32"/>
        </w:numPr>
        <w:spacing w:before="0" w:after="0"/>
      </w:pPr>
      <w:r w:rsidRPr="0098324B">
        <w:t>ILI Date of 2017-04-25</w:t>
      </w:r>
    </w:p>
    <w:p w14:paraId="07DDD841" w14:textId="77777777" w:rsidR="006E2336" w:rsidRPr="0098324B" w:rsidRDefault="006E2336" w:rsidP="006E2336">
      <w:pPr>
        <w:pStyle w:val="ListParagraph"/>
        <w:numPr>
          <w:ilvl w:val="2"/>
          <w:numId w:val="32"/>
        </w:numPr>
        <w:spacing w:before="0" w:after="0"/>
      </w:pPr>
      <w:r w:rsidRPr="0098324B">
        <w:t>ILI tool of MFL/Geometry</w:t>
      </w:r>
    </w:p>
    <w:p w14:paraId="64BDE245" w14:textId="77777777" w:rsidR="006E2336" w:rsidRPr="0098324B" w:rsidRDefault="006E2336" w:rsidP="006E2336">
      <w:pPr>
        <w:pStyle w:val="ListParagraph"/>
        <w:numPr>
          <w:ilvl w:val="2"/>
          <w:numId w:val="32"/>
        </w:numPr>
        <w:spacing w:before="0" w:after="0"/>
      </w:pPr>
      <w:r w:rsidRPr="0098324B">
        <w:t>Anomalies identified 1575.0</w:t>
      </w:r>
    </w:p>
    <w:p w14:paraId="639E54CB" w14:textId="77777777" w:rsidR="006E2336" w:rsidRPr="0098324B" w:rsidRDefault="006E2336" w:rsidP="006E2336">
      <w:pPr>
        <w:pStyle w:val="ListParagraph"/>
        <w:numPr>
          <w:ilvl w:val="2"/>
          <w:numId w:val="32"/>
        </w:numPr>
        <w:spacing w:before="0" w:after="0"/>
      </w:pPr>
      <w:r w:rsidRPr="0098324B">
        <w:t>Depth fraction between 0.11 and 0.49</w:t>
      </w:r>
    </w:p>
    <w:p w14:paraId="4C27E6E2" w14:textId="77777777" w:rsidR="006E2336" w:rsidRPr="0098324B" w:rsidRDefault="006E2336" w:rsidP="006E2336">
      <w:pPr>
        <w:pStyle w:val="ListParagraph"/>
        <w:numPr>
          <w:ilvl w:val="2"/>
          <w:numId w:val="32"/>
        </w:numPr>
        <w:spacing w:before="0" w:after="0"/>
      </w:pPr>
      <w:r w:rsidRPr="0098324B">
        <w:t>Length between 4.0 mm and 3196.0</w:t>
      </w:r>
    </w:p>
    <w:p w14:paraId="31D13E99" w14:textId="77777777" w:rsidR="006E2336" w:rsidRPr="0098324B" w:rsidRDefault="006E2336" w:rsidP="006E2336">
      <w:pPr>
        <w:pStyle w:val="ListParagraph"/>
        <w:numPr>
          <w:ilvl w:val="1"/>
          <w:numId w:val="32"/>
        </w:numPr>
        <w:spacing w:before="0" w:after="0"/>
      </w:pPr>
      <w:r w:rsidRPr="0098324B">
        <w:t>Consequence of failure distributed between minimum of $10.01 and maximum of $20.28MM</w:t>
      </w:r>
    </w:p>
    <w:p w14:paraId="435B4CE6" w14:textId="77777777" w:rsidR="006E2336" w:rsidRPr="0098324B" w:rsidRDefault="006E2336" w:rsidP="006E2336">
      <w:pPr>
        <w:pStyle w:val="ListParagraph"/>
        <w:numPr>
          <w:ilvl w:val="1"/>
          <w:numId w:val="32"/>
        </w:numPr>
        <w:spacing w:before="0" w:after="0"/>
      </w:pPr>
      <w:r w:rsidRPr="0098324B">
        <w:t>Total length driven by Environmental: 1439.69 meters.</w:t>
      </w:r>
    </w:p>
    <w:p w14:paraId="20A1DAD0" w14:textId="77777777" w:rsidR="006E2336" w:rsidRPr="0098324B" w:rsidRDefault="006E2336" w:rsidP="006E2336">
      <w:pPr>
        <w:pStyle w:val="ListParagraph"/>
        <w:numPr>
          <w:ilvl w:val="1"/>
          <w:numId w:val="32"/>
        </w:numPr>
        <w:spacing w:before="0" w:after="0"/>
      </w:pPr>
      <w:r w:rsidRPr="0098324B">
        <w:t>Environmental Cost distributed between minimum of $9.70 and maximum of $19.92MM:</w:t>
      </w:r>
    </w:p>
    <w:p w14:paraId="7C542D6F" w14:textId="77777777" w:rsidR="006E2336" w:rsidRPr="0098324B" w:rsidRDefault="006E2336" w:rsidP="006E2336">
      <w:pPr>
        <w:pStyle w:val="ListParagraph"/>
        <w:numPr>
          <w:ilvl w:val="2"/>
          <w:numId w:val="32"/>
        </w:numPr>
        <w:spacing w:before="0" w:after="0"/>
      </w:pPr>
      <w:r w:rsidRPr="0098324B">
        <w:t>Leak cost between minimum of $0.21 and maximum of $0.37MM</w:t>
      </w:r>
    </w:p>
    <w:p w14:paraId="445FED4A" w14:textId="77777777" w:rsidR="006E2336" w:rsidRPr="0098324B" w:rsidRDefault="006E2336" w:rsidP="006E2336">
      <w:pPr>
        <w:pStyle w:val="ListParagraph"/>
        <w:numPr>
          <w:ilvl w:val="2"/>
          <w:numId w:val="32"/>
        </w:numPr>
        <w:spacing w:before="0" w:after="0"/>
      </w:pPr>
      <w:r w:rsidRPr="0098324B">
        <w:lastRenderedPageBreak/>
        <w:t>Leak spill volume between a minimum of 1972.39 and maximum of 2569.18 gallons</w:t>
      </w:r>
    </w:p>
    <w:p w14:paraId="2F1F145D" w14:textId="77777777" w:rsidR="006E2336" w:rsidRPr="0098324B" w:rsidRDefault="006E2336" w:rsidP="006E2336">
      <w:pPr>
        <w:pStyle w:val="ListParagraph"/>
        <w:numPr>
          <w:ilvl w:val="2"/>
          <w:numId w:val="32"/>
        </w:numPr>
        <w:spacing w:before="0" w:after="0"/>
      </w:pPr>
      <w:r w:rsidRPr="0098324B">
        <w:t>Rupture cost between minimum of $27.31 and maximum of $47.98MM</w:t>
      </w:r>
    </w:p>
    <w:p w14:paraId="565CFD83" w14:textId="77777777" w:rsidR="006E2336" w:rsidRPr="0098324B" w:rsidRDefault="006E2336" w:rsidP="006E2336">
      <w:pPr>
        <w:pStyle w:val="ListParagraph"/>
        <w:numPr>
          <w:ilvl w:val="2"/>
          <w:numId w:val="32"/>
        </w:numPr>
        <w:spacing w:before="0" w:after="0"/>
      </w:pPr>
      <w:r w:rsidRPr="0098324B">
        <w:t>Rupture spill volume is between a minimum of 257682.32 and maximum of 335650.0 gallons</w:t>
      </w:r>
    </w:p>
    <w:p w14:paraId="4876809A" w14:textId="77777777" w:rsidR="006E2336" w:rsidRPr="0098324B" w:rsidRDefault="006E2336" w:rsidP="006E2336">
      <w:pPr>
        <w:pStyle w:val="ListParagraph"/>
        <w:numPr>
          <w:ilvl w:val="2"/>
          <w:numId w:val="32"/>
        </w:numPr>
        <w:spacing w:before="0" w:after="0"/>
      </w:pPr>
      <w:r w:rsidRPr="0098324B">
        <w:t>Puncture cost between minimum of $6.87 and maximum of $12.07MM</w:t>
      </w:r>
    </w:p>
    <w:p w14:paraId="05307103" w14:textId="77777777" w:rsidR="006E2336" w:rsidRPr="0098324B" w:rsidRDefault="006E2336" w:rsidP="006E2336">
      <w:pPr>
        <w:pStyle w:val="ListParagraph"/>
        <w:numPr>
          <w:ilvl w:val="2"/>
          <w:numId w:val="32"/>
        </w:numPr>
        <w:spacing w:before="0" w:after="0"/>
      </w:pPr>
      <w:r w:rsidRPr="0098324B">
        <w:t>Puncture spill volume is between a minimum of 64808.16 and maximum of 84417.35 gallons</w:t>
      </w:r>
    </w:p>
    <w:p w14:paraId="2E6C2422" w14:textId="77777777" w:rsidR="006E2336" w:rsidRPr="0098324B" w:rsidRDefault="006E2336" w:rsidP="006E2336">
      <w:pPr>
        <w:pStyle w:val="ListParagraph"/>
        <w:numPr>
          <w:ilvl w:val="2"/>
          <w:numId w:val="32"/>
        </w:numPr>
        <w:spacing w:before="0" w:after="0"/>
      </w:pPr>
      <w:r w:rsidRPr="0098324B">
        <w:t xml:space="preserve">Land use distributed as </w:t>
      </w:r>
    </w:p>
    <w:p w14:paraId="05B2EDFE" w14:textId="77777777" w:rsidR="006E2336" w:rsidRPr="0098324B" w:rsidRDefault="006E2336" w:rsidP="006E2336">
      <w:pPr>
        <w:pStyle w:val="ListParagraph"/>
        <w:numPr>
          <w:ilvl w:val="3"/>
          <w:numId w:val="32"/>
        </w:numPr>
        <w:spacing w:before="0" w:after="0"/>
      </w:pPr>
      <w:r w:rsidRPr="0098324B">
        <w:t>Agricultural: 897.92</w:t>
      </w:r>
    </w:p>
    <w:p w14:paraId="3C60E13F" w14:textId="77777777" w:rsidR="006E2336" w:rsidRPr="0098324B" w:rsidRDefault="006E2336" w:rsidP="006E2336">
      <w:pPr>
        <w:pStyle w:val="ListParagraph"/>
        <w:numPr>
          <w:ilvl w:val="3"/>
          <w:numId w:val="32"/>
        </w:numPr>
        <w:spacing w:before="0" w:after="0"/>
      </w:pPr>
      <w:r w:rsidRPr="0098324B">
        <w:t>Remote: 537.36</w:t>
      </w:r>
    </w:p>
    <w:p w14:paraId="6BADFBA9" w14:textId="77777777" w:rsidR="006E2336" w:rsidRPr="0098324B" w:rsidRDefault="006E2336" w:rsidP="006E2336">
      <w:pPr>
        <w:pStyle w:val="ListParagraph"/>
        <w:numPr>
          <w:ilvl w:val="3"/>
          <w:numId w:val="32"/>
        </w:numPr>
        <w:spacing w:before="0" w:after="0"/>
      </w:pPr>
      <w:r w:rsidRPr="0098324B">
        <w:t>Water Course: 4.41</w:t>
      </w:r>
    </w:p>
    <w:p w14:paraId="0C9C7111" w14:textId="77777777" w:rsidR="006E2336" w:rsidRPr="0098324B" w:rsidRDefault="006E2336" w:rsidP="006E2336">
      <w:pPr>
        <w:pStyle w:val="ListParagraph"/>
        <w:numPr>
          <w:ilvl w:val="0"/>
          <w:numId w:val="32"/>
        </w:numPr>
        <w:spacing w:before="0" w:after="0"/>
      </w:pPr>
      <w:r w:rsidRPr="0098324B">
        <w:t>"CACTUS LAKE TO KERROBERT NPS 10</w:t>
      </w:r>
    </w:p>
    <w:p w14:paraId="68AA5797" w14:textId="77777777" w:rsidR="006E2336" w:rsidRPr="0098324B" w:rsidRDefault="006E2336" w:rsidP="006E2336">
      <w:pPr>
        <w:pStyle w:val="ListParagraph"/>
        <w:numPr>
          <w:ilvl w:val="1"/>
          <w:numId w:val="32"/>
        </w:numPr>
        <w:spacing w:before="0" w:after="0"/>
      </w:pPr>
      <w:r w:rsidRPr="0098324B">
        <w:t>Total Cumulative Length (m):</w:t>
      </w:r>
      <w:r w:rsidRPr="0098324B">
        <w:tab/>
        <w:t>1347.24</w:t>
      </w:r>
    </w:p>
    <w:p w14:paraId="69EF2175" w14:textId="77777777" w:rsidR="006E2336" w:rsidRPr="0098324B" w:rsidRDefault="006E2336" w:rsidP="006E2336">
      <w:pPr>
        <w:pStyle w:val="ListParagraph"/>
        <w:numPr>
          <w:ilvl w:val="1"/>
          <w:numId w:val="32"/>
        </w:numPr>
        <w:spacing w:before="0" w:after="0"/>
      </w:pPr>
      <w:r w:rsidRPr="0098324B">
        <w:t>Likelihood of failure distributed between minimum of 1.050e-02 and maximum of 9.468e-01.</w:t>
      </w:r>
    </w:p>
    <w:p w14:paraId="15E36B09" w14:textId="77777777" w:rsidR="006E2336" w:rsidRPr="0098324B" w:rsidRDefault="006E2336" w:rsidP="006E2336">
      <w:pPr>
        <w:pStyle w:val="ListParagraph"/>
        <w:numPr>
          <w:ilvl w:val="2"/>
          <w:numId w:val="32"/>
        </w:numPr>
        <w:spacing w:before="0" w:after="0"/>
      </w:pPr>
      <w:r w:rsidRPr="0098324B">
        <w:t>ILI Date of 2017-07-27</w:t>
      </w:r>
    </w:p>
    <w:p w14:paraId="508DF077" w14:textId="77777777" w:rsidR="006E2336" w:rsidRPr="0098324B" w:rsidRDefault="006E2336" w:rsidP="006E2336">
      <w:pPr>
        <w:pStyle w:val="ListParagraph"/>
        <w:numPr>
          <w:ilvl w:val="2"/>
          <w:numId w:val="32"/>
        </w:numPr>
        <w:spacing w:before="0" w:after="0"/>
      </w:pPr>
      <w:r w:rsidRPr="0098324B">
        <w:t>ILI tool of MFL/Geometry</w:t>
      </w:r>
    </w:p>
    <w:p w14:paraId="704EE7E9" w14:textId="77777777" w:rsidR="006E2336" w:rsidRPr="0098324B" w:rsidRDefault="006E2336" w:rsidP="006E2336">
      <w:pPr>
        <w:pStyle w:val="ListParagraph"/>
        <w:numPr>
          <w:ilvl w:val="2"/>
          <w:numId w:val="32"/>
        </w:numPr>
        <w:spacing w:before="0" w:after="0"/>
      </w:pPr>
      <w:r w:rsidRPr="0098324B">
        <w:t>Anomalies identified 4182.0</w:t>
      </w:r>
    </w:p>
    <w:p w14:paraId="1E23B7F4" w14:textId="77777777" w:rsidR="006E2336" w:rsidRPr="0098324B" w:rsidRDefault="006E2336" w:rsidP="006E2336">
      <w:pPr>
        <w:pStyle w:val="ListParagraph"/>
        <w:numPr>
          <w:ilvl w:val="2"/>
          <w:numId w:val="32"/>
        </w:numPr>
        <w:spacing w:before="0" w:after="0"/>
      </w:pPr>
      <w:r w:rsidRPr="0098324B">
        <w:t>Depth fraction between 0.12 and 0.47</w:t>
      </w:r>
    </w:p>
    <w:p w14:paraId="5B54CB1B" w14:textId="77777777" w:rsidR="006E2336" w:rsidRPr="0098324B" w:rsidRDefault="006E2336" w:rsidP="006E2336">
      <w:pPr>
        <w:pStyle w:val="ListParagraph"/>
        <w:numPr>
          <w:ilvl w:val="2"/>
          <w:numId w:val="32"/>
        </w:numPr>
        <w:spacing w:before="0" w:after="0"/>
      </w:pPr>
      <w:r w:rsidRPr="0098324B">
        <w:t>Length between 4.0 mm and 3256.0</w:t>
      </w:r>
    </w:p>
    <w:p w14:paraId="5F009EE0" w14:textId="77777777" w:rsidR="006E2336" w:rsidRPr="0098324B" w:rsidRDefault="006E2336" w:rsidP="006E2336">
      <w:pPr>
        <w:pStyle w:val="ListParagraph"/>
        <w:numPr>
          <w:ilvl w:val="1"/>
          <w:numId w:val="32"/>
        </w:numPr>
        <w:spacing w:before="0" w:after="0"/>
      </w:pPr>
      <w:r w:rsidRPr="0098324B">
        <w:t>Consequence of failure distributed between minimum of $0.61 and maximum of $4.39MM</w:t>
      </w:r>
    </w:p>
    <w:p w14:paraId="35DBEFF0" w14:textId="77777777" w:rsidR="006E2336" w:rsidRPr="0098324B" w:rsidRDefault="006E2336" w:rsidP="006E2336">
      <w:pPr>
        <w:pStyle w:val="ListParagraph"/>
        <w:numPr>
          <w:ilvl w:val="1"/>
          <w:numId w:val="32"/>
        </w:numPr>
        <w:spacing w:before="0" w:after="0"/>
      </w:pPr>
      <w:r w:rsidRPr="0098324B">
        <w:t>Total length driven by Environmental: 1347.24 meters.</w:t>
      </w:r>
    </w:p>
    <w:p w14:paraId="519087A1" w14:textId="77777777" w:rsidR="006E2336" w:rsidRPr="0098324B" w:rsidRDefault="006E2336" w:rsidP="006E2336">
      <w:pPr>
        <w:pStyle w:val="ListParagraph"/>
        <w:numPr>
          <w:ilvl w:val="1"/>
          <w:numId w:val="32"/>
        </w:numPr>
        <w:spacing w:before="0" w:after="0"/>
      </w:pPr>
      <w:r w:rsidRPr="0098324B">
        <w:t>Environmental Cost distributed between minimum of $0.38 and maximum of $4.13MM:</w:t>
      </w:r>
    </w:p>
    <w:p w14:paraId="30B0033B" w14:textId="77777777" w:rsidR="006E2336" w:rsidRPr="0098324B" w:rsidRDefault="006E2336" w:rsidP="006E2336">
      <w:pPr>
        <w:pStyle w:val="ListParagraph"/>
        <w:numPr>
          <w:ilvl w:val="2"/>
          <w:numId w:val="32"/>
        </w:numPr>
        <w:spacing w:before="0" w:after="0"/>
      </w:pPr>
      <w:r w:rsidRPr="0098324B">
        <w:t>Leak cost between minimum of $0.22 and maximum of $0.28MM</w:t>
      </w:r>
    </w:p>
    <w:p w14:paraId="6B78BCCE" w14:textId="77777777" w:rsidR="006E2336" w:rsidRPr="0098324B" w:rsidRDefault="006E2336" w:rsidP="006E2336">
      <w:pPr>
        <w:pStyle w:val="ListParagraph"/>
        <w:numPr>
          <w:ilvl w:val="2"/>
          <w:numId w:val="32"/>
        </w:numPr>
        <w:spacing w:before="0" w:after="0"/>
      </w:pPr>
      <w:r w:rsidRPr="0098324B">
        <w:t>Leak spill volume between a minimum of 2039.55 and maximum of 2686.48 gallons</w:t>
      </w:r>
    </w:p>
    <w:p w14:paraId="11F02AE4" w14:textId="77777777" w:rsidR="006E2336" w:rsidRPr="0098324B" w:rsidRDefault="006E2336" w:rsidP="006E2336">
      <w:pPr>
        <w:pStyle w:val="ListParagraph"/>
        <w:numPr>
          <w:ilvl w:val="2"/>
          <w:numId w:val="32"/>
        </w:numPr>
        <w:spacing w:before="0" w:after="0"/>
      </w:pPr>
      <w:r w:rsidRPr="0098324B">
        <w:t>Rupture cost between minimum of $0.43 and maximum of $6.08MM</w:t>
      </w:r>
    </w:p>
    <w:p w14:paraId="45AA30A3" w14:textId="77777777" w:rsidR="006E2336" w:rsidRPr="0098324B" w:rsidRDefault="006E2336" w:rsidP="006E2336">
      <w:pPr>
        <w:pStyle w:val="ListParagraph"/>
        <w:numPr>
          <w:ilvl w:val="2"/>
          <w:numId w:val="32"/>
        </w:numPr>
        <w:spacing w:before="0" w:after="0"/>
      </w:pPr>
      <w:r w:rsidRPr="0098324B">
        <w:t>Rupture spill volume is between a minimum of 4071.35 and maximum of 57372.97 gallons</w:t>
      </w:r>
    </w:p>
    <w:p w14:paraId="2D18C5D1" w14:textId="77777777" w:rsidR="006E2336" w:rsidRPr="0098324B" w:rsidRDefault="006E2336" w:rsidP="006E2336">
      <w:pPr>
        <w:pStyle w:val="ListParagraph"/>
        <w:numPr>
          <w:ilvl w:val="2"/>
          <w:numId w:val="32"/>
        </w:numPr>
        <w:spacing w:before="0" w:after="0"/>
      </w:pPr>
      <w:r w:rsidRPr="0098324B">
        <w:t>Puncture cost between minimum of $7.10 and maximum of $9.36MM</w:t>
      </w:r>
    </w:p>
    <w:p w14:paraId="2A69AC48" w14:textId="77777777" w:rsidR="006E2336" w:rsidRPr="0098324B" w:rsidRDefault="006E2336" w:rsidP="006E2336">
      <w:pPr>
        <w:pStyle w:val="ListParagraph"/>
        <w:numPr>
          <w:ilvl w:val="2"/>
          <w:numId w:val="32"/>
        </w:numPr>
        <w:spacing w:before="0" w:after="0"/>
      </w:pPr>
      <w:r w:rsidRPr="0098324B">
        <w:t>Puncture spill volume is between a minimum of 67015.13 and maximum of 88271.77 gallons</w:t>
      </w:r>
    </w:p>
    <w:p w14:paraId="33031954" w14:textId="77777777" w:rsidR="006E2336" w:rsidRPr="0098324B" w:rsidRDefault="006E2336" w:rsidP="006E2336">
      <w:pPr>
        <w:pStyle w:val="ListParagraph"/>
        <w:numPr>
          <w:ilvl w:val="2"/>
          <w:numId w:val="32"/>
        </w:numPr>
        <w:spacing w:before="0" w:after="0"/>
      </w:pPr>
      <w:r w:rsidRPr="0098324B">
        <w:t xml:space="preserve">Land use distributed as </w:t>
      </w:r>
    </w:p>
    <w:p w14:paraId="18EF76D2" w14:textId="77777777" w:rsidR="006E2336" w:rsidRPr="0098324B" w:rsidRDefault="006E2336" w:rsidP="006E2336">
      <w:pPr>
        <w:pStyle w:val="ListParagraph"/>
        <w:numPr>
          <w:ilvl w:val="3"/>
          <w:numId w:val="32"/>
        </w:numPr>
        <w:spacing w:before="0" w:after="0"/>
      </w:pPr>
      <w:r w:rsidRPr="0098324B">
        <w:t>Agricultural: 1,017.32</w:t>
      </w:r>
    </w:p>
    <w:p w14:paraId="35AE1ED2" w14:textId="77777777" w:rsidR="006E2336" w:rsidRPr="0098324B" w:rsidRDefault="006E2336" w:rsidP="006E2336">
      <w:pPr>
        <w:pStyle w:val="ListParagraph"/>
        <w:numPr>
          <w:ilvl w:val="3"/>
          <w:numId w:val="32"/>
        </w:numPr>
        <w:spacing w:before="0" w:after="0"/>
      </w:pPr>
      <w:r w:rsidRPr="0098324B">
        <w:t>Remote: 329.92</w:t>
      </w:r>
    </w:p>
    <w:p w14:paraId="73E13188" w14:textId="77777777" w:rsidR="006E2336" w:rsidRPr="0098324B" w:rsidRDefault="006E2336" w:rsidP="006E2336">
      <w:pPr>
        <w:pStyle w:val="ListParagraph"/>
        <w:numPr>
          <w:ilvl w:val="0"/>
          <w:numId w:val="32"/>
        </w:numPr>
        <w:spacing w:before="0" w:after="0"/>
      </w:pPr>
      <w:r w:rsidRPr="0098324B">
        <w:t>"NORTH FERRIER 08-20 TO 09-27 NPS 8</w:t>
      </w:r>
    </w:p>
    <w:p w14:paraId="2136270B" w14:textId="77777777" w:rsidR="006E2336" w:rsidRPr="0098324B" w:rsidRDefault="006E2336" w:rsidP="006E2336">
      <w:pPr>
        <w:pStyle w:val="ListParagraph"/>
        <w:numPr>
          <w:ilvl w:val="1"/>
          <w:numId w:val="32"/>
        </w:numPr>
        <w:spacing w:before="0" w:after="0"/>
      </w:pPr>
      <w:r w:rsidRPr="0098324B">
        <w:t>Total Cumulative Length (m):</w:t>
      </w:r>
      <w:r w:rsidRPr="0098324B">
        <w:tab/>
        <w:t>599.86</w:t>
      </w:r>
    </w:p>
    <w:p w14:paraId="3584958E" w14:textId="77777777" w:rsidR="006E2336" w:rsidRPr="0098324B" w:rsidRDefault="006E2336" w:rsidP="006E2336">
      <w:pPr>
        <w:pStyle w:val="ListParagraph"/>
        <w:numPr>
          <w:ilvl w:val="1"/>
          <w:numId w:val="32"/>
        </w:numPr>
        <w:spacing w:before="0" w:after="0"/>
      </w:pPr>
      <w:r w:rsidRPr="0098324B">
        <w:t>Likelihood of failure distributed between minimum of 1.150e-02 and maximum of 7.381e-01.</w:t>
      </w:r>
    </w:p>
    <w:p w14:paraId="3A6A4A25" w14:textId="77777777" w:rsidR="006E2336" w:rsidRPr="0098324B" w:rsidRDefault="006E2336" w:rsidP="006E2336">
      <w:pPr>
        <w:pStyle w:val="ListParagraph"/>
        <w:numPr>
          <w:ilvl w:val="2"/>
          <w:numId w:val="32"/>
        </w:numPr>
        <w:spacing w:before="0" w:after="0"/>
      </w:pPr>
      <w:r w:rsidRPr="0098324B">
        <w:t>ILI Date of 2019-05-01</w:t>
      </w:r>
    </w:p>
    <w:p w14:paraId="1AAB33F4" w14:textId="77777777" w:rsidR="006E2336" w:rsidRPr="0098324B" w:rsidRDefault="006E2336" w:rsidP="006E2336">
      <w:pPr>
        <w:pStyle w:val="ListParagraph"/>
        <w:numPr>
          <w:ilvl w:val="2"/>
          <w:numId w:val="32"/>
        </w:numPr>
        <w:spacing w:before="0" w:after="0"/>
      </w:pPr>
      <w:r w:rsidRPr="0098324B">
        <w:t>ILI tool of MFL/AFD/Geometry</w:t>
      </w:r>
    </w:p>
    <w:p w14:paraId="34F4C832" w14:textId="77777777" w:rsidR="006E2336" w:rsidRPr="0098324B" w:rsidRDefault="006E2336" w:rsidP="006E2336">
      <w:pPr>
        <w:pStyle w:val="ListParagraph"/>
        <w:numPr>
          <w:ilvl w:val="2"/>
          <w:numId w:val="32"/>
        </w:numPr>
        <w:spacing w:before="0" w:after="0"/>
      </w:pPr>
      <w:r w:rsidRPr="0098324B">
        <w:t>Anomalies identified 2051.0</w:t>
      </w:r>
    </w:p>
    <w:p w14:paraId="2DB0F49E" w14:textId="77777777" w:rsidR="006E2336" w:rsidRPr="0098324B" w:rsidRDefault="006E2336" w:rsidP="006E2336">
      <w:pPr>
        <w:pStyle w:val="ListParagraph"/>
        <w:numPr>
          <w:ilvl w:val="2"/>
          <w:numId w:val="32"/>
        </w:numPr>
        <w:spacing w:before="0" w:after="0"/>
      </w:pPr>
      <w:r w:rsidRPr="0098324B">
        <w:t>Depth fraction between 0.1 and 0.5</w:t>
      </w:r>
    </w:p>
    <w:p w14:paraId="78A50BB1" w14:textId="77777777" w:rsidR="006E2336" w:rsidRPr="0098324B" w:rsidRDefault="006E2336" w:rsidP="006E2336">
      <w:pPr>
        <w:pStyle w:val="ListParagraph"/>
        <w:numPr>
          <w:ilvl w:val="2"/>
          <w:numId w:val="32"/>
        </w:numPr>
        <w:spacing w:before="0" w:after="0"/>
      </w:pPr>
      <w:r w:rsidRPr="0098324B">
        <w:t>Length between 4.8 mm and 371.7</w:t>
      </w:r>
    </w:p>
    <w:p w14:paraId="6EBE6B47" w14:textId="77777777" w:rsidR="006E2336" w:rsidRPr="0098324B" w:rsidRDefault="006E2336" w:rsidP="006E2336">
      <w:pPr>
        <w:pStyle w:val="ListParagraph"/>
        <w:numPr>
          <w:ilvl w:val="1"/>
          <w:numId w:val="32"/>
        </w:numPr>
        <w:spacing w:before="0" w:after="0"/>
      </w:pPr>
      <w:r w:rsidRPr="0098324B">
        <w:t>Consequence of failure distributed between minimum of $0.86 and maximum of $5.31MM</w:t>
      </w:r>
    </w:p>
    <w:p w14:paraId="1A2664E0" w14:textId="77777777" w:rsidR="006E2336" w:rsidRPr="0098324B" w:rsidRDefault="006E2336" w:rsidP="006E2336">
      <w:pPr>
        <w:pStyle w:val="ListParagraph"/>
        <w:numPr>
          <w:ilvl w:val="1"/>
          <w:numId w:val="32"/>
        </w:numPr>
        <w:spacing w:before="0" w:after="0"/>
      </w:pPr>
      <w:r w:rsidRPr="0098324B">
        <w:t>Total length driven by Safety: 29.99 meters.</w:t>
      </w:r>
    </w:p>
    <w:p w14:paraId="4DF8B65F" w14:textId="77777777" w:rsidR="006E2336" w:rsidRPr="0098324B" w:rsidRDefault="006E2336" w:rsidP="006E2336">
      <w:pPr>
        <w:pStyle w:val="ListParagraph"/>
        <w:numPr>
          <w:ilvl w:val="1"/>
          <w:numId w:val="32"/>
        </w:numPr>
        <w:spacing w:before="0" w:after="0"/>
      </w:pPr>
      <w:r w:rsidRPr="0098324B">
        <w:t>Safety Cost distributed between minimum of $0.00 and maximum of $4.12MM:</w:t>
      </w:r>
    </w:p>
    <w:p w14:paraId="597941E9" w14:textId="77777777" w:rsidR="006E2336" w:rsidRPr="0098324B" w:rsidRDefault="006E2336" w:rsidP="006E2336">
      <w:pPr>
        <w:pStyle w:val="ListParagraph"/>
        <w:numPr>
          <w:ilvl w:val="2"/>
          <w:numId w:val="32"/>
        </w:numPr>
        <w:spacing w:before="0" w:after="0"/>
      </w:pPr>
      <w:r w:rsidRPr="0098324B">
        <w:t>Leak cost between minimum of $0.00 and maximum of $0.00MM</w:t>
      </w:r>
    </w:p>
    <w:p w14:paraId="1BE27AF6" w14:textId="77777777" w:rsidR="006E2336" w:rsidRPr="0098324B" w:rsidRDefault="006E2336" w:rsidP="006E2336">
      <w:pPr>
        <w:pStyle w:val="ListParagraph"/>
        <w:numPr>
          <w:ilvl w:val="2"/>
          <w:numId w:val="32"/>
        </w:numPr>
        <w:spacing w:before="0" w:after="0"/>
      </w:pPr>
      <w:r w:rsidRPr="0098324B">
        <w:t>Leak scenario yielded 43.0 intersections with structures, with minimum of nan and maximum of nan of population impacted.</w:t>
      </w:r>
    </w:p>
    <w:p w14:paraId="5A93F7BF" w14:textId="77777777" w:rsidR="006E2336" w:rsidRPr="0098324B" w:rsidRDefault="006E2336" w:rsidP="006E2336">
      <w:pPr>
        <w:pStyle w:val="ListParagraph"/>
        <w:numPr>
          <w:ilvl w:val="2"/>
          <w:numId w:val="32"/>
        </w:numPr>
        <w:spacing w:before="0" w:after="0"/>
      </w:pPr>
      <w:r w:rsidRPr="0098324B">
        <w:lastRenderedPageBreak/>
        <w:t>Leak hazard radius distributed between minimum of 3.99 and maximum of 4.11 meters.</w:t>
      </w:r>
    </w:p>
    <w:p w14:paraId="7994460E" w14:textId="77777777" w:rsidR="006E2336" w:rsidRPr="0098324B" w:rsidRDefault="006E2336" w:rsidP="006E2336">
      <w:pPr>
        <w:pStyle w:val="ListParagraph"/>
        <w:numPr>
          <w:ilvl w:val="2"/>
          <w:numId w:val="32"/>
        </w:numPr>
        <w:spacing w:before="0" w:after="0"/>
      </w:pPr>
      <w:r w:rsidRPr="0098324B">
        <w:t>Rupture cost between minimum of $0.00 and maximum of $21.89MM</w:t>
      </w:r>
    </w:p>
    <w:p w14:paraId="485087F6" w14:textId="77777777" w:rsidR="006E2336" w:rsidRPr="0098324B" w:rsidRDefault="006E2336" w:rsidP="006E2336">
      <w:pPr>
        <w:pStyle w:val="ListParagraph"/>
        <w:numPr>
          <w:ilvl w:val="2"/>
          <w:numId w:val="32"/>
        </w:numPr>
        <w:spacing w:before="0" w:after="0"/>
      </w:pPr>
      <w:r w:rsidRPr="0098324B">
        <w:t>Rupture scenario yielded 85.0 intersections with structures, with minimum of 2.28 and maximum of 2.28 of population impacted</w:t>
      </w:r>
    </w:p>
    <w:p w14:paraId="547CD264" w14:textId="77777777" w:rsidR="006E2336" w:rsidRPr="0098324B" w:rsidRDefault="006E2336" w:rsidP="006E2336">
      <w:pPr>
        <w:pStyle w:val="ListParagraph"/>
        <w:numPr>
          <w:ilvl w:val="2"/>
          <w:numId w:val="32"/>
        </w:numPr>
        <w:spacing w:before="0" w:after="0"/>
      </w:pPr>
      <w:r w:rsidRPr="0098324B">
        <w:t>Rupture hazard radius distributed between minimum of 53.97 and maximum of 55.69 meters.</w:t>
      </w:r>
    </w:p>
    <w:p w14:paraId="53A020FE" w14:textId="77777777" w:rsidR="006E2336" w:rsidRPr="0098324B" w:rsidRDefault="006E2336" w:rsidP="006E2336">
      <w:pPr>
        <w:pStyle w:val="ListParagraph"/>
        <w:numPr>
          <w:ilvl w:val="2"/>
          <w:numId w:val="32"/>
        </w:numPr>
        <w:spacing w:before="0" w:after="0"/>
      </w:pPr>
      <w:r w:rsidRPr="0098324B">
        <w:t>Puncture cost between minimum of $0.00 and maximum of $0.00MM</w:t>
      </w:r>
    </w:p>
    <w:p w14:paraId="411E81DF" w14:textId="77777777" w:rsidR="006E2336" w:rsidRPr="0098324B" w:rsidRDefault="006E2336" w:rsidP="006E2336">
      <w:pPr>
        <w:pStyle w:val="ListParagraph"/>
        <w:numPr>
          <w:ilvl w:val="2"/>
          <w:numId w:val="32"/>
        </w:numPr>
        <w:spacing w:before="0" w:after="0"/>
      </w:pPr>
      <w:r w:rsidRPr="0098324B">
        <w:t>Puncture scenario yielded 67.0 intersections with structures, with minimum of nan and maximum of nan of population impacted</w:t>
      </w:r>
    </w:p>
    <w:p w14:paraId="4A691A6F" w14:textId="77777777" w:rsidR="006E2336" w:rsidRPr="0098324B" w:rsidRDefault="006E2336" w:rsidP="006E2336">
      <w:pPr>
        <w:pStyle w:val="ListParagraph"/>
        <w:numPr>
          <w:ilvl w:val="2"/>
          <w:numId w:val="32"/>
        </w:numPr>
        <w:spacing w:before="0" w:after="0"/>
      </w:pPr>
      <w:r w:rsidRPr="0098324B">
        <w:t>Puncture hazard radius distributed between minimum of 15.93 and maximum of 16.44 meters.</w:t>
      </w:r>
    </w:p>
    <w:p w14:paraId="3D27E6AC" w14:textId="77777777" w:rsidR="006E2336" w:rsidRPr="0098324B" w:rsidRDefault="006E2336" w:rsidP="006E2336">
      <w:pPr>
        <w:pStyle w:val="ListParagraph"/>
        <w:numPr>
          <w:ilvl w:val="2"/>
          <w:numId w:val="32"/>
        </w:numPr>
        <w:spacing w:before="0" w:after="0"/>
      </w:pPr>
      <w:r w:rsidRPr="0098324B">
        <w:t>Product type is Crude Oil.</w:t>
      </w:r>
    </w:p>
    <w:p w14:paraId="3EC91FDD" w14:textId="77777777" w:rsidR="006E2336" w:rsidRPr="0098324B" w:rsidRDefault="006E2336" w:rsidP="006E2336">
      <w:pPr>
        <w:pStyle w:val="ListParagraph"/>
        <w:numPr>
          <w:ilvl w:val="2"/>
          <w:numId w:val="32"/>
        </w:numPr>
        <w:spacing w:before="0" w:after="0"/>
      </w:pPr>
      <w:r w:rsidRPr="0098324B">
        <w:t>Class area location is/are 1.0.</w:t>
      </w:r>
    </w:p>
    <w:p w14:paraId="44D830C9" w14:textId="77777777" w:rsidR="006E2336" w:rsidRPr="0098324B" w:rsidRDefault="006E2336" w:rsidP="006E2336">
      <w:pPr>
        <w:pStyle w:val="ListParagraph"/>
        <w:numPr>
          <w:ilvl w:val="1"/>
          <w:numId w:val="32"/>
        </w:numPr>
        <w:spacing w:before="0" w:after="0"/>
      </w:pPr>
      <w:r w:rsidRPr="0098324B">
        <w:t>Total length driven by Environmental: 569.87 meters.</w:t>
      </w:r>
    </w:p>
    <w:p w14:paraId="34D45E25" w14:textId="77777777" w:rsidR="006E2336" w:rsidRPr="0098324B" w:rsidRDefault="006E2336" w:rsidP="006E2336">
      <w:pPr>
        <w:pStyle w:val="ListParagraph"/>
        <w:numPr>
          <w:ilvl w:val="1"/>
          <w:numId w:val="32"/>
        </w:numPr>
        <w:spacing w:before="0" w:after="0"/>
      </w:pPr>
      <w:r w:rsidRPr="0098324B">
        <w:t>Environmental Cost distributed between minimum of $0.64 and maximum of $2.25MM:</w:t>
      </w:r>
    </w:p>
    <w:p w14:paraId="522C8416" w14:textId="77777777" w:rsidR="006E2336" w:rsidRPr="0098324B" w:rsidRDefault="006E2336" w:rsidP="006E2336">
      <w:pPr>
        <w:pStyle w:val="ListParagraph"/>
        <w:numPr>
          <w:ilvl w:val="2"/>
          <w:numId w:val="32"/>
        </w:numPr>
        <w:spacing w:before="0" w:after="0"/>
      </w:pPr>
      <w:r w:rsidRPr="0098324B">
        <w:t>Leak cost between minimum of $0.19 and maximum of $0.34MM</w:t>
      </w:r>
    </w:p>
    <w:p w14:paraId="10D4273F" w14:textId="77777777" w:rsidR="006E2336" w:rsidRPr="0098324B" w:rsidRDefault="006E2336" w:rsidP="006E2336">
      <w:pPr>
        <w:pStyle w:val="ListParagraph"/>
        <w:numPr>
          <w:ilvl w:val="2"/>
          <w:numId w:val="32"/>
        </w:numPr>
        <w:spacing w:before="0" w:after="0"/>
      </w:pPr>
      <w:r w:rsidRPr="0098324B">
        <w:t>Leak spill volume between a minimum of 1757.69 and maximum of 2019.68 gallons</w:t>
      </w:r>
    </w:p>
    <w:p w14:paraId="35F25AE7" w14:textId="77777777" w:rsidR="006E2336" w:rsidRPr="0098324B" w:rsidRDefault="006E2336" w:rsidP="006E2336">
      <w:pPr>
        <w:pStyle w:val="ListParagraph"/>
        <w:numPr>
          <w:ilvl w:val="2"/>
          <w:numId w:val="32"/>
        </w:numPr>
        <w:spacing w:before="0" w:after="0"/>
      </w:pPr>
      <w:r w:rsidRPr="0098324B">
        <w:t>Rupture cost between minimum of $1.43 and maximum of $4.79MM</w:t>
      </w:r>
    </w:p>
    <w:p w14:paraId="2D96208B" w14:textId="77777777" w:rsidR="006E2336" w:rsidRPr="0098324B" w:rsidRDefault="006E2336" w:rsidP="006E2336">
      <w:pPr>
        <w:pStyle w:val="ListParagraph"/>
        <w:numPr>
          <w:ilvl w:val="2"/>
          <w:numId w:val="32"/>
        </w:numPr>
        <w:spacing w:before="0" w:after="0"/>
      </w:pPr>
      <w:r w:rsidRPr="0098324B">
        <w:t>Rupture spill volume is between a minimum of 13457.31 and maximum of 40103.54 gallons</w:t>
      </w:r>
    </w:p>
    <w:p w14:paraId="736B390D" w14:textId="77777777" w:rsidR="006E2336" w:rsidRPr="0098324B" w:rsidRDefault="006E2336" w:rsidP="006E2336">
      <w:pPr>
        <w:pStyle w:val="ListParagraph"/>
        <w:numPr>
          <w:ilvl w:val="2"/>
          <w:numId w:val="32"/>
        </w:numPr>
        <w:spacing w:before="0" w:after="0"/>
      </w:pPr>
      <w:r w:rsidRPr="0098324B">
        <w:t>Puncture cost between minimum of $6.12 and maximum of $11.22MM</w:t>
      </w:r>
    </w:p>
    <w:p w14:paraId="7378AFA4" w14:textId="77777777" w:rsidR="006E2336" w:rsidRPr="0098324B" w:rsidRDefault="006E2336" w:rsidP="006E2336">
      <w:pPr>
        <w:pStyle w:val="ListParagraph"/>
        <w:numPr>
          <w:ilvl w:val="2"/>
          <w:numId w:val="32"/>
        </w:numPr>
        <w:spacing w:before="0" w:after="0"/>
      </w:pPr>
      <w:r w:rsidRPr="0098324B">
        <w:t>Puncture spill volume is between a minimum of 57753.54 and maximum of 66362.06 gallons</w:t>
      </w:r>
    </w:p>
    <w:p w14:paraId="77F71399" w14:textId="77777777" w:rsidR="006E2336" w:rsidRPr="0098324B" w:rsidRDefault="006E2336" w:rsidP="006E2336">
      <w:pPr>
        <w:pStyle w:val="ListParagraph"/>
        <w:numPr>
          <w:ilvl w:val="2"/>
          <w:numId w:val="32"/>
        </w:numPr>
        <w:spacing w:before="0" w:after="0"/>
      </w:pPr>
      <w:r w:rsidRPr="0098324B">
        <w:t xml:space="preserve">Land use distributed as </w:t>
      </w:r>
    </w:p>
    <w:p w14:paraId="5CB7B982" w14:textId="77777777" w:rsidR="006E2336" w:rsidRPr="0098324B" w:rsidRDefault="006E2336" w:rsidP="006E2336">
      <w:pPr>
        <w:pStyle w:val="ListParagraph"/>
        <w:numPr>
          <w:ilvl w:val="3"/>
          <w:numId w:val="32"/>
        </w:numPr>
        <w:spacing w:before="0" w:after="0"/>
      </w:pPr>
      <w:r w:rsidRPr="0098324B">
        <w:t>Agricultural: 329.92</w:t>
      </w:r>
    </w:p>
    <w:p w14:paraId="0F54A3D8" w14:textId="77777777" w:rsidR="006E2336" w:rsidRPr="0098324B" w:rsidRDefault="006E2336" w:rsidP="006E2336">
      <w:pPr>
        <w:pStyle w:val="ListParagraph"/>
        <w:numPr>
          <w:ilvl w:val="3"/>
          <w:numId w:val="32"/>
        </w:numPr>
        <w:spacing w:before="0" w:after="0"/>
      </w:pPr>
      <w:r w:rsidRPr="0098324B">
        <w:t>Forested: 239.94</w:t>
      </w:r>
    </w:p>
    <w:p w14:paraId="3D1E535C" w14:textId="77777777" w:rsidR="006E2336" w:rsidRPr="0098324B" w:rsidRDefault="006E2336" w:rsidP="006E2336">
      <w:pPr>
        <w:pStyle w:val="ListParagraph"/>
        <w:numPr>
          <w:ilvl w:val="3"/>
          <w:numId w:val="32"/>
        </w:numPr>
        <w:spacing w:before="0" w:after="0"/>
      </w:pPr>
      <w:r w:rsidRPr="0098324B">
        <w:t>Water Course: 29.99</w:t>
      </w:r>
    </w:p>
    <w:p w14:paraId="4F70CB9C" w14:textId="77777777" w:rsidR="006E2336" w:rsidRPr="0098324B" w:rsidRDefault="006E2336" w:rsidP="006E2336">
      <w:pPr>
        <w:pStyle w:val="ListParagraph"/>
        <w:numPr>
          <w:ilvl w:val="0"/>
          <w:numId w:val="32"/>
        </w:numPr>
        <w:spacing w:before="0" w:after="0"/>
      </w:pPr>
      <w:r w:rsidRPr="0098324B">
        <w:t>"DULWICH TO LONE ROCK BLEND NPS 10</w:t>
      </w:r>
    </w:p>
    <w:p w14:paraId="353FFBAF" w14:textId="77777777" w:rsidR="006E2336" w:rsidRPr="0098324B" w:rsidRDefault="006E2336" w:rsidP="006E2336">
      <w:pPr>
        <w:pStyle w:val="ListParagraph"/>
        <w:numPr>
          <w:ilvl w:val="1"/>
          <w:numId w:val="32"/>
        </w:numPr>
        <w:spacing w:before="0" w:after="0"/>
      </w:pPr>
      <w:r w:rsidRPr="0098324B">
        <w:t>Total Cumulative Length (m):</w:t>
      </w:r>
      <w:r w:rsidRPr="0098324B">
        <w:tab/>
        <w:t>468.19</w:t>
      </w:r>
    </w:p>
    <w:p w14:paraId="72A74482" w14:textId="77777777" w:rsidR="006E2336" w:rsidRPr="0098324B" w:rsidRDefault="006E2336" w:rsidP="006E2336">
      <w:pPr>
        <w:pStyle w:val="ListParagraph"/>
        <w:numPr>
          <w:ilvl w:val="1"/>
          <w:numId w:val="32"/>
        </w:numPr>
        <w:spacing w:before="0" w:after="0"/>
      </w:pPr>
      <w:r w:rsidRPr="0098324B">
        <w:t>Likelihood of failure distributed between minimum of 1.589e-02 and maximum of 3.277e-01.</w:t>
      </w:r>
    </w:p>
    <w:p w14:paraId="15FC2A90" w14:textId="77777777" w:rsidR="006E2336" w:rsidRPr="0098324B" w:rsidRDefault="006E2336" w:rsidP="006E2336">
      <w:pPr>
        <w:pStyle w:val="ListParagraph"/>
        <w:numPr>
          <w:ilvl w:val="2"/>
          <w:numId w:val="32"/>
        </w:numPr>
        <w:spacing w:before="0" w:after="0"/>
      </w:pPr>
      <w:r w:rsidRPr="0098324B">
        <w:t>ILI Date of 2016-09-23</w:t>
      </w:r>
    </w:p>
    <w:p w14:paraId="05F98931" w14:textId="77777777" w:rsidR="006E2336" w:rsidRPr="0098324B" w:rsidRDefault="006E2336" w:rsidP="006E2336">
      <w:pPr>
        <w:pStyle w:val="ListParagraph"/>
        <w:numPr>
          <w:ilvl w:val="2"/>
          <w:numId w:val="32"/>
        </w:numPr>
        <w:spacing w:before="0" w:after="0"/>
      </w:pPr>
      <w:r w:rsidRPr="0098324B">
        <w:t>ILI tool of MFL/Geometry</w:t>
      </w:r>
    </w:p>
    <w:p w14:paraId="5110DD17" w14:textId="77777777" w:rsidR="006E2336" w:rsidRPr="0098324B" w:rsidRDefault="006E2336" w:rsidP="006E2336">
      <w:pPr>
        <w:pStyle w:val="ListParagraph"/>
        <w:numPr>
          <w:ilvl w:val="2"/>
          <w:numId w:val="32"/>
        </w:numPr>
        <w:spacing w:before="0" w:after="0"/>
      </w:pPr>
      <w:r w:rsidRPr="0098324B">
        <w:t>Anomalies identified 1212.0</w:t>
      </w:r>
    </w:p>
    <w:p w14:paraId="0EFE8F5A" w14:textId="77777777" w:rsidR="006E2336" w:rsidRPr="0098324B" w:rsidRDefault="006E2336" w:rsidP="006E2336">
      <w:pPr>
        <w:pStyle w:val="ListParagraph"/>
        <w:numPr>
          <w:ilvl w:val="2"/>
          <w:numId w:val="32"/>
        </w:numPr>
        <w:spacing w:before="0" w:after="0"/>
      </w:pPr>
      <w:r w:rsidRPr="0098324B">
        <w:t>Depth fraction between 0.1 and 0.43</w:t>
      </w:r>
    </w:p>
    <w:p w14:paraId="56CE3AEC" w14:textId="77777777" w:rsidR="006E2336" w:rsidRPr="0098324B" w:rsidRDefault="006E2336" w:rsidP="006E2336">
      <w:pPr>
        <w:pStyle w:val="ListParagraph"/>
        <w:numPr>
          <w:ilvl w:val="2"/>
          <w:numId w:val="32"/>
        </w:numPr>
        <w:spacing w:before="0" w:after="0"/>
      </w:pPr>
      <w:r w:rsidRPr="0098324B">
        <w:t>Length between 4.0 mm and 966.0</w:t>
      </w:r>
    </w:p>
    <w:p w14:paraId="40B757A9" w14:textId="77777777" w:rsidR="006E2336" w:rsidRPr="0098324B" w:rsidRDefault="006E2336" w:rsidP="006E2336">
      <w:pPr>
        <w:pStyle w:val="ListParagraph"/>
        <w:numPr>
          <w:ilvl w:val="1"/>
          <w:numId w:val="32"/>
        </w:numPr>
        <w:spacing w:before="0" w:after="0"/>
      </w:pPr>
      <w:r w:rsidRPr="0098324B">
        <w:t>Consequence of failure distributed between minimum of $1.13 and maximum of $3.04MM</w:t>
      </w:r>
    </w:p>
    <w:p w14:paraId="54AAC5C3" w14:textId="77777777" w:rsidR="006E2336" w:rsidRPr="0098324B" w:rsidRDefault="006E2336" w:rsidP="006E2336">
      <w:pPr>
        <w:pStyle w:val="ListParagraph"/>
        <w:numPr>
          <w:ilvl w:val="1"/>
          <w:numId w:val="32"/>
        </w:numPr>
        <w:spacing w:before="0" w:after="0"/>
      </w:pPr>
      <w:r w:rsidRPr="0098324B">
        <w:t>Total length driven by Environmental: 468.19 meters.</w:t>
      </w:r>
    </w:p>
    <w:p w14:paraId="36719BBD" w14:textId="77777777" w:rsidR="006E2336" w:rsidRPr="0098324B" w:rsidRDefault="006E2336" w:rsidP="006E2336">
      <w:pPr>
        <w:pStyle w:val="ListParagraph"/>
        <w:numPr>
          <w:ilvl w:val="1"/>
          <w:numId w:val="32"/>
        </w:numPr>
        <w:spacing w:before="0" w:after="0"/>
      </w:pPr>
      <w:r w:rsidRPr="0098324B">
        <w:t>Environmental Cost distributed between minimum of $0.91 and maximum of $2.80MM:</w:t>
      </w:r>
    </w:p>
    <w:p w14:paraId="3F706997" w14:textId="77777777" w:rsidR="006E2336" w:rsidRPr="0098324B" w:rsidRDefault="006E2336" w:rsidP="006E2336">
      <w:pPr>
        <w:pStyle w:val="ListParagraph"/>
        <w:numPr>
          <w:ilvl w:val="2"/>
          <w:numId w:val="32"/>
        </w:numPr>
        <w:spacing w:before="0" w:after="0"/>
      </w:pPr>
      <w:r w:rsidRPr="0098324B">
        <w:t>Leak cost between minimum of $0.19 and maximum of $0.22MM</w:t>
      </w:r>
    </w:p>
    <w:p w14:paraId="568FAE14" w14:textId="77777777" w:rsidR="006E2336" w:rsidRPr="0098324B" w:rsidRDefault="006E2336" w:rsidP="006E2336">
      <w:pPr>
        <w:pStyle w:val="ListParagraph"/>
        <w:numPr>
          <w:ilvl w:val="2"/>
          <w:numId w:val="32"/>
        </w:numPr>
        <w:spacing w:before="0" w:after="0"/>
      </w:pPr>
      <w:r w:rsidRPr="0098324B">
        <w:t>Leak spill volume between a minimum of 1783.07 and maximum of 2107.15 gallons</w:t>
      </w:r>
    </w:p>
    <w:p w14:paraId="61162881" w14:textId="77777777" w:rsidR="006E2336" w:rsidRPr="0098324B" w:rsidRDefault="006E2336" w:rsidP="006E2336">
      <w:pPr>
        <w:pStyle w:val="ListParagraph"/>
        <w:numPr>
          <w:ilvl w:val="2"/>
          <w:numId w:val="32"/>
        </w:numPr>
        <w:spacing w:before="0" w:after="0"/>
      </w:pPr>
      <w:r w:rsidRPr="0098324B">
        <w:t>Rupture cost between minimum of $0.88 and maximum of $2.63MM</w:t>
      </w:r>
    </w:p>
    <w:p w14:paraId="2A1CC4A4" w14:textId="77777777" w:rsidR="006E2336" w:rsidRPr="0098324B" w:rsidRDefault="006E2336" w:rsidP="006E2336">
      <w:pPr>
        <w:pStyle w:val="ListParagraph"/>
        <w:numPr>
          <w:ilvl w:val="2"/>
          <w:numId w:val="32"/>
        </w:numPr>
        <w:spacing w:before="0" w:after="0"/>
      </w:pPr>
      <w:r w:rsidRPr="0098324B">
        <w:t>Rupture spill volume is between a minimum of 8343.34 and maximum of 24771.68 gallons</w:t>
      </w:r>
    </w:p>
    <w:p w14:paraId="2CB09102" w14:textId="77777777" w:rsidR="006E2336" w:rsidRPr="0098324B" w:rsidRDefault="006E2336" w:rsidP="006E2336">
      <w:pPr>
        <w:pStyle w:val="ListParagraph"/>
        <w:numPr>
          <w:ilvl w:val="2"/>
          <w:numId w:val="32"/>
        </w:numPr>
        <w:spacing w:before="0" w:after="0"/>
      </w:pPr>
      <w:r w:rsidRPr="0098324B">
        <w:t>Puncture cost between minimum of $6.21 and maximum of $7.34MM</w:t>
      </w:r>
    </w:p>
    <w:p w14:paraId="0CB7D3DE" w14:textId="77777777" w:rsidR="006E2336" w:rsidRPr="0098324B" w:rsidRDefault="006E2336" w:rsidP="006E2336">
      <w:pPr>
        <w:pStyle w:val="ListParagraph"/>
        <w:numPr>
          <w:ilvl w:val="2"/>
          <w:numId w:val="32"/>
        </w:numPr>
        <w:spacing w:before="0" w:after="0"/>
      </w:pPr>
      <w:r w:rsidRPr="0098324B">
        <w:t>Puncture spill volume is between a minimum of 58587.74 and maximum of 69236.2 gallons</w:t>
      </w:r>
    </w:p>
    <w:p w14:paraId="0347B2D6" w14:textId="77777777" w:rsidR="006E2336" w:rsidRPr="0098324B" w:rsidRDefault="006E2336" w:rsidP="006E2336">
      <w:pPr>
        <w:pStyle w:val="ListParagraph"/>
        <w:numPr>
          <w:ilvl w:val="2"/>
          <w:numId w:val="32"/>
        </w:numPr>
        <w:spacing w:before="0" w:after="0"/>
      </w:pPr>
      <w:r w:rsidRPr="0098324B">
        <w:t xml:space="preserve">Land use distributed as </w:t>
      </w:r>
    </w:p>
    <w:p w14:paraId="70A45E48" w14:textId="77777777" w:rsidR="006E2336" w:rsidRPr="0098324B" w:rsidRDefault="006E2336" w:rsidP="006E2336">
      <w:pPr>
        <w:pStyle w:val="ListParagraph"/>
        <w:numPr>
          <w:ilvl w:val="3"/>
          <w:numId w:val="32"/>
        </w:numPr>
        <w:spacing w:before="0" w:after="0"/>
      </w:pPr>
      <w:r w:rsidRPr="0098324B">
        <w:lastRenderedPageBreak/>
        <w:t>Agricultural: 339.25</w:t>
      </w:r>
    </w:p>
    <w:p w14:paraId="6CC1E63E" w14:textId="77777777" w:rsidR="006E2336" w:rsidRPr="0098324B" w:rsidRDefault="006E2336" w:rsidP="006E2336">
      <w:pPr>
        <w:pStyle w:val="ListParagraph"/>
        <w:numPr>
          <w:ilvl w:val="3"/>
          <w:numId w:val="32"/>
        </w:numPr>
        <w:spacing w:before="0" w:after="0"/>
      </w:pPr>
      <w:r w:rsidRPr="0098324B">
        <w:t>Remote: 128.95</w:t>
      </w:r>
    </w:p>
    <w:p w14:paraId="65AAD3A1" w14:textId="77777777" w:rsidR="006E2336" w:rsidRPr="0098324B" w:rsidRDefault="006E2336" w:rsidP="006E2336">
      <w:pPr>
        <w:pStyle w:val="ListParagraph"/>
        <w:numPr>
          <w:ilvl w:val="0"/>
          <w:numId w:val="32"/>
        </w:numPr>
        <w:spacing w:before="0" w:after="0"/>
      </w:pPr>
      <w:r w:rsidRPr="0098324B">
        <w:t>"NPS8 SARNIA CONDENSATE TO SUNCOR</w:t>
      </w:r>
    </w:p>
    <w:p w14:paraId="6585B21C" w14:textId="77777777" w:rsidR="006E2336" w:rsidRPr="0098324B" w:rsidRDefault="006E2336" w:rsidP="006E2336">
      <w:pPr>
        <w:pStyle w:val="ListParagraph"/>
        <w:numPr>
          <w:ilvl w:val="1"/>
          <w:numId w:val="32"/>
        </w:numPr>
        <w:spacing w:before="0" w:after="0"/>
      </w:pPr>
      <w:r w:rsidRPr="0098324B">
        <w:t>Total Cumulative Length (m):</w:t>
      </w:r>
      <w:r w:rsidRPr="0098324B">
        <w:tab/>
        <w:t>418.85</w:t>
      </w:r>
    </w:p>
    <w:p w14:paraId="550EC838" w14:textId="77777777" w:rsidR="006E2336" w:rsidRPr="0098324B" w:rsidRDefault="006E2336" w:rsidP="006E2336">
      <w:pPr>
        <w:pStyle w:val="ListParagraph"/>
        <w:numPr>
          <w:ilvl w:val="1"/>
          <w:numId w:val="32"/>
        </w:numPr>
        <w:spacing w:before="0" w:after="0"/>
      </w:pPr>
      <w:r w:rsidRPr="0098324B">
        <w:t>Likelihood of failure distributed between minimum of 1.336e-03 and maximum of 8.748e-02.</w:t>
      </w:r>
    </w:p>
    <w:p w14:paraId="3323E356" w14:textId="77777777" w:rsidR="006E2336" w:rsidRPr="0098324B" w:rsidRDefault="006E2336" w:rsidP="006E2336">
      <w:pPr>
        <w:pStyle w:val="ListParagraph"/>
        <w:numPr>
          <w:ilvl w:val="2"/>
          <w:numId w:val="32"/>
        </w:numPr>
        <w:spacing w:before="0" w:after="0"/>
      </w:pPr>
      <w:r w:rsidRPr="0098324B">
        <w:t>ILI Date of 2016-02-19</w:t>
      </w:r>
    </w:p>
    <w:p w14:paraId="02D52FAA" w14:textId="77777777" w:rsidR="006E2336" w:rsidRPr="0098324B" w:rsidRDefault="006E2336" w:rsidP="006E2336">
      <w:pPr>
        <w:pStyle w:val="ListParagraph"/>
        <w:numPr>
          <w:ilvl w:val="2"/>
          <w:numId w:val="32"/>
        </w:numPr>
        <w:spacing w:before="0" w:after="0"/>
      </w:pPr>
      <w:r w:rsidRPr="0098324B">
        <w:t>ILI tool of MFL/Geometry</w:t>
      </w:r>
    </w:p>
    <w:p w14:paraId="479242EE" w14:textId="77777777" w:rsidR="006E2336" w:rsidRPr="0098324B" w:rsidRDefault="006E2336" w:rsidP="006E2336">
      <w:pPr>
        <w:pStyle w:val="ListParagraph"/>
        <w:numPr>
          <w:ilvl w:val="2"/>
          <w:numId w:val="32"/>
        </w:numPr>
        <w:spacing w:before="0" w:after="0"/>
      </w:pPr>
      <w:r w:rsidRPr="0098324B">
        <w:t>Anomalies identified 549.0</w:t>
      </w:r>
    </w:p>
    <w:p w14:paraId="511E8AD1" w14:textId="77777777" w:rsidR="006E2336" w:rsidRPr="0098324B" w:rsidRDefault="006E2336" w:rsidP="006E2336">
      <w:pPr>
        <w:pStyle w:val="ListParagraph"/>
        <w:numPr>
          <w:ilvl w:val="2"/>
          <w:numId w:val="32"/>
        </w:numPr>
        <w:spacing w:before="0" w:after="0"/>
      </w:pPr>
      <w:r w:rsidRPr="0098324B">
        <w:t>Depth fraction between 0.11 and 0.38</w:t>
      </w:r>
    </w:p>
    <w:p w14:paraId="1BC0430D" w14:textId="77777777" w:rsidR="006E2336" w:rsidRPr="0098324B" w:rsidRDefault="006E2336" w:rsidP="006E2336">
      <w:pPr>
        <w:pStyle w:val="ListParagraph"/>
        <w:numPr>
          <w:ilvl w:val="2"/>
          <w:numId w:val="32"/>
        </w:numPr>
        <w:spacing w:before="0" w:after="0"/>
      </w:pPr>
      <w:r w:rsidRPr="0098324B">
        <w:t>Length between 8.0 mm and 3026.0</w:t>
      </w:r>
    </w:p>
    <w:p w14:paraId="39D91C5F" w14:textId="77777777" w:rsidR="006E2336" w:rsidRPr="0098324B" w:rsidRDefault="006E2336" w:rsidP="006E2336">
      <w:pPr>
        <w:pStyle w:val="ListParagraph"/>
        <w:numPr>
          <w:ilvl w:val="1"/>
          <w:numId w:val="32"/>
        </w:numPr>
        <w:spacing w:before="0" w:after="0"/>
      </w:pPr>
      <w:r w:rsidRPr="0098324B">
        <w:t>Consequence of failure distributed between minimum of $17.05 and maximum of $57.07MM</w:t>
      </w:r>
    </w:p>
    <w:p w14:paraId="59222966" w14:textId="77777777" w:rsidR="006E2336" w:rsidRPr="0098324B" w:rsidRDefault="006E2336" w:rsidP="006E2336">
      <w:pPr>
        <w:pStyle w:val="ListParagraph"/>
        <w:numPr>
          <w:ilvl w:val="1"/>
          <w:numId w:val="32"/>
        </w:numPr>
        <w:spacing w:before="0" w:after="0"/>
      </w:pPr>
      <w:r w:rsidRPr="0098324B">
        <w:t>Total length driven by Safety: 39.57 meters.</w:t>
      </w:r>
    </w:p>
    <w:p w14:paraId="0E9B1370" w14:textId="77777777" w:rsidR="006E2336" w:rsidRPr="0098324B" w:rsidRDefault="006E2336" w:rsidP="006E2336">
      <w:pPr>
        <w:pStyle w:val="ListParagraph"/>
        <w:numPr>
          <w:ilvl w:val="1"/>
          <w:numId w:val="32"/>
        </w:numPr>
        <w:spacing w:before="0" w:after="0"/>
      </w:pPr>
      <w:r w:rsidRPr="0098324B">
        <w:t>Safety Cost distributed between minimum of $0.00 and maximum of $38.44MM:</w:t>
      </w:r>
    </w:p>
    <w:p w14:paraId="6E4559F2" w14:textId="77777777" w:rsidR="006E2336" w:rsidRPr="0098324B" w:rsidRDefault="006E2336" w:rsidP="006E2336">
      <w:pPr>
        <w:pStyle w:val="ListParagraph"/>
        <w:numPr>
          <w:ilvl w:val="2"/>
          <w:numId w:val="32"/>
        </w:numPr>
        <w:spacing w:before="0" w:after="0"/>
      </w:pPr>
      <w:r w:rsidRPr="0098324B">
        <w:t>Leak cost between minimum of $0.00 and maximum of $12.11MM</w:t>
      </w:r>
    </w:p>
    <w:p w14:paraId="759883D5" w14:textId="77777777" w:rsidR="006E2336" w:rsidRPr="0098324B" w:rsidRDefault="006E2336" w:rsidP="006E2336">
      <w:pPr>
        <w:pStyle w:val="ListParagraph"/>
        <w:numPr>
          <w:ilvl w:val="2"/>
          <w:numId w:val="32"/>
        </w:numPr>
        <w:spacing w:before="0" w:after="0"/>
      </w:pPr>
      <w:r w:rsidRPr="0098324B">
        <w:t>Leak scenario yielded 21.0 intersections with structures, with minimum of 1.26 and maximum of 1.26 of population impacted.</w:t>
      </w:r>
    </w:p>
    <w:p w14:paraId="77068A5F" w14:textId="77777777" w:rsidR="006E2336" w:rsidRPr="0098324B" w:rsidRDefault="006E2336" w:rsidP="006E2336">
      <w:pPr>
        <w:pStyle w:val="ListParagraph"/>
        <w:numPr>
          <w:ilvl w:val="2"/>
          <w:numId w:val="32"/>
        </w:numPr>
        <w:spacing w:before="0" w:after="0"/>
      </w:pPr>
      <w:r w:rsidRPr="0098324B">
        <w:t>Leak hazard radius distributed between minimum of 11.8 and maximum of 11.8 meters.</w:t>
      </w:r>
    </w:p>
    <w:p w14:paraId="50F7526D" w14:textId="77777777" w:rsidR="006E2336" w:rsidRPr="0098324B" w:rsidRDefault="006E2336" w:rsidP="006E2336">
      <w:pPr>
        <w:pStyle w:val="ListParagraph"/>
        <w:numPr>
          <w:ilvl w:val="2"/>
          <w:numId w:val="32"/>
        </w:numPr>
        <w:spacing w:before="0" w:after="0"/>
      </w:pPr>
      <w:r w:rsidRPr="0098324B">
        <w:t>Rupture cost between minimum of $0.00 and maximum of $167.16MM</w:t>
      </w:r>
    </w:p>
    <w:p w14:paraId="3B21F970" w14:textId="77777777" w:rsidR="006E2336" w:rsidRPr="0098324B" w:rsidRDefault="006E2336" w:rsidP="006E2336">
      <w:pPr>
        <w:pStyle w:val="ListParagraph"/>
        <w:numPr>
          <w:ilvl w:val="2"/>
          <w:numId w:val="32"/>
        </w:numPr>
        <w:spacing w:before="0" w:after="0"/>
      </w:pPr>
      <w:r w:rsidRPr="0098324B">
        <w:t>Rupture scenario yielded 38.0 intersections with structures, with minimum of 0.0 and maximum of 17.41 of population impacted</w:t>
      </w:r>
    </w:p>
    <w:p w14:paraId="216B0F5D" w14:textId="77777777" w:rsidR="006E2336" w:rsidRPr="0098324B" w:rsidRDefault="006E2336" w:rsidP="006E2336">
      <w:pPr>
        <w:pStyle w:val="ListParagraph"/>
        <w:numPr>
          <w:ilvl w:val="2"/>
          <w:numId w:val="32"/>
        </w:numPr>
        <w:spacing w:before="0" w:after="0"/>
      </w:pPr>
      <w:r w:rsidRPr="0098324B">
        <w:t>Rupture hazard radius distributed between minimum of 135.89 and maximum of 135.89 meters.</w:t>
      </w:r>
    </w:p>
    <w:p w14:paraId="233915D0" w14:textId="77777777" w:rsidR="006E2336" w:rsidRPr="0098324B" w:rsidRDefault="006E2336" w:rsidP="006E2336">
      <w:pPr>
        <w:pStyle w:val="ListParagraph"/>
        <w:numPr>
          <w:ilvl w:val="2"/>
          <w:numId w:val="32"/>
        </w:numPr>
        <w:spacing w:before="0" w:after="0"/>
      </w:pPr>
      <w:r w:rsidRPr="0098324B">
        <w:t>Puncture cost between minimum of $0.00 and maximum of $12.11MM</w:t>
      </w:r>
    </w:p>
    <w:p w14:paraId="60069AC9" w14:textId="77777777" w:rsidR="006E2336" w:rsidRPr="0098324B" w:rsidRDefault="006E2336" w:rsidP="006E2336">
      <w:pPr>
        <w:pStyle w:val="ListParagraph"/>
        <w:numPr>
          <w:ilvl w:val="2"/>
          <w:numId w:val="32"/>
        </w:numPr>
        <w:spacing w:before="0" w:after="0"/>
      </w:pPr>
      <w:r w:rsidRPr="0098324B">
        <w:t>Puncture scenario yielded 49.0 intersections with structures, with minimum of 1.26 and maximum of 1.26 of population impacted</w:t>
      </w:r>
    </w:p>
    <w:p w14:paraId="786D0322" w14:textId="77777777" w:rsidR="006E2336" w:rsidRPr="0098324B" w:rsidRDefault="006E2336" w:rsidP="006E2336">
      <w:pPr>
        <w:pStyle w:val="ListParagraph"/>
        <w:numPr>
          <w:ilvl w:val="2"/>
          <w:numId w:val="32"/>
        </w:numPr>
        <w:spacing w:before="0" w:after="0"/>
      </w:pPr>
      <w:r w:rsidRPr="0098324B">
        <w:t>Puncture hazard radius distributed between minimum of 47.76 and maximum of 47.76 meters.</w:t>
      </w:r>
    </w:p>
    <w:p w14:paraId="091E21B2" w14:textId="77777777" w:rsidR="006E2336" w:rsidRPr="0098324B" w:rsidRDefault="006E2336" w:rsidP="006E2336">
      <w:pPr>
        <w:pStyle w:val="ListParagraph"/>
        <w:numPr>
          <w:ilvl w:val="2"/>
          <w:numId w:val="32"/>
        </w:numPr>
        <w:spacing w:before="0" w:after="0"/>
      </w:pPr>
      <w:r w:rsidRPr="0098324B">
        <w:t>Product type is Condensate.</w:t>
      </w:r>
    </w:p>
    <w:p w14:paraId="63FF6455" w14:textId="77777777" w:rsidR="006E2336" w:rsidRPr="0098324B" w:rsidRDefault="006E2336" w:rsidP="006E2336">
      <w:pPr>
        <w:pStyle w:val="ListParagraph"/>
        <w:numPr>
          <w:ilvl w:val="2"/>
          <w:numId w:val="32"/>
        </w:numPr>
        <w:spacing w:before="0" w:after="0"/>
      </w:pPr>
      <w:r w:rsidRPr="0098324B">
        <w:t>Class area location is/are 1.0, 2.0.</w:t>
      </w:r>
    </w:p>
    <w:p w14:paraId="57B8F355" w14:textId="77777777" w:rsidR="006E2336" w:rsidRPr="0098324B" w:rsidRDefault="006E2336" w:rsidP="006E2336">
      <w:pPr>
        <w:pStyle w:val="ListParagraph"/>
        <w:numPr>
          <w:ilvl w:val="1"/>
          <w:numId w:val="32"/>
        </w:numPr>
        <w:spacing w:before="0" w:after="0"/>
      </w:pPr>
      <w:r w:rsidRPr="0098324B">
        <w:t>Total length driven by Environmental: 379.28 meters.</w:t>
      </w:r>
    </w:p>
    <w:p w14:paraId="6D5BF7A4" w14:textId="77777777" w:rsidR="006E2336" w:rsidRPr="0098324B" w:rsidRDefault="006E2336" w:rsidP="006E2336">
      <w:pPr>
        <w:pStyle w:val="ListParagraph"/>
        <w:numPr>
          <w:ilvl w:val="1"/>
          <w:numId w:val="32"/>
        </w:numPr>
        <w:spacing w:before="0" w:after="0"/>
      </w:pPr>
      <w:r w:rsidRPr="0098324B">
        <w:t>Environmental Cost distributed between minimum of $16.66 and maximum of $29.41MM:</w:t>
      </w:r>
    </w:p>
    <w:p w14:paraId="7C3840C4" w14:textId="77777777" w:rsidR="006E2336" w:rsidRPr="0098324B" w:rsidRDefault="006E2336" w:rsidP="006E2336">
      <w:pPr>
        <w:pStyle w:val="ListParagraph"/>
        <w:numPr>
          <w:ilvl w:val="2"/>
          <w:numId w:val="32"/>
        </w:numPr>
        <w:spacing w:before="0" w:after="0"/>
      </w:pPr>
      <w:r w:rsidRPr="0098324B">
        <w:t>Leak cost between minimum of $0.20 and maximum of $0.21MM</w:t>
      </w:r>
    </w:p>
    <w:p w14:paraId="15199884" w14:textId="77777777" w:rsidR="006E2336" w:rsidRPr="0098324B" w:rsidRDefault="006E2336" w:rsidP="006E2336">
      <w:pPr>
        <w:pStyle w:val="ListParagraph"/>
        <w:numPr>
          <w:ilvl w:val="2"/>
          <w:numId w:val="32"/>
        </w:numPr>
        <w:spacing w:before="0" w:after="0"/>
      </w:pPr>
      <w:r w:rsidRPr="0098324B">
        <w:t>Leak spill volume between a minimum of 1891.4 and maximum of 1989.97 gallons</w:t>
      </w:r>
    </w:p>
    <w:p w14:paraId="11FCB66E" w14:textId="77777777" w:rsidR="006E2336" w:rsidRPr="0098324B" w:rsidRDefault="006E2336" w:rsidP="006E2336">
      <w:pPr>
        <w:pStyle w:val="ListParagraph"/>
        <w:numPr>
          <w:ilvl w:val="2"/>
          <w:numId w:val="32"/>
        </w:numPr>
        <w:spacing w:before="0" w:after="0"/>
      </w:pPr>
      <w:r w:rsidRPr="0098324B">
        <w:t>Rupture cost between minimum of $96.21 and maximum of $101.23MM</w:t>
      </w:r>
    </w:p>
    <w:p w14:paraId="26EF4F76" w14:textId="77777777" w:rsidR="006E2336" w:rsidRPr="0098324B" w:rsidRDefault="006E2336" w:rsidP="006E2336">
      <w:pPr>
        <w:pStyle w:val="ListParagraph"/>
        <w:numPr>
          <w:ilvl w:val="2"/>
          <w:numId w:val="32"/>
        </w:numPr>
        <w:spacing w:before="0" w:after="0"/>
      </w:pPr>
      <w:r w:rsidRPr="0098324B">
        <w:t>Rupture spill volume is between a minimum of 907756.46 and maximum of 955064.68 gallons</w:t>
      </w:r>
    </w:p>
    <w:p w14:paraId="45C82FDE" w14:textId="77777777" w:rsidR="006E2336" w:rsidRPr="0098324B" w:rsidRDefault="006E2336" w:rsidP="006E2336">
      <w:pPr>
        <w:pStyle w:val="ListParagraph"/>
        <w:numPr>
          <w:ilvl w:val="2"/>
          <w:numId w:val="32"/>
        </w:numPr>
        <w:spacing w:before="0" w:after="0"/>
      </w:pPr>
      <w:r w:rsidRPr="0098324B">
        <w:t>Puncture cost between minimum of $6.59 and maximum of $6.93MM</w:t>
      </w:r>
    </w:p>
    <w:p w14:paraId="2BE134DC" w14:textId="77777777" w:rsidR="006E2336" w:rsidRPr="0098324B" w:rsidRDefault="006E2336" w:rsidP="006E2336">
      <w:pPr>
        <w:pStyle w:val="ListParagraph"/>
        <w:numPr>
          <w:ilvl w:val="2"/>
          <w:numId w:val="32"/>
        </w:numPr>
        <w:spacing w:before="0" w:after="0"/>
      </w:pPr>
      <w:r w:rsidRPr="0098324B">
        <w:t>Puncture spill volume is between a minimum of 62147.16 and maximum of 65385.99 gallons</w:t>
      </w:r>
    </w:p>
    <w:p w14:paraId="79B5B442" w14:textId="77777777" w:rsidR="006E2336" w:rsidRPr="0098324B" w:rsidRDefault="006E2336" w:rsidP="006E2336">
      <w:pPr>
        <w:pStyle w:val="ListParagraph"/>
        <w:numPr>
          <w:ilvl w:val="2"/>
          <w:numId w:val="32"/>
        </w:numPr>
        <w:spacing w:before="0" w:after="0"/>
      </w:pPr>
      <w:r w:rsidRPr="0098324B">
        <w:t xml:space="preserve">Land use distributed as </w:t>
      </w:r>
    </w:p>
    <w:p w14:paraId="4AD14E19" w14:textId="77777777" w:rsidR="006E2336" w:rsidRPr="0098324B" w:rsidRDefault="006E2336" w:rsidP="006E2336">
      <w:pPr>
        <w:pStyle w:val="ListParagraph"/>
        <w:numPr>
          <w:ilvl w:val="3"/>
          <w:numId w:val="32"/>
        </w:numPr>
        <w:spacing w:before="0" w:after="0"/>
      </w:pPr>
      <w:r w:rsidRPr="0098324B">
        <w:t>Agricultural: 179.38</w:t>
      </w:r>
    </w:p>
    <w:p w14:paraId="5AADF451" w14:textId="77777777" w:rsidR="006E2336" w:rsidRPr="0098324B" w:rsidRDefault="006E2336" w:rsidP="006E2336">
      <w:pPr>
        <w:pStyle w:val="ListParagraph"/>
        <w:numPr>
          <w:ilvl w:val="3"/>
          <w:numId w:val="32"/>
        </w:numPr>
        <w:spacing w:before="0" w:after="0"/>
      </w:pPr>
      <w:r w:rsidRPr="0098324B">
        <w:t>Forested: 89.80</w:t>
      </w:r>
    </w:p>
    <w:p w14:paraId="5E829C18" w14:textId="77777777" w:rsidR="006E2336" w:rsidRPr="0098324B" w:rsidRDefault="006E2336" w:rsidP="006E2336">
      <w:pPr>
        <w:pStyle w:val="ListParagraph"/>
        <w:numPr>
          <w:ilvl w:val="3"/>
          <w:numId w:val="32"/>
        </w:numPr>
        <w:spacing w:before="0" w:after="0"/>
      </w:pPr>
      <w:r w:rsidRPr="0098324B">
        <w:t>Utility Corridor: 149.67</w:t>
      </w:r>
    </w:p>
    <w:p w14:paraId="53AB284C" w14:textId="77777777" w:rsidR="006E2336" w:rsidRPr="0098324B" w:rsidRDefault="006E2336" w:rsidP="006E2336">
      <w:pPr>
        <w:pStyle w:val="ListParagraph"/>
        <w:numPr>
          <w:ilvl w:val="0"/>
          <w:numId w:val="32"/>
        </w:numPr>
        <w:spacing w:before="0" w:after="0"/>
      </w:pPr>
      <w:r w:rsidRPr="0098324B">
        <w:t>"SUNDRE TO BENTLEY NPS 8</w:t>
      </w:r>
    </w:p>
    <w:p w14:paraId="6835D4CE" w14:textId="77777777" w:rsidR="006E2336" w:rsidRPr="0098324B" w:rsidRDefault="006E2336" w:rsidP="006E2336">
      <w:pPr>
        <w:pStyle w:val="ListParagraph"/>
        <w:numPr>
          <w:ilvl w:val="1"/>
          <w:numId w:val="32"/>
        </w:numPr>
        <w:spacing w:before="0" w:after="0"/>
      </w:pPr>
      <w:r w:rsidRPr="0098324B">
        <w:t>Total Cumulative Length (m):</w:t>
      </w:r>
      <w:r w:rsidRPr="0098324B">
        <w:tab/>
        <w:t>267.65</w:t>
      </w:r>
    </w:p>
    <w:p w14:paraId="7431E3EF" w14:textId="77777777" w:rsidR="006E2336" w:rsidRPr="0098324B" w:rsidRDefault="006E2336" w:rsidP="006E2336">
      <w:pPr>
        <w:pStyle w:val="ListParagraph"/>
        <w:numPr>
          <w:ilvl w:val="1"/>
          <w:numId w:val="32"/>
        </w:numPr>
        <w:spacing w:before="0" w:after="0"/>
      </w:pPr>
      <w:r w:rsidRPr="0098324B">
        <w:lastRenderedPageBreak/>
        <w:t>Likelihood of failure distributed between minimum of 1.908e-02 and maximum of 9.797e-01.</w:t>
      </w:r>
    </w:p>
    <w:p w14:paraId="390246C1" w14:textId="77777777" w:rsidR="006E2336" w:rsidRPr="0098324B" w:rsidRDefault="006E2336" w:rsidP="006E2336">
      <w:pPr>
        <w:pStyle w:val="ListParagraph"/>
        <w:numPr>
          <w:ilvl w:val="2"/>
          <w:numId w:val="32"/>
        </w:numPr>
        <w:spacing w:before="0" w:after="0"/>
      </w:pPr>
      <w:r w:rsidRPr="0098324B">
        <w:t>ILI Date of 2016-09-14</w:t>
      </w:r>
    </w:p>
    <w:p w14:paraId="27612891" w14:textId="77777777" w:rsidR="006E2336" w:rsidRPr="0098324B" w:rsidRDefault="006E2336" w:rsidP="006E2336">
      <w:pPr>
        <w:pStyle w:val="ListParagraph"/>
        <w:numPr>
          <w:ilvl w:val="2"/>
          <w:numId w:val="32"/>
        </w:numPr>
        <w:spacing w:before="0" w:after="0"/>
      </w:pPr>
      <w:r w:rsidRPr="0098324B">
        <w:t>ILI tool of AFD</w:t>
      </w:r>
    </w:p>
    <w:p w14:paraId="555DFCF8" w14:textId="77777777" w:rsidR="006E2336" w:rsidRPr="0098324B" w:rsidRDefault="006E2336" w:rsidP="006E2336">
      <w:pPr>
        <w:pStyle w:val="ListParagraph"/>
        <w:numPr>
          <w:ilvl w:val="2"/>
          <w:numId w:val="32"/>
        </w:numPr>
        <w:spacing w:before="0" w:after="0"/>
      </w:pPr>
      <w:r w:rsidRPr="0098324B">
        <w:t>Anomalies identified 60.0</w:t>
      </w:r>
    </w:p>
    <w:p w14:paraId="11BE9C13" w14:textId="77777777" w:rsidR="006E2336" w:rsidRPr="0098324B" w:rsidRDefault="006E2336" w:rsidP="006E2336">
      <w:pPr>
        <w:pStyle w:val="ListParagraph"/>
        <w:numPr>
          <w:ilvl w:val="2"/>
          <w:numId w:val="32"/>
        </w:numPr>
        <w:spacing w:before="0" w:after="0"/>
      </w:pPr>
      <w:r w:rsidRPr="0098324B">
        <w:t>Depth fraction between 0.1 and 0.54</w:t>
      </w:r>
    </w:p>
    <w:p w14:paraId="5876408B" w14:textId="77777777" w:rsidR="006E2336" w:rsidRPr="0098324B" w:rsidRDefault="006E2336" w:rsidP="006E2336">
      <w:pPr>
        <w:pStyle w:val="ListParagraph"/>
        <w:numPr>
          <w:ilvl w:val="2"/>
          <w:numId w:val="32"/>
        </w:numPr>
        <w:spacing w:before="0" w:after="0"/>
      </w:pPr>
      <w:r w:rsidRPr="0098324B">
        <w:t>Length between 12.0 mm and 469.0</w:t>
      </w:r>
    </w:p>
    <w:p w14:paraId="4B9704D0" w14:textId="77777777" w:rsidR="006E2336" w:rsidRPr="0098324B" w:rsidRDefault="006E2336" w:rsidP="006E2336">
      <w:pPr>
        <w:pStyle w:val="ListParagraph"/>
        <w:numPr>
          <w:ilvl w:val="1"/>
          <w:numId w:val="32"/>
        </w:numPr>
        <w:spacing w:before="0" w:after="0"/>
      </w:pPr>
      <w:r w:rsidRPr="0098324B">
        <w:t>Consequence of failure distributed between minimum of $0.79 and maximum of $2.25MM</w:t>
      </w:r>
    </w:p>
    <w:p w14:paraId="7BA0841D" w14:textId="77777777" w:rsidR="006E2336" w:rsidRPr="0098324B" w:rsidRDefault="006E2336" w:rsidP="006E2336">
      <w:pPr>
        <w:pStyle w:val="ListParagraph"/>
        <w:numPr>
          <w:ilvl w:val="1"/>
          <w:numId w:val="32"/>
        </w:numPr>
        <w:spacing w:before="0" w:after="0"/>
      </w:pPr>
      <w:r w:rsidRPr="0098324B">
        <w:t>Total length driven by Environmental: 267.65 meters.</w:t>
      </w:r>
    </w:p>
    <w:p w14:paraId="57F94398" w14:textId="77777777" w:rsidR="006E2336" w:rsidRPr="0098324B" w:rsidRDefault="006E2336" w:rsidP="006E2336">
      <w:pPr>
        <w:pStyle w:val="ListParagraph"/>
        <w:numPr>
          <w:ilvl w:val="1"/>
          <w:numId w:val="32"/>
        </w:numPr>
        <w:spacing w:before="0" w:after="0"/>
      </w:pPr>
      <w:r w:rsidRPr="0098324B">
        <w:t>Environmental Cost distributed between minimum of $0.56 and maximum of $1.97MM:</w:t>
      </w:r>
    </w:p>
    <w:p w14:paraId="10A31030" w14:textId="77777777" w:rsidR="006E2336" w:rsidRPr="0098324B" w:rsidRDefault="006E2336" w:rsidP="006E2336">
      <w:pPr>
        <w:pStyle w:val="ListParagraph"/>
        <w:numPr>
          <w:ilvl w:val="2"/>
          <w:numId w:val="32"/>
        </w:numPr>
        <w:spacing w:before="0" w:after="0"/>
      </w:pPr>
      <w:r w:rsidRPr="0098324B">
        <w:t>Leak cost between minimum of $0.11 and maximum of $0.11MM</w:t>
      </w:r>
    </w:p>
    <w:p w14:paraId="5AB0BF7A" w14:textId="77777777" w:rsidR="006E2336" w:rsidRPr="0098324B" w:rsidRDefault="006E2336" w:rsidP="006E2336">
      <w:pPr>
        <w:pStyle w:val="ListParagraph"/>
        <w:numPr>
          <w:ilvl w:val="2"/>
          <w:numId w:val="32"/>
        </w:numPr>
        <w:spacing w:before="0" w:after="0"/>
      </w:pPr>
      <w:r w:rsidRPr="0098324B">
        <w:t>Leak spill volume between a minimum of 2144.81 and maximum of 2302.93 gallons</w:t>
      </w:r>
    </w:p>
    <w:p w14:paraId="49AE9472" w14:textId="77777777" w:rsidR="006E2336" w:rsidRPr="0098324B" w:rsidRDefault="006E2336" w:rsidP="006E2336">
      <w:pPr>
        <w:pStyle w:val="ListParagraph"/>
        <w:numPr>
          <w:ilvl w:val="2"/>
          <w:numId w:val="32"/>
        </w:numPr>
        <w:spacing w:before="0" w:after="0"/>
      </w:pPr>
      <w:r w:rsidRPr="0098324B">
        <w:t>Rupture cost between minimum of $1.08 and maximum of $2.70MM</w:t>
      </w:r>
    </w:p>
    <w:p w14:paraId="4981AD2F" w14:textId="77777777" w:rsidR="006E2336" w:rsidRPr="0098324B" w:rsidRDefault="006E2336" w:rsidP="006E2336">
      <w:pPr>
        <w:pStyle w:val="ListParagraph"/>
        <w:numPr>
          <w:ilvl w:val="2"/>
          <w:numId w:val="32"/>
        </w:numPr>
        <w:spacing w:before="0" w:after="0"/>
      </w:pPr>
      <w:r w:rsidRPr="0098324B">
        <w:t>Rupture spill volume is between a minimum of 21857.14 and maximum of 54951.93 gallons</w:t>
      </w:r>
    </w:p>
    <w:p w14:paraId="0EDDC0C4" w14:textId="77777777" w:rsidR="006E2336" w:rsidRPr="0098324B" w:rsidRDefault="006E2336" w:rsidP="006E2336">
      <w:pPr>
        <w:pStyle w:val="ListParagraph"/>
        <w:numPr>
          <w:ilvl w:val="2"/>
          <w:numId w:val="32"/>
        </w:numPr>
        <w:spacing w:before="0" w:after="0"/>
      </w:pPr>
      <w:r w:rsidRPr="0098324B">
        <w:t>Puncture cost between minimum of $3.47 and maximum of $3.72MM</w:t>
      </w:r>
    </w:p>
    <w:p w14:paraId="6C38C6C3" w14:textId="77777777" w:rsidR="006E2336" w:rsidRPr="0098324B" w:rsidRDefault="006E2336" w:rsidP="006E2336">
      <w:pPr>
        <w:pStyle w:val="ListParagraph"/>
        <w:numPr>
          <w:ilvl w:val="2"/>
          <w:numId w:val="32"/>
        </w:numPr>
        <w:spacing w:before="0" w:after="0"/>
      </w:pPr>
      <w:r w:rsidRPr="0098324B">
        <w:t>Puncture spill volume is between a minimum of 70473.43 and maximum of 75669.01 gallons</w:t>
      </w:r>
    </w:p>
    <w:p w14:paraId="592E2372" w14:textId="77777777" w:rsidR="006E2336" w:rsidRPr="0098324B" w:rsidRDefault="006E2336" w:rsidP="006E2336">
      <w:pPr>
        <w:pStyle w:val="ListParagraph"/>
        <w:numPr>
          <w:ilvl w:val="2"/>
          <w:numId w:val="32"/>
        </w:numPr>
        <w:spacing w:before="0" w:after="0"/>
      </w:pPr>
      <w:r w:rsidRPr="0098324B">
        <w:t xml:space="preserve">Land use distributed as </w:t>
      </w:r>
    </w:p>
    <w:p w14:paraId="5A12A8F3" w14:textId="77777777" w:rsidR="006E2336" w:rsidRPr="0098324B" w:rsidRDefault="006E2336" w:rsidP="006E2336">
      <w:pPr>
        <w:pStyle w:val="ListParagraph"/>
        <w:numPr>
          <w:ilvl w:val="3"/>
          <w:numId w:val="32"/>
        </w:numPr>
        <w:spacing w:before="0" w:after="0"/>
      </w:pPr>
      <w:r w:rsidRPr="0098324B">
        <w:t>Agricultural: 267.65</w:t>
      </w:r>
    </w:p>
    <w:p w14:paraId="18E858A2" w14:textId="77777777" w:rsidR="006E2336" w:rsidRPr="0098324B" w:rsidRDefault="006E2336" w:rsidP="006E2336">
      <w:pPr>
        <w:pStyle w:val="ListParagraph"/>
        <w:numPr>
          <w:ilvl w:val="0"/>
          <w:numId w:val="32"/>
        </w:numPr>
        <w:spacing w:before="0" w:after="0"/>
      </w:pPr>
      <w:r w:rsidRPr="0098324B">
        <w:t xml:space="preserve">"NPS6 Brookfield to Joffre </w:t>
      </w:r>
      <w:proofErr w:type="gramStart"/>
      <w:r w:rsidRPr="0098324B">
        <w:t>From</w:t>
      </w:r>
      <w:proofErr w:type="gramEnd"/>
      <w:r w:rsidRPr="0098324B">
        <w:t xml:space="preserve"> 15-20-38-25W4 To 15-17-39-26W4</w:t>
      </w:r>
    </w:p>
    <w:p w14:paraId="249CF6FA" w14:textId="77777777" w:rsidR="006E2336" w:rsidRPr="0098324B" w:rsidRDefault="006E2336" w:rsidP="006E2336">
      <w:pPr>
        <w:pStyle w:val="ListParagraph"/>
        <w:numPr>
          <w:ilvl w:val="1"/>
          <w:numId w:val="32"/>
        </w:numPr>
        <w:spacing w:before="0" w:after="0"/>
      </w:pPr>
      <w:r w:rsidRPr="0098324B">
        <w:t>Total Cumulative Length (m):</w:t>
      </w:r>
      <w:r w:rsidRPr="0098324B">
        <w:tab/>
        <w:t>261.35</w:t>
      </w:r>
    </w:p>
    <w:p w14:paraId="34BB8A2C" w14:textId="77777777" w:rsidR="006E2336" w:rsidRPr="0098324B" w:rsidRDefault="006E2336" w:rsidP="006E2336">
      <w:pPr>
        <w:pStyle w:val="ListParagraph"/>
        <w:numPr>
          <w:ilvl w:val="1"/>
          <w:numId w:val="32"/>
        </w:numPr>
        <w:spacing w:before="0" w:after="0"/>
      </w:pPr>
      <w:r w:rsidRPr="0098324B">
        <w:t>Likelihood of failure distributed between minimum of 1.348e-03 and maximum of 1.576e-01.</w:t>
      </w:r>
    </w:p>
    <w:p w14:paraId="19B07A0D" w14:textId="77777777" w:rsidR="006E2336" w:rsidRPr="0098324B" w:rsidRDefault="006E2336" w:rsidP="006E2336">
      <w:pPr>
        <w:pStyle w:val="ListParagraph"/>
        <w:numPr>
          <w:ilvl w:val="2"/>
          <w:numId w:val="32"/>
        </w:numPr>
        <w:spacing w:before="0" w:after="0"/>
      </w:pPr>
      <w:r w:rsidRPr="0098324B">
        <w:t>ILI Date of 2016-04-21</w:t>
      </w:r>
    </w:p>
    <w:p w14:paraId="224703D0" w14:textId="77777777" w:rsidR="006E2336" w:rsidRPr="0098324B" w:rsidRDefault="006E2336" w:rsidP="006E2336">
      <w:pPr>
        <w:pStyle w:val="ListParagraph"/>
        <w:numPr>
          <w:ilvl w:val="2"/>
          <w:numId w:val="32"/>
        </w:numPr>
        <w:spacing w:before="0" w:after="0"/>
      </w:pPr>
      <w:r w:rsidRPr="0098324B">
        <w:t>ILI tool of MFL/Geometry</w:t>
      </w:r>
    </w:p>
    <w:p w14:paraId="196A1A28" w14:textId="77777777" w:rsidR="006E2336" w:rsidRPr="0098324B" w:rsidRDefault="006E2336" w:rsidP="006E2336">
      <w:pPr>
        <w:pStyle w:val="ListParagraph"/>
        <w:numPr>
          <w:ilvl w:val="2"/>
          <w:numId w:val="32"/>
        </w:numPr>
        <w:spacing w:before="0" w:after="0"/>
      </w:pPr>
      <w:r w:rsidRPr="0098324B">
        <w:t>Anomalies identified 133.0</w:t>
      </w:r>
    </w:p>
    <w:p w14:paraId="167A30F9" w14:textId="77777777" w:rsidR="006E2336" w:rsidRPr="0098324B" w:rsidRDefault="006E2336" w:rsidP="006E2336">
      <w:pPr>
        <w:pStyle w:val="ListParagraph"/>
        <w:numPr>
          <w:ilvl w:val="2"/>
          <w:numId w:val="32"/>
        </w:numPr>
        <w:spacing w:before="0" w:after="0"/>
      </w:pPr>
      <w:r w:rsidRPr="0098324B">
        <w:t>Depth fraction between 0.1 and 0.44</w:t>
      </w:r>
    </w:p>
    <w:p w14:paraId="68B57C06" w14:textId="77777777" w:rsidR="006E2336" w:rsidRPr="0098324B" w:rsidRDefault="006E2336" w:rsidP="006E2336">
      <w:pPr>
        <w:pStyle w:val="ListParagraph"/>
        <w:numPr>
          <w:ilvl w:val="2"/>
          <w:numId w:val="32"/>
        </w:numPr>
        <w:spacing w:before="0" w:after="0"/>
      </w:pPr>
      <w:r w:rsidRPr="0098324B">
        <w:t>Length between 6.0 mm and 72.0</w:t>
      </w:r>
    </w:p>
    <w:p w14:paraId="1563DB88" w14:textId="77777777" w:rsidR="006E2336" w:rsidRPr="0098324B" w:rsidRDefault="006E2336" w:rsidP="006E2336">
      <w:pPr>
        <w:pStyle w:val="ListParagraph"/>
        <w:numPr>
          <w:ilvl w:val="1"/>
          <w:numId w:val="32"/>
        </w:numPr>
        <w:spacing w:before="0" w:after="0"/>
      </w:pPr>
      <w:r w:rsidRPr="0098324B">
        <w:t>Consequence of failure distributed between minimum of $14.05 and maximum of $26.77MM</w:t>
      </w:r>
    </w:p>
    <w:p w14:paraId="32E9B2B8" w14:textId="77777777" w:rsidR="006E2336" w:rsidRPr="0098324B" w:rsidRDefault="006E2336" w:rsidP="006E2336">
      <w:pPr>
        <w:pStyle w:val="ListParagraph"/>
        <w:numPr>
          <w:ilvl w:val="1"/>
          <w:numId w:val="32"/>
        </w:numPr>
        <w:spacing w:before="0" w:after="0"/>
      </w:pPr>
      <w:r w:rsidRPr="0098324B">
        <w:t>Total length driven by Environmental: 261.35 meters.</w:t>
      </w:r>
    </w:p>
    <w:p w14:paraId="4A7A0D2B" w14:textId="77777777" w:rsidR="006E2336" w:rsidRPr="0098324B" w:rsidRDefault="006E2336" w:rsidP="006E2336">
      <w:pPr>
        <w:pStyle w:val="ListParagraph"/>
        <w:numPr>
          <w:ilvl w:val="1"/>
          <w:numId w:val="32"/>
        </w:numPr>
        <w:spacing w:before="0" w:after="0"/>
      </w:pPr>
      <w:r w:rsidRPr="0098324B">
        <w:t>Environmental Cost distributed between minimum of $13.70 and maximum of $26.28MM:</w:t>
      </w:r>
    </w:p>
    <w:p w14:paraId="4757F9AC" w14:textId="77777777" w:rsidR="006E2336" w:rsidRPr="0098324B" w:rsidRDefault="006E2336" w:rsidP="006E2336">
      <w:pPr>
        <w:pStyle w:val="ListParagraph"/>
        <w:numPr>
          <w:ilvl w:val="2"/>
          <w:numId w:val="32"/>
        </w:numPr>
        <w:spacing w:before="0" w:after="0"/>
      </w:pPr>
      <w:r w:rsidRPr="0098324B">
        <w:t>Leak cost between minimum of $0.20 and maximum of $0.22MM</w:t>
      </w:r>
    </w:p>
    <w:p w14:paraId="1512072A" w14:textId="77777777" w:rsidR="006E2336" w:rsidRPr="0098324B" w:rsidRDefault="006E2336" w:rsidP="006E2336">
      <w:pPr>
        <w:pStyle w:val="ListParagraph"/>
        <w:numPr>
          <w:ilvl w:val="2"/>
          <w:numId w:val="32"/>
        </w:numPr>
        <w:spacing w:before="0" w:after="0"/>
      </w:pPr>
      <w:r w:rsidRPr="0098324B">
        <w:t>Leak spill volume between a minimum of 1919.14 and maximum of 2102.02 gallons</w:t>
      </w:r>
    </w:p>
    <w:p w14:paraId="6FA99B44" w14:textId="77777777" w:rsidR="006E2336" w:rsidRPr="0098324B" w:rsidRDefault="006E2336" w:rsidP="006E2336">
      <w:pPr>
        <w:pStyle w:val="ListParagraph"/>
        <w:numPr>
          <w:ilvl w:val="2"/>
          <w:numId w:val="32"/>
        </w:numPr>
        <w:spacing w:before="0" w:after="0"/>
      </w:pPr>
      <w:r w:rsidRPr="0098324B">
        <w:t>Rupture cost between minimum of $57.60 and maximum of $63.09MM</w:t>
      </w:r>
    </w:p>
    <w:p w14:paraId="58B664B5" w14:textId="77777777" w:rsidR="006E2336" w:rsidRPr="0098324B" w:rsidRDefault="006E2336" w:rsidP="006E2336">
      <w:pPr>
        <w:pStyle w:val="ListParagraph"/>
        <w:numPr>
          <w:ilvl w:val="2"/>
          <w:numId w:val="32"/>
        </w:numPr>
        <w:spacing w:before="0" w:after="0"/>
      </w:pPr>
      <w:r w:rsidRPr="0098324B">
        <w:t>Rupture spill volume is between a minimum of 543432.51 and maximum of 595218.48 gallons</w:t>
      </w:r>
    </w:p>
    <w:p w14:paraId="684247E5" w14:textId="77777777" w:rsidR="006E2336" w:rsidRPr="0098324B" w:rsidRDefault="006E2336" w:rsidP="006E2336">
      <w:pPr>
        <w:pStyle w:val="ListParagraph"/>
        <w:numPr>
          <w:ilvl w:val="2"/>
          <w:numId w:val="32"/>
        </w:numPr>
        <w:spacing w:before="0" w:after="0"/>
      </w:pPr>
      <w:r w:rsidRPr="0098324B">
        <w:t>Puncture cost between minimum of $6.68 and maximum of $7.32MM</w:t>
      </w:r>
    </w:p>
    <w:p w14:paraId="51CD1BB8" w14:textId="77777777" w:rsidR="006E2336" w:rsidRPr="0098324B" w:rsidRDefault="006E2336" w:rsidP="006E2336">
      <w:pPr>
        <w:pStyle w:val="ListParagraph"/>
        <w:numPr>
          <w:ilvl w:val="2"/>
          <w:numId w:val="32"/>
        </w:numPr>
        <w:spacing w:before="0" w:after="0"/>
      </w:pPr>
      <w:r w:rsidRPr="0098324B">
        <w:t>Puncture spill volume is between a minimum of 63058.55 and maximum of 69067.66 gallons</w:t>
      </w:r>
    </w:p>
    <w:p w14:paraId="44AD4187" w14:textId="77777777" w:rsidR="006E2336" w:rsidRPr="0098324B" w:rsidRDefault="006E2336" w:rsidP="006E2336">
      <w:pPr>
        <w:pStyle w:val="ListParagraph"/>
        <w:numPr>
          <w:ilvl w:val="2"/>
          <w:numId w:val="32"/>
        </w:numPr>
        <w:spacing w:before="0" w:after="0"/>
      </w:pPr>
      <w:r w:rsidRPr="0098324B">
        <w:t xml:space="preserve">Land use distributed as </w:t>
      </w:r>
    </w:p>
    <w:p w14:paraId="45B7B029" w14:textId="77777777" w:rsidR="006E2336" w:rsidRPr="0098324B" w:rsidRDefault="006E2336" w:rsidP="006E2336">
      <w:pPr>
        <w:pStyle w:val="ListParagraph"/>
        <w:numPr>
          <w:ilvl w:val="3"/>
          <w:numId w:val="32"/>
        </w:numPr>
        <w:spacing w:before="0" w:after="0"/>
      </w:pPr>
      <w:r w:rsidRPr="0098324B">
        <w:t>Agricultural: 261.35</w:t>
      </w:r>
    </w:p>
    <w:p w14:paraId="32EDDFC0" w14:textId="77777777" w:rsidR="006E2336" w:rsidRPr="0098324B" w:rsidRDefault="006E2336" w:rsidP="006E2336">
      <w:pPr>
        <w:pStyle w:val="ListParagraph"/>
        <w:numPr>
          <w:ilvl w:val="0"/>
          <w:numId w:val="32"/>
        </w:numPr>
        <w:spacing w:before="0" w:after="0"/>
      </w:pPr>
      <w:r w:rsidRPr="0098324B">
        <w:t>"SS-49 NPS 6</w:t>
      </w:r>
    </w:p>
    <w:p w14:paraId="6AAD8DD5" w14:textId="77777777" w:rsidR="006E2336" w:rsidRPr="0098324B" w:rsidRDefault="006E2336" w:rsidP="006E2336">
      <w:pPr>
        <w:pStyle w:val="ListParagraph"/>
        <w:numPr>
          <w:ilvl w:val="1"/>
          <w:numId w:val="32"/>
        </w:numPr>
        <w:spacing w:before="0" w:after="0"/>
      </w:pPr>
      <w:r w:rsidRPr="0098324B">
        <w:t>Total Cumulative Length (m):</w:t>
      </w:r>
      <w:r w:rsidRPr="0098324B">
        <w:tab/>
        <w:t>239.92</w:t>
      </w:r>
    </w:p>
    <w:p w14:paraId="1F27105A" w14:textId="77777777" w:rsidR="006E2336" w:rsidRPr="0098324B" w:rsidRDefault="006E2336" w:rsidP="006E2336">
      <w:pPr>
        <w:pStyle w:val="ListParagraph"/>
        <w:numPr>
          <w:ilvl w:val="1"/>
          <w:numId w:val="32"/>
        </w:numPr>
        <w:spacing w:before="0" w:after="0"/>
      </w:pPr>
      <w:r w:rsidRPr="0098324B">
        <w:t>Likelihood of failure distributed between minimum of 1.247e-03 and maximum of 2.915e-02.</w:t>
      </w:r>
    </w:p>
    <w:p w14:paraId="38AB1CB8" w14:textId="77777777" w:rsidR="006E2336" w:rsidRPr="0098324B" w:rsidRDefault="006E2336" w:rsidP="006E2336">
      <w:pPr>
        <w:pStyle w:val="ListParagraph"/>
        <w:numPr>
          <w:ilvl w:val="2"/>
          <w:numId w:val="32"/>
        </w:numPr>
        <w:spacing w:before="0" w:after="0"/>
      </w:pPr>
      <w:r w:rsidRPr="0098324B">
        <w:t>ILI Date of 2017-05-26</w:t>
      </w:r>
    </w:p>
    <w:p w14:paraId="17799863" w14:textId="77777777" w:rsidR="006E2336" w:rsidRPr="0098324B" w:rsidRDefault="006E2336" w:rsidP="006E2336">
      <w:pPr>
        <w:pStyle w:val="ListParagraph"/>
        <w:numPr>
          <w:ilvl w:val="2"/>
          <w:numId w:val="32"/>
        </w:numPr>
        <w:spacing w:before="0" w:after="0"/>
      </w:pPr>
      <w:r w:rsidRPr="0098324B">
        <w:t>ILI tool of MFL/Geometry</w:t>
      </w:r>
    </w:p>
    <w:p w14:paraId="2ED7C3C4" w14:textId="77777777" w:rsidR="006E2336" w:rsidRPr="0098324B" w:rsidRDefault="006E2336" w:rsidP="006E2336">
      <w:pPr>
        <w:pStyle w:val="ListParagraph"/>
        <w:numPr>
          <w:ilvl w:val="2"/>
          <w:numId w:val="32"/>
        </w:numPr>
        <w:spacing w:before="0" w:after="0"/>
      </w:pPr>
      <w:r w:rsidRPr="0098324B">
        <w:lastRenderedPageBreak/>
        <w:t>Anomalies identified 1612.0</w:t>
      </w:r>
    </w:p>
    <w:p w14:paraId="267DF9B7" w14:textId="77777777" w:rsidR="006E2336" w:rsidRPr="0098324B" w:rsidRDefault="006E2336" w:rsidP="006E2336">
      <w:pPr>
        <w:pStyle w:val="ListParagraph"/>
        <w:numPr>
          <w:ilvl w:val="2"/>
          <w:numId w:val="32"/>
        </w:numPr>
        <w:spacing w:before="0" w:after="0"/>
      </w:pPr>
      <w:r w:rsidRPr="0098324B">
        <w:t>Depth fraction between 0.1 and 0.36</w:t>
      </w:r>
    </w:p>
    <w:p w14:paraId="49E1AE35" w14:textId="77777777" w:rsidR="006E2336" w:rsidRPr="0098324B" w:rsidRDefault="006E2336" w:rsidP="006E2336">
      <w:pPr>
        <w:pStyle w:val="ListParagraph"/>
        <w:numPr>
          <w:ilvl w:val="2"/>
          <w:numId w:val="32"/>
        </w:numPr>
        <w:spacing w:before="0" w:after="0"/>
      </w:pPr>
      <w:r w:rsidRPr="0098324B">
        <w:t>Length between 4.0 mm and 100.0</w:t>
      </w:r>
    </w:p>
    <w:p w14:paraId="71E50117" w14:textId="77777777" w:rsidR="006E2336" w:rsidRPr="0098324B" w:rsidRDefault="006E2336" w:rsidP="006E2336">
      <w:pPr>
        <w:pStyle w:val="ListParagraph"/>
        <w:numPr>
          <w:ilvl w:val="1"/>
          <w:numId w:val="32"/>
        </w:numPr>
        <w:spacing w:before="0" w:after="0"/>
      </w:pPr>
      <w:r w:rsidRPr="0098324B">
        <w:t>Consequence of failure distributed between minimum of $11.39 and maximum of $39.74MM</w:t>
      </w:r>
    </w:p>
    <w:p w14:paraId="7967C763" w14:textId="77777777" w:rsidR="006E2336" w:rsidRPr="0098324B" w:rsidRDefault="006E2336" w:rsidP="006E2336">
      <w:pPr>
        <w:pStyle w:val="ListParagraph"/>
        <w:numPr>
          <w:ilvl w:val="1"/>
          <w:numId w:val="32"/>
        </w:numPr>
        <w:spacing w:before="0" w:after="0"/>
      </w:pPr>
      <w:r w:rsidRPr="0098324B">
        <w:t>Total length driven by Environmental: 239.92 meters.</w:t>
      </w:r>
    </w:p>
    <w:p w14:paraId="1D5920DF" w14:textId="77777777" w:rsidR="006E2336" w:rsidRPr="0098324B" w:rsidRDefault="006E2336" w:rsidP="006E2336">
      <w:pPr>
        <w:pStyle w:val="ListParagraph"/>
        <w:numPr>
          <w:ilvl w:val="1"/>
          <w:numId w:val="32"/>
        </w:numPr>
        <w:spacing w:before="0" w:after="0"/>
      </w:pPr>
      <w:r w:rsidRPr="0098324B">
        <w:t>Environmental Cost distributed between minimum of $11.06 and maximum of $39.25MM:</w:t>
      </w:r>
    </w:p>
    <w:p w14:paraId="7F4EC0E2" w14:textId="77777777" w:rsidR="006E2336" w:rsidRPr="0098324B" w:rsidRDefault="006E2336" w:rsidP="006E2336">
      <w:pPr>
        <w:pStyle w:val="ListParagraph"/>
        <w:numPr>
          <w:ilvl w:val="2"/>
          <w:numId w:val="32"/>
        </w:numPr>
        <w:spacing w:before="0" w:after="0"/>
      </w:pPr>
      <w:r w:rsidRPr="0098324B">
        <w:t>Leak cost between minimum of $0.19 and maximum of $0.33MM</w:t>
      </w:r>
    </w:p>
    <w:p w14:paraId="0B4A8EF2" w14:textId="77777777" w:rsidR="006E2336" w:rsidRPr="0098324B" w:rsidRDefault="006E2336" w:rsidP="006E2336">
      <w:pPr>
        <w:pStyle w:val="ListParagraph"/>
        <w:numPr>
          <w:ilvl w:val="2"/>
          <w:numId w:val="32"/>
        </w:numPr>
        <w:spacing w:before="0" w:after="0"/>
      </w:pPr>
      <w:r w:rsidRPr="0098324B">
        <w:t>Leak spill volume between a minimum of 1770.33 and maximum of 1831.09 gallons</w:t>
      </w:r>
    </w:p>
    <w:p w14:paraId="465AA2AB" w14:textId="77777777" w:rsidR="006E2336" w:rsidRPr="0098324B" w:rsidRDefault="006E2336" w:rsidP="006E2336">
      <w:pPr>
        <w:pStyle w:val="ListParagraph"/>
        <w:numPr>
          <w:ilvl w:val="2"/>
          <w:numId w:val="32"/>
        </w:numPr>
        <w:spacing w:before="0" w:after="0"/>
      </w:pPr>
      <w:r w:rsidRPr="0098324B">
        <w:t>Rupture cost between minimum of $53.13 and maximum of $92.10MM</w:t>
      </w:r>
    </w:p>
    <w:p w14:paraId="1E1F6246" w14:textId="77777777" w:rsidR="006E2336" w:rsidRPr="0098324B" w:rsidRDefault="006E2336" w:rsidP="006E2336">
      <w:pPr>
        <w:pStyle w:val="ListParagraph"/>
        <w:numPr>
          <w:ilvl w:val="2"/>
          <w:numId w:val="32"/>
        </w:numPr>
        <w:spacing w:before="0" w:after="0"/>
      </w:pPr>
      <w:r w:rsidRPr="0098324B">
        <w:t>Rupture spill volume is between a minimum of 501293.88 and maximum of 518498.98 gallons</w:t>
      </w:r>
    </w:p>
    <w:p w14:paraId="3509DD57" w14:textId="77777777" w:rsidR="006E2336" w:rsidRPr="0098324B" w:rsidRDefault="006E2336" w:rsidP="006E2336">
      <w:pPr>
        <w:pStyle w:val="ListParagraph"/>
        <w:numPr>
          <w:ilvl w:val="2"/>
          <w:numId w:val="32"/>
        </w:numPr>
        <w:spacing w:before="0" w:after="0"/>
      </w:pPr>
      <w:r w:rsidRPr="0098324B">
        <w:t>Puncture cost between minimum of $6.17 and maximum of $10.69MM</w:t>
      </w:r>
    </w:p>
    <w:p w14:paraId="567D1823" w14:textId="77777777" w:rsidR="006E2336" w:rsidRPr="0098324B" w:rsidRDefault="006E2336" w:rsidP="006E2336">
      <w:pPr>
        <w:pStyle w:val="ListParagraph"/>
        <w:numPr>
          <w:ilvl w:val="2"/>
          <w:numId w:val="32"/>
        </w:numPr>
        <w:spacing w:before="0" w:after="0"/>
      </w:pPr>
      <w:r w:rsidRPr="0098324B">
        <w:t>Puncture spill volume is between a minimum of 58168.89 and maximum of 60165.32 gallons</w:t>
      </w:r>
    </w:p>
    <w:p w14:paraId="1813E623" w14:textId="77777777" w:rsidR="006E2336" w:rsidRPr="0098324B" w:rsidRDefault="006E2336" w:rsidP="006E2336">
      <w:pPr>
        <w:pStyle w:val="ListParagraph"/>
        <w:numPr>
          <w:ilvl w:val="2"/>
          <w:numId w:val="32"/>
        </w:numPr>
        <w:spacing w:before="0" w:after="0"/>
      </w:pPr>
      <w:r w:rsidRPr="0098324B">
        <w:t xml:space="preserve">Land use distributed as </w:t>
      </w:r>
    </w:p>
    <w:p w14:paraId="4E708403" w14:textId="77777777" w:rsidR="006E2336" w:rsidRPr="0098324B" w:rsidRDefault="006E2336" w:rsidP="006E2336">
      <w:pPr>
        <w:pStyle w:val="ListParagraph"/>
        <w:numPr>
          <w:ilvl w:val="3"/>
          <w:numId w:val="32"/>
        </w:numPr>
        <w:spacing w:before="0" w:after="0"/>
      </w:pPr>
      <w:r w:rsidRPr="0098324B">
        <w:t>Agricultural: 85.31</w:t>
      </w:r>
    </w:p>
    <w:p w14:paraId="4D8542E0" w14:textId="77777777" w:rsidR="006E2336" w:rsidRPr="0098324B" w:rsidRDefault="006E2336" w:rsidP="006E2336">
      <w:pPr>
        <w:pStyle w:val="ListParagraph"/>
        <w:numPr>
          <w:ilvl w:val="3"/>
          <w:numId w:val="32"/>
        </w:numPr>
        <w:spacing w:before="0" w:after="0"/>
      </w:pPr>
      <w:r w:rsidRPr="0098324B">
        <w:t>Remote: 144.42</w:t>
      </w:r>
    </w:p>
    <w:p w14:paraId="0C6378C6" w14:textId="77777777" w:rsidR="006E2336" w:rsidRPr="0098324B" w:rsidRDefault="006E2336" w:rsidP="006E2336">
      <w:pPr>
        <w:pStyle w:val="ListParagraph"/>
        <w:numPr>
          <w:ilvl w:val="3"/>
          <w:numId w:val="32"/>
        </w:numPr>
        <w:spacing w:before="0" w:after="0"/>
      </w:pPr>
      <w:r w:rsidRPr="0098324B">
        <w:t>Water Course: 10.19</w:t>
      </w:r>
    </w:p>
    <w:p w14:paraId="5F1CFEE6" w14:textId="77777777" w:rsidR="006E2336" w:rsidRPr="0098324B" w:rsidRDefault="006E2336" w:rsidP="006E2336">
      <w:pPr>
        <w:pStyle w:val="ListParagraph"/>
        <w:numPr>
          <w:ilvl w:val="0"/>
          <w:numId w:val="32"/>
        </w:numPr>
        <w:spacing w:before="0" w:after="0"/>
      </w:pPr>
      <w:r w:rsidRPr="0098324B">
        <w:t>"SS-11 NPS 6</w:t>
      </w:r>
    </w:p>
    <w:p w14:paraId="766B9584" w14:textId="77777777" w:rsidR="006E2336" w:rsidRPr="0098324B" w:rsidRDefault="006E2336" w:rsidP="006E2336">
      <w:pPr>
        <w:pStyle w:val="ListParagraph"/>
        <w:numPr>
          <w:ilvl w:val="1"/>
          <w:numId w:val="32"/>
        </w:numPr>
        <w:spacing w:before="0" w:after="0"/>
      </w:pPr>
      <w:r w:rsidRPr="0098324B">
        <w:t>Total Cumulative Length (m):</w:t>
      </w:r>
      <w:r w:rsidRPr="0098324B">
        <w:tab/>
        <w:t>239.92</w:t>
      </w:r>
    </w:p>
    <w:p w14:paraId="1853F299" w14:textId="77777777" w:rsidR="006E2336" w:rsidRPr="0098324B" w:rsidRDefault="006E2336" w:rsidP="006E2336">
      <w:pPr>
        <w:pStyle w:val="ListParagraph"/>
        <w:numPr>
          <w:ilvl w:val="1"/>
          <w:numId w:val="32"/>
        </w:numPr>
        <w:spacing w:before="0" w:after="0"/>
      </w:pPr>
      <w:r w:rsidRPr="0098324B">
        <w:t>Likelihood of failure distributed between minimum of 1.023e-03 and maximum of 5.485e-01.</w:t>
      </w:r>
    </w:p>
    <w:p w14:paraId="678EA4FB" w14:textId="77777777" w:rsidR="006E2336" w:rsidRPr="0098324B" w:rsidRDefault="006E2336" w:rsidP="006E2336">
      <w:pPr>
        <w:pStyle w:val="ListParagraph"/>
        <w:numPr>
          <w:ilvl w:val="2"/>
          <w:numId w:val="32"/>
        </w:numPr>
        <w:spacing w:before="0" w:after="0"/>
      </w:pPr>
      <w:r w:rsidRPr="0098324B">
        <w:t>ILI Date of 2017-05-24</w:t>
      </w:r>
    </w:p>
    <w:p w14:paraId="665C235F" w14:textId="77777777" w:rsidR="006E2336" w:rsidRPr="0098324B" w:rsidRDefault="006E2336" w:rsidP="006E2336">
      <w:pPr>
        <w:pStyle w:val="ListParagraph"/>
        <w:numPr>
          <w:ilvl w:val="2"/>
          <w:numId w:val="32"/>
        </w:numPr>
        <w:spacing w:before="0" w:after="0"/>
      </w:pPr>
      <w:r w:rsidRPr="0098324B">
        <w:t>ILI tool of MFL/Geometry</w:t>
      </w:r>
    </w:p>
    <w:p w14:paraId="77C5ECD1" w14:textId="77777777" w:rsidR="006E2336" w:rsidRPr="0098324B" w:rsidRDefault="006E2336" w:rsidP="006E2336">
      <w:pPr>
        <w:pStyle w:val="ListParagraph"/>
        <w:numPr>
          <w:ilvl w:val="2"/>
          <w:numId w:val="32"/>
        </w:numPr>
        <w:spacing w:before="0" w:after="0"/>
      </w:pPr>
      <w:r w:rsidRPr="0098324B">
        <w:t>Anomalies identified 686.0</w:t>
      </w:r>
    </w:p>
    <w:p w14:paraId="7F1B110C" w14:textId="77777777" w:rsidR="006E2336" w:rsidRPr="0098324B" w:rsidRDefault="006E2336" w:rsidP="006E2336">
      <w:pPr>
        <w:pStyle w:val="ListParagraph"/>
        <w:numPr>
          <w:ilvl w:val="2"/>
          <w:numId w:val="32"/>
        </w:numPr>
        <w:spacing w:before="0" w:after="0"/>
      </w:pPr>
      <w:r w:rsidRPr="0098324B">
        <w:t>Depth fraction between 0.1 and 0.48</w:t>
      </w:r>
    </w:p>
    <w:p w14:paraId="4C69F4C4" w14:textId="77777777" w:rsidR="006E2336" w:rsidRPr="0098324B" w:rsidRDefault="006E2336" w:rsidP="006E2336">
      <w:pPr>
        <w:pStyle w:val="ListParagraph"/>
        <w:numPr>
          <w:ilvl w:val="2"/>
          <w:numId w:val="32"/>
        </w:numPr>
        <w:spacing w:before="0" w:after="0"/>
      </w:pPr>
      <w:r w:rsidRPr="0098324B">
        <w:t>Length between 4.0 mm and 352.0</w:t>
      </w:r>
    </w:p>
    <w:p w14:paraId="17DFE357" w14:textId="77777777" w:rsidR="006E2336" w:rsidRPr="0098324B" w:rsidRDefault="006E2336" w:rsidP="006E2336">
      <w:pPr>
        <w:pStyle w:val="ListParagraph"/>
        <w:numPr>
          <w:ilvl w:val="1"/>
          <w:numId w:val="32"/>
        </w:numPr>
        <w:spacing w:before="0" w:after="0"/>
      </w:pPr>
      <w:r w:rsidRPr="0098324B">
        <w:t>Consequence of failure distributed between minimum of $14.32 and maximum of $26.59MM</w:t>
      </w:r>
    </w:p>
    <w:p w14:paraId="032135CF" w14:textId="77777777" w:rsidR="006E2336" w:rsidRPr="0098324B" w:rsidRDefault="006E2336" w:rsidP="006E2336">
      <w:pPr>
        <w:pStyle w:val="ListParagraph"/>
        <w:numPr>
          <w:ilvl w:val="1"/>
          <w:numId w:val="32"/>
        </w:numPr>
        <w:spacing w:before="0" w:after="0"/>
      </w:pPr>
      <w:r w:rsidRPr="0098324B">
        <w:t>Total length driven by Environmental: 239.92 meters.</w:t>
      </w:r>
    </w:p>
    <w:p w14:paraId="2C19F854" w14:textId="77777777" w:rsidR="006E2336" w:rsidRPr="0098324B" w:rsidRDefault="006E2336" w:rsidP="006E2336">
      <w:pPr>
        <w:pStyle w:val="ListParagraph"/>
        <w:numPr>
          <w:ilvl w:val="1"/>
          <w:numId w:val="32"/>
        </w:numPr>
        <w:spacing w:before="0" w:after="0"/>
      </w:pPr>
      <w:r w:rsidRPr="0098324B">
        <w:t>Environmental Cost distributed between minimum of $13.96 and maximum of $26.10MM:</w:t>
      </w:r>
    </w:p>
    <w:p w14:paraId="7B5875D9" w14:textId="77777777" w:rsidR="006E2336" w:rsidRPr="0098324B" w:rsidRDefault="006E2336" w:rsidP="006E2336">
      <w:pPr>
        <w:pStyle w:val="ListParagraph"/>
        <w:numPr>
          <w:ilvl w:val="2"/>
          <w:numId w:val="32"/>
        </w:numPr>
        <w:spacing w:before="0" w:after="0"/>
      </w:pPr>
      <w:r w:rsidRPr="0098324B">
        <w:t>Leak cost between minimum of $0.20 and maximum of $0.21MM</w:t>
      </w:r>
    </w:p>
    <w:p w14:paraId="0BADF3AE" w14:textId="77777777" w:rsidR="006E2336" w:rsidRPr="0098324B" w:rsidRDefault="006E2336" w:rsidP="006E2336">
      <w:pPr>
        <w:pStyle w:val="ListParagraph"/>
        <w:numPr>
          <w:ilvl w:val="2"/>
          <w:numId w:val="32"/>
        </w:numPr>
        <w:spacing w:before="0" w:after="0"/>
      </w:pPr>
      <w:r w:rsidRPr="0098324B">
        <w:t>Leak spill volume between a minimum of 1933.12 and maximum of 1958.94 gallons</w:t>
      </w:r>
    </w:p>
    <w:p w14:paraId="2B6A18C7" w14:textId="77777777" w:rsidR="006E2336" w:rsidRPr="0098324B" w:rsidRDefault="006E2336" w:rsidP="006E2336">
      <w:pPr>
        <w:pStyle w:val="ListParagraph"/>
        <w:numPr>
          <w:ilvl w:val="2"/>
          <w:numId w:val="32"/>
        </w:numPr>
        <w:spacing w:before="0" w:after="0"/>
      </w:pPr>
      <w:r w:rsidRPr="0098324B">
        <w:t>Rupture cost between minimum of $58.02 and maximum of $58.79MM</w:t>
      </w:r>
    </w:p>
    <w:p w14:paraId="20455779" w14:textId="77777777" w:rsidR="006E2336" w:rsidRPr="0098324B" w:rsidRDefault="006E2336" w:rsidP="006E2336">
      <w:pPr>
        <w:pStyle w:val="ListParagraph"/>
        <w:numPr>
          <w:ilvl w:val="2"/>
          <w:numId w:val="32"/>
        </w:numPr>
        <w:spacing w:before="0" w:after="0"/>
      </w:pPr>
      <w:r w:rsidRPr="0098324B">
        <w:t>Rupture spill volume is between a minimum of 547391.09 and maximum of 554702.8 gallons</w:t>
      </w:r>
    </w:p>
    <w:p w14:paraId="1F3973E2" w14:textId="77777777" w:rsidR="006E2336" w:rsidRPr="0098324B" w:rsidRDefault="006E2336" w:rsidP="006E2336">
      <w:pPr>
        <w:pStyle w:val="ListParagraph"/>
        <w:numPr>
          <w:ilvl w:val="2"/>
          <w:numId w:val="32"/>
        </w:numPr>
        <w:spacing w:before="0" w:after="0"/>
      </w:pPr>
      <w:r w:rsidRPr="0098324B">
        <w:t>Puncture cost between minimum of $6.73 and maximum of $6.82MM</w:t>
      </w:r>
    </w:p>
    <w:p w14:paraId="7A1F5E0B" w14:textId="77777777" w:rsidR="006E2336" w:rsidRPr="0098324B" w:rsidRDefault="006E2336" w:rsidP="006E2336">
      <w:pPr>
        <w:pStyle w:val="ListParagraph"/>
        <w:numPr>
          <w:ilvl w:val="2"/>
          <w:numId w:val="32"/>
        </w:numPr>
        <w:spacing w:before="0" w:after="0"/>
      </w:pPr>
      <w:r w:rsidRPr="0098324B">
        <w:t>Puncture spill volume is between a minimum of 63517.89 and maximum of 64366.32 gallons</w:t>
      </w:r>
    </w:p>
    <w:p w14:paraId="2067CE00" w14:textId="77777777" w:rsidR="006E2336" w:rsidRPr="0098324B" w:rsidRDefault="006E2336" w:rsidP="006E2336">
      <w:pPr>
        <w:pStyle w:val="ListParagraph"/>
        <w:numPr>
          <w:ilvl w:val="2"/>
          <w:numId w:val="32"/>
        </w:numPr>
        <w:spacing w:before="0" w:after="0"/>
      </w:pPr>
      <w:r w:rsidRPr="0098324B">
        <w:t xml:space="preserve">Land use distributed as </w:t>
      </w:r>
    </w:p>
    <w:p w14:paraId="49568F2C" w14:textId="77777777" w:rsidR="006E2336" w:rsidRPr="0098324B" w:rsidRDefault="006E2336" w:rsidP="006E2336">
      <w:pPr>
        <w:pStyle w:val="ListParagraph"/>
        <w:numPr>
          <w:ilvl w:val="3"/>
          <w:numId w:val="32"/>
        </w:numPr>
        <w:spacing w:before="0" w:after="0"/>
      </w:pPr>
      <w:r w:rsidRPr="0098324B">
        <w:t>Remote: 239.92</w:t>
      </w:r>
    </w:p>
    <w:p w14:paraId="18BF552B" w14:textId="77777777" w:rsidR="006E2336" w:rsidRPr="0098324B" w:rsidRDefault="006E2336" w:rsidP="006E2336">
      <w:pPr>
        <w:pStyle w:val="ListParagraph"/>
        <w:numPr>
          <w:ilvl w:val="0"/>
          <w:numId w:val="32"/>
        </w:numPr>
        <w:spacing w:before="0" w:after="0"/>
      </w:pPr>
      <w:r w:rsidRPr="0098324B">
        <w:t>"NI-95 NPS 8</w:t>
      </w:r>
    </w:p>
    <w:p w14:paraId="7F32FF5A" w14:textId="77777777" w:rsidR="006E2336" w:rsidRPr="0098324B" w:rsidRDefault="006E2336" w:rsidP="006E2336">
      <w:pPr>
        <w:pStyle w:val="ListParagraph"/>
        <w:numPr>
          <w:ilvl w:val="1"/>
          <w:numId w:val="32"/>
        </w:numPr>
        <w:spacing w:before="0" w:after="0"/>
      </w:pPr>
      <w:r w:rsidRPr="0098324B">
        <w:t>Total Cumulative Length (m):</w:t>
      </w:r>
      <w:r w:rsidRPr="0098324B">
        <w:tab/>
        <w:t>217.94</w:t>
      </w:r>
    </w:p>
    <w:p w14:paraId="627B0A64" w14:textId="77777777" w:rsidR="006E2336" w:rsidRPr="0098324B" w:rsidRDefault="006E2336" w:rsidP="006E2336">
      <w:pPr>
        <w:pStyle w:val="ListParagraph"/>
        <w:numPr>
          <w:ilvl w:val="1"/>
          <w:numId w:val="32"/>
        </w:numPr>
        <w:spacing w:before="0" w:after="0"/>
      </w:pPr>
      <w:r w:rsidRPr="0098324B">
        <w:t>Likelihood of failure distributed between minimum of 3.843e-03 and maximum of 6.921e-01.</w:t>
      </w:r>
    </w:p>
    <w:p w14:paraId="254A9158" w14:textId="77777777" w:rsidR="006E2336" w:rsidRPr="0098324B" w:rsidRDefault="006E2336" w:rsidP="006E2336">
      <w:pPr>
        <w:pStyle w:val="ListParagraph"/>
        <w:numPr>
          <w:ilvl w:val="2"/>
          <w:numId w:val="32"/>
        </w:numPr>
        <w:spacing w:before="0" w:after="0"/>
      </w:pPr>
      <w:r w:rsidRPr="0098324B">
        <w:t>ILI Date of 2018-03-01</w:t>
      </w:r>
    </w:p>
    <w:p w14:paraId="38B6AFD7" w14:textId="77777777" w:rsidR="006E2336" w:rsidRPr="0098324B" w:rsidRDefault="006E2336" w:rsidP="006E2336">
      <w:pPr>
        <w:pStyle w:val="ListParagraph"/>
        <w:numPr>
          <w:ilvl w:val="2"/>
          <w:numId w:val="32"/>
        </w:numPr>
        <w:spacing w:before="0" w:after="0"/>
      </w:pPr>
      <w:r w:rsidRPr="0098324B">
        <w:t>ILI tool of MFL/Geometry</w:t>
      </w:r>
    </w:p>
    <w:p w14:paraId="5384A0E6" w14:textId="77777777" w:rsidR="006E2336" w:rsidRPr="0098324B" w:rsidRDefault="006E2336" w:rsidP="006E2336">
      <w:pPr>
        <w:pStyle w:val="ListParagraph"/>
        <w:numPr>
          <w:ilvl w:val="2"/>
          <w:numId w:val="32"/>
        </w:numPr>
        <w:spacing w:before="0" w:after="0"/>
      </w:pPr>
      <w:r w:rsidRPr="0098324B">
        <w:t>Anomalies identified 813.0</w:t>
      </w:r>
    </w:p>
    <w:p w14:paraId="221D7092" w14:textId="77777777" w:rsidR="006E2336" w:rsidRPr="0098324B" w:rsidRDefault="006E2336" w:rsidP="006E2336">
      <w:pPr>
        <w:pStyle w:val="ListParagraph"/>
        <w:numPr>
          <w:ilvl w:val="2"/>
          <w:numId w:val="32"/>
        </w:numPr>
        <w:spacing w:before="0" w:after="0"/>
      </w:pPr>
      <w:r w:rsidRPr="0098324B">
        <w:lastRenderedPageBreak/>
        <w:t>Depth fraction between 0.1 and 0.49</w:t>
      </w:r>
    </w:p>
    <w:p w14:paraId="5E7462C9" w14:textId="77777777" w:rsidR="006E2336" w:rsidRPr="0098324B" w:rsidRDefault="006E2336" w:rsidP="006E2336">
      <w:pPr>
        <w:pStyle w:val="ListParagraph"/>
        <w:numPr>
          <w:ilvl w:val="2"/>
          <w:numId w:val="32"/>
        </w:numPr>
        <w:spacing w:before="0" w:after="0"/>
      </w:pPr>
      <w:r w:rsidRPr="0098324B">
        <w:t>Length between 4.0 mm and 256.0</w:t>
      </w:r>
    </w:p>
    <w:p w14:paraId="31FE9961" w14:textId="77777777" w:rsidR="006E2336" w:rsidRPr="0098324B" w:rsidRDefault="006E2336" w:rsidP="006E2336">
      <w:pPr>
        <w:pStyle w:val="ListParagraph"/>
        <w:numPr>
          <w:ilvl w:val="1"/>
          <w:numId w:val="32"/>
        </w:numPr>
        <w:spacing w:before="0" w:after="0"/>
      </w:pPr>
      <w:r w:rsidRPr="0098324B">
        <w:t>Consequence of failure distributed between minimum of $20.02 and maximum of $41.35MM</w:t>
      </w:r>
    </w:p>
    <w:p w14:paraId="0F4EE858" w14:textId="77777777" w:rsidR="006E2336" w:rsidRPr="0098324B" w:rsidRDefault="006E2336" w:rsidP="006E2336">
      <w:pPr>
        <w:pStyle w:val="ListParagraph"/>
        <w:numPr>
          <w:ilvl w:val="1"/>
          <w:numId w:val="32"/>
        </w:numPr>
        <w:spacing w:before="0" w:after="0"/>
      </w:pPr>
      <w:r w:rsidRPr="0098324B">
        <w:t>Total length driven by Environmental: 217.94 meters.</w:t>
      </w:r>
    </w:p>
    <w:p w14:paraId="61344418" w14:textId="77777777" w:rsidR="006E2336" w:rsidRPr="0098324B" w:rsidRDefault="006E2336" w:rsidP="006E2336">
      <w:pPr>
        <w:pStyle w:val="ListParagraph"/>
        <w:numPr>
          <w:ilvl w:val="1"/>
          <w:numId w:val="32"/>
        </w:numPr>
        <w:spacing w:before="0" w:after="0"/>
      </w:pPr>
      <w:r w:rsidRPr="0098324B">
        <w:t>Environmental Cost distributed between minimum of $19.57 and maximum of $40.69MM:</w:t>
      </w:r>
    </w:p>
    <w:p w14:paraId="2D253B8A" w14:textId="77777777" w:rsidR="006E2336" w:rsidRPr="0098324B" w:rsidRDefault="006E2336" w:rsidP="006E2336">
      <w:pPr>
        <w:pStyle w:val="ListParagraph"/>
        <w:numPr>
          <w:ilvl w:val="2"/>
          <w:numId w:val="32"/>
        </w:numPr>
        <w:spacing w:before="0" w:after="0"/>
      </w:pPr>
      <w:r w:rsidRPr="0098324B">
        <w:t>Leak cost between minimum of $0.19 and maximum of $0.19MM</w:t>
      </w:r>
    </w:p>
    <w:p w14:paraId="0869E96A" w14:textId="77777777" w:rsidR="006E2336" w:rsidRPr="0098324B" w:rsidRDefault="006E2336" w:rsidP="006E2336">
      <w:pPr>
        <w:pStyle w:val="ListParagraph"/>
        <w:numPr>
          <w:ilvl w:val="2"/>
          <w:numId w:val="32"/>
        </w:numPr>
        <w:spacing w:before="0" w:after="0"/>
      </w:pPr>
      <w:r w:rsidRPr="0098324B">
        <w:t>Leak spill volume between a minimum of 1797.99 and maximum of 1810.77 gallons</w:t>
      </w:r>
    </w:p>
    <w:p w14:paraId="622C3789" w14:textId="77777777" w:rsidR="006E2336" w:rsidRPr="0098324B" w:rsidRDefault="006E2336" w:rsidP="006E2336">
      <w:pPr>
        <w:pStyle w:val="ListParagraph"/>
        <w:numPr>
          <w:ilvl w:val="2"/>
          <w:numId w:val="32"/>
        </w:numPr>
        <w:spacing w:before="0" w:after="0"/>
      </w:pPr>
      <w:r w:rsidRPr="0098324B">
        <w:t>Rupture cost between minimum of $91.46 and maximum of $92.11MM</w:t>
      </w:r>
    </w:p>
    <w:p w14:paraId="555B6D2B" w14:textId="77777777" w:rsidR="006E2336" w:rsidRPr="0098324B" w:rsidRDefault="006E2336" w:rsidP="006E2336">
      <w:pPr>
        <w:pStyle w:val="ListParagraph"/>
        <w:numPr>
          <w:ilvl w:val="2"/>
          <w:numId w:val="32"/>
        </w:numPr>
        <w:spacing w:before="0" w:after="0"/>
      </w:pPr>
      <w:r w:rsidRPr="0098324B">
        <w:t>Rupture spill volume is between a minimum of 862925.14 and maximum of 869059.11 gallons</w:t>
      </w:r>
    </w:p>
    <w:p w14:paraId="2F77E1C4" w14:textId="77777777" w:rsidR="006E2336" w:rsidRPr="0098324B" w:rsidRDefault="006E2336" w:rsidP="006E2336">
      <w:pPr>
        <w:pStyle w:val="ListParagraph"/>
        <w:numPr>
          <w:ilvl w:val="2"/>
          <w:numId w:val="32"/>
        </w:numPr>
        <w:spacing w:before="0" w:after="0"/>
      </w:pPr>
      <w:r w:rsidRPr="0098324B">
        <w:t>Puncture cost between minimum of $6.26 and maximum of $6.31MM</w:t>
      </w:r>
    </w:p>
    <w:p w14:paraId="251CD932" w14:textId="77777777" w:rsidR="006E2336" w:rsidRPr="0098324B" w:rsidRDefault="006E2336" w:rsidP="006E2336">
      <w:pPr>
        <w:pStyle w:val="ListParagraph"/>
        <w:numPr>
          <w:ilvl w:val="2"/>
          <w:numId w:val="32"/>
        </w:numPr>
        <w:spacing w:before="0" w:after="0"/>
      </w:pPr>
      <w:r w:rsidRPr="0098324B">
        <w:t>Puncture spill volume is between a minimum of 59077.9 and maximum of 59497.84 gallons</w:t>
      </w:r>
    </w:p>
    <w:p w14:paraId="5EC52775" w14:textId="77777777" w:rsidR="006E2336" w:rsidRPr="0098324B" w:rsidRDefault="006E2336" w:rsidP="006E2336">
      <w:pPr>
        <w:pStyle w:val="ListParagraph"/>
        <w:numPr>
          <w:ilvl w:val="2"/>
          <w:numId w:val="32"/>
        </w:numPr>
        <w:spacing w:before="0" w:after="0"/>
      </w:pPr>
      <w:r w:rsidRPr="0098324B">
        <w:t xml:space="preserve">Land use distributed as </w:t>
      </w:r>
    </w:p>
    <w:p w14:paraId="4C879A9B" w14:textId="77777777" w:rsidR="006E2336" w:rsidRPr="0098324B" w:rsidRDefault="006E2336" w:rsidP="006E2336">
      <w:pPr>
        <w:pStyle w:val="ListParagraph"/>
        <w:numPr>
          <w:ilvl w:val="3"/>
          <w:numId w:val="32"/>
        </w:numPr>
        <w:spacing w:before="0" w:after="0"/>
      </w:pPr>
      <w:r w:rsidRPr="0098324B">
        <w:t>Agricultural: 217.94</w:t>
      </w:r>
    </w:p>
    <w:p w14:paraId="094303C1" w14:textId="77777777" w:rsidR="006E2336" w:rsidRPr="0098324B" w:rsidRDefault="006E2336" w:rsidP="006E2336">
      <w:pPr>
        <w:pStyle w:val="ListParagraph"/>
        <w:numPr>
          <w:ilvl w:val="0"/>
          <w:numId w:val="32"/>
        </w:numPr>
        <w:spacing w:before="0" w:after="0"/>
      </w:pPr>
      <w:r w:rsidRPr="0098324B">
        <w:t>"CRIMSON LAKE TO 10-33 NPS 4</w:t>
      </w:r>
    </w:p>
    <w:p w14:paraId="6AF3B59D" w14:textId="77777777" w:rsidR="006E2336" w:rsidRPr="0098324B" w:rsidRDefault="006E2336" w:rsidP="006E2336">
      <w:pPr>
        <w:pStyle w:val="ListParagraph"/>
        <w:numPr>
          <w:ilvl w:val="1"/>
          <w:numId w:val="32"/>
        </w:numPr>
        <w:spacing w:before="0" w:after="0"/>
      </w:pPr>
      <w:r w:rsidRPr="0098324B">
        <w:t>Total Cumulative Length (m):</w:t>
      </w:r>
      <w:r w:rsidRPr="0098324B">
        <w:tab/>
        <w:t>125.79</w:t>
      </w:r>
    </w:p>
    <w:p w14:paraId="228B3236" w14:textId="77777777" w:rsidR="006E2336" w:rsidRPr="0098324B" w:rsidRDefault="006E2336" w:rsidP="006E2336">
      <w:pPr>
        <w:pStyle w:val="ListParagraph"/>
        <w:numPr>
          <w:ilvl w:val="1"/>
          <w:numId w:val="32"/>
        </w:numPr>
        <w:spacing w:before="0" w:after="0"/>
      </w:pPr>
      <w:r w:rsidRPr="0098324B">
        <w:t>Likelihood of failure distributed between minimum of 1.393e-03 and maximum of 7.005e-02.</w:t>
      </w:r>
    </w:p>
    <w:p w14:paraId="511203EE" w14:textId="77777777" w:rsidR="006E2336" w:rsidRPr="0098324B" w:rsidRDefault="006E2336" w:rsidP="006E2336">
      <w:pPr>
        <w:pStyle w:val="ListParagraph"/>
        <w:numPr>
          <w:ilvl w:val="2"/>
          <w:numId w:val="32"/>
        </w:numPr>
        <w:spacing w:before="0" w:after="0"/>
      </w:pPr>
      <w:r w:rsidRPr="0098324B">
        <w:t>ILI Date of 2016-02-23</w:t>
      </w:r>
    </w:p>
    <w:p w14:paraId="3B2D91C9" w14:textId="77777777" w:rsidR="006E2336" w:rsidRPr="0098324B" w:rsidRDefault="006E2336" w:rsidP="006E2336">
      <w:pPr>
        <w:pStyle w:val="ListParagraph"/>
        <w:numPr>
          <w:ilvl w:val="2"/>
          <w:numId w:val="32"/>
        </w:numPr>
        <w:spacing w:before="0" w:after="0"/>
      </w:pPr>
      <w:r w:rsidRPr="0098324B">
        <w:t>ILI tool of MFL/Geometry</w:t>
      </w:r>
    </w:p>
    <w:p w14:paraId="5E3E9B11" w14:textId="77777777" w:rsidR="006E2336" w:rsidRPr="0098324B" w:rsidRDefault="006E2336" w:rsidP="006E2336">
      <w:pPr>
        <w:pStyle w:val="ListParagraph"/>
        <w:numPr>
          <w:ilvl w:val="2"/>
          <w:numId w:val="32"/>
        </w:numPr>
        <w:spacing w:before="0" w:after="0"/>
      </w:pPr>
      <w:r w:rsidRPr="0098324B">
        <w:t>Anomalies identified 144.0</w:t>
      </w:r>
    </w:p>
    <w:p w14:paraId="22CFCD38" w14:textId="77777777" w:rsidR="006E2336" w:rsidRPr="0098324B" w:rsidRDefault="006E2336" w:rsidP="006E2336">
      <w:pPr>
        <w:pStyle w:val="ListParagraph"/>
        <w:numPr>
          <w:ilvl w:val="2"/>
          <w:numId w:val="32"/>
        </w:numPr>
        <w:spacing w:before="0" w:after="0"/>
      </w:pPr>
      <w:r w:rsidRPr="0098324B">
        <w:t>Depth fraction between 0.11 and 0.45</w:t>
      </w:r>
    </w:p>
    <w:p w14:paraId="1900A25B" w14:textId="77777777" w:rsidR="006E2336" w:rsidRPr="0098324B" w:rsidRDefault="006E2336" w:rsidP="006E2336">
      <w:pPr>
        <w:pStyle w:val="ListParagraph"/>
        <w:numPr>
          <w:ilvl w:val="2"/>
          <w:numId w:val="32"/>
        </w:numPr>
        <w:spacing w:before="0" w:after="0"/>
      </w:pPr>
      <w:r w:rsidRPr="0098324B">
        <w:t>Length between 4.0 mm and 80.0</w:t>
      </w:r>
    </w:p>
    <w:p w14:paraId="48613BB3" w14:textId="77777777" w:rsidR="006E2336" w:rsidRPr="0098324B" w:rsidRDefault="006E2336" w:rsidP="006E2336">
      <w:pPr>
        <w:pStyle w:val="ListParagraph"/>
        <w:numPr>
          <w:ilvl w:val="1"/>
          <w:numId w:val="32"/>
        </w:numPr>
        <w:spacing w:before="0" w:after="0"/>
      </w:pPr>
      <w:r w:rsidRPr="0098324B">
        <w:t>Consequence of failure distributed between minimum of $5.84 and maximum of $13.95MM</w:t>
      </w:r>
    </w:p>
    <w:p w14:paraId="553C162C" w14:textId="77777777" w:rsidR="006E2336" w:rsidRPr="0098324B" w:rsidRDefault="006E2336" w:rsidP="006E2336">
      <w:pPr>
        <w:pStyle w:val="ListParagraph"/>
        <w:numPr>
          <w:ilvl w:val="1"/>
          <w:numId w:val="32"/>
        </w:numPr>
        <w:spacing w:before="0" w:after="0"/>
      </w:pPr>
      <w:r w:rsidRPr="0098324B">
        <w:t>Total length driven by Environmental: 125.79 meters.</w:t>
      </w:r>
    </w:p>
    <w:p w14:paraId="7D2B6F25" w14:textId="77777777" w:rsidR="006E2336" w:rsidRPr="0098324B" w:rsidRDefault="006E2336" w:rsidP="006E2336">
      <w:pPr>
        <w:pStyle w:val="ListParagraph"/>
        <w:numPr>
          <w:ilvl w:val="1"/>
          <w:numId w:val="32"/>
        </w:numPr>
        <w:spacing w:before="0" w:after="0"/>
      </w:pPr>
      <w:r w:rsidRPr="0098324B">
        <w:t>Environmental Cost distributed between minimum of $5.57 and maximum of $11.61MM:</w:t>
      </w:r>
    </w:p>
    <w:p w14:paraId="0653E47E" w14:textId="77777777" w:rsidR="006E2336" w:rsidRPr="0098324B" w:rsidRDefault="006E2336" w:rsidP="006E2336">
      <w:pPr>
        <w:pStyle w:val="ListParagraph"/>
        <w:numPr>
          <w:ilvl w:val="2"/>
          <w:numId w:val="32"/>
        </w:numPr>
        <w:spacing w:before="0" w:after="0"/>
      </w:pPr>
      <w:r w:rsidRPr="0098324B">
        <w:t>Leak cost between minimum of $0.18 and maximum of $0.32MM</w:t>
      </w:r>
    </w:p>
    <w:p w14:paraId="5B716799" w14:textId="77777777" w:rsidR="006E2336" w:rsidRPr="0098324B" w:rsidRDefault="006E2336" w:rsidP="006E2336">
      <w:pPr>
        <w:pStyle w:val="ListParagraph"/>
        <w:numPr>
          <w:ilvl w:val="2"/>
          <w:numId w:val="32"/>
        </w:numPr>
        <w:spacing w:before="0" w:after="0"/>
      </w:pPr>
      <w:r w:rsidRPr="0098324B">
        <w:t>Leak spill volume between a minimum of 1705.83 and maximum of 1909.12 gallons</w:t>
      </w:r>
    </w:p>
    <w:p w14:paraId="28A050C5" w14:textId="77777777" w:rsidR="006E2336" w:rsidRPr="0098324B" w:rsidRDefault="006E2336" w:rsidP="006E2336">
      <w:pPr>
        <w:pStyle w:val="ListParagraph"/>
        <w:numPr>
          <w:ilvl w:val="2"/>
          <w:numId w:val="32"/>
        </w:numPr>
        <w:spacing w:before="0" w:after="0"/>
      </w:pPr>
      <w:r w:rsidRPr="0098324B">
        <w:t>Rupture cost between minimum of $23.62 and maximum of $41.39MM</w:t>
      </w:r>
    </w:p>
    <w:p w14:paraId="29475688" w14:textId="77777777" w:rsidR="006E2336" w:rsidRPr="0098324B" w:rsidRDefault="006E2336" w:rsidP="006E2336">
      <w:pPr>
        <w:pStyle w:val="ListParagraph"/>
        <w:numPr>
          <w:ilvl w:val="2"/>
          <w:numId w:val="32"/>
        </w:numPr>
        <w:spacing w:before="0" w:after="0"/>
      </w:pPr>
      <w:r w:rsidRPr="0098324B">
        <w:t>Rupture spill volume is between a minimum of 222858.4 and maximum of 249416.5 gallons</w:t>
      </w:r>
    </w:p>
    <w:p w14:paraId="30CF6564" w14:textId="77777777" w:rsidR="006E2336" w:rsidRPr="0098324B" w:rsidRDefault="006E2336" w:rsidP="006E2336">
      <w:pPr>
        <w:pStyle w:val="ListParagraph"/>
        <w:numPr>
          <w:ilvl w:val="2"/>
          <w:numId w:val="32"/>
        </w:numPr>
        <w:spacing w:before="0" w:after="0"/>
      </w:pPr>
      <w:r w:rsidRPr="0098324B">
        <w:t>Puncture cost between minimum of $5.94 and maximum of $10.41MM</w:t>
      </w:r>
    </w:p>
    <w:p w14:paraId="1F7179D5" w14:textId="77777777" w:rsidR="006E2336" w:rsidRPr="0098324B" w:rsidRDefault="006E2336" w:rsidP="006E2336">
      <w:pPr>
        <w:pStyle w:val="ListParagraph"/>
        <w:numPr>
          <w:ilvl w:val="2"/>
          <w:numId w:val="32"/>
        </w:numPr>
        <w:spacing w:before="0" w:after="0"/>
      </w:pPr>
      <w:r w:rsidRPr="0098324B">
        <w:t>Puncture spill volume is between a minimum of 56049.8 and maximum of 62729.27 gallons</w:t>
      </w:r>
    </w:p>
    <w:p w14:paraId="5F5BA550" w14:textId="77777777" w:rsidR="006E2336" w:rsidRPr="0098324B" w:rsidRDefault="006E2336" w:rsidP="006E2336">
      <w:pPr>
        <w:pStyle w:val="ListParagraph"/>
        <w:numPr>
          <w:ilvl w:val="2"/>
          <w:numId w:val="32"/>
        </w:numPr>
        <w:spacing w:before="0" w:after="0"/>
      </w:pPr>
      <w:r w:rsidRPr="0098324B">
        <w:t xml:space="preserve">Land use distributed as </w:t>
      </w:r>
    </w:p>
    <w:p w14:paraId="59E1CC19" w14:textId="77777777" w:rsidR="006E2336" w:rsidRPr="0098324B" w:rsidRDefault="006E2336" w:rsidP="006E2336">
      <w:pPr>
        <w:pStyle w:val="ListParagraph"/>
        <w:numPr>
          <w:ilvl w:val="3"/>
          <w:numId w:val="32"/>
        </w:numPr>
        <w:spacing w:before="0" w:after="0"/>
      </w:pPr>
      <w:r w:rsidRPr="0098324B">
        <w:t>Forested: 122.19</w:t>
      </w:r>
    </w:p>
    <w:p w14:paraId="465FB359" w14:textId="77777777" w:rsidR="006E2336" w:rsidRPr="0098324B" w:rsidRDefault="006E2336" w:rsidP="006E2336">
      <w:pPr>
        <w:pStyle w:val="ListParagraph"/>
        <w:numPr>
          <w:ilvl w:val="3"/>
          <w:numId w:val="32"/>
        </w:numPr>
        <w:spacing w:before="0" w:after="0"/>
      </w:pPr>
      <w:r w:rsidRPr="0098324B">
        <w:t>Water Course: 3.61</w:t>
      </w:r>
    </w:p>
    <w:p w14:paraId="6070361F" w14:textId="77777777" w:rsidR="006E2336" w:rsidRPr="0098324B" w:rsidRDefault="006E2336" w:rsidP="006E2336">
      <w:pPr>
        <w:pStyle w:val="ListParagraph"/>
        <w:numPr>
          <w:ilvl w:val="0"/>
          <w:numId w:val="32"/>
        </w:numPr>
        <w:spacing w:before="0" w:after="0"/>
      </w:pPr>
      <w:r w:rsidRPr="0098324B">
        <w:t>"SECT 7 MANSON TO RAPID CITY NPS 6</w:t>
      </w:r>
    </w:p>
    <w:p w14:paraId="4BD92677" w14:textId="77777777" w:rsidR="006E2336" w:rsidRPr="0098324B" w:rsidRDefault="006E2336" w:rsidP="006E2336">
      <w:pPr>
        <w:pStyle w:val="ListParagraph"/>
        <w:numPr>
          <w:ilvl w:val="1"/>
          <w:numId w:val="32"/>
        </w:numPr>
        <w:spacing w:before="0" w:after="0"/>
      </w:pPr>
      <w:r w:rsidRPr="0098324B">
        <w:t>Total Cumulative Length (m):</w:t>
      </w:r>
      <w:r w:rsidRPr="0098324B">
        <w:tab/>
        <w:t>119.99</w:t>
      </w:r>
    </w:p>
    <w:p w14:paraId="64A58FF3" w14:textId="77777777" w:rsidR="006E2336" w:rsidRPr="0098324B" w:rsidRDefault="006E2336" w:rsidP="006E2336">
      <w:pPr>
        <w:pStyle w:val="ListParagraph"/>
        <w:numPr>
          <w:ilvl w:val="1"/>
          <w:numId w:val="32"/>
        </w:numPr>
        <w:spacing w:before="0" w:after="0"/>
      </w:pPr>
      <w:r w:rsidRPr="0098324B">
        <w:t>Likelihood of failure distributed between minimum of 1.063e-02 and maximum of 7.817e-02.</w:t>
      </w:r>
    </w:p>
    <w:p w14:paraId="3E904C9F" w14:textId="77777777" w:rsidR="006E2336" w:rsidRPr="0098324B" w:rsidRDefault="006E2336" w:rsidP="006E2336">
      <w:pPr>
        <w:pStyle w:val="ListParagraph"/>
        <w:numPr>
          <w:ilvl w:val="2"/>
          <w:numId w:val="32"/>
        </w:numPr>
        <w:spacing w:before="0" w:after="0"/>
      </w:pPr>
      <w:r w:rsidRPr="0098324B">
        <w:t>ILI Date of 2016-03-01</w:t>
      </w:r>
    </w:p>
    <w:p w14:paraId="40D84674" w14:textId="77777777" w:rsidR="006E2336" w:rsidRPr="0098324B" w:rsidRDefault="006E2336" w:rsidP="006E2336">
      <w:pPr>
        <w:pStyle w:val="ListParagraph"/>
        <w:numPr>
          <w:ilvl w:val="2"/>
          <w:numId w:val="32"/>
        </w:numPr>
        <w:spacing w:before="0" w:after="0"/>
      </w:pPr>
      <w:r w:rsidRPr="0098324B">
        <w:t>ILI tool of MFL</w:t>
      </w:r>
    </w:p>
    <w:p w14:paraId="4413B00D" w14:textId="77777777" w:rsidR="006E2336" w:rsidRPr="0098324B" w:rsidRDefault="006E2336" w:rsidP="006E2336">
      <w:pPr>
        <w:pStyle w:val="ListParagraph"/>
        <w:numPr>
          <w:ilvl w:val="2"/>
          <w:numId w:val="32"/>
        </w:numPr>
        <w:spacing w:before="0" w:after="0"/>
      </w:pPr>
      <w:r w:rsidRPr="0098324B">
        <w:t>Anomalies identified 8.0</w:t>
      </w:r>
    </w:p>
    <w:p w14:paraId="4255A961" w14:textId="77777777" w:rsidR="006E2336" w:rsidRPr="0098324B" w:rsidRDefault="006E2336" w:rsidP="006E2336">
      <w:pPr>
        <w:pStyle w:val="ListParagraph"/>
        <w:numPr>
          <w:ilvl w:val="2"/>
          <w:numId w:val="32"/>
        </w:numPr>
        <w:spacing w:before="0" w:after="0"/>
      </w:pPr>
      <w:r w:rsidRPr="0098324B">
        <w:t>Depth fraction between 0.13 and 0.48</w:t>
      </w:r>
    </w:p>
    <w:p w14:paraId="6B4FD317" w14:textId="77777777" w:rsidR="006E2336" w:rsidRPr="0098324B" w:rsidRDefault="006E2336" w:rsidP="006E2336">
      <w:pPr>
        <w:pStyle w:val="ListParagraph"/>
        <w:numPr>
          <w:ilvl w:val="2"/>
          <w:numId w:val="32"/>
        </w:numPr>
        <w:spacing w:before="0" w:after="0"/>
      </w:pPr>
      <w:r w:rsidRPr="0098324B">
        <w:t>Length between 13.46 mm and 115.94</w:t>
      </w:r>
    </w:p>
    <w:p w14:paraId="706205ED" w14:textId="77777777" w:rsidR="006E2336" w:rsidRPr="0098324B" w:rsidRDefault="006E2336" w:rsidP="006E2336">
      <w:pPr>
        <w:pStyle w:val="ListParagraph"/>
        <w:numPr>
          <w:ilvl w:val="1"/>
          <w:numId w:val="32"/>
        </w:numPr>
        <w:spacing w:before="0" w:after="0"/>
      </w:pPr>
      <w:r w:rsidRPr="0098324B">
        <w:t>Consequence of failure distributed between minimum of $3.52 and maximum of $5.21MM</w:t>
      </w:r>
    </w:p>
    <w:p w14:paraId="7B8A3693" w14:textId="77777777" w:rsidR="006E2336" w:rsidRPr="0098324B" w:rsidRDefault="006E2336" w:rsidP="006E2336">
      <w:pPr>
        <w:pStyle w:val="ListParagraph"/>
        <w:numPr>
          <w:ilvl w:val="1"/>
          <w:numId w:val="32"/>
        </w:numPr>
        <w:spacing w:before="0" w:after="0"/>
      </w:pPr>
      <w:r w:rsidRPr="0098324B">
        <w:lastRenderedPageBreak/>
        <w:t>Total length driven by Economic Loss: 119.99 meters.</w:t>
      </w:r>
    </w:p>
    <w:p w14:paraId="005CB1BF" w14:textId="77777777" w:rsidR="006E2336" w:rsidRPr="0098324B" w:rsidRDefault="006E2336" w:rsidP="006E2336">
      <w:pPr>
        <w:pStyle w:val="ListParagraph"/>
        <w:numPr>
          <w:ilvl w:val="1"/>
          <w:numId w:val="32"/>
        </w:numPr>
        <w:spacing w:before="0" w:after="0"/>
      </w:pPr>
      <w:r w:rsidRPr="0098324B">
        <w:t>Economic Loss Cost distributed between minimum of $3.52 and maximum of $5.21MM:</w:t>
      </w:r>
    </w:p>
    <w:p w14:paraId="7F1BA81A" w14:textId="77777777" w:rsidR="006E2336" w:rsidRPr="0098324B" w:rsidRDefault="006E2336" w:rsidP="006E2336">
      <w:pPr>
        <w:pStyle w:val="ListParagraph"/>
        <w:numPr>
          <w:ilvl w:val="2"/>
          <w:numId w:val="32"/>
        </w:numPr>
        <w:spacing w:before="0" w:after="0"/>
      </w:pPr>
      <w:r w:rsidRPr="0098324B">
        <w:t>Repair costs between minimum of $11,500.00 and maximum of $11,500.00.</w:t>
      </w:r>
    </w:p>
    <w:p w14:paraId="630CE4BB" w14:textId="77777777" w:rsidR="006E2336" w:rsidRPr="0098324B" w:rsidRDefault="006E2336" w:rsidP="006E2336">
      <w:pPr>
        <w:pStyle w:val="ListParagraph"/>
        <w:numPr>
          <w:ilvl w:val="2"/>
          <w:numId w:val="32"/>
        </w:numPr>
        <w:spacing w:before="0" w:after="0"/>
      </w:pPr>
      <w:r w:rsidRPr="0098324B">
        <w:t>Outage losses between minimum of $200,000.00 and maximum of $200,000.00.</w:t>
      </w:r>
    </w:p>
    <w:p w14:paraId="00AFC8C2" w14:textId="77777777" w:rsidR="006E2336" w:rsidRPr="0098324B" w:rsidRDefault="006E2336" w:rsidP="006E2336">
      <w:pPr>
        <w:pStyle w:val="ListParagraph"/>
        <w:numPr>
          <w:ilvl w:val="2"/>
          <w:numId w:val="32"/>
        </w:numPr>
        <w:spacing w:before="0" w:after="0"/>
      </w:pPr>
      <w:r w:rsidRPr="0098324B">
        <w:t>Product type is NGL.</w:t>
      </w:r>
    </w:p>
    <w:p w14:paraId="72B56063" w14:textId="77777777" w:rsidR="006E2336" w:rsidRPr="0098324B" w:rsidRDefault="006E2336" w:rsidP="006E2336">
      <w:pPr>
        <w:pStyle w:val="ListParagraph"/>
        <w:numPr>
          <w:ilvl w:val="2"/>
          <w:numId w:val="32"/>
        </w:numPr>
        <w:spacing w:before="0" w:after="0"/>
      </w:pPr>
      <w:r w:rsidRPr="0098324B">
        <w:t>Leak cost between minimum of $0.27 and maximum of $0.27MM</w:t>
      </w:r>
    </w:p>
    <w:p w14:paraId="333FB2B9" w14:textId="77777777" w:rsidR="006E2336" w:rsidRPr="0098324B" w:rsidRDefault="006E2336" w:rsidP="006E2336">
      <w:pPr>
        <w:pStyle w:val="ListParagraph"/>
        <w:numPr>
          <w:ilvl w:val="2"/>
          <w:numId w:val="32"/>
        </w:numPr>
        <w:spacing w:before="0" w:after="0"/>
      </w:pPr>
      <w:r w:rsidRPr="0098324B">
        <w:t>Leak scenario yielded 17.0 intersections with structures, with minimum of $nan and maximum of $nan in cost of structures impacted.</w:t>
      </w:r>
    </w:p>
    <w:p w14:paraId="2DB832DB" w14:textId="77777777" w:rsidR="006E2336" w:rsidRPr="0098324B" w:rsidRDefault="006E2336" w:rsidP="006E2336">
      <w:pPr>
        <w:pStyle w:val="ListParagraph"/>
        <w:numPr>
          <w:ilvl w:val="2"/>
          <w:numId w:val="32"/>
        </w:numPr>
        <w:spacing w:before="0" w:after="0"/>
      </w:pPr>
      <w:r w:rsidRPr="0098324B">
        <w:t>Leak product loss costs between minimum of $62,251.66 and maximum of $62,251.66</w:t>
      </w:r>
    </w:p>
    <w:p w14:paraId="0E83D89F" w14:textId="77777777" w:rsidR="006E2336" w:rsidRPr="0098324B" w:rsidRDefault="006E2336" w:rsidP="006E2336">
      <w:pPr>
        <w:pStyle w:val="ListParagraph"/>
        <w:numPr>
          <w:ilvl w:val="2"/>
          <w:numId w:val="32"/>
        </w:numPr>
        <w:spacing w:before="0" w:after="0"/>
      </w:pPr>
      <w:r w:rsidRPr="0098324B">
        <w:t>Rupture cost between minimum of $17.84 and maximum of $17.86MM</w:t>
      </w:r>
    </w:p>
    <w:p w14:paraId="731A162A" w14:textId="77777777" w:rsidR="006E2336" w:rsidRPr="0098324B" w:rsidRDefault="006E2336" w:rsidP="006E2336">
      <w:pPr>
        <w:pStyle w:val="ListParagraph"/>
        <w:numPr>
          <w:ilvl w:val="2"/>
          <w:numId w:val="32"/>
        </w:numPr>
        <w:spacing w:before="0" w:after="0"/>
      </w:pPr>
      <w:r w:rsidRPr="0098324B">
        <w:t>Rupture scenario yielded 55.0 intersections with structures, with minimum of $25,000.00 and maximum of $25,000.00 in cost of structures impacted</w:t>
      </w:r>
    </w:p>
    <w:p w14:paraId="4AD13142" w14:textId="77777777" w:rsidR="006E2336" w:rsidRPr="0098324B" w:rsidRDefault="006E2336" w:rsidP="006E2336">
      <w:pPr>
        <w:pStyle w:val="ListParagraph"/>
        <w:numPr>
          <w:ilvl w:val="2"/>
          <w:numId w:val="32"/>
        </w:numPr>
        <w:spacing w:before="0" w:after="0"/>
      </w:pPr>
      <w:r w:rsidRPr="0098324B">
        <w:t>Rupture product loss costs between minimum of $17,627,475.77 and maximum of $17,627,475.77</w:t>
      </w:r>
    </w:p>
    <w:p w14:paraId="565B8F4F" w14:textId="77777777" w:rsidR="006E2336" w:rsidRPr="0098324B" w:rsidRDefault="006E2336" w:rsidP="006E2336">
      <w:pPr>
        <w:pStyle w:val="ListParagraph"/>
        <w:numPr>
          <w:ilvl w:val="2"/>
          <w:numId w:val="32"/>
        </w:numPr>
        <w:spacing w:before="0" w:after="0"/>
      </w:pPr>
      <w:r w:rsidRPr="0098324B">
        <w:t>Puncture cost between minimum of $2.26 and maximum of $2.26MM</w:t>
      </w:r>
    </w:p>
    <w:p w14:paraId="1195BDD7" w14:textId="77777777" w:rsidR="006E2336" w:rsidRPr="0098324B" w:rsidRDefault="006E2336" w:rsidP="006E2336">
      <w:pPr>
        <w:pStyle w:val="ListParagraph"/>
        <w:numPr>
          <w:ilvl w:val="2"/>
          <w:numId w:val="32"/>
        </w:numPr>
        <w:spacing w:before="0" w:after="0"/>
      </w:pPr>
      <w:r w:rsidRPr="0098324B">
        <w:t>Puncture scenario yielded 39.0 intersections with structures, with minimum of $nan and maximum of $nan in cost of structures impacted</w:t>
      </w:r>
    </w:p>
    <w:p w14:paraId="38A0A969" w14:textId="77777777" w:rsidR="006E2336" w:rsidRPr="0098324B" w:rsidRDefault="006E2336" w:rsidP="006E2336">
      <w:pPr>
        <w:pStyle w:val="ListParagraph"/>
        <w:numPr>
          <w:ilvl w:val="2"/>
          <w:numId w:val="32"/>
        </w:numPr>
        <w:spacing w:before="0" w:after="0"/>
      </w:pPr>
      <w:r w:rsidRPr="0098324B">
        <w:t>Puncture product Loss costs between minimum of $2,045,448.13 and maximum of $2,045,448.13"</w:t>
      </w:r>
    </w:p>
    <w:p w14:paraId="069005DA" w14:textId="77777777" w:rsidR="006E2336" w:rsidRPr="0098324B" w:rsidRDefault="006E2336" w:rsidP="006E2336">
      <w:pPr>
        <w:pStyle w:val="ListParagraph"/>
        <w:numPr>
          <w:ilvl w:val="0"/>
          <w:numId w:val="32"/>
        </w:numPr>
        <w:spacing w:before="0" w:after="0"/>
      </w:pPr>
      <w:r w:rsidRPr="0098324B">
        <w:t>"NPS6 Bentley to Silver Springs</w:t>
      </w:r>
    </w:p>
    <w:p w14:paraId="5E3D3477" w14:textId="77777777" w:rsidR="006E2336" w:rsidRPr="0098324B" w:rsidRDefault="006E2336" w:rsidP="006E2336">
      <w:pPr>
        <w:pStyle w:val="ListParagraph"/>
        <w:numPr>
          <w:ilvl w:val="1"/>
          <w:numId w:val="32"/>
        </w:numPr>
        <w:spacing w:before="0" w:after="0"/>
      </w:pPr>
      <w:r w:rsidRPr="0098324B">
        <w:t>Total Cumulative Length (m):</w:t>
      </w:r>
      <w:r w:rsidRPr="0098324B">
        <w:tab/>
        <w:t>119.92</w:t>
      </w:r>
    </w:p>
    <w:p w14:paraId="6D12A2E0" w14:textId="77777777" w:rsidR="006E2336" w:rsidRPr="0098324B" w:rsidRDefault="006E2336" w:rsidP="006E2336">
      <w:pPr>
        <w:pStyle w:val="ListParagraph"/>
        <w:numPr>
          <w:ilvl w:val="1"/>
          <w:numId w:val="32"/>
        </w:numPr>
        <w:spacing w:before="0" w:after="0"/>
      </w:pPr>
      <w:r w:rsidRPr="0098324B">
        <w:t>Likelihood of failure distributed between minimum of 1.385e-02 and maximum of 3.905e-02.</w:t>
      </w:r>
    </w:p>
    <w:p w14:paraId="7EFF6FEB" w14:textId="77777777" w:rsidR="006E2336" w:rsidRPr="0098324B" w:rsidRDefault="006E2336" w:rsidP="006E2336">
      <w:pPr>
        <w:pStyle w:val="ListParagraph"/>
        <w:numPr>
          <w:ilvl w:val="2"/>
          <w:numId w:val="32"/>
        </w:numPr>
        <w:spacing w:before="0" w:after="0"/>
      </w:pPr>
      <w:r w:rsidRPr="0098324B">
        <w:t>ILI Date of 2016-03-28</w:t>
      </w:r>
    </w:p>
    <w:p w14:paraId="28759703" w14:textId="77777777" w:rsidR="006E2336" w:rsidRPr="0098324B" w:rsidRDefault="006E2336" w:rsidP="006E2336">
      <w:pPr>
        <w:pStyle w:val="ListParagraph"/>
        <w:numPr>
          <w:ilvl w:val="2"/>
          <w:numId w:val="32"/>
        </w:numPr>
        <w:spacing w:before="0" w:after="0"/>
      </w:pPr>
      <w:r w:rsidRPr="0098324B">
        <w:t>ILI tool of MFL/Geometry</w:t>
      </w:r>
    </w:p>
    <w:p w14:paraId="422F25AE" w14:textId="77777777" w:rsidR="006E2336" w:rsidRPr="0098324B" w:rsidRDefault="006E2336" w:rsidP="006E2336">
      <w:pPr>
        <w:pStyle w:val="ListParagraph"/>
        <w:numPr>
          <w:ilvl w:val="2"/>
          <w:numId w:val="32"/>
        </w:numPr>
        <w:spacing w:before="0" w:after="0"/>
      </w:pPr>
      <w:r w:rsidRPr="0098324B">
        <w:t>Anomalies identified 124.0</w:t>
      </w:r>
    </w:p>
    <w:p w14:paraId="25C56B04" w14:textId="77777777" w:rsidR="006E2336" w:rsidRPr="0098324B" w:rsidRDefault="006E2336" w:rsidP="006E2336">
      <w:pPr>
        <w:pStyle w:val="ListParagraph"/>
        <w:numPr>
          <w:ilvl w:val="2"/>
          <w:numId w:val="32"/>
        </w:numPr>
        <w:spacing w:before="0" w:after="0"/>
      </w:pPr>
      <w:r w:rsidRPr="0098324B">
        <w:t>Depth fraction between 0.1 and 0.33</w:t>
      </w:r>
    </w:p>
    <w:p w14:paraId="21A73406" w14:textId="77777777" w:rsidR="006E2336" w:rsidRPr="0098324B" w:rsidRDefault="006E2336" w:rsidP="006E2336">
      <w:pPr>
        <w:pStyle w:val="ListParagraph"/>
        <w:numPr>
          <w:ilvl w:val="2"/>
          <w:numId w:val="32"/>
        </w:numPr>
        <w:spacing w:before="0" w:after="0"/>
      </w:pPr>
      <w:r w:rsidRPr="0098324B">
        <w:t>Length between 4.0 mm and 106.0</w:t>
      </w:r>
    </w:p>
    <w:p w14:paraId="26838D2B" w14:textId="77777777" w:rsidR="006E2336" w:rsidRPr="0098324B" w:rsidRDefault="006E2336" w:rsidP="006E2336">
      <w:pPr>
        <w:pStyle w:val="ListParagraph"/>
        <w:numPr>
          <w:ilvl w:val="1"/>
          <w:numId w:val="32"/>
        </w:numPr>
        <w:spacing w:before="0" w:after="0"/>
      </w:pPr>
      <w:r w:rsidRPr="0098324B">
        <w:t>Consequence of failure distributed between minimum of $2.74 and maximum of $4.87MM</w:t>
      </w:r>
    </w:p>
    <w:p w14:paraId="1FCB6CEF" w14:textId="77777777" w:rsidR="006E2336" w:rsidRPr="0098324B" w:rsidRDefault="006E2336" w:rsidP="006E2336">
      <w:pPr>
        <w:pStyle w:val="ListParagraph"/>
        <w:numPr>
          <w:ilvl w:val="1"/>
          <w:numId w:val="32"/>
        </w:numPr>
        <w:spacing w:before="0" w:after="0"/>
      </w:pPr>
      <w:r w:rsidRPr="0098324B">
        <w:t>Total length driven by Environmental: 119.92 meters.</w:t>
      </w:r>
    </w:p>
    <w:p w14:paraId="5A1EDD25" w14:textId="77777777" w:rsidR="006E2336" w:rsidRPr="0098324B" w:rsidRDefault="006E2336" w:rsidP="006E2336">
      <w:pPr>
        <w:pStyle w:val="ListParagraph"/>
        <w:numPr>
          <w:ilvl w:val="1"/>
          <w:numId w:val="32"/>
        </w:numPr>
        <w:spacing w:before="0" w:after="0"/>
      </w:pPr>
      <w:r w:rsidRPr="0098324B">
        <w:t>Environmental Cost distributed between minimum of $2.50 and maximum of $4.61MM:</w:t>
      </w:r>
    </w:p>
    <w:p w14:paraId="6D16C9DA" w14:textId="77777777" w:rsidR="006E2336" w:rsidRPr="0098324B" w:rsidRDefault="006E2336" w:rsidP="006E2336">
      <w:pPr>
        <w:pStyle w:val="ListParagraph"/>
        <w:numPr>
          <w:ilvl w:val="2"/>
          <w:numId w:val="32"/>
        </w:numPr>
        <w:spacing w:before="0" w:after="0"/>
      </w:pPr>
      <w:r w:rsidRPr="0098324B">
        <w:t>Leak cost between minimum of $0.22 and maximum of $0.25MM</w:t>
      </w:r>
    </w:p>
    <w:p w14:paraId="1E4AA23D" w14:textId="77777777" w:rsidR="006E2336" w:rsidRPr="0098324B" w:rsidRDefault="006E2336" w:rsidP="006E2336">
      <w:pPr>
        <w:pStyle w:val="ListParagraph"/>
        <w:numPr>
          <w:ilvl w:val="2"/>
          <w:numId w:val="32"/>
        </w:numPr>
        <w:spacing w:before="0" w:after="0"/>
      </w:pPr>
      <w:r w:rsidRPr="0098324B">
        <w:t>Leak spill volume between a minimum of 2063.09 and maximum of 2356.88 gallons</w:t>
      </w:r>
    </w:p>
    <w:p w14:paraId="303EC352" w14:textId="77777777" w:rsidR="006E2336" w:rsidRPr="0098324B" w:rsidRDefault="006E2336" w:rsidP="006E2336">
      <w:pPr>
        <w:pStyle w:val="ListParagraph"/>
        <w:numPr>
          <w:ilvl w:val="2"/>
          <w:numId w:val="32"/>
        </w:numPr>
        <w:spacing w:before="0" w:after="0"/>
      </w:pPr>
      <w:r w:rsidRPr="0098324B">
        <w:t>Rupture cost between minimum of $2.21 and maximum of $4.42MM</w:t>
      </w:r>
    </w:p>
    <w:p w14:paraId="72D7ED5D" w14:textId="77777777" w:rsidR="006E2336" w:rsidRPr="0098324B" w:rsidRDefault="006E2336" w:rsidP="006E2336">
      <w:pPr>
        <w:pStyle w:val="ListParagraph"/>
        <w:numPr>
          <w:ilvl w:val="2"/>
          <w:numId w:val="32"/>
        </w:numPr>
        <w:spacing w:before="0" w:after="0"/>
      </w:pPr>
      <w:r w:rsidRPr="0098324B">
        <w:t>Rupture spill volume is between a minimum of 20852.29 and maximum of 41695.34 gallons</w:t>
      </w:r>
    </w:p>
    <w:p w14:paraId="60B9FB0D" w14:textId="77777777" w:rsidR="006E2336" w:rsidRPr="0098324B" w:rsidRDefault="006E2336" w:rsidP="006E2336">
      <w:pPr>
        <w:pStyle w:val="ListParagraph"/>
        <w:numPr>
          <w:ilvl w:val="2"/>
          <w:numId w:val="32"/>
        </w:numPr>
        <w:spacing w:before="0" w:after="0"/>
      </w:pPr>
      <w:r w:rsidRPr="0098324B">
        <w:t>Puncture cost between minimum of $7.19 and maximum of $8.21MM</w:t>
      </w:r>
    </w:p>
    <w:p w14:paraId="59E0FBB6" w14:textId="77777777" w:rsidR="006E2336" w:rsidRPr="0098324B" w:rsidRDefault="006E2336" w:rsidP="006E2336">
      <w:pPr>
        <w:pStyle w:val="ListParagraph"/>
        <w:numPr>
          <w:ilvl w:val="2"/>
          <w:numId w:val="32"/>
        </w:numPr>
        <w:spacing w:before="0" w:after="0"/>
      </w:pPr>
      <w:r w:rsidRPr="0098324B">
        <w:t>Puncture spill volume is between a minimum of 67788.53 and maximum of 77441.8 gallons</w:t>
      </w:r>
    </w:p>
    <w:p w14:paraId="272554BA" w14:textId="77777777" w:rsidR="006E2336" w:rsidRPr="0098324B" w:rsidRDefault="006E2336" w:rsidP="006E2336">
      <w:pPr>
        <w:pStyle w:val="ListParagraph"/>
        <w:numPr>
          <w:ilvl w:val="2"/>
          <w:numId w:val="32"/>
        </w:numPr>
        <w:spacing w:before="0" w:after="0"/>
      </w:pPr>
      <w:r w:rsidRPr="0098324B">
        <w:t xml:space="preserve">Land use distributed as </w:t>
      </w:r>
    </w:p>
    <w:p w14:paraId="5E3034B7" w14:textId="77777777" w:rsidR="006E2336" w:rsidRPr="0098324B" w:rsidRDefault="006E2336" w:rsidP="006E2336">
      <w:pPr>
        <w:pStyle w:val="ListParagraph"/>
        <w:numPr>
          <w:ilvl w:val="3"/>
          <w:numId w:val="32"/>
        </w:numPr>
        <w:spacing w:before="0" w:after="0"/>
      </w:pPr>
      <w:r w:rsidRPr="0098324B">
        <w:t>Agricultural: 89.94</w:t>
      </w:r>
    </w:p>
    <w:p w14:paraId="7A6345D1" w14:textId="77777777" w:rsidR="006E2336" w:rsidRPr="0098324B" w:rsidRDefault="006E2336" w:rsidP="006E2336">
      <w:pPr>
        <w:pStyle w:val="ListParagraph"/>
        <w:numPr>
          <w:ilvl w:val="3"/>
          <w:numId w:val="32"/>
        </w:numPr>
        <w:spacing w:before="0" w:after="0"/>
      </w:pPr>
      <w:r w:rsidRPr="0098324B">
        <w:t>Forested: 29.98</w:t>
      </w:r>
    </w:p>
    <w:p w14:paraId="4D7A4DFF" w14:textId="77777777" w:rsidR="006E2336" w:rsidRPr="0098324B" w:rsidRDefault="006E2336" w:rsidP="006E2336">
      <w:pPr>
        <w:pStyle w:val="ListParagraph"/>
        <w:numPr>
          <w:ilvl w:val="0"/>
          <w:numId w:val="32"/>
        </w:numPr>
        <w:spacing w:before="0" w:after="0"/>
      </w:pPr>
      <w:r w:rsidRPr="0098324B">
        <w:t>"GIFT LATERAL NPS 8</w:t>
      </w:r>
    </w:p>
    <w:p w14:paraId="680F1F34" w14:textId="77777777" w:rsidR="006E2336" w:rsidRPr="0098324B" w:rsidRDefault="006E2336" w:rsidP="006E2336">
      <w:pPr>
        <w:pStyle w:val="ListParagraph"/>
        <w:numPr>
          <w:ilvl w:val="1"/>
          <w:numId w:val="32"/>
        </w:numPr>
        <w:spacing w:before="0" w:after="0"/>
      </w:pPr>
      <w:r w:rsidRPr="0098324B">
        <w:t>Total Cumulative Length (m):</w:t>
      </w:r>
      <w:r w:rsidRPr="0098324B">
        <w:tab/>
        <w:t>119.83</w:t>
      </w:r>
    </w:p>
    <w:p w14:paraId="272CF97D" w14:textId="77777777" w:rsidR="006E2336" w:rsidRPr="0098324B" w:rsidRDefault="006E2336" w:rsidP="006E2336">
      <w:pPr>
        <w:pStyle w:val="ListParagraph"/>
        <w:numPr>
          <w:ilvl w:val="1"/>
          <w:numId w:val="32"/>
        </w:numPr>
        <w:spacing w:before="0" w:after="0"/>
      </w:pPr>
      <w:r w:rsidRPr="0098324B">
        <w:t>Likelihood of failure distributed between minimum of 1.882e-02 and maximum of 1.286e-01.</w:t>
      </w:r>
    </w:p>
    <w:p w14:paraId="036C03F6" w14:textId="77777777" w:rsidR="006E2336" w:rsidRPr="0098324B" w:rsidRDefault="006E2336" w:rsidP="006E2336">
      <w:pPr>
        <w:pStyle w:val="ListParagraph"/>
        <w:numPr>
          <w:ilvl w:val="2"/>
          <w:numId w:val="32"/>
        </w:numPr>
        <w:spacing w:before="0" w:after="0"/>
      </w:pPr>
      <w:r w:rsidRPr="0098324B">
        <w:t>ILI Date of 2017-02-23</w:t>
      </w:r>
    </w:p>
    <w:p w14:paraId="61E095C9" w14:textId="77777777" w:rsidR="006E2336" w:rsidRPr="0098324B" w:rsidRDefault="006E2336" w:rsidP="006E2336">
      <w:pPr>
        <w:pStyle w:val="ListParagraph"/>
        <w:numPr>
          <w:ilvl w:val="2"/>
          <w:numId w:val="32"/>
        </w:numPr>
        <w:spacing w:before="0" w:after="0"/>
      </w:pPr>
      <w:r w:rsidRPr="0098324B">
        <w:t>ILI tool of AFD</w:t>
      </w:r>
    </w:p>
    <w:p w14:paraId="7FDF1A4E" w14:textId="77777777" w:rsidR="006E2336" w:rsidRPr="0098324B" w:rsidRDefault="006E2336" w:rsidP="006E2336">
      <w:pPr>
        <w:pStyle w:val="ListParagraph"/>
        <w:numPr>
          <w:ilvl w:val="2"/>
          <w:numId w:val="32"/>
        </w:numPr>
        <w:spacing w:before="0" w:after="0"/>
      </w:pPr>
      <w:r w:rsidRPr="0098324B">
        <w:lastRenderedPageBreak/>
        <w:t>Anomalies identified 22.0</w:t>
      </w:r>
    </w:p>
    <w:p w14:paraId="2D011DD2" w14:textId="77777777" w:rsidR="006E2336" w:rsidRPr="0098324B" w:rsidRDefault="006E2336" w:rsidP="006E2336">
      <w:pPr>
        <w:pStyle w:val="ListParagraph"/>
        <w:numPr>
          <w:ilvl w:val="2"/>
          <w:numId w:val="32"/>
        </w:numPr>
        <w:spacing w:before="0" w:after="0"/>
      </w:pPr>
      <w:r w:rsidRPr="0098324B">
        <w:t>Depth fraction between 0.1 and 0.39</w:t>
      </w:r>
    </w:p>
    <w:p w14:paraId="1EE1C1F4" w14:textId="77777777" w:rsidR="006E2336" w:rsidRPr="0098324B" w:rsidRDefault="006E2336" w:rsidP="006E2336">
      <w:pPr>
        <w:pStyle w:val="ListParagraph"/>
        <w:numPr>
          <w:ilvl w:val="2"/>
          <w:numId w:val="32"/>
        </w:numPr>
        <w:spacing w:before="0" w:after="0"/>
      </w:pPr>
      <w:r w:rsidRPr="0098324B">
        <w:t>Length between 11.0 mm and 169.0</w:t>
      </w:r>
    </w:p>
    <w:p w14:paraId="55DA7E1D" w14:textId="77777777" w:rsidR="006E2336" w:rsidRPr="0098324B" w:rsidRDefault="006E2336" w:rsidP="006E2336">
      <w:pPr>
        <w:pStyle w:val="ListParagraph"/>
        <w:numPr>
          <w:ilvl w:val="1"/>
          <w:numId w:val="32"/>
        </w:numPr>
        <w:spacing w:before="0" w:after="0"/>
      </w:pPr>
      <w:r w:rsidRPr="0098324B">
        <w:t>Consequence of failure distributed between minimum of $0.81 and maximum of $1.26MM</w:t>
      </w:r>
    </w:p>
    <w:p w14:paraId="3A24FB86" w14:textId="77777777" w:rsidR="006E2336" w:rsidRPr="0098324B" w:rsidRDefault="006E2336" w:rsidP="006E2336">
      <w:pPr>
        <w:pStyle w:val="ListParagraph"/>
        <w:numPr>
          <w:ilvl w:val="1"/>
          <w:numId w:val="32"/>
        </w:numPr>
        <w:spacing w:before="0" w:after="0"/>
      </w:pPr>
      <w:r w:rsidRPr="0098324B">
        <w:t>Total length driven by Environmental: 119.83 meters.</w:t>
      </w:r>
    </w:p>
    <w:p w14:paraId="37D2071E" w14:textId="77777777" w:rsidR="006E2336" w:rsidRPr="0098324B" w:rsidRDefault="006E2336" w:rsidP="006E2336">
      <w:pPr>
        <w:pStyle w:val="ListParagraph"/>
        <w:numPr>
          <w:ilvl w:val="1"/>
          <w:numId w:val="32"/>
        </w:numPr>
        <w:spacing w:before="0" w:after="0"/>
      </w:pPr>
      <w:r w:rsidRPr="0098324B">
        <w:t>Environmental Cost distributed between minimum of $0.58 and maximum of $1.03MM:</w:t>
      </w:r>
    </w:p>
    <w:p w14:paraId="0F67CFA9" w14:textId="77777777" w:rsidR="006E2336" w:rsidRPr="0098324B" w:rsidRDefault="006E2336" w:rsidP="006E2336">
      <w:pPr>
        <w:pStyle w:val="ListParagraph"/>
        <w:numPr>
          <w:ilvl w:val="2"/>
          <w:numId w:val="32"/>
        </w:numPr>
        <w:spacing w:before="0" w:after="0"/>
      </w:pPr>
      <w:r w:rsidRPr="0098324B">
        <w:t>Leak cost between minimum of $0.18 and maximum of $0.21MM</w:t>
      </w:r>
    </w:p>
    <w:p w14:paraId="1C963DFE" w14:textId="77777777" w:rsidR="006E2336" w:rsidRPr="0098324B" w:rsidRDefault="006E2336" w:rsidP="006E2336">
      <w:pPr>
        <w:pStyle w:val="ListParagraph"/>
        <w:numPr>
          <w:ilvl w:val="2"/>
          <w:numId w:val="32"/>
        </w:numPr>
        <w:spacing w:before="0" w:after="0"/>
      </w:pPr>
      <w:r w:rsidRPr="0098324B">
        <w:t>Leak spill volume between a minimum of 1728.22 and maximum of 1948.65 gallons</w:t>
      </w:r>
    </w:p>
    <w:p w14:paraId="4AD50A92" w14:textId="77777777" w:rsidR="006E2336" w:rsidRPr="0098324B" w:rsidRDefault="006E2336" w:rsidP="006E2336">
      <w:pPr>
        <w:pStyle w:val="ListParagraph"/>
        <w:numPr>
          <w:ilvl w:val="2"/>
          <w:numId w:val="32"/>
        </w:numPr>
        <w:spacing w:before="0" w:after="0"/>
      </w:pPr>
      <w:r w:rsidRPr="0098324B">
        <w:t>Rupture cost between minimum of $0.69 and maximum of $1.32MM</w:t>
      </w:r>
    </w:p>
    <w:p w14:paraId="6A035FF3" w14:textId="77777777" w:rsidR="006E2336" w:rsidRPr="0098324B" w:rsidRDefault="006E2336" w:rsidP="006E2336">
      <w:pPr>
        <w:pStyle w:val="ListParagraph"/>
        <w:numPr>
          <w:ilvl w:val="2"/>
          <w:numId w:val="32"/>
        </w:numPr>
        <w:spacing w:before="0" w:after="0"/>
      </w:pPr>
      <w:r w:rsidRPr="0098324B">
        <w:t>Rupture spill volume is between a minimum of 6523.15 and maximum of 12433.05 gallons</w:t>
      </w:r>
    </w:p>
    <w:p w14:paraId="1E84D01C" w14:textId="77777777" w:rsidR="006E2336" w:rsidRPr="0098324B" w:rsidRDefault="006E2336" w:rsidP="006E2336">
      <w:pPr>
        <w:pStyle w:val="ListParagraph"/>
        <w:numPr>
          <w:ilvl w:val="2"/>
          <w:numId w:val="32"/>
        </w:numPr>
        <w:spacing w:before="0" w:after="0"/>
      </w:pPr>
      <w:r w:rsidRPr="0098324B">
        <w:t>Puncture cost between minimum of $6.02 and maximum of $6.79MM</w:t>
      </w:r>
    </w:p>
    <w:p w14:paraId="68308C0D" w14:textId="77777777" w:rsidR="006E2336" w:rsidRPr="0098324B" w:rsidRDefault="006E2336" w:rsidP="006E2336">
      <w:pPr>
        <w:pStyle w:val="ListParagraph"/>
        <w:numPr>
          <w:ilvl w:val="2"/>
          <w:numId w:val="32"/>
        </w:numPr>
        <w:spacing w:before="0" w:after="0"/>
      </w:pPr>
      <w:r w:rsidRPr="0098324B">
        <w:t>Puncture spill volume is between a minimum of 56785.47 and maximum of 64028.3 gallons</w:t>
      </w:r>
    </w:p>
    <w:p w14:paraId="2979AC4F" w14:textId="77777777" w:rsidR="006E2336" w:rsidRPr="0098324B" w:rsidRDefault="006E2336" w:rsidP="006E2336">
      <w:pPr>
        <w:pStyle w:val="ListParagraph"/>
        <w:numPr>
          <w:ilvl w:val="2"/>
          <w:numId w:val="32"/>
        </w:numPr>
        <w:spacing w:before="0" w:after="0"/>
      </w:pPr>
      <w:r w:rsidRPr="0098324B">
        <w:t xml:space="preserve">Land use distributed as </w:t>
      </w:r>
    </w:p>
    <w:p w14:paraId="3BD42785" w14:textId="77777777" w:rsidR="006E2336" w:rsidRPr="0098324B" w:rsidRDefault="006E2336" w:rsidP="006E2336">
      <w:pPr>
        <w:pStyle w:val="ListParagraph"/>
        <w:numPr>
          <w:ilvl w:val="3"/>
          <w:numId w:val="32"/>
        </w:numPr>
        <w:spacing w:before="0" w:after="0"/>
      </w:pPr>
      <w:r w:rsidRPr="0098324B">
        <w:t>Forested: 119.83</w:t>
      </w:r>
    </w:p>
    <w:p w14:paraId="54FCE478" w14:textId="77777777" w:rsidR="006E2336" w:rsidRPr="0098324B" w:rsidRDefault="006E2336" w:rsidP="006E2336">
      <w:pPr>
        <w:pStyle w:val="ListParagraph"/>
        <w:numPr>
          <w:ilvl w:val="0"/>
          <w:numId w:val="32"/>
        </w:numPr>
        <w:spacing w:before="0" w:after="0"/>
      </w:pPr>
      <w:r w:rsidRPr="0098324B">
        <w:t>"MEDICINE RIVER 14-33 TO 04-18 NPS 3</w:t>
      </w:r>
    </w:p>
    <w:p w14:paraId="04D5B08E" w14:textId="77777777" w:rsidR="006E2336" w:rsidRPr="0098324B" w:rsidRDefault="006E2336" w:rsidP="006E2336">
      <w:pPr>
        <w:pStyle w:val="ListParagraph"/>
        <w:numPr>
          <w:ilvl w:val="1"/>
          <w:numId w:val="32"/>
        </w:numPr>
        <w:spacing w:before="0" w:after="0"/>
      </w:pPr>
      <w:r w:rsidRPr="0098324B">
        <w:t>Total Cumulative Length (m):</w:t>
      </w:r>
      <w:r w:rsidRPr="0098324B">
        <w:tab/>
        <w:t>118.61</w:t>
      </w:r>
    </w:p>
    <w:p w14:paraId="14E2ECB7" w14:textId="77777777" w:rsidR="006E2336" w:rsidRPr="0098324B" w:rsidRDefault="006E2336" w:rsidP="006E2336">
      <w:pPr>
        <w:pStyle w:val="ListParagraph"/>
        <w:numPr>
          <w:ilvl w:val="1"/>
          <w:numId w:val="32"/>
        </w:numPr>
        <w:spacing w:before="0" w:after="0"/>
      </w:pPr>
      <w:r w:rsidRPr="0098324B">
        <w:t>Likelihood of failure distributed between minimum of 1.168e-02 and maximum of 2.715e-01.</w:t>
      </w:r>
    </w:p>
    <w:p w14:paraId="609FD3A3" w14:textId="77777777" w:rsidR="006E2336" w:rsidRPr="0098324B" w:rsidRDefault="006E2336" w:rsidP="006E2336">
      <w:pPr>
        <w:pStyle w:val="ListParagraph"/>
        <w:numPr>
          <w:ilvl w:val="2"/>
          <w:numId w:val="32"/>
        </w:numPr>
        <w:spacing w:before="0" w:after="0"/>
      </w:pPr>
      <w:r w:rsidRPr="0098324B">
        <w:t>ILI Date of 2019-01-24</w:t>
      </w:r>
    </w:p>
    <w:p w14:paraId="6E870607" w14:textId="77777777" w:rsidR="006E2336" w:rsidRPr="0098324B" w:rsidRDefault="006E2336" w:rsidP="006E2336">
      <w:pPr>
        <w:pStyle w:val="ListParagraph"/>
        <w:numPr>
          <w:ilvl w:val="2"/>
          <w:numId w:val="32"/>
        </w:numPr>
        <w:spacing w:before="0" w:after="0"/>
      </w:pPr>
      <w:r w:rsidRPr="0098324B">
        <w:t>ILI tool of MFL/Geometry</w:t>
      </w:r>
    </w:p>
    <w:p w14:paraId="4CFF3760" w14:textId="77777777" w:rsidR="006E2336" w:rsidRPr="0098324B" w:rsidRDefault="006E2336" w:rsidP="006E2336">
      <w:pPr>
        <w:pStyle w:val="ListParagraph"/>
        <w:numPr>
          <w:ilvl w:val="2"/>
          <w:numId w:val="32"/>
        </w:numPr>
        <w:spacing w:before="0" w:after="0"/>
      </w:pPr>
      <w:r w:rsidRPr="0098324B">
        <w:t>Anomalies identified 123.0</w:t>
      </w:r>
    </w:p>
    <w:p w14:paraId="75FC2906" w14:textId="77777777" w:rsidR="006E2336" w:rsidRPr="0098324B" w:rsidRDefault="006E2336" w:rsidP="006E2336">
      <w:pPr>
        <w:pStyle w:val="ListParagraph"/>
        <w:numPr>
          <w:ilvl w:val="2"/>
          <w:numId w:val="32"/>
        </w:numPr>
        <w:spacing w:before="0" w:after="0"/>
      </w:pPr>
      <w:r w:rsidRPr="0098324B">
        <w:t>Depth fraction between 0.16 and 0.48</w:t>
      </w:r>
    </w:p>
    <w:p w14:paraId="65BED280" w14:textId="77777777" w:rsidR="006E2336" w:rsidRPr="0098324B" w:rsidRDefault="006E2336" w:rsidP="006E2336">
      <w:pPr>
        <w:pStyle w:val="ListParagraph"/>
        <w:numPr>
          <w:ilvl w:val="2"/>
          <w:numId w:val="32"/>
        </w:numPr>
        <w:spacing w:before="0" w:after="0"/>
      </w:pPr>
      <w:r w:rsidRPr="0098324B">
        <w:t>Length between 4.0 mm and 55.0</w:t>
      </w:r>
    </w:p>
    <w:p w14:paraId="649E5423" w14:textId="77777777" w:rsidR="006E2336" w:rsidRPr="0098324B" w:rsidRDefault="006E2336" w:rsidP="006E2336">
      <w:pPr>
        <w:pStyle w:val="ListParagraph"/>
        <w:numPr>
          <w:ilvl w:val="1"/>
          <w:numId w:val="32"/>
        </w:numPr>
        <w:spacing w:before="0" w:after="0"/>
      </w:pPr>
      <w:r w:rsidRPr="0098324B">
        <w:t>Consequence of failure distributed between minimum of $7.20 and maximum of $7.42MM</w:t>
      </w:r>
    </w:p>
    <w:p w14:paraId="290EA22D" w14:textId="77777777" w:rsidR="006E2336" w:rsidRPr="0098324B" w:rsidRDefault="006E2336" w:rsidP="006E2336">
      <w:pPr>
        <w:pStyle w:val="ListParagraph"/>
        <w:numPr>
          <w:ilvl w:val="1"/>
          <w:numId w:val="32"/>
        </w:numPr>
        <w:spacing w:before="0" w:after="0"/>
      </w:pPr>
      <w:r w:rsidRPr="0098324B">
        <w:t>Total length driven by Environmental: 118.61 meters.</w:t>
      </w:r>
    </w:p>
    <w:p w14:paraId="31705B8F" w14:textId="77777777" w:rsidR="006E2336" w:rsidRPr="0098324B" w:rsidRDefault="006E2336" w:rsidP="006E2336">
      <w:pPr>
        <w:pStyle w:val="ListParagraph"/>
        <w:numPr>
          <w:ilvl w:val="1"/>
          <w:numId w:val="32"/>
        </w:numPr>
        <w:spacing w:before="0" w:after="0"/>
      </w:pPr>
      <w:r w:rsidRPr="0098324B">
        <w:t>Environmental Cost distributed between minimum of $6.92 and maximum of $7.14MM:</w:t>
      </w:r>
    </w:p>
    <w:p w14:paraId="3E75542B" w14:textId="77777777" w:rsidR="006E2336" w:rsidRPr="0098324B" w:rsidRDefault="006E2336" w:rsidP="006E2336">
      <w:pPr>
        <w:pStyle w:val="ListParagraph"/>
        <w:numPr>
          <w:ilvl w:val="2"/>
          <w:numId w:val="32"/>
        </w:numPr>
        <w:spacing w:before="0" w:after="0"/>
      </w:pPr>
      <w:r w:rsidRPr="0098324B">
        <w:t>Leak cost between minimum of $0.20 and maximum of $0.20MM</w:t>
      </w:r>
    </w:p>
    <w:p w14:paraId="362AB995" w14:textId="77777777" w:rsidR="006E2336" w:rsidRPr="0098324B" w:rsidRDefault="006E2336" w:rsidP="006E2336">
      <w:pPr>
        <w:pStyle w:val="ListParagraph"/>
        <w:numPr>
          <w:ilvl w:val="2"/>
          <w:numId w:val="32"/>
        </w:numPr>
        <w:spacing w:before="0" w:after="0"/>
      </w:pPr>
      <w:r w:rsidRPr="0098324B">
        <w:t>Leak spill volume between a minimum of 1859.97 and maximum of 1894.18 gallons</w:t>
      </w:r>
    </w:p>
    <w:p w14:paraId="201E594E" w14:textId="77777777" w:rsidR="006E2336" w:rsidRPr="0098324B" w:rsidRDefault="006E2336" w:rsidP="006E2336">
      <w:pPr>
        <w:pStyle w:val="ListParagraph"/>
        <w:numPr>
          <w:ilvl w:val="2"/>
          <w:numId w:val="32"/>
        </w:numPr>
        <w:spacing w:before="0" w:after="0"/>
      </w:pPr>
      <w:r w:rsidRPr="0098324B">
        <w:t>Rupture cost between minimum of $15.58 and maximum of $15.87MM</w:t>
      </w:r>
    </w:p>
    <w:p w14:paraId="4754C673" w14:textId="77777777" w:rsidR="006E2336" w:rsidRPr="0098324B" w:rsidRDefault="006E2336" w:rsidP="006E2336">
      <w:pPr>
        <w:pStyle w:val="ListParagraph"/>
        <w:numPr>
          <w:ilvl w:val="2"/>
          <w:numId w:val="32"/>
        </w:numPr>
        <w:spacing w:before="0" w:after="0"/>
      </w:pPr>
      <w:r w:rsidRPr="0098324B">
        <w:t>Rupture spill volume is between a minimum of 146997.58 and maximum of 149701.04 gallons</w:t>
      </w:r>
    </w:p>
    <w:p w14:paraId="1A4DFDB3" w14:textId="77777777" w:rsidR="006E2336" w:rsidRPr="0098324B" w:rsidRDefault="006E2336" w:rsidP="006E2336">
      <w:pPr>
        <w:pStyle w:val="ListParagraph"/>
        <w:numPr>
          <w:ilvl w:val="2"/>
          <w:numId w:val="32"/>
        </w:numPr>
        <w:spacing w:before="0" w:after="0"/>
      </w:pPr>
      <w:r w:rsidRPr="0098324B">
        <w:t>Puncture cost between minimum of $6.48 and maximum of $6.60MM</w:t>
      </w:r>
    </w:p>
    <w:p w14:paraId="3D0A804A" w14:textId="77777777" w:rsidR="006E2336" w:rsidRPr="0098324B" w:rsidRDefault="006E2336" w:rsidP="006E2336">
      <w:pPr>
        <w:pStyle w:val="ListParagraph"/>
        <w:numPr>
          <w:ilvl w:val="2"/>
          <w:numId w:val="32"/>
        </w:numPr>
        <w:spacing w:before="0" w:after="0"/>
      </w:pPr>
      <w:r w:rsidRPr="0098324B">
        <w:t>Puncture spill volume is between a minimum of 61114.49 and maximum of 62238.46 gallons</w:t>
      </w:r>
    </w:p>
    <w:p w14:paraId="56E85C91" w14:textId="77777777" w:rsidR="006E2336" w:rsidRPr="0098324B" w:rsidRDefault="006E2336" w:rsidP="006E2336">
      <w:pPr>
        <w:pStyle w:val="ListParagraph"/>
        <w:numPr>
          <w:ilvl w:val="2"/>
          <w:numId w:val="32"/>
        </w:numPr>
        <w:spacing w:before="0" w:after="0"/>
      </w:pPr>
      <w:r w:rsidRPr="0098324B">
        <w:t xml:space="preserve">Land use distributed as </w:t>
      </w:r>
    </w:p>
    <w:p w14:paraId="2B33FDAB" w14:textId="77777777" w:rsidR="006E2336" w:rsidRPr="0098324B" w:rsidRDefault="006E2336" w:rsidP="006E2336">
      <w:pPr>
        <w:pStyle w:val="ListParagraph"/>
        <w:numPr>
          <w:ilvl w:val="3"/>
          <w:numId w:val="32"/>
        </w:numPr>
        <w:spacing w:before="0" w:after="0"/>
      </w:pPr>
      <w:r w:rsidRPr="0098324B">
        <w:t>Agricultural: 118.61</w:t>
      </w:r>
    </w:p>
    <w:p w14:paraId="04975E8B" w14:textId="77777777" w:rsidR="006E2336" w:rsidRPr="0098324B" w:rsidRDefault="006E2336" w:rsidP="006E2336">
      <w:pPr>
        <w:pStyle w:val="ListParagraph"/>
        <w:numPr>
          <w:ilvl w:val="0"/>
          <w:numId w:val="32"/>
        </w:numPr>
        <w:spacing w:before="0" w:after="0"/>
      </w:pPr>
      <w:r w:rsidRPr="0098324B">
        <w:t xml:space="preserve">"NPS8 Rainbow P/L to </w:t>
      </w:r>
      <w:proofErr w:type="spellStart"/>
      <w:r w:rsidRPr="0098324B">
        <w:t>Tirmoil</w:t>
      </w:r>
      <w:proofErr w:type="spellEnd"/>
      <w:r w:rsidRPr="0098324B">
        <w:t xml:space="preserve"> </w:t>
      </w:r>
      <w:proofErr w:type="gramStart"/>
      <w:r w:rsidRPr="0098324B">
        <w:t>From</w:t>
      </w:r>
      <w:proofErr w:type="gramEnd"/>
      <w:r w:rsidRPr="0098324B">
        <w:t xml:space="preserve"> 11-15-77-14W5 to 15-29-81-9W5</w:t>
      </w:r>
    </w:p>
    <w:p w14:paraId="3E12B0AB" w14:textId="77777777" w:rsidR="006E2336" w:rsidRPr="0098324B" w:rsidRDefault="006E2336" w:rsidP="006E2336">
      <w:pPr>
        <w:pStyle w:val="ListParagraph"/>
        <w:numPr>
          <w:ilvl w:val="1"/>
          <w:numId w:val="32"/>
        </w:numPr>
        <w:spacing w:before="0" w:after="0"/>
      </w:pPr>
      <w:r w:rsidRPr="0098324B">
        <w:t>Total Cumulative Length (m):</w:t>
      </w:r>
      <w:r w:rsidRPr="0098324B">
        <w:tab/>
        <w:t>90.0</w:t>
      </w:r>
    </w:p>
    <w:p w14:paraId="6E107678" w14:textId="77777777" w:rsidR="006E2336" w:rsidRPr="0098324B" w:rsidRDefault="006E2336" w:rsidP="006E2336">
      <w:pPr>
        <w:pStyle w:val="ListParagraph"/>
        <w:numPr>
          <w:ilvl w:val="1"/>
          <w:numId w:val="32"/>
        </w:numPr>
        <w:spacing w:before="0" w:after="0"/>
      </w:pPr>
      <w:r w:rsidRPr="0098324B">
        <w:t>Likelihood of failure distributed between minimum of 2.451e-03 and maximum of 9.981e-01.</w:t>
      </w:r>
    </w:p>
    <w:p w14:paraId="089DDE72" w14:textId="77777777" w:rsidR="006E2336" w:rsidRPr="0098324B" w:rsidRDefault="006E2336" w:rsidP="006E2336">
      <w:pPr>
        <w:pStyle w:val="ListParagraph"/>
        <w:numPr>
          <w:ilvl w:val="2"/>
          <w:numId w:val="32"/>
        </w:numPr>
        <w:spacing w:before="0" w:after="0"/>
      </w:pPr>
      <w:r w:rsidRPr="0098324B">
        <w:t>ILI Date of 2015-07-27</w:t>
      </w:r>
    </w:p>
    <w:p w14:paraId="2B6B70D7" w14:textId="77777777" w:rsidR="006E2336" w:rsidRPr="0098324B" w:rsidRDefault="006E2336" w:rsidP="006E2336">
      <w:pPr>
        <w:pStyle w:val="ListParagraph"/>
        <w:numPr>
          <w:ilvl w:val="2"/>
          <w:numId w:val="32"/>
        </w:numPr>
        <w:spacing w:before="0" w:after="0"/>
      </w:pPr>
      <w:r w:rsidRPr="0098324B">
        <w:t>ILI tool of MFL/Geometry</w:t>
      </w:r>
    </w:p>
    <w:p w14:paraId="53D4AF23" w14:textId="77777777" w:rsidR="006E2336" w:rsidRPr="0098324B" w:rsidRDefault="006E2336" w:rsidP="006E2336">
      <w:pPr>
        <w:pStyle w:val="ListParagraph"/>
        <w:numPr>
          <w:ilvl w:val="2"/>
          <w:numId w:val="32"/>
        </w:numPr>
        <w:spacing w:before="0" w:after="0"/>
      </w:pPr>
      <w:r w:rsidRPr="0098324B">
        <w:t>Anomalies identified 21.0</w:t>
      </w:r>
    </w:p>
    <w:p w14:paraId="214FB30D" w14:textId="77777777" w:rsidR="006E2336" w:rsidRPr="0098324B" w:rsidRDefault="006E2336" w:rsidP="006E2336">
      <w:pPr>
        <w:pStyle w:val="ListParagraph"/>
        <w:numPr>
          <w:ilvl w:val="2"/>
          <w:numId w:val="32"/>
        </w:numPr>
        <w:spacing w:before="0" w:after="0"/>
      </w:pPr>
      <w:r w:rsidRPr="0098324B">
        <w:t>Depth fraction between 0.1 and 0.58</w:t>
      </w:r>
    </w:p>
    <w:p w14:paraId="0994AB54" w14:textId="77777777" w:rsidR="006E2336" w:rsidRPr="0098324B" w:rsidRDefault="006E2336" w:rsidP="006E2336">
      <w:pPr>
        <w:pStyle w:val="ListParagraph"/>
        <w:numPr>
          <w:ilvl w:val="2"/>
          <w:numId w:val="32"/>
        </w:numPr>
        <w:spacing w:before="0" w:after="0"/>
      </w:pPr>
      <w:r w:rsidRPr="0098324B">
        <w:t>Length between 14.0 mm and 243.0</w:t>
      </w:r>
    </w:p>
    <w:p w14:paraId="277D726F" w14:textId="77777777" w:rsidR="006E2336" w:rsidRPr="0098324B" w:rsidRDefault="006E2336" w:rsidP="006E2336">
      <w:pPr>
        <w:pStyle w:val="ListParagraph"/>
        <w:numPr>
          <w:ilvl w:val="1"/>
          <w:numId w:val="32"/>
        </w:numPr>
        <w:spacing w:before="0" w:after="0"/>
      </w:pPr>
      <w:r w:rsidRPr="0098324B">
        <w:t>Consequence of failure distributed between minimum of $23.38 and maximum of $49.62MM</w:t>
      </w:r>
    </w:p>
    <w:p w14:paraId="129BD9A7" w14:textId="77777777" w:rsidR="006E2336" w:rsidRPr="0098324B" w:rsidRDefault="006E2336" w:rsidP="006E2336">
      <w:pPr>
        <w:pStyle w:val="ListParagraph"/>
        <w:numPr>
          <w:ilvl w:val="1"/>
          <w:numId w:val="32"/>
        </w:numPr>
        <w:spacing w:before="0" w:after="0"/>
      </w:pPr>
      <w:r w:rsidRPr="0098324B">
        <w:lastRenderedPageBreak/>
        <w:t>Total length driven by Environmental: 90.0 meters.</w:t>
      </w:r>
    </w:p>
    <w:p w14:paraId="7FF9A086" w14:textId="77777777" w:rsidR="006E2336" w:rsidRPr="0098324B" w:rsidRDefault="006E2336" w:rsidP="006E2336">
      <w:pPr>
        <w:pStyle w:val="ListParagraph"/>
        <w:numPr>
          <w:ilvl w:val="1"/>
          <w:numId w:val="32"/>
        </w:numPr>
        <w:spacing w:before="0" w:after="0"/>
      </w:pPr>
      <w:r w:rsidRPr="0098324B">
        <w:t>Environmental Cost distributed between minimum of $22.75 and maximum of $48.89MM:</w:t>
      </w:r>
    </w:p>
    <w:p w14:paraId="2690321D" w14:textId="77777777" w:rsidR="006E2336" w:rsidRPr="0098324B" w:rsidRDefault="006E2336" w:rsidP="006E2336">
      <w:pPr>
        <w:pStyle w:val="ListParagraph"/>
        <w:numPr>
          <w:ilvl w:val="2"/>
          <w:numId w:val="32"/>
        </w:numPr>
        <w:spacing w:before="0" w:after="0"/>
      </w:pPr>
      <w:r w:rsidRPr="0098324B">
        <w:t>Leak cost between minimum of $0.13 and maximum of $0.22MM</w:t>
      </w:r>
    </w:p>
    <w:p w14:paraId="04DF38B6" w14:textId="77777777" w:rsidR="006E2336" w:rsidRPr="0098324B" w:rsidRDefault="006E2336" w:rsidP="006E2336">
      <w:pPr>
        <w:pStyle w:val="ListParagraph"/>
        <w:numPr>
          <w:ilvl w:val="2"/>
          <w:numId w:val="32"/>
        </w:numPr>
        <w:spacing w:before="0" w:after="0"/>
      </w:pPr>
      <w:r w:rsidRPr="0098324B">
        <w:t>Leak spill volume between a minimum of 1849.92 and maximum of 2047.2 gallons</w:t>
      </w:r>
    </w:p>
    <w:p w14:paraId="028F5E1C" w14:textId="77777777" w:rsidR="006E2336" w:rsidRPr="0098324B" w:rsidRDefault="006E2336" w:rsidP="006E2336">
      <w:pPr>
        <w:pStyle w:val="ListParagraph"/>
        <w:numPr>
          <w:ilvl w:val="2"/>
          <w:numId w:val="32"/>
        </w:numPr>
        <w:spacing w:before="0" w:after="0"/>
      </w:pPr>
      <w:r w:rsidRPr="0098324B">
        <w:t>Rupture cost between minimum of $64.62 and maximum of $104.14MM</w:t>
      </w:r>
    </w:p>
    <w:p w14:paraId="511A104B" w14:textId="77777777" w:rsidR="006E2336" w:rsidRPr="0098324B" w:rsidRDefault="006E2336" w:rsidP="006E2336">
      <w:pPr>
        <w:pStyle w:val="ListParagraph"/>
        <w:numPr>
          <w:ilvl w:val="2"/>
          <w:numId w:val="32"/>
        </w:numPr>
        <w:spacing w:before="0" w:after="0"/>
      </w:pPr>
      <w:r w:rsidRPr="0098324B">
        <w:t>Rupture spill volume is between a minimum of 887849.94 and maximum of 982532.16 gallons</w:t>
      </w:r>
    </w:p>
    <w:p w14:paraId="6FEFE8F5" w14:textId="77777777" w:rsidR="006E2336" w:rsidRPr="0098324B" w:rsidRDefault="006E2336" w:rsidP="006E2336">
      <w:pPr>
        <w:pStyle w:val="ListParagraph"/>
        <w:numPr>
          <w:ilvl w:val="2"/>
          <w:numId w:val="32"/>
        </w:numPr>
        <w:spacing w:before="0" w:after="0"/>
      </w:pPr>
      <w:r w:rsidRPr="0098324B">
        <w:t>Puncture cost between minimum of $4.42 and maximum of $7.13MM</w:t>
      </w:r>
    </w:p>
    <w:p w14:paraId="61C8FC6F" w14:textId="77777777" w:rsidR="006E2336" w:rsidRPr="0098324B" w:rsidRDefault="006E2336" w:rsidP="006E2336">
      <w:pPr>
        <w:pStyle w:val="ListParagraph"/>
        <w:numPr>
          <w:ilvl w:val="2"/>
          <w:numId w:val="32"/>
        </w:numPr>
        <w:spacing w:before="0" w:after="0"/>
      </w:pPr>
      <w:r w:rsidRPr="0098324B">
        <w:t>Puncture spill volume is between a minimum of 60784.31 and maximum of 67266.48 gallons</w:t>
      </w:r>
    </w:p>
    <w:p w14:paraId="76890ADC" w14:textId="77777777" w:rsidR="006E2336" w:rsidRPr="0098324B" w:rsidRDefault="006E2336" w:rsidP="006E2336">
      <w:pPr>
        <w:pStyle w:val="ListParagraph"/>
        <w:numPr>
          <w:ilvl w:val="2"/>
          <w:numId w:val="32"/>
        </w:numPr>
        <w:spacing w:before="0" w:after="0"/>
      </w:pPr>
      <w:r w:rsidRPr="0098324B">
        <w:t xml:space="preserve">Land use distributed as </w:t>
      </w:r>
    </w:p>
    <w:p w14:paraId="02728047" w14:textId="77777777" w:rsidR="006E2336" w:rsidRPr="0098324B" w:rsidRDefault="006E2336" w:rsidP="006E2336">
      <w:pPr>
        <w:pStyle w:val="ListParagraph"/>
        <w:numPr>
          <w:ilvl w:val="3"/>
          <w:numId w:val="32"/>
        </w:numPr>
        <w:spacing w:before="0" w:after="0"/>
      </w:pPr>
      <w:r w:rsidRPr="0098324B">
        <w:t>Forested: 30.00</w:t>
      </w:r>
    </w:p>
    <w:p w14:paraId="7DAFDC10" w14:textId="77777777" w:rsidR="006E2336" w:rsidRPr="0098324B" w:rsidRDefault="006E2336" w:rsidP="006E2336">
      <w:pPr>
        <w:pStyle w:val="ListParagraph"/>
        <w:numPr>
          <w:ilvl w:val="3"/>
          <w:numId w:val="32"/>
        </w:numPr>
        <w:spacing w:before="0" w:after="0"/>
      </w:pPr>
      <w:r w:rsidRPr="0098324B">
        <w:t>Low Density Residential: 30.00</w:t>
      </w:r>
    </w:p>
    <w:p w14:paraId="5E9A3B76" w14:textId="77777777" w:rsidR="006E2336" w:rsidRPr="0098324B" w:rsidRDefault="006E2336" w:rsidP="006E2336">
      <w:pPr>
        <w:pStyle w:val="ListParagraph"/>
        <w:numPr>
          <w:ilvl w:val="3"/>
          <w:numId w:val="32"/>
        </w:numPr>
        <w:spacing w:before="0" w:after="0"/>
      </w:pPr>
      <w:r w:rsidRPr="0098324B">
        <w:t>Remote: 30.00</w:t>
      </w:r>
    </w:p>
    <w:p w14:paraId="5DE81321" w14:textId="77777777" w:rsidR="006E2336" w:rsidRPr="0098324B" w:rsidRDefault="006E2336" w:rsidP="006E2336">
      <w:pPr>
        <w:pStyle w:val="ListParagraph"/>
        <w:numPr>
          <w:ilvl w:val="0"/>
          <w:numId w:val="32"/>
        </w:numPr>
        <w:spacing w:before="0" w:after="0"/>
      </w:pPr>
      <w:r w:rsidRPr="0098324B">
        <w:t xml:space="preserve">"NPS8 Red Earth to Rainbow P/L tie-in </w:t>
      </w:r>
      <w:proofErr w:type="gramStart"/>
      <w:r w:rsidRPr="0098324B">
        <w:t>From</w:t>
      </w:r>
      <w:proofErr w:type="gramEnd"/>
      <w:r w:rsidRPr="0098324B">
        <w:t xml:space="preserve"> 9-18-87-8-W5 To 15-29-81-9-W</w:t>
      </w:r>
    </w:p>
    <w:p w14:paraId="2B32BD18" w14:textId="77777777" w:rsidR="006E2336" w:rsidRPr="0098324B" w:rsidRDefault="006E2336" w:rsidP="006E2336">
      <w:pPr>
        <w:pStyle w:val="ListParagraph"/>
        <w:numPr>
          <w:ilvl w:val="1"/>
          <w:numId w:val="32"/>
        </w:numPr>
        <w:spacing w:before="0" w:after="0"/>
      </w:pPr>
      <w:r w:rsidRPr="0098324B">
        <w:t>Total Cumulative Length (m):</w:t>
      </w:r>
      <w:r w:rsidRPr="0098324B">
        <w:tab/>
        <w:t>89.98</w:t>
      </w:r>
    </w:p>
    <w:p w14:paraId="548D0EF8" w14:textId="77777777" w:rsidR="006E2336" w:rsidRPr="0098324B" w:rsidRDefault="006E2336" w:rsidP="006E2336">
      <w:pPr>
        <w:pStyle w:val="ListParagraph"/>
        <w:numPr>
          <w:ilvl w:val="1"/>
          <w:numId w:val="32"/>
        </w:numPr>
        <w:spacing w:before="0" w:after="0"/>
      </w:pPr>
      <w:r w:rsidRPr="0098324B">
        <w:t>Likelihood of failure distributed between minimum of 1.638e-03 and maximum of 1.581e-01.</w:t>
      </w:r>
    </w:p>
    <w:p w14:paraId="42842459" w14:textId="77777777" w:rsidR="006E2336" w:rsidRPr="0098324B" w:rsidRDefault="006E2336" w:rsidP="006E2336">
      <w:pPr>
        <w:pStyle w:val="ListParagraph"/>
        <w:numPr>
          <w:ilvl w:val="2"/>
          <w:numId w:val="32"/>
        </w:numPr>
        <w:spacing w:before="0" w:after="0"/>
      </w:pPr>
      <w:r w:rsidRPr="0098324B">
        <w:t>ILI Date of 2016-02-09</w:t>
      </w:r>
    </w:p>
    <w:p w14:paraId="62734585" w14:textId="77777777" w:rsidR="006E2336" w:rsidRPr="0098324B" w:rsidRDefault="006E2336" w:rsidP="006E2336">
      <w:pPr>
        <w:pStyle w:val="ListParagraph"/>
        <w:numPr>
          <w:ilvl w:val="2"/>
          <w:numId w:val="32"/>
        </w:numPr>
        <w:spacing w:before="0" w:after="0"/>
      </w:pPr>
      <w:r w:rsidRPr="0098324B">
        <w:t>ILI tool of MFL/Geometry</w:t>
      </w:r>
    </w:p>
    <w:p w14:paraId="7B3EDB53" w14:textId="77777777" w:rsidR="006E2336" w:rsidRPr="0098324B" w:rsidRDefault="006E2336" w:rsidP="006E2336">
      <w:pPr>
        <w:pStyle w:val="ListParagraph"/>
        <w:numPr>
          <w:ilvl w:val="2"/>
          <w:numId w:val="32"/>
        </w:numPr>
        <w:spacing w:before="0" w:after="0"/>
      </w:pPr>
      <w:r w:rsidRPr="0098324B">
        <w:t>Anomalies identified 22.0</w:t>
      </w:r>
    </w:p>
    <w:p w14:paraId="35710174" w14:textId="77777777" w:rsidR="006E2336" w:rsidRPr="0098324B" w:rsidRDefault="006E2336" w:rsidP="006E2336">
      <w:pPr>
        <w:pStyle w:val="ListParagraph"/>
        <w:numPr>
          <w:ilvl w:val="2"/>
          <w:numId w:val="32"/>
        </w:numPr>
        <w:spacing w:before="0" w:after="0"/>
      </w:pPr>
      <w:r w:rsidRPr="0098324B">
        <w:t>Depth fraction between 0.13 and 0.57</w:t>
      </w:r>
    </w:p>
    <w:p w14:paraId="4B51942F" w14:textId="77777777" w:rsidR="006E2336" w:rsidRPr="0098324B" w:rsidRDefault="006E2336" w:rsidP="006E2336">
      <w:pPr>
        <w:pStyle w:val="ListParagraph"/>
        <w:numPr>
          <w:ilvl w:val="2"/>
          <w:numId w:val="32"/>
        </w:numPr>
        <w:spacing w:before="0" w:after="0"/>
      </w:pPr>
      <w:r w:rsidRPr="0098324B">
        <w:t>Length between 8.0 mm and 148.0</w:t>
      </w:r>
    </w:p>
    <w:p w14:paraId="13AEAF23" w14:textId="77777777" w:rsidR="006E2336" w:rsidRPr="0098324B" w:rsidRDefault="006E2336" w:rsidP="006E2336">
      <w:pPr>
        <w:pStyle w:val="ListParagraph"/>
        <w:numPr>
          <w:ilvl w:val="1"/>
          <w:numId w:val="32"/>
        </w:numPr>
        <w:spacing w:before="0" w:after="0"/>
      </w:pPr>
      <w:r w:rsidRPr="0098324B">
        <w:t>Consequence of failure distributed between minimum of $24.83 and maximum of $56.06MM</w:t>
      </w:r>
    </w:p>
    <w:p w14:paraId="2F817FF2" w14:textId="77777777" w:rsidR="006E2336" w:rsidRPr="0098324B" w:rsidRDefault="006E2336" w:rsidP="006E2336">
      <w:pPr>
        <w:pStyle w:val="ListParagraph"/>
        <w:numPr>
          <w:ilvl w:val="1"/>
          <w:numId w:val="32"/>
        </w:numPr>
        <w:spacing w:before="0" w:after="0"/>
      </w:pPr>
      <w:r w:rsidRPr="0098324B">
        <w:t>Total length driven by Environmental: 89.98 meters.</w:t>
      </w:r>
    </w:p>
    <w:p w14:paraId="16164387" w14:textId="77777777" w:rsidR="006E2336" w:rsidRPr="0098324B" w:rsidRDefault="006E2336" w:rsidP="006E2336">
      <w:pPr>
        <w:pStyle w:val="ListParagraph"/>
        <w:numPr>
          <w:ilvl w:val="1"/>
          <w:numId w:val="32"/>
        </w:numPr>
        <w:spacing w:before="0" w:after="0"/>
      </w:pPr>
      <w:r w:rsidRPr="0098324B">
        <w:t>Environmental Cost distributed between minimum of $24.36 and maximum of $55.26MM:</w:t>
      </w:r>
    </w:p>
    <w:p w14:paraId="6F2958FF" w14:textId="77777777" w:rsidR="006E2336" w:rsidRPr="0098324B" w:rsidRDefault="006E2336" w:rsidP="006E2336">
      <w:pPr>
        <w:pStyle w:val="ListParagraph"/>
        <w:numPr>
          <w:ilvl w:val="2"/>
          <w:numId w:val="32"/>
        </w:numPr>
        <w:spacing w:before="0" w:after="0"/>
      </w:pPr>
      <w:r w:rsidRPr="0098324B">
        <w:t>Leak cost between minimum of $0.19 and maximum of $0.27MM</w:t>
      </w:r>
    </w:p>
    <w:p w14:paraId="20482F5E" w14:textId="77777777" w:rsidR="006E2336" w:rsidRPr="0098324B" w:rsidRDefault="006E2336" w:rsidP="006E2336">
      <w:pPr>
        <w:pStyle w:val="ListParagraph"/>
        <w:numPr>
          <w:ilvl w:val="2"/>
          <w:numId w:val="32"/>
        </w:numPr>
        <w:spacing w:before="0" w:after="0"/>
      </w:pPr>
      <w:r w:rsidRPr="0098324B">
        <w:t>Leak spill volume between a minimum of 1787.92 and maximum of 2511.21 gallons</w:t>
      </w:r>
    </w:p>
    <w:p w14:paraId="0C4DDF06" w14:textId="77777777" w:rsidR="006E2336" w:rsidRPr="0098324B" w:rsidRDefault="006E2336" w:rsidP="006E2336">
      <w:pPr>
        <w:pStyle w:val="ListParagraph"/>
        <w:numPr>
          <w:ilvl w:val="2"/>
          <w:numId w:val="32"/>
        </w:numPr>
        <w:spacing w:before="0" w:after="0"/>
      </w:pPr>
      <w:r w:rsidRPr="0098324B">
        <w:t>Rupture cost between minimum of $90.95 and maximum of $127.74MM</w:t>
      </w:r>
    </w:p>
    <w:p w14:paraId="2271B3A9" w14:textId="77777777" w:rsidR="006E2336" w:rsidRPr="0098324B" w:rsidRDefault="006E2336" w:rsidP="006E2336">
      <w:pPr>
        <w:pStyle w:val="ListParagraph"/>
        <w:numPr>
          <w:ilvl w:val="2"/>
          <w:numId w:val="32"/>
        </w:numPr>
        <w:spacing w:before="0" w:after="0"/>
      </w:pPr>
      <w:r w:rsidRPr="0098324B">
        <w:t>Rupture spill volume is between a minimum of 858090.93 and maximum of 1205225.89 gallons</w:t>
      </w:r>
    </w:p>
    <w:p w14:paraId="7F0622FF" w14:textId="77777777" w:rsidR="006E2336" w:rsidRPr="0098324B" w:rsidRDefault="006E2336" w:rsidP="006E2336">
      <w:pPr>
        <w:pStyle w:val="ListParagraph"/>
        <w:numPr>
          <w:ilvl w:val="2"/>
          <w:numId w:val="32"/>
        </w:numPr>
        <w:spacing w:before="0" w:after="0"/>
      </w:pPr>
      <w:r w:rsidRPr="0098324B">
        <w:t>Puncture cost between minimum of $6.23 and maximum of $8.75MM</w:t>
      </w:r>
    </w:p>
    <w:p w14:paraId="29799137" w14:textId="77777777" w:rsidR="006E2336" w:rsidRPr="0098324B" w:rsidRDefault="006E2336" w:rsidP="006E2336">
      <w:pPr>
        <w:pStyle w:val="ListParagraph"/>
        <w:numPr>
          <w:ilvl w:val="2"/>
          <w:numId w:val="32"/>
        </w:numPr>
        <w:spacing w:before="0" w:after="0"/>
      </w:pPr>
      <w:r w:rsidRPr="0098324B">
        <w:t>Puncture spill volume is between a minimum of 58746.93 and maximum of 82512.62 gallons</w:t>
      </w:r>
    </w:p>
    <w:p w14:paraId="37C4B922" w14:textId="77777777" w:rsidR="006E2336" w:rsidRPr="0098324B" w:rsidRDefault="006E2336" w:rsidP="006E2336">
      <w:pPr>
        <w:pStyle w:val="ListParagraph"/>
        <w:numPr>
          <w:ilvl w:val="2"/>
          <w:numId w:val="32"/>
        </w:numPr>
        <w:spacing w:before="0" w:after="0"/>
      </w:pPr>
      <w:r w:rsidRPr="0098324B">
        <w:t xml:space="preserve">Land use distributed as </w:t>
      </w:r>
    </w:p>
    <w:p w14:paraId="10FF1224" w14:textId="77777777" w:rsidR="006E2336" w:rsidRPr="0098324B" w:rsidRDefault="006E2336" w:rsidP="006E2336">
      <w:pPr>
        <w:pStyle w:val="ListParagraph"/>
        <w:numPr>
          <w:ilvl w:val="3"/>
          <w:numId w:val="32"/>
        </w:numPr>
        <w:spacing w:before="0" w:after="0"/>
      </w:pPr>
      <w:r w:rsidRPr="0098324B">
        <w:t>Forested: 89.98</w:t>
      </w:r>
    </w:p>
    <w:p w14:paraId="246798D1" w14:textId="77777777" w:rsidR="006E2336" w:rsidRPr="0098324B" w:rsidRDefault="006E2336" w:rsidP="006E2336">
      <w:pPr>
        <w:pStyle w:val="ListParagraph"/>
        <w:numPr>
          <w:ilvl w:val="0"/>
          <w:numId w:val="32"/>
        </w:numPr>
        <w:spacing w:before="0" w:after="0"/>
      </w:pPr>
      <w:r w:rsidRPr="0098324B">
        <w:t>"NPS8  Empress to Laporte from 5-12-20-1W4 to 4-2-27-26W3</w:t>
      </w:r>
    </w:p>
    <w:p w14:paraId="355E4412" w14:textId="77777777" w:rsidR="006E2336" w:rsidRPr="0098324B" w:rsidRDefault="006E2336" w:rsidP="006E2336">
      <w:pPr>
        <w:pStyle w:val="ListParagraph"/>
        <w:numPr>
          <w:ilvl w:val="1"/>
          <w:numId w:val="32"/>
        </w:numPr>
        <w:spacing w:before="0" w:after="0"/>
      </w:pPr>
      <w:r w:rsidRPr="0098324B">
        <w:t>Total Cumulative Length (m):</w:t>
      </w:r>
      <w:r w:rsidRPr="0098324B">
        <w:tab/>
        <w:t>89.97</w:t>
      </w:r>
    </w:p>
    <w:p w14:paraId="7C663E94" w14:textId="77777777" w:rsidR="006E2336" w:rsidRPr="0098324B" w:rsidRDefault="006E2336" w:rsidP="006E2336">
      <w:pPr>
        <w:pStyle w:val="ListParagraph"/>
        <w:numPr>
          <w:ilvl w:val="1"/>
          <w:numId w:val="32"/>
        </w:numPr>
        <w:spacing w:before="0" w:after="0"/>
      </w:pPr>
      <w:r w:rsidRPr="0098324B">
        <w:t>Likelihood of failure distributed between minimum of 8.395e-03 and maximum of 3.490e-02.</w:t>
      </w:r>
    </w:p>
    <w:p w14:paraId="797B9E03" w14:textId="77777777" w:rsidR="006E2336" w:rsidRPr="0098324B" w:rsidRDefault="006E2336" w:rsidP="006E2336">
      <w:pPr>
        <w:pStyle w:val="ListParagraph"/>
        <w:numPr>
          <w:ilvl w:val="2"/>
          <w:numId w:val="32"/>
        </w:numPr>
        <w:spacing w:before="0" w:after="0"/>
      </w:pPr>
      <w:r w:rsidRPr="0098324B">
        <w:t>ILI Date of 2018-10-11</w:t>
      </w:r>
    </w:p>
    <w:p w14:paraId="1669C8D0" w14:textId="77777777" w:rsidR="006E2336" w:rsidRPr="0098324B" w:rsidRDefault="006E2336" w:rsidP="006E2336">
      <w:pPr>
        <w:pStyle w:val="ListParagraph"/>
        <w:numPr>
          <w:ilvl w:val="2"/>
          <w:numId w:val="32"/>
        </w:numPr>
        <w:spacing w:before="0" w:after="0"/>
      </w:pPr>
      <w:r w:rsidRPr="0098324B">
        <w:t>ILI tool of MFL</w:t>
      </w:r>
    </w:p>
    <w:p w14:paraId="73498071" w14:textId="77777777" w:rsidR="006E2336" w:rsidRPr="0098324B" w:rsidRDefault="006E2336" w:rsidP="006E2336">
      <w:pPr>
        <w:pStyle w:val="ListParagraph"/>
        <w:numPr>
          <w:ilvl w:val="2"/>
          <w:numId w:val="32"/>
        </w:numPr>
        <w:spacing w:before="0" w:after="0"/>
      </w:pPr>
      <w:r w:rsidRPr="0098324B">
        <w:t>Anomalies identified 46.0</w:t>
      </w:r>
    </w:p>
    <w:p w14:paraId="65D167AF" w14:textId="77777777" w:rsidR="006E2336" w:rsidRPr="0098324B" w:rsidRDefault="006E2336" w:rsidP="006E2336">
      <w:pPr>
        <w:pStyle w:val="ListParagraph"/>
        <w:numPr>
          <w:ilvl w:val="2"/>
          <w:numId w:val="32"/>
        </w:numPr>
        <w:spacing w:before="0" w:after="0"/>
      </w:pPr>
      <w:r w:rsidRPr="0098324B">
        <w:t>Depth fraction between 0.13 and 0.21</w:t>
      </w:r>
    </w:p>
    <w:p w14:paraId="2D838F80" w14:textId="77777777" w:rsidR="006E2336" w:rsidRPr="0098324B" w:rsidRDefault="006E2336" w:rsidP="006E2336">
      <w:pPr>
        <w:pStyle w:val="ListParagraph"/>
        <w:numPr>
          <w:ilvl w:val="2"/>
          <w:numId w:val="32"/>
        </w:numPr>
        <w:spacing w:before="0" w:after="0"/>
      </w:pPr>
      <w:r w:rsidRPr="0098324B">
        <w:t>Length between 8.0 mm and 1278.0</w:t>
      </w:r>
    </w:p>
    <w:p w14:paraId="2B24DCB2" w14:textId="77777777" w:rsidR="006E2336" w:rsidRPr="0098324B" w:rsidRDefault="006E2336" w:rsidP="006E2336">
      <w:pPr>
        <w:pStyle w:val="ListParagraph"/>
        <w:numPr>
          <w:ilvl w:val="1"/>
          <w:numId w:val="32"/>
        </w:numPr>
        <w:spacing w:before="0" w:after="0"/>
      </w:pPr>
      <w:r w:rsidRPr="0098324B">
        <w:t>Consequence of failure distributed between minimum of $9.21 and maximum of $12.70MM</w:t>
      </w:r>
    </w:p>
    <w:p w14:paraId="40335F2C" w14:textId="77777777" w:rsidR="006E2336" w:rsidRPr="0098324B" w:rsidRDefault="006E2336" w:rsidP="006E2336">
      <w:pPr>
        <w:pStyle w:val="ListParagraph"/>
        <w:numPr>
          <w:ilvl w:val="1"/>
          <w:numId w:val="32"/>
        </w:numPr>
        <w:spacing w:before="0" w:after="0"/>
      </w:pPr>
      <w:r w:rsidRPr="0098324B">
        <w:t>Total length driven by Economic Loss: 89.97 meters.</w:t>
      </w:r>
    </w:p>
    <w:p w14:paraId="0DD6F1E8" w14:textId="77777777" w:rsidR="006E2336" w:rsidRPr="0098324B" w:rsidRDefault="006E2336" w:rsidP="006E2336">
      <w:pPr>
        <w:pStyle w:val="ListParagraph"/>
        <w:numPr>
          <w:ilvl w:val="1"/>
          <w:numId w:val="32"/>
        </w:numPr>
        <w:spacing w:before="0" w:after="0"/>
      </w:pPr>
      <w:r w:rsidRPr="0098324B">
        <w:t>Economic Loss Cost distributed between minimum of $9.21 and maximum of $12.70MM:</w:t>
      </w:r>
    </w:p>
    <w:p w14:paraId="0A0AF95F" w14:textId="77777777" w:rsidR="006E2336" w:rsidRPr="0098324B" w:rsidRDefault="006E2336" w:rsidP="006E2336">
      <w:pPr>
        <w:pStyle w:val="ListParagraph"/>
        <w:numPr>
          <w:ilvl w:val="2"/>
          <w:numId w:val="32"/>
        </w:numPr>
        <w:spacing w:before="0" w:after="0"/>
      </w:pPr>
      <w:r w:rsidRPr="0098324B">
        <w:lastRenderedPageBreak/>
        <w:t>Repair costs between minimum of $14,500.00 and maximum of $50,000.00.</w:t>
      </w:r>
    </w:p>
    <w:p w14:paraId="620D6BCE" w14:textId="77777777" w:rsidR="006E2336" w:rsidRPr="0098324B" w:rsidRDefault="006E2336" w:rsidP="006E2336">
      <w:pPr>
        <w:pStyle w:val="ListParagraph"/>
        <w:numPr>
          <w:ilvl w:val="2"/>
          <w:numId w:val="32"/>
        </w:numPr>
        <w:spacing w:before="0" w:after="0"/>
      </w:pPr>
      <w:r w:rsidRPr="0098324B">
        <w:t>Outage losses between minimum of $200,000.00 and maximum of $200,000.00.</w:t>
      </w:r>
    </w:p>
    <w:p w14:paraId="37EDA3D0" w14:textId="77777777" w:rsidR="006E2336" w:rsidRPr="0098324B" w:rsidRDefault="006E2336" w:rsidP="006E2336">
      <w:pPr>
        <w:pStyle w:val="ListParagraph"/>
        <w:numPr>
          <w:ilvl w:val="2"/>
          <w:numId w:val="32"/>
        </w:numPr>
        <w:spacing w:before="0" w:after="0"/>
      </w:pPr>
      <w:r w:rsidRPr="0098324B">
        <w:t>Product type is NGL.</w:t>
      </w:r>
    </w:p>
    <w:p w14:paraId="32B24492" w14:textId="77777777" w:rsidR="006E2336" w:rsidRPr="0098324B" w:rsidRDefault="006E2336" w:rsidP="006E2336">
      <w:pPr>
        <w:pStyle w:val="ListParagraph"/>
        <w:numPr>
          <w:ilvl w:val="2"/>
          <w:numId w:val="32"/>
        </w:numPr>
        <w:spacing w:before="0" w:after="0"/>
      </w:pPr>
      <w:r w:rsidRPr="0098324B">
        <w:t>Leak cost between minimum of $0.28 and maximum of $0.31MM</w:t>
      </w:r>
    </w:p>
    <w:p w14:paraId="7BFD5EFD" w14:textId="77777777" w:rsidR="006E2336" w:rsidRPr="0098324B" w:rsidRDefault="006E2336" w:rsidP="006E2336">
      <w:pPr>
        <w:pStyle w:val="ListParagraph"/>
        <w:numPr>
          <w:ilvl w:val="2"/>
          <w:numId w:val="32"/>
        </w:numPr>
        <w:spacing w:before="0" w:after="0"/>
      </w:pPr>
      <w:r w:rsidRPr="0098324B">
        <w:t>Leak scenario yielded 7.0 intersections with structures, with minimum of $nan and maximum of $nan in cost of structures impacted.</w:t>
      </w:r>
    </w:p>
    <w:p w14:paraId="42321AD4" w14:textId="77777777" w:rsidR="006E2336" w:rsidRPr="0098324B" w:rsidRDefault="006E2336" w:rsidP="006E2336">
      <w:pPr>
        <w:pStyle w:val="ListParagraph"/>
        <w:numPr>
          <w:ilvl w:val="2"/>
          <w:numId w:val="32"/>
        </w:numPr>
        <w:spacing w:before="0" w:after="0"/>
      </w:pPr>
      <w:r w:rsidRPr="0098324B">
        <w:t>Leak product loss costs between minimum of $60,855.70 and maximum of $60,855.70</w:t>
      </w:r>
    </w:p>
    <w:p w14:paraId="173C07DE" w14:textId="77777777" w:rsidR="006E2336" w:rsidRPr="0098324B" w:rsidRDefault="006E2336" w:rsidP="006E2336">
      <w:pPr>
        <w:pStyle w:val="ListParagraph"/>
        <w:numPr>
          <w:ilvl w:val="2"/>
          <w:numId w:val="32"/>
        </w:numPr>
        <w:spacing w:before="0" w:after="0"/>
      </w:pPr>
      <w:r w:rsidRPr="0098324B">
        <w:t>Rupture cost between minimum of $29.42 and maximum of $29.46MM</w:t>
      </w:r>
    </w:p>
    <w:p w14:paraId="750682BF" w14:textId="77777777" w:rsidR="006E2336" w:rsidRPr="0098324B" w:rsidRDefault="006E2336" w:rsidP="006E2336">
      <w:pPr>
        <w:pStyle w:val="ListParagraph"/>
        <w:numPr>
          <w:ilvl w:val="2"/>
          <w:numId w:val="32"/>
        </w:numPr>
        <w:spacing w:before="0" w:after="0"/>
      </w:pPr>
      <w:r w:rsidRPr="0098324B">
        <w:t>Rupture scenario yielded 11.0 intersections with structures, with minimum of $nan and maximum of $nan in cost of structures impacted</w:t>
      </w:r>
    </w:p>
    <w:p w14:paraId="15D2D4F2" w14:textId="77777777" w:rsidR="006E2336" w:rsidRPr="0098324B" w:rsidRDefault="006E2336" w:rsidP="006E2336">
      <w:pPr>
        <w:pStyle w:val="ListParagraph"/>
        <w:numPr>
          <w:ilvl w:val="2"/>
          <w:numId w:val="32"/>
        </w:numPr>
        <w:spacing w:before="0" w:after="0"/>
      </w:pPr>
      <w:r w:rsidRPr="0098324B">
        <w:t>Rupture product loss costs between minimum of $29,206,998.79 and maximum of $29,206,998.79</w:t>
      </w:r>
    </w:p>
    <w:p w14:paraId="54400F9F" w14:textId="77777777" w:rsidR="006E2336" w:rsidRPr="0098324B" w:rsidRDefault="006E2336" w:rsidP="006E2336">
      <w:pPr>
        <w:pStyle w:val="ListParagraph"/>
        <w:numPr>
          <w:ilvl w:val="2"/>
          <w:numId w:val="32"/>
        </w:numPr>
        <w:spacing w:before="0" w:after="0"/>
      </w:pPr>
      <w:r w:rsidRPr="0098324B">
        <w:t>Puncture cost between minimum of $2.21 and maximum of $2.25MM</w:t>
      </w:r>
    </w:p>
    <w:p w14:paraId="38A41A15" w14:textId="77777777" w:rsidR="006E2336" w:rsidRPr="0098324B" w:rsidRDefault="006E2336" w:rsidP="006E2336">
      <w:pPr>
        <w:pStyle w:val="ListParagraph"/>
        <w:numPr>
          <w:ilvl w:val="2"/>
          <w:numId w:val="32"/>
        </w:numPr>
        <w:spacing w:before="0" w:after="0"/>
      </w:pPr>
      <w:r w:rsidRPr="0098324B">
        <w:t>Puncture scenario yielded 13.0 intersections with structures, with minimum of $nan and maximum of $nan in cost of structures impacted</w:t>
      </w:r>
    </w:p>
    <w:p w14:paraId="0A8970DF" w14:textId="77777777" w:rsidR="006E2336" w:rsidRPr="0098324B" w:rsidRDefault="006E2336" w:rsidP="006E2336">
      <w:pPr>
        <w:pStyle w:val="ListParagraph"/>
        <w:numPr>
          <w:ilvl w:val="2"/>
          <w:numId w:val="32"/>
        </w:numPr>
        <w:spacing w:before="0" w:after="0"/>
      </w:pPr>
      <w:r w:rsidRPr="0098324B">
        <w:t>Puncture product Loss costs between minimum of $1,999,580.23 and maximum of $1,999,580.23"</w:t>
      </w:r>
    </w:p>
    <w:p w14:paraId="55BBDB4D" w14:textId="77777777" w:rsidR="006E2336" w:rsidRPr="0098324B" w:rsidRDefault="006E2336" w:rsidP="006E2336">
      <w:pPr>
        <w:pStyle w:val="ListParagraph"/>
        <w:numPr>
          <w:ilvl w:val="0"/>
          <w:numId w:val="32"/>
        </w:numPr>
        <w:spacing w:before="0" w:after="0"/>
      </w:pPr>
      <w:r w:rsidRPr="0098324B">
        <w:t>"SS-03 NPS 6</w:t>
      </w:r>
    </w:p>
    <w:p w14:paraId="22D8ECF8" w14:textId="77777777" w:rsidR="006E2336" w:rsidRPr="0098324B" w:rsidRDefault="006E2336" w:rsidP="006E2336">
      <w:pPr>
        <w:pStyle w:val="ListParagraph"/>
        <w:numPr>
          <w:ilvl w:val="1"/>
          <w:numId w:val="32"/>
        </w:numPr>
        <w:spacing w:before="0" w:after="0"/>
      </w:pPr>
      <w:r w:rsidRPr="0098324B">
        <w:t>Total Cumulative Length (m):</w:t>
      </w:r>
      <w:r w:rsidRPr="0098324B">
        <w:tab/>
        <w:t>75.32</w:t>
      </w:r>
    </w:p>
    <w:p w14:paraId="7707B152" w14:textId="77777777" w:rsidR="006E2336" w:rsidRPr="0098324B" w:rsidRDefault="006E2336" w:rsidP="006E2336">
      <w:pPr>
        <w:pStyle w:val="ListParagraph"/>
        <w:numPr>
          <w:ilvl w:val="1"/>
          <w:numId w:val="32"/>
        </w:numPr>
        <w:spacing w:before="0" w:after="0"/>
      </w:pPr>
      <w:r w:rsidRPr="0098324B">
        <w:t>Likelihood of failure distributed between minimum of 2.792e-02 and maximum of 9.494e-01.</w:t>
      </w:r>
    </w:p>
    <w:p w14:paraId="7D2A7EB6" w14:textId="77777777" w:rsidR="006E2336" w:rsidRPr="0098324B" w:rsidRDefault="006E2336" w:rsidP="006E2336">
      <w:pPr>
        <w:pStyle w:val="ListParagraph"/>
        <w:numPr>
          <w:ilvl w:val="2"/>
          <w:numId w:val="32"/>
        </w:numPr>
        <w:spacing w:before="0" w:after="0"/>
      </w:pPr>
      <w:r w:rsidRPr="0098324B">
        <w:t>ILI Date of 2016-07-21</w:t>
      </w:r>
    </w:p>
    <w:p w14:paraId="624C09EC" w14:textId="77777777" w:rsidR="006E2336" w:rsidRPr="0098324B" w:rsidRDefault="006E2336" w:rsidP="006E2336">
      <w:pPr>
        <w:pStyle w:val="ListParagraph"/>
        <w:numPr>
          <w:ilvl w:val="2"/>
          <w:numId w:val="32"/>
        </w:numPr>
        <w:spacing w:before="0" w:after="0"/>
      </w:pPr>
      <w:r w:rsidRPr="0098324B">
        <w:t>ILI tool of AFD</w:t>
      </w:r>
    </w:p>
    <w:p w14:paraId="1A257BAD" w14:textId="77777777" w:rsidR="006E2336" w:rsidRPr="0098324B" w:rsidRDefault="006E2336" w:rsidP="006E2336">
      <w:pPr>
        <w:pStyle w:val="ListParagraph"/>
        <w:numPr>
          <w:ilvl w:val="2"/>
          <w:numId w:val="32"/>
        </w:numPr>
        <w:spacing w:before="0" w:after="0"/>
      </w:pPr>
      <w:r w:rsidRPr="0098324B">
        <w:t>Anomalies identified 83.0</w:t>
      </w:r>
    </w:p>
    <w:p w14:paraId="2B0666A1" w14:textId="77777777" w:rsidR="006E2336" w:rsidRPr="0098324B" w:rsidRDefault="006E2336" w:rsidP="006E2336">
      <w:pPr>
        <w:pStyle w:val="ListParagraph"/>
        <w:numPr>
          <w:ilvl w:val="2"/>
          <w:numId w:val="32"/>
        </w:numPr>
        <w:spacing w:before="0" w:after="0"/>
      </w:pPr>
      <w:r w:rsidRPr="0098324B">
        <w:t>Depth fraction between 0.1 and 0.42</w:t>
      </w:r>
    </w:p>
    <w:p w14:paraId="2F9BEC9B" w14:textId="77777777" w:rsidR="006E2336" w:rsidRPr="0098324B" w:rsidRDefault="006E2336" w:rsidP="006E2336">
      <w:pPr>
        <w:pStyle w:val="ListParagraph"/>
        <w:numPr>
          <w:ilvl w:val="2"/>
          <w:numId w:val="32"/>
        </w:numPr>
        <w:spacing w:before="0" w:after="0"/>
      </w:pPr>
      <w:r w:rsidRPr="0098324B">
        <w:t>Length between 11.0 mm and 250.0</w:t>
      </w:r>
    </w:p>
    <w:p w14:paraId="0BD0C00B" w14:textId="77777777" w:rsidR="006E2336" w:rsidRPr="0098324B" w:rsidRDefault="006E2336" w:rsidP="006E2336">
      <w:pPr>
        <w:pStyle w:val="ListParagraph"/>
        <w:numPr>
          <w:ilvl w:val="1"/>
          <w:numId w:val="32"/>
        </w:numPr>
        <w:spacing w:before="0" w:after="0"/>
      </w:pPr>
      <w:r w:rsidRPr="0098324B">
        <w:t>Consequence of failure distributed between minimum of $19.53 and maximum of $24.45MM</w:t>
      </w:r>
    </w:p>
    <w:p w14:paraId="62640F48" w14:textId="77777777" w:rsidR="006E2336" w:rsidRPr="0098324B" w:rsidRDefault="006E2336" w:rsidP="006E2336">
      <w:pPr>
        <w:pStyle w:val="ListParagraph"/>
        <w:numPr>
          <w:ilvl w:val="1"/>
          <w:numId w:val="32"/>
        </w:numPr>
        <w:spacing w:before="0" w:after="0"/>
      </w:pPr>
      <w:r w:rsidRPr="0098324B">
        <w:t>Total length driven by Environmental: 75.32 meters.</w:t>
      </w:r>
    </w:p>
    <w:p w14:paraId="33AB1A38" w14:textId="77777777" w:rsidR="006E2336" w:rsidRPr="0098324B" w:rsidRDefault="006E2336" w:rsidP="006E2336">
      <w:pPr>
        <w:pStyle w:val="ListParagraph"/>
        <w:numPr>
          <w:ilvl w:val="1"/>
          <w:numId w:val="32"/>
        </w:numPr>
        <w:spacing w:before="0" w:after="0"/>
      </w:pPr>
      <w:r w:rsidRPr="0098324B">
        <w:t>Environmental Cost distributed between minimum of $19.11 and maximum of $23.96MM:</w:t>
      </w:r>
    </w:p>
    <w:p w14:paraId="4619A0BF" w14:textId="77777777" w:rsidR="006E2336" w:rsidRPr="0098324B" w:rsidRDefault="006E2336" w:rsidP="006E2336">
      <w:pPr>
        <w:pStyle w:val="ListParagraph"/>
        <w:numPr>
          <w:ilvl w:val="2"/>
          <w:numId w:val="32"/>
        </w:numPr>
        <w:spacing w:before="0" w:after="0"/>
      </w:pPr>
      <w:r w:rsidRPr="0098324B">
        <w:t>Leak cost between minimum of $0.19 and maximum of $0.19MM</w:t>
      </w:r>
    </w:p>
    <w:p w14:paraId="6038A763" w14:textId="77777777" w:rsidR="006E2336" w:rsidRPr="0098324B" w:rsidRDefault="006E2336" w:rsidP="006E2336">
      <w:pPr>
        <w:pStyle w:val="ListParagraph"/>
        <w:numPr>
          <w:ilvl w:val="2"/>
          <w:numId w:val="32"/>
        </w:numPr>
        <w:spacing w:before="0" w:after="0"/>
      </w:pPr>
      <w:r w:rsidRPr="0098324B">
        <w:t>Leak spill volume between a minimum of 1805.58 and maximum of 1815.99 gallons</w:t>
      </w:r>
    </w:p>
    <w:p w14:paraId="787A5F4C" w14:textId="77777777" w:rsidR="006E2336" w:rsidRPr="0098324B" w:rsidRDefault="006E2336" w:rsidP="006E2336">
      <w:pPr>
        <w:pStyle w:val="ListParagraph"/>
        <w:numPr>
          <w:ilvl w:val="2"/>
          <w:numId w:val="32"/>
        </w:numPr>
        <w:spacing w:before="0" w:after="0"/>
      </w:pPr>
      <w:r w:rsidRPr="0098324B">
        <w:t>Rupture cost between minimum of $54.19 and maximum of $54.50MM</w:t>
      </w:r>
    </w:p>
    <w:p w14:paraId="09A6DAC0" w14:textId="77777777" w:rsidR="006E2336" w:rsidRPr="0098324B" w:rsidRDefault="006E2336" w:rsidP="006E2336">
      <w:pPr>
        <w:pStyle w:val="ListParagraph"/>
        <w:numPr>
          <w:ilvl w:val="2"/>
          <w:numId w:val="32"/>
        </w:numPr>
        <w:spacing w:before="0" w:after="0"/>
      </w:pPr>
      <w:r w:rsidRPr="0098324B">
        <w:t>Rupture spill volume is between a minimum of 511276.35 and maximum of 514224.45 gallons</w:t>
      </w:r>
    </w:p>
    <w:p w14:paraId="6122C034" w14:textId="77777777" w:rsidR="006E2336" w:rsidRPr="0098324B" w:rsidRDefault="006E2336" w:rsidP="006E2336">
      <w:pPr>
        <w:pStyle w:val="ListParagraph"/>
        <w:numPr>
          <w:ilvl w:val="2"/>
          <w:numId w:val="32"/>
        </w:numPr>
        <w:spacing w:before="0" w:after="0"/>
      </w:pPr>
      <w:r w:rsidRPr="0098324B">
        <w:t>Puncture cost between minimum of $6.29 and maximum of $6.32MM</w:t>
      </w:r>
    </w:p>
    <w:p w14:paraId="0D347D89" w14:textId="77777777" w:rsidR="006E2336" w:rsidRPr="0098324B" w:rsidRDefault="006E2336" w:rsidP="006E2336">
      <w:pPr>
        <w:pStyle w:val="ListParagraph"/>
        <w:numPr>
          <w:ilvl w:val="2"/>
          <w:numId w:val="32"/>
        </w:numPr>
        <w:spacing w:before="0" w:after="0"/>
      </w:pPr>
      <w:r w:rsidRPr="0098324B">
        <w:t>Puncture spill volume is between a minimum of 59327.23 and maximum of 59669.32 gallons</w:t>
      </w:r>
    </w:p>
    <w:p w14:paraId="31C0A0CD" w14:textId="77777777" w:rsidR="006E2336" w:rsidRPr="0098324B" w:rsidRDefault="006E2336" w:rsidP="006E2336">
      <w:pPr>
        <w:pStyle w:val="ListParagraph"/>
        <w:numPr>
          <w:ilvl w:val="2"/>
          <w:numId w:val="32"/>
        </w:numPr>
        <w:spacing w:before="0" w:after="0"/>
      </w:pPr>
      <w:r w:rsidRPr="0098324B">
        <w:t xml:space="preserve">Land use distributed as </w:t>
      </w:r>
    </w:p>
    <w:p w14:paraId="45E59C82" w14:textId="77777777" w:rsidR="006E2336" w:rsidRPr="0098324B" w:rsidRDefault="006E2336" w:rsidP="006E2336">
      <w:pPr>
        <w:pStyle w:val="ListParagraph"/>
        <w:numPr>
          <w:ilvl w:val="3"/>
          <w:numId w:val="32"/>
        </w:numPr>
        <w:spacing w:before="0" w:after="0"/>
      </w:pPr>
      <w:r w:rsidRPr="0098324B">
        <w:t>Agricultural: 75.32</w:t>
      </w:r>
    </w:p>
    <w:p w14:paraId="14B1FE5F" w14:textId="77777777" w:rsidR="006E2336" w:rsidRPr="0098324B" w:rsidRDefault="006E2336" w:rsidP="006E2336">
      <w:pPr>
        <w:pStyle w:val="ListParagraph"/>
        <w:numPr>
          <w:ilvl w:val="0"/>
          <w:numId w:val="32"/>
        </w:numPr>
        <w:spacing w:before="0" w:after="0"/>
      </w:pPr>
      <w:r w:rsidRPr="0098324B">
        <w:t>"STRACHAN TO ROCKY MOUNTAIN HOUSE NGL NPS 6</w:t>
      </w:r>
    </w:p>
    <w:p w14:paraId="0B783F82" w14:textId="77777777" w:rsidR="006E2336" w:rsidRPr="0098324B" w:rsidRDefault="006E2336" w:rsidP="006E2336">
      <w:pPr>
        <w:pStyle w:val="ListParagraph"/>
        <w:numPr>
          <w:ilvl w:val="1"/>
          <w:numId w:val="32"/>
        </w:numPr>
        <w:spacing w:before="0" w:after="0"/>
      </w:pPr>
      <w:r w:rsidRPr="0098324B">
        <w:t>Total Cumulative Length (m):</w:t>
      </w:r>
      <w:r w:rsidRPr="0098324B">
        <w:tab/>
        <w:t>59.93</w:t>
      </w:r>
    </w:p>
    <w:p w14:paraId="1F290C29" w14:textId="77777777" w:rsidR="006E2336" w:rsidRPr="0098324B" w:rsidRDefault="006E2336" w:rsidP="006E2336">
      <w:pPr>
        <w:pStyle w:val="ListParagraph"/>
        <w:numPr>
          <w:ilvl w:val="1"/>
          <w:numId w:val="32"/>
        </w:numPr>
        <w:spacing w:before="0" w:after="0"/>
      </w:pPr>
      <w:r w:rsidRPr="0098324B">
        <w:t>Likelihood of failure distributed between minimum of 2.370e-03 and maximum of 1.039e-02.</w:t>
      </w:r>
    </w:p>
    <w:p w14:paraId="04C441A3" w14:textId="77777777" w:rsidR="006E2336" w:rsidRPr="0098324B" w:rsidRDefault="006E2336" w:rsidP="006E2336">
      <w:pPr>
        <w:pStyle w:val="ListParagraph"/>
        <w:numPr>
          <w:ilvl w:val="2"/>
          <w:numId w:val="32"/>
        </w:numPr>
        <w:spacing w:before="0" w:after="0"/>
      </w:pPr>
      <w:r w:rsidRPr="0098324B">
        <w:t>ILI Date of 2017-08-31</w:t>
      </w:r>
    </w:p>
    <w:p w14:paraId="7816BB4A" w14:textId="77777777" w:rsidR="006E2336" w:rsidRPr="0098324B" w:rsidRDefault="006E2336" w:rsidP="006E2336">
      <w:pPr>
        <w:pStyle w:val="ListParagraph"/>
        <w:numPr>
          <w:ilvl w:val="2"/>
          <w:numId w:val="32"/>
        </w:numPr>
        <w:spacing w:before="0" w:after="0"/>
      </w:pPr>
      <w:r w:rsidRPr="0098324B">
        <w:t>ILI tool of MFL/Geometry</w:t>
      </w:r>
    </w:p>
    <w:p w14:paraId="1B1C051D" w14:textId="77777777" w:rsidR="006E2336" w:rsidRPr="0098324B" w:rsidRDefault="006E2336" w:rsidP="006E2336">
      <w:pPr>
        <w:pStyle w:val="ListParagraph"/>
        <w:numPr>
          <w:ilvl w:val="2"/>
          <w:numId w:val="32"/>
        </w:numPr>
        <w:spacing w:before="0" w:after="0"/>
      </w:pPr>
      <w:r w:rsidRPr="0098324B">
        <w:t>Anomalies identified 91.0</w:t>
      </w:r>
    </w:p>
    <w:p w14:paraId="1CFCED7F" w14:textId="77777777" w:rsidR="006E2336" w:rsidRPr="0098324B" w:rsidRDefault="006E2336" w:rsidP="006E2336">
      <w:pPr>
        <w:pStyle w:val="ListParagraph"/>
        <w:numPr>
          <w:ilvl w:val="2"/>
          <w:numId w:val="32"/>
        </w:numPr>
        <w:spacing w:before="0" w:after="0"/>
      </w:pPr>
      <w:r w:rsidRPr="0098324B">
        <w:t>Depth fraction between 0.1 and 0.36</w:t>
      </w:r>
    </w:p>
    <w:p w14:paraId="2E2FF150" w14:textId="77777777" w:rsidR="006E2336" w:rsidRPr="0098324B" w:rsidRDefault="006E2336" w:rsidP="006E2336">
      <w:pPr>
        <w:pStyle w:val="ListParagraph"/>
        <w:numPr>
          <w:ilvl w:val="2"/>
          <w:numId w:val="32"/>
        </w:numPr>
        <w:spacing w:before="0" w:after="0"/>
      </w:pPr>
      <w:r w:rsidRPr="0098324B">
        <w:lastRenderedPageBreak/>
        <w:t>Length between 4.0 mm and 1200.0</w:t>
      </w:r>
    </w:p>
    <w:p w14:paraId="00494B2E" w14:textId="77777777" w:rsidR="006E2336" w:rsidRPr="0098324B" w:rsidRDefault="006E2336" w:rsidP="006E2336">
      <w:pPr>
        <w:pStyle w:val="ListParagraph"/>
        <w:numPr>
          <w:ilvl w:val="1"/>
          <w:numId w:val="32"/>
        </w:numPr>
        <w:spacing w:before="0" w:after="0"/>
      </w:pPr>
      <w:r w:rsidRPr="0098324B">
        <w:t>Consequence of failure distributed between minimum of $4.57 and maximum of $79.23MM</w:t>
      </w:r>
    </w:p>
    <w:p w14:paraId="16D5D145" w14:textId="77777777" w:rsidR="006E2336" w:rsidRPr="0098324B" w:rsidRDefault="006E2336" w:rsidP="006E2336">
      <w:pPr>
        <w:pStyle w:val="ListParagraph"/>
        <w:numPr>
          <w:ilvl w:val="1"/>
          <w:numId w:val="32"/>
        </w:numPr>
        <w:spacing w:before="0" w:after="0"/>
      </w:pPr>
      <w:r w:rsidRPr="0098324B">
        <w:t>Total length driven by Safety: 29.97 meters.</w:t>
      </w:r>
    </w:p>
    <w:p w14:paraId="23CA0854" w14:textId="77777777" w:rsidR="006E2336" w:rsidRPr="0098324B" w:rsidRDefault="006E2336" w:rsidP="006E2336">
      <w:pPr>
        <w:pStyle w:val="ListParagraph"/>
        <w:numPr>
          <w:ilvl w:val="1"/>
          <w:numId w:val="32"/>
        </w:numPr>
        <w:spacing w:before="0" w:after="0"/>
      </w:pPr>
      <w:r w:rsidRPr="0098324B">
        <w:t>Safety Cost distributed between minimum of $0.00 and maximum of $70.80MM:</w:t>
      </w:r>
    </w:p>
    <w:p w14:paraId="18AE5292" w14:textId="77777777" w:rsidR="006E2336" w:rsidRPr="0098324B" w:rsidRDefault="006E2336" w:rsidP="006E2336">
      <w:pPr>
        <w:pStyle w:val="ListParagraph"/>
        <w:numPr>
          <w:ilvl w:val="2"/>
          <w:numId w:val="32"/>
        </w:numPr>
        <w:spacing w:before="0" w:after="0"/>
      </w:pPr>
      <w:r w:rsidRPr="0098324B">
        <w:t>Leak cost between minimum of $0.00 and maximum of $0.00MM</w:t>
      </w:r>
    </w:p>
    <w:p w14:paraId="72A25EBD" w14:textId="77777777" w:rsidR="006E2336" w:rsidRPr="0098324B" w:rsidRDefault="006E2336" w:rsidP="006E2336">
      <w:pPr>
        <w:pStyle w:val="ListParagraph"/>
        <w:numPr>
          <w:ilvl w:val="2"/>
          <w:numId w:val="32"/>
        </w:numPr>
        <w:spacing w:before="0" w:after="0"/>
      </w:pPr>
      <w:r w:rsidRPr="0098324B">
        <w:t>Leak scenario yielded 20.0 intersections with structures, with minimum of nan and maximum of nan of population impacted.</w:t>
      </w:r>
    </w:p>
    <w:p w14:paraId="5A195F3C" w14:textId="77777777" w:rsidR="006E2336" w:rsidRPr="0098324B" w:rsidRDefault="006E2336" w:rsidP="006E2336">
      <w:pPr>
        <w:pStyle w:val="ListParagraph"/>
        <w:numPr>
          <w:ilvl w:val="2"/>
          <w:numId w:val="32"/>
        </w:numPr>
        <w:spacing w:before="0" w:after="0"/>
      </w:pPr>
      <w:r w:rsidRPr="0098324B">
        <w:t>Leak hazard radius distributed between minimum of 10.89 and maximum of 10.89 meters.</w:t>
      </w:r>
    </w:p>
    <w:p w14:paraId="1A677444" w14:textId="77777777" w:rsidR="006E2336" w:rsidRPr="0098324B" w:rsidRDefault="006E2336" w:rsidP="006E2336">
      <w:pPr>
        <w:pStyle w:val="ListParagraph"/>
        <w:numPr>
          <w:ilvl w:val="2"/>
          <w:numId w:val="32"/>
        </w:numPr>
        <w:spacing w:before="0" w:after="0"/>
      </w:pPr>
      <w:r w:rsidRPr="0098324B">
        <w:t>Rupture cost between minimum of $0.00 and maximum of $91.10MM</w:t>
      </w:r>
    </w:p>
    <w:p w14:paraId="0DE404A9" w14:textId="77777777" w:rsidR="006E2336" w:rsidRPr="0098324B" w:rsidRDefault="006E2336" w:rsidP="006E2336">
      <w:pPr>
        <w:pStyle w:val="ListParagraph"/>
        <w:numPr>
          <w:ilvl w:val="2"/>
          <w:numId w:val="32"/>
        </w:numPr>
        <w:spacing w:before="0" w:after="0"/>
      </w:pPr>
      <w:r w:rsidRPr="0098324B">
        <w:t>Rupture scenario yielded 77.0 intersections with structures, with minimum of 9.49 and maximum of 9.49 of population impacted</w:t>
      </w:r>
    </w:p>
    <w:p w14:paraId="7F938475" w14:textId="77777777" w:rsidR="006E2336" w:rsidRPr="0098324B" w:rsidRDefault="006E2336" w:rsidP="006E2336">
      <w:pPr>
        <w:pStyle w:val="ListParagraph"/>
        <w:numPr>
          <w:ilvl w:val="2"/>
          <w:numId w:val="32"/>
        </w:numPr>
        <w:spacing w:before="0" w:after="0"/>
      </w:pPr>
      <w:r w:rsidRPr="0098324B">
        <w:t>Rupture hazard radius distributed between minimum of 113.66 and maximum of 113.66 meters.</w:t>
      </w:r>
    </w:p>
    <w:p w14:paraId="594D7E21" w14:textId="77777777" w:rsidR="006E2336" w:rsidRPr="0098324B" w:rsidRDefault="006E2336" w:rsidP="006E2336">
      <w:pPr>
        <w:pStyle w:val="ListParagraph"/>
        <w:numPr>
          <w:ilvl w:val="2"/>
          <w:numId w:val="32"/>
        </w:numPr>
        <w:spacing w:before="0" w:after="0"/>
      </w:pPr>
      <w:r w:rsidRPr="0098324B">
        <w:t>Puncture cost between minimum of $0.00 and maximum of $91.10MM</w:t>
      </w:r>
    </w:p>
    <w:p w14:paraId="0CEC9B1F" w14:textId="77777777" w:rsidR="006E2336" w:rsidRPr="0098324B" w:rsidRDefault="006E2336" w:rsidP="006E2336">
      <w:pPr>
        <w:pStyle w:val="ListParagraph"/>
        <w:numPr>
          <w:ilvl w:val="2"/>
          <w:numId w:val="32"/>
        </w:numPr>
        <w:spacing w:before="0" w:after="0"/>
      </w:pPr>
      <w:r w:rsidRPr="0098324B">
        <w:t>Puncture scenario yielded 50.0 intersections with structures, with minimum of 9.49 and maximum of 9.49 of population impacted</w:t>
      </w:r>
    </w:p>
    <w:p w14:paraId="6C07B3A6" w14:textId="77777777" w:rsidR="006E2336" w:rsidRPr="0098324B" w:rsidRDefault="006E2336" w:rsidP="006E2336">
      <w:pPr>
        <w:pStyle w:val="ListParagraph"/>
        <w:numPr>
          <w:ilvl w:val="2"/>
          <w:numId w:val="32"/>
        </w:numPr>
        <w:spacing w:before="0" w:after="0"/>
      </w:pPr>
      <w:r w:rsidRPr="0098324B">
        <w:t>Puncture hazard radius distributed between minimum of 50.68 and maximum of 50.68 meters.</w:t>
      </w:r>
    </w:p>
    <w:p w14:paraId="7E83DAC4" w14:textId="77777777" w:rsidR="006E2336" w:rsidRPr="0098324B" w:rsidRDefault="006E2336" w:rsidP="006E2336">
      <w:pPr>
        <w:pStyle w:val="ListParagraph"/>
        <w:numPr>
          <w:ilvl w:val="2"/>
          <w:numId w:val="32"/>
        </w:numPr>
        <w:spacing w:before="0" w:after="0"/>
      </w:pPr>
      <w:r w:rsidRPr="0098324B">
        <w:t>Product type is HVP Product.</w:t>
      </w:r>
    </w:p>
    <w:p w14:paraId="236C8DF6" w14:textId="77777777" w:rsidR="006E2336" w:rsidRPr="0098324B" w:rsidRDefault="006E2336" w:rsidP="006E2336">
      <w:pPr>
        <w:pStyle w:val="ListParagraph"/>
        <w:numPr>
          <w:ilvl w:val="2"/>
          <w:numId w:val="32"/>
        </w:numPr>
        <w:spacing w:before="0" w:after="0"/>
      </w:pPr>
      <w:r w:rsidRPr="0098324B">
        <w:t>Class area location is/are 1.0.</w:t>
      </w:r>
    </w:p>
    <w:p w14:paraId="168EDA7B" w14:textId="77777777" w:rsidR="006E2336" w:rsidRPr="0098324B" w:rsidRDefault="006E2336" w:rsidP="006E2336">
      <w:pPr>
        <w:pStyle w:val="ListParagraph"/>
        <w:numPr>
          <w:ilvl w:val="1"/>
          <w:numId w:val="32"/>
        </w:numPr>
        <w:spacing w:before="0" w:after="0"/>
      </w:pPr>
      <w:r w:rsidRPr="0098324B">
        <w:t>Total length driven by Economic Loss: 29.97 meters.</w:t>
      </w:r>
    </w:p>
    <w:p w14:paraId="0160586F" w14:textId="77777777" w:rsidR="006E2336" w:rsidRPr="0098324B" w:rsidRDefault="006E2336" w:rsidP="006E2336">
      <w:pPr>
        <w:pStyle w:val="ListParagraph"/>
        <w:numPr>
          <w:ilvl w:val="1"/>
          <w:numId w:val="32"/>
        </w:numPr>
        <w:spacing w:before="0" w:after="0"/>
      </w:pPr>
      <w:r w:rsidRPr="0098324B">
        <w:t>Economic Loss Cost distributed between minimum of $4.57 and maximum of $8.43MM:</w:t>
      </w:r>
    </w:p>
    <w:p w14:paraId="682D5331" w14:textId="77777777" w:rsidR="006E2336" w:rsidRPr="0098324B" w:rsidRDefault="006E2336" w:rsidP="006E2336">
      <w:pPr>
        <w:pStyle w:val="ListParagraph"/>
        <w:numPr>
          <w:ilvl w:val="2"/>
          <w:numId w:val="32"/>
        </w:numPr>
        <w:spacing w:before="0" w:after="0"/>
      </w:pPr>
      <w:r w:rsidRPr="0098324B">
        <w:t>Repair costs between minimum of $11,500.00 and maximum of $11,500.00.</w:t>
      </w:r>
    </w:p>
    <w:p w14:paraId="2DDD79D6" w14:textId="77777777" w:rsidR="006E2336" w:rsidRPr="0098324B" w:rsidRDefault="006E2336" w:rsidP="006E2336">
      <w:pPr>
        <w:pStyle w:val="ListParagraph"/>
        <w:numPr>
          <w:ilvl w:val="2"/>
          <w:numId w:val="32"/>
        </w:numPr>
        <w:spacing w:before="0" w:after="0"/>
      </w:pPr>
      <w:r w:rsidRPr="0098324B">
        <w:t>Outage losses between minimum of $200,000.00 and maximum of $200,000.00.</w:t>
      </w:r>
    </w:p>
    <w:p w14:paraId="2497CF6D" w14:textId="77777777" w:rsidR="006E2336" w:rsidRPr="0098324B" w:rsidRDefault="006E2336" w:rsidP="006E2336">
      <w:pPr>
        <w:pStyle w:val="ListParagraph"/>
        <w:numPr>
          <w:ilvl w:val="2"/>
          <w:numId w:val="32"/>
        </w:numPr>
        <w:spacing w:before="0" w:after="0"/>
      </w:pPr>
      <w:r w:rsidRPr="0098324B">
        <w:t>Product type is HVP Product.</w:t>
      </w:r>
    </w:p>
    <w:p w14:paraId="6EFD436A" w14:textId="77777777" w:rsidR="006E2336" w:rsidRPr="0098324B" w:rsidRDefault="006E2336" w:rsidP="006E2336">
      <w:pPr>
        <w:pStyle w:val="ListParagraph"/>
        <w:numPr>
          <w:ilvl w:val="2"/>
          <w:numId w:val="32"/>
        </w:numPr>
        <w:spacing w:before="0" w:after="0"/>
      </w:pPr>
      <w:r w:rsidRPr="0098324B">
        <w:t>Leak cost between minimum of $0.25 and maximum of $0.25MM</w:t>
      </w:r>
    </w:p>
    <w:p w14:paraId="051029E7" w14:textId="77777777" w:rsidR="006E2336" w:rsidRPr="0098324B" w:rsidRDefault="006E2336" w:rsidP="006E2336">
      <w:pPr>
        <w:pStyle w:val="ListParagraph"/>
        <w:numPr>
          <w:ilvl w:val="2"/>
          <w:numId w:val="32"/>
        </w:numPr>
        <w:spacing w:before="0" w:after="0"/>
      </w:pPr>
      <w:r w:rsidRPr="0098324B">
        <w:t>Leak scenario yielded 20.0 intersections with structures, with minimum of $nan and maximum of $nan in cost of structures impacted.</w:t>
      </w:r>
    </w:p>
    <w:p w14:paraId="58244813" w14:textId="77777777" w:rsidR="006E2336" w:rsidRPr="0098324B" w:rsidRDefault="006E2336" w:rsidP="006E2336">
      <w:pPr>
        <w:pStyle w:val="ListParagraph"/>
        <w:numPr>
          <w:ilvl w:val="2"/>
          <w:numId w:val="32"/>
        </w:numPr>
        <w:spacing w:before="0" w:after="0"/>
      </w:pPr>
      <w:r w:rsidRPr="0098324B">
        <w:t>Leak product loss costs between minimum of $42,776.72 and maximum of $42,776.72</w:t>
      </w:r>
    </w:p>
    <w:p w14:paraId="02EDF3D9" w14:textId="77777777" w:rsidR="006E2336" w:rsidRPr="0098324B" w:rsidRDefault="006E2336" w:rsidP="006E2336">
      <w:pPr>
        <w:pStyle w:val="ListParagraph"/>
        <w:numPr>
          <w:ilvl w:val="2"/>
          <w:numId w:val="32"/>
        </w:numPr>
        <w:spacing w:before="0" w:after="0"/>
      </w:pPr>
      <w:r w:rsidRPr="0098324B">
        <w:t>Rupture cost between minimum of $12.32 and maximum of $18.88MM</w:t>
      </w:r>
    </w:p>
    <w:p w14:paraId="7DB0715E" w14:textId="77777777" w:rsidR="006E2336" w:rsidRPr="0098324B" w:rsidRDefault="006E2336" w:rsidP="006E2336">
      <w:pPr>
        <w:pStyle w:val="ListParagraph"/>
        <w:numPr>
          <w:ilvl w:val="2"/>
          <w:numId w:val="32"/>
        </w:numPr>
        <w:spacing w:before="0" w:after="0"/>
      </w:pPr>
      <w:r w:rsidRPr="0098324B">
        <w:t>Rupture scenario yielded 77.0 intersections with structures, with minimum of $6,560,625.00 and maximum of $6,560,625.00 in cost of structures impacted</w:t>
      </w:r>
    </w:p>
    <w:p w14:paraId="74FA236D" w14:textId="77777777" w:rsidR="006E2336" w:rsidRPr="0098324B" w:rsidRDefault="006E2336" w:rsidP="006E2336">
      <w:pPr>
        <w:pStyle w:val="ListParagraph"/>
        <w:numPr>
          <w:ilvl w:val="2"/>
          <w:numId w:val="32"/>
        </w:numPr>
        <w:spacing w:before="0" w:after="0"/>
      </w:pPr>
      <w:r w:rsidRPr="0098324B">
        <w:t>Rupture product loss costs between minimum of $12,112,859.08 and maximum of $12,112,859.08</w:t>
      </w:r>
    </w:p>
    <w:p w14:paraId="3B2DFC51" w14:textId="77777777" w:rsidR="006E2336" w:rsidRPr="0098324B" w:rsidRDefault="006E2336" w:rsidP="006E2336">
      <w:pPr>
        <w:pStyle w:val="ListParagraph"/>
        <w:numPr>
          <w:ilvl w:val="2"/>
          <w:numId w:val="32"/>
        </w:numPr>
        <w:spacing w:before="0" w:after="0"/>
      </w:pPr>
      <w:r w:rsidRPr="0098324B">
        <w:t>Puncture cost between minimum of $1.62 and maximum of $8.18MM</w:t>
      </w:r>
    </w:p>
    <w:p w14:paraId="6E3582AB" w14:textId="77777777" w:rsidR="006E2336" w:rsidRPr="0098324B" w:rsidRDefault="006E2336" w:rsidP="006E2336">
      <w:pPr>
        <w:pStyle w:val="ListParagraph"/>
        <w:numPr>
          <w:ilvl w:val="2"/>
          <w:numId w:val="32"/>
        </w:numPr>
        <w:spacing w:before="0" w:after="0"/>
      </w:pPr>
      <w:r w:rsidRPr="0098324B">
        <w:t>Puncture scenario yielded 50.0 intersections with structures, with minimum of $6,560,625.00 and maximum of $6,560,625.00 in cost of structures impacted</w:t>
      </w:r>
    </w:p>
    <w:p w14:paraId="15E2D2C2" w14:textId="77777777" w:rsidR="006E2336" w:rsidRPr="0098324B" w:rsidRDefault="006E2336" w:rsidP="006E2336">
      <w:pPr>
        <w:pStyle w:val="ListParagraph"/>
        <w:numPr>
          <w:ilvl w:val="2"/>
          <w:numId w:val="32"/>
        </w:numPr>
        <w:spacing w:before="0" w:after="0"/>
      </w:pPr>
      <w:r w:rsidRPr="0098324B">
        <w:t>Puncture product Loss costs between minimum of $1,405,545.82 and maximum of $1,405,545.82"</w:t>
      </w:r>
    </w:p>
    <w:p w14:paraId="39BC2109" w14:textId="77777777" w:rsidR="006E2336" w:rsidRPr="0098324B" w:rsidRDefault="006E2336" w:rsidP="006E2336">
      <w:pPr>
        <w:pStyle w:val="ListParagraph"/>
        <w:numPr>
          <w:ilvl w:val="0"/>
          <w:numId w:val="32"/>
        </w:numPr>
        <w:spacing w:before="0" w:after="0"/>
      </w:pPr>
      <w:r w:rsidRPr="0098324B">
        <w:t>"SS-48 NPS 6</w:t>
      </w:r>
    </w:p>
    <w:p w14:paraId="014C37D5" w14:textId="77777777" w:rsidR="006E2336" w:rsidRPr="0098324B" w:rsidRDefault="006E2336" w:rsidP="006E2336">
      <w:pPr>
        <w:pStyle w:val="ListParagraph"/>
        <w:numPr>
          <w:ilvl w:val="1"/>
          <w:numId w:val="32"/>
        </w:numPr>
        <w:spacing w:before="0" w:after="0"/>
      </w:pPr>
      <w:r w:rsidRPr="0098324B">
        <w:t>Total Cumulative Length (m):</w:t>
      </w:r>
      <w:r w:rsidRPr="0098324B">
        <w:tab/>
        <w:t>59.93</w:t>
      </w:r>
    </w:p>
    <w:p w14:paraId="64068685" w14:textId="77777777" w:rsidR="006E2336" w:rsidRPr="0098324B" w:rsidRDefault="006E2336" w:rsidP="006E2336">
      <w:pPr>
        <w:pStyle w:val="ListParagraph"/>
        <w:numPr>
          <w:ilvl w:val="1"/>
          <w:numId w:val="32"/>
        </w:numPr>
        <w:spacing w:before="0" w:after="0"/>
      </w:pPr>
      <w:r w:rsidRPr="0098324B">
        <w:t>Likelihood of failure distributed between minimum of 3.711e-02 and maximum of 9.882e-02.</w:t>
      </w:r>
    </w:p>
    <w:p w14:paraId="69639998" w14:textId="77777777" w:rsidR="006E2336" w:rsidRPr="0098324B" w:rsidRDefault="006E2336" w:rsidP="006E2336">
      <w:pPr>
        <w:pStyle w:val="ListParagraph"/>
        <w:numPr>
          <w:ilvl w:val="2"/>
          <w:numId w:val="32"/>
        </w:numPr>
        <w:spacing w:before="0" w:after="0"/>
      </w:pPr>
      <w:r w:rsidRPr="0098324B">
        <w:t>ILI Date of 2017-05-26</w:t>
      </w:r>
    </w:p>
    <w:p w14:paraId="2D085C7F" w14:textId="77777777" w:rsidR="006E2336" w:rsidRPr="0098324B" w:rsidRDefault="006E2336" w:rsidP="006E2336">
      <w:pPr>
        <w:pStyle w:val="ListParagraph"/>
        <w:numPr>
          <w:ilvl w:val="2"/>
          <w:numId w:val="32"/>
        </w:numPr>
        <w:spacing w:before="0" w:after="0"/>
      </w:pPr>
      <w:r w:rsidRPr="0098324B">
        <w:t>ILI tool of MFL/Geometry</w:t>
      </w:r>
    </w:p>
    <w:p w14:paraId="34D14CC7" w14:textId="77777777" w:rsidR="006E2336" w:rsidRPr="0098324B" w:rsidRDefault="006E2336" w:rsidP="006E2336">
      <w:pPr>
        <w:pStyle w:val="ListParagraph"/>
        <w:numPr>
          <w:ilvl w:val="2"/>
          <w:numId w:val="32"/>
        </w:numPr>
        <w:spacing w:before="0" w:after="0"/>
      </w:pPr>
      <w:r w:rsidRPr="0098324B">
        <w:t>Anomalies identified 3.0</w:t>
      </w:r>
    </w:p>
    <w:p w14:paraId="5C7B438F" w14:textId="77777777" w:rsidR="006E2336" w:rsidRPr="0098324B" w:rsidRDefault="006E2336" w:rsidP="006E2336">
      <w:pPr>
        <w:pStyle w:val="ListParagraph"/>
        <w:numPr>
          <w:ilvl w:val="2"/>
          <w:numId w:val="32"/>
        </w:numPr>
        <w:spacing w:before="0" w:after="0"/>
      </w:pPr>
      <w:r w:rsidRPr="0098324B">
        <w:t>Depth fraction between 0.17 and 0.22</w:t>
      </w:r>
    </w:p>
    <w:p w14:paraId="7FDBB9E9" w14:textId="77777777" w:rsidR="006E2336" w:rsidRPr="0098324B" w:rsidRDefault="006E2336" w:rsidP="006E2336">
      <w:pPr>
        <w:pStyle w:val="ListParagraph"/>
        <w:numPr>
          <w:ilvl w:val="2"/>
          <w:numId w:val="32"/>
        </w:numPr>
        <w:spacing w:before="0" w:after="0"/>
      </w:pPr>
      <w:r w:rsidRPr="0098324B">
        <w:lastRenderedPageBreak/>
        <w:t>Length between 10.0 mm and 178.0</w:t>
      </w:r>
    </w:p>
    <w:p w14:paraId="2B780E3E" w14:textId="77777777" w:rsidR="006E2336" w:rsidRPr="0098324B" w:rsidRDefault="006E2336" w:rsidP="006E2336">
      <w:pPr>
        <w:pStyle w:val="ListParagraph"/>
        <w:numPr>
          <w:ilvl w:val="1"/>
          <w:numId w:val="32"/>
        </w:numPr>
        <w:spacing w:before="0" w:after="0"/>
      </w:pPr>
      <w:r w:rsidRPr="0098324B">
        <w:t>Consequence of failure distributed between minimum of $21.40 and maximum of $22.07MM</w:t>
      </w:r>
    </w:p>
    <w:p w14:paraId="37C717E5" w14:textId="77777777" w:rsidR="006E2336" w:rsidRPr="0098324B" w:rsidRDefault="006E2336" w:rsidP="006E2336">
      <w:pPr>
        <w:pStyle w:val="ListParagraph"/>
        <w:numPr>
          <w:ilvl w:val="1"/>
          <w:numId w:val="32"/>
        </w:numPr>
        <w:spacing w:before="0" w:after="0"/>
      </w:pPr>
      <w:r w:rsidRPr="0098324B">
        <w:t>Total length driven by Environmental: 59.93 meters.</w:t>
      </w:r>
    </w:p>
    <w:p w14:paraId="6BEC8EF2" w14:textId="77777777" w:rsidR="006E2336" w:rsidRPr="0098324B" w:rsidRDefault="006E2336" w:rsidP="006E2336">
      <w:pPr>
        <w:pStyle w:val="ListParagraph"/>
        <w:numPr>
          <w:ilvl w:val="1"/>
          <w:numId w:val="32"/>
        </w:numPr>
        <w:spacing w:before="0" w:after="0"/>
      </w:pPr>
      <w:r w:rsidRPr="0098324B">
        <w:t>Environmental Cost distributed between minimum of $20.97 and maximum of $21.63MM:</w:t>
      </w:r>
    </w:p>
    <w:p w14:paraId="6D34C330" w14:textId="77777777" w:rsidR="006E2336" w:rsidRPr="0098324B" w:rsidRDefault="006E2336" w:rsidP="006E2336">
      <w:pPr>
        <w:pStyle w:val="ListParagraph"/>
        <w:numPr>
          <w:ilvl w:val="2"/>
          <w:numId w:val="32"/>
        </w:numPr>
        <w:spacing w:before="0" w:after="0"/>
      </w:pPr>
      <w:r w:rsidRPr="0098324B">
        <w:t>Leak cost between minimum of $0.17 and maximum of $0.18MM</w:t>
      </w:r>
    </w:p>
    <w:p w14:paraId="1C30EA39" w14:textId="77777777" w:rsidR="006E2336" w:rsidRPr="0098324B" w:rsidRDefault="006E2336" w:rsidP="006E2336">
      <w:pPr>
        <w:pStyle w:val="ListParagraph"/>
        <w:numPr>
          <w:ilvl w:val="2"/>
          <w:numId w:val="32"/>
        </w:numPr>
        <w:spacing w:before="0" w:after="0"/>
      </w:pPr>
      <w:r w:rsidRPr="0098324B">
        <w:t>Leak spill volume between a minimum of 1650.03 and maximum of 1653.49 gallons</w:t>
      </w:r>
    </w:p>
    <w:p w14:paraId="1B9641D5" w14:textId="77777777" w:rsidR="006E2336" w:rsidRPr="0098324B" w:rsidRDefault="006E2336" w:rsidP="006E2336">
      <w:pPr>
        <w:pStyle w:val="ListParagraph"/>
        <w:numPr>
          <w:ilvl w:val="2"/>
          <w:numId w:val="32"/>
        </w:numPr>
        <w:spacing w:before="0" w:after="0"/>
      </w:pPr>
      <w:r w:rsidRPr="0098324B">
        <w:t>Rupture cost between minimum of $49.52 and maximum of $49.63MM</w:t>
      </w:r>
    </w:p>
    <w:p w14:paraId="6E6859E6" w14:textId="77777777" w:rsidR="006E2336" w:rsidRPr="0098324B" w:rsidRDefault="006E2336" w:rsidP="006E2336">
      <w:pPr>
        <w:pStyle w:val="ListParagraph"/>
        <w:numPr>
          <w:ilvl w:val="2"/>
          <w:numId w:val="32"/>
        </w:numPr>
        <w:spacing w:before="0" w:after="0"/>
      </w:pPr>
      <w:r w:rsidRPr="0098324B">
        <w:t>Rupture spill volume is between a minimum of 467229.46 and maximum of 468209.42 gallons</w:t>
      </w:r>
    </w:p>
    <w:p w14:paraId="344DBE5F" w14:textId="77777777" w:rsidR="006E2336" w:rsidRPr="0098324B" w:rsidRDefault="006E2336" w:rsidP="006E2336">
      <w:pPr>
        <w:pStyle w:val="ListParagraph"/>
        <w:numPr>
          <w:ilvl w:val="2"/>
          <w:numId w:val="32"/>
        </w:numPr>
        <w:spacing w:before="0" w:after="0"/>
      </w:pPr>
      <w:r w:rsidRPr="0098324B">
        <w:t>Puncture cost between minimum of $5.75 and maximum of $5.76MM</w:t>
      </w:r>
    </w:p>
    <w:p w14:paraId="258D190E" w14:textId="77777777" w:rsidR="006E2336" w:rsidRPr="0098324B" w:rsidRDefault="006E2336" w:rsidP="006E2336">
      <w:pPr>
        <w:pStyle w:val="ListParagraph"/>
        <w:numPr>
          <w:ilvl w:val="2"/>
          <w:numId w:val="32"/>
        </w:numPr>
        <w:spacing w:before="0" w:after="0"/>
      </w:pPr>
      <w:r w:rsidRPr="0098324B">
        <w:t>Puncture spill volume is between a minimum of 54216.14 and maximum of 54329.85 gallons</w:t>
      </w:r>
    </w:p>
    <w:p w14:paraId="3107000F" w14:textId="77777777" w:rsidR="006E2336" w:rsidRPr="0098324B" w:rsidRDefault="006E2336" w:rsidP="006E2336">
      <w:pPr>
        <w:pStyle w:val="ListParagraph"/>
        <w:numPr>
          <w:ilvl w:val="2"/>
          <w:numId w:val="32"/>
        </w:numPr>
        <w:spacing w:before="0" w:after="0"/>
      </w:pPr>
      <w:r w:rsidRPr="0098324B">
        <w:t xml:space="preserve">Land use distributed as </w:t>
      </w:r>
    </w:p>
    <w:p w14:paraId="749A0E59" w14:textId="77777777" w:rsidR="006E2336" w:rsidRPr="0098324B" w:rsidRDefault="006E2336" w:rsidP="006E2336">
      <w:pPr>
        <w:pStyle w:val="ListParagraph"/>
        <w:numPr>
          <w:ilvl w:val="3"/>
          <w:numId w:val="32"/>
        </w:numPr>
        <w:spacing w:before="0" w:after="0"/>
      </w:pPr>
      <w:r w:rsidRPr="0098324B">
        <w:t>Remote: 59.93</w:t>
      </w:r>
    </w:p>
    <w:p w14:paraId="5525506F" w14:textId="77777777" w:rsidR="006E2336" w:rsidRPr="0098324B" w:rsidRDefault="006E2336" w:rsidP="006E2336">
      <w:pPr>
        <w:pStyle w:val="ListParagraph"/>
        <w:numPr>
          <w:ilvl w:val="0"/>
          <w:numId w:val="32"/>
        </w:numPr>
        <w:spacing w:before="0" w:after="0"/>
      </w:pPr>
      <w:r w:rsidRPr="0098324B">
        <w:t>"ZAMA TO RAINBOW STATION NPS 20</w:t>
      </w:r>
    </w:p>
    <w:p w14:paraId="138BA5F1" w14:textId="77777777" w:rsidR="006E2336" w:rsidRPr="0098324B" w:rsidRDefault="006E2336" w:rsidP="006E2336">
      <w:pPr>
        <w:pStyle w:val="ListParagraph"/>
        <w:numPr>
          <w:ilvl w:val="1"/>
          <w:numId w:val="32"/>
        </w:numPr>
        <w:spacing w:before="0" w:after="0"/>
      </w:pPr>
      <w:r w:rsidRPr="0098324B">
        <w:t>Total Cumulative Length (m):</w:t>
      </w:r>
      <w:r w:rsidRPr="0098324B">
        <w:tab/>
        <w:t>46.69</w:t>
      </w:r>
    </w:p>
    <w:p w14:paraId="6F69CC70" w14:textId="77777777" w:rsidR="006E2336" w:rsidRPr="0098324B" w:rsidRDefault="006E2336" w:rsidP="006E2336">
      <w:pPr>
        <w:pStyle w:val="ListParagraph"/>
        <w:numPr>
          <w:ilvl w:val="1"/>
          <w:numId w:val="32"/>
        </w:numPr>
        <w:spacing w:before="0" w:after="0"/>
      </w:pPr>
      <w:r w:rsidRPr="0098324B">
        <w:t>Likelihood of failure distributed between minimum of 3.259e-02 and maximum of 6.054e-02.</w:t>
      </w:r>
    </w:p>
    <w:p w14:paraId="48D4E63D" w14:textId="77777777" w:rsidR="006E2336" w:rsidRPr="0098324B" w:rsidRDefault="006E2336" w:rsidP="006E2336">
      <w:pPr>
        <w:pStyle w:val="ListParagraph"/>
        <w:numPr>
          <w:ilvl w:val="2"/>
          <w:numId w:val="32"/>
        </w:numPr>
        <w:spacing w:before="0" w:after="0"/>
      </w:pPr>
      <w:r w:rsidRPr="0098324B">
        <w:t>ILI Date of 2019-02-14</w:t>
      </w:r>
    </w:p>
    <w:p w14:paraId="2A918E40" w14:textId="77777777" w:rsidR="006E2336" w:rsidRPr="0098324B" w:rsidRDefault="006E2336" w:rsidP="006E2336">
      <w:pPr>
        <w:pStyle w:val="ListParagraph"/>
        <w:numPr>
          <w:ilvl w:val="2"/>
          <w:numId w:val="32"/>
        </w:numPr>
        <w:spacing w:before="0" w:after="0"/>
      </w:pPr>
      <w:r w:rsidRPr="0098324B">
        <w:t>ILI tool of MFL/Geometry</w:t>
      </w:r>
    </w:p>
    <w:p w14:paraId="2D0AE9CB" w14:textId="77777777" w:rsidR="006E2336" w:rsidRPr="0098324B" w:rsidRDefault="006E2336" w:rsidP="006E2336">
      <w:pPr>
        <w:pStyle w:val="ListParagraph"/>
        <w:numPr>
          <w:ilvl w:val="2"/>
          <w:numId w:val="32"/>
        </w:numPr>
        <w:spacing w:before="0" w:after="0"/>
      </w:pPr>
      <w:r w:rsidRPr="0098324B">
        <w:t>Anomalies identified 44.0</w:t>
      </w:r>
    </w:p>
    <w:p w14:paraId="16B7E199" w14:textId="77777777" w:rsidR="006E2336" w:rsidRPr="0098324B" w:rsidRDefault="006E2336" w:rsidP="006E2336">
      <w:pPr>
        <w:pStyle w:val="ListParagraph"/>
        <w:numPr>
          <w:ilvl w:val="2"/>
          <w:numId w:val="32"/>
        </w:numPr>
        <w:spacing w:before="0" w:after="0"/>
      </w:pPr>
      <w:r w:rsidRPr="0098324B">
        <w:t>Depth fraction between 0.08 and 0.42</w:t>
      </w:r>
    </w:p>
    <w:p w14:paraId="27565DAF" w14:textId="77777777" w:rsidR="006E2336" w:rsidRPr="0098324B" w:rsidRDefault="006E2336" w:rsidP="006E2336">
      <w:pPr>
        <w:pStyle w:val="ListParagraph"/>
        <w:numPr>
          <w:ilvl w:val="2"/>
          <w:numId w:val="32"/>
        </w:numPr>
        <w:spacing w:before="0" w:after="0"/>
      </w:pPr>
      <w:r w:rsidRPr="0098324B">
        <w:t>Length between 14.0 mm and 112.0</w:t>
      </w:r>
    </w:p>
    <w:p w14:paraId="3754D7C5" w14:textId="77777777" w:rsidR="006E2336" w:rsidRPr="0098324B" w:rsidRDefault="006E2336" w:rsidP="006E2336">
      <w:pPr>
        <w:pStyle w:val="ListParagraph"/>
        <w:numPr>
          <w:ilvl w:val="1"/>
          <w:numId w:val="32"/>
        </w:numPr>
        <w:spacing w:before="0" w:after="0"/>
      </w:pPr>
      <w:r w:rsidRPr="0098324B">
        <w:t>Consequence of failure distributed between minimum of $2.90 and maximum of $3.01MM</w:t>
      </w:r>
    </w:p>
    <w:p w14:paraId="4CE66833" w14:textId="77777777" w:rsidR="006E2336" w:rsidRPr="0098324B" w:rsidRDefault="006E2336" w:rsidP="006E2336">
      <w:pPr>
        <w:pStyle w:val="ListParagraph"/>
        <w:numPr>
          <w:ilvl w:val="1"/>
          <w:numId w:val="32"/>
        </w:numPr>
        <w:spacing w:before="0" w:after="0"/>
      </w:pPr>
      <w:r w:rsidRPr="0098324B">
        <w:t>Total length driven by Environmental: 46.69 meters.</w:t>
      </w:r>
    </w:p>
    <w:p w14:paraId="3E3838E1" w14:textId="77777777" w:rsidR="006E2336" w:rsidRPr="0098324B" w:rsidRDefault="006E2336" w:rsidP="006E2336">
      <w:pPr>
        <w:pStyle w:val="ListParagraph"/>
        <w:numPr>
          <w:ilvl w:val="1"/>
          <w:numId w:val="32"/>
        </w:numPr>
        <w:spacing w:before="0" w:after="0"/>
      </w:pPr>
      <w:r w:rsidRPr="0098324B">
        <w:t>Environmental Cost distributed between minimum of $2.00 and maximum of $2.10MM:</w:t>
      </w:r>
    </w:p>
    <w:p w14:paraId="0DEAED1A" w14:textId="77777777" w:rsidR="006E2336" w:rsidRPr="0098324B" w:rsidRDefault="006E2336" w:rsidP="006E2336">
      <w:pPr>
        <w:pStyle w:val="ListParagraph"/>
        <w:numPr>
          <w:ilvl w:val="2"/>
          <w:numId w:val="32"/>
        </w:numPr>
        <w:spacing w:before="0" w:after="0"/>
      </w:pPr>
      <w:r w:rsidRPr="0098324B">
        <w:t>Leak cost between minimum of $0.16 and maximum of $0.16MM</w:t>
      </w:r>
    </w:p>
    <w:p w14:paraId="0896BE5D" w14:textId="77777777" w:rsidR="006E2336" w:rsidRPr="0098324B" w:rsidRDefault="006E2336" w:rsidP="006E2336">
      <w:pPr>
        <w:pStyle w:val="ListParagraph"/>
        <w:numPr>
          <w:ilvl w:val="2"/>
          <w:numId w:val="32"/>
        </w:numPr>
        <w:spacing w:before="0" w:after="0"/>
      </w:pPr>
      <w:r w:rsidRPr="0098324B">
        <w:t>Leak spill volume between a minimum of 1517.12 and maximum of 1517.37 gallons</w:t>
      </w:r>
    </w:p>
    <w:p w14:paraId="1A11A6F1" w14:textId="77777777" w:rsidR="006E2336" w:rsidRPr="0098324B" w:rsidRDefault="006E2336" w:rsidP="006E2336">
      <w:pPr>
        <w:pStyle w:val="ListParagraph"/>
        <w:numPr>
          <w:ilvl w:val="2"/>
          <w:numId w:val="32"/>
        </w:numPr>
        <w:spacing w:before="0" w:after="0"/>
      </w:pPr>
      <w:r w:rsidRPr="0098324B">
        <w:t>Rupture cost between minimum of $4.05 and maximum of $4.40MM</w:t>
      </w:r>
    </w:p>
    <w:p w14:paraId="323E2506" w14:textId="77777777" w:rsidR="006E2336" w:rsidRPr="0098324B" w:rsidRDefault="006E2336" w:rsidP="006E2336">
      <w:pPr>
        <w:pStyle w:val="ListParagraph"/>
        <w:numPr>
          <w:ilvl w:val="2"/>
          <w:numId w:val="32"/>
        </w:numPr>
        <w:spacing w:before="0" w:after="0"/>
      </w:pPr>
      <w:r w:rsidRPr="0098324B">
        <w:t>Rupture spill volume is between a minimum of 38171.54 and maximum of 41527.42 gallons</w:t>
      </w:r>
    </w:p>
    <w:p w14:paraId="151F16DF" w14:textId="77777777" w:rsidR="006E2336" w:rsidRPr="0098324B" w:rsidRDefault="006E2336" w:rsidP="006E2336">
      <w:pPr>
        <w:pStyle w:val="ListParagraph"/>
        <w:numPr>
          <w:ilvl w:val="2"/>
          <w:numId w:val="32"/>
        </w:numPr>
        <w:spacing w:before="0" w:after="0"/>
      </w:pPr>
      <w:r w:rsidRPr="0098324B">
        <w:t>Puncture cost between minimum of $5.28 and maximum of $5.28MM</w:t>
      </w:r>
    </w:p>
    <w:p w14:paraId="64BD2B9F" w14:textId="77777777" w:rsidR="006E2336" w:rsidRPr="0098324B" w:rsidRDefault="006E2336" w:rsidP="006E2336">
      <w:pPr>
        <w:pStyle w:val="ListParagraph"/>
        <w:numPr>
          <w:ilvl w:val="2"/>
          <w:numId w:val="32"/>
        </w:numPr>
        <w:spacing w:before="0" w:after="0"/>
      </w:pPr>
      <w:r w:rsidRPr="0098324B">
        <w:t>Puncture spill volume is between a minimum of 49849.12 and maximum of 49857.23 gallons</w:t>
      </w:r>
    </w:p>
    <w:p w14:paraId="483F5EF5" w14:textId="77777777" w:rsidR="006E2336" w:rsidRPr="0098324B" w:rsidRDefault="006E2336" w:rsidP="006E2336">
      <w:pPr>
        <w:pStyle w:val="ListParagraph"/>
        <w:numPr>
          <w:ilvl w:val="2"/>
          <w:numId w:val="32"/>
        </w:numPr>
        <w:spacing w:before="0" w:after="0"/>
      </w:pPr>
      <w:r w:rsidRPr="0098324B">
        <w:t xml:space="preserve">Land use distributed as </w:t>
      </w:r>
    </w:p>
    <w:p w14:paraId="422AC1EF" w14:textId="77777777" w:rsidR="006E2336" w:rsidRPr="0098324B" w:rsidRDefault="006E2336" w:rsidP="006E2336">
      <w:pPr>
        <w:pStyle w:val="ListParagraph"/>
        <w:numPr>
          <w:ilvl w:val="3"/>
          <w:numId w:val="32"/>
        </w:numPr>
        <w:spacing w:before="0" w:after="0"/>
      </w:pPr>
      <w:r w:rsidRPr="0098324B">
        <w:t>Remote: 46.69</w:t>
      </w:r>
    </w:p>
    <w:p w14:paraId="7D5EBAFF" w14:textId="77777777" w:rsidR="006E2336" w:rsidRPr="0098324B" w:rsidRDefault="006E2336" w:rsidP="006E2336">
      <w:pPr>
        <w:pStyle w:val="ListParagraph"/>
        <w:numPr>
          <w:ilvl w:val="0"/>
          <w:numId w:val="32"/>
        </w:numPr>
        <w:spacing w:before="0" w:after="0"/>
      </w:pPr>
      <w:r w:rsidRPr="0098324B">
        <w:t>"SUNDRE TO SPRINGDALE NPS 12</w:t>
      </w:r>
    </w:p>
    <w:p w14:paraId="3638CC49" w14:textId="77777777" w:rsidR="006E2336" w:rsidRPr="0098324B" w:rsidRDefault="006E2336" w:rsidP="006E2336">
      <w:pPr>
        <w:pStyle w:val="ListParagraph"/>
        <w:numPr>
          <w:ilvl w:val="1"/>
          <w:numId w:val="32"/>
        </w:numPr>
        <w:spacing w:before="0" w:after="0"/>
      </w:pPr>
      <w:r w:rsidRPr="0098324B">
        <w:t>Total Cumulative Length (m):</w:t>
      </w:r>
      <w:r w:rsidRPr="0098324B">
        <w:tab/>
        <w:t>29.99</w:t>
      </w:r>
    </w:p>
    <w:p w14:paraId="3C01EBE7" w14:textId="77777777" w:rsidR="006E2336" w:rsidRPr="0098324B" w:rsidRDefault="006E2336" w:rsidP="006E2336">
      <w:pPr>
        <w:pStyle w:val="ListParagraph"/>
        <w:numPr>
          <w:ilvl w:val="1"/>
          <w:numId w:val="32"/>
        </w:numPr>
        <w:spacing w:before="0" w:after="0"/>
      </w:pPr>
      <w:r w:rsidRPr="0098324B">
        <w:t>Likelihood of failure distributed between minimum of 9.700e-03 and maximum of 9.700e-03.</w:t>
      </w:r>
    </w:p>
    <w:p w14:paraId="30C3DF86" w14:textId="77777777" w:rsidR="006E2336" w:rsidRPr="0098324B" w:rsidRDefault="006E2336" w:rsidP="006E2336">
      <w:pPr>
        <w:pStyle w:val="ListParagraph"/>
        <w:numPr>
          <w:ilvl w:val="2"/>
          <w:numId w:val="32"/>
        </w:numPr>
        <w:spacing w:before="0" w:after="0"/>
      </w:pPr>
      <w:r w:rsidRPr="0098324B">
        <w:t>ILI Date of 2019-04-08</w:t>
      </w:r>
    </w:p>
    <w:p w14:paraId="6562F304" w14:textId="77777777" w:rsidR="006E2336" w:rsidRPr="0098324B" w:rsidRDefault="006E2336" w:rsidP="006E2336">
      <w:pPr>
        <w:pStyle w:val="ListParagraph"/>
        <w:numPr>
          <w:ilvl w:val="2"/>
          <w:numId w:val="32"/>
        </w:numPr>
        <w:spacing w:before="0" w:after="0"/>
      </w:pPr>
      <w:r w:rsidRPr="0098324B">
        <w:t>ILI tool of MFL/Geometry</w:t>
      </w:r>
    </w:p>
    <w:p w14:paraId="2011CA67" w14:textId="77777777" w:rsidR="006E2336" w:rsidRPr="0098324B" w:rsidRDefault="006E2336" w:rsidP="006E2336">
      <w:pPr>
        <w:pStyle w:val="ListParagraph"/>
        <w:numPr>
          <w:ilvl w:val="2"/>
          <w:numId w:val="32"/>
        </w:numPr>
        <w:spacing w:before="0" w:after="0"/>
      </w:pPr>
      <w:r w:rsidRPr="0098324B">
        <w:t>Anomalies identified 2.0</w:t>
      </w:r>
    </w:p>
    <w:p w14:paraId="658EA51C" w14:textId="77777777" w:rsidR="006E2336" w:rsidRPr="0098324B" w:rsidRDefault="006E2336" w:rsidP="006E2336">
      <w:pPr>
        <w:pStyle w:val="ListParagraph"/>
        <w:numPr>
          <w:ilvl w:val="2"/>
          <w:numId w:val="32"/>
        </w:numPr>
        <w:spacing w:before="0" w:after="0"/>
      </w:pPr>
      <w:r w:rsidRPr="0098324B">
        <w:t>Depth fraction between 0.19 and 0.3</w:t>
      </w:r>
    </w:p>
    <w:p w14:paraId="2C611F41" w14:textId="77777777" w:rsidR="006E2336" w:rsidRPr="0098324B" w:rsidRDefault="006E2336" w:rsidP="006E2336">
      <w:pPr>
        <w:pStyle w:val="ListParagraph"/>
        <w:numPr>
          <w:ilvl w:val="2"/>
          <w:numId w:val="32"/>
        </w:numPr>
        <w:spacing w:before="0" w:after="0"/>
      </w:pPr>
      <w:r w:rsidRPr="0098324B">
        <w:t>Length between 22.0 mm and 108.2</w:t>
      </w:r>
    </w:p>
    <w:p w14:paraId="24F8D2A9" w14:textId="77777777" w:rsidR="006E2336" w:rsidRPr="0098324B" w:rsidRDefault="006E2336" w:rsidP="006E2336">
      <w:pPr>
        <w:pStyle w:val="ListParagraph"/>
        <w:numPr>
          <w:ilvl w:val="1"/>
          <w:numId w:val="32"/>
        </w:numPr>
        <w:spacing w:before="0" w:after="0"/>
      </w:pPr>
      <w:r w:rsidRPr="0098324B">
        <w:t>Consequence of failure distributed between minimum of $22.67 and maximum of $22.67MM</w:t>
      </w:r>
    </w:p>
    <w:p w14:paraId="78B67342" w14:textId="77777777" w:rsidR="006E2336" w:rsidRPr="0098324B" w:rsidRDefault="006E2336" w:rsidP="006E2336">
      <w:pPr>
        <w:pStyle w:val="ListParagraph"/>
        <w:numPr>
          <w:ilvl w:val="1"/>
          <w:numId w:val="32"/>
        </w:numPr>
        <w:spacing w:before="0" w:after="0"/>
      </w:pPr>
      <w:r w:rsidRPr="0098324B">
        <w:t>Total length driven by Safety: 29.99 meters.</w:t>
      </w:r>
    </w:p>
    <w:p w14:paraId="0A70B154" w14:textId="77777777" w:rsidR="006E2336" w:rsidRPr="0098324B" w:rsidRDefault="006E2336" w:rsidP="006E2336">
      <w:pPr>
        <w:pStyle w:val="ListParagraph"/>
        <w:numPr>
          <w:ilvl w:val="1"/>
          <w:numId w:val="32"/>
        </w:numPr>
        <w:spacing w:before="0" w:after="0"/>
      </w:pPr>
      <w:r w:rsidRPr="0098324B">
        <w:lastRenderedPageBreak/>
        <w:t>Safety Cost distributed between minimum of $17.96 and maximum of $17.96MM:</w:t>
      </w:r>
    </w:p>
    <w:p w14:paraId="204F8ADB" w14:textId="77777777" w:rsidR="006E2336" w:rsidRPr="0098324B" w:rsidRDefault="006E2336" w:rsidP="006E2336">
      <w:pPr>
        <w:pStyle w:val="ListParagraph"/>
        <w:numPr>
          <w:ilvl w:val="2"/>
          <w:numId w:val="32"/>
        </w:numPr>
        <w:spacing w:before="0" w:after="0"/>
      </w:pPr>
      <w:r w:rsidRPr="0098324B">
        <w:t>Leak cost between minimum of $0.00 and maximum of $0.00MM</w:t>
      </w:r>
    </w:p>
    <w:p w14:paraId="268EB4E6" w14:textId="77777777" w:rsidR="006E2336" w:rsidRPr="0098324B" w:rsidRDefault="006E2336" w:rsidP="006E2336">
      <w:pPr>
        <w:pStyle w:val="ListParagraph"/>
        <w:numPr>
          <w:ilvl w:val="2"/>
          <w:numId w:val="32"/>
        </w:numPr>
        <w:spacing w:before="0" w:after="0"/>
      </w:pPr>
      <w:r w:rsidRPr="0098324B">
        <w:t>Leak scenario yielded 21.0 intersections with structures, with minimum of nan and maximum of nan of population impacted.</w:t>
      </w:r>
    </w:p>
    <w:p w14:paraId="4BBE9E04" w14:textId="77777777" w:rsidR="006E2336" w:rsidRPr="0098324B" w:rsidRDefault="006E2336" w:rsidP="006E2336">
      <w:pPr>
        <w:pStyle w:val="ListParagraph"/>
        <w:numPr>
          <w:ilvl w:val="2"/>
          <w:numId w:val="32"/>
        </w:numPr>
        <w:spacing w:before="0" w:after="0"/>
      </w:pPr>
      <w:r w:rsidRPr="0098324B">
        <w:t>Leak hazard radius distributed between minimum of 4.15 and maximum of 4.15 meters.</w:t>
      </w:r>
    </w:p>
    <w:p w14:paraId="6AC0DDB6" w14:textId="77777777" w:rsidR="006E2336" w:rsidRPr="0098324B" w:rsidRDefault="006E2336" w:rsidP="006E2336">
      <w:pPr>
        <w:pStyle w:val="ListParagraph"/>
        <w:numPr>
          <w:ilvl w:val="2"/>
          <w:numId w:val="32"/>
        </w:numPr>
        <w:spacing w:before="0" w:after="0"/>
      </w:pPr>
      <w:r w:rsidRPr="0098324B">
        <w:t>Rupture cost between minimum of $55.88 and maximum of $55.88MM</w:t>
      </w:r>
    </w:p>
    <w:p w14:paraId="04067C4B" w14:textId="77777777" w:rsidR="006E2336" w:rsidRPr="0098324B" w:rsidRDefault="006E2336" w:rsidP="006E2336">
      <w:pPr>
        <w:pStyle w:val="ListParagraph"/>
        <w:numPr>
          <w:ilvl w:val="2"/>
          <w:numId w:val="32"/>
        </w:numPr>
        <w:spacing w:before="0" w:after="0"/>
      </w:pPr>
      <w:r w:rsidRPr="0098324B">
        <w:t>Rupture scenario yielded 85.0 intersections with structures, with minimum of 5.82 and maximum of 5.82 of population impacted</w:t>
      </w:r>
    </w:p>
    <w:p w14:paraId="07DAEF50" w14:textId="77777777" w:rsidR="006E2336" w:rsidRPr="0098324B" w:rsidRDefault="006E2336" w:rsidP="006E2336">
      <w:pPr>
        <w:pStyle w:val="ListParagraph"/>
        <w:numPr>
          <w:ilvl w:val="2"/>
          <w:numId w:val="32"/>
        </w:numPr>
        <w:spacing w:before="0" w:after="0"/>
      </w:pPr>
      <w:r w:rsidRPr="0098324B">
        <w:t>Rupture hazard radius distributed between minimum of 80.22 and maximum of 80.22 meters.</w:t>
      </w:r>
    </w:p>
    <w:p w14:paraId="751B8E06" w14:textId="77777777" w:rsidR="006E2336" w:rsidRPr="0098324B" w:rsidRDefault="006E2336" w:rsidP="006E2336">
      <w:pPr>
        <w:pStyle w:val="ListParagraph"/>
        <w:numPr>
          <w:ilvl w:val="2"/>
          <w:numId w:val="32"/>
        </w:numPr>
        <w:spacing w:before="0" w:after="0"/>
      </w:pPr>
      <w:r w:rsidRPr="0098324B">
        <w:t>Puncture cost between minimum of $0.00 and maximum of $0.00MM</w:t>
      </w:r>
    </w:p>
    <w:p w14:paraId="3D2484B3" w14:textId="77777777" w:rsidR="006E2336" w:rsidRPr="0098324B" w:rsidRDefault="006E2336" w:rsidP="006E2336">
      <w:pPr>
        <w:pStyle w:val="ListParagraph"/>
        <w:numPr>
          <w:ilvl w:val="2"/>
          <w:numId w:val="32"/>
        </w:numPr>
        <w:spacing w:before="0" w:after="0"/>
      </w:pPr>
      <w:r w:rsidRPr="0098324B">
        <w:t>Puncture scenario yielded 54.0 intersections with structures, with minimum of nan and maximum of nan of population impacted</w:t>
      </w:r>
    </w:p>
    <w:p w14:paraId="3D039F12" w14:textId="77777777" w:rsidR="006E2336" w:rsidRPr="0098324B" w:rsidRDefault="006E2336" w:rsidP="006E2336">
      <w:pPr>
        <w:pStyle w:val="ListParagraph"/>
        <w:numPr>
          <w:ilvl w:val="2"/>
          <w:numId w:val="32"/>
        </w:numPr>
        <w:spacing w:before="0" w:after="0"/>
      </w:pPr>
      <w:r w:rsidRPr="0098324B">
        <w:t>Puncture hazard radius distributed between minimum of 16.59 and maximum of 16.59 meters.</w:t>
      </w:r>
    </w:p>
    <w:p w14:paraId="4EFA396C" w14:textId="77777777" w:rsidR="006E2336" w:rsidRPr="0098324B" w:rsidRDefault="006E2336" w:rsidP="006E2336">
      <w:pPr>
        <w:pStyle w:val="ListParagraph"/>
        <w:numPr>
          <w:ilvl w:val="2"/>
          <w:numId w:val="32"/>
        </w:numPr>
        <w:spacing w:before="0" w:after="0"/>
      </w:pPr>
      <w:r w:rsidRPr="0098324B">
        <w:t>Product type is Crude Oil.</w:t>
      </w:r>
    </w:p>
    <w:p w14:paraId="7079D3CD" w14:textId="77777777" w:rsidR="006E2336" w:rsidRPr="0098324B" w:rsidRDefault="006E2336" w:rsidP="006E2336">
      <w:pPr>
        <w:pStyle w:val="ListParagraph"/>
        <w:numPr>
          <w:ilvl w:val="2"/>
          <w:numId w:val="32"/>
        </w:numPr>
        <w:spacing w:before="0" w:after="0"/>
      </w:pPr>
      <w:r w:rsidRPr="0098324B">
        <w:t>Class area location is/are 2.0.</w:t>
      </w:r>
    </w:p>
    <w:p w14:paraId="0CBF4B13" w14:textId="77777777" w:rsidR="006E2336" w:rsidRPr="0098324B" w:rsidRDefault="006E2336" w:rsidP="006E2336">
      <w:pPr>
        <w:pStyle w:val="ListParagraph"/>
        <w:numPr>
          <w:ilvl w:val="0"/>
          <w:numId w:val="32"/>
        </w:numPr>
        <w:spacing w:before="0" w:after="0"/>
      </w:pPr>
      <w:r w:rsidRPr="0098324B">
        <w:t xml:space="preserve">"NPS8 Laporte to </w:t>
      </w:r>
      <w:proofErr w:type="spellStart"/>
      <w:r w:rsidRPr="0098324B">
        <w:t>Kerrobert</w:t>
      </w:r>
      <w:proofErr w:type="spellEnd"/>
      <w:r w:rsidRPr="0098324B">
        <w:t xml:space="preserve"> from 4-2-27-26W3 to 4-34-33-22W3</w:t>
      </w:r>
    </w:p>
    <w:p w14:paraId="21AFC516" w14:textId="77777777" w:rsidR="006E2336" w:rsidRPr="0098324B" w:rsidRDefault="006E2336" w:rsidP="006E2336">
      <w:pPr>
        <w:pStyle w:val="ListParagraph"/>
        <w:numPr>
          <w:ilvl w:val="1"/>
          <w:numId w:val="32"/>
        </w:numPr>
        <w:spacing w:before="0" w:after="0"/>
      </w:pPr>
      <w:r w:rsidRPr="0098324B">
        <w:t>Total Cumulative Length (m):</w:t>
      </w:r>
      <w:r w:rsidRPr="0098324B">
        <w:tab/>
        <w:t>29.99</w:t>
      </w:r>
    </w:p>
    <w:p w14:paraId="6F28A4C5" w14:textId="77777777" w:rsidR="006E2336" w:rsidRPr="0098324B" w:rsidRDefault="006E2336" w:rsidP="006E2336">
      <w:pPr>
        <w:pStyle w:val="ListParagraph"/>
        <w:numPr>
          <w:ilvl w:val="1"/>
          <w:numId w:val="32"/>
        </w:numPr>
        <w:spacing w:before="0" w:after="0"/>
      </w:pPr>
      <w:r w:rsidRPr="0098324B">
        <w:t>Likelihood of failure distributed between minimum of 1.540e-02 and maximum of 1.540e-02.</w:t>
      </w:r>
    </w:p>
    <w:p w14:paraId="05461A39" w14:textId="77777777" w:rsidR="006E2336" w:rsidRPr="0098324B" w:rsidRDefault="006E2336" w:rsidP="006E2336">
      <w:pPr>
        <w:pStyle w:val="ListParagraph"/>
        <w:numPr>
          <w:ilvl w:val="2"/>
          <w:numId w:val="32"/>
        </w:numPr>
        <w:spacing w:before="0" w:after="0"/>
      </w:pPr>
      <w:r w:rsidRPr="0098324B">
        <w:t>ILI Date of 2018-10-21</w:t>
      </w:r>
    </w:p>
    <w:p w14:paraId="6D68AB89" w14:textId="77777777" w:rsidR="006E2336" w:rsidRPr="0098324B" w:rsidRDefault="006E2336" w:rsidP="006E2336">
      <w:pPr>
        <w:pStyle w:val="ListParagraph"/>
        <w:numPr>
          <w:ilvl w:val="2"/>
          <w:numId w:val="32"/>
        </w:numPr>
        <w:spacing w:before="0" w:after="0"/>
      </w:pPr>
      <w:r w:rsidRPr="0098324B">
        <w:t>ILI tool of MFL</w:t>
      </w:r>
    </w:p>
    <w:p w14:paraId="638994C3" w14:textId="77777777" w:rsidR="006E2336" w:rsidRPr="0098324B" w:rsidRDefault="006E2336" w:rsidP="006E2336">
      <w:pPr>
        <w:pStyle w:val="ListParagraph"/>
        <w:numPr>
          <w:ilvl w:val="2"/>
          <w:numId w:val="32"/>
        </w:numPr>
        <w:spacing w:before="0" w:after="0"/>
      </w:pPr>
      <w:r w:rsidRPr="0098324B">
        <w:t>Anomalies identified 23.0</w:t>
      </w:r>
    </w:p>
    <w:p w14:paraId="301CEF8E" w14:textId="77777777" w:rsidR="006E2336" w:rsidRPr="0098324B" w:rsidRDefault="006E2336" w:rsidP="006E2336">
      <w:pPr>
        <w:pStyle w:val="ListParagraph"/>
        <w:numPr>
          <w:ilvl w:val="2"/>
          <w:numId w:val="32"/>
        </w:numPr>
        <w:spacing w:before="0" w:after="0"/>
      </w:pPr>
      <w:r w:rsidRPr="0098324B">
        <w:t>Depth fraction between 0.1 and 0.27</w:t>
      </w:r>
    </w:p>
    <w:p w14:paraId="611EF7F2" w14:textId="77777777" w:rsidR="006E2336" w:rsidRPr="0098324B" w:rsidRDefault="006E2336" w:rsidP="006E2336">
      <w:pPr>
        <w:pStyle w:val="ListParagraph"/>
        <w:numPr>
          <w:ilvl w:val="2"/>
          <w:numId w:val="32"/>
        </w:numPr>
        <w:spacing w:before="0" w:after="0"/>
      </w:pPr>
      <w:r w:rsidRPr="0098324B">
        <w:t>Length between 4.0 mm and 88.0</w:t>
      </w:r>
    </w:p>
    <w:p w14:paraId="7C1AE530" w14:textId="77777777" w:rsidR="006E2336" w:rsidRPr="0098324B" w:rsidRDefault="006E2336" w:rsidP="006E2336">
      <w:pPr>
        <w:pStyle w:val="ListParagraph"/>
        <w:numPr>
          <w:ilvl w:val="1"/>
          <w:numId w:val="32"/>
        </w:numPr>
        <w:spacing w:before="0" w:after="0"/>
      </w:pPr>
      <w:r w:rsidRPr="0098324B">
        <w:t>Consequence of failure distributed between minimum of $12.08 and maximum of $12.08MM</w:t>
      </w:r>
    </w:p>
    <w:p w14:paraId="2ED76052" w14:textId="77777777" w:rsidR="006E2336" w:rsidRPr="0098324B" w:rsidRDefault="006E2336" w:rsidP="006E2336">
      <w:pPr>
        <w:pStyle w:val="ListParagraph"/>
        <w:numPr>
          <w:ilvl w:val="1"/>
          <w:numId w:val="32"/>
        </w:numPr>
        <w:spacing w:before="0" w:after="0"/>
      </w:pPr>
      <w:r w:rsidRPr="0098324B">
        <w:t>Total length driven by Economic Loss: 29.99 meters.</w:t>
      </w:r>
    </w:p>
    <w:p w14:paraId="1796E343" w14:textId="77777777" w:rsidR="006E2336" w:rsidRPr="0098324B" w:rsidRDefault="006E2336" w:rsidP="006E2336">
      <w:pPr>
        <w:pStyle w:val="ListParagraph"/>
        <w:numPr>
          <w:ilvl w:val="1"/>
          <w:numId w:val="32"/>
        </w:numPr>
        <w:spacing w:before="0" w:after="0"/>
      </w:pPr>
      <w:r w:rsidRPr="0098324B">
        <w:t>Economic Loss Cost distributed between minimum of $12.08 and maximum of $12.08MM:</w:t>
      </w:r>
    </w:p>
    <w:p w14:paraId="12994108" w14:textId="77777777" w:rsidR="006E2336" w:rsidRPr="0098324B" w:rsidRDefault="006E2336" w:rsidP="006E2336">
      <w:pPr>
        <w:pStyle w:val="ListParagraph"/>
        <w:numPr>
          <w:ilvl w:val="2"/>
          <w:numId w:val="32"/>
        </w:numPr>
        <w:spacing w:before="0" w:after="0"/>
      </w:pPr>
      <w:r w:rsidRPr="0098324B">
        <w:t>Repair costs between minimum of $50,000.00 and maximum of $50,000.00.</w:t>
      </w:r>
    </w:p>
    <w:p w14:paraId="1C609285" w14:textId="77777777" w:rsidR="006E2336" w:rsidRPr="0098324B" w:rsidRDefault="006E2336" w:rsidP="006E2336">
      <w:pPr>
        <w:pStyle w:val="ListParagraph"/>
        <w:numPr>
          <w:ilvl w:val="2"/>
          <w:numId w:val="32"/>
        </w:numPr>
        <w:spacing w:before="0" w:after="0"/>
      </w:pPr>
      <w:r w:rsidRPr="0098324B">
        <w:t>Outage losses between minimum of $200,000.00 and maximum of $200,000.00.</w:t>
      </w:r>
    </w:p>
    <w:p w14:paraId="3FE1BE26" w14:textId="77777777" w:rsidR="006E2336" w:rsidRPr="0098324B" w:rsidRDefault="006E2336" w:rsidP="006E2336">
      <w:pPr>
        <w:pStyle w:val="ListParagraph"/>
        <w:numPr>
          <w:ilvl w:val="2"/>
          <w:numId w:val="32"/>
        </w:numPr>
        <w:spacing w:before="0" w:after="0"/>
      </w:pPr>
      <w:r w:rsidRPr="0098324B">
        <w:t>Product type is NGL.</w:t>
      </w:r>
    </w:p>
    <w:p w14:paraId="52489CBB" w14:textId="77777777" w:rsidR="006E2336" w:rsidRPr="0098324B" w:rsidRDefault="006E2336" w:rsidP="006E2336">
      <w:pPr>
        <w:pStyle w:val="ListParagraph"/>
        <w:numPr>
          <w:ilvl w:val="2"/>
          <w:numId w:val="32"/>
        </w:numPr>
        <w:spacing w:before="0" w:after="0"/>
      </w:pPr>
      <w:r w:rsidRPr="0098324B">
        <w:t>Leak cost between minimum of $0.31 and maximum of $0.31MM</w:t>
      </w:r>
    </w:p>
    <w:p w14:paraId="46B1A579" w14:textId="77777777" w:rsidR="006E2336" w:rsidRPr="0098324B" w:rsidRDefault="006E2336" w:rsidP="006E2336">
      <w:pPr>
        <w:pStyle w:val="ListParagraph"/>
        <w:numPr>
          <w:ilvl w:val="2"/>
          <w:numId w:val="32"/>
        </w:numPr>
        <w:spacing w:before="0" w:after="0"/>
      </w:pPr>
      <w:r w:rsidRPr="0098324B">
        <w:t>Leak scenario yielded 5.0 intersections with structures, with minimum of $nan and maximum of $nan in cost of structures impacted.</w:t>
      </w:r>
    </w:p>
    <w:p w14:paraId="2825F03F" w14:textId="77777777" w:rsidR="006E2336" w:rsidRPr="0098324B" w:rsidRDefault="006E2336" w:rsidP="006E2336">
      <w:pPr>
        <w:pStyle w:val="ListParagraph"/>
        <w:numPr>
          <w:ilvl w:val="2"/>
          <w:numId w:val="32"/>
        </w:numPr>
        <w:spacing w:before="0" w:after="0"/>
      </w:pPr>
      <w:r w:rsidRPr="0098324B">
        <w:t>Leak product loss costs between minimum of $60,855.70 and maximum of $60,855.70</w:t>
      </w:r>
    </w:p>
    <w:p w14:paraId="527E59D5" w14:textId="77777777" w:rsidR="006E2336" w:rsidRPr="0098324B" w:rsidRDefault="006E2336" w:rsidP="006E2336">
      <w:pPr>
        <w:pStyle w:val="ListParagraph"/>
        <w:numPr>
          <w:ilvl w:val="2"/>
          <w:numId w:val="32"/>
        </w:numPr>
        <w:spacing w:before="0" w:after="0"/>
      </w:pPr>
      <w:r w:rsidRPr="0098324B">
        <w:t>Rupture cost between minimum of $29.46 and maximum of $29.46MM</w:t>
      </w:r>
    </w:p>
    <w:p w14:paraId="54491C04" w14:textId="77777777" w:rsidR="006E2336" w:rsidRPr="0098324B" w:rsidRDefault="006E2336" w:rsidP="006E2336">
      <w:pPr>
        <w:pStyle w:val="ListParagraph"/>
        <w:numPr>
          <w:ilvl w:val="2"/>
          <w:numId w:val="32"/>
        </w:numPr>
        <w:spacing w:before="0" w:after="0"/>
      </w:pPr>
      <w:r w:rsidRPr="0098324B">
        <w:t>Rupture scenario yielded 21.0 intersections with structures, with minimum of $nan and maximum of $nan in cost of structures impacted</w:t>
      </w:r>
    </w:p>
    <w:p w14:paraId="13C4A4EA" w14:textId="77777777" w:rsidR="006E2336" w:rsidRPr="0098324B" w:rsidRDefault="006E2336" w:rsidP="006E2336">
      <w:pPr>
        <w:pStyle w:val="ListParagraph"/>
        <w:numPr>
          <w:ilvl w:val="2"/>
          <w:numId w:val="32"/>
        </w:numPr>
        <w:spacing w:before="0" w:after="0"/>
      </w:pPr>
      <w:r w:rsidRPr="0098324B">
        <w:t>Rupture product loss costs between minimum of $29,206,998.79 and maximum of $29,206,998.79</w:t>
      </w:r>
    </w:p>
    <w:p w14:paraId="79F76837" w14:textId="77777777" w:rsidR="006E2336" w:rsidRPr="0098324B" w:rsidRDefault="006E2336" w:rsidP="006E2336">
      <w:pPr>
        <w:pStyle w:val="ListParagraph"/>
        <w:numPr>
          <w:ilvl w:val="2"/>
          <w:numId w:val="32"/>
        </w:numPr>
        <w:spacing w:before="0" w:after="0"/>
      </w:pPr>
      <w:r w:rsidRPr="0098324B">
        <w:t>Puncture cost between minimum of $2.25 and maximum of $2.25MM</w:t>
      </w:r>
    </w:p>
    <w:p w14:paraId="23660390" w14:textId="77777777" w:rsidR="006E2336" w:rsidRPr="0098324B" w:rsidRDefault="006E2336" w:rsidP="006E2336">
      <w:pPr>
        <w:pStyle w:val="ListParagraph"/>
        <w:numPr>
          <w:ilvl w:val="2"/>
          <w:numId w:val="32"/>
        </w:numPr>
        <w:spacing w:before="0" w:after="0"/>
      </w:pPr>
      <w:r w:rsidRPr="0098324B">
        <w:t>Puncture scenario yielded 14.0 intersections with structures, with minimum of $nan and maximum of $nan in cost of structures impacted</w:t>
      </w:r>
    </w:p>
    <w:p w14:paraId="1BA36F46" w14:textId="77777777" w:rsidR="006E2336" w:rsidRPr="0098324B" w:rsidRDefault="006E2336" w:rsidP="006E2336">
      <w:pPr>
        <w:pStyle w:val="ListParagraph"/>
        <w:numPr>
          <w:ilvl w:val="2"/>
          <w:numId w:val="32"/>
        </w:numPr>
        <w:spacing w:before="0" w:after="0"/>
      </w:pPr>
      <w:r w:rsidRPr="0098324B">
        <w:t>Puncture product Loss costs between minimum of $1,999,580.23 and maximum of $1,999,580.23"</w:t>
      </w:r>
    </w:p>
    <w:p w14:paraId="67F0A09A" w14:textId="77777777" w:rsidR="006E2336" w:rsidRPr="0098324B" w:rsidRDefault="006E2336" w:rsidP="006E2336">
      <w:pPr>
        <w:pStyle w:val="ListParagraph"/>
        <w:numPr>
          <w:ilvl w:val="0"/>
          <w:numId w:val="32"/>
        </w:numPr>
        <w:spacing w:before="0" w:after="0"/>
      </w:pPr>
      <w:r w:rsidRPr="0098324B">
        <w:lastRenderedPageBreak/>
        <w:t>"EMPRESS TO LAPORTE NPS 10</w:t>
      </w:r>
    </w:p>
    <w:p w14:paraId="154E1B6D" w14:textId="77777777" w:rsidR="006E2336" w:rsidRPr="0098324B" w:rsidRDefault="006E2336" w:rsidP="006E2336">
      <w:pPr>
        <w:pStyle w:val="ListParagraph"/>
        <w:numPr>
          <w:ilvl w:val="1"/>
          <w:numId w:val="32"/>
        </w:numPr>
        <w:spacing w:before="0" w:after="0"/>
      </w:pPr>
      <w:r w:rsidRPr="0098324B">
        <w:t>Total Cumulative Length (m):</w:t>
      </w:r>
      <w:r w:rsidRPr="0098324B">
        <w:tab/>
        <w:t>29.99</w:t>
      </w:r>
    </w:p>
    <w:p w14:paraId="707ED227" w14:textId="77777777" w:rsidR="006E2336" w:rsidRPr="0098324B" w:rsidRDefault="006E2336" w:rsidP="006E2336">
      <w:pPr>
        <w:pStyle w:val="ListParagraph"/>
        <w:numPr>
          <w:ilvl w:val="1"/>
          <w:numId w:val="32"/>
        </w:numPr>
        <w:spacing w:before="0" w:after="0"/>
      </w:pPr>
      <w:r w:rsidRPr="0098324B">
        <w:t>Likelihood of failure distributed between minimum of 4.154e-01 and maximum of 4.154e-01.</w:t>
      </w:r>
    </w:p>
    <w:p w14:paraId="4C510CCA" w14:textId="77777777" w:rsidR="006E2336" w:rsidRPr="0098324B" w:rsidRDefault="006E2336" w:rsidP="006E2336">
      <w:pPr>
        <w:pStyle w:val="ListParagraph"/>
        <w:numPr>
          <w:ilvl w:val="2"/>
          <w:numId w:val="32"/>
        </w:numPr>
        <w:spacing w:before="0" w:after="0"/>
      </w:pPr>
      <w:r w:rsidRPr="0098324B">
        <w:t>ILI Date of 2016-12-14</w:t>
      </w:r>
    </w:p>
    <w:p w14:paraId="5C648D81" w14:textId="77777777" w:rsidR="006E2336" w:rsidRPr="0098324B" w:rsidRDefault="006E2336" w:rsidP="006E2336">
      <w:pPr>
        <w:pStyle w:val="ListParagraph"/>
        <w:numPr>
          <w:ilvl w:val="2"/>
          <w:numId w:val="32"/>
        </w:numPr>
        <w:spacing w:before="0" w:after="0"/>
      </w:pPr>
      <w:r w:rsidRPr="0098324B">
        <w:t>ILI tool of MFL/Geometry</w:t>
      </w:r>
    </w:p>
    <w:p w14:paraId="18956BD3" w14:textId="77777777" w:rsidR="006E2336" w:rsidRPr="0098324B" w:rsidRDefault="006E2336" w:rsidP="006E2336">
      <w:pPr>
        <w:pStyle w:val="ListParagraph"/>
        <w:numPr>
          <w:ilvl w:val="2"/>
          <w:numId w:val="32"/>
        </w:numPr>
        <w:spacing w:before="0" w:after="0"/>
      </w:pPr>
      <w:r w:rsidRPr="0098324B">
        <w:t>Anomalies identified 4.0</w:t>
      </w:r>
    </w:p>
    <w:p w14:paraId="37564EF3" w14:textId="77777777" w:rsidR="006E2336" w:rsidRPr="0098324B" w:rsidRDefault="006E2336" w:rsidP="006E2336">
      <w:pPr>
        <w:pStyle w:val="ListParagraph"/>
        <w:numPr>
          <w:ilvl w:val="2"/>
          <w:numId w:val="32"/>
        </w:numPr>
        <w:spacing w:before="0" w:after="0"/>
      </w:pPr>
      <w:r w:rsidRPr="0098324B">
        <w:t>Depth fraction between 0.11 and 0.45</w:t>
      </w:r>
    </w:p>
    <w:p w14:paraId="051F9D31" w14:textId="77777777" w:rsidR="006E2336" w:rsidRPr="0098324B" w:rsidRDefault="006E2336" w:rsidP="006E2336">
      <w:pPr>
        <w:pStyle w:val="ListParagraph"/>
        <w:numPr>
          <w:ilvl w:val="2"/>
          <w:numId w:val="32"/>
        </w:numPr>
        <w:spacing w:before="0" w:after="0"/>
      </w:pPr>
      <w:r w:rsidRPr="0098324B">
        <w:t>Length between 24.0 mm and 60.0</w:t>
      </w:r>
    </w:p>
    <w:p w14:paraId="28DE1D45" w14:textId="77777777" w:rsidR="006E2336" w:rsidRPr="0098324B" w:rsidRDefault="006E2336" w:rsidP="006E2336">
      <w:pPr>
        <w:pStyle w:val="ListParagraph"/>
        <w:numPr>
          <w:ilvl w:val="1"/>
          <w:numId w:val="32"/>
        </w:numPr>
        <w:spacing w:before="0" w:after="0"/>
      </w:pPr>
      <w:r w:rsidRPr="0098324B">
        <w:t>Consequence of failure distributed between minimum of $20.16 and maximum of $20.16MM</w:t>
      </w:r>
    </w:p>
    <w:p w14:paraId="6C15A9F1" w14:textId="77777777" w:rsidR="006E2336" w:rsidRPr="0098324B" w:rsidRDefault="006E2336" w:rsidP="006E2336">
      <w:pPr>
        <w:pStyle w:val="ListParagraph"/>
        <w:numPr>
          <w:ilvl w:val="1"/>
          <w:numId w:val="32"/>
        </w:numPr>
        <w:spacing w:before="0" w:after="0"/>
      </w:pPr>
      <w:r w:rsidRPr="0098324B">
        <w:t>Total length driven by Economic Loss: 29.99 meters.</w:t>
      </w:r>
    </w:p>
    <w:p w14:paraId="16258681" w14:textId="77777777" w:rsidR="006E2336" w:rsidRPr="0098324B" w:rsidRDefault="006E2336" w:rsidP="006E2336">
      <w:pPr>
        <w:pStyle w:val="ListParagraph"/>
        <w:numPr>
          <w:ilvl w:val="1"/>
          <w:numId w:val="32"/>
        </w:numPr>
        <w:spacing w:before="0" w:after="0"/>
      </w:pPr>
      <w:r w:rsidRPr="0098324B">
        <w:t>Economic Loss Cost distributed between minimum of $20.16 and maximum of $20.16MM:</w:t>
      </w:r>
    </w:p>
    <w:p w14:paraId="38A5B165" w14:textId="77777777" w:rsidR="006E2336" w:rsidRPr="0098324B" w:rsidRDefault="006E2336" w:rsidP="006E2336">
      <w:pPr>
        <w:pStyle w:val="ListParagraph"/>
        <w:numPr>
          <w:ilvl w:val="2"/>
          <w:numId w:val="32"/>
        </w:numPr>
        <w:spacing w:before="0" w:after="0"/>
      </w:pPr>
      <w:r w:rsidRPr="0098324B">
        <w:t>Repair costs between minimum of $17,000.00 and maximum of $17,000.00.</w:t>
      </w:r>
    </w:p>
    <w:p w14:paraId="479341D0" w14:textId="77777777" w:rsidR="006E2336" w:rsidRPr="0098324B" w:rsidRDefault="006E2336" w:rsidP="006E2336">
      <w:pPr>
        <w:pStyle w:val="ListParagraph"/>
        <w:numPr>
          <w:ilvl w:val="2"/>
          <w:numId w:val="32"/>
        </w:numPr>
        <w:spacing w:before="0" w:after="0"/>
      </w:pPr>
      <w:r w:rsidRPr="0098324B">
        <w:t>Outage losses between minimum of $200,000.00 and maximum of $200,000.00.</w:t>
      </w:r>
    </w:p>
    <w:p w14:paraId="7750A565" w14:textId="77777777" w:rsidR="006E2336" w:rsidRPr="0098324B" w:rsidRDefault="006E2336" w:rsidP="006E2336">
      <w:pPr>
        <w:pStyle w:val="ListParagraph"/>
        <w:numPr>
          <w:ilvl w:val="2"/>
          <w:numId w:val="32"/>
        </w:numPr>
        <w:spacing w:before="0" w:after="0"/>
      </w:pPr>
      <w:r w:rsidRPr="0098324B">
        <w:t>Product type is NGL.</w:t>
      </w:r>
    </w:p>
    <w:p w14:paraId="6BE615EA" w14:textId="77777777" w:rsidR="006E2336" w:rsidRPr="0098324B" w:rsidRDefault="006E2336" w:rsidP="006E2336">
      <w:pPr>
        <w:pStyle w:val="ListParagraph"/>
        <w:numPr>
          <w:ilvl w:val="2"/>
          <w:numId w:val="32"/>
        </w:numPr>
        <w:spacing w:before="0" w:after="0"/>
      </w:pPr>
      <w:r w:rsidRPr="0098324B">
        <w:t>Leak cost between minimum of $0.28 and maximum of $0.28MM</w:t>
      </w:r>
    </w:p>
    <w:p w14:paraId="74E3A685" w14:textId="77777777" w:rsidR="006E2336" w:rsidRPr="0098324B" w:rsidRDefault="006E2336" w:rsidP="006E2336">
      <w:pPr>
        <w:pStyle w:val="ListParagraph"/>
        <w:numPr>
          <w:ilvl w:val="2"/>
          <w:numId w:val="32"/>
        </w:numPr>
        <w:spacing w:before="0" w:after="0"/>
      </w:pPr>
      <w:r w:rsidRPr="0098324B">
        <w:t>Leak scenario yielded 4.0 intersections with structures, with minimum of $nan and maximum of $nan in cost of structures impacted.</w:t>
      </w:r>
    </w:p>
    <w:p w14:paraId="5C78278A" w14:textId="77777777" w:rsidR="006E2336" w:rsidRPr="0098324B" w:rsidRDefault="006E2336" w:rsidP="006E2336">
      <w:pPr>
        <w:pStyle w:val="ListParagraph"/>
        <w:numPr>
          <w:ilvl w:val="2"/>
          <w:numId w:val="32"/>
        </w:numPr>
        <w:spacing w:before="0" w:after="0"/>
      </w:pPr>
      <w:r w:rsidRPr="0098324B">
        <w:t>Leak product loss costs between minimum of $60,855.70 and maximum of $60,855.70</w:t>
      </w:r>
    </w:p>
    <w:p w14:paraId="0891B047" w14:textId="77777777" w:rsidR="006E2336" w:rsidRPr="0098324B" w:rsidRDefault="006E2336" w:rsidP="006E2336">
      <w:pPr>
        <w:pStyle w:val="ListParagraph"/>
        <w:numPr>
          <w:ilvl w:val="2"/>
          <w:numId w:val="32"/>
        </w:numPr>
        <w:spacing w:before="0" w:after="0"/>
      </w:pPr>
      <w:r w:rsidRPr="0098324B">
        <w:t>Rupture cost between minimum of $45.59 and maximum of $45.59MM</w:t>
      </w:r>
    </w:p>
    <w:p w14:paraId="582450C9" w14:textId="77777777" w:rsidR="006E2336" w:rsidRPr="0098324B" w:rsidRDefault="006E2336" w:rsidP="006E2336">
      <w:pPr>
        <w:pStyle w:val="ListParagraph"/>
        <w:numPr>
          <w:ilvl w:val="2"/>
          <w:numId w:val="32"/>
        </w:numPr>
        <w:spacing w:before="0" w:after="0"/>
      </w:pPr>
      <w:r w:rsidRPr="0098324B">
        <w:t>Rupture scenario yielded 14.0 intersections with structures, with minimum of $nan and maximum of $nan in cost of structures impacted</w:t>
      </w:r>
    </w:p>
    <w:p w14:paraId="043C0351" w14:textId="77777777" w:rsidR="006E2336" w:rsidRPr="0098324B" w:rsidRDefault="006E2336" w:rsidP="006E2336">
      <w:pPr>
        <w:pStyle w:val="ListParagraph"/>
        <w:numPr>
          <w:ilvl w:val="2"/>
          <w:numId w:val="32"/>
        </w:numPr>
        <w:spacing w:before="0" w:after="0"/>
      </w:pPr>
      <w:r w:rsidRPr="0098324B">
        <w:t>Rupture product loss costs between minimum of $45,371,762.88 and maximum of $45,371,762.88</w:t>
      </w:r>
    </w:p>
    <w:p w14:paraId="0D57FB2B" w14:textId="77777777" w:rsidR="006E2336" w:rsidRPr="0098324B" w:rsidRDefault="006E2336" w:rsidP="006E2336">
      <w:pPr>
        <w:pStyle w:val="ListParagraph"/>
        <w:numPr>
          <w:ilvl w:val="2"/>
          <w:numId w:val="32"/>
        </w:numPr>
        <w:spacing w:before="0" w:after="0"/>
      </w:pPr>
      <w:r w:rsidRPr="0098324B">
        <w:t>Puncture cost between minimum of $2.22 and maximum of $2.22MM</w:t>
      </w:r>
    </w:p>
    <w:p w14:paraId="034B51B4" w14:textId="77777777" w:rsidR="006E2336" w:rsidRPr="0098324B" w:rsidRDefault="006E2336" w:rsidP="006E2336">
      <w:pPr>
        <w:pStyle w:val="ListParagraph"/>
        <w:numPr>
          <w:ilvl w:val="2"/>
          <w:numId w:val="32"/>
        </w:numPr>
        <w:spacing w:before="0" w:after="0"/>
      </w:pPr>
      <w:r w:rsidRPr="0098324B">
        <w:t>Puncture scenario yielded 10.0 intersections with structures, with minimum of $nan and maximum of $nan in cost of structures impacted</w:t>
      </w:r>
    </w:p>
    <w:p w14:paraId="7B8A18E4" w14:textId="77777777" w:rsidR="006E2336" w:rsidRPr="0098324B" w:rsidRDefault="006E2336" w:rsidP="006E2336">
      <w:pPr>
        <w:pStyle w:val="ListParagraph"/>
        <w:numPr>
          <w:ilvl w:val="2"/>
          <w:numId w:val="32"/>
        </w:numPr>
        <w:spacing w:before="0" w:after="0"/>
      </w:pPr>
      <w:r w:rsidRPr="0098324B">
        <w:t>Puncture product Loss costs between minimum of $1,999,580.23 and maximum of $1,999,580.23"</w:t>
      </w:r>
    </w:p>
    <w:p w14:paraId="7BE9CD00" w14:textId="77777777" w:rsidR="006E2336" w:rsidRPr="0098324B" w:rsidRDefault="006E2336" w:rsidP="006E2336">
      <w:pPr>
        <w:pStyle w:val="ListParagraph"/>
        <w:numPr>
          <w:ilvl w:val="0"/>
          <w:numId w:val="32"/>
        </w:numPr>
        <w:spacing w:before="0" w:after="0"/>
      </w:pPr>
      <w:r w:rsidRPr="0098324B">
        <w:t>"SYLVAN LAKE 01-21 TO 13-32 NPS 4</w:t>
      </w:r>
    </w:p>
    <w:p w14:paraId="536A789A" w14:textId="77777777" w:rsidR="006E2336" w:rsidRPr="0098324B" w:rsidRDefault="006E2336" w:rsidP="006E2336">
      <w:pPr>
        <w:pStyle w:val="ListParagraph"/>
        <w:numPr>
          <w:ilvl w:val="1"/>
          <w:numId w:val="32"/>
        </w:numPr>
        <w:spacing w:before="0" w:after="0"/>
      </w:pPr>
      <w:r w:rsidRPr="0098324B">
        <w:t>Total Cumulative Length (m):</w:t>
      </w:r>
      <w:r w:rsidRPr="0098324B">
        <w:tab/>
        <w:t>29.98</w:t>
      </w:r>
    </w:p>
    <w:p w14:paraId="36A192AC" w14:textId="77777777" w:rsidR="006E2336" w:rsidRPr="0098324B" w:rsidRDefault="006E2336" w:rsidP="006E2336">
      <w:pPr>
        <w:pStyle w:val="ListParagraph"/>
        <w:numPr>
          <w:ilvl w:val="1"/>
          <w:numId w:val="32"/>
        </w:numPr>
        <w:spacing w:before="0" w:after="0"/>
      </w:pPr>
      <w:r w:rsidRPr="0098324B">
        <w:t>Likelihood of failure distributed between minimum of 1.460e-02 and maximum of 1.460e-02.</w:t>
      </w:r>
    </w:p>
    <w:p w14:paraId="6F84AB72" w14:textId="77777777" w:rsidR="006E2336" w:rsidRPr="0098324B" w:rsidRDefault="006E2336" w:rsidP="006E2336">
      <w:pPr>
        <w:pStyle w:val="ListParagraph"/>
        <w:numPr>
          <w:ilvl w:val="2"/>
          <w:numId w:val="32"/>
        </w:numPr>
        <w:spacing w:before="0" w:after="0"/>
      </w:pPr>
      <w:r w:rsidRPr="0098324B">
        <w:t>ILI Date of 2017-03-20</w:t>
      </w:r>
    </w:p>
    <w:p w14:paraId="4FB221E2" w14:textId="77777777" w:rsidR="006E2336" w:rsidRPr="0098324B" w:rsidRDefault="006E2336" w:rsidP="006E2336">
      <w:pPr>
        <w:pStyle w:val="ListParagraph"/>
        <w:numPr>
          <w:ilvl w:val="2"/>
          <w:numId w:val="32"/>
        </w:numPr>
        <w:spacing w:before="0" w:after="0"/>
      </w:pPr>
      <w:r w:rsidRPr="0098324B">
        <w:t>ILI tool of MFL/Geometry</w:t>
      </w:r>
    </w:p>
    <w:p w14:paraId="7FCAC379" w14:textId="77777777" w:rsidR="006E2336" w:rsidRPr="0098324B" w:rsidRDefault="006E2336" w:rsidP="006E2336">
      <w:pPr>
        <w:pStyle w:val="ListParagraph"/>
        <w:numPr>
          <w:ilvl w:val="2"/>
          <w:numId w:val="32"/>
        </w:numPr>
        <w:spacing w:before="0" w:after="0"/>
      </w:pPr>
      <w:r w:rsidRPr="0098324B">
        <w:t xml:space="preserve">Anomalies identified </w:t>
      </w:r>
      <w:r>
        <w:t>18</w:t>
      </w:r>
      <w:r w:rsidRPr="0098324B">
        <w:t>.0</w:t>
      </w:r>
    </w:p>
    <w:p w14:paraId="20B9FA23" w14:textId="77777777" w:rsidR="006E2336" w:rsidRPr="0098324B" w:rsidRDefault="006E2336" w:rsidP="006E2336">
      <w:pPr>
        <w:pStyle w:val="ListParagraph"/>
        <w:numPr>
          <w:ilvl w:val="2"/>
          <w:numId w:val="32"/>
        </w:numPr>
        <w:spacing w:before="0" w:after="0"/>
      </w:pPr>
      <w:r w:rsidRPr="0098324B">
        <w:t xml:space="preserve">Depth fraction between </w:t>
      </w:r>
      <w:r>
        <w:t>0.15</w:t>
      </w:r>
      <w:r w:rsidRPr="0098324B">
        <w:t xml:space="preserve"> and </w:t>
      </w:r>
      <w:r>
        <w:t>0.38</w:t>
      </w:r>
    </w:p>
    <w:p w14:paraId="19BDC9E3" w14:textId="77777777" w:rsidR="006E2336" w:rsidRPr="0098324B" w:rsidRDefault="006E2336" w:rsidP="006E2336">
      <w:pPr>
        <w:pStyle w:val="ListParagraph"/>
        <w:numPr>
          <w:ilvl w:val="2"/>
          <w:numId w:val="32"/>
        </w:numPr>
        <w:spacing w:before="0" w:after="0"/>
      </w:pPr>
      <w:r w:rsidRPr="0098324B">
        <w:t xml:space="preserve">Length between </w:t>
      </w:r>
      <w:r>
        <w:t>4.0</w:t>
      </w:r>
      <w:r w:rsidRPr="0098324B">
        <w:t xml:space="preserve"> mm and </w:t>
      </w:r>
      <w:r>
        <w:t>36.0 mm</w:t>
      </w:r>
    </w:p>
    <w:p w14:paraId="20F6D3A5" w14:textId="77777777" w:rsidR="006E2336" w:rsidRPr="0098324B" w:rsidRDefault="006E2336" w:rsidP="006E2336">
      <w:pPr>
        <w:pStyle w:val="ListParagraph"/>
        <w:numPr>
          <w:ilvl w:val="1"/>
          <w:numId w:val="32"/>
        </w:numPr>
        <w:spacing w:before="0" w:after="0"/>
      </w:pPr>
      <w:r w:rsidRPr="0098324B">
        <w:t>Consequence of failure distributed between minimum of $4.81 and maximum of $4.81MM</w:t>
      </w:r>
    </w:p>
    <w:p w14:paraId="3822340A" w14:textId="77777777" w:rsidR="006E2336" w:rsidRPr="0098324B" w:rsidRDefault="006E2336" w:rsidP="006E2336">
      <w:pPr>
        <w:pStyle w:val="ListParagraph"/>
        <w:numPr>
          <w:ilvl w:val="1"/>
          <w:numId w:val="32"/>
        </w:numPr>
        <w:spacing w:before="0" w:after="0"/>
      </w:pPr>
      <w:r w:rsidRPr="0098324B">
        <w:t>Total length driven by Safety: 29.98 meters.</w:t>
      </w:r>
    </w:p>
    <w:p w14:paraId="133327F8" w14:textId="77777777" w:rsidR="006E2336" w:rsidRPr="0098324B" w:rsidRDefault="006E2336" w:rsidP="006E2336">
      <w:pPr>
        <w:pStyle w:val="ListParagraph"/>
        <w:numPr>
          <w:ilvl w:val="1"/>
          <w:numId w:val="32"/>
        </w:numPr>
        <w:spacing w:before="0" w:after="0"/>
      </w:pPr>
      <w:r w:rsidRPr="0098324B">
        <w:t>Safety Cost distributed between minimum of $4.27 and maximum of $4.27MM:</w:t>
      </w:r>
    </w:p>
    <w:p w14:paraId="2C9121BF" w14:textId="77777777" w:rsidR="006E2336" w:rsidRPr="0098324B" w:rsidRDefault="006E2336" w:rsidP="006E2336">
      <w:pPr>
        <w:pStyle w:val="ListParagraph"/>
        <w:numPr>
          <w:ilvl w:val="2"/>
          <w:numId w:val="32"/>
        </w:numPr>
        <w:spacing w:before="0" w:after="0"/>
      </w:pPr>
      <w:r w:rsidRPr="0098324B">
        <w:t>Leak cost between minimum of $0.00 and maximum of $0.00MM</w:t>
      </w:r>
    </w:p>
    <w:p w14:paraId="56C86F42" w14:textId="77777777" w:rsidR="006E2336" w:rsidRPr="0098324B" w:rsidRDefault="006E2336" w:rsidP="006E2336">
      <w:pPr>
        <w:pStyle w:val="ListParagraph"/>
        <w:numPr>
          <w:ilvl w:val="2"/>
          <w:numId w:val="32"/>
        </w:numPr>
        <w:spacing w:before="0" w:after="0"/>
      </w:pPr>
      <w:r w:rsidRPr="0098324B">
        <w:t>Leak scenario yielded 13.0 intersections with structures, with minimum of nan and maximum of nan of population impacted.</w:t>
      </w:r>
    </w:p>
    <w:p w14:paraId="62610CC5" w14:textId="77777777" w:rsidR="006E2336" w:rsidRPr="0098324B" w:rsidRDefault="006E2336" w:rsidP="006E2336">
      <w:pPr>
        <w:pStyle w:val="ListParagraph"/>
        <w:numPr>
          <w:ilvl w:val="2"/>
          <w:numId w:val="32"/>
        </w:numPr>
        <w:spacing w:before="0" w:after="0"/>
      </w:pPr>
      <w:r w:rsidRPr="0098324B">
        <w:t>Leak hazard radius distributed between minimum of 19.59 and maximum of 19.59 meters.</w:t>
      </w:r>
    </w:p>
    <w:p w14:paraId="4033BA95" w14:textId="77777777" w:rsidR="006E2336" w:rsidRPr="0098324B" w:rsidRDefault="006E2336" w:rsidP="006E2336">
      <w:pPr>
        <w:pStyle w:val="ListParagraph"/>
        <w:numPr>
          <w:ilvl w:val="2"/>
          <w:numId w:val="32"/>
        </w:numPr>
        <w:spacing w:before="0" w:after="0"/>
      </w:pPr>
      <w:r w:rsidRPr="0098324B">
        <w:t>Rupture cost between minimum of $21.89 and maximum of $21.89MM</w:t>
      </w:r>
    </w:p>
    <w:p w14:paraId="1B89B7E1" w14:textId="77777777" w:rsidR="006E2336" w:rsidRPr="0098324B" w:rsidRDefault="006E2336" w:rsidP="006E2336">
      <w:pPr>
        <w:pStyle w:val="ListParagraph"/>
        <w:numPr>
          <w:ilvl w:val="2"/>
          <w:numId w:val="32"/>
        </w:numPr>
        <w:spacing w:before="0" w:after="0"/>
      </w:pPr>
      <w:r w:rsidRPr="0098324B">
        <w:lastRenderedPageBreak/>
        <w:t>Rupture scenario yielded 21.0 intersections with structures, with minimum of 2.28 and maximum of 2.28 of population impacted</w:t>
      </w:r>
    </w:p>
    <w:p w14:paraId="0D5FECBC" w14:textId="77777777" w:rsidR="006E2336" w:rsidRPr="0098324B" w:rsidRDefault="006E2336" w:rsidP="006E2336">
      <w:pPr>
        <w:pStyle w:val="ListParagraph"/>
        <w:numPr>
          <w:ilvl w:val="2"/>
          <w:numId w:val="32"/>
        </w:numPr>
        <w:spacing w:before="0" w:after="0"/>
      </w:pPr>
      <w:r w:rsidRPr="0098324B">
        <w:t>Rupture hazard radius distributed between minimum of 85.15 and maximum of 85.15 meters.</w:t>
      </w:r>
    </w:p>
    <w:p w14:paraId="3409B267" w14:textId="77777777" w:rsidR="006E2336" w:rsidRPr="0098324B" w:rsidRDefault="006E2336" w:rsidP="006E2336">
      <w:pPr>
        <w:pStyle w:val="ListParagraph"/>
        <w:numPr>
          <w:ilvl w:val="2"/>
          <w:numId w:val="32"/>
        </w:numPr>
        <w:spacing w:before="0" w:after="0"/>
      </w:pPr>
      <w:r w:rsidRPr="0098324B">
        <w:t>Puncture cost between minimum of $0.00 and maximum of $0.00MM</w:t>
      </w:r>
    </w:p>
    <w:p w14:paraId="730DE58B" w14:textId="77777777" w:rsidR="006E2336" w:rsidRPr="0098324B" w:rsidRDefault="006E2336" w:rsidP="006E2336">
      <w:pPr>
        <w:pStyle w:val="ListParagraph"/>
        <w:numPr>
          <w:ilvl w:val="2"/>
          <w:numId w:val="32"/>
        </w:numPr>
        <w:spacing w:before="0" w:after="0"/>
      </w:pPr>
      <w:r w:rsidRPr="0098324B">
        <w:t>Puncture scenario yielded 19.0 intersections with structures, with minimum of 0.0 and maximum of 0.0 of population impacted</w:t>
      </w:r>
    </w:p>
    <w:p w14:paraId="772BF450" w14:textId="77777777" w:rsidR="006E2336" w:rsidRPr="0098324B" w:rsidRDefault="006E2336" w:rsidP="006E2336">
      <w:pPr>
        <w:pStyle w:val="ListParagraph"/>
        <w:numPr>
          <w:ilvl w:val="2"/>
          <w:numId w:val="32"/>
        </w:numPr>
        <w:spacing w:before="0" w:after="0"/>
      </w:pPr>
      <w:r w:rsidRPr="0098324B">
        <w:t>Puncture hazard radius distributed between minimum of 53.75 and maximum of 53.75 meters.</w:t>
      </w:r>
    </w:p>
    <w:p w14:paraId="6C4893C6" w14:textId="77777777" w:rsidR="006E2336" w:rsidRPr="0098324B" w:rsidRDefault="006E2336" w:rsidP="006E2336">
      <w:pPr>
        <w:pStyle w:val="ListParagraph"/>
        <w:numPr>
          <w:ilvl w:val="2"/>
          <w:numId w:val="32"/>
        </w:numPr>
        <w:spacing w:before="0" w:after="0"/>
      </w:pPr>
      <w:r w:rsidRPr="0098324B">
        <w:t>Product type is Butane/Condensate.</w:t>
      </w:r>
    </w:p>
    <w:p w14:paraId="375A16BB" w14:textId="77777777" w:rsidR="006E2336" w:rsidRPr="0098324B" w:rsidRDefault="006E2336" w:rsidP="006E2336">
      <w:pPr>
        <w:pStyle w:val="ListParagraph"/>
        <w:numPr>
          <w:ilvl w:val="2"/>
          <w:numId w:val="32"/>
        </w:numPr>
        <w:spacing w:before="0" w:after="0"/>
      </w:pPr>
      <w:r w:rsidRPr="0098324B">
        <w:t>Class area location is/are 1.0.</w:t>
      </w:r>
    </w:p>
    <w:p w14:paraId="1626CAE5" w14:textId="77777777" w:rsidR="006E2336" w:rsidRPr="0098324B" w:rsidRDefault="006E2336" w:rsidP="006E2336">
      <w:pPr>
        <w:pStyle w:val="ListParagraph"/>
        <w:numPr>
          <w:ilvl w:val="0"/>
          <w:numId w:val="32"/>
        </w:numPr>
        <w:spacing w:before="0" w:after="0"/>
      </w:pPr>
      <w:r w:rsidRPr="0098324B">
        <w:t>"ELLERSLIE TO STRATHCONA NPS 12</w:t>
      </w:r>
    </w:p>
    <w:p w14:paraId="69426730" w14:textId="77777777" w:rsidR="006E2336" w:rsidRPr="0098324B" w:rsidRDefault="006E2336" w:rsidP="006E2336">
      <w:pPr>
        <w:pStyle w:val="ListParagraph"/>
        <w:numPr>
          <w:ilvl w:val="1"/>
          <w:numId w:val="32"/>
        </w:numPr>
        <w:spacing w:before="0" w:after="0"/>
      </w:pPr>
      <w:r w:rsidRPr="0098324B">
        <w:t>Total Cumulative Length (m):</w:t>
      </w:r>
      <w:r w:rsidRPr="0098324B">
        <w:tab/>
        <w:t>29.98</w:t>
      </w:r>
    </w:p>
    <w:p w14:paraId="337D9EE4" w14:textId="77777777" w:rsidR="006E2336" w:rsidRPr="0098324B" w:rsidRDefault="006E2336" w:rsidP="006E2336">
      <w:pPr>
        <w:pStyle w:val="ListParagraph"/>
        <w:numPr>
          <w:ilvl w:val="1"/>
          <w:numId w:val="32"/>
        </w:numPr>
        <w:spacing w:before="0" w:after="0"/>
      </w:pPr>
      <w:r w:rsidRPr="0098324B">
        <w:t>Likelihood of failure distributed between minimum of 2.411e-01 and maximum of 2.411e-01.</w:t>
      </w:r>
    </w:p>
    <w:p w14:paraId="75454D5E" w14:textId="77777777" w:rsidR="006E2336" w:rsidRPr="0098324B" w:rsidRDefault="006E2336" w:rsidP="006E2336">
      <w:pPr>
        <w:pStyle w:val="ListParagraph"/>
        <w:numPr>
          <w:ilvl w:val="2"/>
          <w:numId w:val="32"/>
        </w:numPr>
        <w:spacing w:before="0" w:after="0"/>
      </w:pPr>
      <w:r w:rsidRPr="0098324B">
        <w:t>ILI Date of 2016-05-25</w:t>
      </w:r>
    </w:p>
    <w:p w14:paraId="7EB6065B" w14:textId="77777777" w:rsidR="006E2336" w:rsidRPr="0098324B" w:rsidRDefault="006E2336" w:rsidP="006E2336">
      <w:pPr>
        <w:pStyle w:val="ListParagraph"/>
        <w:numPr>
          <w:ilvl w:val="2"/>
          <w:numId w:val="32"/>
        </w:numPr>
        <w:spacing w:before="0" w:after="0"/>
      </w:pPr>
      <w:r w:rsidRPr="0098324B">
        <w:t>ILI tool of AFD</w:t>
      </w:r>
    </w:p>
    <w:p w14:paraId="281ED0F7" w14:textId="77777777" w:rsidR="006E2336" w:rsidRPr="0098324B" w:rsidRDefault="006E2336" w:rsidP="006E2336">
      <w:pPr>
        <w:pStyle w:val="ListParagraph"/>
        <w:numPr>
          <w:ilvl w:val="2"/>
          <w:numId w:val="32"/>
        </w:numPr>
        <w:spacing w:before="0" w:after="0"/>
      </w:pPr>
      <w:r w:rsidRPr="0098324B">
        <w:t>Anomalies identified 5.0</w:t>
      </w:r>
    </w:p>
    <w:p w14:paraId="4143499B" w14:textId="77777777" w:rsidR="006E2336" w:rsidRPr="0098324B" w:rsidRDefault="006E2336" w:rsidP="006E2336">
      <w:pPr>
        <w:pStyle w:val="ListParagraph"/>
        <w:numPr>
          <w:ilvl w:val="2"/>
          <w:numId w:val="32"/>
        </w:numPr>
        <w:spacing w:before="0" w:after="0"/>
      </w:pPr>
      <w:r w:rsidRPr="0098324B">
        <w:t>Depth fraction between 0.14 and 0.31</w:t>
      </w:r>
    </w:p>
    <w:p w14:paraId="4D6B89C9" w14:textId="77777777" w:rsidR="006E2336" w:rsidRPr="0098324B" w:rsidRDefault="006E2336" w:rsidP="006E2336">
      <w:pPr>
        <w:pStyle w:val="ListParagraph"/>
        <w:numPr>
          <w:ilvl w:val="2"/>
          <w:numId w:val="32"/>
        </w:numPr>
        <w:spacing w:before="0" w:after="0"/>
      </w:pPr>
      <w:r w:rsidRPr="0098324B">
        <w:t>Length between 21.0 mm and 147.0</w:t>
      </w:r>
    </w:p>
    <w:p w14:paraId="3191D2FD" w14:textId="77777777" w:rsidR="006E2336" w:rsidRPr="0098324B" w:rsidRDefault="006E2336" w:rsidP="006E2336">
      <w:pPr>
        <w:pStyle w:val="ListParagraph"/>
        <w:numPr>
          <w:ilvl w:val="1"/>
          <w:numId w:val="32"/>
        </w:numPr>
        <w:spacing w:before="0" w:after="0"/>
      </w:pPr>
      <w:r w:rsidRPr="0098324B">
        <w:t>Consequence of failure distributed between minimum of $2.52 and maximum of $2.52MM</w:t>
      </w:r>
    </w:p>
    <w:p w14:paraId="42580E20" w14:textId="77777777" w:rsidR="006E2336" w:rsidRPr="0098324B" w:rsidRDefault="006E2336" w:rsidP="006E2336">
      <w:pPr>
        <w:pStyle w:val="ListParagraph"/>
        <w:numPr>
          <w:ilvl w:val="1"/>
          <w:numId w:val="32"/>
        </w:numPr>
        <w:spacing w:before="0" w:after="0"/>
      </w:pPr>
      <w:r w:rsidRPr="0098324B">
        <w:t>Total length driven by Environmental: 29.98 meters.</w:t>
      </w:r>
    </w:p>
    <w:p w14:paraId="4722AFC6" w14:textId="77777777" w:rsidR="006E2336" w:rsidRPr="0098324B" w:rsidRDefault="006E2336" w:rsidP="006E2336">
      <w:pPr>
        <w:pStyle w:val="ListParagraph"/>
        <w:numPr>
          <w:ilvl w:val="1"/>
          <w:numId w:val="32"/>
        </w:numPr>
        <w:spacing w:before="0" w:after="0"/>
      </w:pPr>
      <w:r w:rsidRPr="0098324B">
        <w:t>Environmental Cost distributed between minimum of $1.51 and maximum of $1.51MM:</w:t>
      </w:r>
    </w:p>
    <w:p w14:paraId="18BE2A14" w14:textId="77777777" w:rsidR="006E2336" w:rsidRPr="0098324B" w:rsidRDefault="006E2336" w:rsidP="006E2336">
      <w:pPr>
        <w:pStyle w:val="ListParagraph"/>
        <w:numPr>
          <w:ilvl w:val="2"/>
          <w:numId w:val="32"/>
        </w:numPr>
        <w:spacing w:before="0" w:after="0"/>
      </w:pPr>
      <w:r w:rsidRPr="0098324B">
        <w:t>Leak cost between minimum of $0.12 and maximum of $0.12MM</w:t>
      </w:r>
    </w:p>
    <w:p w14:paraId="5261115D" w14:textId="77777777" w:rsidR="006E2336" w:rsidRPr="0098324B" w:rsidRDefault="006E2336" w:rsidP="006E2336">
      <w:pPr>
        <w:pStyle w:val="ListParagraph"/>
        <w:numPr>
          <w:ilvl w:val="2"/>
          <w:numId w:val="32"/>
        </w:numPr>
        <w:spacing w:before="0" w:after="0"/>
      </w:pPr>
      <w:r w:rsidRPr="0098324B">
        <w:t>Leak spill volume between a minimum of 1768.16 and maximum of 1768.95 gallons</w:t>
      </w:r>
    </w:p>
    <w:p w14:paraId="70E3FD4A" w14:textId="77777777" w:rsidR="006E2336" w:rsidRPr="0098324B" w:rsidRDefault="006E2336" w:rsidP="006E2336">
      <w:pPr>
        <w:pStyle w:val="ListParagraph"/>
        <w:numPr>
          <w:ilvl w:val="2"/>
          <w:numId w:val="32"/>
        </w:numPr>
        <w:spacing w:before="0" w:after="0"/>
      </w:pPr>
      <w:r w:rsidRPr="0098324B">
        <w:t>Rupture cost between minimum of $3.23 and maximum of $3.23MM</w:t>
      </w:r>
    </w:p>
    <w:p w14:paraId="7578FE49" w14:textId="77777777" w:rsidR="006E2336" w:rsidRPr="0098324B" w:rsidRDefault="006E2336" w:rsidP="006E2336">
      <w:pPr>
        <w:pStyle w:val="ListParagraph"/>
        <w:numPr>
          <w:ilvl w:val="2"/>
          <w:numId w:val="32"/>
        </w:numPr>
        <w:spacing w:before="0" w:after="0"/>
      </w:pPr>
      <w:r w:rsidRPr="0098324B">
        <w:t>Rupture spill volume is between a minimum of 47421.74 and maximum of 47421.74 gallons</w:t>
      </w:r>
    </w:p>
    <w:p w14:paraId="3DC020D8" w14:textId="77777777" w:rsidR="006E2336" w:rsidRPr="0098324B" w:rsidRDefault="006E2336" w:rsidP="006E2336">
      <w:pPr>
        <w:pStyle w:val="ListParagraph"/>
        <w:numPr>
          <w:ilvl w:val="2"/>
          <w:numId w:val="32"/>
        </w:numPr>
        <w:spacing w:before="0" w:after="0"/>
      </w:pPr>
      <w:r w:rsidRPr="0098324B">
        <w:t>Puncture cost between minimum of $3.96 and maximum of $3.96MM</w:t>
      </w:r>
    </w:p>
    <w:p w14:paraId="0EB8CEB8" w14:textId="77777777" w:rsidR="006E2336" w:rsidRPr="0098324B" w:rsidRDefault="006E2336" w:rsidP="006E2336">
      <w:pPr>
        <w:pStyle w:val="ListParagraph"/>
        <w:numPr>
          <w:ilvl w:val="2"/>
          <w:numId w:val="32"/>
        </w:numPr>
        <w:spacing w:before="0" w:after="0"/>
      </w:pPr>
      <w:r w:rsidRPr="0098324B">
        <w:t>Puncture spill volume is between a minimum of 58097.86 and maximum of 58123.6 gallons</w:t>
      </w:r>
    </w:p>
    <w:p w14:paraId="62DF30EC" w14:textId="77777777" w:rsidR="006E2336" w:rsidRPr="0098324B" w:rsidRDefault="006E2336" w:rsidP="006E2336">
      <w:pPr>
        <w:pStyle w:val="ListParagraph"/>
        <w:numPr>
          <w:ilvl w:val="2"/>
          <w:numId w:val="32"/>
        </w:numPr>
        <w:spacing w:before="0" w:after="0"/>
      </w:pPr>
      <w:r w:rsidRPr="0098324B">
        <w:t xml:space="preserve">Land use distributed as </w:t>
      </w:r>
    </w:p>
    <w:p w14:paraId="2764C3E6" w14:textId="77777777" w:rsidR="006E2336" w:rsidRPr="0098324B" w:rsidRDefault="006E2336" w:rsidP="006E2336">
      <w:pPr>
        <w:pStyle w:val="ListParagraph"/>
        <w:numPr>
          <w:ilvl w:val="3"/>
          <w:numId w:val="32"/>
        </w:numPr>
        <w:spacing w:before="0" w:after="0"/>
      </w:pPr>
      <w:r w:rsidRPr="0098324B">
        <w:t>Commercial/Industrial: 29.98</w:t>
      </w:r>
    </w:p>
    <w:p w14:paraId="5FBC1330" w14:textId="77777777" w:rsidR="006E2336" w:rsidRPr="0098324B" w:rsidRDefault="006E2336" w:rsidP="006E2336">
      <w:pPr>
        <w:pStyle w:val="ListParagraph"/>
        <w:numPr>
          <w:ilvl w:val="0"/>
          <w:numId w:val="32"/>
        </w:numPr>
        <w:spacing w:before="0" w:after="0"/>
      </w:pPr>
      <w:r w:rsidRPr="0098324B">
        <w:t xml:space="preserve">"NPS4 </w:t>
      </w:r>
      <w:proofErr w:type="spellStart"/>
      <w:r w:rsidRPr="0098324B">
        <w:t>Eckville</w:t>
      </w:r>
      <w:proofErr w:type="spellEnd"/>
      <w:r w:rsidRPr="0098324B">
        <w:t xml:space="preserve"> Lateral From 06-18-039-03W5 to 04-33-039-03W5</w:t>
      </w:r>
    </w:p>
    <w:p w14:paraId="4D3900F6" w14:textId="77777777" w:rsidR="006E2336" w:rsidRPr="0098324B" w:rsidRDefault="006E2336" w:rsidP="006E2336">
      <w:pPr>
        <w:pStyle w:val="ListParagraph"/>
        <w:numPr>
          <w:ilvl w:val="1"/>
          <w:numId w:val="32"/>
        </w:numPr>
        <w:spacing w:before="0" w:after="0"/>
      </w:pPr>
      <w:r w:rsidRPr="0098324B">
        <w:t>Total Cumulative Length (m):</w:t>
      </w:r>
      <w:r w:rsidRPr="0098324B">
        <w:tab/>
        <w:t>29.96</w:t>
      </w:r>
    </w:p>
    <w:p w14:paraId="1EE6C61F" w14:textId="77777777" w:rsidR="006E2336" w:rsidRPr="0098324B" w:rsidRDefault="006E2336" w:rsidP="006E2336">
      <w:pPr>
        <w:pStyle w:val="ListParagraph"/>
        <w:numPr>
          <w:ilvl w:val="1"/>
          <w:numId w:val="32"/>
        </w:numPr>
        <w:spacing w:before="0" w:after="0"/>
      </w:pPr>
      <w:r w:rsidRPr="0098324B">
        <w:t>Likelihood of failure distributed between minimum of 4.386e-01 and maximum of 4.386e-01.</w:t>
      </w:r>
    </w:p>
    <w:p w14:paraId="164B4431" w14:textId="77777777" w:rsidR="006E2336" w:rsidRPr="0098324B" w:rsidRDefault="006E2336" w:rsidP="006E2336">
      <w:pPr>
        <w:pStyle w:val="ListParagraph"/>
        <w:numPr>
          <w:ilvl w:val="2"/>
          <w:numId w:val="32"/>
        </w:numPr>
        <w:spacing w:before="0" w:after="0"/>
      </w:pPr>
      <w:r w:rsidRPr="0098324B">
        <w:t>ILI Date of 2016-01-28</w:t>
      </w:r>
    </w:p>
    <w:p w14:paraId="6083D6BA" w14:textId="77777777" w:rsidR="006E2336" w:rsidRPr="0098324B" w:rsidRDefault="006E2336" w:rsidP="006E2336">
      <w:pPr>
        <w:pStyle w:val="ListParagraph"/>
        <w:numPr>
          <w:ilvl w:val="2"/>
          <w:numId w:val="32"/>
        </w:numPr>
        <w:spacing w:before="0" w:after="0"/>
      </w:pPr>
      <w:r w:rsidRPr="0098324B">
        <w:t>ILI tool of MFL/Geometry</w:t>
      </w:r>
    </w:p>
    <w:p w14:paraId="3CD18FFD" w14:textId="77777777" w:rsidR="006E2336" w:rsidRPr="0098324B" w:rsidRDefault="006E2336" w:rsidP="006E2336">
      <w:pPr>
        <w:pStyle w:val="ListParagraph"/>
        <w:numPr>
          <w:ilvl w:val="2"/>
          <w:numId w:val="32"/>
        </w:numPr>
        <w:spacing w:before="0" w:after="0"/>
      </w:pPr>
      <w:r w:rsidRPr="0098324B">
        <w:t>Anomalies identified 41.0</w:t>
      </w:r>
    </w:p>
    <w:p w14:paraId="4E8D9E66" w14:textId="77777777" w:rsidR="006E2336" w:rsidRPr="0098324B" w:rsidRDefault="006E2336" w:rsidP="006E2336">
      <w:pPr>
        <w:pStyle w:val="ListParagraph"/>
        <w:numPr>
          <w:ilvl w:val="2"/>
          <w:numId w:val="32"/>
        </w:numPr>
        <w:spacing w:before="0" w:after="0"/>
      </w:pPr>
      <w:r w:rsidRPr="0098324B">
        <w:t>Depth fraction between 0.11 and 0.48</w:t>
      </w:r>
    </w:p>
    <w:p w14:paraId="2A027F74" w14:textId="77777777" w:rsidR="006E2336" w:rsidRPr="0098324B" w:rsidRDefault="006E2336" w:rsidP="006E2336">
      <w:pPr>
        <w:pStyle w:val="ListParagraph"/>
        <w:numPr>
          <w:ilvl w:val="2"/>
          <w:numId w:val="32"/>
        </w:numPr>
        <w:spacing w:before="0" w:after="0"/>
      </w:pPr>
      <w:r w:rsidRPr="0098324B">
        <w:t>Length between 4.0 mm and 94.0</w:t>
      </w:r>
    </w:p>
    <w:p w14:paraId="3CE05B29" w14:textId="77777777" w:rsidR="006E2336" w:rsidRPr="0098324B" w:rsidRDefault="006E2336" w:rsidP="006E2336">
      <w:pPr>
        <w:pStyle w:val="ListParagraph"/>
        <w:numPr>
          <w:ilvl w:val="1"/>
          <w:numId w:val="32"/>
        </w:numPr>
        <w:spacing w:before="0" w:after="0"/>
      </w:pPr>
      <w:r w:rsidRPr="0098324B">
        <w:t>Consequence of failure distributed between minimum of $10.35 and maximum of $10.36MM</w:t>
      </w:r>
    </w:p>
    <w:p w14:paraId="0615FB74" w14:textId="77777777" w:rsidR="006E2336" w:rsidRPr="0098324B" w:rsidRDefault="006E2336" w:rsidP="006E2336">
      <w:pPr>
        <w:pStyle w:val="ListParagraph"/>
        <w:numPr>
          <w:ilvl w:val="1"/>
          <w:numId w:val="32"/>
        </w:numPr>
        <w:spacing w:before="0" w:after="0"/>
      </w:pPr>
      <w:r w:rsidRPr="0098324B">
        <w:t>Total length driven by Environmental: 29.96 meters.</w:t>
      </w:r>
    </w:p>
    <w:p w14:paraId="145C5687" w14:textId="77777777" w:rsidR="006E2336" w:rsidRPr="0098324B" w:rsidRDefault="006E2336" w:rsidP="006E2336">
      <w:pPr>
        <w:pStyle w:val="ListParagraph"/>
        <w:numPr>
          <w:ilvl w:val="1"/>
          <w:numId w:val="32"/>
        </w:numPr>
        <w:spacing w:before="0" w:after="0"/>
      </w:pPr>
      <w:r w:rsidRPr="0098324B">
        <w:t>Environmental Cost distributed between minimum of $10.03 and maximum of $10.04MM:</w:t>
      </w:r>
    </w:p>
    <w:p w14:paraId="3570342A" w14:textId="77777777" w:rsidR="006E2336" w:rsidRPr="0098324B" w:rsidRDefault="006E2336" w:rsidP="006E2336">
      <w:pPr>
        <w:pStyle w:val="ListParagraph"/>
        <w:numPr>
          <w:ilvl w:val="2"/>
          <w:numId w:val="32"/>
        </w:numPr>
        <w:spacing w:before="0" w:after="0"/>
      </w:pPr>
      <w:r w:rsidRPr="0098324B">
        <w:t>Leak cost between minimum of $0.18 and maximum of $0.18MM</w:t>
      </w:r>
    </w:p>
    <w:p w14:paraId="2C8DEECC" w14:textId="77777777" w:rsidR="006E2336" w:rsidRPr="0098324B" w:rsidRDefault="006E2336" w:rsidP="006E2336">
      <w:pPr>
        <w:pStyle w:val="ListParagraph"/>
        <w:numPr>
          <w:ilvl w:val="2"/>
          <w:numId w:val="32"/>
        </w:numPr>
        <w:spacing w:before="0" w:after="0"/>
      </w:pPr>
      <w:r w:rsidRPr="0098324B">
        <w:t>Leak spill volume between a minimum of 1706.75 and maximum of 1708.59 gallons</w:t>
      </w:r>
    </w:p>
    <w:p w14:paraId="5C0EE325" w14:textId="77777777" w:rsidR="006E2336" w:rsidRPr="0098324B" w:rsidRDefault="006E2336" w:rsidP="006E2336">
      <w:pPr>
        <w:pStyle w:val="ListParagraph"/>
        <w:numPr>
          <w:ilvl w:val="2"/>
          <w:numId w:val="32"/>
        </w:numPr>
        <w:spacing w:before="0" w:after="0"/>
      </w:pPr>
      <w:r w:rsidRPr="0098324B">
        <w:t>Rupture cost between minimum of $23.63 and maximum of $23.66MM</w:t>
      </w:r>
    </w:p>
    <w:p w14:paraId="422CF6E1" w14:textId="77777777" w:rsidR="006E2336" w:rsidRPr="0098324B" w:rsidRDefault="006E2336" w:rsidP="006E2336">
      <w:pPr>
        <w:pStyle w:val="ListParagraph"/>
        <w:numPr>
          <w:ilvl w:val="2"/>
          <w:numId w:val="32"/>
        </w:numPr>
        <w:spacing w:before="0" w:after="0"/>
      </w:pPr>
      <w:r w:rsidRPr="0098324B">
        <w:lastRenderedPageBreak/>
        <w:t>Rupture spill volume is between a minimum of 222977.56 and maximum of 223218.44 gallons</w:t>
      </w:r>
    </w:p>
    <w:p w14:paraId="5207F9EB" w14:textId="77777777" w:rsidR="006E2336" w:rsidRPr="0098324B" w:rsidRDefault="006E2336" w:rsidP="006E2336">
      <w:pPr>
        <w:pStyle w:val="ListParagraph"/>
        <w:numPr>
          <w:ilvl w:val="2"/>
          <w:numId w:val="32"/>
        </w:numPr>
        <w:spacing w:before="0" w:after="0"/>
      </w:pPr>
      <w:r w:rsidRPr="0098324B">
        <w:t>Puncture cost between minimum of $5.94 and maximum of $5.95MM</w:t>
      </w:r>
    </w:p>
    <w:p w14:paraId="170B8098" w14:textId="77777777" w:rsidR="006E2336" w:rsidRPr="0098324B" w:rsidRDefault="006E2336" w:rsidP="006E2336">
      <w:pPr>
        <w:pStyle w:val="ListParagraph"/>
        <w:numPr>
          <w:ilvl w:val="2"/>
          <w:numId w:val="32"/>
        </w:numPr>
        <w:spacing w:before="0" w:after="0"/>
      </w:pPr>
      <w:r w:rsidRPr="0098324B">
        <w:t>Puncture spill volume is between a minimum of 56079.77 and maximum of 56140.35 gallons</w:t>
      </w:r>
    </w:p>
    <w:p w14:paraId="2F5100FD" w14:textId="77777777" w:rsidR="006E2336" w:rsidRPr="0098324B" w:rsidRDefault="006E2336" w:rsidP="006E2336">
      <w:pPr>
        <w:pStyle w:val="ListParagraph"/>
        <w:numPr>
          <w:ilvl w:val="2"/>
          <w:numId w:val="32"/>
        </w:numPr>
        <w:spacing w:before="0" w:after="0"/>
      </w:pPr>
      <w:r w:rsidRPr="0098324B">
        <w:t xml:space="preserve">Land use distributed as </w:t>
      </w:r>
    </w:p>
    <w:p w14:paraId="519FC579" w14:textId="77777777" w:rsidR="006E2336" w:rsidRPr="0098324B" w:rsidRDefault="006E2336" w:rsidP="006E2336">
      <w:pPr>
        <w:pStyle w:val="ListParagraph"/>
        <w:numPr>
          <w:ilvl w:val="3"/>
          <w:numId w:val="32"/>
        </w:numPr>
        <w:spacing w:before="0" w:after="0"/>
      </w:pPr>
      <w:r w:rsidRPr="0098324B">
        <w:t>Agricultural: 29.96</w:t>
      </w:r>
    </w:p>
    <w:p w14:paraId="79678B72" w14:textId="77777777" w:rsidR="006E2336" w:rsidRPr="0098324B" w:rsidRDefault="006E2336" w:rsidP="006E2336">
      <w:pPr>
        <w:pStyle w:val="ListParagraph"/>
        <w:numPr>
          <w:ilvl w:val="0"/>
          <w:numId w:val="32"/>
        </w:numPr>
        <w:spacing w:before="0" w:after="0"/>
      </w:pPr>
      <w:r w:rsidRPr="0098324B">
        <w:t>"HARMATTAN TO SUNDRE NPS 6  FROM 4-35-31-4W5 TO 14-3-32-4W5</w:t>
      </w:r>
    </w:p>
    <w:p w14:paraId="145D821D" w14:textId="77777777" w:rsidR="006E2336" w:rsidRPr="0098324B" w:rsidRDefault="006E2336" w:rsidP="006E2336">
      <w:pPr>
        <w:pStyle w:val="ListParagraph"/>
        <w:numPr>
          <w:ilvl w:val="1"/>
          <w:numId w:val="32"/>
        </w:numPr>
        <w:spacing w:before="0" w:after="0"/>
      </w:pPr>
      <w:r w:rsidRPr="0098324B">
        <w:t>Total Cumulative Length (m):</w:t>
      </w:r>
      <w:r w:rsidRPr="0098324B">
        <w:tab/>
        <w:t>21.61</w:t>
      </w:r>
    </w:p>
    <w:p w14:paraId="62554303" w14:textId="77777777" w:rsidR="006E2336" w:rsidRPr="0098324B" w:rsidRDefault="006E2336" w:rsidP="006E2336">
      <w:pPr>
        <w:pStyle w:val="ListParagraph"/>
        <w:numPr>
          <w:ilvl w:val="1"/>
          <w:numId w:val="32"/>
        </w:numPr>
        <w:spacing w:before="0" w:after="0"/>
      </w:pPr>
      <w:r w:rsidRPr="0098324B">
        <w:t>Likelihood of failure distributed between minimum of 1.920e-02 and maximum of 1.920e-02.</w:t>
      </w:r>
    </w:p>
    <w:p w14:paraId="7BF8B7EE" w14:textId="77777777" w:rsidR="006E2336" w:rsidRPr="0098324B" w:rsidRDefault="006E2336" w:rsidP="006E2336">
      <w:pPr>
        <w:pStyle w:val="ListParagraph"/>
        <w:numPr>
          <w:ilvl w:val="2"/>
          <w:numId w:val="32"/>
        </w:numPr>
        <w:spacing w:before="0" w:after="0"/>
      </w:pPr>
      <w:r w:rsidRPr="0098324B">
        <w:t>ILI Date of 2019-03-21</w:t>
      </w:r>
    </w:p>
    <w:p w14:paraId="0FB5309B" w14:textId="77777777" w:rsidR="006E2336" w:rsidRPr="0098324B" w:rsidRDefault="006E2336" w:rsidP="006E2336">
      <w:pPr>
        <w:pStyle w:val="ListParagraph"/>
        <w:numPr>
          <w:ilvl w:val="2"/>
          <w:numId w:val="32"/>
        </w:numPr>
        <w:spacing w:before="0" w:after="0"/>
      </w:pPr>
      <w:r w:rsidRPr="0098324B">
        <w:t>ILI tool of AFD</w:t>
      </w:r>
    </w:p>
    <w:p w14:paraId="351669A0" w14:textId="77777777" w:rsidR="006E2336" w:rsidRPr="0098324B" w:rsidRDefault="006E2336" w:rsidP="006E2336">
      <w:pPr>
        <w:pStyle w:val="ListParagraph"/>
        <w:numPr>
          <w:ilvl w:val="2"/>
          <w:numId w:val="32"/>
        </w:numPr>
        <w:spacing w:before="0" w:after="0"/>
      </w:pPr>
      <w:r w:rsidRPr="0098324B">
        <w:t>Anomalies identified 31.0</w:t>
      </w:r>
    </w:p>
    <w:p w14:paraId="37DEE542" w14:textId="77777777" w:rsidR="006E2336" w:rsidRPr="0098324B" w:rsidRDefault="006E2336" w:rsidP="006E2336">
      <w:pPr>
        <w:pStyle w:val="ListParagraph"/>
        <w:numPr>
          <w:ilvl w:val="2"/>
          <w:numId w:val="32"/>
        </w:numPr>
        <w:spacing w:before="0" w:after="0"/>
      </w:pPr>
      <w:r w:rsidRPr="0098324B">
        <w:t>Depth fraction between 0.1 and 0.31</w:t>
      </w:r>
    </w:p>
    <w:p w14:paraId="7D0DEF69" w14:textId="77777777" w:rsidR="006E2336" w:rsidRPr="0098324B" w:rsidRDefault="006E2336" w:rsidP="006E2336">
      <w:pPr>
        <w:pStyle w:val="ListParagraph"/>
        <w:numPr>
          <w:ilvl w:val="2"/>
          <w:numId w:val="32"/>
        </w:numPr>
        <w:spacing w:before="0" w:after="0"/>
      </w:pPr>
      <w:r w:rsidRPr="0098324B">
        <w:t>Length between 14.0 mm and 188.0</w:t>
      </w:r>
    </w:p>
    <w:p w14:paraId="1AA69891" w14:textId="77777777" w:rsidR="006E2336" w:rsidRPr="0098324B" w:rsidRDefault="006E2336" w:rsidP="006E2336">
      <w:pPr>
        <w:pStyle w:val="ListParagraph"/>
        <w:numPr>
          <w:ilvl w:val="1"/>
          <w:numId w:val="32"/>
        </w:numPr>
        <w:spacing w:before="0" w:after="0"/>
      </w:pPr>
      <w:r w:rsidRPr="0098324B">
        <w:t>Consequence of failure distributed between minimum of $21.14 and maximum of $21.18MM</w:t>
      </w:r>
    </w:p>
    <w:p w14:paraId="0437AB40" w14:textId="77777777" w:rsidR="006E2336" w:rsidRPr="0098324B" w:rsidRDefault="006E2336" w:rsidP="006E2336">
      <w:pPr>
        <w:pStyle w:val="ListParagraph"/>
        <w:numPr>
          <w:ilvl w:val="1"/>
          <w:numId w:val="32"/>
        </w:numPr>
        <w:spacing w:before="0" w:after="0"/>
      </w:pPr>
      <w:r w:rsidRPr="0098324B">
        <w:t>Total length driven by Environmental: 21.61 meters.</w:t>
      </w:r>
    </w:p>
    <w:p w14:paraId="66B16F0B" w14:textId="77777777" w:rsidR="006E2336" w:rsidRPr="0098324B" w:rsidRDefault="006E2336" w:rsidP="006E2336">
      <w:pPr>
        <w:pStyle w:val="ListParagraph"/>
        <w:numPr>
          <w:ilvl w:val="1"/>
          <w:numId w:val="32"/>
        </w:numPr>
        <w:spacing w:before="0" w:after="0"/>
      </w:pPr>
      <w:r w:rsidRPr="0098324B">
        <w:t>Environmental Cost distributed between minimum of $20.66 and maximum of $20.69MM:</w:t>
      </w:r>
    </w:p>
    <w:p w14:paraId="3FFDED0F" w14:textId="77777777" w:rsidR="006E2336" w:rsidRPr="0098324B" w:rsidRDefault="006E2336" w:rsidP="006E2336">
      <w:pPr>
        <w:pStyle w:val="ListParagraph"/>
        <w:numPr>
          <w:ilvl w:val="2"/>
          <w:numId w:val="32"/>
        </w:numPr>
        <w:spacing w:before="0" w:after="0"/>
      </w:pPr>
      <w:r w:rsidRPr="0098324B">
        <w:t>Leak cost between minimum of $0.21 and maximum of $0.21MM</w:t>
      </w:r>
    </w:p>
    <w:p w14:paraId="0B7C4027" w14:textId="77777777" w:rsidR="006E2336" w:rsidRPr="0098324B" w:rsidRDefault="006E2336" w:rsidP="006E2336">
      <w:pPr>
        <w:pStyle w:val="ListParagraph"/>
        <w:numPr>
          <w:ilvl w:val="2"/>
          <w:numId w:val="32"/>
        </w:numPr>
        <w:spacing w:before="0" w:after="0"/>
      </w:pPr>
      <w:r w:rsidRPr="0098324B">
        <w:t>Leak spill volume between a minimum of 1973.38 and maximum of 1976.93 gallons</w:t>
      </w:r>
    </w:p>
    <w:p w14:paraId="38B5DAA1" w14:textId="77777777" w:rsidR="006E2336" w:rsidRPr="0098324B" w:rsidRDefault="006E2336" w:rsidP="006E2336">
      <w:pPr>
        <w:pStyle w:val="ListParagraph"/>
        <w:numPr>
          <w:ilvl w:val="2"/>
          <w:numId w:val="32"/>
        </w:numPr>
        <w:spacing w:before="0" w:after="0"/>
      </w:pPr>
      <w:r w:rsidRPr="0098324B">
        <w:t>Rupture cost between minimum of $59.23 and maximum of $59.33MM</w:t>
      </w:r>
    </w:p>
    <w:p w14:paraId="339130C0" w14:textId="77777777" w:rsidR="006E2336" w:rsidRPr="0098324B" w:rsidRDefault="006E2336" w:rsidP="006E2336">
      <w:pPr>
        <w:pStyle w:val="ListParagraph"/>
        <w:numPr>
          <w:ilvl w:val="2"/>
          <w:numId w:val="32"/>
        </w:numPr>
        <w:spacing w:before="0" w:after="0"/>
      </w:pPr>
      <w:r w:rsidRPr="0098324B">
        <w:t>Rupture spill volume is between a minimum of 558791.97 and maximum of 559797.57 gallons</w:t>
      </w:r>
    </w:p>
    <w:p w14:paraId="6407FC8E" w14:textId="77777777" w:rsidR="006E2336" w:rsidRPr="0098324B" w:rsidRDefault="006E2336" w:rsidP="006E2336">
      <w:pPr>
        <w:pStyle w:val="ListParagraph"/>
        <w:numPr>
          <w:ilvl w:val="2"/>
          <w:numId w:val="32"/>
        </w:numPr>
        <w:spacing w:before="0" w:after="0"/>
      </w:pPr>
      <w:r w:rsidRPr="0098324B">
        <w:t>Puncture cost between minimum of $6.87 and maximum of $6.88MM</w:t>
      </w:r>
    </w:p>
    <w:p w14:paraId="2170C661" w14:textId="77777777" w:rsidR="006E2336" w:rsidRPr="0098324B" w:rsidRDefault="006E2336" w:rsidP="006E2336">
      <w:pPr>
        <w:pStyle w:val="ListParagraph"/>
        <w:numPr>
          <w:ilvl w:val="2"/>
          <w:numId w:val="32"/>
        </w:numPr>
        <w:spacing w:before="0" w:after="0"/>
      </w:pPr>
      <w:r w:rsidRPr="0098324B">
        <w:t>Puncture spill volume is between a minimum of 64840.82 and maximum of 64957.51 gallons</w:t>
      </w:r>
    </w:p>
    <w:p w14:paraId="7E773533" w14:textId="77777777" w:rsidR="006E2336" w:rsidRPr="0098324B" w:rsidRDefault="006E2336" w:rsidP="006E2336">
      <w:pPr>
        <w:pStyle w:val="ListParagraph"/>
        <w:numPr>
          <w:ilvl w:val="2"/>
          <w:numId w:val="32"/>
        </w:numPr>
        <w:spacing w:before="0" w:after="0"/>
      </w:pPr>
      <w:r w:rsidRPr="0098324B">
        <w:t xml:space="preserve">Land use distributed as </w:t>
      </w:r>
    </w:p>
    <w:p w14:paraId="3E40EE0C" w14:textId="77777777" w:rsidR="006E2336" w:rsidRPr="0098324B" w:rsidRDefault="006E2336" w:rsidP="006E2336">
      <w:pPr>
        <w:pStyle w:val="ListParagraph"/>
        <w:numPr>
          <w:ilvl w:val="3"/>
          <w:numId w:val="32"/>
        </w:numPr>
        <w:spacing w:before="0" w:after="0"/>
      </w:pPr>
      <w:r w:rsidRPr="0098324B">
        <w:t>Agricultural: 21.61</w:t>
      </w:r>
    </w:p>
    <w:p w14:paraId="5BF91A66" w14:textId="77777777" w:rsidR="006E2336" w:rsidRPr="0098324B" w:rsidRDefault="006E2336" w:rsidP="006E2336">
      <w:pPr>
        <w:pStyle w:val="ListParagraph"/>
        <w:numPr>
          <w:ilvl w:val="0"/>
          <w:numId w:val="32"/>
        </w:numPr>
        <w:spacing w:before="0" w:after="0"/>
      </w:pPr>
      <w:r w:rsidRPr="0098324B">
        <w:t>"SS-10 NPS 8</w:t>
      </w:r>
    </w:p>
    <w:p w14:paraId="7E76A54D" w14:textId="77777777" w:rsidR="006E2336" w:rsidRPr="0098324B" w:rsidRDefault="006E2336" w:rsidP="006E2336">
      <w:pPr>
        <w:pStyle w:val="ListParagraph"/>
        <w:numPr>
          <w:ilvl w:val="1"/>
          <w:numId w:val="32"/>
        </w:numPr>
        <w:spacing w:before="0" w:after="0"/>
      </w:pPr>
      <w:r w:rsidRPr="0098324B">
        <w:t>Total Cumulative Length (m):</w:t>
      </w:r>
      <w:r w:rsidRPr="0098324B">
        <w:tab/>
        <w:t>10.95</w:t>
      </w:r>
    </w:p>
    <w:p w14:paraId="28B06A8B" w14:textId="77777777" w:rsidR="006E2336" w:rsidRPr="0098324B" w:rsidRDefault="006E2336" w:rsidP="006E2336">
      <w:pPr>
        <w:pStyle w:val="ListParagraph"/>
        <w:numPr>
          <w:ilvl w:val="1"/>
          <w:numId w:val="32"/>
        </w:numPr>
        <w:spacing w:before="0" w:after="0"/>
      </w:pPr>
      <w:r w:rsidRPr="0098324B">
        <w:t>Likelihood of failure distributed between minimum of 1.140e-02 and maximum of 1.140e-02.</w:t>
      </w:r>
    </w:p>
    <w:p w14:paraId="12F41BCF" w14:textId="77777777" w:rsidR="006E2336" w:rsidRPr="0098324B" w:rsidRDefault="006E2336" w:rsidP="006E2336">
      <w:pPr>
        <w:pStyle w:val="ListParagraph"/>
        <w:numPr>
          <w:ilvl w:val="2"/>
          <w:numId w:val="32"/>
        </w:numPr>
        <w:spacing w:before="0" w:after="0"/>
      </w:pPr>
      <w:r w:rsidRPr="0098324B">
        <w:t>ILI Date of 2017-08-25</w:t>
      </w:r>
    </w:p>
    <w:p w14:paraId="39DB885A" w14:textId="77777777" w:rsidR="006E2336" w:rsidRPr="0098324B" w:rsidRDefault="006E2336" w:rsidP="006E2336">
      <w:pPr>
        <w:pStyle w:val="ListParagraph"/>
        <w:numPr>
          <w:ilvl w:val="2"/>
          <w:numId w:val="32"/>
        </w:numPr>
        <w:spacing w:before="0" w:after="0"/>
      </w:pPr>
      <w:r w:rsidRPr="0098324B">
        <w:t>ILI tool of MFL/Geometry</w:t>
      </w:r>
    </w:p>
    <w:p w14:paraId="360AA85B" w14:textId="77777777" w:rsidR="006E2336" w:rsidRPr="0098324B" w:rsidRDefault="006E2336" w:rsidP="006E2336">
      <w:pPr>
        <w:pStyle w:val="ListParagraph"/>
        <w:numPr>
          <w:ilvl w:val="2"/>
          <w:numId w:val="32"/>
        </w:numPr>
        <w:spacing w:before="0" w:after="0"/>
      </w:pPr>
      <w:r w:rsidRPr="0098324B">
        <w:t>Anomalies identified 249.0</w:t>
      </w:r>
    </w:p>
    <w:p w14:paraId="51E985B9" w14:textId="77777777" w:rsidR="006E2336" w:rsidRPr="0098324B" w:rsidRDefault="006E2336" w:rsidP="006E2336">
      <w:pPr>
        <w:pStyle w:val="ListParagraph"/>
        <w:numPr>
          <w:ilvl w:val="2"/>
          <w:numId w:val="32"/>
        </w:numPr>
        <w:spacing w:before="0" w:after="0"/>
      </w:pPr>
      <w:r w:rsidRPr="0098324B">
        <w:t>Depth fraction between 0.11 and 0.28</w:t>
      </w:r>
    </w:p>
    <w:p w14:paraId="06BBDBCF" w14:textId="77777777" w:rsidR="006E2336" w:rsidRPr="0098324B" w:rsidRDefault="006E2336" w:rsidP="006E2336">
      <w:pPr>
        <w:pStyle w:val="ListParagraph"/>
        <w:numPr>
          <w:ilvl w:val="2"/>
          <w:numId w:val="32"/>
        </w:numPr>
        <w:spacing w:before="0" w:after="0"/>
      </w:pPr>
      <w:r w:rsidRPr="0098324B">
        <w:t>Length between 8.0 mm and 166.0</w:t>
      </w:r>
    </w:p>
    <w:p w14:paraId="6FEC4041" w14:textId="77777777" w:rsidR="006E2336" w:rsidRPr="0098324B" w:rsidRDefault="006E2336" w:rsidP="006E2336">
      <w:pPr>
        <w:pStyle w:val="ListParagraph"/>
        <w:numPr>
          <w:ilvl w:val="1"/>
          <w:numId w:val="32"/>
        </w:numPr>
        <w:spacing w:before="0" w:after="0"/>
      </w:pPr>
      <w:r w:rsidRPr="0098324B">
        <w:t>Consequence of failure distributed between minimum of $29.63 and maximum of $29.63MM</w:t>
      </w:r>
    </w:p>
    <w:p w14:paraId="5569F652" w14:textId="77777777" w:rsidR="006E2336" w:rsidRPr="0098324B" w:rsidRDefault="006E2336" w:rsidP="006E2336">
      <w:pPr>
        <w:pStyle w:val="ListParagraph"/>
        <w:numPr>
          <w:ilvl w:val="1"/>
          <w:numId w:val="32"/>
        </w:numPr>
        <w:spacing w:before="0" w:after="0"/>
      </w:pPr>
      <w:r w:rsidRPr="0098324B">
        <w:t>Total length driven by Environmental: 10.95 meters.</w:t>
      </w:r>
    </w:p>
    <w:p w14:paraId="5D1B999B" w14:textId="77777777" w:rsidR="006E2336" w:rsidRPr="0098324B" w:rsidRDefault="006E2336" w:rsidP="006E2336">
      <w:pPr>
        <w:pStyle w:val="ListParagraph"/>
        <w:numPr>
          <w:ilvl w:val="1"/>
          <w:numId w:val="32"/>
        </w:numPr>
        <w:spacing w:before="0" w:after="0"/>
      </w:pPr>
      <w:r w:rsidRPr="0098324B">
        <w:t>Environmental Cost distributed between minimum of $29.11 and maximum of $29.11MM:</w:t>
      </w:r>
    </w:p>
    <w:p w14:paraId="06E0A5C8" w14:textId="77777777" w:rsidR="006E2336" w:rsidRPr="0098324B" w:rsidRDefault="006E2336" w:rsidP="006E2336">
      <w:pPr>
        <w:pStyle w:val="ListParagraph"/>
        <w:numPr>
          <w:ilvl w:val="2"/>
          <w:numId w:val="32"/>
        </w:numPr>
        <w:spacing w:before="0" w:after="0"/>
      </w:pPr>
      <w:r w:rsidRPr="0098324B">
        <w:t>Leak cost between minimum of $0.20 and maximum of $0.20MM</w:t>
      </w:r>
    </w:p>
    <w:p w14:paraId="73448E4B" w14:textId="77777777" w:rsidR="006E2336" w:rsidRPr="0098324B" w:rsidRDefault="006E2336" w:rsidP="006E2336">
      <w:pPr>
        <w:pStyle w:val="ListParagraph"/>
        <w:numPr>
          <w:ilvl w:val="2"/>
          <w:numId w:val="32"/>
        </w:numPr>
        <w:spacing w:before="0" w:after="0"/>
      </w:pPr>
      <w:r w:rsidRPr="0098324B">
        <w:t>Leak spill volume between a minimum of 1855.82 and maximum of 1855.82 gallons</w:t>
      </w:r>
    </w:p>
    <w:p w14:paraId="2813CCA2" w14:textId="77777777" w:rsidR="006E2336" w:rsidRPr="0098324B" w:rsidRDefault="006E2336" w:rsidP="006E2336">
      <w:pPr>
        <w:pStyle w:val="ListParagraph"/>
        <w:numPr>
          <w:ilvl w:val="2"/>
          <w:numId w:val="32"/>
        </w:numPr>
        <w:spacing w:before="0" w:after="0"/>
      </w:pPr>
      <w:r w:rsidRPr="0098324B">
        <w:t>Rupture cost between minimum of $94.40 and maximum of $94.40MM</w:t>
      </w:r>
    </w:p>
    <w:p w14:paraId="1A9E2038" w14:textId="77777777" w:rsidR="006E2336" w:rsidRPr="0098324B" w:rsidRDefault="006E2336" w:rsidP="006E2336">
      <w:pPr>
        <w:pStyle w:val="ListParagraph"/>
        <w:numPr>
          <w:ilvl w:val="2"/>
          <w:numId w:val="32"/>
        </w:numPr>
        <w:spacing w:before="0" w:after="0"/>
      </w:pPr>
      <w:r w:rsidRPr="0098324B">
        <w:t>Rupture spill volume is between a minimum of 890679.19 and maximum of 890679.19 gallons</w:t>
      </w:r>
    </w:p>
    <w:p w14:paraId="3F46D51E" w14:textId="77777777" w:rsidR="006E2336" w:rsidRPr="0098324B" w:rsidRDefault="006E2336" w:rsidP="006E2336">
      <w:pPr>
        <w:pStyle w:val="ListParagraph"/>
        <w:numPr>
          <w:ilvl w:val="2"/>
          <w:numId w:val="32"/>
        </w:numPr>
        <w:spacing w:before="0" w:after="0"/>
      </w:pPr>
      <w:r w:rsidRPr="0098324B">
        <w:t>Puncture cost between minimum of $6.46 and maximum of $6.46MM</w:t>
      </w:r>
    </w:p>
    <w:p w14:paraId="1B6AB266" w14:textId="77777777" w:rsidR="006E2336" w:rsidRPr="0098324B" w:rsidRDefault="006E2336" w:rsidP="006E2336">
      <w:pPr>
        <w:pStyle w:val="ListParagraph"/>
        <w:numPr>
          <w:ilvl w:val="2"/>
          <w:numId w:val="32"/>
        </w:numPr>
        <w:spacing w:before="0" w:after="0"/>
      </w:pPr>
      <w:r w:rsidRPr="0098324B">
        <w:lastRenderedPageBreak/>
        <w:t>Puncture spill volume is between a minimum of 60978.0 and maximum of 60978.0 gallons</w:t>
      </w:r>
    </w:p>
    <w:p w14:paraId="674AA601" w14:textId="77777777" w:rsidR="006E2336" w:rsidRPr="0098324B" w:rsidRDefault="006E2336" w:rsidP="006E2336">
      <w:pPr>
        <w:pStyle w:val="ListParagraph"/>
        <w:numPr>
          <w:ilvl w:val="2"/>
          <w:numId w:val="32"/>
        </w:numPr>
        <w:spacing w:before="0" w:after="0"/>
      </w:pPr>
      <w:r w:rsidRPr="0098324B">
        <w:t xml:space="preserve">Land use distributed as </w:t>
      </w:r>
    </w:p>
    <w:p w14:paraId="35CF61FC" w14:textId="77777777" w:rsidR="006E2336" w:rsidRPr="0098324B" w:rsidRDefault="006E2336" w:rsidP="006E2336">
      <w:pPr>
        <w:pStyle w:val="ListParagraph"/>
        <w:numPr>
          <w:ilvl w:val="3"/>
          <w:numId w:val="32"/>
        </w:numPr>
        <w:spacing w:before="0" w:after="0"/>
      </w:pPr>
      <w:r w:rsidRPr="0098324B">
        <w:t>Agricultural: 10.95</w:t>
      </w:r>
    </w:p>
    <w:p w14:paraId="4FBB8411" w14:textId="67C64D46" w:rsidR="005F4E30" w:rsidRDefault="005F4E30" w:rsidP="00127B7E"/>
    <w:p w14:paraId="3D8F731C" w14:textId="77777777" w:rsidR="005F4E30" w:rsidRDefault="005F4E30" w:rsidP="00127B7E"/>
    <w:p w14:paraId="283EA778" w14:textId="2FCCE1C6" w:rsidR="00085C49" w:rsidRDefault="00085C49" w:rsidP="00085C49">
      <w:pPr>
        <w:pStyle w:val="Appendix2"/>
      </w:pPr>
      <w:r>
        <w:t>Internal Corrosion Reportable Pipeline Segments</w:t>
      </w:r>
    </w:p>
    <w:p w14:paraId="61FE2386" w14:textId="6DA5A72A" w:rsidR="00085C49" w:rsidRDefault="00085C49" w:rsidP="00127B7E"/>
    <w:p w14:paraId="070AEE26" w14:textId="3F463736" w:rsidR="00085C49" w:rsidRDefault="00085C49" w:rsidP="00085C49">
      <w:pPr>
        <w:pStyle w:val="Appendix3"/>
      </w:pPr>
      <w:r>
        <w:t>IC Method 1</w:t>
      </w:r>
    </w:p>
    <w:p w14:paraId="03C0E724" w14:textId="1FFF895C" w:rsidR="00085C49" w:rsidRDefault="00085C49" w:rsidP="00127B7E"/>
    <w:p w14:paraId="33618164" w14:textId="77777777" w:rsidR="00103D3E" w:rsidRDefault="00103D3E" w:rsidP="00106AE4">
      <w:pPr>
        <w:pStyle w:val="ListParagraph"/>
        <w:numPr>
          <w:ilvl w:val="0"/>
          <w:numId w:val="38"/>
        </w:numPr>
        <w:spacing w:before="0" w:after="0"/>
      </w:pPr>
      <w:r>
        <w:t xml:space="preserve">"Empress </w:t>
      </w:r>
      <w:proofErr w:type="gramStart"/>
      <w:r>
        <w:t>8 inch</w:t>
      </w:r>
      <w:proofErr w:type="gramEnd"/>
      <w:r>
        <w:t xml:space="preserve"> Water</w:t>
      </w:r>
    </w:p>
    <w:p w14:paraId="3EADB138" w14:textId="77777777" w:rsidR="00103D3E" w:rsidRDefault="00103D3E" w:rsidP="00106AE4">
      <w:pPr>
        <w:pStyle w:val="ListParagraph"/>
        <w:numPr>
          <w:ilvl w:val="1"/>
          <w:numId w:val="38"/>
        </w:numPr>
        <w:spacing w:before="0" w:after="0"/>
      </w:pPr>
      <w:r>
        <w:t>Total Cumulative Length (m):</w:t>
      </w:r>
      <w:r>
        <w:tab/>
        <w:t>10119.82</w:t>
      </w:r>
    </w:p>
    <w:p w14:paraId="28748DA8"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1A6B377B" w14:textId="77777777" w:rsidR="00103D3E" w:rsidRDefault="00103D3E" w:rsidP="00106AE4">
      <w:pPr>
        <w:pStyle w:val="ListParagraph"/>
        <w:numPr>
          <w:ilvl w:val="2"/>
          <w:numId w:val="38"/>
        </w:numPr>
        <w:spacing w:before="0" w:after="0"/>
      </w:pPr>
      <w:r>
        <w:t>Installation date between minimum of 1981-01-01 and maximum of 1981-01-01</w:t>
      </w:r>
    </w:p>
    <w:p w14:paraId="1E3C2E2C" w14:textId="77777777" w:rsidR="00103D3E" w:rsidRDefault="00103D3E" w:rsidP="00106AE4">
      <w:pPr>
        <w:pStyle w:val="ListParagraph"/>
        <w:numPr>
          <w:ilvl w:val="2"/>
          <w:numId w:val="38"/>
        </w:numPr>
        <w:spacing w:before="0" w:after="0"/>
      </w:pPr>
      <w:r>
        <w:t>Wall thickness between minimum of 3.96 and maximum of 3.96</w:t>
      </w:r>
    </w:p>
    <w:p w14:paraId="05C40237"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B959C3F"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4597F36E"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16294EE" w14:textId="77777777" w:rsidR="00103D3E" w:rsidRDefault="00103D3E" w:rsidP="00106AE4">
      <w:pPr>
        <w:pStyle w:val="ListParagraph"/>
        <w:numPr>
          <w:ilvl w:val="1"/>
          <w:numId w:val="38"/>
        </w:numPr>
        <w:spacing w:before="0" w:after="0"/>
      </w:pPr>
      <w:r>
        <w:t>Consequence of failure distributed between minimum of $0.20 and maximum of $0.22MM</w:t>
      </w:r>
    </w:p>
    <w:p w14:paraId="6DF863B9" w14:textId="77777777" w:rsidR="00103D3E" w:rsidRDefault="00103D3E" w:rsidP="00106AE4">
      <w:pPr>
        <w:pStyle w:val="ListParagraph"/>
        <w:numPr>
          <w:ilvl w:val="2"/>
          <w:numId w:val="38"/>
        </w:numPr>
        <w:spacing w:before="0" w:after="0"/>
      </w:pPr>
      <w:r>
        <w:t>Total length driven by Economic Loss: 10119.82 meters.</w:t>
      </w:r>
    </w:p>
    <w:p w14:paraId="6D169462" w14:textId="77777777" w:rsidR="00103D3E" w:rsidRDefault="00103D3E" w:rsidP="00106AE4">
      <w:pPr>
        <w:pStyle w:val="ListParagraph"/>
        <w:numPr>
          <w:ilvl w:val="1"/>
          <w:numId w:val="38"/>
        </w:numPr>
        <w:spacing w:before="0" w:after="0"/>
      </w:pPr>
      <w:r>
        <w:t>Economic Loss Cost distributed between minimum of $0.20 and maximum of $0.22MM:</w:t>
      </w:r>
    </w:p>
    <w:p w14:paraId="16476E43" w14:textId="77777777" w:rsidR="00103D3E" w:rsidRDefault="00103D3E" w:rsidP="00106AE4">
      <w:pPr>
        <w:pStyle w:val="ListParagraph"/>
        <w:numPr>
          <w:ilvl w:val="2"/>
          <w:numId w:val="38"/>
        </w:numPr>
        <w:spacing w:before="0" w:after="0"/>
      </w:pPr>
      <w:r>
        <w:t>Repair costs between minimum of $6,000.00 and maximum of $21,000.00.</w:t>
      </w:r>
    </w:p>
    <w:p w14:paraId="4D5DC127" w14:textId="77777777" w:rsidR="00103D3E" w:rsidRDefault="00103D3E" w:rsidP="00106AE4">
      <w:pPr>
        <w:pStyle w:val="ListParagraph"/>
        <w:numPr>
          <w:ilvl w:val="2"/>
          <w:numId w:val="38"/>
        </w:numPr>
        <w:spacing w:before="0" w:after="0"/>
      </w:pPr>
      <w:r>
        <w:t>Outage losses between minimum of $200,000.00 and maximum of $200,000.00.</w:t>
      </w:r>
    </w:p>
    <w:p w14:paraId="20C7D394" w14:textId="77777777" w:rsidR="00103D3E" w:rsidRDefault="00103D3E" w:rsidP="00106AE4">
      <w:pPr>
        <w:pStyle w:val="ListParagraph"/>
        <w:numPr>
          <w:ilvl w:val="2"/>
          <w:numId w:val="38"/>
        </w:numPr>
        <w:spacing w:before="0" w:after="0"/>
      </w:pPr>
      <w:r>
        <w:t>Product type is Fresh Water.</w:t>
      </w:r>
    </w:p>
    <w:p w14:paraId="2D0CA983" w14:textId="77777777" w:rsidR="00103D3E" w:rsidRDefault="00103D3E" w:rsidP="00106AE4">
      <w:pPr>
        <w:pStyle w:val="ListParagraph"/>
        <w:numPr>
          <w:ilvl w:val="2"/>
          <w:numId w:val="38"/>
        </w:numPr>
        <w:spacing w:before="0" w:after="0"/>
      </w:pPr>
      <w:r>
        <w:t>Leak cost between minimum of $0.21 and maximum of $0.22MM</w:t>
      </w:r>
    </w:p>
    <w:p w14:paraId="59CFCAC6"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13A2F303" w14:textId="77777777" w:rsidR="00103D3E" w:rsidRDefault="00103D3E" w:rsidP="00106AE4">
      <w:pPr>
        <w:pStyle w:val="ListParagraph"/>
        <w:numPr>
          <w:ilvl w:val="2"/>
          <w:numId w:val="38"/>
        </w:numPr>
        <w:spacing w:before="0" w:after="0"/>
      </w:pPr>
      <w:r>
        <w:t>Leak product loss costs between minimum of $0.00 and maximum of $0.00</w:t>
      </w:r>
    </w:p>
    <w:p w14:paraId="6D516ED6" w14:textId="77777777" w:rsidR="00103D3E" w:rsidRDefault="00103D3E" w:rsidP="00106AE4">
      <w:pPr>
        <w:pStyle w:val="ListParagraph"/>
        <w:numPr>
          <w:ilvl w:val="2"/>
          <w:numId w:val="38"/>
        </w:numPr>
        <w:spacing w:before="0" w:after="0"/>
      </w:pPr>
      <w:r>
        <w:t>Rupture cost between minimum of $0.21 and maximum of $0.22MM</w:t>
      </w:r>
    </w:p>
    <w:p w14:paraId="68160326" w14:textId="77777777" w:rsidR="00103D3E" w:rsidRDefault="00103D3E" w:rsidP="00106AE4">
      <w:pPr>
        <w:pStyle w:val="ListParagraph"/>
        <w:numPr>
          <w:ilvl w:val="2"/>
          <w:numId w:val="38"/>
        </w:numPr>
        <w:spacing w:before="0" w:after="0"/>
      </w:pPr>
      <w:r>
        <w:t>Rupture scenario yielded 0.0 intersections with structures, with minimum of $nan and maximum of $nan in cost of structures impacted</w:t>
      </w:r>
    </w:p>
    <w:p w14:paraId="2F83A8F0" w14:textId="77777777" w:rsidR="00103D3E" w:rsidRDefault="00103D3E" w:rsidP="00106AE4">
      <w:pPr>
        <w:pStyle w:val="ListParagraph"/>
        <w:numPr>
          <w:ilvl w:val="2"/>
          <w:numId w:val="38"/>
        </w:numPr>
        <w:spacing w:before="0" w:after="0"/>
      </w:pPr>
      <w:r>
        <w:t>Rupture product loss costs between minimum of $0.00 and maximum of $0.00</w:t>
      </w:r>
    </w:p>
    <w:p w14:paraId="68F4DABF" w14:textId="77777777" w:rsidR="00103D3E" w:rsidRDefault="00103D3E" w:rsidP="00106AE4">
      <w:pPr>
        <w:pStyle w:val="ListParagraph"/>
        <w:numPr>
          <w:ilvl w:val="2"/>
          <w:numId w:val="38"/>
        </w:numPr>
        <w:spacing w:before="0" w:after="0"/>
      </w:pPr>
      <w:r>
        <w:t>Puncture cost between minimum of $0.21 and maximum of $0.22MM</w:t>
      </w:r>
    </w:p>
    <w:p w14:paraId="1478D03E" w14:textId="77777777" w:rsidR="00103D3E" w:rsidRDefault="00103D3E" w:rsidP="00106AE4">
      <w:pPr>
        <w:pStyle w:val="ListParagraph"/>
        <w:numPr>
          <w:ilvl w:val="2"/>
          <w:numId w:val="38"/>
        </w:numPr>
        <w:spacing w:before="0" w:after="0"/>
      </w:pPr>
      <w:r>
        <w:t>Puncture scenario yielded 0.0 intersections with structures, with minimum of $nan and maximum of $nan in cost of structures impacted</w:t>
      </w:r>
    </w:p>
    <w:p w14:paraId="79D9A1DA" w14:textId="77777777" w:rsidR="00103D3E" w:rsidRDefault="00103D3E" w:rsidP="00106AE4">
      <w:pPr>
        <w:pStyle w:val="ListParagraph"/>
        <w:numPr>
          <w:ilvl w:val="2"/>
          <w:numId w:val="38"/>
        </w:numPr>
        <w:spacing w:before="0" w:after="0"/>
      </w:pPr>
      <w:r>
        <w:t>Puncture Product Loss costs between minimum of $0.00 and maximum of $0.00"</w:t>
      </w:r>
    </w:p>
    <w:p w14:paraId="2D232567" w14:textId="77777777" w:rsidR="00103D3E" w:rsidRDefault="00103D3E" w:rsidP="00106AE4">
      <w:pPr>
        <w:pStyle w:val="ListParagraph"/>
        <w:numPr>
          <w:ilvl w:val="0"/>
          <w:numId w:val="38"/>
        </w:numPr>
        <w:spacing w:before="0" w:after="0"/>
      </w:pPr>
      <w:r>
        <w:t xml:space="preserve">"Empress </w:t>
      </w:r>
      <w:proofErr w:type="gramStart"/>
      <w:r>
        <w:t>10 inch</w:t>
      </w:r>
      <w:proofErr w:type="gramEnd"/>
      <w:r>
        <w:t xml:space="preserve"> Water</w:t>
      </w:r>
    </w:p>
    <w:p w14:paraId="385EA7FA" w14:textId="77777777" w:rsidR="00103D3E" w:rsidRDefault="00103D3E" w:rsidP="00106AE4">
      <w:pPr>
        <w:pStyle w:val="ListParagraph"/>
        <w:numPr>
          <w:ilvl w:val="1"/>
          <w:numId w:val="38"/>
        </w:numPr>
        <w:spacing w:before="0" w:after="0"/>
      </w:pPr>
      <w:r>
        <w:t>Total Cumulative Length (m):</w:t>
      </w:r>
      <w:r>
        <w:tab/>
        <w:t>10102.58</w:t>
      </w:r>
    </w:p>
    <w:p w14:paraId="225EE735"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2DD89760" w14:textId="77777777" w:rsidR="00103D3E" w:rsidRDefault="00103D3E" w:rsidP="00106AE4">
      <w:pPr>
        <w:pStyle w:val="ListParagraph"/>
        <w:numPr>
          <w:ilvl w:val="2"/>
          <w:numId w:val="38"/>
        </w:numPr>
        <w:spacing w:before="0" w:after="0"/>
      </w:pPr>
      <w:r>
        <w:t>Installation date between minimum of 1981-01-01 and maximum of 1981-01-01</w:t>
      </w:r>
    </w:p>
    <w:p w14:paraId="6933FD69" w14:textId="77777777" w:rsidR="00103D3E" w:rsidRDefault="00103D3E" w:rsidP="00106AE4">
      <w:pPr>
        <w:pStyle w:val="ListParagraph"/>
        <w:numPr>
          <w:ilvl w:val="2"/>
          <w:numId w:val="38"/>
        </w:numPr>
        <w:spacing w:before="0" w:after="0"/>
      </w:pPr>
      <w:r>
        <w:t>Wall thickness between minimum of 4.78 and maximum of 4.78</w:t>
      </w:r>
    </w:p>
    <w:p w14:paraId="0A8DA68D"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773B16EE"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30EBB301" w14:textId="77777777" w:rsidR="00103D3E" w:rsidRDefault="00103D3E" w:rsidP="00106AE4">
      <w:pPr>
        <w:pStyle w:val="ListParagraph"/>
        <w:numPr>
          <w:ilvl w:val="2"/>
          <w:numId w:val="38"/>
        </w:numPr>
        <w:spacing w:before="0" w:after="0"/>
      </w:pPr>
      <w:proofErr w:type="spellStart"/>
      <w:r>
        <w:lastRenderedPageBreak/>
        <w:t>iFilms</w:t>
      </w:r>
      <w:proofErr w:type="spellEnd"/>
      <w:r>
        <w:t xml:space="preserve"> SME override comment of nan</w:t>
      </w:r>
    </w:p>
    <w:p w14:paraId="5D3F01A8" w14:textId="77777777" w:rsidR="00103D3E" w:rsidRDefault="00103D3E" w:rsidP="00106AE4">
      <w:pPr>
        <w:pStyle w:val="ListParagraph"/>
        <w:numPr>
          <w:ilvl w:val="1"/>
          <w:numId w:val="38"/>
        </w:numPr>
        <w:spacing w:before="0" w:after="0"/>
      </w:pPr>
      <w:r>
        <w:t>Consequence of failure distributed between minimum of $0.22 and maximum of $0.28MM</w:t>
      </w:r>
    </w:p>
    <w:p w14:paraId="552F7122" w14:textId="77777777" w:rsidR="00103D3E" w:rsidRDefault="00103D3E" w:rsidP="00106AE4">
      <w:pPr>
        <w:pStyle w:val="ListParagraph"/>
        <w:numPr>
          <w:ilvl w:val="2"/>
          <w:numId w:val="38"/>
        </w:numPr>
        <w:spacing w:before="0" w:after="0"/>
      </w:pPr>
      <w:r>
        <w:t>Total length driven by Economic Loss: 10102.58 meters.</w:t>
      </w:r>
    </w:p>
    <w:p w14:paraId="1813FCCC" w14:textId="77777777" w:rsidR="00103D3E" w:rsidRDefault="00103D3E" w:rsidP="00106AE4">
      <w:pPr>
        <w:pStyle w:val="ListParagraph"/>
        <w:numPr>
          <w:ilvl w:val="1"/>
          <w:numId w:val="38"/>
        </w:numPr>
        <w:spacing w:before="0" w:after="0"/>
      </w:pPr>
      <w:r>
        <w:t>Economic Loss Cost distributed between minimum of $0.22 and maximum of $0.28MM:</w:t>
      </w:r>
    </w:p>
    <w:p w14:paraId="51D5D09C" w14:textId="77777777" w:rsidR="00103D3E" w:rsidRDefault="00103D3E" w:rsidP="00106AE4">
      <w:pPr>
        <w:pStyle w:val="ListParagraph"/>
        <w:numPr>
          <w:ilvl w:val="2"/>
          <w:numId w:val="38"/>
        </w:numPr>
        <w:spacing w:before="0" w:after="0"/>
      </w:pPr>
      <w:r>
        <w:t>Repair costs between minimum of $17,000.00 and maximum of $79,000.00.</w:t>
      </w:r>
    </w:p>
    <w:p w14:paraId="12B0DAD9" w14:textId="77777777" w:rsidR="00103D3E" w:rsidRDefault="00103D3E" w:rsidP="00106AE4">
      <w:pPr>
        <w:pStyle w:val="ListParagraph"/>
        <w:numPr>
          <w:ilvl w:val="2"/>
          <w:numId w:val="38"/>
        </w:numPr>
        <w:spacing w:before="0" w:after="0"/>
      </w:pPr>
      <w:r>
        <w:t>Outage losses between minimum of $200,000.00 and maximum of $200,000.00.</w:t>
      </w:r>
    </w:p>
    <w:p w14:paraId="25C87912" w14:textId="77777777" w:rsidR="00103D3E" w:rsidRDefault="00103D3E" w:rsidP="00106AE4">
      <w:pPr>
        <w:pStyle w:val="ListParagraph"/>
        <w:numPr>
          <w:ilvl w:val="2"/>
          <w:numId w:val="38"/>
        </w:numPr>
        <w:spacing w:before="0" w:after="0"/>
      </w:pPr>
      <w:r>
        <w:t>Product type is Fresh Water.</w:t>
      </w:r>
    </w:p>
    <w:p w14:paraId="16D970E6" w14:textId="77777777" w:rsidR="00103D3E" w:rsidRDefault="00103D3E" w:rsidP="00106AE4">
      <w:pPr>
        <w:pStyle w:val="ListParagraph"/>
        <w:numPr>
          <w:ilvl w:val="2"/>
          <w:numId w:val="38"/>
        </w:numPr>
        <w:spacing w:before="0" w:after="0"/>
      </w:pPr>
      <w:r>
        <w:t>Leak cost between minimum of $0.22 and maximum of $0.28MM</w:t>
      </w:r>
    </w:p>
    <w:p w14:paraId="2ECCD45D"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02FBBF18" w14:textId="77777777" w:rsidR="00103D3E" w:rsidRDefault="00103D3E" w:rsidP="00106AE4">
      <w:pPr>
        <w:pStyle w:val="ListParagraph"/>
        <w:numPr>
          <w:ilvl w:val="2"/>
          <w:numId w:val="38"/>
        </w:numPr>
        <w:spacing w:before="0" w:after="0"/>
      </w:pPr>
      <w:r>
        <w:t>Leak product loss costs between minimum of $0.00 and maximum of $0.00</w:t>
      </w:r>
    </w:p>
    <w:p w14:paraId="0EDE9DE4" w14:textId="77777777" w:rsidR="00103D3E" w:rsidRDefault="00103D3E" w:rsidP="00106AE4">
      <w:pPr>
        <w:pStyle w:val="ListParagraph"/>
        <w:numPr>
          <w:ilvl w:val="2"/>
          <w:numId w:val="38"/>
        </w:numPr>
        <w:spacing w:before="0" w:after="0"/>
      </w:pPr>
      <w:r>
        <w:t>Rupture cost between minimum of $0.22 and maximum of $0.28MM</w:t>
      </w:r>
    </w:p>
    <w:p w14:paraId="0D5BE0B7" w14:textId="77777777" w:rsidR="00103D3E" w:rsidRDefault="00103D3E" w:rsidP="00106AE4">
      <w:pPr>
        <w:pStyle w:val="ListParagraph"/>
        <w:numPr>
          <w:ilvl w:val="2"/>
          <w:numId w:val="38"/>
        </w:numPr>
        <w:spacing w:before="0" w:after="0"/>
      </w:pPr>
      <w:r>
        <w:t>Rupture scenario yielded 0.0 intersections with structures, with minimum of $nan and maximum of $nan in cost of structures impacted</w:t>
      </w:r>
    </w:p>
    <w:p w14:paraId="18C88F65" w14:textId="77777777" w:rsidR="00103D3E" w:rsidRDefault="00103D3E" w:rsidP="00106AE4">
      <w:pPr>
        <w:pStyle w:val="ListParagraph"/>
        <w:numPr>
          <w:ilvl w:val="2"/>
          <w:numId w:val="38"/>
        </w:numPr>
        <w:spacing w:before="0" w:after="0"/>
      </w:pPr>
      <w:r>
        <w:t>Rupture product loss costs between minimum of $0.00 and maximum of $0.00</w:t>
      </w:r>
    </w:p>
    <w:p w14:paraId="6131D108" w14:textId="77777777" w:rsidR="00103D3E" w:rsidRDefault="00103D3E" w:rsidP="00106AE4">
      <w:pPr>
        <w:pStyle w:val="ListParagraph"/>
        <w:numPr>
          <w:ilvl w:val="2"/>
          <w:numId w:val="38"/>
        </w:numPr>
        <w:spacing w:before="0" w:after="0"/>
      </w:pPr>
      <w:r>
        <w:t>Puncture cost between minimum of $0.22 and maximum of $0.28MM</w:t>
      </w:r>
    </w:p>
    <w:p w14:paraId="4F2D1AB7" w14:textId="77777777" w:rsidR="00103D3E" w:rsidRDefault="00103D3E" w:rsidP="00106AE4">
      <w:pPr>
        <w:pStyle w:val="ListParagraph"/>
        <w:numPr>
          <w:ilvl w:val="2"/>
          <w:numId w:val="38"/>
        </w:numPr>
        <w:spacing w:before="0" w:after="0"/>
      </w:pPr>
      <w:r>
        <w:t>Puncture scenario yielded 0.0 intersections with structures, with minimum of $nan and maximum of $nan in cost of structures impacted</w:t>
      </w:r>
    </w:p>
    <w:p w14:paraId="1066AD29" w14:textId="77777777" w:rsidR="00103D3E" w:rsidRDefault="00103D3E" w:rsidP="00106AE4">
      <w:pPr>
        <w:pStyle w:val="ListParagraph"/>
        <w:numPr>
          <w:ilvl w:val="2"/>
          <w:numId w:val="38"/>
        </w:numPr>
        <w:spacing w:before="0" w:after="0"/>
      </w:pPr>
      <w:r>
        <w:t>Puncture Product Loss costs between minimum of $0.00 and maximum of $0.00"</w:t>
      </w:r>
    </w:p>
    <w:p w14:paraId="4E0DA6BB" w14:textId="77777777" w:rsidR="00103D3E" w:rsidRDefault="00103D3E" w:rsidP="00106AE4">
      <w:pPr>
        <w:pStyle w:val="ListParagraph"/>
        <w:numPr>
          <w:ilvl w:val="0"/>
          <w:numId w:val="38"/>
        </w:numPr>
        <w:spacing w:before="0" w:after="0"/>
      </w:pPr>
      <w:r>
        <w:t xml:space="preserve">"Sarnia </w:t>
      </w:r>
      <w:proofErr w:type="gramStart"/>
      <w:r>
        <w:t>8 inch</w:t>
      </w:r>
      <w:proofErr w:type="gramEnd"/>
      <w:r>
        <w:t xml:space="preserve"> Fresh Water</w:t>
      </w:r>
    </w:p>
    <w:p w14:paraId="7CC22D8B" w14:textId="77777777" w:rsidR="00103D3E" w:rsidRDefault="00103D3E" w:rsidP="00106AE4">
      <w:pPr>
        <w:pStyle w:val="ListParagraph"/>
        <w:numPr>
          <w:ilvl w:val="1"/>
          <w:numId w:val="38"/>
        </w:numPr>
        <w:spacing w:before="0" w:after="0"/>
      </w:pPr>
      <w:r>
        <w:t>Total Cumulative Length (m):</w:t>
      </w:r>
      <w:r>
        <w:tab/>
        <w:t>7977.89</w:t>
      </w:r>
    </w:p>
    <w:p w14:paraId="405A36FD"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5FFC6DBC" w14:textId="77777777" w:rsidR="00103D3E" w:rsidRDefault="00103D3E" w:rsidP="00106AE4">
      <w:pPr>
        <w:pStyle w:val="ListParagraph"/>
        <w:numPr>
          <w:ilvl w:val="2"/>
          <w:numId w:val="38"/>
        </w:numPr>
        <w:spacing w:before="0" w:after="0"/>
      </w:pPr>
      <w:r>
        <w:t>Installation date between minimum of 1969-01-01 and maximum of 1969-01-01</w:t>
      </w:r>
    </w:p>
    <w:p w14:paraId="720ABFBA" w14:textId="77777777" w:rsidR="00103D3E" w:rsidRDefault="00103D3E" w:rsidP="00106AE4">
      <w:pPr>
        <w:pStyle w:val="ListParagraph"/>
        <w:numPr>
          <w:ilvl w:val="2"/>
          <w:numId w:val="38"/>
        </w:numPr>
        <w:spacing w:before="0" w:after="0"/>
      </w:pPr>
      <w:r>
        <w:t>Wall thickness between minimum of 4.78 and maximum of 4.78</w:t>
      </w:r>
    </w:p>
    <w:p w14:paraId="216A3B22"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036B44DF"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453DD75C"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07BAEAC" w14:textId="77777777" w:rsidR="00103D3E" w:rsidRDefault="00103D3E" w:rsidP="00106AE4">
      <w:pPr>
        <w:pStyle w:val="ListParagraph"/>
        <w:numPr>
          <w:ilvl w:val="1"/>
          <w:numId w:val="38"/>
        </w:numPr>
        <w:spacing w:before="0" w:after="0"/>
      </w:pPr>
      <w:r>
        <w:t>Consequence of failure distributed between minimum of $0.21 and maximum of $0.25MM</w:t>
      </w:r>
    </w:p>
    <w:p w14:paraId="53E8FCE9" w14:textId="77777777" w:rsidR="00103D3E" w:rsidRDefault="00103D3E" w:rsidP="00106AE4">
      <w:pPr>
        <w:pStyle w:val="ListParagraph"/>
        <w:numPr>
          <w:ilvl w:val="2"/>
          <w:numId w:val="38"/>
        </w:numPr>
        <w:spacing w:before="0" w:after="0"/>
      </w:pPr>
      <w:r>
        <w:t>Total length driven by Economic Loss: 7977.89 meters.</w:t>
      </w:r>
    </w:p>
    <w:p w14:paraId="2C3B5D5F" w14:textId="77777777" w:rsidR="00103D3E" w:rsidRDefault="00103D3E" w:rsidP="00106AE4">
      <w:pPr>
        <w:pStyle w:val="ListParagraph"/>
        <w:numPr>
          <w:ilvl w:val="1"/>
          <w:numId w:val="38"/>
        </w:numPr>
        <w:spacing w:before="0" w:after="0"/>
      </w:pPr>
      <w:r>
        <w:t>Economic Loss Cost distributed between minimum of $0.21 and maximum of $0.25MM:</w:t>
      </w:r>
    </w:p>
    <w:p w14:paraId="7C79E079" w14:textId="77777777" w:rsidR="00103D3E" w:rsidRDefault="00103D3E" w:rsidP="00106AE4">
      <w:pPr>
        <w:pStyle w:val="ListParagraph"/>
        <w:numPr>
          <w:ilvl w:val="2"/>
          <w:numId w:val="38"/>
        </w:numPr>
        <w:spacing w:before="0" w:after="0"/>
      </w:pPr>
      <w:r>
        <w:t>Repair costs between minimum of $14,500.00 and maximum of $50,000.00.</w:t>
      </w:r>
    </w:p>
    <w:p w14:paraId="6AA56F6D" w14:textId="77777777" w:rsidR="00103D3E" w:rsidRDefault="00103D3E" w:rsidP="00106AE4">
      <w:pPr>
        <w:pStyle w:val="ListParagraph"/>
        <w:numPr>
          <w:ilvl w:val="2"/>
          <w:numId w:val="38"/>
        </w:numPr>
        <w:spacing w:before="0" w:after="0"/>
      </w:pPr>
      <w:r>
        <w:t>Outage losses between minimum of $200,000.00 and maximum of $200,000.00.</w:t>
      </w:r>
    </w:p>
    <w:p w14:paraId="67B090F8" w14:textId="77777777" w:rsidR="00103D3E" w:rsidRDefault="00103D3E" w:rsidP="00106AE4">
      <w:pPr>
        <w:pStyle w:val="ListParagraph"/>
        <w:numPr>
          <w:ilvl w:val="2"/>
          <w:numId w:val="38"/>
        </w:numPr>
        <w:spacing w:before="0" w:after="0"/>
      </w:pPr>
      <w:r>
        <w:t>Product type is Fresh Water.</w:t>
      </w:r>
    </w:p>
    <w:p w14:paraId="7BB67B44" w14:textId="77777777" w:rsidR="00103D3E" w:rsidRDefault="00103D3E" w:rsidP="00106AE4">
      <w:pPr>
        <w:pStyle w:val="ListParagraph"/>
        <w:numPr>
          <w:ilvl w:val="2"/>
          <w:numId w:val="38"/>
        </w:numPr>
        <w:spacing w:before="0" w:after="0"/>
      </w:pPr>
      <w:r>
        <w:t>Leak cost between minimum of $0.21 and maximum of $0.25MM</w:t>
      </w:r>
    </w:p>
    <w:p w14:paraId="22A3E59A"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04AC0F34" w14:textId="77777777" w:rsidR="00103D3E" w:rsidRDefault="00103D3E" w:rsidP="00106AE4">
      <w:pPr>
        <w:pStyle w:val="ListParagraph"/>
        <w:numPr>
          <w:ilvl w:val="2"/>
          <w:numId w:val="38"/>
        </w:numPr>
        <w:spacing w:before="0" w:after="0"/>
      </w:pPr>
      <w:r>
        <w:t>Leak product loss costs between minimum of $0.00 and maximum of $0.00</w:t>
      </w:r>
    </w:p>
    <w:p w14:paraId="57CFF197" w14:textId="77777777" w:rsidR="00103D3E" w:rsidRDefault="00103D3E" w:rsidP="00106AE4">
      <w:pPr>
        <w:pStyle w:val="ListParagraph"/>
        <w:numPr>
          <w:ilvl w:val="2"/>
          <w:numId w:val="38"/>
        </w:numPr>
        <w:spacing w:before="0" w:after="0"/>
      </w:pPr>
      <w:r>
        <w:t>Rupture cost between minimum of $0.21 and maximum of $0.25MM</w:t>
      </w:r>
    </w:p>
    <w:p w14:paraId="5F74146E" w14:textId="77777777" w:rsidR="00103D3E" w:rsidRDefault="00103D3E" w:rsidP="00106AE4">
      <w:pPr>
        <w:pStyle w:val="ListParagraph"/>
        <w:numPr>
          <w:ilvl w:val="2"/>
          <w:numId w:val="38"/>
        </w:numPr>
        <w:spacing w:before="0" w:after="0"/>
      </w:pPr>
      <w:r>
        <w:t>Rupture scenario yielded 0.0 intersections with structures, with minimum of $nan and maximum of $nan in cost of structures impacted</w:t>
      </w:r>
    </w:p>
    <w:p w14:paraId="0340B35B" w14:textId="77777777" w:rsidR="00103D3E" w:rsidRDefault="00103D3E" w:rsidP="00106AE4">
      <w:pPr>
        <w:pStyle w:val="ListParagraph"/>
        <w:numPr>
          <w:ilvl w:val="2"/>
          <w:numId w:val="38"/>
        </w:numPr>
        <w:spacing w:before="0" w:after="0"/>
      </w:pPr>
      <w:r>
        <w:t>Rupture product loss costs between minimum of $0.00 and maximum of $0.00</w:t>
      </w:r>
    </w:p>
    <w:p w14:paraId="642D530B" w14:textId="77777777" w:rsidR="00103D3E" w:rsidRDefault="00103D3E" w:rsidP="00106AE4">
      <w:pPr>
        <w:pStyle w:val="ListParagraph"/>
        <w:numPr>
          <w:ilvl w:val="2"/>
          <w:numId w:val="38"/>
        </w:numPr>
        <w:spacing w:before="0" w:after="0"/>
      </w:pPr>
      <w:r>
        <w:t>Puncture cost between minimum of $0.21 and maximum of $0.25MM</w:t>
      </w:r>
    </w:p>
    <w:p w14:paraId="39D7B48D" w14:textId="77777777" w:rsidR="00103D3E" w:rsidRDefault="00103D3E" w:rsidP="00106AE4">
      <w:pPr>
        <w:pStyle w:val="ListParagraph"/>
        <w:numPr>
          <w:ilvl w:val="2"/>
          <w:numId w:val="38"/>
        </w:numPr>
        <w:spacing w:before="0" w:after="0"/>
      </w:pPr>
      <w:r>
        <w:t>Puncture scenario yielded 0.0 intersections with structures, with minimum of $nan and maximum of $nan in cost of structures impacted</w:t>
      </w:r>
    </w:p>
    <w:p w14:paraId="233650C1" w14:textId="77777777" w:rsidR="00103D3E" w:rsidRDefault="00103D3E" w:rsidP="00106AE4">
      <w:pPr>
        <w:pStyle w:val="ListParagraph"/>
        <w:numPr>
          <w:ilvl w:val="2"/>
          <w:numId w:val="38"/>
        </w:numPr>
        <w:spacing w:before="0" w:after="0"/>
      </w:pPr>
      <w:r>
        <w:t>Puncture Product Loss costs between minimum of $0.00 and maximum of $0.00"</w:t>
      </w:r>
    </w:p>
    <w:p w14:paraId="75C4B32F" w14:textId="77777777" w:rsidR="00103D3E" w:rsidRDefault="00103D3E" w:rsidP="00106AE4">
      <w:pPr>
        <w:pStyle w:val="ListParagraph"/>
        <w:numPr>
          <w:ilvl w:val="0"/>
          <w:numId w:val="38"/>
        </w:numPr>
        <w:spacing w:before="0" w:after="0"/>
      </w:pPr>
      <w:r>
        <w:t>"EMPRESS WATER LINE NPS 10</w:t>
      </w:r>
    </w:p>
    <w:p w14:paraId="161AFF53" w14:textId="77777777" w:rsidR="00103D3E" w:rsidRDefault="00103D3E" w:rsidP="00106AE4">
      <w:pPr>
        <w:pStyle w:val="ListParagraph"/>
        <w:numPr>
          <w:ilvl w:val="1"/>
          <w:numId w:val="38"/>
        </w:numPr>
        <w:spacing w:before="0" w:after="0"/>
      </w:pPr>
      <w:r>
        <w:t>Total Cumulative Length (m):</w:t>
      </w:r>
      <w:r>
        <w:tab/>
        <w:t>6987.6</w:t>
      </w:r>
    </w:p>
    <w:p w14:paraId="24C1C056" w14:textId="77777777" w:rsidR="00103D3E" w:rsidRDefault="00103D3E" w:rsidP="00106AE4">
      <w:pPr>
        <w:pStyle w:val="ListParagraph"/>
        <w:numPr>
          <w:ilvl w:val="1"/>
          <w:numId w:val="38"/>
        </w:numPr>
        <w:spacing w:before="0" w:after="0"/>
      </w:pPr>
      <w:r>
        <w:lastRenderedPageBreak/>
        <w:t>Likelihood of failure distributed between minimum of 9.000e-01 and maximum of 9.000e-01.</w:t>
      </w:r>
    </w:p>
    <w:p w14:paraId="37FC6B06" w14:textId="77777777" w:rsidR="00103D3E" w:rsidRDefault="00103D3E" w:rsidP="00106AE4">
      <w:pPr>
        <w:pStyle w:val="ListParagraph"/>
        <w:numPr>
          <w:ilvl w:val="2"/>
          <w:numId w:val="38"/>
        </w:numPr>
        <w:spacing w:before="0" w:after="0"/>
      </w:pPr>
      <w:r>
        <w:t>Installation date between minimum of 2000-01-01 and maximum of 2001-01-01</w:t>
      </w:r>
    </w:p>
    <w:p w14:paraId="69A29F77" w14:textId="77777777" w:rsidR="00103D3E" w:rsidRDefault="00103D3E" w:rsidP="00106AE4">
      <w:pPr>
        <w:pStyle w:val="ListParagraph"/>
        <w:numPr>
          <w:ilvl w:val="2"/>
          <w:numId w:val="38"/>
        </w:numPr>
        <w:spacing w:before="0" w:after="0"/>
      </w:pPr>
      <w:r>
        <w:t>Wall thickness between minimum of 6.4 and maximum of 6.4</w:t>
      </w:r>
    </w:p>
    <w:p w14:paraId="1ECC93B7"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294B9425"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37F1FEA"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4EF830FE" w14:textId="77777777" w:rsidR="00103D3E" w:rsidRDefault="00103D3E" w:rsidP="00106AE4">
      <w:pPr>
        <w:pStyle w:val="ListParagraph"/>
        <w:numPr>
          <w:ilvl w:val="1"/>
          <w:numId w:val="38"/>
        </w:numPr>
        <w:spacing w:before="0" w:after="0"/>
      </w:pPr>
      <w:r>
        <w:t>Consequence of failure distributed between minimum of $0.22 and maximum of $0.28MM</w:t>
      </w:r>
    </w:p>
    <w:p w14:paraId="227C6A13" w14:textId="77777777" w:rsidR="00103D3E" w:rsidRDefault="00103D3E" w:rsidP="00106AE4">
      <w:pPr>
        <w:pStyle w:val="ListParagraph"/>
        <w:numPr>
          <w:ilvl w:val="2"/>
          <w:numId w:val="38"/>
        </w:numPr>
        <w:spacing w:before="0" w:after="0"/>
      </w:pPr>
      <w:r>
        <w:t>Total length driven by Economic Loss: 6987.6 meters.</w:t>
      </w:r>
    </w:p>
    <w:p w14:paraId="19FE20AA" w14:textId="77777777" w:rsidR="00103D3E" w:rsidRDefault="00103D3E" w:rsidP="00106AE4">
      <w:pPr>
        <w:pStyle w:val="ListParagraph"/>
        <w:numPr>
          <w:ilvl w:val="1"/>
          <w:numId w:val="38"/>
        </w:numPr>
        <w:spacing w:before="0" w:after="0"/>
      </w:pPr>
      <w:r>
        <w:t>Economic Loss Cost distributed between minimum of $0.22 and maximum of $0.28MM:</w:t>
      </w:r>
    </w:p>
    <w:p w14:paraId="4537D15B" w14:textId="77777777" w:rsidR="00103D3E" w:rsidRDefault="00103D3E" w:rsidP="00106AE4">
      <w:pPr>
        <w:pStyle w:val="ListParagraph"/>
        <w:numPr>
          <w:ilvl w:val="2"/>
          <w:numId w:val="38"/>
        </w:numPr>
        <w:spacing w:before="0" w:after="0"/>
      </w:pPr>
      <w:r>
        <w:t>Repair costs between minimum of $17,000.00 and maximum of $79,000.00.</w:t>
      </w:r>
    </w:p>
    <w:p w14:paraId="0967615C" w14:textId="77777777" w:rsidR="00103D3E" w:rsidRDefault="00103D3E" w:rsidP="00106AE4">
      <w:pPr>
        <w:pStyle w:val="ListParagraph"/>
        <w:numPr>
          <w:ilvl w:val="2"/>
          <w:numId w:val="38"/>
        </w:numPr>
        <w:spacing w:before="0" w:after="0"/>
      </w:pPr>
      <w:r>
        <w:t>Outage losses between minimum of $200,000.00 and maximum of $200,000.00.</w:t>
      </w:r>
    </w:p>
    <w:p w14:paraId="5E0EBCF8" w14:textId="77777777" w:rsidR="00103D3E" w:rsidRDefault="00103D3E" w:rsidP="00106AE4">
      <w:pPr>
        <w:pStyle w:val="ListParagraph"/>
        <w:numPr>
          <w:ilvl w:val="2"/>
          <w:numId w:val="38"/>
        </w:numPr>
        <w:spacing w:before="0" w:after="0"/>
      </w:pPr>
      <w:r>
        <w:t>Product type is Fresh Water.</w:t>
      </w:r>
    </w:p>
    <w:p w14:paraId="767458EC" w14:textId="77777777" w:rsidR="00103D3E" w:rsidRDefault="00103D3E" w:rsidP="00106AE4">
      <w:pPr>
        <w:pStyle w:val="ListParagraph"/>
        <w:numPr>
          <w:ilvl w:val="2"/>
          <w:numId w:val="38"/>
        </w:numPr>
        <w:spacing w:before="0" w:after="0"/>
      </w:pPr>
      <w:r>
        <w:t>Leak cost between minimum of $0.22 and maximum of $0.28MM</w:t>
      </w:r>
    </w:p>
    <w:p w14:paraId="688445FA"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357D658E" w14:textId="77777777" w:rsidR="00103D3E" w:rsidRDefault="00103D3E" w:rsidP="00106AE4">
      <w:pPr>
        <w:pStyle w:val="ListParagraph"/>
        <w:numPr>
          <w:ilvl w:val="2"/>
          <w:numId w:val="38"/>
        </w:numPr>
        <w:spacing w:before="0" w:after="0"/>
      </w:pPr>
      <w:r>
        <w:t>Leak product loss costs between minimum of $0.00 and maximum of $0.00</w:t>
      </w:r>
    </w:p>
    <w:p w14:paraId="26ADDB58" w14:textId="77777777" w:rsidR="00103D3E" w:rsidRDefault="00103D3E" w:rsidP="00106AE4">
      <w:pPr>
        <w:pStyle w:val="ListParagraph"/>
        <w:numPr>
          <w:ilvl w:val="2"/>
          <w:numId w:val="38"/>
        </w:numPr>
        <w:spacing w:before="0" w:after="0"/>
      </w:pPr>
      <w:r>
        <w:t>Rupture cost between minimum of $0.22 and maximum of $0.28MM</w:t>
      </w:r>
    </w:p>
    <w:p w14:paraId="76C481E0" w14:textId="77777777" w:rsidR="00103D3E" w:rsidRDefault="00103D3E" w:rsidP="00106AE4">
      <w:pPr>
        <w:pStyle w:val="ListParagraph"/>
        <w:numPr>
          <w:ilvl w:val="2"/>
          <w:numId w:val="38"/>
        </w:numPr>
        <w:spacing w:before="0" w:after="0"/>
      </w:pPr>
      <w:r>
        <w:t>Rupture scenario yielded 0.0 intersections with structures, with minimum of $nan and maximum of $nan in cost of structures impacted</w:t>
      </w:r>
    </w:p>
    <w:p w14:paraId="6BB77671" w14:textId="77777777" w:rsidR="00103D3E" w:rsidRDefault="00103D3E" w:rsidP="00106AE4">
      <w:pPr>
        <w:pStyle w:val="ListParagraph"/>
        <w:numPr>
          <w:ilvl w:val="2"/>
          <w:numId w:val="38"/>
        </w:numPr>
        <w:spacing w:before="0" w:after="0"/>
      </w:pPr>
      <w:r>
        <w:t>Rupture product loss costs between minimum of $0.00 and maximum of $0.00</w:t>
      </w:r>
    </w:p>
    <w:p w14:paraId="7847C7DB" w14:textId="77777777" w:rsidR="00103D3E" w:rsidRDefault="00103D3E" w:rsidP="00106AE4">
      <w:pPr>
        <w:pStyle w:val="ListParagraph"/>
        <w:numPr>
          <w:ilvl w:val="2"/>
          <w:numId w:val="38"/>
        </w:numPr>
        <w:spacing w:before="0" w:after="0"/>
      </w:pPr>
      <w:r>
        <w:t>Puncture cost between minimum of $0.22 and maximum of $0.28MM</w:t>
      </w:r>
    </w:p>
    <w:p w14:paraId="74CB11AB" w14:textId="77777777" w:rsidR="00103D3E" w:rsidRDefault="00103D3E" w:rsidP="00106AE4">
      <w:pPr>
        <w:pStyle w:val="ListParagraph"/>
        <w:numPr>
          <w:ilvl w:val="2"/>
          <w:numId w:val="38"/>
        </w:numPr>
        <w:spacing w:before="0" w:after="0"/>
      </w:pPr>
      <w:r>
        <w:t>Puncture scenario yielded 0.0 intersections with structures, with minimum of $nan and maximum of $nan in cost of structures impacted</w:t>
      </w:r>
    </w:p>
    <w:p w14:paraId="2D71C9BA" w14:textId="77777777" w:rsidR="00103D3E" w:rsidRDefault="00103D3E" w:rsidP="00106AE4">
      <w:pPr>
        <w:pStyle w:val="ListParagraph"/>
        <w:numPr>
          <w:ilvl w:val="2"/>
          <w:numId w:val="38"/>
        </w:numPr>
        <w:spacing w:before="0" w:after="0"/>
      </w:pPr>
      <w:r>
        <w:t>Puncture Product Loss costs between minimum of $0.00 and maximum of $0.00"</w:t>
      </w:r>
    </w:p>
    <w:p w14:paraId="0154C11C" w14:textId="77777777" w:rsidR="00103D3E" w:rsidRDefault="00103D3E" w:rsidP="00106AE4">
      <w:pPr>
        <w:pStyle w:val="ListParagraph"/>
        <w:numPr>
          <w:ilvl w:val="0"/>
          <w:numId w:val="38"/>
        </w:numPr>
        <w:spacing w:before="0" w:after="0"/>
      </w:pPr>
      <w:r>
        <w:t>"EMPRESS WASTE WATER DISCHARGE NPS 10</w:t>
      </w:r>
    </w:p>
    <w:p w14:paraId="2B810F2A" w14:textId="77777777" w:rsidR="00103D3E" w:rsidRDefault="00103D3E" w:rsidP="00106AE4">
      <w:pPr>
        <w:pStyle w:val="ListParagraph"/>
        <w:numPr>
          <w:ilvl w:val="1"/>
          <w:numId w:val="38"/>
        </w:numPr>
        <w:spacing w:before="0" w:after="0"/>
      </w:pPr>
      <w:r>
        <w:t>Total Cumulative Length (m):</w:t>
      </w:r>
      <w:r>
        <w:tab/>
        <w:t>6957.2</w:t>
      </w:r>
    </w:p>
    <w:p w14:paraId="112F7662"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64DD4E73" w14:textId="77777777" w:rsidR="00103D3E" w:rsidRDefault="00103D3E" w:rsidP="00106AE4">
      <w:pPr>
        <w:pStyle w:val="ListParagraph"/>
        <w:numPr>
          <w:ilvl w:val="2"/>
          <w:numId w:val="38"/>
        </w:numPr>
        <w:spacing w:before="0" w:after="0"/>
      </w:pPr>
      <w:r>
        <w:t>Installation date between minimum of 1964-01-01 and maximum of 1964-01-01</w:t>
      </w:r>
    </w:p>
    <w:p w14:paraId="191786DB" w14:textId="77777777" w:rsidR="00103D3E" w:rsidRDefault="00103D3E" w:rsidP="00106AE4">
      <w:pPr>
        <w:pStyle w:val="ListParagraph"/>
        <w:numPr>
          <w:ilvl w:val="2"/>
          <w:numId w:val="38"/>
        </w:numPr>
        <w:spacing w:before="0" w:after="0"/>
      </w:pPr>
      <w:r>
        <w:t>Wall thickness between minimum of 4.78 and maximum of 4.78</w:t>
      </w:r>
    </w:p>
    <w:p w14:paraId="369D3F19"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98A7D1F"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60EEDC56"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4687B36C" w14:textId="77777777" w:rsidR="00103D3E" w:rsidRDefault="00103D3E" w:rsidP="00106AE4">
      <w:pPr>
        <w:pStyle w:val="ListParagraph"/>
        <w:numPr>
          <w:ilvl w:val="1"/>
          <w:numId w:val="38"/>
        </w:numPr>
        <w:spacing w:before="0" w:after="0"/>
      </w:pPr>
      <w:r>
        <w:t>Consequence of failure distributed between minimum of $0.58 and maximum of $1.01MM</w:t>
      </w:r>
    </w:p>
    <w:p w14:paraId="5EFB0A74" w14:textId="77777777" w:rsidR="00103D3E" w:rsidRDefault="00103D3E" w:rsidP="00106AE4">
      <w:pPr>
        <w:pStyle w:val="ListParagraph"/>
        <w:numPr>
          <w:ilvl w:val="1"/>
          <w:numId w:val="38"/>
        </w:numPr>
        <w:spacing w:before="0" w:after="0"/>
      </w:pPr>
      <w:r>
        <w:t>Total length driven by Environmental: 6957.2 meters.</w:t>
      </w:r>
    </w:p>
    <w:p w14:paraId="5FCCE446" w14:textId="77777777" w:rsidR="00103D3E" w:rsidRDefault="00103D3E" w:rsidP="00106AE4">
      <w:pPr>
        <w:pStyle w:val="ListParagraph"/>
        <w:numPr>
          <w:ilvl w:val="1"/>
          <w:numId w:val="38"/>
        </w:numPr>
        <w:spacing w:before="0" w:after="0"/>
      </w:pPr>
      <w:r>
        <w:t>Environmental Cost distributed between minimum of $0.36 and maximum of $0.74MM:</w:t>
      </w:r>
    </w:p>
    <w:p w14:paraId="525E2CFE" w14:textId="77777777" w:rsidR="00103D3E" w:rsidRDefault="00103D3E" w:rsidP="00106AE4">
      <w:pPr>
        <w:pStyle w:val="ListParagraph"/>
        <w:numPr>
          <w:ilvl w:val="2"/>
          <w:numId w:val="38"/>
        </w:numPr>
        <w:spacing w:before="0" w:after="0"/>
      </w:pPr>
      <w:r>
        <w:t>Leak cost between minimum of $0.02 and maximum of $0.05MM</w:t>
      </w:r>
    </w:p>
    <w:p w14:paraId="01F0E4C5" w14:textId="77777777" w:rsidR="00103D3E" w:rsidRDefault="00103D3E" w:rsidP="00106AE4">
      <w:pPr>
        <w:pStyle w:val="ListParagraph"/>
        <w:numPr>
          <w:ilvl w:val="2"/>
          <w:numId w:val="38"/>
        </w:numPr>
        <w:spacing w:before="0" w:after="0"/>
      </w:pPr>
      <w:r>
        <w:t>Leak spill volume between a minimum of 475.94 and maximum of 752.51 gallons</w:t>
      </w:r>
    </w:p>
    <w:p w14:paraId="1184FA8A" w14:textId="77777777" w:rsidR="00103D3E" w:rsidRDefault="00103D3E" w:rsidP="00106AE4">
      <w:pPr>
        <w:pStyle w:val="ListParagraph"/>
        <w:numPr>
          <w:ilvl w:val="2"/>
          <w:numId w:val="38"/>
        </w:numPr>
        <w:spacing w:before="0" w:after="0"/>
      </w:pPr>
      <w:r>
        <w:t>Rupture cost between minimum of $17.46 and maximum of $35.70MM</w:t>
      </w:r>
    </w:p>
    <w:p w14:paraId="358C309D" w14:textId="77777777" w:rsidR="00103D3E" w:rsidRDefault="00103D3E" w:rsidP="00106AE4">
      <w:pPr>
        <w:pStyle w:val="ListParagraph"/>
        <w:numPr>
          <w:ilvl w:val="2"/>
          <w:numId w:val="38"/>
        </w:numPr>
        <w:spacing w:before="0" w:after="0"/>
      </w:pPr>
      <w:r>
        <w:t>Rupture spill volume is between a minimum of 354842.05 and maximum of 561046.79 gallons</w:t>
      </w:r>
    </w:p>
    <w:p w14:paraId="5E31D585" w14:textId="77777777" w:rsidR="00103D3E" w:rsidRDefault="00103D3E" w:rsidP="00106AE4">
      <w:pPr>
        <w:pStyle w:val="ListParagraph"/>
        <w:numPr>
          <w:ilvl w:val="2"/>
          <w:numId w:val="38"/>
        </w:numPr>
        <w:spacing w:before="0" w:after="0"/>
      </w:pPr>
      <w:r>
        <w:t>Puncture cost between minimum of $0.77 and maximum of $1.57MM</w:t>
      </w:r>
    </w:p>
    <w:p w14:paraId="38D92B08" w14:textId="77777777" w:rsidR="00103D3E" w:rsidRDefault="00103D3E" w:rsidP="00106AE4">
      <w:pPr>
        <w:pStyle w:val="ListParagraph"/>
        <w:numPr>
          <w:ilvl w:val="2"/>
          <w:numId w:val="38"/>
        </w:numPr>
        <w:spacing w:before="0" w:after="0"/>
      </w:pPr>
      <w:r>
        <w:t>Puncture spill volume is between a minimum of 15638.25 and maximum of 24725.91 gallons</w:t>
      </w:r>
    </w:p>
    <w:p w14:paraId="7E5491F7" w14:textId="77777777" w:rsidR="00103D3E" w:rsidRDefault="00103D3E" w:rsidP="00106AE4">
      <w:pPr>
        <w:pStyle w:val="ListParagraph"/>
        <w:numPr>
          <w:ilvl w:val="2"/>
          <w:numId w:val="38"/>
        </w:numPr>
        <w:spacing w:before="0" w:after="0"/>
      </w:pPr>
      <w:r>
        <w:t xml:space="preserve">Land use distributed as </w:t>
      </w:r>
    </w:p>
    <w:p w14:paraId="0D70BC8D" w14:textId="77777777" w:rsidR="00103D3E" w:rsidRDefault="00103D3E" w:rsidP="00106AE4">
      <w:pPr>
        <w:pStyle w:val="ListParagraph"/>
        <w:numPr>
          <w:ilvl w:val="3"/>
          <w:numId w:val="38"/>
        </w:numPr>
        <w:spacing w:before="0" w:after="0"/>
      </w:pPr>
      <w:r>
        <w:t>Agricultural: 6,944.12</w:t>
      </w:r>
    </w:p>
    <w:p w14:paraId="38FE1E9A" w14:textId="77777777" w:rsidR="00103D3E" w:rsidRDefault="00103D3E" w:rsidP="00106AE4">
      <w:pPr>
        <w:pStyle w:val="ListParagraph"/>
        <w:numPr>
          <w:ilvl w:val="3"/>
          <w:numId w:val="38"/>
        </w:numPr>
        <w:spacing w:before="0" w:after="0"/>
      </w:pPr>
      <w:r>
        <w:t>Water Course: 13.08</w:t>
      </w:r>
    </w:p>
    <w:p w14:paraId="07E8C853" w14:textId="77777777" w:rsidR="00103D3E" w:rsidRDefault="00103D3E" w:rsidP="00106AE4">
      <w:pPr>
        <w:pStyle w:val="ListParagraph"/>
        <w:numPr>
          <w:ilvl w:val="0"/>
          <w:numId w:val="38"/>
        </w:numPr>
        <w:spacing w:before="0" w:after="0"/>
      </w:pPr>
      <w:r>
        <w:t>"SS-15 NPS 6</w:t>
      </w:r>
    </w:p>
    <w:p w14:paraId="0859CB7B" w14:textId="77777777" w:rsidR="00103D3E" w:rsidRDefault="00103D3E" w:rsidP="00106AE4">
      <w:pPr>
        <w:pStyle w:val="ListParagraph"/>
        <w:numPr>
          <w:ilvl w:val="1"/>
          <w:numId w:val="38"/>
        </w:numPr>
        <w:spacing w:before="0" w:after="0"/>
      </w:pPr>
      <w:r>
        <w:lastRenderedPageBreak/>
        <w:t>Total Cumulative Length (m):</w:t>
      </w:r>
      <w:r>
        <w:tab/>
        <w:t>5229.36</w:t>
      </w:r>
    </w:p>
    <w:p w14:paraId="77DFF16A"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653D7780" w14:textId="77777777" w:rsidR="00103D3E" w:rsidRDefault="00103D3E" w:rsidP="00106AE4">
      <w:pPr>
        <w:pStyle w:val="ListParagraph"/>
        <w:numPr>
          <w:ilvl w:val="2"/>
          <w:numId w:val="38"/>
        </w:numPr>
        <w:spacing w:before="0" w:after="0"/>
      </w:pPr>
      <w:r>
        <w:t>Installation date between minimum of 1955-01-01 and maximum of 1955-01-01</w:t>
      </w:r>
    </w:p>
    <w:p w14:paraId="021E5D6B" w14:textId="77777777" w:rsidR="00103D3E" w:rsidRDefault="00103D3E" w:rsidP="00106AE4">
      <w:pPr>
        <w:pStyle w:val="ListParagraph"/>
        <w:numPr>
          <w:ilvl w:val="2"/>
          <w:numId w:val="38"/>
        </w:numPr>
        <w:spacing w:before="0" w:after="0"/>
      </w:pPr>
      <w:r>
        <w:t>Wall thickness between minimum of 5.16 and maximum of 7.11</w:t>
      </w:r>
    </w:p>
    <w:p w14:paraId="61F28545"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2FEF9923"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15D2A1DE"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4C98866F" w14:textId="77777777" w:rsidR="00103D3E" w:rsidRDefault="00103D3E" w:rsidP="00106AE4">
      <w:pPr>
        <w:pStyle w:val="ListParagraph"/>
        <w:numPr>
          <w:ilvl w:val="1"/>
          <w:numId w:val="38"/>
        </w:numPr>
        <w:spacing w:before="0" w:after="0"/>
      </w:pPr>
      <w:r>
        <w:t>Consequence of failure distributed between minimum of $1.63 and maximum of $1.83MM</w:t>
      </w:r>
    </w:p>
    <w:p w14:paraId="126A206D" w14:textId="77777777" w:rsidR="00103D3E" w:rsidRDefault="00103D3E" w:rsidP="00106AE4">
      <w:pPr>
        <w:pStyle w:val="ListParagraph"/>
        <w:numPr>
          <w:ilvl w:val="1"/>
          <w:numId w:val="38"/>
        </w:numPr>
        <w:spacing w:before="0" w:after="0"/>
      </w:pPr>
      <w:r>
        <w:t>Total length driven by Environmental: 5229.36 meters.</w:t>
      </w:r>
    </w:p>
    <w:p w14:paraId="0C6AAFBF" w14:textId="77777777" w:rsidR="00103D3E" w:rsidRDefault="00103D3E" w:rsidP="00106AE4">
      <w:pPr>
        <w:pStyle w:val="ListParagraph"/>
        <w:numPr>
          <w:ilvl w:val="1"/>
          <w:numId w:val="38"/>
        </w:numPr>
        <w:spacing w:before="0" w:after="0"/>
      </w:pPr>
      <w:r>
        <w:t>Environmental Cost distributed between minimum of $1.39 and maximum of $1.59MM:</w:t>
      </w:r>
    </w:p>
    <w:p w14:paraId="73E4E410" w14:textId="77777777" w:rsidR="00103D3E" w:rsidRDefault="00103D3E" w:rsidP="00106AE4">
      <w:pPr>
        <w:pStyle w:val="ListParagraph"/>
        <w:numPr>
          <w:ilvl w:val="2"/>
          <w:numId w:val="38"/>
        </w:numPr>
        <w:spacing w:before="0" w:after="0"/>
      </w:pPr>
      <w:r>
        <w:t>Leak cost between minimum of $0.20 and maximum of $0.21MM</w:t>
      </w:r>
    </w:p>
    <w:p w14:paraId="2F0E2410" w14:textId="77777777" w:rsidR="00103D3E" w:rsidRDefault="00103D3E" w:rsidP="00106AE4">
      <w:pPr>
        <w:pStyle w:val="ListParagraph"/>
        <w:numPr>
          <w:ilvl w:val="2"/>
          <w:numId w:val="38"/>
        </w:numPr>
        <w:spacing w:before="0" w:after="0"/>
      </w:pPr>
      <w:r>
        <w:t>Leak spill volume between a minimum of 1853.91 and maximum of 1962.4 gallons</w:t>
      </w:r>
    </w:p>
    <w:p w14:paraId="4C8A432B" w14:textId="77777777" w:rsidR="00103D3E" w:rsidRDefault="00103D3E" w:rsidP="00106AE4">
      <w:pPr>
        <w:pStyle w:val="ListParagraph"/>
        <w:numPr>
          <w:ilvl w:val="2"/>
          <w:numId w:val="38"/>
        </w:numPr>
        <w:spacing w:before="0" w:after="0"/>
      </w:pPr>
      <w:r>
        <w:t>Rupture cost between minimum of $55.64 and maximum of $58.90MM</w:t>
      </w:r>
    </w:p>
    <w:p w14:paraId="6F3F9BCA" w14:textId="77777777" w:rsidR="00103D3E" w:rsidRDefault="00103D3E" w:rsidP="00106AE4">
      <w:pPr>
        <w:pStyle w:val="ListParagraph"/>
        <w:numPr>
          <w:ilvl w:val="2"/>
          <w:numId w:val="38"/>
        </w:numPr>
        <w:spacing w:before="0" w:after="0"/>
      </w:pPr>
      <w:r>
        <w:t>Rupture spill volume is between a minimum of 524962.0 and maximum of 555682.93 gallons</w:t>
      </w:r>
    </w:p>
    <w:p w14:paraId="7648860C" w14:textId="77777777" w:rsidR="00103D3E" w:rsidRDefault="00103D3E" w:rsidP="00106AE4">
      <w:pPr>
        <w:pStyle w:val="ListParagraph"/>
        <w:numPr>
          <w:ilvl w:val="2"/>
          <w:numId w:val="38"/>
        </w:numPr>
        <w:spacing w:before="0" w:after="0"/>
      </w:pPr>
      <w:r>
        <w:t>Puncture cost between minimum of $6.46 and maximum of $6.83MM</w:t>
      </w:r>
    </w:p>
    <w:p w14:paraId="574B6954" w14:textId="77777777" w:rsidR="00103D3E" w:rsidRDefault="00103D3E" w:rsidP="00106AE4">
      <w:pPr>
        <w:pStyle w:val="ListParagraph"/>
        <w:numPr>
          <w:ilvl w:val="2"/>
          <w:numId w:val="38"/>
        </w:numPr>
        <w:spacing w:before="0" w:after="0"/>
      </w:pPr>
      <w:r>
        <w:t>Puncture spill volume is between a minimum of 60915.28 and maximum of 64480.05 gallons</w:t>
      </w:r>
    </w:p>
    <w:p w14:paraId="031495CF" w14:textId="77777777" w:rsidR="00103D3E" w:rsidRDefault="00103D3E" w:rsidP="00106AE4">
      <w:pPr>
        <w:pStyle w:val="ListParagraph"/>
        <w:numPr>
          <w:ilvl w:val="2"/>
          <w:numId w:val="38"/>
        </w:numPr>
        <w:spacing w:before="0" w:after="0"/>
      </w:pPr>
      <w:r>
        <w:t xml:space="preserve">Land use distributed as </w:t>
      </w:r>
    </w:p>
    <w:p w14:paraId="47C3D4F4" w14:textId="77777777" w:rsidR="00103D3E" w:rsidRDefault="00103D3E" w:rsidP="00106AE4">
      <w:pPr>
        <w:pStyle w:val="ListParagraph"/>
        <w:numPr>
          <w:ilvl w:val="3"/>
          <w:numId w:val="38"/>
        </w:numPr>
        <w:spacing w:before="0" w:after="0"/>
      </w:pPr>
      <w:r>
        <w:t>Agricultural: 5,229.36</w:t>
      </w:r>
    </w:p>
    <w:p w14:paraId="3ECD7BAB" w14:textId="77777777" w:rsidR="00103D3E" w:rsidRDefault="00103D3E" w:rsidP="00106AE4">
      <w:pPr>
        <w:pStyle w:val="ListParagraph"/>
        <w:numPr>
          <w:ilvl w:val="0"/>
          <w:numId w:val="38"/>
        </w:numPr>
        <w:spacing w:before="0" w:after="0"/>
      </w:pPr>
      <w:r>
        <w:t>"C3 FROM ESSO NPS 6</w:t>
      </w:r>
    </w:p>
    <w:p w14:paraId="6C0E3698" w14:textId="77777777" w:rsidR="00103D3E" w:rsidRDefault="00103D3E" w:rsidP="00106AE4">
      <w:pPr>
        <w:pStyle w:val="ListParagraph"/>
        <w:numPr>
          <w:ilvl w:val="1"/>
          <w:numId w:val="38"/>
        </w:numPr>
        <w:spacing w:before="0" w:after="0"/>
      </w:pPr>
      <w:r>
        <w:t>Total Cumulative Length (m):</w:t>
      </w:r>
      <w:r>
        <w:tab/>
        <w:t>4075.15</w:t>
      </w:r>
    </w:p>
    <w:p w14:paraId="78515F80"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64C99C1F" w14:textId="77777777" w:rsidR="00103D3E" w:rsidRDefault="00103D3E" w:rsidP="00106AE4">
      <w:pPr>
        <w:pStyle w:val="ListParagraph"/>
        <w:numPr>
          <w:ilvl w:val="2"/>
          <w:numId w:val="38"/>
        </w:numPr>
        <w:spacing w:before="0" w:after="0"/>
      </w:pPr>
      <w:r>
        <w:t>Installation date between minimum of 1969-01-01 and maximum of 1969-01-01</w:t>
      </w:r>
    </w:p>
    <w:p w14:paraId="25773D63" w14:textId="77777777" w:rsidR="00103D3E" w:rsidRDefault="00103D3E" w:rsidP="00106AE4">
      <w:pPr>
        <w:pStyle w:val="ListParagraph"/>
        <w:numPr>
          <w:ilvl w:val="2"/>
          <w:numId w:val="38"/>
        </w:numPr>
        <w:spacing w:before="0" w:after="0"/>
      </w:pPr>
      <w:r>
        <w:t>Wall thickness between minimum of 4.8 and maximum of 7.1</w:t>
      </w:r>
    </w:p>
    <w:p w14:paraId="6A7AB68F"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00BA839D"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0E57D496"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5A833AF6" w14:textId="77777777" w:rsidR="00103D3E" w:rsidRDefault="00103D3E" w:rsidP="00106AE4">
      <w:pPr>
        <w:pStyle w:val="ListParagraph"/>
        <w:numPr>
          <w:ilvl w:val="1"/>
          <w:numId w:val="38"/>
        </w:numPr>
        <w:spacing w:before="0" w:after="0"/>
      </w:pPr>
      <w:r>
        <w:t>Consequence of failure distributed between minimum of $0.28 and maximum of $15.29MM</w:t>
      </w:r>
    </w:p>
    <w:p w14:paraId="7779C4BF" w14:textId="77777777" w:rsidR="00103D3E" w:rsidRDefault="00103D3E" w:rsidP="00106AE4">
      <w:pPr>
        <w:pStyle w:val="ListParagraph"/>
        <w:numPr>
          <w:ilvl w:val="1"/>
          <w:numId w:val="38"/>
        </w:numPr>
        <w:spacing w:before="0" w:after="0"/>
      </w:pPr>
      <w:r>
        <w:t>Total length driven by Safety: 463.09 meters.</w:t>
      </w:r>
    </w:p>
    <w:p w14:paraId="157DBF96" w14:textId="77777777" w:rsidR="00103D3E" w:rsidRDefault="00103D3E" w:rsidP="00106AE4">
      <w:pPr>
        <w:pStyle w:val="ListParagraph"/>
        <w:numPr>
          <w:ilvl w:val="1"/>
          <w:numId w:val="38"/>
        </w:numPr>
        <w:spacing w:before="0" w:after="0"/>
      </w:pPr>
      <w:r>
        <w:t>Safety Cost distributed between minimum of $0.00 and maximum of $14.71MM:</w:t>
      </w:r>
    </w:p>
    <w:p w14:paraId="142B9C0F" w14:textId="77777777" w:rsidR="00103D3E" w:rsidRDefault="00103D3E" w:rsidP="00106AE4">
      <w:pPr>
        <w:pStyle w:val="ListParagraph"/>
        <w:numPr>
          <w:ilvl w:val="2"/>
          <w:numId w:val="38"/>
        </w:numPr>
        <w:spacing w:before="0" w:after="0"/>
      </w:pPr>
      <w:r>
        <w:t>Leak cost between minimum of $0.00 and maximum of $12.11MM</w:t>
      </w:r>
    </w:p>
    <w:p w14:paraId="680EB8A0" w14:textId="77777777" w:rsidR="00103D3E" w:rsidRDefault="00103D3E" w:rsidP="00106AE4">
      <w:pPr>
        <w:pStyle w:val="ListParagraph"/>
        <w:numPr>
          <w:ilvl w:val="2"/>
          <w:numId w:val="38"/>
        </w:numPr>
        <w:spacing w:before="0" w:after="0"/>
      </w:pPr>
      <w:r>
        <w:t>Leak scenario yielded 15.0 intersections with structures, with minimum of 0.0 and maximum of 1.26 of population impacted.</w:t>
      </w:r>
    </w:p>
    <w:p w14:paraId="17CDAF6A" w14:textId="77777777" w:rsidR="00103D3E" w:rsidRDefault="00103D3E" w:rsidP="00106AE4">
      <w:pPr>
        <w:pStyle w:val="ListParagraph"/>
        <w:numPr>
          <w:ilvl w:val="2"/>
          <w:numId w:val="38"/>
        </w:numPr>
        <w:spacing w:before="0" w:after="0"/>
      </w:pPr>
      <w:r>
        <w:t>Leak hazard radius distributed between minimum of 9.02 and maximum of 9.02 meters.</w:t>
      </w:r>
    </w:p>
    <w:p w14:paraId="48CF2E74" w14:textId="77777777" w:rsidR="00103D3E" w:rsidRDefault="00103D3E" w:rsidP="00106AE4">
      <w:pPr>
        <w:pStyle w:val="ListParagraph"/>
        <w:numPr>
          <w:ilvl w:val="2"/>
          <w:numId w:val="38"/>
        </w:numPr>
        <w:spacing w:before="0" w:after="0"/>
      </w:pPr>
      <w:r>
        <w:t>Rupture cost between minimum of $0.00 and maximum of $398.23MM</w:t>
      </w:r>
    </w:p>
    <w:p w14:paraId="4F35F3C7" w14:textId="77777777" w:rsidR="00103D3E" w:rsidRDefault="00103D3E" w:rsidP="00106AE4">
      <w:pPr>
        <w:pStyle w:val="ListParagraph"/>
        <w:numPr>
          <w:ilvl w:val="2"/>
          <w:numId w:val="38"/>
        </w:numPr>
        <w:spacing w:before="0" w:after="0"/>
      </w:pPr>
      <w:r>
        <w:t>Rupture scenario yielded 18.0 intersections with structures, with minimum of 0.0 and maximum of 41.48 of population impacted</w:t>
      </w:r>
    </w:p>
    <w:p w14:paraId="63D5F8C0" w14:textId="77777777" w:rsidR="00103D3E" w:rsidRDefault="00103D3E" w:rsidP="00106AE4">
      <w:pPr>
        <w:pStyle w:val="ListParagraph"/>
        <w:numPr>
          <w:ilvl w:val="2"/>
          <w:numId w:val="38"/>
        </w:numPr>
        <w:spacing w:before="0" w:after="0"/>
      </w:pPr>
      <w:r>
        <w:t>Rupture hazard radius distributed between minimum of 91.99 and maximum of 91.99 meters.</w:t>
      </w:r>
    </w:p>
    <w:p w14:paraId="22B4C753" w14:textId="77777777" w:rsidR="00103D3E" w:rsidRDefault="00103D3E" w:rsidP="00106AE4">
      <w:pPr>
        <w:pStyle w:val="ListParagraph"/>
        <w:numPr>
          <w:ilvl w:val="2"/>
          <w:numId w:val="38"/>
        </w:numPr>
        <w:spacing w:before="0" w:after="0"/>
      </w:pPr>
      <w:r>
        <w:t>Puncture cost between minimum of $0.00 and maximum of $12.11MM</w:t>
      </w:r>
    </w:p>
    <w:p w14:paraId="0C4F925F" w14:textId="77777777" w:rsidR="00103D3E" w:rsidRDefault="00103D3E" w:rsidP="00106AE4">
      <w:pPr>
        <w:pStyle w:val="ListParagraph"/>
        <w:numPr>
          <w:ilvl w:val="2"/>
          <w:numId w:val="38"/>
        </w:numPr>
        <w:spacing w:before="0" w:after="0"/>
      </w:pPr>
      <w:r>
        <w:t>Puncture scenario yielded 20.0 intersections with structures, with minimum of 0.0 and maximum of 1.26 of population impacted</w:t>
      </w:r>
    </w:p>
    <w:p w14:paraId="63AF0A78" w14:textId="77777777" w:rsidR="00103D3E" w:rsidRDefault="00103D3E" w:rsidP="00106AE4">
      <w:pPr>
        <w:pStyle w:val="ListParagraph"/>
        <w:numPr>
          <w:ilvl w:val="2"/>
          <w:numId w:val="38"/>
        </w:numPr>
        <w:spacing w:before="0" w:after="0"/>
      </w:pPr>
      <w:r>
        <w:t>Puncture hazard radius distributed between minimum of 28.89 and maximum of 28.89 meters.</w:t>
      </w:r>
    </w:p>
    <w:p w14:paraId="4D319421" w14:textId="77777777" w:rsidR="00103D3E" w:rsidRDefault="00103D3E" w:rsidP="00106AE4">
      <w:pPr>
        <w:pStyle w:val="ListParagraph"/>
        <w:numPr>
          <w:ilvl w:val="2"/>
          <w:numId w:val="38"/>
        </w:numPr>
        <w:spacing w:before="0" w:after="0"/>
      </w:pPr>
      <w:r>
        <w:t>Product type is HVP Product.</w:t>
      </w:r>
    </w:p>
    <w:p w14:paraId="020C9D78" w14:textId="77777777" w:rsidR="00103D3E" w:rsidRDefault="00103D3E" w:rsidP="00106AE4">
      <w:pPr>
        <w:pStyle w:val="ListParagraph"/>
        <w:numPr>
          <w:ilvl w:val="2"/>
          <w:numId w:val="38"/>
        </w:numPr>
        <w:spacing w:before="0" w:after="0"/>
      </w:pPr>
      <w:r>
        <w:lastRenderedPageBreak/>
        <w:t>Class area location is/are 1.0, 2.0.</w:t>
      </w:r>
    </w:p>
    <w:p w14:paraId="3901B227" w14:textId="77777777" w:rsidR="00103D3E" w:rsidRDefault="00103D3E" w:rsidP="00106AE4">
      <w:pPr>
        <w:pStyle w:val="ListParagraph"/>
        <w:numPr>
          <w:ilvl w:val="1"/>
          <w:numId w:val="38"/>
        </w:numPr>
        <w:spacing w:before="0" w:after="0"/>
      </w:pPr>
      <w:r>
        <w:t>Total length driven by Economic Loss: 3612.06 meters.</w:t>
      </w:r>
    </w:p>
    <w:p w14:paraId="111C466F" w14:textId="77777777" w:rsidR="00103D3E" w:rsidRDefault="00103D3E" w:rsidP="00106AE4">
      <w:pPr>
        <w:pStyle w:val="ListParagraph"/>
        <w:numPr>
          <w:ilvl w:val="1"/>
          <w:numId w:val="38"/>
        </w:numPr>
        <w:spacing w:before="0" w:after="0"/>
      </w:pPr>
      <w:r>
        <w:t>Economic Loss Cost distributed between minimum of $0.28 and maximum of $0.58MM:</w:t>
      </w:r>
    </w:p>
    <w:p w14:paraId="04C6C6A7" w14:textId="77777777" w:rsidR="00103D3E" w:rsidRDefault="00103D3E" w:rsidP="00106AE4">
      <w:pPr>
        <w:pStyle w:val="ListParagraph"/>
        <w:numPr>
          <w:ilvl w:val="2"/>
          <w:numId w:val="38"/>
        </w:numPr>
        <w:spacing w:before="0" w:after="0"/>
      </w:pPr>
      <w:r>
        <w:t>Repair costs between minimum of $11,500.00 and maximum of $40,000.00.</w:t>
      </w:r>
    </w:p>
    <w:p w14:paraId="58BF9C3B" w14:textId="77777777" w:rsidR="00103D3E" w:rsidRDefault="00103D3E" w:rsidP="00106AE4">
      <w:pPr>
        <w:pStyle w:val="ListParagraph"/>
        <w:numPr>
          <w:ilvl w:val="2"/>
          <w:numId w:val="38"/>
        </w:numPr>
        <w:spacing w:before="0" w:after="0"/>
      </w:pPr>
      <w:r>
        <w:t>Outage losses between minimum of $200,000.00 and maximum of $200,000.00.</w:t>
      </w:r>
    </w:p>
    <w:p w14:paraId="49D959AD" w14:textId="77777777" w:rsidR="00103D3E" w:rsidRDefault="00103D3E" w:rsidP="00106AE4">
      <w:pPr>
        <w:pStyle w:val="ListParagraph"/>
        <w:numPr>
          <w:ilvl w:val="2"/>
          <w:numId w:val="38"/>
        </w:numPr>
        <w:spacing w:before="0" w:after="0"/>
      </w:pPr>
      <w:r>
        <w:t>Product type is HVP Product.</w:t>
      </w:r>
    </w:p>
    <w:p w14:paraId="32521E4F" w14:textId="77777777" w:rsidR="00103D3E" w:rsidRDefault="00103D3E" w:rsidP="00106AE4">
      <w:pPr>
        <w:pStyle w:val="ListParagraph"/>
        <w:numPr>
          <w:ilvl w:val="2"/>
          <w:numId w:val="38"/>
        </w:numPr>
        <w:spacing w:before="0" w:after="0"/>
      </w:pPr>
      <w:r>
        <w:t>Leak cost between minimum of $0.24 and maximum of $0.50MM</w:t>
      </w:r>
    </w:p>
    <w:p w14:paraId="13619C16" w14:textId="77777777" w:rsidR="00103D3E" w:rsidRDefault="00103D3E" w:rsidP="00106AE4">
      <w:pPr>
        <w:pStyle w:val="ListParagraph"/>
        <w:numPr>
          <w:ilvl w:val="2"/>
          <w:numId w:val="38"/>
        </w:numPr>
        <w:spacing w:before="0" w:after="0"/>
      </w:pPr>
      <w:r>
        <w:t>Leak scenario yielded 15.0 intersections with structures, with minimum of $25,000.00 and maximum of $268,825.00 in cost of structures impacted.</w:t>
      </w:r>
    </w:p>
    <w:p w14:paraId="22ADB43D" w14:textId="77777777" w:rsidR="00103D3E" w:rsidRDefault="00103D3E" w:rsidP="00106AE4">
      <w:pPr>
        <w:pStyle w:val="ListParagraph"/>
        <w:numPr>
          <w:ilvl w:val="2"/>
          <w:numId w:val="38"/>
        </w:numPr>
        <w:spacing w:before="0" w:after="0"/>
      </w:pPr>
      <w:r>
        <w:t>Leak product loss costs between minimum of $24,336.15 and maximum of $24,336.15</w:t>
      </w:r>
    </w:p>
    <w:p w14:paraId="7CE83D22" w14:textId="77777777" w:rsidR="00103D3E" w:rsidRDefault="00103D3E" w:rsidP="00106AE4">
      <w:pPr>
        <w:pStyle w:val="ListParagraph"/>
        <w:numPr>
          <w:ilvl w:val="2"/>
          <w:numId w:val="38"/>
        </w:numPr>
        <w:spacing w:before="0" w:after="0"/>
      </w:pPr>
      <w:r>
        <w:t>Rupture cost between minimum of $7.10 and maximum of $11.97MM</w:t>
      </w:r>
    </w:p>
    <w:p w14:paraId="747E2B4C" w14:textId="77777777" w:rsidR="00103D3E" w:rsidRDefault="00103D3E" w:rsidP="00106AE4">
      <w:pPr>
        <w:pStyle w:val="ListParagraph"/>
        <w:numPr>
          <w:ilvl w:val="2"/>
          <w:numId w:val="38"/>
        </w:numPr>
        <w:spacing w:before="0" w:after="0"/>
      </w:pPr>
      <w:r>
        <w:t>Rupture scenario yielded 18.0 intersections with structures, with minimum of $25,000.00 and maximum of $4,871,372.00 in cost of structures impacted</w:t>
      </w:r>
    </w:p>
    <w:p w14:paraId="274FFCD2" w14:textId="77777777" w:rsidR="00103D3E" w:rsidRDefault="00103D3E" w:rsidP="00106AE4">
      <w:pPr>
        <w:pStyle w:val="ListParagraph"/>
        <w:numPr>
          <w:ilvl w:val="2"/>
          <w:numId w:val="38"/>
        </w:numPr>
        <w:spacing w:before="0" w:after="0"/>
      </w:pPr>
      <w:r>
        <w:t>Rupture product loss costs between minimum of $6,891,140.89 and maximum of $6,891,140.89</w:t>
      </w:r>
    </w:p>
    <w:p w14:paraId="42A2C1A8" w14:textId="77777777" w:rsidR="00103D3E" w:rsidRDefault="00103D3E" w:rsidP="00106AE4">
      <w:pPr>
        <w:pStyle w:val="ListParagraph"/>
        <w:numPr>
          <w:ilvl w:val="2"/>
          <w:numId w:val="38"/>
        </w:numPr>
        <w:spacing w:before="0" w:after="0"/>
      </w:pPr>
      <w:r>
        <w:t>Puncture cost between minimum of $1.01 and maximum of $1.28MM</w:t>
      </w:r>
    </w:p>
    <w:p w14:paraId="78EC1ACD" w14:textId="77777777" w:rsidR="00103D3E" w:rsidRDefault="00103D3E" w:rsidP="00106AE4">
      <w:pPr>
        <w:pStyle w:val="ListParagraph"/>
        <w:numPr>
          <w:ilvl w:val="2"/>
          <w:numId w:val="38"/>
        </w:numPr>
        <w:spacing w:before="0" w:after="0"/>
      </w:pPr>
      <w:r>
        <w:t>Puncture scenario yielded 20.0 intersections with structures, with minimum of $25,000.00 and maximum of $268,825.00 in cost of structures impacted</w:t>
      </w:r>
    </w:p>
    <w:p w14:paraId="14CD2356" w14:textId="77777777" w:rsidR="00103D3E" w:rsidRDefault="00103D3E" w:rsidP="00106AE4">
      <w:pPr>
        <w:pStyle w:val="ListParagraph"/>
        <w:numPr>
          <w:ilvl w:val="2"/>
          <w:numId w:val="38"/>
        </w:numPr>
        <w:spacing w:before="0" w:after="0"/>
      </w:pPr>
      <w:r>
        <w:t>Puncture Product Loss costs between minimum of $799,630.73 and maximum of $799,630.73"</w:t>
      </w:r>
    </w:p>
    <w:p w14:paraId="1CD14D45" w14:textId="77777777" w:rsidR="00103D3E" w:rsidRDefault="00103D3E" w:rsidP="00106AE4">
      <w:pPr>
        <w:pStyle w:val="ListParagraph"/>
        <w:numPr>
          <w:ilvl w:val="0"/>
          <w:numId w:val="38"/>
        </w:numPr>
        <w:spacing w:before="0" w:after="0"/>
      </w:pPr>
      <w:r>
        <w:t>"RICHARDSON GAS LINE NPS 3</w:t>
      </w:r>
    </w:p>
    <w:p w14:paraId="248E1E4B" w14:textId="77777777" w:rsidR="00103D3E" w:rsidRDefault="00103D3E" w:rsidP="00106AE4">
      <w:pPr>
        <w:pStyle w:val="ListParagraph"/>
        <w:numPr>
          <w:ilvl w:val="1"/>
          <w:numId w:val="38"/>
        </w:numPr>
        <w:spacing w:before="0" w:after="0"/>
      </w:pPr>
      <w:r>
        <w:t>Total Cumulative Length (m):</w:t>
      </w:r>
      <w:r>
        <w:tab/>
        <w:t>3703.21</w:t>
      </w:r>
    </w:p>
    <w:p w14:paraId="7B2CEEFF"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05D99EFB" w14:textId="77777777" w:rsidR="00103D3E" w:rsidRDefault="00103D3E" w:rsidP="00106AE4">
      <w:pPr>
        <w:pStyle w:val="ListParagraph"/>
        <w:numPr>
          <w:ilvl w:val="2"/>
          <w:numId w:val="38"/>
        </w:numPr>
        <w:spacing w:before="0" w:after="0"/>
      </w:pPr>
      <w:r>
        <w:t>Installation date between minimum of 1965-01-01 and maximum of 1965-01-01</w:t>
      </w:r>
    </w:p>
    <w:p w14:paraId="08B4BDDB" w14:textId="77777777" w:rsidR="00103D3E" w:rsidRDefault="00103D3E" w:rsidP="00106AE4">
      <w:pPr>
        <w:pStyle w:val="ListParagraph"/>
        <w:numPr>
          <w:ilvl w:val="2"/>
          <w:numId w:val="38"/>
        </w:numPr>
        <w:spacing w:before="0" w:after="0"/>
      </w:pPr>
      <w:r>
        <w:t>Wall thickness between minimum of 3.18 and maximum of 3.18</w:t>
      </w:r>
    </w:p>
    <w:p w14:paraId="18E436A7"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06117213"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6651E85D"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F4C3117" w14:textId="77777777" w:rsidR="00103D3E" w:rsidRDefault="00103D3E" w:rsidP="00106AE4">
      <w:pPr>
        <w:pStyle w:val="ListParagraph"/>
        <w:numPr>
          <w:ilvl w:val="1"/>
          <w:numId w:val="38"/>
        </w:numPr>
        <w:spacing w:before="0" w:after="0"/>
      </w:pPr>
      <w:r>
        <w:t>Consequence of failure distributed between minimum of $0.22 and maximum of $0.24MM</w:t>
      </w:r>
    </w:p>
    <w:p w14:paraId="5904427B" w14:textId="77777777" w:rsidR="00103D3E" w:rsidRDefault="00103D3E" w:rsidP="00106AE4">
      <w:pPr>
        <w:pStyle w:val="ListParagraph"/>
        <w:numPr>
          <w:ilvl w:val="2"/>
          <w:numId w:val="38"/>
        </w:numPr>
        <w:spacing w:before="0" w:after="0"/>
      </w:pPr>
      <w:r>
        <w:t>Total length driven by Economic Loss: 3703.21 meters.</w:t>
      </w:r>
    </w:p>
    <w:p w14:paraId="13773DBB" w14:textId="77777777" w:rsidR="00103D3E" w:rsidRDefault="00103D3E" w:rsidP="00106AE4">
      <w:pPr>
        <w:pStyle w:val="ListParagraph"/>
        <w:numPr>
          <w:ilvl w:val="1"/>
          <w:numId w:val="38"/>
        </w:numPr>
        <w:spacing w:before="0" w:after="0"/>
      </w:pPr>
      <w:r>
        <w:t>Economic Loss Cost distributed between minimum of $0.22 and maximum of $0.24MM:</w:t>
      </w:r>
    </w:p>
    <w:p w14:paraId="6087E8A0" w14:textId="77777777" w:rsidR="00103D3E" w:rsidRDefault="00103D3E" w:rsidP="00106AE4">
      <w:pPr>
        <w:pStyle w:val="ListParagraph"/>
        <w:numPr>
          <w:ilvl w:val="2"/>
          <w:numId w:val="38"/>
        </w:numPr>
        <w:spacing w:before="0" w:after="0"/>
      </w:pPr>
      <w:r>
        <w:t>Repair costs between minimum of $6,000.00 and maximum of $21,000.00.</w:t>
      </w:r>
    </w:p>
    <w:p w14:paraId="58F43D15" w14:textId="77777777" w:rsidR="00103D3E" w:rsidRDefault="00103D3E" w:rsidP="00106AE4">
      <w:pPr>
        <w:pStyle w:val="ListParagraph"/>
        <w:numPr>
          <w:ilvl w:val="2"/>
          <w:numId w:val="38"/>
        </w:numPr>
        <w:spacing w:before="0" w:after="0"/>
      </w:pPr>
      <w:r>
        <w:t>Outage losses between minimum of $200,000.00 and maximum of $200,000.00.</w:t>
      </w:r>
    </w:p>
    <w:p w14:paraId="2CD82B3E" w14:textId="77777777" w:rsidR="00103D3E" w:rsidRDefault="00103D3E" w:rsidP="00106AE4">
      <w:pPr>
        <w:pStyle w:val="ListParagraph"/>
        <w:numPr>
          <w:ilvl w:val="2"/>
          <w:numId w:val="38"/>
        </w:numPr>
        <w:spacing w:before="0" w:after="0"/>
      </w:pPr>
      <w:r>
        <w:t>Product type is NGL.</w:t>
      </w:r>
    </w:p>
    <w:p w14:paraId="7BFFB07A" w14:textId="77777777" w:rsidR="00103D3E" w:rsidRDefault="00103D3E" w:rsidP="00106AE4">
      <w:pPr>
        <w:pStyle w:val="ListParagraph"/>
        <w:numPr>
          <w:ilvl w:val="2"/>
          <w:numId w:val="38"/>
        </w:numPr>
        <w:spacing w:before="0" w:after="0"/>
      </w:pPr>
      <w:r>
        <w:t>Leak cost between minimum of $0.21 and maximum of $0.23MM</w:t>
      </w:r>
    </w:p>
    <w:p w14:paraId="1B22390D" w14:textId="77777777" w:rsidR="00103D3E" w:rsidRDefault="00103D3E" w:rsidP="00106AE4">
      <w:pPr>
        <w:pStyle w:val="ListParagraph"/>
        <w:numPr>
          <w:ilvl w:val="2"/>
          <w:numId w:val="38"/>
        </w:numPr>
        <w:spacing w:before="0" w:after="0"/>
      </w:pPr>
      <w:r>
        <w:t>Leak scenario yielded 1.0 intersections with structures, with minimum of $25,000.00 and maximum of $25,000.00 in cost of structures impacted.</w:t>
      </w:r>
    </w:p>
    <w:p w14:paraId="0AF35D9A" w14:textId="77777777" w:rsidR="00103D3E" w:rsidRDefault="00103D3E" w:rsidP="00106AE4">
      <w:pPr>
        <w:pStyle w:val="ListParagraph"/>
        <w:numPr>
          <w:ilvl w:val="2"/>
          <w:numId w:val="38"/>
        </w:numPr>
        <w:spacing w:before="0" w:after="0"/>
      </w:pPr>
      <w:r>
        <w:t>Leak product loss costs between minimum of $3,382.92 and maximum of $3,382.92</w:t>
      </w:r>
    </w:p>
    <w:p w14:paraId="355A8110" w14:textId="77777777" w:rsidR="00103D3E" w:rsidRDefault="00103D3E" w:rsidP="00106AE4">
      <w:pPr>
        <w:pStyle w:val="ListParagraph"/>
        <w:numPr>
          <w:ilvl w:val="2"/>
          <w:numId w:val="38"/>
        </w:numPr>
        <w:spacing w:before="0" w:after="0"/>
      </w:pPr>
      <w:r>
        <w:t>Rupture cost between minimum of $0.47 and maximum of $0.51MM</w:t>
      </w:r>
    </w:p>
    <w:p w14:paraId="6C160B6A" w14:textId="77777777" w:rsidR="00103D3E" w:rsidRDefault="00103D3E" w:rsidP="00106AE4">
      <w:pPr>
        <w:pStyle w:val="ListParagraph"/>
        <w:numPr>
          <w:ilvl w:val="2"/>
          <w:numId w:val="38"/>
        </w:numPr>
        <w:spacing w:before="0" w:after="0"/>
      </w:pPr>
      <w:r>
        <w:t>Rupture scenario yielded 3.0 intersections with structures, with minimum of $25,000.00 and maximum of $25,000.00 in cost of structures impacted</w:t>
      </w:r>
    </w:p>
    <w:p w14:paraId="24C0E216" w14:textId="77777777" w:rsidR="00103D3E" w:rsidRDefault="00103D3E" w:rsidP="00106AE4">
      <w:pPr>
        <w:pStyle w:val="ListParagraph"/>
        <w:numPr>
          <w:ilvl w:val="2"/>
          <w:numId w:val="38"/>
        </w:numPr>
        <w:spacing w:before="0" w:after="0"/>
      </w:pPr>
      <w:r>
        <w:t>Rupture product loss costs between minimum of $267,358.90 and maximum of $267,358.90</w:t>
      </w:r>
    </w:p>
    <w:p w14:paraId="16AE3425" w14:textId="77777777" w:rsidR="00103D3E" w:rsidRDefault="00103D3E" w:rsidP="00106AE4">
      <w:pPr>
        <w:pStyle w:val="ListParagraph"/>
        <w:numPr>
          <w:ilvl w:val="2"/>
          <w:numId w:val="38"/>
        </w:numPr>
        <w:spacing w:before="0" w:after="0"/>
      </w:pPr>
      <w:r>
        <w:t>Puncture cost between minimum of $0.32 and maximum of $0.34MM</w:t>
      </w:r>
    </w:p>
    <w:p w14:paraId="3413343A" w14:textId="77777777" w:rsidR="00103D3E" w:rsidRDefault="00103D3E" w:rsidP="00106AE4">
      <w:pPr>
        <w:pStyle w:val="ListParagraph"/>
        <w:numPr>
          <w:ilvl w:val="2"/>
          <w:numId w:val="38"/>
        </w:numPr>
        <w:spacing w:before="0" w:after="0"/>
      </w:pPr>
      <w:r>
        <w:t>Puncture scenario yielded 2.0 intersections with structures, with minimum of $25,000.00 and maximum of $25,000.00 in cost of structures impacted</w:t>
      </w:r>
    </w:p>
    <w:p w14:paraId="5FC7652B" w14:textId="77777777" w:rsidR="00103D3E" w:rsidRDefault="00103D3E" w:rsidP="00106AE4">
      <w:pPr>
        <w:pStyle w:val="ListParagraph"/>
        <w:numPr>
          <w:ilvl w:val="2"/>
          <w:numId w:val="38"/>
        </w:numPr>
        <w:spacing w:before="0" w:after="0"/>
      </w:pPr>
      <w:r>
        <w:lastRenderedPageBreak/>
        <w:t>Puncture Product Loss costs between minimum of $111,154.91 and maximum of $111,154.91"</w:t>
      </w:r>
    </w:p>
    <w:p w14:paraId="7F810320" w14:textId="77777777" w:rsidR="00103D3E" w:rsidRDefault="00103D3E" w:rsidP="00106AE4">
      <w:pPr>
        <w:pStyle w:val="ListParagraph"/>
        <w:numPr>
          <w:ilvl w:val="0"/>
          <w:numId w:val="38"/>
        </w:numPr>
        <w:spacing w:before="0" w:after="0"/>
      </w:pPr>
      <w:r>
        <w:t xml:space="preserve">"Sarnia 6 inch tied into </w:t>
      </w:r>
      <w:proofErr w:type="gramStart"/>
      <w:r>
        <w:t>6 inch</w:t>
      </w:r>
      <w:proofErr w:type="gramEnd"/>
      <w:r>
        <w:t xml:space="preserve"> E/P line</w:t>
      </w:r>
    </w:p>
    <w:p w14:paraId="1361E108" w14:textId="77777777" w:rsidR="00103D3E" w:rsidRDefault="00103D3E" w:rsidP="00106AE4">
      <w:pPr>
        <w:pStyle w:val="ListParagraph"/>
        <w:numPr>
          <w:ilvl w:val="1"/>
          <w:numId w:val="38"/>
        </w:numPr>
        <w:spacing w:before="0" w:after="0"/>
      </w:pPr>
      <w:r>
        <w:t>Total Cumulative Length (m):</w:t>
      </w:r>
      <w:r>
        <w:tab/>
        <w:t>2501.78</w:t>
      </w:r>
    </w:p>
    <w:p w14:paraId="2D02B3DE"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5BBB1BD2" w14:textId="77777777" w:rsidR="00103D3E" w:rsidRDefault="00103D3E" w:rsidP="00106AE4">
      <w:pPr>
        <w:pStyle w:val="ListParagraph"/>
        <w:numPr>
          <w:ilvl w:val="2"/>
          <w:numId w:val="38"/>
        </w:numPr>
        <w:spacing w:before="0" w:after="0"/>
      </w:pPr>
      <w:r>
        <w:t>Installation date between minimum of 1981-01-01 and maximum of 1981-01-01</w:t>
      </w:r>
    </w:p>
    <w:p w14:paraId="34272EC4" w14:textId="77777777" w:rsidR="00103D3E" w:rsidRDefault="00103D3E" w:rsidP="00106AE4">
      <w:pPr>
        <w:pStyle w:val="ListParagraph"/>
        <w:numPr>
          <w:ilvl w:val="2"/>
          <w:numId w:val="38"/>
        </w:numPr>
        <w:spacing w:before="0" w:after="0"/>
      </w:pPr>
      <w:r>
        <w:t>Wall thickness between minimum of 4.78 and maximum of 4.78</w:t>
      </w:r>
    </w:p>
    <w:p w14:paraId="5E39E91F"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6EB134E2"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1F46AE27"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593BEF1" w14:textId="77777777" w:rsidR="00103D3E" w:rsidRDefault="00103D3E" w:rsidP="00106AE4">
      <w:pPr>
        <w:pStyle w:val="ListParagraph"/>
        <w:numPr>
          <w:ilvl w:val="1"/>
          <w:numId w:val="38"/>
        </w:numPr>
        <w:spacing w:before="0" w:after="0"/>
      </w:pPr>
      <w:r>
        <w:t>Consequence of failure distributed between minimum of $0.35 and maximum of $12.64MM</w:t>
      </w:r>
    </w:p>
    <w:p w14:paraId="40112D45" w14:textId="77777777" w:rsidR="00103D3E" w:rsidRDefault="00103D3E" w:rsidP="00106AE4">
      <w:pPr>
        <w:pStyle w:val="ListParagraph"/>
        <w:numPr>
          <w:ilvl w:val="1"/>
          <w:numId w:val="38"/>
        </w:numPr>
        <w:spacing w:before="0" w:after="0"/>
      </w:pPr>
      <w:r>
        <w:t>Total length driven by Safety: 469.08 meters.</w:t>
      </w:r>
    </w:p>
    <w:p w14:paraId="6E028482" w14:textId="77777777" w:rsidR="00103D3E" w:rsidRDefault="00103D3E" w:rsidP="00106AE4">
      <w:pPr>
        <w:pStyle w:val="ListParagraph"/>
        <w:numPr>
          <w:ilvl w:val="1"/>
          <w:numId w:val="38"/>
        </w:numPr>
        <w:spacing w:before="0" w:after="0"/>
      </w:pPr>
      <w:r>
        <w:t>Safety Cost distributed between minimum of $0.00 and maximum of $12.04MM:</w:t>
      </w:r>
    </w:p>
    <w:p w14:paraId="71A26443" w14:textId="77777777" w:rsidR="00103D3E" w:rsidRDefault="00103D3E" w:rsidP="00106AE4">
      <w:pPr>
        <w:pStyle w:val="ListParagraph"/>
        <w:numPr>
          <w:ilvl w:val="2"/>
          <w:numId w:val="38"/>
        </w:numPr>
        <w:spacing w:before="0" w:after="0"/>
      </w:pPr>
      <w:r>
        <w:t>Leak cost between minimum of $0.00 and maximum of $12.11MM</w:t>
      </w:r>
    </w:p>
    <w:p w14:paraId="7DED540C" w14:textId="77777777" w:rsidR="00103D3E" w:rsidRDefault="00103D3E" w:rsidP="00106AE4">
      <w:pPr>
        <w:pStyle w:val="ListParagraph"/>
        <w:numPr>
          <w:ilvl w:val="2"/>
          <w:numId w:val="38"/>
        </w:numPr>
        <w:spacing w:before="0" w:after="0"/>
      </w:pPr>
      <w:r>
        <w:t>Leak scenario yielded 40.0 intersections with structures, with minimum of 0.0 and maximum of 1.26 of population impacted.</w:t>
      </w:r>
    </w:p>
    <w:p w14:paraId="14BE5E5A" w14:textId="77777777" w:rsidR="00103D3E" w:rsidRDefault="00103D3E" w:rsidP="00106AE4">
      <w:pPr>
        <w:pStyle w:val="ListParagraph"/>
        <w:numPr>
          <w:ilvl w:val="2"/>
          <w:numId w:val="38"/>
        </w:numPr>
        <w:spacing w:before="0" w:after="0"/>
      </w:pPr>
      <w:r>
        <w:t>Leak hazard radius distributed between minimum of 11.02 and maximum of 11.02 meters.</w:t>
      </w:r>
    </w:p>
    <w:p w14:paraId="66365E43" w14:textId="77777777" w:rsidR="00103D3E" w:rsidRDefault="00103D3E" w:rsidP="00106AE4">
      <w:pPr>
        <w:pStyle w:val="ListParagraph"/>
        <w:numPr>
          <w:ilvl w:val="2"/>
          <w:numId w:val="38"/>
        </w:numPr>
        <w:spacing w:before="0" w:after="0"/>
      </w:pPr>
      <w:r>
        <w:t>Rupture cost between minimum of $0.00 and maximum of $24.21MM</w:t>
      </w:r>
    </w:p>
    <w:p w14:paraId="4ECB19B0" w14:textId="77777777" w:rsidR="00103D3E" w:rsidRDefault="00103D3E" w:rsidP="00106AE4">
      <w:pPr>
        <w:pStyle w:val="ListParagraph"/>
        <w:numPr>
          <w:ilvl w:val="2"/>
          <w:numId w:val="38"/>
        </w:numPr>
        <w:spacing w:before="0" w:after="0"/>
      </w:pPr>
      <w:r>
        <w:t>Rupture scenario yielded 21.0 intersections with structures, with minimum of 0.0 and maximum of 2.52 of population impacted</w:t>
      </w:r>
    </w:p>
    <w:p w14:paraId="60A55D9C" w14:textId="77777777" w:rsidR="00103D3E" w:rsidRDefault="00103D3E" w:rsidP="00106AE4">
      <w:pPr>
        <w:pStyle w:val="ListParagraph"/>
        <w:numPr>
          <w:ilvl w:val="2"/>
          <w:numId w:val="38"/>
        </w:numPr>
        <w:spacing w:before="0" w:after="0"/>
      </w:pPr>
      <w:r>
        <w:t>Rupture hazard radius distributed between minimum of 115.22 and maximum of 115.22 meters.</w:t>
      </w:r>
    </w:p>
    <w:p w14:paraId="4305205C" w14:textId="77777777" w:rsidR="00103D3E" w:rsidRDefault="00103D3E" w:rsidP="00106AE4">
      <w:pPr>
        <w:pStyle w:val="ListParagraph"/>
        <w:numPr>
          <w:ilvl w:val="2"/>
          <w:numId w:val="38"/>
        </w:numPr>
        <w:spacing w:before="0" w:after="0"/>
      </w:pPr>
      <w:r>
        <w:t>Puncture cost between minimum of $0.00 and maximum of $12.11MM</w:t>
      </w:r>
    </w:p>
    <w:p w14:paraId="36B73879" w14:textId="77777777" w:rsidR="00103D3E" w:rsidRDefault="00103D3E" w:rsidP="00106AE4">
      <w:pPr>
        <w:pStyle w:val="ListParagraph"/>
        <w:numPr>
          <w:ilvl w:val="2"/>
          <w:numId w:val="38"/>
        </w:numPr>
        <w:spacing w:before="0" w:after="0"/>
      </w:pPr>
      <w:r>
        <w:t>Puncture scenario yielded 47.0 intersections with structures, with minimum of 0.0 and maximum of 1.26 of population impacted</w:t>
      </w:r>
    </w:p>
    <w:p w14:paraId="2DFE45A3" w14:textId="77777777" w:rsidR="00103D3E" w:rsidRDefault="00103D3E" w:rsidP="00106AE4">
      <w:pPr>
        <w:pStyle w:val="ListParagraph"/>
        <w:numPr>
          <w:ilvl w:val="2"/>
          <w:numId w:val="38"/>
        </w:numPr>
        <w:spacing w:before="0" w:after="0"/>
      </w:pPr>
      <w:r>
        <w:t>Puncture hazard radius distributed between minimum of 51.38 and maximum of 51.38 meters.</w:t>
      </w:r>
    </w:p>
    <w:p w14:paraId="0EC2433A" w14:textId="77777777" w:rsidR="00103D3E" w:rsidRDefault="00103D3E" w:rsidP="00106AE4">
      <w:pPr>
        <w:pStyle w:val="ListParagraph"/>
        <w:numPr>
          <w:ilvl w:val="2"/>
          <w:numId w:val="38"/>
        </w:numPr>
        <w:spacing w:before="0" w:after="0"/>
      </w:pPr>
      <w:r>
        <w:t>Product type is HVP Product.</w:t>
      </w:r>
    </w:p>
    <w:p w14:paraId="4D99C6B6" w14:textId="77777777" w:rsidR="00103D3E" w:rsidRDefault="00103D3E" w:rsidP="00106AE4">
      <w:pPr>
        <w:pStyle w:val="ListParagraph"/>
        <w:numPr>
          <w:ilvl w:val="2"/>
          <w:numId w:val="38"/>
        </w:numPr>
        <w:spacing w:before="0" w:after="0"/>
      </w:pPr>
      <w:r>
        <w:t>Class area location is/are 1.0, 2.0.</w:t>
      </w:r>
    </w:p>
    <w:p w14:paraId="1F690844" w14:textId="77777777" w:rsidR="00103D3E" w:rsidRDefault="00103D3E" w:rsidP="00106AE4">
      <w:pPr>
        <w:pStyle w:val="ListParagraph"/>
        <w:numPr>
          <w:ilvl w:val="1"/>
          <w:numId w:val="38"/>
        </w:numPr>
        <w:spacing w:before="0" w:after="0"/>
      </w:pPr>
      <w:r>
        <w:t>Total length driven by Economic Loss: 2032.7 meters.</w:t>
      </w:r>
    </w:p>
    <w:p w14:paraId="1B6ECB82" w14:textId="77777777" w:rsidR="00103D3E" w:rsidRDefault="00103D3E" w:rsidP="00106AE4">
      <w:pPr>
        <w:pStyle w:val="ListParagraph"/>
        <w:numPr>
          <w:ilvl w:val="1"/>
          <w:numId w:val="38"/>
        </w:numPr>
        <w:spacing w:before="0" w:after="0"/>
      </w:pPr>
      <w:r>
        <w:t>Economic Loss Cost distributed between minimum of $0.33 and maximum of $0.65MM:</w:t>
      </w:r>
    </w:p>
    <w:p w14:paraId="0481F38D" w14:textId="77777777" w:rsidR="00103D3E" w:rsidRDefault="00103D3E" w:rsidP="00106AE4">
      <w:pPr>
        <w:pStyle w:val="ListParagraph"/>
        <w:numPr>
          <w:ilvl w:val="2"/>
          <w:numId w:val="38"/>
        </w:numPr>
        <w:spacing w:before="0" w:after="0"/>
      </w:pPr>
      <w:r>
        <w:t>Repair costs between minimum of $11,500.00 and maximum of $40,000.00.</w:t>
      </w:r>
    </w:p>
    <w:p w14:paraId="086919FB" w14:textId="77777777" w:rsidR="00103D3E" w:rsidRDefault="00103D3E" w:rsidP="00106AE4">
      <w:pPr>
        <w:pStyle w:val="ListParagraph"/>
        <w:numPr>
          <w:ilvl w:val="2"/>
          <w:numId w:val="38"/>
        </w:numPr>
        <w:spacing w:before="0" w:after="0"/>
      </w:pPr>
      <w:r>
        <w:t>Outage losses between minimum of $200,000.00 and maximum of $200,000.00.</w:t>
      </w:r>
    </w:p>
    <w:p w14:paraId="431656AC" w14:textId="77777777" w:rsidR="00103D3E" w:rsidRDefault="00103D3E" w:rsidP="00106AE4">
      <w:pPr>
        <w:pStyle w:val="ListParagraph"/>
        <w:numPr>
          <w:ilvl w:val="2"/>
          <w:numId w:val="38"/>
        </w:numPr>
        <w:spacing w:before="0" w:after="0"/>
      </w:pPr>
      <w:r>
        <w:t>Product type is HVP Product.</w:t>
      </w:r>
    </w:p>
    <w:p w14:paraId="4B07EFEE" w14:textId="77777777" w:rsidR="00103D3E" w:rsidRDefault="00103D3E" w:rsidP="00106AE4">
      <w:pPr>
        <w:pStyle w:val="ListParagraph"/>
        <w:numPr>
          <w:ilvl w:val="2"/>
          <w:numId w:val="38"/>
        </w:numPr>
        <w:spacing w:before="0" w:after="0"/>
      </w:pPr>
      <w:r>
        <w:t>Leak cost between minimum of $0.26 and maximum of $0.58MM</w:t>
      </w:r>
    </w:p>
    <w:p w14:paraId="0A8C6970" w14:textId="77777777" w:rsidR="00103D3E" w:rsidRDefault="00103D3E" w:rsidP="00106AE4">
      <w:pPr>
        <w:pStyle w:val="ListParagraph"/>
        <w:numPr>
          <w:ilvl w:val="2"/>
          <w:numId w:val="38"/>
        </w:numPr>
        <w:spacing w:before="0" w:after="0"/>
      </w:pPr>
      <w:r>
        <w:t>Leak scenario yielded 40.0 intersections with structures, with minimum of $25,000.00 and maximum of $293,825.00 in cost of structures impacted.</w:t>
      </w:r>
    </w:p>
    <w:p w14:paraId="47B59759" w14:textId="77777777" w:rsidR="00103D3E" w:rsidRDefault="00103D3E" w:rsidP="00106AE4">
      <w:pPr>
        <w:pStyle w:val="ListParagraph"/>
        <w:numPr>
          <w:ilvl w:val="2"/>
          <w:numId w:val="38"/>
        </w:numPr>
        <w:spacing w:before="0" w:after="0"/>
      </w:pPr>
      <w:r>
        <w:t>Leak product loss costs between minimum of $44,363.99 and maximum of $44,363.99</w:t>
      </w:r>
    </w:p>
    <w:p w14:paraId="1C7C0AE0" w14:textId="77777777" w:rsidR="00103D3E" w:rsidRDefault="00103D3E" w:rsidP="00106AE4">
      <w:pPr>
        <w:pStyle w:val="ListParagraph"/>
        <w:numPr>
          <w:ilvl w:val="2"/>
          <w:numId w:val="38"/>
        </w:numPr>
        <w:spacing w:before="0" w:after="0"/>
      </w:pPr>
      <w:r>
        <w:t>Rupture cost between minimum of $12.80 and maximum of $13.31MM</w:t>
      </w:r>
    </w:p>
    <w:p w14:paraId="5DB9E92C" w14:textId="77777777" w:rsidR="00103D3E" w:rsidRDefault="00103D3E" w:rsidP="00106AE4">
      <w:pPr>
        <w:pStyle w:val="ListParagraph"/>
        <w:numPr>
          <w:ilvl w:val="2"/>
          <w:numId w:val="38"/>
        </w:numPr>
        <w:spacing w:before="0" w:after="0"/>
      </w:pPr>
      <w:r>
        <w:t>Rupture scenario yielded 21.0 intersections with structures, with minimum of $25,000.00 and maximum of $537,650.00 in cost of structures impacted</w:t>
      </w:r>
    </w:p>
    <w:p w14:paraId="403326DC" w14:textId="77777777" w:rsidR="00103D3E" w:rsidRDefault="00103D3E" w:rsidP="00106AE4">
      <w:pPr>
        <w:pStyle w:val="ListParagraph"/>
        <w:numPr>
          <w:ilvl w:val="2"/>
          <w:numId w:val="38"/>
        </w:numPr>
        <w:spacing w:before="0" w:after="0"/>
      </w:pPr>
      <w:r>
        <w:t>Rupture product loss costs between minimum of $12,562,319.03 and maximum of $12,562,319.03</w:t>
      </w:r>
    </w:p>
    <w:p w14:paraId="056692A7" w14:textId="77777777" w:rsidR="00103D3E" w:rsidRDefault="00103D3E" w:rsidP="00106AE4">
      <w:pPr>
        <w:pStyle w:val="ListParagraph"/>
        <w:numPr>
          <w:ilvl w:val="2"/>
          <w:numId w:val="38"/>
        </w:numPr>
        <w:spacing w:before="0" w:after="0"/>
      </w:pPr>
      <w:r>
        <w:t>Puncture cost between minimum of $1.67 and maximum of $1.99MM</w:t>
      </w:r>
    </w:p>
    <w:p w14:paraId="4B14C425" w14:textId="77777777" w:rsidR="00103D3E" w:rsidRDefault="00103D3E" w:rsidP="00106AE4">
      <w:pPr>
        <w:pStyle w:val="ListParagraph"/>
        <w:numPr>
          <w:ilvl w:val="2"/>
          <w:numId w:val="38"/>
        </w:numPr>
        <w:spacing w:before="0" w:after="0"/>
      </w:pPr>
      <w:r>
        <w:t>Puncture scenario yielded 47.0 intersections with structures, with minimum of $25,000.00 and maximum of $293,825.00 in cost of structures impacted</w:t>
      </w:r>
    </w:p>
    <w:p w14:paraId="76B5911C" w14:textId="77777777" w:rsidR="00103D3E" w:rsidRDefault="00103D3E" w:rsidP="00106AE4">
      <w:pPr>
        <w:pStyle w:val="ListParagraph"/>
        <w:numPr>
          <w:ilvl w:val="2"/>
          <w:numId w:val="38"/>
        </w:numPr>
        <w:spacing w:before="0" w:after="0"/>
      </w:pPr>
      <w:r>
        <w:lastRenderedPageBreak/>
        <w:t>Puncture Product Loss costs between minimum of $1,457,700.03 and maximum of $1,457,700.03"</w:t>
      </w:r>
    </w:p>
    <w:p w14:paraId="2E8CDEED" w14:textId="77777777" w:rsidR="00103D3E" w:rsidRDefault="00103D3E" w:rsidP="00106AE4">
      <w:pPr>
        <w:pStyle w:val="ListParagraph"/>
        <w:numPr>
          <w:ilvl w:val="0"/>
          <w:numId w:val="38"/>
        </w:numPr>
        <w:spacing w:before="0" w:after="0"/>
      </w:pPr>
      <w:r>
        <w:t>"</w:t>
      </w:r>
      <w:proofErr w:type="spellStart"/>
      <w:r>
        <w:t>Kerrbert</w:t>
      </w:r>
      <w:proofErr w:type="spellEnd"/>
      <w:r>
        <w:t xml:space="preserve"> </w:t>
      </w:r>
      <w:proofErr w:type="gramStart"/>
      <w:r>
        <w:t>4 inch</w:t>
      </w:r>
      <w:proofErr w:type="gramEnd"/>
      <w:r>
        <w:t xml:space="preserve"> Water</w:t>
      </w:r>
    </w:p>
    <w:p w14:paraId="6D50F865" w14:textId="77777777" w:rsidR="00103D3E" w:rsidRDefault="00103D3E" w:rsidP="00106AE4">
      <w:pPr>
        <w:pStyle w:val="ListParagraph"/>
        <w:numPr>
          <w:ilvl w:val="1"/>
          <w:numId w:val="38"/>
        </w:numPr>
        <w:spacing w:before="0" w:after="0"/>
      </w:pPr>
      <w:r>
        <w:t>Total Cumulative Length (m):</w:t>
      </w:r>
      <w:r>
        <w:tab/>
        <w:t>2341.68</w:t>
      </w:r>
    </w:p>
    <w:p w14:paraId="565633C6"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440D2126" w14:textId="77777777" w:rsidR="00103D3E" w:rsidRDefault="00103D3E" w:rsidP="00106AE4">
      <w:pPr>
        <w:pStyle w:val="ListParagraph"/>
        <w:numPr>
          <w:ilvl w:val="2"/>
          <w:numId w:val="38"/>
        </w:numPr>
        <w:spacing w:before="0" w:after="0"/>
      </w:pPr>
      <w:r>
        <w:t>Installation date between minimum of 1970-01-01 and maximum of 1970-01-01</w:t>
      </w:r>
    </w:p>
    <w:p w14:paraId="46BD9010" w14:textId="77777777" w:rsidR="00103D3E" w:rsidRDefault="00103D3E" w:rsidP="00106AE4">
      <w:pPr>
        <w:pStyle w:val="ListParagraph"/>
        <w:numPr>
          <w:ilvl w:val="2"/>
          <w:numId w:val="38"/>
        </w:numPr>
        <w:spacing w:before="0" w:after="0"/>
      </w:pPr>
      <w:r>
        <w:t>Wall thickness between minimum of 4.78 and maximum of 4.78</w:t>
      </w:r>
    </w:p>
    <w:p w14:paraId="714C86CF"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1FDC9A9A"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6D23D2E5"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125E89F0" w14:textId="77777777" w:rsidR="00103D3E" w:rsidRDefault="00103D3E" w:rsidP="00106AE4">
      <w:pPr>
        <w:pStyle w:val="ListParagraph"/>
        <w:numPr>
          <w:ilvl w:val="1"/>
          <w:numId w:val="38"/>
        </w:numPr>
        <w:spacing w:before="0" w:after="0"/>
      </w:pPr>
      <w:r>
        <w:t>Consequence of failure distributed between minimum of $0.21 and maximum of $0.23MM</w:t>
      </w:r>
    </w:p>
    <w:p w14:paraId="4FDE81A5" w14:textId="77777777" w:rsidR="00103D3E" w:rsidRDefault="00103D3E" w:rsidP="00106AE4">
      <w:pPr>
        <w:pStyle w:val="ListParagraph"/>
        <w:numPr>
          <w:ilvl w:val="2"/>
          <w:numId w:val="38"/>
        </w:numPr>
        <w:spacing w:before="0" w:after="0"/>
      </w:pPr>
      <w:r>
        <w:t>Total length driven by Economic Loss: 2341.68 meters.</w:t>
      </w:r>
    </w:p>
    <w:p w14:paraId="26207F65" w14:textId="77777777" w:rsidR="00103D3E" w:rsidRDefault="00103D3E" w:rsidP="00106AE4">
      <w:pPr>
        <w:pStyle w:val="ListParagraph"/>
        <w:numPr>
          <w:ilvl w:val="1"/>
          <w:numId w:val="38"/>
        </w:numPr>
        <w:spacing w:before="0" w:after="0"/>
      </w:pPr>
      <w:r>
        <w:t>Economic Loss Cost distributed between minimum of $0.21 and maximum of $0.23MM:</w:t>
      </w:r>
    </w:p>
    <w:p w14:paraId="47C4011C" w14:textId="77777777" w:rsidR="00103D3E" w:rsidRDefault="00103D3E" w:rsidP="00106AE4">
      <w:pPr>
        <w:pStyle w:val="ListParagraph"/>
        <w:numPr>
          <w:ilvl w:val="2"/>
          <w:numId w:val="38"/>
        </w:numPr>
        <w:spacing w:before="0" w:after="0"/>
      </w:pPr>
      <w:r>
        <w:t>Repair costs between minimum of $9,000.00 and maximum of $31,000.00.</w:t>
      </w:r>
    </w:p>
    <w:p w14:paraId="456B6A96" w14:textId="77777777" w:rsidR="00103D3E" w:rsidRDefault="00103D3E" w:rsidP="00106AE4">
      <w:pPr>
        <w:pStyle w:val="ListParagraph"/>
        <w:numPr>
          <w:ilvl w:val="2"/>
          <w:numId w:val="38"/>
        </w:numPr>
        <w:spacing w:before="0" w:after="0"/>
      </w:pPr>
      <w:r>
        <w:t>Outage losses between minimum of $200,000.00 and maximum of $200,000.00.</w:t>
      </w:r>
    </w:p>
    <w:p w14:paraId="44E4C70C" w14:textId="77777777" w:rsidR="00103D3E" w:rsidRDefault="00103D3E" w:rsidP="00106AE4">
      <w:pPr>
        <w:pStyle w:val="ListParagraph"/>
        <w:numPr>
          <w:ilvl w:val="2"/>
          <w:numId w:val="38"/>
        </w:numPr>
        <w:spacing w:before="0" w:after="0"/>
      </w:pPr>
      <w:r>
        <w:t>Product type is Fresh Water.</w:t>
      </w:r>
    </w:p>
    <w:p w14:paraId="17B4E6F0" w14:textId="77777777" w:rsidR="00103D3E" w:rsidRDefault="00103D3E" w:rsidP="00106AE4">
      <w:pPr>
        <w:pStyle w:val="ListParagraph"/>
        <w:numPr>
          <w:ilvl w:val="2"/>
          <w:numId w:val="38"/>
        </w:numPr>
        <w:spacing w:before="0" w:after="0"/>
      </w:pPr>
      <w:r>
        <w:t>Leak cost between minimum of $0.21 and maximum of $0.23MM</w:t>
      </w:r>
    </w:p>
    <w:p w14:paraId="120C34EC"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7956E9E5" w14:textId="77777777" w:rsidR="00103D3E" w:rsidRDefault="00103D3E" w:rsidP="00106AE4">
      <w:pPr>
        <w:pStyle w:val="ListParagraph"/>
        <w:numPr>
          <w:ilvl w:val="2"/>
          <w:numId w:val="38"/>
        </w:numPr>
        <w:spacing w:before="0" w:after="0"/>
      </w:pPr>
      <w:r>
        <w:t>Leak product loss costs between minimum of $0.00 and maximum of $0.00</w:t>
      </w:r>
    </w:p>
    <w:p w14:paraId="1657DDD2" w14:textId="77777777" w:rsidR="00103D3E" w:rsidRDefault="00103D3E" w:rsidP="00106AE4">
      <w:pPr>
        <w:pStyle w:val="ListParagraph"/>
        <w:numPr>
          <w:ilvl w:val="2"/>
          <w:numId w:val="38"/>
        </w:numPr>
        <w:spacing w:before="0" w:after="0"/>
      </w:pPr>
      <w:r>
        <w:t>Rupture cost between minimum of $0.21 and maximum of $0.23MM</w:t>
      </w:r>
    </w:p>
    <w:p w14:paraId="43E57CDB" w14:textId="77777777" w:rsidR="00103D3E" w:rsidRDefault="00103D3E" w:rsidP="00106AE4">
      <w:pPr>
        <w:pStyle w:val="ListParagraph"/>
        <w:numPr>
          <w:ilvl w:val="2"/>
          <w:numId w:val="38"/>
        </w:numPr>
        <w:spacing w:before="0" w:after="0"/>
      </w:pPr>
      <w:r>
        <w:t>Rupture scenario yielded 0.0 intersections with structures, with minimum of $nan and maximum of $nan in cost of structures impacted</w:t>
      </w:r>
    </w:p>
    <w:p w14:paraId="55F3C6E8" w14:textId="77777777" w:rsidR="00103D3E" w:rsidRDefault="00103D3E" w:rsidP="00106AE4">
      <w:pPr>
        <w:pStyle w:val="ListParagraph"/>
        <w:numPr>
          <w:ilvl w:val="2"/>
          <w:numId w:val="38"/>
        </w:numPr>
        <w:spacing w:before="0" w:after="0"/>
      </w:pPr>
      <w:r>
        <w:t>Rupture product loss costs between minimum of $0.00 and maximum of $0.00</w:t>
      </w:r>
    </w:p>
    <w:p w14:paraId="04229AF6" w14:textId="77777777" w:rsidR="00103D3E" w:rsidRDefault="00103D3E" w:rsidP="00106AE4">
      <w:pPr>
        <w:pStyle w:val="ListParagraph"/>
        <w:numPr>
          <w:ilvl w:val="2"/>
          <w:numId w:val="38"/>
        </w:numPr>
        <w:spacing w:before="0" w:after="0"/>
      </w:pPr>
      <w:r>
        <w:t>Puncture cost between minimum of $0.21 and maximum of $0.23MM</w:t>
      </w:r>
    </w:p>
    <w:p w14:paraId="3E9F7954" w14:textId="77777777" w:rsidR="00103D3E" w:rsidRDefault="00103D3E" w:rsidP="00106AE4">
      <w:pPr>
        <w:pStyle w:val="ListParagraph"/>
        <w:numPr>
          <w:ilvl w:val="2"/>
          <w:numId w:val="38"/>
        </w:numPr>
        <w:spacing w:before="0" w:after="0"/>
      </w:pPr>
      <w:r>
        <w:t>Puncture scenario yielded 0.0 intersections with structures, with minimum of $nan and maximum of $nan in cost of structures impacted</w:t>
      </w:r>
    </w:p>
    <w:p w14:paraId="06FE5A92" w14:textId="77777777" w:rsidR="00103D3E" w:rsidRDefault="00103D3E" w:rsidP="00106AE4">
      <w:pPr>
        <w:pStyle w:val="ListParagraph"/>
        <w:numPr>
          <w:ilvl w:val="2"/>
          <w:numId w:val="38"/>
        </w:numPr>
        <w:spacing w:before="0" w:after="0"/>
      </w:pPr>
      <w:r>
        <w:t>Puncture Product Loss costs between minimum of $0.00 and maximum of $0.00"</w:t>
      </w:r>
    </w:p>
    <w:p w14:paraId="66E5385A" w14:textId="77777777" w:rsidR="00103D3E" w:rsidRDefault="00103D3E" w:rsidP="00106AE4">
      <w:pPr>
        <w:pStyle w:val="ListParagraph"/>
        <w:numPr>
          <w:ilvl w:val="0"/>
          <w:numId w:val="38"/>
        </w:numPr>
        <w:spacing w:before="0" w:after="0"/>
      </w:pPr>
      <w:r>
        <w:t>"10-36 LACT TO CROOKED LAKE NPS 6</w:t>
      </w:r>
    </w:p>
    <w:p w14:paraId="02AFC012" w14:textId="77777777" w:rsidR="00103D3E" w:rsidRDefault="00103D3E" w:rsidP="00106AE4">
      <w:pPr>
        <w:pStyle w:val="ListParagraph"/>
        <w:numPr>
          <w:ilvl w:val="1"/>
          <w:numId w:val="38"/>
        </w:numPr>
        <w:spacing w:before="0" w:after="0"/>
      </w:pPr>
      <w:r>
        <w:t>Total Cumulative Length (m):</w:t>
      </w:r>
      <w:r>
        <w:tab/>
        <w:t>2315.46</w:t>
      </w:r>
    </w:p>
    <w:p w14:paraId="2B68312E"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573385DB" w14:textId="77777777" w:rsidR="00103D3E" w:rsidRDefault="00103D3E" w:rsidP="00106AE4">
      <w:pPr>
        <w:pStyle w:val="ListParagraph"/>
        <w:numPr>
          <w:ilvl w:val="2"/>
          <w:numId w:val="38"/>
        </w:numPr>
        <w:spacing w:before="0" w:after="0"/>
      </w:pPr>
      <w:r>
        <w:t>Installation date between minimum of 2017-11-20 and maximum of 2017-11-20</w:t>
      </w:r>
    </w:p>
    <w:p w14:paraId="6EA312B9" w14:textId="77777777" w:rsidR="00103D3E" w:rsidRDefault="00103D3E" w:rsidP="00106AE4">
      <w:pPr>
        <w:pStyle w:val="ListParagraph"/>
        <w:numPr>
          <w:ilvl w:val="2"/>
          <w:numId w:val="38"/>
        </w:numPr>
        <w:spacing w:before="0" w:after="0"/>
      </w:pPr>
      <w:r>
        <w:t>Wall thickness between minimum of 4.78 and maximum of 7.11</w:t>
      </w:r>
    </w:p>
    <w:p w14:paraId="01124031"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34354A61"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7B733604"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0DEC2770" w14:textId="77777777" w:rsidR="00103D3E" w:rsidRDefault="00103D3E" w:rsidP="00106AE4">
      <w:pPr>
        <w:pStyle w:val="ListParagraph"/>
        <w:numPr>
          <w:ilvl w:val="1"/>
          <w:numId w:val="38"/>
        </w:numPr>
        <w:spacing w:before="0" w:after="0"/>
      </w:pPr>
      <w:r>
        <w:t>Consequence of failure distributed between minimum of $0.59 and maximum of $0.63MM</w:t>
      </w:r>
    </w:p>
    <w:p w14:paraId="37B1A5D1" w14:textId="77777777" w:rsidR="00103D3E" w:rsidRDefault="00103D3E" w:rsidP="00106AE4">
      <w:pPr>
        <w:pStyle w:val="ListParagraph"/>
        <w:numPr>
          <w:ilvl w:val="1"/>
          <w:numId w:val="38"/>
        </w:numPr>
        <w:spacing w:before="0" w:after="0"/>
      </w:pPr>
      <w:r>
        <w:t>Total length driven by Environmental: 2315.46 meters.</w:t>
      </w:r>
    </w:p>
    <w:p w14:paraId="35330A42" w14:textId="77777777" w:rsidR="00103D3E" w:rsidRDefault="00103D3E" w:rsidP="00106AE4">
      <w:pPr>
        <w:pStyle w:val="ListParagraph"/>
        <w:numPr>
          <w:ilvl w:val="1"/>
          <w:numId w:val="38"/>
        </w:numPr>
        <w:spacing w:before="0" w:after="0"/>
      </w:pPr>
      <w:r>
        <w:t>Environmental Cost distributed between minimum of $0.38 and maximum of $0.41MM:</w:t>
      </w:r>
    </w:p>
    <w:p w14:paraId="021D5CD3" w14:textId="77777777" w:rsidR="00103D3E" w:rsidRDefault="00103D3E" w:rsidP="00106AE4">
      <w:pPr>
        <w:pStyle w:val="ListParagraph"/>
        <w:numPr>
          <w:ilvl w:val="2"/>
          <w:numId w:val="38"/>
        </w:numPr>
        <w:spacing w:before="0" w:after="0"/>
      </w:pPr>
      <w:r>
        <w:t>Leak cost between minimum of $0.18 and maximum of $0.18MM</w:t>
      </w:r>
    </w:p>
    <w:p w14:paraId="3B7EABC5" w14:textId="77777777" w:rsidR="00103D3E" w:rsidRDefault="00103D3E" w:rsidP="00106AE4">
      <w:pPr>
        <w:pStyle w:val="ListParagraph"/>
        <w:numPr>
          <w:ilvl w:val="2"/>
          <w:numId w:val="38"/>
        </w:numPr>
        <w:spacing w:before="0" w:after="0"/>
      </w:pPr>
      <w:r>
        <w:t>Leak spill volume between a minimum of 1691.91 and maximum of 1738.53 gallons</w:t>
      </w:r>
    </w:p>
    <w:p w14:paraId="0590895A" w14:textId="77777777" w:rsidR="00103D3E" w:rsidRDefault="00103D3E" w:rsidP="00106AE4">
      <w:pPr>
        <w:pStyle w:val="ListParagraph"/>
        <w:numPr>
          <w:ilvl w:val="2"/>
          <w:numId w:val="38"/>
        </w:numPr>
        <w:spacing w:before="0" w:after="0"/>
      </w:pPr>
      <w:r>
        <w:t>Rupture cost between minimum of $50.78 and maximum of $52.18MM</w:t>
      </w:r>
    </w:p>
    <w:p w14:paraId="14F1F194" w14:textId="77777777" w:rsidR="00103D3E" w:rsidRDefault="00103D3E" w:rsidP="00106AE4">
      <w:pPr>
        <w:pStyle w:val="ListParagraph"/>
        <w:numPr>
          <w:ilvl w:val="2"/>
          <w:numId w:val="38"/>
        </w:numPr>
        <w:spacing w:before="0" w:after="0"/>
      </w:pPr>
      <w:r>
        <w:t>Rupture spill volume is between a minimum of 479089.95 and maximum of 492289.71 gallons</w:t>
      </w:r>
    </w:p>
    <w:p w14:paraId="20CD70DE" w14:textId="77777777" w:rsidR="00103D3E" w:rsidRDefault="00103D3E" w:rsidP="00106AE4">
      <w:pPr>
        <w:pStyle w:val="ListParagraph"/>
        <w:numPr>
          <w:ilvl w:val="2"/>
          <w:numId w:val="38"/>
        </w:numPr>
        <w:spacing w:before="0" w:after="0"/>
      </w:pPr>
      <w:r>
        <w:t>Puncture cost between minimum of $5.89 and maximum of $6.05MM</w:t>
      </w:r>
    </w:p>
    <w:p w14:paraId="046FADAC" w14:textId="77777777" w:rsidR="00103D3E" w:rsidRDefault="00103D3E" w:rsidP="00106AE4">
      <w:pPr>
        <w:pStyle w:val="ListParagraph"/>
        <w:numPr>
          <w:ilvl w:val="2"/>
          <w:numId w:val="38"/>
        </w:numPr>
        <w:spacing w:before="0" w:after="0"/>
      </w:pPr>
      <w:r>
        <w:t>Puncture spill volume is between a minimum of 55592.4 and maximum of 57124.07 gallons</w:t>
      </w:r>
    </w:p>
    <w:p w14:paraId="4B665BBA" w14:textId="77777777" w:rsidR="00103D3E" w:rsidRDefault="00103D3E" w:rsidP="00106AE4">
      <w:pPr>
        <w:pStyle w:val="ListParagraph"/>
        <w:numPr>
          <w:ilvl w:val="2"/>
          <w:numId w:val="38"/>
        </w:numPr>
        <w:spacing w:before="0" w:after="0"/>
      </w:pPr>
      <w:r>
        <w:lastRenderedPageBreak/>
        <w:t xml:space="preserve">Land use distributed as </w:t>
      </w:r>
    </w:p>
    <w:p w14:paraId="30D9C9E9" w14:textId="77777777" w:rsidR="00103D3E" w:rsidRDefault="00103D3E" w:rsidP="00106AE4">
      <w:pPr>
        <w:pStyle w:val="ListParagraph"/>
        <w:numPr>
          <w:ilvl w:val="3"/>
          <w:numId w:val="38"/>
        </w:numPr>
        <w:spacing w:before="0" w:after="0"/>
      </w:pPr>
      <w:r>
        <w:t>Agricultural: 2,315.46</w:t>
      </w:r>
    </w:p>
    <w:p w14:paraId="2E23B33B" w14:textId="77777777" w:rsidR="00103D3E" w:rsidRDefault="00103D3E" w:rsidP="00106AE4">
      <w:pPr>
        <w:pStyle w:val="ListParagraph"/>
        <w:numPr>
          <w:ilvl w:val="0"/>
          <w:numId w:val="38"/>
        </w:numPr>
        <w:spacing w:before="0" w:after="0"/>
      </w:pPr>
      <w:r>
        <w:t>"COED BV 203 TO EST NPS 8</w:t>
      </w:r>
    </w:p>
    <w:p w14:paraId="2A9FB221" w14:textId="77777777" w:rsidR="00103D3E" w:rsidRDefault="00103D3E" w:rsidP="00106AE4">
      <w:pPr>
        <w:pStyle w:val="ListParagraph"/>
        <w:numPr>
          <w:ilvl w:val="1"/>
          <w:numId w:val="38"/>
        </w:numPr>
        <w:spacing w:before="0" w:after="0"/>
      </w:pPr>
      <w:r>
        <w:t>Total Cumulative Length (m):</w:t>
      </w:r>
      <w:r>
        <w:tab/>
        <w:t>2259.9</w:t>
      </w:r>
    </w:p>
    <w:p w14:paraId="4B8171B5"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3FF3FECD" w14:textId="77777777" w:rsidR="00103D3E" w:rsidRDefault="00103D3E" w:rsidP="00106AE4">
      <w:pPr>
        <w:pStyle w:val="ListParagraph"/>
        <w:numPr>
          <w:ilvl w:val="2"/>
          <w:numId w:val="38"/>
        </w:numPr>
        <w:spacing w:before="0" w:after="0"/>
      </w:pPr>
      <w:r>
        <w:t>Installation date between minimum of 1969-01-01 and maximum of 1969-01-01</w:t>
      </w:r>
    </w:p>
    <w:p w14:paraId="0E82D458" w14:textId="77777777" w:rsidR="00103D3E" w:rsidRDefault="00103D3E" w:rsidP="00106AE4">
      <w:pPr>
        <w:pStyle w:val="ListParagraph"/>
        <w:numPr>
          <w:ilvl w:val="2"/>
          <w:numId w:val="38"/>
        </w:numPr>
        <w:spacing w:before="0" w:after="0"/>
      </w:pPr>
      <w:r>
        <w:t>Wall thickness between minimum of 4.78 and maximum of 4.78</w:t>
      </w:r>
    </w:p>
    <w:p w14:paraId="4C18ED97"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735F877A"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32DD5A6B"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0E28187" w14:textId="77777777" w:rsidR="00103D3E" w:rsidRDefault="00103D3E" w:rsidP="00106AE4">
      <w:pPr>
        <w:pStyle w:val="ListParagraph"/>
        <w:numPr>
          <w:ilvl w:val="1"/>
          <w:numId w:val="38"/>
        </w:numPr>
        <w:spacing w:before="0" w:after="0"/>
      </w:pPr>
      <w:r>
        <w:t>Consequence of failure distributed between minimum of $5.08 and maximum of $158.72MM</w:t>
      </w:r>
    </w:p>
    <w:p w14:paraId="3C8FFCE6" w14:textId="77777777" w:rsidR="00103D3E" w:rsidRDefault="00103D3E" w:rsidP="00106AE4">
      <w:pPr>
        <w:pStyle w:val="ListParagraph"/>
        <w:numPr>
          <w:ilvl w:val="1"/>
          <w:numId w:val="38"/>
        </w:numPr>
        <w:spacing w:before="0" w:after="0"/>
      </w:pPr>
      <w:r>
        <w:t>Total length driven by Safety: 1694.93 meters.</w:t>
      </w:r>
    </w:p>
    <w:p w14:paraId="7AE5C9E9" w14:textId="77777777" w:rsidR="00103D3E" w:rsidRDefault="00103D3E" w:rsidP="00106AE4">
      <w:pPr>
        <w:pStyle w:val="ListParagraph"/>
        <w:numPr>
          <w:ilvl w:val="1"/>
          <w:numId w:val="38"/>
        </w:numPr>
        <w:spacing w:before="0" w:after="0"/>
      </w:pPr>
      <w:r>
        <w:t>Safety Cost distributed between minimum of $0.00 and maximum of $150.03MM:</w:t>
      </w:r>
    </w:p>
    <w:p w14:paraId="5C7FDEFD" w14:textId="77777777" w:rsidR="00103D3E" w:rsidRDefault="00103D3E" w:rsidP="00106AE4">
      <w:pPr>
        <w:pStyle w:val="ListParagraph"/>
        <w:numPr>
          <w:ilvl w:val="2"/>
          <w:numId w:val="38"/>
        </w:numPr>
        <w:spacing w:before="0" w:after="0"/>
      </w:pPr>
      <w:r>
        <w:t>Leak cost between minimum of $0.00 and maximum of $121.06MM</w:t>
      </w:r>
    </w:p>
    <w:p w14:paraId="309A66C1" w14:textId="77777777" w:rsidR="00103D3E" w:rsidRDefault="00103D3E" w:rsidP="00106AE4">
      <w:pPr>
        <w:pStyle w:val="ListParagraph"/>
        <w:numPr>
          <w:ilvl w:val="2"/>
          <w:numId w:val="38"/>
        </w:numPr>
        <w:spacing w:before="0" w:after="0"/>
      </w:pPr>
      <w:r>
        <w:t>Leak scenario yielded 44.0 intersections with structures, with minimum of 0.0 and maximum of 12.61 of population impacted.</w:t>
      </w:r>
    </w:p>
    <w:p w14:paraId="2E64C199" w14:textId="77777777" w:rsidR="00103D3E" w:rsidRDefault="00103D3E" w:rsidP="00106AE4">
      <w:pPr>
        <w:pStyle w:val="ListParagraph"/>
        <w:numPr>
          <w:ilvl w:val="2"/>
          <w:numId w:val="38"/>
        </w:numPr>
        <w:spacing w:before="0" w:after="0"/>
      </w:pPr>
      <w:r>
        <w:t>Leak hazard radius distributed between minimum of 12.03 and maximum of 12.03 meters.</w:t>
      </w:r>
    </w:p>
    <w:p w14:paraId="6A63C8FF" w14:textId="77777777" w:rsidR="00103D3E" w:rsidRDefault="00103D3E" w:rsidP="00106AE4">
      <w:pPr>
        <w:pStyle w:val="ListParagraph"/>
        <w:numPr>
          <w:ilvl w:val="2"/>
          <w:numId w:val="38"/>
        </w:numPr>
        <w:spacing w:before="0" w:after="0"/>
      </w:pPr>
      <w:r>
        <w:t>Rupture cost between minimum of $0.00 and maximum of $513.60MM</w:t>
      </w:r>
    </w:p>
    <w:p w14:paraId="1122C43E" w14:textId="77777777" w:rsidR="00103D3E" w:rsidRDefault="00103D3E" w:rsidP="00106AE4">
      <w:pPr>
        <w:pStyle w:val="ListParagraph"/>
        <w:numPr>
          <w:ilvl w:val="2"/>
          <w:numId w:val="38"/>
        </w:numPr>
        <w:spacing w:before="0" w:after="0"/>
      </w:pPr>
      <w:r>
        <w:t>Rupture scenario yielded 16.0 intersections with structures, with minimum of 0.0 and maximum of 53.5 of population impacted</w:t>
      </w:r>
    </w:p>
    <w:p w14:paraId="7DCF3DAF" w14:textId="77777777" w:rsidR="00103D3E" w:rsidRDefault="00103D3E" w:rsidP="00106AE4">
      <w:pPr>
        <w:pStyle w:val="ListParagraph"/>
        <w:numPr>
          <w:ilvl w:val="2"/>
          <w:numId w:val="38"/>
        </w:numPr>
        <w:spacing w:before="0" w:after="0"/>
      </w:pPr>
      <w:r>
        <w:t>Rupture hazard radius distributed between minimum of 138.23 and maximum of 138.23 meters.</w:t>
      </w:r>
    </w:p>
    <w:p w14:paraId="127E6780" w14:textId="77777777" w:rsidR="00103D3E" w:rsidRDefault="00103D3E" w:rsidP="00106AE4">
      <w:pPr>
        <w:pStyle w:val="ListParagraph"/>
        <w:numPr>
          <w:ilvl w:val="2"/>
          <w:numId w:val="38"/>
        </w:numPr>
        <w:spacing w:before="0" w:after="0"/>
      </w:pPr>
      <w:r>
        <w:t>Puncture cost between minimum of $0.00 and maximum of $392.54MM</w:t>
      </w:r>
    </w:p>
    <w:p w14:paraId="165555F8" w14:textId="77777777" w:rsidR="00103D3E" w:rsidRDefault="00103D3E" w:rsidP="00106AE4">
      <w:pPr>
        <w:pStyle w:val="ListParagraph"/>
        <w:numPr>
          <w:ilvl w:val="2"/>
          <w:numId w:val="38"/>
        </w:numPr>
        <w:spacing w:before="0" w:after="0"/>
      </w:pPr>
      <w:r>
        <w:t>Puncture scenario yielded 46.0 intersections with structures, with minimum of 0.0 and maximum of 40.89 of population impacted</w:t>
      </w:r>
    </w:p>
    <w:p w14:paraId="62CFD4F9" w14:textId="77777777" w:rsidR="00103D3E" w:rsidRDefault="00103D3E" w:rsidP="00106AE4">
      <w:pPr>
        <w:pStyle w:val="ListParagraph"/>
        <w:numPr>
          <w:ilvl w:val="2"/>
          <w:numId w:val="38"/>
        </w:numPr>
        <w:spacing w:before="0" w:after="0"/>
      </w:pPr>
      <w:r>
        <w:t>Puncture hazard radius distributed between minimum of 48.58 and maximum of 48.58 meters.</w:t>
      </w:r>
    </w:p>
    <w:p w14:paraId="5A2A320B" w14:textId="77777777" w:rsidR="00103D3E" w:rsidRDefault="00103D3E" w:rsidP="00106AE4">
      <w:pPr>
        <w:pStyle w:val="ListParagraph"/>
        <w:numPr>
          <w:ilvl w:val="2"/>
          <w:numId w:val="38"/>
        </w:numPr>
        <w:spacing w:before="0" w:after="0"/>
      </w:pPr>
      <w:r>
        <w:t>Product type is Condensate.</w:t>
      </w:r>
    </w:p>
    <w:p w14:paraId="1FCEA4D1" w14:textId="77777777" w:rsidR="00103D3E" w:rsidRDefault="00103D3E" w:rsidP="00106AE4">
      <w:pPr>
        <w:pStyle w:val="ListParagraph"/>
        <w:numPr>
          <w:ilvl w:val="2"/>
          <w:numId w:val="38"/>
        </w:numPr>
        <w:spacing w:before="0" w:after="0"/>
      </w:pPr>
      <w:r>
        <w:t>Class area location is/are 2.0.</w:t>
      </w:r>
    </w:p>
    <w:p w14:paraId="5595B114" w14:textId="77777777" w:rsidR="00103D3E" w:rsidRDefault="00103D3E" w:rsidP="00106AE4">
      <w:pPr>
        <w:pStyle w:val="ListParagraph"/>
        <w:numPr>
          <w:ilvl w:val="1"/>
          <w:numId w:val="38"/>
        </w:numPr>
        <w:spacing w:before="0" w:after="0"/>
      </w:pPr>
      <w:r>
        <w:t>Total length driven by Environmental: 564.97 meters.</w:t>
      </w:r>
    </w:p>
    <w:p w14:paraId="6AB72D38" w14:textId="77777777" w:rsidR="00103D3E" w:rsidRDefault="00103D3E" w:rsidP="00106AE4">
      <w:pPr>
        <w:pStyle w:val="ListParagraph"/>
        <w:numPr>
          <w:ilvl w:val="1"/>
          <w:numId w:val="38"/>
        </w:numPr>
        <w:spacing w:before="0" w:after="0"/>
      </w:pPr>
      <w:r>
        <w:t>Environmental Cost distributed between minimum of $4.66 and maximum of $13.35MM:</w:t>
      </w:r>
    </w:p>
    <w:p w14:paraId="104EBF33" w14:textId="77777777" w:rsidR="00103D3E" w:rsidRDefault="00103D3E" w:rsidP="00106AE4">
      <w:pPr>
        <w:pStyle w:val="ListParagraph"/>
        <w:numPr>
          <w:ilvl w:val="2"/>
          <w:numId w:val="38"/>
        </w:numPr>
        <w:spacing w:before="0" w:after="0"/>
      </w:pPr>
      <w:r>
        <w:t>Leak cost between minimum of $0.13 and maximum of $0.35MM</w:t>
      </w:r>
    </w:p>
    <w:p w14:paraId="3809B2B0" w14:textId="77777777" w:rsidR="00103D3E" w:rsidRDefault="00103D3E" w:rsidP="00106AE4">
      <w:pPr>
        <w:pStyle w:val="ListParagraph"/>
        <w:numPr>
          <w:ilvl w:val="2"/>
          <w:numId w:val="38"/>
        </w:numPr>
        <w:spacing w:before="0" w:after="0"/>
      </w:pPr>
      <w:r>
        <w:t>Leak spill volume between a minimum of 1973.38 and maximum of 2019.77 gallons</w:t>
      </w:r>
    </w:p>
    <w:p w14:paraId="6718D563" w14:textId="77777777" w:rsidR="00103D3E" w:rsidRDefault="00103D3E" w:rsidP="00106AE4">
      <w:pPr>
        <w:pStyle w:val="ListParagraph"/>
        <w:numPr>
          <w:ilvl w:val="2"/>
          <w:numId w:val="38"/>
        </w:numPr>
        <w:spacing w:before="0" w:after="0"/>
      </w:pPr>
      <w:r>
        <w:t>Rupture cost between minimum of $64.53 and maximum of $169.76MM</w:t>
      </w:r>
    </w:p>
    <w:p w14:paraId="3EBF33CC" w14:textId="77777777" w:rsidR="00103D3E" w:rsidRDefault="00103D3E" w:rsidP="00106AE4">
      <w:pPr>
        <w:pStyle w:val="ListParagraph"/>
        <w:numPr>
          <w:ilvl w:val="2"/>
          <w:numId w:val="38"/>
        </w:numPr>
        <w:spacing w:before="0" w:after="0"/>
      </w:pPr>
      <w:r>
        <w:t>Rupture spill volume is between a minimum of 947101.66 and maximum of 969363.57 gallons</w:t>
      </w:r>
    </w:p>
    <w:p w14:paraId="4832E41D" w14:textId="77777777" w:rsidR="00103D3E" w:rsidRDefault="00103D3E" w:rsidP="00106AE4">
      <w:pPr>
        <w:pStyle w:val="ListParagraph"/>
        <w:numPr>
          <w:ilvl w:val="2"/>
          <w:numId w:val="38"/>
        </w:numPr>
        <w:spacing w:before="0" w:after="0"/>
      </w:pPr>
      <w:r>
        <w:t>Puncture cost between minimum of $4.42 and maximum of $11.62MM</w:t>
      </w:r>
    </w:p>
    <w:p w14:paraId="6365FF8E" w14:textId="77777777" w:rsidR="00103D3E" w:rsidRDefault="00103D3E" w:rsidP="00106AE4">
      <w:pPr>
        <w:pStyle w:val="ListParagraph"/>
        <w:numPr>
          <w:ilvl w:val="2"/>
          <w:numId w:val="38"/>
        </w:numPr>
        <w:spacing w:before="0" w:after="0"/>
      </w:pPr>
      <w:r>
        <w:t>Puncture spill volume is between a minimum of 64840.82 and maximum of 66364.92 gallons</w:t>
      </w:r>
    </w:p>
    <w:p w14:paraId="5B09CE50" w14:textId="77777777" w:rsidR="00103D3E" w:rsidRDefault="00103D3E" w:rsidP="00106AE4">
      <w:pPr>
        <w:pStyle w:val="ListParagraph"/>
        <w:numPr>
          <w:ilvl w:val="2"/>
          <w:numId w:val="38"/>
        </w:numPr>
        <w:spacing w:before="0" w:after="0"/>
      </w:pPr>
      <w:r>
        <w:t xml:space="preserve">Land use distributed as </w:t>
      </w:r>
    </w:p>
    <w:p w14:paraId="223CCA33" w14:textId="77777777" w:rsidR="00103D3E" w:rsidRDefault="00103D3E" w:rsidP="00106AE4">
      <w:pPr>
        <w:pStyle w:val="ListParagraph"/>
        <w:numPr>
          <w:ilvl w:val="3"/>
          <w:numId w:val="38"/>
        </w:numPr>
        <w:spacing w:before="0" w:after="0"/>
      </w:pPr>
      <w:r>
        <w:t>Commercial/Industrial: 2,256.78</w:t>
      </w:r>
    </w:p>
    <w:p w14:paraId="1125D907" w14:textId="77777777" w:rsidR="00103D3E" w:rsidRDefault="00103D3E" w:rsidP="00106AE4">
      <w:pPr>
        <w:pStyle w:val="ListParagraph"/>
        <w:numPr>
          <w:ilvl w:val="3"/>
          <w:numId w:val="38"/>
        </w:numPr>
        <w:spacing w:before="0" w:after="0"/>
      </w:pPr>
      <w:r>
        <w:t>Water Course: 3.12</w:t>
      </w:r>
    </w:p>
    <w:p w14:paraId="7403947E" w14:textId="77777777" w:rsidR="00103D3E" w:rsidRDefault="00103D3E" w:rsidP="00106AE4">
      <w:pPr>
        <w:pStyle w:val="ListParagraph"/>
        <w:numPr>
          <w:ilvl w:val="0"/>
          <w:numId w:val="38"/>
        </w:numPr>
        <w:spacing w:before="0" w:after="0"/>
      </w:pPr>
      <w:r>
        <w:t>"SPEED CORNER TO FORT SASKATCHEWAN INLET (KEYSPAN) NPS 16</w:t>
      </w:r>
    </w:p>
    <w:p w14:paraId="48649365" w14:textId="77777777" w:rsidR="00103D3E" w:rsidRDefault="00103D3E" w:rsidP="00106AE4">
      <w:pPr>
        <w:pStyle w:val="ListParagraph"/>
        <w:numPr>
          <w:ilvl w:val="1"/>
          <w:numId w:val="38"/>
        </w:numPr>
        <w:spacing w:before="0" w:after="0"/>
      </w:pPr>
      <w:r>
        <w:t>Total Cumulative Length (m):</w:t>
      </w:r>
      <w:r>
        <w:tab/>
        <w:t>1771.15</w:t>
      </w:r>
    </w:p>
    <w:p w14:paraId="557759A4"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5EB6BB26" w14:textId="77777777" w:rsidR="00103D3E" w:rsidRDefault="00103D3E" w:rsidP="00106AE4">
      <w:pPr>
        <w:pStyle w:val="ListParagraph"/>
        <w:numPr>
          <w:ilvl w:val="2"/>
          <w:numId w:val="38"/>
        </w:numPr>
        <w:spacing w:before="0" w:after="0"/>
      </w:pPr>
      <w:r>
        <w:lastRenderedPageBreak/>
        <w:t>Installation date between minimum of 1995-01-01 and maximum of 1995-01-01</w:t>
      </w:r>
    </w:p>
    <w:p w14:paraId="23368117" w14:textId="77777777" w:rsidR="00103D3E" w:rsidRDefault="00103D3E" w:rsidP="00106AE4">
      <w:pPr>
        <w:pStyle w:val="ListParagraph"/>
        <w:numPr>
          <w:ilvl w:val="2"/>
          <w:numId w:val="38"/>
        </w:numPr>
        <w:spacing w:before="0" w:after="0"/>
      </w:pPr>
      <w:r>
        <w:t>Wall thickness between minimum of 5.56 and maximum of 10.31</w:t>
      </w:r>
    </w:p>
    <w:p w14:paraId="7D03127D"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79E93C05"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03B07A57"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24520C16" w14:textId="77777777" w:rsidR="00103D3E" w:rsidRDefault="00103D3E" w:rsidP="00106AE4">
      <w:pPr>
        <w:pStyle w:val="ListParagraph"/>
        <w:numPr>
          <w:ilvl w:val="1"/>
          <w:numId w:val="38"/>
        </w:numPr>
        <w:spacing w:before="0" w:after="0"/>
      </w:pPr>
      <w:r>
        <w:t>Consequence of failure distributed between minimum of $1.36 and maximum of $1.59MM</w:t>
      </w:r>
    </w:p>
    <w:p w14:paraId="7AA66F78" w14:textId="77777777" w:rsidR="00103D3E" w:rsidRDefault="00103D3E" w:rsidP="00106AE4">
      <w:pPr>
        <w:pStyle w:val="ListParagraph"/>
        <w:numPr>
          <w:ilvl w:val="2"/>
          <w:numId w:val="38"/>
        </w:numPr>
        <w:spacing w:before="0" w:after="0"/>
      </w:pPr>
      <w:r>
        <w:t>Total length driven by Economic Loss: 1771.15 meters.</w:t>
      </w:r>
    </w:p>
    <w:p w14:paraId="5E0F59BC" w14:textId="77777777" w:rsidR="00103D3E" w:rsidRDefault="00103D3E" w:rsidP="00106AE4">
      <w:pPr>
        <w:pStyle w:val="ListParagraph"/>
        <w:numPr>
          <w:ilvl w:val="1"/>
          <w:numId w:val="38"/>
        </w:numPr>
        <w:spacing w:before="0" w:after="0"/>
      </w:pPr>
      <w:r>
        <w:t>Economic Loss Cost distributed between minimum of $1.36 and maximum of $1.59MM:</w:t>
      </w:r>
    </w:p>
    <w:p w14:paraId="0DF266FA" w14:textId="77777777" w:rsidR="00103D3E" w:rsidRDefault="00103D3E" w:rsidP="00106AE4">
      <w:pPr>
        <w:pStyle w:val="ListParagraph"/>
        <w:numPr>
          <w:ilvl w:val="2"/>
          <w:numId w:val="38"/>
        </w:numPr>
        <w:spacing w:before="0" w:after="0"/>
      </w:pPr>
      <w:r>
        <w:t>Repair costs between minimum of $187,000.00 and maximum of $187,000.00.</w:t>
      </w:r>
    </w:p>
    <w:p w14:paraId="27654AF4" w14:textId="77777777" w:rsidR="00103D3E" w:rsidRDefault="00103D3E" w:rsidP="00106AE4">
      <w:pPr>
        <w:pStyle w:val="ListParagraph"/>
        <w:numPr>
          <w:ilvl w:val="2"/>
          <w:numId w:val="38"/>
        </w:numPr>
        <w:spacing w:before="0" w:after="0"/>
      </w:pPr>
      <w:r>
        <w:t>Outage losses between minimum of $800,000.00 and maximum of $800,000.00.</w:t>
      </w:r>
    </w:p>
    <w:p w14:paraId="73F94D14" w14:textId="77777777" w:rsidR="00103D3E" w:rsidRDefault="00103D3E" w:rsidP="00106AE4">
      <w:pPr>
        <w:pStyle w:val="ListParagraph"/>
        <w:numPr>
          <w:ilvl w:val="2"/>
          <w:numId w:val="38"/>
        </w:numPr>
        <w:spacing w:before="0" w:after="0"/>
      </w:pPr>
      <w:r>
        <w:t>Product type is HVP Product.</w:t>
      </w:r>
    </w:p>
    <w:p w14:paraId="3E0EDB52" w14:textId="77777777" w:rsidR="00103D3E" w:rsidRDefault="00103D3E" w:rsidP="00106AE4">
      <w:pPr>
        <w:pStyle w:val="ListParagraph"/>
        <w:numPr>
          <w:ilvl w:val="2"/>
          <w:numId w:val="38"/>
        </w:numPr>
        <w:spacing w:before="0" w:after="0"/>
      </w:pPr>
      <w:r>
        <w:t>Leak cost between minimum of $1.02 and maximum of $1.10MM</w:t>
      </w:r>
    </w:p>
    <w:p w14:paraId="5B00B7B9" w14:textId="77777777" w:rsidR="00103D3E" w:rsidRDefault="00103D3E" w:rsidP="00106AE4">
      <w:pPr>
        <w:pStyle w:val="ListParagraph"/>
        <w:numPr>
          <w:ilvl w:val="2"/>
          <w:numId w:val="38"/>
        </w:numPr>
        <w:spacing w:before="0" w:after="0"/>
      </w:pPr>
      <w:r>
        <w:t>Leak scenario yielded 15.0 intersections with structures, with minimum of $75,000.00 and maximum of $75,000.00 in cost of structures impacted.</w:t>
      </w:r>
    </w:p>
    <w:p w14:paraId="4595135E" w14:textId="77777777" w:rsidR="00103D3E" w:rsidRDefault="00103D3E" w:rsidP="00106AE4">
      <w:pPr>
        <w:pStyle w:val="ListParagraph"/>
        <w:numPr>
          <w:ilvl w:val="2"/>
          <w:numId w:val="38"/>
        </w:numPr>
        <w:spacing w:before="0" w:after="0"/>
      </w:pPr>
      <w:r>
        <w:t>Leak product loss costs between minimum of $35,177.42 and maximum of $35,177.42</w:t>
      </w:r>
    </w:p>
    <w:p w14:paraId="0314CADA" w14:textId="77777777" w:rsidR="00103D3E" w:rsidRDefault="00103D3E" w:rsidP="00106AE4">
      <w:pPr>
        <w:pStyle w:val="ListParagraph"/>
        <w:numPr>
          <w:ilvl w:val="2"/>
          <w:numId w:val="38"/>
        </w:numPr>
        <w:spacing w:before="0" w:after="0"/>
      </w:pPr>
      <w:r>
        <w:t>Rupture cost between minimum of $59.11 and maximum of $59.26MM</w:t>
      </w:r>
    </w:p>
    <w:p w14:paraId="4FB6CE88" w14:textId="77777777" w:rsidR="00103D3E" w:rsidRDefault="00103D3E" w:rsidP="00106AE4">
      <w:pPr>
        <w:pStyle w:val="ListParagraph"/>
        <w:numPr>
          <w:ilvl w:val="2"/>
          <w:numId w:val="38"/>
        </w:numPr>
        <w:spacing w:before="0" w:after="0"/>
      </w:pPr>
      <w:r>
        <w:t>Rupture scenario yielded 8.0 intersections with structures, with minimum of $25,000.00 and maximum of $175,000.00 in cost of structures impacted</w:t>
      </w:r>
    </w:p>
    <w:p w14:paraId="331E203C" w14:textId="77777777" w:rsidR="00103D3E" w:rsidRDefault="00103D3E" w:rsidP="00106AE4">
      <w:pPr>
        <w:pStyle w:val="ListParagraph"/>
        <w:numPr>
          <w:ilvl w:val="2"/>
          <w:numId w:val="38"/>
        </w:numPr>
        <w:spacing w:before="0" w:after="0"/>
      </w:pPr>
      <w:r>
        <w:t>Rupture product loss costs between minimum of $58,099,358.13 and maximum of $58,099,358.13</w:t>
      </w:r>
    </w:p>
    <w:p w14:paraId="25C76CB3" w14:textId="77777777" w:rsidR="00103D3E" w:rsidRDefault="00103D3E" w:rsidP="00106AE4">
      <w:pPr>
        <w:pStyle w:val="ListParagraph"/>
        <w:numPr>
          <w:ilvl w:val="2"/>
          <w:numId w:val="38"/>
        </w:numPr>
        <w:spacing w:before="0" w:after="0"/>
      </w:pPr>
      <w:r>
        <w:t>Puncture cost between minimum of $2.14 and maximum of $2.27MM</w:t>
      </w:r>
    </w:p>
    <w:p w14:paraId="6EA1CCC4" w14:textId="77777777" w:rsidR="00103D3E" w:rsidRDefault="00103D3E" w:rsidP="00106AE4">
      <w:pPr>
        <w:pStyle w:val="ListParagraph"/>
        <w:numPr>
          <w:ilvl w:val="2"/>
          <w:numId w:val="38"/>
        </w:numPr>
        <w:spacing w:before="0" w:after="0"/>
      </w:pPr>
      <w:r>
        <w:t>Puncture scenario yielded 23.0 intersections with structures, with minimum of $25,000.00 and maximum of $125,000.00 in cost of structures impacted</w:t>
      </w:r>
    </w:p>
    <w:p w14:paraId="50396ED1" w14:textId="77777777" w:rsidR="00103D3E" w:rsidRDefault="00103D3E" w:rsidP="00106AE4">
      <w:pPr>
        <w:pStyle w:val="ListParagraph"/>
        <w:numPr>
          <w:ilvl w:val="2"/>
          <w:numId w:val="38"/>
        </w:numPr>
        <w:spacing w:before="0" w:after="0"/>
      </w:pPr>
      <w:r>
        <w:t>Puncture Product Loss costs between minimum of $1,155,850.00 and maximum of $1,155,850.00"</w:t>
      </w:r>
    </w:p>
    <w:p w14:paraId="465D2C41" w14:textId="77777777" w:rsidR="00103D3E" w:rsidRDefault="00103D3E" w:rsidP="00106AE4">
      <w:pPr>
        <w:pStyle w:val="ListParagraph"/>
        <w:numPr>
          <w:ilvl w:val="0"/>
          <w:numId w:val="38"/>
        </w:numPr>
        <w:spacing w:before="0" w:after="0"/>
      </w:pPr>
      <w:r>
        <w:t>"BUCK CREEK TO STATION 1 NPS 3</w:t>
      </w:r>
    </w:p>
    <w:p w14:paraId="7F779BC4" w14:textId="77777777" w:rsidR="00103D3E" w:rsidRDefault="00103D3E" w:rsidP="00106AE4">
      <w:pPr>
        <w:pStyle w:val="ListParagraph"/>
        <w:numPr>
          <w:ilvl w:val="1"/>
          <w:numId w:val="38"/>
        </w:numPr>
        <w:spacing w:before="0" w:after="0"/>
      </w:pPr>
      <w:r>
        <w:t>Total Cumulative Length (m):</w:t>
      </w:r>
      <w:r>
        <w:tab/>
        <w:t>1684.92</w:t>
      </w:r>
    </w:p>
    <w:p w14:paraId="2A9FAC75"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4AA7E0E4" w14:textId="77777777" w:rsidR="00103D3E" w:rsidRDefault="00103D3E" w:rsidP="00106AE4">
      <w:pPr>
        <w:pStyle w:val="ListParagraph"/>
        <w:numPr>
          <w:ilvl w:val="2"/>
          <w:numId w:val="38"/>
        </w:numPr>
        <w:spacing w:before="0" w:after="0"/>
      </w:pPr>
      <w:r>
        <w:t>Installation date between minimum of 1987-01-01 and maximum of 1987-01-01</w:t>
      </w:r>
    </w:p>
    <w:p w14:paraId="256B633F" w14:textId="77777777" w:rsidR="00103D3E" w:rsidRDefault="00103D3E" w:rsidP="00106AE4">
      <w:pPr>
        <w:pStyle w:val="ListParagraph"/>
        <w:numPr>
          <w:ilvl w:val="2"/>
          <w:numId w:val="38"/>
        </w:numPr>
        <w:spacing w:before="0" w:after="0"/>
      </w:pPr>
      <w:r>
        <w:t>Wall thickness between minimum of 3.18 and maximum of 3.18</w:t>
      </w:r>
    </w:p>
    <w:p w14:paraId="23CB2841"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3D3FA37"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3632D717"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57724F4B" w14:textId="77777777" w:rsidR="00103D3E" w:rsidRDefault="00103D3E" w:rsidP="00106AE4">
      <w:pPr>
        <w:pStyle w:val="ListParagraph"/>
        <w:numPr>
          <w:ilvl w:val="1"/>
          <w:numId w:val="38"/>
        </w:numPr>
        <w:spacing w:before="0" w:after="0"/>
      </w:pPr>
      <w:r>
        <w:t>Consequence of failure distributed between minimum of $0.30 and maximum of $122.64MM</w:t>
      </w:r>
    </w:p>
    <w:p w14:paraId="5758C417" w14:textId="77777777" w:rsidR="00103D3E" w:rsidRDefault="00103D3E" w:rsidP="00106AE4">
      <w:pPr>
        <w:pStyle w:val="ListParagraph"/>
        <w:numPr>
          <w:ilvl w:val="1"/>
          <w:numId w:val="38"/>
        </w:numPr>
        <w:spacing w:before="0" w:after="0"/>
      </w:pPr>
      <w:r>
        <w:t>Total length driven by Safety: 306.82 meters.</w:t>
      </w:r>
    </w:p>
    <w:p w14:paraId="03678A04" w14:textId="77777777" w:rsidR="00103D3E" w:rsidRDefault="00103D3E" w:rsidP="00106AE4">
      <w:pPr>
        <w:pStyle w:val="ListParagraph"/>
        <w:numPr>
          <w:ilvl w:val="1"/>
          <w:numId w:val="38"/>
        </w:numPr>
        <w:spacing w:before="0" w:after="0"/>
      </w:pPr>
      <w:r>
        <w:t>Safety Cost distributed between minimum of $0.00 and maximum of $119.66MM:</w:t>
      </w:r>
    </w:p>
    <w:p w14:paraId="36265EE5" w14:textId="77777777" w:rsidR="00103D3E" w:rsidRDefault="00103D3E" w:rsidP="00106AE4">
      <w:pPr>
        <w:pStyle w:val="ListParagraph"/>
        <w:numPr>
          <w:ilvl w:val="2"/>
          <w:numId w:val="38"/>
        </w:numPr>
        <w:spacing w:before="0" w:after="0"/>
      </w:pPr>
      <w:r>
        <w:t>Leak cost between minimum of $0.00 and maximum of $121.06MM</w:t>
      </w:r>
    </w:p>
    <w:p w14:paraId="79134DCE" w14:textId="77777777" w:rsidR="00103D3E" w:rsidRDefault="00103D3E" w:rsidP="00106AE4">
      <w:pPr>
        <w:pStyle w:val="ListParagraph"/>
        <w:numPr>
          <w:ilvl w:val="2"/>
          <w:numId w:val="38"/>
        </w:numPr>
        <w:spacing w:before="0" w:after="0"/>
      </w:pPr>
      <w:r>
        <w:t>Leak scenario yielded 5.0 intersections with structures, with minimum of 12.61 and maximum of 12.61 of population impacted.</w:t>
      </w:r>
    </w:p>
    <w:p w14:paraId="749CD723" w14:textId="77777777" w:rsidR="00103D3E" w:rsidRDefault="00103D3E" w:rsidP="00106AE4">
      <w:pPr>
        <w:pStyle w:val="ListParagraph"/>
        <w:numPr>
          <w:ilvl w:val="2"/>
          <w:numId w:val="38"/>
        </w:numPr>
        <w:spacing w:before="0" w:after="0"/>
      </w:pPr>
      <w:r>
        <w:t>Leak hazard radius distributed between minimum of 11.7 and maximum of 11.7 meters.</w:t>
      </w:r>
    </w:p>
    <w:p w14:paraId="3FF64AEF" w14:textId="77777777" w:rsidR="00103D3E" w:rsidRDefault="00103D3E" w:rsidP="00106AE4">
      <w:pPr>
        <w:pStyle w:val="ListParagraph"/>
        <w:numPr>
          <w:ilvl w:val="2"/>
          <w:numId w:val="38"/>
        </w:numPr>
        <w:spacing w:before="0" w:after="0"/>
      </w:pPr>
      <w:r>
        <w:t>Rupture cost between minimum of $0.00 and maximum of $121.06MM</w:t>
      </w:r>
    </w:p>
    <w:p w14:paraId="66A577FB" w14:textId="77777777" w:rsidR="00103D3E" w:rsidRDefault="00103D3E" w:rsidP="00106AE4">
      <w:pPr>
        <w:pStyle w:val="ListParagraph"/>
        <w:numPr>
          <w:ilvl w:val="2"/>
          <w:numId w:val="38"/>
        </w:numPr>
        <w:spacing w:before="0" w:after="0"/>
      </w:pPr>
      <w:r>
        <w:t>Rupture scenario yielded 7.0 intersections with structures, with minimum of 2.28 and maximum of 12.61 of population impacted</w:t>
      </w:r>
    </w:p>
    <w:p w14:paraId="74F8CB1F" w14:textId="77777777" w:rsidR="00103D3E" w:rsidRDefault="00103D3E" w:rsidP="00106AE4">
      <w:pPr>
        <w:pStyle w:val="ListParagraph"/>
        <w:numPr>
          <w:ilvl w:val="2"/>
          <w:numId w:val="38"/>
        </w:numPr>
        <w:spacing w:before="0" w:after="0"/>
      </w:pPr>
      <w:r>
        <w:t>Rupture hazard radius distributed between minimum of 57.3 and maximum of 57.3 meters.</w:t>
      </w:r>
    </w:p>
    <w:p w14:paraId="07955688" w14:textId="77777777" w:rsidR="00103D3E" w:rsidRDefault="00103D3E" w:rsidP="00106AE4">
      <w:pPr>
        <w:pStyle w:val="ListParagraph"/>
        <w:numPr>
          <w:ilvl w:val="2"/>
          <w:numId w:val="38"/>
        </w:numPr>
        <w:spacing w:before="0" w:after="0"/>
      </w:pPr>
      <w:r>
        <w:lastRenderedPageBreak/>
        <w:t>Puncture cost between minimum of $0.00 and maximum of $121.06MM</w:t>
      </w:r>
    </w:p>
    <w:p w14:paraId="07255309" w14:textId="77777777" w:rsidR="00103D3E" w:rsidRDefault="00103D3E" w:rsidP="00106AE4">
      <w:pPr>
        <w:pStyle w:val="ListParagraph"/>
        <w:numPr>
          <w:ilvl w:val="2"/>
          <w:numId w:val="38"/>
        </w:numPr>
        <w:spacing w:before="0" w:after="0"/>
      </w:pPr>
      <w:r>
        <w:t>Puncture scenario yielded 8.0 intersections with structures, with minimum of 2.28 and maximum of 12.61 of population impacted</w:t>
      </w:r>
    </w:p>
    <w:p w14:paraId="3DEF3984" w14:textId="77777777" w:rsidR="00103D3E" w:rsidRDefault="00103D3E" w:rsidP="00106AE4">
      <w:pPr>
        <w:pStyle w:val="ListParagraph"/>
        <w:numPr>
          <w:ilvl w:val="2"/>
          <w:numId w:val="38"/>
        </w:numPr>
        <w:spacing w:before="0" w:after="0"/>
      </w:pPr>
      <w:r>
        <w:t>Puncture hazard radius distributed between minimum of 42.7 and maximum of 42.7 meters.</w:t>
      </w:r>
    </w:p>
    <w:p w14:paraId="1D7E4E1A" w14:textId="77777777" w:rsidR="00103D3E" w:rsidRDefault="00103D3E" w:rsidP="00106AE4">
      <w:pPr>
        <w:pStyle w:val="ListParagraph"/>
        <w:numPr>
          <w:ilvl w:val="2"/>
          <w:numId w:val="38"/>
        </w:numPr>
        <w:spacing w:before="0" w:after="0"/>
      </w:pPr>
      <w:r>
        <w:t>Product type is Ethane.</w:t>
      </w:r>
    </w:p>
    <w:p w14:paraId="11870A6C" w14:textId="77777777" w:rsidR="00103D3E" w:rsidRDefault="00103D3E" w:rsidP="00106AE4">
      <w:pPr>
        <w:pStyle w:val="ListParagraph"/>
        <w:numPr>
          <w:ilvl w:val="2"/>
          <w:numId w:val="38"/>
        </w:numPr>
        <w:spacing w:before="0" w:after="0"/>
      </w:pPr>
      <w:r>
        <w:t>Class area location is/are 1.0.</w:t>
      </w:r>
    </w:p>
    <w:p w14:paraId="04A795F3" w14:textId="77777777" w:rsidR="00103D3E" w:rsidRDefault="00103D3E" w:rsidP="00106AE4">
      <w:pPr>
        <w:pStyle w:val="ListParagraph"/>
        <w:numPr>
          <w:ilvl w:val="1"/>
          <w:numId w:val="38"/>
        </w:numPr>
        <w:spacing w:before="0" w:after="0"/>
      </w:pPr>
      <w:r>
        <w:t>Total length driven by Economic Loss: 1378.1 meters.</w:t>
      </w:r>
    </w:p>
    <w:p w14:paraId="2C302E0C" w14:textId="77777777" w:rsidR="00103D3E" w:rsidRDefault="00103D3E" w:rsidP="00106AE4">
      <w:pPr>
        <w:pStyle w:val="ListParagraph"/>
        <w:numPr>
          <w:ilvl w:val="1"/>
          <w:numId w:val="38"/>
        </w:numPr>
        <w:spacing w:before="0" w:after="0"/>
      </w:pPr>
      <w:r>
        <w:t>Economic Loss Cost distributed between minimum of $0.30 and maximum of $2.98MM:</w:t>
      </w:r>
    </w:p>
    <w:p w14:paraId="4F6340A0" w14:textId="77777777" w:rsidR="00103D3E" w:rsidRDefault="00103D3E" w:rsidP="00106AE4">
      <w:pPr>
        <w:pStyle w:val="ListParagraph"/>
        <w:numPr>
          <w:ilvl w:val="2"/>
          <w:numId w:val="38"/>
        </w:numPr>
        <w:spacing w:before="0" w:after="0"/>
      </w:pPr>
      <w:r>
        <w:t>Repair costs between minimum of $6,000.00 and maximum of $6,000.00.</w:t>
      </w:r>
    </w:p>
    <w:p w14:paraId="2DB311CB" w14:textId="77777777" w:rsidR="00103D3E" w:rsidRDefault="00103D3E" w:rsidP="00106AE4">
      <w:pPr>
        <w:pStyle w:val="ListParagraph"/>
        <w:numPr>
          <w:ilvl w:val="2"/>
          <w:numId w:val="38"/>
        </w:numPr>
        <w:spacing w:before="0" w:after="0"/>
      </w:pPr>
      <w:r>
        <w:t>Outage losses between minimum of $200,000.00 and maximum of $200,000.00.</w:t>
      </w:r>
    </w:p>
    <w:p w14:paraId="49BE6027" w14:textId="77777777" w:rsidR="00103D3E" w:rsidRDefault="00103D3E" w:rsidP="00106AE4">
      <w:pPr>
        <w:pStyle w:val="ListParagraph"/>
        <w:numPr>
          <w:ilvl w:val="2"/>
          <w:numId w:val="38"/>
        </w:numPr>
        <w:spacing w:before="0" w:after="0"/>
      </w:pPr>
      <w:r>
        <w:t>Product type is Ethane.</w:t>
      </w:r>
    </w:p>
    <w:p w14:paraId="277B95FB" w14:textId="77777777" w:rsidR="00103D3E" w:rsidRDefault="00103D3E" w:rsidP="00106AE4">
      <w:pPr>
        <w:pStyle w:val="ListParagraph"/>
        <w:numPr>
          <w:ilvl w:val="2"/>
          <w:numId w:val="38"/>
        </w:numPr>
        <w:spacing w:before="0" w:after="0"/>
      </w:pPr>
      <w:r>
        <w:t>Leak cost between minimum of $0.28 and maximum of $2.97MM</w:t>
      </w:r>
    </w:p>
    <w:p w14:paraId="4B35818B" w14:textId="77777777" w:rsidR="00103D3E" w:rsidRDefault="00103D3E" w:rsidP="00106AE4">
      <w:pPr>
        <w:pStyle w:val="ListParagraph"/>
        <w:numPr>
          <w:ilvl w:val="2"/>
          <w:numId w:val="38"/>
        </w:numPr>
        <w:spacing w:before="0" w:after="0"/>
      </w:pPr>
      <w:r>
        <w:t>Leak scenario yielded 5.0 intersections with structures, with minimum of $2,688,250.00 and maximum of $2,688,250.00 in cost of structures impacted.</w:t>
      </w:r>
    </w:p>
    <w:p w14:paraId="5EB796A6" w14:textId="77777777" w:rsidR="00103D3E" w:rsidRDefault="00103D3E" w:rsidP="00106AE4">
      <w:pPr>
        <w:pStyle w:val="ListParagraph"/>
        <w:numPr>
          <w:ilvl w:val="2"/>
          <w:numId w:val="38"/>
        </w:numPr>
        <w:spacing w:before="0" w:after="0"/>
      </w:pPr>
      <w:r>
        <w:t>Leak product loss costs between minimum of $74,968.65 and maximum of $74,968.65</w:t>
      </w:r>
    </w:p>
    <w:p w14:paraId="441B4063" w14:textId="77777777" w:rsidR="00103D3E" w:rsidRDefault="00103D3E" w:rsidP="00106AE4">
      <w:pPr>
        <w:pStyle w:val="ListParagraph"/>
        <w:numPr>
          <w:ilvl w:val="2"/>
          <w:numId w:val="38"/>
        </w:numPr>
        <w:spacing w:before="0" w:after="0"/>
      </w:pPr>
      <w:r>
        <w:t>Rupture cost between minimum of $6.13 and maximum of $8.82MM</w:t>
      </w:r>
    </w:p>
    <w:p w14:paraId="6481E6E3" w14:textId="77777777" w:rsidR="00103D3E" w:rsidRDefault="00103D3E" w:rsidP="00106AE4">
      <w:pPr>
        <w:pStyle w:val="ListParagraph"/>
        <w:numPr>
          <w:ilvl w:val="2"/>
          <w:numId w:val="38"/>
        </w:numPr>
        <w:spacing w:before="0" w:after="0"/>
      </w:pPr>
      <w:r>
        <w:t>Rupture scenario yielded 7.0 intersections with structures, with minimum of $269,868.00 and maximum of $2,688,250.00 in cost of structures impacted</w:t>
      </w:r>
    </w:p>
    <w:p w14:paraId="668372E5" w14:textId="77777777" w:rsidR="00103D3E" w:rsidRDefault="00103D3E" w:rsidP="00106AE4">
      <w:pPr>
        <w:pStyle w:val="ListParagraph"/>
        <w:numPr>
          <w:ilvl w:val="2"/>
          <w:numId w:val="38"/>
        </w:numPr>
        <w:spacing w:before="0" w:after="0"/>
      </w:pPr>
      <w:r>
        <w:t>Rupture product loss costs between minimum of $5,924,929.50 and maximum of $5,924,929.50</w:t>
      </w:r>
    </w:p>
    <w:p w14:paraId="5BDBB2A0" w14:textId="77777777" w:rsidR="00103D3E" w:rsidRDefault="00103D3E" w:rsidP="00106AE4">
      <w:pPr>
        <w:pStyle w:val="ListParagraph"/>
        <w:numPr>
          <w:ilvl w:val="2"/>
          <w:numId w:val="38"/>
        </w:numPr>
        <w:spacing w:before="0" w:after="0"/>
      </w:pPr>
      <w:r>
        <w:t>Puncture cost between minimum of $2.67 and maximum of $5.36MM</w:t>
      </w:r>
    </w:p>
    <w:p w14:paraId="1660927F" w14:textId="77777777" w:rsidR="00103D3E" w:rsidRDefault="00103D3E" w:rsidP="00106AE4">
      <w:pPr>
        <w:pStyle w:val="ListParagraph"/>
        <w:numPr>
          <w:ilvl w:val="2"/>
          <w:numId w:val="38"/>
        </w:numPr>
        <w:spacing w:before="0" w:after="0"/>
      </w:pPr>
      <w:r>
        <w:t>Puncture scenario yielded 8.0 intersections with structures, with minimum of $269,868.00 and maximum of $2,688,250.00 in cost of structures impacted</w:t>
      </w:r>
    </w:p>
    <w:p w14:paraId="11E0DAF8" w14:textId="77777777" w:rsidR="00103D3E" w:rsidRDefault="00103D3E" w:rsidP="00106AE4">
      <w:pPr>
        <w:pStyle w:val="ListParagraph"/>
        <w:numPr>
          <w:ilvl w:val="2"/>
          <w:numId w:val="38"/>
        </w:numPr>
        <w:spacing w:before="0" w:after="0"/>
      </w:pPr>
      <w:r>
        <w:t>Puncture Product Loss costs between minimum of $2,463,299.44 and maximum of $2,463,299.44"</w:t>
      </w:r>
    </w:p>
    <w:p w14:paraId="7A3D24D9" w14:textId="77777777" w:rsidR="00103D3E" w:rsidRDefault="00103D3E" w:rsidP="00106AE4">
      <w:pPr>
        <w:pStyle w:val="ListParagraph"/>
        <w:numPr>
          <w:ilvl w:val="0"/>
          <w:numId w:val="38"/>
        </w:numPr>
        <w:spacing w:before="0" w:after="0"/>
      </w:pPr>
      <w:r>
        <w:t xml:space="preserve">"NPS4 SS-35 From 5-34-11-19-W3 </w:t>
      </w:r>
      <w:proofErr w:type="gramStart"/>
      <w:r>
        <w:t>To</w:t>
      </w:r>
      <w:proofErr w:type="gramEnd"/>
      <w:r>
        <w:t xml:space="preserve"> 5-35-11-19-W3</w:t>
      </w:r>
    </w:p>
    <w:p w14:paraId="16BB80FC" w14:textId="77777777" w:rsidR="00103D3E" w:rsidRDefault="00103D3E" w:rsidP="00106AE4">
      <w:pPr>
        <w:pStyle w:val="ListParagraph"/>
        <w:numPr>
          <w:ilvl w:val="1"/>
          <w:numId w:val="38"/>
        </w:numPr>
        <w:spacing w:before="0" w:after="0"/>
      </w:pPr>
      <w:r>
        <w:t>Total Cumulative Length (m):</w:t>
      </w:r>
      <w:r>
        <w:tab/>
        <w:t>1532.63</w:t>
      </w:r>
    </w:p>
    <w:p w14:paraId="3250099B"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438D52C7" w14:textId="77777777" w:rsidR="00103D3E" w:rsidRDefault="00103D3E" w:rsidP="00106AE4">
      <w:pPr>
        <w:pStyle w:val="ListParagraph"/>
        <w:numPr>
          <w:ilvl w:val="2"/>
          <w:numId w:val="38"/>
        </w:numPr>
        <w:spacing w:before="0" w:after="0"/>
      </w:pPr>
      <w:r>
        <w:t>Installation date between minimum of 1968-01-01 and maximum of 1968-01-01</w:t>
      </w:r>
    </w:p>
    <w:p w14:paraId="1FAD8379" w14:textId="77777777" w:rsidR="00103D3E" w:rsidRDefault="00103D3E" w:rsidP="00106AE4">
      <w:pPr>
        <w:pStyle w:val="ListParagraph"/>
        <w:numPr>
          <w:ilvl w:val="2"/>
          <w:numId w:val="38"/>
        </w:numPr>
        <w:spacing w:before="0" w:after="0"/>
      </w:pPr>
      <w:r>
        <w:t>Wall thickness between minimum of 3.17 and maximum of 3.17</w:t>
      </w:r>
    </w:p>
    <w:p w14:paraId="5E997100"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3F91081C"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39F0DE5B"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88F2E22" w14:textId="77777777" w:rsidR="00103D3E" w:rsidRDefault="00103D3E" w:rsidP="00106AE4">
      <w:pPr>
        <w:pStyle w:val="ListParagraph"/>
        <w:numPr>
          <w:ilvl w:val="1"/>
          <w:numId w:val="38"/>
        </w:numPr>
        <w:spacing w:before="0" w:after="0"/>
      </w:pPr>
      <w:r>
        <w:t>Consequence of failure distributed between minimum of $1.17 and maximum of $1.22MM</w:t>
      </w:r>
    </w:p>
    <w:p w14:paraId="57E9CFD4" w14:textId="77777777" w:rsidR="00103D3E" w:rsidRDefault="00103D3E" w:rsidP="00106AE4">
      <w:pPr>
        <w:pStyle w:val="ListParagraph"/>
        <w:numPr>
          <w:ilvl w:val="1"/>
          <w:numId w:val="38"/>
        </w:numPr>
        <w:spacing w:before="0" w:after="0"/>
      </w:pPr>
      <w:r>
        <w:t>Total length driven by Environmental: 1532.63 meters.</w:t>
      </w:r>
    </w:p>
    <w:p w14:paraId="3FD6CD0F" w14:textId="77777777" w:rsidR="00103D3E" w:rsidRDefault="00103D3E" w:rsidP="00106AE4">
      <w:pPr>
        <w:pStyle w:val="ListParagraph"/>
        <w:numPr>
          <w:ilvl w:val="1"/>
          <w:numId w:val="38"/>
        </w:numPr>
        <w:spacing w:before="0" w:after="0"/>
      </w:pPr>
      <w:r>
        <w:t>Environmental Cost distributed between minimum of $0.96 and maximum of $0.98MM:</w:t>
      </w:r>
    </w:p>
    <w:p w14:paraId="2E859882" w14:textId="77777777" w:rsidR="00103D3E" w:rsidRDefault="00103D3E" w:rsidP="00106AE4">
      <w:pPr>
        <w:pStyle w:val="ListParagraph"/>
        <w:numPr>
          <w:ilvl w:val="2"/>
          <w:numId w:val="38"/>
        </w:numPr>
        <w:spacing w:before="0" w:after="0"/>
      </w:pPr>
      <w:r>
        <w:t>Leak cost between minimum of $0.16 and maximum of $0.17MM</w:t>
      </w:r>
    </w:p>
    <w:p w14:paraId="563887D2" w14:textId="77777777" w:rsidR="00103D3E" w:rsidRDefault="00103D3E" w:rsidP="00106AE4">
      <w:pPr>
        <w:pStyle w:val="ListParagraph"/>
        <w:numPr>
          <w:ilvl w:val="2"/>
          <w:numId w:val="38"/>
        </w:numPr>
        <w:spacing w:before="0" w:after="0"/>
      </w:pPr>
      <w:r>
        <w:t>Leak spill volume between a minimum of 1545.39 and maximum of 1577.19 gallons</w:t>
      </w:r>
    </w:p>
    <w:p w14:paraId="51BF5FE6" w14:textId="77777777" w:rsidR="00103D3E" w:rsidRDefault="00103D3E" w:rsidP="00106AE4">
      <w:pPr>
        <w:pStyle w:val="ListParagraph"/>
        <w:numPr>
          <w:ilvl w:val="2"/>
          <w:numId w:val="38"/>
        </w:numPr>
        <w:spacing w:before="0" w:after="0"/>
      </w:pPr>
      <w:r>
        <w:t>Rupture cost between minimum of $21.40 and maximum of $21.84MM</w:t>
      </w:r>
    </w:p>
    <w:p w14:paraId="35CEE7E0" w14:textId="77777777" w:rsidR="00103D3E" w:rsidRDefault="00103D3E" w:rsidP="00106AE4">
      <w:pPr>
        <w:pStyle w:val="ListParagraph"/>
        <w:numPr>
          <w:ilvl w:val="2"/>
          <w:numId w:val="38"/>
        </w:numPr>
        <w:spacing w:before="0" w:after="0"/>
      </w:pPr>
      <w:r>
        <w:t>Rupture spill volume is between a minimum of 201897.55 and maximum of 206051.63 gallons</w:t>
      </w:r>
    </w:p>
    <w:p w14:paraId="5DA256BD" w14:textId="77777777" w:rsidR="00103D3E" w:rsidRDefault="00103D3E" w:rsidP="00106AE4">
      <w:pPr>
        <w:pStyle w:val="ListParagraph"/>
        <w:numPr>
          <w:ilvl w:val="2"/>
          <w:numId w:val="38"/>
        </w:numPr>
        <w:spacing w:before="0" w:after="0"/>
      </w:pPr>
      <w:r>
        <w:t>Puncture cost between minimum of $5.38 and maximum of $5.49MM</w:t>
      </w:r>
    </w:p>
    <w:p w14:paraId="37E66CBF" w14:textId="77777777" w:rsidR="00103D3E" w:rsidRDefault="00103D3E" w:rsidP="00106AE4">
      <w:pPr>
        <w:pStyle w:val="ListParagraph"/>
        <w:numPr>
          <w:ilvl w:val="2"/>
          <w:numId w:val="38"/>
        </w:numPr>
        <w:spacing w:before="0" w:after="0"/>
      </w:pPr>
      <w:r>
        <w:t>Puncture spill volume is between a minimum of 50778.06 and maximum of 51822.83 gallons</w:t>
      </w:r>
    </w:p>
    <w:p w14:paraId="1DE6BE4B" w14:textId="77777777" w:rsidR="00103D3E" w:rsidRDefault="00103D3E" w:rsidP="00106AE4">
      <w:pPr>
        <w:pStyle w:val="ListParagraph"/>
        <w:numPr>
          <w:ilvl w:val="2"/>
          <w:numId w:val="38"/>
        </w:numPr>
        <w:spacing w:before="0" w:after="0"/>
      </w:pPr>
      <w:r>
        <w:t xml:space="preserve">Land use distributed as </w:t>
      </w:r>
    </w:p>
    <w:p w14:paraId="381F1418" w14:textId="77777777" w:rsidR="00103D3E" w:rsidRDefault="00103D3E" w:rsidP="00106AE4">
      <w:pPr>
        <w:pStyle w:val="ListParagraph"/>
        <w:numPr>
          <w:ilvl w:val="3"/>
          <w:numId w:val="38"/>
        </w:numPr>
        <w:spacing w:before="0" w:after="0"/>
      </w:pPr>
      <w:r>
        <w:t>Agricultural: 1,532.63</w:t>
      </w:r>
    </w:p>
    <w:p w14:paraId="1B52B630" w14:textId="77777777" w:rsidR="00103D3E" w:rsidRDefault="00103D3E" w:rsidP="00106AE4">
      <w:pPr>
        <w:pStyle w:val="ListParagraph"/>
        <w:numPr>
          <w:ilvl w:val="0"/>
          <w:numId w:val="38"/>
        </w:numPr>
        <w:spacing w:before="0" w:after="0"/>
      </w:pPr>
      <w:r>
        <w:lastRenderedPageBreak/>
        <w:t>"BATCH TRANSFER LINE NPS 24</w:t>
      </w:r>
    </w:p>
    <w:p w14:paraId="4F23FE44" w14:textId="77777777" w:rsidR="00103D3E" w:rsidRDefault="00103D3E" w:rsidP="00106AE4">
      <w:pPr>
        <w:pStyle w:val="ListParagraph"/>
        <w:numPr>
          <w:ilvl w:val="1"/>
          <w:numId w:val="38"/>
        </w:numPr>
        <w:spacing w:before="0" w:after="0"/>
      </w:pPr>
      <w:r>
        <w:t>Total Cumulative Length (m):</w:t>
      </w:r>
      <w:r>
        <w:tab/>
        <w:t>1344.07</w:t>
      </w:r>
    </w:p>
    <w:p w14:paraId="32DE64B3"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18C9F362" w14:textId="77777777" w:rsidR="00103D3E" w:rsidRDefault="00103D3E" w:rsidP="00106AE4">
      <w:pPr>
        <w:pStyle w:val="ListParagraph"/>
        <w:numPr>
          <w:ilvl w:val="2"/>
          <w:numId w:val="38"/>
        </w:numPr>
        <w:spacing w:before="0" w:after="0"/>
      </w:pPr>
      <w:r>
        <w:t>Installation date between minimum of 1972-01-01 and maximum of 1972-01-01</w:t>
      </w:r>
    </w:p>
    <w:p w14:paraId="168AAD9A" w14:textId="77777777" w:rsidR="00103D3E" w:rsidRDefault="00103D3E" w:rsidP="00106AE4">
      <w:pPr>
        <w:pStyle w:val="ListParagraph"/>
        <w:numPr>
          <w:ilvl w:val="2"/>
          <w:numId w:val="38"/>
        </w:numPr>
        <w:spacing w:before="0" w:after="0"/>
      </w:pPr>
      <w:r>
        <w:t>Wall thickness between minimum of 6.35 and maximum of 6.35</w:t>
      </w:r>
    </w:p>
    <w:p w14:paraId="6132ACDC"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0.05 and maximum of 0.05 mm/yr</w:t>
      </w:r>
    </w:p>
    <w:p w14:paraId="701E4B6F"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540E785"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35FEBF72" w14:textId="77777777" w:rsidR="00103D3E" w:rsidRDefault="00103D3E" w:rsidP="00106AE4">
      <w:pPr>
        <w:pStyle w:val="ListParagraph"/>
        <w:numPr>
          <w:ilvl w:val="1"/>
          <w:numId w:val="38"/>
        </w:numPr>
        <w:spacing w:before="0" w:after="0"/>
      </w:pPr>
      <w:r>
        <w:t>Consequence of failure distributed between minimum of $15.34 and maximum of $155.74MM</w:t>
      </w:r>
    </w:p>
    <w:p w14:paraId="090341FF" w14:textId="77777777" w:rsidR="00103D3E" w:rsidRDefault="00103D3E" w:rsidP="00106AE4">
      <w:pPr>
        <w:pStyle w:val="ListParagraph"/>
        <w:numPr>
          <w:ilvl w:val="1"/>
          <w:numId w:val="38"/>
        </w:numPr>
        <w:spacing w:before="0" w:after="0"/>
      </w:pPr>
      <w:r>
        <w:t>Total length driven by Safety: 1021.53 meters.</w:t>
      </w:r>
    </w:p>
    <w:p w14:paraId="5D079559" w14:textId="77777777" w:rsidR="00103D3E" w:rsidRDefault="00103D3E" w:rsidP="00106AE4">
      <w:pPr>
        <w:pStyle w:val="ListParagraph"/>
        <w:numPr>
          <w:ilvl w:val="1"/>
          <w:numId w:val="38"/>
        </w:numPr>
        <w:spacing w:before="0" w:after="0"/>
      </w:pPr>
      <w:r>
        <w:t>Safety Cost distributed between minimum of $4.31 and maximum of $124.72MM:</w:t>
      </w:r>
    </w:p>
    <w:p w14:paraId="06F95CA4" w14:textId="77777777" w:rsidR="00103D3E" w:rsidRDefault="00103D3E" w:rsidP="00106AE4">
      <w:pPr>
        <w:pStyle w:val="ListParagraph"/>
        <w:numPr>
          <w:ilvl w:val="2"/>
          <w:numId w:val="38"/>
        </w:numPr>
        <w:spacing w:before="0" w:after="0"/>
      </w:pPr>
      <w:r>
        <w:t>Leak cost between minimum of $0.00 and maximum of $121.06MM</w:t>
      </w:r>
    </w:p>
    <w:p w14:paraId="2763A2DF" w14:textId="77777777" w:rsidR="00103D3E" w:rsidRDefault="00103D3E" w:rsidP="00106AE4">
      <w:pPr>
        <w:pStyle w:val="ListParagraph"/>
        <w:numPr>
          <w:ilvl w:val="2"/>
          <w:numId w:val="38"/>
        </w:numPr>
        <w:spacing w:before="0" w:after="0"/>
      </w:pPr>
      <w:r>
        <w:t>Leak scenario yielded 32.0 intersections with structures, with minimum of 0.0 and maximum of 12.61 of population impacted.</w:t>
      </w:r>
    </w:p>
    <w:p w14:paraId="346C0DB1" w14:textId="77777777" w:rsidR="00103D3E" w:rsidRDefault="00103D3E" w:rsidP="00106AE4">
      <w:pPr>
        <w:pStyle w:val="ListParagraph"/>
        <w:numPr>
          <w:ilvl w:val="2"/>
          <w:numId w:val="38"/>
        </w:numPr>
        <w:spacing w:before="0" w:after="0"/>
      </w:pPr>
      <w:r>
        <w:t>Leak hazard radius distributed between minimum of 2.91 and maximum of 2.91 meters.</w:t>
      </w:r>
    </w:p>
    <w:p w14:paraId="3056207C" w14:textId="77777777" w:rsidR="00103D3E" w:rsidRDefault="00103D3E" w:rsidP="00106AE4">
      <w:pPr>
        <w:pStyle w:val="ListParagraph"/>
        <w:numPr>
          <w:ilvl w:val="2"/>
          <w:numId w:val="38"/>
        </w:numPr>
        <w:spacing w:before="0" w:after="0"/>
      </w:pPr>
      <w:r>
        <w:t>Rupture cost between minimum of $121.06 and maximum of $968.45MM</w:t>
      </w:r>
    </w:p>
    <w:p w14:paraId="7328FF13" w14:textId="77777777" w:rsidR="00103D3E" w:rsidRDefault="00103D3E" w:rsidP="00106AE4">
      <w:pPr>
        <w:pStyle w:val="ListParagraph"/>
        <w:numPr>
          <w:ilvl w:val="2"/>
          <w:numId w:val="38"/>
        </w:numPr>
        <w:spacing w:before="0" w:after="0"/>
      </w:pPr>
      <w:r>
        <w:t>Rupture scenario yielded 16.0 intersections with structures, with minimum of 12.61 and maximum of 100.88 of population impacted</w:t>
      </w:r>
    </w:p>
    <w:p w14:paraId="06CE676E" w14:textId="77777777" w:rsidR="00103D3E" w:rsidRDefault="00103D3E" w:rsidP="00106AE4">
      <w:pPr>
        <w:pStyle w:val="ListParagraph"/>
        <w:numPr>
          <w:ilvl w:val="2"/>
          <w:numId w:val="38"/>
        </w:numPr>
        <w:spacing w:before="0" w:after="0"/>
      </w:pPr>
      <w:r>
        <w:t>Rupture hazard radius distributed between minimum of 99.14 and maximum of 99.14 meters.</w:t>
      </w:r>
    </w:p>
    <w:p w14:paraId="37628D40" w14:textId="77777777" w:rsidR="00103D3E" w:rsidRDefault="00103D3E" w:rsidP="00106AE4">
      <w:pPr>
        <w:pStyle w:val="ListParagraph"/>
        <w:numPr>
          <w:ilvl w:val="2"/>
          <w:numId w:val="38"/>
        </w:numPr>
        <w:spacing w:before="0" w:after="0"/>
      </w:pPr>
      <w:r>
        <w:t>Puncture cost between minimum of $0.00 and maximum of $121.06MM</w:t>
      </w:r>
    </w:p>
    <w:p w14:paraId="5AD1A31F" w14:textId="77777777" w:rsidR="00103D3E" w:rsidRDefault="00103D3E" w:rsidP="00106AE4">
      <w:pPr>
        <w:pStyle w:val="ListParagraph"/>
        <w:numPr>
          <w:ilvl w:val="2"/>
          <w:numId w:val="38"/>
        </w:numPr>
        <w:spacing w:before="0" w:after="0"/>
      </w:pPr>
      <w:r>
        <w:t>Puncture scenario yielded 34.0 intersections with structures, with minimum of 0.0 and maximum of 12.61 of population impacted</w:t>
      </w:r>
    </w:p>
    <w:p w14:paraId="376BB20E" w14:textId="77777777" w:rsidR="00103D3E" w:rsidRDefault="00103D3E" w:rsidP="00106AE4">
      <w:pPr>
        <w:pStyle w:val="ListParagraph"/>
        <w:numPr>
          <w:ilvl w:val="2"/>
          <w:numId w:val="38"/>
        </w:numPr>
        <w:spacing w:before="0" w:after="0"/>
      </w:pPr>
      <w:r>
        <w:t>Puncture hazard radius distributed between minimum of 11.53 and maximum of 11.53 meters.</w:t>
      </w:r>
    </w:p>
    <w:p w14:paraId="399A9C1A" w14:textId="77777777" w:rsidR="00103D3E" w:rsidRDefault="00103D3E" w:rsidP="00106AE4">
      <w:pPr>
        <w:pStyle w:val="ListParagraph"/>
        <w:numPr>
          <w:ilvl w:val="2"/>
          <w:numId w:val="38"/>
        </w:numPr>
        <w:spacing w:before="0" w:after="0"/>
      </w:pPr>
      <w:r>
        <w:t>Product type is Crude Oil.</w:t>
      </w:r>
    </w:p>
    <w:p w14:paraId="7B636330" w14:textId="77777777" w:rsidR="00103D3E" w:rsidRDefault="00103D3E" w:rsidP="00106AE4">
      <w:pPr>
        <w:pStyle w:val="ListParagraph"/>
        <w:numPr>
          <w:ilvl w:val="2"/>
          <w:numId w:val="38"/>
        </w:numPr>
        <w:spacing w:before="0" w:after="0"/>
      </w:pPr>
      <w:r>
        <w:t>Class area location is/are 1.0, 2.0.</w:t>
      </w:r>
    </w:p>
    <w:p w14:paraId="2EE12F29" w14:textId="77777777" w:rsidR="00103D3E" w:rsidRDefault="00103D3E" w:rsidP="00106AE4">
      <w:pPr>
        <w:pStyle w:val="ListParagraph"/>
        <w:numPr>
          <w:ilvl w:val="1"/>
          <w:numId w:val="38"/>
        </w:numPr>
        <w:spacing w:before="0" w:after="0"/>
      </w:pPr>
      <w:r>
        <w:t>Total length driven by Environmental: 322.55 meters.</w:t>
      </w:r>
    </w:p>
    <w:p w14:paraId="0FDB0227" w14:textId="77777777" w:rsidR="00103D3E" w:rsidRDefault="00103D3E" w:rsidP="00106AE4">
      <w:pPr>
        <w:pStyle w:val="ListParagraph"/>
        <w:numPr>
          <w:ilvl w:val="1"/>
          <w:numId w:val="38"/>
        </w:numPr>
        <w:spacing w:before="0" w:after="0"/>
      </w:pPr>
      <w:r>
        <w:t>Environmental Cost distributed between minimum of $7.72 and maximum of $10.77MM:</w:t>
      </w:r>
    </w:p>
    <w:p w14:paraId="5FEE45DE" w14:textId="77777777" w:rsidR="00103D3E" w:rsidRDefault="00103D3E" w:rsidP="00106AE4">
      <w:pPr>
        <w:pStyle w:val="ListParagraph"/>
        <w:numPr>
          <w:ilvl w:val="2"/>
          <w:numId w:val="38"/>
        </w:numPr>
        <w:spacing w:before="0" w:after="0"/>
      </w:pPr>
      <w:r>
        <w:t>Leak cost between minimum of $0.06 and maximum of $0.06MM</w:t>
      </w:r>
    </w:p>
    <w:p w14:paraId="52FB3C39" w14:textId="77777777" w:rsidR="00103D3E" w:rsidRDefault="00103D3E" w:rsidP="00106AE4">
      <w:pPr>
        <w:pStyle w:val="ListParagraph"/>
        <w:numPr>
          <w:ilvl w:val="2"/>
          <w:numId w:val="38"/>
        </w:numPr>
        <w:spacing w:before="0" w:after="0"/>
      </w:pPr>
      <w:r>
        <w:t>Leak spill volume between a minimum of 850.32 and maximum of 883.99 gallons</w:t>
      </w:r>
    </w:p>
    <w:p w14:paraId="0B424A1A" w14:textId="77777777" w:rsidR="00103D3E" w:rsidRDefault="00103D3E" w:rsidP="00106AE4">
      <w:pPr>
        <w:pStyle w:val="ListParagraph"/>
        <w:numPr>
          <w:ilvl w:val="2"/>
          <w:numId w:val="38"/>
        </w:numPr>
        <w:spacing w:before="0" w:after="0"/>
      </w:pPr>
      <w:r>
        <w:t>Rupture cost between minimum of $215.31 and maximum of $223.83MM</w:t>
      </w:r>
    </w:p>
    <w:p w14:paraId="0921706F" w14:textId="77777777" w:rsidR="00103D3E" w:rsidRDefault="00103D3E" w:rsidP="00106AE4">
      <w:pPr>
        <w:pStyle w:val="ListParagraph"/>
        <w:numPr>
          <w:ilvl w:val="2"/>
          <w:numId w:val="38"/>
        </w:numPr>
        <w:spacing w:before="0" w:after="0"/>
      </w:pPr>
      <w:r>
        <w:t>Rupture spill volume is between a minimum of 3159898.85 and maximum of 3285013.13 gallons</w:t>
      </w:r>
    </w:p>
    <w:p w14:paraId="62E31383" w14:textId="77777777" w:rsidR="00103D3E" w:rsidRDefault="00103D3E" w:rsidP="00106AE4">
      <w:pPr>
        <w:pStyle w:val="ListParagraph"/>
        <w:numPr>
          <w:ilvl w:val="2"/>
          <w:numId w:val="38"/>
        </w:numPr>
        <w:spacing w:before="0" w:after="0"/>
      </w:pPr>
      <w:r>
        <w:t>Puncture cost between minimum of $1.90 and maximum of $1.98MM</w:t>
      </w:r>
    </w:p>
    <w:p w14:paraId="3C70637A" w14:textId="77777777" w:rsidR="00103D3E" w:rsidRDefault="00103D3E" w:rsidP="00106AE4">
      <w:pPr>
        <w:pStyle w:val="ListParagraph"/>
        <w:numPr>
          <w:ilvl w:val="2"/>
          <w:numId w:val="38"/>
        </w:numPr>
        <w:spacing w:before="0" w:after="0"/>
      </w:pPr>
      <w:r>
        <w:t>Puncture spill volume is between a minimum of 27939.64 and maximum of 29045.89 gallons</w:t>
      </w:r>
    </w:p>
    <w:p w14:paraId="3EA525D3" w14:textId="77777777" w:rsidR="00103D3E" w:rsidRDefault="00103D3E" w:rsidP="00106AE4">
      <w:pPr>
        <w:pStyle w:val="ListParagraph"/>
        <w:numPr>
          <w:ilvl w:val="2"/>
          <w:numId w:val="38"/>
        </w:numPr>
        <w:spacing w:before="0" w:after="0"/>
      </w:pPr>
      <w:r>
        <w:t xml:space="preserve">Land use distributed as </w:t>
      </w:r>
    </w:p>
    <w:p w14:paraId="60A8D5B5" w14:textId="77777777" w:rsidR="00103D3E" w:rsidRDefault="00103D3E" w:rsidP="00106AE4">
      <w:pPr>
        <w:pStyle w:val="ListParagraph"/>
        <w:numPr>
          <w:ilvl w:val="3"/>
          <w:numId w:val="38"/>
        </w:numPr>
        <w:spacing w:before="0" w:after="0"/>
      </w:pPr>
      <w:r>
        <w:t>Commercial/Industrial: 1,344.07</w:t>
      </w:r>
    </w:p>
    <w:p w14:paraId="481B7A96" w14:textId="77777777" w:rsidR="00103D3E" w:rsidRDefault="00103D3E" w:rsidP="00106AE4">
      <w:pPr>
        <w:pStyle w:val="ListParagraph"/>
        <w:numPr>
          <w:ilvl w:val="0"/>
          <w:numId w:val="38"/>
        </w:numPr>
        <w:spacing w:before="0" w:after="0"/>
      </w:pPr>
      <w:r>
        <w:t>"KALKASKA SARNIA TO PUMP STATION NPS 8</w:t>
      </w:r>
    </w:p>
    <w:p w14:paraId="613AB3AB" w14:textId="77777777" w:rsidR="00103D3E" w:rsidRDefault="00103D3E" w:rsidP="00106AE4">
      <w:pPr>
        <w:pStyle w:val="ListParagraph"/>
        <w:numPr>
          <w:ilvl w:val="1"/>
          <w:numId w:val="38"/>
        </w:numPr>
        <w:spacing w:before="0" w:after="0"/>
      </w:pPr>
      <w:r>
        <w:t>Total Cumulative Length (m):</w:t>
      </w:r>
      <w:r>
        <w:tab/>
        <w:t>1330.88</w:t>
      </w:r>
    </w:p>
    <w:p w14:paraId="240B8588"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690E8726" w14:textId="77777777" w:rsidR="00103D3E" w:rsidRDefault="00103D3E" w:rsidP="00106AE4">
      <w:pPr>
        <w:pStyle w:val="ListParagraph"/>
        <w:numPr>
          <w:ilvl w:val="2"/>
          <w:numId w:val="38"/>
        </w:numPr>
        <w:spacing w:before="0" w:after="0"/>
      </w:pPr>
      <w:r>
        <w:t>Installation date between minimum of 1974-01-01 and maximum of 1974-01-01</w:t>
      </w:r>
    </w:p>
    <w:p w14:paraId="6D63A75A" w14:textId="77777777" w:rsidR="00103D3E" w:rsidRDefault="00103D3E" w:rsidP="00106AE4">
      <w:pPr>
        <w:pStyle w:val="ListParagraph"/>
        <w:numPr>
          <w:ilvl w:val="2"/>
          <w:numId w:val="38"/>
        </w:numPr>
        <w:spacing w:before="0" w:after="0"/>
      </w:pPr>
      <w:r>
        <w:t>Wall thickness between minimum of 4.78 and maximum of 4.78</w:t>
      </w:r>
    </w:p>
    <w:p w14:paraId="23180CC7"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6CAEE31D" w14:textId="77777777" w:rsidR="00103D3E" w:rsidRDefault="00103D3E" w:rsidP="00106AE4">
      <w:pPr>
        <w:pStyle w:val="ListParagraph"/>
        <w:numPr>
          <w:ilvl w:val="2"/>
          <w:numId w:val="38"/>
        </w:numPr>
        <w:spacing w:before="0" w:after="0"/>
      </w:pPr>
      <w:proofErr w:type="spellStart"/>
      <w:r>
        <w:lastRenderedPageBreak/>
        <w:t>iFilms</w:t>
      </w:r>
      <w:proofErr w:type="spellEnd"/>
      <w:r>
        <w:t xml:space="preserve"> SME override of nan</w:t>
      </w:r>
    </w:p>
    <w:p w14:paraId="0C4BD1EA"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53C0B395" w14:textId="77777777" w:rsidR="00103D3E" w:rsidRDefault="00103D3E" w:rsidP="00106AE4">
      <w:pPr>
        <w:pStyle w:val="ListParagraph"/>
        <w:numPr>
          <w:ilvl w:val="1"/>
          <w:numId w:val="38"/>
        </w:numPr>
        <w:spacing w:before="0" w:after="0"/>
      </w:pPr>
      <w:r>
        <w:t>Consequence of failure distributed between minimum of $0.30 and maximum of $0.69MM</w:t>
      </w:r>
    </w:p>
    <w:p w14:paraId="22B6301A" w14:textId="77777777" w:rsidR="00103D3E" w:rsidRDefault="00103D3E" w:rsidP="00106AE4">
      <w:pPr>
        <w:pStyle w:val="ListParagraph"/>
        <w:numPr>
          <w:ilvl w:val="1"/>
          <w:numId w:val="38"/>
        </w:numPr>
        <w:spacing w:before="0" w:after="0"/>
      </w:pPr>
      <w:r>
        <w:t>Total length driven by Safety: 408.51 meters.</w:t>
      </w:r>
    </w:p>
    <w:p w14:paraId="4260082C" w14:textId="77777777" w:rsidR="00103D3E" w:rsidRDefault="00103D3E" w:rsidP="00106AE4">
      <w:pPr>
        <w:pStyle w:val="ListParagraph"/>
        <w:numPr>
          <w:ilvl w:val="1"/>
          <w:numId w:val="38"/>
        </w:numPr>
        <w:spacing w:before="0" w:after="0"/>
      </w:pPr>
      <w:r>
        <w:t>Safety Cost distributed between minimum of $0.02 and maximum of $0.37MM:</w:t>
      </w:r>
    </w:p>
    <w:p w14:paraId="792658B2" w14:textId="77777777" w:rsidR="00103D3E" w:rsidRDefault="00103D3E" w:rsidP="00106AE4">
      <w:pPr>
        <w:pStyle w:val="ListParagraph"/>
        <w:numPr>
          <w:ilvl w:val="2"/>
          <w:numId w:val="38"/>
        </w:numPr>
        <w:spacing w:before="0" w:after="0"/>
      </w:pPr>
      <w:r>
        <w:t>Leak cost between minimum of $0.02 and maximum of $0.38MM</w:t>
      </w:r>
    </w:p>
    <w:p w14:paraId="4F25A743" w14:textId="77777777" w:rsidR="00103D3E" w:rsidRDefault="00103D3E" w:rsidP="00106AE4">
      <w:pPr>
        <w:pStyle w:val="ListParagraph"/>
        <w:numPr>
          <w:ilvl w:val="2"/>
          <w:numId w:val="38"/>
        </w:numPr>
        <w:spacing w:before="0" w:after="0"/>
      </w:pPr>
      <w:r>
        <w:t>Leak scenario yielded 0.0 intersections with structures, with minimum of nan and maximum of nan of population impacted.</w:t>
      </w:r>
    </w:p>
    <w:p w14:paraId="728EA641" w14:textId="77777777" w:rsidR="00103D3E" w:rsidRDefault="00103D3E" w:rsidP="00106AE4">
      <w:pPr>
        <w:pStyle w:val="ListParagraph"/>
        <w:numPr>
          <w:ilvl w:val="2"/>
          <w:numId w:val="38"/>
        </w:numPr>
        <w:spacing w:before="0" w:after="0"/>
      </w:pPr>
      <w:r>
        <w:t>Leak hazard radius distributed between minimum of 11.01 and maximum of 11.01 meters.</w:t>
      </w:r>
    </w:p>
    <w:p w14:paraId="658D018C" w14:textId="77777777" w:rsidR="00103D3E" w:rsidRDefault="00103D3E" w:rsidP="00106AE4">
      <w:pPr>
        <w:pStyle w:val="ListParagraph"/>
        <w:numPr>
          <w:ilvl w:val="2"/>
          <w:numId w:val="38"/>
        </w:numPr>
        <w:spacing w:before="0" w:after="0"/>
      </w:pPr>
      <w:r>
        <w:t>Rupture cost between minimum of $0.00 and maximum of $12.11MM</w:t>
      </w:r>
    </w:p>
    <w:p w14:paraId="6D815476" w14:textId="77777777" w:rsidR="00103D3E" w:rsidRDefault="00103D3E" w:rsidP="00106AE4">
      <w:pPr>
        <w:pStyle w:val="ListParagraph"/>
        <w:numPr>
          <w:ilvl w:val="2"/>
          <w:numId w:val="38"/>
        </w:numPr>
        <w:spacing w:before="0" w:after="0"/>
      </w:pPr>
      <w:r>
        <w:t>Rupture scenario yielded 2.0 intersections with structures, with minimum of 0.0 and maximum of 1.26 of population impacted</w:t>
      </w:r>
    </w:p>
    <w:p w14:paraId="159235B2" w14:textId="77777777" w:rsidR="00103D3E" w:rsidRDefault="00103D3E" w:rsidP="00106AE4">
      <w:pPr>
        <w:pStyle w:val="ListParagraph"/>
        <w:numPr>
          <w:ilvl w:val="2"/>
          <w:numId w:val="38"/>
        </w:numPr>
        <w:spacing w:before="0" w:after="0"/>
      </w:pPr>
      <w:r>
        <w:t>Rupture hazard radius distributed between minimum of 140.37 and maximum of 140.37 meters.</w:t>
      </w:r>
    </w:p>
    <w:p w14:paraId="2522A6D6" w14:textId="77777777" w:rsidR="00103D3E" w:rsidRDefault="00103D3E" w:rsidP="00106AE4">
      <w:pPr>
        <w:pStyle w:val="ListParagraph"/>
        <w:numPr>
          <w:ilvl w:val="2"/>
          <w:numId w:val="38"/>
        </w:numPr>
        <w:spacing w:before="0" w:after="0"/>
      </w:pPr>
      <w:r>
        <w:t>Puncture cost between minimum of $0.00 and maximum of $12.11MM</w:t>
      </w:r>
    </w:p>
    <w:p w14:paraId="3D6729EC" w14:textId="77777777" w:rsidR="00103D3E" w:rsidRDefault="00103D3E" w:rsidP="00106AE4">
      <w:pPr>
        <w:pStyle w:val="ListParagraph"/>
        <w:numPr>
          <w:ilvl w:val="2"/>
          <w:numId w:val="38"/>
        </w:numPr>
        <w:spacing w:before="0" w:after="0"/>
      </w:pPr>
      <w:r>
        <w:t>Puncture scenario yielded 1.0 intersections with structures, with minimum of 1.26 and maximum of 1.26 of population impacted</w:t>
      </w:r>
    </w:p>
    <w:p w14:paraId="39C015D5" w14:textId="77777777" w:rsidR="00103D3E" w:rsidRDefault="00103D3E" w:rsidP="00106AE4">
      <w:pPr>
        <w:pStyle w:val="ListParagraph"/>
        <w:numPr>
          <w:ilvl w:val="2"/>
          <w:numId w:val="38"/>
        </w:numPr>
        <w:spacing w:before="0" w:after="0"/>
      </w:pPr>
      <w:r>
        <w:t>Puncture hazard radius distributed between minimum of 51.35 and maximum of 51.35 meters.</w:t>
      </w:r>
    </w:p>
    <w:p w14:paraId="191250B7" w14:textId="77777777" w:rsidR="00103D3E" w:rsidRDefault="00103D3E" w:rsidP="00106AE4">
      <w:pPr>
        <w:pStyle w:val="ListParagraph"/>
        <w:numPr>
          <w:ilvl w:val="2"/>
          <w:numId w:val="38"/>
        </w:numPr>
        <w:spacing w:before="0" w:after="0"/>
      </w:pPr>
      <w:r>
        <w:t>Product type is NGL.</w:t>
      </w:r>
    </w:p>
    <w:p w14:paraId="6EAF4921" w14:textId="77777777" w:rsidR="00103D3E" w:rsidRDefault="00103D3E" w:rsidP="00106AE4">
      <w:pPr>
        <w:pStyle w:val="ListParagraph"/>
        <w:numPr>
          <w:ilvl w:val="2"/>
          <w:numId w:val="38"/>
        </w:numPr>
        <w:spacing w:before="0" w:after="0"/>
      </w:pPr>
      <w:r>
        <w:t>Class area location is/are 1.0, 2.0.</w:t>
      </w:r>
    </w:p>
    <w:p w14:paraId="55957039" w14:textId="77777777" w:rsidR="00103D3E" w:rsidRDefault="00103D3E" w:rsidP="00106AE4">
      <w:pPr>
        <w:pStyle w:val="ListParagraph"/>
        <w:numPr>
          <w:ilvl w:val="1"/>
          <w:numId w:val="38"/>
        </w:numPr>
        <w:spacing w:before="0" w:after="0"/>
      </w:pPr>
      <w:r>
        <w:t>Total length driven by Economic Loss: 922.37 meters.</w:t>
      </w:r>
    </w:p>
    <w:p w14:paraId="60FF10A6" w14:textId="77777777" w:rsidR="00103D3E" w:rsidRDefault="00103D3E" w:rsidP="00106AE4">
      <w:pPr>
        <w:pStyle w:val="ListParagraph"/>
        <w:numPr>
          <w:ilvl w:val="1"/>
          <w:numId w:val="38"/>
        </w:numPr>
        <w:spacing w:before="0" w:after="0"/>
      </w:pPr>
      <w:r>
        <w:t>Economic Loss Cost distributed between minimum of $0.28 and maximum of $0.31MM:</w:t>
      </w:r>
    </w:p>
    <w:p w14:paraId="342E9742" w14:textId="77777777" w:rsidR="00103D3E" w:rsidRDefault="00103D3E" w:rsidP="00106AE4">
      <w:pPr>
        <w:pStyle w:val="ListParagraph"/>
        <w:numPr>
          <w:ilvl w:val="2"/>
          <w:numId w:val="38"/>
        </w:numPr>
        <w:spacing w:before="0" w:after="0"/>
      </w:pPr>
      <w:r>
        <w:t>Repair costs between minimum of $14,500.00 and maximum of $14,500.00.</w:t>
      </w:r>
    </w:p>
    <w:p w14:paraId="7A6D887A" w14:textId="77777777" w:rsidR="00103D3E" w:rsidRDefault="00103D3E" w:rsidP="00106AE4">
      <w:pPr>
        <w:pStyle w:val="ListParagraph"/>
        <w:numPr>
          <w:ilvl w:val="2"/>
          <w:numId w:val="38"/>
        </w:numPr>
        <w:spacing w:before="0" w:after="0"/>
      </w:pPr>
      <w:r>
        <w:t>Outage losses between minimum of $200,000.00 and maximum of $200,000.00.</w:t>
      </w:r>
    </w:p>
    <w:p w14:paraId="5719B7CA" w14:textId="77777777" w:rsidR="00103D3E" w:rsidRDefault="00103D3E" w:rsidP="00106AE4">
      <w:pPr>
        <w:pStyle w:val="ListParagraph"/>
        <w:numPr>
          <w:ilvl w:val="2"/>
          <w:numId w:val="38"/>
        </w:numPr>
        <w:spacing w:before="0" w:after="0"/>
      </w:pPr>
      <w:r>
        <w:t>Product type is NGL.</w:t>
      </w:r>
    </w:p>
    <w:p w14:paraId="10ACA9CF" w14:textId="77777777" w:rsidR="00103D3E" w:rsidRDefault="00103D3E" w:rsidP="00106AE4">
      <w:pPr>
        <w:pStyle w:val="ListParagraph"/>
        <w:numPr>
          <w:ilvl w:val="2"/>
          <w:numId w:val="38"/>
        </w:numPr>
        <w:spacing w:before="0" w:after="0"/>
      </w:pPr>
      <w:r>
        <w:t>Leak cost between minimum of $0.26 and maximum of $0.26MM</w:t>
      </w:r>
    </w:p>
    <w:p w14:paraId="4AFB337B"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21F2C1E3" w14:textId="77777777" w:rsidR="00103D3E" w:rsidRDefault="00103D3E" w:rsidP="00106AE4">
      <w:pPr>
        <w:pStyle w:val="ListParagraph"/>
        <w:numPr>
          <w:ilvl w:val="2"/>
          <w:numId w:val="38"/>
        </w:numPr>
        <w:spacing w:before="0" w:after="0"/>
      </w:pPr>
      <w:r>
        <w:t>Leak product loss costs between minimum of $44,314.96 and maximum of $44,314.96</w:t>
      </w:r>
    </w:p>
    <w:p w14:paraId="7904F0E3" w14:textId="77777777" w:rsidR="00103D3E" w:rsidRDefault="00103D3E" w:rsidP="00106AE4">
      <w:pPr>
        <w:pStyle w:val="ListParagraph"/>
        <w:numPr>
          <w:ilvl w:val="2"/>
          <w:numId w:val="38"/>
        </w:numPr>
        <w:spacing w:before="0" w:after="0"/>
      </w:pPr>
      <w:r>
        <w:t>Rupture cost between minimum of $21.48 and maximum of $21.75MM</w:t>
      </w:r>
    </w:p>
    <w:p w14:paraId="4D9A22FC" w14:textId="77777777" w:rsidR="00103D3E" w:rsidRDefault="00103D3E" w:rsidP="00106AE4">
      <w:pPr>
        <w:pStyle w:val="ListParagraph"/>
        <w:numPr>
          <w:ilvl w:val="2"/>
          <w:numId w:val="38"/>
        </w:numPr>
        <w:spacing w:before="0" w:after="0"/>
      </w:pPr>
      <w:r>
        <w:t>Rupture scenario yielded 2.0 intersections with structures, with minimum of $50,000.00 and maximum of $268,825.00 in cost of structures impacted</w:t>
      </w:r>
    </w:p>
    <w:p w14:paraId="2D3CF464" w14:textId="77777777" w:rsidR="00103D3E" w:rsidRDefault="00103D3E" w:rsidP="00106AE4">
      <w:pPr>
        <w:pStyle w:val="ListParagraph"/>
        <w:numPr>
          <w:ilvl w:val="2"/>
          <w:numId w:val="38"/>
        </w:numPr>
        <w:spacing w:before="0" w:after="0"/>
      </w:pPr>
      <w:r>
        <w:t>Rupture product loss costs between minimum of $21,268,460.05 and maximum of $21,268,460.05</w:t>
      </w:r>
    </w:p>
    <w:p w14:paraId="167867D0" w14:textId="77777777" w:rsidR="00103D3E" w:rsidRDefault="00103D3E" w:rsidP="00106AE4">
      <w:pPr>
        <w:pStyle w:val="ListParagraph"/>
        <w:numPr>
          <w:ilvl w:val="2"/>
          <w:numId w:val="38"/>
        </w:numPr>
        <w:spacing w:before="0" w:after="0"/>
      </w:pPr>
      <w:r>
        <w:t>Puncture cost between minimum of $1.67 and maximum of $1.94MM</w:t>
      </w:r>
    </w:p>
    <w:p w14:paraId="243354FB" w14:textId="77777777" w:rsidR="00103D3E" w:rsidRDefault="00103D3E" w:rsidP="00106AE4">
      <w:pPr>
        <w:pStyle w:val="ListParagraph"/>
        <w:numPr>
          <w:ilvl w:val="2"/>
          <w:numId w:val="38"/>
        </w:numPr>
        <w:spacing w:before="0" w:after="0"/>
      </w:pPr>
      <w:r>
        <w:t>Puncture scenario yielded 1.0 intersections with structures, with minimum of $268,825.00 and maximum of $268,825.00 in cost of structures impacted</w:t>
      </w:r>
    </w:p>
    <w:p w14:paraId="604FE06C" w14:textId="77777777" w:rsidR="00103D3E" w:rsidRDefault="00103D3E" w:rsidP="00106AE4">
      <w:pPr>
        <w:pStyle w:val="ListParagraph"/>
        <w:numPr>
          <w:ilvl w:val="2"/>
          <w:numId w:val="38"/>
        </w:numPr>
        <w:spacing w:before="0" w:after="0"/>
      </w:pPr>
      <w:r>
        <w:t>Puncture Product Loss costs between minimum of $1,456,089.09 and maximum of $1,456,089.09"</w:t>
      </w:r>
    </w:p>
    <w:p w14:paraId="736174C2" w14:textId="77777777" w:rsidR="00103D3E" w:rsidRDefault="00103D3E" w:rsidP="00106AE4">
      <w:pPr>
        <w:pStyle w:val="ListParagraph"/>
        <w:numPr>
          <w:ilvl w:val="0"/>
          <w:numId w:val="38"/>
        </w:numPr>
        <w:spacing w:before="0" w:after="0"/>
      </w:pPr>
      <w:r>
        <w:t>"EDS OPERATIVE NPS 12</w:t>
      </w:r>
    </w:p>
    <w:p w14:paraId="7CC93B65" w14:textId="77777777" w:rsidR="00103D3E" w:rsidRDefault="00103D3E" w:rsidP="00106AE4">
      <w:pPr>
        <w:pStyle w:val="ListParagraph"/>
        <w:numPr>
          <w:ilvl w:val="1"/>
          <w:numId w:val="38"/>
        </w:numPr>
        <w:spacing w:before="0" w:after="0"/>
      </w:pPr>
      <w:r>
        <w:t>Total Cumulative Length (m):</w:t>
      </w:r>
      <w:r>
        <w:tab/>
        <w:t>1330.76</w:t>
      </w:r>
    </w:p>
    <w:p w14:paraId="4EF89AE2"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325AC06C" w14:textId="77777777" w:rsidR="00103D3E" w:rsidRDefault="00103D3E" w:rsidP="00106AE4">
      <w:pPr>
        <w:pStyle w:val="ListParagraph"/>
        <w:numPr>
          <w:ilvl w:val="2"/>
          <w:numId w:val="38"/>
        </w:numPr>
        <w:spacing w:before="0" w:after="0"/>
      </w:pPr>
      <w:r>
        <w:t>Installation date between minimum of 1974-01-01 and maximum of 1974-01-01</w:t>
      </w:r>
    </w:p>
    <w:p w14:paraId="5E94AD6C" w14:textId="77777777" w:rsidR="00103D3E" w:rsidRDefault="00103D3E" w:rsidP="00106AE4">
      <w:pPr>
        <w:pStyle w:val="ListParagraph"/>
        <w:numPr>
          <w:ilvl w:val="2"/>
          <w:numId w:val="38"/>
        </w:numPr>
        <w:spacing w:before="0" w:after="0"/>
      </w:pPr>
      <w:r>
        <w:t>Wall thickness between minimum of 6.22 and maximum of 6.22</w:t>
      </w:r>
    </w:p>
    <w:p w14:paraId="08CDFF4D"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61C7D223" w14:textId="77777777" w:rsidR="00103D3E" w:rsidRDefault="00103D3E" w:rsidP="00106AE4">
      <w:pPr>
        <w:pStyle w:val="ListParagraph"/>
        <w:numPr>
          <w:ilvl w:val="2"/>
          <w:numId w:val="38"/>
        </w:numPr>
        <w:spacing w:before="0" w:after="0"/>
      </w:pPr>
      <w:proofErr w:type="spellStart"/>
      <w:r>
        <w:lastRenderedPageBreak/>
        <w:t>iFilms</w:t>
      </w:r>
      <w:proofErr w:type="spellEnd"/>
      <w:r>
        <w:t xml:space="preserve"> SME override of nan</w:t>
      </w:r>
    </w:p>
    <w:p w14:paraId="49D56626"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1ABCAD0E" w14:textId="77777777" w:rsidR="00103D3E" w:rsidRDefault="00103D3E" w:rsidP="00106AE4">
      <w:pPr>
        <w:pStyle w:val="ListParagraph"/>
        <w:numPr>
          <w:ilvl w:val="1"/>
          <w:numId w:val="38"/>
        </w:numPr>
        <w:spacing w:before="0" w:after="0"/>
      </w:pPr>
      <w:r>
        <w:t>Consequence of failure distributed between minimum of $0.94 and maximum of $1.40MM</w:t>
      </w:r>
    </w:p>
    <w:p w14:paraId="53479F1E" w14:textId="77777777" w:rsidR="00103D3E" w:rsidRDefault="00103D3E" w:rsidP="00106AE4">
      <w:pPr>
        <w:pStyle w:val="ListParagraph"/>
        <w:numPr>
          <w:ilvl w:val="2"/>
          <w:numId w:val="38"/>
        </w:numPr>
        <w:spacing w:before="0" w:after="0"/>
      </w:pPr>
      <w:r>
        <w:t>Total length driven by Economic Loss: 1330.76 meters.</w:t>
      </w:r>
    </w:p>
    <w:p w14:paraId="7DB0221A" w14:textId="77777777" w:rsidR="00103D3E" w:rsidRDefault="00103D3E" w:rsidP="00106AE4">
      <w:pPr>
        <w:pStyle w:val="ListParagraph"/>
        <w:numPr>
          <w:ilvl w:val="1"/>
          <w:numId w:val="38"/>
        </w:numPr>
        <w:spacing w:before="0" w:after="0"/>
      </w:pPr>
      <w:r>
        <w:t>Economic Loss Cost distributed between minimum of $0.92 and maximum of $0.99MM:</w:t>
      </w:r>
    </w:p>
    <w:p w14:paraId="69194856" w14:textId="77777777" w:rsidR="00103D3E" w:rsidRDefault="00103D3E" w:rsidP="00106AE4">
      <w:pPr>
        <w:pStyle w:val="ListParagraph"/>
        <w:numPr>
          <w:ilvl w:val="2"/>
          <w:numId w:val="38"/>
        </w:numPr>
        <w:spacing w:before="0" w:after="0"/>
      </w:pPr>
      <w:r>
        <w:t>Repair costs between minimum of $44,000.00 and maximum of $44,000.00.</w:t>
      </w:r>
    </w:p>
    <w:p w14:paraId="09F9060E" w14:textId="77777777" w:rsidR="00103D3E" w:rsidRDefault="00103D3E" w:rsidP="00106AE4">
      <w:pPr>
        <w:pStyle w:val="ListParagraph"/>
        <w:numPr>
          <w:ilvl w:val="2"/>
          <w:numId w:val="38"/>
        </w:numPr>
        <w:spacing w:before="0" w:after="0"/>
      </w:pPr>
      <w:r>
        <w:t>Outage losses between minimum of $800,000.00 and maximum of $800,000.00.</w:t>
      </w:r>
    </w:p>
    <w:p w14:paraId="3169EF66" w14:textId="77777777" w:rsidR="00103D3E" w:rsidRDefault="00103D3E" w:rsidP="00106AE4">
      <w:pPr>
        <w:pStyle w:val="ListParagraph"/>
        <w:numPr>
          <w:ilvl w:val="2"/>
          <w:numId w:val="38"/>
        </w:numPr>
        <w:spacing w:before="0" w:after="0"/>
      </w:pPr>
      <w:r>
        <w:t>Product type is NGL.</w:t>
      </w:r>
    </w:p>
    <w:p w14:paraId="4811EB41" w14:textId="77777777" w:rsidR="00103D3E" w:rsidRDefault="00103D3E" w:rsidP="00106AE4">
      <w:pPr>
        <w:pStyle w:val="ListParagraph"/>
        <w:numPr>
          <w:ilvl w:val="2"/>
          <w:numId w:val="38"/>
        </w:numPr>
        <w:spacing w:before="0" w:after="0"/>
      </w:pPr>
      <w:r>
        <w:t>Leak cost between minimum of $0.89 and maximum of $0.89MM</w:t>
      </w:r>
    </w:p>
    <w:p w14:paraId="727AF63A"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7244F233" w14:textId="77777777" w:rsidR="00103D3E" w:rsidRDefault="00103D3E" w:rsidP="00106AE4">
      <w:pPr>
        <w:pStyle w:val="ListParagraph"/>
        <w:numPr>
          <w:ilvl w:val="2"/>
          <w:numId w:val="38"/>
        </w:numPr>
        <w:spacing w:before="0" w:after="0"/>
      </w:pPr>
      <w:r>
        <w:t>Leak product loss costs between minimum of $44,566.23 and maximum of $44,566.23</w:t>
      </w:r>
    </w:p>
    <w:p w14:paraId="5A0C745B" w14:textId="77777777" w:rsidR="00103D3E" w:rsidRDefault="00103D3E" w:rsidP="00106AE4">
      <w:pPr>
        <w:pStyle w:val="ListParagraph"/>
        <w:numPr>
          <w:ilvl w:val="2"/>
          <w:numId w:val="38"/>
        </w:numPr>
        <w:spacing w:before="0" w:after="0"/>
      </w:pPr>
      <w:r>
        <w:t>Rupture cost between minimum of $47.58 and maximum of $48.15MM</w:t>
      </w:r>
    </w:p>
    <w:p w14:paraId="2AD89B34" w14:textId="77777777" w:rsidR="00103D3E" w:rsidRDefault="00103D3E" w:rsidP="00106AE4">
      <w:pPr>
        <w:pStyle w:val="ListParagraph"/>
        <w:numPr>
          <w:ilvl w:val="2"/>
          <w:numId w:val="38"/>
        </w:numPr>
        <w:spacing w:before="0" w:after="0"/>
      </w:pPr>
      <w:r>
        <w:t>Rupture scenario yielded 3.0 intersections with structures, with minimum of $268,825.00 and maximum of $562,650.00 in cost of structures impacted</w:t>
      </w:r>
    </w:p>
    <w:p w14:paraId="52C6F30E" w14:textId="77777777" w:rsidR="00103D3E" w:rsidRDefault="00103D3E" w:rsidP="00106AE4">
      <w:pPr>
        <w:pStyle w:val="ListParagraph"/>
        <w:numPr>
          <w:ilvl w:val="2"/>
          <w:numId w:val="38"/>
        </w:numPr>
        <w:spacing w:before="0" w:after="0"/>
      </w:pPr>
      <w:r>
        <w:t>Rupture product loss costs between minimum of $46,740,539.02 and maximum of $46,740,539.02</w:t>
      </w:r>
    </w:p>
    <w:p w14:paraId="35673FC5" w14:textId="77777777" w:rsidR="00103D3E" w:rsidRDefault="00103D3E" w:rsidP="00106AE4">
      <w:pPr>
        <w:pStyle w:val="ListParagraph"/>
        <w:numPr>
          <w:ilvl w:val="2"/>
          <w:numId w:val="38"/>
        </w:numPr>
        <w:spacing w:before="0" w:after="0"/>
      </w:pPr>
      <w:r>
        <w:t>Puncture cost between minimum of $2.31 and maximum of $2.58MM</w:t>
      </w:r>
    </w:p>
    <w:p w14:paraId="550640AE" w14:textId="77777777" w:rsidR="00103D3E" w:rsidRDefault="00103D3E" w:rsidP="00106AE4">
      <w:pPr>
        <w:pStyle w:val="ListParagraph"/>
        <w:numPr>
          <w:ilvl w:val="2"/>
          <w:numId w:val="38"/>
        </w:numPr>
        <w:spacing w:before="0" w:after="0"/>
      </w:pPr>
      <w:r>
        <w:t>Puncture scenario yielded 1.0 intersections with structures, with minimum of $268,825.00 and maximum of $268,825.00 in cost of structures impacted</w:t>
      </w:r>
    </w:p>
    <w:p w14:paraId="6BEC446D" w14:textId="77777777" w:rsidR="00103D3E" w:rsidRDefault="00103D3E" w:rsidP="00106AE4">
      <w:pPr>
        <w:pStyle w:val="ListParagraph"/>
        <w:numPr>
          <w:ilvl w:val="2"/>
          <w:numId w:val="38"/>
        </w:numPr>
        <w:spacing w:before="0" w:after="0"/>
      </w:pPr>
      <w:r>
        <w:t>Puncture Product Loss costs between minimum of $1,464,345.16 and maximum of $1,464,345.16"</w:t>
      </w:r>
    </w:p>
    <w:p w14:paraId="6209F50B" w14:textId="77777777" w:rsidR="00103D3E" w:rsidRDefault="00103D3E" w:rsidP="00106AE4">
      <w:pPr>
        <w:pStyle w:val="ListParagraph"/>
        <w:numPr>
          <w:ilvl w:val="0"/>
          <w:numId w:val="38"/>
        </w:numPr>
        <w:spacing w:before="0" w:after="0"/>
      </w:pPr>
      <w:r>
        <w:t>"CARROT CREEK LATERAL NPS 2</w:t>
      </w:r>
    </w:p>
    <w:p w14:paraId="330A931E" w14:textId="77777777" w:rsidR="00103D3E" w:rsidRDefault="00103D3E" w:rsidP="00106AE4">
      <w:pPr>
        <w:pStyle w:val="ListParagraph"/>
        <w:numPr>
          <w:ilvl w:val="1"/>
          <w:numId w:val="38"/>
        </w:numPr>
        <w:spacing w:before="0" w:after="0"/>
      </w:pPr>
      <w:r>
        <w:t>Total Cumulative Length (m):</w:t>
      </w:r>
      <w:r>
        <w:tab/>
        <w:t>1263.04</w:t>
      </w:r>
    </w:p>
    <w:p w14:paraId="37BAC3DC"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12F8A039" w14:textId="77777777" w:rsidR="00103D3E" w:rsidRDefault="00103D3E" w:rsidP="00106AE4">
      <w:pPr>
        <w:pStyle w:val="ListParagraph"/>
        <w:numPr>
          <w:ilvl w:val="2"/>
          <w:numId w:val="38"/>
        </w:numPr>
        <w:spacing w:before="0" w:after="0"/>
      </w:pPr>
      <w:r>
        <w:t>Installation date between minimum of 1988-01-01 and maximum of 1988-01-01</w:t>
      </w:r>
    </w:p>
    <w:p w14:paraId="67276141" w14:textId="77777777" w:rsidR="00103D3E" w:rsidRDefault="00103D3E" w:rsidP="00106AE4">
      <w:pPr>
        <w:pStyle w:val="ListParagraph"/>
        <w:numPr>
          <w:ilvl w:val="2"/>
          <w:numId w:val="38"/>
        </w:numPr>
        <w:spacing w:before="0" w:after="0"/>
      </w:pPr>
      <w:r>
        <w:t>Wall thickness between minimum of 3.18 and maximum of 3.18</w:t>
      </w:r>
    </w:p>
    <w:p w14:paraId="6CCADD71"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3D9E284B"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777CA2FA"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038559F1" w14:textId="77777777" w:rsidR="00103D3E" w:rsidRDefault="00103D3E" w:rsidP="00106AE4">
      <w:pPr>
        <w:pStyle w:val="ListParagraph"/>
        <w:numPr>
          <w:ilvl w:val="1"/>
          <w:numId w:val="38"/>
        </w:numPr>
        <w:spacing w:before="0" w:after="0"/>
      </w:pPr>
      <w:r>
        <w:t>Consequence of failure distributed between minimum of $0.30 and maximum of $0.31MM</w:t>
      </w:r>
    </w:p>
    <w:p w14:paraId="2DD8359D" w14:textId="77777777" w:rsidR="00103D3E" w:rsidRDefault="00103D3E" w:rsidP="00106AE4">
      <w:pPr>
        <w:pStyle w:val="ListParagraph"/>
        <w:numPr>
          <w:ilvl w:val="2"/>
          <w:numId w:val="38"/>
        </w:numPr>
        <w:spacing w:before="0" w:after="0"/>
      </w:pPr>
      <w:r>
        <w:t>Total length driven by Economic Loss: 1263.04 meters.</w:t>
      </w:r>
    </w:p>
    <w:p w14:paraId="5A8D9150" w14:textId="77777777" w:rsidR="00103D3E" w:rsidRDefault="00103D3E" w:rsidP="00106AE4">
      <w:pPr>
        <w:pStyle w:val="ListParagraph"/>
        <w:numPr>
          <w:ilvl w:val="1"/>
          <w:numId w:val="38"/>
        </w:numPr>
        <w:spacing w:before="0" w:after="0"/>
      </w:pPr>
      <w:r>
        <w:t>Economic Loss Cost distributed between minimum of $0.27 and maximum of $0.28MM:</w:t>
      </w:r>
    </w:p>
    <w:p w14:paraId="040C9CA2" w14:textId="77777777" w:rsidR="00103D3E" w:rsidRDefault="00103D3E" w:rsidP="00106AE4">
      <w:pPr>
        <w:pStyle w:val="ListParagraph"/>
        <w:numPr>
          <w:ilvl w:val="2"/>
          <w:numId w:val="38"/>
        </w:numPr>
        <w:spacing w:before="0" w:after="0"/>
      </w:pPr>
      <w:r>
        <w:t>Repair costs between minimum of $6,000.00 and maximum of $6,000.00.</w:t>
      </w:r>
    </w:p>
    <w:p w14:paraId="72E19BE9" w14:textId="77777777" w:rsidR="00103D3E" w:rsidRDefault="00103D3E" w:rsidP="00106AE4">
      <w:pPr>
        <w:pStyle w:val="ListParagraph"/>
        <w:numPr>
          <w:ilvl w:val="2"/>
          <w:numId w:val="38"/>
        </w:numPr>
        <w:spacing w:before="0" w:after="0"/>
      </w:pPr>
      <w:r>
        <w:t>Outage losses between minimum of $200,000.00 and maximum of $200,000.00.</w:t>
      </w:r>
    </w:p>
    <w:p w14:paraId="5427282A" w14:textId="77777777" w:rsidR="00103D3E" w:rsidRDefault="00103D3E" w:rsidP="00106AE4">
      <w:pPr>
        <w:pStyle w:val="ListParagraph"/>
        <w:numPr>
          <w:ilvl w:val="2"/>
          <w:numId w:val="38"/>
        </w:numPr>
        <w:spacing w:before="0" w:after="0"/>
      </w:pPr>
      <w:r>
        <w:t>Product type is NGL.</w:t>
      </w:r>
    </w:p>
    <w:p w14:paraId="7D3CAA19" w14:textId="77777777" w:rsidR="00103D3E" w:rsidRDefault="00103D3E" w:rsidP="00106AE4">
      <w:pPr>
        <w:pStyle w:val="ListParagraph"/>
        <w:numPr>
          <w:ilvl w:val="2"/>
          <w:numId w:val="38"/>
        </w:numPr>
        <w:spacing w:before="0" w:after="0"/>
      </w:pPr>
      <w:r>
        <w:t>Leak cost between minimum of $0.27 and maximum of $0.27MM</w:t>
      </w:r>
    </w:p>
    <w:p w14:paraId="1B566EEE"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5DEA5F06" w14:textId="77777777" w:rsidR="00103D3E" w:rsidRDefault="00103D3E" w:rsidP="00106AE4">
      <w:pPr>
        <w:pStyle w:val="ListParagraph"/>
        <w:numPr>
          <w:ilvl w:val="2"/>
          <w:numId w:val="38"/>
        </w:numPr>
        <w:spacing w:before="0" w:after="0"/>
      </w:pPr>
      <w:r>
        <w:t>Leak product loss costs between minimum of $60,855.70 and maximum of $60,855.70</w:t>
      </w:r>
    </w:p>
    <w:p w14:paraId="034C5CB9" w14:textId="77777777" w:rsidR="00103D3E" w:rsidRDefault="00103D3E" w:rsidP="00106AE4">
      <w:pPr>
        <w:pStyle w:val="ListParagraph"/>
        <w:numPr>
          <w:ilvl w:val="2"/>
          <w:numId w:val="38"/>
        </w:numPr>
        <w:spacing w:before="0" w:after="0"/>
      </w:pPr>
      <w:r>
        <w:t>Rupture cost between minimum of $2.42 and maximum of $2.42MM</w:t>
      </w:r>
    </w:p>
    <w:p w14:paraId="238DDC22" w14:textId="77777777" w:rsidR="00103D3E" w:rsidRDefault="00103D3E" w:rsidP="00106AE4">
      <w:pPr>
        <w:pStyle w:val="ListParagraph"/>
        <w:numPr>
          <w:ilvl w:val="2"/>
          <w:numId w:val="38"/>
        </w:numPr>
        <w:spacing w:before="0" w:after="0"/>
      </w:pPr>
      <w:r>
        <w:t>Rupture scenario yielded 0.0 intersections with structures, with minimum of $nan and maximum of $nan in cost of structures impacted</w:t>
      </w:r>
    </w:p>
    <w:p w14:paraId="1442BD4D" w14:textId="77777777" w:rsidR="00103D3E" w:rsidRDefault="00103D3E" w:rsidP="00106AE4">
      <w:pPr>
        <w:pStyle w:val="ListParagraph"/>
        <w:numPr>
          <w:ilvl w:val="2"/>
          <w:numId w:val="38"/>
        </w:numPr>
        <w:spacing w:before="0" w:after="0"/>
      </w:pPr>
      <w:r>
        <w:t>Rupture product loss costs between minimum of $2,214,603.35 and maximum of $2,214,603.35</w:t>
      </w:r>
    </w:p>
    <w:p w14:paraId="5F64FF40" w14:textId="77777777" w:rsidR="00103D3E" w:rsidRDefault="00103D3E" w:rsidP="00106AE4">
      <w:pPr>
        <w:pStyle w:val="ListParagraph"/>
        <w:numPr>
          <w:ilvl w:val="2"/>
          <w:numId w:val="38"/>
        </w:numPr>
        <w:spacing w:before="0" w:after="0"/>
      </w:pPr>
      <w:r>
        <w:t>Puncture cost between minimum of $2.21 and maximum of $2.21MM</w:t>
      </w:r>
    </w:p>
    <w:p w14:paraId="40A110A5" w14:textId="77777777" w:rsidR="00103D3E" w:rsidRDefault="00103D3E" w:rsidP="00106AE4">
      <w:pPr>
        <w:pStyle w:val="ListParagraph"/>
        <w:numPr>
          <w:ilvl w:val="2"/>
          <w:numId w:val="38"/>
        </w:numPr>
        <w:spacing w:before="0" w:after="0"/>
      </w:pPr>
      <w:r>
        <w:lastRenderedPageBreak/>
        <w:t>Puncture scenario yielded 0.0 intersections with structures, with minimum of $nan and maximum of $nan in cost of structures impacted</w:t>
      </w:r>
    </w:p>
    <w:p w14:paraId="7E084DF9" w14:textId="77777777" w:rsidR="00103D3E" w:rsidRDefault="00103D3E" w:rsidP="00106AE4">
      <w:pPr>
        <w:pStyle w:val="ListParagraph"/>
        <w:numPr>
          <w:ilvl w:val="2"/>
          <w:numId w:val="38"/>
        </w:numPr>
        <w:spacing w:before="0" w:after="0"/>
      </w:pPr>
      <w:r>
        <w:t>Puncture Product Loss costs between minimum of $1,999,580.23 and maximum of $1,999,580.23"</w:t>
      </w:r>
    </w:p>
    <w:p w14:paraId="1FA446F7" w14:textId="77777777" w:rsidR="00103D3E" w:rsidRDefault="00103D3E" w:rsidP="00106AE4">
      <w:pPr>
        <w:pStyle w:val="ListParagraph"/>
        <w:numPr>
          <w:ilvl w:val="0"/>
          <w:numId w:val="38"/>
        </w:numPr>
        <w:spacing w:before="0" w:after="0"/>
      </w:pPr>
      <w:r>
        <w:t>"FOOTHILLS EMPRESS 4 TO EMPRESS 6 NPS 36</w:t>
      </w:r>
    </w:p>
    <w:p w14:paraId="7C432ECB" w14:textId="77777777" w:rsidR="00103D3E" w:rsidRDefault="00103D3E" w:rsidP="00106AE4">
      <w:pPr>
        <w:pStyle w:val="ListParagraph"/>
        <w:numPr>
          <w:ilvl w:val="1"/>
          <w:numId w:val="38"/>
        </w:numPr>
        <w:spacing w:before="0" w:after="0"/>
      </w:pPr>
      <w:r>
        <w:t>Total Cumulative Length (m):</w:t>
      </w:r>
      <w:r>
        <w:tab/>
        <w:t>1144.55</w:t>
      </w:r>
    </w:p>
    <w:p w14:paraId="3867235F"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67C4D6A4" w14:textId="77777777" w:rsidR="00103D3E" w:rsidRDefault="00103D3E" w:rsidP="00106AE4">
      <w:pPr>
        <w:pStyle w:val="ListParagraph"/>
        <w:numPr>
          <w:ilvl w:val="2"/>
          <w:numId w:val="38"/>
        </w:numPr>
        <w:spacing w:before="0" w:after="0"/>
      </w:pPr>
      <w:r>
        <w:t>Installation date between minimum of 1998-01-01 and maximum of 1998-01-01</w:t>
      </w:r>
    </w:p>
    <w:p w14:paraId="056B3756" w14:textId="77777777" w:rsidR="00103D3E" w:rsidRDefault="00103D3E" w:rsidP="00106AE4">
      <w:pPr>
        <w:pStyle w:val="ListParagraph"/>
        <w:numPr>
          <w:ilvl w:val="2"/>
          <w:numId w:val="38"/>
        </w:numPr>
        <w:spacing w:before="0" w:after="0"/>
      </w:pPr>
      <w:r>
        <w:t>Wall thickness between minimum of 14.27 and maximum of 14.27</w:t>
      </w:r>
    </w:p>
    <w:p w14:paraId="7D3684FA"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2F986781"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04C77CEF"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41091B9" w14:textId="77777777" w:rsidR="00103D3E" w:rsidRDefault="00103D3E" w:rsidP="00106AE4">
      <w:pPr>
        <w:pStyle w:val="ListParagraph"/>
        <w:numPr>
          <w:ilvl w:val="1"/>
          <w:numId w:val="38"/>
        </w:numPr>
        <w:spacing w:before="0" w:after="0"/>
      </w:pPr>
      <w:r>
        <w:t>Consequence of failure distributed between minimum of $4.32 and maximum of $126.58MM</w:t>
      </w:r>
    </w:p>
    <w:p w14:paraId="3AB34930" w14:textId="77777777" w:rsidR="00103D3E" w:rsidRDefault="00103D3E" w:rsidP="00106AE4">
      <w:pPr>
        <w:pStyle w:val="ListParagraph"/>
        <w:numPr>
          <w:ilvl w:val="1"/>
          <w:numId w:val="38"/>
        </w:numPr>
        <w:spacing w:before="0" w:after="0"/>
      </w:pPr>
      <w:r>
        <w:t>Total length driven by Safety: 156.53 meters.</w:t>
      </w:r>
    </w:p>
    <w:p w14:paraId="0B0B8E55" w14:textId="77777777" w:rsidR="00103D3E" w:rsidRDefault="00103D3E" w:rsidP="00106AE4">
      <w:pPr>
        <w:pStyle w:val="ListParagraph"/>
        <w:numPr>
          <w:ilvl w:val="1"/>
          <w:numId w:val="38"/>
        </w:numPr>
        <w:spacing w:before="0" w:after="0"/>
      </w:pPr>
      <w:r>
        <w:t>Safety Cost distributed between minimum of $0.00 and maximum of $119.59MM:</w:t>
      </w:r>
    </w:p>
    <w:p w14:paraId="556008D4" w14:textId="77777777" w:rsidR="00103D3E" w:rsidRDefault="00103D3E" w:rsidP="00106AE4">
      <w:pPr>
        <w:pStyle w:val="ListParagraph"/>
        <w:numPr>
          <w:ilvl w:val="2"/>
          <w:numId w:val="38"/>
        </w:numPr>
        <w:spacing w:before="0" w:after="0"/>
      </w:pPr>
      <w:r>
        <w:t>Leak cost between minimum of $0.00 and maximum of $121.06MM</w:t>
      </w:r>
    </w:p>
    <w:p w14:paraId="603F7E76" w14:textId="77777777" w:rsidR="00103D3E" w:rsidRDefault="00103D3E" w:rsidP="00106AE4">
      <w:pPr>
        <w:pStyle w:val="ListParagraph"/>
        <w:numPr>
          <w:ilvl w:val="2"/>
          <w:numId w:val="38"/>
        </w:numPr>
        <w:spacing w:before="0" w:after="0"/>
      </w:pPr>
      <w:r>
        <w:t>Leak scenario yielded 117.0 intersections with structures, with minimum of 0.0 and maximum of 12.61 of population impacted.</w:t>
      </w:r>
    </w:p>
    <w:p w14:paraId="7EE35FB6" w14:textId="77777777" w:rsidR="00103D3E" w:rsidRDefault="00103D3E" w:rsidP="00106AE4">
      <w:pPr>
        <w:pStyle w:val="ListParagraph"/>
        <w:numPr>
          <w:ilvl w:val="2"/>
          <w:numId w:val="38"/>
        </w:numPr>
        <w:spacing w:before="0" w:after="0"/>
      </w:pPr>
      <w:r>
        <w:t>Leak hazard radius distributed between minimum of 9.71 and maximum of 9.71 meters.</w:t>
      </w:r>
    </w:p>
    <w:p w14:paraId="73DBCA11" w14:textId="77777777" w:rsidR="00103D3E" w:rsidRDefault="00103D3E" w:rsidP="00106AE4">
      <w:pPr>
        <w:pStyle w:val="ListParagraph"/>
        <w:numPr>
          <w:ilvl w:val="2"/>
          <w:numId w:val="38"/>
        </w:numPr>
        <w:spacing w:before="0" w:after="0"/>
      </w:pPr>
      <w:r>
        <w:t>Rupture cost between minimum of $0.00 and maximum of $765.13MM</w:t>
      </w:r>
    </w:p>
    <w:p w14:paraId="51E3DF3E" w14:textId="77777777" w:rsidR="00103D3E" w:rsidRDefault="00103D3E" w:rsidP="00106AE4">
      <w:pPr>
        <w:pStyle w:val="ListParagraph"/>
        <w:numPr>
          <w:ilvl w:val="2"/>
          <w:numId w:val="38"/>
        </w:numPr>
        <w:spacing w:before="0" w:after="0"/>
      </w:pPr>
      <w:r>
        <w:t>Rupture scenario yielded 3.0 intersections with structures, with minimum of 0.0 and maximum of 79.7 of population impacted</w:t>
      </w:r>
    </w:p>
    <w:p w14:paraId="2DF82B1C" w14:textId="77777777" w:rsidR="00103D3E" w:rsidRDefault="00103D3E" w:rsidP="00106AE4">
      <w:pPr>
        <w:pStyle w:val="ListParagraph"/>
        <w:numPr>
          <w:ilvl w:val="2"/>
          <w:numId w:val="38"/>
        </w:numPr>
        <w:spacing w:before="0" w:after="0"/>
      </w:pPr>
      <w:r>
        <w:t>Rupture hazard radius distributed between minimum of 355.87 and maximum of 355.87 meters.</w:t>
      </w:r>
    </w:p>
    <w:p w14:paraId="249AA5FE" w14:textId="77777777" w:rsidR="00103D3E" w:rsidRDefault="00103D3E" w:rsidP="00106AE4">
      <w:pPr>
        <w:pStyle w:val="ListParagraph"/>
        <w:numPr>
          <w:ilvl w:val="2"/>
          <w:numId w:val="38"/>
        </w:numPr>
        <w:spacing w:before="0" w:after="0"/>
      </w:pPr>
      <w:r>
        <w:t>Puncture cost between minimum of $0.00 and maximum of $121.06MM</w:t>
      </w:r>
    </w:p>
    <w:p w14:paraId="5BDECC6D" w14:textId="77777777" w:rsidR="00103D3E" w:rsidRDefault="00103D3E" w:rsidP="00106AE4">
      <w:pPr>
        <w:pStyle w:val="ListParagraph"/>
        <w:numPr>
          <w:ilvl w:val="2"/>
          <w:numId w:val="38"/>
        </w:numPr>
        <w:spacing w:before="0" w:after="0"/>
      </w:pPr>
      <w:r>
        <w:t>Puncture scenario yielded 25.0 intersections with structures, with minimum of 0.0 and maximum of 12.61 of population impacted</w:t>
      </w:r>
    </w:p>
    <w:p w14:paraId="0D55528F" w14:textId="77777777" w:rsidR="00103D3E" w:rsidRDefault="00103D3E" w:rsidP="00106AE4">
      <w:pPr>
        <w:pStyle w:val="ListParagraph"/>
        <w:numPr>
          <w:ilvl w:val="2"/>
          <w:numId w:val="38"/>
        </w:numPr>
        <w:spacing w:before="0" w:after="0"/>
      </w:pPr>
      <w:r>
        <w:t>Puncture hazard radius distributed between minimum of 44.58 and maximum of 44.58 meters.</w:t>
      </w:r>
    </w:p>
    <w:p w14:paraId="1D4CED13" w14:textId="77777777" w:rsidR="00103D3E" w:rsidRDefault="00103D3E" w:rsidP="00106AE4">
      <w:pPr>
        <w:pStyle w:val="ListParagraph"/>
        <w:numPr>
          <w:ilvl w:val="2"/>
          <w:numId w:val="38"/>
        </w:numPr>
        <w:spacing w:before="0" w:after="0"/>
      </w:pPr>
      <w:r>
        <w:t>Product type is NGL.</w:t>
      </w:r>
    </w:p>
    <w:p w14:paraId="2B2FC36D" w14:textId="77777777" w:rsidR="00103D3E" w:rsidRDefault="00103D3E" w:rsidP="00106AE4">
      <w:pPr>
        <w:pStyle w:val="ListParagraph"/>
        <w:numPr>
          <w:ilvl w:val="2"/>
          <w:numId w:val="38"/>
        </w:numPr>
        <w:spacing w:before="0" w:after="0"/>
      </w:pPr>
      <w:r>
        <w:t>Class area location is/are nan.</w:t>
      </w:r>
    </w:p>
    <w:p w14:paraId="6268F80C" w14:textId="77777777" w:rsidR="00103D3E" w:rsidRDefault="00103D3E" w:rsidP="00106AE4">
      <w:pPr>
        <w:pStyle w:val="ListParagraph"/>
        <w:numPr>
          <w:ilvl w:val="1"/>
          <w:numId w:val="38"/>
        </w:numPr>
        <w:spacing w:before="0" w:after="0"/>
      </w:pPr>
      <w:r>
        <w:t>Total length driven by Economic Loss: 988.02 meters.</w:t>
      </w:r>
    </w:p>
    <w:p w14:paraId="7000E130" w14:textId="77777777" w:rsidR="00103D3E" w:rsidRDefault="00103D3E" w:rsidP="00106AE4">
      <w:pPr>
        <w:pStyle w:val="ListParagraph"/>
        <w:numPr>
          <w:ilvl w:val="1"/>
          <w:numId w:val="38"/>
        </w:numPr>
        <w:spacing w:before="0" w:after="0"/>
      </w:pPr>
      <w:r>
        <w:t>Economic Loss Cost distributed between minimum of $4.32 and maximum of $6.99MM:</w:t>
      </w:r>
    </w:p>
    <w:p w14:paraId="6CCBDFCD" w14:textId="77777777" w:rsidR="00103D3E" w:rsidRDefault="00103D3E" w:rsidP="00106AE4">
      <w:pPr>
        <w:pStyle w:val="ListParagraph"/>
        <w:numPr>
          <w:ilvl w:val="2"/>
          <w:numId w:val="38"/>
        </w:numPr>
        <w:spacing w:before="0" w:after="0"/>
      </w:pPr>
      <w:r>
        <w:t>Repair costs between minimum of $100,500.00 and maximum of $100,500.00.</w:t>
      </w:r>
    </w:p>
    <w:p w14:paraId="6455B4EE" w14:textId="77777777" w:rsidR="00103D3E" w:rsidRDefault="00103D3E" w:rsidP="00106AE4">
      <w:pPr>
        <w:pStyle w:val="ListParagraph"/>
        <w:numPr>
          <w:ilvl w:val="2"/>
          <w:numId w:val="38"/>
        </w:numPr>
        <w:spacing w:before="0" w:after="0"/>
      </w:pPr>
      <w:r>
        <w:t>Outage losses between minimum of $4,200,000.00 and maximum of $4,200,000.00.</w:t>
      </w:r>
    </w:p>
    <w:p w14:paraId="470AF93C" w14:textId="77777777" w:rsidR="00103D3E" w:rsidRDefault="00103D3E" w:rsidP="00106AE4">
      <w:pPr>
        <w:pStyle w:val="ListParagraph"/>
        <w:numPr>
          <w:ilvl w:val="2"/>
          <w:numId w:val="38"/>
        </w:numPr>
        <w:spacing w:before="0" w:after="0"/>
      </w:pPr>
      <w:r>
        <w:t>Product type is NGL.</w:t>
      </w:r>
    </w:p>
    <w:p w14:paraId="0B08466C" w14:textId="77777777" w:rsidR="00103D3E" w:rsidRDefault="00103D3E" w:rsidP="00106AE4">
      <w:pPr>
        <w:pStyle w:val="ListParagraph"/>
        <w:numPr>
          <w:ilvl w:val="2"/>
          <w:numId w:val="38"/>
        </w:numPr>
        <w:spacing w:before="0" w:after="0"/>
      </w:pPr>
      <w:r>
        <w:t>Leak cost between minimum of $4.33 and maximum of $7.04MM</w:t>
      </w:r>
    </w:p>
    <w:p w14:paraId="5782459F" w14:textId="77777777" w:rsidR="00103D3E" w:rsidRDefault="00103D3E" w:rsidP="00106AE4">
      <w:pPr>
        <w:pStyle w:val="ListParagraph"/>
        <w:numPr>
          <w:ilvl w:val="2"/>
          <w:numId w:val="38"/>
        </w:numPr>
        <w:spacing w:before="0" w:after="0"/>
      </w:pPr>
      <w:r>
        <w:t>Leak scenario yielded 117.0 intersections with structures, with minimum of $0.00 and maximum of $2,713,250.00 in cost of structures impacted.</w:t>
      </w:r>
    </w:p>
    <w:p w14:paraId="3BB5BAEE" w14:textId="77777777" w:rsidR="00103D3E" w:rsidRDefault="00103D3E" w:rsidP="00106AE4">
      <w:pPr>
        <w:pStyle w:val="ListParagraph"/>
        <w:numPr>
          <w:ilvl w:val="2"/>
          <w:numId w:val="38"/>
        </w:numPr>
        <w:spacing w:before="0" w:after="0"/>
      </w:pPr>
      <w:r>
        <w:t>Leak product loss costs between minimum of $30,397.21 and maximum of $30,397.21</w:t>
      </w:r>
    </w:p>
    <w:p w14:paraId="45D111F4" w14:textId="77777777" w:rsidR="00103D3E" w:rsidRDefault="00103D3E" w:rsidP="00106AE4">
      <w:pPr>
        <w:pStyle w:val="ListParagraph"/>
        <w:numPr>
          <w:ilvl w:val="2"/>
          <w:numId w:val="38"/>
        </w:numPr>
        <w:spacing w:before="0" w:after="0"/>
      </w:pPr>
      <w:r>
        <w:t>Rupture cost between minimum of $258.48 and maximum of $265.88MM</w:t>
      </w:r>
    </w:p>
    <w:p w14:paraId="00AAA126" w14:textId="77777777" w:rsidR="00103D3E" w:rsidRDefault="00103D3E" w:rsidP="00106AE4">
      <w:pPr>
        <w:pStyle w:val="ListParagraph"/>
        <w:numPr>
          <w:ilvl w:val="2"/>
          <w:numId w:val="38"/>
        </w:numPr>
        <w:spacing w:before="0" w:after="0"/>
      </w:pPr>
      <w:r>
        <w:t>Rupture scenario yielded 3.0 intersections with structures, with minimum of $25,000.00 and maximum of $7,418,325.00 in cost of structures impacted</w:t>
      </w:r>
    </w:p>
    <w:p w14:paraId="2CF4EAAD" w14:textId="77777777" w:rsidR="00103D3E" w:rsidRDefault="00103D3E" w:rsidP="00106AE4">
      <w:pPr>
        <w:pStyle w:val="ListParagraph"/>
        <w:numPr>
          <w:ilvl w:val="2"/>
          <w:numId w:val="38"/>
        </w:numPr>
        <w:spacing w:before="0" w:after="0"/>
      </w:pPr>
      <w:r>
        <w:t>Rupture product loss costs between minimum of $254,159,387.22 and maximum of $254,159,387.22</w:t>
      </w:r>
    </w:p>
    <w:p w14:paraId="4ADBA758" w14:textId="77777777" w:rsidR="00103D3E" w:rsidRDefault="00103D3E" w:rsidP="00106AE4">
      <w:pPr>
        <w:pStyle w:val="ListParagraph"/>
        <w:numPr>
          <w:ilvl w:val="2"/>
          <w:numId w:val="38"/>
        </w:numPr>
        <w:spacing w:before="0" w:after="0"/>
      </w:pPr>
      <w:r>
        <w:lastRenderedPageBreak/>
        <w:t>Puncture cost between minimum of $5.30 and maximum of $8.01MM</w:t>
      </w:r>
    </w:p>
    <w:p w14:paraId="67AFBEA9" w14:textId="77777777" w:rsidR="00103D3E" w:rsidRDefault="00103D3E" w:rsidP="00106AE4">
      <w:pPr>
        <w:pStyle w:val="ListParagraph"/>
        <w:numPr>
          <w:ilvl w:val="2"/>
          <w:numId w:val="38"/>
        </w:numPr>
        <w:spacing w:before="0" w:after="0"/>
      </w:pPr>
      <w:r>
        <w:t>Puncture scenario yielded 25.0 intersections with structures, with minimum of $0.00 and maximum of $2,713,250.00 in cost of structures impacted</w:t>
      </w:r>
    </w:p>
    <w:p w14:paraId="5C3239E7" w14:textId="77777777" w:rsidR="00103D3E" w:rsidRDefault="00103D3E" w:rsidP="00106AE4">
      <w:pPr>
        <w:pStyle w:val="ListParagraph"/>
        <w:numPr>
          <w:ilvl w:val="2"/>
          <w:numId w:val="38"/>
        </w:numPr>
        <w:spacing w:before="0" w:after="0"/>
      </w:pPr>
      <w:r>
        <w:t>Puncture Product Loss costs between minimum of $998,783.28 and maximum of $998,783.28"</w:t>
      </w:r>
    </w:p>
    <w:p w14:paraId="0DE42AF6" w14:textId="77777777" w:rsidR="00103D3E" w:rsidRDefault="00103D3E" w:rsidP="00106AE4">
      <w:pPr>
        <w:pStyle w:val="ListParagraph"/>
        <w:numPr>
          <w:ilvl w:val="0"/>
          <w:numId w:val="38"/>
        </w:numPr>
        <w:spacing w:before="0" w:after="0"/>
      </w:pPr>
      <w:r>
        <w:t>"NIPISI FUEL GAS NPS 3</w:t>
      </w:r>
    </w:p>
    <w:p w14:paraId="0550E342" w14:textId="77777777" w:rsidR="00103D3E" w:rsidRDefault="00103D3E" w:rsidP="00106AE4">
      <w:pPr>
        <w:pStyle w:val="ListParagraph"/>
        <w:numPr>
          <w:ilvl w:val="1"/>
          <w:numId w:val="38"/>
        </w:numPr>
        <w:spacing w:before="0" w:after="0"/>
      </w:pPr>
      <w:r>
        <w:t>Total Cumulative Length (m):</w:t>
      </w:r>
      <w:r>
        <w:tab/>
        <w:t>1135.8</w:t>
      </w:r>
    </w:p>
    <w:p w14:paraId="0B2AFDD2"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0B582687" w14:textId="77777777" w:rsidR="00103D3E" w:rsidRDefault="00103D3E" w:rsidP="00106AE4">
      <w:pPr>
        <w:pStyle w:val="ListParagraph"/>
        <w:numPr>
          <w:ilvl w:val="2"/>
          <w:numId w:val="38"/>
        </w:numPr>
        <w:spacing w:before="0" w:after="0"/>
      </w:pPr>
      <w:r>
        <w:t>Installation date between minimum of 2012-05-01 and maximum of 2012-05-01</w:t>
      </w:r>
    </w:p>
    <w:p w14:paraId="4FCAB639" w14:textId="77777777" w:rsidR="00103D3E" w:rsidRDefault="00103D3E" w:rsidP="00106AE4">
      <w:pPr>
        <w:pStyle w:val="ListParagraph"/>
        <w:numPr>
          <w:ilvl w:val="2"/>
          <w:numId w:val="38"/>
        </w:numPr>
        <w:spacing w:before="0" w:after="0"/>
      </w:pPr>
      <w:r>
        <w:t>Wall thickness between minimum of 3.99 and maximum of 3.99</w:t>
      </w:r>
    </w:p>
    <w:p w14:paraId="2EBD96DA"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3A51037C"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0FF812A"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50B0F48" w14:textId="77777777" w:rsidR="00103D3E" w:rsidRDefault="00103D3E" w:rsidP="00106AE4">
      <w:pPr>
        <w:pStyle w:val="ListParagraph"/>
        <w:numPr>
          <w:ilvl w:val="1"/>
          <w:numId w:val="38"/>
        </w:numPr>
        <w:spacing w:before="0" w:after="0"/>
      </w:pPr>
      <w:r>
        <w:t>Consequence of failure distributed between minimum of $0.22 and maximum of $0.26MM</w:t>
      </w:r>
    </w:p>
    <w:p w14:paraId="445633FE" w14:textId="77777777" w:rsidR="00103D3E" w:rsidRDefault="00103D3E" w:rsidP="00106AE4">
      <w:pPr>
        <w:pStyle w:val="ListParagraph"/>
        <w:numPr>
          <w:ilvl w:val="2"/>
          <w:numId w:val="38"/>
        </w:numPr>
        <w:spacing w:before="0" w:after="0"/>
      </w:pPr>
      <w:r>
        <w:t>Total length driven by Economic Loss: 1135.8 meters.</w:t>
      </w:r>
    </w:p>
    <w:p w14:paraId="3A157469" w14:textId="77777777" w:rsidR="00103D3E" w:rsidRDefault="00103D3E" w:rsidP="00106AE4">
      <w:pPr>
        <w:pStyle w:val="ListParagraph"/>
        <w:numPr>
          <w:ilvl w:val="1"/>
          <w:numId w:val="38"/>
        </w:numPr>
        <w:spacing w:before="0" w:after="0"/>
      </w:pPr>
      <w:r>
        <w:t>Economic Loss Cost distributed between minimum of $0.22 and maximum of $0.26MM:</w:t>
      </w:r>
    </w:p>
    <w:p w14:paraId="641FB184" w14:textId="77777777" w:rsidR="00103D3E" w:rsidRDefault="00103D3E" w:rsidP="00106AE4">
      <w:pPr>
        <w:pStyle w:val="ListParagraph"/>
        <w:numPr>
          <w:ilvl w:val="2"/>
          <w:numId w:val="38"/>
        </w:numPr>
        <w:spacing w:before="0" w:after="0"/>
      </w:pPr>
      <w:r>
        <w:t>Repair costs between minimum of $6,000.00 and maximum of $6,000.00.</w:t>
      </w:r>
    </w:p>
    <w:p w14:paraId="2EE9F8D5" w14:textId="77777777" w:rsidR="00103D3E" w:rsidRDefault="00103D3E" w:rsidP="00106AE4">
      <w:pPr>
        <w:pStyle w:val="ListParagraph"/>
        <w:numPr>
          <w:ilvl w:val="2"/>
          <w:numId w:val="38"/>
        </w:numPr>
        <w:spacing w:before="0" w:after="0"/>
      </w:pPr>
      <w:r>
        <w:t>Outage losses between minimum of $200,000.00 and maximum of $200,000.00.</w:t>
      </w:r>
    </w:p>
    <w:p w14:paraId="60FBE216" w14:textId="77777777" w:rsidR="00103D3E" w:rsidRDefault="00103D3E" w:rsidP="00106AE4">
      <w:pPr>
        <w:pStyle w:val="ListParagraph"/>
        <w:numPr>
          <w:ilvl w:val="2"/>
          <w:numId w:val="38"/>
        </w:numPr>
        <w:spacing w:before="0" w:after="0"/>
      </w:pPr>
      <w:r>
        <w:t>Product type is FG.</w:t>
      </w:r>
    </w:p>
    <w:p w14:paraId="3A1D569C" w14:textId="77777777" w:rsidR="00103D3E" w:rsidRDefault="00103D3E" w:rsidP="00106AE4">
      <w:pPr>
        <w:pStyle w:val="ListParagraph"/>
        <w:numPr>
          <w:ilvl w:val="2"/>
          <w:numId w:val="38"/>
        </w:numPr>
        <w:spacing w:before="0" w:after="0"/>
      </w:pPr>
      <w:r>
        <w:t>Leak cost between minimum of $0.22 and maximum of $0.27MM</w:t>
      </w:r>
    </w:p>
    <w:p w14:paraId="129078BD" w14:textId="77777777" w:rsidR="00103D3E" w:rsidRDefault="00103D3E" w:rsidP="00106AE4">
      <w:pPr>
        <w:pStyle w:val="ListParagraph"/>
        <w:numPr>
          <w:ilvl w:val="2"/>
          <w:numId w:val="38"/>
        </w:numPr>
        <w:spacing w:before="0" w:after="0"/>
      </w:pPr>
      <w:r>
        <w:t>Leak scenario yielded 48.0 intersections with structures, with minimum of $25,000.00 and maximum of $50,000.00 in cost of structures impacted.</w:t>
      </w:r>
    </w:p>
    <w:p w14:paraId="4B74AAE0" w14:textId="77777777" w:rsidR="00103D3E" w:rsidRDefault="00103D3E" w:rsidP="00106AE4">
      <w:pPr>
        <w:pStyle w:val="ListParagraph"/>
        <w:numPr>
          <w:ilvl w:val="2"/>
          <w:numId w:val="38"/>
        </w:numPr>
        <w:spacing w:before="0" w:after="0"/>
      </w:pPr>
      <w:r>
        <w:t>Leak product loss costs between minimum of $9,264.52 and maximum of $9,264.52</w:t>
      </w:r>
    </w:p>
    <w:p w14:paraId="55CC2066" w14:textId="77777777" w:rsidR="00103D3E" w:rsidRDefault="00103D3E" w:rsidP="00106AE4">
      <w:pPr>
        <w:pStyle w:val="ListParagraph"/>
        <w:numPr>
          <w:ilvl w:val="2"/>
          <w:numId w:val="38"/>
        </w:numPr>
        <w:spacing w:before="0" w:after="0"/>
      </w:pPr>
      <w:r>
        <w:t>Rupture cost between minimum of $0.94 and maximum of $0.99MM</w:t>
      </w:r>
    </w:p>
    <w:p w14:paraId="1303DEC5" w14:textId="77777777" w:rsidR="00103D3E" w:rsidRDefault="00103D3E" w:rsidP="00106AE4">
      <w:pPr>
        <w:pStyle w:val="ListParagraph"/>
        <w:numPr>
          <w:ilvl w:val="2"/>
          <w:numId w:val="38"/>
        </w:numPr>
        <w:spacing w:before="0" w:after="0"/>
      </w:pPr>
      <w:r>
        <w:t>Rupture scenario yielded 37.0 intersections with structures, with minimum of $25,000.00 and maximum of $50,000.00 in cost of structures impacted</w:t>
      </w:r>
    </w:p>
    <w:p w14:paraId="1685ECC2" w14:textId="77777777" w:rsidR="00103D3E" w:rsidRDefault="00103D3E" w:rsidP="00106AE4">
      <w:pPr>
        <w:pStyle w:val="ListParagraph"/>
        <w:numPr>
          <w:ilvl w:val="2"/>
          <w:numId w:val="38"/>
        </w:numPr>
        <w:spacing w:before="0" w:after="0"/>
      </w:pPr>
      <w:r>
        <w:t>Rupture product loss costs between minimum of $732,194.60 and maximum of $732,194.60</w:t>
      </w:r>
    </w:p>
    <w:p w14:paraId="2AD88301" w14:textId="77777777" w:rsidR="00103D3E" w:rsidRDefault="00103D3E" w:rsidP="00106AE4">
      <w:pPr>
        <w:pStyle w:val="ListParagraph"/>
        <w:numPr>
          <w:ilvl w:val="2"/>
          <w:numId w:val="38"/>
        </w:numPr>
        <w:spacing w:before="0" w:after="0"/>
      </w:pPr>
      <w:r>
        <w:t>Puncture cost between minimum of $0.51 and maximum of $0.56MM</w:t>
      </w:r>
    </w:p>
    <w:p w14:paraId="4F267D80" w14:textId="77777777" w:rsidR="00103D3E" w:rsidRDefault="00103D3E" w:rsidP="00106AE4">
      <w:pPr>
        <w:pStyle w:val="ListParagraph"/>
        <w:numPr>
          <w:ilvl w:val="2"/>
          <w:numId w:val="38"/>
        </w:numPr>
        <w:spacing w:before="0" w:after="0"/>
      </w:pPr>
      <w:r>
        <w:t>Puncture scenario yielded 49.0 intersections with structures, with minimum of $25,000.00 and maximum of $50,000.00 in cost of structures impacted</w:t>
      </w:r>
    </w:p>
    <w:p w14:paraId="12A983ED" w14:textId="77777777" w:rsidR="00103D3E" w:rsidRDefault="00103D3E" w:rsidP="00106AE4">
      <w:pPr>
        <w:pStyle w:val="ListParagraph"/>
        <w:numPr>
          <w:ilvl w:val="2"/>
          <w:numId w:val="38"/>
        </w:numPr>
        <w:spacing w:before="0" w:after="0"/>
      </w:pPr>
      <w:r>
        <w:t>Puncture Product Loss costs between minimum of $304,411.14 and maximum of $304,411.14"</w:t>
      </w:r>
    </w:p>
    <w:p w14:paraId="0C36C835" w14:textId="77777777" w:rsidR="00103D3E" w:rsidRDefault="00103D3E" w:rsidP="00106AE4">
      <w:pPr>
        <w:pStyle w:val="ListParagraph"/>
        <w:numPr>
          <w:ilvl w:val="0"/>
          <w:numId w:val="38"/>
        </w:numPr>
        <w:spacing w:before="0" w:after="0"/>
      </w:pPr>
      <w:r>
        <w:t>"NPS20 ENBRIDGE CONDENSATE TRANSFER from 10-34-33-22W3 to 2-34-33-22W3</w:t>
      </w:r>
    </w:p>
    <w:p w14:paraId="2CAB5A12" w14:textId="77777777" w:rsidR="00103D3E" w:rsidRDefault="00103D3E" w:rsidP="00106AE4">
      <w:pPr>
        <w:pStyle w:val="ListParagraph"/>
        <w:numPr>
          <w:ilvl w:val="1"/>
          <w:numId w:val="38"/>
        </w:numPr>
        <w:spacing w:before="0" w:after="0"/>
      </w:pPr>
      <w:r>
        <w:t>Total Cumulative Length (m):</w:t>
      </w:r>
      <w:r>
        <w:tab/>
        <w:t>1131.77</w:t>
      </w:r>
    </w:p>
    <w:p w14:paraId="44AB1C96"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73747B3C" w14:textId="77777777" w:rsidR="00103D3E" w:rsidRDefault="00103D3E" w:rsidP="00106AE4">
      <w:pPr>
        <w:pStyle w:val="ListParagraph"/>
        <w:numPr>
          <w:ilvl w:val="2"/>
          <w:numId w:val="38"/>
        </w:numPr>
        <w:spacing w:before="0" w:after="0"/>
      </w:pPr>
      <w:r>
        <w:t>Installation date between minimum of 1971-01-01 and maximum of 1971-01-01</w:t>
      </w:r>
    </w:p>
    <w:p w14:paraId="56A89758" w14:textId="77777777" w:rsidR="00103D3E" w:rsidRDefault="00103D3E" w:rsidP="00106AE4">
      <w:pPr>
        <w:pStyle w:val="ListParagraph"/>
        <w:numPr>
          <w:ilvl w:val="2"/>
          <w:numId w:val="38"/>
        </w:numPr>
        <w:spacing w:before="0" w:after="0"/>
      </w:pPr>
      <w:r>
        <w:t>Wall thickness between minimum of 5.56 and maximum of 5.56</w:t>
      </w:r>
    </w:p>
    <w:p w14:paraId="1CC2F033"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0.06 and maximum of 0.06 mm/yr</w:t>
      </w:r>
    </w:p>
    <w:p w14:paraId="7D859736"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0906E5C9"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8AA0A89" w14:textId="77777777" w:rsidR="00103D3E" w:rsidRDefault="00103D3E" w:rsidP="00106AE4">
      <w:pPr>
        <w:pStyle w:val="ListParagraph"/>
        <w:numPr>
          <w:ilvl w:val="1"/>
          <w:numId w:val="38"/>
        </w:numPr>
        <w:spacing w:before="0" w:after="0"/>
      </w:pPr>
      <w:r>
        <w:t>Consequence of failure distributed between minimum of $7.91 and maximum of $10.06MM</w:t>
      </w:r>
    </w:p>
    <w:p w14:paraId="5E6324A7" w14:textId="77777777" w:rsidR="00103D3E" w:rsidRDefault="00103D3E" w:rsidP="00106AE4">
      <w:pPr>
        <w:pStyle w:val="ListParagraph"/>
        <w:numPr>
          <w:ilvl w:val="1"/>
          <w:numId w:val="38"/>
        </w:numPr>
        <w:spacing w:before="0" w:after="0"/>
      </w:pPr>
      <w:r>
        <w:t>Total length driven by Environmental: 1131.77 meters.</w:t>
      </w:r>
    </w:p>
    <w:p w14:paraId="1C81F050" w14:textId="77777777" w:rsidR="00103D3E" w:rsidRDefault="00103D3E" w:rsidP="00106AE4">
      <w:pPr>
        <w:pStyle w:val="ListParagraph"/>
        <w:numPr>
          <w:ilvl w:val="1"/>
          <w:numId w:val="38"/>
        </w:numPr>
        <w:spacing w:before="0" w:after="0"/>
      </w:pPr>
      <w:r>
        <w:t>Environmental Cost distributed between minimum of $6.86 and maximum of $8.02MM:</w:t>
      </w:r>
    </w:p>
    <w:p w14:paraId="3FECF824" w14:textId="77777777" w:rsidR="00103D3E" w:rsidRDefault="00103D3E" w:rsidP="00106AE4">
      <w:pPr>
        <w:pStyle w:val="ListParagraph"/>
        <w:numPr>
          <w:ilvl w:val="2"/>
          <w:numId w:val="38"/>
        </w:numPr>
        <w:spacing w:before="0" w:after="0"/>
      </w:pPr>
      <w:r>
        <w:t>Leak cost between minimum of $0.06 and maximum of $0.06MM</w:t>
      </w:r>
    </w:p>
    <w:p w14:paraId="00F85712" w14:textId="77777777" w:rsidR="00103D3E" w:rsidRDefault="00103D3E" w:rsidP="00106AE4">
      <w:pPr>
        <w:pStyle w:val="ListParagraph"/>
        <w:numPr>
          <w:ilvl w:val="2"/>
          <w:numId w:val="38"/>
        </w:numPr>
        <w:spacing w:before="0" w:after="0"/>
      </w:pPr>
      <w:r>
        <w:t>Leak spill volume between a minimum of 529.42 and maximum of 541.3 gallons</w:t>
      </w:r>
    </w:p>
    <w:p w14:paraId="523106C9" w14:textId="77777777" w:rsidR="00103D3E" w:rsidRDefault="00103D3E" w:rsidP="00106AE4">
      <w:pPr>
        <w:pStyle w:val="ListParagraph"/>
        <w:numPr>
          <w:ilvl w:val="2"/>
          <w:numId w:val="38"/>
        </w:numPr>
        <w:spacing w:before="0" w:after="0"/>
      </w:pPr>
      <w:r>
        <w:t>Rupture cost between minimum of $144.81 and maximum of $148.06MM</w:t>
      </w:r>
    </w:p>
    <w:p w14:paraId="3DDE1E2B" w14:textId="77777777" w:rsidR="00103D3E" w:rsidRDefault="00103D3E" w:rsidP="00106AE4">
      <w:pPr>
        <w:pStyle w:val="ListParagraph"/>
        <w:numPr>
          <w:ilvl w:val="2"/>
          <w:numId w:val="38"/>
        </w:numPr>
        <w:spacing w:before="0" w:after="0"/>
      </w:pPr>
      <w:r>
        <w:lastRenderedPageBreak/>
        <w:t>Rupture spill volume is between a minimum of 1366242.13 and maximum of 1396891.33 gallons</w:t>
      </w:r>
    </w:p>
    <w:p w14:paraId="0D383210" w14:textId="77777777" w:rsidR="00103D3E" w:rsidRDefault="00103D3E" w:rsidP="00106AE4">
      <w:pPr>
        <w:pStyle w:val="ListParagraph"/>
        <w:numPr>
          <w:ilvl w:val="2"/>
          <w:numId w:val="38"/>
        </w:numPr>
        <w:spacing w:before="0" w:after="0"/>
      </w:pPr>
      <w:r>
        <w:t>Puncture cost between minimum of $1.84 and maximum of $1.89MM</w:t>
      </w:r>
    </w:p>
    <w:p w14:paraId="3FE54C81" w14:textId="77777777" w:rsidR="00103D3E" w:rsidRDefault="00103D3E" w:rsidP="00106AE4">
      <w:pPr>
        <w:pStyle w:val="ListParagraph"/>
        <w:numPr>
          <w:ilvl w:val="2"/>
          <w:numId w:val="38"/>
        </w:numPr>
        <w:spacing w:before="0" w:after="0"/>
      </w:pPr>
      <w:r>
        <w:t>Puncture spill volume is between a minimum of 17395.54 and maximum of 17785.77 gallons</w:t>
      </w:r>
    </w:p>
    <w:p w14:paraId="5AB4CFA5" w14:textId="77777777" w:rsidR="00103D3E" w:rsidRDefault="00103D3E" w:rsidP="00106AE4">
      <w:pPr>
        <w:pStyle w:val="ListParagraph"/>
        <w:numPr>
          <w:ilvl w:val="2"/>
          <w:numId w:val="38"/>
        </w:numPr>
        <w:spacing w:before="0" w:after="0"/>
      </w:pPr>
      <w:r>
        <w:t xml:space="preserve">Land use distributed as </w:t>
      </w:r>
    </w:p>
    <w:p w14:paraId="658EE486" w14:textId="77777777" w:rsidR="00103D3E" w:rsidRDefault="00103D3E" w:rsidP="00106AE4">
      <w:pPr>
        <w:pStyle w:val="ListParagraph"/>
        <w:numPr>
          <w:ilvl w:val="3"/>
          <w:numId w:val="38"/>
        </w:numPr>
        <w:spacing w:before="0" w:after="0"/>
      </w:pPr>
      <w:r>
        <w:t>Agricultural: 467.25</w:t>
      </w:r>
    </w:p>
    <w:p w14:paraId="35E1E4FD" w14:textId="77777777" w:rsidR="00103D3E" w:rsidRDefault="00103D3E" w:rsidP="00106AE4">
      <w:pPr>
        <w:pStyle w:val="ListParagraph"/>
        <w:numPr>
          <w:ilvl w:val="3"/>
          <w:numId w:val="38"/>
        </w:numPr>
        <w:spacing w:before="0" w:after="0"/>
      </w:pPr>
      <w:r>
        <w:t>Remote: 664.53</w:t>
      </w:r>
    </w:p>
    <w:p w14:paraId="361A7E80" w14:textId="77777777" w:rsidR="00103D3E" w:rsidRDefault="00103D3E" w:rsidP="00106AE4">
      <w:pPr>
        <w:pStyle w:val="ListParagraph"/>
        <w:numPr>
          <w:ilvl w:val="0"/>
          <w:numId w:val="38"/>
        </w:numPr>
        <w:spacing w:before="0" w:after="0"/>
      </w:pPr>
      <w:r>
        <w:t>"KERROBERT TO SASK ENERGY FUEL GAS NPS 2</w:t>
      </w:r>
    </w:p>
    <w:p w14:paraId="3173BE02" w14:textId="77777777" w:rsidR="00103D3E" w:rsidRDefault="00103D3E" w:rsidP="00106AE4">
      <w:pPr>
        <w:pStyle w:val="ListParagraph"/>
        <w:numPr>
          <w:ilvl w:val="1"/>
          <w:numId w:val="38"/>
        </w:numPr>
        <w:spacing w:before="0" w:after="0"/>
      </w:pPr>
      <w:r>
        <w:t>Total Cumulative Length (m):</w:t>
      </w:r>
      <w:r>
        <w:tab/>
        <w:t>1021.76</w:t>
      </w:r>
    </w:p>
    <w:p w14:paraId="404D0D78"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670A9E04" w14:textId="77777777" w:rsidR="00103D3E" w:rsidRDefault="00103D3E" w:rsidP="00106AE4">
      <w:pPr>
        <w:pStyle w:val="ListParagraph"/>
        <w:numPr>
          <w:ilvl w:val="2"/>
          <w:numId w:val="38"/>
        </w:numPr>
        <w:spacing w:before="0" w:after="0"/>
      </w:pPr>
      <w:r>
        <w:t>Installation date between minimum of 1970-01-01 and maximum of 1970-01-01</w:t>
      </w:r>
    </w:p>
    <w:p w14:paraId="1D5CEF19" w14:textId="77777777" w:rsidR="00103D3E" w:rsidRDefault="00103D3E" w:rsidP="00106AE4">
      <w:pPr>
        <w:pStyle w:val="ListParagraph"/>
        <w:numPr>
          <w:ilvl w:val="2"/>
          <w:numId w:val="38"/>
        </w:numPr>
        <w:spacing w:before="0" w:after="0"/>
      </w:pPr>
      <w:r>
        <w:t>Wall thickness between minimum of 4.78 and maximum of 4.78</w:t>
      </w:r>
    </w:p>
    <w:p w14:paraId="114D5E4A"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6026E5F1"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4F503D12"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5443B24E" w14:textId="77777777" w:rsidR="00103D3E" w:rsidRDefault="00103D3E" w:rsidP="00106AE4">
      <w:pPr>
        <w:pStyle w:val="ListParagraph"/>
        <w:numPr>
          <w:ilvl w:val="1"/>
          <w:numId w:val="38"/>
        </w:numPr>
        <w:spacing w:before="0" w:after="0"/>
      </w:pPr>
      <w:r>
        <w:t>Consequence of failure distributed between minimum of $0.33 and maximum of $22.28MM</w:t>
      </w:r>
    </w:p>
    <w:p w14:paraId="441C4136" w14:textId="77777777" w:rsidR="00103D3E" w:rsidRDefault="00103D3E" w:rsidP="00106AE4">
      <w:pPr>
        <w:pStyle w:val="ListParagraph"/>
        <w:numPr>
          <w:ilvl w:val="1"/>
          <w:numId w:val="38"/>
        </w:numPr>
        <w:spacing w:before="0" w:after="0"/>
      </w:pPr>
      <w:r>
        <w:t>Total length driven by Safety: 117.91 meters.</w:t>
      </w:r>
    </w:p>
    <w:p w14:paraId="0AFE9D85" w14:textId="77777777" w:rsidR="00103D3E" w:rsidRDefault="00103D3E" w:rsidP="00106AE4">
      <w:pPr>
        <w:pStyle w:val="ListParagraph"/>
        <w:numPr>
          <w:ilvl w:val="1"/>
          <w:numId w:val="38"/>
        </w:numPr>
        <w:spacing w:before="0" w:after="0"/>
      </w:pPr>
      <w:r>
        <w:t>Safety Cost distributed between minimum of $0.00 and maximum of $21.65MM:</w:t>
      </w:r>
    </w:p>
    <w:p w14:paraId="64EDB62E" w14:textId="77777777" w:rsidR="00103D3E" w:rsidRDefault="00103D3E" w:rsidP="00106AE4">
      <w:pPr>
        <w:pStyle w:val="ListParagraph"/>
        <w:numPr>
          <w:ilvl w:val="2"/>
          <w:numId w:val="38"/>
        </w:numPr>
        <w:spacing w:before="0" w:after="0"/>
      </w:pPr>
      <w:r>
        <w:t>Leak cost between minimum of $0.00 and maximum of $21.89MM</w:t>
      </w:r>
    </w:p>
    <w:p w14:paraId="0E72EBC4" w14:textId="77777777" w:rsidR="00103D3E" w:rsidRDefault="00103D3E" w:rsidP="00106AE4">
      <w:pPr>
        <w:pStyle w:val="ListParagraph"/>
        <w:numPr>
          <w:ilvl w:val="2"/>
          <w:numId w:val="38"/>
        </w:numPr>
        <w:spacing w:before="0" w:after="0"/>
      </w:pPr>
      <w:r>
        <w:t>Leak scenario yielded 20.0 intersections with structures, with minimum of 0.0 and maximum of 2.28 of population impacted.</w:t>
      </w:r>
    </w:p>
    <w:p w14:paraId="69CB64A4" w14:textId="77777777" w:rsidR="00103D3E" w:rsidRDefault="00103D3E" w:rsidP="00106AE4">
      <w:pPr>
        <w:pStyle w:val="ListParagraph"/>
        <w:numPr>
          <w:ilvl w:val="2"/>
          <w:numId w:val="38"/>
        </w:numPr>
        <w:spacing w:before="0" w:after="0"/>
      </w:pPr>
      <w:r>
        <w:t>Leak hazard radius distributed between minimum of 10.69 and maximum of 10.69 meters.</w:t>
      </w:r>
    </w:p>
    <w:p w14:paraId="3AE0C863" w14:textId="77777777" w:rsidR="00103D3E" w:rsidRDefault="00103D3E" w:rsidP="00106AE4">
      <w:pPr>
        <w:pStyle w:val="ListParagraph"/>
        <w:numPr>
          <w:ilvl w:val="2"/>
          <w:numId w:val="38"/>
        </w:numPr>
        <w:spacing w:before="0" w:after="0"/>
      </w:pPr>
      <w:r>
        <w:t>Rupture cost between minimum of $0.00 and maximum of $21.89MM</w:t>
      </w:r>
    </w:p>
    <w:p w14:paraId="5C744B84" w14:textId="77777777" w:rsidR="00103D3E" w:rsidRDefault="00103D3E" w:rsidP="00106AE4">
      <w:pPr>
        <w:pStyle w:val="ListParagraph"/>
        <w:numPr>
          <w:ilvl w:val="2"/>
          <w:numId w:val="38"/>
        </w:numPr>
        <w:spacing w:before="0" w:after="0"/>
      </w:pPr>
      <w:r>
        <w:t>Rupture scenario yielded 21.0 intersections with structures, with minimum of 0.0 and maximum of 2.28 of population impacted</w:t>
      </w:r>
    </w:p>
    <w:p w14:paraId="7481E0B7" w14:textId="77777777" w:rsidR="00103D3E" w:rsidRDefault="00103D3E" w:rsidP="00106AE4">
      <w:pPr>
        <w:pStyle w:val="ListParagraph"/>
        <w:numPr>
          <w:ilvl w:val="2"/>
          <w:numId w:val="38"/>
        </w:numPr>
        <w:spacing w:before="0" w:after="0"/>
      </w:pPr>
      <w:r>
        <w:t>Rupture hazard radius distributed between minimum of 39.77 and maximum of 39.77 meters.</w:t>
      </w:r>
    </w:p>
    <w:p w14:paraId="3596BD8C" w14:textId="77777777" w:rsidR="00103D3E" w:rsidRDefault="00103D3E" w:rsidP="00106AE4">
      <w:pPr>
        <w:pStyle w:val="ListParagraph"/>
        <w:numPr>
          <w:ilvl w:val="2"/>
          <w:numId w:val="38"/>
        </w:numPr>
        <w:spacing w:before="0" w:after="0"/>
      </w:pPr>
      <w:r>
        <w:t>Puncture cost between minimum of $0.00 and maximum of $21.89MM</w:t>
      </w:r>
    </w:p>
    <w:p w14:paraId="72F28171" w14:textId="77777777" w:rsidR="00103D3E" w:rsidRDefault="00103D3E" w:rsidP="00106AE4">
      <w:pPr>
        <w:pStyle w:val="ListParagraph"/>
        <w:numPr>
          <w:ilvl w:val="2"/>
          <w:numId w:val="38"/>
        </w:numPr>
        <w:spacing w:before="0" w:after="0"/>
      </w:pPr>
      <w:r>
        <w:t>Puncture scenario yielded 22.0 intersections with structures, with minimum of 0.0 and maximum of 2.28 of population impacted</w:t>
      </w:r>
    </w:p>
    <w:p w14:paraId="5C5CC73B" w14:textId="77777777" w:rsidR="00103D3E" w:rsidRDefault="00103D3E" w:rsidP="00106AE4">
      <w:pPr>
        <w:pStyle w:val="ListParagraph"/>
        <w:numPr>
          <w:ilvl w:val="2"/>
          <w:numId w:val="38"/>
        </w:numPr>
        <w:spacing w:before="0" w:after="0"/>
      </w:pPr>
      <w:r>
        <w:t>Puncture hazard radius distributed between minimum of 38.44 and maximum of 38.44 meters.</w:t>
      </w:r>
    </w:p>
    <w:p w14:paraId="6E5413F3" w14:textId="77777777" w:rsidR="00103D3E" w:rsidRDefault="00103D3E" w:rsidP="00106AE4">
      <w:pPr>
        <w:pStyle w:val="ListParagraph"/>
        <w:numPr>
          <w:ilvl w:val="2"/>
          <w:numId w:val="38"/>
        </w:numPr>
        <w:spacing w:before="0" w:after="0"/>
      </w:pPr>
      <w:r>
        <w:t>Product type is FG.</w:t>
      </w:r>
    </w:p>
    <w:p w14:paraId="2A8E323C" w14:textId="77777777" w:rsidR="00103D3E" w:rsidRDefault="00103D3E" w:rsidP="00106AE4">
      <w:pPr>
        <w:pStyle w:val="ListParagraph"/>
        <w:numPr>
          <w:ilvl w:val="2"/>
          <w:numId w:val="38"/>
        </w:numPr>
        <w:spacing w:before="0" w:after="0"/>
      </w:pPr>
      <w:r>
        <w:t>Class area location is/are 1.0.</w:t>
      </w:r>
    </w:p>
    <w:p w14:paraId="2C2A0370" w14:textId="77777777" w:rsidR="00103D3E" w:rsidRDefault="00103D3E" w:rsidP="00106AE4">
      <w:pPr>
        <w:pStyle w:val="ListParagraph"/>
        <w:numPr>
          <w:ilvl w:val="1"/>
          <w:numId w:val="38"/>
        </w:numPr>
        <w:spacing w:before="0" w:after="0"/>
      </w:pPr>
      <w:r>
        <w:t>Total length driven by Economic Loss: 903.85 meters.</w:t>
      </w:r>
    </w:p>
    <w:p w14:paraId="62D298C8" w14:textId="77777777" w:rsidR="00103D3E" w:rsidRDefault="00103D3E" w:rsidP="00106AE4">
      <w:pPr>
        <w:pStyle w:val="ListParagraph"/>
        <w:numPr>
          <w:ilvl w:val="1"/>
          <w:numId w:val="38"/>
        </w:numPr>
        <w:spacing w:before="0" w:after="0"/>
      </w:pPr>
      <w:r>
        <w:t>Economic Loss Cost distributed between minimum of $0.33 and maximum of $0.64MM:</w:t>
      </w:r>
    </w:p>
    <w:p w14:paraId="443C1A3B" w14:textId="77777777" w:rsidR="00103D3E" w:rsidRDefault="00103D3E" w:rsidP="00106AE4">
      <w:pPr>
        <w:pStyle w:val="ListParagraph"/>
        <w:numPr>
          <w:ilvl w:val="2"/>
          <w:numId w:val="38"/>
        </w:numPr>
        <w:spacing w:before="0" w:after="0"/>
      </w:pPr>
      <w:r>
        <w:t>Repair costs between minimum of $6,000.00 and maximum of $6,000.00.</w:t>
      </w:r>
    </w:p>
    <w:p w14:paraId="50C720A6" w14:textId="77777777" w:rsidR="00103D3E" w:rsidRDefault="00103D3E" w:rsidP="00106AE4">
      <w:pPr>
        <w:pStyle w:val="ListParagraph"/>
        <w:numPr>
          <w:ilvl w:val="2"/>
          <w:numId w:val="38"/>
        </w:numPr>
        <w:spacing w:before="0" w:after="0"/>
      </w:pPr>
      <w:r>
        <w:t>Outage losses between minimum of $200,000.00 and maximum of $200,000.00.</w:t>
      </w:r>
    </w:p>
    <w:p w14:paraId="023C6AA2" w14:textId="77777777" w:rsidR="00103D3E" w:rsidRDefault="00103D3E" w:rsidP="00106AE4">
      <w:pPr>
        <w:pStyle w:val="ListParagraph"/>
        <w:numPr>
          <w:ilvl w:val="2"/>
          <w:numId w:val="38"/>
        </w:numPr>
        <w:spacing w:before="0" w:after="0"/>
      </w:pPr>
      <w:r>
        <w:t>Product type is FG.</w:t>
      </w:r>
    </w:p>
    <w:p w14:paraId="62D372A9" w14:textId="77777777" w:rsidR="00103D3E" w:rsidRDefault="00103D3E" w:rsidP="00106AE4">
      <w:pPr>
        <w:pStyle w:val="ListParagraph"/>
        <w:numPr>
          <w:ilvl w:val="2"/>
          <w:numId w:val="38"/>
        </w:numPr>
        <w:spacing w:before="0" w:after="0"/>
      </w:pPr>
      <w:r>
        <w:t>Leak cost between minimum of $0.31 and maximum of $0.61MM</w:t>
      </w:r>
    </w:p>
    <w:p w14:paraId="64E2A4DF" w14:textId="77777777" w:rsidR="00103D3E" w:rsidRDefault="00103D3E" w:rsidP="00106AE4">
      <w:pPr>
        <w:pStyle w:val="ListParagraph"/>
        <w:numPr>
          <w:ilvl w:val="2"/>
          <w:numId w:val="38"/>
        </w:numPr>
        <w:spacing w:before="0" w:after="0"/>
      </w:pPr>
      <w:r>
        <w:t>Leak scenario yielded 20.0 intersections with structures, with minimum of $25,000.00 and maximum of $294,868.00 in cost of structures impacted.</w:t>
      </w:r>
    </w:p>
    <w:p w14:paraId="65DBE9EF" w14:textId="77777777" w:rsidR="00103D3E" w:rsidRDefault="00103D3E" w:rsidP="00106AE4">
      <w:pPr>
        <w:pStyle w:val="ListParagraph"/>
        <w:numPr>
          <w:ilvl w:val="2"/>
          <w:numId w:val="38"/>
        </w:numPr>
        <w:spacing w:before="0" w:after="0"/>
      </w:pPr>
      <w:r>
        <w:t>Leak product loss costs between minimum of $106,972.91 and maximum of $106,972.91</w:t>
      </w:r>
    </w:p>
    <w:p w14:paraId="40AA5762" w14:textId="77777777" w:rsidR="00103D3E" w:rsidRDefault="00103D3E" w:rsidP="00106AE4">
      <w:pPr>
        <w:pStyle w:val="ListParagraph"/>
        <w:numPr>
          <w:ilvl w:val="2"/>
          <w:numId w:val="38"/>
        </w:numPr>
        <w:spacing w:before="0" w:after="0"/>
      </w:pPr>
      <w:r>
        <w:t>Rupture cost between minimum of $4.10 and maximum of $4.39MM</w:t>
      </w:r>
    </w:p>
    <w:p w14:paraId="61E7111B" w14:textId="77777777" w:rsidR="00103D3E" w:rsidRDefault="00103D3E" w:rsidP="00106AE4">
      <w:pPr>
        <w:pStyle w:val="ListParagraph"/>
        <w:numPr>
          <w:ilvl w:val="2"/>
          <w:numId w:val="38"/>
        </w:numPr>
        <w:spacing w:before="0" w:after="0"/>
      </w:pPr>
      <w:r>
        <w:lastRenderedPageBreak/>
        <w:t>Rupture scenario yielded 21.0 intersections with structures, with minimum of $25,000.00 and maximum of $294,868.00 in cost of structures impacted</w:t>
      </w:r>
    </w:p>
    <w:p w14:paraId="78883616" w14:textId="77777777" w:rsidR="00103D3E" w:rsidRDefault="00103D3E" w:rsidP="00106AE4">
      <w:pPr>
        <w:pStyle w:val="ListParagraph"/>
        <w:numPr>
          <w:ilvl w:val="2"/>
          <w:numId w:val="38"/>
        </w:numPr>
        <w:spacing w:before="0" w:after="0"/>
      </w:pPr>
      <w:r>
        <w:t>Rupture product loss costs between minimum of $3,892,857.05 and maximum of $3,892,857.05</w:t>
      </w:r>
    </w:p>
    <w:p w14:paraId="1C8FDECF" w14:textId="77777777" w:rsidR="00103D3E" w:rsidRDefault="00103D3E" w:rsidP="00106AE4">
      <w:pPr>
        <w:pStyle w:val="ListParagraph"/>
        <w:numPr>
          <w:ilvl w:val="2"/>
          <w:numId w:val="38"/>
        </w:numPr>
        <w:spacing w:before="0" w:after="0"/>
      </w:pPr>
      <w:r>
        <w:t>Puncture cost between minimum of $3.72 and maximum of $4.02MM</w:t>
      </w:r>
    </w:p>
    <w:p w14:paraId="56636591" w14:textId="77777777" w:rsidR="00103D3E" w:rsidRDefault="00103D3E" w:rsidP="00106AE4">
      <w:pPr>
        <w:pStyle w:val="ListParagraph"/>
        <w:numPr>
          <w:ilvl w:val="2"/>
          <w:numId w:val="38"/>
        </w:numPr>
        <w:spacing w:before="0" w:after="0"/>
      </w:pPr>
      <w:r>
        <w:t>Puncture scenario yielded 22.0 intersections with structures, with minimum of $25,000.00 and maximum of $294,868.00 in cost of structures impacted</w:t>
      </w:r>
    </w:p>
    <w:p w14:paraId="3E3C589F" w14:textId="77777777" w:rsidR="00103D3E" w:rsidRDefault="00103D3E" w:rsidP="00106AE4">
      <w:pPr>
        <w:pStyle w:val="ListParagraph"/>
        <w:numPr>
          <w:ilvl w:val="2"/>
          <w:numId w:val="38"/>
        </w:numPr>
        <w:spacing w:before="0" w:after="0"/>
      </w:pPr>
      <w:r>
        <w:t>Puncture Product Loss costs between minimum of $3,514,886.76 and maximum of $3,514,886.76"</w:t>
      </w:r>
    </w:p>
    <w:p w14:paraId="2C20A9A6" w14:textId="77777777" w:rsidR="00103D3E" w:rsidRDefault="00103D3E" w:rsidP="00106AE4">
      <w:pPr>
        <w:pStyle w:val="ListParagraph"/>
        <w:numPr>
          <w:ilvl w:val="0"/>
          <w:numId w:val="38"/>
        </w:numPr>
        <w:spacing w:before="0" w:after="0"/>
      </w:pPr>
      <w:r>
        <w:t>"NPS4 ENBRIDGE TRANSFER from 2-34-33-22W3 to 10-34-33-22W3</w:t>
      </w:r>
    </w:p>
    <w:p w14:paraId="7C190FA1" w14:textId="77777777" w:rsidR="00103D3E" w:rsidRDefault="00103D3E" w:rsidP="00106AE4">
      <w:pPr>
        <w:pStyle w:val="ListParagraph"/>
        <w:numPr>
          <w:ilvl w:val="1"/>
          <w:numId w:val="38"/>
        </w:numPr>
        <w:spacing w:before="0" w:after="0"/>
      </w:pPr>
      <w:r>
        <w:t>Total Cumulative Length (m):</w:t>
      </w:r>
      <w:r>
        <w:tab/>
        <w:t>907.79</w:t>
      </w:r>
    </w:p>
    <w:p w14:paraId="68799AE2" w14:textId="77777777" w:rsidR="00103D3E" w:rsidRDefault="00103D3E" w:rsidP="00106AE4">
      <w:pPr>
        <w:pStyle w:val="ListParagraph"/>
        <w:numPr>
          <w:ilvl w:val="1"/>
          <w:numId w:val="38"/>
        </w:numPr>
        <w:spacing w:before="0" w:after="0"/>
      </w:pPr>
      <w:r>
        <w:t>Likelihood of failure distributed between minimum of 1.000e-01 and maximum of 1.000e-01.</w:t>
      </w:r>
    </w:p>
    <w:p w14:paraId="1C37B2A3" w14:textId="77777777" w:rsidR="00103D3E" w:rsidRDefault="00103D3E" w:rsidP="00106AE4">
      <w:pPr>
        <w:pStyle w:val="ListParagraph"/>
        <w:numPr>
          <w:ilvl w:val="2"/>
          <w:numId w:val="38"/>
        </w:numPr>
        <w:spacing w:before="0" w:after="0"/>
      </w:pPr>
      <w:r>
        <w:t>Installation date between minimum of 1971-01-01 and maximum of 1971-01-01</w:t>
      </w:r>
    </w:p>
    <w:p w14:paraId="1FCCC539" w14:textId="77777777" w:rsidR="00103D3E" w:rsidRDefault="00103D3E" w:rsidP="00106AE4">
      <w:pPr>
        <w:pStyle w:val="ListParagraph"/>
        <w:numPr>
          <w:ilvl w:val="2"/>
          <w:numId w:val="38"/>
        </w:numPr>
        <w:spacing w:before="0" w:after="0"/>
      </w:pPr>
      <w:r>
        <w:t>Wall thickness between minimum of 3.2 and maximum of 3.2</w:t>
      </w:r>
    </w:p>
    <w:p w14:paraId="0DB6E36B"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0.06 and maximum of 0.06 mm/yr</w:t>
      </w:r>
    </w:p>
    <w:p w14:paraId="3C3F2CD4"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EA79A41"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5ED59643" w14:textId="77777777" w:rsidR="00103D3E" w:rsidRDefault="00103D3E" w:rsidP="00106AE4">
      <w:pPr>
        <w:pStyle w:val="ListParagraph"/>
        <w:numPr>
          <w:ilvl w:val="1"/>
          <w:numId w:val="38"/>
        </w:numPr>
        <w:spacing w:before="0" w:after="0"/>
      </w:pPr>
      <w:r>
        <w:t>Consequence of failure distributed between minimum of $0.80 and maximum of $1.37MM</w:t>
      </w:r>
    </w:p>
    <w:p w14:paraId="42F282B3" w14:textId="77777777" w:rsidR="00103D3E" w:rsidRDefault="00103D3E" w:rsidP="00106AE4">
      <w:pPr>
        <w:pStyle w:val="ListParagraph"/>
        <w:numPr>
          <w:ilvl w:val="1"/>
          <w:numId w:val="38"/>
        </w:numPr>
        <w:spacing w:before="0" w:after="0"/>
      </w:pPr>
      <w:r>
        <w:t>Total length driven by Environmental: 907.79 meters.</w:t>
      </w:r>
    </w:p>
    <w:p w14:paraId="6C8CD841" w14:textId="77777777" w:rsidR="00103D3E" w:rsidRDefault="00103D3E" w:rsidP="00106AE4">
      <w:pPr>
        <w:pStyle w:val="ListParagraph"/>
        <w:numPr>
          <w:ilvl w:val="1"/>
          <w:numId w:val="38"/>
        </w:numPr>
        <w:spacing w:before="0" w:after="0"/>
      </w:pPr>
      <w:r>
        <w:t>Environmental Cost distributed between minimum of $0.59 and maximum of $1.12MM:</w:t>
      </w:r>
    </w:p>
    <w:p w14:paraId="72511D89" w14:textId="77777777" w:rsidR="00103D3E" w:rsidRDefault="00103D3E" w:rsidP="00106AE4">
      <w:pPr>
        <w:pStyle w:val="ListParagraph"/>
        <w:numPr>
          <w:ilvl w:val="2"/>
          <w:numId w:val="38"/>
        </w:numPr>
        <w:spacing w:before="0" w:after="0"/>
      </w:pPr>
      <w:r>
        <w:t>Leak cost between minimum of $0.20 and maximum of $0.21MM</w:t>
      </w:r>
    </w:p>
    <w:p w14:paraId="2CE70E93" w14:textId="77777777" w:rsidR="00103D3E" w:rsidRDefault="00103D3E" w:rsidP="00106AE4">
      <w:pPr>
        <w:pStyle w:val="ListParagraph"/>
        <w:numPr>
          <w:ilvl w:val="2"/>
          <w:numId w:val="38"/>
        </w:numPr>
        <w:spacing w:before="0" w:after="0"/>
      </w:pPr>
      <w:r>
        <w:t>Leak spill volume between a minimum of 1925.94 and maximum of 1935.35 gallons</w:t>
      </w:r>
    </w:p>
    <w:p w14:paraId="3726F658" w14:textId="77777777" w:rsidR="00103D3E" w:rsidRDefault="00103D3E" w:rsidP="00106AE4">
      <w:pPr>
        <w:pStyle w:val="ListParagraph"/>
        <w:numPr>
          <w:ilvl w:val="2"/>
          <w:numId w:val="38"/>
        </w:numPr>
        <w:spacing w:before="0" w:after="0"/>
      </w:pPr>
      <w:r>
        <w:t>Rupture cost between minimum of $26.67 and maximum of $26.80MM</w:t>
      </w:r>
    </w:p>
    <w:p w14:paraId="6CC558BF" w14:textId="77777777" w:rsidR="00103D3E" w:rsidRDefault="00103D3E" w:rsidP="00106AE4">
      <w:pPr>
        <w:pStyle w:val="ListParagraph"/>
        <w:numPr>
          <w:ilvl w:val="2"/>
          <w:numId w:val="38"/>
        </w:numPr>
        <w:spacing w:before="0" w:after="0"/>
      </w:pPr>
      <w:r>
        <w:t>Rupture spill volume is between a minimum of 251613.85 and maximum of 252844.1 gallons</w:t>
      </w:r>
    </w:p>
    <w:p w14:paraId="69EA7BDD" w14:textId="77777777" w:rsidR="00103D3E" w:rsidRDefault="00103D3E" w:rsidP="00106AE4">
      <w:pPr>
        <w:pStyle w:val="ListParagraph"/>
        <w:numPr>
          <w:ilvl w:val="2"/>
          <w:numId w:val="38"/>
        </w:numPr>
        <w:spacing w:before="0" w:after="0"/>
      </w:pPr>
      <w:r>
        <w:t>Puncture cost between minimum of $6.71 and maximum of $6.74MM</w:t>
      </w:r>
    </w:p>
    <w:p w14:paraId="639EBD73" w14:textId="77777777" w:rsidR="00103D3E" w:rsidRDefault="00103D3E" w:rsidP="00106AE4">
      <w:pPr>
        <w:pStyle w:val="ListParagraph"/>
        <w:numPr>
          <w:ilvl w:val="2"/>
          <w:numId w:val="38"/>
        </w:numPr>
        <w:spacing w:before="0" w:after="0"/>
      </w:pPr>
      <w:r>
        <w:t>Puncture spill volume is between a minimum of 63281.92 and maximum of 63591.33 gallons</w:t>
      </w:r>
    </w:p>
    <w:p w14:paraId="5BD6E1C2" w14:textId="77777777" w:rsidR="00103D3E" w:rsidRDefault="00103D3E" w:rsidP="00106AE4">
      <w:pPr>
        <w:pStyle w:val="ListParagraph"/>
        <w:numPr>
          <w:ilvl w:val="2"/>
          <w:numId w:val="38"/>
        </w:numPr>
        <w:spacing w:before="0" w:after="0"/>
      </w:pPr>
      <w:r>
        <w:t xml:space="preserve">Land use distributed as </w:t>
      </w:r>
    </w:p>
    <w:p w14:paraId="5D9FA86A" w14:textId="77777777" w:rsidR="00103D3E" w:rsidRDefault="00103D3E" w:rsidP="00106AE4">
      <w:pPr>
        <w:pStyle w:val="ListParagraph"/>
        <w:numPr>
          <w:ilvl w:val="3"/>
          <w:numId w:val="38"/>
        </w:numPr>
        <w:spacing w:before="0" w:after="0"/>
      </w:pPr>
      <w:r>
        <w:t>Agricultural: 380.94</w:t>
      </w:r>
    </w:p>
    <w:p w14:paraId="510CDBA6" w14:textId="77777777" w:rsidR="00103D3E" w:rsidRDefault="00103D3E" w:rsidP="00106AE4">
      <w:pPr>
        <w:pStyle w:val="ListParagraph"/>
        <w:numPr>
          <w:ilvl w:val="3"/>
          <w:numId w:val="38"/>
        </w:numPr>
        <w:spacing w:before="0" w:after="0"/>
      </w:pPr>
      <w:r>
        <w:t>Remote: 526.85</w:t>
      </w:r>
    </w:p>
    <w:p w14:paraId="755353C8" w14:textId="77777777" w:rsidR="00103D3E" w:rsidRDefault="00103D3E" w:rsidP="00106AE4">
      <w:pPr>
        <w:pStyle w:val="ListParagraph"/>
        <w:numPr>
          <w:ilvl w:val="0"/>
          <w:numId w:val="38"/>
        </w:numPr>
        <w:spacing w:before="0" w:after="0"/>
      </w:pPr>
      <w:r>
        <w:t>"NPS20 ENBRIDGE BLEND TRANSFER from 10-34-33-22W3 to 2-34-33-22W3</w:t>
      </w:r>
    </w:p>
    <w:p w14:paraId="18C20FC0" w14:textId="77777777" w:rsidR="00103D3E" w:rsidRDefault="00103D3E" w:rsidP="00106AE4">
      <w:pPr>
        <w:pStyle w:val="ListParagraph"/>
        <w:numPr>
          <w:ilvl w:val="1"/>
          <w:numId w:val="38"/>
        </w:numPr>
        <w:spacing w:before="0" w:after="0"/>
      </w:pPr>
      <w:r>
        <w:t>Total Cumulative Length (m):</w:t>
      </w:r>
      <w:r>
        <w:tab/>
        <w:t>896.89</w:t>
      </w:r>
    </w:p>
    <w:p w14:paraId="67E30866"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0BC60E1E" w14:textId="77777777" w:rsidR="00103D3E" w:rsidRDefault="00103D3E" w:rsidP="00106AE4">
      <w:pPr>
        <w:pStyle w:val="ListParagraph"/>
        <w:numPr>
          <w:ilvl w:val="2"/>
          <w:numId w:val="38"/>
        </w:numPr>
        <w:spacing w:before="0" w:after="0"/>
      </w:pPr>
      <w:r>
        <w:t>Installation date between minimum of 1971-01-01 and maximum of 1971-01-01</w:t>
      </w:r>
    </w:p>
    <w:p w14:paraId="48185F4D" w14:textId="77777777" w:rsidR="00103D3E" w:rsidRDefault="00103D3E" w:rsidP="00106AE4">
      <w:pPr>
        <w:pStyle w:val="ListParagraph"/>
        <w:numPr>
          <w:ilvl w:val="2"/>
          <w:numId w:val="38"/>
        </w:numPr>
        <w:spacing w:before="0" w:after="0"/>
      </w:pPr>
      <w:r>
        <w:t>Wall thickness between minimum of 5.56 and maximum of 5.56</w:t>
      </w:r>
    </w:p>
    <w:p w14:paraId="6A0CF4F9"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0.06 and maximum of 0.07 mm/yr</w:t>
      </w:r>
    </w:p>
    <w:p w14:paraId="0E1ED2CC"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4F898385"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98773FC" w14:textId="77777777" w:rsidR="00103D3E" w:rsidRDefault="00103D3E" w:rsidP="00106AE4">
      <w:pPr>
        <w:pStyle w:val="ListParagraph"/>
        <w:numPr>
          <w:ilvl w:val="1"/>
          <w:numId w:val="38"/>
        </w:numPr>
        <w:spacing w:before="0" w:after="0"/>
      </w:pPr>
      <w:r>
        <w:t>Consequence of failure distributed between minimum of $4.34 and maximum of $7.77MM</w:t>
      </w:r>
    </w:p>
    <w:p w14:paraId="0C796F41" w14:textId="77777777" w:rsidR="00103D3E" w:rsidRDefault="00103D3E" w:rsidP="00106AE4">
      <w:pPr>
        <w:pStyle w:val="ListParagraph"/>
        <w:numPr>
          <w:ilvl w:val="1"/>
          <w:numId w:val="38"/>
        </w:numPr>
        <w:spacing w:before="0" w:after="0"/>
      </w:pPr>
      <w:r>
        <w:t>Total length driven by Environmental: 896.89 meters.</w:t>
      </w:r>
    </w:p>
    <w:p w14:paraId="29ADC8E3" w14:textId="77777777" w:rsidR="00103D3E" w:rsidRDefault="00103D3E" w:rsidP="00106AE4">
      <w:pPr>
        <w:pStyle w:val="ListParagraph"/>
        <w:numPr>
          <w:ilvl w:val="1"/>
          <w:numId w:val="38"/>
        </w:numPr>
        <w:spacing w:before="0" w:after="0"/>
      </w:pPr>
      <w:r>
        <w:t>Environmental Cost distributed between minimum of $3.14 and maximum of $6.82MM:</w:t>
      </w:r>
    </w:p>
    <w:p w14:paraId="0B006FC1" w14:textId="77777777" w:rsidR="00103D3E" w:rsidRDefault="00103D3E" w:rsidP="00106AE4">
      <w:pPr>
        <w:pStyle w:val="ListParagraph"/>
        <w:numPr>
          <w:ilvl w:val="2"/>
          <w:numId w:val="38"/>
        </w:numPr>
        <w:spacing w:before="0" w:after="0"/>
      </w:pPr>
      <w:r>
        <w:t>Leak cost between minimum of $0.03 and maximum of $0.05MM</w:t>
      </w:r>
    </w:p>
    <w:p w14:paraId="2ACBF6F0" w14:textId="77777777" w:rsidR="00103D3E" w:rsidRDefault="00103D3E" w:rsidP="00106AE4">
      <w:pPr>
        <w:pStyle w:val="ListParagraph"/>
        <w:numPr>
          <w:ilvl w:val="2"/>
          <w:numId w:val="38"/>
        </w:numPr>
        <w:spacing w:before="0" w:after="0"/>
      </w:pPr>
      <w:r>
        <w:t>Leak spill volume between a minimum of 501.53 and maximum of 510.83 gallons</w:t>
      </w:r>
    </w:p>
    <w:p w14:paraId="6DCD1506" w14:textId="77777777" w:rsidR="00103D3E" w:rsidRDefault="00103D3E" w:rsidP="00106AE4">
      <w:pPr>
        <w:pStyle w:val="ListParagraph"/>
        <w:numPr>
          <w:ilvl w:val="2"/>
          <w:numId w:val="38"/>
        </w:numPr>
        <w:spacing w:before="0" w:after="0"/>
      </w:pPr>
      <w:r>
        <w:t>Rupture cost between minimum of $89.82 and maximum of $139.73MM</w:t>
      </w:r>
    </w:p>
    <w:p w14:paraId="6FAC7E17" w14:textId="77777777" w:rsidR="00103D3E" w:rsidRDefault="00103D3E" w:rsidP="00106AE4">
      <w:pPr>
        <w:pStyle w:val="ListParagraph"/>
        <w:numPr>
          <w:ilvl w:val="2"/>
          <w:numId w:val="38"/>
        </w:numPr>
        <w:spacing w:before="0" w:after="0"/>
      </w:pPr>
      <w:r>
        <w:t>Rupture spill volume is between a minimum of 1294263.27 and maximum of 1318272.77 gallons</w:t>
      </w:r>
    </w:p>
    <w:p w14:paraId="476E1C62" w14:textId="77777777" w:rsidR="00103D3E" w:rsidRDefault="00103D3E" w:rsidP="00106AE4">
      <w:pPr>
        <w:pStyle w:val="ListParagraph"/>
        <w:numPr>
          <w:ilvl w:val="2"/>
          <w:numId w:val="38"/>
        </w:numPr>
        <w:spacing w:before="0" w:after="0"/>
      </w:pPr>
      <w:r>
        <w:lastRenderedPageBreak/>
        <w:t>Puncture cost between minimum of $1.14 and maximum of $1.78MM</w:t>
      </w:r>
    </w:p>
    <w:p w14:paraId="6643C852" w14:textId="77777777" w:rsidR="00103D3E" w:rsidRDefault="00103D3E" w:rsidP="00106AE4">
      <w:pPr>
        <w:pStyle w:val="ListParagraph"/>
        <w:numPr>
          <w:ilvl w:val="2"/>
          <w:numId w:val="38"/>
        </w:numPr>
        <w:spacing w:before="0" w:after="0"/>
      </w:pPr>
      <w:r>
        <w:t>Puncture spill volume is between a minimum of 16479.07 and maximum of 16784.77 gallons</w:t>
      </w:r>
    </w:p>
    <w:p w14:paraId="5168E122" w14:textId="77777777" w:rsidR="00103D3E" w:rsidRDefault="00103D3E" w:rsidP="00106AE4">
      <w:pPr>
        <w:pStyle w:val="ListParagraph"/>
        <w:numPr>
          <w:ilvl w:val="2"/>
          <w:numId w:val="38"/>
        </w:numPr>
        <w:spacing w:before="0" w:after="0"/>
      </w:pPr>
      <w:r>
        <w:t xml:space="preserve">Land use distributed as </w:t>
      </w:r>
    </w:p>
    <w:p w14:paraId="3F91AC0B" w14:textId="77777777" w:rsidR="00103D3E" w:rsidRDefault="00103D3E" w:rsidP="00106AE4">
      <w:pPr>
        <w:pStyle w:val="ListParagraph"/>
        <w:numPr>
          <w:ilvl w:val="3"/>
          <w:numId w:val="38"/>
        </w:numPr>
        <w:spacing w:before="0" w:after="0"/>
      </w:pPr>
      <w:r>
        <w:t>Agricultural: 430.45</w:t>
      </w:r>
    </w:p>
    <w:p w14:paraId="528201E7" w14:textId="77777777" w:rsidR="00103D3E" w:rsidRDefault="00103D3E" w:rsidP="00106AE4">
      <w:pPr>
        <w:pStyle w:val="ListParagraph"/>
        <w:numPr>
          <w:ilvl w:val="3"/>
          <w:numId w:val="38"/>
        </w:numPr>
        <w:spacing w:before="0" w:after="0"/>
      </w:pPr>
      <w:r>
        <w:t>Commercial/Industrial: 97.02</w:t>
      </w:r>
    </w:p>
    <w:p w14:paraId="608FE7F0" w14:textId="77777777" w:rsidR="00103D3E" w:rsidRDefault="00103D3E" w:rsidP="00106AE4">
      <w:pPr>
        <w:pStyle w:val="ListParagraph"/>
        <w:numPr>
          <w:ilvl w:val="3"/>
          <w:numId w:val="38"/>
        </w:numPr>
        <w:spacing w:before="0" w:after="0"/>
      </w:pPr>
      <w:r>
        <w:t>Remote: 369.42</w:t>
      </w:r>
    </w:p>
    <w:p w14:paraId="0BC1C70B" w14:textId="77777777" w:rsidR="00103D3E" w:rsidRDefault="00103D3E" w:rsidP="00106AE4">
      <w:pPr>
        <w:pStyle w:val="ListParagraph"/>
        <w:numPr>
          <w:ilvl w:val="0"/>
          <w:numId w:val="38"/>
        </w:numPr>
        <w:spacing w:before="0" w:after="0"/>
      </w:pPr>
      <w:r>
        <w:t>"ESSO ETHANE NPS 6</w:t>
      </w:r>
    </w:p>
    <w:p w14:paraId="23FDB735" w14:textId="77777777" w:rsidR="00103D3E" w:rsidRDefault="00103D3E" w:rsidP="00106AE4">
      <w:pPr>
        <w:pStyle w:val="ListParagraph"/>
        <w:numPr>
          <w:ilvl w:val="1"/>
          <w:numId w:val="38"/>
        </w:numPr>
        <w:spacing w:before="0" w:after="0"/>
      </w:pPr>
      <w:r>
        <w:t>Total Cumulative Length (m):</w:t>
      </w:r>
      <w:r>
        <w:tab/>
        <w:t>885.6</w:t>
      </w:r>
    </w:p>
    <w:p w14:paraId="576A274C"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1E726D8C" w14:textId="77777777" w:rsidR="00103D3E" w:rsidRDefault="00103D3E" w:rsidP="00106AE4">
      <w:pPr>
        <w:pStyle w:val="ListParagraph"/>
        <w:numPr>
          <w:ilvl w:val="2"/>
          <w:numId w:val="38"/>
        </w:numPr>
        <w:spacing w:before="0" w:after="0"/>
      </w:pPr>
      <w:r>
        <w:t>Installation date between minimum of 1981-01-01 and maximum of 1981-01-01</w:t>
      </w:r>
    </w:p>
    <w:p w14:paraId="26E14CA8" w14:textId="77777777" w:rsidR="00103D3E" w:rsidRDefault="00103D3E" w:rsidP="00106AE4">
      <w:pPr>
        <w:pStyle w:val="ListParagraph"/>
        <w:numPr>
          <w:ilvl w:val="2"/>
          <w:numId w:val="38"/>
        </w:numPr>
        <w:spacing w:before="0" w:after="0"/>
      </w:pPr>
      <w:r>
        <w:t>Wall thickness between minimum of 4.78 and maximum of 4.78</w:t>
      </w:r>
    </w:p>
    <w:p w14:paraId="2C4696BC"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2B116BA3"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65B0EAD"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E4EE11B" w14:textId="77777777" w:rsidR="00103D3E" w:rsidRDefault="00103D3E" w:rsidP="00106AE4">
      <w:pPr>
        <w:pStyle w:val="ListParagraph"/>
        <w:numPr>
          <w:ilvl w:val="1"/>
          <w:numId w:val="38"/>
        </w:numPr>
        <w:spacing w:before="0" w:after="0"/>
      </w:pPr>
      <w:r>
        <w:t>Consequence of failure distributed between minimum of $0.41 and maximum of $15.39MM</w:t>
      </w:r>
    </w:p>
    <w:p w14:paraId="331EB5FB" w14:textId="77777777" w:rsidR="00103D3E" w:rsidRDefault="00103D3E" w:rsidP="00106AE4">
      <w:pPr>
        <w:pStyle w:val="ListParagraph"/>
        <w:numPr>
          <w:ilvl w:val="1"/>
          <w:numId w:val="38"/>
        </w:numPr>
        <w:spacing w:before="0" w:after="0"/>
      </w:pPr>
      <w:r>
        <w:t>Total length driven by Safety: 632.57 meters.</w:t>
      </w:r>
    </w:p>
    <w:p w14:paraId="3C382AB0" w14:textId="77777777" w:rsidR="00103D3E" w:rsidRDefault="00103D3E" w:rsidP="00106AE4">
      <w:pPr>
        <w:pStyle w:val="ListParagraph"/>
        <w:numPr>
          <w:ilvl w:val="1"/>
          <w:numId w:val="38"/>
        </w:numPr>
        <w:spacing w:before="0" w:after="0"/>
      </w:pPr>
      <w:r>
        <w:t>Safety Cost distributed between minimum of $0.07 and maximum of $14.76MM:</w:t>
      </w:r>
    </w:p>
    <w:p w14:paraId="51CA66DF" w14:textId="77777777" w:rsidR="00103D3E" w:rsidRDefault="00103D3E" w:rsidP="00106AE4">
      <w:pPr>
        <w:pStyle w:val="ListParagraph"/>
        <w:numPr>
          <w:ilvl w:val="2"/>
          <w:numId w:val="38"/>
        </w:numPr>
        <w:spacing w:before="0" w:after="0"/>
      </w:pPr>
      <w:r>
        <w:t>Leak cost between minimum of $0.00 and maximum of $12.11MM</w:t>
      </w:r>
    </w:p>
    <w:p w14:paraId="5CD9570C" w14:textId="77777777" w:rsidR="00103D3E" w:rsidRDefault="00103D3E" w:rsidP="00106AE4">
      <w:pPr>
        <w:pStyle w:val="ListParagraph"/>
        <w:numPr>
          <w:ilvl w:val="2"/>
          <w:numId w:val="38"/>
        </w:numPr>
        <w:spacing w:before="0" w:after="0"/>
      </w:pPr>
      <w:r>
        <w:t>Leak scenario yielded 10.0 intersections with structures, with minimum of 0.0 and maximum of 1.26 of population impacted.</w:t>
      </w:r>
    </w:p>
    <w:p w14:paraId="18ED3FA1" w14:textId="77777777" w:rsidR="00103D3E" w:rsidRDefault="00103D3E" w:rsidP="00106AE4">
      <w:pPr>
        <w:pStyle w:val="ListParagraph"/>
        <w:numPr>
          <w:ilvl w:val="2"/>
          <w:numId w:val="38"/>
        </w:numPr>
        <w:spacing w:before="0" w:after="0"/>
      </w:pPr>
      <w:r>
        <w:t>Leak hazard radius distributed between minimum of 11.02 and maximum of 11.02 meters.</w:t>
      </w:r>
    </w:p>
    <w:p w14:paraId="60AEB5EA" w14:textId="77777777" w:rsidR="00103D3E" w:rsidRDefault="00103D3E" w:rsidP="00106AE4">
      <w:pPr>
        <w:pStyle w:val="ListParagraph"/>
        <w:numPr>
          <w:ilvl w:val="2"/>
          <w:numId w:val="38"/>
        </w:numPr>
        <w:spacing w:before="0" w:after="0"/>
      </w:pPr>
      <w:r>
        <w:t>Rupture cost between minimum of $12.11 and maximum of $456.43MM</w:t>
      </w:r>
    </w:p>
    <w:p w14:paraId="2985B537" w14:textId="77777777" w:rsidR="00103D3E" w:rsidRDefault="00103D3E" w:rsidP="00106AE4">
      <w:pPr>
        <w:pStyle w:val="ListParagraph"/>
        <w:numPr>
          <w:ilvl w:val="2"/>
          <w:numId w:val="38"/>
        </w:numPr>
        <w:spacing w:before="0" w:after="0"/>
      </w:pPr>
      <w:r>
        <w:t>Rupture scenario yielded 7.0 intersections with structures, with minimum of 1.26 and maximum of 47.54 of population impacted</w:t>
      </w:r>
    </w:p>
    <w:p w14:paraId="0985C557" w14:textId="77777777" w:rsidR="00103D3E" w:rsidRDefault="00103D3E" w:rsidP="00106AE4">
      <w:pPr>
        <w:pStyle w:val="ListParagraph"/>
        <w:numPr>
          <w:ilvl w:val="2"/>
          <w:numId w:val="38"/>
        </w:numPr>
        <w:spacing w:before="0" w:after="0"/>
      </w:pPr>
      <w:r>
        <w:t>Rupture hazard radius distributed between minimum of 115.22 and maximum of 115.22 meters.</w:t>
      </w:r>
    </w:p>
    <w:p w14:paraId="6BF06395" w14:textId="77777777" w:rsidR="00103D3E" w:rsidRDefault="00103D3E" w:rsidP="00106AE4">
      <w:pPr>
        <w:pStyle w:val="ListParagraph"/>
        <w:numPr>
          <w:ilvl w:val="2"/>
          <w:numId w:val="38"/>
        </w:numPr>
        <w:spacing w:before="0" w:after="0"/>
      </w:pPr>
      <w:r>
        <w:t>Puncture cost between minimum of $0.00 and maximum of $221.29MM</w:t>
      </w:r>
    </w:p>
    <w:p w14:paraId="00294830" w14:textId="77777777" w:rsidR="00103D3E" w:rsidRDefault="00103D3E" w:rsidP="00106AE4">
      <w:pPr>
        <w:pStyle w:val="ListParagraph"/>
        <w:numPr>
          <w:ilvl w:val="2"/>
          <w:numId w:val="38"/>
        </w:numPr>
        <w:spacing w:before="0" w:after="0"/>
      </w:pPr>
      <w:r>
        <w:t>Puncture scenario yielded 16.0 intersections with structures, with minimum of 0.0 and maximum of 23.05 of population impacted</w:t>
      </w:r>
    </w:p>
    <w:p w14:paraId="4AC3130F" w14:textId="77777777" w:rsidR="00103D3E" w:rsidRDefault="00103D3E" w:rsidP="00106AE4">
      <w:pPr>
        <w:pStyle w:val="ListParagraph"/>
        <w:numPr>
          <w:ilvl w:val="2"/>
          <w:numId w:val="38"/>
        </w:numPr>
        <w:spacing w:before="0" w:after="0"/>
      </w:pPr>
      <w:r>
        <w:t>Puncture hazard radius distributed between minimum of 51.38 and maximum of 51.38 meters.</w:t>
      </w:r>
    </w:p>
    <w:p w14:paraId="38BEF414" w14:textId="77777777" w:rsidR="00103D3E" w:rsidRDefault="00103D3E" w:rsidP="00106AE4">
      <w:pPr>
        <w:pStyle w:val="ListParagraph"/>
        <w:numPr>
          <w:ilvl w:val="2"/>
          <w:numId w:val="38"/>
        </w:numPr>
        <w:spacing w:before="0" w:after="0"/>
      </w:pPr>
      <w:r>
        <w:t>Product type is HVP Product.</w:t>
      </w:r>
    </w:p>
    <w:p w14:paraId="10A66C06" w14:textId="77777777" w:rsidR="00103D3E" w:rsidRDefault="00103D3E" w:rsidP="00106AE4">
      <w:pPr>
        <w:pStyle w:val="ListParagraph"/>
        <w:numPr>
          <w:ilvl w:val="2"/>
          <w:numId w:val="38"/>
        </w:numPr>
        <w:spacing w:before="0" w:after="0"/>
      </w:pPr>
      <w:r>
        <w:t>Class area location is/are 1.0, 2.0.</w:t>
      </w:r>
    </w:p>
    <w:p w14:paraId="5B8AE3F7" w14:textId="77777777" w:rsidR="00103D3E" w:rsidRDefault="00103D3E" w:rsidP="00106AE4">
      <w:pPr>
        <w:pStyle w:val="ListParagraph"/>
        <w:numPr>
          <w:ilvl w:val="1"/>
          <w:numId w:val="38"/>
        </w:numPr>
        <w:spacing w:before="0" w:after="0"/>
      </w:pPr>
      <w:r>
        <w:t>Total length driven by Economic Loss: 253.03 meters.</w:t>
      </w:r>
    </w:p>
    <w:p w14:paraId="7A586700" w14:textId="77777777" w:rsidR="00103D3E" w:rsidRDefault="00103D3E" w:rsidP="00106AE4">
      <w:pPr>
        <w:pStyle w:val="ListParagraph"/>
        <w:numPr>
          <w:ilvl w:val="1"/>
          <w:numId w:val="38"/>
        </w:numPr>
        <w:spacing w:before="0" w:after="0"/>
      </w:pPr>
      <w:r>
        <w:t>Economic Loss Cost distributed between minimum of $0.33 and maximum of $0.63MM:</w:t>
      </w:r>
    </w:p>
    <w:p w14:paraId="2C7456E6" w14:textId="77777777" w:rsidR="00103D3E" w:rsidRDefault="00103D3E" w:rsidP="00106AE4">
      <w:pPr>
        <w:pStyle w:val="ListParagraph"/>
        <w:numPr>
          <w:ilvl w:val="2"/>
          <w:numId w:val="38"/>
        </w:numPr>
        <w:spacing w:before="0" w:after="0"/>
      </w:pPr>
      <w:r>
        <w:t>Repair costs between minimum of $11,500.00 and maximum of $40,000.00.</w:t>
      </w:r>
    </w:p>
    <w:p w14:paraId="06367E9D" w14:textId="77777777" w:rsidR="00103D3E" w:rsidRDefault="00103D3E" w:rsidP="00106AE4">
      <w:pPr>
        <w:pStyle w:val="ListParagraph"/>
        <w:numPr>
          <w:ilvl w:val="2"/>
          <w:numId w:val="38"/>
        </w:numPr>
        <w:spacing w:before="0" w:after="0"/>
      </w:pPr>
      <w:r>
        <w:t>Outage losses between minimum of $200,000.00 and maximum of $200,000.00.</w:t>
      </w:r>
    </w:p>
    <w:p w14:paraId="73A40454" w14:textId="77777777" w:rsidR="00103D3E" w:rsidRDefault="00103D3E" w:rsidP="00106AE4">
      <w:pPr>
        <w:pStyle w:val="ListParagraph"/>
        <w:numPr>
          <w:ilvl w:val="2"/>
          <w:numId w:val="38"/>
        </w:numPr>
        <w:spacing w:before="0" w:after="0"/>
      </w:pPr>
      <w:r>
        <w:t>Product type is HVP Product.</w:t>
      </w:r>
    </w:p>
    <w:p w14:paraId="76470CAA" w14:textId="77777777" w:rsidR="00103D3E" w:rsidRDefault="00103D3E" w:rsidP="00106AE4">
      <w:pPr>
        <w:pStyle w:val="ListParagraph"/>
        <w:numPr>
          <w:ilvl w:val="2"/>
          <w:numId w:val="38"/>
        </w:numPr>
        <w:spacing w:before="0" w:after="0"/>
      </w:pPr>
      <w:r>
        <w:t>Leak cost between minimum of $0.26 and maximum of $0.52MM</w:t>
      </w:r>
    </w:p>
    <w:p w14:paraId="1EBDC33B" w14:textId="77777777" w:rsidR="00103D3E" w:rsidRDefault="00103D3E" w:rsidP="00106AE4">
      <w:pPr>
        <w:pStyle w:val="ListParagraph"/>
        <w:numPr>
          <w:ilvl w:val="2"/>
          <w:numId w:val="38"/>
        </w:numPr>
        <w:spacing w:before="0" w:after="0"/>
      </w:pPr>
      <w:r>
        <w:t>Leak scenario yielded 10.0 intersections with structures, with minimum of $25,000.00 and maximum of $268,825.00 in cost of structures impacted.</w:t>
      </w:r>
    </w:p>
    <w:p w14:paraId="70F77071" w14:textId="77777777" w:rsidR="00103D3E" w:rsidRDefault="00103D3E" w:rsidP="00106AE4">
      <w:pPr>
        <w:pStyle w:val="ListParagraph"/>
        <w:numPr>
          <w:ilvl w:val="2"/>
          <w:numId w:val="38"/>
        </w:numPr>
        <w:spacing w:before="0" w:after="0"/>
      </w:pPr>
      <w:r>
        <w:t>Leak product loss costs between minimum of $44,363.99 and maximum of $44,363.99</w:t>
      </w:r>
    </w:p>
    <w:p w14:paraId="5FA1A03A" w14:textId="77777777" w:rsidR="00103D3E" w:rsidRDefault="00103D3E" w:rsidP="00106AE4">
      <w:pPr>
        <w:pStyle w:val="ListParagraph"/>
        <w:numPr>
          <w:ilvl w:val="2"/>
          <w:numId w:val="38"/>
        </w:numPr>
        <w:spacing w:before="0" w:after="0"/>
      </w:pPr>
      <w:r>
        <w:t>Rupture cost between minimum of $13.04 and maximum of $18.77MM</w:t>
      </w:r>
    </w:p>
    <w:p w14:paraId="568CB09A" w14:textId="77777777" w:rsidR="00103D3E" w:rsidRDefault="00103D3E" w:rsidP="00106AE4">
      <w:pPr>
        <w:pStyle w:val="ListParagraph"/>
        <w:numPr>
          <w:ilvl w:val="2"/>
          <w:numId w:val="38"/>
        </w:numPr>
        <w:spacing w:before="0" w:after="0"/>
      </w:pPr>
      <w:r>
        <w:t>Rupture scenario yielded 7.0 intersections with structures, with minimum of $268,825.00 and maximum of $5,997,715.00 in cost of structures impacted</w:t>
      </w:r>
    </w:p>
    <w:p w14:paraId="6E5FF47C" w14:textId="77777777" w:rsidR="00103D3E" w:rsidRDefault="00103D3E" w:rsidP="00106AE4">
      <w:pPr>
        <w:pStyle w:val="ListParagraph"/>
        <w:numPr>
          <w:ilvl w:val="2"/>
          <w:numId w:val="38"/>
        </w:numPr>
        <w:spacing w:before="0" w:after="0"/>
      </w:pPr>
      <w:r>
        <w:lastRenderedPageBreak/>
        <w:t>Rupture product loss costs between minimum of $12,562,319.03 and maximum of $12,562,319.03</w:t>
      </w:r>
    </w:p>
    <w:p w14:paraId="72333281" w14:textId="77777777" w:rsidR="00103D3E" w:rsidRDefault="00103D3E" w:rsidP="00106AE4">
      <w:pPr>
        <w:pStyle w:val="ListParagraph"/>
        <w:numPr>
          <w:ilvl w:val="2"/>
          <w:numId w:val="38"/>
        </w:numPr>
        <w:spacing w:before="0" w:after="0"/>
      </w:pPr>
      <w:r>
        <w:t>Puncture cost between minimum of $1.67 and maximum of $4.90MM</w:t>
      </w:r>
    </w:p>
    <w:p w14:paraId="312569A3" w14:textId="77777777" w:rsidR="00103D3E" w:rsidRDefault="00103D3E" w:rsidP="00106AE4">
      <w:pPr>
        <w:pStyle w:val="ListParagraph"/>
        <w:numPr>
          <w:ilvl w:val="2"/>
          <w:numId w:val="38"/>
        </w:numPr>
        <w:spacing w:before="0" w:after="0"/>
      </w:pPr>
      <w:r>
        <w:t>Puncture scenario yielded 16.0 intersections with structures, with minimum of $25,000.00 and maximum of $3,226,943.00 in cost of structures impacted</w:t>
      </w:r>
    </w:p>
    <w:p w14:paraId="035265EA" w14:textId="77777777" w:rsidR="00103D3E" w:rsidRDefault="00103D3E" w:rsidP="00106AE4">
      <w:pPr>
        <w:pStyle w:val="ListParagraph"/>
        <w:numPr>
          <w:ilvl w:val="2"/>
          <w:numId w:val="38"/>
        </w:numPr>
        <w:spacing w:before="0" w:after="0"/>
      </w:pPr>
      <w:r>
        <w:t>Puncture Product Loss costs between minimum of $1,457,700.03 and maximum of $1,457,700.03"</w:t>
      </w:r>
    </w:p>
    <w:p w14:paraId="0B1C715E" w14:textId="77777777" w:rsidR="00103D3E" w:rsidRDefault="00103D3E" w:rsidP="00106AE4">
      <w:pPr>
        <w:pStyle w:val="ListParagraph"/>
        <w:numPr>
          <w:ilvl w:val="0"/>
          <w:numId w:val="38"/>
        </w:numPr>
        <w:spacing w:before="0" w:after="0"/>
      </w:pPr>
      <w:r>
        <w:t>"KERROBERT TO ENBRIDGE SALES GAS NPS 10</w:t>
      </w:r>
    </w:p>
    <w:p w14:paraId="5D35CED5" w14:textId="77777777" w:rsidR="00103D3E" w:rsidRDefault="00103D3E" w:rsidP="00106AE4">
      <w:pPr>
        <w:pStyle w:val="ListParagraph"/>
        <w:numPr>
          <w:ilvl w:val="1"/>
          <w:numId w:val="38"/>
        </w:numPr>
        <w:spacing w:before="0" w:after="0"/>
      </w:pPr>
      <w:r>
        <w:t>Total Cumulative Length (m):</w:t>
      </w:r>
      <w:r>
        <w:tab/>
        <w:t>852.41</w:t>
      </w:r>
    </w:p>
    <w:p w14:paraId="744CAE3D"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3CC54828" w14:textId="77777777" w:rsidR="00103D3E" w:rsidRDefault="00103D3E" w:rsidP="00106AE4">
      <w:pPr>
        <w:pStyle w:val="ListParagraph"/>
        <w:numPr>
          <w:ilvl w:val="2"/>
          <w:numId w:val="38"/>
        </w:numPr>
        <w:spacing w:before="0" w:after="0"/>
      </w:pPr>
      <w:r>
        <w:t>Installation date between minimum of 1970-01-01 and maximum of 1970-01-01</w:t>
      </w:r>
    </w:p>
    <w:p w14:paraId="776DF2E1" w14:textId="77777777" w:rsidR="00103D3E" w:rsidRDefault="00103D3E" w:rsidP="00106AE4">
      <w:pPr>
        <w:pStyle w:val="ListParagraph"/>
        <w:numPr>
          <w:ilvl w:val="2"/>
          <w:numId w:val="38"/>
        </w:numPr>
        <w:spacing w:before="0" w:after="0"/>
      </w:pPr>
      <w:r>
        <w:t>Wall thickness between minimum of 9.27 and maximum of 9.27</w:t>
      </w:r>
    </w:p>
    <w:p w14:paraId="500BA576"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69D7864B"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0C47D0B4"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3A1E3A9F" w14:textId="77777777" w:rsidR="00103D3E" w:rsidRDefault="00103D3E" w:rsidP="00106AE4">
      <w:pPr>
        <w:pStyle w:val="ListParagraph"/>
        <w:numPr>
          <w:ilvl w:val="1"/>
          <w:numId w:val="38"/>
        </w:numPr>
        <w:spacing w:before="0" w:after="0"/>
      </w:pPr>
      <w:r>
        <w:t>Consequence of failure distributed between minimum of $0.30 and maximum of $0.45MM</w:t>
      </w:r>
    </w:p>
    <w:p w14:paraId="34BBA633" w14:textId="77777777" w:rsidR="00103D3E" w:rsidRDefault="00103D3E" w:rsidP="00106AE4">
      <w:pPr>
        <w:pStyle w:val="ListParagraph"/>
        <w:numPr>
          <w:ilvl w:val="2"/>
          <w:numId w:val="38"/>
        </w:numPr>
        <w:spacing w:before="0" w:after="0"/>
      </w:pPr>
      <w:r>
        <w:t>Total length driven by Economic Loss: 852.41 meters.</w:t>
      </w:r>
    </w:p>
    <w:p w14:paraId="1DE3D476" w14:textId="77777777" w:rsidR="00103D3E" w:rsidRDefault="00103D3E" w:rsidP="00106AE4">
      <w:pPr>
        <w:pStyle w:val="ListParagraph"/>
        <w:numPr>
          <w:ilvl w:val="1"/>
          <w:numId w:val="38"/>
        </w:numPr>
        <w:spacing w:before="0" w:after="0"/>
      </w:pPr>
      <w:r>
        <w:t>Economic Loss Cost distributed between minimum of $0.30 and maximum of $0.33MM:</w:t>
      </w:r>
    </w:p>
    <w:p w14:paraId="485A75DA" w14:textId="77777777" w:rsidR="00103D3E" w:rsidRDefault="00103D3E" w:rsidP="00106AE4">
      <w:pPr>
        <w:pStyle w:val="ListParagraph"/>
        <w:numPr>
          <w:ilvl w:val="2"/>
          <w:numId w:val="38"/>
        </w:numPr>
        <w:spacing w:before="0" w:after="0"/>
      </w:pPr>
      <w:r>
        <w:t>Repair costs between minimum of $17,000.00 and maximum of $17,000.00.</w:t>
      </w:r>
    </w:p>
    <w:p w14:paraId="516814DF" w14:textId="77777777" w:rsidR="00103D3E" w:rsidRDefault="00103D3E" w:rsidP="00106AE4">
      <w:pPr>
        <w:pStyle w:val="ListParagraph"/>
        <w:numPr>
          <w:ilvl w:val="2"/>
          <w:numId w:val="38"/>
        </w:numPr>
        <w:spacing w:before="0" w:after="0"/>
      </w:pPr>
      <w:r>
        <w:t>Outage losses between minimum of $200,000.00 and maximum of $200,000.00.</w:t>
      </w:r>
    </w:p>
    <w:p w14:paraId="20F57F56" w14:textId="77777777" w:rsidR="00103D3E" w:rsidRDefault="00103D3E" w:rsidP="00106AE4">
      <w:pPr>
        <w:pStyle w:val="ListParagraph"/>
        <w:numPr>
          <w:ilvl w:val="2"/>
          <w:numId w:val="38"/>
        </w:numPr>
        <w:spacing w:before="0" w:after="0"/>
      </w:pPr>
      <w:r>
        <w:t>Product type is NGL.</w:t>
      </w:r>
    </w:p>
    <w:p w14:paraId="0522D54C" w14:textId="77777777" w:rsidR="00103D3E" w:rsidRDefault="00103D3E" w:rsidP="00106AE4">
      <w:pPr>
        <w:pStyle w:val="ListParagraph"/>
        <w:numPr>
          <w:ilvl w:val="2"/>
          <w:numId w:val="38"/>
        </w:numPr>
        <w:spacing w:before="0" w:after="0"/>
      </w:pPr>
      <w:r>
        <w:t>Leak cost between minimum of $0.25 and maximum of $0.27MM</w:t>
      </w:r>
    </w:p>
    <w:p w14:paraId="245D69ED" w14:textId="77777777" w:rsidR="00103D3E" w:rsidRDefault="00103D3E" w:rsidP="00106AE4">
      <w:pPr>
        <w:pStyle w:val="ListParagraph"/>
        <w:numPr>
          <w:ilvl w:val="2"/>
          <w:numId w:val="38"/>
        </w:numPr>
        <w:spacing w:before="0" w:after="0"/>
      </w:pPr>
      <w:r>
        <w:t>Leak scenario yielded 14.0 intersections with structures, with minimum of $25,000.00 and maximum of $25,000.00 in cost of structures impacted.</w:t>
      </w:r>
    </w:p>
    <w:p w14:paraId="2EB56E1C" w14:textId="77777777" w:rsidR="00103D3E" w:rsidRDefault="00103D3E" w:rsidP="00106AE4">
      <w:pPr>
        <w:pStyle w:val="ListParagraph"/>
        <w:numPr>
          <w:ilvl w:val="2"/>
          <w:numId w:val="38"/>
        </w:numPr>
        <w:spacing w:before="0" w:after="0"/>
      </w:pPr>
      <w:r>
        <w:t>Leak product loss costs between minimum of $30,427.85 and maximum of $30,427.85</w:t>
      </w:r>
    </w:p>
    <w:p w14:paraId="014DE6D1" w14:textId="77777777" w:rsidR="00103D3E" w:rsidRDefault="00103D3E" w:rsidP="00106AE4">
      <w:pPr>
        <w:pStyle w:val="ListParagraph"/>
        <w:numPr>
          <w:ilvl w:val="2"/>
          <w:numId w:val="38"/>
        </w:numPr>
        <w:spacing w:before="0" w:after="0"/>
      </w:pPr>
      <w:r>
        <w:t>Rupture cost between minimum of $22.93 and maximum of $23.57MM</w:t>
      </w:r>
    </w:p>
    <w:p w14:paraId="249C8DB5" w14:textId="77777777" w:rsidR="00103D3E" w:rsidRDefault="00103D3E" w:rsidP="00106AE4">
      <w:pPr>
        <w:pStyle w:val="ListParagraph"/>
        <w:numPr>
          <w:ilvl w:val="2"/>
          <w:numId w:val="38"/>
        </w:numPr>
        <w:spacing w:before="0" w:after="0"/>
      </w:pPr>
      <w:r>
        <w:t>Rupture scenario yielded 5.0 intersections with structures, with minimum of $25,000.00 and maximum of $664,736.00 in cost of structures impacted</w:t>
      </w:r>
    </w:p>
    <w:p w14:paraId="24F531EC" w14:textId="77777777" w:rsidR="00103D3E" w:rsidRDefault="00103D3E" w:rsidP="00106AE4">
      <w:pPr>
        <w:pStyle w:val="ListParagraph"/>
        <w:numPr>
          <w:ilvl w:val="2"/>
          <w:numId w:val="38"/>
        </w:numPr>
        <w:spacing w:before="0" w:after="0"/>
      </w:pPr>
      <w:r>
        <w:t>Rupture product loss costs between minimum of $22,685,881.44 and maximum of $22,685,881.44</w:t>
      </w:r>
    </w:p>
    <w:p w14:paraId="6D88EF8E" w14:textId="77777777" w:rsidR="00103D3E" w:rsidRDefault="00103D3E" w:rsidP="00106AE4">
      <w:pPr>
        <w:pStyle w:val="ListParagraph"/>
        <w:numPr>
          <w:ilvl w:val="2"/>
          <w:numId w:val="38"/>
        </w:numPr>
        <w:spacing w:before="0" w:after="0"/>
      </w:pPr>
      <w:r>
        <w:t>Puncture cost between minimum of $1.22 and maximum of $1.24MM</w:t>
      </w:r>
    </w:p>
    <w:p w14:paraId="395B015A" w14:textId="77777777" w:rsidR="00103D3E" w:rsidRDefault="00103D3E" w:rsidP="00106AE4">
      <w:pPr>
        <w:pStyle w:val="ListParagraph"/>
        <w:numPr>
          <w:ilvl w:val="2"/>
          <w:numId w:val="38"/>
        </w:numPr>
        <w:spacing w:before="0" w:after="0"/>
      </w:pPr>
      <w:r>
        <w:t>Puncture scenario yielded 16.0 intersections with structures, with minimum of $25,000.00 and maximum of $25,000.00 in cost of structures impacted</w:t>
      </w:r>
    </w:p>
    <w:p w14:paraId="734FA4FF" w14:textId="77777777" w:rsidR="00103D3E" w:rsidRDefault="00103D3E" w:rsidP="00106AE4">
      <w:pPr>
        <w:pStyle w:val="ListParagraph"/>
        <w:numPr>
          <w:ilvl w:val="2"/>
          <w:numId w:val="38"/>
        </w:numPr>
        <w:spacing w:before="0" w:after="0"/>
      </w:pPr>
      <w:r>
        <w:t>Puncture Product Loss costs between minimum of $999,790.12 and maximum of $999,790.12"</w:t>
      </w:r>
    </w:p>
    <w:p w14:paraId="5179B988" w14:textId="77777777" w:rsidR="00103D3E" w:rsidRDefault="00103D3E" w:rsidP="00106AE4">
      <w:pPr>
        <w:pStyle w:val="ListParagraph"/>
        <w:numPr>
          <w:ilvl w:val="0"/>
          <w:numId w:val="38"/>
        </w:numPr>
        <w:spacing w:before="0" w:after="0"/>
      </w:pPr>
      <w:r>
        <w:t xml:space="preserve">"NPS2 Yoyo line (Alliance flare line) From 8-14-55-22W4 </w:t>
      </w:r>
      <w:proofErr w:type="gramStart"/>
      <w:r>
        <w:t>To</w:t>
      </w:r>
      <w:proofErr w:type="gramEnd"/>
      <w:r>
        <w:t xml:space="preserve"> 9-14-55-22W4</w:t>
      </w:r>
    </w:p>
    <w:p w14:paraId="45CF69A7" w14:textId="77777777" w:rsidR="00103D3E" w:rsidRDefault="00103D3E" w:rsidP="00106AE4">
      <w:pPr>
        <w:pStyle w:val="ListParagraph"/>
        <w:numPr>
          <w:ilvl w:val="1"/>
          <w:numId w:val="38"/>
        </w:numPr>
        <w:spacing w:before="0" w:after="0"/>
      </w:pPr>
      <w:r>
        <w:t>Total Cumulative Length (m):</w:t>
      </w:r>
      <w:r>
        <w:tab/>
        <w:t>799.43</w:t>
      </w:r>
    </w:p>
    <w:p w14:paraId="4114FDF1"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5D5ECAF5" w14:textId="77777777" w:rsidR="00103D3E" w:rsidRDefault="00103D3E" w:rsidP="00106AE4">
      <w:pPr>
        <w:pStyle w:val="ListParagraph"/>
        <w:numPr>
          <w:ilvl w:val="2"/>
          <w:numId w:val="38"/>
        </w:numPr>
        <w:spacing w:before="0" w:after="0"/>
      </w:pPr>
      <w:r>
        <w:t>Installation date between minimum of 2004-11-01 and maximum of 2004-11-01</w:t>
      </w:r>
    </w:p>
    <w:p w14:paraId="189D12FD" w14:textId="77777777" w:rsidR="00103D3E" w:rsidRDefault="00103D3E" w:rsidP="00106AE4">
      <w:pPr>
        <w:pStyle w:val="ListParagraph"/>
        <w:numPr>
          <w:ilvl w:val="2"/>
          <w:numId w:val="38"/>
        </w:numPr>
        <w:spacing w:before="0" w:after="0"/>
      </w:pPr>
      <w:r>
        <w:t>Wall thickness between minimum of 3.2 and maximum of 3.2</w:t>
      </w:r>
    </w:p>
    <w:p w14:paraId="5CEE42A9"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3B802390"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3DE120CE"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00B46258" w14:textId="77777777" w:rsidR="00103D3E" w:rsidRDefault="00103D3E" w:rsidP="00106AE4">
      <w:pPr>
        <w:pStyle w:val="ListParagraph"/>
        <w:numPr>
          <w:ilvl w:val="1"/>
          <w:numId w:val="38"/>
        </w:numPr>
        <w:spacing w:before="0" w:after="0"/>
      </w:pPr>
      <w:r>
        <w:t>Consequence of failure distributed between minimum of $0.24 and maximum of $0.32MM</w:t>
      </w:r>
    </w:p>
    <w:p w14:paraId="232D85D7" w14:textId="77777777" w:rsidR="00103D3E" w:rsidRDefault="00103D3E" w:rsidP="00106AE4">
      <w:pPr>
        <w:pStyle w:val="ListParagraph"/>
        <w:numPr>
          <w:ilvl w:val="2"/>
          <w:numId w:val="38"/>
        </w:numPr>
        <w:spacing w:before="0" w:after="0"/>
      </w:pPr>
      <w:r>
        <w:t>Total length driven by Economic Loss: 799.43 meters.</w:t>
      </w:r>
    </w:p>
    <w:p w14:paraId="2474419B" w14:textId="77777777" w:rsidR="00103D3E" w:rsidRDefault="00103D3E" w:rsidP="00106AE4">
      <w:pPr>
        <w:pStyle w:val="ListParagraph"/>
        <w:numPr>
          <w:ilvl w:val="1"/>
          <w:numId w:val="38"/>
        </w:numPr>
        <w:spacing w:before="0" w:after="0"/>
      </w:pPr>
      <w:r>
        <w:t>Economic Loss Cost distributed between minimum of $0.24 and maximum of $0.32MM:</w:t>
      </w:r>
    </w:p>
    <w:p w14:paraId="1B0594A4" w14:textId="77777777" w:rsidR="00103D3E" w:rsidRDefault="00103D3E" w:rsidP="00106AE4">
      <w:pPr>
        <w:pStyle w:val="ListParagraph"/>
        <w:numPr>
          <w:ilvl w:val="2"/>
          <w:numId w:val="38"/>
        </w:numPr>
        <w:spacing w:before="0" w:after="0"/>
      </w:pPr>
      <w:r>
        <w:lastRenderedPageBreak/>
        <w:t>Repair costs between minimum of $21,000.00 and maximum of $21,000.00.</w:t>
      </w:r>
    </w:p>
    <w:p w14:paraId="402411AF" w14:textId="77777777" w:rsidR="00103D3E" w:rsidRDefault="00103D3E" w:rsidP="00106AE4">
      <w:pPr>
        <w:pStyle w:val="ListParagraph"/>
        <w:numPr>
          <w:ilvl w:val="2"/>
          <w:numId w:val="38"/>
        </w:numPr>
        <w:spacing w:before="0" w:after="0"/>
      </w:pPr>
      <w:r>
        <w:t>Outage losses between minimum of $200,000.00 and maximum of $200,000.00.</w:t>
      </w:r>
    </w:p>
    <w:p w14:paraId="42C74E50" w14:textId="77777777" w:rsidR="00103D3E" w:rsidRDefault="00103D3E" w:rsidP="00106AE4">
      <w:pPr>
        <w:pStyle w:val="ListParagraph"/>
        <w:numPr>
          <w:ilvl w:val="2"/>
          <w:numId w:val="38"/>
        </w:numPr>
        <w:spacing w:before="0" w:after="0"/>
      </w:pPr>
      <w:r>
        <w:t>Product type is C3/C4.</w:t>
      </w:r>
    </w:p>
    <w:p w14:paraId="73142C39" w14:textId="77777777" w:rsidR="00103D3E" w:rsidRDefault="00103D3E" w:rsidP="00106AE4">
      <w:pPr>
        <w:pStyle w:val="ListParagraph"/>
        <w:numPr>
          <w:ilvl w:val="2"/>
          <w:numId w:val="38"/>
        </w:numPr>
        <w:spacing w:before="0" w:after="0"/>
      </w:pPr>
      <w:r>
        <w:t>Leak cost between minimum of $0.23 and maximum of $0.31MM</w:t>
      </w:r>
    </w:p>
    <w:p w14:paraId="67F18CC0" w14:textId="77777777" w:rsidR="00103D3E" w:rsidRDefault="00103D3E" w:rsidP="00106AE4">
      <w:pPr>
        <w:pStyle w:val="ListParagraph"/>
        <w:numPr>
          <w:ilvl w:val="2"/>
          <w:numId w:val="38"/>
        </w:numPr>
        <w:spacing w:before="0" w:after="0"/>
      </w:pPr>
      <w:r>
        <w:t>Leak scenario yielded 28.0 intersections with structures, with minimum of $75,000.00 and maximum of $75,000.00 in cost of structures impacted.</w:t>
      </w:r>
    </w:p>
    <w:p w14:paraId="38B1A04E" w14:textId="77777777" w:rsidR="00103D3E" w:rsidRDefault="00103D3E" w:rsidP="00106AE4">
      <w:pPr>
        <w:pStyle w:val="ListParagraph"/>
        <w:numPr>
          <w:ilvl w:val="2"/>
          <w:numId w:val="38"/>
        </w:numPr>
        <w:spacing w:before="0" w:after="0"/>
      </w:pPr>
      <w:r>
        <w:t>Leak product loss costs between minimum of $12,073.09 and maximum of $12,073.09</w:t>
      </w:r>
    </w:p>
    <w:p w14:paraId="115FA229" w14:textId="77777777" w:rsidR="00103D3E" w:rsidRDefault="00103D3E" w:rsidP="00106AE4">
      <w:pPr>
        <w:pStyle w:val="ListParagraph"/>
        <w:numPr>
          <w:ilvl w:val="2"/>
          <w:numId w:val="38"/>
        </w:numPr>
        <w:spacing w:before="0" w:after="0"/>
      </w:pPr>
      <w:r>
        <w:t>Rupture cost between minimum of $0.66 and maximum of $0.74MM</w:t>
      </w:r>
    </w:p>
    <w:p w14:paraId="1CDCBFDC" w14:textId="77777777" w:rsidR="00103D3E" w:rsidRDefault="00103D3E" w:rsidP="00106AE4">
      <w:pPr>
        <w:pStyle w:val="ListParagraph"/>
        <w:numPr>
          <w:ilvl w:val="2"/>
          <w:numId w:val="38"/>
        </w:numPr>
        <w:spacing w:before="0" w:after="0"/>
      </w:pPr>
      <w:r>
        <w:t>Rupture scenario yielded 28.0 intersections with structures, with minimum of $75,000.00 and maximum of $75,000.00 in cost of structures impacted</w:t>
      </w:r>
    </w:p>
    <w:p w14:paraId="5BB920E7" w14:textId="77777777" w:rsidR="00103D3E" w:rsidRDefault="00103D3E" w:rsidP="00106AE4">
      <w:pPr>
        <w:pStyle w:val="ListParagraph"/>
        <w:numPr>
          <w:ilvl w:val="2"/>
          <w:numId w:val="38"/>
        </w:numPr>
        <w:spacing w:before="0" w:after="0"/>
      </w:pPr>
      <w:r>
        <w:t>Rupture product loss costs between minimum of $439,352.33 and maximum of $439,352.33</w:t>
      </w:r>
    </w:p>
    <w:p w14:paraId="683030C8" w14:textId="77777777" w:rsidR="00103D3E" w:rsidRDefault="00103D3E" w:rsidP="00106AE4">
      <w:pPr>
        <w:pStyle w:val="ListParagraph"/>
        <w:numPr>
          <w:ilvl w:val="2"/>
          <w:numId w:val="38"/>
        </w:numPr>
        <w:spacing w:before="0" w:after="0"/>
      </w:pPr>
      <w:r>
        <w:t>Puncture cost between minimum of $0.62 and maximum of $0.69MM</w:t>
      </w:r>
    </w:p>
    <w:p w14:paraId="1BCC53F5" w14:textId="77777777" w:rsidR="00103D3E" w:rsidRDefault="00103D3E" w:rsidP="00106AE4">
      <w:pPr>
        <w:pStyle w:val="ListParagraph"/>
        <w:numPr>
          <w:ilvl w:val="2"/>
          <w:numId w:val="38"/>
        </w:numPr>
        <w:spacing w:before="0" w:after="0"/>
      </w:pPr>
      <w:r>
        <w:t>Puncture scenario yielded 29.0 intersections with structures, with minimum of $75,000.00 and maximum of $75,000.00 in cost of structures impacted</w:t>
      </w:r>
    </w:p>
    <w:p w14:paraId="08BD95AE" w14:textId="77777777" w:rsidR="00103D3E" w:rsidRDefault="00103D3E" w:rsidP="00106AE4">
      <w:pPr>
        <w:pStyle w:val="ListParagraph"/>
        <w:numPr>
          <w:ilvl w:val="2"/>
          <w:numId w:val="38"/>
        </w:numPr>
        <w:spacing w:before="0" w:after="0"/>
      </w:pPr>
      <w:r>
        <w:t>Puncture Product Loss costs between minimum of $396,694.17 and maximum of $396,694.17"</w:t>
      </w:r>
    </w:p>
    <w:p w14:paraId="6C23E61C" w14:textId="77777777" w:rsidR="00103D3E" w:rsidRDefault="00103D3E" w:rsidP="00106AE4">
      <w:pPr>
        <w:pStyle w:val="ListParagraph"/>
        <w:numPr>
          <w:ilvl w:val="0"/>
          <w:numId w:val="38"/>
        </w:numPr>
        <w:spacing w:before="0" w:after="0"/>
      </w:pPr>
      <w:r>
        <w:t>"16-19-037-03W5 TO 10-19-037-03W5 NPS 4</w:t>
      </w:r>
    </w:p>
    <w:p w14:paraId="383FBF53" w14:textId="77777777" w:rsidR="00103D3E" w:rsidRDefault="00103D3E" w:rsidP="00106AE4">
      <w:pPr>
        <w:pStyle w:val="ListParagraph"/>
        <w:numPr>
          <w:ilvl w:val="1"/>
          <w:numId w:val="38"/>
        </w:numPr>
        <w:spacing w:before="0" w:after="0"/>
      </w:pPr>
      <w:r>
        <w:t>Total Cumulative Length (m):</w:t>
      </w:r>
      <w:r>
        <w:tab/>
        <w:t>775.79</w:t>
      </w:r>
    </w:p>
    <w:p w14:paraId="009BB670"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70B28DA6" w14:textId="77777777" w:rsidR="00103D3E" w:rsidRDefault="00103D3E" w:rsidP="00106AE4">
      <w:pPr>
        <w:pStyle w:val="ListParagraph"/>
        <w:numPr>
          <w:ilvl w:val="2"/>
          <w:numId w:val="38"/>
        </w:numPr>
        <w:spacing w:before="0" w:after="0"/>
      </w:pPr>
      <w:r>
        <w:t>Installation date between minimum of 1991-01-01 and maximum of 1991-01-01</w:t>
      </w:r>
    </w:p>
    <w:p w14:paraId="0CF10488" w14:textId="77777777" w:rsidR="00103D3E" w:rsidRDefault="00103D3E" w:rsidP="00106AE4">
      <w:pPr>
        <w:pStyle w:val="ListParagraph"/>
        <w:numPr>
          <w:ilvl w:val="2"/>
          <w:numId w:val="38"/>
        </w:numPr>
        <w:spacing w:before="0" w:after="0"/>
      </w:pPr>
      <w:r>
        <w:t>Wall thickness between minimum of 3.18 and maximum of 6.02</w:t>
      </w:r>
    </w:p>
    <w:p w14:paraId="154791BA"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75AE4883"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3A20AF6B"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12F67005" w14:textId="77777777" w:rsidR="00103D3E" w:rsidRDefault="00103D3E" w:rsidP="00106AE4">
      <w:pPr>
        <w:pStyle w:val="ListParagraph"/>
        <w:numPr>
          <w:ilvl w:val="1"/>
          <w:numId w:val="38"/>
        </w:numPr>
        <w:spacing w:before="0" w:after="0"/>
      </w:pPr>
      <w:r>
        <w:t>Consequence of failure distributed between minimum of $0.62 and maximum of $1.66MM</w:t>
      </w:r>
    </w:p>
    <w:p w14:paraId="1334229F" w14:textId="77777777" w:rsidR="00103D3E" w:rsidRDefault="00103D3E" w:rsidP="00106AE4">
      <w:pPr>
        <w:pStyle w:val="ListParagraph"/>
        <w:numPr>
          <w:ilvl w:val="1"/>
          <w:numId w:val="38"/>
        </w:numPr>
        <w:spacing w:before="0" w:after="0"/>
      </w:pPr>
      <w:r>
        <w:t>Total length driven by Environmental: 775.79 meters.</w:t>
      </w:r>
    </w:p>
    <w:p w14:paraId="5220E715" w14:textId="77777777" w:rsidR="00103D3E" w:rsidRDefault="00103D3E" w:rsidP="00106AE4">
      <w:pPr>
        <w:pStyle w:val="ListParagraph"/>
        <w:numPr>
          <w:ilvl w:val="1"/>
          <w:numId w:val="38"/>
        </w:numPr>
        <w:spacing w:before="0" w:after="0"/>
      </w:pPr>
      <w:r>
        <w:t>Environmental Cost distributed between minimum of $0.40 and maximum of $1.43MM:</w:t>
      </w:r>
    </w:p>
    <w:p w14:paraId="534DE8BE" w14:textId="77777777" w:rsidR="00103D3E" w:rsidRDefault="00103D3E" w:rsidP="00106AE4">
      <w:pPr>
        <w:pStyle w:val="ListParagraph"/>
        <w:numPr>
          <w:ilvl w:val="2"/>
          <w:numId w:val="38"/>
        </w:numPr>
        <w:spacing w:before="0" w:after="0"/>
      </w:pPr>
      <w:r>
        <w:t>Leak cost between minimum of $0.20 and maximum of $0.20MM</w:t>
      </w:r>
    </w:p>
    <w:p w14:paraId="6EE6B23D" w14:textId="77777777" w:rsidR="00103D3E" w:rsidRDefault="00103D3E" w:rsidP="00106AE4">
      <w:pPr>
        <w:pStyle w:val="ListParagraph"/>
        <w:numPr>
          <w:ilvl w:val="2"/>
          <w:numId w:val="38"/>
        </w:numPr>
        <w:spacing w:before="0" w:after="0"/>
      </w:pPr>
      <w:r>
        <w:t>Leak spill volume between a minimum of 1853.91 and maximum of 1869.97 gallons</w:t>
      </w:r>
    </w:p>
    <w:p w14:paraId="2350B99C" w14:textId="77777777" w:rsidR="00103D3E" w:rsidRDefault="00103D3E" w:rsidP="00106AE4">
      <w:pPr>
        <w:pStyle w:val="ListParagraph"/>
        <w:numPr>
          <w:ilvl w:val="2"/>
          <w:numId w:val="38"/>
        </w:numPr>
        <w:spacing w:before="0" w:after="0"/>
      </w:pPr>
      <w:r>
        <w:t>Rupture cost between minimum of $25.67 and maximum of $25.89MM</w:t>
      </w:r>
    </w:p>
    <w:p w14:paraId="6AED5B6E" w14:textId="77777777" w:rsidR="00103D3E" w:rsidRDefault="00103D3E" w:rsidP="00106AE4">
      <w:pPr>
        <w:pStyle w:val="ListParagraph"/>
        <w:numPr>
          <w:ilvl w:val="2"/>
          <w:numId w:val="38"/>
        </w:numPr>
        <w:spacing w:before="0" w:after="0"/>
      </w:pPr>
      <w:r>
        <w:t>Rupture spill volume is between a minimum of 242204.33 and maximum of 244301.7 gallons</w:t>
      </w:r>
    </w:p>
    <w:p w14:paraId="2ED968EC" w14:textId="77777777" w:rsidR="00103D3E" w:rsidRDefault="00103D3E" w:rsidP="00106AE4">
      <w:pPr>
        <w:pStyle w:val="ListParagraph"/>
        <w:numPr>
          <w:ilvl w:val="2"/>
          <w:numId w:val="38"/>
        </w:numPr>
        <w:spacing w:before="0" w:after="0"/>
      </w:pPr>
      <w:r>
        <w:t>Puncture cost between minimum of $6.46 and maximum of $6.51MM</w:t>
      </w:r>
    </w:p>
    <w:p w14:paraId="659AF72E" w14:textId="77777777" w:rsidR="00103D3E" w:rsidRDefault="00103D3E" w:rsidP="00106AE4">
      <w:pPr>
        <w:pStyle w:val="ListParagraph"/>
        <w:numPr>
          <w:ilvl w:val="2"/>
          <w:numId w:val="38"/>
        </w:numPr>
        <w:spacing w:before="0" w:after="0"/>
      </w:pPr>
      <w:r>
        <w:t>Puncture spill volume is between a minimum of 60915.38 and maximum of 61442.88 gallons</w:t>
      </w:r>
    </w:p>
    <w:p w14:paraId="05098A90" w14:textId="77777777" w:rsidR="00103D3E" w:rsidRDefault="00103D3E" w:rsidP="00106AE4">
      <w:pPr>
        <w:pStyle w:val="ListParagraph"/>
        <w:numPr>
          <w:ilvl w:val="2"/>
          <w:numId w:val="38"/>
        </w:numPr>
        <w:spacing w:before="0" w:after="0"/>
      </w:pPr>
      <w:r>
        <w:t xml:space="preserve">Land use distributed as </w:t>
      </w:r>
    </w:p>
    <w:p w14:paraId="5A156A89" w14:textId="77777777" w:rsidR="00103D3E" w:rsidRDefault="00103D3E" w:rsidP="00106AE4">
      <w:pPr>
        <w:pStyle w:val="ListParagraph"/>
        <w:numPr>
          <w:ilvl w:val="3"/>
          <w:numId w:val="38"/>
        </w:numPr>
        <w:spacing w:before="0" w:after="0"/>
      </w:pPr>
      <w:r>
        <w:t>Agricultural: 775.79</w:t>
      </w:r>
    </w:p>
    <w:p w14:paraId="02A4FAC4" w14:textId="77777777" w:rsidR="00103D3E" w:rsidRDefault="00103D3E" w:rsidP="00106AE4">
      <w:pPr>
        <w:pStyle w:val="ListParagraph"/>
        <w:numPr>
          <w:ilvl w:val="0"/>
          <w:numId w:val="38"/>
        </w:numPr>
        <w:spacing w:before="0" w:after="0"/>
      </w:pPr>
      <w:r>
        <w:t xml:space="preserve">"NPS4 SS-57 From 10-27-10-19-W3 </w:t>
      </w:r>
      <w:proofErr w:type="gramStart"/>
      <w:r>
        <w:t>To</w:t>
      </w:r>
      <w:proofErr w:type="gramEnd"/>
      <w:r>
        <w:t xml:space="preserve"> 12-27-10-19-W3</w:t>
      </w:r>
    </w:p>
    <w:p w14:paraId="0E34E163" w14:textId="77777777" w:rsidR="00103D3E" w:rsidRDefault="00103D3E" w:rsidP="00106AE4">
      <w:pPr>
        <w:pStyle w:val="ListParagraph"/>
        <w:numPr>
          <w:ilvl w:val="1"/>
          <w:numId w:val="38"/>
        </w:numPr>
        <w:spacing w:before="0" w:after="0"/>
      </w:pPr>
      <w:r>
        <w:t>Total Cumulative Length (m):</w:t>
      </w:r>
      <w:r>
        <w:tab/>
        <w:t>763.86</w:t>
      </w:r>
    </w:p>
    <w:p w14:paraId="1DB73E94"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19E8734F" w14:textId="77777777" w:rsidR="00103D3E" w:rsidRDefault="00103D3E" w:rsidP="00106AE4">
      <w:pPr>
        <w:pStyle w:val="ListParagraph"/>
        <w:numPr>
          <w:ilvl w:val="2"/>
          <w:numId w:val="38"/>
        </w:numPr>
        <w:spacing w:before="0" w:after="0"/>
      </w:pPr>
      <w:r>
        <w:t>Installation date between minimum of 1987-01-01 and maximum of 1987-01-01</w:t>
      </w:r>
    </w:p>
    <w:p w14:paraId="059C5261" w14:textId="77777777" w:rsidR="00103D3E" w:rsidRDefault="00103D3E" w:rsidP="00106AE4">
      <w:pPr>
        <w:pStyle w:val="ListParagraph"/>
        <w:numPr>
          <w:ilvl w:val="2"/>
          <w:numId w:val="38"/>
        </w:numPr>
        <w:spacing w:before="0" w:after="0"/>
      </w:pPr>
      <w:r>
        <w:t>Wall thickness between minimum of 4.78 and maximum of 4.78</w:t>
      </w:r>
    </w:p>
    <w:p w14:paraId="5910FAF3"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7B782074"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4A81FCB9"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7C92556" w14:textId="77777777" w:rsidR="00103D3E" w:rsidRDefault="00103D3E" w:rsidP="00106AE4">
      <w:pPr>
        <w:pStyle w:val="ListParagraph"/>
        <w:numPr>
          <w:ilvl w:val="1"/>
          <w:numId w:val="38"/>
        </w:numPr>
        <w:spacing w:before="0" w:after="0"/>
      </w:pPr>
      <w:r>
        <w:lastRenderedPageBreak/>
        <w:t>Consequence of failure distributed between minimum of $1.03 and maximum of $1.62MM</w:t>
      </w:r>
    </w:p>
    <w:p w14:paraId="7AAA562A" w14:textId="77777777" w:rsidR="00103D3E" w:rsidRDefault="00103D3E" w:rsidP="00106AE4">
      <w:pPr>
        <w:pStyle w:val="ListParagraph"/>
        <w:numPr>
          <w:ilvl w:val="1"/>
          <w:numId w:val="38"/>
        </w:numPr>
        <w:spacing w:before="0" w:after="0"/>
      </w:pPr>
      <w:r>
        <w:t>Total length driven by Environmental: 763.86 meters.</w:t>
      </w:r>
    </w:p>
    <w:p w14:paraId="73B88842" w14:textId="77777777" w:rsidR="00103D3E" w:rsidRDefault="00103D3E" w:rsidP="00106AE4">
      <w:pPr>
        <w:pStyle w:val="ListParagraph"/>
        <w:numPr>
          <w:ilvl w:val="1"/>
          <w:numId w:val="38"/>
        </w:numPr>
        <w:spacing w:before="0" w:after="0"/>
      </w:pPr>
      <w:r>
        <w:t>Environmental Cost distributed between minimum of $0.81 and maximum of $1.39MM:</w:t>
      </w:r>
    </w:p>
    <w:p w14:paraId="095047B0" w14:textId="77777777" w:rsidR="00103D3E" w:rsidRDefault="00103D3E" w:rsidP="00106AE4">
      <w:pPr>
        <w:pStyle w:val="ListParagraph"/>
        <w:numPr>
          <w:ilvl w:val="2"/>
          <w:numId w:val="38"/>
        </w:numPr>
        <w:spacing w:before="0" w:after="0"/>
      </w:pPr>
      <w:r>
        <w:t>Leak cost between minimum of $0.17 and maximum of $0.29MM</w:t>
      </w:r>
    </w:p>
    <w:p w14:paraId="67DADA37" w14:textId="77777777" w:rsidR="00103D3E" w:rsidRDefault="00103D3E" w:rsidP="00106AE4">
      <w:pPr>
        <w:pStyle w:val="ListParagraph"/>
        <w:numPr>
          <w:ilvl w:val="2"/>
          <w:numId w:val="38"/>
        </w:numPr>
        <w:spacing w:before="0" w:after="0"/>
      </w:pPr>
      <w:r>
        <w:t>Leak spill volume between a minimum of 1632.86 and maximum of 1648.37 gallons</w:t>
      </w:r>
    </w:p>
    <w:p w14:paraId="51F2616C" w14:textId="77777777" w:rsidR="00103D3E" w:rsidRDefault="00103D3E" w:rsidP="00106AE4">
      <w:pPr>
        <w:pStyle w:val="ListParagraph"/>
        <w:numPr>
          <w:ilvl w:val="2"/>
          <w:numId w:val="38"/>
        </w:numPr>
        <w:spacing w:before="0" w:after="0"/>
      </w:pPr>
      <w:r>
        <w:t>Rupture cost between minimum of $22.61 and maximum of $38.31MM</w:t>
      </w:r>
    </w:p>
    <w:p w14:paraId="5A904639" w14:textId="77777777" w:rsidR="00103D3E" w:rsidRDefault="00103D3E" w:rsidP="00106AE4">
      <w:pPr>
        <w:pStyle w:val="ListParagraph"/>
        <w:numPr>
          <w:ilvl w:val="2"/>
          <w:numId w:val="38"/>
        </w:numPr>
        <w:spacing w:before="0" w:after="0"/>
      </w:pPr>
      <w:r>
        <w:t>Rupture spill volume is between a minimum of 213324.43 and maximum of 215351.24 gallons</w:t>
      </w:r>
    </w:p>
    <w:p w14:paraId="6BE2D850" w14:textId="77777777" w:rsidR="00103D3E" w:rsidRDefault="00103D3E" w:rsidP="00106AE4">
      <w:pPr>
        <w:pStyle w:val="ListParagraph"/>
        <w:numPr>
          <w:ilvl w:val="2"/>
          <w:numId w:val="38"/>
        </w:numPr>
        <w:spacing w:before="0" w:after="0"/>
      </w:pPr>
      <w:r>
        <w:t>Puncture cost between minimum of $5.69 and maximum of $9.64MM</w:t>
      </w:r>
    </w:p>
    <w:p w14:paraId="78916C92" w14:textId="77777777" w:rsidR="00103D3E" w:rsidRDefault="00103D3E" w:rsidP="00106AE4">
      <w:pPr>
        <w:pStyle w:val="ListParagraph"/>
        <w:numPr>
          <w:ilvl w:val="2"/>
          <w:numId w:val="38"/>
        </w:numPr>
        <w:spacing w:before="0" w:after="0"/>
      </w:pPr>
      <w:r>
        <w:t>Puncture spill volume is between a minimum of 53651.97 and maximum of 54161.72 gallons</w:t>
      </w:r>
    </w:p>
    <w:p w14:paraId="7DFF1273" w14:textId="77777777" w:rsidR="00103D3E" w:rsidRDefault="00103D3E" w:rsidP="00106AE4">
      <w:pPr>
        <w:pStyle w:val="ListParagraph"/>
        <w:numPr>
          <w:ilvl w:val="2"/>
          <w:numId w:val="38"/>
        </w:numPr>
        <w:spacing w:before="0" w:after="0"/>
      </w:pPr>
      <w:r>
        <w:t xml:space="preserve">Land use distributed as </w:t>
      </w:r>
    </w:p>
    <w:p w14:paraId="3D73B7E5" w14:textId="77777777" w:rsidR="00103D3E" w:rsidRDefault="00103D3E" w:rsidP="00106AE4">
      <w:pPr>
        <w:pStyle w:val="ListParagraph"/>
        <w:numPr>
          <w:ilvl w:val="3"/>
          <w:numId w:val="38"/>
        </w:numPr>
        <w:spacing w:before="0" w:after="0"/>
      </w:pPr>
      <w:r>
        <w:t>Agricultural: 561.08</w:t>
      </w:r>
    </w:p>
    <w:p w14:paraId="1B62983F" w14:textId="77777777" w:rsidR="00103D3E" w:rsidRDefault="00103D3E" w:rsidP="00106AE4">
      <w:pPr>
        <w:pStyle w:val="ListParagraph"/>
        <w:numPr>
          <w:ilvl w:val="3"/>
          <w:numId w:val="38"/>
        </w:numPr>
        <w:spacing w:before="0" w:after="0"/>
      </w:pPr>
      <w:r>
        <w:t>Remote: 199.75</w:t>
      </w:r>
    </w:p>
    <w:p w14:paraId="30776A60" w14:textId="77777777" w:rsidR="00103D3E" w:rsidRDefault="00103D3E" w:rsidP="00106AE4">
      <w:pPr>
        <w:pStyle w:val="ListParagraph"/>
        <w:numPr>
          <w:ilvl w:val="3"/>
          <w:numId w:val="38"/>
        </w:numPr>
        <w:spacing w:before="0" w:after="0"/>
      </w:pPr>
      <w:r>
        <w:t>Water Course: 3.02</w:t>
      </w:r>
    </w:p>
    <w:p w14:paraId="7038B545" w14:textId="77777777" w:rsidR="00103D3E" w:rsidRDefault="00103D3E" w:rsidP="00106AE4">
      <w:pPr>
        <w:pStyle w:val="ListParagraph"/>
        <w:numPr>
          <w:ilvl w:val="0"/>
          <w:numId w:val="38"/>
        </w:numPr>
        <w:spacing w:before="0" w:after="0"/>
      </w:pPr>
      <w:r>
        <w:t>"16 EST to Enbridge 7-5-53-23W4 to 2-5-53-23W4</w:t>
      </w:r>
    </w:p>
    <w:p w14:paraId="4A8F1472" w14:textId="77777777" w:rsidR="00103D3E" w:rsidRDefault="00103D3E" w:rsidP="00106AE4">
      <w:pPr>
        <w:pStyle w:val="ListParagraph"/>
        <w:numPr>
          <w:ilvl w:val="1"/>
          <w:numId w:val="38"/>
        </w:numPr>
        <w:spacing w:before="0" w:after="0"/>
      </w:pPr>
      <w:r>
        <w:t>Total Cumulative Length (m):</w:t>
      </w:r>
      <w:r>
        <w:tab/>
        <w:t>482.65</w:t>
      </w:r>
    </w:p>
    <w:p w14:paraId="6E104755"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018D73A1" w14:textId="77777777" w:rsidR="00103D3E" w:rsidRDefault="00103D3E" w:rsidP="00106AE4">
      <w:pPr>
        <w:pStyle w:val="ListParagraph"/>
        <w:numPr>
          <w:ilvl w:val="2"/>
          <w:numId w:val="38"/>
        </w:numPr>
        <w:spacing w:before="0" w:after="0"/>
      </w:pPr>
      <w:r>
        <w:t>Installation date between minimum of 1979-01-01 and maximum of 1979-01-01</w:t>
      </w:r>
    </w:p>
    <w:p w14:paraId="2A99A2C2" w14:textId="77777777" w:rsidR="00103D3E" w:rsidRDefault="00103D3E" w:rsidP="00106AE4">
      <w:pPr>
        <w:pStyle w:val="ListParagraph"/>
        <w:numPr>
          <w:ilvl w:val="2"/>
          <w:numId w:val="38"/>
        </w:numPr>
        <w:spacing w:before="0" w:after="0"/>
      </w:pPr>
      <w:r>
        <w:t>Wall thickness between minimum of 5.6 and maximum of 5.6</w:t>
      </w:r>
    </w:p>
    <w:p w14:paraId="6305B9F4"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6DBBA3EF"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28D0BB2"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08069FE2" w14:textId="77777777" w:rsidR="00103D3E" w:rsidRDefault="00103D3E" w:rsidP="00106AE4">
      <w:pPr>
        <w:pStyle w:val="ListParagraph"/>
        <w:numPr>
          <w:ilvl w:val="1"/>
          <w:numId w:val="38"/>
        </w:numPr>
        <w:spacing w:before="0" w:after="0"/>
      </w:pPr>
      <w:r>
        <w:t>Consequence of failure distributed between minimum of $125.09 and maximum of $125.43MM</w:t>
      </w:r>
    </w:p>
    <w:p w14:paraId="01304A04" w14:textId="77777777" w:rsidR="00103D3E" w:rsidRDefault="00103D3E" w:rsidP="00106AE4">
      <w:pPr>
        <w:pStyle w:val="ListParagraph"/>
        <w:numPr>
          <w:ilvl w:val="1"/>
          <w:numId w:val="38"/>
        </w:numPr>
        <w:spacing w:before="0" w:after="0"/>
      </w:pPr>
      <w:r>
        <w:t>Total length driven by Safety: 482.65 meters.</w:t>
      </w:r>
    </w:p>
    <w:p w14:paraId="349435AC" w14:textId="77777777" w:rsidR="00103D3E" w:rsidRDefault="00103D3E" w:rsidP="00106AE4">
      <w:pPr>
        <w:pStyle w:val="ListParagraph"/>
        <w:numPr>
          <w:ilvl w:val="1"/>
          <w:numId w:val="38"/>
        </w:numPr>
        <w:spacing w:before="0" w:after="0"/>
      </w:pPr>
      <w:r>
        <w:t>Safety Cost distributed between minimum of $120.27 and maximum of $120.61MM:</w:t>
      </w:r>
    </w:p>
    <w:p w14:paraId="34DBE67F" w14:textId="77777777" w:rsidR="00103D3E" w:rsidRDefault="00103D3E" w:rsidP="00106AE4">
      <w:pPr>
        <w:pStyle w:val="ListParagraph"/>
        <w:numPr>
          <w:ilvl w:val="2"/>
          <w:numId w:val="38"/>
        </w:numPr>
        <w:spacing w:before="0" w:after="0"/>
      </w:pPr>
      <w:r>
        <w:t>Leak cost between minimum of $121.06 and maximum of $121.06MM</w:t>
      </w:r>
    </w:p>
    <w:p w14:paraId="73266166" w14:textId="77777777" w:rsidR="00103D3E" w:rsidRDefault="00103D3E" w:rsidP="00106AE4">
      <w:pPr>
        <w:pStyle w:val="ListParagraph"/>
        <w:numPr>
          <w:ilvl w:val="2"/>
          <w:numId w:val="38"/>
        </w:numPr>
        <w:spacing w:before="0" w:after="0"/>
      </w:pPr>
      <w:r>
        <w:t>Leak scenario yielded 16.0 intersections with structures, with minimum of 12.61 and maximum of 12.61 of population impacted.</w:t>
      </w:r>
    </w:p>
    <w:p w14:paraId="227384A6" w14:textId="77777777" w:rsidR="00103D3E" w:rsidRDefault="00103D3E" w:rsidP="00106AE4">
      <w:pPr>
        <w:pStyle w:val="ListParagraph"/>
        <w:numPr>
          <w:ilvl w:val="2"/>
          <w:numId w:val="38"/>
        </w:numPr>
        <w:spacing w:before="0" w:after="0"/>
      </w:pPr>
      <w:r>
        <w:t>Leak hazard radius distributed between minimum of 9.03 and maximum of 9.03 meters.</w:t>
      </w:r>
    </w:p>
    <w:p w14:paraId="44B49677" w14:textId="77777777" w:rsidR="00103D3E" w:rsidRDefault="00103D3E" w:rsidP="00106AE4">
      <w:pPr>
        <w:pStyle w:val="ListParagraph"/>
        <w:numPr>
          <w:ilvl w:val="2"/>
          <w:numId w:val="38"/>
        </w:numPr>
        <w:spacing w:before="0" w:after="0"/>
      </w:pPr>
      <w:r>
        <w:t>Rupture cost between minimum of $121.06 and maximum of $133.16MM</w:t>
      </w:r>
    </w:p>
    <w:p w14:paraId="5EFD3BFB" w14:textId="77777777" w:rsidR="00103D3E" w:rsidRDefault="00103D3E" w:rsidP="00106AE4">
      <w:pPr>
        <w:pStyle w:val="ListParagraph"/>
        <w:numPr>
          <w:ilvl w:val="2"/>
          <w:numId w:val="38"/>
        </w:numPr>
        <w:spacing w:before="0" w:after="0"/>
      </w:pPr>
      <w:r>
        <w:t>Rupture scenario yielded 2.0 intersections with structures, with minimum of 12.61 and maximum of 13.87 of population impacted</w:t>
      </w:r>
    </w:p>
    <w:p w14:paraId="33F2E37A" w14:textId="77777777" w:rsidR="00103D3E" w:rsidRDefault="00103D3E" w:rsidP="00106AE4">
      <w:pPr>
        <w:pStyle w:val="ListParagraph"/>
        <w:numPr>
          <w:ilvl w:val="2"/>
          <w:numId w:val="38"/>
        </w:numPr>
        <w:spacing w:before="0" w:after="0"/>
      </w:pPr>
      <w:r>
        <w:t>Rupture hazard radius distributed between minimum of 178.36 and maximum of 178.36 meters.</w:t>
      </w:r>
    </w:p>
    <w:p w14:paraId="080D8A41" w14:textId="77777777" w:rsidR="00103D3E" w:rsidRDefault="00103D3E" w:rsidP="00106AE4">
      <w:pPr>
        <w:pStyle w:val="ListParagraph"/>
        <w:numPr>
          <w:ilvl w:val="2"/>
          <w:numId w:val="38"/>
        </w:numPr>
        <w:spacing w:before="0" w:after="0"/>
      </w:pPr>
      <w:r>
        <w:t>Puncture cost between minimum of $121.06 and maximum of $121.06MM</w:t>
      </w:r>
    </w:p>
    <w:p w14:paraId="0A7D854E" w14:textId="77777777" w:rsidR="00103D3E" w:rsidRDefault="00103D3E" w:rsidP="00106AE4">
      <w:pPr>
        <w:pStyle w:val="ListParagraph"/>
        <w:numPr>
          <w:ilvl w:val="2"/>
          <w:numId w:val="38"/>
        </w:numPr>
        <w:spacing w:before="0" w:after="0"/>
      </w:pPr>
      <w:r>
        <w:t>Puncture scenario yielded 16.0 intersections with structures, with minimum of 12.61 and maximum of 12.61 of population impacted</w:t>
      </w:r>
    </w:p>
    <w:p w14:paraId="0C6FC2D4" w14:textId="77777777" w:rsidR="00103D3E" w:rsidRDefault="00103D3E" w:rsidP="00106AE4">
      <w:pPr>
        <w:pStyle w:val="ListParagraph"/>
        <w:numPr>
          <w:ilvl w:val="2"/>
          <w:numId w:val="38"/>
        </w:numPr>
        <w:spacing w:before="0" w:after="0"/>
      </w:pPr>
      <w:r>
        <w:t>Puncture hazard radius distributed between minimum of 28.91 and maximum of 28.91 meters.</w:t>
      </w:r>
    </w:p>
    <w:p w14:paraId="3691E90D" w14:textId="77777777" w:rsidR="00103D3E" w:rsidRDefault="00103D3E" w:rsidP="00106AE4">
      <w:pPr>
        <w:pStyle w:val="ListParagraph"/>
        <w:numPr>
          <w:ilvl w:val="2"/>
          <w:numId w:val="38"/>
        </w:numPr>
        <w:spacing w:before="0" w:after="0"/>
      </w:pPr>
      <w:r>
        <w:t>Product type is HVP Product.</w:t>
      </w:r>
    </w:p>
    <w:p w14:paraId="16A66DBE" w14:textId="77777777" w:rsidR="00103D3E" w:rsidRDefault="00103D3E" w:rsidP="00106AE4">
      <w:pPr>
        <w:pStyle w:val="ListParagraph"/>
        <w:numPr>
          <w:ilvl w:val="2"/>
          <w:numId w:val="38"/>
        </w:numPr>
        <w:spacing w:before="0" w:after="0"/>
      </w:pPr>
      <w:r>
        <w:t>Class area location is/are 1.0.</w:t>
      </w:r>
    </w:p>
    <w:p w14:paraId="09CCD995" w14:textId="77777777" w:rsidR="00103D3E" w:rsidRDefault="00103D3E" w:rsidP="00106AE4">
      <w:pPr>
        <w:pStyle w:val="ListParagraph"/>
        <w:numPr>
          <w:ilvl w:val="0"/>
          <w:numId w:val="38"/>
        </w:numPr>
        <w:spacing w:before="0" w:after="0"/>
      </w:pPr>
      <w:r>
        <w:t>"Access C5 Line 36</w:t>
      </w:r>
    </w:p>
    <w:p w14:paraId="12C3EE84" w14:textId="77777777" w:rsidR="00103D3E" w:rsidRDefault="00103D3E" w:rsidP="00106AE4">
      <w:pPr>
        <w:pStyle w:val="ListParagraph"/>
        <w:numPr>
          <w:ilvl w:val="1"/>
          <w:numId w:val="38"/>
        </w:numPr>
        <w:spacing w:before="0" w:after="0"/>
      </w:pPr>
      <w:r>
        <w:t>Total Cumulative Length (m):</w:t>
      </w:r>
      <w:r>
        <w:tab/>
        <w:t>404.28</w:t>
      </w:r>
    </w:p>
    <w:p w14:paraId="01A1F913"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3DDD0D71" w14:textId="77777777" w:rsidR="00103D3E" w:rsidRDefault="00103D3E" w:rsidP="00106AE4">
      <w:pPr>
        <w:pStyle w:val="ListParagraph"/>
        <w:numPr>
          <w:ilvl w:val="2"/>
          <w:numId w:val="38"/>
        </w:numPr>
        <w:spacing w:before="0" w:after="0"/>
      </w:pPr>
      <w:r>
        <w:lastRenderedPageBreak/>
        <w:t>Installation date between minimum of 2008-01-01 and maximum of 2008-01-01</w:t>
      </w:r>
    </w:p>
    <w:p w14:paraId="64598317" w14:textId="77777777" w:rsidR="00103D3E" w:rsidRDefault="00103D3E" w:rsidP="00106AE4">
      <w:pPr>
        <w:pStyle w:val="ListParagraph"/>
        <w:numPr>
          <w:ilvl w:val="2"/>
          <w:numId w:val="38"/>
        </w:numPr>
        <w:spacing w:before="0" w:after="0"/>
      </w:pPr>
      <w:r>
        <w:t>Wall thickness between minimum of 7.09 and maximum of 7.09</w:t>
      </w:r>
    </w:p>
    <w:p w14:paraId="5906E2E5"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783B475A"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152D3192"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01D37AD8" w14:textId="77777777" w:rsidR="00103D3E" w:rsidRDefault="00103D3E" w:rsidP="00106AE4">
      <w:pPr>
        <w:pStyle w:val="ListParagraph"/>
        <w:numPr>
          <w:ilvl w:val="1"/>
          <w:numId w:val="38"/>
        </w:numPr>
        <w:spacing w:before="0" w:after="0"/>
      </w:pPr>
      <w:r>
        <w:t>Consequence of failure distributed between minimum of $1.47 and maximum of $1.60MM</w:t>
      </w:r>
    </w:p>
    <w:p w14:paraId="291C6AEA" w14:textId="77777777" w:rsidR="00103D3E" w:rsidRDefault="00103D3E" w:rsidP="00106AE4">
      <w:pPr>
        <w:pStyle w:val="ListParagraph"/>
        <w:numPr>
          <w:ilvl w:val="1"/>
          <w:numId w:val="38"/>
        </w:numPr>
        <w:spacing w:before="0" w:after="0"/>
      </w:pPr>
      <w:r>
        <w:t>Total length driven by Environmental: 404.28 meters.</w:t>
      </w:r>
    </w:p>
    <w:p w14:paraId="423E6090" w14:textId="77777777" w:rsidR="00103D3E" w:rsidRDefault="00103D3E" w:rsidP="00106AE4">
      <w:pPr>
        <w:pStyle w:val="ListParagraph"/>
        <w:numPr>
          <w:ilvl w:val="1"/>
          <w:numId w:val="38"/>
        </w:numPr>
        <w:spacing w:before="0" w:after="0"/>
      </w:pPr>
      <w:r>
        <w:t>Environmental Cost distributed between minimum of $1.21 and maximum of $1.24MM:</w:t>
      </w:r>
    </w:p>
    <w:p w14:paraId="6E0B3EB7" w14:textId="77777777" w:rsidR="00103D3E" w:rsidRDefault="00103D3E" w:rsidP="00106AE4">
      <w:pPr>
        <w:pStyle w:val="ListParagraph"/>
        <w:numPr>
          <w:ilvl w:val="2"/>
          <w:numId w:val="38"/>
        </w:numPr>
        <w:spacing w:before="0" w:after="0"/>
      </w:pPr>
      <w:r>
        <w:t>Leak cost between minimum of $0.13 and maximum of $0.14MM</w:t>
      </w:r>
    </w:p>
    <w:p w14:paraId="4071DA7B" w14:textId="77777777" w:rsidR="00103D3E" w:rsidRDefault="00103D3E" w:rsidP="00106AE4">
      <w:pPr>
        <w:pStyle w:val="ListParagraph"/>
        <w:numPr>
          <w:ilvl w:val="2"/>
          <w:numId w:val="38"/>
        </w:numPr>
        <w:spacing w:before="0" w:after="0"/>
      </w:pPr>
      <w:r>
        <w:t>Leak spill volume between a minimum of 1973.44 and maximum of 1981.77 gallons</w:t>
      </w:r>
    </w:p>
    <w:p w14:paraId="6AD77F04" w14:textId="77777777" w:rsidR="00103D3E" w:rsidRDefault="00103D3E" w:rsidP="00106AE4">
      <w:pPr>
        <w:pStyle w:val="ListParagraph"/>
        <w:numPr>
          <w:ilvl w:val="2"/>
          <w:numId w:val="38"/>
        </w:numPr>
        <w:spacing w:before="0" w:after="0"/>
      </w:pPr>
      <w:r>
        <w:t>Rupture cost between minimum of $38.08 and maximum of $38.24MM</w:t>
      </w:r>
    </w:p>
    <w:p w14:paraId="6830B097" w14:textId="77777777" w:rsidR="00103D3E" w:rsidRDefault="00103D3E" w:rsidP="00106AE4">
      <w:pPr>
        <w:pStyle w:val="ListParagraph"/>
        <w:numPr>
          <w:ilvl w:val="2"/>
          <w:numId w:val="38"/>
        </w:numPr>
        <w:spacing w:before="0" w:after="0"/>
      </w:pPr>
      <w:r>
        <w:t>Rupture spill volume is between a minimum of 558809.69 and maximum of 561166.98 gallons</w:t>
      </w:r>
    </w:p>
    <w:p w14:paraId="2EF37FAD" w14:textId="77777777" w:rsidR="00103D3E" w:rsidRDefault="00103D3E" w:rsidP="00106AE4">
      <w:pPr>
        <w:pStyle w:val="ListParagraph"/>
        <w:numPr>
          <w:ilvl w:val="2"/>
          <w:numId w:val="38"/>
        </w:numPr>
        <w:spacing w:before="0" w:after="0"/>
      </w:pPr>
      <w:r>
        <w:t>Puncture cost between minimum of $4.42 and maximum of $4.44MM</w:t>
      </w:r>
    </w:p>
    <w:p w14:paraId="4E75DC20" w14:textId="77777777" w:rsidR="00103D3E" w:rsidRDefault="00103D3E" w:rsidP="00106AE4">
      <w:pPr>
        <w:pStyle w:val="ListParagraph"/>
        <w:numPr>
          <w:ilvl w:val="2"/>
          <w:numId w:val="38"/>
        </w:numPr>
        <w:spacing w:before="0" w:after="0"/>
      </w:pPr>
      <w:r>
        <w:t>Puncture spill volume is between a minimum of 64842.88 and maximum of 65116.41 gallons</w:t>
      </w:r>
    </w:p>
    <w:p w14:paraId="1A8A8E05" w14:textId="77777777" w:rsidR="00103D3E" w:rsidRDefault="00103D3E" w:rsidP="00106AE4">
      <w:pPr>
        <w:pStyle w:val="ListParagraph"/>
        <w:numPr>
          <w:ilvl w:val="2"/>
          <w:numId w:val="38"/>
        </w:numPr>
        <w:spacing w:before="0" w:after="0"/>
      </w:pPr>
      <w:r>
        <w:t xml:space="preserve">Land use distributed as </w:t>
      </w:r>
    </w:p>
    <w:p w14:paraId="507719DA" w14:textId="77777777" w:rsidR="00103D3E" w:rsidRDefault="00103D3E" w:rsidP="00106AE4">
      <w:pPr>
        <w:pStyle w:val="ListParagraph"/>
        <w:numPr>
          <w:ilvl w:val="3"/>
          <w:numId w:val="38"/>
        </w:numPr>
        <w:spacing w:before="0" w:after="0"/>
      </w:pPr>
      <w:r>
        <w:t>Commercial/Industrial: 404.28</w:t>
      </w:r>
    </w:p>
    <w:p w14:paraId="04279757" w14:textId="77777777" w:rsidR="00103D3E" w:rsidRDefault="00103D3E" w:rsidP="00106AE4">
      <w:pPr>
        <w:pStyle w:val="ListParagraph"/>
        <w:numPr>
          <w:ilvl w:val="0"/>
          <w:numId w:val="38"/>
        </w:numPr>
        <w:spacing w:before="0" w:after="0"/>
      </w:pPr>
      <w:r>
        <w:t>"Access C5 Line 37</w:t>
      </w:r>
    </w:p>
    <w:p w14:paraId="7DE5A198" w14:textId="77777777" w:rsidR="00103D3E" w:rsidRDefault="00103D3E" w:rsidP="00106AE4">
      <w:pPr>
        <w:pStyle w:val="ListParagraph"/>
        <w:numPr>
          <w:ilvl w:val="1"/>
          <w:numId w:val="38"/>
        </w:numPr>
        <w:spacing w:before="0" w:after="0"/>
      </w:pPr>
      <w:r>
        <w:t>Total Cumulative Length (m):</w:t>
      </w:r>
      <w:r>
        <w:tab/>
        <w:t>404.14</w:t>
      </w:r>
    </w:p>
    <w:p w14:paraId="6D753EE0"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45F9FE8D" w14:textId="77777777" w:rsidR="00103D3E" w:rsidRDefault="00103D3E" w:rsidP="00106AE4">
      <w:pPr>
        <w:pStyle w:val="ListParagraph"/>
        <w:numPr>
          <w:ilvl w:val="2"/>
          <w:numId w:val="38"/>
        </w:numPr>
        <w:spacing w:before="0" w:after="0"/>
      </w:pPr>
      <w:r>
        <w:t>Installation date between minimum of 2008-01-01 and maximum of 2008-01-01</w:t>
      </w:r>
    </w:p>
    <w:p w14:paraId="22A745B6" w14:textId="77777777" w:rsidR="00103D3E" w:rsidRDefault="00103D3E" w:rsidP="00106AE4">
      <w:pPr>
        <w:pStyle w:val="ListParagraph"/>
        <w:numPr>
          <w:ilvl w:val="2"/>
          <w:numId w:val="38"/>
        </w:numPr>
        <w:spacing w:before="0" w:after="0"/>
      </w:pPr>
      <w:r>
        <w:t>Wall thickness between minimum of 7.09 and maximum of 7.09</w:t>
      </w:r>
    </w:p>
    <w:p w14:paraId="062A0C78"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162D17A9"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AF16D7C"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B0205A3" w14:textId="77777777" w:rsidR="00103D3E" w:rsidRDefault="00103D3E" w:rsidP="00106AE4">
      <w:pPr>
        <w:pStyle w:val="ListParagraph"/>
        <w:numPr>
          <w:ilvl w:val="1"/>
          <w:numId w:val="38"/>
        </w:numPr>
        <w:spacing w:before="0" w:after="0"/>
      </w:pPr>
      <w:r>
        <w:t>Consequence of failure distributed between minimum of $1.47 and maximum of $1.60MM</w:t>
      </w:r>
    </w:p>
    <w:p w14:paraId="179F2505" w14:textId="77777777" w:rsidR="00103D3E" w:rsidRDefault="00103D3E" w:rsidP="00106AE4">
      <w:pPr>
        <w:pStyle w:val="ListParagraph"/>
        <w:numPr>
          <w:ilvl w:val="1"/>
          <w:numId w:val="38"/>
        </w:numPr>
        <w:spacing w:before="0" w:after="0"/>
      </w:pPr>
      <w:r>
        <w:t>Total length driven by Environmental: 404.14 meters.</w:t>
      </w:r>
    </w:p>
    <w:p w14:paraId="4F5BEC62" w14:textId="77777777" w:rsidR="00103D3E" w:rsidRDefault="00103D3E" w:rsidP="00106AE4">
      <w:pPr>
        <w:pStyle w:val="ListParagraph"/>
        <w:numPr>
          <w:ilvl w:val="1"/>
          <w:numId w:val="38"/>
        </w:numPr>
        <w:spacing w:before="0" w:after="0"/>
      </w:pPr>
      <w:r>
        <w:t>Environmental Cost distributed between minimum of $1.21 and maximum of $1.24MM:</w:t>
      </w:r>
    </w:p>
    <w:p w14:paraId="148854F4" w14:textId="77777777" w:rsidR="00103D3E" w:rsidRDefault="00103D3E" w:rsidP="00106AE4">
      <w:pPr>
        <w:pStyle w:val="ListParagraph"/>
        <w:numPr>
          <w:ilvl w:val="2"/>
          <w:numId w:val="38"/>
        </w:numPr>
        <w:spacing w:before="0" w:after="0"/>
      </w:pPr>
      <w:r>
        <w:t>Leak cost between minimum of $0.13 and maximum of $0.14MM</w:t>
      </w:r>
    </w:p>
    <w:p w14:paraId="4D2FD6F4" w14:textId="77777777" w:rsidR="00103D3E" w:rsidRDefault="00103D3E" w:rsidP="00106AE4">
      <w:pPr>
        <w:pStyle w:val="ListParagraph"/>
        <w:numPr>
          <w:ilvl w:val="2"/>
          <w:numId w:val="38"/>
        </w:numPr>
        <w:spacing w:before="0" w:after="0"/>
      </w:pPr>
      <w:r>
        <w:t>Leak spill volume between a minimum of 1973.44 and maximum of 1981.77 gallons</w:t>
      </w:r>
    </w:p>
    <w:p w14:paraId="3F561EF7" w14:textId="77777777" w:rsidR="00103D3E" w:rsidRDefault="00103D3E" w:rsidP="00106AE4">
      <w:pPr>
        <w:pStyle w:val="ListParagraph"/>
        <w:numPr>
          <w:ilvl w:val="2"/>
          <w:numId w:val="38"/>
        </w:numPr>
        <w:spacing w:before="0" w:after="0"/>
      </w:pPr>
      <w:r>
        <w:t>Rupture cost between minimum of $38.08 and maximum of $38.24MM</w:t>
      </w:r>
    </w:p>
    <w:p w14:paraId="65EEB8C7" w14:textId="77777777" w:rsidR="00103D3E" w:rsidRDefault="00103D3E" w:rsidP="00106AE4">
      <w:pPr>
        <w:pStyle w:val="ListParagraph"/>
        <w:numPr>
          <w:ilvl w:val="2"/>
          <w:numId w:val="38"/>
        </w:numPr>
        <w:spacing w:before="0" w:after="0"/>
      </w:pPr>
      <w:r>
        <w:t>Rupture spill volume is between a minimum of 558809.69 and maximum of 561166.19 gallons</w:t>
      </w:r>
    </w:p>
    <w:p w14:paraId="12339C56" w14:textId="77777777" w:rsidR="00103D3E" w:rsidRDefault="00103D3E" w:rsidP="00106AE4">
      <w:pPr>
        <w:pStyle w:val="ListParagraph"/>
        <w:numPr>
          <w:ilvl w:val="2"/>
          <w:numId w:val="38"/>
        </w:numPr>
        <w:spacing w:before="0" w:after="0"/>
      </w:pPr>
      <w:r>
        <w:t>Puncture cost between minimum of $4.42 and maximum of $4.44MM</w:t>
      </w:r>
    </w:p>
    <w:p w14:paraId="61015440" w14:textId="77777777" w:rsidR="00103D3E" w:rsidRDefault="00103D3E" w:rsidP="00106AE4">
      <w:pPr>
        <w:pStyle w:val="ListParagraph"/>
        <w:numPr>
          <w:ilvl w:val="2"/>
          <w:numId w:val="38"/>
        </w:numPr>
        <w:spacing w:before="0" w:after="0"/>
      </w:pPr>
      <w:r>
        <w:t>Puncture spill volume is between a minimum of 64842.88 and maximum of 65116.32 gallons</w:t>
      </w:r>
    </w:p>
    <w:p w14:paraId="0B0A0042" w14:textId="77777777" w:rsidR="00103D3E" w:rsidRDefault="00103D3E" w:rsidP="00106AE4">
      <w:pPr>
        <w:pStyle w:val="ListParagraph"/>
        <w:numPr>
          <w:ilvl w:val="2"/>
          <w:numId w:val="38"/>
        </w:numPr>
        <w:spacing w:before="0" w:after="0"/>
      </w:pPr>
      <w:r>
        <w:t xml:space="preserve">Land use distributed as </w:t>
      </w:r>
    </w:p>
    <w:p w14:paraId="19B891C3" w14:textId="77777777" w:rsidR="00103D3E" w:rsidRDefault="00103D3E" w:rsidP="00106AE4">
      <w:pPr>
        <w:pStyle w:val="ListParagraph"/>
        <w:numPr>
          <w:ilvl w:val="3"/>
          <w:numId w:val="38"/>
        </w:numPr>
        <w:spacing w:before="0" w:after="0"/>
      </w:pPr>
      <w:r>
        <w:t>Commercial/Industrial: 404.14</w:t>
      </w:r>
    </w:p>
    <w:p w14:paraId="58BC98A4" w14:textId="77777777" w:rsidR="00103D3E" w:rsidRDefault="00103D3E" w:rsidP="00106AE4">
      <w:pPr>
        <w:pStyle w:val="ListParagraph"/>
        <w:numPr>
          <w:ilvl w:val="0"/>
          <w:numId w:val="38"/>
        </w:numPr>
        <w:spacing w:before="0" w:after="0"/>
      </w:pPr>
      <w:r>
        <w:t>"SS-27 NPS 4</w:t>
      </w:r>
    </w:p>
    <w:p w14:paraId="5638AB43" w14:textId="77777777" w:rsidR="00103D3E" w:rsidRDefault="00103D3E" w:rsidP="00106AE4">
      <w:pPr>
        <w:pStyle w:val="ListParagraph"/>
        <w:numPr>
          <w:ilvl w:val="1"/>
          <w:numId w:val="38"/>
        </w:numPr>
        <w:spacing w:before="0" w:after="0"/>
      </w:pPr>
      <w:r>
        <w:t>Total Cumulative Length (m):</w:t>
      </w:r>
      <w:r>
        <w:tab/>
        <w:t>384.36</w:t>
      </w:r>
    </w:p>
    <w:p w14:paraId="570F0174" w14:textId="77777777" w:rsidR="00103D3E" w:rsidRDefault="00103D3E" w:rsidP="00106AE4">
      <w:pPr>
        <w:pStyle w:val="ListParagraph"/>
        <w:numPr>
          <w:ilvl w:val="1"/>
          <w:numId w:val="38"/>
        </w:numPr>
        <w:spacing w:before="0" w:after="0"/>
      </w:pPr>
      <w:r>
        <w:t>Likelihood of failure distributed between minimum of 1.000e-01 and maximum of 9.000e-01.</w:t>
      </w:r>
    </w:p>
    <w:p w14:paraId="75B7B05B" w14:textId="77777777" w:rsidR="00103D3E" w:rsidRDefault="00103D3E" w:rsidP="00106AE4">
      <w:pPr>
        <w:pStyle w:val="ListParagraph"/>
        <w:numPr>
          <w:ilvl w:val="2"/>
          <w:numId w:val="38"/>
        </w:numPr>
        <w:spacing w:before="0" w:after="0"/>
      </w:pPr>
      <w:r>
        <w:t>Installation date between minimum of 1956-01-01 and maximum of 1956-01-01</w:t>
      </w:r>
    </w:p>
    <w:p w14:paraId="22F57E82" w14:textId="77777777" w:rsidR="00103D3E" w:rsidRDefault="00103D3E" w:rsidP="00106AE4">
      <w:pPr>
        <w:pStyle w:val="ListParagraph"/>
        <w:numPr>
          <w:ilvl w:val="2"/>
          <w:numId w:val="38"/>
        </w:numPr>
        <w:spacing w:before="0" w:after="0"/>
      </w:pPr>
      <w:r>
        <w:t>Wall thickness between minimum of 6.02 and maximum of 6.02</w:t>
      </w:r>
    </w:p>
    <w:p w14:paraId="3F0306FC"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0.08 and maximum of 0.1 mm/yr</w:t>
      </w:r>
    </w:p>
    <w:p w14:paraId="722FCF81"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2F387F86"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258114AB" w14:textId="77777777" w:rsidR="00103D3E" w:rsidRDefault="00103D3E" w:rsidP="00106AE4">
      <w:pPr>
        <w:pStyle w:val="ListParagraph"/>
        <w:numPr>
          <w:ilvl w:val="1"/>
          <w:numId w:val="38"/>
        </w:numPr>
        <w:spacing w:before="0" w:after="0"/>
      </w:pPr>
      <w:r>
        <w:lastRenderedPageBreak/>
        <w:t>Consequence of failure distributed between minimum of $0.51 and maximum of $2.23MM</w:t>
      </w:r>
    </w:p>
    <w:p w14:paraId="6402A78E" w14:textId="77777777" w:rsidR="00103D3E" w:rsidRDefault="00103D3E" w:rsidP="00106AE4">
      <w:pPr>
        <w:pStyle w:val="ListParagraph"/>
        <w:numPr>
          <w:ilvl w:val="1"/>
          <w:numId w:val="38"/>
        </w:numPr>
        <w:spacing w:before="0" w:after="0"/>
      </w:pPr>
      <w:r>
        <w:t>Total length driven by Environmental: 384.36 meters.</w:t>
      </w:r>
    </w:p>
    <w:p w14:paraId="54E2DEB5" w14:textId="77777777" w:rsidR="00103D3E" w:rsidRDefault="00103D3E" w:rsidP="00106AE4">
      <w:pPr>
        <w:pStyle w:val="ListParagraph"/>
        <w:numPr>
          <w:ilvl w:val="1"/>
          <w:numId w:val="38"/>
        </w:numPr>
        <w:spacing w:before="0" w:after="0"/>
      </w:pPr>
      <w:r>
        <w:t>Environmental Cost distributed between minimum of $0.30 and maximum of $2.00MM:</w:t>
      </w:r>
    </w:p>
    <w:p w14:paraId="1E86A3B7" w14:textId="77777777" w:rsidR="00103D3E" w:rsidRDefault="00103D3E" w:rsidP="00106AE4">
      <w:pPr>
        <w:pStyle w:val="ListParagraph"/>
        <w:numPr>
          <w:ilvl w:val="2"/>
          <w:numId w:val="38"/>
        </w:numPr>
        <w:spacing w:before="0" w:after="0"/>
      </w:pPr>
      <w:r>
        <w:t>Leak cost between minimum of $0.20 and maximum of $0.20MM</w:t>
      </w:r>
    </w:p>
    <w:p w14:paraId="2E4374C7" w14:textId="77777777" w:rsidR="00103D3E" w:rsidRDefault="00103D3E" w:rsidP="00106AE4">
      <w:pPr>
        <w:pStyle w:val="ListParagraph"/>
        <w:numPr>
          <w:ilvl w:val="2"/>
          <w:numId w:val="38"/>
        </w:numPr>
        <w:spacing w:before="0" w:after="0"/>
      </w:pPr>
      <w:r>
        <w:t>Leak spill volume between a minimum of 1861.88 and maximum of 1861.88 gallons</w:t>
      </w:r>
    </w:p>
    <w:p w14:paraId="6CE3D334" w14:textId="77777777" w:rsidR="00103D3E" w:rsidRDefault="00103D3E" w:rsidP="00106AE4">
      <w:pPr>
        <w:pStyle w:val="ListParagraph"/>
        <w:numPr>
          <w:ilvl w:val="2"/>
          <w:numId w:val="38"/>
        </w:numPr>
        <w:spacing w:before="0" w:after="0"/>
      </w:pPr>
      <w:r>
        <w:t>Rupture cost between minimum of $25.78 and maximum of $25.78MM</w:t>
      </w:r>
    </w:p>
    <w:p w14:paraId="7B2A54B8" w14:textId="77777777" w:rsidR="00103D3E" w:rsidRDefault="00103D3E" w:rsidP="00106AE4">
      <w:pPr>
        <w:pStyle w:val="ListParagraph"/>
        <w:numPr>
          <w:ilvl w:val="2"/>
          <w:numId w:val="38"/>
        </w:numPr>
        <w:spacing w:before="0" w:after="0"/>
      </w:pPr>
      <w:r>
        <w:t>Rupture spill volume is between a minimum of 243245.68 and maximum of 243245.68 gallons</w:t>
      </w:r>
    </w:p>
    <w:p w14:paraId="2201072A" w14:textId="77777777" w:rsidR="00103D3E" w:rsidRDefault="00103D3E" w:rsidP="00106AE4">
      <w:pPr>
        <w:pStyle w:val="ListParagraph"/>
        <w:numPr>
          <w:ilvl w:val="2"/>
          <w:numId w:val="38"/>
        </w:numPr>
        <w:spacing w:before="0" w:after="0"/>
      </w:pPr>
      <w:r>
        <w:t>Puncture cost between minimum of $6.48 and maximum of $6.48MM</w:t>
      </w:r>
    </w:p>
    <w:p w14:paraId="1C7C9487" w14:textId="77777777" w:rsidR="00103D3E" w:rsidRDefault="00103D3E" w:rsidP="00106AE4">
      <w:pPr>
        <w:pStyle w:val="ListParagraph"/>
        <w:numPr>
          <w:ilvl w:val="2"/>
          <w:numId w:val="38"/>
        </w:numPr>
        <w:spacing w:before="0" w:after="0"/>
      </w:pPr>
      <w:r>
        <w:t>Puncture spill volume is between a minimum of 61177.29 and maximum of 61177.29 gallons</w:t>
      </w:r>
    </w:p>
    <w:p w14:paraId="725AB058" w14:textId="77777777" w:rsidR="00103D3E" w:rsidRDefault="00103D3E" w:rsidP="00106AE4">
      <w:pPr>
        <w:pStyle w:val="ListParagraph"/>
        <w:numPr>
          <w:ilvl w:val="2"/>
          <w:numId w:val="38"/>
        </w:numPr>
        <w:spacing w:before="0" w:after="0"/>
      </w:pPr>
      <w:r>
        <w:t xml:space="preserve">Land use distributed as </w:t>
      </w:r>
    </w:p>
    <w:p w14:paraId="1C2C0DBE" w14:textId="77777777" w:rsidR="00103D3E" w:rsidRDefault="00103D3E" w:rsidP="00106AE4">
      <w:pPr>
        <w:pStyle w:val="ListParagraph"/>
        <w:numPr>
          <w:ilvl w:val="3"/>
          <w:numId w:val="38"/>
        </w:numPr>
        <w:spacing w:before="0" w:after="0"/>
      </w:pPr>
      <w:r>
        <w:t>Agricultural: 384.36</w:t>
      </w:r>
    </w:p>
    <w:p w14:paraId="6117E98B" w14:textId="77777777" w:rsidR="00103D3E" w:rsidRDefault="00103D3E" w:rsidP="00106AE4">
      <w:pPr>
        <w:pStyle w:val="ListParagraph"/>
        <w:numPr>
          <w:ilvl w:val="0"/>
          <w:numId w:val="38"/>
        </w:numPr>
        <w:spacing w:before="0" w:after="0"/>
      </w:pPr>
      <w:r>
        <w:t xml:space="preserve">"NPS8 Petro Vera to Lone Rock From 13-11-47-27-W3 </w:t>
      </w:r>
      <w:proofErr w:type="gramStart"/>
      <w:r>
        <w:t>To</w:t>
      </w:r>
      <w:proofErr w:type="gramEnd"/>
      <w:r>
        <w:t xml:space="preserve"> 16-10-47-27-W3</w:t>
      </w:r>
    </w:p>
    <w:p w14:paraId="6D676A30" w14:textId="77777777" w:rsidR="00103D3E" w:rsidRDefault="00103D3E" w:rsidP="00106AE4">
      <w:pPr>
        <w:pStyle w:val="ListParagraph"/>
        <w:numPr>
          <w:ilvl w:val="1"/>
          <w:numId w:val="38"/>
        </w:numPr>
        <w:spacing w:before="0" w:after="0"/>
      </w:pPr>
      <w:r>
        <w:t>Total Cumulative Length (m):</w:t>
      </w:r>
      <w:r>
        <w:tab/>
        <w:t>359.45</w:t>
      </w:r>
    </w:p>
    <w:p w14:paraId="33619479"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4189A220" w14:textId="77777777" w:rsidR="00103D3E" w:rsidRDefault="00103D3E" w:rsidP="00106AE4">
      <w:pPr>
        <w:pStyle w:val="ListParagraph"/>
        <w:numPr>
          <w:ilvl w:val="2"/>
          <w:numId w:val="38"/>
        </w:numPr>
        <w:spacing w:before="0" w:after="0"/>
      </w:pPr>
      <w:r>
        <w:t>Installation date between minimum of 1971-01-01 and maximum of 1971-01-01</w:t>
      </w:r>
    </w:p>
    <w:p w14:paraId="581D79FE" w14:textId="77777777" w:rsidR="00103D3E" w:rsidRDefault="00103D3E" w:rsidP="00106AE4">
      <w:pPr>
        <w:pStyle w:val="ListParagraph"/>
        <w:numPr>
          <w:ilvl w:val="2"/>
          <w:numId w:val="38"/>
        </w:numPr>
        <w:spacing w:before="0" w:after="0"/>
      </w:pPr>
      <w:r>
        <w:t>Wall thickness between minimum of 5.6 and maximum of 5.6</w:t>
      </w:r>
    </w:p>
    <w:p w14:paraId="7DDDF357"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6CD4A4A"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4CA7D21F"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5D34D5E9" w14:textId="77777777" w:rsidR="00103D3E" w:rsidRDefault="00103D3E" w:rsidP="00106AE4">
      <w:pPr>
        <w:pStyle w:val="ListParagraph"/>
        <w:numPr>
          <w:ilvl w:val="1"/>
          <w:numId w:val="38"/>
        </w:numPr>
        <w:spacing w:before="0" w:after="0"/>
      </w:pPr>
      <w:r>
        <w:t>Consequence of failure distributed between minimum of $0.99 and maximum of $13.32MM</w:t>
      </w:r>
    </w:p>
    <w:p w14:paraId="4EFF4600" w14:textId="77777777" w:rsidR="00103D3E" w:rsidRDefault="00103D3E" w:rsidP="00106AE4">
      <w:pPr>
        <w:pStyle w:val="ListParagraph"/>
        <w:numPr>
          <w:ilvl w:val="1"/>
          <w:numId w:val="38"/>
        </w:numPr>
        <w:spacing w:before="0" w:after="0"/>
      </w:pPr>
      <w:r>
        <w:t>Total length driven by Safety: 46.08 meters.</w:t>
      </w:r>
    </w:p>
    <w:p w14:paraId="322D5F98" w14:textId="77777777" w:rsidR="00103D3E" w:rsidRDefault="00103D3E" w:rsidP="00106AE4">
      <w:pPr>
        <w:pStyle w:val="ListParagraph"/>
        <w:numPr>
          <w:ilvl w:val="1"/>
          <w:numId w:val="38"/>
        </w:numPr>
        <w:spacing w:before="0" w:after="0"/>
      </w:pPr>
      <w:r>
        <w:t>Safety Cost distributed between minimum of $0.00 and maximum of $12.03MM:</w:t>
      </w:r>
    </w:p>
    <w:p w14:paraId="11B90BC9" w14:textId="77777777" w:rsidR="00103D3E" w:rsidRDefault="00103D3E" w:rsidP="00106AE4">
      <w:pPr>
        <w:pStyle w:val="ListParagraph"/>
        <w:numPr>
          <w:ilvl w:val="2"/>
          <w:numId w:val="38"/>
        </w:numPr>
        <w:spacing w:before="0" w:after="0"/>
      </w:pPr>
      <w:r>
        <w:t>Leak cost between minimum of $0.00 and maximum of $12.11MM</w:t>
      </w:r>
    </w:p>
    <w:p w14:paraId="0305CF07" w14:textId="77777777" w:rsidR="00103D3E" w:rsidRDefault="00103D3E" w:rsidP="00106AE4">
      <w:pPr>
        <w:pStyle w:val="ListParagraph"/>
        <w:numPr>
          <w:ilvl w:val="2"/>
          <w:numId w:val="38"/>
        </w:numPr>
        <w:spacing w:before="0" w:after="0"/>
      </w:pPr>
      <w:r>
        <w:t>Leak scenario yielded 5.0 intersections with structures, with minimum of 1.26 and maximum of 1.26 of population impacted.</w:t>
      </w:r>
    </w:p>
    <w:p w14:paraId="10E3EB14" w14:textId="77777777" w:rsidR="00103D3E" w:rsidRDefault="00103D3E" w:rsidP="00106AE4">
      <w:pPr>
        <w:pStyle w:val="ListParagraph"/>
        <w:numPr>
          <w:ilvl w:val="2"/>
          <w:numId w:val="38"/>
        </w:numPr>
        <w:spacing w:before="0" w:after="0"/>
      </w:pPr>
      <w:r>
        <w:t>Leak hazard radius distributed between minimum of 2.28 and maximum of 2.28 meters.</w:t>
      </w:r>
    </w:p>
    <w:p w14:paraId="12BE2634" w14:textId="77777777" w:rsidR="00103D3E" w:rsidRDefault="00103D3E" w:rsidP="00106AE4">
      <w:pPr>
        <w:pStyle w:val="ListParagraph"/>
        <w:numPr>
          <w:ilvl w:val="2"/>
          <w:numId w:val="38"/>
        </w:numPr>
        <w:spacing w:before="0" w:after="0"/>
      </w:pPr>
      <w:r>
        <w:t>Rupture cost between minimum of $0.00 and maximum of $12.11MM</w:t>
      </w:r>
    </w:p>
    <w:p w14:paraId="23CC4B65" w14:textId="77777777" w:rsidR="00103D3E" w:rsidRDefault="00103D3E" w:rsidP="00106AE4">
      <w:pPr>
        <w:pStyle w:val="ListParagraph"/>
        <w:numPr>
          <w:ilvl w:val="2"/>
          <w:numId w:val="38"/>
        </w:numPr>
        <w:spacing w:before="0" w:after="0"/>
      </w:pPr>
      <w:r>
        <w:t>Rupture scenario yielded 3.0 intersections with structures, with minimum of 1.26 and maximum of 1.26 of population impacted</w:t>
      </w:r>
    </w:p>
    <w:p w14:paraId="6F752580" w14:textId="77777777" w:rsidR="00103D3E" w:rsidRDefault="00103D3E" w:rsidP="00106AE4">
      <w:pPr>
        <w:pStyle w:val="ListParagraph"/>
        <w:numPr>
          <w:ilvl w:val="2"/>
          <w:numId w:val="38"/>
        </w:numPr>
        <w:spacing w:before="0" w:after="0"/>
      </w:pPr>
      <w:r>
        <w:t>Rupture hazard radius distributed between minimum of 30.46 and maximum of 30.46 meters.</w:t>
      </w:r>
    </w:p>
    <w:p w14:paraId="7C2C8819" w14:textId="77777777" w:rsidR="00103D3E" w:rsidRDefault="00103D3E" w:rsidP="00106AE4">
      <w:pPr>
        <w:pStyle w:val="ListParagraph"/>
        <w:numPr>
          <w:ilvl w:val="2"/>
          <w:numId w:val="38"/>
        </w:numPr>
        <w:spacing w:before="0" w:after="0"/>
      </w:pPr>
      <w:r>
        <w:t>Puncture cost between minimum of $0.00 and maximum of $12.11MM</w:t>
      </w:r>
    </w:p>
    <w:p w14:paraId="536E16CD" w14:textId="77777777" w:rsidR="00103D3E" w:rsidRDefault="00103D3E" w:rsidP="00106AE4">
      <w:pPr>
        <w:pStyle w:val="ListParagraph"/>
        <w:numPr>
          <w:ilvl w:val="2"/>
          <w:numId w:val="38"/>
        </w:numPr>
        <w:spacing w:before="0" w:after="0"/>
      </w:pPr>
      <w:r>
        <w:t>Puncture scenario yielded 6.0 intersections with structures, with minimum of 1.26 and maximum of 1.26 of population impacted</w:t>
      </w:r>
    </w:p>
    <w:p w14:paraId="416D89B8" w14:textId="77777777" w:rsidR="00103D3E" w:rsidRDefault="00103D3E" w:rsidP="00106AE4">
      <w:pPr>
        <w:pStyle w:val="ListParagraph"/>
        <w:numPr>
          <w:ilvl w:val="2"/>
          <w:numId w:val="38"/>
        </w:numPr>
        <w:spacing w:before="0" w:after="0"/>
      </w:pPr>
      <w:r>
        <w:t>Puncture hazard radius distributed between minimum of 8.99 and maximum of 8.99 meters.</w:t>
      </w:r>
    </w:p>
    <w:p w14:paraId="22492A1E" w14:textId="77777777" w:rsidR="00103D3E" w:rsidRDefault="00103D3E" w:rsidP="00106AE4">
      <w:pPr>
        <w:pStyle w:val="ListParagraph"/>
        <w:numPr>
          <w:ilvl w:val="2"/>
          <w:numId w:val="38"/>
        </w:numPr>
        <w:spacing w:before="0" w:after="0"/>
      </w:pPr>
      <w:r>
        <w:t>Product type is Blend.</w:t>
      </w:r>
    </w:p>
    <w:p w14:paraId="6BE1854E" w14:textId="77777777" w:rsidR="00103D3E" w:rsidRDefault="00103D3E" w:rsidP="00106AE4">
      <w:pPr>
        <w:pStyle w:val="ListParagraph"/>
        <w:numPr>
          <w:ilvl w:val="2"/>
          <w:numId w:val="38"/>
        </w:numPr>
        <w:spacing w:before="0" w:after="0"/>
      </w:pPr>
      <w:r>
        <w:t>Class area location is/are 1.0.</w:t>
      </w:r>
    </w:p>
    <w:p w14:paraId="45C3FB52" w14:textId="77777777" w:rsidR="00103D3E" w:rsidRDefault="00103D3E" w:rsidP="00106AE4">
      <w:pPr>
        <w:pStyle w:val="ListParagraph"/>
        <w:numPr>
          <w:ilvl w:val="1"/>
          <w:numId w:val="38"/>
        </w:numPr>
        <w:spacing w:before="0" w:after="0"/>
      </w:pPr>
      <w:r>
        <w:t>Total length driven by Environmental: 313.38 meters.</w:t>
      </w:r>
    </w:p>
    <w:p w14:paraId="0A8D478B" w14:textId="77777777" w:rsidR="00103D3E" w:rsidRDefault="00103D3E" w:rsidP="00106AE4">
      <w:pPr>
        <w:pStyle w:val="ListParagraph"/>
        <w:numPr>
          <w:ilvl w:val="1"/>
          <w:numId w:val="38"/>
        </w:numPr>
        <w:spacing w:before="0" w:after="0"/>
      </w:pPr>
      <w:r>
        <w:t>Environmental Cost distributed between minimum of $0.77 and maximum of $0.80MM:</w:t>
      </w:r>
    </w:p>
    <w:p w14:paraId="68FE4F4C" w14:textId="77777777" w:rsidR="00103D3E" w:rsidRDefault="00103D3E" w:rsidP="00106AE4">
      <w:pPr>
        <w:pStyle w:val="ListParagraph"/>
        <w:numPr>
          <w:ilvl w:val="2"/>
          <w:numId w:val="38"/>
        </w:numPr>
        <w:spacing w:before="0" w:after="0"/>
      </w:pPr>
      <w:r>
        <w:t>Leak cost between minimum of $0.05 and maximum of $0.05MM</w:t>
      </w:r>
    </w:p>
    <w:p w14:paraId="7F351276" w14:textId="77777777" w:rsidR="00103D3E" w:rsidRDefault="00103D3E" w:rsidP="00106AE4">
      <w:pPr>
        <w:pStyle w:val="ListParagraph"/>
        <w:numPr>
          <w:ilvl w:val="2"/>
          <w:numId w:val="38"/>
        </w:numPr>
        <w:spacing w:before="0" w:after="0"/>
      </w:pPr>
      <w:r>
        <w:t>Leak spill volume between a minimum of 492.22 and maximum of 499.14 gallons</w:t>
      </w:r>
    </w:p>
    <w:p w14:paraId="321242BD" w14:textId="77777777" w:rsidR="00103D3E" w:rsidRDefault="00103D3E" w:rsidP="00106AE4">
      <w:pPr>
        <w:pStyle w:val="ListParagraph"/>
        <w:numPr>
          <w:ilvl w:val="2"/>
          <w:numId w:val="38"/>
        </w:numPr>
        <w:spacing w:before="0" w:after="0"/>
      </w:pPr>
      <w:r>
        <w:t>Rupture cost between minimum of $25.04 and maximum of $25.39MM</w:t>
      </w:r>
    </w:p>
    <w:p w14:paraId="01970888" w14:textId="77777777" w:rsidR="00103D3E" w:rsidRDefault="00103D3E" w:rsidP="00106AE4">
      <w:pPr>
        <w:pStyle w:val="ListParagraph"/>
        <w:numPr>
          <w:ilvl w:val="2"/>
          <w:numId w:val="38"/>
        </w:numPr>
        <w:spacing w:before="0" w:after="0"/>
      </w:pPr>
      <w:r>
        <w:t>Rupture spill volume is between a minimum of 236237.43 and maximum of 239558.37 gallons</w:t>
      </w:r>
    </w:p>
    <w:p w14:paraId="1A2F01E8" w14:textId="77777777" w:rsidR="00103D3E" w:rsidRDefault="00103D3E" w:rsidP="00106AE4">
      <w:pPr>
        <w:pStyle w:val="ListParagraph"/>
        <w:numPr>
          <w:ilvl w:val="2"/>
          <w:numId w:val="38"/>
        </w:numPr>
        <w:spacing w:before="0" w:after="0"/>
      </w:pPr>
      <w:r>
        <w:lastRenderedPageBreak/>
        <w:t>Puncture cost between minimum of $1.71 and maximum of $1.74MM</w:t>
      </w:r>
    </w:p>
    <w:p w14:paraId="1868D31D" w14:textId="77777777" w:rsidR="00103D3E" w:rsidRDefault="00103D3E" w:rsidP="00106AE4">
      <w:pPr>
        <w:pStyle w:val="ListParagraph"/>
        <w:numPr>
          <w:ilvl w:val="2"/>
          <w:numId w:val="38"/>
        </w:numPr>
        <w:spacing w:before="0" w:after="0"/>
      </w:pPr>
      <w:r>
        <w:t>Puncture spill volume is between a minimum of 16173.37 and maximum of 16400.73 gallons</w:t>
      </w:r>
    </w:p>
    <w:p w14:paraId="0877B680" w14:textId="77777777" w:rsidR="00103D3E" w:rsidRDefault="00103D3E" w:rsidP="00106AE4">
      <w:pPr>
        <w:pStyle w:val="ListParagraph"/>
        <w:numPr>
          <w:ilvl w:val="2"/>
          <w:numId w:val="38"/>
        </w:numPr>
        <w:spacing w:before="0" w:after="0"/>
      </w:pPr>
      <w:r>
        <w:t xml:space="preserve">Land use distributed as </w:t>
      </w:r>
    </w:p>
    <w:p w14:paraId="73A0F5BF" w14:textId="77777777" w:rsidR="00103D3E" w:rsidRDefault="00103D3E" w:rsidP="00106AE4">
      <w:pPr>
        <w:pStyle w:val="ListParagraph"/>
        <w:numPr>
          <w:ilvl w:val="3"/>
          <w:numId w:val="38"/>
        </w:numPr>
        <w:spacing w:before="0" w:after="0"/>
      </w:pPr>
      <w:r>
        <w:t>Agricultural: 295.97</w:t>
      </w:r>
    </w:p>
    <w:p w14:paraId="01008D26" w14:textId="77777777" w:rsidR="00103D3E" w:rsidRDefault="00103D3E" w:rsidP="00106AE4">
      <w:pPr>
        <w:pStyle w:val="ListParagraph"/>
        <w:numPr>
          <w:ilvl w:val="3"/>
          <w:numId w:val="38"/>
        </w:numPr>
        <w:spacing w:before="0" w:after="0"/>
      </w:pPr>
      <w:r>
        <w:t>Remote: 63.49</w:t>
      </w:r>
    </w:p>
    <w:p w14:paraId="0D33A421" w14:textId="77777777" w:rsidR="00103D3E" w:rsidRDefault="00103D3E" w:rsidP="00106AE4">
      <w:pPr>
        <w:pStyle w:val="ListParagraph"/>
        <w:numPr>
          <w:ilvl w:val="0"/>
          <w:numId w:val="38"/>
        </w:numPr>
        <w:spacing w:before="0" w:after="0"/>
      </w:pPr>
      <w:r>
        <w:t>"NIPISI 11-02 TO 14-02 NPS 16</w:t>
      </w:r>
    </w:p>
    <w:p w14:paraId="112C37BF" w14:textId="77777777" w:rsidR="00103D3E" w:rsidRDefault="00103D3E" w:rsidP="00106AE4">
      <w:pPr>
        <w:pStyle w:val="ListParagraph"/>
        <w:numPr>
          <w:ilvl w:val="1"/>
          <w:numId w:val="38"/>
        </w:numPr>
        <w:spacing w:before="0" w:after="0"/>
      </w:pPr>
      <w:r>
        <w:t>Total Cumulative Length (m):</w:t>
      </w:r>
      <w:r>
        <w:tab/>
        <w:t>339.6</w:t>
      </w:r>
    </w:p>
    <w:p w14:paraId="68634A60"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44293EF9" w14:textId="77777777" w:rsidR="00103D3E" w:rsidRDefault="00103D3E" w:rsidP="00106AE4">
      <w:pPr>
        <w:pStyle w:val="ListParagraph"/>
        <w:numPr>
          <w:ilvl w:val="2"/>
          <w:numId w:val="38"/>
        </w:numPr>
        <w:spacing w:before="0" w:after="0"/>
      </w:pPr>
      <w:r>
        <w:t>Installation date between minimum of 1996-08-01 and maximum of 1996-08-01</w:t>
      </w:r>
    </w:p>
    <w:p w14:paraId="7D619C70" w14:textId="77777777" w:rsidR="00103D3E" w:rsidRDefault="00103D3E" w:rsidP="00106AE4">
      <w:pPr>
        <w:pStyle w:val="ListParagraph"/>
        <w:numPr>
          <w:ilvl w:val="2"/>
          <w:numId w:val="38"/>
        </w:numPr>
        <w:spacing w:before="0" w:after="0"/>
      </w:pPr>
      <w:r>
        <w:t>Wall thickness between minimum of 4.78 and maximum of 4.78</w:t>
      </w:r>
    </w:p>
    <w:p w14:paraId="24BB678E"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4807798"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0F78E73A"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2C4B49DA" w14:textId="77777777" w:rsidR="00103D3E" w:rsidRDefault="00103D3E" w:rsidP="00106AE4">
      <w:pPr>
        <w:pStyle w:val="ListParagraph"/>
        <w:numPr>
          <w:ilvl w:val="1"/>
          <w:numId w:val="38"/>
        </w:numPr>
        <w:spacing w:before="0" w:after="0"/>
      </w:pPr>
      <w:r>
        <w:t>Consequence of failure distributed between minimum of $1.28 and maximum of $1.67MM</w:t>
      </w:r>
    </w:p>
    <w:p w14:paraId="5F5D095C" w14:textId="77777777" w:rsidR="00103D3E" w:rsidRDefault="00103D3E" w:rsidP="00106AE4">
      <w:pPr>
        <w:pStyle w:val="ListParagraph"/>
        <w:numPr>
          <w:ilvl w:val="2"/>
          <w:numId w:val="38"/>
        </w:numPr>
        <w:spacing w:before="0" w:after="0"/>
      </w:pPr>
      <w:r>
        <w:t>Total length driven by Economic Loss: 339.6 meters.</w:t>
      </w:r>
    </w:p>
    <w:p w14:paraId="0F3CEE1C" w14:textId="77777777" w:rsidR="00103D3E" w:rsidRDefault="00103D3E" w:rsidP="00106AE4">
      <w:pPr>
        <w:pStyle w:val="ListParagraph"/>
        <w:numPr>
          <w:ilvl w:val="1"/>
          <w:numId w:val="38"/>
        </w:numPr>
        <w:spacing w:before="0" w:after="0"/>
      </w:pPr>
      <w:r>
        <w:t>Economic Loss Cost distributed between minimum of $0.86 and maximum of $0.87MM:</w:t>
      </w:r>
    </w:p>
    <w:p w14:paraId="2F8759ED" w14:textId="77777777" w:rsidR="00103D3E" w:rsidRDefault="00103D3E" w:rsidP="00106AE4">
      <w:pPr>
        <w:pStyle w:val="ListParagraph"/>
        <w:numPr>
          <w:ilvl w:val="2"/>
          <w:numId w:val="38"/>
        </w:numPr>
        <w:spacing w:before="0" w:after="0"/>
      </w:pPr>
      <w:r>
        <w:t>Repair costs between minimum of $44,000.00 and maximum of $44,000.00.</w:t>
      </w:r>
    </w:p>
    <w:p w14:paraId="7691A3F3" w14:textId="77777777" w:rsidR="00103D3E" w:rsidRDefault="00103D3E" w:rsidP="00106AE4">
      <w:pPr>
        <w:pStyle w:val="ListParagraph"/>
        <w:numPr>
          <w:ilvl w:val="2"/>
          <w:numId w:val="38"/>
        </w:numPr>
        <w:spacing w:before="0" w:after="0"/>
      </w:pPr>
      <w:r>
        <w:t>Outage losses between minimum of $800,000.00 and maximum of $800,000.00.</w:t>
      </w:r>
    </w:p>
    <w:p w14:paraId="4C4B8CB9" w14:textId="77777777" w:rsidR="00103D3E" w:rsidRDefault="00103D3E" w:rsidP="00106AE4">
      <w:pPr>
        <w:pStyle w:val="ListParagraph"/>
        <w:numPr>
          <w:ilvl w:val="2"/>
          <w:numId w:val="38"/>
        </w:numPr>
        <w:spacing w:before="0" w:after="0"/>
      </w:pPr>
      <w:r>
        <w:t>Product type is Crude Oil.</w:t>
      </w:r>
    </w:p>
    <w:p w14:paraId="09628155" w14:textId="77777777" w:rsidR="00103D3E" w:rsidRDefault="00103D3E" w:rsidP="00106AE4">
      <w:pPr>
        <w:pStyle w:val="ListParagraph"/>
        <w:numPr>
          <w:ilvl w:val="2"/>
          <w:numId w:val="38"/>
        </w:numPr>
        <w:spacing w:before="0" w:after="0"/>
      </w:pPr>
      <w:r>
        <w:t>Leak cost between minimum of $0.87 and maximum of $0.87MM</w:t>
      </w:r>
    </w:p>
    <w:p w14:paraId="2308517A" w14:textId="77777777" w:rsidR="00103D3E" w:rsidRDefault="00103D3E" w:rsidP="00106AE4">
      <w:pPr>
        <w:pStyle w:val="ListParagraph"/>
        <w:numPr>
          <w:ilvl w:val="2"/>
          <w:numId w:val="38"/>
        </w:numPr>
        <w:spacing w:before="0" w:after="0"/>
      </w:pPr>
      <w:r>
        <w:t>Leak scenario yielded 30.0 intersections with structures, with minimum of $25,000.00 and maximum of $25,000.00 in cost of structures impacted.</w:t>
      </w:r>
    </w:p>
    <w:p w14:paraId="112A869F" w14:textId="77777777" w:rsidR="00103D3E" w:rsidRDefault="00103D3E" w:rsidP="00106AE4">
      <w:pPr>
        <w:pStyle w:val="ListParagraph"/>
        <w:numPr>
          <w:ilvl w:val="2"/>
          <w:numId w:val="38"/>
        </w:numPr>
        <w:spacing w:before="0" w:after="0"/>
      </w:pPr>
      <w:r>
        <w:t>Leak product loss costs between minimum of $903.67 and maximum of $907.58</w:t>
      </w:r>
    </w:p>
    <w:p w14:paraId="277B3850" w14:textId="77777777" w:rsidR="00103D3E" w:rsidRDefault="00103D3E" w:rsidP="00106AE4">
      <w:pPr>
        <w:pStyle w:val="ListParagraph"/>
        <w:numPr>
          <w:ilvl w:val="2"/>
          <w:numId w:val="38"/>
        </w:numPr>
        <w:spacing w:before="0" w:after="0"/>
      </w:pPr>
      <w:r>
        <w:t>Rupture cost between minimum of $2.39 and maximum of $2.44MM</w:t>
      </w:r>
    </w:p>
    <w:p w14:paraId="3D2C1188" w14:textId="77777777" w:rsidR="00103D3E" w:rsidRDefault="00103D3E" w:rsidP="00106AE4">
      <w:pPr>
        <w:pStyle w:val="ListParagraph"/>
        <w:numPr>
          <w:ilvl w:val="2"/>
          <w:numId w:val="38"/>
        </w:numPr>
        <w:spacing w:before="0" w:after="0"/>
      </w:pPr>
      <w:r>
        <w:t>Rupture scenario yielded 5.0 intersections with structures, with minimum of $50,000.00 and maximum of $100,000.00 in cost of structures impacted</w:t>
      </w:r>
    </w:p>
    <w:p w14:paraId="5EA95849" w14:textId="77777777" w:rsidR="00103D3E" w:rsidRDefault="00103D3E" w:rsidP="00106AE4">
      <w:pPr>
        <w:pStyle w:val="ListParagraph"/>
        <w:numPr>
          <w:ilvl w:val="2"/>
          <w:numId w:val="38"/>
        </w:numPr>
        <w:spacing w:before="0" w:after="0"/>
      </w:pPr>
      <w:r>
        <w:t>Rupture product loss costs between minimum of $1,492,510.39 and maximum of $1,498,965.83</w:t>
      </w:r>
    </w:p>
    <w:p w14:paraId="21ACC61B" w14:textId="77777777" w:rsidR="00103D3E" w:rsidRDefault="00103D3E" w:rsidP="00106AE4">
      <w:pPr>
        <w:pStyle w:val="ListParagraph"/>
        <w:numPr>
          <w:ilvl w:val="2"/>
          <w:numId w:val="38"/>
        </w:numPr>
        <w:spacing w:before="0" w:after="0"/>
      </w:pPr>
      <w:r>
        <w:t>Puncture cost between minimum of $0.90 and maximum of $0.92MM</w:t>
      </w:r>
    </w:p>
    <w:p w14:paraId="7C38CEA0" w14:textId="77777777" w:rsidR="00103D3E" w:rsidRDefault="00103D3E" w:rsidP="00106AE4">
      <w:pPr>
        <w:pStyle w:val="ListParagraph"/>
        <w:numPr>
          <w:ilvl w:val="2"/>
          <w:numId w:val="38"/>
        </w:numPr>
        <w:spacing w:before="0" w:after="0"/>
      </w:pPr>
      <w:r>
        <w:t>Puncture scenario yielded 30.0 intersections with structures, with minimum of $25,000.00 and maximum of $50,000.00 in cost of structures impacted</w:t>
      </w:r>
    </w:p>
    <w:p w14:paraId="2A5BC1A5" w14:textId="77777777" w:rsidR="00103D3E" w:rsidRDefault="00103D3E" w:rsidP="00106AE4">
      <w:pPr>
        <w:pStyle w:val="ListParagraph"/>
        <w:numPr>
          <w:ilvl w:val="2"/>
          <w:numId w:val="38"/>
        </w:numPr>
        <w:spacing w:before="0" w:after="0"/>
      </w:pPr>
      <w:r>
        <w:t>Puncture Product Loss costs between minimum of $29,692.55 and maximum of $29,820.98"</w:t>
      </w:r>
    </w:p>
    <w:p w14:paraId="1D20919D" w14:textId="77777777" w:rsidR="00103D3E" w:rsidRDefault="00103D3E" w:rsidP="00106AE4">
      <w:pPr>
        <w:pStyle w:val="ListParagraph"/>
        <w:numPr>
          <w:ilvl w:val="0"/>
          <w:numId w:val="38"/>
        </w:numPr>
        <w:spacing w:before="0" w:after="0"/>
      </w:pPr>
      <w:r>
        <w:t>"CONDOR FROM 14-12-38-5W5 TO 5-20-38-4W5 NPS4</w:t>
      </w:r>
    </w:p>
    <w:p w14:paraId="057EF022" w14:textId="77777777" w:rsidR="00103D3E" w:rsidRDefault="00103D3E" w:rsidP="00106AE4">
      <w:pPr>
        <w:pStyle w:val="ListParagraph"/>
        <w:numPr>
          <w:ilvl w:val="1"/>
          <w:numId w:val="38"/>
        </w:numPr>
        <w:spacing w:before="0" w:after="0"/>
      </w:pPr>
      <w:r>
        <w:t>Total Cumulative Length (m):</w:t>
      </w:r>
      <w:r>
        <w:tab/>
        <w:t>328.68</w:t>
      </w:r>
    </w:p>
    <w:p w14:paraId="71CEEF63"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2AC29B28" w14:textId="77777777" w:rsidR="00103D3E" w:rsidRDefault="00103D3E" w:rsidP="00106AE4">
      <w:pPr>
        <w:pStyle w:val="ListParagraph"/>
        <w:numPr>
          <w:ilvl w:val="2"/>
          <w:numId w:val="38"/>
        </w:numPr>
        <w:spacing w:before="0" w:after="0"/>
      </w:pPr>
      <w:r>
        <w:t>Installation date between minimum of 2017-11-01 and maximum of 2017-11-01</w:t>
      </w:r>
    </w:p>
    <w:p w14:paraId="06C7207B" w14:textId="77777777" w:rsidR="00103D3E" w:rsidRDefault="00103D3E" w:rsidP="00106AE4">
      <w:pPr>
        <w:pStyle w:val="ListParagraph"/>
        <w:numPr>
          <w:ilvl w:val="2"/>
          <w:numId w:val="38"/>
        </w:numPr>
        <w:spacing w:before="0" w:after="0"/>
      </w:pPr>
      <w:r>
        <w:t>Wall thickness between minimum of 3.2 and maximum of 3.2</w:t>
      </w:r>
    </w:p>
    <w:p w14:paraId="2035C515"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9D68B86"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46B365CD"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B55464E" w14:textId="77777777" w:rsidR="00103D3E" w:rsidRDefault="00103D3E" w:rsidP="00106AE4">
      <w:pPr>
        <w:pStyle w:val="ListParagraph"/>
        <w:numPr>
          <w:ilvl w:val="1"/>
          <w:numId w:val="38"/>
        </w:numPr>
        <w:spacing w:before="0" w:after="0"/>
      </w:pPr>
      <w:r>
        <w:t>Consequence of failure distributed between minimum of $0.55 and maximum of $0.55MM</w:t>
      </w:r>
    </w:p>
    <w:p w14:paraId="41772090" w14:textId="77777777" w:rsidR="00103D3E" w:rsidRDefault="00103D3E" w:rsidP="00106AE4">
      <w:pPr>
        <w:pStyle w:val="ListParagraph"/>
        <w:numPr>
          <w:ilvl w:val="1"/>
          <w:numId w:val="38"/>
        </w:numPr>
        <w:spacing w:before="0" w:after="0"/>
      </w:pPr>
      <w:r>
        <w:t>Total length driven by Environmental: 328.68 meters.</w:t>
      </w:r>
    </w:p>
    <w:p w14:paraId="12290277" w14:textId="77777777" w:rsidR="00103D3E" w:rsidRDefault="00103D3E" w:rsidP="00106AE4">
      <w:pPr>
        <w:pStyle w:val="ListParagraph"/>
        <w:numPr>
          <w:ilvl w:val="1"/>
          <w:numId w:val="38"/>
        </w:numPr>
        <w:spacing w:before="0" w:after="0"/>
      </w:pPr>
      <w:r>
        <w:t>Environmental Cost distributed between minimum of $0.34 and maximum of $0.34MM:</w:t>
      </w:r>
    </w:p>
    <w:p w14:paraId="4A505404" w14:textId="77777777" w:rsidR="00103D3E" w:rsidRDefault="00103D3E" w:rsidP="00106AE4">
      <w:pPr>
        <w:pStyle w:val="ListParagraph"/>
        <w:numPr>
          <w:ilvl w:val="2"/>
          <w:numId w:val="38"/>
        </w:numPr>
        <w:spacing w:before="0" w:after="0"/>
      </w:pPr>
      <w:r>
        <w:t>Leak cost between minimum of $0.18 and maximum of $0.18MM</w:t>
      </w:r>
    </w:p>
    <w:p w14:paraId="06B3ED8E" w14:textId="77777777" w:rsidR="00103D3E" w:rsidRDefault="00103D3E" w:rsidP="00106AE4">
      <w:pPr>
        <w:pStyle w:val="ListParagraph"/>
        <w:numPr>
          <w:ilvl w:val="2"/>
          <w:numId w:val="38"/>
        </w:numPr>
        <w:spacing w:before="0" w:after="0"/>
      </w:pPr>
      <w:r>
        <w:t>Leak spill volume between a minimum of 1692.22 and maximum of 1698.89 gallons</w:t>
      </w:r>
    </w:p>
    <w:p w14:paraId="3FAD1ABB" w14:textId="77777777" w:rsidR="00103D3E" w:rsidRDefault="00103D3E" w:rsidP="00106AE4">
      <w:pPr>
        <w:pStyle w:val="ListParagraph"/>
        <w:numPr>
          <w:ilvl w:val="2"/>
          <w:numId w:val="38"/>
        </w:numPr>
        <w:spacing w:before="0" w:after="0"/>
      </w:pPr>
      <w:r>
        <w:lastRenderedPageBreak/>
        <w:t>Rupture cost between minimum of $23.43 and maximum of $23.52MM</w:t>
      </w:r>
    </w:p>
    <w:p w14:paraId="6EE74FF9" w14:textId="77777777" w:rsidR="00103D3E" w:rsidRDefault="00103D3E" w:rsidP="00106AE4">
      <w:pPr>
        <w:pStyle w:val="ListParagraph"/>
        <w:numPr>
          <w:ilvl w:val="2"/>
          <w:numId w:val="38"/>
        </w:numPr>
        <w:spacing w:before="0" w:after="0"/>
      </w:pPr>
      <w:r>
        <w:t>Rupture spill volume is between a minimum of 221080.17 and maximum of 221950.69 gallons</w:t>
      </w:r>
    </w:p>
    <w:p w14:paraId="3AF3EDB5" w14:textId="77777777" w:rsidR="00103D3E" w:rsidRDefault="00103D3E" w:rsidP="00106AE4">
      <w:pPr>
        <w:pStyle w:val="ListParagraph"/>
        <w:numPr>
          <w:ilvl w:val="2"/>
          <w:numId w:val="38"/>
        </w:numPr>
        <w:spacing w:before="0" w:after="0"/>
      </w:pPr>
      <w:r>
        <w:t>Puncture cost between minimum of $5.89 and maximum of $5.92MM</w:t>
      </w:r>
    </w:p>
    <w:p w14:paraId="3AF3021C" w14:textId="77777777" w:rsidR="00103D3E" w:rsidRDefault="00103D3E" w:rsidP="00106AE4">
      <w:pPr>
        <w:pStyle w:val="ListParagraph"/>
        <w:numPr>
          <w:ilvl w:val="2"/>
          <w:numId w:val="38"/>
        </w:numPr>
        <w:spacing w:before="0" w:after="0"/>
      </w:pPr>
      <w:r>
        <w:t>Puncture spill volume is between a minimum of 55602.57 and maximum of 55821.51 gallons</w:t>
      </w:r>
    </w:p>
    <w:p w14:paraId="17A4BF58" w14:textId="77777777" w:rsidR="00103D3E" w:rsidRDefault="00103D3E" w:rsidP="00106AE4">
      <w:pPr>
        <w:pStyle w:val="ListParagraph"/>
        <w:numPr>
          <w:ilvl w:val="2"/>
          <w:numId w:val="38"/>
        </w:numPr>
        <w:spacing w:before="0" w:after="0"/>
      </w:pPr>
      <w:r>
        <w:t xml:space="preserve">Land use distributed as </w:t>
      </w:r>
    </w:p>
    <w:p w14:paraId="264D5E46" w14:textId="77777777" w:rsidR="00103D3E" w:rsidRDefault="00103D3E" w:rsidP="00106AE4">
      <w:pPr>
        <w:pStyle w:val="ListParagraph"/>
        <w:numPr>
          <w:ilvl w:val="3"/>
          <w:numId w:val="38"/>
        </w:numPr>
        <w:spacing w:before="0" w:after="0"/>
      </w:pPr>
      <w:r>
        <w:t>Agricultural: 328.68</w:t>
      </w:r>
    </w:p>
    <w:p w14:paraId="01266BF7" w14:textId="77777777" w:rsidR="00103D3E" w:rsidRDefault="00103D3E" w:rsidP="00106AE4">
      <w:pPr>
        <w:pStyle w:val="ListParagraph"/>
        <w:numPr>
          <w:ilvl w:val="0"/>
          <w:numId w:val="38"/>
        </w:numPr>
        <w:spacing w:before="0" w:after="0"/>
      </w:pPr>
      <w:r>
        <w:t>"14-02 to 12-02 NPS 24</w:t>
      </w:r>
    </w:p>
    <w:p w14:paraId="3A088F9D" w14:textId="77777777" w:rsidR="00103D3E" w:rsidRDefault="00103D3E" w:rsidP="00106AE4">
      <w:pPr>
        <w:pStyle w:val="ListParagraph"/>
        <w:numPr>
          <w:ilvl w:val="1"/>
          <w:numId w:val="38"/>
        </w:numPr>
        <w:spacing w:before="0" w:after="0"/>
      </w:pPr>
      <w:r>
        <w:t>Total Cumulative Length (m):</w:t>
      </w:r>
      <w:r>
        <w:tab/>
        <w:t>317.4</w:t>
      </w:r>
    </w:p>
    <w:p w14:paraId="757A4C4E"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6FCE4292" w14:textId="77777777" w:rsidR="00103D3E" w:rsidRDefault="00103D3E" w:rsidP="00106AE4">
      <w:pPr>
        <w:pStyle w:val="ListParagraph"/>
        <w:numPr>
          <w:ilvl w:val="2"/>
          <w:numId w:val="38"/>
        </w:numPr>
        <w:spacing w:before="0" w:after="0"/>
      </w:pPr>
      <w:r>
        <w:t>Installation date between minimum of 1998-01-01 and maximum of 1998-01-01</w:t>
      </w:r>
    </w:p>
    <w:p w14:paraId="56DCCD27" w14:textId="77777777" w:rsidR="00103D3E" w:rsidRDefault="00103D3E" w:rsidP="00106AE4">
      <w:pPr>
        <w:pStyle w:val="ListParagraph"/>
        <w:numPr>
          <w:ilvl w:val="2"/>
          <w:numId w:val="38"/>
        </w:numPr>
        <w:spacing w:before="0" w:after="0"/>
      </w:pPr>
      <w:r>
        <w:t>Wall thickness between minimum of 6.35 and maximum of 6.35</w:t>
      </w:r>
    </w:p>
    <w:p w14:paraId="6FB74395"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64A892FA"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321B77BC"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2CD24E3" w14:textId="77777777" w:rsidR="00103D3E" w:rsidRDefault="00103D3E" w:rsidP="00106AE4">
      <w:pPr>
        <w:pStyle w:val="ListParagraph"/>
        <w:numPr>
          <w:ilvl w:val="1"/>
          <w:numId w:val="38"/>
        </w:numPr>
        <w:spacing w:before="0" w:after="0"/>
      </w:pPr>
      <w:r>
        <w:t>Consequence of failure distributed between minimum of $11.88 and maximum of $11.95MM</w:t>
      </w:r>
    </w:p>
    <w:p w14:paraId="730CFE24" w14:textId="77777777" w:rsidR="00103D3E" w:rsidRDefault="00103D3E" w:rsidP="00106AE4">
      <w:pPr>
        <w:pStyle w:val="ListParagraph"/>
        <w:numPr>
          <w:ilvl w:val="1"/>
          <w:numId w:val="38"/>
        </w:numPr>
        <w:spacing w:before="0" w:after="0"/>
      </w:pPr>
      <w:r>
        <w:t>Total length driven by Environmental: 317.4 meters.</w:t>
      </w:r>
    </w:p>
    <w:p w14:paraId="547E9793" w14:textId="77777777" w:rsidR="00103D3E" w:rsidRDefault="00103D3E" w:rsidP="00106AE4">
      <w:pPr>
        <w:pStyle w:val="ListParagraph"/>
        <w:numPr>
          <w:ilvl w:val="1"/>
          <w:numId w:val="38"/>
        </w:numPr>
        <w:spacing w:before="0" w:after="0"/>
      </w:pPr>
      <w:r>
        <w:t>Environmental Cost distributed between minimum of $9.30 and maximum of $9.37MM:</w:t>
      </w:r>
    </w:p>
    <w:p w14:paraId="1789BCD8" w14:textId="77777777" w:rsidR="00103D3E" w:rsidRDefault="00103D3E" w:rsidP="00106AE4">
      <w:pPr>
        <w:pStyle w:val="ListParagraph"/>
        <w:numPr>
          <w:ilvl w:val="2"/>
          <w:numId w:val="38"/>
        </w:numPr>
        <w:spacing w:before="0" w:after="0"/>
      </w:pPr>
      <w:r>
        <w:t>Leak cost between minimum of $0.09 and maximum of $0.09MM</w:t>
      </w:r>
    </w:p>
    <w:p w14:paraId="1A1E672A" w14:textId="77777777" w:rsidR="00103D3E" w:rsidRDefault="00103D3E" w:rsidP="00106AE4">
      <w:pPr>
        <w:pStyle w:val="ListParagraph"/>
        <w:numPr>
          <w:ilvl w:val="2"/>
          <w:numId w:val="38"/>
        </w:numPr>
        <w:spacing w:before="0" w:after="0"/>
      </w:pPr>
      <w:r>
        <w:t>Leak spill volume between a minimum of 825.78 and maximum of 832.0 gallons</w:t>
      </w:r>
    </w:p>
    <w:p w14:paraId="1B686EAE" w14:textId="77777777" w:rsidR="00103D3E" w:rsidRDefault="00103D3E" w:rsidP="00106AE4">
      <w:pPr>
        <w:pStyle w:val="ListParagraph"/>
        <w:numPr>
          <w:ilvl w:val="2"/>
          <w:numId w:val="38"/>
        </w:numPr>
        <w:spacing w:before="0" w:after="0"/>
      </w:pPr>
      <w:r>
        <w:t>Rupture cost between minimum of $325.26 and maximum of $327.70MM</w:t>
      </w:r>
    </w:p>
    <w:p w14:paraId="106ADA70" w14:textId="77777777" w:rsidR="00103D3E" w:rsidRDefault="00103D3E" w:rsidP="00106AE4">
      <w:pPr>
        <w:pStyle w:val="ListParagraph"/>
        <w:numPr>
          <w:ilvl w:val="2"/>
          <w:numId w:val="38"/>
        </w:numPr>
        <w:spacing w:before="0" w:after="0"/>
      </w:pPr>
      <w:r>
        <w:t>Rupture spill volume is between a minimum of 3068711.06 and maximum of 3091803.54 gallons</w:t>
      </w:r>
    </w:p>
    <w:p w14:paraId="6E4AAA44" w14:textId="77777777" w:rsidR="00103D3E" w:rsidRDefault="00103D3E" w:rsidP="00106AE4">
      <w:pPr>
        <w:pStyle w:val="ListParagraph"/>
        <w:numPr>
          <w:ilvl w:val="2"/>
          <w:numId w:val="38"/>
        </w:numPr>
        <w:spacing w:before="0" w:after="0"/>
      </w:pPr>
      <w:r>
        <w:t>Puncture cost between minimum of $2.88 and maximum of $2.90MM</w:t>
      </w:r>
    </w:p>
    <w:p w14:paraId="4172D9A8" w14:textId="77777777" w:rsidR="00103D3E" w:rsidRDefault="00103D3E" w:rsidP="00106AE4">
      <w:pPr>
        <w:pStyle w:val="ListParagraph"/>
        <w:numPr>
          <w:ilvl w:val="2"/>
          <w:numId w:val="38"/>
        </w:numPr>
        <w:spacing w:before="0" w:after="0"/>
      </w:pPr>
      <w:r>
        <w:t>Puncture spill volume is between a minimum of 27133.36 and maximum of 27337.55 gallons</w:t>
      </w:r>
    </w:p>
    <w:p w14:paraId="6E14CBAF" w14:textId="77777777" w:rsidR="00103D3E" w:rsidRDefault="00103D3E" w:rsidP="00106AE4">
      <w:pPr>
        <w:pStyle w:val="ListParagraph"/>
        <w:numPr>
          <w:ilvl w:val="2"/>
          <w:numId w:val="38"/>
        </w:numPr>
        <w:spacing w:before="0" w:after="0"/>
      </w:pPr>
      <w:r>
        <w:t xml:space="preserve">Land use distributed as </w:t>
      </w:r>
    </w:p>
    <w:p w14:paraId="2ED6E79F" w14:textId="77777777" w:rsidR="00103D3E" w:rsidRDefault="00103D3E" w:rsidP="00106AE4">
      <w:pPr>
        <w:pStyle w:val="ListParagraph"/>
        <w:numPr>
          <w:ilvl w:val="3"/>
          <w:numId w:val="38"/>
        </w:numPr>
        <w:spacing w:before="0" w:after="0"/>
      </w:pPr>
      <w:r>
        <w:t>Agricultural: 317.40</w:t>
      </w:r>
    </w:p>
    <w:p w14:paraId="058079BC" w14:textId="77777777" w:rsidR="00103D3E" w:rsidRDefault="00103D3E" w:rsidP="00106AE4">
      <w:pPr>
        <w:pStyle w:val="ListParagraph"/>
        <w:numPr>
          <w:ilvl w:val="0"/>
          <w:numId w:val="38"/>
        </w:numPr>
        <w:spacing w:before="0" w:after="0"/>
      </w:pPr>
      <w:r>
        <w:t>"ENBRIDGE TRANSFER LINE NPS 30</w:t>
      </w:r>
    </w:p>
    <w:p w14:paraId="2CCAD2E7" w14:textId="77777777" w:rsidR="00103D3E" w:rsidRDefault="00103D3E" w:rsidP="00106AE4">
      <w:pPr>
        <w:pStyle w:val="ListParagraph"/>
        <w:numPr>
          <w:ilvl w:val="1"/>
          <w:numId w:val="38"/>
        </w:numPr>
        <w:spacing w:before="0" w:after="0"/>
      </w:pPr>
      <w:r>
        <w:t>Total Cumulative Length (m):</w:t>
      </w:r>
      <w:r>
        <w:tab/>
        <w:t>298.94</w:t>
      </w:r>
    </w:p>
    <w:p w14:paraId="7C09A4D5"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19057312" w14:textId="77777777" w:rsidR="00103D3E" w:rsidRDefault="00103D3E" w:rsidP="00106AE4">
      <w:pPr>
        <w:pStyle w:val="ListParagraph"/>
        <w:numPr>
          <w:ilvl w:val="2"/>
          <w:numId w:val="38"/>
        </w:numPr>
        <w:spacing w:before="0" w:after="0"/>
      </w:pPr>
      <w:r>
        <w:t>Installation date between minimum of 2010-01-01 and maximum of 2010-01-01</w:t>
      </w:r>
    </w:p>
    <w:p w14:paraId="011C3E67" w14:textId="77777777" w:rsidR="00103D3E" w:rsidRDefault="00103D3E" w:rsidP="00106AE4">
      <w:pPr>
        <w:pStyle w:val="ListParagraph"/>
        <w:numPr>
          <w:ilvl w:val="2"/>
          <w:numId w:val="38"/>
        </w:numPr>
        <w:spacing w:before="0" w:after="0"/>
      </w:pPr>
      <w:r>
        <w:t>Wall thickness between minimum of 9.5 and maximum of 9.5</w:t>
      </w:r>
    </w:p>
    <w:p w14:paraId="3392A61F"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0.1 and maximum of 0.11 mm/yr</w:t>
      </w:r>
    </w:p>
    <w:p w14:paraId="1BFBCFA7"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2659F739"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46E14B8" w14:textId="77777777" w:rsidR="00103D3E" w:rsidRDefault="00103D3E" w:rsidP="00106AE4">
      <w:pPr>
        <w:pStyle w:val="ListParagraph"/>
        <w:numPr>
          <w:ilvl w:val="1"/>
          <w:numId w:val="38"/>
        </w:numPr>
        <w:spacing w:before="0" w:after="0"/>
      </w:pPr>
      <w:r>
        <w:t>Consequence of failure distributed between minimum of $76.74 and maximum of $181.82MM</w:t>
      </w:r>
    </w:p>
    <w:p w14:paraId="6E1DB237" w14:textId="77777777" w:rsidR="00103D3E" w:rsidRDefault="00103D3E" w:rsidP="00106AE4">
      <w:pPr>
        <w:pStyle w:val="ListParagraph"/>
        <w:numPr>
          <w:ilvl w:val="1"/>
          <w:numId w:val="38"/>
        </w:numPr>
        <w:spacing w:before="0" w:after="0"/>
      </w:pPr>
      <w:r>
        <w:t>Total length driven by Safety: 298.94 meters.</w:t>
      </w:r>
    </w:p>
    <w:p w14:paraId="044AE890" w14:textId="77777777" w:rsidR="00103D3E" w:rsidRDefault="00103D3E" w:rsidP="00106AE4">
      <w:pPr>
        <w:pStyle w:val="ListParagraph"/>
        <w:numPr>
          <w:ilvl w:val="1"/>
          <w:numId w:val="38"/>
        </w:numPr>
        <w:spacing w:before="0" w:after="0"/>
      </w:pPr>
      <w:r>
        <w:t>Safety Cost distributed between minimum of $66.66 and maximum of $163.80MM:</w:t>
      </w:r>
    </w:p>
    <w:p w14:paraId="48C88419" w14:textId="77777777" w:rsidR="00103D3E" w:rsidRDefault="00103D3E" w:rsidP="00106AE4">
      <w:pPr>
        <w:pStyle w:val="ListParagraph"/>
        <w:numPr>
          <w:ilvl w:val="2"/>
          <w:numId w:val="38"/>
        </w:numPr>
        <w:spacing w:before="0" w:after="0"/>
      </w:pPr>
      <w:r>
        <w:t>Leak cost between minimum of $0.00 and maximum of $0.00MM</w:t>
      </w:r>
    </w:p>
    <w:p w14:paraId="4F809E3B" w14:textId="77777777" w:rsidR="00103D3E" w:rsidRDefault="00103D3E" w:rsidP="00106AE4">
      <w:pPr>
        <w:pStyle w:val="ListParagraph"/>
        <w:numPr>
          <w:ilvl w:val="2"/>
          <w:numId w:val="38"/>
        </w:numPr>
        <w:spacing w:before="0" w:after="0"/>
      </w:pPr>
      <w:r>
        <w:t>Leak scenario yielded 17.0 intersections with structures, with minimum of 0.0 and maximum of 0.0 of population impacted.</w:t>
      </w:r>
    </w:p>
    <w:p w14:paraId="14430D89" w14:textId="77777777" w:rsidR="00103D3E" w:rsidRDefault="00103D3E" w:rsidP="00106AE4">
      <w:pPr>
        <w:pStyle w:val="ListParagraph"/>
        <w:numPr>
          <w:ilvl w:val="2"/>
          <w:numId w:val="38"/>
        </w:numPr>
        <w:spacing w:before="0" w:after="0"/>
      </w:pPr>
      <w:r>
        <w:t>Leak hazard radius distributed between minimum of 2.87 and maximum of 2.87 meters.</w:t>
      </w:r>
    </w:p>
    <w:p w14:paraId="6B6AFAE9" w14:textId="77777777" w:rsidR="00103D3E" w:rsidRDefault="00103D3E" w:rsidP="00106AE4">
      <w:pPr>
        <w:pStyle w:val="ListParagraph"/>
        <w:numPr>
          <w:ilvl w:val="2"/>
          <w:numId w:val="38"/>
        </w:numPr>
        <w:spacing w:before="0" w:after="0"/>
      </w:pPr>
      <w:r>
        <w:lastRenderedPageBreak/>
        <w:t>Rupture cost between minimum of $4,320.00 and maximum of $4,320.00MM</w:t>
      </w:r>
    </w:p>
    <w:p w14:paraId="0228BB0D" w14:textId="77777777" w:rsidR="00103D3E" w:rsidRDefault="00103D3E" w:rsidP="00106AE4">
      <w:pPr>
        <w:pStyle w:val="ListParagraph"/>
        <w:numPr>
          <w:ilvl w:val="2"/>
          <w:numId w:val="38"/>
        </w:numPr>
        <w:spacing w:before="0" w:after="0"/>
      </w:pPr>
      <w:r>
        <w:t>Rupture scenario yielded 2.0 intersections with structures, with minimum of 450.0 and maximum of 450.0 of population impacted</w:t>
      </w:r>
    </w:p>
    <w:p w14:paraId="6F9CA5AE" w14:textId="77777777" w:rsidR="00103D3E" w:rsidRDefault="00103D3E" w:rsidP="00106AE4">
      <w:pPr>
        <w:pStyle w:val="ListParagraph"/>
        <w:numPr>
          <w:ilvl w:val="2"/>
          <w:numId w:val="38"/>
        </w:numPr>
        <w:spacing w:before="0" w:after="0"/>
      </w:pPr>
      <w:r>
        <w:t>Rupture hazard radius distributed between minimum of 119.78 and maximum of 119.78 meters.</w:t>
      </w:r>
    </w:p>
    <w:p w14:paraId="678CFABF" w14:textId="77777777" w:rsidR="00103D3E" w:rsidRDefault="00103D3E" w:rsidP="00106AE4">
      <w:pPr>
        <w:pStyle w:val="ListParagraph"/>
        <w:numPr>
          <w:ilvl w:val="2"/>
          <w:numId w:val="38"/>
        </w:numPr>
        <w:spacing w:before="0" w:after="0"/>
      </w:pPr>
      <w:r>
        <w:t>Puncture cost between minimum of $0.00 and maximum of $0.00MM</w:t>
      </w:r>
    </w:p>
    <w:p w14:paraId="267C6FF1" w14:textId="77777777" w:rsidR="00103D3E" w:rsidRDefault="00103D3E" w:rsidP="00106AE4">
      <w:pPr>
        <w:pStyle w:val="ListParagraph"/>
        <w:numPr>
          <w:ilvl w:val="2"/>
          <w:numId w:val="38"/>
        </w:numPr>
        <w:spacing w:before="0" w:after="0"/>
      </w:pPr>
      <w:r>
        <w:t>Puncture scenario yielded 17.0 intersections with structures, with minimum of 0.0 and maximum of 0.0 of population impacted</w:t>
      </w:r>
    </w:p>
    <w:p w14:paraId="0EDF4260" w14:textId="77777777" w:rsidR="00103D3E" w:rsidRDefault="00103D3E" w:rsidP="00106AE4">
      <w:pPr>
        <w:pStyle w:val="ListParagraph"/>
        <w:numPr>
          <w:ilvl w:val="2"/>
          <w:numId w:val="38"/>
        </w:numPr>
        <w:spacing w:before="0" w:after="0"/>
      </w:pPr>
      <w:r>
        <w:t>Puncture hazard radius distributed between minimum of 11.37 and maximum of 11.37 meters.</w:t>
      </w:r>
    </w:p>
    <w:p w14:paraId="26021DD7" w14:textId="77777777" w:rsidR="00103D3E" w:rsidRDefault="00103D3E" w:rsidP="00106AE4">
      <w:pPr>
        <w:pStyle w:val="ListParagraph"/>
        <w:numPr>
          <w:ilvl w:val="2"/>
          <w:numId w:val="38"/>
        </w:numPr>
        <w:spacing w:before="0" w:after="0"/>
      </w:pPr>
      <w:r>
        <w:t>Product type is Crude Oil.</w:t>
      </w:r>
    </w:p>
    <w:p w14:paraId="3A3F8717" w14:textId="77777777" w:rsidR="00103D3E" w:rsidRDefault="00103D3E" w:rsidP="00106AE4">
      <w:pPr>
        <w:pStyle w:val="ListParagraph"/>
        <w:numPr>
          <w:ilvl w:val="2"/>
          <w:numId w:val="38"/>
        </w:numPr>
        <w:spacing w:before="0" w:after="0"/>
      </w:pPr>
      <w:r>
        <w:t>Class area location is/are 1.0.</w:t>
      </w:r>
    </w:p>
    <w:p w14:paraId="322E49DC" w14:textId="77777777" w:rsidR="00103D3E" w:rsidRDefault="00103D3E" w:rsidP="00106AE4">
      <w:pPr>
        <w:pStyle w:val="ListParagraph"/>
        <w:numPr>
          <w:ilvl w:val="0"/>
          <w:numId w:val="38"/>
        </w:numPr>
        <w:spacing w:before="0" w:after="0"/>
      </w:pPr>
      <w:r>
        <w:t>"GRANADA LATERAL NPS 3</w:t>
      </w:r>
    </w:p>
    <w:p w14:paraId="34D441DB" w14:textId="77777777" w:rsidR="00103D3E" w:rsidRDefault="00103D3E" w:rsidP="00106AE4">
      <w:pPr>
        <w:pStyle w:val="ListParagraph"/>
        <w:numPr>
          <w:ilvl w:val="1"/>
          <w:numId w:val="38"/>
        </w:numPr>
        <w:spacing w:before="0" w:after="0"/>
      </w:pPr>
      <w:r>
        <w:t>Total Cumulative Length (m):</w:t>
      </w:r>
      <w:r>
        <w:tab/>
        <w:t>293.97</w:t>
      </w:r>
    </w:p>
    <w:p w14:paraId="4DEF4C98"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705A3B7B" w14:textId="77777777" w:rsidR="00103D3E" w:rsidRDefault="00103D3E" w:rsidP="00106AE4">
      <w:pPr>
        <w:pStyle w:val="ListParagraph"/>
        <w:numPr>
          <w:ilvl w:val="2"/>
          <w:numId w:val="38"/>
        </w:numPr>
        <w:spacing w:before="0" w:after="0"/>
      </w:pPr>
      <w:r>
        <w:t>Installation date between minimum of 1982-01-01 and maximum of 1982-01-01</w:t>
      </w:r>
    </w:p>
    <w:p w14:paraId="50A8DCD6" w14:textId="77777777" w:rsidR="00103D3E" w:rsidRDefault="00103D3E" w:rsidP="00106AE4">
      <w:pPr>
        <w:pStyle w:val="ListParagraph"/>
        <w:numPr>
          <w:ilvl w:val="2"/>
          <w:numId w:val="38"/>
        </w:numPr>
        <w:spacing w:before="0" w:after="0"/>
      </w:pPr>
      <w:r>
        <w:t>Wall thickness between minimum of 4.78 and maximum of 4.78</w:t>
      </w:r>
    </w:p>
    <w:p w14:paraId="792CE105"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9C17081"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1D05F017"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07D85310" w14:textId="77777777" w:rsidR="00103D3E" w:rsidRDefault="00103D3E" w:rsidP="00106AE4">
      <w:pPr>
        <w:pStyle w:val="ListParagraph"/>
        <w:numPr>
          <w:ilvl w:val="1"/>
          <w:numId w:val="38"/>
        </w:numPr>
        <w:spacing w:before="0" w:after="0"/>
      </w:pPr>
      <w:r>
        <w:t>Consequence of failure distributed between minimum of $0.27 and maximum of $122.97MM</w:t>
      </w:r>
    </w:p>
    <w:p w14:paraId="10F742D7" w14:textId="77777777" w:rsidR="00103D3E" w:rsidRDefault="00103D3E" w:rsidP="00106AE4">
      <w:pPr>
        <w:pStyle w:val="ListParagraph"/>
        <w:numPr>
          <w:ilvl w:val="1"/>
          <w:numId w:val="38"/>
        </w:numPr>
        <w:spacing w:before="0" w:after="0"/>
      </w:pPr>
      <w:r>
        <w:t>Total length driven by Safety: 176.38 meters.</w:t>
      </w:r>
    </w:p>
    <w:p w14:paraId="78CBE428" w14:textId="77777777" w:rsidR="00103D3E" w:rsidRDefault="00103D3E" w:rsidP="00106AE4">
      <w:pPr>
        <w:pStyle w:val="ListParagraph"/>
        <w:numPr>
          <w:ilvl w:val="1"/>
          <w:numId w:val="38"/>
        </w:numPr>
        <w:spacing w:before="0" w:after="0"/>
      </w:pPr>
      <w:r>
        <w:t>Safety Cost distributed between minimum of $0.00 and maximum of $120.04MM:</w:t>
      </w:r>
    </w:p>
    <w:p w14:paraId="40FCB942" w14:textId="77777777" w:rsidR="00103D3E" w:rsidRDefault="00103D3E" w:rsidP="00106AE4">
      <w:pPr>
        <w:pStyle w:val="ListParagraph"/>
        <w:numPr>
          <w:ilvl w:val="2"/>
          <w:numId w:val="38"/>
        </w:numPr>
        <w:spacing w:before="0" w:after="0"/>
      </w:pPr>
      <w:r>
        <w:t>Leak cost between minimum of $0.00 and maximum of $121.06MM</w:t>
      </w:r>
    </w:p>
    <w:p w14:paraId="3A5BF404" w14:textId="77777777" w:rsidR="00103D3E" w:rsidRDefault="00103D3E" w:rsidP="00106AE4">
      <w:pPr>
        <w:pStyle w:val="ListParagraph"/>
        <w:numPr>
          <w:ilvl w:val="2"/>
          <w:numId w:val="38"/>
        </w:numPr>
        <w:spacing w:before="0" w:after="0"/>
      </w:pPr>
      <w:r>
        <w:t>Leak scenario yielded 1.0 intersections with structures, with minimum of 12.61 and maximum of 12.61 of population impacted.</w:t>
      </w:r>
    </w:p>
    <w:p w14:paraId="74AD0B87" w14:textId="77777777" w:rsidR="00103D3E" w:rsidRDefault="00103D3E" w:rsidP="00106AE4">
      <w:pPr>
        <w:pStyle w:val="ListParagraph"/>
        <w:numPr>
          <w:ilvl w:val="2"/>
          <w:numId w:val="38"/>
        </w:numPr>
        <w:spacing w:before="0" w:after="0"/>
      </w:pPr>
      <w:r>
        <w:t>Leak hazard radius distributed between minimum of 12.24 and maximum of 12.24 meters.</w:t>
      </w:r>
    </w:p>
    <w:p w14:paraId="2DA01E39" w14:textId="77777777" w:rsidR="00103D3E" w:rsidRDefault="00103D3E" w:rsidP="00106AE4">
      <w:pPr>
        <w:pStyle w:val="ListParagraph"/>
        <w:numPr>
          <w:ilvl w:val="2"/>
          <w:numId w:val="38"/>
        </w:numPr>
        <w:spacing w:before="0" w:after="0"/>
      </w:pPr>
      <w:r>
        <w:t>Rupture cost between minimum of $0.00 and maximum of $286.46MM</w:t>
      </w:r>
    </w:p>
    <w:p w14:paraId="72B44500" w14:textId="77777777" w:rsidR="00103D3E" w:rsidRDefault="00103D3E" w:rsidP="00106AE4">
      <w:pPr>
        <w:pStyle w:val="ListParagraph"/>
        <w:numPr>
          <w:ilvl w:val="2"/>
          <w:numId w:val="38"/>
        </w:numPr>
        <w:spacing w:before="0" w:after="0"/>
      </w:pPr>
      <w:r>
        <w:t>Rupture scenario yielded 2.0 intersections with structures, with minimum of 29.84 and maximum of 29.84 of population impacted</w:t>
      </w:r>
    </w:p>
    <w:p w14:paraId="08C7F81B" w14:textId="77777777" w:rsidR="00103D3E" w:rsidRDefault="00103D3E" w:rsidP="00106AE4">
      <w:pPr>
        <w:pStyle w:val="ListParagraph"/>
        <w:numPr>
          <w:ilvl w:val="2"/>
          <w:numId w:val="38"/>
        </w:numPr>
        <w:spacing w:before="0" w:after="0"/>
      </w:pPr>
      <w:r>
        <w:t>Rupture hazard radius distributed between minimum of 80.38 and maximum of 80.38 meters.</w:t>
      </w:r>
    </w:p>
    <w:p w14:paraId="7A85D4E2" w14:textId="77777777" w:rsidR="00103D3E" w:rsidRDefault="00103D3E" w:rsidP="00106AE4">
      <w:pPr>
        <w:pStyle w:val="ListParagraph"/>
        <w:numPr>
          <w:ilvl w:val="2"/>
          <w:numId w:val="38"/>
        </w:numPr>
        <w:spacing w:before="0" w:after="0"/>
      </w:pPr>
      <w:r>
        <w:t>Puncture cost between minimum of $0.00 and maximum of $286.46MM</w:t>
      </w:r>
    </w:p>
    <w:p w14:paraId="7B44E154" w14:textId="77777777" w:rsidR="00103D3E" w:rsidRDefault="00103D3E" w:rsidP="00106AE4">
      <w:pPr>
        <w:pStyle w:val="ListParagraph"/>
        <w:numPr>
          <w:ilvl w:val="2"/>
          <w:numId w:val="38"/>
        </w:numPr>
        <w:spacing w:before="0" w:after="0"/>
      </w:pPr>
      <w:r>
        <w:t>Puncture scenario yielded 3.0 intersections with structures, with minimum of 29.84 and maximum of 29.84 of population impacted</w:t>
      </w:r>
    </w:p>
    <w:p w14:paraId="1C853DD7" w14:textId="77777777" w:rsidR="00103D3E" w:rsidRDefault="00103D3E" w:rsidP="00106AE4">
      <w:pPr>
        <w:pStyle w:val="ListParagraph"/>
        <w:numPr>
          <w:ilvl w:val="2"/>
          <w:numId w:val="38"/>
        </w:numPr>
        <w:spacing w:before="0" w:after="0"/>
      </w:pPr>
      <w:r>
        <w:t>Puncture hazard radius distributed between minimum of 57.84 and maximum of 57.84 meters.</w:t>
      </w:r>
    </w:p>
    <w:p w14:paraId="3EA2315B" w14:textId="77777777" w:rsidR="00103D3E" w:rsidRDefault="00103D3E" w:rsidP="00106AE4">
      <w:pPr>
        <w:pStyle w:val="ListParagraph"/>
        <w:numPr>
          <w:ilvl w:val="2"/>
          <w:numId w:val="38"/>
        </w:numPr>
        <w:spacing w:before="0" w:after="0"/>
      </w:pPr>
      <w:r>
        <w:t>Product type is NGL.</w:t>
      </w:r>
    </w:p>
    <w:p w14:paraId="6F4C3823" w14:textId="77777777" w:rsidR="00103D3E" w:rsidRDefault="00103D3E" w:rsidP="00106AE4">
      <w:pPr>
        <w:pStyle w:val="ListParagraph"/>
        <w:numPr>
          <w:ilvl w:val="2"/>
          <w:numId w:val="38"/>
        </w:numPr>
        <w:spacing w:before="0" w:after="0"/>
      </w:pPr>
      <w:r>
        <w:t>Class area location is/are nan.</w:t>
      </w:r>
    </w:p>
    <w:p w14:paraId="5A128CE0" w14:textId="77777777" w:rsidR="00103D3E" w:rsidRDefault="00103D3E" w:rsidP="00106AE4">
      <w:pPr>
        <w:pStyle w:val="ListParagraph"/>
        <w:numPr>
          <w:ilvl w:val="1"/>
          <w:numId w:val="38"/>
        </w:numPr>
        <w:spacing w:before="0" w:after="0"/>
      </w:pPr>
      <w:r>
        <w:t>Total length driven by Economic Loss: 117.59 meters.</w:t>
      </w:r>
    </w:p>
    <w:p w14:paraId="14B35873" w14:textId="77777777" w:rsidR="00103D3E" w:rsidRDefault="00103D3E" w:rsidP="00106AE4">
      <w:pPr>
        <w:pStyle w:val="ListParagraph"/>
        <w:numPr>
          <w:ilvl w:val="1"/>
          <w:numId w:val="38"/>
        </w:numPr>
        <w:spacing w:before="0" w:after="0"/>
      </w:pPr>
      <w:r>
        <w:t>Economic Loss Cost distributed between minimum of $0.27 and maximum of $2.93MM:</w:t>
      </w:r>
    </w:p>
    <w:p w14:paraId="3F54FCE8" w14:textId="77777777" w:rsidR="00103D3E" w:rsidRDefault="00103D3E" w:rsidP="00106AE4">
      <w:pPr>
        <w:pStyle w:val="ListParagraph"/>
        <w:numPr>
          <w:ilvl w:val="2"/>
          <w:numId w:val="38"/>
        </w:numPr>
        <w:spacing w:before="0" w:after="0"/>
      </w:pPr>
      <w:r>
        <w:t>Repair costs between minimum of $6,000.00 and maximum of $6,000.00.</w:t>
      </w:r>
    </w:p>
    <w:p w14:paraId="3A7734E9" w14:textId="77777777" w:rsidR="00103D3E" w:rsidRDefault="00103D3E" w:rsidP="00106AE4">
      <w:pPr>
        <w:pStyle w:val="ListParagraph"/>
        <w:numPr>
          <w:ilvl w:val="2"/>
          <w:numId w:val="38"/>
        </w:numPr>
        <w:spacing w:before="0" w:after="0"/>
      </w:pPr>
      <w:r>
        <w:t>Outage losses between minimum of $200,000.00 and maximum of $200,000.00.</w:t>
      </w:r>
    </w:p>
    <w:p w14:paraId="0A35A650" w14:textId="77777777" w:rsidR="00103D3E" w:rsidRDefault="00103D3E" w:rsidP="00106AE4">
      <w:pPr>
        <w:pStyle w:val="ListParagraph"/>
        <w:numPr>
          <w:ilvl w:val="2"/>
          <w:numId w:val="38"/>
        </w:numPr>
        <w:spacing w:before="0" w:after="0"/>
      </w:pPr>
      <w:r>
        <w:t>Product type is NGL.</w:t>
      </w:r>
    </w:p>
    <w:p w14:paraId="473A1278" w14:textId="77777777" w:rsidR="00103D3E" w:rsidRDefault="00103D3E" w:rsidP="00106AE4">
      <w:pPr>
        <w:pStyle w:val="ListParagraph"/>
        <w:numPr>
          <w:ilvl w:val="2"/>
          <w:numId w:val="38"/>
        </w:numPr>
        <w:spacing w:before="0" w:after="0"/>
      </w:pPr>
      <w:r>
        <w:t>Leak cost between minimum of $0.27 and maximum of $2.96MM</w:t>
      </w:r>
    </w:p>
    <w:p w14:paraId="19E36368" w14:textId="77777777" w:rsidR="00103D3E" w:rsidRDefault="00103D3E" w:rsidP="00106AE4">
      <w:pPr>
        <w:pStyle w:val="ListParagraph"/>
        <w:numPr>
          <w:ilvl w:val="2"/>
          <w:numId w:val="38"/>
        </w:numPr>
        <w:spacing w:before="0" w:after="0"/>
      </w:pPr>
      <w:r>
        <w:lastRenderedPageBreak/>
        <w:t>Leak scenario yielded 1.0 intersections with structures, with minimum of $2,688,250.00 and maximum of $2,688,250.00 in cost of structures impacted.</w:t>
      </w:r>
    </w:p>
    <w:p w14:paraId="43695024" w14:textId="77777777" w:rsidR="00103D3E" w:rsidRDefault="00103D3E" w:rsidP="00106AE4">
      <w:pPr>
        <w:pStyle w:val="ListParagraph"/>
        <w:numPr>
          <w:ilvl w:val="2"/>
          <w:numId w:val="38"/>
        </w:numPr>
        <w:spacing w:before="0" w:after="0"/>
      </w:pPr>
      <w:r>
        <w:t>Leak product loss costs between minimum of $60,855.70 and maximum of $60,855.70</w:t>
      </w:r>
    </w:p>
    <w:p w14:paraId="3A345A3B" w14:textId="77777777" w:rsidR="00103D3E" w:rsidRDefault="00103D3E" w:rsidP="00106AE4">
      <w:pPr>
        <w:pStyle w:val="ListParagraph"/>
        <w:numPr>
          <w:ilvl w:val="2"/>
          <w:numId w:val="38"/>
        </w:numPr>
        <w:spacing w:before="0" w:after="0"/>
      </w:pPr>
      <w:r>
        <w:t>Rupture cost between minimum of $5.02 and maximum of $8.27MM</w:t>
      </w:r>
    </w:p>
    <w:p w14:paraId="05766B85" w14:textId="77777777" w:rsidR="00103D3E" w:rsidRDefault="00103D3E" w:rsidP="00106AE4">
      <w:pPr>
        <w:pStyle w:val="ListParagraph"/>
        <w:numPr>
          <w:ilvl w:val="2"/>
          <w:numId w:val="38"/>
        </w:numPr>
        <w:spacing w:before="0" w:after="0"/>
      </w:pPr>
      <w:r>
        <w:t>Rupture scenario yielded 2.0 intersections with structures, with minimum of $3,254,250.00 and maximum of $3,254,250.00 in cost of structures impacted</w:t>
      </w:r>
    </w:p>
    <w:p w14:paraId="2B0777E1" w14:textId="77777777" w:rsidR="00103D3E" w:rsidRDefault="00103D3E" w:rsidP="00106AE4">
      <w:pPr>
        <w:pStyle w:val="ListParagraph"/>
        <w:numPr>
          <w:ilvl w:val="2"/>
          <w:numId w:val="38"/>
        </w:numPr>
        <w:spacing w:before="0" w:after="0"/>
      </w:pPr>
      <w:r>
        <w:t>Rupture product loss costs between minimum of $4,809,554.10 and maximum of $4,809,554.10</w:t>
      </w:r>
    </w:p>
    <w:p w14:paraId="588EACCE" w14:textId="77777777" w:rsidR="00103D3E" w:rsidRDefault="00103D3E" w:rsidP="00106AE4">
      <w:pPr>
        <w:pStyle w:val="ListParagraph"/>
        <w:numPr>
          <w:ilvl w:val="2"/>
          <w:numId w:val="38"/>
        </w:numPr>
        <w:spacing w:before="0" w:after="0"/>
      </w:pPr>
      <w:r>
        <w:t>Puncture cost between minimum of $2.21 and maximum of $5.46MM</w:t>
      </w:r>
    </w:p>
    <w:p w14:paraId="74885245" w14:textId="77777777" w:rsidR="00103D3E" w:rsidRDefault="00103D3E" w:rsidP="00106AE4">
      <w:pPr>
        <w:pStyle w:val="ListParagraph"/>
        <w:numPr>
          <w:ilvl w:val="2"/>
          <w:numId w:val="38"/>
        </w:numPr>
        <w:spacing w:before="0" w:after="0"/>
      </w:pPr>
      <w:r>
        <w:t>Puncture scenario yielded 3.0 intersections with structures, with minimum of $3,254,250.00 and maximum of $3,254,250.00 in cost of structures impacted</w:t>
      </w:r>
    </w:p>
    <w:p w14:paraId="2CC90F70" w14:textId="77777777" w:rsidR="00103D3E" w:rsidRDefault="00103D3E" w:rsidP="00106AE4">
      <w:pPr>
        <w:pStyle w:val="ListParagraph"/>
        <w:numPr>
          <w:ilvl w:val="2"/>
          <w:numId w:val="38"/>
        </w:numPr>
        <w:spacing w:before="0" w:after="0"/>
      </w:pPr>
      <w:r>
        <w:t>Puncture Product Loss costs between minimum of $1,999,580.23 and maximum of $1,999,580.23"</w:t>
      </w:r>
    </w:p>
    <w:p w14:paraId="38620498" w14:textId="77777777" w:rsidR="00103D3E" w:rsidRDefault="00103D3E" w:rsidP="00106AE4">
      <w:pPr>
        <w:pStyle w:val="ListParagraph"/>
        <w:numPr>
          <w:ilvl w:val="0"/>
          <w:numId w:val="38"/>
        </w:numPr>
        <w:spacing w:before="0" w:after="0"/>
      </w:pPr>
      <w:r>
        <w:t>"SOUTH GARRINGTON 1-27 LATERAL NPS 4</w:t>
      </w:r>
    </w:p>
    <w:p w14:paraId="23570AF2" w14:textId="77777777" w:rsidR="00103D3E" w:rsidRDefault="00103D3E" w:rsidP="00106AE4">
      <w:pPr>
        <w:pStyle w:val="ListParagraph"/>
        <w:numPr>
          <w:ilvl w:val="1"/>
          <w:numId w:val="38"/>
        </w:numPr>
        <w:spacing w:before="0" w:after="0"/>
      </w:pPr>
      <w:r>
        <w:t>Total Cumulative Length (m):</w:t>
      </w:r>
      <w:r>
        <w:tab/>
        <w:t>281.0</w:t>
      </w:r>
    </w:p>
    <w:p w14:paraId="5D4BA394"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39CF516A" w14:textId="77777777" w:rsidR="00103D3E" w:rsidRDefault="00103D3E" w:rsidP="00106AE4">
      <w:pPr>
        <w:pStyle w:val="ListParagraph"/>
        <w:numPr>
          <w:ilvl w:val="2"/>
          <w:numId w:val="38"/>
        </w:numPr>
        <w:spacing w:before="0" w:after="0"/>
      </w:pPr>
      <w:r>
        <w:t>Installation date between minimum of 1989-01-01 and maximum of 1989-01-01</w:t>
      </w:r>
    </w:p>
    <w:p w14:paraId="61731185" w14:textId="77777777" w:rsidR="00103D3E" w:rsidRDefault="00103D3E" w:rsidP="00106AE4">
      <w:pPr>
        <w:pStyle w:val="ListParagraph"/>
        <w:numPr>
          <w:ilvl w:val="2"/>
          <w:numId w:val="38"/>
        </w:numPr>
        <w:spacing w:before="0" w:after="0"/>
      </w:pPr>
      <w:r>
        <w:t>Wall thickness between minimum of 3.18 and maximum of 3.18</w:t>
      </w:r>
    </w:p>
    <w:p w14:paraId="1673F622"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79B62F85"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D49F1DB"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8D0582A" w14:textId="77777777" w:rsidR="00103D3E" w:rsidRDefault="00103D3E" w:rsidP="00106AE4">
      <w:pPr>
        <w:pStyle w:val="ListParagraph"/>
        <w:numPr>
          <w:ilvl w:val="1"/>
          <w:numId w:val="38"/>
        </w:numPr>
        <w:spacing w:before="0" w:after="0"/>
      </w:pPr>
      <w:r>
        <w:t>Consequence of failure distributed between minimum of $0.61 and maximum of $0.70MM</w:t>
      </w:r>
    </w:p>
    <w:p w14:paraId="6BD33BE4" w14:textId="77777777" w:rsidR="00103D3E" w:rsidRDefault="00103D3E" w:rsidP="00106AE4">
      <w:pPr>
        <w:pStyle w:val="ListParagraph"/>
        <w:numPr>
          <w:ilvl w:val="1"/>
          <w:numId w:val="38"/>
        </w:numPr>
        <w:spacing w:before="0" w:after="0"/>
      </w:pPr>
      <w:r>
        <w:t>Total length driven by Environmental: 281.0 meters.</w:t>
      </w:r>
    </w:p>
    <w:p w14:paraId="21AD84C1" w14:textId="77777777" w:rsidR="00103D3E" w:rsidRDefault="00103D3E" w:rsidP="00106AE4">
      <w:pPr>
        <w:pStyle w:val="ListParagraph"/>
        <w:numPr>
          <w:ilvl w:val="1"/>
          <w:numId w:val="38"/>
        </w:numPr>
        <w:spacing w:before="0" w:after="0"/>
      </w:pPr>
      <w:r>
        <w:t>Environmental Cost distributed between minimum of $0.35 and maximum of $0.37MM:</w:t>
      </w:r>
    </w:p>
    <w:p w14:paraId="18CA9B62" w14:textId="77777777" w:rsidR="00103D3E" w:rsidRDefault="00103D3E" w:rsidP="00106AE4">
      <w:pPr>
        <w:pStyle w:val="ListParagraph"/>
        <w:numPr>
          <w:ilvl w:val="2"/>
          <w:numId w:val="38"/>
        </w:numPr>
        <w:spacing w:before="0" w:after="0"/>
      </w:pPr>
      <w:r>
        <w:t>Leak cost between minimum of $0.18 and maximum of $0.18MM</w:t>
      </w:r>
    </w:p>
    <w:p w14:paraId="2FB7CC14" w14:textId="77777777" w:rsidR="00103D3E" w:rsidRDefault="00103D3E" w:rsidP="00106AE4">
      <w:pPr>
        <w:pStyle w:val="ListParagraph"/>
        <w:numPr>
          <w:ilvl w:val="2"/>
          <w:numId w:val="38"/>
        </w:numPr>
        <w:spacing w:before="0" w:after="0"/>
      </w:pPr>
      <w:r>
        <w:t>Leak spill volume between a minimum of 1692.25 and maximum of 1697.22 gallons</w:t>
      </w:r>
    </w:p>
    <w:p w14:paraId="391CEE10" w14:textId="77777777" w:rsidR="00103D3E" w:rsidRDefault="00103D3E" w:rsidP="00106AE4">
      <w:pPr>
        <w:pStyle w:val="ListParagraph"/>
        <w:numPr>
          <w:ilvl w:val="2"/>
          <w:numId w:val="38"/>
        </w:numPr>
        <w:spacing w:before="0" w:after="0"/>
      </w:pPr>
      <w:r>
        <w:t>Rupture cost between minimum of $23.43 and maximum of $23.50MM</w:t>
      </w:r>
    </w:p>
    <w:p w14:paraId="25E5AAA4" w14:textId="77777777" w:rsidR="00103D3E" w:rsidRDefault="00103D3E" w:rsidP="00106AE4">
      <w:pPr>
        <w:pStyle w:val="ListParagraph"/>
        <w:numPr>
          <w:ilvl w:val="2"/>
          <w:numId w:val="38"/>
        </w:numPr>
        <w:spacing w:before="0" w:after="0"/>
      </w:pPr>
      <w:r>
        <w:t>Rupture spill volume is between a minimum of 221083.38 and maximum of 221733.52 gallons</w:t>
      </w:r>
    </w:p>
    <w:p w14:paraId="76D00C59" w14:textId="77777777" w:rsidR="00103D3E" w:rsidRDefault="00103D3E" w:rsidP="00106AE4">
      <w:pPr>
        <w:pStyle w:val="ListParagraph"/>
        <w:numPr>
          <w:ilvl w:val="2"/>
          <w:numId w:val="38"/>
        </w:numPr>
        <w:spacing w:before="0" w:after="0"/>
      </w:pPr>
      <w:r>
        <w:t>Puncture cost between minimum of $5.89 and maximum of $5.91MM</w:t>
      </w:r>
    </w:p>
    <w:p w14:paraId="2676AA12" w14:textId="77777777" w:rsidR="00103D3E" w:rsidRDefault="00103D3E" w:rsidP="00106AE4">
      <w:pPr>
        <w:pStyle w:val="ListParagraph"/>
        <w:numPr>
          <w:ilvl w:val="2"/>
          <w:numId w:val="38"/>
        </w:numPr>
        <w:spacing w:before="0" w:after="0"/>
      </w:pPr>
      <w:r>
        <w:t>Puncture spill volume is between a minimum of 55603.38 and maximum of 55766.89 gallons</w:t>
      </w:r>
    </w:p>
    <w:p w14:paraId="31673235" w14:textId="77777777" w:rsidR="00103D3E" w:rsidRDefault="00103D3E" w:rsidP="00106AE4">
      <w:pPr>
        <w:pStyle w:val="ListParagraph"/>
        <w:numPr>
          <w:ilvl w:val="2"/>
          <w:numId w:val="38"/>
        </w:numPr>
        <w:spacing w:before="0" w:after="0"/>
      </w:pPr>
      <w:r>
        <w:t xml:space="preserve">Land use distributed as </w:t>
      </w:r>
    </w:p>
    <w:p w14:paraId="5EFDE189" w14:textId="77777777" w:rsidR="00103D3E" w:rsidRDefault="00103D3E" w:rsidP="00106AE4">
      <w:pPr>
        <w:pStyle w:val="ListParagraph"/>
        <w:numPr>
          <w:ilvl w:val="3"/>
          <w:numId w:val="38"/>
        </w:numPr>
        <w:spacing w:before="0" w:after="0"/>
      </w:pPr>
      <w:r>
        <w:t>Agricultural: 281.00</w:t>
      </w:r>
    </w:p>
    <w:p w14:paraId="4CC22D25" w14:textId="77777777" w:rsidR="00103D3E" w:rsidRDefault="00103D3E" w:rsidP="00106AE4">
      <w:pPr>
        <w:pStyle w:val="ListParagraph"/>
        <w:numPr>
          <w:ilvl w:val="0"/>
          <w:numId w:val="38"/>
        </w:numPr>
        <w:spacing w:before="0" w:after="0"/>
      </w:pPr>
      <w:r>
        <w:t>"SS-28 NPS 4</w:t>
      </w:r>
    </w:p>
    <w:p w14:paraId="504ABF41" w14:textId="77777777" w:rsidR="00103D3E" w:rsidRDefault="00103D3E" w:rsidP="00106AE4">
      <w:pPr>
        <w:pStyle w:val="ListParagraph"/>
        <w:numPr>
          <w:ilvl w:val="1"/>
          <w:numId w:val="38"/>
        </w:numPr>
        <w:spacing w:before="0" w:after="0"/>
      </w:pPr>
      <w:r>
        <w:t>Total Cumulative Length (m):</w:t>
      </w:r>
      <w:r>
        <w:tab/>
        <w:t>274.79</w:t>
      </w:r>
    </w:p>
    <w:p w14:paraId="5E980025" w14:textId="77777777" w:rsidR="00103D3E" w:rsidRDefault="00103D3E" w:rsidP="00106AE4">
      <w:pPr>
        <w:pStyle w:val="ListParagraph"/>
        <w:numPr>
          <w:ilvl w:val="1"/>
          <w:numId w:val="38"/>
        </w:numPr>
        <w:spacing w:before="0" w:after="0"/>
      </w:pPr>
      <w:r>
        <w:t>Likelihood of failure distributed between minimum of 1.000e-02 and maximum of 9.000e-01.</w:t>
      </w:r>
    </w:p>
    <w:p w14:paraId="084A7BFD" w14:textId="77777777" w:rsidR="00103D3E" w:rsidRDefault="00103D3E" w:rsidP="00106AE4">
      <w:pPr>
        <w:pStyle w:val="ListParagraph"/>
        <w:numPr>
          <w:ilvl w:val="2"/>
          <w:numId w:val="38"/>
        </w:numPr>
        <w:spacing w:before="0" w:after="0"/>
      </w:pPr>
      <w:r>
        <w:t>Installation date between minimum of 1957-01-01 and maximum of 1957-01-01</w:t>
      </w:r>
    </w:p>
    <w:p w14:paraId="2C8345A5" w14:textId="77777777" w:rsidR="00103D3E" w:rsidRDefault="00103D3E" w:rsidP="00106AE4">
      <w:pPr>
        <w:pStyle w:val="ListParagraph"/>
        <w:numPr>
          <w:ilvl w:val="2"/>
          <w:numId w:val="38"/>
        </w:numPr>
        <w:spacing w:before="0" w:after="0"/>
      </w:pPr>
      <w:r>
        <w:t>Wall thickness between minimum of 6.02 and maximum of 6.02</w:t>
      </w:r>
    </w:p>
    <w:p w14:paraId="43138F47"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0.08 and maximum of 0.09 mm/yr</w:t>
      </w:r>
    </w:p>
    <w:p w14:paraId="606C6371"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392FDF49"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C95C94F" w14:textId="77777777" w:rsidR="00103D3E" w:rsidRDefault="00103D3E" w:rsidP="00106AE4">
      <w:pPr>
        <w:pStyle w:val="ListParagraph"/>
        <w:numPr>
          <w:ilvl w:val="1"/>
          <w:numId w:val="38"/>
        </w:numPr>
        <w:spacing w:before="0" w:after="0"/>
      </w:pPr>
      <w:r>
        <w:t>Consequence of failure distributed between minimum of $0.51 and maximum of $3.37MM</w:t>
      </w:r>
    </w:p>
    <w:p w14:paraId="1958DB14" w14:textId="77777777" w:rsidR="00103D3E" w:rsidRDefault="00103D3E" w:rsidP="00106AE4">
      <w:pPr>
        <w:pStyle w:val="ListParagraph"/>
        <w:numPr>
          <w:ilvl w:val="1"/>
          <w:numId w:val="38"/>
        </w:numPr>
        <w:spacing w:before="0" w:after="0"/>
      </w:pPr>
      <w:r>
        <w:t>Total length driven by Environmental: 274.79 meters.</w:t>
      </w:r>
    </w:p>
    <w:p w14:paraId="00D96004" w14:textId="77777777" w:rsidR="00103D3E" w:rsidRDefault="00103D3E" w:rsidP="00106AE4">
      <w:pPr>
        <w:pStyle w:val="ListParagraph"/>
        <w:numPr>
          <w:ilvl w:val="1"/>
          <w:numId w:val="38"/>
        </w:numPr>
        <w:spacing w:before="0" w:after="0"/>
      </w:pPr>
      <w:r>
        <w:t>Environmental Cost distributed between minimum of $0.30 and maximum of $3.11MM:</w:t>
      </w:r>
    </w:p>
    <w:p w14:paraId="2E453373" w14:textId="77777777" w:rsidR="00103D3E" w:rsidRDefault="00103D3E" w:rsidP="00106AE4">
      <w:pPr>
        <w:pStyle w:val="ListParagraph"/>
        <w:numPr>
          <w:ilvl w:val="2"/>
          <w:numId w:val="38"/>
        </w:numPr>
        <w:spacing w:before="0" w:after="0"/>
      </w:pPr>
      <w:r>
        <w:t>Leak cost between minimum of $0.20 and maximum of $0.20MM</w:t>
      </w:r>
    </w:p>
    <w:p w14:paraId="2FD38CE2" w14:textId="77777777" w:rsidR="00103D3E" w:rsidRDefault="00103D3E" w:rsidP="00106AE4">
      <w:pPr>
        <w:pStyle w:val="ListParagraph"/>
        <w:numPr>
          <w:ilvl w:val="2"/>
          <w:numId w:val="38"/>
        </w:numPr>
        <w:spacing w:before="0" w:after="0"/>
      </w:pPr>
      <w:r>
        <w:lastRenderedPageBreak/>
        <w:t>Leak spill volume between a minimum of 1853.91 and maximum of 1859.61 gallons</w:t>
      </w:r>
    </w:p>
    <w:p w14:paraId="61D091BA" w14:textId="77777777" w:rsidR="00103D3E" w:rsidRDefault="00103D3E" w:rsidP="00106AE4">
      <w:pPr>
        <w:pStyle w:val="ListParagraph"/>
        <w:numPr>
          <w:ilvl w:val="2"/>
          <w:numId w:val="38"/>
        </w:numPr>
        <w:spacing w:before="0" w:after="0"/>
      </w:pPr>
      <w:r>
        <w:t>Rupture cost between minimum of $25.67 and maximum of $25.75MM</w:t>
      </w:r>
    </w:p>
    <w:p w14:paraId="19738A0A" w14:textId="77777777" w:rsidR="00103D3E" w:rsidRDefault="00103D3E" w:rsidP="00106AE4">
      <w:pPr>
        <w:pStyle w:val="ListParagraph"/>
        <w:numPr>
          <w:ilvl w:val="2"/>
          <w:numId w:val="38"/>
        </w:numPr>
        <w:spacing w:before="0" w:after="0"/>
      </w:pPr>
      <w:r>
        <w:t>Rupture spill volume is between a minimum of 242203.9 and maximum of 242948.7 gallons</w:t>
      </w:r>
    </w:p>
    <w:p w14:paraId="00836E5D" w14:textId="77777777" w:rsidR="00103D3E" w:rsidRDefault="00103D3E" w:rsidP="00106AE4">
      <w:pPr>
        <w:pStyle w:val="ListParagraph"/>
        <w:numPr>
          <w:ilvl w:val="2"/>
          <w:numId w:val="38"/>
        </w:numPr>
        <w:spacing w:before="0" w:after="0"/>
      </w:pPr>
      <w:r>
        <w:t>Puncture cost between minimum of $6.46 and maximum of $6.48MM</w:t>
      </w:r>
    </w:p>
    <w:p w14:paraId="4D2D9943" w14:textId="77777777" w:rsidR="00103D3E" w:rsidRDefault="00103D3E" w:rsidP="00106AE4">
      <w:pPr>
        <w:pStyle w:val="ListParagraph"/>
        <w:numPr>
          <w:ilvl w:val="2"/>
          <w:numId w:val="38"/>
        </w:numPr>
        <w:spacing w:before="0" w:after="0"/>
      </w:pPr>
      <w:r>
        <w:t>Puncture spill volume is between a minimum of 60915.28 and maximum of 61102.6 gallons</w:t>
      </w:r>
    </w:p>
    <w:p w14:paraId="695D7103" w14:textId="77777777" w:rsidR="00103D3E" w:rsidRDefault="00103D3E" w:rsidP="00106AE4">
      <w:pPr>
        <w:pStyle w:val="ListParagraph"/>
        <w:numPr>
          <w:ilvl w:val="2"/>
          <w:numId w:val="38"/>
        </w:numPr>
        <w:spacing w:before="0" w:after="0"/>
      </w:pPr>
      <w:r>
        <w:t xml:space="preserve">Land use distributed as </w:t>
      </w:r>
    </w:p>
    <w:p w14:paraId="40C564F2" w14:textId="77777777" w:rsidR="00103D3E" w:rsidRDefault="00103D3E" w:rsidP="00106AE4">
      <w:pPr>
        <w:pStyle w:val="ListParagraph"/>
        <w:numPr>
          <w:ilvl w:val="3"/>
          <w:numId w:val="38"/>
        </w:numPr>
        <w:spacing w:before="0" w:after="0"/>
      </w:pPr>
      <w:r>
        <w:t>Agricultural: 274.79</w:t>
      </w:r>
    </w:p>
    <w:p w14:paraId="6FBE5E1F" w14:textId="77777777" w:rsidR="00103D3E" w:rsidRDefault="00103D3E" w:rsidP="00106AE4">
      <w:pPr>
        <w:pStyle w:val="ListParagraph"/>
        <w:numPr>
          <w:ilvl w:val="0"/>
          <w:numId w:val="38"/>
        </w:numPr>
        <w:spacing w:before="0" w:after="0"/>
      </w:pPr>
      <w:r>
        <w:t>"NIPISI 14-02 TO 11-02 NPS24</w:t>
      </w:r>
    </w:p>
    <w:p w14:paraId="752DACAA" w14:textId="77777777" w:rsidR="00103D3E" w:rsidRDefault="00103D3E" w:rsidP="00106AE4">
      <w:pPr>
        <w:pStyle w:val="ListParagraph"/>
        <w:numPr>
          <w:ilvl w:val="1"/>
          <w:numId w:val="38"/>
        </w:numPr>
        <w:spacing w:before="0" w:after="0"/>
      </w:pPr>
      <w:r>
        <w:t>Total Cumulative Length (m):</w:t>
      </w:r>
      <w:r>
        <w:tab/>
        <w:t>264.71</w:t>
      </w:r>
    </w:p>
    <w:p w14:paraId="7445FB0D"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3BBD2752" w14:textId="77777777" w:rsidR="00103D3E" w:rsidRDefault="00103D3E" w:rsidP="00106AE4">
      <w:pPr>
        <w:pStyle w:val="ListParagraph"/>
        <w:numPr>
          <w:ilvl w:val="2"/>
          <w:numId w:val="38"/>
        </w:numPr>
        <w:spacing w:before="0" w:after="0"/>
      </w:pPr>
      <w:r>
        <w:t>Installation date between minimum of 1996-08-01 and maximum of 1996-08-01</w:t>
      </w:r>
    </w:p>
    <w:p w14:paraId="629A4988" w14:textId="77777777" w:rsidR="00103D3E" w:rsidRDefault="00103D3E" w:rsidP="00106AE4">
      <w:pPr>
        <w:pStyle w:val="ListParagraph"/>
        <w:numPr>
          <w:ilvl w:val="2"/>
          <w:numId w:val="38"/>
        </w:numPr>
        <w:spacing w:before="0" w:after="0"/>
      </w:pPr>
      <w:r>
        <w:t>Wall thickness between minimum of 4.78 and maximum of 4.78</w:t>
      </w:r>
    </w:p>
    <w:p w14:paraId="5403D0F4"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317405B8"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4B0C3EF5"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2FD8120D" w14:textId="77777777" w:rsidR="00103D3E" w:rsidRDefault="00103D3E" w:rsidP="00106AE4">
      <w:pPr>
        <w:pStyle w:val="ListParagraph"/>
        <w:numPr>
          <w:ilvl w:val="1"/>
          <w:numId w:val="38"/>
        </w:numPr>
        <w:spacing w:before="0" w:after="0"/>
      </w:pPr>
      <w:r>
        <w:t>Consequence of failure distributed between minimum of $2.79 and maximum of $3.43MM</w:t>
      </w:r>
    </w:p>
    <w:p w14:paraId="0F39366C" w14:textId="77777777" w:rsidR="00103D3E" w:rsidRDefault="00103D3E" w:rsidP="00106AE4">
      <w:pPr>
        <w:pStyle w:val="ListParagraph"/>
        <w:numPr>
          <w:ilvl w:val="2"/>
          <w:numId w:val="38"/>
        </w:numPr>
        <w:spacing w:before="0" w:after="0"/>
      </w:pPr>
      <w:r>
        <w:t>Total length driven by Economic Loss: 264.71 meters.</w:t>
      </w:r>
    </w:p>
    <w:p w14:paraId="20E97B78" w14:textId="77777777" w:rsidR="00103D3E" w:rsidRDefault="00103D3E" w:rsidP="00106AE4">
      <w:pPr>
        <w:pStyle w:val="ListParagraph"/>
        <w:numPr>
          <w:ilvl w:val="1"/>
          <w:numId w:val="38"/>
        </w:numPr>
        <w:spacing w:before="0" w:after="0"/>
      </w:pPr>
      <w:r>
        <w:t>Economic Loss Cost distributed between minimum of $2.47 and maximum of $2.48MM:</w:t>
      </w:r>
    </w:p>
    <w:p w14:paraId="383260D8" w14:textId="77777777" w:rsidR="00103D3E" w:rsidRDefault="00103D3E" w:rsidP="00106AE4">
      <w:pPr>
        <w:pStyle w:val="ListParagraph"/>
        <w:numPr>
          <w:ilvl w:val="2"/>
          <w:numId w:val="38"/>
        </w:numPr>
        <w:spacing w:before="0" w:after="0"/>
      </w:pPr>
      <w:r>
        <w:t>Repair costs between minimum of $73,000.00 and maximum of $73,000.00.</w:t>
      </w:r>
    </w:p>
    <w:p w14:paraId="7FBA056C" w14:textId="77777777" w:rsidR="00103D3E" w:rsidRDefault="00103D3E" w:rsidP="00106AE4">
      <w:pPr>
        <w:pStyle w:val="ListParagraph"/>
        <w:numPr>
          <w:ilvl w:val="2"/>
          <w:numId w:val="38"/>
        </w:numPr>
        <w:spacing w:before="0" w:after="0"/>
      </w:pPr>
      <w:r>
        <w:t>Outage losses between minimum of $2,400,000.00 and maximum of $2,400,000.00.</w:t>
      </w:r>
    </w:p>
    <w:p w14:paraId="1E6F00F7" w14:textId="77777777" w:rsidR="00103D3E" w:rsidRDefault="00103D3E" w:rsidP="00106AE4">
      <w:pPr>
        <w:pStyle w:val="ListParagraph"/>
        <w:numPr>
          <w:ilvl w:val="2"/>
          <w:numId w:val="38"/>
        </w:numPr>
        <w:spacing w:before="0" w:after="0"/>
      </w:pPr>
      <w:r>
        <w:t>Product type is Crude Oil.</w:t>
      </w:r>
    </w:p>
    <w:p w14:paraId="2384B99B" w14:textId="77777777" w:rsidR="00103D3E" w:rsidRDefault="00103D3E" w:rsidP="00106AE4">
      <w:pPr>
        <w:pStyle w:val="ListParagraph"/>
        <w:numPr>
          <w:ilvl w:val="2"/>
          <w:numId w:val="38"/>
        </w:numPr>
        <w:spacing w:before="0" w:after="0"/>
      </w:pPr>
      <w:r>
        <w:t>Leak cost between minimum of $2.50 and maximum of $2.50MM</w:t>
      </w:r>
    </w:p>
    <w:p w14:paraId="35D139CA" w14:textId="77777777" w:rsidR="00103D3E" w:rsidRDefault="00103D3E" w:rsidP="00106AE4">
      <w:pPr>
        <w:pStyle w:val="ListParagraph"/>
        <w:numPr>
          <w:ilvl w:val="2"/>
          <w:numId w:val="38"/>
        </w:numPr>
        <w:spacing w:before="0" w:after="0"/>
      </w:pPr>
      <w:r>
        <w:t>Leak scenario yielded 23.0 intersections with structures, with minimum of $25,000.00 and maximum of $25,000.00 in cost of structures impacted.</w:t>
      </w:r>
    </w:p>
    <w:p w14:paraId="36A2C2FD" w14:textId="77777777" w:rsidR="00103D3E" w:rsidRDefault="00103D3E" w:rsidP="00106AE4">
      <w:pPr>
        <w:pStyle w:val="ListParagraph"/>
        <w:numPr>
          <w:ilvl w:val="2"/>
          <w:numId w:val="38"/>
        </w:numPr>
        <w:spacing w:before="0" w:after="0"/>
      </w:pPr>
      <w:r>
        <w:t>Leak product loss costs between minimum of $902.81 and maximum of $905.85</w:t>
      </w:r>
    </w:p>
    <w:p w14:paraId="1D1F3E20" w14:textId="77777777" w:rsidR="00103D3E" w:rsidRDefault="00103D3E" w:rsidP="00106AE4">
      <w:pPr>
        <w:pStyle w:val="ListParagraph"/>
        <w:numPr>
          <w:ilvl w:val="2"/>
          <w:numId w:val="38"/>
        </w:numPr>
        <w:spacing w:before="0" w:after="0"/>
      </w:pPr>
      <w:r>
        <w:t>Rupture cost between minimum of $5.91 and maximum of $5.94MM</w:t>
      </w:r>
    </w:p>
    <w:p w14:paraId="529F1FC6" w14:textId="77777777" w:rsidR="00103D3E" w:rsidRDefault="00103D3E" w:rsidP="00106AE4">
      <w:pPr>
        <w:pStyle w:val="ListParagraph"/>
        <w:numPr>
          <w:ilvl w:val="2"/>
          <w:numId w:val="38"/>
        </w:numPr>
        <w:spacing w:before="0" w:after="0"/>
      </w:pPr>
      <w:r>
        <w:t>Rupture scenario yielded 2.0 intersections with structures, with minimum of $75,000.00 and maximum of $100,000.00 in cost of structures impacted</w:t>
      </w:r>
    </w:p>
    <w:p w14:paraId="3D92DA14" w14:textId="77777777" w:rsidR="00103D3E" w:rsidRDefault="00103D3E" w:rsidP="00106AE4">
      <w:pPr>
        <w:pStyle w:val="ListParagraph"/>
        <w:numPr>
          <w:ilvl w:val="2"/>
          <w:numId w:val="38"/>
        </w:numPr>
        <w:spacing w:before="0" w:after="0"/>
      </w:pPr>
      <w:r>
        <w:t>Rupture product loss costs between minimum of $3,354,945.27 and maximum of $3,366,266.89</w:t>
      </w:r>
    </w:p>
    <w:p w14:paraId="45C5015D" w14:textId="77777777" w:rsidR="00103D3E" w:rsidRDefault="00103D3E" w:rsidP="00106AE4">
      <w:pPr>
        <w:pStyle w:val="ListParagraph"/>
        <w:numPr>
          <w:ilvl w:val="2"/>
          <w:numId w:val="38"/>
        </w:numPr>
        <w:spacing w:before="0" w:after="0"/>
      </w:pPr>
      <w:r>
        <w:t>Puncture cost between minimum of $2.53 and maximum of $2.55MM</w:t>
      </w:r>
    </w:p>
    <w:p w14:paraId="31D22D4B" w14:textId="77777777" w:rsidR="00103D3E" w:rsidRDefault="00103D3E" w:rsidP="00106AE4">
      <w:pPr>
        <w:pStyle w:val="ListParagraph"/>
        <w:numPr>
          <w:ilvl w:val="2"/>
          <w:numId w:val="38"/>
        </w:numPr>
        <w:spacing w:before="0" w:after="0"/>
      </w:pPr>
      <w:r>
        <w:t>Puncture scenario yielded 23.0 intersections with structures, with minimum of $25,000.00 and maximum of $50,000.00 in cost of structures impacted</w:t>
      </w:r>
    </w:p>
    <w:p w14:paraId="67206E49" w14:textId="77777777" w:rsidR="00103D3E" w:rsidRDefault="00103D3E" w:rsidP="00106AE4">
      <w:pPr>
        <w:pStyle w:val="ListParagraph"/>
        <w:numPr>
          <w:ilvl w:val="2"/>
          <w:numId w:val="38"/>
        </w:numPr>
        <w:spacing w:before="0" w:after="0"/>
      </w:pPr>
      <w:r>
        <w:t>Puncture Product Loss costs between minimum of $29,664.23 and maximum of $29,764.33"</w:t>
      </w:r>
    </w:p>
    <w:p w14:paraId="6233D0C4" w14:textId="77777777" w:rsidR="00103D3E" w:rsidRDefault="00103D3E" w:rsidP="00106AE4">
      <w:pPr>
        <w:pStyle w:val="ListParagraph"/>
        <w:numPr>
          <w:ilvl w:val="0"/>
          <w:numId w:val="38"/>
        </w:numPr>
        <w:spacing w:before="0" w:after="0"/>
      </w:pPr>
      <w:r>
        <w:t>"PETRO VERA TO LONE ROCK NPS 8</w:t>
      </w:r>
    </w:p>
    <w:p w14:paraId="78DCDEC5" w14:textId="77777777" w:rsidR="00103D3E" w:rsidRDefault="00103D3E" w:rsidP="00106AE4">
      <w:pPr>
        <w:pStyle w:val="ListParagraph"/>
        <w:numPr>
          <w:ilvl w:val="1"/>
          <w:numId w:val="38"/>
        </w:numPr>
        <w:spacing w:before="0" w:after="0"/>
      </w:pPr>
      <w:r>
        <w:t>Total Cumulative Length (m):</w:t>
      </w:r>
      <w:r>
        <w:tab/>
        <w:t>248.54</w:t>
      </w:r>
    </w:p>
    <w:p w14:paraId="4C5B172A"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5D9479CD" w14:textId="77777777" w:rsidR="00103D3E" w:rsidRDefault="00103D3E" w:rsidP="00106AE4">
      <w:pPr>
        <w:pStyle w:val="ListParagraph"/>
        <w:numPr>
          <w:ilvl w:val="2"/>
          <w:numId w:val="38"/>
        </w:numPr>
        <w:spacing w:before="0" w:after="0"/>
      </w:pPr>
      <w:r>
        <w:t>Installation date between minimum of 1971-01-01 and maximum of 1971-01-01</w:t>
      </w:r>
    </w:p>
    <w:p w14:paraId="24119B9F" w14:textId="77777777" w:rsidR="00103D3E" w:rsidRDefault="00103D3E" w:rsidP="00106AE4">
      <w:pPr>
        <w:pStyle w:val="ListParagraph"/>
        <w:numPr>
          <w:ilvl w:val="2"/>
          <w:numId w:val="38"/>
        </w:numPr>
        <w:spacing w:before="0" w:after="0"/>
      </w:pPr>
      <w:r>
        <w:t>Wall thickness between minimum of 5.56 and maximum of 5.56</w:t>
      </w:r>
    </w:p>
    <w:p w14:paraId="528BD6B0"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59B7F30E"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00F4471E"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3658F402" w14:textId="77777777" w:rsidR="00103D3E" w:rsidRDefault="00103D3E" w:rsidP="00106AE4">
      <w:pPr>
        <w:pStyle w:val="ListParagraph"/>
        <w:numPr>
          <w:ilvl w:val="1"/>
          <w:numId w:val="38"/>
        </w:numPr>
        <w:spacing w:before="0" w:after="0"/>
      </w:pPr>
      <w:r>
        <w:t>Consequence of failure distributed between minimum of $0.99 and maximum of $13.33MM</w:t>
      </w:r>
    </w:p>
    <w:p w14:paraId="0D95CDB8" w14:textId="77777777" w:rsidR="00103D3E" w:rsidRDefault="00103D3E" w:rsidP="00106AE4">
      <w:pPr>
        <w:pStyle w:val="ListParagraph"/>
        <w:numPr>
          <w:ilvl w:val="1"/>
          <w:numId w:val="38"/>
        </w:numPr>
        <w:spacing w:before="0" w:after="0"/>
      </w:pPr>
      <w:r>
        <w:t>Total length driven by Safety: 101.26 meters.</w:t>
      </w:r>
    </w:p>
    <w:p w14:paraId="4701B461" w14:textId="77777777" w:rsidR="00103D3E" w:rsidRDefault="00103D3E" w:rsidP="00106AE4">
      <w:pPr>
        <w:pStyle w:val="ListParagraph"/>
        <w:numPr>
          <w:ilvl w:val="1"/>
          <w:numId w:val="38"/>
        </w:numPr>
        <w:spacing w:before="0" w:after="0"/>
      </w:pPr>
      <w:r>
        <w:lastRenderedPageBreak/>
        <w:t>Safety Cost distributed between minimum of $0.00 and maximum of $12.03MM:</w:t>
      </w:r>
    </w:p>
    <w:p w14:paraId="2771D158" w14:textId="77777777" w:rsidR="00103D3E" w:rsidRDefault="00103D3E" w:rsidP="00106AE4">
      <w:pPr>
        <w:pStyle w:val="ListParagraph"/>
        <w:numPr>
          <w:ilvl w:val="2"/>
          <w:numId w:val="38"/>
        </w:numPr>
        <w:spacing w:before="0" w:after="0"/>
      </w:pPr>
      <w:r>
        <w:t>Leak cost between minimum of $0.00 and maximum of $12.11MM</w:t>
      </w:r>
    </w:p>
    <w:p w14:paraId="5478EA38" w14:textId="77777777" w:rsidR="00103D3E" w:rsidRDefault="00103D3E" w:rsidP="00106AE4">
      <w:pPr>
        <w:pStyle w:val="ListParagraph"/>
        <w:numPr>
          <w:ilvl w:val="2"/>
          <w:numId w:val="38"/>
        </w:numPr>
        <w:spacing w:before="0" w:after="0"/>
      </w:pPr>
      <w:r>
        <w:t>Leak scenario yielded 11.0 intersections with structures, with minimum of 1.26 and maximum of 1.26 of population impacted.</w:t>
      </w:r>
    </w:p>
    <w:p w14:paraId="3DBE4A99" w14:textId="77777777" w:rsidR="00103D3E" w:rsidRDefault="00103D3E" w:rsidP="00106AE4">
      <w:pPr>
        <w:pStyle w:val="ListParagraph"/>
        <w:numPr>
          <w:ilvl w:val="2"/>
          <w:numId w:val="38"/>
        </w:numPr>
        <w:spacing w:before="0" w:after="0"/>
      </w:pPr>
      <w:r>
        <w:t>Leak hazard radius distributed between minimum of 2.28 and maximum of 2.28 meters.</w:t>
      </w:r>
    </w:p>
    <w:p w14:paraId="4840AAC5" w14:textId="77777777" w:rsidR="00103D3E" w:rsidRDefault="00103D3E" w:rsidP="00106AE4">
      <w:pPr>
        <w:pStyle w:val="ListParagraph"/>
        <w:numPr>
          <w:ilvl w:val="2"/>
          <w:numId w:val="38"/>
        </w:numPr>
        <w:spacing w:before="0" w:after="0"/>
      </w:pPr>
      <w:r>
        <w:t>Rupture cost between minimum of $0.00 and maximum of $12.11MM</w:t>
      </w:r>
    </w:p>
    <w:p w14:paraId="73E42393" w14:textId="77777777" w:rsidR="00103D3E" w:rsidRDefault="00103D3E" w:rsidP="00106AE4">
      <w:pPr>
        <w:pStyle w:val="ListParagraph"/>
        <w:numPr>
          <w:ilvl w:val="2"/>
          <w:numId w:val="38"/>
        </w:numPr>
        <w:spacing w:before="0" w:after="0"/>
      </w:pPr>
      <w:r>
        <w:t>Rupture scenario yielded 7.0 intersections with structures, with minimum of 1.26 and maximum of 1.26 of population impacted</w:t>
      </w:r>
    </w:p>
    <w:p w14:paraId="1235C0B5" w14:textId="77777777" w:rsidR="00103D3E" w:rsidRDefault="00103D3E" w:rsidP="00106AE4">
      <w:pPr>
        <w:pStyle w:val="ListParagraph"/>
        <w:numPr>
          <w:ilvl w:val="2"/>
          <w:numId w:val="38"/>
        </w:numPr>
        <w:spacing w:before="0" w:after="0"/>
      </w:pPr>
      <w:r>
        <w:t>Rupture hazard radius distributed between minimum of 30.46 and maximum of 30.46 meters.</w:t>
      </w:r>
    </w:p>
    <w:p w14:paraId="332E8E6F" w14:textId="77777777" w:rsidR="00103D3E" w:rsidRDefault="00103D3E" w:rsidP="00106AE4">
      <w:pPr>
        <w:pStyle w:val="ListParagraph"/>
        <w:numPr>
          <w:ilvl w:val="2"/>
          <w:numId w:val="38"/>
        </w:numPr>
        <w:spacing w:before="0" w:after="0"/>
      </w:pPr>
      <w:r>
        <w:t>Puncture cost between minimum of $0.00 and maximum of $12.11MM</w:t>
      </w:r>
    </w:p>
    <w:p w14:paraId="1C1B1863" w14:textId="77777777" w:rsidR="00103D3E" w:rsidRDefault="00103D3E" w:rsidP="00106AE4">
      <w:pPr>
        <w:pStyle w:val="ListParagraph"/>
        <w:numPr>
          <w:ilvl w:val="2"/>
          <w:numId w:val="38"/>
        </w:numPr>
        <w:spacing w:before="0" w:after="0"/>
      </w:pPr>
      <w:r>
        <w:t>Puncture scenario yielded 11.0 intersections with structures, with minimum of 1.26 and maximum of 1.26 of population impacted</w:t>
      </w:r>
    </w:p>
    <w:p w14:paraId="56833C32" w14:textId="77777777" w:rsidR="00103D3E" w:rsidRDefault="00103D3E" w:rsidP="00106AE4">
      <w:pPr>
        <w:pStyle w:val="ListParagraph"/>
        <w:numPr>
          <w:ilvl w:val="2"/>
          <w:numId w:val="38"/>
        </w:numPr>
        <w:spacing w:before="0" w:after="0"/>
      </w:pPr>
      <w:r>
        <w:t>Puncture hazard radius distributed between minimum of 8.99 and maximum of 8.99 meters.</w:t>
      </w:r>
    </w:p>
    <w:p w14:paraId="03A926C8" w14:textId="77777777" w:rsidR="00103D3E" w:rsidRDefault="00103D3E" w:rsidP="00106AE4">
      <w:pPr>
        <w:pStyle w:val="ListParagraph"/>
        <w:numPr>
          <w:ilvl w:val="2"/>
          <w:numId w:val="38"/>
        </w:numPr>
        <w:spacing w:before="0" w:after="0"/>
      </w:pPr>
      <w:r>
        <w:t>Product type is Crude Oil.</w:t>
      </w:r>
    </w:p>
    <w:p w14:paraId="0B416741" w14:textId="77777777" w:rsidR="00103D3E" w:rsidRDefault="00103D3E" w:rsidP="00106AE4">
      <w:pPr>
        <w:pStyle w:val="ListParagraph"/>
        <w:numPr>
          <w:ilvl w:val="2"/>
          <w:numId w:val="38"/>
        </w:numPr>
        <w:spacing w:before="0" w:after="0"/>
      </w:pPr>
      <w:r>
        <w:t>Class area location is/are 1.0.</w:t>
      </w:r>
    </w:p>
    <w:p w14:paraId="6722DC9D" w14:textId="77777777" w:rsidR="00103D3E" w:rsidRDefault="00103D3E" w:rsidP="00106AE4">
      <w:pPr>
        <w:pStyle w:val="ListParagraph"/>
        <w:numPr>
          <w:ilvl w:val="1"/>
          <w:numId w:val="38"/>
        </w:numPr>
        <w:spacing w:before="0" w:after="0"/>
      </w:pPr>
      <w:r>
        <w:t>Total length driven by Environmental: 147.28 meters.</w:t>
      </w:r>
    </w:p>
    <w:p w14:paraId="3F764F1F" w14:textId="77777777" w:rsidR="00103D3E" w:rsidRDefault="00103D3E" w:rsidP="00106AE4">
      <w:pPr>
        <w:pStyle w:val="ListParagraph"/>
        <w:numPr>
          <w:ilvl w:val="1"/>
          <w:numId w:val="38"/>
        </w:numPr>
        <w:spacing w:before="0" w:after="0"/>
      </w:pPr>
      <w:r>
        <w:t>Environmental Cost distributed between minimum of $0.77 and maximum of $0.81MM:</w:t>
      </w:r>
    </w:p>
    <w:p w14:paraId="38C63B2B" w14:textId="77777777" w:rsidR="00103D3E" w:rsidRDefault="00103D3E" w:rsidP="00106AE4">
      <w:pPr>
        <w:pStyle w:val="ListParagraph"/>
        <w:numPr>
          <w:ilvl w:val="2"/>
          <w:numId w:val="38"/>
        </w:numPr>
        <w:spacing w:before="0" w:after="0"/>
      </w:pPr>
      <w:r>
        <w:t>Leak cost between minimum of $0.05 and maximum of $0.05MM</w:t>
      </w:r>
    </w:p>
    <w:p w14:paraId="27D8B178" w14:textId="77777777" w:rsidR="00103D3E" w:rsidRDefault="00103D3E" w:rsidP="00106AE4">
      <w:pPr>
        <w:pStyle w:val="ListParagraph"/>
        <w:numPr>
          <w:ilvl w:val="2"/>
          <w:numId w:val="38"/>
        </w:numPr>
        <w:spacing w:before="0" w:after="0"/>
      </w:pPr>
      <w:r>
        <w:t>Leak spill volume between a minimum of 492.74 and maximum of 497.38 gallons</w:t>
      </w:r>
    </w:p>
    <w:p w14:paraId="3F1D220F" w14:textId="77777777" w:rsidR="00103D3E" w:rsidRDefault="00103D3E" w:rsidP="00106AE4">
      <w:pPr>
        <w:pStyle w:val="ListParagraph"/>
        <w:numPr>
          <w:ilvl w:val="2"/>
          <w:numId w:val="38"/>
        </w:numPr>
        <w:spacing w:before="0" w:after="0"/>
      </w:pPr>
      <w:r>
        <w:t>Rupture cost between minimum of $25.07 and maximum of $25.30MM</w:t>
      </w:r>
    </w:p>
    <w:p w14:paraId="5BB06EA4" w14:textId="77777777" w:rsidR="00103D3E" w:rsidRDefault="00103D3E" w:rsidP="00106AE4">
      <w:pPr>
        <w:pStyle w:val="ListParagraph"/>
        <w:numPr>
          <w:ilvl w:val="2"/>
          <w:numId w:val="38"/>
        </w:numPr>
        <w:spacing w:before="0" w:after="0"/>
      </w:pPr>
      <w:r>
        <w:t>Rupture spill volume is between a minimum of 236487.22 and maximum of 238712.16 gallons</w:t>
      </w:r>
    </w:p>
    <w:p w14:paraId="1A917793" w14:textId="77777777" w:rsidR="00103D3E" w:rsidRDefault="00103D3E" w:rsidP="00106AE4">
      <w:pPr>
        <w:pStyle w:val="ListParagraph"/>
        <w:numPr>
          <w:ilvl w:val="2"/>
          <w:numId w:val="38"/>
        </w:numPr>
        <w:spacing w:before="0" w:after="0"/>
      </w:pPr>
      <w:r>
        <w:t>Puncture cost between minimum of $1.72 and maximum of $1.73MM</w:t>
      </w:r>
    </w:p>
    <w:p w14:paraId="59A50EC1" w14:textId="77777777" w:rsidR="00103D3E" w:rsidRDefault="00103D3E" w:rsidP="00106AE4">
      <w:pPr>
        <w:pStyle w:val="ListParagraph"/>
        <w:numPr>
          <w:ilvl w:val="2"/>
          <w:numId w:val="38"/>
        </w:numPr>
        <w:spacing w:before="0" w:after="0"/>
      </w:pPr>
      <w:r>
        <w:t>Puncture spill volume is between a minimum of 16190.47 and maximum of 16342.8 gallons</w:t>
      </w:r>
    </w:p>
    <w:p w14:paraId="2C33DF7A" w14:textId="77777777" w:rsidR="00103D3E" w:rsidRDefault="00103D3E" w:rsidP="00106AE4">
      <w:pPr>
        <w:pStyle w:val="ListParagraph"/>
        <w:numPr>
          <w:ilvl w:val="2"/>
          <w:numId w:val="38"/>
        </w:numPr>
        <w:spacing w:before="0" w:after="0"/>
      </w:pPr>
      <w:r>
        <w:t xml:space="preserve">Land use distributed as </w:t>
      </w:r>
    </w:p>
    <w:p w14:paraId="5D110B3C" w14:textId="77777777" w:rsidR="00103D3E" w:rsidRDefault="00103D3E" w:rsidP="00106AE4">
      <w:pPr>
        <w:pStyle w:val="ListParagraph"/>
        <w:numPr>
          <w:ilvl w:val="3"/>
          <w:numId w:val="38"/>
        </w:numPr>
        <w:spacing w:before="0" w:after="0"/>
      </w:pPr>
      <w:r>
        <w:t>Agricultural: 248.54</w:t>
      </w:r>
    </w:p>
    <w:p w14:paraId="71E8D44F" w14:textId="77777777" w:rsidR="00103D3E" w:rsidRDefault="00103D3E" w:rsidP="00106AE4">
      <w:pPr>
        <w:pStyle w:val="ListParagraph"/>
        <w:numPr>
          <w:ilvl w:val="0"/>
          <w:numId w:val="38"/>
        </w:numPr>
        <w:spacing w:before="0" w:after="0"/>
      </w:pPr>
      <w:r>
        <w:t>"SS-20 NPS 4</w:t>
      </w:r>
    </w:p>
    <w:p w14:paraId="0C25E0E6" w14:textId="77777777" w:rsidR="00103D3E" w:rsidRDefault="00103D3E" w:rsidP="00106AE4">
      <w:pPr>
        <w:pStyle w:val="ListParagraph"/>
        <w:numPr>
          <w:ilvl w:val="1"/>
          <w:numId w:val="38"/>
        </w:numPr>
        <w:spacing w:before="0" w:after="0"/>
      </w:pPr>
      <w:r>
        <w:t>Total Cumulative Length (m):</w:t>
      </w:r>
      <w:r>
        <w:tab/>
        <w:t>219.8</w:t>
      </w:r>
    </w:p>
    <w:p w14:paraId="24319752"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1D86EE5F" w14:textId="77777777" w:rsidR="00103D3E" w:rsidRDefault="00103D3E" w:rsidP="00106AE4">
      <w:pPr>
        <w:pStyle w:val="ListParagraph"/>
        <w:numPr>
          <w:ilvl w:val="2"/>
          <w:numId w:val="38"/>
        </w:numPr>
        <w:spacing w:before="0" w:after="0"/>
      </w:pPr>
      <w:r>
        <w:t>Installation date between minimum of 1966-01-01 and maximum of 1966-01-01</w:t>
      </w:r>
    </w:p>
    <w:p w14:paraId="5C737439" w14:textId="77777777" w:rsidR="00103D3E" w:rsidRDefault="00103D3E" w:rsidP="00106AE4">
      <w:pPr>
        <w:pStyle w:val="ListParagraph"/>
        <w:numPr>
          <w:ilvl w:val="2"/>
          <w:numId w:val="38"/>
        </w:numPr>
        <w:spacing w:before="0" w:after="0"/>
      </w:pPr>
      <w:r>
        <w:t>Wall thickness between minimum of 3.17 and maximum of 3.17</w:t>
      </w:r>
    </w:p>
    <w:p w14:paraId="543E9402"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0.07 and maximum of 0.08 mm/yr</w:t>
      </w:r>
    </w:p>
    <w:p w14:paraId="7FC100BE"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2A466812"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A133581" w14:textId="77777777" w:rsidR="00103D3E" w:rsidRDefault="00103D3E" w:rsidP="00106AE4">
      <w:pPr>
        <w:pStyle w:val="ListParagraph"/>
        <w:numPr>
          <w:ilvl w:val="1"/>
          <w:numId w:val="38"/>
        </w:numPr>
        <w:spacing w:before="0" w:after="0"/>
      </w:pPr>
      <w:r>
        <w:t>Consequence of failure distributed between minimum of $0.44 and maximum of $0.47MM</w:t>
      </w:r>
    </w:p>
    <w:p w14:paraId="7DF89430" w14:textId="77777777" w:rsidR="00103D3E" w:rsidRDefault="00103D3E" w:rsidP="00106AE4">
      <w:pPr>
        <w:pStyle w:val="ListParagraph"/>
        <w:numPr>
          <w:ilvl w:val="1"/>
          <w:numId w:val="38"/>
        </w:numPr>
        <w:spacing w:before="0" w:after="0"/>
      </w:pPr>
      <w:r>
        <w:t>Total length driven by Environmental: 109.9 meters.</w:t>
      </w:r>
    </w:p>
    <w:p w14:paraId="4459FF15" w14:textId="77777777" w:rsidR="00103D3E" w:rsidRDefault="00103D3E" w:rsidP="00106AE4">
      <w:pPr>
        <w:pStyle w:val="ListParagraph"/>
        <w:numPr>
          <w:ilvl w:val="1"/>
          <w:numId w:val="38"/>
        </w:numPr>
        <w:spacing w:before="0" w:after="0"/>
      </w:pPr>
      <w:r>
        <w:t>Environmental Cost distributed between minimum of $0.23 and maximum of $0.25MM:</w:t>
      </w:r>
    </w:p>
    <w:p w14:paraId="4B9B9608" w14:textId="77777777" w:rsidR="00103D3E" w:rsidRDefault="00103D3E" w:rsidP="00106AE4">
      <w:pPr>
        <w:pStyle w:val="ListParagraph"/>
        <w:numPr>
          <w:ilvl w:val="2"/>
          <w:numId w:val="38"/>
        </w:numPr>
        <w:spacing w:before="0" w:after="0"/>
      </w:pPr>
      <w:r>
        <w:t>Leak cost between minimum of $0.16 and maximum of $0.16MM</w:t>
      </w:r>
    </w:p>
    <w:p w14:paraId="2AD77CBC" w14:textId="77777777" w:rsidR="00103D3E" w:rsidRDefault="00103D3E" w:rsidP="00106AE4">
      <w:pPr>
        <w:pStyle w:val="ListParagraph"/>
        <w:numPr>
          <w:ilvl w:val="2"/>
          <w:numId w:val="38"/>
        </w:numPr>
        <w:spacing w:before="0" w:after="0"/>
      </w:pPr>
      <w:r>
        <w:t>Leak spill volume between a minimum of 1545.39 and maximum of 1549.95 gallons</w:t>
      </w:r>
    </w:p>
    <w:p w14:paraId="27D90B3F" w14:textId="77777777" w:rsidR="00103D3E" w:rsidRDefault="00103D3E" w:rsidP="00106AE4">
      <w:pPr>
        <w:pStyle w:val="ListParagraph"/>
        <w:numPr>
          <w:ilvl w:val="2"/>
          <w:numId w:val="38"/>
        </w:numPr>
        <w:spacing w:before="0" w:after="0"/>
      </w:pPr>
      <w:r>
        <w:t>Rupture cost between minimum of $21.40 and maximum of $21.46MM</w:t>
      </w:r>
    </w:p>
    <w:p w14:paraId="4C912649" w14:textId="77777777" w:rsidR="00103D3E" w:rsidRDefault="00103D3E" w:rsidP="00106AE4">
      <w:pPr>
        <w:pStyle w:val="ListParagraph"/>
        <w:numPr>
          <w:ilvl w:val="2"/>
          <w:numId w:val="38"/>
        </w:numPr>
        <w:spacing w:before="0" w:after="0"/>
      </w:pPr>
      <w:r>
        <w:t>Rupture spill volume is between a minimum of 201897.55 and maximum of 202493.29 gallons</w:t>
      </w:r>
    </w:p>
    <w:p w14:paraId="77769369" w14:textId="77777777" w:rsidR="00103D3E" w:rsidRDefault="00103D3E" w:rsidP="00106AE4">
      <w:pPr>
        <w:pStyle w:val="ListParagraph"/>
        <w:numPr>
          <w:ilvl w:val="2"/>
          <w:numId w:val="38"/>
        </w:numPr>
        <w:spacing w:before="0" w:after="0"/>
      </w:pPr>
      <w:r>
        <w:t>Puncture cost between minimum of $5.38 and maximum of $5.40MM</w:t>
      </w:r>
    </w:p>
    <w:p w14:paraId="1B021BA2" w14:textId="77777777" w:rsidR="00103D3E" w:rsidRDefault="00103D3E" w:rsidP="00106AE4">
      <w:pPr>
        <w:pStyle w:val="ListParagraph"/>
        <w:numPr>
          <w:ilvl w:val="2"/>
          <w:numId w:val="38"/>
        </w:numPr>
        <w:spacing w:before="0" w:after="0"/>
      </w:pPr>
      <w:r>
        <w:lastRenderedPageBreak/>
        <w:t>Puncture spill volume is between a minimum of 50778.06 and maximum of 50927.9 gallons</w:t>
      </w:r>
    </w:p>
    <w:p w14:paraId="3AEACC53" w14:textId="77777777" w:rsidR="00103D3E" w:rsidRDefault="00103D3E" w:rsidP="00106AE4">
      <w:pPr>
        <w:pStyle w:val="ListParagraph"/>
        <w:numPr>
          <w:ilvl w:val="2"/>
          <w:numId w:val="38"/>
        </w:numPr>
        <w:spacing w:before="0" w:after="0"/>
      </w:pPr>
      <w:r>
        <w:t xml:space="preserve">Land use distributed as </w:t>
      </w:r>
    </w:p>
    <w:p w14:paraId="5CAD6803" w14:textId="77777777" w:rsidR="00103D3E" w:rsidRDefault="00103D3E" w:rsidP="00106AE4">
      <w:pPr>
        <w:pStyle w:val="ListParagraph"/>
        <w:numPr>
          <w:ilvl w:val="3"/>
          <w:numId w:val="38"/>
        </w:numPr>
        <w:spacing w:before="0" w:after="0"/>
      </w:pPr>
      <w:r>
        <w:t>Remote: 219.80</w:t>
      </w:r>
    </w:p>
    <w:p w14:paraId="037C2F75" w14:textId="77777777" w:rsidR="00103D3E" w:rsidRDefault="00103D3E" w:rsidP="00106AE4">
      <w:pPr>
        <w:pStyle w:val="ListParagraph"/>
        <w:numPr>
          <w:ilvl w:val="1"/>
          <w:numId w:val="38"/>
        </w:numPr>
        <w:spacing w:before="0" w:after="0"/>
      </w:pPr>
      <w:r>
        <w:t>Total length driven by Economic Loss: 109.9 meters.</w:t>
      </w:r>
    </w:p>
    <w:p w14:paraId="4E35525A" w14:textId="77777777" w:rsidR="00103D3E" w:rsidRDefault="00103D3E" w:rsidP="00106AE4">
      <w:pPr>
        <w:pStyle w:val="ListParagraph"/>
        <w:numPr>
          <w:ilvl w:val="1"/>
          <w:numId w:val="38"/>
        </w:numPr>
        <w:spacing w:before="0" w:after="0"/>
      </w:pPr>
      <w:r>
        <w:t>Economic Loss Cost distributed between minimum of $0.21 and maximum of $0.23MM:</w:t>
      </w:r>
    </w:p>
    <w:p w14:paraId="6EA51F09" w14:textId="77777777" w:rsidR="00103D3E" w:rsidRDefault="00103D3E" w:rsidP="00106AE4">
      <w:pPr>
        <w:pStyle w:val="ListParagraph"/>
        <w:numPr>
          <w:ilvl w:val="2"/>
          <w:numId w:val="38"/>
        </w:numPr>
        <w:spacing w:before="0" w:after="0"/>
      </w:pPr>
      <w:r>
        <w:t>Repair costs between minimum of $9,000.00 and maximum of $9,000.00.</w:t>
      </w:r>
    </w:p>
    <w:p w14:paraId="4FA47C07" w14:textId="77777777" w:rsidR="00103D3E" w:rsidRDefault="00103D3E" w:rsidP="00106AE4">
      <w:pPr>
        <w:pStyle w:val="ListParagraph"/>
        <w:numPr>
          <w:ilvl w:val="2"/>
          <w:numId w:val="38"/>
        </w:numPr>
        <w:spacing w:before="0" w:after="0"/>
      </w:pPr>
      <w:r>
        <w:t>Outage losses between minimum of $200,000.00 and maximum of $200,000.00.</w:t>
      </w:r>
    </w:p>
    <w:p w14:paraId="7436F7C6" w14:textId="77777777" w:rsidR="00103D3E" w:rsidRDefault="00103D3E" w:rsidP="00106AE4">
      <w:pPr>
        <w:pStyle w:val="ListParagraph"/>
        <w:numPr>
          <w:ilvl w:val="2"/>
          <w:numId w:val="38"/>
        </w:numPr>
        <w:spacing w:before="0" w:after="0"/>
      </w:pPr>
      <w:r>
        <w:t>Product type is Crude Oil.</w:t>
      </w:r>
    </w:p>
    <w:p w14:paraId="7BCC61F5" w14:textId="77777777" w:rsidR="00103D3E" w:rsidRDefault="00103D3E" w:rsidP="00106AE4">
      <w:pPr>
        <w:pStyle w:val="ListParagraph"/>
        <w:numPr>
          <w:ilvl w:val="2"/>
          <w:numId w:val="38"/>
        </w:numPr>
        <w:spacing w:before="0" w:after="0"/>
      </w:pPr>
      <w:r>
        <w:t>Leak cost between minimum of $0.21 and maximum of $0.24MM</w:t>
      </w:r>
    </w:p>
    <w:p w14:paraId="6AD6FE18" w14:textId="77777777" w:rsidR="00103D3E" w:rsidRDefault="00103D3E" w:rsidP="00106AE4">
      <w:pPr>
        <w:pStyle w:val="ListParagraph"/>
        <w:numPr>
          <w:ilvl w:val="2"/>
          <w:numId w:val="38"/>
        </w:numPr>
        <w:spacing w:before="0" w:after="0"/>
      </w:pPr>
      <w:r>
        <w:t>Leak scenario yielded 7.0 intersections with structures, with minimum of $25,000.00 and maximum of $25,000.00 in cost of structures impacted.</w:t>
      </w:r>
    </w:p>
    <w:p w14:paraId="54DED5EE" w14:textId="77777777" w:rsidR="00103D3E" w:rsidRDefault="00103D3E" w:rsidP="00106AE4">
      <w:pPr>
        <w:pStyle w:val="ListParagraph"/>
        <w:numPr>
          <w:ilvl w:val="2"/>
          <w:numId w:val="38"/>
        </w:numPr>
        <w:spacing w:before="0" w:after="0"/>
      </w:pPr>
      <w:r>
        <w:t>Leak product loss costs between minimum of $1,714.65 and maximum of $1,719.71</w:t>
      </w:r>
    </w:p>
    <w:p w14:paraId="03C1E501" w14:textId="77777777" w:rsidR="00103D3E" w:rsidRDefault="00103D3E" w:rsidP="00106AE4">
      <w:pPr>
        <w:pStyle w:val="ListParagraph"/>
        <w:numPr>
          <w:ilvl w:val="2"/>
          <w:numId w:val="38"/>
        </w:numPr>
        <w:spacing w:before="0" w:after="0"/>
      </w:pPr>
      <w:r>
        <w:t>Rupture cost between minimum of $0.43 and maximum of $0.48MM</w:t>
      </w:r>
    </w:p>
    <w:p w14:paraId="407B0D29" w14:textId="77777777" w:rsidR="00103D3E" w:rsidRDefault="00103D3E" w:rsidP="00106AE4">
      <w:pPr>
        <w:pStyle w:val="ListParagraph"/>
        <w:numPr>
          <w:ilvl w:val="2"/>
          <w:numId w:val="38"/>
        </w:numPr>
        <w:spacing w:before="0" w:after="0"/>
      </w:pPr>
      <w:r>
        <w:t>Rupture scenario yielded 6.0 intersections with structures, with minimum of $25,000.00 and maximum of $50,000.00 in cost of structures impacted</w:t>
      </w:r>
    </w:p>
    <w:p w14:paraId="4BB4C7C5" w14:textId="77777777" w:rsidR="00103D3E" w:rsidRDefault="00103D3E" w:rsidP="00106AE4">
      <w:pPr>
        <w:pStyle w:val="ListParagraph"/>
        <w:numPr>
          <w:ilvl w:val="2"/>
          <w:numId w:val="38"/>
        </w:numPr>
        <w:spacing w:before="0" w:after="0"/>
      </w:pPr>
      <w:r>
        <w:t>Rupture product loss costs between minimum of $224,010.14 and maximum of $224,671.13</w:t>
      </w:r>
    </w:p>
    <w:p w14:paraId="71609D4A" w14:textId="77777777" w:rsidR="00103D3E" w:rsidRDefault="00103D3E" w:rsidP="00106AE4">
      <w:pPr>
        <w:pStyle w:val="ListParagraph"/>
        <w:numPr>
          <w:ilvl w:val="2"/>
          <w:numId w:val="38"/>
        </w:numPr>
        <w:spacing w:before="0" w:after="0"/>
      </w:pPr>
      <w:r>
        <w:t>Puncture cost between minimum of $0.27 and maximum of $0.29MM</w:t>
      </w:r>
    </w:p>
    <w:p w14:paraId="227F2016" w14:textId="77777777" w:rsidR="00103D3E" w:rsidRDefault="00103D3E" w:rsidP="00106AE4">
      <w:pPr>
        <w:pStyle w:val="ListParagraph"/>
        <w:numPr>
          <w:ilvl w:val="2"/>
          <w:numId w:val="38"/>
        </w:numPr>
        <w:spacing w:before="0" w:after="0"/>
      </w:pPr>
      <w:r>
        <w:t>Puncture scenario yielded 9.0 intersections with structures, with minimum of $25,000.00 and maximum of $25,000.00 in cost of structures impacted</w:t>
      </w:r>
    </w:p>
    <w:p w14:paraId="01FEBDBE" w14:textId="77777777" w:rsidR="00103D3E" w:rsidRDefault="00103D3E" w:rsidP="00106AE4">
      <w:pPr>
        <w:pStyle w:val="ListParagraph"/>
        <w:numPr>
          <w:ilvl w:val="2"/>
          <w:numId w:val="38"/>
        </w:numPr>
        <w:spacing w:before="0" w:after="0"/>
      </w:pPr>
      <w:r>
        <w:t>Puncture Product Loss costs between minimum of $56,339.47 and maximum of $56,505.71"</w:t>
      </w:r>
    </w:p>
    <w:p w14:paraId="24C1DC05" w14:textId="77777777" w:rsidR="00103D3E" w:rsidRDefault="00103D3E" w:rsidP="00106AE4">
      <w:pPr>
        <w:pStyle w:val="ListParagraph"/>
        <w:numPr>
          <w:ilvl w:val="0"/>
          <w:numId w:val="38"/>
        </w:numPr>
        <w:spacing w:before="0" w:after="0"/>
      </w:pPr>
      <w:r>
        <w:t xml:space="preserve">"SS- FMU10 </w:t>
      </w:r>
      <w:proofErr w:type="gramStart"/>
      <w:r>
        <w:t>From</w:t>
      </w:r>
      <w:proofErr w:type="gramEnd"/>
      <w:r>
        <w:t xml:space="preserve"> 01-10-017-18W3 To 01-10-017-18W3</w:t>
      </w:r>
    </w:p>
    <w:p w14:paraId="3C2275EC" w14:textId="77777777" w:rsidR="00103D3E" w:rsidRDefault="00103D3E" w:rsidP="00106AE4">
      <w:pPr>
        <w:pStyle w:val="ListParagraph"/>
        <w:numPr>
          <w:ilvl w:val="1"/>
          <w:numId w:val="38"/>
        </w:numPr>
        <w:spacing w:before="0" w:after="0"/>
      </w:pPr>
      <w:r>
        <w:t>Total Cumulative Length (m):</w:t>
      </w:r>
      <w:r>
        <w:tab/>
        <w:t>192.72</w:t>
      </w:r>
    </w:p>
    <w:p w14:paraId="1112C1DE"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17A4210A" w14:textId="77777777" w:rsidR="00103D3E" w:rsidRDefault="00103D3E" w:rsidP="00106AE4">
      <w:pPr>
        <w:pStyle w:val="ListParagraph"/>
        <w:numPr>
          <w:ilvl w:val="2"/>
          <w:numId w:val="38"/>
        </w:numPr>
        <w:spacing w:before="0" w:after="0"/>
      </w:pPr>
      <w:r>
        <w:t>Installation date between minimum of 2010-01-01 and maximum of 2010-01-01</w:t>
      </w:r>
    </w:p>
    <w:p w14:paraId="0E9449BD" w14:textId="77777777" w:rsidR="00103D3E" w:rsidRDefault="00103D3E" w:rsidP="00106AE4">
      <w:pPr>
        <w:pStyle w:val="ListParagraph"/>
        <w:numPr>
          <w:ilvl w:val="2"/>
          <w:numId w:val="38"/>
        </w:numPr>
        <w:spacing w:before="0" w:after="0"/>
      </w:pPr>
      <w:r>
        <w:t>Wall thickness between minimum of 4.78 and maximum of 4.78</w:t>
      </w:r>
    </w:p>
    <w:p w14:paraId="69DD879D"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72A87576" w14:textId="77777777" w:rsidR="00103D3E" w:rsidRDefault="00103D3E" w:rsidP="00106AE4">
      <w:pPr>
        <w:pStyle w:val="ListParagraph"/>
        <w:numPr>
          <w:ilvl w:val="2"/>
          <w:numId w:val="38"/>
        </w:numPr>
        <w:spacing w:before="0" w:after="0"/>
      </w:pPr>
      <w:proofErr w:type="spellStart"/>
      <w:r>
        <w:t>iFilms</w:t>
      </w:r>
      <w:proofErr w:type="spellEnd"/>
      <w:r>
        <w:t xml:space="preserve"> SME override of C</w:t>
      </w:r>
    </w:p>
    <w:p w14:paraId="43AF317E"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Outcome of 2018/12/20 meeting</w:t>
      </w:r>
    </w:p>
    <w:p w14:paraId="330A91E8" w14:textId="77777777" w:rsidR="00103D3E" w:rsidRDefault="00103D3E" w:rsidP="00106AE4">
      <w:pPr>
        <w:pStyle w:val="ListParagraph"/>
        <w:numPr>
          <w:ilvl w:val="1"/>
          <w:numId w:val="38"/>
        </w:numPr>
        <w:spacing w:before="0" w:after="0"/>
      </w:pPr>
      <w:r>
        <w:t>Consequence of failure distributed between minimum of $2.25 and maximum of $2.25MM</w:t>
      </w:r>
    </w:p>
    <w:p w14:paraId="378C30AC" w14:textId="77777777" w:rsidR="00103D3E" w:rsidRDefault="00103D3E" w:rsidP="00106AE4">
      <w:pPr>
        <w:pStyle w:val="ListParagraph"/>
        <w:numPr>
          <w:ilvl w:val="1"/>
          <w:numId w:val="38"/>
        </w:numPr>
        <w:spacing w:before="0" w:after="0"/>
      </w:pPr>
      <w:r>
        <w:t>Total length driven by Environmental: 192.72 meters.</w:t>
      </w:r>
    </w:p>
    <w:p w14:paraId="18340397" w14:textId="77777777" w:rsidR="00103D3E" w:rsidRDefault="00103D3E" w:rsidP="00106AE4">
      <w:pPr>
        <w:pStyle w:val="ListParagraph"/>
        <w:numPr>
          <w:ilvl w:val="1"/>
          <w:numId w:val="38"/>
        </w:numPr>
        <w:spacing w:before="0" w:after="0"/>
      </w:pPr>
      <w:r>
        <w:t>Environmental Cost distributed between minimum of $2.00 and maximum of $2.00MM:</w:t>
      </w:r>
    </w:p>
    <w:p w14:paraId="1E7A67D0" w14:textId="77777777" w:rsidR="00103D3E" w:rsidRDefault="00103D3E" w:rsidP="00106AE4">
      <w:pPr>
        <w:pStyle w:val="ListParagraph"/>
        <w:numPr>
          <w:ilvl w:val="2"/>
          <w:numId w:val="38"/>
        </w:numPr>
        <w:spacing w:before="0" w:after="0"/>
      </w:pPr>
      <w:r>
        <w:t>Leak cost between minimum of $0.15 and maximum of $0.15MM</w:t>
      </w:r>
    </w:p>
    <w:p w14:paraId="58ED53A1" w14:textId="77777777" w:rsidR="00103D3E" w:rsidRDefault="00103D3E" w:rsidP="00106AE4">
      <w:pPr>
        <w:pStyle w:val="ListParagraph"/>
        <w:numPr>
          <w:ilvl w:val="2"/>
          <w:numId w:val="38"/>
        </w:numPr>
        <w:spacing w:before="0" w:after="0"/>
      </w:pPr>
      <w:r>
        <w:t>Leak spill volume between a minimum of 1383.73 and maximum of 1383.73 gallons</w:t>
      </w:r>
    </w:p>
    <w:p w14:paraId="23AE22C1" w14:textId="77777777" w:rsidR="00103D3E" w:rsidRDefault="00103D3E" w:rsidP="00106AE4">
      <w:pPr>
        <w:pStyle w:val="ListParagraph"/>
        <w:numPr>
          <w:ilvl w:val="2"/>
          <w:numId w:val="38"/>
        </w:numPr>
        <w:spacing w:before="0" w:after="0"/>
      </w:pPr>
      <w:r>
        <w:t>Rupture cost between minimum of $19.16 and maximum of $19.16MM</w:t>
      </w:r>
    </w:p>
    <w:p w14:paraId="6A7802BA" w14:textId="77777777" w:rsidR="00103D3E" w:rsidRDefault="00103D3E" w:rsidP="00106AE4">
      <w:pPr>
        <w:pStyle w:val="ListParagraph"/>
        <w:numPr>
          <w:ilvl w:val="2"/>
          <w:numId w:val="38"/>
        </w:numPr>
        <w:spacing w:before="0" w:after="0"/>
      </w:pPr>
      <w:r>
        <w:t>Rupture spill volume is between a minimum of 180777.58 and maximum of 180777.58 gallons</w:t>
      </w:r>
    </w:p>
    <w:p w14:paraId="190D97C1" w14:textId="77777777" w:rsidR="00103D3E" w:rsidRDefault="00103D3E" w:rsidP="00106AE4">
      <w:pPr>
        <w:pStyle w:val="ListParagraph"/>
        <w:numPr>
          <w:ilvl w:val="2"/>
          <w:numId w:val="38"/>
        </w:numPr>
        <w:spacing w:before="0" w:after="0"/>
      </w:pPr>
      <w:r>
        <w:t>Puncture cost between minimum of $4.82 and maximum of $4.82MM</w:t>
      </w:r>
    </w:p>
    <w:p w14:paraId="39837618" w14:textId="77777777" w:rsidR="00103D3E" w:rsidRDefault="00103D3E" w:rsidP="00106AE4">
      <w:pPr>
        <w:pStyle w:val="ListParagraph"/>
        <w:numPr>
          <w:ilvl w:val="2"/>
          <w:numId w:val="38"/>
        </w:numPr>
        <w:spacing w:before="0" w:after="0"/>
      </w:pPr>
      <w:r>
        <w:t>Puncture spill volume is between a minimum of 45466.3 and maximum of 45466.3 gallons</w:t>
      </w:r>
    </w:p>
    <w:p w14:paraId="03564C4A" w14:textId="77777777" w:rsidR="00103D3E" w:rsidRDefault="00103D3E" w:rsidP="00106AE4">
      <w:pPr>
        <w:pStyle w:val="ListParagraph"/>
        <w:numPr>
          <w:ilvl w:val="2"/>
          <w:numId w:val="38"/>
        </w:numPr>
        <w:spacing w:before="0" w:after="0"/>
      </w:pPr>
      <w:r>
        <w:t xml:space="preserve">Land use distributed as </w:t>
      </w:r>
    </w:p>
    <w:p w14:paraId="20B976FF" w14:textId="77777777" w:rsidR="00103D3E" w:rsidRDefault="00103D3E" w:rsidP="00106AE4">
      <w:pPr>
        <w:pStyle w:val="ListParagraph"/>
        <w:numPr>
          <w:ilvl w:val="3"/>
          <w:numId w:val="38"/>
        </w:numPr>
        <w:spacing w:before="0" w:after="0"/>
      </w:pPr>
      <w:r>
        <w:t>Agricultural: 192.72</w:t>
      </w:r>
    </w:p>
    <w:p w14:paraId="0616CC63" w14:textId="77777777" w:rsidR="00103D3E" w:rsidRDefault="00103D3E" w:rsidP="00106AE4">
      <w:pPr>
        <w:pStyle w:val="ListParagraph"/>
        <w:numPr>
          <w:ilvl w:val="0"/>
          <w:numId w:val="38"/>
        </w:numPr>
        <w:spacing w:before="0" w:after="0"/>
      </w:pPr>
      <w:r>
        <w:t xml:space="preserve">"03 Tie in to Radial Lake From 06-20-39-07W5 </w:t>
      </w:r>
      <w:proofErr w:type="gramStart"/>
      <w:r>
        <w:t>To</w:t>
      </w:r>
      <w:proofErr w:type="gramEnd"/>
      <w:r>
        <w:t xml:space="preserve"> 07-20-39-07W5</w:t>
      </w:r>
    </w:p>
    <w:p w14:paraId="33ABAAD6" w14:textId="77777777" w:rsidR="00103D3E" w:rsidRDefault="00103D3E" w:rsidP="00106AE4">
      <w:pPr>
        <w:pStyle w:val="ListParagraph"/>
        <w:numPr>
          <w:ilvl w:val="1"/>
          <w:numId w:val="38"/>
        </w:numPr>
        <w:spacing w:before="0" w:after="0"/>
      </w:pPr>
      <w:r>
        <w:t>Total Cumulative Length (m):</w:t>
      </w:r>
      <w:r>
        <w:tab/>
        <w:t>191.6</w:t>
      </w:r>
    </w:p>
    <w:p w14:paraId="5BC5A869"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48DAA7B9" w14:textId="77777777" w:rsidR="00103D3E" w:rsidRDefault="00103D3E" w:rsidP="00106AE4">
      <w:pPr>
        <w:pStyle w:val="ListParagraph"/>
        <w:numPr>
          <w:ilvl w:val="2"/>
          <w:numId w:val="38"/>
        </w:numPr>
        <w:spacing w:before="0" w:after="0"/>
      </w:pPr>
      <w:r>
        <w:lastRenderedPageBreak/>
        <w:t>Installation date between minimum of 1981-01-01 and maximum of 1981-01-01</w:t>
      </w:r>
    </w:p>
    <w:p w14:paraId="07614D69" w14:textId="77777777" w:rsidR="00103D3E" w:rsidRDefault="00103D3E" w:rsidP="00106AE4">
      <w:pPr>
        <w:pStyle w:val="ListParagraph"/>
        <w:numPr>
          <w:ilvl w:val="2"/>
          <w:numId w:val="38"/>
        </w:numPr>
        <w:spacing w:before="0" w:after="0"/>
      </w:pPr>
      <w:r>
        <w:t>Wall thickness between minimum of 3.18 and maximum of 3.18</w:t>
      </w:r>
    </w:p>
    <w:p w14:paraId="3AE36985"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153EBE2"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4B8D0B67"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CFB4123" w14:textId="77777777" w:rsidR="00103D3E" w:rsidRDefault="00103D3E" w:rsidP="00106AE4">
      <w:pPr>
        <w:pStyle w:val="ListParagraph"/>
        <w:numPr>
          <w:ilvl w:val="1"/>
          <w:numId w:val="38"/>
        </w:numPr>
        <w:spacing w:before="0" w:after="0"/>
      </w:pPr>
      <w:r>
        <w:t>Consequence of failure distributed between minimum of $0.44 and maximum of $0.79MM</w:t>
      </w:r>
    </w:p>
    <w:p w14:paraId="4DFEC9EF" w14:textId="77777777" w:rsidR="00103D3E" w:rsidRDefault="00103D3E" w:rsidP="00106AE4">
      <w:pPr>
        <w:pStyle w:val="ListParagraph"/>
        <w:numPr>
          <w:ilvl w:val="2"/>
          <w:numId w:val="38"/>
        </w:numPr>
        <w:spacing w:before="0" w:after="0"/>
      </w:pPr>
      <w:r>
        <w:t>Total length driven by Economic Loss: 191.6 meters.</w:t>
      </w:r>
    </w:p>
    <w:p w14:paraId="4295B728" w14:textId="77777777" w:rsidR="00103D3E" w:rsidRDefault="00103D3E" w:rsidP="00106AE4">
      <w:pPr>
        <w:pStyle w:val="ListParagraph"/>
        <w:numPr>
          <w:ilvl w:val="1"/>
          <w:numId w:val="38"/>
        </w:numPr>
        <w:spacing w:before="0" w:after="0"/>
      </w:pPr>
      <w:r>
        <w:t>Economic Loss Cost distributed between minimum of $0.41 and maximum of $0.42MM:</w:t>
      </w:r>
    </w:p>
    <w:p w14:paraId="04A05180" w14:textId="77777777" w:rsidR="00103D3E" w:rsidRDefault="00103D3E" w:rsidP="00106AE4">
      <w:pPr>
        <w:pStyle w:val="ListParagraph"/>
        <w:numPr>
          <w:ilvl w:val="2"/>
          <w:numId w:val="38"/>
        </w:numPr>
        <w:spacing w:before="0" w:after="0"/>
      </w:pPr>
      <w:r>
        <w:t>Repair costs between minimum of $6,000.00 and maximum of $6,000.00.</w:t>
      </w:r>
    </w:p>
    <w:p w14:paraId="1563586B" w14:textId="77777777" w:rsidR="00103D3E" w:rsidRDefault="00103D3E" w:rsidP="00106AE4">
      <w:pPr>
        <w:pStyle w:val="ListParagraph"/>
        <w:numPr>
          <w:ilvl w:val="2"/>
          <w:numId w:val="38"/>
        </w:numPr>
        <w:spacing w:before="0" w:after="0"/>
      </w:pPr>
      <w:r>
        <w:t>Outage losses between minimum of $200,000.00 and maximum of $200,000.00.</w:t>
      </w:r>
    </w:p>
    <w:p w14:paraId="1F43CE33" w14:textId="77777777" w:rsidR="00103D3E" w:rsidRDefault="00103D3E" w:rsidP="00106AE4">
      <w:pPr>
        <w:pStyle w:val="ListParagraph"/>
        <w:numPr>
          <w:ilvl w:val="2"/>
          <w:numId w:val="38"/>
        </w:numPr>
        <w:spacing w:before="0" w:after="0"/>
      </w:pPr>
      <w:r>
        <w:t>Product type is HVP Product.</w:t>
      </w:r>
    </w:p>
    <w:p w14:paraId="074A3F64" w14:textId="77777777" w:rsidR="00103D3E" w:rsidRDefault="00103D3E" w:rsidP="00106AE4">
      <w:pPr>
        <w:pStyle w:val="ListParagraph"/>
        <w:numPr>
          <w:ilvl w:val="2"/>
          <w:numId w:val="38"/>
        </w:numPr>
        <w:spacing w:before="0" w:after="0"/>
      </w:pPr>
      <w:r>
        <w:t>Leak cost between minimum of $0.27 and maximum of $0.27MM</w:t>
      </w:r>
    </w:p>
    <w:p w14:paraId="466E9008"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1A985F4C" w14:textId="77777777" w:rsidR="00103D3E" w:rsidRDefault="00103D3E" w:rsidP="00106AE4">
      <w:pPr>
        <w:pStyle w:val="ListParagraph"/>
        <w:numPr>
          <w:ilvl w:val="2"/>
          <w:numId w:val="38"/>
        </w:numPr>
        <w:spacing w:before="0" w:after="0"/>
      </w:pPr>
      <w:r>
        <w:t>Leak product loss costs between minimum of $60,855.70 and maximum of $60,855.70</w:t>
      </w:r>
    </w:p>
    <w:p w14:paraId="628C98A9" w14:textId="77777777" w:rsidR="00103D3E" w:rsidRDefault="00103D3E" w:rsidP="00106AE4">
      <w:pPr>
        <w:pStyle w:val="ListParagraph"/>
        <w:numPr>
          <w:ilvl w:val="2"/>
          <w:numId w:val="38"/>
        </w:numPr>
        <w:spacing w:before="0" w:after="0"/>
      </w:pPr>
      <w:r>
        <w:t>Rupture cost between minimum of $5.02 and maximum of $5.28MM</w:t>
      </w:r>
    </w:p>
    <w:p w14:paraId="46C9721F" w14:textId="77777777" w:rsidR="00103D3E" w:rsidRDefault="00103D3E" w:rsidP="00106AE4">
      <w:pPr>
        <w:pStyle w:val="ListParagraph"/>
        <w:numPr>
          <w:ilvl w:val="2"/>
          <w:numId w:val="38"/>
        </w:numPr>
        <w:spacing w:before="0" w:after="0"/>
      </w:pPr>
      <w:r>
        <w:t>Rupture scenario yielded 1.0 intersections with structures, with minimum of $268,825.00 and maximum of $268,825.00 in cost of structures impacted</w:t>
      </w:r>
    </w:p>
    <w:p w14:paraId="392BEA3A" w14:textId="77777777" w:rsidR="00103D3E" w:rsidRDefault="00103D3E" w:rsidP="00106AE4">
      <w:pPr>
        <w:pStyle w:val="ListParagraph"/>
        <w:numPr>
          <w:ilvl w:val="2"/>
          <w:numId w:val="38"/>
        </w:numPr>
        <w:spacing w:before="0" w:after="0"/>
      </w:pPr>
      <w:r>
        <w:t>Rupture product loss costs between minimum of $4,809,554.10 and maximum of $4,809,554.10</w:t>
      </w:r>
    </w:p>
    <w:p w14:paraId="64C57A2D" w14:textId="77777777" w:rsidR="00103D3E" w:rsidRDefault="00103D3E" w:rsidP="00106AE4">
      <w:pPr>
        <w:pStyle w:val="ListParagraph"/>
        <w:numPr>
          <w:ilvl w:val="2"/>
          <w:numId w:val="38"/>
        </w:numPr>
        <w:spacing w:before="0" w:after="0"/>
      </w:pPr>
      <w:r>
        <w:t>Puncture cost between minimum of $2.21 and maximum of $2.21MM</w:t>
      </w:r>
    </w:p>
    <w:p w14:paraId="06ECF8A7" w14:textId="77777777" w:rsidR="00103D3E" w:rsidRDefault="00103D3E" w:rsidP="00106AE4">
      <w:pPr>
        <w:pStyle w:val="ListParagraph"/>
        <w:numPr>
          <w:ilvl w:val="2"/>
          <w:numId w:val="38"/>
        </w:numPr>
        <w:spacing w:before="0" w:after="0"/>
      </w:pPr>
      <w:r>
        <w:t>Puncture scenario yielded 0.0 intersections with structures, with minimum of $nan and maximum of $nan in cost of structures impacted</w:t>
      </w:r>
    </w:p>
    <w:p w14:paraId="4C0BCC26" w14:textId="77777777" w:rsidR="00103D3E" w:rsidRDefault="00103D3E" w:rsidP="00106AE4">
      <w:pPr>
        <w:pStyle w:val="ListParagraph"/>
        <w:numPr>
          <w:ilvl w:val="2"/>
          <w:numId w:val="38"/>
        </w:numPr>
        <w:spacing w:before="0" w:after="0"/>
      </w:pPr>
      <w:r>
        <w:t>Puncture Product Loss costs between minimum of $1,999,580.23 and maximum of $1,999,580.23"</w:t>
      </w:r>
    </w:p>
    <w:p w14:paraId="7BA3B175" w14:textId="77777777" w:rsidR="00103D3E" w:rsidRDefault="00103D3E" w:rsidP="00106AE4">
      <w:pPr>
        <w:pStyle w:val="ListParagraph"/>
        <w:numPr>
          <w:ilvl w:val="0"/>
          <w:numId w:val="38"/>
        </w:numPr>
        <w:spacing w:before="0" w:after="0"/>
      </w:pPr>
      <w:r>
        <w:t>"FORT WHYTE INLET PIPING NPS 6</w:t>
      </w:r>
    </w:p>
    <w:p w14:paraId="51DBC5AC" w14:textId="77777777" w:rsidR="00103D3E" w:rsidRDefault="00103D3E" w:rsidP="00106AE4">
      <w:pPr>
        <w:pStyle w:val="ListParagraph"/>
        <w:numPr>
          <w:ilvl w:val="1"/>
          <w:numId w:val="38"/>
        </w:numPr>
        <w:spacing w:before="0" w:after="0"/>
      </w:pPr>
      <w:r>
        <w:t>Total Cumulative Length (m):</w:t>
      </w:r>
      <w:r>
        <w:tab/>
        <w:t>181.78</w:t>
      </w:r>
    </w:p>
    <w:p w14:paraId="773B2E2C"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34675442" w14:textId="77777777" w:rsidR="00103D3E" w:rsidRDefault="00103D3E" w:rsidP="00106AE4">
      <w:pPr>
        <w:pStyle w:val="ListParagraph"/>
        <w:numPr>
          <w:ilvl w:val="2"/>
          <w:numId w:val="38"/>
        </w:numPr>
        <w:spacing w:before="0" w:after="0"/>
      </w:pPr>
      <w:r>
        <w:t>Installation date between minimum of 1900-01-01 and maximum of 1900-01-01</w:t>
      </w:r>
    </w:p>
    <w:p w14:paraId="7B182EA1" w14:textId="77777777" w:rsidR="00103D3E" w:rsidRDefault="00103D3E" w:rsidP="00106AE4">
      <w:pPr>
        <w:pStyle w:val="ListParagraph"/>
        <w:numPr>
          <w:ilvl w:val="2"/>
          <w:numId w:val="38"/>
        </w:numPr>
        <w:spacing w:before="0" w:after="0"/>
      </w:pPr>
      <w:r>
        <w:t>Wall thickness between minimum of 7.11 and maximum of 7.11</w:t>
      </w:r>
    </w:p>
    <w:p w14:paraId="69C1E1B4"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DFCA31C"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700A5883"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57F296A5" w14:textId="77777777" w:rsidR="00103D3E" w:rsidRDefault="00103D3E" w:rsidP="00106AE4">
      <w:pPr>
        <w:pStyle w:val="ListParagraph"/>
        <w:numPr>
          <w:ilvl w:val="1"/>
          <w:numId w:val="38"/>
        </w:numPr>
        <w:spacing w:before="0" w:after="0"/>
      </w:pPr>
      <w:r>
        <w:t>Consequence of failure distributed between minimum of $0.75 and maximum of $0.75MM</w:t>
      </w:r>
    </w:p>
    <w:p w14:paraId="108A17EE" w14:textId="77777777" w:rsidR="00103D3E" w:rsidRDefault="00103D3E" w:rsidP="00106AE4">
      <w:pPr>
        <w:pStyle w:val="ListParagraph"/>
        <w:numPr>
          <w:ilvl w:val="2"/>
          <w:numId w:val="38"/>
        </w:numPr>
        <w:spacing w:before="0" w:after="0"/>
      </w:pPr>
      <w:r>
        <w:t>Total length driven by Economic Loss: 181.78 meters.</w:t>
      </w:r>
    </w:p>
    <w:p w14:paraId="1CC4ACBA" w14:textId="77777777" w:rsidR="00103D3E" w:rsidRDefault="00103D3E" w:rsidP="00106AE4">
      <w:pPr>
        <w:pStyle w:val="ListParagraph"/>
        <w:numPr>
          <w:ilvl w:val="1"/>
          <w:numId w:val="38"/>
        </w:numPr>
        <w:spacing w:before="0" w:after="0"/>
      </w:pPr>
      <w:r>
        <w:t>Economic Loss Cost distributed between minimum of $0.66 and maximum of $0.66MM:</w:t>
      </w:r>
    </w:p>
    <w:p w14:paraId="402315F1" w14:textId="77777777" w:rsidR="00103D3E" w:rsidRDefault="00103D3E" w:rsidP="00106AE4">
      <w:pPr>
        <w:pStyle w:val="ListParagraph"/>
        <w:numPr>
          <w:ilvl w:val="2"/>
          <w:numId w:val="38"/>
        </w:numPr>
        <w:spacing w:before="0" w:after="0"/>
      </w:pPr>
      <w:r>
        <w:t>Repair costs between minimum of $40,000.00 and maximum of $40,000.00.</w:t>
      </w:r>
    </w:p>
    <w:p w14:paraId="1D0D8523" w14:textId="77777777" w:rsidR="00103D3E" w:rsidRDefault="00103D3E" w:rsidP="00106AE4">
      <w:pPr>
        <w:pStyle w:val="ListParagraph"/>
        <w:numPr>
          <w:ilvl w:val="2"/>
          <w:numId w:val="38"/>
        </w:numPr>
        <w:spacing w:before="0" w:after="0"/>
      </w:pPr>
      <w:r>
        <w:t>Outage losses between minimum of $200,000.00 and maximum of $200,000.00.</w:t>
      </w:r>
    </w:p>
    <w:p w14:paraId="2AB9473D" w14:textId="77777777" w:rsidR="00103D3E" w:rsidRDefault="00103D3E" w:rsidP="00106AE4">
      <w:pPr>
        <w:pStyle w:val="ListParagraph"/>
        <w:numPr>
          <w:ilvl w:val="2"/>
          <w:numId w:val="38"/>
        </w:numPr>
        <w:spacing w:before="0" w:after="0"/>
      </w:pPr>
      <w:r>
        <w:t>Product type is NGL.</w:t>
      </w:r>
    </w:p>
    <w:p w14:paraId="20EEB97E" w14:textId="77777777" w:rsidR="00103D3E" w:rsidRDefault="00103D3E" w:rsidP="00106AE4">
      <w:pPr>
        <w:pStyle w:val="ListParagraph"/>
        <w:numPr>
          <w:ilvl w:val="2"/>
          <w:numId w:val="38"/>
        </w:numPr>
        <w:spacing w:before="0" w:after="0"/>
      </w:pPr>
      <w:r>
        <w:t>Leak cost between minimum of $0.30 and maximum of $0.30MM</w:t>
      </w:r>
    </w:p>
    <w:p w14:paraId="014ED172"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47C5BE82" w14:textId="77777777" w:rsidR="00103D3E" w:rsidRDefault="00103D3E" w:rsidP="00106AE4">
      <w:pPr>
        <w:pStyle w:val="ListParagraph"/>
        <w:numPr>
          <w:ilvl w:val="2"/>
          <w:numId w:val="38"/>
        </w:numPr>
        <w:spacing w:before="0" w:after="0"/>
      </w:pPr>
      <w:r>
        <w:t>Leak product loss costs between minimum of $60,855.70 and maximum of $60,855.70</w:t>
      </w:r>
    </w:p>
    <w:p w14:paraId="082A4EA2" w14:textId="77777777" w:rsidR="00103D3E" w:rsidRDefault="00103D3E" w:rsidP="00106AE4">
      <w:pPr>
        <w:pStyle w:val="ListParagraph"/>
        <w:numPr>
          <w:ilvl w:val="2"/>
          <w:numId w:val="38"/>
        </w:numPr>
        <w:spacing w:before="0" w:after="0"/>
      </w:pPr>
      <w:r>
        <w:t>Rupture cost between minimum of $17.48 and maximum of $17.48MM</w:t>
      </w:r>
    </w:p>
    <w:p w14:paraId="5A174DC7" w14:textId="77777777" w:rsidR="00103D3E" w:rsidRDefault="00103D3E" w:rsidP="00106AE4">
      <w:pPr>
        <w:pStyle w:val="ListParagraph"/>
        <w:numPr>
          <w:ilvl w:val="2"/>
          <w:numId w:val="38"/>
        </w:numPr>
        <w:spacing w:before="0" w:after="0"/>
      </w:pPr>
      <w:r>
        <w:t>Rupture scenario yielded 0.0 intersections with structures, with minimum of $nan and maximum of $nan in cost of structures impacted</w:t>
      </w:r>
    </w:p>
    <w:p w14:paraId="4B0FBC96" w14:textId="77777777" w:rsidR="00103D3E" w:rsidRDefault="00103D3E" w:rsidP="00106AE4">
      <w:pPr>
        <w:pStyle w:val="ListParagraph"/>
        <w:numPr>
          <w:ilvl w:val="2"/>
          <w:numId w:val="38"/>
        </w:numPr>
        <w:spacing w:before="0" w:after="0"/>
      </w:pPr>
      <w:r>
        <w:lastRenderedPageBreak/>
        <w:t>Rupture product loss costs between minimum of $17,232,190.63 and maximum of $17,232,190.63</w:t>
      </w:r>
    </w:p>
    <w:p w14:paraId="35C2928C" w14:textId="77777777" w:rsidR="00103D3E" w:rsidRDefault="00103D3E" w:rsidP="00106AE4">
      <w:pPr>
        <w:pStyle w:val="ListParagraph"/>
        <w:numPr>
          <w:ilvl w:val="2"/>
          <w:numId w:val="38"/>
        </w:numPr>
        <w:spacing w:before="0" w:after="0"/>
      </w:pPr>
      <w:r>
        <w:t>Puncture cost between minimum of $2.24 and maximum of $2.24MM</w:t>
      </w:r>
    </w:p>
    <w:p w14:paraId="047CC65A" w14:textId="77777777" w:rsidR="00103D3E" w:rsidRDefault="00103D3E" w:rsidP="00106AE4">
      <w:pPr>
        <w:pStyle w:val="ListParagraph"/>
        <w:numPr>
          <w:ilvl w:val="2"/>
          <w:numId w:val="38"/>
        </w:numPr>
        <w:spacing w:before="0" w:after="0"/>
      </w:pPr>
      <w:r>
        <w:t>Puncture scenario yielded 0.0 intersections with structures, with minimum of $nan and maximum of $nan in cost of structures impacted</w:t>
      </w:r>
    </w:p>
    <w:p w14:paraId="41D214BB" w14:textId="77777777" w:rsidR="00103D3E" w:rsidRDefault="00103D3E" w:rsidP="00106AE4">
      <w:pPr>
        <w:pStyle w:val="ListParagraph"/>
        <w:numPr>
          <w:ilvl w:val="2"/>
          <w:numId w:val="38"/>
        </w:numPr>
        <w:spacing w:before="0" w:after="0"/>
      </w:pPr>
      <w:r>
        <w:t>Puncture Product Loss costs between minimum of $1,999,580.23 and maximum of $1,999,580.23"</w:t>
      </w:r>
    </w:p>
    <w:p w14:paraId="33721FF4" w14:textId="77777777" w:rsidR="00103D3E" w:rsidRDefault="00103D3E" w:rsidP="00106AE4">
      <w:pPr>
        <w:pStyle w:val="ListParagraph"/>
        <w:numPr>
          <w:ilvl w:val="0"/>
          <w:numId w:val="38"/>
        </w:numPr>
        <w:spacing w:before="0" w:after="0"/>
      </w:pPr>
      <w:r>
        <w:t>"EV-102 NPS 4</w:t>
      </w:r>
    </w:p>
    <w:p w14:paraId="3C409B33" w14:textId="77777777" w:rsidR="00103D3E" w:rsidRDefault="00103D3E" w:rsidP="00106AE4">
      <w:pPr>
        <w:pStyle w:val="ListParagraph"/>
        <w:numPr>
          <w:ilvl w:val="1"/>
          <w:numId w:val="38"/>
        </w:numPr>
        <w:spacing w:before="0" w:after="0"/>
      </w:pPr>
      <w:r>
        <w:t>Total Cumulative Length (m):</w:t>
      </w:r>
      <w:r>
        <w:tab/>
        <w:t>181.66</w:t>
      </w:r>
    </w:p>
    <w:p w14:paraId="158EB8EA"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1F58A421" w14:textId="77777777" w:rsidR="00103D3E" w:rsidRDefault="00103D3E" w:rsidP="00106AE4">
      <w:pPr>
        <w:pStyle w:val="ListParagraph"/>
        <w:numPr>
          <w:ilvl w:val="2"/>
          <w:numId w:val="38"/>
        </w:numPr>
        <w:spacing w:before="0" w:after="0"/>
      </w:pPr>
      <w:r>
        <w:t>Installation date between minimum of 1983-01-01 and maximum of 1983-01-01</w:t>
      </w:r>
    </w:p>
    <w:p w14:paraId="269D4588" w14:textId="77777777" w:rsidR="00103D3E" w:rsidRDefault="00103D3E" w:rsidP="00106AE4">
      <w:pPr>
        <w:pStyle w:val="ListParagraph"/>
        <w:numPr>
          <w:ilvl w:val="2"/>
          <w:numId w:val="38"/>
        </w:numPr>
        <w:spacing w:before="0" w:after="0"/>
      </w:pPr>
      <w:r>
        <w:t>Wall thickness between minimum of 7.14 and maximum of 7.14</w:t>
      </w:r>
    </w:p>
    <w:p w14:paraId="7A812714"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7C51EB4"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7037C3B8"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265C4C00" w14:textId="77777777" w:rsidR="00103D3E" w:rsidRDefault="00103D3E" w:rsidP="00106AE4">
      <w:pPr>
        <w:pStyle w:val="ListParagraph"/>
        <w:numPr>
          <w:ilvl w:val="1"/>
          <w:numId w:val="38"/>
        </w:numPr>
        <w:spacing w:before="0" w:after="0"/>
      </w:pPr>
      <w:r>
        <w:t>Consequence of failure distributed between minimum of $0.43 and maximum of $0.55MM</w:t>
      </w:r>
    </w:p>
    <w:p w14:paraId="3DDC740B" w14:textId="77777777" w:rsidR="00103D3E" w:rsidRDefault="00103D3E" w:rsidP="00106AE4">
      <w:pPr>
        <w:pStyle w:val="ListParagraph"/>
        <w:numPr>
          <w:ilvl w:val="1"/>
          <w:numId w:val="38"/>
        </w:numPr>
        <w:spacing w:before="0" w:after="0"/>
      </w:pPr>
      <w:r>
        <w:t>Total length driven by Environmental: 106.31 meters.</w:t>
      </w:r>
    </w:p>
    <w:p w14:paraId="4D5C8DE1" w14:textId="77777777" w:rsidR="00103D3E" w:rsidRDefault="00103D3E" w:rsidP="00106AE4">
      <w:pPr>
        <w:pStyle w:val="ListParagraph"/>
        <w:numPr>
          <w:ilvl w:val="1"/>
          <w:numId w:val="38"/>
        </w:numPr>
        <w:spacing w:before="0" w:after="0"/>
      </w:pPr>
      <w:r>
        <w:t>Environmental Cost distributed between minimum of $0.22 and maximum of $0.31MM:</w:t>
      </w:r>
    </w:p>
    <w:p w14:paraId="72BBE04E" w14:textId="77777777" w:rsidR="00103D3E" w:rsidRDefault="00103D3E" w:rsidP="00106AE4">
      <w:pPr>
        <w:pStyle w:val="ListParagraph"/>
        <w:numPr>
          <w:ilvl w:val="2"/>
          <w:numId w:val="38"/>
        </w:numPr>
        <w:spacing w:before="0" w:after="0"/>
      </w:pPr>
      <w:r>
        <w:t>Leak cost between minimum of $0.20 and maximum of $0.20MM</w:t>
      </w:r>
    </w:p>
    <w:p w14:paraId="2C98FBEF" w14:textId="77777777" w:rsidR="00103D3E" w:rsidRDefault="00103D3E" w:rsidP="00106AE4">
      <w:pPr>
        <w:pStyle w:val="ListParagraph"/>
        <w:numPr>
          <w:ilvl w:val="2"/>
          <w:numId w:val="38"/>
        </w:numPr>
        <w:spacing w:before="0" w:after="0"/>
      </w:pPr>
      <w:r>
        <w:t>Leak spill volume between a minimum of 1853.91 and maximum of 1857.68 gallons</w:t>
      </w:r>
    </w:p>
    <w:p w14:paraId="0405D360" w14:textId="77777777" w:rsidR="00103D3E" w:rsidRDefault="00103D3E" w:rsidP="00106AE4">
      <w:pPr>
        <w:pStyle w:val="ListParagraph"/>
        <w:numPr>
          <w:ilvl w:val="2"/>
          <w:numId w:val="38"/>
        </w:numPr>
        <w:spacing w:before="0" w:after="0"/>
      </w:pPr>
      <w:r>
        <w:t>Rupture cost between minimum of $25.67 and maximum of $25.72MM</w:t>
      </w:r>
    </w:p>
    <w:p w14:paraId="6E8AAB4A" w14:textId="77777777" w:rsidR="00103D3E" w:rsidRDefault="00103D3E" w:rsidP="00106AE4">
      <w:pPr>
        <w:pStyle w:val="ListParagraph"/>
        <w:numPr>
          <w:ilvl w:val="2"/>
          <w:numId w:val="38"/>
        </w:numPr>
        <w:spacing w:before="0" w:after="0"/>
      </w:pPr>
      <w:r>
        <w:t>Rupture spill volume is between a minimum of 242203.9 and maximum of 242696.28 gallons</w:t>
      </w:r>
    </w:p>
    <w:p w14:paraId="58DA3689" w14:textId="77777777" w:rsidR="00103D3E" w:rsidRDefault="00103D3E" w:rsidP="00106AE4">
      <w:pPr>
        <w:pStyle w:val="ListParagraph"/>
        <w:numPr>
          <w:ilvl w:val="2"/>
          <w:numId w:val="38"/>
        </w:numPr>
        <w:spacing w:before="0" w:after="0"/>
      </w:pPr>
      <w:r>
        <w:t>Puncture cost between minimum of $6.46 and maximum of $6.47MM</w:t>
      </w:r>
    </w:p>
    <w:p w14:paraId="466AFAF7" w14:textId="77777777" w:rsidR="00103D3E" w:rsidRDefault="00103D3E" w:rsidP="00106AE4">
      <w:pPr>
        <w:pStyle w:val="ListParagraph"/>
        <w:numPr>
          <w:ilvl w:val="2"/>
          <w:numId w:val="38"/>
        </w:numPr>
        <w:spacing w:before="0" w:after="0"/>
      </w:pPr>
      <w:r>
        <w:t>Puncture spill volume is between a minimum of 60915.28 and maximum of 61039.11 gallons</w:t>
      </w:r>
    </w:p>
    <w:p w14:paraId="112A9D5D" w14:textId="77777777" w:rsidR="00103D3E" w:rsidRDefault="00103D3E" w:rsidP="00106AE4">
      <w:pPr>
        <w:pStyle w:val="ListParagraph"/>
        <w:numPr>
          <w:ilvl w:val="2"/>
          <w:numId w:val="38"/>
        </w:numPr>
        <w:spacing w:before="0" w:after="0"/>
      </w:pPr>
      <w:r>
        <w:t xml:space="preserve">Land use distributed as </w:t>
      </w:r>
    </w:p>
    <w:p w14:paraId="2AE3C524" w14:textId="77777777" w:rsidR="00103D3E" w:rsidRDefault="00103D3E" w:rsidP="00106AE4">
      <w:pPr>
        <w:pStyle w:val="ListParagraph"/>
        <w:numPr>
          <w:ilvl w:val="3"/>
          <w:numId w:val="38"/>
        </w:numPr>
        <w:spacing w:before="0" w:after="0"/>
      </w:pPr>
      <w:r>
        <w:t>Agricultural: 181.66</w:t>
      </w:r>
    </w:p>
    <w:p w14:paraId="7F0EAD12" w14:textId="77777777" w:rsidR="00103D3E" w:rsidRDefault="00103D3E" w:rsidP="00106AE4">
      <w:pPr>
        <w:pStyle w:val="ListParagraph"/>
        <w:numPr>
          <w:ilvl w:val="1"/>
          <w:numId w:val="38"/>
        </w:numPr>
        <w:spacing w:before="0" w:after="0"/>
      </w:pPr>
      <w:r>
        <w:t>Total length driven by Economic Loss: 75.35 meters.</w:t>
      </w:r>
    </w:p>
    <w:p w14:paraId="7112982D" w14:textId="77777777" w:rsidR="00103D3E" w:rsidRDefault="00103D3E" w:rsidP="00106AE4">
      <w:pPr>
        <w:pStyle w:val="ListParagraph"/>
        <w:numPr>
          <w:ilvl w:val="1"/>
          <w:numId w:val="38"/>
        </w:numPr>
        <w:spacing w:before="0" w:after="0"/>
      </w:pPr>
      <w:r>
        <w:t>Economic Loss Cost distributed between minimum of $0.21 and maximum of $0.23MM:</w:t>
      </w:r>
    </w:p>
    <w:p w14:paraId="7164F44D" w14:textId="77777777" w:rsidR="00103D3E" w:rsidRDefault="00103D3E" w:rsidP="00106AE4">
      <w:pPr>
        <w:pStyle w:val="ListParagraph"/>
        <w:numPr>
          <w:ilvl w:val="2"/>
          <w:numId w:val="38"/>
        </w:numPr>
        <w:spacing w:before="0" w:after="0"/>
      </w:pPr>
      <w:r>
        <w:t>Repair costs between minimum of $9,000.00 and maximum of $9,000.00.</w:t>
      </w:r>
    </w:p>
    <w:p w14:paraId="48FD14D9" w14:textId="77777777" w:rsidR="00103D3E" w:rsidRDefault="00103D3E" w:rsidP="00106AE4">
      <w:pPr>
        <w:pStyle w:val="ListParagraph"/>
        <w:numPr>
          <w:ilvl w:val="2"/>
          <w:numId w:val="38"/>
        </w:numPr>
        <w:spacing w:before="0" w:after="0"/>
      </w:pPr>
      <w:r>
        <w:t>Outage losses between minimum of $200,000.00 and maximum of $200,000.00.</w:t>
      </w:r>
    </w:p>
    <w:p w14:paraId="3015B1CF" w14:textId="77777777" w:rsidR="00103D3E" w:rsidRDefault="00103D3E" w:rsidP="00106AE4">
      <w:pPr>
        <w:pStyle w:val="ListParagraph"/>
        <w:numPr>
          <w:ilvl w:val="2"/>
          <w:numId w:val="38"/>
        </w:numPr>
        <w:spacing w:before="0" w:after="0"/>
      </w:pPr>
      <w:r>
        <w:t>Product type is Crude Oil.</w:t>
      </w:r>
    </w:p>
    <w:p w14:paraId="4B531808" w14:textId="77777777" w:rsidR="00103D3E" w:rsidRDefault="00103D3E" w:rsidP="00106AE4">
      <w:pPr>
        <w:pStyle w:val="ListParagraph"/>
        <w:numPr>
          <w:ilvl w:val="2"/>
          <w:numId w:val="38"/>
        </w:numPr>
        <w:spacing w:before="0" w:after="0"/>
      </w:pPr>
      <w:r>
        <w:t>Leak cost between minimum of $0.21 and maximum of $0.24MM</w:t>
      </w:r>
    </w:p>
    <w:p w14:paraId="4DCDCFD6" w14:textId="77777777" w:rsidR="00103D3E" w:rsidRDefault="00103D3E" w:rsidP="00106AE4">
      <w:pPr>
        <w:pStyle w:val="ListParagraph"/>
        <w:numPr>
          <w:ilvl w:val="2"/>
          <w:numId w:val="38"/>
        </w:numPr>
        <w:spacing w:before="0" w:after="0"/>
      </w:pPr>
      <w:r>
        <w:t>Leak scenario yielded 7.0 intersections with structures, with minimum of $25,000.00 and maximum of $25,000.00 in cost of structures impacted.</w:t>
      </w:r>
    </w:p>
    <w:p w14:paraId="6BAB11EA" w14:textId="77777777" w:rsidR="00103D3E" w:rsidRDefault="00103D3E" w:rsidP="00106AE4">
      <w:pPr>
        <w:pStyle w:val="ListParagraph"/>
        <w:numPr>
          <w:ilvl w:val="2"/>
          <w:numId w:val="38"/>
        </w:numPr>
        <w:spacing w:before="0" w:after="0"/>
      </w:pPr>
      <w:r>
        <w:t>Leak product loss costs between minimum of $2,056.96 and maximum of $2,061.14</w:t>
      </w:r>
    </w:p>
    <w:p w14:paraId="1CDB41A9" w14:textId="77777777" w:rsidR="00103D3E" w:rsidRDefault="00103D3E" w:rsidP="00106AE4">
      <w:pPr>
        <w:pStyle w:val="ListParagraph"/>
        <w:numPr>
          <w:ilvl w:val="2"/>
          <w:numId w:val="38"/>
        </w:numPr>
        <w:spacing w:before="0" w:after="0"/>
      </w:pPr>
      <w:r>
        <w:t>Rupture cost between minimum of $0.50 and maximum of $0.53MM</w:t>
      </w:r>
    </w:p>
    <w:p w14:paraId="2272A96B" w14:textId="77777777" w:rsidR="00103D3E" w:rsidRDefault="00103D3E" w:rsidP="00106AE4">
      <w:pPr>
        <w:pStyle w:val="ListParagraph"/>
        <w:numPr>
          <w:ilvl w:val="2"/>
          <w:numId w:val="38"/>
        </w:numPr>
        <w:spacing w:before="0" w:after="0"/>
      </w:pPr>
      <w:r>
        <w:t>Rupture scenario yielded 5.0 intersections with structures, with minimum of $25,000.00 and maximum of $50,000.00 in cost of structures impacted</w:t>
      </w:r>
    </w:p>
    <w:p w14:paraId="23DA2A1E" w14:textId="77777777" w:rsidR="00103D3E" w:rsidRDefault="00103D3E" w:rsidP="00106AE4">
      <w:pPr>
        <w:pStyle w:val="ListParagraph"/>
        <w:numPr>
          <w:ilvl w:val="2"/>
          <w:numId w:val="38"/>
        </w:numPr>
        <w:spacing w:before="0" w:after="0"/>
      </w:pPr>
      <w:r>
        <w:t>Rupture product loss costs between minimum of $268,730.99 and maximum of $269,277.30</w:t>
      </w:r>
    </w:p>
    <w:p w14:paraId="038E75E0" w14:textId="77777777" w:rsidR="00103D3E" w:rsidRDefault="00103D3E" w:rsidP="00106AE4">
      <w:pPr>
        <w:pStyle w:val="ListParagraph"/>
        <w:numPr>
          <w:ilvl w:val="2"/>
          <w:numId w:val="38"/>
        </w:numPr>
        <w:spacing w:before="0" w:after="0"/>
      </w:pPr>
      <w:r>
        <w:t>Puncture cost between minimum of $0.28 and maximum of $0.30MM</w:t>
      </w:r>
    </w:p>
    <w:p w14:paraId="0B4CD5F7" w14:textId="77777777" w:rsidR="00103D3E" w:rsidRDefault="00103D3E" w:rsidP="00106AE4">
      <w:pPr>
        <w:pStyle w:val="ListParagraph"/>
        <w:numPr>
          <w:ilvl w:val="2"/>
          <w:numId w:val="38"/>
        </w:numPr>
        <w:spacing w:before="0" w:after="0"/>
      </w:pPr>
      <w:r>
        <w:t>Puncture scenario yielded 10.0 intersections with structures, with minimum of $25,000.00 and maximum of $25,000.00 in cost of structures impacted</w:t>
      </w:r>
    </w:p>
    <w:p w14:paraId="1DB91211" w14:textId="77777777" w:rsidR="00103D3E" w:rsidRDefault="00103D3E" w:rsidP="00106AE4">
      <w:pPr>
        <w:pStyle w:val="ListParagraph"/>
        <w:numPr>
          <w:ilvl w:val="2"/>
          <w:numId w:val="38"/>
        </w:numPr>
        <w:spacing w:before="0" w:after="0"/>
      </w:pPr>
      <w:r>
        <w:t>Puncture Product Loss costs between minimum of $67,586.95 and maximum of $67,724.35"</w:t>
      </w:r>
    </w:p>
    <w:p w14:paraId="5FF6C587" w14:textId="77777777" w:rsidR="00103D3E" w:rsidRDefault="00103D3E" w:rsidP="00106AE4">
      <w:pPr>
        <w:pStyle w:val="ListParagraph"/>
        <w:numPr>
          <w:ilvl w:val="0"/>
          <w:numId w:val="38"/>
        </w:numPr>
        <w:spacing w:before="0" w:after="0"/>
      </w:pPr>
      <w:r>
        <w:t>"NIPISI CONDENSATE NPS 6</w:t>
      </w:r>
    </w:p>
    <w:p w14:paraId="1904C475" w14:textId="77777777" w:rsidR="00103D3E" w:rsidRDefault="00103D3E" w:rsidP="00106AE4">
      <w:pPr>
        <w:pStyle w:val="ListParagraph"/>
        <w:numPr>
          <w:ilvl w:val="1"/>
          <w:numId w:val="38"/>
        </w:numPr>
        <w:spacing w:before="0" w:after="0"/>
      </w:pPr>
      <w:r>
        <w:lastRenderedPageBreak/>
        <w:t>Total Cumulative Length (m):</w:t>
      </w:r>
      <w:r>
        <w:tab/>
        <w:t>171.51</w:t>
      </w:r>
    </w:p>
    <w:p w14:paraId="66F16C02"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56C968B5" w14:textId="77777777" w:rsidR="00103D3E" w:rsidRDefault="00103D3E" w:rsidP="00106AE4">
      <w:pPr>
        <w:pStyle w:val="ListParagraph"/>
        <w:numPr>
          <w:ilvl w:val="2"/>
          <w:numId w:val="38"/>
        </w:numPr>
        <w:spacing w:before="0" w:after="0"/>
      </w:pPr>
      <w:r>
        <w:t>Installation date between minimum of 1990-01-01 and maximum of 1990-01-01</w:t>
      </w:r>
    </w:p>
    <w:p w14:paraId="07C2DBBF" w14:textId="77777777" w:rsidR="00103D3E" w:rsidRDefault="00103D3E" w:rsidP="00106AE4">
      <w:pPr>
        <w:pStyle w:val="ListParagraph"/>
        <w:numPr>
          <w:ilvl w:val="2"/>
          <w:numId w:val="38"/>
        </w:numPr>
        <w:spacing w:before="0" w:after="0"/>
      </w:pPr>
      <w:r>
        <w:t>Wall thickness between minimum of 7.11 and maximum of 7.11</w:t>
      </w:r>
    </w:p>
    <w:p w14:paraId="5974E8C1"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7512210E"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38B1A55"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1A7E1FA6" w14:textId="77777777" w:rsidR="00103D3E" w:rsidRDefault="00103D3E" w:rsidP="00106AE4">
      <w:pPr>
        <w:pStyle w:val="ListParagraph"/>
        <w:numPr>
          <w:ilvl w:val="1"/>
          <w:numId w:val="38"/>
        </w:numPr>
        <w:spacing w:before="0" w:after="0"/>
      </w:pPr>
      <w:r>
        <w:t>Consequence of failure distributed between minimum of $0.87 and maximum of $0.88MM</w:t>
      </w:r>
    </w:p>
    <w:p w14:paraId="7390E4F0" w14:textId="77777777" w:rsidR="00103D3E" w:rsidRDefault="00103D3E" w:rsidP="00106AE4">
      <w:pPr>
        <w:pStyle w:val="ListParagraph"/>
        <w:numPr>
          <w:ilvl w:val="1"/>
          <w:numId w:val="38"/>
        </w:numPr>
        <w:spacing w:before="0" w:after="0"/>
      </w:pPr>
      <w:r>
        <w:t>Total length driven by Environmental: 171.51 meters.</w:t>
      </w:r>
    </w:p>
    <w:p w14:paraId="18ABCFE3" w14:textId="77777777" w:rsidR="00103D3E" w:rsidRDefault="00103D3E" w:rsidP="00106AE4">
      <w:pPr>
        <w:pStyle w:val="ListParagraph"/>
        <w:numPr>
          <w:ilvl w:val="1"/>
          <w:numId w:val="38"/>
        </w:numPr>
        <w:spacing w:before="0" w:after="0"/>
      </w:pPr>
      <w:r>
        <w:t>Environmental Cost distributed between minimum of $0.62 and maximum of $0.62MM:</w:t>
      </w:r>
    </w:p>
    <w:p w14:paraId="12530552" w14:textId="77777777" w:rsidR="00103D3E" w:rsidRDefault="00103D3E" w:rsidP="00106AE4">
      <w:pPr>
        <w:pStyle w:val="ListParagraph"/>
        <w:numPr>
          <w:ilvl w:val="2"/>
          <w:numId w:val="38"/>
        </w:numPr>
        <w:spacing w:before="0" w:after="0"/>
      </w:pPr>
      <w:r>
        <w:t>Leak cost between minimum of $0.21 and maximum of $0.21MM</w:t>
      </w:r>
    </w:p>
    <w:p w14:paraId="15FFC3B4" w14:textId="77777777" w:rsidR="00103D3E" w:rsidRDefault="00103D3E" w:rsidP="00106AE4">
      <w:pPr>
        <w:pStyle w:val="ListParagraph"/>
        <w:numPr>
          <w:ilvl w:val="2"/>
          <w:numId w:val="38"/>
        </w:numPr>
        <w:spacing w:before="0" w:after="0"/>
      </w:pPr>
      <w:r>
        <w:t>Leak spill volume between a minimum of 1973.39 and maximum of 1976.77 gallons</w:t>
      </w:r>
    </w:p>
    <w:p w14:paraId="10038A9D" w14:textId="77777777" w:rsidR="00103D3E" w:rsidRDefault="00103D3E" w:rsidP="00106AE4">
      <w:pPr>
        <w:pStyle w:val="ListParagraph"/>
        <w:numPr>
          <w:ilvl w:val="2"/>
          <w:numId w:val="38"/>
        </w:numPr>
        <w:spacing w:before="0" w:after="0"/>
      </w:pPr>
      <w:r>
        <w:t>Rupture cost between minimum of $59.23 and maximum of $59.33MM</w:t>
      </w:r>
    </w:p>
    <w:p w14:paraId="72E961AE" w14:textId="77777777" w:rsidR="00103D3E" w:rsidRDefault="00103D3E" w:rsidP="00106AE4">
      <w:pPr>
        <w:pStyle w:val="ListParagraph"/>
        <w:numPr>
          <w:ilvl w:val="2"/>
          <w:numId w:val="38"/>
        </w:numPr>
        <w:spacing w:before="0" w:after="0"/>
      </w:pPr>
      <w:r>
        <w:t>Rupture spill volume is between a minimum of 558793.14 and maximum of 559751.58 gallons</w:t>
      </w:r>
    </w:p>
    <w:p w14:paraId="7E553656" w14:textId="77777777" w:rsidR="00103D3E" w:rsidRDefault="00103D3E" w:rsidP="00106AE4">
      <w:pPr>
        <w:pStyle w:val="ListParagraph"/>
        <w:numPr>
          <w:ilvl w:val="2"/>
          <w:numId w:val="38"/>
        </w:numPr>
        <w:spacing w:before="0" w:after="0"/>
      </w:pPr>
      <w:r>
        <w:t>Puncture cost between minimum of $6.87 and maximum of $6.88MM</w:t>
      </w:r>
    </w:p>
    <w:p w14:paraId="26127143" w14:textId="77777777" w:rsidR="00103D3E" w:rsidRDefault="00103D3E" w:rsidP="00106AE4">
      <w:pPr>
        <w:pStyle w:val="ListParagraph"/>
        <w:numPr>
          <w:ilvl w:val="2"/>
          <w:numId w:val="38"/>
        </w:numPr>
        <w:spacing w:before="0" w:after="0"/>
      </w:pPr>
      <w:r>
        <w:t>Puncture spill volume is between a minimum of 64840.96 and maximum of 64952.17 gallons</w:t>
      </w:r>
    </w:p>
    <w:p w14:paraId="2C8FE019" w14:textId="77777777" w:rsidR="00103D3E" w:rsidRDefault="00103D3E" w:rsidP="00106AE4">
      <w:pPr>
        <w:pStyle w:val="ListParagraph"/>
        <w:numPr>
          <w:ilvl w:val="2"/>
          <w:numId w:val="38"/>
        </w:numPr>
        <w:spacing w:before="0" w:after="0"/>
      </w:pPr>
      <w:r>
        <w:t xml:space="preserve">Land use distributed as </w:t>
      </w:r>
    </w:p>
    <w:p w14:paraId="2694E0DF" w14:textId="77777777" w:rsidR="00103D3E" w:rsidRDefault="00103D3E" w:rsidP="00106AE4">
      <w:pPr>
        <w:pStyle w:val="ListParagraph"/>
        <w:numPr>
          <w:ilvl w:val="3"/>
          <w:numId w:val="38"/>
        </w:numPr>
        <w:spacing w:before="0" w:after="0"/>
      </w:pPr>
      <w:r>
        <w:t>Agricultural: 171.51</w:t>
      </w:r>
    </w:p>
    <w:p w14:paraId="388390EC" w14:textId="77777777" w:rsidR="00103D3E" w:rsidRDefault="00103D3E" w:rsidP="00106AE4">
      <w:pPr>
        <w:pStyle w:val="ListParagraph"/>
        <w:numPr>
          <w:ilvl w:val="0"/>
          <w:numId w:val="38"/>
        </w:numPr>
        <w:spacing w:before="0" w:after="0"/>
      </w:pPr>
      <w:r>
        <w:t>"COLEVILLE TRANSGAS TIE IN</w:t>
      </w:r>
    </w:p>
    <w:p w14:paraId="2A5B7345" w14:textId="77777777" w:rsidR="00103D3E" w:rsidRDefault="00103D3E" w:rsidP="00106AE4">
      <w:pPr>
        <w:pStyle w:val="ListParagraph"/>
        <w:numPr>
          <w:ilvl w:val="1"/>
          <w:numId w:val="38"/>
        </w:numPr>
        <w:spacing w:before="0" w:after="0"/>
      </w:pPr>
      <w:r>
        <w:t>Total Cumulative Length (m):</w:t>
      </w:r>
      <w:r>
        <w:tab/>
        <w:t>167.0</w:t>
      </w:r>
    </w:p>
    <w:p w14:paraId="1161E720"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73EC6DEB" w14:textId="77777777" w:rsidR="00103D3E" w:rsidRDefault="00103D3E" w:rsidP="00106AE4">
      <w:pPr>
        <w:pStyle w:val="ListParagraph"/>
        <w:numPr>
          <w:ilvl w:val="2"/>
          <w:numId w:val="38"/>
        </w:numPr>
        <w:spacing w:before="0" w:after="0"/>
      </w:pPr>
      <w:r>
        <w:t>Installation date between minimum of 1970-01-01 and maximum of 1970-01-01</w:t>
      </w:r>
    </w:p>
    <w:p w14:paraId="5041D285" w14:textId="77777777" w:rsidR="00103D3E" w:rsidRDefault="00103D3E" w:rsidP="00106AE4">
      <w:pPr>
        <w:pStyle w:val="ListParagraph"/>
        <w:numPr>
          <w:ilvl w:val="2"/>
          <w:numId w:val="38"/>
        </w:numPr>
        <w:spacing w:before="0" w:after="0"/>
      </w:pPr>
      <w:r>
        <w:t>Wall thickness between minimum of 4.78 and maximum of 4.78</w:t>
      </w:r>
    </w:p>
    <w:p w14:paraId="083625CA"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20547852"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6398B5A2"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47CEB81" w14:textId="77777777" w:rsidR="00103D3E" w:rsidRDefault="00103D3E" w:rsidP="00106AE4">
      <w:pPr>
        <w:pStyle w:val="ListParagraph"/>
        <w:numPr>
          <w:ilvl w:val="1"/>
          <w:numId w:val="38"/>
        </w:numPr>
        <w:spacing w:before="0" w:after="0"/>
      </w:pPr>
      <w:r>
        <w:t>Consequence of failure distributed between minimum of $0.27 and maximum of $0.35MM</w:t>
      </w:r>
    </w:p>
    <w:p w14:paraId="7763A407" w14:textId="77777777" w:rsidR="00103D3E" w:rsidRDefault="00103D3E" w:rsidP="00106AE4">
      <w:pPr>
        <w:pStyle w:val="ListParagraph"/>
        <w:numPr>
          <w:ilvl w:val="2"/>
          <w:numId w:val="38"/>
        </w:numPr>
        <w:spacing w:before="0" w:after="0"/>
      </w:pPr>
      <w:r>
        <w:t>Total length driven by Economic Loss: 167.0 meters.</w:t>
      </w:r>
    </w:p>
    <w:p w14:paraId="44989D99" w14:textId="77777777" w:rsidR="00103D3E" w:rsidRDefault="00103D3E" w:rsidP="00106AE4">
      <w:pPr>
        <w:pStyle w:val="ListParagraph"/>
        <w:numPr>
          <w:ilvl w:val="1"/>
          <w:numId w:val="38"/>
        </w:numPr>
        <w:spacing w:before="0" w:after="0"/>
      </w:pPr>
      <w:r>
        <w:t>Economic Loss Cost distributed between minimum of $0.27 and maximum of $0.35MM:</w:t>
      </w:r>
    </w:p>
    <w:p w14:paraId="2DE2D691" w14:textId="77777777" w:rsidR="00103D3E" w:rsidRDefault="00103D3E" w:rsidP="00106AE4">
      <w:pPr>
        <w:pStyle w:val="ListParagraph"/>
        <w:numPr>
          <w:ilvl w:val="2"/>
          <w:numId w:val="38"/>
        </w:numPr>
        <w:spacing w:before="0" w:after="0"/>
      </w:pPr>
      <w:r>
        <w:t>Repair costs between minimum of $6,000.00 and maximum of $6,000.00.</w:t>
      </w:r>
    </w:p>
    <w:p w14:paraId="724E464C" w14:textId="77777777" w:rsidR="00103D3E" w:rsidRDefault="00103D3E" w:rsidP="00106AE4">
      <w:pPr>
        <w:pStyle w:val="ListParagraph"/>
        <w:numPr>
          <w:ilvl w:val="2"/>
          <w:numId w:val="38"/>
        </w:numPr>
        <w:spacing w:before="0" w:after="0"/>
      </w:pPr>
      <w:r>
        <w:t>Outage losses between minimum of $200,000.00 and maximum of $200,000.00.</w:t>
      </w:r>
    </w:p>
    <w:p w14:paraId="3FEBD8B5" w14:textId="77777777" w:rsidR="00103D3E" w:rsidRDefault="00103D3E" w:rsidP="00106AE4">
      <w:pPr>
        <w:pStyle w:val="ListParagraph"/>
        <w:numPr>
          <w:ilvl w:val="2"/>
          <w:numId w:val="38"/>
        </w:numPr>
        <w:spacing w:before="0" w:after="0"/>
      </w:pPr>
      <w:r>
        <w:t>Product type is NGL.</w:t>
      </w:r>
    </w:p>
    <w:p w14:paraId="55E55E69" w14:textId="77777777" w:rsidR="00103D3E" w:rsidRDefault="00103D3E" w:rsidP="00106AE4">
      <w:pPr>
        <w:pStyle w:val="ListParagraph"/>
        <w:numPr>
          <w:ilvl w:val="2"/>
          <w:numId w:val="38"/>
        </w:numPr>
        <w:spacing w:before="0" w:after="0"/>
      </w:pPr>
      <w:r>
        <w:t>Leak cost between minimum of $0.26 and maximum of $0.28MM</w:t>
      </w:r>
    </w:p>
    <w:p w14:paraId="5B63C6FF" w14:textId="77777777" w:rsidR="00103D3E" w:rsidRDefault="00103D3E" w:rsidP="00106AE4">
      <w:pPr>
        <w:pStyle w:val="ListParagraph"/>
        <w:numPr>
          <w:ilvl w:val="2"/>
          <w:numId w:val="38"/>
        </w:numPr>
        <w:spacing w:before="0" w:after="0"/>
      </w:pPr>
      <w:r>
        <w:t>Leak scenario yielded 2.0 intersections with structures, with minimum of $25,000.00 and maximum of $25,000.00 in cost of structures impacted.</w:t>
      </w:r>
    </w:p>
    <w:p w14:paraId="1DD61136" w14:textId="77777777" w:rsidR="00103D3E" w:rsidRDefault="00103D3E" w:rsidP="00106AE4">
      <w:pPr>
        <w:pStyle w:val="ListParagraph"/>
        <w:numPr>
          <w:ilvl w:val="2"/>
          <w:numId w:val="38"/>
        </w:numPr>
        <w:spacing w:before="0" w:after="0"/>
      </w:pPr>
      <w:r>
        <w:t>Leak product loss costs between minimum of $50,253.45 and maximum of $50,253.45</w:t>
      </w:r>
    </w:p>
    <w:p w14:paraId="385EFFA9" w14:textId="77777777" w:rsidR="00103D3E" w:rsidRDefault="00103D3E" w:rsidP="00106AE4">
      <w:pPr>
        <w:pStyle w:val="ListParagraph"/>
        <w:numPr>
          <w:ilvl w:val="2"/>
          <w:numId w:val="38"/>
        </w:numPr>
        <w:spacing w:before="0" w:after="0"/>
      </w:pPr>
      <w:r>
        <w:t>Rupture cost between minimum of $4.20 and maximum of $4.20MM</w:t>
      </w:r>
    </w:p>
    <w:p w14:paraId="2F82D554" w14:textId="77777777" w:rsidR="00103D3E" w:rsidRDefault="00103D3E" w:rsidP="00106AE4">
      <w:pPr>
        <w:pStyle w:val="ListParagraph"/>
        <w:numPr>
          <w:ilvl w:val="2"/>
          <w:numId w:val="38"/>
        </w:numPr>
        <w:spacing w:before="0" w:after="0"/>
      </w:pPr>
      <w:r>
        <w:t>Rupture scenario yielded 2.0 intersections with structures, with minimum of $25,000.00 and maximum of $25,000.00 in cost of structures impacted</w:t>
      </w:r>
    </w:p>
    <w:p w14:paraId="493ED6AD" w14:textId="77777777" w:rsidR="00103D3E" w:rsidRDefault="00103D3E" w:rsidP="00106AE4">
      <w:pPr>
        <w:pStyle w:val="ListParagraph"/>
        <w:numPr>
          <w:ilvl w:val="2"/>
          <w:numId w:val="38"/>
        </w:numPr>
        <w:spacing w:before="0" w:after="0"/>
      </w:pPr>
      <w:r>
        <w:t>Rupture product loss costs between minimum of $3,971,635.81 and maximum of $3,971,635.81</w:t>
      </w:r>
    </w:p>
    <w:p w14:paraId="0ABE788D" w14:textId="77777777" w:rsidR="00103D3E" w:rsidRDefault="00103D3E" w:rsidP="00106AE4">
      <w:pPr>
        <w:pStyle w:val="ListParagraph"/>
        <w:numPr>
          <w:ilvl w:val="2"/>
          <w:numId w:val="38"/>
        </w:numPr>
        <w:spacing w:before="0" w:after="0"/>
      </w:pPr>
      <w:r>
        <w:t>Puncture cost between minimum of $1.88 and maximum of $1.88MM</w:t>
      </w:r>
    </w:p>
    <w:p w14:paraId="48237A8F" w14:textId="77777777" w:rsidR="00103D3E" w:rsidRDefault="00103D3E" w:rsidP="00106AE4">
      <w:pPr>
        <w:pStyle w:val="ListParagraph"/>
        <w:numPr>
          <w:ilvl w:val="2"/>
          <w:numId w:val="38"/>
        </w:numPr>
        <w:spacing w:before="0" w:after="0"/>
      </w:pPr>
      <w:r>
        <w:t>Puncture scenario yielded 3.0 intersections with structures, with minimum of $25,000.00 and maximum of $25,000.00 in cost of structures impacted</w:t>
      </w:r>
    </w:p>
    <w:p w14:paraId="1421A8C7" w14:textId="77777777" w:rsidR="00103D3E" w:rsidRDefault="00103D3E" w:rsidP="00106AE4">
      <w:pPr>
        <w:pStyle w:val="ListParagraph"/>
        <w:numPr>
          <w:ilvl w:val="2"/>
          <w:numId w:val="38"/>
        </w:numPr>
        <w:spacing w:before="0" w:after="0"/>
      </w:pPr>
      <w:r>
        <w:lastRenderedPageBreak/>
        <w:t>Puncture Product Loss costs between minimum of $1,651,214.29 and maximum of $1,651,214.29"</w:t>
      </w:r>
    </w:p>
    <w:p w14:paraId="6A549230" w14:textId="77777777" w:rsidR="00103D3E" w:rsidRDefault="00103D3E" w:rsidP="00106AE4">
      <w:pPr>
        <w:pStyle w:val="ListParagraph"/>
        <w:numPr>
          <w:ilvl w:val="0"/>
          <w:numId w:val="38"/>
        </w:numPr>
        <w:spacing w:before="0" w:after="0"/>
      </w:pPr>
      <w:r>
        <w:t xml:space="preserve">"NPS4 </w:t>
      </w:r>
      <w:proofErr w:type="spellStart"/>
      <w:r>
        <w:t>Sundre</w:t>
      </w:r>
      <w:proofErr w:type="spellEnd"/>
      <w:r>
        <w:t xml:space="preserve"> Lateral From 7-4-34-5-W5 </w:t>
      </w:r>
      <w:proofErr w:type="gramStart"/>
      <w:r>
        <w:t>To</w:t>
      </w:r>
      <w:proofErr w:type="gramEnd"/>
      <w:r>
        <w:t xml:space="preserve"> 10-4-34-5-W5</w:t>
      </w:r>
    </w:p>
    <w:p w14:paraId="4979289C" w14:textId="77777777" w:rsidR="00103D3E" w:rsidRDefault="00103D3E" w:rsidP="00106AE4">
      <w:pPr>
        <w:pStyle w:val="ListParagraph"/>
        <w:numPr>
          <w:ilvl w:val="1"/>
          <w:numId w:val="38"/>
        </w:numPr>
        <w:spacing w:before="0" w:after="0"/>
      </w:pPr>
      <w:r>
        <w:t>Total Cumulative Length (m):</w:t>
      </w:r>
      <w:r>
        <w:tab/>
        <w:t>154.15</w:t>
      </w:r>
    </w:p>
    <w:p w14:paraId="4817B519"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508B6469" w14:textId="77777777" w:rsidR="00103D3E" w:rsidRDefault="00103D3E" w:rsidP="00106AE4">
      <w:pPr>
        <w:pStyle w:val="ListParagraph"/>
        <w:numPr>
          <w:ilvl w:val="2"/>
          <w:numId w:val="38"/>
        </w:numPr>
        <w:spacing w:before="0" w:after="0"/>
      </w:pPr>
      <w:r>
        <w:t>Installation date between minimum of 1996-01-01 and maximum of 1996-01-01</w:t>
      </w:r>
    </w:p>
    <w:p w14:paraId="0E97F24E" w14:textId="77777777" w:rsidR="00103D3E" w:rsidRDefault="00103D3E" w:rsidP="00106AE4">
      <w:pPr>
        <w:pStyle w:val="ListParagraph"/>
        <w:numPr>
          <w:ilvl w:val="2"/>
          <w:numId w:val="38"/>
        </w:numPr>
        <w:spacing w:before="0" w:after="0"/>
      </w:pPr>
      <w:r>
        <w:t>Wall thickness between minimum of 4.78 and maximum of 4.78</w:t>
      </w:r>
    </w:p>
    <w:p w14:paraId="76374BDC"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2663999"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66BC7407"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6BC1B64" w14:textId="77777777" w:rsidR="00103D3E" w:rsidRDefault="00103D3E" w:rsidP="00106AE4">
      <w:pPr>
        <w:pStyle w:val="ListParagraph"/>
        <w:numPr>
          <w:ilvl w:val="1"/>
          <w:numId w:val="38"/>
        </w:numPr>
        <w:spacing w:before="0" w:after="0"/>
      </w:pPr>
      <w:r>
        <w:t>Consequence of failure distributed between minimum of $0.42 and maximum of $0.61MM</w:t>
      </w:r>
    </w:p>
    <w:p w14:paraId="5973A5EA" w14:textId="77777777" w:rsidR="00103D3E" w:rsidRDefault="00103D3E" w:rsidP="00106AE4">
      <w:pPr>
        <w:pStyle w:val="ListParagraph"/>
        <w:numPr>
          <w:ilvl w:val="1"/>
          <w:numId w:val="38"/>
        </w:numPr>
        <w:spacing w:before="0" w:after="0"/>
      </w:pPr>
      <w:r>
        <w:t>Total length driven by Environmental: 41.86 meters.</w:t>
      </w:r>
    </w:p>
    <w:p w14:paraId="44B0F300" w14:textId="77777777" w:rsidR="00103D3E" w:rsidRDefault="00103D3E" w:rsidP="00106AE4">
      <w:pPr>
        <w:pStyle w:val="ListParagraph"/>
        <w:numPr>
          <w:ilvl w:val="1"/>
          <w:numId w:val="38"/>
        </w:numPr>
        <w:spacing w:before="0" w:after="0"/>
      </w:pPr>
      <w:r>
        <w:t>Environmental Cost distributed between minimum of $0.21 and maximum of $0.40MM:</w:t>
      </w:r>
    </w:p>
    <w:p w14:paraId="53671D8B" w14:textId="77777777" w:rsidR="00103D3E" w:rsidRDefault="00103D3E" w:rsidP="00106AE4">
      <w:pPr>
        <w:pStyle w:val="ListParagraph"/>
        <w:numPr>
          <w:ilvl w:val="2"/>
          <w:numId w:val="38"/>
        </w:numPr>
        <w:spacing w:before="0" w:after="0"/>
      </w:pPr>
      <w:r>
        <w:t>Leak cost between minimum of $0.18 and maximum of $0.18MM</w:t>
      </w:r>
    </w:p>
    <w:p w14:paraId="35E52F78" w14:textId="77777777" w:rsidR="00103D3E" w:rsidRDefault="00103D3E" w:rsidP="00106AE4">
      <w:pPr>
        <w:pStyle w:val="ListParagraph"/>
        <w:numPr>
          <w:ilvl w:val="2"/>
          <w:numId w:val="38"/>
        </w:numPr>
        <w:spacing w:before="0" w:after="0"/>
      </w:pPr>
      <w:r>
        <w:t>Leak spill volume between a minimum of 1691.87 and maximum of 1693.66 gallons</w:t>
      </w:r>
    </w:p>
    <w:p w14:paraId="345ADD7F" w14:textId="77777777" w:rsidR="00103D3E" w:rsidRDefault="00103D3E" w:rsidP="00106AE4">
      <w:pPr>
        <w:pStyle w:val="ListParagraph"/>
        <w:numPr>
          <w:ilvl w:val="2"/>
          <w:numId w:val="38"/>
        </w:numPr>
        <w:spacing w:before="0" w:after="0"/>
      </w:pPr>
      <w:r>
        <w:t>Rupture cost between minimum of $23.43 and maximum of $23.45MM</w:t>
      </w:r>
    </w:p>
    <w:p w14:paraId="1CF00EE1" w14:textId="77777777" w:rsidR="00103D3E" w:rsidRDefault="00103D3E" w:rsidP="00106AE4">
      <w:pPr>
        <w:pStyle w:val="ListParagraph"/>
        <w:numPr>
          <w:ilvl w:val="2"/>
          <w:numId w:val="38"/>
        </w:numPr>
        <w:spacing w:before="0" w:after="0"/>
      </w:pPr>
      <w:r>
        <w:t>Rupture spill volume is between a minimum of 221034.09 and maximum of 221268.07 gallons</w:t>
      </w:r>
    </w:p>
    <w:p w14:paraId="40779AFD" w14:textId="77777777" w:rsidR="00103D3E" w:rsidRDefault="00103D3E" w:rsidP="00106AE4">
      <w:pPr>
        <w:pStyle w:val="ListParagraph"/>
        <w:numPr>
          <w:ilvl w:val="2"/>
          <w:numId w:val="38"/>
        </w:numPr>
        <w:spacing w:before="0" w:after="0"/>
      </w:pPr>
      <w:r>
        <w:t>Puncture cost between minimum of $5.89 and maximum of $5.90MM</w:t>
      </w:r>
    </w:p>
    <w:p w14:paraId="4781C02A" w14:textId="77777777" w:rsidR="00103D3E" w:rsidRDefault="00103D3E" w:rsidP="00106AE4">
      <w:pPr>
        <w:pStyle w:val="ListParagraph"/>
        <w:numPr>
          <w:ilvl w:val="2"/>
          <w:numId w:val="38"/>
        </w:numPr>
        <w:spacing w:before="0" w:after="0"/>
      </w:pPr>
      <w:r>
        <w:t>Puncture spill volume is between a minimum of 55590.98 and maximum of 55649.83 gallons</w:t>
      </w:r>
    </w:p>
    <w:p w14:paraId="57B5E672" w14:textId="77777777" w:rsidR="00103D3E" w:rsidRDefault="00103D3E" w:rsidP="00106AE4">
      <w:pPr>
        <w:pStyle w:val="ListParagraph"/>
        <w:numPr>
          <w:ilvl w:val="2"/>
          <w:numId w:val="38"/>
        </w:numPr>
        <w:spacing w:before="0" w:after="0"/>
      </w:pPr>
      <w:r>
        <w:t xml:space="preserve">Land use distributed as </w:t>
      </w:r>
    </w:p>
    <w:p w14:paraId="78567F6C" w14:textId="77777777" w:rsidR="00103D3E" w:rsidRDefault="00103D3E" w:rsidP="00106AE4">
      <w:pPr>
        <w:pStyle w:val="ListParagraph"/>
        <w:numPr>
          <w:ilvl w:val="3"/>
          <w:numId w:val="38"/>
        </w:numPr>
        <w:spacing w:before="0" w:after="0"/>
      </w:pPr>
      <w:r>
        <w:t>Agricultural: 154.15</w:t>
      </w:r>
    </w:p>
    <w:p w14:paraId="29635489" w14:textId="77777777" w:rsidR="00103D3E" w:rsidRDefault="00103D3E" w:rsidP="00106AE4">
      <w:pPr>
        <w:pStyle w:val="ListParagraph"/>
        <w:numPr>
          <w:ilvl w:val="1"/>
          <w:numId w:val="38"/>
        </w:numPr>
        <w:spacing w:before="0" w:after="0"/>
      </w:pPr>
      <w:r>
        <w:t>Total length driven by Economic Loss: 112.29 meters.</w:t>
      </w:r>
    </w:p>
    <w:p w14:paraId="62AEE0D0" w14:textId="77777777" w:rsidR="00103D3E" w:rsidRDefault="00103D3E" w:rsidP="00106AE4">
      <w:pPr>
        <w:pStyle w:val="ListParagraph"/>
        <w:numPr>
          <w:ilvl w:val="1"/>
          <w:numId w:val="38"/>
        </w:numPr>
        <w:spacing w:before="0" w:after="0"/>
      </w:pPr>
      <w:r>
        <w:t>Economic Loss Cost distributed between minimum of $0.21 and maximum of $0.23MM:</w:t>
      </w:r>
    </w:p>
    <w:p w14:paraId="69F36B9E" w14:textId="77777777" w:rsidR="00103D3E" w:rsidRDefault="00103D3E" w:rsidP="00106AE4">
      <w:pPr>
        <w:pStyle w:val="ListParagraph"/>
        <w:numPr>
          <w:ilvl w:val="2"/>
          <w:numId w:val="38"/>
        </w:numPr>
        <w:spacing w:before="0" w:after="0"/>
      </w:pPr>
      <w:r>
        <w:t>Repair costs between minimum of $9,000.00 and maximum of $9,000.00.</w:t>
      </w:r>
    </w:p>
    <w:p w14:paraId="3A74875B" w14:textId="77777777" w:rsidR="00103D3E" w:rsidRDefault="00103D3E" w:rsidP="00106AE4">
      <w:pPr>
        <w:pStyle w:val="ListParagraph"/>
        <w:numPr>
          <w:ilvl w:val="2"/>
          <w:numId w:val="38"/>
        </w:numPr>
        <w:spacing w:before="0" w:after="0"/>
      </w:pPr>
      <w:r>
        <w:t>Outage losses between minimum of $200,000.00 and maximum of $200,000.00.</w:t>
      </w:r>
    </w:p>
    <w:p w14:paraId="23798AAC" w14:textId="77777777" w:rsidR="00103D3E" w:rsidRDefault="00103D3E" w:rsidP="00106AE4">
      <w:pPr>
        <w:pStyle w:val="ListParagraph"/>
        <w:numPr>
          <w:ilvl w:val="2"/>
          <w:numId w:val="38"/>
        </w:numPr>
        <w:spacing w:before="0" w:after="0"/>
      </w:pPr>
      <w:r>
        <w:t>Product type is Crude Oil.</w:t>
      </w:r>
    </w:p>
    <w:p w14:paraId="08C9AF72" w14:textId="77777777" w:rsidR="00103D3E" w:rsidRDefault="00103D3E" w:rsidP="00106AE4">
      <w:pPr>
        <w:pStyle w:val="ListParagraph"/>
        <w:numPr>
          <w:ilvl w:val="2"/>
          <w:numId w:val="38"/>
        </w:numPr>
        <w:spacing w:before="0" w:after="0"/>
      </w:pPr>
      <w:r>
        <w:t>Leak cost between minimum of $0.21 and maximum of $0.24MM</w:t>
      </w:r>
    </w:p>
    <w:p w14:paraId="3C5C5C6A" w14:textId="77777777" w:rsidR="00103D3E" w:rsidRDefault="00103D3E" w:rsidP="00106AE4">
      <w:pPr>
        <w:pStyle w:val="ListParagraph"/>
        <w:numPr>
          <w:ilvl w:val="2"/>
          <w:numId w:val="38"/>
        </w:numPr>
        <w:spacing w:before="0" w:after="0"/>
      </w:pPr>
      <w:r>
        <w:t>Leak scenario yielded 7.0 intersections with structures, with minimum of $25,000.00 and maximum of $25,000.00 in cost of structures impacted.</w:t>
      </w:r>
    </w:p>
    <w:p w14:paraId="3E522A98" w14:textId="77777777" w:rsidR="00103D3E" w:rsidRDefault="00103D3E" w:rsidP="00106AE4">
      <w:pPr>
        <w:pStyle w:val="ListParagraph"/>
        <w:numPr>
          <w:ilvl w:val="2"/>
          <w:numId w:val="38"/>
        </w:numPr>
        <w:spacing w:before="0" w:after="0"/>
      </w:pPr>
      <w:r>
        <w:t>Leak product loss costs between minimum of $1,877.17 and maximum of $1,879.16</w:t>
      </w:r>
    </w:p>
    <w:p w14:paraId="7138EC1F" w14:textId="77777777" w:rsidR="00103D3E" w:rsidRDefault="00103D3E" w:rsidP="00106AE4">
      <w:pPr>
        <w:pStyle w:val="ListParagraph"/>
        <w:numPr>
          <w:ilvl w:val="2"/>
          <w:numId w:val="38"/>
        </w:numPr>
        <w:spacing w:before="0" w:after="0"/>
      </w:pPr>
      <w:r>
        <w:t>Rupture cost between minimum of $0.48 and maximum of $0.48MM</w:t>
      </w:r>
    </w:p>
    <w:p w14:paraId="2FC75879" w14:textId="77777777" w:rsidR="00103D3E" w:rsidRDefault="00103D3E" w:rsidP="00106AE4">
      <w:pPr>
        <w:pStyle w:val="ListParagraph"/>
        <w:numPr>
          <w:ilvl w:val="2"/>
          <w:numId w:val="38"/>
        </w:numPr>
        <w:spacing w:before="0" w:after="0"/>
      </w:pPr>
      <w:r>
        <w:t>Rupture scenario yielded 5.0 intersections with structures, with minimum of $25,000.00 and maximum of $25,000.00 in cost of structures impacted</w:t>
      </w:r>
    </w:p>
    <w:p w14:paraId="0D99F380" w14:textId="77777777" w:rsidR="00103D3E" w:rsidRDefault="00103D3E" w:rsidP="00106AE4">
      <w:pPr>
        <w:pStyle w:val="ListParagraph"/>
        <w:numPr>
          <w:ilvl w:val="2"/>
          <w:numId w:val="38"/>
        </w:numPr>
        <w:spacing w:before="0" w:after="0"/>
      </w:pPr>
      <w:r>
        <w:t>Rupture product loss costs between minimum of $245,242.59 and maximum of $245,502.19</w:t>
      </w:r>
    </w:p>
    <w:p w14:paraId="661F2B4C" w14:textId="77777777" w:rsidR="00103D3E" w:rsidRDefault="00103D3E" w:rsidP="00106AE4">
      <w:pPr>
        <w:pStyle w:val="ListParagraph"/>
        <w:numPr>
          <w:ilvl w:val="2"/>
          <w:numId w:val="38"/>
        </w:numPr>
        <w:spacing w:before="0" w:after="0"/>
      </w:pPr>
      <w:r>
        <w:t>Puncture cost between minimum of $0.27 and maximum of $0.30MM</w:t>
      </w:r>
    </w:p>
    <w:p w14:paraId="54CCEC7B" w14:textId="77777777" w:rsidR="00103D3E" w:rsidRDefault="00103D3E" w:rsidP="00106AE4">
      <w:pPr>
        <w:pStyle w:val="ListParagraph"/>
        <w:numPr>
          <w:ilvl w:val="2"/>
          <w:numId w:val="38"/>
        </w:numPr>
        <w:spacing w:before="0" w:after="0"/>
      </w:pPr>
      <w:r>
        <w:t>Puncture scenario yielded 8.0 intersections with structures, with minimum of $25,000.00 and maximum of $25,000.00 in cost of structures impacted</w:t>
      </w:r>
    </w:p>
    <w:p w14:paraId="54991DC6" w14:textId="77777777" w:rsidR="00103D3E" w:rsidRDefault="00103D3E" w:rsidP="00106AE4">
      <w:pPr>
        <w:pStyle w:val="ListParagraph"/>
        <w:numPr>
          <w:ilvl w:val="2"/>
          <w:numId w:val="38"/>
        </w:numPr>
        <w:spacing w:before="0" w:after="0"/>
      </w:pPr>
      <w:r>
        <w:t>Puncture Product Loss costs between minimum of $61,679.52 and maximum of $61,744.81"</w:t>
      </w:r>
    </w:p>
    <w:p w14:paraId="11180EC6" w14:textId="77777777" w:rsidR="00103D3E" w:rsidRDefault="00103D3E" w:rsidP="00106AE4">
      <w:pPr>
        <w:pStyle w:val="ListParagraph"/>
        <w:numPr>
          <w:ilvl w:val="0"/>
          <w:numId w:val="38"/>
        </w:numPr>
        <w:spacing w:before="0" w:after="0"/>
      </w:pPr>
      <w:r>
        <w:t>"SS-66 NPS 4</w:t>
      </w:r>
    </w:p>
    <w:p w14:paraId="62FB6D3D" w14:textId="77777777" w:rsidR="00103D3E" w:rsidRDefault="00103D3E" w:rsidP="00106AE4">
      <w:pPr>
        <w:pStyle w:val="ListParagraph"/>
        <w:numPr>
          <w:ilvl w:val="1"/>
          <w:numId w:val="38"/>
        </w:numPr>
        <w:spacing w:before="0" w:after="0"/>
      </w:pPr>
      <w:r>
        <w:t>Total Cumulative Length (m):</w:t>
      </w:r>
      <w:r>
        <w:tab/>
        <w:t>131.24</w:t>
      </w:r>
    </w:p>
    <w:p w14:paraId="629A968C" w14:textId="77777777" w:rsidR="00103D3E" w:rsidRDefault="00103D3E" w:rsidP="00106AE4">
      <w:pPr>
        <w:pStyle w:val="ListParagraph"/>
        <w:numPr>
          <w:ilvl w:val="1"/>
          <w:numId w:val="38"/>
        </w:numPr>
        <w:spacing w:before="0" w:after="0"/>
      </w:pPr>
      <w:r>
        <w:t>Likelihood of failure distributed between minimum of 1.000e-02 and maximum of 1.000e-01.</w:t>
      </w:r>
    </w:p>
    <w:p w14:paraId="5F8E6D72" w14:textId="77777777" w:rsidR="00103D3E" w:rsidRDefault="00103D3E" w:rsidP="00106AE4">
      <w:pPr>
        <w:pStyle w:val="ListParagraph"/>
        <w:numPr>
          <w:ilvl w:val="2"/>
          <w:numId w:val="38"/>
        </w:numPr>
        <w:spacing w:before="0" w:after="0"/>
      </w:pPr>
      <w:r>
        <w:t>Installation date between minimum of 1997-01-01 and maximum of 1997-01-01</w:t>
      </w:r>
    </w:p>
    <w:p w14:paraId="7609A087" w14:textId="77777777" w:rsidR="00103D3E" w:rsidRDefault="00103D3E" w:rsidP="00106AE4">
      <w:pPr>
        <w:pStyle w:val="ListParagraph"/>
        <w:numPr>
          <w:ilvl w:val="2"/>
          <w:numId w:val="38"/>
        </w:numPr>
        <w:spacing w:before="0" w:after="0"/>
      </w:pPr>
      <w:r>
        <w:t>Wall thickness between minimum of 3.96 and maximum of 3.96</w:t>
      </w:r>
    </w:p>
    <w:p w14:paraId="6A604D62" w14:textId="77777777" w:rsidR="00103D3E" w:rsidRDefault="00103D3E" w:rsidP="00106AE4">
      <w:pPr>
        <w:pStyle w:val="ListParagraph"/>
        <w:numPr>
          <w:ilvl w:val="2"/>
          <w:numId w:val="38"/>
        </w:numPr>
        <w:spacing w:before="0" w:after="0"/>
      </w:pPr>
      <w:proofErr w:type="spellStart"/>
      <w:r>
        <w:lastRenderedPageBreak/>
        <w:t>iFilms</w:t>
      </w:r>
      <w:proofErr w:type="spellEnd"/>
      <w:r>
        <w:t xml:space="preserve"> growth rate between minimum of 0.11 and maximum of 0.12 mm/yr</w:t>
      </w:r>
    </w:p>
    <w:p w14:paraId="0B8589A3"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1CFDEE4F"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54AC1A19" w14:textId="77777777" w:rsidR="00103D3E" w:rsidRDefault="00103D3E" w:rsidP="00106AE4">
      <w:pPr>
        <w:pStyle w:val="ListParagraph"/>
        <w:numPr>
          <w:ilvl w:val="1"/>
          <w:numId w:val="38"/>
        </w:numPr>
        <w:spacing w:before="0" w:after="0"/>
      </w:pPr>
      <w:r>
        <w:t>Consequence of failure distributed between minimum of $0.97 and maximum of $2.62MM</w:t>
      </w:r>
    </w:p>
    <w:p w14:paraId="69722345" w14:textId="77777777" w:rsidR="00103D3E" w:rsidRDefault="00103D3E" w:rsidP="00106AE4">
      <w:pPr>
        <w:pStyle w:val="ListParagraph"/>
        <w:numPr>
          <w:ilvl w:val="1"/>
          <w:numId w:val="38"/>
        </w:numPr>
        <w:spacing w:before="0" w:after="0"/>
      </w:pPr>
      <w:r>
        <w:t>Total length driven by Environmental: 131.24 meters.</w:t>
      </w:r>
    </w:p>
    <w:p w14:paraId="5AC00760" w14:textId="77777777" w:rsidR="00103D3E" w:rsidRDefault="00103D3E" w:rsidP="00106AE4">
      <w:pPr>
        <w:pStyle w:val="ListParagraph"/>
        <w:numPr>
          <w:ilvl w:val="1"/>
          <w:numId w:val="38"/>
        </w:numPr>
        <w:spacing w:before="0" w:after="0"/>
      </w:pPr>
      <w:r>
        <w:t>Environmental Cost distributed between minimum of $0.73 and maximum of $2.36MM:</w:t>
      </w:r>
    </w:p>
    <w:p w14:paraId="13E7CAA4" w14:textId="77777777" w:rsidR="00103D3E" w:rsidRDefault="00103D3E" w:rsidP="00106AE4">
      <w:pPr>
        <w:pStyle w:val="ListParagraph"/>
        <w:numPr>
          <w:ilvl w:val="2"/>
          <w:numId w:val="38"/>
        </w:numPr>
        <w:spacing w:before="0" w:after="0"/>
      </w:pPr>
      <w:r>
        <w:t>Leak cost between minimum of $0.20 and maximum of $0.20MM</w:t>
      </w:r>
    </w:p>
    <w:p w14:paraId="3E55A41C" w14:textId="77777777" w:rsidR="00103D3E" w:rsidRDefault="00103D3E" w:rsidP="00106AE4">
      <w:pPr>
        <w:pStyle w:val="ListParagraph"/>
        <w:numPr>
          <w:ilvl w:val="2"/>
          <w:numId w:val="38"/>
        </w:numPr>
        <w:spacing w:before="0" w:after="0"/>
      </w:pPr>
      <w:r>
        <w:t>Leak spill volume between a minimum of 1853.91 and maximum of 1856.63 gallons</w:t>
      </w:r>
    </w:p>
    <w:p w14:paraId="7685984A" w14:textId="77777777" w:rsidR="00103D3E" w:rsidRDefault="00103D3E" w:rsidP="00106AE4">
      <w:pPr>
        <w:pStyle w:val="ListParagraph"/>
        <w:numPr>
          <w:ilvl w:val="2"/>
          <w:numId w:val="38"/>
        </w:numPr>
        <w:spacing w:before="0" w:after="0"/>
      </w:pPr>
      <w:r>
        <w:t>Rupture cost between minimum of $25.67 and maximum of $25.71MM</w:t>
      </w:r>
    </w:p>
    <w:p w14:paraId="7E305214" w14:textId="77777777" w:rsidR="00103D3E" w:rsidRDefault="00103D3E" w:rsidP="00106AE4">
      <w:pPr>
        <w:pStyle w:val="ListParagraph"/>
        <w:numPr>
          <w:ilvl w:val="2"/>
          <w:numId w:val="38"/>
        </w:numPr>
        <w:spacing w:before="0" w:after="0"/>
      </w:pPr>
      <w:r>
        <w:t>Rupture spill volume is between a minimum of 242203.9 and maximum of 242559.62 gallons</w:t>
      </w:r>
    </w:p>
    <w:p w14:paraId="1EC9CB91" w14:textId="77777777" w:rsidR="00103D3E" w:rsidRDefault="00103D3E" w:rsidP="00106AE4">
      <w:pPr>
        <w:pStyle w:val="ListParagraph"/>
        <w:numPr>
          <w:ilvl w:val="2"/>
          <w:numId w:val="38"/>
        </w:numPr>
        <w:spacing w:before="0" w:after="0"/>
      </w:pPr>
      <w:r>
        <w:t>Puncture cost between minimum of $6.46 and maximum of $6.47MM</w:t>
      </w:r>
    </w:p>
    <w:p w14:paraId="3E934EB8" w14:textId="77777777" w:rsidR="00103D3E" w:rsidRDefault="00103D3E" w:rsidP="00106AE4">
      <w:pPr>
        <w:pStyle w:val="ListParagraph"/>
        <w:numPr>
          <w:ilvl w:val="2"/>
          <w:numId w:val="38"/>
        </w:numPr>
        <w:spacing w:before="0" w:after="0"/>
      </w:pPr>
      <w:r>
        <w:t>Puncture spill volume is between a minimum of 60915.28 and maximum of 61004.74 gallons</w:t>
      </w:r>
    </w:p>
    <w:p w14:paraId="343FC8E7" w14:textId="77777777" w:rsidR="00103D3E" w:rsidRDefault="00103D3E" w:rsidP="00106AE4">
      <w:pPr>
        <w:pStyle w:val="ListParagraph"/>
        <w:numPr>
          <w:ilvl w:val="2"/>
          <w:numId w:val="38"/>
        </w:numPr>
        <w:spacing w:before="0" w:after="0"/>
      </w:pPr>
      <w:r>
        <w:t xml:space="preserve">Land use distributed as </w:t>
      </w:r>
    </w:p>
    <w:p w14:paraId="0E0B1A84" w14:textId="77777777" w:rsidR="00103D3E" w:rsidRDefault="00103D3E" w:rsidP="00106AE4">
      <w:pPr>
        <w:pStyle w:val="ListParagraph"/>
        <w:numPr>
          <w:ilvl w:val="3"/>
          <w:numId w:val="38"/>
        </w:numPr>
        <w:spacing w:before="0" w:after="0"/>
      </w:pPr>
      <w:r>
        <w:t>Agricultural: 131.24</w:t>
      </w:r>
    </w:p>
    <w:p w14:paraId="5B04F033" w14:textId="77777777" w:rsidR="00103D3E" w:rsidRDefault="00103D3E" w:rsidP="00106AE4">
      <w:pPr>
        <w:pStyle w:val="ListParagraph"/>
        <w:numPr>
          <w:ilvl w:val="0"/>
          <w:numId w:val="38"/>
        </w:numPr>
        <w:spacing w:before="0" w:after="0"/>
      </w:pPr>
      <w:r>
        <w:t>"VERMILLION TIE IN NPS 4</w:t>
      </w:r>
    </w:p>
    <w:p w14:paraId="677FC1D8" w14:textId="77777777" w:rsidR="00103D3E" w:rsidRDefault="00103D3E" w:rsidP="00106AE4">
      <w:pPr>
        <w:pStyle w:val="ListParagraph"/>
        <w:numPr>
          <w:ilvl w:val="1"/>
          <w:numId w:val="38"/>
        </w:numPr>
        <w:spacing w:before="0" w:after="0"/>
      </w:pPr>
      <w:r>
        <w:t>Total Cumulative Length (m):</w:t>
      </w:r>
      <w:r>
        <w:tab/>
        <w:t>112.13</w:t>
      </w:r>
    </w:p>
    <w:p w14:paraId="2B3C7C32"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4A756640" w14:textId="77777777" w:rsidR="00103D3E" w:rsidRDefault="00103D3E" w:rsidP="00106AE4">
      <w:pPr>
        <w:pStyle w:val="ListParagraph"/>
        <w:numPr>
          <w:ilvl w:val="2"/>
          <w:numId w:val="38"/>
        </w:numPr>
        <w:spacing w:before="0" w:after="0"/>
      </w:pPr>
      <w:r>
        <w:t>Installation date between minimum of 1976-01-01 and maximum of 1976-01-01</w:t>
      </w:r>
    </w:p>
    <w:p w14:paraId="14E08829" w14:textId="77777777" w:rsidR="00103D3E" w:rsidRDefault="00103D3E" w:rsidP="00106AE4">
      <w:pPr>
        <w:pStyle w:val="ListParagraph"/>
        <w:numPr>
          <w:ilvl w:val="2"/>
          <w:numId w:val="38"/>
        </w:numPr>
        <w:spacing w:before="0" w:after="0"/>
      </w:pPr>
      <w:r>
        <w:t>Wall thickness between minimum of 3.96 and maximum of 3.96</w:t>
      </w:r>
    </w:p>
    <w:p w14:paraId="04D43762"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5C5D5DB4"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04E09797"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37241D20" w14:textId="77777777" w:rsidR="00103D3E" w:rsidRDefault="00103D3E" w:rsidP="00106AE4">
      <w:pPr>
        <w:pStyle w:val="ListParagraph"/>
        <w:numPr>
          <w:ilvl w:val="1"/>
          <w:numId w:val="38"/>
        </w:numPr>
        <w:spacing w:before="0" w:after="0"/>
      </w:pPr>
      <w:r>
        <w:t>Consequence of failure distributed between minimum of $0.47 and maximum of $0.75MM</w:t>
      </w:r>
    </w:p>
    <w:p w14:paraId="7F7E20F9" w14:textId="77777777" w:rsidR="00103D3E" w:rsidRDefault="00103D3E" w:rsidP="00106AE4">
      <w:pPr>
        <w:pStyle w:val="ListParagraph"/>
        <w:numPr>
          <w:ilvl w:val="1"/>
          <w:numId w:val="38"/>
        </w:numPr>
        <w:spacing w:before="0" w:after="0"/>
      </w:pPr>
      <w:r>
        <w:t>Total length driven by Environmental: 112.13 meters.</w:t>
      </w:r>
    </w:p>
    <w:p w14:paraId="24C3F42F" w14:textId="77777777" w:rsidR="00103D3E" w:rsidRDefault="00103D3E" w:rsidP="00106AE4">
      <w:pPr>
        <w:pStyle w:val="ListParagraph"/>
        <w:numPr>
          <w:ilvl w:val="1"/>
          <w:numId w:val="38"/>
        </w:numPr>
        <w:spacing w:before="0" w:after="0"/>
      </w:pPr>
      <w:r>
        <w:t>Environmental Cost distributed between minimum of $0.23 and maximum of $0.52MM:</w:t>
      </w:r>
    </w:p>
    <w:p w14:paraId="0C7B6F24" w14:textId="77777777" w:rsidR="00103D3E" w:rsidRDefault="00103D3E" w:rsidP="00106AE4">
      <w:pPr>
        <w:pStyle w:val="ListParagraph"/>
        <w:numPr>
          <w:ilvl w:val="2"/>
          <w:numId w:val="38"/>
        </w:numPr>
        <w:spacing w:before="0" w:after="0"/>
      </w:pPr>
      <w:r>
        <w:t>Leak cost between minimum of $0.19 and maximum of $0.19MM</w:t>
      </w:r>
    </w:p>
    <w:p w14:paraId="7663772A" w14:textId="77777777" w:rsidR="00103D3E" w:rsidRDefault="00103D3E" w:rsidP="00106AE4">
      <w:pPr>
        <w:pStyle w:val="ListParagraph"/>
        <w:numPr>
          <w:ilvl w:val="2"/>
          <w:numId w:val="38"/>
        </w:numPr>
        <w:spacing w:before="0" w:after="0"/>
      </w:pPr>
      <w:r>
        <w:t>Leak spill volume between a minimum of 1835.15 and maximum of 1836.96 gallons</w:t>
      </w:r>
    </w:p>
    <w:p w14:paraId="60DF8436" w14:textId="77777777" w:rsidR="00103D3E" w:rsidRDefault="00103D3E" w:rsidP="00106AE4">
      <w:pPr>
        <w:pStyle w:val="ListParagraph"/>
        <w:numPr>
          <w:ilvl w:val="2"/>
          <w:numId w:val="38"/>
        </w:numPr>
        <w:spacing w:before="0" w:after="0"/>
      </w:pPr>
      <w:r>
        <w:t>Rupture cost between minimum of $25.41 and maximum of $25.44MM</w:t>
      </w:r>
    </w:p>
    <w:p w14:paraId="79DFF27E" w14:textId="77777777" w:rsidR="00103D3E" w:rsidRDefault="00103D3E" w:rsidP="00106AE4">
      <w:pPr>
        <w:pStyle w:val="ListParagraph"/>
        <w:numPr>
          <w:ilvl w:val="2"/>
          <w:numId w:val="38"/>
        </w:numPr>
        <w:spacing w:before="0" w:after="0"/>
      </w:pPr>
      <w:r>
        <w:t>Rupture spill volume is between a minimum of 239752.38 and maximum of 239989.69 gallons</w:t>
      </w:r>
    </w:p>
    <w:p w14:paraId="1F66B4AD" w14:textId="77777777" w:rsidR="00103D3E" w:rsidRDefault="00103D3E" w:rsidP="00106AE4">
      <w:pPr>
        <w:pStyle w:val="ListParagraph"/>
        <w:numPr>
          <w:ilvl w:val="2"/>
          <w:numId w:val="38"/>
        </w:numPr>
        <w:spacing w:before="0" w:after="0"/>
      </w:pPr>
      <w:r>
        <w:t>Puncture cost between minimum of $6.39 and maximum of $6.40MM</w:t>
      </w:r>
    </w:p>
    <w:p w14:paraId="422E0FB6" w14:textId="77777777" w:rsidR="00103D3E" w:rsidRDefault="00103D3E" w:rsidP="00106AE4">
      <w:pPr>
        <w:pStyle w:val="ListParagraph"/>
        <w:numPr>
          <w:ilvl w:val="2"/>
          <w:numId w:val="38"/>
        </w:numPr>
        <w:spacing w:before="0" w:after="0"/>
      </w:pPr>
      <w:r>
        <w:t>Puncture spill volume is between a minimum of 60298.71 and maximum of 60358.39 gallons</w:t>
      </w:r>
    </w:p>
    <w:p w14:paraId="7C1DA22A" w14:textId="77777777" w:rsidR="00103D3E" w:rsidRDefault="00103D3E" w:rsidP="00106AE4">
      <w:pPr>
        <w:pStyle w:val="ListParagraph"/>
        <w:numPr>
          <w:ilvl w:val="2"/>
          <w:numId w:val="38"/>
        </w:numPr>
        <w:spacing w:before="0" w:after="0"/>
      </w:pPr>
      <w:r>
        <w:t xml:space="preserve">Land use distributed as </w:t>
      </w:r>
    </w:p>
    <w:p w14:paraId="17E3186D" w14:textId="77777777" w:rsidR="00103D3E" w:rsidRDefault="00103D3E" w:rsidP="00106AE4">
      <w:pPr>
        <w:pStyle w:val="ListParagraph"/>
        <w:numPr>
          <w:ilvl w:val="3"/>
          <w:numId w:val="38"/>
        </w:numPr>
        <w:spacing w:before="0" w:after="0"/>
      </w:pPr>
      <w:r>
        <w:t>Agricultural: 112.13</w:t>
      </w:r>
    </w:p>
    <w:p w14:paraId="7E2CC81D" w14:textId="77777777" w:rsidR="00103D3E" w:rsidRDefault="00103D3E" w:rsidP="00106AE4">
      <w:pPr>
        <w:pStyle w:val="ListParagraph"/>
        <w:numPr>
          <w:ilvl w:val="0"/>
          <w:numId w:val="38"/>
        </w:numPr>
        <w:spacing w:before="0" w:after="0"/>
      </w:pPr>
      <w:r>
        <w:t>"PENN WEST 10-29 LATERAL NPS 4</w:t>
      </w:r>
    </w:p>
    <w:p w14:paraId="1705FB6C" w14:textId="77777777" w:rsidR="00103D3E" w:rsidRDefault="00103D3E" w:rsidP="00106AE4">
      <w:pPr>
        <w:pStyle w:val="ListParagraph"/>
        <w:numPr>
          <w:ilvl w:val="1"/>
          <w:numId w:val="38"/>
        </w:numPr>
        <w:spacing w:before="0" w:after="0"/>
      </w:pPr>
      <w:r>
        <w:t>Total Cumulative Length (m):</w:t>
      </w:r>
      <w:r>
        <w:tab/>
        <w:t>96.5</w:t>
      </w:r>
    </w:p>
    <w:p w14:paraId="5B8B0D83"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00924C09" w14:textId="77777777" w:rsidR="00103D3E" w:rsidRDefault="00103D3E" w:rsidP="00106AE4">
      <w:pPr>
        <w:pStyle w:val="ListParagraph"/>
        <w:numPr>
          <w:ilvl w:val="2"/>
          <w:numId w:val="38"/>
        </w:numPr>
        <w:spacing w:before="0" w:after="0"/>
      </w:pPr>
      <w:r>
        <w:t>Installation date between minimum of 1972-01-01 and maximum of 1972-01-01</w:t>
      </w:r>
    </w:p>
    <w:p w14:paraId="077BA8E6" w14:textId="77777777" w:rsidR="00103D3E" w:rsidRDefault="00103D3E" w:rsidP="00106AE4">
      <w:pPr>
        <w:pStyle w:val="ListParagraph"/>
        <w:numPr>
          <w:ilvl w:val="2"/>
          <w:numId w:val="38"/>
        </w:numPr>
        <w:spacing w:before="0" w:after="0"/>
      </w:pPr>
      <w:r>
        <w:t>Wall thickness between minimum of 3.96 and maximum of 3.96</w:t>
      </w:r>
    </w:p>
    <w:p w14:paraId="2E0B38CD"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7F8EED1E"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292B9BE3"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090818A1" w14:textId="77777777" w:rsidR="00103D3E" w:rsidRDefault="00103D3E" w:rsidP="00106AE4">
      <w:pPr>
        <w:pStyle w:val="ListParagraph"/>
        <w:numPr>
          <w:ilvl w:val="1"/>
          <w:numId w:val="38"/>
        </w:numPr>
        <w:spacing w:before="0" w:after="0"/>
      </w:pPr>
      <w:r>
        <w:t>Consequence of failure distributed between minimum of $0.43 and maximum of $0.64MM</w:t>
      </w:r>
    </w:p>
    <w:p w14:paraId="16A57EB4" w14:textId="77777777" w:rsidR="00103D3E" w:rsidRDefault="00103D3E" w:rsidP="00106AE4">
      <w:pPr>
        <w:pStyle w:val="ListParagraph"/>
        <w:numPr>
          <w:ilvl w:val="1"/>
          <w:numId w:val="38"/>
        </w:numPr>
        <w:spacing w:before="0" w:after="0"/>
      </w:pPr>
      <w:r>
        <w:t>Total length driven by Environmental: 55.38 meters.</w:t>
      </w:r>
    </w:p>
    <w:p w14:paraId="65FA8B4A" w14:textId="77777777" w:rsidR="00103D3E" w:rsidRDefault="00103D3E" w:rsidP="00106AE4">
      <w:pPr>
        <w:pStyle w:val="ListParagraph"/>
        <w:numPr>
          <w:ilvl w:val="1"/>
          <w:numId w:val="38"/>
        </w:numPr>
        <w:spacing w:before="0" w:after="0"/>
      </w:pPr>
      <w:r>
        <w:lastRenderedPageBreak/>
        <w:t>Environmental Cost distributed between minimum of $0.22 and maximum of $0.40MM:</w:t>
      </w:r>
    </w:p>
    <w:p w14:paraId="57BE9629" w14:textId="77777777" w:rsidR="00103D3E" w:rsidRDefault="00103D3E" w:rsidP="00106AE4">
      <w:pPr>
        <w:pStyle w:val="ListParagraph"/>
        <w:numPr>
          <w:ilvl w:val="2"/>
          <w:numId w:val="38"/>
        </w:numPr>
        <w:spacing w:before="0" w:after="0"/>
      </w:pPr>
      <w:r>
        <w:t>Leak cost between minimum of $0.18 and maximum of $0.18MM</w:t>
      </w:r>
    </w:p>
    <w:p w14:paraId="45937B89" w14:textId="77777777" w:rsidR="00103D3E" w:rsidRDefault="00103D3E" w:rsidP="00106AE4">
      <w:pPr>
        <w:pStyle w:val="ListParagraph"/>
        <w:numPr>
          <w:ilvl w:val="2"/>
          <w:numId w:val="38"/>
        </w:numPr>
        <w:spacing w:before="0" w:after="0"/>
      </w:pPr>
      <w:r>
        <w:t>Leak spill volume between a minimum of 1691.87 and maximum of 1693.87 gallons</w:t>
      </w:r>
    </w:p>
    <w:p w14:paraId="45F70C0A" w14:textId="77777777" w:rsidR="00103D3E" w:rsidRDefault="00103D3E" w:rsidP="00106AE4">
      <w:pPr>
        <w:pStyle w:val="ListParagraph"/>
        <w:numPr>
          <w:ilvl w:val="2"/>
          <w:numId w:val="38"/>
        </w:numPr>
        <w:spacing w:before="0" w:after="0"/>
      </w:pPr>
      <w:r>
        <w:t>Rupture cost between minimum of $23.43 and maximum of $23.46MM</w:t>
      </w:r>
    </w:p>
    <w:p w14:paraId="3195AA3C" w14:textId="77777777" w:rsidR="00103D3E" w:rsidRDefault="00103D3E" w:rsidP="00106AE4">
      <w:pPr>
        <w:pStyle w:val="ListParagraph"/>
        <w:numPr>
          <w:ilvl w:val="2"/>
          <w:numId w:val="38"/>
        </w:numPr>
        <w:spacing w:before="0" w:after="0"/>
      </w:pPr>
      <w:r>
        <w:t>Rupture spill volume is between a minimum of 221034.09 and maximum of 221295.65 gallons</w:t>
      </w:r>
    </w:p>
    <w:p w14:paraId="55B08807" w14:textId="77777777" w:rsidR="00103D3E" w:rsidRDefault="00103D3E" w:rsidP="00106AE4">
      <w:pPr>
        <w:pStyle w:val="ListParagraph"/>
        <w:numPr>
          <w:ilvl w:val="2"/>
          <w:numId w:val="38"/>
        </w:numPr>
        <w:spacing w:before="0" w:after="0"/>
      </w:pPr>
      <w:r>
        <w:t>Puncture cost between minimum of $5.89 and maximum of $5.90MM</w:t>
      </w:r>
    </w:p>
    <w:p w14:paraId="705F5247" w14:textId="77777777" w:rsidR="00103D3E" w:rsidRDefault="00103D3E" w:rsidP="00106AE4">
      <w:pPr>
        <w:pStyle w:val="ListParagraph"/>
        <w:numPr>
          <w:ilvl w:val="2"/>
          <w:numId w:val="38"/>
        </w:numPr>
        <w:spacing w:before="0" w:after="0"/>
      </w:pPr>
      <w:r>
        <w:t>Puncture spill volume is between a minimum of 55590.98 and maximum of 55656.76 gallons</w:t>
      </w:r>
    </w:p>
    <w:p w14:paraId="13E4508D" w14:textId="77777777" w:rsidR="00103D3E" w:rsidRDefault="00103D3E" w:rsidP="00106AE4">
      <w:pPr>
        <w:pStyle w:val="ListParagraph"/>
        <w:numPr>
          <w:ilvl w:val="2"/>
          <w:numId w:val="38"/>
        </w:numPr>
        <w:spacing w:before="0" w:after="0"/>
      </w:pPr>
      <w:r>
        <w:t xml:space="preserve">Land use distributed as </w:t>
      </w:r>
    </w:p>
    <w:p w14:paraId="38F2F449" w14:textId="77777777" w:rsidR="00103D3E" w:rsidRDefault="00103D3E" w:rsidP="00106AE4">
      <w:pPr>
        <w:pStyle w:val="ListParagraph"/>
        <w:numPr>
          <w:ilvl w:val="3"/>
          <w:numId w:val="38"/>
        </w:numPr>
        <w:spacing w:before="0" w:after="0"/>
      </w:pPr>
      <w:r>
        <w:t>Agricultural: 96.50</w:t>
      </w:r>
    </w:p>
    <w:p w14:paraId="5B925DCC" w14:textId="77777777" w:rsidR="00103D3E" w:rsidRDefault="00103D3E" w:rsidP="00106AE4">
      <w:pPr>
        <w:pStyle w:val="ListParagraph"/>
        <w:numPr>
          <w:ilvl w:val="1"/>
          <w:numId w:val="38"/>
        </w:numPr>
        <w:spacing w:before="0" w:after="0"/>
      </w:pPr>
      <w:r>
        <w:t>Total length driven by Economic Loss: 41.12 meters.</w:t>
      </w:r>
    </w:p>
    <w:p w14:paraId="19254DAD" w14:textId="77777777" w:rsidR="00103D3E" w:rsidRDefault="00103D3E" w:rsidP="00106AE4">
      <w:pPr>
        <w:pStyle w:val="ListParagraph"/>
        <w:numPr>
          <w:ilvl w:val="1"/>
          <w:numId w:val="38"/>
        </w:numPr>
        <w:spacing w:before="0" w:after="0"/>
      </w:pPr>
      <w:r>
        <w:t>Economic Loss Cost distributed between minimum of $0.21 and maximum of $0.24MM:</w:t>
      </w:r>
    </w:p>
    <w:p w14:paraId="4721B546" w14:textId="77777777" w:rsidR="00103D3E" w:rsidRDefault="00103D3E" w:rsidP="00106AE4">
      <w:pPr>
        <w:pStyle w:val="ListParagraph"/>
        <w:numPr>
          <w:ilvl w:val="2"/>
          <w:numId w:val="38"/>
        </w:numPr>
        <w:spacing w:before="0" w:after="0"/>
      </w:pPr>
      <w:r>
        <w:t>Repair costs between minimum of $9,000.00 and maximum of $9,000.00.</w:t>
      </w:r>
    </w:p>
    <w:p w14:paraId="73340695" w14:textId="77777777" w:rsidR="00103D3E" w:rsidRDefault="00103D3E" w:rsidP="00106AE4">
      <w:pPr>
        <w:pStyle w:val="ListParagraph"/>
        <w:numPr>
          <w:ilvl w:val="2"/>
          <w:numId w:val="38"/>
        </w:numPr>
        <w:spacing w:before="0" w:after="0"/>
      </w:pPr>
      <w:r>
        <w:t>Outage losses between minimum of $200,000.00 and maximum of $200,000.00.</w:t>
      </w:r>
    </w:p>
    <w:p w14:paraId="2DED7F43" w14:textId="77777777" w:rsidR="00103D3E" w:rsidRDefault="00103D3E" w:rsidP="00106AE4">
      <w:pPr>
        <w:pStyle w:val="ListParagraph"/>
        <w:numPr>
          <w:ilvl w:val="2"/>
          <w:numId w:val="38"/>
        </w:numPr>
        <w:spacing w:before="0" w:after="0"/>
      </w:pPr>
      <w:r>
        <w:t>Product type is Crude Oil.</w:t>
      </w:r>
    </w:p>
    <w:p w14:paraId="0B37EE02" w14:textId="77777777" w:rsidR="00103D3E" w:rsidRDefault="00103D3E" w:rsidP="00106AE4">
      <w:pPr>
        <w:pStyle w:val="ListParagraph"/>
        <w:numPr>
          <w:ilvl w:val="2"/>
          <w:numId w:val="38"/>
        </w:numPr>
        <w:spacing w:before="0" w:after="0"/>
      </w:pPr>
      <w:r>
        <w:t>Leak cost between minimum of $0.21 and maximum of $0.24MM</w:t>
      </w:r>
    </w:p>
    <w:p w14:paraId="7BB26CD5" w14:textId="77777777" w:rsidR="00103D3E" w:rsidRDefault="00103D3E" w:rsidP="00106AE4">
      <w:pPr>
        <w:pStyle w:val="ListParagraph"/>
        <w:numPr>
          <w:ilvl w:val="2"/>
          <w:numId w:val="38"/>
        </w:numPr>
        <w:spacing w:before="0" w:after="0"/>
      </w:pPr>
      <w:r>
        <w:t>Leak scenario yielded 3.0 intersections with structures, with minimum of $25,000.00 and maximum of $25,000.00 in cost of structures impacted.</w:t>
      </w:r>
    </w:p>
    <w:p w14:paraId="07062ABB" w14:textId="77777777" w:rsidR="00103D3E" w:rsidRDefault="00103D3E" w:rsidP="00106AE4">
      <w:pPr>
        <w:pStyle w:val="ListParagraph"/>
        <w:numPr>
          <w:ilvl w:val="2"/>
          <w:numId w:val="38"/>
        </w:numPr>
        <w:spacing w:before="0" w:after="0"/>
      </w:pPr>
      <w:r>
        <w:t>Leak product loss costs between minimum of $1,877.17 and maximum of $1,879.39</w:t>
      </w:r>
    </w:p>
    <w:p w14:paraId="12A20B72" w14:textId="77777777" w:rsidR="00103D3E" w:rsidRDefault="00103D3E" w:rsidP="00106AE4">
      <w:pPr>
        <w:pStyle w:val="ListParagraph"/>
        <w:numPr>
          <w:ilvl w:val="2"/>
          <w:numId w:val="38"/>
        </w:numPr>
        <w:spacing w:before="0" w:after="0"/>
      </w:pPr>
      <w:r>
        <w:t>Rupture cost between minimum of $0.48 and maximum of $0.48MM</w:t>
      </w:r>
    </w:p>
    <w:p w14:paraId="6D9DE123" w14:textId="77777777" w:rsidR="00103D3E" w:rsidRDefault="00103D3E" w:rsidP="00106AE4">
      <w:pPr>
        <w:pStyle w:val="ListParagraph"/>
        <w:numPr>
          <w:ilvl w:val="2"/>
          <w:numId w:val="38"/>
        </w:numPr>
        <w:spacing w:before="0" w:after="0"/>
      </w:pPr>
      <w:r>
        <w:t>Rupture scenario yielded 3.0 intersections with structures, with minimum of $25,000.00 and maximum of $25,000.00 in cost of structures impacted</w:t>
      </w:r>
    </w:p>
    <w:p w14:paraId="5CD2FBEA" w14:textId="77777777" w:rsidR="00103D3E" w:rsidRDefault="00103D3E" w:rsidP="00106AE4">
      <w:pPr>
        <w:pStyle w:val="ListParagraph"/>
        <w:numPr>
          <w:ilvl w:val="2"/>
          <w:numId w:val="38"/>
        </w:numPr>
        <w:spacing w:before="0" w:after="0"/>
      </w:pPr>
      <w:r>
        <w:t>Rupture product loss costs between minimum of $245,242.59 and maximum of $245,532.79</w:t>
      </w:r>
    </w:p>
    <w:p w14:paraId="2517381F" w14:textId="77777777" w:rsidR="00103D3E" w:rsidRDefault="00103D3E" w:rsidP="00106AE4">
      <w:pPr>
        <w:pStyle w:val="ListParagraph"/>
        <w:numPr>
          <w:ilvl w:val="2"/>
          <w:numId w:val="38"/>
        </w:numPr>
        <w:spacing w:before="0" w:after="0"/>
      </w:pPr>
      <w:r>
        <w:t>Puncture cost between minimum of $0.27 and maximum of $0.30MM</w:t>
      </w:r>
    </w:p>
    <w:p w14:paraId="06D0B743" w14:textId="77777777" w:rsidR="00103D3E" w:rsidRDefault="00103D3E" w:rsidP="00106AE4">
      <w:pPr>
        <w:pStyle w:val="ListParagraph"/>
        <w:numPr>
          <w:ilvl w:val="2"/>
          <w:numId w:val="38"/>
        </w:numPr>
        <w:spacing w:before="0" w:after="0"/>
      </w:pPr>
      <w:r>
        <w:t>Puncture scenario yielded 4.0 intersections with structures, with minimum of $25,000.00 and maximum of $25,000.00 in cost of structures impacted</w:t>
      </w:r>
    </w:p>
    <w:p w14:paraId="10132915" w14:textId="77777777" w:rsidR="00103D3E" w:rsidRDefault="00103D3E" w:rsidP="00106AE4">
      <w:pPr>
        <w:pStyle w:val="ListParagraph"/>
        <w:numPr>
          <w:ilvl w:val="2"/>
          <w:numId w:val="38"/>
        </w:numPr>
        <w:spacing w:before="0" w:after="0"/>
      </w:pPr>
      <w:r>
        <w:t>Puncture Product Loss costs between minimum of $61,679.52 and maximum of $61,752.51"</w:t>
      </w:r>
    </w:p>
    <w:p w14:paraId="4A1BD6C1" w14:textId="77777777" w:rsidR="00103D3E" w:rsidRDefault="00103D3E" w:rsidP="00106AE4">
      <w:pPr>
        <w:pStyle w:val="ListParagraph"/>
        <w:numPr>
          <w:ilvl w:val="0"/>
          <w:numId w:val="38"/>
        </w:numPr>
        <w:spacing w:before="0" w:after="0"/>
      </w:pPr>
      <w:r>
        <w:t>"STRATHCONA AOSPL CONNECTION NPS 12</w:t>
      </w:r>
    </w:p>
    <w:p w14:paraId="290A98EF" w14:textId="77777777" w:rsidR="00103D3E" w:rsidRDefault="00103D3E" w:rsidP="00106AE4">
      <w:pPr>
        <w:pStyle w:val="ListParagraph"/>
        <w:numPr>
          <w:ilvl w:val="1"/>
          <w:numId w:val="38"/>
        </w:numPr>
        <w:spacing w:before="0" w:after="0"/>
      </w:pPr>
      <w:r>
        <w:t>Total Cumulative Length (m):</w:t>
      </w:r>
      <w:r>
        <w:tab/>
        <w:t>78.6</w:t>
      </w:r>
    </w:p>
    <w:p w14:paraId="1699D51B"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26911CD7" w14:textId="77777777" w:rsidR="00103D3E" w:rsidRDefault="00103D3E" w:rsidP="00106AE4">
      <w:pPr>
        <w:pStyle w:val="ListParagraph"/>
        <w:numPr>
          <w:ilvl w:val="2"/>
          <w:numId w:val="38"/>
        </w:numPr>
        <w:spacing w:before="0" w:after="0"/>
      </w:pPr>
      <w:r>
        <w:t>Installation date between minimum of 2010-01-01 and maximum of 2010-01-01</w:t>
      </w:r>
    </w:p>
    <w:p w14:paraId="280C2824" w14:textId="77777777" w:rsidR="00103D3E" w:rsidRDefault="00103D3E" w:rsidP="00106AE4">
      <w:pPr>
        <w:pStyle w:val="ListParagraph"/>
        <w:numPr>
          <w:ilvl w:val="2"/>
          <w:numId w:val="38"/>
        </w:numPr>
        <w:spacing w:before="0" w:after="0"/>
      </w:pPr>
      <w:r>
        <w:t>Wall thickness between minimum of 9.52 and maximum of 9.52</w:t>
      </w:r>
    </w:p>
    <w:p w14:paraId="756CC437"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68B07BB2"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5865678"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1DB02EA2" w14:textId="77777777" w:rsidR="00103D3E" w:rsidRDefault="00103D3E" w:rsidP="00106AE4">
      <w:pPr>
        <w:pStyle w:val="ListParagraph"/>
        <w:numPr>
          <w:ilvl w:val="1"/>
          <w:numId w:val="38"/>
        </w:numPr>
        <w:spacing w:before="0" w:after="0"/>
      </w:pPr>
      <w:r>
        <w:t>Consequence of failure distributed between minimum of $1.34 and maximum of $1.60MM</w:t>
      </w:r>
    </w:p>
    <w:p w14:paraId="0AF9CC0E" w14:textId="77777777" w:rsidR="00103D3E" w:rsidRDefault="00103D3E" w:rsidP="00106AE4">
      <w:pPr>
        <w:pStyle w:val="ListParagraph"/>
        <w:numPr>
          <w:ilvl w:val="2"/>
          <w:numId w:val="38"/>
        </w:numPr>
        <w:spacing w:before="0" w:after="0"/>
      </w:pPr>
      <w:r>
        <w:t>Total length driven by Economic Loss: 78.6 meters.</w:t>
      </w:r>
    </w:p>
    <w:p w14:paraId="2C15E857" w14:textId="77777777" w:rsidR="00103D3E" w:rsidRDefault="00103D3E" w:rsidP="00106AE4">
      <w:pPr>
        <w:pStyle w:val="ListParagraph"/>
        <w:numPr>
          <w:ilvl w:val="1"/>
          <w:numId w:val="38"/>
        </w:numPr>
        <w:spacing w:before="0" w:after="0"/>
      </w:pPr>
      <w:r>
        <w:t>Economic Loss Cost distributed between minimum of $0.98 and maximum of $1.01MM:</w:t>
      </w:r>
    </w:p>
    <w:p w14:paraId="5F7F0E5F" w14:textId="77777777" w:rsidR="00103D3E" w:rsidRDefault="00103D3E" w:rsidP="00106AE4">
      <w:pPr>
        <w:pStyle w:val="ListParagraph"/>
        <w:numPr>
          <w:ilvl w:val="2"/>
          <w:numId w:val="38"/>
        </w:numPr>
        <w:spacing w:before="0" w:after="0"/>
      </w:pPr>
      <w:r>
        <w:t>Repair costs between minimum of $187,000.00 and maximum of $187,000.00.</w:t>
      </w:r>
    </w:p>
    <w:p w14:paraId="28573844" w14:textId="77777777" w:rsidR="00103D3E" w:rsidRDefault="00103D3E" w:rsidP="00106AE4">
      <w:pPr>
        <w:pStyle w:val="ListParagraph"/>
        <w:numPr>
          <w:ilvl w:val="2"/>
          <w:numId w:val="38"/>
        </w:numPr>
        <w:spacing w:before="0" w:after="0"/>
      </w:pPr>
      <w:r>
        <w:t>Outage losses between minimum of $800,000.00 and maximum of $800,000.00.</w:t>
      </w:r>
    </w:p>
    <w:p w14:paraId="351655CE" w14:textId="77777777" w:rsidR="00103D3E" w:rsidRDefault="00103D3E" w:rsidP="00106AE4">
      <w:pPr>
        <w:pStyle w:val="ListParagraph"/>
        <w:numPr>
          <w:ilvl w:val="2"/>
          <w:numId w:val="38"/>
        </w:numPr>
        <w:spacing w:before="0" w:after="0"/>
      </w:pPr>
      <w:r>
        <w:t>Product type is Crude Oil.</w:t>
      </w:r>
    </w:p>
    <w:p w14:paraId="34E69628" w14:textId="77777777" w:rsidR="00103D3E" w:rsidRDefault="00103D3E" w:rsidP="00106AE4">
      <w:pPr>
        <w:pStyle w:val="ListParagraph"/>
        <w:numPr>
          <w:ilvl w:val="2"/>
          <w:numId w:val="38"/>
        </w:numPr>
        <w:spacing w:before="0" w:after="0"/>
      </w:pPr>
      <w:r>
        <w:t>Leak cost between minimum of $0.99 and maximum of $1.01MM</w:t>
      </w:r>
    </w:p>
    <w:p w14:paraId="0D1B399A" w14:textId="77777777" w:rsidR="00103D3E" w:rsidRDefault="00103D3E" w:rsidP="00106AE4">
      <w:pPr>
        <w:pStyle w:val="ListParagraph"/>
        <w:numPr>
          <w:ilvl w:val="2"/>
          <w:numId w:val="38"/>
        </w:numPr>
        <w:spacing w:before="0" w:after="0"/>
      </w:pPr>
      <w:r>
        <w:t>Leak scenario yielded 2.0 intersections with structures, with minimum of $25,000.00 and maximum of $25,000.00 in cost of structures impacted.</w:t>
      </w:r>
    </w:p>
    <w:p w14:paraId="687D7DD8" w14:textId="77777777" w:rsidR="00103D3E" w:rsidRDefault="00103D3E" w:rsidP="00106AE4">
      <w:pPr>
        <w:pStyle w:val="ListParagraph"/>
        <w:numPr>
          <w:ilvl w:val="2"/>
          <w:numId w:val="38"/>
        </w:numPr>
        <w:spacing w:before="0" w:after="0"/>
      </w:pPr>
      <w:r>
        <w:t>Leak product loss costs between minimum of $2,057.56 and maximum of $2,058.77</w:t>
      </w:r>
    </w:p>
    <w:p w14:paraId="3151AA73" w14:textId="77777777" w:rsidR="00103D3E" w:rsidRDefault="00103D3E" w:rsidP="00106AE4">
      <w:pPr>
        <w:pStyle w:val="ListParagraph"/>
        <w:numPr>
          <w:ilvl w:val="2"/>
          <w:numId w:val="38"/>
        </w:numPr>
        <w:spacing w:before="0" w:after="0"/>
      </w:pPr>
      <w:r>
        <w:lastRenderedPageBreak/>
        <w:t>Rupture cost between minimum of $3.17 and maximum of $3.17MM</w:t>
      </w:r>
    </w:p>
    <w:p w14:paraId="2504D598" w14:textId="77777777" w:rsidR="00103D3E" w:rsidRDefault="00103D3E" w:rsidP="00106AE4">
      <w:pPr>
        <w:pStyle w:val="ListParagraph"/>
        <w:numPr>
          <w:ilvl w:val="2"/>
          <w:numId w:val="38"/>
        </w:numPr>
        <w:spacing w:before="0" w:after="0"/>
      </w:pPr>
      <w:r>
        <w:t>Rupture scenario yielded 1.0 intersections with structures, with minimum of $25,000.00 and maximum of $25,000.00 in cost of structures impacted</w:t>
      </w:r>
    </w:p>
    <w:p w14:paraId="4582FD90" w14:textId="77777777" w:rsidR="00103D3E" w:rsidRDefault="00103D3E" w:rsidP="00106AE4">
      <w:pPr>
        <w:pStyle w:val="ListParagraph"/>
        <w:numPr>
          <w:ilvl w:val="2"/>
          <w:numId w:val="38"/>
        </w:numPr>
        <w:spacing w:before="0" w:after="0"/>
      </w:pPr>
      <w:r>
        <w:t>Rupture product loss costs between minimum of $2,157,946.29 and maximum of $2,159,210.24</w:t>
      </w:r>
    </w:p>
    <w:p w14:paraId="4D4652E1" w14:textId="77777777" w:rsidR="00103D3E" w:rsidRDefault="00103D3E" w:rsidP="00106AE4">
      <w:pPr>
        <w:pStyle w:val="ListParagraph"/>
        <w:numPr>
          <w:ilvl w:val="2"/>
          <w:numId w:val="38"/>
        </w:numPr>
        <w:spacing w:before="0" w:after="0"/>
      </w:pPr>
      <w:r>
        <w:t>Puncture cost between minimum of $1.05 and maximum of $1.08MM</w:t>
      </w:r>
    </w:p>
    <w:p w14:paraId="1DE66C37" w14:textId="77777777" w:rsidR="00103D3E" w:rsidRDefault="00103D3E" w:rsidP="00106AE4">
      <w:pPr>
        <w:pStyle w:val="ListParagraph"/>
        <w:numPr>
          <w:ilvl w:val="2"/>
          <w:numId w:val="38"/>
        </w:numPr>
        <w:spacing w:before="0" w:after="0"/>
      </w:pPr>
      <w:r>
        <w:t>Puncture scenario yielded 2.0 intersections with structures, with minimum of $25,000.00 and maximum of $25,000.00 in cost of structures impacted</w:t>
      </w:r>
    </w:p>
    <w:p w14:paraId="2BD231BB" w14:textId="77777777" w:rsidR="00103D3E" w:rsidRDefault="00103D3E" w:rsidP="00106AE4">
      <w:pPr>
        <w:pStyle w:val="ListParagraph"/>
        <w:numPr>
          <w:ilvl w:val="2"/>
          <w:numId w:val="38"/>
        </w:numPr>
        <w:spacing w:before="0" w:after="0"/>
      </w:pPr>
      <w:r>
        <w:t>Puncture Product Loss costs between minimum of $67,606.80 and maximum of $67,646.40"</w:t>
      </w:r>
    </w:p>
    <w:p w14:paraId="39CA8BCE" w14:textId="77777777" w:rsidR="00103D3E" w:rsidRDefault="00103D3E" w:rsidP="00106AE4">
      <w:pPr>
        <w:pStyle w:val="ListParagraph"/>
        <w:numPr>
          <w:ilvl w:val="0"/>
          <w:numId w:val="38"/>
        </w:numPr>
        <w:spacing w:before="0" w:after="0"/>
      </w:pPr>
      <w:r>
        <w:t>"SS-71 NPS 4</w:t>
      </w:r>
    </w:p>
    <w:p w14:paraId="2A623282" w14:textId="77777777" w:rsidR="00103D3E" w:rsidRDefault="00103D3E" w:rsidP="00106AE4">
      <w:pPr>
        <w:pStyle w:val="ListParagraph"/>
        <w:numPr>
          <w:ilvl w:val="1"/>
          <w:numId w:val="38"/>
        </w:numPr>
        <w:spacing w:before="0" w:after="0"/>
      </w:pPr>
      <w:r>
        <w:t>Total Cumulative Length (m):</w:t>
      </w:r>
      <w:r>
        <w:tab/>
        <w:t>66.85</w:t>
      </w:r>
    </w:p>
    <w:p w14:paraId="14386272"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52257240" w14:textId="77777777" w:rsidR="00103D3E" w:rsidRDefault="00103D3E" w:rsidP="00106AE4">
      <w:pPr>
        <w:pStyle w:val="ListParagraph"/>
        <w:numPr>
          <w:ilvl w:val="2"/>
          <w:numId w:val="38"/>
        </w:numPr>
        <w:spacing w:before="0" w:after="0"/>
      </w:pPr>
      <w:r>
        <w:t>Installation date between minimum of 2004-01-01 and maximum of 2004-01-01</w:t>
      </w:r>
    </w:p>
    <w:p w14:paraId="019CDBFE" w14:textId="77777777" w:rsidR="00103D3E" w:rsidRDefault="00103D3E" w:rsidP="00106AE4">
      <w:pPr>
        <w:pStyle w:val="ListParagraph"/>
        <w:numPr>
          <w:ilvl w:val="2"/>
          <w:numId w:val="38"/>
        </w:numPr>
        <w:spacing w:before="0" w:after="0"/>
      </w:pPr>
      <w:r>
        <w:t>Wall thickness between minimum of 3.18 and maximum of 3.18</w:t>
      </w:r>
    </w:p>
    <w:p w14:paraId="79B05179"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0.06 and maximum of 0.07 mm/yr</w:t>
      </w:r>
    </w:p>
    <w:p w14:paraId="7C32839E"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38F04919"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53111EE" w14:textId="77777777" w:rsidR="00103D3E" w:rsidRDefault="00103D3E" w:rsidP="00106AE4">
      <w:pPr>
        <w:pStyle w:val="ListParagraph"/>
        <w:numPr>
          <w:ilvl w:val="1"/>
          <w:numId w:val="38"/>
        </w:numPr>
        <w:spacing w:before="0" w:after="0"/>
      </w:pPr>
      <w:r>
        <w:t>Consequence of failure distributed between minimum of $8.81 and maximum of $9.25MM</w:t>
      </w:r>
    </w:p>
    <w:p w14:paraId="7689CD18" w14:textId="77777777" w:rsidR="00103D3E" w:rsidRDefault="00103D3E" w:rsidP="00106AE4">
      <w:pPr>
        <w:pStyle w:val="ListParagraph"/>
        <w:numPr>
          <w:ilvl w:val="1"/>
          <w:numId w:val="38"/>
        </w:numPr>
        <w:spacing w:before="0" w:after="0"/>
      </w:pPr>
      <w:r>
        <w:t>Total length driven by Environmental: 66.85 meters.</w:t>
      </w:r>
    </w:p>
    <w:p w14:paraId="1F8E18D1" w14:textId="77777777" w:rsidR="00103D3E" w:rsidRDefault="00103D3E" w:rsidP="00106AE4">
      <w:pPr>
        <w:pStyle w:val="ListParagraph"/>
        <w:numPr>
          <w:ilvl w:val="1"/>
          <w:numId w:val="38"/>
        </w:numPr>
        <w:spacing w:before="0" w:after="0"/>
      </w:pPr>
      <w:r>
        <w:t>Environmental Cost distributed between minimum of $8.48 and maximum of $8.92MM:</w:t>
      </w:r>
    </w:p>
    <w:p w14:paraId="295AD096" w14:textId="77777777" w:rsidR="00103D3E" w:rsidRDefault="00103D3E" w:rsidP="00106AE4">
      <w:pPr>
        <w:pStyle w:val="ListParagraph"/>
        <w:numPr>
          <w:ilvl w:val="2"/>
          <w:numId w:val="38"/>
        </w:numPr>
        <w:spacing w:before="0" w:after="0"/>
      </w:pPr>
      <w:r>
        <w:t>Leak cost between minimum of $0.20 and maximum of $0.20MM</w:t>
      </w:r>
    </w:p>
    <w:p w14:paraId="1C00C8FC" w14:textId="77777777" w:rsidR="00103D3E" w:rsidRDefault="00103D3E" w:rsidP="00106AE4">
      <w:pPr>
        <w:pStyle w:val="ListParagraph"/>
        <w:numPr>
          <w:ilvl w:val="2"/>
          <w:numId w:val="38"/>
        </w:numPr>
        <w:spacing w:before="0" w:after="0"/>
      </w:pPr>
      <w:r>
        <w:t>Leak spill volume between a minimum of 1853.91 and maximum of 1855.3 gallons</w:t>
      </w:r>
    </w:p>
    <w:p w14:paraId="652B31C1" w14:textId="77777777" w:rsidR="00103D3E" w:rsidRDefault="00103D3E" w:rsidP="00106AE4">
      <w:pPr>
        <w:pStyle w:val="ListParagraph"/>
        <w:numPr>
          <w:ilvl w:val="2"/>
          <w:numId w:val="38"/>
        </w:numPr>
        <w:spacing w:before="0" w:after="0"/>
      </w:pPr>
      <w:r>
        <w:t>Rupture cost between minimum of $25.67 and maximum of $25.69MM</w:t>
      </w:r>
    </w:p>
    <w:p w14:paraId="45209A85" w14:textId="77777777" w:rsidR="00103D3E" w:rsidRDefault="00103D3E" w:rsidP="00106AE4">
      <w:pPr>
        <w:pStyle w:val="ListParagraph"/>
        <w:numPr>
          <w:ilvl w:val="2"/>
          <w:numId w:val="38"/>
        </w:numPr>
        <w:spacing w:before="0" w:after="0"/>
      </w:pPr>
      <w:r>
        <w:t>Rupture spill volume is between a minimum of 242203.9 and maximum of 242385.09 gallons</w:t>
      </w:r>
    </w:p>
    <w:p w14:paraId="0ED4BF41" w14:textId="77777777" w:rsidR="00103D3E" w:rsidRDefault="00103D3E" w:rsidP="00106AE4">
      <w:pPr>
        <w:pStyle w:val="ListParagraph"/>
        <w:numPr>
          <w:ilvl w:val="2"/>
          <w:numId w:val="38"/>
        </w:numPr>
        <w:spacing w:before="0" w:after="0"/>
      </w:pPr>
      <w:r>
        <w:t>Puncture cost between minimum of $6.46 and maximum of $6.46MM</w:t>
      </w:r>
    </w:p>
    <w:p w14:paraId="12B9D969" w14:textId="77777777" w:rsidR="00103D3E" w:rsidRDefault="00103D3E" w:rsidP="00106AE4">
      <w:pPr>
        <w:pStyle w:val="ListParagraph"/>
        <w:numPr>
          <w:ilvl w:val="2"/>
          <w:numId w:val="38"/>
        </w:numPr>
        <w:spacing w:before="0" w:after="0"/>
      </w:pPr>
      <w:r>
        <w:t>Puncture spill volume is between a minimum of 60915.28 and maximum of 60960.85 gallons</w:t>
      </w:r>
    </w:p>
    <w:p w14:paraId="7ED65ED7" w14:textId="77777777" w:rsidR="00103D3E" w:rsidRDefault="00103D3E" w:rsidP="00106AE4">
      <w:pPr>
        <w:pStyle w:val="ListParagraph"/>
        <w:numPr>
          <w:ilvl w:val="2"/>
          <w:numId w:val="38"/>
        </w:numPr>
        <w:spacing w:before="0" w:after="0"/>
      </w:pPr>
      <w:r>
        <w:t xml:space="preserve">Land use distributed as </w:t>
      </w:r>
    </w:p>
    <w:p w14:paraId="01016C2C" w14:textId="77777777" w:rsidR="00103D3E" w:rsidRDefault="00103D3E" w:rsidP="00106AE4">
      <w:pPr>
        <w:pStyle w:val="ListParagraph"/>
        <w:numPr>
          <w:ilvl w:val="3"/>
          <w:numId w:val="38"/>
        </w:numPr>
        <w:spacing w:before="0" w:after="0"/>
      </w:pPr>
      <w:r>
        <w:t>Agricultural: 66.85</w:t>
      </w:r>
    </w:p>
    <w:p w14:paraId="2E9F9672" w14:textId="77777777" w:rsidR="00103D3E" w:rsidRDefault="00103D3E" w:rsidP="00106AE4">
      <w:pPr>
        <w:pStyle w:val="ListParagraph"/>
        <w:numPr>
          <w:ilvl w:val="0"/>
          <w:numId w:val="38"/>
        </w:numPr>
        <w:spacing w:before="0" w:after="0"/>
      </w:pPr>
      <w:r>
        <w:t>"STRATHCONA INTERPIPE CONNECTION NPS 12</w:t>
      </w:r>
    </w:p>
    <w:p w14:paraId="3B5B71AD" w14:textId="77777777" w:rsidR="00103D3E" w:rsidRDefault="00103D3E" w:rsidP="00106AE4">
      <w:pPr>
        <w:pStyle w:val="ListParagraph"/>
        <w:numPr>
          <w:ilvl w:val="1"/>
          <w:numId w:val="38"/>
        </w:numPr>
        <w:spacing w:before="0" w:after="0"/>
      </w:pPr>
      <w:r>
        <w:t>Total Cumulative Length (m):</w:t>
      </w:r>
      <w:r>
        <w:tab/>
        <w:t>64.93</w:t>
      </w:r>
    </w:p>
    <w:p w14:paraId="3E24CC28"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24B8F5A5" w14:textId="77777777" w:rsidR="00103D3E" w:rsidRDefault="00103D3E" w:rsidP="00106AE4">
      <w:pPr>
        <w:pStyle w:val="ListParagraph"/>
        <w:numPr>
          <w:ilvl w:val="2"/>
          <w:numId w:val="38"/>
        </w:numPr>
        <w:spacing w:before="0" w:after="0"/>
      </w:pPr>
      <w:r>
        <w:t>Installation date between minimum of 2006-01-01 and maximum of 2006-01-01</w:t>
      </w:r>
    </w:p>
    <w:p w14:paraId="66B48FFC" w14:textId="77777777" w:rsidR="00103D3E" w:rsidRDefault="00103D3E" w:rsidP="00106AE4">
      <w:pPr>
        <w:pStyle w:val="ListParagraph"/>
        <w:numPr>
          <w:ilvl w:val="2"/>
          <w:numId w:val="38"/>
        </w:numPr>
        <w:spacing w:before="0" w:after="0"/>
      </w:pPr>
      <w:r>
        <w:t>Wall thickness between minimum of 6.35 and maximum of 6.35</w:t>
      </w:r>
    </w:p>
    <w:p w14:paraId="3804969B"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23128CE8"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19B45688"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3668665D" w14:textId="77777777" w:rsidR="00103D3E" w:rsidRDefault="00103D3E" w:rsidP="00106AE4">
      <w:pPr>
        <w:pStyle w:val="ListParagraph"/>
        <w:numPr>
          <w:ilvl w:val="1"/>
          <w:numId w:val="38"/>
        </w:numPr>
        <w:spacing w:before="0" w:after="0"/>
      </w:pPr>
      <w:r>
        <w:t>Consequence of failure distributed between minimum of $1.66 and maximum of $2.48MM</w:t>
      </w:r>
    </w:p>
    <w:p w14:paraId="5E2BD826" w14:textId="77777777" w:rsidR="00103D3E" w:rsidRDefault="00103D3E" w:rsidP="00106AE4">
      <w:pPr>
        <w:pStyle w:val="ListParagraph"/>
        <w:numPr>
          <w:ilvl w:val="2"/>
          <w:numId w:val="38"/>
        </w:numPr>
        <w:spacing w:before="0" w:after="0"/>
      </w:pPr>
      <w:r>
        <w:t>Total length driven by Economic Loss: 64.93 meters.</w:t>
      </w:r>
    </w:p>
    <w:p w14:paraId="531005E4" w14:textId="77777777" w:rsidR="00103D3E" w:rsidRDefault="00103D3E" w:rsidP="00106AE4">
      <w:pPr>
        <w:pStyle w:val="ListParagraph"/>
        <w:numPr>
          <w:ilvl w:val="1"/>
          <w:numId w:val="38"/>
        </w:numPr>
        <w:spacing w:before="0" w:after="0"/>
      </w:pPr>
      <w:r>
        <w:t>Economic Loss Cost distributed between minimum of $1.03 and maximum of $1.10MM:</w:t>
      </w:r>
    </w:p>
    <w:p w14:paraId="28BEDEBC" w14:textId="77777777" w:rsidR="00103D3E" w:rsidRDefault="00103D3E" w:rsidP="00106AE4">
      <w:pPr>
        <w:pStyle w:val="ListParagraph"/>
        <w:numPr>
          <w:ilvl w:val="2"/>
          <w:numId w:val="38"/>
        </w:numPr>
        <w:spacing w:before="0" w:after="0"/>
      </w:pPr>
      <w:r>
        <w:t>Repair costs between minimum of $187,000.00 and maximum of $187,000.00.</w:t>
      </w:r>
    </w:p>
    <w:p w14:paraId="3D73A325" w14:textId="77777777" w:rsidR="00103D3E" w:rsidRDefault="00103D3E" w:rsidP="00106AE4">
      <w:pPr>
        <w:pStyle w:val="ListParagraph"/>
        <w:numPr>
          <w:ilvl w:val="2"/>
          <w:numId w:val="38"/>
        </w:numPr>
        <w:spacing w:before="0" w:after="0"/>
      </w:pPr>
      <w:r>
        <w:t>Outage losses between minimum of $800,000.00 and maximum of $800,000.00.</w:t>
      </w:r>
    </w:p>
    <w:p w14:paraId="18469BE9" w14:textId="77777777" w:rsidR="00103D3E" w:rsidRDefault="00103D3E" w:rsidP="00106AE4">
      <w:pPr>
        <w:pStyle w:val="ListParagraph"/>
        <w:numPr>
          <w:ilvl w:val="2"/>
          <w:numId w:val="38"/>
        </w:numPr>
        <w:spacing w:before="0" w:after="0"/>
      </w:pPr>
      <w:r>
        <w:t>Product type is Crude Oil.</w:t>
      </w:r>
    </w:p>
    <w:p w14:paraId="67D7E879" w14:textId="77777777" w:rsidR="00103D3E" w:rsidRDefault="00103D3E" w:rsidP="00106AE4">
      <w:pPr>
        <w:pStyle w:val="ListParagraph"/>
        <w:numPr>
          <w:ilvl w:val="2"/>
          <w:numId w:val="38"/>
        </w:numPr>
        <w:spacing w:before="0" w:after="0"/>
      </w:pPr>
      <w:r>
        <w:t>Leak cost between minimum of $0.99 and maximum of $1.01MM</w:t>
      </w:r>
    </w:p>
    <w:p w14:paraId="60FE57F3" w14:textId="77777777" w:rsidR="00103D3E" w:rsidRDefault="00103D3E" w:rsidP="00106AE4">
      <w:pPr>
        <w:pStyle w:val="ListParagraph"/>
        <w:numPr>
          <w:ilvl w:val="2"/>
          <w:numId w:val="38"/>
        </w:numPr>
        <w:spacing w:before="0" w:after="0"/>
      </w:pPr>
      <w:r>
        <w:lastRenderedPageBreak/>
        <w:t>Leak scenario yielded 1.0 intersections with structures, with minimum of $25,000.00 and maximum of $25,000.00 in cost of structures impacted.</w:t>
      </w:r>
    </w:p>
    <w:p w14:paraId="1880F7FF" w14:textId="77777777" w:rsidR="00103D3E" w:rsidRDefault="00103D3E" w:rsidP="00106AE4">
      <w:pPr>
        <w:pStyle w:val="ListParagraph"/>
        <w:numPr>
          <w:ilvl w:val="2"/>
          <w:numId w:val="38"/>
        </w:numPr>
        <w:spacing w:before="0" w:after="0"/>
      </w:pPr>
      <w:r>
        <w:t>Leak product loss costs between minimum of $1,855.48 and maximum of $1,856.97</w:t>
      </w:r>
    </w:p>
    <w:p w14:paraId="26B6A8A3" w14:textId="77777777" w:rsidR="00103D3E" w:rsidRDefault="00103D3E" w:rsidP="00106AE4">
      <w:pPr>
        <w:pStyle w:val="ListParagraph"/>
        <w:numPr>
          <w:ilvl w:val="2"/>
          <w:numId w:val="38"/>
        </w:numPr>
        <w:spacing w:before="0" w:after="0"/>
      </w:pPr>
      <w:r>
        <w:t>Rupture cost between minimum of $23.31 and maximum of $23.31MM</w:t>
      </w:r>
    </w:p>
    <w:p w14:paraId="48703521" w14:textId="77777777" w:rsidR="00103D3E" w:rsidRDefault="00103D3E" w:rsidP="00106AE4">
      <w:pPr>
        <w:pStyle w:val="ListParagraph"/>
        <w:numPr>
          <w:ilvl w:val="2"/>
          <w:numId w:val="38"/>
        </w:numPr>
        <w:spacing w:before="0" w:after="0"/>
      </w:pPr>
      <w:r>
        <w:t>Rupture scenario yielded 1.0 intersections with structures, with minimum of $20,374,375.00 and maximum of $20,374,375.00 in cost of structures impacted</w:t>
      </w:r>
    </w:p>
    <w:p w14:paraId="13B30A82" w14:textId="77777777" w:rsidR="00103D3E" w:rsidRDefault="00103D3E" w:rsidP="00106AE4">
      <w:pPr>
        <w:pStyle w:val="ListParagraph"/>
        <w:numPr>
          <w:ilvl w:val="2"/>
          <w:numId w:val="38"/>
        </w:numPr>
        <w:spacing w:before="0" w:after="0"/>
      </w:pPr>
      <w:r>
        <w:t>Rupture product loss costs between minimum of $1,946,005.91 and maximum of $1,947,573.44</w:t>
      </w:r>
    </w:p>
    <w:p w14:paraId="56A6D6B2" w14:textId="77777777" w:rsidR="00103D3E" w:rsidRDefault="00103D3E" w:rsidP="00106AE4">
      <w:pPr>
        <w:pStyle w:val="ListParagraph"/>
        <w:numPr>
          <w:ilvl w:val="2"/>
          <w:numId w:val="38"/>
        </w:numPr>
        <w:spacing w:before="0" w:after="0"/>
      </w:pPr>
      <w:r>
        <w:t>Puncture cost between minimum of $1.05 and maximum of $1.07MM</w:t>
      </w:r>
    </w:p>
    <w:p w14:paraId="598750B7" w14:textId="77777777" w:rsidR="00103D3E" w:rsidRDefault="00103D3E" w:rsidP="00106AE4">
      <w:pPr>
        <w:pStyle w:val="ListParagraph"/>
        <w:numPr>
          <w:ilvl w:val="2"/>
          <w:numId w:val="38"/>
        </w:numPr>
        <w:spacing w:before="0" w:after="0"/>
      </w:pPr>
      <w:r>
        <w:t>Puncture scenario yielded 2.0 intersections with structures, with minimum of $25,000.00 and maximum of $25,000.00 in cost of structures impacted</w:t>
      </w:r>
    </w:p>
    <w:p w14:paraId="37306575" w14:textId="77777777" w:rsidR="00103D3E" w:rsidRDefault="00103D3E" w:rsidP="00106AE4">
      <w:pPr>
        <w:pStyle w:val="ListParagraph"/>
        <w:numPr>
          <w:ilvl w:val="2"/>
          <w:numId w:val="38"/>
        </w:numPr>
        <w:spacing w:before="0" w:after="0"/>
      </w:pPr>
      <w:r>
        <w:t>Puncture Product Loss costs between minimum of $60,966.87 and maximum of $61,015.98"</w:t>
      </w:r>
    </w:p>
    <w:p w14:paraId="56B0FF56" w14:textId="77777777" w:rsidR="00103D3E" w:rsidRDefault="00103D3E" w:rsidP="00106AE4">
      <w:pPr>
        <w:pStyle w:val="ListParagraph"/>
        <w:numPr>
          <w:ilvl w:val="0"/>
          <w:numId w:val="38"/>
        </w:numPr>
        <w:spacing w:before="0" w:after="0"/>
      </w:pPr>
      <w:r>
        <w:t>"SS-02 NPS 4</w:t>
      </w:r>
    </w:p>
    <w:p w14:paraId="5F406B2B" w14:textId="77777777" w:rsidR="00103D3E" w:rsidRDefault="00103D3E" w:rsidP="00106AE4">
      <w:pPr>
        <w:pStyle w:val="ListParagraph"/>
        <w:numPr>
          <w:ilvl w:val="1"/>
          <w:numId w:val="38"/>
        </w:numPr>
        <w:spacing w:before="0" w:after="0"/>
      </w:pPr>
      <w:r>
        <w:t>Total Cumulative Length (m):</w:t>
      </w:r>
      <w:r>
        <w:tab/>
        <w:t>62.96</w:t>
      </w:r>
    </w:p>
    <w:p w14:paraId="455C4429"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7FAFB62D" w14:textId="77777777" w:rsidR="00103D3E" w:rsidRDefault="00103D3E" w:rsidP="00106AE4">
      <w:pPr>
        <w:pStyle w:val="ListParagraph"/>
        <w:numPr>
          <w:ilvl w:val="2"/>
          <w:numId w:val="38"/>
        </w:numPr>
        <w:spacing w:before="0" w:after="0"/>
      </w:pPr>
      <w:r>
        <w:t>Installation date between minimum of 1965-01-01 and maximum of 1965-01-01</w:t>
      </w:r>
    </w:p>
    <w:p w14:paraId="12ECE206" w14:textId="77777777" w:rsidR="00103D3E" w:rsidRDefault="00103D3E" w:rsidP="00106AE4">
      <w:pPr>
        <w:pStyle w:val="ListParagraph"/>
        <w:numPr>
          <w:ilvl w:val="2"/>
          <w:numId w:val="38"/>
        </w:numPr>
        <w:spacing w:before="0" w:after="0"/>
      </w:pPr>
      <w:r>
        <w:t>Wall thickness between minimum of 6.35 and maximum of 6.35</w:t>
      </w:r>
    </w:p>
    <w:p w14:paraId="24A7B575"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0.07 and maximum of 0.08 mm/yr</w:t>
      </w:r>
    </w:p>
    <w:p w14:paraId="50E90299"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16159129"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546E82BF" w14:textId="77777777" w:rsidR="00103D3E" w:rsidRDefault="00103D3E" w:rsidP="00106AE4">
      <w:pPr>
        <w:pStyle w:val="ListParagraph"/>
        <w:numPr>
          <w:ilvl w:val="1"/>
          <w:numId w:val="38"/>
        </w:numPr>
        <w:spacing w:before="0" w:after="0"/>
      </w:pPr>
      <w:r>
        <w:t>Consequence of failure distributed between minimum of $1.82 and maximum of $2.66MM</w:t>
      </w:r>
    </w:p>
    <w:p w14:paraId="2E9AC3B6" w14:textId="77777777" w:rsidR="00103D3E" w:rsidRDefault="00103D3E" w:rsidP="00106AE4">
      <w:pPr>
        <w:pStyle w:val="ListParagraph"/>
        <w:numPr>
          <w:ilvl w:val="1"/>
          <w:numId w:val="38"/>
        </w:numPr>
        <w:spacing w:before="0" w:after="0"/>
      </w:pPr>
      <w:r>
        <w:t>Total length driven by Environmental: 62.96 meters.</w:t>
      </w:r>
    </w:p>
    <w:p w14:paraId="0252ED4B" w14:textId="77777777" w:rsidR="00103D3E" w:rsidRDefault="00103D3E" w:rsidP="00106AE4">
      <w:pPr>
        <w:pStyle w:val="ListParagraph"/>
        <w:numPr>
          <w:ilvl w:val="1"/>
          <w:numId w:val="38"/>
        </w:numPr>
        <w:spacing w:before="0" w:after="0"/>
      </w:pPr>
      <w:r>
        <w:t>Environmental Cost distributed between minimum of $1.57 and maximum of $2.42MM:</w:t>
      </w:r>
    </w:p>
    <w:p w14:paraId="4266175C" w14:textId="77777777" w:rsidR="00103D3E" w:rsidRDefault="00103D3E" w:rsidP="00106AE4">
      <w:pPr>
        <w:pStyle w:val="ListParagraph"/>
        <w:numPr>
          <w:ilvl w:val="2"/>
          <w:numId w:val="38"/>
        </w:numPr>
        <w:spacing w:before="0" w:after="0"/>
      </w:pPr>
      <w:r>
        <w:t>Leak cost between minimum of $0.20 and maximum of $0.20MM</w:t>
      </w:r>
    </w:p>
    <w:p w14:paraId="619AF858" w14:textId="77777777" w:rsidR="00103D3E" w:rsidRDefault="00103D3E" w:rsidP="00106AE4">
      <w:pPr>
        <w:pStyle w:val="ListParagraph"/>
        <w:numPr>
          <w:ilvl w:val="2"/>
          <w:numId w:val="38"/>
        </w:numPr>
        <w:spacing w:before="0" w:after="0"/>
      </w:pPr>
      <w:r>
        <w:t>Leak spill volume between a minimum of 1853.91 and maximum of 1855.22 gallons</w:t>
      </w:r>
    </w:p>
    <w:p w14:paraId="1136233C" w14:textId="77777777" w:rsidR="00103D3E" w:rsidRDefault="00103D3E" w:rsidP="00106AE4">
      <w:pPr>
        <w:pStyle w:val="ListParagraph"/>
        <w:numPr>
          <w:ilvl w:val="2"/>
          <w:numId w:val="38"/>
        </w:numPr>
        <w:spacing w:before="0" w:after="0"/>
      </w:pPr>
      <w:r>
        <w:t>Rupture cost between minimum of $25.67 and maximum of $25.69MM</w:t>
      </w:r>
    </w:p>
    <w:p w14:paraId="64F27169" w14:textId="77777777" w:rsidR="00103D3E" w:rsidRDefault="00103D3E" w:rsidP="00106AE4">
      <w:pPr>
        <w:pStyle w:val="ListParagraph"/>
        <w:numPr>
          <w:ilvl w:val="2"/>
          <w:numId w:val="38"/>
        </w:numPr>
        <w:spacing w:before="0" w:after="0"/>
      </w:pPr>
      <w:r>
        <w:t>Rupture spill volume is between a minimum of 242203.9 and maximum of 242374.55 gallons</w:t>
      </w:r>
    </w:p>
    <w:p w14:paraId="43F5C753" w14:textId="77777777" w:rsidR="00103D3E" w:rsidRDefault="00103D3E" w:rsidP="00106AE4">
      <w:pPr>
        <w:pStyle w:val="ListParagraph"/>
        <w:numPr>
          <w:ilvl w:val="2"/>
          <w:numId w:val="38"/>
        </w:numPr>
        <w:spacing w:before="0" w:after="0"/>
      </w:pPr>
      <w:r>
        <w:t>Puncture cost between minimum of $6.46 and maximum of $6.46MM</w:t>
      </w:r>
    </w:p>
    <w:p w14:paraId="46EC907F" w14:textId="77777777" w:rsidR="00103D3E" w:rsidRDefault="00103D3E" w:rsidP="00106AE4">
      <w:pPr>
        <w:pStyle w:val="ListParagraph"/>
        <w:numPr>
          <w:ilvl w:val="2"/>
          <w:numId w:val="38"/>
        </w:numPr>
        <w:spacing w:before="0" w:after="0"/>
      </w:pPr>
      <w:r>
        <w:t>Puncture spill volume is between a minimum of 60915.28 and maximum of 60958.19 gallons</w:t>
      </w:r>
    </w:p>
    <w:p w14:paraId="7C702DB4" w14:textId="77777777" w:rsidR="00103D3E" w:rsidRDefault="00103D3E" w:rsidP="00106AE4">
      <w:pPr>
        <w:pStyle w:val="ListParagraph"/>
        <w:numPr>
          <w:ilvl w:val="2"/>
          <w:numId w:val="38"/>
        </w:numPr>
        <w:spacing w:before="0" w:after="0"/>
      </w:pPr>
      <w:r>
        <w:t xml:space="preserve">Land use distributed as </w:t>
      </w:r>
    </w:p>
    <w:p w14:paraId="76963CDC" w14:textId="77777777" w:rsidR="00103D3E" w:rsidRDefault="00103D3E" w:rsidP="00106AE4">
      <w:pPr>
        <w:pStyle w:val="ListParagraph"/>
        <w:numPr>
          <w:ilvl w:val="3"/>
          <w:numId w:val="38"/>
        </w:numPr>
        <w:spacing w:before="0" w:after="0"/>
      </w:pPr>
      <w:r>
        <w:t>Agricultural: 62.96</w:t>
      </w:r>
    </w:p>
    <w:p w14:paraId="7CA9C877" w14:textId="77777777" w:rsidR="00103D3E" w:rsidRDefault="00103D3E" w:rsidP="00106AE4">
      <w:pPr>
        <w:pStyle w:val="ListParagraph"/>
        <w:numPr>
          <w:ilvl w:val="0"/>
          <w:numId w:val="38"/>
        </w:numPr>
        <w:spacing w:before="0" w:after="0"/>
      </w:pPr>
      <w:r>
        <w:t>"TIE-IN TO SSPL NPS 8</w:t>
      </w:r>
    </w:p>
    <w:p w14:paraId="187C89E0" w14:textId="77777777" w:rsidR="00103D3E" w:rsidRDefault="00103D3E" w:rsidP="00106AE4">
      <w:pPr>
        <w:pStyle w:val="ListParagraph"/>
        <w:numPr>
          <w:ilvl w:val="1"/>
          <w:numId w:val="38"/>
        </w:numPr>
        <w:spacing w:before="0" w:after="0"/>
      </w:pPr>
      <w:r>
        <w:t>Total Cumulative Length (m):</w:t>
      </w:r>
      <w:r>
        <w:tab/>
        <w:t>57.27</w:t>
      </w:r>
    </w:p>
    <w:p w14:paraId="7CC20799"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3AAA85BF" w14:textId="77777777" w:rsidR="00103D3E" w:rsidRDefault="00103D3E" w:rsidP="00106AE4">
      <w:pPr>
        <w:pStyle w:val="ListParagraph"/>
        <w:numPr>
          <w:ilvl w:val="2"/>
          <w:numId w:val="38"/>
        </w:numPr>
        <w:spacing w:before="0" w:after="0"/>
      </w:pPr>
      <w:r>
        <w:t>Installation date between minimum of 2012-01-01 and maximum of 2012-01-01</w:t>
      </w:r>
    </w:p>
    <w:p w14:paraId="3AD9D252" w14:textId="77777777" w:rsidR="00103D3E" w:rsidRDefault="00103D3E" w:rsidP="00106AE4">
      <w:pPr>
        <w:pStyle w:val="ListParagraph"/>
        <w:numPr>
          <w:ilvl w:val="2"/>
          <w:numId w:val="38"/>
        </w:numPr>
        <w:spacing w:before="0" w:after="0"/>
      </w:pPr>
      <w:r>
        <w:t>Wall thickness between minimum of 7.9 and maximum of 7.9</w:t>
      </w:r>
    </w:p>
    <w:p w14:paraId="516656C6"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0.09 and maximum of 0.1 mm/yr</w:t>
      </w:r>
    </w:p>
    <w:p w14:paraId="5E1BD29A"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6C6B54A1"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C9A99E6" w14:textId="77777777" w:rsidR="00103D3E" w:rsidRDefault="00103D3E" w:rsidP="00106AE4">
      <w:pPr>
        <w:pStyle w:val="ListParagraph"/>
        <w:numPr>
          <w:ilvl w:val="1"/>
          <w:numId w:val="38"/>
        </w:numPr>
        <w:spacing w:before="0" w:after="0"/>
      </w:pPr>
      <w:r>
        <w:t>Consequence of failure distributed between minimum of $4.69 and maximum of $5.19MM</w:t>
      </w:r>
    </w:p>
    <w:p w14:paraId="020EFEAD" w14:textId="77777777" w:rsidR="00103D3E" w:rsidRDefault="00103D3E" w:rsidP="00106AE4">
      <w:pPr>
        <w:pStyle w:val="ListParagraph"/>
        <w:numPr>
          <w:ilvl w:val="1"/>
          <w:numId w:val="38"/>
        </w:numPr>
        <w:spacing w:before="0" w:after="0"/>
      </w:pPr>
      <w:r>
        <w:t>Total length driven by Environmental: 57.27 meters.</w:t>
      </w:r>
    </w:p>
    <w:p w14:paraId="144CD88A" w14:textId="77777777" w:rsidR="00103D3E" w:rsidRDefault="00103D3E" w:rsidP="00106AE4">
      <w:pPr>
        <w:pStyle w:val="ListParagraph"/>
        <w:numPr>
          <w:ilvl w:val="1"/>
          <w:numId w:val="38"/>
        </w:numPr>
        <w:spacing w:before="0" w:after="0"/>
      </w:pPr>
      <w:r>
        <w:t>Environmental Cost distributed between minimum of $4.43 and maximum of $4.90MM:</w:t>
      </w:r>
    </w:p>
    <w:p w14:paraId="631BE79F" w14:textId="77777777" w:rsidR="00103D3E" w:rsidRDefault="00103D3E" w:rsidP="00106AE4">
      <w:pPr>
        <w:pStyle w:val="ListParagraph"/>
        <w:numPr>
          <w:ilvl w:val="2"/>
          <w:numId w:val="38"/>
        </w:numPr>
        <w:spacing w:before="0" w:after="0"/>
      </w:pPr>
      <w:r>
        <w:t>Leak cost between minimum of $0.20 and maximum of $0.20MM</w:t>
      </w:r>
    </w:p>
    <w:p w14:paraId="4091A62A" w14:textId="77777777" w:rsidR="00103D3E" w:rsidRDefault="00103D3E" w:rsidP="00106AE4">
      <w:pPr>
        <w:pStyle w:val="ListParagraph"/>
        <w:numPr>
          <w:ilvl w:val="2"/>
          <w:numId w:val="38"/>
        </w:numPr>
        <w:spacing w:before="0" w:after="0"/>
      </w:pPr>
      <w:r>
        <w:t>Leak spill volume between a minimum of 1854.5 and maximum of 1855.1 gallons</w:t>
      </w:r>
    </w:p>
    <w:p w14:paraId="2EA06636" w14:textId="77777777" w:rsidR="00103D3E" w:rsidRDefault="00103D3E" w:rsidP="00106AE4">
      <w:pPr>
        <w:pStyle w:val="ListParagraph"/>
        <w:numPr>
          <w:ilvl w:val="2"/>
          <w:numId w:val="38"/>
        </w:numPr>
        <w:spacing w:before="0" w:after="0"/>
      </w:pPr>
      <w:r>
        <w:lastRenderedPageBreak/>
        <w:t>Rupture cost between minimum of $94.34 and maximum of $94.37MM</w:t>
      </w:r>
    </w:p>
    <w:p w14:paraId="5A7DEDFF" w14:textId="77777777" w:rsidR="00103D3E" w:rsidRDefault="00103D3E" w:rsidP="00106AE4">
      <w:pPr>
        <w:pStyle w:val="ListParagraph"/>
        <w:numPr>
          <w:ilvl w:val="2"/>
          <w:numId w:val="38"/>
        </w:numPr>
        <w:spacing w:before="0" w:after="0"/>
      </w:pPr>
      <w:r>
        <w:t>Rupture spill volume is between a minimum of 890048.06 and maximum of 890333.18 gallons</w:t>
      </w:r>
    </w:p>
    <w:p w14:paraId="2C203B4F" w14:textId="77777777" w:rsidR="00103D3E" w:rsidRDefault="00103D3E" w:rsidP="00106AE4">
      <w:pPr>
        <w:pStyle w:val="ListParagraph"/>
        <w:numPr>
          <w:ilvl w:val="2"/>
          <w:numId w:val="38"/>
        </w:numPr>
        <w:spacing w:before="0" w:after="0"/>
      </w:pPr>
      <w:r>
        <w:t>Puncture cost between minimum of $6.46 and maximum of $6.46MM</w:t>
      </w:r>
    </w:p>
    <w:p w14:paraId="6B902036" w14:textId="77777777" w:rsidR="00103D3E" w:rsidRDefault="00103D3E" w:rsidP="00106AE4">
      <w:pPr>
        <w:pStyle w:val="ListParagraph"/>
        <w:numPr>
          <w:ilvl w:val="2"/>
          <w:numId w:val="38"/>
        </w:numPr>
        <w:spacing w:before="0" w:after="0"/>
      </w:pPr>
      <w:r>
        <w:t>Puncture spill volume is between a minimum of 60934.8 and maximum of 60954.32 gallons</w:t>
      </w:r>
    </w:p>
    <w:p w14:paraId="1330A1A5" w14:textId="77777777" w:rsidR="00103D3E" w:rsidRDefault="00103D3E" w:rsidP="00106AE4">
      <w:pPr>
        <w:pStyle w:val="ListParagraph"/>
        <w:numPr>
          <w:ilvl w:val="2"/>
          <w:numId w:val="38"/>
        </w:numPr>
        <w:spacing w:before="0" w:after="0"/>
      </w:pPr>
      <w:r>
        <w:t xml:space="preserve">Land use distributed as </w:t>
      </w:r>
    </w:p>
    <w:p w14:paraId="4BB5EB51" w14:textId="77777777" w:rsidR="00103D3E" w:rsidRDefault="00103D3E" w:rsidP="00106AE4">
      <w:pPr>
        <w:pStyle w:val="ListParagraph"/>
        <w:numPr>
          <w:ilvl w:val="3"/>
          <w:numId w:val="38"/>
        </w:numPr>
        <w:spacing w:before="0" w:after="0"/>
      </w:pPr>
      <w:r>
        <w:t>Agricultural: 57.27</w:t>
      </w:r>
    </w:p>
    <w:p w14:paraId="1D115AFE" w14:textId="77777777" w:rsidR="00103D3E" w:rsidRDefault="00103D3E" w:rsidP="00106AE4">
      <w:pPr>
        <w:pStyle w:val="ListParagraph"/>
        <w:numPr>
          <w:ilvl w:val="0"/>
          <w:numId w:val="38"/>
        </w:numPr>
        <w:spacing w:before="0" w:after="0"/>
      </w:pPr>
      <w:r>
        <w:t>"SS-01A NPS 8</w:t>
      </w:r>
    </w:p>
    <w:p w14:paraId="3DDC9093" w14:textId="77777777" w:rsidR="00103D3E" w:rsidRDefault="00103D3E" w:rsidP="00106AE4">
      <w:pPr>
        <w:pStyle w:val="ListParagraph"/>
        <w:numPr>
          <w:ilvl w:val="1"/>
          <w:numId w:val="38"/>
        </w:numPr>
        <w:spacing w:before="0" w:after="0"/>
      </w:pPr>
      <w:r>
        <w:t>Total Cumulative Length (m):</w:t>
      </w:r>
      <w:r>
        <w:tab/>
        <w:t>44.1</w:t>
      </w:r>
    </w:p>
    <w:p w14:paraId="51A32A1F"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7B93D57A" w14:textId="77777777" w:rsidR="00103D3E" w:rsidRDefault="00103D3E" w:rsidP="00106AE4">
      <w:pPr>
        <w:pStyle w:val="ListParagraph"/>
        <w:numPr>
          <w:ilvl w:val="2"/>
          <w:numId w:val="38"/>
        </w:numPr>
        <w:spacing w:before="0" w:after="0"/>
      </w:pPr>
      <w:r>
        <w:t>Installation date between minimum of 2000-01-01 and maximum of 2000-01-01</w:t>
      </w:r>
    </w:p>
    <w:p w14:paraId="7171B0F0" w14:textId="77777777" w:rsidR="00103D3E" w:rsidRDefault="00103D3E" w:rsidP="00106AE4">
      <w:pPr>
        <w:pStyle w:val="ListParagraph"/>
        <w:numPr>
          <w:ilvl w:val="2"/>
          <w:numId w:val="38"/>
        </w:numPr>
        <w:spacing w:before="0" w:after="0"/>
      </w:pPr>
      <w:r>
        <w:t>Wall thickness between minimum of 6.35 and maximum of 6.35</w:t>
      </w:r>
    </w:p>
    <w:p w14:paraId="319DDEB3"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0.07 and maximum of 0.08 mm/yr</w:t>
      </w:r>
    </w:p>
    <w:p w14:paraId="10754814"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7E5AF2F1"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0226F2ED" w14:textId="77777777" w:rsidR="00103D3E" w:rsidRDefault="00103D3E" w:rsidP="00106AE4">
      <w:pPr>
        <w:pStyle w:val="ListParagraph"/>
        <w:numPr>
          <w:ilvl w:val="1"/>
          <w:numId w:val="38"/>
        </w:numPr>
        <w:spacing w:before="0" w:after="0"/>
      </w:pPr>
      <w:r>
        <w:t>Consequence of failure distributed between minimum of $2.82 and maximum of $4.93MM</w:t>
      </w:r>
    </w:p>
    <w:p w14:paraId="2B422CD0" w14:textId="77777777" w:rsidR="00103D3E" w:rsidRDefault="00103D3E" w:rsidP="00106AE4">
      <w:pPr>
        <w:pStyle w:val="ListParagraph"/>
        <w:numPr>
          <w:ilvl w:val="1"/>
          <w:numId w:val="38"/>
        </w:numPr>
        <w:spacing w:before="0" w:after="0"/>
      </w:pPr>
      <w:r>
        <w:t>Total length driven by Environmental: 44.1 meters.</w:t>
      </w:r>
    </w:p>
    <w:p w14:paraId="24BE02AE" w14:textId="77777777" w:rsidR="00103D3E" w:rsidRDefault="00103D3E" w:rsidP="00106AE4">
      <w:pPr>
        <w:pStyle w:val="ListParagraph"/>
        <w:numPr>
          <w:ilvl w:val="1"/>
          <w:numId w:val="38"/>
        </w:numPr>
        <w:spacing w:before="0" w:after="0"/>
      </w:pPr>
      <w:r>
        <w:t>Environmental Cost distributed between minimum of $2.56 and maximum of $4.64MM:</w:t>
      </w:r>
    </w:p>
    <w:p w14:paraId="287992E5" w14:textId="77777777" w:rsidR="00103D3E" w:rsidRDefault="00103D3E" w:rsidP="00106AE4">
      <w:pPr>
        <w:pStyle w:val="ListParagraph"/>
        <w:numPr>
          <w:ilvl w:val="2"/>
          <w:numId w:val="38"/>
        </w:numPr>
        <w:spacing w:before="0" w:after="0"/>
      </w:pPr>
      <w:r>
        <w:t>Leak cost between minimum of $0.15 and maximum of $0.15MM</w:t>
      </w:r>
    </w:p>
    <w:p w14:paraId="5B05322F" w14:textId="77777777" w:rsidR="00103D3E" w:rsidRDefault="00103D3E" w:rsidP="00106AE4">
      <w:pPr>
        <w:pStyle w:val="ListParagraph"/>
        <w:numPr>
          <w:ilvl w:val="2"/>
          <w:numId w:val="38"/>
        </w:numPr>
        <w:spacing w:before="0" w:after="0"/>
      </w:pPr>
      <w:r>
        <w:t>Leak spill volume between a minimum of 1382.2 and maximum of 1382.65 gallons</w:t>
      </w:r>
    </w:p>
    <w:p w14:paraId="71630A7D" w14:textId="77777777" w:rsidR="00103D3E" w:rsidRDefault="00103D3E" w:rsidP="00106AE4">
      <w:pPr>
        <w:pStyle w:val="ListParagraph"/>
        <w:numPr>
          <w:ilvl w:val="2"/>
          <w:numId w:val="38"/>
        </w:numPr>
        <w:spacing w:before="0" w:after="0"/>
      </w:pPr>
      <w:r>
        <w:t>Rupture cost between minimum of $70.31 and maximum of $70.33MM</w:t>
      </w:r>
    </w:p>
    <w:p w14:paraId="7F96604E" w14:textId="77777777" w:rsidR="00103D3E" w:rsidRDefault="00103D3E" w:rsidP="00106AE4">
      <w:pPr>
        <w:pStyle w:val="ListParagraph"/>
        <w:numPr>
          <w:ilvl w:val="2"/>
          <w:numId w:val="38"/>
        </w:numPr>
        <w:spacing w:before="0" w:after="0"/>
      </w:pPr>
      <w:r>
        <w:t>Rupture spill volume is between a minimum of 663369.61 and maximum of 663589.15 gallons</w:t>
      </w:r>
    </w:p>
    <w:p w14:paraId="46F99D20" w14:textId="77777777" w:rsidR="00103D3E" w:rsidRDefault="00103D3E" w:rsidP="00106AE4">
      <w:pPr>
        <w:pStyle w:val="ListParagraph"/>
        <w:numPr>
          <w:ilvl w:val="2"/>
          <w:numId w:val="38"/>
        </w:numPr>
        <w:spacing w:before="0" w:after="0"/>
      </w:pPr>
      <w:r>
        <w:t>Puncture cost between minimum of $4.81 and maximum of $4.82MM</w:t>
      </w:r>
    </w:p>
    <w:p w14:paraId="710DBA26" w14:textId="77777777" w:rsidR="00103D3E" w:rsidRDefault="00103D3E" w:rsidP="00106AE4">
      <w:pPr>
        <w:pStyle w:val="ListParagraph"/>
        <w:numPr>
          <w:ilvl w:val="2"/>
          <w:numId w:val="38"/>
        </w:numPr>
        <w:spacing w:before="0" w:after="0"/>
      </w:pPr>
      <w:r>
        <w:t>Puncture spill volume is between a minimum of 45415.85 and maximum of 45430.88 gallons</w:t>
      </w:r>
    </w:p>
    <w:p w14:paraId="36AB48BA" w14:textId="77777777" w:rsidR="00103D3E" w:rsidRDefault="00103D3E" w:rsidP="00106AE4">
      <w:pPr>
        <w:pStyle w:val="ListParagraph"/>
        <w:numPr>
          <w:ilvl w:val="2"/>
          <w:numId w:val="38"/>
        </w:numPr>
        <w:spacing w:before="0" w:after="0"/>
      </w:pPr>
      <w:r>
        <w:t xml:space="preserve">Land use distributed as </w:t>
      </w:r>
    </w:p>
    <w:p w14:paraId="6411EA66" w14:textId="77777777" w:rsidR="00103D3E" w:rsidRDefault="00103D3E" w:rsidP="00106AE4">
      <w:pPr>
        <w:pStyle w:val="ListParagraph"/>
        <w:numPr>
          <w:ilvl w:val="3"/>
          <w:numId w:val="38"/>
        </w:numPr>
        <w:spacing w:before="0" w:after="0"/>
      </w:pPr>
      <w:r>
        <w:t>Agricultural: 44.10</w:t>
      </w:r>
    </w:p>
    <w:p w14:paraId="1E5A3B4D" w14:textId="77777777" w:rsidR="00103D3E" w:rsidRDefault="00103D3E" w:rsidP="00106AE4">
      <w:pPr>
        <w:pStyle w:val="ListParagraph"/>
        <w:numPr>
          <w:ilvl w:val="0"/>
          <w:numId w:val="38"/>
        </w:numPr>
        <w:spacing w:before="0" w:after="0"/>
      </w:pPr>
      <w:r>
        <w:t>"SL-104 NPS 4</w:t>
      </w:r>
    </w:p>
    <w:p w14:paraId="06A1B033" w14:textId="77777777" w:rsidR="00103D3E" w:rsidRDefault="00103D3E" w:rsidP="00106AE4">
      <w:pPr>
        <w:pStyle w:val="ListParagraph"/>
        <w:numPr>
          <w:ilvl w:val="1"/>
          <w:numId w:val="38"/>
        </w:numPr>
        <w:spacing w:before="0" w:after="0"/>
      </w:pPr>
      <w:r>
        <w:t>Total Cumulative Length (m):</w:t>
      </w:r>
      <w:r>
        <w:tab/>
        <w:t>44.02</w:t>
      </w:r>
    </w:p>
    <w:p w14:paraId="03F142FD"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59A388B3" w14:textId="77777777" w:rsidR="00103D3E" w:rsidRDefault="00103D3E" w:rsidP="00106AE4">
      <w:pPr>
        <w:pStyle w:val="ListParagraph"/>
        <w:numPr>
          <w:ilvl w:val="2"/>
          <w:numId w:val="38"/>
        </w:numPr>
        <w:spacing w:before="0" w:after="0"/>
      </w:pPr>
      <w:r>
        <w:t>Installation date between minimum of 1982-01-01 and maximum of 1982-01-01</w:t>
      </w:r>
    </w:p>
    <w:p w14:paraId="71C01BFB" w14:textId="77777777" w:rsidR="00103D3E" w:rsidRDefault="00103D3E" w:rsidP="00106AE4">
      <w:pPr>
        <w:pStyle w:val="ListParagraph"/>
        <w:numPr>
          <w:ilvl w:val="2"/>
          <w:numId w:val="38"/>
        </w:numPr>
        <w:spacing w:before="0" w:after="0"/>
      </w:pPr>
      <w:r>
        <w:t>Wall thickness between minimum of 7.14 and maximum of 7.14</w:t>
      </w:r>
    </w:p>
    <w:p w14:paraId="71FE6E08"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8D020DE"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7389B724"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0543DFC3" w14:textId="77777777" w:rsidR="00103D3E" w:rsidRDefault="00103D3E" w:rsidP="00106AE4">
      <w:pPr>
        <w:pStyle w:val="ListParagraph"/>
        <w:numPr>
          <w:ilvl w:val="1"/>
          <w:numId w:val="38"/>
        </w:numPr>
        <w:spacing w:before="0" w:after="0"/>
      </w:pPr>
      <w:r>
        <w:t>Consequence of failure distributed between minimum of $0.39 and maximum of $0.41MM</w:t>
      </w:r>
    </w:p>
    <w:p w14:paraId="17EBDCBC" w14:textId="77777777" w:rsidR="00103D3E" w:rsidRDefault="00103D3E" w:rsidP="00106AE4">
      <w:pPr>
        <w:pStyle w:val="ListParagraph"/>
        <w:numPr>
          <w:ilvl w:val="2"/>
          <w:numId w:val="38"/>
        </w:numPr>
        <w:spacing w:before="0" w:after="0"/>
      </w:pPr>
      <w:r>
        <w:t>Total length driven by Economic Loss: 44.02 meters.</w:t>
      </w:r>
    </w:p>
    <w:p w14:paraId="4E7FE82B" w14:textId="77777777" w:rsidR="00103D3E" w:rsidRDefault="00103D3E" w:rsidP="00106AE4">
      <w:pPr>
        <w:pStyle w:val="ListParagraph"/>
        <w:numPr>
          <w:ilvl w:val="1"/>
          <w:numId w:val="38"/>
        </w:numPr>
        <w:spacing w:before="0" w:after="0"/>
      </w:pPr>
      <w:r>
        <w:t>Economic Loss Cost distributed between minimum of $0.21 and maximum of $0.21MM:</w:t>
      </w:r>
    </w:p>
    <w:p w14:paraId="1BFAAB97" w14:textId="77777777" w:rsidR="00103D3E" w:rsidRDefault="00103D3E" w:rsidP="00106AE4">
      <w:pPr>
        <w:pStyle w:val="ListParagraph"/>
        <w:numPr>
          <w:ilvl w:val="2"/>
          <w:numId w:val="38"/>
        </w:numPr>
        <w:spacing w:before="0" w:after="0"/>
      </w:pPr>
      <w:r>
        <w:t>Repair costs between minimum of $9,000.00 and maximum of $9,000.00.</w:t>
      </w:r>
    </w:p>
    <w:p w14:paraId="7A957DE5" w14:textId="77777777" w:rsidR="00103D3E" w:rsidRDefault="00103D3E" w:rsidP="00106AE4">
      <w:pPr>
        <w:pStyle w:val="ListParagraph"/>
        <w:numPr>
          <w:ilvl w:val="2"/>
          <w:numId w:val="38"/>
        </w:numPr>
        <w:spacing w:before="0" w:after="0"/>
      </w:pPr>
      <w:r>
        <w:t>Outage losses between minimum of $200,000.00 and maximum of $200,000.00.</w:t>
      </w:r>
    </w:p>
    <w:p w14:paraId="540BA351" w14:textId="77777777" w:rsidR="00103D3E" w:rsidRDefault="00103D3E" w:rsidP="00106AE4">
      <w:pPr>
        <w:pStyle w:val="ListParagraph"/>
        <w:numPr>
          <w:ilvl w:val="2"/>
          <w:numId w:val="38"/>
        </w:numPr>
        <w:spacing w:before="0" w:after="0"/>
      </w:pPr>
      <w:r>
        <w:t>Product type is Crude Oil.</w:t>
      </w:r>
    </w:p>
    <w:p w14:paraId="5D852E45" w14:textId="77777777" w:rsidR="00103D3E" w:rsidRDefault="00103D3E" w:rsidP="00106AE4">
      <w:pPr>
        <w:pStyle w:val="ListParagraph"/>
        <w:numPr>
          <w:ilvl w:val="2"/>
          <w:numId w:val="38"/>
        </w:numPr>
        <w:spacing w:before="0" w:after="0"/>
      </w:pPr>
      <w:r>
        <w:t>Leak cost between minimum of $0.21 and maximum of $0.21MM</w:t>
      </w:r>
    </w:p>
    <w:p w14:paraId="594CF0B8" w14:textId="77777777" w:rsidR="00103D3E" w:rsidRDefault="00103D3E" w:rsidP="00106AE4">
      <w:pPr>
        <w:pStyle w:val="ListParagraph"/>
        <w:numPr>
          <w:ilvl w:val="2"/>
          <w:numId w:val="38"/>
        </w:numPr>
        <w:spacing w:before="0" w:after="0"/>
      </w:pPr>
      <w:r>
        <w:t>Leak scenario yielded 0.0 intersections with structures, with minimum of $nan and maximum of $nan in cost of structures impacted.</w:t>
      </w:r>
    </w:p>
    <w:p w14:paraId="77BBB302" w14:textId="77777777" w:rsidR="00103D3E" w:rsidRDefault="00103D3E" w:rsidP="00106AE4">
      <w:pPr>
        <w:pStyle w:val="ListParagraph"/>
        <w:numPr>
          <w:ilvl w:val="2"/>
          <w:numId w:val="38"/>
        </w:numPr>
        <w:spacing w:before="0" w:after="0"/>
      </w:pPr>
      <w:r>
        <w:t>Leak product loss costs between minimum of $1,757.60 and maximum of $1,758.61</w:t>
      </w:r>
    </w:p>
    <w:p w14:paraId="76CF50B4" w14:textId="77777777" w:rsidR="00103D3E" w:rsidRDefault="00103D3E" w:rsidP="00106AE4">
      <w:pPr>
        <w:pStyle w:val="ListParagraph"/>
        <w:numPr>
          <w:ilvl w:val="2"/>
          <w:numId w:val="38"/>
        </w:numPr>
        <w:spacing w:before="0" w:after="0"/>
      </w:pPr>
      <w:r>
        <w:lastRenderedPageBreak/>
        <w:t>Rupture cost between minimum of $0.44 and maximum of $0.44MM</w:t>
      </w:r>
    </w:p>
    <w:p w14:paraId="0A5808B3" w14:textId="77777777" w:rsidR="00103D3E" w:rsidRDefault="00103D3E" w:rsidP="00106AE4">
      <w:pPr>
        <w:pStyle w:val="ListParagraph"/>
        <w:numPr>
          <w:ilvl w:val="2"/>
          <w:numId w:val="38"/>
        </w:numPr>
        <w:spacing w:before="0" w:after="0"/>
      </w:pPr>
      <w:r>
        <w:t>Rupture scenario yielded 0.0 intersections with structures, with minimum of $nan and maximum of $nan in cost of structures impacted</w:t>
      </w:r>
    </w:p>
    <w:p w14:paraId="6E525F84" w14:textId="77777777" w:rsidR="00103D3E" w:rsidRDefault="00103D3E" w:rsidP="00106AE4">
      <w:pPr>
        <w:pStyle w:val="ListParagraph"/>
        <w:numPr>
          <w:ilvl w:val="2"/>
          <w:numId w:val="38"/>
        </w:numPr>
        <w:spacing w:before="0" w:after="0"/>
      </w:pPr>
      <w:r>
        <w:t>Rupture product loss costs between minimum of $229,621.28 and maximum of $229,753.66</w:t>
      </w:r>
    </w:p>
    <w:p w14:paraId="69273666" w14:textId="77777777" w:rsidR="00103D3E" w:rsidRDefault="00103D3E" w:rsidP="00106AE4">
      <w:pPr>
        <w:pStyle w:val="ListParagraph"/>
        <w:numPr>
          <w:ilvl w:val="2"/>
          <w:numId w:val="38"/>
        </w:numPr>
        <w:spacing w:before="0" w:after="0"/>
      </w:pPr>
      <w:r>
        <w:t>Puncture cost between minimum of $0.27 and maximum of $0.27MM</w:t>
      </w:r>
    </w:p>
    <w:p w14:paraId="205ED32E" w14:textId="77777777" w:rsidR="00103D3E" w:rsidRDefault="00103D3E" w:rsidP="00106AE4">
      <w:pPr>
        <w:pStyle w:val="ListParagraph"/>
        <w:numPr>
          <w:ilvl w:val="2"/>
          <w:numId w:val="38"/>
        </w:numPr>
        <w:spacing w:before="0" w:after="0"/>
      </w:pPr>
      <w:r>
        <w:t>Puncture scenario yielded 0.0 intersections with structures, with minimum of $nan and maximum of $nan in cost of structures impacted</w:t>
      </w:r>
    </w:p>
    <w:p w14:paraId="70D8434E" w14:textId="77777777" w:rsidR="00103D3E" w:rsidRDefault="00103D3E" w:rsidP="00106AE4">
      <w:pPr>
        <w:pStyle w:val="ListParagraph"/>
        <w:numPr>
          <w:ilvl w:val="2"/>
          <w:numId w:val="38"/>
        </w:numPr>
        <w:spacing w:before="0" w:after="0"/>
      </w:pPr>
      <w:r>
        <w:t>Puncture Product Loss costs between minimum of $57,750.70 and maximum of $57,783.99"</w:t>
      </w:r>
    </w:p>
    <w:p w14:paraId="339AFEFF" w14:textId="77777777" w:rsidR="00103D3E" w:rsidRDefault="00103D3E" w:rsidP="00106AE4">
      <w:pPr>
        <w:pStyle w:val="ListParagraph"/>
        <w:numPr>
          <w:ilvl w:val="0"/>
          <w:numId w:val="38"/>
        </w:numPr>
        <w:spacing w:before="0" w:after="0"/>
      </w:pPr>
      <w:r>
        <w:t>"UL-93 NPS 6</w:t>
      </w:r>
    </w:p>
    <w:p w14:paraId="5C35599F" w14:textId="77777777" w:rsidR="00103D3E" w:rsidRDefault="00103D3E" w:rsidP="00106AE4">
      <w:pPr>
        <w:pStyle w:val="ListParagraph"/>
        <w:numPr>
          <w:ilvl w:val="1"/>
          <w:numId w:val="38"/>
        </w:numPr>
        <w:spacing w:before="0" w:after="0"/>
      </w:pPr>
      <w:r>
        <w:t>Total Cumulative Length (m):</w:t>
      </w:r>
      <w:r>
        <w:tab/>
        <w:t>41.05</w:t>
      </w:r>
    </w:p>
    <w:p w14:paraId="05BC1290"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1B20E413" w14:textId="77777777" w:rsidR="00103D3E" w:rsidRDefault="00103D3E" w:rsidP="00106AE4">
      <w:pPr>
        <w:pStyle w:val="ListParagraph"/>
        <w:numPr>
          <w:ilvl w:val="2"/>
          <w:numId w:val="38"/>
        </w:numPr>
        <w:spacing w:before="0" w:after="0"/>
      </w:pPr>
      <w:r>
        <w:t>Installation date between minimum of 1992-01-01 and maximum of 1992-01-01</w:t>
      </w:r>
    </w:p>
    <w:p w14:paraId="57DA647F" w14:textId="77777777" w:rsidR="00103D3E" w:rsidRDefault="00103D3E" w:rsidP="00106AE4">
      <w:pPr>
        <w:pStyle w:val="ListParagraph"/>
        <w:numPr>
          <w:ilvl w:val="2"/>
          <w:numId w:val="38"/>
        </w:numPr>
        <w:spacing w:before="0" w:after="0"/>
      </w:pPr>
      <w:r>
        <w:t>Wall thickness between minimum of 7.11 and maximum of 7.11</w:t>
      </w:r>
    </w:p>
    <w:p w14:paraId="704E53CB"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07F19606"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5A1520A5"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7924A2E" w14:textId="77777777" w:rsidR="00103D3E" w:rsidRDefault="00103D3E" w:rsidP="00106AE4">
      <w:pPr>
        <w:pStyle w:val="ListParagraph"/>
        <w:numPr>
          <w:ilvl w:val="1"/>
          <w:numId w:val="38"/>
        </w:numPr>
        <w:spacing w:before="0" w:after="0"/>
      </w:pPr>
      <w:r>
        <w:t>Consequence of failure distributed between minimum of $0.51 and maximum of $0.62MM</w:t>
      </w:r>
    </w:p>
    <w:p w14:paraId="4234CAA9" w14:textId="77777777" w:rsidR="00103D3E" w:rsidRDefault="00103D3E" w:rsidP="00106AE4">
      <w:pPr>
        <w:pStyle w:val="ListParagraph"/>
        <w:numPr>
          <w:ilvl w:val="1"/>
          <w:numId w:val="38"/>
        </w:numPr>
        <w:spacing w:before="0" w:after="0"/>
      </w:pPr>
      <w:r>
        <w:t>Total length driven by Environmental: 41.05 meters.</w:t>
      </w:r>
    </w:p>
    <w:p w14:paraId="7E4F8A49" w14:textId="77777777" w:rsidR="00103D3E" w:rsidRDefault="00103D3E" w:rsidP="00106AE4">
      <w:pPr>
        <w:pStyle w:val="ListParagraph"/>
        <w:numPr>
          <w:ilvl w:val="1"/>
          <w:numId w:val="38"/>
        </w:numPr>
        <w:spacing w:before="0" w:after="0"/>
      </w:pPr>
      <w:r>
        <w:t>Environmental Cost distributed between minimum of $0.27 and maximum of $0.38MM:</w:t>
      </w:r>
    </w:p>
    <w:p w14:paraId="4C790B01" w14:textId="77777777" w:rsidR="00103D3E" w:rsidRDefault="00103D3E" w:rsidP="00106AE4">
      <w:pPr>
        <w:pStyle w:val="ListParagraph"/>
        <w:numPr>
          <w:ilvl w:val="2"/>
          <w:numId w:val="38"/>
        </w:numPr>
        <w:spacing w:before="0" w:after="0"/>
      </w:pPr>
      <w:r>
        <w:t>Leak cost between minimum of $0.17 and maximum of $0.17MM</w:t>
      </w:r>
    </w:p>
    <w:p w14:paraId="5AA80233" w14:textId="77777777" w:rsidR="00103D3E" w:rsidRDefault="00103D3E" w:rsidP="00106AE4">
      <w:pPr>
        <w:pStyle w:val="ListParagraph"/>
        <w:numPr>
          <w:ilvl w:val="2"/>
          <w:numId w:val="38"/>
        </w:numPr>
        <w:spacing w:before="0" w:after="0"/>
      </w:pPr>
      <w:r>
        <w:t>Leak spill volume between a minimum of 1584.1 and maximum of 1584.95 gallons</w:t>
      </w:r>
    </w:p>
    <w:p w14:paraId="7A693A63" w14:textId="77777777" w:rsidR="00103D3E" w:rsidRDefault="00103D3E" w:rsidP="00106AE4">
      <w:pPr>
        <w:pStyle w:val="ListParagraph"/>
        <w:numPr>
          <w:ilvl w:val="2"/>
          <w:numId w:val="38"/>
        </w:numPr>
        <w:spacing w:before="0" w:after="0"/>
      </w:pPr>
      <w:r>
        <w:t>Rupture cost between minimum of $47.54 and maximum of $47.57MM</w:t>
      </w:r>
    </w:p>
    <w:p w14:paraId="31F1DC54" w14:textId="77777777" w:rsidR="00103D3E" w:rsidRDefault="00103D3E" w:rsidP="00106AE4">
      <w:pPr>
        <w:pStyle w:val="ListParagraph"/>
        <w:numPr>
          <w:ilvl w:val="2"/>
          <w:numId w:val="38"/>
        </w:numPr>
        <w:spacing w:before="0" w:after="0"/>
      </w:pPr>
      <w:r>
        <w:t>Rupture spill volume is between a minimum of 448561.76 and maximum of 448802.92 gallons</w:t>
      </w:r>
    </w:p>
    <w:p w14:paraId="269E5FCE" w14:textId="77777777" w:rsidR="00103D3E" w:rsidRDefault="00103D3E" w:rsidP="00106AE4">
      <w:pPr>
        <w:pStyle w:val="ListParagraph"/>
        <w:numPr>
          <w:ilvl w:val="2"/>
          <w:numId w:val="38"/>
        </w:numPr>
        <w:spacing w:before="0" w:after="0"/>
      </w:pPr>
      <w:r>
        <w:t>Puncture cost between minimum of $5.52 and maximum of $5.52MM</w:t>
      </w:r>
    </w:p>
    <w:p w14:paraId="24CE1AC9" w14:textId="77777777" w:rsidR="00103D3E" w:rsidRDefault="00103D3E" w:rsidP="00106AE4">
      <w:pPr>
        <w:pStyle w:val="ListParagraph"/>
        <w:numPr>
          <w:ilvl w:val="2"/>
          <w:numId w:val="38"/>
        </w:numPr>
        <w:spacing w:before="0" w:after="0"/>
      </w:pPr>
      <w:r>
        <w:t>Puncture spill volume is between a minimum of 52049.98 and maximum of 52077.97 gallons</w:t>
      </w:r>
    </w:p>
    <w:p w14:paraId="11E6464C" w14:textId="77777777" w:rsidR="00103D3E" w:rsidRDefault="00103D3E" w:rsidP="00106AE4">
      <w:pPr>
        <w:pStyle w:val="ListParagraph"/>
        <w:numPr>
          <w:ilvl w:val="2"/>
          <w:numId w:val="38"/>
        </w:numPr>
        <w:spacing w:before="0" w:after="0"/>
      </w:pPr>
      <w:r>
        <w:t xml:space="preserve">Land use distributed as </w:t>
      </w:r>
    </w:p>
    <w:p w14:paraId="4A238AB4" w14:textId="77777777" w:rsidR="00103D3E" w:rsidRDefault="00103D3E" w:rsidP="00106AE4">
      <w:pPr>
        <w:pStyle w:val="ListParagraph"/>
        <w:numPr>
          <w:ilvl w:val="3"/>
          <w:numId w:val="38"/>
        </w:numPr>
        <w:spacing w:before="0" w:after="0"/>
      </w:pPr>
      <w:r>
        <w:t>Agricultural: 41.05</w:t>
      </w:r>
    </w:p>
    <w:p w14:paraId="508D04F7" w14:textId="77777777" w:rsidR="00103D3E" w:rsidRDefault="00103D3E" w:rsidP="00106AE4">
      <w:pPr>
        <w:pStyle w:val="ListParagraph"/>
        <w:numPr>
          <w:ilvl w:val="0"/>
          <w:numId w:val="38"/>
        </w:numPr>
        <w:spacing w:before="0" w:after="0"/>
      </w:pPr>
      <w:r>
        <w:t>"SS-18 NPS 4</w:t>
      </w:r>
    </w:p>
    <w:p w14:paraId="4D044EF2" w14:textId="77777777" w:rsidR="00103D3E" w:rsidRDefault="00103D3E" w:rsidP="00106AE4">
      <w:pPr>
        <w:pStyle w:val="ListParagraph"/>
        <w:numPr>
          <w:ilvl w:val="1"/>
          <w:numId w:val="38"/>
        </w:numPr>
        <w:spacing w:before="0" w:after="0"/>
      </w:pPr>
      <w:r>
        <w:t>Total Cumulative Length (m):</w:t>
      </w:r>
      <w:r>
        <w:tab/>
        <w:t>40.19</w:t>
      </w:r>
    </w:p>
    <w:p w14:paraId="3955843D"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20BEE856" w14:textId="77777777" w:rsidR="00103D3E" w:rsidRDefault="00103D3E" w:rsidP="00106AE4">
      <w:pPr>
        <w:pStyle w:val="ListParagraph"/>
        <w:numPr>
          <w:ilvl w:val="2"/>
          <w:numId w:val="38"/>
        </w:numPr>
        <w:spacing w:before="0" w:after="0"/>
      </w:pPr>
      <w:r>
        <w:t>Installation date between minimum of 1956-01-01 and maximum of 1956-01-01</w:t>
      </w:r>
    </w:p>
    <w:p w14:paraId="56E3EC5B" w14:textId="77777777" w:rsidR="00103D3E" w:rsidRDefault="00103D3E" w:rsidP="00106AE4">
      <w:pPr>
        <w:pStyle w:val="ListParagraph"/>
        <w:numPr>
          <w:ilvl w:val="2"/>
          <w:numId w:val="38"/>
        </w:numPr>
        <w:spacing w:before="0" w:after="0"/>
      </w:pPr>
      <w:r>
        <w:t>Wall thickness between minimum of 3.17 and maximum of 3.17</w:t>
      </w:r>
    </w:p>
    <w:p w14:paraId="00EF32FC"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0.09 and maximum of 0.1 mm/yr</w:t>
      </w:r>
    </w:p>
    <w:p w14:paraId="73838B71"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18895A1A"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852539C" w14:textId="77777777" w:rsidR="00103D3E" w:rsidRDefault="00103D3E" w:rsidP="00106AE4">
      <w:pPr>
        <w:pStyle w:val="ListParagraph"/>
        <w:numPr>
          <w:ilvl w:val="1"/>
          <w:numId w:val="38"/>
        </w:numPr>
        <w:spacing w:before="0" w:after="0"/>
      </w:pPr>
      <w:r>
        <w:t>Consequence of failure distributed between minimum of $0.52 and maximum of $0.57MM</w:t>
      </w:r>
    </w:p>
    <w:p w14:paraId="395E8268" w14:textId="77777777" w:rsidR="00103D3E" w:rsidRDefault="00103D3E" w:rsidP="00106AE4">
      <w:pPr>
        <w:pStyle w:val="ListParagraph"/>
        <w:numPr>
          <w:ilvl w:val="1"/>
          <w:numId w:val="38"/>
        </w:numPr>
        <w:spacing w:before="0" w:after="0"/>
      </w:pPr>
      <w:r>
        <w:t>Total length driven by Environmental: 40.19 meters.</w:t>
      </w:r>
    </w:p>
    <w:p w14:paraId="79BD977C" w14:textId="77777777" w:rsidR="00103D3E" w:rsidRDefault="00103D3E" w:rsidP="00106AE4">
      <w:pPr>
        <w:pStyle w:val="ListParagraph"/>
        <w:numPr>
          <w:ilvl w:val="1"/>
          <w:numId w:val="38"/>
        </w:numPr>
        <w:spacing w:before="0" w:after="0"/>
      </w:pPr>
      <w:r>
        <w:t>Environmental Cost distributed between minimum of $0.29 and maximum of $0.33MM:</w:t>
      </w:r>
    </w:p>
    <w:p w14:paraId="796969BA" w14:textId="77777777" w:rsidR="00103D3E" w:rsidRDefault="00103D3E" w:rsidP="00106AE4">
      <w:pPr>
        <w:pStyle w:val="ListParagraph"/>
        <w:numPr>
          <w:ilvl w:val="2"/>
          <w:numId w:val="38"/>
        </w:numPr>
        <w:spacing w:before="0" w:after="0"/>
      </w:pPr>
      <w:r>
        <w:t>Leak cost between minimum of $0.14 and maximum of $0.14MM</w:t>
      </w:r>
    </w:p>
    <w:p w14:paraId="5C0A042C" w14:textId="77777777" w:rsidR="00103D3E" w:rsidRDefault="00103D3E" w:rsidP="00106AE4">
      <w:pPr>
        <w:pStyle w:val="ListParagraph"/>
        <w:numPr>
          <w:ilvl w:val="2"/>
          <w:numId w:val="38"/>
        </w:numPr>
        <w:spacing w:before="0" w:after="0"/>
      </w:pPr>
      <w:r>
        <w:t>Leak spill volume between a minimum of 1364.6 and maximum of 1365.43 gallons</w:t>
      </w:r>
    </w:p>
    <w:p w14:paraId="074EF2B7" w14:textId="77777777" w:rsidR="00103D3E" w:rsidRDefault="00103D3E" w:rsidP="00106AE4">
      <w:pPr>
        <w:pStyle w:val="ListParagraph"/>
        <w:numPr>
          <w:ilvl w:val="2"/>
          <w:numId w:val="38"/>
        </w:numPr>
        <w:spacing w:before="0" w:after="0"/>
      </w:pPr>
      <w:r>
        <w:t>Rupture cost between minimum of $18.90 and maximum of $18.91MM</w:t>
      </w:r>
    </w:p>
    <w:p w14:paraId="7AC20B14" w14:textId="77777777" w:rsidR="00103D3E" w:rsidRDefault="00103D3E" w:rsidP="00106AE4">
      <w:pPr>
        <w:pStyle w:val="ListParagraph"/>
        <w:numPr>
          <w:ilvl w:val="2"/>
          <w:numId w:val="38"/>
        </w:numPr>
        <w:spacing w:before="0" w:after="0"/>
      </w:pPr>
      <w:r>
        <w:t>Rupture spill volume is between a minimum of 178277.95 and maximum of 178386.89 gallons</w:t>
      </w:r>
    </w:p>
    <w:p w14:paraId="012FEBBD" w14:textId="77777777" w:rsidR="00103D3E" w:rsidRDefault="00103D3E" w:rsidP="00106AE4">
      <w:pPr>
        <w:pStyle w:val="ListParagraph"/>
        <w:numPr>
          <w:ilvl w:val="2"/>
          <w:numId w:val="38"/>
        </w:numPr>
        <w:spacing w:before="0" w:after="0"/>
      </w:pPr>
      <w:r>
        <w:lastRenderedPageBreak/>
        <w:t>Puncture cost between minimum of $4.75 and maximum of $4.76MM</w:t>
      </w:r>
    </w:p>
    <w:p w14:paraId="267373AD" w14:textId="77777777" w:rsidR="00103D3E" w:rsidRDefault="00103D3E" w:rsidP="00106AE4">
      <w:pPr>
        <w:pStyle w:val="ListParagraph"/>
        <w:numPr>
          <w:ilvl w:val="2"/>
          <w:numId w:val="38"/>
        </w:numPr>
        <w:spacing w:before="0" w:after="0"/>
      </w:pPr>
      <w:r>
        <w:t>Puncture spill volume is between a minimum of 44837.64 and maximum of 44865.03 gallons</w:t>
      </w:r>
    </w:p>
    <w:p w14:paraId="3629684D" w14:textId="77777777" w:rsidR="00103D3E" w:rsidRDefault="00103D3E" w:rsidP="00106AE4">
      <w:pPr>
        <w:pStyle w:val="ListParagraph"/>
        <w:numPr>
          <w:ilvl w:val="2"/>
          <w:numId w:val="38"/>
        </w:numPr>
        <w:spacing w:before="0" w:after="0"/>
      </w:pPr>
      <w:r>
        <w:t xml:space="preserve">Land use distributed as </w:t>
      </w:r>
    </w:p>
    <w:p w14:paraId="6D9316A4" w14:textId="77777777" w:rsidR="00103D3E" w:rsidRDefault="00103D3E" w:rsidP="00106AE4">
      <w:pPr>
        <w:pStyle w:val="ListParagraph"/>
        <w:numPr>
          <w:ilvl w:val="3"/>
          <w:numId w:val="38"/>
        </w:numPr>
        <w:spacing w:before="0" w:after="0"/>
      </w:pPr>
      <w:r>
        <w:t>Agricultural: 40.19</w:t>
      </w:r>
    </w:p>
    <w:p w14:paraId="3ED890CF" w14:textId="77777777" w:rsidR="00103D3E" w:rsidRDefault="00103D3E" w:rsidP="00106AE4">
      <w:pPr>
        <w:pStyle w:val="ListParagraph"/>
        <w:numPr>
          <w:ilvl w:val="0"/>
          <w:numId w:val="38"/>
        </w:numPr>
        <w:spacing w:before="0" w:after="0"/>
      </w:pPr>
      <w:r>
        <w:t xml:space="preserve">"NPS8 Condensate to Enbridge </w:t>
      </w:r>
      <w:proofErr w:type="gramStart"/>
      <w:r>
        <w:t>From</w:t>
      </w:r>
      <w:proofErr w:type="gramEnd"/>
      <w:r>
        <w:t xml:space="preserve"> 03-05-053-23W4 To 02-05-053-23W4</w:t>
      </w:r>
    </w:p>
    <w:p w14:paraId="1538192A" w14:textId="77777777" w:rsidR="00103D3E" w:rsidRDefault="00103D3E" w:rsidP="00106AE4">
      <w:pPr>
        <w:pStyle w:val="ListParagraph"/>
        <w:numPr>
          <w:ilvl w:val="1"/>
          <w:numId w:val="38"/>
        </w:numPr>
        <w:spacing w:before="0" w:after="0"/>
      </w:pPr>
      <w:r>
        <w:t>Total Cumulative Length (m):</w:t>
      </w:r>
      <w:r>
        <w:tab/>
        <w:t>32.7</w:t>
      </w:r>
    </w:p>
    <w:p w14:paraId="242A0A12"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7BD115A6" w14:textId="77777777" w:rsidR="00103D3E" w:rsidRDefault="00103D3E" w:rsidP="00106AE4">
      <w:pPr>
        <w:pStyle w:val="ListParagraph"/>
        <w:numPr>
          <w:ilvl w:val="2"/>
          <w:numId w:val="38"/>
        </w:numPr>
        <w:spacing w:before="0" w:after="0"/>
      </w:pPr>
      <w:r>
        <w:t>Installation date between minimum of 1976-01-01 and maximum of 1976-01-01</w:t>
      </w:r>
    </w:p>
    <w:p w14:paraId="1F387B97" w14:textId="77777777" w:rsidR="00103D3E" w:rsidRDefault="00103D3E" w:rsidP="00106AE4">
      <w:pPr>
        <w:pStyle w:val="ListParagraph"/>
        <w:numPr>
          <w:ilvl w:val="2"/>
          <w:numId w:val="38"/>
        </w:numPr>
        <w:spacing w:before="0" w:after="0"/>
      </w:pPr>
      <w:r>
        <w:t>Wall thickness between minimum of 5.56 and maximum of 5.56</w:t>
      </w:r>
    </w:p>
    <w:p w14:paraId="54EA141D"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0.06 and maximum of 0.07 mm/yr</w:t>
      </w:r>
    </w:p>
    <w:p w14:paraId="33128895"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690E931E"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6F2EE1AD" w14:textId="77777777" w:rsidR="00103D3E" w:rsidRDefault="00103D3E" w:rsidP="00106AE4">
      <w:pPr>
        <w:pStyle w:val="ListParagraph"/>
        <w:numPr>
          <w:ilvl w:val="1"/>
          <w:numId w:val="38"/>
        </w:numPr>
        <w:spacing w:before="0" w:after="0"/>
      </w:pPr>
      <w:r>
        <w:t>Consequence of failure distributed between minimum of $127.13 and maximum of $127.56MM</w:t>
      </w:r>
    </w:p>
    <w:p w14:paraId="7494ACBF" w14:textId="77777777" w:rsidR="00103D3E" w:rsidRDefault="00103D3E" w:rsidP="00106AE4">
      <w:pPr>
        <w:pStyle w:val="ListParagraph"/>
        <w:numPr>
          <w:ilvl w:val="1"/>
          <w:numId w:val="38"/>
        </w:numPr>
        <w:spacing w:before="0" w:after="0"/>
      </w:pPr>
      <w:r>
        <w:t>Total length driven by Safety: 32.7 meters.</w:t>
      </w:r>
    </w:p>
    <w:p w14:paraId="06B401D1" w14:textId="77777777" w:rsidR="00103D3E" w:rsidRDefault="00103D3E" w:rsidP="00106AE4">
      <w:pPr>
        <w:pStyle w:val="ListParagraph"/>
        <w:numPr>
          <w:ilvl w:val="1"/>
          <w:numId w:val="38"/>
        </w:numPr>
        <w:spacing w:before="0" w:after="0"/>
      </w:pPr>
      <w:r>
        <w:t>Safety Cost distributed between minimum of $121.39 and maximum of $121.59MM:</w:t>
      </w:r>
    </w:p>
    <w:p w14:paraId="42B66E17" w14:textId="77777777" w:rsidR="00103D3E" w:rsidRDefault="00103D3E" w:rsidP="00106AE4">
      <w:pPr>
        <w:pStyle w:val="ListParagraph"/>
        <w:numPr>
          <w:ilvl w:val="2"/>
          <w:numId w:val="38"/>
        </w:numPr>
        <w:spacing w:before="0" w:after="0"/>
      </w:pPr>
      <w:r>
        <w:t>Leak cost between minimum of $121.06 and maximum of $121.06MM</w:t>
      </w:r>
    </w:p>
    <w:p w14:paraId="6BAA46EA" w14:textId="77777777" w:rsidR="00103D3E" w:rsidRDefault="00103D3E" w:rsidP="00106AE4">
      <w:pPr>
        <w:pStyle w:val="ListParagraph"/>
        <w:numPr>
          <w:ilvl w:val="2"/>
          <w:numId w:val="38"/>
        </w:numPr>
        <w:spacing w:before="0" w:after="0"/>
      </w:pPr>
      <w:r>
        <w:t>Leak scenario yielded 1.0 intersections with structures, with minimum of 12.61 and maximum of 12.61 of population impacted.</w:t>
      </w:r>
    </w:p>
    <w:p w14:paraId="7E6F61AF" w14:textId="77777777" w:rsidR="00103D3E" w:rsidRDefault="00103D3E" w:rsidP="00106AE4">
      <w:pPr>
        <w:pStyle w:val="ListParagraph"/>
        <w:numPr>
          <w:ilvl w:val="2"/>
          <w:numId w:val="38"/>
        </w:numPr>
        <w:spacing w:before="0" w:after="0"/>
      </w:pPr>
      <w:r>
        <w:t>Leak hazard radius distributed between minimum of 11.13 and maximum of 11.13 meters.</w:t>
      </w:r>
    </w:p>
    <w:p w14:paraId="12037F52" w14:textId="77777777" w:rsidR="00103D3E" w:rsidRDefault="00103D3E" w:rsidP="00106AE4">
      <w:pPr>
        <w:pStyle w:val="ListParagraph"/>
        <w:numPr>
          <w:ilvl w:val="2"/>
          <w:numId w:val="38"/>
        </w:numPr>
        <w:spacing w:before="0" w:after="0"/>
      </w:pPr>
      <w:r>
        <w:t>Rupture cost between minimum of $133.16 and maximum of $133.16MM</w:t>
      </w:r>
    </w:p>
    <w:p w14:paraId="2B38334C" w14:textId="77777777" w:rsidR="00103D3E" w:rsidRDefault="00103D3E" w:rsidP="00106AE4">
      <w:pPr>
        <w:pStyle w:val="ListParagraph"/>
        <w:numPr>
          <w:ilvl w:val="2"/>
          <w:numId w:val="38"/>
        </w:numPr>
        <w:spacing w:before="0" w:after="0"/>
      </w:pPr>
      <w:r>
        <w:t>Rupture scenario yielded 1.0 intersections with structures, with minimum of 13.87 and maximum of 13.87 of population impacted</w:t>
      </w:r>
    </w:p>
    <w:p w14:paraId="2614C187" w14:textId="77777777" w:rsidR="00103D3E" w:rsidRDefault="00103D3E" w:rsidP="00106AE4">
      <w:pPr>
        <w:pStyle w:val="ListParagraph"/>
        <w:numPr>
          <w:ilvl w:val="2"/>
          <w:numId w:val="38"/>
        </w:numPr>
        <w:spacing w:before="0" w:after="0"/>
      </w:pPr>
      <w:r>
        <w:t>Rupture hazard radius distributed between minimum of 129.12 and maximum of 129.12 meters.</w:t>
      </w:r>
    </w:p>
    <w:p w14:paraId="0551267F" w14:textId="77777777" w:rsidR="00103D3E" w:rsidRDefault="00103D3E" w:rsidP="00106AE4">
      <w:pPr>
        <w:pStyle w:val="ListParagraph"/>
        <w:numPr>
          <w:ilvl w:val="2"/>
          <w:numId w:val="38"/>
        </w:numPr>
        <w:spacing w:before="0" w:after="0"/>
      </w:pPr>
      <w:r>
        <w:t>Puncture cost between minimum of $121.06 and maximum of $121.06MM</w:t>
      </w:r>
    </w:p>
    <w:p w14:paraId="153E906F" w14:textId="77777777" w:rsidR="00103D3E" w:rsidRDefault="00103D3E" w:rsidP="00106AE4">
      <w:pPr>
        <w:pStyle w:val="ListParagraph"/>
        <w:numPr>
          <w:ilvl w:val="2"/>
          <w:numId w:val="38"/>
        </w:numPr>
        <w:spacing w:before="0" w:after="0"/>
      </w:pPr>
      <w:r>
        <w:t>Puncture scenario yielded 1.0 intersections with structures, with minimum of 12.61 and maximum of 12.61 of population impacted</w:t>
      </w:r>
    </w:p>
    <w:p w14:paraId="1C37B1F1" w14:textId="77777777" w:rsidR="00103D3E" w:rsidRDefault="00103D3E" w:rsidP="00106AE4">
      <w:pPr>
        <w:pStyle w:val="ListParagraph"/>
        <w:numPr>
          <w:ilvl w:val="2"/>
          <w:numId w:val="38"/>
        </w:numPr>
        <w:spacing w:before="0" w:after="0"/>
      </w:pPr>
      <w:r>
        <w:t>Puncture hazard radius distributed between minimum of 45.37 and maximum of 45.37 meters.</w:t>
      </w:r>
    </w:p>
    <w:p w14:paraId="1FB22632" w14:textId="77777777" w:rsidR="00103D3E" w:rsidRDefault="00103D3E" w:rsidP="00106AE4">
      <w:pPr>
        <w:pStyle w:val="ListParagraph"/>
        <w:numPr>
          <w:ilvl w:val="2"/>
          <w:numId w:val="38"/>
        </w:numPr>
        <w:spacing w:before="0" w:after="0"/>
      </w:pPr>
      <w:r>
        <w:t>Product type is Condensate.</w:t>
      </w:r>
    </w:p>
    <w:p w14:paraId="1070161F" w14:textId="77777777" w:rsidR="00103D3E" w:rsidRDefault="00103D3E" w:rsidP="00106AE4">
      <w:pPr>
        <w:pStyle w:val="ListParagraph"/>
        <w:numPr>
          <w:ilvl w:val="2"/>
          <w:numId w:val="38"/>
        </w:numPr>
        <w:spacing w:before="0" w:after="0"/>
      </w:pPr>
      <w:r>
        <w:t>Class area location is/are 1.0.</w:t>
      </w:r>
    </w:p>
    <w:p w14:paraId="370D6174" w14:textId="77777777" w:rsidR="00103D3E" w:rsidRDefault="00103D3E" w:rsidP="00106AE4">
      <w:pPr>
        <w:pStyle w:val="ListParagraph"/>
        <w:numPr>
          <w:ilvl w:val="0"/>
          <w:numId w:val="38"/>
        </w:numPr>
        <w:spacing w:before="0" w:after="0"/>
      </w:pPr>
      <w:r>
        <w:t>"CROMER DELIVERY LATERAL NPS 8</w:t>
      </w:r>
    </w:p>
    <w:p w14:paraId="17606FD7" w14:textId="77777777" w:rsidR="00103D3E" w:rsidRDefault="00103D3E" w:rsidP="00106AE4">
      <w:pPr>
        <w:pStyle w:val="ListParagraph"/>
        <w:numPr>
          <w:ilvl w:val="1"/>
          <w:numId w:val="38"/>
        </w:numPr>
        <w:spacing w:before="0" w:after="0"/>
      </w:pPr>
      <w:r>
        <w:t>Total Cumulative Length (m):</w:t>
      </w:r>
      <w:r>
        <w:tab/>
        <w:t>27.36</w:t>
      </w:r>
    </w:p>
    <w:p w14:paraId="69AF56A2" w14:textId="77777777" w:rsidR="00103D3E" w:rsidRDefault="00103D3E" w:rsidP="00106AE4">
      <w:pPr>
        <w:pStyle w:val="ListParagraph"/>
        <w:numPr>
          <w:ilvl w:val="1"/>
          <w:numId w:val="38"/>
        </w:numPr>
        <w:spacing w:before="0" w:after="0"/>
      </w:pPr>
      <w:r>
        <w:t>Likelihood of failure distributed between minimum of 9.000e-01 and maximum of 9.000e-01.</w:t>
      </w:r>
    </w:p>
    <w:p w14:paraId="069B624A" w14:textId="77777777" w:rsidR="00103D3E" w:rsidRDefault="00103D3E" w:rsidP="00106AE4">
      <w:pPr>
        <w:pStyle w:val="ListParagraph"/>
        <w:numPr>
          <w:ilvl w:val="2"/>
          <w:numId w:val="38"/>
        </w:numPr>
        <w:spacing w:before="0" w:after="0"/>
      </w:pPr>
      <w:r>
        <w:t>Installation date between minimum of 1900-01-01 and maximum of 1900-01-01</w:t>
      </w:r>
    </w:p>
    <w:p w14:paraId="121677C5" w14:textId="77777777" w:rsidR="00103D3E" w:rsidRDefault="00103D3E" w:rsidP="00106AE4">
      <w:pPr>
        <w:pStyle w:val="ListParagraph"/>
        <w:numPr>
          <w:ilvl w:val="2"/>
          <w:numId w:val="38"/>
        </w:numPr>
        <w:spacing w:before="0" w:after="0"/>
      </w:pPr>
      <w:r>
        <w:t>Wall thickness between minimum of 4.78 and maximum of 4.78</w:t>
      </w:r>
    </w:p>
    <w:p w14:paraId="02FD6D9A"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nan and maximum of nan mm/yr</w:t>
      </w:r>
    </w:p>
    <w:p w14:paraId="4F6266CA"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0D0E35EB"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75373D61" w14:textId="77777777" w:rsidR="00103D3E" w:rsidRDefault="00103D3E" w:rsidP="00106AE4">
      <w:pPr>
        <w:pStyle w:val="ListParagraph"/>
        <w:numPr>
          <w:ilvl w:val="1"/>
          <w:numId w:val="38"/>
        </w:numPr>
        <w:spacing w:before="0" w:after="0"/>
      </w:pPr>
      <w:r>
        <w:t>Consequence of failure distributed between minimum of $12.64 and maximum of $12.66MM</w:t>
      </w:r>
    </w:p>
    <w:p w14:paraId="633A973D" w14:textId="77777777" w:rsidR="00103D3E" w:rsidRDefault="00103D3E" w:rsidP="00106AE4">
      <w:pPr>
        <w:pStyle w:val="ListParagraph"/>
        <w:numPr>
          <w:ilvl w:val="1"/>
          <w:numId w:val="38"/>
        </w:numPr>
        <w:spacing w:before="0" w:after="0"/>
      </w:pPr>
      <w:r>
        <w:t>Total length driven by Environmental: 27.36 meters.</w:t>
      </w:r>
    </w:p>
    <w:p w14:paraId="59C8F9AB" w14:textId="77777777" w:rsidR="00103D3E" w:rsidRDefault="00103D3E" w:rsidP="00106AE4">
      <w:pPr>
        <w:pStyle w:val="ListParagraph"/>
        <w:numPr>
          <w:ilvl w:val="1"/>
          <w:numId w:val="38"/>
        </w:numPr>
        <w:spacing w:before="0" w:after="0"/>
      </w:pPr>
      <w:r>
        <w:t>Environmental Cost distributed between minimum of $12.33 and maximum of $12.34MM:</w:t>
      </w:r>
    </w:p>
    <w:p w14:paraId="0E1EEE4A" w14:textId="77777777" w:rsidR="00103D3E" w:rsidRDefault="00103D3E" w:rsidP="00106AE4">
      <w:pPr>
        <w:pStyle w:val="ListParagraph"/>
        <w:numPr>
          <w:ilvl w:val="2"/>
          <w:numId w:val="38"/>
        </w:numPr>
        <w:spacing w:before="0" w:after="0"/>
      </w:pPr>
      <w:r>
        <w:t>Leak cost between minimum of $0.33 and maximum of $0.33MM</w:t>
      </w:r>
    </w:p>
    <w:p w14:paraId="53A84634" w14:textId="77777777" w:rsidR="00103D3E" w:rsidRDefault="00103D3E" w:rsidP="00106AE4">
      <w:pPr>
        <w:pStyle w:val="ListParagraph"/>
        <w:numPr>
          <w:ilvl w:val="2"/>
          <w:numId w:val="38"/>
        </w:numPr>
        <w:spacing w:before="0" w:after="0"/>
      </w:pPr>
      <w:r>
        <w:lastRenderedPageBreak/>
        <w:t>Leak spill volume between a minimum of 1856.18 and maximum of 1858.45 gallons</w:t>
      </w:r>
    </w:p>
    <w:p w14:paraId="799A1101" w14:textId="77777777" w:rsidR="00103D3E" w:rsidRDefault="00103D3E" w:rsidP="00106AE4">
      <w:pPr>
        <w:pStyle w:val="ListParagraph"/>
        <w:numPr>
          <w:ilvl w:val="2"/>
          <w:numId w:val="38"/>
        </w:numPr>
        <w:spacing w:before="0" w:after="0"/>
      </w:pPr>
      <w:r>
        <w:t>Rupture cost between minimum of $158.50 and maximum of $158.69MM</w:t>
      </w:r>
    </w:p>
    <w:p w14:paraId="268B4495" w14:textId="77777777" w:rsidR="00103D3E" w:rsidRDefault="00103D3E" w:rsidP="00106AE4">
      <w:pPr>
        <w:pStyle w:val="ListParagraph"/>
        <w:numPr>
          <w:ilvl w:val="2"/>
          <w:numId w:val="38"/>
        </w:numPr>
        <w:spacing w:before="0" w:after="0"/>
      </w:pPr>
      <w:r>
        <w:t>Rupture spill volume is between a minimum of 890852.69 and maximum of 891942.44 gallons</w:t>
      </w:r>
    </w:p>
    <w:p w14:paraId="47D2CD4A" w14:textId="77777777" w:rsidR="00103D3E" w:rsidRDefault="00103D3E" w:rsidP="00106AE4">
      <w:pPr>
        <w:pStyle w:val="ListParagraph"/>
        <w:numPr>
          <w:ilvl w:val="2"/>
          <w:numId w:val="38"/>
        </w:numPr>
        <w:spacing w:before="0" w:after="0"/>
      </w:pPr>
      <w:r>
        <w:t>Puncture cost between minimum of $10.85 and maximum of $10.86MM</w:t>
      </w:r>
    </w:p>
    <w:p w14:paraId="7D1A5C75" w14:textId="77777777" w:rsidR="00103D3E" w:rsidRDefault="00103D3E" w:rsidP="00106AE4">
      <w:pPr>
        <w:pStyle w:val="ListParagraph"/>
        <w:numPr>
          <w:ilvl w:val="2"/>
          <w:numId w:val="38"/>
        </w:numPr>
        <w:spacing w:before="0" w:after="0"/>
      </w:pPr>
      <w:r>
        <w:t>Puncture spill volume is between a minimum of 60989.88 and maximum of 61064.49 gallons</w:t>
      </w:r>
    </w:p>
    <w:p w14:paraId="7759E6C4" w14:textId="77777777" w:rsidR="00103D3E" w:rsidRDefault="00103D3E" w:rsidP="00106AE4">
      <w:pPr>
        <w:pStyle w:val="ListParagraph"/>
        <w:numPr>
          <w:ilvl w:val="2"/>
          <w:numId w:val="38"/>
        </w:numPr>
        <w:spacing w:before="0" w:after="0"/>
      </w:pPr>
      <w:r>
        <w:t xml:space="preserve">Land use distributed as </w:t>
      </w:r>
    </w:p>
    <w:p w14:paraId="4EF6ED8E" w14:textId="77777777" w:rsidR="00103D3E" w:rsidRDefault="00103D3E" w:rsidP="00106AE4">
      <w:pPr>
        <w:pStyle w:val="ListParagraph"/>
        <w:numPr>
          <w:ilvl w:val="3"/>
          <w:numId w:val="38"/>
        </w:numPr>
        <w:spacing w:before="0" w:after="0"/>
      </w:pPr>
      <w:r>
        <w:t>Bush/Creek: 27.36</w:t>
      </w:r>
    </w:p>
    <w:p w14:paraId="72044044" w14:textId="77777777" w:rsidR="00103D3E" w:rsidRDefault="00103D3E" w:rsidP="00106AE4">
      <w:pPr>
        <w:pStyle w:val="ListParagraph"/>
        <w:numPr>
          <w:ilvl w:val="0"/>
          <w:numId w:val="38"/>
        </w:numPr>
        <w:spacing w:before="0" w:after="0"/>
      </w:pPr>
      <w:r>
        <w:t xml:space="preserve">"NPS4 SS-12 From 15-15-16-17-W3 </w:t>
      </w:r>
      <w:proofErr w:type="gramStart"/>
      <w:r>
        <w:t>To</w:t>
      </w:r>
      <w:proofErr w:type="gramEnd"/>
      <w:r>
        <w:t xml:space="preserve"> 15-15-16-17W3</w:t>
      </w:r>
    </w:p>
    <w:p w14:paraId="28226F2F" w14:textId="77777777" w:rsidR="00103D3E" w:rsidRDefault="00103D3E" w:rsidP="00106AE4">
      <w:pPr>
        <w:pStyle w:val="ListParagraph"/>
        <w:numPr>
          <w:ilvl w:val="1"/>
          <w:numId w:val="38"/>
        </w:numPr>
        <w:spacing w:before="0" w:after="0"/>
      </w:pPr>
      <w:r>
        <w:t>Total Cumulative Length (m):</w:t>
      </w:r>
      <w:r>
        <w:tab/>
        <w:t>26.48</w:t>
      </w:r>
    </w:p>
    <w:p w14:paraId="4C1028ED" w14:textId="77777777" w:rsidR="00103D3E" w:rsidRDefault="00103D3E" w:rsidP="00106AE4">
      <w:pPr>
        <w:pStyle w:val="ListParagraph"/>
        <w:numPr>
          <w:ilvl w:val="1"/>
          <w:numId w:val="38"/>
        </w:numPr>
        <w:spacing w:before="0" w:after="0"/>
      </w:pPr>
      <w:r>
        <w:t>Likelihood of failure distributed between minimum of 1.000e-02 and maximum of 1.000e-02.</w:t>
      </w:r>
    </w:p>
    <w:p w14:paraId="22FEF78C" w14:textId="77777777" w:rsidR="00103D3E" w:rsidRDefault="00103D3E" w:rsidP="00106AE4">
      <w:pPr>
        <w:pStyle w:val="ListParagraph"/>
        <w:numPr>
          <w:ilvl w:val="2"/>
          <w:numId w:val="38"/>
        </w:numPr>
        <w:spacing w:before="0" w:after="0"/>
      </w:pPr>
      <w:r>
        <w:t>Installation date between minimum of 1955-01-01 and maximum of 1955-01-01</w:t>
      </w:r>
    </w:p>
    <w:p w14:paraId="2A6B7B78" w14:textId="77777777" w:rsidR="00103D3E" w:rsidRDefault="00103D3E" w:rsidP="00106AE4">
      <w:pPr>
        <w:pStyle w:val="ListParagraph"/>
        <w:numPr>
          <w:ilvl w:val="2"/>
          <w:numId w:val="38"/>
        </w:numPr>
        <w:spacing w:before="0" w:after="0"/>
      </w:pPr>
      <w:r>
        <w:t>Wall thickness between minimum of 6.02 and maximum of 6.02</w:t>
      </w:r>
    </w:p>
    <w:p w14:paraId="786C7A9D" w14:textId="77777777" w:rsidR="00103D3E" w:rsidRDefault="00103D3E" w:rsidP="00106AE4">
      <w:pPr>
        <w:pStyle w:val="ListParagraph"/>
        <w:numPr>
          <w:ilvl w:val="2"/>
          <w:numId w:val="38"/>
        </w:numPr>
        <w:spacing w:before="0" w:after="0"/>
      </w:pPr>
      <w:proofErr w:type="spellStart"/>
      <w:r>
        <w:t>iFilms</w:t>
      </w:r>
      <w:proofErr w:type="spellEnd"/>
      <w:r>
        <w:t xml:space="preserve"> growth rate between minimum of 0.06 and maximum of 0.08 mm/yr</w:t>
      </w:r>
    </w:p>
    <w:p w14:paraId="74A8D8EF" w14:textId="77777777" w:rsidR="00103D3E" w:rsidRDefault="00103D3E" w:rsidP="00106AE4">
      <w:pPr>
        <w:pStyle w:val="ListParagraph"/>
        <w:numPr>
          <w:ilvl w:val="2"/>
          <w:numId w:val="38"/>
        </w:numPr>
        <w:spacing w:before="0" w:after="0"/>
      </w:pPr>
      <w:proofErr w:type="spellStart"/>
      <w:r>
        <w:t>iFilms</w:t>
      </w:r>
      <w:proofErr w:type="spellEnd"/>
      <w:r>
        <w:t xml:space="preserve"> SME override of nan</w:t>
      </w:r>
    </w:p>
    <w:p w14:paraId="0C974B6D" w14:textId="77777777" w:rsidR="00103D3E" w:rsidRDefault="00103D3E" w:rsidP="00106AE4">
      <w:pPr>
        <w:pStyle w:val="ListParagraph"/>
        <w:numPr>
          <w:ilvl w:val="2"/>
          <w:numId w:val="38"/>
        </w:numPr>
        <w:spacing w:before="0" w:after="0"/>
      </w:pPr>
      <w:proofErr w:type="spellStart"/>
      <w:r>
        <w:t>iFilms</w:t>
      </w:r>
      <w:proofErr w:type="spellEnd"/>
      <w:r>
        <w:t xml:space="preserve"> SME override comment of nan</w:t>
      </w:r>
    </w:p>
    <w:p w14:paraId="23355F27" w14:textId="77777777" w:rsidR="00103D3E" w:rsidRDefault="00103D3E" w:rsidP="00106AE4">
      <w:pPr>
        <w:pStyle w:val="ListParagraph"/>
        <w:numPr>
          <w:ilvl w:val="1"/>
          <w:numId w:val="38"/>
        </w:numPr>
        <w:spacing w:before="0" w:after="0"/>
      </w:pPr>
      <w:r>
        <w:t>Consequence of failure distributed between minimum of $2.59 and maximum of $4.72MM</w:t>
      </w:r>
    </w:p>
    <w:p w14:paraId="51902ABE" w14:textId="77777777" w:rsidR="00103D3E" w:rsidRDefault="00103D3E" w:rsidP="00106AE4">
      <w:pPr>
        <w:pStyle w:val="ListParagraph"/>
        <w:numPr>
          <w:ilvl w:val="1"/>
          <w:numId w:val="38"/>
        </w:numPr>
        <w:spacing w:before="0" w:after="0"/>
      </w:pPr>
      <w:r>
        <w:t>Total length driven by Environmental: 26.48 meters.</w:t>
      </w:r>
    </w:p>
    <w:p w14:paraId="22C4911E" w14:textId="77777777" w:rsidR="00103D3E" w:rsidRDefault="00103D3E" w:rsidP="00106AE4">
      <w:pPr>
        <w:pStyle w:val="ListParagraph"/>
        <w:numPr>
          <w:ilvl w:val="1"/>
          <w:numId w:val="38"/>
        </w:numPr>
        <w:spacing w:before="0" w:after="0"/>
      </w:pPr>
      <w:r>
        <w:t>Environmental Cost distributed between minimum of $2.33 and maximum of $4.44MM:</w:t>
      </w:r>
    </w:p>
    <w:p w14:paraId="69FFFA6C" w14:textId="77777777" w:rsidR="00103D3E" w:rsidRDefault="00103D3E" w:rsidP="00106AE4">
      <w:pPr>
        <w:pStyle w:val="ListParagraph"/>
        <w:numPr>
          <w:ilvl w:val="2"/>
          <w:numId w:val="38"/>
        </w:numPr>
        <w:spacing w:before="0" w:after="0"/>
      </w:pPr>
      <w:r>
        <w:t>Leak cost between minimum of $0.20 and maximum of $0.20MM</w:t>
      </w:r>
    </w:p>
    <w:p w14:paraId="1C36E8DD" w14:textId="77777777" w:rsidR="00103D3E" w:rsidRDefault="00103D3E" w:rsidP="00106AE4">
      <w:pPr>
        <w:pStyle w:val="ListParagraph"/>
        <w:numPr>
          <w:ilvl w:val="2"/>
          <w:numId w:val="38"/>
        </w:numPr>
        <w:spacing w:before="0" w:after="0"/>
      </w:pPr>
      <w:r>
        <w:t>Leak spill volume between a minimum of 1853.91 and maximum of 1854.46 gallons</w:t>
      </w:r>
    </w:p>
    <w:p w14:paraId="019021C8" w14:textId="77777777" w:rsidR="00103D3E" w:rsidRDefault="00103D3E" w:rsidP="00106AE4">
      <w:pPr>
        <w:pStyle w:val="ListParagraph"/>
        <w:numPr>
          <w:ilvl w:val="2"/>
          <w:numId w:val="38"/>
        </w:numPr>
        <w:spacing w:before="0" w:after="0"/>
      </w:pPr>
      <w:r>
        <w:t>Rupture cost between minimum of $25.67 and maximum of $25.68MM</w:t>
      </w:r>
    </w:p>
    <w:p w14:paraId="116CB1AD" w14:textId="77777777" w:rsidR="00103D3E" w:rsidRDefault="00103D3E" w:rsidP="00106AE4">
      <w:pPr>
        <w:pStyle w:val="ListParagraph"/>
        <w:numPr>
          <w:ilvl w:val="2"/>
          <w:numId w:val="38"/>
        </w:numPr>
        <w:spacing w:before="0" w:after="0"/>
      </w:pPr>
      <w:r>
        <w:t>Rupture spill volume is between a minimum of 242203.9 and maximum of 242275.67 gallons</w:t>
      </w:r>
    </w:p>
    <w:p w14:paraId="11E90049" w14:textId="77777777" w:rsidR="00103D3E" w:rsidRDefault="00103D3E" w:rsidP="00106AE4">
      <w:pPr>
        <w:pStyle w:val="ListParagraph"/>
        <w:numPr>
          <w:ilvl w:val="2"/>
          <w:numId w:val="38"/>
        </w:numPr>
        <w:spacing w:before="0" w:after="0"/>
      </w:pPr>
      <w:r>
        <w:t>Puncture cost between minimum of $6.46 and maximum of $6.46MM</w:t>
      </w:r>
    </w:p>
    <w:p w14:paraId="32BCA59B" w14:textId="77777777" w:rsidR="00103D3E" w:rsidRDefault="00103D3E" w:rsidP="00106AE4">
      <w:pPr>
        <w:pStyle w:val="ListParagraph"/>
        <w:numPr>
          <w:ilvl w:val="2"/>
          <w:numId w:val="38"/>
        </w:numPr>
        <w:spacing w:before="0" w:after="0"/>
      </w:pPr>
      <w:r>
        <w:t>Puncture spill volume is between a minimum of 60915.28 and maximum of 60933.33 gallons</w:t>
      </w:r>
    </w:p>
    <w:p w14:paraId="0A2A0C88" w14:textId="77777777" w:rsidR="00103D3E" w:rsidRDefault="00103D3E" w:rsidP="00106AE4">
      <w:pPr>
        <w:pStyle w:val="ListParagraph"/>
        <w:numPr>
          <w:ilvl w:val="2"/>
          <w:numId w:val="38"/>
        </w:numPr>
        <w:spacing w:before="0" w:after="0"/>
      </w:pPr>
      <w:r>
        <w:t xml:space="preserve">Land use distributed as </w:t>
      </w:r>
    </w:p>
    <w:p w14:paraId="0A2F77BE" w14:textId="77777777" w:rsidR="00103D3E" w:rsidRDefault="00103D3E" w:rsidP="00106AE4">
      <w:pPr>
        <w:pStyle w:val="ListParagraph"/>
        <w:numPr>
          <w:ilvl w:val="3"/>
          <w:numId w:val="38"/>
        </w:numPr>
        <w:spacing w:before="0" w:after="0"/>
      </w:pPr>
      <w:r>
        <w:t>Agricultural: 26.48</w:t>
      </w:r>
    </w:p>
    <w:p w14:paraId="5A1163F0" w14:textId="77777777" w:rsidR="00103D3E" w:rsidRPr="003975FC" w:rsidRDefault="00103D3E" w:rsidP="00103D3E">
      <w:pPr>
        <w:spacing w:before="0" w:after="0"/>
      </w:pPr>
    </w:p>
    <w:p w14:paraId="3E2F306C" w14:textId="77777777" w:rsidR="00103D3E" w:rsidRDefault="00103D3E" w:rsidP="00127B7E"/>
    <w:p w14:paraId="55A43780" w14:textId="7213DA55" w:rsidR="00085C49" w:rsidRDefault="00085C49" w:rsidP="00085C49">
      <w:pPr>
        <w:pStyle w:val="Appendix2"/>
      </w:pPr>
      <w:r>
        <w:t>External Corrosion Reportable Pipeline Segments</w:t>
      </w:r>
    </w:p>
    <w:p w14:paraId="7EABF586" w14:textId="25F6FF41" w:rsidR="00085C49" w:rsidRDefault="00085C49" w:rsidP="00127B7E"/>
    <w:p w14:paraId="41F06FEA" w14:textId="3B372642" w:rsidR="00085C49" w:rsidRDefault="00085C49" w:rsidP="00085C49">
      <w:pPr>
        <w:pStyle w:val="Appendix3"/>
      </w:pPr>
      <w:r>
        <w:t>EC Method 1</w:t>
      </w:r>
    </w:p>
    <w:p w14:paraId="4DC396C1" w14:textId="06C5C34A" w:rsidR="00085C49" w:rsidRDefault="00085C49" w:rsidP="00127B7E"/>
    <w:p w14:paraId="4976BDEA" w14:textId="77777777" w:rsidR="00106AE4" w:rsidRDefault="00106AE4" w:rsidP="005D743C">
      <w:pPr>
        <w:pStyle w:val="ListParagraph"/>
        <w:numPr>
          <w:ilvl w:val="0"/>
          <w:numId w:val="42"/>
        </w:numPr>
        <w:spacing w:before="0" w:after="0"/>
      </w:pPr>
      <w:r>
        <w:t xml:space="preserve">"Empress </w:t>
      </w:r>
      <w:proofErr w:type="gramStart"/>
      <w:r>
        <w:t>8 inch</w:t>
      </w:r>
      <w:proofErr w:type="gramEnd"/>
      <w:r>
        <w:t xml:space="preserve"> Water</w:t>
      </w:r>
    </w:p>
    <w:p w14:paraId="6B608D1A" w14:textId="77777777" w:rsidR="00106AE4" w:rsidRDefault="00106AE4" w:rsidP="005D743C">
      <w:pPr>
        <w:pStyle w:val="ListParagraph"/>
        <w:numPr>
          <w:ilvl w:val="1"/>
          <w:numId w:val="42"/>
        </w:numPr>
        <w:spacing w:before="0" w:after="0"/>
      </w:pPr>
      <w:r>
        <w:t>Total Cumulative Length (m):</w:t>
      </w:r>
      <w:r>
        <w:tab/>
        <w:t>10119.82</w:t>
      </w:r>
    </w:p>
    <w:p w14:paraId="72120924"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38F59D18" w14:textId="77777777" w:rsidR="00106AE4" w:rsidRDefault="00106AE4" w:rsidP="005D743C">
      <w:pPr>
        <w:pStyle w:val="ListParagraph"/>
        <w:numPr>
          <w:ilvl w:val="2"/>
          <w:numId w:val="42"/>
        </w:numPr>
        <w:spacing w:before="0" w:after="0"/>
      </w:pPr>
      <w:r>
        <w:t>Installation date between minimum of 1981-01-01 and maximum of 1981-01-01</w:t>
      </w:r>
    </w:p>
    <w:p w14:paraId="419874AA" w14:textId="77777777" w:rsidR="00106AE4" w:rsidRDefault="00106AE4" w:rsidP="005D743C">
      <w:pPr>
        <w:pStyle w:val="ListParagraph"/>
        <w:numPr>
          <w:ilvl w:val="2"/>
          <w:numId w:val="42"/>
        </w:numPr>
        <w:spacing w:before="0" w:after="0"/>
      </w:pPr>
      <w:r>
        <w:t>Wall thickness between minimum of 3.96 and maximum of 3.96 mm</w:t>
      </w:r>
    </w:p>
    <w:p w14:paraId="10C07A86" w14:textId="77777777" w:rsidR="00106AE4" w:rsidRDefault="00106AE4" w:rsidP="005D743C">
      <w:pPr>
        <w:pStyle w:val="ListParagraph"/>
        <w:numPr>
          <w:ilvl w:val="2"/>
          <w:numId w:val="42"/>
        </w:numPr>
        <w:spacing w:before="0" w:after="0"/>
      </w:pPr>
      <w:r>
        <w:t>Mainline coating type of Yellow Jacket</w:t>
      </w:r>
    </w:p>
    <w:p w14:paraId="43291536" w14:textId="77777777" w:rsidR="00106AE4" w:rsidRDefault="00106AE4" w:rsidP="005D743C">
      <w:pPr>
        <w:pStyle w:val="ListParagraph"/>
        <w:numPr>
          <w:ilvl w:val="2"/>
          <w:numId w:val="42"/>
        </w:numPr>
        <w:spacing w:before="0" w:after="0"/>
      </w:pPr>
      <w:r>
        <w:t>Joint coating type of Unknown</w:t>
      </w:r>
    </w:p>
    <w:p w14:paraId="1A1F8ABE"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471A517F" w14:textId="77777777" w:rsidR="00106AE4" w:rsidRDefault="00106AE4" w:rsidP="005D743C">
      <w:pPr>
        <w:pStyle w:val="ListParagraph"/>
        <w:numPr>
          <w:ilvl w:val="2"/>
          <w:numId w:val="42"/>
        </w:numPr>
        <w:spacing w:before="0" w:after="0"/>
      </w:pPr>
      <w:r>
        <w:lastRenderedPageBreak/>
        <w:t xml:space="preserve">Date of last CIS survey of </w:t>
      </w:r>
      <w:proofErr w:type="spellStart"/>
      <w:r>
        <w:t>NaT</w:t>
      </w:r>
      <w:proofErr w:type="spellEnd"/>
    </w:p>
    <w:p w14:paraId="57B550FF"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61F13B00" w14:textId="77777777" w:rsidR="00106AE4" w:rsidRDefault="00106AE4" w:rsidP="005D743C">
      <w:pPr>
        <w:pStyle w:val="ListParagraph"/>
        <w:numPr>
          <w:ilvl w:val="2"/>
          <w:numId w:val="42"/>
        </w:numPr>
        <w:spacing w:before="0" w:after="0"/>
      </w:pPr>
      <w:r>
        <w:t>CIS On-Off potential between minimum of nan and maximum of nan -mV</w:t>
      </w:r>
    </w:p>
    <w:p w14:paraId="7E714C35"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5B858BF5" w14:textId="77777777" w:rsidR="00106AE4" w:rsidRDefault="00106AE4" w:rsidP="005D743C">
      <w:pPr>
        <w:pStyle w:val="ListParagraph"/>
        <w:numPr>
          <w:ilvl w:val="2"/>
          <w:numId w:val="42"/>
        </w:numPr>
        <w:spacing w:before="0" w:after="0"/>
      </w:pPr>
      <w:r>
        <w:t>ACVG potential between minimum of nan and maximum of nan mV</w:t>
      </w:r>
    </w:p>
    <w:p w14:paraId="2D5715D7" w14:textId="77777777" w:rsidR="00106AE4" w:rsidRDefault="00106AE4" w:rsidP="005D743C">
      <w:pPr>
        <w:pStyle w:val="ListParagraph"/>
        <w:numPr>
          <w:ilvl w:val="1"/>
          <w:numId w:val="42"/>
        </w:numPr>
        <w:spacing w:before="0" w:after="0"/>
      </w:pPr>
      <w:r>
        <w:t>Consequence of failure distributed between minimum of $0.20 and maximum of $0.22MM</w:t>
      </w:r>
    </w:p>
    <w:p w14:paraId="00ED98CC" w14:textId="77777777" w:rsidR="00106AE4" w:rsidRDefault="00106AE4" w:rsidP="005D743C">
      <w:pPr>
        <w:pStyle w:val="ListParagraph"/>
        <w:numPr>
          <w:ilvl w:val="1"/>
          <w:numId w:val="42"/>
        </w:numPr>
        <w:spacing w:before="0" w:after="0"/>
      </w:pPr>
      <w:r>
        <w:t>Total length driven by Economic Loss: 10119.82 meters.</w:t>
      </w:r>
    </w:p>
    <w:p w14:paraId="360B8CB9" w14:textId="77777777" w:rsidR="00106AE4" w:rsidRDefault="00106AE4" w:rsidP="005D743C">
      <w:pPr>
        <w:pStyle w:val="ListParagraph"/>
        <w:numPr>
          <w:ilvl w:val="1"/>
          <w:numId w:val="42"/>
        </w:numPr>
        <w:spacing w:before="0" w:after="0"/>
      </w:pPr>
      <w:r>
        <w:t>Economic Loss Cost distributed between minimum of $0.20 and maximum of $0.22MM:</w:t>
      </w:r>
    </w:p>
    <w:p w14:paraId="74225B0A" w14:textId="77777777" w:rsidR="00106AE4" w:rsidRDefault="00106AE4" w:rsidP="005D743C">
      <w:pPr>
        <w:pStyle w:val="ListParagraph"/>
        <w:numPr>
          <w:ilvl w:val="2"/>
          <w:numId w:val="42"/>
        </w:numPr>
        <w:spacing w:before="0" w:after="0"/>
      </w:pPr>
      <w:r>
        <w:t>Repair costs between minimum of $6,000.00 and maximum of $21,000.00.</w:t>
      </w:r>
    </w:p>
    <w:p w14:paraId="650B7F06" w14:textId="77777777" w:rsidR="00106AE4" w:rsidRDefault="00106AE4" w:rsidP="005D743C">
      <w:pPr>
        <w:pStyle w:val="ListParagraph"/>
        <w:numPr>
          <w:ilvl w:val="2"/>
          <w:numId w:val="42"/>
        </w:numPr>
        <w:spacing w:before="0" w:after="0"/>
      </w:pPr>
      <w:r>
        <w:t>Outage losses between minimum of $200,000.00 and maximum of $200,000.00.</w:t>
      </w:r>
    </w:p>
    <w:p w14:paraId="0514F4B5" w14:textId="77777777" w:rsidR="00106AE4" w:rsidRDefault="00106AE4" w:rsidP="005D743C">
      <w:pPr>
        <w:pStyle w:val="ListParagraph"/>
        <w:numPr>
          <w:ilvl w:val="2"/>
          <w:numId w:val="42"/>
        </w:numPr>
        <w:spacing w:before="0" w:after="0"/>
      </w:pPr>
      <w:r>
        <w:t>Product type is Fresh Water.</w:t>
      </w:r>
    </w:p>
    <w:p w14:paraId="0FFC69F8" w14:textId="77777777" w:rsidR="00106AE4" w:rsidRDefault="00106AE4" w:rsidP="005D743C">
      <w:pPr>
        <w:pStyle w:val="ListParagraph"/>
        <w:numPr>
          <w:ilvl w:val="2"/>
          <w:numId w:val="42"/>
        </w:numPr>
        <w:spacing w:before="0" w:after="0"/>
      </w:pPr>
      <w:r>
        <w:t>Leak cost between minimum of $0.21 and maximum of $0.22MM</w:t>
      </w:r>
    </w:p>
    <w:p w14:paraId="617A1AFF" w14:textId="77777777" w:rsidR="00106AE4" w:rsidRDefault="00106AE4" w:rsidP="005D743C">
      <w:pPr>
        <w:pStyle w:val="ListParagraph"/>
        <w:numPr>
          <w:ilvl w:val="2"/>
          <w:numId w:val="42"/>
        </w:numPr>
        <w:spacing w:before="0" w:after="0"/>
      </w:pPr>
      <w:r>
        <w:t>Leak scenario yielded 0.0 intersections with structures, with minimum of $nan and maximum of $nan in cost of structures impacted.</w:t>
      </w:r>
    </w:p>
    <w:p w14:paraId="246A828D" w14:textId="77777777" w:rsidR="00106AE4" w:rsidRDefault="00106AE4" w:rsidP="005D743C">
      <w:pPr>
        <w:pStyle w:val="ListParagraph"/>
        <w:numPr>
          <w:ilvl w:val="2"/>
          <w:numId w:val="42"/>
        </w:numPr>
        <w:spacing w:before="0" w:after="0"/>
      </w:pPr>
      <w:r>
        <w:t>Leak product loss costs between minimum of $0.00 and maximum of $0.00</w:t>
      </w:r>
    </w:p>
    <w:p w14:paraId="251F33DD" w14:textId="77777777" w:rsidR="00106AE4" w:rsidRDefault="00106AE4" w:rsidP="005D743C">
      <w:pPr>
        <w:pStyle w:val="ListParagraph"/>
        <w:numPr>
          <w:ilvl w:val="2"/>
          <w:numId w:val="42"/>
        </w:numPr>
        <w:spacing w:before="0" w:after="0"/>
      </w:pPr>
      <w:r>
        <w:t>Rupture cost between minimum of $0.21 and maximum of $0.22MM</w:t>
      </w:r>
    </w:p>
    <w:p w14:paraId="39157A8E" w14:textId="77777777" w:rsidR="00106AE4" w:rsidRDefault="00106AE4" w:rsidP="005D743C">
      <w:pPr>
        <w:pStyle w:val="ListParagraph"/>
        <w:numPr>
          <w:ilvl w:val="2"/>
          <w:numId w:val="42"/>
        </w:numPr>
        <w:spacing w:before="0" w:after="0"/>
      </w:pPr>
      <w:r>
        <w:t>Rupture scenario yielded 0.0 intersections with structures, with minimum of $nan and maximum of $nan in cost of structures impacted</w:t>
      </w:r>
    </w:p>
    <w:p w14:paraId="080B6831" w14:textId="77777777" w:rsidR="00106AE4" w:rsidRDefault="00106AE4" w:rsidP="005D743C">
      <w:pPr>
        <w:pStyle w:val="ListParagraph"/>
        <w:numPr>
          <w:ilvl w:val="2"/>
          <w:numId w:val="42"/>
        </w:numPr>
        <w:spacing w:before="0" w:after="0"/>
      </w:pPr>
      <w:r>
        <w:t>Rupture product loss costs between minimum of $0.00 and maximum of $0.00</w:t>
      </w:r>
    </w:p>
    <w:p w14:paraId="38A8C1AB" w14:textId="77777777" w:rsidR="00106AE4" w:rsidRDefault="00106AE4" w:rsidP="005D743C">
      <w:pPr>
        <w:pStyle w:val="ListParagraph"/>
        <w:numPr>
          <w:ilvl w:val="2"/>
          <w:numId w:val="42"/>
        </w:numPr>
        <w:spacing w:before="0" w:after="0"/>
      </w:pPr>
      <w:r>
        <w:t>Puncture cost between minimum of $0.21 and maximum of $0.22MM</w:t>
      </w:r>
    </w:p>
    <w:p w14:paraId="3D1A9ADB" w14:textId="77777777" w:rsidR="00106AE4" w:rsidRDefault="00106AE4" w:rsidP="005D743C">
      <w:pPr>
        <w:pStyle w:val="ListParagraph"/>
        <w:numPr>
          <w:ilvl w:val="2"/>
          <w:numId w:val="42"/>
        </w:numPr>
        <w:spacing w:before="0" w:after="0"/>
      </w:pPr>
      <w:r>
        <w:t>Puncture scenario yielded 0.0 intersections with structures, with minimum of $nan and maximum of $nan in cost of structures impacted</w:t>
      </w:r>
    </w:p>
    <w:p w14:paraId="40B3A650" w14:textId="77777777" w:rsidR="00106AE4" w:rsidRDefault="00106AE4" w:rsidP="005D743C">
      <w:pPr>
        <w:pStyle w:val="ListParagraph"/>
        <w:numPr>
          <w:ilvl w:val="2"/>
          <w:numId w:val="42"/>
        </w:numPr>
        <w:spacing w:before="0" w:after="0"/>
      </w:pPr>
      <w:r>
        <w:t>Puncture Product Loss costs between minimum of $0.00 and maximum of $0.00"</w:t>
      </w:r>
    </w:p>
    <w:p w14:paraId="47003456" w14:textId="77777777" w:rsidR="00106AE4" w:rsidRDefault="00106AE4" w:rsidP="005D743C">
      <w:pPr>
        <w:pStyle w:val="ListParagraph"/>
        <w:numPr>
          <w:ilvl w:val="0"/>
          <w:numId w:val="42"/>
        </w:numPr>
        <w:spacing w:before="0" w:after="0"/>
      </w:pPr>
      <w:r>
        <w:t xml:space="preserve">"Empress </w:t>
      </w:r>
      <w:proofErr w:type="gramStart"/>
      <w:r>
        <w:t>10 inch</w:t>
      </w:r>
      <w:proofErr w:type="gramEnd"/>
      <w:r>
        <w:t xml:space="preserve"> Water</w:t>
      </w:r>
    </w:p>
    <w:p w14:paraId="6DE4A8F2" w14:textId="77777777" w:rsidR="00106AE4" w:rsidRDefault="00106AE4" w:rsidP="005D743C">
      <w:pPr>
        <w:pStyle w:val="ListParagraph"/>
        <w:numPr>
          <w:ilvl w:val="1"/>
          <w:numId w:val="42"/>
        </w:numPr>
        <w:spacing w:before="0" w:after="0"/>
      </w:pPr>
      <w:r>
        <w:t>Total Cumulative Length (m):</w:t>
      </w:r>
      <w:r>
        <w:tab/>
        <w:t>10102.58</w:t>
      </w:r>
    </w:p>
    <w:p w14:paraId="783246B8"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3BCFF5F5" w14:textId="77777777" w:rsidR="00106AE4" w:rsidRDefault="00106AE4" w:rsidP="005D743C">
      <w:pPr>
        <w:pStyle w:val="ListParagraph"/>
        <w:numPr>
          <w:ilvl w:val="2"/>
          <w:numId w:val="42"/>
        </w:numPr>
        <w:spacing w:before="0" w:after="0"/>
      </w:pPr>
      <w:r>
        <w:t>Installation date between minimum of 1981-01-01 and maximum of 1981-01-01</w:t>
      </w:r>
    </w:p>
    <w:p w14:paraId="341B8E3F" w14:textId="77777777" w:rsidR="00106AE4" w:rsidRDefault="00106AE4" w:rsidP="005D743C">
      <w:pPr>
        <w:pStyle w:val="ListParagraph"/>
        <w:numPr>
          <w:ilvl w:val="2"/>
          <w:numId w:val="42"/>
        </w:numPr>
        <w:spacing w:before="0" w:after="0"/>
      </w:pPr>
      <w:r>
        <w:t>Wall thickness between minimum of 4.78 and maximum of 4.78 mm</w:t>
      </w:r>
    </w:p>
    <w:p w14:paraId="202CE35A" w14:textId="77777777" w:rsidR="00106AE4" w:rsidRDefault="00106AE4" w:rsidP="005D743C">
      <w:pPr>
        <w:pStyle w:val="ListParagraph"/>
        <w:numPr>
          <w:ilvl w:val="2"/>
          <w:numId w:val="42"/>
        </w:numPr>
        <w:spacing w:before="0" w:after="0"/>
      </w:pPr>
      <w:r>
        <w:t>Mainline coating type of Yellow Jacket</w:t>
      </w:r>
    </w:p>
    <w:p w14:paraId="751AACB6" w14:textId="77777777" w:rsidR="00106AE4" w:rsidRDefault="00106AE4" w:rsidP="005D743C">
      <w:pPr>
        <w:pStyle w:val="ListParagraph"/>
        <w:numPr>
          <w:ilvl w:val="2"/>
          <w:numId w:val="42"/>
        </w:numPr>
        <w:spacing w:before="0" w:after="0"/>
      </w:pPr>
      <w:r>
        <w:t>Joint coating type of Unknown</w:t>
      </w:r>
    </w:p>
    <w:p w14:paraId="1B60CB17"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6B5BE654"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3FA00E77"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7A57BF12" w14:textId="77777777" w:rsidR="00106AE4" w:rsidRDefault="00106AE4" w:rsidP="005D743C">
      <w:pPr>
        <w:pStyle w:val="ListParagraph"/>
        <w:numPr>
          <w:ilvl w:val="2"/>
          <w:numId w:val="42"/>
        </w:numPr>
        <w:spacing w:before="0" w:after="0"/>
      </w:pPr>
      <w:r>
        <w:t>CIS On-Off potential between minimum of nan and maximum of nan -mV</w:t>
      </w:r>
    </w:p>
    <w:p w14:paraId="134A1F8F"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1DA97AE8" w14:textId="77777777" w:rsidR="00106AE4" w:rsidRDefault="00106AE4" w:rsidP="005D743C">
      <w:pPr>
        <w:pStyle w:val="ListParagraph"/>
        <w:numPr>
          <w:ilvl w:val="2"/>
          <w:numId w:val="42"/>
        </w:numPr>
        <w:spacing w:before="0" w:after="0"/>
      </w:pPr>
      <w:r>
        <w:t>ACVG potential between minimum of nan and maximum of nan mV</w:t>
      </w:r>
    </w:p>
    <w:p w14:paraId="09DCD47A" w14:textId="77777777" w:rsidR="00106AE4" w:rsidRDefault="00106AE4" w:rsidP="005D743C">
      <w:pPr>
        <w:pStyle w:val="ListParagraph"/>
        <w:numPr>
          <w:ilvl w:val="1"/>
          <w:numId w:val="42"/>
        </w:numPr>
        <w:spacing w:before="0" w:after="0"/>
      </w:pPr>
      <w:r>
        <w:t>Consequence of failure distributed between minimum of $0.22 and maximum of $0.28MM</w:t>
      </w:r>
    </w:p>
    <w:p w14:paraId="77CFF6A7" w14:textId="77777777" w:rsidR="00106AE4" w:rsidRDefault="00106AE4" w:rsidP="005D743C">
      <w:pPr>
        <w:pStyle w:val="ListParagraph"/>
        <w:numPr>
          <w:ilvl w:val="1"/>
          <w:numId w:val="42"/>
        </w:numPr>
        <w:spacing w:before="0" w:after="0"/>
      </w:pPr>
      <w:r>
        <w:t>Total length driven by Economic Loss: 10102.58 meters.</w:t>
      </w:r>
    </w:p>
    <w:p w14:paraId="00365690" w14:textId="77777777" w:rsidR="00106AE4" w:rsidRDefault="00106AE4" w:rsidP="005D743C">
      <w:pPr>
        <w:pStyle w:val="ListParagraph"/>
        <w:numPr>
          <w:ilvl w:val="1"/>
          <w:numId w:val="42"/>
        </w:numPr>
        <w:spacing w:before="0" w:after="0"/>
      </w:pPr>
      <w:r>
        <w:t>Economic Loss Cost distributed between minimum of $0.22 and maximum of $0.28MM:</w:t>
      </w:r>
    </w:p>
    <w:p w14:paraId="3FA38963" w14:textId="77777777" w:rsidR="00106AE4" w:rsidRDefault="00106AE4" w:rsidP="005D743C">
      <w:pPr>
        <w:pStyle w:val="ListParagraph"/>
        <w:numPr>
          <w:ilvl w:val="2"/>
          <w:numId w:val="42"/>
        </w:numPr>
        <w:spacing w:before="0" w:after="0"/>
      </w:pPr>
      <w:r>
        <w:t>Repair costs between minimum of $17,000.00 and maximum of $79,000.00.</w:t>
      </w:r>
    </w:p>
    <w:p w14:paraId="7FDA61D8" w14:textId="77777777" w:rsidR="00106AE4" w:rsidRDefault="00106AE4" w:rsidP="005D743C">
      <w:pPr>
        <w:pStyle w:val="ListParagraph"/>
        <w:numPr>
          <w:ilvl w:val="2"/>
          <w:numId w:val="42"/>
        </w:numPr>
        <w:spacing w:before="0" w:after="0"/>
      </w:pPr>
      <w:r>
        <w:t>Outage losses between minimum of $200,000.00 and maximum of $200,000.00.</w:t>
      </w:r>
    </w:p>
    <w:p w14:paraId="77E8A39C" w14:textId="77777777" w:rsidR="00106AE4" w:rsidRDefault="00106AE4" w:rsidP="005D743C">
      <w:pPr>
        <w:pStyle w:val="ListParagraph"/>
        <w:numPr>
          <w:ilvl w:val="2"/>
          <w:numId w:val="42"/>
        </w:numPr>
        <w:spacing w:before="0" w:after="0"/>
      </w:pPr>
      <w:r>
        <w:t>Product type is Fresh Water.</w:t>
      </w:r>
    </w:p>
    <w:p w14:paraId="32D99986" w14:textId="77777777" w:rsidR="00106AE4" w:rsidRDefault="00106AE4" w:rsidP="005D743C">
      <w:pPr>
        <w:pStyle w:val="ListParagraph"/>
        <w:numPr>
          <w:ilvl w:val="2"/>
          <w:numId w:val="42"/>
        </w:numPr>
        <w:spacing w:before="0" w:after="0"/>
      </w:pPr>
      <w:r>
        <w:t>Leak cost between minimum of $0.22 and maximum of $0.28MM</w:t>
      </w:r>
    </w:p>
    <w:p w14:paraId="60E37B46" w14:textId="77777777" w:rsidR="00106AE4" w:rsidRDefault="00106AE4" w:rsidP="005D743C">
      <w:pPr>
        <w:pStyle w:val="ListParagraph"/>
        <w:numPr>
          <w:ilvl w:val="2"/>
          <w:numId w:val="42"/>
        </w:numPr>
        <w:spacing w:before="0" w:after="0"/>
      </w:pPr>
      <w:r>
        <w:t>Leak scenario yielded 0.0 intersections with structures, with minimum of $nan and maximum of $nan in cost of structures impacted.</w:t>
      </w:r>
    </w:p>
    <w:p w14:paraId="11FD2538" w14:textId="77777777" w:rsidR="00106AE4" w:rsidRDefault="00106AE4" w:rsidP="005D743C">
      <w:pPr>
        <w:pStyle w:val="ListParagraph"/>
        <w:numPr>
          <w:ilvl w:val="2"/>
          <w:numId w:val="42"/>
        </w:numPr>
        <w:spacing w:before="0" w:after="0"/>
      </w:pPr>
      <w:r>
        <w:t>Leak product loss costs between minimum of $0.00 and maximum of $0.00</w:t>
      </w:r>
    </w:p>
    <w:p w14:paraId="37898154" w14:textId="77777777" w:rsidR="00106AE4" w:rsidRDefault="00106AE4" w:rsidP="005D743C">
      <w:pPr>
        <w:pStyle w:val="ListParagraph"/>
        <w:numPr>
          <w:ilvl w:val="2"/>
          <w:numId w:val="42"/>
        </w:numPr>
        <w:spacing w:before="0" w:after="0"/>
      </w:pPr>
      <w:r>
        <w:t>Rupture cost between minimum of $0.22 and maximum of $0.28MM</w:t>
      </w:r>
    </w:p>
    <w:p w14:paraId="31333EE5" w14:textId="77777777" w:rsidR="00106AE4" w:rsidRDefault="00106AE4" w:rsidP="005D743C">
      <w:pPr>
        <w:pStyle w:val="ListParagraph"/>
        <w:numPr>
          <w:ilvl w:val="2"/>
          <w:numId w:val="42"/>
        </w:numPr>
        <w:spacing w:before="0" w:after="0"/>
      </w:pPr>
      <w:r>
        <w:lastRenderedPageBreak/>
        <w:t>Rupture scenario yielded 0.0 intersections with structures, with minimum of $nan and maximum of $nan in cost of structures impacted</w:t>
      </w:r>
    </w:p>
    <w:p w14:paraId="1600A6B1" w14:textId="77777777" w:rsidR="00106AE4" w:rsidRDefault="00106AE4" w:rsidP="005D743C">
      <w:pPr>
        <w:pStyle w:val="ListParagraph"/>
        <w:numPr>
          <w:ilvl w:val="2"/>
          <w:numId w:val="42"/>
        </w:numPr>
        <w:spacing w:before="0" w:after="0"/>
      </w:pPr>
      <w:r>
        <w:t>Rupture product loss costs between minimum of $0.00 and maximum of $0.00</w:t>
      </w:r>
    </w:p>
    <w:p w14:paraId="3207A36D" w14:textId="77777777" w:rsidR="00106AE4" w:rsidRDefault="00106AE4" w:rsidP="005D743C">
      <w:pPr>
        <w:pStyle w:val="ListParagraph"/>
        <w:numPr>
          <w:ilvl w:val="2"/>
          <w:numId w:val="42"/>
        </w:numPr>
        <w:spacing w:before="0" w:after="0"/>
      </w:pPr>
      <w:r>
        <w:t>Puncture cost between minimum of $0.22 and maximum of $0.28MM</w:t>
      </w:r>
    </w:p>
    <w:p w14:paraId="6A155F3E" w14:textId="77777777" w:rsidR="00106AE4" w:rsidRDefault="00106AE4" w:rsidP="005D743C">
      <w:pPr>
        <w:pStyle w:val="ListParagraph"/>
        <w:numPr>
          <w:ilvl w:val="2"/>
          <w:numId w:val="42"/>
        </w:numPr>
        <w:spacing w:before="0" w:after="0"/>
      </w:pPr>
      <w:r>
        <w:t>Puncture scenario yielded 0.0 intersections with structures, with minimum of $nan and maximum of $nan in cost of structures impacted</w:t>
      </w:r>
    </w:p>
    <w:p w14:paraId="50F3B4C6" w14:textId="77777777" w:rsidR="00106AE4" w:rsidRDefault="00106AE4" w:rsidP="005D743C">
      <w:pPr>
        <w:pStyle w:val="ListParagraph"/>
        <w:numPr>
          <w:ilvl w:val="2"/>
          <w:numId w:val="42"/>
        </w:numPr>
        <w:spacing w:before="0" w:after="0"/>
      </w:pPr>
      <w:r>
        <w:t>Puncture Product Loss costs between minimum of $0.00 and maximum of $0.00"</w:t>
      </w:r>
    </w:p>
    <w:p w14:paraId="306AF54F" w14:textId="77777777" w:rsidR="00106AE4" w:rsidRDefault="00106AE4" w:rsidP="005D743C">
      <w:pPr>
        <w:pStyle w:val="ListParagraph"/>
        <w:numPr>
          <w:ilvl w:val="0"/>
          <w:numId w:val="42"/>
        </w:numPr>
        <w:spacing w:before="0" w:after="0"/>
      </w:pPr>
      <w:r>
        <w:t xml:space="preserve">"Sarnia </w:t>
      </w:r>
      <w:proofErr w:type="gramStart"/>
      <w:r>
        <w:t>8 inch</w:t>
      </w:r>
      <w:proofErr w:type="gramEnd"/>
      <w:r>
        <w:t xml:space="preserve"> Fresh Water</w:t>
      </w:r>
    </w:p>
    <w:p w14:paraId="1251A853" w14:textId="77777777" w:rsidR="00106AE4" w:rsidRDefault="00106AE4" w:rsidP="005D743C">
      <w:pPr>
        <w:pStyle w:val="ListParagraph"/>
        <w:numPr>
          <w:ilvl w:val="1"/>
          <w:numId w:val="42"/>
        </w:numPr>
        <w:spacing w:before="0" w:after="0"/>
      </w:pPr>
      <w:r>
        <w:t>Total Cumulative Length (m):</w:t>
      </w:r>
      <w:r>
        <w:tab/>
        <w:t>7977.89</w:t>
      </w:r>
    </w:p>
    <w:p w14:paraId="61B33CB6"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342CF3AD" w14:textId="77777777" w:rsidR="00106AE4" w:rsidRDefault="00106AE4" w:rsidP="005D743C">
      <w:pPr>
        <w:pStyle w:val="ListParagraph"/>
        <w:numPr>
          <w:ilvl w:val="2"/>
          <w:numId w:val="42"/>
        </w:numPr>
        <w:spacing w:before="0" w:after="0"/>
      </w:pPr>
      <w:r>
        <w:t>Installation date between minimum of 1969-01-01 and maximum of 1969-01-01</w:t>
      </w:r>
    </w:p>
    <w:p w14:paraId="3B8CFA5B" w14:textId="77777777" w:rsidR="00106AE4" w:rsidRDefault="00106AE4" w:rsidP="005D743C">
      <w:pPr>
        <w:pStyle w:val="ListParagraph"/>
        <w:numPr>
          <w:ilvl w:val="2"/>
          <w:numId w:val="42"/>
        </w:numPr>
        <w:spacing w:before="0" w:after="0"/>
      </w:pPr>
      <w:r>
        <w:t>Wall thickness between minimum of 4.78 and maximum of 4.78 mm</w:t>
      </w:r>
    </w:p>
    <w:p w14:paraId="2A6D4BFA" w14:textId="77777777" w:rsidR="00106AE4" w:rsidRDefault="00106AE4" w:rsidP="005D743C">
      <w:pPr>
        <w:pStyle w:val="ListParagraph"/>
        <w:numPr>
          <w:ilvl w:val="2"/>
          <w:numId w:val="42"/>
        </w:numPr>
        <w:spacing w:before="0" w:after="0"/>
      </w:pPr>
      <w:r>
        <w:t>Mainline coating type of Yellow Jacket</w:t>
      </w:r>
    </w:p>
    <w:p w14:paraId="3E088445" w14:textId="77777777" w:rsidR="00106AE4" w:rsidRDefault="00106AE4" w:rsidP="005D743C">
      <w:pPr>
        <w:pStyle w:val="ListParagraph"/>
        <w:numPr>
          <w:ilvl w:val="2"/>
          <w:numId w:val="42"/>
        </w:numPr>
        <w:spacing w:before="0" w:after="0"/>
      </w:pPr>
      <w:r>
        <w:t>Joint coating type of Unknown</w:t>
      </w:r>
    </w:p>
    <w:p w14:paraId="67C72BB9"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EE53E2F"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1B8F7315"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693EB695" w14:textId="77777777" w:rsidR="00106AE4" w:rsidRDefault="00106AE4" w:rsidP="005D743C">
      <w:pPr>
        <w:pStyle w:val="ListParagraph"/>
        <w:numPr>
          <w:ilvl w:val="2"/>
          <w:numId w:val="42"/>
        </w:numPr>
        <w:spacing w:before="0" w:after="0"/>
      </w:pPr>
      <w:r>
        <w:t>CIS On-Off potential between minimum of nan and maximum of nan -mV</w:t>
      </w:r>
    </w:p>
    <w:p w14:paraId="25EF56AF"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69DD4845" w14:textId="77777777" w:rsidR="00106AE4" w:rsidRDefault="00106AE4" w:rsidP="005D743C">
      <w:pPr>
        <w:pStyle w:val="ListParagraph"/>
        <w:numPr>
          <w:ilvl w:val="2"/>
          <w:numId w:val="42"/>
        </w:numPr>
        <w:spacing w:before="0" w:after="0"/>
      </w:pPr>
      <w:r>
        <w:t>ACVG potential between minimum of nan and maximum of nan mV</w:t>
      </w:r>
    </w:p>
    <w:p w14:paraId="692A70F5" w14:textId="77777777" w:rsidR="00106AE4" w:rsidRDefault="00106AE4" w:rsidP="005D743C">
      <w:pPr>
        <w:pStyle w:val="ListParagraph"/>
        <w:numPr>
          <w:ilvl w:val="1"/>
          <w:numId w:val="42"/>
        </w:numPr>
        <w:spacing w:before="0" w:after="0"/>
      </w:pPr>
      <w:r>
        <w:t>Consequence of failure distributed between minimum of $0.21 and maximum of $0.25MM</w:t>
      </w:r>
    </w:p>
    <w:p w14:paraId="1C3C4471" w14:textId="77777777" w:rsidR="00106AE4" w:rsidRDefault="00106AE4" w:rsidP="005D743C">
      <w:pPr>
        <w:pStyle w:val="ListParagraph"/>
        <w:numPr>
          <w:ilvl w:val="1"/>
          <w:numId w:val="42"/>
        </w:numPr>
        <w:spacing w:before="0" w:after="0"/>
      </w:pPr>
      <w:r>
        <w:t>Total length driven by Economic Loss: 7977.89 meters.</w:t>
      </w:r>
    </w:p>
    <w:p w14:paraId="4F1A69EF" w14:textId="77777777" w:rsidR="00106AE4" w:rsidRDefault="00106AE4" w:rsidP="005D743C">
      <w:pPr>
        <w:pStyle w:val="ListParagraph"/>
        <w:numPr>
          <w:ilvl w:val="1"/>
          <w:numId w:val="42"/>
        </w:numPr>
        <w:spacing w:before="0" w:after="0"/>
      </w:pPr>
      <w:r>
        <w:t>Economic Loss Cost distributed between minimum of $0.21 and maximum of $0.25MM:</w:t>
      </w:r>
    </w:p>
    <w:p w14:paraId="435EC938" w14:textId="77777777" w:rsidR="00106AE4" w:rsidRDefault="00106AE4" w:rsidP="005D743C">
      <w:pPr>
        <w:pStyle w:val="ListParagraph"/>
        <w:numPr>
          <w:ilvl w:val="2"/>
          <w:numId w:val="42"/>
        </w:numPr>
        <w:spacing w:before="0" w:after="0"/>
      </w:pPr>
      <w:r>
        <w:t>Repair costs between minimum of $14,500.00 and maximum of $50,000.00.</w:t>
      </w:r>
    </w:p>
    <w:p w14:paraId="265A498E" w14:textId="77777777" w:rsidR="00106AE4" w:rsidRDefault="00106AE4" w:rsidP="005D743C">
      <w:pPr>
        <w:pStyle w:val="ListParagraph"/>
        <w:numPr>
          <w:ilvl w:val="2"/>
          <w:numId w:val="42"/>
        </w:numPr>
        <w:spacing w:before="0" w:after="0"/>
      </w:pPr>
      <w:r>
        <w:t>Outage losses between minimum of $200,000.00 and maximum of $200,000.00.</w:t>
      </w:r>
    </w:p>
    <w:p w14:paraId="70C488C0" w14:textId="77777777" w:rsidR="00106AE4" w:rsidRDefault="00106AE4" w:rsidP="005D743C">
      <w:pPr>
        <w:pStyle w:val="ListParagraph"/>
        <w:numPr>
          <w:ilvl w:val="2"/>
          <w:numId w:val="42"/>
        </w:numPr>
        <w:spacing w:before="0" w:after="0"/>
      </w:pPr>
      <w:r>
        <w:t>Product type is Fresh Water.</w:t>
      </w:r>
    </w:p>
    <w:p w14:paraId="3EBF287C" w14:textId="77777777" w:rsidR="00106AE4" w:rsidRDefault="00106AE4" w:rsidP="005D743C">
      <w:pPr>
        <w:pStyle w:val="ListParagraph"/>
        <w:numPr>
          <w:ilvl w:val="2"/>
          <w:numId w:val="42"/>
        </w:numPr>
        <w:spacing w:before="0" w:after="0"/>
      </w:pPr>
      <w:r>
        <w:t>Leak cost between minimum of $0.21 and maximum of $0.25MM</w:t>
      </w:r>
    </w:p>
    <w:p w14:paraId="4680E4E7" w14:textId="77777777" w:rsidR="00106AE4" w:rsidRDefault="00106AE4" w:rsidP="005D743C">
      <w:pPr>
        <w:pStyle w:val="ListParagraph"/>
        <w:numPr>
          <w:ilvl w:val="2"/>
          <w:numId w:val="42"/>
        </w:numPr>
        <w:spacing w:before="0" w:after="0"/>
      </w:pPr>
      <w:r>
        <w:t>Leak scenario yielded 0.0 intersections with structures, with minimum of $nan and maximum of $nan in cost of structures impacted.</w:t>
      </w:r>
    </w:p>
    <w:p w14:paraId="59DA532C" w14:textId="77777777" w:rsidR="00106AE4" w:rsidRDefault="00106AE4" w:rsidP="005D743C">
      <w:pPr>
        <w:pStyle w:val="ListParagraph"/>
        <w:numPr>
          <w:ilvl w:val="2"/>
          <w:numId w:val="42"/>
        </w:numPr>
        <w:spacing w:before="0" w:after="0"/>
      </w:pPr>
      <w:r>
        <w:t>Leak product loss costs between minimum of $0.00 and maximum of $0.00</w:t>
      </w:r>
    </w:p>
    <w:p w14:paraId="27B5B659" w14:textId="77777777" w:rsidR="00106AE4" w:rsidRDefault="00106AE4" w:rsidP="005D743C">
      <w:pPr>
        <w:pStyle w:val="ListParagraph"/>
        <w:numPr>
          <w:ilvl w:val="2"/>
          <w:numId w:val="42"/>
        </w:numPr>
        <w:spacing w:before="0" w:after="0"/>
      </w:pPr>
      <w:r>
        <w:t>Rupture cost between minimum of $0.21 and maximum of $0.25MM</w:t>
      </w:r>
    </w:p>
    <w:p w14:paraId="01213560" w14:textId="77777777" w:rsidR="00106AE4" w:rsidRDefault="00106AE4" w:rsidP="005D743C">
      <w:pPr>
        <w:pStyle w:val="ListParagraph"/>
        <w:numPr>
          <w:ilvl w:val="2"/>
          <w:numId w:val="42"/>
        </w:numPr>
        <w:spacing w:before="0" w:after="0"/>
      </w:pPr>
      <w:r>
        <w:t>Rupture scenario yielded 0.0 intersections with structures, with minimum of $nan and maximum of $nan in cost of structures impacted</w:t>
      </w:r>
    </w:p>
    <w:p w14:paraId="72094A76" w14:textId="77777777" w:rsidR="00106AE4" w:rsidRDefault="00106AE4" w:rsidP="005D743C">
      <w:pPr>
        <w:pStyle w:val="ListParagraph"/>
        <w:numPr>
          <w:ilvl w:val="2"/>
          <w:numId w:val="42"/>
        </w:numPr>
        <w:spacing w:before="0" w:after="0"/>
      </w:pPr>
      <w:r>
        <w:t>Rupture product loss costs between minimum of $0.00 and maximum of $0.00</w:t>
      </w:r>
    </w:p>
    <w:p w14:paraId="697A7F9C" w14:textId="77777777" w:rsidR="00106AE4" w:rsidRDefault="00106AE4" w:rsidP="005D743C">
      <w:pPr>
        <w:pStyle w:val="ListParagraph"/>
        <w:numPr>
          <w:ilvl w:val="2"/>
          <w:numId w:val="42"/>
        </w:numPr>
        <w:spacing w:before="0" w:after="0"/>
      </w:pPr>
      <w:r>
        <w:t>Puncture cost between minimum of $0.21 and maximum of $0.25MM</w:t>
      </w:r>
    </w:p>
    <w:p w14:paraId="1B7E7AE3" w14:textId="77777777" w:rsidR="00106AE4" w:rsidRDefault="00106AE4" w:rsidP="005D743C">
      <w:pPr>
        <w:pStyle w:val="ListParagraph"/>
        <w:numPr>
          <w:ilvl w:val="2"/>
          <w:numId w:val="42"/>
        </w:numPr>
        <w:spacing w:before="0" w:after="0"/>
      </w:pPr>
      <w:r>
        <w:t>Puncture scenario yielded 0.0 intersections with structures, with minimum of $nan and maximum of $nan in cost of structures impacted</w:t>
      </w:r>
    </w:p>
    <w:p w14:paraId="5E3D0990" w14:textId="77777777" w:rsidR="00106AE4" w:rsidRDefault="00106AE4" w:rsidP="005D743C">
      <w:pPr>
        <w:pStyle w:val="ListParagraph"/>
        <w:numPr>
          <w:ilvl w:val="2"/>
          <w:numId w:val="42"/>
        </w:numPr>
        <w:spacing w:before="0" w:after="0"/>
      </w:pPr>
      <w:r>
        <w:t>Puncture Product Loss costs between minimum of $0.00 and maximum of $0.00"</w:t>
      </w:r>
    </w:p>
    <w:p w14:paraId="66A4D4DE" w14:textId="77777777" w:rsidR="00106AE4" w:rsidRDefault="00106AE4" w:rsidP="005D743C">
      <w:pPr>
        <w:pStyle w:val="ListParagraph"/>
        <w:numPr>
          <w:ilvl w:val="0"/>
          <w:numId w:val="42"/>
        </w:numPr>
        <w:spacing w:before="0" w:after="0"/>
      </w:pPr>
      <w:r>
        <w:t>"EMPRESS WATER LINE NPS 10</w:t>
      </w:r>
    </w:p>
    <w:p w14:paraId="5C8736A4" w14:textId="77777777" w:rsidR="00106AE4" w:rsidRDefault="00106AE4" w:rsidP="005D743C">
      <w:pPr>
        <w:pStyle w:val="ListParagraph"/>
        <w:numPr>
          <w:ilvl w:val="1"/>
          <w:numId w:val="42"/>
        </w:numPr>
        <w:spacing w:before="0" w:after="0"/>
      </w:pPr>
      <w:r>
        <w:t>Total Cumulative Length (m):</w:t>
      </w:r>
      <w:r>
        <w:tab/>
        <w:t>6987.6</w:t>
      </w:r>
    </w:p>
    <w:p w14:paraId="4A48244B"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4CA52E9B" w14:textId="77777777" w:rsidR="00106AE4" w:rsidRDefault="00106AE4" w:rsidP="005D743C">
      <w:pPr>
        <w:pStyle w:val="ListParagraph"/>
        <w:numPr>
          <w:ilvl w:val="2"/>
          <w:numId w:val="42"/>
        </w:numPr>
        <w:spacing w:before="0" w:after="0"/>
      </w:pPr>
      <w:r>
        <w:t>Installation date between minimum of 2000-01-01 and maximum of 2001-01-01</w:t>
      </w:r>
    </w:p>
    <w:p w14:paraId="77F9D695" w14:textId="77777777" w:rsidR="00106AE4" w:rsidRDefault="00106AE4" w:rsidP="005D743C">
      <w:pPr>
        <w:pStyle w:val="ListParagraph"/>
        <w:numPr>
          <w:ilvl w:val="2"/>
          <w:numId w:val="42"/>
        </w:numPr>
        <w:spacing w:before="0" w:after="0"/>
      </w:pPr>
      <w:r>
        <w:t>Wall thickness between minimum of 6.4 and maximum of 6.4 mm</w:t>
      </w:r>
    </w:p>
    <w:p w14:paraId="46AA1002" w14:textId="77777777" w:rsidR="00106AE4" w:rsidRDefault="00106AE4" w:rsidP="005D743C">
      <w:pPr>
        <w:pStyle w:val="ListParagraph"/>
        <w:numPr>
          <w:ilvl w:val="2"/>
          <w:numId w:val="42"/>
        </w:numPr>
        <w:spacing w:before="0" w:after="0"/>
      </w:pPr>
      <w:r>
        <w:t>Mainline coating type of Yellow Jacket</w:t>
      </w:r>
    </w:p>
    <w:p w14:paraId="0534FC90" w14:textId="77777777" w:rsidR="00106AE4" w:rsidRDefault="00106AE4" w:rsidP="005D743C">
      <w:pPr>
        <w:pStyle w:val="ListParagraph"/>
        <w:numPr>
          <w:ilvl w:val="2"/>
          <w:numId w:val="42"/>
        </w:numPr>
        <w:spacing w:before="0" w:after="0"/>
      </w:pPr>
      <w:r>
        <w:t>Joint coating type of Unknown</w:t>
      </w:r>
    </w:p>
    <w:p w14:paraId="5CC9E000"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47A348F9"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5E3364A7" w14:textId="77777777" w:rsidR="00106AE4" w:rsidRDefault="00106AE4" w:rsidP="005D743C">
      <w:pPr>
        <w:pStyle w:val="ListParagraph"/>
        <w:numPr>
          <w:ilvl w:val="2"/>
          <w:numId w:val="42"/>
        </w:numPr>
        <w:spacing w:before="0" w:after="0"/>
      </w:pPr>
      <w:r>
        <w:lastRenderedPageBreak/>
        <w:t xml:space="preserve">CIS </w:t>
      </w:r>
      <w:proofErr w:type="gramStart"/>
      <w:r>
        <w:t>On</w:t>
      </w:r>
      <w:proofErr w:type="gramEnd"/>
      <w:r>
        <w:t xml:space="preserve"> only potential between minimum of nan and maximum of nan -mV</w:t>
      </w:r>
    </w:p>
    <w:p w14:paraId="74A93F98" w14:textId="77777777" w:rsidR="00106AE4" w:rsidRDefault="00106AE4" w:rsidP="005D743C">
      <w:pPr>
        <w:pStyle w:val="ListParagraph"/>
        <w:numPr>
          <w:ilvl w:val="2"/>
          <w:numId w:val="42"/>
        </w:numPr>
        <w:spacing w:before="0" w:after="0"/>
      </w:pPr>
      <w:r>
        <w:t>CIS On-Off potential between minimum of nan and maximum of nan -mV</w:t>
      </w:r>
    </w:p>
    <w:p w14:paraId="1BF99DC3"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5225F8E9" w14:textId="77777777" w:rsidR="00106AE4" w:rsidRDefault="00106AE4" w:rsidP="005D743C">
      <w:pPr>
        <w:pStyle w:val="ListParagraph"/>
        <w:numPr>
          <w:ilvl w:val="2"/>
          <w:numId w:val="42"/>
        </w:numPr>
        <w:spacing w:before="0" w:after="0"/>
      </w:pPr>
      <w:r>
        <w:t>ACVG potential between minimum of nan and maximum of nan mV</w:t>
      </w:r>
    </w:p>
    <w:p w14:paraId="15CAEFE5" w14:textId="77777777" w:rsidR="00106AE4" w:rsidRDefault="00106AE4" w:rsidP="005D743C">
      <w:pPr>
        <w:pStyle w:val="ListParagraph"/>
        <w:numPr>
          <w:ilvl w:val="1"/>
          <w:numId w:val="42"/>
        </w:numPr>
        <w:spacing w:before="0" w:after="0"/>
      </w:pPr>
      <w:r>
        <w:t>Consequence of failure distributed between minimum of $0.22 and maximum of $0.28MM</w:t>
      </w:r>
    </w:p>
    <w:p w14:paraId="2561D13A" w14:textId="77777777" w:rsidR="00106AE4" w:rsidRDefault="00106AE4" w:rsidP="005D743C">
      <w:pPr>
        <w:pStyle w:val="ListParagraph"/>
        <w:numPr>
          <w:ilvl w:val="1"/>
          <w:numId w:val="42"/>
        </w:numPr>
        <w:spacing w:before="0" w:after="0"/>
      </w:pPr>
      <w:r>
        <w:t>Total length driven by Economic Loss: 6987.6 meters.</w:t>
      </w:r>
    </w:p>
    <w:p w14:paraId="34A457EA" w14:textId="77777777" w:rsidR="00106AE4" w:rsidRDefault="00106AE4" w:rsidP="005D743C">
      <w:pPr>
        <w:pStyle w:val="ListParagraph"/>
        <w:numPr>
          <w:ilvl w:val="1"/>
          <w:numId w:val="42"/>
        </w:numPr>
        <w:spacing w:before="0" w:after="0"/>
      </w:pPr>
      <w:r>
        <w:t>Economic Loss Cost distributed between minimum of $0.22 and maximum of $0.28MM:</w:t>
      </w:r>
    </w:p>
    <w:p w14:paraId="1FCD8E8A" w14:textId="77777777" w:rsidR="00106AE4" w:rsidRDefault="00106AE4" w:rsidP="005D743C">
      <w:pPr>
        <w:pStyle w:val="ListParagraph"/>
        <w:numPr>
          <w:ilvl w:val="2"/>
          <w:numId w:val="42"/>
        </w:numPr>
        <w:spacing w:before="0" w:after="0"/>
      </w:pPr>
      <w:r>
        <w:t>Repair costs between minimum of $17,000.00 and maximum of $79,000.00.</w:t>
      </w:r>
    </w:p>
    <w:p w14:paraId="2BE21881" w14:textId="77777777" w:rsidR="00106AE4" w:rsidRDefault="00106AE4" w:rsidP="005D743C">
      <w:pPr>
        <w:pStyle w:val="ListParagraph"/>
        <w:numPr>
          <w:ilvl w:val="2"/>
          <w:numId w:val="42"/>
        </w:numPr>
        <w:spacing w:before="0" w:after="0"/>
      </w:pPr>
      <w:r>
        <w:t>Outage losses between minimum of $200,000.00 and maximum of $200,000.00.</w:t>
      </w:r>
    </w:p>
    <w:p w14:paraId="1BD2D492" w14:textId="77777777" w:rsidR="00106AE4" w:rsidRDefault="00106AE4" w:rsidP="005D743C">
      <w:pPr>
        <w:pStyle w:val="ListParagraph"/>
        <w:numPr>
          <w:ilvl w:val="2"/>
          <w:numId w:val="42"/>
        </w:numPr>
        <w:spacing w:before="0" w:after="0"/>
      </w:pPr>
      <w:r>
        <w:t>Product type is Fresh Water.</w:t>
      </w:r>
    </w:p>
    <w:p w14:paraId="0231B85D" w14:textId="77777777" w:rsidR="00106AE4" w:rsidRDefault="00106AE4" w:rsidP="005D743C">
      <w:pPr>
        <w:pStyle w:val="ListParagraph"/>
        <w:numPr>
          <w:ilvl w:val="2"/>
          <w:numId w:val="42"/>
        </w:numPr>
        <w:spacing w:before="0" w:after="0"/>
      </w:pPr>
      <w:r>
        <w:t>Leak cost between minimum of $0.22 and maximum of $0.28MM</w:t>
      </w:r>
    </w:p>
    <w:p w14:paraId="487A7AA9" w14:textId="77777777" w:rsidR="00106AE4" w:rsidRDefault="00106AE4" w:rsidP="005D743C">
      <w:pPr>
        <w:pStyle w:val="ListParagraph"/>
        <w:numPr>
          <w:ilvl w:val="2"/>
          <w:numId w:val="42"/>
        </w:numPr>
        <w:spacing w:before="0" w:after="0"/>
      </w:pPr>
      <w:r>
        <w:t>Leak scenario yielded 0.0 intersections with structures, with minimum of $nan and maximum of $nan in cost of structures impacted.</w:t>
      </w:r>
    </w:p>
    <w:p w14:paraId="1DC08C0D" w14:textId="77777777" w:rsidR="00106AE4" w:rsidRDefault="00106AE4" w:rsidP="005D743C">
      <w:pPr>
        <w:pStyle w:val="ListParagraph"/>
        <w:numPr>
          <w:ilvl w:val="2"/>
          <w:numId w:val="42"/>
        </w:numPr>
        <w:spacing w:before="0" w:after="0"/>
      </w:pPr>
      <w:r>
        <w:t>Leak product loss costs between minimum of $0.00 and maximum of $0.00</w:t>
      </w:r>
    </w:p>
    <w:p w14:paraId="7EC9935A" w14:textId="77777777" w:rsidR="00106AE4" w:rsidRDefault="00106AE4" w:rsidP="005D743C">
      <w:pPr>
        <w:pStyle w:val="ListParagraph"/>
        <w:numPr>
          <w:ilvl w:val="2"/>
          <w:numId w:val="42"/>
        </w:numPr>
        <w:spacing w:before="0" w:after="0"/>
      </w:pPr>
      <w:r>
        <w:t>Rupture cost between minimum of $0.22 and maximum of $0.28MM</w:t>
      </w:r>
    </w:p>
    <w:p w14:paraId="1626F296" w14:textId="77777777" w:rsidR="00106AE4" w:rsidRDefault="00106AE4" w:rsidP="005D743C">
      <w:pPr>
        <w:pStyle w:val="ListParagraph"/>
        <w:numPr>
          <w:ilvl w:val="2"/>
          <w:numId w:val="42"/>
        </w:numPr>
        <w:spacing w:before="0" w:after="0"/>
      </w:pPr>
      <w:r>
        <w:t>Rupture scenario yielded 0.0 intersections with structures, with minimum of $nan and maximum of $nan in cost of structures impacted</w:t>
      </w:r>
    </w:p>
    <w:p w14:paraId="6F3526F3" w14:textId="77777777" w:rsidR="00106AE4" w:rsidRDefault="00106AE4" w:rsidP="005D743C">
      <w:pPr>
        <w:pStyle w:val="ListParagraph"/>
        <w:numPr>
          <w:ilvl w:val="2"/>
          <w:numId w:val="42"/>
        </w:numPr>
        <w:spacing w:before="0" w:after="0"/>
      </w:pPr>
      <w:r>
        <w:t>Rupture product loss costs between minimum of $0.00 and maximum of $0.00</w:t>
      </w:r>
    </w:p>
    <w:p w14:paraId="65243CE6" w14:textId="77777777" w:rsidR="00106AE4" w:rsidRDefault="00106AE4" w:rsidP="005D743C">
      <w:pPr>
        <w:pStyle w:val="ListParagraph"/>
        <w:numPr>
          <w:ilvl w:val="2"/>
          <w:numId w:val="42"/>
        </w:numPr>
        <w:spacing w:before="0" w:after="0"/>
      </w:pPr>
      <w:r>
        <w:t>Puncture cost between minimum of $0.22 and maximum of $0.28MM</w:t>
      </w:r>
    </w:p>
    <w:p w14:paraId="3A4130E0" w14:textId="77777777" w:rsidR="00106AE4" w:rsidRDefault="00106AE4" w:rsidP="005D743C">
      <w:pPr>
        <w:pStyle w:val="ListParagraph"/>
        <w:numPr>
          <w:ilvl w:val="2"/>
          <w:numId w:val="42"/>
        </w:numPr>
        <w:spacing w:before="0" w:after="0"/>
      </w:pPr>
      <w:r>
        <w:t>Puncture scenario yielded 0.0 intersections with structures, with minimum of $nan and maximum of $nan in cost of structures impacted</w:t>
      </w:r>
    </w:p>
    <w:p w14:paraId="71FCDBBC" w14:textId="77777777" w:rsidR="00106AE4" w:rsidRDefault="00106AE4" w:rsidP="005D743C">
      <w:pPr>
        <w:pStyle w:val="ListParagraph"/>
        <w:numPr>
          <w:ilvl w:val="2"/>
          <w:numId w:val="42"/>
        </w:numPr>
        <w:spacing w:before="0" w:after="0"/>
      </w:pPr>
      <w:r>
        <w:t>Puncture Product Loss costs between minimum of $0.00 and maximum of $0.00"</w:t>
      </w:r>
    </w:p>
    <w:p w14:paraId="0C86BDC0" w14:textId="77777777" w:rsidR="00106AE4" w:rsidRDefault="00106AE4" w:rsidP="005D743C">
      <w:pPr>
        <w:pStyle w:val="ListParagraph"/>
        <w:numPr>
          <w:ilvl w:val="0"/>
          <w:numId w:val="42"/>
        </w:numPr>
        <w:spacing w:before="0" w:after="0"/>
      </w:pPr>
      <w:r>
        <w:t>"EMPRESS WASTE WATER DISCHARGE NPS 10</w:t>
      </w:r>
    </w:p>
    <w:p w14:paraId="282A2B5E" w14:textId="77777777" w:rsidR="00106AE4" w:rsidRDefault="00106AE4" w:rsidP="005D743C">
      <w:pPr>
        <w:pStyle w:val="ListParagraph"/>
        <w:numPr>
          <w:ilvl w:val="1"/>
          <w:numId w:val="42"/>
        </w:numPr>
        <w:spacing w:before="0" w:after="0"/>
      </w:pPr>
      <w:r>
        <w:t>Total Cumulative Length (m):</w:t>
      </w:r>
      <w:r>
        <w:tab/>
        <w:t>6957.2</w:t>
      </w:r>
    </w:p>
    <w:p w14:paraId="74CE8CF6" w14:textId="77777777" w:rsidR="00106AE4" w:rsidRDefault="00106AE4" w:rsidP="005D743C">
      <w:pPr>
        <w:pStyle w:val="ListParagraph"/>
        <w:numPr>
          <w:ilvl w:val="1"/>
          <w:numId w:val="42"/>
        </w:numPr>
        <w:spacing w:before="0" w:after="0"/>
      </w:pPr>
      <w:r>
        <w:t>Likelihood of failure distributed between minimum of 4.500e-01 and maximum of 4.500e-01.</w:t>
      </w:r>
    </w:p>
    <w:p w14:paraId="3302B513" w14:textId="77777777" w:rsidR="00106AE4" w:rsidRDefault="00106AE4" w:rsidP="005D743C">
      <w:pPr>
        <w:pStyle w:val="ListParagraph"/>
        <w:numPr>
          <w:ilvl w:val="2"/>
          <w:numId w:val="42"/>
        </w:numPr>
        <w:spacing w:before="0" w:after="0"/>
      </w:pPr>
      <w:r>
        <w:t>Installation date between minimum of 1964-01-01 and maximum of 1964-01-01</w:t>
      </w:r>
    </w:p>
    <w:p w14:paraId="09E96F8D" w14:textId="77777777" w:rsidR="00106AE4" w:rsidRDefault="00106AE4" w:rsidP="005D743C">
      <w:pPr>
        <w:pStyle w:val="ListParagraph"/>
        <w:numPr>
          <w:ilvl w:val="2"/>
          <w:numId w:val="42"/>
        </w:numPr>
        <w:spacing w:before="0" w:after="0"/>
      </w:pPr>
      <w:r>
        <w:t>Wall thickness between minimum of 4.78 and maximum of 4.78 mm</w:t>
      </w:r>
    </w:p>
    <w:p w14:paraId="5B6918F0" w14:textId="77777777" w:rsidR="00106AE4" w:rsidRDefault="00106AE4" w:rsidP="005D743C">
      <w:pPr>
        <w:pStyle w:val="ListParagraph"/>
        <w:numPr>
          <w:ilvl w:val="2"/>
          <w:numId w:val="42"/>
        </w:numPr>
        <w:spacing w:before="0" w:after="0"/>
      </w:pPr>
      <w:r>
        <w:t>Mainline coating type of Extruded Polyethylene</w:t>
      </w:r>
    </w:p>
    <w:p w14:paraId="69EE892D" w14:textId="77777777" w:rsidR="00106AE4" w:rsidRDefault="00106AE4" w:rsidP="005D743C">
      <w:pPr>
        <w:pStyle w:val="ListParagraph"/>
        <w:numPr>
          <w:ilvl w:val="2"/>
          <w:numId w:val="42"/>
        </w:numPr>
        <w:spacing w:before="0" w:after="0"/>
      </w:pPr>
      <w:r>
        <w:t>Joint coating type of Data not available</w:t>
      </w:r>
    </w:p>
    <w:p w14:paraId="7F1162F4"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90E2226"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0E410138"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6ED88D05" w14:textId="77777777" w:rsidR="00106AE4" w:rsidRDefault="00106AE4" w:rsidP="005D743C">
      <w:pPr>
        <w:pStyle w:val="ListParagraph"/>
        <w:numPr>
          <w:ilvl w:val="2"/>
          <w:numId w:val="42"/>
        </w:numPr>
        <w:spacing w:before="0" w:after="0"/>
      </w:pPr>
      <w:r>
        <w:t>CIS On-Off potential between minimum of nan and maximum of nan -mV</w:t>
      </w:r>
    </w:p>
    <w:p w14:paraId="04A6E431"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118CEA85" w14:textId="77777777" w:rsidR="00106AE4" w:rsidRDefault="00106AE4" w:rsidP="005D743C">
      <w:pPr>
        <w:pStyle w:val="ListParagraph"/>
        <w:numPr>
          <w:ilvl w:val="2"/>
          <w:numId w:val="42"/>
        </w:numPr>
        <w:spacing w:before="0" w:after="0"/>
      </w:pPr>
      <w:r>
        <w:t>ACVG potential between minimum of nan and maximum of nan mV</w:t>
      </w:r>
    </w:p>
    <w:p w14:paraId="660DA510" w14:textId="77777777" w:rsidR="00106AE4" w:rsidRDefault="00106AE4" w:rsidP="005D743C">
      <w:pPr>
        <w:pStyle w:val="ListParagraph"/>
        <w:numPr>
          <w:ilvl w:val="1"/>
          <w:numId w:val="42"/>
        </w:numPr>
        <w:spacing w:before="0" w:after="0"/>
      </w:pPr>
      <w:r>
        <w:t>Consequence of failure distributed between minimum of $0.58 and maximum of $1.01MM</w:t>
      </w:r>
    </w:p>
    <w:p w14:paraId="34825238" w14:textId="77777777" w:rsidR="00106AE4" w:rsidRDefault="00106AE4" w:rsidP="005D743C">
      <w:pPr>
        <w:pStyle w:val="ListParagraph"/>
        <w:numPr>
          <w:ilvl w:val="1"/>
          <w:numId w:val="42"/>
        </w:numPr>
        <w:spacing w:before="0" w:after="0"/>
      </w:pPr>
      <w:r>
        <w:t>Total length driven by Environmental: 6957.2 meters.</w:t>
      </w:r>
    </w:p>
    <w:p w14:paraId="06990E68" w14:textId="77777777" w:rsidR="00106AE4" w:rsidRDefault="00106AE4" w:rsidP="005D743C">
      <w:pPr>
        <w:pStyle w:val="ListParagraph"/>
        <w:numPr>
          <w:ilvl w:val="1"/>
          <w:numId w:val="42"/>
        </w:numPr>
        <w:spacing w:before="0" w:after="0"/>
      </w:pPr>
      <w:r>
        <w:t>Environmental Cost distributed between minimum of $0.36 and maximum of $0.74MM:</w:t>
      </w:r>
    </w:p>
    <w:p w14:paraId="38CA5A03" w14:textId="77777777" w:rsidR="00106AE4" w:rsidRDefault="00106AE4" w:rsidP="005D743C">
      <w:pPr>
        <w:pStyle w:val="ListParagraph"/>
        <w:numPr>
          <w:ilvl w:val="2"/>
          <w:numId w:val="42"/>
        </w:numPr>
        <w:spacing w:before="0" w:after="0"/>
      </w:pPr>
      <w:r>
        <w:t>Leak cost between minimum of $0.02 and maximum of $0.05MM</w:t>
      </w:r>
    </w:p>
    <w:p w14:paraId="45EC01B4" w14:textId="77777777" w:rsidR="00106AE4" w:rsidRDefault="00106AE4" w:rsidP="005D743C">
      <w:pPr>
        <w:pStyle w:val="ListParagraph"/>
        <w:numPr>
          <w:ilvl w:val="2"/>
          <w:numId w:val="42"/>
        </w:numPr>
        <w:spacing w:before="0" w:after="0"/>
      </w:pPr>
      <w:r>
        <w:t>Leak spill volume between a minimum of 475.94 and maximum of 752.51 gallons</w:t>
      </w:r>
    </w:p>
    <w:p w14:paraId="0A0A1D5A" w14:textId="77777777" w:rsidR="00106AE4" w:rsidRDefault="00106AE4" w:rsidP="005D743C">
      <w:pPr>
        <w:pStyle w:val="ListParagraph"/>
        <w:numPr>
          <w:ilvl w:val="2"/>
          <w:numId w:val="42"/>
        </w:numPr>
        <w:spacing w:before="0" w:after="0"/>
      </w:pPr>
      <w:r>
        <w:t>Rupture cost between minimum of $17.46 and maximum of $35.70MM</w:t>
      </w:r>
    </w:p>
    <w:p w14:paraId="4114B9B2" w14:textId="77777777" w:rsidR="00106AE4" w:rsidRDefault="00106AE4" w:rsidP="005D743C">
      <w:pPr>
        <w:pStyle w:val="ListParagraph"/>
        <w:numPr>
          <w:ilvl w:val="2"/>
          <w:numId w:val="42"/>
        </w:numPr>
        <w:spacing w:before="0" w:after="0"/>
      </w:pPr>
      <w:r>
        <w:t>Rupture spill volume is between a minimum of 354842.05 and maximum of 561046.79 gallons</w:t>
      </w:r>
    </w:p>
    <w:p w14:paraId="5324BDC0" w14:textId="77777777" w:rsidR="00106AE4" w:rsidRDefault="00106AE4" w:rsidP="005D743C">
      <w:pPr>
        <w:pStyle w:val="ListParagraph"/>
        <w:numPr>
          <w:ilvl w:val="2"/>
          <w:numId w:val="42"/>
        </w:numPr>
        <w:spacing w:before="0" w:after="0"/>
      </w:pPr>
      <w:r>
        <w:t>Puncture cost between minimum of $0.77 and maximum of $1.57MM</w:t>
      </w:r>
    </w:p>
    <w:p w14:paraId="439051A8" w14:textId="77777777" w:rsidR="00106AE4" w:rsidRDefault="00106AE4" w:rsidP="005D743C">
      <w:pPr>
        <w:pStyle w:val="ListParagraph"/>
        <w:numPr>
          <w:ilvl w:val="2"/>
          <w:numId w:val="42"/>
        </w:numPr>
        <w:spacing w:before="0" w:after="0"/>
      </w:pPr>
      <w:r>
        <w:t>Puncture spill volume is between a minimum of 15638.25 and maximum of 24725.91 gallons</w:t>
      </w:r>
    </w:p>
    <w:p w14:paraId="12996AE2" w14:textId="77777777" w:rsidR="00106AE4" w:rsidRDefault="00106AE4" w:rsidP="005D743C">
      <w:pPr>
        <w:pStyle w:val="ListParagraph"/>
        <w:numPr>
          <w:ilvl w:val="2"/>
          <w:numId w:val="42"/>
        </w:numPr>
        <w:spacing w:before="0" w:after="0"/>
      </w:pPr>
      <w:r>
        <w:t xml:space="preserve">Land use distributed as </w:t>
      </w:r>
    </w:p>
    <w:p w14:paraId="22A61334" w14:textId="77777777" w:rsidR="00106AE4" w:rsidRDefault="00106AE4" w:rsidP="005D743C">
      <w:pPr>
        <w:pStyle w:val="ListParagraph"/>
        <w:numPr>
          <w:ilvl w:val="3"/>
          <w:numId w:val="42"/>
        </w:numPr>
        <w:spacing w:before="0" w:after="0"/>
      </w:pPr>
      <w:r>
        <w:t>Agricultural: 6,944.12</w:t>
      </w:r>
    </w:p>
    <w:p w14:paraId="583B8715" w14:textId="77777777" w:rsidR="00106AE4" w:rsidRDefault="00106AE4" w:rsidP="005D743C">
      <w:pPr>
        <w:pStyle w:val="ListParagraph"/>
        <w:numPr>
          <w:ilvl w:val="3"/>
          <w:numId w:val="42"/>
        </w:numPr>
        <w:spacing w:before="0" w:after="0"/>
      </w:pPr>
      <w:r>
        <w:lastRenderedPageBreak/>
        <w:t>Water Course: 13.08</w:t>
      </w:r>
    </w:p>
    <w:p w14:paraId="7EBA1E9F" w14:textId="77777777" w:rsidR="00106AE4" w:rsidRDefault="00106AE4" w:rsidP="005D743C">
      <w:pPr>
        <w:pStyle w:val="ListParagraph"/>
        <w:numPr>
          <w:ilvl w:val="0"/>
          <w:numId w:val="42"/>
        </w:numPr>
        <w:spacing w:before="0" w:after="0"/>
      </w:pPr>
      <w:r>
        <w:t>"SS-15 NPS 6</w:t>
      </w:r>
    </w:p>
    <w:p w14:paraId="4535AC7A" w14:textId="77777777" w:rsidR="00106AE4" w:rsidRDefault="00106AE4" w:rsidP="005D743C">
      <w:pPr>
        <w:pStyle w:val="ListParagraph"/>
        <w:numPr>
          <w:ilvl w:val="1"/>
          <w:numId w:val="42"/>
        </w:numPr>
        <w:spacing w:before="0" w:after="0"/>
      </w:pPr>
      <w:r>
        <w:t>Total Cumulative Length (m):</w:t>
      </w:r>
      <w:r>
        <w:tab/>
        <w:t>5229.36</w:t>
      </w:r>
    </w:p>
    <w:p w14:paraId="3726A1C2" w14:textId="77777777" w:rsidR="00106AE4" w:rsidRDefault="00106AE4" w:rsidP="005D743C">
      <w:pPr>
        <w:pStyle w:val="ListParagraph"/>
        <w:numPr>
          <w:ilvl w:val="1"/>
          <w:numId w:val="42"/>
        </w:numPr>
        <w:spacing w:before="0" w:after="0"/>
      </w:pPr>
      <w:r>
        <w:t>Likelihood of failure distributed between minimum of 1.000e-01 and maximum of 1.000e-01.</w:t>
      </w:r>
    </w:p>
    <w:p w14:paraId="6018565B" w14:textId="77777777" w:rsidR="00106AE4" w:rsidRDefault="00106AE4" w:rsidP="005D743C">
      <w:pPr>
        <w:pStyle w:val="ListParagraph"/>
        <w:numPr>
          <w:ilvl w:val="2"/>
          <w:numId w:val="42"/>
        </w:numPr>
        <w:spacing w:before="0" w:after="0"/>
      </w:pPr>
      <w:r>
        <w:t>Installation date between minimum of 1955-01-01 and maximum of 1955-01-01</w:t>
      </w:r>
    </w:p>
    <w:p w14:paraId="20B5DAD2" w14:textId="77777777" w:rsidR="00106AE4" w:rsidRDefault="00106AE4" w:rsidP="005D743C">
      <w:pPr>
        <w:pStyle w:val="ListParagraph"/>
        <w:numPr>
          <w:ilvl w:val="2"/>
          <w:numId w:val="42"/>
        </w:numPr>
        <w:spacing w:before="0" w:after="0"/>
      </w:pPr>
      <w:r>
        <w:t>Wall thickness between minimum of 5.16 and maximum of 7.11 mm</w:t>
      </w:r>
    </w:p>
    <w:p w14:paraId="7B986421" w14:textId="77777777" w:rsidR="00106AE4" w:rsidRDefault="00106AE4" w:rsidP="005D743C">
      <w:pPr>
        <w:pStyle w:val="ListParagraph"/>
        <w:numPr>
          <w:ilvl w:val="2"/>
          <w:numId w:val="42"/>
        </w:numPr>
        <w:spacing w:before="0" w:after="0"/>
      </w:pPr>
      <w:r>
        <w:t>Mainline coating type of Coal Tar</w:t>
      </w:r>
    </w:p>
    <w:p w14:paraId="20464EE2" w14:textId="77777777" w:rsidR="00106AE4" w:rsidRDefault="00106AE4" w:rsidP="005D743C">
      <w:pPr>
        <w:pStyle w:val="ListParagraph"/>
        <w:numPr>
          <w:ilvl w:val="2"/>
          <w:numId w:val="42"/>
        </w:numPr>
        <w:spacing w:before="0" w:after="0"/>
      </w:pPr>
      <w:r>
        <w:t>Joint coating type of Unknown</w:t>
      </w:r>
    </w:p>
    <w:p w14:paraId="444D088C"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A4DB188"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71A0A3F7"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3ABF3AB5" w14:textId="77777777" w:rsidR="00106AE4" w:rsidRDefault="00106AE4" w:rsidP="005D743C">
      <w:pPr>
        <w:pStyle w:val="ListParagraph"/>
        <w:numPr>
          <w:ilvl w:val="2"/>
          <w:numId w:val="42"/>
        </w:numPr>
        <w:spacing w:before="0" w:after="0"/>
      </w:pPr>
      <w:r>
        <w:t>CIS On-Off potential between minimum of nan and maximum of nan -mV</w:t>
      </w:r>
    </w:p>
    <w:p w14:paraId="553C14E2"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7CFA07DA" w14:textId="77777777" w:rsidR="00106AE4" w:rsidRDefault="00106AE4" w:rsidP="005D743C">
      <w:pPr>
        <w:pStyle w:val="ListParagraph"/>
        <w:numPr>
          <w:ilvl w:val="2"/>
          <w:numId w:val="42"/>
        </w:numPr>
        <w:spacing w:before="0" w:after="0"/>
      </w:pPr>
      <w:r>
        <w:t>ACVG potential between minimum of nan and maximum of nan mV</w:t>
      </w:r>
    </w:p>
    <w:p w14:paraId="1F0C29AA" w14:textId="77777777" w:rsidR="00106AE4" w:rsidRDefault="00106AE4" w:rsidP="005D743C">
      <w:pPr>
        <w:pStyle w:val="ListParagraph"/>
        <w:numPr>
          <w:ilvl w:val="1"/>
          <w:numId w:val="42"/>
        </w:numPr>
        <w:spacing w:before="0" w:after="0"/>
      </w:pPr>
      <w:r>
        <w:t>Consequence of failure distributed between minimum of $1.63 and maximum of $1.83MM</w:t>
      </w:r>
    </w:p>
    <w:p w14:paraId="30A70ECA" w14:textId="77777777" w:rsidR="00106AE4" w:rsidRDefault="00106AE4" w:rsidP="005D743C">
      <w:pPr>
        <w:pStyle w:val="ListParagraph"/>
        <w:numPr>
          <w:ilvl w:val="1"/>
          <w:numId w:val="42"/>
        </w:numPr>
        <w:spacing w:before="0" w:after="0"/>
      </w:pPr>
      <w:r>
        <w:t>Total length driven by Environmental: 5229.36 meters.</w:t>
      </w:r>
    </w:p>
    <w:p w14:paraId="13EF1F6C" w14:textId="77777777" w:rsidR="00106AE4" w:rsidRDefault="00106AE4" w:rsidP="005D743C">
      <w:pPr>
        <w:pStyle w:val="ListParagraph"/>
        <w:numPr>
          <w:ilvl w:val="1"/>
          <w:numId w:val="42"/>
        </w:numPr>
        <w:spacing w:before="0" w:after="0"/>
      </w:pPr>
      <w:r>
        <w:t>Environmental Cost distributed between minimum of $1.39 and maximum of $1.59MM:</w:t>
      </w:r>
    </w:p>
    <w:p w14:paraId="57952303" w14:textId="77777777" w:rsidR="00106AE4" w:rsidRDefault="00106AE4" w:rsidP="005D743C">
      <w:pPr>
        <w:pStyle w:val="ListParagraph"/>
        <w:numPr>
          <w:ilvl w:val="2"/>
          <w:numId w:val="42"/>
        </w:numPr>
        <w:spacing w:before="0" w:after="0"/>
      </w:pPr>
      <w:r>
        <w:t>Leak cost between minimum of $0.20 and maximum of $0.21MM</w:t>
      </w:r>
    </w:p>
    <w:p w14:paraId="0F6D0D73" w14:textId="77777777" w:rsidR="00106AE4" w:rsidRDefault="00106AE4" w:rsidP="005D743C">
      <w:pPr>
        <w:pStyle w:val="ListParagraph"/>
        <w:numPr>
          <w:ilvl w:val="2"/>
          <w:numId w:val="42"/>
        </w:numPr>
        <w:spacing w:before="0" w:after="0"/>
      </w:pPr>
      <w:r>
        <w:t>Leak spill volume between a minimum of 1853.91 and maximum of 1962.4 gallons</w:t>
      </w:r>
    </w:p>
    <w:p w14:paraId="65A9A2B5" w14:textId="77777777" w:rsidR="00106AE4" w:rsidRDefault="00106AE4" w:rsidP="005D743C">
      <w:pPr>
        <w:pStyle w:val="ListParagraph"/>
        <w:numPr>
          <w:ilvl w:val="2"/>
          <w:numId w:val="42"/>
        </w:numPr>
        <w:spacing w:before="0" w:after="0"/>
      </w:pPr>
      <w:r>
        <w:t>Rupture cost between minimum of $55.64 and maximum of $58.90MM</w:t>
      </w:r>
    </w:p>
    <w:p w14:paraId="37D3E0DB" w14:textId="77777777" w:rsidR="00106AE4" w:rsidRDefault="00106AE4" w:rsidP="005D743C">
      <w:pPr>
        <w:pStyle w:val="ListParagraph"/>
        <w:numPr>
          <w:ilvl w:val="2"/>
          <w:numId w:val="42"/>
        </w:numPr>
        <w:spacing w:before="0" w:after="0"/>
      </w:pPr>
      <w:r>
        <w:t>Rupture spill volume is between a minimum of 524962.0 and maximum of 555682.93 gallons</w:t>
      </w:r>
    </w:p>
    <w:p w14:paraId="56660900" w14:textId="77777777" w:rsidR="00106AE4" w:rsidRDefault="00106AE4" w:rsidP="005D743C">
      <w:pPr>
        <w:pStyle w:val="ListParagraph"/>
        <w:numPr>
          <w:ilvl w:val="2"/>
          <w:numId w:val="42"/>
        </w:numPr>
        <w:spacing w:before="0" w:after="0"/>
      </w:pPr>
      <w:r>
        <w:t>Puncture cost between minimum of $6.46 and maximum of $6.83MM</w:t>
      </w:r>
    </w:p>
    <w:p w14:paraId="23741DDE" w14:textId="77777777" w:rsidR="00106AE4" w:rsidRDefault="00106AE4" w:rsidP="005D743C">
      <w:pPr>
        <w:pStyle w:val="ListParagraph"/>
        <w:numPr>
          <w:ilvl w:val="2"/>
          <w:numId w:val="42"/>
        </w:numPr>
        <w:spacing w:before="0" w:after="0"/>
      </w:pPr>
      <w:r>
        <w:t>Puncture spill volume is between a minimum of 60915.28 and maximum of 64480.05 gallons</w:t>
      </w:r>
    </w:p>
    <w:p w14:paraId="38AA9176" w14:textId="77777777" w:rsidR="00106AE4" w:rsidRDefault="00106AE4" w:rsidP="005D743C">
      <w:pPr>
        <w:pStyle w:val="ListParagraph"/>
        <w:numPr>
          <w:ilvl w:val="2"/>
          <w:numId w:val="42"/>
        </w:numPr>
        <w:spacing w:before="0" w:after="0"/>
      </w:pPr>
      <w:r>
        <w:t xml:space="preserve">Land use distributed as </w:t>
      </w:r>
    </w:p>
    <w:p w14:paraId="029B1E1C" w14:textId="77777777" w:rsidR="00106AE4" w:rsidRDefault="00106AE4" w:rsidP="005D743C">
      <w:pPr>
        <w:pStyle w:val="ListParagraph"/>
        <w:numPr>
          <w:ilvl w:val="3"/>
          <w:numId w:val="42"/>
        </w:numPr>
        <w:spacing w:before="0" w:after="0"/>
      </w:pPr>
      <w:r>
        <w:t>Agricultural: 5,229.36</w:t>
      </w:r>
    </w:p>
    <w:p w14:paraId="13DEBB2B" w14:textId="77777777" w:rsidR="00106AE4" w:rsidRDefault="00106AE4" w:rsidP="005D743C">
      <w:pPr>
        <w:pStyle w:val="ListParagraph"/>
        <w:numPr>
          <w:ilvl w:val="0"/>
          <w:numId w:val="42"/>
        </w:numPr>
        <w:spacing w:before="0" w:after="0"/>
      </w:pPr>
      <w:r>
        <w:t>"C3 FROM ESSO NPS 6</w:t>
      </w:r>
    </w:p>
    <w:p w14:paraId="62BF0D6E" w14:textId="77777777" w:rsidR="00106AE4" w:rsidRDefault="00106AE4" w:rsidP="005D743C">
      <w:pPr>
        <w:pStyle w:val="ListParagraph"/>
        <w:numPr>
          <w:ilvl w:val="1"/>
          <w:numId w:val="42"/>
        </w:numPr>
        <w:spacing w:before="0" w:after="0"/>
      </w:pPr>
      <w:r>
        <w:t>Total Cumulative Length (m):</w:t>
      </w:r>
      <w:r>
        <w:tab/>
        <w:t>4075.15</w:t>
      </w:r>
    </w:p>
    <w:p w14:paraId="56731744" w14:textId="77777777" w:rsidR="00106AE4" w:rsidRDefault="00106AE4" w:rsidP="005D743C">
      <w:pPr>
        <w:pStyle w:val="ListParagraph"/>
        <w:numPr>
          <w:ilvl w:val="1"/>
          <w:numId w:val="42"/>
        </w:numPr>
        <w:spacing w:before="0" w:after="0"/>
      </w:pPr>
      <w:r>
        <w:t>Likelihood of failure distributed between minimum of 1.000e-01 and maximum of 1.000e-01.</w:t>
      </w:r>
    </w:p>
    <w:p w14:paraId="18507189" w14:textId="77777777" w:rsidR="00106AE4" w:rsidRDefault="00106AE4" w:rsidP="005D743C">
      <w:pPr>
        <w:pStyle w:val="ListParagraph"/>
        <w:numPr>
          <w:ilvl w:val="2"/>
          <w:numId w:val="42"/>
        </w:numPr>
        <w:spacing w:before="0" w:after="0"/>
      </w:pPr>
      <w:r>
        <w:t>Installation date between minimum of 1969-01-01 and maximum of 1969-01-01</w:t>
      </w:r>
    </w:p>
    <w:p w14:paraId="61204279" w14:textId="77777777" w:rsidR="00106AE4" w:rsidRDefault="00106AE4" w:rsidP="005D743C">
      <w:pPr>
        <w:pStyle w:val="ListParagraph"/>
        <w:numPr>
          <w:ilvl w:val="2"/>
          <w:numId w:val="42"/>
        </w:numPr>
        <w:spacing w:before="0" w:after="0"/>
      </w:pPr>
      <w:r>
        <w:t>Wall thickness between minimum of 4.8 and maximum of 7.1 mm</w:t>
      </w:r>
    </w:p>
    <w:p w14:paraId="2DA31485" w14:textId="77777777" w:rsidR="00106AE4" w:rsidRDefault="00106AE4" w:rsidP="005D743C">
      <w:pPr>
        <w:pStyle w:val="ListParagraph"/>
        <w:numPr>
          <w:ilvl w:val="2"/>
          <w:numId w:val="42"/>
        </w:numPr>
        <w:spacing w:before="0" w:after="0"/>
      </w:pPr>
      <w:r>
        <w:t>Mainline coating type of Single-wrap Tape, Yellow Jacket, Liquid Epoxy</w:t>
      </w:r>
    </w:p>
    <w:p w14:paraId="6456EFC1" w14:textId="77777777" w:rsidR="00106AE4" w:rsidRDefault="00106AE4" w:rsidP="005D743C">
      <w:pPr>
        <w:pStyle w:val="ListParagraph"/>
        <w:numPr>
          <w:ilvl w:val="2"/>
          <w:numId w:val="42"/>
        </w:numPr>
        <w:spacing w:before="0" w:after="0"/>
      </w:pPr>
      <w:r>
        <w:t>Joint coating type of Heat Applied Tape</w:t>
      </w:r>
    </w:p>
    <w:p w14:paraId="7638BD37"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79BFDBB7"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505CFBAF"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1A303A53" w14:textId="77777777" w:rsidR="00106AE4" w:rsidRDefault="00106AE4" w:rsidP="005D743C">
      <w:pPr>
        <w:pStyle w:val="ListParagraph"/>
        <w:numPr>
          <w:ilvl w:val="2"/>
          <w:numId w:val="42"/>
        </w:numPr>
        <w:spacing w:before="0" w:after="0"/>
      </w:pPr>
      <w:r>
        <w:t>CIS On-Off potential between minimum of nan and maximum of nan -mV</w:t>
      </w:r>
    </w:p>
    <w:p w14:paraId="473A3C26"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202247E9" w14:textId="77777777" w:rsidR="00106AE4" w:rsidRDefault="00106AE4" w:rsidP="005D743C">
      <w:pPr>
        <w:pStyle w:val="ListParagraph"/>
        <w:numPr>
          <w:ilvl w:val="2"/>
          <w:numId w:val="42"/>
        </w:numPr>
        <w:spacing w:before="0" w:after="0"/>
      </w:pPr>
      <w:r>
        <w:t>ACVG potential between minimum of nan and maximum of nan mV</w:t>
      </w:r>
    </w:p>
    <w:p w14:paraId="5E2D81C5" w14:textId="77777777" w:rsidR="00106AE4" w:rsidRDefault="00106AE4" w:rsidP="005D743C">
      <w:pPr>
        <w:pStyle w:val="ListParagraph"/>
        <w:numPr>
          <w:ilvl w:val="1"/>
          <w:numId w:val="42"/>
        </w:numPr>
        <w:spacing w:before="0" w:after="0"/>
      </w:pPr>
      <w:r>
        <w:t>Consequence of failure distributed between minimum of $0.28 and maximum of $15.29MM</w:t>
      </w:r>
    </w:p>
    <w:p w14:paraId="12D85163" w14:textId="77777777" w:rsidR="00106AE4" w:rsidRDefault="00106AE4" w:rsidP="005D743C">
      <w:pPr>
        <w:pStyle w:val="ListParagraph"/>
        <w:numPr>
          <w:ilvl w:val="1"/>
          <w:numId w:val="42"/>
        </w:numPr>
        <w:spacing w:before="0" w:after="0"/>
      </w:pPr>
      <w:r>
        <w:t>Total length driven by Safety: 463.09 meters.</w:t>
      </w:r>
    </w:p>
    <w:p w14:paraId="0FB70F3F" w14:textId="77777777" w:rsidR="00106AE4" w:rsidRDefault="00106AE4" w:rsidP="005D743C">
      <w:pPr>
        <w:pStyle w:val="ListParagraph"/>
        <w:numPr>
          <w:ilvl w:val="1"/>
          <w:numId w:val="42"/>
        </w:numPr>
        <w:spacing w:before="0" w:after="0"/>
      </w:pPr>
      <w:r>
        <w:t>Safety Cost distributed between minimum of $0.00 and maximum of $14.71MM:</w:t>
      </w:r>
    </w:p>
    <w:p w14:paraId="7CD093EA" w14:textId="77777777" w:rsidR="00106AE4" w:rsidRDefault="00106AE4" w:rsidP="005D743C">
      <w:pPr>
        <w:pStyle w:val="ListParagraph"/>
        <w:numPr>
          <w:ilvl w:val="2"/>
          <w:numId w:val="42"/>
        </w:numPr>
        <w:spacing w:before="0" w:after="0"/>
      </w:pPr>
      <w:r>
        <w:t>Leak cost between minimum of $0.00 and maximum of $12.11MM</w:t>
      </w:r>
    </w:p>
    <w:p w14:paraId="68C76267" w14:textId="77777777" w:rsidR="00106AE4" w:rsidRDefault="00106AE4" w:rsidP="005D743C">
      <w:pPr>
        <w:pStyle w:val="ListParagraph"/>
        <w:numPr>
          <w:ilvl w:val="2"/>
          <w:numId w:val="42"/>
        </w:numPr>
        <w:spacing w:before="0" w:after="0"/>
      </w:pPr>
      <w:r>
        <w:t>Leak scenario yielded 15.0 intersections with structures, with minimum of 0.0 and maximum of 1.26 of population impacted.</w:t>
      </w:r>
    </w:p>
    <w:p w14:paraId="441706EC" w14:textId="77777777" w:rsidR="00106AE4" w:rsidRDefault="00106AE4" w:rsidP="005D743C">
      <w:pPr>
        <w:pStyle w:val="ListParagraph"/>
        <w:numPr>
          <w:ilvl w:val="2"/>
          <w:numId w:val="42"/>
        </w:numPr>
        <w:spacing w:before="0" w:after="0"/>
      </w:pPr>
      <w:r>
        <w:lastRenderedPageBreak/>
        <w:t>Leak hazard radius distributed between minimum of 9.02 and maximum of 9.02 meters.</w:t>
      </w:r>
    </w:p>
    <w:p w14:paraId="42716F17" w14:textId="77777777" w:rsidR="00106AE4" w:rsidRDefault="00106AE4" w:rsidP="005D743C">
      <w:pPr>
        <w:pStyle w:val="ListParagraph"/>
        <w:numPr>
          <w:ilvl w:val="2"/>
          <w:numId w:val="42"/>
        </w:numPr>
        <w:spacing w:before="0" w:after="0"/>
      </w:pPr>
      <w:r>
        <w:t>Rupture cost between minimum of $0.00 and maximum of $398.23MM</w:t>
      </w:r>
    </w:p>
    <w:p w14:paraId="14BF99A7" w14:textId="77777777" w:rsidR="00106AE4" w:rsidRDefault="00106AE4" w:rsidP="005D743C">
      <w:pPr>
        <w:pStyle w:val="ListParagraph"/>
        <w:numPr>
          <w:ilvl w:val="2"/>
          <w:numId w:val="42"/>
        </w:numPr>
        <w:spacing w:before="0" w:after="0"/>
      </w:pPr>
      <w:r>
        <w:t>Rupture scenario yielded 18.0 intersections with structures, with minimum of 0.0 and maximum of 41.48 of population impacted</w:t>
      </w:r>
    </w:p>
    <w:p w14:paraId="15765C69" w14:textId="77777777" w:rsidR="00106AE4" w:rsidRDefault="00106AE4" w:rsidP="005D743C">
      <w:pPr>
        <w:pStyle w:val="ListParagraph"/>
        <w:numPr>
          <w:ilvl w:val="2"/>
          <w:numId w:val="42"/>
        </w:numPr>
        <w:spacing w:before="0" w:after="0"/>
      </w:pPr>
      <w:r>
        <w:t>Rupture hazard radius distributed between minimum of 91.99 and maximum of 91.99 meters.</w:t>
      </w:r>
    </w:p>
    <w:p w14:paraId="78C3D938" w14:textId="77777777" w:rsidR="00106AE4" w:rsidRDefault="00106AE4" w:rsidP="005D743C">
      <w:pPr>
        <w:pStyle w:val="ListParagraph"/>
        <w:numPr>
          <w:ilvl w:val="2"/>
          <w:numId w:val="42"/>
        </w:numPr>
        <w:spacing w:before="0" w:after="0"/>
      </w:pPr>
      <w:r>
        <w:t>Puncture cost between minimum of $0.00 and maximum of $12.11MM</w:t>
      </w:r>
    </w:p>
    <w:p w14:paraId="0C713893" w14:textId="77777777" w:rsidR="00106AE4" w:rsidRDefault="00106AE4" w:rsidP="005D743C">
      <w:pPr>
        <w:pStyle w:val="ListParagraph"/>
        <w:numPr>
          <w:ilvl w:val="2"/>
          <w:numId w:val="42"/>
        </w:numPr>
        <w:spacing w:before="0" w:after="0"/>
      </w:pPr>
      <w:r>
        <w:t>Puncture scenario yielded 20.0 intersections with structures, with minimum of 0.0 and maximum of 1.26 of population impacted</w:t>
      </w:r>
    </w:p>
    <w:p w14:paraId="6E94235C" w14:textId="77777777" w:rsidR="00106AE4" w:rsidRDefault="00106AE4" w:rsidP="005D743C">
      <w:pPr>
        <w:pStyle w:val="ListParagraph"/>
        <w:numPr>
          <w:ilvl w:val="2"/>
          <w:numId w:val="42"/>
        </w:numPr>
        <w:spacing w:before="0" w:after="0"/>
      </w:pPr>
      <w:r>
        <w:t>Puncture hazard radius distributed between minimum of 28.89 and maximum of 28.89 meters.</w:t>
      </w:r>
    </w:p>
    <w:p w14:paraId="441D76F5" w14:textId="77777777" w:rsidR="00106AE4" w:rsidRDefault="00106AE4" w:rsidP="005D743C">
      <w:pPr>
        <w:pStyle w:val="ListParagraph"/>
        <w:numPr>
          <w:ilvl w:val="2"/>
          <w:numId w:val="42"/>
        </w:numPr>
        <w:spacing w:before="0" w:after="0"/>
      </w:pPr>
      <w:r>
        <w:t>Product type is HVP Product.</w:t>
      </w:r>
    </w:p>
    <w:p w14:paraId="39697CA1" w14:textId="77777777" w:rsidR="00106AE4" w:rsidRDefault="00106AE4" w:rsidP="005D743C">
      <w:pPr>
        <w:pStyle w:val="ListParagraph"/>
        <w:numPr>
          <w:ilvl w:val="2"/>
          <w:numId w:val="42"/>
        </w:numPr>
        <w:spacing w:before="0" w:after="0"/>
      </w:pPr>
      <w:r>
        <w:t>Class area location is/are 1.0, 2.0.</w:t>
      </w:r>
    </w:p>
    <w:p w14:paraId="1EDF0E59" w14:textId="77777777" w:rsidR="00106AE4" w:rsidRDefault="00106AE4" w:rsidP="005D743C">
      <w:pPr>
        <w:pStyle w:val="ListParagraph"/>
        <w:numPr>
          <w:ilvl w:val="1"/>
          <w:numId w:val="42"/>
        </w:numPr>
        <w:spacing w:before="0" w:after="0"/>
      </w:pPr>
      <w:r>
        <w:t>Total length driven by Economic Loss: 3612.06 meters.</w:t>
      </w:r>
    </w:p>
    <w:p w14:paraId="6E362859" w14:textId="77777777" w:rsidR="00106AE4" w:rsidRDefault="00106AE4" w:rsidP="005D743C">
      <w:pPr>
        <w:pStyle w:val="ListParagraph"/>
        <w:numPr>
          <w:ilvl w:val="1"/>
          <w:numId w:val="42"/>
        </w:numPr>
        <w:spacing w:before="0" w:after="0"/>
      </w:pPr>
      <w:r>
        <w:t>Economic Loss Cost distributed between minimum of $0.28 and maximum of $0.58MM:</w:t>
      </w:r>
    </w:p>
    <w:p w14:paraId="2EB6CB21" w14:textId="77777777" w:rsidR="00106AE4" w:rsidRDefault="00106AE4" w:rsidP="005D743C">
      <w:pPr>
        <w:pStyle w:val="ListParagraph"/>
        <w:numPr>
          <w:ilvl w:val="2"/>
          <w:numId w:val="42"/>
        </w:numPr>
        <w:spacing w:before="0" w:after="0"/>
      </w:pPr>
      <w:r>
        <w:t>Repair costs between minimum of $11,500.00 and maximum of $40,000.00.</w:t>
      </w:r>
    </w:p>
    <w:p w14:paraId="359B80F0" w14:textId="77777777" w:rsidR="00106AE4" w:rsidRDefault="00106AE4" w:rsidP="005D743C">
      <w:pPr>
        <w:pStyle w:val="ListParagraph"/>
        <w:numPr>
          <w:ilvl w:val="2"/>
          <w:numId w:val="42"/>
        </w:numPr>
        <w:spacing w:before="0" w:after="0"/>
      </w:pPr>
      <w:r>
        <w:t>Outage losses between minimum of $200,000.00 and maximum of $200,000.00.</w:t>
      </w:r>
    </w:p>
    <w:p w14:paraId="29AE49C3" w14:textId="77777777" w:rsidR="00106AE4" w:rsidRDefault="00106AE4" w:rsidP="005D743C">
      <w:pPr>
        <w:pStyle w:val="ListParagraph"/>
        <w:numPr>
          <w:ilvl w:val="2"/>
          <w:numId w:val="42"/>
        </w:numPr>
        <w:spacing w:before="0" w:after="0"/>
      </w:pPr>
      <w:r>
        <w:t>Product type is HVP Product.</w:t>
      </w:r>
    </w:p>
    <w:p w14:paraId="1E5077C3" w14:textId="77777777" w:rsidR="00106AE4" w:rsidRDefault="00106AE4" w:rsidP="005D743C">
      <w:pPr>
        <w:pStyle w:val="ListParagraph"/>
        <w:numPr>
          <w:ilvl w:val="2"/>
          <w:numId w:val="42"/>
        </w:numPr>
        <w:spacing w:before="0" w:after="0"/>
      </w:pPr>
      <w:r>
        <w:t>Leak cost between minimum of $0.24 and maximum of $0.50MM</w:t>
      </w:r>
    </w:p>
    <w:p w14:paraId="100F36FB" w14:textId="77777777" w:rsidR="00106AE4" w:rsidRDefault="00106AE4" w:rsidP="005D743C">
      <w:pPr>
        <w:pStyle w:val="ListParagraph"/>
        <w:numPr>
          <w:ilvl w:val="2"/>
          <w:numId w:val="42"/>
        </w:numPr>
        <w:spacing w:before="0" w:after="0"/>
      </w:pPr>
      <w:r>
        <w:t>Leak scenario yielded 15.0 intersections with structures, with minimum of $25,000.00 and maximum of $268,825.00 in cost of structures impacted.</w:t>
      </w:r>
    </w:p>
    <w:p w14:paraId="32BCE512" w14:textId="77777777" w:rsidR="00106AE4" w:rsidRDefault="00106AE4" w:rsidP="005D743C">
      <w:pPr>
        <w:pStyle w:val="ListParagraph"/>
        <w:numPr>
          <w:ilvl w:val="2"/>
          <w:numId w:val="42"/>
        </w:numPr>
        <w:spacing w:before="0" w:after="0"/>
      </w:pPr>
      <w:r>
        <w:t>Leak product loss costs between minimum of $24,336.15 and maximum of $24,336.15</w:t>
      </w:r>
    </w:p>
    <w:p w14:paraId="13ACABA0" w14:textId="77777777" w:rsidR="00106AE4" w:rsidRDefault="00106AE4" w:rsidP="005D743C">
      <w:pPr>
        <w:pStyle w:val="ListParagraph"/>
        <w:numPr>
          <w:ilvl w:val="2"/>
          <w:numId w:val="42"/>
        </w:numPr>
        <w:spacing w:before="0" w:after="0"/>
      </w:pPr>
      <w:r>
        <w:t>Rupture cost between minimum of $7.10 and maximum of $11.97MM</w:t>
      </w:r>
    </w:p>
    <w:p w14:paraId="6240C28F" w14:textId="77777777" w:rsidR="00106AE4" w:rsidRDefault="00106AE4" w:rsidP="005D743C">
      <w:pPr>
        <w:pStyle w:val="ListParagraph"/>
        <w:numPr>
          <w:ilvl w:val="2"/>
          <w:numId w:val="42"/>
        </w:numPr>
        <w:spacing w:before="0" w:after="0"/>
      </w:pPr>
      <w:r>
        <w:t>Rupture scenario yielded 18.0 intersections with structures, with minimum of $25,000.00 and maximum of $4,871,372.00 in cost of structures impacted</w:t>
      </w:r>
    </w:p>
    <w:p w14:paraId="6974D2F2" w14:textId="77777777" w:rsidR="00106AE4" w:rsidRDefault="00106AE4" w:rsidP="005D743C">
      <w:pPr>
        <w:pStyle w:val="ListParagraph"/>
        <w:numPr>
          <w:ilvl w:val="2"/>
          <w:numId w:val="42"/>
        </w:numPr>
        <w:spacing w:before="0" w:after="0"/>
      </w:pPr>
      <w:r>
        <w:t>Rupture product loss costs between minimum of $6,891,140.89 and maximum of $6,891,140.89</w:t>
      </w:r>
    </w:p>
    <w:p w14:paraId="41CD7670" w14:textId="77777777" w:rsidR="00106AE4" w:rsidRDefault="00106AE4" w:rsidP="005D743C">
      <w:pPr>
        <w:pStyle w:val="ListParagraph"/>
        <w:numPr>
          <w:ilvl w:val="2"/>
          <w:numId w:val="42"/>
        </w:numPr>
        <w:spacing w:before="0" w:after="0"/>
      </w:pPr>
      <w:r>
        <w:t>Puncture cost between minimum of $1.01 and maximum of $1.28MM</w:t>
      </w:r>
    </w:p>
    <w:p w14:paraId="02458F71" w14:textId="77777777" w:rsidR="00106AE4" w:rsidRDefault="00106AE4" w:rsidP="005D743C">
      <w:pPr>
        <w:pStyle w:val="ListParagraph"/>
        <w:numPr>
          <w:ilvl w:val="2"/>
          <w:numId w:val="42"/>
        </w:numPr>
        <w:spacing w:before="0" w:after="0"/>
      </w:pPr>
      <w:r>
        <w:t>Puncture scenario yielded 20.0 intersections with structures, with minimum of $25,000.00 and maximum of $268,825.00 in cost of structures impacted</w:t>
      </w:r>
    </w:p>
    <w:p w14:paraId="419C92FB" w14:textId="77777777" w:rsidR="00106AE4" w:rsidRDefault="00106AE4" w:rsidP="005D743C">
      <w:pPr>
        <w:pStyle w:val="ListParagraph"/>
        <w:numPr>
          <w:ilvl w:val="2"/>
          <w:numId w:val="42"/>
        </w:numPr>
        <w:spacing w:before="0" w:after="0"/>
      </w:pPr>
      <w:r>
        <w:t>Puncture Product Loss costs between minimum of $799,630.73 and maximum of $799,630.73"</w:t>
      </w:r>
    </w:p>
    <w:p w14:paraId="2EBF721E" w14:textId="77777777" w:rsidR="00106AE4" w:rsidRDefault="00106AE4" w:rsidP="005D743C">
      <w:pPr>
        <w:pStyle w:val="ListParagraph"/>
        <w:numPr>
          <w:ilvl w:val="0"/>
          <w:numId w:val="42"/>
        </w:numPr>
        <w:spacing w:before="0" w:after="0"/>
      </w:pPr>
      <w:r>
        <w:t>"RICHARDSON GAS LINE NPS 3</w:t>
      </w:r>
    </w:p>
    <w:p w14:paraId="0189A598" w14:textId="77777777" w:rsidR="00106AE4" w:rsidRDefault="00106AE4" w:rsidP="005D743C">
      <w:pPr>
        <w:pStyle w:val="ListParagraph"/>
        <w:numPr>
          <w:ilvl w:val="1"/>
          <w:numId w:val="42"/>
        </w:numPr>
        <w:spacing w:before="0" w:after="0"/>
      </w:pPr>
      <w:r>
        <w:t>Total Cumulative Length (m):</w:t>
      </w:r>
      <w:r>
        <w:tab/>
        <w:t>3703.21</w:t>
      </w:r>
    </w:p>
    <w:p w14:paraId="18A270A4"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2AC814CE" w14:textId="77777777" w:rsidR="00106AE4" w:rsidRDefault="00106AE4" w:rsidP="005D743C">
      <w:pPr>
        <w:pStyle w:val="ListParagraph"/>
        <w:numPr>
          <w:ilvl w:val="2"/>
          <w:numId w:val="42"/>
        </w:numPr>
        <w:spacing w:before="0" w:after="0"/>
      </w:pPr>
      <w:r>
        <w:t>Installation date between minimum of 1965-01-01 and maximum of 1965-01-01</w:t>
      </w:r>
    </w:p>
    <w:p w14:paraId="58D2DDEA" w14:textId="77777777" w:rsidR="00106AE4" w:rsidRDefault="00106AE4" w:rsidP="005D743C">
      <w:pPr>
        <w:pStyle w:val="ListParagraph"/>
        <w:numPr>
          <w:ilvl w:val="2"/>
          <w:numId w:val="42"/>
        </w:numPr>
        <w:spacing w:before="0" w:after="0"/>
      </w:pPr>
      <w:r>
        <w:t>Wall thickness between minimum of 3.18 and maximum of 3.18 mm</w:t>
      </w:r>
    </w:p>
    <w:p w14:paraId="2C984F9C" w14:textId="77777777" w:rsidR="00106AE4" w:rsidRDefault="00106AE4" w:rsidP="005D743C">
      <w:pPr>
        <w:pStyle w:val="ListParagraph"/>
        <w:numPr>
          <w:ilvl w:val="2"/>
          <w:numId w:val="42"/>
        </w:numPr>
        <w:spacing w:before="0" w:after="0"/>
      </w:pPr>
      <w:r>
        <w:t>Mainline coating type of Yellow Jacket</w:t>
      </w:r>
    </w:p>
    <w:p w14:paraId="6A32DD8D" w14:textId="77777777" w:rsidR="00106AE4" w:rsidRDefault="00106AE4" w:rsidP="005D743C">
      <w:pPr>
        <w:pStyle w:val="ListParagraph"/>
        <w:numPr>
          <w:ilvl w:val="2"/>
          <w:numId w:val="42"/>
        </w:numPr>
        <w:spacing w:before="0" w:after="0"/>
      </w:pPr>
      <w:r>
        <w:t>Joint coating type of Unknown</w:t>
      </w:r>
    </w:p>
    <w:p w14:paraId="3C6A47CF"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451A504"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5B347BF8"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0784BA0E" w14:textId="77777777" w:rsidR="00106AE4" w:rsidRDefault="00106AE4" w:rsidP="005D743C">
      <w:pPr>
        <w:pStyle w:val="ListParagraph"/>
        <w:numPr>
          <w:ilvl w:val="2"/>
          <w:numId w:val="42"/>
        </w:numPr>
        <w:spacing w:before="0" w:after="0"/>
      </w:pPr>
      <w:r>
        <w:t>CIS On-Off potential between minimum of nan and maximum of nan -mV</w:t>
      </w:r>
    </w:p>
    <w:p w14:paraId="09E26037"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4C91C924" w14:textId="77777777" w:rsidR="00106AE4" w:rsidRDefault="00106AE4" w:rsidP="005D743C">
      <w:pPr>
        <w:pStyle w:val="ListParagraph"/>
        <w:numPr>
          <w:ilvl w:val="2"/>
          <w:numId w:val="42"/>
        </w:numPr>
        <w:spacing w:before="0" w:after="0"/>
      </w:pPr>
      <w:r>
        <w:t>ACVG potential between minimum of nan and maximum of nan mV</w:t>
      </w:r>
    </w:p>
    <w:p w14:paraId="0FDE3589" w14:textId="77777777" w:rsidR="00106AE4" w:rsidRDefault="00106AE4" w:rsidP="005D743C">
      <w:pPr>
        <w:pStyle w:val="ListParagraph"/>
        <w:numPr>
          <w:ilvl w:val="1"/>
          <w:numId w:val="42"/>
        </w:numPr>
        <w:spacing w:before="0" w:after="0"/>
      </w:pPr>
      <w:r>
        <w:t>Consequence of failure distributed between minimum of $0.22 and maximum of $0.24MM</w:t>
      </w:r>
    </w:p>
    <w:p w14:paraId="5AB878DF" w14:textId="77777777" w:rsidR="00106AE4" w:rsidRDefault="00106AE4" w:rsidP="005D743C">
      <w:pPr>
        <w:pStyle w:val="ListParagraph"/>
        <w:numPr>
          <w:ilvl w:val="1"/>
          <w:numId w:val="42"/>
        </w:numPr>
        <w:spacing w:before="0" w:after="0"/>
      </w:pPr>
      <w:r>
        <w:lastRenderedPageBreak/>
        <w:t>Total length driven by Economic Loss: 3703.21 meters.</w:t>
      </w:r>
    </w:p>
    <w:p w14:paraId="7201F460" w14:textId="77777777" w:rsidR="00106AE4" w:rsidRDefault="00106AE4" w:rsidP="005D743C">
      <w:pPr>
        <w:pStyle w:val="ListParagraph"/>
        <w:numPr>
          <w:ilvl w:val="1"/>
          <w:numId w:val="42"/>
        </w:numPr>
        <w:spacing w:before="0" w:after="0"/>
      </w:pPr>
      <w:r>
        <w:t>Economic Loss Cost distributed between minimum of $0.22 and maximum of $0.24MM:</w:t>
      </w:r>
    </w:p>
    <w:p w14:paraId="50090042" w14:textId="77777777" w:rsidR="00106AE4" w:rsidRDefault="00106AE4" w:rsidP="005D743C">
      <w:pPr>
        <w:pStyle w:val="ListParagraph"/>
        <w:numPr>
          <w:ilvl w:val="2"/>
          <w:numId w:val="42"/>
        </w:numPr>
        <w:spacing w:before="0" w:after="0"/>
      </w:pPr>
      <w:r>
        <w:t>Repair costs between minimum of $6,000.00 and maximum of $21,000.00.</w:t>
      </w:r>
    </w:p>
    <w:p w14:paraId="045BC7B6" w14:textId="77777777" w:rsidR="00106AE4" w:rsidRDefault="00106AE4" w:rsidP="005D743C">
      <w:pPr>
        <w:pStyle w:val="ListParagraph"/>
        <w:numPr>
          <w:ilvl w:val="2"/>
          <w:numId w:val="42"/>
        </w:numPr>
        <w:spacing w:before="0" w:after="0"/>
      </w:pPr>
      <w:r>
        <w:t>Outage losses between minimum of $200,000.00 and maximum of $200,000.00.</w:t>
      </w:r>
    </w:p>
    <w:p w14:paraId="50093B87" w14:textId="77777777" w:rsidR="00106AE4" w:rsidRDefault="00106AE4" w:rsidP="005D743C">
      <w:pPr>
        <w:pStyle w:val="ListParagraph"/>
        <w:numPr>
          <w:ilvl w:val="2"/>
          <w:numId w:val="42"/>
        </w:numPr>
        <w:spacing w:before="0" w:after="0"/>
      </w:pPr>
      <w:r>
        <w:t>Product type is NGL.</w:t>
      </w:r>
    </w:p>
    <w:p w14:paraId="0D3D7C8B" w14:textId="77777777" w:rsidR="00106AE4" w:rsidRDefault="00106AE4" w:rsidP="005D743C">
      <w:pPr>
        <w:pStyle w:val="ListParagraph"/>
        <w:numPr>
          <w:ilvl w:val="2"/>
          <w:numId w:val="42"/>
        </w:numPr>
        <w:spacing w:before="0" w:after="0"/>
      </w:pPr>
      <w:r>
        <w:t>Leak cost between minimum of $0.21 and maximum of $0.23MM</w:t>
      </w:r>
    </w:p>
    <w:p w14:paraId="0ADF9373" w14:textId="77777777" w:rsidR="00106AE4" w:rsidRDefault="00106AE4" w:rsidP="005D743C">
      <w:pPr>
        <w:pStyle w:val="ListParagraph"/>
        <w:numPr>
          <w:ilvl w:val="2"/>
          <w:numId w:val="42"/>
        </w:numPr>
        <w:spacing w:before="0" w:after="0"/>
      </w:pPr>
      <w:r>
        <w:t>Leak scenario yielded 1.0 intersections with structures, with minimum of $25,000.00 and maximum of $25,000.00 in cost of structures impacted.</w:t>
      </w:r>
    </w:p>
    <w:p w14:paraId="3E286A09" w14:textId="77777777" w:rsidR="00106AE4" w:rsidRDefault="00106AE4" w:rsidP="005D743C">
      <w:pPr>
        <w:pStyle w:val="ListParagraph"/>
        <w:numPr>
          <w:ilvl w:val="2"/>
          <w:numId w:val="42"/>
        </w:numPr>
        <w:spacing w:before="0" w:after="0"/>
      </w:pPr>
      <w:r>
        <w:t>Leak product loss costs between minimum of $3,382.92 and maximum of $3,382.92</w:t>
      </w:r>
    </w:p>
    <w:p w14:paraId="2F78AB25" w14:textId="77777777" w:rsidR="00106AE4" w:rsidRDefault="00106AE4" w:rsidP="005D743C">
      <w:pPr>
        <w:pStyle w:val="ListParagraph"/>
        <w:numPr>
          <w:ilvl w:val="2"/>
          <w:numId w:val="42"/>
        </w:numPr>
        <w:spacing w:before="0" w:after="0"/>
      </w:pPr>
      <w:r>
        <w:t>Rupture cost between minimum of $0.47 and maximum of $0.51MM</w:t>
      </w:r>
    </w:p>
    <w:p w14:paraId="434A760B" w14:textId="77777777" w:rsidR="00106AE4" w:rsidRDefault="00106AE4" w:rsidP="005D743C">
      <w:pPr>
        <w:pStyle w:val="ListParagraph"/>
        <w:numPr>
          <w:ilvl w:val="2"/>
          <w:numId w:val="42"/>
        </w:numPr>
        <w:spacing w:before="0" w:after="0"/>
      </w:pPr>
      <w:r>
        <w:t>Rupture scenario yielded 3.0 intersections with structures, with minimum of $25,000.00 and maximum of $25,000.00 in cost of structures impacted</w:t>
      </w:r>
    </w:p>
    <w:p w14:paraId="1A9F6867" w14:textId="77777777" w:rsidR="00106AE4" w:rsidRDefault="00106AE4" w:rsidP="005D743C">
      <w:pPr>
        <w:pStyle w:val="ListParagraph"/>
        <w:numPr>
          <w:ilvl w:val="2"/>
          <w:numId w:val="42"/>
        </w:numPr>
        <w:spacing w:before="0" w:after="0"/>
      </w:pPr>
      <w:r>
        <w:t>Rupture product loss costs between minimum of $267,358.90 and maximum of $267,358.90</w:t>
      </w:r>
    </w:p>
    <w:p w14:paraId="7074FA2D" w14:textId="77777777" w:rsidR="00106AE4" w:rsidRDefault="00106AE4" w:rsidP="005D743C">
      <w:pPr>
        <w:pStyle w:val="ListParagraph"/>
        <w:numPr>
          <w:ilvl w:val="2"/>
          <w:numId w:val="42"/>
        </w:numPr>
        <w:spacing w:before="0" w:after="0"/>
      </w:pPr>
      <w:r>
        <w:t>Puncture cost between minimum of $0.32 and maximum of $0.34MM</w:t>
      </w:r>
    </w:p>
    <w:p w14:paraId="52AE8A7B" w14:textId="77777777" w:rsidR="00106AE4" w:rsidRDefault="00106AE4" w:rsidP="005D743C">
      <w:pPr>
        <w:pStyle w:val="ListParagraph"/>
        <w:numPr>
          <w:ilvl w:val="2"/>
          <w:numId w:val="42"/>
        </w:numPr>
        <w:spacing w:before="0" w:after="0"/>
      </w:pPr>
      <w:r>
        <w:t>Puncture scenario yielded 2.0 intersections with structures, with minimum of $25,000.00 and maximum of $25,000.00 in cost of structures impacted</w:t>
      </w:r>
    </w:p>
    <w:p w14:paraId="0D036D86" w14:textId="77777777" w:rsidR="00106AE4" w:rsidRDefault="00106AE4" w:rsidP="005D743C">
      <w:pPr>
        <w:pStyle w:val="ListParagraph"/>
        <w:numPr>
          <w:ilvl w:val="2"/>
          <w:numId w:val="42"/>
        </w:numPr>
        <w:spacing w:before="0" w:after="0"/>
      </w:pPr>
      <w:r>
        <w:t>Puncture Product Loss costs between minimum of $111,154.91 and maximum of $111,154.91"</w:t>
      </w:r>
    </w:p>
    <w:p w14:paraId="578D632D" w14:textId="77777777" w:rsidR="00106AE4" w:rsidRDefault="00106AE4" w:rsidP="005D743C">
      <w:pPr>
        <w:pStyle w:val="ListParagraph"/>
        <w:numPr>
          <w:ilvl w:val="0"/>
          <w:numId w:val="42"/>
        </w:numPr>
        <w:spacing w:before="0" w:after="0"/>
      </w:pPr>
      <w:r>
        <w:t xml:space="preserve">"Sarnia 6 inch tied into </w:t>
      </w:r>
      <w:proofErr w:type="gramStart"/>
      <w:r>
        <w:t>6 inch</w:t>
      </w:r>
      <w:proofErr w:type="gramEnd"/>
      <w:r>
        <w:t xml:space="preserve"> E/P line</w:t>
      </w:r>
    </w:p>
    <w:p w14:paraId="6622A9B6" w14:textId="77777777" w:rsidR="00106AE4" w:rsidRDefault="00106AE4" w:rsidP="005D743C">
      <w:pPr>
        <w:pStyle w:val="ListParagraph"/>
        <w:numPr>
          <w:ilvl w:val="1"/>
          <w:numId w:val="42"/>
        </w:numPr>
        <w:spacing w:before="0" w:after="0"/>
      </w:pPr>
      <w:r>
        <w:t>Total Cumulative Length (m):</w:t>
      </w:r>
      <w:r>
        <w:tab/>
        <w:t>2501.78</w:t>
      </w:r>
    </w:p>
    <w:p w14:paraId="5AD58854" w14:textId="77777777" w:rsidR="00106AE4" w:rsidRDefault="00106AE4" w:rsidP="005D743C">
      <w:pPr>
        <w:pStyle w:val="ListParagraph"/>
        <w:numPr>
          <w:ilvl w:val="1"/>
          <w:numId w:val="42"/>
        </w:numPr>
        <w:spacing w:before="0" w:after="0"/>
      </w:pPr>
      <w:r>
        <w:t>Likelihood of failure distributed between minimum of 1.000e-01 and maximum of 1.000e-01.</w:t>
      </w:r>
    </w:p>
    <w:p w14:paraId="4CDBD6DB" w14:textId="77777777" w:rsidR="00106AE4" w:rsidRDefault="00106AE4" w:rsidP="005D743C">
      <w:pPr>
        <w:pStyle w:val="ListParagraph"/>
        <w:numPr>
          <w:ilvl w:val="2"/>
          <w:numId w:val="42"/>
        </w:numPr>
        <w:spacing w:before="0" w:after="0"/>
      </w:pPr>
      <w:r>
        <w:t>Installation date between minimum of 1981-01-01 and maximum of 1981-01-01</w:t>
      </w:r>
    </w:p>
    <w:p w14:paraId="28CE6F52" w14:textId="77777777" w:rsidR="00106AE4" w:rsidRDefault="00106AE4" w:rsidP="005D743C">
      <w:pPr>
        <w:pStyle w:val="ListParagraph"/>
        <w:numPr>
          <w:ilvl w:val="2"/>
          <w:numId w:val="42"/>
        </w:numPr>
        <w:spacing w:before="0" w:after="0"/>
      </w:pPr>
      <w:r>
        <w:t>Wall thickness between minimum of 4.78 and maximum of 4.78 mm</w:t>
      </w:r>
    </w:p>
    <w:p w14:paraId="12915583" w14:textId="77777777" w:rsidR="00106AE4" w:rsidRDefault="00106AE4" w:rsidP="005D743C">
      <w:pPr>
        <w:pStyle w:val="ListParagraph"/>
        <w:numPr>
          <w:ilvl w:val="2"/>
          <w:numId w:val="42"/>
        </w:numPr>
        <w:spacing w:before="0" w:after="0"/>
      </w:pPr>
      <w:r>
        <w:t>Mainline coating type of Yellow Jacket</w:t>
      </w:r>
    </w:p>
    <w:p w14:paraId="6C8A4952" w14:textId="77777777" w:rsidR="00106AE4" w:rsidRDefault="00106AE4" w:rsidP="005D743C">
      <w:pPr>
        <w:pStyle w:val="ListParagraph"/>
        <w:numPr>
          <w:ilvl w:val="2"/>
          <w:numId w:val="42"/>
        </w:numPr>
        <w:spacing w:before="0" w:after="0"/>
      </w:pPr>
      <w:r>
        <w:t>Joint coating type of Heat Applied Tape</w:t>
      </w:r>
    </w:p>
    <w:p w14:paraId="102BBA9D"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78A2DB32"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1ABFF5EB"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5149E973" w14:textId="77777777" w:rsidR="00106AE4" w:rsidRDefault="00106AE4" w:rsidP="005D743C">
      <w:pPr>
        <w:pStyle w:val="ListParagraph"/>
        <w:numPr>
          <w:ilvl w:val="2"/>
          <w:numId w:val="42"/>
        </w:numPr>
        <w:spacing w:before="0" w:after="0"/>
      </w:pPr>
      <w:r>
        <w:t>CIS On-Off potential between minimum of nan and maximum of nan -mV</w:t>
      </w:r>
    </w:p>
    <w:p w14:paraId="1B8DB9A5"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2717B2C1" w14:textId="77777777" w:rsidR="00106AE4" w:rsidRDefault="00106AE4" w:rsidP="005D743C">
      <w:pPr>
        <w:pStyle w:val="ListParagraph"/>
        <w:numPr>
          <w:ilvl w:val="2"/>
          <w:numId w:val="42"/>
        </w:numPr>
        <w:spacing w:before="0" w:after="0"/>
      </w:pPr>
      <w:r>
        <w:t>ACVG potential between minimum of nan and maximum of nan mV</w:t>
      </w:r>
    </w:p>
    <w:p w14:paraId="53315859" w14:textId="77777777" w:rsidR="00106AE4" w:rsidRDefault="00106AE4" w:rsidP="005D743C">
      <w:pPr>
        <w:pStyle w:val="ListParagraph"/>
        <w:numPr>
          <w:ilvl w:val="1"/>
          <w:numId w:val="42"/>
        </w:numPr>
        <w:spacing w:before="0" w:after="0"/>
      </w:pPr>
      <w:r>
        <w:t>Consequence of failure distributed between minimum of $0.35 and maximum of $12.64MM</w:t>
      </w:r>
    </w:p>
    <w:p w14:paraId="27173E0D" w14:textId="77777777" w:rsidR="00106AE4" w:rsidRDefault="00106AE4" w:rsidP="005D743C">
      <w:pPr>
        <w:pStyle w:val="ListParagraph"/>
        <w:numPr>
          <w:ilvl w:val="1"/>
          <w:numId w:val="42"/>
        </w:numPr>
        <w:spacing w:before="0" w:after="0"/>
      </w:pPr>
      <w:r>
        <w:t>Total length driven by Safety: 469.08 meters.</w:t>
      </w:r>
    </w:p>
    <w:p w14:paraId="41B44BE5" w14:textId="77777777" w:rsidR="00106AE4" w:rsidRDefault="00106AE4" w:rsidP="005D743C">
      <w:pPr>
        <w:pStyle w:val="ListParagraph"/>
        <w:numPr>
          <w:ilvl w:val="1"/>
          <w:numId w:val="42"/>
        </w:numPr>
        <w:spacing w:before="0" w:after="0"/>
      </w:pPr>
      <w:r>
        <w:t>Safety Cost distributed between minimum of $0.00 and maximum of $12.04MM:</w:t>
      </w:r>
    </w:p>
    <w:p w14:paraId="3CD05B7F" w14:textId="77777777" w:rsidR="00106AE4" w:rsidRDefault="00106AE4" w:rsidP="005D743C">
      <w:pPr>
        <w:pStyle w:val="ListParagraph"/>
        <w:numPr>
          <w:ilvl w:val="2"/>
          <w:numId w:val="42"/>
        </w:numPr>
        <w:spacing w:before="0" w:after="0"/>
      </w:pPr>
      <w:r>
        <w:t>Leak cost between minimum of $0.00 and maximum of $12.11MM</w:t>
      </w:r>
    </w:p>
    <w:p w14:paraId="2052DFAB" w14:textId="77777777" w:rsidR="00106AE4" w:rsidRDefault="00106AE4" w:rsidP="005D743C">
      <w:pPr>
        <w:pStyle w:val="ListParagraph"/>
        <w:numPr>
          <w:ilvl w:val="2"/>
          <w:numId w:val="42"/>
        </w:numPr>
        <w:spacing w:before="0" w:after="0"/>
      </w:pPr>
      <w:r>
        <w:t>Leak scenario yielded 40.0 intersections with structures, with minimum of 0.0 and maximum of 1.26 of population impacted.</w:t>
      </w:r>
    </w:p>
    <w:p w14:paraId="265B765E" w14:textId="77777777" w:rsidR="00106AE4" w:rsidRDefault="00106AE4" w:rsidP="005D743C">
      <w:pPr>
        <w:pStyle w:val="ListParagraph"/>
        <w:numPr>
          <w:ilvl w:val="2"/>
          <w:numId w:val="42"/>
        </w:numPr>
        <w:spacing w:before="0" w:after="0"/>
      </w:pPr>
      <w:r>
        <w:t>Leak hazard radius distributed between minimum of 11.02 and maximum of 11.02 meters.</w:t>
      </w:r>
    </w:p>
    <w:p w14:paraId="1DD8C66C" w14:textId="77777777" w:rsidR="00106AE4" w:rsidRDefault="00106AE4" w:rsidP="005D743C">
      <w:pPr>
        <w:pStyle w:val="ListParagraph"/>
        <w:numPr>
          <w:ilvl w:val="2"/>
          <w:numId w:val="42"/>
        </w:numPr>
        <w:spacing w:before="0" w:after="0"/>
      </w:pPr>
      <w:r>
        <w:t>Rupture cost between minimum of $0.00 and maximum of $24.21MM</w:t>
      </w:r>
    </w:p>
    <w:p w14:paraId="2040E1A5" w14:textId="77777777" w:rsidR="00106AE4" w:rsidRDefault="00106AE4" w:rsidP="005D743C">
      <w:pPr>
        <w:pStyle w:val="ListParagraph"/>
        <w:numPr>
          <w:ilvl w:val="2"/>
          <w:numId w:val="42"/>
        </w:numPr>
        <w:spacing w:before="0" w:after="0"/>
      </w:pPr>
      <w:r>
        <w:t>Rupture scenario yielded 21.0 intersections with structures, with minimum of 0.0 and maximum of 2.52 of population impacted</w:t>
      </w:r>
    </w:p>
    <w:p w14:paraId="741D4A8F" w14:textId="77777777" w:rsidR="00106AE4" w:rsidRDefault="00106AE4" w:rsidP="005D743C">
      <w:pPr>
        <w:pStyle w:val="ListParagraph"/>
        <w:numPr>
          <w:ilvl w:val="2"/>
          <w:numId w:val="42"/>
        </w:numPr>
        <w:spacing w:before="0" w:after="0"/>
      </w:pPr>
      <w:r>
        <w:t>Rupture hazard radius distributed between minimum of 115.22 and maximum of 115.22 meters.</w:t>
      </w:r>
    </w:p>
    <w:p w14:paraId="22C24510" w14:textId="77777777" w:rsidR="00106AE4" w:rsidRDefault="00106AE4" w:rsidP="005D743C">
      <w:pPr>
        <w:pStyle w:val="ListParagraph"/>
        <w:numPr>
          <w:ilvl w:val="2"/>
          <w:numId w:val="42"/>
        </w:numPr>
        <w:spacing w:before="0" w:after="0"/>
      </w:pPr>
      <w:r>
        <w:t>Puncture cost between minimum of $0.00 and maximum of $12.11MM</w:t>
      </w:r>
    </w:p>
    <w:p w14:paraId="11E04D0F" w14:textId="77777777" w:rsidR="00106AE4" w:rsidRDefault="00106AE4" w:rsidP="005D743C">
      <w:pPr>
        <w:pStyle w:val="ListParagraph"/>
        <w:numPr>
          <w:ilvl w:val="2"/>
          <w:numId w:val="42"/>
        </w:numPr>
        <w:spacing w:before="0" w:after="0"/>
      </w:pPr>
      <w:r>
        <w:t>Puncture scenario yielded 47.0 intersections with structures, with minimum of 0.0 and maximum of 1.26 of population impacted</w:t>
      </w:r>
    </w:p>
    <w:p w14:paraId="64F8EE8C" w14:textId="77777777" w:rsidR="00106AE4" w:rsidRDefault="00106AE4" w:rsidP="005D743C">
      <w:pPr>
        <w:pStyle w:val="ListParagraph"/>
        <w:numPr>
          <w:ilvl w:val="2"/>
          <w:numId w:val="42"/>
        </w:numPr>
        <w:spacing w:before="0" w:after="0"/>
      </w:pPr>
      <w:r>
        <w:lastRenderedPageBreak/>
        <w:t>Puncture hazard radius distributed between minimum of 51.38 and maximum of 51.38 meters.</w:t>
      </w:r>
    </w:p>
    <w:p w14:paraId="3CE4503E" w14:textId="77777777" w:rsidR="00106AE4" w:rsidRDefault="00106AE4" w:rsidP="005D743C">
      <w:pPr>
        <w:pStyle w:val="ListParagraph"/>
        <w:numPr>
          <w:ilvl w:val="2"/>
          <w:numId w:val="42"/>
        </w:numPr>
        <w:spacing w:before="0" w:after="0"/>
      </w:pPr>
      <w:r>
        <w:t>Product type is HVP Product.</w:t>
      </w:r>
    </w:p>
    <w:p w14:paraId="1DE73D22" w14:textId="77777777" w:rsidR="00106AE4" w:rsidRDefault="00106AE4" w:rsidP="005D743C">
      <w:pPr>
        <w:pStyle w:val="ListParagraph"/>
        <w:numPr>
          <w:ilvl w:val="2"/>
          <w:numId w:val="42"/>
        </w:numPr>
        <w:spacing w:before="0" w:after="0"/>
      </w:pPr>
      <w:r>
        <w:t>Class area location is/are 1.0, 2.0.</w:t>
      </w:r>
    </w:p>
    <w:p w14:paraId="4B20F653" w14:textId="77777777" w:rsidR="00106AE4" w:rsidRDefault="00106AE4" w:rsidP="005D743C">
      <w:pPr>
        <w:pStyle w:val="ListParagraph"/>
        <w:numPr>
          <w:ilvl w:val="1"/>
          <w:numId w:val="42"/>
        </w:numPr>
        <w:spacing w:before="0" w:after="0"/>
      </w:pPr>
      <w:r>
        <w:t>Total length driven by Economic Loss: 2032.7 meters.</w:t>
      </w:r>
    </w:p>
    <w:p w14:paraId="4A96B81A" w14:textId="77777777" w:rsidR="00106AE4" w:rsidRDefault="00106AE4" w:rsidP="005D743C">
      <w:pPr>
        <w:pStyle w:val="ListParagraph"/>
        <w:numPr>
          <w:ilvl w:val="1"/>
          <w:numId w:val="42"/>
        </w:numPr>
        <w:spacing w:before="0" w:after="0"/>
      </w:pPr>
      <w:r>
        <w:t>Economic Loss Cost distributed between minimum of $0.33 and maximum of $0.65MM:</w:t>
      </w:r>
    </w:p>
    <w:p w14:paraId="13219125" w14:textId="77777777" w:rsidR="00106AE4" w:rsidRDefault="00106AE4" w:rsidP="005D743C">
      <w:pPr>
        <w:pStyle w:val="ListParagraph"/>
        <w:numPr>
          <w:ilvl w:val="2"/>
          <w:numId w:val="42"/>
        </w:numPr>
        <w:spacing w:before="0" w:after="0"/>
      </w:pPr>
      <w:r>
        <w:t>Repair costs between minimum of $11,500.00 and maximum of $40,000.00.</w:t>
      </w:r>
    </w:p>
    <w:p w14:paraId="09C9E7CD" w14:textId="77777777" w:rsidR="00106AE4" w:rsidRDefault="00106AE4" w:rsidP="005D743C">
      <w:pPr>
        <w:pStyle w:val="ListParagraph"/>
        <w:numPr>
          <w:ilvl w:val="2"/>
          <w:numId w:val="42"/>
        </w:numPr>
        <w:spacing w:before="0" w:after="0"/>
      </w:pPr>
      <w:r>
        <w:t>Outage losses between minimum of $200,000.00 and maximum of $200,000.00.</w:t>
      </w:r>
    </w:p>
    <w:p w14:paraId="21CE4F28" w14:textId="77777777" w:rsidR="00106AE4" w:rsidRDefault="00106AE4" w:rsidP="005D743C">
      <w:pPr>
        <w:pStyle w:val="ListParagraph"/>
        <w:numPr>
          <w:ilvl w:val="2"/>
          <w:numId w:val="42"/>
        </w:numPr>
        <w:spacing w:before="0" w:after="0"/>
      </w:pPr>
      <w:r>
        <w:t>Product type is HVP Product.</w:t>
      </w:r>
    </w:p>
    <w:p w14:paraId="02BF8767" w14:textId="77777777" w:rsidR="00106AE4" w:rsidRDefault="00106AE4" w:rsidP="005D743C">
      <w:pPr>
        <w:pStyle w:val="ListParagraph"/>
        <w:numPr>
          <w:ilvl w:val="2"/>
          <w:numId w:val="42"/>
        </w:numPr>
        <w:spacing w:before="0" w:after="0"/>
      </w:pPr>
      <w:r>
        <w:t>Leak cost between minimum of $0.26 and maximum of $0.58MM</w:t>
      </w:r>
    </w:p>
    <w:p w14:paraId="08BA340B" w14:textId="77777777" w:rsidR="00106AE4" w:rsidRDefault="00106AE4" w:rsidP="005D743C">
      <w:pPr>
        <w:pStyle w:val="ListParagraph"/>
        <w:numPr>
          <w:ilvl w:val="2"/>
          <w:numId w:val="42"/>
        </w:numPr>
        <w:spacing w:before="0" w:after="0"/>
      </w:pPr>
      <w:r>
        <w:t>Leak scenario yielded 40.0 intersections with structures, with minimum of $25,000.00 and maximum of $293,825.00 in cost of structures impacted.</w:t>
      </w:r>
    </w:p>
    <w:p w14:paraId="6A6B3142" w14:textId="77777777" w:rsidR="00106AE4" w:rsidRDefault="00106AE4" w:rsidP="005D743C">
      <w:pPr>
        <w:pStyle w:val="ListParagraph"/>
        <w:numPr>
          <w:ilvl w:val="2"/>
          <w:numId w:val="42"/>
        </w:numPr>
        <w:spacing w:before="0" w:after="0"/>
      </w:pPr>
      <w:r>
        <w:t>Leak product loss costs between minimum of $44,363.99 and maximum of $44,363.99</w:t>
      </w:r>
    </w:p>
    <w:p w14:paraId="2D4DA8B4" w14:textId="77777777" w:rsidR="00106AE4" w:rsidRDefault="00106AE4" w:rsidP="005D743C">
      <w:pPr>
        <w:pStyle w:val="ListParagraph"/>
        <w:numPr>
          <w:ilvl w:val="2"/>
          <w:numId w:val="42"/>
        </w:numPr>
        <w:spacing w:before="0" w:after="0"/>
      </w:pPr>
      <w:r>
        <w:t>Rupture cost between minimum of $12.80 and maximum of $13.31MM</w:t>
      </w:r>
    </w:p>
    <w:p w14:paraId="174DD5FD" w14:textId="77777777" w:rsidR="00106AE4" w:rsidRDefault="00106AE4" w:rsidP="005D743C">
      <w:pPr>
        <w:pStyle w:val="ListParagraph"/>
        <w:numPr>
          <w:ilvl w:val="2"/>
          <w:numId w:val="42"/>
        </w:numPr>
        <w:spacing w:before="0" w:after="0"/>
      </w:pPr>
      <w:r>
        <w:t>Rupture scenario yielded 21.0 intersections with structures, with minimum of $25,000.00 and maximum of $537,650.00 in cost of structures impacted</w:t>
      </w:r>
    </w:p>
    <w:p w14:paraId="20170129" w14:textId="77777777" w:rsidR="00106AE4" w:rsidRDefault="00106AE4" w:rsidP="005D743C">
      <w:pPr>
        <w:pStyle w:val="ListParagraph"/>
        <w:numPr>
          <w:ilvl w:val="2"/>
          <w:numId w:val="42"/>
        </w:numPr>
        <w:spacing w:before="0" w:after="0"/>
      </w:pPr>
      <w:r>
        <w:t>Rupture product loss costs between minimum of $12,562,319.03 and maximum of $12,562,319.03</w:t>
      </w:r>
    </w:p>
    <w:p w14:paraId="2D9448DA" w14:textId="77777777" w:rsidR="00106AE4" w:rsidRDefault="00106AE4" w:rsidP="005D743C">
      <w:pPr>
        <w:pStyle w:val="ListParagraph"/>
        <w:numPr>
          <w:ilvl w:val="2"/>
          <w:numId w:val="42"/>
        </w:numPr>
        <w:spacing w:before="0" w:after="0"/>
      </w:pPr>
      <w:r>
        <w:t>Puncture cost between minimum of $1.67 and maximum of $1.99MM</w:t>
      </w:r>
    </w:p>
    <w:p w14:paraId="2CBBAD8F" w14:textId="77777777" w:rsidR="00106AE4" w:rsidRDefault="00106AE4" w:rsidP="005D743C">
      <w:pPr>
        <w:pStyle w:val="ListParagraph"/>
        <w:numPr>
          <w:ilvl w:val="2"/>
          <w:numId w:val="42"/>
        </w:numPr>
        <w:spacing w:before="0" w:after="0"/>
      </w:pPr>
      <w:r>
        <w:t>Puncture scenario yielded 47.0 intersections with structures, with minimum of $25,000.00 and maximum of $293,825.00 in cost of structures impacted</w:t>
      </w:r>
    </w:p>
    <w:p w14:paraId="36FE2309" w14:textId="77777777" w:rsidR="00106AE4" w:rsidRDefault="00106AE4" w:rsidP="005D743C">
      <w:pPr>
        <w:pStyle w:val="ListParagraph"/>
        <w:numPr>
          <w:ilvl w:val="2"/>
          <w:numId w:val="42"/>
        </w:numPr>
        <w:spacing w:before="0" w:after="0"/>
      </w:pPr>
      <w:r>
        <w:t>Puncture Product Loss costs between minimum of $1,457,700.03 and maximum of $1,457,700.03"</w:t>
      </w:r>
    </w:p>
    <w:p w14:paraId="4E92F32D" w14:textId="77777777" w:rsidR="00106AE4" w:rsidRDefault="00106AE4" w:rsidP="005D743C">
      <w:pPr>
        <w:pStyle w:val="ListParagraph"/>
        <w:numPr>
          <w:ilvl w:val="0"/>
          <w:numId w:val="42"/>
        </w:numPr>
        <w:spacing w:before="0" w:after="0"/>
      </w:pPr>
      <w:r>
        <w:t>"</w:t>
      </w:r>
      <w:proofErr w:type="spellStart"/>
      <w:r>
        <w:t>Kerrbert</w:t>
      </w:r>
      <w:proofErr w:type="spellEnd"/>
      <w:r>
        <w:t xml:space="preserve"> </w:t>
      </w:r>
      <w:proofErr w:type="gramStart"/>
      <w:r>
        <w:t>4 inch</w:t>
      </w:r>
      <w:proofErr w:type="gramEnd"/>
      <w:r>
        <w:t xml:space="preserve"> Water</w:t>
      </w:r>
    </w:p>
    <w:p w14:paraId="7687D631" w14:textId="77777777" w:rsidR="00106AE4" w:rsidRDefault="00106AE4" w:rsidP="005D743C">
      <w:pPr>
        <w:pStyle w:val="ListParagraph"/>
        <w:numPr>
          <w:ilvl w:val="1"/>
          <w:numId w:val="42"/>
        </w:numPr>
        <w:spacing w:before="0" w:after="0"/>
      </w:pPr>
      <w:r>
        <w:t>Total Cumulative Length (m):</w:t>
      </w:r>
      <w:r>
        <w:tab/>
        <w:t>2341.68</w:t>
      </w:r>
    </w:p>
    <w:p w14:paraId="543115A1"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7A1796D4" w14:textId="77777777" w:rsidR="00106AE4" w:rsidRDefault="00106AE4" w:rsidP="005D743C">
      <w:pPr>
        <w:pStyle w:val="ListParagraph"/>
        <w:numPr>
          <w:ilvl w:val="2"/>
          <w:numId w:val="42"/>
        </w:numPr>
        <w:spacing w:before="0" w:after="0"/>
      </w:pPr>
      <w:r>
        <w:t>Installation date between minimum of 1970-01-01 and maximum of 1970-01-01</w:t>
      </w:r>
    </w:p>
    <w:p w14:paraId="76023EF2" w14:textId="77777777" w:rsidR="00106AE4" w:rsidRDefault="00106AE4" w:rsidP="005D743C">
      <w:pPr>
        <w:pStyle w:val="ListParagraph"/>
        <w:numPr>
          <w:ilvl w:val="2"/>
          <w:numId w:val="42"/>
        </w:numPr>
        <w:spacing w:before="0" w:after="0"/>
      </w:pPr>
      <w:r>
        <w:t>Wall thickness between minimum of 4.78 and maximum of 4.78 mm</w:t>
      </w:r>
    </w:p>
    <w:p w14:paraId="4F35B489" w14:textId="77777777" w:rsidR="00106AE4" w:rsidRDefault="00106AE4" w:rsidP="005D743C">
      <w:pPr>
        <w:pStyle w:val="ListParagraph"/>
        <w:numPr>
          <w:ilvl w:val="2"/>
          <w:numId w:val="42"/>
        </w:numPr>
        <w:spacing w:before="0" w:after="0"/>
      </w:pPr>
      <w:r>
        <w:t>Mainline coating type of Single-wrap Tape</w:t>
      </w:r>
    </w:p>
    <w:p w14:paraId="5A5BD7E4" w14:textId="77777777" w:rsidR="00106AE4" w:rsidRDefault="00106AE4" w:rsidP="005D743C">
      <w:pPr>
        <w:pStyle w:val="ListParagraph"/>
        <w:numPr>
          <w:ilvl w:val="2"/>
          <w:numId w:val="42"/>
        </w:numPr>
        <w:spacing w:before="0" w:after="0"/>
      </w:pPr>
      <w:r>
        <w:t>Joint coating type of Shrink Sleeves</w:t>
      </w:r>
    </w:p>
    <w:p w14:paraId="107623CB"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1F47CDAF"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20AA6920"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448FAD18" w14:textId="77777777" w:rsidR="00106AE4" w:rsidRDefault="00106AE4" w:rsidP="005D743C">
      <w:pPr>
        <w:pStyle w:val="ListParagraph"/>
        <w:numPr>
          <w:ilvl w:val="2"/>
          <w:numId w:val="42"/>
        </w:numPr>
        <w:spacing w:before="0" w:after="0"/>
      </w:pPr>
      <w:r>
        <w:t>CIS On-Off potential between minimum of nan and maximum of nan -mV</w:t>
      </w:r>
    </w:p>
    <w:p w14:paraId="56F03B99"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592B3A2B" w14:textId="77777777" w:rsidR="00106AE4" w:rsidRDefault="00106AE4" w:rsidP="005D743C">
      <w:pPr>
        <w:pStyle w:val="ListParagraph"/>
        <w:numPr>
          <w:ilvl w:val="2"/>
          <w:numId w:val="42"/>
        </w:numPr>
        <w:spacing w:before="0" w:after="0"/>
      </w:pPr>
      <w:r>
        <w:t>ACVG potential between minimum of nan and maximum of nan mV</w:t>
      </w:r>
    </w:p>
    <w:p w14:paraId="6A635870" w14:textId="77777777" w:rsidR="00106AE4" w:rsidRDefault="00106AE4" w:rsidP="005D743C">
      <w:pPr>
        <w:pStyle w:val="ListParagraph"/>
        <w:numPr>
          <w:ilvl w:val="1"/>
          <w:numId w:val="42"/>
        </w:numPr>
        <w:spacing w:before="0" w:after="0"/>
      </w:pPr>
      <w:r>
        <w:t>Consequence of failure distributed between minimum of $0.21 and maximum of $0.23MM</w:t>
      </w:r>
    </w:p>
    <w:p w14:paraId="0044B235" w14:textId="77777777" w:rsidR="00106AE4" w:rsidRDefault="00106AE4" w:rsidP="005D743C">
      <w:pPr>
        <w:pStyle w:val="ListParagraph"/>
        <w:numPr>
          <w:ilvl w:val="1"/>
          <w:numId w:val="42"/>
        </w:numPr>
        <w:spacing w:before="0" w:after="0"/>
      </w:pPr>
      <w:r>
        <w:t>Total length driven by Economic Loss: 2341.68 meters.</w:t>
      </w:r>
    </w:p>
    <w:p w14:paraId="667555D9" w14:textId="77777777" w:rsidR="00106AE4" w:rsidRDefault="00106AE4" w:rsidP="005D743C">
      <w:pPr>
        <w:pStyle w:val="ListParagraph"/>
        <w:numPr>
          <w:ilvl w:val="1"/>
          <w:numId w:val="42"/>
        </w:numPr>
        <w:spacing w:before="0" w:after="0"/>
      </w:pPr>
      <w:r>
        <w:t>Economic Loss Cost distributed between minimum of $0.21 and maximum of $0.23MM:</w:t>
      </w:r>
    </w:p>
    <w:p w14:paraId="3E6B4152" w14:textId="77777777" w:rsidR="00106AE4" w:rsidRDefault="00106AE4" w:rsidP="005D743C">
      <w:pPr>
        <w:pStyle w:val="ListParagraph"/>
        <w:numPr>
          <w:ilvl w:val="2"/>
          <w:numId w:val="42"/>
        </w:numPr>
        <w:spacing w:before="0" w:after="0"/>
      </w:pPr>
      <w:r>
        <w:t>Repair costs between minimum of $9,000.00 and maximum of $31,000.00.</w:t>
      </w:r>
    </w:p>
    <w:p w14:paraId="33B5C6B3" w14:textId="77777777" w:rsidR="00106AE4" w:rsidRDefault="00106AE4" w:rsidP="005D743C">
      <w:pPr>
        <w:pStyle w:val="ListParagraph"/>
        <w:numPr>
          <w:ilvl w:val="2"/>
          <w:numId w:val="42"/>
        </w:numPr>
        <w:spacing w:before="0" w:after="0"/>
      </w:pPr>
      <w:r>
        <w:t>Outage losses between minimum of $200,000.00 and maximum of $200,000.00.</w:t>
      </w:r>
    </w:p>
    <w:p w14:paraId="5F9487AF" w14:textId="77777777" w:rsidR="00106AE4" w:rsidRDefault="00106AE4" w:rsidP="005D743C">
      <w:pPr>
        <w:pStyle w:val="ListParagraph"/>
        <w:numPr>
          <w:ilvl w:val="2"/>
          <w:numId w:val="42"/>
        </w:numPr>
        <w:spacing w:before="0" w:after="0"/>
      </w:pPr>
      <w:r>
        <w:t>Product type is Fresh Water.</w:t>
      </w:r>
    </w:p>
    <w:p w14:paraId="6026296D" w14:textId="77777777" w:rsidR="00106AE4" w:rsidRDefault="00106AE4" w:rsidP="005D743C">
      <w:pPr>
        <w:pStyle w:val="ListParagraph"/>
        <w:numPr>
          <w:ilvl w:val="2"/>
          <w:numId w:val="42"/>
        </w:numPr>
        <w:spacing w:before="0" w:after="0"/>
      </w:pPr>
      <w:r>
        <w:t>Leak cost between minimum of $0.21 and maximum of $0.23MM</w:t>
      </w:r>
    </w:p>
    <w:p w14:paraId="3310272B" w14:textId="77777777" w:rsidR="00106AE4" w:rsidRDefault="00106AE4" w:rsidP="005D743C">
      <w:pPr>
        <w:pStyle w:val="ListParagraph"/>
        <w:numPr>
          <w:ilvl w:val="2"/>
          <w:numId w:val="42"/>
        </w:numPr>
        <w:spacing w:before="0" w:after="0"/>
      </w:pPr>
      <w:r>
        <w:t>Leak scenario yielded 0.0 intersections with structures, with minimum of $nan and maximum of $nan in cost of structures impacted.</w:t>
      </w:r>
    </w:p>
    <w:p w14:paraId="0DBB7E08" w14:textId="77777777" w:rsidR="00106AE4" w:rsidRDefault="00106AE4" w:rsidP="005D743C">
      <w:pPr>
        <w:pStyle w:val="ListParagraph"/>
        <w:numPr>
          <w:ilvl w:val="2"/>
          <w:numId w:val="42"/>
        </w:numPr>
        <w:spacing w:before="0" w:after="0"/>
      </w:pPr>
      <w:r>
        <w:t>Leak product loss costs between minimum of $0.00 and maximum of $0.00</w:t>
      </w:r>
    </w:p>
    <w:p w14:paraId="6CDEB17A" w14:textId="77777777" w:rsidR="00106AE4" w:rsidRDefault="00106AE4" w:rsidP="005D743C">
      <w:pPr>
        <w:pStyle w:val="ListParagraph"/>
        <w:numPr>
          <w:ilvl w:val="2"/>
          <w:numId w:val="42"/>
        </w:numPr>
        <w:spacing w:before="0" w:after="0"/>
      </w:pPr>
      <w:r>
        <w:t>Rupture cost between minimum of $0.21 and maximum of $0.23MM</w:t>
      </w:r>
    </w:p>
    <w:p w14:paraId="364B747B" w14:textId="77777777" w:rsidR="00106AE4" w:rsidRDefault="00106AE4" w:rsidP="005D743C">
      <w:pPr>
        <w:pStyle w:val="ListParagraph"/>
        <w:numPr>
          <w:ilvl w:val="2"/>
          <w:numId w:val="42"/>
        </w:numPr>
        <w:spacing w:before="0" w:after="0"/>
      </w:pPr>
      <w:r>
        <w:lastRenderedPageBreak/>
        <w:t>Rupture scenario yielded 0.0 intersections with structures, with minimum of $nan and maximum of $nan in cost of structures impacted</w:t>
      </w:r>
    </w:p>
    <w:p w14:paraId="07C0608A" w14:textId="77777777" w:rsidR="00106AE4" w:rsidRDefault="00106AE4" w:rsidP="005D743C">
      <w:pPr>
        <w:pStyle w:val="ListParagraph"/>
        <w:numPr>
          <w:ilvl w:val="2"/>
          <w:numId w:val="42"/>
        </w:numPr>
        <w:spacing w:before="0" w:after="0"/>
      </w:pPr>
      <w:r>
        <w:t>Rupture product loss costs between minimum of $0.00 and maximum of $0.00</w:t>
      </w:r>
    </w:p>
    <w:p w14:paraId="7A44370A" w14:textId="77777777" w:rsidR="00106AE4" w:rsidRDefault="00106AE4" w:rsidP="005D743C">
      <w:pPr>
        <w:pStyle w:val="ListParagraph"/>
        <w:numPr>
          <w:ilvl w:val="2"/>
          <w:numId w:val="42"/>
        </w:numPr>
        <w:spacing w:before="0" w:after="0"/>
      </w:pPr>
      <w:r>
        <w:t>Puncture cost between minimum of $0.21 and maximum of $0.23MM</w:t>
      </w:r>
    </w:p>
    <w:p w14:paraId="26008195" w14:textId="77777777" w:rsidR="00106AE4" w:rsidRDefault="00106AE4" w:rsidP="005D743C">
      <w:pPr>
        <w:pStyle w:val="ListParagraph"/>
        <w:numPr>
          <w:ilvl w:val="2"/>
          <w:numId w:val="42"/>
        </w:numPr>
        <w:spacing w:before="0" w:after="0"/>
      </w:pPr>
      <w:r>
        <w:t>Puncture scenario yielded 0.0 intersections with structures, with minimum of $nan and maximum of $nan in cost of structures impacted</w:t>
      </w:r>
    </w:p>
    <w:p w14:paraId="7C77E9D9" w14:textId="77777777" w:rsidR="00106AE4" w:rsidRDefault="00106AE4" w:rsidP="005D743C">
      <w:pPr>
        <w:pStyle w:val="ListParagraph"/>
        <w:numPr>
          <w:ilvl w:val="2"/>
          <w:numId w:val="42"/>
        </w:numPr>
        <w:spacing w:before="0" w:after="0"/>
      </w:pPr>
      <w:r>
        <w:t>Puncture Product Loss costs between minimum of $0.00 and maximum of $0.00"</w:t>
      </w:r>
    </w:p>
    <w:p w14:paraId="1F5316EE" w14:textId="77777777" w:rsidR="00106AE4" w:rsidRDefault="00106AE4" w:rsidP="005D743C">
      <w:pPr>
        <w:pStyle w:val="ListParagraph"/>
        <w:numPr>
          <w:ilvl w:val="0"/>
          <w:numId w:val="42"/>
        </w:numPr>
        <w:spacing w:before="0" w:after="0"/>
      </w:pPr>
      <w:r>
        <w:t>"COED BV 203 TO EST NPS 8</w:t>
      </w:r>
    </w:p>
    <w:p w14:paraId="51A36DEB" w14:textId="77777777" w:rsidR="00106AE4" w:rsidRDefault="00106AE4" w:rsidP="005D743C">
      <w:pPr>
        <w:pStyle w:val="ListParagraph"/>
        <w:numPr>
          <w:ilvl w:val="1"/>
          <w:numId w:val="42"/>
        </w:numPr>
        <w:spacing w:before="0" w:after="0"/>
      </w:pPr>
      <w:r>
        <w:t>Total Cumulative Length (m):</w:t>
      </w:r>
      <w:r>
        <w:tab/>
        <w:t>2259.9</w:t>
      </w:r>
    </w:p>
    <w:p w14:paraId="05BCB8D3" w14:textId="77777777" w:rsidR="00106AE4" w:rsidRDefault="00106AE4" w:rsidP="005D743C">
      <w:pPr>
        <w:pStyle w:val="ListParagraph"/>
        <w:numPr>
          <w:ilvl w:val="1"/>
          <w:numId w:val="42"/>
        </w:numPr>
        <w:spacing w:before="0" w:after="0"/>
      </w:pPr>
      <w:r>
        <w:t>Likelihood of failure distributed between minimum of 3.490e-02 and maximum of 6.118e-01.</w:t>
      </w:r>
    </w:p>
    <w:p w14:paraId="340B3212" w14:textId="77777777" w:rsidR="00106AE4" w:rsidRDefault="00106AE4" w:rsidP="005D743C">
      <w:pPr>
        <w:pStyle w:val="ListParagraph"/>
        <w:numPr>
          <w:ilvl w:val="2"/>
          <w:numId w:val="42"/>
        </w:numPr>
        <w:spacing w:before="0" w:after="0"/>
      </w:pPr>
      <w:r>
        <w:t>Installation date between minimum of 1969-01-01 and maximum of 1969-01-01</w:t>
      </w:r>
    </w:p>
    <w:p w14:paraId="2C8CB7F4" w14:textId="77777777" w:rsidR="00106AE4" w:rsidRDefault="00106AE4" w:rsidP="005D743C">
      <w:pPr>
        <w:pStyle w:val="ListParagraph"/>
        <w:numPr>
          <w:ilvl w:val="2"/>
          <w:numId w:val="42"/>
        </w:numPr>
        <w:spacing w:before="0" w:after="0"/>
      </w:pPr>
      <w:r>
        <w:t>Wall thickness between minimum of 4.78 and maximum of 4.78 mm</w:t>
      </w:r>
    </w:p>
    <w:p w14:paraId="2D79D632" w14:textId="77777777" w:rsidR="00106AE4" w:rsidRDefault="00106AE4" w:rsidP="005D743C">
      <w:pPr>
        <w:pStyle w:val="ListParagraph"/>
        <w:numPr>
          <w:ilvl w:val="2"/>
          <w:numId w:val="42"/>
        </w:numPr>
        <w:spacing w:before="0" w:after="0"/>
      </w:pPr>
      <w:r>
        <w:t>Mainline coating type of Tape</w:t>
      </w:r>
    </w:p>
    <w:p w14:paraId="361B0BBD" w14:textId="77777777" w:rsidR="00106AE4" w:rsidRDefault="00106AE4" w:rsidP="005D743C">
      <w:pPr>
        <w:pStyle w:val="ListParagraph"/>
        <w:numPr>
          <w:ilvl w:val="2"/>
          <w:numId w:val="42"/>
        </w:numPr>
        <w:spacing w:before="0" w:after="0"/>
      </w:pPr>
      <w:r>
        <w:t>Joint coating type of Shrink Sleeves</w:t>
      </w:r>
    </w:p>
    <w:p w14:paraId="469E27C1"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3C67E5A4" w14:textId="77777777" w:rsidR="00106AE4" w:rsidRDefault="00106AE4" w:rsidP="005D743C">
      <w:pPr>
        <w:pStyle w:val="ListParagraph"/>
        <w:numPr>
          <w:ilvl w:val="2"/>
          <w:numId w:val="42"/>
        </w:numPr>
        <w:spacing w:before="0" w:after="0"/>
      </w:pPr>
      <w:r>
        <w:t>Date of last CIS survey of 2017-01-01</w:t>
      </w:r>
    </w:p>
    <w:p w14:paraId="78E185D6"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977.0 and maximum of 2057.0 -mV</w:t>
      </w:r>
    </w:p>
    <w:p w14:paraId="7ED86AF5" w14:textId="77777777" w:rsidR="00106AE4" w:rsidRDefault="00106AE4" w:rsidP="005D743C">
      <w:pPr>
        <w:pStyle w:val="ListParagraph"/>
        <w:numPr>
          <w:ilvl w:val="2"/>
          <w:numId w:val="42"/>
        </w:numPr>
        <w:spacing w:before="0" w:after="0"/>
      </w:pPr>
      <w:r>
        <w:t>CIS On-Off potential between minimum of 850.0 and maximum of 1638.0 -mV</w:t>
      </w:r>
    </w:p>
    <w:p w14:paraId="4F8C41E6"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37.34</w:t>
      </w:r>
    </w:p>
    <w:p w14:paraId="52C8E900" w14:textId="77777777" w:rsidR="00106AE4" w:rsidRDefault="00106AE4" w:rsidP="005D743C">
      <w:pPr>
        <w:pStyle w:val="ListParagraph"/>
        <w:numPr>
          <w:ilvl w:val="2"/>
          <w:numId w:val="42"/>
        </w:numPr>
        <w:spacing w:before="0" w:after="0"/>
      </w:pPr>
      <w:r>
        <w:t>ACVG potential between minimum of 0.0 and maximum of 0.37 mV</w:t>
      </w:r>
    </w:p>
    <w:p w14:paraId="009F73AE" w14:textId="77777777" w:rsidR="00106AE4" w:rsidRDefault="00106AE4" w:rsidP="005D743C">
      <w:pPr>
        <w:pStyle w:val="ListParagraph"/>
        <w:numPr>
          <w:ilvl w:val="1"/>
          <w:numId w:val="42"/>
        </w:numPr>
        <w:spacing w:before="0" w:after="0"/>
      </w:pPr>
      <w:r>
        <w:t>Consequence of failure distributed between minimum of $5.08 and maximum of $158.72MM</w:t>
      </w:r>
    </w:p>
    <w:p w14:paraId="0025830D" w14:textId="77777777" w:rsidR="00106AE4" w:rsidRDefault="00106AE4" w:rsidP="005D743C">
      <w:pPr>
        <w:pStyle w:val="ListParagraph"/>
        <w:numPr>
          <w:ilvl w:val="1"/>
          <w:numId w:val="42"/>
        </w:numPr>
        <w:spacing w:before="0" w:after="0"/>
      </w:pPr>
      <w:r>
        <w:t>Total length driven by Safety: 1694.93 meters.</w:t>
      </w:r>
    </w:p>
    <w:p w14:paraId="3A213CFA" w14:textId="77777777" w:rsidR="00106AE4" w:rsidRDefault="00106AE4" w:rsidP="005D743C">
      <w:pPr>
        <w:pStyle w:val="ListParagraph"/>
        <w:numPr>
          <w:ilvl w:val="1"/>
          <w:numId w:val="42"/>
        </w:numPr>
        <w:spacing w:before="0" w:after="0"/>
      </w:pPr>
      <w:r>
        <w:t>Safety Cost distributed between minimum of $0.00 and maximum of $150.03MM:</w:t>
      </w:r>
    </w:p>
    <w:p w14:paraId="282D0B17" w14:textId="77777777" w:rsidR="00106AE4" w:rsidRDefault="00106AE4" w:rsidP="005D743C">
      <w:pPr>
        <w:pStyle w:val="ListParagraph"/>
        <w:numPr>
          <w:ilvl w:val="2"/>
          <w:numId w:val="42"/>
        </w:numPr>
        <w:spacing w:before="0" w:after="0"/>
      </w:pPr>
      <w:r>
        <w:t>Leak cost between minimum of $0.00 and maximum of $121.06MM</w:t>
      </w:r>
    </w:p>
    <w:p w14:paraId="630F2B46" w14:textId="77777777" w:rsidR="00106AE4" w:rsidRDefault="00106AE4" w:rsidP="005D743C">
      <w:pPr>
        <w:pStyle w:val="ListParagraph"/>
        <w:numPr>
          <w:ilvl w:val="2"/>
          <w:numId w:val="42"/>
        </w:numPr>
        <w:spacing w:before="0" w:after="0"/>
      </w:pPr>
      <w:r>
        <w:t>Leak scenario yielded 44.0 intersections with structures, with minimum of 0.0 and maximum of 12.61 of population impacted.</w:t>
      </w:r>
    </w:p>
    <w:p w14:paraId="57FC05ED" w14:textId="77777777" w:rsidR="00106AE4" w:rsidRDefault="00106AE4" w:rsidP="005D743C">
      <w:pPr>
        <w:pStyle w:val="ListParagraph"/>
        <w:numPr>
          <w:ilvl w:val="2"/>
          <w:numId w:val="42"/>
        </w:numPr>
        <w:spacing w:before="0" w:after="0"/>
      </w:pPr>
      <w:r>
        <w:t>Leak hazard radius distributed between minimum of 12.03 and maximum of 12.03 meters.</w:t>
      </w:r>
    </w:p>
    <w:p w14:paraId="7A7C4BB5" w14:textId="77777777" w:rsidR="00106AE4" w:rsidRDefault="00106AE4" w:rsidP="005D743C">
      <w:pPr>
        <w:pStyle w:val="ListParagraph"/>
        <w:numPr>
          <w:ilvl w:val="2"/>
          <w:numId w:val="42"/>
        </w:numPr>
        <w:spacing w:before="0" w:after="0"/>
      </w:pPr>
      <w:r>
        <w:t>Rupture cost between minimum of $0.00 and maximum of $513.60MM</w:t>
      </w:r>
    </w:p>
    <w:p w14:paraId="0D714D34" w14:textId="77777777" w:rsidR="00106AE4" w:rsidRDefault="00106AE4" w:rsidP="005D743C">
      <w:pPr>
        <w:pStyle w:val="ListParagraph"/>
        <w:numPr>
          <w:ilvl w:val="2"/>
          <w:numId w:val="42"/>
        </w:numPr>
        <w:spacing w:before="0" w:after="0"/>
      </w:pPr>
      <w:r>
        <w:t>Rupture scenario yielded 16.0 intersections with structures, with minimum of 0.0 and maximum of 53.5 of population impacted</w:t>
      </w:r>
    </w:p>
    <w:p w14:paraId="4EAB6D7A" w14:textId="77777777" w:rsidR="00106AE4" w:rsidRDefault="00106AE4" w:rsidP="005D743C">
      <w:pPr>
        <w:pStyle w:val="ListParagraph"/>
        <w:numPr>
          <w:ilvl w:val="2"/>
          <w:numId w:val="42"/>
        </w:numPr>
        <w:spacing w:before="0" w:after="0"/>
      </w:pPr>
      <w:r>
        <w:t>Rupture hazard radius distributed between minimum of 138.23 and maximum of 138.23 meters.</w:t>
      </w:r>
    </w:p>
    <w:p w14:paraId="2193B3E5" w14:textId="77777777" w:rsidR="00106AE4" w:rsidRDefault="00106AE4" w:rsidP="005D743C">
      <w:pPr>
        <w:pStyle w:val="ListParagraph"/>
        <w:numPr>
          <w:ilvl w:val="2"/>
          <w:numId w:val="42"/>
        </w:numPr>
        <w:spacing w:before="0" w:after="0"/>
      </w:pPr>
      <w:r>
        <w:t>Puncture cost between minimum of $0.00 and maximum of $392.54MM</w:t>
      </w:r>
    </w:p>
    <w:p w14:paraId="3A69121D" w14:textId="77777777" w:rsidR="00106AE4" w:rsidRDefault="00106AE4" w:rsidP="005D743C">
      <w:pPr>
        <w:pStyle w:val="ListParagraph"/>
        <w:numPr>
          <w:ilvl w:val="2"/>
          <w:numId w:val="42"/>
        </w:numPr>
        <w:spacing w:before="0" w:after="0"/>
      </w:pPr>
      <w:r>
        <w:t>Puncture scenario yielded 46.0 intersections with structures, with minimum of 0.0 and maximum of 40.89 of population impacted</w:t>
      </w:r>
    </w:p>
    <w:p w14:paraId="6BE8A5AB" w14:textId="77777777" w:rsidR="00106AE4" w:rsidRDefault="00106AE4" w:rsidP="005D743C">
      <w:pPr>
        <w:pStyle w:val="ListParagraph"/>
        <w:numPr>
          <w:ilvl w:val="2"/>
          <w:numId w:val="42"/>
        </w:numPr>
        <w:spacing w:before="0" w:after="0"/>
      </w:pPr>
      <w:r>
        <w:t>Puncture hazard radius distributed between minimum of 48.58 and maximum of 48.58 meters.</w:t>
      </w:r>
    </w:p>
    <w:p w14:paraId="572887BB" w14:textId="77777777" w:rsidR="00106AE4" w:rsidRDefault="00106AE4" w:rsidP="005D743C">
      <w:pPr>
        <w:pStyle w:val="ListParagraph"/>
        <w:numPr>
          <w:ilvl w:val="2"/>
          <w:numId w:val="42"/>
        </w:numPr>
        <w:spacing w:before="0" w:after="0"/>
      </w:pPr>
      <w:r>
        <w:t>Product type is Condensate.</w:t>
      </w:r>
    </w:p>
    <w:p w14:paraId="48EBFF74" w14:textId="77777777" w:rsidR="00106AE4" w:rsidRDefault="00106AE4" w:rsidP="005D743C">
      <w:pPr>
        <w:pStyle w:val="ListParagraph"/>
        <w:numPr>
          <w:ilvl w:val="2"/>
          <w:numId w:val="42"/>
        </w:numPr>
        <w:spacing w:before="0" w:after="0"/>
      </w:pPr>
      <w:r>
        <w:t>Class area location is/are 2.0.</w:t>
      </w:r>
    </w:p>
    <w:p w14:paraId="20B3DBE9" w14:textId="77777777" w:rsidR="00106AE4" w:rsidRDefault="00106AE4" w:rsidP="005D743C">
      <w:pPr>
        <w:pStyle w:val="ListParagraph"/>
        <w:numPr>
          <w:ilvl w:val="1"/>
          <w:numId w:val="42"/>
        </w:numPr>
        <w:spacing w:before="0" w:after="0"/>
      </w:pPr>
      <w:r>
        <w:t>Total length driven by Environmental: 564.97 meters.</w:t>
      </w:r>
    </w:p>
    <w:p w14:paraId="2F083A29" w14:textId="77777777" w:rsidR="00106AE4" w:rsidRDefault="00106AE4" w:rsidP="005D743C">
      <w:pPr>
        <w:pStyle w:val="ListParagraph"/>
        <w:numPr>
          <w:ilvl w:val="1"/>
          <w:numId w:val="42"/>
        </w:numPr>
        <w:spacing w:before="0" w:after="0"/>
      </w:pPr>
      <w:r>
        <w:t>Environmental Cost distributed between minimum of $4.66 and maximum of $13.35MM:</w:t>
      </w:r>
    </w:p>
    <w:p w14:paraId="69ABF96E" w14:textId="77777777" w:rsidR="00106AE4" w:rsidRDefault="00106AE4" w:rsidP="005D743C">
      <w:pPr>
        <w:pStyle w:val="ListParagraph"/>
        <w:numPr>
          <w:ilvl w:val="2"/>
          <w:numId w:val="42"/>
        </w:numPr>
        <w:spacing w:before="0" w:after="0"/>
      </w:pPr>
      <w:r>
        <w:t>Leak cost between minimum of $0.13 and maximum of $0.35MM</w:t>
      </w:r>
    </w:p>
    <w:p w14:paraId="058CD631" w14:textId="77777777" w:rsidR="00106AE4" w:rsidRDefault="00106AE4" w:rsidP="005D743C">
      <w:pPr>
        <w:pStyle w:val="ListParagraph"/>
        <w:numPr>
          <w:ilvl w:val="2"/>
          <w:numId w:val="42"/>
        </w:numPr>
        <w:spacing w:before="0" w:after="0"/>
      </w:pPr>
      <w:r>
        <w:t>Leak spill volume between a minimum of 1973.38 and maximum of 2019.77 gallons</w:t>
      </w:r>
    </w:p>
    <w:p w14:paraId="0701D87E" w14:textId="77777777" w:rsidR="00106AE4" w:rsidRDefault="00106AE4" w:rsidP="005D743C">
      <w:pPr>
        <w:pStyle w:val="ListParagraph"/>
        <w:numPr>
          <w:ilvl w:val="2"/>
          <w:numId w:val="42"/>
        </w:numPr>
        <w:spacing w:before="0" w:after="0"/>
      </w:pPr>
      <w:r>
        <w:t>Rupture cost between minimum of $64.53 and maximum of $169.76MM</w:t>
      </w:r>
    </w:p>
    <w:p w14:paraId="6CDB0036" w14:textId="77777777" w:rsidR="00106AE4" w:rsidRDefault="00106AE4" w:rsidP="005D743C">
      <w:pPr>
        <w:pStyle w:val="ListParagraph"/>
        <w:numPr>
          <w:ilvl w:val="2"/>
          <w:numId w:val="42"/>
        </w:numPr>
        <w:spacing w:before="0" w:after="0"/>
      </w:pPr>
      <w:r>
        <w:t>Rupture spill volume is between a minimum of 947101.66 and maximum of 969363.57 gallons</w:t>
      </w:r>
    </w:p>
    <w:p w14:paraId="28A3F86D" w14:textId="77777777" w:rsidR="00106AE4" w:rsidRDefault="00106AE4" w:rsidP="005D743C">
      <w:pPr>
        <w:pStyle w:val="ListParagraph"/>
        <w:numPr>
          <w:ilvl w:val="2"/>
          <w:numId w:val="42"/>
        </w:numPr>
        <w:spacing w:before="0" w:after="0"/>
      </w:pPr>
      <w:r>
        <w:lastRenderedPageBreak/>
        <w:t>Puncture cost between minimum of $4.42 and maximum of $11.62MM</w:t>
      </w:r>
    </w:p>
    <w:p w14:paraId="357E3B26" w14:textId="77777777" w:rsidR="00106AE4" w:rsidRDefault="00106AE4" w:rsidP="005D743C">
      <w:pPr>
        <w:pStyle w:val="ListParagraph"/>
        <w:numPr>
          <w:ilvl w:val="2"/>
          <w:numId w:val="42"/>
        </w:numPr>
        <w:spacing w:before="0" w:after="0"/>
      </w:pPr>
      <w:r>
        <w:t>Puncture spill volume is between a minimum of 64840.82 and maximum of 66364.92 gallons</w:t>
      </w:r>
    </w:p>
    <w:p w14:paraId="46AFFA92" w14:textId="77777777" w:rsidR="00106AE4" w:rsidRDefault="00106AE4" w:rsidP="005D743C">
      <w:pPr>
        <w:pStyle w:val="ListParagraph"/>
        <w:numPr>
          <w:ilvl w:val="2"/>
          <w:numId w:val="42"/>
        </w:numPr>
        <w:spacing w:before="0" w:after="0"/>
      </w:pPr>
      <w:r>
        <w:t xml:space="preserve">Land use distributed as </w:t>
      </w:r>
    </w:p>
    <w:p w14:paraId="682C7DBE" w14:textId="77777777" w:rsidR="00106AE4" w:rsidRDefault="00106AE4" w:rsidP="005D743C">
      <w:pPr>
        <w:pStyle w:val="ListParagraph"/>
        <w:numPr>
          <w:ilvl w:val="3"/>
          <w:numId w:val="42"/>
        </w:numPr>
        <w:spacing w:before="0" w:after="0"/>
      </w:pPr>
      <w:r>
        <w:t>Commercial/Industrial: 2,256.78</w:t>
      </w:r>
    </w:p>
    <w:p w14:paraId="0DE0BF8A" w14:textId="77777777" w:rsidR="00106AE4" w:rsidRDefault="00106AE4" w:rsidP="005D743C">
      <w:pPr>
        <w:pStyle w:val="ListParagraph"/>
        <w:numPr>
          <w:ilvl w:val="3"/>
          <w:numId w:val="42"/>
        </w:numPr>
        <w:spacing w:before="0" w:after="0"/>
      </w:pPr>
      <w:r>
        <w:t>Water Course: 3.12</w:t>
      </w:r>
    </w:p>
    <w:p w14:paraId="0220B8A0" w14:textId="77777777" w:rsidR="00106AE4" w:rsidRDefault="00106AE4" w:rsidP="005D743C">
      <w:pPr>
        <w:pStyle w:val="ListParagraph"/>
        <w:numPr>
          <w:ilvl w:val="0"/>
          <w:numId w:val="42"/>
        </w:numPr>
        <w:spacing w:before="0" w:after="0"/>
      </w:pPr>
      <w:r>
        <w:t>"SPEED CORNER TO FORT SASKATCHEWAN INLET (KEYSPAN) NPS 16</w:t>
      </w:r>
    </w:p>
    <w:p w14:paraId="3C577B09" w14:textId="77777777" w:rsidR="00106AE4" w:rsidRDefault="00106AE4" w:rsidP="005D743C">
      <w:pPr>
        <w:pStyle w:val="ListParagraph"/>
        <w:numPr>
          <w:ilvl w:val="1"/>
          <w:numId w:val="42"/>
        </w:numPr>
        <w:spacing w:before="0" w:after="0"/>
      </w:pPr>
      <w:r>
        <w:t>Total Cumulative Length (m):</w:t>
      </w:r>
      <w:r>
        <w:tab/>
        <w:t>1771.15</w:t>
      </w:r>
    </w:p>
    <w:p w14:paraId="0317E8DC" w14:textId="77777777" w:rsidR="00106AE4" w:rsidRDefault="00106AE4" w:rsidP="005D743C">
      <w:pPr>
        <w:pStyle w:val="ListParagraph"/>
        <w:numPr>
          <w:ilvl w:val="1"/>
          <w:numId w:val="42"/>
        </w:numPr>
        <w:spacing w:before="0" w:after="0"/>
      </w:pPr>
      <w:r>
        <w:t>Likelihood of failure distributed between minimum of 1.000e-01 and maximum of 1.000e-01.</w:t>
      </w:r>
    </w:p>
    <w:p w14:paraId="474CE935" w14:textId="77777777" w:rsidR="00106AE4" w:rsidRDefault="00106AE4" w:rsidP="005D743C">
      <w:pPr>
        <w:pStyle w:val="ListParagraph"/>
        <w:numPr>
          <w:ilvl w:val="2"/>
          <w:numId w:val="42"/>
        </w:numPr>
        <w:spacing w:before="0" w:after="0"/>
      </w:pPr>
      <w:r>
        <w:t>Installation date between minimum of 1995-01-01 and maximum of 1995-01-01</w:t>
      </w:r>
    </w:p>
    <w:p w14:paraId="6C9B7351" w14:textId="77777777" w:rsidR="00106AE4" w:rsidRDefault="00106AE4" w:rsidP="005D743C">
      <w:pPr>
        <w:pStyle w:val="ListParagraph"/>
        <w:numPr>
          <w:ilvl w:val="2"/>
          <w:numId w:val="42"/>
        </w:numPr>
        <w:spacing w:before="0" w:after="0"/>
      </w:pPr>
      <w:r>
        <w:t>Wall thickness between minimum of 5.56 and maximum of 10.31 mm</w:t>
      </w:r>
    </w:p>
    <w:p w14:paraId="22A3CBD6" w14:textId="77777777" w:rsidR="00106AE4" w:rsidRDefault="00106AE4" w:rsidP="005D743C">
      <w:pPr>
        <w:pStyle w:val="ListParagraph"/>
        <w:numPr>
          <w:ilvl w:val="2"/>
          <w:numId w:val="42"/>
        </w:numPr>
        <w:spacing w:before="0" w:after="0"/>
      </w:pPr>
      <w:r>
        <w:t>Mainline coating type of Extruded Polyethylene</w:t>
      </w:r>
    </w:p>
    <w:p w14:paraId="00CF8951" w14:textId="77777777" w:rsidR="00106AE4" w:rsidRDefault="00106AE4" w:rsidP="005D743C">
      <w:pPr>
        <w:pStyle w:val="ListParagraph"/>
        <w:numPr>
          <w:ilvl w:val="2"/>
          <w:numId w:val="42"/>
        </w:numPr>
        <w:spacing w:before="0" w:after="0"/>
      </w:pPr>
      <w:r>
        <w:t>Joint coating type of Unknown</w:t>
      </w:r>
    </w:p>
    <w:p w14:paraId="34D3A139"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35DCD569"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73F3E9FB"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6F64399E" w14:textId="77777777" w:rsidR="00106AE4" w:rsidRDefault="00106AE4" w:rsidP="005D743C">
      <w:pPr>
        <w:pStyle w:val="ListParagraph"/>
        <w:numPr>
          <w:ilvl w:val="2"/>
          <w:numId w:val="42"/>
        </w:numPr>
        <w:spacing w:before="0" w:after="0"/>
      </w:pPr>
      <w:r>
        <w:t>CIS On-Off potential between minimum of nan and maximum of nan -mV</w:t>
      </w:r>
    </w:p>
    <w:p w14:paraId="730350EA"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61441E36" w14:textId="77777777" w:rsidR="00106AE4" w:rsidRDefault="00106AE4" w:rsidP="005D743C">
      <w:pPr>
        <w:pStyle w:val="ListParagraph"/>
        <w:numPr>
          <w:ilvl w:val="2"/>
          <w:numId w:val="42"/>
        </w:numPr>
        <w:spacing w:before="0" w:after="0"/>
      </w:pPr>
      <w:r>
        <w:t>ACVG potential between minimum of nan and maximum of nan mV</w:t>
      </w:r>
    </w:p>
    <w:p w14:paraId="0D47EB8A" w14:textId="77777777" w:rsidR="00106AE4" w:rsidRDefault="00106AE4" w:rsidP="005D743C">
      <w:pPr>
        <w:pStyle w:val="ListParagraph"/>
        <w:numPr>
          <w:ilvl w:val="1"/>
          <w:numId w:val="42"/>
        </w:numPr>
        <w:spacing w:before="0" w:after="0"/>
      </w:pPr>
      <w:r>
        <w:t>Consequence of failure distributed between minimum of $1.36 and maximum of $1.59MM</w:t>
      </w:r>
    </w:p>
    <w:p w14:paraId="1B23D285" w14:textId="77777777" w:rsidR="00106AE4" w:rsidRDefault="00106AE4" w:rsidP="005D743C">
      <w:pPr>
        <w:pStyle w:val="ListParagraph"/>
        <w:numPr>
          <w:ilvl w:val="1"/>
          <w:numId w:val="42"/>
        </w:numPr>
        <w:spacing w:before="0" w:after="0"/>
      </w:pPr>
      <w:r>
        <w:t>Total length driven by Economic Loss: 1771.15 meters.</w:t>
      </w:r>
    </w:p>
    <w:p w14:paraId="484FF36F" w14:textId="77777777" w:rsidR="00106AE4" w:rsidRDefault="00106AE4" w:rsidP="005D743C">
      <w:pPr>
        <w:pStyle w:val="ListParagraph"/>
        <w:numPr>
          <w:ilvl w:val="1"/>
          <w:numId w:val="42"/>
        </w:numPr>
        <w:spacing w:before="0" w:after="0"/>
      </w:pPr>
      <w:r>
        <w:t>Economic Loss Cost distributed between minimum of $1.36 and maximum of $1.59MM:</w:t>
      </w:r>
    </w:p>
    <w:p w14:paraId="3E3ACF3A" w14:textId="77777777" w:rsidR="00106AE4" w:rsidRDefault="00106AE4" w:rsidP="005D743C">
      <w:pPr>
        <w:pStyle w:val="ListParagraph"/>
        <w:numPr>
          <w:ilvl w:val="2"/>
          <w:numId w:val="42"/>
        </w:numPr>
        <w:spacing w:before="0" w:after="0"/>
      </w:pPr>
      <w:r>
        <w:t>Repair costs between minimum of $187,000.00 and maximum of $187,000.00.</w:t>
      </w:r>
    </w:p>
    <w:p w14:paraId="712CBF1B" w14:textId="77777777" w:rsidR="00106AE4" w:rsidRDefault="00106AE4" w:rsidP="005D743C">
      <w:pPr>
        <w:pStyle w:val="ListParagraph"/>
        <w:numPr>
          <w:ilvl w:val="2"/>
          <w:numId w:val="42"/>
        </w:numPr>
        <w:spacing w:before="0" w:after="0"/>
      </w:pPr>
      <w:r>
        <w:t>Outage losses between minimum of $800,000.00 and maximum of $800,000.00.</w:t>
      </w:r>
    </w:p>
    <w:p w14:paraId="5CAC633F" w14:textId="77777777" w:rsidR="00106AE4" w:rsidRDefault="00106AE4" w:rsidP="005D743C">
      <w:pPr>
        <w:pStyle w:val="ListParagraph"/>
        <w:numPr>
          <w:ilvl w:val="2"/>
          <w:numId w:val="42"/>
        </w:numPr>
        <w:spacing w:before="0" w:after="0"/>
      </w:pPr>
      <w:r>
        <w:t>Product type is HVP Product.</w:t>
      </w:r>
    </w:p>
    <w:p w14:paraId="5C684C37" w14:textId="77777777" w:rsidR="00106AE4" w:rsidRDefault="00106AE4" w:rsidP="005D743C">
      <w:pPr>
        <w:pStyle w:val="ListParagraph"/>
        <w:numPr>
          <w:ilvl w:val="2"/>
          <w:numId w:val="42"/>
        </w:numPr>
        <w:spacing w:before="0" w:after="0"/>
      </w:pPr>
      <w:r>
        <w:t>Leak cost between minimum of $1.02 and maximum of $1.10MM</w:t>
      </w:r>
    </w:p>
    <w:p w14:paraId="2840BC23" w14:textId="77777777" w:rsidR="00106AE4" w:rsidRDefault="00106AE4" w:rsidP="005D743C">
      <w:pPr>
        <w:pStyle w:val="ListParagraph"/>
        <w:numPr>
          <w:ilvl w:val="2"/>
          <w:numId w:val="42"/>
        </w:numPr>
        <w:spacing w:before="0" w:after="0"/>
      </w:pPr>
      <w:r>
        <w:t>Leak scenario yielded 15.0 intersections with structures, with minimum of $75,000.00 and maximum of $75,000.00 in cost of structures impacted.</w:t>
      </w:r>
    </w:p>
    <w:p w14:paraId="567E629B" w14:textId="77777777" w:rsidR="00106AE4" w:rsidRDefault="00106AE4" w:rsidP="005D743C">
      <w:pPr>
        <w:pStyle w:val="ListParagraph"/>
        <w:numPr>
          <w:ilvl w:val="2"/>
          <w:numId w:val="42"/>
        </w:numPr>
        <w:spacing w:before="0" w:after="0"/>
      </w:pPr>
      <w:r>
        <w:t>Leak product loss costs between minimum of $35,177.42 and maximum of $35,177.42</w:t>
      </w:r>
    </w:p>
    <w:p w14:paraId="4999B09F" w14:textId="77777777" w:rsidR="00106AE4" w:rsidRDefault="00106AE4" w:rsidP="005D743C">
      <w:pPr>
        <w:pStyle w:val="ListParagraph"/>
        <w:numPr>
          <w:ilvl w:val="2"/>
          <w:numId w:val="42"/>
        </w:numPr>
        <w:spacing w:before="0" w:after="0"/>
      </w:pPr>
      <w:r>
        <w:t>Rupture cost between minimum of $59.11 and maximum of $59.26MM</w:t>
      </w:r>
    </w:p>
    <w:p w14:paraId="28199536" w14:textId="77777777" w:rsidR="00106AE4" w:rsidRDefault="00106AE4" w:rsidP="005D743C">
      <w:pPr>
        <w:pStyle w:val="ListParagraph"/>
        <w:numPr>
          <w:ilvl w:val="2"/>
          <w:numId w:val="42"/>
        </w:numPr>
        <w:spacing w:before="0" w:after="0"/>
      </w:pPr>
      <w:r>
        <w:t>Rupture scenario yielded 8.0 intersections with structures, with minimum of $25,000.00 and maximum of $175,000.00 in cost of structures impacted</w:t>
      </w:r>
    </w:p>
    <w:p w14:paraId="787DFD19" w14:textId="77777777" w:rsidR="00106AE4" w:rsidRDefault="00106AE4" w:rsidP="005D743C">
      <w:pPr>
        <w:pStyle w:val="ListParagraph"/>
        <w:numPr>
          <w:ilvl w:val="2"/>
          <w:numId w:val="42"/>
        </w:numPr>
        <w:spacing w:before="0" w:after="0"/>
      </w:pPr>
      <w:r>
        <w:t>Rupture product loss costs between minimum of $58,099,358.13 and maximum of $58,099,358.13</w:t>
      </w:r>
    </w:p>
    <w:p w14:paraId="1463A909" w14:textId="77777777" w:rsidR="00106AE4" w:rsidRDefault="00106AE4" w:rsidP="005D743C">
      <w:pPr>
        <w:pStyle w:val="ListParagraph"/>
        <w:numPr>
          <w:ilvl w:val="2"/>
          <w:numId w:val="42"/>
        </w:numPr>
        <w:spacing w:before="0" w:after="0"/>
      </w:pPr>
      <w:r>
        <w:t>Puncture cost between minimum of $2.14 and maximum of $2.27MM</w:t>
      </w:r>
    </w:p>
    <w:p w14:paraId="4E5888F9" w14:textId="77777777" w:rsidR="00106AE4" w:rsidRDefault="00106AE4" w:rsidP="005D743C">
      <w:pPr>
        <w:pStyle w:val="ListParagraph"/>
        <w:numPr>
          <w:ilvl w:val="2"/>
          <w:numId w:val="42"/>
        </w:numPr>
        <w:spacing w:before="0" w:after="0"/>
      </w:pPr>
      <w:r>
        <w:t>Puncture scenario yielded 23.0 intersections with structures, with minimum of $25,000.00 and maximum of $125,000.00 in cost of structures impacted</w:t>
      </w:r>
    </w:p>
    <w:p w14:paraId="358B95F8" w14:textId="77777777" w:rsidR="00106AE4" w:rsidRDefault="00106AE4" w:rsidP="005D743C">
      <w:pPr>
        <w:pStyle w:val="ListParagraph"/>
        <w:numPr>
          <w:ilvl w:val="2"/>
          <w:numId w:val="42"/>
        </w:numPr>
        <w:spacing w:before="0" w:after="0"/>
      </w:pPr>
      <w:r>
        <w:t>Puncture Product Loss costs between minimum of $1,155,850.00 and maximum of $1,155,850.00"</w:t>
      </w:r>
    </w:p>
    <w:p w14:paraId="470518F2" w14:textId="77777777" w:rsidR="00106AE4" w:rsidRDefault="00106AE4" w:rsidP="005D743C">
      <w:pPr>
        <w:pStyle w:val="ListParagraph"/>
        <w:numPr>
          <w:ilvl w:val="0"/>
          <w:numId w:val="42"/>
        </w:numPr>
        <w:spacing w:before="0" w:after="0"/>
      </w:pPr>
      <w:r>
        <w:t>"BATCH TRANSFER LINE NPS 24</w:t>
      </w:r>
    </w:p>
    <w:p w14:paraId="299ACB31" w14:textId="77777777" w:rsidR="00106AE4" w:rsidRDefault="00106AE4" w:rsidP="005D743C">
      <w:pPr>
        <w:pStyle w:val="ListParagraph"/>
        <w:numPr>
          <w:ilvl w:val="1"/>
          <w:numId w:val="42"/>
        </w:numPr>
        <w:spacing w:before="0" w:after="0"/>
      </w:pPr>
      <w:r>
        <w:t>Total Cumulative Length (m):</w:t>
      </w:r>
      <w:r>
        <w:tab/>
        <w:t>1622.82</w:t>
      </w:r>
    </w:p>
    <w:p w14:paraId="3271D105" w14:textId="77777777" w:rsidR="00106AE4" w:rsidRDefault="00106AE4" w:rsidP="005D743C">
      <w:pPr>
        <w:pStyle w:val="ListParagraph"/>
        <w:numPr>
          <w:ilvl w:val="1"/>
          <w:numId w:val="42"/>
        </w:numPr>
        <w:spacing w:before="0" w:after="0"/>
      </w:pPr>
      <w:r>
        <w:t>Likelihood of failure distributed between minimum of 2.752e-03 and maximum of 4.101e-03.</w:t>
      </w:r>
    </w:p>
    <w:p w14:paraId="536C8BD3" w14:textId="77777777" w:rsidR="00106AE4" w:rsidRDefault="00106AE4" w:rsidP="005D743C">
      <w:pPr>
        <w:pStyle w:val="ListParagraph"/>
        <w:numPr>
          <w:ilvl w:val="2"/>
          <w:numId w:val="42"/>
        </w:numPr>
        <w:spacing w:before="0" w:after="0"/>
      </w:pPr>
      <w:r>
        <w:t>Installation date between minimum of 1972-01-01 and maximum of 1972-01-01</w:t>
      </w:r>
    </w:p>
    <w:p w14:paraId="063D03C9" w14:textId="77777777" w:rsidR="00106AE4" w:rsidRDefault="00106AE4" w:rsidP="005D743C">
      <w:pPr>
        <w:pStyle w:val="ListParagraph"/>
        <w:numPr>
          <w:ilvl w:val="2"/>
          <w:numId w:val="42"/>
        </w:numPr>
        <w:spacing w:before="0" w:after="0"/>
      </w:pPr>
      <w:r>
        <w:t>Wall thickness between minimum of 6.35 and maximum of 6.35 mm</w:t>
      </w:r>
    </w:p>
    <w:p w14:paraId="6DC6D93C" w14:textId="77777777" w:rsidR="00106AE4" w:rsidRDefault="00106AE4" w:rsidP="005D743C">
      <w:pPr>
        <w:pStyle w:val="ListParagraph"/>
        <w:numPr>
          <w:ilvl w:val="2"/>
          <w:numId w:val="42"/>
        </w:numPr>
        <w:spacing w:before="0" w:after="0"/>
      </w:pPr>
      <w:r>
        <w:t>Mainline coating type of Extruded Polyethylene</w:t>
      </w:r>
    </w:p>
    <w:p w14:paraId="0088BAE0" w14:textId="77777777" w:rsidR="00106AE4" w:rsidRDefault="00106AE4" w:rsidP="005D743C">
      <w:pPr>
        <w:pStyle w:val="ListParagraph"/>
        <w:numPr>
          <w:ilvl w:val="2"/>
          <w:numId w:val="42"/>
        </w:numPr>
        <w:spacing w:before="0" w:after="0"/>
      </w:pPr>
      <w:r>
        <w:t xml:space="preserve">Joint coating type of </w:t>
      </w:r>
      <w:proofErr w:type="spellStart"/>
      <w:r>
        <w:t>Canusa</w:t>
      </w:r>
      <w:proofErr w:type="spellEnd"/>
      <w:r>
        <w:t xml:space="preserve"> Sleeve</w:t>
      </w:r>
    </w:p>
    <w:p w14:paraId="1875E264" w14:textId="77777777" w:rsidR="00106AE4" w:rsidRDefault="00106AE4" w:rsidP="005D743C">
      <w:pPr>
        <w:pStyle w:val="ListParagraph"/>
        <w:numPr>
          <w:ilvl w:val="2"/>
          <w:numId w:val="42"/>
        </w:numPr>
        <w:spacing w:before="0" w:after="0"/>
      </w:pPr>
      <w:r>
        <w:lastRenderedPageBreak/>
        <w:t xml:space="preserve">Coating installation date between minimum of </w:t>
      </w:r>
      <w:proofErr w:type="spellStart"/>
      <w:r>
        <w:t>NaT</w:t>
      </w:r>
      <w:proofErr w:type="spellEnd"/>
      <w:r>
        <w:t xml:space="preserve"> and maximum of </w:t>
      </w:r>
      <w:proofErr w:type="spellStart"/>
      <w:r>
        <w:t>NaT</w:t>
      </w:r>
      <w:proofErr w:type="spellEnd"/>
    </w:p>
    <w:p w14:paraId="7D7AE6F3" w14:textId="77777777" w:rsidR="00106AE4" w:rsidRDefault="00106AE4" w:rsidP="005D743C">
      <w:pPr>
        <w:pStyle w:val="ListParagraph"/>
        <w:numPr>
          <w:ilvl w:val="2"/>
          <w:numId w:val="42"/>
        </w:numPr>
        <w:spacing w:before="0" w:after="0"/>
      </w:pPr>
      <w:r>
        <w:t>Date of last CIS survey of 2016-11-11</w:t>
      </w:r>
    </w:p>
    <w:p w14:paraId="6EFAEEB3"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903.0 and maximum of 2535.0 -mV</w:t>
      </w:r>
    </w:p>
    <w:p w14:paraId="2BA43959" w14:textId="77777777" w:rsidR="00106AE4" w:rsidRDefault="00106AE4" w:rsidP="005D743C">
      <w:pPr>
        <w:pStyle w:val="ListParagraph"/>
        <w:numPr>
          <w:ilvl w:val="2"/>
          <w:numId w:val="42"/>
        </w:numPr>
        <w:spacing w:before="0" w:after="0"/>
      </w:pPr>
      <w:r>
        <w:t>CIS On-Off potential between minimum of 773.0 and maximum of 1506.0 -mV</w:t>
      </w:r>
    </w:p>
    <w:p w14:paraId="5638C999"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0.0</w:t>
      </w:r>
    </w:p>
    <w:p w14:paraId="5B9ACA3F" w14:textId="77777777" w:rsidR="00106AE4" w:rsidRDefault="00106AE4" w:rsidP="005D743C">
      <w:pPr>
        <w:pStyle w:val="ListParagraph"/>
        <w:numPr>
          <w:ilvl w:val="2"/>
          <w:numId w:val="42"/>
        </w:numPr>
        <w:spacing w:before="0" w:after="0"/>
      </w:pPr>
      <w:r>
        <w:t>ACVG potential between minimum of 0.01 and maximum of 0.55 mV</w:t>
      </w:r>
    </w:p>
    <w:p w14:paraId="5C4DC0A8" w14:textId="77777777" w:rsidR="00106AE4" w:rsidRDefault="00106AE4" w:rsidP="005D743C">
      <w:pPr>
        <w:pStyle w:val="ListParagraph"/>
        <w:numPr>
          <w:ilvl w:val="1"/>
          <w:numId w:val="42"/>
        </w:numPr>
        <w:spacing w:before="0" w:after="0"/>
      </w:pPr>
      <w:r>
        <w:t>Consequence of failure distributed between minimum of $15.34 and maximum of $164.89MM</w:t>
      </w:r>
    </w:p>
    <w:p w14:paraId="2DE4CAD8" w14:textId="77777777" w:rsidR="00106AE4" w:rsidRDefault="00106AE4" w:rsidP="005D743C">
      <w:pPr>
        <w:pStyle w:val="ListParagraph"/>
        <w:numPr>
          <w:ilvl w:val="1"/>
          <w:numId w:val="42"/>
        </w:numPr>
        <w:spacing w:before="0" w:after="0"/>
      </w:pPr>
      <w:r>
        <w:t>Total length driven by Safety: 1217.12 meters.</w:t>
      </w:r>
    </w:p>
    <w:p w14:paraId="3D4683D4" w14:textId="77777777" w:rsidR="00106AE4" w:rsidRDefault="00106AE4" w:rsidP="005D743C">
      <w:pPr>
        <w:pStyle w:val="ListParagraph"/>
        <w:numPr>
          <w:ilvl w:val="1"/>
          <w:numId w:val="42"/>
        </w:numPr>
        <w:spacing w:before="0" w:after="0"/>
      </w:pPr>
      <w:r>
        <w:t>Safety Cost distributed between minimum of $4.31 and maximum of $128.31MM:</w:t>
      </w:r>
    </w:p>
    <w:p w14:paraId="553C412B" w14:textId="77777777" w:rsidR="00106AE4" w:rsidRDefault="00106AE4" w:rsidP="005D743C">
      <w:pPr>
        <w:pStyle w:val="ListParagraph"/>
        <w:numPr>
          <w:ilvl w:val="2"/>
          <w:numId w:val="42"/>
        </w:numPr>
        <w:spacing w:before="0" w:after="0"/>
      </w:pPr>
      <w:r>
        <w:t>Leak cost between minimum of $0.00 and maximum of $121.06MM</w:t>
      </w:r>
    </w:p>
    <w:p w14:paraId="039CF0B5" w14:textId="77777777" w:rsidR="00106AE4" w:rsidRDefault="00106AE4" w:rsidP="005D743C">
      <w:pPr>
        <w:pStyle w:val="ListParagraph"/>
        <w:numPr>
          <w:ilvl w:val="2"/>
          <w:numId w:val="42"/>
        </w:numPr>
        <w:spacing w:before="0" w:after="0"/>
      </w:pPr>
      <w:r>
        <w:t>Leak scenario yielded 32.0 intersections with structures, with minimum of 0.0 and maximum of 12.61 of population impacted.</w:t>
      </w:r>
    </w:p>
    <w:p w14:paraId="36CAFA50" w14:textId="77777777" w:rsidR="00106AE4" w:rsidRDefault="00106AE4" w:rsidP="005D743C">
      <w:pPr>
        <w:pStyle w:val="ListParagraph"/>
        <w:numPr>
          <w:ilvl w:val="2"/>
          <w:numId w:val="42"/>
        </w:numPr>
        <w:spacing w:before="0" w:after="0"/>
      </w:pPr>
      <w:r>
        <w:t>Leak hazard radius distributed between minimum of 2.91 and maximum of 2.91 meters.</w:t>
      </w:r>
    </w:p>
    <w:p w14:paraId="23F1AF7F" w14:textId="77777777" w:rsidR="00106AE4" w:rsidRDefault="00106AE4" w:rsidP="005D743C">
      <w:pPr>
        <w:pStyle w:val="ListParagraph"/>
        <w:numPr>
          <w:ilvl w:val="2"/>
          <w:numId w:val="42"/>
        </w:numPr>
        <w:spacing w:before="0" w:after="0"/>
      </w:pPr>
      <w:r>
        <w:t>Rupture cost between minimum of $121.06 and maximum of $968.45MM</w:t>
      </w:r>
    </w:p>
    <w:p w14:paraId="09E66C36" w14:textId="77777777" w:rsidR="00106AE4" w:rsidRDefault="00106AE4" w:rsidP="005D743C">
      <w:pPr>
        <w:pStyle w:val="ListParagraph"/>
        <w:numPr>
          <w:ilvl w:val="2"/>
          <w:numId w:val="42"/>
        </w:numPr>
        <w:spacing w:before="0" w:after="0"/>
      </w:pPr>
      <w:r>
        <w:t>Rupture scenario yielded 16.0 intersections with structures, with minimum of 12.61 and maximum of 100.88 of population impacted</w:t>
      </w:r>
    </w:p>
    <w:p w14:paraId="67D21B9F" w14:textId="77777777" w:rsidR="00106AE4" w:rsidRDefault="00106AE4" w:rsidP="005D743C">
      <w:pPr>
        <w:pStyle w:val="ListParagraph"/>
        <w:numPr>
          <w:ilvl w:val="2"/>
          <w:numId w:val="42"/>
        </w:numPr>
        <w:spacing w:before="0" w:after="0"/>
      </w:pPr>
      <w:r>
        <w:t>Rupture hazard radius distributed between minimum of 99.14 and maximum of 99.14 meters.</w:t>
      </w:r>
    </w:p>
    <w:p w14:paraId="027A91F6" w14:textId="77777777" w:rsidR="00106AE4" w:rsidRDefault="00106AE4" w:rsidP="005D743C">
      <w:pPr>
        <w:pStyle w:val="ListParagraph"/>
        <w:numPr>
          <w:ilvl w:val="2"/>
          <w:numId w:val="42"/>
        </w:numPr>
        <w:spacing w:before="0" w:after="0"/>
      </w:pPr>
      <w:r>
        <w:t>Puncture cost between minimum of $0.00 and maximum of $121.06MM</w:t>
      </w:r>
    </w:p>
    <w:p w14:paraId="333E2CC3" w14:textId="77777777" w:rsidR="00106AE4" w:rsidRDefault="00106AE4" w:rsidP="005D743C">
      <w:pPr>
        <w:pStyle w:val="ListParagraph"/>
        <w:numPr>
          <w:ilvl w:val="2"/>
          <w:numId w:val="42"/>
        </w:numPr>
        <w:spacing w:before="0" w:after="0"/>
      </w:pPr>
      <w:r>
        <w:t>Puncture scenario yielded 34.0 intersections with structures, with minimum of 0.0 and maximum of 12.61 of population impacted</w:t>
      </w:r>
    </w:p>
    <w:p w14:paraId="7347F6A0" w14:textId="77777777" w:rsidR="00106AE4" w:rsidRDefault="00106AE4" w:rsidP="005D743C">
      <w:pPr>
        <w:pStyle w:val="ListParagraph"/>
        <w:numPr>
          <w:ilvl w:val="2"/>
          <w:numId w:val="42"/>
        </w:numPr>
        <w:spacing w:before="0" w:after="0"/>
      </w:pPr>
      <w:r>
        <w:t>Puncture hazard radius distributed between minimum of 11.53 and maximum of 11.53 meters.</w:t>
      </w:r>
    </w:p>
    <w:p w14:paraId="2ACD5B67" w14:textId="77777777" w:rsidR="00106AE4" w:rsidRDefault="00106AE4" w:rsidP="005D743C">
      <w:pPr>
        <w:pStyle w:val="ListParagraph"/>
        <w:numPr>
          <w:ilvl w:val="2"/>
          <w:numId w:val="42"/>
        </w:numPr>
        <w:spacing w:before="0" w:after="0"/>
      </w:pPr>
      <w:r>
        <w:t>Product type is Crude Oil.</w:t>
      </w:r>
    </w:p>
    <w:p w14:paraId="23383AE3" w14:textId="77777777" w:rsidR="00106AE4" w:rsidRDefault="00106AE4" w:rsidP="005D743C">
      <w:pPr>
        <w:pStyle w:val="ListParagraph"/>
        <w:numPr>
          <w:ilvl w:val="2"/>
          <w:numId w:val="42"/>
        </w:numPr>
        <w:spacing w:before="0" w:after="0"/>
      </w:pPr>
      <w:r>
        <w:t>Class area location is/are 1.0, 2.0.</w:t>
      </w:r>
    </w:p>
    <w:p w14:paraId="3F37E058" w14:textId="77777777" w:rsidR="00106AE4" w:rsidRDefault="00106AE4" w:rsidP="005D743C">
      <w:pPr>
        <w:pStyle w:val="ListParagraph"/>
        <w:numPr>
          <w:ilvl w:val="1"/>
          <w:numId w:val="42"/>
        </w:numPr>
        <w:spacing w:before="0" w:after="0"/>
      </w:pPr>
      <w:r>
        <w:t>Total length driven by Environmental: 405.7 meters.</w:t>
      </w:r>
    </w:p>
    <w:p w14:paraId="5DA66D8D" w14:textId="77777777" w:rsidR="00106AE4" w:rsidRDefault="00106AE4" w:rsidP="005D743C">
      <w:pPr>
        <w:pStyle w:val="ListParagraph"/>
        <w:numPr>
          <w:ilvl w:val="1"/>
          <w:numId w:val="42"/>
        </w:numPr>
        <w:spacing w:before="0" w:after="0"/>
      </w:pPr>
      <w:r>
        <w:t>Environmental Cost distributed between minimum of $7.72 and maximum of $13.50MM:</w:t>
      </w:r>
    </w:p>
    <w:p w14:paraId="54C5B567" w14:textId="77777777" w:rsidR="00106AE4" w:rsidRDefault="00106AE4" w:rsidP="005D743C">
      <w:pPr>
        <w:pStyle w:val="ListParagraph"/>
        <w:numPr>
          <w:ilvl w:val="2"/>
          <w:numId w:val="42"/>
        </w:numPr>
        <w:spacing w:before="0" w:after="0"/>
      </w:pPr>
      <w:r>
        <w:t>Leak cost between minimum of $0.06 and maximum of $0.06MM</w:t>
      </w:r>
    </w:p>
    <w:p w14:paraId="3FCD21EF" w14:textId="77777777" w:rsidR="00106AE4" w:rsidRDefault="00106AE4" w:rsidP="005D743C">
      <w:pPr>
        <w:pStyle w:val="ListParagraph"/>
        <w:numPr>
          <w:ilvl w:val="2"/>
          <w:numId w:val="42"/>
        </w:numPr>
        <w:spacing w:before="0" w:after="0"/>
      </w:pPr>
      <w:r>
        <w:t>Leak spill volume between a minimum of 850.32 and maximum of 883.99 gallons</w:t>
      </w:r>
    </w:p>
    <w:p w14:paraId="3B9BAEC8" w14:textId="77777777" w:rsidR="00106AE4" w:rsidRDefault="00106AE4" w:rsidP="005D743C">
      <w:pPr>
        <w:pStyle w:val="ListParagraph"/>
        <w:numPr>
          <w:ilvl w:val="2"/>
          <w:numId w:val="42"/>
        </w:numPr>
        <w:spacing w:before="0" w:after="0"/>
      </w:pPr>
      <w:r>
        <w:t>Rupture cost between minimum of $215.31 and maximum of $223.83MM</w:t>
      </w:r>
    </w:p>
    <w:p w14:paraId="5E8D0A24" w14:textId="77777777" w:rsidR="00106AE4" w:rsidRDefault="00106AE4" w:rsidP="005D743C">
      <w:pPr>
        <w:pStyle w:val="ListParagraph"/>
        <w:numPr>
          <w:ilvl w:val="2"/>
          <w:numId w:val="42"/>
        </w:numPr>
        <w:spacing w:before="0" w:after="0"/>
      </w:pPr>
      <w:r>
        <w:t>Rupture spill volume is between a minimum of 3159898.85 and maximum of 3285013.13 gallons</w:t>
      </w:r>
    </w:p>
    <w:p w14:paraId="63CAFEF6" w14:textId="77777777" w:rsidR="00106AE4" w:rsidRDefault="00106AE4" w:rsidP="005D743C">
      <w:pPr>
        <w:pStyle w:val="ListParagraph"/>
        <w:numPr>
          <w:ilvl w:val="2"/>
          <w:numId w:val="42"/>
        </w:numPr>
        <w:spacing w:before="0" w:after="0"/>
      </w:pPr>
      <w:r>
        <w:t>Puncture cost between minimum of $1.90 and maximum of $1.98MM</w:t>
      </w:r>
    </w:p>
    <w:p w14:paraId="7DA4152E" w14:textId="77777777" w:rsidR="00106AE4" w:rsidRDefault="00106AE4" w:rsidP="005D743C">
      <w:pPr>
        <w:pStyle w:val="ListParagraph"/>
        <w:numPr>
          <w:ilvl w:val="2"/>
          <w:numId w:val="42"/>
        </w:numPr>
        <w:spacing w:before="0" w:after="0"/>
      </w:pPr>
      <w:r>
        <w:t>Puncture spill volume is between a minimum of 27939.64 and maximum of 29045.89 gallons</w:t>
      </w:r>
    </w:p>
    <w:p w14:paraId="1ACD828B" w14:textId="77777777" w:rsidR="00106AE4" w:rsidRDefault="00106AE4" w:rsidP="005D743C">
      <w:pPr>
        <w:pStyle w:val="ListParagraph"/>
        <w:numPr>
          <w:ilvl w:val="2"/>
          <w:numId w:val="42"/>
        </w:numPr>
        <w:spacing w:before="0" w:after="0"/>
      </w:pPr>
      <w:r>
        <w:t xml:space="preserve">Land use distributed as </w:t>
      </w:r>
    </w:p>
    <w:p w14:paraId="5915D9A6" w14:textId="77777777" w:rsidR="00106AE4" w:rsidRDefault="00106AE4" w:rsidP="005D743C">
      <w:pPr>
        <w:pStyle w:val="ListParagraph"/>
        <w:numPr>
          <w:ilvl w:val="3"/>
          <w:numId w:val="42"/>
        </w:numPr>
        <w:spacing w:before="0" w:after="0"/>
      </w:pPr>
      <w:r>
        <w:t>Commercial/Industrial: 1,622.82</w:t>
      </w:r>
    </w:p>
    <w:p w14:paraId="364B9643" w14:textId="77777777" w:rsidR="00106AE4" w:rsidRDefault="00106AE4" w:rsidP="005D743C">
      <w:pPr>
        <w:pStyle w:val="ListParagraph"/>
        <w:numPr>
          <w:ilvl w:val="0"/>
          <w:numId w:val="42"/>
        </w:numPr>
        <w:spacing w:before="0" w:after="0"/>
      </w:pPr>
      <w:r>
        <w:t xml:space="preserve">"NPS4 SS-35 From 5-34-11-19-W3 </w:t>
      </w:r>
      <w:proofErr w:type="gramStart"/>
      <w:r>
        <w:t>To</w:t>
      </w:r>
      <w:proofErr w:type="gramEnd"/>
      <w:r>
        <w:t xml:space="preserve"> 5-35-11-19-W3</w:t>
      </w:r>
    </w:p>
    <w:p w14:paraId="0CD063D5" w14:textId="77777777" w:rsidR="00106AE4" w:rsidRDefault="00106AE4" w:rsidP="005D743C">
      <w:pPr>
        <w:pStyle w:val="ListParagraph"/>
        <w:numPr>
          <w:ilvl w:val="1"/>
          <w:numId w:val="42"/>
        </w:numPr>
        <w:spacing w:before="0" w:after="0"/>
      </w:pPr>
      <w:r>
        <w:t>Total Cumulative Length (m):</w:t>
      </w:r>
      <w:r>
        <w:tab/>
        <w:t>1532.63</w:t>
      </w:r>
    </w:p>
    <w:p w14:paraId="31928D8A"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5E4CB296" w14:textId="77777777" w:rsidR="00106AE4" w:rsidRDefault="00106AE4" w:rsidP="005D743C">
      <w:pPr>
        <w:pStyle w:val="ListParagraph"/>
        <w:numPr>
          <w:ilvl w:val="2"/>
          <w:numId w:val="42"/>
        </w:numPr>
        <w:spacing w:before="0" w:after="0"/>
      </w:pPr>
      <w:r>
        <w:t>Installation date between minimum of 1968-01-01 and maximum of 1968-01-01</w:t>
      </w:r>
    </w:p>
    <w:p w14:paraId="3F6BFAF6" w14:textId="77777777" w:rsidR="00106AE4" w:rsidRDefault="00106AE4" w:rsidP="005D743C">
      <w:pPr>
        <w:pStyle w:val="ListParagraph"/>
        <w:numPr>
          <w:ilvl w:val="2"/>
          <w:numId w:val="42"/>
        </w:numPr>
        <w:spacing w:before="0" w:after="0"/>
      </w:pPr>
      <w:r>
        <w:t>Wall thickness between minimum of 3.17 and maximum of 3.17 mm</w:t>
      </w:r>
    </w:p>
    <w:p w14:paraId="2C877A5F" w14:textId="77777777" w:rsidR="00106AE4" w:rsidRDefault="00106AE4" w:rsidP="005D743C">
      <w:pPr>
        <w:pStyle w:val="ListParagraph"/>
        <w:numPr>
          <w:ilvl w:val="2"/>
          <w:numId w:val="42"/>
        </w:numPr>
        <w:spacing w:before="0" w:after="0"/>
      </w:pPr>
      <w:r>
        <w:t>Mainline coating type of Extruded Polyethylene</w:t>
      </w:r>
    </w:p>
    <w:p w14:paraId="646E6188" w14:textId="77777777" w:rsidR="00106AE4" w:rsidRDefault="00106AE4" w:rsidP="005D743C">
      <w:pPr>
        <w:pStyle w:val="ListParagraph"/>
        <w:numPr>
          <w:ilvl w:val="2"/>
          <w:numId w:val="42"/>
        </w:numPr>
        <w:spacing w:before="0" w:after="0"/>
      </w:pPr>
      <w:r>
        <w:t>Joint coating type of Unknown</w:t>
      </w:r>
    </w:p>
    <w:p w14:paraId="79A08222"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1DAD497D"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1BE9130F" w14:textId="77777777" w:rsidR="00106AE4" w:rsidRDefault="00106AE4" w:rsidP="005D743C">
      <w:pPr>
        <w:pStyle w:val="ListParagraph"/>
        <w:numPr>
          <w:ilvl w:val="2"/>
          <w:numId w:val="42"/>
        </w:numPr>
        <w:spacing w:before="0" w:after="0"/>
      </w:pPr>
      <w:r>
        <w:lastRenderedPageBreak/>
        <w:t xml:space="preserve">CIS </w:t>
      </w:r>
      <w:proofErr w:type="gramStart"/>
      <w:r>
        <w:t>On</w:t>
      </w:r>
      <w:proofErr w:type="gramEnd"/>
      <w:r>
        <w:t xml:space="preserve"> only potential between minimum of nan and maximum of nan -mV</w:t>
      </w:r>
    </w:p>
    <w:p w14:paraId="578CE756" w14:textId="77777777" w:rsidR="00106AE4" w:rsidRDefault="00106AE4" w:rsidP="005D743C">
      <w:pPr>
        <w:pStyle w:val="ListParagraph"/>
        <w:numPr>
          <w:ilvl w:val="2"/>
          <w:numId w:val="42"/>
        </w:numPr>
        <w:spacing w:before="0" w:after="0"/>
      </w:pPr>
      <w:r>
        <w:t>CIS On-Off potential between minimum of nan and maximum of nan -mV</w:t>
      </w:r>
    </w:p>
    <w:p w14:paraId="5393B39F"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645EAB62" w14:textId="77777777" w:rsidR="00106AE4" w:rsidRDefault="00106AE4" w:rsidP="005D743C">
      <w:pPr>
        <w:pStyle w:val="ListParagraph"/>
        <w:numPr>
          <w:ilvl w:val="2"/>
          <w:numId w:val="42"/>
        </w:numPr>
        <w:spacing w:before="0" w:after="0"/>
      </w:pPr>
      <w:r>
        <w:t>ACVG potential between minimum of nan and maximum of nan mV</w:t>
      </w:r>
    </w:p>
    <w:p w14:paraId="1EE1B987" w14:textId="77777777" w:rsidR="00106AE4" w:rsidRDefault="00106AE4" w:rsidP="005D743C">
      <w:pPr>
        <w:pStyle w:val="ListParagraph"/>
        <w:numPr>
          <w:ilvl w:val="1"/>
          <w:numId w:val="42"/>
        </w:numPr>
        <w:spacing w:before="0" w:after="0"/>
      </w:pPr>
      <w:r>
        <w:t>Consequence of failure distributed between minimum of $1.17 and maximum of $1.22MM</w:t>
      </w:r>
    </w:p>
    <w:p w14:paraId="54972B3C" w14:textId="77777777" w:rsidR="00106AE4" w:rsidRDefault="00106AE4" w:rsidP="005D743C">
      <w:pPr>
        <w:pStyle w:val="ListParagraph"/>
        <w:numPr>
          <w:ilvl w:val="1"/>
          <w:numId w:val="42"/>
        </w:numPr>
        <w:spacing w:before="0" w:after="0"/>
      </w:pPr>
      <w:r>
        <w:t>Total length driven by Environmental: 1532.63 meters.</w:t>
      </w:r>
    </w:p>
    <w:p w14:paraId="466289AB" w14:textId="77777777" w:rsidR="00106AE4" w:rsidRDefault="00106AE4" w:rsidP="005D743C">
      <w:pPr>
        <w:pStyle w:val="ListParagraph"/>
        <w:numPr>
          <w:ilvl w:val="1"/>
          <w:numId w:val="42"/>
        </w:numPr>
        <w:spacing w:before="0" w:after="0"/>
      </w:pPr>
      <w:r>
        <w:t>Environmental Cost distributed between minimum of $0.96 and maximum of $0.98MM:</w:t>
      </w:r>
    </w:p>
    <w:p w14:paraId="4D483C0A" w14:textId="77777777" w:rsidR="00106AE4" w:rsidRDefault="00106AE4" w:rsidP="005D743C">
      <w:pPr>
        <w:pStyle w:val="ListParagraph"/>
        <w:numPr>
          <w:ilvl w:val="2"/>
          <w:numId w:val="42"/>
        </w:numPr>
        <w:spacing w:before="0" w:after="0"/>
      </w:pPr>
      <w:r>
        <w:t>Leak cost between minimum of $0.16 and maximum of $0.17MM</w:t>
      </w:r>
    </w:p>
    <w:p w14:paraId="67341A15" w14:textId="77777777" w:rsidR="00106AE4" w:rsidRDefault="00106AE4" w:rsidP="005D743C">
      <w:pPr>
        <w:pStyle w:val="ListParagraph"/>
        <w:numPr>
          <w:ilvl w:val="2"/>
          <w:numId w:val="42"/>
        </w:numPr>
        <w:spacing w:before="0" w:after="0"/>
      </w:pPr>
      <w:r>
        <w:t>Leak spill volume between a minimum of 1545.39 and maximum of 1577.19 gallons</w:t>
      </w:r>
    </w:p>
    <w:p w14:paraId="54D97849" w14:textId="77777777" w:rsidR="00106AE4" w:rsidRDefault="00106AE4" w:rsidP="005D743C">
      <w:pPr>
        <w:pStyle w:val="ListParagraph"/>
        <w:numPr>
          <w:ilvl w:val="2"/>
          <w:numId w:val="42"/>
        </w:numPr>
        <w:spacing w:before="0" w:after="0"/>
      </w:pPr>
      <w:r>
        <w:t>Rupture cost between minimum of $21.40 and maximum of $21.84MM</w:t>
      </w:r>
    </w:p>
    <w:p w14:paraId="35E86E7F" w14:textId="77777777" w:rsidR="00106AE4" w:rsidRDefault="00106AE4" w:rsidP="005D743C">
      <w:pPr>
        <w:pStyle w:val="ListParagraph"/>
        <w:numPr>
          <w:ilvl w:val="2"/>
          <w:numId w:val="42"/>
        </w:numPr>
        <w:spacing w:before="0" w:after="0"/>
      </w:pPr>
      <w:r>
        <w:t>Rupture spill volume is between a minimum of 201897.55 and maximum of 206051.63 gallons</w:t>
      </w:r>
    </w:p>
    <w:p w14:paraId="30E3E025" w14:textId="77777777" w:rsidR="00106AE4" w:rsidRDefault="00106AE4" w:rsidP="005D743C">
      <w:pPr>
        <w:pStyle w:val="ListParagraph"/>
        <w:numPr>
          <w:ilvl w:val="2"/>
          <w:numId w:val="42"/>
        </w:numPr>
        <w:spacing w:before="0" w:after="0"/>
      </w:pPr>
      <w:r>
        <w:t>Puncture cost between minimum of $5.38 and maximum of $5.49MM</w:t>
      </w:r>
    </w:p>
    <w:p w14:paraId="311AB566" w14:textId="77777777" w:rsidR="00106AE4" w:rsidRDefault="00106AE4" w:rsidP="005D743C">
      <w:pPr>
        <w:pStyle w:val="ListParagraph"/>
        <w:numPr>
          <w:ilvl w:val="2"/>
          <w:numId w:val="42"/>
        </w:numPr>
        <w:spacing w:before="0" w:after="0"/>
      </w:pPr>
      <w:r>
        <w:t>Puncture spill volume is between a minimum of 50778.06 and maximum of 51822.83 gallons</w:t>
      </w:r>
    </w:p>
    <w:p w14:paraId="68ADC83E" w14:textId="77777777" w:rsidR="00106AE4" w:rsidRDefault="00106AE4" w:rsidP="005D743C">
      <w:pPr>
        <w:pStyle w:val="ListParagraph"/>
        <w:numPr>
          <w:ilvl w:val="2"/>
          <w:numId w:val="42"/>
        </w:numPr>
        <w:spacing w:before="0" w:after="0"/>
      </w:pPr>
      <w:r>
        <w:t xml:space="preserve">Land use distributed as </w:t>
      </w:r>
    </w:p>
    <w:p w14:paraId="6DE7E995" w14:textId="77777777" w:rsidR="00106AE4" w:rsidRDefault="00106AE4" w:rsidP="005D743C">
      <w:pPr>
        <w:pStyle w:val="ListParagraph"/>
        <w:numPr>
          <w:ilvl w:val="3"/>
          <w:numId w:val="42"/>
        </w:numPr>
        <w:spacing w:before="0" w:after="0"/>
      </w:pPr>
      <w:r>
        <w:t>Agricultural: 1,532.63</w:t>
      </w:r>
    </w:p>
    <w:p w14:paraId="74F8EB04" w14:textId="77777777" w:rsidR="00106AE4" w:rsidRDefault="00106AE4" w:rsidP="005D743C">
      <w:pPr>
        <w:pStyle w:val="ListParagraph"/>
        <w:numPr>
          <w:ilvl w:val="0"/>
          <w:numId w:val="42"/>
        </w:numPr>
        <w:spacing w:before="0" w:after="0"/>
      </w:pPr>
      <w:r>
        <w:t>"NPS20 ENBRIDGE CONDENSATE TRANSFER from 10-34-33-22W3 to 2-34-33-22W3</w:t>
      </w:r>
    </w:p>
    <w:p w14:paraId="0C5CFC41" w14:textId="77777777" w:rsidR="00106AE4" w:rsidRDefault="00106AE4" w:rsidP="005D743C">
      <w:pPr>
        <w:pStyle w:val="ListParagraph"/>
        <w:numPr>
          <w:ilvl w:val="1"/>
          <w:numId w:val="42"/>
        </w:numPr>
        <w:spacing w:before="0" w:after="0"/>
      </w:pPr>
      <w:r>
        <w:t>Total Cumulative Length (m):</w:t>
      </w:r>
      <w:r>
        <w:tab/>
        <w:t>1144.92</w:t>
      </w:r>
    </w:p>
    <w:p w14:paraId="66461092" w14:textId="77777777" w:rsidR="00106AE4" w:rsidRDefault="00106AE4" w:rsidP="005D743C">
      <w:pPr>
        <w:pStyle w:val="ListParagraph"/>
        <w:numPr>
          <w:ilvl w:val="1"/>
          <w:numId w:val="42"/>
        </w:numPr>
        <w:spacing w:before="0" w:after="0"/>
      </w:pPr>
      <w:r>
        <w:t>Likelihood of failure distributed between minimum of 1.503e-02 and maximum of 5.681e-02.</w:t>
      </w:r>
    </w:p>
    <w:p w14:paraId="28F68B68" w14:textId="77777777" w:rsidR="00106AE4" w:rsidRDefault="00106AE4" w:rsidP="005D743C">
      <w:pPr>
        <w:pStyle w:val="ListParagraph"/>
        <w:numPr>
          <w:ilvl w:val="2"/>
          <w:numId w:val="42"/>
        </w:numPr>
        <w:spacing w:before="0" w:after="0"/>
      </w:pPr>
      <w:r>
        <w:t>Installation date between minimum of 1971-01-01 and maximum of 1971-01-01</w:t>
      </w:r>
    </w:p>
    <w:p w14:paraId="154ECA82" w14:textId="77777777" w:rsidR="00106AE4" w:rsidRDefault="00106AE4" w:rsidP="005D743C">
      <w:pPr>
        <w:pStyle w:val="ListParagraph"/>
        <w:numPr>
          <w:ilvl w:val="2"/>
          <w:numId w:val="42"/>
        </w:numPr>
        <w:spacing w:before="0" w:after="0"/>
      </w:pPr>
      <w:r>
        <w:t>Wall thickness between minimum of 5.56 and maximum of 5.56 mm</w:t>
      </w:r>
    </w:p>
    <w:p w14:paraId="0ABB99C6" w14:textId="77777777" w:rsidR="00106AE4" w:rsidRDefault="00106AE4" w:rsidP="005D743C">
      <w:pPr>
        <w:pStyle w:val="ListParagraph"/>
        <w:numPr>
          <w:ilvl w:val="2"/>
          <w:numId w:val="42"/>
        </w:numPr>
        <w:spacing w:before="0" w:after="0"/>
      </w:pPr>
      <w:r>
        <w:t>Mainline coating type of Tape</w:t>
      </w:r>
    </w:p>
    <w:p w14:paraId="5A06EB6A" w14:textId="77777777" w:rsidR="00106AE4" w:rsidRDefault="00106AE4" w:rsidP="005D743C">
      <w:pPr>
        <w:pStyle w:val="ListParagraph"/>
        <w:numPr>
          <w:ilvl w:val="2"/>
          <w:numId w:val="42"/>
        </w:numPr>
        <w:spacing w:before="0" w:after="0"/>
      </w:pPr>
      <w:r>
        <w:t>Joint coating type of Data not available</w:t>
      </w:r>
    </w:p>
    <w:p w14:paraId="56821AF9"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85197A6" w14:textId="77777777" w:rsidR="00106AE4" w:rsidRDefault="00106AE4" w:rsidP="005D743C">
      <w:pPr>
        <w:pStyle w:val="ListParagraph"/>
        <w:numPr>
          <w:ilvl w:val="2"/>
          <w:numId w:val="42"/>
        </w:numPr>
        <w:spacing w:before="0" w:after="0"/>
      </w:pPr>
      <w:r>
        <w:t>Date of last CIS survey of 2017-01-01</w:t>
      </w:r>
    </w:p>
    <w:p w14:paraId="4D33A94D"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1321.0 and maximum of 1943.0 -mV</w:t>
      </w:r>
    </w:p>
    <w:p w14:paraId="51F2BB53" w14:textId="77777777" w:rsidR="00106AE4" w:rsidRDefault="00106AE4" w:rsidP="005D743C">
      <w:pPr>
        <w:pStyle w:val="ListParagraph"/>
        <w:numPr>
          <w:ilvl w:val="2"/>
          <w:numId w:val="42"/>
        </w:numPr>
        <w:spacing w:before="0" w:after="0"/>
      </w:pPr>
      <w:r>
        <w:t>CIS On-Off potential between minimum of 1016.0 and maximum of 1365.0 -mV</w:t>
      </w:r>
    </w:p>
    <w:p w14:paraId="68093C83"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65.7</w:t>
      </w:r>
    </w:p>
    <w:p w14:paraId="456353DE" w14:textId="77777777" w:rsidR="00106AE4" w:rsidRDefault="00106AE4" w:rsidP="005D743C">
      <w:pPr>
        <w:pStyle w:val="ListParagraph"/>
        <w:numPr>
          <w:ilvl w:val="2"/>
          <w:numId w:val="42"/>
        </w:numPr>
        <w:spacing w:before="0" w:after="0"/>
      </w:pPr>
      <w:r>
        <w:t>ACVG potential between minimum of 0.0 and maximum of 0.1 mV</w:t>
      </w:r>
    </w:p>
    <w:p w14:paraId="0E95432B" w14:textId="77777777" w:rsidR="00106AE4" w:rsidRDefault="00106AE4" w:rsidP="005D743C">
      <w:pPr>
        <w:pStyle w:val="ListParagraph"/>
        <w:numPr>
          <w:ilvl w:val="1"/>
          <w:numId w:val="42"/>
        </w:numPr>
        <w:spacing w:before="0" w:after="0"/>
      </w:pPr>
      <w:r>
        <w:t>Consequence of failure distributed between minimum of $7.91 and maximum of $12.14MM</w:t>
      </w:r>
    </w:p>
    <w:p w14:paraId="0F3E8218" w14:textId="77777777" w:rsidR="00106AE4" w:rsidRDefault="00106AE4" w:rsidP="005D743C">
      <w:pPr>
        <w:pStyle w:val="ListParagraph"/>
        <w:numPr>
          <w:ilvl w:val="1"/>
          <w:numId w:val="42"/>
        </w:numPr>
        <w:spacing w:before="0" w:after="0"/>
      </w:pPr>
      <w:r>
        <w:t>Total length driven by Environmental: 1144.92 meters.</w:t>
      </w:r>
    </w:p>
    <w:p w14:paraId="6C119268" w14:textId="77777777" w:rsidR="00106AE4" w:rsidRDefault="00106AE4" w:rsidP="005D743C">
      <w:pPr>
        <w:pStyle w:val="ListParagraph"/>
        <w:numPr>
          <w:ilvl w:val="1"/>
          <w:numId w:val="42"/>
        </w:numPr>
        <w:spacing w:before="0" w:after="0"/>
      </w:pPr>
      <w:r>
        <w:t>Environmental Cost distributed between minimum of $6.86 and maximum of $8.60MM:</w:t>
      </w:r>
    </w:p>
    <w:p w14:paraId="792A88C1" w14:textId="77777777" w:rsidR="00106AE4" w:rsidRDefault="00106AE4" w:rsidP="005D743C">
      <w:pPr>
        <w:pStyle w:val="ListParagraph"/>
        <w:numPr>
          <w:ilvl w:val="2"/>
          <w:numId w:val="42"/>
        </w:numPr>
        <w:spacing w:before="0" w:after="0"/>
      </w:pPr>
      <w:r>
        <w:t>Leak cost between minimum of $0.06 and maximum of $0.06MM</w:t>
      </w:r>
    </w:p>
    <w:p w14:paraId="6FCD4062" w14:textId="77777777" w:rsidR="00106AE4" w:rsidRDefault="00106AE4" w:rsidP="005D743C">
      <w:pPr>
        <w:pStyle w:val="ListParagraph"/>
        <w:numPr>
          <w:ilvl w:val="2"/>
          <w:numId w:val="42"/>
        </w:numPr>
        <w:spacing w:before="0" w:after="0"/>
      </w:pPr>
      <w:r>
        <w:t>Leak spill volume between a minimum of 529.42 and maximum of 541.3 gallons</w:t>
      </w:r>
    </w:p>
    <w:p w14:paraId="302BDB93" w14:textId="77777777" w:rsidR="00106AE4" w:rsidRDefault="00106AE4" w:rsidP="005D743C">
      <w:pPr>
        <w:pStyle w:val="ListParagraph"/>
        <w:numPr>
          <w:ilvl w:val="2"/>
          <w:numId w:val="42"/>
        </w:numPr>
        <w:spacing w:before="0" w:after="0"/>
      </w:pPr>
      <w:r>
        <w:t>Rupture cost between minimum of $144.81 and maximum of $148.06MM</w:t>
      </w:r>
    </w:p>
    <w:p w14:paraId="1D936681" w14:textId="77777777" w:rsidR="00106AE4" w:rsidRDefault="00106AE4" w:rsidP="005D743C">
      <w:pPr>
        <w:pStyle w:val="ListParagraph"/>
        <w:numPr>
          <w:ilvl w:val="2"/>
          <w:numId w:val="42"/>
        </w:numPr>
        <w:spacing w:before="0" w:after="0"/>
      </w:pPr>
      <w:r>
        <w:t>Rupture spill volume is between a minimum of 1366242.13 and maximum of 1396891.33 gallons</w:t>
      </w:r>
    </w:p>
    <w:p w14:paraId="3AD01D02" w14:textId="77777777" w:rsidR="00106AE4" w:rsidRDefault="00106AE4" w:rsidP="005D743C">
      <w:pPr>
        <w:pStyle w:val="ListParagraph"/>
        <w:numPr>
          <w:ilvl w:val="2"/>
          <w:numId w:val="42"/>
        </w:numPr>
        <w:spacing w:before="0" w:after="0"/>
      </w:pPr>
      <w:r>
        <w:t>Puncture cost between minimum of $1.84 and maximum of $1.89MM</w:t>
      </w:r>
    </w:p>
    <w:p w14:paraId="5CF5ADC4" w14:textId="77777777" w:rsidR="00106AE4" w:rsidRDefault="00106AE4" w:rsidP="005D743C">
      <w:pPr>
        <w:pStyle w:val="ListParagraph"/>
        <w:numPr>
          <w:ilvl w:val="2"/>
          <w:numId w:val="42"/>
        </w:numPr>
        <w:spacing w:before="0" w:after="0"/>
      </w:pPr>
      <w:r>
        <w:t>Puncture spill volume is between a minimum of 17395.54 and maximum of 17785.77 gallons</w:t>
      </w:r>
    </w:p>
    <w:p w14:paraId="58182273" w14:textId="77777777" w:rsidR="00106AE4" w:rsidRDefault="00106AE4" w:rsidP="005D743C">
      <w:pPr>
        <w:pStyle w:val="ListParagraph"/>
        <w:numPr>
          <w:ilvl w:val="2"/>
          <w:numId w:val="42"/>
        </w:numPr>
        <w:spacing w:before="0" w:after="0"/>
      </w:pPr>
      <w:r>
        <w:t xml:space="preserve">Land use distributed as </w:t>
      </w:r>
    </w:p>
    <w:p w14:paraId="30EE8559" w14:textId="77777777" w:rsidR="00106AE4" w:rsidRDefault="00106AE4" w:rsidP="005D743C">
      <w:pPr>
        <w:pStyle w:val="ListParagraph"/>
        <w:numPr>
          <w:ilvl w:val="3"/>
          <w:numId w:val="42"/>
        </w:numPr>
        <w:spacing w:before="0" w:after="0"/>
      </w:pPr>
      <w:r>
        <w:t>Agricultural: 474.19</w:t>
      </w:r>
    </w:p>
    <w:p w14:paraId="497E6C91" w14:textId="77777777" w:rsidR="00106AE4" w:rsidRDefault="00106AE4" w:rsidP="005D743C">
      <w:pPr>
        <w:pStyle w:val="ListParagraph"/>
        <w:numPr>
          <w:ilvl w:val="3"/>
          <w:numId w:val="42"/>
        </w:numPr>
        <w:spacing w:before="0" w:after="0"/>
      </w:pPr>
      <w:r>
        <w:t>Remote: 670.73</w:t>
      </w:r>
    </w:p>
    <w:p w14:paraId="1217CA39" w14:textId="77777777" w:rsidR="00106AE4" w:rsidRDefault="00106AE4" w:rsidP="005D743C">
      <w:pPr>
        <w:pStyle w:val="ListParagraph"/>
        <w:numPr>
          <w:ilvl w:val="0"/>
          <w:numId w:val="42"/>
        </w:numPr>
        <w:spacing w:before="0" w:after="0"/>
      </w:pPr>
      <w:r>
        <w:t>"ESSO ETHANE NPS 6</w:t>
      </w:r>
    </w:p>
    <w:p w14:paraId="35B5B47D" w14:textId="77777777" w:rsidR="00106AE4" w:rsidRDefault="00106AE4" w:rsidP="005D743C">
      <w:pPr>
        <w:pStyle w:val="ListParagraph"/>
        <w:numPr>
          <w:ilvl w:val="1"/>
          <w:numId w:val="42"/>
        </w:numPr>
        <w:spacing w:before="0" w:after="0"/>
      </w:pPr>
      <w:r>
        <w:t>Total Cumulative Length (m):</w:t>
      </w:r>
      <w:r>
        <w:tab/>
        <w:t>885.6</w:t>
      </w:r>
    </w:p>
    <w:p w14:paraId="16D9F9B4" w14:textId="77777777" w:rsidR="00106AE4" w:rsidRDefault="00106AE4" w:rsidP="005D743C">
      <w:pPr>
        <w:pStyle w:val="ListParagraph"/>
        <w:numPr>
          <w:ilvl w:val="1"/>
          <w:numId w:val="42"/>
        </w:numPr>
        <w:spacing w:before="0" w:after="0"/>
      </w:pPr>
      <w:r>
        <w:t>Likelihood of failure distributed between minimum of 1.000e-01 and maximum of 1.000e-01.</w:t>
      </w:r>
    </w:p>
    <w:p w14:paraId="434D1D25" w14:textId="77777777" w:rsidR="00106AE4" w:rsidRDefault="00106AE4" w:rsidP="005D743C">
      <w:pPr>
        <w:pStyle w:val="ListParagraph"/>
        <w:numPr>
          <w:ilvl w:val="2"/>
          <w:numId w:val="42"/>
        </w:numPr>
        <w:spacing w:before="0" w:after="0"/>
      </w:pPr>
      <w:r>
        <w:lastRenderedPageBreak/>
        <w:t>Installation date between minimum of 1981-01-01 and maximum of 1981-01-01</w:t>
      </w:r>
    </w:p>
    <w:p w14:paraId="0063FB79" w14:textId="77777777" w:rsidR="00106AE4" w:rsidRDefault="00106AE4" w:rsidP="005D743C">
      <w:pPr>
        <w:pStyle w:val="ListParagraph"/>
        <w:numPr>
          <w:ilvl w:val="2"/>
          <w:numId w:val="42"/>
        </w:numPr>
        <w:spacing w:before="0" w:after="0"/>
      </w:pPr>
      <w:r>
        <w:t>Wall thickness between minimum of 4.78 and maximum of 4.78 mm</w:t>
      </w:r>
    </w:p>
    <w:p w14:paraId="16B2FB12" w14:textId="77777777" w:rsidR="00106AE4" w:rsidRDefault="00106AE4" w:rsidP="005D743C">
      <w:pPr>
        <w:pStyle w:val="ListParagraph"/>
        <w:numPr>
          <w:ilvl w:val="2"/>
          <w:numId w:val="42"/>
        </w:numPr>
        <w:spacing w:before="0" w:after="0"/>
      </w:pPr>
      <w:r>
        <w:t>Mainline coating type of Extruded Polyethylene</w:t>
      </w:r>
    </w:p>
    <w:p w14:paraId="6B569829" w14:textId="77777777" w:rsidR="00106AE4" w:rsidRDefault="00106AE4" w:rsidP="005D743C">
      <w:pPr>
        <w:pStyle w:val="ListParagraph"/>
        <w:numPr>
          <w:ilvl w:val="2"/>
          <w:numId w:val="42"/>
        </w:numPr>
        <w:spacing w:before="0" w:after="0"/>
      </w:pPr>
      <w:r>
        <w:t>Joint coating type of Heat Applied Tape</w:t>
      </w:r>
    </w:p>
    <w:p w14:paraId="7418550F"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64840FB7"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395BD5A5"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131FDF94" w14:textId="77777777" w:rsidR="00106AE4" w:rsidRDefault="00106AE4" w:rsidP="005D743C">
      <w:pPr>
        <w:pStyle w:val="ListParagraph"/>
        <w:numPr>
          <w:ilvl w:val="2"/>
          <w:numId w:val="42"/>
        </w:numPr>
        <w:spacing w:before="0" w:after="0"/>
      </w:pPr>
      <w:r>
        <w:t>CIS On-Off potential between minimum of nan and maximum of nan -mV</w:t>
      </w:r>
    </w:p>
    <w:p w14:paraId="48D0F2ED"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130456DA" w14:textId="77777777" w:rsidR="00106AE4" w:rsidRDefault="00106AE4" w:rsidP="005D743C">
      <w:pPr>
        <w:pStyle w:val="ListParagraph"/>
        <w:numPr>
          <w:ilvl w:val="2"/>
          <w:numId w:val="42"/>
        </w:numPr>
        <w:spacing w:before="0" w:after="0"/>
      </w:pPr>
      <w:r>
        <w:t>ACVG potential between minimum of nan and maximum of nan mV</w:t>
      </w:r>
    </w:p>
    <w:p w14:paraId="28849A20" w14:textId="77777777" w:rsidR="00106AE4" w:rsidRDefault="00106AE4" w:rsidP="005D743C">
      <w:pPr>
        <w:pStyle w:val="ListParagraph"/>
        <w:numPr>
          <w:ilvl w:val="1"/>
          <w:numId w:val="42"/>
        </w:numPr>
        <w:spacing w:before="0" w:after="0"/>
      </w:pPr>
      <w:r>
        <w:t>Consequence of failure distributed between minimum of $0.41 and maximum of $15.39MM</w:t>
      </w:r>
    </w:p>
    <w:p w14:paraId="0219888F" w14:textId="77777777" w:rsidR="00106AE4" w:rsidRDefault="00106AE4" w:rsidP="005D743C">
      <w:pPr>
        <w:pStyle w:val="ListParagraph"/>
        <w:numPr>
          <w:ilvl w:val="1"/>
          <w:numId w:val="42"/>
        </w:numPr>
        <w:spacing w:before="0" w:after="0"/>
      </w:pPr>
      <w:r>
        <w:t>Total length driven by Safety: 632.57 meters.</w:t>
      </w:r>
    </w:p>
    <w:p w14:paraId="28987BA4" w14:textId="77777777" w:rsidR="00106AE4" w:rsidRDefault="00106AE4" w:rsidP="005D743C">
      <w:pPr>
        <w:pStyle w:val="ListParagraph"/>
        <w:numPr>
          <w:ilvl w:val="1"/>
          <w:numId w:val="42"/>
        </w:numPr>
        <w:spacing w:before="0" w:after="0"/>
      </w:pPr>
      <w:r>
        <w:t>Safety Cost distributed between minimum of $0.07 and maximum of $14.76MM:</w:t>
      </w:r>
    </w:p>
    <w:p w14:paraId="7CCC0410" w14:textId="77777777" w:rsidR="00106AE4" w:rsidRDefault="00106AE4" w:rsidP="005D743C">
      <w:pPr>
        <w:pStyle w:val="ListParagraph"/>
        <w:numPr>
          <w:ilvl w:val="2"/>
          <w:numId w:val="42"/>
        </w:numPr>
        <w:spacing w:before="0" w:after="0"/>
      </w:pPr>
      <w:r>
        <w:t>Leak cost between minimum of $0.00 and maximum of $12.11MM</w:t>
      </w:r>
    </w:p>
    <w:p w14:paraId="39C4E794" w14:textId="77777777" w:rsidR="00106AE4" w:rsidRDefault="00106AE4" w:rsidP="005D743C">
      <w:pPr>
        <w:pStyle w:val="ListParagraph"/>
        <w:numPr>
          <w:ilvl w:val="2"/>
          <w:numId w:val="42"/>
        </w:numPr>
        <w:spacing w:before="0" w:after="0"/>
      </w:pPr>
      <w:r>
        <w:t>Leak scenario yielded 10.0 intersections with structures, with minimum of 0.0 and maximum of 1.26 of population impacted.</w:t>
      </w:r>
    </w:p>
    <w:p w14:paraId="51F4E5B7" w14:textId="77777777" w:rsidR="00106AE4" w:rsidRDefault="00106AE4" w:rsidP="005D743C">
      <w:pPr>
        <w:pStyle w:val="ListParagraph"/>
        <w:numPr>
          <w:ilvl w:val="2"/>
          <w:numId w:val="42"/>
        </w:numPr>
        <w:spacing w:before="0" w:after="0"/>
      </w:pPr>
      <w:r>
        <w:t>Leak hazard radius distributed between minimum of 11.02 and maximum of 11.02 meters.</w:t>
      </w:r>
    </w:p>
    <w:p w14:paraId="3B1D8C3A" w14:textId="77777777" w:rsidR="00106AE4" w:rsidRDefault="00106AE4" w:rsidP="005D743C">
      <w:pPr>
        <w:pStyle w:val="ListParagraph"/>
        <w:numPr>
          <w:ilvl w:val="2"/>
          <w:numId w:val="42"/>
        </w:numPr>
        <w:spacing w:before="0" w:after="0"/>
      </w:pPr>
      <w:r>
        <w:t>Rupture cost between minimum of $12.11 and maximum of $456.43MM</w:t>
      </w:r>
    </w:p>
    <w:p w14:paraId="77995260" w14:textId="77777777" w:rsidR="00106AE4" w:rsidRDefault="00106AE4" w:rsidP="005D743C">
      <w:pPr>
        <w:pStyle w:val="ListParagraph"/>
        <w:numPr>
          <w:ilvl w:val="2"/>
          <w:numId w:val="42"/>
        </w:numPr>
        <w:spacing w:before="0" w:after="0"/>
      </w:pPr>
      <w:r>
        <w:t>Rupture scenario yielded 7.0 intersections with structures, with minimum of 1.26 and maximum of 47.54 of population impacted</w:t>
      </w:r>
    </w:p>
    <w:p w14:paraId="4FFA2DC0" w14:textId="77777777" w:rsidR="00106AE4" w:rsidRDefault="00106AE4" w:rsidP="005D743C">
      <w:pPr>
        <w:pStyle w:val="ListParagraph"/>
        <w:numPr>
          <w:ilvl w:val="2"/>
          <w:numId w:val="42"/>
        </w:numPr>
        <w:spacing w:before="0" w:after="0"/>
      </w:pPr>
      <w:r>
        <w:t>Rupture hazard radius distributed between minimum of 115.22 and maximum of 115.22 meters.</w:t>
      </w:r>
    </w:p>
    <w:p w14:paraId="4BBA08C6" w14:textId="77777777" w:rsidR="00106AE4" w:rsidRDefault="00106AE4" w:rsidP="005D743C">
      <w:pPr>
        <w:pStyle w:val="ListParagraph"/>
        <w:numPr>
          <w:ilvl w:val="2"/>
          <w:numId w:val="42"/>
        </w:numPr>
        <w:spacing w:before="0" w:after="0"/>
      </w:pPr>
      <w:r>
        <w:t>Puncture cost between minimum of $0.00 and maximum of $221.29MM</w:t>
      </w:r>
    </w:p>
    <w:p w14:paraId="3AEF6E98" w14:textId="77777777" w:rsidR="00106AE4" w:rsidRDefault="00106AE4" w:rsidP="005D743C">
      <w:pPr>
        <w:pStyle w:val="ListParagraph"/>
        <w:numPr>
          <w:ilvl w:val="2"/>
          <w:numId w:val="42"/>
        </w:numPr>
        <w:spacing w:before="0" w:after="0"/>
      </w:pPr>
      <w:r>
        <w:t>Puncture scenario yielded 16.0 intersections with structures, with minimum of 0.0 and maximum of 23.05 of population impacted</w:t>
      </w:r>
    </w:p>
    <w:p w14:paraId="0E728ED2" w14:textId="77777777" w:rsidR="00106AE4" w:rsidRDefault="00106AE4" w:rsidP="005D743C">
      <w:pPr>
        <w:pStyle w:val="ListParagraph"/>
        <w:numPr>
          <w:ilvl w:val="2"/>
          <w:numId w:val="42"/>
        </w:numPr>
        <w:spacing w:before="0" w:after="0"/>
      </w:pPr>
      <w:r>
        <w:t>Puncture hazard radius distributed between minimum of 51.38 and maximum of 51.38 meters.</w:t>
      </w:r>
    </w:p>
    <w:p w14:paraId="5BDDBA58" w14:textId="77777777" w:rsidR="00106AE4" w:rsidRDefault="00106AE4" w:rsidP="005D743C">
      <w:pPr>
        <w:pStyle w:val="ListParagraph"/>
        <w:numPr>
          <w:ilvl w:val="2"/>
          <w:numId w:val="42"/>
        </w:numPr>
        <w:spacing w:before="0" w:after="0"/>
      </w:pPr>
      <w:r>
        <w:t>Product type is HVP Product.</w:t>
      </w:r>
    </w:p>
    <w:p w14:paraId="6442BAAD" w14:textId="77777777" w:rsidR="00106AE4" w:rsidRDefault="00106AE4" w:rsidP="005D743C">
      <w:pPr>
        <w:pStyle w:val="ListParagraph"/>
        <w:numPr>
          <w:ilvl w:val="2"/>
          <w:numId w:val="42"/>
        </w:numPr>
        <w:spacing w:before="0" w:after="0"/>
      </w:pPr>
      <w:r>
        <w:t>Class area location is/are 1.0, 2.0.</w:t>
      </w:r>
    </w:p>
    <w:p w14:paraId="6F007096" w14:textId="77777777" w:rsidR="00106AE4" w:rsidRDefault="00106AE4" w:rsidP="005D743C">
      <w:pPr>
        <w:pStyle w:val="ListParagraph"/>
        <w:numPr>
          <w:ilvl w:val="1"/>
          <w:numId w:val="42"/>
        </w:numPr>
        <w:spacing w:before="0" w:after="0"/>
      </w:pPr>
      <w:r>
        <w:t>Total length driven by Economic Loss: 253.03 meters.</w:t>
      </w:r>
    </w:p>
    <w:p w14:paraId="7EEC205A" w14:textId="77777777" w:rsidR="00106AE4" w:rsidRDefault="00106AE4" w:rsidP="005D743C">
      <w:pPr>
        <w:pStyle w:val="ListParagraph"/>
        <w:numPr>
          <w:ilvl w:val="1"/>
          <w:numId w:val="42"/>
        </w:numPr>
        <w:spacing w:before="0" w:after="0"/>
      </w:pPr>
      <w:r>
        <w:t>Economic Loss Cost distributed between minimum of $0.33 and maximum of $0.63MM:</w:t>
      </w:r>
    </w:p>
    <w:p w14:paraId="43A21242" w14:textId="77777777" w:rsidR="00106AE4" w:rsidRDefault="00106AE4" w:rsidP="005D743C">
      <w:pPr>
        <w:pStyle w:val="ListParagraph"/>
        <w:numPr>
          <w:ilvl w:val="2"/>
          <w:numId w:val="42"/>
        </w:numPr>
        <w:spacing w:before="0" w:after="0"/>
      </w:pPr>
      <w:r>
        <w:t>Repair costs between minimum of $11,500.00 and maximum of $40,000.00.</w:t>
      </w:r>
    </w:p>
    <w:p w14:paraId="3BA347AB" w14:textId="77777777" w:rsidR="00106AE4" w:rsidRDefault="00106AE4" w:rsidP="005D743C">
      <w:pPr>
        <w:pStyle w:val="ListParagraph"/>
        <w:numPr>
          <w:ilvl w:val="2"/>
          <w:numId w:val="42"/>
        </w:numPr>
        <w:spacing w:before="0" w:after="0"/>
      </w:pPr>
      <w:r>
        <w:t>Outage losses between minimum of $200,000.00 and maximum of $200,000.00.</w:t>
      </w:r>
    </w:p>
    <w:p w14:paraId="02012EDC" w14:textId="77777777" w:rsidR="00106AE4" w:rsidRDefault="00106AE4" w:rsidP="005D743C">
      <w:pPr>
        <w:pStyle w:val="ListParagraph"/>
        <w:numPr>
          <w:ilvl w:val="2"/>
          <w:numId w:val="42"/>
        </w:numPr>
        <w:spacing w:before="0" w:after="0"/>
      </w:pPr>
      <w:r>
        <w:t>Product type is HVP Product.</w:t>
      </w:r>
    </w:p>
    <w:p w14:paraId="026F6932" w14:textId="77777777" w:rsidR="00106AE4" w:rsidRDefault="00106AE4" w:rsidP="005D743C">
      <w:pPr>
        <w:pStyle w:val="ListParagraph"/>
        <w:numPr>
          <w:ilvl w:val="2"/>
          <w:numId w:val="42"/>
        </w:numPr>
        <w:spacing w:before="0" w:after="0"/>
      </w:pPr>
      <w:r>
        <w:t>Leak cost between minimum of $0.26 and maximum of $0.52MM</w:t>
      </w:r>
    </w:p>
    <w:p w14:paraId="07234A48" w14:textId="77777777" w:rsidR="00106AE4" w:rsidRDefault="00106AE4" w:rsidP="005D743C">
      <w:pPr>
        <w:pStyle w:val="ListParagraph"/>
        <w:numPr>
          <w:ilvl w:val="2"/>
          <w:numId w:val="42"/>
        </w:numPr>
        <w:spacing w:before="0" w:after="0"/>
      </w:pPr>
      <w:r>
        <w:t>Leak scenario yielded 10.0 intersections with structures, with minimum of $25,000.00 and maximum of $268,825.00 in cost of structures impacted.</w:t>
      </w:r>
    </w:p>
    <w:p w14:paraId="6FE56F96" w14:textId="77777777" w:rsidR="00106AE4" w:rsidRDefault="00106AE4" w:rsidP="005D743C">
      <w:pPr>
        <w:pStyle w:val="ListParagraph"/>
        <w:numPr>
          <w:ilvl w:val="2"/>
          <w:numId w:val="42"/>
        </w:numPr>
        <w:spacing w:before="0" w:after="0"/>
      </w:pPr>
      <w:r>
        <w:t>Leak product loss costs between minimum of $44,363.99 and maximum of $44,363.99</w:t>
      </w:r>
    </w:p>
    <w:p w14:paraId="4FF6B1FD" w14:textId="77777777" w:rsidR="00106AE4" w:rsidRDefault="00106AE4" w:rsidP="005D743C">
      <w:pPr>
        <w:pStyle w:val="ListParagraph"/>
        <w:numPr>
          <w:ilvl w:val="2"/>
          <w:numId w:val="42"/>
        </w:numPr>
        <w:spacing w:before="0" w:after="0"/>
      </w:pPr>
      <w:r>
        <w:t>Rupture cost between minimum of $13.04 and maximum of $18.77MM</w:t>
      </w:r>
    </w:p>
    <w:p w14:paraId="46171F49" w14:textId="77777777" w:rsidR="00106AE4" w:rsidRDefault="00106AE4" w:rsidP="005D743C">
      <w:pPr>
        <w:pStyle w:val="ListParagraph"/>
        <w:numPr>
          <w:ilvl w:val="2"/>
          <w:numId w:val="42"/>
        </w:numPr>
        <w:spacing w:before="0" w:after="0"/>
      </w:pPr>
      <w:r>
        <w:t>Rupture scenario yielded 7.0 intersections with structures, with minimum of $268,825.00 and maximum of $5,997,715.00 in cost of structures impacted</w:t>
      </w:r>
    </w:p>
    <w:p w14:paraId="00180E56" w14:textId="77777777" w:rsidR="00106AE4" w:rsidRDefault="00106AE4" w:rsidP="005D743C">
      <w:pPr>
        <w:pStyle w:val="ListParagraph"/>
        <w:numPr>
          <w:ilvl w:val="2"/>
          <w:numId w:val="42"/>
        </w:numPr>
        <w:spacing w:before="0" w:after="0"/>
      </w:pPr>
      <w:r>
        <w:t>Rupture product loss costs between minimum of $12,562,319.03 and maximum of $12,562,319.03</w:t>
      </w:r>
    </w:p>
    <w:p w14:paraId="35EAB26A" w14:textId="77777777" w:rsidR="00106AE4" w:rsidRDefault="00106AE4" w:rsidP="005D743C">
      <w:pPr>
        <w:pStyle w:val="ListParagraph"/>
        <w:numPr>
          <w:ilvl w:val="2"/>
          <w:numId w:val="42"/>
        </w:numPr>
        <w:spacing w:before="0" w:after="0"/>
      </w:pPr>
      <w:r>
        <w:t>Puncture cost between minimum of $1.67 and maximum of $4.90MM</w:t>
      </w:r>
    </w:p>
    <w:p w14:paraId="07CB56B1" w14:textId="77777777" w:rsidR="00106AE4" w:rsidRDefault="00106AE4" w:rsidP="005D743C">
      <w:pPr>
        <w:pStyle w:val="ListParagraph"/>
        <w:numPr>
          <w:ilvl w:val="2"/>
          <w:numId w:val="42"/>
        </w:numPr>
        <w:spacing w:before="0" w:after="0"/>
      </w:pPr>
      <w:r>
        <w:t>Puncture scenario yielded 16.0 intersections with structures, with minimum of $25,000.00 and maximum of $3,226,943.00 in cost of structures impacted</w:t>
      </w:r>
    </w:p>
    <w:p w14:paraId="1EC97EAC" w14:textId="77777777" w:rsidR="00106AE4" w:rsidRDefault="00106AE4" w:rsidP="005D743C">
      <w:pPr>
        <w:pStyle w:val="ListParagraph"/>
        <w:numPr>
          <w:ilvl w:val="2"/>
          <w:numId w:val="42"/>
        </w:numPr>
        <w:spacing w:before="0" w:after="0"/>
      </w:pPr>
      <w:r>
        <w:lastRenderedPageBreak/>
        <w:t>Puncture Product Loss costs between minimum of $1,457,700.03 and maximum of $1,457,700.03"</w:t>
      </w:r>
    </w:p>
    <w:p w14:paraId="330D5311" w14:textId="77777777" w:rsidR="00106AE4" w:rsidRDefault="00106AE4" w:rsidP="005D743C">
      <w:pPr>
        <w:pStyle w:val="ListParagraph"/>
        <w:numPr>
          <w:ilvl w:val="0"/>
          <w:numId w:val="42"/>
        </w:numPr>
        <w:spacing w:before="0" w:after="0"/>
      </w:pPr>
      <w:r>
        <w:t xml:space="preserve">"NPS2 Yoyo line (Alliance flare line) From 8-14-55-22W4 </w:t>
      </w:r>
      <w:proofErr w:type="gramStart"/>
      <w:r>
        <w:t>To</w:t>
      </w:r>
      <w:proofErr w:type="gramEnd"/>
      <w:r>
        <w:t xml:space="preserve"> 9-14-55-22W4</w:t>
      </w:r>
    </w:p>
    <w:p w14:paraId="21389110" w14:textId="77777777" w:rsidR="00106AE4" w:rsidRDefault="00106AE4" w:rsidP="005D743C">
      <w:pPr>
        <w:pStyle w:val="ListParagraph"/>
        <w:numPr>
          <w:ilvl w:val="1"/>
          <w:numId w:val="42"/>
        </w:numPr>
        <w:spacing w:before="0" w:after="0"/>
      </w:pPr>
      <w:r>
        <w:t>Total Cumulative Length (m):</w:t>
      </w:r>
      <w:r>
        <w:tab/>
        <w:t>799.43</w:t>
      </w:r>
    </w:p>
    <w:p w14:paraId="1221DD25"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382D8F1C" w14:textId="77777777" w:rsidR="00106AE4" w:rsidRDefault="00106AE4" w:rsidP="005D743C">
      <w:pPr>
        <w:pStyle w:val="ListParagraph"/>
        <w:numPr>
          <w:ilvl w:val="2"/>
          <w:numId w:val="42"/>
        </w:numPr>
        <w:spacing w:before="0" w:after="0"/>
      </w:pPr>
      <w:r>
        <w:t>Installation date between minimum of 2004-11-01 and maximum of 2004-11-01</w:t>
      </w:r>
    </w:p>
    <w:p w14:paraId="46D807A1" w14:textId="77777777" w:rsidR="00106AE4" w:rsidRDefault="00106AE4" w:rsidP="005D743C">
      <w:pPr>
        <w:pStyle w:val="ListParagraph"/>
        <w:numPr>
          <w:ilvl w:val="2"/>
          <w:numId w:val="42"/>
        </w:numPr>
        <w:spacing w:before="0" w:after="0"/>
      </w:pPr>
      <w:r>
        <w:t>Wall thickness between minimum of 3.2 and maximum of 3.2 mm</w:t>
      </w:r>
    </w:p>
    <w:p w14:paraId="68A978E3" w14:textId="77777777" w:rsidR="00106AE4" w:rsidRDefault="00106AE4" w:rsidP="005D743C">
      <w:pPr>
        <w:pStyle w:val="ListParagraph"/>
        <w:numPr>
          <w:ilvl w:val="2"/>
          <w:numId w:val="42"/>
        </w:numPr>
        <w:spacing w:before="0" w:after="0"/>
      </w:pPr>
      <w:r>
        <w:t>Mainline coating type of Yellow Jacket</w:t>
      </w:r>
    </w:p>
    <w:p w14:paraId="488F8EA8" w14:textId="77777777" w:rsidR="00106AE4" w:rsidRDefault="00106AE4" w:rsidP="005D743C">
      <w:pPr>
        <w:pStyle w:val="ListParagraph"/>
        <w:numPr>
          <w:ilvl w:val="2"/>
          <w:numId w:val="42"/>
        </w:numPr>
        <w:spacing w:before="0" w:after="0"/>
      </w:pPr>
      <w:r>
        <w:t>Joint coating type of Unknown</w:t>
      </w:r>
    </w:p>
    <w:p w14:paraId="466095FA"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02667496"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2F934D06"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40FEB14E" w14:textId="77777777" w:rsidR="00106AE4" w:rsidRDefault="00106AE4" w:rsidP="005D743C">
      <w:pPr>
        <w:pStyle w:val="ListParagraph"/>
        <w:numPr>
          <w:ilvl w:val="2"/>
          <w:numId w:val="42"/>
        </w:numPr>
        <w:spacing w:before="0" w:after="0"/>
      </w:pPr>
      <w:r>
        <w:t>CIS On-Off potential between minimum of nan and maximum of nan -mV</w:t>
      </w:r>
    </w:p>
    <w:p w14:paraId="05E4CAD1"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3545605C" w14:textId="77777777" w:rsidR="00106AE4" w:rsidRDefault="00106AE4" w:rsidP="005D743C">
      <w:pPr>
        <w:pStyle w:val="ListParagraph"/>
        <w:numPr>
          <w:ilvl w:val="2"/>
          <w:numId w:val="42"/>
        </w:numPr>
        <w:spacing w:before="0" w:after="0"/>
      </w:pPr>
      <w:r>
        <w:t>ACVG potential between minimum of nan and maximum of nan mV</w:t>
      </w:r>
    </w:p>
    <w:p w14:paraId="418E783F" w14:textId="77777777" w:rsidR="00106AE4" w:rsidRDefault="00106AE4" w:rsidP="005D743C">
      <w:pPr>
        <w:pStyle w:val="ListParagraph"/>
        <w:numPr>
          <w:ilvl w:val="1"/>
          <w:numId w:val="42"/>
        </w:numPr>
        <w:spacing w:before="0" w:after="0"/>
      </w:pPr>
      <w:r>
        <w:t>Consequence of failure distributed between minimum of $0.24 and maximum of $0.32MM</w:t>
      </w:r>
    </w:p>
    <w:p w14:paraId="11A7E607" w14:textId="77777777" w:rsidR="00106AE4" w:rsidRDefault="00106AE4" w:rsidP="005D743C">
      <w:pPr>
        <w:pStyle w:val="ListParagraph"/>
        <w:numPr>
          <w:ilvl w:val="1"/>
          <w:numId w:val="42"/>
        </w:numPr>
        <w:spacing w:before="0" w:after="0"/>
      </w:pPr>
      <w:r>
        <w:t>Total length driven by Economic Loss: 799.43 meters.</w:t>
      </w:r>
    </w:p>
    <w:p w14:paraId="7130458D" w14:textId="77777777" w:rsidR="00106AE4" w:rsidRDefault="00106AE4" w:rsidP="005D743C">
      <w:pPr>
        <w:pStyle w:val="ListParagraph"/>
        <w:numPr>
          <w:ilvl w:val="1"/>
          <w:numId w:val="42"/>
        </w:numPr>
        <w:spacing w:before="0" w:after="0"/>
      </w:pPr>
      <w:r>
        <w:t>Economic Loss Cost distributed between minimum of $0.24 and maximum of $0.32MM:</w:t>
      </w:r>
    </w:p>
    <w:p w14:paraId="63E9161A" w14:textId="77777777" w:rsidR="00106AE4" w:rsidRDefault="00106AE4" w:rsidP="005D743C">
      <w:pPr>
        <w:pStyle w:val="ListParagraph"/>
        <w:numPr>
          <w:ilvl w:val="2"/>
          <w:numId w:val="42"/>
        </w:numPr>
        <w:spacing w:before="0" w:after="0"/>
      </w:pPr>
      <w:r>
        <w:t>Repair costs between minimum of $21,000.00 and maximum of $21,000.00.</w:t>
      </w:r>
    </w:p>
    <w:p w14:paraId="0001C23C" w14:textId="77777777" w:rsidR="00106AE4" w:rsidRDefault="00106AE4" w:rsidP="005D743C">
      <w:pPr>
        <w:pStyle w:val="ListParagraph"/>
        <w:numPr>
          <w:ilvl w:val="2"/>
          <w:numId w:val="42"/>
        </w:numPr>
        <w:spacing w:before="0" w:after="0"/>
      </w:pPr>
      <w:r>
        <w:t>Outage losses between minimum of $200,000.00 and maximum of $200,000.00.</w:t>
      </w:r>
    </w:p>
    <w:p w14:paraId="5E8522A8" w14:textId="77777777" w:rsidR="00106AE4" w:rsidRDefault="00106AE4" w:rsidP="005D743C">
      <w:pPr>
        <w:pStyle w:val="ListParagraph"/>
        <w:numPr>
          <w:ilvl w:val="2"/>
          <w:numId w:val="42"/>
        </w:numPr>
        <w:spacing w:before="0" w:after="0"/>
      </w:pPr>
      <w:r>
        <w:t>Product type is C3/C4.</w:t>
      </w:r>
    </w:p>
    <w:p w14:paraId="348F5CFA" w14:textId="77777777" w:rsidR="00106AE4" w:rsidRDefault="00106AE4" w:rsidP="005D743C">
      <w:pPr>
        <w:pStyle w:val="ListParagraph"/>
        <w:numPr>
          <w:ilvl w:val="2"/>
          <w:numId w:val="42"/>
        </w:numPr>
        <w:spacing w:before="0" w:after="0"/>
      </w:pPr>
      <w:r>
        <w:t>Leak cost between minimum of $0.23 and maximum of $0.31MM</w:t>
      </w:r>
    </w:p>
    <w:p w14:paraId="7AEEB144" w14:textId="77777777" w:rsidR="00106AE4" w:rsidRDefault="00106AE4" w:rsidP="005D743C">
      <w:pPr>
        <w:pStyle w:val="ListParagraph"/>
        <w:numPr>
          <w:ilvl w:val="2"/>
          <w:numId w:val="42"/>
        </w:numPr>
        <w:spacing w:before="0" w:after="0"/>
      </w:pPr>
      <w:r>
        <w:t>Leak scenario yielded 28.0 intersections with structures, with minimum of $75,000.00 and maximum of $75,000.00 in cost of structures impacted.</w:t>
      </w:r>
    </w:p>
    <w:p w14:paraId="321384BA" w14:textId="77777777" w:rsidR="00106AE4" w:rsidRDefault="00106AE4" w:rsidP="005D743C">
      <w:pPr>
        <w:pStyle w:val="ListParagraph"/>
        <w:numPr>
          <w:ilvl w:val="2"/>
          <w:numId w:val="42"/>
        </w:numPr>
        <w:spacing w:before="0" w:after="0"/>
      </w:pPr>
      <w:r>
        <w:t>Leak product loss costs between minimum of $12,073.09 and maximum of $12,073.09</w:t>
      </w:r>
    </w:p>
    <w:p w14:paraId="31D79356" w14:textId="77777777" w:rsidR="00106AE4" w:rsidRDefault="00106AE4" w:rsidP="005D743C">
      <w:pPr>
        <w:pStyle w:val="ListParagraph"/>
        <w:numPr>
          <w:ilvl w:val="2"/>
          <w:numId w:val="42"/>
        </w:numPr>
        <w:spacing w:before="0" w:after="0"/>
      </w:pPr>
      <w:r>
        <w:t>Rupture cost between minimum of $0.66 and maximum of $0.74MM</w:t>
      </w:r>
    </w:p>
    <w:p w14:paraId="363C13D3" w14:textId="77777777" w:rsidR="00106AE4" w:rsidRDefault="00106AE4" w:rsidP="005D743C">
      <w:pPr>
        <w:pStyle w:val="ListParagraph"/>
        <w:numPr>
          <w:ilvl w:val="2"/>
          <w:numId w:val="42"/>
        </w:numPr>
        <w:spacing w:before="0" w:after="0"/>
      </w:pPr>
      <w:r>
        <w:t>Rupture scenario yielded 28.0 intersections with structures, with minimum of $75,000.00 and maximum of $75,000.00 in cost of structures impacted</w:t>
      </w:r>
    </w:p>
    <w:p w14:paraId="39D1475D" w14:textId="77777777" w:rsidR="00106AE4" w:rsidRDefault="00106AE4" w:rsidP="005D743C">
      <w:pPr>
        <w:pStyle w:val="ListParagraph"/>
        <w:numPr>
          <w:ilvl w:val="2"/>
          <w:numId w:val="42"/>
        </w:numPr>
        <w:spacing w:before="0" w:after="0"/>
      </w:pPr>
      <w:r>
        <w:t>Rupture product loss costs between minimum of $439,352.33 and maximum of $439,352.33</w:t>
      </w:r>
    </w:p>
    <w:p w14:paraId="2CABA017" w14:textId="77777777" w:rsidR="00106AE4" w:rsidRDefault="00106AE4" w:rsidP="005D743C">
      <w:pPr>
        <w:pStyle w:val="ListParagraph"/>
        <w:numPr>
          <w:ilvl w:val="2"/>
          <w:numId w:val="42"/>
        </w:numPr>
        <w:spacing w:before="0" w:after="0"/>
      </w:pPr>
      <w:r>
        <w:t>Puncture cost between minimum of $0.62 and maximum of $0.69MM</w:t>
      </w:r>
    </w:p>
    <w:p w14:paraId="4F295C02" w14:textId="77777777" w:rsidR="00106AE4" w:rsidRDefault="00106AE4" w:rsidP="005D743C">
      <w:pPr>
        <w:pStyle w:val="ListParagraph"/>
        <w:numPr>
          <w:ilvl w:val="2"/>
          <w:numId w:val="42"/>
        </w:numPr>
        <w:spacing w:before="0" w:after="0"/>
      </w:pPr>
      <w:r>
        <w:t>Puncture scenario yielded 29.0 intersections with structures, with minimum of $75,000.00 and maximum of $75,000.00 in cost of structures impacted</w:t>
      </w:r>
    </w:p>
    <w:p w14:paraId="00BBA7C6" w14:textId="77777777" w:rsidR="00106AE4" w:rsidRDefault="00106AE4" w:rsidP="005D743C">
      <w:pPr>
        <w:pStyle w:val="ListParagraph"/>
        <w:numPr>
          <w:ilvl w:val="2"/>
          <w:numId w:val="42"/>
        </w:numPr>
        <w:spacing w:before="0" w:after="0"/>
      </w:pPr>
      <w:r>
        <w:t>Puncture Product Loss costs between minimum of $396,694.17 and maximum of $396,694.17"</w:t>
      </w:r>
    </w:p>
    <w:p w14:paraId="3A2011C0" w14:textId="77777777" w:rsidR="00106AE4" w:rsidRDefault="00106AE4" w:rsidP="005D743C">
      <w:pPr>
        <w:pStyle w:val="ListParagraph"/>
        <w:numPr>
          <w:ilvl w:val="0"/>
          <w:numId w:val="42"/>
        </w:numPr>
        <w:spacing w:before="0" w:after="0"/>
      </w:pPr>
      <w:r>
        <w:t>"16-19-037-03W5 TO 10-19-037-03W5 NPS 4</w:t>
      </w:r>
    </w:p>
    <w:p w14:paraId="7B55BCC7" w14:textId="77777777" w:rsidR="00106AE4" w:rsidRDefault="00106AE4" w:rsidP="005D743C">
      <w:pPr>
        <w:pStyle w:val="ListParagraph"/>
        <w:numPr>
          <w:ilvl w:val="1"/>
          <w:numId w:val="42"/>
        </w:numPr>
        <w:spacing w:before="0" w:after="0"/>
      </w:pPr>
      <w:r>
        <w:t>Total Cumulative Length (m):</w:t>
      </w:r>
      <w:r>
        <w:tab/>
        <w:t>775.79</w:t>
      </w:r>
    </w:p>
    <w:p w14:paraId="23381548" w14:textId="77777777" w:rsidR="00106AE4" w:rsidRDefault="00106AE4" w:rsidP="005D743C">
      <w:pPr>
        <w:pStyle w:val="ListParagraph"/>
        <w:numPr>
          <w:ilvl w:val="1"/>
          <w:numId w:val="42"/>
        </w:numPr>
        <w:spacing w:before="0" w:after="0"/>
      </w:pPr>
      <w:r>
        <w:t>Likelihood of failure distributed between minimum of 1.000e-01 and maximum of 1.000e-01.</w:t>
      </w:r>
    </w:p>
    <w:p w14:paraId="39952FB7" w14:textId="77777777" w:rsidR="00106AE4" w:rsidRDefault="00106AE4" w:rsidP="005D743C">
      <w:pPr>
        <w:pStyle w:val="ListParagraph"/>
        <w:numPr>
          <w:ilvl w:val="2"/>
          <w:numId w:val="42"/>
        </w:numPr>
        <w:spacing w:before="0" w:after="0"/>
      </w:pPr>
      <w:r>
        <w:t>Installation date between minimum of 1991-01-01 and maximum of 1991-01-01</w:t>
      </w:r>
    </w:p>
    <w:p w14:paraId="2B54610A" w14:textId="77777777" w:rsidR="00106AE4" w:rsidRDefault="00106AE4" w:rsidP="005D743C">
      <w:pPr>
        <w:pStyle w:val="ListParagraph"/>
        <w:numPr>
          <w:ilvl w:val="2"/>
          <w:numId w:val="42"/>
        </w:numPr>
        <w:spacing w:before="0" w:after="0"/>
      </w:pPr>
      <w:r>
        <w:t>Wall thickness between minimum of 3.18 and maximum of 6.02 mm</w:t>
      </w:r>
    </w:p>
    <w:p w14:paraId="5F1B8324" w14:textId="77777777" w:rsidR="00106AE4" w:rsidRDefault="00106AE4" w:rsidP="005D743C">
      <w:pPr>
        <w:pStyle w:val="ListParagraph"/>
        <w:numPr>
          <w:ilvl w:val="2"/>
          <w:numId w:val="42"/>
        </w:numPr>
        <w:spacing w:before="0" w:after="0"/>
      </w:pPr>
      <w:r>
        <w:t>Mainline coating type of Unknown</w:t>
      </w:r>
    </w:p>
    <w:p w14:paraId="3D82D2FF" w14:textId="77777777" w:rsidR="00106AE4" w:rsidRDefault="00106AE4" w:rsidP="005D743C">
      <w:pPr>
        <w:pStyle w:val="ListParagraph"/>
        <w:numPr>
          <w:ilvl w:val="2"/>
          <w:numId w:val="42"/>
        </w:numPr>
        <w:spacing w:before="0" w:after="0"/>
      </w:pPr>
      <w:r>
        <w:t>Joint coating type of Unknown</w:t>
      </w:r>
    </w:p>
    <w:p w14:paraId="5EE54F16"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1E17DFA7"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14EBC949"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3495B12A" w14:textId="77777777" w:rsidR="00106AE4" w:rsidRDefault="00106AE4" w:rsidP="005D743C">
      <w:pPr>
        <w:pStyle w:val="ListParagraph"/>
        <w:numPr>
          <w:ilvl w:val="2"/>
          <w:numId w:val="42"/>
        </w:numPr>
        <w:spacing w:before="0" w:after="0"/>
      </w:pPr>
      <w:r>
        <w:t>CIS On-Off potential between minimum of nan and maximum of nan -mV</w:t>
      </w:r>
    </w:p>
    <w:p w14:paraId="6DBA6236" w14:textId="77777777" w:rsidR="00106AE4" w:rsidRDefault="00106AE4" w:rsidP="005D743C">
      <w:pPr>
        <w:pStyle w:val="ListParagraph"/>
        <w:numPr>
          <w:ilvl w:val="2"/>
          <w:numId w:val="42"/>
        </w:numPr>
        <w:spacing w:before="0" w:after="0"/>
      </w:pPr>
      <w:r>
        <w:lastRenderedPageBreak/>
        <w:t xml:space="preserve">DCVG percent </w:t>
      </w:r>
      <w:proofErr w:type="spellStart"/>
      <w:r>
        <w:t>iR</w:t>
      </w:r>
      <w:proofErr w:type="spellEnd"/>
      <w:r>
        <w:t xml:space="preserve"> between minimum of nan and maximum of nan</w:t>
      </w:r>
    </w:p>
    <w:p w14:paraId="2256962C" w14:textId="77777777" w:rsidR="00106AE4" w:rsidRDefault="00106AE4" w:rsidP="005D743C">
      <w:pPr>
        <w:pStyle w:val="ListParagraph"/>
        <w:numPr>
          <w:ilvl w:val="2"/>
          <w:numId w:val="42"/>
        </w:numPr>
        <w:spacing w:before="0" w:after="0"/>
      </w:pPr>
      <w:r>
        <w:t>ACVG potential between minimum of nan and maximum of nan mV</w:t>
      </w:r>
    </w:p>
    <w:p w14:paraId="6ECBE6D4" w14:textId="77777777" w:rsidR="00106AE4" w:rsidRDefault="00106AE4" w:rsidP="005D743C">
      <w:pPr>
        <w:pStyle w:val="ListParagraph"/>
        <w:numPr>
          <w:ilvl w:val="1"/>
          <w:numId w:val="42"/>
        </w:numPr>
        <w:spacing w:before="0" w:after="0"/>
      </w:pPr>
      <w:r>
        <w:t>Consequence of failure distributed between minimum of $0.62 and maximum of $1.66MM</w:t>
      </w:r>
    </w:p>
    <w:p w14:paraId="1F6352D8" w14:textId="77777777" w:rsidR="00106AE4" w:rsidRDefault="00106AE4" w:rsidP="005D743C">
      <w:pPr>
        <w:pStyle w:val="ListParagraph"/>
        <w:numPr>
          <w:ilvl w:val="1"/>
          <w:numId w:val="42"/>
        </w:numPr>
        <w:spacing w:before="0" w:after="0"/>
      </w:pPr>
      <w:r>
        <w:t>Total length driven by Environmental: 775.79 meters.</w:t>
      </w:r>
    </w:p>
    <w:p w14:paraId="406DFDD0" w14:textId="77777777" w:rsidR="00106AE4" w:rsidRDefault="00106AE4" w:rsidP="005D743C">
      <w:pPr>
        <w:pStyle w:val="ListParagraph"/>
        <w:numPr>
          <w:ilvl w:val="1"/>
          <w:numId w:val="42"/>
        </w:numPr>
        <w:spacing w:before="0" w:after="0"/>
      </w:pPr>
      <w:r>
        <w:t>Environmental Cost distributed between minimum of $0.40 and maximum of $1.43MM:</w:t>
      </w:r>
    </w:p>
    <w:p w14:paraId="56AEEA21" w14:textId="77777777" w:rsidR="00106AE4" w:rsidRDefault="00106AE4" w:rsidP="005D743C">
      <w:pPr>
        <w:pStyle w:val="ListParagraph"/>
        <w:numPr>
          <w:ilvl w:val="2"/>
          <w:numId w:val="42"/>
        </w:numPr>
        <w:spacing w:before="0" w:after="0"/>
      </w:pPr>
      <w:r>
        <w:t>Leak cost between minimum of $0.20 and maximum of $0.20MM</w:t>
      </w:r>
    </w:p>
    <w:p w14:paraId="0F58DE77" w14:textId="77777777" w:rsidR="00106AE4" w:rsidRDefault="00106AE4" w:rsidP="005D743C">
      <w:pPr>
        <w:pStyle w:val="ListParagraph"/>
        <w:numPr>
          <w:ilvl w:val="2"/>
          <w:numId w:val="42"/>
        </w:numPr>
        <w:spacing w:before="0" w:after="0"/>
      </w:pPr>
      <w:r>
        <w:t>Leak spill volume between a minimum of 1853.91 and maximum of 1869.97 gallons</w:t>
      </w:r>
    </w:p>
    <w:p w14:paraId="5F5B32FA" w14:textId="77777777" w:rsidR="00106AE4" w:rsidRDefault="00106AE4" w:rsidP="005D743C">
      <w:pPr>
        <w:pStyle w:val="ListParagraph"/>
        <w:numPr>
          <w:ilvl w:val="2"/>
          <w:numId w:val="42"/>
        </w:numPr>
        <w:spacing w:before="0" w:after="0"/>
      </w:pPr>
      <w:r>
        <w:t>Rupture cost between minimum of $25.67 and maximum of $25.89MM</w:t>
      </w:r>
    </w:p>
    <w:p w14:paraId="48BF800E" w14:textId="77777777" w:rsidR="00106AE4" w:rsidRDefault="00106AE4" w:rsidP="005D743C">
      <w:pPr>
        <w:pStyle w:val="ListParagraph"/>
        <w:numPr>
          <w:ilvl w:val="2"/>
          <w:numId w:val="42"/>
        </w:numPr>
        <w:spacing w:before="0" w:after="0"/>
      </w:pPr>
      <w:r>
        <w:t>Rupture spill volume is between a minimum of 242204.33 and maximum of 244301.7 gallons</w:t>
      </w:r>
    </w:p>
    <w:p w14:paraId="75A06DC1" w14:textId="77777777" w:rsidR="00106AE4" w:rsidRDefault="00106AE4" w:rsidP="005D743C">
      <w:pPr>
        <w:pStyle w:val="ListParagraph"/>
        <w:numPr>
          <w:ilvl w:val="2"/>
          <w:numId w:val="42"/>
        </w:numPr>
        <w:spacing w:before="0" w:after="0"/>
      </w:pPr>
      <w:r>
        <w:t>Puncture cost between minimum of $6.46 and maximum of $6.51MM</w:t>
      </w:r>
    </w:p>
    <w:p w14:paraId="269F68B2" w14:textId="77777777" w:rsidR="00106AE4" w:rsidRDefault="00106AE4" w:rsidP="005D743C">
      <w:pPr>
        <w:pStyle w:val="ListParagraph"/>
        <w:numPr>
          <w:ilvl w:val="2"/>
          <w:numId w:val="42"/>
        </w:numPr>
        <w:spacing w:before="0" w:after="0"/>
      </w:pPr>
      <w:r>
        <w:t>Puncture spill volume is between a minimum of 60915.38 and maximum of 61442.88 gallons</w:t>
      </w:r>
    </w:p>
    <w:p w14:paraId="4C803793" w14:textId="77777777" w:rsidR="00106AE4" w:rsidRDefault="00106AE4" w:rsidP="005D743C">
      <w:pPr>
        <w:pStyle w:val="ListParagraph"/>
        <w:numPr>
          <w:ilvl w:val="2"/>
          <w:numId w:val="42"/>
        </w:numPr>
        <w:spacing w:before="0" w:after="0"/>
      </w:pPr>
      <w:r>
        <w:t xml:space="preserve">Land use distributed as </w:t>
      </w:r>
    </w:p>
    <w:p w14:paraId="6DE0E41B" w14:textId="77777777" w:rsidR="00106AE4" w:rsidRDefault="00106AE4" w:rsidP="005D743C">
      <w:pPr>
        <w:pStyle w:val="ListParagraph"/>
        <w:numPr>
          <w:ilvl w:val="3"/>
          <w:numId w:val="42"/>
        </w:numPr>
        <w:spacing w:before="0" w:after="0"/>
      </w:pPr>
      <w:r>
        <w:t>Agricultural: 775.79</w:t>
      </w:r>
    </w:p>
    <w:p w14:paraId="679BDA9D" w14:textId="77777777" w:rsidR="00106AE4" w:rsidRDefault="00106AE4" w:rsidP="005D743C">
      <w:pPr>
        <w:pStyle w:val="ListParagraph"/>
        <w:numPr>
          <w:ilvl w:val="0"/>
          <w:numId w:val="42"/>
        </w:numPr>
        <w:spacing w:before="0" w:after="0"/>
      </w:pPr>
      <w:r>
        <w:t xml:space="preserve">"NPS4 SS-57 From 10-27-10-19-W3 </w:t>
      </w:r>
      <w:proofErr w:type="gramStart"/>
      <w:r>
        <w:t>To</w:t>
      </w:r>
      <w:proofErr w:type="gramEnd"/>
      <w:r>
        <w:t xml:space="preserve"> 12-27-10-19-W3</w:t>
      </w:r>
    </w:p>
    <w:p w14:paraId="611EAE25" w14:textId="77777777" w:rsidR="00106AE4" w:rsidRDefault="00106AE4" w:rsidP="005D743C">
      <w:pPr>
        <w:pStyle w:val="ListParagraph"/>
        <w:numPr>
          <w:ilvl w:val="1"/>
          <w:numId w:val="42"/>
        </w:numPr>
        <w:spacing w:before="0" w:after="0"/>
      </w:pPr>
      <w:r>
        <w:t>Total Cumulative Length (m):</w:t>
      </w:r>
      <w:r>
        <w:tab/>
        <w:t>763.86</w:t>
      </w:r>
    </w:p>
    <w:p w14:paraId="710BBDF8"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6A83CEF3" w14:textId="77777777" w:rsidR="00106AE4" w:rsidRDefault="00106AE4" w:rsidP="005D743C">
      <w:pPr>
        <w:pStyle w:val="ListParagraph"/>
        <w:numPr>
          <w:ilvl w:val="2"/>
          <w:numId w:val="42"/>
        </w:numPr>
        <w:spacing w:before="0" w:after="0"/>
      </w:pPr>
      <w:r>
        <w:t>Installation date between minimum of 1987-01-01 and maximum of 1987-01-01</w:t>
      </w:r>
    </w:p>
    <w:p w14:paraId="5DA723DB" w14:textId="77777777" w:rsidR="00106AE4" w:rsidRDefault="00106AE4" w:rsidP="005D743C">
      <w:pPr>
        <w:pStyle w:val="ListParagraph"/>
        <w:numPr>
          <w:ilvl w:val="2"/>
          <w:numId w:val="42"/>
        </w:numPr>
        <w:spacing w:before="0" w:after="0"/>
      </w:pPr>
      <w:r>
        <w:t>Wall thickness between minimum of 4.78 and maximum of 4.78 mm</w:t>
      </w:r>
    </w:p>
    <w:p w14:paraId="701771C1" w14:textId="77777777" w:rsidR="00106AE4" w:rsidRDefault="00106AE4" w:rsidP="005D743C">
      <w:pPr>
        <w:pStyle w:val="ListParagraph"/>
        <w:numPr>
          <w:ilvl w:val="2"/>
          <w:numId w:val="42"/>
        </w:numPr>
        <w:spacing w:before="0" w:after="0"/>
      </w:pPr>
      <w:r>
        <w:t>Mainline coating type of Extruded Polyethylene</w:t>
      </w:r>
    </w:p>
    <w:p w14:paraId="4E73FA37" w14:textId="77777777" w:rsidR="00106AE4" w:rsidRDefault="00106AE4" w:rsidP="005D743C">
      <w:pPr>
        <w:pStyle w:val="ListParagraph"/>
        <w:numPr>
          <w:ilvl w:val="2"/>
          <w:numId w:val="42"/>
        </w:numPr>
        <w:spacing w:before="0" w:after="0"/>
      </w:pPr>
      <w:r>
        <w:t>Joint coating type of Unknown</w:t>
      </w:r>
    </w:p>
    <w:p w14:paraId="5252E89F"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1B2F108"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58D58E81"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13C8D976" w14:textId="77777777" w:rsidR="00106AE4" w:rsidRDefault="00106AE4" w:rsidP="005D743C">
      <w:pPr>
        <w:pStyle w:val="ListParagraph"/>
        <w:numPr>
          <w:ilvl w:val="2"/>
          <w:numId w:val="42"/>
        </w:numPr>
        <w:spacing w:before="0" w:after="0"/>
      </w:pPr>
      <w:r>
        <w:t>CIS On-Off potential between minimum of nan and maximum of nan -mV</w:t>
      </w:r>
    </w:p>
    <w:p w14:paraId="1B4B3B3E"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302C75EB" w14:textId="77777777" w:rsidR="00106AE4" w:rsidRDefault="00106AE4" w:rsidP="005D743C">
      <w:pPr>
        <w:pStyle w:val="ListParagraph"/>
        <w:numPr>
          <w:ilvl w:val="2"/>
          <w:numId w:val="42"/>
        </w:numPr>
        <w:spacing w:before="0" w:after="0"/>
      </w:pPr>
      <w:r>
        <w:t>ACVG potential between minimum of nan and maximum of nan mV</w:t>
      </w:r>
    </w:p>
    <w:p w14:paraId="34B47B48" w14:textId="77777777" w:rsidR="00106AE4" w:rsidRDefault="00106AE4" w:rsidP="005D743C">
      <w:pPr>
        <w:pStyle w:val="ListParagraph"/>
        <w:numPr>
          <w:ilvl w:val="1"/>
          <w:numId w:val="42"/>
        </w:numPr>
        <w:spacing w:before="0" w:after="0"/>
      </w:pPr>
      <w:r>
        <w:t>Consequence of failure distributed between minimum of $1.03 and maximum of $1.62MM</w:t>
      </w:r>
    </w:p>
    <w:p w14:paraId="0AEA5ADE" w14:textId="77777777" w:rsidR="00106AE4" w:rsidRDefault="00106AE4" w:rsidP="005D743C">
      <w:pPr>
        <w:pStyle w:val="ListParagraph"/>
        <w:numPr>
          <w:ilvl w:val="1"/>
          <w:numId w:val="42"/>
        </w:numPr>
        <w:spacing w:before="0" w:after="0"/>
      </w:pPr>
      <w:r>
        <w:t>Total length driven by Environmental: 763.86 meters.</w:t>
      </w:r>
    </w:p>
    <w:p w14:paraId="5BACA4BA" w14:textId="77777777" w:rsidR="00106AE4" w:rsidRDefault="00106AE4" w:rsidP="005D743C">
      <w:pPr>
        <w:pStyle w:val="ListParagraph"/>
        <w:numPr>
          <w:ilvl w:val="1"/>
          <w:numId w:val="42"/>
        </w:numPr>
        <w:spacing w:before="0" w:after="0"/>
      </w:pPr>
      <w:r>
        <w:t>Environmental Cost distributed between minimum of $0.81 and maximum of $1.39MM:</w:t>
      </w:r>
    </w:p>
    <w:p w14:paraId="0938689D" w14:textId="77777777" w:rsidR="00106AE4" w:rsidRDefault="00106AE4" w:rsidP="005D743C">
      <w:pPr>
        <w:pStyle w:val="ListParagraph"/>
        <w:numPr>
          <w:ilvl w:val="2"/>
          <w:numId w:val="42"/>
        </w:numPr>
        <w:spacing w:before="0" w:after="0"/>
      </w:pPr>
      <w:r>
        <w:t>Leak cost between minimum of $0.17 and maximum of $0.29MM</w:t>
      </w:r>
    </w:p>
    <w:p w14:paraId="5411F7DF" w14:textId="77777777" w:rsidR="00106AE4" w:rsidRDefault="00106AE4" w:rsidP="005D743C">
      <w:pPr>
        <w:pStyle w:val="ListParagraph"/>
        <w:numPr>
          <w:ilvl w:val="2"/>
          <w:numId w:val="42"/>
        </w:numPr>
        <w:spacing w:before="0" w:after="0"/>
      </w:pPr>
      <w:r>
        <w:t>Leak spill volume between a minimum of 1632.86 and maximum of 1648.37 gallons</w:t>
      </w:r>
    </w:p>
    <w:p w14:paraId="505EFFA0" w14:textId="77777777" w:rsidR="00106AE4" w:rsidRDefault="00106AE4" w:rsidP="005D743C">
      <w:pPr>
        <w:pStyle w:val="ListParagraph"/>
        <w:numPr>
          <w:ilvl w:val="2"/>
          <w:numId w:val="42"/>
        </w:numPr>
        <w:spacing w:before="0" w:after="0"/>
      </w:pPr>
      <w:r>
        <w:t>Rupture cost between minimum of $22.61 and maximum of $38.31MM</w:t>
      </w:r>
    </w:p>
    <w:p w14:paraId="67818041" w14:textId="77777777" w:rsidR="00106AE4" w:rsidRDefault="00106AE4" w:rsidP="005D743C">
      <w:pPr>
        <w:pStyle w:val="ListParagraph"/>
        <w:numPr>
          <w:ilvl w:val="2"/>
          <w:numId w:val="42"/>
        </w:numPr>
        <w:spacing w:before="0" w:after="0"/>
      </w:pPr>
      <w:r>
        <w:t>Rupture spill volume is between a minimum of 213324.43 and maximum of 215351.24 gallons</w:t>
      </w:r>
    </w:p>
    <w:p w14:paraId="6E22235D" w14:textId="77777777" w:rsidR="00106AE4" w:rsidRDefault="00106AE4" w:rsidP="005D743C">
      <w:pPr>
        <w:pStyle w:val="ListParagraph"/>
        <w:numPr>
          <w:ilvl w:val="2"/>
          <w:numId w:val="42"/>
        </w:numPr>
        <w:spacing w:before="0" w:after="0"/>
      </w:pPr>
      <w:r>
        <w:t>Puncture cost between minimum of $5.69 and maximum of $9.64MM</w:t>
      </w:r>
    </w:p>
    <w:p w14:paraId="2EB39A40" w14:textId="77777777" w:rsidR="00106AE4" w:rsidRDefault="00106AE4" w:rsidP="005D743C">
      <w:pPr>
        <w:pStyle w:val="ListParagraph"/>
        <w:numPr>
          <w:ilvl w:val="2"/>
          <w:numId w:val="42"/>
        </w:numPr>
        <w:spacing w:before="0" w:after="0"/>
      </w:pPr>
      <w:r>
        <w:t>Puncture spill volume is between a minimum of 53651.97 and maximum of 54161.72 gallons</w:t>
      </w:r>
    </w:p>
    <w:p w14:paraId="3B315FA5" w14:textId="77777777" w:rsidR="00106AE4" w:rsidRDefault="00106AE4" w:rsidP="005D743C">
      <w:pPr>
        <w:pStyle w:val="ListParagraph"/>
        <w:numPr>
          <w:ilvl w:val="2"/>
          <w:numId w:val="42"/>
        </w:numPr>
        <w:spacing w:before="0" w:after="0"/>
      </w:pPr>
      <w:r>
        <w:t xml:space="preserve">Land use distributed as </w:t>
      </w:r>
    </w:p>
    <w:p w14:paraId="702F00F9" w14:textId="77777777" w:rsidR="00106AE4" w:rsidRDefault="00106AE4" w:rsidP="005D743C">
      <w:pPr>
        <w:pStyle w:val="ListParagraph"/>
        <w:numPr>
          <w:ilvl w:val="3"/>
          <w:numId w:val="42"/>
        </w:numPr>
        <w:spacing w:before="0" w:after="0"/>
      </w:pPr>
      <w:r>
        <w:t>Agricultural: 561.08</w:t>
      </w:r>
    </w:p>
    <w:p w14:paraId="56454DF6" w14:textId="77777777" w:rsidR="00106AE4" w:rsidRDefault="00106AE4" w:rsidP="005D743C">
      <w:pPr>
        <w:pStyle w:val="ListParagraph"/>
        <w:numPr>
          <w:ilvl w:val="3"/>
          <w:numId w:val="42"/>
        </w:numPr>
        <w:spacing w:before="0" w:after="0"/>
      </w:pPr>
      <w:r>
        <w:t>Remote: 199.75</w:t>
      </w:r>
    </w:p>
    <w:p w14:paraId="3BCCB9CC" w14:textId="77777777" w:rsidR="00106AE4" w:rsidRDefault="00106AE4" w:rsidP="005D743C">
      <w:pPr>
        <w:pStyle w:val="ListParagraph"/>
        <w:numPr>
          <w:ilvl w:val="3"/>
          <w:numId w:val="42"/>
        </w:numPr>
        <w:spacing w:before="0" w:after="0"/>
      </w:pPr>
      <w:r>
        <w:t>Water Course: 3.02</w:t>
      </w:r>
    </w:p>
    <w:p w14:paraId="3800A25F" w14:textId="77777777" w:rsidR="00106AE4" w:rsidRDefault="00106AE4" w:rsidP="005D743C">
      <w:pPr>
        <w:pStyle w:val="ListParagraph"/>
        <w:numPr>
          <w:ilvl w:val="0"/>
          <w:numId w:val="42"/>
        </w:numPr>
        <w:spacing w:before="0" w:after="0"/>
      </w:pPr>
      <w:r>
        <w:t>"16 EST to Enbridge 7-5-53-23W4 to 2-5-53-23W4</w:t>
      </w:r>
    </w:p>
    <w:p w14:paraId="0B61F97F" w14:textId="77777777" w:rsidR="00106AE4" w:rsidRDefault="00106AE4" w:rsidP="005D743C">
      <w:pPr>
        <w:pStyle w:val="ListParagraph"/>
        <w:numPr>
          <w:ilvl w:val="1"/>
          <w:numId w:val="42"/>
        </w:numPr>
        <w:spacing w:before="0" w:after="0"/>
      </w:pPr>
      <w:r>
        <w:t>Total Cumulative Length (m):</w:t>
      </w:r>
      <w:r>
        <w:tab/>
        <w:t>482.65</w:t>
      </w:r>
    </w:p>
    <w:p w14:paraId="48AD2E97"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36E12C33" w14:textId="77777777" w:rsidR="00106AE4" w:rsidRDefault="00106AE4" w:rsidP="005D743C">
      <w:pPr>
        <w:pStyle w:val="ListParagraph"/>
        <w:numPr>
          <w:ilvl w:val="2"/>
          <w:numId w:val="42"/>
        </w:numPr>
        <w:spacing w:before="0" w:after="0"/>
      </w:pPr>
      <w:r>
        <w:t>Installation date between minimum of 1979-01-01 and maximum of 1979-01-01</w:t>
      </w:r>
    </w:p>
    <w:p w14:paraId="77697618" w14:textId="77777777" w:rsidR="00106AE4" w:rsidRDefault="00106AE4" w:rsidP="005D743C">
      <w:pPr>
        <w:pStyle w:val="ListParagraph"/>
        <w:numPr>
          <w:ilvl w:val="2"/>
          <w:numId w:val="42"/>
        </w:numPr>
        <w:spacing w:before="0" w:after="0"/>
      </w:pPr>
      <w:r>
        <w:lastRenderedPageBreak/>
        <w:t>Wall thickness between minimum of 5.6 and maximum of 5.6 mm</w:t>
      </w:r>
    </w:p>
    <w:p w14:paraId="23E46132" w14:textId="77777777" w:rsidR="00106AE4" w:rsidRDefault="00106AE4" w:rsidP="005D743C">
      <w:pPr>
        <w:pStyle w:val="ListParagraph"/>
        <w:numPr>
          <w:ilvl w:val="2"/>
          <w:numId w:val="42"/>
        </w:numPr>
        <w:spacing w:before="0" w:after="0"/>
      </w:pPr>
      <w:r>
        <w:t>Mainline coating type of Yellow Jacket</w:t>
      </w:r>
    </w:p>
    <w:p w14:paraId="0B7172FD" w14:textId="77777777" w:rsidR="00106AE4" w:rsidRDefault="00106AE4" w:rsidP="005D743C">
      <w:pPr>
        <w:pStyle w:val="ListParagraph"/>
        <w:numPr>
          <w:ilvl w:val="2"/>
          <w:numId w:val="42"/>
        </w:numPr>
        <w:spacing w:before="0" w:after="0"/>
      </w:pPr>
      <w:r>
        <w:t>Joint coating type of Unknown</w:t>
      </w:r>
    </w:p>
    <w:p w14:paraId="1A5513C0"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4CE37D4C"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4E4AB090"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226469FE" w14:textId="77777777" w:rsidR="00106AE4" w:rsidRDefault="00106AE4" w:rsidP="005D743C">
      <w:pPr>
        <w:pStyle w:val="ListParagraph"/>
        <w:numPr>
          <w:ilvl w:val="2"/>
          <w:numId w:val="42"/>
        </w:numPr>
        <w:spacing w:before="0" w:after="0"/>
      </w:pPr>
      <w:r>
        <w:t>CIS On-Off potential between minimum of nan and maximum of nan -mV</w:t>
      </w:r>
    </w:p>
    <w:p w14:paraId="0142FB69"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01B39F39" w14:textId="77777777" w:rsidR="00106AE4" w:rsidRDefault="00106AE4" w:rsidP="005D743C">
      <w:pPr>
        <w:pStyle w:val="ListParagraph"/>
        <w:numPr>
          <w:ilvl w:val="2"/>
          <w:numId w:val="42"/>
        </w:numPr>
        <w:spacing w:before="0" w:after="0"/>
      </w:pPr>
      <w:r>
        <w:t>ACVG potential between minimum of nan and maximum of nan mV</w:t>
      </w:r>
    </w:p>
    <w:p w14:paraId="62F00A66" w14:textId="77777777" w:rsidR="00106AE4" w:rsidRDefault="00106AE4" w:rsidP="005D743C">
      <w:pPr>
        <w:pStyle w:val="ListParagraph"/>
        <w:numPr>
          <w:ilvl w:val="1"/>
          <w:numId w:val="42"/>
        </w:numPr>
        <w:spacing w:before="0" w:after="0"/>
      </w:pPr>
      <w:r>
        <w:t>Consequence of failure distributed between minimum of $125.09 and maximum of $125.43MM</w:t>
      </w:r>
    </w:p>
    <w:p w14:paraId="2DCBD557" w14:textId="77777777" w:rsidR="00106AE4" w:rsidRDefault="00106AE4" w:rsidP="005D743C">
      <w:pPr>
        <w:pStyle w:val="ListParagraph"/>
        <w:numPr>
          <w:ilvl w:val="1"/>
          <w:numId w:val="42"/>
        </w:numPr>
        <w:spacing w:before="0" w:after="0"/>
      </w:pPr>
      <w:r>
        <w:t>Total length driven by Safety: 482.65 meters.</w:t>
      </w:r>
    </w:p>
    <w:p w14:paraId="7FC43382" w14:textId="77777777" w:rsidR="00106AE4" w:rsidRDefault="00106AE4" w:rsidP="005D743C">
      <w:pPr>
        <w:pStyle w:val="ListParagraph"/>
        <w:numPr>
          <w:ilvl w:val="1"/>
          <w:numId w:val="42"/>
        </w:numPr>
        <w:spacing w:before="0" w:after="0"/>
      </w:pPr>
      <w:r>
        <w:t>Safety Cost distributed between minimum of $120.27 and maximum of $120.61MM:</w:t>
      </w:r>
    </w:p>
    <w:p w14:paraId="24F8F851" w14:textId="77777777" w:rsidR="00106AE4" w:rsidRDefault="00106AE4" w:rsidP="005D743C">
      <w:pPr>
        <w:pStyle w:val="ListParagraph"/>
        <w:numPr>
          <w:ilvl w:val="2"/>
          <w:numId w:val="42"/>
        </w:numPr>
        <w:spacing w:before="0" w:after="0"/>
      </w:pPr>
      <w:r>
        <w:t>Leak cost between minimum of $121.06 and maximum of $121.06MM</w:t>
      </w:r>
    </w:p>
    <w:p w14:paraId="7E5AF917" w14:textId="77777777" w:rsidR="00106AE4" w:rsidRDefault="00106AE4" w:rsidP="005D743C">
      <w:pPr>
        <w:pStyle w:val="ListParagraph"/>
        <w:numPr>
          <w:ilvl w:val="2"/>
          <w:numId w:val="42"/>
        </w:numPr>
        <w:spacing w:before="0" w:after="0"/>
      </w:pPr>
      <w:r>
        <w:t>Leak scenario yielded 16.0 intersections with structures, with minimum of 12.61 and maximum of 12.61 of population impacted.</w:t>
      </w:r>
    </w:p>
    <w:p w14:paraId="0312D401" w14:textId="77777777" w:rsidR="00106AE4" w:rsidRDefault="00106AE4" w:rsidP="005D743C">
      <w:pPr>
        <w:pStyle w:val="ListParagraph"/>
        <w:numPr>
          <w:ilvl w:val="2"/>
          <w:numId w:val="42"/>
        </w:numPr>
        <w:spacing w:before="0" w:after="0"/>
      </w:pPr>
      <w:r>
        <w:t>Leak hazard radius distributed between minimum of 9.03 and maximum of 9.03 meters.</w:t>
      </w:r>
    </w:p>
    <w:p w14:paraId="045BEC87" w14:textId="77777777" w:rsidR="00106AE4" w:rsidRDefault="00106AE4" w:rsidP="005D743C">
      <w:pPr>
        <w:pStyle w:val="ListParagraph"/>
        <w:numPr>
          <w:ilvl w:val="2"/>
          <w:numId w:val="42"/>
        </w:numPr>
        <w:spacing w:before="0" w:after="0"/>
      </w:pPr>
      <w:r>
        <w:t>Rupture cost between minimum of $121.06 and maximum of $133.16MM</w:t>
      </w:r>
    </w:p>
    <w:p w14:paraId="558DB96E" w14:textId="77777777" w:rsidR="00106AE4" w:rsidRDefault="00106AE4" w:rsidP="005D743C">
      <w:pPr>
        <w:pStyle w:val="ListParagraph"/>
        <w:numPr>
          <w:ilvl w:val="2"/>
          <w:numId w:val="42"/>
        </w:numPr>
        <w:spacing w:before="0" w:after="0"/>
      </w:pPr>
      <w:r>
        <w:t>Rupture scenario yielded 2.0 intersections with structures, with minimum of 12.61 and maximum of 13.87 of population impacted</w:t>
      </w:r>
    </w:p>
    <w:p w14:paraId="390F9F3F" w14:textId="77777777" w:rsidR="00106AE4" w:rsidRDefault="00106AE4" w:rsidP="005D743C">
      <w:pPr>
        <w:pStyle w:val="ListParagraph"/>
        <w:numPr>
          <w:ilvl w:val="2"/>
          <w:numId w:val="42"/>
        </w:numPr>
        <w:spacing w:before="0" w:after="0"/>
      </w:pPr>
      <w:r>
        <w:t>Rupture hazard radius distributed between minimum of 178.36 and maximum of 178.36 meters.</w:t>
      </w:r>
    </w:p>
    <w:p w14:paraId="275D0CD4" w14:textId="77777777" w:rsidR="00106AE4" w:rsidRDefault="00106AE4" w:rsidP="005D743C">
      <w:pPr>
        <w:pStyle w:val="ListParagraph"/>
        <w:numPr>
          <w:ilvl w:val="2"/>
          <w:numId w:val="42"/>
        </w:numPr>
        <w:spacing w:before="0" w:after="0"/>
      </w:pPr>
      <w:r>
        <w:t>Puncture cost between minimum of $121.06 and maximum of $121.06MM</w:t>
      </w:r>
    </w:p>
    <w:p w14:paraId="37C1EBCB" w14:textId="77777777" w:rsidR="00106AE4" w:rsidRDefault="00106AE4" w:rsidP="005D743C">
      <w:pPr>
        <w:pStyle w:val="ListParagraph"/>
        <w:numPr>
          <w:ilvl w:val="2"/>
          <w:numId w:val="42"/>
        </w:numPr>
        <w:spacing w:before="0" w:after="0"/>
      </w:pPr>
      <w:r>
        <w:t>Puncture scenario yielded 16.0 intersections with structures, with minimum of 12.61 and maximum of 12.61 of population impacted</w:t>
      </w:r>
    </w:p>
    <w:p w14:paraId="257FAF3A" w14:textId="77777777" w:rsidR="00106AE4" w:rsidRDefault="00106AE4" w:rsidP="005D743C">
      <w:pPr>
        <w:pStyle w:val="ListParagraph"/>
        <w:numPr>
          <w:ilvl w:val="2"/>
          <w:numId w:val="42"/>
        </w:numPr>
        <w:spacing w:before="0" w:after="0"/>
      </w:pPr>
      <w:r>
        <w:t>Puncture hazard radius distributed between minimum of 28.91 and maximum of 28.91 meters.</w:t>
      </w:r>
    </w:p>
    <w:p w14:paraId="2E720DCD" w14:textId="77777777" w:rsidR="00106AE4" w:rsidRDefault="00106AE4" w:rsidP="005D743C">
      <w:pPr>
        <w:pStyle w:val="ListParagraph"/>
        <w:numPr>
          <w:ilvl w:val="2"/>
          <w:numId w:val="42"/>
        </w:numPr>
        <w:spacing w:before="0" w:after="0"/>
      </w:pPr>
      <w:r>
        <w:t>Product type is HVP Product.</w:t>
      </w:r>
    </w:p>
    <w:p w14:paraId="6888411F" w14:textId="77777777" w:rsidR="00106AE4" w:rsidRDefault="00106AE4" w:rsidP="005D743C">
      <w:pPr>
        <w:pStyle w:val="ListParagraph"/>
        <w:numPr>
          <w:ilvl w:val="2"/>
          <w:numId w:val="42"/>
        </w:numPr>
        <w:spacing w:before="0" w:after="0"/>
      </w:pPr>
      <w:r>
        <w:t>Class area location is/are 1.0.</w:t>
      </w:r>
    </w:p>
    <w:p w14:paraId="4E371F52" w14:textId="77777777" w:rsidR="00106AE4" w:rsidRDefault="00106AE4" w:rsidP="005D743C">
      <w:pPr>
        <w:pStyle w:val="ListParagraph"/>
        <w:numPr>
          <w:ilvl w:val="0"/>
          <w:numId w:val="42"/>
        </w:numPr>
        <w:spacing w:before="0" w:after="0"/>
      </w:pPr>
      <w:r>
        <w:t>"BUCK CREEK TO STATION 1 NPS 3</w:t>
      </w:r>
    </w:p>
    <w:p w14:paraId="33B97D8F" w14:textId="77777777" w:rsidR="00106AE4" w:rsidRDefault="00106AE4" w:rsidP="005D743C">
      <w:pPr>
        <w:pStyle w:val="ListParagraph"/>
        <w:numPr>
          <w:ilvl w:val="1"/>
          <w:numId w:val="42"/>
        </w:numPr>
        <w:spacing w:before="0" w:after="0"/>
      </w:pPr>
      <w:r>
        <w:t>Total Cumulative Length (m):</w:t>
      </w:r>
      <w:r>
        <w:tab/>
        <w:t>443.02</w:t>
      </w:r>
    </w:p>
    <w:p w14:paraId="6E129895" w14:textId="77777777" w:rsidR="00106AE4" w:rsidRDefault="00106AE4" w:rsidP="005D743C">
      <w:pPr>
        <w:pStyle w:val="ListParagraph"/>
        <w:numPr>
          <w:ilvl w:val="1"/>
          <w:numId w:val="42"/>
        </w:numPr>
        <w:spacing w:before="0" w:after="0"/>
      </w:pPr>
      <w:r>
        <w:t>Likelihood of failure distributed between minimum of 3.502e-02 and maximum of 6.119e-01.</w:t>
      </w:r>
    </w:p>
    <w:p w14:paraId="5A7490D3" w14:textId="77777777" w:rsidR="00106AE4" w:rsidRDefault="00106AE4" w:rsidP="005D743C">
      <w:pPr>
        <w:pStyle w:val="ListParagraph"/>
        <w:numPr>
          <w:ilvl w:val="2"/>
          <w:numId w:val="42"/>
        </w:numPr>
        <w:spacing w:before="0" w:after="0"/>
      </w:pPr>
      <w:r>
        <w:t>Installation date between minimum of 1987-01-01 and maximum of 1987-01-01</w:t>
      </w:r>
    </w:p>
    <w:p w14:paraId="44E4E2DE" w14:textId="77777777" w:rsidR="00106AE4" w:rsidRDefault="00106AE4" w:rsidP="005D743C">
      <w:pPr>
        <w:pStyle w:val="ListParagraph"/>
        <w:numPr>
          <w:ilvl w:val="2"/>
          <w:numId w:val="42"/>
        </w:numPr>
        <w:spacing w:before="0" w:after="0"/>
      </w:pPr>
      <w:r>
        <w:t>Wall thickness between minimum of 3.18 and maximum of 3.18 mm</w:t>
      </w:r>
    </w:p>
    <w:p w14:paraId="1BE02DED" w14:textId="77777777" w:rsidR="00106AE4" w:rsidRDefault="00106AE4" w:rsidP="005D743C">
      <w:pPr>
        <w:pStyle w:val="ListParagraph"/>
        <w:numPr>
          <w:ilvl w:val="2"/>
          <w:numId w:val="42"/>
        </w:numPr>
        <w:spacing w:before="0" w:after="0"/>
      </w:pPr>
      <w:r>
        <w:t>Mainline coating type of Unknown</w:t>
      </w:r>
    </w:p>
    <w:p w14:paraId="024E9752" w14:textId="77777777" w:rsidR="00106AE4" w:rsidRDefault="00106AE4" w:rsidP="005D743C">
      <w:pPr>
        <w:pStyle w:val="ListParagraph"/>
        <w:numPr>
          <w:ilvl w:val="2"/>
          <w:numId w:val="42"/>
        </w:numPr>
        <w:spacing w:before="0" w:after="0"/>
      </w:pPr>
      <w:r>
        <w:t>Joint coating type of Unknown</w:t>
      </w:r>
    </w:p>
    <w:p w14:paraId="1C0FDD70"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27AED175" w14:textId="77777777" w:rsidR="00106AE4" w:rsidRDefault="00106AE4" w:rsidP="005D743C">
      <w:pPr>
        <w:pStyle w:val="ListParagraph"/>
        <w:numPr>
          <w:ilvl w:val="2"/>
          <w:numId w:val="42"/>
        </w:numPr>
        <w:spacing w:before="0" w:after="0"/>
      </w:pPr>
      <w:r>
        <w:t>Date of last CIS survey of 2016-12-01</w:t>
      </w:r>
    </w:p>
    <w:p w14:paraId="78A62FB8"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1036.0 and maximum of 1447.0 -mV</w:t>
      </w:r>
    </w:p>
    <w:p w14:paraId="1A81AB38" w14:textId="77777777" w:rsidR="00106AE4" w:rsidRDefault="00106AE4" w:rsidP="005D743C">
      <w:pPr>
        <w:pStyle w:val="ListParagraph"/>
        <w:numPr>
          <w:ilvl w:val="2"/>
          <w:numId w:val="42"/>
        </w:numPr>
        <w:spacing w:before="0" w:after="0"/>
      </w:pPr>
      <w:r>
        <w:t>CIS On-Off potential between minimum of 916.0 and maximum of 1321.0 -mV</w:t>
      </w:r>
    </w:p>
    <w:p w14:paraId="7B92431B"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0.0</w:t>
      </w:r>
    </w:p>
    <w:p w14:paraId="352552C1" w14:textId="77777777" w:rsidR="00106AE4" w:rsidRDefault="00106AE4" w:rsidP="005D743C">
      <w:pPr>
        <w:pStyle w:val="ListParagraph"/>
        <w:numPr>
          <w:ilvl w:val="2"/>
          <w:numId w:val="42"/>
        </w:numPr>
        <w:spacing w:before="0" w:after="0"/>
      </w:pPr>
      <w:r>
        <w:t>ACVG potential between minimum of 0.02 and maximum of 0.26 mV</w:t>
      </w:r>
    </w:p>
    <w:p w14:paraId="73E477F9" w14:textId="77777777" w:rsidR="00106AE4" w:rsidRDefault="00106AE4" w:rsidP="005D743C">
      <w:pPr>
        <w:pStyle w:val="ListParagraph"/>
        <w:numPr>
          <w:ilvl w:val="1"/>
          <w:numId w:val="42"/>
        </w:numPr>
        <w:spacing w:before="0" w:after="0"/>
      </w:pPr>
      <w:r>
        <w:t>Consequence of failure distributed between minimum of $0.42 and maximum of $122.64MM</w:t>
      </w:r>
    </w:p>
    <w:p w14:paraId="1EDB7EB3" w14:textId="77777777" w:rsidR="00106AE4" w:rsidRDefault="00106AE4" w:rsidP="005D743C">
      <w:pPr>
        <w:pStyle w:val="ListParagraph"/>
        <w:numPr>
          <w:ilvl w:val="1"/>
          <w:numId w:val="42"/>
        </w:numPr>
        <w:spacing w:before="0" w:after="0"/>
      </w:pPr>
      <w:r>
        <w:t>Total length driven by Safety: 275.53 meters.</w:t>
      </w:r>
    </w:p>
    <w:p w14:paraId="65985A96" w14:textId="77777777" w:rsidR="00106AE4" w:rsidRDefault="00106AE4" w:rsidP="005D743C">
      <w:pPr>
        <w:pStyle w:val="ListParagraph"/>
        <w:numPr>
          <w:ilvl w:val="1"/>
          <w:numId w:val="42"/>
        </w:numPr>
        <w:spacing w:before="0" w:after="0"/>
      </w:pPr>
      <w:r>
        <w:t>Safety Cost distributed between minimum of $0.00 and maximum of $119.66MM:</w:t>
      </w:r>
    </w:p>
    <w:p w14:paraId="20D82A39" w14:textId="77777777" w:rsidR="00106AE4" w:rsidRDefault="00106AE4" w:rsidP="005D743C">
      <w:pPr>
        <w:pStyle w:val="ListParagraph"/>
        <w:numPr>
          <w:ilvl w:val="2"/>
          <w:numId w:val="42"/>
        </w:numPr>
        <w:spacing w:before="0" w:after="0"/>
      </w:pPr>
      <w:r>
        <w:t>Leak cost between minimum of $0.00 and maximum of $121.06MM</w:t>
      </w:r>
    </w:p>
    <w:p w14:paraId="1FD89E9B" w14:textId="77777777" w:rsidR="00106AE4" w:rsidRDefault="00106AE4" w:rsidP="005D743C">
      <w:pPr>
        <w:pStyle w:val="ListParagraph"/>
        <w:numPr>
          <w:ilvl w:val="2"/>
          <w:numId w:val="42"/>
        </w:numPr>
        <w:spacing w:before="0" w:after="0"/>
      </w:pPr>
      <w:r>
        <w:lastRenderedPageBreak/>
        <w:t>Leak scenario yielded 5.0 intersections with structures, with minimum of 12.61 and maximum of 12.61 of population impacted.</w:t>
      </w:r>
    </w:p>
    <w:p w14:paraId="5449683D" w14:textId="77777777" w:rsidR="00106AE4" w:rsidRDefault="00106AE4" w:rsidP="005D743C">
      <w:pPr>
        <w:pStyle w:val="ListParagraph"/>
        <w:numPr>
          <w:ilvl w:val="2"/>
          <w:numId w:val="42"/>
        </w:numPr>
        <w:spacing w:before="0" w:after="0"/>
      </w:pPr>
      <w:r>
        <w:t>Leak hazard radius distributed between minimum of 11.7 and maximum of 11.7 meters.</w:t>
      </w:r>
    </w:p>
    <w:p w14:paraId="1F30D463" w14:textId="77777777" w:rsidR="00106AE4" w:rsidRDefault="00106AE4" w:rsidP="005D743C">
      <w:pPr>
        <w:pStyle w:val="ListParagraph"/>
        <w:numPr>
          <w:ilvl w:val="2"/>
          <w:numId w:val="42"/>
        </w:numPr>
        <w:spacing w:before="0" w:after="0"/>
      </w:pPr>
      <w:r>
        <w:t>Rupture cost between minimum of $0.00 and maximum of $121.06MM</w:t>
      </w:r>
    </w:p>
    <w:p w14:paraId="2F50A6D8" w14:textId="77777777" w:rsidR="00106AE4" w:rsidRDefault="00106AE4" w:rsidP="005D743C">
      <w:pPr>
        <w:pStyle w:val="ListParagraph"/>
        <w:numPr>
          <w:ilvl w:val="2"/>
          <w:numId w:val="42"/>
        </w:numPr>
        <w:spacing w:before="0" w:after="0"/>
      </w:pPr>
      <w:r>
        <w:t>Rupture scenario yielded 7.0 intersections with structures, with minimum of 2.28 and maximum of 12.61 of population impacted</w:t>
      </w:r>
    </w:p>
    <w:p w14:paraId="441D6DE2" w14:textId="77777777" w:rsidR="00106AE4" w:rsidRDefault="00106AE4" w:rsidP="005D743C">
      <w:pPr>
        <w:pStyle w:val="ListParagraph"/>
        <w:numPr>
          <w:ilvl w:val="2"/>
          <w:numId w:val="42"/>
        </w:numPr>
        <w:spacing w:before="0" w:after="0"/>
      </w:pPr>
      <w:r>
        <w:t>Rupture hazard radius distributed between minimum of 57.3 and maximum of 57.3 meters.</w:t>
      </w:r>
    </w:p>
    <w:p w14:paraId="380D4088" w14:textId="77777777" w:rsidR="00106AE4" w:rsidRDefault="00106AE4" w:rsidP="005D743C">
      <w:pPr>
        <w:pStyle w:val="ListParagraph"/>
        <w:numPr>
          <w:ilvl w:val="2"/>
          <w:numId w:val="42"/>
        </w:numPr>
        <w:spacing w:before="0" w:after="0"/>
      </w:pPr>
      <w:r>
        <w:t>Puncture cost between minimum of $0.00 and maximum of $121.06MM</w:t>
      </w:r>
    </w:p>
    <w:p w14:paraId="6F717B8B" w14:textId="77777777" w:rsidR="00106AE4" w:rsidRDefault="00106AE4" w:rsidP="005D743C">
      <w:pPr>
        <w:pStyle w:val="ListParagraph"/>
        <w:numPr>
          <w:ilvl w:val="2"/>
          <w:numId w:val="42"/>
        </w:numPr>
        <w:spacing w:before="0" w:after="0"/>
      </w:pPr>
      <w:r>
        <w:t>Puncture scenario yielded 8.0 intersections with structures, with minimum of 12.61 and maximum of 12.61 of population impacted</w:t>
      </w:r>
    </w:p>
    <w:p w14:paraId="6F9D710A" w14:textId="77777777" w:rsidR="00106AE4" w:rsidRDefault="00106AE4" w:rsidP="005D743C">
      <w:pPr>
        <w:pStyle w:val="ListParagraph"/>
        <w:numPr>
          <w:ilvl w:val="2"/>
          <w:numId w:val="42"/>
        </w:numPr>
        <w:spacing w:before="0" w:after="0"/>
      </w:pPr>
      <w:r>
        <w:t>Puncture hazard radius distributed between minimum of 42.7 and maximum of 42.7 meters.</w:t>
      </w:r>
    </w:p>
    <w:p w14:paraId="06067C0E" w14:textId="77777777" w:rsidR="00106AE4" w:rsidRDefault="00106AE4" w:rsidP="005D743C">
      <w:pPr>
        <w:pStyle w:val="ListParagraph"/>
        <w:numPr>
          <w:ilvl w:val="2"/>
          <w:numId w:val="42"/>
        </w:numPr>
        <w:spacing w:before="0" w:after="0"/>
      </w:pPr>
      <w:r>
        <w:t>Product type is Ethane.</w:t>
      </w:r>
    </w:p>
    <w:p w14:paraId="41D1DC75" w14:textId="77777777" w:rsidR="00106AE4" w:rsidRDefault="00106AE4" w:rsidP="005D743C">
      <w:pPr>
        <w:pStyle w:val="ListParagraph"/>
        <w:numPr>
          <w:ilvl w:val="2"/>
          <w:numId w:val="42"/>
        </w:numPr>
        <w:spacing w:before="0" w:after="0"/>
      </w:pPr>
      <w:r>
        <w:t>Class area location is/are 1.0.</w:t>
      </w:r>
    </w:p>
    <w:p w14:paraId="2B035743" w14:textId="77777777" w:rsidR="00106AE4" w:rsidRDefault="00106AE4" w:rsidP="005D743C">
      <w:pPr>
        <w:pStyle w:val="ListParagraph"/>
        <w:numPr>
          <w:ilvl w:val="1"/>
          <w:numId w:val="42"/>
        </w:numPr>
        <w:spacing w:before="0" w:after="0"/>
      </w:pPr>
      <w:r>
        <w:t>Total length driven by Economic Loss: 167.49 meters.</w:t>
      </w:r>
    </w:p>
    <w:p w14:paraId="3A376840" w14:textId="77777777" w:rsidR="00106AE4" w:rsidRDefault="00106AE4" w:rsidP="005D743C">
      <w:pPr>
        <w:pStyle w:val="ListParagraph"/>
        <w:numPr>
          <w:ilvl w:val="1"/>
          <w:numId w:val="42"/>
        </w:numPr>
        <w:spacing w:before="0" w:after="0"/>
      </w:pPr>
      <w:r>
        <w:t>Economic Loss Cost distributed between minimum of $0.33 and maximum of $2.98MM:</w:t>
      </w:r>
    </w:p>
    <w:p w14:paraId="7AA740F4" w14:textId="77777777" w:rsidR="00106AE4" w:rsidRDefault="00106AE4" w:rsidP="005D743C">
      <w:pPr>
        <w:pStyle w:val="ListParagraph"/>
        <w:numPr>
          <w:ilvl w:val="2"/>
          <w:numId w:val="42"/>
        </w:numPr>
        <w:spacing w:before="0" w:after="0"/>
      </w:pPr>
      <w:r>
        <w:t>Repair costs between minimum of $6,000.00 and maximum of $6,000.00.</w:t>
      </w:r>
    </w:p>
    <w:p w14:paraId="7D73CB72" w14:textId="77777777" w:rsidR="00106AE4" w:rsidRDefault="00106AE4" w:rsidP="005D743C">
      <w:pPr>
        <w:pStyle w:val="ListParagraph"/>
        <w:numPr>
          <w:ilvl w:val="2"/>
          <w:numId w:val="42"/>
        </w:numPr>
        <w:spacing w:before="0" w:after="0"/>
      </w:pPr>
      <w:r>
        <w:t>Outage losses between minimum of $200,000.00 and maximum of $200,000.00.</w:t>
      </w:r>
    </w:p>
    <w:p w14:paraId="5E50C987" w14:textId="77777777" w:rsidR="00106AE4" w:rsidRDefault="00106AE4" w:rsidP="005D743C">
      <w:pPr>
        <w:pStyle w:val="ListParagraph"/>
        <w:numPr>
          <w:ilvl w:val="2"/>
          <w:numId w:val="42"/>
        </w:numPr>
        <w:spacing w:before="0" w:after="0"/>
      </w:pPr>
      <w:r>
        <w:t>Product type is Ethane.</w:t>
      </w:r>
    </w:p>
    <w:p w14:paraId="5C501649" w14:textId="77777777" w:rsidR="00106AE4" w:rsidRDefault="00106AE4" w:rsidP="005D743C">
      <w:pPr>
        <w:pStyle w:val="ListParagraph"/>
        <w:numPr>
          <w:ilvl w:val="2"/>
          <w:numId w:val="42"/>
        </w:numPr>
        <w:spacing w:before="0" w:after="0"/>
      </w:pPr>
      <w:r>
        <w:t>Leak cost between minimum of $0.28 and maximum of $2.97MM</w:t>
      </w:r>
    </w:p>
    <w:p w14:paraId="0773CAFC" w14:textId="77777777" w:rsidR="00106AE4" w:rsidRDefault="00106AE4" w:rsidP="005D743C">
      <w:pPr>
        <w:pStyle w:val="ListParagraph"/>
        <w:numPr>
          <w:ilvl w:val="2"/>
          <w:numId w:val="42"/>
        </w:numPr>
        <w:spacing w:before="0" w:after="0"/>
      </w:pPr>
      <w:r>
        <w:t>Leak scenario yielded 5.0 intersections with structures, with minimum of $2,688,250.00 and maximum of $2,688,250.00 in cost of structures impacted.</w:t>
      </w:r>
    </w:p>
    <w:p w14:paraId="003EDE92" w14:textId="77777777" w:rsidR="00106AE4" w:rsidRDefault="00106AE4" w:rsidP="005D743C">
      <w:pPr>
        <w:pStyle w:val="ListParagraph"/>
        <w:numPr>
          <w:ilvl w:val="2"/>
          <w:numId w:val="42"/>
        </w:numPr>
        <w:spacing w:before="0" w:after="0"/>
      </w:pPr>
      <w:r>
        <w:t>Leak product loss costs between minimum of $74,968.65 and maximum of $74,968.65</w:t>
      </w:r>
    </w:p>
    <w:p w14:paraId="06ED4349" w14:textId="77777777" w:rsidR="00106AE4" w:rsidRDefault="00106AE4" w:rsidP="005D743C">
      <w:pPr>
        <w:pStyle w:val="ListParagraph"/>
        <w:numPr>
          <w:ilvl w:val="2"/>
          <w:numId w:val="42"/>
        </w:numPr>
        <w:spacing w:before="0" w:after="0"/>
      </w:pPr>
      <w:r>
        <w:t>Rupture cost between minimum of $6.13 and maximum of $8.82MM</w:t>
      </w:r>
    </w:p>
    <w:p w14:paraId="573AFC7F" w14:textId="77777777" w:rsidR="00106AE4" w:rsidRDefault="00106AE4" w:rsidP="005D743C">
      <w:pPr>
        <w:pStyle w:val="ListParagraph"/>
        <w:numPr>
          <w:ilvl w:val="2"/>
          <w:numId w:val="42"/>
        </w:numPr>
        <w:spacing w:before="0" w:after="0"/>
      </w:pPr>
      <w:r>
        <w:t>Rupture scenario yielded 7.0 intersections with structures, with minimum of $269,868.00 and maximum of $2,688,250.00 in cost of structures impacted</w:t>
      </w:r>
    </w:p>
    <w:p w14:paraId="0CF5661A" w14:textId="77777777" w:rsidR="00106AE4" w:rsidRDefault="00106AE4" w:rsidP="005D743C">
      <w:pPr>
        <w:pStyle w:val="ListParagraph"/>
        <w:numPr>
          <w:ilvl w:val="2"/>
          <w:numId w:val="42"/>
        </w:numPr>
        <w:spacing w:before="0" w:after="0"/>
      </w:pPr>
      <w:r>
        <w:t>Rupture product loss costs between minimum of $5,924,929.50 and maximum of $5,924,929.50</w:t>
      </w:r>
    </w:p>
    <w:p w14:paraId="3D5AB30F" w14:textId="77777777" w:rsidR="00106AE4" w:rsidRDefault="00106AE4" w:rsidP="005D743C">
      <w:pPr>
        <w:pStyle w:val="ListParagraph"/>
        <w:numPr>
          <w:ilvl w:val="2"/>
          <w:numId w:val="42"/>
        </w:numPr>
        <w:spacing w:before="0" w:after="0"/>
      </w:pPr>
      <w:r>
        <w:t>Puncture cost between minimum of $2.67 and maximum of $5.36MM</w:t>
      </w:r>
    </w:p>
    <w:p w14:paraId="5B942874" w14:textId="77777777" w:rsidR="00106AE4" w:rsidRDefault="00106AE4" w:rsidP="005D743C">
      <w:pPr>
        <w:pStyle w:val="ListParagraph"/>
        <w:numPr>
          <w:ilvl w:val="2"/>
          <w:numId w:val="42"/>
        </w:numPr>
        <w:spacing w:before="0" w:after="0"/>
      </w:pPr>
      <w:r>
        <w:t>Puncture scenario yielded 8.0 intersections with structures, with minimum of $2,688,250.00 and maximum of $2,688,250.00 in cost of structures impacted</w:t>
      </w:r>
    </w:p>
    <w:p w14:paraId="5DE0DA75" w14:textId="77777777" w:rsidR="00106AE4" w:rsidRDefault="00106AE4" w:rsidP="005D743C">
      <w:pPr>
        <w:pStyle w:val="ListParagraph"/>
        <w:numPr>
          <w:ilvl w:val="2"/>
          <w:numId w:val="42"/>
        </w:numPr>
        <w:spacing w:before="0" w:after="0"/>
      </w:pPr>
      <w:r>
        <w:t>Puncture Product Loss costs between minimum of $2,463,299.44 and maximum of $2,463,299.44"</w:t>
      </w:r>
    </w:p>
    <w:p w14:paraId="16299F10" w14:textId="77777777" w:rsidR="00106AE4" w:rsidRDefault="00106AE4" w:rsidP="005D743C">
      <w:pPr>
        <w:pStyle w:val="ListParagraph"/>
        <w:numPr>
          <w:ilvl w:val="0"/>
          <w:numId w:val="42"/>
        </w:numPr>
        <w:spacing w:before="0" w:after="0"/>
      </w:pPr>
      <w:r>
        <w:t>"Access C5 Line 36</w:t>
      </w:r>
    </w:p>
    <w:p w14:paraId="55C7D325" w14:textId="77777777" w:rsidR="00106AE4" w:rsidRDefault="00106AE4" w:rsidP="005D743C">
      <w:pPr>
        <w:pStyle w:val="ListParagraph"/>
        <w:numPr>
          <w:ilvl w:val="1"/>
          <w:numId w:val="42"/>
        </w:numPr>
        <w:spacing w:before="0" w:after="0"/>
      </w:pPr>
      <w:r>
        <w:t>Total Cumulative Length (m):</w:t>
      </w:r>
      <w:r>
        <w:tab/>
        <w:t>404.28</w:t>
      </w:r>
    </w:p>
    <w:p w14:paraId="6DFC2454"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7D0AAE50" w14:textId="77777777" w:rsidR="00106AE4" w:rsidRDefault="00106AE4" w:rsidP="005D743C">
      <w:pPr>
        <w:pStyle w:val="ListParagraph"/>
        <w:numPr>
          <w:ilvl w:val="2"/>
          <w:numId w:val="42"/>
        </w:numPr>
        <w:spacing w:before="0" w:after="0"/>
      </w:pPr>
      <w:r>
        <w:t>Installation date between minimum of 2008-01-01 and maximum of 2008-01-01</w:t>
      </w:r>
    </w:p>
    <w:p w14:paraId="1DCE2063" w14:textId="77777777" w:rsidR="00106AE4" w:rsidRDefault="00106AE4" w:rsidP="005D743C">
      <w:pPr>
        <w:pStyle w:val="ListParagraph"/>
        <w:numPr>
          <w:ilvl w:val="2"/>
          <w:numId w:val="42"/>
        </w:numPr>
        <w:spacing w:before="0" w:after="0"/>
      </w:pPr>
      <w:r>
        <w:t>Wall thickness between minimum of 7.09 and maximum of 7.09 mm</w:t>
      </w:r>
    </w:p>
    <w:p w14:paraId="07BD2A0B" w14:textId="77777777" w:rsidR="00106AE4" w:rsidRDefault="00106AE4" w:rsidP="005D743C">
      <w:pPr>
        <w:pStyle w:val="ListParagraph"/>
        <w:numPr>
          <w:ilvl w:val="2"/>
          <w:numId w:val="42"/>
        </w:numPr>
        <w:spacing w:before="0" w:after="0"/>
      </w:pPr>
      <w:r>
        <w:t xml:space="preserve">Mainline coating type of Double Wrap </w:t>
      </w:r>
      <w:proofErr w:type="spellStart"/>
      <w:r>
        <w:t>Polyken</w:t>
      </w:r>
      <w:proofErr w:type="spellEnd"/>
    </w:p>
    <w:p w14:paraId="7F02A4AF" w14:textId="77777777" w:rsidR="00106AE4" w:rsidRDefault="00106AE4" w:rsidP="005D743C">
      <w:pPr>
        <w:pStyle w:val="ListParagraph"/>
        <w:numPr>
          <w:ilvl w:val="2"/>
          <w:numId w:val="42"/>
        </w:numPr>
        <w:spacing w:before="0" w:after="0"/>
      </w:pPr>
      <w:r>
        <w:t>Joint coating type of Double-wrap Tape</w:t>
      </w:r>
    </w:p>
    <w:p w14:paraId="2374D2B9"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3C4D481"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411935C6"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7F30CFC2" w14:textId="77777777" w:rsidR="00106AE4" w:rsidRDefault="00106AE4" w:rsidP="005D743C">
      <w:pPr>
        <w:pStyle w:val="ListParagraph"/>
        <w:numPr>
          <w:ilvl w:val="2"/>
          <w:numId w:val="42"/>
        </w:numPr>
        <w:spacing w:before="0" w:after="0"/>
      </w:pPr>
      <w:r>
        <w:t>CIS On-Off potential between minimum of nan and maximum of nan -mV</w:t>
      </w:r>
    </w:p>
    <w:p w14:paraId="0E9F35B9"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0CDCB195" w14:textId="77777777" w:rsidR="00106AE4" w:rsidRDefault="00106AE4" w:rsidP="005D743C">
      <w:pPr>
        <w:pStyle w:val="ListParagraph"/>
        <w:numPr>
          <w:ilvl w:val="2"/>
          <w:numId w:val="42"/>
        </w:numPr>
        <w:spacing w:before="0" w:after="0"/>
      </w:pPr>
      <w:r>
        <w:lastRenderedPageBreak/>
        <w:t>ACVG potential between minimum of nan and maximum of nan mV</w:t>
      </w:r>
    </w:p>
    <w:p w14:paraId="09955D86" w14:textId="77777777" w:rsidR="00106AE4" w:rsidRDefault="00106AE4" w:rsidP="005D743C">
      <w:pPr>
        <w:pStyle w:val="ListParagraph"/>
        <w:numPr>
          <w:ilvl w:val="1"/>
          <w:numId w:val="42"/>
        </w:numPr>
        <w:spacing w:before="0" w:after="0"/>
      </w:pPr>
      <w:r>
        <w:t>Consequence of failure distributed between minimum of $1.47 and maximum of $1.60MM</w:t>
      </w:r>
    </w:p>
    <w:p w14:paraId="4231A097" w14:textId="77777777" w:rsidR="00106AE4" w:rsidRDefault="00106AE4" w:rsidP="005D743C">
      <w:pPr>
        <w:pStyle w:val="ListParagraph"/>
        <w:numPr>
          <w:ilvl w:val="1"/>
          <w:numId w:val="42"/>
        </w:numPr>
        <w:spacing w:before="0" w:after="0"/>
      </w:pPr>
      <w:r>
        <w:t>Total length driven by Environmental: 404.28 meters.</w:t>
      </w:r>
    </w:p>
    <w:p w14:paraId="04EAA291" w14:textId="77777777" w:rsidR="00106AE4" w:rsidRDefault="00106AE4" w:rsidP="005D743C">
      <w:pPr>
        <w:pStyle w:val="ListParagraph"/>
        <w:numPr>
          <w:ilvl w:val="1"/>
          <w:numId w:val="42"/>
        </w:numPr>
        <w:spacing w:before="0" w:after="0"/>
      </w:pPr>
      <w:r>
        <w:t>Environmental Cost distributed between minimum of $1.21 and maximum of $1.24MM:</w:t>
      </w:r>
    </w:p>
    <w:p w14:paraId="386B42C2" w14:textId="77777777" w:rsidR="00106AE4" w:rsidRDefault="00106AE4" w:rsidP="005D743C">
      <w:pPr>
        <w:pStyle w:val="ListParagraph"/>
        <w:numPr>
          <w:ilvl w:val="2"/>
          <w:numId w:val="42"/>
        </w:numPr>
        <w:spacing w:before="0" w:after="0"/>
      </w:pPr>
      <w:r>
        <w:t>Leak cost between minimum of $0.13 and maximum of $0.14MM</w:t>
      </w:r>
    </w:p>
    <w:p w14:paraId="05ECDB28" w14:textId="77777777" w:rsidR="00106AE4" w:rsidRDefault="00106AE4" w:rsidP="005D743C">
      <w:pPr>
        <w:pStyle w:val="ListParagraph"/>
        <w:numPr>
          <w:ilvl w:val="2"/>
          <w:numId w:val="42"/>
        </w:numPr>
        <w:spacing w:before="0" w:after="0"/>
      </w:pPr>
      <w:r>
        <w:t>Leak spill volume between a minimum of 1973.44 and maximum of 1981.77 gallons</w:t>
      </w:r>
    </w:p>
    <w:p w14:paraId="6AA0365D" w14:textId="77777777" w:rsidR="00106AE4" w:rsidRDefault="00106AE4" w:rsidP="005D743C">
      <w:pPr>
        <w:pStyle w:val="ListParagraph"/>
        <w:numPr>
          <w:ilvl w:val="2"/>
          <w:numId w:val="42"/>
        </w:numPr>
        <w:spacing w:before="0" w:after="0"/>
      </w:pPr>
      <w:r>
        <w:t>Rupture cost between minimum of $38.08 and maximum of $38.24MM</w:t>
      </w:r>
    </w:p>
    <w:p w14:paraId="1F528DC4" w14:textId="77777777" w:rsidR="00106AE4" w:rsidRDefault="00106AE4" w:rsidP="005D743C">
      <w:pPr>
        <w:pStyle w:val="ListParagraph"/>
        <w:numPr>
          <w:ilvl w:val="2"/>
          <w:numId w:val="42"/>
        </w:numPr>
        <w:spacing w:before="0" w:after="0"/>
      </w:pPr>
      <w:r>
        <w:t>Rupture spill volume is between a minimum of 558809.69 and maximum of 561166.98 gallons</w:t>
      </w:r>
    </w:p>
    <w:p w14:paraId="3D1554F8" w14:textId="77777777" w:rsidR="00106AE4" w:rsidRDefault="00106AE4" w:rsidP="005D743C">
      <w:pPr>
        <w:pStyle w:val="ListParagraph"/>
        <w:numPr>
          <w:ilvl w:val="2"/>
          <w:numId w:val="42"/>
        </w:numPr>
        <w:spacing w:before="0" w:after="0"/>
      </w:pPr>
      <w:r>
        <w:t>Puncture cost between minimum of $4.42 and maximum of $4.44MM</w:t>
      </w:r>
    </w:p>
    <w:p w14:paraId="766993D8" w14:textId="77777777" w:rsidR="00106AE4" w:rsidRDefault="00106AE4" w:rsidP="005D743C">
      <w:pPr>
        <w:pStyle w:val="ListParagraph"/>
        <w:numPr>
          <w:ilvl w:val="2"/>
          <w:numId w:val="42"/>
        </w:numPr>
        <w:spacing w:before="0" w:after="0"/>
      </w:pPr>
      <w:r>
        <w:t>Puncture spill volume is between a minimum of 64842.88 and maximum of 65116.41 gallons</w:t>
      </w:r>
    </w:p>
    <w:p w14:paraId="4B59B8EF" w14:textId="77777777" w:rsidR="00106AE4" w:rsidRDefault="00106AE4" w:rsidP="005D743C">
      <w:pPr>
        <w:pStyle w:val="ListParagraph"/>
        <w:numPr>
          <w:ilvl w:val="2"/>
          <w:numId w:val="42"/>
        </w:numPr>
        <w:spacing w:before="0" w:after="0"/>
      </w:pPr>
      <w:r>
        <w:t xml:space="preserve">Land use distributed as </w:t>
      </w:r>
    </w:p>
    <w:p w14:paraId="4C187F37" w14:textId="77777777" w:rsidR="00106AE4" w:rsidRDefault="00106AE4" w:rsidP="005D743C">
      <w:pPr>
        <w:pStyle w:val="ListParagraph"/>
        <w:numPr>
          <w:ilvl w:val="3"/>
          <w:numId w:val="42"/>
        </w:numPr>
        <w:spacing w:before="0" w:after="0"/>
      </w:pPr>
      <w:r>
        <w:t>Commercial/Industrial: 404.28</w:t>
      </w:r>
    </w:p>
    <w:p w14:paraId="62D54B60" w14:textId="77777777" w:rsidR="00106AE4" w:rsidRDefault="00106AE4" w:rsidP="005D743C">
      <w:pPr>
        <w:pStyle w:val="ListParagraph"/>
        <w:numPr>
          <w:ilvl w:val="0"/>
          <w:numId w:val="42"/>
        </w:numPr>
        <w:spacing w:before="0" w:after="0"/>
      </w:pPr>
      <w:r>
        <w:t>"Access C5 Line 37</w:t>
      </w:r>
    </w:p>
    <w:p w14:paraId="2BB99F62" w14:textId="77777777" w:rsidR="00106AE4" w:rsidRDefault="00106AE4" w:rsidP="005D743C">
      <w:pPr>
        <w:pStyle w:val="ListParagraph"/>
        <w:numPr>
          <w:ilvl w:val="1"/>
          <w:numId w:val="42"/>
        </w:numPr>
        <w:spacing w:before="0" w:after="0"/>
      </w:pPr>
      <w:r>
        <w:t>Total Cumulative Length (m):</w:t>
      </w:r>
      <w:r>
        <w:tab/>
        <w:t>404.14</w:t>
      </w:r>
    </w:p>
    <w:p w14:paraId="0B242F99"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0642AE84" w14:textId="77777777" w:rsidR="00106AE4" w:rsidRDefault="00106AE4" w:rsidP="005D743C">
      <w:pPr>
        <w:pStyle w:val="ListParagraph"/>
        <w:numPr>
          <w:ilvl w:val="2"/>
          <w:numId w:val="42"/>
        </w:numPr>
        <w:spacing w:before="0" w:after="0"/>
      </w:pPr>
      <w:r>
        <w:t>Installation date between minimum of 2008-01-01 and maximum of 2008-01-01</w:t>
      </w:r>
    </w:p>
    <w:p w14:paraId="472DBEB1" w14:textId="77777777" w:rsidR="00106AE4" w:rsidRDefault="00106AE4" w:rsidP="005D743C">
      <w:pPr>
        <w:pStyle w:val="ListParagraph"/>
        <w:numPr>
          <w:ilvl w:val="2"/>
          <w:numId w:val="42"/>
        </w:numPr>
        <w:spacing w:before="0" w:after="0"/>
      </w:pPr>
      <w:r>
        <w:t>Wall thickness between minimum of 7.09 and maximum of 7.09 mm</w:t>
      </w:r>
    </w:p>
    <w:p w14:paraId="40F963BE" w14:textId="77777777" w:rsidR="00106AE4" w:rsidRDefault="00106AE4" w:rsidP="005D743C">
      <w:pPr>
        <w:pStyle w:val="ListParagraph"/>
        <w:numPr>
          <w:ilvl w:val="2"/>
          <w:numId w:val="42"/>
        </w:numPr>
        <w:spacing w:before="0" w:after="0"/>
      </w:pPr>
      <w:r>
        <w:t xml:space="preserve">Mainline coating type of Double Wrap </w:t>
      </w:r>
      <w:proofErr w:type="spellStart"/>
      <w:r>
        <w:t>Polyken</w:t>
      </w:r>
      <w:proofErr w:type="spellEnd"/>
    </w:p>
    <w:p w14:paraId="3A7448E4" w14:textId="77777777" w:rsidR="00106AE4" w:rsidRDefault="00106AE4" w:rsidP="005D743C">
      <w:pPr>
        <w:pStyle w:val="ListParagraph"/>
        <w:numPr>
          <w:ilvl w:val="2"/>
          <w:numId w:val="42"/>
        </w:numPr>
        <w:spacing w:before="0" w:after="0"/>
      </w:pPr>
      <w:r>
        <w:t>Joint coating type of Double-wrap Tape</w:t>
      </w:r>
    </w:p>
    <w:p w14:paraId="1A1D16A4"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68FA53D0"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666E4247"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2EF19754" w14:textId="77777777" w:rsidR="00106AE4" w:rsidRDefault="00106AE4" w:rsidP="005D743C">
      <w:pPr>
        <w:pStyle w:val="ListParagraph"/>
        <w:numPr>
          <w:ilvl w:val="2"/>
          <w:numId w:val="42"/>
        </w:numPr>
        <w:spacing w:before="0" w:after="0"/>
      </w:pPr>
      <w:r>
        <w:t>CIS On-Off potential between minimum of nan and maximum of nan -mV</w:t>
      </w:r>
    </w:p>
    <w:p w14:paraId="05473CD3"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18F50CD3" w14:textId="77777777" w:rsidR="00106AE4" w:rsidRDefault="00106AE4" w:rsidP="005D743C">
      <w:pPr>
        <w:pStyle w:val="ListParagraph"/>
        <w:numPr>
          <w:ilvl w:val="2"/>
          <w:numId w:val="42"/>
        </w:numPr>
        <w:spacing w:before="0" w:after="0"/>
      </w:pPr>
      <w:r>
        <w:t>ACVG potential between minimum of nan and maximum of nan mV</w:t>
      </w:r>
    </w:p>
    <w:p w14:paraId="0BF9A78A" w14:textId="77777777" w:rsidR="00106AE4" w:rsidRDefault="00106AE4" w:rsidP="005D743C">
      <w:pPr>
        <w:pStyle w:val="ListParagraph"/>
        <w:numPr>
          <w:ilvl w:val="1"/>
          <w:numId w:val="42"/>
        </w:numPr>
        <w:spacing w:before="0" w:after="0"/>
      </w:pPr>
      <w:r>
        <w:t>Consequence of failure distributed between minimum of $1.47 and maximum of $1.60MM</w:t>
      </w:r>
    </w:p>
    <w:p w14:paraId="039D050B" w14:textId="77777777" w:rsidR="00106AE4" w:rsidRDefault="00106AE4" w:rsidP="005D743C">
      <w:pPr>
        <w:pStyle w:val="ListParagraph"/>
        <w:numPr>
          <w:ilvl w:val="1"/>
          <w:numId w:val="42"/>
        </w:numPr>
        <w:spacing w:before="0" w:after="0"/>
      </w:pPr>
      <w:r>
        <w:t>Total length driven by Environmental: 404.14 meters.</w:t>
      </w:r>
    </w:p>
    <w:p w14:paraId="39D73B68" w14:textId="77777777" w:rsidR="00106AE4" w:rsidRDefault="00106AE4" w:rsidP="005D743C">
      <w:pPr>
        <w:pStyle w:val="ListParagraph"/>
        <w:numPr>
          <w:ilvl w:val="1"/>
          <w:numId w:val="42"/>
        </w:numPr>
        <w:spacing w:before="0" w:after="0"/>
      </w:pPr>
      <w:r>
        <w:t>Environmental Cost distributed between minimum of $1.21 and maximum of $1.24MM:</w:t>
      </w:r>
    </w:p>
    <w:p w14:paraId="110ED868" w14:textId="77777777" w:rsidR="00106AE4" w:rsidRDefault="00106AE4" w:rsidP="005D743C">
      <w:pPr>
        <w:pStyle w:val="ListParagraph"/>
        <w:numPr>
          <w:ilvl w:val="2"/>
          <w:numId w:val="42"/>
        </w:numPr>
        <w:spacing w:before="0" w:after="0"/>
      </w:pPr>
      <w:r>
        <w:t>Leak cost between minimum of $0.13 and maximum of $0.14MM</w:t>
      </w:r>
    </w:p>
    <w:p w14:paraId="0190B62C" w14:textId="77777777" w:rsidR="00106AE4" w:rsidRDefault="00106AE4" w:rsidP="005D743C">
      <w:pPr>
        <w:pStyle w:val="ListParagraph"/>
        <w:numPr>
          <w:ilvl w:val="2"/>
          <w:numId w:val="42"/>
        </w:numPr>
        <w:spacing w:before="0" w:after="0"/>
      </w:pPr>
      <w:r>
        <w:t>Leak spill volume between a minimum of 1973.44 and maximum of 1981.77 gallons</w:t>
      </w:r>
    </w:p>
    <w:p w14:paraId="27A965CA" w14:textId="77777777" w:rsidR="00106AE4" w:rsidRDefault="00106AE4" w:rsidP="005D743C">
      <w:pPr>
        <w:pStyle w:val="ListParagraph"/>
        <w:numPr>
          <w:ilvl w:val="2"/>
          <w:numId w:val="42"/>
        </w:numPr>
        <w:spacing w:before="0" w:after="0"/>
      </w:pPr>
      <w:r>
        <w:t>Rupture cost between minimum of $38.08 and maximum of $38.24MM</w:t>
      </w:r>
    </w:p>
    <w:p w14:paraId="28B2CBE1" w14:textId="77777777" w:rsidR="00106AE4" w:rsidRDefault="00106AE4" w:rsidP="005D743C">
      <w:pPr>
        <w:pStyle w:val="ListParagraph"/>
        <w:numPr>
          <w:ilvl w:val="2"/>
          <w:numId w:val="42"/>
        </w:numPr>
        <w:spacing w:before="0" w:after="0"/>
      </w:pPr>
      <w:r>
        <w:t>Rupture spill volume is between a minimum of 558809.69 and maximum of 561166.19 gallons</w:t>
      </w:r>
    </w:p>
    <w:p w14:paraId="6E443F61" w14:textId="77777777" w:rsidR="00106AE4" w:rsidRDefault="00106AE4" w:rsidP="005D743C">
      <w:pPr>
        <w:pStyle w:val="ListParagraph"/>
        <w:numPr>
          <w:ilvl w:val="2"/>
          <w:numId w:val="42"/>
        </w:numPr>
        <w:spacing w:before="0" w:after="0"/>
      </w:pPr>
      <w:r>
        <w:t>Puncture cost between minimum of $4.42 and maximum of $4.44MM</w:t>
      </w:r>
    </w:p>
    <w:p w14:paraId="4B405D1E" w14:textId="77777777" w:rsidR="00106AE4" w:rsidRDefault="00106AE4" w:rsidP="005D743C">
      <w:pPr>
        <w:pStyle w:val="ListParagraph"/>
        <w:numPr>
          <w:ilvl w:val="2"/>
          <w:numId w:val="42"/>
        </w:numPr>
        <w:spacing w:before="0" w:after="0"/>
      </w:pPr>
      <w:r>
        <w:t>Puncture spill volume is between a minimum of 64842.88 and maximum of 65116.32 gallons</w:t>
      </w:r>
    </w:p>
    <w:p w14:paraId="7F412747" w14:textId="77777777" w:rsidR="00106AE4" w:rsidRDefault="00106AE4" w:rsidP="005D743C">
      <w:pPr>
        <w:pStyle w:val="ListParagraph"/>
        <w:numPr>
          <w:ilvl w:val="2"/>
          <w:numId w:val="42"/>
        </w:numPr>
        <w:spacing w:before="0" w:after="0"/>
      </w:pPr>
      <w:r>
        <w:t xml:space="preserve">Land use distributed as </w:t>
      </w:r>
    </w:p>
    <w:p w14:paraId="018CD7C4" w14:textId="77777777" w:rsidR="00106AE4" w:rsidRDefault="00106AE4" w:rsidP="005D743C">
      <w:pPr>
        <w:pStyle w:val="ListParagraph"/>
        <w:numPr>
          <w:ilvl w:val="3"/>
          <w:numId w:val="42"/>
        </w:numPr>
        <w:spacing w:before="0" w:after="0"/>
      </w:pPr>
      <w:r>
        <w:t>Commercial/Industrial: 404.14</w:t>
      </w:r>
    </w:p>
    <w:p w14:paraId="133E2F2E" w14:textId="77777777" w:rsidR="00106AE4" w:rsidRDefault="00106AE4" w:rsidP="005D743C">
      <w:pPr>
        <w:pStyle w:val="ListParagraph"/>
        <w:numPr>
          <w:ilvl w:val="0"/>
          <w:numId w:val="42"/>
        </w:numPr>
        <w:spacing w:before="0" w:after="0"/>
      </w:pPr>
      <w:r>
        <w:t xml:space="preserve">"NPS8 Petro Vera to Lone Rock From 13-11-47-27-W3 </w:t>
      </w:r>
      <w:proofErr w:type="gramStart"/>
      <w:r>
        <w:t>To</w:t>
      </w:r>
      <w:proofErr w:type="gramEnd"/>
      <w:r>
        <w:t xml:space="preserve"> 16-10-47-27-W3</w:t>
      </w:r>
    </w:p>
    <w:p w14:paraId="53A4BB4C" w14:textId="77777777" w:rsidR="00106AE4" w:rsidRDefault="00106AE4" w:rsidP="005D743C">
      <w:pPr>
        <w:pStyle w:val="ListParagraph"/>
        <w:numPr>
          <w:ilvl w:val="1"/>
          <w:numId w:val="42"/>
        </w:numPr>
        <w:spacing w:before="0" w:after="0"/>
      </w:pPr>
      <w:r>
        <w:t>Total Cumulative Length (m):</w:t>
      </w:r>
      <w:r>
        <w:tab/>
        <w:t>359.45</w:t>
      </w:r>
    </w:p>
    <w:p w14:paraId="71B231CE"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5C2D903D" w14:textId="77777777" w:rsidR="00106AE4" w:rsidRDefault="00106AE4" w:rsidP="005D743C">
      <w:pPr>
        <w:pStyle w:val="ListParagraph"/>
        <w:numPr>
          <w:ilvl w:val="2"/>
          <w:numId w:val="42"/>
        </w:numPr>
        <w:spacing w:before="0" w:after="0"/>
      </w:pPr>
      <w:r>
        <w:t>Installation date between minimum of 1971-01-01 and maximum of 1971-01-01</w:t>
      </w:r>
    </w:p>
    <w:p w14:paraId="5B035D49" w14:textId="77777777" w:rsidR="00106AE4" w:rsidRDefault="00106AE4" w:rsidP="005D743C">
      <w:pPr>
        <w:pStyle w:val="ListParagraph"/>
        <w:numPr>
          <w:ilvl w:val="2"/>
          <w:numId w:val="42"/>
        </w:numPr>
        <w:spacing w:before="0" w:after="0"/>
      </w:pPr>
      <w:r>
        <w:t>Wall thickness between minimum of 5.6 and maximum of 5.6 mm</w:t>
      </w:r>
    </w:p>
    <w:p w14:paraId="2B1E8D4A" w14:textId="77777777" w:rsidR="00106AE4" w:rsidRDefault="00106AE4" w:rsidP="005D743C">
      <w:pPr>
        <w:pStyle w:val="ListParagraph"/>
        <w:numPr>
          <w:ilvl w:val="2"/>
          <w:numId w:val="42"/>
        </w:numPr>
        <w:spacing w:before="0" w:after="0"/>
      </w:pPr>
      <w:r>
        <w:t>Mainline coating type of Tape</w:t>
      </w:r>
    </w:p>
    <w:p w14:paraId="4E1F2C92" w14:textId="77777777" w:rsidR="00106AE4" w:rsidRDefault="00106AE4" w:rsidP="005D743C">
      <w:pPr>
        <w:pStyle w:val="ListParagraph"/>
        <w:numPr>
          <w:ilvl w:val="2"/>
          <w:numId w:val="42"/>
        </w:numPr>
        <w:spacing w:before="0" w:after="0"/>
      </w:pPr>
      <w:r>
        <w:t>Joint coating type of Unknown</w:t>
      </w:r>
    </w:p>
    <w:p w14:paraId="1CFDAAF8" w14:textId="77777777" w:rsidR="00106AE4" w:rsidRDefault="00106AE4" w:rsidP="005D743C">
      <w:pPr>
        <w:pStyle w:val="ListParagraph"/>
        <w:numPr>
          <w:ilvl w:val="2"/>
          <w:numId w:val="42"/>
        </w:numPr>
        <w:spacing w:before="0" w:after="0"/>
      </w:pPr>
      <w:r>
        <w:lastRenderedPageBreak/>
        <w:t xml:space="preserve">Coating installation date between minimum of </w:t>
      </w:r>
      <w:proofErr w:type="spellStart"/>
      <w:r>
        <w:t>NaT</w:t>
      </w:r>
      <w:proofErr w:type="spellEnd"/>
      <w:r>
        <w:t xml:space="preserve"> and maximum of </w:t>
      </w:r>
      <w:proofErr w:type="spellStart"/>
      <w:r>
        <w:t>NaT</w:t>
      </w:r>
      <w:proofErr w:type="spellEnd"/>
    </w:p>
    <w:p w14:paraId="4A949BF9"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42307BEB"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590EC5C1" w14:textId="77777777" w:rsidR="00106AE4" w:rsidRDefault="00106AE4" w:rsidP="005D743C">
      <w:pPr>
        <w:pStyle w:val="ListParagraph"/>
        <w:numPr>
          <w:ilvl w:val="2"/>
          <w:numId w:val="42"/>
        </w:numPr>
        <w:spacing w:before="0" w:after="0"/>
      </w:pPr>
      <w:r>
        <w:t>CIS On-Off potential between minimum of nan and maximum of nan -mV</w:t>
      </w:r>
    </w:p>
    <w:p w14:paraId="26C55FB9"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7CF5F12E" w14:textId="77777777" w:rsidR="00106AE4" w:rsidRDefault="00106AE4" w:rsidP="005D743C">
      <w:pPr>
        <w:pStyle w:val="ListParagraph"/>
        <w:numPr>
          <w:ilvl w:val="2"/>
          <w:numId w:val="42"/>
        </w:numPr>
        <w:spacing w:before="0" w:after="0"/>
      </w:pPr>
      <w:r>
        <w:t>ACVG potential between minimum of nan and maximum of nan mV</w:t>
      </w:r>
    </w:p>
    <w:p w14:paraId="02325BAA" w14:textId="77777777" w:rsidR="00106AE4" w:rsidRDefault="00106AE4" w:rsidP="005D743C">
      <w:pPr>
        <w:pStyle w:val="ListParagraph"/>
        <w:numPr>
          <w:ilvl w:val="1"/>
          <w:numId w:val="42"/>
        </w:numPr>
        <w:spacing w:before="0" w:after="0"/>
      </w:pPr>
      <w:r>
        <w:t>Consequence of failure distributed between minimum of $0.99 and maximum of $13.32MM</w:t>
      </w:r>
    </w:p>
    <w:p w14:paraId="60F3363D" w14:textId="77777777" w:rsidR="00106AE4" w:rsidRDefault="00106AE4" w:rsidP="005D743C">
      <w:pPr>
        <w:pStyle w:val="ListParagraph"/>
        <w:numPr>
          <w:ilvl w:val="1"/>
          <w:numId w:val="42"/>
        </w:numPr>
        <w:spacing w:before="0" w:after="0"/>
      </w:pPr>
      <w:r>
        <w:t>Total length driven by Safety: 46.08 meters.</w:t>
      </w:r>
    </w:p>
    <w:p w14:paraId="6D74A5D1" w14:textId="77777777" w:rsidR="00106AE4" w:rsidRDefault="00106AE4" w:rsidP="005D743C">
      <w:pPr>
        <w:pStyle w:val="ListParagraph"/>
        <w:numPr>
          <w:ilvl w:val="1"/>
          <w:numId w:val="42"/>
        </w:numPr>
        <w:spacing w:before="0" w:after="0"/>
      </w:pPr>
      <w:r>
        <w:t>Safety Cost distributed between minimum of $0.00 and maximum of $12.03MM:</w:t>
      </w:r>
    </w:p>
    <w:p w14:paraId="2F0A23BC" w14:textId="77777777" w:rsidR="00106AE4" w:rsidRDefault="00106AE4" w:rsidP="005D743C">
      <w:pPr>
        <w:pStyle w:val="ListParagraph"/>
        <w:numPr>
          <w:ilvl w:val="2"/>
          <w:numId w:val="42"/>
        </w:numPr>
        <w:spacing w:before="0" w:after="0"/>
      </w:pPr>
      <w:r>
        <w:t>Leak cost between minimum of $0.00 and maximum of $12.11MM</w:t>
      </w:r>
    </w:p>
    <w:p w14:paraId="3309B0D9" w14:textId="77777777" w:rsidR="00106AE4" w:rsidRDefault="00106AE4" w:rsidP="005D743C">
      <w:pPr>
        <w:pStyle w:val="ListParagraph"/>
        <w:numPr>
          <w:ilvl w:val="2"/>
          <w:numId w:val="42"/>
        </w:numPr>
        <w:spacing w:before="0" w:after="0"/>
      </w:pPr>
      <w:r>
        <w:t>Leak scenario yielded 5.0 intersections with structures, with minimum of 1.26 and maximum of 1.26 of population impacted.</w:t>
      </w:r>
    </w:p>
    <w:p w14:paraId="15D24E99" w14:textId="77777777" w:rsidR="00106AE4" w:rsidRDefault="00106AE4" w:rsidP="005D743C">
      <w:pPr>
        <w:pStyle w:val="ListParagraph"/>
        <w:numPr>
          <w:ilvl w:val="2"/>
          <w:numId w:val="42"/>
        </w:numPr>
        <w:spacing w:before="0" w:after="0"/>
      </w:pPr>
      <w:r>
        <w:t>Leak hazard radius distributed between minimum of 2.28 and maximum of 2.28 meters.</w:t>
      </w:r>
    </w:p>
    <w:p w14:paraId="401E0E49" w14:textId="77777777" w:rsidR="00106AE4" w:rsidRDefault="00106AE4" w:rsidP="005D743C">
      <w:pPr>
        <w:pStyle w:val="ListParagraph"/>
        <w:numPr>
          <w:ilvl w:val="2"/>
          <w:numId w:val="42"/>
        </w:numPr>
        <w:spacing w:before="0" w:after="0"/>
      </w:pPr>
      <w:r>
        <w:t>Rupture cost between minimum of $0.00 and maximum of $12.11MM</w:t>
      </w:r>
    </w:p>
    <w:p w14:paraId="5C16E407" w14:textId="77777777" w:rsidR="00106AE4" w:rsidRDefault="00106AE4" w:rsidP="005D743C">
      <w:pPr>
        <w:pStyle w:val="ListParagraph"/>
        <w:numPr>
          <w:ilvl w:val="2"/>
          <w:numId w:val="42"/>
        </w:numPr>
        <w:spacing w:before="0" w:after="0"/>
      </w:pPr>
      <w:r>
        <w:t>Rupture scenario yielded 3.0 intersections with structures, with minimum of 1.26 and maximum of 1.26 of population impacted</w:t>
      </w:r>
    </w:p>
    <w:p w14:paraId="7536D4C1" w14:textId="77777777" w:rsidR="00106AE4" w:rsidRDefault="00106AE4" w:rsidP="005D743C">
      <w:pPr>
        <w:pStyle w:val="ListParagraph"/>
        <w:numPr>
          <w:ilvl w:val="2"/>
          <w:numId w:val="42"/>
        </w:numPr>
        <w:spacing w:before="0" w:after="0"/>
      </w:pPr>
      <w:r>
        <w:t>Rupture hazard radius distributed between minimum of 30.46 and maximum of 30.46 meters.</w:t>
      </w:r>
    </w:p>
    <w:p w14:paraId="538CE5C0" w14:textId="77777777" w:rsidR="00106AE4" w:rsidRDefault="00106AE4" w:rsidP="005D743C">
      <w:pPr>
        <w:pStyle w:val="ListParagraph"/>
        <w:numPr>
          <w:ilvl w:val="2"/>
          <w:numId w:val="42"/>
        </w:numPr>
        <w:spacing w:before="0" w:after="0"/>
      </w:pPr>
      <w:r>
        <w:t>Puncture cost between minimum of $0.00 and maximum of $12.11MM</w:t>
      </w:r>
    </w:p>
    <w:p w14:paraId="5F56D77B" w14:textId="77777777" w:rsidR="00106AE4" w:rsidRDefault="00106AE4" w:rsidP="005D743C">
      <w:pPr>
        <w:pStyle w:val="ListParagraph"/>
        <w:numPr>
          <w:ilvl w:val="2"/>
          <w:numId w:val="42"/>
        </w:numPr>
        <w:spacing w:before="0" w:after="0"/>
      </w:pPr>
      <w:r>
        <w:t>Puncture scenario yielded 6.0 intersections with structures, with minimum of 1.26 and maximum of 1.26 of population impacted</w:t>
      </w:r>
    </w:p>
    <w:p w14:paraId="219576A2" w14:textId="77777777" w:rsidR="00106AE4" w:rsidRDefault="00106AE4" w:rsidP="005D743C">
      <w:pPr>
        <w:pStyle w:val="ListParagraph"/>
        <w:numPr>
          <w:ilvl w:val="2"/>
          <w:numId w:val="42"/>
        </w:numPr>
        <w:spacing w:before="0" w:after="0"/>
      </w:pPr>
      <w:r>
        <w:t>Puncture hazard radius distributed between minimum of 8.99 and maximum of 8.99 meters.</w:t>
      </w:r>
    </w:p>
    <w:p w14:paraId="7DF4DC5F" w14:textId="77777777" w:rsidR="00106AE4" w:rsidRDefault="00106AE4" w:rsidP="005D743C">
      <w:pPr>
        <w:pStyle w:val="ListParagraph"/>
        <w:numPr>
          <w:ilvl w:val="2"/>
          <w:numId w:val="42"/>
        </w:numPr>
        <w:spacing w:before="0" w:after="0"/>
      </w:pPr>
      <w:r>
        <w:t>Product type is Blend.</w:t>
      </w:r>
    </w:p>
    <w:p w14:paraId="35B71934" w14:textId="77777777" w:rsidR="00106AE4" w:rsidRDefault="00106AE4" w:rsidP="005D743C">
      <w:pPr>
        <w:pStyle w:val="ListParagraph"/>
        <w:numPr>
          <w:ilvl w:val="2"/>
          <w:numId w:val="42"/>
        </w:numPr>
        <w:spacing w:before="0" w:after="0"/>
      </w:pPr>
      <w:r>
        <w:t>Class area location is/are 1.0.</w:t>
      </w:r>
    </w:p>
    <w:p w14:paraId="4C4EC0EC" w14:textId="77777777" w:rsidR="00106AE4" w:rsidRDefault="00106AE4" w:rsidP="005D743C">
      <w:pPr>
        <w:pStyle w:val="ListParagraph"/>
        <w:numPr>
          <w:ilvl w:val="1"/>
          <w:numId w:val="42"/>
        </w:numPr>
        <w:spacing w:before="0" w:after="0"/>
      </w:pPr>
      <w:r>
        <w:t>Total length driven by Environmental: 313.38 meters.</w:t>
      </w:r>
    </w:p>
    <w:p w14:paraId="044C0032" w14:textId="77777777" w:rsidR="00106AE4" w:rsidRDefault="00106AE4" w:rsidP="005D743C">
      <w:pPr>
        <w:pStyle w:val="ListParagraph"/>
        <w:numPr>
          <w:ilvl w:val="1"/>
          <w:numId w:val="42"/>
        </w:numPr>
        <w:spacing w:before="0" w:after="0"/>
      </w:pPr>
      <w:r>
        <w:t>Environmental Cost distributed between minimum of $0.77 and maximum of $0.80MM:</w:t>
      </w:r>
    </w:p>
    <w:p w14:paraId="72B02533" w14:textId="77777777" w:rsidR="00106AE4" w:rsidRDefault="00106AE4" w:rsidP="005D743C">
      <w:pPr>
        <w:pStyle w:val="ListParagraph"/>
        <w:numPr>
          <w:ilvl w:val="2"/>
          <w:numId w:val="42"/>
        </w:numPr>
        <w:spacing w:before="0" w:after="0"/>
      </w:pPr>
      <w:r>
        <w:t>Leak cost between minimum of $0.05 and maximum of $0.05MM</w:t>
      </w:r>
    </w:p>
    <w:p w14:paraId="6A9007B7" w14:textId="77777777" w:rsidR="00106AE4" w:rsidRDefault="00106AE4" w:rsidP="005D743C">
      <w:pPr>
        <w:pStyle w:val="ListParagraph"/>
        <w:numPr>
          <w:ilvl w:val="2"/>
          <w:numId w:val="42"/>
        </w:numPr>
        <w:spacing w:before="0" w:after="0"/>
      </w:pPr>
      <w:r>
        <w:t>Leak spill volume between a minimum of 492.22 and maximum of 499.14 gallons</w:t>
      </w:r>
    </w:p>
    <w:p w14:paraId="3284F0CA" w14:textId="77777777" w:rsidR="00106AE4" w:rsidRDefault="00106AE4" w:rsidP="005D743C">
      <w:pPr>
        <w:pStyle w:val="ListParagraph"/>
        <w:numPr>
          <w:ilvl w:val="2"/>
          <w:numId w:val="42"/>
        </w:numPr>
        <w:spacing w:before="0" w:after="0"/>
      </w:pPr>
      <w:r>
        <w:t>Rupture cost between minimum of $25.04 and maximum of $25.39MM</w:t>
      </w:r>
    </w:p>
    <w:p w14:paraId="31165225" w14:textId="77777777" w:rsidR="00106AE4" w:rsidRDefault="00106AE4" w:rsidP="005D743C">
      <w:pPr>
        <w:pStyle w:val="ListParagraph"/>
        <w:numPr>
          <w:ilvl w:val="2"/>
          <w:numId w:val="42"/>
        </w:numPr>
        <w:spacing w:before="0" w:after="0"/>
      </w:pPr>
      <w:r>
        <w:t>Rupture spill volume is between a minimum of 236237.43 and maximum of 239558.37 gallons</w:t>
      </w:r>
    </w:p>
    <w:p w14:paraId="405A2A56" w14:textId="77777777" w:rsidR="00106AE4" w:rsidRDefault="00106AE4" w:rsidP="005D743C">
      <w:pPr>
        <w:pStyle w:val="ListParagraph"/>
        <w:numPr>
          <w:ilvl w:val="2"/>
          <w:numId w:val="42"/>
        </w:numPr>
        <w:spacing w:before="0" w:after="0"/>
      </w:pPr>
      <w:r>
        <w:t>Puncture cost between minimum of $1.71 and maximum of $1.74MM</w:t>
      </w:r>
    </w:p>
    <w:p w14:paraId="5E16F75D" w14:textId="77777777" w:rsidR="00106AE4" w:rsidRDefault="00106AE4" w:rsidP="005D743C">
      <w:pPr>
        <w:pStyle w:val="ListParagraph"/>
        <w:numPr>
          <w:ilvl w:val="2"/>
          <w:numId w:val="42"/>
        </w:numPr>
        <w:spacing w:before="0" w:after="0"/>
      </w:pPr>
      <w:r>
        <w:t>Puncture spill volume is between a minimum of 16173.37 and maximum of 16400.73 gallons</w:t>
      </w:r>
    </w:p>
    <w:p w14:paraId="321C879F" w14:textId="77777777" w:rsidR="00106AE4" w:rsidRDefault="00106AE4" w:rsidP="005D743C">
      <w:pPr>
        <w:pStyle w:val="ListParagraph"/>
        <w:numPr>
          <w:ilvl w:val="2"/>
          <w:numId w:val="42"/>
        </w:numPr>
        <w:spacing w:before="0" w:after="0"/>
      </w:pPr>
      <w:r>
        <w:t xml:space="preserve">Land use distributed as </w:t>
      </w:r>
    </w:p>
    <w:p w14:paraId="0B8BBAA1" w14:textId="77777777" w:rsidR="00106AE4" w:rsidRDefault="00106AE4" w:rsidP="005D743C">
      <w:pPr>
        <w:pStyle w:val="ListParagraph"/>
        <w:numPr>
          <w:ilvl w:val="3"/>
          <w:numId w:val="42"/>
        </w:numPr>
        <w:spacing w:before="0" w:after="0"/>
      </w:pPr>
      <w:r>
        <w:t>Agricultural: 295.97</w:t>
      </w:r>
    </w:p>
    <w:p w14:paraId="0A835A21" w14:textId="77777777" w:rsidR="00106AE4" w:rsidRDefault="00106AE4" w:rsidP="005D743C">
      <w:pPr>
        <w:pStyle w:val="ListParagraph"/>
        <w:numPr>
          <w:ilvl w:val="3"/>
          <w:numId w:val="42"/>
        </w:numPr>
        <w:spacing w:before="0" w:after="0"/>
      </w:pPr>
      <w:r>
        <w:t>Remote: 63.49</w:t>
      </w:r>
    </w:p>
    <w:p w14:paraId="6C255AD5" w14:textId="77777777" w:rsidR="00106AE4" w:rsidRDefault="00106AE4" w:rsidP="005D743C">
      <w:pPr>
        <w:pStyle w:val="ListParagraph"/>
        <w:numPr>
          <w:ilvl w:val="0"/>
          <w:numId w:val="42"/>
        </w:numPr>
        <w:spacing w:before="0" w:after="0"/>
      </w:pPr>
      <w:r>
        <w:t>"NIPISI 11-02 TO 14-02 NPS 16</w:t>
      </w:r>
    </w:p>
    <w:p w14:paraId="701A9C14" w14:textId="77777777" w:rsidR="00106AE4" w:rsidRDefault="00106AE4" w:rsidP="005D743C">
      <w:pPr>
        <w:pStyle w:val="ListParagraph"/>
        <w:numPr>
          <w:ilvl w:val="1"/>
          <w:numId w:val="42"/>
        </w:numPr>
        <w:spacing w:before="0" w:after="0"/>
      </w:pPr>
      <w:r>
        <w:t>Total Cumulative Length (m):</w:t>
      </w:r>
      <w:r>
        <w:tab/>
        <w:t>339.6</w:t>
      </w:r>
    </w:p>
    <w:p w14:paraId="47E2B176" w14:textId="77777777" w:rsidR="00106AE4" w:rsidRDefault="00106AE4" w:rsidP="005D743C">
      <w:pPr>
        <w:pStyle w:val="ListParagraph"/>
        <w:numPr>
          <w:ilvl w:val="1"/>
          <w:numId w:val="42"/>
        </w:numPr>
        <w:spacing w:before="0" w:after="0"/>
      </w:pPr>
      <w:r>
        <w:t>Likelihood of failure distributed between minimum of 1.853e-02 and maximum of 6.799e-02.</w:t>
      </w:r>
    </w:p>
    <w:p w14:paraId="5EBEE1FE" w14:textId="77777777" w:rsidR="00106AE4" w:rsidRDefault="00106AE4" w:rsidP="005D743C">
      <w:pPr>
        <w:pStyle w:val="ListParagraph"/>
        <w:numPr>
          <w:ilvl w:val="2"/>
          <w:numId w:val="42"/>
        </w:numPr>
        <w:spacing w:before="0" w:after="0"/>
      </w:pPr>
      <w:r>
        <w:t>Installation date between minimum of 1996-08-01 and maximum of 1996-08-01</w:t>
      </w:r>
    </w:p>
    <w:p w14:paraId="5BF0BD37" w14:textId="77777777" w:rsidR="00106AE4" w:rsidRDefault="00106AE4" w:rsidP="005D743C">
      <w:pPr>
        <w:pStyle w:val="ListParagraph"/>
        <w:numPr>
          <w:ilvl w:val="2"/>
          <w:numId w:val="42"/>
        </w:numPr>
        <w:spacing w:before="0" w:after="0"/>
      </w:pPr>
      <w:r>
        <w:t>Wall thickness between minimum of 4.78 and maximum of 4.78 mm</w:t>
      </w:r>
    </w:p>
    <w:p w14:paraId="3D97CF0E" w14:textId="77777777" w:rsidR="00106AE4" w:rsidRDefault="00106AE4" w:rsidP="005D743C">
      <w:pPr>
        <w:pStyle w:val="ListParagraph"/>
        <w:numPr>
          <w:ilvl w:val="2"/>
          <w:numId w:val="42"/>
        </w:numPr>
        <w:spacing w:before="0" w:after="0"/>
      </w:pPr>
      <w:r>
        <w:t>Mainline coating type of Unknown</w:t>
      </w:r>
    </w:p>
    <w:p w14:paraId="03EF3165" w14:textId="77777777" w:rsidR="00106AE4" w:rsidRDefault="00106AE4" w:rsidP="005D743C">
      <w:pPr>
        <w:pStyle w:val="ListParagraph"/>
        <w:numPr>
          <w:ilvl w:val="2"/>
          <w:numId w:val="42"/>
        </w:numPr>
        <w:spacing w:before="0" w:after="0"/>
      </w:pPr>
      <w:r>
        <w:t>Joint coating type of Unknown</w:t>
      </w:r>
    </w:p>
    <w:p w14:paraId="0A4692FC"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081963A" w14:textId="77777777" w:rsidR="00106AE4" w:rsidRDefault="00106AE4" w:rsidP="005D743C">
      <w:pPr>
        <w:pStyle w:val="ListParagraph"/>
        <w:numPr>
          <w:ilvl w:val="2"/>
          <w:numId w:val="42"/>
        </w:numPr>
        <w:spacing w:before="0" w:after="0"/>
      </w:pPr>
      <w:r>
        <w:t>Date of last CIS survey of 2016-01-01</w:t>
      </w:r>
    </w:p>
    <w:p w14:paraId="166D1041" w14:textId="77777777" w:rsidR="00106AE4" w:rsidRDefault="00106AE4" w:rsidP="005D743C">
      <w:pPr>
        <w:pStyle w:val="ListParagraph"/>
        <w:numPr>
          <w:ilvl w:val="2"/>
          <w:numId w:val="42"/>
        </w:numPr>
        <w:spacing w:before="0" w:after="0"/>
      </w:pPr>
      <w:r>
        <w:lastRenderedPageBreak/>
        <w:t xml:space="preserve">CIS </w:t>
      </w:r>
      <w:proofErr w:type="gramStart"/>
      <w:r>
        <w:t>On</w:t>
      </w:r>
      <w:proofErr w:type="gramEnd"/>
      <w:r>
        <w:t xml:space="preserve"> only potential between minimum of 1217.0 and maximum of 1779.0 -mV</w:t>
      </w:r>
    </w:p>
    <w:p w14:paraId="711557A4" w14:textId="77777777" w:rsidR="00106AE4" w:rsidRDefault="00106AE4" w:rsidP="005D743C">
      <w:pPr>
        <w:pStyle w:val="ListParagraph"/>
        <w:numPr>
          <w:ilvl w:val="2"/>
          <w:numId w:val="42"/>
        </w:numPr>
        <w:spacing w:before="0" w:after="0"/>
      </w:pPr>
      <w:r>
        <w:t>CIS On-Off potential between minimum of 1064.0 and maximum of 1223.0 -mV</w:t>
      </w:r>
    </w:p>
    <w:p w14:paraId="5AD01A19"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62.28</w:t>
      </w:r>
    </w:p>
    <w:p w14:paraId="7C862418" w14:textId="77777777" w:rsidR="00106AE4" w:rsidRDefault="00106AE4" w:rsidP="005D743C">
      <w:pPr>
        <w:pStyle w:val="ListParagraph"/>
        <w:numPr>
          <w:ilvl w:val="2"/>
          <w:numId w:val="42"/>
        </w:numPr>
        <w:spacing w:before="0" w:after="0"/>
      </w:pPr>
      <w:r>
        <w:t>ACVG potential between minimum of 0.01 and maximum of 0.11 mV</w:t>
      </w:r>
    </w:p>
    <w:p w14:paraId="4123A5F4" w14:textId="77777777" w:rsidR="00106AE4" w:rsidRDefault="00106AE4" w:rsidP="005D743C">
      <w:pPr>
        <w:pStyle w:val="ListParagraph"/>
        <w:numPr>
          <w:ilvl w:val="1"/>
          <w:numId w:val="42"/>
        </w:numPr>
        <w:spacing w:before="0" w:after="0"/>
      </w:pPr>
      <w:r>
        <w:t>Consequence of failure distributed between minimum of $1.28 and maximum of $1.67MM</w:t>
      </w:r>
    </w:p>
    <w:p w14:paraId="0FA25796" w14:textId="77777777" w:rsidR="00106AE4" w:rsidRDefault="00106AE4" w:rsidP="005D743C">
      <w:pPr>
        <w:pStyle w:val="ListParagraph"/>
        <w:numPr>
          <w:ilvl w:val="1"/>
          <w:numId w:val="42"/>
        </w:numPr>
        <w:spacing w:before="0" w:after="0"/>
      </w:pPr>
      <w:r>
        <w:t>Total length driven by Economic Loss: 339.6 meters.</w:t>
      </w:r>
    </w:p>
    <w:p w14:paraId="6206D614" w14:textId="77777777" w:rsidR="00106AE4" w:rsidRDefault="00106AE4" w:rsidP="005D743C">
      <w:pPr>
        <w:pStyle w:val="ListParagraph"/>
        <w:numPr>
          <w:ilvl w:val="1"/>
          <w:numId w:val="42"/>
        </w:numPr>
        <w:spacing w:before="0" w:after="0"/>
      </w:pPr>
      <w:r>
        <w:t>Economic Loss Cost distributed between minimum of $0.86 and maximum of $0.87MM:</w:t>
      </w:r>
    </w:p>
    <w:p w14:paraId="3B4FAD22" w14:textId="77777777" w:rsidR="00106AE4" w:rsidRDefault="00106AE4" w:rsidP="005D743C">
      <w:pPr>
        <w:pStyle w:val="ListParagraph"/>
        <w:numPr>
          <w:ilvl w:val="2"/>
          <w:numId w:val="42"/>
        </w:numPr>
        <w:spacing w:before="0" w:after="0"/>
      </w:pPr>
      <w:r>
        <w:t>Repair costs between minimum of $44,000.00 and maximum of $44,000.00.</w:t>
      </w:r>
    </w:p>
    <w:p w14:paraId="7AB1D275" w14:textId="77777777" w:rsidR="00106AE4" w:rsidRDefault="00106AE4" w:rsidP="005D743C">
      <w:pPr>
        <w:pStyle w:val="ListParagraph"/>
        <w:numPr>
          <w:ilvl w:val="2"/>
          <w:numId w:val="42"/>
        </w:numPr>
        <w:spacing w:before="0" w:after="0"/>
      </w:pPr>
      <w:r>
        <w:t>Outage losses between minimum of $800,000.00 and maximum of $800,000.00.</w:t>
      </w:r>
    </w:p>
    <w:p w14:paraId="12E3BBEE" w14:textId="77777777" w:rsidR="00106AE4" w:rsidRDefault="00106AE4" w:rsidP="005D743C">
      <w:pPr>
        <w:pStyle w:val="ListParagraph"/>
        <w:numPr>
          <w:ilvl w:val="2"/>
          <w:numId w:val="42"/>
        </w:numPr>
        <w:spacing w:before="0" w:after="0"/>
      </w:pPr>
      <w:r>
        <w:t>Product type is Crude Oil.</w:t>
      </w:r>
    </w:p>
    <w:p w14:paraId="45AD62D1" w14:textId="77777777" w:rsidR="00106AE4" w:rsidRDefault="00106AE4" w:rsidP="005D743C">
      <w:pPr>
        <w:pStyle w:val="ListParagraph"/>
        <w:numPr>
          <w:ilvl w:val="2"/>
          <w:numId w:val="42"/>
        </w:numPr>
        <w:spacing w:before="0" w:after="0"/>
      </w:pPr>
      <w:r>
        <w:t>Leak cost between minimum of $0.87 and maximum of $0.87MM</w:t>
      </w:r>
    </w:p>
    <w:p w14:paraId="27B4BF19" w14:textId="77777777" w:rsidR="00106AE4" w:rsidRDefault="00106AE4" w:rsidP="005D743C">
      <w:pPr>
        <w:pStyle w:val="ListParagraph"/>
        <w:numPr>
          <w:ilvl w:val="2"/>
          <w:numId w:val="42"/>
        </w:numPr>
        <w:spacing w:before="0" w:after="0"/>
      </w:pPr>
      <w:r>
        <w:t>Leak scenario yielded 30.0 intersections with structures, with minimum of $25,000.00 and maximum of $25,000.00 in cost of structures impacted.</w:t>
      </w:r>
    </w:p>
    <w:p w14:paraId="5C13ED62" w14:textId="77777777" w:rsidR="00106AE4" w:rsidRDefault="00106AE4" w:rsidP="005D743C">
      <w:pPr>
        <w:pStyle w:val="ListParagraph"/>
        <w:numPr>
          <w:ilvl w:val="2"/>
          <w:numId w:val="42"/>
        </w:numPr>
        <w:spacing w:before="0" w:after="0"/>
      </w:pPr>
      <w:r>
        <w:t>Leak product loss costs between minimum of $903.67 and maximum of $907.58</w:t>
      </w:r>
    </w:p>
    <w:p w14:paraId="0386B780" w14:textId="77777777" w:rsidR="00106AE4" w:rsidRDefault="00106AE4" w:rsidP="005D743C">
      <w:pPr>
        <w:pStyle w:val="ListParagraph"/>
        <w:numPr>
          <w:ilvl w:val="2"/>
          <w:numId w:val="42"/>
        </w:numPr>
        <w:spacing w:before="0" w:after="0"/>
      </w:pPr>
      <w:r>
        <w:t>Rupture cost between minimum of $2.39 and maximum of $2.44MM</w:t>
      </w:r>
    </w:p>
    <w:p w14:paraId="623A5661" w14:textId="77777777" w:rsidR="00106AE4" w:rsidRDefault="00106AE4" w:rsidP="005D743C">
      <w:pPr>
        <w:pStyle w:val="ListParagraph"/>
        <w:numPr>
          <w:ilvl w:val="2"/>
          <w:numId w:val="42"/>
        </w:numPr>
        <w:spacing w:before="0" w:after="0"/>
      </w:pPr>
      <w:r>
        <w:t>Rupture scenario yielded 5.0 intersections with structures, with minimum of $50,000.00 and maximum of $100,000.00 in cost of structures impacted</w:t>
      </w:r>
    </w:p>
    <w:p w14:paraId="7310BFDF" w14:textId="77777777" w:rsidR="00106AE4" w:rsidRDefault="00106AE4" w:rsidP="005D743C">
      <w:pPr>
        <w:pStyle w:val="ListParagraph"/>
        <w:numPr>
          <w:ilvl w:val="2"/>
          <w:numId w:val="42"/>
        </w:numPr>
        <w:spacing w:before="0" w:after="0"/>
      </w:pPr>
      <w:r>
        <w:t>Rupture product loss costs between minimum of $1,492,510.39 and maximum of $1,498,965.83</w:t>
      </w:r>
    </w:p>
    <w:p w14:paraId="649DB8C8" w14:textId="77777777" w:rsidR="00106AE4" w:rsidRDefault="00106AE4" w:rsidP="005D743C">
      <w:pPr>
        <w:pStyle w:val="ListParagraph"/>
        <w:numPr>
          <w:ilvl w:val="2"/>
          <w:numId w:val="42"/>
        </w:numPr>
        <w:spacing w:before="0" w:after="0"/>
      </w:pPr>
      <w:r>
        <w:t>Puncture cost between minimum of $0.90 and maximum of $0.92MM</w:t>
      </w:r>
    </w:p>
    <w:p w14:paraId="11C6CAB8" w14:textId="77777777" w:rsidR="00106AE4" w:rsidRDefault="00106AE4" w:rsidP="005D743C">
      <w:pPr>
        <w:pStyle w:val="ListParagraph"/>
        <w:numPr>
          <w:ilvl w:val="2"/>
          <w:numId w:val="42"/>
        </w:numPr>
        <w:spacing w:before="0" w:after="0"/>
      </w:pPr>
      <w:r>
        <w:t>Puncture scenario yielded 30.0 intersections with structures, with minimum of $25,000.00 and maximum of $50,000.00 in cost of structures impacted</w:t>
      </w:r>
    </w:p>
    <w:p w14:paraId="125BA434" w14:textId="77777777" w:rsidR="00106AE4" w:rsidRDefault="00106AE4" w:rsidP="005D743C">
      <w:pPr>
        <w:pStyle w:val="ListParagraph"/>
        <w:numPr>
          <w:ilvl w:val="2"/>
          <w:numId w:val="42"/>
        </w:numPr>
        <w:spacing w:before="0" w:after="0"/>
      </w:pPr>
      <w:r>
        <w:t>Puncture Product Loss costs between minimum of $29,692.55 and maximum of $29,820.98"</w:t>
      </w:r>
    </w:p>
    <w:p w14:paraId="60B70A92" w14:textId="77777777" w:rsidR="00106AE4" w:rsidRDefault="00106AE4" w:rsidP="005D743C">
      <w:pPr>
        <w:pStyle w:val="ListParagraph"/>
        <w:numPr>
          <w:ilvl w:val="0"/>
          <w:numId w:val="42"/>
        </w:numPr>
        <w:spacing w:before="0" w:after="0"/>
      </w:pPr>
      <w:r>
        <w:t>"14-02 to 12-02 NPS 24</w:t>
      </w:r>
    </w:p>
    <w:p w14:paraId="691D7F45" w14:textId="77777777" w:rsidR="00106AE4" w:rsidRDefault="00106AE4" w:rsidP="005D743C">
      <w:pPr>
        <w:pStyle w:val="ListParagraph"/>
        <w:numPr>
          <w:ilvl w:val="1"/>
          <w:numId w:val="42"/>
        </w:numPr>
        <w:spacing w:before="0" w:after="0"/>
      </w:pPr>
      <w:r>
        <w:t>Total Cumulative Length (m):</w:t>
      </w:r>
      <w:r>
        <w:tab/>
        <w:t>317.4</w:t>
      </w:r>
    </w:p>
    <w:p w14:paraId="2BA85A0D"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74937258" w14:textId="77777777" w:rsidR="00106AE4" w:rsidRDefault="00106AE4" w:rsidP="005D743C">
      <w:pPr>
        <w:pStyle w:val="ListParagraph"/>
        <w:numPr>
          <w:ilvl w:val="2"/>
          <w:numId w:val="42"/>
        </w:numPr>
        <w:spacing w:before="0" w:after="0"/>
      </w:pPr>
      <w:r>
        <w:t>Installation date between minimum of 1998-01-01 and maximum of 1998-01-01</w:t>
      </w:r>
    </w:p>
    <w:p w14:paraId="5796A110" w14:textId="77777777" w:rsidR="00106AE4" w:rsidRDefault="00106AE4" w:rsidP="005D743C">
      <w:pPr>
        <w:pStyle w:val="ListParagraph"/>
        <w:numPr>
          <w:ilvl w:val="2"/>
          <w:numId w:val="42"/>
        </w:numPr>
        <w:spacing w:before="0" w:after="0"/>
      </w:pPr>
      <w:r>
        <w:t>Wall thickness between minimum of 6.35 and maximum of 6.35 mm</w:t>
      </w:r>
    </w:p>
    <w:p w14:paraId="48ADCFD5" w14:textId="77777777" w:rsidR="00106AE4" w:rsidRDefault="00106AE4" w:rsidP="005D743C">
      <w:pPr>
        <w:pStyle w:val="ListParagraph"/>
        <w:numPr>
          <w:ilvl w:val="2"/>
          <w:numId w:val="42"/>
        </w:numPr>
        <w:spacing w:before="0" w:after="0"/>
      </w:pPr>
      <w:r>
        <w:t>Mainline coating type of Unknown</w:t>
      </w:r>
    </w:p>
    <w:p w14:paraId="4F0B033B" w14:textId="77777777" w:rsidR="00106AE4" w:rsidRDefault="00106AE4" w:rsidP="005D743C">
      <w:pPr>
        <w:pStyle w:val="ListParagraph"/>
        <w:numPr>
          <w:ilvl w:val="2"/>
          <w:numId w:val="42"/>
        </w:numPr>
        <w:spacing w:before="0" w:after="0"/>
      </w:pPr>
      <w:r>
        <w:t>Joint coating type of Unknown</w:t>
      </w:r>
    </w:p>
    <w:p w14:paraId="7487DB00"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1AE996C6"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0E49E281"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438327A9" w14:textId="77777777" w:rsidR="00106AE4" w:rsidRDefault="00106AE4" w:rsidP="005D743C">
      <w:pPr>
        <w:pStyle w:val="ListParagraph"/>
        <w:numPr>
          <w:ilvl w:val="2"/>
          <w:numId w:val="42"/>
        </w:numPr>
        <w:spacing w:before="0" w:after="0"/>
      </w:pPr>
      <w:r>
        <w:t>CIS On-Off potential between minimum of nan and maximum of nan -mV</w:t>
      </w:r>
    </w:p>
    <w:p w14:paraId="19954C19"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0F951C6C" w14:textId="77777777" w:rsidR="00106AE4" w:rsidRDefault="00106AE4" w:rsidP="005D743C">
      <w:pPr>
        <w:pStyle w:val="ListParagraph"/>
        <w:numPr>
          <w:ilvl w:val="2"/>
          <w:numId w:val="42"/>
        </w:numPr>
        <w:spacing w:before="0" w:after="0"/>
      </w:pPr>
      <w:r>
        <w:t>ACVG potential between minimum of nan and maximum of nan mV</w:t>
      </w:r>
    </w:p>
    <w:p w14:paraId="66701DB2" w14:textId="77777777" w:rsidR="00106AE4" w:rsidRDefault="00106AE4" w:rsidP="005D743C">
      <w:pPr>
        <w:pStyle w:val="ListParagraph"/>
        <w:numPr>
          <w:ilvl w:val="1"/>
          <w:numId w:val="42"/>
        </w:numPr>
        <w:spacing w:before="0" w:after="0"/>
      </w:pPr>
      <w:r>
        <w:t>Consequence of failure distributed between minimum of $11.88 and maximum of $11.95MM</w:t>
      </w:r>
    </w:p>
    <w:p w14:paraId="763013EC" w14:textId="77777777" w:rsidR="00106AE4" w:rsidRDefault="00106AE4" w:rsidP="005D743C">
      <w:pPr>
        <w:pStyle w:val="ListParagraph"/>
        <w:numPr>
          <w:ilvl w:val="1"/>
          <w:numId w:val="42"/>
        </w:numPr>
        <w:spacing w:before="0" w:after="0"/>
      </w:pPr>
      <w:r>
        <w:t>Total length driven by Environmental: 317.4 meters.</w:t>
      </w:r>
    </w:p>
    <w:p w14:paraId="2D7931E8" w14:textId="77777777" w:rsidR="00106AE4" w:rsidRDefault="00106AE4" w:rsidP="005D743C">
      <w:pPr>
        <w:pStyle w:val="ListParagraph"/>
        <w:numPr>
          <w:ilvl w:val="1"/>
          <w:numId w:val="42"/>
        </w:numPr>
        <w:spacing w:before="0" w:after="0"/>
      </w:pPr>
      <w:r>
        <w:t>Environmental Cost distributed between minimum of $9.30 and maximum of $9.37MM:</w:t>
      </w:r>
    </w:p>
    <w:p w14:paraId="1D7C5DC9" w14:textId="77777777" w:rsidR="00106AE4" w:rsidRDefault="00106AE4" w:rsidP="005D743C">
      <w:pPr>
        <w:pStyle w:val="ListParagraph"/>
        <w:numPr>
          <w:ilvl w:val="2"/>
          <w:numId w:val="42"/>
        </w:numPr>
        <w:spacing w:before="0" w:after="0"/>
      </w:pPr>
      <w:r>
        <w:t>Leak cost between minimum of $0.09 and maximum of $0.09MM</w:t>
      </w:r>
    </w:p>
    <w:p w14:paraId="4726ACF4" w14:textId="77777777" w:rsidR="00106AE4" w:rsidRDefault="00106AE4" w:rsidP="005D743C">
      <w:pPr>
        <w:pStyle w:val="ListParagraph"/>
        <w:numPr>
          <w:ilvl w:val="2"/>
          <w:numId w:val="42"/>
        </w:numPr>
        <w:spacing w:before="0" w:after="0"/>
      </w:pPr>
      <w:r>
        <w:t>Leak spill volume between a minimum of 825.78 and maximum of 832.0 gallons</w:t>
      </w:r>
    </w:p>
    <w:p w14:paraId="31C5EAAD" w14:textId="77777777" w:rsidR="00106AE4" w:rsidRDefault="00106AE4" w:rsidP="005D743C">
      <w:pPr>
        <w:pStyle w:val="ListParagraph"/>
        <w:numPr>
          <w:ilvl w:val="2"/>
          <w:numId w:val="42"/>
        </w:numPr>
        <w:spacing w:before="0" w:after="0"/>
      </w:pPr>
      <w:r>
        <w:t>Rupture cost between minimum of $325.26 and maximum of $327.70MM</w:t>
      </w:r>
    </w:p>
    <w:p w14:paraId="10C8C71E" w14:textId="77777777" w:rsidR="00106AE4" w:rsidRDefault="00106AE4" w:rsidP="005D743C">
      <w:pPr>
        <w:pStyle w:val="ListParagraph"/>
        <w:numPr>
          <w:ilvl w:val="2"/>
          <w:numId w:val="42"/>
        </w:numPr>
        <w:spacing w:before="0" w:after="0"/>
      </w:pPr>
      <w:r>
        <w:t>Rupture spill volume is between a minimum of 3068711.06 and maximum of 3091803.54 gallons</w:t>
      </w:r>
    </w:p>
    <w:p w14:paraId="018B7C54" w14:textId="77777777" w:rsidR="00106AE4" w:rsidRDefault="00106AE4" w:rsidP="005D743C">
      <w:pPr>
        <w:pStyle w:val="ListParagraph"/>
        <w:numPr>
          <w:ilvl w:val="2"/>
          <w:numId w:val="42"/>
        </w:numPr>
        <w:spacing w:before="0" w:after="0"/>
      </w:pPr>
      <w:r>
        <w:t>Puncture cost between minimum of $2.88 and maximum of $2.90MM</w:t>
      </w:r>
    </w:p>
    <w:p w14:paraId="5F2D5F5B" w14:textId="77777777" w:rsidR="00106AE4" w:rsidRDefault="00106AE4" w:rsidP="005D743C">
      <w:pPr>
        <w:pStyle w:val="ListParagraph"/>
        <w:numPr>
          <w:ilvl w:val="2"/>
          <w:numId w:val="42"/>
        </w:numPr>
        <w:spacing w:before="0" w:after="0"/>
      </w:pPr>
      <w:r>
        <w:lastRenderedPageBreak/>
        <w:t>Puncture spill volume is between a minimum of 27133.36 and maximum of 27337.55 gallons</w:t>
      </w:r>
    </w:p>
    <w:p w14:paraId="6AB012C7" w14:textId="77777777" w:rsidR="00106AE4" w:rsidRDefault="00106AE4" w:rsidP="005D743C">
      <w:pPr>
        <w:pStyle w:val="ListParagraph"/>
        <w:numPr>
          <w:ilvl w:val="2"/>
          <w:numId w:val="42"/>
        </w:numPr>
        <w:spacing w:before="0" w:after="0"/>
      </w:pPr>
      <w:r>
        <w:t xml:space="preserve">Land use distributed as </w:t>
      </w:r>
    </w:p>
    <w:p w14:paraId="7FCD5719" w14:textId="77777777" w:rsidR="00106AE4" w:rsidRDefault="00106AE4" w:rsidP="005D743C">
      <w:pPr>
        <w:pStyle w:val="ListParagraph"/>
        <w:numPr>
          <w:ilvl w:val="3"/>
          <w:numId w:val="42"/>
        </w:numPr>
        <w:spacing w:before="0" w:after="0"/>
      </w:pPr>
      <w:r>
        <w:t>Agricultural: 317.40</w:t>
      </w:r>
    </w:p>
    <w:p w14:paraId="03934F20" w14:textId="77777777" w:rsidR="00106AE4" w:rsidRDefault="00106AE4" w:rsidP="005D743C">
      <w:pPr>
        <w:pStyle w:val="ListParagraph"/>
        <w:numPr>
          <w:ilvl w:val="0"/>
          <w:numId w:val="42"/>
        </w:numPr>
        <w:spacing w:before="0" w:after="0"/>
      </w:pPr>
      <w:r>
        <w:t>"ENBRIDGE TRANSFER LINE NPS 30</w:t>
      </w:r>
    </w:p>
    <w:p w14:paraId="454F279C" w14:textId="77777777" w:rsidR="00106AE4" w:rsidRDefault="00106AE4" w:rsidP="005D743C">
      <w:pPr>
        <w:pStyle w:val="ListParagraph"/>
        <w:numPr>
          <w:ilvl w:val="1"/>
          <w:numId w:val="42"/>
        </w:numPr>
        <w:spacing w:before="0" w:after="0"/>
      </w:pPr>
      <w:r>
        <w:t>Total Cumulative Length (m):</w:t>
      </w:r>
      <w:r>
        <w:tab/>
        <w:t>298.94</w:t>
      </w:r>
    </w:p>
    <w:p w14:paraId="08AF733A" w14:textId="77777777" w:rsidR="00106AE4" w:rsidRDefault="00106AE4" w:rsidP="005D743C">
      <w:pPr>
        <w:pStyle w:val="ListParagraph"/>
        <w:numPr>
          <w:ilvl w:val="1"/>
          <w:numId w:val="42"/>
        </w:numPr>
        <w:spacing w:before="0" w:after="0"/>
      </w:pPr>
      <w:r>
        <w:t>Likelihood of failure distributed between minimum of 1.809e-03 and maximum of 1.735e-02.</w:t>
      </w:r>
    </w:p>
    <w:p w14:paraId="4DE42C98" w14:textId="77777777" w:rsidR="00106AE4" w:rsidRDefault="00106AE4" w:rsidP="005D743C">
      <w:pPr>
        <w:pStyle w:val="ListParagraph"/>
        <w:numPr>
          <w:ilvl w:val="2"/>
          <w:numId w:val="42"/>
        </w:numPr>
        <w:spacing w:before="0" w:after="0"/>
      </w:pPr>
      <w:r>
        <w:t>Installation date between minimum of 2010-01-01 and maximum of 2010-01-01</w:t>
      </w:r>
    </w:p>
    <w:p w14:paraId="458FA9B8" w14:textId="77777777" w:rsidR="00106AE4" w:rsidRDefault="00106AE4" w:rsidP="005D743C">
      <w:pPr>
        <w:pStyle w:val="ListParagraph"/>
        <w:numPr>
          <w:ilvl w:val="2"/>
          <w:numId w:val="42"/>
        </w:numPr>
        <w:spacing w:before="0" w:after="0"/>
      </w:pPr>
      <w:r>
        <w:t>Wall thickness between minimum of 9.5 and maximum of 9.5 mm</w:t>
      </w:r>
    </w:p>
    <w:p w14:paraId="336EE444" w14:textId="77777777" w:rsidR="00106AE4" w:rsidRDefault="00106AE4" w:rsidP="005D743C">
      <w:pPr>
        <w:pStyle w:val="ListParagraph"/>
        <w:numPr>
          <w:ilvl w:val="2"/>
          <w:numId w:val="42"/>
        </w:numPr>
        <w:spacing w:before="0" w:after="0"/>
      </w:pPr>
      <w:r>
        <w:t>Mainline coating type of Fusion Bonded Epoxy</w:t>
      </w:r>
    </w:p>
    <w:p w14:paraId="4037D82C" w14:textId="77777777" w:rsidR="00106AE4" w:rsidRDefault="00106AE4" w:rsidP="005D743C">
      <w:pPr>
        <w:pStyle w:val="ListParagraph"/>
        <w:numPr>
          <w:ilvl w:val="2"/>
          <w:numId w:val="42"/>
        </w:numPr>
        <w:spacing w:before="0" w:after="0"/>
      </w:pPr>
      <w:r>
        <w:t>Joint coating type of Unknown</w:t>
      </w:r>
    </w:p>
    <w:p w14:paraId="396CF729"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2452BE4E" w14:textId="77777777" w:rsidR="00106AE4" w:rsidRDefault="00106AE4" w:rsidP="005D743C">
      <w:pPr>
        <w:pStyle w:val="ListParagraph"/>
        <w:numPr>
          <w:ilvl w:val="2"/>
          <w:numId w:val="42"/>
        </w:numPr>
        <w:spacing w:before="0" w:after="0"/>
      </w:pPr>
      <w:r>
        <w:t>Date of last CIS survey of 2017-01-01</w:t>
      </w:r>
    </w:p>
    <w:p w14:paraId="155B8B15"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1351.0 and maximum of 2064.0 -mV</w:t>
      </w:r>
    </w:p>
    <w:p w14:paraId="73F368D0" w14:textId="77777777" w:rsidR="00106AE4" w:rsidRDefault="00106AE4" w:rsidP="005D743C">
      <w:pPr>
        <w:pStyle w:val="ListParagraph"/>
        <w:numPr>
          <w:ilvl w:val="2"/>
          <w:numId w:val="42"/>
        </w:numPr>
        <w:spacing w:before="0" w:after="0"/>
      </w:pPr>
      <w:r>
        <w:t>CIS On-Off potential between minimum of 1082.0 and maximum of 1141.0 -mV</w:t>
      </w:r>
    </w:p>
    <w:p w14:paraId="5C08D8A4"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40.8</w:t>
      </w:r>
    </w:p>
    <w:p w14:paraId="5A6BE6C4" w14:textId="77777777" w:rsidR="00106AE4" w:rsidRDefault="00106AE4" w:rsidP="005D743C">
      <w:pPr>
        <w:pStyle w:val="ListParagraph"/>
        <w:numPr>
          <w:ilvl w:val="2"/>
          <w:numId w:val="42"/>
        </w:numPr>
        <w:spacing w:before="0" w:after="0"/>
      </w:pPr>
      <w:r>
        <w:t>ACVG potential between minimum of 0.0 and maximum of 0.05 mV</w:t>
      </w:r>
    </w:p>
    <w:p w14:paraId="7880C936" w14:textId="77777777" w:rsidR="00106AE4" w:rsidRDefault="00106AE4" w:rsidP="005D743C">
      <w:pPr>
        <w:pStyle w:val="ListParagraph"/>
        <w:numPr>
          <w:ilvl w:val="1"/>
          <w:numId w:val="42"/>
        </w:numPr>
        <w:spacing w:before="0" w:after="0"/>
      </w:pPr>
      <w:r>
        <w:t>Consequence of failure distributed between minimum of $76.74 and maximum of $181.82MM</w:t>
      </w:r>
    </w:p>
    <w:p w14:paraId="7FB41EEA" w14:textId="77777777" w:rsidR="00106AE4" w:rsidRDefault="00106AE4" w:rsidP="005D743C">
      <w:pPr>
        <w:pStyle w:val="ListParagraph"/>
        <w:numPr>
          <w:ilvl w:val="1"/>
          <w:numId w:val="42"/>
        </w:numPr>
        <w:spacing w:before="0" w:after="0"/>
      </w:pPr>
      <w:r>
        <w:t>Total length driven by Safety: 298.94 meters.</w:t>
      </w:r>
    </w:p>
    <w:p w14:paraId="3C12F26A" w14:textId="77777777" w:rsidR="00106AE4" w:rsidRDefault="00106AE4" w:rsidP="005D743C">
      <w:pPr>
        <w:pStyle w:val="ListParagraph"/>
        <w:numPr>
          <w:ilvl w:val="1"/>
          <w:numId w:val="42"/>
        </w:numPr>
        <w:spacing w:before="0" w:after="0"/>
      </w:pPr>
      <w:r>
        <w:t>Safety Cost distributed between minimum of $66.66 and maximum of $163.80MM:</w:t>
      </w:r>
    </w:p>
    <w:p w14:paraId="3DEAACA4" w14:textId="77777777" w:rsidR="00106AE4" w:rsidRDefault="00106AE4" w:rsidP="005D743C">
      <w:pPr>
        <w:pStyle w:val="ListParagraph"/>
        <w:numPr>
          <w:ilvl w:val="2"/>
          <w:numId w:val="42"/>
        </w:numPr>
        <w:spacing w:before="0" w:after="0"/>
      </w:pPr>
      <w:r>
        <w:t>Leak cost between minimum of $0.00 and maximum of $0.00MM</w:t>
      </w:r>
    </w:p>
    <w:p w14:paraId="6EEDEB23" w14:textId="77777777" w:rsidR="00106AE4" w:rsidRDefault="00106AE4" w:rsidP="005D743C">
      <w:pPr>
        <w:pStyle w:val="ListParagraph"/>
        <w:numPr>
          <w:ilvl w:val="2"/>
          <w:numId w:val="42"/>
        </w:numPr>
        <w:spacing w:before="0" w:after="0"/>
      </w:pPr>
      <w:r>
        <w:t>Leak scenario yielded 17.0 intersections with structures, with minimum of 0.0 and maximum of 0.0 of population impacted.</w:t>
      </w:r>
    </w:p>
    <w:p w14:paraId="38629C92" w14:textId="77777777" w:rsidR="00106AE4" w:rsidRDefault="00106AE4" w:rsidP="005D743C">
      <w:pPr>
        <w:pStyle w:val="ListParagraph"/>
        <w:numPr>
          <w:ilvl w:val="2"/>
          <w:numId w:val="42"/>
        </w:numPr>
        <w:spacing w:before="0" w:after="0"/>
      </w:pPr>
      <w:r>
        <w:t>Leak hazard radius distributed between minimum of 2.87 and maximum of 2.87 meters.</w:t>
      </w:r>
    </w:p>
    <w:p w14:paraId="3A1D5472" w14:textId="77777777" w:rsidR="00106AE4" w:rsidRDefault="00106AE4" w:rsidP="005D743C">
      <w:pPr>
        <w:pStyle w:val="ListParagraph"/>
        <w:numPr>
          <w:ilvl w:val="2"/>
          <w:numId w:val="42"/>
        </w:numPr>
        <w:spacing w:before="0" w:after="0"/>
      </w:pPr>
      <w:r>
        <w:t>Rupture cost between minimum of $4,320.00 and maximum of $4,320.00MM</w:t>
      </w:r>
    </w:p>
    <w:p w14:paraId="123D773A" w14:textId="77777777" w:rsidR="00106AE4" w:rsidRDefault="00106AE4" w:rsidP="005D743C">
      <w:pPr>
        <w:pStyle w:val="ListParagraph"/>
        <w:numPr>
          <w:ilvl w:val="2"/>
          <w:numId w:val="42"/>
        </w:numPr>
        <w:spacing w:before="0" w:after="0"/>
      </w:pPr>
      <w:r>
        <w:t>Rupture scenario yielded 2.0 intersections with structures, with minimum of 450.0 and maximum of 450.0 of population impacted</w:t>
      </w:r>
    </w:p>
    <w:p w14:paraId="5B13AF6E" w14:textId="77777777" w:rsidR="00106AE4" w:rsidRDefault="00106AE4" w:rsidP="005D743C">
      <w:pPr>
        <w:pStyle w:val="ListParagraph"/>
        <w:numPr>
          <w:ilvl w:val="2"/>
          <w:numId w:val="42"/>
        </w:numPr>
        <w:spacing w:before="0" w:after="0"/>
      </w:pPr>
      <w:r>
        <w:t>Rupture hazard radius distributed between minimum of 119.78 and maximum of 119.78 meters.</w:t>
      </w:r>
    </w:p>
    <w:p w14:paraId="1D3DF41E" w14:textId="77777777" w:rsidR="00106AE4" w:rsidRDefault="00106AE4" w:rsidP="005D743C">
      <w:pPr>
        <w:pStyle w:val="ListParagraph"/>
        <w:numPr>
          <w:ilvl w:val="2"/>
          <w:numId w:val="42"/>
        </w:numPr>
        <w:spacing w:before="0" w:after="0"/>
      </w:pPr>
      <w:r>
        <w:t>Puncture cost between minimum of $0.00 and maximum of $0.00MM</w:t>
      </w:r>
    </w:p>
    <w:p w14:paraId="6CCADE9D" w14:textId="77777777" w:rsidR="00106AE4" w:rsidRDefault="00106AE4" w:rsidP="005D743C">
      <w:pPr>
        <w:pStyle w:val="ListParagraph"/>
        <w:numPr>
          <w:ilvl w:val="2"/>
          <w:numId w:val="42"/>
        </w:numPr>
        <w:spacing w:before="0" w:after="0"/>
      </w:pPr>
      <w:r>
        <w:t>Puncture scenario yielded 17.0 intersections with structures, with minimum of 0.0 and maximum of 0.0 of population impacted</w:t>
      </w:r>
    </w:p>
    <w:p w14:paraId="3DCB2452" w14:textId="77777777" w:rsidR="00106AE4" w:rsidRDefault="00106AE4" w:rsidP="005D743C">
      <w:pPr>
        <w:pStyle w:val="ListParagraph"/>
        <w:numPr>
          <w:ilvl w:val="2"/>
          <w:numId w:val="42"/>
        </w:numPr>
        <w:spacing w:before="0" w:after="0"/>
      </w:pPr>
      <w:r>
        <w:t>Puncture hazard radius distributed between minimum of 11.37 and maximum of 11.37 meters.</w:t>
      </w:r>
    </w:p>
    <w:p w14:paraId="353D3E39" w14:textId="77777777" w:rsidR="00106AE4" w:rsidRDefault="00106AE4" w:rsidP="005D743C">
      <w:pPr>
        <w:pStyle w:val="ListParagraph"/>
        <w:numPr>
          <w:ilvl w:val="2"/>
          <w:numId w:val="42"/>
        </w:numPr>
        <w:spacing w:before="0" w:after="0"/>
      </w:pPr>
      <w:r>
        <w:t>Product type is Crude Oil.</w:t>
      </w:r>
    </w:p>
    <w:p w14:paraId="0988E1C8" w14:textId="77777777" w:rsidR="00106AE4" w:rsidRDefault="00106AE4" w:rsidP="005D743C">
      <w:pPr>
        <w:pStyle w:val="ListParagraph"/>
        <w:numPr>
          <w:ilvl w:val="2"/>
          <w:numId w:val="42"/>
        </w:numPr>
        <w:spacing w:before="0" w:after="0"/>
      </w:pPr>
      <w:r>
        <w:t>Class area location is/are 1.0.</w:t>
      </w:r>
    </w:p>
    <w:p w14:paraId="634A7DA9" w14:textId="77777777" w:rsidR="00106AE4" w:rsidRDefault="00106AE4" w:rsidP="005D743C">
      <w:pPr>
        <w:pStyle w:val="ListParagraph"/>
        <w:numPr>
          <w:ilvl w:val="0"/>
          <w:numId w:val="42"/>
        </w:numPr>
        <w:spacing w:before="0" w:after="0"/>
      </w:pPr>
      <w:r>
        <w:t>"PETRO VERA TO LONE ROCK NPS 8</w:t>
      </w:r>
    </w:p>
    <w:p w14:paraId="3BC3AB97" w14:textId="77777777" w:rsidR="00106AE4" w:rsidRDefault="00106AE4" w:rsidP="005D743C">
      <w:pPr>
        <w:pStyle w:val="ListParagraph"/>
        <w:numPr>
          <w:ilvl w:val="1"/>
          <w:numId w:val="42"/>
        </w:numPr>
        <w:spacing w:before="0" w:after="0"/>
      </w:pPr>
      <w:r>
        <w:t>Total Cumulative Length (m):</w:t>
      </w:r>
      <w:r>
        <w:tab/>
        <w:t>248.54</w:t>
      </w:r>
    </w:p>
    <w:p w14:paraId="5C9A889C"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2F77B0D3" w14:textId="77777777" w:rsidR="00106AE4" w:rsidRDefault="00106AE4" w:rsidP="005D743C">
      <w:pPr>
        <w:pStyle w:val="ListParagraph"/>
        <w:numPr>
          <w:ilvl w:val="2"/>
          <w:numId w:val="42"/>
        </w:numPr>
        <w:spacing w:before="0" w:after="0"/>
      </w:pPr>
      <w:r>
        <w:t>Installation date between minimum of 1971-01-01 and maximum of 1971-01-01</w:t>
      </w:r>
    </w:p>
    <w:p w14:paraId="1DC75490" w14:textId="77777777" w:rsidR="00106AE4" w:rsidRDefault="00106AE4" w:rsidP="005D743C">
      <w:pPr>
        <w:pStyle w:val="ListParagraph"/>
        <w:numPr>
          <w:ilvl w:val="2"/>
          <w:numId w:val="42"/>
        </w:numPr>
        <w:spacing w:before="0" w:after="0"/>
      </w:pPr>
      <w:r>
        <w:t>Wall thickness between minimum of 5.56 and maximum of 5.56 mm</w:t>
      </w:r>
    </w:p>
    <w:p w14:paraId="0303DDDA" w14:textId="77777777" w:rsidR="00106AE4" w:rsidRDefault="00106AE4" w:rsidP="005D743C">
      <w:pPr>
        <w:pStyle w:val="ListParagraph"/>
        <w:numPr>
          <w:ilvl w:val="2"/>
          <w:numId w:val="42"/>
        </w:numPr>
        <w:spacing w:before="0" w:after="0"/>
      </w:pPr>
      <w:r>
        <w:t>Mainline coating type of Tape</w:t>
      </w:r>
    </w:p>
    <w:p w14:paraId="466296E3" w14:textId="77777777" w:rsidR="00106AE4" w:rsidRDefault="00106AE4" w:rsidP="005D743C">
      <w:pPr>
        <w:pStyle w:val="ListParagraph"/>
        <w:numPr>
          <w:ilvl w:val="2"/>
          <w:numId w:val="42"/>
        </w:numPr>
        <w:spacing w:before="0" w:after="0"/>
      </w:pPr>
      <w:r>
        <w:t>Joint coating type of Unknown</w:t>
      </w:r>
    </w:p>
    <w:p w14:paraId="4F436020"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66CB9E6A"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2C892CD7" w14:textId="77777777" w:rsidR="00106AE4" w:rsidRDefault="00106AE4" w:rsidP="005D743C">
      <w:pPr>
        <w:pStyle w:val="ListParagraph"/>
        <w:numPr>
          <w:ilvl w:val="2"/>
          <w:numId w:val="42"/>
        </w:numPr>
        <w:spacing w:before="0" w:after="0"/>
      </w:pPr>
      <w:r>
        <w:lastRenderedPageBreak/>
        <w:t xml:space="preserve">CIS </w:t>
      </w:r>
      <w:proofErr w:type="gramStart"/>
      <w:r>
        <w:t>On</w:t>
      </w:r>
      <w:proofErr w:type="gramEnd"/>
      <w:r>
        <w:t xml:space="preserve"> only potential between minimum of nan and maximum of nan -mV</w:t>
      </w:r>
    </w:p>
    <w:p w14:paraId="2589EFE6" w14:textId="77777777" w:rsidR="00106AE4" w:rsidRDefault="00106AE4" w:rsidP="005D743C">
      <w:pPr>
        <w:pStyle w:val="ListParagraph"/>
        <w:numPr>
          <w:ilvl w:val="2"/>
          <w:numId w:val="42"/>
        </w:numPr>
        <w:spacing w:before="0" w:after="0"/>
      </w:pPr>
      <w:r>
        <w:t>CIS On-Off potential between minimum of nan and maximum of nan -mV</w:t>
      </w:r>
    </w:p>
    <w:p w14:paraId="37C52272"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20C74BBA" w14:textId="77777777" w:rsidR="00106AE4" w:rsidRDefault="00106AE4" w:rsidP="005D743C">
      <w:pPr>
        <w:pStyle w:val="ListParagraph"/>
        <w:numPr>
          <w:ilvl w:val="2"/>
          <w:numId w:val="42"/>
        </w:numPr>
        <w:spacing w:before="0" w:after="0"/>
      </w:pPr>
      <w:r>
        <w:t>ACVG potential between minimum of nan and maximum of nan mV</w:t>
      </w:r>
    </w:p>
    <w:p w14:paraId="18B0F005" w14:textId="77777777" w:rsidR="00106AE4" w:rsidRDefault="00106AE4" w:rsidP="005D743C">
      <w:pPr>
        <w:pStyle w:val="ListParagraph"/>
        <w:numPr>
          <w:ilvl w:val="1"/>
          <w:numId w:val="42"/>
        </w:numPr>
        <w:spacing w:before="0" w:after="0"/>
      </w:pPr>
      <w:r>
        <w:t>Consequence of failure distributed between minimum of $0.99 and maximum of $13.33MM</w:t>
      </w:r>
    </w:p>
    <w:p w14:paraId="56F4B44D" w14:textId="77777777" w:rsidR="00106AE4" w:rsidRDefault="00106AE4" w:rsidP="005D743C">
      <w:pPr>
        <w:pStyle w:val="ListParagraph"/>
        <w:numPr>
          <w:ilvl w:val="1"/>
          <w:numId w:val="42"/>
        </w:numPr>
        <w:spacing w:before="0" w:after="0"/>
      </w:pPr>
      <w:r>
        <w:t>Total length driven by Safety: 101.26 meters.</w:t>
      </w:r>
    </w:p>
    <w:p w14:paraId="04B5C891" w14:textId="77777777" w:rsidR="00106AE4" w:rsidRDefault="00106AE4" w:rsidP="005D743C">
      <w:pPr>
        <w:pStyle w:val="ListParagraph"/>
        <w:numPr>
          <w:ilvl w:val="1"/>
          <w:numId w:val="42"/>
        </w:numPr>
        <w:spacing w:before="0" w:after="0"/>
      </w:pPr>
      <w:r>
        <w:t>Safety Cost distributed between minimum of $0.00 and maximum of $12.03MM:</w:t>
      </w:r>
    </w:p>
    <w:p w14:paraId="4CDC06F1" w14:textId="77777777" w:rsidR="00106AE4" w:rsidRDefault="00106AE4" w:rsidP="005D743C">
      <w:pPr>
        <w:pStyle w:val="ListParagraph"/>
        <w:numPr>
          <w:ilvl w:val="2"/>
          <w:numId w:val="42"/>
        </w:numPr>
        <w:spacing w:before="0" w:after="0"/>
      </w:pPr>
      <w:r>
        <w:t>Leak cost between minimum of $0.00 and maximum of $12.11MM</w:t>
      </w:r>
    </w:p>
    <w:p w14:paraId="30032218" w14:textId="77777777" w:rsidR="00106AE4" w:rsidRDefault="00106AE4" w:rsidP="005D743C">
      <w:pPr>
        <w:pStyle w:val="ListParagraph"/>
        <w:numPr>
          <w:ilvl w:val="2"/>
          <w:numId w:val="42"/>
        </w:numPr>
        <w:spacing w:before="0" w:after="0"/>
      </w:pPr>
      <w:r>
        <w:t>Leak scenario yielded 11.0 intersections with structures, with minimum of 1.26 and maximum of 1.26 of population impacted.</w:t>
      </w:r>
    </w:p>
    <w:p w14:paraId="033FC4B2" w14:textId="77777777" w:rsidR="00106AE4" w:rsidRDefault="00106AE4" w:rsidP="005D743C">
      <w:pPr>
        <w:pStyle w:val="ListParagraph"/>
        <w:numPr>
          <w:ilvl w:val="2"/>
          <w:numId w:val="42"/>
        </w:numPr>
        <w:spacing w:before="0" w:after="0"/>
      </w:pPr>
      <w:r>
        <w:t>Leak hazard radius distributed between minimum of 2.28 and maximum of 2.28 meters.</w:t>
      </w:r>
    </w:p>
    <w:p w14:paraId="40698933" w14:textId="77777777" w:rsidR="00106AE4" w:rsidRDefault="00106AE4" w:rsidP="005D743C">
      <w:pPr>
        <w:pStyle w:val="ListParagraph"/>
        <w:numPr>
          <w:ilvl w:val="2"/>
          <w:numId w:val="42"/>
        </w:numPr>
        <w:spacing w:before="0" w:after="0"/>
      </w:pPr>
      <w:r>
        <w:t>Rupture cost between minimum of $0.00 and maximum of $12.11MM</w:t>
      </w:r>
    </w:p>
    <w:p w14:paraId="2BC14DA3" w14:textId="77777777" w:rsidR="00106AE4" w:rsidRDefault="00106AE4" w:rsidP="005D743C">
      <w:pPr>
        <w:pStyle w:val="ListParagraph"/>
        <w:numPr>
          <w:ilvl w:val="2"/>
          <w:numId w:val="42"/>
        </w:numPr>
        <w:spacing w:before="0" w:after="0"/>
      </w:pPr>
      <w:r>
        <w:t>Rupture scenario yielded 7.0 intersections with structures, with minimum of 1.26 and maximum of 1.26 of population impacted</w:t>
      </w:r>
    </w:p>
    <w:p w14:paraId="31CC241B" w14:textId="77777777" w:rsidR="00106AE4" w:rsidRDefault="00106AE4" w:rsidP="005D743C">
      <w:pPr>
        <w:pStyle w:val="ListParagraph"/>
        <w:numPr>
          <w:ilvl w:val="2"/>
          <w:numId w:val="42"/>
        </w:numPr>
        <w:spacing w:before="0" w:after="0"/>
      </w:pPr>
      <w:r>
        <w:t>Rupture hazard radius distributed between minimum of 30.46 and maximum of 30.46 meters.</w:t>
      </w:r>
    </w:p>
    <w:p w14:paraId="7F91FAFE" w14:textId="77777777" w:rsidR="00106AE4" w:rsidRDefault="00106AE4" w:rsidP="005D743C">
      <w:pPr>
        <w:pStyle w:val="ListParagraph"/>
        <w:numPr>
          <w:ilvl w:val="2"/>
          <w:numId w:val="42"/>
        </w:numPr>
        <w:spacing w:before="0" w:after="0"/>
      </w:pPr>
      <w:r>
        <w:t>Puncture cost between minimum of $0.00 and maximum of $12.11MM</w:t>
      </w:r>
    </w:p>
    <w:p w14:paraId="1E56E4A7" w14:textId="77777777" w:rsidR="00106AE4" w:rsidRDefault="00106AE4" w:rsidP="005D743C">
      <w:pPr>
        <w:pStyle w:val="ListParagraph"/>
        <w:numPr>
          <w:ilvl w:val="2"/>
          <w:numId w:val="42"/>
        </w:numPr>
        <w:spacing w:before="0" w:after="0"/>
      </w:pPr>
      <w:r>
        <w:t>Puncture scenario yielded 11.0 intersections with structures, with minimum of 1.26 and maximum of 1.26 of population impacted</w:t>
      </w:r>
    </w:p>
    <w:p w14:paraId="068E903F" w14:textId="77777777" w:rsidR="00106AE4" w:rsidRDefault="00106AE4" w:rsidP="005D743C">
      <w:pPr>
        <w:pStyle w:val="ListParagraph"/>
        <w:numPr>
          <w:ilvl w:val="2"/>
          <w:numId w:val="42"/>
        </w:numPr>
        <w:spacing w:before="0" w:after="0"/>
      </w:pPr>
      <w:r>
        <w:t>Puncture hazard radius distributed between minimum of 8.99 and maximum of 8.99 meters.</w:t>
      </w:r>
    </w:p>
    <w:p w14:paraId="26406F7E" w14:textId="77777777" w:rsidR="00106AE4" w:rsidRDefault="00106AE4" w:rsidP="005D743C">
      <w:pPr>
        <w:pStyle w:val="ListParagraph"/>
        <w:numPr>
          <w:ilvl w:val="2"/>
          <w:numId w:val="42"/>
        </w:numPr>
        <w:spacing w:before="0" w:after="0"/>
      </w:pPr>
      <w:r>
        <w:t>Product type is Crude Oil.</w:t>
      </w:r>
    </w:p>
    <w:p w14:paraId="11020DDE" w14:textId="77777777" w:rsidR="00106AE4" w:rsidRDefault="00106AE4" w:rsidP="005D743C">
      <w:pPr>
        <w:pStyle w:val="ListParagraph"/>
        <w:numPr>
          <w:ilvl w:val="2"/>
          <w:numId w:val="42"/>
        </w:numPr>
        <w:spacing w:before="0" w:after="0"/>
      </w:pPr>
      <w:r>
        <w:t>Class area location is/are 1.0.</w:t>
      </w:r>
    </w:p>
    <w:p w14:paraId="16DAB001" w14:textId="77777777" w:rsidR="00106AE4" w:rsidRDefault="00106AE4" w:rsidP="005D743C">
      <w:pPr>
        <w:pStyle w:val="ListParagraph"/>
        <w:numPr>
          <w:ilvl w:val="1"/>
          <w:numId w:val="42"/>
        </w:numPr>
        <w:spacing w:before="0" w:after="0"/>
      </w:pPr>
      <w:r>
        <w:t>Total length driven by Environmental: 147.28 meters.</w:t>
      </w:r>
    </w:p>
    <w:p w14:paraId="5E9ECC3C" w14:textId="77777777" w:rsidR="00106AE4" w:rsidRDefault="00106AE4" w:rsidP="005D743C">
      <w:pPr>
        <w:pStyle w:val="ListParagraph"/>
        <w:numPr>
          <w:ilvl w:val="1"/>
          <w:numId w:val="42"/>
        </w:numPr>
        <w:spacing w:before="0" w:after="0"/>
      </w:pPr>
      <w:r>
        <w:t>Environmental Cost distributed between minimum of $0.77 and maximum of $0.81MM:</w:t>
      </w:r>
    </w:p>
    <w:p w14:paraId="0D0E0AA4" w14:textId="77777777" w:rsidR="00106AE4" w:rsidRDefault="00106AE4" w:rsidP="005D743C">
      <w:pPr>
        <w:pStyle w:val="ListParagraph"/>
        <w:numPr>
          <w:ilvl w:val="2"/>
          <w:numId w:val="42"/>
        </w:numPr>
        <w:spacing w:before="0" w:after="0"/>
      </w:pPr>
      <w:r>
        <w:t>Leak cost between minimum of $0.05 and maximum of $0.05MM</w:t>
      </w:r>
    </w:p>
    <w:p w14:paraId="6EBAFE2E" w14:textId="77777777" w:rsidR="00106AE4" w:rsidRDefault="00106AE4" w:rsidP="005D743C">
      <w:pPr>
        <w:pStyle w:val="ListParagraph"/>
        <w:numPr>
          <w:ilvl w:val="2"/>
          <w:numId w:val="42"/>
        </w:numPr>
        <w:spacing w:before="0" w:after="0"/>
      </w:pPr>
      <w:r>
        <w:t>Leak spill volume between a minimum of 492.74 and maximum of 497.38 gallons</w:t>
      </w:r>
    </w:p>
    <w:p w14:paraId="16B62B4A" w14:textId="77777777" w:rsidR="00106AE4" w:rsidRDefault="00106AE4" w:rsidP="005D743C">
      <w:pPr>
        <w:pStyle w:val="ListParagraph"/>
        <w:numPr>
          <w:ilvl w:val="2"/>
          <w:numId w:val="42"/>
        </w:numPr>
        <w:spacing w:before="0" w:after="0"/>
      </w:pPr>
      <w:r>
        <w:t>Rupture cost between minimum of $25.07 and maximum of $25.30MM</w:t>
      </w:r>
    </w:p>
    <w:p w14:paraId="65A78408" w14:textId="77777777" w:rsidR="00106AE4" w:rsidRDefault="00106AE4" w:rsidP="005D743C">
      <w:pPr>
        <w:pStyle w:val="ListParagraph"/>
        <w:numPr>
          <w:ilvl w:val="2"/>
          <w:numId w:val="42"/>
        </w:numPr>
        <w:spacing w:before="0" w:after="0"/>
      </w:pPr>
      <w:r>
        <w:t>Rupture spill volume is between a minimum of 236487.22 and maximum of 238712.16 gallons</w:t>
      </w:r>
    </w:p>
    <w:p w14:paraId="6681120D" w14:textId="77777777" w:rsidR="00106AE4" w:rsidRDefault="00106AE4" w:rsidP="005D743C">
      <w:pPr>
        <w:pStyle w:val="ListParagraph"/>
        <w:numPr>
          <w:ilvl w:val="2"/>
          <w:numId w:val="42"/>
        </w:numPr>
        <w:spacing w:before="0" w:after="0"/>
      </w:pPr>
      <w:r>
        <w:t>Puncture cost between minimum of $1.72 and maximum of $1.73MM</w:t>
      </w:r>
    </w:p>
    <w:p w14:paraId="009E7330" w14:textId="77777777" w:rsidR="00106AE4" w:rsidRDefault="00106AE4" w:rsidP="005D743C">
      <w:pPr>
        <w:pStyle w:val="ListParagraph"/>
        <w:numPr>
          <w:ilvl w:val="2"/>
          <w:numId w:val="42"/>
        </w:numPr>
        <w:spacing w:before="0" w:after="0"/>
      </w:pPr>
      <w:r>
        <w:t>Puncture spill volume is between a minimum of 16190.47 and maximum of 16342.8 gallons</w:t>
      </w:r>
    </w:p>
    <w:p w14:paraId="59B5B295" w14:textId="77777777" w:rsidR="00106AE4" w:rsidRDefault="00106AE4" w:rsidP="005D743C">
      <w:pPr>
        <w:pStyle w:val="ListParagraph"/>
        <w:numPr>
          <w:ilvl w:val="2"/>
          <w:numId w:val="42"/>
        </w:numPr>
        <w:spacing w:before="0" w:after="0"/>
      </w:pPr>
      <w:r>
        <w:t xml:space="preserve">Land use distributed as </w:t>
      </w:r>
    </w:p>
    <w:p w14:paraId="2A90D62C" w14:textId="77777777" w:rsidR="00106AE4" w:rsidRDefault="00106AE4" w:rsidP="005D743C">
      <w:pPr>
        <w:pStyle w:val="ListParagraph"/>
        <w:numPr>
          <w:ilvl w:val="3"/>
          <w:numId w:val="42"/>
        </w:numPr>
        <w:spacing w:before="0" w:after="0"/>
      </w:pPr>
      <w:r>
        <w:t>Agricultural: 248.54</w:t>
      </w:r>
    </w:p>
    <w:p w14:paraId="11752556" w14:textId="77777777" w:rsidR="00106AE4" w:rsidRDefault="00106AE4" w:rsidP="005D743C">
      <w:pPr>
        <w:pStyle w:val="ListParagraph"/>
        <w:numPr>
          <w:ilvl w:val="0"/>
          <w:numId w:val="42"/>
        </w:numPr>
        <w:spacing w:before="0" w:after="0"/>
      </w:pPr>
      <w:r>
        <w:t xml:space="preserve">"03 Tie in to Radial Lake From 06-20-39-07W5 </w:t>
      </w:r>
      <w:proofErr w:type="gramStart"/>
      <w:r>
        <w:t>To</w:t>
      </w:r>
      <w:proofErr w:type="gramEnd"/>
      <w:r>
        <w:t xml:space="preserve"> 07-20-39-07W5</w:t>
      </w:r>
    </w:p>
    <w:p w14:paraId="5626156E" w14:textId="77777777" w:rsidR="00106AE4" w:rsidRDefault="00106AE4" w:rsidP="005D743C">
      <w:pPr>
        <w:pStyle w:val="ListParagraph"/>
        <w:numPr>
          <w:ilvl w:val="1"/>
          <w:numId w:val="42"/>
        </w:numPr>
        <w:spacing w:before="0" w:after="0"/>
      </w:pPr>
      <w:r>
        <w:t>Total Cumulative Length (m):</w:t>
      </w:r>
      <w:r>
        <w:tab/>
        <w:t>191.6</w:t>
      </w:r>
    </w:p>
    <w:p w14:paraId="0E10F7DA"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3C012656" w14:textId="77777777" w:rsidR="00106AE4" w:rsidRDefault="00106AE4" w:rsidP="005D743C">
      <w:pPr>
        <w:pStyle w:val="ListParagraph"/>
        <w:numPr>
          <w:ilvl w:val="2"/>
          <w:numId w:val="42"/>
        </w:numPr>
        <w:spacing w:before="0" w:after="0"/>
      </w:pPr>
      <w:r>
        <w:t>Installation date between minimum of 1981-01-01 and maximum of 1981-01-01</w:t>
      </w:r>
    </w:p>
    <w:p w14:paraId="1328774E" w14:textId="77777777" w:rsidR="00106AE4" w:rsidRDefault="00106AE4" w:rsidP="005D743C">
      <w:pPr>
        <w:pStyle w:val="ListParagraph"/>
        <w:numPr>
          <w:ilvl w:val="2"/>
          <w:numId w:val="42"/>
        </w:numPr>
        <w:spacing w:before="0" w:after="0"/>
      </w:pPr>
      <w:r>
        <w:t>Wall thickness between minimum of 3.18 and maximum of 3.18 mm</w:t>
      </w:r>
    </w:p>
    <w:p w14:paraId="12759872" w14:textId="77777777" w:rsidR="00106AE4" w:rsidRDefault="00106AE4" w:rsidP="005D743C">
      <w:pPr>
        <w:pStyle w:val="ListParagraph"/>
        <w:numPr>
          <w:ilvl w:val="2"/>
          <w:numId w:val="42"/>
        </w:numPr>
        <w:spacing w:before="0" w:after="0"/>
      </w:pPr>
      <w:r>
        <w:t>Mainline coating type of Yellow Jacket</w:t>
      </w:r>
    </w:p>
    <w:p w14:paraId="44660E3A" w14:textId="77777777" w:rsidR="00106AE4" w:rsidRDefault="00106AE4" w:rsidP="005D743C">
      <w:pPr>
        <w:pStyle w:val="ListParagraph"/>
        <w:numPr>
          <w:ilvl w:val="2"/>
          <w:numId w:val="42"/>
        </w:numPr>
        <w:spacing w:before="0" w:after="0"/>
      </w:pPr>
      <w:r>
        <w:t>Joint coating type of Unknown</w:t>
      </w:r>
    </w:p>
    <w:p w14:paraId="1A3CA57C"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23A5346E"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13D92426"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0C4C8486" w14:textId="77777777" w:rsidR="00106AE4" w:rsidRDefault="00106AE4" w:rsidP="005D743C">
      <w:pPr>
        <w:pStyle w:val="ListParagraph"/>
        <w:numPr>
          <w:ilvl w:val="2"/>
          <w:numId w:val="42"/>
        </w:numPr>
        <w:spacing w:before="0" w:after="0"/>
      </w:pPr>
      <w:r>
        <w:t>CIS On-Off potential between minimum of nan and maximum of nan -mV</w:t>
      </w:r>
    </w:p>
    <w:p w14:paraId="6E84BD6D"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7563FA00" w14:textId="77777777" w:rsidR="00106AE4" w:rsidRDefault="00106AE4" w:rsidP="005D743C">
      <w:pPr>
        <w:pStyle w:val="ListParagraph"/>
        <w:numPr>
          <w:ilvl w:val="2"/>
          <w:numId w:val="42"/>
        </w:numPr>
        <w:spacing w:before="0" w:after="0"/>
      </w:pPr>
      <w:r>
        <w:lastRenderedPageBreak/>
        <w:t>ACVG potential between minimum of nan and maximum of nan mV</w:t>
      </w:r>
    </w:p>
    <w:p w14:paraId="177AD880" w14:textId="77777777" w:rsidR="00106AE4" w:rsidRDefault="00106AE4" w:rsidP="005D743C">
      <w:pPr>
        <w:pStyle w:val="ListParagraph"/>
        <w:numPr>
          <w:ilvl w:val="1"/>
          <w:numId w:val="42"/>
        </w:numPr>
        <w:spacing w:before="0" w:after="0"/>
      </w:pPr>
      <w:r>
        <w:t>Consequence of failure distributed between minimum of $0.44 and maximum of $0.79MM</w:t>
      </w:r>
    </w:p>
    <w:p w14:paraId="5ED05BC6" w14:textId="77777777" w:rsidR="00106AE4" w:rsidRDefault="00106AE4" w:rsidP="005D743C">
      <w:pPr>
        <w:pStyle w:val="ListParagraph"/>
        <w:numPr>
          <w:ilvl w:val="1"/>
          <w:numId w:val="42"/>
        </w:numPr>
        <w:spacing w:before="0" w:after="0"/>
      </w:pPr>
      <w:r>
        <w:t>Total length driven by Economic Loss: 191.6 meters.</w:t>
      </w:r>
    </w:p>
    <w:p w14:paraId="7A5D9A63" w14:textId="77777777" w:rsidR="00106AE4" w:rsidRDefault="00106AE4" w:rsidP="005D743C">
      <w:pPr>
        <w:pStyle w:val="ListParagraph"/>
        <w:numPr>
          <w:ilvl w:val="1"/>
          <w:numId w:val="42"/>
        </w:numPr>
        <w:spacing w:before="0" w:after="0"/>
      </w:pPr>
      <w:r>
        <w:t>Economic Loss Cost distributed between minimum of $0.41 and maximum of $0.42MM:</w:t>
      </w:r>
    </w:p>
    <w:p w14:paraId="73F8B189" w14:textId="77777777" w:rsidR="00106AE4" w:rsidRDefault="00106AE4" w:rsidP="005D743C">
      <w:pPr>
        <w:pStyle w:val="ListParagraph"/>
        <w:numPr>
          <w:ilvl w:val="2"/>
          <w:numId w:val="42"/>
        </w:numPr>
        <w:spacing w:before="0" w:after="0"/>
      </w:pPr>
      <w:r>
        <w:t>Repair costs between minimum of $6,000.00 and maximum of $6,000.00.</w:t>
      </w:r>
    </w:p>
    <w:p w14:paraId="26BFD26D" w14:textId="77777777" w:rsidR="00106AE4" w:rsidRDefault="00106AE4" w:rsidP="005D743C">
      <w:pPr>
        <w:pStyle w:val="ListParagraph"/>
        <w:numPr>
          <w:ilvl w:val="2"/>
          <w:numId w:val="42"/>
        </w:numPr>
        <w:spacing w:before="0" w:after="0"/>
      </w:pPr>
      <w:r>
        <w:t>Outage losses between minimum of $200,000.00 and maximum of $200,000.00.</w:t>
      </w:r>
    </w:p>
    <w:p w14:paraId="27F86A9A" w14:textId="77777777" w:rsidR="00106AE4" w:rsidRDefault="00106AE4" w:rsidP="005D743C">
      <w:pPr>
        <w:pStyle w:val="ListParagraph"/>
        <w:numPr>
          <w:ilvl w:val="2"/>
          <w:numId w:val="42"/>
        </w:numPr>
        <w:spacing w:before="0" w:after="0"/>
      </w:pPr>
      <w:r>
        <w:t>Product type is HVP Product.</w:t>
      </w:r>
    </w:p>
    <w:p w14:paraId="001E68F8" w14:textId="77777777" w:rsidR="00106AE4" w:rsidRDefault="00106AE4" w:rsidP="005D743C">
      <w:pPr>
        <w:pStyle w:val="ListParagraph"/>
        <w:numPr>
          <w:ilvl w:val="2"/>
          <w:numId w:val="42"/>
        </w:numPr>
        <w:spacing w:before="0" w:after="0"/>
      </w:pPr>
      <w:r>
        <w:t>Leak cost between minimum of $0.27 and maximum of $0.27MM</w:t>
      </w:r>
    </w:p>
    <w:p w14:paraId="29ADAF76" w14:textId="77777777" w:rsidR="00106AE4" w:rsidRDefault="00106AE4" w:rsidP="005D743C">
      <w:pPr>
        <w:pStyle w:val="ListParagraph"/>
        <w:numPr>
          <w:ilvl w:val="2"/>
          <w:numId w:val="42"/>
        </w:numPr>
        <w:spacing w:before="0" w:after="0"/>
      </w:pPr>
      <w:r>
        <w:t>Leak scenario yielded 0.0 intersections with structures, with minimum of $nan and maximum of $nan in cost of structures impacted.</w:t>
      </w:r>
    </w:p>
    <w:p w14:paraId="073112A5" w14:textId="77777777" w:rsidR="00106AE4" w:rsidRDefault="00106AE4" w:rsidP="005D743C">
      <w:pPr>
        <w:pStyle w:val="ListParagraph"/>
        <w:numPr>
          <w:ilvl w:val="2"/>
          <w:numId w:val="42"/>
        </w:numPr>
        <w:spacing w:before="0" w:after="0"/>
      </w:pPr>
      <w:r>
        <w:t>Leak product loss costs between minimum of $60,855.70 and maximum of $60,855.70</w:t>
      </w:r>
    </w:p>
    <w:p w14:paraId="00A4FE77" w14:textId="77777777" w:rsidR="00106AE4" w:rsidRDefault="00106AE4" w:rsidP="005D743C">
      <w:pPr>
        <w:pStyle w:val="ListParagraph"/>
        <w:numPr>
          <w:ilvl w:val="2"/>
          <w:numId w:val="42"/>
        </w:numPr>
        <w:spacing w:before="0" w:after="0"/>
      </w:pPr>
      <w:r>
        <w:t>Rupture cost between minimum of $5.02 and maximum of $5.28MM</w:t>
      </w:r>
    </w:p>
    <w:p w14:paraId="54C2C963" w14:textId="77777777" w:rsidR="00106AE4" w:rsidRDefault="00106AE4" w:rsidP="005D743C">
      <w:pPr>
        <w:pStyle w:val="ListParagraph"/>
        <w:numPr>
          <w:ilvl w:val="2"/>
          <w:numId w:val="42"/>
        </w:numPr>
        <w:spacing w:before="0" w:after="0"/>
      </w:pPr>
      <w:r>
        <w:t>Rupture scenario yielded 1.0 intersections with structures, with minimum of $268,825.00 and maximum of $268,825.00 in cost of structures impacted</w:t>
      </w:r>
    </w:p>
    <w:p w14:paraId="4FB4B09C" w14:textId="77777777" w:rsidR="00106AE4" w:rsidRDefault="00106AE4" w:rsidP="005D743C">
      <w:pPr>
        <w:pStyle w:val="ListParagraph"/>
        <w:numPr>
          <w:ilvl w:val="2"/>
          <w:numId w:val="42"/>
        </w:numPr>
        <w:spacing w:before="0" w:after="0"/>
      </w:pPr>
      <w:r>
        <w:t>Rupture product loss costs between minimum of $4,809,554.10 and maximum of $4,809,554.10</w:t>
      </w:r>
    </w:p>
    <w:p w14:paraId="61E82736" w14:textId="77777777" w:rsidR="00106AE4" w:rsidRDefault="00106AE4" w:rsidP="005D743C">
      <w:pPr>
        <w:pStyle w:val="ListParagraph"/>
        <w:numPr>
          <w:ilvl w:val="2"/>
          <w:numId w:val="42"/>
        </w:numPr>
        <w:spacing w:before="0" w:after="0"/>
      </w:pPr>
      <w:r>
        <w:t>Puncture cost between minimum of $2.21 and maximum of $2.21MM</w:t>
      </w:r>
    </w:p>
    <w:p w14:paraId="22353AF4" w14:textId="77777777" w:rsidR="00106AE4" w:rsidRDefault="00106AE4" w:rsidP="005D743C">
      <w:pPr>
        <w:pStyle w:val="ListParagraph"/>
        <w:numPr>
          <w:ilvl w:val="2"/>
          <w:numId w:val="42"/>
        </w:numPr>
        <w:spacing w:before="0" w:after="0"/>
      </w:pPr>
      <w:r>
        <w:t>Puncture scenario yielded 0.0 intersections with structures, with minimum of $nan and maximum of $nan in cost of structures impacted</w:t>
      </w:r>
    </w:p>
    <w:p w14:paraId="6F23718A" w14:textId="77777777" w:rsidR="00106AE4" w:rsidRDefault="00106AE4" w:rsidP="005D743C">
      <w:pPr>
        <w:pStyle w:val="ListParagraph"/>
        <w:numPr>
          <w:ilvl w:val="2"/>
          <w:numId w:val="42"/>
        </w:numPr>
        <w:spacing w:before="0" w:after="0"/>
      </w:pPr>
      <w:r>
        <w:t>Puncture Product Loss costs between minimum of $1,999,580.23 and maximum of $1,999,580.23"</w:t>
      </w:r>
    </w:p>
    <w:p w14:paraId="3DC79F3D" w14:textId="77777777" w:rsidR="00106AE4" w:rsidRDefault="00106AE4" w:rsidP="005D743C">
      <w:pPr>
        <w:pStyle w:val="ListParagraph"/>
        <w:numPr>
          <w:ilvl w:val="0"/>
          <w:numId w:val="42"/>
        </w:numPr>
        <w:spacing w:before="0" w:after="0"/>
      </w:pPr>
      <w:r>
        <w:t>"FORT WHYTE INLET PIPING NPS 6</w:t>
      </w:r>
    </w:p>
    <w:p w14:paraId="2E34B46A" w14:textId="77777777" w:rsidR="00106AE4" w:rsidRDefault="00106AE4" w:rsidP="005D743C">
      <w:pPr>
        <w:pStyle w:val="ListParagraph"/>
        <w:numPr>
          <w:ilvl w:val="1"/>
          <w:numId w:val="42"/>
        </w:numPr>
        <w:spacing w:before="0" w:after="0"/>
      </w:pPr>
      <w:r>
        <w:t>Total Cumulative Length (m):</w:t>
      </w:r>
      <w:r>
        <w:tab/>
        <w:t>181.78</w:t>
      </w:r>
    </w:p>
    <w:p w14:paraId="36FA0466" w14:textId="77777777" w:rsidR="00106AE4" w:rsidRDefault="00106AE4" w:rsidP="005D743C">
      <w:pPr>
        <w:pStyle w:val="ListParagraph"/>
        <w:numPr>
          <w:ilvl w:val="1"/>
          <w:numId w:val="42"/>
        </w:numPr>
        <w:spacing w:before="0" w:after="0"/>
      </w:pPr>
      <w:r>
        <w:t>Likelihood of failure distributed between minimum of 1.000e-01 and maximum of 1.000e-01.</w:t>
      </w:r>
    </w:p>
    <w:p w14:paraId="3087983E" w14:textId="77777777" w:rsidR="00106AE4" w:rsidRDefault="00106AE4" w:rsidP="005D743C">
      <w:pPr>
        <w:pStyle w:val="ListParagraph"/>
        <w:numPr>
          <w:ilvl w:val="2"/>
          <w:numId w:val="42"/>
        </w:numPr>
        <w:spacing w:before="0" w:after="0"/>
      </w:pPr>
      <w:r>
        <w:t>Installation date between minimum of 1900-01-01 and maximum of 1900-01-01</w:t>
      </w:r>
    </w:p>
    <w:p w14:paraId="5CE85E89" w14:textId="77777777" w:rsidR="00106AE4" w:rsidRDefault="00106AE4" w:rsidP="005D743C">
      <w:pPr>
        <w:pStyle w:val="ListParagraph"/>
        <w:numPr>
          <w:ilvl w:val="2"/>
          <w:numId w:val="42"/>
        </w:numPr>
        <w:spacing w:before="0" w:after="0"/>
      </w:pPr>
      <w:r>
        <w:t>Wall thickness between minimum of 7.11 and maximum of 7.11 mm</w:t>
      </w:r>
    </w:p>
    <w:p w14:paraId="597F89B5" w14:textId="77777777" w:rsidR="00106AE4" w:rsidRDefault="00106AE4" w:rsidP="005D743C">
      <w:pPr>
        <w:pStyle w:val="ListParagraph"/>
        <w:numPr>
          <w:ilvl w:val="2"/>
          <w:numId w:val="42"/>
        </w:numPr>
        <w:spacing w:before="0" w:after="0"/>
      </w:pPr>
      <w:r>
        <w:t>Mainline coating type of Unknown</w:t>
      </w:r>
    </w:p>
    <w:p w14:paraId="0CD2B9BA" w14:textId="77777777" w:rsidR="00106AE4" w:rsidRDefault="00106AE4" w:rsidP="005D743C">
      <w:pPr>
        <w:pStyle w:val="ListParagraph"/>
        <w:numPr>
          <w:ilvl w:val="2"/>
          <w:numId w:val="42"/>
        </w:numPr>
        <w:spacing w:before="0" w:after="0"/>
      </w:pPr>
      <w:r>
        <w:t>Joint coating type of Unknown</w:t>
      </w:r>
    </w:p>
    <w:p w14:paraId="0B2BC74D"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29898753"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1C195764"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133A61CF" w14:textId="77777777" w:rsidR="00106AE4" w:rsidRDefault="00106AE4" w:rsidP="005D743C">
      <w:pPr>
        <w:pStyle w:val="ListParagraph"/>
        <w:numPr>
          <w:ilvl w:val="2"/>
          <w:numId w:val="42"/>
        </w:numPr>
        <w:spacing w:before="0" w:after="0"/>
      </w:pPr>
      <w:r>
        <w:t>CIS On-Off potential between minimum of nan and maximum of nan -mV</w:t>
      </w:r>
    </w:p>
    <w:p w14:paraId="41C70ACE"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0BF65B0E" w14:textId="77777777" w:rsidR="00106AE4" w:rsidRDefault="00106AE4" w:rsidP="005D743C">
      <w:pPr>
        <w:pStyle w:val="ListParagraph"/>
        <w:numPr>
          <w:ilvl w:val="2"/>
          <w:numId w:val="42"/>
        </w:numPr>
        <w:spacing w:before="0" w:after="0"/>
      </w:pPr>
      <w:r>
        <w:t>ACVG potential between minimum of nan and maximum of nan mV</w:t>
      </w:r>
    </w:p>
    <w:p w14:paraId="050FCFE0" w14:textId="77777777" w:rsidR="00106AE4" w:rsidRDefault="00106AE4" w:rsidP="005D743C">
      <w:pPr>
        <w:pStyle w:val="ListParagraph"/>
        <w:numPr>
          <w:ilvl w:val="1"/>
          <w:numId w:val="42"/>
        </w:numPr>
        <w:spacing w:before="0" w:after="0"/>
      </w:pPr>
      <w:r>
        <w:t>Consequence of failure distributed between minimum of $0.75 and maximum of $0.75MM</w:t>
      </w:r>
    </w:p>
    <w:p w14:paraId="4AA68929" w14:textId="77777777" w:rsidR="00106AE4" w:rsidRDefault="00106AE4" w:rsidP="005D743C">
      <w:pPr>
        <w:pStyle w:val="ListParagraph"/>
        <w:numPr>
          <w:ilvl w:val="1"/>
          <w:numId w:val="42"/>
        </w:numPr>
        <w:spacing w:before="0" w:after="0"/>
      </w:pPr>
      <w:r>
        <w:t>Total length driven by Economic Loss: 181.78 meters.</w:t>
      </w:r>
    </w:p>
    <w:p w14:paraId="71E8B9FD" w14:textId="77777777" w:rsidR="00106AE4" w:rsidRDefault="00106AE4" w:rsidP="005D743C">
      <w:pPr>
        <w:pStyle w:val="ListParagraph"/>
        <w:numPr>
          <w:ilvl w:val="1"/>
          <w:numId w:val="42"/>
        </w:numPr>
        <w:spacing w:before="0" w:after="0"/>
      </w:pPr>
      <w:r>
        <w:t>Economic Loss Cost distributed between minimum of $0.66 and maximum of $0.66MM:</w:t>
      </w:r>
    </w:p>
    <w:p w14:paraId="083425C9" w14:textId="77777777" w:rsidR="00106AE4" w:rsidRDefault="00106AE4" w:rsidP="005D743C">
      <w:pPr>
        <w:pStyle w:val="ListParagraph"/>
        <w:numPr>
          <w:ilvl w:val="2"/>
          <w:numId w:val="42"/>
        </w:numPr>
        <w:spacing w:before="0" w:after="0"/>
      </w:pPr>
      <w:r>
        <w:t>Repair costs between minimum of $40,000.00 and maximum of $40,000.00.</w:t>
      </w:r>
    </w:p>
    <w:p w14:paraId="539A41B2" w14:textId="77777777" w:rsidR="00106AE4" w:rsidRDefault="00106AE4" w:rsidP="005D743C">
      <w:pPr>
        <w:pStyle w:val="ListParagraph"/>
        <w:numPr>
          <w:ilvl w:val="2"/>
          <w:numId w:val="42"/>
        </w:numPr>
        <w:spacing w:before="0" w:after="0"/>
      </w:pPr>
      <w:r>
        <w:t>Outage losses between minimum of $200,000.00 and maximum of $200,000.00.</w:t>
      </w:r>
    </w:p>
    <w:p w14:paraId="5FD733E9" w14:textId="77777777" w:rsidR="00106AE4" w:rsidRDefault="00106AE4" w:rsidP="005D743C">
      <w:pPr>
        <w:pStyle w:val="ListParagraph"/>
        <w:numPr>
          <w:ilvl w:val="2"/>
          <w:numId w:val="42"/>
        </w:numPr>
        <w:spacing w:before="0" w:after="0"/>
      </w:pPr>
      <w:r>
        <w:t>Product type is NGL.</w:t>
      </w:r>
    </w:p>
    <w:p w14:paraId="5DEF6136" w14:textId="77777777" w:rsidR="00106AE4" w:rsidRDefault="00106AE4" w:rsidP="005D743C">
      <w:pPr>
        <w:pStyle w:val="ListParagraph"/>
        <w:numPr>
          <w:ilvl w:val="2"/>
          <w:numId w:val="42"/>
        </w:numPr>
        <w:spacing w:before="0" w:after="0"/>
      </w:pPr>
      <w:r>
        <w:t>Leak cost between minimum of $0.30 and maximum of $0.30MM</w:t>
      </w:r>
    </w:p>
    <w:p w14:paraId="43714037" w14:textId="77777777" w:rsidR="00106AE4" w:rsidRDefault="00106AE4" w:rsidP="005D743C">
      <w:pPr>
        <w:pStyle w:val="ListParagraph"/>
        <w:numPr>
          <w:ilvl w:val="2"/>
          <w:numId w:val="42"/>
        </w:numPr>
        <w:spacing w:before="0" w:after="0"/>
      </w:pPr>
      <w:r>
        <w:t>Leak scenario yielded 0.0 intersections with structures, with minimum of $nan and maximum of $nan in cost of structures impacted.</w:t>
      </w:r>
    </w:p>
    <w:p w14:paraId="6AB95186" w14:textId="77777777" w:rsidR="00106AE4" w:rsidRDefault="00106AE4" w:rsidP="005D743C">
      <w:pPr>
        <w:pStyle w:val="ListParagraph"/>
        <w:numPr>
          <w:ilvl w:val="2"/>
          <w:numId w:val="42"/>
        </w:numPr>
        <w:spacing w:before="0" w:after="0"/>
      </w:pPr>
      <w:r>
        <w:t>Leak product loss costs between minimum of $60,855.70 and maximum of $60,855.70</w:t>
      </w:r>
    </w:p>
    <w:p w14:paraId="62796FD3" w14:textId="77777777" w:rsidR="00106AE4" w:rsidRDefault="00106AE4" w:rsidP="005D743C">
      <w:pPr>
        <w:pStyle w:val="ListParagraph"/>
        <w:numPr>
          <w:ilvl w:val="2"/>
          <w:numId w:val="42"/>
        </w:numPr>
        <w:spacing w:before="0" w:after="0"/>
      </w:pPr>
      <w:r>
        <w:t>Rupture cost between minimum of $17.48 and maximum of $17.48MM</w:t>
      </w:r>
    </w:p>
    <w:p w14:paraId="67C3CBF0" w14:textId="77777777" w:rsidR="00106AE4" w:rsidRDefault="00106AE4" w:rsidP="005D743C">
      <w:pPr>
        <w:pStyle w:val="ListParagraph"/>
        <w:numPr>
          <w:ilvl w:val="2"/>
          <w:numId w:val="42"/>
        </w:numPr>
        <w:spacing w:before="0" w:after="0"/>
      </w:pPr>
      <w:r>
        <w:lastRenderedPageBreak/>
        <w:t>Rupture scenario yielded 0.0 intersections with structures, with minimum of $nan and maximum of $nan in cost of structures impacted</w:t>
      </w:r>
    </w:p>
    <w:p w14:paraId="5D73B1AB" w14:textId="77777777" w:rsidR="00106AE4" w:rsidRDefault="00106AE4" w:rsidP="005D743C">
      <w:pPr>
        <w:pStyle w:val="ListParagraph"/>
        <w:numPr>
          <w:ilvl w:val="2"/>
          <w:numId w:val="42"/>
        </w:numPr>
        <w:spacing w:before="0" w:after="0"/>
      </w:pPr>
      <w:r>
        <w:t>Rupture product loss costs between minimum of $17,232,190.63 and maximum of $17,232,190.63</w:t>
      </w:r>
    </w:p>
    <w:p w14:paraId="3A73D426" w14:textId="77777777" w:rsidR="00106AE4" w:rsidRDefault="00106AE4" w:rsidP="005D743C">
      <w:pPr>
        <w:pStyle w:val="ListParagraph"/>
        <w:numPr>
          <w:ilvl w:val="2"/>
          <w:numId w:val="42"/>
        </w:numPr>
        <w:spacing w:before="0" w:after="0"/>
      </w:pPr>
      <w:r>
        <w:t>Puncture cost between minimum of $2.24 and maximum of $2.24MM</w:t>
      </w:r>
    </w:p>
    <w:p w14:paraId="089E8648" w14:textId="77777777" w:rsidR="00106AE4" w:rsidRDefault="00106AE4" w:rsidP="005D743C">
      <w:pPr>
        <w:pStyle w:val="ListParagraph"/>
        <w:numPr>
          <w:ilvl w:val="2"/>
          <w:numId w:val="42"/>
        </w:numPr>
        <w:spacing w:before="0" w:after="0"/>
      </w:pPr>
      <w:r>
        <w:t>Puncture scenario yielded 0.0 intersections with structures, with minimum of $nan and maximum of $nan in cost of structures impacted</w:t>
      </w:r>
    </w:p>
    <w:p w14:paraId="44922EC7" w14:textId="77777777" w:rsidR="00106AE4" w:rsidRDefault="00106AE4" w:rsidP="005D743C">
      <w:pPr>
        <w:pStyle w:val="ListParagraph"/>
        <w:numPr>
          <w:ilvl w:val="2"/>
          <w:numId w:val="42"/>
        </w:numPr>
        <w:spacing w:before="0" w:after="0"/>
      </w:pPr>
      <w:r>
        <w:t>Puncture Product Loss costs between minimum of $1,999,580.23 and maximum of $1,999,580.23"</w:t>
      </w:r>
    </w:p>
    <w:p w14:paraId="37197218" w14:textId="77777777" w:rsidR="00106AE4" w:rsidRDefault="00106AE4" w:rsidP="005D743C">
      <w:pPr>
        <w:pStyle w:val="ListParagraph"/>
        <w:numPr>
          <w:ilvl w:val="0"/>
          <w:numId w:val="42"/>
        </w:numPr>
        <w:spacing w:before="0" w:after="0"/>
      </w:pPr>
      <w:r>
        <w:t>"NIPISI CONDENSATE NPS 6</w:t>
      </w:r>
    </w:p>
    <w:p w14:paraId="663AC87A" w14:textId="77777777" w:rsidR="00106AE4" w:rsidRDefault="00106AE4" w:rsidP="005D743C">
      <w:pPr>
        <w:pStyle w:val="ListParagraph"/>
        <w:numPr>
          <w:ilvl w:val="1"/>
          <w:numId w:val="42"/>
        </w:numPr>
        <w:spacing w:before="0" w:after="0"/>
      </w:pPr>
      <w:r>
        <w:t>Total Cumulative Length (m):</w:t>
      </w:r>
      <w:r>
        <w:tab/>
        <w:t>171.51</w:t>
      </w:r>
    </w:p>
    <w:p w14:paraId="7829CE47" w14:textId="77777777" w:rsidR="00106AE4" w:rsidRDefault="00106AE4" w:rsidP="005D743C">
      <w:pPr>
        <w:pStyle w:val="ListParagraph"/>
        <w:numPr>
          <w:ilvl w:val="1"/>
          <w:numId w:val="42"/>
        </w:numPr>
        <w:spacing w:before="0" w:after="0"/>
      </w:pPr>
      <w:r>
        <w:t>Likelihood of failure distributed between minimum of 1.000e-01 and maximum of 1.000e-01.</w:t>
      </w:r>
    </w:p>
    <w:p w14:paraId="76DB7173" w14:textId="77777777" w:rsidR="00106AE4" w:rsidRDefault="00106AE4" w:rsidP="005D743C">
      <w:pPr>
        <w:pStyle w:val="ListParagraph"/>
        <w:numPr>
          <w:ilvl w:val="2"/>
          <w:numId w:val="42"/>
        </w:numPr>
        <w:spacing w:before="0" w:after="0"/>
      </w:pPr>
      <w:r>
        <w:t>Installation date between minimum of 1990-01-01 and maximum of 1990-01-01</w:t>
      </w:r>
    </w:p>
    <w:p w14:paraId="5B9C4C20" w14:textId="77777777" w:rsidR="00106AE4" w:rsidRDefault="00106AE4" w:rsidP="005D743C">
      <w:pPr>
        <w:pStyle w:val="ListParagraph"/>
        <w:numPr>
          <w:ilvl w:val="2"/>
          <w:numId w:val="42"/>
        </w:numPr>
        <w:spacing w:before="0" w:after="0"/>
      </w:pPr>
      <w:r>
        <w:t>Wall thickness between minimum of 7.11 and maximum of 7.11 mm</w:t>
      </w:r>
    </w:p>
    <w:p w14:paraId="16215180" w14:textId="77777777" w:rsidR="00106AE4" w:rsidRDefault="00106AE4" w:rsidP="005D743C">
      <w:pPr>
        <w:pStyle w:val="ListParagraph"/>
        <w:numPr>
          <w:ilvl w:val="2"/>
          <w:numId w:val="42"/>
        </w:numPr>
        <w:spacing w:before="0" w:after="0"/>
      </w:pPr>
      <w:r>
        <w:t>Mainline coating type of Unknown</w:t>
      </w:r>
    </w:p>
    <w:p w14:paraId="1740683B" w14:textId="77777777" w:rsidR="00106AE4" w:rsidRDefault="00106AE4" w:rsidP="005D743C">
      <w:pPr>
        <w:pStyle w:val="ListParagraph"/>
        <w:numPr>
          <w:ilvl w:val="2"/>
          <w:numId w:val="42"/>
        </w:numPr>
        <w:spacing w:before="0" w:after="0"/>
      </w:pPr>
      <w:r>
        <w:t>Joint coating type of Unknown</w:t>
      </w:r>
    </w:p>
    <w:p w14:paraId="1CEB52E9"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0AD88652"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2FA5AAD1"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nan and maximum of nan -mV</w:t>
      </w:r>
    </w:p>
    <w:p w14:paraId="0196E228" w14:textId="77777777" w:rsidR="00106AE4" w:rsidRDefault="00106AE4" w:rsidP="005D743C">
      <w:pPr>
        <w:pStyle w:val="ListParagraph"/>
        <w:numPr>
          <w:ilvl w:val="2"/>
          <w:numId w:val="42"/>
        </w:numPr>
        <w:spacing w:before="0" w:after="0"/>
      </w:pPr>
      <w:r>
        <w:t>CIS On-Off potential between minimum of nan and maximum of nan -mV</w:t>
      </w:r>
    </w:p>
    <w:p w14:paraId="146EBDEC"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7778D2B6" w14:textId="77777777" w:rsidR="00106AE4" w:rsidRDefault="00106AE4" w:rsidP="005D743C">
      <w:pPr>
        <w:pStyle w:val="ListParagraph"/>
        <w:numPr>
          <w:ilvl w:val="2"/>
          <w:numId w:val="42"/>
        </w:numPr>
        <w:spacing w:before="0" w:after="0"/>
      </w:pPr>
      <w:r>
        <w:t>ACVG potential between minimum of nan and maximum of nan mV</w:t>
      </w:r>
    </w:p>
    <w:p w14:paraId="71387C80" w14:textId="77777777" w:rsidR="00106AE4" w:rsidRDefault="00106AE4" w:rsidP="005D743C">
      <w:pPr>
        <w:pStyle w:val="ListParagraph"/>
        <w:numPr>
          <w:ilvl w:val="1"/>
          <w:numId w:val="42"/>
        </w:numPr>
        <w:spacing w:before="0" w:after="0"/>
      </w:pPr>
      <w:r>
        <w:t>Consequence of failure distributed between minimum of $0.87 and maximum of $0.88MM</w:t>
      </w:r>
    </w:p>
    <w:p w14:paraId="1F0D1DC8" w14:textId="77777777" w:rsidR="00106AE4" w:rsidRDefault="00106AE4" w:rsidP="005D743C">
      <w:pPr>
        <w:pStyle w:val="ListParagraph"/>
        <w:numPr>
          <w:ilvl w:val="1"/>
          <w:numId w:val="42"/>
        </w:numPr>
        <w:spacing w:before="0" w:after="0"/>
      </w:pPr>
      <w:r>
        <w:t>Total length driven by Environmental: 171.51 meters.</w:t>
      </w:r>
    </w:p>
    <w:p w14:paraId="553C4F0E" w14:textId="77777777" w:rsidR="00106AE4" w:rsidRDefault="00106AE4" w:rsidP="005D743C">
      <w:pPr>
        <w:pStyle w:val="ListParagraph"/>
        <w:numPr>
          <w:ilvl w:val="1"/>
          <w:numId w:val="42"/>
        </w:numPr>
        <w:spacing w:before="0" w:after="0"/>
      </w:pPr>
      <w:r>
        <w:t>Environmental Cost distributed between minimum of $0.62 and maximum of $0.62MM:</w:t>
      </w:r>
    </w:p>
    <w:p w14:paraId="05B1BE48" w14:textId="77777777" w:rsidR="00106AE4" w:rsidRDefault="00106AE4" w:rsidP="005D743C">
      <w:pPr>
        <w:pStyle w:val="ListParagraph"/>
        <w:numPr>
          <w:ilvl w:val="2"/>
          <w:numId w:val="42"/>
        </w:numPr>
        <w:spacing w:before="0" w:after="0"/>
      </w:pPr>
      <w:r>
        <w:t>Leak cost between minimum of $0.21 and maximum of $0.21MM</w:t>
      </w:r>
    </w:p>
    <w:p w14:paraId="0EDD7CBE" w14:textId="77777777" w:rsidR="00106AE4" w:rsidRDefault="00106AE4" w:rsidP="005D743C">
      <w:pPr>
        <w:pStyle w:val="ListParagraph"/>
        <w:numPr>
          <w:ilvl w:val="2"/>
          <w:numId w:val="42"/>
        </w:numPr>
        <w:spacing w:before="0" w:after="0"/>
      </w:pPr>
      <w:r>
        <w:t>Leak spill volume between a minimum of 1973.39 and maximum of 1976.77 gallons</w:t>
      </w:r>
    </w:p>
    <w:p w14:paraId="62073B6B" w14:textId="77777777" w:rsidR="00106AE4" w:rsidRDefault="00106AE4" w:rsidP="005D743C">
      <w:pPr>
        <w:pStyle w:val="ListParagraph"/>
        <w:numPr>
          <w:ilvl w:val="2"/>
          <w:numId w:val="42"/>
        </w:numPr>
        <w:spacing w:before="0" w:after="0"/>
      </w:pPr>
      <w:r>
        <w:t>Rupture cost between minimum of $59.23 and maximum of $59.33MM</w:t>
      </w:r>
    </w:p>
    <w:p w14:paraId="4A7F7321" w14:textId="77777777" w:rsidR="00106AE4" w:rsidRDefault="00106AE4" w:rsidP="005D743C">
      <w:pPr>
        <w:pStyle w:val="ListParagraph"/>
        <w:numPr>
          <w:ilvl w:val="2"/>
          <w:numId w:val="42"/>
        </w:numPr>
        <w:spacing w:before="0" w:after="0"/>
      </w:pPr>
      <w:r>
        <w:t>Rupture spill volume is between a minimum of 558793.14 and maximum of 559751.58 gallons</w:t>
      </w:r>
    </w:p>
    <w:p w14:paraId="16708B1D" w14:textId="77777777" w:rsidR="00106AE4" w:rsidRDefault="00106AE4" w:rsidP="005D743C">
      <w:pPr>
        <w:pStyle w:val="ListParagraph"/>
        <w:numPr>
          <w:ilvl w:val="2"/>
          <w:numId w:val="42"/>
        </w:numPr>
        <w:spacing w:before="0" w:after="0"/>
      </w:pPr>
      <w:r>
        <w:t>Puncture cost between minimum of $6.87 and maximum of $6.88MM</w:t>
      </w:r>
    </w:p>
    <w:p w14:paraId="76958E01" w14:textId="77777777" w:rsidR="00106AE4" w:rsidRDefault="00106AE4" w:rsidP="005D743C">
      <w:pPr>
        <w:pStyle w:val="ListParagraph"/>
        <w:numPr>
          <w:ilvl w:val="2"/>
          <w:numId w:val="42"/>
        </w:numPr>
        <w:spacing w:before="0" w:after="0"/>
      </w:pPr>
      <w:r>
        <w:t>Puncture spill volume is between a minimum of 64840.96 and maximum of 64952.17 gallons</w:t>
      </w:r>
    </w:p>
    <w:p w14:paraId="6275BE96" w14:textId="77777777" w:rsidR="00106AE4" w:rsidRDefault="00106AE4" w:rsidP="005D743C">
      <w:pPr>
        <w:pStyle w:val="ListParagraph"/>
        <w:numPr>
          <w:ilvl w:val="2"/>
          <w:numId w:val="42"/>
        </w:numPr>
        <w:spacing w:before="0" w:after="0"/>
      </w:pPr>
      <w:r>
        <w:t xml:space="preserve">Land use distributed as </w:t>
      </w:r>
    </w:p>
    <w:p w14:paraId="5A1D7501" w14:textId="77777777" w:rsidR="00106AE4" w:rsidRDefault="00106AE4" w:rsidP="005D743C">
      <w:pPr>
        <w:pStyle w:val="ListParagraph"/>
        <w:numPr>
          <w:ilvl w:val="3"/>
          <w:numId w:val="42"/>
        </w:numPr>
        <w:spacing w:before="0" w:after="0"/>
      </w:pPr>
      <w:r>
        <w:t>Agricultural: 171.51</w:t>
      </w:r>
    </w:p>
    <w:p w14:paraId="371E9283" w14:textId="77777777" w:rsidR="00106AE4" w:rsidRDefault="00106AE4" w:rsidP="005D743C">
      <w:pPr>
        <w:pStyle w:val="ListParagraph"/>
        <w:numPr>
          <w:ilvl w:val="0"/>
          <w:numId w:val="42"/>
        </w:numPr>
        <w:spacing w:before="0" w:after="0"/>
      </w:pPr>
      <w:r>
        <w:t>"KERROBERT TO SASK ENERGY FUEL GAS NPS 2</w:t>
      </w:r>
    </w:p>
    <w:p w14:paraId="2AE77BB1" w14:textId="77777777" w:rsidR="00106AE4" w:rsidRDefault="00106AE4" w:rsidP="005D743C">
      <w:pPr>
        <w:pStyle w:val="ListParagraph"/>
        <w:numPr>
          <w:ilvl w:val="1"/>
          <w:numId w:val="42"/>
        </w:numPr>
        <w:spacing w:before="0" w:after="0"/>
      </w:pPr>
      <w:r>
        <w:t>Total Cumulative Length (m):</w:t>
      </w:r>
      <w:r>
        <w:tab/>
        <w:t>124.15</w:t>
      </w:r>
    </w:p>
    <w:p w14:paraId="0D80EF73" w14:textId="77777777" w:rsidR="00106AE4" w:rsidRDefault="00106AE4" w:rsidP="005D743C">
      <w:pPr>
        <w:pStyle w:val="ListParagraph"/>
        <w:numPr>
          <w:ilvl w:val="1"/>
          <w:numId w:val="42"/>
        </w:numPr>
        <w:spacing w:before="0" w:after="0"/>
      </w:pPr>
      <w:r>
        <w:t>Likelihood of failure distributed between minimum of 3.490e-02 and maximum of 1.319e-01.</w:t>
      </w:r>
    </w:p>
    <w:p w14:paraId="266EC075" w14:textId="77777777" w:rsidR="00106AE4" w:rsidRDefault="00106AE4" w:rsidP="005D743C">
      <w:pPr>
        <w:pStyle w:val="ListParagraph"/>
        <w:numPr>
          <w:ilvl w:val="2"/>
          <w:numId w:val="42"/>
        </w:numPr>
        <w:spacing w:before="0" w:after="0"/>
      </w:pPr>
      <w:r>
        <w:t>Installation date between minimum of 1970-01-01 and maximum of 1970-01-01</w:t>
      </w:r>
    </w:p>
    <w:p w14:paraId="01DA0C65" w14:textId="77777777" w:rsidR="00106AE4" w:rsidRDefault="00106AE4" w:rsidP="005D743C">
      <w:pPr>
        <w:pStyle w:val="ListParagraph"/>
        <w:numPr>
          <w:ilvl w:val="2"/>
          <w:numId w:val="42"/>
        </w:numPr>
        <w:spacing w:before="0" w:after="0"/>
      </w:pPr>
      <w:r>
        <w:t>Wall thickness between minimum of 4.78 and maximum of 4.78 mm</w:t>
      </w:r>
    </w:p>
    <w:p w14:paraId="251A2189" w14:textId="77777777" w:rsidR="00106AE4" w:rsidRDefault="00106AE4" w:rsidP="005D743C">
      <w:pPr>
        <w:pStyle w:val="ListParagraph"/>
        <w:numPr>
          <w:ilvl w:val="2"/>
          <w:numId w:val="42"/>
        </w:numPr>
        <w:spacing w:before="0" w:after="0"/>
      </w:pPr>
      <w:r>
        <w:t>Mainline coating type of Single-wrap Tape</w:t>
      </w:r>
    </w:p>
    <w:p w14:paraId="76854A01" w14:textId="77777777" w:rsidR="00106AE4" w:rsidRDefault="00106AE4" w:rsidP="005D743C">
      <w:pPr>
        <w:pStyle w:val="ListParagraph"/>
        <w:numPr>
          <w:ilvl w:val="2"/>
          <w:numId w:val="42"/>
        </w:numPr>
        <w:spacing w:before="0" w:after="0"/>
      </w:pPr>
      <w:r>
        <w:t>Joint coating type of Shrink Sleeves</w:t>
      </w:r>
    </w:p>
    <w:p w14:paraId="7274F2E9"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0B97B9E0" w14:textId="77777777" w:rsidR="00106AE4" w:rsidRDefault="00106AE4" w:rsidP="005D743C">
      <w:pPr>
        <w:pStyle w:val="ListParagraph"/>
        <w:numPr>
          <w:ilvl w:val="2"/>
          <w:numId w:val="42"/>
        </w:numPr>
        <w:spacing w:before="0" w:after="0"/>
      </w:pPr>
      <w:r>
        <w:t>Date of last CIS survey of 2017-01-01</w:t>
      </w:r>
    </w:p>
    <w:p w14:paraId="56C28923"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1088.0 and maximum of 1395.0 -mV</w:t>
      </w:r>
    </w:p>
    <w:p w14:paraId="0013D77D" w14:textId="77777777" w:rsidR="00106AE4" w:rsidRDefault="00106AE4" w:rsidP="005D743C">
      <w:pPr>
        <w:pStyle w:val="ListParagraph"/>
        <w:numPr>
          <w:ilvl w:val="2"/>
          <w:numId w:val="42"/>
        </w:numPr>
        <w:spacing w:before="0" w:after="0"/>
      </w:pPr>
      <w:r>
        <w:t>CIS On-Off potential between minimum of 1036.0 and maximum of 1342.0 -mV</w:t>
      </w:r>
    </w:p>
    <w:p w14:paraId="143E8CBC"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64.59</w:t>
      </w:r>
    </w:p>
    <w:p w14:paraId="3EA9D639" w14:textId="77777777" w:rsidR="00106AE4" w:rsidRDefault="00106AE4" w:rsidP="005D743C">
      <w:pPr>
        <w:pStyle w:val="ListParagraph"/>
        <w:numPr>
          <w:ilvl w:val="2"/>
          <w:numId w:val="42"/>
        </w:numPr>
        <w:spacing w:before="0" w:after="0"/>
      </w:pPr>
      <w:r>
        <w:lastRenderedPageBreak/>
        <w:t>ACVG potential between minimum of -0.01 and maximum of 0.24 mV</w:t>
      </w:r>
    </w:p>
    <w:p w14:paraId="148C2C9C" w14:textId="77777777" w:rsidR="00106AE4" w:rsidRDefault="00106AE4" w:rsidP="005D743C">
      <w:pPr>
        <w:pStyle w:val="ListParagraph"/>
        <w:numPr>
          <w:ilvl w:val="1"/>
          <w:numId w:val="42"/>
        </w:numPr>
        <w:spacing w:before="0" w:after="0"/>
      </w:pPr>
      <w:r>
        <w:t>Consequence of failure distributed between minimum of $0.37 and maximum of $22.28MM</w:t>
      </w:r>
    </w:p>
    <w:p w14:paraId="60980D26" w14:textId="77777777" w:rsidR="00106AE4" w:rsidRDefault="00106AE4" w:rsidP="005D743C">
      <w:pPr>
        <w:pStyle w:val="ListParagraph"/>
        <w:numPr>
          <w:ilvl w:val="1"/>
          <w:numId w:val="42"/>
        </w:numPr>
        <w:spacing w:before="0" w:after="0"/>
      </w:pPr>
      <w:r>
        <w:t>Total length driven by Safety: 117.91 meters.</w:t>
      </w:r>
    </w:p>
    <w:p w14:paraId="443D58A6" w14:textId="77777777" w:rsidR="00106AE4" w:rsidRDefault="00106AE4" w:rsidP="005D743C">
      <w:pPr>
        <w:pStyle w:val="ListParagraph"/>
        <w:numPr>
          <w:ilvl w:val="1"/>
          <w:numId w:val="42"/>
        </w:numPr>
        <w:spacing w:before="0" w:after="0"/>
      </w:pPr>
      <w:r>
        <w:t>Safety Cost distributed between minimum of $0.00 and maximum of $21.65MM:</w:t>
      </w:r>
    </w:p>
    <w:p w14:paraId="007EBD16" w14:textId="77777777" w:rsidR="00106AE4" w:rsidRDefault="00106AE4" w:rsidP="005D743C">
      <w:pPr>
        <w:pStyle w:val="ListParagraph"/>
        <w:numPr>
          <w:ilvl w:val="2"/>
          <w:numId w:val="42"/>
        </w:numPr>
        <w:spacing w:before="0" w:after="0"/>
      </w:pPr>
      <w:r>
        <w:t>Leak cost between minimum of $0.00 and maximum of $21.89MM</w:t>
      </w:r>
    </w:p>
    <w:p w14:paraId="1928B43C" w14:textId="77777777" w:rsidR="00106AE4" w:rsidRDefault="00106AE4" w:rsidP="005D743C">
      <w:pPr>
        <w:pStyle w:val="ListParagraph"/>
        <w:numPr>
          <w:ilvl w:val="2"/>
          <w:numId w:val="42"/>
        </w:numPr>
        <w:spacing w:before="0" w:after="0"/>
      </w:pPr>
      <w:r>
        <w:t>Leak scenario yielded 20.0 intersections with structures, with minimum of 0.0 and maximum of 2.28 of population impacted.</w:t>
      </w:r>
    </w:p>
    <w:p w14:paraId="499720F6" w14:textId="77777777" w:rsidR="00106AE4" w:rsidRDefault="00106AE4" w:rsidP="005D743C">
      <w:pPr>
        <w:pStyle w:val="ListParagraph"/>
        <w:numPr>
          <w:ilvl w:val="2"/>
          <w:numId w:val="42"/>
        </w:numPr>
        <w:spacing w:before="0" w:after="0"/>
      </w:pPr>
      <w:r>
        <w:t>Leak hazard radius distributed between minimum of 10.69 and maximum of 10.69 meters.</w:t>
      </w:r>
    </w:p>
    <w:p w14:paraId="45D8676E" w14:textId="77777777" w:rsidR="00106AE4" w:rsidRDefault="00106AE4" w:rsidP="005D743C">
      <w:pPr>
        <w:pStyle w:val="ListParagraph"/>
        <w:numPr>
          <w:ilvl w:val="2"/>
          <w:numId w:val="42"/>
        </w:numPr>
        <w:spacing w:before="0" w:after="0"/>
      </w:pPr>
      <w:r>
        <w:t>Rupture cost between minimum of $0.00 and maximum of $21.89MM</w:t>
      </w:r>
    </w:p>
    <w:p w14:paraId="1A04B1E4" w14:textId="77777777" w:rsidR="00106AE4" w:rsidRDefault="00106AE4" w:rsidP="005D743C">
      <w:pPr>
        <w:pStyle w:val="ListParagraph"/>
        <w:numPr>
          <w:ilvl w:val="2"/>
          <w:numId w:val="42"/>
        </w:numPr>
        <w:spacing w:before="0" w:after="0"/>
      </w:pPr>
      <w:r>
        <w:t>Rupture scenario yielded 21.0 intersections with structures, with minimum of 0.0 and maximum of 2.28 of population impacted</w:t>
      </w:r>
    </w:p>
    <w:p w14:paraId="412943E1" w14:textId="77777777" w:rsidR="00106AE4" w:rsidRDefault="00106AE4" w:rsidP="005D743C">
      <w:pPr>
        <w:pStyle w:val="ListParagraph"/>
        <w:numPr>
          <w:ilvl w:val="2"/>
          <w:numId w:val="42"/>
        </w:numPr>
        <w:spacing w:before="0" w:after="0"/>
      </w:pPr>
      <w:r>
        <w:t>Rupture hazard radius distributed between minimum of 39.77 and maximum of 39.77 meters.</w:t>
      </w:r>
    </w:p>
    <w:p w14:paraId="671DF696" w14:textId="77777777" w:rsidR="00106AE4" w:rsidRDefault="00106AE4" w:rsidP="005D743C">
      <w:pPr>
        <w:pStyle w:val="ListParagraph"/>
        <w:numPr>
          <w:ilvl w:val="2"/>
          <w:numId w:val="42"/>
        </w:numPr>
        <w:spacing w:before="0" w:after="0"/>
      </w:pPr>
      <w:r>
        <w:t>Puncture cost between minimum of $0.00 and maximum of $21.89MM</w:t>
      </w:r>
    </w:p>
    <w:p w14:paraId="0389CF42" w14:textId="77777777" w:rsidR="00106AE4" w:rsidRDefault="00106AE4" w:rsidP="005D743C">
      <w:pPr>
        <w:pStyle w:val="ListParagraph"/>
        <w:numPr>
          <w:ilvl w:val="2"/>
          <w:numId w:val="42"/>
        </w:numPr>
        <w:spacing w:before="0" w:after="0"/>
      </w:pPr>
      <w:r>
        <w:t>Puncture scenario yielded 22.0 intersections with structures, with minimum of 0.0 and maximum of 2.28 of population impacted</w:t>
      </w:r>
    </w:p>
    <w:p w14:paraId="58E0C6A1" w14:textId="77777777" w:rsidR="00106AE4" w:rsidRDefault="00106AE4" w:rsidP="005D743C">
      <w:pPr>
        <w:pStyle w:val="ListParagraph"/>
        <w:numPr>
          <w:ilvl w:val="2"/>
          <w:numId w:val="42"/>
        </w:numPr>
        <w:spacing w:before="0" w:after="0"/>
      </w:pPr>
      <w:r>
        <w:t>Puncture hazard radius distributed between minimum of 38.44 and maximum of 38.44 meters.</w:t>
      </w:r>
    </w:p>
    <w:p w14:paraId="4230FC69" w14:textId="77777777" w:rsidR="00106AE4" w:rsidRDefault="00106AE4" w:rsidP="005D743C">
      <w:pPr>
        <w:pStyle w:val="ListParagraph"/>
        <w:numPr>
          <w:ilvl w:val="2"/>
          <w:numId w:val="42"/>
        </w:numPr>
        <w:spacing w:before="0" w:after="0"/>
      </w:pPr>
      <w:r>
        <w:t>Product type is FG.</w:t>
      </w:r>
    </w:p>
    <w:p w14:paraId="6C500D87" w14:textId="77777777" w:rsidR="00106AE4" w:rsidRDefault="00106AE4" w:rsidP="005D743C">
      <w:pPr>
        <w:pStyle w:val="ListParagraph"/>
        <w:numPr>
          <w:ilvl w:val="2"/>
          <w:numId w:val="42"/>
        </w:numPr>
        <w:spacing w:before="0" w:after="0"/>
      </w:pPr>
      <w:r>
        <w:t>Class area location is/are 1.0.</w:t>
      </w:r>
    </w:p>
    <w:p w14:paraId="5623D586" w14:textId="77777777" w:rsidR="00106AE4" w:rsidRDefault="00106AE4" w:rsidP="005D743C">
      <w:pPr>
        <w:pStyle w:val="ListParagraph"/>
        <w:numPr>
          <w:ilvl w:val="1"/>
          <w:numId w:val="42"/>
        </w:numPr>
        <w:spacing w:before="0" w:after="0"/>
      </w:pPr>
      <w:r>
        <w:t>Total length driven by Economic Loss: 6.24 meters.</w:t>
      </w:r>
    </w:p>
    <w:p w14:paraId="37C35BA8" w14:textId="77777777" w:rsidR="00106AE4" w:rsidRDefault="00106AE4" w:rsidP="005D743C">
      <w:pPr>
        <w:pStyle w:val="ListParagraph"/>
        <w:numPr>
          <w:ilvl w:val="1"/>
          <w:numId w:val="42"/>
        </w:numPr>
        <w:spacing w:before="0" w:after="0"/>
      </w:pPr>
      <w:r>
        <w:t>Economic Loss Cost distributed between minimum of $0.37 and maximum of $0.64MM:</w:t>
      </w:r>
    </w:p>
    <w:p w14:paraId="5CA01E09" w14:textId="77777777" w:rsidR="00106AE4" w:rsidRDefault="00106AE4" w:rsidP="005D743C">
      <w:pPr>
        <w:pStyle w:val="ListParagraph"/>
        <w:numPr>
          <w:ilvl w:val="2"/>
          <w:numId w:val="42"/>
        </w:numPr>
        <w:spacing w:before="0" w:after="0"/>
      </w:pPr>
      <w:r>
        <w:t>Repair costs between minimum of $6,000.00 and maximum of $6,000.00.</w:t>
      </w:r>
    </w:p>
    <w:p w14:paraId="05AD2F97" w14:textId="77777777" w:rsidR="00106AE4" w:rsidRDefault="00106AE4" w:rsidP="005D743C">
      <w:pPr>
        <w:pStyle w:val="ListParagraph"/>
        <w:numPr>
          <w:ilvl w:val="2"/>
          <w:numId w:val="42"/>
        </w:numPr>
        <w:spacing w:before="0" w:after="0"/>
      </w:pPr>
      <w:r>
        <w:t>Outage losses between minimum of $200,000.00 and maximum of $200,000.00.</w:t>
      </w:r>
    </w:p>
    <w:p w14:paraId="6007720B" w14:textId="77777777" w:rsidR="00106AE4" w:rsidRDefault="00106AE4" w:rsidP="005D743C">
      <w:pPr>
        <w:pStyle w:val="ListParagraph"/>
        <w:numPr>
          <w:ilvl w:val="2"/>
          <w:numId w:val="42"/>
        </w:numPr>
        <w:spacing w:before="0" w:after="0"/>
      </w:pPr>
      <w:r>
        <w:t>Product type is FG.</w:t>
      </w:r>
    </w:p>
    <w:p w14:paraId="18AF070F" w14:textId="77777777" w:rsidR="00106AE4" w:rsidRDefault="00106AE4" w:rsidP="005D743C">
      <w:pPr>
        <w:pStyle w:val="ListParagraph"/>
        <w:numPr>
          <w:ilvl w:val="2"/>
          <w:numId w:val="42"/>
        </w:numPr>
        <w:spacing w:before="0" w:after="0"/>
      </w:pPr>
      <w:r>
        <w:t>Leak cost between minimum of $0.34 and maximum of $0.61MM</w:t>
      </w:r>
    </w:p>
    <w:p w14:paraId="0DAE95FB" w14:textId="77777777" w:rsidR="00106AE4" w:rsidRDefault="00106AE4" w:rsidP="005D743C">
      <w:pPr>
        <w:pStyle w:val="ListParagraph"/>
        <w:numPr>
          <w:ilvl w:val="2"/>
          <w:numId w:val="42"/>
        </w:numPr>
        <w:spacing w:before="0" w:after="0"/>
      </w:pPr>
      <w:r>
        <w:t>Leak scenario yielded 20.0 intersections with structures, with minimum of $25,000.00 and maximum of $294,868.00 in cost of structures impacted.</w:t>
      </w:r>
    </w:p>
    <w:p w14:paraId="7DBC7541" w14:textId="77777777" w:rsidR="00106AE4" w:rsidRDefault="00106AE4" w:rsidP="005D743C">
      <w:pPr>
        <w:pStyle w:val="ListParagraph"/>
        <w:numPr>
          <w:ilvl w:val="2"/>
          <w:numId w:val="42"/>
        </w:numPr>
        <w:spacing w:before="0" w:after="0"/>
      </w:pPr>
      <w:r>
        <w:t>Leak product loss costs between minimum of $106,972.91 and maximum of $106,972.91</w:t>
      </w:r>
    </w:p>
    <w:p w14:paraId="41EB2BDC" w14:textId="77777777" w:rsidR="00106AE4" w:rsidRDefault="00106AE4" w:rsidP="005D743C">
      <w:pPr>
        <w:pStyle w:val="ListParagraph"/>
        <w:numPr>
          <w:ilvl w:val="2"/>
          <w:numId w:val="42"/>
        </w:numPr>
        <w:spacing w:before="0" w:after="0"/>
      </w:pPr>
      <w:r>
        <w:t>Rupture cost between minimum of $4.12 and maximum of $4.39MM</w:t>
      </w:r>
    </w:p>
    <w:p w14:paraId="75FE6A77" w14:textId="77777777" w:rsidR="00106AE4" w:rsidRDefault="00106AE4" w:rsidP="005D743C">
      <w:pPr>
        <w:pStyle w:val="ListParagraph"/>
        <w:numPr>
          <w:ilvl w:val="2"/>
          <w:numId w:val="42"/>
        </w:numPr>
        <w:spacing w:before="0" w:after="0"/>
      </w:pPr>
      <w:r>
        <w:t>Rupture scenario yielded 21.0 intersections with structures, with minimum of $25,000.00 and maximum of $294,868.00 in cost of structures impacted</w:t>
      </w:r>
    </w:p>
    <w:p w14:paraId="3C474560" w14:textId="77777777" w:rsidR="00106AE4" w:rsidRDefault="00106AE4" w:rsidP="005D743C">
      <w:pPr>
        <w:pStyle w:val="ListParagraph"/>
        <w:numPr>
          <w:ilvl w:val="2"/>
          <w:numId w:val="42"/>
        </w:numPr>
        <w:spacing w:before="0" w:after="0"/>
      </w:pPr>
      <w:r>
        <w:t>Rupture product loss costs between minimum of $3,892,857.05 and maximum of $3,892,857.05</w:t>
      </w:r>
    </w:p>
    <w:p w14:paraId="153D4E51" w14:textId="77777777" w:rsidR="00106AE4" w:rsidRDefault="00106AE4" w:rsidP="005D743C">
      <w:pPr>
        <w:pStyle w:val="ListParagraph"/>
        <w:numPr>
          <w:ilvl w:val="2"/>
          <w:numId w:val="42"/>
        </w:numPr>
        <w:spacing w:before="0" w:after="0"/>
      </w:pPr>
      <w:r>
        <w:t>Puncture cost between minimum of $3.75 and maximum of $4.02MM</w:t>
      </w:r>
    </w:p>
    <w:p w14:paraId="6BF2361E" w14:textId="77777777" w:rsidR="00106AE4" w:rsidRDefault="00106AE4" w:rsidP="005D743C">
      <w:pPr>
        <w:pStyle w:val="ListParagraph"/>
        <w:numPr>
          <w:ilvl w:val="2"/>
          <w:numId w:val="42"/>
        </w:numPr>
        <w:spacing w:before="0" w:after="0"/>
      </w:pPr>
      <w:r>
        <w:t>Puncture scenario yielded 22.0 intersections with structures, with minimum of $25,000.00 and maximum of $294,868.00 in cost of structures impacted</w:t>
      </w:r>
    </w:p>
    <w:p w14:paraId="4612FBAF" w14:textId="77777777" w:rsidR="00106AE4" w:rsidRDefault="00106AE4" w:rsidP="005D743C">
      <w:pPr>
        <w:pStyle w:val="ListParagraph"/>
        <w:numPr>
          <w:ilvl w:val="2"/>
          <w:numId w:val="42"/>
        </w:numPr>
        <w:spacing w:before="0" w:after="0"/>
      </w:pPr>
      <w:r>
        <w:t>Puncture Product Loss costs between minimum of $3,514,886.76 and maximum of $3,514,886.76"</w:t>
      </w:r>
    </w:p>
    <w:p w14:paraId="614E39DF" w14:textId="77777777" w:rsidR="00106AE4" w:rsidRDefault="00106AE4" w:rsidP="005D743C">
      <w:pPr>
        <w:pStyle w:val="ListParagraph"/>
        <w:numPr>
          <w:ilvl w:val="0"/>
          <w:numId w:val="42"/>
        </w:numPr>
        <w:spacing w:before="0" w:after="0"/>
      </w:pPr>
      <w:r>
        <w:t>"STRATHCONA AOSPL CONNECTION NPS 12</w:t>
      </w:r>
    </w:p>
    <w:p w14:paraId="110EFCED" w14:textId="77777777" w:rsidR="00106AE4" w:rsidRDefault="00106AE4" w:rsidP="005D743C">
      <w:pPr>
        <w:pStyle w:val="ListParagraph"/>
        <w:numPr>
          <w:ilvl w:val="1"/>
          <w:numId w:val="42"/>
        </w:numPr>
        <w:spacing w:before="0" w:after="0"/>
      </w:pPr>
      <w:r>
        <w:t>Total Cumulative Length (m):</w:t>
      </w:r>
      <w:r>
        <w:tab/>
        <w:t>78.6</w:t>
      </w:r>
    </w:p>
    <w:p w14:paraId="0709CC92" w14:textId="77777777" w:rsidR="00106AE4" w:rsidRDefault="00106AE4" w:rsidP="005D743C">
      <w:pPr>
        <w:pStyle w:val="ListParagraph"/>
        <w:numPr>
          <w:ilvl w:val="1"/>
          <w:numId w:val="42"/>
        </w:numPr>
        <w:spacing w:before="0" w:after="0"/>
      </w:pPr>
      <w:r>
        <w:t>Likelihood of failure distributed between minimum of 1.741e-02 and maximum of 1.741e-02.</w:t>
      </w:r>
    </w:p>
    <w:p w14:paraId="1DF9A08F" w14:textId="77777777" w:rsidR="00106AE4" w:rsidRDefault="00106AE4" w:rsidP="005D743C">
      <w:pPr>
        <w:pStyle w:val="ListParagraph"/>
        <w:numPr>
          <w:ilvl w:val="2"/>
          <w:numId w:val="42"/>
        </w:numPr>
        <w:spacing w:before="0" w:after="0"/>
      </w:pPr>
      <w:r>
        <w:t>Installation date between minimum of 2010-01-01 and maximum of 2010-01-01</w:t>
      </w:r>
    </w:p>
    <w:p w14:paraId="0C91452D" w14:textId="77777777" w:rsidR="00106AE4" w:rsidRDefault="00106AE4" w:rsidP="005D743C">
      <w:pPr>
        <w:pStyle w:val="ListParagraph"/>
        <w:numPr>
          <w:ilvl w:val="2"/>
          <w:numId w:val="42"/>
        </w:numPr>
        <w:spacing w:before="0" w:after="0"/>
      </w:pPr>
      <w:r>
        <w:t>Wall thickness between minimum of 9.52 and maximum of 9.52 mm</w:t>
      </w:r>
    </w:p>
    <w:p w14:paraId="3C177DCE" w14:textId="77777777" w:rsidR="00106AE4" w:rsidRDefault="00106AE4" w:rsidP="005D743C">
      <w:pPr>
        <w:pStyle w:val="ListParagraph"/>
        <w:numPr>
          <w:ilvl w:val="2"/>
          <w:numId w:val="42"/>
        </w:numPr>
        <w:spacing w:before="0" w:after="0"/>
      </w:pPr>
      <w:r>
        <w:t>Mainline coating type of Unknown</w:t>
      </w:r>
    </w:p>
    <w:p w14:paraId="6C4212FD" w14:textId="77777777" w:rsidR="00106AE4" w:rsidRDefault="00106AE4" w:rsidP="005D743C">
      <w:pPr>
        <w:pStyle w:val="ListParagraph"/>
        <w:numPr>
          <w:ilvl w:val="2"/>
          <w:numId w:val="42"/>
        </w:numPr>
        <w:spacing w:before="0" w:after="0"/>
      </w:pPr>
      <w:r>
        <w:t>Joint coating type of Unknown</w:t>
      </w:r>
    </w:p>
    <w:p w14:paraId="3DDF54DE" w14:textId="77777777" w:rsidR="00106AE4" w:rsidRDefault="00106AE4" w:rsidP="005D743C">
      <w:pPr>
        <w:pStyle w:val="ListParagraph"/>
        <w:numPr>
          <w:ilvl w:val="2"/>
          <w:numId w:val="42"/>
        </w:numPr>
        <w:spacing w:before="0" w:after="0"/>
      </w:pPr>
      <w:r>
        <w:lastRenderedPageBreak/>
        <w:t xml:space="preserve">Coating installation date between minimum of </w:t>
      </w:r>
      <w:proofErr w:type="spellStart"/>
      <w:r>
        <w:t>NaT</w:t>
      </w:r>
      <w:proofErr w:type="spellEnd"/>
      <w:r>
        <w:t xml:space="preserve"> and maximum of </w:t>
      </w:r>
      <w:proofErr w:type="spellStart"/>
      <w:r>
        <w:t>NaT</w:t>
      </w:r>
      <w:proofErr w:type="spellEnd"/>
    </w:p>
    <w:p w14:paraId="3BC7A449" w14:textId="77777777" w:rsidR="00106AE4" w:rsidRDefault="00106AE4" w:rsidP="005D743C">
      <w:pPr>
        <w:pStyle w:val="ListParagraph"/>
        <w:numPr>
          <w:ilvl w:val="2"/>
          <w:numId w:val="42"/>
        </w:numPr>
        <w:spacing w:before="0" w:after="0"/>
      </w:pPr>
      <w:r>
        <w:t>Date of last CIS survey of 2016-11-29</w:t>
      </w:r>
    </w:p>
    <w:p w14:paraId="74F663FA"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1140.0 and maximum of 1260.0 -mV</w:t>
      </w:r>
    </w:p>
    <w:p w14:paraId="2B665765" w14:textId="77777777" w:rsidR="00106AE4" w:rsidRDefault="00106AE4" w:rsidP="005D743C">
      <w:pPr>
        <w:pStyle w:val="ListParagraph"/>
        <w:numPr>
          <w:ilvl w:val="2"/>
          <w:numId w:val="42"/>
        </w:numPr>
        <w:spacing w:before="0" w:after="0"/>
      </w:pPr>
      <w:r>
        <w:t>CIS On-Off potential between minimum of 979.0 and maximum of 1103.0 -mV</w:t>
      </w:r>
    </w:p>
    <w:p w14:paraId="103394FC"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0.0</w:t>
      </w:r>
    </w:p>
    <w:p w14:paraId="25E7527A" w14:textId="77777777" w:rsidR="00106AE4" w:rsidRDefault="00106AE4" w:rsidP="005D743C">
      <w:pPr>
        <w:pStyle w:val="ListParagraph"/>
        <w:numPr>
          <w:ilvl w:val="2"/>
          <w:numId w:val="42"/>
        </w:numPr>
        <w:spacing w:before="0" w:after="0"/>
      </w:pPr>
      <w:r>
        <w:t>ACVG potential between minimum of 0.01 and maximum of 0.3 mV</w:t>
      </w:r>
    </w:p>
    <w:p w14:paraId="3653DE60" w14:textId="77777777" w:rsidR="00106AE4" w:rsidRDefault="00106AE4" w:rsidP="005D743C">
      <w:pPr>
        <w:pStyle w:val="ListParagraph"/>
        <w:numPr>
          <w:ilvl w:val="1"/>
          <w:numId w:val="42"/>
        </w:numPr>
        <w:spacing w:before="0" w:after="0"/>
      </w:pPr>
      <w:r>
        <w:t>Consequence of failure distributed between minimum of $1.34 and maximum of $1.60MM</w:t>
      </w:r>
    </w:p>
    <w:p w14:paraId="4A86CA5D" w14:textId="77777777" w:rsidR="00106AE4" w:rsidRDefault="00106AE4" w:rsidP="005D743C">
      <w:pPr>
        <w:pStyle w:val="ListParagraph"/>
        <w:numPr>
          <w:ilvl w:val="1"/>
          <w:numId w:val="42"/>
        </w:numPr>
        <w:spacing w:before="0" w:after="0"/>
      </w:pPr>
      <w:r>
        <w:t>Total length driven by Economic Loss: 78.6 meters.</w:t>
      </w:r>
    </w:p>
    <w:p w14:paraId="300E222F" w14:textId="77777777" w:rsidR="00106AE4" w:rsidRDefault="00106AE4" w:rsidP="005D743C">
      <w:pPr>
        <w:pStyle w:val="ListParagraph"/>
        <w:numPr>
          <w:ilvl w:val="1"/>
          <w:numId w:val="42"/>
        </w:numPr>
        <w:spacing w:before="0" w:after="0"/>
      </w:pPr>
      <w:r>
        <w:t>Economic Loss Cost distributed between minimum of $0.98 and maximum of $1.01MM:</w:t>
      </w:r>
    </w:p>
    <w:p w14:paraId="29423B18" w14:textId="77777777" w:rsidR="00106AE4" w:rsidRDefault="00106AE4" w:rsidP="005D743C">
      <w:pPr>
        <w:pStyle w:val="ListParagraph"/>
        <w:numPr>
          <w:ilvl w:val="2"/>
          <w:numId w:val="42"/>
        </w:numPr>
        <w:spacing w:before="0" w:after="0"/>
      </w:pPr>
      <w:r>
        <w:t>Repair costs between minimum of $187,000.00 and maximum of $187,000.00.</w:t>
      </w:r>
    </w:p>
    <w:p w14:paraId="6CE1CF46" w14:textId="77777777" w:rsidR="00106AE4" w:rsidRDefault="00106AE4" w:rsidP="005D743C">
      <w:pPr>
        <w:pStyle w:val="ListParagraph"/>
        <w:numPr>
          <w:ilvl w:val="2"/>
          <w:numId w:val="42"/>
        </w:numPr>
        <w:spacing w:before="0" w:after="0"/>
      </w:pPr>
      <w:r>
        <w:t>Outage losses between minimum of $800,000.00 and maximum of $800,000.00.</w:t>
      </w:r>
    </w:p>
    <w:p w14:paraId="2DD99C2E" w14:textId="77777777" w:rsidR="00106AE4" w:rsidRDefault="00106AE4" w:rsidP="005D743C">
      <w:pPr>
        <w:pStyle w:val="ListParagraph"/>
        <w:numPr>
          <w:ilvl w:val="2"/>
          <w:numId w:val="42"/>
        </w:numPr>
        <w:spacing w:before="0" w:after="0"/>
      </w:pPr>
      <w:r>
        <w:t>Product type is Crude Oil.</w:t>
      </w:r>
    </w:p>
    <w:p w14:paraId="10494BFC" w14:textId="77777777" w:rsidR="00106AE4" w:rsidRDefault="00106AE4" w:rsidP="005D743C">
      <w:pPr>
        <w:pStyle w:val="ListParagraph"/>
        <w:numPr>
          <w:ilvl w:val="2"/>
          <w:numId w:val="42"/>
        </w:numPr>
        <w:spacing w:before="0" w:after="0"/>
      </w:pPr>
      <w:r>
        <w:t>Leak cost between minimum of $0.99 and maximum of $1.01MM</w:t>
      </w:r>
    </w:p>
    <w:p w14:paraId="66F4A9A8" w14:textId="77777777" w:rsidR="00106AE4" w:rsidRDefault="00106AE4" w:rsidP="005D743C">
      <w:pPr>
        <w:pStyle w:val="ListParagraph"/>
        <w:numPr>
          <w:ilvl w:val="2"/>
          <w:numId w:val="42"/>
        </w:numPr>
        <w:spacing w:before="0" w:after="0"/>
      </w:pPr>
      <w:r>
        <w:t>Leak scenario yielded 2.0 intersections with structures, with minimum of $25,000.00 and maximum of $25,000.00 in cost of structures impacted.</w:t>
      </w:r>
    </w:p>
    <w:p w14:paraId="531D8B31" w14:textId="77777777" w:rsidR="00106AE4" w:rsidRDefault="00106AE4" w:rsidP="005D743C">
      <w:pPr>
        <w:pStyle w:val="ListParagraph"/>
        <w:numPr>
          <w:ilvl w:val="2"/>
          <w:numId w:val="42"/>
        </w:numPr>
        <w:spacing w:before="0" w:after="0"/>
      </w:pPr>
      <w:r>
        <w:t>Leak product loss costs between minimum of $2,057.56 and maximum of $2,058.77</w:t>
      </w:r>
    </w:p>
    <w:p w14:paraId="2F71A5A0" w14:textId="77777777" w:rsidR="00106AE4" w:rsidRDefault="00106AE4" w:rsidP="005D743C">
      <w:pPr>
        <w:pStyle w:val="ListParagraph"/>
        <w:numPr>
          <w:ilvl w:val="2"/>
          <w:numId w:val="42"/>
        </w:numPr>
        <w:spacing w:before="0" w:after="0"/>
      </w:pPr>
      <w:r>
        <w:t>Rupture cost between minimum of $3.17 and maximum of $3.17MM</w:t>
      </w:r>
    </w:p>
    <w:p w14:paraId="35EBC843" w14:textId="77777777" w:rsidR="00106AE4" w:rsidRDefault="00106AE4" w:rsidP="005D743C">
      <w:pPr>
        <w:pStyle w:val="ListParagraph"/>
        <w:numPr>
          <w:ilvl w:val="2"/>
          <w:numId w:val="42"/>
        </w:numPr>
        <w:spacing w:before="0" w:after="0"/>
      </w:pPr>
      <w:r>
        <w:t>Rupture scenario yielded 1.0 intersections with structures, with minimum of $25,000.00 and maximum of $25,000.00 in cost of structures impacted</w:t>
      </w:r>
    </w:p>
    <w:p w14:paraId="316E83B7" w14:textId="77777777" w:rsidR="00106AE4" w:rsidRDefault="00106AE4" w:rsidP="005D743C">
      <w:pPr>
        <w:pStyle w:val="ListParagraph"/>
        <w:numPr>
          <w:ilvl w:val="2"/>
          <w:numId w:val="42"/>
        </w:numPr>
        <w:spacing w:before="0" w:after="0"/>
      </w:pPr>
      <w:r>
        <w:t>Rupture product loss costs between minimum of $2,157,946.29 and maximum of $2,159,210.24</w:t>
      </w:r>
    </w:p>
    <w:p w14:paraId="77BFC0FE" w14:textId="77777777" w:rsidR="00106AE4" w:rsidRDefault="00106AE4" w:rsidP="005D743C">
      <w:pPr>
        <w:pStyle w:val="ListParagraph"/>
        <w:numPr>
          <w:ilvl w:val="2"/>
          <w:numId w:val="42"/>
        </w:numPr>
        <w:spacing w:before="0" w:after="0"/>
      </w:pPr>
      <w:r>
        <w:t>Puncture cost between minimum of $1.05 and maximum of $1.08MM</w:t>
      </w:r>
    </w:p>
    <w:p w14:paraId="125BD559" w14:textId="77777777" w:rsidR="00106AE4" w:rsidRDefault="00106AE4" w:rsidP="005D743C">
      <w:pPr>
        <w:pStyle w:val="ListParagraph"/>
        <w:numPr>
          <w:ilvl w:val="2"/>
          <w:numId w:val="42"/>
        </w:numPr>
        <w:spacing w:before="0" w:after="0"/>
      </w:pPr>
      <w:r>
        <w:t>Puncture scenario yielded 2.0 intersections with structures, with minimum of $25,000.00 and maximum of $25,000.00 in cost of structures impacted</w:t>
      </w:r>
    </w:p>
    <w:p w14:paraId="68148195" w14:textId="77777777" w:rsidR="00106AE4" w:rsidRDefault="00106AE4" w:rsidP="005D743C">
      <w:pPr>
        <w:pStyle w:val="ListParagraph"/>
        <w:numPr>
          <w:ilvl w:val="2"/>
          <w:numId w:val="42"/>
        </w:numPr>
        <w:spacing w:before="0" w:after="0"/>
      </w:pPr>
      <w:r>
        <w:t>Puncture Product Loss costs between minimum of $67,606.80 and maximum of $67,646.40"</w:t>
      </w:r>
    </w:p>
    <w:p w14:paraId="75BC318E" w14:textId="77777777" w:rsidR="00106AE4" w:rsidRDefault="00106AE4" w:rsidP="005D743C">
      <w:pPr>
        <w:pStyle w:val="ListParagraph"/>
        <w:numPr>
          <w:ilvl w:val="0"/>
          <w:numId w:val="42"/>
        </w:numPr>
        <w:spacing w:before="0" w:after="0"/>
      </w:pPr>
      <w:r>
        <w:t>"STRATHCONA INTERPIPE CONNECTION NPS 12</w:t>
      </w:r>
    </w:p>
    <w:p w14:paraId="4FC5FB2A" w14:textId="77777777" w:rsidR="00106AE4" w:rsidRDefault="00106AE4" w:rsidP="005D743C">
      <w:pPr>
        <w:pStyle w:val="ListParagraph"/>
        <w:numPr>
          <w:ilvl w:val="1"/>
          <w:numId w:val="42"/>
        </w:numPr>
        <w:spacing w:before="0" w:after="0"/>
      </w:pPr>
      <w:r>
        <w:t>Total Cumulative Length (m):</w:t>
      </w:r>
      <w:r>
        <w:tab/>
        <w:t>64.93</w:t>
      </w:r>
    </w:p>
    <w:p w14:paraId="7941475B" w14:textId="77777777" w:rsidR="00106AE4" w:rsidRDefault="00106AE4" w:rsidP="005D743C">
      <w:pPr>
        <w:pStyle w:val="ListParagraph"/>
        <w:numPr>
          <w:ilvl w:val="1"/>
          <w:numId w:val="42"/>
        </w:numPr>
        <w:spacing w:before="0" w:after="0"/>
      </w:pPr>
      <w:r>
        <w:t>Likelihood of failure distributed between minimum of 1.741e-02 and maximum of 1.741e-02.</w:t>
      </w:r>
    </w:p>
    <w:p w14:paraId="585B6ABD" w14:textId="77777777" w:rsidR="00106AE4" w:rsidRDefault="00106AE4" w:rsidP="005D743C">
      <w:pPr>
        <w:pStyle w:val="ListParagraph"/>
        <w:numPr>
          <w:ilvl w:val="2"/>
          <w:numId w:val="42"/>
        </w:numPr>
        <w:spacing w:before="0" w:after="0"/>
      </w:pPr>
      <w:r>
        <w:t>Installation date between minimum of 2006-01-01 and maximum of 2006-01-01</w:t>
      </w:r>
    </w:p>
    <w:p w14:paraId="461AB817" w14:textId="77777777" w:rsidR="00106AE4" w:rsidRDefault="00106AE4" w:rsidP="005D743C">
      <w:pPr>
        <w:pStyle w:val="ListParagraph"/>
        <w:numPr>
          <w:ilvl w:val="2"/>
          <w:numId w:val="42"/>
        </w:numPr>
        <w:spacing w:before="0" w:after="0"/>
      </w:pPr>
      <w:r>
        <w:t>Wall thickness between minimum of 6.35 and maximum of 6.35 mm</w:t>
      </w:r>
    </w:p>
    <w:p w14:paraId="0A15259F" w14:textId="77777777" w:rsidR="00106AE4" w:rsidRDefault="00106AE4" w:rsidP="005D743C">
      <w:pPr>
        <w:pStyle w:val="ListParagraph"/>
        <w:numPr>
          <w:ilvl w:val="2"/>
          <w:numId w:val="42"/>
        </w:numPr>
        <w:spacing w:before="0" w:after="0"/>
      </w:pPr>
      <w:r>
        <w:t>Mainline coating type of Unknown</w:t>
      </w:r>
    </w:p>
    <w:p w14:paraId="68510160" w14:textId="77777777" w:rsidR="00106AE4" w:rsidRDefault="00106AE4" w:rsidP="005D743C">
      <w:pPr>
        <w:pStyle w:val="ListParagraph"/>
        <w:numPr>
          <w:ilvl w:val="2"/>
          <w:numId w:val="42"/>
        </w:numPr>
        <w:spacing w:before="0" w:after="0"/>
      </w:pPr>
      <w:r>
        <w:t>Joint coating type of Unknown</w:t>
      </w:r>
    </w:p>
    <w:p w14:paraId="06AEBE0F"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78BDF46D" w14:textId="77777777" w:rsidR="00106AE4" w:rsidRDefault="00106AE4" w:rsidP="005D743C">
      <w:pPr>
        <w:pStyle w:val="ListParagraph"/>
        <w:numPr>
          <w:ilvl w:val="2"/>
          <w:numId w:val="42"/>
        </w:numPr>
        <w:spacing w:before="0" w:after="0"/>
      </w:pPr>
      <w:r>
        <w:t>Date of last CIS survey of 2016-11-29</w:t>
      </w:r>
    </w:p>
    <w:p w14:paraId="2A56F588"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1107.0 and maximum of 1429.0 -mV</w:t>
      </w:r>
    </w:p>
    <w:p w14:paraId="651626AA" w14:textId="77777777" w:rsidR="00106AE4" w:rsidRDefault="00106AE4" w:rsidP="005D743C">
      <w:pPr>
        <w:pStyle w:val="ListParagraph"/>
        <w:numPr>
          <w:ilvl w:val="2"/>
          <w:numId w:val="42"/>
        </w:numPr>
        <w:spacing w:before="0" w:after="0"/>
      </w:pPr>
      <w:r>
        <w:t>CIS On-Off potential between minimum of 919.0 and maximum of 1096.0 -mV</w:t>
      </w:r>
    </w:p>
    <w:p w14:paraId="1DD633CF"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0.0</w:t>
      </w:r>
    </w:p>
    <w:p w14:paraId="3D8E3CD4" w14:textId="77777777" w:rsidR="00106AE4" w:rsidRDefault="00106AE4" w:rsidP="005D743C">
      <w:pPr>
        <w:pStyle w:val="ListParagraph"/>
        <w:numPr>
          <w:ilvl w:val="2"/>
          <w:numId w:val="42"/>
        </w:numPr>
        <w:spacing w:before="0" w:after="0"/>
      </w:pPr>
      <w:r>
        <w:t>ACVG potential between minimum of 0.02 and maximum of 0.21 mV</w:t>
      </w:r>
    </w:p>
    <w:p w14:paraId="14C06670" w14:textId="77777777" w:rsidR="00106AE4" w:rsidRDefault="00106AE4" w:rsidP="005D743C">
      <w:pPr>
        <w:pStyle w:val="ListParagraph"/>
        <w:numPr>
          <w:ilvl w:val="1"/>
          <w:numId w:val="42"/>
        </w:numPr>
        <w:spacing w:before="0" w:after="0"/>
      </w:pPr>
      <w:r>
        <w:t>Consequence of failure distributed between minimum of $1.66 and maximum of $2.48MM</w:t>
      </w:r>
    </w:p>
    <w:p w14:paraId="34268CDD" w14:textId="77777777" w:rsidR="00106AE4" w:rsidRDefault="00106AE4" w:rsidP="005D743C">
      <w:pPr>
        <w:pStyle w:val="ListParagraph"/>
        <w:numPr>
          <w:ilvl w:val="1"/>
          <w:numId w:val="42"/>
        </w:numPr>
        <w:spacing w:before="0" w:after="0"/>
      </w:pPr>
      <w:r>
        <w:t>Total length driven by Economic Loss: 64.93 meters.</w:t>
      </w:r>
    </w:p>
    <w:p w14:paraId="45F6BA46" w14:textId="77777777" w:rsidR="00106AE4" w:rsidRDefault="00106AE4" w:rsidP="005D743C">
      <w:pPr>
        <w:pStyle w:val="ListParagraph"/>
        <w:numPr>
          <w:ilvl w:val="1"/>
          <w:numId w:val="42"/>
        </w:numPr>
        <w:spacing w:before="0" w:after="0"/>
      </w:pPr>
      <w:r>
        <w:t>Economic Loss Cost distributed between minimum of $1.03 and maximum of $1.10MM:</w:t>
      </w:r>
    </w:p>
    <w:p w14:paraId="2554EDEB" w14:textId="77777777" w:rsidR="00106AE4" w:rsidRDefault="00106AE4" w:rsidP="005D743C">
      <w:pPr>
        <w:pStyle w:val="ListParagraph"/>
        <w:numPr>
          <w:ilvl w:val="2"/>
          <w:numId w:val="42"/>
        </w:numPr>
        <w:spacing w:before="0" w:after="0"/>
      </w:pPr>
      <w:r>
        <w:t>Repair costs between minimum of $187,000.00 and maximum of $187,000.00.</w:t>
      </w:r>
    </w:p>
    <w:p w14:paraId="463805B8" w14:textId="77777777" w:rsidR="00106AE4" w:rsidRDefault="00106AE4" w:rsidP="005D743C">
      <w:pPr>
        <w:pStyle w:val="ListParagraph"/>
        <w:numPr>
          <w:ilvl w:val="2"/>
          <w:numId w:val="42"/>
        </w:numPr>
        <w:spacing w:before="0" w:after="0"/>
      </w:pPr>
      <w:r>
        <w:t>Outage losses between minimum of $800,000.00 and maximum of $800,000.00.</w:t>
      </w:r>
    </w:p>
    <w:p w14:paraId="6E404A45" w14:textId="77777777" w:rsidR="00106AE4" w:rsidRDefault="00106AE4" w:rsidP="005D743C">
      <w:pPr>
        <w:pStyle w:val="ListParagraph"/>
        <w:numPr>
          <w:ilvl w:val="2"/>
          <w:numId w:val="42"/>
        </w:numPr>
        <w:spacing w:before="0" w:after="0"/>
      </w:pPr>
      <w:r>
        <w:t>Product type is Crude Oil.</w:t>
      </w:r>
    </w:p>
    <w:p w14:paraId="336E1E85" w14:textId="77777777" w:rsidR="00106AE4" w:rsidRDefault="00106AE4" w:rsidP="005D743C">
      <w:pPr>
        <w:pStyle w:val="ListParagraph"/>
        <w:numPr>
          <w:ilvl w:val="2"/>
          <w:numId w:val="42"/>
        </w:numPr>
        <w:spacing w:before="0" w:after="0"/>
      </w:pPr>
      <w:r>
        <w:t>Leak cost between minimum of $0.99 and maximum of $1.01MM</w:t>
      </w:r>
    </w:p>
    <w:p w14:paraId="2295AC0F" w14:textId="77777777" w:rsidR="00106AE4" w:rsidRDefault="00106AE4" w:rsidP="005D743C">
      <w:pPr>
        <w:pStyle w:val="ListParagraph"/>
        <w:numPr>
          <w:ilvl w:val="2"/>
          <w:numId w:val="42"/>
        </w:numPr>
        <w:spacing w:before="0" w:after="0"/>
      </w:pPr>
      <w:r>
        <w:t>Leak scenario yielded 1.0 intersections with structures, with minimum of $25,000.00 and maximum of $25,000.00 in cost of structures impacted.</w:t>
      </w:r>
    </w:p>
    <w:p w14:paraId="62F689D3" w14:textId="77777777" w:rsidR="00106AE4" w:rsidRDefault="00106AE4" w:rsidP="005D743C">
      <w:pPr>
        <w:pStyle w:val="ListParagraph"/>
        <w:numPr>
          <w:ilvl w:val="2"/>
          <w:numId w:val="42"/>
        </w:numPr>
        <w:spacing w:before="0" w:after="0"/>
      </w:pPr>
      <w:r>
        <w:lastRenderedPageBreak/>
        <w:t>Leak product loss costs between minimum of $1,855.48 and maximum of $1,856.97</w:t>
      </w:r>
    </w:p>
    <w:p w14:paraId="27123D58" w14:textId="77777777" w:rsidR="00106AE4" w:rsidRDefault="00106AE4" w:rsidP="005D743C">
      <w:pPr>
        <w:pStyle w:val="ListParagraph"/>
        <w:numPr>
          <w:ilvl w:val="2"/>
          <w:numId w:val="42"/>
        </w:numPr>
        <w:spacing w:before="0" w:after="0"/>
      </w:pPr>
      <w:r>
        <w:t>Rupture cost between minimum of $23.31 and maximum of $23.31MM</w:t>
      </w:r>
    </w:p>
    <w:p w14:paraId="01C81CB5" w14:textId="77777777" w:rsidR="00106AE4" w:rsidRDefault="00106AE4" w:rsidP="005D743C">
      <w:pPr>
        <w:pStyle w:val="ListParagraph"/>
        <w:numPr>
          <w:ilvl w:val="2"/>
          <w:numId w:val="42"/>
        </w:numPr>
        <w:spacing w:before="0" w:after="0"/>
      </w:pPr>
      <w:r>
        <w:t>Rupture scenario yielded 1.0 intersections with structures, with minimum of $20,374,375.00 and maximum of $20,374,375.00 in cost of structures impacted</w:t>
      </w:r>
    </w:p>
    <w:p w14:paraId="75020705" w14:textId="77777777" w:rsidR="00106AE4" w:rsidRDefault="00106AE4" w:rsidP="005D743C">
      <w:pPr>
        <w:pStyle w:val="ListParagraph"/>
        <w:numPr>
          <w:ilvl w:val="2"/>
          <w:numId w:val="42"/>
        </w:numPr>
        <w:spacing w:before="0" w:after="0"/>
      </w:pPr>
      <w:r>
        <w:t>Rupture product loss costs between minimum of $1,946,005.91 and maximum of $1,947,573.44</w:t>
      </w:r>
    </w:p>
    <w:p w14:paraId="69D43EA8" w14:textId="77777777" w:rsidR="00106AE4" w:rsidRDefault="00106AE4" w:rsidP="005D743C">
      <w:pPr>
        <w:pStyle w:val="ListParagraph"/>
        <w:numPr>
          <w:ilvl w:val="2"/>
          <w:numId w:val="42"/>
        </w:numPr>
        <w:spacing w:before="0" w:after="0"/>
      </w:pPr>
      <w:r>
        <w:t>Puncture cost between minimum of $1.05 and maximum of $1.07MM</w:t>
      </w:r>
    </w:p>
    <w:p w14:paraId="0E749CE9" w14:textId="77777777" w:rsidR="00106AE4" w:rsidRDefault="00106AE4" w:rsidP="005D743C">
      <w:pPr>
        <w:pStyle w:val="ListParagraph"/>
        <w:numPr>
          <w:ilvl w:val="2"/>
          <w:numId w:val="42"/>
        </w:numPr>
        <w:spacing w:before="0" w:after="0"/>
      </w:pPr>
      <w:r>
        <w:t>Puncture scenario yielded 2.0 intersections with structures, with minimum of $25,000.00 and maximum of $25,000.00 in cost of structures impacted</w:t>
      </w:r>
    </w:p>
    <w:p w14:paraId="2AB43D02" w14:textId="77777777" w:rsidR="00106AE4" w:rsidRDefault="00106AE4" w:rsidP="005D743C">
      <w:pPr>
        <w:pStyle w:val="ListParagraph"/>
        <w:numPr>
          <w:ilvl w:val="2"/>
          <w:numId w:val="42"/>
        </w:numPr>
        <w:spacing w:before="0" w:after="0"/>
      </w:pPr>
      <w:r>
        <w:t>Puncture Product Loss costs between minimum of $60,966.87 and maximum of $61,015.98"</w:t>
      </w:r>
    </w:p>
    <w:p w14:paraId="5F954F90" w14:textId="77777777" w:rsidR="00106AE4" w:rsidRDefault="00106AE4" w:rsidP="005D743C">
      <w:pPr>
        <w:pStyle w:val="ListParagraph"/>
        <w:numPr>
          <w:ilvl w:val="0"/>
          <w:numId w:val="42"/>
        </w:numPr>
        <w:spacing w:before="0" w:after="0"/>
      </w:pPr>
      <w:r>
        <w:t>"GRANADA LATERAL NPS 3</w:t>
      </w:r>
    </w:p>
    <w:p w14:paraId="7E1A3F58" w14:textId="77777777" w:rsidR="00106AE4" w:rsidRDefault="00106AE4" w:rsidP="005D743C">
      <w:pPr>
        <w:pStyle w:val="ListParagraph"/>
        <w:numPr>
          <w:ilvl w:val="1"/>
          <w:numId w:val="42"/>
        </w:numPr>
        <w:spacing w:before="0" w:after="0"/>
      </w:pPr>
      <w:r>
        <w:t>Total Cumulative Length (m):</w:t>
      </w:r>
      <w:r>
        <w:tab/>
        <w:t>58.79</w:t>
      </w:r>
    </w:p>
    <w:p w14:paraId="4FFD12B9" w14:textId="77777777" w:rsidR="00106AE4" w:rsidRDefault="00106AE4" w:rsidP="005D743C">
      <w:pPr>
        <w:pStyle w:val="ListParagraph"/>
        <w:numPr>
          <w:ilvl w:val="1"/>
          <w:numId w:val="42"/>
        </w:numPr>
        <w:spacing w:before="0" w:after="0"/>
      </w:pPr>
      <w:r>
        <w:t>Likelihood of failure distributed between minimum of 3.136e-03 and maximum of 3.136e-03.</w:t>
      </w:r>
    </w:p>
    <w:p w14:paraId="3AC41182" w14:textId="77777777" w:rsidR="00106AE4" w:rsidRDefault="00106AE4" w:rsidP="005D743C">
      <w:pPr>
        <w:pStyle w:val="ListParagraph"/>
        <w:numPr>
          <w:ilvl w:val="2"/>
          <w:numId w:val="42"/>
        </w:numPr>
        <w:spacing w:before="0" w:after="0"/>
      </w:pPr>
      <w:r>
        <w:t>Installation date between minimum of 1982-01-01 and maximum of 1982-01-01</w:t>
      </w:r>
    </w:p>
    <w:p w14:paraId="0EE07AF3" w14:textId="77777777" w:rsidR="00106AE4" w:rsidRDefault="00106AE4" w:rsidP="005D743C">
      <w:pPr>
        <w:pStyle w:val="ListParagraph"/>
        <w:numPr>
          <w:ilvl w:val="2"/>
          <w:numId w:val="42"/>
        </w:numPr>
        <w:spacing w:before="0" w:after="0"/>
      </w:pPr>
      <w:r>
        <w:t>Wall thickness between minimum of 4.78 and maximum of 4.78 mm</w:t>
      </w:r>
    </w:p>
    <w:p w14:paraId="54D98422" w14:textId="77777777" w:rsidR="00106AE4" w:rsidRDefault="00106AE4" w:rsidP="005D743C">
      <w:pPr>
        <w:pStyle w:val="ListParagraph"/>
        <w:numPr>
          <w:ilvl w:val="2"/>
          <w:numId w:val="42"/>
        </w:numPr>
        <w:spacing w:before="0" w:after="0"/>
      </w:pPr>
      <w:r>
        <w:t>Mainline coating type of Extruded Polyethylene</w:t>
      </w:r>
    </w:p>
    <w:p w14:paraId="37AEED9C" w14:textId="77777777" w:rsidR="00106AE4" w:rsidRDefault="00106AE4" w:rsidP="005D743C">
      <w:pPr>
        <w:pStyle w:val="ListParagraph"/>
        <w:numPr>
          <w:ilvl w:val="2"/>
          <w:numId w:val="42"/>
        </w:numPr>
        <w:spacing w:before="0" w:after="0"/>
      </w:pPr>
      <w:r>
        <w:t>Joint coating type of Unknown</w:t>
      </w:r>
    </w:p>
    <w:p w14:paraId="4CDE4AAB"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06E36987" w14:textId="77777777" w:rsidR="00106AE4" w:rsidRDefault="00106AE4" w:rsidP="005D743C">
      <w:pPr>
        <w:pStyle w:val="ListParagraph"/>
        <w:numPr>
          <w:ilvl w:val="2"/>
          <w:numId w:val="42"/>
        </w:numPr>
        <w:spacing w:before="0" w:after="0"/>
      </w:pPr>
      <w:r>
        <w:t>Date of last CIS survey of 2017-01-01</w:t>
      </w:r>
    </w:p>
    <w:p w14:paraId="5D5406A1"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1249.0 and maximum of 1293.0 -mV</w:t>
      </w:r>
    </w:p>
    <w:p w14:paraId="7B8F3D3B" w14:textId="77777777" w:rsidR="00106AE4" w:rsidRDefault="00106AE4" w:rsidP="005D743C">
      <w:pPr>
        <w:pStyle w:val="ListParagraph"/>
        <w:numPr>
          <w:ilvl w:val="2"/>
          <w:numId w:val="42"/>
        </w:numPr>
        <w:spacing w:before="0" w:after="0"/>
      </w:pPr>
      <w:r>
        <w:t>CIS On-Off potential between minimum of 1209.0 and maximum of 1245.0 -mV</w:t>
      </w:r>
    </w:p>
    <w:p w14:paraId="412CEC1B"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0.0</w:t>
      </w:r>
    </w:p>
    <w:p w14:paraId="736AA265" w14:textId="77777777" w:rsidR="00106AE4" w:rsidRDefault="00106AE4" w:rsidP="005D743C">
      <w:pPr>
        <w:pStyle w:val="ListParagraph"/>
        <w:numPr>
          <w:ilvl w:val="2"/>
          <w:numId w:val="42"/>
        </w:numPr>
        <w:spacing w:before="0" w:after="0"/>
      </w:pPr>
      <w:r>
        <w:t>ACVG potential between minimum of 0.01 and maximum of 0.06 mV</w:t>
      </w:r>
    </w:p>
    <w:p w14:paraId="5CE4EDAF" w14:textId="77777777" w:rsidR="00106AE4" w:rsidRDefault="00106AE4" w:rsidP="005D743C">
      <w:pPr>
        <w:pStyle w:val="ListParagraph"/>
        <w:numPr>
          <w:ilvl w:val="1"/>
          <w:numId w:val="42"/>
        </w:numPr>
        <w:spacing w:before="0" w:after="0"/>
      </w:pPr>
      <w:r>
        <w:t>Consequence of failure distributed between minimum of $122.63 and maximum of $122.97MM</w:t>
      </w:r>
    </w:p>
    <w:p w14:paraId="557F291E" w14:textId="77777777" w:rsidR="00106AE4" w:rsidRDefault="00106AE4" w:rsidP="005D743C">
      <w:pPr>
        <w:pStyle w:val="ListParagraph"/>
        <w:numPr>
          <w:ilvl w:val="1"/>
          <w:numId w:val="42"/>
        </w:numPr>
        <w:spacing w:before="0" w:after="0"/>
      </w:pPr>
      <w:r>
        <w:t>Total length driven by Safety: 58.79 meters.</w:t>
      </w:r>
    </w:p>
    <w:p w14:paraId="0A5935E0" w14:textId="77777777" w:rsidR="00106AE4" w:rsidRDefault="00106AE4" w:rsidP="005D743C">
      <w:pPr>
        <w:pStyle w:val="ListParagraph"/>
        <w:numPr>
          <w:ilvl w:val="1"/>
          <w:numId w:val="42"/>
        </w:numPr>
        <w:spacing w:before="0" w:after="0"/>
      </w:pPr>
      <w:r>
        <w:t>Safety Cost distributed between minimum of $119.71 and maximum of $120.04MM:</w:t>
      </w:r>
    </w:p>
    <w:p w14:paraId="1B747AEA" w14:textId="77777777" w:rsidR="00106AE4" w:rsidRDefault="00106AE4" w:rsidP="005D743C">
      <w:pPr>
        <w:pStyle w:val="ListParagraph"/>
        <w:numPr>
          <w:ilvl w:val="2"/>
          <w:numId w:val="42"/>
        </w:numPr>
        <w:spacing w:before="0" w:after="0"/>
      </w:pPr>
      <w:r>
        <w:t>Leak cost between minimum of $121.06 and maximum of $121.06MM</w:t>
      </w:r>
    </w:p>
    <w:p w14:paraId="5E9C20BF" w14:textId="77777777" w:rsidR="00106AE4" w:rsidRDefault="00106AE4" w:rsidP="005D743C">
      <w:pPr>
        <w:pStyle w:val="ListParagraph"/>
        <w:numPr>
          <w:ilvl w:val="2"/>
          <w:numId w:val="42"/>
        </w:numPr>
        <w:spacing w:before="0" w:after="0"/>
      </w:pPr>
      <w:r>
        <w:t>Leak scenario yielded 1.0 intersections with structures, with minimum of 12.61 and maximum of 12.61 of population impacted.</w:t>
      </w:r>
    </w:p>
    <w:p w14:paraId="26A13301" w14:textId="77777777" w:rsidR="00106AE4" w:rsidRDefault="00106AE4" w:rsidP="005D743C">
      <w:pPr>
        <w:pStyle w:val="ListParagraph"/>
        <w:numPr>
          <w:ilvl w:val="2"/>
          <w:numId w:val="42"/>
        </w:numPr>
        <w:spacing w:before="0" w:after="0"/>
      </w:pPr>
      <w:r>
        <w:t>Leak hazard radius distributed between minimum of 12.24 and maximum of 12.24 meters.</w:t>
      </w:r>
    </w:p>
    <w:p w14:paraId="112E6B42" w14:textId="77777777" w:rsidR="00106AE4" w:rsidRDefault="00106AE4" w:rsidP="005D743C">
      <w:pPr>
        <w:pStyle w:val="ListParagraph"/>
        <w:numPr>
          <w:ilvl w:val="2"/>
          <w:numId w:val="42"/>
        </w:numPr>
        <w:spacing w:before="0" w:after="0"/>
      </w:pPr>
      <w:r>
        <w:t>Rupture cost between minimum of $286.46 and maximum of $286.46MM</w:t>
      </w:r>
    </w:p>
    <w:p w14:paraId="3CD577CD" w14:textId="77777777" w:rsidR="00106AE4" w:rsidRDefault="00106AE4" w:rsidP="005D743C">
      <w:pPr>
        <w:pStyle w:val="ListParagraph"/>
        <w:numPr>
          <w:ilvl w:val="2"/>
          <w:numId w:val="42"/>
        </w:numPr>
        <w:spacing w:before="0" w:after="0"/>
      </w:pPr>
      <w:r>
        <w:t>Rupture scenario yielded 2.0 intersections with structures, with minimum of 29.84 and maximum of 29.84 of population impacted</w:t>
      </w:r>
    </w:p>
    <w:p w14:paraId="6461CF7C" w14:textId="77777777" w:rsidR="00106AE4" w:rsidRDefault="00106AE4" w:rsidP="005D743C">
      <w:pPr>
        <w:pStyle w:val="ListParagraph"/>
        <w:numPr>
          <w:ilvl w:val="2"/>
          <w:numId w:val="42"/>
        </w:numPr>
        <w:spacing w:before="0" w:after="0"/>
      </w:pPr>
      <w:r>
        <w:t>Rupture hazard radius distributed between minimum of 80.38 and maximum of 80.38 meters.</w:t>
      </w:r>
    </w:p>
    <w:p w14:paraId="1761A3FD" w14:textId="77777777" w:rsidR="00106AE4" w:rsidRDefault="00106AE4" w:rsidP="005D743C">
      <w:pPr>
        <w:pStyle w:val="ListParagraph"/>
        <w:numPr>
          <w:ilvl w:val="2"/>
          <w:numId w:val="42"/>
        </w:numPr>
        <w:spacing w:before="0" w:after="0"/>
      </w:pPr>
      <w:r>
        <w:t>Puncture cost between minimum of $286.46 and maximum of $286.46MM</w:t>
      </w:r>
    </w:p>
    <w:p w14:paraId="17DCCF85" w14:textId="77777777" w:rsidR="00106AE4" w:rsidRDefault="00106AE4" w:rsidP="005D743C">
      <w:pPr>
        <w:pStyle w:val="ListParagraph"/>
        <w:numPr>
          <w:ilvl w:val="2"/>
          <w:numId w:val="42"/>
        </w:numPr>
        <w:spacing w:before="0" w:after="0"/>
      </w:pPr>
      <w:r>
        <w:t>Puncture scenario yielded 3.0 intersections with structures, with minimum of 29.84 and maximum of 29.84 of population impacted</w:t>
      </w:r>
    </w:p>
    <w:p w14:paraId="0D11D40C" w14:textId="77777777" w:rsidR="00106AE4" w:rsidRDefault="00106AE4" w:rsidP="005D743C">
      <w:pPr>
        <w:pStyle w:val="ListParagraph"/>
        <w:numPr>
          <w:ilvl w:val="2"/>
          <w:numId w:val="42"/>
        </w:numPr>
        <w:spacing w:before="0" w:after="0"/>
      </w:pPr>
      <w:r>
        <w:t>Puncture hazard radius distributed between minimum of 57.84 and maximum of 57.84 meters.</w:t>
      </w:r>
    </w:p>
    <w:p w14:paraId="000082B7" w14:textId="77777777" w:rsidR="00106AE4" w:rsidRDefault="00106AE4" w:rsidP="005D743C">
      <w:pPr>
        <w:pStyle w:val="ListParagraph"/>
        <w:numPr>
          <w:ilvl w:val="2"/>
          <w:numId w:val="42"/>
        </w:numPr>
        <w:spacing w:before="0" w:after="0"/>
      </w:pPr>
      <w:r>
        <w:t>Product type is NGL.</w:t>
      </w:r>
    </w:p>
    <w:p w14:paraId="2EA35C5B" w14:textId="77777777" w:rsidR="00106AE4" w:rsidRDefault="00106AE4" w:rsidP="005D743C">
      <w:pPr>
        <w:pStyle w:val="ListParagraph"/>
        <w:numPr>
          <w:ilvl w:val="2"/>
          <w:numId w:val="42"/>
        </w:numPr>
        <w:spacing w:before="0" w:after="0"/>
      </w:pPr>
      <w:r>
        <w:t>Class area location is/are nan.</w:t>
      </w:r>
    </w:p>
    <w:p w14:paraId="4C1AD98A" w14:textId="77777777" w:rsidR="00106AE4" w:rsidRDefault="00106AE4" w:rsidP="005D743C">
      <w:pPr>
        <w:pStyle w:val="ListParagraph"/>
        <w:numPr>
          <w:ilvl w:val="0"/>
          <w:numId w:val="42"/>
        </w:numPr>
        <w:spacing w:before="0" w:after="0"/>
      </w:pPr>
      <w:r>
        <w:t>"TIE-IN TO SSPL NPS 8</w:t>
      </w:r>
    </w:p>
    <w:p w14:paraId="3D185987" w14:textId="77777777" w:rsidR="00106AE4" w:rsidRDefault="00106AE4" w:rsidP="005D743C">
      <w:pPr>
        <w:pStyle w:val="ListParagraph"/>
        <w:numPr>
          <w:ilvl w:val="1"/>
          <w:numId w:val="42"/>
        </w:numPr>
        <w:spacing w:before="0" w:after="0"/>
      </w:pPr>
      <w:r>
        <w:t>Total Cumulative Length (m):</w:t>
      </w:r>
      <w:r>
        <w:tab/>
        <w:t>57.27</w:t>
      </w:r>
    </w:p>
    <w:p w14:paraId="6A2F5413" w14:textId="77777777" w:rsidR="00106AE4" w:rsidRDefault="00106AE4" w:rsidP="005D743C">
      <w:pPr>
        <w:pStyle w:val="ListParagraph"/>
        <w:numPr>
          <w:ilvl w:val="1"/>
          <w:numId w:val="42"/>
        </w:numPr>
        <w:spacing w:before="0" w:after="0"/>
      </w:pPr>
      <w:r>
        <w:lastRenderedPageBreak/>
        <w:t>Likelihood of failure distributed between minimum of 1.741e-02 and maximum of 1.741e-02.</w:t>
      </w:r>
    </w:p>
    <w:p w14:paraId="34B95A69" w14:textId="77777777" w:rsidR="00106AE4" w:rsidRDefault="00106AE4" w:rsidP="005D743C">
      <w:pPr>
        <w:pStyle w:val="ListParagraph"/>
        <w:numPr>
          <w:ilvl w:val="2"/>
          <w:numId w:val="42"/>
        </w:numPr>
        <w:spacing w:before="0" w:after="0"/>
      </w:pPr>
      <w:r>
        <w:t>Installation date between minimum of 2012-01-01 and maximum of 2012-01-01</w:t>
      </w:r>
    </w:p>
    <w:p w14:paraId="45CE2B23" w14:textId="77777777" w:rsidR="00106AE4" w:rsidRDefault="00106AE4" w:rsidP="005D743C">
      <w:pPr>
        <w:pStyle w:val="ListParagraph"/>
        <w:numPr>
          <w:ilvl w:val="2"/>
          <w:numId w:val="42"/>
        </w:numPr>
        <w:spacing w:before="0" w:after="0"/>
      </w:pPr>
      <w:r>
        <w:t>Wall thickness between minimum of 7.9 and maximum of 7.9 mm</w:t>
      </w:r>
    </w:p>
    <w:p w14:paraId="1159B203" w14:textId="77777777" w:rsidR="00106AE4" w:rsidRDefault="00106AE4" w:rsidP="005D743C">
      <w:pPr>
        <w:pStyle w:val="ListParagraph"/>
        <w:numPr>
          <w:ilvl w:val="2"/>
          <w:numId w:val="42"/>
        </w:numPr>
        <w:spacing w:before="0" w:after="0"/>
      </w:pPr>
      <w:r>
        <w:t>Mainline coating type of Unknown</w:t>
      </w:r>
    </w:p>
    <w:p w14:paraId="390EDDD4" w14:textId="77777777" w:rsidR="00106AE4" w:rsidRDefault="00106AE4" w:rsidP="005D743C">
      <w:pPr>
        <w:pStyle w:val="ListParagraph"/>
        <w:numPr>
          <w:ilvl w:val="2"/>
          <w:numId w:val="42"/>
        </w:numPr>
        <w:spacing w:before="0" w:after="0"/>
      </w:pPr>
      <w:r>
        <w:t>Joint coating type of Unknown</w:t>
      </w:r>
    </w:p>
    <w:p w14:paraId="0A60E576"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424F925E" w14:textId="77777777" w:rsidR="00106AE4" w:rsidRDefault="00106AE4" w:rsidP="005D743C">
      <w:pPr>
        <w:pStyle w:val="ListParagraph"/>
        <w:numPr>
          <w:ilvl w:val="2"/>
          <w:numId w:val="42"/>
        </w:numPr>
        <w:spacing w:before="0" w:after="0"/>
      </w:pPr>
      <w:r>
        <w:t>Date of last CIS survey of 2016-11-30</w:t>
      </w:r>
    </w:p>
    <w:p w14:paraId="01AF0A53"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1855.0 and maximum of 2255.0 -mV</w:t>
      </w:r>
    </w:p>
    <w:p w14:paraId="332BD464" w14:textId="77777777" w:rsidR="00106AE4" w:rsidRDefault="00106AE4" w:rsidP="005D743C">
      <w:pPr>
        <w:pStyle w:val="ListParagraph"/>
        <w:numPr>
          <w:ilvl w:val="2"/>
          <w:numId w:val="42"/>
        </w:numPr>
        <w:spacing w:before="0" w:after="0"/>
      </w:pPr>
      <w:r>
        <w:t>CIS On-Off potential between minimum of 961.0 and maximum of 1220.0 -mV</w:t>
      </w:r>
    </w:p>
    <w:p w14:paraId="337FC9B0"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0.0</w:t>
      </w:r>
    </w:p>
    <w:p w14:paraId="486928BF" w14:textId="77777777" w:rsidR="00106AE4" w:rsidRDefault="00106AE4" w:rsidP="005D743C">
      <w:pPr>
        <w:pStyle w:val="ListParagraph"/>
        <w:numPr>
          <w:ilvl w:val="2"/>
          <w:numId w:val="42"/>
        </w:numPr>
        <w:spacing w:before="0" w:after="0"/>
      </w:pPr>
      <w:r>
        <w:t>ACVG potential between minimum of 0.01 and maximum of 0.27 mV</w:t>
      </w:r>
    </w:p>
    <w:p w14:paraId="054D0FFE" w14:textId="77777777" w:rsidR="00106AE4" w:rsidRDefault="00106AE4" w:rsidP="005D743C">
      <w:pPr>
        <w:pStyle w:val="ListParagraph"/>
        <w:numPr>
          <w:ilvl w:val="1"/>
          <w:numId w:val="42"/>
        </w:numPr>
        <w:spacing w:before="0" w:after="0"/>
      </w:pPr>
      <w:r>
        <w:t>Consequence of failure distributed between minimum of $4.69 and maximum of $5.19MM</w:t>
      </w:r>
    </w:p>
    <w:p w14:paraId="786B2643" w14:textId="77777777" w:rsidR="00106AE4" w:rsidRDefault="00106AE4" w:rsidP="005D743C">
      <w:pPr>
        <w:pStyle w:val="ListParagraph"/>
        <w:numPr>
          <w:ilvl w:val="1"/>
          <w:numId w:val="42"/>
        </w:numPr>
        <w:spacing w:before="0" w:after="0"/>
      </w:pPr>
      <w:r>
        <w:t>Total length driven by Environmental: 57.27 meters.</w:t>
      </w:r>
    </w:p>
    <w:p w14:paraId="41A7D1E0" w14:textId="77777777" w:rsidR="00106AE4" w:rsidRDefault="00106AE4" w:rsidP="005D743C">
      <w:pPr>
        <w:pStyle w:val="ListParagraph"/>
        <w:numPr>
          <w:ilvl w:val="1"/>
          <w:numId w:val="42"/>
        </w:numPr>
        <w:spacing w:before="0" w:after="0"/>
      </w:pPr>
      <w:r>
        <w:t>Environmental Cost distributed between minimum of $4.43 and maximum of $4.90MM:</w:t>
      </w:r>
    </w:p>
    <w:p w14:paraId="5E2B49D4" w14:textId="77777777" w:rsidR="00106AE4" w:rsidRDefault="00106AE4" w:rsidP="005D743C">
      <w:pPr>
        <w:pStyle w:val="ListParagraph"/>
        <w:numPr>
          <w:ilvl w:val="2"/>
          <w:numId w:val="42"/>
        </w:numPr>
        <w:spacing w:before="0" w:after="0"/>
      </w:pPr>
      <w:r>
        <w:t>Leak cost between minimum of $0.20 and maximum of $0.20MM</w:t>
      </w:r>
    </w:p>
    <w:p w14:paraId="3DBC207C" w14:textId="77777777" w:rsidR="00106AE4" w:rsidRDefault="00106AE4" w:rsidP="005D743C">
      <w:pPr>
        <w:pStyle w:val="ListParagraph"/>
        <w:numPr>
          <w:ilvl w:val="2"/>
          <w:numId w:val="42"/>
        </w:numPr>
        <w:spacing w:before="0" w:after="0"/>
      </w:pPr>
      <w:r>
        <w:t>Leak spill volume between a minimum of 1854.5 and maximum of 1855.1 gallons</w:t>
      </w:r>
    </w:p>
    <w:p w14:paraId="7537000C" w14:textId="77777777" w:rsidR="00106AE4" w:rsidRDefault="00106AE4" w:rsidP="005D743C">
      <w:pPr>
        <w:pStyle w:val="ListParagraph"/>
        <w:numPr>
          <w:ilvl w:val="2"/>
          <w:numId w:val="42"/>
        </w:numPr>
        <w:spacing w:before="0" w:after="0"/>
      </w:pPr>
      <w:r>
        <w:t>Rupture cost between minimum of $94.34 and maximum of $94.37MM</w:t>
      </w:r>
    </w:p>
    <w:p w14:paraId="5A09C5BE" w14:textId="77777777" w:rsidR="00106AE4" w:rsidRDefault="00106AE4" w:rsidP="005D743C">
      <w:pPr>
        <w:pStyle w:val="ListParagraph"/>
        <w:numPr>
          <w:ilvl w:val="2"/>
          <w:numId w:val="42"/>
        </w:numPr>
        <w:spacing w:before="0" w:after="0"/>
      </w:pPr>
      <w:r>
        <w:t>Rupture spill volume is between a minimum of 890048.06 and maximum of 890333.18 gallons</w:t>
      </w:r>
    </w:p>
    <w:p w14:paraId="43F3EDC1" w14:textId="77777777" w:rsidR="00106AE4" w:rsidRDefault="00106AE4" w:rsidP="005D743C">
      <w:pPr>
        <w:pStyle w:val="ListParagraph"/>
        <w:numPr>
          <w:ilvl w:val="2"/>
          <w:numId w:val="42"/>
        </w:numPr>
        <w:spacing w:before="0" w:after="0"/>
      </w:pPr>
      <w:r>
        <w:t>Puncture cost between minimum of $6.46 and maximum of $6.46MM</w:t>
      </w:r>
    </w:p>
    <w:p w14:paraId="7FF4D5E2" w14:textId="77777777" w:rsidR="00106AE4" w:rsidRDefault="00106AE4" w:rsidP="005D743C">
      <w:pPr>
        <w:pStyle w:val="ListParagraph"/>
        <w:numPr>
          <w:ilvl w:val="2"/>
          <w:numId w:val="42"/>
        </w:numPr>
        <w:spacing w:before="0" w:after="0"/>
      </w:pPr>
      <w:r>
        <w:t>Puncture spill volume is between a minimum of 60934.8 and maximum of 60954.32 gallons</w:t>
      </w:r>
    </w:p>
    <w:p w14:paraId="6EBE37F5" w14:textId="77777777" w:rsidR="00106AE4" w:rsidRDefault="00106AE4" w:rsidP="005D743C">
      <w:pPr>
        <w:pStyle w:val="ListParagraph"/>
        <w:numPr>
          <w:ilvl w:val="2"/>
          <w:numId w:val="42"/>
        </w:numPr>
        <w:spacing w:before="0" w:after="0"/>
      </w:pPr>
      <w:r>
        <w:t xml:space="preserve">Land use distributed as </w:t>
      </w:r>
    </w:p>
    <w:p w14:paraId="1275B1C2" w14:textId="77777777" w:rsidR="00106AE4" w:rsidRDefault="00106AE4" w:rsidP="005D743C">
      <w:pPr>
        <w:pStyle w:val="ListParagraph"/>
        <w:numPr>
          <w:ilvl w:val="3"/>
          <w:numId w:val="42"/>
        </w:numPr>
        <w:spacing w:before="0" w:after="0"/>
      </w:pPr>
      <w:r>
        <w:t>Agricultural: 57.27</w:t>
      </w:r>
    </w:p>
    <w:p w14:paraId="48312DC7" w14:textId="77777777" w:rsidR="00106AE4" w:rsidRDefault="00106AE4" w:rsidP="005D743C">
      <w:pPr>
        <w:pStyle w:val="ListParagraph"/>
        <w:numPr>
          <w:ilvl w:val="0"/>
          <w:numId w:val="42"/>
        </w:numPr>
        <w:spacing w:before="0" w:after="0"/>
      </w:pPr>
      <w:r>
        <w:t>"SS-66 NPS 4</w:t>
      </w:r>
    </w:p>
    <w:p w14:paraId="21B5FE04" w14:textId="77777777" w:rsidR="00106AE4" w:rsidRDefault="00106AE4" w:rsidP="005D743C">
      <w:pPr>
        <w:pStyle w:val="ListParagraph"/>
        <w:numPr>
          <w:ilvl w:val="1"/>
          <w:numId w:val="42"/>
        </w:numPr>
        <w:spacing w:before="0" w:after="0"/>
      </w:pPr>
      <w:r>
        <w:t>Total Cumulative Length (m):</w:t>
      </w:r>
      <w:r>
        <w:tab/>
        <w:t>51.85</w:t>
      </w:r>
    </w:p>
    <w:p w14:paraId="5DDEA74F" w14:textId="77777777" w:rsidR="00106AE4" w:rsidRDefault="00106AE4" w:rsidP="005D743C">
      <w:pPr>
        <w:pStyle w:val="ListParagraph"/>
        <w:numPr>
          <w:ilvl w:val="1"/>
          <w:numId w:val="42"/>
        </w:numPr>
        <w:spacing w:before="0" w:after="0"/>
      </w:pPr>
      <w:r>
        <w:t>Likelihood of failure distributed between minimum of 2.288e-02 and maximum of 2.288e-02.</w:t>
      </w:r>
    </w:p>
    <w:p w14:paraId="41C562F5" w14:textId="77777777" w:rsidR="00106AE4" w:rsidRDefault="00106AE4" w:rsidP="005D743C">
      <w:pPr>
        <w:pStyle w:val="ListParagraph"/>
        <w:numPr>
          <w:ilvl w:val="2"/>
          <w:numId w:val="42"/>
        </w:numPr>
        <w:spacing w:before="0" w:after="0"/>
      </w:pPr>
      <w:r>
        <w:t>Installation date between minimum of 1997-01-01 and maximum of 1997-01-01</w:t>
      </w:r>
    </w:p>
    <w:p w14:paraId="4C722200" w14:textId="77777777" w:rsidR="00106AE4" w:rsidRDefault="00106AE4" w:rsidP="005D743C">
      <w:pPr>
        <w:pStyle w:val="ListParagraph"/>
        <w:numPr>
          <w:ilvl w:val="2"/>
          <w:numId w:val="42"/>
        </w:numPr>
        <w:spacing w:before="0" w:after="0"/>
      </w:pPr>
      <w:r>
        <w:t>Wall thickness between minimum of 3.96 and maximum of 3.96 mm</w:t>
      </w:r>
    </w:p>
    <w:p w14:paraId="518F4166" w14:textId="77777777" w:rsidR="00106AE4" w:rsidRDefault="00106AE4" w:rsidP="005D743C">
      <w:pPr>
        <w:pStyle w:val="ListParagraph"/>
        <w:numPr>
          <w:ilvl w:val="2"/>
          <w:numId w:val="42"/>
        </w:numPr>
        <w:spacing w:before="0" w:after="0"/>
      </w:pPr>
      <w:r>
        <w:t>Mainline coating type of Single-wrap Tape</w:t>
      </w:r>
    </w:p>
    <w:p w14:paraId="7FCCD95E" w14:textId="77777777" w:rsidR="00106AE4" w:rsidRDefault="00106AE4" w:rsidP="005D743C">
      <w:pPr>
        <w:pStyle w:val="ListParagraph"/>
        <w:numPr>
          <w:ilvl w:val="2"/>
          <w:numId w:val="42"/>
        </w:numPr>
        <w:spacing w:before="0" w:after="0"/>
      </w:pPr>
      <w:r>
        <w:t>Joint coating type of Unknown</w:t>
      </w:r>
    </w:p>
    <w:p w14:paraId="70BBD9E4"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71A2EBA6" w14:textId="77777777" w:rsidR="00106AE4" w:rsidRDefault="00106AE4" w:rsidP="005D743C">
      <w:pPr>
        <w:pStyle w:val="ListParagraph"/>
        <w:numPr>
          <w:ilvl w:val="2"/>
          <w:numId w:val="42"/>
        </w:numPr>
        <w:spacing w:before="0" w:after="0"/>
      </w:pPr>
      <w:r>
        <w:t>Date of last CIS survey of 2016-11-26</w:t>
      </w:r>
    </w:p>
    <w:p w14:paraId="123727D5"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1406.0 and maximum of 1439.0 -mV</w:t>
      </w:r>
    </w:p>
    <w:p w14:paraId="68FFD8D7" w14:textId="77777777" w:rsidR="00106AE4" w:rsidRDefault="00106AE4" w:rsidP="005D743C">
      <w:pPr>
        <w:pStyle w:val="ListParagraph"/>
        <w:numPr>
          <w:ilvl w:val="2"/>
          <w:numId w:val="42"/>
        </w:numPr>
        <w:spacing w:before="0" w:after="0"/>
      </w:pPr>
      <w:r>
        <w:t>CIS On-Off potential between minimum of 1160.0 and maximum of 1178.0 -mV</w:t>
      </w:r>
    </w:p>
    <w:p w14:paraId="3A2E8E5E"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0.0</w:t>
      </w:r>
    </w:p>
    <w:p w14:paraId="271872F5" w14:textId="77777777" w:rsidR="00106AE4" w:rsidRDefault="00106AE4" w:rsidP="005D743C">
      <w:pPr>
        <w:pStyle w:val="ListParagraph"/>
        <w:numPr>
          <w:ilvl w:val="2"/>
          <w:numId w:val="42"/>
        </w:numPr>
        <w:spacing w:before="0" w:after="0"/>
      </w:pPr>
      <w:r>
        <w:t>ACVG potential between minimum of 0.02 and maximum of 0.23 mV</w:t>
      </w:r>
    </w:p>
    <w:p w14:paraId="6FFEED6E" w14:textId="77777777" w:rsidR="00106AE4" w:rsidRDefault="00106AE4" w:rsidP="005D743C">
      <w:pPr>
        <w:pStyle w:val="ListParagraph"/>
        <w:numPr>
          <w:ilvl w:val="1"/>
          <w:numId w:val="42"/>
        </w:numPr>
        <w:spacing w:before="0" w:after="0"/>
      </w:pPr>
      <w:r>
        <w:t>Consequence of failure distributed between minimum of $1.01 and maximum of $2.62MM</w:t>
      </w:r>
    </w:p>
    <w:p w14:paraId="21E7794B" w14:textId="77777777" w:rsidR="00106AE4" w:rsidRDefault="00106AE4" w:rsidP="005D743C">
      <w:pPr>
        <w:pStyle w:val="ListParagraph"/>
        <w:numPr>
          <w:ilvl w:val="1"/>
          <w:numId w:val="42"/>
        </w:numPr>
        <w:spacing w:before="0" w:after="0"/>
      </w:pPr>
      <w:r>
        <w:t>Total length driven by Environmental: 51.85 meters.</w:t>
      </w:r>
    </w:p>
    <w:p w14:paraId="4824EE1D" w14:textId="77777777" w:rsidR="00106AE4" w:rsidRDefault="00106AE4" w:rsidP="005D743C">
      <w:pPr>
        <w:pStyle w:val="ListParagraph"/>
        <w:numPr>
          <w:ilvl w:val="1"/>
          <w:numId w:val="42"/>
        </w:numPr>
        <w:spacing w:before="0" w:after="0"/>
      </w:pPr>
      <w:r>
        <w:t>Environmental Cost distributed between minimum of $0.77 and maximum of $2.36MM:</w:t>
      </w:r>
    </w:p>
    <w:p w14:paraId="4BCFAD65" w14:textId="77777777" w:rsidR="00106AE4" w:rsidRDefault="00106AE4" w:rsidP="005D743C">
      <w:pPr>
        <w:pStyle w:val="ListParagraph"/>
        <w:numPr>
          <w:ilvl w:val="2"/>
          <w:numId w:val="42"/>
        </w:numPr>
        <w:spacing w:before="0" w:after="0"/>
      </w:pPr>
      <w:r>
        <w:t>Leak cost between minimum of $0.20 and maximum of $0.20MM</w:t>
      </w:r>
    </w:p>
    <w:p w14:paraId="793BD3E1" w14:textId="77777777" w:rsidR="00106AE4" w:rsidRDefault="00106AE4" w:rsidP="005D743C">
      <w:pPr>
        <w:pStyle w:val="ListParagraph"/>
        <w:numPr>
          <w:ilvl w:val="2"/>
          <w:numId w:val="42"/>
        </w:numPr>
        <w:spacing w:before="0" w:after="0"/>
      </w:pPr>
      <w:r>
        <w:t>Leak spill volume between a minimum of 1853.91 and maximum of 1856.63 gallons</w:t>
      </w:r>
    </w:p>
    <w:p w14:paraId="073C56ED" w14:textId="77777777" w:rsidR="00106AE4" w:rsidRDefault="00106AE4" w:rsidP="005D743C">
      <w:pPr>
        <w:pStyle w:val="ListParagraph"/>
        <w:numPr>
          <w:ilvl w:val="2"/>
          <w:numId w:val="42"/>
        </w:numPr>
        <w:spacing w:before="0" w:after="0"/>
      </w:pPr>
      <w:r>
        <w:t>Rupture cost between minimum of $25.67 and maximum of $25.71MM</w:t>
      </w:r>
    </w:p>
    <w:p w14:paraId="30DF8310" w14:textId="77777777" w:rsidR="00106AE4" w:rsidRDefault="00106AE4" w:rsidP="005D743C">
      <w:pPr>
        <w:pStyle w:val="ListParagraph"/>
        <w:numPr>
          <w:ilvl w:val="2"/>
          <w:numId w:val="42"/>
        </w:numPr>
        <w:spacing w:before="0" w:after="0"/>
      </w:pPr>
      <w:r>
        <w:t>Rupture spill volume is between a minimum of 242203.9 and maximum of 242559.62 gallons</w:t>
      </w:r>
    </w:p>
    <w:p w14:paraId="09B3C2CD" w14:textId="77777777" w:rsidR="00106AE4" w:rsidRDefault="00106AE4" w:rsidP="005D743C">
      <w:pPr>
        <w:pStyle w:val="ListParagraph"/>
        <w:numPr>
          <w:ilvl w:val="2"/>
          <w:numId w:val="42"/>
        </w:numPr>
        <w:spacing w:before="0" w:after="0"/>
      </w:pPr>
      <w:r>
        <w:t>Puncture cost between minimum of $6.46 and maximum of $6.47MM</w:t>
      </w:r>
    </w:p>
    <w:p w14:paraId="5044D89C" w14:textId="77777777" w:rsidR="00106AE4" w:rsidRDefault="00106AE4" w:rsidP="005D743C">
      <w:pPr>
        <w:pStyle w:val="ListParagraph"/>
        <w:numPr>
          <w:ilvl w:val="2"/>
          <w:numId w:val="42"/>
        </w:numPr>
        <w:spacing w:before="0" w:after="0"/>
      </w:pPr>
      <w:r>
        <w:lastRenderedPageBreak/>
        <w:t>Puncture spill volume is between a minimum of 60915.28 and maximum of 61004.74 gallons</w:t>
      </w:r>
    </w:p>
    <w:p w14:paraId="7C36C3F7" w14:textId="77777777" w:rsidR="00106AE4" w:rsidRDefault="00106AE4" w:rsidP="005D743C">
      <w:pPr>
        <w:pStyle w:val="ListParagraph"/>
        <w:numPr>
          <w:ilvl w:val="2"/>
          <w:numId w:val="42"/>
        </w:numPr>
        <w:spacing w:before="0" w:after="0"/>
      </w:pPr>
      <w:r>
        <w:t xml:space="preserve">Land use distributed as </w:t>
      </w:r>
    </w:p>
    <w:p w14:paraId="5C08DF21" w14:textId="77777777" w:rsidR="00106AE4" w:rsidRDefault="00106AE4" w:rsidP="005D743C">
      <w:pPr>
        <w:pStyle w:val="ListParagraph"/>
        <w:numPr>
          <w:ilvl w:val="3"/>
          <w:numId w:val="42"/>
        </w:numPr>
        <w:spacing w:before="0" w:after="0"/>
      </w:pPr>
      <w:r>
        <w:t>Agricultural: 51.85</w:t>
      </w:r>
    </w:p>
    <w:p w14:paraId="5B64CD54" w14:textId="77777777" w:rsidR="00106AE4" w:rsidRDefault="00106AE4" w:rsidP="005D743C">
      <w:pPr>
        <w:pStyle w:val="ListParagraph"/>
        <w:numPr>
          <w:ilvl w:val="0"/>
          <w:numId w:val="42"/>
        </w:numPr>
        <w:spacing w:before="0" w:after="0"/>
      </w:pPr>
      <w:r>
        <w:t xml:space="preserve">"NPS8 Condensate to Enbridge </w:t>
      </w:r>
      <w:proofErr w:type="gramStart"/>
      <w:r>
        <w:t>From</w:t>
      </w:r>
      <w:proofErr w:type="gramEnd"/>
      <w:r>
        <w:t xml:space="preserve"> 03-05-053-23W4 To 02-05-053-23W4</w:t>
      </w:r>
    </w:p>
    <w:p w14:paraId="4525EF46" w14:textId="77777777" w:rsidR="00106AE4" w:rsidRDefault="00106AE4" w:rsidP="005D743C">
      <w:pPr>
        <w:pStyle w:val="ListParagraph"/>
        <w:numPr>
          <w:ilvl w:val="1"/>
          <w:numId w:val="42"/>
        </w:numPr>
        <w:spacing w:before="0" w:after="0"/>
      </w:pPr>
      <w:r>
        <w:t>Total Cumulative Length (m):</w:t>
      </w:r>
      <w:r>
        <w:tab/>
        <w:t>38.22</w:t>
      </w:r>
    </w:p>
    <w:p w14:paraId="5B592F83" w14:textId="77777777" w:rsidR="00106AE4" w:rsidRDefault="00106AE4" w:rsidP="005D743C">
      <w:pPr>
        <w:pStyle w:val="ListParagraph"/>
        <w:numPr>
          <w:ilvl w:val="1"/>
          <w:numId w:val="42"/>
        </w:numPr>
        <w:spacing w:before="0" w:after="0"/>
      </w:pPr>
      <w:r>
        <w:t>Likelihood of failure distributed between minimum of 3.006e-02 and maximum of 1.136e-01.</w:t>
      </w:r>
    </w:p>
    <w:p w14:paraId="0780A1B0" w14:textId="77777777" w:rsidR="00106AE4" w:rsidRDefault="00106AE4" w:rsidP="005D743C">
      <w:pPr>
        <w:pStyle w:val="ListParagraph"/>
        <w:numPr>
          <w:ilvl w:val="2"/>
          <w:numId w:val="42"/>
        </w:numPr>
        <w:spacing w:before="0" w:after="0"/>
      </w:pPr>
      <w:r>
        <w:t>Installation date between minimum of 1976-01-01 and maximum of 1976-01-01</w:t>
      </w:r>
    </w:p>
    <w:p w14:paraId="6CC7A265" w14:textId="77777777" w:rsidR="00106AE4" w:rsidRDefault="00106AE4" w:rsidP="005D743C">
      <w:pPr>
        <w:pStyle w:val="ListParagraph"/>
        <w:numPr>
          <w:ilvl w:val="2"/>
          <w:numId w:val="42"/>
        </w:numPr>
        <w:spacing w:before="0" w:after="0"/>
      </w:pPr>
      <w:r>
        <w:t>Wall thickness between minimum of 5.56 and maximum of 5.56 mm</w:t>
      </w:r>
    </w:p>
    <w:p w14:paraId="41ADE524" w14:textId="77777777" w:rsidR="00106AE4" w:rsidRDefault="00106AE4" w:rsidP="005D743C">
      <w:pPr>
        <w:pStyle w:val="ListParagraph"/>
        <w:numPr>
          <w:ilvl w:val="2"/>
          <w:numId w:val="42"/>
        </w:numPr>
        <w:spacing w:before="0" w:after="0"/>
      </w:pPr>
      <w:r>
        <w:t>Mainline coating type of Unknown</w:t>
      </w:r>
    </w:p>
    <w:p w14:paraId="473C7802" w14:textId="77777777" w:rsidR="00106AE4" w:rsidRDefault="00106AE4" w:rsidP="005D743C">
      <w:pPr>
        <w:pStyle w:val="ListParagraph"/>
        <w:numPr>
          <w:ilvl w:val="2"/>
          <w:numId w:val="42"/>
        </w:numPr>
        <w:spacing w:before="0" w:after="0"/>
      </w:pPr>
      <w:r>
        <w:t>Joint coating type of Unknown</w:t>
      </w:r>
    </w:p>
    <w:p w14:paraId="75D4CE13"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7FF29793" w14:textId="77777777" w:rsidR="00106AE4" w:rsidRDefault="00106AE4" w:rsidP="005D743C">
      <w:pPr>
        <w:pStyle w:val="ListParagraph"/>
        <w:numPr>
          <w:ilvl w:val="2"/>
          <w:numId w:val="42"/>
        </w:numPr>
        <w:spacing w:before="0" w:after="0"/>
      </w:pPr>
      <w:r>
        <w:t>Date of last CIS survey of 2017-01-01</w:t>
      </w:r>
    </w:p>
    <w:p w14:paraId="18ADD92B"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1138.0 and maximum of 1152.0 -mV</w:t>
      </w:r>
    </w:p>
    <w:p w14:paraId="6070F659" w14:textId="77777777" w:rsidR="00106AE4" w:rsidRDefault="00106AE4" w:rsidP="005D743C">
      <w:pPr>
        <w:pStyle w:val="ListParagraph"/>
        <w:numPr>
          <w:ilvl w:val="2"/>
          <w:numId w:val="42"/>
        </w:numPr>
        <w:spacing w:before="0" w:after="0"/>
      </w:pPr>
      <w:r>
        <w:t>CIS On-Off potential between minimum of 1086.0 and maximum of 1098.0 -mV</w:t>
      </w:r>
    </w:p>
    <w:p w14:paraId="68A7A938"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0.0</w:t>
      </w:r>
    </w:p>
    <w:p w14:paraId="0313B0F9" w14:textId="77777777" w:rsidR="00106AE4" w:rsidRDefault="00106AE4" w:rsidP="005D743C">
      <w:pPr>
        <w:pStyle w:val="ListParagraph"/>
        <w:numPr>
          <w:ilvl w:val="2"/>
          <w:numId w:val="42"/>
        </w:numPr>
        <w:spacing w:before="0" w:after="0"/>
      </w:pPr>
      <w:r>
        <w:t>ACVG potential between minimum of 0.01 and maximum of 0.04 mV</w:t>
      </w:r>
    </w:p>
    <w:p w14:paraId="2578FBF4" w14:textId="77777777" w:rsidR="00106AE4" w:rsidRDefault="00106AE4" w:rsidP="005D743C">
      <w:pPr>
        <w:pStyle w:val="ListParagraph"/>
        <w:numPr>
          <w:ilvl w:val="1"/>
          <w:numId w:val="42"/>
        </w:numPr>
        <w:spacing w:before="0" w:after="0"/>
      </w:pPr>
      <w:r>
        <w:t>Consequence of failure distributed between minimum of $127.13 and maximum of $127.92MM</w:t>
      </w:r>
    </w:p>
    <w:p w14:paraId="2D667BA9" w14:textId="77777777" w:rsidR="00106AE4" w:rsidRDefault="00106AE4" w:rsidP="005D743C">
      <w:pPr>
        <w:pStyle w:val="ListParagraph"/>
        <w:numPr>
          <w:ilvl w:val="1"/>
          <w:numId w:val="42"/>
        </w:numPr>
        <w:spacing w:before="0" w:after="0"/>
      </w:pPr>
      <w:r>
        <w:t>Total length driven by Safety: 38.22 meters.</w:t>
      </w:r>
    </w:p>
    <w:p w14:paraId="4FA2DFD4" w14:textId="77777777" w:rsidR="00106AE4" w:rsidRDefault="00106AE4" w:rsidP="005D743C">
      <w:pPr>
        <w:pStyle w:val="ListParagraph"/>
        <w:numPr>
          <w:ilvl w:val="1"/>
          <w:numId w:val="42"/>
        </w:numPr>
        <w:spacing w:before="0" w:after="0"/>
      </w:pPr>
      <w:r>
        <w:t>Safety Cost distributed between minimum of $121.39 and maximum of $121.74MM:</w:t>
      </w:r>
    </w:p>
    <w:p w14:paraId="3671B543" w14:textId="77777777" w:rsidR="00106AE4" w:rsidRDefault="00106AE4" w:rsidP="005D743C">
      <w:pPr>
        <w:pStyle w:val="ListParagraph"/>
        <w:numPr>
          <w:ilvl w:val="2"/>
          <w:numId w:val="42"/>
        </w:numPr>
        <w:spacing w:before="0" w:after="0"/>
      </w:pPr>
      <w:r>
        <w:t>Leak cost between minimum of $121.06 and maximum of $121.06MM</w:t>
      </w:r>
    </w:p>
    <w:p w14:paraId="43439EBC" w14:textId="77777777" w:rsidR="00106AE4" w:rsidRDefault="00106AE4" w:rsidP="005D743C">
      <w:pPr>
        <w:pStyle w:val="ListParagraph"/>
        <w:numPr>
          <w:ilvl w:val="2"/>
          <w:numId w:val="42"/>
        </w:numPr>
        <w:spacing w:before="0" w:after="0"/>
      </w:pPr>
      <w:r>
        <w:t>Leak scenario yielded 1.0 intersections with structures, with minimum of 12.61 and maximum of 12.61 of population impacted.</w:t>
      </w:r>
    </w:p>
    <w:p w14:paraId="142D7282" w14:textId="77777777" w:rsidR="00106AE4" w:rsidRDefault="00106AE4" w:rsidP="005D743C">
      <w:pPr>
        <w:pStyle w:val="ListParagraph"/>
        <w:numPr>
          <w:ilvl w:val="2"/>
          <w:numId w:val="42"/>
        </w:numPr>
        <w:spacing w:before="0" w:after="0"/>
      </w:pPr>
      <w:r>
        <w:t>Leak hazard radius distributed between minimum of 11.13 and maximum of 11.13 meters.</w:t>
      </w:r>
    </w:p>
    <w:p w14:paraId="2E8EA165" w14:textId="77777777" w:rsidR="00106AE4" w:rsidRDefault="00106AE4" w:rsidP="005D743C">
      <w:pPr>
        <w:pStyle w:val="ListParagraph"/>
        <w:numPr>
          <w:ilvl w:val="2"/>
          <w:numId w:val="42"/>
        </w:numPr>
        <w:spacing w:before="0" w:after="0"/>
      </w:pPr>
      <w:r>
        <w:t>Rupture cost between minimum of $133.16 and maximum of $133.16MM</w:t>
      </w:r>
    </w:p>
    <w:p w14:paraId="30D27410" w14:textId="77777777" w:rsidR="00106AE4" w:rsidRDefault="00106AE4" w:rsidP="005D743C">
      <w:pPr>
        <w:pStyle w:val="ListParagraph"/>
        <w:numPr>
          <w:ilvl w:val="2"/>
          <w:numId w:val="42"/>
        </w:numPr>
        <w:spacing w:before="0" w:after="0"/>
      </w:pPr>
      <w:r>
        <w:t>Rupture scenario yielded 1.0 intersections with structures, with minimum of 13.87 and maximum of 13.87 of population impacted</w:t>
      </w:r>
    </w:p>
    <w:p w14:paraId="14BB5186" w14:textId="77777777" w:rsidR="00106AE4" w:rsidRDefault="00106AE4" w:rsidP="005D743C">
      <w:pPr>
        <w:pStyle w:val="ListParagraph"/>
        <w:numPr>
          <w:ilvl w:val="2"/>
          <w:numId w:val="42"/>
        </w:numPr>
        <w:spacing w:before="0" w:after="0"/>
      </w:pPr>
      <w:r>
        <w:t>Rupture hazard radius distributed between minimum of 129.12 and maximum of 129.12 meters.</w:t>
      </w:r>
    </w:p>
    <w:p w14:paraId="71332EA2" w14:textId="77777777" w:rsidR="00106AE4" w:rsidRDefault="00106AE4" w:rsidP="005D743C">
      <w:pPr>
        <w:pStyle w:val="ListParagraph"/>
        <w:numPr>
          <w:ilvl w:val="2"/>
          <w:numId w:val="42"/>
        </w:numPr>
        <w:spacing w:before="0" w:after="0"/>
      </w:pPr>
      <w:r>
        <w:t>Puncture cost between minimum of $121.06 and maximum of $121.06MM</w:t>
      </w:r>
    </w:p>
    <w:p w14:paraId="5390FC74" w14:textId="77777777" w:rsidR="00106AE4" w:rsidRDefault="00106AE4" w:rsidP="005D743C">
      <w:pPr>
        <w:pStyle w:val="ListParagraph"/>
        <w:numPr>
          <w:ilvl w:val="2"/>
          <w:numId w:val="42"/>
        </w:numPr>
        <w:spacing w:before="0" w:after="0"/>
      </w:pPr>
      <w:r>
        <w:t>Puncture scenario yielded 1.0 intersections with structures, with minimum of 12.61 and maximum of 12.61 of population impacted</w:t>
      </w:r>
    </w:p>
    <w:p w14:paraId="7C31D4DD" w14:textId="77777777" w:rsidR="00106AE4" w:rsidRDefault="00106AE4" w:rsidP="005D743C">
      <w:pPr>
        <w:pStyle w:val="ListParagraph"/>
        <w:numPr>
          <w:ilvl w:val="2"/>
          <w:numId w:val="42"/>
        </w:numPr>
        <w:spacing w:before="0" w:after="0"/>
      </w:pPr>
      <w:r>
        <w:t>Puncture hazard radius distributed between minimum of 45.37 and maximum of 45.37 meters.</w:t>
      </w:r>
    </w:p>
    <w:p w14:paraId="1EC0239D" w14:textId="77777777" w:rsidR="00106AE4" w:rsidRDefault="00106AE4" w:rsidP="005D743C">
      <w:pPr>
        <w:pStyle w:val="ListParagraph"/>
        <w:numPr>
          <w:ilvl w:val="2"/>
          <w:numId w:val="42"/>
        </w:numPr>
        <w:spacing w:before="0" w:after="0"/>
      </w:pPr>
      <w:r>
        <w:t>Product type is Condensate.</w:t>
      </w:r>
    </w:p>
    <w:p w14:paraId="4C23054B" w14:textId="77777777" w:rsidR="00106AE4" w:rsidRDefault="00106AE4" w:rsidP="005D743C">
      <w:pPr>
        <w:pStyle w:val="ListParagraph"/>
        <w:numPr>
          <w:ilvl w:val="2"/>
          <w:numId w:val="42"/>
        </w:numPr>
        <w:spacing w:before="0" w:after="0"/>
      </w:pPr>
      <w:r>
        <w:t>Class area location is/are 1.0.</w:t>
      </w:r>
    </w:p>
    <w:p w14:paraId="768EDE1E" w14:textId="77777777" w:rsidR="00106AE4" w:rsidRDefault="00106AE4" w:rsidP="005D743C">
      <w:pPr>
        <w:pStyle w:val="ListParagraph"/>
        <w:numPr>
          <w:ilvl w:val="0"/>
          <w:numId w:val="42"/>
        </w:numPr>
        <w:spacing w:before="0" w:after="0"/>
      </w:pPr>
      <w:r>
        <w:t>"CROMER DELIVERY LATERAL NPS 8</w:t>
      </w:r>
    </w:p>
    <w:p w14:paraId="61EC16DD" w14:textId="77777777" w:rsidR="00106AE4" w:rsidRDefault="00106AE4" w:rsidP="005D743C">
      <w:pPr>
        <w:pStyle w:val="ListParagraph"/>
        <w:numPr>
          <w:ilvl w:val="1"/>
          <w:numId w:val="42"/>
        </w:numPr>
        <w:spacing w:before="0" w:after="0"/>
      </w:pPr>
      <w:r>
        <w:t>Total Cumulative Length (m):</w:t>
      </w:r>
      <w:r>
        <w:tab/>
        <w:t>27.36</w:t>
      </w:r>
    </w:p>
    <w:p w14:paraId="393600C4" w14:textId="77777777" w:rsidR="00106AE4" w:rsidRDefault="00106AE4" w:rsidP="005D743C">
      <w:pPr>
        <w:pStyle w:val="ListParagraph"/>
        <w:numPr>
          <w:ilvl w:val="1"/>
          <w:numId w:val="42"/>
        </w:numPr>
        <w:spacing w:before="0" w:after="0"/>
      </w:pPr>
      <w:r>
        <w:t>Likelihood of failure distributed between minimum of 9.000e-01 and maximum of 9.000e-01.</w:t>
      </w:r>
    </w:p>
    <w:p w14:paraId="67C828EE" w14:textId="77777777" w:rsidR="00106AE4" w:rsidRDefault="00106AE4" w:rsidP="005D743C">
      <w:pPr>
        <w:pStyle w:val="ListParagraph"/>
        <w:numPr>
          <w:ilvl w:val="2"/>
          <w:numId w:val="42"/>
        </w:numPr>
        <w:spacing w:before="0" w:after="0"/>
      </w:pPr>
      <w:r>
        <w:t>Installation date between minimum of 1900-01-01 and maximum of 1900-01-01</w:t>
      </w:r>
    </w:p>
    <w:p w14:paraId="04D7287A" w14:textId="77777777" w:rsidR="00106AE4" w:rsidRDefault="00106AE4" w:rsidP="005D743C">
      <w:pPr>
        <w:pStyle w:val="ListParagraph"/>
        <w:numPr>
          <w:ilvl w:val="2"/>
          <w:numId w:val="42"/>
        </w:numPr>
        <w:spacing w:before="0" w:after="0"/>
      </w:pPr>
      <w:r>
        <w:t>Wall thickness between minimum of 4.78 and maximum of 4.78 mm</w:t>
      </w:r>
    </w:p>
    <w:p w14:paraId="4D388704" w14:textId="77777777" w:rsidR="00106AE4" w:rsidRDefault="00106AE4" w:rsidP="005D743C">
      <w:pPr>
        <w:pStyle w:val="ListParagraph"/>
        <w:numPr>
          <w:ilvl w:val="2"/>
          <w:numId w:val="42"/>
        </w:numPr>
        <w:spacing w:before="0" w:after="0"/>
      </w:pPr>
      <w:r>
        <w:t>Mainline coating type of Unknown</w:t>
      </w:r>
    </w:p>
    <w:p w14:paraId="0CA09539" w14:textId="77777777" w:rsidR="00106AE4" w:rsidRDefault="00106AE4" w:rsidP="005D743C">
      <w:pPr>
        <w:pStyle w:val="ListParagraph"/>
        <w:numPr>
          <w:ilvl w:val="2"/>
          <w:numId w:val="42"/>
        </w:numPr>
        <w:spacing w:before="0" w:after="0"/>
      </w:pPr>
      <w:r>
        <w:t>Joint coating type of Unknown</w:t>
      </w:r>
    </w:p>
    <w:p w14:paraId="07896D59"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3E34A74E" w14:textId="77777777" w:rsidR="00106AE4" w:rsidRDefault="00106AE4" w:rsidP="005D743C">
      <w:pPr>
        <w:pStyle w:val="ListParagraph"/>
        <w:numPr>
          <w:ilvl w:val="2"/>
          <w:numId w:val="42"/>
        </w:numPr>
        <w:spacing w:before="0" w:after="0"/>
      </w:pPr>
      <w:r>
        <w:t xml:space="preserve">Date of last CIS survey of </w:t>
      </w:r>
      <w:proofErr w:type="spellStart"/>
      <w:r>
        <w:t>NaT</w:t>
      </w:r>
      <w:proofErr w:type="spellEnd"/>
    </w:p>
    <w:p w14:paraId="0503291E" w14:textId="77777777" w:rsidR="00106AE4" w:rsidRDefault="00106AE4" w:rsidP="005D743C">
      <w:pPr>
        <w:pStyle w:val="ListParagraph"/>
        <w:numPr>
          <w:ilvl w:val="2"/>
          <w:numId w:val="42"/>
        </w:numPr>
        <w:spacing w:before="0" w:after="0"/>
      </w:pPr>
      <w:r>
        <w:lastRenderedPageBreak/>
        <w:t xml:space="preserve">CIS </w:t>
      </w:r>
      <w:proofErr w:type="gramStart"/>
      <w:r>
        <w:t>On</w:t>
      </w:r>
      <w:proofErr w:type="gramEnd"/>
      <w:r>
        <w:t xml:space="preserve"> only potential between minimum of nan and maximum of nan -mV</w:t>
      </w:r>
    </w:p>
    <w:p w14:paraId="654D05D7" w14:textId="77777777" w:rsidR="00106AE4" w:rsidRDefault="00106AE4" w:rsidP="005D743C">
      <w:pPr>
        <w:pStyle w:val="ListParagraph"/>
        <w:numPr>
          <w:ilvl w:val="2"/>
          <w:numId w:val="42"/>
        </w:numPr>
        <w:spacing w:before="0" w:after="0"/>
      </w:pPr>
      <w:r>
        <w:t>CIS On-Off potential between minimum of nan and maximum of nan -mV</w:t>
      </w:r>
    </w:p>
    <w:p w14:paraId="56E5EDCF"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nan and maximum of nan</w:t>
      </w:r>
    </w:p>
    <w:p w14:paraId="4DE0FCD5" w14:textId="77777777" w:rsidR="00106AE4" w:rsidRDefault="00106AE4" w:rsidP="005D743C">
      <w:pPr>
        <w:pStyle w:val="ListParagraph"/>
        <w:numPr>
          <w:ilvl w:val="2"/>
          <w:numId w:val="42"/>
        </w:numPr>
        <w:spacing w:before="0" w:after="0"/>
      </w:pPr>
      <w:r>
        <w:t>ACVG potential between minimum of nan and maximum of nan mV</w:t>
      </w:r>
    </w:p>
    <w:p w14:paraId="4B506107" w14:textId="77777777" w:rsidR="00106AE4" w:rsidRDefault="00106AE4" w:rsidP="005D743C">
      <w:pPr>
        <w:pStyle w:val="ListParagraph"/>
        <w:numPr>
          <w:ilvl w:val="1"/>
          <w:numId w:val="42"/>
        </w:numPr>
        <w:spacing w:before="0" w:after="0"/>
      </w:pPr>
      <w:r>
        <w:t>Consequence of failure distributed between minimum of $12.64 and maximum of $12.66MM</w:t>
      </w:r>
    </w:p>
    <w:p w14:paraId="65A727BA" w14:textId="77777777" w:rsidR="00106AE4" w:rsidRDefault="00106AE4" w:rsidP="005D743C">
      <w:pPr>
        <w:pStyle w:val="ListParagraph"/>
        <w:numPr>
          <w:ilvl w:val="1"/>
          <w:numId w:val="42"/>
        </w:numPr>
        <w:spacing w:before="0" w:after="0"/>
      </w:pPr>
      <w:r>
        <w:t>Total length driven by Environmental: 27.36 meters.</w:t>
      </w:r>
    </w:p>
    <w:p w14:paraId="58ABF0C5" w14:textId="77777777" w:rsidR="00106AE4" w:rsidRDefault="00106AE4" w:rsidP="005D743C">
      <w:pPr>
        <w:pStyle w:val="ListParagraph"/>
        <w:numPr>
          <w:ilvl w:val="1"/>
          <w:numId w:val="42"/>
        </w:numPr>
        <w:spacing w:before="0" w:after="0"/>
      </w:pPr>
      <w:r>
        <w:t>Environmental Cost distributed between minimum of $12.33 and maximum of $12.34MM:</w:t>
      </w:r>
    </w:p>
    <w:p w14:paraId="5740AC7A" w14:textId="77777777" w:rsidR="00106AE4" w:rsidRDefault="00106AE4" w:rsidP="005D743C">
      <w:pPr>
        <w:pStyle w:val="ListParagraph"/>
        <w:numPr>
          <w:ilvl w:val="2"/>
          <w:numId w:val="42"/>
        </w:numPr>
        <w:spacing w:before="0" w:after="0"/>
      </w:pPr>
      <w:r>
        <w:t>Leak cost between minimum of $0.33 and maximum of $0.33MM</w:t>
      </w:r>
    </w:p>
    <w:p w14:paraId="6725A846" w14:textId="77777777" w:rsidR="00106AE4" w:rsidRDefault="00106AE4" w:rsidP="005D743C">
      <w:pPr>
        <w:pStyle w:val="ListParagraph"/>
        <w:numPr>
          <w:ilvl w:val="2"/>
          <w:numId w:val="42"/>
        </w:numPr>
        <w:spacing w:before="0" w:after="0"/>
      </w:pPr>
      <w:r>
        <w:t>Leak spill volume between a minimum of 1856.18 and maximum of 1858.45 gallons</w:t>
      </w:r>
    </w:p>
    <w:p w14:paraId="2AB56B1C" w14:textId="77777777" w:rsidR="00106AE4" w:rsidRDefault="00106AE4" w:rsidP="005D743C">
      <w:pPr>
        <w:pStyle w:val="ListParagraph"/>
        <w:numPr>
          <w:ilvl w:val="2"/>
          <w:numId w:val="42"/>
        </w:numPr>
        <w:spacing w:before="0" w:after="0"/>
      </w:pPr>
      <w:r>
        <w:t>Rupture cost between minimum of $158.50 and maximum of $158.69MM</w:t>
      </w:r>
    </w:p>
    <w:p w14:paraId="0CDAD74F" w14:textId="77777777" w:rsidR="00106AE4" w:rsidRDefault="00106AE4" w:rsidP="005D743C">
      <w:pPr>
        <w:pStyle w:val="ListParagraph"/>
        <w:numPr>
          <w:ilvl w:val="2"/>
          <w:numId w:val="42"/>
        </w:numPr>
        <w:spacing w:before="0" w:after="0"/>
      </w:pPr>
      <w:r>
        <w:t>Rupture spill volume is between a minimum of 890852.69 and maximum of 891942.44 gallons</w:t>
      </w:r>
    </w:p>
    <w:p w14:paraId="4282A5C6" w14:textId="77777777" w:rsidR="00106AE4" w:rsidRDefault="00106AE4" w:rsidP="005D743C">
      <w:pPr>
        <w:pStyle w:val="ListParagraph"/>
        <w:numPr>
          <w:ilvl w:val="2"/>
          <w:numId w:val="42"/>
        </w:numPr>
        <w:spacing w:before="0" w:after="0"/>
      </w:pPr>
      <w:r>
        <w:t>Puncture cost between minimum of $10.85 and maximum of $10.86MM</w:t>
      </w:r>
    </w:p>
    <w:p w14:paraId="291E7FFD" w14:textId="77777777" w:rsidR="00106AE4" w:rsidRDefault="00106AE4" w:rsidP="005D743C">
      <w:pPr>
        <w:pStyle w:val="ListParagraph"/>
        <w:numPr>
          <w:ilvl w:val="2"/>
          <w:numId w:val="42"/>
        </w:numPr>
        <w:spacing w:before="0" w:after="0"/>
      </w:pPr>
      <w:r>
        <w:t>Puncture spill volume is between a minimum of 60989.88 and maximum of 61064.49 gallons</w:t>
      </w:r>
    </w:p>
    <w:p w14:paraId="1220C556" w14:textId="77777777" w:rsidR="00106AE4" w:rsidRDefault="00106AE4" w:rsidP="005D743C">
      <w:pPr>
        <w:pStyle w:val="ListParagraph"/>
        <w:numPr>
          <w:ilvl w:val="2"/>
          <w:numId w:val="42"/>
        </w:numPr>
        <w:spacing w:before="0" w:after="0"/>
      </w:pPr>
      <w:r>
        <w:t xml:space="preserve">Land use distributed as </w:t>
      </w:r>
    </w:p>
    <w:p w14:paraId="0E3F1F1B" w14:textId="77777777" w:rsidR="00106AE4" w:rsidRDefault="00106AE4" w:rsidP="005D743C">
      <w:pPr>
        <w:pStyle w:val="ListParagraph"/>
        <w:numPr>
          <w:ilvl w:val="3"/>
          <w:numId w:val="42"/>
        </w:numPr>
        <w:spacing w:before="0" w:after="0"/>
      </w:pPr>
      <w:r>
        <w:t>Bush/Creek: 27.36</w:t>
      </w:r>
    </w:p>
    <w:p w14:paraId="2698FE64" w14:textId="77777777" w:rsidR="00106AE4" w:rsidRDefault="00106AE4" w:rsidP="005D743C">
      <w:pPr>
        <w:pStyle w:val="ListParagraph"/>
        <w:numPr>
          <w:ilvl w:val="0"/>
          <w:numId w:val="42"/>
        </w:numPr>
        <w:spacing w:before="0" w:after="0"/>
      </w:pPr>
      <w:r>
        <w:t>"SS-28 NPS 4</w:t>
      </w:r>
    </w:p>
    <w:p w14:paraId="566402EA" w14:textId="77777777" w:rsidR="00106AE4" w:rsidRDefault="00106AE4" w:rsidP="005D743C">
      <w:pPr>
        <w:pStyle w:val="ListParagraph"/>
        <w:numPr>
          <w:ilvl w:val="1"/>
          <w:numId w:val="42"/>
        </w:numPr>
        <w:spacing w:before="0" w:after="0"/>
      </w:pPr>
      <w:r>
        <w:t>Total Cumulative Length (m):</w:t>
      </w:r>
      <w:r>
        <w:tab/>
        <w:t>23.87</w:t>
      </w:r>
    </w:p>
    <w:p w14:paraId="55D0BAE0" w14:textId="77777777" w:rsidR="00106AE4" w:rsidRDefault="00106AE4" w:rsidP="005D743C">
      <w:pPr>
        <w:pStyle w:val="ListParagraph"/>
        <w:numPr>
          <w:ilvl w:val="1"/>
          <w:numId w:val="42"/>
        </w:numPr>
        <w:spacing w:before="0" w:after="0"/>
      </w:pPr>
      <w:r>
        <w:t>Likelihood of failure distributed between minimum of 3.504e-02 and maximum of 5.203e-02.</w:t>
      </w:r>
    </w:p>
    <w:p w14:paraId="439E047B" w14:textId="77777777" w:rsidR="00106AE4" w:rsidRDefault="00106AE4" w:rsidP="005D743C">
      <w:pPr>
        <w:pStyle w:val="ListParagraph"/>
        <w:numPr>
          <w:ilvl w:val="2"/>
          <w:numId w:val="42"/>
        </w:numPr>
        <w:spacing w:before="0" w:after="0"/>
      </w:pPr>
      <w:r>
        <w:t>Installation date between minimum of 1957-01-01 and maximum of 1957-01-01</w:t>
      </w:r>
    </w:p>
    <w:p w14:paraId="201ECC1C" w14:textId="77777777" w:rsidR="00106AE4" w:rsidRDefault="00106AE4" w:rsidP="005D743C">
      <w:pPr>
        <w:pStyle w:val="ListParagraph"/>
        <w:numPr>
          <w:ilvl w:val="2"/>
          <w:numId w:val="42"/>
        </w:numPr>
        <w:spacing w:before="0" w:after="0"/>
      </w:pPr>
      <w:r>
        <w:t>Wall thickness between minimum of 6.02 and maximum of 6.02 mm</w:t>
      </w:r>
    </w:p>
    <w:p w14:paraId="58891773" w14:textId="77777777" w:rsidR="00106AE4" w:rsidRDefault="00106AE4" w:rsidP="005D743C">
      <w:pPr>
        <w:pStyle w:val="ListParagraph"/>
        <w:numPr>
          <w:ilvl w:val="2"/>
          <w:numId w:val="42"/>
        </w:numPr>
        <w:spacing w:before="0" w:after="0"/>
      </w:pPr>
      <w:r>
        <w:t>Mainline coating type of Coal Tar</w:t>
      </w:r>
    </w:p>
    <w:p w14:paraId="1E558958" w14:textId="77777777" w:rsidR="00106AE4" w:rsidRDefault="00106AE4" w:rsidP="005D743C">
      <w:pPr>
        <w:pStyle w:val="ListParagraph"/>
        <w:numPr>
          <w:ilvl w:val="2"/>
          <w:numId w:val="42"/>
        </w:numPr>
        <w:spacing w:before="0" w:after="0"/>
      </w:pPr>
      <w:r>
        <w:t>Joint coating type of Unknown</w:t>
      </w:r>
    </w:p>
    <w:p w14:paraId="5282C464"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7DB51ED8" w14:textId="77777777" w:rsidR="00106AE4" w:rsidRDefault="00106AE4" w:rsidP="005D743C">
      <w:pPr>
        <w:pStyle w:val="ListParagraph"/>
        <w:numPr>
          <w:ilvl w:val="2"/>
          <w:numId w:val="42"/>
        </w:numPr>
        <w:spacing w:before="0" w:after="0"/>
      </w:pPr>
      <w:r>
        <w:t>Date of last CIS survey of 2016-11-24</w:t>
      </w:r>
    </w:p>
    <w:p w14:paraId="286D419A"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896.0 and maximum of 1346.0 -mV</w:t>
      </w:r>
    </w:p>
    <w:p w14:paraId="027A719D" w14:textId="77777777" w:rsidR="00106AE4" w:rsidRDefault="00106AE4" w:rsidP="005D743C">
      <w:pPr>
        <w:pStyle w:val="ListParagraph"/>
        <w:numPr>
          <w:ilvl w:val="2"/>
          <w:numId w:val="42"/>
        </w:numPr>
        <w:spacing w:before="0" w:after="0"/>
      </w:pPr>
      <w:r>
        <w:t>CIS On-Off potential between minimum of 831.0 and maximum of 1135.0 -mV</w:t>
      </w:r>
    </w:p>
    <w:p w14:paraId="2E653E25"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35.52 and maximum of 94.17</w:t>
      </w:r>
    </w:p>
    <w:p w14:paraId="7D0DEE6D" w14:textId="77777777" w:rsidR="00106AE4" w:rsidRDefault="00106AE4" w:rsidP="005D743C">
      <w:pPr>
        <w:pStyle w:val="ListParagraph"/>
        <w:numPr>
          <w:ilvl w:val="2"/>
          <w:numId w:val="42"/>
        </w:numPr>
        <w:spacing w:before="0" w:after="0"/>
      </w:pPr>
      <w:r>
        <w:t>ACVG potential between minimum of 0.01 and maximum of 0.08 mV</w:t>
      </w:r>
    </w:p>
    <w:p w14:paraId="1A80CC67" w14:textId="77777777" w:rsidR="00106AE4" w:rsidRDefault="00106AE4" w:rsidP="005D743C">
      <w:pPr>
        <w:pStyle w:val="ListParagraph"/>
        <w:numPr>
          <w:ilvl w:val="1"/>
          <w:numId w:val="42"/>
        </w:numPr>
        <w:spacing w:before="0" w:after="0"/>
      </w:pPr>
      <w:r>
        <w:t>Consequence of failure distributed between minimum of $1.49 and maximum of $2.55MM</w:t>
      </w:r>
    </w:p>
    <w:p w14:paraId="5A2E482F" w14:textId="77777777" w:rsidR="00106AE4" w:rsidRDefault="00106AE4" w:rsidP="005D743C">
      <w:pPr>
        <w:pStyle w:val="ListParagraph"/>
        <w:numPr>
          <w:ilvl w:val="1"/>
          <w:numId w:val="42"/>
        </w:numPr>
        <w:spacing w:before="0" w:after="0"/>
      </w:pPr>
      <w:r>
        <w:t>Total length driven by Environmental: 23.87 meters.</w:t>
      </w:r>
    </w:p>
    <w:p w14:paraId="3C9418D4" w14:textId="77777777" w:rsidR="00106AE4" w:rsidRDefault="00106AE4" w:rsidP="005D743C">
      <w:pPr>
        <w:pStyle w:val="ListParagraph"/>
        <w:numPr>
          <w:ilvl w:val="1"/>
          <w:numId w:val="42"/>
        </w:numPr>
        <w:spacing w:before="0" w:after="0"/>
      </w:pPr>
      <w:r>
        <w:t>Environmental Cost distributed between minimum of $1.27 and maximum of $2.31MM:</w:t>
      </w:r>
    </w:p>
    <w:p w14:paraId="18894A1F" w14:textId="77777777" w:rsidR="00106AE4" w:rsidRDefault="00106AE4" w:rsidP="005D743C">
      <w:pPr>
        <w:pStyle w:val="ListParagraph"/>
        <w:numPr>
          <w:ilvl w:val="2"/>
          <w:numId w:val="42"/>
        </w:numPr>
        <w:spacing w:before="0" w:after="0"/>
      </w:pPr>
      <w:r>
        <w:t>Leak cost between minimum of $0.20 and maximum of $0.20MM</w:t>
      </w:r>
    </w:p>
    <w:p w14:paraId="65ED3737" w14:textId="77777777" w:rsidR="00106AE4" w:rsidRDefault="00106AE4" w:rsidP="005D743C">
      <w:pPr>
        <w:pStyle w:val="ListParagraph"/>
        <w:numPr>
          <w:ilvl w:val="2"/>
          <w:numId w:val="42"/>
        </w:numPr>
        <w:spacing w:before="0" w:after="0"/>
      </w:pPr>
      <w:r>
        <w:t>Leak spill volume between a minimum of 1853.91 and maximum of 1859.61 gallons</w:t>
      </w:r>
    </w:p>
    <w:p w14:paraId="586C1C69" w14:textId="77777777" w:rsidR="00106AE4" w:rsidRDefault="00106AE4" w:rsidP="005D743C">
      <w:pPr>
        <w:pStyle w:val="ListParagraph"/>
        <w:numPr>
          <w:ilvl w:val="2"/>
          <w:numId w:val="42"/>
        </w:numPr>
        <w:spacing w:before="0" w:after="0"/>
      </w:pPr>
      <w:r>
        <w:t>Rupture cost between minimum of $25.67 and maximum of $25.75MM</w:t>
      </w:r>
    </w:p>
    <w:p w14:paraId="468AC368" w14:textId="77777777" w:rsidR="00106AE4" w:rsidRDefault="00106AE4" w:rsidP="005D743C">
      <w:pPr>
        <w:pStyle w:val="ListParagraph"/>
        <w:numPr>
          <w:ilvl w:val="2"/>
          <w:numId w:val="42"/>
        </w:numPr>
        <w:spacing w:before="0" w:after="0"/>
      </w:pPr>
      <w:r>
        <w:t>Rupture spill volume is between a minimum of 242203.9 and maximum of 242948.7 gallons</w:t>
      </w:r>
    </w:p>
    <w:p w14:paraId="54774FC3" w14:textId="77777777" w:rsidR="00106AE4" w:rsidRDefault="00106AE4" w:rsidP="005D743C">
      <w:pPr>
        <w:pStyle w:val="ListParagraph"/>
        <w:numPr>
          <w:ilvl w:val="2"/>
          <w:numId w:val="42"/>
        </w:numPr>
        <w:spacing w:before="0" w:after="0"/>
      </w:pPr>
      <w:r>
        <w:t>Puncture cost between minimum of $6.46 and maximum of $6.48MM</w:t>
      </w:r>
    </w:p>
    <w:p w14:paraId="003BC3A9" w14:textId="77777777" w:rsidR="00106AE4" w:rsidRDefault="00106AE4" w:rsidP="005D743C">
      <w:pPr>
        <w:pStyle w:val="ListParagraph"/>
        <w:numPr>
          <w:ilvl w:val="2"/>
          <w:numId w:val="42"/>
        </w:numPr>
        <w:spacing w:before="0" w:after="0"/>
      </w:pPr>
      <w:r>
        <w:t>Puncture spill volume is between a minimum of 60915.28 and maximum of 61102.6 gallons</w:t>
      </w:r>
    </w:p>
    <w:p w14:paraId="0FCDD961" w14:textId="77777777" w:rsidR="00106AE4" w:rsidRDefault="00106AE4" w:rsidP="005D743C">
      <w:pPr>
        <w:pStyle w:val="ListParagraph"/>
        <w:numPr>
          <w:ilvl w:val="2"/>
          <w:numId w:val="42"/>
        </w:numPr>
        <w:spacing w:before="0" w:after="0"/>
      </w:pPr>
      <w:r>
        <w:t xml:space="preserve">Land use distributed as </w:t>
      </w:r>
    </w:p>
    <w:p w14:paraId="67190D71" w14:textId="77777777" w:rsidR="00106AE4" w:rsidRDefault="00106AE4" w:rsidP="005D743C">
      <w:pPr>
        <w:pStyle w:val="ListParagraph"/>
        <w:numPr>
          <w:ilvl w:val="3"/>
          <w:numId w:val="42"/>
        </w:numPr>
        <w:spacing w:before="0" w:after="0"/>
      </w:pPr>
      <w:r>
        <w:t>Agricultural: 23.87</w:t>
      </w:r>
    </w:p>
    <w:p w14:paraId="4725A0E4" w14:textId="77777777" w:rsidR="00106AE4" w:rsidRDefault="00106AE4" w:rsidP="005D743C">
      <w:pPr>
        <w:pStyle w:val="ListParagraph"/>
        <w:numPr>
          <w:ilvl w:val="0"/>
          <w:numId w:val="42"/>
        </w:numPr>
        <w:spacing w:before="0" w:after="0"/>
      </w:pPr>
      <w:r>
        <w:t>"NIPISI 14-02 TO 11-02 NPS24</w:t>
      </w:r>
    </w:p>
    <w:p w14:paraId="099A2C04" w14:textId="77777777" w:rsidR="00106AE4" w:rsidRDefault="00106AE4" w:rsidP="005D743C">
      <w:pPr>
        <w:pStyle w:val="ListParagraph"/>
        <w:numPr>
          <w:ilvl w:val="1"/>
          <w:numId w:val="42"/>
        </w:numPr>
        <w:spacing w:before="0" w:after="0"/>
      </w:pPr>
      <w:r>
        <w:t>Total Cumulative Length (m):</w:t>
      </w:r>
      <w:r>
        <w:tab/>
        <w:t>23.55</w:t>
      </w:r>
    </w:p>
    <w:p w14:paraId="7A97391E" w14:textId="77777777" w:rsidR="00106AE4" w:rsidRDefault="00106AE4" w:rsidP="005D743C">
      <w:pPr>
        <w:pStyle w:val="ListParagraph"/>
        <w:numPr>
          <w:ilvl w:val="1"/>
          <w:numId w:val="42"/>
        </w:numPr>
        <w:spacing w:before="0" w:after="0"/>
      </w:pPr>
      <w:r>
        <w:t>Likelihood of failure distributed between minimum of 1.853e-02 and maximum of 1.853e-02.</w:t>
      </w:r>
    </w:p>
    <w:p w14:paraId="16771F6C" w14:textId="77777777" w:rsidR="00106AE4" w:rsidRDefault="00106AE4" w:rsidP="005D743C">
      <w:pPr>
        <w:pStyle w:val="ListParagraph"/>
        <w:numPr>
          <w:ilvl w:val="2"/>
          <w:numId w:val="42"/>
        </w:numPr>
        <w:spacing w:before="0" w:after="0"/>
      </w:pPr>
      <w:r>
        <w:lastRenderedPageBreak/>
        <w:t>Installation date between minimum of 1996-08-01 and maximum of 1996-08-01</w:t>
      </w:r>
    </w:p>
    <w:p w14:paraId="72FD3EE2" w14:textId="77777777" w:rsidR="00106AE4" w:rsidRDefault="00106AE4" w:rsidP="005D743C">
      <w:pPr>
        <w:pStyle w:val="ListParagraph"/>
        <w:numPr>
          <w:ilvl w:val="2"/>
          <w:numId w:val="42"/>
        </w:numPr>
        <w:spacing w:before="0" w:after="0"/>
      </w:pPr>
      <w:r>
        <w:t>Wall thickness between minimum of 4.78 and maximum of 4.78 mm</w:t>
      </w:r>
    </w:p>
    <w:p w14:paraId="78625D55" w14:textId="77777777" w:rsidR="00106AE4" w:rsidRDefault="00106AE4" w:rsidP="005D743C">
      <w:pPr>
        <w:pStyle w:val="ListParagraph"/>
        <w:numPr>
          <w:ilvl w:val="2"/>
          <w:numId w:val="42"/>
        </w:numPr>
        <w:spacing w:before="0" w:after="0"/>
      </w:pPr>
      <w:r>
        <w:t>Mainline coating type of Yellow Jacket</w:t>
      </w:r>
    </w:p>
    <w:p w14:paraId="70A3822F" w14:textId="77777777" w:rsidR="00106AE4" w:rsidRDefault="00106AE4" w:rsidP="005D743C">
      <w:pPr>
        <w:pStyle w:val="ListParagraph"/>
        <w:numPr>
          <w:ilvl w:val="2"/>
          <w:numId w:val="42"/>
        </w:numPr>
        <w:spacing w:before="0" w:after="0"/>
      </w:pPr>
      <w:r>
        <w:t>Joint coating type of Shrink Sleeves</w:t>
      </w:r>
    </w:p>
    <w:p w14:paraId="4BC62C1A"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0C96B1FF" w14:textId="77777777" w:rsidR="00106AE4" w:rsidRDefault="00106AE4" w:rsidP="005D743C">
      <w:pPr>
        <w:pStyle w:val="ListParagraph"/>
        <w:numPr>
          <w:ilvl w:val="2"/>
          <w:numId w:val="42"/>
        </w:numPr>
        <w:spacing w:before="0" w:after="0"/>
      </w:pPr>
      <w:r>
        <w:t>Date of last CIS survey of 2016-01-01</w:t>
      </w:r>
    </w:p>
    <w:p w14:paraId="0C37413B"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1165.0 and maximum of 1445.0 -mV</w:t>
      </w:r>
    </w:p>
    <w:p w14:paraId="3ECE33C0" w14:textId="77777777" w:rsidR="00106AE4" w:rsidRDefault="00106AE4" w:rsidP="005D743C">
      <w:pPr>
        <w:pStyle w:val="ListParagraph"/>
        <w:numPr>
          <w:ilvl w:val="2"/>
          <w:numId w:val="42"/>
        </w:numPr>
        <w:spacing w:before="0" w:after="0"/>
      </w:pPr>
      <w:r>
        <w:t>CIS On-Off potential between minimum of 1046.0 and maximum of 1169.0 -mV</w:t>
      </w:r>
    </w:p>
    <w:p w14:paraId="07A412E3"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35.32 and maximum of 79.71</w:t>
      </w:r>
    </w:p>
    <w:p w14:paraId="3C75428A" w14:textId="77777777" w:rsidR="00106AE4" w:rsidRDefault="00106AE4" w:rsidP="005D743C">
      <w:pPr>
        <w:pStyle w:val="ListParagraph"/>
        <w:numPr>
          <w:ilvl w:val="2"/>
          <w:numId w:val="42"/>
        </w:numPr>
        <w:spacing w:before="0" w:after="0"/>
      </w:pPr>
      <w:r>
        <w:t>ACVG potential between minimum of 0.03 and maximum of 0.15 mV</w:t>
      </w:r>
    </w:p>
    <w:p w14:paraId="79868B2F" w14:textId="77777777" w:rsidR="00106AE4" w:rsidRDefault="00106AE4" w:rsidP="005D743C">
      <w:pPr>
        <w:pStyle w:val="ListParagraph"/>
        <w:numPr>
          <w:ilvl w:val="1"/>
          <w:numId w:val="42"/>
        </w:numPr>
        <w:spacing w:before="0" w:after="0"/>
      </w:pPr>
      <w:r>
        <w:t>Consequence of failure distributed between minimum of $3.11 and maximum of $3.43MM</w:t>
      </w:r>
    </w:p>
    <w:p w14:paraId="39968F39" w14:textId="77777777" w:rsidR="00106AE4" w:rsidRDefault="00106AE4" w:rsidP="005D743C">
      <w:pPr>
        <w:pStyle w:val="ListParagraph"/>
        <w:numPr>
          <w:ilvl w:val="1"/>
          <w:numId w:val="42"/>
        </w:numPr>
        <w:spacing w:before="0" w:after="0"/>
      </w:pPr>
      <w:r>
        <w:t>Total length driven by Economic Loss: 23.55 meters.</w:t>
      </w:r>
    </w:p>
    <w:p w14:paraId="60014F01" w14:textId="77777777" w:rsidR="00106AE4" w:rsidRDefault="00106AE4" w:rsidP="005D743C">
      <w:pPr>
        <w:pStyle w:val="ListParagraph"/>
        <w:numPr>
          <w:ilvl w:val="1"/>
          <w:numId w:val="42"/>
        </w:numPr>
        <w:spacing w:before="0" w:after="0"/>
      </w:pPr>
      <w:r>
        <w:t>Economic Loss Cost distributed between minimum of $2.47 and maximum of $2.48MM:</w:t>
      </w:r>
    </w:p>
    <w:p w14:paraId="2D40B647" w14:textId="77777777" w:rsidR="00106AE4" w:rsidRDefault="00106AE4" w:rsidP="005D743C">
      <w:pPr>
        <w:pStyle w:val="ListParagraph"/>
        <w:numPr>
          <w:ilvl w:val="2"/>
          <w:numId w:val="42"/>
        </w:numPr>
        <w:spacing w:before="0" w:after="0"/>
      </w:pPr>
      <w:r>
        <w:t>Repair costs between minimum of $73,000.00 and maximum of $73,000.00.</w:t>
      </w:r>
    </w:p>
    <w:p w14:paraId="269D7E43" w14:textId="77777777" w:rsidR="00106AE4" w:rsidRDefault="00106AE4" w:rsidP="005D743C">
      <w:pPr>
        <w:pStyle w:val="ListParagraph"/>
        <w:numPr>
          <w:ilvl w:val="2"/>
          <w:numId w:val="42"/>
        </w:numPr>
        <w:spacing w:before="0" w:after="0"/>
      </w:pPr>
      <w:r>
        <w:t>Outage losses between minimum of $2,400,000.00 and maximum of $2,400,000.00.</w:t>
      </w:r>
    </w:p>
    <w:p w14:paraId="03019A39" w14:textId="77777777" w:rsidR="00106AE4" w:rsidRDefault="00106AE4" w:rsidP="005D743C">
      <w:pPr>
        <w:pStyle w:val="ListParagraph"/>
        <w:numPr>
          <w:ilvl w:val="2"/>
          <w:numId w:val="42"/>
        </w:numPr>
        <w:spacing w:before="0" w:after="0"/>
      </w:pPr>
      <w:r>
        <w:t>Product type is Crude Oil.</w:t>
      </w:r>
    </w:p>
    <w:p w14:paraId="6F8633ED" w14:textId="77777777" w:rsidR="00106AE4" w:rsidRDefault="00106AE4" w:rsidP="005D743C">
      <w:pPr>
        <w:pStyle w:val="ListParagraph"/>
        <w:numPr>
          <w:ilvl w:val="2"/>
          <w:numId w:val="42"/>
        </w:numPr>
        <w:spacing w:before="0" w:after="0"/>
      </w:pPr>
      <w:r>
        <w:t>Leak cost between minimum of $2.50 and maximum of $2.50MM</w:t>
      </w:r>
    </w:p>
    <w:p w14:paraId="0A830649" w14:textId="77777777" w:rsidR="00106AE4" w:rsidRDefault="00106AE4" w:rsidP="005D743C">
      <w:pPr>
        <w:pStyle w:val="ListParagraph"/>
        <w:numPr>
          <w:ilvl w:val="2"/>
          <w:numId w:val="42"/>
        </w:numPr>
        <w:spacing w:before="0" w:after="0"/>
      </w:pPr>
      <w:r>
        <w:t>Leak scenario yielded 23.0 intersections with structures, with minimum of $25,000.00 and maximum of $25,000.00 in cost of structures impacted.</w:t>
      </w:r>
    </w:p>
    <w:p w14:paraId="5F94DA63" w14:textId="77777777" w:rsidR="00106AE4" w:rsidRDefault="00106AE4" w:rsidP="005D743C">
      <w:pPr>
        <w:pStyle w:val="ListParagraph"/>
        <w:numPr>
          <w:ilvl w:val="2"/>
          <w:numId w:val="42"/>
        </w:numPr>
        <w:spacing w:before="0" w:after="0"/>
      </w:pPr>
      <w:r>
        <w:t>Leak product loss costs between minimum of $902.81 and maximum of $905.85</w:t>
      </w:r>
    </w:p>
    <w:p w14:paraId="6C8AE6D2" w14:textId="77777777" w:rsidR="00106AE4" w:rsidRDefault="00106AE4" w:rsidP="005D743C">
      <w:pPr>
        <w:pStyle w:val="ListParagraph"/>
        <w:numPr>
          <w:ilvl w:val="2"/>
          <w:numId w:val="42"/>
        </w:numPr>
        <w:spacing w:before="0" w:after="0"/>
      </w:pPr>
      <w:r>
        <w:t>Rupture cost between minimum of $5.91 and maximum of $5.94MM</w:t>
      </w:r>
    </w:p>
    <w:p w14:paraId="27C604D8" w14:textId="77777777" w:rsidR="00106AE4" w:rsidRDefault="00106AE4" w:rsidP="005D743C">
      <w:pPr>
        <w:pStyle w:val="ListParagraph"/>
        <w:numPr>
          <w:ilvl w:val="2"/>
          <w:numId w:val="42"/>
        </w:numPr>
        <w:spacing w:before="0" w:after="0"/>
      </w:pPr>
      <w:r>
        <w:t>Rupture scenario yielded 2.0 intersections with structures, with minimum of $75,000.00 and maximum of $100,000.00 in cost of structures impacted</w:t>
      </w:r>
    </w:p>
    <w:p w14:paraId="72B4A45D" w14:textId="77777777" w:rsidR="00106AE4" w:rsidRDefault="00106AE4" w:rsidP="005D743C">
      <w:pPr>
        <w:pStyle w:val="ListParagraph"/>
        <w:numPr>
          <w:ilvl w:val="2"/>
          <w:numId w:val="42"/>
        </w:numPr>
        <w:spacing w:before="0" w:after="0"/>
      </w:pPr>
      <w:r>
        <w:t>Rupture product loss costs between minimum of $3,354,945.27 and maximum of $3,366,266.89</w:t>
      </w:r>
    </w:p>
    <w:p w14:paraId="17127215" w14:textId="77777777" w:rsidR="00106AE4" w:rsidRDefault="00106AE4" w:rsidP="005D743C">
      <w:pPr>
        <w:pStyle w:val="ListParagraph"/>
        <w:numPr>
          <w:ilvl w:val="2"/>
          <w:numId w:val="42"/>
        </w:numPr>
        <w:spacing w:before="0" w:after="0"/>
      </w:pPr>
      <w:r>
        <w:t>Puncture cost between minimum of $2.53 and maximum of $2.55MM</w:t>
      </w:r>
    </w:p>
    <w:p w14:paraId="39AF517E" w14:textId="77777777" w:rsidR="00106AE4" w:rsidRDefault="00106AE4" w:rsidP="005D743C">
      <w:pPr>
        <w:pStyle w:val="ListParagraph"/>
        <w:numPr>
          <w:ilvl w:val="2"/>
          <w:numId w:val="42"/>
        </w:numPr>
        <w:spacing w:before="0" w:after="0"/>
      </w:pPr>
      <w:r>
        <w:t>Puncture scenario yielded 23.0 intersections with structures, with minimum of $25,000.00 and maximum of $50,000.00 in cost of structures impacted</w:t>
      </w:r>
    </w:p>
    <w:p w14:paraId="15D61BA7" w14:textId="77777777" w:rsidR="00106AE4" w:rsidRDefault="00106AE4" w:rsidP="005D743C">
      <w:pPr>
        <w:pStyle w:val="ListParagraph"/>
        <w:numPr>
          <w:ilvl w:val="2"/>
          <w:numId w:val="42"/>
        </w:numPr>
        <w:spacing w:before="0" w:after="0"/>
      </w:pPr>
      <w:r>
        <w:t>Puncture Product Loss costs between minimum of $29,664.23 and maximum of $29,764.33"</w:t>
      </w:r>
    </w:p>
    <w:p w14:paraId="51EF9714" w14:textId="77777777" w:rsidR="00106AE4" w:rsidRDefault="00106AE4" w:rsidP="005D743C">
      <w:pPr>
        <w:pStyle w:val="ListParagraph"/>
        <w:numPr>
          <w:ilvl w:val="0"/>
          <w:numId w:val="42"/>
        </w:numPr>
        <w:spacing w:before="0" w:after="0"/>
      </w:pPr>
      <w:r>
        <w:t>"EDS OPERATIVE NPS 12</w:t>
      </w:r>
    </w:p>
    <w:p w14:paraId="6F83CA0E" w14:textId="77777777" w:rsidR="00106AE4" w:rsidRDefault="00106AE4" w:rsidP="005D743C">
      <w:pPr>
        <w:pStyle w:val="ListParagraph"/>
        <w:numPr>
          <w:ilvl w:val="1"/>
          <w:numId w:val="42"/>
        </w:numPr>
        <w:spacing w:before="0" w:after="0"/>
      </w:pPr>
      <w:r>
        <w:t>Total Cumulative Length (m):</w:t>
      </w:r>
      <w:r>
        <w:tab/>
        <w:t>10.26</w:t>
      </w:r>
    </w:p>
    <w:p w14:paraId="2DEB7B97" w14:textId="77777777" w:rsidR="00106AE4" w:rsidRDefault="00106AE4" w:rsidP="005D743C">
      <w:pPr>
        <w:pStyle w:val="ListParagraph"/>
        <w:numPr>
          <w:ilvl w:val="1"/>
          <w:numId w:val="42"/>
        </w:numPr>
        <w:spacing w:before="0" w:after="0"/>
      </w:pPr>
      <w:r>
        <w:t>Likelihood of failure distributed between minimum of 2.791e-02 and maximum of 2.791e-02.</w:t>
      </w:r>
    </w:p>
    <w:p w14:paraId="3DF1171D" w14:textId="77777777" w:rsidR="00106AE4" w:rsidRDefault="00106AE4" w:rsidP="005D743C">
      <w:pPr>
        <w:pStyle w:val="ListParagraph"/>
        <w:numPr>
          <w:ilvl w:val="2"/>
          <w:numId w:val="42"/>
        </w:numPr>
        <w:spacing w:before="0" w:after="0"/>
      </w:pPr>
      <w:r>
        <w:t>Installation date between minimum of 1974-01-01 and maximum of 1974-01-01</w:t>
      </w:r>
    </w:p>
    <w:p w14:paraId="65108368" w14:textId="77777777" w:rsidR="00106AE4" w:rsidRDefault="00106AE4" w:rsidP="005D743C">
      <w:pPr>
        <w:pStyle w:val="ListParagraph"/>
        <w:numPr>
          <w:ilvl w:val="2"/>
          <w:numId w:val="42"/>
        </w:numPr>
        <w:spacing w:before="0" w:after="0"/>
      </w:pPr>
      <w:r>
        <w:t>Wall thickness between minimum of 6.22 and maximum of 6.22 mm</w:t>
      </w:r>
    </w:p>
    <w:p w14:paraId="458E1EBF" w14:textId="77777777" w:rsidR="00106AE4" w:rsidRDefault="00106AE4" w:rsidP="005D743C">
      <w:pPr>
        <w:pStyle w:val="ListParagraph"/>
        <w:numPr>
          <w:ilvl w:val="2"/>
          <w:numId w:val="42"/>
        </w:numPr>
        <w:spacing w:before="0" w:after="0"/>
      </w:pPr>
      <w:r>
        <w:t>Mainline coating type of Extruded Polyethylene</w:t>
      </w:r>
    </w:p>
    <w:p w14:paraId="783E69CA" w14:textId="77777777" w:rsidR="00106AE4" w:rsidRDefault="00106AE4" w:rsidP="005D743C">
      <w:pPr>
        <w:pStyle w:val="ListParagraph"/>
        <w:numPr>
          <w:ilvl w:val="2"/>
          <w:numId w:val="42"/>
        </w:numPr>
        <w:spacing w:before="0" w:after="0"/>
      </w:pPr>
      <w:r>
        <w:t>Joint coating type of Heat Applied Tape</w:t>
      </w:r>
    </w:p>
    <w:p w14:paraId="0D6D5383"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36297612" w14:textId="77777777" w:rsidR="00106AE4" w:rsidRDefault="00106AE4" w:rsidP="005D743C">
      <w:pPr>
        <w:pStyle w:val="ListParagraph"/>
        <w:numPr>
          <w:ilvl w:val="2"/>
          <w:numId w:val="42"/>
        </w:numPr>
        <w:spacing w:before="0" w:after="0"/>
      </w:pPr>
      <w:r>
        <w:t>Date of last CIS survey of 2016-01-01</w:t>
      </w:r>
    </w:p>
    <w:p w14:paraId="6FA37431"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2113.0 and maximum of 2125.0 -mV</w:t>
      </w:r>
    </w:p>
    <w:p w14:paraId="6CAD6BF7" w14:textId="77777777" w:rsidR="00106AE4" w:rsidRDefault="00106AE4" w:rsidP="005D743C">
      <w:pPr>
        <w:pStyle w:val="ListParagraph"/>
        <w:numPr>
          <w:ilvl w:val="2"/>
          <w:numId w:val="42"/>
        </w:numPr>
        <w:spacing w:before="0" w:after="0"/>
      </w:pPr>
      <w:r>
        <w:t>CIS On-Off potential between minimum of 1467.0 and maximum of 1467.0 -mV</w:t>
      </w:r>
    </w:p>
    <w:p w14:paraId="5413DFC9"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36.79 and maximum of 45.57</w:t>
      </w:r>
    </w:p>
    <w:p w14:paraId="197D0201" w14:textId="77777777" w:rsidR="00106AE4" w:rsidRDefault="00106AE4" w:rsidP="005D743C">
      <w:pPr>
        <w:pStyle w:val="ListParagraph"/>
        <w:numPr>
          <w:ilvl w:val="2"/>
          <w:numId w:val="42"/>
        </w:numPr>
        <w:spacing w:before="0" w:after="0"/>
      </w:pPr>
      <w:r>
        <w:t>ACVG potential between minimum of 0.01 and maximum of 0.02 mV</w:t>
      </w:r>
    </w:p>
    <w:p w14:paraId="6BC2ADFD" w14:textId="77777777" w:rsidR="00106AE4" w:rsidRDefault="00106AE4" w:rsidP="005D743C">
      <w:pPr>
        <w:pStyle w:val="ListParagraph"/>
        <w:numPr>
          <w:ilvl w:val="1"/>
          <w:numId w:val="42"/>
        </w:numPr>
        <w:spacing w:before="0" w:after="0"/>
      </w:pPr>
      <w:r>
        <w:t>Consequence of failure distributed between minimum of $1.40 and maximum of $1.40MM</w:t>
      </w:r>
    </w:p>
    <w:p w14:paraId="2699A3A5" w14:textId="77777777" w:rsidR="00106AE4" w:rsidRDefault="00106AE4" w:rsidP="005D743C">
      <w:pPr>
        <w:pStyle w:val="ListParagraph"/>
        <w:numPr>
          <w:ilvl w:val="1"/>
          <w:numId w:val="42"/>
        </w:numPr>
        <w:spacing w:before="0" w:after="0"/>
      </w:pPr>
      <w:r>
        <w:t>Total length driven by Economic Loss: 10.26 meters.</w:t>
      </w:r>
    </w:p>
    <w:p w14:paraId="6F27B799" w14:textId="77777777" w:rsidR="00106AE4" w:rsidRDefault="00106AE4" w:rsidP="005D743C">
      <w:pPr>
        <w:pStyle w:val="ListParagraph"/>
        <w:numPr>
          <w:ilvl w:val="1"/>
          <w:numId w:val="42"/>
        </w:numPr>
        <w:spacing w:before="0" w:after="0"/>
      </w:pPr>
      <w:r>
        <w:t>Economic Loss Cost distributed between minimum of $0.99 and maximum of $0.99MM:</w:t>
      </w:r>
    </w:p>
    <w:p w14:paraId="61BB4D6F" w14:textId="77777777" w:rsidR="00106AE4" w:rsidRDefault="00106AE4" w:rsidP="005D743C">
      <w:pPr>
        <w:pStyle w:val="ListParagraph"/>
        <w:numPr>
          <w:ilvl w:val="2"/>
          <w:numId w:val="42"/>
        </w:numPr>
        <w:spacing w:before="0" w:after="0"/>
      </w:pPr>
      <w:r>
        <w:t>Repair costs between minimum of $44,000.00 and maximum of $44,000.00.</w:t>
      </w:r>
    </w:p>
    <w:p w14:paraId="6996880B" w14:textId="77777777" w:rsidR="00106AE4" w:rsidRDefault="00106AE4" w:rsidP="005D743C">
      <w:pPr>
        <w:pStyle w:val="ListParagraph"/>
        <w:numPr>
          <w:ilvl w:val="2"/>
          <w:numId w:val="42"/>
        </w:numPr>
        <w:spacing w:before="0" w:after="0"/>
      </w:pPr>
      <w:r>
        <w:t>Outage losses between minimum of $800,000.00 and maximum of $800,000.00.</w:t>
      </w:r>
    </w:p>
    <w:p w14:paraId="4EEDFD57" w14:textId="77777777" w:rsidR="00106AE4" w:rsidRDefault="00106AE4" w:rsidP="005D743C">
      <w:pPr>
        <w:pStyle w:val="ListParagraph"/>
        <w:numPr>
          <w:ilvl w:val="2"/>
          <w:numId w:val="42"/>
        </w:numPr>
        <w:spacing w:before="0" w:after="0"/>
      </w:pPr>
      <w:r>
        <w:lastRenderedPageBreak/>
        <w:t>Product type is NGL.</w:t>
      </w:r>
    </w:p>
    <w:p w14:paraId="1B1CC94D" w14:textId="77777777" w:rsidR="00106AE4" w:rsidRDefault="00106AE4" w:rsidP="005D743C">
      <w:pPr>
        <w:pStyle w:val="ListParagraph"/>
        <w:numPr>
          <w:ilvl w:val="2"/>
          <w:numId w:val="42"/>
        </w:numPr>
        <w:spacing w:before="0" w:after="0"/>
      </w:pPr>
      <w:r>
        <w:t>Leak cost between minimum of $0.89 and maximum of $0.89MM</w:t>
      </w:r>
    </w:p>
    <w:p w14:paraId="3A634885" w14:textId="77777777" w:rsidR="00106AE4" w:rsidRDefault="00106AE4" w:rsidP="005D743C">
      <w:pPr>
        <w:pStyle w:val="ListParagraph"/>
        <w:numPr>
          <w:ilvl w:val="2"/>
          <w:numId w:val="42"/>
        </w:numPr>
        <w:spacing w:before="0" w:after="0"/>
      </w:pPr>
      <w:r>
        <w:t>Leak scenario yielded 0.0 intersections with structures, with minimum of $nan and maximum of $nan in cost of structures impacted.</w:t>
      </w:r>
    </w:p>
    <w:p w14:paraId="0DE1DCFA" w14:textId="77777777" w:rsidR="00106AE4" w:rsidRDefault="00106AE4" w:rsidP="005D743C">
      <w:pPr>
        <w:pStyle w:val="ListParagraph"/>
        <w:numPr>
          <w:ilvl w:val="2"/>
          <w:numId w:val="42"/>
        </w:numPr>
        <w:spacing w:before="0" w:after="0"/>
      </w:pPr>
      <w:r>
        <w:t>Leak product loss costs between minimum of $44,566.23 and maximum of $44,566.23</w:t>
      </w:r>
    </w:p>
    <w:p w14:paraId="2CE72150" w14:textId="77777777" w:rsidR="00106AE4" w:rsidRDefault="00106AE4" w:rsidP="005D743C">
      <w:pPr>
        <w:pStyle w:val="ListParagraph"/>
        <w:numPr>
          <w:ilvl w:val="2"/>
          <w:numId w:val="42"/>
        </w:numPr>
        <w:spacing w:before="0" w:after="0"/>
      </w:pPr>
      <w:r>
        <w:t>Rupture cost between minimum of $47.90 and maximum of $47.90MM</w:t>
      </w:r>
    </w:p>
    <w:p w14:paraId="39F5C045" w14:textId="77777777" w:rsidR="00106AE4" w:rsidRDefault="00106AE4" w:rsidP="005D743C">
      <w:pPr>
        <w:pStyle w:val="ListParagraph"/>
        <w:numPr>
          <w:ilvl w:val="2"/>
          <w:numId w:val="42"/>
        </w:numPr>
        <w:spacing w:before="0" w:after="0"/>
      </w:pPr>
      <w:r>
        <w:t>Rupture scenario yielded 3.0 intersections with structures, with minimum of $318,825.00 and maximum of $318,825.00 in cost of structures impacted</w:t>
      </w:r>
    </w:p>
    <w:p w14:paraId="23DDF87A" w14:textId="77777777" w:rsidR="00106AE4" w:rsidRDefault="00106AE4" w:rsidP="005D743C">
      <w:pPr>
        <w:pStyle w:val="ListParagraph"/>
        <w:numPr>
          <w:ilvl w:val="2"/>
          <w:numId w:val="42"/>
        </w:numPr>
        <w:spacing w:before="0" w:after="0"/>
      </w:pPr>
      <w:r>
        <w:t>Rupture product loss costs between minimum of $46,740,539.02 and maximum of $46,740,539.02</w:t>
      </w:r>
    </w:p>
    <w:p w14:paraId="159218E5" w14:textId="77777777" w:rsidR="00106AE4" w:rsidRDefault="00106AE4" w:rsidP="005D743C">
      <w:pPr>
        <w:pStyle w:val="ListParagraph"/>
        <w:numPr>
          <w:ilvl w:val="2"/>
          <w:numId w:val="42"/>
        </w:numPr>
        <w:spacing w:before="0" w:after="0"/>
      </w:pPr>
      <w:r>
        <w:t>Puncture cost between minimum of $2.31 and maximum of $2.31MM</w:t>
      </w:r>
    </w:p>
    <w:p w14:paraId="20D1C1FD" w14:textId="77777777" w:rsidR="00106AE4" w:rsidRDefault="00106AE4" w:rsidP="005D743C">
      <w:pPr>
        <w:pStyle w:val="ListParagraph"/>
        <w:numPr>
          <w:ilvl w:val="2"/>
          <w:numId w:val="42"/>
        </w:numPr>
        <w:spacing w:before="0" w:after="0"/>
      </w:pPr>
      <w:r>
        <w:t>Puncture scenario yielded 1.0 intersections with structures, with minimum of $nan and maximum of $nan in cost of structures impacted</w:t>
      </w:r>
    </w:p>
    <w:p w14:paraId="2A0BD49D" w14:textId="77777777" w:rsidR="00106AE4" w:rsidRDefault="00106AE4" w:rsidP="005D743C">
      <w:pPr>
        <w:pStyle w:val="ListParagraph"/>
        <w:numPr>
          <w:ilvl w:val="2"/>
          <w:numId w:val="42"/>
        </w:numPr>
        <w:spacing w:before="0" w:after="0"/>
      </w:pPr>
      <w:r>
        <w:t>Puncture Product Loss costs between minimum of $1,464,345.16 and maximum of $1,464,345.16"</w:t>
      </w:r>
    </w:p>
    <w:p w14:paraId="22E84C60" w14:textId="77777777" w:rsidR="00106AE4" w:rsidRDefault="00106AE4" w:rsidP="005D743C">
      <w:pPr>
        <w:pStyle w:val="ListParagraph"/>
        <w:numPr>
          <w:ilvl w:val="0"/>
          <w:numId w:val="42"/>
        </w:numPr>
        <w:spacing w:before="0" w:after="0"/>
      </w:pPr>
      <w:r>
        <w:t>"SS-27 NPS 4</w:t>
      </w:r>
    </w:p>
    <w:p w14:paraId="44C6C156" w14:textId="77777777" w:rsidR="00106AE4" w:rsidRDefault="00106AE4" w:rsidP="005D743C">
      <w:pPr>
        <w:pStyle w:val="ListParagraph"/>
        <w:numPr>
          <w:ilvl w:val="1"/>
          <w:numId w:val="42"/>
        </w:numPr>
        <w:spacing w:before="0" w:after="0"/>
      </w:pPr>
      <w:r>
        <w:t>Total Cumulative Length (m):</w:t>
      </w:r>
      <w:r>
        <w:tab/>
        <w:t>9.11</w:t>
      </w:r>
    </w:p>
    <w:p w14:paraId="17F3DE81" w14:textId="77777777" w:rsidR="00106AE4" w:rsidRDefault="00106AE4" w:rsidP="005D743C">
      <w:pPr>
        <w:pStyle w:val="ListParagraph"/>
        <w:numPr>
          <w:ilvl w:val="1"/>
          <w:numId w:val="42"/>
        </w:numPr>
        <w:spacing w:before="0" w:after="0"/>
      </w:pPr>
      <w:r>
        <w:t>Likelihood of failure distributed between minimum of 3.504e-02 and maximum of 3.504e-02.</w:t>
      </w:r>
    </w:p>
    <w:p w14:paraId="01ABC1AD" w14:textId="77777777" w:rsidR="00106AE4" w:rsidRDefault="00106AE4" w:rsidP="005D743C">
      <w:pPr>
        <w:pStyle w:val="ListParagraph"/>
        <w:numPr>
          <w:ilvl w:val="2"/>
          <w:numId w:val="42"/>
        </w:numPr>
        <w:spacing w:before="0" w:after="0"/>
      </w:pPr>
      <w:r>
        <w:t>Installation date between minimum of 1956-01-01 and maximum of 1956-01-01</w:t>
      </w:r>
    </w:p>
    <w:p w14:paraId="3531AFEA" w14:textId="77777777" w:rsidR="00106AE4" w:rsidRDefault="00106AE4" w:rsidP="005D743C">
      <w:pPr>
        <w:pStyle w:val="ListParagraph"/>
        <w:numPr>
          <w:ilvl w:val="2"/>
          <w:numId w:val="42"/>
        </w:numPr>
        <w:spacing w:before="0" w:after="0"/>
      </w:pPr>
      <w:r>
        <w:t>Wall thickness between minimum of 6.02 and maximum of 6.02 mm</w:t>
      </w:r>
    </w:p>
    <w:p w14:paraId="4E3661FA" w14:textId="77777777" w:rsidR="00106AE4" w:rsidRDefault="00106AE4" w:rsidP="005D743C">
      <w:pPr>
        <w:pStyle w:val="ListParagraph"/>
        <w:numPr>
          <w:ilvl w:val="2"/>
          <w:numId w:val="42"/>
        </w:numPr>
        <w:spacing w:before="0" w:after="0"/>
      </w:pPr>
      <w:r>
        <w:t>Mainline coating type of Coal Tar</w:t>
      </w:r>
    </w:p>
    <w:p w14:paraId="1759869E" w14:textId="77777777" w:rsidR="00106AE4" w:rsidRDefault="00106AE4" w:rsidP="005D743C">
      <w:pPr>
        <w:pStyle w:val="ListParagraph"/>
        <w:numPr>
          <w:ilvl w:val="2"/>
          <w:numId w:val="42"/>
        </w:numPr>
        <w:spacing w:before="0" w:after="0"/>
      </w:pPr>
      <w:r>
        <w:t>Joint coating type of Unknown</w:t>
      </w:r>
    </w:p>
    <w:p w14:paraId="608E2A39"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48F6A9D8" w14:textId="77777777" w:rsidR="00106AE4" w:rsidRDefault="00106AE4" w:rsidP="005D743C">
      <w:pPr>
        <w:pStyle w:val="ListParagraph"/>
        <w:numPr>
          <w:ilvl w:val="2"/>
          <w:numId w:val="42"/>
        </w:numPr>
        <w:spacing w:before="0" w:after="0"/>
      </w:pPr>
      <w:r>
        <w:t>Date of last CIS survey of 2016-11-25</w:t>
      </w:r>
    </w:p>
    <w:p w14:paraId="39DE94D7"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1140.0 and maximum of 1233.0 -mV</w:t>
      </w:r>
    </w:p>
    <w:p w14:paraId="2B00DFFD" w14:textId="77777777" w:rsidR="00106AE4" w:rsidRDefault="00106AE4" w:rsidP="005D743C">
      <w:pPr>
        <w:pStyle w:val="ListParagraph"/>
        <w:numPr>
          <w:ilvl w:val="2"/>
          <w:numId w:val="42"/>
        </w:numPr>
        <w:spacing w:before="0" w:after="0"/>
      </w:pPr>
      <w:r>
        <w:t>CIS On-Off potential between minimum of 1100.0 and maximum of 1197.0 -mV</w:t>
      </w:r>
    </w:p>
    <w:p w14:paraId="5B9DA541"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38.03 and maximum of 65.28</w:t>
      </w:r>
    </w:p>
    <w:p w14:paraId="49D99F3B" w14:textId="77777777" w:rsidR="00106AE4" w:rsidRDefault="00106AE4" w:rsidP="005D743C">
      <w:pPr>
        <w:pStyle w:val="ListParagraph"/>
        <w:numPr>
          <w:ilvl w:val="2"/>
          <w:numId w:val="42"/>
        </w:numPr>
        <w:spacing w:before="0" w:after="0"/>
      </w:pPr>
      <w:r>
        <w:t>ACVG potential between minimum of 0.04 and maximum of 0.18 mV</w:t>
      </w:r>
    </w:p>
    <w:p w14:paraId="3CBE747F" w14:textId="77777777" w:rsidR="00106AE4" w:rsidRDefault="00106AE4" w:rsidP="005D743C">
      <w:pPr>
        <w:pStyle w:val="ListParagraph"/>
        <w:numPr>
          <w:ilvl w:val="1"/>
          <w:numId w:val="42"/>
        </w:numPr>
        <w:spacing w:before="0" w:after="0"/>
      </w:pPr>
      <w:r>
        <w:t>Consequence of failure distributed between minimum of $1.27 and maximum of $1.27MM</w:t>
      </w:r>
    </w:p>
    <w:p w14:paraId="718812B6" w14:textId="77777777" w:rsidR="00106AE4" w:rsidRDefault="00106AE4" w:rsidP="005D743C">
      <w:pPr>
        <w:pStyle w:val="ListParagraph"/>
        <w:numPr>
          <w:ilvl w:val="1"/>
          <w:numId w:val="42"/>
        </w:numPr>
        <w:spacing w:before="0" w:after="0"/>
      </w:pPr>
      <w:r>
        <w:t>Total length driven by Environmental: 9.11 meters.</w:t>
      </w:r>
    </w:p>
    <w:p w14:paraId="0C42C383" w14:textId="77777777" w:rsidR="00106AE4" w:rsidRDefault="00106AE4" w:rsidP="005D743C">
      <w:pPr>
        <w:pStyle w:val="ListParagraph"/>
        <w:numPr>
          <w:ilvl w:val="1"/>
          <w:numId w:val="42"/>
        </w:numPr>
        <w:spacing w:before="0" w:after="0"/>
      </w:pPr>
      <w:r>
        <w:t>Environmental Cost distributed between minimum of $1.05 and maximum of $1.05MM:</w:t>
      </w:r>
    </w:p>
    <w:p w14:paraId="78532193" w14:textId="77777777" w:rsidR="00106AE4" w:rsidRDefault="00106AE4" w:rsidP="005D743C">
      <w:pPr>
        <w:pStyle w:val="ListParagraph"/>
        <w:numPr>
          <w:ilvl w:val="2"/>
          <w:numId w:val="42"/>
        </w:numPr>
        <w:spacing w:before="0" w:after="0"/>
      </w:pPr>
      <w:r>
        <w:t>Leak cost between minimum of $0.20 and maximum of $0.20MM</w:t>
      </w:r>
    </w:p>
    <w:p w14:paraId="283BEBF4" w14:textId="77777777" w:rsidR="00106AE4" w:rsidRDefault="00106AE4" w:rsidP="005D743C">
      <w:pPr>
        <w:pStyle w:val="ListParagraph"/>
        <w:numPr>
          <w:ilvl w:val="2"/>
          <w:numId w:val="42"/>
        </w:numPr>
        <w:spacing w:before="0" w:after="0"/>
      </w:pPr>
      <w:r>
        <w:t>Leak spill volume between a minimum of 1861.88 and maximum of 1861.88 gallons</w:t>
      </w:r>
    </w:p>
    <w:p w14:paraId="1DD7CAAE" w14:textId="77777777" w:rsidR="00106AE4" w:rsidRDefault="00106AE4" w:rsidP="005D743C">
      <w:pPr>
        <w:pStyle w:val="ListParagraph"/>
        <w:numPr>
          <w:ilvl w:val="2"/>
          <w:numId w:val="42"/>
        </w:numPr>
        <w:spacing w:before="0" w:after="0"/>
      </w:pPr>
      <w:r>
        <w:t>Rupture cost between minimum of $25.78 and maximum of $25.78MM</w:t>
      </w:r>
    </w:p>
    <w:p w14:paraId="7A874348" w14:textId="77777777" w:rsidR="00106AE4" w:rsidRDefault="00106AE4" w:rsidP="005D743C">
      <w:pPr>
        <w:pStyle w:val="ListParagraph"/>
        <w:numPr>
          <w:ilvl w:val="2"/>
          <w:numId w:val="42"/>
        </w:numPr>
        <w:spacing w:before="0" w:after="0"/>
      </w:pPr>
      <w:r>
        <w:t>Rupture spill volume is between a minimum of 243245.68 and maximum of 243245.68 gallons</w:t>
      </w:r>
    </w:p>
    <w:p w14:paraId="322D2BB3" w14:textId="77777777" w:rsidR="00106AE4" w:rsidRDefault="00106AE4" w:rsidP="005D743C">
      <w:pPr>
        <w:pStyle w:val="ListParagraph"/>
        <w:numPr>
          <w:ilvl w:val="2"/>
          <w:numId w:val="42"/>
        </w:numPr>
        <w:spacing w:before="0" w:after="0"/>
      </w:pPr>
      <w:r>
        <w:t>Puncture cost between minimum of $6.48 and maximum of $6.48MM</w:t>
      </w:r>
    </w:p>
    <w:p w14:paraId="09F24653" w14:textId="77777777" w:rsidR="00106AE4" w:rsidRDefault="00106AE4" w:rsidP="005D743C">
      <w:pPr>
        <w:pStyle w:val="ListParagraph"/>
        <w:numPr>
          <w:ilvl w:val="2"/>
          <w:numId w:val="42"/>
        </w:numPr>
        <w:spacing w:before="0" w:after="0"/>
      </w:pPr>
      <w:r>
        <w:t>Puncture spill volume is between a minimum of 61177.29 and maximum of 61177.29 gallons</w:t>
      </w:r>
    </w:p>
    <w:p w14:paraId="2E809EE4" w14:textId="77777777" w:rsidR="00106AE4" w:rsidRDefault="00106AE4" w:rsidP="005D743C">
      <w:pPr>
        <w:pStyle w:val="ListParagraph"/>
        <w:numPr>
          <w:ilvl w:val="2"/>
          <w:numId w:val="42"/>
        </w:numPr>
        <w:spacing w:before="0" w:after="0"/>
      </w:pPr>
      <w:r>
        <w:t xml:space="preserve">Land use distributed as </w:t>
      </w:r>
    </w:p>
    <w:p w14:paraId="175C6846" w14:textId="77777777" w:rsidR="00106AE4" w:rsidRDefault="00106AE4" w:rsidP="005D743C">
      <w:pPr>
        <w:pStyle w:val="ListParagraph"/>
        <w:numPr>
          <w:ilvl w:val="3"/>
          <w:numId w:val="42"/>
        </w:numPr>
        <w:spacing w:before="0" w:after="0"/>
      </w:pPr>
      <w:r>
        <w:t>Agricultural: 9.11</w:t>
      </w:r>
    </w:p>
    <w:p w14:paraId="4F18F7EE" w14:textId="77777777" w:rsidR="00106AE4" w:rsidRDefault="00106AE4" w:rsidP="005D743C">
      <w:pPr>
        <w:pStyle w:val="ListParagraph"/>
        <w:numPr>
          <w:ilvl w:val="0"/>
          <w:numId w:val="42"/>
        </w:numPr>
        <w:spacing w:before="0" w:after="0"/>
      </w:pPr>
      <w:r>
        <w:t>"NPS20 ENBRIDGE BLEND TRANSFER from 10-34-33-22W3 to 2-34-33-22W3</w:t>
      </w:r>
    </w:p>
    <w:p w14:paraId="0BEC4FA3" w14:textId="77777777" w:rsidR="00106AE4" w:rsidRDefault="00106AE4" w:rsidP="005D743C">
      <w:pPr>
        <w:pStyle w:val="ListParagraph"/>
        <w:numPr>
          <w:ilvl w:val="1"/>
          <w:numId w:val="42"/>
        </w:numPr>
        <w:spacing w:before="0" w:after="0"/>
      </w:pPr>
      <w:r>
        <w:t>Total Cumulative Length (m):</w:t>
      </w:r>
      <w:r>
        <w:tab/>
        <w:t>5.34</w:t>
      </w:r>
    </w:p>
    <w:p w14:paraId="03B7E275" w14:textId="77777777" w:rsidR="00106AE4" w:rsidRDefault="00106AE4" w:rsidP="005D743C">
      <w:pPr>
        <w:pStyle w:val="ListParagraph"/>
        <w:numPr>
          <w:ilvl w:val="1"/>
          <w:numId w:val="42"/>
        </w:numPr>
        <w:spacing w:before="0" w:after="0"/>
      </w:pPr>
      <w:r>
        <w:t>Likelihood of failure distributed between minimum of 1.503e-02 and maximum of 1.503e-02.</w:t>
      </w:r>
    </w:p>
    <w:p w14:paraId="4077457F" w14:textId="77777777" w:rsidR="00106AE4" w:rsidRDefault="00106AE4" w:rsidP="005D743C">
      <w:pPr>
        <w:pStyle w:val="ListParagraph"/>
        <w:numPr>
          <w:ilvl w:val="2"/>
          <w:numId w:val="42"/>
        </w:numPr>
        <w:spacing w:before="0" w:after="0"/>
      </w:pPr>
      <w:r>
        <w:t>Installation date between minimum of 1971-01-01 and maximum of 1971-01-01</w:t>
      </w:r>
    </w:p>
    <w:p w14:paraId="3AB1EC4F" w14:textId="77777777" w:rsidR="00106AE4" w:rsidRDefault="00106AE4" w:rsidP="005D743C">
      <w:pPr>
        <w:pStyle w:val="ListParagraph"/>
        <w:numPr>
          <w:ilvl w:val="2"/>
          <w:numId w:val="42"/>
        </w:numPr>
        <w:spacing w:before="0" w:after="0"/>
      </w:pPr>
      <w:r>
        <w:t>Wall thickness between minimum of 5.56 and maximum of 5.56 mm</w:t>
      </w:r>
    </w:p>
    <w:p w14:paraId="56C35E00" w14:textId="77777777" w:rsidR="00106AE4" w:rsidRDefault="00106AE4" w:rsidP="005D743C">
      <w:pPr>
        <w:pStyle w:val="ListParagraph"/>
        <w:numPr>
          <w:ilvl w:val="2"/>
          <w:numId w:val="42"/>
        </w:numPr>
        <w:spacing w:before="0" w:after="0"/>
      </w:pPr>
      <w:r>
        <w:lastRenderedPageBreak/>
        <w:t>Mainline coating type of Yellow Jacket</w:t>
      </w:r>
    </w:p>
    <w:p w14:paraId="1FFA14E5" w14:textId="77777777" w:rsidR="00106AE4" w:rsidRDefault="00106AE4" w:rsidP="005D743C">
      <w:pPr>
        <w:pStyle w:val="ListParagraph"/>
        <w:numPr>
          <w:ilvl w:val="2"/>
          <w:numId w:val="42"/>
        </w:numPr>
        <w:spacing w:before="0" w:after="0"/>
      </w:pPr>
      <w:r>
        <w:t>Joint coating type of Data not available</w:t>
      </w:r>
    </w:p>
    <w:p w14:paraId="58006870"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22B362F6" w14:textId="77777777" w:rsidR="00106AE4" w:rsidRDefault="00106AE4" w:rsidP="005D743C">
      <w:pPr>
        <w:pStyle w:val="ListParagraph"/>
        <w:numPr>
          <w:ilvl w:val="2"/>
          <w:numId w:val="42"/>
        </w:numPr>
        <w:spacing w:before="0" w:after="0"/>
      </w:pPr>
      <w:r>
        <w:t>Date of last CIS survey of 2017-01-01</w:t>
      </w:r>
    </w:p>
    <w:p w14:paraId="56E83BC7"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1638.0 and maximum of 1814.0 -mV</w:t>
      </w:r>
    </w:p>
    <w:p w14:paraId="264A14EA" w14:textId="77777777" w:rsidR="00106AE4" w:rsidRDefault="00106AE4" w:rsidP="005D743C">
      <w:pPr>
        <w:pStyle w:val="ListParagraph"/>
        <w:numPr>
          <w:ilvl w:val="2"/>
          <w:numId w:val="42"/>
        </w:numPr>
        <w:spacing w:before="0" w:after="0"/>
      </w:pPr>
      <w:r>
        <w:t>CIS On-Off potential between minimum of 1227.0 and maximum of 1388.0 -mV</w:t>
      </w:r>
    </w:p>
    <w:p w14:paraId="031123C3"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37.9 and maximum of 41.77</w:t>
      </w:r>
    </w:p>
    <w:p w14:paraId="43959FA5" w14:textId="77777777" w:rsidR="00106AE4" w:rsidRDefault="00106AE4" w:rsidP="005D743C">
      <w:pPr>
        <w:pStyle w:val="ListParagraph"/>
        <w:numPr>
          <w:ilvl w:val="2"/>
          <w:numId w:val="42"/>
        </w:numPr>
        <w:spacing w:before="0" w:after="0"/>
      </w:pPr>
      <w:r>
        <w:t>ACVG potential between minimum of 0.02 and maximum of 0.03 mV</w:t>
      </w:r>
    </w:p>
    <w:p w14:paraId="5E1A526F" w14:textId="77777777" w:rsidR="00106AE4" w:rsidRDefault="00106AE4" w:rsidP="005D743C">
      <w:pPr>
        <w:pStyle w:val="ListParagraph"/>
        <w:numPr>
          <w:ilvl w:val="1"/>
          <w:numId w:val="42"/>
        </w:numPr>
        <w:spacing w:before="0" w:after="0"/>
      </w:pPr>
      <w:r>
        <w:t>Consequence of failure distributed between minimum of $6.91 and maximum of $6.93MM</w:t>
      </w:r>
    </w:p>
    <w:p w14:paraId="32D966D5" w14:textId="77777777" w:rsidR="00106AE4" w:rsidRDefault="00106AE4" w:rsidP="005D743C">
      <w:pPr>
        <w:pStyle w:val="ListParagraph"/>
        <w:numPr>
          <w:ilvl w:val="1"/>
          <w:numId w:val="42"/>
        </w:numPr>
        <w:spacing w:before="0" w:after="0"/>
      </w:pPr>
      <w:r>
        <w:t>Total length driven by Environmental: 5.34 meters.</w:t>
      </w:r>
    </w:p>
    <w:p w14:paraId="594AD28B" w14:textId="77777777" w:rsidR="00106AE4" w:rsidRDefault="00106AE4" w:rsidP="005D743C">
      <w:pPr>
        <w:pStyle w:val="ListParagraph"/>
        <w:numPr>
          <w:ilvl w:val="1"/>
          <w:numId w:val="42"/>
        </w:numPr>
        <w:spacing w:before="0" w:after="0"/>
      </w:pPr>
      <w:r>
        <w:t>Environmental Cost distributed between minimum of $5.99 and maximum of $5.99MM:</w:t>
      </w:r>
    </w:p>
    <w:p w14:paraId="267BFE2E" w14:textId="77777777" w:rsidR="00106AE4" w:rsidRDefault="00106AE4" w:rsidP="005D743C">
      <w:pPr>
        <w:pStyle w:val="ListParagraph"/>
        <w:numPr>
          <w:ilvl w:val="2"/>
          <w:numId w:val="42"/>
        </w:numPr>
        <w:spacing w:before="0" w:after="0"/>
      </w:pPr>
      <w:r>
        <w:t>Leak cost between minimum of $0.05 and maximum of $0.05MM</w:t>
      </w:r>
    </w:p>
    <w:p w14:paraId="7DD302D3" w14:textId="77777777" w:rsidR="00106AE4" w:rsidRDefault="00106AE4" w:rsidP="005D743C">
      <w:pPr>
        <w:pStyle w:val="ListParagraph"/>
        <w:numPr>
          <w:ilvl w:val="2"/>
          <w:numId w:val="42"/>
        </w:numPr>
        <w:spacing w:before="0" w:after="0"/>
      </w:pPr>
      <w:r>
        <w:t>Leak spill volume between a minimum of 510.83 and maximum of 510.83 gallons</w:t>
      </w:r>
    </w:p>
    <w:p w14:paraId="232049DF" w14:textId="77777777" w:rsidR="00106AE4" w:rsidRDefault="00106AE4" w:rsidP="005D743C">
      <w:pPr>
        <w:pStyle w:val="ListParagraph"/>
        <w:numPr>
          <w:ilvl w:val="2"/>
          <w:numId w:val="42"/>
        </w:numPr>
        <w:spacing w:before="0" w:after="0"/>
      </w:pPr>
      <w:r>
        <w:t>Rupture cost between minimum of $139.73 and maximum of $139.73MM</w:t>
      </w:r>
    </w:p>
    <w:p w14:paraId="28BEB52C" w14:textId="77777777" w:rsidR="00106AE4" w:rsidRDefault="00106AE4" w:rsidP="005D743C">
      <w:pPr>
        <w:pStyle w:val="ListParagraph"/>
        <w:numPr>
          <w:ilvl w:val="2"/>
          <w:numId w:val="42"/>
        </w:numPr>
        <w:spacing w:before="0" w:after="0"/>
      </w:pPr>
      <w:r>
        <w:t>Rupture spill volume is between a minimum of 1318272.77 and maximum of 1318272.77 gallons</w:t>
      </w:r>
    </w:p>
    <w:p w14:paraId="37392590" w14:textId="77777777" w:rsidR="00106AE4" w:rsidRDefault="00106AE4" w:rsidP="005D743C">
      <w:pPr>
        <w:pStyle w:val="ListParagraph"/>
        <w:numPr>
          <w:ilvl w:val="2"/>
          <w:numId w:val="42"/>
        </w:numPr>
        <w:spacing w:before="0" w:after="0"/>
      </w:pPr>
      <w:r>
        <w:t>Puncture cost between minimum of $1.78 and maximum of $1.78MM</w:t>
      </w:r>
    </w:p>
    <w:p w14:paraId="2662D137" w14:textId="77777777" w:rsidR="00106AE4" w:rsidRDefault="00106AE4" w:rsidP="005D743C">
      <w:pPr>
        <w:pStyle w:val="ListParagraph"/>
        <w:numPr>
          <w:ilvl w:val="2"/>
          <w:numId w:val="42"/>
        </w:numPr>
        <w:spacing w:before="0" w:after="0"/>
      </w:pPr>
      <w:r>
        <w:t>Puncture spill volume is between a minimum of 16784.77 and maximum of 16784.77 gallons</w:t>
      </w:r>
    </w:p>
    <w:p w14:paraId="380104E5" w14:textId="77777777" w:rsidR="00106AE4" w:rsidRDefault="00106AE4" w:rsidP="005D743C">
      <w:pPr>
        <w:pStyle w:val="ListParagraph"/>
        <w:numPr>
          <w:ilvl w:val="2"/>
          <w:numId w:val="42"/>
        </w:numPr>
        <w:spacing w:before="0" w:after="0"/>
      </w:pPr>
      <w:r>
        <w:t xml:space="preserve">Land use distributed as </w:t>
      </w:r>
    </w:p>
    <w:p w14:paraId="1A259DD6" w14:textId="77777777" w:rsidR="00106AE4" w:rsidRDefault="00106AE4" w:rsidP="005D743C">
      <w:pPr>
        <w:pStyle w:val="ListParagraph"/>
        <w:numPr>
          <w:ilvl w:val="3"/>
          <w:numId w:val="42"/>
        </w:numPr>
        <w:spacing w:before="0" w:after="0"/>
      </w:pPr>
      <w:r>
        <w:t>Remote: 5.34</w:t>
      </w:r>
    </w:p>
    <w:p w14:paraId="3024C9A6" w14:textId="77777777" w:rsidR="00106AE4" w:rsidRDefault="00106AE4" w:rsidP="005D743C">
      <w:pPr>
        <w:pStyle w:val="ListParagraph"/>
        <w:numPr>
          <w:ilvl w:val="0"/>
          <w:numId w:val="42"/>
        </w:numPr>
        <w:spacing w:before="0" w:after="0"/>
      </w:pPr>
      <w:r>
        <w:t>"NPS4 ENBRIDGE TRANSFER from 2-34-33-22W3 to 10-34-33-22W3</w:t>
      </w:r>
    </w:p>
    <w:p w14:paraId="0E58B3E8" w14:textId="77777777" w:rsidR="00106AE4" w:rsidRDefault="00106AE4" w:rsidP="005D743C">
      <w:pPr>
        <w:pStyle w:val="ListParagraph"/>
        <w:numPr>
          <w:ilvl w:val="1"/>
          <w:numId w:val="42"/>
        </w:numPr>
        <w:spacing w:before="0" w:after="0"/>
      </w:pPr>
      <w:r>
        <w:t>Total Cumulative Length (m):</w:t>
      </w:r>
      <w:r>
        <w:tab/>
        <w:t>4.52</w:t>
      </w:r>
    </w:p>
    <w:p w14:paraId="7BFA9382" w14:textId="77777777" w:rsidR="00106AE4" w:rsidRDefault="00106AE4" w:rsidP="005D743C">
      <w:pPr>
        <w:pStyle w:val="ListParagraph"/>
        <w:numPr>
          <w:ilvl w:val="1"/>
          <w:numId w:val="42"/>
        </w:numPr>
        <w:spacing w:before="0" w:after="0"/>
      </w:pPr>
      <w:r>
        <w:t>Likelihood of failure distributed between minimum of 2.056e-02 and maximum of 2.056e-02.</w:t>
      </w:r>
    </w:p>
    <w:p w14:paraId="56F9E653" w14:textId="77777777" w:rsidR="00106AE4" w:rsidRDefault="00106AE4" w:rsidP="005D743C">
      <w:pPr>
        <w:pStyle w:val="ListParagraph"/>
        <w:numPr>
          <w:ilvl w:val="2"/>
          <w:numId w:val="42"/>
        </w:numPr>
        <w:spacing w:before="0" w:after="0"/>
      </w:pPr>
      <w:r>
        <w:t>Installation date between minimum of 1971-01-01 and maximum of 1971-01-01</w:t>
      </w:r>
    </w:p>
    <w:p w14:paraId="4C05E0FB" w14:textId="77777777" w:rsidR="00106AE4" w:rsidRDefault="00106AE4" w:rsidP="005D743C">
      <w:pPr>
        <w:pStyle w:val="ListParagraph"/>
        <w:numPr>
          <w:ilvl w:val="2"/>
          <w:numId w:val="42"/>
        </w:numPr>
        <w:spacing w:before="0" w:after="0"/>
      </w:pPr>
      <w:r>
        <w:t>Wall thickness between minimum of 3.2 and maximum of 3.2 mm</w:t>
      </w:r>
    </w:p>
    <w:p w14:paraId="1894ED6E" w14:textId="77777777" w:rsidR="00106AE4" w:rsidRDefault="00106AE4" w:rsidP="005D743C">
      <w:pPr>
        <w:pStyle w:val="ListParagraph"/>
        <w:numPr>
          <w:ilvl w:val="2"/>
          <w:numId w:val="42"/>
        </w:numPr>
        <w:spacing w:before="0" w:after="0"/>
      </w:pPr>
      <w:r>
        <w:t>Mainline coating type of Extruded Polyethylene</w:t>
      </w:r>
    </w:p>
    <w:p w14:paraId="24654C2F" w14:textId="77777777" w:rsidR="00106AE4" w:rsidRDefault="00106AE4" w:rsidP="005D743C">
      <w:pPr>
        <w:pStyle w:val="ListParagraph"/>
        <w:numPr>
          <w:ilvl w:val="2"/>
          <w:numId w:val="42"/>
        </w:numPr>
        <w:spacing w:before="0" w:after="0"/>
      </w:pPr>
      <w:r>
        <w:t>Joint coating type of Data not available</w:t>
      </w:r>
    </w:p>
    <w:p w14:paraId="5D287BE4"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7525CB57" w14:textId="77777777" w:rsidR="00106AE4" w:rsidRDefault="00106AE4" w:rsidP="005D743C">
      <w:pPr>
        <w:pStyle w:val="ListParagraph"/>
        <w:numPr>
          <w:ilvl w:val="2"/>
          <w:numId w:val="42"/>
        </w:numPr>
        <w:spacing w:before="0" w:after="0"/>
      </w:pPr>
      <w:r>
        <w:t>Date of last CIS survey of 2017-01-01</w:t>
      </w:r>
    </w:p>
    <w:p w14:paraId="45F6CFED"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1016.0 and maximum of 1016.0 -mV</w:t>
      </w:r>
    </w:p>
    <w:p w14:paraId="289392BD" w14:textId="77777777" w:rsidR="00106AE4" w:rsidRDefault="00106AE4" w:rsidP="005D743C">
      <w:pPr>
        <w:pStyle w:val="ListParagraph"/>
        <w:numPr>
          <w:ilvl w:val="2"/>
          <w:numId w:val="42"/>
        </w:numPr>
        <w:spacing w:before="0" w:after="0"/>
      </w:pPr>
      <w:r>
        <w:t>CIS On-Off potential between minimum of 1086.0 and maximum of 1086.0 -mV</w:t>
      </w:r>
    </w:p>
    <w:p w14:paraId="407115C1"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39.22 and maximum of 65.62</w:t>
      </w:r>
    </w:p>
    <w:p w14:paraId="4D5C76B0" w14:textId="77777777" w:rsidR="00106AE4" w:rsidRDefault="00106AE4" w:rsidP="005D743C">
      <w:pPr>
        <w:pStyle w:val="ListParagraph"/>
        <w:numPr>
          <w:ilvl w:val="2"/>
          <w:numId w:val="42"/>
        </w:numPr>
        <w:spacing w:before="0" w:after="0"/>
      </w:pPr>
      <w:r>
        <w:t>ACVG potential between minimum of 0.0 and maximum of 0.0 mV</w:t>
      </w:r>
    </w:p>
    <w:p w14:paraId="6F421527" w14:textId="77777777" w:rsidR="00106AE4" w:rsidRDefault="00106AE4" w:rsidP="005D743C">
      <w:pPr>
        <w:pStyle w:val="ListParagraph"/>
        <w:numPr>
          <w:ilvl w:val="1"/>
          <w:numId w:val="42"/>
        </w:numPr>
        <w:spacing w:before="0" w:after="0"/>
      </w:pPr>
      <w:r>
        <w:t>Consequence of failure distributed between minimum of $1.00 and maximum of $1.00MM</w:t>
      </w:r>
    </w:p>
    <w:p w14:paraId="5532637E" w14:textId="77777777" w:rsidR="00106AE4" w:rsidRDefault="00106AE4" w:rsidP="005D743C">
      <w:pPr>
        <w:pStyle w:val="ListParagraph"/>
        <w:numPr>
          <w:ilvl w:val="1"/>
          <w:numId w:val="42"/>
        </w:numPr>
        <w:spacing w:before="0" w:after="0"/>
      </w:pPr>
      <w:r>
        <w:t>Total length driven by Environmental: 4.52 meters.</w:t>
      </w:r>
    </w:p>
    <w:p w14:paraId="091FA906" w14:textId="77777777" w:rsidR="00106AE4" w:rsidRDefault="00106AE4" w:rsidP="005D743C">
      <w:pPr>
        <w:pStyle w:val="ListParagraph"/>
        <w:numPr>
          <w:ilvl w:val="1"/>
          <w:numId w:val="42"/>
        </w:numPr>
        <w:spacing w:before="0" w:after="0"/>
      </w:pPr>
      <w:r>
        <w:t>Environmental Cost distributed between minimum of $0.76 and maximum of $0.76MM:</w:t>
      </w:r>
    </w:p>
    <w:p w14:paraId="1EA41343" w14:textId="77777777" w:rsidR="00106AE4" w:rsidRDefault="00106AE4" w:rsidP="005D743C">
      <w:pPr>
        <w:pStyle w:val="ListParagraph"/>
        <w:numPr>
          <w:ilvl w:val="2"/>
          <w:numId w:val="42"/>
        </w:numPr>
        <w:spacing w:before="0" w:after="0"/>
      </w:pPr>
      <w:r>
        <w:t>Leak cost between minimum of $0.21 and maximum of $0.21MM</w:t>
      </w:r>
    </w:p>
    <w:p w14:paraId="1783C124" w14:textId="77777777" w:rsidR="00106AE4" w:rsidRDefault="00106AE4" w:rsidP="005D743C">
      <w:pPr>
        <w:pStyle w:val="ListParagraph"/>
        <w:numPr>
          <w:ilvl w:val="2"/>
          <w:numId w:val="42"/>
        </w:numPr>
        <w:spacing w:before="0" w:after="0"/>
      </w:pPr>
      <w:r>
        <w:t>Leak spill volume between a minimum of 1935.35 and maximum of 1935.35 gallons</w:t>
      </w:r>
    </w:p>
    <w:p w14:paraId="349546B7" w14:textId="77777777" w:rsidR="00106AE4" w:rsidRDefault="00106AE4" w:rsidP="005D743C">
      <w:pPr>
        <w:pStyle w:val="ListParagraph"/>
        <w:numPr>
          <w:ilvl w:val="2"/>
          <w:numId w:val="42"/>
        </w:numPr>
        <w:spacing w:before="0" w:after="0"/>
      </w:pPr>
      <w:r>
        <w:t>Rupture cost between minimum of $26.80 and maximum of $26.80MM</w:t>
      </w:r>
    </w:p>
    <w:p w14:paraId="5DC69CA4" w14:textId="77777777" w:rsidR="00106AE4" w:rsidRDefault="00106AE4" w:rsidP="005D743C">
      <w:pPr>
        <w:pStyle w:val="ListParagraph"/>
        <w:numPr>
          <w:ilvl w:val="2"/>
          <w:numId w:val="42"/>
        </w:numPr>
        <w:spacing w:before="0" w:after="0"/>
      </w:pPr>
      <w:r>
        <w:t>Rupture spill volume is between a minimum of 252844.1 and maximum of 252844.1 gallons</w:t>
      </w:r>
    </w:p>
    <w:p w14:paraId="27742854" w14:textId="77777777" w:rsidR="00106AE4" w:rsidRDefault="00106AE4" w:rsidP="005D743C">
      <w:pPr>
        <w:pStyle w:val="ListParagraph"/>
        <w:numPr>
          <w:ilvl w:val="2"/>
          <w:numId w:val="42"/>
        </w:numPr>
        <w:spacing w:before="0" w:after="0"/>
      </w:pPr>
      <w:r>
        <w:t>Puncture cost between minimum of $6.74 and maximum of $6.74MM</w:t>
      </w:r>
    </w:p>
    <w:p w14:paraId="2E3BF5CF" w14:textId="77777777" w:rsidR="00106AE4" w:rsidRDefault="00106AE4" w:rsidP="005D743C">
      <w:pPr>
        <w:pStyle w:val="ListParagraph"/>
        <w:numPr>
          <w:ilvl w:val="2"/>
          <w:numId w:val="42"/>
        </w:numPr>
        <w:spacing w:before="0" w:after="0"/>
      </w:pPr>
      <w:r>
        <w:t>Puncture spill volume is between a minimum of 63591.33 and maximum of 63591.33 gallons</w:t>
      </w:r>
    </w:p>
    <w:p w14:paraId="4D51D121" w14:textId="77777777" w:rsidR="00106AE4" w:rsidRDefault="00106AE4" w:rsidP="005D743C">
      <w:pPr>
        <w:pStyle w:val="ListParagraph"/>
        <w:numPr>
          <w:ilvl w:val="2"/>
          <w:numId w:val="42"/>
        </w:numPr>
        <w:spacing w:before="0" w:after="0"/>
      </w:pPr>
      <w:r>
        <w:t xml:space="preserve">Land use distributed as </w:t>
      </w:r>
    </w:p>
    <w:p w14:paraId="56D0AB0A" w14:textId="77777777" w:rsidR="00106AE4" w:rsidRDefault="00106AE4" w:rsidP="005D743C">
      <w:pPr>
        <w:pStyle w:val="ListParagraph"/>
        <w:numPr>
          <w:ilvl w:val="3"/>
          <w:numId w:val="42"/>
        </w:numPr>
        <w:spacing w:before="0" w:after="0"/>
      </w:pPr>
      <w:r>
        <w:t>Agricultural: 4.52</w:t>
      </w:r>
    </w:p>
    <w:p w14:paraId="1E3E867C" w14:textId="77777777" w:rsidR="00106AE4" w:rsidRDefault="00106AE4" w:rsidP="005D743C">
      <w:pPr>
        <w:pStyle w:val="ListParagraph"/>
        <w:numPr>
          <w:ilvl w:val="0"/>
          <w:numId w:val="42"/>
        </w:numPr>
        <w:spacing w:before="0" w:after="0"/>
      </w:pPr>
      <w:r>
        <w:t>"CARROT CREEK LATERAL NPS 2</w:t>
      </w:r>
    </w:p>
    <w:p w14:paraId="5FBA1371" w14:textId="77777777" w:rsidR="00106AE4" w:rsidRDefault="00106AE4" w:rsidP="005D743C">
      <w:pPr>
        <w:pStyle w:val="ListParagraph"/>
        <w:numPr>
          <w:ilvl w:val="1"/>
          <w:numId w:val="42"/>
        </w:numPr>
        <w:spacing w:before="0" w:after="0"/>
      </w:pPr>
      <w:r>
        <w:lastRenderedPageBreak/>
        <w:t>Total Cumulative Length (m):</w:t>
      </w:r>
      <w:r>
        <w:tab/>
        <w:t>0.88</w:t>
      </w:r>
    </w:p>
    <w:p w14:paraId="0088D270" w14:textId="77777777" w:rsidR="00106AE4" w:rsidRDefault="00106AE4" w:rsidP="005D743C">
      <w:pPr>
        <w:pStyle w:val="ListParagraph"/>
        <w:numPr>
          <w:ilvl w:val="1"/>
          <w:numId w:val="42"/>
        </w:numPr>
        <w:spacing w:before="0" w:after="0"/>
      </w:pPr>
      <w:r>
        <w:t>Likelihood of failure distributed between minimum of 1.319e-01 and maximum of 1.319e-01.</w:t>
      </w:r>
    </w:p>
    <w:p w14:paraId="1BFDB3E2" w14:textId="77777777" w:rsidR="00106AE4" w:rsidRDefault="00106AE4" w:rsidP="005D743C">
      <w:pPr>
        <w:pStyle w:val="ListParagraph"/>
        <w:numPr>
          <w:ilvl w:val="2"/>
          <w:numId w:val="42"/>
        </w:numPr>
        <w:spacing w:before="0" w:after="0"/>
      </w:pPr>
      <w:r>
        <w:t>Installation date between minimum of 1988-01-01 and maximum of 1988-01-01</w:t>
      </w:r>
    </w:p>
    <w:p w14:paraId="6EEAAA7C" w14:textId="77777777" w:rsidR="00106AE4" w:rsidRDefault="00106AE4" w:rsidP="005D743C">
      <w:pPr>
        <w:pStyle w:val="ListParagraph"/>
        <w:numPr>
          <w:ilvl w:val="2"/>
          <w:numId w:val="42"/>
        </w:numPr>
        <w:spacing w:before="0" w:after="0"/>
      </w:pPr>
      <w:r>
        <w:t>Wall thickness between minimum of 3.18 and maximum of 3.18 mm</w:t>
      </w:r>
    </w:p>
    <w:p w14:paraId="3B9B4408" w14:textId="77777777" w:rsidR="00106AE4" w:rsidRDefault="00106AE4" w:rsidP="005D743C">
      <w:pPr>
        <w:pStyle w:val="ListParagraph"/>
        <w:numPr>
          <w:ilvl w:val="2"/>
          <w:numId w:val="42"/>
        </w:numPr>
        <w:spacing w:before="0" w:after="0"/>
      </w:pPr>
      <w:r>
        <w:t>Mainline coating type of Unknown</w:t>
      </w:r>
    </w:p>
    <w:p w14:paraId="4E8DB535" w14:textId="77777777" w:rsidR="00106AE4" w:rsidRDefault="00106AE4" w:rsidP="005D743C">
      <w:pPr>
        <w:pStyle w:val="ListParagraph"/>
        <w:numPr>
          <w:ilvl w:val="2"/>
          <w:numId w:val="42"/>
        </w:numPr>
        <w:spacing w:before="0" w:after="0"/>
      </w:pPr>
      <w:r>
        <w:t>Joint coating type of Unknown</w:t>
      </w:r>
    </w:p>
    <w:p w14:paraId="2D6D84FA" w14:textId="77777777" w:rsidR="00106AE4" w:rsidRDefault="00106AE4" w:rsidP="005D743C">
      <w:pPr>
        <w:pStyle w:val="ListParagraph"/>
        <w:numPr>
          <w:ilvl w:val="2"/>
          <w:numId w:val="42"/>
        </w:numPr>
        <w:spacing w:before="0" w:after="0"/>
      </w:pPr>
      <w:r>
        <w:t xml:space="preserve">Coating installation date between minimum of </w:t>
      </w:r>
      <w:proofErr w:type="spellStart"/>
      <w:r>
        <w:t>NaT</w:t>
      </w:r>
      <w:proofErr w:type="spellEnd"/>
      <w:r>
        <w:t xml:space="preserve"> and maximum of </w:t>
      </w:r>
      <w:proofErr w:type="spellStart"/>
      <w:r>
        <w:t>NaT</w:t>
      </w:r>
      <w:proofErr w:type="spellEnd"/>
    </w:p>
    <w:p w14:paraId="5D9332AD" w14:textId="77777777" w:rsidR="00106AE4" w:rsidRDefault="00106AE4" w:rsidP="005D743C">
      <w:pPr>
        <w:pStyle w:val="ListParagraph"/>
        <w:numPr>
          <w:ilvl w:val="2"/>
          <w:numId w:val="42"/>
        </w:numPr>
        <w:spacing w:before="0" w:after="0"/>
      </w:pPr>
      <w:r>
        <w:t>Date of last CIS survey of 2017-01-01</w:t>
      </w:r>
    </w:p>
    <w:p w14:paraId="730BF81A" w14:textId="77777777" w:rsidR="00106AE4" w:rsidRDefault="00106AE4" w:rsidP="005D743C">
      <w:pPr>
        <w:pStyle w:val="ListParagraph"/>
        <w:numPr>
          <w:ilvl w:val="2"/>
          <w:numId w:val="42"/>
        </w:numPr>
        <w:spacing w:before="0" w:after="0"/>
      </w:pPr>
      <w:r>
        <w:t xml:space="preserve">CIS </w:t>
      </w:r>
      <w:proofErr w:type="gramStart"/>
      <w:r>
        <w:t>On</w:t>
      </w:r>
      <w:proofErr w:type="gramEnd"/>
      <w:r>
        <w:t xml:space="preserve"> only potential between minimum of 1093.0 and maximum of 1093.0 -mV</w:t>
      </w:r>
    </w:p>
    <w:p w14:paraId="2D39F4CF" w14:textId="77777777" w:rsidR="00106AE4" w:rsidRDefault="00106AE4" w:rsidP="005D743C">
      <w:pPr>
        <w:pStyle w:val="ListParagraph"/>
        <w:numPr>
          <w:ilvl w:val="2"/>
          <w:numId w:val="42"/>
        </w:numPr>
        <w:spacing w:before="0" w:after="0"/>
      </w:pPr>
      <w:r>
        <w:t>CIS On-Off potential between minimum of 1085.0 and maximum of 1085.0 -mV</w:t>
      </w:r>
    </w:p>
    <w:p w14:paraId="23716A50" w14:textId="77777777" w:rsidR="00106AE4" w:rsidRDefault="00106AE4" w:rsidP="005D743C">
      <w:pPr>
        <w:pStyle w:val="ListParagraph"/>
        <w:numPr>
          <w:ilvl w:val="2"/>
          <w:numId w:val="42"/>
        </w:numPr>
        <w:spacing w:before="0" w:after="0"/>
      </w:pPr>
      <w:r>
        <w:t xml:space="preserve">DCVG percent </w:t>
      </w:r>
      <w:proofErr w:type="spellStart"/>
      <w:r>
        <w:t>iR</w:t>
      </w:r>
      <w:proofErr w:type="spellEnd"/>
      <w:r>
        <w:t xml:space="preserve"> between minimum of 0.0 and maximum of 0.0</w:t>
      </w:r>
    </w:p>
    <w:p w14:paraId="510852FB" w14:textId="77777777" w:rsidR="00106AE4" w:rsidRDefault="00106AE4" w:rsidP="005D743C">
      <w:pPr>
        <w:pStyle w:val="ListParagraph"/>
        <w:numPr>
          <w:ilvl w:val="2"/>
          <w:numId w:val="42"/>
        </w:numPr>
        <w:spacing w:before="0" w:after="0"/>
      </w:pPr>
      <w:r>
        <w:t>ACVG potential between minimum of nan and maximum of nan mV</w:t>
      </w:r>
    </w:p>
    <w:p w14:paraId="476451CE" w14:textId="77777777" w:rsidR="00106AE4" w:rsidRDefault="00106AE4" w:rsidP="005D743C">
      <w:pPr>
        <w:pStyle w:val="ListParagraph"/>
        <w:numPr>
          <w:ilvl w:val="1"/>
          <w:numId w:val="42"/>
        </w:numPr>
        <w:spacing w:before="0" w:after="0"/>
      </w:pPr>
      <w:r>
        <w:t>Consequence of failure distributed between minimum of $0.31 and maximum of $0.31MM</w:t>
      </w:r>
    </w:p>
    <w:p w14:paraId="6EA337E1" w14:textId="77777777" w:rsidR="00106AE4" w:rsidRDefault="00106AE4" w:rsidP="005D743C">
      <w:pPr>
        <w:pStyle w:val="ListParagraph"/>
        <w:numPr>
          <w:ilvl w:val="1"/>
          <w:numId w:val="42"/>
        </w:numPr>
        <w:spacing w:before="0" w:after="0"/>
      </w:pPr>
      <w:r>
        <w:t>Total length driven by Economic Loss: 0.88 meters.</w:t>
      </w:r>
    </w:p>
    <w:p w14:paraId="06A3B019" w14:textId="77777777" w:rsidR="00106AE4" w:rsidRDefault="00106AE4" w:rsidP="005D743C">
      <w:pPr>
        <w:pStyle w:val="ListParagraph"/>
        <w:numPr>
          <w:ilvl w:val="1"/>
          <w:numId w:val="42"/>
        </w:numPr>
        <w:spacing w:before="0" w:after="0"/>
      </w:pPr>
      <w:r>
        <w:t>Economic Loss Cost distributed between minimum of $0.28 and maximum of $0.28MM:</w:t>
      </w:r>
    </w:p>
    <w:p w14:paraId="50A75E36" w14:textId="77777777" w:rsidR="00106AE4" w:rsidRDefault="00106AE4" w:rsidP="005D743C">
      <w:pPr>
        <w:pStyle w:val="ListParagraph"/>
        <w:numPr>
          <w:ilvl w:val="2"/>
          <w:numId w:val="42"/>
        </w:numPr>
        <w:spacing w:before="0" w:after="0"/>
      </w:pPr>
      <w:r>
        <w:t>Repair costs between minimum of $6,000.00 and maximum of $6,000.00.</w:t>
      </w:r>
    </w:p>
    <w:p w14:paraId="3FD6211F" w14:textId="77777777" w:rsidR="00106AE4" w:rsidRDefault="00106AE4" w:rsidP="005D743C">
      <w:pPr>
        <w:pStyle w:val="ListParagraph"/>
        <w:numPr>
          <w:ilvl w:val="2"/>
          <w:numId w:val="42"/>
        </w:numPr>
        <w:spacing w:before="0" w:after="0"/>
      </w:pPr>
      <w:r>
        <w:t>Outage losses between minimum of $200,000.00 and maximum of $200,000.00.</w:t>
      </w:r>
    </w:p>
    <w:p w14:paraId="14C1847F" w14:textId="77777777" w:rsidR="00106AE4" w:rsidRDefault="00106AE4" w:rsidP="005D743C">
      <w:pPr>
        <w:pStyle w:val="ListParagraph"/>
        <w:numPr>
          <w:ilvl w:val="2"/>
          <w:numId w:val="42"/>
        </w:numPr>
        <w:spacing w:before="0" w:after="0"/>
      </w:pPr>
      <w:r>
        <w:t>Product type is NGL.</w:t>
      </w:r>
    </w:p>
    <w:p w14:paraId="5F04B4A2" w14:textId="77777777" w:rsidR="00106AE4" w:rsidRDefault="00106AE4" w:rsidP="005D743C">
      <w:pPr>
        <w:pStyle w:val="ListParagraph"/>
        <w:numPr>
          <w:ilvl w:val="2"/>
          <w:numId w:val="42"/>
        </w:numPr>
        <w:spacing w:before="0" w:after="0"/>
      </w:pPr>
      <w:r>
        <w:t>Leak cost between minimum of $0.27 and maximum of $0.27MM</w:t>
      </w:r>
    </w:p>
    <w:p w14:paraId="5292830B" w14:textId="77777777" w:rsidR="00106AE4" w:rsidRDefault="00106AE4" w:rsidP="005D743C">
      <w:pPr>
        <w:pStyle w:val="ListParagraph"/>
        <w:numPr>
          <w:ilvl w:val="2"/>
          <w:numId w:val="42"/>
        </w:numPr>
        <w:spacing w:before="0" w:after="0"/>
      </w:pPr>
      <w:r>
        <w:t>Leak scenario yielded 0.0 intersections with structures, with minimum of $nan and maximum of $nan in cost of structures impacted.</w:t>
      </w:r>
    </w:p>
    <w:p w14:paraId="59BA0ED1" w14:textId="77777777" w:rsidR="00106AE4" w:rsidRDefault="00106AE4" w:rsidP="005D743C">
      <w:pPr>
        <w:pStyle w:val="ListParagraph"/>
        <w:numPr>
          <w:ilvl w:val="2"/>
          <w:numId w:val="42"/>
        </w:numPr>
        <w:spacing w:before="0" w:after="0"/>
      </w:pPr>
      <w:r>
        <w:t>Leak product loss costs between minimum of $60,855.70 and maximum of $60,855.70</w:t>
      </w:r>
    </w:p>
    <w:p w14:paraId="51D74F40" w14:textId="77777777" w:rsidR="00106AE4" w:rsidRDefault="00106AE4" w:rsidP="005D743C">
      <w:pPr>
        <w:pStyle w:val="ListParagraph"/>
        <w:numPr>
          <w:ilvl w:val="2"/>
          <w:numId w:val="42"/>
        </w:numPr>
        <w:spacing w:before="0" w:after="0"/>
      </w:pPr>
      <w:r>
        <w:t>Rupture cost between minimum of $2.42 and maximum of $2.42MM</w:t>
      </w:r>
    </w:p>
    <w:p w14:paraId="4C083699" w14:textId="77777777" w:rsidR="00106AE4" w:rsidRDefault="00106AE4" w:rsidP="005D743C">
      <w:pPr>
        <w:pStyle w:val="ListParagraph"/>
        <w:numPr>
          <w:ilvl w:val="2"/>
          <w:numId w:val="42"/>
        </w:numPr>
        <w:spacing w:before="0" w:after="0"/>
      </w:pPr>
      <w:r>
        <w:t>Rupture scenario yielded 0.0 intersections with structures, with minimum of $nan and maximum of $nan in cost of structures impacted</w:t>
      </w:r>
    </w:p>
    <w:p w14:paraId="72235815" w14:textId="77777777" w:rsidR="00106AE4" w:rsidRDefault="00106AE4" w:rsidP="005D743C">
      <w:pPr>
        <w:pStyle w:val="ListParagraph"/>
        <w:numPr>
          <w:ilvl w:val="2"/>
          <w:numId w:val="42"/>
        </w:numPr>
        <w:spacing w:before="0" w:after="0"/>
      </w:pPr>
      <w:r>
        <w:t>Rupture product loss costs between minimum of $2,214,603.35 and maximum of $2,214,603.35</w:t>
      </w:r>
    </w:p>
    <w:p w14:paraId="50F708ED" w14:textId="77777777" w:rsidR="00106AE4" w:rsidRDefault="00106AE4" w:rsidP="005D743C">
      <w:pPr>
        <w:pStyle w:val="ListParagraph"/>
        <w:numPr>
          <w:ilvl w:val="2"/>
          <w:numId w:val="42"/>
        </w:numPr>
        <w:spacing w:before="0" w:after="0"/>
      </w:pPr>
      <w:r>
        <w:t>Puncture cost between minimum of $2.21 and maximum of $2.21MM</w:t>
      </w:r>
    </w:p>
    <w:p w14:paraId="301E4A22" w14:textId="77777777" w:rsidR="00106AE4" w:rsidRDefault="00106AE4" w:rsidP="005D743C">
      <w:pPr>
        <w:pStyle w:val="ListParagraph"/>
        <w:numPr>
          <w:ilvl w:val="2"/>
          <w:numId w:val="42"/>
        </w:numPr>
        <w:spacing w:before="0" w:after="0"/>
      </w:pPr>
      <w:r>
        <w:t>Puncture scenario yielded 0.0 intersections with structures, with minimum of $nan and maximum of $nan in cost of structures impacted</w:t>
      </w:r>
    </w:p>
    <w:p w14:paraId="150ED29F" w14:textId="77777777" w:rsidR="00106AE4" w:rsidRPr="00C029D1" w:rsidRDefault="00106AE4" w:rsidP="005D743C">
      <w:pPr>
        <w:pStyle w:val="ListParagraph"/>
        <w:numPr>
          <w:ilvl w:val="2"/>
          <w:numId w:val="42"/>
        </w:numPr>
        <w:spacing w:before="0" w:after="0"/>
      </w:pPr>
      <w:r>
        <w:t>Puncture Product Loss costs between minimum of $1,999,580.23 and maximum of $1,999,580.23"</w:t>
      </w:r>
    </w:p>
    <w:p w14:paraId="784B8288" w14:textId="77777777" w:rsidR="00106AE4" w:rsidRDefault="00106AE4" w:rsidP="00127B7E"/>
    <w:p w14:paraId="0CAE0503" w14:textId="632AF12A" w:rsidR="00085C49" w:rsidRDefault="00085C49" w:rsidP="00085C49">
      <w:pPr>
        <w:pStyle w:val="Appendix3"/>
      </w:pPr>
      <w:r>
        <w:t>EC Method 2</w:t>
      </w:r>
    </w:p>
    <w:p w14:paraId="0172C7FB" w14:textId="4025F234" w:rsidR="00085C49" w:rsidRDefault="000620BE" w:rsidP="00127B7E">
      <w:r>
        <w:t>MFLA</w:t>
      </w:r>
    </w:p>
    <w:p w14:paraId="0AC998C6" w14:textId="77777777" w:rsidR="000620BE" w:rsidRDefault="000620BE" w:rsidP="000620BE">
      <w:pPr>
        <w:pStyle w:val="ListParagraph"/>
        <w:numPr>
          <w:ilvl w:val="0"/>
          <w:numId w:val="44"/>
        </w:numPr>
        <w:spacing w:before="0" w:after="0"/>
      </w:pPr>
      <w:r>
        <w:t>"UTILITY NPS 8</w:t>
      </w:r>
    </w:p>
    <w:p w14:paraId="72F69C46" w14:textId="77777777" w:rsidR="000620BE" w:rsidRDefault="000620BE" w:rsidP="000620BE">
      <w:pPr>
        <w:pStyle w:val="ListParagraph"/>
        <w:numPr>
          <w:ilvl w:val="1"/>
          <w:numId w:val="44"/>
        </w:numPr>
        <w:spacing w:before="0" w:after="0"/>
      </w:pPr>
      <w:r>
        <w:t>Total Cumulative Length (m):</w:t>
      </w:r>
      <w:r>
        <w:tab/>
        <w:t>1555.99</w:t>
      </w:r>
    </w:p>
    <w:p w14:paraId="79D61A0B" w14:textId="77777777" w:rsidR="000620BE" w:rsidRDefault="000620BE" w:rsidP="000620BE">
      <w:pPr>
        <w:pStyle w:val="ListParagraph"/>
        <w:numPr>
          <w:ilvl w:val="1"/>
          <w:numId w:val="44"/>
        </w:numPr>
        <w:spacing w:before="0" w:after="0"/>
      </w:pPr>
      <w:r>
        <w:t>Likelihood of failure distributed between minimum of 9.998e-04 and maximum of 2.509e-02.</w:t>
      </w:r>
    </w:p>
    <w:p w14:paraId="25B21880" w14:textId="77777777" w:rsidR="000620BE" w:rsidRDefault="000620BE" w:rsidP="000620BE">
      <w:pPr>
        <w:pStyle w:val="ListParagraph"/>
        <w:numPr>
          <w:ilvl w:val="2"/>
          <w:numId w:val="44"/>
        </w:numPr>
        <w:spacing w:before="0" w:after="0"/>
      </w:pPr>
      <w:r>
        <w:t>ILI Date of 2011-08-12</w:t>
      </w:r>
    </w:p>
    <w:p w14:paraId="3C62ADC2" w14:textId="77777777" w:rsidR="000620BE" w:rsidRDefault="000620BE" w:rsidP="000620BE">
      <w:pPr>
        <w:pStyle w:val="ListParagraph"/>
        <w:numPr>
          <w:ilvl w:val="2"/>
          <w:numId w:val="44"/>
        </w:numPr>
        <w:spacing w:before="0" w:after="0"/>
      </w:pPr>
      <w:r>
        <w:t>ILI tool of MFL</w:t>
      </w:r>
    </w:p>
    <w:p w14:paraId="30B0BB5A" w14:textId="77777777" w:rsidR="000620BE" w:rsidRDefault="000620BE" w:rsidP="000620BE">
      <w:pPr>
        <w:pStyle w:val="ListParagraph"/>
        <w:numPr>
          <w:ilvl w:val="2"/>
          <w:numId w:val="44"/>
        </w:numPr>
        <w:spacing w:before="0" w:after="0"/>
      </w:pPr>
      <w:r>
        <w:t>Features identified 342.0</w:t>
      </w:r>
    </w:p>
    <w:p w14:paraId="0710374D" w14:textId="77777777" w:rsidR="000620BE" w:rsidRDefault="000620BE" w:rsidP="000620BE">
      <w:pPr>
        <w:pStyle w:val="ListParagraph"/>
        <w:numPr>
          <w:ilvl w:val="2"/>
          <w:numId w:val="44"/>
        </w:numPr>
        <w:spacing w:before="0" w:after="0"/>
      </w:pPr>
      <w:r>
        <w:t>Depth fraction between 0.02 and 0.32</w:t>
      </w:r>
    </w:p>
    <w:p w14:paraId="14264304" w14:textId="77777777" w:rsidR="000620BE" w:rsidRDefault="000620BE" w:rsidP="000620BE">
      <w:pPr>
        <w:pStyle w:val="ListParagraph"/>
        <w:numPr>
          <w:ilvl w:val="2"/>
          <w:numId w:val="44"/>
        </w:numPr>
        <w:spacing w:before="0" w:after="0"/>
      </w:pPr>
      <w:r>
        <w:t>Length between 9.0 mm and 119.0 mm</w:t>
      </w:r>
    </w:p>
    <w:p w14:paraId="1AE5B338" w14:textId="77777777" w:rsidR="000620BE" w:rsidRDefault="000620BE" w:rsidP="000620BE">
      <w:pPr>
        <w:pStyle w:val="ListParagraph"/>
        <w:numPr>
          <w:ilvl w:val="1"/>
          <w:numId w:val="44"/>
        </w:numPr>
        <w:spacing w:before="0" w:after="0"/>
      </w:pPr>
      <w:r>
        <w:t>Consequence of failure distributed between minimum of $3.08 and maximum of $97.42MM</w:t>
      </w:r>
    </w:p>
    <w:p w14:paraId="791918BF" w14:textId="77777777" w:rsidR="000620BE" w:rsidRDefault="000620BE" w:rsidP="000620BE">
      <w:pPr>
        <w:pStyle w:val="ListParagraph"/>
        <w:numPr>
          <w:ilvl w:val="1"/>
          <w:numId w:val="44"/>
        </w:numPr>
        <w:spacing w:before="0" w:after="0"/>
      </w:pPr>
      <w:r>
        <w:lastRenderedPageBreak/>
        <w:t>Total length driven by Safety: 1466.04 meters.</w:t>
      </w:r>
    </w:p>
    <w:p w14:paraId="52D75A6F" w14:textId="77777777" w:rsidR="000620BE" w:rsidRDefault="000620BE" w:rsidP="000620BE">
      <w:pPr>
        <w:pStyle w:val="ListParagraph"/>
        <w:numPr>
          <w:ilvl w:val="1"/>
          <w:numId w:val="44"/>
        </w:numPr>
        <w:spacing w:before="0" w:after="0"/>
      </w:pPr>
      <w:r>
        <w:t>Safety Cost distributed between minimum of $0.00 and maximum of $93.63MM:</w:t>
      </w:r>
    </w:p>
    <w:p w14:paraId="2AB548B1" w14:textId="77777777" w:rsidR="000620BE" w:rsidRDefault="000620BE" w:rsidP="000620BE">
      <w:pPr>
        <w:pStyle w:val="ListParagraph"/>
        <w:numPr>
          <w:ilvl w:val="2"/>
          <w:numId w:val="44"/>
        </w:numPr>
        <w:spacing w:before="0" w:after="0"/>
      </w:pPr>
      <w:r>
        <w:t>Leak cost between minimum of $0.00 and maximum of $12.11MM</w:t>
      </w:r>
    </w:p>
    <w:p w14:paraId="07B26527" w14:textId="77777777" w:rsidR="000620BE" w:rsidRDefault="000620BE" w:rsidP="000620BE">
      <w:pPr>
        <w:pStyle w:val="ListParagraph"/>
        <w:numPr>
          <w:ilvl w:val="2"/>
          <w:numId w:val="44"/>
        </w:numPr>
        <w:spacing w:before="0" w:after="0"/>
      </w:pPr>
      <w:r>
        <w:t>Leak scenario yielded 16.0 intersections with structures, with minimum of 0.0 and maximum of 1.26 of population impacted.</w:t>
      </w:r>
    </w:p>
    <w:p w14:paraId="61DF3B25" w14:textId="77777777" w:rsidR="000620BE" w:rsidRDefault="000620BE" w:rsidP="000620BE">
      <w:pPr>
        <w:pStyle w:val="ListParagraph"/>
        <w:numPr>
          <w:ilvl w:val="2"/>
          <w:numId w:val="44"/>
        </w:numPr>
        <w:spacing w:before="0" w:after="0"/>
      </w:pPr>
      <w:r>
        <w:t>Leak hazard radius distributed between minimum of 10.66 and maximum of 10.66 meters.</w:t>
      </w:r>
    </w:p>
    <w:p w14:paraId="4BECDA33" w14:textId="77777777" w:rsidR="000620BE" w:rsidRDefault="000620BE" w:rsidP="000620BE">
      <w:pPr>
        <w:pStyle w:val="ListParagraph"/>
        <w:numPr>
          <w:ilvl w:val="2"/>
          <w:numId w:val="44"/>
        </w:numPr>
        <w:spacing w:before="0" w:after="0"/>
      </w:pPr>
      <w:r>
        <w:t>Rupture cost between minimum of $0.00 and maximum of $568.51MM</w:t>
      </w:r>
    </w:p>
    <w:p w14:paraId="587BB59C" w14:textId="77777777" w:rsidR="000620BE" w:rsidRDefault="000620BE" w:rsidP="000620BE">
      <w:pPr>
        <w:pStyle w:val="ListParagraph"/>
        <w:numPr>
          <w:ilvl w:val="2"/>
          <w:numId w:val="44"/>
        </w:numPr>
        <w:spacing w:before="0" w:after="0"/>
      </w:pPr>
      <w:r>
        <w:t>Rupture scenario yielded 40.0 intersections with structures, with minimum of 1.26 and maximum of 59.22 of population impacted</w:t>
      </w:r>
    </w:p>
    <w:p w14:paraId="1CF30EC5" w14:textId="77777777" w:rsidR="000620BE" w:rsidRDefault="000620BE" w:rsidP="000620BE">
      <w:pPr>
        <w:pStyle w:val="ListParagraph"/>
        <w:numPr>
          <w:ilvl w:val="2"/>
          <w:numId w:val="44"/>
        </w:numPr>
        <w:spacing w:before="0" w:after="0"/>
      </w:pPr>
      <w:r>
        <w:t>Rupture hazard radius distributed between minimum of 135.26 and maximum of 135.26 meters.</w:t>
      </w:r>
    </w:p>
    <w:p w14:paraId="338A6107" w14:textId="77777777" w:rsidR="000620BE" w:rsidRDefault="000620BE" w:rsidP="000620BE">
      <w:pPr>
        <w:pStyle w:val="ListParagraph"/>
        <w:numPr>
          <w:ilvl w:val="2"/>
          <w:numId w:val="44"/>
        </w:numPr>
        <w:spacing w:before="0" w:after="0"/>
      </w:pPr>
      <w:r>
        <w:t>Puncture cost between minimum of $0.00 and maximum of $320.46MM</w:t>
      </w:r>
    </w:p>
    <w:p w14:paraId="5EB90BA1" w14:textId="77777777" w:rsidR="000620BE" w:rsidRDefault="000620BE" w:rsidP="000620BE">
      <w:pPr>
        <w:pStyle w:val="ListParagraph"/>
        <w:numPr>
          <w:ilvl w:val="2"/>
          <w:numId w:val="44"/>
        </w:numPr>
        <w:spacing w:before="0" w:after="0"/>
      </w:pPr>
      <w:r>
        <w:t>Puncture scenario yielded 45.0 intersections with structures, with minimum of 0.0 and maximum of 33.38 of population impacted</w:t>
      </w:r>
    </w:p>
    <w:p w14:paraId="7C000144" w14:textId="77777777" w:rsidR="000620BE" w:rsidRDefault="000620BE" w:rsidP="000620BE">
      <w:pPr>
        <w:pStyle w:val="ListParagraph"/>
        <w:numPr>
          <w:ilvl w:val="2"/>
          <w:numId w:val="44"/>
        </w:numPr>
        <w:spacing w:before="0" w:after="0"/>
      </w:pPr>
      <w:r>
        <w:t>Puncture hazard radius distributed between minimum of 49.48 and maximum of 49.48 meters.</w:t>
      </w:r>
    </w:p>
    <w:p w14:paraId="273D8F7B" w14:textId="77777777" w:rsidR="000620BE" w:rsidRDefault="000620BE" w:rsidP="000620BE">
      <w:pPr>
        <w:pStyle w:val="ListParagraph"/>
        <w:numPr>
          <w:ilvl w:val="2"/>
          <w:numId w:val="44"/>
        </w:numPr>
        <w:spacing w:before="0" w:after="0"/>
      </w:pPr>
      <w:r>
        <w:t>Product type is HVP Product.</w:t>
      </w:r>
    </w:p>
    <w:p w14:paraId="7FB62C3C" w14:textId="77777777" w:rsidR="000620BE" w:rsidRDefault="000620BE" w:rsidP="000620BE">
      <w:pPr>
        <w:pStyle w:val="ListParagraph"/>
        <w:numPr>
          <w:ilvl w:val="2"/>
          <w:numId w:val="44"/>
        </w:numPr>
        <w:spacing w:before="0" w:after="0"/>
      </w:pPr>
      <w:r>
        <w:t>Class area location is/are 1.0, 2.0.</w:t>
      </w:r>
    </w:p>
    <w:p w14:paraId="0ACBEFBD" w14:textId="77777777" w:rsidR="000620BE" w:rsidRDefault="000620BE" w:rsidP="000620BE">
      <w:pPr>
        <w:pStyle w:val="ListParagraph"/>
        <w:numPr>
          <w:ilvl w:val="1"/>
          <w:numId w:val="44"/>
        </w:numPr>
        <w:spacing w:before="0" w:after="0"/>
      </w:pPr>
      <w:r>
        <w:t>Total length driven by Economic Loss: 89.95 meters.</w:t>
      </w:r>
    </w:p>
    <w:p w14:paraId="4CB8D58A" w14:textId="77777777" w:rsidR="000620BE" w:rsidRDefault="000620BE" w:rsidP="000620BE">
      <w:pPr>
        <w:pStyle w:val="ListParagraph"/>
        <w:numPr>
          <w:ilvl w:val="1"/>
          <w:numId w:val="44"/>
        </w:numPr>
        <w:spacing w:before="0" w:after="0"/>
      </w:pPr>
      <w:r>
        <w:t>Economic Loss Cost distributed between minimum of $3.08 and maximum of $4.66MM:</w:t>
      </w:r>
    </w:p>
    <w:p w14:paraId="69E4EB98" w14:textId="77777777" w:rsidR="000620BE" w:rsidRDefault="000620BE" w:rsidP="000620BE">
      <w:pPr>
        <w:pStyle w:val="ListParagraph"/>
        <w:numPr>
          <w:ilvl w:val="2"/>
          <w:numId w:val="44"/>
        </w:numPr>
        <w:spacing w:before="0" w:after="0"/>
      </w:pPr>
      <w:r>
        <w:t>Repair costs between minimum of $14,500.00 and maximum of $50,000.00.</w:t>
      </w:r>
    </w:p>
    <w:p w14:paraId="0E2F059B" w14:textId="77777777" w:rsidR="000620BE" w:rsidRDefault="000620BE" w:rsidP="000620BE">
      <w:pPr>
        <w:pStyle w:val="ListParagraph"/>
        <w:numPr>
          <w:ilvl w:val="2"/>
          <w:numId w:val="44"/>
        </w:numPr>
        <w:spacing w:before="0" w:after="0"/>
      </w:pPr>
      <w:r>
        <w:t>Outage losses between minimum of $200,000.00 and maximum of $200,000.00.</w:t>
      </w:r>
    </w:p>
    <w:p w14:paraId="3CF6C78D" w14:textId="77777777" w:rsidR="000620BE" w:rsidRDefault="000620BE" w:rsidP="000620BE">
      <w:pPr>
        <w:pStyle w:val="ListParagraph"/>
        <w:numPr>
          <w:ilvl w:val="2"/>
          <w:numId w:val="44"/>
        </w:numPr>
        <w:spacing w:before="0" w:after="0"/>
      </w:pPr>
      <w:r>
        <w:t>Product type is HVP Product.</w:t>
      </w:r>
    </w:p>
    <w:p w14:paraId="6252478F" w14:textId="77777777" w:rsidR="000620BE" w:rsidRDefault="000620BE" w:rsidP="000620BE">
      <w:pPr>
        <w:pStyle w:val="ListParagraph"/>
        <w:numPr>
          <w:ilvl w:val="2"/>
          <w:numId w:val="44"/>
        </w:numPr>
        <w:spacing w:before="0" w:after="0"/>
      </w:pPr>
      <w:r>
        <w:t>Leak cost between minimum of $0.25 and maximum of $0.52MM</w:t>
      </w:r>
    </w:p>
    <w:p w14:paraId="099022E7" w14:textId="77777777" w:rsidR="000620BE" w:rsidRDefault="000620BE" w:rsidP="000620BE">
      <w:pPr>
        <w:pStyle w:val="ListParagraph"/>
        <w:numPr>
          <w:ilvl w:val="2"/>
          <w:numId w:val="44"/>
        </w:numPr>
        <w:spacing w:before="0" w:after="0"/>
      </w:pPr>
      <w:r>
        <w:t>Leak scenario yielded 16.0 intersections with structures, with minimum of $25,000.00 and maximum of $268,825.00 in cost of structures impacted.</w:t>
      </w:r>
    </w:p>
    <w:p w14:paraId="7997A53F" w14:textId="77777777" w:rsidR="000620BE" w:rsidRDefault="000620BE" w:rsidP="000620BE">
      <w:pPr>
        <w:pStyle w:val="ListParagraph"/>
        <w:numPr>
          <w:ilvl w:val="2"/>
          <w:numId w:val="44"/>
        </w:numPr>
        <w:spacing w:before="0" w:after="0"/>
      </w:pPr>
      <w:r>
        <w:t>Leak product loss costs between minimum of $40,141.48 and maximum of $40,141.48</w:t>
      </w:r>
    </w:p>
    <w:p w14:paraId="49AB5DF8" w14:textId="77777777" w:rsidR="000620BE" w:rsidRDefault="000620BE" w:rsidP="000620BE">
      <w:pPr>
        <w:pStyle w:val="ListParagraph"/>
        <w:numPr>
          <w:ilvl w:val="2"/>
          <w:numId w:val="44"/>
        </w:numPr>
        <w:spacing w:before="0" w:after="0"/>
      </w:pPr>
      <w:r>
        <w:t>Rupture cost between minimum of $19.48 and maximum of $25.75MM</w:t>
      </w:r>
    </w:p>
    <w:p w14:paraId="4E40C524" w14:textId="77777777" w:rsidR="000620BE" w:rsidRDefault="000620BE" w:rsidP="000620BE">
      <w:pPr>
        <w:pStyle w:val="ListParagraph"/>
        <w:numPr>
          <w:ilvl w:val="2"/>
          <w:numId w:val="44"/>
        </w:numPr>
        <w:spacing w:before="0" w:after="0"/>
      </w:pPr>
      <w:r>
        <w:t>Rupture scenario yielded 40.0 intersections with structures, with minimum of $268,825.00 and maximum of $6,266,540.00 in cost of structures impacted</w:t>
      </w:r>
    </w:p>
    <w:p w14:paraId="25D7CBF3" w14:textId="77777777" w:rsidR="000620BE" w:rsidRDefault="000620BE" w:rsidP="000620BE">
      <w:pPr>
        <w:pStyle w:val="ListParagraph"/>
        <w:numPr>
          <w:ilvl w:val="2"/>
          <w:numId w:val="44"/>
        </w:numPr>
        <w:spacing w:before="0" w:after="0"/>
      </w:pPr>
      <w:r>
        <w:t>Rupture product loss costs between minimum of $19,265,442.30 and maximum of $19,265,442.30</w:t>
      </w:r>
    </w:p>
    <w:p w14:paraId="62B7E2E5" w14:textId="77777777" w:rsidR="000620BE" w:rsidRDefault="000620BE" w:rsidP="000620BE">
      <w:pPr>
        <w:pStyle w:val="ListParagraph"/>
        <w:numPr>
          <w:ilvl w:val="2"/>
          <w:numId w:val="44"/>
        </w:numPr>
        <w:spacing w:before="0" w:after="0"/>
      </w:pPr>
      <w:r>
        <w:t>Puncture cost between minimum of $1.53 and maximum of $5.33MM</w:t>
      </w:r>
    </w:p>
    <w:p w14:paraId="43885F2E" w14:textId="77777777" w:rsidR="000620BE" w:rsidRDefault="000620BE" w:rsidP="000620BE">
      <w:pPr>
        <w:pStyle w:val="ListParagraph"/>
        <w:numPr>
          <w:ilvl w:val="2"/>
          <w:numId w:val="44"/>
        </w:numPr>
        <w:spacing w:before="0" w:after="0"/>
      </w:pPr>
      <w:r>
        <w:t>Puncture scenario yielded 45.0 intersections with structures, with minimum of $25,000.00 and maximum of $3,792,943.00 in cost of structures impacted</w:t>
      </w:r>
    </w:p>
    <w:p w14:paraId="61B84871" w14:textId="77777777" w:rsidR="000620BE" w:rsidRDefault="000620BE" w:rsidP="000620BE">
      <w:pPr>
        <w:pStyle w:val="ListParagraph"/>
        <w:numPr>
          <w:ilvl w:val="2"/>
          <w:numId w:val="44"/>
        </w:numPr>
        <w:spacing w:before="0" w:after="0"/>
      </w:pPr>
      <w:r>
        <w:t>Puncture product Loss costs between minimum of $1,318,957.76 and maximum of $1,318,957.76"</w:t>
      </w:r>
    </w:p>
    <w:p w14:paraId="75C003FE" w14:textId="77777777" w:rsidR="000620BE" w:rsidRDefault="000620BE" w:rsidP="000620BE">
      <w:pPr>
        <w:pStyle w:val="ListParagraph"/>
        <w:numPr>
          <w:ilvl w:val="0"/>
          <w:numId w:val="44"/>
        </w:numPr>
        <w:spacing w:before="0" w:after="0"/>
      </w:pPr>
      <w:r>
        <w:t>"SECT 6 GRENFELL TO MANSON NPS 6</w:t>
      </w:r>
    </w:p>
    <w:p w14:paraId="62662B85" w14:textId="77777777" w:rsidR="000620BE" w:rsidRDefault="000620BE" w:rsidP="000620BE">
      <w:pPr>
        <w:pStyle w:val="ListParagraph"/>
        <w:numPr>
          <w:ilvl w:val="1"/>
          <w:numId w:val="44"/>
        </w:numPr>
        <w:spacing w:before="0" w:after="0"/>
      </w:pPr>
      <w:r>
        <w:t>Total Cumulative Length (m):</w:t>
      </w:r>
      <w:r>
        <w:tab/>
        <w:t>1135.66</w:t>
      </w:r>
    </w:p>
    <w:p w14:paraId="04A07E16" w14:textId="77777777" w:rsidR="000620BE" w:rsidRDefault="000620BE" w:rsidP="000620BE">
      <w:pPr>
        <w:pStyle w:val="ListParagraph"/>
        <w:numPr>
          <w:ilvl w:val="1"/>
          <w:numId w:val="44"/>
        </w:numPr>
        <w:spacing w:before="0" w:after="0"/>
      </w:pPr>
      <w:r>
        <w:t>Likelihood of failure distributed between minimum of 1.001e-02 and maximum of 4.740e-02.</w:t>
      </w:r>
    </w:p>
    <w:p w14:paraId="1C11D3A2" w14:textId="77777777" w:rsidR="000620BE" w:rsidRDefault="000620BE" w:rsidP="000620BE">
      <w:pPr>
        <w:pStyle w:val="ListParagraph"/>
        <w:numPr>
          <w:ilvl w:val="2"/>
          <w:numId w:val="44"/>
        </w:numPr>
        <w:spacing w:before="0" w:after="0"/>
      </w:pPr>
      <w:r>
        <w:t>ILI Date of 2011-03-16</w:t>
      </w:r>
    </w:p>
    <w:p w14:paraId="72F0A5D2" w14:textId="77777777" w:rsidR="000620BE" w:rsidRDefault="000620BE" w:rsidP="000620BE">
      <w:pPr>
        <w:pStyle w:val="ListParagraph"/>
        <w:numPr>
          <w:ilvl w:val="2"/>
          <w:numId w:val="44"/>
        </w:numPr>
        <w:spacing w:before="0" w:after="0"/>
      </w:pPr>
      <w:r>
        <w:t>ILI tool of MFL</w:t>
      </w:r>
    </w:p>
    <w:p w14:paraId="15165D6E" w14:textId="77777777" w:rsidR="000620BE" w:rsidRDefault="000620BE" w:rsidP="000620BE">
      <w:pPr>
        <w:pStyle w:val="ListParagraph"/>
        <w:numPr>
          <w:ilvl w:val="2"/>
          <w:numId w:val="44"/>
        </w:numPr>
        <w:spacing w:before="0" w:after="0"/>
      </w:pPr>
      <w:r>
        <w:t>Features identified 136.0</w:t>
      </w:r>
    </w:p>
    <w:p w14:paraId="160B0D6B" w14:textId="77777777" w:rsidR="000620BE" w:rsidRDefault="000620BE" w:rsidP="000620BE">
      <w:pPr>
        <w:pStyle w:val="ListParagraph"/>
        <w:numPr>
          <w:ilvl w:val="2"/>
          <w:numId w:val="44"/>
        </w:numPr>
        <w:spacing w:before="0" w:after="0"/>
      </w:pPr>
      <w:r>
        <w:t>Depth fraction between 0.1 and 0.35</w:t>
      </w:r>
    </w:p>
    <w:p w14:paraId="410E8E26" w14:textId="77777777" w:rsidR="000620BE" w:rsidRDefault="000620BE" w:rsidP="000620BE">
      <w:pPr>
        <w:pStyle w:val="ListParagraph"/>
        <w:numPr>
          <w:ilvl w:val="2"/>
          <w:numId w:val="44"/>
        </w:numPr>
        <w:spacing w:before="0" w:after="0"/>
      </w:pPr>
      <w:r>
        <w:t>Length between 7.165 mm and 89.76 mm</w:t>
      </w:r>
    </w:p>
    <w:p w14:paraId="66701E32" w14:textId="77777777" w:rsidR="000620BE" w:rsidRDefault="000620BE" w:rsidP="000620BE">
      <w:pPr>
        <w:pStyle w:val="ListParagraph"/>
        <w:numPr>
          <w:ilvl w:val="1"/>
          <w:numId w:val="44"/>
        </w:numPr>
        <w:spacing w:before="0" w:after="0"/>
      </w:pPr>
      <w:r>
        <w:t>Consequence of failure distributed between minimum of $1.01 and maximum of $4.46MM</w:t>
      </w:r>
    </w:p>
    <w:p w14:paraId="76434E8F" w14:textId="77777777" w:rsidR="000620BE" w:rsidRDefault="000620BE" w:rsidP="000620BE">
      <w:pPr>
        <w:pStyle w:val="ListParagraph"/>
        <w:numPr>
          <w:ilvl w:val="1"/>
          <w:numId w:val="44"/>
        </w:numPr>
        <w:spacing w:before="0" w:after="0"/>
      </w:pPr>
      <w:r>
        <w:lastRenderedPageBreak/>
        <w:t>Total length driven by Safety: 30.0 meters.</w:t>
      </w:r>
    </w:p>
    <w:p w14:paraId="0F29C175" w14:textId="77777777" w:rsidR="000620BE" w:rsidRDefault="000620BE" w:rsidP="000620BE">
      <w:pPr>
        <w:pStyle w:val="ListParagraph"/>
        <w:numPr>
          <w:ilvl w:val="1"/>
          <w:numId w:val="44"/>
        </w:numPr>
        <w:spacing w:before="0" w:after="0"/>
      </w:pPr>
      <w:r>
        <w:t>Safety Cost distributed between minimum of $0.00 and maximum of $3.03MM:</w:t>
      </w:r>
    </w:p>
    <w:p w14:paraId="4FEF6292" w14:textId="77777777" w:rsidR="000620BE" w:rsidRDefault="000620BE" w:rsidP="000620BE">
      <w:pPr>
        <w:pStyle w:val="ListParagraph"/>
        <w:numPr>
          <w:ilvl w:val="2"/>
          <w:numId w:val="44"/>
        </w:numPr>
        <w:spacing w:before="0" w:after="0"/>
      </w:pPr>
      <w:r>
        <w:t>Leak cost between minimum of $0.00 and maximum of $0.00MM</w:t>
      </w:r>
    </w:p>
    <w:p w14:paraId="2DA5564E" w14:textId="77777777" w:rsidR="000620BE" w:rsidRDefault="000620BE" w:rsidP="000620BE">
      <w:pPr>
        <w:pStyle w:val="ListParagraph"/>
        <w:numPr>
          <w:ilvl w:val="2"/>
          <w:numId w:val="44"/>
        </w:numPr>
        <w:spacing w:before="0" w:after="0"/>
      </w:pPr>
      <w:r>
        <w:t>Leak scenario yielded 10.0 intersections with structures, with minimum of nan and maximum of nan of population impacted.</w:t>
      </w:r>
    </w:p>
    <w:p w14:paraId="3AECAAF4" w14:textId="77777777" w:rsidR="000620BE" w:rsidRDefault="000620BE" w:rsidP="000620BE">
      <w:pPr>
        <w:pStyle w:val="ListParagraph"/>
        <w:numPr>
          <w:ilvl w:val="2"/>
          <w:numId w:val="44"/>
        </w:numPr>
        <w:spacing w:before="0" w:after="0"/>
      </w:pPr>
      <w:r>
        <w:t>Leak hazard radius distributed between minimum of 12.34 and maximum of 12.34 meters.</w:t>
      </w:r>
    </w:p>
    <w:p w14:paraId="24672A75" w14:textId="77777777" w:rsidR="000620BE" w:rsidRDefault="000620BE" w:rsidP="000620BE">
      <w:pPr>
        <w:pStyle w:val="ListParagraph"/>
        <w:numPr>
          <w:ilvl w:val="2"/>
          <w:numId w:val="44"/>
        </w:numPr>
        <w:spacing w:before="0" w:after="0"/>
      </w:pPr>
      <w:r>
        <w:t>Rupture cost between minimum of $0.00 and maximum of $121.06MM</w:t>
      </w:r>
    </w:p>
    <w:p w14:paraId="24D49FD9" w14:textId="77777777" w:rsidR="000620BE" w:rsidRDefault="000620BE" w:rsidP="000620BE">
      <w:pPr>
        <w:pStyle w:val="ListParagraph"/>
        <w:numPr>
          <w:ilvl w:val="2"/>
          <w:numId w:val="44"/>
        </w:numPr>
        <w:spacing w:before="0" w:after="0"/>
      </w:pPr>
      <w:r>
        <w:t>Rupture scenario yielded 67.0 intersections with structures, with minimum of 0.0 and maximum of 12.61 of population impacted</w:t>
      </w:r>
    </w:p>
    <w:p w14:paraId="0C051D67" w14:textId="77777777" w:rsidR="000620BE" w:rsidRDefault="000620BE" w:rsidP="000620BE">
      <w:pPr>
        <w:pStyle w:val="ListParagraph"/>
        <w:numPr>
          <w:ilvl w:val="2"/>
          <w:numId w:val="44"/>
        </w:numPr>
        <w:spacing w:before="0" w:after="0"/>
      </w:pPr>
      <w:r>
        <w:t>Rupture hazard radius distributed between minimum of 130.83 and maximum of 130.83 meters.</w:t>
      </w:r>
    </w:p>
    <w:p w14:paraId="3B45BC87" w14:textId="77777777" w:rsidR="000620BE" w:rsidRDefault="000620BE" w:rsidP="000620BE">
      <w:pPr>
        <w:pStyle w:val="ListParagraph"/>
        <w:numPr>
          <w:ilvl w:val="2"/>
          <w:numId w:val="44"/>
        </w:numPr>
        <w:spacing w:before="0" w:after="0"/>
      </w:pPr>
      <w:r>
        <w:t>Puncture cost between minimum of $0.00 and maximum of $0.00MM</w:t>
      </w:r>
    </w:p>
    <w:p w14:paraId="7D5E6526" w14:textId="77777777" w:rsidR="000620BE" w:rsidRDefault="000620BE" w:rsidP="000620BE">
      <w:pPr>
        <w:pStyle w:val="ListParagraph"/>
        <w:numPr>
          <w:ilvl w:val="2"/>
          <w:numId w:val="44"/>
        </w:numPr>
        <w:spacing w:before="0" w:after="0"/>
      </w:pPr>
      <w:r>
        <w:t>Puncture scenario yielded 43.0 intersections with structures, with minimum of 0.0 and maximum of 0.0 of population impacted</w:t>
      </w:r>
    </w:p>
    <w:p w14:paraId="295B6867" w14:textId="77777777" w:rsidR="000620BE" w:rsidRDefault="000620BE" w:rsidP="000620BE">
      <w:pPr>
        <w:pStyle w:val="ListParagraph"/>
        <w:numPr>
          <w:ilvl w:val="2"/>
          <w:numId w:val="44"/>
        </w:numPr>
        <w:spacing w:before="0" w:after="0"/>
      </w:pPr>
      <w:r>
        <w:t>Puncture hazard radius distributed between minimum of 58.33 and maximum of 58.33 meters.</w:t>
      </w:r>
    </w:p>
    <w:p w14:paraId="32C10C2A" w14:textId="77777777" w:rsidR="000620BE" w:rsidRDefault="000620BE" w:rsidP="000620BE">
      <w:pPr>
        <w:pStyle w:val="ListParagraph"/>
        <w:numPr>
          <w:ilvl w:val="2"/>
          <w:numId w:val="44"/>
        </w:numPr>
        <w:spacing w:before="0" w:after="0"/>
      </w:pPr>
      <w:r>
        <w:t>Product type is NGL.</w:t>
      </w:r>
    </w:p>
    <w:p w14:paraId="32FC6B72" w14:textId="77777777" w:rsidR="000620BE" w:rsidRDefault="000620BE" w:rsidP="000620BE">
      <w:pPr>
        <w:pStyle w:val="ListParagraph"/>
        <w:numPr>
          <w:ilvl w:val="2"/>
          <w:numId w:val="44"/>
        </w:numPr>
        <w:spacing w:before="0" w:after="0"/>
      </w:pPr>
      <w:r>
        <w:t>Class area location is/are 1.0.</w:t>
      </w:r>
    </w:p>
    <w:p w14:paraId="18B2B322" w14:textId="77777777" w:rsidR="000620BE" w:rsidRDefault="000620BE" w:rsidP="000620BE">
      <w:pPr>
        <w:pStyle w:val="ListParagraph"/>
        <w:numPr>
          <w:ilvl w:val="1"/>
          <w:numId w:val="44"/>
        </w:numPr>
        <w:spacing w:before="0" w:after="0"/>
      </w:pPr>
      <w:r>
        <w:t>Total length driven by Economic Loss: 1105.66 meters.</w:t>
      </w:r>
    </w:p>
    <w:p w14:paraId="1A8ED41B" w14:textId="77777777" w:rsidR="000620BE" w:rsidRDefault="000620BE" w:rsidP="000620BE">
      <w:pPr>
        <w:pStyle w:val="ListParagraph"/>
        <w:numPr>
          <w:ilvl w:val="1"/>
          <w:numId w:val="44"/>
        </w:numPr>
        <w:spacing w:before="0" w:after="0"/>
      </w:pPr>
      <w:r>
        <w:t>Economic Loss Cost distributed between minimum of $0.89 and maximum of $3.64MM:</w:t>
      </w:r>
    </w:p>
    <w:p w14:paraId="746BBE7C" w14:textId="77777777" w:rsidR="000620BE" w:rsidRDefault="000620BE" w:rsidP="000620BE">
      <w:pPr>
        <w:pStyle w:val="ListParagraph"/>
        <w:numPr>
          <w:ilvl w:val="2"/>
          <w:numId w:val="44"/>
        </w:numPr>
        <w:spacing w:before="0" w:after="0"/>
      </w:pPr>
      <w:r>
        <w:t>Repair costs between minimum of $11,500.00 and maximum of $40,000.00.</w:t>
      </w:r>
    </w:p>
    <w:p w14:paraId="6477A177" w14:textId="77777777" w:rsidR="000620BE" w:rsidRDefault="000620BE" w:rsidP="000620BE">
      <w:pPr>
        <w:pStyle w:val="ListParagraph"/>
        <w:numPr>
          <w:ilvl w:val="2"/>
          <w:numId w:val="44"/>
        </w:numPr>
        <w:spacing w:before="0" w:after="0"/>
      </w:pPr>
      <w:r>
        <w:t>Outage losses between minimum of $200,000.00 and maximum of $200,000.00.</w:t>
      </w:r>
    </w:p>
    <w:p w14:paraId="5C7A4D56" w14:textId="77777777" w:rsidR="000620BE" w:rsidRDefault="000620BE" w:rsidP="000620BE">
      <w:pPr>
        <w:pStyle w:val="ListParagraph"/>
        <w:numPr>
          <w:ilvl w:val="2"/>
          <w:numId w:val="44"/>
        </w:numPr>
        <w:spacing w:before="0" w:after="0"/>
      </w:pPr>
      <w:r>
        <w:t>Product type is NGL.</w:t>
      </w:r>
    </w:p>
    <w:p w14:paraId="5AF5C6CA" w14:textId="77777777" w:rsidR="000620BE" w:rsidRDefault="000620BE" w:rsidP="000620BE">
      <w:pPr>
        <w:pStyle w:val="ListParagraph"/>
        <w:numPr>
          <w:ilvl w:val="2"/>
          <w:numId w:val="44"/>
        </w:numPr>
        <w:spacing w:before="0" w:after="0"/>
      </w:pPr>
      <w:r>
        <w:t>Leak cost between minimum of $0.27 and maximum of $0.30MM</w:t>
      </w:r>
    </w:p>
    <w:p w14:paraId="21D81877" w14:textId="77777777" w:rsidR="000620BE" w:rsidRDefault="000620BE" w:rsidP="000620BE">
      <w:pPr>
        <w:pStyle w:val="ListParagraph"/>
        <w:numPr>
          <w:ilvl w:val="2"/>
          <w:numId w:val="44"/>
        </w:numPr>
        <w:spacing w:before="0" w:after="0"/>
      </w:pPr>
      <w:r>
        <w:t>Leak scenario yielded 10.0 intersections with structures, with minimum of $nan and maximum of $nan in cost of structures impacted.</w:t>
      </w:r>
    </w:p>
    <w:p w14:paraId="7A2F41FA" w14:textId="77777777" w:rsidR="000620BE" w:rsidRDefault="000620BE" w:rsidP="000620BE">
      <w:pPr>
        <w:pStyle w:val="ListParagraph"/>
        <w:numPr>
          <w:ilvl w:val="2"/>
          <w:numId w:val="44"/>
        </w:numPr>
        <w:spacing w:before="0" w:after="0"/>
      </w:pPr>
      <w:r>
        <w:t>Leak product loss costs between minimum of $62,251.66 and maximum of $62,251.66</w:t>
      </w:r>
    </w:p>
    <w:p w14:paraId="02030F3B" w14:textId="77777777" w:rsidR="000620BE" w:rsidRDefault="000620BE" w:rsidP="000620BE">
      <w:pPr>
        <w:pStyle w:val="ListParagraph"/>
        <w:numPr>
          <w:ilvl w:val="2"/>
          <w:numId w:val="44"/>
        </w:numPr>
        <w:spacing w:before="0" w:after="0"/>
      </w:pPr>
      <w:r>
        <w:t>Rupture cost between minimum of $17.84 and maximum of $20.58MM</w:t>
      </w:r>
    </w:p>
    <w:p w14:paraId="4A6C0434" w14:textId="77777777" w:rsidR="000620BE" w:rsidRDefault="000620BE" w:rsidP="000620BE">
      <w:pPr>
        <w:pStyle w:val="ListParagraph"/>
        <w:numPr>
          <w:ilvl w:val="2"/>
          <w:numId w:val="44"/>
        </w:numPr>
        <w:spacing w:before="0" w:after="0"/>
      </w:pPr>
      <w:r>
        <w:t>Rupture scenario yielded 67.0 intersections with structures, with minimum of $25,000.00 and maximum of $2,713,250.00 in cost of structures impacted</w:t>
      </w:r>
    </w:p>
    <w:p w14:paraId="2CEA1A75" w14:textId="77777777" w:rsidR="000620BE" w:rsidRDefault="000620BE" w:rsidP="000620BE">
      <w:pPr>
        <w:pStyle w:val="ListParagraph"/>
        <w:numPr>
          <w:ilvl w:val="2"/>
          <w:numId w:val="44"/>
        </w:numPr>
        <w:spacing w:before="0" w:after="0"/>
      </w:pPr>
      <w:r>
        <w:t>Rupture product loss costs between minimum of $17,627,475.77 and maximum of $17,627,475.77</w:t>
      </w:r>
    </w:p>
    <w:p w14:paraId="2C05C3A3" w14:textId="77777777" w:rsidR="000620BE" w:rsidRDefault="000620BE" w:rsidP="000620BE">
      <w:pPr>
        <w:pStyle w:val="ListParagraph"/>
        <w:numPr>
          <w:ilvl w:val="2"/>
          <w:numId w:val="44"/>
        </w:numPr>
        <w:spacing w:before="0" w:after="0"/>
      </w:pPr>
      <w:r>
        <w:t>Puncture cost between minimum of $2.26 and maximum of $2.29MM</w:t>
      </w:r>
    </w:p>
    <w:p w14:paraId="742F027A" w14:textId="77777777" w:rsidR="000620BE" w:rsidRDefault="000620BE" w:rsidP="000620BE">
      <w:pPr>
        <w:pStyle w:val="ListParagraph"/>
        <w:numPr>
          <w:ilvl w:val="2"/>
          <w:numId w:val="44"/>
        </w:numPr>
        <w:spacing w:before="0" w:after="0"/>
      </w:pPr>
      <w:r>
        <w:t>Puncture scenario yielded 43.0 intersections with structures, with minimum of $25,000.00 and maximum of $25,000.00 in cost of structures impacted</w:t>
      </w:r>
    </w:p>
    <w:p w14:paraId="4A7F0059" w14:textId="77777777" w:rsidR="000620BE" w:rsidRDefault="000620BE" w:rsidP="000620BE">
      <w:pPr>
        <w:pStyle w:val="ListParagraph"/>
        <w:numPr>
          <w:ilvl w:val="2"/>
          <w:numId w:val="44"/>
        </w:numPr>
        <w:spacing w:before="0" w:after="0"/>
      </w:pPr>
      <w:r>
        <w:t>Puncture product Loss costs between minimum of $2,045,448.13 and maximum of $2,045,448.13"</w:t>
      </w:r>
    </w:p>
    <w:p w14:paraId="053D4441" w14:textId="77777777" w:rsidR="000620BE" w:rsidRDefault="000620BE" w:rsidP="000620BE">
      <w:pPr>
        <w:pStyle w:val="ListParagraph"/>
        <w:numPr>
          <w:ilvl w:val="0"/>
          <w:numId w:val="44"/>
        </w:numPr>
        <w:spacing w:before="0" w:after="0"/>
      </w:pPr>
      <w:r>
        <w:t>"SECT 5 RICHARDSON TO GRENFELL NPS 6</w:t>
      </w:r>
    </w:p>
    <w:p w14:paraId="1A703700" w14:textId="77777777" w:rsidR="000620BE" w:rsidRDefault="000620BE" w:rsidP="000620BE">
      <w:pPr>
        <w:pStyle w:val="ListParagraph"/>
        <w:numPr>
          <w:ilvl w:val="1"/>
          <w:numId w:val="44"/>
        </w:numPr>
        <w:spacing w:before="0" w:after="0"/>
      </w:pPr>
      <w:r>
        <w:t>Total Cumulative Length (m):</w:t>
      </w:r>
      <w:r>
        <w:tab/>
        <w:t>1109.93</w:t>
      </w:r>
    </w:p>
    <w:p w14:paraId="5DFAB61E" w14:textId="77777777" w:rsidR="000620BE" w:rsidRDefault="000620BE" w:rsidP="000620BE">
      <w:pPr>
        <w:pStyle w:val="ListParagraph"/>
        <w:numPr>
          <w:ilvl w:val="1"/>
          <w:numId w:val="44"/>
        </w:numPr>
        <w:spacing w:before="0" w:after="0"/>
      </w:pPr>
      <w:r>
        <w:t>Likelihood of failure distributed between minimum of 1.035e-02 and maximum of 1.188e-01.</w:t>
      </w:r>
    </w:p>
    <w:p w14:paraId="762982CC" w14:textId="77777777" w:rsidR="000620BE" w:rsidRDefault="000620BE" w:rsidP="000620BE">
      <w:pPr>
        <w:pStyle w:val="ListParagraph"/>
        <w:numPr>
          <w:ilvl w:val="2"/>
          <w:numId w:val="44"/>
        </w:numPr>
        <w:spacing w:before="0" w:after="0"/>
      </w:pPr>
      <w:r>
        <w:t>ILI Date of 2012-03-06</w:t>
      </w:r>
    </w:p>
    <w:p w14:paraId="318BCD83" w14:textId="77777777" w:rsidR="000620BE" w:rsidRDefault="000620BE" w:rsidP="000620BE">
      <w:pPr>
        <w:pStyle w:val="ListParagraph"/>
        <w:numPr>
          <w:ilvl w:val="2"/>
          <w:numId w:val="44"/>
        </w:numPr>
        <w:spacing w:before="0" w:after="0"/>
      </w:pPr>
      <w:r>
        <w:t>ILI tool of MFL</w:t>
      </w:r>
    </w:p>
    <w:p w14:paraId="5B57E8BD" w14:textId="77777777" w:rsidR="000620BE" w:rsidRDefault="000620BE" w:rsidP="000620BE">
      <w:pPr>
        <w:pStyle w:val="ListParagraph"/>
        <w:numPr>
          <w:ilvl w:val="2"/>
          <w:numId w:val="44"/>
        </w:numPr>
        <w:spacing w:before="0" w:after="0"/>
      </w:pPr>
      <w:r>
        <w:t>Features identified 164.0</w:t>
      </w:r>
    </w:p>
    <w:p w14:paraId="568885CE" w14:textId="77777777" w:rsidR="000620BE" w:rsidRDefault="000620BE" w:rsidP="000620BE">
      <w:pPr>
        <w:pStyle w:val="ListParagraph"/>
        <w:numPr>
          <w:ilvl w:val="2"/>
          <w:numId w:val="44"/>
        </w:numPr>
        <w:spacing w:before="0" w:after="0"/>
      </w:pPr>
      <w:r>
        <w:t>Depth fraction between 0.12 and 0.51</w:t>
      </w:r>
    </w:p>
    <w:p w14:paraId="4E82264C" w14:textId="77777777" w:rsidR="000620BE" w:rsidRDefault="000620BE" w:rsidP="000620BE">
      <w:pPr>
        <w:pStyle w:val="ListParagraph"/>
        <w:numPr>
          <w:ilvl w:val="2"/>
          <w:numId w:val="44"/>
        </w:numPr>
        <w:spacing w:before="0" w:after="0"/>
      </w:pPr>
      <w:r>
        <w:t>Length between 8.381 mm and 145.911 mm</w:t>
      </w:r>
    </w:p>
    <w:p w14:paraId="7204121D" w14:textId="77777777" w:rsidR="000620BE" w:rsidRDefault="000620BE" w:rsidP="000620BE">
      <w:pPr>
        <w:pStyle w:val="ListParagraph"/>
        <w:numPr>
          <w:ilvl w:val="1"/>
          <w:numId w:val="44"/>
        </w:numPr>
        <w:spacing w:before="0" w:after="0"/>
      </w:pPr>
      <w:r>
        <w:t>Consequence of failure distributed between minimum of $0.72 and maximum of $4.85MM</w:t>
      </w:r>
    </w:p>
    <w:p w14:paraId="2137E0F1" w14:textId="77777777" w:rsidR="000620BE" w:rsidRDefault="000620BE" w:rsidP="000620BE">
      <w:pPr>
        <w:pStyle w:val="ListParagraph"/>
        <w:numPr>
          <w:ilvl w:val="1"/>
          <w:numId w:val="44"/>
        </w:numPr>
        <w:spacing w:before="0" w:after="0"/>
      </w:pPr>
      <w:r>
        <w:lastRenderedPageBreak/>
        <w:t>Total length driven by Economic Loss: 1109.93 meters.</w:t>
      </w:r>
    </w:p>
    <w:p w14:paraId="77BD4182" w14:textId="77777777" w:rsidR="000620BE" w:rsidRDefault="000620BE" w:rsidP="000620BE">
      <w:pPr>
        <w:pStyle w:val="ListParagraph"/>
        <w:numPr>
          <w:ilvl w:val="1"/>
          <w:numId w:val="44"/>
        </w:numPr>
        <w:spacing w:before="0" w:after="0"/>
      </w:pPr>
      <w:r>
        <w:t>Economic Loss Cost distributed between minimum of $0.72 and maximum of $4.85MM:</w:t>
      </w:r>
    </w:p>
    <w:p w14:paraId="32870EC4" w14:textId="77777777" w:rsidR="000620BE" w:rsidRDefault="000620BE" w:rsidP="000620BE">
      <w:pPr>
        <w:pStyle w:val="ListParagraph"/>
        <w:numPr>
          <w:ilvl w:val="2"/>
          <w:numId w:val="44"/>
        </w:numPr>
        <w:spacing w:before="0" w:after="0"/>
      </w:pPr>
      <w:r>
        <w:t>Repair costs between minimum of $11,500.00 and maximum of $40,000.00.</w:t>
      </w:r>
    </w:p>
    <w:p w14:paraId="024E3678" w14:textId="77777777" w:rsidR="000620BE" w:rsidRDefault="000620BE" w:rsidP="000620BE">
      <w:pPr>
        <w:pStyle w:val="ListParagraph"/>
        <w:numPr>
          <w:ilvl w:val="2"/>
          <w:numId w:val="44"/>
        </w:numPr>
        <w:spacing w:before="0" w:after="0"/>
      </w:pPr>
      <w:r>
        <w:t>Outage losses between minimum of $200,000.00 and maximum of $200,000.00.</w:t>
      </w:r>
    </w:p>
    <w:p w14:paraId="0D8C5517" w14:textId="77777777" w:rsidR="000620BE" w:rsidRDefault="000620BE" w:rsidP="000620BE">
      <w:pPr>
        <w:pStyle w:val="ListParagraph"/>
        <w:numPr>
          <w:ilvl w:val="2"/>
          <w:numId w:val="44"/>
        </w:numPr>
        <w:spacing w:before="0" w:after="0"/>
      </w:pPr>
      <w:r>
        <w:t>Product type is NGL.</w:t>
      </w:r>
    </w:p>
    <w:p w14:paraId="5BA90F60" w14:textId="77777777" w:rsidR="000620BE" w:rsidRDefault="000620BE" w:rsidP="000620BE">
      <w:pPr>
        <w:pStyle w:val="ListParagraph"/>
        <w:numPr>
          <w:ilvl w:val="2"/>
          <w:numId w:val="44"/>
        </w:numPr>
        <w:spacing w:before="0" w:after="0"/>
      </w:pPr>
      <w:r>
        <w:t>Leak cost between minimum of $0.27 and maximum of $0.30MM</w:t>
      </w:r>
    </w:p>
    <w:p w14:paraId="7FBFB34F" w14:textId="77777777" w:rsidR="000620BE" w:rsidRDefault="000620BE" w:rsidP="000620BE">
      <w:pPr>
        <w:pStyle w:val="ListParagraph"/>
        <w:numPr>
          <w:ilvl w:val="2"/>
          <w:numId w:val="44"/>
        </w:numPr>
        <w:spacing w:before="0" w:after="0"/>
      </w:pPr>
      <w:r>
        <w:t>Leak scenario yielded 18.0 intersections with structures, with minimum of $nan and maximum of $nan in cost of structures impacted.</w:t>
      </w:r>
    </w:p>
    <w:p w14:paraId="784ECAF1" w14:textId="77777777" w:rsidR="000620BE" w:rsidRDefault="000620BE" w:rsidP="000620BE">
      <w:pPr>
        <w:pStyle w:val="ListParagraph"/>
        <w:numPr>
          <w:ilvl w:val="2"/>
          <w:numId w:val="44"/>
        </w:numPr>
        <w:spacing w:before="0" w:after="0"/>
      </w:pPr>
      <w:r>
        <w:t>Leak product loss costs between minimum of $62,251.66 and maximum of $62,251.66</w:t>
      </w:r>
    </w:p>
    <w:p w14:paraId="01CC7977" w14:textId="77777777" w:rsidR="000620BE" w:rsidRDefault="000620BE" w:rsidP="000620BE">
      <w:pPr>
        <w:pStyle w:val="ListParagraph"/>
        <w:numPr>
          <w:ilvl w:val="2"/>
          <w:numId w:val="44"/>
        </w:numPr>
        <w:spacing w:before="0" w:after="0"/>
      </w:pPr>
      <w:r>
        <w:t>Rupture cost between minimum of $17.84 and maximum of $17.89MM</w:t>
      </w:r>
    </w:p>
    <w:p w14:paraId="1C5C6BBA" w14:textId="77777777" w:rsidR="000620BE" w:rsidRDefault="000620BE" w:rsidP="000620BE">
      <w:pPr>
        <w:pStyle w:val="ListParagraph"/>
        <w:numPr>
          <w:ilvl w:val="2"/>
          <w:numId w:val="44"/>
        </w:numPr>
        <w:spacing w:before="0" w:after="0"/>
      </w:pPr>
      <w:r>
        <w:t>Rupture scenario yielded 59.0 intersections with structures, with minimum of $25,000.00 and maximum of $50,000.00 in cost of structures impacted</w:t>
      </w:r>
    </w:p>
    <w:p w14:paraId="209D7978" w14:textId="77777777" w:rsidR="000620BE" w:rsidRDefault="000620BE" w:rsidP="000620BE">
      <w:pPr>
        <w:pStyle w:val="ListParagraph"/>
        <w:numPr>
          <w:ilvl w:val="2"/>
          <w:numId w:val="44"/>
        </w:numPr>
        <w:spacing w:before="0" w:after="0"/>
      </w:pPr>
      <w:r>
        <w:t>Rupture product loss costs between minimum of $17,627,475.77 and maximum of $17,627,475.77</w:t>
      </w:r>
    </w:p>
    <w:p w14:paraId="5449B23B" w14:textId="77777777" w:rsidR="000620BE" w:rsidRDefault="000620BE" w:rsidP="000620BE">
      <w:pPr>
        <w:pStyle w:val="ListParagraph"/>
        <w:numPr>
          <w:ilvl w:val="2"/>
          <w:numId w:val="44"/>
        </w:numPr>
        <w:spacing w:before="0" w:after="0"/>
      </w:pPr>
      <w:r>
        <w:t>Puncture cost between minimum of $2.26 and maximum of $2.29MM</w:t>
      </w:r>
    </w:p>
    <w:p w14:paraId="2A475FC5" w14:textId="77777777" w:rsidR="000620BE" w:rsidRDefault="000620BE" w:rsidP="000620BE">
      <w:pPr>
        <w:pStyle w:val="ListParagraph"/>
        <w:numPr>
          <w:ilvl w:val="2"/>
          <w:numId w:val="44"/>
        </w:numPr>
        <w:spacing w:before="0" w:after="0"/>
      </w:pPr>
      <w:r>
        <w:t>Puncture scenario yielded 53.0 intersections with structures, with minimum of $25,000.00 and maximum of $25,000.00 in cost of structures impacted</w:t>
      </w:r>
    </w:p>
    <w:p w14:paraId="0F31D658" w14:textId="77777777" w:rsidR="000620BE" w:rsidRDefault="000620BE" w:rsidP="000620BE">
      <w:pPr>
        <w:pStyle w:val="ListParagraph"/>
        <w:numPr>
          <w:ilvl w:val="2"/>
          <w:numId w:val="44"/>
        </w:numPr>
        <w:spacing w:before="0" w:after="0"/>
      </w:pPr>
      <w:r>
        <w:t>Puncture product Loss costs between minimum of $2,045,448.13 and maximum of $2,045,448.13"</w:t>
      </w:r>
    </w:p>
    <w:p w14:paraId="05F8B647" w14:textId="77777777" w:rsidR="000620BE" w:rsidRDefault="000620BE" w:rsidP="000620BE">
      <w:pPr>
        <w:pStyle w:val="ListParagraph"/>
        <w:numPr>
          <w:ilvl w:val="0"/>
          <w:numId w:val="44"/>
        </w:numPr>
        <w:spacing w:before="0" w:after="0"/>
      </w:pPr>
      <w:r>
        <w:t>"UTIKUMA TO EDMONTON NPS 24</w:t>
      </w:r>
    </w:p>
    <w:p w14:paraId="31758022" w14:textId="77777777" w:rsidR="000620BE" w:rsidRDefault="000620BE" w:rsidP="000620BE">
      <w:pPr>
        <w:pStyle w:val="ListParagraph"/>
        <w:numPr>
          <w:ilvl w:val="1"/>
          <w:numId w:val="44"/>
        </w:numPr>
        <w:spacing w:before="0" w:after="0"/>
      </w:pPr>
      <w:r>
        <w:t>Total Cumulative Length (m):</w:t>
      </w:r>
      <w:r>
        <w:tab/>
        <w:t>899.94</w:t>
      </w:r>
    </w:p>
    <w:p w14:paraId="03C176FD" w14:textId="77777777" w:rsidR="000620BE" w:rsidRDefault="000620BE" w:rsidP="000620BE">
      <w:pPr>
        <w:pStyle w:val="ListParagraph"/>
        <w:numPr>
          <w:ilvl w:val="1"/>
          <w:numId w:val="44"/>
        </w:numPr>
        <w:spacing w:before="0" w:after="0"/>
      </w:pPr>
      <w:r>
        <w:t>Likelihood of failure distributed between minimum of 1.487e-03 and maximum of 3.105e-01.</w:t>
      </w:r>
    </w:p>
    <w:p w14:paraId="2FFE8B32" w14:textId="77777777" w:rsidR="000620BE" w:rsidRDefault="000620BE" w:rsidP="000620BE">
      <w:pPr>
        <w:pStyle w:val="ListParagraph"/>
        <w:numPr>
          <w:ilvl w:val="2"/>
          <w:numId w:val="44"/>
        </w:numPr>
        <w:spacing w:before="0" w:after="0"/>
      </w:pPr>
      <w:r>
        <w:t>ILI Date of 2017-03-09</w:t>
      </w:r>
    </w:p>
    <w:p w14:paraId="532EDB59" w14:textId="77777777" w:rsidR="000620BE" w:rsidRDefault="000620BE" w:rsidP="000620BE">
      <w:pPr>
        <w:pStyle w:val="ListParagraph"/>
        <w:numPr>
          <w:ilvl w:val="2"/>
          <w:numId w:val="44"/>
        </w:numPr>
        <w:spacing w:before="0" w:after="0"/>
      </w:pPr>
      <w:r>
        <w:t>ILI tool of MFL/Geometry</w:t>
      </w:r>
    </w:p>
    <w:p w14:paraId="47A1CB89" w14:textId="77777777" w:rsidR="000620BE" w:rsidRDefault="000620BE" w:rsidP="000620BE">
      <w:pPr>
        <w:pStyle w:val="ListParagraph"/>
        <w:numPr>
          <w:ilvl w:val="2"/>
          <w:numId w:val="44"/>
        </w:numPr>
        <w:spacing w:before="0" w:after="0"/>
      </w:pPr>
      <w:r>
        <w:t>Features identified 1672.0</w:t>
      </w:r>
    </w:p>
    <w:p w14:paraId="250A1752" w14:textId="77777777" w:rsidR="000620BE" w:rsidRDefault="000620BE" w:rsidP="000620BE">
      <w:pPr>
        <w:pStyle w:val="ListParagraph"/>
        <w:numPr>
          <w:ilvl w:val="2"/>
          <w:numId w:val="44"/>
        </w:numPr>
        <w:spacing w:before="0" w:after="0"/>
      </w:pPr>
      <w:r>
        <w:t>Depth fraction between 0.02 and 0.72</w:t>
      </w:r>
    </w:p>
    <w:p w14:paraId="0F2D6262" w14:textId="77777777" w:rsidR="000620BE" w:rsidRDefault="000620BE" w:rsidP="000620BE">
      <w:pPr>
        <w:pStyle w:val="ListParagraph"/>
        <w:numPr>
          <w:ilvl w:val="2"/>
          <w:numId w:val="44"/>
        </w:numPr>
        <w:spacing w:before="0" w:after="0"/>
      </w:pPr>
      <w:r>
        <w:t>Length between 12.0 mm and 5968.0 mm</w:t>
      </w:r>
    </w:p>
    <w:p w14:paraId="5B2408EA" w14:textId="77777777" w:rsidR="000620BE" w:rsidRDefault="000620BE" w:rsidP="000620BE">
      <w:pPr>
        <w:pStyle w:val="ListParagraph"/>
        <w:numPr>
          <w:ilvl w:val="1"/>
          <w:numId w:val="44"/>
        </w:numPr>
        <w:spacing w:before="0" w:after="0"/>
      </w:pPr>
      <w:r>
        <w:t>Consequence of failure distributed between minimum of $2.68 and maximum of $88.65MM</w:t>
      </w:r>
    </w:p>
    <w:p w14:paraId="1076E582" w14:textId="77777777" w:rsidR="000620BE" w:rsidRDefault="000620BE" w:rsidP="000620BE">
      <w:pPr>
        <w:pStyle w:val="ListParagraph"/>
        <w:numPr>
          <w:ilvl w:val="1"/>
          <w:numId w:val="44"/>
        </w:numPr>
        <w:spacing w:before="0" w:after="0"/>
      </w:pPr>
      <w:r>
        <w:t>Total length driven by Safety: 89.99 meters.</w:t>
      </w:r>
    </w:p>
    <w:p w14:paraId="3C4F604D" w14:textId="77777777" w:rsidR="000620BE" w:rsidRDefault="000620BE" w:rsidP="000620BE">
      <w:pPr>
        <w:pStyle w:val="ListParagraph"/>
        <w:numPr>
          <w:ilvl w:val="1"/>
          <w:numId w:val="44"/>
        </w:numPr>
        <w:spacing w:before="0" w:after="0"/>
      </w:pPr>
      <w:r>
        <w:t>Safety Cost distributed between minimum of $0.00 and maximum of $82.26MM:</w:t>
      </w:r>
    </w:p>
    <w:p w14:paraId="4C2E4D07" w14:textId="77777777" w:rsidR="000620BE" w:rsidRDefault="000620BE" w:rsidP="000620BE">
      <w:pPr>
        <w:pStyle w:val="ListParagraph"/>
        <w:numPr>
          <w:ilvl w:val="2"/>
          <w:numId w:val="44"/>
        </w:numPr>
        <w:spacing w:before="0" w:after="0"/>
      </w:pPr>
      <w:r>
        <w:t>Leak cost between minimum of $0.00 and maximum of $28.51MM</w:t>
      </w:r>
    </w:p>
    <w:p w14:paraId="274DE454" w14:textId="77777777" w:rsidR="000620BE" w:rsidRDefault="000620BE" w:rsidP="000620BE">
      <w:pPr>
        <w:pStyle w:val="ListParagraph"/>
        <w:numPr>
          <w:ilvl w:val="2"/>
          <w:numId w:val="44"/>
        </w:numPr>
        <w:spacing w:before="0" w:after="0"/>
      </w:pPr>
      <w:r>
        <w:t>Leak scenario yielded 644.0 intersections with structures, with minimum of 2.97 and maximum of 2.97 of population impacted.</w:t>
      </w:r>
    </w:p>
    <w:p w14:paraId="723D3BBC" w14:textId="77777777" w:rsidR="000620BE" w:rsidRDefault="000620BE" w:rsidP="000620BE">
      <w:pPr>
        <w:pStyle w:val="ListParagraph"/>
        <w:numPr>
          <w:ilvl w:val="2"/>
          <w:numId w:val="44"/>
        </w:numPr>
        <w:spacing w:before="0" w:after="0"/>
      </w:pPr>
      <w:r>
        <w:t>Leak hazard radius distributed between minimum of 3.59 and maximum of 3.59 meters.</w:t>
      </w:r>
    </w:p>
    <w:p w14:paraId="3229979B" w14:textId="77777777" w:rsidR="000620BE" w:rsidRDefault="000620BE" w:rsidP="000620BE">
      <w:pPr>
        <w:pStyle w:val="ListParagraph"/>
        <w:numPr>
          <w:ilvl w:val="2"/>
          <w:numId w:val="44"/>
        </w:numPr>
        <w:spacing w:before="0" w:after="0"/>
      </w:pPr>
      <w:r>
        <w:t>Rupture cost between minimum of $0.00 and maximum of $190.19MM</w:t>
      </w:r>
    </w:p>
    <w:p w14:paraId="00A9D5FA" w14:textId="77777777" w:rsidR="000620BE" w:rsidRDefault="000620BE" w:rsidP="000620BE">
      <w:pPr>
        <w:pStyle w:val="ListParagraph"/>
        <w:numPr>
          <w:ilvl w:val="2"/>
          <w:numId w:val="44"/>
        </w:numPr>
        <w:spacing w:before="0" w:after="0"/>
      </w:pPr>
      <w:r>
        <w:t>Rupture scenario yielded 346.0 intersections with structures, with minimum of 0.0 and maximum of 19.81 of population impacted</w:t>
      </w:r>
    </w:p>
    <w:p w14:paraId="0E8281EF" w14:textId="77777777" w:rsidR="000620BE" w:rsidRDefault="000620BE" w:rsidP="000620BE">
      <w:pPr>
        <w:pStyle w:val="ListParagraph"/>
        <w:numPr>
          <w:ilvl w:val="2"/>
          <w:numId w:val="44"/>
        </w:numPr>
        <w:spacing w:before="0" w:after="0"/>
      </w:pPr>
      <w:r>
        <w:t>Rupture hazard radius distributed between minimum of 122.95 and maximum of 122.95 meters.</w:t>
      </w:r>
    </w:p>
    <w:p w14:paraId="3FBF6473" w14:textId="77777777" w:rsidR="000620BE" w:rsidRDefault="000620BE" w:rsidP="000620BE">
      <w:pPr>
        <w:pStyle w:val="ListParagraph"/>
        <w:numPr>
          <w:ilvl w:val="2"/>
          <w:numId w:val="44"/>
        </w:numPr>
        <w:spacing w:before="0" w:after="0"/>
      </w:pPr>
      <w:r>
        <w:t>Puncture cost between minimum of $0.00 and maximum of $28.51MM</w:t>
      </w:r>
    </w:p>
    <w:p w14:paraId="2C7D5EB7" w14:textId="77777777" w:rsidR="000620BE" w:rsidRDefault="000620BE" w:rsidP="000620BE">
      <w:pPr>
        <w:pStyle w:val="ListParagraph"/>
        <w:numPr>
          <w:ilvl w:val="2"/>
          <w:numId w:val="44"/>
        </w:numPr>
        <w:spacing w:before="0" w:after="0"/>
      </w:pPr>
      <w:r>
        <w:t>Puncture scenario yielded 730.0 intersections with structures, with minimum of 2.97 and maximum of 2.97 of population impacted</w:t>
      </w:r>
    </w:p>
    <w:p w14:paraId="60A766D9" w14:textId="77777777" w:rsidR="000620BE" w:rsidRDefault="000620BE" w:rsidP="000620BE">
      <w:pPr>
        <w:pStyle w:val="ListParagraph"/>
        <w:numPr>
          <w:ilvl w:val="2"/>
          <w:numId w:val="44"/>
        </w:numPr>
        <w:spacing w:before="0" w:after="0"/>
      </w:pPr>
      <w:r>
        <w:t>Puncture hazard radius distributed between minimum of 14.3 and maximum of 14.3 meters.</w:t>
      </w:r>
    </w:p>
    <w:p w14:paraId="112180E8" w14:textId="77777777" w:rsidR="000620BE" w:rsidRDefault="000620BE" w:rsidP="000620BE">
      <w:pPr>
        <w:pStyle w:val="ListParagraph"/>
        <w:numPr>
          <w:ilvl w:val="2"/>
          <w:numId w:val="44"/>
        </w:numPr>
        <w:spacing w:before="0" w:after="0"/>
      </w:pPr>
      <w:r>
        <w:t>Product type is Crude Oil.</w:t>
      </w:r>
    </w:p>
    <w:p w14:paraId="4D5AF13D" w14:textId="77777777" w:rsidR="000620BE" w:rsidRDefault="000620BE" w:rsidP="000620BE">
      <w:pPr>
        <w:pStyle w:val="ListParagraph"/>
        <w:numPr>
          <w:ilvl w:val="2"/>
          <w:numId w:val="44"/>
        </w:numPr>
        <w:spacing w:before="0" w:after="0"/>
      </w:pPr>
      <w:r>
        <w:t>Class area location is/are 1.0, 2.0.</w:t>
      </w:r>
    </w:p>
    <w:p w14:paraId="34E58A67" w14:textId="77777777" w:rsidR="000620BE" w:rsidRDefault="000620BE" w:rsidP="000620BE">
      <w:pPr>
        <w:pStyle w:val="ListParagraph"/>
        <w:numPr>
          <w:ilvl w:val="1"/>
          <w:numId w:val="44"/>
        </w:numPr>
        <w:spacing w:before="0" w:after="0"/>
      </w:pPr>
      <w:r>
        <w:lastRenderedPageBreak/>
        <w:t>Total length driven by Environmental: 659.96 meters.</w:t>
      </w:r>
    </w:p>
    <w:p w14:paraId="64FB51B4" w14:textId="77777777" w:rsidR="000620BE" w:rsidRDefault="000620BE" w:rsidP="000620BE">
      <w:pPr>
        <w:pStyle w:val="ListParagraph"/>
        <w:numPr>
          <w:ilvl w:val="1"/>
          <w:numId w:val="44"/>
        </w:numPr>
        <w:spacing w:before="0" w:after="0"/>
      </w:pPr>
      <w:r>
        <w:t>Environmental Cost distributed between minimum of $0.11 and maximum of $73.71MM:</w:t>
      </w:r>
    </w:p>
    <w:p w14:paraId="187A60C0" w14:textId="77777777" w:rsidR="000620BE" w:rsidRDefault="000620BE" w:rsidP="000620BE">
      <w:pPr>
        <w:pStyle w:val="ListParagraph"/>
        <w:numPr>
          <w:ilvl w:val="2"/>
          <w:numId w:val="44"/>
        </w:numPr>
        <w:spacing w:before="0" w:after="0"/>
      </w:pPr>
      <w:r>
        <w:t>Leak cost between minimum of $0.09 and maximum of $21.32MM</w:t>
      </w:r>
    </w:p>
    <w:p w14:paraId="29DE70FB" w14:textId="77777777" w:rsidR="000620BE" w:rsidRDefault="000620BE" w:rsidP="000620BE">
      <w:pPr>
        <w:pStyle w:val="ListParagraph"/>
        <w:numPr>
          <w:ilvl w:val="2"/>
          <w:numId w:val="44"/>
        </w:numPr>
        <w:spacing w:before="0" w:after="0"/>
      </w:pPr>
      <w:r>
        <w:t>Leak spill volume between a minimum of 1390.19 and maximum of 201117.71 gallons</w:t>
      </w:r>
    </w:p>
    <w:p w14:paraId="55A10EBF" w14:textId="77777777" w:rsidR="000620BE" w:rsidRDefault="000620BE" w:rsidP="000620BE">
      <w:pPr>
        <w:pStyle w:val="ListParagraph"/>
        <w:numPr>
          <w:ilvl w:val="2"/>
          <w:numId w:val="44"/>
        </w:numPr>
        <w:spacing w:before="0" w:after="0"/>
      </w:pPr>
      <w:r>
        <w:t>Rupture cost between minimum of $5.01 and maximum of $78.71MM</w:t>
      </w:r>
    </w:p>
    <w:p w14:paraId="1EBF8CC1" w14:textId="77777777" w:rsidR="000620BE" w:rsidRDefault="000620BE" w:rsidP="000620BE">
      <w:pPr>
        <w:pStyle w:val="ListParagraph"/>
        <w:numPr>
          <w:ilvl w:val="2"/>
          <w:numId w:val="44"/>
        </w:numPr>
        <w:spacing w:before="0" w:after="0"/>
      </w:pPr>
      <w:r>
        <w:t>Rupture spill volume is between a minimum of 73563.52 and maximum of 742620.95 gallons</w:t>
      </w:r>
    </w:p>
    <w:p w14:paraId="35879A03" w14:textId="77777777" w:rsidR="000620BE" w:rsidRDefault="000620BE" w:rsidP="000620BE">
      <w:pPr>
        <w:pStyle w:val="ListParagraph"/>
        <w:numPr>
          <w:ilvl w:val="2"/>
          <w:numId w:val="44"/>
        </w:numPr>
        <w:spacing w:before="0" w:after="0"/>
      </w:pPr>
      <w:r>
        <w:t>Puncture cost between minimum of $3.11 and maximum of $21.32MM</w:t>
      </w:r>
    </w:p>
    <w:p w14:paraId="2E2C2D06" w14:textId="77777777" w:rsidR="000620BE" w:rsidRDefault="000620BE" w:rsidP="000620BE">
      <w:pPr>
        <w:pStyle w:val="ListParagraph"/>
        <w:numPr>
          <w:ilvl w:val="2"/>
          <w:numId w:val="44"/>
        </w:numPr>
        <w:spacing w:before="0" w:after="0"/>
      </w:pPr>
      <w:r>
        <w:t>Puncture spill volume is between a minimum of 45678.62 and maximum of 201117.71 gallons</w:t>
      </w:r>
    </w:p>
    <w:p w14:paraId="6FC8010A" w14:textId="77777777" w:rsidR="000620BE" w:rsidRDefault="000620BE" w:rsidP="000620BE">
      <w:pPr>
        <w:pStyle w:val="ListParagraph"/>
        <w:numPr>
          <w:ilvl w:val="2"/>
          <w:numId w:val="44"/>
        </w:numPr>
        <w:spacing w:before="0" w:after="0"/>
      </w:pPr>
      <w:r>
        <w:t xml:space="preserve">Land use distributed as </w:t>
      </w:r>
    </w:p>
    <w:p w14:paraId="66DCCFDF" w14:textId="77777777" w:rsidR="000620BE" w:rsidRDefault="000620BE" w:rsidP="000620BE">
      <w:pPr>
        <w:pStyle w:val="ListParagraph"/>
        <w:numPr>
          <w:ilvl w:val="3"/>
          <w:numId w:val="44"/>
        </w:numPr>
        <w:spacing w:before="0" w:after="0"/>
      </w:pPr>
      <w:r>
        <w:t>Agricultural: 417.24</w:t>
      </w:r>
    </w:p>
    <w:p w14:paraId="401F85F0" w14:textId="77777777" w:rsidR="000620BE" w:rsidRDefault="000620BE" w:rsidP="000620BE">
      <w:pPr>
        <w:pStyle w:val="ListParagraph"/>
        <w:numPr>
          <w:ilvl w:val="3"/>
          <w:numId w:val="44"/>
        </w:numPr>
        <w:spacing w:before="0" w:after="0"/>
      </w:pPr>
      <w:r>
        <w:t>Commercial/Industrial: 60.00</w:t>
      </w:r>
    </w:p>
    <w:p w14:paraId="14621F8F" w14:textId="77777777" w:rsidR="000620BE" w:rsidRDefault="000620BE" w:rsidP="000620BE">
      <w:pPr>
        <w:pStyle w:val="ListParagraph"/>
        <w:numPr>
          <w:ilvl w:val="3"/>
          <w:numId w:val="44"/>
        </w:numPr>
        <w:spacing w:before="0" w:after="0"/>
      </w:pPr>
      <w:r>
        <w:t>Forested: 87.09</w:t>
      </w:r>
    </w:p>
    <w:p w14:paraId="13615C7C" w14:textId="77777777" w:rsidR="000620BE" w:rsidRDefault="000620BE" w:rsidP="000620BE">
      <w:pPr>
        <w:pStyle w:val="ListParagraph"/>
        <w:numPr>
          <w:ilvl w:val="3"/>
          <w:numId w:val="44"/>
        </w:numPr>
        <w:spacing w:before="0" w:after="0"/>
      </w:pPr>
      <w:r>
        <w:t>High Density Residential: 60.00</w:t>
      </w:r>
    </w:p>
    <w:p w14:paraId="1925C8FB" w14:textId="77777777" w:rsidR="000620BE" w:rsidRDefault="000620BE" w:rsidP="000620BE">
      <w:pPr>
        <w:pStyle w:val="ListParagraph"/>
        <w:numPr>
          <w:ilvl w:val="3"/>
          <w:numId w:val="44"/>
        </w:numPr>
        <w:spacing w:before="0" w:after="0"/>
      </w:pPr>
      <w:r>
        <w:t>Remote: 269.98</w:t>
      </w:r>
    </w:p>
    <w:p w14:paraId="599C070B" w14:textId="77777777" w:rsidR="000620BE" w:rsidRDefault="000620BE" w:rsidP="000620BE">
      <w:pPr>
        <w:pStyle w:val="ListParagraph"/>
        <w:numPr>
          <w:ilvl w:val="3"/>
          <w:numId w:val="44"/>
        </w:numPr>
        <w:spacing w:before="0" w:after="0"/>
      </w:pPr>
      <w:r>
        <w:t>Water Course: 5.64</w:t>
      </w:r>
    </w:p>
    <w:p w14:paraId="51C7243C" w14:textId="77777777" w:rsidR="000620BE" w:rsidRDefault="000620BE" w:rsidP="000620BE">
      <w:pPr>
        <w:pStyle w:val="ListParagraph"/>
        <w:numPr>
          <w:ilvl w:val="1"/>
          <w:numId w:val="44"/>
        </w:numPr>
        <w:spacing w:before="0" w:after="0"/>
      </w:pPr>
      <w:r>
        <w:t>Total length driven by Economic Loss: 149.99 meters.</w:t>
      </w:r>
    </w:p>
    <w:p w14:paraId="5FC5F992" w14:textId="77777777" w:rsidR="000620BE" w:rsidRDefault="000620BE" w:rsidP="000620BE">
      <w:pPr>
        <w:pStyle w:val="ListParagraph"/>
        <w:numPr>
          <w:ilvl w:val="1"/>
          <w:numId w:val="44"/>
        </w:numPr>
        <w:spacing w:before="0" w:after="0"/>
      </w:pPr>
      <w:r>
        <w:t>Economic Loss Cost distributed between minimum of $2.48 and maximum of $4.16MM:</w:t>
      </w:r>
    </w:p>
    <w:p w14:paraId="490445D5" w14:textId="77777777" w:rsidR="000620BE" w:rsidRDefault="000620BE" w:rsidP="000620BE">
      <w:pPr>
        <w:pStyle w:val="ListParagraph"/>
        <w:numPr>
          <w:ilvl w:val="2"/>
          <w:numId w:val="44"/>
        </w:numPr>
        <w:spacing w:before="0" w:after="0"/>
      </w:pPr>
      <w:r>
        <w:t>Repair costs between minimum of $73,000.00 and maximum of $404,000.00.</w:t>
      </w:r>
    </w:p>
    <w:p w14:paraId="43F7D685" w14:textId="77777777" w:rsidR="000620BE" w:rsidRDefault="000620BE" w:rsidP="000620BE">
      <w:pPr>
        <w:pStyle w:val="ListParagraph"/>
        <w:numPr>
          <w:ilvl w:val="2"/>
          <w:numId w:val="44"/>
        </w:numPr>
        <w:spacing w:before="0" w:after="0"/>
      </w:pPr>
      <w:r>
        <w:t>Outage losses between minimum of $2,400,000.00 and maximum of $2,400,000.00.</w:t>
      </w:r>
    </w:p>
    <w:p w14:paraId="15ED7380" w14:textId="77777777" w:rsidR="000620BE" w:rsidRDefault="000620BE" w:rsidP="000620BE">
      <w:pPr>
        <w:pStyle w:val="ListParagraph"/>
        <w:numPr>
          <w:ilvl w:val="2"/>
          <w:numId w:val="44"/>
        </w:numPr>
        <w:spacing w:before="0" w:after="0"/>
      </w:pPr>
      <w:r>
        <w:t>Product type is Crude Oil.</w:t>
      </w:r>
    </w:p>
    <w:p w14:paraId="5174BE68" w14:textId="77777777" w:rsidR="000620BE" w:rsidRDefault="000620BE" w:rsidP="000620BE">
      <w:pPr>
        <w:pStyle w:val="ListParagraph"/>
        <w:numPr>
          <w:ilvl w:val="2"/>
          <w:numId w:val="44"/>
        </w:numPr>
        <w:spacing w:before="0" w:after="0"/>
      </w:pPr>
      <w:r>
        <w:t>Leak cost between minimum of $2.47 and maximum of $2.82MM</w:t>
      </w:r>
    </w:p>
    <w:p w14:paraId="06B96B82" w14:textId="77777777" w:rsidR="000620BE" w:rsidRDefault="000620BE" w:rsidP="000620BE">
      <w:pPr>
        <w:pStyle w:val="ListParagraph"/>
        <w:numPr>
          <w:ilvl w:val="2"/>
          <w:numId w:val="44"/>
        </w:numPr>
        <w:spacing w:before="0" w:after="0"/>
      </w:pPr>
      <w:r>
        <w:t>Leak scenario yielded 644.0 intersections with structures, with minimum of $18,600.00 and maximum of $18,600.00 in cost of structures impacted.</w:t>
      </w:r>
    </w:p>
    <w:p w14:paraId="125E17E5" w14:textId="77777777" w:rsidR="000620BE" w:rsidRDefault="000620BE" w:rsidP="000620BE">
      <w:pPr>
        <w:pStyle w:val="ListParagraph"/>
        <w:numPr>
          <w:ilvl w:val="2"/>
          <w:numId w:val="44"/>
        </w:numPr>
        <w:spacing w:before="0" w:after="0"/>
      </w:pPr>
      <w:r>
        <w:t>Leak product loss costs between minimum of $1,542.45 and maximum of $223,144.89</w:t>
      </w:r>
    </w:p>
    <w:p w14:paraId="3EC77279" w14:textId="77777777" w:rsidR="000620BE" w:rsidRDefault="000620BE" w:rsidP="000620BE">
      <w:pPr>
        <w:pStyle w:val="ListParagraph"/>
        <w:numPr>
          <w:ilvl w:val="2"/>
          <w:numId w:val="44"/>
        </w:numPr>
        <w:spacing w:before="0" w:after="0"/>
      </w:pPr>
      <w:r>
        <w:t>Rupture cost between minimum of $2.61 and maximum of $5.93MM</w:t>
      </w:r>
    </w:p>
    <w:p w14:paraId="047F7456" w14:textId="77777777" w:rsidR="000620BE" w:rsidRDefault="000620BE" w:rsidP="000620BE">
      <w:pPr>
        <w:pStyle w:val="ListParagraph"/>
        <w:numPr>
          <w:ilvl w:val="2"/>
          <w:numId w:val="44"/>
        </w:numPr>
        <w:spacing w:before="0" w:after="0"/>
      </w:pPr>
      <w:r>
        <w:t>Rupture scenario yielded 346.0 intersections with structures, with minimum of $25,000.00 and maximum of $3,044,275.00 in cost of structures impacted</w:t>
      </w:r>
    </w:p>
    <w:p w14:paraId="289EBBB2" w14:textId="77777777" w:rsidR="000620BE" w:rsidRDefault="000620BE" w:rsidP="000620BE">
      <w:pPr>
        <w:pStyle w:val="ListParagraph"/>
        <w:numPr>
          <w:ilvl w:val="2"/>
          <w:numId w:val="44"/>
        </w:numPr>
        <w:spacing w:before="0" w:after="0"/>
      </w:pPr>
      <w:r>
        <w:t>Rupture product loss costs between minimum of $81,620.47 and maximum of $823,955.63</w:t>
      </w:r>
    </w:p>
    <w:p w14:paraId="6C9354D5" w14:textId="77777777" w:rsidR="000620BE" w:rsidRDefault="000620BE" w:rsidP="000620BE">
      <w:pPr>
        <w:pStyle w:val="ListParagraph"/>
        <w:numPr>
          <w:ilvl w:val="2"/>
          <w:numId w:val="44"/>
        </w:numPr>
        <w:spacing w:before="0" w:after="0"/>
      </w:pPr>
      <w:r>
        <w:t>Puncture cost between minimum of $2.53 and maximum of $2.87MM</w:t>
      </w:r>
    </w:p>
    <w:p w14:paraId="6B2A5FEB" w14:textId="77777777" w:rsidR="000620BE" w:rsidRDefault="000620BE" w:rsidP="000620BE">
      <w:pPr>
        <w:pStyle w:val="ListParagraph"/>
        <w:numPr>
          <w:ilvl w:val="2"/>
          <w:numId w:val="44"/>
        </w:numPr>
        <w:spacing w:before="0" w:after="0"/>
      </w:pPr>
      <w:r>
        <w:t>Puncture scenario yielded 730.0 intersections with structures, with minimum of $18,600.00 and maximum of $18,600.00 in cost of structures impacted</w:t>
      </w:r>
    </w:p>
    <w:p w14:paraId="53AEB3FB" w14:textId="77777777" w:rsidR="000620BE" w:rsidRDefault="000620BE" w:rsidP="000620BE">
      <w:pPr>
        <w:pStyle w:val="ListParagraph"/>
        <w:numPr>
          <w:ilvl w:val="2"/>
          <w:numId w:val="44"/>
        </w:numPr>
        <w:spacing w:before="0" w:after="0"/>
      </w:pPr>
      <w:r>
        <w:t>Puncture product Loss costs between minimum of $50,681.51 and maximum of $223,144.89"</w:t>
      </w:r>
    </w:p>
    <w:p w14:paraId="703B7687" w14:textId="77777777" w:rsidR="000620BE" w:rsidRDefault="000620BE" w:rsidP="000620BE">
      <w:pPr>
        <w:pStyle w:val="ListParagraph"/>
        <w:numPr>
          <w:ilvl w:val="0"/>
          <w:numId w:val="44"/>
        </w:numPr>
        <w:spacing w:before="0" w:after="0"/>
      </w:pPr>
      <w:r>
        <w:t>"NORTH FERRIER 08-20 TO 09-27 NPS 8</w:t>
      </w:r>
    </w:p>
    <w:p w14:paraId="343F0AC9" w14:textId="77777777" w:rsidR="000620BE" w:rsidRDefault="000620BE" w:rsidP="000620BE">
      <w:pPr>
        <w:pStyle w:val="ListParagraph"/>
        <w:numPr>
          <w:ilvl w:val="1"/>
          <w:numId w:val="44"/>
        </w:numPr>
        <w:spacing w:before="0" w:after="0"/>
      </w:pPr>
      <w:r>
        <w:t>Total Cumulative Length (m):</w:t>
      </w:r>
      <w:r>
        <w:tab/>
        <w:t>479.89</w:t>
      </w:r>
    </w:p>
    <w:p w14:paraId="718D90AA" w14:textId="77777777" w:rsidR="000620BE" w:rsidRDefault="000620BE" w:rsidP="000620BE">
      <w:pPr>
        <w:pStyle w:val="ListParagraph"/>
        <w:numPr>
          <w:ilvl w:val="1"/>
          <w:numId w:val="44"/>
        </w:numPr>
        <w:spacing w:before="0" w:after="0"/>
      </w:pPr>
      <w:r>
        <w:t>Likelihood of failure distributed between minimum of 1.963e-03 and maximum of 9.253e-02.</w:t>
      </w:r>
    </w:p>
    <w:p w14:paraId="5EF3CD2E" w14:textId="77777777" w:rsidR="000620BE" w:rsidRDefault="000620BE" w:rsidP="000620BE">
      <w:pPr>
        <w:pStyle w:val="ListParagraph"/>
        <w:numPr>
          <w:ilvl w:val="2"/>
          <w:numId w:val="44"/>
        </w:numPr>
        <w:spacing w:before="0" w:after="0"/>
      </w:pPr>
      <w:r>
        <w:t>ILI Date of 2013-09-17</w:t>
      </w:r>
    </w:p>
    <w:p w14:paraId="4A134EA1" w14:textId="77777777" w:rsidR="000620BE" w:rsidRDefault="000620BE" w:rsidP="000620BE">
      <w:pPr>
        <w:pStyle w:val="ListParagraph"/>
        <w:numPr>
          <w:ilvl w:val="2"/>
          <w:numId w:val="44"/>
        </w:numPr>
        <w:spacing w:before="0" w:after="0"/>
      </w:pPr>
      <w:r>
        <w:t>ILI tool of MFL</w:t>
      </w:r>
    </w:p>
    <w:p w14:paraId="61BC460F" w14:textId="77777777" w:rsidR="000620BE" w:rsidRDefault="000620BE" w:rsidP="000620BE">
      <w:pPr>
        <w:pStyle w:val="ListParagraph"/>
        <w:numPr>
          <w:ilvl w:val="2"/>
          <w:numId w:val="44"/>
        </w:numPr>
        <w:spacing w:before="0" w:after="0"/>
      </w:pPr>
      <w:r>
        <w:t>Features identified 1203.0</w:t>
      </w:r>
    </w:p>
    <w:p w14:paraId="0ED8A9E9" w14:textId="77777777" w:rsidR="000620BE" w:rsidRDefault="000620BE" w:rsidP="000620BE">
      <w:pPr>
        <w:pStyle w:val="ListParagraph"/>
        <w:numPr>
          <w:ilvl w:val="2"/>
          <w:numId w:val="44"/>
        </w:numPr>
        <w:spacing w:before="0" w:after="0"/>
      </w:pPr>
      <w:r>
        <w:t>Depth fraction between 0.11 and 0.44</w:t>
      </w:r>
    </w:p>
    <w:p w14:paraId="28FAF7CF" w14:textId="77777777" w:rsidR="000620BE" w:rsidRDefault="000620BE" w:rsidP="000620BE">
      <w:pPr>
        <w:pStyle w:val="ListParagraph"/>
        <w:numPr>
          <w:ilvl w:val="2"/>
          <w:numId w:val="44"/>
        </w:numPr>
        <w:spacing w:before="0" w:after="0"/>
      </w:pPr>
      <w:r>
        <w:t>Length between 4.0 mm and 148.0 mm</w:t>
      </w:r>
    </w:p>
    <w:p w14:paraId="3F018176" w14:textId="77777777" w:rsidR="000620BE" w:rsidRDefault="000620BE" w:rsidP="000620BE">
      <w:pPr>
        <w:pStyle w:val="ListParagraph"/>
        <w:numPr>
          <w:ilvl w:val="1"/>
          <w:numId w:val="44"/>
        </w:numPr>
        <w:spacing w:before="0" w:after="0"/>
      </w:pPr>
      <w:r>
        <w:t>Consequence of failure distributed between minimum of $1.00 and maximum of $125.01MM</w:t>
      </w:r>
    </w:p>
    <w:p w14:paraId="37D06DB9" w14:textId="77777777" w:rsidR="000620BE" w:rsidRDefault="000620BE" w:rsidP="000620BE">
      <w:pPr>
        <w:pStyle w:val="ListParagraph"/>
        <w:numPr>
          <w:ilvl w:val="1"/>
          <w:numId w:val="44"/>
        </w:numPr>
        <w:spacing w:before="0" w:after="0"/>
      </w:pPr>
      <w:r>
        <w:lastRenderedPageBreak/>
        <w:t>Total length driven by Safety: 119.97 meters.</w:t>
      </w:r>
    </w:p>
    <w:p w14:paraId="520E3496" w14:textId="77777777" w:rsidR="000620BE" w:rsidRDefault="000620BE" w:rsidP="000620BE">
      <w:pPr>
        <w:pStyle w:val="ListParagraph"/>
        <w:numPr>
          <w:ilvl w:val="1"/>
          <w:numId w:val="44"/>
        </w:numPr>
        <w:spacing w:before="0" w:after="0"/>
      </w:pPr>
      <w:r>
        <w:t>Safety Cost distributed between minimum of $0.00 and maximum of $121.06MM:</w:t>
      </w:r>
    </w:p>
    <w:p w14:paraId="06044B4B" w14:textId="77777777" w:rsidR="000620BE" w:rsidRDefault="000620BE" w:rsidP="000620BE">
      <w:pPr>
        <w:pStyle w:val="ListParagraph"/>
        <w:numPr>
          <w:ilvl w:val="2"/>
          <w:numId w:val="44"/>
        </w:numPr>
        <w:spacing w:before="0" w:after="0"/>
      </w:pPr>
      <w:r>
        <w:t>Leak cost between minimum of $0.00 and maximum of $121.06MM</w:t>
      </w:r>
    </w:p>
    <w:p w14:paraId="6DC925D4" w14:textId="77777777" w:rsidR="000620BE" w:rsidRDefault="000620BE" w:rsidP="000620BE">
      <w:pPr>
        <w:pStyle w:val="ListParagraph"/>
        <w:numPr>
          <w:ilvl w:val="2"/>
          <w:numId w:val="44"/>
        </w:numPr>
        <w:spacing w:before="0" w:after="0"/>
      </w:pPr>
      <w:r>
        <w:t>Leak scenario yielded 43.0 intersections with structures, with minimum of 0.0 and maximum of 12.61 of population impacted.</w:t>
      </w:r>
    </w:p>
    <w:p w14:paraId="58BD2EF3" w14:textId="77777777" w:rsidR="000620BE" w:rsidRDefault="000620BE" w:rsidP="000620BE">
      <w:pPr>
        <w:pStyle w:val="ListParagraph"/>
        <w:numPr>
          <w:ilvl w:val="2"/>
          <w:numId w:val="44"/>
        </w:numPr>
        <w:spacing w:before="0" w:after="0"/>
      </w:pPr>
      <w:r>
        <w:t>Leak hazard radius distributed between minimum of 3.99 and maximum of 4.11 meters.</w:t>
      </w:r>
    </w:p>
    <w:p w14:paraId="6CBF00B5" w14:textId="77777777" w:rsidR="000620BE" w:rsidRDefault="000620BE" w:rsidP="000620BE">
      <w:pPr>
        <w:pStyle w:val="ListParagraph"/>
        <w:numPr>
          <w:ilvl w:val="2"/>
          <w:numId w:val="44"/>
        </w:numPr>
        <w:spacing w:before="0" w:after="0"/>
      </w:pPr>
      <w:r>
        <w:t>Rupture cost between minimum of $0.00 and maximum of $262.68MM</w:t>
      </w:r>
    </w:p>
    <w:p w14:paraId="768B1730" w14:textId="77777777" w:rsidR="000620BE" w:rsidRDefault="000620BE" w:rsidP="000620BE">
      <w:pPr>
        <w:pStyle w:val="ListParagraph"/>
        <w:numPr>
          <w:ilvl w:val="2"/>
          <w:numId w:val="44"/>
        </w:numPr>
        <w:spacing w:before="0" w:after="0"/>
      </w:pPr>
      <w:r>
        <w:t>Rupture scenario yielded 85.0 intersections with structures, with minimum of 2.28 and maximum of 27.36 of population impacted</w:t>
      </w:r>
    </w:p>
    <w:p w14:paraId="51057AF5" w14:textId="77777777" w:rsidR="000620BE" w:rsidRDefault="000620BE" w:rsidP="000620BE">
      <w:pPr>
        <w:pStyle w:val="ListParagraph"/>
        <w:numPr>
          <w:ilvl w:val="2"/>
          <w:numId w:val="44"/>
        </w:numPr>
        <w:spacing w:before="0" w:after="0"/>
      </w:pPr>
      <w:r>
        <w:t>Rupture hazard radius distributed between minimum of 53.97 and maximum of 55.69 meters.</w:t>
      </w:r>
    </w:p>
    <w:p w14:paraId="5A4ADFD8" w14:textId="77777777" w:rsidR="000620BE" w:rsidRDefault="000620BE" w:rsidP="000620BE">
      <w:pPr>
        <w:pStyle w:val="ListParagraph"/>
        <w:numPr>
          <w:ilvl w:val="2"/>
          <w:numId w:val="44"/>
        </w:numPr>
        <w:spacing w:before="0" w:after="0"/>
      </w:pPr>
      <w:r>
        <w:t>Puncture cost between minimum of $0.00 and maximum of $121.06MM</w:t>
      </w:r>
    </w:p>
    <w:p w14:paraId="057A4F51" w14:textId="77777777" w:rsidR="000620BE" w:rsidRDefault="000620BE" w:rsidP="000620BE">
      <w:pPr>
        <w:pStyle w:val="ListParagraph"/>
        <w:numPr>
          <w:ilvl w:val="2"/>
          <w:numId w:val="44"/>
        </w:numPr>
        <w:spacing w:before="0" w:after="0"/>
      </w:pPr>
      <w:r>
        <w:t>Puncture scenario yielded 67.0 intersections with structures, with minimum of 0.0 and maximum of 12.61 of population impacted</w:t>
      </w:r>
    </w:p>
    <w:p w14:paraId="404194D7" w14:textId="77777777" w:rsidR="000620BE" w:rsidRDefault="000620BE" w:rsidP="000620BE">
      <w:pPr>
        <w:pStyle w:val="ListParagraph"/>
        <w:numPr>
          <w:ilvl w:val="2"/>
          <w:numId w:val="44"/>
        </w:numPr>
        <w:spacing w:before="0" w:after="0"/>
      </w:pPr>
      <w:r>
        <w:t>Puncture hazard radius distributed between minimum of 15.93 and maximum of 16.44 meters.</w:t>
      </w:r>
    </w:p>
    <w:p w14:paraId="2EF7E1B6" w14:textId="77777777" w:rsidR="000620BE" w:rsidRDefault="000620BE" w:rsidP="000620BE">
      <w:pPr>
        <w:pStyle w:val="ListParagraph"/>
        <w:numPr>
          <w:ilvl w:val="2"/>
          <w:numId w:val="44"/>
        </w:numPr>
        <w:spacing w:before="0" w:after="0"/>
      </w:pPr>
      <w:r>
        <w:t>Product type is Crude Oil.</w:t>
      </w:r>
    </w:p>
    <w:p w14:paraId="769AC247" w14:textId="77777777" w:rsidR="000620BE" w:rsidRDefault="000620BE" w:rsidP="000620BE">
      <w:pPr>
        <w:pStyle w:val="ListParagraph"/>
        <w:numPr>
          <w:ilvl w:val="2"/>
          <w:numId w:val="44"/>
        </w:numPr>
        <w:spacing w:before="0" w:after="0"/>
      </w:pPr>
      <w:r>
        <w:t>Class area location is/are 1.0, 3.0.</w:t>
      </w:r>
    </w:p>
    <w:p w14:paraId="2A1C22B8" w14:textId="77777777" w:rsidR="000620BE" w:rsidRDefault="000620BE" w:rsidP="000620BE">
      <w:pPr>
        <w:pStyle w:val="ListParagraph"/>
        <w:numPr>
          <w:ilvl w:val="1"/>
          <w:numId w:val="44"/>
        </w:numPr>
        <w:spacing w:before="0" w:after="0"/>
      </w:pPr>
      <w:r>
        <w:t>Total length driven by Environmental: 359.92 meters.</w:t>
      </w:r>
    </w:p>
    <w:p w14:paraId="146CA950" w14:textId="77777777" w:rsidR="000620BE" w:rsidRDefault="000620BE" w:rsidP="000620BE">
      <w:pPr>
        <w:pStyle w:val="ListParagraph"/>
        <w:numPr>
          <w:ilvl w:val="1"/>
          <w:numId w:val="44"/>
        </w:numPr>
        <w:spacing w:before="0" w:after="0"/>
      </w:pPr>
      <w:r>
        <w:t>Environmental Cost distributed between minimum of $0.61 and maximum of $2.73MM:</w:t>
      </w:r>
    </w:p>
    <w:p w14:paraId="27A82BF2" w14:textId="77777777" w:rsidR="000620BE" w:rsidRDefault="000620BE" w:rsidP="000620BE">
      <w:pPr>
        <w:pStyle w:val="ListParagraph"/>
        <w:numPr>
          <w:ilvl w:val="2"/>
          <w:numId w:val="44"/>
        </w:numPr>
        <w:spacing w:before="0" w:after="0"/>
      </w:pPr>
      <w:r>
        <w:t>Leak cost between minimum of $0.18 and maximum of $0.22MM</w:t>
      </w:r>
    </w:p>
    <w:p w14:paraId="79AA9A22" w14:textId="77777777" w:rsidR="000620BE" w:rsidRDefault="000620BE" w:rsidP="000620BE">
      <w:pPr>
        <w:pStyle w:val="ListParagraph"/>
        <w:numPr>
          <w:ilvl w:val="2"/>
          <w:numId w:val="44"/>
        </w:numPr>
        <w:spacing w:before="0" w:after="0"/>
      </w:pPr>
      <w:r>
        <w:t>Leak spill volume between a minimum of 1734.36 and maximum of 2085.62 gallons</w:t>
      </w:r>
    </w:p>
    <w:p w14:paraId="20E80589" w14:textId="77777777" w:rsidR="000620BE" w:rsidRDefault="000620BE" w:rsidP="000620BE">
      <w:pPr>
        <w:pStyle w:val="ListParagraph"/>
        <w:numPr>
          <w:ilvl w:val="2"/>
          <w:numId w:val="44"/>
        </w:numPr>
        <w:spacing w:before="0" w:after="0"/>
      </w:pPr>
      <w:r>
        <w:t>Rupture cost between minimum of $1.33 and maximum of $4.25MM</w:t>
      </w:r>
    </w:p>
    <w:p w14:paraId="002923ED" w14:textId="77777777" w:rsidR="000620BE" w:rsidRDefault="000620BE" w:rsidP="000620BE">
      <w:pPr>
        <w:pStyle w:val="ListParagraph"/>
        <w:numPr>
          <w:ilvl w:val="2"/>
          <w:numId w:val="44"/>
        </w:numPr>
        <w:spacing w:before="0" w:after="0"/>
      </w:pPr>
      <w:r>
        <w:t>Rupture spill volume is between a minimum of 12511.34 and maximum of 40103.54 gallons</w:t>
      </w:r>
    </w:p>
    <w:p w14:paraId="4553F5B1" w14:textId="77777777" w:rsidR="000620BE" w:rsidRDefault="000620BE" w:rsidP="000620BE">
      <w:pPr>
        <w:pStyle w:val="ListParagraph"/>
        <w:numPr>
          <w:ilvl w:val="2"/>
          <w:numId w:val="44"/>
        </w:numPr>
        <w:spacing w:before="0" w:after="0"/>
      </w:pPr>
      <w:r>
        <w:t>Puncture cost between minimum of $6.04 and maximum of $7.26MM</w:t>
      </w:r>
    </w:p>
    <w:p w14:paraId="410562CA" w14:textId="77777777" w:rsidR="000620BE" w:rsidRDefault="000620BE" w:rsidP="000620BE">
      <w:pPr>
        <w:pStyle w:val="ListParagraph"/>
        <w:numPr>
          <w:ilvl w:val="2"/>
          <w:numId w:val="44"/>
        </w:numPr>
        <w:spacing w:before="0" w:after="0"/>
      </w:pPr>
      <w:r>
        <w:t>Puncture spill volume is between a minimum of 56987.26 and maximum of 68528.77 gallons</w:t>
      </w:r>
    </w:p>
    <w:p w14:paraId="06ABBF4B" w14:textId="77777777" w:rsidR="000620BE" w:rsidRDefault="000620BE" w:rsidP="000620BE">
      <w:pPr>
        <w:pStyle w:val="ListParagraph"/>
        <w:numPr>
          <w:ilvl w:val="2"/>
          <w:numId w:val="44"/>
        </w:numPr>
        <w:spacing w:before="0" w:after="0"/>
      </w:pPr>
      <w:r>
        <w:t xml:space="preserve">Land use distributed as </w:t>
      </w:r>
    </w:p>
    <w:p w14:paraId="05D666E8" w14:textId="77777777" w:rsidR="000620BE" w:rsidRDefault="000620BE" w:rsidP="000620BE">
      <w:pPr>
        <w:pStyle w:val="ListParagraph"/>
        <w:numPr>
          <w:ilvl w:val="3"/>
          <w:numId w:val="44"/>
        </w:numPr>
        <w:spacing w:before="0" w:after="0"/>
      </w:pPr>
      <w:r>
        <w:t>Agricultural: 359.92</w:t>
      </w:r>
    </w:p>
    <w:p w14:paraId="0D3690C6" w14:textId="77777777" w:rsidR="000620BE" w:rsidRDefault="000620BE" w:rsidP="000620BE">
      <w:pPr>
        <w:pStyle w:val="ListParagraph"/>
        <w:numPr>
          <w:ilvl w:val="3"/>
          <w:numId w:val="44"/>
        </w:numPr>
        <w:spacing w:before="0" w:after="0"/>
      </w:pPr>
      <w:r>
        <w:t>Forested: 119.97</w:t>
      </w:r>
    </w:p>
    <w:p w14:paraId="015CC224" w14:textId="77777777" w:rsidR="000620BE" w:rsidRDefault="000620BE" w:rsidP="000620BE">
      <w:pPr>
        <w:pStyle w:val="ListParagraph"/>
        <w:numPr>
          <w:ilvl w:val="0"/>
          <w:numId w:val="44"/>
        </w:numPr>
        <w:spacing w:before="0" w:after="0"/>
      </w:pPr>
      <w:r>
        <w:t xml:space="preserve">"SECT 8 RAPID </w:t>
      </w:r>
      <w:proofErr w:type="gramStart"/>
      <w:r>
        <w:t>CITY</w:t>
      </w:r>
      <w:proofErr w:type="gramEnd"/>
      <w:r>
        <w:t xml:space="preserve"> TO PORTAGE NPS 6</w:t>
      </w:r>
    </w:p>
    <w:p w14:paraId="5E909A1F" w14:textId="77777777" w:rsidR="000620BE" w:rsidRDefault="000620BE" w:rsidP="000620BE">
      <w:pPr>
        <w:pStyle w:val="ListParagraph"/>
        <w:numPr>
          <w:ilvl w:val="1"/>
          <w:numId w:val="44"/>
        </w:numPr>
        <w:spacing w:before="0" w:after="0"/>
      </w:pPr>
      <w:r>
        <w:t>Total Cumulative Length (m):</w:t>
      </w:r>
      <w:r>
        <w:tab/>
        <w:t>329.95</w:t>
      </w:r>
    </w:p>
    <w:p w14:paraId="6C757632" w14:textId="77777777" w:rsidR="000620BE" w:rsidRDefault="000620BE" w:rsidP="000620BE">
      <w:pPr>
        <w:pStyle w:val="ListParagraph"/>
        <w:numPr>
          <w:ilvl w:val="1"/>
          <w:numId w:val="44"/>
        </w:numPr>
        <w:spacing w:before="0" w:after="0"/>
      </w:pPr>
      <w:r>
        <w:t>Likelihood of failure distributed between minimum of 1.149e-02 and maximum of 3.797e-01.</w:t>
      </w:r>
    </w:p>
    <w:p w14:paraId="714446C9" w14:textId="77777777" w:rsidR="000620BE" w:rsidRDefault="000620BE" w:rsidP="000620BE">
      <w:pPr>
        <w:pStyle w:val="ListParagraph"/>
        <w:numPr>
          <w:ilvl w:val="2"/>
          <w:numId w:val="44"/>
        </w:numPr>
        <w:spacing w:before="0" w:after="0"/>
      </w:pPr>
      <w:r>
        <w:t>ILI Date of 2014-07-16</w:t>
      </w:r>
    </w:p>
    <w:p w14:paraId="635C7924" w14:textId="77777777" w:rsidR="000620BE" w:rsidRDefault="000620BE" w:rsidP="000620BE">
      <w:pPr>
        <w:pStyle w:val="ListParagraph"/>
        <w:numPr>
          <w:ilvl w:val="2"/>
          <w:numId w:val="44"/>
        </w:numPr>
        <w:spacing w:before="0" w:after="0"/>
      </w:pPr>
      <w:r>
        <w:t>ILI tool of MFL</w:t>
      </w:r>
    </w:p>
    <w:p w14:paraId="6DA0381C" w14:textId="77777777" w:rsidR="000620BE" w:rsidRDefault="000620BE" w:rsidP="000620BE">
      <w:pPr>
        <w:pStyle w:val="ListParagraph"/>
        <w:numPr>
          <w:ilvl w:val="2"/>
          <w:numId w:val="44"/>
        </w:numPr>
        <w:spacing w:before="0" w:after="0"/>
      </w:pPr>
      <w:r>
        <w:t>Features identified 50.0</w:t>
      </w:r>
    </w:p>
    <w:p w14:paraId="369588CD" w14:textId="77777777" w:rsidR="000620BE" w:rsidRDefault="000620BE" w:rsidP="000620BE">
      <w:pPr>
        <w:pStyle w:val="ListParagraph"/>
        <w:numPr>
          <w:ilvl w:val="2"/>
          <w:numId w:val="44"/>
        </w:numPr>
        <w:spacing w:before="0" w:after="0"/>
      </w:pPr>
      <w:r>
        <w:t>Depth fraction between 0.11 and 0.67</w:t>
      </w:r>
    </w:p>
    <w:p w14:paraId="21ADF96A" w14:textId="77777777" w:rsidR="000620BE" w:rsidRDefault="000620BE" w:rsidP="000620BE">
      <w:pPr>
        <w:pStyle w:val="ListParagraph"/>
        <w:numPr>
          <w:ilvl w:val="2"/>
          <w:numId w:val="44"/>
        </w:numPr>
        <w:spacing w:before="0" w:after="0"/>
      </w:pPr>
      <w:r>
        <w:t>Length between 10.57 mm and 147.87 mm</w:t>
      </w:r>
    </w:p>
    <w:p w14:paraId="2A46224A" w14:textId="77777777" w:rsidR="000620BE" w:rsidRDefault="000620BE" w:rsidP="000620BE">
      <w:pPr>
        <w:pStyle w:val="ListParagraph"/>
        <w:numPr>
          <w:ilvl w:val="1"/>
          <w:numId w:val="44"/>
        </w:numPr>
        <w:spacing w:before="0" w:after="0"/>
      </w:pPr>
      <w:r>
        <w:t>Consequence of failure distributed between minimum of $0.66 and maximum of $4.97MM</w:t>
      </w:r>
    </w:p>
    <w:p w14:paraId="5F9E2EFF" w14:textId="77777777" w:rsidR="000620BE" w:rsidRDefault="000620BE" w:rsidP="000620BE">
      <w:pPr>
        <w:pStyle w:val="ListParagraph"/>
        <w:numPr>
          <w:ilvl w:val="1"/>
          <w:numId w:val="44"/>
        </w:numPr>
        <w:spacing w:before="0" w:after="0"/>
      </w:pPr>
      <w:r>
        <w:t>Total length driven by Economic Loss: 329.95 meters.</w:t>
      </w:r>
    </w:p>
    <w:p w14:paraId="527DDCBB" w14:textId="77777777" w:rsidR="000620BE" w:rsidRDefault="000620BE" w:rsidP="000620BE">
      <w:pPr>
        <w:pStyle w:val="ListParagraph"/>
        <w:numPr>
          <w:ilvl w:val="1"/>
          <w:numId w:val="44"/>
        </w:numPr>
        <w:spacing w:before="0" w:after="0"/>
      </w:pPr>
      <w:r>
        <w:t>Economic Loss Cost distributed between minimum of $0.66 and maximum of $4.97MM:</w:t>
      </w:r>
    </w:p>
    <w:p w14:paraId="4189C195" w14:textId="77777777" w:rsidR="000620BE" w:rsidRDefault="000620BE" w:rsidP="000620BE">
      <w:pPr>
        <w:pStyle w:val="ListParagraph"/>
        <w:numPr>
          <w:ilvl w:val="2"/>
          <w:numId w:val="44"/>
        </w:numPr>
        <w:spacing w:before="0" w:after="0"/>
      </w:pPr>
      <w:r>
        <w:t>Repair costs between minimum of $11,500.00 and maximum of $40,000.00.</w:t>
      </w:r>
    </w:p>
    <w:p w14:paraId="5CD44E30" w14:textId="77777777" w:rsidR="000620BE" w:rsidRDefault="000620BE" w:rsidP="000620BE">
      <w:pPr>
        <w:pStyle w:val="ListParagraph"/>
        <w:numPr>
          <w:ilvl w:val="2"/>
          <w:numId w:val="44"/>
        </w:numPr>
        <w:spacing w:before="0" w:after="0"/>
      </w:pPr>
      <w:r>
        <w:t>Outage losses between minimum of $200,000.00 and maximum of $200,000.00.</w:t>
      </w:r>
    </w:p>
    <w:p w14:paraId="57C87834" w14:textId="77777777" w:rsidR="000620BE" w:rsidRDefault="000620BE" w:rsidP="000620BE">
      <w:pPr>
        <w:pStyle w:val="ListParagraph"/>
        <w:numPr>
          <w:ilvl w:val="2"/>
          <w:numId w:val="44"/>
        </w:numPr>
        <w:spacing w:before="0" w:after="0"/>
      </w:pPr>
      <w:r>
        <w:t>Product type is NGL.</w:t>
      </w:r>
    </w:p>
    <w:p w14:paraId="40B84AE4" w14:textId="77777777" w:rsidR="000620BE" w:rsidRDefault="000620BE" w:rsidP="000620BE">
      <w:pPr>
        <w:pStyle w:val="ListParagraph"/>
        <w:numPr>
          <w:ilvl w:val="2"/>
          <w:numId w:val="44"/>
        </w:numPr>
        <w:spacing w:before="0" w:after="0"/>
      </w:pPr>
      <w:r>
        <w:t>Leak cost between minimum of $0.27 and maximum of $0.30MM</w:t>
      </w:r>
    </w:p>
    <w:p w14:paraId="791DEB29" w14:textId="77777777" w:rsidR="000620BE" w:rsidRDefault="000620BE" w:rsidP="000620BE">
      <w:pPr>
        <w:pStyle w:val="ListParagraph"/>
        <w:numPr>
          <w:ilvl w:val="2"/>
          <w:numId w:val="44"/>
        </w:numPr>
        <w:spacing w:before="0" w:after="0"/>
      </w:pPr>
      <w:r>
        <w:lastRenderedPageBreak/>
        <w:t>Leak scenario yielded 22.0 intersections with structures, with minimum of $nan and maximum of $nan in cost of structures impacted.</w:t>
      </w:r>
    </w:p>
    <w:p w14:paraId="0BD37809" w14:textId="77777777" w:rsidR="000620BE" w:rsidRDefault="000620BE" w:rsidP="000620BE">
      <w:pPr>
        <w:pStyle w:val="ListParagraph"/>
        <w:numPr>
          <w:ilvl w:val="2"/>
          <w:numId w:val="44"/>
        </w:numPr>
        <w:spacing w:before="0" w:after="0"/>
      </w:pPr>
      <w:r>
        <w:t>Leak product loss costs between minimum of $62,251.66 and maximum of $62,251.66</w:t>
      </w:r>
    </w:p>
    <w:p w14:paraId="4AB0B9BA" w14:textId="77777777" w:rsidR="000620BE" w:rsidRDefault="000620BE" w:rsidP="000620BE">
      <w:pPr>
        <w:pStyle w:val="ListParagraph"/>
        <w:numPr>
          <w:ilvl w:val="2"/>
          <w:numId w:val="44"/>
        </w:numPr>
        <w:spacing w:before="0" w:after="0"/>
      </w:pPr>
      <w:r>
        <w:t>Rupture cost between minimum of $17.84 and maximum of $17.87MM</w:t>
      </w:r>
    </w:p>
    <w:p w14:paraId="78D1E0D8" w14:textId="77777777" w:rsidR="000620BE" w:rsidRDefault="000620BE" w:rsidP="000620BE">
      <w:pPr>
        <w:pStyle w:val="ListParagraph"/>
        <w:numPr>
          <w:ilvl w:val="2"/>
          <w:numId w:val="44"/>
        </w:numPr>
        <w:spacing w:before="0" w:after="0"/>
      </w:pPr>
      <w:r>
        <w:t>Rupture scenario yielded 75.0 intersections with structures, with minimum of $nan and maximum of $nan in cost of structures impacted</w:t>
      </w:r>
    </w:p>
    <w:p w14:paraId="26ABBB3A" w14:textId="77777777" w:rsidR="000620BE" w:rsidRDefault="000620BE" w:rsidP="000620BE">
      <w:pPr>
        <w:pStyle w:val="ListParagraph"/>
        <w:numPr>
          <w:ilvl w:val="2"/>
          <w:numId w:val="44"/>
        </w:numPr>
        <w:spacing w:before="0" w:after="0"/>
      </w:pPr>
      <w:r>
        <w:t>Rupture product loss costs between minimum of $17,627,475.77 and maximum of $17,627,475.77</w:t>
      </w:r>
    </w:p>
    <w:p w14:paraId="253A642F" w14:textId="77777777" w:rsidR="000620BE" w:rsidRDefault="000620BE" w:rsidP="000620BE">
      <w:pPr>
        <w:pStyle w:val="ListParagraph"/>
        <w:numPr>
          <w:ilvl w:val="2"/>
          <w:numId w:val="44"/>
        </w:numPr>
        <w:spacing w:before="0" w:after="0"/>
      </w:pPr>
      <w:r>
        <w:t>Puncture cost between minimum of $2.26 and maximum of $2.29MM</w:t>
      </w:r>
    </w:p>
    <w:p w14:paraId="4C2216D2" w14:textId="77777777" w:rsidR="000620BE" w:rsidRDefault="000620BE" w:rsidP="000620BE">
      <w:pPr>
        <w:pStyle w:val="ListParagraph"/>
        <w:numPr>
          <w:ilvl w:val="2"/>
          <w:numId w:val="44"/>
        </w:numPr>
        <w:spacing w:before="0" w:after="0"/>
      </w:pPr>
      <w:r>
        <w:t>Puncture scenario yielded 45.0 intersections with structures, with minimum of $nan and maximum of $nan in cost of structures impacted</w:t>
      </w:r>
    </w:p>
    <w:p w14:paraId="52D25586" w14:textId="77777777" w:rsidR="000620BE" w:rsidRDefault="000620BE" w:rsidP="000620BE">
      <w:pPr>
        <w:pStyle w:val="ListParagraph"/>
        <w:numPr>
          <w:ilvl w:val="2"/>
          <w:numId w:val="44"/>
        </w:numPr>
        <w:spacing w:before="0" w:after="0"/>
      </w:pPr>
      <w:r>
        <w:t>Puncture product Loss costs between minimum of $2,045,448.13 and maximum of $2,045,448.13"</w:t>
      </w:r>
    </w:p>
    <w:p w14:paraId="6A27CA59" w14:textId="77777777" w:rsidR="000620BE" w:rsidRDefault="000620BE" w:rsidP="000620BE">
      <w:pPr>
        <w:pStyle w:val="ListParagraph"/>
        <w:numPr>
          <w:ilvl w:val="0"/>
          <w:numId w:val="44"/>
        </w:numPr>
        <w:spacing w:before="0" w:after="0"/>
      </w:pPr>
      <w:r>
        <w:t>"CADOTTE LAKE TO UTIKUMA STATION NPS 20</w:t>
      </w:r>
    </w:p>
    <w:p w14:paraId="138A9BEA" w14:textId="77777777" w:rsidR="000620BE" w:rsidRDefault="000620BE" w:rsidP="000620BE">
      <w:pPr>
        <w:pStyle w:val="ListParagraph"/>
        <w:numPr>
          <w:ilvl w:val="1"/>
          <w:numId w:val="44"/>
        </w:numPr>
        <w:spacing w:before="0" w:after="0"/>
      </w:pPr>
      <w:r>
        <w:t>Total Cumulative Length (m):</w:t>
      </w:r>
      <w:r>
        <w:tab/>
        <w:t>299.94</w:t>
      </w:r>
    </w:p>
    <w:p w14:paraId="478C22D8" w14:textId="77777777" w:rsidR="000620BE" w:rsidRDefault="000620BE" w:rsidP="000620BE">
      <w:pPr>
        <w:pStyle w:val="ListParagraph"/>
        <w:numPr>
          <w:ilvl w:val="1"/>
          <w:numId w:val="44"/>
        </w:numPr>
        <w:spacing w:before="0" w:after="0"/>
      </w:pPr>
      <w:r>
        <w:t>Likelihood of failure distributed between minimum of 1.055e-03 and maximum of 2.723e-02.</w:t>
      </w:r>
    </w:p>
    <w:p w14:paraId="66219334" w14:textId="77777777" w:rsidR="000620BE" w:rsidRDefault="000620BE" w:rsidP="000620BE">
      <w:pPr>
        <w:pStyle w:val="ListParagraph"/>
        <w:numPr>
          <w:ilvl w:val="2"/>
          <w:numId w:val="44"/>
        </w:numPr>
        <w:spacing w:before="0" w:after="0"/>
      </w:pPr>
      <w:r>
        <w:t>ILI Date of 2016-02-17</w:t>
      </w:r>
    </w:p>
    <w:p w14:paraId="311930D2" w14:textId="77777777" w:rsidR="000620BE" w:rsidRDefault="000620BE" w:rsidP="000620BE">
      <w:pPr>
        <w:pStyle w:val="ListParagraph"/>
        <w:numPr>
          <w:ilvl w:val="2"/>
          <w:numId w:val="44"/>
        </w:numPr>
        <w:spacing w:before="0" w:after="0"/>
      </w:pPr>
      <w:r>
        <w:t>ILI tool of MFL/Geometry</w:t>
      </w:r>
    </w:p>
    <w:p w14:paraId="2E72B697" w14:textId="77777777" w:rsidR="000620BE" w:rsidRDefault="000620BE" w:rsidP="000620BE">
      <w:pPr>
        <w:pStyle w:val="ListParagraph"/>
        <w:numPr>
          <w:ilvl w:val="2"/>
          <w:numId w:val="44"/>
        </w:numPr>
        <w:spacing w:before="0" w:after="0"/>
      </w:pPr>
      <w:r>
        <w:t>Features identified 255.0</w:t>
      </w:r>
    </w:p>
    <w:p w14:paraId="01D39195" w14:textId="77777777" w:rsidR="000620BE" w:rsidRDefault="000620BE" w:rsidP="000620BE">
      <w:pPr>
        <w:pStyle w:val="ListParagraph"/>
        <w:numPr>
          <w:ilvl w:val="2"/>
          <w:numId w:val="44"/>
        </w:numPr>
        <w:spacing w:before="0" w:after="0"/>
      </w:pPr>
      <w:r>
        <w:t>Depth fraction between 0.07 and 0.59</w:t>
      </w:r>
    </w:p>
    <w:p w14:paraId="2C84A2A0" w14:textId="77777777" w:rsidR="000620BE" w:rsidRDefault="000620BE" w:rsidP="000620BE">
      <w:pPr>
        <w:pStyle w:val="ListParagraph"/>
        <w:numPr>
          <w:ilvl w:val="2"/>
          <w:numId w:val="44"/>
        </w:numPr>
        <w:spacing w:before="0" w:after="0"/>
      </w:pPr>
      <w:r>
        <w:t>Length between 12.0 mm and 201.0 mm</w:t>
      </w:r>
    </w:p>
    <w:p w14:paraId="775F8F05" w14:textId="77777777" w:rsidR="000620BE" w:rsidRDefault="000620BE" w:rsidP="000620BE">
      <w:pPr>
        <w:pStyle w:val="ListParagraph"/>
        <w:numPr>
          <w:ilvl w:val="1"/>
          <w:numId w:val="44"/>
        </w:numPr>
        <w:spacing w:before="0" w:after="0"/>
      </w:pPr>
      <w:r>
        <w:t>Consequence of failure distributed between minimum of $1.31 and maximum of $37.26MM</w:t>
      </w:r>
    </w:p>
    <w:p w14:paraId="27FE9AD2" w14:textId="77777777" w:rsidR="000620BE" w:rsidRDefault="000620BE" w:rsidP="000620BE">
      <w:pPr>
        <w:pStyle w:val="ListParagraph"/>
        <w:numPr>
          <w:ilvl w:val="1"/>
          <w:numId w:val="44"/>
        </w:numPr>
        <w:spacing w:before="0" w:after="0"/>
      </w:pPr>
      <w:r>
        <w:t>Total length driven by Environmental: 179.97 meters.</w:t>
      </w:r>
    </w:p>
    <w:p w14:paraId="6D862242" w14:textId="77777777" w:rsidR="000620BE" w:rsidRDefault="000620BE" w:rsidP="000620BE">
      <w:pPr>
        <w:pStyle w:val="ListParagraph"/>
        <w:numPr>
          <w:ilvl w:val="1"/>
          <w:numId w:val="44"/>
        </w:numPr>
        <w:spacing w:before="0" w:after="0"/>
      </w:pPr>
      <w:r>
        <w:t>Environmental Cost distributed between minimum of $0.45 and maximum of $36.03MM:</w:t>
      </w:r>
    </w:p>
    <w:p w14:paraId="4DDD321D" w14:textId="77777777" w:rsidR="000620BE" w:rsidRDefault="000620BE" w:rsidP="000620BE">
      <w:pPr>
        <w:pStyle w:val="ListParagraph"/>
        <w:numPr>
          <w:ilvl w:val="2"/>
          <w:numId w:val="44"/>
        </w:numPr>
        <w:spacing w:before="0" w:after="0"/>
      </w:pPr>
      <w:r>
        <w:t>Leak cost between minimum of $0.22 and maximum of $0.38MM</w:t>
      </w:r>
    </w:p>
    <w:p w14:paraId="39D8715B" w14:textId="77777777" w:rsidR="000620BE" w:rsidRDefault="000620BE" w:rsidP="000620BE">
      <w:pPr>
        <w:pStyle w:val="ListParagraph"/>
        <w:numPr>
          <w:ilvl w:val="2"/>
          <w:numId w:val="44"/>
        </w:numPr>
        <w:spacing w:before="0" w:after="0"/>
      </w:pPr>
      <w:r>
        <w:t>Leak spill volume between a minimum of 2047.24 and maximum of 2930.33 gallons</w:t>
      </w:r>
    </w:p>
    <w:p w14:paraId="3F817C56" w14:textId="77777777" w:rsidR="000620BE" w:rsidRDefault="000620BE" w:rsidP="000620BE">
      <w:pPr>
        <w:pStyle w:val="ListParagraph"/>
        <w:numPr>
          <w:ilvl w:val="2"/>
          <w:numId w:val="44"/>
        </w:numPr>
        <w:spacing w:before="0" w:after="0"/>
      </w:pPr>
      <w:r>
        <w:t>Rupture cost between minimum of $12.28 and maximum of $53.36MM</w:t>
      </w:r>
    </w:p>
    <w:p w14:paraId="658BC5A2" w14:textId="77777777" w:rsidR="000620BE" w:rsidRDefault="000620BE" w:rsidP="000620BE">
      <w:pPr>
        <w:pStyle w:val="ListParagraph"/>
        <w:numPr>
          <w:ilvl w:val="2"/>
          <w:numId w:val="44"/>
        </w:numPr>
        <w:spacing w:before="0" w:after="0"/>
      </w:pPr>
      <w:r>
        <w:t>Rupture spill volume is between a minimum of 115895.24 and maximum of 503423.68 gallons</w:t>
      </w:r>
    </w:p>
    <w:p w14:paraId="3E29C240" w14:textId="77777777" w:rsidR="000620BE" w:rsidRDefault="000620BE" w:rsidP="000620BE">
      <w:pPr>
        <w:pStyle w:val="ListParagraph"/>
        <w:numPr>
          <w:ilvl w:val="2"/>
          <w:numId w:val="44"/>
        </w:numPr>
        <w:spacing w:before="0" w:after="0"/>
      </w:pPr>
      <w:r>
        <w:t>Puncture cost between minimum of $7.13 and maximum of $12.63MM</w:t>
      </w:r>
    </w:p>
    <w:p w14:paraId="630DE864" w14:textId="77777777" w:rsidR="000620BE" w:rsidRDefault="000620BE" w:rsidP="000620BE">
      <w:pPr>
        <w:pStyle w:val="ListParagraph"/>
        <w:numPr>
          <w:ilvl w:val="2"/>
          <w:numId w:val="44"/>
        </w:numPr>
        <w:spacing w:before="0" w:after="0"/>
      </w:pPr>
      <w:r>
        <w:t>Puncture spill volume is between a minimum of 67267.62 and maximum of 96284.12 gallons</w:t>
      </w:r>
    </w:p>
    <w:p w14:paraId="279927AF" w14:textId="77777777" w:rsidR="000620BE" w:rsidRDefault="000620BE" w:rsidP="000620BE">
      <w:pPr>
        <w:pStyle w:val="ListParagraph"/>
        <w:numPr>
          <w:ilvl w:val="2"/>
          <w:numId w:val="44"/>
        </w:numPr>
        <w:spacing w:before="0" w:after="0"/>
      </w:pPr>
      <w:r>
        <w:t xml:space="preserve">Land use distributed as </w:t>
      </w:r>
    </w:p>
    <w:p w14:paraId="399438DF" w14:textId="77777777" w:rsidR="000620BE" w:rsidRDefault="000620BE" w:rsidP="000620BE">
      <w:pPr>
        <w:pStyle w:val="ListParagraph"/>
        <w:numPr>
          <w:ilvl w:val="3"/>
          <w:numId w:val="44"/>
        </w:numPr>
        <w:spacing w:before="0" w:after="0"/>
      </w:pPr>
      <w:r>
        <w:t>Agricultural: 89.98</w:t>
      </w:r>
    </w:p>
    <w:p w14:paraId="065683C1" w14:textId="77777777" w:rsidR="000620BE" w:rsidRDefault="000620BE" w:rsidP="000620BE">
      <w:pPr>
        <w:pStyle w:val="ListParagraph"/>
        <w:numPr>
          <w:ilvl w:val="3"/>
          <w:numId w:val="44"/>
        </w:numPr>
        <w:spacing w:before="0" w:after="0"/>
      </w:pPr>
      <w:r>
        <w:t>Forested: 209.96</w:t>
      </w:r>
    </w:p>
    <w:p w14:paraId="40093431" w14:textId="77777777" w:rsidR="000620BE" w:rsidRDefault="000620BE" w:rsidP="000620BE">
      <w:pPr>
        <w:pStyle w:val="ListParagraph"/>
        <w:numPr>
          <w:ilvl w:val="1"/>
          <w:numId w:val="44"/>
        </w:numPr>
        <w:spacing w:before="0" w:after="0"/>
      </w:pPr>
      <w:r>
        <w:t>Total length driven by Economic Loss: 119.98 meters.</w:t>
      </w:r>
    </w:p>
    <w:p w14:paraId="3C2414AB" w14:textId="77777777" w:rsidR="000620BE" w:rsidRDefault="000620BE" w:rsidP="000620BE">
      <w:pPr>
        <w:pStyle w:val="ListParagraph"/>
        <w:numPr>
          <w:ilvl w:val="1"/>
          <w:numId w:val="44"/>
        </w:numPr>
        <w:spacing w:before="0" w:after="0"/>
      </w:pPr>
      <w:r>
        <w:t>Economic Loss Cost distributed between minimum of $0.86 and maximum of $1.23MM:</w:t>
      </w:r>
    </w:p>
    <w:p w14:paraId="4F39A7EE" w14:textId="77777777" w:rsidR="000620BE" w:rsidRDefault="000620BE" w:rsidP="000620BE">
      <w:pPr>
        <w:pStyle w:val="ListParagraph"/>
        <w:numPr>
          <w:ilvl w:val="2"/>
          <w:numId w:val="44"/>
        </w:numPr>
        <w:spacing w:before="0" w:after="0"/>
      </w:pPr>
      <w:r>
        <w:t>Repair costs between minimum of $57,000.00 and maximum of $57,000.00.</w:t>
      </w:r>
    </w:p>
    <w:p w14:paraId="71EC3E0F" w14:textId="77777777" w:rsidR="000620BE" w:rsidRDefault="000620BE" w:rsidP="000620BE">
      <w:pPr>
        <w:pStyle w:val="ListParagraph"/>
        <w:numPr>
          <w:ilvl w:val="2"/>
          <w:numId w:val="44"/>
        </w:numPr>
        <w:spacing w:before="0" w:after="0"/>
      </w:pPr>
      <w:r>
        <w:t>Outage losses between minimum of $800,000.00 and maximum of $800,000.00.</w:t>
      </w:r>
    </w:p>
    <w:p w14:paraId="0F15B52C" w14:textId="77777777" w:rsidR="000620BE" w:rsidRDefault="000620BE" w:rsidP="000620BE">
      <w:pPr>
        <w:pStyle w:val="ListParagraph"/>
        <w:numPr>
          <w:ilvl w:val="2"/>
          <w:numId w:val="44"/>
        </w:numPr>
        <w:spacing w:before="0" w:after="0"/>
      </w:pPr>
      <w:r>
        <w:t>Product type is Crude Oil.</w:t>
      </w:r>
    </w:p>
    <w:p w14:paraId="4ED405DE" w14:textId="77777777" w:rsidR="000620BE" w:rsidRDefault="000620BE" w:rsidP="000620BE">
      <w:pPr>
        <w:pStyle w:val="ListParagraph"/>
        <w:numPr>
          <w:ilvl w:val="2"/>
          <w:numId w:val="44"/>
        </w:numPr>
        <w:spacing w:before="0" w:after="0"/>
      </w:pPr>
      <w:r>
        <w:t>Leak cost between minimum of $0.86 and maximum of $0.86MM</w:t>
      </w:r>
    </w:p>
    <w:p w14:paraId="36F1E7EC" w14:textId="77777777" w:rsidR="000620BE" w:rsidRDefault="000620BE" w:rsidP="000620BE">
      <w:pPr>
        <w:pStyle w:val="ListParagraph"/>
        <w:numPr>
          <w:ilvl w:val="2"/>
          <w:numId w:val="44"/>
        </w:numPr>
        <w:spacing w:before="0" w:after="0"/>
      </w:pPr>
      <w:r>
        <w:t>Leak scenario yielded 37.0 intersections with structures, with minimum of $nan and maximum of $nan in cost of structures impacted.</w:t>
      </w:r>
    </w:p>
    <w:p w14:paraId="795B0D24" w14:textId="77777777" w:rsidR="000620BE" w:rsidRDefault="000620BE" w:rsidP="000620BE">
      <w:pPr>
        <w:pStyle w:val="ListParagraph"/>
        <w:numPr>
          <w:ilvl w:val="2"/>
          <w:numId w:val="44"/>
        </w:numPr>
        <w:spacing w:before="0" w:after="0"/>
      </w:pPr>
      <w:r>
        <w:t>Leak product loss costs between minimum of $2,271.46 and maximum of $3,251.28</w:t>
      </w:r>
    </w:p>
    <w:p w14:paraId="35141810" w14:textId="77777777" w:rsidR="000620BE" w:rsidRDefault="000620BE" w:rsidP="000620BE">
      <w:pPr>
        <w:pStyle w:val="ListParagraph"/>
        <w:numPr>
          <w:ilvl w:val="2"/>
          <w:numId w:val="44"/>
        </w:numPr>
        <w:spacing w:before="0" w:after="0"/>
      </w:pPr>
      <w:r>
        <w:t>Rupture cost between minimum of $0.99 and maximum of $1.42MM</w:t>
      </w:r>
    </w:p>
    <w:p w14:paraId="5EEBEC90" w14:textId="77777777" w:rsidR="000620BE" w:rsidRDefault="000620BE" w:rsidP="000620BE">
      <w:pPr>
        <w:pStyle w:val="ListParagraph"/>
        <w:numPr>
          <w:ilvl w:val="2"/>
          <w:numId w:val="44"/>
        </w:numPr>
        <w:spacing w:before="0" w:after="0"/>
      </w:pPr>
      <w:r>
        <w:t>Rupture scenario yielded 50.0 intersections with structures, with minimum of $25,000.00 and maximum of $25,000.00 in cost of structures impacted</w:t>
      </w:r>
    </w:p>
    <w:p w14:paraId="1BDF267C" w14:textId="77777777" w:rsidR="000620BE" w:rsidRDefault="000620BE" w:rsidP="000620BE">
      <w:pPr>
        <w:pStyle w:val="ListParagraph"/>
        <w:numPr>
          <w:ilvl w:val="2"/>
          <w:numId w:val="44"/>
        </w:numPr>
        <w:spacing w:before="0" w:after="0"/>
      </w:pPr>
      <w:r>
        <w:lastRenderedPageBreak/>
        <w:t>Rupture product loss costs between minimum of $128,588.53 and maximum of $558,560.56</w:t>
      </w:r>
    </w:p>
    <w:p w14:paraId="5AD4122D" w14:textId="77777777" w:rsidR="000620BE" w:rsidRDefault="000620BE" w:rsidP="000620BE">
      <w:pPr>
        <w:pStyle w:val="ListParagraph"/>
        <w:numPr>
          <w:ilvl w:val="2"/>
          <w:numId w:val="44"/>
        </w:numPr>
        <w:spacing w:before="0" w:after="0"/>
      </w:pPr>
      <w:r>
        <w:t>Puncture cost between minimum of $0.93 and maximum of $0.96MM</w:t>
      </w:r>
    </w:p>
    <w:p w14:paraId="14CA2BDB" w14:textId="77777777" w:rsidR="000620BE" w:rsidRDefault="000620BE" w:rsidP="000620BE">
      <w:pPr>
        <w:pStyle w:val="ListParagraph"/>
        <w:numPr>
          <w:ilvl w:val="2"/>
          <w:numId w:val="44"/>
        </w:numPr>
        <w:spacing w:before="0" w:after="0"/>
      </w:pPr>
      <w:r>
        <w:t>Puncture scenario yielded 48.0 intersections with structures, with minimum of $nan and maximum of $nan in cost of structures impacted</w:t>
      </w:r>
    </w:p>
    <w:p w14:paraId="2B012C6E" w14:textId="77777777" w:rsidR="000620BE" w:rsidRDefault="000620BE" w:rsidP="000620BE">
      <w:pPr>
        <w:pStyle w:val="ListParagraph"/>
        <w:numPr>
          <w:ilvl w:val="2"/>
          <w:numId w:val="44"/>
        </w:numPr>
        <w:spacing w:before="0" w:after="0"/>
      </w:pPr>
      <w:r>
        <w:t>Puncture product Loss costs between minimum of $74,635.03 and maximum of $106,829.52"</w:t>
      </w:r>
    </w:p>
    <w:p w14:paraId="67123074" w14:textId="77777777" w:rsidR="000620BE" w:rsidRDefault="000620BE" w:rsidP="000620BE">
      <w:pPr>
        <w:pStyle w:val="ListParagraph"/>
        <w:numPr>
          <w:ilvl w:val="0"/>
          <w:numId w:val="44"/>
        </w:numPr>
        <w:spacing w:before="0" w:after="0"/>
      </w:pPr>
      <w:r>
        <w:t>"BRETON TO EDMONTON NPS 8</w:t>
      </w:r>
    </w:p>
    <w:p w14:paraId="3FD9D0B2" w14:textId="77777777" w:rsidR="000620BE" w:rsidRDefault="000620BE" w:rsidP="000620BE">
      <w:pPr>
        <w:pStyle w:val="ListParagraph"/>
        <w:numPr>
          <w:ilvl w:val="1"/>
          <w:numId w:val="44"/>
        </w:numPr>
        <w:spacing w:before="0" w:after="0"/>
      </w:pPr>
      <w:r>
        <w:t>Total Cumulative Length (m):</w:t>
      </w:r>
      <w:r>
        <w:tab/>
        <w:t>239.93</w:t>
      </w:r>
    </w:p>
    <w:p w14:paraId="22280E7D" w14:textId="77777777" w:rsidR="000620BE" w:rsidRDefault="000620BE" w:rsidP="000620BE">
      <w:pPr>
        <w:pStyle w:val="ListParagraph"/>
        <w:numPr>
          <w:ilvl w:val="1"/>
          <w:numId w:val="44"/>
        </w:numPr>
        <w:spacing w:before="0" w:after="0"/>
      </w:pPr>
      <w:r>
        <w:t>Likelihood of failure distributed between minimum of 1.045e-03 and maximum of 8.858e-02.</w:t>
      </w:r>
    </w:p>
    <w:p w14:paraId="75C0925F" w14:textId="77777777" w:rsidR="000620BE" w:rsidRDefault="000620BE" w:rsidP="000620BE">
      <w:pPr>
        <w:pStyle w:val="ListParagraph"/>
        <w:numPr>
          <w:ilvl w:val="2"/>
          <w:numId w:val="44"/>
        </w:numPr>
        <w:spacing w:before="0" w:after="0"/>
      </w:pPr>
      <w:r>
        <w:t>ILI Date of 2014-11-12</w:t>
      </w:r>
    </w:p>
    <w:p w14:paraId="77BC32DB" w14:textId="77777777" w:rsidR="000620BE" w:rsidRDefault="000620BE" w:rsidP="000620BE">
      <w:pPr>
        <w:pStyle w:val="ListParagraph"/>
        <w:numPr>
          <w:ilvl w:val="2"/>
          <w:numId w:val="44"/>
        </w:numPr>
        <w:spacing w:before="0" w:after="0"/>
      </w:pPr>
      <w:r>
        <w:t>ILI tool of MFL</w:t>
      </w:r>
    </w:p>
    <w:p w14:paraId="09F7EE94" w14:textId="77777777" w:rsidR="000620BE" w:rsidRDefault="000620BE" w:rsidP="000620BE">
      <w:pPr>
        <w:pStyle w:val="ListParagraph"/>
        <w:numPr>
          <w:ilvl w:val="2"/>
          <w:numId w:val="44"/>
        </w:numPr>
        <w:spacing w:before="0" w:after="0"/>
      </w:pPr>
      <w:r>
        <w:t>Features identified 559.0</w:t>
      </w:r>
    </w:p>
    <w:p w14:paraId="0788505A" w14:textId="77777777" w:rsidR="000620BE" w:rsidRDefault="000620BE" w:rsidP="000620BE">
      <w:pPr>
        <w:pStyle w:val="ListParagraph"/>
        <w:numPr>
          <w:ilvl w:val="2"/>
          <w:numId w:val="44"/>
        </w:numPr>
        <w:spacing w:before="0" w:after="0"/>
      </w:pPr>
      <w:r>
        <w:t>Depth fraction between 0.10 and 0.49</w:t>
      </w:r>
    </w:p>
    <w:p w14:paraId="137F4319" w14:textId="77777777" w:rsidR="000620BE" w:rsidRDefault="000620BE" w:rsidP="000620BE">
      <w:pPr>
        <w:pStyle w:val="ListParagraph"/>
        <w:numPr>
          <w:ilvl w:val="2"/>
          <w:numId w:val="44"/>
        </w:numPr>
        <w:spacing w:before="0" w:after="0"/>
      </w:pPr>
      <w:r>
        <w:t>Length between 6.0 mm and 201.0 mm</w:t>
      </w:r>
    </w:p>
    <w:p w14:paraId="143DC49E" w14:textId="77777777" w:rsidR="000620BE" w:rsidRDefault="000620BE" w:rsidP="000620BE">
      <w:pPr>
        <w:pStyle w:val="ListParagraph"/>
        <w:numPr>
          <w:ilvl w:val="1"/>
          <w:numId w:val="44"/>
        </w:numPr>
        <w:spacing w:before="0" w:after="0"/>
      </w:pPr>
      <w:r>
        <w:t>Consequence of failure distributed between minimum of $5.18 and maximum of $197.82MM</w:t>
      </w:r>
    </w:p>
    <w:p w14:paraId="20AC8D29" w14:textId="77777777" w:rsidR="000620BE" w:rsidRDefault="000620BE" w:rsidP="000620BE">
      <w:pPr>
        <w:pStyle w:val="ListParagraph"/>
        <w:numPr>
          <w:ilvl w:val="1"/>
          <w:numId w:val="44"/>
        </w:numPr>
        <w:spacing w:before="0" w:after="0"/>
      </w:pPr>
      <w:r>
        <w:t>Total length driven by Safety: 239.93 meters.</w:t>
      </w:r>
    </w:p>
    <w:p w14:paraId="16B0145F" w14:textId="77777777" w:rsidR="000620BE" w:rsidRDefault="000620BE" w:rsidP="000620BE">
      <w:pPr>
        <w:pStyle w:val="ListParagraph"/>
        <w:numPr>
          <w:ilvl w:val="1"/>
          <w:numId w:val="44"/>
        </w:numPr>
        <w:spacing w:before="0" w:after="0"/>
      </w:pPr>
      <w:r>
        <w:t>Safety Cost distributed between minimum of $4.69 and maximum of $194.24MM:</w:t>
      </w:r>
    </w:p>
    <w:p w14:paraId="7C0A3602" w14:textId="77777777" w:rsidR="000620BE" w:rsidRDefault="000620BE" w:rsidP="000620BE">
      <w:pPr>
        <w:pStyle w:val="ListParagraph"/>
        <w:numPr>
          <w:ilvl w:val="2"/>
          <w:numId w:val="44"/>
        </w:numPr>
        <w:spacing w:before="0" w:after="0"/>
      </w:pPr>
      <w:r>
        <w:t>Leak cost between minimum of $0.00 and maximum of $0.00MM</w:t>
      </w:r>
    </w:p>
    <w:p w14:paraId="2EC6DF17" w14:textId="77777777" w:rsidR="000620BE" w:rsidRDefault="000620BE" w:rsidP="000620BE">
      <w:pPr>
        <w:pStyle w:val="ListParagraph"/>
        <w:numPr>
          <w:ilvl w:val="2"/>
          <w:numId w:val="44"/>
        </w:numPr>
        <w:spacing w:before="0" w:after="0"/>
      </w:pPr>
      <w:r>
        <w:t>Leak scenario yielded 117.0 intersections with structures, with minimum of 0.0 and maximum of 0.0 of population impacted.</w:t>
      </w:r>
    </w:p>
    <w:p w14:paraId="1E6952A5" w14:textId="77777777" w:rsidR="000620BE" w:rsidRDefault="000620BE" w:rsidP="000620BE">
      <w:pPr>
        <w:pStyle w:val="ListParagraph"/>
        <w:numPr>
          <w:ilvl w:val="2"/>
          <w:numId w:val="44"/>
        </w:numPr>
        <w:spacing w:before="0" w:after="0"/>
      </w:pPr>
      <w:r>
        <w:t>Leak hazard radius distributed between minimum of 11.13 and maximum of 12.03 meters.</w:t>
      </w:r>
    </w:p>
    <w:p w14:paraId="49943CE3" w14:textId="77777777" w:rsidR="000620BE" w:rsidRDefault="000620BE" w:rsidP="000620BE">
      <w:pPr>
        <w:pStyle w:val="ListParagraph"/>
        <w:numPr>
          <w:ilvl w:val="2"/>
          <w:numId w:val="44"/>
        </w:numPr>
        <w:spacing w:before="0" w:after="0"/>
      </w:pPr>
      <w:r>
        <w:t>Rupture cost between minimum of $121.06 and maximum of $5,539.97MM</w:t>
      </w:r>
    </w:p>
    <w:p w14:paraId="56F0AC1A" w14:textId="77777777" w:rsidR="000620BE" w:rsidRDefault="000620BE" w:rsidP="000620BE">
      <w:pPr>
        <w:pStyle w:val="ListParagraph"/>
        <w:numPr>
          <w:ilvl w:val="2"/>
          <w:numId w:val="44"/>
        </w:numPr>
        <w:spacing w:before="0" w:after="0"/>
      </w:pPr>
      <w:r>
        <w:t>Rupture scenario yielded 236.0 intersections with structures, with minimum of 12.61 and maximum of 577.08 of population impacted</w:t>
      </w:r>
    </w:p>
    <w:p w14:paraId="6A0740E7" w14:textId="77777777" w:rsidR="000620BE" w:rsidRDefault="000620BE" w:rsidP="000620BE">
      <w:pPr>
        <w:pStyle w:val="ListParagraph"/>
        <w:numPr>
          <w:ilvl w:val="2"/>
          <w:numId w:val="44"/>
        </w:numPr>
        <w:spacing w:before="0" w:after="0"/>
      </w:pPr>
      <w:r>
        <w:t>Rupture hazard radius distributed between minimum of 129.12 and maximum of 138.23 meters.</w:t>
      </w:r>
    </w:p>
    <w:p w14:paraId="3351C77E" w14:textId="77777777" w:rsidR="000620BE" w:rsidRDefault="000620BE" w:rsidP="000620BE">
      <w:pPr>
        <w:pStyle w:val="ListParagraph"/>
        <w:numPr>
          <w:ilvl w:val="2"/>
          <w:numId w:val="44"/>
        </w:numPr>
        <w:spacing w:before="0" w:after="0"/>
      </w:pPr>
      <w:r>
        <w:t>Puncture cost between minimum of $0.00 and maximum of $306.43MM</w:t>
      </w:r>
    </w:p>
    <w:p w14:paraId="635F03FD" w14:textId="77777777" w:rsidR="000620BE" w:rsidRDefault="000620BE" w:rsidP="000620BE">
      <w:pPr>
        <w:pStyle w:val="ListParagraph"/>
        <w:numPr>
          <w:ilvl w:val="2"/>
          <w:numId w:val="44"/>
        </w:numPr>
        <w:spacing w:before="0" w:after="0"/>
      </w:pPr>
      <w:r>
        <w:t>Puncture scenario yielded 355.0 intersections with structures, with minimum of 1.26 and maximum of 31.92 of population impacted</w:t>
      </w:r>
    </w:p>
    <w:p w14:paraId="4F28EB3C" w14:textId="77777777" w:rsidR="000620BE" w:rsidRDefault="000620BE" w:rsidP="000620BE">
      <w:pPr>
        <w:pStyle w:val="ListParagraph"/>
        <w:numPr>
          <w:ilvl w:val="2"/>
          <w:numId w:val="44"/>
        </w:numPr>
        <w:spacing w:before="0" w:after="0"/>
      </w:pPr>
      <w:r>
        <w:t>Puncture hazard radius distributed between minimum of 45.37 and maximum of 48.58 meters.</w:t>
      </w:r>
    </w:p>
    <w:p w14:paraId="6FD52CF8" w14:textId="77777777" w:rsidR="000620BE" w:rsidRDefault="000620BE" w:rsidP="000620BE">
      <w:pPr>
        <w:pStyle w:val="ListParagraph"/>
        <w:numPr>
          <w:ilvl w:val="2"/>
          <w:numId w:val="44"/>
        </w:numPr>
        <w:spacing w:before="0" w:after="0"/>
      </w:pPr>
      <w:r>
        <w:t>Product type is Condensate.</w:t>
      </w:r>
    </w:p>
    <w:p w14:paraId="602B0D91" w14:textId="77777777" w:rsidR="000620BE" w:rsidRDefault="000620BE" w:rsidP="000620BE">
      <w:pPr>
        <w:pStyle w:val="ListParagraph"/>
        <w:numPr>
          <w:ilvl w:val="2"/>
          <w:numId w:val="44"/>
        </w:numPr>
        <w:spacing w:before="0" w:after="0"/>
      </w:pPr>
      <w:r>
        <w:t>Class area location is/are 1.0, 2.0.</w:t>
      </w:r>
    </w:p>
    <w:p w14:paraId="6EB46E08" w14:textId="77777777" w:rsidR="000620BE" w:rsidRDefault="000620BE" w:rsidP="000620BE">
      <w:pPr>
        <w:pStyle w:val="ListParagraph"/>
        <w:numPr>
          <w:ilvl w:val="0"/>
          <w:numId w:val="44"/>
        </w:numPr>
        <w:spacing w:before="0" w:after="0"/>
      </w:pPr>
      <w:r>
        <w:t>"UNITY TO LONE ROCK NPS 4</w:t>
      </w:r>
    </w:p>
    <w:p w14:paraId="1AEE1A80" w14:textId="77777777" w:rsidR="000620BE" w:rsidRDefault="000620BE" w:rsidP="000620BE">
      <w:pPr>
        <w:pStyle w:val="ListParagraph"/>
        <w:numPr>
          <w:ilvl w:val="1"/>
          <w:numId w:val="44"/>
        </w:numPr>
        <w:spacing w:before="0" w:after="0"/>
      </w:pPr>
      <w:r>
        <w:t>Total Cumulative Length (m):</w:t>
      </w:r>
      <w:r>
        <w:tab/>
        <w:t>149.97</w:t>
      </w:r>
    </w:p>
    <w:p w14:paraId="3B7B6210" w14:textId="77777777" w:rsidR="000620BE" w:rsidRDefault="000620BE" w:rsidP="000620BE">
      <w:pPr>
        <w:pStyle w:val="ListParagraph"/>
        <w:numPr>
          <w:ilvl w:val="1"/>
          <w:numId w:val="44"/>
        </w:numPr>
        <w:spacing w:before="0" w:after="0"/>
      </w:pPr>
      <w:r>
        <w:t>Likelihood of failure distributed between minimum of 2.010e-03 and maximum of 5.187e-03.</w:t>
      </w:r>
    </w:p>
    <w:p w14:paraId="076DD72F" w14:textId="77777777" w:rsidR="000620BE" w:rsidRDefault="000620BE" w:rsidP="000620BE">
      <w:pPr>
        <w:pStyle w:val="ListParagraph"/>
        <w:numPr>
          <w:ilvl w:val="2"/>
          <w:numId w:val="44"/>
        </w:numPr>
        <w:spacing w:before="0" w:after="0"/>
      </w:pPr>
      <w:r>
        <w:t>ILI Date of 2017-04-25</w:t>
      </w:r>
    </w:p>
    <w:p w14:paraId="1BE4D19C" w14:textId="77777777" w:rsidR="000620BE" w:rsidRDefault="000620BE" w:rsidP="000620BE">
      <w:pPr>
        <w:pStyle w:val="ListParagraph"/>
        <w:numPr>
          <w:ilvl w:val="2"/>
          <w:numId w:val="44"/>
        </w:numPr>
        <w:spacing w:before="0" w:after="0"/>
      </w:pPr>
      <w:r>
        <w:t>ILI tool of MFL/Geometry</w:t>
      </w:r>
    </w:p>
    <w:p w14:paraId="344A159B" w14:textId="77777777" w:rsidR="000620BE" w:rsidRDefault="000620BE" w:rsidP="000620BE">
      <w:pPr>
        <w:pStyle w:val="ListParagraph"/>
        <w:numPr>
          <w:ilvl w:val="2"/>
          <w:numId w:val="44"/>
        </w:numPr>
        <w:spacing w:before="0" w:after="0"/>
      </w:pPr>
      <w:r>
        <w:t>Features identified 145.0</w:t>
      </w:r>
    </w:p>
    <w:p w14:paraId="192B9D2C" w14:textId="77777777" w:rsidR="000620BE" w:rsidRDefault="000620BE" w:rsidP="000620BE">
      <w:pPr>
        <w:pStyle w:val="ListParagraph"/>
        <w:numPr>
          <w:ilvl w:val="2"/>
          <w:numId w:val="44"/>
        </w:numPr>
        <w:spacing w:before="0" w:after="0"/>
      </w:pPr>
      <w:r>
        <w:t>Depth fraction between 0.11 and 0.49</w:t>
      </w:r>
    </w:p>
    <w:p w14:paraId="39396DDD" w14:textId="77777777" w:rsidR="000620BE" w:rsidRDefault="000620BE" w:rsidP="000620BE">
      <w:pPr>
        <w:pStyle w:val="ListParagraph"/>
        <w:numPr>
          <w:ilvl w:val="2"/>
          <w:numId w:val="44"/>
        </w:numPr>
        <w:spacing w:before="0" w:after="0"/>
      </w:pPr>
      <w:r>
        <w:t>Length between 4.0 mm and 128.0 mm</w:t>
      </w:r>
    </w:p>
    <w:p w14:paraId="6B3878B2" w14:textId="77777777" w:rsidR="000620BE" w:rsidRDefault="000620BE" w:rsidP="000620BE">
      <w:pPr>
        <w:pStyle w:val="ListParagraph"/>
        <w:numPr>
          <w:ilvl w:val="1"/>
          <w:numId w:val="44"/>
        </w:numPr>
        <w:spacing w:before="0" w:after="0"/>
      </w:pPr>
      <w:r>
        <w:t>Consequence of failure distributed between minimum of $10.01 and maximum of $14.13MM</w:t>
      </w:r>
    </w:p>
    <w:p w14:paraId="707B3474" w14:textId="77777777" w:rsidR="000620BE" w:rsidRDefault="000620BE" w:rsidP="000620BE">
      <w:pPr>
        <w:pStyle w:val="ListParagraph"/>
        <w:numPr>
          <w:ilvl w:val="1"/>
          <w:numId w:val="44"/>
        </w:numPr>
        <w:spacing w:before="0" w:after="0"/>
      </w:pPr>
      <w:r>
        <w:t>Total length driven by Environmental: 149.97 meters.</w:t>
      </w:r>
    </w:p>
    <w:p w14:paraId="419846A5" w14:textId="77777777" w:rsidR="000620BE" w:rsidRDefault="000620BE" w:rsidP="000620BE">
      <w:pPr>
        <w:pStyle w:val="ListParagraph"/>
        <w:numPr>
          <w:ilvl w:val="1"/>
          <w:numId w:val="44"/>
        </w:numPr>
        <w:spacing w:before="0" w:after="0"/>
      </w:pPr>
      <w:r>
        <w:lastRenderedPageBreak/>
        <w:t>Environmental Cost distributed between minimum of $9.70 and maximum of $13.77MM:</w:t>
      </w:r>
    </w:p>
    <w:p w14:paraId="09DAEF34" w14:textId="77777777" w:rsidR="000620BE" w:rsidRDefault="000620BE" w:rsidP="000620BE">
      <w:pPr>
        <w:pStyle w:val="ListParagraph"/>
        <w:numPr>
          <w:ilvl w:val="2"/>
          <w:numId w:val="44"/>
        </w:numPr>
        <w:spacing w:before="0" w:after="0"/>
      </w:pPr>
      <w:r>
        <w:t>Leak cost between minimum of $0.21 and maximum of $0.26MM</w:t>
      </w:r>
    </w:p>
    <w:p w14:paraId="2F174767" w14:textId="77777777" w:rsidR="000620BE" w:rsidRDefault="000620BE" w:rsidP="000620BE">
      <w:pPr>
        <w:pStyle w:val="ListParagraph"/>
        <w:numPr>
          <w:ilvl w:val="2"/>
          <w:numId w:val="44"/>
        </w:numPr>
        <w:spacing w:before="0" w:after="0"/>
      </w:pPr>
      <w:r>
        <w:t>Leak spill volume between a minimum of 1972.39 and maximum of 2415.69 gallons</w:t>
      </w:r>
    </w:p>
    <w:p w14:paraId="2B1B0606" w14:textId="77777777" w:rsidR="000620BE" w:rsidRDefault="000620BE" w:rsidP="000620BE">
      <w:pPr>
        <w:pStyle w:val="ListParagraph"/>
        <w:numPr>
          <w:ilvl w:val="2"/>
          <w:numId w:val="44"/>
        </w:numPr>
        <w:spacing w:before="0" w:after="0"/>
      </w:pPr>
      <w:r>
        <w:t>Rupture cost between minimum of $27.31 and maximum of $33.45MM</w:t>
      </w:r>
    </w:p>
    <w:p w14:paraId="46C2D238" w14:textId="77777777" w:rsidR="000620BE" w:rsidRDefault="000620BE" w:rsidP="000620BE">
      <w:pPr>
        <w:pStyle w:val="ListParagraph"/>
        <w:numPr>
          <w:ilvl w:val="2"/>
          <w:numId w:val="44"/>
        </w:numPr>
        <w:spacing w:before="0" w:after="0"/>
      </w:pPr>
      <w:r>
        <w:t>Rupture spill volume is between a minimum of 257682.32 and maximum of 315598.07 gallons</w:t>
      </w:r>
    </w:p>
    <w:p w14:paraId="3B079778" w14:textId="77777777" w:rsidR="000620BE" w:rsidRDefault="000620BE" w:rsidP="000620BE">
      <w:pPr>
        <w:pStyle w:val="ListParagraph"/>
        <w:numPr>
          <w:ilvl w:val="2"/>
          <w:numId w:val="44"/>
        </w:numPr>
        <w:spacing w:before="0" w:after="0"/>
      </w:pPr>
      <w:r>
        <w:t>Puncture cost between minimum of $6.87 and maximum of $8.41MM</w:t>
      </w:r>
    </w:p>
    <w:p w14:paraId="2D4AAA5D" w14:textId="77777777" w:rsidR="000620BE" w:rsidRDefault="000620BE" w:rsidP="000620BE">
      <w:pPr>
        <w:pStyle w:val="ListParagraph"/>
        <w:numPr>
          <w:ilvl w:val="2"/>
          <w:numId w:val="44"/>
        </w:numPr>
        <w:spacing w:before="0" w:after="0"/>
      </w:pPr>
      <w:r>
        <w:t>Puncture spill volume is between a minimum of 64808.16 and maximum of 79374.21 gallons</w:t>
      </w:r>
    </w:p>
    <w:p w14:paraId="24768E79" w14:textId="77777777" w:rsidR="000620BE" w:rsidRDefault="000620BE" w:rsidP="000620BE">
      <w:pPr>
        <w:pStyle w:val="ListParagraph"/>
        <w:numPr>
          <w:ilvl w:val="2"/>
          <w:numId w:val="44"/>
        </w:numPr>
        <w:spacing w:before="0" w:after="0"/>
      </w:pPr>
      <w:r>
        <w:t xml:space="preserve">Land use distributed as </w:t>
      </w:r>
    </w:p>
    <w:p w14:paraId="734485E1" w14:textId="77777777" w:rsidR="000620BE" w:rsidRDefault="000620BE" w:rsidP="000620BE">
      <w:pPr>
        <w:pStyle w:val="ListParagraph"/>
        <w:numPr>
          <w:ilvl w:val="3"/>
          <w:numId w:val="44"/>
        </w:numPr>
        <w:spacing w:before="0" w:after="0"/>
      </w:pPr>
      <w:r>
        <w:t>Agricultural: 119.97</w:t>
      </w:r>
    </w:p>
    <w:p w14:paraId="26D10559" w14:textId="77777777" w:rsidR="000620BE" w:rsidRDefault="000620BE" w:rsidP="000620BE">
      <w:pPr>
        <w:pStyle w:val="ListParagraph"/>
        <w:numPr>
          <w:ilvl w:val="3"/>
          <w:numId w:val="44"/>
        </w:numPr>
        <w:spacing w:before="0" w:after="0"/>
      </w:pPr>
      <w:r>
        <w:t>Remote: 29.99</w:t>
      </w:r>
    </w:p>
    <w:p w14:paraId="3BC6DD81" w14:textId="77777777" w:rsidR="000620BE" w:rsidRDefault="000620BE" w:rsidP="000620BE">
      <w:pPr>
        <w:pStyle w:val="ListParagraph"/>
        <w:numPr>
          <w:ilvl w:val="0"/>
          <w:numId w:val="44"/>
        </w:numPr>
        <w:spacing w:before="0" w:after="0"/>
      </w:pPr>
      <w:r>
        <w:t>"SS-03 NPS 6</w:t>
      </w:r>
    </w:p>
    <w:p w14:paraId="572C8437" w14:textId="77777777" w:rsidR="000620BE" w:rsidRDefault="000620BE" w:rsidP="000620BE">
      <w:pPr>
        <w:pStyle w:val="ListParagraph"/>
        <w:numPr>
          <w:ilvl w:val="1"/>
          <w:numId w:val="44"/>
        </w:numPr>
        <w:spacing w:before="0" w:after="0"/>
      </w:pPr>
      <w:r>
        <w:t>Total Cumulative Length (m):</w:t>
      </w:r>
      <w:r>
        <w:tab/>
        <w:t>149.94</w:t>
      </w:r>
    </w:p>
    <w:p w14:paraId="61D91077" w14:textId="77777777" w:rsidR="000620BE" w:rsidRDefault="000620BE" w:rsidP="000620BE">
      <w:pPr>
        <w:pStyle w:val="ListParagraph"/>
        <w:numPr>
          <w:ilvl w:val="1"/>
          <w:numId w:val="44"/>
        </w:numPr>
        <w:spacing w:before="0" w:after="0"/>
      </w:pPr>
      <w:r>
        <w:t>Likelihood of failure distributed between minimum of 2.057e-02 and maximum of 4.316e-02.</w:t>
      </w:r>
    </w:p>
    <w:p w14:paraId="5F5980F1" w14:textId="77777777" w:rsidR="000620BE" w:rsidRDefault="000620BE" w:rsidP="000620BE">
      <w:pPr>
        <w:pStyle w:val="ListParagraph"/>
        <w:numPr>
          <w:ilvl w:val="2"/>
          <w:numId w:val="44"/>
        </w:numPr>
        <w:spacing w:before="0" w:after="0"/>
      </w:pPr>
      <w:r>
        <w:t>ILI Date of 2016-02-02</w:t>
      </w:r>
    </w:p>
    <w:p w14:paraId="07B483FB" w14:textId="77777777" w:rsidR="000620BE" w:rsidRDefault="000620BE" w:rsidP="000620BE">
      <w:pPr>
        <w:pStyle w:val="ListParagraph"/>
        <w:numPr>
          <w:ilvl w:val="2"/>
          <w:numId w:val="44"/>
        </w:numPr>
        <w:spacing w:before="0" w:after="0"/>
      </w:pPr>
      <w:r>
        <w:t>ILI tool of MFL/Geometry</w:t>
      </w:r>
    </w:p>
    <w:p w14:paraId="3337F346" w14:textId="77777777" w:rsidR="000620BE" w:rsidRDefault="000620BE" w:rsidP="000620BE">
      <w:pPr>
        <w:pStyle w:val="ListParagraph"/>
        <w:numPr>
          <w:ilvl w:val="2"/>
          <w:numId w:val="44"/>
        </w:numPr>
        <w:spacing w:before="0" w:after="0"/>
      </w:pPr>
      <w:r>
        <w:t>Features identified 271.0</w:t>
      </w:r>
    </w:p>
    <w:p w14:paraId="047C9C06" w14:textId="77777777" w:rsidR="000620BE" w:rsidRDefault="000620BE" w:rsidP="000620BE">
      <w:pPr>
        <w:pStyle w:val="ListParagraph"/>
        <w:numPr>
          <w:ilvl w:val="2"/>
          <w:numId w:val="44"/>
        </w:numPr>
        <w:spacing w:before="0" w:after="0"/>
      </w:pPr>
      <w:r>
        <w:t>Depth fraction between 0.1 and 0.43</w:t>
      </w:r>
    </w:p>
    <w:p w14:paraId="3B7A529E" w14:textId="77777777" w:rsidR="000620BE" w:rsidRDefault="000620BE" w:rsidP="000620BE">
      <w:pPr>
        <w:pStyle w:val="ListParagraph"/>
        <w:numPr>
          <w:ilvl w:val="2"/>
          <w:numId w:val="44"/>
        </w:numPr>
        <w:spacing w:before="0" w:after="0"/>
      </w:pPr>
      <w:r>
        <w:t>Length between 4.0 mm and 74.0 mm</w:t>
      </w:r>
    </w:p>
    <w:p w14:paraId="5EC05954" w14:textId="77777777" w:rsidR="000620BE" w:rsidRDefault="000620BE" w:rsidP="000620BE">
      <w:pPr>
        <w:pStyle w:val="ListParagraph"/>
        <w:numPr>
          <w:ilvl w:val="1"/>
          <w:numId w:val="44"/>
        </w:numPr>
        <w:spacing w:before="0" w:after="0"/>
      </w:pPr>
      <w:r>
        <w:t>Consequence of failure distributed between minimum of $4.65 and maximum of $24.45MM</w:t>
      </w:r>
    </w:p>
    <w:p w14:paraId="142FD4DE" w14:textId="77777777" w:rsidR="000620BE" w:rsidRDefault="000620BE" w:rsidP="000620BE">
      <w:pPr>
        <w:pStyle w:val="ListParagraph"/>
        <w:numPr>
          <w:ilvl w:val="1"/>
          <w:numId w:val="44"/>
        </w:numPr>
        <w:spacing w:before="0" w:after="0"/>
      </w:pPr>
      <w:r>
        <w:t>Total length driven by Environmental: 149.94 meters.</w:t>
      </w:r>
    </w:p>
    <w:p w14:paraId="0A060AF7" w14:textId="77777777" w:rsidR="000620BE" w:rsidRDefault="000620BE" w:rsidP="000620BE">
      <w:pPr>
        <w:pStyle w:val="ListParagraph"/>
        <w:numPr>
          <w:ilvl w:val="1"/>
          <w:numId w:val="44"/>
        </w:numPr>
        <w:spacing w:before="0" w:after="0"/>
      </w:pPr>
      <w:r>
        <w:t>Environmental Cost distributed between minimum of $4.37 and maximum of $23.96MM:</w:t>
      </w:r>
    </w:p>
    <w:p w14:paraId="24DF4FB1" w14:textId="77777777" w:rsidR="000620BE" w:rsidRDefault="000620BE" w:rsidP="000620BE">
      <w:pPr>
        <w:pStyle w:val="ListParagraph"/>
        <w:numPr>
          <w:ilvl w:val="2"/>
          <w:numId w:val="44"/>
        </w:numPr>
        <w:spacing w:before="0" w:after="0"/>
      </w:pPr>
      <w:r>
        <w:t>Leak cost between minimum of $0.19 and maximum of $0.19MM</w:t>
      </w:r>
    </w:p>
    <w:p w14:paraId="2601085A" w14:textId="77777777" w:rsidR="000620BE" w:rsidRDefault="000620BE" w:rsidP="000620BE">
      <w:pPr>
        <w:pStyle w:val="ListParagraph"/>
        <w:numPr>
          <w:ilvl w:val="2"/>
          <w:numId w:val="44"/>
        </w:numPr>
        <w:spacing w:before="0" w:after="0"/>
      </w:pPr>
      <w:r>
        <w:t>Leak spill volume between a minimum of 1815.99 and maximum of 1815.99 gallons</w:t>
      </w:r>
    </w:p>
    <w:p w14:paraId="10AA3060" w14:textId="77777777" w:rsidR="000620BE" w:rsidRDefault="000620BE" w:rsidP="000620BE">
      <w:pPr>
        <w:pStyle w:val="ListParagraph"/>
        <w:numPr>
          <w:ilvl w:val="2"/>
          <w:numId w:val="44"/>
        </w:numPr>
        <w:spacing w:before="0" w:after="0"/>
      </w:pPr>
      <w:r>
        <w:t>Rupture cost between minimum of $54.50 and maximum of $54.50MM</w:t>
      </w:r>
    </w:p>
    <w:p w14:paraId="6C0E97E2" w14:textId="77777777" w:rsidR="000620BE" w:rsidRDefault="000620BE" w:rsidP="000620BE">
      <w:pPr>
        <w:pStyle w:val="ListParagraph"/>
        <w:numPr>
          <w:ilvl w:val="2"/>
          <w:numId w:val="44"/>
        </w:numPr>
        <w:spacing w:before="0" w:after="0"/>
      </w:pPr>
      <w:r>
        <w:t>Rupture spill volume is between a minimum of 514224.45 and maximum of 514224.45 gallons</w:t>
      </w:r>
    </w:p>
    <w:p w14:paraId="06E59E1C" w14:textId="77777777" w:rsidR="000620BE" w:rsidRDefault="000620BE" w:rsidP="000620BE">
      <w:pPr>
        <w:pStyle w:val="ListParagraph"/>
        <w:numPr>
          <w:ilvl w:val="2"/>
          <w:numId w:val="44"/>
        </w:numPr>
        <w:spacing w:before="0" w:after="0"/>
      </w:pPr>
      <w:r>
        <w:t>Puncture cost between minimum of $6.32 and maximum of $6.32MM</w:t>
      </w:r>
    </w:p>
    <w:p w14:paraId="31EF45F4" w14:textId="77777777" w:rsidR="000620BE" w:rsidRDefault="000620BE" w:rsidP="000620BE">
      <w:pPr>
        <w:pStyle w:val="ListParagraph"/>
        <w:numPr>
          <w:ilvl w:val="2"/>
          <w:numId w:val="44"/>
        </w:numPr>
        <w:spacing w:before="0" w:after="0"/>
      </w:pPr>
      <w:r>
        <w:t>Puncture spill volume is between a minimum of 59669.32 and maximum of 59669.32 gallons</w:t>
      </w:r>
    </w:p>
    <w:p w14:paraId="435B7ACE" w14:textId="77777777" w:rsidR="000620BE" w:rsidRDefault="000620BE" w:rsidP="000620BE">
      <w:pPr>
        <w:pStyle w:val="ListParagraph"/>
        <w:numPr>
          <w:ilvl w:val="2"/>
          <w:numId w:val="44"/>
        </w:numPr>
        <w:spacing w:before="0" w:after="0"/>
      </w:pPr>
      <w:r>
        <w:t xml:space="preserve">Land use distributed as </w:t>
      </w:r>
    </w:p>
    <w:p w14:paraId="27831085" w14:textId="77777777" w:rsidR="000620BE" w:rsidRDefault="000620BE" w:rsidP="000620BE">
      <w:pPr>
        <w:pStyle w:val="ListParagraph"/>
        <w:numPr>
          <w:ilvl w:val="3"/>
          <w:numId w:val="44"/>
        </w:numPr>
        <w:spacing w:before="0" w:after="0"/>
      </w:pPr>
      <w:r>
        <w:t>Agricultural: 149.94</w:t>
      </w:r>
    </w:p>
    <w:p w14:paraId="6A1D966E" w14:textId="77777777" w:rsidR="000620BE" w:rsidRDefault="000620BE" w:rsidP="000620BE">
      <w:pPr>
        <w:pStyle w:val="ListParagraph"/>
        <w:numPr>
          <w:ilvl w:val="0"/>
          <w:numId w:val="44"/>
        </w:numPr>
        <w:spacing w:before="0" w:after="0"/>
      </w:pPr>
      <w:r>
        <w:t xml:space="preserve">"NPS6 Brookfield to Joffre </w:t>
      </w:r>
      <w:proofErr w:type="gramStart"/>
      <w:r>
        <w:t>From</w:t>
      </w:r>
      <w:proofErr w:type="gramEnd"/>
      <w:r>
        <w:t xml:space="preserve"> 15-20-38-25W4 To 15-17-39-26W4</w:t>
      </w:r>
    </w:p>
    <w:p w14:paraId="0C20EB2E" w14:textId="77777777" w:rsidR="000620BE" w:rsidRDefault="000620BE" w:rsidP="000620BE">
      <w:pPr>
        <w:pStyle w:val="ListParagraph"/>
        <w:numPr>
          <w:ilvl w:val="1"/>
          <w:numId w:val="44"/>
        </w:numPr>
        <w:spacing w:before="0" w:after="0"/>
      </w:pPr>
      <w:r>
        <w:t>Total Cumulative Length (m):</w:t>
      </w:r>
      <w:r>
        <w:tab/>
        <w:t>110.49</w:t>
      </w:r>
    </w:p>
    <w:p w14:paraId="65EB08CB" w14:textId="77777777" w:rsidR="000620BE" w:rsidRDefault="000620BE" w:rsidP="000620BE">
      <w:pPr>
        <w:pStyle w:val="ListParagraph"/>
        <w:numPr>
          <w:ilvl w:val="1"/>
          <w:numId w:val="44"/>
        </w:numPr>
        <w:spacing w:before="0" w:after="0"/>
      </w:pPr>
      <w:r>
        <w:t>Likelihood of failure distributed between minimum of 1.135e-03 and maximum of 9.315e-03.</w:t>
      </w:r>
    </w:p>
    <w:p w14:paraId="04BD3FB9" w14:textId="77777777" w:rsidR="000620BE" w:rsidRDefault="000620BE" w:rsidP="000620BE">
      <w:pPr>
        <w:pStyle w:val="ListParagraph"/>
        <w:numPr>
          <w:ilvl w:val="2"/>
          <w:numId w:val="44"/>
        </w:numPr>
        <w:spacing w:before="0" w:after="0"/>
      </w:pPr>
      <w:r>
        <w:t>ILI Date of 2016-04-21</w:t>
      </w:r>
    </w:p>
    <w:p w14:paraId="6B4245DD" w14:textId="77777777" w:rsidR="000620BE" w:rsidRDefault="000620BE" w:rsidP="000620BE">
      <w:pPr>
        <w:pStyle w:val="ListParagraph"/>
        <w:numPr>
          <w:ilvl w:val="2"/>
          <w:numId w:val="44"/>
        </w:numPr>
        <w:spacing w:before="0" w:after="0"/>
      </w:pPr>
      <w:r>
        <w:t>ILI tool of MFL/Geometry</w:t>
      </w:r>
    </w:p>
    <w:p w14:paraId="687F2F30" w14:textId="77777777" w:rsidR="000620BE" w:rsidRDefault="000620BE" w:rsidP="000620BE">
      <w:pPr>
        <w:pStyle w:val="ListParagraph"/>
        <w:numPr>
          <w:ilvl w:val="2"/>
          <w:numId w:val="44"/>
        </w:numPr>
        <w:spacing w:before="0" w:after="0"/>
      </w:pPr>
      <w:r>
        <w:t>Features identified 95.0</w:t>
      </w:r>
    </w:p>
    <w:p w14:paraId="724220AC" w14:textId="77777777" w:rsidR="000620BE" w:rsidRDefault="000620BE" w:rsidP="000620BE">
      <w:pPr>
        <w:pStyle w:val="ListParagraph"/>
        <w:numPr>
          <w:ilvl w:val="2"/>
          <w:numId w:val="44"/>
        </w:numPr>
        <w:spacing w:before="0" w:after="0"/>
      </w:pPr>
      <w:r>
        <w:t>Depth fraction between 0.11 and 0.44</w:t>
      </w:r>
    </w:p>
    <w:p w14:paraId="6DEC5753" w14:textId="77777777" w:rsidR="000620BE" w:rsidRDefault="000620BE" w:rsidP="000620BE">
      <w:pPr>
        <w:pStyle w:val="ListParagraph"/>
        <w:numPr>
          <w:ilvl w:val="2"/>
          <w:numId w:val="44"/>
        </w:numPr>
        <w:spacing w:before="0" w:after="0"/>
      </w:pPr>
      <w:r>
        <w:t>Length between 6.0 mm and 72.0 mm</w:t>
      </w:r>
    </w:p>
    <w:p w14:paraId="1EDEFA46" w14:textId="77777777" w:rsidR="000620BE" w:rsidRDefault="000620BE" w:rsidP="000620BE">
      <w:pPr>
        <w:pStyle w:val="ListParagraph"/>
        <w:numPr>
          <w:ilvl w:val="1"/>
          <w:numId w:val="44"/>
        </w:numPr>
        <w:spacing w:before="0" w:after="0"/>
      </w:pPr>
      <w:r>
        <w:t>Consequence of failure distributed between minimum of $11.13 and maximum of $26.77MM</w:t>
      </w:r>
    </w:p>
    <w:p w14:paraId="6B34114A" w14:textId="77777777" w:rsidR="000620BE" w:rsidRDefault="000620BE" w:rsidP="000620BE">
      <w:pPr>
        <w:pStyle w:val="ListParagraph"/>
        <w:numPr>
          <w:ilvl w:val="1"/>
          <w:numId w:val="44"/>
        </w:numPr>
        <w:spacing w:before="0" w:after="0"/>
      </w:pPr>
      <w:r>
        <w:t>Total length driven by Environmental: 110.49 meters.</w:t>
      </w:r>
    </w:p>
    <w:p w14:paraId="4788371F" w14:textId="77777777" w:rsidR="000620BE" w:rsidRDefault="000620BE" w:rsidP="000620BE">
      <w:pPr>
        <w:pStyle w:val="ListParagraph"/>
        <w:numPr>
          <w:ilvl w:val="1"/>
          <w:numId w:val="44"/>
        </w:numPr>
        <w:spacing w:before="0" w:after="0"/>
      </w:pPr>
      <w:r>
        <w:t>Environmental Cost distributed between minimum of $10.80 and maximum of $26.28MM:</w:t>
      </w:r>
    </w:p>
    <w:p w14:paraId="4FB78830" w14:textId="77777777" w:rsidR="000620BE" w:rsidRDefault="000620BE" w:rsidP="000620BE">
      <w:pPr>
        <w:pStyle w:val="ListParagraph"/>
        <w:numPr>
          <w:ilvl w:val="2"/>
          <w:numId w:val="44"/>
        </w:numPr>
        <w:spacing w:before="0" w:after="0"/>
      </w:pPr>
      <w:r>
        <w:t>Leak cost between minimum of $0.20 and maximum of $0.22MM</w:t>
      </w:r>
    </w:p>
    <w:p w14:paraId="4EF070CE" w14:textId="77777777" w:rsidR="000620BE" w:rsidRDefault="000620BE" w:rsidP="000620BE">
      <w:pPr>
        <w:pStyle w:val="ListParagraph"/>
        <w:numPr>
          <w:ilvl w:val="2"/>
          <w:numId w:val="44"/>
        </w:numPr>
        <w:spacing w:before="0" w:after="0"/>
      </w:pPr>
      <w:r>
        <w:t>Leak spill volume between a minimum of 1919.14 and maximum of 2046.96 gallons</w:t>
      </w:r>
    </w:p>
    <w:p w14:paraId="792460BB" w14:textId="77777777" w:rsidR="000620BE" w:rsidRDefault="000620BE" w:rsidP="000620BE">
      <w:pPr>
        <w:pStyle w:val="ListParagraph"/>
        <w:numPr>
          <w:ilvl w:val="2"/>
          <w:numId w:val="44"/>
        </w:numPr>
        <w:spacing w:before="0" w:after="0"/>
      </w:pPr>
      <w:r>
        <w:lastRenderedPageBreak/>
        <w:t>Rupture cost between minimum of $57.60 and maximum of $61.44MM</w:t>
      </w:r>
    </w:p>
    <w:p w14:paraId="039FD43B" w14:textId="77777777" w:rsidR="000620BE" w:rsidRDefault="000620BE" w:rsidP="000620BE">
      <w:pPr>
        <w:pStyle w:val="ListParagraph"/>
        <w:numPr>
          <w:ilvl w:val="2"/>
          <w:numId w:val="44"/>
        </w:numPr>
        <w:spacing w:before="0" w:after="0"/>
      </w:pPr>
      <w:r>
        <w:t>Rupture spill volume is between a minimum of 543432.51 and maximum of 579628.2 gallons</w:t>
      </w:r>
    </w:p>
    <w:p w14:paraId="259D9D4C" w14:textId="77777777" w:rsidR="000620BE" w:rsidRDefault="000620BE" w:rsidP="000620BE">
      <w:pPr>
        <w:pStyle w:val="ListParagraph"/>
        <w:numPr>
          <w:ilvl w:val="2"/>
          <w:numId w:val="44"/>
        </w:numPr>
        <w:spacing w:before="0" w:after="0"/>
      </w:pPr>
      <w:r>
        <w:t>Puncture cost between minimum of $6.68 and maximum of $7.13MM</w:t>
      </w:r>
    </w:p>
    <w:p w14:paraId="2AA8397D" w14:textId="77777777" w:rsidR="000620BE" w:rsidRDefault="000620BE" w:rsidP="000620BE">
      <w:pPr>
        <w:pStyle w:val="ListParagraph"/>
        <w:numPr>
          <w:ilvl w:val="2"/>
          <w:numId w:val="44"/>
        </w:numPr>
        <w:spacing w:before="0" w:after="0"/>
      </w:pPr>
      <w:r>
        <w:t>Puncture spill volume is between a minimum of 63058.55 and maximum of 67258.6 gallons</w:t>
      </w:r>
    </w:p>
    <w:p w14:paraId="12B231D3" w14:textId="77777777" w:rsidR="000620BE" w:rsidRDefault="000620BE" w:rsidP="000620BE">
      <w:pPr>
        <w:pStyle w:val="ListParagraph"/>
        <w:numPr>
          <w:ilvl w:val="2"/>
          <w:numId w:val="44"/>
        </w:numPr>
        <w:spacing w:before="0" w:after="0"/>
      </w:pPr>
      <w:r>
        <w:t xml:space="preserve">Land use distributed as </w:t>
      </w:r>
    </w:p>
    <w:p w14:paraId="592E3515" w14:textId="77777777" w:rsidR="000620BE" w:rsidRDefault="000620BE" w:rsidP="000620BE">
      <w:pPr>
        <w:pStyle w:val="ListParagraph"/>
        <w:numPr>
          <w:ilvl w:val="3"/>
          <w:numId w:val="44"/>
        </w:numPr>
        <w:spacing w:before="0" w:after="0"/>
      </w:pPr>
      <w:r>
        <w:t>Agricultural: 110.49</w:t>
      </w:r>
    </w:p>
    <w:p w14:paraId="5CB740C4" w14:textId="77777777" w:rsidR="000620BE" w:rsidRDefault="000620BE" w:rsidP="000620BE">
      <w:pPr>
        <w:pStyle w:val="ListParagraph"/>
        <w:numPr>
          <w:ilvl w:val="0"/>
          <w:numId w:val="44"/>
        </w:numPr>
        <w:spacing w:before="0" w:after="0"/>
      </w:pPr>
      <w:r>
        <w:t>"RADIAL LAKE TO LOCHEARN PUMP STATION NPS 3</w:t>
      </w:r>
    </w:p>
    <w:p w14:paraId="7D3C8CBF" w14:textId="77777777" w:rsidR="000620BE" w:rsidRDefault="000620BE" w:rsidP="000620BE">
      <w:pPr>
        <w:pStyle w:val="ListParagraph"/>
        <w:numPr>
          <w:ilvl w:val="1"/>
          <w:numId w:val="44"/>
        </w:numPr>
        <w:spacing w:before="0" w:after="0"/>
      </w:pPr>
      <w:r>
        <w:t>Total Cumulative Length (m):</w:t>
      </w:r>
      <w:r>
        <w:tab/>
        <w:t>89.97</w:t>
      </w:r>
    </w:p>
    <w:p w14:paraId="16F06AA8" w14:textId="77777777" w:rsidR="000620BE" w:rsidRDefault="000620BE" w:rsidP="000620BE">
      <w:pPr>
        <w:pStyle w:val="ListParagraph"/>
        <w:numPr>
          <w:ilvl w:val="1"/>
          <w:numId w:val="44"/>
        </w:numPr>
        <w:spacing w:before="0" w:after="0"/>
      </w:pPr>
      <w:r>
        <w:t>Likelihood of failure distributed between minimum of 2.919e-02 and maximum of 1.403e-01.</w:t>
      </w:r>
    </w:p>
    <w:p w14:paraId="20387ED5" w14:textId="77777777" w:rsidR="000620BE" w:rsidRDefault="000620BE" w:rsidP="000620BE">
      <w:pPr>
        <w:pStyle w:val="ListParagraph"/>
        <w:numPr>
          <w:ilvl w:val="2"/>
          <w:numId w:val="44"/>
        </w:numPr>
        <w:spacing w:before="0" w:after="0"/>
      </w:pPr>
      <w:r>
        <w:t>ILI Date of 2012-08-29</w:t>
      </w:r>
    </w:p>
    <w:p w14:paraId="32667604" w14:textId="77777777" w:rsidR="000620BE" w:rsidRDefault="000620BE" w:rsidP="000620BE">
      <w:pPr>
        <w:pStyle w:val="ListParagraph"/>
        <w:numPr>
          <w:ilvl w:val="2"/>
          <w:numId w:val="44"/>
        </w:numPr>
        <w:spacing w:before="0" w:after="0"/>
      </w:pPr>
      <w:r>
        <w:t>ILI tool of MFL</w:t>
      </w:r>
    </w:p>
    <w:p w14:paraId="1FCA399E" w14:textId="77777777" w:rsidR="000620BE" w:rsidRDefault="000620BE" w:rsidP="000620BE">
      <w:pPr>
        <w:pStyle w:val="ListParagraph"/>
        <w:numPr>
          <w:ilvl w:val="2"/>
          <w:numId w:val="44"/>
        </w:numPr>
        <w:spacing w:before="0" w:after="0"/>
      </w:pPr>
      <w:r>
        <w:t>Features identified 15.0</w:t>
      </w:r>
    </w:p>
    <w:p w14:paraId="2C1124C9" w14:textId="77777777" w:rsidR="000620BE" w:rsidRDefault="000620BE" w:rsidP="000620BE">
      <w:pPr>
        <w:pStyle w:val="ListParagraph"/>
        <w:numPr>
          <w:ilvl w:val="2"/>
          <w:numId w:val="44"/>
        </w:numPr>
        <w:spacing w:before="0" w:after="0"/>
      </w:pPr>
      <w:r>
        <w:t>Depth fraction between 0.15 and 0.27</w:t>
      </w:r>
    </w:p>
    <w:p w14:paraId="28BD0A50" w14:textId="77777777" w:rsidR="000620BE" w:rsidRDefault="000620BE" w:rsidP="000620BE">
      <w:pPr>
        <w:pStyle w:val="ListParagraph"/>
        <w:numPr>
          <w:ilvl w:val="2"/>
          <w:numId w:val="44"/>
        </w:numPr>
        <w:spacing w:before="0" w:after="0"/>
      </w:pPr>
      <w:r>
        <w:t>Length between 10.0 mm and 36.0 mm</w:t>
      </w:r>
    </w:p>
    <w:p w14:paraId="774169FD" w14:textId="77777777" w:rsidR="000620BE" w:rsidRDefault="000620BE" w:rsidP="000620BE">
      <w:pPr>
        <w:pStyle w:val="ListParagraph"/>
        <w:numPr>
          <w:ilvl w:val="1"/>
          <w:numId w:val="44"/>
        </w:numPr>
        <w:spacing w:before="0" w:after="0"/>
      </w:pPr>
      <w:r>
        <w:t>Consequence of failure distributed between minimum of $0.72 and maximum of $1.09MM</w:t>
      </w:r>
    </w:p>
    <w:p w14:paraId="238C0154" w14:textId="77777777" w:rsidR="000620BE" w:rsidRDefault="000620BE" w:rsidP="000620BE">
      <w:pPr>
        <w:pStyle w:val="ListParagraph"/>
        <w:numPr>
          <w:ilvl w:val="1"/>
          <w:numId w:val="44"/>
        </w:numPr>
        <w:spacing w:before="0" w:after="0"/>
      </w:pPr>
      <w:r>
        <w:t>Total length driven by Economic Loss: 89.97 meters.</w:t>
      </w:r>
    </w:p>
    <w:p w14:paraId="4D1BB514" w14:textId="77777777" w:rsidR="000620BE" w:rsidRDefault="000620BE" w:rsidP="000620BE">
      <w:pPr>
        <w:pStyle w:val="ListParagraph"/>
        <w:numPr>
          <w:ilvl w:val="1"/>
          <w:numId w:val="44"/>
        </w:numPr>
        <w:spacing w:before="0" w:after="0"/>
      </w:pPr>
      <w:r>
        <w:t>Economic Loss Cost distributed between minimum of $0.72 and maximum of $1.09MM:</w:t>
      </w:r>
    </w:p>
    <w:p w14:paraId="3AFE97A2" w14:textId="77777777" w:rsidR="000620BE" w:rsidRDefault="000620BE" w:rsidP="000620BE">
      <w:pPr>
        <w:pStyle w:val="ListParagraph"/>
        <w:numPr>
          <w:ilvl w:val="2"/>
          <w:numId w:val="44"/>
        </w:numPr>
        <w:spacing w:before="0" w:after="0"/>
      </w:pPr>
      <w:r>
        <w:t>Repair costs between minimum of $6,000.00 and maximum of $6,000.00.</w:t>
      </w:r>
    </w:p>
    <w:p w14:paraId="540BF3BF" w14:textId="77777777" w:rsidR="000620BE" w:rsidRDefault="000620BE" w:rsidP="000620BE">
      <w:pPr>
        <w:pStyle w:val="ListParagraph"/>
        <w:numPr>
          <w:ilvl w:val="2"/>
          <w:numId w:val="44"/>
        </w:numPr>
        <w:spacing w:before="0" w:after="0"/>
      </w:pPr>
      <w:r>
        <w:t>Outage losses between minimum of $200,000.00 and maximum of $200,000.00.</w:t>
      </w:r>
    </w:p>
    <w:p w14:paraId="6992D4AE" w14:textId="77777777" w:rsidR="000620BE" w:rsidRDefault="000620BE" w:rsidP="000620BE">
      <w:pPr>
        <w:pStyle w:val="ListParagraph"/>
        <w:numPr>
          <w:ilvl w:val="2"/>
          <w:numId w:val="44"/>
        </w:numPr>
        <w:spacing w:before="0" w:after="0"/>
      </w:pPr>
      <w:r>
        <w:t>Product type is HVP Product.</w:t>
      </w:r>
    </w:p>
    <w:p w14:paraId="40F5FF70" w14:textId="77777777" w:rsidR="000620BE" w:rsidRDefault="000620BE" w:rsidP="000620BE">
      <w:pPr>
        <w:pStyle w:val="ListParagraph"/>
        <w:numPr>
          <w:ilvl w:val="2"/>
          <w:numId w:val="44"/>
        </w:numPr>
        <w:spacing w:before="0" w:after="0"/>
      </w:pPr>
      <w:r>
        <w:t>Leak cost between minimum of $0.27 and maximum of $0.27MM</w:t>
      </w:r>
    </w:p>
    <w:p w14:paraId="38553891" w14:textId="77777777" w:rsidR="000620BE" w:rsidRDefault="000620BE" w:rsidP="000620BE">
      <w:pPr>
        <w:pStyle w:val="ListParagraph"/>
        <w:numPr>
          <w:ilvl w:val="2"/>
          <w:numId w:val="44"/>
        </w:numPr>
        <w:spacing w:before="0" w:after="0"/>
      </w:pPr>
      <w:r>
        <w:t>Leak scenario yielded 6.0 intersections with structures, with minimum of $nan and maximum of $nan in cost of structures impacted.</w:t>
      </w:r>
    </w:p>
    <w:p w14:paraId="3867D417" w14:textId="77777777" w:rsidR="000620BE" w:rsidRDefault="000620BE" w:rsidP="000620BE">
      <w:pPr>
        <w:pStyle w:val="ListParagraph"/>
        <w:numPr>
          <w:ilvl w:val="2"/>
          <w:numId w:val="44"/>
        </w:numPr>
        <w:spacing w:before="0" w:after="0"/>
      </w:pPr>
      <w:r>
        <w:t>Leak product loss costs between minimum of $60,855.70 and maximum of $60,855.70</w:t>
      </w:r>
    </w:p>
    <w:p w14:paraId="02403FCA" w14:textId="77777777" w:rsidR="000620BE" w:rsidRDefault="000620BE" w:rsidP="000620BE">
      <w:pPr>
        <w:pStyle w:val="ListParagraph"/>
        <w:numPr>
          <w:ilvl w:val="2"/>
          <w:numId w:val="44"/>
        </w:numPr>
        <w:spacing w:before="0" w:after="0"/>
      </w:pPr>
      <w:r>
        <w:t>Rupture cost between minimum of $5.02 and maximum of $5.02MM</w:t>
      </w:r>
    </w:p>
    <w:p w14:paraId="75DBDC28" w14:textId="77777777" w:rsidR="000620BE" w:rsidRDefault="000620BE" w:rsidP="000620BE">
      <w:pPr>
        <w:pStyle w:val="ListParagraph"/>
        <w:numPr>
          <w:ilvl w:val="2"/>
          <w:numId w:val="44"/>
        </w:numPr>
        <w:spacing w:before="0" w:after="0"/>
      </w:pPr>
      <w:r>
        <w:t>Rupture scenario yielded 22.0 intersections with structures, with minimum of $nan and maximum of $nan in cost of structures impacted</w:t>
      </w:r>
    </w:p>
    <w:p w14:paraId="0E99D815" w14:textId="77777777" w:rsidR="000620BE" w:rsidRDefault="000620BE" w:rsidP="000620BE">
      <w:pPr>
        <w:pStyle w:val="ListParagraph"/>
        <w:numPr>
          <w:ilvl w:val="2"/>
          <w:numId w:val="44"/>
        </w:numPr>
        <w:spacing w:before="0" w:after="0"/>
      </w:pPr>
      <w:r>
        <w:t>Rupture product loss costs between minimum of $4,809,554.10 and maximum of $4,809,554.10</w:t>
      </w:r>
    </w:p>
    <w:p w14:paraId="3F035740" w14:textId="77777777" w:rsidR="000620BE" w:rsidRDefault="000620BE" w:rsidP="000620BE">
      <w:pPr>
        <w:pStyle w:val="ListParagraph"/>
        <w:numPr>
          <w:ilvl w:val="2"/>
          <w:numId w:val="44"/>
        </w:numPr>
        <w:spacing w:before="0" w:after="0"/>
      </w:pPr>
      <w:r>
        <w:t>Puncture cost between minimum of $2.21 and maximum of $2.21MM</w:t>
      </w:r>
    </w:p>
    <w:p w14:paraId="7E36FFDF" w14:textId="77777777" w:rsidR="000620BE" w:rsidRDefault="000620BE" w:rsidP="000620BE">
      <w:pPr>
        <w:pStyle w:val="ListParagraph"/>
        <w:numPr>
          <w:ilvl w:val="2"/>
          <w:numId w:val="44"/>
        </w:numPr>
        <w:spacing w:before="0" w:after="0"/>
      </w:pPr>
      <w:r>
        <w:t>Puncture scenario yielded 23.0 intersections with structures, with minimum of $nan and maximum of $nan in cost of structures impacted</w:t>
      </w:r>
    </w:p>
    <w:p w14:paraId="1F03151C" w14:textId="77777777" w:rsidR="000620BE" w:rsidRDefault="000620BE" w:rsidP="000620BE">
      <w:pPr>
        <w:pStyle w:val="ListParagraph"/>
        <w:numPr>
          <w:ilvl w:val="2"/>
          <w:numId w:val="44"/>
        </w:numPr>
        <w:spacing w:before="0" w:after="0"/>
      </w:pPr>
      <w:r>
        <w:t>Puncture product Loss costs between minimum of $1,999,580.23 and maximum of $1,999,580.23"</w:t>
      </w:r>
    </w:p>
    <w:p w14:paraId="544D99D4" w14:textId="77777777" w:rsidR="000620BE" w:rsidRDefault="000620BE" w:rsidP="000620BE">
      <w:pPr>
        <w:pStyle w:val="ListParagraph"/>
        <w:numPr>
          <w:ilvl w:val="0"/>
          <w:numId w:val="44"/>
        </w:numPr>
        <w:spacing w:before="0" w:after="0"/>
      </w:pPr>
      <w:r>
        <w:t>"SECT 3 HERBERT TO CARON NPS 6</w:t>
      </w:r>
    </w:p>
    <w:p w14:paraId="40133EDF" w14:textId="77777777" w:rsidR="000620BE" w:rsidRDefault="000620BE" w:rsidP="000620BE">
      <w:pPr>
        <w:pStyle w:val="ListParagraph"/>
        <w:numPr>
          <w:ilvl w:val="1"/>
          <w:numId w:val="44"/>
        </w:numPr>
        <w:spacing w:before="0" w:after="0"/>
      </w:pPr>
      <w:r>
        <w:t>Total Cumulative Length (m):</w:t>
      </w:r>
      <w:r>
        <w:tab/>
        <w:t>67.37</w:t>
      </w:r>
    </w:p>
    <w:p w14:paraId="3D5FB738" w14:textId="77777777" w:rsidR="000620BE" w:rsidRDefault="000620BE" w:rsidP="000620BE">
      <w:pPr>
        <w:pStyle w:val="ListParagraph"/>
        <w:numPr>
          <w:ilvl w:val="1"/>
          <w:numId w:val="44"/>
        </w:numPr>
        <w:spacing w:before="0" w:after="0"/>
      </w:pPr>
      <w:r>
        <w:t>Likelihood of failure distributed between minimum of 1.821e-03 and maximum of 2.070e-02.</w:t>
      </w:r>
    </w:p>
    <w:p w14:paraId="1C04C0C1" w14:textId="77777777" w:rsidR="000620BE" w:rsidRDefault="000620BE" w:rsidP="000620BE">
      <w:pPr>
        <w:pStyle w:val="ListParagraph"/>
        <w:numPr>
          <w:ilvl w:val="2"/>
          <w:numId w:val="44"/>
        </w:numPr>
        <w:spacing w:before="0" w:after="0"/>
      </w:pPr>
      <w:r>
        <w:t>ILI Date of 2013-03-06</w:t>
      </w:r>
    </w:p>
    <w:p w14:paraId="7D6364AE" w14:textId="77777777" w:rsidR="000620BE" w:rsidRDefault="000620BE" w:rsidP="000620BE">
      <w:pPr>
        <w:pStyle w:val="ListParagraph"/>
        <w:numPr>
          <w:ilvl w:val="2"/>
          <w:numId w:val="44"/>
        </w:numPr>
        <w:spacing w:before="0" w:after="0"/>
      </w:pPr>
      <w:r>
        <w:t>ILI tool of MFL</w:t>
      </w:r>
    </w:p>
    <w:p w14:paraId="691A6CBB" w14:textId="77777777" w:rsidR="000620BE" w:rsidRDefault="000620BE" w:rsidP="000620BE">
      <w:pPr>
        <w:pStyle w:val="ListParagraph"/>
        <w:numPr>
          <w:ilvl w:val="2"/>
          <w:numId w:val="44"/>
        </w:numPr>
        <w:spacing w:before="0" w:after="0"/>
      </w:pPr>
      <w:r>
        <w:t>Features identified 9.0</w:t>
      </w:r>
    </w:p>
    <w:p w14:paraId="35CA3626" w14:textId="77777777" w:rsidR="000620BE" w:rsidRDefault="000620BE" w:rsidP="000620BE">
      <w:pPr>
        <w:pStyle w:val="ListParagraph"/>
        <w:numPr>
          <w:ilvl w:val="2"/>
          <w:numId w:val="44"/>
        </w:numPr>
        <w:spacing w:before="0" w:after="0"/>
      </w:pPr>
      <w:r>
        <w:t>Depth fraction between 0.14 and 0.4</w:t>
      </w:r>
    </w:p>
    <w:p w14:paraId="298C1F15" w14:textId="77777777" w:rsidR="000620BE" w:rsidRDefault="000620BE" w:rsidP="000620BE">
      <w:pPr>
        <w:pStyle w:val="ListParagraph"/>
        <w:numPr>
          <w:ilvl w:val="2"/>
          <w:numId w:val="44"/>
        </w:numPr>
        <w:spacing w:before="0" w:after="0"/>
      </w:pPr>
      <w:r>
        <w:t>Length between 13.629 mm and 60.756 mm</w:t>
      </w:r>
    </w:p>
    <w:p w14:paraId="7F9122D8" w14:textId="77777777" w:rsidR="000620BE" w:rsidRDefault="000620BE" w:rsidP="000620BE">
      <w:pPr>
        <w:pStyle w:val="ListParagraph"/>
        <w:numPr>
          <w:ilvl w:val="1"/>
          <w:numId w:val="44"/>
        </w:numPr>
        <w:spacing w:before="0" w:after="0"/>
      </w:pPr>
      <w:r>
        <w:t>Consequence of failure distributed between minimum of $1.43 and maximum of $13.10MM</w:t>
      </w:r>
    </w:p>
    <w:p w14:paraId="7DF2BDD6" w14:textId="77777777" w:rsidR="000620BE" w:rsidRDefault="000620BE" w:rsidP="000620BE">
      <w:pPr>
        <w:pStyle w:val="ListParagraph"/>
        <w:numPr>
          <w:ilvl w:val="1"/>
          <w:numId w:val="44"/>
        </w:numPr>
        <w:spacing w:before="0" w:after="0"/>
      </w:pPr>
      <w:r>
        <w:t>Total length driven by Safety: 7.38 meters.</w:t>
      </w:r>
    </w:p>
    <w:p w14:paraId="6469C73B" w14:textId="77777777" w:rsidR="000620BE" w:rsidRDefault="000620BE" w:rsidP="000620BE">
      <w:pPr>
        <w:pStyle w:val="ListParagraph"/>
        <w:numPr>
          <w:ilvl w:val="1"/>
          <w:numId w:val="44"/>
        </w:numPr>
        <w:spacing w:before="0" w:after="0"/>
      </w:pPr>
      <w:r>
        <w:lastRenderedPageBreak/>
        <w:t>Safety Cost distributed between minimum of $0.00 and maximum of $10.18MM:</w:t>
      </w:r>
    </w:p>
    <w:p w14:paraId="490D1273" w14:textId="77777777" w:rsidR="000620BE" w:rsidRDefault="000620BE" w:rsidP="000620BE">
      <w:pPr>
        <w:pStyle w:val="ListParagraph"/>
        <w:numPr>
          <w:ilvl w:val="2"/>
          <w:numId w:val="44"/>
        </w:numPr>
        <w:spacing w:before="0" w:after="0"/>
      </w:pPr>
      <w:r>
        <w:t>Leak cost between minimum of $0.00 and maximum of $0.00MM</w:t>
      </w:r>
    </w:p>
    <w:p w14:paraId="1589B4D3" w14:textId="77777777" w:rsidR="000620BE" w:rsidRDefault="000620BE" w:rsidP="000620BE">
      <w:pPr>
        <w:pStyle w:val="ListParagraph"/>
        <w:numPr>
          <w:ilvl w:val="2"/>
          <w:numId w:val="44"/>
        </w:numPr>
        <w:spacing w:before="0" w:after="0"/>
      </w:pPr>
      <w:r>
        <w:t>Leak scenario yielded 9.0 intersections with structures, with minimum of nan and maximum of nan of population impacted.</w:t>
      </w:r>
    </w:p>
    <w:p w14:paraId="5EEABD78" w14:textId="77777777" w:rsidR="000620BE" w:rsidRDefault="000620BE" w:rsidP="000620BE">
      <w:pPr>
        <w:pStyle w:val="ListParagraph"/>
        <w:numPr>
          <w:ilvl w:val="2"/>
          <w:numId w:val="44"/>
        </w:numPr>
        <w:spacing w:before="0" w:after="0"/>
      </w:pPr>
      <w:r>
        <w:t>Leak hazard radius distributed between minimum of 12.34 and maximum of 12.34 meters.</w:t>
      </w:r>
    </w:p>
    <w:p w14:paraId="6E7394FC" w14:textId="77777777" w:rsidR="000620BE" w:rsidRDefault="000620BE" w:rsidP="000620BE">
      <w:pPr>
        <w:pStyle w:val="ListParagraph"/>
        <w:numPr>
          <w:ilvl w:val="2"/>
          <w:numId w:val="44"/>
        </w:numPr>
        <w:spacing w:before="0" w:after="0"/>
      </w:pPr>
      <w:r>
        <w:t>Rupture cost between minimum of $0.00 and maximum of $12.11MM</w:t>
      </w:r>
    </w:p>
    <w:p w14:paraId="63277311" w14:textId="77777777" w:rsidR="000620BE" w:rsidRDefault="000620BE" w:rsidP="000620BE">
      <w:pPr>
        <w:pStyle w:val="ListParagraph"/>
        <w:numPr>
          <w:ilvl w:val="2"/>
          <w:numId w:val="44"/>
        </w:numPr>
        <w:spacing w:before="0" w:after="0"/>
      </w:pPr>
      <w:r>
        <w:t>Rupture scenario yielded 45.0 intersections with structures, with minimum of 1.26 and maximum of 1.26 of population impacted</w:t>
      </w:r>
    </w:p>
    <w:p w14:paraId="7B764630" w14:textId="77777777" w:rsidR="000620BE" w:rsidRDefault="000620BE" w:rsidP="000620BE">
      <w:pPr>
        <w:pStyle w:val="ListParagraph"/>
        <w:numPr>
          <w:ilvl w:val="2"/>
          <w:numId w:val="44"/>
        </w:numPr>
        <w:spacing w:before="0" w:after="0"/>
      </w:pPr>
      <w:r>
        <w:t>Rupture hazard radius distributed between minimum of 130.83 and maximum of 130.83 meters.</w:t>
      </w:r>
    </w:p>
    <w:p w14:paraId="036F98AD" w14:textId="77777777" w:rsidR="000620BE" w:rsidRDefault="000620BE" w:rsidP="000620BE">
      <w:pPr>
        <w:pStyle w:val="ListParagraph"/>
        <w:numPr>
          <w:ilvl w:val="2"/>
          <w:numId w:val="44"/>
        </w:numPr>
        <w:spacing w:before="0" w:after="0"/>
      </w:pPr>
      <w:r>
        <w:t>Puncture cost between minimum of $0.00 and maximum of $12.11MM</w:t>
      </w:r>
    </w:p>
    <w:p w14:paraId="6B40D46D" w14:textId="77777777" w:rsidR="000620BE" w:rsidRDefault="000620BE" w:rsidP="000620BE">
      <w:pPr>
        <w:pStyle w:val="ListParagraph"/>
        <w:numPr>
          <w:ilvl w:val="2"/>
          <w:numId w:val="44"/>
        </w:numPr>
        <w:spacing w:before="0" w:after="0"/>
      </w:pPr>
      <w:r>
        <w:t>Puncture scenario yielded 41.0 intersections with structures, with minimum of 1.26 and maximum of 1.26 of population impacted</w:t>
      </w:r>
    </w:p>
    <w:p w14:paraId="3122408D" w14:textId="77777777" w:rsidR="000620BE" w:rsidRDefault="000620BE" w:rsidP="000620BE">
      <w:pPr>
        <w:pStyle w:val="ListParagraph"/>
        <w:numPr>
          <w:ilvl w:val="2"/>
          <w:numId w:val="44"/>
        </w:numPr>
        <w:spacing w:before="0" w:after="0"/>
      </w:pPr>
      <w:r>
        <w:t>Puncture hazard radius distributed between minimum of 58.33 and maximum of 58.33 meters.</w:t>
      </w:r>
    </w:p>
    <w:p w14:paraId="0A132AE1" w14:textId="77777777" w:rsidR="000620BE" w:rsidRDefault="000620BE" w:rsidP="000620BE">
      <w:pPr>
        <w:pStyle w:val="ListParagraph"/>
        <w:numPr>
          <w:ilvl w:val="2"/>
          <w:numId w:val="44"/>
        </w:numPr>
        <w:spacing w:before="0" w:after="0"/>
      </w:pPr>
      <w:r>
        <w:t>Product type is NGL.</w:t>
      </w:r>
    </w:p>
    <w:p w14:paraId="1C60C26C" w14:textId="77777777" w:rsidR="000620BE" w:rsidRDefault="000620BE" w:rsidP="000620BE">
      <w:pPr>
        <w:pStyle w:val="ListParagraph"/>
        <w:numPr>
          <w:ilvl w:val="2"/>
          <w:numId w:val="44"/>
        </w:numPr>
        <w:spacing w:before="0" w:after="0"/>
      </w:pPr>
      <w:r>
        <w:t>Class area location is/are 1.0.</w:t>
      </w:r>
    </w:p>
    <w:p w14:paraId="470F640E" w14:textId="77777777" w:rsidR="000620BE" w:rsidRDefault="000620BE" w:rsidP="000620BE">
      <w:pPr>
        <w:pStyle w:val="ListParagraph"/>
        <w:numPr>
          <w:ilvl w:val="1"/>
          <w:numId w:val="44"/>
        </w:numPr>
        <w:spacing w:before="0" w:after="0"/>
      </w:pPr>
      <w:r>
        <w:t>Total length driven by Economic Loss: 59.99 meters.</w:t>
      </w:r>
    </w:p>
    <w:p w14:paraId="347E371E" w14:textId="77777777" w:rsidR="000620BE" w:rsidRDefault="000620BE" w:rsidP="000620BE">
      <w:pPr>
        <w:pStyle w:val="ListParagraph"/>
        <w:numPr>
          <w:ilvl w:val="1"/>
          <w:numId w:val="44"/>
        </w:numPr>
        <w:spacing w:before="0" w:after="0"/>
      </w:pPr>
      <w:r>
        <w:t>Economic Loss Cost distributed between minimum of $1.43 and maximum of $2.92MM:</w:t>
      </w:r>
    </w:p>
    <w:p w14:paraId="69153F0E" w14:textId="77777777" w:rsidR="000620BE" w:rsidRDefault="000620BE" w:rsidP="000620BE">
      <w:pPr>
        <w:pStyle w:val="ListParagraph"/>
        <w:numPr>
          <w:ilvl w:val="2"/>
          <w:numId w:val="44"/>
        </w:numPr>
        <w:spacing w:before="0" w:after="0"/>
      </w:pPr>
      <w:r>
        <w:t>Repair costs between minimum of $11,500.00 and maximum of $11,500.00.</w:t>
      </w:r>
    </w:p>
    <w:p w14:paraId="6F20EF06" w14:textId="77777777" w:rsidR="000620BE" w:rsidRDefault="000620BE" w:rsidP="000620BE">
      <w:pPr>
        <w:pStyle w:val="ListParagraph"/>
        <w:numPr>
          <w:ilvl w:val="2"/>
          <w:numId w:val="44"/>
        </w:numPr>
        <w:spacing w:before="0" w:after="0"/>
      </w:pPr>
      <w:r>
        <w:t>Outage losses between minimum of $200,000.00 and maximum of $200,000.00.</w:t>
      </w:r>
    </w:p>
    <w:p w14:paraId="5D7EAB72" w14:textId="77777777" w:rsidR="000620BE" w:rsidRDefault="000620BE" w:rsidP="000620BE">
      <w:pPr>
        <w:pStyle w:val="ListParagraph"/>
        <w:numPr>
          <w:ilvl w:val="2"/>
          <w:numId w:val="44"/>
        </w:numPr>
        <w:spacing w:before="0" w:after="0"/>
      </w:pPr>
      <w:r>
        <w:t>Product type is NGL.</w:t>
      </w:r>
    </w:p>
    <w:p w14:paraId="5F840E67" w14:textId="77777777" w:rsidR="000620BE" w:rsidRDefault="000620BE" w:rsidP="000620BE">
      <w:pPr>
        <w:pStyle w:val="ListParagraph"/>
        <w:numPr>
          <w:ilvl w:val="2"/>
          <w:numId w:val="44"/>
        </w:numPr>
        <w:spacing w:before="0" w:after="0"/>
      </w:pPr>
      <w:r>
        <w:t>Leak cost between minimum of $0.27 and maximum of $0.27MM</w:t>
      </w:r>
    </w:p>
    <w:p w14:paraId="68296506" w14:textId="77777777" w:rsidR="000620BE" w:rsidRDefault="000620BE" w:rsidP="000620BE">
      <w:pPr>
        <w:pStyle w:val="ListParagraph"/>
        <w:numPr>
          <w:ilvl w:val="2"/>
          <w:numId w:val="44"/>
        </w:numPr>
        <w:spacing w:before="0" w:after="0"/>
      </w:pPr>
      <w:r>
        <w:t>Leak scenario yielded 9.0 intersections with structures, with minimum of $nan and maximum of $nan in cost of structures impacted.</w:t>
      </w:r>
    </w:p>
    <w:p w14:paraId="17158EB1" w14:textId="77777777" w:rsidR="000620BE" w:rsidRDefault="000620BE" w:rsidP="000620BE">
      <w:pPr>
        <w:pStyle w:val="ListParagraph"/>
        <w:numPr>
          <w:ilvl w:val="2"/>
          <w:numId w:val="44"/>
        </w:numPr>
        <w:spacing w:before="0" w:after="0"/>
      </w:pPr>
      <w:r>
        <w:t>Leak product loss costs between minimum of $62,251.66 and maximum of $62,251.66</w:t>
      </w:r>
    </w:p>
    <w:p w14:paraId="310FEB47" w14:textId="77777777" w:rsidR="000620BE" w:rsidRDefault="000620BE" w:rsidP="000620BE">
      <w:pPr>
        <w:pStyle w:val="ListParagraph"/>
        <w:numPr>
          <w:ilvl w:val="2"/>
          <w:numId w:val="44"/>
        </w:numPr>
        <w:spacing w:before="0" w:after="0"/>
      </w:pPr>
      <w:r>
        <w:t>Rupture cost between minimum of $17.84 and maximum of $18.13MM</w:t>
      </w:r>
    </w:p>
    <w:p w14:paraId="4AC1C780" w14:textId="77777777" w:rsidR="000620BE" w:rsidRDefault="000620BE" w:rsidP="000620BE">
      <w:pPr>
        <w:pStyle w:val="ListParagraph"/>
        <w:numPr>
          <w:ilvl w:val="2"/>
          <w:numId w:val="44"/>
        </w:numPr>
        <w:spacing w:before="0" w:after="0"/>
      </w:pPr>
      <w:r>
        <w:t>Rupture scenario yielded 45.0 intersections with structures, with minimum of $293,825.00 and maximum of $293,825.00 in cost of structures impacted</w:t>
      </w:r>
    </w:p>
    <w:p w14:paraId="070F68FF" w14:textId="77777777" w:rsidR="000620BE" w:rsidRDefault="000620BE" w:rsidP="000620BE">
      <w:pPr>
        <w:pStyle w:val="ListParagraph"/>
        <w:numPr>
          <w:ilvl w:val="2"/>
          <w:numId w:val="44"/>
        </w:numPr>
        <w:spacing w:before="0" w:after="0"/>
      </w:pPr>
      <w:r>
        <w:t>Rupture product loss costs between minimum of $17,627,475.77 and maximum of $17,627,475.77</w:t>
      </w:r>
    </w:p>
    <w:p w14:paraId="753BBCE6" w14:textId="77777777" w:rsidR="000620BE" w:rsidRDefault="000620BE" w:rsidP="000620BE">
      <w:pPr>
        <w:pStyle w:val="ListParagraph"/>
        <w:numPr>
          <w:ilvl w:val="2"/>
          <w:numId w:val="44"/>
        </w:numPr>
        <w:spacing w:before="0" w:after="0"/>
      </w:pPr>
      <w:r>
        <w:t>Puncture cost between minimum of $2.26 and maximum of $2.55MM</w:t>
      </w:r>
    </w:p>
    <w:p w14:paraId="0FCAC196" w14:textId="77777777" w:rsidR="000620BE" w:rsidRDefault="000620BE" w:rsidP="000620BE">
      <w:pPr>
        <w:pStyle w:val="ListParagraph"/>
        <w:numPr>
          <w:ilvl w:val="2"/>
          <w:numId w:val="44"/>
        </w:numPr>
        <w:spacing w:before="0" w:after="0"/>
      </w:pPr>
      <w:r>
        <w:t>Puncture scenario yielded 41.0 intersections with structures, with minimum of $293,825.00 and maximum of $293,825.00 in cost of structures impacted</w:t>
      </w:r>
    </w:p>
    <w:p w14:paraId="70715F0C" w14:textId="77777777" w:rsidR="000620BE" w:rsidRDefault="000620BE" w:rsidP="000620BE">
      <w:pPr>
        <w:pStyle w:val="ListParagraph"/>
        <w:numPr>
          <w:ilvl w:val="2"/>
          <w:numId w:val="44"/>
        </w:numPr>
        <w:spacing w:before="0" w:after="0"/>
      </w:pPr>
      <w:r>
        <w:t>Puncture product Loss costs between minimum of $2,045,448.13 and maximum of $2,045,448.13"</w:t>
      </w:r>
    </w:p>
    <w:p w14:paraId="48583B1B" w14:textId="77777777" w:rsidR="000620BE" w:rsidRDefault="000620BE" w:rsidP="000620BE">
      <w:pPr>
        <w:pStyle w:val="ListParagraph"/>
        <w:numPr>
          <w:ilvl w:val="0"/>
          <w:numId w:val="44"/>
        </w:numPr>
        <w:spacing w:before="0" w:after="0"/>
      </w:pPr>
      <w:r>
        <w:t>"CRIMSON LAKE TO 10-33 NPS 4</w:t>
      </w:r>
    </w:p>
    <w:p w14:paraId="7BE05C70" w14:textId="77777777" w:rsidR="000620BE" w:rsidRDefault="000620BE" w:rsidP="000620BE">
      <w:pPr>
        <w:pStyle w:val="ListParagraph"/>
        <w:numPr>
          <w:ilvl w:val="1"/>
          <w:numId w:val="44"/>
        </w:numPr>
        <w:spacing w:before="0" w:after="0"/>
      </w:pPr>
      <w:r>
        <w:t>Total Cumulative Length (m):</w:t>
      </w:r>
      <w:r>
        <w:tab/>
        <w:t>63.64</w:t>
      </w:r>
    </w:p>
    <w:p w14:paraId="69472886" w14:textId="77777777" w:rsidR="000620BE" w:rsidRDefault="000620BE" w:rsidP="000620BE">
      <w:pPr>
        <w:pStyle w:val="ListParagraph"/>
        <w:numPr>
          <w:ilvl w:val="1"/>
          <w:numId w:val="44"/>
        </w:numPr>
        <w:spacing w:before="0" w:after="0"/>
      </w:pPr>
      <w:r>
        <w:t>Likelihood of failure distributed between minimum of 3.171e-03 and maximum of 1.506e-02.</w:t>
      </w:r>
    </w:p>
    <w:p w14:paraId="69EA95FD" w14:textId="77777777" w:rsidR="000620BE" w:rsidRDefault="000620BE" w:rsidP="000620BE">
      <w:pPr>
        <w:pStyle w:val="ListParagraph"/>
        <w:numPr>
          <w:ilvl w:val="2"/>
          <w:numId w:val="44"/>
        </w:numPr>
        <w:spacing w:before="0" w:after="0"/>
      </w:pPr>
      <w:r>
        <w:t>ILI Date of 2016-02-23</w:t>
      </w:r>
    </w:p>
    <w:p w14:paraId="6788E7AB" w14:textId="77777777" w:rsidR="000620BE" w:rsidRDefault="000620BE" w:rsidP="000620BE">
      <w:pPr>
        <w:pStyle w:val="ListParagraph"/>
        <w:numPr>
          <w:ilvl w:val="2"/>
          <w:numId w:val="44"/>
        </w:numPr>
        <w:spacing w:before="0" w:after="0"/>
      </w:pPr>
      <w:r>
        <w:t>ILI tool of MFL/Geometry</w:t>
      </w:r>
    </w:p>
    <w:p w14:paraId="0A2C8662" w14:textId="77777777" w:rsidR="000620BE" w:rsidRDefault="000620BE" w:rsidP="000620BE">
      <w:pPr>
        <w:pStyle w:val="ListParagraph"/>
        <w:numPr>
          <w:ilvl w:val="2"/>
          <w:numId w:val="44"/>
        </w:numPr>
        <w:spacing w:before="0" w:after="0"/>
      </w:pPr>
      <w:r>
        <w:t>Features identified 39.0</w:t>
      </w:r>
    </w:p>
    <w:p w14:paraId="692C095C" w14:textId="77777777" w:rsidR="000620BE" w:rsidRDefault="000620BE" w:rsidP="000620BE">
      <w:pPr>
        <w:pStyle w:val="ListParagraph"/>
        <w:numPr>
          <w:ilvl w:val="2"/>
          <w:numId w:val="44"/>
        </w:numPr>
        <w:spacing w:before="0" w:after="0"/>
      </w:pPr>
      <w:r>
        <w:t>Depth fraction between 0.12 and 0.45</w:t>
      </w:r>
    </w:p>
    <w:p w14:paraId="596FEB42" w14:textId="77777777" w:rsidR="000620BE" w:rsidRDefault="000620BE" w:rsidP="000620BE">
      <w:pPr>
        <w:pStyle w:val="ListParagraph"/>
        <w:numPr>
          <w:ilvl w:val="2"/>
          <w:numId w:val="44"/>
        </w:numPr>
        <w:spacing w:before="0" w:after="0"/>
      </w:pPr>
      <w:r>
        <w:t>Length between 4.0 mm and 76.0 mm</w:t>
      </w:r>
    </w:p>
    <w:p w14:paraId="35A11ED7" w14:textId="77777777" w:rsidR="000620BE" w:rsidRDefault="000620BE" w:rsidP="000620BE">
      <w:pPr>
        <w:pStyle w:val="ListParagraph"/>
        <w:numPr>
          <w:ilvl w:val="1"/>
          <w:numId w:val="44"/>
        </w:numPr>
        <w:spacing w:before="0" w:after="0"/>
      </w:pPr>
      <w:r>
        <w:t>Consequence of failure distributed between minimum of $5.84 and maximum of $11.96MM</w:t>
      </w:r>
    </w:p>
    <w:p w14:paraId="0128EC1C" w14:textId="77777777" w:rsidR="000620BE" w:rsidRDefault="000620BE" w:rsidP="000620BE">
      <w:pPr>
        <w:pStyle w:val="ListParagraph"/>
        <w:numPr>
          <w:ilvl w:val="1"/>
          <w:numId w:val="44"/>
        </w:numPr>
        <w:spacing w:before="0" w:after="0"/>
      </w:pPr>
      <w:r>
        <w:t>Total length driven by Environmental: 63.64 meters.</w:t>
      </w:r>
    </w:p>
    <w:p w14:paraId="19F6A506" w14:textId="77777777" w:rsidR="000620BE" w:rsidRDefault="000620BE" w:rsidP="000620BE">
      <w:pPr>
        <w:pStyle w:val="ListParagraph"/>
        <w:numPr>
          <w:ilvl w:val="1"/>
          <w:numId w:val="44"/>
        </w:numPr>
        <w:spacing w:before="0" w:after="0"/>
      </w:pPr>
      <w:r>
        <w:lastRenderedPageBreak/>
        <w:t>Environmental Cost distributed between minimum of $5.57 and maximum of $11.61MM:</w:t>
      </w:r>
    </w:p>
    <w:p w14:paraId="26258929" w14:textId="77777777" w:rsidR="000620BE" w:rsidRDefault="000620BE" w:rsidP="000620BE">
      <w:pPr>
        <w:pStyle w:val="ListParagraph"/>
        <w:numPr>
          <w:ilvl w:val="2"/>
          <w:numId w:val="44"/>
        </w:numPr>
        <w:spacing w:before="0" w:after="0"/>
      </w:pPr>
      <w:r>
        <w:t>Leak cost between minimum of $0.18 and maximum of $0.32MM</w:t>
      </w:r>
    </w:p>
    <w:p w14:paraId="090BAECB" w14:textId="77777777" w:rsidR="000620BE" w:rsidRDefault="000620BE" w:rsidP="000620BE">
      <w:pPr>
        <w:pStyle w:val="ListParagraph"/>
        <w:numPr>
          <w:ilvl w:val="2"/>
          <w:numId w:val="44"/>
        </w:numPr>
        <w:spacing w:before="0" w:after="0"/>
      </w:pPr>
      <w:r>
        <w:t>Leak spill volume between a minimum of 1705.83 and maximum of 1909.12 gallons</w:t>
      </w:r>
    </w:p>
    <w:p w14:paraId="203D691E" w14:textId="77777777" w:rsidR="000620BE" w:rsidRDefault="000620BE" w:rsidP="000620BE">
      <w:pPr>
        <w:pStyle w:val="ListParagraph"/>
        <w:numPr>
          <w:ilvl w:val="2"/>
          <w:numId w:val="44"/>
        </w:numPr>
        <w:spacing w:before="0" w:after="0"/>
      </w:pPr>
      <w:r>
        <w:t>Rupture cost between minimum of $23.62 and maximum of $41.39MM</w:t>
      </w:r>
    </w:p>
    <w:p w14:paraId="6EF66B0A" w14:textId="77777777" w:rsidR="000620BE" w:rsidRDefault="000620BE" w:rsidP="000620BE">
      <w:pPr>
        <w:pStyle w:val="ListParagraph"/>
        <w:numPr>
          <w:ilvl w:val="2"/>
          <w:numId w:val="44"/>
        </w:numPr>
        <w:spacing w:before="0" w:after="0"/>
      </w:pPr>
      <w:r>
        <w:t>Rupture spill volume is between a minimum of 222858.4 and maximum of 249416.5 gallons</w:t>
      </w:r>
    </w:p>
    <w:p w14:paraId="7E755D98" w14:textId="77777777" w:rsidR="000620BE" w:rsidRDefault="000620BE" w:rsidP="000620BE">
      <w:pPr>
        <w:pStyle w:val="ListParagraph"/>
        <w:numPr>
          <w:ilvl w:val="2"/>
          <w:numId w:val="44"/>
        </w:numPr>
        <w:spacing w:before="0" w:after="0"/>
      </w:pPr>
      <w:r>
        <w:t>Puncture cost between minimum of $5.94 and maximum of $10.41MM</w:t>
      </w:r>
    </w:p>
    <w:p w14:paraId="77949BA8" w14:textId="77777777" w:rsidR="000620BE" w:rsidRDefault="000620BE" w:rsidP="000620BE">
      <w:pPr>
        <w:pStyle w:val="ListParagraph"/>
        <w:numPr>
          <w:ilvl w:val="2"/>
          <w:numId w:val="44"/>
        </w:numPr>
        <w:spacing w:before="0" w:after="0"/>
      </w:pPr>
      <w:r>
        <w:t>Puncture spill volume is between a minimum of 56049.8 and maximum of 62729.27 gallons</w:t>
      </w:r>
    </w:p>
    <w:p w14:paraId="1B247D96" w14:textId="77777777" w:rsidR="000620BE" w:rsidRDefault="000620BE" w:rsidP="000620BE">
      <w:pPr>
        <w:pStyle w:val="ListParagraph"/>
        <w:numPr>
          <w:ilvl w:val="2"/>
          <w:numId w:val="44"/>
        </w:numPr>
        <w:spacing w:before="0" w:after="0"/>
      </w:pPr>
      <w:r>
        <w:t xml:space="preserve">Land use distributed as </w:t>
      </w:r>
    </w:p>
    <w:p w14:paraId="61F29937" w14:textId="77777777" w:rsidR="000620BE" w:rsidRDefault="000620BE" w:rsidP="000620BE">
      <w:pPr>
        <w:pStyle w:val="ListParagraph"/>
        <w:numPr>
          <w:ilvl w:val="3"/>
          <w:numId w:val="44"/>
        </w:numPr>
        <w:spacing w:before="0" w:after="0"/>
      </w:pPr>
      <w:r>
        <w:t>Forested: 60.03</w:t>
      </w:r>
    </w:p>
    <w:p w14:paraId="32ECB5E3" w14:textId="77777777" w:rsidR="000620BE" w:rsidRDefault="000620BE" w:rsidP="000620BE">
      <w:pPr>
        <w:pStyle w:val="ListParagraph"/>
        <w:numPr>
          <w:ilvl w:val="3"/>
          <w:numId w:val="44"/>
        </w:numPr>
        <w:spacing w:before="0" w:after="0"/>
      </w:pPr>
      <w:r>
        <w:t>Water Course: 3.61</w:t>
      </w:r>
    </w:p>
    <w:p w14:paraId="3E0A9650" w14:textId="77777777" w:rsidR="000620BE" w:rsidRDefault="000620BE" w:rsidP="000620BE">
      <w:pPr>
        <w:pStyle w:val="ListParagraph"/>
        <w:numPr>
          <w:ilvl w:val="0"/>
          <w:numId w:val="44"/>
        </w:numPr>
        <w:spacing w:before="0" w:after="0"/>
      </w:pPr>
      <w:r>
        <w:t>"ROCKY MOUNTAIN HOUSE TO BRETON NPS 10</w:t>
      </w:r>
    </w:p>
    <w:p w14:paraId="37355487" w14:textId="77777777" w:rsidR="000620BE" w:rsidRDefault="000620BE" w:rsidP="000620BE">
      <w:pPr>
        <w:pStyle w:val="ListParagraph"/>
        <w:numPr>
          <w:ilvl w:val="1"/>
          <w:numId w:val="44"/>
        </w:numPr>
        <w:spacing w:before="0" w:after="0"/>
      </w:pPr>
      <w:r>
        <w:t>Total Cumulative Length (m):</w:t>
      </w:r>
      <w:r>
        <w:tab/>
        <w:t>59.99</w:t>
      </w:r>
    </w:p>
    <w:p w14:paraId="13F8943D" w14:textId="77777777" w:rsidR="000620BE" w:rsidRDefault="000620BE" w:rsidP="000620BE">
      <w:pPr>
        <w:pStyle w:val="ListParagraph"/>
        <w:numPr>
          <w:ilvl w:val="1"/>
          <w:numId w:val="44"/>
        </w:numPr>
        <w:spacing w:before="0" w:after="0"/>
      </w:pPr>
      <w:r>
        <w:t>Likelihood of failure distributed between minimum of 1.486e-03 and maximum of 2.011e-03.</w:t>
      </w:r>
    </w:p>
    <w:p w14:paraId="425BAFCB" w14:textId="77777777" w:rsidR="000620BE" w:rsidRDefault="000620BE" w:rsidP="000620BE">
      <w:pPr>
        <w:pStyle w:val="ListParagraph"/>
        <w:numPr>
          <w:ilvl w:val="2"/>
          <w:numId w:val="44"/>
        </w:numPr>
        <w:spacing w:before="0" w:after="0"/>
      </w:pPr>
      <w:r>
        <w:t>ILI Date of 2016-03-08</w:t>
      </w:r>
    </w:p>
    <w:p w14:paraId="5273CB19" w14:textId="77777777" w:rsidR="000620BE" w:rsidRDefault="000620BE" w:rsidP="000620BE">
      <w:pPr>
        <w:pStyle w:val="ListParagraph"/>
        <w:numPr>
          <w:ilvl w:val="2"/>
          <w:numId w:val="44"/>
        </w:numPr>
        <w:spacing w:before="0" w:after="0"/>
      </w:pPr>
      <w:r>
        <w:t>ILI tool of MFL/Geometry</w:t>
      </w:r>
    </w:p>
    <w:p w14:paraId="3F435B71" w14:textId="77777777" w:rsidR="000620BE" w:rsidRDefault="000620BE" w:rsidP="000620BE">
      <w:pPr>
        <w:pStyle w:val="ListParagraph"/>
        <w:numPr>
          <w:ilvl w:val="2"/>
          <w:numId w:val="44"/>
        </w:numPr>
        <w:spacing w:before="0" w:after="0"/>
      </w:pPr>
      <w:r>
        <w:t>Features identified 271.0</w:t>
      </w:r>
    </w:p>
    <w:p w14:paraId="1617E455" w14:textId="77777777" w:rsidR="000620BE" w:rsidRDefault="000620BE" w:rsidP="000620BE">
      <w:pPr>
        <w:pStyle w:val="ListParagraph"/>
        <w:numPr>
          <w:ilvl w:val="2"/>
          <w:numId w:val="44"/>
        </w:numPr>
        <w:spacing w:before="0" w:after="0"/>
      </w:pPr>
      <w:r>
        <w:t>Depth fraction between 0.1 and 0.47</w:t>
      </w:r>
    </w:p>
    <w:p w14:paraId="2D9F4209" w14:textId="77777777" w:rsidR="000620BE" w:rsidRDefault="000620BE" w:rsidP="000620BE">
      <w:pPr>
        <w:pStyle w:val="ListParagraph"/>
        <w:numPr>
          <w:ilvl w:val="2"/>
          <w:numId w:val="44"/>
        </w:numPr>
        <w:spacing w:before="0" w:after="0"/>
      </w:pPr>
      <w:r>
        <w:t>Length between 4.0 mm and 154.0 mm</w:t>
      </w:r>
    </w:p>
    <w:p w14:paraId="51B50CBD" w14:textId="77777777" w:rsidR="000620BE" w:rsidRDefault="000620BE" w:rsidP="000620BE">
      <w:pPr>
        <w:pStyle w:val="ListParagraph"/>
        <w:numPr>
          <w:ilvl w:val="1"/>
          <w:numId w:val="44"/>
        </w:numPr>
        <w:spacing w:before="0" w:after="0"/>
      </w:pPr>
      <w:r>
        <w:t>Consequence of failure distributed between minimum of $11.72 and maximum of $13.00MM</w:t>
      </w:r>
    </w:p>
    <w:p w14:paraId="29B694B7" w14:textId="77777777" w:rsidR="000620BE" w:rsidRDefault="000620BE" w:rsidP="000620BE">
      <w:pPr>
        <w:pStyle w:val="ListParagraph"/>
        <w:numPr>
          <w:ilvl w:val="1"/>
          <w:numId w:val="44"/>
        </w:numPr>
        <w:spacing w:before="0" w:after="0"/>
      </w:pPr>
      <w:r>
        <w:t>Total length driven by Economic Loss: 59.99 meters.</w:t>
      </w:r>
    </w:p>
    <w:p w14:paraId="5C73F317" w14:textId="77777777" w:rsidR="000620BE" w:rsidRDefault="000620BE" w:rsidP="000620BE">
      <w:pPr>
        <w:pStyle w:val="ListParagraph"/>
        <w:numPr>
          <w:ilvl w:val="1"/>
          <w:numId w:val="44"/>
        </w:numPr>
        <w:spacing w:before="0" w:after="0"/>
      </w:pPr>
      <w:r>
        <w:t>Economic Loss Cost distributed between minimum of $11.72 and maximum of $13.00MM:</w:t>
      </w:r>
    </w:p>
    <w:p w14:paraId="6741A58D" w14:textId="77777777" w:rsidR="000620BE" w:rsidRDefault="000620BE" w:rsidP="000620BE">
      <w:pPr>
        <w:pStyle w:val="ListParagraph"/>
        <w:numPr>
          <w:ilvl w:val="2"/>
          <w:numId w:val="44"/>
        </w:numPr>
        <w:spacing w:before="0" w:after="0"/>
      </w:pPr>
      <w:r>
        <w:t>Repair costs between minimum of $17,000.00 and maximum of $17,000.00.</w:t>
      </w:r>
    </w:p>
    <w:p w14:paraId="5C78F726" w14:textId="77777777" w:rsidR="000620BE" w:rsidRDefault="000620BE" w:rsidP="000620BE">
      <w:pPr>
        <w:pStyle w:val="ListParagraph"/>
        <w:numPr>
          <w:ilvl w:val="2"/>
          <w:numId w:val="44"/>
        </w:numPr>
        <w:spacing w:before="0" w:after="0"/>
      </w:pPr>
      <w:r>
        <w:t>Outage losses between minimum of $200,000.00 and maximum of $200,000.00.</w:t>
      </w:r>
    </w:p>
    <w:p w14:paraId="27AE6059" w14:textId="77777777" w:rsidR="000620BE" w:rsidRDefault="000620BE" w:rsidP="000620BE">
      <w:pPr>
        <w:pStyle w:val="ListParagraph"/>
        <w:numPr>
          <w:ilvl w:val="2"/>
          <w:numId w:val="44"/>
        </w:numPr>
        <w:spacing w:before="0" w:after="0"/>
      </w:pPr>
      <w:r>
        <w:t>Product type is HVP Product.</w:t>
      </w:r>
    </w:p>
    <w:p w14:paraId="67B2ED41" w14:textId="77777777" w:rsidR="000620BE" w:rsidRDefault="000620BE" w:rsidP="000620BE">
      <w:pPr>
        <w:pStyle w:val="ListParagraph"/>
        <w:numPr>
          <w:ilvl w:val="2"/>
          <w:numId w:val="44"/>
        </w:numPr>
        <w:spacing w:before="0" w:after="0"/>
      </w:pPr>
      <w:r>
        <w:t>Leak cost between minimum of $0.28 and maximum of $0.28MM</w:t>
      </w:r>
    </w:p>
    <w:p w14:paraId="5644B5EC" w14:textId="77777777" w:rsidR="000620BE" w:rsidRDefault="000620BE" w:rsidP="000620BE">
      <w:pPr>
        <w:pStyle w:val="ListParagraph"/>
        <w:numPr>
          <w:ilvl w:val="2"/>
          <w:numId w:val="44"/>
        </w:numPr>
        <w:spacing w:before="0" w:after="0"/>
      </w:pPr>
      <w:r>
        <w:t>Leak scenario yielded 16.0 intersections with structures, with minimum of $nan and maximum of $nan in cost of structures impacted.</w:t>
      </w:r>
    </w:p>
    <w:p w14:paraId="2503FA60" w14:textId="77777777" w:rsidR="000620BE" w:rsidRDefault="000620BE" w:rsidP="000620BE">
      <w:pPr>
        <w:pStyle w:val="ListParagraph"/>
        <w:numPr>
          <w:ilvl w:val="2"/>
          <w:numId w:val="44"/>
        </w:numPr>
        <w:spacing w:before="0" w:after="0"/>
      </w:pPr>
      <w:r>
        <w:t>Leak product loss costs between minimum of $59,691.29 and maximum of $59,691.29</w:t>
      </w:r>
    </w:p>
    <w:p w14:paraId="24A8EDF9" w14:textId="77777777" w:rsidR="000620BE" w:rsidRDefault="000620BE" w:rsidP="000620BE">
      <w:pPr>
        <w:pStyle w:val="ListParagraph"/>
        <w:numPr>
          <w:ilvl w:val="2"/>
          <w:numId w:val="44"/>
        </w:numPr>
        <w:spacing w:before="0" w:after="0"/>
      </w:pPr>
      <w:r>
        <w:t>Rupture cost between minimum of $44.72 and maximum of $44.72MM</w:t>
      </w:r>
    </w:p>
    <w:p w14:paraId="7FBE2CAA" w14:textId="77777777" w:rsidR="000620BE" w:rsidRDefault="000620BE" w:rsidP="000620BE">
      <w:pPr>
        <w:pStyle w:val="ListParagraph"/>
        <w:numPr>
          <w:ilvl w:val="2"/>
          <w:numId w:val="44"/>
        </w:numPr>
        <w:spacing w:before="0" w:after="0"/>
      </w:pPr>
      <w:r>
        <w:t>Rupture scenario yielded 105.0 intersections with structures, with minimum of $nan and maximum of $nan in cost of structures impacted</w:t>
      </w:r>
    </w:p>
    <w:p w14:paraId="3DC47357" w14:textId="77777777" w:rsidR="000620BE" w:rsidRDefault="000620BE" w:rsidP="000620BE">
      <w:pPr>
        <w:pStyle w:val="ListParagraph"/>
        <w:numPr>
          <w:ilvl w:val="2"/>
          <w:numId w:val="44"/>
        </w:numPr>
        <w:spacing w:before="0" w:after="0"/>
      </w:pPr>
      <w:r>
        <w:t>Rupture product loss costs between minimum of $44,503,622.40 and maximum of $44,503,622.40</w:t>
      </w:r>
    </w:p>
    <w:p w14:paraId="34899491" w14:textId="77777777" w:rsidR="000620BE" w:rsidRDefault="000620BE" w:rsidP="000620BE">
      <w:pPr>
        <w:pStyle w:val="ListParagraph"/>
        <w:numPr>
          <w:ilvl w:val="2"/>
          <w:numId w:val="44"/>
        </w:numPr>
        <w:spacing w:before="0" w:after="0"/>
      </w:pPr>
      <w:r>
        <w:t>Puncture cost between minimum of $2.18 and maximum of $2.18MM</w:t>
      </w:r>
    </w:p>
    <w:p w14:paraId="1D154EDA" w14:textId="77777777" w:rsidR="000620BE" w:rsidRDefault="000620BE" w:rsidP="000620BE">
      <w:pPr>
        <w:pStyle w:val="ListParagraph"/>
        <w:numPr>
          <w:ilvl w:val="2"/>
          <w:numId w:val="44"/>
        </w:numPr>
        <w:spacing w:before="0" w:after="0"/>
      </w:pPr>
      <w:r>
        <w:t>Puncture scenario yielded 60.0 intersections with structures, with minimum of $nan and maximum of $nan in cost of structures impacted</w:t>
      </w:r>
    </w:p>
    <w:p w14:paraId="557EC24F" w14:textId="77777777" w:rsidR="000620BE" w:rsidRDefault="000620BE" w:rsidP="000620BE">
      <w:pPr>
        <w:pStyle w:val="ListParagraph"/>
        <w:numPr>
          <w:ilvl w:val="2"/>
          <w:numId w:val="44"/>
        </w:numPr>
        <w:spacing w:before="0" w:after="0"/>
      </w:pPr>
      <w:r>
        <w:t>Puncture product Loss costs between minimum of $1,961,320.39 and maximum of $1,961,320.39"</w:t>
      </w:r>
    </w:p>
    <w:p w14:paraId="7AF1249E" w14:textId="77777777" w:rsidR="000620BE" w:rsidRDefault="000620BE" w:rsidP="000620BE">
      <w:pPr>
        <w:pStyle w:val="ListParagraph"/>
        <w:numPr>
          <w:ilvl w:val="0"/>
          <w:numId w:val="44"/>
        </w:numPr>
        <w:spacing w:before="0" w:after="0"/>
      </w:pPr>
      <w:r>
        <w:t>"WEST SENLAC TO UNITY NPS 6</w:t>
      </w:r>
    </w:p>
    <w:p w14:paraId="1016AC06" w14:textId="77777777" w:rsidR="000620BE" w:rsidRDefault="000620BE" w:rsidP="000620BE">
      <w:pPr>
        <w:pStyle w:val="ListParagraph"/>
        <w:numPr>
          <w:ilvl w:val="1"/>
          <w:numId w:val="44"/>
        </w:numPr>
        <w:spacing w:before="0" w:after="0"/>
      </w:pPr>
      <w:r>
        <w:t>Total Cumulative Length (m):</w:t>
      </w:r>
      <w:r>
        <w:tab/>
        <w:t>59.99</w:t>
      </w:r>
    </w:p>
    <w:p w14:paraId="50D227F0" w14:textId="77777777" w:rsidR="000620BE" w:rsidRDefault="000620BE" w:rsidP="000620BE">
      <w:pPr>
        <w:pStyle w:val="ListParagraph"/>
        <w:numPr>
          <w:ilvl w:val="1"/>
          <w:numId w:val="44"/>
        </w:numPr>
        <w:spacing w:before="0" w:after="0"/>
      </w:pPr>
      <w:r>
        <w:t>Likelihood of failure distributed between minimum of 1.099e-02 and maximum of 1.102e-01.</w:t>
      </w:r>
    </w:p>
    <w:p w14:paraId="29530026" w14:textId="77777777" w:rsidR="000620BE" w:rsidRDefault="000620BE" w:rsidP="000620BE">
      <w:pPr>
        <w:pStyle w:val="ListParagraph"/>
        <w:numPr>
          <w:ilvl w:val="2"/>
          <w:numId w:val="44"/>
        </w:numPr>
        <w:spacing w:before="0" w:after="0"/>
      </w:pPr>
      <w:r>
        <w:t>ILI Date of 2016-06-13</w:t>
      </w:r>
    </w:p>
    <w:p w14:paraId="70398319" w14:textId="77777777" w:rsidR="000620BE" w:rsidRDefault="000620BE" w:rsidP="000620BE">
      <w:pPr>
        <w:pStyle w:val="ListParagraph"/>
        <w:numPr>
          <w:ilvl w:val="2"/>
          <w:numId w:val="44"/>
        </w:numPr>
        <w:spacing w:before="0" w:after="0"/>
      </w:pPr>
      <w:r>
        <w:t>ILI tool of MFL/Geometry</w:t>
      </w:r>
    </w:p>
    <w:p w14:paraId="6967595B" w14:textId="77777777" w:rsidR="000620BE" w:rsidRDefault="000620BE" w:rsidP="000620BE">
      <w:pPr>
        <w:pStyle w:val="ListParagraph"/>
        <w:numPr>
          <w:ilvl w:val="2"/>
          <w:numId w:val="44"/>
        </w:numPr>
        <w:spacing w:before="0" w:after="0"/>
      </w:pPr>
      <w:r>
        <w:lastRenderedPageBreak/>
        <w:t>Features identified 17.0</w:t>
      </w:r>
    </w:p>
    <w:p w14:paraId="3CDBDAE4" w14:textId="77777777" w:rsidR="000620BE" w:rsidRDefault="000620BE" w:rsidP="000620BE">
      <w:pPr>
        <w:pStyle w:val="ListParagraph"/>
        <w:numPr>
          <w:ilvl w:val="2"/>
          <w:numId w:val="44"/>
        </w:numPr>
        <w:spacing w:before="0" w:after="0"/>
      </w:pPr>
      <w:r>
        <w:t>Depth fraction between 0.11 and 0.6</w:t>
      </w:r>
    </w:p>
    <w:p w14:paraId="596926B5" w14:textId="77777777" w:rsidR="000620BE" w:rsidRDefault="000620BE" w:rsidP="000620BE">
      <w:pPr>
        <w:pStyle w:val="ListParagraph"/>
        <w:numPr>
          <w:ilvl w:val="2"/>
          <w:numId w:val="44"/>
        </w:numPr>
        <w:spacing w:before="0" w:after="0"/>
      </w:pPr>
      <w:r>
        <w:t>Length between 4.0 mm and 36.0 mm</w:t>
      </w:r>
    </w:p>
    <w:p w14:paraId="31FECB57" w14:textId="77777777" w:rsidR="000620BE" w:rsidRDefault="000620BE" w:rsidP="000620BE">
      <w:pPr>
        <w:pStyle w:val="ListParagraph"/>
        <w:numPr>
          <w:ilvl w:val="1"/>
          <w:numId w:val="44"/>
        </w:numPr>
        <w:spacing w:before="0" w:after="0"/>
      </w:pPr>
      <w:r>
        <w:t>Consequence of failure distributed between minimum of $1.75 and maximum of $4.69MM</w:t>
      </w:r>
    </w:p>
    <w:p w14:paraId="16CB9D6D" w14:textId="77777777" w:rsidR="000620BE" w:rsidRDefault="000620BE" w:rsidP="000620BE">
      <w:pPr>
        <w:pStyle w:val="ListParagraph"/>
        <w:numPr>
          <w:ilvl w:val="1"/>
          <w:numId w:val="44"/>
        </w:numPr>
        <w:spacing w:before="0" w:after="0"/>
      </w:pPr>
      <w:r>
        <w:t>Total length driven by Environmental: 59.99 meters.</w:t>
      </w:r>
    </w:p>
    <w:p w14:paraId="1C6329C1" w14:textId="77777777" w:rsidR="000620BE" w:rsidRDefault="000620BE" w:rsidP="000620BE">
      <w:pPr>
        <w:pStyle w:val="ListParagraph"/>
        <w:numPr>
          <w:ilvl w:val="1"/>
          <w:numId w:val="44"/>
        </w:numPr>
        <w:spacing w:before="0" w:after="0"/>
      </w:pPr>
      <w:r>
        <w:t>Environmental Cost distributed between minimum of $1.52 and maximum of $4.43MM:</w:t>
      </w:r>
    </w:p>
    <w:p w14:paraId="23458BB6" w14:textId="77777777" w:rsidR="000620BE" w:rsidRDefault="000620BE" w:rsidP="000620BE">
      <w:pPr>
        <w:pStyle w:val="ListParagraph"/>
        <w:numPr>
          <w:ilvl w:val="2"/>
          <w:numId w:val="44"/>
        </w:numPr>
        <w:spacing w:before="0" w:after="0"/>
      </w:pPr>
      <w:r>
        <w:t>Leak cost between minimum of $0.20 and maximum of $0.22MM</w:t>
      </w:r>
    </w:p>
    <w:p w14:paraId="3E0D7A3E" w14:textId="77777777" w:rsidR="000620BE" w:rsidRDefault="000620BE" w:rsidP="000620BE">
      <w:pPr>
        <w:pStyle w:val="ListParagraph"/>
        <w:numPr>
          <w:ilvl w:val="2"/>
          <w:numId w:val="44"/>
        </w:numPr>
        <w:spacing w:before="0" w:after="0"/>
      </w:pPr>
      <w:r>
        <w:t>Leak spill volume between a minimum of 1878.04 and maximum of 2034.92 gallons</w:t>
      </w:r>
    </w:p>
    <w:p w14:paraId="26176E0C" w14:textId="77777777" w:rsidR="000620BE" w:rsidRDefault="000620BE" w:rsidP="000620BE">
      <w:pPr>
        <w:pStyle w:val="ListParagraph"/>
        <w:numPr>
          <w:ilvl w:val="2"/>
          <w:numId w:val="44"/>
        </w:numPr>
        <w:spacing w:before="0" w:after="0"/>
      </w:pPr>
      <w:r>
        <w:t>Rupture cost between minimum of $56.37 and maximum of $61.07MM</w:t>
      </w:r>
    </w:p>
    <w:p w14:paraId="6BE58DCF" w14:textId="77777777" w:rsidR="000620BE" w:rsidRDefault="000620BE" w:rsidP="000620BE">
      <w:pPr>
        <w:pStyle w:val="ListParagraph"/>
        <w:numPr>
          <w:ilvl w:val="2"/>
          <w:numId w:val="44"/>
        </w:numPr>
        <w:spacing w:before="0" w:after="0"/>
      </w:pPr>
      <w:r>
        <w:t>Rupture spill volume is between a minimum of 531793.88 and maximum of 576218.57 gallons</w:t>
      </w:r>
    </w:p>
    <w:p w14:paraId="607E3B07" w14:textId="77777777" w:rsidR="000620BE" w:rsidRDefault="000620BE" w:rsidP="000620BE">
      <w:pPr>
        <w:pStyle w:val="ListParagraph"/>
        <w:numPr>
          <w:ilvl w:val="2"/>
          <w:numId w:val="44"/>
        </w:numPr>
        <w:spacing w:before="0" w:after="0"/>
      </w:pPr>
      <w:r>
        <w:t>Puncture cost between minimum of $6.54 and maximum of $7.09MM</w:t>
      </w:r>
    </w:p>
    <w:p w14:paraId="65AB6D0F" w14:textId="77777777" w:rsidR="000620BE" w:rsidRDefault="000620BE" w:rsidP="000620BE">
      <w:pPr>
        <w:pStyle w:val="ListParagraph"/>
        <w:numPr>
          <w:ilvl w:val="2"/>
          <w:numId w:val="44"/>
        </w:numPr>
        <w:spacing w:before="0" w:after="0"/>
      </w:pPr>
      <w:r>
        <w:t>Puncture spill volume is between a minimum of 61708.03 and maximum of 66862.96 gallons</w:t>
      </w:r>
    </w:p>
    <w:p w14:paraId="7C83B967" w14:textId="77777777" w:rsidR="000620BE" w:rsidRDefault="000620BE" w:rsidP="000620BE">
      <w:pPr>
        <w:pStyle w:val="ListParagraph"/>
        <w:numPr>
          <w:ilvl w:val="2"/>
          <w:numId w:val="44"/>
        </w:numPr>
        <w:spacing w:before="0" w:after="0"/>
      </w:pPr>
      <w:r>
        <w:t xml:space="preserve">Land use distributed as </w:t>
      </w:r>
    </w:p>
    <w:p w14:paraId="646CA644" w14:textId="77777777" w:rsidR="000620BE" w:rsidRDefault="000620BE" w:rsidP="000620BE">
      <w:pPr>
        <w:pStyle w:val="ListParagraph"/>
        <w:numPr>
          <w:ilvl w:val="3"/>
          <w:numId w:val="44"/>
        </w:numPr>
        <w:spacing w:before="0" w:after="0"/>
      </w:pPr>
      <w:r>
        <w:t>Agricultural: 59.99</w:t>
      </w:r>
    </w:p>
    <w:p w14:paraId="373376AA" w14:textId="77777777" w:rsidR="000620BE" w:rsidRDefault="000620BE" w:rsidP="000620BE">
      <w:pPr>
        <w:pStyle w:val="ListParagraph"/>
        <w:numPr>
          <w:ilvl w:val="0"/>
          <w:numId w:val="44"/>
        </w:numPr>
        <w:spacing w:before="0" w:after="0"/>
      </w:pPr>
      <w:r>
        <w:t>"10-33 VALVE SITE TO MAIN LINE TIE-IN 2-6 NPS 3</w:t>
      </w:r>
    </w:p>
    <w:p w14:paraId="4C5C2A2E" w14:textId="77777777" w:rsidR="000620BE" w:rsidRDefault="000620BE" w:rsidP="000620BE">
      <w:pPr>
        <w:pStyle w:val="ListParagraph"/>
        <w:numPr>
          <w:ilvl w:val="1"/>
          <w:numId w:val="44"/>
        </w:numPr>
        <w:spacing w:before="0" w:after="0"/>
      </w:pPr>
      <w:r>
        <w:t>Total Cumulative Length (m):</w:t>
      </w:r>
      <w:r>
        <w:tab/>
        <w:t>59.98</w:t>
      </w:r>
    </w:p>
    <w:p w14:paraId="06CAF910" w14:textId="77777777" w:rsidR="000620BE" w:rsidRDefault="000620BE" w:rsidP="000620BE">
      <w:pPr>
        <w:pStyle w:val="ListParagraph"/>
        <w:numPr>
          <w:ilvl w:val="1"/>
          <w:numId w:val="44"/>
        </w:numPr>
        <w:spacing w:before="0" w:after="0"/>
      </w:pPr>
      <w:r>
        <w:t>Likelihood of failure distributed between minimum of 1.132e-01 and maximum of 1.626e-01.</w:t>
      </w:r>
    </w:p>
    <w:p w14:paraId="33C17FD4" w14:textId="77777777" w:rsidR="000620BE" w:rsidRDefault="000620BE" w:rsidP="000620BE">
      <w:pPr>
        <w:pStyle w:val="ListParagraph"/>
        <w:numPr>
          <w:ilvl w:val="2"/>
          <w:numId w:val="44"/>
        </w:numPr>
        <w:spacing w:before="0" w:after="0"/>
      </w:pPr>
      <w:r>
        <w:t>ILI Date of 2017-07-20</w:t>
      </w:r>
    </w:p>
    <w:p w14:paraId="2151B784" w14:textId="77777777" w:rsidR="000620BE" w:rsidRDefault="000620BE" w:rsidP="000620BE">
      <w:pPr>
        <w:pStyle w:val="ListParagraph"/>
        <w:numPr>
          <w:ilvl w:val="2"/>
          <w:numId w:val="44"/>
        </w:numPr>
        <w:spacing w:before="0" w:after="0"/>
      </w:pPr>
      <w:r>
        <w:t>ILI tool of MFL/Geometry</w:t>
      </w:r>
    </w:p>
    <w:p w14:paraId="56FA1214" w14:textId="77777777" w:rsidR="000620BE" w:rsidRDefault="000620BE" w:rsidP="000620BE">
      <w:pPr>
        <w:pStyle w:val="ListParagraph"/>
        <w:numPr>
          <w:ilvl w:val="2"/>
          <w:numId w:val="44"/>
        </w:numPr>
        <w:spacing w:before="0" w:after="0"/>
      </w:pPr>
      <w:r>
        <w:t>Features identified 61.0</w:t>
      </w:r>
    </w:p>
    <w:p w14:paraId="52945BE9" w14:textId="77777777" w:rsidR="000620BE" w:rsidRDefault="000620BE" w:rsidP="000620BE">
      <w:pPr>
        <w:pStyle w:val="ListParagraph"/>
        <w:numPr>
          <w:ilvl w:val="2"/>
          <w:numId w:val="44"/>
        </w:numPr>
        <w:spacing w:before="0" w:after="0"/>
      </w:pPr>
      <w:r>
        <w:t>Depth fraction between 0.13 and 0.62</w:t>
      </w:r>
    </w:p>
    <w:p w14:paraId="2096E0E6" w14:textId="77777777" w:rsidR="000620BE" w:rsidRDefault="000620BE" w:rsidP="000620BE">
      <w:pPr>
        <w:pStyle w:val="ListParagraph"/>
        <w:numPr>
          <w:ilvl w:val="2"/>
          <w:numId w:val="44"/>
        </w:numPr>
        <w:spacing w:before="0" w:after="0"/>
      </w:pPr>
      <w:r>
        <w:t>Length between 4.0 mm and 50.0 mm</w:t>
      </w:r>
    </w:p>
    <w:p w14:paraId="573E9691" w14:textId="77777777" w:rsidR="000620BE" w:rsidRDefault="000620BE" w:rsidP="000620BE">
      <w:pPr>
        <w:pStyle w:val="ListParagraph"/>
        <w:numPr>
          <w:ilvl w:val="1"/>
          <w:numId w:val="44"/>
        </w:numPr>
        <w:spacing w:before="0" w:after="0"/>
      </w:pPr>
      <w:r>
        <w:t>Consequence of failure distributed between minimum of $0.32 and maximum of $0.49MM</w:t>
      </w:r>
    </w:p>
    <w:p w14:paraId="17232FAA" w14:textId="77777777" w:rsidR="000620BE" w:rsidRDefault="000620BE" w:rsidP="000620BE">
      <w:pPr>
        <w:pStyle w:val="ListParagraph"/>
        <w:numPr>
          <w:ilvl w:val="1"/>
          <w:numId w:val="44"/>
        </w:numPr>
        <w:spacing w:before="0" w:after="0"/>
      </w:pPr>
      <w:r>
        <w:t>Total length driven by Economic Loss: 59.98 meters.</w:t>
      </w:r>
    </w:p>
    <w:p w14:paraId="3BE85151" w14:textId="77777777" w:rsidR="000620BE" w:rsidRDefault="000620BE" w:rsidP="000620BE">
      <w:pPr>
        <w:pStyle w:val="ListParagraph"/>
        <w:numPr>
          <w:ilvl w:val="1"/>
          <w:numId w:val="44"/>
        </w:numPr>
        <w:spacing w:before="0" w:after="0"/>
      </w:pPr>
      <w:r>
        <w:t>Economic Loss Cost distributed between minimum of $0.32 and maximum of $0.49MM:</w:t>
      </w:r>
    </w:p>
    <w:p w14:paraId="5A8471FB" w14:textId="77777777" w:rsidR="000620BE" w:rsidRDefault="000620BE" w:rsidP="000620BE">
      <w:pPr>
        <w:pStyle w:val="ListParagraph"/>
        <w:numPr>
          <w:ilvl w:val="2"/>
          <w:numId w:val="44"/>
        </w:numPr>
        <w:spacing w:before="0" w:after="0"/>
      </w:pPr>
      <w:r>
        <w:t>Repair costs between minimum of $6,000.00 and maximum of $6,000.00.</w:t>
      </w:r>
    </w:p>
    <w:p w14:paraId="2615970E" w14:textId="77777777" w:rsidR="000620BE" w:rsidRDefault="000620BE" w:rsidP="000620BE">
      <w:pPr>
        <w:pStyle w:val="ListParagraph"/>
        <w:numPr>
          <w:ilvl w:val="2"/>
          <w:numId w:val="44"/>
        </w:numPr>
        <w:spacing w:before="0" w:after="0"/>
      </w:pPr>
      <w:r>
        <w:t>Outage losses between minimum of $200,000.00 and maximum of $200,000.00.</w:t>
      </w:r>
    </w:p>
    <w:p w14:paraId="2550CB01" w14:textId="77777777" w:rsidR="000620BE" w:rsidRDefault="000620BE" w:rsidP="000620BE">
      <w:pPr>
        <w:pStyle w:val="ListParagraph"/>
        <w:numPr>
          <w:ilvl w:val="2"/>
          <w:numId w:val="44"/>
        </w:numPr>
        <w:spacing w:before="0" w:after="0"/>
      </w:pPr>
      <w:r>
        <w:t>Product type is HVP Product.</w:t>
      </w:r>
    </w:p>
    <w:p w14:paraId="2788B3D1" w14:textId="77777777" w:rsidR="000620BE" w:rsidRDefault="000620BE" w:rsidP="000620BE">
      <w:pPr>
        <w:pStyle w:val="ListParagraph"/>
        <w:numPr>
          <w:ilvl w:val="2"/>
          <w:numId w:val="44"/>
        </w:numPr>
        <w:spacing w:before="0" w:after="0"/>
      </w:pPr>
      <w:r>
        <w:t>Leak cost between minimum of $0.26 and maximum of $0.26MM</w:t>
      </w:r>
    </w:p>
    <w:p w14:paraId="42671338" w14:textId="77777777" w:rsidR="000620BE" w:rsidRDefault="000620BE" w:rsidP="000620BE">
      <w:pPr>
        <w:pStyle w:val="ListParagraph"/>
        <w:numPr>
          <w:ilvl w:val="2"/>
          <w:numId w:val="44"/>
        </w:numPr>
        <w:spacing w:before="0" w:after="0"/>
      </w:pPr>
      <w:r>
        <w:t>Leak scenario yielded 8.0 intersections with structures, with minimum of $nan and maximum of $nan in cost of structures impacted.</w:t>
      </w:r>
    </w:p>
    <w:p w14:paraId="07593153" w14:textId="77777777" w:rsidR="000620BE" w:rsidRDefault="000620BE" w:rsidP="000620BE">
      <w:pPr>
        <w:pStyle w:val="ListParagraph"/>
        <w:numPr>
          <w:ilvl w:val="2"/>
          <w:numId w:val="44"/>
        </w:numPr>
        <w:spacing w:before="0" w:after="0"/>
      </w:pPr>
      <w:r>
        <w:t>Leak product loss costs between minimum of $50,866.30 and maximum of $50,866.30</w:t>
      </w:r>
    </w:p>
    <w:p w14:paraId="03C5F8CD" w14:textId="77777777" w:rsidR="000620BE" w:rsidRDefault="000620BE" w:rsidP="000620BE">
      <w:pPr>
        <w:pStyle w:val="ListParagraph"/>
        <w:numPr>
          <w:ilvl w:val="2"/>
          <w:numId w:val="44"/>
        </w:numPr>
        <w:spacing w:before="0" w:after="0"/>
      </w:pPr>
      <w:r>
        <w:t>Rupture cost between minimum of $4.23 and maximum of $4.23MM</w:t>
      </w:r>
    </w:p>
    <w:p w14:paraId="5CE67410" w14:textId="77777777" w:rsidR="000620BE" w:rsidRDefault="000620BE" w:rsidP="000620BE">
      <w:pPr>
        <w:pStyle w:val="ListParagraph"/>
        <w:numPr>
          <w:ilvl w:val="2"/>
          <w:numId w:val="44"/>
        </w:numPr>
        <w:spacing w:before="0" w:after="0"/>
      </w:pPr>
      <w:r>
        <w:t>Rupture scenario yielded 36.0 intersections with structures, with minimum of $nan and maximum of $nan in cost of structures impacted</w:t>
      </w:r>
    </w:p>
    <w:p w14:paraId="0FFF6E5F" w14:textId="77777777" w:rsidR="000620BE" w:rsidRDefault="000620BE" w:rsidP="000620BE">
      <w:pPr>
        <w:pStyle w:val="ListParagraph"/>
        <w:numPr>
          <w:ilvl w:val="2"/>
          <w:numId w:val="44"/>
        </w:numPr>
        <w:spacing w:before="0" w:after="0"/>
      </w:pPr>
      <w:r>
        <w:t>Rupture product loss costs between minimum of $4,020,070.39 and maximum of $4,020,070.39</w:t>
      </w:r>
    </w:p>
    <w:p w14:paraId="5539DCD8" w14:textId="77777777" w:rsidR="000620BE" w:rsidRDefault="000620BE" w:rsidP="000620BE">
      <w:pPr>
        <w:pStyle w:val="ListParagraph"/>
        <w:numPr>
          <w:ilvl w:val="2"/>
          <w:numId w:val="44"/>
        </w:numPr>
        <w:spacing w:before="0" w:after="0"/>
      </w:pPr>
      <w:r>
        <w:t>Puncture cost between minimum of $1.88 and maximum of $1.88MM</w:t>
      </w:r>
    </w:p>
    <w:p w14:paraId="27DA3C5D" w14:textId="77777777" w:rsidR="000620BE" w:rsidRDefault="000620BE" w:rsidP="000620BE">
      <w:pPr>
        <w:pStyle w:val="ListParagraph"/>
        <w:numPr>
          <w:ilvl w:val="2"/>
          <w:numId w:val="44"/>
        </w:numPr>
        <w:spacing w:before="0" w:after="0"/>
      </w:pPr>
      <w:r>
        <w:t>Puncture scenario yielded 34.0 intersections with structures, with minimum of $nan and maximum of $nan in cost of structures impacted</w:t>
      </w:r>
    </w:p>
    <w:p w14:paraId="7A4A72DB" w14:textId="77777777" w:rsidR="000620BE" w:rsidRDefault="000620BE" w:rsidP="000620BE">
      <w:pPr>
        <w:pStyle w:val="ListParagraph"/>
        <w:numPr>
          <w:ilvl w:val="2"/>
          <w:numId w:val="44"/>
        </w:numPr>
        <w:spacing w:before="0" w:after="0"/>
      </w:pPr>
      <w:r>
        <w:t>Puncture product Loss costs between minimum of $1,671,351.05 and maximum of $1,671,351.05"</w:t>
      </w:r>
    </w:p>
    <w:p w14:paraId="152528CF" w14:textId="77777777" w:rsidR="000620BE" w:rsidRDefault="000620BE" w:rsidP="000620BE">
      <w:pPr>
        <w:pStyle w:val="ListParagraph"/>
        <w:numPr>
          <w:ilvl w:val="0"/>
          <w:numId w:val="44"/>
        </w:numPr>
        <w:spacing w:before="0" w:after="0"/>
      </w:pPr>
      <w:r>
        <w:t xml:space="preserve">"NPS8 RL-1 From 9-10-109-8W6 </w:t>
      </w:r>
      <w:proofErr w:type="gramStart"/>
      <w:r>
        <w:t>To</w:t>
      </w:r>
      <w:proofErr w:type="gramEnd"/>
      <w:r>
        <w:t xml:space="preserve"> 4-11-109-8W6</w:t>
      </w:r>
    </w:p>
    <w:p w14:paraId="4D9B3A61" w14:textId="77777777" w:rsidR="000620BE" w:rsidRDefault="000620BE" w:rsidP="000620BE">
      <w:pPr>
        <w:pStyle w:val="ListParagraph"/>
        <w:numPr>
          <w:ilvl w:val="1"/>
          <w:numId w:val="44"/>
        </w:numPr>
        <w:spacing w:before="0" w:after="0"/>
      </w:pPr>
      <w:r>
        <w:t>Total Cumulative Length (m):</w:t>
      </w:r>
      <w:r>
        <w:tab/>
        <w:t>58.72</w:t>
      </w:r>
    </w:p>
    <w:p w14:paraId="571B8962" w14:textId="77777777" w:rsidR="000620BE" w:rsidRDefault="000620BE" w:rsidP="000620BE">
      <w:pPr>
        <w:pStyle w:val="ListParagraph"/>
        <w:numPr>
          <w:ilvl w:val="1"/>
          <w:numId w:val="44"/>
        </w:numPr>
        <w:spacing w:before="0" w:after="0"/>
      </w:pPr>
      <w:r>
        <w:lastRenderedPageBreak/>
        <w:t>Likelihood of failure distributed between minimum of 1.156e-03 and maximum of 1.292e-02.</w:t>
      </w:r>
    </w:p>
    <w:p w14:paraId="56724EE4" w14:textId="77777777" w:rsidR="000620BE" w:rsidRDefault="000620BE" w:rsidP="000620BE">
      <w:pPr>
        <w:pStyle w:val="ListParagraph"/>
        <w:numPr>
          <w:ilvl w:val="2"/>
          <w:numId w:val="44"/>
        </w:numPr>
        <w:spacing w:before="0" w:after="0"/>
      </w:pPr>
      <w:r>
        <w:t>ILI Date of 2016-01-19</w:t>
      </w:r>
    </w:p>
    <w:p w14:paraId="7A4955F2" w14:textId="77777777" w:rsidR="000620BE" w:rsidRDefault="000620BE" w:rsidP="000620BE">
      <w:pPr>
        <w:pStyle w:val="ListParagraph"/>
        <w:numPr>
          <w:ilvl w:val="2"/>
          <w:numId w:val="44"/>
        </w:numPr>
        <w:spacing w:before="0" w:after="0"/>
      </w:pPr>
      <w:r>
        <w:t>ILI tool of MFL/Geometry</w:t>
      </w:r>
    </w:p>
    <w:p w14:paraId="6A730BF0" w14:textId="77777777" w:rsidR="000620BE" w:rsidRDefault="000620BE" w:rsidP="000620BE">
      <w:pPr>
        <w:pStyle w:val="ListParagraph"/>
        <w:numPr>
          <w:ilvl w:val="2"/>
          <w:numId w:val="44"/>
        </w:numPr>
        <w:spacing w:before="0" w:after="0"/>
      </w:pPr>
      <w:r>
        <w:t>Features identified 98.0</w:t>
      </w:r>
    </w:p>
    <w:p w14:paraId="5A9DED19" w14:textId="77777777" w:rsidR="000620BE" w:rsidRDefault="000620BE" w:rsidP="000620BE">
      <w:pPr>
        <w:pStyle w:val="ListParagraph"/>
        <w:numPr>
          <w:ilvl w:val="2"/>
          <w:numId w:val="44"/>
        </w:numPr>
        <w:spacing w:before="0" w:after="0"/>
      </w:pPr>
      <w:r>
        <w:t>Depth fraction between 0.11 and 0.41</w:t>
      </w:r>
    </w:p>
    <w:p w14:paraId="779DBC09" w14:textId="77777777" w:rsidR="000620BE" w:rsidRDefault="000620BE" w:rsidP="000620BE">
      <w:pPr>
        <w:pStyle w:val="ListParagraph"/>
        <w:numPr>
          <w:ilvl w:val="2"/>
          <w:numId w:val="44"/>
        </w:numPr>
        <w:spacing w:before="0" w:after="0"/>
      </w:pPr>
      <w:r>
        <w:t>Length between 8.0 mm and 664.0 mm</w:t>
      </w:r>
    </w:p>
    <w:p w14:paraId="79438AF2" w14:textId="77777777" w:rsidR="000620BE" w:rsidRDefault="000620BE" w:rsidP="000620BE">
      <w:pPr>
        <w:pStyle w:val="ListParagraph"/>
        <w:numPr>
          <w:ilvl w:val="1"/>
          <w:numId w:val="44"/>
        </w:numPr>
        <w:spacing w:before="0" w:after="0"/>
      </w:pPr>
      <w:r>
        <w:t>Consequence of failure distributed between minimum of $2.60 and maximum of $10.93MM</w:t>
      </w:r>
    </w:p>
    <w:p w14:paraId="2F36527D" w14:textId="77777777" w:rsidR="000620BE" w:rsidRDefault="000620BE" w:rsidP="000620BE">
      <w:pPr>
        <w:pStyle w:val="ListParagraph"/>
        <w:numPr>
          <w:ilvl w:val="1"/>
          <w:numId w:val="44"/>
        </w:numPr>
        <w:spacing w:before="0" w:after="0"/>
      </w:pPr>
      <w:r>
        <w:t>Total length driven by Environmental: 58.72 meters.</w:t>
      </w:r>
    </w:p>
    <w:p w14:paraId="52074087" w14:textId="77777777" w:rsidR="000620BE" w:rsidRDefault="000620BE" w:rsidP="000620BE">
      <w:pPr>
        <w:pStyle w:val="ListParagraph"/>
        <w:numPr>
          <w:ilvl w:val="1"/>
          <w:numId w:val="44"/>
        </w:numPr>
        <w:spacing w:before="0" w:after="0"/>
      </w:pPr>
      <w:r>
        <w:t>Environmental Cost distributed between minimum of $2.37 and maximum of $10.60MM:</w:t>
      </w:r>
    </w:p>
    <w:p w14:paraId="7B4360F1" w14:textId="77777777" w:rsidR="000620BE" w:rsidRDefault="000620BE" w:rsidP="000620BE">
      <w:pPr>
        <w:pStyle w:val="ListParagraph"/>
        <w:numPr>
          <w:ilvl w:val="2"/>
          <w:numId w:val="44"/>
        </w:numPr>
        <w:spacing w:before="0" w:after="0"/>
      </w:pPr>
      <w:r>
        <w:t>Leak cost between minimum of $0.15 and maximum of $0.15MM</w:t>
      </w:r>
    </w:p>
    <w:p w14:paraId="62EAFEF3" w14:textId="77777777" w:rsidR="000620BE" w:rsidRDefault="000620BE" w:rsidP="000620BE">
      <w:pPr>
        <w:pStyle w:val="ListParagraph"/>
        <w:numPr>
          <w:ilvl w:val="2"/>
          <w:numId w:val="44"/>
        </w:numPr>
        <w:spacing w:before="0" w:after="0"/>
      </w:pPr>
      <w:r>
        <w:t>Leak spill volume between a minimum of 1398.42 and maximum of 1419.13 gallons</w:t>
      </w:r>
    </w:p>
    <w:p w14:paraId="6C43A4CA" w14:textId="77777777" w:rsidR="000620BE" w:rsidRDefault="000620BE" w:rsidP="000620BE">
      <w:pPr>
        <w:pStyle w:val="ListParagraph"/>
        <w:numPr>
          <w:ilvl w:val="2"/>
          <w:numId w:val="44"/>
        </w:numPr>
        <w:spacing w:before="0" w:after="0"/>
      </w:pPr>
      <w:r>
        <w:t>Rupture cost between minimum of $71.14 and maximum of $72.19MM</w:t>
      </w:r>
    </w:p>
    <w:p w14:paraId="7A15C487" w14:textId="77777777" w:rsidR="000620BE" w:rsidRDefault="000620BE" w:rsidP="000620BE">
      <w:pPr>
        <w:pStyle w:val="ListParagraph"/>
        <w:numPr>
          <w:ilvl w:val="2"/>
          <w:numId w:val="44"/>
        </w:numPr>
        <w:spacing w:before="0" w:after="0"/>
      </w:pPr>
      <w:r>
        <w:t>Rupture spill volume is between a minimum of 671156.67 and maximum of 681095.43 gallons</w:t>
      </w:r>
    </w:p>
    <w:p w14:paraId="302165A8" w14:textId="77777777" w:rsidR="000620BE" w:rsidRDefault="000620BE" w:rsidP="000620BE">
      <w:pPr>
        <w:pStyle w:val="ListParagraph"/>
        <w:numPr>
          <w:ilvl w:val="2"/>
          <w:numId w:val="44"/>
        </w:numPr>
        <w:spacing w:before="0" w:after="0"/>
      </w:pPr>
      <w:r>
        <w:t>Puncture cost between minimum of $4.87 and maximum of $4.94MM</w:t>
      </w:r>
    </w:p>
    <w:p w14:paraId="0C45A631" w14:textId="77777777" w:rsidR="000620BE" w:rsidRDefault="000620BE" w:rsidP="000620BE">
      <w:pPr>
        <w:pStyle w:val="ListParagraph"/>
        <w:numPr>
          <w:ilvl w:val="2"/>
          <w:numId w:val="44"/>
        </w:numPr>
        <w:spacing w:before="0" w:after="0"/>
      </w:pPr>
      <w:r>
        <w:t>Puncture spill volume is between a minimum of 45948.97 and maximum of 46629.4 gallons</w:t>
      </w:r>
    </w:p>
    <w:p w14:paraId="67055634" w14:textId="77777777" w:rsidR="000620BE" w:rsidRDefault="000620BE" w:rsidP="000620BE">
      <w:pPr>
        <w:pStyle w:val="ListParagraph"/>
        <w:numPr>
          <w:ilvl w:val="2"/>
          <w:numId w:val="44"/>
        </w:numPr>
        <w:spacing w:before="0" w:after="0"/>
      </w:pPr>
      <w:r>
        <w:t xml:space="preserve">Land use distributed as </w:t>
      </w:r>
    </w:p>
    <w:p w14:paraId="52C8EFC4" w14:textId="77777777" w:rsidR="000620BE" w:rsidRDefault="000620BE" w:rsidP="000620BE">
      <w:pPr>
        <w:pStyle w:val="ListParagraph"/>
        <w:numPr>
          <w:ilvl w:val="3"/>
          <w:numId w:val="44"/>
        </w:numPr>
        <w:spacing w:before="0" w:after="0"/>
      </w:pPr>
      <w:r>
        <w:t>Forested: 24.79</w:t>
      </w:r>
    </w:p>
    <w:p w14:paraId="01A31B1B" w14:textId="77777777" w:rsidR="000620BE" w:rsidRDefault="000620BE" w:rsidP="000620BE">
      <w:pPr>
        <w:pStyle w:val="ListParagraph"/>
        <w:numPr>
          <w:ilvl w:val="3"/>
          <w:numId w:val="44"/>
        </w:numPr>
        <w:spacing w:before="0" w:after="0"/>
      </w:pPr>
      <w:r>
        <w:t>Remote: 33.92</w:t>
      </w:r>
    </w:p>
    <w:p w14:paraId="695399AC" w14:textId="77777777" w:rsidR="000620BE" w:rsidRDefault="000620BE" w:rsidP="000620BE">
      <w:pPr>
        <w:pStyle w:val="ListParagraph"/>
        <w:numPr>
          <w:ilvl w:val="0"/>
          <w:numId w:val="44"/>
        </w:numPr>
        <w:spacing w:before="0" w:after="0"/>
      </w:pPr>
      <w:r>
        <w:t>"NI-95 NPS 8</w:t>
      </w:r>
    </w:p>
    <w:p w14:paraId="473B4489" w14:textId="77777777" w:rsidR="000620BE" w:rsidRDefault="000620BE" w:rsidP="000620BE">
      <w:pPr>
        <w:pStyle w:val="ListParagraph"/>
        <w:numPr>
          <w:ilvl w:val="1"/>
          <w:numId w:val="44"/>
        </w:numPr>
        <w:spacing w:before="0" w:after="0"/>
      </w:pPr>
      <w:r>
        <w:t>Total Cumulative Length (m):</w:t>
      </w:r>
      <w:r>
        <w:tab/>
        <w:t>58.71</w:t>
      </w:r>
    </w:p>
    <w:p w14:paraId="47C11409" w14:textId="77777777" w:rsidR="000620BE" w:rsidRDefault="000620BE" w:rsidP="000620BE">
      <w:pPr>
        <w:pStyle w:val="ListParagraph"/>
        <w:numPr>
          <w:ilvl w:val="1"/>
          <w:numId w:val="44"/>
        </w:numPr>
        <w:spacing w:before="0" w:after="0"/>
      </w:pPr>
      <w:r>
        <w:t>Likelihood of failure distributed between minimum of 1.270e-03 and maximum of 2.048e-03.</w:t>
      </w:r>
    </w:p>
    <w:p w14:paraId="552A760F" w14:textId="77777777" w:rsidR="000620BE" w:rsidRDefault="000620BE" w:rsidP="000620BE">
      <w:pPr>
        <w:pStyle w:val="ListParagraph"/>
        <w:numPr>
          <w:ilvl w:val="2"/>
          <w:numId w:val="44"/>
        </w:numPr>
        <w:spacing w:before="0" w:after="0"/>
      </w:pPr>
      <w:r>
        <w:t>ILI Date of 2018-03-01</w:t>
      </w:r>
    </w:p>
    <w:p w14:paraId="590000A7" w14:textId="77777777" w:rsidR="000620BE" w:rsidRDefault="000620BE" w:rsidP="000620BE">
      <w:pPr>
        <w:pStyle w:val="ListParagraph"/>
        <w:numPr>
          <w:ilvl w:val="2"/>
          <w:numId w:val="44"/>
        </w:numPr>
        <w:spacing w:before="0" w:after="0"/>
      </w:pPr>
      <w:r>
        <w:t>ILI tool of MFL/Geometry</w:t>
      </w:r>
    </w:p>
    <w:p w14:paraId="7025F363" w14:textId="77777777" w:rsidR="000620BE" w:rsidRDefault="000620BE" w:rsidP="000620BE">
      <w:pPr>
        <w:pStyle w:val="ListParagraph"/>
        <w:numPr>
          <w:ilvl w:val="2"/>
          <w:numId w:val="44"/>
        </w:numPr>
        <w:spacing w:before="0" w:after="0"/>
      </w:pPr>
      <w:r>
        <w:t>Features identified 160.0</w:t>
      </w:r>
    </w:p>
    <w:p w14:paraId="7AF70C4E" w14:textId="77777777" w:rsidR="000620BE" w:rsidRDefault="000620BE" w:rsidP="000620BE">
      <w:pPr>
        <w:pStyle w:val="ListParagraph"/>
        <w:numPr>
          <w:ilvl w:val="2"/>
          <w:numId w:val="44"/>
        </w:numPr>
        <w:spacing w:before="0" w:after="0"/>
      </w:pPr>
      <w:r>
        <w:t>Depth fraction between 0.1 and 0.49</w:t>
      </w:r>
    </w:p>
    <w:p w14:paraId="72A0098A" w14:textId="77777777" w:rsidR="000620BE" w:rsidRDefault="000620BE" w:rsidP="000620BE">
      <w:pPr>
        <w:pStyle w:val="ListParagraph"/>
        <w:numPr>
          <w:ilvl w:val="2"/>
          <w:numId w:val="44"/>
        </w:numPr>
        <w:spacing w:before="0" w:after="0"/>
      </w:pPr>
      <w:r>
        <w:t>Length between 4.0 mm and 81.0 mm</w:t>
      </w:r>
    </w:p>
    <w:p w14:paraId="009AE10F" w14:textId="77777777" w:rsidR="000620BE" w:rsidRDefault="000620BE" w:rsidP="000620BE">
      <w:pPr>
        <w:pStyle w:val="ListParagraph"/>
        <w:numPr>
          <w:ilvl w:val="1"/>
          <w:numId w:val="44"/>
        </w:numPr>
        <w:spacing w:before="0" w:after="0"/>
      </w:pPr>
      <w:r>
        <w:t>Consequence of failure distributed between minimum of $23.55 and maximum of $41.35MM</w:t>
      </w:r>
    </w:p>
    <w:p w14:paraId="50B89B8B" w14:textId="77777777" w:rsidR="000620BE" w:rsidRDefault="000620BE" w:rsidP="000620BE">
      <w:pPr>
        <w:pStyle w:val="ListParagraph"/>
        <w:numPr>
          <w:ilvl w:val="1"/>
          <w:numId w:val="44"/>
        </w:numPr>
        <w:spacing w:before="0" w:after="0"/>
      </w:pPr>
      <w:r>
        <w:t>Total length driven by Environmental: 58.71 meters.</w:t>
      </w:r>
    </w:p>
    <w:p w14:paraId="55340BF2" w14:textId="77777777" w:rsidR="000620BE" w:rsidRDefault="000620BE" w:rsidP="000620BE">
      <w:pPr>
        <w:pStyle w:val="ListParagraph"/>
        <w:numPr>
          <w:ilvl w:val="1"/>
          <w:numId w:val="44"/>
        </w:numPr>
        <w:spacing w:before="0" w:after="0"/>
      </w:pPr>
      <w:r>
        <w:t>Environmental Cost distributed between minimum of $23.06 and maximum of $40.69MM:</w:t>
      </w:r>
    </w:p>
    <w:p w14:paraId="48BB3029" w14:textId="77777777" w:rsidR="000620BE" w:rsidRDefault="000620BE" w:rsidP="000620BE">
      <w:pPr>
        <w:pStyle w:val="ListParagraph"/>
        <w:numPr>
          <w:ilvl w:val="2"/>
          <w:numId w:val="44"/>
        </w:numPr>
        <w:spacing w:before="0" w:after="0"/>
      </w:pPr>
      <w:r>
        <w:t>Leak cost between minimum of $0.19 and maximum of $0.19MM</w:t>
      </w:r>
    </w:p>
    <w:p w14:paraId="5033684A" w14:textId="77777777" w:rsidR="000620BE" w:rsidRDefault="000620BE" w:rsidP="000620BE">
      <w:pPr>
        <w:pStyle w:val="ListParagraph"/>
        <w:numPr>
          <w:ilvl w:val="2"/>
          <w:numId w:val="44"/>
        </w:numPr>
        <w:spacing w:before="0" w:after="0"/>
      </w:pPr>
      <w:r>
        <w:t>Leak spill volume between a minimum of 1809.17 and maximum of 1810.77 gallons</w:t>
      </w:r>
    </w:p>
    <w:p w14:paraId="5F34BF17" w14:textId="77777777" w:rsidR="000620BE" w:rsidRDefault="000620BE" w:rsidP="000620BE">
      <w:pPr>
        <w:pStyle w:val="ListParagraph"/>
        <w:numPr>
          <w:ilvl w:val="2"/>
          <w:numId w:val="44"/>
        </w:numPr>
        <w:spacing w:before="0" w:after="0"/>
      </w:pPr>
      <w:r>
        <w:t>Rupture cost between minimum of $92.03 and maximum of $92.11MM</w:t>
      </w:r>
    </w:p>
    <w:p w14:paraId="0593B7E4" w14:textId="77777777" w:rsidR="000620BE" w:rsidRDefault="000620BE" w:rsidP="000620BE">
      <w:pPr>
        <w:pStyle w:val="ListParagraph"/>
        <w:numPr>
          <w:ilvl w:val="2"/>
          <w:numId w:val="44"/>
        </w:numPr>
        <w:spacing w:before="0" w:after="0"/>
      </w:pPr>
      <w:r>
        <w:t>Rupture spill volume is between a minimum of 868292.36 and maximum of 869059.11 gallons</w:t>
      </w:r>
    </w:p>
    <w:p w14:paraId="0F0253D6" w14:textId="77777777" w:rsidR="000620BE" w:rsidRDefault="000620BE" w:rsidP="000620BE">
      <w:pPr>
        <w:pStyle w:val="ListParagraph"/>
        <w:numPr>
          <w:ilvl w:val="2"/>
          <w:numId w:val="44"/>
        </w:numPr>
        <w:spacing w:before="0" w:after="0"/>
      </w:pPr>
      <w:r>
        <w:t>Puncture cost between minimum of $6.30 and maximum of $6.31MM</w:t>
      </w:r>
    </w:p>
    <w:p w14:paraId="67570072" w14:textId="77777777" w:rsidR="000620BE" w:rsidRDefault="000620BE" w:rsidP="000620BE">
      <w:pPr>
        <w:pStyle w:val="ListParagraph"/>
        <w:numPr>
          <w:ilvl w:val="2"/>
          <w:numId w:val="44"/>
        </w:numPr>
        <w:spacing w:before="0" w:after="0"/>
      </w:pPr>
      <w:r>
        <w:t>Puncture spill volume is between a minimum of 59445.35 and maximum of 59497.84 gallons</w:t>
      </w:r>
    </w:p>
    <w:p w14:paraId="0FB90F1A" w14:textId="77777777" w:rsidR="000620BE" w:rsidRDefault="000620BE" w:rsidP="000620BE">
      <w:pPr>
        <w:pStyle w:val="ListParagraph"/>
        <w:numPr>
          <w:ilvl w:val="2"/>
          <w:numId w:val="44"/>
        </w:numPr>
        <w:spacing w:before="0" w:after="0"/>
      </w:pPr>
      <w:r>
        <w:t xml:space="preserve">Land use distributed as </w:t>
      </w:r>
    </w:p>
    <w:p w14:paraId="49850B52" w14:textId="77777777" w:rsidR="000620BE" w:rsidRDefault="000620BE" w:rsidP="000620BE">
      <w:pPr>
        <w:pStyle w:val="ListParagraph"/>
        <w:numPr>
          <w:ilvl w:val="3"/>
          <w:numId w:val="44"/>
        </w:numPr>
        <w:spacing w:before="0" w:after="0"/>
      </w:pPr>
      <w:r>
        <w:t>Agricultural: 58.71</w:t>
      </w:r>
    </w:p>
    <w:p w14:paraId="10102F72" w14:textId="77777777" w:rsidR="000620BE" w:rsidRDefault="000620BE" w:rsidP="000620BE">
      <w:pPr>
        <w:pStyle w:val="ListParagraph"/>
        <w:numPr>
          <w:ilvl w:val="0"/>
          <w:numId w:val="44"/>
        </w:numPr>
        <w:spacing w:before="0" w:after="0"/>
      </w:pPr>
      <w:r>
        <w:t xml:space="preserve">"NPS8 Rainbow P/L to </w:t>
      </w:r>
      <w:proofErr w:type="spellStart"/>
      <w:r>
        <w:t>Tirmoil</w:t>
      </w:r>
      <w:proofErr w:type="spellEnd"/>
      <w:r>
        <w:t xml:space="preserve"> </w:t>
      </w:r>
      <w:proofErr w:type="gramStart"/>
      <w:r>
        <w:t>From</w:t>
      </w:r>
      <w:proofErr w:type="gramEnd"/>
      <w:r>
        <w:t xml:space="preserve"> 11-15-77-14W5 to 15-29-81-9W5</w:t>
      </w:r>
    </w:p>
    <w:p w14:paraId="57F8D60B" w14:textId="77777777" w:rsidR="000620BE" w:rsidRDefault="000620BE" w:rsidP="000620BE">
      <w:pPr>
        <w:pStyle w:val="ListParagraph"/>
        <w:numPr>
          <w:ilvl w:val="1"/>
          <w:numId w:val="44"/>
        </w:numPr>
        <w:spacing w:before="0" w:after="0"/>
      </w:pPr>
      <w:r>
        <w:t>Total Cumulative Length (m):</w:t>
      </w:r>
      <w:r>
        <w:tab/>
        <w:t>30.0</w:t>
      </w:r>
    </w:p>
    <w:p w14:paraId="00385597" w14:textId="77777777" w:rsidR="000620BE" w:rsidRDefault="000620BE" w:rsidP="000620BE">
      <w:pPr>
        <w:pStyle w:val="ListParagraph"/>
        <w:numPr>
          <w:ilvl w:val="1"/>
          <w:numId w:val="44"/>
        </w:numPr>
        <w:spacing w:before="0" w:after="0"/>
      </w:pPr>
      <w:r>
        <w:t>Likelihood of failure distributed between minimum of 1.712e-01 and maximum of 1.712e-01.</w:t>
      </w:r>
    </w:p>
    <w:p w14:paraId="0C38436C" w14:textId="77777777" w:rsidR="000620BE" w:rsidRDefault="000620BE" w:rsidP="000620BE">
      <w:pPr>
        <w:pStyle w:val="ListParagraph"/>
        <w:numPr>
          <w:ilvl w:val="2"/>
          <w:numId w:val="44"/>
        </w:numPr>
        <w:spacing w:before="0" w:after="0"/>
      </w:pPr>
      <w:r>
        <w:t>ILI Date of 2015-07-27</w:t>
      </w:r>
    </w:p>
    <w:p w14:paraId="657F373D" w14:textId="77777777" w:rsidR="000620BE" w:rsidRDefault="000620BE" w:rsidP="000620BE">
      <w:pPr>
        <w:pStyle w:val="ListParagraph"/>
        <w:numPr>
          <w:ilvl w:val="2"/>
          <w:numId w:val="44"/>
        </w:numPr>
        <w:spacing w:before="0" w:after="0"/>
      </w:pPr>
      <w:r>
        <w:lastRenderedPageBreak/>
        <w:t>ILI tool of MFL/Geometry</w:t>
      </w:r>
    </w:p>
    <w:p w14:paraId="5C76FF6F" w14:textId="77777777" w:rsidR="000620BE" w:rsidRDefault="000620BE" w:rsidP="000620BE">
      <w:pPr>
        <w:pStyle w:val="ListParagraph"/>
        <w:numPr>
          <w:ilvl w:val="2"/>
          <w:numId w:val="44"/>
        </w:numPr>
        <w:spacing w:before="0" w:after="0"/>
      </w:pPr>
      <w:r>
        <w:t>Features identified 10.0</w:t>
      </w:r>
    </w:p>
    <w:p w14:paraId="5C321F89" w14:textId="77777777" w:rsidR="000620BE" w:rsidRDefault="000620BE" w:rsidP="000620BE">
      <w:pPr>
        <w:pStyle w:val="ListParagraph"/>
        <w:numPr>
          <w:ilvl w:val="2"/>
          <w:numId w:val="44"/>
        </w:numPr>
        <w:spacing w:before="0" w:after="0"/>
      </w:pPr>
      <w:r>
        <w:t>Depth fraction between 0.1 and 0.58</w:t>
      </w:r>
    </w:p>
    <w:p w14:paraId="09F0BF49" w14:textId="77777777" w:rsidR="000620BE" w:rsidRDefault="000620BE" w:rsidP="000620BE">
      <w:pPr>
        <w:pStyle w:val="ListParagraph"/>
        <w:numPr>
          <w:ilvl w:val="2"/>
          <w:numId w:val="44"/>
        </w:numPr>
        <w:spacing w:before="0" w:after="0"/>
      </w:pPr>
      <w:r>
        <w:t>Length between 15.0 mm and 243.0 mm</w:t>
      </w:r>
    </w:p>
    <w:p w14:paraId="73E7184D" w14:textId="77777777" w:rsidR="000620BE" w:rsidRDefault="000620BE" w:rsidP="000620BE">
      <w:pPr>
        <w:pStyle w:val="ListParagraph"/>
        <w:numPr>
          <w:ilvl w:val="1"/>
          <w:numId w:val="44"/>
        </w:numPr>
        <w:spacing w:before="0" w:after="0"/>
      </w:pPr>
      <w:r>
        <w:t>Consequence of failure distributed between minimum of $49.56 and maximum of $49.62MM</w:t>
      </w:r>
    </w:p>
    <w:p w14:paraId="039C3870" w14:textId="77777777" w:rsidR="000620BE" w:rsidRDefault="000620BE" w:rsidP="000620BE">
      <w:pPr>
        <w:pStyle w:val="ListParagraph"/>
        <w:numPr>
          <w:ilvl w:val="1"/>
          <w:numId w:val="44"/>
        </w:numPr>
        <w:spacing w:before="0" w:after="0"/>
      </w:pPr>
      <w:r>
        <w:t>Total length driven by Environmental: 30.0 meters.</w:t>
      </w:r>
    </w:p>
    <w:p w14:paraId="1B2DDAE9" w14:textId="77777777" w:rsidR="000620BE" w:rsidRDefault="000620BE" w:rsidP="000620BE">
      <w:pPr>
        <w:pStyle w:val="ListParagraph"/>
        <w:numPr>
          <w:ilvl w:val="1"/>
          <w:numId w:val="44"/>
        </w:numPr>
        <w:spacing w:before="0" w:after="0"/>
      </w:pPr>
      <w:r>
        <w:t>Environmental Cost distributed between minimum of $48.84 and maximum of $48.89MM:</w:t>
      </w:r>
    </w:p>
    <w:p w14:paraId="4933D54A" w14:textId="77777777" w:rsidR="000620BE" w:rsidRDefault="000620BE" w:rsidP="000620BE">
      <w:pPr>
        <w:pStyle w:val="ListParagraph"/>
        <w:numPr>
          <w:ilvl w:val="2"/>
          <w:numId w:val="44"/>
        </w:numPr>
        <w:spacing w:before="0" w:after="0"/>
      </w:pPr>
      <w:r>
        <w:t>Leak cost between minimum of $0.22 and maximum of $0.22MM</w:t>
      </w:r>
    </w:p>
    <w:p w14:paraId="648A5E02" w14:textId="77777777" w:rsidR="000620BE" w:rsidRDefault="000620BE" w:rsidP="000620BE">
      <w:pPr>
        <w:pStyle w:val="ListParagraph"/>
        <w:numPr>
          <w:ilvl w:val="2"/>
          <w:numId w:val="44"/>
        </w:numPr>
        <w:spacing w:before="0" w:after="0"/>
      </w:pPr>
      <w:r>
        <w:t>Leak spill volume between a minimum of 2045.08 and maximum of 2047.2 gallons</w:t>
      </w:r>
    </w:p>
    <w:p w14:paraId="2B4562AC" w14:textId="77777777" w:rsidR="000620BE" w:rsidRDefault="000620BE" w:rsidP="000620BE">
      <w:pPr>
        <w:pStyle w:val="ListParagraph"/>
        <w:numPr>
          <w:ilvl w:val="2"/>
          <w:numId w:val="44"/>
        </w:numPr>
        <w:spacing w:before="0" w:after="0"/>
      </w:pPr>
      <w:r>
        <w:t>Rupture cost between minimum of $104.03 and maximum of $104.14MM</w:t>
      </w:r>
    </w:p>
    <w:p w14:paraId="1FE72233" w14:textId="77777777" w:rsidR="000620BE" w:rsidRDefault="000620BE" w:rsidP="000620BE">
      <w:pPr>
        <w:pStyle w:val="ListParagraph"/>
        <w:numPr>
          <w:ilvl w:val="2"/>
          <w:numId w:val="44"/>
        </w:numPr>
        <w:spacing w:before="0" w:after="0"/>
      </w:pPr>
      <w:r>
        <w:t>Rupture spill volume is between a minimum of 981512.08 and maximum of 982532.16 gallons</w:t>
      </w:r>
    </w:p>
    <w:p w14:paraId="0117BD79" w14:textId="77777777" w:rsidR="000620BE" w:rsidRDefault="000620BE" w:rsidP="000620BE">
      <w:pPr>
        <w:pStyle w:val="ListParagraph"/>
        <w:numPr>
          <w:ilvl w:val="2"/>
          <w:numId w:val="44"/>
        </w:numPr>
        <w:spacing w:before="0" w:after="0"/>
      </w:pPr>
      <w:r>
        <w:t>Puncture cost between minimum of $7.12 and maximum of $7.13MM</w:t>
      </w:r>
    </w:p>
    <w:p w14:paraId="06CC6E41" w14:textId="77777777" w:rsidR="000620BE" w:rsidRDefault="000620BE" w:rsidP="000620BE">
      <w:pPr>
        <w:pStyle w:val="ListParagraph"/>
        <w:numPr>
          <w:ilvl w:val="2"/>
          <w:numId w:val="44"/>
        </w:numPr>
        <w:spacing w:before="0" w:after="0"/>
      </w:pPr>
      <w:r>
        <w:t>Puncture spill volume is between a minimum of 67196.64 and maximum of 67266.48 gallons</w:t>
      </w:r>
    </w:p>
    <w:p w14:paraId="6BAE55EE" w14:textId="77777777" w:rsidR="000620BE" w:rsidRDefault="000620BE" w:rsidP="000620BE">
      <w:pPr>
        <w:pStyle w:val="ListParagraph"/>
        <w:numPr>
          <w:ilvl w:val="2"/>
          <w:numId w:val="44"/>
        </w:numPr>
        <w:spacing w:before="0" w:after="0"/>
      </w:pPr>
      <w:r>
        <w:t xml:space="preserve">Land use distributed as </w:t>
      </w:r>
    </w:p>
    <w:p w14:paraId="1A237826" w14:textId="77777777" w:rsidR="000620BE" w:rsidRDefault="000620BE" w:rsidP="000620BE">
      <w:pPr>
        <w:pStyle w:val="ListParagraph"/>
        <w:numPr>
          <w:ilvl w:val="3"/>
          <w:numId w:val="44"/>
        </w:numPr>
        <w:spacing w:before="0" w:after="0"/>
      </w:pPr>
      <w:r>
        <w:t>Remote: 30.00</w:t>
      </w:r>
    </w:p>
    <w:p w14:paraId="5DC4FC3B" w14:textId="77777777" w:rsidR="000620BE" w:rsidRDefault="000620BE" w:rsidP="000620BE">
      <w:pPr>
        <w:pStyle w:val="ListParagraph"/>
        <w:numPr>
          <w:ilvl w:val="0"/>
          <w:numId w:val="44"/>
        </w:numPr>
        <w:spacing w:before="0" w:after="0"/>
      </w:pPr>
      <w:r>
        <w:t>"COCHRANE TO ROCKY MOUNTAIN HOUSE NPS 8</w:t>
      </w:r>
    </w:p>
    <w:p w14:paraId="690D46A3" w14:textId="77777777" w:rsidR="000620BE" w:rsidRDefault="000620BE" w:rsidP="000620BE">
      <w:pPr>
        <w:pStyle w:val="ListParagraph"/>
        <w:numPr>
          <w:ilvl w:val="1"/>
          <w:numId w:val="44"/>
        </w:numPr>
        <w:spacing w:before="0" w:after="0"/>
      </w:pPr>
      <w:r>
        <w:t>Total Cumulative Length (m):</w:t>
      </w:r>
      <w:r>
        <w:tab/>
        <w:t>30.0</w:t>
      </w:r>
    </w:p>
    <w:p w14:paraId="3D5BC7F0" w14:textId="77777777" w:rsidR="000620BE" w:rsidRDefault="000620BE" w:rsidP="000620BE">
      <w:pPr>
        <w:pStyle w:val="ListParagraph"/>
        <w:numPr>
          <w:ilvl w:val="1"/>
          <w:numId w:val="44"/>
        </w:numPr>
        <w:spacing w:before="0" w:after="0"/>
      </w:pPr>
      <w:r>
        <w:t>Likelihood of failure distributed between minimum of 8.425e-03 and maximum of 8.425e-03.</w:t>
      </w:r>
    </w:p>
    <w:p w14:paraId="05120B2C" w14:textId="77777777" w:rsidR="000620BE" w:rsidRDefault="000620BE" w:rsidP="000620BE">
      <w:pPr>
        <w:pStyle w:val="ListParagraph"/>
        <w:numPr>
          <w:ilvl w:val="2"/>
          <w:numId w:val="44"/>
        </w:numPr>
        <w:spacing w:before="0" w:after="0"/>
      </w:pPr>
      <w:r>
        <w:t>ILI Date of 2019-05-02</w:t>
      </w:r>
    </w:p>
    <w:p w14:paraId="20434751" w14:textId="77777777" w:rsidR="000620BE" w:rsidRDefault="000620BE" w:rsidP="000620BE">
      <w:pPr>
        <w:pStyle w:val="ListParagraph"/>
        <w:numPr>
          <w:ilvl w:val="2"/>
          <w:numId w:val="44"/>
        </w:numPr>
        <w:spacing w:before="0" w:after="0"/>
      </w:pPr>
      <w:r>
        <w:t>ILI tool of MFL/Geometry</w:t>
      </w:r>
    </w:p>
    <w:p w14:paraId="5013A7F8" w14:textId="77777777" w:rsidR="000620BE" w:rsidRDefault="000620BE" w:rsidP="000620BE">
      <w:pPr>
        <w:pStyle w:val="ListParagraph"/>
        <w:numPr>
          <w:ilvl w:val="2"/>
          <w:numId w:val="44"/>
        </w:numPr>
        <w:spacing w:before="0" w:after="0"/>
      </w:pPr>
      <w:r>
        <w:t>Features identified 310.0</w:t>
      </w:r>
    </w:p>
    <w:p w14:paraId="1D1FC21E" w14:textId="77777777" w:rsidR="000620BE" w:rsidRDefault="000620BE" w:rsidP="000620BE">
      <w:pPr>
        <w:pStyle w:val="ListParagraph"/>
        <w:numPr>
          <w:ilvl w:val="2"/>
          <w:numId w:val="44"/>
        </w:numPr>
        <w:spacing w:before="0" w:after="0"/>
      </w:pPr>
      <w:r>
        <w:t>Depth fraction between 0.1 and 0.47</w:t>
      </w:r>
    </w:p>
    <w:p w14:paraId="6666B763" w14:textId="77777777" w:rsidR="000620BE" w:rsidRDefault="000620BE" w:rsidP="000620BE">
      <w:pPr>
        <w:pStyle w:val="ListParagraph"/>
        <w:numPr>
          <w:ilvl w:val="2"/>
          <w:numId w:val="44"/>
        </w:numPr>
        <w:spacing w:before="0" w:after="0"/>
      </w:pPr>
      <w:r>
        <w:t>Length between 4.0 mm and 349.0 mm</w:t>
      </w:r>
    </w:p>
    <w:p w14:paraId="0D963D8A" w14:textId="77777777" w:rsidR="000620BE" w:rsidRDefault="000620BE" w:rsidP="000620BE">
      <w:pPr>
        <w:pStyle w:val="ListParagraph"/>
        <w:numPr>
          <w:ilvl w:val="1"/>
          <w:numId w:val="44"/>
        </w:numPr>
        <w:spacing w:before="0" w:after="0"/>
      </w:pPr>
      <w:r>
        <w:t>Consequence of failure distributed between minimum of $17.37 and maximum of $17.37MM</w:t>
      </w:r>
    </w:p>
    <w:p w14:paraId="57C3922D" w14:textId="77777777" w:rsidR="000620BE" w:rsidRDefault="000620BE" w:rsidP="000620BE">
      <w:pPr>
        <w:pStyle w:val="ListParagraph"/>
        <w:numPr>
          <w:ilvl w:val="1"/>
          <w:numId w:val="44"/>
        </w:numPr>
        <w:spacing w:before="0" w:after="0"/>
      </w:pPr>
      <w:r>
        <w:t>Total length driven by Economic Loss: 30.0 meters.</w:t>
      </w:r>
    </w:p>
    <w:p w14:paraId="04CBA749" w14:textId="77777777" w:rsidR="000620BE" w:rsidRDefault="000620BE" w:rsidP="000620BE">
      <w:pPr>
        <w:pStyle w:val="ListParagraph"/>
        <w:numPr>
          <w:ilvl w:val="1"/>
          <w:numId w:val="44"/>
        </w:numPr>
        <w:spacing w:before="0" w:after="0"/>
      </w:pPr>
      <w:r>
        <w:t>Economic Loss Cost distributed between minimum of $17.37 and maximum of $17.37MM:</w:t>
      </w:r>
    </w:p>
    <w:p w14:paraId="13DD5451" w14:textId="77777777" w:rsidR="000620BE" w:rsidRDefault="000620BE" w:rsidP="000620BE">
      <w:pPr>
        <w:pStyle w:val="ListParagraph"/>
        <w:numPr>
          <w:ilvl w:val="2"/>
          <w:numId w:val="44"/>
        </w:numPr>
        <w:spacing w:before="0" w:after="0"/>
      </w:pPr>
      <w:r>
        <w:t>Repair costs between minimum of $14,500.00 and maximum of $14,500.00.</w:t>
      </w:r>
    </w:p>
    <w:p w14:paraId="2CF87521" w14:textId="77777777" w:rsidR="000620BE" w:rsidRDefault="000620BE" w:rsidP="000620BE">
      <w:pPr>
        <w:pStyle w:val="ListParagraph"/>
        <w:numPr>
          <w:ilvl w:val="2"/>
          <w:numId w:val="44"/>
        </w:numPr>
        <w:spacing w:before="0" w:after="0"/>
      </w:pPr>
      <w:r>
        <w:t>Outage losses between minimum of $200,000.00 and maximum of $200,000.00.</w:t>
      </w:r>
    </w:p>
    <w:p w14:paraId="52B23453" w14:textId="77777777" w:rsidR="000620BE" w:rsidRDefault="000620BE" w:rsidP="000620BE">
      <w:pPr>
        <w:pStyle w:val="ListParagraph"/>
        <w:numPr>
          <w:ilvl w:val="2"/>
          <w:numId w:val="44"/>
        </w:numPr>
        <w:spacing w:before="0" w:after="0"/>
      </w:pPr>
      <w:r>
        <w:t>Product type is NGL.</w:t>
      </w:r>
    </w:p>
    <w:p w14:paraId="198E3CFB" w14:textId="77777777" w:rsidR="000620BE" w:rsidRDefault="000620BE" w:rsidP="000620BE">
      <w:pPr>
        <w:pStyle w:val="ListParagraph"/>
        <w:numPr>
          <w:ilvl w:val="2"/>
          <w:numId w:val="44"/>
        </w:numPr>
        <w:spacing w:before="0" w:after="0"/>
      </w:pPr>
      <w:r>
        <w:t>Leak cost between minimum of $0.28 and maximum of $0.28MM</w:t>
      </w:r>
    </w:p>
    <w:p w14:paraId="00C62116" w14:textId="77777777" w:rsidR="000620BE" w:rsidRDefault="000620BE" w:rsidP="000620BE">
      <w:pPr>
        <w:pStyle w:val="ListParagraph"/>
        <w:numPr>
          <w:ilvl w:val="2"/>
          <w:numId w:val="44"/>
        </w:numPr>
        <w:spacing w:before="0" w:after="0"/>
      </w:pPr>
      <w:r>
        <w:t>Leak scenario yielded 52.0 intersections with structures, with minimum of $nan and maximum of $nan in cost of structures impacted.</w:t>
      </w:r>
    </w:p>
    <w:p w14:paraId="4BEFE970" w14:textId="77777777" w:rsidR="000620BE" w:rsidRDefault="000620BE" w:rsidP="000620BE">
      <w:pPr>
        <w:pStyle w:val="ListParagraph"/>
        <w:numPr>
          <w:ilvl w:val="2"/>
          <w:numId w:val="44"/>
        </w:numPr>
        <w:spacing w:before="0" w:after="0"/>
      </w:pPr>
      <w:r>
        <w:t>Leak product loss costs between minimum of $60,855.70 and maximum of $60,855.70</w:t>
      </w:r>
    </w:p>
    <w:p w14:paraId="4DDB3A1D" w14:textId="77777777" w:rsidR="000620BE" w:rsidRDefault="000620BE" w:rsidP="000620BE">
      <w:pPr>
        <w:pStyle w:val="ListParagraph"/>
        <w:numPr>
          <w:ilvl w:val="2"/>
          <w:numId w:val="44"/>
        </w:numPr>
        <w:spacing w:before="0" w:after="0"/>
      </w:pPr>
      <w:r>
        <w:t>Rupture cost between minimum of $29.42 and maximum of $29.42MM</w:t>
      </w:r>
    </w:p>
    <w:p w14:paraId="6E515A53" w14:textId="77777777" w:rsidR="000620BE" w:rsidRDefault="000620BE" w:rsidP="000620BE">
      <w:pPr>
        <w:pStyle w:val="ListParagraph"/>
        <w:numPr>
          <w:ilvl w:val="2"/>
          <w:numId w:val="44"/>
        </w:numPr>
        <w:spacing w:before="0" w:after="0"/>
      </w:pPr>
      <w:r>
        <w:t>Rupture scenario yielded 225.0 intersections with structures, with minimum of $nan and maximum of $nan in cost of structures impacted</w:t>
      </w:r>
    </w:p>
    <w:p w14:paraId="420322A8" w14:textId="77777777" w:rsidR="000620BE" w:rsidRDefault="000620BE" w:rsidP="000620BE">
      <w:pPr>
        <w:pStyle w:val="ListParagraph"/>
        <w:numPr>
          <w:ilvl w:val="2"/>
          <w:numId w:val="44"/>
        </w:numPr>
        <w:spacing w:before="0" w:after="0"/>
      </w:pPr>
      <w:r>
        <w:t>Rupture product loss costs between minimum of $29,206,998.79 and maximum of $29,206,998.79</w:t>
      </w:r>
    </w:p>
    <w:p w14:paraId="0D554E4B" w14:textId="77777777" w:rsidR="000620BE" w:rsidRDefault="000620BE" w:rsidP="000620BE">
      <w:pPr>
        <w:pStyle w:val="ListParagraph"/>
        <w:numPr>
          <w:ilvl w:val="2"/>
          <w:numId w:val="44"/>
        </w:numPr>
        <w:spacing w:before="0" w:after="0"/>
      </w:pPr>
      <w:r>
        <w:t>Puncture cost between minimum of $2.21 and maximum of $2.21MM</w:t>
      </w:r>
    </w:p>
    <w:p w14:paraId="1CA93CC2" w14:textId="77777777" w:rsidR="000620BE" w:rsidRDefault="000620BE" w:rsidP="000620BE">
      <w:pPr>
        <w:pStyle w:val="ListParagraph"/>
        <w:numPr>
          <w:ilvl w:val="2"/>
          <w:numId w:val="44"/>
        </w:numPr>
        <w:spacing w:before="0" w:after="0"/>
      </w:pPr>
      <w:r>
        <w:t>Puncture scenario yielded 133.0 intersections with structures, with minimum of $nan and maximum of $nan in cost of structures impacted</w:t>
      </w:r>
    </w:p>
    <w:p w14:paraId="238CAA15" w14:textId="77777777" w:rsidR="000620BE" w:rsidRDefault="000620BE" w:rsidP="000620BE">
      <w:pPr>
        <w:pStyle w:val="ListParagraph"/>
        <w:numPr>
          <w:ilvl w:val="2"/>
          <w:numId w:val="44"/>
        </w:numPr>
        <w:spacing w:before="0" w:after="0"/>
      </w:pPr>
      <w:r>
        <w:t>Puncture product Loss costs between minimum of $1,999,580.23 and maximum of $1,999,580.23"</w:t>
      </w:r>
    </w:p>
    <w:p w14:paraId="6665A5AB" w14:textId="77777777" w:rsidR="000620BE" w:rsidRDefault="000620BE" w:rsidP="000620BE">
      <w:pPr>
        <w:pStyle w:val="ListParagraph"/>
        <w:numPr>
          <w:ilvl w:val="0"/>
          <w:numId w:val="44"/>
        </w:numPr>
        <w:spacing w:before="0" w:after="0"/>
      </w:pPr>
      <w:r>
        <w:lastRenderedPageBreak/>
        <w:t>"WEST PEMBINA TO BRAZEAU NPS 3</w:t>
      </w:r>
    </w:p>
    <w:p w14:paraId="64917A3E" w14:textId="77777777" w:rsidR="000620BE" w:rsidRDefault="000620BE" w:rsidP="000620BE">
      <w:pPr>
        <w:pStyle w:val="ListParagraph"/>
        <w:numPr>
          <w:ilvl w:val="1"/>
          <w:numId w:val="44"/>
        </w:numPr>
        <w:spacing w:before="0" w:after="0"/>
      </w:pPr>
      <w:r>
        <w:t>Total Cumulative Length (m):</w:t>
      </w:r>
      <w:r>
        <w:tab/>
        <w:t>30.0</w:t>
      </w:r>
    </w:p>
    <w:p w14:paraId="3C0B96A8" w14:textId="77777777" w:rsidR="000620BE" w:rsidRDefault="000620BE" w:rsidP="000620BE">
      <w:pPr>
        <w:pStyle w:val="ListParagraph"/>
        <w:numPr>
          <w:ilvl w:val="1"/>
          <w:numId w:val="44"/>
        </w:numPr>
        <w:spacing w:before="0" w:after="0"/>
      </w:pPr>
      <w:r>
        <w:t>Likelihood of failure distributed between minimum of 8.281e-01 and maximum of 8.281e-01.</w:t>
      </w:r>
    </w:p>
    <w:p w14:paraId="239F87B8" w14:textId="77777777" w:rsidR="000620BE" w:rsidRDefault="000620BE" w:rsidP="000620BE">
      <w:pPr>
        <w:pStyle w:val="ListParagraph"/>
        <w:numPr>
          <w:ilvl w:val="2"/>
          <w:numId w:val="44"/>
        </w:numPr>
        <w:spacing w:before="0" w:after="0"/>
      </w:pPr>
      <w:r>
        <w:t>ILI Date of 2009-12-01</w:t>
      </w:r>
    </w:p>
    <w:p w14:paraId="3A266BC5" w14:textId="77777777" w:rsidR="000620BE" w:rsidRDefault="000620BE" w:rsidP="000620BE">
      <w:pPr>
        <w:pStyle w:val="ListParagraph"/>
        <w:numPr>
          <w:ilvl w:val="2"/>
          <w:numId w:val="44"/>
        </w:numPr>
        <w:spacing w:before="0" w:after="0"/>
      </w:pPr>
      <w:r>
        <w:t>ILI tool of MFL</w:t>
      </w:r>
    </w:p>
    <w:p w14:paraId="6F013ACE" w14:textId="77777777" w:rsidR="000620BE" w:rsidRDefault="000620BE" w:rsidP="000620BE">
      <w:pPr>
        <w:pStyle w:val="ListParagraph"/>
        <w:numPr>
          <w:ilvl w:val="2"/>
          <w:numId w:val="44"/>
        </w:numPr>
        <w:spacing w:before="0" w:after="0"/>
      </w:pPr>
      <w:r>
        <w:t>Features identified 1.0</w:t>
      </w:r>
    </w:p>
    <w:p w14:paraId="1D39F3AA" w14:textId="77777777" w:rsidR="000620BE" w:rsidRDefault="000620BE" w:rsidP="000620BE">
      <w:pPr>
        <w:pStyle w:val="ListParagraph"/>
        <w:numPr>
          <w:ilvl w:val="2"/>
          <w:numId w:val="44"/>
        </w:numPr>
        <w:spacing w:before="0" w:after="0"/>
      </w:pPr>
      <w:r>
        <w:t>Depth fraction between 0.72 and 0.72</w:t>
      </w:r>
    </w:p>
    <w:p w14:paraId="534579ED" w14:textId="77777777" w:rsidR="000620BE" w:rsidRDefault="000620BE" w:rsidP="000620BE">
      <w:pPr>
        <w:pStyle w:val="ListParagraph"/>
        <w:numPr>
          <w:ilvl w:val="2"/>
          <w:numId w:val="44"/>
        </w:numPr>
        <w:spacing w:before="0" w:after="0"/>
      </w:pPr>
      <w:r>
        <w:t>Length between 21.0 mm and 21.0 mm</w:t>
      </w:r>
    </w:p>
    <w:p w14:paraId="2B6369A4" w14:textId="77777777" w:rsidR="000620BE" w:rsidRDefault="000620BE" w:rsidP="000620BE">
      <w:pPr>
        <w:pStyle w:val="ListParagraph"/>
        <w:numPr>
          <w:ilvl w:val="1"/>
          <w:numId w:val="44"/>
        </w:numPr>
        <w:spacing w:before="0" w:after="0"/>
      </w:pPr>
      <w:r>
        <w:t>Consequence of failure distributed between minimum of $1.03 and maximum of $1.03MM</w:t>
      </w:r>
    </w:p>
    <w:p w14:paraId="1FD88BAD" w14:textId="77777777" w:rsidR="000620BE" w:rsidRDefault="000620BE" w:rsidP="000620BE">
      <w:pPr>
        <w:pStyle w:val="ListParagraph"/>
        <w:numPr>
          <w:ilvl w:val="1"/>
          <w:numId w:val="44"/>
        </w:numPr>
        <w:spacing w:before="0" w:after="0"/>
      </w:pPr>
      <w:r>
        <w:t>Total length driven by Economic Loss: 30.0 meters.</w:t>
      </w:r>
    </w:p>
    <w:p w14:paraId="5173302E" w14:textId="77777777" w:rsidR="000620BE" w:rsidRDefault="000620BE" w:rsidP="000620BE">
      <w:pPr>
        <w:pStyle w:val="ListParagraph"/>
        <w:numPr>
          <w:ilvl w:val="1"/>
          <w:numId w:val="44"/>
        </w:numPr>
        <w:spacing w:before="0" w:after="0"/>
      </w:pPr>
      <w:r>
        <w:t>Economic Loss Cost distributed between minimum of $1.03 and maximum of $1.03MM:</w:t>
      </w:r>
    </w:p>
    <w:p w14:paraId="4B0C47BA" w14:textId="77777777" w:rsidR="000620BE" w:rsidRDefault="000620BE" w:rsidP="000620BE">
      <w:pPr>
        <w:pStyle w:val="ListParagraph"/>
        <w:numPr>
          <w:ilvl w:val="2"/>
          <w:numId w:val="44"/>
        </w:numPr>
        <w:spacing w:before="0" w:after="0"/>
      </w:pPr>
      <w:r>
        <w:t>Repair costs between minimum of $6,000.00 and maximum of $6,000.00.</w:t>
      </w:r>
    </w:p>
    <w:p w14:paraId="31287D71" w14:textId="77777777" w:rsidR="000620BE" w:rsidRDefault="000620BE" w:rsidP="000620BE">
      <w:pPr>
        <w:pStyle w:val="ListParagraph"/>
        <w:numPr>
          <w:ilvl w:val="2"/>
          <w:numId w:val="44"/>
        </w:numPr>
        <w:spacing w:before="0" w:after="0"/>
      </w:pPr>
      <w:r>
        <w:t>Outage losses between minimum of $200,000.00 and maximum of $200,000.00.</w:t>
      </w:r>
    </w:p>
    <w:p w14:paraId="79612DD7" w14:textId="77777777" w:rsidR="000620BE" w:rsidRDefault="000620BE" w:rsidP="000620BE">
      <w:pPr>
        <w:pStyle w:val="ListParagraph"/>
        <w:numPr>
          <w:ilvl w:val="2"/>
          <w:numId w:val="44"/>
        </w:numPr>
        <w:spacing w:before="0" w:after="0"/>
      </w:pPr>
      <w:r>
        <w:t>Product type is NGL.</w:t>
      </w:r>
    </w:p>
    <w:p w14:paraId="2028907C" w14:textId="77777777" w:rsidR="000620BE" w:rsidRDefault="000620BE" w:rsidP="000620BE">
      <w:pPr>
        <w:pStyle w:val="ListParagraph"/>
        <w:numPr>
          <w:ilvl w:val="2"/>
          <w:numId w:val="44"/>
        </w:numPr>
        <w:spacing w:before="0" w:after="0"/>
      </w:pPr>
      <w:r>
        <w:t>Leak cost between minimum of $0.27 and maximum of $0.27MM</w:t>
      </w:r>
    </w:p>
    <w:p w14:paraId="4F3BB6CB" w14:textId="77777777" w:rsidR="000620BE" w:rsidRDefault="000620BE" w:rsidP="000620BE">
      <w:pPr>
        <w:pStyle w:val="ListParagraph"/>
        <w:numPr>
          <w:ilvl w:val="2"/>
          <w:numId w:val="44"/>
        </w:numPr>
        <w:spacing w:before="0" w:after="0"/>
      </w:pPr>
      <w:r>
        <w:t>Leak scenario yielded 24.0 intersections with structures, with minimum of $nan and maximum of $nan in cost of structures impacted.</w:t>
      </w:r>
    </w:p>
    <w:p w14:paraId="40E06A1B" w14:textId="77777777" w:rsidR="000620BE" w:rsidRDefault="000620BE" w:rsidP="000620BE">
      <w:pPr>
        <w:pStyle w:val="ListParagraph"/>
        <w:numPr>
          <w:ilvl w:val="2"/>
          <w:numId w:val="44"/>
        </w:numPr>
        <w:spacing w:before="0" w:after="0"/>
      </w:pPr>
      <w:r>
        <w:t>Leak product loss costs between minimum of $60,855.70 and maximum of $60,855.70</w:t>
      </w:r>
    </w:p>
    <w:p w14:paraId="7C5357E9" w14:textId="77777777" w:rsidR="000620BE" w:rsidRDefault="000620BE" w:rsidP="000620BE">
      <w:pPr>
        <w:pStyle w:val="ListParagraph"/>
        <w:numPr>
          <w:ilvl w:val="2"/>
          <w:numId w:val="44"/>
        </w:numPr>
        <w:spacing w:before="0" w:after="0"/>
      </w:pPr>
      <w:r>
        <w:t>Rupture cost between minimum of $5.02 and maximum of $5.02MM</w:t>
      </w:r>
    </w:p>
    <w:p w14:paraId="24607823" w14:textId="77777777" w:rsidR="000620BE" w:rsidRDefault="000620BE" w:rsidP="000620BE">
      <w:pPr>
        <w:pStyle w:val="ListParagraph"/>
        <w:numPr>
          <w:ilvl w:val="2"/>
          <w:numId w:val="44"/>
        </w:numPr>
        <w:spacing w:before="0" w:after="0"/>
      </w:pPr>
      <w:r>
        <w:t>Rupture scenario yielded 53.0 intersections with structures, with minimum of $nan and maximum of $nan in cost of structures impacted</w:t>
      </w:r>
    </w:p>
    <w:p w14:paraId="23ED9F2C" w14:textId="77777777" w:rsidR="000620BE" w:rsidRDefault="000620BE" w:rsidP="000620BE">
      <w:pPr>
        <w:pStyle w:val="ListParagraph"/>
        <w:numPr>
          <w:ilvl w:val="2"/>
          <w:numId w:val="44"/>
        </w:numPr>
        <w:spacing w:before="0" w:after="0"/>
      </w:pPr>
      <w:r>
        <w:t>Rupture product loss costs between minimum of $4,809,554.10 and maximum of $4,809,554.10</w:t>
      </w:r>
    </w:p>
    <w:p w14:paraId="6E002742" w14:textId="77777777" w:rsidR="000620BE" w:rsidRDefault="000620BE" w:rsidP="000620BE">
      <w:pPr>
        <w:pStyle w:val="ListParagraph"/>
        <w:numPr>
          <w:ilvl w:val="2"/>
          <w:numId w:val="44"/>
        </w:numPr>
        <w:spacing w:before="0" w:after="0"/>
      </w:pPr>
      <w:r>
        <w:t>Puncture cost between minimum of $2.21 and maximum of $2.21MM</w:t>
      </w:r>
    </w:p>
    <w:p w14:paraId="16EF0BBC" w14:textId="77777777" w:rsidR="000620BE" w:rsidRDefault="000620BE" w:rsidP="000620BE">
      <w:pPr>
        <w:pStyle w:val="ListParagraph"/>
        <w:numPr>
          <w:ilvl w:val="2"/>
          <w:numId w:val="44"/>
        </w:numPr>
        <w:spacing w:before="0" w:after="0"/>
      </w:pPr>
      <w:r>
        <w:t>Puncture scenario yielded 50.0 intersections with structures, with minimum of $nan and maximum of $nan in cost of structures impacted</w:t>
      </w:r>
    </w:p>
    <w:p w14:paraId="6BA1EF68" w14:textId="77777777" w:rsidR="000620BE" w:rsidRDefault="000620BE" w:rsidP="000620BE">
      <w:pPr>
        <w:pStyle w:val="ListParagraph"/>
        <w:numPr>
          <w:ilvl w:val="2"/>
          <w:numId w:val="44"/>
        </w:numPr>
        <w:spacing w:before="0" w:after="0"/>
      </w:pPr>
      <w:r>
        <w:t>Puncture product Loss costs between minimum of $1,999,580.23 and maximum of $1,999,580.23"</w:t>
      </w:r>
    </w:p>
    <w:p w14:paraId="3E6A46E4" w14:textId="77777777" w:rsidR="000620BE" w:rsidRDefault="000620BE" w:rsidP="000620BE">
      <w:pPr>
        <w:pStyle w:val="ListParagraph"/>
        <w:numPr>
          <w:ilvl w:val="0"/>
          <w:numId w:val="44"/>
        </w:numPr>
        <w:spacing w:before="0" w:after="0"/>
      </w:pPr>
      <w:r>
        <w:t>"SUNDRE TO HARTELL NPS 12</w:t>
      </w:r>
    </w:p>
    <w:p w14:paraId="0E2E7811" w14:textId="77777777" w:rsidR="000620BE" w:rsidRDefault="000620BE" w:rsidP="000620BE">
      <w:pPr>
        <w:pStyle w:val="ListParagraph"/>
        <w:numPr>
          <w:ilvl w:val="1"/>
          <w:numId w:val="44"/>
        </w:numPr>
        <w:spacing w:before="0" w:after="0"/>
      </w:pPr>
      <w:r>
        <w:t>Total Cumulative Length (m):</w:t>
      </w:r>
      <w:r>
        <w:tab/>
        <w:t>30.0</w:t>
      </w:r>
    </w:p>
    <w:p w14:paraId="27C0D27C" w14:textId="77777777" w:rsidR="000620BE" w:rsidRDefault="000620BE" w:rsidP="000620BE">
      <w:pPr>
        <w:pStyle w:val="ListParagraph"/>
        <w:numPr>
          <w:ilvl w:val="1"/>
          <w:numId w:val="44"/>
        </w:numPr>
        <w:spacing w:before="0" w:after="0"/>
      </w:pPr>
      <w:r>
        <w:t>Likelihood of failure distributed between minimum of 1.383e-02 and maximum of 1.383e-02.</w:t>
      </w:r>
    </w:p>
    <w:p w14:paraId="2B579C44" w14:textId="77777777" w:rsidR="000620BE" w:rsidRDefault="000620BE" w:rsidP="000620BE">
      <w:pPr>
        <w:pStyle w:val="ListParagraph"/>
        <w:numPr>
          <w:ilvl w:val="2"/>
          <w:numId w:val="44"/>
        </w:numPr>
        <w:spacing w:before="0" w:after="0"/>
      </w:pPr>
      <w:r>
        <w:t>ILI Date of 2015-11-16</w:t>
      </w:r>
    </w:p>
    <w:p w14:paraId="5B129F8A" w14:textId="77777777" w:rsidR="000620BE" w:rsidRDefault="000620BE" w:rsidP="000620BE">
      <w:pPr>
        <w:pStyle w:val="ListParagraph"/>
        <w:numPr>
          <w:ilvl w:val="2"/>
          <w:numId w:val="44"/>
        </w:numPr>
        <w:spacing w:before="0" w:after="0"/>
      </w:pPr>
      <w:r>
        <w:t>ILI tool of MFL/Geometry</w:t>
      </w:r>
    </w:p>
    <w:p w14:paraId="747F4BDE" w14:textId="77777777" w:rsidR="000620BE" w:rsidRDefault="000620BE" w:rsidP="000620BE">
      <w:pPr>
        <w:pStyle w:val="ListParagraph"/>
        <w:numPr>
          <w:ilvl w:val="2"/>
          <w:numId w:val="44"/>
        </w:numPr>
        <w:spacing w:before="0" w:after="0"/>
      </w:pPr>
      <w:r>
        <w:t>Features identified 7.0</w:t>
      </w:r>
    </w:p>
    <w:p w14:paraId="528E8293" w14:textId="77777777" w:rsidR="000620BE" w:rsidRDefault="000620BE" w:rsidP="000620BE">
      <w:pPr>
        <w:pStyle w:val="ListParagraph"/>
        <w:numPr>
          <w:ilvl w:val="2"/>
          <w:numId w:val="44"/>
        </w:numPr>
        <w:spacing w:before="0" w:after="0"/>
      </w:pPr>
      <w:r>
        <w:t>Depth fraction between 0.1 and 0.32</w:t>
      </w:r>
    </w:p>
    <w:p w14:paraId="40343637" w14:textId="77777777" w:rsidR="000620BE" w:rsidRDefault="000620BE" w:rsidP="000620BE">
      <w:pPr>
        <w:pStyle w:val="ListParagraph"/>
        <w:numPr>
          <w:ilvl w:val="2"/>
          <w:numId w:val="44"/>
        </w:numPr>
        <w:spacing w:before="0" w:after="0"/>
      </w:pPr>
      <w:r>
        <w:t>Length between 12.0 mm and 4162.0 mm</w:t>
      </w:r>
    </w:p>
    <w:p w14:paraId="2E10BCA4" w14:textId="77777777" w:rsidR="000620BE" w:rsidRDefault="000620BE" w:rsidP="000620BE">
      <w:pPr>
        <w:pStyle w:val="ListParagraph"/>
        <w:numPr>
          <w:ilvl w:val="1"/>
          <w:numId w:val="44"/>
        </w:numPr>
        <w:spacing w:before="0" w:after="0"/>
      </w:pPr>
      <w:r>
        <w:t>Consequence of failure distributed between minimum of $7.85 and maximum of $7.85MM</w:t>
      </w:r>
    </w:p>
    <w:p w14:paraId="53219F31" w14:textId="77777777" w:rsidR="000620BE" w:rsidRDefault="000620BE" w:rsidP="000620BE">
      <w:pPr>
        <w:pStyle w:val="ListParagraph"/>
        <w:numPr>
          <w:ilvl w:val="1"/>
          <w:numId w:val="44"/>
        </w:numPr>
        <w:spacing w:before="0" w:after="0"/>
      </w:pPr>
      <w:r>
        <w:t>Total length driven by Environmental: 30.0 meters.</w:t>
      </w:r>
    </w:p>
    <w:p w14:paraId="4BE4FCCE" w14:textId="77777777" w:rsidR="000620BE" w:rsidRDefault="000620BE" w:rsidP="000620BE">
      <w:pPr>
        <w:pStyle w:val="ListParagraph"/>
        <w:numPr>
          <w:ilvl w:val="1"/>
          <w:numId w:val="44"/>
        </w:numPr>
        <w:spacing w:before="0" w:after="0"/>
      </w:pPr>
      <w:r>
        <w:t>Environmental Cost distributed between minimum of $6.94 and maximum of $6.94MM:</w:t>
      </w:r>
    </w:p>
    <w:p w14:paraId="2AC35B28" w14:textId="77777777" w:rsidR="000620BE" w:rsidRDefault="000620BE" w:rsidP="000620BE">
      <w:pPr>
        <w:pStyle w:val="ListParagraph"/>
        <w:numPr>
          <w:ilvl w:val="2"/>
          <w:numId w:val="44"/>
        </w:numPr>
        <w:spacing w:before="0" w:after="0"/>
      </w:pPr>
      <w:r>
        <w:t>Leak cost between minimum of $0.19 and maximum of $0.19MM</w:t>
      </w:r>
    </w:p>
    <w:p w14:paraId="238CCBB9" w14:textId="77777777" w:rsidR="000620BE" w:rsidRDefault="000620BE" w:rsidP="000620BE">
      <w:pPr>
        <w:pStyle w:val="ListParagraph"/>
        <w:numPr>
          <w:ilvl w:val="2"/>
          <w:numId w:val="44"/>
        </w:numPr>
        <w:spacing w:before="0" w:after="0"/>
      </w:pPr>
      <w:r>
        <w:t>Leak spill volume between a minimum of 1791.54 and maximum of 1791.54 gallons</w:t>
      </w:r>
    </w:p>
    <w:p w14:paraId="6B7048E7" w14:textId="77777777" w:rsidR="000620BE" w:rsidRDefault="000620BE" w:rsidP="000620BE">
      <w:pPr>
        <w:pStyle w:val="ListParagraph"/>
        <w:numPr>
          <w:ilvl w:val="2"/>
          <w:numId w:val="44"/>
        </w:numPr>
        <w:spacing w:before="0" w:after="0"/>
      </w:pPr>
      <w:r>
        <w:t>Rupture cost between minimum of $7.16 and maximum of $7.16MM</w:t>
      </w:r>
    </w:p>
    <w:p w14:paraId="4DA9B7CF" w14:textId="77777777" w:rsidR="000620BE" w:rsidRDefault="000620BE" w:rsidP="000620BE">
      <w:pPr>
        <w:pStyle w:val="ListParagraph"/>
        <w:numPr>
          <w:ilvl w:val="2"/>
          <w:numId w:val="44"/>
        </w:numPr>
        <w:spacing w:before="0" w:after="0"/>
      </w:pPr>
      <w:r>
        <w:t>Rupture spill volume is between a minimum of 67576.42 and maximum of 67576.42 gallons</w:t>
      </w:r>
    </w:p>
    <w:p w14:paraId="02FD5DA4" w14:textId="77777777" w:rsidR="000620BE" w:rsidRDefault="000620BE" w:rsidP="000620BE">
      <w:pPr>
        <w:pStyle w:val="ListParagraph"/>
        <w:numPr>
          <w:ilvl w:val="2"/>
          <w:numId w:val="44"/>
        </w:numPr>
        <w:spacing w:before="0" w:after="0"/>
      </w:pPr>
      <w:r>
        <w:t>Puncture cost between minimum of $6.24 and maximum of $6.24MM</w:t>
      </w:r>
    </w:p>
    <w:p w14:paraId="4CFDFD19" w14:textId="77777777" w:rsidR="000620BE" w:rsidRDefault="000620BE" w:rsidP="000620BE">
      <w:pPr>
        <w:pStyle w:val="ListParagraph"/>
        <w:numPr>
          <w:ilvl w:val="2"/>
          <w:numId w:val="44"/>
        </w:numPr>
        <w:spacing w:before="0" w:after="0"/>
      </w:pPr>
      <w:r>
        <w:lastRenderedPageBreak/>
        <w:t>Puncture spill volume is between a minimum of 58865.82 and maximum of 58865.82 gallons</w:t>
      </w:r>
    </w:p>
    <w:p w14:paraId="46E37B7B" w14:textId="77777777" w:rsidR="000620BE" w:rsidRDefault="000620BE" w:rsidP="000620BE">
      <w:pPr>
        <w:pStyle w:val="ListParagraph"/>
        <w:numPr>
          <w:ilvl w:val="2"/>
          <w:numId w:val="44"/>
        </w:numPr>
        <w:spacing w:before="0" w:after="0"/>
      </w:pPr>
      <w:r>
        <w:t xml:space="preserve">Land use distributed as </w:t>
      </w:r>
    </w:p>
    <w:p w14:paraId="2004EE89" w14:textId="77777777" w:rsidR="000620BE" w:rsidRDefault="000620BE" w:rsidP="000620BE">
      <w:pPr>
        <w:pStyle w:val="ListParagraph"/>
        <w:numPr>
          <w:ilvl w:val="3"/>
          <w:numId w:val="44"/>
        </w:numPr>
        <w:spacing w:before="0" w:after="0"/>
      </w:pPr>
      <w:r>
        <w:t>Agricultural: 30.00</w:t>
      </w:r>
    </w:p>
    <w:p w14:paraId="783FB0DE" w14:textId="77777777" w:rsidR="000620BE" w:rsidRDefault="000620BE" w:rsidP="000620BE">
      <w:pPr>
        <w:pStyle w:val="ListParagraph"/>
        <w:numPr>
          <w:ilvl w:val="0"/>
          <w:numId w:val="44"/>
        </w:numPr>
        <w:spacing w:before="0" w:after="0"/>
      </w:pPr>
      <w:r>
        <w:t xml:space="preserve">"NPS8 Red Earth to Rainbow P/L tie-in </w:t>
      </w:r>
      <w:proofErr w:type="gramStart"/>
      <w:r>
        <w:t>From</w:t>
      </w:r>
      <w:proofErr w:type="gramEnd"/>
      <w:r>
        <w:t xml:space="preserve"> 9-18-87-8-W5 To 15-29-81-9-W</w:t>
      </w:r>
    </w:p>
    <w:p w14:paraId="3E713035" w14:textId="77777777" w:rsidR="000620BE" w:rsidRDefault="000620BE" w:rsidP="000620BE">
      <w:pPr>
        <w:pStyle w:val="ListParagraph"/>
        <w:numPr>
          <w:ilvl w:val="1"/>
          <w:numId w:val="44"/>
        </w:numPr>
        <w:spacing w:before="0" w:after="0"/>
      </w:pPr>
      <w:r>
        <w:t>Total Cumulative Length (m):</w:t>
      </w:r>
      <w:r>
        <w:tab/>
        <w:t>29.99</w:t>
      </w:r>
    </w:p>
    <w:p w14:paraId="175328F7" w14:textId="77777777" w:rsidR="000620BE" w:rsidRDefault="000620BE" w:rsidP="000620BE">
      <w:pPr>
        <w:pStyle w:val="ListParagraph"/>
        <w:numPr>
          <w:ilvl w:val="1"/>
          <w:numId w:val="44"/>
        </w:numPr>
        <w:spacing w:before="0" w:after="0"/>
      </w:pPr>
      <w:r>
        <w:t>Likelihood of failure distributed between minimum of 3.922e-02 and maximum of 3.922e-02.</w:t>
      </w:r>
    </w:p>
    <w:p w14:paraId="6C5738AF" w14:textId="77777777" w:rsidR="000620BE" w:rsidRDefault="000620BE" w:rsidP="000620BE">
      <w:pPr>
        <w:pStyle w:val="ListParagraph"/>
        <w:numPr>
          <w:ilvl w:val="2"/>
          <w:numId w:val="44"/>
        </w:numPr>
        <w:spacing w:before="0" w:after="0"/>
      </w:pPr>
      <w:r>
        <w:t>ILI Date of 2016-02-09</w:t>
      </w:r>
    </w:p>
    <w:p w14:paraId="6926912D" w14:textId="77777777" w:rsidR="000620BE" w:rsidRDefault="000620BE" w:rsidP="000620BE">
      <w:pPr>
        <w:pStyle w:val="ListParagraph"/>
        <w:numPr>
          <w:ilvl w:val="2"/>
          <w:numId w:val="44"/>
        </w:numPr>
        <w:spacing w:before="0" w:after="0"/>
      </w:pPr>
      <w:r>
        <w:t>ILI tool of MFL/Geometry</w:t>
      </w:r>
    </w:p>
    <w:p w14:paraId="079C5214" w14:textId="77777777" w:rsidR="000620BE" w:rsidRDefault="000620BE" w:rsidP="000620BE">
      <w:pPr>
        <w:pStyle w:val="ListParagraph"/>
        <w:numPr>
          <w:ilvl w:val="2"/>
          <w:numId w:val="44"/>
        </w:numPr>
        <w:spacing w:before="0" w:after="0"/>
      </w:pPr>
      <w:r>
        <w:t>Features identified 12.0</w:t>
      </w:r>
    </w:p>
    <w:p w14:paraId="13057DDE" w14:textId="77777777" w:rsidR="000620BE" w:rsidRDefault="000620BE" w:rsidP="000620BE">
      <w:pPr>
        <w:pStyle w:val="ListParagraph"/>
        <w:numPr>
          <w:ilvl w:val="2"/>
          <w:numId w:val="44"/>
        </w:numPr>
        <w:spacing w:before="0" w:after="0"/>
      </w:pPr>
      <w:r>
        <w:t>Depth fraction between 0.13 and 0.57</w:t>
      </w:r>
    </w:p>
    <w:p w14:paraId="54BA74C1" w14:textId="77777777" w:rsidR="000620BE" w:rsidRDefault="000620BE" w:rsidP="000620BE">
      <w:pPr>
        <w:pStyle w:val="ListParagraph"/>
        <w:numPr>
          <w:ilvl w:val="2"/>
          <w:numId w:val="44"/>
        </w:numPr>
        <w:spacing w:before="0" w:after="0"/>
      </w:pPr>
      <w:r>
        <w:t>Length between 8.0 mm and 64.0 mm</w:t>
      </w:r>
    </w:p>
    <w:p w14:paraId="101DF86B" w14:textId="77777777" w:rsidR="000620BE" w:rsidRDefault="000620BE" w:rsidP="000620BE">
      <w:pPr>
        <w:pStyle w:val="ListParagraph"/>
        <w:numPr>
          <w:ilvl w:val="1"/>
          <w:numId w:val="44"/>
        </w:numPr>
        <w:spacing w:before="0" w:after="0"/>
      </w:pPr>
      <w:r>
        <w:t>Consequence of failure distributed between minimum of $33.77 and maximum of $33.77MM</w:t>
      </w:r>
    </w:p>
    <w:p w14:paraId="68CFCE5A" w14:textId="77777777" w:rsidR="000620BE" w:rsidRDefault="000620BE" w:rsidP="000620BE">
      <w:pPr>
        <w:pStyle w:val="ListParagraph"/>
        <w:numPr>
          <w:ilvl w:val="1"/>
          <w:numId w:val="44"/>
        </w:numPr>
        <w:spacing w:before="0" w:after="0"/>
      </w:pPr>
      <w:r>
        <w:t>Total length driven by Environmental: 29.99 meters.</w:t>
      </w:r>
    </w:p>
    <w:p w14:paraId="072C365B" w14:textId="77777777" w:rsidR="000620BE" w:rsidRDefault="000620BE" w:rsidP="000620BE">
      <w:pPr>
        <w:pStyle w:val="ListParagraph"/>
        <w:numPr>
          <w:ilvl w:val="1"/>
          <w:numId w:val="44"/>
        </w:numPr>
        <w:spacing w:before="0" w:after="0"/>
      </w:pPr>
      <w:r>
        <w:t>Environmental Cost distributed between minimum of $33.21 and maximum of $33.21MM:</w:t>
      </w:r>
    </w:p>
    <w:p w14:paraId="462DE480" w14:textId="77777777" w:rsidR="000620BE" w:rsidRDefault="000620BE" w:rsidP="000620BE">
      <w:pPr>
        <w:pStyle w:val="ListParagraph"/>
        <w:numPr>
          <w:ilvl w:val="2"/>
          <w:numId w:val="44"/>
        </w:numPr>
        <w:spacing w:before="0" w:after="0"/>
      </w:pPr>
      <w:r>
        <w:t>Leak cost between minimum of $0.19 and maximum of $0.19MM</w:t>
      </w:r>
    </w:p>
    <w:p w14:paraId="69A3D91D" w14:textId="77777777" w:rsidR="000620BE" w:rsidRDefault="000620BE" w:rsidP="000620BE">
      <w:pPr>
        <w:pStyle w:val="ListParagraph"/>
        <w:numPr>
          <w:ilvl w:val="2"/>
          <w:numId w:val="44"/>
        </w:numPr>
        <w:spacing w:before="0" w:after="0"/>
      </w:pPr>
      <w:r>
        <w:t>Leak spill volume between a minimum of 1816.46 and maximum of 1816.54 gallons</w:t>
      </w:r>
    </w:p>
    <w:p w14:paraId="4DCD2CD6" w14:textId="77777777" w:rsidR="000620BE" w:rsidRDefault="000620BE" w:rsidP="000620BE">
      <w:pPr>
        <w:pStyle w:val="ListParagraph"/>
        <w:numPr>
          <w:ilvl w:val="2"/>
          <w:numId w:val="44"/>
        </w:numPr>
        <w:spacing w:before="0" w:after="0"/>
      </w:pPr>
      <w:r>
        <w:t>Rupture cost between minimum of $92.40 and maximum of $92.41MM</w:t>
      </w:r>
    </w:p>
    <w:p w14:paraId="533DFEE2" w14:textId="77777777" w:rsidR="000620BE" w:rsidRDefault="000620BE" w:rsidP="000620BE">
      <w:pPr>
        <w:pStyle w:val="ListParagraph"/>
        <w:numPr>
          <w:ilvl w:val="2"/>
          <w:numId w:val="44"/>
        </w:numPr>
        <w:spacing w:before="0" w:after="0"/>
      </w:pPr>
      <w:r>
        <w:t>Rupture spill volume is between a minimum of 871790.09 and maximum of 871826.89 gallons</w:t>
      </w:r>
    </w:p>
    <w:p w14:paraId="0C680895" w14:textId="77777777" w:rsidR="000620BE" w:rsidRDefault="000620BE" w:rsidP="000620BE">
      <w:pPr>
        <w:pStyle w:val="ListParagraph"/>
        <w:numPr>
          <w:ilvl w:val="2"/>
          <w:numId w:val="44"/>
        </w:numPr>
        <w:spacing w:before="0" w:after="0"/>
      </w:pPr>
      <w:r>
        <w:t>Puncture cost between minimum of $6.33 and maximum of $6.33MM</w:t>
      </w:r>
    </w:p>
    <w:p w14:paraId="0E1E05DD" w14:textId="77777777" w:rsidR="000620BE" w:rsidRDefault="000620BE" w:rsidP="000620BE">
      <w:pPr>
        <w:pStyle w:val="ListParagraph"/>
        <w:numPr>
          <w:ilvl w:val="2"/>
          <w:numId w:val="44"/>
        </w:numPr>
        <w:spacing w:before="0" w:after="0"/>
      </w:pPr>
      <w:r>
        <w:t>Puncture spill volume is between a minimum of 59684.81 and maximum of 59687.33 gallons</w:t>
      </w:r>
    </w:p>
    <w:p w14:paraId="30D39892" w14:textId="77777777" w:rsidR="000620BE" w:rsidRDefault="000620BE" w:rsidP="000620BE">
      <w:pPr>
        <w:pStyle w:val="ListParagraph"/>
        <w:numPr>
          <w:ilvl w:val="2"/>
          <w:numId w:val="44"/>
        </w:numPr>
        <w:spacing w:before="0" w:after="0"/>
      </w:pPr>
      <w:r>
        <w:t xml:space="preserve">Land use distributed as </w:t>
      </w:r>
    </w:p>
    <w:p w14:paraId="4090F61A" w14:textId="77777777" w:rsidR="000620BE" w:rsidRDefault="000620BE" w:rsidP="000620BE">
      <w:pPr>
        <w:pStyle w:val="ListParagraph"/>
        <w:numPr>
          <w:ilvl w:val="3"/>
          <w:numId w:val="44"/>
        </w:numPr>
        <w:spacing w:before="0" w:after="0"/>
      </w:pPr>
      <w:r>
        <w:t>Forested: 29.99</w:t>
      </w:r>
    </w:p>
    <w:p w14:paraId="143E0DDA" w14:textId="77777777" w:rsidR="000620BE" w:rsidRDefault="000620BE" w:rsidP="000620BE">
      <w:pPr>
        <w:pStyle w:val="ListParagraph"/>
        <w:numPr>
          <w:ilvl w:val="0"/>
          <w:numId w:val="44"/>
        </w:numPr>
        <w:spacing w:before="0" w:after="0"/>
      </w:pPr>
      <w:r>
        <w:t>"SS-11 NPS 6</w:t>
      </w:r>
    </w:p>
    <w:p w14:paraId="2BA625D6" w14:textId="77777777" w:rsidR="000620BE" w:rsidRDefault="000620BE" w:rsidP="000620BE">
      <w:pPr>
        <w:pStyle w:val="ListParagraph"/>
        <w:numPr>
          <w:ilvl w:val="1"/>
          <w:numId w:val="44"/>
        </w:numPr>
        <w:spacing w:before="0" w:after="0"/>
      </w:pPr>
      <w:r>
        <w:t>Total Cumulative Length (m):</w:t>
      </w:r>
      <w:r>
        <w:tab/>
        <w:t>29.99</w:t>
      </w:r>
    </w:p>
    <w:p w14:paraId="20063AB7" w14:textId="77777777" w:rsidR="000620BE" w:rsidRDefault="000620BE" w:rsidP="000620BE">
      <w:pPr>
        <w:pStyle w:val="ListParagraph"/>
        <w:numPr>
          <w:ilvl w:val="1"/>
          <w:numId w:val="44"/>
        </w:numPr>
        <w:spacing w:before="0" w:after="0"/>
      </w:pPr>
      <w:r>
        <w:t>Likelihood of failure distributed between minimum of 1.428e-03 and maximum of 1.428e-03.</w:t>
      </w:r>
    </w:p>
    <w:p w14:paraId="2A074C42" w14:textId="77777777" w:rsidR="000620BE" w:rsidRDefault="000620BE" w:rsidP="000620BE">
      <w:pPr>
        <w:pStyle w:val="ListParagraph"/>
        <w:numPr>
          <w:ilvl w:val="2"/>
          <w:numId w:val="44"/>
        </w:numPr>
        <w:spacing w:before="0" w:after="0"/>
      </w:pPr>
      <w:r>
        <w:t>ILI Date of 2017-05-24</w:t>
      </w:r>
    </w:p>
    <w:p w14:paraId="75054848" w14:textId="77777777" w:rsidR="000620BE" w:rsidRDefault="000620BE" w:rsidP="000620BE">
      <w:pPr>
        <w:pStyle w:val="ListParagraph"/>
        <w:numPr>
          <w:ilvl w:val="2"/>
          <w:numId w:val="44"/>
        </w:numPr>
        <w:spacing w:before="0" w:after="0"/>
      </w:pPr>
      <w:r>
        <w:t>ILI tool of MFL/Geometry</w:t>
      </w:r>
    </w:p>
    <w:p w14:paraId="66B2D6DC" w14:textId="77777777" w:rsidR="000620BE" w:rsidRDefault="000620BE" w:rsidP="000620BE">
      <w:pPr>
        <w:pStyle w:val="ListParagraph"/>
        <w:numPr>
          <w:ilvl w:val="2"/>
          <w:numId w:val="44"/>
        </w:numPr>
        <w:spacing w:before="0" w:after="0"/>
      </w:pPr>
      <w:r>
        <w:t>Features identified 39.0</w:t>
      </w:r>
    </w:p>
    <w:p w14:paraId="75E9948E" w14:textId="77777777" w:rsidR="000620BE" w:rsidRDefault="000620BE" w:rsidP="000620BE">
      <w:pPr>
        <w:pStyle w:val="ListParagraph"/>
        <w:numPr>
          <w:ilvl w:val="2"/>
          <w:numId w:val="44"/>
        </w:numPr>
        <w:spacing w:before="0" w:after="0"/>
      </w:pPr>
      <w:r>
        <w:t>Depth fraction between 0.1 and 0.48</w:t>
      </w:r>
    </w:p>
    <w:p w14:paraId="1CF4F53D" w14:textId="77777777" w:rsidR="000620BE" w:rsidRDefault="000620BE" w:rsidP="000620BE">
      <w:pPr>
        <w:pStyle w:val="ListParagraph"/>
        <w:numPr>
          <w:ilvl w:val="2"/>
          <w:numId w:val="44"/>
        </w:numPr>
        <w:spacing w:before="0" w:after="0"/>
      </w:pPr>
      <w:r>
        <w:t>Length between 4.0 mm and 96.0 mm</w:t>
      </w:r>
    </w:p>
    <w:p w14:paraId="7C70DD21" w14:textId="77777777" w:rsidR="000620BE" w:rsidRDefault="000620BE" w:rsidP="000620BE">
      <w:pPr>
        <w:pStyle w:val="ListParagraph"/>
        <w:numPr>
          <w:ilvl w:val="1"/>
          <w:numId w:val="44"/>
        </w:numPr>
        <w:spacing w:before="0" w:after="0"/>
      </w:pPr>
      <w:r>
        <w:t>Consequence of failure distributed between minimum of $26.14 and maximum of $26.14MM</w:t>
      </w:r>
    </w:p>
    <w:p w14:paraId="10E02F21" w14:textId="77777777" w:rsidR="000620BE" w:rsidRDefault="000620BE" w:rsidP="000620BE">
      <w:pPr>
        <w:pStyle w:val="ListParagraph"/>
        <w:numPr>
          <w:ilvl w:val="1"/>
          <w:numId w:val="44"/>
        </w:numPr>
        <w:spacing w:before="0" w:after="0"/>
      </w:pPr>
      <w:r>
        <w:t>Total length driven by Environmental: 29.99 meters.</w:t>
      </w:r>
    </w:p>
    <w:p w14:paraId="037CCD73" w14:textId="77777777" w:rsidR="000620BE" w:rsidRDefault="000620BE" w:rsidP="000620BE">
      <w:pPr>
        <w:pStyle w:val="ListParagraph"/>
        <w:numPr>
          <w:ilvl w:val="1"/>
          <w:numId w:val="44"/>
        </w:numPr>
        <w:spacing w:before="0" w:after="0"/>
      </w:pPr>
      <w:r>
        <w:t>Environmental Cost distributed between minimum of $25.66 and maximum of $25.66MM:</w:t>
      </w:r>
    </w:p>
    <w:p w14:paraId="65E25AB0" w14:textId="77777777" w:rsidR="000620BE" w:rsidRDefault="000620BE" w:rsidP="000620BE">
      <w:pPr>
        <w:pStyle w:val="ListParagraph"/>
        <w:numPr>
          <w:ilvl w:val="2"/>
          <w:numId w:val="44"/>
        </w:numPr>
        <w:spacing w:before="0" w:after="0"/>
      </w:pPr>
      <w:r>
        <w:t>Leak cost between minimum of $0.21 and maximum of $0.21MM</w:t>
      </w:r>
    </w:p>
    <w:p w14:paraId="37BE0EB2" w14:textId="77777777" w:rsidR="000620BE" w:rsidRDefault="000620BE" w:rsidP="000620BE">
      <w:pPr>
        <w:pStyle w:val="ListParagraph"/>
        <w:numPr>
          <w:ilvl w:val="2"/>
          <w:numId w:val="44"/>
        </w:numPr>
        <w:spacing w:before="0" w:after="0"/>
      </w:pPr>
      <w:r>
        <w:t>Leak spill volume between a minimum of 1958.94 and maximum of 1958.94 gallons</w:t>
      </w:r>
    </w:p>
    <w:p w14:paraId="114686B4" w14:textId="77777777" w:rsidR="000620BE" w:rsidRDefault="000620BE" w:rsidP="000620BE">
      <w:pPr>
        <w:pStyle w:val="ListParagraph"/>
        <w:numPr>
          <w:ilvl w:val="2"/>
          <w:numId w:val="44"/>
        </w:numPr>
        <w:spacing w:before="0" w:after="0"/>
      </w:pPr>
      <w:r>
        <w:t>Rupture cost between minimum of $58.79 and maximum of $58.79MM</w:t>
      </w:r>
    </w:p>
    <w:p w14:paraId="59AA582B" w14:textId="77777777" w:rsidR="000620BE" w:rsidRDefault="000620BE" w:rsidP="000620BE">
      <w:pPr>
        <w:pStyle w:val="ListParagraph"/>
        <w:numPr>
          <w:ilvl w:val="2"/>
          <w:numId w:val="44"/>
        </w:numPr>
        <w:spacing w:before="0" w:after="0"/>
      </w:pPr>
      <w:r>
        <w:t>Rupture spill volume is between a minimum of 554702.8 and maximum of 554702.8 gallons</w:t>
      </w:r>
    </w:p>
    <w:p w14:paraId="77054CF9" w14:textId="77777777" w:rsidR="000620BE" w:rsidRDefault="000620BE" w:rsidP="000620BE">
      <w:pPr>
        <w:pStyle w:val="ListParagraph"/>
        <w:numPr>
          <w:ilvl w:val="2"/>
          <w:numId w:val="44"/>
        </w:numPr>
        <w:spacing w:before="0" w:after="0"/>
      </w:pPr>
      <w:r>
        <w:t>Puncture cost between minimum of $6.82 and maximum of $6.82MM</w:t>
      </w:r>
    </w:p>
    <w:p w14:paraId="2166E71E" w14:textId="77777777" w:rsidR="000620BE" w:rsidRDefault="000620BE" w:rsidP="000620BE">
      <w:pPr>
        <w:pStyle w:val="ListParagraph"/>
        <w:numPr>
          <w:ilvl w:val="2"/>
          <w:numId w:val="44"/>
        </w:numPr>
        <w:spacing w:before="0" w:after="0"/>
      </w:pPr>
      <w:r>
        <w:t>Puncture spill volume is between a minimum of 64366.32 and maximum of 64366.32 gallons</w:t>
      </w:r>
    </w:p>
    <w:p w14:paraId="03BD2AB7" w14:textId="77777777" w:rsidR="000620BE" w:rsidRDefault="000620BE" w:rsidP="000620BE">
      <w:pPr>
        <w:pStyle w:val="ListParagraph"/>
        <w:numPr>
          <w:ilvl w:val="2"/>
          <w:numId w:val="44"/>
        </w:numPr>
        <w:spacing w:before="0" w:after="0"/>
      </w:pPr>
      <w:r>
        <w:t xml:space="preserve">Land use distributed as </w:t>
      </w:r>
    </w:p>
    <w:p w14:paraId="0B1C6688" w14:textId="77777777" w:rsidR="000620BE" w:rsidRDefault="000620BE" w:rsidP="000620BE">
      <w:pPr>
        <w:pStyle w:val="ListParagraph"/>
        <w:numPr>
          <w:ilvl w:val="3"/>
          <w:numId w:val="44"/>
        </w:numPr>
        <w:spacing w:before="0" w:after="0"/>
      </w:pPr>
      <w:r>
        <w:lastRenderedPageBreak/>
        <w:t>Remote: 29.99</w:t>
      </w:r>
    </w:p>
    <w:p w14:paraId="5B961DC9" w14:textId="77777777" w:rsidR="000620BE" w:rsidRDefault="000620BE" w:rsidP="000620BE">
      <w:pPr>
        <w:pStyle w:val="ListParagraph"/>
        <w:numPr>
          <w:ilvl w:val="0"/>
          <w:numId w:val="44"/>
        </w:numPr>
        <w:spacing w:before="0" w:after="0"/>
      </w:pPr>
      <w:r>
        <w:t>"GIFT LATERAL NPS 8</w:t>
      </w:r>
    </w:p>
    <w:p w14:paraId="29019292" w14:textId="77777777" w:rsidR="000620BE" w:rsidRDefault="000620BE" w:rsidP="000620BE">
      <w:pPr>
        <w:pStyle w:val="ListParagraph"/>
        <w:numPr>
          <w:ilvl w:val="1"/>
          <w:numId w:val="44"/>
        </w:numPr>
        <w:spacing w:before="0" w:after="0"/>
      </w:pPr>
      <w:r>
        <w:t>Total Cumulative Length (m):</w:t>
      </w:r>
      <w:r>
        <w:tab/>
        <w:t>29.96</w:t>
      </w:r>
    </w:p>
    <w:p w14:paraId="3C60A9C1" w14:textId="77777777" w:rsidR="000620BE" w:rsidRDefault="000620BE" w:rsidP="000620BE">
      <w:pPr>
        <w:pStyle w:val="ListParagraph"/>
        <w:numPr>
          <w:ilvl w:val="1"/>
          <w:numId w:val="44"/>
        </w:numPr>
        <w:spacing w:before="0" w:after="0"/>
      </w:pPr>
      <w:r>
        <w:t>Likelihood of failure distributed between minimum of 1.323e-02 and maximum of 1.323e-02.</w:t>
      </w:r>
    </w:p>
    <w:p w14:paraId="635D2C39" w14:textId="77777777" w:rsidR="000620BE" w:rsidRDefault="000620BE" w:rsidP="000620BE">
      <w:pPr>
        <w:pStyle w:val="ListParagraph"/>
        <w:numPr>
          <w:ilvl w:val="2"/>
          <w:numId w:val="44"/>
        </w:numPr>
        <w:spacing w:before="0" w:after="0"/>
      </w:pPr>
      <w:r>
        <w:t>ILI Date of 2017-02-01</w:t>
      </w:r>
    </w:p>
    <w:p w14:paraId="0876821E" w14:textId="77777777" w:rsidR="000620BE" w:rsidRDefault="000620BE" w:rsidP="000620BE">
      <w:pPr>
        <w:pStyle w:val="ListParagraph"/>
        <w:numPr>
          <w:ilvl w:val="2"/>
          <w:numId w:val="44"/>
        </w:numPr>
        <w:spacing w:before="0" w:after="0"/>
      </w:pPr>
      <w:r>
        <w:t>ILI tool of MFL/Geometry</w:t>
      </w:r>
    </w:p>
    <w:p w14:paraId="456A7298" w14:textId="77777777" w:rsidR="000620BE" w:rsidRDefault="000620BE" w:rsidP="000620BE">
      <w:pPr>
        <w:pStyle w:val="ListParagraph"/>
        <w:numPr>
          <w:ilvl w:val="2"/>
          <w:numId w:val="44"/>
        </w:numPr>
        <w:spacing w:before="0" w:after="0"/>
      </w:pPr>
      <w:r>
        <w:t>Features identified 19.0</w:t>
      </w:r>
    </w:p>
    <w:p w14:paraId="1FBB05D1" w14:textId="77777777" w:rsidR="000620BE" w:rsidRDefault="000620BE" w:rsidP="000620BE">
      <w:pPr>
        <w:pStyle w:val="ListParagraph"/>
        <w:numPr>
          <w:ilvl w:val="2"/>
          <w:numId w:val="44"/>
        </w:numPr>
        <w:spacing w:before="0" w:after="0"/>
      </w:pPr>
      <w:r>
        <w:t>Depth fraction between 0.12 and 0.52</w:t>
      </w:r>
    </w:p>
    <w:p w14:paraId="64DAD92C" w14:textId="77777777" w:rsidR="000620BE" w:rsidRDefault="000620BE" w:rsidP="000620BE">
      <w:pPr>
        <w:pStyle w:val="ListParagraph"/>
        <w:numPr>
          <w:ilvl w:val="2"/>
          <w:numId w:val="44"/>
        </w:numPr>
        <w:spacing w:before="0" w:after="0"/>
      </w:pPr>
      <w:r>
        <w:t>Length between 10.0 mm and 150.0 mm</w:t>
      </w:r>
    </w:p>
    <w:p w14:paraId="3ACA5A4E" w14:textId="77777777" w:rsidR="000620BE" w:rsidRDefault="000620BE" w:rsidP="000620BE">
      <w:pPr>
        <w:pStyle w:val="ListParagraph"/>
        <w:numPr>
          <w:ilvl w:val="1"/>
          <w:numId w:val="44"/>
        </w:numPr>
        <w:spacing w:before="0" w:after="0"/>
      </w:pPr>
      <w:r>
        <w:t>Consequence of failure distributed between minimum of $1.73 and maximum of $1.73MM</w:t>
      </w:r>
    </w:p>
    <w:p w14:paraId="7FF73CB2" w14:textId="77777777" w:rsidR="000620BE" w:rsidRDefault="000620BE" w:rsidP="000620BE">
      <w:pPr>
        <w:pStyle w:val="ListParagraph"/>
        <w:numPr>
          <w:ilvl w:val="1"/>
          <w:numId w:val="44"/>
        </w:numPr>
        <w:spacing w:before="0" w:after="0"/>
      </w:pPr>
      <w:r>
        <w:t>Total length driven by Environmental: 29.96 meters.</w:t>
      </w:r>
    </w:p>
    <w:p w14:paraId="4AE07B1D" w14:textId="77777777" w:rsidR="000620BE" w:rsidRDefault="000620BE" w:rsidP="000620BE">
      <w:pPr>
        <w:pStyle w:val="ListParagraph"/>
        <w:numPr>
          <w:ilvl w:val="1"/>
          <w:numId w:val="44"/>
        </w:numPr>
        <w:spacing w:before="0" w:after="0"/>
      </w:pPr>
      <w:r>
        <w:t>Environmental Cost distributed between minimum of $1.50 and maximum of $1.50MM:</w:t>
      </w:r>
    </w:p>
    <w:p w14:paraId="20DFEA85" w14:textId="77777777" w:rsidR="000620BE" w:rsidRDefault="000620BE" w:rsidP="000620BE">
      <w:pPr>
        <w:pStyle w:val="ListParagraph"/>
        <w:numPr>
          <w:ilvl w:val="2"/>
          <w:numId w:val="44"/>
        </w:numPr>
        <w:spacing w:before="0" w:after="0"/>
      </w:pPr>
      <w:r>
        <w:t>Leak cost between minimum of $0.18 and maximum of $0.18MM</w:t>
      </w:r>
    </w:p>
    <w:p w14:paraId="4934A1C5" w14:textId="77777777" w:rsidR="000620BE" w:rsidRDefault="000620BE" w:rsidP="000620BE">
      <w:pPr>
        <w:pStyle w:val="ListParagraph"/>
        <w:numPr>
          <w:ilvl w:val="2"/>
          <w:numId w:val="44"/>
        </w:numPr>
        <w:spacing w:before="0" w:after="0"/>
      </w:pPr>
      <w:r>
        <w:t>Leak spill volume between a minimum of 1727.55 and maximum of 1727.77 gallons</w:t>
      </w:r>
    </w:p>
    <w:p w14:paraId="032ED7EA" w14:textId="77777777" w:rsidR="000620BE" w:rsidRDefault="000620BE" w:rsidP="000620BE">
      <w:pPr>
        <w:pStyle w:val="ListParagraph"/>
        <w:numPr>
          <w:ilvl w:val="2"/>
          <w:numId w:val="44"/>
        </w:numPr>
        <w:spacing w:before="0" w:after="0"/>
      </w:pPr>
      <w:r>
        <w:t>Rupture cost between minimum of $1.23 and maximum of $1.23MM</w:t>
      </w:r>
    </w:p>
    <w:p w14:paraId="371DDB37" w14:textId="77777777" w:rsidR="000620BE" w:rsidRDefault="000620BE" w:rsidP="000620BE">
      <w:pPr>
        <w:pStyle w:val="ListParagraph"/>
        <w:numPr>
          <w:ilvl w:val="2"/>
          <w:numId w:val="44"/>
        </w:numPr>
        <w:spacing w:before="0" w:after="0"/>
      </w:pPr>
      <w:r>
        <w:t>Rupture spill volume is between a minimum of 11636.73 and maximum of 11636.73 gallons</w:t>
      </w:r>
    </w:p>
    <w:p w14:paraId="0F6F9119" w14:textId="77777777" w:rsidR="000620BE" w:rsidRDefault="000620BE" w:rsidP="000620BE">
      <w:pPr>
        <w:pStyle w:val="ListParagraph"/>
        <w:numPr>
          <w:ilvl w:val="2"/>
          <w:numId w:val="44"/>
        </w:numPr>
        <w:spacing w:before="0" w:after="0"/>
      </w:pPr>
      <w:r>
        <w:t>Puncture cost between minimum of $6.02 and maximum of $6.02MM</w:t>
      </w:r>
    </w:p>
    <w:p w14:paraId="461E1478" w14:textId="77777777" w:rsidR="000620BE" w:rsidRDefault="000620BE" w:rsidP="000620BE">
      <w:pPr>
        <w:pStyle w:val="ListParagraph"/>
        <w:numPr>
          <w:ilvl w:val="2"/>
          <w:numId w:val="44"/>
        </w:numPr>
        <w:spacing w:before="0" w:after="0"/>
      </w:pPr>
      <w:r>
        <w:t>Puncture spill volume is between a minimum of 56763.24 and maximum of 56770.5 gallons</w:t>
      </w:r>
    </w:p>
    <w:p w14:paraId="0B0415C4" w14:textId="77777777" w:rsidR="000620BE" w:rsidRDefault="000620BE" w:rsidP="000620BE">
      <w:pPr>
        <w:pStyle w:val="ListParagraph"/>
        <w:numPr>
          <w:ilvl w:val="2"/>
          <w:numId w:val="44"/>
        </w:numPr>
        <w:spacing w:before="0" w:after="0"/>
      </w:pPr>
      <w:r>
        <w:t xml:space="preserve">Land use distributed as </w:t>
      </w:r>
    </w:p>
    <w:p w14:paraId="36C3AF55" w14:textId="77777777" w:rsidR="000620BE" w:rsidRDefault="000620BE" w:rsidP="000620BE">
      <w:pPr>
        <w:pStyle w:val="ListParagraph"/>
        <w:numPr>
          <w:ilvl w:val="3"/>
          <w:numId w:val="44"/>
        </w:numPr>
        <w:spacing w:before="0" w:after="0"/>
      </w:pPr>
      <w:r>
        <w:t>Forested: 29.96</w:t>
      </w:r>
    </w:p>
    <w:p w14:paraId="0C2A3363" w14:textId="77777777" w:rsidR="000620BE" w:rsidRDefault="000620BE" w:rsidP="000620BE">
      <w:pPr>
        <w:pStyle w:val="ListParagraph"/>
        <w:numPr>
          <w:ilvl w:val="0"/>
          <w:numId w:val="44"/>
        </w:numPr>
        <w:spacing w:before="0" w:after="0"/>
      </w:pPr>
      <w:r>
        <w:t xml:space="preserve">"NPS4 </w:t>
      </w:r>
      <w:proofErr w:type="spellStart"/>
      <w:r>
        <w:t>Eckville</w:t>
      </w:r>
      <w:proofErr w:type="spellEnd"/>
      <w:r>
        <w:t xml:space="preserve"> Lateral From 06-18-039-03W5 to 04-33-039-03W5</w:t>
      </w:r>
    </w:p>
    <w:p w14:paraId="4A0218D5" w14:textId="77777777" w:rsidR="000620BE" w:rsidRDefault="000620BE" w:rsidP="000620BE">
      <w:pPr>
        <w:pStyle w:val="ListParagraph"/>
        <w:numPr>
          <w:ilvl w:val="1"/>
          <w:numId w:val="44"/>
        </w:numPr>
        <w:spacing w:before="0" w:after="0"/>
      </w:pPr>
      <w:r>
        <w:t>Total Cumulative Length (m):</w:t>
      </w:r>
      <w:r>
        <w:tab/>
        <w:t>29.96</w:t>
      </w:r>
    </w:p>
    <w:p w14:paraId="4D7F823D" w14:textId="77777777" w:rsidR="000620BE" w:rsidRDefault="000620BE" w:rsidP="000620BE">
      <w:pPr>
        <w:pStyle w:val="ListParagraph"/>
        <w:numPr>
          <w:ilvl w:val="1"/>
          <w:numId w:val="44"/>
        </w:numPr>
        <w:spacing w:before="0" w:after="0"/>
      </w:pPr>
      <w:r>
        <w:t>Likelihood of failure distributed between minimum of 4.884e-02 and maximum of 4.884e-02.</w:t>
      </w:r>
    </w:p>
    <w:p w14:paraId="2FB4365A" w14:textId="77777777" w:rsidR="000620BE" w:rsidRDefault="000620BE" w:rsidP="000620BE">
      <w:pPr>
        <w:pStyle w:val="ListParagraph"/>
        <w:numPr>
          <w:ilvl w:val="2"/>
          <w:numId w:val="44"/>
        </w:numPr>
        <w:spacing w:before="0" w:after="0"/>
      </w:pPr>
      <w:r>
        <w:t>ILI Date of 2016-01-28</w:t>
      </w:r>
    </w:p>
    <w:p w14:paraId="2F95EC85" w14:textId="77777777" w:rsidR="000620BE" w:rsidRDefault="000620BE" w:rsidP="000620BE">
      <w:pPr>
        <w:pStyle w:val="ListParagraph"/>
        <w:numPr>
          <w:ilvl w:val="2"/>
          <w:numId w:val="44"/>
        </w:numPr>
        <w:spacing w:before="0" w:after="0"/>
      </w:pPr>
      <w:r>
        <w:t>ILI tool of MFL/Geometry</w:t>
      </w:r>
    </w:p>
    <w:p w14:paraId="259F6B48" w14:textId="77777777" w:rsidR="000620BE" w:rsidRDefault="000620BE" w:rsidP="000620BE">
      <w:pPr>
        <w:pStyle w:val="ListParagraph"/>
        <w:numPr>
          <w:ilvl w:val="2"/>
          <w:numId w:val="44"/>
        </w:numPr>
        <w:spacing w:before="0" w:after="0"/>
      </w:pPr>
      <w:r>
        <w:t>Features identified 41.0</w:t>
      </w:r>
    </w:p>
    <w:p w14:paraId="6FE36F23" w14:textId="77777777" w:rsidR="000620BE" w:rsidRDefault="000620BE" w:rsidP="000620BE">
      <w:pPr>
        <w:pStyle w:val="ListParagraph"/>
        <w:numPr>
          <w:ilvl w:val="2"/>
          <w:numId w:val="44"/>
        </w:numPr>
        <w:spacing w:before="0" w:after="0"/>
      </w:pPr>
      <w:r>
        <w:t>Depth fraction between 0.11 and 0.48</w:t>
      </w:r>
    </w:p>
    <w:p w14:paraId="032B8495" w14:textId="77777777" w:rsidR="000620BE" w:rsidRDefault="000620BE" w:rsidP="000620BE">
      <w:pPr>
        <w:pStyle w:val="ListParagraph"/>
        <w:numPr>
          <w:ilvl w:val="2"/>
          <w:numId w:val="44"/>
        </w:numPr>
        <w:spacing w:before="0" w:after="0"/>
      </w:pPr>
      <w:r>
        <w:t>Length between 4.0 mm and 94.0 mm</w:t>
      </w:r>
    </w:p>
    <w:p w14:paraId="378A0D24" w14:textId="77777777" w:rsidR="000620BE" w:rsidRDefault="000620BE" w:rsidP="000620BE">
      <w:pPr>
        <w:pStyle w:val="ListParagraph"/>
        <w:numPr>
          <w:ilvl w:val="1"/>
          <w:numId w:val="44"/>
        </w:numPr>
        <w:spacing w:before="0" w:after="0"/>
      </w:pPr>
      <w:r>
        <w:t>Consequence of failure distributed between minimum of $10.35 and maximum of $10.36MM</w:t>
      </w:r>
    </w:p>
    <w:p w14:paraId="4626DCB8" w14:textId="77777777" w:rsidR="000620BE" w:rsidRDefault="000620BE" w:rsidP="000620BE">
      <w:pPr>
        <w:pStyle w:val="ListParagraph"/>
        <w:numPr>
          <w:ilvl w:val="1"/>
          <w:numId w:val="44"/>
        </w:numPr>
        <w:spacing w:before="0" w:after="0"/>
      </w:pPr>
      <w:r>
        <w:t>Total length driven by Environmental: 29.96 meters.</w:t>
      </w:r>
    </w:p>
    <w:p w14:paraId="5BEE69FD" w14:textId="77777777" w:rsidR="000620BE" w:rsidRDefault="000620BE" w:rsidP="000620BE">
      <w:pPr>
        <w:pStyle w:val="ListParagraph"/>
        <w:numPr>
          <w:ilvl w:val="1"/>
          <w:numId w:val="44"/>
        </w:numPr>
        <w:spacing w:before="0" w:after="0"/>
      </w:pPr>
      <w:r>
        <w:t>Environmental Cost distributed between minimum of $10.03 and maximum of $10.04MM:</w:t>
      </w:r>
    </w:p>
    <w:p w14:paraId="6465055F" w14:textId="77777777" w:rsidR="000620BE" w:rsidRDefault="000620BE" w:rsidP="000620BE">
      <w:pPr>
        <w:pStyle w:val="ListParagraph"/>
        <w:numPr>
          <w:ilvl w:val="2"/>
          <w:numId w:val="44"/>
        </w:numPr>
        <w:spacing w:before="0" w:after="0"/>
      </w:pPr>
      <w:r>
        <w:t>Leak cost between minimum of $0.18 and maximum of $0.18MM</w:t>
      </w:r>
    </w:p>
    <w:p w14:paraId="128BEE06" w14:textId="77777777" w:rsidR="000620BE" w:rsidRDefault="000620BE" w:rsidP="000620BE">
      <w:pPr>
        <w:pStyle w:val="ListParagraph"/>
        <w:numPr>
          <w:ilvl w:val="2"/>
          <w:numId w:val="44"/>
        </w:numPr>
        <w:spacing w:before="0" w:after="0"/>
      </w:pPr>
      <w:r>
        <w:t>Leak spill volume between a minimum of 1706.75 and maximum of 1708.59 gallons</w:t>
      </w:r>
    </w:p>
    <w:p w14:paraId="1D370DDC" w14:textId="77777777" w:rsidR="000620BE" w:rsidRDefault="000620BE" w:rsidP="000620BE">
      <w:pPr>
        <w:pStyle w:val="ListParagraph"/>
        <w:numPr>
          <w:ilvl w:val="2"/>
          <w:numId w:val="44"/>
        </w:numPr>
        <w:spacing w:before="0" w:after="0"/>
      </w:pPr>
      <w:r>
        <w:t>Rupture cost between minimum of $23.63 and maximum of $23.66MM</w:t>
      </w:r>
    </w:p>
    <w:p w14:paraId="641B74CE" w14:textId="77777777" w:rsidR="000620BE" w:rsidRDefault="000620BE" w:rsidP="000620BE">
      <w:pPr>
        <w:pStyle w:val="ListParagraph"/>
        <w:numPr>
          <w:ilvl w:val="2"/>
          <w:numId w:val="44"/>
        </w:numPr>
        <w:spacing w:before="0" w:after="0"/>
      </w:pPr>
      <w:r>
        <w:t>Rupture spill volume is between a minimum of 222977.56 and maximum of 223218.44 gallons</w:t>
      </w:r>
    </w:p>
    <w:p w14:paraId="0C5CF268" w14:textId="77777777" w:rsidR="000620BE" w:rsidRDefault="000620BE" w:rsidP="000620BE">
      <w:pPr>
        <w:pStyle w:val="ListParagraph"/>
        <w:numPr>
          <w:ilvl w:val="2"/>
          <w:numId w:val="44"/>
        </w:numPr>
        <w:spacing w:before="0" w:after="0"/>
      </w:pPr>
      <w:r>
        <w:t>Puncture cost between minimum of $5.94 and maximum of $5.95MM</w:t>
      </w:r>
    </w:p>
    <w:p w14:paraId="64CC4503" w14:textId="77777777" w:rsidR="000620BE" w:rsidRDefault="000620BE" w:rsidP="000620BE">
      <w:pPr>
        <w:pStyle w:val="ListParagraph"/>
        <w:numPr>
          <w:ilvl w:val="2"/>
          <w:numId w:val="44"/>
        </w:numPr>
        <w:spacing w:before="0" w:after="0"/>
      </w:pPr>
      <w:r>
        <w:t>Puncture spill volume is between a minimum of 56079.77 and maximum of 56140.35 gallons</w:t>
      </w:r>
    </w:p>
    <w:p w14:paraId="0B807E00" w14:textId="77777777" w:rsidR="000620BE" w:rsidRDefault="000620BE" w:rsidP="000620BE">
      <w:pPr>
        <w:pStyle w:val="ListParagraph"/>
        <w:numPr>
          <w:ilvl w:val="2"/>
          <w:numId w:val="44"/>
        </w:numPr>
        <w:spacing w:before="0" w:after="0"/>
      </w:pPr>
      <w:r>
        <w:t xml:space="preserve">Land use distributed as </w:t>
      </w:r>
    </w:p>
    <w:p w14:paraId="5B6E8DC8" w14:textId="77777777" w:rsidR="000620BE" w:rsidRDefault="000620BE" w:rsidP="000620BE">
      <w:pPr>
        <w:pStyle w:val="ListParagraph"/>
        <w:numPr>
          <w:ilvl w:val="3"/>
          <w:numId w:val="44"/>
        </w:numPr>
        <w:spacing w:before="0" w:after="0"/>
      </w:pPr>
      <w:r>
        <w:t>Agricultural: 29.96</w:t>
      </w:r>
    </w:p>
    <w:p w14:paraId="3B420BF2" w14:textId="77777777" w:rsidR="000620BE" w:rsidRPr="00C029D1" w:rsidRDefault="000620BE" w:rsidP="000620BE">
      <w:pPr>
        <w:spacing w:before="0" w:after="0"/>
      </w:pPr>
    </w:p>
    <w:p w14:paraId="79F9E4FC" w14:textId="776634BA" w:rsidR="000620BE" w:rsidRDefault="000620BE" w:rsidP="00127B7E">
      <w:r>
        <w:t>MFLC</w:t>
      </w:r>
    </w:p>
    <w:p w14:paraId="2701CCFE" w14:textId="0B21E4D9" w:rsidR="000620BE" w:rsidRDefault="000620BE" w:rsidP="00127B7E"/>
    <w:p w14:paraId="2E5511A1" w14:textId="5029E823" w:rsidR="000620BE" w:rsidRDefault="000620BE" w:rsidP="00127B7E">
      <w:r>
        <w:t>UT</w:t>
      </w:r>
    </w:p>
    <w:p w14:paraId="6034BF30" w14:textId="77777777" w:rsidR="000620BE" w:rsidRDefault="000620BE" w:rsidP="00127B7E"/>
    <w:p w14:paraId="4C569F94" w14:textId="5069E629" w:rsidR="00085C49" w:rsidRDefault="00085C49" w:rsidP="00085C49">
      <w:pPr>
        <w:pStyle w:val="Appendix2"/>
      </w:pPr>
      <w:r>
        <w:t>Circumferential Stress Corrosion Cracking Reportable Pipeline Segments</w:t>
      </w:r>
    </w:p>
    <w:p w14:paraId="09AFA5C3" w14:textId="3276EEC6" w:rsidR="00085C49" w:rsidRDefault="00085C49" w:rsidP="00127B7E"/>
    <w:p w14:paraId="17B2FFF8" w14:textId="7DDC7DDD" w:rsidR="00085C49" w:rsidRDefault="00085C49" w:rsidP="00085C49">
      <w:pPr>
        <w:pStyle w:val="Appendix3"/>
      </w:pPr>
      <w:r>
        <w:t>CSCC Method 1a</w:t>
      </w:r>
    </w:p>
    <w:p w14:paraId="0ED5701D" w14:textId="112DA8B8" w:rsidR="00085C49" w:rsidRDefault="00085C49" w:rsidP="00127B7E"/>
    <w:p w14:paraId="6B8CA92C" w14:textId="77777777" w:rsidR="00B277A7" w:rsidRPr="00832C5D" w:rsidRDefault="00B277A7" w:rsidP="00B277A7">
      <w:pPr>
        <w:pStyle w:val="ListParagraph"/>
        <w:numPr>
          <w:ilvl w:val="0"/>
          <w:numId w:val="51"/>
        </w:numPr>
        <w:spacing w:before="0" w:after="0"/>
      </w:pPr>
      <w:r w:rsidRPr="00832C5D">
        <w:t>"SS-15 NPS 6</w:t>
      </w:r>
    </w:p>
    <w:p w14:paraId="0E42F972" w14:textId="77777777" w:rsidR="00B277A7" w:rsidRPr="00832C5D" w:rsidRDefault="00B277A7" w:rsidP="00B277A7">
      <w:pPr>
        <w:pStyle w:val="ListParagraph"/>
        <w:numPr>
          <w:ilvl w:val="1"/>
          <w:numId w:val="51"/>
        </w:numPr>
        <w:spacing w:before="0" w:after="0"/>
      </w:pPr>
      <w:r w:rsidRPr="00832C5D">
        <w:t>Total Cumulative Length (m):</w:t>
      </w:r>
      <w:r w:rsidRPr="00832C5D">
        <w:tab/>
        <w:t>5229.36</w:t>
      </w:r>
    </w:p>
    <w:p w14:paraId="3A6832A7" w14:textId="77777777" w:rsidR="00B277A7" w:rsidRPr="00832C5D" w:rsidRDefault="00B277A7" w:rsidP="00B277A7">
      <w:pPr>
        <w:pStyle w:val="ListParagraph"/>
        <w:numPr>
          <w:ilvl w:val="1"/>
          <w:numId w:val="51"/>
        </w:numPr>
        <w:spacing w:before="0" w:after="0"/>
      </w:pPr>
      <w:r w:rsidRPr="00832C5D">
        <w:t>Likelihood of failure distributed between minimum of 2.002e-02 and maximum of 8.503e-02.</w:t>
      </w:r>
    </w:p>
    <w:p w14:paraId="4A6BF8E6" w14:textId="77777777" w:rsidR="00B277A7" w:rsidRPr="00832C5D" w:rsidRDefault="00B277A7" w:rsidP="00B277A7">
      <w:pPr>
        <w:pStyle w:val="ListParagraph"/>
        <w:numPr>
          <w:ilvl w:val="2"/>
          <w:numId w:val="51"/>
        </w:numPr>
        <w:spacing w:before="0" w:after="0"/>
      </w:pPr>
      <w:r w:rsidRPr="00832C5D">
        <w:t>Installation date between minimum of 1955-01-01 and maximum of 1955-01-01</w:t>
      </w:r>
    </w:p>
    <w:p w14:paraId="2B386D4B" w14:textId="77777777" w:rsidR="00B277A7" w:rsidRPr="00832C5D" w:rsidRDefault="00B277A7" w:rsidP="00B277A7">
      <w:pPr>
        <w:pStyle w:val="ListParagraph"/>
        <w:numPr>
          <w:ilvl w:val="2"/>
          <w:numId w:val="51"/>
        </w:numPr>
        <w:spacing w:before="0" w:after="0"/>
      </w:pPr>
      <w:r w:rsidRPr="00832C5D">
        <w:t>Mainline coating type of Coal Tar</w:t>
      </w:r>
    </w:p>
    <w:p w14:paraId="2EC592A4" w14:textId="77777777" w:rsidR="00B277A7" w:rsidRPr="00832C5D" w:rsidRDefault="00B277A7" w:rsidP="00B277A7">
      <w:pPr>
        <w:pStyle w:val="ListParagraph"/>
        <w:numPr>
          <w:ilvl w:val="2"/>
          <w:numId w:val="51"/>
        </w:numPr>
        <w:spacing w:before="0" w:after="0"/>
      </w:pPr>
      <w:r w:rsidRPr="00832C5D">
        <w:t>Wall thickness between minimum of 5.16 and maximum of 7.11 mm</w:t>
      </w:r>
    </w:p>
    <w:p w14:paraId="6C97607D"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065D7D1F" w14:textId="77777777" w:rsidR="00B277A7" w:rsidRPr="00832C5D" w:rsidRDefault="00B277A7" w:rsidP="00B277A7">
      <w:pPr>
        <w:pStyle w:val="ListParagraph"/>
        <w:numPr>
          <w:ilvl w:val="2"/>
          <w:numId w:val="51"/>
        </w:numPr>
        <w:spacing w:before="0" w:after="0"/>
      </w:pPr>
      <w:r w:rsidRPr="00832C5D">
        <w:t>Field bends encountered: nan</w:t>
      </w:r>
    </w:p>
    <w:p w14:paraId="4B95BC58" w14:textId="77777777" w:rsidR="00B277A7" w:rsidRPr="00832C5D" w:rsidRDefault="00B277A7" w:rsidP="00B277A7">
      <w:pPr>
        <w:pStyle w:val="ListParagraph"/>
        <w:numPr>
          <w:ilvl w:val="2"/>
          <w:numId w:val="51"/>
        </w:numPr>
        <w:spacing w:before="0" w:after="0"/>
      </w:pPr>
      <w:r w:rsidRPr="00832C5D">
        <w:t>Count of road crossings is 4.0</w:t>
      </w:r>
    </w:p>
    <w:p w14:paraId="4A674AA5" w14:textId="77777777" w:rsidR="00B277A7" w:rsidRPr="00832C5D" w:rsidRDefault="00B277A7" w:rsidP="00B277A7">
      <w:pPr>
        <w:pStyle w:val="ListParagraph"/>
        <w:numPr>
          <w:ilvl w:val="2"/>
          <w:numId w:val="51"/>
        </w:numPr>
        <w:spacing w:before="0" w:after="0"/>
      </w:pPr>
      <w:r w:rsidRPr="00832C5D">
        <w:t>Count of water crossings is 0.0</w:t>
      </w:r>
    </w:p>
    <w:p w14:paraId="77A76B23" w14:textId="77777777" w:rsidR="00B277A7" w:rsidRPr="00832C5D" w:rsidRDefault="00B277A7" w:rsidP="00B277A7">
      <w:pPr>
        <w:pStyle w:val="ListParagraph"/>
        <w:numPr>
          <w:ilvl w:val="1"/>
          <w:numId w:val="51"/>
        </w:numPr>
        <w:spacing w:before="0" w:after="0"/>
      </w:pPr>
      <w:r w:rsidRPr="00832C5D">
        <w:t>Consequence of failure distributed between minimum of $1.63 and maximum of $1.83MM</w:t>
      </w:r>
    </w:p>
    <w:p w14:paraId="6CC61DB1" w14:textId="77777777" w:rsidR="00B277A7" w:rsidRPr="00832C5D" w:rsidRDefault="00B277A7" w:rsidP="00B277A7">
      <w:pPr>
        <w:pStyle w:val="ListParagraph"/>
        <w:numPr>
          <w:ilvl w:val="1"/>
          <w:numId w:val="51"/>
        </w:numPr>
        <w:spacing w:before="0" w:after="0"/>
      </w:pPr>
      <w:r w:rsidRPr="00832C5D">
        <w:t>Total length driven by Environmental: 5229.36 meters.</w:t>
      </w:r>
    </w:p>
    <w:p w14:paraId="076DF26F" w14:textId="77777777" w:rsidR="00B277A7" w:rsidRPr="00832C5D" w:rsidRDefault="00B277A7" w:rsidP="00B277A7">
      <w:pPr>
        <w:pStyle w:val="ListParagraph"/>
        <w:numPr>
          <w:ilvl w:val="1"/>
          <w:numId w:val="51"/>
        </w:numPr>
        <w:spacing w:before="0" w:after="0"/>
      </w:pPr>
      <w:r w:rsidRPr="00832C5D">
        <w:t>Environmental Cost distributed between minimum of $1.39 and maximum of $1.59MM:</w:t>
      </w:r>
    </w:p>
    <w:p w14:paraId="1FFA4BCA" w14:textId="77777777" w:rsidR="00B277A7" w:rsidRPr="00832C5D" w:rsidRDefault="00B277A7" w:rsidP="00B277A7">
      <w:pPr>
        <w:pStyle w:val="ListParagraph"/>
        <w:numPr>
          <w:ilvl w:val="2"/>
          <w:numId w:val="51"/>
        </w:numPr>
        <w:spacing w:before="0" w:after="0"/>
      </w:pPr>
      <w:r w:rsidRPr="00832C5D">
        <w:t>Leak cost between minimum of $0.20 and maximum of $0.21MM</w:t>
      </w:r>
    </w:p>
    <w:p w14:paraId="603A5873" w14:textId="77777777" w:rsidR="00B277A7" w:rsidRPr="00832C5D" w:rsidRDefault="00B277A7" w:rsidP="00B277A7">
      <w:pPr>
        <w:pStyle w:val="ListParagraph"/>
        <w:numPr>
          <w:ilvl w:val="2"/>
          <w:numId w:val="51"/>
        </w:numPr>
        <w:spacing w:before="0" w:after="0"/>
      </w:pPr>
      <w:r w:rsidRPr="00832C5D">
        <w:t>Leak spill volume between a minimum of 1853.91 and maximum of 1962.4 gallons</w:t>
      </w:r>
    </w:p>
    <w:p w14:paraId="39602C56" w14:textId="77777777" w:rsidR="00B277A7" w:rsidRPr="00832C5D" w:rsidRDefault="00B277A7" w:rsidP="00B277A7">
      <w:pPr>
        <w:pStyle w:val="ListParagraph"/>
        <w:numPr>
          <w:ilvl w:val="2"/>
          <w:numId w:val="51"/>
        </w:numPr>
        <w:spacing w:before="0" w:after="0"/>
      </w:pPr>
      <w:r w:rsidRPr="00832C5D">
        <w:t>Rupture cost between minimum of $55.64 and maximum of $58.90MM</w:t>
      </w:r>
    </w:p>
    <w:p w14:paraId="3991C30C" w14:textId="77777777" w:rsidR="00B277A7" w:rsidRPr="00832C5D" w:rsidRDefault="00B277A7" w:rsidP="00B277A7">
      <w:pPr>
        <w:pStyle w:val="ListParagraph"/>
        <w:numPr>
          <w:ilvl w:val="2"/>
          <w:numId w:val="51"/>
        </w:numPr>
        <w:spacing w:before="0" w:after="0"/>
      </w:pPr>
      <w:r w:rsidRPr="00832C5D">
        <w:t>Rupture spill volume is between a minimum of 524962.0 and maximum of 555682.93 gallons</w:t>
      </w:r>
    </w:p>
    <w:p w14:paraId="27F47B1A" w14:textId="77777777" w:rsidR="00B277A7" w:rsidRPr="00832C5D" w:rsidRDefault="00B277A7" w:rsidP="00B277A7">
      <w:pPr>
        <w:pStyle w:val="ListParagraph"/>
        <w:numPr>
          <w:ilvl w:val="2"/>
          <w:numId w:val="51"/>
        </w:numPr>
        <w:spacing w:before="0" w:after="0"/>
      </w:pPr>
      <w:r w:rsidRPr="00832C5D">
        <w:t>Puncture cost between minimum of $6.46 and maximum of $6.83MM</w:t>
      </w:r>
    </w:p>
    <w:p w14:paraId="692362D1" w14:textId="77777777" w:rsidR="00B277A7" w:rsidRPr="00832C5D" w:rsidRDefault="00B277A7" w:rsidP="00B277A7">
      <w:pPr>
        <w:pStyle w:val="ListParagraph"/>
        <w:numPr>
          <w:ilvl w:val="2"/>
          <w:numId w:val="51"/>
        </w:numPr>
        <w:spacing w:before="0" w:after="0"/>
      </w:pPr>
      <w:r w:rsidRPr="00832C5D">
        <w:t>Puncture spill volume is between a minimum of 60915.28 and maximum of 64480.05 gallons</w:t>
      </w:r>
    </w:p>
    <w:p w14:paraId="0D92EBFB" w14:textId="77777777" w:rsidR="00B277A7" w:rsidRPr="00832C5D" w:rsidRDefault="00B277A7" w:rsidP="00B277A7">
      <w:pPr>
        <w:pStyle w:val="ListParagraph"/>
        <w:numPr>
          <w:ilvl w:val="2"/>
          <w:numId w:val="51"/>
        </w:numPr>
        <w:spacing w:before="0" w:after="0"/>
      </w:pPr>
      <w:r w:rsidRPr="00832C5D">
        <w:t xml:space="preserve">Land use distributed as </w:t>
      </w:r>
    </w:p>
    <w:p w14:paraId="5873BFEB" w14:textId="77777777" w:rsidR="00B277A7" w:rsidRPr="00832C5D" w:rsidRDefault="00B277A7" w:rsidP="00B277A7">
      <w:pPr>
        <w:pStyle w:val="ListParagraph"/>
        <w:numPr>
          <w:ilvl w:val="3"/>
          <w:numId w:val="51"/>
        </w:numPr>
        <w:spacing w:before="0" w:after="0"/>
      </w:pPr>
      <w:r w:rsidRPr="00832C5D">
        <w:t>Agricultural: 5,229.36</w:t>
      </w:r>
    </w:p>
    <w:p w14:paraId="6B967C00" w14:textId="77777777" w:rsidR="00B277A7" w:rsidRPr="00832C5D" w:rsidRDefault="00B277A7" w:rsidP="00B277A7">
      <w:pPr>
        <w:pStyle w:val="ListParagraph"/>
        <w:numPr>
          <w:ilvl w:val="0"/>
          <w:numId w:val="51"/>
        </w:numPr>
        <w:spacing w:before="0" w:after="0"/>
      </w:pPr>
      <w:r w:rsidRPr="00832C5D">
        <w:t>"COED BV 203 TO EST NPS 8</w:t>
      </w:r>
    </w:p>
    <w:p w14:paraId="071FFFD8" w14:textId="77777777" w:rsidR="00B277A7" w:rsidRPr="00832C5D" w:rsidRDefault="00B277A7" w:rsidP="00B277A7">
      <w:pPr>
        <w:pStyle w:val="ListParagraph"/>
        <w:numPr>
          <w:ilvl w:val="1"/>
          <w:numId w:val="51"/>
        </w:numPr>
        <w:spacing w:before="0" w:after="0"/>
      </w:pPr>
      <w:r w:rsidRPr="00832C5D">
        <w:t>Total Cumulative Length (m):</w:t>
      </w:r>
      <w:r w:rsidRPr="00832C5D">
        <w:tab/>
        <w:t>2259.9</w:t>
      </w:r>
    </w:p>
    <w:p w14:paraId="71A6AE0C" w14:textId="77777777" w:rsidR="00B277A7" w:rsidRPr="00832C5D" w:rsidRDefault="00B277A7" w:rsidP="00B277A7">
      <w:pPr>
        <w:pStyle w:val="ListParagraph"/>
        <w:numPr>
          <w:ilvl w:val="1"/>
          <w:numId w:val="51"/>
        </w:numPr>
        <w:spacing w:before="0" w:after="0"/>
      </w:pPr>
      <w:r w:rsidRPr="00832C5D">
        <w:t>Likelihood of failure distributed between minimum of 3.090e-02 and maximum of 1.312e-01.</w:t>
      </w:r>
    </w:p>
    <w:p w14:paraId="2270057C" w14:textId="77777777" w:rsidR="00B277A7" w:rsidRPr="00832C5D" w:rsidRDefault="00B277A7" w:rsidP="00B277A7">
      <w:pPr>
        <w:pStyle w:val="ListParagraph"/>
        <w:numPr>
          <w:ilvl w:val="2"/>
          <w:numId w:val="51"/>
        </w:numPr>
        <w:spacing w:before="0" w:after="0"/>
      </w:pPr>
      <w:r w:rsidRPr="00832C5D">
        <w:t>Installation date between minimum of 1969-01-01 and maximum of 1969-01-01</w:t>
      </w:r>
    </w:p>
    <w:p w14:paraId="3E8F3B17" w14:textId="77777777" w:rsidR="00B277A7" w:rsidRPr="00832C5D" w:rsidRDefault="00B277A7" w:rsidP="00B277A7">
      <w:pPr>
        <w:pStyle w:val="ListParagraph"/>
        <w:numPr>
          <w:ilvl w:val="2"/>
          <w:numId w:val="51"/>
        </w:numPr>
        <w:spacing w:before="0" w:after="0"/>
      </w:pPr>
      <w:r w:rsidRPr="00832C5D">
        <w:t>Mainline coating type of Tape</w:t>
      </w:r>
    </w:p>
    <w:p w14:paraId="17DAC16B" w14:textId="77777777" w:rsidR="00B277A7" w:rsidRPr="00832C5D" w:rsidRDefault="00B277A7" w:rsidP="00B277A7">
      <w:pPr>
        <w:pStyle w:val="ListParagraph"/>
        <w:numPr>
          <w:ilvl w:val="2"/>
          <w:numId w:val="51"/>
        </w:numPr>
        <w:spacing w:before="0" w:after="0"/>
      </w:pPr>
      <w:r w:rsidRPr="00832C5D">
        <w:t>Wall thickness between minimum of 4.78 and maximum of 4.78 mm</w:t>
      </w:r>
    </w:p>
    <w:p w14:paraId="3E3AD41A"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71E7C60E" w14:textId="77777777" w:rsidR="00B277A7" w:rsidRPr="00832C5D" w:rsidRDefault="00B277A7" w:rsidP="00B277A7">
      <w:pPr>
        <w:pStyle w:val="ListParagraph"/>
        <w:numPr>
          <w:ilvl w:val="2"/>
          <w:numId w:val="51"/>
        </w:numPr>
        <w:spacing w:before="0" w:after="0"/>
      </w:pPr>
      <w:r w:rsidRPr="00832C5D">
        <w:t>Field bends encountered: nan</w:t>
      </w:r>
    </w:p>
    <w:p w14:paraId="63A5F468" w14:textId="77777777" w:rsidR="00B277A7" w:rsidRPr="00832C5D" w:rsidRDefault="00B277A7" w:rsidP="00B277A7">
      <w:pPr>
        <w:pStyle w:val="ListParagraph"/>
        <w:numPr>
          <w:ilvl w:val="2"/>
          <w:numId w:val="51"/>
        </w:numPr>
        <w:spacing w:before="0" w:after="0"/>
      </w:pPr>
      <w:r w:rsidRPr="00832C5D">
        <w:t>Count of road crossings is 2.0</w:t>
      </w:r>
    </w:p>
    <w:p w14:paraId="709E1438" w14:textId="77777777" w:rsidR="00B277A7" w:rsidRPr="00832C5D" w:rsidRDefault="00B277A7" w:rsidP="00B277A7">
      <w:pPr>
        <w:pStyle w:val="ListParagraph"/>
        <w:numPr>
          <w:ilvl w:val="2"/>
          <w:numId w:val="51"/>
        </w:numPr>
        <w:spacing w:before="0" w:after="0"/>
      </w:pPr>
      <w:r w:rsidRPr="00832C5D">
        <w:t>Count of water crossings is 0.0</w:t>
      </w:r>
    </w:p>
    <w:p w14:paraId="7B7A8B65" w14:textId="77777777" w:rsidR="00B277A7" w:rsidRPr="00832C5D" w:rsidRDefault="00B277A7" w:rsidP="00B277A7">
      <w:pPr>
        <w:pStyle w:val="ListParagraph"/>
        <w:numPr>
          <w:ilvl w:val="1"/>
          <w:numId w:val="51"/>
        </w:numPr>
        <w:spacing w:before="0" w:after="0"/>
      </w:pPr>
      <w:r w:rsidRPr="00832C5D">
        <w:t>Consequence of failure distributed between minimum of $5.08 and maximum of $158.72MM</w:t>
      </w:r>
    </w:p>
    <w:p w14:paraId="2742A6FE" w14:textId="77777777" w:rsidR="00B277A7" w:rsidRPr="00832C5D" w:rsidRDefault="00B277A7" w:rsidP="00B277A7">
      <w:pPr>
        <w:pStyle w:val="ListParagraph"/>
        <w:numPr>
          <w:ilvl w:val="1"/>
          <w:numId w:val="51"/>
        </w:numPr>
        <w:spacing w:before="0" w:after="0"/>
      </w:pPr>
      <w:r w:rsidRPr="00832C5D">
        <w:t>Total length driven by Safety: 1694.93 meters.</w:t>
      </w:r>
    </w:p>
    <w:p w14:paraId="430D1725" w14:textId="77777777" w:rsidR="00B277A7" w:rsidRPr="00832C5D" w:rsidRDefault="00B277A7" w:rsidP="00B277A7">
      <w:pPr>
        <w:pStyle w:val="ListParagraph"/>
        <w:numPr>
          <w:ilvl w:val="1"/>
          <w:numId w:val="51"/>
        </w:numPr>
        <w:spacing w:before="0" w:after="0"/>
      </w:pPr>
      <w:r w:rsidRPr="00832C5D">
        <w:lastRenderedPageBreak/>
        <w:t>Safety Cost distributed between minimum of $0.00 and maximum of $150.03MM:</w:t>
      </w:r>
    </w:p>
    <w:p w14:paraId="683DBB1C" w14:textId="77777777" w:rsidR="00B277A7" w:rsidRPr="00832C5D" w:rsidRDefault="00B277A7" w:rsidP="00B277A7">
      <w:pPr>
        <w:pStyle w:val="ListParagraph"/>
        <w:numPr>
          <w:ilvl w:val="2"/>
          <w:numId w:val="51"/>
        </w:numPr>
        <w:spacing w:before="0" w:after="0"/>
      </w:pPr>
      <w:r w:rsidRPr="00832C5D">
        <w:t>Leak cost between minimum of $0.00 and maximum of $121.06MM</w:t>
      </w:r>
    </w:p>
    <w:p w14:paraId="234004C1" w14:textId="77777777" w:rsidR="00B277A7" w:rsidRPr="00832C5D" w:rsidRDefault="00B277A7" w:rsidP="00B277A7">
      <w:pPr>
        <w:pStyle w:val="ListParagraph"/>
        <w:numPr>
          <w:ilvl w:val="2"/>
          <w:numId w:val="51"/>
        </w:numPr>
        <w:spacing w:before="0" w:after="0"/>
      </w:pPr>
      <w:r w:rsidRPr="00832C5D">
        <w:t>Leak scenario yielded 44.0 intersections with structures, with minimum of 0.0 and maximum of 12.61 of population impacted.</w:t>
      </w:r>
    </w:p>
    <w:p w14:paraId="6A0322F2" w14:textId="77777777" w:rsidR="00B277A7" w:rsidRPr="00832C5D" w:rsidRDefault="00B277A7" w:rsidP="00B277A7">
      <w:pPr>
        <w:pStyle w:val="ListParagraph"/>
        <w:numPr>
          <w:ilvl w:val="2"/>
          <w:numId w:val="51"/>
        </w:numPr>
        <w:spacing w:before="0" w:after="0"/>
      </w:pPr>
      <w:r w:rsidRPr="00832C5D">
        <w:t>Leak hazard radius distributed between minimum of 12.03 and maximum of 12.03 meters.</w:t>
      </w:r>
    </w:p>
    <w:p w14:paraId="15609F05" w14:textId="77777777" w:rsidR="00B277A7" w:rsidRPr="00832C5D" w:rsidRDefault="00B277A7" w:rsidP="00B277A7">
      <w:pPr>
        <w:pStyle w:val="ListParagraph"/>
        <w:numPr>
          <w:ilvl w:val="2"/>
          <w:numId w:val="51"/>
        </w:numPr>
        <w:spacing w:before="0" w:after="0"/>
      </w:pPr>
      <w:r w:rsidRPr="00832C5D">
        <w:t>Rupture cost between minimum of $0.00 and maximum of $513.60MM</w:t>
      </w:r>
    </w:p>
    <w:p w14:paraId="36C13505" w14:textId="77777777" w:rsidR="00B277A7" w:rsidRPr="00832C5D" w:rsidRDefault="00B277A7" w:rsidP="00B277A7">
      <w:pPr>
        <w:pStyle w:val="ListParagraph"/>
        <w:numPr>
          <w:ilvl w:val="2"/>
          <w:numId w:val="51"/>
        </w:numPr>
        <w:spacing w:before="0" w:after="0"/>
      </w:pPr>
      <w:r w:rsidRPr="00832C5D">
        <w:t>Rupture scenario yielded 16.0 intersections with structures, with minimum of 0.0 and maximum of 53.5 of population impacted</w:t>
      </w:r>
    </w:p>
    <w:p w14:paraId="2D1BCF1E" w14:textId="77777777" w:rsidR="00B277A7" w:rsidRPr="00832C5D" w:rsidRDefault="00B277A7" w:rsidP="00B277A7">
      <w:pPr>
        <w:pStyle w:val="ListParagraph"/>
        <w:numPr>
          <w:ilvl w:val="2"/>
          <w:numId w:val="51"/>
        </w:numPr>
        <w:spacing w:before="0" w:after="0"/>
      </w:pPr>
      <w:r w:rsidRPr="00832C5D">
        <w:t>Rupture hazard radius distributed between minimum of 138.23 and maximum of 138.23 meters.</w:t>
      </w:r>
    </w:p>
    <w:p w14:paraId="1EE5849F" w14:textId="77777777" w:rsidR="00B277A7" w:rsidRPr="00832C5D" w:rsidRDefault="00B277A7" w:rsidP="00B277A7">
      <w:pPr>
        <w:pStyle w:val="ListParagraph"/>
        <w:numPr>
          <w:ilvl w:val="2"/>
          <w:numId w:val="51"/>
        </w:numPr>
        <w:spacing w:before="0" w:after="0"/>
      </w:pPr>
      <w:r w:rsidRPr="00832C5D">
        <w:t>Puncture cost between minimum of $0.00 and maximum of $392.54MM</w:t>
      </w:r>
    </w:p>
    <w:p w14:paraId="661D8F9E" w14:textId="77777777" w:rsidR="00B277A7" w:rsidRPr="00832C5D" w:rsidRDefault="00B277A7" w:rsidP="00B277A7">
      <w:pPr>
        <w:pStyle w:val="ListParagraph"/>
        <w:numPr>
          <w:ilvl w:val="2"/>
          <w:numId w:val="51"/>
        </w:numPr>
        <w:spacing w:before="0" w:after="0"/>
      </w:pPr>
      <w:r w:rsidRPr="00832C5D">
        <w:t>Puncture scenario yielded 46.0 intersections with structures, with minimum of 0.0 and maximum of 40.89 of population impacted</w:t>
      </w:r>
    </w:p>
    <w:p w14:paraId="171B81A8" w14:textId="77777777" w:rsidR="00B277A7" w:rsidRPr="00832C5D" w:rsidRDefault="00B277A7" w:rsidP="00B277A7">
      <w:pPr>
        <w:pStyle w:val="ListParagraph"/>
        <w:numPr>
          <w:ilvl w:val="2"/>
          <w:numId w:val="51"/>
        </w:numPr>
        <w:spacing w:before="0" w:after="0"/>
      </w:pPr>
      <w:r w:rsidRPr="00832C5D">
        <w:t>Puncture hazard radius distributed between minimum of 48.58 and maximum of 48.58 meters.</w:t>
      </w:r>
    </w:p>
    <w:p w14:paraId="1549DB08" w14:textId="77777777" w:rsidR="00B277A7" w:rsidRPr="00832C5D" w:rsidRDefault="00B277A7" w:rsidP="00B277A7">
      <w:pPr>
        <w:pStyle w:val="ListParagraph"/>
        <w:numPr>
          <w:ilvl w:val="2"/>
          <w:numId w:val="51"/>
        </w:numPr>
        <w:spacing w:before="0" w:after="0"/>
      </w:pPr>
      <w:r w:rsidRPr="00832C5D">
        <w:t>Product type is Condensate.</w:t>
      </w:r>
    </w:p>
    <w:p w14:paraId="4D6482F2" w14:textId="77777777" w:rsidR="00B277A7" w:rsidRPr="00832C5D" w:rsidRDefault="00B277A7" w:rsidP="00B277A7">
      <w:pPr>
        <w:pStyle w:val="ListParagraph"/>
        <w:numPr>
          <w:ilvl w:val="2"/>
          <w:numId w:val="51"/>
        </w:numPr>
        <w:spacing w:before="0" w:after="0"/>
      </w:pPr>
      <w:r w:rsidRPr="00832C5D">
        <w:t>Class area location is/are 2.0.</w:t>
      </w:r>
    </w:p>
    <w:p w14:paraId="24004ADE" w14:textId="77777777" w:rsidR="00B277A7" w:rsidRPr="00832C5D" w:rsidRDefault="00B277A7" w:rsidP="00B277A7">
      <w:pPr>
        <w:pStyle w:val="ListParagraph"/>
        <w:numPr>
          <w:ilvl w:val="1"/>
          <w:numId w:val="51"/>
        </w:numPr>
        <w:spacing w:before="0" w:after="0"/>
      </w:pPr>
      <w:r w:rsidRPr="00832C5D">
        <w:t>Total length driven by Environmental: 564.97 meters.</w:t>
      </w:r>
    </w:p>
    <w:p w14:paraId="3A44EF08" w14:textId="77777777" w:rsidR="00B277A7" w:rsidRPr="00832C5D" w:rsidRDefault="00B277A7" w:rsidP="00B277A7">
      <w:pPr>
        <w:pStyle w:val="ListParagraph"/>
        <w:numPr>
          <w:ilvl w:val="1"/>
          <w:numId w:val="51"/>
        </w:numPr>
        <w:spacing w:before="0" w:after="0"/>
      </w:pPr>
      <w:r w:rsidRPr="00832C5D">
        <w:t>Environmental Cost distributed between minimum of $4.66 and maximum of $13.35MM:</w:t>
      </w:r>
    </w:p>
    <w:p w14:paraId="0192CB38" w14:textId="77777777" w:rsidR="00B277A7" w:rsidRPr="00832C5D" w:rsidRDefault="00B277A7" w:rsidP="00B277A7">
      <w:pPr>
        <w:pStyle w:val="ListParagraph"/>
        <w:numPr>
          <w:ilvl w:val="2"/>
          <w:numId w:val="51"/>
        </w:numPr>
        <w:spacing w:before="0" w:after="0"/>
      </w:pPr>
      <w:r w:rsidRPr="00832C5D">
        <w:t>Leak cost between minimum of $0.13 and maximum of $0.35MM</w:t>
      </w:r>
    </w:p>
    <w:p w14:paraId="778AD77E" w14:textId="77777777" w:rsidR="00B277A7" w:rsidRPr="00832C5D" w:rsidRDefault="00B277A7" w:rsidP="00B277A7">
      <w:pPr>
        <w:pStyle w:val="ListParagraph"/>
        <w:numPr>
          <w:ilvl w:val="2"/>
          <w:numId w:val="51"/>
        </w:numPr>
        <w:spacing w:before="0" w:after="0"/>
      </w:pPr>
      <w:r w:rsidRPr="00832C5D">
        <w:t>Leak spill volume between a minimum of 1973.38 and maximum of 2019.77 gallons</w:t>
      </w:r>
    </w:p>
    <w:p w14:paraId="2479E6CD" w14:textId="77777777" w:rsidR="00B277A7" w:rsidRPr="00832C5D" w:rsidRDefault="00B277A7" w:rsidP="00B277A7">
      <w:pPr>
        <w:pStyle w:val="ListParagraph"/>
        <w:numPr>
          <w:ilvl w:val="2"/>
          <w:numId w:val="51"/>
        </w:numPr>
        <w:spacing w:before="0" w:after="0"/>
      </w:pPr>
      <w:r w:rsidRPr="00832C5D">
        <w:t>Rupture cost between minimum of $64.53 and maximum of $169.76MM</w:t>
      </w:r>
    </w:p>
    <w:p w14:paraId="73980662" w14:textId="77777777" w:rsidR="00B277A7" w:rsidRPr="00832C5D" w:rsidRDefault="00B277A7" w:rsidP="00B277A7">
      <w:pPr>
        <w:pStyle w:val="ListParagraph"/>
        <w:numPr>
          <w:ilvl w:val="2"/>
          <w:numId w:val="51"/>
        </w:numPr>
        <w:spacing w:before="0" w:after="0"/>
      </w:pPr>
      <w:r w:rsidRPr="00832C5D">
        <w:t>Rupture spill volume is between a minimum of 947101.66 and maximum of 969363.57 gallons</w:t>
      </w:r>
    </w:p>
    <w:p w14:paraId="2A39DB7C" w14:textId="77777777" w:rsidR="00B277A7" w:rsidRPr="00832C5D" w:rsidRDefault="00B277A7" w:rsidP="00B277A7">
      <w:pPr>
        <w:pStyle w:val="ListParagraph"/>
        <w:numPr>
          <w:ilvl w:val="2"/>
          <w:numId w:val="51"/>
        </w:numPr>
        <w:spacing w:before="0" w:after="0"/>
      </w:pPr>
      <w:r w:rsidRPr="00832C5D">
        <w:t>Puncture cost between minimum of $4.42 and maximum of $11.62MM</w:t>
      </w:r>
    </w:p>
    <w:p w14:paraId="08A5DD85" w14:textId="77777777" w:rsidR="00B277A7" w:rsidRPr="00832C5D" w:rsidRDefault="00B277A7" w:rsidP="00B277A7">
      <w:pPr>
        <w:pStyle w:val="ListParagraph"/>
        <w:numPr>
          <w:ilvl w:val="2"/>
          <w:numId w:val="51"/>
        </w:numPr>
        <w:spacing w:before="0" w:after="0"/>
      </w:pPr>
      <w:r w:rsidRPr="00832C5D">
        <w:t>Puncture spill volume is between a minimum of 64840.82 and maximum of 66364.92 gallons</w:t>
      </w:r>
    </w:p>
    <w:p w14:paraId="5E2FF701" w14:textId="77777777" w:rsidR="00B277A7" w:rsidRPr="00832C5D" w:rsidRDefault="00B277A7" w:rsidP="00B277A7">
      <w:pPr>
        <w:pStyle w:val="ListParagraph"/>
        <w:numPr>
          <w:ilvl w:val="2"/>
          <w:numId w:val="51"/>
        </w:numPr>
        <w:spacing w:before="0" w:after="0"/>
      </w:pPr>
      <w:r w:rsidRPr="00832C5D">
        <w:t xml:space="preserve">Land use distributed as </w:t>
      </w:r>
    </w:p>
    <w:p w14:paraId="7123CA56" w14:textId="77777777" w:rsidR="00B277A7" w:rsidRPr="00832C5D" w:rsidRDefault="00B277A7" w:rsidP="00B277A7">
      <w:pPr>
        <w:pStyle w:val="ListParagraph"/>
        <w:numPr>
          <w:ilvl w:val="3"/>
          <w:numId w:val="51"/>
        </w:numPr>
        <w:spacing w:before="0" w:after="0"/>
      </w:pPr>
      <w:r w:rsidRPr="00832C5D">
        <w:t>Commercial/Industrial: 2,256.78</w:t>
      </w:r>
    </w:p>
    <w:p w14:paraId="05163171" w14:textId="77777777" w:rsidR="00B277A7" w:rsidRPr="00832C5D" w:rsidRDefault="00B277A7" w:rsidP="00B277A7">
      <w:pPr>
        <w:pStyle w:val="ListParagraph"/>
        <w:numPr>
          <w:ilvl w:val="3"/>
          <w:numId w:val="51"/>
        </w:numPr>
        <w:spacing w:before="0" w:after="0"/>
      </w:pPr>
      <w:r w:rsidRPr="00832C5D">
        <w:t>Water Course: 3.12</w:t>
      </w:r>
    </w:p>
    <w:p w14:paraId="3F737A9E" w14:textId="77777777" w:rsidR="00B277A7" w:rsidRPr="00832C5D" w:rsidRDefault="00B277A7" w:rsidP="00B277A7">
      <w:pPr>
        <w:pStyle w:val="ListParagraph"/>
        <w:numPr>
          <w:ilvl w:val="0"/>
          <w:numId w:val="51"/>
        </w:numPr>
        <w:spacing w:before="0" w:after="0"/>
      </w:pPr>
      <w:r w:rsidRPr="00832C5D">
        <w:t>"BATCH TRANSFER LINE NPS 24</w:t>
      </w:r>
    </w:p>
    <w:p w14:paraId="4C33CC93" w14:textId="77777777" w:rsidR="00B277A7" w:rsidRPr="00832C5D" w:rsidRDefault="00B277A7" w:rsidP="00B277A7">
      <w:pPr>
        <w:pStyle w:val="ListParagraph"/>
        <w:numPr>
          <w:ilvl w:val="1"/>
          <w:numId w:val="51"/>
        </w:numPr>
        <w:spacing w:before="0" w:after="0"/>
      </w:pPr>
      <w:r w:rsidRPr="00832C5D">
        <w:t>Total Cumulative Length (m):</w:t>
      </w:r>
      <w:r w:rsidRPr="00832C5D">
        <w:tab/>
        <w:t>1622.82</w:t>
      </w:r>
    </w:p>
    <w:p w14:paraId="7A3C00AF" w14:textId="77777777" w:rsidR="00B277A7" w:rsidRPr="00832C5D" w:rsidRDefault="00B277A7" w:rsidP="00B277A7">
      <w:pPr>
        <w:pStyle w:val="ListParagraph"/>
        <w:numPr>
          <w:ilvl w:val="1"/>
          <w:numId w:val="51"/>
        </w:numPr>
        <w:spacing w:before="0" w:after="0"/>
      </w:pPr>
      <w:r w:rsidRPr="00832C5D">
        <w:t>Likelihood of failure distributed between minimum of 1.123e-02 and maximum of 4.768e-02.</w:t>
      </w:r>
    </w:p>
    <w:p w14:paraId="6AF33F3E" w14:textId="77777777" w:rsidR="00B277A7" w:rsidRPr="00832C5D" w:rsidRDefault="00B277A7" w:rsidP="00B277A7">
      <w:pPr>
        <w:pStyle w:val="ListParagraph"/>
        <w:numPr>
          <w:ilvl w:val="2"/>
          <w:numId w:val="51"/>
        </w:numPr>
        <w:spacing w:before="0" w:after="0"/>
      </w:pPr>
      <w:r w:rsidRPr="00832C5D">
        <w:t>Installation date between minimum of 1972-01-01 and maximum of 1972-01-01</w:t>
      </w:r>
    </w:p>
    <w:p w14:paraId="10CE2F87" w14:textId="77777777" w:rsidR="00B277A7" w:rsidRPr="00832C5D" w:rsidRDefault="00B277A7" w:rsidP="00B277A7">
      <w:pPr>
        <w:pStyle w:val="ListParagraph"/>
        <w:numPr>
          <w:ilvl w:val="2"/>
          <w:numId w:val="51"/>
        </w:numPr>
        <w:spacing w:before="0" w:after="0"/>
      </w:pPr>
      <w:r w:rsidRPr="00832C5D">
        <w:t>Mainline coating type of Extruded Polyethylene</w:t>
      </w:r>
    </w:p>
    <w:p w14:paraId="51020736" w14:textId="77777777" w:rsidR="00B277A7" w:rsidRPr="00832C5D" w:rsidRDefault="00B277A7" w:rsidP="00B277A7">
      <w:pPr>
        <w:pStyle w:val="ListParagraph"/>
        <w:numPr>
          <w:ilvl w:val="2"/>
          <w:numId w:val="51"/>
        </w:numPr>
        <w:spacing w:before="0" w:after="0"/>
      </w:pPr>
      <w:r w:rsidRPr="00832C5D">
        <w:t>Wall thickness between minimum of 6.35 and maximum of 6.35 mm</w:t>
      </w:r>
    </w:p>
    <w:p w14:paraId="55DB9329"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63A95EFD" w14:textId="77777777" w:rsidR="00B277A7" w:rsidRPr="00832C5D" w:rsidRDefault="00B277A7" w:rsidP="00B277A7">
      <w:pPr>
        <w:pStyle w:val="ListParagraph"/>
        <w:numPr>
          <w:ilvl w:val="2"/>
          <w:numId w:val="51"/>
        </w:numPr>
        <w:spacing w:before="0" w:after="0"/>
      </w:pPr>
      <w:r w:rsidRPr="00832C5D">
        <w:t>Field bends encountered: nan</w:t>
      </w:r>
    </w:p>
    <w:p w14:paraId="73ADFA9B" w14:textId="77777777" w:rsidR="00B277A7" w:rsidRPr="00832C5D" w:rsidRDefault="00B277A7" w:rsidP="00B277A7">
      <w:pPr>
        <w:pStyle w:val="ListParagraph"/>
        <w:numPr>
          <w:ilvl w:val="2"/>
          <w:numId w:val="51"/>
        </w:numPr>
        <w:spacing w:before="0" w:after="0"/>
      </w:pPr>
      <w:r w:rsidRPr="00832C5D">
        <w:t>Count of road crossings is 3.0</w:t>
      </w:r>
    </w:p>
    <w:p w14:paraId="7473FF52" w14:textId="77777777" w:rsidR="00B277A7" w:rsidRPr="00832C5D" w:rsidRDefault="00B277A7" w:rsidP="00B277A7">
      <w:pPr>
        <w:pStyle w:val="ListParagraph"/>
        <w:numPr>
          <w:ilvl w:val="2"/>
          <w:numId w:val="51"/>
        </w:numPr>
        <w:spacing w:before="0" w:after="0"/>
      </w:pPr>
      <w:r w:rsidRPr="00832C5D">
        <w:t>Count of water crossings is 0.0</w:t>
      </w:r>
    </w:p>
    <w:p w14:paraId="2116E61A" w14:textId="77777777" w:rsidR="00B277A7" w:rsidRPr="00832C5D" w:rsidRDefault="00B277A7" w:rsidP="00B277A7">
      <w:pPr>
        <w:pStyle w:val="ListParagraph"/>
        <w:numPr>
          <w:ilvl w:val="1"/>
          <w:numId w:val="51"/>
        </w:numPr>
        <w:spacing w:before="0" w:after="0"/>
      </w:pPr>
      <w:r w:rsidRPr="00832C5D">
        <w:t>Consequence of failure distributed between minimum of $15.34 and maximum of $164.89MM</w:t>
      </w:r>
    </w:p>
    <w:p w14:paraId="068629EC" w14:textId="77777777" w:rsidR="00B277A7" w:rsidRPr="00832C5D" w:rsidRDefault="00B277A7" w:rsidP="00B277A7">
      <w:pPr>
        <w:pStyle w:val="ListParagraph"/>
        <w:numPr>
          <w:ilvl w:val="1"/>
          <w:numId w:val="51"/>
        </w:numPr>
        <w:spacing w:before="0" w:after="0"/>
      </w:pPr>
      <w:r w:rsidRPr="00832C5D">
        <w:t>Total length driven by Safety: 1217.12 meters.</w:t>
      </w:r>
    </w:p>
    <w:p w14:paraId="6402F83B" w14:textId="77777777" w:rsidR="00B277A7" w:rsidRPr="00832C5D" w:rsidRDefault="00B277A7" w:rsidP="00B277A7">
      <w:pPr>
        <w:pStyle w:val="ListParagraph"/>
        <w:numPr>
          <w:ilvl w:val="1"/>
          <w:numId w:val="51"/>
        </w:numPr>
        <w:spacing w:before="0" w:after="0"/>
      </w:pPr>
      <w:r w:rsidRPr="00832C5D">
        <w:t>Safety Cost distributed between minimum of $4.31 and maximum of $128.31MM:</w:t>
      </w:r>
    </w:p>
    <w:p w14:paraId="60F9E3CC" w14:textId="77777777" w:rsidR="00B277A7" w:rsidRPr="00832C5D" w:rsidRDefault="00B277A7" w:rsidP="00B277A7">
      <w:pPr>
        <w:pStyle w:val="ListParagraph"/>
        <w:numPr>
          <w:ilvl w:val="2"/>
          <w:numId w:val="51"/>
        </w:numPr>
        <w:spacing w:before="0" w:after="0"/>
      </w:pPr>
      <w:r w:rsidRPr="00832C5D">
        <w:t>Leak cost between minimum of $0.00 and maximum of $121.06MM</w:t>
      </w:r>
    </w:p>
    <w:p w14:paraId="6DA4E651" w14:textId="77777777" w:rsidR="00B277A7" w:rsidRPr="00832C5D" w:rsidRDefault="00B277A7" w:rsidP="00B277A7">
      <w:pPr>
        <w:pStyle w:val="ListParagraph"/>
        <w:numPr>
          <w:ilvl w:val="2"/>
          <w:numId w:val="51"/>
        </w:numPr>
        <w:spacing w:before="0" w:after="0"/>
      </w:pPr>
      <w:r w:rsidRPr="00832C5D">
        <w:t>Leak scenario yielded 32.0 intersections with structures, with minimum of 0.0 and maximum of 12.61 of population impacted.</w:t>
      </w:r>
    </w:p>
    <w:p w14:paraId="6A24B021" w14:textId="77777777" w:rsidR="00B277A7" w:rsidRPr="00832C5D" w:rsidRDefault="00B277A7" w:rsidP="00B277A7">
      <w:pPr>
        <w:pStyle w:val="ListParagraph"/>
        <w:numPr>
          <w:ilvl w:val="2"/>
          <w:numId w:val="51"/>
        </w:numPr>
        <w:spacing w:before="0" w:after="0"/>
      </w:pPr>
      <w:r w:rsidRPr="00832C5D">
        <w:lastRenderedPageBreak/>
        <w:t>Leak hazard radius distributed between minimum of 2.91 and maximum of 2.91 meters.</w:t>
      </w:r>
    </w:p>
    <w:p w14:paraId="1C85C1D3" w14:textId="77777777" w:rsidR="00B277A7" w:rsidRPr="00832C5D" w:rsidRDefault="00B277A7" w:rsidP="00B277A7">
      <w:pPr>
        <w:pStyle w:val="ListParagraph"/>
        <w:numPr>
          <w:ilvl w:val="2"/>
          <w:numId w:val="51"/>
        </w:numPr>
        <w:spacing w:before="0" w:after="0"/>
      </w:pPr>
      <w:r w:rsidRPr="00832C5D">
        <w:t>Rupture cost between minimum of $121.06 and maximum of $968.45MM</w:t>
      </w:r>
    </w:p>
    <w:p w14:paraId="52697B57" w14:textId="77777777" w:rsidR="00B277A7" w:rsidRPr="00832C5D" w:rsidRDefault="00B277A7" w:rsidP="00B277A7">
      <w:pPr>
        <w:pStyle w:val="ListParagraph"/>
        <w:numPr>
          <w:ilvl w:val="2"/>
          <w:numId w:val="51"/>
        </w:numPr>
        <w:spacing w:before="0" w:after="0"/>
      </w:pPr>
      <w:r w:rsidRPr="00832C5D">
        <w:t>Rupture scenario yielded 16.0 intersections with structures, with minimum of 12.61 and maximum of 100.88 of population impacted</w:t>
      </w:r>
    </w:p>
    <w:p w14:paraId="33ADA195" w14:textId="77777777" w:rsidR="00B277A7" w:rsidRPr="00832C5D" w:rsidRDefault="00B277A7" w:rsidP="00B277A7">
      <w:pPr>
        <w:pStyle w:val="ListParagraph"/>
        <w:numPr>
          <w:ilvl w:val="2"/>
          <w:numId w:val="51"/>
        </w:numPr>
        <w:spacing w:before="0" w:after="0"/>
      </w:pPr>
      <w:r w:rsidRPr="00832C5D">
        <w:t>Rupture hazard radius distributed between minimum of 99.14 and maximum of 99.14 meters.</w:t>
      </w:r>
    </w:p>
    <w:p w14:paraId="271C96F7" w14:textId="77777777" w:rsidR="00B277A7" w:rsidRPr="00832C5D" w:rsidRDefault="00B277A7" w:rsidP="00B277A7">
      <w:pPr>
        <w:pStyle w:val="ListParagraph"/>
        <w:numPr>
          <w:ilvl w:val="2"/>
          <w:numId w:val="51"/>
        </w:numPr>
        <w:spacing w:before="0" w:after="0"/>
      </w:pPr>
      <w:r w:rsidRPr="00832C5D">
        <w:t>Puncture cost between minimum of $0.00 and maximum of $121.06MM</w:t>
      </w:r>
    </w:p>
    <w:p w14:paraId="0ED8404D" w14:textId="77777777" w:rsidR="00B277A7" w:rsidRPr="00832C5D" w:rsidRDefault="00B277A7" w:rsidP="00B277A7">
      <w:pPr>
        <w:pStyle w:val="ListParagraph"/>
        <w:numPr>
          <w:ilvl w:val="2"/>
          <w:numId w:val="51"/>
        </w:numPr>
        <w:spacing w:before="0" w:after="0"/>
      </w:pPr>
      <w:r w:rsidRPr="00832C5D">
        <w:t>Puncture scenario yielded 34.0 intersections with structures, with minimum of 0.0 and maximum of 12.61 of population impacted</w:t>
      </w:r>
    </w:p>
    <w:p w14:paraId="192770CA" w14:textId="77777777" w:rsidR="00B277A7" w:rsidRPr="00832C5D" w:rsidRDefault="00B277A7" w:rsidP="00B277A7">
      <w:pPr>
        <w:pStyle w:val="ListParagraph"/>
        <w:numPr>
          <w:ilvl w:val="2"/>
          <w:numId w:val="51"/>
        </w:numPr>
        <w:spacing w:before="0" w:after="0"/>
      </w:pPr>
      <w:r w:rsidRPr="00832C5D">
        <w:t>Puncture hazard radius distributed between minimum of 11.53 and maximum of 11.53 meters.</w:t>
      </w:r>
    </w:p>
    <w:p w14:paraId="191EAC4F" w14:textId="77777777" w:rsidR="00B277A7" w:rsidRPr="00832C5D" w:rsidRDefault="00B277A7" w:rsidP="00B277A7">
      <w:pPr>
        <w:pStyle w:val="ListParagraph"/>
        <w:numPr>
          <w:ilvl w:val="2"/>
          <w:numId w:val="51"/>
        </w:numPr>
        <w:spacing w:before="0" w:after="0"/>
      </w:pPr>
      <w:r w:rsidRPr="00832C5D">
        <w:t>Product type is Crude Oil.</w:t>
      </w:r>
    </w:p>
    <w:p w14:paraId="48C50BA5" w14:textId="77777777" w:rsidR="00B277A7" w:rsidRPr="00832C5D" w:rsidRDefault="00B277A7" w:rsidP="00B277A7">
      <w:pPr>
        <w:pStyle w:val="ListParagraph"/>
        <w:numPr>
          <w:ilvl w:val="2"/>
          <w:numId w:val="51"/>
        </w:numPr>
        <w:spacing w:before="0" w:after="0"/>
      </w:pPr>
      <w:r w:rsidRPr="00832C5D">
        <w:t>Class area location is/are 1.0, 2.0.</w:t>
      </w:r>
    </w:p>
    <w:p w14:paraId="4A5C9494" w14:textId="77777777" w:rsidR="00B277A7" w:rsidRPr="00832C5D" w:rsidRDefault="00B277A7" w:rsidP="00B277A7">
      <w:pPr>
        <w:pStyle w:val="ListParagraph"/>
        <w:numPr>
          <w:ilvl w:val="1"/>
          <w:numId w:val="51"/>
        </w:numPr>
        <w:spacing w:before="0" w:after="0"/>
      </w:pPr>
      <w:r w:rsidRPr="00832C5D">
        <w:t>Total length driven by Environmental: 405.7 meters.</w:t>
      </w:r>
    </w:p>
    <w:p w14:paraId="5CBCD139" w14:textId="77777777" w:rsidR="00B277A7" w:rsidRPr="00832C5D" w:rsidRDefault="00B277A7" w:rsidP="00B277A7">
      <w:pPr>
        <w:pStyle w:val="ListParagraph"/>
        <w:numPr>
          <w:ilvl w:val="1"/>
          <w:numId w:val="51"/>
        </w:numPr>
        <w:spacing w:before="0" w:after="0"/>
      </w:pPr>
      <w:r w:rsidRPr="00832C5D">
        <w:t>Environmental Cost distributed between minimum of $7.72 and maximum of $13.50MM:</w:t>
      </w:r>
    </w:p>
    <w:p w14:paraId="52B36148" w14:textId="77777777" w:rsidR="00B277A7" w:rsidRPr="00832C5D" w:rsidRDefault="00B277A7" w:rsidP="00B277A7">
      <w:pPr>
        <w:pStyle w:val="ListParagraph"/>
        <w:numPr>
          <w:ilvl w:val="2"/>
          <w:numId w:val="51"/>
        </w:numPr>
        <w:spacing w:before="0" w:after="0"/>
      </w:pPr>
      <w:r w:rsidRPr="00832C5D">
        <w:t>Leak cost between minimum of $0.06 and maximum of $0.06MM</w:t>
      </w:r>
    </w:p>
    <w:p w14:paraId="46A7DE5F" w14:textId="77777777" w:rsidR="00B277A7" w:rsidRPr="00832C5D" w:rsidRDefault="00B277A7" w:rsidP="00B277A7">
      <w:pPr>
        <w:pStyle w:val="ListParagraph"/>
        <w:numPr>
          <w:ilvl w:val="2"/>
          <w:numId w:val="51"/>
        </w:numPr>
        <w:spacing w:before="0" w:after="0"/>
      </w:pPr>
      <w:r w:rsidRPr="00832C5D">
        <w:t>Leak spill volume between a minimum of 850.32 and maximum of 883.99 gallons</w:t>
      </w:r>
    </w:p>
    <w:p w14:paraId="310ACCD6" w14:textId="77777777" w:rsidR="00B277A7" w:rsidRPr="00832C5D" w:rsidRDefault="00B277A7" w:rsidP="00B277A7">
      <w:pPr>
        <w:pStyle w:val="ListParagraph"/>
        <w:numPr>
          <w:ilvl w:val="2"/>
          <w:numId w:val="51"/>
        </w:numPr>
        <w:spacing w:before="0" w:after="0"/>
      </w:pPr>
      <w:r w:rsidRPr="00832C5D">
        <w:t>Rupture cost between minimum of $215.31 and maximum of $223.83MM</w:t>
      </w:r>
    </w:p>
    <w:p w14:paraId="0660FDEB" w14:textId="77777777" w:rsidR="00B277A7" w:rsidRPr="00832C5D" w:rsidRDefault="00B277A7" w:rsidP="00B277A7">
      <w:pPr>
        <w:pStyle w:val="ListParagraph"/>
        <w:numPr>
          <w:ilvl w:val="2"/>
          <w:numId w:val="51"/>
        </w:numPr>
        <w:spacing w:before="0" w:after="0"/>
      </w:pPr>
      <w:r w:rsidRPr="00832C5D">
        <w:t>Rupture spill volume is between a minimum of 3159898.85 and maximum of 3285013.13 gallons</w:t>
      </w:r>
    </w:p>
    <w:p w14:paraId="51F9E17C" w14:textId="77777777" w:rsidR="00B277A7" w:rsidRPr="00832C5D" w:rsidRDefault="00B277A7" w:rsidP="00B277A7">
      <w:pPr>
        <w:pStyle w:val="ListParagraph"/>
        <w:numPr>
          <w:ilvl w:val="2"/>
          <w:numId w:val="51"/>
        </w:numPr>
        <w:spacing w:before="0" w:after="0"/>
      </w:pPr>
      <w:r w:rsidRPr="00832C5D">
        <w:t>Puncture cost between minimum of $1.90 and maximum of $1.98MM</w:t>
      </w:r>
    </w:p>
    <w:p w14:paraId="7A4C25F7" w14:textId="77777777" w:rsidR="00B277A7" w:rsidRPr="00832C5D" w:rsidRDefault="00B277A7" w:rsidP="00B277A7">
      <w:pPr>
        <w:pStyle w:val="ListParagraph"/>
        <w:numPr>
          <w:ilvl w:val="2"/>
          <w:numId w:val="51"/>
        </w:numPr>
        <w:spacing w:before="0" w:after="0"/>
      </w:pPr>
      <w:r w:rsidRPr="00832C5D">
        <w:t>Puncture spill volume is between a minimum of 27939.64 and maximum of 29045.89 gallons</w:t>
      </w:r>
    </w:p>
    <w:p w14:paraId="56595F5A" w14:textId="77777777" w:rsidR="00B277A7" w:rsidRPr="00832C5D" w:rsidRDefault="00B277A7" w:rsidP="00B277A7">
      <w:pPr>
        <w:pStyle w:val="ListParagraph"/>
        <w:numPr>
          <w:ilvl w:val="2"/>
          <w:numId w:val="51"/>
        </w:numPr>
        <w:spacing w:before="0" w:after="0"/>
      </w:pPr>
      <w:r w:rsidRPr="00832C5D">
        <w:t xml:space="preserve">Land use distributed as </w:t>
      </w:r>
    </w:p>
    <w:p w14:paraId="3DABEBD1" w14:textId="77777777" w:rsidR="00B277A7" w:rsidRPr="00832C5D" w:rsidRDefault="00B277A7" w:rsidP="00B277A7">
      <w:pPr>
        <w:pStyle w:val="ListParagraph"/>
        <w:numPr>
          <w:ilvl w:val="3"/>
          <w:numId w:val="51"/>
        </w:numPr>
        <w:spacing w:before="0" w:after="0"/>
      </w:pPr>
      <w:r w:rsidRPr="00832C5D">
        <w:t>Commercial/Industrial: 1,622.82</w:t>
      </w:r>
    </w:p>
    <w:p w14:paraId="07828EE4" w14:textId="77777777" w:rsidR="00B277A7" w:rsidRPr="00832C5D" w:rsidRDefault="00B277A7" w:rsidP="00B277A7">
      <w:pPr>
        <w:pStyle w:val="ListParagraph"/>
        <w:numPr>
          <w:ilvl w:val="0"/>
          <w:numId w:val="51"/>
        </w:numPr>
        <w:spacing w:before="0" w:after="0"/>
      </w:pPr>
      <w:r w:rsidRPr="00832C5D">
        <w:t xml:space="preserve">"NPS4 SS-35 From 5-34-11-19-W3 </w:t>
      </w:r>
      <w:proofErr w:type="gramStart"/>
      <w:r w:rsidRPr="00832C5D">
        <w:t>To</w:t>
      </w:r>
      <w:proofErr w:type="gramEnd"/>
      <w:r w:rsidRPr="00832C5D">
        <w:t xml:space="preserve"> 5-35-11-19-W3</w:t>
      </w:r>
    </w:p>
    <w:p w14:paraId="36B06BC3" w14:textId="77777777" w:rsidR="00B277A7" w:rsidRPr="00832C5D" w:rsidRDefault="00B277A7" w:rsidP="00B277A7">
      <w:pPr>
        <w:pStyle w:val="ListParagraph"/>
        <w:numPr>
          <w:ilvl w:val="1"/>
          <w:numId w:val="51"/>
        </w:numPr>
        <w:spacing w:before="0" w:after="0"/>
      </w:pPr>
      <w:r w:rsidRPr="00832C5D">
        <w:t>Total Cumulative Length (m):</w:t>
      </w:r>
      <w:r w:rsidRPr="00832C5D">
        <w:tab/>
        <w:t>1532.63</w:t>
      </w:r>
    </w:p>
    <w:p w14:paraId="2922F4C1" w14:textId="77777777" w:rsidR="00B277A7" w:rsidRPr="00832C5D" w:rsidRDefault="00B277A7" w:rsidP="00B277A7">
      <w:pPr>
        <w:pStyle w:val="ListParagraph"/>
        <w:numPr>
          <w:ilvl w:val="1"/>
          <w:numId w:val="51"/>
        </w:numPr>
        <w:spacing w:before="0" w:after="0"/>
      </w:pPr>
      <w:r w:rsidRPr="00832C5D">
        <w:t>Likelihood of failure distributed between minimum of 1.297e-02 and maximum of 5.510e-02.</w:t>
      </w:r>
    </w:p>
    <w:p w14:paraId="3D144C95" w14:textId="77777777" w:rsidR="00B277A7" w:rsidRPr="00832C5D" w:rsidRDefault="00B277A7" w:rsidP="00B277A7">
      <w:pPr>
        <w:pStyle w:val="ListParagraph"/>
        <w:numPr>
          <w:ilvl w:val="2"/>
          <w:numId w:val="51"/>
        </w:numPr>
        <w:spacing w:before="0" w:after="0"/>
      </w:pPr>
      <w:r w:rsidRPr="00832C5D">
        <w:t>Installation date between minimum of 1968-01-01 and maximum of 1968-01-01</w:t>
      </w:r>
    </w:p>
    <w:p w14:paraId="4ECABA02" w14:textId="77777777" w:rsidR="00B277A7" w:rsidRPr="00832C5D" w:rsidRDefault="00B277A7" w:rsidP="00B277A7">
      <w:pPr>
        <w:pStyle w:val="ListParagraph"/>
        <w:numPr>
          <w:ilvl w:val="2"/>
          <w:numId w:val="51"/>
        </w:numPr>
        <w:spacing w:before="0" w:after="0"/>
      </w:pPr>
      <w:r w:rsidRPr="00832C5D">
        <w:t>Mainline coating type of Extruded Polyethylene</w:t>
      </w:r>
    </w:p>
    <w:p w14:paraId="524EBC50" w14:textId="77777777" w:rsidR="00B277A7" w:rsidRPr="00832C5D" w:rsidRDefault="00B277A7" w:rsidP="00B277A7">
      <w:pPr>
        <w:pStyle w:val="ListParagraph"/>
        <w:numPr>
          <w:ilvl w:val="2"/>
          <w:numId w:val="51"/>
        </w:numPr>
        <w:spacing w:before="0" w:after="0"/>
      </w:pPr>
      <w:r w:rsidRPr="00832C5D">
        <w:t>Wall thickness between minimum of 3.17 and maximum of 3.17 mm</w:t>
      </w:r>
    </w:p>
    <w:p w14:paraId="319B1DE2"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26D63242" w14:textId="77777777" w:rsidR="00B277A7" w:rsidRPr="00832C5D" w:rsidRDefault="00B277A7" w:rsidP="00B277A7">
      <w:pPr>
        <w:pStyle w:val="ListParagraph"/>
        <w:numPr>
          <w:ilvl w:val="2"/>
          <w:numId w:val="51"/>
        </w:numPr>
        <w:spacing w:before="0" w:after="0"/>
      </w:pPr>
      <w:r w:rsidRPr="00832C5D">
        <w:t>Field bends encountered: nan</w:t>
      </w:r>
    </w:p>
    <w:p w14:paraId="0252C893" w14:textId="77777777" w:rsidR="00B277A7" w:rsidRPr="00832C5D" w:rsidRDefault="00B277A7" w:rsidP="00B277A7">
      <w:pPr>
        <w:pStyle w:val="ListParagraph"/>
        <w:numPr>
          <w:ilvl w:val="2"/>
          <w:numId w:val="51"/>
        </w:numPr>
        <w:spacing w:before="0" w:after="0"/>
      </w:pPr>
      <w:r w:rsidRPr="00832C5D">
        <w:t>Count of road crossings is 2.0</w:t>
      </w:r>
    </w:p>
    <w:p w14:paraId="3CE56487" w14:textId="77777777" w:rsidR="00B277A7" w:rsidRPr="00832C5D" w:rsidRDefault="00B277A7" w:rsidP="00B277A7">
      <w:pPr>
        <w:pStyle w:val="ListParagraph"/>
        <w:numPr>
          <w:ilvl w:val="2"/>
          <w:numId w:val="51"/>
        </w:numPr>
        <w:spacing w:before="0" w:after="0"/>
      </w:pPr>
      <w:r w:rsidRPr="00832C5D">
        <w:t>Count of water crossings is 0.0</w:t>
      </w:r>
    </w:p>
    <w:p w14:paraId="474E6091" w14:textId="77777777" w:rsidR="00B277A7" w:rsidRPr="00832C5D" w:rsidRDefault="00B277A7" w:rsidP="00B277A7">
      <w:pPr>
        <w:pStyle w:val="ListParagraph"/>
        <w:numPr>
          <w:ilvl w:val="1"/>
          <w:numId w:val="51"/>
        </w:numPr>
        <w:spacing w:before="0" w:after="0"/>
      </w:pPr>
      <w:r w:rsidRPr="00832C5D">
        <w:t>Consequence of failure distributed between minimum of $1.17 and maximum of $1.22MM</w:t>
      </w:r>
    </w:p>
    <w:p w14:paraId="24DB7D22" w14:textId="77777777" w:rsidR="00B277A7" w:rsidRPr="00832C5D" w:rsidRDefault="00B277A7" w:rsidP="00B277A7">
      <w:pPr>
        <w:pStyle w:val="ListParagraph"/>
        <w:numPr>
          <w:ilvl w:val="1"/>
          <w:numId w:val="51"/>
        </w:numPr>
        <w:spacing w:before="0" w:after="0"/>
      </w:pPr>
      <w:r w:rsidRPr="00832C5D">
        <w:t>Total length driven by Environmental: 1532.63 meters.</w:t>
      </w:r>
    </w:p>
    <w:p w14:paraId="135C4EC1" w14:textId="77777777" w:rsidR="00B277A7" w:rsidRPr="00832C5D" w:rsidRDefault="00B277A7" w:rsidP="00B277A7">
      <w:pPr>
        <w:pStyle w:val="ListParagraph"/>
        <w:numPr>
          <w:ilvl w:val="1"/>
          <w:numId w:val="51"/>
        </w:numPr>
        <w:spacing w:before="0" w:after="0"/>
      </w:pPr>
      <w:r w:rsidRPr="00832C5D">
        <w:t>Environmental Cost distributed between minimum of $0.96 and maximum of $0.98MM:</w:t>
      </w:r>
    </w:p>
    <w:p w14:paraId="57460DF1" w14:textId="77777777" w:rsidR="00B277A7" w:rsidRPr="00832C5D" w:rsidRDefault="00B277A7" w:rsidP="00B277A7">
      <w:pPr>
        <w:pStyle w:val="ListParagraph"/>
        <w:numPr>
          <w:ilvl w:val="2"/>
          <w:numId w:val="51"/>
        </w:numPr>
        <w:spacing w:before="0" w:after="0"/>
      </w:pPr>
      <w:r w:rsidRPr="00832C5D">
        <w:t>Leak cost between minimum of $0.16 and maximum of $0.17MM</w:t>
      </w:r>
    </w:p>
    <w:p w14:paraId="3591A97F" w14:textId="77777777" w:rsidR="00B277A7" w:rsidRPr="00832C5D" w:rsidRDefault="00B277A7" w:rsidP="00B277A7">
      <w:pPr>
        <w:pStyle w:val="ListParagraph"/>
        <w:numPr>
          <w:ilvl w:val="2"/>
          <w:numId w:val="51"/>
        </w:numPr>
        <w:spacing w:before="0" w:after="0"/>
      </w:pPr>
      <w:r w:rsidRPr="00832C5D">
        <w:t>Leak spill volume between a minimum of 1545.39 and maximum of 1577.19 gallons</w:t>
      </w:r>
    </w:p>
    <w:p w14:paraId="302049E6" w14:textId="77777777" w:rsidR="00B277A7" w:rsidRPr="00832C5D" w:rsidRDefault="00B277A7" w:rsidP="00B277A7">
      <w:pPr>
        <w:pStyle w:val="ListParagraph"/>
        <w:numPr>
          <w:ilvl w:val="2"/>
          <w:numId w:val="51"/>
        </w:numPr>
        <w:spacing w:before="0" w:after="0"/>
      </w:pPr>
      <w:r w:rsidRPr="00832C5D">
        <w:t>Rupture cost between minimum of $21.40 and maximum of $21.84MM</w:t>
      </w:r>
    </w:p>
    <w:p w14:paraId="61BFD172" w14:textId="77777777" w:rsidR="00B277A7" w:rsidRPr="00832C5D" w:rsidRDefault="00B277A7" w:rsidP="00B277A7">
      <w:pPr>
        <w:pStyle w:val="ListParagraph"/>
        <w:numPr>
          <w:ilvl w:val="2"/>
          <w:numId w:val="51"/>
        </w:numPr>
        <w:spacing w:before="0" w:after="0"/>
      </w:pPr>
      <w:r w:rsidRPr="00832C5D">
        <w:t>Rupture spill volume is between a minimum of 201897.55 and maximum of 206051.63 gallons</w:t>
      </w:r>
    </w:p>
    <w:p w14:paraId="16D2FAE7" w14:textId="77777777" w:rsidR="00B277A7" w:rsidRPr="00832C5D" w:rsidRDefault="00B277A7" w:rsidP="00B277A7">
      <w:pPr>
        <w:pStyle w:val="ListParagraph"/>
        <w:numPr>
          <w:ilvl w:val="2"/>
          <w:numId w:val="51"/>
        </w:numPr>
        <w:spacing w:before="0" w:after="0"/>
      </w:pPr>
      <w:r w:rsidRPr="00832C5D">
        <w:t>Puncture cost between minimum of $5.38 and maximum of $5.49MM</w:t>
      </w:r>
    </w:p>
    <w:p w14:paraId="36F02664" w14:textId="77777777" w:rsidR="00B277A7" w:rsidRPr="00832C5D" w:rsidRDefault="00B277A7" w:rsidP="00B277A7">
      <w:pPr>
        <w:pStyle w:val="ListParagraph"/>
        <w:numPr>
          <w:ilvl w:val="2"/>
          <w:numId w:val="51"/>
        </w:numPr>
        <w:spacing w:before="0" w:after="0"/>
      </w:pPr>
      <w:r w:rsidRPr="00832C5D">
        <w:t>Puncture spill volume is between a minimum of 50778.06 and maximum of 51822.83 gallons</w:t>
      </w:r>
    </w:p>
    <w:p w14:paraId="35FDA631" w14:textId="77777777" w:rsidR="00B277A7" w:rsidRPr="00832C5D" w:rsidRDefault="00B277A7" w:rsidP="00B277A7">
      <w:pPr>
        <w:pStyle w:val="ListParagraph"/>
        <w:numPr>
          <w:ilvl w:val="2"/>
          <w:numId w:val="51"/>
        </w:numPr>
        <w:spacing w:before="0" w:after="0"/>
      </w:pPr>
      <w:r w:rsidRPr="00832C5D">
        <w:t xml:space="preserve">Land use distributed as </w:t>
      </w:r>
    </w:p>
    <w:p w14:paraId="5EDD73CD" w14:textId="77777777" w:rsidR="00B277A7" w:rsidRPr="00832C5D" w:rsidRDefault="00B277A7" w:rsidP="00B277A7">
      <w:pPr>
        <w:pStyle w:val="ListParagraph"/>
        <w:numPr>
          <w:ilvl w:val="3"/>
          <w:numId w:val="51"/>
        </w:numPr>
        <w:spacing w:before="0" w:after="0"/>
      </w:pPr>
      <w:r w:rsidRPr="00832C5D">
        <w:lastRenderedPageBreak/>
        <w:t>Agricultural: 1,532.63</w:t>
      </w:r>
    </w:p>
    <w:p w14:paraId="70B05CAE" w14:textId="77777777" w:rsidR="00B277A7" w:rsidRPr="00832C5D" w:rsidRDefault="00B277A7" w:rsidP="00B277A7">
      <w:pPr>
        <w:pStyle w:val="ListParagraph"/>
        <w:numPr>
          <w:ilvl w:val="0"/>
          <w:numId w:val="51"/>
        </w:numPr>
        <w:spacing w:before="0" w:after="0"/>
      </w:pPr>
      <w:r w:rsidRPr="00832C5D">
        <w:t>"NPS20 ENBRIDGE CONDENSATE TRANSFER from 10-34-33-22W3 to 2-34-33-22W3</w:t>
      </w:r>
    </w:p>
    <w:p w14:paraId="38E07DEA" w14:textId="77777777" w:rsidR="00B277A7" w:rsidRPr="00832C5D" w:rsidRDefault="00B277A7" w:rsidP="00B277A7">
      <w:pPr>
        <w:pStyle w:val="ListParagraph"/>
        <w:numPr>
          <w:ilvl w:val="1"/>
          <w:numId w:val="51"/>
        </w:numPr>
        <w:spacing w:before="0" w:after="0"/>
      </w:pPr>
      <w:r w:rsidRPr="00832C5D">
        <w:t>Total Cumulative Length (m):</w:t>
      </w:r>
      <w:r w:rsidRPr="00832C5D">
        <w:tab/>
        <w:t>1144.92</w:t>
      </w:r>
    </w:p>
    <w:p w14:paraId="174B59D8" w14:textId="77777777" w:rsidR="00B277A7" w:rsidRPr="00832C5D" w:rsidRDefault="00B277A7" w:rsidP="00B277A7">
      <w:pPr>
        <w:pStyle w:val="ListParagraph"/>
        <w:numPr>
          <w:ilvl w:val="1"/>
          <w:numId w:val="51"/>
        </w:numPr>
        <w:spacing w:before="0" w:after="0"/>
      </w:pPr>
      <w:r w:rsidRPr="00832C5D">
        <w:t>Likelihood of failure distributed between minimum of 2.674e-02 and maximum of 1.136e-01.</w:t>
      </w:r>
    </w:p>
    <w:p w14:paraId="40C27328" w14:textId="77777777" w:rsidR="00B277A7" w:rsidRPr="00832C5D" w:rsidRDefault="00B277A7" w:rsidP="00B277A7">
      <w:pPr>
        <w:pStyle w:val="ListParagraph"/>
        <w:numPr>
          <w:ilvl w:val="2"/>
          <w:numId w:val="51"/>
        </w:numPr>
        <w:spacing w:before="0" w:after="0"/>
      </w:pPr>
      <w:r w:rsidRPr="00832C5D">
        <w:t>Installation date between minimum of 1971-01-01 and maximum of 1971-01-01</w:t>
      </w:r>
    </w:p>
    <w:p w14:paraId="7EC8AE81" w14:textId="77777777" w:rsidR="00B277A7" w:rsidRPr="00832C5D" w:rsidRDefault="00B277A7" w:rsidP="00B277A7">
      <w:pPr>
        <w:pStyle w:val="ListParagraph"/>
        <w:numPr>
          <w:ilvl w:val="2"/>
          <w:numId w:val="51"/>
        </w:numPr>
        <w:spacing w:before="0" w:after="0"/>
      </w:pPr>
      <w:r w:rsidRPr="00832C5D">
        <w:t>Mainline coating type of Tape</w:t>
      </w:r>
    </w:p>
    <w:p w14:paraId="73DB770F" w14:textId="77777777" w:rsidR="00B277A7" w:rsidRPr="00832C5D" w:rsidRDefault="00B277A7" w:rsidP="00B277A7">
      <w:pPr>
        <w:pStyle w:val="ListParagraph"/>
        <w:numPr>
          <w:ilvl w:val="2"/>
          <w:numId w:val="51"/>
        </w:numPr>
        <w:spacing w:before="0" w:after="0"/>
      </w:pPr>
      <w:r w:rsidRPr="00832C5D">
        <w:t>Wall thickness between minimum of 5.56 and maximum of 5.56 mm</w:t>
      </w:r>
    </w:p>
    <w:p w14:paraId="45735F61"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761ED97D" w14:textId="77777777" w:rsidR="00B277A7" w:rsidRPr="00832C5D" w:rsidRDefault="00B277A7" w:rsidP="00B277A7">
      <w:pPr>
        <w:pStyle w:val="ListParagraph"/>
        <w:numPr>
          <w:ilvl w:val="2"/>
          <w:numId w:val="51"/>
        </w:numPr>
        <w:spacing w:before="0" w:after="0"/>
      </w:pPr>
      <w:r w:rsidRPr="00832C5D">
        <w:t>Field bends encountered: nan</w:t>
      </w:r>
    </w:p>
    <w:p w14:paraId="188A74AB" w14:textId="77777777" w:rsidR="00B277A7" w:rsidRPr="00832C5D" w:rsidRDefault="00B277A7" w:rsidP="00B277A7">
      <w:pPr>
        <w:pStyle w:val="ListParagraph"/>
        <w:numPr>
          <w:ilvl w:val="2"/>
          <w:numId w:val="51"/>
        </w:numPr>
        <w:spacing w:before="0" w:after="0"/>
      </w:pPr>
      <w:r w:rsidRPr="00832C5D">
        <w:t>Count of road crossings is 1.0</w:t>
      </w:r>
    </w:p>
    <w:p w14:paraId="12AA7919" w14:textId="77777777" w:rsidR="00B277A7" w:rsidRPr="00832C5D" w:rsidRDefault="00B277A7" w:rsidP="00B277A7">
      <w:pPr>
        <w:pStyle w:val="ListParagraph"/>
        <w:numPr>
          <w:ilvl w:val="2"/>
          <w:numId w:val="51"/>
        </w:numPr>
        <w:spacing w:before="0" w:after="0"/>
      </w:pPr>
      <w:r w:rsidRPr="00832C5D">
        <w:t>Count of water crossings is 0.0</w:t>
      </w:r>
    </w:p>
    <w:p w14:paraId="30F477AB" w14:textId="77777777" w:rsidR="00B277A7" w:rsidRPr="00832C5D" w:rsidRDefault="00B277A7" w:rsidP="00B277A7">
      <w:pPr>
        <w:pStyle w:val="ListParagraph"/>
        <w:numPr>
          <w:ilvl w:val="1"/>
          <w:numId w:val="51"/>
        </w:numPr>
        <w:spacing w:before="0" w:after="0"/>
      </w:pPr>
      <w:r w:rsidRPr="00832C5D">
        <w:t>Consequence of failure distributed between minimum of $7.91 and maximum of $12.14MM</w:t>
      </w:r>
    </w:p>
    <w:p w14:paraId="2D9FAED1" w14:textId="77777777" w:rsidR="00B277A7" w:rsidRPr="00832C5D" w:rsidRDefault="00B277A7" w:rsidP="00B277A7">
      <w:pPr>
        <w:pStyle w:val="ListParagraph"/>
        <w:numPr>
          <w:ilvl w:val="1"/>
          <w:numId w:val="51"/>
        </w:numPr>
        <w:spacing w:before="0" w:after="0"/>
      </w:pPr>
      <w:r w:rsidRPr="00832C5D">
        <w:t>Total length driven by Environmental: 1144.92 meters.</w:t>
      </w:r>
    </w:p>
    <w:p w14:paraId="62025DA4" w14:textId="77777777" w:rsidR="00B277A7" w:rsidRPr="00832C5D" w:rsidRDefault="00B277A7" w:rsidP="00B277A7">
      <w:pPr>
        <w:pStyle w:val="ListParagraph"/>
        <w:numPr>
          <w:ilvl w:val="1"/>
          <w:numId w:val="51"/>
        </w:numPr>
        <w:spacing w:before="0" w:after="0"/>
      </w:pPr>
      <w:r w:rsidRPr="00832C5D">
        <w:t>Environmental Cost distributed between minimum of $6.86 and maximum of $8.60MM:</w:t>
      </w:r>
    </w:p>
    <w:p w14:paraId="0FCF54FE" w14:textId="77777777" w:rsidR="00B277A7" w:rsidRPr="00832C5D" w:rsidRDefault="00B277A7" w:rsidP="00B277A7">
      <w:pPr>
        <w:pStyle w:val="ListParagraph"/>
        <w:numPr>
          <w:ilvl w:val="2"/>
          <w:numId w:val="51"/>
        </w:numPr>
        <w:spacing w:before="0" w:after="0"/>
      </w:pPr>
      <w:r w:rsidRPr="00832C5D">
        <w:t>Leak cost between minimum of $0.06 and maximum of $0.06MM</w:t>
      </w:r>
    </w:p>
    <w:p w14:paraId="1FFC43C8" w14:textId="77777777" w:rsidR="00B277A7" w:rsidRPr="00832C5D" w:rsidRDefault="00B277A7" w:rsidP="00B277A7">
      <w:pPr>
        <w:pStyle w:val="ListParagraph"/>
        <w:numPr>
          <w:ilvl w:val="2"/>
          <w:numId w:val="51"/>
        </w:numPr>
        <w:spacing w:before="0" w:after="0"/>
      </w:pPr>
      <w:r w:rsidRPr="00832C5D">
        <w:t>Leak spill volume between a minimum of 529.42 and maximum of 541.3 gallons</w:t>
      </w:r>
    </w:p>
    <w:p w14:paraId="2BC10947" w14:textId="77777777" w:rsidR="00B277A7" w:rsidRPr="00832C5D" w:rsidRDefault="00B277A7" w:rsidP="00B277A7">
      <w:pPr>
        <w:pStyle w:val="ListParagraph"/>
        <w:numPr>
          <w:ilvl w:val="2"/>
          <w:numId w:val="51"/>
        </w:numPr>
        <w:spacing w:before="0" w:after="0"/>
      </w:pPr>
      <w:r w:rsidRPr="00832C5D">
        <w:t>Rupture cost between minimum of $144.81 and maximum of $148.06MM</w:t>
      </w:r>
    </w:p>
    <w:p w14:paraId="278DB66C" w14:textId="77777777" w:rsidR="00B277A7" w:rsidRPr="00832C5D" w:rsidRDefault="00B277A7" w:rsidP="00B277A7">
      <w:pPr>
        <w:pStyle w:val="ListParagraph"/>
        <w:numPr>
          <w:ilvl w:val="2"/>
          <w:numId w:val="51"/>
        </w:numPr>
        <w:spacing w:before="0" w:after="0"/>
      </w:pPr>
      <w:r w:rsidRPr="00832C5D">
        <w:t>Rupture spill volume is between a minimum of 1366242.13 and maximum of 1396891.33 gallons</w:t>
      </w:r>
    </w:p>
    <w:p w14:paraId="029C079C" w14:textId="77777777" w:rsidR="00B277A7" w:rsidRPr="00832C5D" w:rsidRDefault="00B277A7" w:rsidP="00B277A7">
      <w:pPr>
        <w:pStyle w:val="ListParagraph"/>
        <w:numPr>
          <w:ilvl w:val="2"/>
          <w:numId w:val="51"/>
        </w:numPr>
        <w:spacing w:before="0" w:after="0"/>
      </w:pPr>
      <w:r w:rsidRPr="00832C5D">
        <w:t>Puncture cost between minimum of $1.84 and maximum of $1.89MM</w:t>
      </w:r>
    </w:p>
    <w:p w14:paraId="36DC8BE4" w14:textId="77777777" w:rsidR="00B277A7" w:rsidRPr="00832C5D" w:rsidRDefault="00B277A7" w:rsidP="00B277A7">
      <w:pPr>
        <w:pStyle w:val="ListParagraph"/>
        <w:numPr>
          <w:ilvl w:val="2"/>
          <w:numId w:val="51"/>
        </w:numPr>
        <w:spacing w:before="0" w:after="0"/>
      </w:pPr>
      <w:r w:rsidRPr="00832C5D">
        <w:t>Puncture spill volume is between a minimum of 17395.54 and maximum of 17785.77 gallons</w:t>
      </w:r>
    </w:p>
    <w:p w14:paraId="45EF87B7" w14:textId="77777777" w:rsidR="00B277A7" w:rsidRPr="00832C5D" w:rsidRDefault="00B277A7" w:rsidP="00B277A7">
      <w:pPr>
        <w:pStyle w:val="ListParagraph"/>
        <w:numPr>
          <w:ilvl w:val="2"/>
          <w:numId w:val="51"/>
        </w:numPr>
        <w:spacing w:before="0" w:after="0"/>
      </w:pPr>
      <w:r w:rsidRPr="00832C5D">
        <w:t xml:space="preserve">Land use distributed as </w:t>
      </w:r>
    </w:p>
    <w:p w14:paraId="113658D1" w14:textId="77777777" w:rsidR="00B277A7" w:rsidRPr="00832C5D" w:rsidRDefault="00B277A7" w:rsidP="00B277A7">
      <w:pPr>
        <w:pStyle w:val="ListParagraph"/>
        <w:numPr>
          <w:ilvl w:val="3"/>
          <w:numId w:val="51"/>
        </w:numPr>
        <w:spacing w:before="0" w:after="0"/>
      </w:pPr>
      <w:r w:rsidRPr="00832C5D">
        <w:t>Agricultural: 474.19</w:t>
      </w:r>
    </w:p>
    <w:p w14:paraId="6CF9FB87" w14:textId="77777777" w:rsidR="00B277A7" w:rsidRPr="00832C5D" w:rsidRDefault="00B277A7" w:rsidP="00B277A7">
      <w:pPr>
        <w:pStyle w:val="ListParagraph"/>
        <w:numPr>
          <w:ilvl w:val="3"/>
          <w:numId w:val="51"/>
        </w:numPr>
        <w:spacing w:before="0" w:after="0"/>
      </w:pPr>
      <w:r w:rsidRPr="00832C5D">
        <w:t>Remote: 670.73</w:t>
      </w:r>
    </w:p>
    <w:p w14:paraId="4D334D53" w14:textId="77777777" w:rsidR="00B277A7" w:rsidRPr="00832C5D" w:rsidRDefault="00B277A7" w:rsidP="00B277A7">
      <w:pPr>
        <w:pStyle w:val="ListParagraph"/>
        <w:numPr>
          <w:ilvl w:val="0"/>
          <w:numId w:val="51"/>
        </w:numPr>
        <w:spacing w:before="0" w:after="0"/>
      </w:pPr>
      <w:r w:rsidRPr="00832C5D">
        <w:t>"NPS20 ENBRIDGE BLEND TRANSFER from 10-34-33-22W3 to 2-34-33-22W3</w:t>
      </w:r>
    </w:p>
    <w:p w14:paraId="442A368E" w14:textId="77777777" w:rsidR="00B277A7" w:rsidRPr="00832C5D" w:rsidRDefault="00B277A7" w:rsidP="00B277A7">
      <w:pPr>
        <w:pStyle w:val="ListParagraph"/>
        <w:numPr>
          <w:ilvl w:val="1"/>
          <w:numId w:val="51"/>
        </w:numPr>
        <w:spacing w:before="0" w:after="0"/>
      </w:pPr>
      <w:r w:rsidRPr="00832C5D">
        <w:t>Total Cumulative Length (m):</w:t>
      </w:r>
      <w:r w:rsidRPr="00832C5D">
        <w:tab/>
        <w:t>896.89</w:t>
      </w:r>
    </w:p>
    <w:p w14:paraId="227BB16A" w14:textId="77777777" w:rsidR="00B277A7" w:rsidRPr="00832C5D" w:rsidRDefault="00B277A7" w:rsidP="00B277A7">
      <w:pPr>
        <w:pStyle w:val="ListParagraph"/>
        <w:numPr>
          <w:ilvl w:val="1"/>
          <w:numId w:val="51"/>
        </w:numPr>
        <w:spacing w:before="0" w:after="0"/>
      </w:pPr>
      <w:r w:rsidRPr="00832C5D">
        <w:t>Likelihood of failure distributed between minimum of 1.123e-02 and maximum of 4.768e-02.</w:t>
      </w:r>
    </w:p>
    <w:p w14:paraId="7E520273" w14:textId="77777777" w:rsidR="00B277A7" w:rsidRPr="00832C5D" w:rsidRDefault="00B277A7" w:rsidP="00B277A7">
      <w:pPr>
        <w:pStyle w:val="ListParagraph"/>
        <w:numPr>
          <w:ilvl w:val="2"/>
          <w:numId w:val="51"/>
        </w:numPr>
        <w:spacing w:before="0" w:after="0"/>
      </w:pPr>
      <w:r w:rsidRPr="00832C5D">
        <w:t>Installation date between minimum of 1971-01-01 and maximum of 1971-01-01</w:t>
      </w:r>
    </w:p>
    <w:p w14:paraId="2B34F8E7" w14:textId="77777777" w:rsidR="00B277A7" w:rsidRPr="00832C5D" w:rsidRDefault="00B277A7" w:rsidP="00B277A7">
      <w:pPr>
        <w:pStyle w:val="ListParagraph"/>
        <w:numPr>
          <w:ilvl w:val="2"/>
          <w:numId w:val="51"/>
        </w:numPr>
        <w:spacing w:before="0" w:after="0"/>
      </w:pPr>
      <w:r w:rsidRPr="00832C5D">
        <w:t>Mainline coating type of Yellow Jacket</w:t>
      </w:r>
    </w:p>
    <w:p w14:paraId="2A3D8AF7" w14:textId="77777777" w:rsidR="00B277A7" w:rsidRPr="00832C5D" w:rsidRDefault="00B277A7" w:rsidP="00B277A7">
      <w:pPr>
        <w:pStyle w:val="ListParagraph"/>
        <w:numPr>
          <w:ilvl w:val="2"/>
          <w:numId w:val="51"/>
        </w:numPr>
        <w:spacing w:before="0" w:after="0"/>
      </w:pPr>
      <w:r w:rsidRPr="00832C5D">
        <w:t>Wall thickness between minimum of 5.56 and maximum of 5.56 mm</w:t>
      </w:r>
    </w:p>
    <w:p w14:paraId="1608DF6E"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6D702D30" w14:textId="77777777" w:rsidR="00B277A7" w:rsidRPr="00832C5D" w:rsidRDefault="00B277A7" w:rsidP="00B277A7">
      <w:pPr>
        <w:pStyle w:val="ListParagraph"/>
        <w:numPr>
          <w:ilvl w:val="2"/>
          <w:numId w:val="51"/>
        </w:numPr>
        <w:spacing w:before="0" w:after="0"/>
      </w:pPr>
      <w:r w:rsidRPr="00832C5D">
        <w:t>Field bends encountered: nan</w:t>
      </w:r>
    </w:p>
    <w:p w14:paraId="03828D6B" w14:textId="77777777" w:rsidR="00B277A7" w:rsidRPr="00832C5D" w:rsidRDefault="00B277A7" w:rsidP="00B277A7">
      <w:pPr>
        <w:pStyle w:val="ListParagraph"/>
        <w:numPr>
          <w:ilvl w:val="2"/>
          <w:numId w:val="51"/>
        </w:numPr>
        <w:spacing w:before="0" w:after="0"/>
      </w:pPr>
      <w:r w:rsidRPr="00832C5D">
        <w:t>Count of road crossings is 1.0</w:t>
      </w:r>
    </w:p>
    <w:p w14:paraId="4277E277" w14:textId="77777777" w:rsidR="00B277A7" w:rsidRPr="00832C5D" w:rsidRDefault="00B277A7" w:rsidP="00B277A7">
      <w:pPr>
        <w:pStyle w:val="ListParagraph"/>
        <w:numPr>
          <w:ilvl w:val="2"/>
          <w:numId w:val="51"/>
        </w:numPr>
        <w:spacing w:before="0" w:after="0"/>
      </w:pPr>
      <w:r w:rsidRPr="00832C5D">
        <w:t>Count of water crossings is 0.0</w:t>
      </w:r>
    </w:p>
    <w:p w14:paraId="0C37C999" w14:textId="77777777" w:rsidR="00B277A7" w:rsidRPr="00832C5D" w:rsidRDefault="00B277A7" w:rsidP="00B277A7">
      <w:pPr>
        <w:pStyle w:val="ListParagraph"/>
        <w:numPr>
          <w:ilvl w:val="1"/>
          <w:numId w:val="51"/>
        </w:numPr>
        <w:spacing w:before="0" w:after="0"/>
      </w:pPr>
      <w:r w:rsidRPr="00832C5D">
        <w:t>Consequence of failure distributed between minimum of $4.34 and maximum of $7.77MM</w:t>
      </w:r>
    </w:p>
    <w:p w14:paraId="533DA84E" w14:textId="77777777" w:rsidR="00B277A7" w:rsidRPr="00832C5D" w:rsidRDefault="00B277A7" w:rsidP="00B277A7">
      <w:pPr>
        <w:pStyle w:val="ListParagraph"/>
        <w:numPr>
          <w:ilvl w:val="1"/>
          <w:numId w:val="51"/>
        </w:numPr>
        <w:spacing w:before="0" w:after="0"/>
      </w:pPr>
      <w:r w:rsidRPr="00832C5D">
        <w:t>Total length driven by Environmental: 896.89 meters.</w:t>
      </w:r>
    </w:p>
    <w:p w14:paraId="7F6E9B3D" w14:textId="77777777" w:rsidR="00B277A7" w:rsidRPr="00832C5D" w:rsidRDefault="00B277A7" w:rsidP="00B277A7">
      <w:pPr>
        <w:pStyle w:val="ListParagraph"/>
        <w:numPr>
          <w:ilvl w:val="1"/>
          <w:numId w:val="51"/>
        </w:numPr>
        <w:spacing w:before="0" w:after="0"/>
      </w:pPr>
      <w:r w:rsidRPr="00832C5D">
        <w:t>Environmental Cost distributed between minimum of $3.14 and maximum of $6.82MM:</w:t>
      </w:r>
    </w:p>
    <w:p w14:paraId="51466A5F" w14:textId="77777777" w:rsidR="00B277A7" w:rsidRPr="00832C5D" w:rsidRDefault="00B277A7" w:rsidP="00B277A7">
      <w:pPr>
        <w:pStyle w:val="ListParagraph"/>
        <w:numPr>
          <w:ilvl w:val="2"/>
          <w:numId w:val="51"/>
        </w:numPr>
        <w:spacing w:before="0" w:after="0"/>
      </w:pPr>
      <w:r w:rsidRPr="00832C5D">
        <w:t>Leak cost between minimum of $0.03 and maximum of $0.05MM</w:t>
      </w:r>
    </w:p>
    <w:p w14:paraId="156B980E" w14:textId="77777777" w:rsidR="00B277A7" w:rsidRPr="00832C5D" w:rsidRDefault="00B277A7" w:rsidP="00B277A7">
      <w:pPr>
        <w:pStyle w:val="ListParagraph"/>
        <w:numPr>
          <w:ilvl w:val="2"/>
          <w:numId w:val="51"/>
        </w:numPr>
        <w:spacing w:before="0" w:after="0"/>
      </w:pPr>
      <w:r w:rsidRPr="00832C5D">
        <w:t>Leak spill volume between a minimum of 501.53 and maximum of 510.83 gallons</w:t>
      </w:r>
    </w:p>
    <w:p w14:paraId="5BB506E2" w14:textId="77777777" w:rsidR="00B277A7" w:rsidRPr="00832C5D" w:rsidRDefault="00B277A7" w:rsidP="00B277A7">
      <w:pPr>
        <w:pStyle w:val="ListParagraph"/>
        <w:numPr>
          <w:ilvl w:val="2"/>
          <w:numId w:val="51"/>
        </w:numPr>
        <w:spacing w:before="0" w:after="0"/>
      </w:pPr>
      <w:r w:rsidRPr="00832C5D">
        <w:t>Rupture cost between minimum of $89.82 and maximum of $139.73MM</w:t>
      </w:r>
    </w:p>
    <w:p w14:paraId="4AD5F5FA" w14:textId="77777777" w:rsidR="00B277A7" w:rsidRPr="00832C5D" w:rsidRDefault="00B277A7" w:rsidP="00B277A7">
      <w:pPr>
        <w:pStyle w:val="ListParagraph"/>
        <w:numPr>
          <w:ilvl w:val="2"/>
          <w:numId w:val="51"/>
        </w:numPr>
        <w:spacing w:before="0" w:after="0"/>
      </w:pPr>
      <w:r w:rsidRPr="00832C5D">
        <w:t>Rupture spill volume is between a minimum of 1294263.27 and maximum of 1318272.77 gallons</w:t>
      </w:r>
    </w:p>
    <w:p w14:paraId="0D4A448D" w14:textId="77777777" w:rsidR="00B277A7" w:rsidRPr="00832C5D" w:rsidRDefault="00B277A7" w:rsidP="00B277A7">
      <w:pPr>
        <w:pStyle w:val="ListParagraph"/>
        <w:numPr>
          <w:ilvl w:val="2"/>
          <w:numId w:val="51"/>
        </w:numPr>
        <w:spacing w:before="0" w:after="0"/>
      </w:pPr>
      <w:r w:rsidRPr="00832C5D">
        <w:t>Puncture cost between minimum of $1.14 and maximum of $1.78MM</w:t>
      </w:r>
    </w:p>
    <w:p w14:paraId="753488B2" w14:textId="77777777" w:rsidR="00B277A7" w:rsidRPr="00832C5D" w:rsidRDefault="00B277A7" w:rsidP="00B277A7">
      <w:pPr>
        <w:pStyle w:val="ListParagraph"/>
        <w:numPr>
          <w:ilvl w:val="2"/>
          <w:numId w:val="51"/>
        </w:numPr>
        <w:spacing w:before="0" w:after="0"/>
      </w:pPr>
      <w:r w:rsidRPr="00832C5D">
        <w:t>Puncture spill volume is between a minimum of 16479.07 and maximum of 16784.77 gallons</w:t>
      </w:r>
    </w:p>
    <w:p w14:paraId="7B6D0CB2" w14:textId="77777777" w:rsidR="00B277A7" w:rsidRPr="00832C5D" w:rsidRDefault="00B277A7" w:rsidP="00B277A7">
      <w:pPr>
        <w:pStyle w:val="ListParagraph"/>
        <w:numPr>
          <w:ilvl w:val="2"/>
          <w:numId w:val="51"/>
        </w:numPr>
        <w:spacing w:before="0" w:after="0"/>
      </w:pPr>
      <w:r w:rsidRPr="00832C5D">
        <w:t xml:space="preserve">Land use distributed as </w:t>
      </w:r>
    </w:p>
    <w:p w14:paraId="218D0892" w14:textId="77777777" w:rsidR="00B277A7" w:rsidRPr="00832C5D" w:rsidRDefault="00B277A7" w:rsidP="00B277A7">
      <w:pPr>
        <w:pStyle w:val="ListParagraph"/>
        <w:numPr>
          <w:ilvl w:val="3"/>
          <w:numId w:val="51"/>
        </w:numPr>
        <w:spacing w:before="0" w:after="0"/>
      </w:pPr>
      <w:r w:rsidRPr="00832C5D">
        <w:lastRenderedPageBreak/>
        <w:t>Agricultural: 430.45</w:t>
      </w:r>
    </w:p>
    <w:p w14:paraId="3A8E7EEA" w14:textId="77777777" w:rsidR="00B277A7" w:rsidRPr="00832C5D" w:rsidRDefault="00B277A7" w:rsidP="00B277A7">
      <w:pPr>
        <w:pStyle w:val="ListParagraph"/>
        <w:numPr>
          <w:ilvl w:val="3"/>
          <w:numId w:val="51"/>
        </w:numPr>
        <w:spacing w:before="0" w:after="0"/>
      </w:pPr>
      <w:r w:rsidRPr="00832C5D">
        <w:t>Commercial/Industrial: 97.02</w:t>
      </w:r>
    </w:p>
    <w:p w14:paraId="07A7A17E" w14:textId="77777777" w:rsidR="00B277A7" w:rsidRPr="00832C5D" w:rsidRDefault="00B277A7" w:rsidP="00B277A7">
      <w:pPr>
        <w:pStyle w:val="ListParagraph"/>
        <w:numPr>
          <w:ilvl w:val="3"/>
          <w:numId w:val="51"/>
        </w:numPr>
        <w:spacing w:before="0" w:after="0"/>
      </w:pPr>
      <w:r w:rsidRPr="00832C5D">
        <w:t>Remote: 369.42</w:t>
      </w:r>
    </w:p>
    <w:p w14:paraId="44EB0104" w14:textId="77777777" w:rsidR="00B277A7" w:rsidRPr="00832C5D" w:rsidRDefault="00B277A7" w:rsidP="00B277A7">
      <w:pPr>
        <w:pStyle w:val="ListParagraph"/>
        <w:numPr>
          <w:ilvl w:val="0"/>
          <w:numId w:val="51"/>
        </w:numPr>
        <w:spacing w:before="0" w:after="0"/>
      </w:pPr>
      <w:r w:rsidRPr="00832C5D">
        <w:t>"16-19-037-03W5 TO 10-19-037-03W5 NPS 4</w:t>
      </w:r>
    </w:p>
    <w:p w14:paraId="0692D0AC" w14:textId="77777777" w:rsidR="00B277A7" w:rsidRPr="00832C5D" w:rsidRDefault="00B277A7" w:rsidP="00B277A7">
      <w:pPr>
        <w:pStyle w:val="ListParagraph"/>
        <w:numPr>
          <w:ilvl w:val="1"/>
          <w:numId w:val="51"/>
        </w:numPr>
        <w:spacing w:before="0" w:after="0"/>
      </w:pPr>
      <w:r w:rsidRPr="00832C5D">
        <w:t>Total Cumulative Length (m):</w:t>
      </w:r>
      <w:r w:rsidRPr="00832C5D">
        <w:tab/>
        <w:t>761.03</w:t>
      </w:r>
    </w:p>
    <w:p w14:paraId="495BFE45" w14:textId="77777777" w:rsidR="00B277A7" w:rsidRPr="00832C5D" w:rsidRDefault="00B277A7" w:rsidP="00B277A7">
      <w:pPr>
        <w:pStyle w:val="ListParagraph"/>
        <w:numPr>
          <w:ilvl w:val="1"/>
          <w:numId w:val="51"/>
        </w:numPr>
        <w:spacing w:before="0" w:after="0"/>
      </w:pPr>
      <w:r w:rsidRPr="00832C5D">
        <w:t>Likelihood of failure distributed between minimum of 1.733e-02 and maximum of 1.733e-02.</w:t>
      </w:r>
    </w:p>
    <w:p w14:paraId="69368836" w14:textId="77777777" w:rsidR="00B277A7" w:rsidRPr="00832C5D" w:rsidRDefault="00B277A7" w:rsidP="00B277A7">
      <w:pPr>
        <w:pStyle w:val="ListParagraph"/>
        <w:numPr>
          <w:ilvl w:val="2"/>
          <w:numId w:val="51"/>
        </w:numPr>
        <w:spacing w:before="0" w:after="0"/>
      </w:pPr>
      <w:r w:rsidRPr="00832C5D">
        <w:t>Installation date between minimum of 1991-01-01 and maximum of 1991-01-01</w:t>
      </w:r>
    </w:p>
    <w:p w14:paraId="6C147614" w14:textId="77777777" w:rsidR="00B277A7" w:rsidRPr="00832C5D" w:rsidRDefault="00B277A7" w:rsidP="00B277A7">
      <w:pPr>
        <w:pStyle w:val="ListParagraph"/>
        <w:numPr>
          <w:ilvl w:val="2"/>
          <w:numId w:val="51"/>
        </w:numPr>
        <w:spacing w:before="0" w:after="0"/>
      </w:pPr>
      <w:r w:rsidRPr="00832C5D">
        <w:t>Mainline coating type of Unknown</w:t>
      </w:r>
    </w:p>
    <w:p w14:paraId="6802BDC5" w14:textId="77777777" w:rsidR="00B277A7" w:rsidRPr="00832C5D" w:rsidRDefault="00B277A7" w:rsidP="00B277A7">
      <w:pPr>
        <w:pStyle w:val="ListParagraph"/>
        <w:numPr>
          <w:ilvl w:val="2"/>
          <w:numId w:val="51"/>
        </w:numPr>
        <w:spacing w:before="0" w:after="0"/>
      </w:pPr>
      <w:r w:rsidRPr="00832C5D">
        <w:t>Wall thickness between minimum of 3.18 and maximum of 3.18 mm</w:t>
      </w:r>
    </w:p>
    <w:p w14:paraId="4C372CF8"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7BC51057" w14:textId="77777777" w:rsidR="00B277A7" w:rsidRPr="00832C5D" w:rsidRDefault="00B277A7" w:rsidP="00B277A7">
      <w:pPr>
        <w:pStyle w:val="ListParagraph"/>
        <w:numPr>
          <w:ilvl w:val="2"/>
          <w:numId w:val="51"/>
        </w:numPr>
        <w:spacing w:before="0" w:after="0"/>
      </w:pPr>
      <w:r w:rsidRPr="00832C5D">
        <w:t>Field bends encountered: nan</w:t>
      </w:r>
    </w:p>
    <w:p w14:paraId="5210C92C" w14:textId="77777777" w:rsidR="00B277A7" w:rsidRPr="00832C5D" w:rsidRDefault="00B277A7" w:rsidP="00B277A7">
      <w:pPr>
        <w:pStyle w:val="ListParagraph"/>
        <w:numPr>
          <w:ilvl w:val="2"/>
          <w:numId w:val="51"/>
        </w:numPr>
        <w:spacing w:before="0" w:after="0"/>
      </w:pPr>
      <w:r w:rsidRPr="00832C5D">
        <w:t>Count of road crossings is 0.0</w:t>
      </w:r>
    </w:p>
    <w:p w14:paraId="690288A7" w14:textId="77777777" w:rsidR="00B277A7" w:rsidRPr="00832C5D" w:rsidRDefault="00B277A7" w:rsidP="00B277A7">
      <w:pPr>
        <w:pStyle w:val="ListParagraph"/>
        <w:numPr>
          <w:ilvl w:val="2"/>
          <w:numId w:val="51"/>
        </w:numPr>
        <w:spacing w:before="0" w:after="0"/>
      </w:pPr>
      <w:r w:rsidRPr="00832C5D">
        <w:t>Count of water crossings is 0.0</w:t>
      </w:r>
    </w:p>
    <w:p w14:paraId="21416F8C" w14:textId="77777777" w:rsidR="00B277A7" w:rsidRPr="00832C5D" w:rsidRDefault="00B277A7" w:rsidP="00B277A7">
      <w:pPr>
        <w:pStyle w:val="ListParagraph"/>
        <w:numPr>
          <w:ilvl w:val="1"/>
          <w:numId w:val="51"/>
        </w:numPr>
        <w:spacing w:before="0" w:after="0"/>
      </w:pPr>
      <w:r w:rsidRPr="00832C5D">
        <w:t>Consequence of failure distributed between minimum of $1.65 and maximum of $1.66MM</w:t>
      </w:r>
    </w:p>
    <w:p w14:paraId="66611185" w14:textId="77777777" w:rsidR="00B277A7" w:rsidRPr="00832C5D" w:rsidRDefault="00B277A7" w:rsidP="00B277A7">
      <w:pPr>
        <w:pStyle w:val="ListParagraph"/>
        <w:numPr>
          <w:ilvl w:val="1"/>
          <w:numId w:val="51"/>
        </w:numPr>
        <w:spacing w:before="0" w:after="0"/>
      </w:pPr>
      <w:r w:rsidRPr="00832C5D">
        <w:t>Total length driven by Environmental: 761.03 meters.</w:t>
      </w:r>
    </w:p>
    <w:p w14:paraId="34E9F5FB" w14:textId="77777777" w:rsidR="00B277A7" w:rsidRPr="00832C5D" w:rsidRDefault="00B277A7" w:rsidP="00B277A7">
      <w:pPr>
        <w:pStyle w:val="ListParagraph"/>
        <w:numPr>
          <w:ilvl w:val="1"/>
          <w:numId w:val="51"/>
        </w:numPr>
        <w:spacing w:before="0" w:after="0"/>
      </w:pPr>
      <w:r w:rsidRPr="00832C5D">
        <w:t>Environmental Cost distributed between minimum of $1.41 and maximum of $1.43MM:</w:t>
      </w:r>
    </w:p>
    <w:p w14:paraId="0E8E6FC9" w14:textId="77777777" w:rsidR="00B277A7" w:rsidRPr="00832C5D" w:rsidRDefault="00B277A7" w:rsidP="00B277A7">
      <w:pPr>
        <w:pStyle w:val="ListParagraph"/>
        <w:numPr>
          <w:ilvl w:val="2"/>
          <w:numId w:val="51"/>
        </w:numPr>
        <w:spacing w:before="0" w:after="0"/>
      </w:pPr>
      <w:r w:rsidRPr="00832C5D">
        <w:t>Leak cost between minimum of $0.20 and maximum of $0.20MM</w:t>
      </w:r>
    </w:p>
    <w:p w14:paraId="09631E15" w14:textId="77777777" w:rsidR="00B277A7" w:rsidRPr="00832C5D" w:rsidRDefault="00B277A7" w:rsidP="00B277A7">
      <w:pPr>
        <w:pStyle w:val="ListParagraph"/>
        <w:numPr>
          <w:ilvl w:val="2"/>
          <w:numId w:val="51"/>
        </w:numPr>
        <w:spacing w:before="0" w:after="0"/>
      </w:pPr>
      <w:r w:rsidRPr="00832C5D">
        <w:t>Leak spill volume between a minimum of 1854.82 and maximum of 1869.87 gallons</w:t>
      </w:r>
    </w:p>
    <w:p w14:paraId="3A85B79D" w14:textId="77777777" w:rsidR="00B277A7" w:rsidRPr="00832C5D" w:rsidRDefault="00B277A7" w:rsidP="00B277A7">
      <w:pPr>
        <w:pStyle w:val="ListParagraph"/>
        <w:numPr>
          <w:ilvl w:val="2"/>
          <w:numId w:val="51"/>
        </w:numPr>
        <w:spacing w:before="0" w:after="0"/>
      </w:pPr>
      <w:r w:rsidRPr="00832C5D">
        <w:t>Rupture cost between minimum of $25.68 and maximum of $25.89MM</w:t>
      </w:r>
    </w:p>
    <w:p w14:paraId="36E1CD6A" w14:textId="77777777" w:rsidR="00B277A7" w:rsidRPr="00832C5D" w:rsidRDefault="00B277A7" w:rsidP="00B277A7">
      <w:pPr>
        <w:pStyle w:val="ListParagraph"/>
        <w:numPr>
          <w:ilvl w:val="2"/>
          <w:numId w:val="51"/>
        </w:numPr>
        <w:spacing w:before="0" w:after="0"/>
      </w:pPr>
      <w:r w:rsidRPr="00832C5D">
        <w:t>Rupture spill volume is between a minimum of 242322.23 and maximum of 244289.53 gallons</w:t>
      </w:r>
    </w:p>
    <w:p w14:paraId="0F922B03" w14:textId="77777777" w:rsidR="00B277A7" w:rsidRPr="00832C5D" w:rsidRDefault="00B277A7" w:rsidP="00B277A7">
      <w:pPr>
        <w:pStyle w:val="ListParagraph"/>
        <w:numPr>
          <w:ilvl w:val="2"/>
          <w:numId w:val="51"/>
        </w:numPr>
        <w:spacing w:before="0" w:after="0"/>
      </w:pPr>
      <w:r w:rsidRPr="00832C5D">
        <w:t>Puncture cost between minimum of $6.46 and maximum of $6.51MM</w:t>
      </w:r>
    </w:p>
    <w:p w14:paraId="7588BAD9" w14:textId="77777777" w:rsidR="00B277A7" w:rsidRPr="00832C5D" w:rsidRDefault="00B277A7" w:rsidP="00B277A7">
      <w:pPr>
        <w:pStyle w:val="ListParagraph"/>
        <w:numPr>
          <w:ilvl w:val="2"/>
          <w:numId w:val="51"/>
        </w:numPr>
        <w:spacing w:before="0" w:after="0"/>
      </w:pPr>
      <w:r w:rsidRPr="00832C5D">
        <w:t>Puncture spill volume is between a minimum of 60945.04 and maximum of 61439.82 gallons</w:t>
      </w:r>
    </w:p>
    <w:p w14:paraId="19750FD8" w14:textId="77777777" w:rsidR="00B277A7" w:rsidRPr="00832C5D" w:rsidRDefault="00B277A7" w:rsidP="00B277A7">
      <w:pPr>
        <w:pStyle w:val="ListParagraph"/>
        <w:numPr>
          <w:ilvl w:val="2"/>
          <w:numId w:val="51"/>
        </w:numPr>
        <w:spacing w:before="0" w:after="0"/>
      </w:pPr>
      <w:r w:rsidRPr="00832C5D">
        <w:t xml:space="preserve">Land use distributed as </w:t>
      </w:r>
    </w:p>
    <w:p w14:paraId="3AED926F" w14:textId="77777777" w:rsidR="00B277A7" w:rsidRPr="00832C5D" w:rsidRDefault="00B277A7" w:rsidP="00B277A7">
      <w:pPr>
        <w:pStyle w:val="ListParagraph"/>
        <w:numPr>
          <w:ilvl w:val="3"/>
          <w:numId w:val="51"/>
        </w:numPr>
        <w:spacing w:before="0" w:after="0"/>
      </w:pPr>
      <w:r w:rsidRPr="00832C5D">
        <w:t>Agricultural: 761.03</w:t>
      </w:r>
    </w:p>
    <w:p w14:paraId="4717724F" w14:textId="77777777" w:rsidR="00B277A7" w:rsidRPr="00832C5D" w:rsidRDefault="00B277A7" w:rsidP="00B277A7">
      <w:pPr>
        <w:pStyle w:val="ListParagraph"/>
        <w:numPr>
          <w:ilvl w:val="0"/>
          <w:numId w:val="51"/>
        </w:numPr>
        <w:spacing w:before="0" w:after="0"/>
      </w:pPr>
      <w:r w:rsidRPr="00832C5D">
        <w:t>"16 EST to Enbridge 7-5-53-23W4 to 2-5-53-23W4</w:t>
      </w:r>
    </w:p>
    <w:p w14:paraId="69890D33" w14:textId="77777777" w:rsidR="00B277A7" w:rsidRPr="00832C5D" w:rsidRDefault="00B277A7" w:rsidP="00B277A7">
      <w:pPr>
        <w:pStyle w:val="ListParagraph"/>
        <w:numPr>
          <w:ilvl w:val="1"/>
          <w:numId w:val="51"/>
        </w:numPr>
        <w:spacing w:before="0" w:after="0"/>
      </w:pPr>
      <w:r w:rsidRPr="00832C5D">
        <w:t>Total Cumulative Length (m):</w:t>
      </w:r>
      <w:r w:rsidRPr="00832C5D">
        <w:tab/>
        <w:t>482.65</w:t>
      </w:r>
    </w:p>
    <w:p w14:paraId="49CC48D3" w14:textId="77777777" w:rsidR="00B277A7" w:rsidRPr="00832C5D" w:rsidRDefault="00B277A7" w:rsidP="00B277A7">
      <w:pPr>
        <w:pStyle w:val="ListParagraph"/>
        <w:numPr>
          <w:ilvl w:val="1"/>
          <w:numId w:val="51"/>
        </w:numPr>
        <w:spacing w:before="0" w:after="0"/>
      </w:pPr>
      <w:r w:rsidRPr="00832C5D">
        <w:t>Likelihood of failure distributed between minimum of 9.715e-03 and maximum of 9.715e-03.</w:t>
      </w:r>
    </w:p>
    <w:p w14:paraId="3D12A4B0" w14:textId="77777777" w:rsidR="00B277A7" w:rsidRPr="00832C5D" w:rsidRDefault="00B277A7" w:rsidP="00B277A7">
      <w:pPr>
        <w:pStyle w:val="ListParagraph"/>
        <w:numPr>
          <w:ilvl w:val="2"/>
          <w:numId w:val="51"/>
        </w:numPr>
        <w:spacing w:before="0" w:after="0"/>
      </w:pPr>
      <w:r w:rsidRPr="00832C5D">
        <w:t>Installation date between minimum of 1979-01-01 and maximum of 1979-01-01</w:t>
      </w:r>
    </w:p>
    <w:p w14:paraId="0F44CC35" w14:textId="77777777" w:rsidR="00B277A7" w:rsidRPr="00832C5D" w:rsidRDefault="00B277A7" w:rsidP="00B277A7">
      <w:pPr>
        <w:pStyle w:val="ListParagraph"/>
        <w:numPr>
          <w:ilvl w:val="2"/>
          <w:numId w:val="51"/>
        </w:numPr>
        <w:spacing w:before="0" w:after="0"/>
      </w:pPr>
      <w:r w:rsidRPr="00832C5D">
        <w:t>Mainline coating type of Yellow Jacket</w:t>
      </w:r>
    </w:p>
    <w:p w14:paraId="5D5ABFAE" w14:textId="77777777" w:rsidR="00B277A7" w:rsidRPr="00832C5D" w:rsidRDefault="00B277A7" w:rsidP="00B277A7">
      <w:pPr>
        <w:pStyle w:val="ListParagraph"/>
        <w:numPr>
          <w:ilvl w:val="2"/>
          <w:numId w:val="51"/>
        </w:numPr>
        <w:spacing w:before="0" w:after="0"/>
      </w:pPr>
      <w:r w:rsidRPr="00832C5D">
        <w:t>Wall thickness between minimum of 5.6 and maximum of 5.6 mm</w:t>
      </w:r>
    </w:p>
    <w:p w14:paraId="7D78596A"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0D0B243B" w14:textId="77777777" w:rsidR="00B277A7" w:rsidRPr="00832C5D" w:rsidRDefault="00B277A7" w:rsidP="00B277A7">
      <w:pPr>
        <w:pStyle w:val="ListParagraph"/>
        <w:numPr>
          <w:ilvl w:val="2"/>
          <w:numId w:val="51"/>
        </w:numPr>
        <w:spacing w:before="0" w:after="0"/>
      </w:pPr>
      <w:r w:rsidRPr="00832C5D">
        <w:t>Field bends encountered: nan</w:t>
      </w:r>
    </w:p>
    <w:p w14:paraId="7F79B47C" w14:textId="77777777" w:rsidR="00B277A7" w:rsidRPr="00832C5D" w:rsidRDefault="00B277A7" w:rsidP="00B277A7">
      <w:pPr>
        <w:pStyle w:val="ListParagraph"/>
        <w:numPr>
          <w:ilvl w:val="2"/>
          <w:numId w:val="51"/>
        </w:numPr>
        <w:spacing w:before="0" w:after="0"/>
      </w:pPr>
      <w:r w:rsidRPr="00832C5D">
        <w:t>Count of road crossings is 0.0</w:t>
      </w:r>
    </w:p>
    <w:p w14:paraId="7B0DFD11" w14:textId="77777777" w:rsidR="00B277A7" w:rsidRPr="00832C5D" w:rsidRDefault="00B277A7" w:rsidP="00B277A7">
      <w:pPr>
        <w:pStyle w:val="ListParagraph"/>
        <w:numPr>
          <w:ilvl w:val="2"/>
          <w:numId w:val="51"/>
        </w:numPr>
        <w:spacing w:before="0" w:after="0"/>
      </w:pPr>
      <w:r w:rsidRPr="00832C5D">
        <w:t>Count of water crossings is 0.0</w:t>
      </w:r>
    </w:p>
    <w:p w14:paraId="62B27779" w14:textId="77777777" w:rsidR="00B277A7" w:rsidRPr="00832C5D" w:rsidRDefault="00B277A7" w:rsidP="00B277A7">
      <w:pPr>
        <w:pStyle w:val="ListParagraph"/>
        <w:numPr>
          <w:ilvl w:val="1"/>
          <w:numId w:val="51"/>
        </w:numPr>
        <w:spacing w:before="0" w:after="0"/>
      </w:pPr>
      <w:r w:rsidRPr="00832C5D">
        <w:t>Consequence of failure distributed between minimum of $125.09 and maximum of $125.43MM</w:t>
      </w:r>
    </w:p>
    <w:p w14:paraId="739E585C" w14:textId="77777777" w:rsidR="00B277A7" w:rsidRPr="00832C5D" w:rsidRDefault="00B277A7" w:rsidP="00B277A7">
      <w:pPr>
        <w:pStyle w:val="ListParagraph"/>
        <w:numPr>
          <w:ilvl w:val="1"/>
          <w:numId w:val="51"/>
        </w:numPr>
        <w:spacing w:before="0" w:after="0"/>
      </w:pPr>
      <w:r w:rsidRPr="00832C5D">
        <w:t>Total length driven by Safety: 482.65 meters.</w:t>
      </w:r>
    </w:p>
    <w:p w14:paraId="1CB0C7D9" w14:textId="77777777" w:rsidR="00B277A7" w:rsidRPr="00832C5D" w:rsidRDefault="00B277A7" w:rsidP="00B277A7">
      <w:pPr>
        <w:pStyle w:val="ListParagraph"/>
        <w:numPr>
          <w:ilvl w:val="1"/>
          <w:numId w:val="51"/>
        </w:numPr>
        <w:spacing w:before="0" w:after="0"/>
      </w:pPr>
      <w:r w:rsidRPr="00832C5D">
        <w:t>Safety Cost distributed between minimum of $120.27 and maximum of $120.61MM:</w:t>
      </w:r>
    </w:p>
    <w:p w14:paraId="44EF7E36" w14:textId="77777777" w:rsidR="00B277A7" w:rsidRPr="00832C5D" w:rsidRDefault="00B277A7" w:rsidP="00B277A7">
      <w:pPr>
        <w:pStyle w:val="ListParagraph"/>
        <w:numPr>
          <w:ilvl w:val="2"/>
          <w:numId w:val="51"/>
        </w:numPr>
        <w:spacing w:before="0" w:after="0"/>
      </w:pPr>
      <w:r w:rsidRPr="00832C5D">
        <w:t>Leak cost between minimum of $121.06 and maximum of $121.06MM</w:t>
      </w:r>
    </w:p>
    <w:p w14:paraId="32C9C82B" w14:textId="77777777" w:rsidR="00B277A7" w:rsidRPr="00832C5D" w:rsidRDefault="00B277A7" w:rsidP="00B277A7">
      <w:pPr>
        <w:pStyle w:val="ListParagraph"/>
        <w:numPr>
          <w:ilvl w:val="2"/>
          <w:numId w:val="51"/>
        </w:numPr>
        <w:spacing w:before="0" w:after="0"/>
      </w:pPr>
      <w:r w:rsidRPr="00832C5D">
        <w:t>Leak scenario yielded 16.0 intersections with structures, with minimum of 12.61 and maximum of 12.61 of population impacted.</w:t>
      </w:r>
    </w:p>
    <w:p w14:paraId="0210D857" w14:textId="77777777" w:rsidR="00B277A7" w:rsidRPr="00832C5D" w:rsidRDefault="00B277A7" w:rsidP="00B277A7">
      <w:pPr>
        <w:pStyle w:val="ListParagraph"/>
        <w:numPr>
          <w:ilvl w:val="2"/>
          <w:numId w:val="51"/>
        </w:numPr>
        <w:spacing w:before="0" w:after="0"/>
      </w:pPr>
      <w:r w:rsidRPr="00832C5D">
        <w:t>Leak hazard radius distributed between minimum of 9.03 and maximum of 9.03 meters.</w:t>
      </w:r>
    </w:p>
    <w:p w14:paraId="5B48365B" w14:textId="77777777" w:rsidR="00B277A7" w:rsidRPr="00832C5D" w:rsidRDefault="00B277A7" w:rsidP="00B277A7">
      <w:pPr>
        <w:pStyle w:val="ListParagraph"/>
        <w:numPr>
          <w:ilvl w:val="2"/>
          <w:numId w:val="51"/>
        </w:numPr>
        <w:spacing w:before="0" w:after="0"/>
      </w:pPr>
      <w:r w:rsidRPr="00832C5D">
        <w:t>Rupture cost between minimum of $121.06 and maximum of $133.16MM</w:t>
      </w:r>
    </w:p>
    <w:p w14:paraId="7C5A161A" w14:textId="77777777" w:rsidR="00B277A7" w:rsidRPr="00832C5D" w:rsidRDefault="00B277A7" w:rsidP="00B277A7">
      <w:pPr>
        <w:pStyle w:val="ListParagraph"/>
        <w:numPr>
          <w:ilvl w:val="2"/>
          <w:numId w:val="51"/>
        </w:numPr>
        <w:spacing w:before="0" w:after="0"/>
      </w:pPr>
      <w:r w:rsidRPr="00832C5D">
        <w:lastRenderedPageBreak/>
        <w:t>Rupture scenario yielded 2.0 intersections with structures, with minimum of 12.61 and maximum of 13.87 of population impacted</w:t>
      </w:r>
    </w:p>
    <w:p w14:paraId="270EDA82" w14:textId="77777777" w:rsidR="00B277A7" w:rsidRPr="00832C5D" w:rsidRDefault="00B277A7" w:rsidP="00B277A7">
      <w:pPr>
        <w:pStyle w:val="ListParagraph"/>
        <w:numPr>
          <w:ilvl w:val="2"/>
          <w:numId w:val="51"/>
        </w:numPr>
        <w:spacing w:before="0" w:after="0"/>
      </w:pPr>
      <w:r w:rsidRPr="00832C5D">
        <w:t>Rupture hazard radius distributed between minimum of 178.36 and maximum of 178.36 meters.</w:t>
      </w:r>
    </w:p>
    <w:p w14:paraId="7FE178D3" w14:textId="77777777" w:rsidR="00B277A7" w:rsidRPr="00832C5D" w:rsidRDefault="00B277A7" w:rsidP="00B277A7">
      <w:pPr>
        <w:pStyle w:val="ListParagraph"/>
        <w:numPr>
          <w:ilvl w:val="2"/>
          <w:numId w:val="51"/>
        </w:numPr>
        <w:spacing w:before="0" w:after="0"/>
      </w:pPr>
      <w:r w:rsidRPr="00832C5D">
        <w:t>Puncture cost between minimum of $121.06 and maximum of $121.06MM</w:t>
      </w:r>
    </w:p>
    <w:p w14:paraId="07E5416C" w14:textId="77777777" w:rsidR="00B277A7" w:rsidRPr="00832C5D" w:rsidRDefault="00B277A7" w:rsidP="00B277A7">
      <w:pPr>
        <w:pStyle w:val="ListParagraph"/>
        <w:numPr>
          <w:ilvl w:val="2"/>
          <w:numId w:val="51"/>
        </w:numPr>
        <w:spacing w:before="0" w:after="0"/>
      </w:pPr>
      <w:r w:rsidRPr="00832C5D">
        <w:t>Puncture scenario yielded 16.0 intersections with structures, with minimum of 12.61 and maximum of 12.61 of population impacted</w:t>
      </w:r>
    </w:p>
    <w:p w14:paraId="010B8F00" w14:textId="77777777" w:rsidR="00B277A7" w:rsidRPr="00832C5D" w:rsidRDefault="00B277A7" w:rsidP="00B277A7">
      <w:pPr>
        <w:pStyle w:val="ListParagraph"/>
        <w:numPr>
          <w:ilvl w:val="2"/>
          <w:numId w:val="51"/>
        </w:numPr>
        <w:spacing w:before="0" w:after="0"/>
      </w:pPr>
      <w:r w:rsidRPr="00832C5D">
        <w:t>Puncture hazard radius distributed between minimum of 28.91 and maximum of 28.91 meters.</w:t>
      </w:r>
    </w:p>
    <w:p w14:paraId="3379A068" w14:textId="77777777" w:rsidR="00B277A7" w:rsidRPr="00832C5D" w:rsidRDefault="00B277A7" w:rsidP="00B277A7">
      <w:pPr>
        <w:pStyle w:val="ListParagraph"/>
        <w:numPr>
          <w:ilvl w:val="2"/>
          <w:numId w:val="51"/>
        </w:numPr>
        <w:spacing w:before="0" w:after="0"/>
      </w:pPr>
      <w:r w:rsidRPr="00832C5D">
        <w:t>Product type is HVP Product.</w:t>
      </w:r>
    </w:p>
    <w:p w14:paraId="5C0B9278" w14:textId="77777777" w:rsidR="00B277A7" w:rsidRPr="00832C5D" w:rsidRDefault="00B277A7" w:rsidP="00B277A7">
      <w:pPr>
        <w:pStyle w:val="ListParagraph"/>
        <w:numPr>
          <w:ilvl w:val="2"/>
          <w:numId w:val="51"/>
        </w:numPr>
        <w:spacing w:before="0" w:after="0"/>
      </w:pPr>
      <w:r w:rsidRPr="00832C5D">
        <w:t>Class area location is/are 1.0.</w:t>
      </w:r>
    </w:p>
    <w:p w14:paraId="42FEDF05" w14:textId="77777777" w:rsidR="00B277A7" w:rsidRPr="00832C5D" w:rsidRDefault="00B277A7" w:rsidP="00B277A7">
      <w:pPr>
        <w:pStyle w:val="ListParagraph"/>
        <w:numPr>
          <w:ilvl w:val="0"/>
          <w:numId w:val="51"/>
        </w:numPr>
        <w:spacing w:before="0" w:after="0"/>
      </w:pPr>
      <w:r w:rsidRPr="00832C5D">
        <w:t xml:space="preserve">"Sarnia 6 inch tied into </w:t>
      </w:r>
      <w:proofErr w:type="gramStart"/>
      <w:r w:rsidRPr="00832C5D">
        <w:t>6 inch</w:t>
      </w:r>
      <w:proofErr w:type="gramEnd"/>
      <w:r w:rsidRPr="00832C5D">
        <w:t xml:space="preserve"> E/P line</w:t>
      </w:r>
    </w:p>
    <w:p w14:paraId="46BEA7AB" w14:textId="77777777" w:rsidR="00B277A7" w:rsidRPr="00832C5D" w:rsidRDefault="00B277A7" w:rsidP="00B277A7">
      <w:pPr>
        <w:pStyle w:val="ListParagraph"/>
        <w:numPr>
          <w:ilvl w:val="1"/>
          <w:numId w:val="51"/>
        </w:numPr>
        <w:spacing w:before="0" w:after="0"/>
      </w:pPr>
      <w:r w:rsidRPr="00832C5D">
        <w:t>Total Cumulative Length (m):</w:t>
      </w:r>
      <w:r w:rsidRPr="00832C5D">
        <w:tab/>
        <w:t>469.08</w:t>
      </w:r>
    </w:p>
    <w:p w14:paraId="1B3337B2" w14:textId="77777777" w:rsidR="00B277A7" w:rsidRPr="00832C5D" w:rsidRDefault="00B277A7" w:rsidP="00B277A7">
      <w:pPr>
        <w:pStyle w:val="ListParagraph"/>
        <w:numPr>
          <w:ilvl w:val="1"/>
          <w:numId w:val="51"/>
        </w:numPr>
        <w:spacing w:before="0" w:after="0"/>
      </w:pPr>
      <w:r w:rsidRPr="00832C5D">
        <w:t>Likelihood of failure distributed between minimum of 7.275e-03 and maximum of 3.090e-02.</w:t>
      </w:r>
    </w:p>
    <w:p w14:paraId="16EC62B6" w14:textId="77777777" w:rsidR="00B277A7" w:rsidRPr="00832C5D" w:rsidRDefault="00B277A7" w:rsidP="00B277A7">
      <w:pPr>
        <w:pStyle w:val="ListParagraph"/>
        <w:numPr>
          <w:ilvl w:val="2"/>
          <w:numId w:val="51"/>
        </w:numPr>
        <w:spacing w:before="0" w:after="0"/>
      </w:pPr>
      <w:r w:rsidRPr="00832C5D">
        <w:t>Installation date between minimum of 1981-01-01 and maximum of 1981-01-01</w:t>
      </w:r>
    </w:p>
    <w:p w14:paraId="059398B1" w14:textId="77777777" w:rsidR="00B277A7" w:rsidRPr="00832C5D" w:rsidRDefault="00B277A7" w:rsidP="00B277A7">
      <w:pPr>
        <w:pStyle w:val="ListParagraph"/>
        <w:numPr>
          <w:ilvl w:val="2"/>
          <w:numId w:val="51"/>
        </w:numPr>
        <w:spacing w:before="0" w:after="0"/>
      </w:pPr>
      <w:r w:rsidRPr="00832C5D">
        <w:t>Mainline coating type of Yellow Jacket</w:t>
      </w:r>
    </w:p>
    <w:p w14:paraId="0A55771A" w14:textId="77777777" w:rsidR="00B277A7" w:rsidRPr="00832C5D" w:rsidRDefault="00B277A7" w:rsidP="00B277A7">
      <w:pPr>
        <w:pStyle w:val="ListParagraph"/>
        <w:numPr>
          <w:ilvl w:val="2"/>
          <w:numId w:val="51"/>
        </w:numPr>
        <w:spacing w:before="0" w:after="0"/>
      </w:pPr>
      <w:r w:rsidRPr="00832C5D">
        <w:t>Wall thickness between minimum of 4.78 and maximum of 4.78 mm</w:t>
      </w:r>
    </w:p>
    <w:p w14:paraId="0BC6C7C9"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63EB2B5B" w14:textId="77777777" w:rsidR="00B277A7" w:rsidRPr="00832C5D" w:rsidRDefault="00B277A7" w:rsidP="00B277A7">
      <w:pPr>
        <w:pStyle w:val="ListParagraph"/>
        <w:numPr>
          <w:ilvl w:val="2"/>
          <w:numId w:val="51"/>
        </w:numPr>
        <w:spacing w:before="0" w:after="0"/>
      </w:pPr>
      <w:r w:rsidRPr="00832C5D">
        <w:t>Field bends encountered: nan</w:t>
      </w:r>
    </w:p>
    <w:p w14:paraId="4FEB2AE2" w14:textId="77777777" w:rsidR="00B277A7" w:rsidRPr="00832C5D" w:rsidRDefault="00B277A7" w:rsidP="00B277A7">
      <w:pPr>
        <w:pStyle w:val="ListParagraph"/>
        <w:numPr>
          <w:ilvl w:val="2"/>
          <w:numId w:val="51"/>
        </w:numPr>
        <w:spacing w:before="0" w:after="0"/>
      </w:pPr>
      <w:r w:rsidRPr="00832C5D">
        <w:t>Count of road crossings is 2.0</w:t>
      </w:r>
    </w:p>
    <w:p w14:paraId="0BD8FE5D" w14:textId="77777777" w:rsidR="00B277A7" w:rsidRPr="00832C5D" w:rsidRDefault="00B277A7" w:rsidP="00B277A7">
      <w:pPr>
        <w:pStyle w:val="ListParagraph"/>
        <w:numPr>
          <w:ilvl w:val="2"/>
          <w:numId w:val="51"/>
        </w:numPr>
        <w:spacing w:before="0" w:after="0"/>
      </w:pPr>
      <w:r w:rsidRPr="00832C5D">
        <w:t>Count of water crossings is 0.0</w:t>
      </w:r>
    </w:p>
    <w:p w14:paraId="1EA2FC98" w14:textId="77777777" w:rsidR="00B277A7" w:rsidRPr="00832C5D" w:rsidRDefault="00B277A7" w:rsidP="00B277A7">
      <w:pPr>
        <w:pStyle w:val="ListParagraph"/>
        <w:numPr>
          <w:ilvl w:val="1"/>
          <w:numId w:val="51"/>
        </w:numPr>
        <w:spacing w:before="0" w:after="0"/>
      </w:pPr>
      <w:r w:rsidRPr="00832C5D">
        <w:t>Consequence of failure distributed between minimum of $12.56 and maximum of $12.64MM</w:t>
      </w:r>
    </w:p>
    <w:p w14:paraId="6DC11FA5" w14:textId="77777777" w:rsidR="00B277A7" w:rsidRPr="00832C5D" w:rsidRDefault="00B277A7" w:rsidP="00B277A7">
      <w:pPr>
        <w:pStyle w:val="ListParagraph"/>
        <w:numPr>
          <w:ilvl w:val="1"/>
          <w:numId w:val="51"/>
        </w:numPr>
        <w:spacing w:before="0" w:after="0"/>
      </w:pPr>
      <w:r w:rsidRPr="00832C5D">
        <w:t>Total length driven by Safety: 469.08 meters.</w:t>
      </w:r>
    </w:p>
    <w:p w14:paraId="24E7E146" w14:textId="77777777" w:rsidR="00B277A7" w:rsidRPr="00832C5D" w:rsidRDefault="00B277A7" w:rsidP="00B277A7">
      <w:pPr>
        <w:pStyle w:val="ListParagraph"/>
        <w:numPr>
          <w:ilvl w:val="1"/>
          <w:numId w:val="51"/>
        </w:numPr>
        <w:spacing w:before="0" w:after="0"/>
      </w:pPr>
      <w:r w:rsidRPr="00832C5D">
        <w:t>Safety Cost distributed between minimum of $11.97 and maximum of $12.04MM:</w:t>
      </w:r>
    </w:p>
    <w:p w14:paraId="6EB9F64B" w14:textId="77777777" w:rsidR="00B277A7" w:rsidRPr="00832C5D" w:rsidRDefault="00B277A7" w:rsidP="00B277A7">
      <w:pPr>
        <w:pStyle w:val="ListParagraph"/>
        <w:numPr>
          <w:ilvl w:val="2"/>
          <w:numId w:val="51"/>
        </w:numPr>
        <w:spacing w:before="0" w:after="0"/>
      </w:pPr>
      <w:r w:rsidRPr="00832C5D">
        <w:t>Leak cost between minimum of $12.11 and maximum of $12.11MM</w:t>
      </w:r>
    </w:p>
    <w:p w14:paraId="6F2AA077" w14:textId="77777777" w:rsidR="00B277A7" w:rsidRPr="00832C5D" w:rsidRDefault="00B277A7" w:rsidP="00B277A7">
      <w:pPr>
        <w:pStyle w:val="ListParagraph"/>
        <w:numPr>
          <w:ilvl w:val="2"/>
          <w:numId w:val="51"/>
        </w:numPr>
        <w:spacing w:before="0" w:after="0"/>
      </w:pPr>
      <w:r w:rsidRPr="00832C5D">
        <w:t>Leak scenario yielded 40.0 intersections with structures, with minimum of 1.26 and maximum of 1.26 of population impacted.</w:t>
      </w:r>
    </w:p>
    <w:p w14:paraId="515AF3EF" w14:textId="77777777" w:rsidR="00B277A7" w:rsidRPr="00832C5D" w:rsidRDefault="00B277A7" w:rsidP="00B277A7">
      <w:pPr>
        <w:pStyle w:val="ListParagraph"/>
        <w:numPr>
          <w:ilvl w:val="2"/>
          <w:numId w:val="51"/>
        </w:numPr>
        <w:spacing w:before="0" w:after="0"/>
      </w:pPr>
      <w:r w:rsidRPr="00832C5D">
        <w:t>Leak hazard radius distributed between minimum of 11.02 and maximum of 11.02 meters.</w:t>
      </w:r>
    </w:p>
    <w:p w14:paraId="294CF7A9" w14:textId="77777777" w:rsidR="00B277A7" w:rsidRPr="00832C5D" w:rsidRDefault="00B277A7" w:rsidP="00B277A7">
      <w:pPr>
        <w:pStyle w:val="ListParagraph"/>
        <w:numPr>
          <w:ilvl w:val="2"/>
          <w:numId w:val="51"/>
        </w:numPr>
        <w:spacing w:before="0" w:after="0"/>
      </w:pPr>
      <w:r w:rsidRPr="00832C5D">
        <w:t>Rupture cost between minimum of $12.11 and maximum of $24.21MM</w:t>
      </w:r>
    </w:p>
    <w:p w14:paraId="08C5CE16" w14:textId="77777777" w:rsidR="00B277A7" w:rsidRPr="00832C5D" w:rsidRDefault="00B277A7" w:rsidP="00B277A7">
      <w:pPr>
        <w:pStyle w:val="ListParagraph"/>
        <w:numPr>
          <w:ilvl w:val="2"/>
          <w:numId w:val="51"/>
        </w:numPr>
        <w:spacing w:before="0" w:after="0"/>
      </w:pPr>
      <w:r w:rsidRPr="00832C5D">
        <w:t>Rupture scenario yielded 21.0 intersections with structures, with minimum of 1.26 and maximum of 2.52 of population impacted</w:t>
      </w:r>
    </w:p>
    <w:p w14:paraId="277FE49B" w14:textId="77777777" w:rsidR="00B277A7" w:rsidRPr="00832C5D" w:rsidRDefault="00B277A7" w:rsidP="00B277A7">
      <w:pPr>
        <w:pStyle w:val="ListParagraph"/>
        <w:numPr>
          <w:ilvl w:val="2"/>
          <w:numId w:val="51"/>
        </w:numPr>
        <w:spacing w:before="0" w:after="0"/>
      </w:pPr>
      <w:r w:rsidRPr="00832C5D">
        <w:t>Rupture hazard radius distributed between minimum of 115.22 and maximum of 115.22 meters.</w:t>
      </w:r>
    </w:p>
    <w:p w14:paraId="7071D424" w14:textId="77777777" w:rsidR="00B277A7" w:rsidRPr="00832C5D" w:rsidRDefault="00B277A7" w:rsidP="00B277A7">
      <w:pPr>
        <w:pStyle w:val="ListParagraph"/>
        <w:numPr>
          <w:ilvl w:val="2"/>
          <w:numId w:val="51"/>
        </w:numPr>
        <w:spacing w:before="0" w:after="0"/>
      </w:pPr>
      <w:r w:rsidRPr="00832C5D">
        <w:t>Puncture cost between minimum of $12.11 and maximum of $12.11MM</w:t>
      </w:r>
    </w:p>
    <w:p w14:paraId="59E44E01" w14:textId="77777777" w:rsidR="00B277A7" w:rsidRPr="00832C5D" w:rsidRDefault="00B277A7" w:rsidP="00B277A7">
      <w:pPr>
        <w:pStyle w:val="ListParagraph"/>
        <w:numPr>
          <w:ilvl w:val="2"/>
          <w:numId w:val="51"/>
        </w:numPr>
        <w:spacing w:before="0" w:after="0"/>
      </w:pPr>
      <w:r w:rsidRPr="00832C5D">
        <w:t>Puncture scenario yielded 47.0 intersections with structures, with minimum of 1.26 and maximum of 1.26 of population impacted</w:t>
      </w:r>
    </w:p>
    <w:p w14:paraId="26916FFB" w14:textId="77777777" w:rsidR="00B277A7" w:rsidRPr="00832C5D" w:rsidRDefault="00B277A7" w:rsidP="00B277A7">
      <w:pPr>
        <w:pStyle w:val="ListParagraph"/>
        <w:numPr>
          <w:ilvl w:val="2"/>
          <w:numId w:val="51"/>
        </w:numPr>
        <w:spacing w:before="0" w:after="0"/>
      </w:pPr>
      <w:r w:rsidRPr="00832C5D">
        <w:t>Puncture hazard radius distributed between minimum of 51.38 and maximum of 51.38 meters.</w:t>
      </w:r>
    </w:p>
    <w:p w14:paraId="3481AE13" w14:textId="77777777" w:rsidR="00B277A7" w:rsidRPr="00832C5D" w:rsidRDefault="00B277A7" w:rsidP="00B277A7">
      <w:pPr>
        <w:pStyle w:val="ListParagraph"/>
        <w:numPr>
          <w:ilvl w:val="2"/>
          <w:numId w:val="51"/>
        </w:numPr>
        <w:spacing w:before="0" w:after="0"/>
      </w:pPr>
      <w:r w:rsidRPr="00832C5D">
        <w:t>Product type is HVP Product.</w:t>
      </w:r>
    </w:p>
    <w:p w14:paraId="6DFFEA16" w14:textId="77777777" w:rsidR="00B277A7" w:rsidRPr="00832C5D" w:rsidRDefault="00B277A7" w:rsidP="00B277A7">
      <w:pPr>
        <w:pStyle w:val="ListParagraph"/>
        <w:numPr>
          <w:ilvl w:val="2"/>
          <w:numId w:val="51"/>
        </w:numPr>
        <w:spacing w:before="0" w:after="0"/>
      </w:pPr>
      <w:r w:rsidRPr="00832C5D">
        <w:t>Class area location is/are 1.0.</w:t>
      </w:r>
    </w:p>
    <w:p w14:paraId="0DC4505F" w14:textId="77777777" w:rsidR="00B277A7" w:rsidRPr="00832C5D" w:rsidRDefault="00B277A7" w:rsidP="00B277A7">
      <w:pPr>
        <w:pStyle w:val="ListParagraph"/>
        <w:numPr>
          <w:ilvl w:val="0"/>
          <w:numId w:val="51"/>
        </w:numPr>
        <w:spacing w:before="0" w:after="0"/>
      </w:pPr>
      <w:r w:rsidRPr="00832C5D">
        <w:t>"C3 FROM ESSO NPS 6</w:t>
      </w:r>
    </w:p>
    <w:p w14:paraId="3F4C0216" w14:textId="77777777" w:rsidR="00B277A7" w:rsidRPr="00832C5D" w:rsidRDefault="00B277A7" w:rsidP="00B277A7">
      <w:pPr>
        <w:pStyle w:val="ListParagraph"/>
        <w:numPr>
          <w:ilvl w:val="1"/>
          <w:numId w:val="51"/>
        </w:numPr>
        <w:spacing w:before="0" w:after="0"/>
      </w:pPr>
      <w:r w:rsidRPr="00832C5D">
        <w:t>Total Cumulative Length (m):</w:t>
      </w:r>
      <w:r w:rsidRPr="00832C5D">
        <w:tab/>
        <w:t>433.94</w:t>
      </w:r>
    </w:p>
    <w:p w14:paraId="61F8DAF6" w14:textId="77777777" w:rsidR="00B277A7" w:rsidRPr="00832C5D" w:rsidRDefault="00B277A7" w:rsidP="00B277A7">
      <w:pPr>
        <w:pStyle w:val="ListParagraph"/>
        <w:numPr>
          <w:ilvl w:val="1"/>
          <w:numId w:val="51"/>
        </w:numPr>
        <w:spacing w:before="0" w:after="0"/>
      </w:pPr>
      <w:r w:rsidRPr="00832C5D">
        <w:t>Likelihood of failure distributed between minimum of 7.821e-03 and maximum of 1.221e-01.</w:t>
      </w:r>
    </w:p>
    <w:p w14:paraId="22F4E876" w14:textId="77777777" w:rsidR="00B277A7" w:rsidRPr="00832C5D" w:rsidRDefault="00B277A7" w:rsidP="00B277A7">
      <w:pPr>
        <w:pStyle w:val="ListParagraph"/>
        <w:numPr>
          <w:ilvl w:val="2"/>
          <w:numId w:val="51"/>
        </w:numPr>
        <w:spacing w:before="0" w:after="0"/>
      </w:pPr>
      <w:r w:rsidRPr="00832C5D">
        <w:t>Installation date between minimum of 1969-01-01 and maximum of 1969-01-01</w:t>
      </w:r>
    </w:p>
    <w:p w14:paraId="2886A939" w14:textId="77777777" w:rsidR="00B277A7" w:rsidRPr="00832C5D" w:rsidRDefault="00B277A7" w:rsidP="00B277A7">
      <w:pPr>
        <w:pStyle w:val="ListParagraph"/>
        <w:numPr>
          <w:ilvl w:val="2"/>
          <w:numId w:val="51"/>
        </w:numPr>
        <w:spacing w:before="0" w:after="0"/>
      </w:pPr>
      <w:r w:rsidRPr="00832C5D">
        <w:t>Mainline coating type of Single-wrap Tape, Yellow Jacket, Liquid Epoxy</w:t>
      </w:r>
    </w:p>
    <w:p w14:paraId="5116A594" w14:textId="77777777" w:rsidR="00B277A7" w:rsidRPr="00832C5D" w:rsidRDefault="00B277A7" w:rsidP="00B277A7">
      <w:pPr>
        <w:pStyle w:val="ListParagraph"/>
        <w:numPr>
          <w:ilvl w:val="2"/>
          <w:numId w:val="51"/>
        </w:numPr>
        <w:spacing w:before="0" w:after="0"/>
      </w:pPr>
      <w:r w:rsidRPr="00832C5D">
        <w:lastRenderedPageBreak/>
        <w:t>Wall thickness between minimum of 4.8 and maximum of 7.1 mm</w:t>
      </w:r>
    </w:p>
    <w:p w14:paraId="6CDB0F9B"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2AF29C47" w14:textId="77777777" w:rsidR="00B277A7" w:rsidRPr="00832C5D" w:rsidRDefault="00B277A7" w:rsidP="00B277A7">
      <w:pPr>
        <w:pStyle w:val="ListParagraph"/>
        <w:numPr>
          <w:ilvl w:val="2"/>
          <w:numId w:val="51"/>
        </w:numPr>
        <w:spacing w:before="0" w:after="0"/>
      </w:pPr>
      <w:r w:rsidRPr="00832C5D">
        <w:t>Field bends encountered: nan</w:t>
      </w:r>
    </w:p>
    <w:p w14:paraId="38622A15" w14:textId="77777777" w:rsidR="00B277A7" w:rsidRPr="00832C5D" w:rsidRDefault="00B277A7" w:rsidP="00B277A7">
      <w:pPr>
        <w:pStyle w:val="ListParagraph"/>
        <w:numPr>
          <w:ilvl w:val="2"/>
          <w:numId w:val="51"/>
        </w:numPr>
        <w:spacing w:before="0" w:after="0"/>
      </w:pPr>
      <w:r w:rsidRPr="00832C5D">
        <w:t>Count of road crossings is 5.0</w:t>
      </w:r>
    </w:p>
    <w:p w14:paraId="28F53CC0" w14:textId="77777777" w:rsidR="00B277A7" w:rsidRPr="00832C5D" w:rsidRDefault="00B277A7" w:rsidP="00B277A7">
      <w:pPr>
        <w:pStyle w:val="ListParagraph"/>
        <w:numPr>
          <w:ilvl w:val="2"/>
          <w:numId w:val="51"/>
        </w:numPr>
        <w:spacing w:before="0" w:after="0"/>
      </w:pPr>
      <w:r w:rsidRPr="00832C5D">
        <w:t>Count of water crossings is 2.0</w:t>
      </w:r>
    </w:p>
    <w:p w14:paraId="63285269" w14:textId="77777777" w:rsidR="00B277A7" w:rsidRPr="00832C5D" w:rsidRDefault="00B277A7" w:rsidP="00B277A7">
      <w:pPr>
        <w:pStyle w:val="ListParagraph"/>
        <w:numPr>
          <w:ilvl w:val="1"/>
          <w:numId w:val="51"/>
        </w:numPr>
        <w:spacing w:before="0" w:after="0"/>
      </w:pPr>
      <w:r w:rsidRPr="00832C5D">
        <w:t>Consequence of failure distributed between minimum of $0.31 and maximum of $15.29MM</w:t>
      </w:r>
    </w:p>
    <w:p w14:paraId="1CEE7CFC" w14:textId="77777777" w:rsidR="00B277A7" w:rsidRPr="00832C5D" w:rsidRDefault="00B277A7" w:rsidP="00B277A7">
      <w:pPr>
        <w:pStyle w:val="ListParagraph"/>
        <w:numPr>
          <w:ilvl w:val="1"/>
          <w:numId w:val="51"/>
        </w:numPr>
        <w:spacing w:before="0" w:after="0"/>
      </w:pPr>
      <w:r w:rsidRPr="00832C5D">
        <w:t>Total length driven by Safety: 401.69 meters.</w:t>
      </w:r>
    </w:p>
    <w:p w14:paraId="043D862C" w14:textId="77777777" w:rsidR="00B277A7" w:rsidRPr="00832C5D" w:rsidRDefault="00B277A7" w:rsidP="00B277A7">
      <w:pPr>
        <w:pStyle w:val="ListParagraph"/>
        <w:numPr>
          <w:ilvl w:val="1"/>
          <w:numId w:val="51"/>
        </w:numPr>
        <w:spacing w:before="0" w:after="0"/>
      </w:pPr>
      <w:r w:rsidRPr="00832C5D">
        <w:t>Safety Cost distributed between minimum of $0.00 and maximum of $14.71MM:</w:t>
      </w:r>
    </w:p>
    <w:p w14:paraId="4751096B" w14:textId="77777777" w:rsidR="00B277A7" w:rsidRPr="00832C5D" w:rsidRDefault="00B277A7" w:rsidP="00B277A7">
      <w:pPr>
        <w:pStyle w:val="ListParagraph"/>
        <w:numPr>
          <w:ilvl w:val="2"/>
          <w:numId w:val="51"/>
        </w:numPr>
        <w:spacing w:before="0" w:after="0"/>
      </w:pPr>
      <w:r w:rsidRPr="00832C5D">
        <w:t>Leak cost between minimum of $0.00 and maximum of $12.11MM</w:t>
      </w:r>
    </w:p>
    <w:p w14:paraId="0AE339FF" w14:textId="77777777" w:rsidR="00B277A7" w:rsidRPr="00832C5D" w:rsidRDefault="00B277A7" w:rsidP="00B277A7">
      <w:pPr>
        <w:pStyle w:val="ListParagraph"/>
        <w:numPr>
          <w:ilvl w:val="2"/>
          <w:numId w:val="51"/>
        </w:numPr>
        <w:spacing w:before="0" w:after="0"/>
      </w:pPr>
      <w:r w:rsidRPr="00832C5D">
        <w:t>Leak scenario yielded 15.0 intersections with structures, with minimum of 0.0 and maximum of 1.26 of population impacted.</w:t>
      </w:r>
    </w:p>
    <w:p w14:paraId="4A34A33C" w14:textId="77777777" w:rsidR="00B277A7" w:rsidRPr="00832C5D" w:rsidRDefault="00B277A7" w:rsidP="00B277A7">
      <w:pPr>
        <w:pStyle w:val="ListParagraph"/>
        <w:numPr>
          <w:ilvl w:val="2"/>
          <w:numId w:val="51"/>
        </w:numPr>
        <w:spacing w:before="0" w:after="0"/>
      </w:pPr>
      <w:r w:rsidRPr="00832C5D">
        <w:t>Leak hazard radius distributed between minimum of 9.02 and maximum of 9.02 meters.</w:t>
      </w:r>
    </w:p>
    <w:p w14:paraId="60670618" w14:textId="77777777" w:rsidR="00B277A7" w:rsidRPr="00832C5D" w:rsidRDefault="00B277A7" w:rsidP="00B277A7">
      <w:pPr>
        <w:pStyle w:val="ListParagraph"/>
        <w:numPr>
          <w:ilvl w:val="2"/>
          <w:numId w:val="51"/>
        </w:numPr>
        <w:spacing w:before="0" w:after="0"/>
      </w:pPr>
      <w:r w:rsidRPr="00832C5D">
        <w:t>Rupture cost between minimum of $0.00 and maximum of $398.23MM</w:t>
      </w:r>
    </w:p>
    <w:p w14:paraId="6B61A3A1" w14:textId="77777777" w:rsidR="00B277A7" w:rsidRPr="00832C5D" w:rsidRDefault="00B277A7" w:rsidP="00B277A7">
      <w:pPr>
        <w:pStyle w:val="ListParagraph"/>
        <w:numPr>
          <w:ilvl w:val="2"/>
          <w:numId w:val="51"/>
        </w:numPr>
        <w:spacing w:before="0" w:after="0"/>
      </w:pPr>
      <w:r w:rsidRPr="00832C5D">
        <w:t>Rupture scenario yielded 18.0 intersections with structures, with minimum of 0.0 and maximum of 41.48 of population impacted</w:t>
      </w:r>
    </w:p>
    <w:p w14:paraId="1BCF3A52" w14:textId="77777777" w:rsidR="00B277A7" w:rsidRPr="00832C5D" w:rsidRDefault="00B277A7" w:rsidP="00B277A7">
      <w:pPr>
        <w:pStyle w:val="ListParagraph"/>
        <w:numPr>
          <w:ilvl w:val="2"/>
          <w:numId w:val="51"/>
        </w:numPr>
        <w:spacing w:before="0" w:after="0"/>
      </w:pPr>
      <w:r w:rsidRPr="00832C5D">
        <w:t>Rupture hazard radius distributed between minimum of 91.99 and maximum of 91.99 meters.</w:t>
      </w:r>
    </w:p>
    <w:p w14:paraId="77FD25BD" w14:textId="77777777" w:rsidR="00B277A7" w:rsidRPr="00832C5D" w:rsidRDefault="00B277A7" w:rsidP="00B277A7">
      <w:pPr>
        <w:pStyle w:val="ListParagraph"/>
        <w:numPr>
          <w:ilvl w:val="2"/>
          <w:numId w:val="51"/>
        </w:numPr>
        <w:spacing w:before="0" w:after="0"/>
      </w:pPr>
      <w:r w:rsidRPr="00832C5D">
        <w:t>Puncture cost between minimum of $0.00 and maximum of $12.11MM</w:t>
      </w:r>
    </w:p>
    <w:p w14:paraId="459DCE94" w14:textId="77777777" w:rsidR="00B277A7" w:rsidRPr="00832C5D" w:rsidRDefault="00B277A7" w:rsidP="00B277A7">
      <w:pPr>
        <w:pStyle w:val="ListParagraph"/>
        <w:numPr>
          <w:ilvl w:val="2"/>
          <w:numId w:val="51"/>
        </w:numPr>
        <w:spacing w:before="0" w:after="0"/>
      </w:pPr>
      <w:r w:rsidRPr="00832C5D">
        <w:t>Puncture scenario yielded 20.0 intersections with structures, with minimum of 0.0 and maximum of 1.26 of population impacted</w:t>
      </w:r>
    </w:p>
    <w:p w14:paraId="520AD49D" w14:textId="77777777" w:rsidR="00B277A7" w:rsidRPr="00832C5D" w:rsidRDefault="00B277A7" w:rsidP="00B277A7">
      <w:pPr>
        <w:pStyle w:val="ListParagraph"/>
        <w:numPr>
          <w:ilvl w:val="2"/>
          <w:numId w:val="51"/>
        </w:numPr>
        <w:spacing w:before="0" w:after="0"/>
      </w:pPr>
      <w:r w:rsidRPr="00832C5D">
        <w:t>Puncture hazard radius distributed between minimum of 28.89 and maximum of 28.89 meters.</w:t>
      </w:r>
    </w:p>
    <w:p w14:paraId="048B6481" w14:textId="77777777" w:rsidR="00B277A7" w:rsidRPr="00832C5D" w:rsidRDefault="00B277A7" w:rsidP="00B277A7">
      <w:pPr>
        <w:pStyle w:val="ListParagraph"/>
        <w:numPr>
          <w:ilvl w:val="2"/>
          <w:numId w:val="51"/>
        </w:numPr>
        <w:spacing w:before="0" w:after="0"/>
      </w:pPr>
      <w:r w:rsidRPr="00832C5D">
        <w:t>Product type is HVP Product.</w:t>
      </w:r>
    </w:p>
    <w:p w14:paraId="729B57B1" w14:textId="77777777" w:rsidR="00B277A7" w:rsidRPr="00832C5D" w:rsidRDefault="00B277A7" w:rsidP="00B277A7">
      <w:pPr>
        <w:pStyle w:val="ListParagraph"/>
        <w:numPr>
          <w:ilvl w:val="2"/>
          <w:numId w:val="51"/>
        </w:numPr>
        <w:spacing w:before="0" w:after="0"/>
      </w:pPr>
      <w:r w:rsidRPr="00832C5D">
        <w:t>Class area location is/are 1.0, 2.0.</w:t>
      </w:r>
    </w:p>
    <w:p w14:paraId="4C800F4C" w14:textId="77777777" w:rsidR="00B277A7" w:rsidRPr="00832C5D" w:rsidRDefault="00B277A7" w:rsidP="00B277A7">
      <w:pPr>
        <w:pStyle w:val="ListParagraph"/>
        <w:numPr>
          <w:ilvl w:val="1"/>
          <w:numId w:val="51"/>
        </w:numPr>
        <w:spacing w:before="0" w:after="0"/>
      </w:pPr>
      <w:r w:rsidRPr="00832C5D">
        <w:t>Total length driven by Economic Loss: 32.26 meters.</w:t>
      </w:r>
    </w:p>
    <w:p w14:paraId="67D7A2F6" w14:textId="77777777" w:rsidR="00B277A7" w:rsidRPr="00832C5D" w:rsidRDefault="00B277A7" w:rsidP="00B277A7">
      <w:pPr>
        <w:pStyle w:val="ListParagraph"/>
        <w:numPr>
          <w:ilvl w:val="1"/>
          <w:numId w:val="51"/>
        </w:numPr>
        <w:spacing w:before="0" w:after="0"/>
      </w:pPr>
      <w:r w:rsidRPr="00832C5D">
        <w:t>Economic Loss Cost distributed between minimum of $0.29 and maximum of $0.58MM:</w:t>
      </w:r>
    </w:p>
    <w:p w14:paraId="569394BA" w14:textId="77777777" w:rsidR="00B277A7" w:rsidRPr="00832C5D" w:rsidRDefault="00B277A7" w:rsidP="00B277A7">
      <w:pPr>
        <w:pStyle w:val="ListParagraph"/>
        <w:numPr>
          <w:ilvl w:val="2"/>
          <w:numId w:val="51"/>
        </w:numPr>
        <w:spacing w:before="0" w:after="0"/>
      </w:pPr>
      <w:r w:rsidRPr="00832C5D">
        <w:t>Repair costs between minimum of $11,500.00 and maximum of $40,000.00.</w:t>
      </w:r>
    </w:p>
    <w:p w14:paraId="76BD89D8" w14:textId="77777777" w:rsidR="00B277A7" w:rsidRPr="00832C5D" w:rsidRDefault="00B277A7" w:rsidP="00B277A7">
      <w:pPr>
        <w:pStyle w:val="ListParagraph"/>
        <w:numPr>
          <w:ilvl w:val="2"/>
          <w:numId w:val="51"/>
        </w:numPr>
        <w:spacing w:before="0" w:after="0"/>
      </w:pPr>
      <w:r w:rsidRPr="00832C5D">
        <w:t>Outage losses between minimum of $200,000.00 and maximum of $200,000.00.</w:t>
      </w:r>
    </w:p>
    <w:p w14:paraId="605E2159" w14:textId="77777777" w:rsidR="00B277A7" w:rsidRPr="00832C5D" w:rsidRDefault="00B277A7" w:rsidP="00B277A7">
      <w:pPr>
        <w:pStyle w:val="ListParagraph"/>
        <w:numPr>
          <w:ilvl w:val="2"/>
          <w:numId w:val="51"/>
        </w:numPr>
        <w:spacing w:before="0" w:after="0"/>
      </w:pPr>
      <w:r w:rsidRPr="00832C5D">
        <w:t>Product type is HVP Product.</w:t>
      </w:r>
    </w:p>
    <w:p w14:paraId="1632332B" w14:textId="77777777" w:rsidR="00B277A7" w:rsidRPr="00832C5D" w:rsidRDefault="00B277A7" w:rsidP="00B277A7">
      <w:pPr>
        <w:pStyle w:val="ListParagraph"/>
        <w:numPr>
          <w:ilvl w:val="2"/>
          <w:numId w:val="51"/>
        </w:numPr>
        <w:spacing w:before="0" w:after="0"/>
      </w:pPr>
      <w:r w:rsidRPr="00832C5D">
        <w:t>Leak cost between minimum of $0.24 and maximum of $0.50MM</w:t>
      </w:r>
    </w:p>
    <w:p w14:paraId="1EE1B850" w14:textId="77777777" w:rsidR="00B277A7" w:rsidRPr="00832C5D" w:rsidRDefault="00B277A7" w:rsidP="00B277A7">
      <w:pPr>
        <w:pStyle w:val="ListParagraph"/>
        <w:numPr>
          <w:ilvl w:val="2"/>
          <w:numId w:val="51"/>
        </w:numPr>
        <w:spacing w:before="0" w:after="0"/>
      </w:pPr>
      <w:r w:rsidRPr="00832C5D">
        <w:t>Leak scenario yielded 15.0 intersections with structures, with minimum of $25,000.00 and maximum of $268,825.00 in cost of structures impacted.</w:t>
      </w:r>
    </w:p>
    <w:p w14:paraId="546897AC" w14:textId="77777777" w:rsidR="00B277A7" w:rsidRPr="00832C5D" w:rsidRDefault="00B277A7" w:rsidP="00B277A7">
      <w:pPr>
        <w:pStyle w:val="ListParagraph"/>
        <w:numPr>
          <w:ilvl w:val="2"/>
          <w:numId w:val="51"/>
        </w:numPr>
        <w:spacing w:before="0" w:after="0"/>
      </w:pPr>
      <w:r w:rsidRPr="00832C5D">
        <w:t>Leak product loss costs between minimum of $24,336.15 and maximum of $24,336.15</w:t>
      </w:r>
    </w:p>
    <w:p w14:paraId="4B8F8DAE" w14:textId="77777777" w:rsidR="00B277A7" w:rsidRPr="00832C5D" w:rsidRDefault="00B277A7" w:rsidP="00B277A7">
      <w:pPr>
        <w:pStyle w:val="ListParagraph"/>
        <w:numPr>
          <w:ilvl w:val="2"/>
          <w:numId w:val="51"/>
        </w:numPr>
        <w:spacing w:before="0" w:after="0"/>
      </w:pPr>
      <w:r w:rsidRPr="00832C5D">
        <w:t>Rupture cost between minimum of $7.13 and maximum of $11.97MM</w:t>
      </w:r>
    </w:p>
    <w:p w14:paraId="5D3B3123" w14:textId="77777777" w:rsidR="00B277A7" w:rsidRPr="00832C5D" w:rsidRDefault="00B277A7" w:rsidP="00B277A7">
      <w:pPr>
        <w:pStyle w:val="ListParagraph"/>
        <w:numPr>
          <w:ilvl w:val="2"/>
          <w:numId w:val="51"/>
        </w:numPr>
        <w:spacing w:before="0" w:after="0"/>
      </w:pPr>
      <w:r w:rsidRPr="00832C5D">
        <w:t>Rupture scenario yielded 18.0 intersections with structures, with minimum of $25,000.00 and maximum of $4,871,372.00 in cost of structures impacted</w:t>
      </w:r>
    </w:p>
    <w:p w14:paraId="42D8FF41" w14:textId="77777777" w:rsidR="00B277A7" w:rsidRPr="00832C5D" w:rsidRDefault="00B277A7" w:rsidP="00B277A7">
      <w:pPr>
        <w:pStyle w:val="ListParagraph"/>
        <w:numPr>
          <w:ilvl w:val="2"/>
          <w:numId w:val="51"/>
        </w:numPr>
        <w:spacing w:before="0" w:after="0"/>
      </w:pPr>
      <w:r w:rsidRPr="00832C5D">
        <w:t>Rupture product loss costs between minimum of $6,891,140.89 and maximum of $6,891,140.89</w:t>
      </w:r>
    </w:p>
    <w:p w14:paraId="19C53DE7" w14:textId="77777777" w:rsidR="00B277A7" w:rsidRPr="00832C5D" w:rsidRDefault="00B277A7" w:rsidP="00B277A7">
      <w:pPr>
        <w:pStyle w:val="ListParagraph"/>
        <w:numPr>
          <w:ilvl w:val="2"/>
          <w:numId w:val="51"/>
        </w:numPr>
        <w:spacing w:before="0" w:after="0"/>
      </w:pPr>
      <w:r w:rsidRPr="00832C5D">
        <w:t>Puncture cost between minimum of $1.01 and maximum of $1.28MM</w:t>
      </w:r>
    </w:p>
    <w:p w14:paraId="3EE47FDD" w14:textId="77777777" w:rsidR="00B277A7" w:rsidRPr="00832C5D" w:rsidRDefault="00B277A7" w:rsidP="00B277A7">
      <w:pPr>
        <w:pStyle w:val="ListParagraph"/>
        <w:numPr>
          <w:ilvl w:val="2"/>
          <w:numId w:val="51"/>
        </w:numPr>
        <w:spacing w:before="0" w:after="0"/>
      </w:pPr>
      <w:r w:rsidRPr="00832C5D">
        <w:t>Puncture scenario yielded 20.0 intersections with structures, with minimum of $25,000.00 and maximum of $268,825.00 in cost of structures impacted</w:t>
      </w:r>
    </w:p>
    <w:p w14:paraId="5F0A1CEC" w14:textId="77777777" w:rsidR="00B277A7" w:rsidRPr="00832C5D" w:rsidRDefault="00B277A7" w:rsidP="00B277A7">
      <w:pPr>
        <w:pStyle w:val="ListParagraph"/>
        <w:numPr>
          <w:ilvl w:val="2"/>
          <w:numId w:val="51"/>
        </w:numPr>
        <w:spacing w:before="0" w:after="0"/>
      </w:pPr>
      <w:r w:rsidRPr="00832C5D">
        <w:t>Puncture Product Loss costs between minimum of $799,630.73 and maximum of $799,630.73"</w:t>
      </w:r>
    </w:p>
    <w:p w14:paraId="22046932" w14:textId="77777777" w:rsidR="00B277A7" w:rsidRPr="00832C5D" w:rsidRDefault="00B277A7" w:rsidP="00B277A7">
      <w:pPr>
        <w:pStyle w:val="ListParagraph"/>
        <w:numPr>
          <w:ilvl w:val="0"/>
          <w:numId w:val="51"/>
        </w:numPr>
        <w:spacing w:before="0" w:after="0"/>
      </w:pPr>
      <w:r w:rsidRPr="00832C5D">
        <w:t>"EDS OPERATIVE NPS 12</w:t>
      </w:r>
    </w:p>
    <w:p w14:paraId="1E446661" w14:textId="77777777" w:rsidR="00B277A7" w:rsidRPr="00832C5D" w:rsidRDefault="00B277A7" w:rsidP="00B277A7">
      <w:pPr>
        <w:pStyle w:val="ListParagraph"/>
        <w:numPr>
          <w:ilvl w:val="1"/>
          <w:numId w:val="51"/>
        </w:numPr>
        <w:spacing w:before="0" w:after="0"/>
      </w:pPr>
      <w:r w:rsidRPr="00832C5D">
        <w:t>Total Cumulative Length (m):</w:t>
      </w:r>
      <w:r w:rsidRPr="00832C5D">
        <w:tab/>
        <w:t>409.09</w:t>
      </w:r>
    </w:p>
    <w:p w14:paraId="41184817" w14:textId="77777777" w:rsidR="00B277A7" w:rsidRPr="00832C5D" w:rsidRDefault="00B277A7" w:rsidP="00B277A7">
      <w:pPr>
        <w:pStyle w:val="ListParagraph"/>
        <w:numPr>
          <w:ilvl w:val="1"/>
          <w:numId w:val="51"/>
        </w:numPr>
        <w:spacing w:before="0" w:after="0"/>
      </w:pPr>
      <w:r w:rsidRPr="00832C5D">
        <w:t>Likelihood of failure distributed between minimum of 1.123e-02 and maximum of 1.123e-02.</w:t>
      </w:r>
    </w:p>
    <w:p w14:paraId="5B9284AD" w14:textId="77777777" w:rsidR="00B277A7" w:rsidRPr="00832C5D" w:rsidRDefault="00B277A7" w:rsidP="00B277A7">
      <w:pPr>
        <w:pStyle w:val="ListParagraph"/>
        <w:numPr>
          <w:ilvl w:val="2"/>
          <w:numId w:val="51"/>
        </w:numPr>
        <w:spacing w:before="0" w:after="0"/>
      </w:pPr>
      <w:r w:rsidRPr="00832C5D">
        <w:lastRenderedPageBreak/>
        <w:t>Installation date between minimum of 1974-01-01 and maximum of 1974-01-01</w:t>
      </w:r>
    </w:p>
    <w:p w14:paraId="1EF8D763" w14:textId="77777777" w:rsidR="00B277A7" w:rsidRPr="00832C5D" w:rsidRDefault="00B277A7" w:rsidP="00B277A7">
      <w:pPr>
        <w:pStyle w:val="ListParagraph"/>
        <w:numPr>
          <w:ilvl w:val="2"/>
          <w:numId w:val="51"/>
        </w:numPr>
        <w:spacing w:before="0" w:after="0"/>
      </w:pPr>
      <w:r w:rsidRPr="00832C5D">
        <w:t>Mainline coating type of Extruded Polyethylene</w:t>
      </w:r>
    </w:p>
    <w:p w14:paraId="4B6BB214" w14:textId="77777777" w:rsidR="00B277A7" w:rsidRPr="00832C5D" w:rsidRDefault="00B277A7" w:rsidP="00B277A7">
      <w:pPr>
        <w:pStyle w:val="ListParagraph"/>
        <w:numPr>
          <w:ilvl w:val="2"/>
          <w:numId w:val="51"/>
        </w:numPr>
        <w:spacing w:before="0" w:after="0"/>
      </w:pPr>
      <w:r w:rsidRPr="00832C5D">
        <w:t>Wall thickness between minimum of 6.22 and maximum of 6.22 mm</w:t>
      </w:r>
    </w:p>
    <w:p w14:paraId="7D9B7D2F"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511E5EB2" w14:textId="77777777" w:rsidR="00B277A7" w:rsidRPr="00832C5D" w:rsidRDefault="00B277A7" w:rsidP="00B277A7">
      <w:pPr>
        <w:pStyle w:val="ListParagraph"/>
        <w:numPr>
          <w:ilvl w:val="2"/>
          <w:numId w:val="51"/>
        </w:numPr>
        <w:spacing w:before="0" w:after="0"/>
      </w:pPr>
      <w:r w:rsidRPr="00832C5D">
        <w:t>Field bends encountered: nan</w:t>
      </w:r>
    </w:p>
    <w:p w14:paraId="1523BECA" w14:textId="77777777" w:rsidR="00B277A7" w:rsidRPr="00832C5D" w:rsidRDefault="00B277A7" w:rsidP="00B277A7">
      <w:pPr>
        <w:pStyle w:val="ListParagraph"/>
        <w:numPr>
          <w:ilvl w:val="2"/>
          <w:numId w:val="51"/>
        </w:numPr>
        <w:spacing w:before="0" w:after="0"/>
      </w:pPr>
      <w:r w:rsidRPr="00832C5D">
        <w:t>Count of road crossings is 0.0</w:t>
      </w:r>
    </w:p>
    <w:p w14:paraId="175B02FB" w14:textId="77777777" w:rsidR="00B277A7" w:rsidRPr="00832C5D" w:rsidRDefault="00B277A7" w:rsidP="00B277A7">
      <w:pPr>
        <w:pStyle w:val="ListParagraph"/>
        <w:numPr>
          <w:ilvl w:val="2"/>
          <w:numId w:val="51"/>
        </w:numPr>
        <w:spacing w:before="0" w:after="0"/>
      </w:pPr>
      <w:r w:rsidRPr="00832C5D">
        <w:t>Count of water crossings is 0.0</w:t>
      </w:r>
    </w:p>
    <w:p w14:paraId="198E287C" w14:textId="77777777" w:rsidR="00B277A7" w:rsidRPr="00832C5D" w:rsidRDefault="00B277A7" w:rsidP="00B277A7">
      <w:pPr>
        <w:pStyle w:val="ListParagraph"/>
        <w:numPr>
          <w:ilvl w:val="1"/>
          <w:numId w:val="51"/>
        </w:numPr>
        <w:spacing w:before="0" w:after="0"/>
      </w:pPr>
      <w:r w:rsidRPr="00832C5D">
        <w:t>Consequence of failure distributed between minimum of $1.30 and maximum of $1.40MM</w:t>
      </w:r>
    </w:p>
    <w:p w14:paraId="7DB3D397" w14:textId="77777777" w:rsidR="00B277A7" w:rsidRPr="00832C5D" w:rsidRDefault="00B277A7" w:rsidP="00B277A7">
      <w:pPr>
        <w:pStyle w:val="ListParagraph"/>
        <w:numPr>
          <w:ilvl w:val="1"/>
          <w:numId w:val="51"/>
        </w:numPr>
        <w:spacing w:before="0" w:after="0"/>
      </w:pPr>
      <w:r w:rsidRPr="00832C5D">
        <w:t>Total length driven by Economic Loss: 409.09 meters.</w:t>
      </w:r>
    </w:p>
    <w:p w14:paraId="76C9510C" w14:textId="77777777" w:rsidR="00B277A7" w:rsidRPr="00832C5D" w:rsidRDefault="00B277A7" w:rsidP="00B277A7">
      <w:pPr>
        <w:pStyle w:val="ListParagraph"/>
        <w:numPr>
          <w:ilvl w:val="1"/>
          <w:numId w:val="51"/>
        </w:numPr>
        <w:spacing w:before="0" w:after="0"/>
      </w:pPr>
      <w:r w:rsidRPr="00832C5D">
        <w:t>Economic Loss Cost distributed between minimum of $0.92 and maximum of $0.99MM:</w:t>
      </w:r>
    </w:p>
    <w:p w14:paraId="243729AE" w14:textId="77777777" w:rsidR="00B277A7" w:rsidRPr="00832C5D" w:rsidRDefault="00B277A7" w:rsidP="00B277A7">
      <w:pPr>
        <w:pStyle w:val="ListParagraph"/>
        <w:numPr>
          <w:ilvl w:val="2"/>
          <w:numId w:val="51"/>
        </w:numPr>
        <w:spacing w:before="0" w:after="0"/>
      </w:pPr>
      <w:r w:rsidRPr="00832C5D">
        <w:t>Repair costs between minimum of $44,000.00 and maximum of $44,000.00.</w:t>
      </w:r>
    </w:p>
    <w:p w14:paraId="7346B679" w14:textId="77777777" w:rsidR="00B277A7" w:rsidRPr="00832C5D" w:rsidRDefault="00B277A7" w:rsidP="00B277A7">
      <w:pPr>
        <w:pStyle w:val="ListParagraph"/>
        <w:numPr>
          <w:ilvl w:val="2"/>
          <w:numId w:val="51"/>
        </w:numPr>
        <w:spacing w:before="0" w:after="0"/>
      </w:pPr>
      <w:r w:rsidRPr="00832C5D">
        <w:t>Outage losses between minimum of $800,000.00 and maximum of $800,000.00.</w:t>
      </w:r>
    </w:p>
    <w:p w14:paraId="7AD33DFC" w14:textId="77777777" w:rsidR="00B277A7" w:rsidRPr="00832C5D" w:rsidRDefault="00B277A7" w:rsidP="00B277A7">
      <w:pPr>
        <w:pStyle w:val="ListParagraph"/>
        <w:numPr>
          <w:ilvl w:val="2"/>
          <w:numId w:val="51"/>
        </w:numPr>
        <w:spacing w:before="0" w:after="0"/>
      </w:pPr>
      <w:r w:rsidRPr="00832C5D">
        <w:t>Product type is NGL.</w:t>
      </w:r>
    </w:p>
    <w:p w14:paraId="14FDDA78" w14:textId="77777777" w:rsidR="00B277A7" w:rsidRPr="00832C5D" w:rsidRDefault="00B277A7" w:rsidP="00B277A7">
      <w:pPr>
        <w:pStyle w:val="ListParagraph"/>
        <w:numPr>
          <w:ilvl w:val="2"/>
          <w:numId w:val="51"/>
        </w:numPr>
        <w:spacing w:before="0" w:after="0"/>
      </w:pPr>
      <w:r w:rsidRPr="00832C5D">
        <w:t>Leak cost between minimum of $0.89 and maximum of $0.89MM</w:t>
      </w:r>
    </w:p>
    <w:p w14:paraId="69B2F30D" w14:textId="77777777" w:rsidR="00B277A7" w:rsidRPr="00832C5D" w:rsidRDefault="00B277A7" w:rsidP="00B277A7">
      <w:pPr>
        <w:pStyle w:val="ListParagraph"/>
        <w:numPr>
          <w:ilvl w:val="2"/>
          <w:numId w:val="51"/>
        </w:numPr>
        <w:spacing w:before="0" w:after="0"/>
      </w:pPr>
      <w:r w:rsidRPr="00832C5D">
        <w:t>Leak scenario yielded 0.0 intersections with structures, with minimum of $nan and maximum of $nan in cost of structures impacted.</w:t>
      </w:r>
    </w:p>
    <w:p w14:paraId="1123222D" w14:textId="77777777" w:rsidR="00B277A7" w:rsidRPr="00832C5D" w:rsidRDefault="00B277A7" w:rsidP="00B277A7">
      <w:pPr>
        <w:pStyle w:val="ListParagraph"/>
        <w:numPr>
          <w:ilvl w:val="2"/>
          <w:numId w:val="51"/>
        </w:numPr>
        <w:spacing w:before="0" w:after="0"/>
      </w:pPr>
      <w:r w:rsidRPr="00832C5D">
        <w:t>Leak product loss costs between minimum of $44,566.23 and maximum of $44,566.23</w:t>
      </w:r>
    </w:p>
    <w:p w14:paraId="0BE2D3C5" w14:textId="77777777" w:rsidR="00B277A7" w:rsidRPr="00832C5D" w:rsidRDefault="00B277A7" w:rsidP="00B277A7">
      <w:pPr>
        <w:pStyle w:val="ListParagraph"/>
        <w:numPr>
          <w:ilvl w:val="2"/>
          <w:numId w:val="51"/>
        </w:numPr>
        <w:spacing w:before="0" w:after="0"/>
      </w:pPr>
      <w:r w:rsidRPr="00832C5D">
        <w:t>Rupture cost between minimum of $47.58 and maximum of $48.15MM</w:t>
      </w:r>
    </w:p>
    <w:p w14:paraId="17E2E19E" w14:textId="77777777" w:rsidR="00B277A7" w:rsidRPr="00832C5D" w:rsidRDefault="00B277A7" w:rsidP="00B277A7">
      <w:pPr>
        <w:pStyle w:val="ListParagraph"/>
        <w:numPr>
          <w:ilvl w:val="2"/>
          <w:numId w:val="51"/>
        </w:numPr>
        <w:spacing w:before="0" w:after="0"/>
      </w:pPr>
      <w:r w:rsidRPr="00832C5D">
        <w:t>Rupture scenario yielded 3.0 intersections with structures, with minimum of $318,825.00 and maximum of $562,650.00 in cost of structures impacted</w:t>
      </w:r>
    </w:p>
    <w:p w14:paraId="75F634F3" w14:textId="77777777" w:rsidR="00B277A7" w:rsidRPr="00832C5D" w:rsidRDefault="00B277A7" w:rsidP="00B277A7">
      <w:pPr>
        <w:pStyle w:val="ListParagraph"/>
        <w:numPr>
          <w:ilvl w:val="2"/>
          <w:numId w:val="51"/>
        </w:numPr>
        <w:spacing w:before="0" w:after="0"/>
      </w:pPr>
      <w:r w:rsidRPr="00832C5D">
        <w:t>Rupture product loss costs between minimum of $46,740,539.02 and maximum of $46,740,539.02</w:t>
      </w:r>
    </w:p>
    <w:p w14:paraId="015A4438" w14:textId="77777777" w:rsidR="00B277A7" w:rsidRPr="00832C5D" w:rsidRDefault="00B277A7" w:rsidP="00B277A7">
      <w:pPr>
        <w:pStyle w:val="ListParagraph"/>
        <w:numPr>
          <w:ilvl w:val="2"/>
          <w:numId w:val="51"/>
        </w:numPr>
        <w:spacing w:before="0" w:after="0"/>
      </w:pPr>
      <w:r w:rsidRPr="00832C5D">
        <w:t>Puncture cost between minimum of $2.31 and maximum of $2.31MM</w:t>
      </w:r>
    </w:p>
    <w:p w14:paraId="7EF7C838" w14:textId="77777777" w:rsidR="00B277A7" w:rsidRPr="00832C5D" w:rsidRDefault="00B277A7" w:rsidP="00B277A7">
      <w:pPr>
        <w:pStyle w:val="ListParagraph"/>
        <w:numPr>
          <w:ilvl w:val="2"/>
          <w:numId w:val="51"/>
        </w:numPr>
        <w:spacing w:before="0" w:after="0"/>
      </w:pPr>
      <w:r w:rsidRPr="00832C5D">
        <w:t>Puncture scenario yielded 1.0 intersections with structures, with minimum of $nan and maximum of $nan in cost of structures impacted</w:t>
      </w:r>
    </w:p>
    <w:p w14:paraId="02C90F2C" w14:textId="77777777" w:rsidR="00B277A7" w:rsidRPr="00832C5D" w:rsidRDefault="00B277A7" w:rsidP="00B277A7">
      <w:pPr>
        <w:pStyle w:val="ListParagraph"/>
        <w:numPr>
          <w:ilvl w:val="2"/>
          <w:numId w:val="51"/>
        </w:numPr>
        <w:spacing w:before="0" w:after="0"/>
      </w:pPr>
      <w:r w:rsidRPr="00832C5D">
        <w:t>Puncture Product Loss costs between minimum of $1,464,345.16 and maximum of $1,464,345.16"</w:t>
      </w:r>
    </w:p>
    <w:p w14:paraId="7657CF8A" w14:textId="77777777" w:rsidR="00B277A7" w:rsidRPr="00832C5D" w:rsidRDefault="00B277A7" w:rsidP="00B277A7">
      <w:pPr>
        <w:pStyle w:val="ListParagraph"/>
        <w:numPr>
          <w:ilvl w:val="0"/>
          <w:numId w:val="51"/>
        </w:numPr>
        <w:spacing w:before="0" w:after="0"/>
      </w:pPr>
      <w:r w:rsidRPr="00832C5D">
        <w:t>"Access C5 Line 36</w:t>
      </w:r>
    </w:p>
    <w:p w14:paraId="21C1E90F" w14:textId="77777777" w:rsidR="00B277A7" w:rsidRPr="00832C5D" w:rsidRDefault="00B277A7" w:rsidP="00B277A7">
      <w:pPr>
        <w:pStyle w:val="ListParagraph"/>
        <w:numPr>
          <w:ilvl w:val="1"/>
          <w:numId w:val="51"/>
        </w:numPr>
        <w:spacing w:before="0" w:after="0"/>
      </w:pPr>
      <w:r w:rsidRPr="00832C5D">
        <w:t>Total Cumulative Length (m):</w:t>
      </w:r>
      <w:r w:rsidRPr="00832C5D">
        <w:tab/>
        <w:t>404.28</w:t>
      </w:r>
    </w:p>
    <w:p w14:paraId="27169BAC" w14:textId="77777777" w:rsidR="00B277A7" w:rsidRPr="00832C5D" w:rsidRDefault="00B277A7" w:rsidP="00B277A7">
      <w:pPr>
        <w:pStyle w:val="ListParagraph"/>
        <w:numPr>
          <w:ilvl w:val="1"/>
          <w:numId w:val="51"/>
        </w:numPr>
        <w:spacing w:before="0" w:after="0"/>
      </w:pPr>
      <w:r w:rsidRPr="00832C5D">
        <w:t>Likelihood of failure distributed between minimum of 1.612e-02 and maximum of 6.845e-02.</w:t>
      </w:r>
    </w:p>
    <w:p w14:paraId="295EEA4E" w14:textId="77777777" w:rsidR="00B277A7" w:rsidRPr="00832C5D" w:rsidRDefault="00B277A7" w:rsidP="00B277A7">
      <w:pPr>
        <w:pStyle w:val="ListParagraph"/>
        <w:numPr>
          <w:ilvl w:val="2"/>
          <w:numId w:val="51"/>
        </w:numPr>
        <w:spacing w:before="0" w:after="0"/>
      </w:pPr>
      <w:r w:rsidRPr="00832C5D">
        <w:t>Installation date between minimum of 2008-01-01 and maximum of 2008-01-01</w:t>
      </w:r>
    </w:p>
    <w:p w14:paraId="394F7D7D" w14:textId="77777777" w:rsidR="00B277A7" w:rsidRPr="00832C5D" w:rsidRDefault="00B277A7" w:rsidP="00B277A7">
      <w:pPr>
        <w:pStyle w:val="ListParagraph"/>
        <w:numPr>
          <w:ilvl w:val="2"/>
          <w:numId w:val="51"/>
        </w:numPr>
        <w:spacing w:before="0" w:after="0"/>
      </w:pPr>
      <w:r w:rsidRPr="00832C5D">
        <w:t xml:space="preserve">Mainline coating type of Double Wrap </w:t>
      </w:r>
      <w:proofErr w:type="spellStart"/>
      <w:r w:rsidRPr="00832C5D">
        <w:t>Polyken</w:t>
      </w:r>
      <w:proofErr w:type="spellEnd"/>
    </w:p>
    <w:p w14:paraId="398E055E" w14:textId="77777777" w:rsidR="00B277A7" w:rsidRPr="00832C5D" w:rsidRDefault="00B277A7" w:rsidP="00B277A7">
      <w:pPr>
        <w:pStyle w:val="ListParagraph"/>
        <w:numPr>
          <w:ilvl w:val="2"/>
          <w:numId w:val="51"/>
        </w:numPr>
        <w:spacing w:before="0" w:after="0"/>
      </w:pPr>
      <w:r w:rsidRPr="00832C5D">
        <w:t>Wall thickness between minimum of 7.09 and maximum of 7.09 mm</w:t>
      </w:r>
    </w:p>
    <w:p w14:paraId="1870C2A3"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38E7B8BD" w14:textId="77777777" w:rsidR="00B277A7" w:rsidRPr="00832C5D" w:rsidRDefault="00B277A7" w:rsidP="00B277A7">
      <w:pPr>
        <w:pStyle w:val="ListParagraph"/>
        <w:numPr>
          <w:ilvl w:val="2"/>
          <w:numId w:val="51"/>
        </w:numPr>
        <w:spacing w:before="0" w:after="0"/>
      </w:pPr>
      <w:r w:rsidRPr="00832C5D">
        <w:t>Field bends encountered: nan</w:t>
      </w:r>
    </w:p>
    <w:p w14:paraId="2CA6F61D" w14:textId="77777777" w:rsidR="00B277A7" w:rsidRPr="00832C5D" w:rsidRDefault="00B277A7" w:rsidP="00B277A7">
      <w:pPr>
        <w:pStyle w:val="ListParagraph"/>
        <w:numPr>
          <w:ilvl w:val="2"/>
          <w:numId w:val="51"/>
        </w:numPr>
        <w:spacing w:before="0" w:after="0"/>
      </w:pPr>
      <w:r w:rsidRPr="00832C5D">
        <w:t>Count of road crossings is 1.0</w:t>
      </w:r>
    </w:p>
    <w:p w14:paraId="1C3C8D01" w14:textId="77777777" w:rsidR="00B277A7" w:rsidRPr="00832C5D" w:rsidRDefault="00B277A7" w:rsidP="00B277A7">
      <w:pPr>
        <w:pStyle w:val="ListParagraph"/>
        <w:numPr>
          <w:ilvl w:val="2"/>
          <w:numId w:val="51"/>
        </w:numPr>
        <w:spacing w:before="0" w:after="0"/>
      </w:pPr>
      <w:r w:rsidRPr="00832C5D">
        <w:t>Count of water crossings is 0.0</w:t>
      </w:r>
    </w:p>
    <w:p w14:paraId="59FA2A5E" w14:textId="77777777" w:rsidR="00B277A7" w:rsidRPr="00832C5D" w:rsidRDefault="00B277A7" w:rsidP="00B277A7">
      <w:pPr>
        <w:pStyle w:val="ListParagraph"/>
        <w:numPr>
          <w:ilvl w:val="1"/>
          <w:numId w:val="51"/>
        </w:numPr>
        <w:spacing w:before="0" w:after="0"/>
      </w:pPr>
      <w:r w:rsidRPr="00832C5D">
        <w:t>Consequence of failure distributed between minimum of $1.47 and maximum of $1.60MM</w:t>
      </w:r>
    </w:p>
    <w:p w14:paraId="6D382B2B" w14:textId="77777777" w:rsidR="00B277A7" w:rsidRPr="00832C5D" w:rsidRDefault="00B277A7" w:rsidP="00B277A7">
      <w:pPr>
        <w:pStyle w:val="ListParagraph"/>
        <w:numPr>
          <w:ilvl w:val="1"/>
          <w:numId w:val="51"/>
        </w:numPr>
        <w:spacing w:before="0" w:after="0"/>
      </w:pPr>
      <w:r w:rsidRPr="00832C5D">
        <w:t>Total length driven by Environmental: 404.28 meters.</w:t>
      </w:r>
    </w:p>
    <w:p w14:paraId="1EDCF45A" w14:textId="77777777" w:rsidR="00B277A7" w:rsidRPr="00832C5D" w:rsidRDefault="00B277A7" w:rsidP="00B277A7">
      <w:pPr>
        <w:pStyle w:val="ListParagraph"/>
        <w:numPr>
          <w:ilvl w:val="1"/>
          <w:numId w:val="51"/>
        </w:numPr>
        <w:spacing w:before="0" w:after="0"/>
      </w:pPr>
      <w:r w:rsidRPr="00832C5D">
        <w:t>Environmental Cost distributed between minimum of $1.21 and maximum of $1.24MM:</w:t>
      </w:r>
    </w:p>
    <w:p w14:paraId="1D96F18C" w14:textId="77777777" w:rsidR="00B277A7" w:rsidRPr="00832C5D" w:rsidRDefault="00B277A7" w:rsidP="00B277A7">
      <w:pPr>
        <w:pStyle w:val="ListParagraph"/>
        <w:numPr>
          <w:ilvl w:val="2"/>
          <w:numId w:val="51"/>
        </w:numPr>
        <w:spacing w:before="0" w:after="0"/>
      </w:pPr>
      <w:r w:rsidRPr="00832C5D">
        <w:t>Leak cost between minimum of $0.13 and maximum of $0.14MM</w:t>
      </w:r>
    </w:p>
    <w:p w14:paraId="42BD3AF6" w14:textId="77777777" w:rsidR="00B277A7" w:rsidRPr="00832C5D" w:rsidRDefault="00B277A7" w:rsidP="00B277A7">
      <w:pPr>
        <w:pStyle w:val="ListParagraph"/>
        <w:numPr>
          <w:ilvl w:val="2"/>
          <w:numId w:val="51"/>
        </w:numPr>
        <w:spacing w:before="0" w:after="0"/>
      </w:pPr>
      <w:r w:rsidRPr="00832C5D">
        <w:t>Leak spill volume between a minimum of 1973.44 and maximum of 1981.77 gallons</w:t>
      </w:r>
    </w:p>
    <w:p w14:paraId="708BC48F" w14:textId="77777777" w:rsidR="00B277A7" w:rsidRPr="00832C5D" w:rsidRDefault="00B277A7" w:rsidP="00B277A7">
      <w:pPr>
        <w:pStyle w:val="ListParagraph"/>
        <w:numPr>
          <w:ilvl w:val="2"/>
          <w:numId w:val="51"/>
        </w:numPr>
        <w:spacing w:before="0" w:after="0"/>
      </w:pPr>
      <w:r w:rsidRPr="00832C5D">
        <w:t>Rupture cost between minimum of $38.08 and maximum of $38.24MM</w:t>
      </w:r>
    </w:p>
    <w:p w14:paraId="3D008FF2" w14:textId="77777777" w:rsidR="00B277A7" w:rsidRPr="00832C5D" w:rsidRDefault="00B277A7" w:rsidP="00B277A7">
      <w:pPr>
        <w:pStyle w:val="ListParagraph"/>
        <w:numPr>
          <w:ilvl w:val="2"/>
          <w:numId w:val="51"/>
        </w:numPr>
        <w:spacing w:before="0" w:after="0"/>
      </w:pPr>
      <w:r w:rsidRPr="00832C5D">
        <w:t>Rupture spill volume is between a minimum of 558809.69 and maximum of 561166.98 gallons</w:t>
      </w:r>
    </w:p>
    <w:p w14:paraId="599F0344" w14:textId="77777777" w:rsidR="00B277A7" w:rsidRPr="00832C5D" w:rsidRDefault="00B277A7" w:rsidP="00B277A7">
      <w:pPr>
        <w:pStyle w:val="ListParagraph"/>
        <w:numPr>
          <w:ilvl w:val="2"/>
          <w:numId w:val="51"/>
        </w:numPr>
        <w:spacing w:before="0" w:after="0"/>
      </w:pPr>
      <w:r w:rsidRPr="00832C5D">
        <w:t>Puncture cost between minimum of $4.42 and maximum of $4.44MM</w:t>
      </w:r>
    </w:p>
    <w:p w14:paraId="444D2510" w14:textId="77777777" w:rsidR="00B277A7" w:rsidRPr="00832C5D" w:rsidRDefault="00B277A7" w:rsidP="00B277A7">
      <w:pPr>
        <w:pStyle w:val="ListParagraph"/>
        <w:numPr>
          <w:ilvl w:val="2"/>
          <w:numId w:val="51"/>
        </w:numPr>
        <w:spacing w:before="0" w:after="0"/>
      </w:pPr>
      <w:r w:rsidRPr="00832C5D">
        <w:lastRenderedPageBreak/>
        <w:t>Puncture spill volume is between a minimum of 64842.88 and maximum of 65116.41 gallons</w:t>
      </w:r>
    </w:p>
    <w:p w14:paraId="5E93BD17" w14:textId="77777777" w:rsidR="00B277A7" w:rsidRPr="00832C5D" w:rsidRDefault="00B277A7" w:rsidP="00B277A7">
      <w:pPr>
        <w:pStyle w:val="ListParagraph"/>
        <w:numPr>
          <w:ilvl w:val="2"/>
          <w:numId w:val="51"/>
        </w:numPr>
        <w:spacing w:before="0" w:after="0"/>
      </w:pPr>
      <w:r w:rsidRPr="00832C5D">
        <w:t xml:space="preserve">Land use distributed as </w:t>
      </w:r>
    </w:p>
    <w:p w14:paraId="64C9F2DF" w14:textId="77777777" w:rsidR="00B277A7" w:rsidRPr="00832C5D" w:rsidRDefault="00B277A7" w:rsidP="00B277A7">
      <w:pPr>
        <w:pStyle w:val="ListParagraph"/>
        <w:numPr>
          <w:ilvl w:val="3"/>
          <w:numId w:val="51"/>
        </w:numPr>
        <w:spacing w:before="0" w:after="0"/>
      </w:pPr>
      <w:r w:rsidRPr="00832C5D">
        <w:t>Commercial/Industrial: 404.28</w:t>
      </w:r>
    </w:p>
    <w:p w14:paraId="327734D9" w14:textId="77777777" w:rsidR="00B277A7" w:rsidRPr="00832C5D" w:rsidRDefault="00B277A7" w:rsidP="00B277A7">
      <w:pPr>
        <w:pStyle w:val="ListParagraph"/>
        <w:numPr>
          <w:ilvl w:val="0"/>
          <w:numId w:val="51"/>
        </w:numPr>
        <w:spacing w:before="0" w:after="0"/>
      </w:pPr>
      <w:r w:rsidRPr="00832C5D">
        <w:t>"Access C5 Line 37</w:t>
      </w:r>
    </w:p>
    <w:p w14:paraId="22332886" w14:textId="77777777" w:rsidR="00B277A7" w:rsidRPr="00832C5D" w:rsidRDefault="00B277A7" w:rsidP="00B277A7">
      <w:pPr>
        <w:pStyle w:val="ListParagraph"/>
        <w:numPr>
          <w:ilvl w:val="1"/>
          <w:numId w:val="51"/>
        </w:numPr>
        <w:spacing w:before="0" w:after="0"/>
      </w:pPr>
      <w:r w:rsidRPr="00832C5D">
        <w:t>Total Cumulative Length (m):</w:t>
      </w:r>
      <w:r w:rsidRPr="00832C5D">
        <w:tab/>
        <w:t>404.14</w:t>
      </w:r>
    </w:p>
    <w:p w14:paraId="1FA65F4B" w14:textId="77777777" w:rsidR="00B277A7" w:rsidRPr="00832C5D" w:rsidRDefault="00B277A7" w:rsidP="00B277A7">
      <w:pPr>
        <w:pStyle w:val="ListParagraph"/>
        <w:numPr>
          <w:ilvl w:val="1"/>
          <w:numId w:val="51"/>
        </w:numPr>
        <w:spacing w:before="0" w:after="0"/>
      </w:pPr>
      <w:r w:rsidRPr="00832C5D">
        <w:t>Likelihood of failure distributed between minimum of 1.612e-02 and maximum of 6.845e-02.</w:t>
      </w:r>
    </w:p>
    <w:p w14:paraId="4CA28614" w14:textId="77777777" w:rsidR="00B277A7" w:rsidRPr="00832C5D" w:rsidRDefault="00B277A7" w:rsidP="00B277A7">
      <w:pPr>
        <w:pStyle w:val="ListParagraph"/>
        <w:numPr>
          <w:ilvl w:val="2"/>
          <w:numId w:val="51"/>
        </w:numPr>
        <w:spacing w:before="0" w:after="0"/>
      </w:pPr>
      <w:r w:rsidRPr="00832C5D">
        <w:t>Installation date between minimum of 2008-01-01 and maximum of 2008-01-01</w:t>
      </w:r>
    </w:p>
    <w:p w14:paraId="11FE9232" w14:textId="77777777" w:rsidR="00B277A7" w:rsidRPr="00832C5D" w:rsidRDefault="00B277A7" w:rsidP="00B277A7">
      <w:pPr>
        <w:pStyle w:val="ListParagraph"/>
        <w:numPr>
          <w:ilvl w:val="2"/>
          <w:numId w:val="51"/>
        </w:numPr>
        <w:spacing w:before="0" w:after="0"/>
      </w:pPr>
      <w:r w:rsidRPr="00832C5D">
        <w:t xml:space="preserve">Mainline coating type of Double Wrap </w:t>
      </w:r>
      <w:proofErr w:type="spellStart"/>
      <w:r w:rsidRPr="00832C5D">
        <w:t>Polyken</w:t>
      </w:r>
      <w:proofErr w:type="spellEnd"/>
    </w:p>
    <w:p w14:paraId="6E3B5556" w14:textId="77777777" w:rsidR="00B277A7" w:rsidRPr="00832C5D" w:rsidRDefault="00B277A7" w:rsidP="00B277A7">
      <w:pPr>
        <w:pStyle w:val="ListParagraph"/>
        <w:numPr>
          <w:ilvl w:val="2"/>
          <w:numId w:val="51"/>
        </w:numPr>
        <w:spacing w:before="0" w:after="0"/>
      </w:pPr>
      <w:r w:rsidRPr="00832C5D">
        <w:t>Wall thickness between minimum of 7.09 and maximum of 7.09 mm</w:t>
      </w:r>
    </w:p>
    <w:p w14:paraId="7545C7E3"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11125537" w14:textId="77777777" w:rsidR="00B277A7" w:rsidRPr="00832C5D" w:rsidRDefault="00B277A7" w:rsidP="00B277A7">
      <w:pPr>
        <w:pStyle w:val="ListParagraph"/>
        <w:numPr>
          <w:ilvl w:val="2"/>
          <w:numId w:val="51"/>
        </w:numPr>
        <w:spacing w:before="0" w:after="0"/>
      </w:pPr>
      <w:r w:rsidRPr="00832C5D">
        <w:t>Field bends encountered: nan</w:t>
      </w:r>
    </w:p>
    <w:p w14:paraId="075BDB4D" w14:textId="77777777" w:rsidR="00B277A7" w:rsidRPr="00832C5D" w:rsidRDefault="00B277A7" w:rsidP="00B277A7">
      <w:pPr>
        <w:pStyle w:val="ListParagraph"/>
        <w:numPr>
          <w:ilvl w:val="2"/>
          <w:numId w:val="51"/>
        </w:numPr>
        <w:spacing w:before="0" w:after="0"/>
      </w:pPr>
      <w:r w:rsidRPr="00832C5D">
        <w:t>Count of road crossings is 1.0</w:t>
      </w:r>
    </w:p>
    <w:p w14:paraId="69F8D4EA" w14:textId="77777777" w:rsidR="00B277A7" w:rsidRPr="00832C5D" w:rsidRDefault="00B277A7" w:rsidP="00B277A7">
      <w:pPr>
        <w:pStyle w:val="ListParagraph"/>
        <w:numPr>
          <w:ilvl w:val="2"/>
          <w:numId w:val="51"/>
        </w:numPr>
        <w:spacing w:before="0" w:after="0"/>
      </w:pPr>
      <w:r w:rsidRPr="00832C5D">
        <w:t>Count of water crossings is 0.0</w:t>
      </w:r>
    </w:p>
    <w:p w14:paraId="0A0CFAD7" w14:textId="77777777" w:rsidR="00B277A7" w:rsidRPr="00832C5D" w:rsidRDefault="00B277A7" w:rsidP="00B277A7">
      <w:pPr>
        <w:pStyle w:val="ListParagraph"/>
        <w:numPr>
          <w:ilvl w:val="1"/>
          <w:numId w:val="51"/>
        </w:numPr>
        <w:spacing w:before="0" w:after="0"/>
      </w:pPr>
      <w:r w:rsidRPr="00832C5D">
        <w:t>Consequence of failure distributed between minimum of $1.47 and maximum of $1.60MM</w:t>
      </w:r>
    </w:p>
    <w:p w14:paraId="2EFFB7D0" w14:textId="77777777" w:rsidR="00B277A7" w:rsidRPr="00832C5D" w:rsidRDefault="00B277A7" w:rsidP="00B277A7">
      <w:pPr>
        <w:pStyle w:val="ListParagraph"/>
        <w:numPr>
          <w:ilvl w:val="1"/>
          <w:numId w:val="51"/>
        </w:numPr>
        <w:spacing w:before="0" w:after="0"/>
      </w:pPr>
      <w:r w:rsidRPr="00832C5D">
        <w:t>Total length driven by Environmental: 404.14 meters.</w:t>
      </w:r>
    </w:p>
    <w:p w14:paraId="233B78C3" w14:textId="77777777" w:rsidR="00B277A7" w:rsidRPr="00832C5D" w:rsidRDefault="00B277A7" w:rsidP="00B277A7">
      <w:pPr>
        <w:pStyle w:val="ListParagraph"/>
        <w:numPr>
          <w:ilvl w:val="1"/>
          <w:numId w:val="51"/>
        </w:numPr>
        <w:spacing w:before="0" w:after="0"/>
      </w:pPr>
      <w:r w:rsidRPr="00832C5D">
        <w:t>Environmental Cost distributed between minimum of $1.21 and maximum of $1.24MM:</w:t>
      </w:r>
    </w:p>
    <w:p w14:paraId="3B948E48" w14:textId="77777777" w:rsidR="00B277A7" w:rsidRPr="00832C5D" w:rsidRDefault="00B277A7" w:rsidP="00B277A7">
      <w:pPr>
        <w:pStyle w:val="ListParagraph"/>
        <w:numPr>
          <w:ilvl w:val="2"/>
          <w:numId w:val="51"/>
        </w:numPr>
        <w:spacing w:before="0" w:after="0"/>
      </w:pPr>
      <w:r w:rsidRPr="00832C5D">
        <w:t>Leak cost between minimum of $0.13 and maximum of $0.14MM</w:t>
      </w:r>
    </w:p>
    <w:p w14:paraId="4D2337E6" w14:textId="77777777" w:rsidR="00B277A7" w:rsidRPr="00832C5D" w:rsidRDefault="00B277A7" w:rsidP="00B277A7">
      <w:pPr>
        <w:pStyle w:val="ListParagraph"/>
        <w:numPr>
          <w:ilvl w:val="2"/>
          <w:numId w:val="51"/>
        </w:numPr>
        <w:spacing w:before="0" w:after="0"/>
      </w:pPr>
      <w:r w:rsidRPr="00832C5D">
        <w:t>Leak spill volume between a minimum of 1973.44 and maximum of 1981.77 gallons</w:t>
      </w:r>
    </w:p>
    <w:p w14:paraId="5B2440EE" w14:textId="77777777" w:rsidR="00B277A7" w:rsidRPr="00832C5D" w:rsidRDefault="00B277A7" w:rsidP="00B277A7">
      <w:pPr>
        <w:pStyle w:val="ListParagraph"/>
        <w:numPr>
          <w:ilvl w:val="2"/>
          <w:numId w:val="51"/>
        </w:numPr>
        <w:spacing w:before="0" w:after="0"/>
      </w:pPr>
      <w:r w:rsidRPr="00832C5D">
        <w:t>Rupture cost between minimum of $38.08 and maximum of $38.24MM</w:t>
      </w:r>
    </w:p>
    <w:p w14:paraId="18DBC427" w14:textId="77777777" w:rsidR="00B277A7" w:rsidRPr="00832C5D" w:rsidRDefault="00B277A7" w:rsidP="00B277A7">
      <w:pPr>
        <w:pStyle w:val="ListParagraph"/>
        <w:numPr>
          <w:ilvl w:val="2"/>
          <w:numId w:val="51"/>
        </w:numPr>
        <w:spacing w:before="0" w:after="0"/>
      </w:pPr>
      <w:r w:rsidRPr="00832C5D">
        <w:t>Rupture spill volume is between a minimum of 558809.69 and maximum of 561166.19 gallons</w:t>
      </w:r>
    </w:p>
    <w:p w14:paraId="4200CFE7" w14:textId="77777777" w:rsidR="00B277A7" w:rsidRPr="00832C5D" w:rsidRDefault="00B277A7" w:rsidP="00B277A7">
      <w:pPr>
        <w:pStyle w:val="ListParagraph"/>
        <w:numPr>
          <w:ilvl w:val="2"/>
          <w:numId w:val="51"/>
        </w:numPr>
        <w:spacing w:before="0" w:after="0"/>
      </w:pPr>
      <w:r w:rsidRPr="00832C5D">
        <w:t>Puncture cost between minimum of $4.42 and maximum of $4.44MM</w:t>
      </w:r>
    </w:p>
    <w:p w14:paraId="3434B28D" w14:textId="77777777" w:rsidR="00B277A7" w:rsidRPr="00832C5D" w:rsidRDefault="00B277A7" w:rsidP="00B277A7">
      <w:pPr>
        <w:pStyle w:val="ListParagraph"/>
        <w:numPr>
          <w:ilvl w:val="2"/>
          <w:numId w:val="51"/>
        </w:numPr>
        <w:spacing w:before="0" w:after="0"/>
      </w:pPr>
      <w:r w:rsidRPr="00832C5D">
        <w:t>Puncture spill volume is between a minimum of 64842.88 and maximum of 65116.32 gallons</w:t>
      </w:r>
    </w:p>
    <w:p w14:paraId="64B298B2" w14:textId="77777777" w:rsidR="00B277A7" w:rsidRPr="00832C5D" w:rsidRDefault="00B277A7" w:rsidP="00B277A7">
      <w:pPr>
        <w:pStyle w:val="ListParagraph"/>
        <w:numPr>
          <w:ilvl w:val="2"/>
          <w:numId w:val="51"/>
        </w:numPr>
        <w:spacing w:before="0" w:after="0"/>
      </w:pPr>
      <w:r w:rsidRPr="00832C5D">
        <w:t xml:space="preserve">Land use distributed as </w:t>
      </w:r>
    </w:p>
    <w:p w14:paraId="3298DDD3" w14:textId="77777777" w:rsidR="00B277A7" w:rsidRPr="00832C5D" w:rsidRDefault="00B277A7" w:rsidP="00B277A7">
      <w:pPr>
        <w:pStyle w:val="ListParagraph"/>
        <w:numPr>
          <w:ilvl w:val="3"/>
          <w:numId w:val="51"/>
        </w:numPr>
        <w:spacing w:before="0" w:after="0"/>
      </w:pPr>
      <w:r w:rsidRPr="00832C5D">
        <w:t>Commercial/Industrial: 404.14</w:t>
      </w:r>
    </w:p>
    <w:p w14:paraId="2D82B67A" w14:textId="77777777" w:rsidR="00B277A7" w:rsidRPr="00832C5D" w:rsidRDefault="00B277A7" w:rsidP="00B277A7">
      <w:pPr>
        <w:pStyle w:val="ListParagraph"/>
        <w:numPr>
          <w:ilvl w:val="0"/>
          <w:numId w:val="51"/>
        </w:numPr>
        <w:spacing w:before="0" w:after="0"/>
      </w:pPr>
      <w:r w:rsidRPr="00832C5D">
        <w:t>"ESSO ETHANE NPS 6</w:t>
      </w:r>
    </w:p>
    <w:p w14:paraId="0A9F4376" w14:textId="77777777" w:rsidR="00B277A7" w:rsidRPr="00832C5D" w:rsidRDefault="00B277A7" w:rsidP="00B277A7">
      <w:pPr>
        <w:pStyle w:val="ListParagraph"/>
        <w:numPr>
          <w:ilvl w:val="1"/>
          <w:numId w:val="51"/>
        </w:numPr>
        <w:spacing w:before="0" w:after="0"/>
      </w:pPr>
      <w:r w:rsidRPr="00832C5D">
        <w:t>Total Cumulative Length (m):</w:t>
      </w:r>
      <w:r w:rsidRPr="00832C5D">
        <w:tab/>
        <w:t>349.73</w:t>
      </w:r>
    </w:p>
    <w:p w14:paraId="1AEBB0E1" w14:textId="77777777" w:rsidR="00B277A7" w:rsidRPr="00832C5D" w:rsidRDefault="00B277A7" w:rsidP="00B277A7">
      <w:pPr>
        <w:pStyle w:val="ListParagraph"/>
        <w:numPr>
          <w:ilvl w:val="1"/>
          <w:numId w:val="51"/>
        </w:numPr>
        <w:spacing w:before="0" w:after="0"/>
      </w:pPr>
      <w:r w:rsidRPr="00832C5D">
        <w:t>Likelihood of failure distributed between minimum of 7.275e-03 and maximum of 3.090e-02.</w:t>
      </w:r>
    </w:p>
    <w:p w14:paraId="5EED6541" w14:textId="77777777" w:rsidR="00B277A7" w:rsidRPr="00832C5D" w:rsidRDefault="00B277A7" w:rsidP="00B277A7">
      <w:pPr>
        <w:pStyle w:val="ListParagraph"/>
        <w:numPr>
          <w:ilvl w:val="2"/>
          <w:numId w:val="51"/>
        </w:numPr>
        <w:spacing w:before="0" w:after="0"/>
      </w:pPr>
      <w:r w:rsidRPr="00832C5D">
        <w:t>Installation date between minimum of 1981-01-01 and maximum of 1981-01-01</w:t>
      </w:r>
    </w:p>
    <w:p w14:paraId="54524D52" w14:textId="77777777" w:rsidR="00B277A7" w:rsidRPr="00832C5D" w:rsidRDefault="00B277A7" w:rsidP="00B277A7">
      <w:pPr>
        <w:pStyle w:val="ListParagraph"/>
        <w:numPr>
          <w:ilvl w:val="2"/>
          <w:numId w:val="51"/>
        </w:numPr>
        <w:spacing w:before="0" w:after="0"/>
      </w:pPr>
      <w:r w:rsidRPr="00832C5D">
        <w:t>Mainline coating type of Extruded Polyethylene</w:t>
      </w:r>
    </w:p>
    <w:p w14:paraId="746D3367" w14:textId="77777777" w:rsidR="00B277A7" w:rsidRPr="00832C5D" w:rsidRDefault="00B277A7" w:rsidP="00B277A7">
      <w:pPr>
        <w:pStyle w:val="ListParagraph"/>
        <w:numPr>
          <w:ilvl w:val="2"/>
          <w:numId w:val="51"/>
        </w:numPr>
        <w:spacing w:before="0" w:after="0"/>
      </w:pPr>
      <w:r w:rsidRPr="00832C5D">
        <w:t>Wall thickness between minimum of 4.78 and maximum of 4.78 mm</w:t>
      </w:r>
    </w:p>
    <w:p w14:paraId="1C59F6D9"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425FA332" w14:textId="77777777" w:rsidR="00B277A7" w:rsidRPr="00832C5D" w:rsidRDefault="00B277A7" w:rsidP="00B277A7">
      <w:pPr>
        <w:pStyle w:val="ListParagraph"/>
        <w:numPr>
          <w:ilvl w:val="2"/>
          <w:numId w:val="51"/>
        </w:numPr>
        <w:spacing w:before="0" w:after="0"/>
      </w:pPr>
      <w:r w:rsidRPr="00832C5D">
        <w:t>Field bends encountered: nan</w:t>
      </w:r>
    </w:p>
    <w:p w14:paraId="6A049020" w14:textId="77777777" w:rsidR="00B277A7" w:rsidRPr="00832C5D" w:rsidRDefault="00B277A7" w:rsidP="00B277A7">
      <w:pPr>
        <w:pStyle w:val="ListParagraph"/>
        <w:numPr>
          <w:ilvl w:val="2"/>
          <w:numId w:val="51"/>
        </w:numPr>
        <w:spacing w:before="0" w:after="0"/>
      </w:pPr>
      <w:r w:rsidRPr="00832C5D">
        <w:t>Count of road crossings is 2.0</w:t>
      </w:r>
    </w:p>
    <w:p w14:paraId="4C1A0918" w14:textId="77777777" w:rsidR="00B277A7" w:rsidRPr="00832C5D" w:rsidRDefault="00B277A7" w:rsidP="00B277A7">
      <w:pPr>
        <w:pStyle w:val="ListParagraph"/>
        <w:numPr>
          <w:ilvl w:val="2"/>
          <w:numId w:val="51"/>
        </w:numPr>
        <w:spacing w:before="0" w:after="0"/>
      </w:pPr>
      <w:r w:rsidRPr="00832C5D">
        <w:t>Count of water crossings is 1.0</w:t>
      </w:r>
    </w:p>
    <w:p w14:paraId="1DDBC605" w14:textId="77777777" w:rsidR="00B277A7" w:rsidRPr="00832C5D" w:rsidRDefault="00B277A7" w:rsidP="00B277A7">
      <w:pPr>
        <w:pStyle w:val="ListParagraph"/>
        <w:numPr>
          <w:ilvl w:val="1"/>
          <w:numId w:val="51"/>
        </w:numPr>
        <w:spacing w:before="0" w:after="0"/>
      </w:pPr>
      <w:r w:rsidRPr="00832C5D">
        <w:t>Consequence of failure distributed between minimum of $1.42 and maximum of $15.39MM</w:t>
      </w:r>
    </w:p>
    <w:p w14:paraId="134881AA" w14:textId="77777777" w:rsidR="00B277A7" w:rsidRPr="00832C5D" w:rsidRDefault="00B277A7" w:rsidP="00B277A7">
      <w:pPr>
        <w:pStyle w:val="ListParagraph"/>
        <w:numPr>
          <w:ilvl w:val="1"/>
          <w:numId w:val="51"/>
        </w:numPr>
        <w:spacing w:before="0" w:after="0"/>
      </w:pPr>
      <w:r w:rsidRPr="00832C5D">
        <w:t>Total length driven by Safety: 349.73 meters.</w:t>
      </w:r>
    </w:p>
    <w:p w14:paraId="5FA3140C" w14:textId="77777777" w:rsidR="00B277A7" w:rsidRPr="00832C5D" w:rsidRDefault="00B277A7" w:rsidP="00B277A7">
      <w:pPr>
        <w:pStyle w:val="ListParagraph"/>
        <w:numPr>
          <w:ilvl w:val="1"/>
          <w:numId w:val="51"/>
        </w:numPr>
        <w:spacing w:before="0" w:after="0"/>
      </w:pPr>
      <w:r w:rsidRPr="00832C5D">
        <w:t>Safety Cost distributed between minimum of $1.05 and maximum of $14.76MM:</w:t>
      </w:r>
    </w:p>
    <w:p w14:paraId="0E450088" w14:textId="77777777" w:rsidR="00B277A7" w:rsidRPr="00832C5D" w:rsidRDefault="00B277A7" w:rsidP="00B277A7">
      <w:pPr>
        <w:pStyle w:val="ListParagraph"/>
        <w:numPr>
          <w:ilvl w:val="2"/>
          <w:numId w:val="51"/>
        </w:numPr>
        <w:spacing w:before="0" w:after="0"/>
      </w:pPr>
      <w:r w:rsidRPr="00832C5D">
        <w:t>Leak cost between minimum of $0.00 and maximum of $12.11MM</w:t>
      </w:r>
    </w:p>
    <w:p w14:paraId="083211AA" w14:textId="77777777" w:rsidR="00B277A7" w:rsidRPr="00832C5D" w:rsidRDefault="00B277A7" w:rsidP="00B277A7">
      <w:pPr>
        <w:pStyle w:val="ListParagraph"/>
        <w:numPr>
          <w:ilvl w:val="2"/>
          <w:numId w:val="51"/>
        </w:numPr>
        <w:spacing w:before="0" w:after="0"/>
      </w:pPr>
      <w:r w:rsidRPr="00832C5D">
        <w:t>Leak scenario yielded 10.0 intersections with structures, with minimum of 0.0 and maximum of 1.26 of population impacted.</w:t>
      </w:r>
    </w:p>
    <w:p w14:paraId="03DC5957" w14:textId="77777777" w:rsidR="00B277A7" w:rsidRPr="00832C5D" w:rsidRDefault="00B277A7" w:rsidP="00B277A7">
      <w:pPr>
        <w:pStyle w:val="ListParagraph"/>
        <w:numPr>
          <w:ilvl w:val="2"/>
          <w:numId w:val="51"/>
        </w:numPr>
        <w:spacing w:before="0" w:after="0"/>
      </w:pPr>
      <w:r w:rsidRPr="00832C5D">
        <w:t>Leak hazard radius distributed between minimum of 11.02 and maximum of 11.02 meters.</w:t>
      </w:r>
    </w:p>
    <w:p w14:paraId="375C0305" w14:textId="77777777" w:rsidR="00B277A7" w:rsidRPr="00832C5D" w:rsidRDefault="00B277A7" w:rsidP="00B277A7">
      <w:pPr>
        <w:pStyle w:val="ListParagraph"/>
        <w:numPr>
          <w:ilvl w:val="2"/>
          <w:numId w:val="51"/>
        </w:numPr>
        <w:spacing w:before="0" w:after="0"/>
      </w:pPr>
      <w:r w:rsidRPr="00832C5D">
        <w:t>Rupture cost between minimum of $145.27 and maximum of $456.43MM</w:t>
      </w:r>
    </w:p>
    <w:p w14:paraId="5FECBB4B" w14:textId="77777777" w:rsidR="00B277A7" w:rsidRPr="00832C5D" w:rsidRDefault="00B277A7" w:rsidP="00B277A7">
      <w:pPr>
        <w:pStyle w:val="ListParagraph"/>
        <w:numPr>
          <w:ilvl w:val="2"/>
          <w:numId w:val="51"/>
        </w:numPr>
        <w:spacing w:before="0" w:after="0"/>
      </w:pPr>
      <w:r w:rsidRPr="00832C5D">
        <w:lastRenderedPageBreak/>
        <w:t>Rupture scenario yielded 7.0 intersections with structures, with minimum of 15.13 and maximum of 47.54 of population impacted</w:t>
      </w:r>
    </w:p>
    <w:p w14:paraId="17DA1C57" w14:textId="77777777" w:rsidR="00B277A7" w:rsidRPr="00832C5D" w:rsidRDefault="00B277A7" w:rsidP="00B277A7">
      <w:pPr>
        <w:pStyle w:val="ListParagraph"/>
        <w:numPr>
          <w:ilvl w:val="2"/>
          <w:numId w:val="51"/>
        </w:numPr>
        <w:spacing w:before="0" w:after="0"/>
      </w:pPr>
      <w:r w:rsidRPr="00832C5D">
        <w:t>Rupture hazard radius distributed between minimum of 115.22 and maximum of 115.22 meters.</w:t>
      </w:r>
    </w:p>
    <w:p w14:paraId="257E0542" w14:textId="77777777" w:rsidR="00B277A7" w:rsidRPr="00832C5D" w:rsidRDefault="00B277A7" w:rsidP="00B277A7">
      <w:pPr>
        <w:pStyle w:val="ListParagraph"/>
        <w:numPr>
          <w:ilvl w:val="2"/>
          <w:numId w:val="51"/>
        </w:numPr>
        <w:spacing w:before="0" w:after="0"/>
      </w:pPr>
      <w:r w:rsidRPr="00832C5D">
        <w:t>Puncture cost between minimum of $0.00 and maximum of $221.29MM</w:t>
      </w:r>
    </w:p>
    <w:p w14:paraId="6E9C6BAC" w14:textId="77777777" w:rsidR="00B277A7" w:rsidRPr="00832C5D" w:rsidRDefault="00B277A7" w:rsidP="00B277A7">
      <w:pPr>
        <w:pStyle w:val="ListParagraph"/>
        <w:numPr>
          <w:ilvl w:val="2"/>
          <w:numId w:val="51"/>
        </w:numPr>
        <w:spacing w:before="0" w:after="0"/>
      </w:pPr>
      <w:r w:rsidRPr="00832C5D">
        <w:t>Puncture scenario yielded 16.0 intersections with structures, with minimum of 0.0 and maximum of 23.05 of population impacted</w:t>
      </w:r>
    </w:p>
    <w:p w14:paraId="01DB9641" w14:textId="77777777" w:rsidR="00B277A7" w:rsidRPr="00832C5D" w:rsidRDefault="00B277A7" w:rsidP="00B277A7">
      <w:pPr>
        <w:pStyle w:val="ListParagraph"/>
        <w:numPr>
          <w:ilvl w:val="2"/>
          <w:numId w:val="51"/>
        </w:numPr>
        <w:spacing w:before="0" w:after="0"/>
      </w:pPr>
      <w:r w:rsidRPr="00832C5D">
        <w:t>Puncture hazard radius distributed between minimum of 51.38 and maximum of 51.38 meters.</w:t>
      </w:r>
    </w:p>
    <w:p w14:paraId="601FFD53" w14:textId="77777777" w:rsidR="00B277A7" w:rsidRPr="00832C5D" w:rsidRDefault="00B277A7" w:rsidP="00B277A7">
      <w:pPr>
        <w:pStyle w:val="ListParagraph"/>
        <w:numPr>
          <w:ilvl w:val="2"/>
          <w:numId w:val="51"/>
        </w:numPr>
        <w:spacing w:before="0" w:after="0"/>
      </w:pPr>
      <w:r w:rsidRPr="00832C5D">
        <w:t>Product type is HVP Product.</w:t>
      </w:r>
    </w:p>
    <w:p w14:paraId="46463E75" w14:textId="77777777" w:rsidR="00B277A7" w:rsidRPr="00832C5D" w:rsidRDefault="00B277A7" w:rsidP="00B277A7">
      <w:pPr>
        <w:pStyle w:val="ListParagraph"/>
        <w:numPr>
          <w:ilvl w:val="2"/>
          <w:numId w:val="51"/>
        </w:numPr>
        <w:spacing w:before="0" w:after="0"/>
      </w:pPr>
      <w:r w:rsidRPr="00832C5D">
        <w:t>Class area location is/are 2.0.</w:t>
      </w:r>
    </w:p>
    <w:p w14:paraId="0FD6EF2A" w14:textId="77777777" w:rsidR="00B277A7" w:rsidRPr="00832C5D" w:rsidRDefault="00B277A7" w:rsidP="00B277A7">
      <w:pPr>
        <w:pStyle w:val="ListParagraph"/>
        <w:numPr>
          <w:ilvl w:val="0"/>
          <w:numId w:val="51"/>
        </w:numPr>
        <w:spacing w:before="0" w:after="0"/>
      </w:pPr>
      <w:r w:rsidRPr="00832C5D">
        <w:t>"NIPISI 11-02 TO 14-02 NPS 16</w:t>
      </w:r>
    </w:p>
    <w:p w14:paraId="43A1DDDF" w14:textId="77777777" w:rsidR="00B277A7" w:rsidRPr="00832C5D" w:rsidRDefault="00B277A7" w:rsidP="00B277A7">
      <w:pPr>
        <w:pStyle w:val="ListParagraph"/>
        <w:numPr>
          <w:ilvl w:val="1"/>
          <w:numId w:val="51"/>
        </w:numPr>
        <w:spacing w:before="0" w:after="0"/>
      </w:pPr>
      <w:r w:rsidRPr="00832C5D">
        <w:t>Total Cumulative Length (m):</w:t>
      </w:r>
      <w:r w:rsidRPr="00832C5D">
        <w:tab/>
        <w:t>339.6</w:t>
      </w:r>
    </w:p>
    <w:p w14:paraId="33C99605" w14:textId="77777777" w:rsidR="00B277A7" w:rsidRPr="00832C5D" w:rsidRDefault="00B277A7" w:rsidP="00B277A7">
      <w:pPr>
        <w:pStyle w:val="ListParagraph"/>
        <w:numPr>
          <w:ilvl w:val="1"/>
          <w:numId w:val="51"/>
        </w:numPr>
        <w:spacing w:before="0" w:after="0"/>
      </w:pPr>
      <w:r w:rsidRPr="00832C5D">
        <w:t>Likelihood of failure distributed between minimum of 1.733e-02 and maximum of 1.733e-02.</w:t>
      </w:r>
    </w:p>
    <w:p w14:paraId="578D07C5" w14:textId="77777777" w:rsidR="00B277A7" w:rsidRPr="00832C5D" w:rsidRDefault="00B277A7" w:rsidP="00B277A7">
      <w:pPr>
        <w:pStyle w:val="ListParagraph"/>
        <w:numPr>
          <w:ilvl w:val="2"/>
          <w:numId w:val="51"/>
        </w:numPr>
        <w:spacing w:before="0" w:after="0"/>
      </w:pPr>
      <w:r w:rsidRPr="00832C5D">
        <w:t>Installation date between minimum of 1996-08-01 and maximum of 1996-08-01</w:t>
      </w:r>
    </w:p>
    <w:p w14:paraId="586FF51E" w14:textId="77777777" w:rsidR="00B277A7" w:rsidRPr="00832C5D" w:rsidRDefault="00B277A7" w:rsidP="00B277A7">
      <w:pPr>
        <w:pStyle w:val="ListParagraph"/>
        <w:numPr>
          <w:ilvl w:val="2"/>
          <w:numId w:val="51"/>
        </w:numPr>
        <w:spacing w:before="0" w:after="0"/>
      </w:pPr>
      <w:r w:rsidRPr="00832C5D">
        <w:t>Mainline coating type of Unknown</w:t>
      </w:r>
    </w:p>
    <w:p w14:paraId="5A1B76F5" w14:textId="77777777" w:rsidR="00B277A7" w:rsidRPr="00832C5D" w:rsidRDefault="00B277A7" w:rsidP="00B277A7">
      <w:pPr>
        <w:pStyle w:val="ListParagraph"/>
        <w:numPr>
          <w:ilvl w:val="2"/>
          <w:numId w:val="51"/>
        </w:numPr>
        <w:spacing w:before="0" w:after="0"/>
      </w:pPr>
      <w:r w:rsidRPr="00832C5D">
        <w:t>Wall thickness between minimum of 4.78 and maximum of 4.78 mm</w:t>
      </w:r>
    </w:p>
    <w:p w14:paraId="6AAF86E5"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6AD6DCA0" w14:textId="77777777" w:rsidR="00B277A7" w:rsidRPr="00832C5D" w:rsidRDefault="00B277A7" w:rsidP="00B277A7">
      <w:pPr>
        <w:pStyle w:val="ListParagraph"/>
        <w:numPr>
          <w:ilvl w:val="2"/>
          <w:numId w:val="51"/>
        </w:numPr>
        <w:spacing w:before="0" w:after="0"/>
      </w:pPr>
      <w:r w:rsidRPr="00832C5D">
        <w:t>Field bends encountered: nan</w:t>
      </w:r>
    </w:p>
    <w:p w14:paraId="4FDAD35F" w14:textId="77777777" w:rsidR="00B277A7" w:rsidRPr="00832C5D" w:rsidRDefault="00B277A7" w:rsidP="00B277A7">
      <w:pPr>
        <w:pStyle w:val="ListParagraph"/>
        <w:numPr>
          <w:ilvl w:val="2"/>
          <w:numId w:val="51"/>
        </w:numPr>
        <w:spacing w:before="0" w:after="0"/>
      </w:pPr>
      <w:r w:rsidRPr="00832C5D">
        <w:t>Count of road crossings is 0.0</w:t>
      </w:r>
    </w:p>
    <w:p w14:paraId="18EBB70F" w14:textId="77777777" w:rsidR="00B277A7" w:rsidRPr="00832C5D" w:rsidRDefault="00B277A7" w:rsidP="00B277A7">
      <w:pPr>
        <w:pStyle w:val="ListParagraph"/>
        <w:numPr>
          <w:ilvl w:val="2"/>
          <w:numId w:val="51"/>
        </w:numPr>
        <w:spacing w:before="0" w:after="0"/>
      </w:pPr>
      <w:r w:rsidRPr="00832C5D">
        <w:t>Count of water crossings is 0.0</w:t>
      </w:r>
    </w:p>
    <w:p w14:paraId="25DA823C" w14:textId="77777777" w:rsidR="00B277A7" w:rsidRPr="00832C5D" w:rsidRDefault="00B277A7" w:rsidP="00B277A7">
      <w:pPr>
        <w:pStyle w:val="ListParagraph"/>
        <w:numPr>
          <w:ilvl w:val="1"/>
          <w:numId w:val="51"/>
        </w:numPr>
        <w:spacing w:before="0" w:after="0"/>
      </w:pPr>
      <w:r w:rsidRPr="00832C5D">
        <w:t>Consequence of failure distributed between minimum of $1.28 and maximum of $1.67MM</w:t>
      </w:r>
    </w:p>
    <w:p w14:paraId="4AC2EBB9" w14:textId="77777777" w:rsidR="00B277A7" w:rsidRPr="00832C5D" w:rsidRDefault="00B277A7" w:rsidP="00B277A7">
      <w:pPr>
        <w:pStyle w:val="ListParagraph"/>
        <w:numPr>
          <w:ilvl w:val="1"/>
          <w:numId w:val="51"/>
        </w:numPr>
        <w:spacing w:before="0" w:after="0"/>
      </w:pPr>
      <w:r w:rsidRPr="00832C5D">
        <w:t>Total length driven by Economic Loss: 339.6 meters.</w:t>
      </w:r>
    </w:p>
    <w:p w14:paraId="32D9ED54" w14:textId="77777777" w:rsidR="00B277A7" w:rsidRPr="00832C5D" w:rsidRDefault="00B277A7" w:rsidP="00B277A7">
      <w:pPr>
        <w:pStyle w:val="ListParagraph"/>
        <w:numPr>
          <w:ilvl w:val="1"/>
          <w:numId w:val="51"/>
        </w:numPr>
        <w:spacing w:before="0" w:after="0"/>
      </w:pPr>
      <w:r w:rsidRPr="00832C5D">
        <w:t>Economic Loss Cost distributed between minimum of $0.86 and maximum of $0.87MM:</w:t>
      </w:r>
    </w:p>
    <w:p w14:paraId="6D72702D" w14:textId="77777777" w:rsidR="00B277A7" w:rsidRPr="00832C5D" w:rsidRDefault="00B277A7" w:rsidP="00B277A7">
      <w:pPr>
        <w:pStyle w:val="ListParagraph"/>
        <w:numPr>
          <w:ilvl w:val="2"/>
          <w:numId w:val="51"/>
        </w:numPr>
        <w:spacing w:before="0" w:after="0"/>
      </w:pPr>
      <w:r w:rsidRPr="00832C5D">
        <w:t>Repair costs between minimum of $44,000.00 and maximum of $44,000.00.</w:t>
      </w:r>
    </w:p>
    <w:p w14:paraId="5A46652F" w14:textId="77777777" w:rsidR="00B277A7" w:rsidRPr="00832C5D" w:rsidRDefault="00B277A7" w:rsidP="00B277A7">
      <w:pPr>
        <w:pStyle w:val="ListParagraph"/>
        <w:numPr>
          <w:ilvl w:val="2"/>
          <w:numId w:val="51"/>
        </w:numPr>
        <w:spacing w:before="0" w:after="0"/>
      </w:pPr>
      <w:r w:rsidRPr="00832C5D">
        <w:t>Outage losses between minimum of $800,000.00 and maximum of $800,000.00.</w:t>
      </w:r>
    </w:p>
    <w:p w14:paraId="59A49935" w14:textId="77777777" w:rsidR="00B277A7" w:rsidRPr="00832C5D" w:rsidRDefault="00B277A7" w:rsidP="00B277A7">
      <w:pPr>
        <w:pStyle w:val="ListParagraph"/>
        <w:numPr>
          <w:ilvl w:val="2"/>
          <w:numId w:val="51"/>
        </w:numPr>
        <w:spacing w:before="0" w:after="0"/>
      </w:pPr>
      <w:r w:rsidRPr="00832C5D">
        <w:t>Product type is Crude Oil.</w:t>
      </w:r>
    </w:p>
    <w:p w14:paraId="1A967DFE" w14:textId="77777777" w:rsidR="00B277A7" w:rsidRPr="00832C5D" w:rsidRDefault="00B277A7" w:rsidP="00B277A7">
      <w:pPr>
        <w:pStyle w:val="ListParagraph"/>
        <w:numPr>
          <w:ilvl w:val="2"/>
          <w:numId w:val="51"/>
        </w:numPr>
        <w:spacing w:before="0" w:after="0"/>
      </w:pPr>
      <w:r w:rsidRPr="00832C5D">
        <w:t>Leak cost between minimum of $0.87 and maximum of $0.87MM</w:t>
      </w:r>
    </w:p>
    <w:p w14:paraId="1A6C36CB" w14:textId="77777777" w:rsidR="00B277A7" w:rsidRPr="00832C5D" w:rsidRDefault="00B277A7" w:rsidP="00B277A7">
      <w:pPr>
        <w:pStyle w:val="ListParagraph"/>
        <w:numPr>
          <w:ilvl w:val="2"/>
          <w:numId w:val="51"/>
        </w:numPr>
        <w:spacing w:before="0" w:after="0"/>
      </w:pPr>
      <w:r w:rsidRPr="00832C5D">
        <w:t>Leak scenario yielded 30.0 intersections with structures, with minimum of $25,000.00 and maximum of $25,000.00 in cost of structures impacted.</w:t>
      </w:r>
    </w:p>
    <w:p w14:paraId="447EC218" w14:textId="77777777" w:rsidR="00B277A7" w:rsidRPr="00832C5D" w:rsidRDefault="00B277A7" w:rsidP="00B277A7">
      <w:pPr>
        <w:pStyle w:val="ListParagraph"/>
        <w:numPr>
          <w:ilvl w:val="2"/>
          <w:numId w:val="51"/>
        </w:numPr>
        <w:spacing w:before="0" w:after="0"/>
      </w:pPr>
      <w:r w:rsidRPr="00832C5D">
        <w:t>Leak product loss costs between minimum of $903.67 and maximum of $907.58</w:t>
      </w:r>
    </w:p>
    <w:p w14:paraId="4DE8DCF9" w14:textId="77777777" w:rsidR="00B277A7" w:rsidRPr="00832C5D" w:rsidRDefault="00B277A7" w:rsidP="00B277A7">
      <w:pPr>
        <w:pStyle w:val="ListParagraph"/>
        <w:numPr>
          <w:ilvl w:val="2"/>
          <w:numId w:val="51"/>
        </w:numPr>
        <w:spacing w:before="0" w:after="0"/>
      </w:pPr>
      <w:r w:rsidRPr="00832C5D">
        <w:t>Rupture cost between minimum of $2.39 and maximum of $2.44MM</w:t>
      </w:r>
    </w:p>
    <w:p w14:paraId="79721685" w14:textId="77777777" w:rsidR="00B277A7" w:rsidRPr="00832C5D" w:rsidRDefault="00B277A7" w:rsidP="00B277A7">
      <w:pPr>
        <w:pStyle w:val="ListParagraph"/>
        <w:numPr>
          <w:ilvl w:val="2"/>
          <w:numId w:val="51"/>
        </w:numPr>
        <w:spacing w:before="0" w:after="0"/>
      </w:pPr>
      <w:r w:rsidRPr="00832C5D">
        <w:t>Rupture scenario yielded 5.0 intersections with structures, with minimum of $50,000.00 and maximum of $100,000.00 in cost of structures impacted</w:t>
      </w:r>
    </w:p>
    <w:p w14:paraId="28D6D2E5" w14:textId="77777777" w:rsidR="00B277A7" w:rsidRPr="00832C5D" w:rsidRDefault="00B277A7" w:rsidP="00B277A7">
      <w:pPr>
        <w:pStyle w:val="ListParagraph"/>
        <w:numPr>
          <w:ilvl w:val="2"/>
          <w:numId w:val="51"/>
        </w:numPr>
        <w:spacing w:before="0" w:after="0"/>
      </w:pPr>
      <w:r w:rsidRPr="00832C5D">
        <w:t>Rupture product loss costs between minimum of $1,492,510.39 and maximum of $1,498,965.83</w:t>
      </w:r>
    </w:p>
    <w:p w14:paraId="5465684B" w14:textId="77777777" w:rsidR="00B277A7" w:rsidRPr="00832C5D" w:rsidRDefault="00B277A7" w:rsidP="00B277A7">
      <w:pPr>
        <w:pStyle w:val="ListParagraph"/>
        <w:numPr>
          <w:ilvl w:val="2"/>
          <w:numId w:val="51"/>
        </w:numPr>
        <w:spacing w:before="0" w:after="0"/>
      </w:pPr>
      <w:r w:rsidRPr="00832C5D">
        <w:t>Puncture cost between minimum of $0.90 and maximum of $0.92MM</w:t>
      </w:r>
    </w:p>
    <w:p w14:paraId="515EDB90" w14:textId="77777777" w:rsidR="00B277A7" w:rsidRPr="00832C5D" w:rsidRDefault="00B277A7" w:rsidP="00B277A7">
      <w:pPr>
        <w:pStyle w:val="ListParagraph"/>
        <w:numPr>
          <w:ilvl w:val="2"/>
          <w:numId w:val="51"/>
        </w:numPr>
        <w:spacing w:before="0" w:after="0"/>
      </w:pPr>
      <w:r w:rsidRPr="00832C5D">
        <w:t>Puncture scenario yielded 30.0 intersections with structures, with minimum of $25,000.00 and maximum of $50,000.00 in cost of structures impacted</w:t>
      </w:r>
    </w:p>
    <w:p w14:paraId="3F1A06BE" w14:textId="77777777" w:rsidR="00B277A7" w:rsidRPr="00832C5D" w:rsidRDefault="00B277A7" w:rsidP="00B277A7">
      <w:pPr>
        <w:pStyle w:val="ListParagraph"/>
        <w:numPr>
          <w:ilvl w:val="2"/>
          <w:numId w:val="51"/>
        </w:numPr>
        <w:spacing w:before="0" w:after="0"/>
      </w:pPr>
      <w:r w:rsidRPr="00832C5D">
        <w:t>Puncture Product Loss costs between minimum of $29,692.55 and maximum of $29,820.98"</w:t>
      </w:r>
    </w:p>
    <w:p w14:paraId="64818249" w14:textId="77777777" w:rsidR="00B277A7" w:rsidRPr="00832C5D" w:rsidRDefault="00B277A7" w:rsidP="00B277A7">
      <w:pPr>
        <w:pStyle w:val="ListParagraph"/>
        <w:numPr>
          <w:ilvl w:val="0"/>
          <w:numId w:val="51"/>
        </w:numPr>
        <w:spacing w:before="0" w:after="0"/>
      </w:pPr>
      <w:r w:rsidRPr="00832C5D">
        <w:t>"14-02 to 12-02 NPS 24</w:t>
      </w:r>
    </w:p>
    <w:p w14:paraId="57700D80" w14:textId="77777777" w:rsidR="00B277A7" w:rsidRPr="00832C5D" w:rsidRDefault="00B277A7" w:rsidP="00B277A7">
      <w:pPr>
        <w:pStyle w:val="ListParagraph"/>
        <w:numPr>
          <w:ilvl w:val="1"/>
          <w:numId w:val="51"/>
        </w:numPr>
        <w:spacing w:before="0" w:after="0"/>
      </w:pPr>
      <w:r w:rsidRPr="00832C5D">
        <w:t>Total Cumulative Length (m):</w:t>
      </w:r>
      <w:r w:rsidRPr="00832C5D">
        <w:tab/>
        <w:t>317.4</w:t>
      </w:r>
    </w:p>
    <w:p w14:paraId="00C2BF52" w14:textId="77777777" w:rsidR="00B277A7" w:rsidRPr="00832C5D" w:rsidRDefault="00B277A7" w:rsidP="00B277A7">
      <w:pPr>
        <w:pStyle w:val="ListParagraph"/>
        <w:numPr>
          <w:ilvl w:val="1"/>
          <w:numId w:val="51"/>
        </w:numPr>
        <w:spacing w:before="0" w:after="0"/>
      </w:pPr>
      <w:r w:rsidRPr="00832C5D">
        <w:t>Likelihood of failure distributed between minimum of 1.733e-02 and maximum of 1.733e-02.</w:t>
      </w:r>
    </w:p>
    <w:p w14:paraId="4A325BC5" w14:textId="77777777" w:rsidR="00B277A7" w:rsidRPr="00832C5D" w:rsidRDefault="00B277A7" w:rsidP="00B277A7">
      <w:pPr>
        <w:pStyle w:val="ListParagraph"/>
        <w:numPr>
          <w:ilvl w:val="2"/>
          <w:numId w:val="51"/>
        </w:numPr>
        <w:spacing w:before="0" w:after="0"/>
      </w:pPr>
      <w:r w:rsidRPr="00832C5D">
        <w:t>Installation date between minimum of 1998-01-01 and maximum of 1998-01-01</w:t>
      </w:r>
    </w:p>
    <w:p w14:paraId="08F76A24" w14:textId="77777777" w:rsidR="00B277A7" w:rsidRPr="00832C5D" w:rsidRDefault="00B277A7" w:rsidP="00B277A7">
      <w:pPr>
        <w:pStyle w:val="ListParagraph"/>
        <w:numPr>
          <w:ilvl w:val="2"/>
          <w:numId w:val="51"/>
        </w:numPr>
        <w:spacing w:before="0" w:after="0"/>
      </w:pPr>
      <w:r w:rsidRPr="00832C5D">
        <w:t>Mainline coating type of Unknown</w:t>
      </w:r>
    </w:p>
    <w:p w14:paraId="16AF904B" w14:textId="77777777" w:rsidR="00B277A7" w:rsidRPr="00832C5D" w:rsidRDefault="00B277A7" w:rsidP="00B277A7">
      <w:pPr>
        <w:pStyle w:val="ListParagraph"/>
        <w:numPr>
          <w:ilvl w:val="2"/>
          <w:numId w:val="51"/>
        </w:numPr>
        <w:spacing w:before="0" w:after="0"/>
      </w:pPr>
      <w:r w:rsidRPr="00832C5D">
        <w:t>Wall thickness between minimum of 6.35 and maximum of 6.35 mm</w:t>
      </w:r>
    </w:p>
    <w:p w14:paraId="683F3CF9" w14:textId="77777777" w:rsidR="00B277A7" w:rsidRPr="00832C5D" w:rsidRDefault="00B277A7" w:rsidP="00B277A7">
      <w:pPr>
        <w:pStyle w:val="ListParagraph"/>
        <w:numPr>
          <w:ilvl w:val="2"/>
          <w:numId w:val="51"/>
        </w:numPr>
        <w:spacing w:before="0" w:after="0"/>
      </w:pPr>
      <w:r w:rsidRPr="00832C5D">
        <w:lastRenderedPageBreak/>
        <w:t>Geotechnical hazard POF between minimum of nan and maximum of nan</w:t>
      </w:r>
    </w:p>
    <w:p w14:paraId="5D131158" w14:textId="77777777" w:rsidR="00B277A7" w:rsidRPr="00832C5D" w:rsidRDefault="00B277A7" w:rsidP="00B277A7">
      <w:pPr>
        <w:pStyle w:val="ListParagraph"/>
        <w:numPr>
          <w:ilvl w:val="2"/>
          <w:numId w:val="51"/>
        </w:numPr>
        <w:spacing w:before="0" w:after="0"/>
      </w:pPr>
      <w:r w:rsidRPr="00832C5D">
        <w:t>Field bends encountered: nan</w:t>
      </w:r>
    </w:p>
    <w:p w14:paraId="3F8D4498" w14:textId="77777777" w:rsidR="00B277A7" w:rsidRPr="00832C5D" w:rsidRDefault="00B277A7" w:rsidP="00B277A7">
      <w:pPr>
        <w:pStyle w:val="ListParagraph"/>
        <w:numPr>
          <w:ilvl w:val="2"/>
          <w:numId w:val="51"/>
        </w:numPr>
        <w:spacing w:before="0" w:after="0"/>
      </w:pPr>
      <w:r w:rsidRPr="00832C5D">
        <w:t>Count of road crossings is 0.0</w:t>
      </w:r>
    </w:p>
    <w:p w14:paraId="298D5D14" w14:textId="77777777" w:rsidR="00B277A7" w:rsidRPr="00832C5D" w:rsidRDefault="00B277A7" w:rsidP="00B277A7">
      <w:pPr>
        <w:pStyle w:val="ListParagraph"/>
        <w:numPr>
          <w:ilvl w:val="2"/>
          <w:numId w:val="51"/>
        </w:numPr>
        <w:spacing w:before="0" w:after="0"/>
      </w:pPr>
      <w:r w:rsidRPr="00832C5D">
        <w:t>Count of water crossings is 0.0</w:t>
      </w:r>
    </w:p>
    <w:p w14:paraId="2F388449" w14:textId="77777777" w:rsidR="00B277A7" w:rsidRPr="00832C5D" w:rsidRDefault="00B277A7" w:rsidP="00B277A7">
      <w:pPr>
        <w:pStyle w:val="ListParagraph"/>
        <w:numPr>
          <w:ilvl w:val="1"/>
          <w:numId w:val="51"/>
        </w:numPr>
        <w:spacing w:before="0" w:after="0"/>
      </w:pPr>
      <w:r w:rsidRPr="00832C5D">
        <w:t>Consequence of failure distributed between minimum of $11.88 and maximum of $11.95MM</w:t>
      </w:r>
    </w:p>
    <w:p w14:paraId="2637AAF4" w14:textId="77777777" w:rsidR="00B277A7" w:rsidRPr="00832C5D" w:rsidRDefault="00B277A7" w:rsidP="00B277A7">
      <w:pPr>
        <w:pStyle w:val="ListParagraph"/>
        <w:numPr>
          <w:ilvl w:val="1"/>
          <w:numId w:val="51"/>
        </w:numPr>
        <w:spacing w:before="0" w:after="0"/>
      </w:pPr>
      <w:r w:rsidRPr="00832C5D">
        <w:t>Total length driven by Environmental: 317.4 meters.</w:t>
      </w:r>
    </w:p>
    <w:p w14:paraId="40A62297" w14:textId="77777777" w:rsidR="00B277A7" w:rsidRPr="00832C5D" w:rsidRDefault="00B277A7" w:rsidP="00B277A7">
      <w:pPr>
        <w:pStyle w:val="ListParagraph"/>
        <w:numPr>
          <w:ilvl w:val="1"/>
          <w:numId w:val="51"/>
        </w:numPr>
        <w:spacing w:before="0" w:after="0"/>
      </w:pPr>
      <w:r w:rsidRPr="00832C5D">
        <w:t>Environmental Cost distributed between minimum of $9.30 and maximum of $9.37MM:</w:t>
      </w:r>
    </w:p>
    <w:p w14:paraId="4089CD6D" w14:textId="77777777" w:rsidR="00B277A7" w:rsidRPr="00832C5D" w:rsidRDefault="00B277A7" w:rsidP="00B277A7">
      <w:pPr>
        <w:pStyle w:val="ListParagraph"/>
        <w:numPr>
          <w:ilvl w:val="2"/>
          <w:numId w:val="51"/>
        </w:numPr>
        <w:spacing w:before="0" w:after="0"/>
      </w:pPr>
      <w:r w:rsidRPr="00832C5D">
        <w:t>Leak cost between minimum of $0.09 and maximum of $0.09MM</w:t>
      </w:r>
    </w:p>
    <w:p w14:paraId="019AAEE2" w14:textId="77777777" w:rsidR="00B277A7" w:rsidRPr="00832C5D" w:rsidRDefault="00B277A7" w:rsidP="00B277A7">
      <w:pPr>
        <w:pStyle w:val="ListParagraph"/>
        <w:numPr>
          <w:ilvl w:val="2"/>
          <w:numId w:val="51"/>
        </w:numPr>
        <w:spacing w:before="0" w:after="0"/>
      </w:pPr>
      <w:r w:rsidRPr="00832C5D">
        <w:t>Leak spill volume between a minimum of 825.78 and maximum of 832.0 gallons</w:t>
      </w:r>
    </w:p>
    <w:p w14:paraId="2633D73D" w14:textId="77777777" w:rsidR="00B277A7" w:rsidRPr="00832C5D" w:rsidRDefault="00B277A7" w:rsidP="00B277A7">
      <w:pPr>
        <w:pStyle w:val="ListParagraph"/>
        <w:numPr>
          <w:ilvl w:val="2"/>
          <w:numId w:val="51"/>
        </w:numPr>
        <w:spacing w:before="0" w:after="0"/>
      </w:pPr>
      <w:r w:rsidRPr="00832C5D">
        <w:t>Rupture cost between minimum of $325.26 and maximum of $327.70MM</w:t>
      </w:r>
    </w:p>
    <w:p w14:paraId="2DD50F69" w14:textId="77777777" w:rsidR="00B277A7" w:rsidRPr="00832C5D" w:rsidRDefault="00B277A7" w:rsidP="00B277A7">
      <w:pPr>
        <w:pStyle w:val="ListParagraph"/>
        <w:numPr>
          <w:ilvl w:val="2"/>
          <w:numId w:val="51"/>
        </w:numPr>
        <w:spacing w:before="0" w:after="0"/>
      </w:pPr>
      <w:r w:rsidRPr="00832C5D">
        <w:t>Rupture spill volume is between a minimum of 3068711.06 and maximum of 3091803.54 gallons</w:t>
      </w:r>
    </w:p>
    <w:p w14:paraId="61BD02BA" w14:textId="77777777" w:rsidR="00B277A7" w:rsidRPr="00832C5D" w:rsidRDefault="00B277A7" w:rsidP="00B277A7">
      <w:pPr>
        <w:pStyle w:val="ListParagraph"/>
        <w:numPr>
          <w:ilvl w:val="2"/>
          <w:numId w:val="51"/>
        </w:numPr>
        <w:spacing w:before="0" w:after="0"/>
      </w:pPr>
      <w:r w:rsidRPr="00832C5D">
        <w:t>Puncture cost between minimum of $2.88 and maximum of $2.90MM</w:t>
      </w:r>
    </w:p>
    <w:p w14:paraId="2B1E7805" w14:textId="77777777" w:rsidR="00B277A7" w:rsidRPr="00832C5D" w:rsidRDefault="00B277A7" w:rsidP="00B277A7">
      <w:pPr>
        <w:pStyle w:val="ListParagraph"/>
        <w:numPr>
          <w:ilvl w:val="2"/>
          <w:numId w:val="51"/>
        </w:numPr>
        <w:spacing w:before="0" w:after="0"/>
      </w:pPr>
      <w:r w:rsidRPr="00832C5D">
        <w:t>Puncture spill volume is between a minimum of 27133.36 and maximum of 27337.55 gallons</w:t>
      </w:r>
    </w:p>
    <w:p w14:paraId="4AEF1CE6" w14:textId="77777777" w:rsidR="00B277A7" w:rsidRPr="00832C5D" w:rsidRDefault="00B277A7" w:rsidP="00B277A7">
      <w:pPr>
        <w:pStyle w:val="ListParagraph"/>
        <w:numPr>
          <w:ilvl w:val="2"/>
          <w:numId w:val="51"/>
        </w:numPr>
        <w:spacing w:before="0" w:after="0"/>
      </w:pPr>
      <w:r w:rsidRPr="00832C5D">
        <w:t xml:space="preserve">Land use distributed as </w:t>
      </w:r>
    </w:p>
    <w:p w14:paraId="52348F87" w14:textId="77777777" w:rsidR="00B277A7" w:rsidRPr="00832C5D" w:rsidRDefault="00B277A7" w:rsidP="00B277A7">
      <w:pPr>
        <w:pStyle w:val="ListParagraph"/>
        <w:numPr>
          <w:ilvl w:val="3"/>
          <w:numId w:val="51"/>
        </w:numPr>
        <w:spacing w:before="0" w:after="0"/>
      </w:pPr>
      <w:r w:rsidRPr="00832C5D">
        <w:t>Agricultural: 317.40</w:t>
      </w:r>
    </w:p>
    <w:p w14:paraId="4572FE11" w14:textId="77777777" w:rsidR="00B277A7" w:rsidRPr="00832C5D" w:rsidRDefault="00B277A7" w:rsidP="00B277A7">
      <w:pPr>
        <w:pStyle w:val="ListParagraph"/>
        <w:numPr>
          <w:ilvl w:val="0"/>
          <w:numId w:val="51"/>
        </w:numPr>
        <w:spacing w:before="0" w:after="0"/>
      </w:pPr>
      <w:r w:rsidRPr="00832C5D">
        <w:t>"BUCK CREEK TO STATION 1 NPS 3</w:t>
      </w:r>
    </w:p>
    <w:p w14:paraId="6789ABB7" w14:textId="77777777" w:rsidR="00B277A7" w:rsidRPr="00832C5D" w:rsidRDefault="00B277A7" w:rsidP="00B277A7">
      <w:pPr>
        <w:pStyle w:val="ListParagraph"/>
        <w:numPr>
          <w:ilvl w:val="1"/>
          <w:numId w:val="51"/>
        </w:numPr>
        <w:spacing w:before="0" w:after="0"/>
      </w:pPr>
      <w:r w:rsidRPr="00832C5D">
        <w:t>Total Cumulative Length (m):</w:t>
      </w:r>
      <w:r w:rsidRPr="00832C5D">
        <w:tab/>
        <w:t>259.22</w:t>
      </w:r>
    </w:p>
    <w:p w14:paraId="278D67A5" w14:textId="77777777" w:rsidR="00B277A7" w:rsidRPr="00832C5D" w:rsidRDefault="00B277A7" w:rsidP="00B277A7">
      <w:pPr>
        <w:pStyle w:val="ListParagraph"/>
        <w:numPr>
          <w:ilvl w:val="1"/>
          <w:numId w:val="51"/>
        </w:numPr>
        <w:spacing w:before="0" w:after="0"/>
      </w:pPr>
      <w:r w:rsidRPr="00832C5D">
        <w:t>Likelihood of failure distributed between minimum of 1.733e-02 and maximum of 7.358e-02.</w:t>
      </w:r>
    </w:p>
    <w:p w14:paraId="76CDE873" w14:textId="77777777" w:rsidR="00B277A7" w:rsidRPr="00832C5D" w:rsidRDefault="00B277A7" w:rsidP="00B277A7">
      <w:pPr>
        <w:pStyle w:val="ListParagraph"/>
        <w:numPr>
          <w:ilvl w:val="2"/>
          <w:numId w:val="51"/>
        </w:numPr>
        <w:spacing w:before="0" w:after="0"/>
      </w:pPr>
      <w:r w:rsidRPr="00832C5D">
        <w:t>Installation date between minimum of 1987-01-01 and maximum of 1987-01-01</w:t>
      </w:r>
    </w:p>
    <w:p w14:paraId="545B76DE" w14:textId="77777777" w:rsidR="00B277A7" w:rsidRPr="00832C5D" w:rsidRDefault="00B277A7" w:rsidP="00B277A7">
      <w:pPr>
        <w:pStyle w:val="ListParagraph"/>
        <w:numPr>
          <w:ilvl w:val="2"/>
          <w:numId w:val="51"/>
        </w:numPr>
        <w:spacing w:before="0" w:after="0"/>
      </w:pPr>
      <w:r w:rsidRPr="00832C5D">
        <w:t>Mainline coating type of Unknown</w:t>
      </w:r>
    </w:p>
    <w:p w14:paraId="53EBFC7D" w14:textId="77777777" w:rsidR="00B277A7" w:rsidRPr="00832C5D" w:rsidRDefault="00B277A7" w:rsidP="00B277A7">
      <w:pPr>
        <w:pStyle w:val="ListParagraph"/>
        <w:numPr>
          <w:ilvl w:val="2"/>
          <w:numId w:val="51"/>
        </w:numPr>
        <w:spacing w:before="0" w:after="0"/>
      </w:pPr>
      <w:r w:rsidRPr="00832C5D">
        <w:t>Wall thickness between minimum of 3.18 and maximum of 3.18 mm</w:t>
      </w:r>
    </w:p>
    <w:p w14:paraId="1F421916"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45C91405" w14:textId="77777777" w:rsidR="00B277A7" w:rsidRPr="00832C5D" w:rsidRDefault="00B277A7" w:rsidP="00B277A7">
      <w:pPr>
        <w:pStyle w:val="ListParagraph"/>
        <w:numPr>
          <w:ilvl w:val="2"/>
          <w:numId w:val="51"/>
        </w:numPr>
        <w:spacing w:before="0" w:after="0"/>
      </w:pPr>
      <w:r w:rsidRPr="00832C5D">
        <w:t>Field bends encountered: nan</w:t>
      </w:r>
    </w:p>
    <w:p w14:paraId="4E11D20A" w14:textId="77777777" w:rsidR="00B277A7" w:rsidRPr="00832C5D" w:rsidRDefault="00B277A7" w:rsidP="00B277A7">
      <w:pPr>
        <w:pStyle w:val="ListParagraph"/>
        <w:numPr>
          <w:ilvl w:val="2"/>
          <w:numId w:val="51"/>
        </w:numPr>
        <w:spacing w:before="0" w:after="0"/>
      </w:pPr>
      <w:r w:rsidRPr="00832C5D">
        <w:t>Count of road crossings is 2.0</w:t>
      </w:r>
    </w:p>
    <w:p w14:paraId="1CB3BBC0" w14:textId="77777777" w:rsidR="00B277A7" w:rsidRPr="00832C5D" w:rsidRDefault="00B277A7" w:rsidP="00B277A7">
      <w:pPr>
        <w:pStyle w:val="ListParagraph"/>
        <w:numPr>
          <w:ilvl w:val="2"/>
          <w:numId w:val="51"/>
        </w:numPr>
        <w:spacing w:before="0" w:after="0"/>
      </w:pPr>
      <w:r w:rsidRPr="00832C5D">
        <w:t>Count of water crossings is 0.0</w:t>
      </w:r>
    </w:p>
    <w:p w14:paraId="363680BA" w14:textId="77777777" w:rsidR="00B277A7" w:rsidRPr="00832C5D" w:rsidRDefault="00B277A7" w:rsidP="00B277A7">
      <w:pPr>
        <w:pStyle w:val="ListParagraph"/>
        <w:numPr>
          <w:ilvl w:val="1"/>
          <w:numId w:val="51"/>
        </w:numPr>
        <w:spacing w:before="0" w:after="0"/>
      </w:pPr>
      <w:r w:rsidRPr="00832C5D">
        <w:t>Consequence of failure distributed between minimum of $1.21 and maximum of $122.64MM</w:t>
      </w:r>
    </w:p>
    <w:p w14:paraId="63F54073" w14:textId="77777777" w:rsidR="00B277A7" w:rsidRPr="00832C5D" w:rsidRDefault="00B277A7" w:rsidP="00B277A7">
      <w:pPr>
        <w:pStyle w:val="ListParagraph"/>
        <w:numPr>
          <w:ilvl w:val="1"/>
          <w:numId w:val="51"/>
        </w:numPr>
        <w:spacing w:before="0" w:after="0"/>
      </w:pPr>
      <w:r w:rsidRPr="00832C5D">
        <w:t>Total length driven by Safety: 259.22 meters.</w:t>
      </w:r>
    </w:p>
    <w:p w14:paraId="52B676A9" w14:textId="77777777" w:rsidR="00B277A7" w:rsidRPr="00832C5D" w:rsidRDefault="00B277A7" w:rsidP="00B277A7">
      <w:pPr>
        <w:pStyle w:val="ListParagraph"/>
        <w:numPr>
          <w:ilvl w:val="1"/>
          <w:numId w:val="51"/>
        </w:numPr>
        <w:spacing w:before="0" w:after="0"/>
      </w:pPr>
      <w:r w:rsidRPr="00832C5D">
        <w:t>Safety Cost distributed between minimum of $0.88 and maximum of $119.66MM:</w:t>
      </w:r>
    </w:p>
    <w:p w14:paraId="3CF3070A" w14:textId="77777777" w:rsidR="00B277A7" w:rsidRPr="00832C5D" w:rsidRDefault="00B277A7" w:rsidP="00B277A7">
      <w:pPr>
        <w:pStyle w:val="ListParagraph"/>
        <w:numPr>
          <w:ilvl w:val="2"/>
          <w:numId w:val="51"/>
        </w:numPr>
        <w:spacing w:before="0" w:after="0"/>
      </w:pPr>
      <w:r w:rsidRPr="00832C5D">
        <w:t>Leak cost between minimum of $0.00 and maximum of $121.06MM</w:t>
      </w:r>
    </w:p>
    <w:p w14:paraId="5261D5B6" w14:textId="77777777" w:rsidR="00B277A7" w:rsidRPr="00832C5D" w:rsidRDefault="00B277A7" w:rsidP="00B277A7">
      <w:pPr>
        <w:pStyle w:val="ListParagraph"/>
        <w:numPr>
          <w:ilvl w:val="2"/>
          <w:numId w:val="51"/>
        </w:numPr>
        <w:spacing w:before="0" w:after="0"/>
      </w:pPr>
      <w:r w:rsidRPr="00832C5D">
        <w:t>Leak scenario yielded 5.0 intersections with structures, with minimum of 12.61 and maximum of 12.61 of population impacted.</w:t>
      </w:r>
    </w:p>
    <w:p w14:paraId="0E50811C" w14:textId="77777777" w:rsidR="00B277A7" w:rsidRPr="00832C5D" w:rsidRDefault="00B277A7" w:rsidP="00B277A7">
      <w:pPr>
        <w:pStyle w:val="ListParagraph"/>
        <w:numPr>
          <w:ilvl w:val="2"/>
          <w:numId w:val="51"/>
        </w:numPr>
        <w:spacing w:before="0" w:after="0"/>
      </w:pPr>
      <w:r w:rsidRPr="00832C5D">
        <w:t>Leak hazard radius distributed between minimum of 11.7 and maximum of 11.7 meters.</w:t>
      </w:r>
    </w:p>
    <w:p w14:paraId="4175C86B" w14:textId="77777777" w:rsidR="00B277A7" w:rsidRPr="00832C5D" w:rsidRDefault="00B277A7" w:rsidP="00B277A7">
      <w:pPr>
        <w:pStyle w:val="ListParagraph"/>
        <w:numPr>
          <w:ilvl w:val="2"/>
          <w:numId w:val="51"/>
        </w:numPr>
        <w:spacing w:before="0" w:after="0"/>
      </w:pPr>
      <w:r w:rsidRPr="00832C5D">
        <w:t>Rupture cost between minimum of $121.06 and maximum of $121.06MM</w:t>
      </w:r>
    </w:p>
    <w:p w14:paraId="5E968204" w14:textId="77777777" w:rsidR="00B277A7" w:rsidRPr="00832C5D" w:rsidRDefault="00B277A7" w:rsidP="00B277A7">
      <w:pPr>
        <w:pStyle w:val="ListParagraph"/>
        <w:numPr>
          <w:ilvl w:val="2"/>
          <w:numId w:val="51"/>
        </w:numPr>
        <w:spacing w:before="0" w:after="0"/>
      </w:pPr>
      <w:r w:rsidRPr="00832C5D">
        <w:t>Rupture scenario yielded 7.0 intersections with structures, with minimum of 12.61 and maximum of 12.61 of population impacted</w:t>
      </w:r>
    </w:p>
    <w:p w14:paraId="4F06C8CA" w14:textId="77777777" w:rsidR="00B277A7" w:rsidRPr="00832C5D" w:rsidRDefault="00B277A7" w:rsidP="00B277A7">
      <w:pPr>
        <w:pStyle w:val="ListParagraph"/>
        <w:numPr>
          <w:ilvl w:val="2"/>
          <w:numId w:val="51"/>
        </w:numPr>
        <w:spacing w:before="0" w:after="0"/>
      </w:pPr>
      <w:r w:rsidRPr="00832C5D">
        <w:t>Rupture hazard radius distributed between minimum of 57.3 and maximum of 57.3 meters.</w:t>
      </w:r>
    </w:p>
    <w:p w14:paraId="5251D874" w14:textId="77777777" w:rsidR="00B277A7" w:rsidRPr="00832C5D" w:rsidRDefault="00B277A7" w:rsidP="00B277A7">
      <w:pPr>
        <w:pStyle w:val="ListParagraph"/>
        <w:numPr>
          <w:ilvl w:val="2"/>
          <w:numId w:val="51"/>
        </w:numPr>
        <w:spacing w:before="0" w:after="0"/>
      </w:pPr>
      <w:r w:rsidRPr="00832C5D">
        <w:t>Puncture cost between minimum of $121.06 and maximum of $121.06MM</w:t>
      </w:r>
    </w:p>
    <w:p w14:paraId="28E9C9A3" w14:textId="77777777" w:rsidR="00B277A7" w:rsidRPr="00832C5D" w:rsidRDefault="00B277A7" w:rsidP="00B277A7">
      <w:pPr>
        <w:pStyle w:val="ListParagraph"/>
        <w:numPr>
          <w:ilvl w:val="2"/>
          <w:numId w:val="51"/>
        </w:numPr>
        <w:spacing w:before="0" w:after="0"/>
      </w:pPr>
      <w:r w:rsidRPr="00832C5D">
        <w:t>Puncture scenario yielded 8.0 intersections with structures, with minimum of 12.61 and maximum of 12.61 of population impacted</w:t>
      </w:r>
    </w:p>
    <w:p w14:paraId="2BE9307B" w14:textId="77777777" w:rsidR="00B277A7" w:rsidRPr="00832C5D" w:rsidRDefault="00B277A7" w:rsidP="00B277A7">
      <w:pPr>
        <w:pStyle w:val="ListParagraph"/>
        <w:numPr>
          <w:ilvl w:val="2"/>
          <w:numId w:val="51"/>
        </w:numPr>
        <w:spacing w:before="0" w:after="0"/>
      </w:pPr>
      <w:r w:rsidRPr="00832C5D">
        <w:t>Puncture hazard radius distributed between minimum of 42.7 and maximum of 42.7 meters.</w:t>
      </w:r>
    </w:p>
    <w:p w14:paraId="2BF5B65A" w14:textId="77777777" w:rsidR="00B277A7" w:rsidRPr="00832C5D" w:rsidRDefault="00B277A7" w:rsidP="00B277A7">
      <w:pPr>
        <w:pStyle w:val="ListParagraph"/>
        <w:numPr>
          <w:ilvl w:val="2"/>
          <w:numId w:val="51"/>
        </w:numPr>
        <w:spacing w:before="0" w:after="0"/>
      </w:pPr>
      <w:r w:rsidRPr="00832C5D">
        <w:t>Product type is Ethane.</w:t>
      </w:r>
    </w:p>
    <w:p w14:paraId="0C61621B" w14:textId="77777777" w:rsidR="00B277A7" w:rsidRPr="00832C5D" w:rsidRDefault="00B277A7" w:rsidP="00B277A7">
      <w:pPr>
        <w:pStyle w:val="ListParagraph"/>
        <w:numPr>
          <w:ilvl w:val="2"/>
          <w:numId w:val="51"/>
        </w:numPr>
        <w:spacing w:before="0" w:after="0"/>
      </w:pPr>
      <w:r w:rsidRPr="00832C5D">
        <w:lastRenderedPageBreak/>
        <w:t>Class area location is/are 1.0.</w:t>
      </w:r>
    </w:p>
    <w:p w14:paraId="0EFD5D42" w14:textId="77777777" w:rsidR="00B277A7" w:rsidRPr="00832C5D" w:rsidRDefault="00B277A7" w:rsidP="00B277A7">
      <w:pPr>
        <w:pStyle w:val="ListParagraph"/>
        <w:numPr>
          <w:ilvl w:val="0"/>
          <w:numId w:val="51"/>
        </w:numPr>
        <w:spacing w:before="0" w:after="0"/>
      </w:pPr>
      <w:r w:rsidRPr="00832C5D">
        <w:t>"SS-27 NPS 4</w:t>
      </w:r>
    </w:p>
    <w:p w14:paraId="28EF7057" w14:textId="77777777" w:rsidR="00B277A7" w:rsidRPr="00832C5D" w:rsidRDefault="00B277A7" w:rsidP="00B277A7">
      <w:pPr>
        <w:pStyle w:val="ListParagraph"/>
        <w:numPr>
          <w:ilvl w:val="1"/>
          <w:numId w:val="51"/>
        </w:numPr>
        <w:spacing w:before="0" w:after="0"/>
      </w:pPr>
      <w:r w:rsidRPr="00832C5D">
        <w:t>Total Cumulative Length (m):</w:t>
      </w:r>
      <w:r w:rsidRPr="00832C5D">
        <w:tab/>
        <w:t>201.64</w:t>
      </w:r>
    </w:p>
    <w:p w14:paraId="04B57866" w14:textId="77777777" w:rsidR="00B277A7" w:rsidRPr="00832C5D" w:rsidRDefault="00B277A7" w:rsidP="00B277A7">
      <w:pPr>
        <w:pStyle w:val="ListParagraph"/>
        <w:numPr>
          <w:ilvl w:val="1"/>
          <w:numId w:val="51"/>
        </w:numPr>
        <w:spacing w:before="0" w:after="0"/>
      </w:pPr>
      <w:r w:rsidRPr="00832C5D">
        <w:t>Likelihood of failure distributed between minimum of 2.314e-02 and maximum of 2.314e-02.</w:t>
      </w:r>
    </w:p>
    <w:p w14:paraId="40D89CC6" w14:textId="77777777" w:rsidR="00B277A7" w:rsidRPr="00832C5D" w:rsidRDefault="00B277A7" w:rsidP="00B277A7">
      <w:pPr>
        <w:pStyle w:val="ListParagraph"/>
        <w:numPr>
          <w:ilvl w:val="2"/>
          <w:numId w:val="51"/>
        </w:numPr>
        <w:spacing w:before="0" w:after="0"/>
      </w:pPr>
      <w:r w:rsidRPr="00832C5D">
        <w:t>Installation date between minimum of 1956-01-01 and maximum of 1956-01-01</w:t>
      </w:r>
    </w:p>
    <w:p w14:paraId="510328DA" w14:textId="77777777" w:rsidR="00B277A7" w:rsidRPr="00832C5D" w:rsidRDefault="00B277A7" w:rsidP="00B277A7">
      <w:pPr>
        <w:pStyle w:val="ListParagraph"/>
        <w:numPr>
          <w:ilvl w:val="2"/>
          <w:numId w:val="51"/>
        </w:numPr>
        <w:spacing w:before="0" w:after="0"/>
      </w:pPr>
      <w:r w:rsidRPr="00832C5D">
        <w:t>Mainline coating type of Coal Tar</w:t>
      </w:r>
    </w:p>
    <w:p w14:paraId="014313A2" w14:textId="77777777" w:rsidR="00B277A7" w:rsidRPr="00832C5D" w:rsidRDefault="00B277A7" w:rsidP="00B277A7">
      <w:pPr>
        <w:pStyle w:val="ListParagraph"/>
        <w:numPr>
          <w:ilvl w:val="2"/>
          <w:numId w:val="51"/>
        </w:numPr>
        <w:spacing w:before="0" w:after="0"/>
      </w:pPr>
      <w:r w:rsidRPr="00832C5D">
        <w:t>Wall thickness between minimum of 6.02 and maximum of 6.02 mm</w:t>
      </w:r>
    </w:p>
    <w:p w14:paraId="0554D891"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2304D452" w14:textId="77777777" w:rsidR="00B277A7" w:rsidRPr="00832C5D" w:rsidRDefault="00B277A7" w:rsidP="00B277A7">
      <w:pPr>
        <w:pStyle w:val="ListParagraph"/>
        <w:numPr>
          <w:ilvl w:val="2"/>
          <w:numId w:val="51"/>
        </w:numPr>
        <w:spacing w:before="0" w:after="0"/>
      </w:pPr>
      <w:r w:rsidRPr="00832C5D">
        <w:t>Field bends encountered: nan</w:t>
      </w:r>
    </w:p>
    <w:p w14:paraId="0B52221F" w14:textId="77777777" w:rsidR="00B277A7" w:rsidRPr="00832C5D" w:rsidRDefault="00B277A7" w:rsidP="00B277A7">
      <w:pPr>
        <w:pStyle w:val="ListParagraph"/>
        <w:numPr>
          <w:ilvl w:val="2"/>
          <w:numId w:val="51"/>
        </w:numPr>
        <w:spacing w:before="0" w:after="0"/>
      </w:pPr>
      <w:r w:rsidRPr="00832C5D">
        <w:t>Count of road crossings is 0.0</w:t>
      </w:r>
    </w:p>
    <w:p w14:paraId="68F3A8A8" w14:textId="77777777" w:rsidR="00B277A7" w:rsidRPr="00832C5D" w:rsidRDefault="00B277A7" w:rsidP="00B277A7">
      <w:pPr>
        <w:pStyle w:val="ListParagraph"/>
        <w:numPr>
          <w:ilvl w:val="2"/>
          <w:numId w:val="51"/>
        </w:numPr>
        <w:spacing w:before="0" w:after="0"/>
      </w:pPr>
      <w:r w:rsidRPr="00832C5D">
        <w:t>Count of water crossings is 0.0</w:t>
      </w:r>
    </w:p>
    <w:p w14:paraId="669A2FB9" w14:textId="77777777" w:rsidR="00B277A7" w:rsidRPr="00832C5D" w:rsidRDefault="00B277A7" w:rsidP="00B277A7">
      <w:pPr>
        <w:pStyle w:val="ListParagraph"/>
        <w:numPr>
          <w:ilvl w:val="1"/>
          <w:numId w:val="51"/>
        </w:numPr>
        <w:spacing w:before="0" w:after="0"/>
      </w:pPr>
      <w:r w:rsidRPr="00832C5D">
        <w:t>Consequence of failure distributed between minimum of $1.13 and maximum of $2.23MM</w:t>
      </w:r>
    </w:p>
    <w:p w14:paraId="4425C9F0" w14:textId="77777777" w:rsidR="00B277A7" w:rsidRPr="00832C5D" w:rsidRDefault="00B277A7" w:rsidP="00B277A7">
      <w:pPr>
        <w:pStyle w:val="ListParagraph"/>
        <w:numPr>
          <w:ilvl w:val="1"/>
          <w:numId w:val="51"/>
        </w:numPr>
        <w:spacing w:before="0" w:after="0"/>
      </w:pPr>
      <w:r w:rsidRPr="00832C5D">
        <w:t>Total length driven by Environmental: 201.64 meters.</w:t>
      </w:r>
    </w:p>
    <w:p w14:paraId="78C0CE15" w14:textId="77777777" w:rsidR="00B277A7" w:rsidRPr="00832C5D" w:rsidRDefault="00B277A7" w:rsidP="00B277A7">
      <w:pPr>
        <w:pStyle w:val="ListParagraph"/>
        <w:numPr>
          <w:ilvl w:val="1"/>
          <w:numId w:val="51"/>
        </w:numPr>
        <w:spacing w:before="0" w:after="0"/>
      </w:pPr>
      <w:r w:rsidRPr="00832C5D">
        <w:t>Environmental Cost distributed between minimum of $0.90 and maximum of $2.00MM:</w:t>
      </w:r>
    </w:p>
    <w:p w14:paraId="17AEE9ED" w14:textId="77777777" w:rsidR="00B277A7" w:rsidRPr="00832C5D" w:rsidRDefault="00B277A7" w:rsidP="00B277A7">
      <w:pPr>
        <w:pStyle w:val="ListParagraph"/>
        <w:numPr>
          <w:ilvl w:val="2"/>
          <w:numId w:val="51"/>
        </w:numPr>
        <w:spacing w:before="0" w:after="0"/>
      </w:pPr>
      <w:r w:rsidRPr="00832C5D">
        <w:t>Leak cost between minimum of $0.20 and maximum of $0.20MM</w:t>
      </w:r>
    </w:p>
    <w:p w14:paraId="2C50EAF6" w14:textId="77777777" w:rsidR="00B277A7" w:rsidRPr="00832C5D" w:rsidRDefault="00B277A7" w:rsidP="00B277A7">
      <w:pPr>
        <w:pStyle w:val="ListParagraph"/>
        <w:numPr>
          <w:ilvl w:val="2"/>
          <w:numId w:val="51"/>
        </w:numPr>
        <w:spacing w:before="0" w:after="0"/>
      </w:pPr>
      <w:r w:rsidRPr="00832C5D">
        <w:t>Leak spill volume between a minimum of 1861.88 and maximum of 1861.88 gallons</w:t>
      </w:r>
    </w:p>
    <w:p w14:paraId="3752AC3F" w14:textId="77777777" w:rsidR="00B277A7" w:rsidRPr="00832C5D" w:rsidRDefault="00B277A7" w:rsidP="00B277A7">
      <w:pPr>
        <w:pStyle w:val="ListParagraph"/>
        <w:numPr>
          <w:ilvl w:val="2"/>
          <w:numId w:val="51"/>
        </w:numPr>
        <w:spacing w:before="0" w:after="0"/>
      </w:pPr>
      <w:r w:rsidRPr="00832C5D">
        <w:t>Rupture cost between minimum of $25.78 and maximum of $25.78MM</w:t>
      </w:r>
    </w:p>
    <w:p w14:paraId="79A6AE4C" w14:textId="77777777" w:rsidR="00B277A7" w:rsidRPr="00832C5D" w:rsidRDefault="00B277A7" w:rsidP="00B277A7">
      <w:pPr>
        <w:pStyle w:val="ListParagraph"/>
        <w:numPr>
          <w:ilvl w:val="2"/>
          <w:numId w:val="51"/>
        </w:numPr>
        <w:spacing w:before="0" w:after="0"/>
      </w:pPr>
      <w:r w:rsidRPr="00832C5D">
        <w:t>Rupture spill volume is between a minimum of 243245.68 and maximum of 243245.68 gallons</w:t>
      </w:r>
    </w:p>
    <w:p w14:paraId="0A798968" w14:textId="77777777" w:rsidR="00B277A7" w:rsidRPr="00832C5D" w:rsidRDefault="00B277A7" w:rsidP="00B277A7">
      <w:pPr>
        <w:pStyle w:val="ListParagraph"/>
        <w:numPr>
          <w:ilvl w:val="2"/>
          <w:numId w:val="51"/>
        </w:numPr>
        <w:spacing w:before="0" w:after="0"/>
      </w:pPr>
      <w:r w:rsidRPr="00832C5D">
        <w:t>Puncture cost between minimum of $6.48 and maximum of $6.48MM</w:t>
      </w:r>
    </w:p>
    <w:p w14:paraId="73990E8E" w14:textId="77777777" w:rsidR="00B277A7" w:rsidRPr="00832C5D" w:rsidRDefault="00B277A7" w:rsidP="00B277A7">
      <w:pPr>
        <w:pStyle w:val="ListParagraph"/>
        <w:numPr>
          <w:ilvl w:val="2"/>
          <w:numId w:val="51"/>
        </w:numPr>
        <w:spacing w:before="0" w:after="0"/>
      </w:pPr>
      <w:r w:rsidRPr="00832C5D">
        <w:t>Puncture spill volume is between a minimum of 61177.29 and maximum of 61177.29 gallons</w:t>
      </w:r>
    </w:p>
    <w:p w14:paraId="51D04B21" w14:textId="77777777" w:rsidR="00B277A7" w:rsidRPr="00832C5D" w:rsidRDefault="00B277A7" w:rsidP="00B277A7">
      <w:pPr>
        <w:pStyle w:val="ListParagraph"/>
        <w:numPr>
          <w:ilvl w:val="2"/>
          <w:numId w:val="51"/>
        </w:numPr>
        <w:spacing w:before="0" w:after="0"/>
      </w:pPr>
      <w:r w:rsidRPr="00832C5D">
        <w:t xml:space="preserve">Land use distributed as </w:t>
      </w:r>
    </w:p>
    <w:p w14:paraId="3EDF2068" w14:textId="77777777" w:rsidR="00B277A7" w:rsidRPr="00832C5D" w:rsidRDefault="00B277A7" w:rsidP="00B277A7">
      <w:pPr>
        <w:pStyle w:val="ListParagraph"/>
        <w:numPr>
          <w:ilvl w:val="3"/>
          <w:numId w:val="51"/>
        </w:numPr>
        <w:spacing w:before="0" w:after="0"/>
      </w:pPr>
      <w:r w:rsidRPr="00832C5D">
        <w:t>Agricultural: 201.64</w:t>
      </w:r>
    </w:p>
    <w:p w14:paraId="10EB1372" w14:textId="77777777" w:rsidR="00B277A7" w:rsidRPr="00832C5D" w:rsidRDefault="00B277A7" w:rsidP="00B277A7">
      <w:pPr>
        <w:pStyle w:val="ListParagraph"/>
        <w:numPr>
          <w:ilvl w:val="0"/>
          <w:numId w:val="51"/>
        </w:numPr>
        <w:spacing w:before="0" w:after="0"/>
      </w:pPr>
      <w:r w:rsidRPr="00832C5D">
        <w:t>"PETRO VERA TO LONE ROCK NPS 8</w:t>
      </w:r>
    </w:p>
    <w:p w14:paraId="2555B1D7" w14:textId="77777777" w:rsidR="00B277A7" w:rsidRPr="00832C5D" w:rsidRDefault="00B277A7" w:rsidP="00B277A7">
      <w:pPr>
        <w:pStyle w:val="ListParagraph"/>
        <w:numPr>
          <w:ilvl w:val="1"/>
          <w:numId w:val="51"/>
        </w:numPr>
        <w:spacing w:before="0" w:after="0"/>
      </w:pPr>
      <w:r w:rsidRPr="00832C5D">
        <w:t>Total Cumulative Length (m):</w:t>
      </w:r>
      <w:r w:rsidRPr="00832C5D">
        <w:tab/>
        <w:t>198.84</w:t>
      </w:r>
    </w:p>
    <w:p w14:paraId="63944C23" w14:textId="77777777" w:rsidR="00B277A7" w:rsidRPr="00832C5D" w:rsidRDefault="00B277A7" w:rsidP="00B277A7">
      <w:pPr>
        <w:pStyle w:val="ListParagraph"/>
        <w:numPr>
          <w:ilvl w:val="1"/>
          <w:numId w:val="51"/>
        </w:numPr>
        <w:spacing w:before="0" w:after="0"/>
      </w:pPr>
      <w:r w:rsidRPr="00832C5D">
        <w:t>Likelihood of failure distributed between minimum of 2.674e-02 and maximum of 1.136e-01.</w:t>
      </w:r>
    </w:p>
    <w:p w14:paraId="4B39BC0C" w14:textId="77777777" w:rsidR="00B277A7" w:rsidRPr="00832C5D" w:rsidRDefault="00B277A7" w:rsidP="00B277A7">
      <w:pPr>
        <w:pStyle w:val="ListParagraph"/>
        <w:numPr>
          <w:ilvl w:val="2"/>
          <w:numId w:val="51"/>
        </w:numPr>
        <w:spacing w:before="0" w:after="0"/>
      </w:pPr>
      <w:r w:rsidRPr="00832C5D">
        <w:t>Installation date between minimum of 1971-01-01 and maximum of 1971-01-01</w:t>
      </w:r>
    </w:p>
    <w:p w14:paraId="00EFF054" w14:textId="77777777" w:rsidR="00B277A7" w:rsidRPr="00832C5D" w:rsidRDefault="00B277A7" w:rsidP="00B277A7">
      <w:pPr>
        <w:pStyle w:val="ListParagraph"/>
        <w:numPr>
          <w:ilvl w:val="2"/>
          <w:numId w:val="51"/>
        </w:numPr>
        <w:spacing w:before="0" w:after="0"/>
      </w:pPr>
      <w:r w:rsidRPr="00832C5D">
        <w:t>Mainline coating type of Tape</w:t>
      </w:r>
    </w:p>
    <w:p w14:paraId="0FE38370" w14:textId="77777777" w:rsidR="00B277A7" w:rsidRPr="00832C5D" w:rsidRDefault="00B277A7" w:rsidP="00B277A7">
      <w:pPr>
        <w:pStyle w:val="ListParagraph"/>
        <w:numPr>
          <w:ilvl w:val="2"/>
          <w:numId w:val="51"/>
        </w:numPr>
        <w:spacing w:before="0" w:after="0"/>
      </w:pPr>
      <w:r w:rsidRPr="00832C5D">
        <w:t>Wall thickness between minimum of 5.56 and maximum of 5.56 mm</w:t>
      </w:r>
    </w:p>
    <w:p w14:paraId="263606A7"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01AA0508" w14:textId="77777777" w:rsidR="00B277A7" w:rsidRPr="00832C5D" w:rsidRDefault="00B277A7" w:rsidP="00B277A7">
      <w:pPr>
        <w:pStyle w:val="ListParagraph"/>
        <w:numPr>
          <w:ilvl w:val="2"/>
          <w:numId w:val="51"/>
        </w:numPr>
        <w:spacing w:before="0" w:after="0"/>
      </w:pPr>
      <w:r w:rsidRPr="00832C5D">
        <w:t>Field bends encountered: nan</w:t>
      </w:r>
    </w:p>
    <w:p w14:paraId="728FC341" w14:textId="77777777" w:rsidR="00B277A7" w:rsidRPr="00832C5D" w:rsidRDefault="00B277A7" w:rsidP="00B277A7">
      <w:pPr>
        <w:pStyle w:val="ListParagraph"/>
        <w:numPr>
          <w:ilvl w:val="2"/>
          <w:numId w:val="51"/>
        </w:numPr>
        <w:spacing w:before="0" w:after="0"/>
      </w:pPr>
      <w:r w:rsidRPr="00832C5D">
        <w:t>Count of road crossings is 1.0</w:t>
      </w:r>
    </w:p>
    <w:p w14:paraId="104297C8" w14:textId="77777777" w:rsidR="00B277A7" w:rsidRPr="00832C5D" w:rsidRDefault="00B277A7" w:rsidP="00B277A7">
      <w:pPr>
        <w:pStyle w:val="ListParagraph"/>
        <w:numPr>
          <w:ilvl w:val="2"/>
          <w:numId w:val="51"/>
        </w:numPr>
        <w:spacing w:before="0" w:after="0"/>
      </w:pPr>
      <w:r w:rsidRPr="00832C5D">
        <w:t>Count of water crossings is 0.0</w:t>
      </w:r>
    </w:p>
    <w:p w14:paraId="65C57DFD" w14:textId="77777777" w:rsidR="00B277A7" w:rsidRPr="00832C5D" w:rsidRDefault="00B277A7" w:rsidP="00B277A7">
      <w:pPr>
        <w:pStyle w:val="ListParagraph"/>
        <w:numPr>
          <w:ilvl w:val="1"/>
          <w:numId w:val="51"/>
        </w:numPr>
        <w:spacing w:before="0" w:after="0"/>
      </w:pPr>
      <w:r w:rsidRPr="00832C5D">
        <w:t>Consequence of failure distributed between minimum of $1.34 and maximum of $13.31MM</w:t>
      </w:r>
    </w:p>
    <w:p w14:paraId="647F44CD" w14:textId="77777777" w:rsidR="00B277A7" w:rsidRPr="00832C5D" w:rsidRDefault="00B277A7" w:rsidP="00B277A7">
      <w:pPr>
        <w:pStyle w:val="ListParagraph"/>
        <w:numPr>
          <w:ilvl w:val="1"/>
          <w:numId w:val="51"/>
        </w:numPr>
        <w:spacing w:before="0" w:after="0"/>
      </w:pPr>
      <w:r w:rsidRPr="00832C5D">
        <w:t>Total length driven by Safety: 82.62 meters.</w:t>
      </w:r>
    </w:p>
    <w:p w14:paraId="017F49EA" w14:textId="77777777" w:rsidR="00B277A7" w:rsidRPr="00832C5D" w:rsidRDefault="00B277A7" w:rsidP="00B277A7">
      <w:pPr>
        <w:pStyle w:val="ListParagraph"/>
        <w:numPr>
          <w:ilvl w:val="1"/>
          <w:numId w:val="51"/>
        </w:numPr>
        <w:spacing w:before="0" w:after="0"/>
      </w:pPr>
      <w:r w:rsidRPr="00832C5D">
        <w:t>Safety Cost distributed between minimum of $0.34 and maximum of $12.03MM:</w:t>
      </w:r>
    </w:p>
    <w:p w14:paraId="0B433688" w14:textId="77777777" w:rsidR="00B277A7" w:rsidRPr="00832C5D" w:rsidRDefault="00B277A7" w:rsidP="00B277A7">
      <w:pPr>
        <w:pStyle w:val="ListParagraph"/>
        <w:numPr>
          <w:ilvl w:val="2"/>
          <w:numId w:val="51"/>
        </w:numPr>
        <w:spacing w:before="0" w:after="0"/>
      </w:pPr>
      <w:r w:rsidRPr="00832C5D">
        <w:t>Leak cost between minimum of $0.00 and maximum of $12.11MM</w:t>
      </w:r>
    </w:p>
    <w:p w14:paraId="2C8FAC71" w14:textId="77777777" w:rsidR="00B277A7" w:rsidRPr="00832C5D" w:rsidRDefault="00B277A7" w:rsidP="00B277A7">
      <w:pPr>
        <w:pStyle w:val="ListParagraph"/>
        <w:numPr>
          <w:ilvl w:val="2"/>
          <w:numId w:val="51"/>
        </w:numPr>
        <w:spacing w:before="0" w:after="0"/>
      </w:pPr>
      <w:r w:rsidRPr="00832C5D">
        <w:t>Leak scenario yielded 11.0 intersections with structures, with minimum of 1.26 and maximum of 1.26 of population impacted.</w:t>
      </w:r>
    </w:p>
    <w:p w14:paraId="1ED73066" w14:textId="77777777" w:rsidR="00B277A7" w:rsidRPr="00832C5D" w:rsidRDefault="00B277A7" w:rsidP="00B277A7">
      <w:pPr>
        <w:pStyle w:val="ListParagraph"/>
        <w:numPr>
          <w:ilvl w:val="2"/>
          <w:numId w:val="51"/>
        </w:numPr>
        <w:spacing w:before="0" w:after="0"/>
      </w:pPr>
      <w:r w:rsidRPr="00832C5D">
        <w:t>Leak hazard radius distributed between minimum of 2.28 and maximum of 2.28 meters.</w:t>
      </w:r>
    </w:p>
    <w:p w14:paraId="406883DF" w14:textId="77777777" w:rsidR="00B277A7" w:rsidRPr="00832C5D" w:rsidRDefault="00B277A7" w:rsidP="00B277A7">
      <w:pPr>
        <w:pStyle w:val="ListParagraph"/>
        <w:numPr>
          <w:ilvl w:val="2"/>
          <w:numId w:val="51"/>
        </w:numPr>
        <w:spacing w:before="0" w:after="0"/>
      </w:pPr>
      <w:r w:rsidRPr="00832C5D">
        <w:t>Rupture cost between minimum of $12.11 and maximum of $12.11MM</w:t>
      </w:r>
    </w:p>
    <w:p w14:paraId="0497D6CC" w14:textId="77777777" w:rsidR="00B277A7" w:rsidRPr="00832C5D" w:rsidRDefault="00B277A7" w:rsidP="00B277A7">
      <w:pPr>
        <w:pStyle w:val="ListParagraph"/>
        <w:numPr>
          <w:ilvl w:val="2"/>
          <w:numId w:val="51"/>
        </w:numPr>
        <w:spacing w:before="0" w:after="0"/>
      </w:pPr>
      <w:r w:rsidRPr="00832C5D">
        <w:t>Rupture scenario yielded 7.0 intersections with structures, with minimum of 1.26 and maximum of 1.26 of population impacted</w:t>
      </w:r>
    </w:p>
    <w:p w14:paraId="5018048F" w14:textId="77777777" w:rsidR="00B277A7" w:rsidRPr="00832C5D" w:rsidRDefault="00B277A7" w:rsidP="00B277A7">
      <w:pPr>
        <w:pStyle w:val="ListParagraph"/>
        <w:numPr>
          <w:ilvl w:val="2"/>
          <w:numId w:val="51"/>
        </w:numPr>
        <w:spacing w:before="0" w:after="0"/>
      </w:pPr>
      <w:r w:rsidRPr="00832C5D">
        <w:t>Rupture hazard radius distributed between minimum of 30.46 and maximum of 30.46 meters.</w:t>
      </w:r>
    </w:p>
    <w:p w14:paraId="4473C17C" w14:textId="77777777" w:rsidR="00B277A7" w:rsidRPr="00832C5D" w:rsidRDefault="00B277A7" w:rsidP="00B277A7">
      <w:pPr>
        <w:pStyle w:val="ListParagraph"/>
        <w:numPr>
          <w:ilvl w:val="2"/>
          <w:numId w:val="51"/>
        </w:numPr>
        <w:spacing w:before="0" w:after="0"/>
      </w:pPr>
      <w:r w:rsidRPr="00832C5D">
        <w:lastRenderedPageBreak/>
        <w:t>Puncture cost between minimum of $0.00 and maximum of $12.11MM</w:t>
      </w:r>
    </w:p>
    <w:p w14:paraId="27D27C3A" w14:textId="77777777" w:rsidR="00B277A7" w:rsidRPr="00832C5D" w:rsidRDefault="00B277A7" w:rsidP="00B277A7">
      <w:pPr>
        <w:pStyle w:val="ListParagraph"/>
        <w:numPr>
          <w:ilvl w:val="2"/>
          <w:numId w:val="51"/>
        </w:numPr>
        <w:spacing w:before="0" w:after="0"/>
      </w:pPr>
      <w:r w:rsidRPr="00832C5D">
        <w:t>Puncture scenario yielded 11.0 intersections with structures, with minimum of 1.26 and maximum of 1.26 of population impacted</w:t>
      </w:r>
    </w:p>
    <w:p w14:paraId="50F4902A" w14:textId="77777777" w:rsidR="00B277A7" w:rsidRPr="00832C5D" w:rsidRDefault="00B277A7" w:rsidP="00B277A7">
      <w:pPr>
        <w:pStyle w:val="ListParagraph"/>
        <w:numPr>
          <w:ilvl w:val="2"/>
          <w:numId w:val="51"/>
        </w:numPr>
        <w:spacing w:before="0" w:after="0"/>
      </w:pPr>
      <w:r w:rsidRPr="00832C5D">
        <w:t>Puncture hazard radius distributed between minimum of 8.99 and maximum of 8.99 meters.</w:t>
      </w:r>
    </w:p>
    <w:p w14:paraId="514B85F4" w14:textId="77777777" w:rsidR="00B277A7" w:rsidRPr="00832C5D" w:rsidRDefault="00B277A7" w:rsidP="00B277A7">
      <w:pPr>
        <w:pStyle w:val="ListParagraph"/>
        <w:numPr>
          <w:ilvl w:val="2"/>
          <w:numId w:val="51"/>
        </w:numPr>
        <w:spacing w:before="0" w:after="0"/>
      </w:pPr>
      <w:r w:rsidRPr="00832C5D">
        <w:t>Product type is Crude Oil.</w:t>
      </w:r>
    </w:p>
    <w:p w14:paraId="595ED4A8" w14:textId="77777777" w:rsidR="00B277A7" w:rsidRPr="00832C5D" w:rsidRDefault="00B277A7" w:rsidP="00B277A7">
      <w:pPr>
        <w:pStyle w:val="ListParagraph"/>
        <w:numPr>
          <w:ilvl w:val="2"/>
          <w:numId w:val="51"/>
        </w:numPr>
        <w:spacing w:before="0" w:after="0"/>
      </w:pPr>
      <w:r w:rsidRPr="00832C5D">
        <w:t>Class area location is/are 1.0.</w:t>
      </w:r>
    </w:p>
    <w:p w14:paraId="261103E7" w14:textId="77777777" w:rsidR="00B277A7" w:rsidRPr="00832C5D" w:rsidRDefault="00B277A7" w:rsidP="00B277A7">
      <w:pPr>
        <w:pStyle w:val="ListParagraph"/>
        <w:numPr>
          <w:ilvl w:val="1"/>
          <w:numId w:val="51"/>
        </w:numPr>
        <w:spacing w:before="0" w:after="0"/>
      </w:pPr>
      <w:r w:rsidRPr="00832C5D">
        <w:t>Total length driven by Environmental: 116.21 meters.</w:t>
      </w:r>
    </w:p>
    <w:p w14:paraId="75CF8AB5" w14:textId="77777777" w:rsidR="00B277A7" w:rsidRPr="00832C5D" w:rsidRDefault="00B277A7" w:rsidP="00B277A7">
      <w:pPr>
        <w:pStyle w:val="ListParagraph"/>
        <w:numPr>
          <w:ilvl w:val="1"/>
          <w:numId w:val="51"/>
        </w:numPr>
        <w:spacing w:before="0" w:after="0"/>
      </w:pPr>
      <w:r w:rsidRPr="00832C5D">
        <w:t>Environmental Cost distributed between minimum of $0.77 and maximum of $0.81MM:</w:t>
      </w:r>
    </w:p>
    <w:p w14:paraId="36094122" w14:textId="77777777" w:rsidR="00B277A7" w:rsidRPr="00832C5D" w:rsidRDefault="00B277A7" w:rsidP="00B277A7">
      <w:pPr>
        <w:pStyle w:val="ListParagraph"/>
        <w:numPr>
          <w:ilvl w:val="2"/>
          <w:numId w:val="51"/>
        </w:numPr>
        <w:spacing w:before="0" w:after="0"/>
      </w:pPr>
      <w:r w:rsidRPr="00832C5D">
        <w:t>Leak cost between minimum of $0.05 and maximum of $0.05MM</w:t>
      </w:r>
    </w:p>
    <w:p w14:paraId="1C14871A" w14:textId="77777777" w:rsidR="00B277A7" w:rsidRPr="00832C5D" w:rsidRDefault="00B277A7" w:rsidP="00B277A7">
      <w:pPr>
        <w:pStyle w:val="ListParagraph"/>
        <w:numPr>
          <w:ilvl w:val="2"/>
          <w:numId w:val="51"/>
        </w:numPr>
        <w:spacing w:before="0" w:after="0"/>
      </w:pPr>
      <w:r w:rsidRPr="00832C5D">
        <w:t>Leak spill volume between a minimum of 492.74 and maximum of 497.38 gallons</w:t>
      </w:r>
    </w:p>
    <w:p w14:paraId="5A8FAA70" w14:textId="77777777" w:rsidR="00B277A7" w:rsidRPr="00832C5D" w:rsidRDefault="00B277A7" w:rsidP="00B277A7">
      <w:pPr>
        <w:pStyle w:val="ListParagraph"/>
        <w:numPr>
          <w:ilvl w:val="2"/>
          <w:numId w:val="51"/>
        </w:numPr>
        <w:spacing w:before="0" w:after="0"/>
      </w:pPr>
      <w:r w:rsidRPr="00832C5D">
        <w:t>Rupture cost between minimum of $25.07 and maximum of $25.30MM</w:t>
      </w:r>
    </w:p>
    <w:p w14:paraId="548A7B27" w14:textId="77777777" w:rsidR="00B277A7" w:rsidRPr="00832C5D" w:rsidRDefault="00B277A7" w:rsidP="00B277A7">
      <w:pPr>
        <w:pStyle w:val="ListParagraph"/>
        <w:numPr>
          <w:ilvl w:val="2"/>
          <w:numId w:val="51"/>
        </w:numPr>
        <w:spacing w:before="0" w:after="0"/>
      </w:pPr>
      <w:r w:rsidRPr="00832C5D">
        <w:t>Rupture spill volume is between a minimum of 236487.22 and maximum of 238712.16 gallons</w:t>
      </w:r>
    </w:p>
    <w:p w14:paraId="5FA379A8" w14:textId="77777777" w:rsidR="00B277A7" w:rsidRPr="00832C5D" w:rsidRDefault="00B277A7" w:rsidP="00B277A7">
      <w:pPr>
        <w:pStyle w:val="ListParagraph"/>
        <w:numPr>
          <w:ilvl w:val="2"/>
          <w:numId w:val="51"/>
        </w:numPr>
        <w:spacing w:before="0" w:after="0"/>
      </w:pPr>
      <w:r w:rsidRPr="00832C5D">
        <w:t>Puncture cost between minimum of $1.72 and maximum of $1.73MM</w:t>
      </w:r>
    </w:p>
    <w:p w14:paraId="1D7F10DA" w14:textId="77777777" w:rsidR="00B277A7" w:rsidRPr="00832C5D" w:rsidRDefault="00B277A7" w:rsidP="00B277A7">
      <w:pPr>
        <w:pStyle w:val="ListParagraph"/>
        <w:numPr>
          <w:ilvl w:val="2"/>
          <w:numId w:val="51"/>
        </w:numPr>
        <w:spacing w:before="0" w:after="0"/>
      </w:pPr>
      <w:r w:rsidRPr="00832C5D">
        <w:t>Puncture spill volume is between a minimum of 16190.47 and maximum of 16342.8 gallons</w:t>
      </w:r>
    </w:p>
    <w:p w14:paraId="2EB64779" w14:textId="77777777" w:rsidR="00B277A7" w:rsidRPr="00832C5D" w:rsidRDefault="00B277A7" w:rsidP="00B277A7">
      <w:pPr>
        <w:pStyle w:val="ListParagraph"/>
        <w:numPr>
          <w:ilvl w:val="2"/>
          <w:numId w:val="51"/>
        </w:numPr>
        <w:spacing w:before="0" w:after="0"/>
      </w:pPr>
      <w:r w:rsidRPr="00832C5D">
        <w:t xml:space="preserve">Land use distributed as </w:t>
      </w:r>
    </w:p>
    <w:p w14:paraId="21E0C35A" w14:textId="77777777" w:rsidR="00B277A7" w:rsidRPr="00832C5D" w:rsidRDefault="00B277A7" w:rsidP="00B277A7">
      <w:pPr>
        <w:pStyle w:val="ListParagraph"/>
        <w:numPr>
          <w:ilvl w:val="3"/>
          <w:numId w:val="51"/>
        </w:numPr>
        <w:spacing w:before="0" w:after="0"/>
      </w:pPr>
      <w:r w:rsidRPr="00832C5D">
        <w:t>Agricultural: 198.84</w:t>
      </w:r>
    </w:p>
    <w:p w14:paraId="46B317BB" w14:textId="77777777" w:rsidR="00B277A7" w:rsidRPr="00832C5D" w:rsidRDefault="00B277A7" w:rsidP="00B277A7">
      <w:pPr>
        <w:pStyle w:val="ListParagraph"/>
        <w:numPr>
          <w:ilvl w:val="0"/>
          <w:numId w:val="51"/>
        </w:numPr>
        <w:spacing w:before="0" w:after="0"/>
      </w:pPr>
      <w:r w:rsidRPr="00832C5D">
        <w:t>"NPS4 ENBRIDGE TRANSFER from 2-34-33-22W3 to 10-34-33-22W3</w:t>
      </w:r>
    </w:p>
    <w:p w14:paraId="5FA23813" w14:textId="77777777" w:rsidR="00B277A7" w:rsidRPr="00832C5D" w:rsidRDefault="00B277A7" w:rsidP="00B277A7">
      <w:pPr>
        <w:pStyle w:val="ListParagraph"/>
        <w:numPr>
          <w:ilvl w:val="1"/>
          <w:numId w:val="51"/>
        </w:numPr>
        <w:spacing w:before="0" w:after="0"/>
      </w:pPr>
      <w:r w:rsidRPr="00832C5D">
        <w:t>Total Cumulative Length (m):</w:t>
      </w:r>
      <w:r w:rsidRPr="00832C5D">
        <w:tab/>
        <w:t>164.18</w:t>
      </w:r>
    </w:p>
    <w:p w14:paraId="6D4E1441" w14:textId="77777777" w:rsidR="00B277A7" w:rsidRPr="00832C5D" w:rsidRDefault="00B277A7" w:rsidP="00B277A7">
      <w:pPr>
        <w:pStyle w:val="ListParagraph"/>
        <w:numPr>
          <w:ilvl w:val="1"/>
          <w:numId w:val="51"/>
        </w:numPr>
        <w:spacing w:before="0" w:after="0"/>
      </w:pPr>
      <w:r w:rsidRPr="00832C5D">
        <w:t>Likelihood of failure distributed between minimum of 1.123e-02 and maximum of 4.768e-02.</w:t>
      </w:r>
    </w:p>
    <w:p w14:paraId="676BFC45" w14:textId="77777777" w:rsidR="00B277A7" w:rsidRPr="00832C5D" w:rsidRDefault="00B277A7" w:rsidP="00B277A7">
      <w:pPr>
        <w:pStyle w:val="ListParagraph"/>
        <w:numPr>
          <w:ilvl w:val="2"/>
          <w:numId w:val="51"/>
        </w:numPr>
        <w:spacing w:before="0" w:after="0"/>
      </w:pPr>
      <w:r w:rsidRPr="00832C5D">
        <w:t>Installation date between minimum of 1971-01-01 and maximum of 1971-01-01</w:t>
      </w:r>
    </w:p>
    <w:p w14:paraId="34B9CA3E" w14:textId="77777777" w:rsidR="00B277A7" w:rsidRPr="00832C5D" w:rsidRDefault="00B277A7" w:rsidP="00B277A7">
      <w:pPr>
        <w:pStyle w:val="ListParagraph"/>
        <w:numPr>
          <w:ilvl w:val="2"/>
          <w:numId w:val="51"/>
        </w:numPr>
        <w:spacing w:before="0" w:after="0"/>
      </w:pPr>
      <w:r w:rsidRPr="00832C5D">
        <w:t>Mainline coating type of Extruded Polyethylene</w:t>
      </w:r>
    </w:p>
    <w:p w14:paraId="56908AEF" w14:textId="77777777" w:rsidR="00B277A7" w:rsidRPr="00832C5D" w:rsidRDefault="00B277A7" w:rsidP="00B277A7">
      <w:pPr>
        <w:pStyle w:val="ListParagraph"/>
        <w:numPr>
          <w:ilvl w:val="2"/>
          <w:numId w:val="51"/>
        </w:numPr>
        <w:spacing w:before="0" w:after="0"/>
      </w:pPr>
      <w:r w:rsidRPr="00832C5D">
        <w:t>Wall thickness between minimum of 3.2 and maximum of 3.2 mm</w:t>
      </w:r>
    </w:p>
    <w:p w14:paraId="022EC792"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57AAF039" w14:textId="77777777" w:rsidR="00B277A7" w:rsidRPr="00832C5D" w:rsidRDefault="00B277A7" w:rsidP="00B277A7">
      <w:pPr>
        <w:pStyle w:val="ListParagraph"/>
        <w:numPr>
          <w:ilvl w:val="2"/>
          <w:numId w:val="51"/>
        </w:numPr>
        <w:spacing w:before="0" w:after="0"/>
      </w:pPr>
      <w:r w:rsidRPr="00832C5D">
        <w:t>Field bends encountered: nan</w:t>
      </w:r>
    </w:p>
    <w:p w14:paraId="53CE9FC9" w14:textId="77777777" w:rsidR="00B277A7" w:rsidRPr="00832C5D" w:rsidRDefault="00B277A7" w:rsidP="00B277A7">
      <w:pPr>
        <w:pStyle w:val="ListParagraph"/>
        <w:numPr>
          <w:ilvl w:val="2"/>
          <w:numId w:val="51"/>
        </w:numPr>
        <w:spacing w:before="0" w:after="0"/>
      </w:pPr>
      <w:r w:rsidRPr="00832C5D">
        <w:t>Count of road crossings is 1.0</w:t>
      </w:r>
    </w:p>
    <w:p w14:paraId="38D4D423" w14:textId="77777777" w:rsidR="00B277A7" w:rsidRPr="00832C5D" w:rsidRDefault="00B277A7" w:rsidP="00B277A7">
      <w:pPr>
        <w:pStyle w:val="ListParagraph"/>
        <w:numPr>
          <w:ilvl w:val="2"/>
          <w:numId w:val="51"/>
        </w:numPr>
        <w:spacing w:before="0" w:after="0"/>
      </w:pPr>
      <w:r w:rsidRPr="00832C5D">
        <w:t>Count of water crossings is 0.0</w:t>
      </w:r>
    </w:p>
    <w:p w14:paraId="57DB0EB1" w14:textId="77777777" w:rsidR="00B277A7" w:rsidRPr="00832C5D" w:rsidRDefault="00B277A7" w:rsidP="00B277A7">
      <w:pPr>
        <w:pStyle w:val="ListParagraph"/>
        <w:numPr>
          <w:ilvl w:val="1"/>
          <w:numId w:val="51"/>
        </w:numPr>
        <w:spacing w:before="0" w:after="0"/>
      </w:pPr>
      <w:r w:rsidRPr="00832C5D">
        <w:t>Consequence of failure distributed between minimum of $1.00 and maximum of $1.37MM</w:t>
      </w:r>
    </w:p>
    <w:p w14:paraId="09CF7D30" w14:textId="77777777" w:rsidR="00B277A7" w:rsidRPr="00832C5D" w:rsidRDefault="00B277A7" w:rsidP="00B277A7">
      <w:pPr>
        <w:pStyle w:val="ListParagraph"/>
        <w:numPr>
          <w:ilvl w:val="1"/>
          <w:numId w:val="51"/>
        </w:numPr>
        <w:spacing w:before="0" w:after="0"/>
      </w:pPr>
      <w:r w:rsidRPr="00832C5D">
        <w:t>Total length driven by Environmental: 164.18 meters.</w:t>
      </w:r>
    </w:p>
    <w:p w14:paraId="78024897" w14:textId="77777777" w:rsidR="00B277A7" w:rsidRPr="00832C5D" w:rsidRDefault="00B277A7" w:rsidP="00B277A7">
      <w:pPr>
        <w:pStyle w:val="ListParagraph"/>
        <w:numPr>
          <w:ilvl w:val="1"/>
          <w:numId w:val="51"/>
        </w:numPr>
        <w:spacing w:before="0" w:after="0"/>
      </w:pPr>
      <w:r w:rsidRPr="00832C5D">
        <w:t>Environmental Cost distributed between minimum of $0.76 and maximum of $1.12MM:</w:t>
      </w:r>
    </w:p>
    <w:p w14:paraId="0AA7C4DE" w14:textId="77777777" w:rsidR="00B277A7" w:rsidRPr="00832C5D" w:rsidRDefault="00B277A7" w:rsidP="00B277A7">
      <w:pPr>
        <w:pStyle w:val="ListParagraph"/>
        <w:numPr>
          <w:ilvl w:val="2"/>
          <w:numId w:val="51"/>
        </w:numPr>
        <w:spacing w:before="0" w:after="0"/>
      </w:pPr>
      <w:r w:rsidRPr="00832C5D">
        <w:t>Leak cost between minimum of $0.21 and maximum of $0.21MM</w:t>
      </w:r>
    </w:p>
    <w:p w14:paraId="61381D70" w14:textId="77777777" w:rsidR="00B277A7" w:rsidRPr="00832C5D" w:rsidRDefault="00B277A7" w:rsidP="00B277A7">
      <w:pPr>
        <w:pStyle w:val="ListParagraph"/>
        <w:numPr>
          <w:ilvl w:val="2"/>
          <w:numId w:val="51"/>
        </w:numPr>
        <w:spacing w:before="0" w:after="0"/>
      </w:pPr>
      <w:r w:rsidRPr="00832C5D">
        <w:t>Leak spill volume between a minimum of 1935.35 and maximum of 1935.35 gallons</w:t>
      </w:r>
    </w:p>
    <w:p w14:paraId="40CE32A5" w14:textId="77777777" w:rsidR="00B277A7" w:rsidRPr="00832C5D" w:rsidRDefault="00B277A7" w:rsidP="00B277A7">
      <w:pPr>
        <w:pStyle w:val="ListParagraph"/>
        <w:numPr>
          <w:ilvl w:val="2"/>
          <w:numId w:val="51"/>
        </w:numPr>
        <w:spacing w:before="0" w:after="0"/>
      </w:pPr>
      <w:r w:rsidRPr="00832C5D">
        <w:t>Rupture cost between minimum of $26.80 and maximum of $26.80MM</w:t>
      </w:r>
    </w:p>
    <w:p w14:paraId="4179BF6E" w14:textId="77777777" w:rsidR="00B277A7" w:rsidRPr="00832C5D" w:rsidRDefault="00B277A7" w:rsidP="00B277A7">
      <w:pPr>
        <w:pStyle w:val="ListParagraph"/>
        <w:numPr>
          <w:ilvl w:val="2"/>
          <w:numId w:val="51"/>
        </w:numPr>
        <w:spacing w:before="0" w:after="0"/>
      </w:pPr>
      <w:r w:rsidRPr="00832C5D">
        <w:t>Rupture spill volume is between a minimum of 252844.1 and maximum of 252844.1 gallons</w:t>
      </w:r>
    </w:p>
    <w:p w14:paraId="76B1B07B" w14:textId="77777777" w:rsidR="00B277A7" w:rsidRPr="00832C5D" w:rsidRDefault="00B277A7" w:rsidP="00B277A7">
      <w:pPr>
        <w:pStyle w:val="ListParagraph"/>
        <w:numPr>
          <w:ilvl w:val="2"/>
          <w:numId w:val="51"/>
        </w:numPr>
        <w:spacing w:before="0" w:after="0"/>
      </w:pPr>
      <w:r w:rsidRPr="00832C5D">
        <w:t>Puncture cost between minimum of $6.74 and maximum of $6.74MM</w:t>
      </w:r>
    </w:p>
    <w:p w14:paraId="19CC5081" w14:textId="77777777" w:rsidR="00B277A7" w:rsidRPr="00832C5D" w:rsidRDefault="00B277A7" w:rsidP="00B277A7">
      <w:pPr>
        <w:pStyle w:val="ListParagraph"/>
        <w:numPr>
          <w:ilvl w:val="2"/>
          <w:numId w:val="51"/>
        </w:numPr>
        <w:spacing w:before="0" w:after="0"/>
      </w:pPr>
      <w:r w:rsidRPr="00832C5D">
        <w:t>Puncture spill volume is between a minimum of 63591.33 and maximum of 63591.33 gallons</w:t>
      </w:r>
    </w:p>
    <w:p w14:paraId="4E39150B" w14:textId="77777777" w:rsidR="00B277A7" w:rsidRPr="00832C5D" w:rsidRDefault="00B277A7" w:rsidP="00B277A7">
      <w:pPr>
        <w:pStyle w:val="ListParagraph"/>
        <w:numPr>
          <w:ilvl w:val="2"/>
          <w:numId w:val="51"/>
        </w:numPr>
        <w:spacing w:before="0" w:after="0"/>
      </w:pPr>
      <w:r w:rsidRPr="00832C5D">
        <w:t xml:space="preserve">Land use distributed as </w:t>
      </w:r>
    </w:p>
    <w:p w14:paraId="7EE918F7" w14:textId="77777777" w:rsidR="00B277A7" w:rsidRPr="00832C5D" w:rsidRDefault="00B277A7" w:rsidP="00B277A7">
      <w:pPr>
        <w:pStyle w:val="ListParagraph"/>
        <w:numPr>
          <w:ilvl w:val="3"/>
          <w:numId w:val="51"/>
        </w:numPr>
        <w:spacing w:before="0" w:after="0"/>
      </w:pPr>
      <w:r w:rsidRPr="00832C5D">
        <w:t>Agricultural: 164.18</w:t>
      </w:r>
    </w:p>
    <w:p w14:paraId="4F6FB0FE" w14:textId="77777777" w:rsidR="00B277A7" w:rsidRPr="00832C5D" w:rsidRDefault="00B277A7" w:rsidP="00B277A7">
      <w:pPr>
        <w:pStyle w:val="ListParagraph"/>
        <w:numPr>
          <w:ilvl w:val="0"/>
          <w:numId w:val="51"/>
        </w:numPr>
        <w:spacing w:before="0" w:after="0"/>
      </w:pPr>
      <w:r w:rsidRPr="00832C5D">
        <w:t>"SPEED CORNER TO FORT SASKATCHEWAN INLET (KEYSPAN) NPS 16</w:t>
      </w:r>
    </w:p>
    <w:p w14:paraId="0AE5E475" w14:textId="77777777" w:rsidR="00B277A7" w:rsidRPr="00832C5D" w:rsidRDefault="00B277A7" w:rsidP="00B277A7">
      <w:pPr>
        <w:pStyle w:val="ListParagraph"/>
        <w:numPr>
          <w:ilvl w:val="1"/>
          <w:numId w:val="51"/>
        </w:numPr>
        <w:spacing w:before="0" w:after="0"/>
      </w:pPr>
      <w:r w:rsidRPr="00832C5D">
        <w:t>Total Cumulative Length (m):</w:t>
      </w:r>
      <w:r w:rsidRPr="00832C5D">
        <w:tab/>
        <w:t>137.97</w:t>
      </w:r>
    </w:p>
    <w:p w14:paraId="307A0A5C" w14:textId="77777777" w:rsidR="00B277A7" w:rsidRPr="00832C5D" w:rsidRDefault="00B277A7" w:rsidP="00B277A7">
      <w:pPr>
        <w:pStyle w:val="ListParagraph"/>
        <w:numPr>
          <w:ilvl w:val="1"/>
          <w:numId w:val="51"/>
        </w:numPr>
        <w:spacing w:before="0" w:after="0"/>
      </w:pPr>
      <w:r w:rsidRPr="00832C5D">
        <w:t>Likelihood of failure distributed between minimum of 3.090e-02 and maximum of 6.367e-02.</w:t>
      </w:r>
    </w:p>
    <w:p w14:paraId="54EC4B8E" w14:textId="77777777" w:rsidR="00B277A7" w:rsidRPr="00832C5D" w:rsidRDefault="00B277A7" w:rsidP="00B277A7">
      <w:pPr>
        <w:pStyle w:val="ListParagraph"/>
        <w:numPr>
          <w:ilvl w:val="2"/>
          <w:numId w:val="51"/>
        </w:numPr>
        <w:spacing w:before="0" w:after="0"/>
      </w:pPr>
      <w:r w:rsidRPr="00832C5D">
        <w:t>Installation date between minimum of 1995-01-01 and maximum of 1995-01-01</w:t>
      </w:r>
    </w:p>
    <w:p w14:paraId="081B6227" w14:textId="77777777" w:rsidR="00B277A7" w:rsidRPr="00832C5D" w:rsidRDefault="00B277A7" w:rsidP="00B277A7">
      <w:pPr>
        <w:pStyle w:val="ListParagraph"/>
        <w:numPr>
          <w:ilvl w:val="2"/>
          <w:numId w:val="51"/>
        </w:numPr>
        <w:spacing w:before="0" w:after="0"/>
      </w:pPr>
      <w:r w:rsidRPr="00832C5D">
        <w:t>Mainline coating type of Extruded Polyethylene</w:t>
      </w:r>
    </w:p>
    <w:p w14:paraId="1D91244C" w14:textId="77777777" w:rsidR="00B277A7" w:rsidRPr="00832C5D" w:rsidRDefault="00B277A7" w:rsidP="00B277A7">
      <w:pPr>
        <w:pStyle w:val="ListParagraph"/>
        <w:numPr>
          <w:ilvl w:val="2"/>
          <w:numId w:val="51"/>
        </w:numPr>
        <w:spacing w:before="0" w:after="0"/>
      </w:pPr>
      <w:r w:rsidRPr="00832C5D">
        <w:lastRenderedPageBreak/>
        <w:t>Wall thickness between minimum of 5.56 and maximum of 10.31 mm</w:t>
      </w:r>
    </w:p>
    <w:p w14:paraId="642A3EF0"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43BD7A65" w14:textId="77777777" w:rsidR="00B277A7" w:rsidRPr="00832C5D" w:rsidRDefault="00B277A7" w:rsidP="00B277A7">
      <w:pPr>
        <w:pStyle w:val="ListParagraph"/>
        <w:numPr>
          <w:ilvl w:val="2"/>
          <w:numId w:val="51"/>
        </w:numPr>
        <w:spacing w:before="0" w:after="0"/>
      </w:pPr>
      <w:r w:rsidRPr="00832C5D">
        <w:t>Field bends encountered: Y, nan</w:t>
      </w:r>
    </w:p>
    <w:p w14:paraId="570D3C2C" w14:textId="77777777" w:rsidR="00B277A7" w:rsidRPr="00832C5D" w:rsidRDefault="00B277A7" w:rsidP="00B277A7">
      <w:pPr>
        <w:pStyle w:val="ListParagraph"/>
        <w:numPr>
          <w:ilvl w:val="2"/>
          <w:numId w:val="51"/>
        </w:numPr>
        <w:spacing w:before="0" w:after="0"/>
      </w:pPr>
      <w:r w:rsidRPr="00832C5D">
        <w:t>Count of road crossings is 1.0</w:t>
      </w:r>
    </w:p>
    <w:p w14:paraId="31CA48C4" w14:textId="77777777" w:rsidR="00B277A7" w:rsidRPr="00832C5D" w:rsidRDefault="00B277A7" w:rsidP="00B277A7">
      <w:pPr>
        <w:pStyle w:val="ListParagraph"/>
        <w:numPr>
          <w:ilvl w:val="2"/>
          <w:numId w:val="51"/>
        </w:numPr>
        <w:spacing w:before="0" w:after="0"/>
      </w:pPr>
      <w:r w:rsidRPr="00832C5D">
        <w:t>Count of water crossings is 0.0</w:t>
      </w:r>
    </w:p>
    <w:p w14:paraId="38564672" w14:textId="77777777" w:rsidR="00B277A7" w:rsidRPr="00832C5D" w:rsidRDefault="00B277A7" w:rsidP="00B277A7">
      <w:pPr>
        <w:pStyle w:val="ListParagraph"/>
        <w:numPr>
          <w:ilvl w:val="1"/>
          <w:numId w:val="51"/>
        </w:numPr>
        <w:spacing w:before="0" w:after="0"/>
      </w:pPr>
      <w:r w:rsidRPr="00832C5D">
        <w:t>Consequence of failure distributed between minimum of $1.43 and maximum of $1.59MM</w:t>
      </w:r>
    </w:p>
    <w:p w14:paraId="60D94294" w14:textId="77777777" w:rsidR="00B277A7" w:rsidRPr="00832C5D" w:rsidRDefault="00B277A7" w:rsidP="00B277A7">
      <w:pPr>
        <w:pStyle w:val="ListParagraph"/>
        <w:numPr>
          <w:ilvl w:val="1"/>
          <w:numId w:val="51"/>
        </w:numPr>
        <w:spacing w:before="0" w:after="0"/>
      </w:pPr>
      <w:r w:rsidRPr="00832C5D">
        <w:t>Total length driven by Economic Loss: 137.97 meters.</w:t>
      </w:r>
    </w:p>
    <w:p w14:paraId="09DC0654" w14:textId="77777777" w:rsidR="00B277A7" w:rsidRPr="00832C5D" w:rsidRDefault="00B277A7" w:rsidP="00B277A7">
      <w:pPr>
        <w:pStyle w:val="ListParagraph"/>
        <w:numPr>
          <w:ilvl w:val="1"/>
          <w:numId w:val="51"/>
        </w:numPr>
        <w:spacing w:before="0" w:after="0"/>
      </w:pPr>
      <w:r w:rsidRPr="00832C5D">
        <w:t>Economic Loss Cost distributed between minimum of $1.43 and maximum of $1.59MM:</w:t>
      </w:r>
    </w:p>
    <w:p w14:paraId="58EB80D5" w14:textId="77777777" w:rsidR="00B277A7" w:rsidRPr="00832C5D" w:rsidRDefault="00B277A7" w:rsidP="00B277A7">
      <w:pPr>
        <w:pStyle w:val="ListParagraph"/>
        <w:numPr>
          <w:ilvl w:val="2"/>
          <w:numId w:val="51"/>
        </w:numPr>
        <w:spacing w:before="0" w:after="0"/>
      </w:pPr>
      <w:r w:rsidRPr="00832C5D">
        <w:t>Repair costs between minimum of $187,000.00 and maximum of $187,000.00.</w:t>
      </w:r>
    </w:p>
    <w:p w14:paraId="5DBA4DAF" w14:textId="77777777" w:rsidR="00B277A7" w:rsidRPr="00832C5D" w:rsidRDefault="00B277A7" w:rsidP="00B277A7">
      <w:pPr>
        <w:pStyle w:val="ListParagraph"/>
        <w:numPr>
          <w:ilvl w:val="2"/>
          <w:numId w:val="51"/>
        </w:numPr>
        <w:spacing w:before="0" w:after="0"/>
      </w:pPr>
      <w:r w:rsidRPr="00832C5D">
        <w:t>Outage losses between minimum of $800,000.00 and maximum of $800,000.00.</w:t>
      </w:r>
    </w:p>
    <w:p w14:paraId="4F431867" w14:textId="77777777" w:rsidR="00B277A7" w:rsidRPr="00832C5D" w:rsidRDefault="00B277A7" w:rsidP="00B277A7">
      <w:pPr>
        <w:pStyle w:val="ListParagraph"/>
        <w:numPr>
          <w:ilvl w:val="2"/>
          <w:numId w:val="51"/>
        </w:numPr>
        <w:spacing w:before="0" w:after="0"/>
      </w:pPr>
      <w:r w:rsidRPr="00832C5D">
        <w:t>Product type is HVP Product.</w:t>
      </w:r>
    </w:p>
    <w:p w14:paraId="5C0BFB7C" w14:textId="77777777" w:rsidR="00B277A7" w:rsidRPr="00832C5D" w:rsidRDefault="00B277A7" w:rsidP="00B277A7">
      <w:pPr>
        <w:pStyle w:val="ListParagraph"/>
        <w:numPr>
          <w:ilvl w:val="2"/>
          <w:numId w:val="51"/>
        </w:numPr>
        <w:spacing w:before="0" w:after="0"/>
      </w:pPr>
      <w:r w:rsidRPr="00832C5D">
        <w:t>Leak cost between minimum of $1.02 and maximum of $1.10MM</w:t>
      </w:r>
    </w:p>
    <w:p w14:paraId="52BBBC9B" w14:textId="77777777" w:rsidR="00B277A7" w:rsidRPr="00832C5D" w:rsidRDefault="00B277A7" w:rsidP="00B277A7">
      <w:pPr>
        <w:pStyle w:val="ListParagraph"/>
        <w:numPr>
          <w:ilvl w:val="2"/>
          <w:numId w:val="51"/>
        </w:numPr>
        <w:spacing w:before="0" w:after="0"/>
      </w:pPr>
      <w:r w:rsidRPr="00832C5D">
        <w:t>Leak scenario yielded 15.0 intersections with structures, with minimum of $75,000.00 and maximum of $75,000.00 in cost of structures impacted.</w:t>
      </w:r>
    </w:p>
    <w:p w14:paraId="073F6A1E" w14:textId="77777777" w:rsidR="00B277A7" w:rsidRPr="00832C5D" w:rsidRDefault="00B277A7" w:rsidP="00B277A7">
      <w:pPr>
        <w:pStyle w:val="ListParagraph"/>
        <w:numPr>
          <w:ilvl w:val="2"/>
          <w:numId w:val="51"/>
        </w:numPr>
        <w:spacing w:before="0" w:after="0"/>
      </w:pPr>
      <w:r w:rsidRPr="00832C5D">
        <w:t>Leak product loss costs between minimum of $35,177.42 and maximum of $35,177.42</w:t>
      </w:r>
    </w:p>
    <w:p w14:paraId="26D6B247" w14:textId="77777777" w:rsidR="00B277A7" w:rsidRPr="00832C5D" w:rsidRDefault="00B277A7" w:rsidP="00B277A7">
      <w:pPr>
        <w:pStyle w:val="ListParagraph"/>
        <w:numPr>
          <w:ilvl w:val="2"/>
          <w:numId w:val="51"/>
        </w:numPr>
        <w:spacing w:before="0" w:after="0"/>
      </w:pPr>
      <w:r w:rsidRPr="00832C5D">
        <w:t>Rupture cost between minimum of $59.11 and maximum of $59.26MM</w:t>
      </w:r>
    </w:p>
    <w:p w14:paraId="15821C2C" w14:textId="77777777" w:rsidR="00B277A7" w:rsidRPr="00832C5D" w:rsidRDefault="00B277A7" w:rsidP="00B277A7">
      <w:pPr>
        <w:pStyle w:val="ListParagraph"/>
        <w:numPr>
          <w:ilvl w:val="2"/>
          <w:numId w:val="51"/>
        </w:numPr>
        <w:spacing w:before="0" w:after="0"/>
      </w:pPr>
      <w:r w:rsidRPr="00832C5D">
        <w:t>Rupture scenario yielded 8.0 intersections with structures, with minimum of $25,000.00 and maximum of $175,000.00 in cost of structures impacted</w:t>
      </w:r>
    </w:p>
    <w:p w14:paraId="3B7F7750" w14:textId="77777777" w:rsidR="00B277A7" w:rsidRPr="00832C5D" w:rsidRDefault="00B277A7" w:rsidP="00B277A7">
      <w:pPr>
        <w:pStyle w:val="ListParagraph"/>
        <w:numPr>
          <w:ilvl w:val="2"/>
          <w:numId w:val="51"/>
        </w:numPr>
        <w:spacing w:before="0" w:after="0"/>
      </w:pPr>
      <w:r w:rsidRPr="00832C5D">
        <w:t>Rupture product loss costs between minimum of $58,099,358.13 and maximum of $58,099,358.13</w:t>
      </w:r>
    </w:p>
    <w:p w14:paraId="2410FBCD" w14:textId="77777777" w:rsidR="00B277A7" w:rsidRPr="00832C5D" w:rsidRDefault="00B277A7" w:rsidP="00B277A7">
      <w:pPr>
        <w:pStyle w:val="ListParagraph"/>
        <w:numPr>
          <w:ilvl w:val="2"/>
          <w:numId w:val="51"/>
        </w:numPr>
        <w:spacing w:before="0" w:after="0"/>
      </w:pPr>
      <w:r w:rsidRPr="00832C5D">
        <w:t>Puncture cost between minimum of $2.14 and maximum of $2.27MM</w:t>
      </w:r>
    </w:p>
    <w:p w14:paraId="3A98A2BE" w14:textId="77777777" w:rsidR="00B277A7" w:rsidRPr="00832C5D" w:rsidRDefault="00B277A7" w:rsidP="00B277A7">
      <w:pPr>
        <w:pStyle w:val="ListParagraph"/>
        <w:numPr>
          <w:ilvl w:val="2"/>
          <w:numId w:val="51"/>
        </w:numPr>
        <w:spacing w:before="0" w:after="0"/>
      </w:pPr>
      <w:r w:rsidRPr="00832C5D">
        <w:t>Puncture scenario yielded 23.0 intersections with structures, with minimum of $100,000.00 and maximum of $125,000.00 in cost of structures impacted</w:t>
      </w:r>
    </w:p>
    <w:p w14:paraId="0CA82081" w14:textId="77777777" w:rsidR="00B277A7" w:rsidRPr="00832C5D" w:rsidRDefault="00B277A7" w:rsidP="00B277A7">
      <w:pPr>
        <w:pStyle w:val="ListParagraph"/>
        <w:numPr>
          <w:ilvl w:val="2"/>
          <w:numId w:val="51"/>
        </w:numPr>
        <w:spacing w:before="0" w:after="0"/>
      </w:pPr>
      <w:r w:rsidRPr="00832C5D">
        <w:t>Puncture Product Loss costs between minimum of $1,155,850.00 and maximum of $1,155,850.00"</w:t>
      </w:r>
    </w:p>
    <w:p w14:paraId="28F3A14C" w14:textId="77777777" w:rsidR="00B277A7" w:rsidRPr="00832C5D" w:rsidRDefault="00B277A7" w:rsidP="00B277A7">
      <w:pPr>
        <w:pStyle w:val="ListParagraph"/>
        <w:numPr>
          <w:ilvl w:val="0"/>
          <w:numId w:val="51"/>
        </w:numPr>
        <w:spacing w:before="0" w:after="0"/>
      </w:pPr>
      <w:r w:rsidRPr="00832C5D">
        <w:t>"SS-28 NPS 4</w:t>
      </w:r>
    </w:p>
    <w:p w14:paraId="257FAF70" w14:textId="77777777" w:rsidR="00B277A7" w:rsidRPr="00832C5D" w:rsidRDefault="00B277A7" w:rsidP="00B277A7">
      <w:pPr>
        <w:pStyle w:val="ListParagraph"/>
        <w:numPr>
          <w:ilvl w:val="1"/>
          <w:numId w:val="51"/>
        </w:numPr>
        <w:spacing w:before="0" w:after="0"/>
      </w:pPr>
      <w:r w:rsidRPr="00832C5D">
        <w:t>Total Cumulative Length (m):</w:t>
      </w:r>
      <w:r w:rsidRPr="00832C5D">
        <w:tab/>
        <w:t>128.4</w:t>
      </w:r>
    </w:p>
    <w:p w14:paraId="2E7A1276" w14:textId="77777777" w:rsidR="00B277A7" w:rsidRPr="00832C5D" w:rsidRDefault="00B277A7" w:rsidP="00B277A7">
      <w:pPr>
        <w:pStyle w:val="ListParagraph"/>
        <w:numPr>
          <w:ilvl w:val="1"/>
          <w:numId w:val="51"/>
        </w:numPr>
        <w:spacing w:before="0" w:after="0"/>
      </w:pPr>
      <w:r w:rsidRPr="00832C5D">
        <w:t>Likelihood of failure distributed between minimum of 2.314e-02 and maximum of 2.314e-02.</w:t>
      </w:r>
    </w:p>
    <w:p w14:paraId="1C230A3E" w14:textId="77777777" w:rsidR="00B277A7" w:rsidRPr="00832C5D" w:rsidRDefault="00B277A7" w:rsidP="00B277A7">
      <w:pPr>
        <w:pStyle w:val="ListParagraph"/>
        <w:numPr>
          <w:ilvl w:val="2"/>
          <w:numId w:val="51"/>
        </w:numPr>
        <w:spacing w:before="0" w:after="0"/>
      </w:pPr>
      <w:r w:rsidRPr="00832C5D">
        <w:t>Installation date between minimum of 1957-01-01 and maximum of 1957-01-01</w:t>
      </w:r>
    </w:p>
    <w:p w14:paraId="074CAA0B" w14:textId="77777777" w:rsidR="00B277A7" w:rsidRPr="00832C5D" w:rsidRDefault="00B277A7" w:rsidP="00B277A7">
      <w:pPr>
        <w:pStyle w:val="ListParagraph"/>
        <w:numPr>
          <w:ilvl w:val="2"/>
          <w:numId w:val="51"/>
        </w:numPr>
        <w:spacing w:before="0" w:after="0"/>
      </w:pPr>
      <w:r w:rsidRPr="00832C5D">
        <w:t>Mainline coating type of Coal Tar</w:t>
      </w:r>
    </w:p>
    <w:p w14:paraId="23242058" w14:textId="77777777" w:rsidR="00B277A7" w:rsidRPr="00832C5D" w:rsidRDefault="00B277A7" w:rsidP="00B277A7">
      <w:pPr>
        <w:pStyle w:val="ListParagraph"/>
        <w:numPr>
          <w:ilvl w:val="2"/>
          <w:numId w:val="51"/>
        </w:numPr>
        <w:spacing w:before="0" w:after="0"/>
      </w:pPr>
      <w:r w:rsidRPr="00832C5D">
        <w:t>Wall thickness between minimum of 6.02 and maximum of 6.02 mm</w:t>
      </w:r>
    </w:p>
    <w:p w14:paraId="3BF99A39"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719E56C5" w14:textId="77777777" w:rsidR="00B277A7" w:rsidRPr="00832C5D" w:rsidRDefault="00B277A7" w:rsidP="00B277A7">
      <w:pPr>
        <w:pStyle w:val="ListParagraph"/>
        <w:numPr>
          <w:ilvl w:val="2"/>
          <w:numId w:val="51"/>
        </w:numPr>
        <w:spacing w:before="0" w:after="0"/>
      </w:pPr>
      <w:r w:rsidRPr="00832C5D">
        <w:t>Field bends encountered: nan</w:t>
      </w:r>
    </w:p>
    <w:p w14:paraId="6273AA24" w14:textId="77777777" w:rsidR="00B277A7" w:rsidRPr="00832C5D" w:rsidRDefault="00B277A7" w:rsidP="00B277A7">
      <w:pPr>
        <w:pStyle w:val="ListParagraph"/>
        <w:numPr>
          <w:ilvl w:val="2"/>
          <w:numId w:val="51"/>
        </w:numPr>
        <w:spacing w:before="0" w:after="0"/>
      </w:pPr>
      <w:r w:rsidRPr="00832C5D">
        <w:t>Count of road crossings is 0.0</w:t>
      </w:r>
    </w:p>
    <w:p w14:paraId="0A531A8C" w14:textId="77777777" w:rsidR="00B277A7" w:rsidRPr="00832C5D" w:rsidRDefault="00B277A7" w:rsidP="00B277A7">
      <w:pPr>
        <w:pStyle w:val="ListParagraph"/>
        <w:numPr>
          <w:ilvl w:val="2"/>
          <w:numId w:val="51"/>
        </w:numPr>
        <w:spacing w:before="0" w:after="0"/>
      </w:pPr>
      <w:r w:rsidRPr="00832C5D">
        <w:t>Count of water crossings is 0.0</w:t>
      </w:r>
    </w:p>
    <w:p w14:paraId="312E1CD1" w14:textId="77777777" w:rsidR="00B277A7" w:rsidRPr="00832C5D" w:rsidRDefault="00B277A7" w:rsidP="00B277A7">
      <w:pPr>
        <w:pStyle w:val="ListParagraph"/>
        <w:numPr>
          <w:ilvl w:val="1"/>
          <w:numId w:val="51"/>
        </w:numPr>
        <w:spacing w:before="0" w:after="0"/>
      </w:pPr>
      <w:r w:rsidRPr="00832C5D">
        <w:t>Consequence of failure distributed between minimum of $1.49 and maximum of $3.37MM</w:t>
      </w:r>
    </w:p>
    <w:p w14:paraId="51143AFE" w14:textId="77777777" w:rsidR="00B277A7" w:rsidRPr="00832C5D" w:rsidRDefault="00B277A7" w:rsidP="00B277A7">
      <w:pPr>
        <w:pStyle w:val="ListParagraph"/>
        <w:numPr>
          <w:ilvl w:val="1"/>
          <w:numId w:val="51"/>
        </w:numPr>
        <w:spacing w:before="0" w:after="0"/>
      </w:pPr>
      <w:r w:rsidRPr="00832C5D">
        <w:t>Total length driven by Environmental: 128.4 meters.</w:t>
      </w:r>
    </w:p>
    <w:p w14:paraId="1027FD8A" w14:textId="77777777" w:rsidR="00B277A7" w:rsidRPr="00832C5D" w:rsidRDefault="00B277A7" w:rsidP="00B277A7">
      <w:pPr>
        <w:pStyle w:val="ListParagraph"/>
        <w:numPr>
          <w:ilvl w:val="1"/>
          <w:numId w:val="51"/>
        </w:numPr>
        <w:spacing w:before="0" w:after="0"/>
      </w:pPr>
      <w:r w:rsidRPr="00832C5D">
        <w:t>Environmental Cost distributed between minimum of $1.27 and maximum of $3.11MM:</w:t>
      </w:r>
    </w:p>
    <w:p w14:paraId="693653BF" w14:textId="77777777" w:rsidR="00B277A7" w:rsidRPr="00832C5D" w:rsidRDefault="00B277A7" w:rsidP="00B277A7">
      <w:pPr>
        <w:pStyle w:val="ListParagraph"/>
        <w:numPr>
          <w:ilvl w:val="2"/>
          <w:numId w:val="51"/>
        </w:numPr>
        <w:spacing w:before="0" w:after="0"/>
      </w:pPr>
      <w:r w:rsidRPr="00832C5D">
        <w:t>Leak cost between minimum of $0.20 and maximum of $0.20MM</w:t>
      </w:r>
    </w:p>
    <w:p w14:paraId="6437C490" w14:textId="77777777" w:rsidR="00B277A7" w:rsidRPr="00832C5D" w:rsidRDefault="00B277A7" w:rsidP="00B277A7">
      <w:pPr>
        <w:pStyle w:val="ListParagraph"/>
        <w:numPr>
          <w:ilvl w:val="2"/>
          <w:numId w:val="51"/>
        </w:numPr>
        <w:spacing w:before="0" w:after="0"/>
      </w:pPr>
      <w:r w:rsidRPr="00832C5D">
        <w:t>Leak spill volume between a minimum of 1853.91 and maximum of 1859.61 gallons</w:t>
      </w:r>
    </w:p>
    <w:p w14:paraId="4A7CC405" w14:textId="77777777" w:rsidR="00B277A7" w:rsidRPr="00832C5D" w:rsidRDefault="00B277A7" w:rsidP="00B277A7">
      <w:pPr>
        <w:pStyle w:val="ListParagraph"/>
        <w:numPr>
          <w:ilvl w:val="2"/>
          <w:numId w:val="51"/>
        </w:numPr>
        <w:spacing w:before="0" w:after="0"/>
      </w:pPr>
      <w:r w:rsidRPr="00832C5D">
        <w:t>Rupture cost between minimum of $25.67 and maximum of $25.75MM</w:t>
      </w:r>
    </w:p>
    <w:p w14:paraId="2F78C963" w14:textId="77777777" w:rsidR="00B277A7" w:rsidRPr="00832C5D" w:rsidRDefault="00B277A7" w:rsidP="00B277A7">
      <w:pPr>
        <w:pStyle w:val="ListParagraph"/>
        <w:numPr>
          <w:ilvl w:val="2"/>
          <w:numId w:val="51"/>
        </w:numPr>
        <w:spacing w:before="0" w:after="0"/>
      </w:pPr>
      <w:r w:rsidRPr="00832C5D">
        <w:t>Rupture spill volume is between a minimum of 242203.9 and maximum of 242948.7 gallons</w:t>
      </w:r>
    </w:p>
    <w:p w14:paraId="47D29F13" w14:textId="77777777" w:rsidR="00B277A7" w:rsidRPr="00832C5D" w:rsidRDefault="00B277A7" w:rsidP="00B277A7">
      <w:pPr>
        <w:pStyle w:val="ListParagraph"/>
        <w:numPr>
          <w:ilvl w:val="2"/>
          <w:numId w:val="51"/>
        </w:numPr>
        <w:spacing w:before="0" w:after="0"/>
      </w:pPr>
      <w:r w:rsidRPr="00832C5D">
        <w:t>Puncture cost between minimum of $6.46 and maximum of $6.48MM</w:t>
      </w:r>
    </w:p>
    <w:p w14:paraId="762D7A02" w14:textId="77777777" w:rsidR="00B277A7" w:rsidRPr="00832C5D" w:rsidRDefault="00B277A7" w:rsidP="00B277A7">
      <w:pPr>
        <w:pStyle w:val="ListParagraph"/>
        <w:numPr>
          <w:ilvl w:val="2"/>
          <w:numId w:val="51"/>
        </w:numPr>
        <w:spacing w:before="0" w:after="0"/>
      </w:pPr>
      <w:r w:rsidRPr="00832C5D">
        <w:t>Puncture spill volume is between a minimum of 60915.28 and maximum of 61102.6 gallons</w:t>
      </w:r>
    </w:p>
    <w:p w14:paraId="49AEA453" w14:textId="77777777" w:rsidR="00B277A7" w:rsidRPr="00832C5D" w:rsidRDefault="00B277A7" w:rsidP="00B277A7">
      <w:pPr>
        <w:pStyle w:val="ListParagraph"/>
        <w:numPr>
          <w:ilvl w:val="2"/>
          <w:numId w:val="51"/>
        </w:numPr>
        <w:spacing w:before="0" w:after="0"/>
      </w:pPr>
      <w:r w:rsidRPr="00832C5D">
        <w:t xml:space="preserve">Land use distributed as </w:t>
      </w:r>
    </w:p>
    <w:p w14:paraId="4BE2D8E5" w14:textId="77777777" w:rsidR="00B277A7" w:rsidRPr="00832C5D" w:rsidRDefault="00B277A7" w:rsidP="00B277A7">
      <w:pPr>
        <w:pStyle w:val="ListParagraph"/>
        <w:numPr>
          <w:ilvl w:val="3"/>
          <w:numId w:val="51"/>
        </w:numPr>
        <w:spacing w:before="0" w:after="0"/>
      </w:pPr>
      <w:r w:rsidRPr="00832C5D">
        <w:lastRenderedPageBreak/>
        <w:t>Agricultural: 128.40</w:t>
      </w:r>
    </w:p>
    <w:p w14:paraId="58A7B3BD" w14:textId="77777777" w:rsidR="00B277A7" w:rsidRPr="00832C5D" w:rsidRDefault="00B277A7" w:rsidP="00B277A7">
      <w:pPr>
        <w:pStyle w:val="ListParagraph"/>
        <w:numPr>
          <w:ilvl w:val="0"/>
          <w:numId w:val="51"/>
        </w:numPr>
        <w:spacing w:before="0" w:after="0"/>
      </w:pPr>
      <w:r w:rsidRPr="00832C5D">
        <w:t>"KERROBERT TO SASK ENERGY FUEL GAS NPS 2</w:t>
      </w:r>
    </w:p>
    <w:p w14:paraId="34A73EBD" w14:textId="77777777" w:rsidR="00B277A7" w:rsidRPr="00832C5D" w:rsidRDefault="00B277A7" w:rsidP="00B277A7">
      <w:pPr>
        <w:pStyle w:val="ListParagraph"/>
        <w:numPr>
          <w:ilvl w:val="1"/>
          <w:numId w:val="51"/>
        </w:numPr>
        <w:spacing w:before="0" w:after="0"/>
      </w:pPr>
      <w:r w:rsidRPr="00832C5D">
        <w:t>Total Cumulative Length (m):</w:t>
      </w:r>
      <w:r w:rsidRPr="00832C5D">
        <w:tab/>
        <w:t>117.91</w:t>
      </w:r>
    </w:p>
    <w:p w14:paraId="0F1EB3C7" w14:textId="77777777" w:rsidR="00B277A7" w:rsidRPr="00832C5D" w:rsidRDefault="00B277A7" w:rsidP="00B277A7">
      <w:pPr>
        <w:pStyle w:val="ListParagraph"/>
        <w:numPr>
          <w:ilvl w:val="1"/>
          <w:numId w:val="51"/>
        </w:numPr>
        <w:spacing w:before="0" w:after="0"/>
      </w:pPr>
      <w:r w:rsidRPr="00832C5D">
        <w:t>Likelihood of failure distributed between minimum of 3.090e-02 and maximum of 3.090e-02.</w:t>
      </w:r>
    </w:p>
    <w:p w14:paraId="27E387FA" w14:textId="77777777" w:rsidR="00B277A7" w:rsidRPr="00832C5D" w:rsidRDefault="00B277A7" w:rsidP="00B277A7">
      <w:pPr>
        <w:pStyle w:val="ListParagraph"/>
        <w:numPr>
          <w:ilvl w:val="2"/>
          <w:numId w:val="51"/>
        </w:numPr>
        <w:spacing w:before="0" w:after="0"/>
      </w:pPr>
      <w:r w:rsidRPr="00832C5D">
        <w:t>Installation date between minimum of 1970-01-01 and maximum of 1970-01-01</w:t>
      </w:r>
    </w:p>
    <w:p w14:paraId="5EE43B83" w14:textId="77777777" w:rsidR="00B277A7" w:rsidRPr="00832C5D" w:rsidRDefault="00B277A7" w:rsidP="00B277A7">
      <w:pPr>
        <w:pStyle w:val="ListParagraph"/>
        <w:numPr>
          <w:ilvl w:val="2"/>
          <w:numId w:val="51"/>
        </w:numPr>
        <w:spacing w:before="0" w:after="0"/>
      </w:pPr>
      <w:r w:rsidRPr="00832C5D">
        <w:t>Mainline coating type of Single-wrap Tape</w:t>
      </w:r>
    </w:p>
    <w:p w14:paraId="74CC0B8B" w14:textId="77777777" w:rsidR="00B277A7" w:rsidRPr="00832C5D" w:rsidRDefault="00B277A7" w:rsidP="00B277A7">
      <w:pPr>
        <w:pStyle w:val="ListParagraph"/>
        <w:numPr>
          <w:ilvl w:val="2"/>
          <w:numId w:val="51"/>
        </w:numPr>
        <w:spacing w:before="0" w:after="0"/>
      </w:pPr>
      <w:r w:rsidRPr="00832C5D">
        <w:t>Wall thickness between minimum of 4.78 and maximum of 4.78 mm</w:t>
      </w:r>
    </w:p>
    <w:p w14:paraId="52E3D678"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09A7A6EB" w14:textId="77777777" w:rsidR="00B277A7" w:rsidRPr="00832C5D" w:rsidRDefault="00B277A7" w:rsidP="00B277A7">
      <w:pPr>
        <w:pStyle w:val="ListParagraph"/>
        <w:numPr>
          <w:ilvl w:val="2"/>
          <w:numId w:val="51"/>
        </w:numPr>
        <w:spacing w:before="0" w:after="0"/>
      </w:pPr>
      <w:r w:rsidRPr="00832C5D">
        <w:t>Field bends encountered: nan</w:t>
      </w:r>
    </w:p>
    <w:p w14:paraId="7FBB395E" w14:textId="77777777" w:rsidR="00B277A7" w:rsidRPr="00832C5D" w:rsidRDefault="00B277A7" w:rsidP="00B277A7">
      <w:pPr>
        <w:pStyle w:val="ListParagraph"/>
        <w:numPr>
          <w:ilvl w:val="2"/>
          <w:numId w:val="51"/>
        </w:numPr>
        <w:spacing w:before="0" w:after="0"/>
      </w:pPr>
      <w:r w:rsidRPr="00832C5D">
        <w:t>Count of road crossings is 0.0</w:t>
      </w:r>
    </w:p>
    <w:p w14:paraId="4C94CD99" w14:textId="77777777" w:rsidR="00B277A7" w:rsidRPr="00832C5D" w:rsidRDefault="00B277A7" w:rsidP="00B277A7">
      <w:pPr>
        <w:pStyle w:val="ListParagraph"/>
        <w:numPr>
          <w:ilvl w:val="2"/>
          <w:numId w:val="51"/>
        </w:numPr>
        <w:spacing w:before="0" w:after="0"/>
      </w:pPr>
      <w:r w:rsidRPr="00832C5D">
        <w:t>Count of water crossings is 0.0</w:t>
      </w:r>
    </w:p>
    <w:p w14:paraId="03A04991" w14:textId="77777777" w:rsidR="00B277A7" w:rsidRPr="00832C5D" w:rsidRDefault="00B277A7" w:rsidP="00B277A7">
      <w:pPr>
        <w:pStyle w:val="ListParagraph"/>
        <w:numPr>
          <w:ilvl w:val="1"/>
          <w:numId w:val="51"/>
        </w:numPr>
        <w:spacing w:before="0" w:after="0"/>
      </w:pPr>
      <w:r w:rsidRPr="00832C5D">
        <w:t>Consequence of failure distributed between minimum of $22.24 and maximum of $22.28MM</w:t>
      </w:r>
    </w:p>
    <w:p w14:paraId="3732F121" w14:textId="77777777" w:rsidR="00B277A7" w:rsidRPr="00832C5D" w:rsidRDefault="00B277A7" w:rsidP="00B277A7">
      <w:pPr>
        <w:pStyle w:val="ListParagraph"/>
        <w:numPr>
          <w:ilvl w:val="1"/>
          <w:numId w:val="51"/>
        </w:numPr>
        <w:spacing w:before="0" w:after="0"/>
      </w:pPr>
      <w:r w:rsidRPr="00832C5D">
        <w:t>Total length driven by Safety: 117.91 meters.</w:t>
      </w:r>
    </w:p>
    <w:p w14:paraId="38595455" w14:textId="77777777" w:rsidR="00B277A7" w:rsidRPr="00832C5D" w:rsidRDefault="00B277A7" w:rsidP="00B277A7">
      <w:pPr>
        <w:pStyle w:val="ListParagraph"/>
        <w:numPr>
          <w:ilvl w:val="1"/>
          <w:numId w:val="51"/>
        </w:numPr>
        <w:spacing w:before="0" w:after="0"/>
      </w:pPr>
      <w:r w:rsidRPr="00832C5D">
        <w:t>Safety Cost distributed between minimum of $21.62 and maximum of $21.65MM:</w:t>
      </w:r>
    </w:p>
    <w:p w14:paraId="56051672" w14:textId="77777777" w:rsidR="00B277A7" w:rsidRPr="00832C5D" w:rsidRDefault="00B277A7" w:rsidP="00B277A7">
      <w:pPr>
        <w:pStyle w:val="ListParagraph"/>
        <w:numPr>
          <w:ilvl w:val="2"/>
          <w:numId w:val="51"/>
        </w:numPr>
        <w:spacing w:before="0" w:after="0"/>
      </w:pPr>
      <w:r w:rsidRPr="00832C5D">
        <w:t>Leak cost between minimum of $21.89 and maximum of $21.89MM</w:t>
      </w:r>
    </w:p>
    <w:p w14:paraId="1C3AFDE4" w14:textId="77777777" w:rsidR="00B277A7" w:rsidRPr="00832C5D" w:rsidRDefault="00B277A7" w:rsidP="00B277A7">
      <w:pPr>
        <w:pStyle w:val="ListParagraph"/>
        <w:numPr>
          <w:ilvl w:val="2"/>
          <w:numId w:val="51"/>
        </w:numPr>
        <w:spacing w:before="0" w:after="0"/>
      </w:pPr>
      <w:r w:rsidRPr="00832C5D">
        <w:t>Leak scenario yielded 20.0 intersections with structures, with minimum of 2.28 and maximum of 2.28 of population impacted.</w:t>
      </w:r>
    </w:p>
    <w:p w14:paraId="1E2ACB94" w14:textId="77777777" w:rsidR="00B277A7" w:rsidRPr="00832C5D" w:rsidRDefault="00B277A7" w:rsidP="00B277A7">
      <w:pPr>
        <w:pStyle w:val="ListParagraph"/>
        <w:numPr>
          <w:ilvl w:val="2"/>
          <w:numId w:val="51"/>
        </w:numPr>
        <w:spacing w:before="0" w:after="0"/>
      </w:pPr>
      <w:r w:rsidRPr="00832C5D">
        <w:t>Leak hazard radius distributed between minimum of 10.69 and maximum of 10.69 meters.</w:t>
      </w:r>
    </w:p>
    <w:p w14:paraId="6AD0A5A2" w14:textId="77777777" w:rsidR="00B277A7" w:rsidRPr="00832C5D" w:rsidRDefault="00B277A7" w:rsidP="00B277A7">
      <w:pPr>
        <w:pStyle w:val="ListParagraph"/>
        <w:numPr>
          <w:ilvl w:val="2"/>
          <w:numId w:val="51"/>
        </w:numPr>
        <w:spacing w:before="0" w:after="0"/>
      </w:pPr>
      <w:r w:rsidRPr="00832C5D">
        <w:t>Rupture cost between minimum of $21.89 and maximum of $21.89MM</w:t>
      </w:r>
    </w:p>
    <w:p w14:paraId="616F32E2" w14:textId="77777777" w:rsidR="00B277A7" w:rsidRPr="00832C5D" w:rsidRDefault="00B277A7" w:rsidP="00B277A7">
      <w:pPr>
        <w:pStyle w:val="ListParagraph"/>
        <w:numPr>
          <w:ilvl w:val="2"/>
          <w:numId w:val="51"/>
        </w:numPr>
        <w:spacing w:before="0" w:after="0"/>
      </w:pPr>
      <w:r w:rsidRPr="00832C5D">
        <w:t>Rupture scenario yielded 21.0 intersections with structures, with minimum of 2.28 and maximum of 2.28 of population impacted</w:t>
      </w:r>
    </w:p>
    <w:p w14:paraId="01FFEBD6" w14:textId="77777777" w:rsidR="00B277A7" w:rsidRPr="00832C5D" w:rsidRDefault="00B277A7" w:rsidP="00B277A7">
      <w:pPr>
        <w:pStyle w:val="ListParagraph"/>
        <w:numPr>
          <w:ilvl w:val="2"/>
          <w:numId w:val="51"/>
        </w:numPr>
        <w:spacing w:before="0" w:after="0"/>
      </w:pPr>
      <w:r w:rsidRPr="00832C5D">
        <w:t>Rupture hazard radius distributed between minimum of 39.77 and maximum of 39.77 meters.</w:t>
      </w:r>
    </w:p>
    <w:p w14:paraId="52071B27" w14:textId="77777777" w:rsidR="00B277A7" w:rsidRPr="00832C5D" w:rsidRDefault="00B277A7" w:rsidP="00B277A7">
      <w:pPr>
        <w:pStyle w:val="ListParagraph"/>
        <w:numPr>
          <w:ilvl w:val="2"/>
          <w:numId w:val="51"/>
        </w:numPr>
        <w:spacing w:before="0" w:after="0"/>
      </w:pPr>
      <w:r w:rsidRPr="00832C5D">
        <w:t>Puncture cost between minimum of $21.89 and maximum of $21.89MM</w:t>
      </w:r>
    </w:p>
    <w:p w14:paraId="75A979AA" w14:textId="77777777" w:rsidR="00B277A7" w:rsidRPr="00832C5D" w:rsidRDefault="00B277A7" w:rsidP="00B277A7">
      <w:pPr>
        <w:pStyle w:val="ListParagraph"/>
        <w:numPr>
          <w:ilvl w:val="2"/>
          <w:numId w:val="51"/>
        </w:numPr>
        <w:spacing w:before="0" w:after="0"/>
      </w:pPr>
      <w:r w:rsidRPr="00832C5D">
        <w:t>Puncture scenario yielded 22.0 intersections with structures, with minimum of 2.28 and maximum of 2.28 of population impacted</w:t>
      </w:r>
    </w:p>
    <w:p w14:paraId="01AD5F14" w14:textId="77777777" w:rsidR="00B277A7" w:rsidRPr="00832C5D" w:rsidRDefault="00B277A7" w:rsidP="00B277A7">
      <w:pPr>
        <w:pStyle w:val="ListParagraph"/>
        <w:numPr>
          <w:ilvl w:val="2"/>
          <w:numId w:val="51"/>
        </w:numPr>
        <w:spacing w:before="0" w:after="0"/>
      </w:pPr>
      <w:r w:rsidRPr="00832C5D">
        <w:t>Puncture hazard radius distributed between minimum of 38.44 and maximum of 38.44 meters.</w:t>
      </w:r>
    </w:p>
    <w:p w14:paraId="73254087" w14:textId="77777777" w:rsidR="00B277A7" w:rsidRPr="00832C5D" w:rsidRDefault="00B277A7" w:rsidP="00B277A7">
      <w:pPr>
        <w:pStyle w:val="ListParagraph"/>
        <w:numPr>
          <w:ilvl w:val="2"/>
          <w:numId w:val="51"/>
        </w:numPr>
        <w:spacing w:before="0" w:after="0"/>
      </w:pPr>
      <w:r w:rsidRPr="00832C5D">
        <w:t>Product type is FG.</w:t>
      </w:r>
    </w:p>
    <w:p w14:paraId="77297912" w14:textId="77777777" w:rsidR="00B277A7" w:rsidRPr="00832C5D" w:rsidRDefault="00B277A7" w:rsidP="00B277A7">
      <w:pPr>
        <w:pStyle w:val="ListParagraph"/>
        <w:numPr>
          <w:ilvl w:val="2"/>
          <w:numId w:val="51"/>
        </w:numPr>
        <w:spacing w:before="0" w:after="0"/>
      </w:pPr>
      <w:r w:rsidRPr="00832C5D">
        <w:t>Class area location is/are 1.0.</w:t>
      </w:r>
    </w:p>
    <w:p w14:paraId="0D16AC64" w14:textId="77777777" w:rsidR="00B277A7" w:rsidRPr="00832C5D" w:rsidRDefault="00B277A7" w:rsidP="00B277A7">
      <w:pPr>
        <w:pStyle w:val="ListParagraph"/>
        <w:numPr>
          <w:ilvl w:val="0"/>
          <w:numId w:val="51"/>
        </w:numPr>
        <w:spacing w:before="0" w:after="0"/>
      </w:pPr>
      <w:r w:rsidRPr="00832C5D">
        <w:t xml:space="preserve">"NPS8 Petro Vera to Lone Rock From 13-11-47-27-W3 </w:t>
      </w:r>
      <w:proofErr w:type="gramStart"/>
      <w:r w:rsidRPr="00832C5D">
        <w:t>To</w:t>
      </w:r>
      <w:proofErr w:type="gramEnd"/>
      <w:r w:rsidRPr="00832C5D">
        <w:t xml:space="preserve"> 16-10-47-27-W3</w:t>
      </w:r>
    </w:p>
    <w:p w14:paraId="39E02DC1" w14:textId="77777777" w:rsidR="00B277A7" w:rsidRPr="00832C5D" w:rsidRDefault="00B277A7" w:rsidP="00B277A7">
      <w:pPr>
        <w:pStyle w:val="ListParagraph"/>
        <w:numPr>
          <w:ilvl w:val="1"/>
          <w:numId w:val="51"/>
        </w:numPr>
        <w:spacing w:before="0" w:after="0"/>
      </w:pPr>
      <w:r w:rsidRPr="00832C5D">
        <w:t>Total Cumulative Length (m):</w:t>
      </w:r>
      <w:r w:rsidRPr="00832C5D">
        <w:tab/>
        <w:t>83.82</w:t>
      </w:r>
    </w:p>
    <w:p w14:paraId="68480C25" w14:textId="77777777" w:rsidR="00B277A7" w:rsidRPr="00832C5D" w:rsidRDefault="00B277A7" w:rsidP="00B277A7">
      <w:pPr>
        <w:pStyle w:val="ListParagraph"/>
        <w:numPr>
          <w:ilvl w:val="1"/>
          <w:numId w:val="51"/>
        </w:numPr>
        <w:spacing w:before="0" w:after="0"/>
      </w:pPr>
      <w:r w:rsidRPr="00832C5D">
        <w:t>Likelihood of failure distributed between minimum of 2.674e-02 and maximum of 1.136e-01.</w:t>
      </w:r>
    </w:p>
    <w:p w14:paraId="2F06C8C6" w14:textId="77777777" w:rsidR="00B277A7" w:rsidRPr="00832C5D" w:rsidRDefault="00B277A7" w:rsidP="00B277A7">
      <w:pPr>
        <w:pStyle w:val="ListParagraph"/>
        <w:numPr>
          <w:ilvl w:val="2"/>
          <w:numId w:val="51"/>
        </w:numPr>
        <w:spacing w:before="0" w:after="0"/>
      </w:pPr>
      <w:r w:rsidRPr="00832C5D">
        <w:t>Installation date between minimum of 1971-01-01 and maximum of 1971-01-01</w:t>
      </w:r>
    </w:p>
    <w:p w14:paraId="32512BE6" w14:textId="77777777" w:rsidR="00B277A7" w:rsidRPr="00832C5D" w:rsidRDefault="00B277A7" w:rsidP="00B277A7">
      <w:pPr>
        <w:pStyle w:val="ListParagraph"/>
        <w:numPr>
          <w:ilvl w:val="2"/>
          <w:numId w:val="51"/>
        </w:numPr>
        <w:spacing w:before="0" w:after="0"/>
      </w:pPr>
      <w:r w:rsidRPr="00832C5D">
        <w:t>Mainline coating type of Tape</w:t>
      </w:r>
    </w:p>
    <w:p w14:paraId="6F0DD378" w14:textId="77777777" w:rsidR="00B277A7" w:rsidRPr="00832C5D" w:rsidRDefault="00B277A7" w:rsidP="00B277A7">
      <w:pPr>
        <w:pStyle w:val="ListParagraph"/>
        <w:numPr>
          <w:ilvl w:val="2"/>
          <w:numId w:val="51"/>
        </w:numPr>
        <w:spacing w:before="0" w:after="0"/>
      </w:pPr>
      <w:r w:rsidRPr="00832C5D">
        <w:t>Wall thickness between minimum of 5.6 and maximum of 5.6 mm</w:t>
      </w:r>
    </w:p>
    <w:p w14:paraId="0076964A"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60703361" w14:textId="77777777" w:rsidR="00B277A7" w:rsidRPr="00832C5D" w:rsidRDefault="00B277A7" w:rsidP="00B277A7">
      <w:pPr>
        <w:pStyle w:val="ListParagraph"/>
        <w:numPr>
          <w:ilvl w:val="2"/>
          <w:numId w:val="51"/>
        </w:numPr>
        <w:spacing w:before="0" w:after="0"/>
      </w:pPr>
      <w:r w:rsidRPr="00832C5D">
        <w:t>Field bends encountered: nan</w:t>
      </w:r>
    </w:p>
    <w:p w14:paraId="4B6FE74E" w14:textId="77777777" w:rsidR="00B277A7" w:rsidRPr="00832C5D" w:rsidRDefault="00B277A7" w:rsidP="00B277A7">
      <w:pPr>
        <w:pStyle w:val="ListParagraph"/>
        <w:numPr>
          <w:ilvl w:val="2"/>
          <w:numId w:val="51"/>
        </w:numPr>
        <w:spacing w:before="0" w:after="0"/>
      </w:pPr>
      <w:r w:rsidRPr="00832C5D">
        <w:t>Count of road crossings is 1.0</w:t>
      </w:r>
    </w:p>
    <w:p w14:paraId="1F098330" w14:textId="77777777" w:rsidR="00B277A7" w:rsidRPr="00832C5D" w:rsidRDefault="00B277A7" w:rsidP="00B277A7">
      <w:pPr>
        <w:pStyle w:val="ListParagraph"/>
        <w:numPr>
          <w:ilvl w:val="2"/>
          <w:numId w:val="51"/>
        </w:numPr>
        <w:spacing w:before="0" w:after="0"/>
      </w:pPr>
      <w:r w:rsidRPr="00832C5D">
        <w:t>Count of water crossings is 0.0</w:t>
      </w:r>
    </w:p>
    <w:p w14:paraId="4AFA98D6" w14:textId="77777777" w:rsidR="00B277A7" w:rsidRPr="00832C5D" w:rsidRDefault="00B277A7" w:rsidP="00B277A7">
      <w:pPr>
        <w:pStyle w:val="ListParagraph"/>
        <w:numPr>
          <w:ilvl w:val="1"/>
          <w:numId w:val="51"/>
        </w:numPr>
        <w:spacing w:before="0" w:after="0"/>
      </w:pPr>
      <w:r w:rsidRPr="00832C5D">
        <w:t>Consequence of failure distributed between minimum of $1.34 and maximum of $13.28MM</w:t>
      </w:r>
    </w:p>
    <w:p w14:paraId="0AC61FC3" w14:textId="77777777" w:rsidR="00B277A7" w:rsidRPr="00832C5D" w:rsidRDefault="00B277A7" w:rsidP="00B277A7">
      <w:pPr>
        <w:pStyle w:val="ListParagraph"/>
        <w:numPr>
          <w:ilvl w:val="1"/>
          <w:numId w:val="51"/>
        </w:numPr>
        <w:spacing w:before="0" w:after="0"/>
      </w:pPr>
      <w:r w:rsidRPr="00832C5D">
        <w:t>Total length driven by Safety: 31.87 meters.</w:t>
      </w:r>
    </w:p>
    <w:p w14:paraId="6DBD4365" w14:textId="77777777" w:rsidR="00B277A7" w:rsidRPr="00832C5D" w:rsidRDefault="00B277A7" w:rsidP="00B277A7">
      <w:pPr>
        <w:pStyle w:val="ListParagraph"/>
        <w:numPr>
          <w:ilvl w:val="1"/>
          <w:numId w:val="51"/>
        </w:numPr>
        <w:spacing w:before="0" w:after="0"/>
      </w:pPr>
      <w:r w:rsidRPr="00832C5D">
        <w:t>Safety Cost distributed between minimum of $0.34 and maximum of $12.03MM:</w:t>
      </w:r>
    </w:p>
    <w:p w14:paraId="10CF6571" w14:textId="77777777" w:rsidR="00B277A7" w:rsidRPr="00832C5D" w:rsidRDefault="00B277A7" w:rsidP="00B277A7">
      <w:pPr>
        <w:pStyle w:val="ListParagraph"/>
        <w:numPr>
          <w:ilvl w:val="2"/>
          <w:numId w:val="51"/>
        </w:numPr>
        <w:spacing w:before="0" w:after="0"/>
      </w:pPr>
      <w:r w:rsidRPr="00832C5D">
        <w:t>Leak cost between minimum of $0.00 and maximum of $12.11MM</w:t>
      </w:r>
    </w:p>
    <w:p w14:paraId="7F735B51" w14:textId="77777777" w:rsidR="00B277A7" w:rsidRPr="00832C5D" w:rsidRDefault="00B277A7" w:rsidP="00B277A7">
      <w:pPr>
        <w:pStyle w:val="ListParagraph"/>
        <w:numPr>
          <w:ilvl w:val="2"/>
          <w:numId w:val="51"/>
        </w:numPr>
        <w:spacing w:before="0" w:after="0"/>
      </w:pPr>
      <w:r w:rsidRPr="00832C5D">
        <w:lastRenderedPageBreak/>
        <w:t>Leak scenario yielded 5.0 intersections with structures, with minimum of 1.26 and maximum of 1.26 of population impacted.</w:t>
      </w:r>
    </w:p>
    <w:p w14:paraId="07832645" w14:textId="77777777" w:rsidR="00B277A7" w:rsidRPr="00832C5D" w:rsidRDefault="00B277A7" w:rsidP="00B277A7">
      <w:pPr>
        <w:pStyle w:val="ListParagraph"/>
        <w:numPr>
          <w:ilvl w:val="2"/>
          <w:numId w:val="51"/>
        </w:numPr>
        <w:spacing w:before="0" w:after="0"/>
      </w:pPr>
      <w:r w:rsidRPr="00832C5D">
        <w:t>Leak hazard radius distributed between minimum of 2.28 and maximum of 2.28 meters.</w:t>
      </w:r>
    </w:p>
    <w:p w14:paraId="4D5FD1A6" w14:textId="77777777" w:rsidR="00B277A7" w:rsidRPr="00832C5D" w:rsidRDefault="00B277A7" w:rsidP="00B277A7">
      <w:pPr>
        <w:pStyle w:val="ListParagraph"/>
        <w:numPr>
          <w:ilvl w:val="2"/>
          <w:numId w:val="51"/>
        </w:numPr>
        <w:spacing w:before="0" w:after="0"/>
      </w:pPr>
      <w:r w:rsidRPr="00832C5D">
        <w:t>Rupture cost between minimum of $12.11 and maximum of $12.11MM</w:t>
      </w:r>
    </w:p>
    <w:p w14:paraId="6FFAAA10" w14:textId="77777777" w:rsidR="00B277A7" w:rsidRPr="00832C5D" w:rsidRDefault="00B277A7" w:rsidP="00B277A7">
      <w:pPr>
        <w:pStyle w:val="ListParagraph"/>
        <w:numPr>
          <w:ilvl w:val="2"/>
          <w:numId w:val="51"/>
        </w:numPr>
        <w:spacing w:before="0" w:after="0"/>
      </w:pPr>
      <w:r w:rsidRPr="00832C5D">
        <w:t>Rupture scenario yielded 3.0 intersections with structures, with minimum of 1.26 and maximum of 1.26 of population impacted</w:t>
      </w:r>
    </w:p>
    <w:p w14:paraId="7E5B2311" w14:textId="77777777" w:rsidR="00B277A7" w:rsidRPr="00832C5D" w:rsidRDefault="00B277A7" w:rsidP="00B277A7">
      <w:pPr>
        <w:pStyle w:val="ListParagraph"/>
        <w:numPr>
          <w:ilvl w:val="2"/>
          <w:numId w:val="51"/>
        </w:numPr>
        <w:spacing w:before="0" w:after="0"/>
      </w:pPr>
      <w:r w:rsidRPr="00832C5D">
        <w:t>Rupture hazard radius distributed between minimum of 30.46 and maximum of 30.46 meters.</w:t>
      </w:r>
    </w:p>
    <w:p w14:paraId="095D3BBD" w14:textId="77777777" w:rsidR="00B277A7" w:rsidRPr="00832C5D" w:rsidRDefault="00B277A7" w:rsidP="00B277A7">
      <w:pPr>
        <w:pStyle w:val="ListParagraph"/>
        <w:numPr>
          <w:ilvl w:val="2"/>
          <w:numId w:val="51"/>
        </w:numPr>
        <w:spacing w:before="0" w:after="0"/>
      </w:pPr>
      <w:r w:rsidRPr="00832C5D">
        <w:t>Puncture cost between minimum of $0.00 and maximum of $12.11MM</w:t>
      </w:r>
    </w:p>
    <w:p w14:paraId="58C97F2D" w14:textId="77777777" w:rsidR="00B277A7" w:rsidRPr="00832C5D" w:rsidRDefault="00B277A7" w:rsidP="00B277A7">
      <w:pPr>
        <w:pStyle w:val="ListParagraph"/>
        <w:numPr>
          <w:ilvl w:val="2"/>
          <w:numId w:val="51"/>
        </w:numPr>
        <w:spacing w:before="0" w:after="0"/>
      </w:pPr>
      <w:r w:rsidRPr="00832C5D">
        <w:t>Puncture scenario yielded 6.0 intersections with structures, with minimum of 1.26 and maximum of 1.26 of population impacted</w:t>
      </w:r>
    </w:p>
    <w:p w14:paraId="4520C00F" w14:textId="77777777" w:rsidR="00B277A7" w:rsidRPr="00832C5D" w:rsidRDefault="00B277A7" w:rsidP="00B277A7">
      <w:pPr>
        <w:pStyle w:val="ListParagraph"/>
        <w:numPr>
          <w:ilvl w:val="2"/>
          <w:numId w:val="51"/>
        </w:numPr>
        <w:spacing w:before="0" w:after="0"/>
      </w:pPr>
      <w:r w:rsidRPr="00832C5D">
        <w:t>Puncture hazard radius distributed between minimum of 8.99 and maximum of 8.99 meters.</w:t>
      </w:r>
    </w:p>
    <w:p w14:paraId="1474C9B5" w14:textId="77777777" w:rsidR="00B277A7" w:rsidRPr="00832C5D" w:rsidRDefault="00B277A7" w:rsidP="00B277A7">
      <w:pPr>
        <w:pStyle w:val="ListParagraph"/>
        <w:numPr>
          <w:ilvl w:val="2"/>
          <w:numId w:val="51"/>
        </w:numPr>
        <w:spacing w:before="0" w:after="0"/>
      </w:pPr>
      <w:r w:rsidRPr="00832C5D">
        <w:t>Product type is Blend.</w:t>
      </w:r>
    </w:p>
    <w:p w14:paraId="5F6AD874" w14:textId="77777777" w:rsidR="00B277A7" w:rsidRPr="00832C5D" w:rsidRDefault="00B277A7" w:rsidP="00B277A7">
      <w:pPr>
        <w:pStyle w:val="ListParagraph"/>
        <w:numPr>
          <w:ilvl w:val="2"/>
          <w:numId w:val="51"/>
        </w:numPr>
        <w:spacing w:before="0" w:after="0"/>
      </w:pPr>
      <w:r w:rsidRPr="00832C5D">
        <w:t>Class area location is/are 1.0.</w:t>
      </w:r>
    </w:p>
    <w:p w14:paraId="20FEC0B8" w14:textId="77777777" w:rsidR="00B277A7" w:rsidRPr="00832C5D" w:rsidRDefault="00B277A7" w:rsidP="00B277A7">
      <w:pPr>
        <w:pStyle w:val="ListParagraph"/>
        <w:numPr>
          <w:ilvl w:val="1"/>
          <w:numId w:val="51"/>
        </w:numPr>
        <w:spacing w:before="0" w:after="0"/>
      </w:pPr>
      <w:r w:rsidRPr="00832C5D">
        <w:t>Total length driven by Environmental: 51.95 meters.</w:t>
      </w:r>
    </w:p>
    <w:p w14:paraId="68341FDE" w14:textId="77777777" w:rsidR="00B277A7" w:rsidRPr="00832C5D" w:rsidRDefault="00B277A7" w:rsidP="00B277A7">
      <w:pPr>
        <w:pStyle w:val="ListParagraph"/>
        <w:numPr>
          <w:ilvl w:val="1"/>
          <w:numId w:val="51"/>
        </w:numPr>
        <w:spacing w:before="0" w:after="0"/>
      </w:pPr>
      <w:r w:rsidRPr="00832C5D">
        <w:t>Environmental Cost distributed between minimum of $0.77 and maximum of $0.80MM:</w:t>
      </w:r>
    </w:p>
    <w:p w14:paraId="32B77D5D" w14:textId="77777777" w:rsidR="00B277A7" w:rsidRPr="00832C5D" w:rsidRDefault="00B277A7" w:rsidP="00B277A7">
      <w:pPr>
        <w:pStyle w:val="ListParagraph"/>
        <w:numPr>
          <w:ilvl w:val="2"/>
          <w:numId w:val="51"/>
        </w:numPr>
        <w:spacing w:before="0" w:after="0"/>
      </w:pPr>
      <w:r w:rsidRPr="00832C5D">
        <w:t>Leak cost between minimum of $0.05 and maximum of $0.05MM</w:t>
      </w:r>
    </w:p>
    <w:p w14:paraId="445119F9" w14:textId="77777777" w:rsidR="00B277A7" w:rsidRPr="00832C5D" w:rsidRDefault="00B277A7" w:rsidP="00B277A7">
      <w:pPr>
        <w:pStyle w:val="ListParagraph"/>
        <w:numPr>
          <w:ilvl w:val="2"/>
          <w:numId w:val="51"/>
        </w:numPr>
        <w:spacing w:before="0" w:after="0"/>
      </w:pPr>
      <w:r w:rsidRPr="00832C5D">
        <w:t>Leak spill volume between a minimum of 492.22 and maximum of 492.22 gallons</w:t>
      </w:r>
    </w:p>
    <w:p w14:paraId="765E4058" w14:textId="77777777" w:rsidR="00B277A7" w:rsidRPr="00832C5D" w:rsidRDefault="00B277A7" w:rsidP="00B277A7">
      <w:pPr>
        <w:pStyle w:val="ListParagraph"/>
        <w:numPr>
          <w:ilvl w:val="2"/>
          <w:numId w:val="51"/>
        </w:numPr>
        <w:spacing w:before="0" w:after="0"/>
      </w:pPr>
      <w:r w:rsidRPr="00832C5D">
        <w:t>Rupture cost between minimum of $25.04 and maximum of $25.04MM</w:t>
      </w:r>
    </w:p>
    <w:p w14:paraId="18D75679" w14:textId="77777777" w:rsidR="00B277A7" w:rsidRPr="00832C5D" w:rsidRDefault="00B277A7" w:rsidP="00B277A7">
      <w:pPr>
        <w:pStyle w:val="ListParagraph"/>
        <w:numPr>
          <w:ilvl w:val="2"/>
          <w:numId w:val="51"/>
        </w:numPr>
        <w:spacing w:before="0" w:after="0"/>
      </w:pPr>
      <w:r w:rsidRPr="00832C5D">
        <w:t>Rupture spill volume is between a minimum of 236237.43 and maximum of 236237.43 gallons</w:t>
      </w:r>
    </w:p>
    <w:p w14:paraId="181D2605" w14:textId="77777777" w:rsidR="00B277A7" w:rsidRPr="00832C5D" w:rsidRDefault="00B277A7" w:rsidP="00B277A7">
      <w:pPr>
        <w:pStyle w:val="ListParagraph"/>
        <w:numPr>
          <w:ilvl w:val="2"/>
          <w:numId w:val="51"/>
        </w:numPr>
        <w:spacing w:before="0" w:after="0"/>
      </w:pPr>
      <w:r w:rsidRPr="00832C5D">
        <w:t>Puncture cost between minimum of $1.71 and maximum of $1.71MM</w:t>
      </w:r>
    </w:p>
    <w:p w14:paraId="31483AED" w14:textId="77777777" w:rsidR="00B277A7" w:rsidRPr="00832C5D" w:rsidRDefault="00B277A7" w:rsidP="00B277A7">
      <w:pPr>
        <w:pStyle w:val="ListParagraph"/>
        <w:numPr>
          <w:ilvl w:val="2"/>
          <w:numId w:val="51"/>
        </w:numPr>
        <w:spacing w:before="0" w:after="0"/>
      </w:pPr>
      <w:r w:rsidRPr="00832C5D">
        <w:t>Puncture spill volume is between a minimum of 16173.37 and maximum of 16173.37 gallons</w:t>
      </w:r>
    </w:p>
    <w:p w14:paraId="3B0956E9" w14:textId="77777777" w:rsidR="00B277A7" w:rsidRPr="00832C5D" w:rsidRDefault="00B277A7" w:rsidP="00B277A7">
      <w:pPr>
        <w:pStyle w:val="ListParagraph"/>
        <w:numPr>
          <w:ilvl w:val="2"/>
          <w:numId w:val="51"/>
        </w:numPr>
        <w:spacing w:before="0" w:after="0"/>
      </w:pPr>
      <w:r w:rsidRPr="00832C5D">
        <w:t xml:space="preserve">Land use distributed as </w:t>
      </w:r>
    </w:p>
    <w:p w14:paraId="7058070D" w14:textId="77777777" w:rsidR="00B277A7" w:rsidRPr="00832C5D" w:rsidRDefault="00B277A7" w:rsidP="00B277A7">
      <w:pPr>
        <w:pStyle w:val="ListParagraph"/>
        <w:numPr>
          <w:ilvl w:val="3"/>
          <w:numId w:val="51"/>
        </w:numPr>
        <w:spacing w:before="0" w:after="0"/>
      </w:pPr>
      <w:r w:rsidRPr="00832C5D">
        <w:t>Agricultural: 83.82</w:t>
      </w:r>
    </w:p>
    <w:p w14:paraId="7C1378D4" w14:textId="77777777" w:rsidR="00B277A7" w:rsidRPr="00832C5D" w:rsidRDefault="00B277A7" w:rsidP="00B277A7">
      <w:pPr>
        <w:pStyle w:val="ListParagraph"/>
        <w:numPr>
          <w:ilvl w:val="0"/>
          <w:numId w:val="51"/>
        </w:numPr>
        <w:spacing w:before="0" w:after="0"/>
      </w:pPr>
      <w:r w:rsidRPr="00832C5D">
        <w:t>"STRATHCONA AOSPL CONNECTION NPS 12</w:t>
      </w:r>
    </w:p>
    <w:p w14:paraId="120F47A4" w14:textId="77777777" w:rsidR="00B277A7" w:rsidRPr="00832C5D" w:rsidRDefault="00B277A7" w:rsidP="00B277A7">
      <w:pPr>
        <w:pStyle w:val="ListParagraph"/>
        <w:numPr>
          <w:ilvl w:val="1"/>
          <w:numId w:val="51"/>
        </w:numPr>
        <w:spacing w:before="0" w:after="0"/>
      </w:pPr>
      <w:r w:rsidRPr="00832C5D">
        <w:t>Total Cumulative Length (m):</w:t>
      </w:r>
      <w:r w:rsidRPr="00832C5D">
        <w:tab/>
        <w:t>78.6</w:t>
      </w:r>
    </w:p>
    <w:p w14:paraId="6F3C2455" w14:textId="77777777" w:rsidR="00B277A7" w:rsidRPr="00832C5D" w:rsidRDefault="00B277A7" w:rsidP="00B277A7">
      <w:pPr>
        <w:pStyle w:val="ListParagraph"/>
        <w:numPr>
          <w:ilvl w:val="1"/>
          <w:numId w:val="51"/>
        </w:numPr>
        <w:spacing w:before="0" w:after="0"/>
      </w:pPr>
      <w:r w:rsidRPr="00832C5D">
        <w:t>Likelihood of failure distributed between minimum of 1.044e-02 and maximum of 4.436e-02.</w:t>
      </w:r>
    </w:p>
    <w:p w14:paraId="714AD533" w14:textId="77777777" w:rsidR="00B277A7" w:rsidRPr="00832C5D" w:rsidRDefault="00B277A7" w:rsidP="00B277A7">
      <w:pPr>
        <w:pStyle w:val="ListParagraph"/>
        <w:numPr>
          <w:ilvl w:val="2"/>
          <w:numId w:val="51"/>
        </w:numPr>
        <w:spacing w:before="0" w:after="0"/>
      </w:pPr>
      <w:r w:rsidRPr="00832C5D">
        <w:t>Installation date between minimum of 2010-01-01 and maximum of 2010-01-01</w:t>
      </w:r>
    </w:p>
    <w:p w14:paraId="5EE1FD56" w14:textId="77777777" w:rsidR="00B277A7" w:rsidRPr="00832C5D" w:rsidRDefault="00B277A7" w:rsidP="00B277A7">
      <w:pPr>
        <w:pStyle w:val="ListParagraph"/>
        <w:numPr>
          <w:ilvl w:val="2"/>
          <w:numId w:val="51"/>
        </w:numPr>
        <w:spacing w:before="0" w:after="0"/>
      </w:pPr>
      <w:r w:rsidRPr="00832C5D">
        <w:t>Mainline coating type of Unknown</w:t>
      </w:r>
    </w:p>
    <w:p w14:paraId="1EC0B72B" w14:textId="77777777" w:rsidR="00B277A7" w:rsidRPr="00832C5D" w:rsidRDefault="00B277A7" w:rsidP="00B277A7">
      <w:pPr>
        <w:pStyle w:val="ListParagraph"/>
        <w:numPr>
          <w:ilvl w:val="2"/>
          <w:numId w:val="51"/>
        </w:numPr>
        <w:spacing w:before="0" w:after="0"/>
      </w:pPr>
      <w:r w:rsidRPr="00832C5D">
        <w:t>Wall thickness between minimum of 9.52 and maximum of 9.52 mm</w:t>
      </w:r>
    </w:p>
    <w:p w14:paraId="623FA7D0"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3F15C36F" w14:textId="77777777" w:rsidR="00B277A7" w:rsidRPr="00832C5D" w:rsidRDefault="00B277A7" w:rsidP="00B277A7">
      <w:pPr>
        <w:pStyle w:val="ListParagraph"/>
        <w:numPr>
          <w:ilvl w:val="2"/>
          <w:numId w:val="51"/>
        </w:numPr>
        <w:spacing w:before="0" w:after="0"/>
      </w:pPr>
      <w:r w:rsidRPr="00832C5D">
        <w:t>Field bends encountered: nan</w:t>
      </w:r>
    </w:p>
    <w:p w14:paraId="40F7503E" w14:textId="77777777" w:rsidR="00B277A7" w:rsidRPr="00832C5D" w:rsidRDefault="00B277A7" w:rsidP="00B277A7">
      <w:pPr>
        <w:pStyle w:val="ListParagraph"/>
        <w:numPr>
          <w:ilvl w:val="2"/>
          <w:numId w:val="51"/>
        </w:numPr>
        <w:spacing w:before="0" w:after="0"/>
      </w:pPr>
      <w:r w:rsidRPr="00832C5D">
        <w:t>Count of road crossings is 1.0</w:t>
      </w:r>
    </w:p>
    <w:p w14:paraId="6ACE28F9" w14:textId="77777777" w:rsidR="00B277A7" w:rsidRPr="00832C5D" w:rsidRDefault="00B277A7" w:rsidP="00B277A7">
      <w:pPr>
        <w:pStyle w:val="ListParagraph"/>
        <w:numPr>
          <w:ilvl w:val="2"/>
          <w:numId w:val="51"/>
        </w:numPr>
        <w:spacing w:before="0" w:after="0"/>
      </w:pPr>
      <w:r w:rsidRPr="00832C5D">
        <w:t>Count of water crossings is 0.0</w:t>
      </w:r>
    </w:p>
    <w:p w14:paraId="0206B91E" w14:textId="77777777" w:rsidR="00B277A7" w:rsidRPr="00832C5D" w:rsidRDefault="00B277A7" w:rsidP="00B277A7">
      <w:pPr>
        <w:pStyle w:val="ListParagraph"/>
        <w:numPr>
          <w:ilvl w:val="1"/>
          <w:numId w:val="51"/>
        </w:numPr>
        <w:spacing w:before="0" w:after="0"/>
      </w:pPr>
      <w:r w:rsidRPr="00832C5D">
        <w:t>Consequence of failure distributed between minimum of $1.34 and maximum of $1.60MM</w:t>
      </w:r>
    </w:p>
    <w:p w14:paraId="56F873A9" w14:textId="77777777" w:rsidR="00B277A7" w:rsidRPr="00832C5D" w:rsidRDefault="00B277A7" w:rsidP="00B277A7">
      <w:pPr>
        <w:pStyle w:val="ListParagraph"/>
        <w:numPr>
          <w:ilvl w:val="1"/>
          <w:numId w:val="51"/>
        </w:numPr>
        <w:spacing w:before="0" w:after="0"/>
      </w:pPr>
      <w:r w:rsidRPr="00832C5D">
        <w:t>Total length driven by Economic Loss: 78.6 meters.</w:t>
      </w:r>
    </w:p>
    <w:p w14:paraId="147A0A58" w14:textId="77777777" w:rsidR="00B277A7" w:rsidRPr="00832C5D" w:rsidRDefault="00B277A7" w:rsidP="00B277A7">
      <w:pPr>
        <w:pStyle w:val="ListParagraph"/>
        <w:numPr>
          <w:ilvl w:val="1"/>
          <w:numId w:val="51"/>
        </w:numPr>
        <w:spacing w:before="0" w:after="0"/>
      </w:pPr>
      <w:r w:rsidRPr="00832C5D">
        <w:t>Economic Loss Cost distributed between minimum of $0.98 and maximum of $1.01MM:</w:t>
      </w:r>
    </w:p>
    <w:p w14:paraId="28EB8453" w14:textId="77777777" w:rsidR="00B277A7" w:rsidRPr="00832C5D" w:rsidRDefault="00B277A7" w:rsidP="00B277A7">
      <w:pPr>
        <w:pStyle w:val="ListParagraph"/>
        <w:numPr>
          <w:ilvl w:val="2"/>
          <w:numId w:val="51"/>
        </w:numPr>
        <w:spacing w:before="0" w:after="0"/>
      </w:pPr>
      <w:r w:rsidRPr="00832C5D">
        <w:t>Repair costs between minimum of $187,000.00 and maximum of $187,000.00.</w:t>
      </w:r>
    </w:p>
    <w:p w14:paraId="6E401A06" w14:textId="77777777" w:rsidR="00B277A7" w:rsidRPr="00832C5D" w:rsidRDefault="00B277A7" w:rsidP="00B277A7">
      <w:pPr>
        <w:pStyle w:val="ListParagraph"/>
        <w:numPr>
          <w:ilvl w:val="2"/>
          <w:numId w:val="51"/>
        </w:numPr>
        <w:spacing w:before="0" w:after="0"/>
      </w:pPr>
      <w:r w:rsidRPr="00832C5D">
        <w:t>Outage losses between minimum of $800,000.00 and maximum of $800,000.00.</w:t>
      </w:r>
    </w:p>
    <w:p w14:paraId="2C334906" w14:textId="77777777" w:rsidR="00B277A7" w:rsidRPr="00832C5D" w:rsidRDefault="00B277A7" w:rsidP="00B277A7">
      <w:pPr>
        <w:pStyle w:val="ListParagraph"/>
        <w:numPr>
          <w:ilvl w:val="2"/>
          <w:numId w:val="51"/>
        </w:numPr>
        <w:spacing w:before="0" w:after="0"/>
      </w:pPr>
      <w:r w:rsidRPr="00832C5D">
        <w:t>Product type is Crude Oil.</w:t>
      </w:r>
    </w:p>
    <w:p w14:paraId="468533EF" w14:textId="77777777" w:rsidR="00B277A7" w:rsidRPr="00832C5D" w:rsidRDefault="00B277A7" w:rsidP="00B277A7">
      <w:pPr>
        <w:pStyle w:val="ListParagraph"/>
        <w:numPr>
          <w:ilvl w:val="2"/>
          <w:numId w:val="51"/>
        </w:numPr>
        <w:spacing w:before="0" w:after="0"/>
      </w:pPr>
      <w:r w:rsidRPr="00832C5D">
        <w:t>Leak cost between minimum of $0.99 and maximum of $1.01MM</w:t>
      </w:r>
    </w:p>
    <w:p w14:paraId="7F263FF9" w14:textId="77777777" w:rsidR="00B277A7" w:rsidRPr="00832C5D" w:rsidRDefault="00B277A7" w:rsidP="00B277A7">
      <w:pPr>
        <w:pStyle w:val="ListParagraph"/>
        <w:numPr>
          <w:ilvl w:val="2"/>
          <w:numId w:val="51"/>
        </w:numPr>
        <w:spacing w:before="0" w:after="0"/>
      </w:pPr>
      <w:r w:rsidRPr="00832C5D">
        <w:t>Leak scenario yielded 2.0 intersections with structures, with minimum of $25,000.00 and maximum of $25,000.00 in cost of structures impacted.</w:t>
      </w:r>
    </w:p>
    <w:p w14:paraId="79711FBA" w14:textId="77777777" w:rsidR="00B277A7" w:rsidRPr="00832C5D" w:rsidRDefault="00B277A7" w:rsidP="00B277A7">
      <w:pPr>
        <w:pStyle w:val="ListParagraph"/>
        <w:numPr>
          <w:ilvl w:val="2"/>
          <w:numId w:val="51"/>
        </w:numPr>
        <w:spacing w:before="0" w:after="0"/>
      </w:pPr>
      <w:r w:rsidRPr="00832C5D">
        <w:t>Leak product loss costs between minimum of $2,057.56 and maximum of $2,058.77</w:t>
      </w:r>
    </w:p>
    <w:p w14:paraId="03DB0E8C" w14:textId="77777777" w:rsidR="00B277A7" w:rsidRPr="00832C5D" w:rsidRDefault="00B277A7" w:rsidP="00B277A7">
      <w:pPr>
        <w:pStyle w:val="ListParagraph"/>
        <w:numPr>
          <w:ilvl w:val="2"/>
          <w:numId w:val="51"/>
        </w:numPr>
        <w:spacing w:before="0" w:after="0"/>
      </w:pPr>
      <w:r w:rsidRPr="00832C5D">
        <w:lastRenderedPageBreak/>
        <w:t>Rupture cost between minimum of $3.17 and maximum of $3.17MM</w:t>
      </w:r>
    </w:p>
    <w:p w14:paraId="05C9BA99" w14:textId="77777777" w:rsidR="00B277A7" w:rsidRPr="00832C5D" w:rsidRDefault="00B277A7" w:rsidP="00B277A7">
      <w:pPr>
        <w:pStyle w:val="ListParagraph"/>
        <w:numPr>
          <w:ilvl w:val="2"/>
          <w:numId w:val="51"/>
        </w:numPr>
        <w:spacing w:before="0" w:after="0"/>
      </w:pPr>
      <w:r w:rsidRPr="00832C5D">
        <w:t>Rupture scenario yielded 1.0 intersections with structures, with minimum of $25,000.00 and maximum of $25,000.00 in cost of structures impacted</w:t>
      </w:r>
    </w:p>
    <w:p w14:paraId="270839BA" w14:textId="77777777" w:rsidR="00B277A7" w:rsidRPr="00832C5D" w:rsidRDefault="00B277A7" w:rsidP="00B277A7">
      <w:pPr>
        <w:pStyle w:val="ListParagraph"/>
        <w:numPr>
          <w:ilvl w:val="2"/>
          <w:numId w:val="51"/>
        </w:numPr>
        <w:spacing w:before="0" w:after="0"/>
      </w:pPr>
      <w:r w:rsidRPr="00832C5D">
        <w:t>Rupture product loss costs between minimum of $2,157,946.29 and maximum of $2,159,210.24</w:t>
      </w:r>
    </w:p>
    <w:p w14:paraId="019B6C9D" w14:textId="77777777" w:rsidR="00B277A7" w:rsidRPr="00832C5D" w:rsidRDefault="00B277A7" w:rsidP="00B277A7">
      <w:pPr>
        <w:pStyle w:val="ListParagraph"/>
        <w:numPr>
          <w:ilvl w:val="2"/>
          <w:numId w:val="51"/>
        </w:numPr>
        <w:spacing w:before="0" w:after="0"/>
      </w:pPr>
      <w:r w:rsidRPr="00832C5D">
        <w:t>Puncture cost between minimum of $1.05 and maximum of $1.08MM</w:t>
      </w:r>
    </w:p>
    <w:p w14:paraId="42A286EC" w14:textId="77777777" w:rsidR="00B277A7" w:rsidRPr="00832C5D" w:rsidRDefault="00B277A7" w:rsidP="00B277A7">
      <w:pPr>
        <w:pStyle w:val="ListParagraph"/>
        <w:numPr>
          <w:ilvl w:val="2"/>
          <w:numId w:val="51"/>
        </w:numPr>
        <w:spacing w:before="0" w:after="0"/>
      </w:pPr>
      <w:r w:rsidRPr="00832C5D">
        <w:t>Puncture scenario yielded 2.0 intersections with structures, with minimum of $25,000.00 and maximum of $25,000.00 in cost of structures impacted</w:t>
      </w:r>
    </w:p>
    <w:p w14:paraId="701ED4F0" w14:textId="77777777" w:rsidR="00B277A7" w:rsidRPr="00832C5D" w:rsidRDefault="00B277A7" w:rsidP="00B277A7">
      <w:pPr>
        <w:pStyle w:val="ListParagraph"/>
        <w:numPr>
          <w:ilvl w:val="2"/>
          <w:numId w:val="51"/>
        </w:numPr>
        <w:spacing w:before="0" w:after="0"/>
      </w:pPr>
      <w:r w:rsidRPr="00832C5D">
        <w:t>Puncture Product Loss costs between minimum of $67,606.80 and maximum of $67,646.40"</w:t>
      </w:r>
    </w:p>
    <w:p w14:paraId="69DBF23F" w14:textId="77777777" w:rsidR="00B277A7" w:rsidRPr="00832C5D" w:rsidRDefault="00B277A7" w:rsidP="00B277A7">
      <w:pPr>
        <w:pStyle w:val="ListParagraph"/>
        <w:numPr>
          <w:ilvl w:val="0"/>
          <w:numId w:val="51"/>
        </w:numPr>
        <w:spacing w:before="0" w:after="0"/>
      </w:pPr>
      <w:r w:rsidRPr="00832C5D">
        <w:t>"STRATHCONA INTERPIPE CONNECTION NPS 12</w:t>
      </w:r>
    </w:p>
    <w:p w14:paraId="35E94CDB" w14:textId="77777777" w:rsidR="00B277A7" w:rsidRPr="00832C5D" w:rsidRDefault="00B277A7" w:rsidP="00B277A7">
      <w:pPr>
        <w:pStyle w:val="ListParagraph"/>
        <w:numPr>
          <w:ilvl w:val="1"/>
          <w:numId w:val="51"/>
        </w:numPr>
        <w:spacing w:before="0" w:after="0"/>
      </w:pPr>
      <w:r w:rsidRPr="00832C5D">
        <w:t>Total Cumulative Length (m):</w:t>
      </w:r>
      <w:r w:rsidRPr="00832C5D">
        <w:tab/>
        <w:t>64.93</w:t>
      </w:r>
    </w:p>
    <w:p w14:paraId="52362B99" w14:textId="77777777" w:rsidR="00B277A7" w:rsidRPr="00832C5D" w:rsidRDefault="00B277A7" w:rsidP="00B277A7">
      <w:pPr>
        <w:pStyle w:val="ListParagraph"/>
        <w:numPr>
          <w:ilvl w:val="1"/>
          <w:numId w:val="51"/>
        </w:numPr>
        <w:spacing w:before="0" w:after="0"/>
      </w:pPr>
      <w:r w:rsidRPr="00832C5D">
        <w:t>Likelihood of failure distributed between minimum of 1.733e-02 and maximum of 7.358e-02.</w:t>
      </w:r>
    </w:p>
    <w:p w14:paraId="033375B6" w14:textId="77777777" w:rsidR="00B277A7" w:rsidRPr="00832C5D" w:rsidRDefault="00B277A7" w:rsidP="00B277A7">
      <w:pPr>
        <w:pStyle w:val="ListParagraph"/>
        <w:numPr>
          <w:ilvl w:val="2"/>
          <w:numId w:val="51"/>
        </w:numPr>
        <w:spacing w:before="0" w:after="0"/>
      </w:pPr>
      <w:r w:rsidRPr="00832C5D">
        <w:t>Installation date between minimum of 2006-01-01 and maximum of 2006-01-01</w:t>
      </w:r>
    </w:p>
    <w:p w14:paraId="68377486" w14:textId="77777777" w:rsidR="00B277A7" w:rsidRPr="00832C5D" w:rsidRDefault="00B277A7" w:rsidP="00B277A7">
      <w:pPr>
        <w:pStyle w:val="ListParagraph"/>
        <w:numPr>
          <w:ilvl w:val="2"/>
          <w:numId w:val="51"/>
        </w:numPr>
        <w:spacing w:before="0" w:after="0"/>
      </w:pPr>
      <w:r w:rsidRPr="00832C5D">
        <w:t>Mainline coating type of Unknown</w:t>
      </w:r>
    </w:p>
    <w:p w14:paraId="327E155F" w14:textId="77777777" w:rsidR="00B277A7" w:rsidRPr="00832C5D" w:rsidRDefault="00B277A7" w:rsidP="00B277A7">
      <w:pPr>
        <w:pStyle w:val="ListParagraph"/>
        <w:numPr>
          <w:ilvl w:val="2"/>
          <w:numId w:val="51"/>
        </w:numPr>
        <w:spacing w:before="0" w:after="0"/>
      </w:pPr>
      <w:r w:rsidRPr="00832C5D">
        <w:t>Wall thickness between minimum of 6.35 and maximum of 6.35 mm</w:t>
      </w:r>
    </w:p>
    <w:p w14:paraId="2A069C14"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5A9E7871" w14:textId="77777777" w:rsidR="00B277A7" w:rsidRPr="00832C5D" w:rsidRDefault="00B277A7" w:rsidP="00B277A7">
      <w:pPr>
        <w:pStyle w:val="ListParagraph"/>
        <w:numPr>
          <w:ilvl w:val="2"/>
          <w:numId w:val="51"/>
        </w:numPr>
        <w:spacing w:before="0" w:after="0"/>
      </w:pPr>
      <w:r w:rsidRPr="00832C5D">
        <w:t>Field bends encountered: nan</w:t>
      </w:r>
    </w:p>
    <w:p w14:paraId="0C7F6457" w14:textId="77777777" w:rsidR="00B277A7" w:rsidRPr="00832C5D" w:rsidRDefault="00B277A7" w:rsidP="00B277A7">
      <w:pPr>
        <w:pStyle w:val="ListParagraph"/>
        <w:numPr>
          <w:ilvl w:val="2"/>
          <w:numId w:val="51"/>
        </w:numPr>
        <w:spacing w:before="0" w:after="0"/>
      </w:pPr>
      <w:r w:rsidRPr="00832C5D">
        <w:t>Count of road crossings is 1.0</w:t>
      </w:r>
    </w:p>
    <w:p w14:paraId="0E39168E" w14:textId="77777777" w:rsidR="00B277A7" w:rsidRPr="00832C5D" w:rsidRDefault="00B277A7" w:rsidP="00B277A7">
      <w:pPr>
        <w:pStyle w:val="ListParagraph"/>
        <w:numPr>
          <w:ilvl w:val="2"/>
          <w:numId w:val="51"/>
        </w:numPr>
        <w:spacing w:before="0" w:after="0"/>
      </w:pPr>
      <w:r w:rsidRPr="00832C5D">
        <w:t>Count of water crossings is 0.0</w:t>
      </w:r>
    </w:p>
    <w:p w14:paraId="3F22FADC" w14:textId="77777777" w:rsidR="00B277A7" w:rsidRPr="00832C5D" w:rsidRDefault="00B277A7" w:rsidP="00B277A7">
      <w:pPr>
        <w:pStyle w:val="ListParagraph"/>
        <w:numPr>
          <w:ilvl w:val="1"/>
          <w:numId w:val="51"/>
        </w:numPr>
        <w:spacing w:before="0" w:after="0"/>
      </w:pPr>
      <w:r w:rsidRPr="00832C5D">
        <w:t>Consequence of failure distributed between minimum of $1.66 and maximum of $2.48MM</w:t>
      </w:r>
    </w:p>
    <w:p w14:paraId="3BFEA962" w14:textId="77777777" w:rsidR="00B277A7" w:rsidRPr="00832C5D" w:rsidRDefault="00B277A7" w:rsidP="00B277A7">
      <w:pPr>
        <w:pStyle w:val="ListParagraph"/>
        <w:numPr>
          <w:ilvl w:val="1"/>
          <w:numId w:val="51"/>
        </w:numPr>
        <w:spacing w:before="0" w:after="0"/>
      </w:pPr>
      <w:r w:rsidRPr="00832C5D">
        <w:t>Total length driven by Economic Loss: 64.93 meters.</w:t>
      </w:r>
    </w:p>
    <w:p w14:paraId="33B4D7D0" w14:textId="77777777" w:rsidR="00B277A7" w:rsidRPr="00832C5D" w:rsidRDefault="00B277A7" w:rsidP="00B277A7">
      <w:pPr>
        <w:pStyle w:val="ListParagraph"/>
        <w:numPr>
          <w:ilvl w:val="1"/>
          <w:numId w:val="51"/>
        </w:numPr>
        <w:spacing w:before="0" w:after="0"/>
      </w:pPr>
      <w:r w:rsidRPr="00832C5D">
        <w:t>Economic Loss Cost distributed between minimum of $1.03 and maximum of $1.10MM:</w:t>
      </w:r>
    </w:p>
    <w:p w14:paraId="3BC81DC8" w14:textId="77777777" w:rsidR="00B277A7" w:rsidRPr="00832C5D" w:rsidRDefault="00B277A7" w:rsidP="00B277A7">
      <w:pPr>
        <w:pStyle w:val="ListParagraph"/>
        <w:numPr>
          <w:ilvl w:val="2"/>
          <w:numId w:val="51"/>
        </w:numPr>
        <w:spacing w:before="0" w:after="0"/>
      </w:pPr>
      <w:r w:rsidRPr="00832C5D">
        <w:t>Repair costs between minimum of $187,000.00 and maximum of $187,000.00.</w:t>
      </w:r>
    </w:p>
    <w:p w14:paraId="072B459F" w14:textId="77777777" w:rsidR="00B277A7" w:rsidRPr="00832C5D" w:rsidRDefault="00B277A7" w:rsidP="00B277A7">
      <w:pPr>
        <w:pStyle w:val="ListParagraph"/>
        <w:numPr>
          <w:ilvl w:val="2"/>
          <w:numId w:val="51"/>
        </w:numPr>
        <w:spacing w:before="0" w:after="0"/>
      </w:pPr>
      <w:r w:rsidRPr="00832C5D">
        <w:t>Outage losses between minimum of $800,000.00 and maximum of $800,000.00.</w:t>
      </w:r>
    </w:p>
    <w:p w14:paraId="221A8E93" w14:textId="77777777" w:rsidR="00B277A7" w:rsidRPr="00832C5D" w:rsidRDefault="00B277A7" w:rsidP="00B277A7">
      <w:pPr>
        <w:pStyle w:val="ListParagraph"/>
        <w:numPr>
          <w:ilvl w:val="2"/>
          <w:numId w:val="51"/>
        </w:numPr>
        <w:spacing w:before="0" w:after="0"/>
      </w:pPr>
      <w:r w:rsidRPr="00832C5D">
        <w:t>Product type is Crude Oil.</w:t>
      </w:r>
    </w:p>
    <w:p w14:paraId="6FDC5E83" w14:textId="77777777" w:rsidR="00B277A7" w:rsidRPr="00832C5D" w:rsidRDefault="00B277A7" w:rsidP="00B277A7">
      <w:pPr>
        <w:pStyle w:val="ListParagraph"/>
        <w:numPr>
          <w:ilvl w:val="2"/>
          <w:numId w:val="51"/>
        </w:numPr>
        <w:spacing w:before="0" w:after="0"/>
      </w:pPr>
      <w:r w:rsidRPr="00832C5D">
        <w:t>Leak cost between minimum of $0.99 and maximum of $1.01MM</w:t>
      </w:r>
    </w:p>
    <w:p w14:paraId="7422C1DF" w14:textId="77777777" w:rsidR="00B277A7" w:rsidRPr="00832C5D" w:rsidRDefault="00B277A7" w:rsidP="00B277A7">
      <w:pPr>
        <w:pStyle w:val="ListParagraph"/>
        <w:numPr>
          <w:ilvl w:val="2"/>
          <w:numId w:val="51"/>
        </w:numPr>
        <w:spacing w:before="0" w:after="0"/>
      </w:pPr>
      <w:r w:rsidRPr="00832C5D">
        <w:t>Leak scenario yielded 1.0 intersections with structures, with minimum of $25,000.00 and maximum of $25,000.00 in cost of structures impacted.</w:t>
      </w:r>
    </w:p>
    <w:p w14:paraId="747472A2" w14:textId="77777777" w:rsidR="00B277A7" w:rsidRPr="00832C5D" w:rsidRDefault="00B277A7" w:rsidP="00B277A7">
      <w:pPr>
        <w:pStyle w:val="ListParagraph"/>
        <w:numPr>
          <w:ilvl w:val="2"/>
          <w:numId w:val="51"/>
        </w:numPr>
        <w:spacing w:before="0" w:after="0"/>
      </w:pPr>
      <w:r w:rsidRPr="00832C5D">
        <w:t>Leak product loss costs between minimum of $1,855.48 and maximum of $1,856.97</w:t>
      </w:r>
    </w:p>
    <w:p w14:paraId="325E9CF9" w14:textId="77777777" w:rsidR="00B277A7" w:rsidRPr="00832C5D" w:rsidRDefault="00B277A7" w:rsidP="00B277A7">
      <w:pPr>
        <w:pStyle w:val="ListParagraph"/>
        <w:numPr>
          <w:ilvl w:val="2"/>
          <w:numId w:val="51"/>
        </w:numPr>
        <w:spacing w:before="0" w:after="0"/>
      </w:pPr>
      <w:r w:rsidRPr="00832C5D">
        <w:t>Rupture cost between minimum of $23.31 and maximum of $23.31MM</w:t>
      </w:r>
    </w:p>
    <w:p w14:paraId="72B8DA7D" w14:textId="77777777" w:rsidR="00B277A7" w:rsidRPr="00832C5D" w:rsidRDefault="00B277A7" w:rsidP="00B277A7">
      <w:pPr>
        <w:pStyle w:val="ListParagraph"/>
        <w:numPr>
          <w:ilvl w:val="2"/>
          <w:numId w:val="51"/>
        </w:numPr>
        <w:spacing w:before="0" w:after="0"/>
      </w:pPr>
      <w:r w:rsidRPr="00832C5D">
        <w:t>Rupture scenario yielded 1.0 intersections with structures, with minimum of $20,374,375.00 and maximum of $20,374,375.00 in cost of structures impacted</w:t>
      </w:r>
    </w:p>
    <w:p w14:paraId="38A2EC0A" w14:textId="77777777" w:rsidR="00B277A7" w:rsidRPr="00832C5D" w:rsidRDefault="00B277A7" w:rsidP="00B277A7">
      <w:pPr>
        <w:pStyle w:val="ListParagraph"/>
        <w:numPr>
          <w:ilvl w:val="2"/>
          <w:numId w:val="51"/>
        </w:numPr>
        <w:spacing w:before="0" w:after="0"/>
      </w:pPr>
      <w:r w:rsidRPr="00832C5D">
        <w:t>Rupture product loss costs between minimum of $1,946,005.91 and maximum of $1,947,573.44</w:t>
      </w:r>
    </w:p>
    <w:p w14:paraId="5D461492" w14:textId="77777777" w:rsidR="00B277A7" w:rsidRPr="00832C5D" w:rsidRDefault="00B277A7" w:rsidP="00B277A7">
      <w:pPr>
        <w:pStyle w:val="ListParagraph"/>
        <w:numPr>
          <w:ilvl w:val="2"/>
          <w:numId w:val="51"/>
        </w:numPr>
        <w:spacing w:before="0" w:after="0"/>
      </w:pPr>
      <w:r w:rsidRPr="00832C5D">
        <w:t>Puncture cost between minimum of $1.05 and maximum of $1.07MM</w:t>
      </w:r>
    </w:p>
    <w:p w14:paraId="6490162E" w14:textId="77777777" w:rsidR="00B277A7" w:rsidRPr="00832C5D" w:rsidRDefault="00B277A7" w:rsidP="00B277A7">
      <w:pPr>
        <w:pStyle w:val="ListParagraph"/>
        <w:numPr>
          <w:ilvl w:val="2"/>
          <w:numId w:val="51"/>
        </w:numPr>
        <w:spacing w:before="0" w:after="0"/>
      </w:pPr>
      <w:r w:rsidRPr="00832C5D">
        <w:t>Puncture scenario yielded 2.0 intersections with structures, with minimum of $25,000.00 and maximum of $25,000.00 in cost of structures impacted</w:t>
      </w:r>
    </w:p>
    <w:p w14:paraId="06AFC732" w14:textId="77777777" w:rsidR="00B277A7" w:rsidRPr="00832C5D" w:rsidRDefault="00B277A7" w:rsidP="00B277A7">
      <w:pPr>
        <w:pStyle w:val="ListParagraph"/>
        <w:numPr>
          <w:ilvl w:val="2"/>
          <w:numId w:val="51"/>
        </w:numPr>
        <w:spacing w:before="0" w:after="0"/>
      </w:pPr>
      <w:r w:rsidRPr="00832C5D">
        <w:t>Puncture Product Loss costs between minimum of $60,966.87 and maximum of $61,015.98"</w:t>
      </w:r>
    </w:p>
    <w:p w14:paraId="20796C88" w14:textId="77777777" w:rsidR="00B277A7" w:rsidRPr="00832C5D" w:rsidRDefault="00B277A7" w:rsidP="00B277A7">
      <w:pPr>
        <w:pStyle w:val="ListParagraph"/>
        <w:numPr>
          <w:ilvl w:val="0"/>
          <w:numId w:val="51"/>
        </w:numPr>
        <w:spacing w:before="0" w:after="0"/>
      </w:pPr>
      <w:r w:rsidRPr="00832C5D">
        <w:t>"SS-02 NPS 4</w:t>
      </w:r>
    </w:p>
    <w:p w14:paraId="6D456D0D" w14:textId="77777777" w:rsidR="00B277A7" w:rsidRPr="00832C5D" w:rsidRDefault="00B277A7" w:rsidP="00B277A7">
      <w:pPr>
        <w:pStyle w:val="ListParagraph"/>
        <w:numPr>
          <w:ilvl w:val="1"/>
          <w:numId w:val="51"/>
        </w:numPr>
        <w:spacing w:before="0" w:after="0"/>
      </w:pPr>
      <w:r w:rsidRPr="00832C5D">
        <w:t>Total Cumulative Length (m):</w:t>
      </w:r>
      <w:r w:rsidRPr="00832C5D">
        <w:tab/>
        <w:t>62.96</w:t>
      </w:r>
    </w:p>
    <w:p w14:paraId="1B758F26" w14:textId="77777777" w:rsidR="00B277A7" w:rsidRPr="00832C5D" w:rsidRDefault="00B277A7" w:rsidP="00B277A7">
      <w:pPr>
        <w:pStyle w:val="ListParagraph"/>
        <w:numPr>
          <w:ilvl w:val="1"/>
          <w:numId w:val="51"/>
        </w:numPr>
        <w:spacing w:before="0" w:after="0"/>
      </w:pPr>
      <w:r w:rsidRPr="00832C5D">
        <w:t>Likelihood of failure distributed between minimum of 1.297e-02 and maximum of 5.510e-02.</w:t>
      </w:r>
    </w:p>
    <w:p w14:paraId="08016F5D" w14:textId="77777777" w:rsidR="00B277A7" w:rsidRPr="00832C5D" w:rsidRDefault="00B277A7" w:rsidP="00B277A7">
      <w:pPr>
        <w:pStyle w:val="ListParagraph"/>
        <w:numPr>
          <w:ilvl w:val="2"/>
          <w:numId w:val="51"/>
        </w:numPr>
        <w:spacing w:before="0" w:after="0"/>
      </w:pPr>
      <w:r w:rsidRPr="00832C5D">
        <w:t>Installation date between minimum of 1965-01-01 and maximum of 1965-01-01</w:t>
      </w:r>
    </w:p>
    <w:p w14:paraId="3A19EBFF" w14:textId="77777777" w:rsidR="00B277A7" w:rsidRPr="00832C5D" w:rsidRDefault="00B277A7" w:rsidP="00B277A7">
      <w:pPr>
        <w:pStyle w:val="ListParagraph"/>
        <w:numPr>
          <w:ilvl w:val="2"/>
          <w:numId w:val="51"/>
        </w:numPr>
        <w:spacing w:before="0" w:after="0"/>
      </w:pPr>
      <w:r w:rsidRPr="00832C5D">
        <w:t>Mainline coating type of Extruded Polyethylene</w:t>
      </w:r>
    </w:p>
    <w:p w14:paraId="0F7F6BBC" w14:textId="77777777" w:rsidR="00B277A7" w:rsidRPr="00832C5D" w:rsidRDefault="00B277A7" w:rsidP="00B277A7">
      <w:pPr>
        <w:pStyle w:val="ListParagraph"/>
        <w:numPr>
          <w:ilvl w:val="2"/>
          <w:numId w:val="51"/>
        </w:numPr>
        <w:spacing w:before="0" w:after="0"/>
      </w:pPr>
      <w:r w:rsidRPr="00832C5D">
        <w:t>Wall thickness between minimum of 6.35 and maximum of 6.35 mm</w:t>
      </w:r>
    </w:p>
    <w:p w14:paraId="2654B376"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1A757722" w14:textId="77777777" w:rsidR="00B277A7" w:rsidRPr="00832C5D" w:rsidRDefault="00B277A7" w:rsidP="00B277A7">
      <w:pPr>
        <w:pStyle w:val="ListParagraph"/>
        <w:numPr>
          <w:ilvl w:val="2"/>
          <w:numId w:val="51"/>
        </w:numPr>
        <w:spacing w:before="0" w:after="0"/>
      </w:pPr>
      <w:r w:rsidRPr="00832C5D">
        <w:lastRenderedPageBreak/>
        <w:t>Field bends encountered: nan</w:t>
      </w:r>
    </w:p>
    <w:p w14:paraId="27680ED9" w14:textId="77777777" w:rsidR="00B277A7" w:rsidRPr="00832C5D" w:rsidRDefault="00B277A7" w:rsidP="00B277A7">
      <w:pPr>
        <w:pStyle w:val="ListParagraph"/>
        <w:numPr>
          <w:ilvl w:val="2"/>
          <w:numId w:val="51"/>
        </w:numPr>
        <w:spacing w:before="0" w:after="0"/>
      </w:pPr>
      <w:r w:rsidRPr="00832C5D">
        <w:t>Count of road crossings is 1.0</w:t>
      </w:r>
    </w:p>
    <w:p w14:paraId="5E0E56D9" w14:textId="77777777" w:rsidR="00B277A7" w:rsidRPr="00832C5D" w:rsidRDefault="00B277A7" w:rsidP="00B277A7">
      <w:pPr>
        <w:pStyle w:val="ListParagraph"/>
        <w:numPr>
          <w:ilvl w:val="2"/>
          <w:numId w:val="51"/>
        </w:numPr>
        <w:spacing w:before="0" w:after="0"/>
      </w:pPr>
      <w:r w:rsidRPr="00832C5D">
        <w:t>Count of water crossings is 0.0</w:t>
      </w:r>
    </w:p>
    <w:p w14:paraId="6726AFA0" w14:textId="77777777" w:rsidR="00B277A7" w:rsidRPr="00832C5D" w:rsidRDefault="00B277A7" w:rsidP="00B277A7">
      <w:pPr>
        <w:pStyle w:val="ListParagraph"/>
        <w:numPr>
          <w:ilvl w:val="1"/>
          <w:numId w:val="51"/>
        </w:numPr>
        <w:spacing w:before="0" w:after="0"/>
      </w:pPr>
      <w:r w:rsidRPr="00832C5D">
        <w:t>Consequence of failure distributed between minimum of $1.82 and maximum of $2.66MM</w:t>
      </w:r>
    </w:p>
    <w:p w14:paraId="522C8370" w14:textId="77777777" w:rsidR="00B277A7" w:rsidRPr="00832C5D" w:rsidRDefault="00B277A7" w:rsidP="00B277A7">
      <w:pPr>
        <w:pStyle w:val="ListParagraph"/>
        <w:numPr>
          <w:ilvl w:val="1"/>
          <w:numId w:val="51"/>
        </w:numPr>
        <w:spacing w:before="0" w:after="0"/>
      </w:pPr>
      <w:r w:rsidRPr="00832C5D">
        <w:t>Total length driven by Environmental: 62.96 meters.</w:t>
      </w:r>
    </w:p>
    <w:p w14:paraId="10BB3243" w14:textId="77777777" w:rsidR="00B277A7" w:rsidRPr="00832C5D" w:rsidRDefault="00B277A7" w:rsidP="00B277A7">
      <w:pPr>
        <w:pStyle w:val="ListParagraph"/>
        <w:numPr>
          <w:ilvl w:val="1"/>
          <w:numId w:val="51"/>
        </w:numPr>
        <w:spacing w:before="0" w:after="0"/>
      </w:pPr>
      <w:r w:rsidRPr="00832C5D">
        <w:t>Environmental Cost distributed between minimum of $1.57 and maximum of $2.42MM:</w:t>
      </w:r>
    </w:p>
    <w:p w14:paraId="7883EE42" w14:textId="77777777" w:rsidR="00B277A7" w:rsidRPr="00832C5D" w:rsidRDefault="00B277A7" w:rsidP="00B277A7">
      <w:pPr>
        <w:pStyle w:val="ListParagraph"/>
        <w:numPr>
          <w:ilvl w:val="2"/>
          <w:numId w:val="51"/>
        </w:numPr>
        <w:spacing w:before="0" w:after="0"/>
      </w:pPr>
      <w:r w:rsidRPr="00832C5D">
        <w:t>Leak cost between minimum of $0.20 and maximum of $0.20MM</w:t>
      </w:r>
    </w:p>
    <w:p w14:paraId="78584379" w14:textId="77777777" w:rsidR="00B277A7" w:rsidRPr="00832C5D" w:rsidRDefault="00B277A7" w:rsidP="00B277A7">
      <w:pPr>
        <w:pStyle w:val="ListParagraph"/>
        <w:numPr>
          <w:ilvl w:val="2"/>
          <w:numId w:val="51"/>
        </w:numPr>
        <w:spacing w:before="0" w:after="0"/>
      </w:pPr>
      <w:r w:rsidRPr="00832C5D">
        <w:t>Leak spill volume between a minimum of 1853.91 and maximum of 1855.22 gallons</w:t>
      </w:r>
    </w:p>
    <w:p w14:paraId="6D216F91" w14:textId="77777777" w:rsidR="00B277A7" w:rsidRPr="00832C5D" w:rsidRDefault="00B277A7" w:rsidP="00B277A7">
      <w:pPr>
        <w:pStyle w:val="ListParagraph"/>
        <w:numPr>
          <w:ilvl w:val="2"/>
          <w:numId w:val="51"/>
        </w:numPr>
        <w:spacing w:before="0" w:after="0"/>
      </w:pPr>
      <w:r w:rsidRPr="00832C5D">
        <w:t>Rupture cost between minimum of $25.67 and maximum of $25.69MM</w:t>
      </w:r>
    </w:p>
    <w:p w14:paraId="36C1FC32" w14:textId="77777777" w:rsidR="00B277A7" w:rsidRPr="00832C5D" w:rsidRDefault="00B277A7" w:rsidP="00B277A7">
      <w:pPr>
        <w:pStyle w:val="ListParagraph"/>
        <w:numPr>
          <w:ilvl w:val="2"/>
          <w:numId w:val="51"/>
        </w:numPr>
        <w:spacing w:before="0" w:after="0"/>
      </w:pPr>
      <w:r w:rsidRPr="00832C5D">
        <w:t>Rupture spill volume is between a minimum of 242203.9 and maximum of 242374.55 gallons</w:t>
      </w:r>
    </w:p>
    <w:p w14:paraId="4AF4E101" w14:textId="77777777" w:rsidR="00B277A7" w:rsidRPr="00832C5D" w:rsidRDefault="00B277A7" w:rsidP="00B277A7">
      <w:pPr>
        <w:pStyle w:val="ListParagraph"/>
        <w:numPr>
          <w:ilvl w:val="2"/>
          <w:numId w:val="51"/>
        </w:numPr>
        <w:spacing w:before="0" w:after="0"/>
      </w:pPr>
      <w:r w:rsidRPr="00832C5D">
        <w:t>Puncture cost between minimum of $6.46 and maximum of $6.46MM</w:t>
      </w:r>
    </w:p>
    <w:p w14:paraId="2F68D136" w14:textId="77777777" w:rsidR="00B277A7" w:rsidRPr="00832C5D" w:rsidRDefault="00B277A7" w:rsidP="00B277A7">
      <w:pPr>
        <w:pStyle w:val="ListParagraph"/>
        <w:numPr>
          <w:ilvl w:val="2"/>
          <w:numId w:val="51"/>
        </w:numPr>
        <w:spacing w:before="0" w:after="0"/>
      </w:pPr>
      <w:r w:rsidRPr="00832C5D">
        <w:t>Puncture spill volume is between a minimum of 60915.28 and maximum of 60958.19 gallons</w:t>
      </w:r>
    </w:p>
    <w:p w14:paraId="632EC308" w14:textId="77777777" w:rsidR="00B277A7" w:rsidRPr="00832C5D" w:rsidRDefault="00B277A7" w:rsidP="00B277A7">
      <w:pPr>
        <w:pStyle w:val="ListParagraph"/>
        <w:numPr>
          <w:ilvl w:val="2"/>
          <w:numId w:val="51"/>
        </w:numPr>
        <w:spacing w:before="0" w:after="0"/>
      </w:pPr>
      <w:r w:rsidRPr="00832C5D">
        <w:t xml:space="preserve">Land use distributed as </w:t>
      </w:r>
    </w:p>
    <w:p w14:paraId="13FCEF83" w14:textId="77777777" w:rsidR="00B277A7" w:rsidRPr="00832C5D" w:rsidRDefault="00B277A7" w:rsidP="00B277A7">
      <w:pPr>
        <w:pStyle w:val="ListParagraph"/>
        <w:numPr>
          <w:ilvl w:val="3"/>
          <w:numId w:val="51"/>
        </w:numPr>
        <w:spacing w:before="0" w:after="0"/>
      </w:pPr>
      <w:r w:rsidRPr="00832C5D">
        <w:t>Agricultural: 62.96</w:t>
      </w:r>
    </w:p>
    <w:p w14:paraId="697D33C1" w14:textId="77777777" w:rsidR="00B277A7" w:rsidRPr="00832C5D" w:rsidRDefault="00B277A7" w:rsidP="00B277A7">
      <w:pPr>
        <w:pStyle w:val="ListParagraph"/>
        <w:numPr>
          <w:ilvl w:val="0"/>
          <w:numId w:val="51"/>
        </w:numPr>
        <w:spacing w:before="0" w:after="0"/>
      </w:pPr>
      <w:r w:rsidRPr="00832C5D">
        <w:t>"GRANADA LATERAL NPS 3</w:t>
      </w:r>
    </w:p>
    <w:p w14:paraId="033751AD" w14:textId="77777777" w:rsidR="00B277A7" w:rsidRPr="00832C5D" w:rsidRDefault="00B277A7" w:rsidP="00B277A7">
      <w:pPr>
        <w:pStyle w:val="ListParagraph"/>
        <w:numPr>
          <w:ilvl w:val="1"/>
          <w:numId w:val="51"/>
        </w:numPr>
        <w:spacing w:before="0" w:after="0"/>
      </w:pPr>
      <w:r w:rsidRPr="00832C5D">
        <w:t>Total Cumulative Length (m):</w:t>
      </w:r>
      <w:r w:rsidRPr="00832C5D">
        <w:tab/>
        <w:t>58.79</w:t>
      </w:r>
    </w:p>
    <w:p w14:paraId="7C451629" w14:textId="77777777" w:rsidR="00B277A7" w:rsidRPr="00832C5D" w:rsidRDefault="00B277A7" w:rsidP="00B277A7">
      <w:pPr>
        <w:pStyle w:val="ListParagraph"/>
        <w:numPr>
          <w:ilvl w:val="1"/>
          <w:numId w:val="51"/>
        </w:numPr>
        <w:spacing w:before="0" w:after="0"/>
      </w:pPr>
      <w:r w:rsidRPr="00832C5D">
        <w:t>Likelihood of failure distributed between minimum of 7.275e-03 and maximum of 7.275e-03.</w:t>
      </w:r>
    </w:p>
    <w:p w14:paraId="01702B92" w14:textId="77777777" w:rsidR="00B277A7" w:rsidRPr="00832C5D" w:rsidRDefault="00B277A7" w:rsidP="00B277A7">
      <w:pPr>
        <w:pStyle w:val="ListParagraph"/>
        <w:numPr>
          <w:ilvl w:val="2"/>
          <w:numId w:val="51"/>
        </w:numPr>
        <w:spacing w:before="0" w:after="0"/>
      </w:pPr>
      <w:r w:rsidRPr="00832C5D">
        <w:t>Installation date between minimum of 1982-01-01 and maximum of 1982-01-01</w:t>
      </w:r>
    </w:p>
    <w:p w14:paraId="47443038" w14:textId="77777777" w:rsidR="00B277A7" w:rsidRPr="00832C5D" w:rsidRDefault="00B277A7" w:rsidP="00B277A7">
      <w:pPr>
        <w:pStyle w:val="ListParagraph"/>
        <w:numPr>
          <w:ilvl w:val="2"/>
          <w:numId w:val="51"/>
        </w:numPr>
        <w:spacing w:before="0" w:after="0"/>
      </w:pPr>
      <w:r w:rsidRPr="00832C5D">
        <w:t>Mainline coating type of Extruded Polyethylene</w:t>
      </w:r>
    </w:p>
    <w:p w14:paraId="1DFAA652" w14:textId="77777777" w:rsidR="00B277A7" w:rsidRPr="00832C5D" w:rsidRDefault="00B277A7" w:rsidP="00B277A7">
      <w:pPr>
        <w:pStyle w:val="ListParagraph"/>
        <w:numPr>
          <w:ilvl w:val="2"/>
          <w:numId w:val="51"/>
        </w:numPr>
        <w:spacing w:before="0" w:after="0"/>
      </w:pPr>
      <w:r w:rsidRPr="00832C5D">
        <w:t>Wall thickness between minimum of 4.78 and maximum of 4.78 mm</w:t>
      </w:r>
    </w:p>
    <w:p w14:paraId="33CB4BCA"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19276079" w14:textId="77777777" w:rsidR="00B277A7" w:rsidRPr="00832C5D" w:rsidRDefault="00B277A7" w:rsidP="00B277A7">
      <w:pPr>
        <w:pStyle w:val="ListParagraph"/>
        <w:numPr>
          <w:ilvl w:val="2"/>
          <w:numId w:val="51"/>
        </w:numPr>
        <w:spacing w:before="0" w:after="0"/>
      </w:pPr>
      <w:r w:rsidRPr="00832C5D">
        <w:t>Field bends encountered: nan</w:t>
      </w:r>
    </w:p>
    <w:p w14:paraId="16ACBE80" w14:textId="77777777" w:rsidR="00B277A7" w:rsidRPr="00832C5D" w:rsidRDefault="00B277A7" w:rsidP="00B277A7">
      <w:pPr>
        <w:pStyle w:val="ListParagraph"/>
        <w:numPr>
          <w:ilvl w:val="2"/>
          <w:numId w:val="51"/>
        </w:numPr>
        <w:spacing w:before="0" w:after="0"/>
      </w:pPr>
      <w:r w:rsidRPr="00832C5D">
        <w:t>Count of road crossings is 0.0</w:t>
      </w:r>
    </w:p>
    <w:p w14:paraId="7C150558" w14:textId="77777777" w:rsidR="00B277A7" w:rsidRPr="00832C5D" w:rsidRDefault="00B277A7" w:rsidP="00B277A7">
      <w:pPr>
        <w:pStyle w:val="ListParagraph"/>
        <w:numPr>
          <w:ilvl w:val="2"/>
          <w:numId w:val="51"/>
        </w:numPr>
        <w:spacing w:before="0" w:after="0"/>
      </w:pPr>
      <w:r w:rsidRPr="00832C5D">
        <w:t>Count of water crossings is 0.0</w:t>
      </w:r>
    </w:p>
    <w:p w14:paraId="4D7B00CC" w14:textId="77777777" w:rsidR="00B277A7" w:rsidRPr="00832C5D" w:rsidRDefault="00B277A7" w:rsidP="00B277A7">
      <w:pPr>
        <w:pStyle w:val="ListParagraph"/>
        <w:numPr>
          <w:ilvl w:val="1"/>
          <w:numId w:val="51"/>
        </w:numPr>
        <w:spacing w:before="0" w:after="0"/>
      </w:pPr>
      <w:r w:rsidRPr="00832C5D">
        <w:t>Consequence of failure distributed between minimum of $122.63 and maximum of $122.97MM</w:t>
      </w:r>
    </w:p>
    <w:p w14:paraId="02DA6775" w14:textId="77777777" w:rsidR="00B277A7" w:rsidRPr="00832C5D" w:rsidRDefault="00B277A7" w:rsidP="00B277A7">
      <w:pPr>
        <w:pStyle w:val="ListParagraph"/>
        <w:numPr>
          <w:ilvl w:val="1"/>
          <w:numId w:val="51"/>
        </w:numPr>
        <w:spacing w:before="0" w:after="0"/>
      </w:pPr>
      <w:r w:rsidRPr="00832C5D">
        <w:t>Total length driven by Safety: 58.79 meters.</w:t>
      </w:r>
    </w:p>
    <w:p w14:paraId="0FBFA2B6" w14:textId="77777777" w:rsidR="00B277A7" w:rsidRPr="00832C5D" w:rsidRDefault="00B277A7" w:rsidP="00B277A7">
      <w:pPr>
        <w:pStyle w:val="ListParagraph"/>
        <w:numPr>
          <w:ilvl w:val="1"/>
          <w:numId w:val="51"/>
        </w:numPr>
        <w:spacing w:before="0" w:after="0"/>
      </w:pPr>
      <w:r w:rsidRPr="00832C5D">
        <w:t>Safety Cost distributed between minimum of $119.71 and maximum of $120.04MM:</w:t>
      </w:r>
    </w:p>
    <w:p w14:paraId="45D1E43B" w14:textId="77777777" w:rsidR="00B277A7" w:rsidRPr="00832C5D" w:rsidRDefault="00B277A7" w:rsidP="00B277A7">
      <w:pPr>
        <w:pStyle w:val="ListParagraph"/>
        <w:numPr>
          <w:ilvl w:val="2"/>
          <w:numId w:val="51"/>
        </w:numPr>
        <w:spacing w:before="0" w:after="0"/>
      </w:pPr>
      <w:r w:rsidRPr="00832C5D">
        <w:t>Leak cost between minimum of $121.06 and maximum of $121.06MM</w:t>
      </w:r>
    </w:p>
    <w:p w14:paraId="202D7A2F" w14:textId="77777777" w:rsidR="00B277A7" w:rsidRPr="00832C5D" w:rsidRDefault="00B277A7" w:rsidP="00B277A7">
      <w:pPr>
        <w:pStyle w:val="ListParagraph"/>
        <w:numPr>
          <w:ilvl w:val="2"/>
          <w:numId w:val="51"/>
        </w:numPr>
        <w:spacing w:before="0" w:after="0"/>
      </w:pPr>
      <w:r w:rsidRPr="00832C5D">
        <w:t>Leak scenario yielded 1.0 intersections with structures, with minimum of 12.61 and maximum of 12.61 of population impacted.</w:t>
      </w:r>
    </w:p>
    <w:p w14:paraId="0BB5333F" w14:textId="77777777" w:rsidR="00B277A7" w:rsidRPr="00832C5D" w:rsidRDefault="00B277A7" w:rsidP="00B277A7">
      <w:pPr>
        <w:pStyle w:val="ListParagraph"/>
        <w:numPr>
          <w:ilvl w:val="2"/>
          <w:numId w:val="51"/>
        </w:numPr>
        <w:spacing w:before="0" w:after="0"/>
      </w:pPr>
      <w:r w:rsidRPr="00832C5D">
        <w:t>Leak hazard radius distributed between minimum of 12.24 and maximum of 12.24 meters.</w:t>
      </w:r>
    </w:p>
    <w:p w14:paraId="417BA704" w14:textId="77777777" w:rsidR="00B277A7" w:rsidRPr="00832C5D" w:rsidRDefault="00B277A7" w:rsidP="00B277A7">
      <w:pPr>
        <w:pStyle w:val="ListParagraph"/>
        <w:numPr>
          <w:ilvl w:val="2"/>
          <w:numId w:val="51"/>
        </w:numPr>
        <w:spacing w:before="0" w:after="0"/>
      </w:pPr>
      <w:r w:rsidRPr="00832C5D">
        <w:t>Rupture cost between minimum of $286.46 and maximum of $286.46MM</w:t>
      </w:r>
    </w:p>
    <w:p w14:paraId="3FC327F5" w14:textId="77777777" w:rsidR="00B277A7" w:rsidRPr="00832C5D" w:rsidRDefault="00B277A7" w:rsidP="00B277A7">
      <w:pPr>
        <w:pStyle w:val="ListParagraph"/>
        <w:numPr>
          <w:ilvl w:val="2"/>
          <w:numId w:val="51"/>
        </w:numPr>
        <w:spacing w:before="0" w:after="0"/>
      </w:pPr>
      <w:r w:rsidRPr="00832C5D">
        <w:t>Rupture scenario yielded 2.0 intersections with structures, with minimum of 29.84 and maximum of 29.84 of population impacted</w:t>
      </w:r>
    </w:p>
    <w:p w14:paraId="3CE0C43C" w14:textId="77777777" w:rsidR="00B277A7" w:rsidRPr="00832C5D" w:rsidRDefault="00B277A7" w:rsidP="00B277A7">
      <w:pPr>
        <w:pStyle w:val="ListParagraph"/>
        <w:numPr>
          <w:ilvl w:val="2"/>
          <w:numId w:val="51"/>
        </w:numPr>
        <w:spacing w:before="0" w:after="0"/>
      </w:pPr>
      <w:r w:rsidRPr="00832C5D">
        <w:t>Rupture hazard radius distributed between minimum of 80.38 and maximum of 80.38 meters.</w:t>
      </w:r>
    </w:p>
    <w:p w14:paraId="15D510A9" w14:textId="77777777" w:rsidR="00B277A7" w:rsidRPr="00832C5D" w:rsidRDefault="00B277A7" w:rsidP="00B277A7">
      <w:pPr>
        <w:pStyle w:val="ListParagraph"/>
        <w:numPr>
          <w:ilvl w:val="2"/>
          <w:numId w:val="51"/>
        </w:numPr>
        <w:spacing w:before="0" w:after="0"/>
      </w:pPr>
      <w:r w:rsidRPr="00832C5D">
        <w:t>Puncture cost between minimum of $286.46 and maximum of $286.46MM</w:t>
      </w:r>
    </w:p>
    <w:p w14:paraId="29ECD539" w14:textId="77777777" w:rsidR="00B277A7" w:rsidRPr="00832C5D" w:rsidRDefault="00B277A7" w:rsidP="00B277A7">
      <w:pPr>
        <w:pStyle w:val="ListParagraph"/>
        <w:numPr>
          <w:ilvl w:val="2"/>
          <w:numId w:val="51"/>
        </w:numPr>
        <w:spacing w:before="0" w:after="0"/>
      </w:pPr>
      <w:r w:rsidRPr="00832C5D">
        <w:t>Puncture scenario yielded 3.0 intersections with structures, with minimum of 29.84 and maximum of 29.84 of population impacted</w:t>
      </w:r>
    </w:p>
    <w:p w14:paraId="7DBCBD86" w14:textId="77777777" w:rsidR="00B277A7" w:rsidRPr="00832C5D" w:rsidRDefault="00B277A7" w:rsidP="00B277A7">
      <w:pPr>
        <w:pStyle w:val="ListParagraph"/>
        <w:numPr>
          <w:ilvl w:val="2"/>
          <w:numId w:val="51"/>
        </w:numPr>
        <w:spacing w:before="0" w:after="0"/>
      </w:pPr>
      <w:r w:rsidRPr="00832C5D">
        <w:t>Puncture hazard radius distributed between minimum of 57.84 and maximum of 57.84 meters.</w:t>
      </w:r>
    </w:p>
    <w:p w14:paraId="4CBFCB5E" w14:textId="77777777" w:rsidR="00B277A7" w:rsidRPr="00832C5D" w:rsidRDefault="00B277A7" w:rsidP="00B277A7">
      <w:pPr>
        <w:pStyle w:val="ListParagraph"/>
        <w:numPr>
          <w:ilvl w:val="2"/>
          <w:numId w:val="51"/>
        </w:numPr>
        <w:spacing w:before="0" w:after="0"/>
      </w:pPr>
      <w:r w:rsidRPr="00832C5D">
        <w:t>Product type is NGL.</w:t>
      </w:r>
    </w:p>
    <w:p w14:paraId="74E9C191" w14:textId="77777777" w:rsidR="00B277A7" w:rsidRPr="00832C5D" w:rsidRDefault="00B277A7" w:rsidP="00B277A7">
      <w:pPr>
        <w:pStyle w:val="ListParagraph"/>
        <w:numPr>
          <w:ilvl w:val="2"/>
          <w:numId w:val="51"/>
        </w:numPr>
        <w:spacing w:before="0" w:after="0"/>
      </w:pPr>
      <w:r w:rsidRPr="00832C5D">
        <w:t>Class area location is/are nan.</w:t>
      </w:r>
    </w:p>
    <w:p w14:paraId="46B3D182" w14:textId="77777777" w:rsidR="00B277A7" w:rsidRPr="00832C5D" w:rsidRDefault="00B277A7" w:rsidP="00B277A7">
      <w:pPr>
        <w:pStyle w:val="ListParagraph"/>
        <w:numPr>
          <w:ilvl w:val="0"/>
          <w:numId w:val="51"/>
        </w:numPr>
        <w:spacing w:before="0" w:after="0"/>
      </w:pPr>
      <w:r w:rsidRPr="00832C5D">
        <w:t>"TIE-IN TO SSPL NPS 8</w:t>
      </w:r>
    </w:p>
    <w:p w14:paraId="7B794F8D" w14:textId="77777777" w:rsidR="00B277A7" w:rsidRPr="00832C5D" w:rsidRDefault="00B277A7" w:rsidP="00B277A7">
      <w:pPr>
        <w:pStyle w:val="ListParagraph"/>
        <w:numPr>
          <w:ilvl w:val="1"/>
          <w:numId w:val="51"/>
        </w:numPr>
        <w:spacing w:before="0" w:after="0"/>
      </w:pPr>
      <w:r w:rsidRPr="00832C5D">
        <w:lastRenderedPageBreak/>
        <w:t>Total Cumulative Length (m):</w:t>
      </w:r>
      <w:r w:rsidRPr="00832C5D">
        <w:tab/>
        <w:t>57.27</w:t>
      </w:r>
    </w:p>
    <w:p w14:paraId="77EDC091" w14:textId="77777777" w:rsidR="00B277A7" w:rsidRPr="00832C5D" w:rsidRDefault="00B277A7" w:rsidP="00B277A7">
      <w:pPr>
        <w:pStyle w:val="ListParagraph"/>
        <w:numPr>
          <w:ilvl w:val="1"/>
          <w:numId w:val="51"/>
        </w:numPr>
        <w:spacing w:before="0" w:after="0"/>
      </w:pPr>
      <w:r w:rsidRPr="00832C5D">
        <w:t>Likelihood of failure distributed between minimum of 1.499e-02 and maximum of 1.499e-02.</w:t>
      </w:r>
    </w:p>
    <w:p w14:paraId="77016DB0" w14:textId="77777777" w:rsidR="00B277A7" w:rsidRPr="00832C5D" w:rsidRDefault="00B277A7" w:rsidP="00B277A7">
      <w:pPr>
        <w:pStyle w:val="ListParagraph"/>
        <w:numPr>
          <w:ilvl w:val="2"/>
          <w:numId w:val="51"/>
        </w:numPr>
        <w:spacing w:before="0" w:after="0"/>
      </w:pPr>
      <w:r w:rsidRPr="00832C5D">
        <w:t>Installation date between minimum of 2012-01-01 and maximum of 2012-01-01</w:t>
      </w:r>
    </w:p>
    <w:p w14:paraId="0CD9F240" w14:textId="77777777" w:rsidR="00B277A7" w:rsidRPr="00832C5D" w:rsidRDefault="00B277A7" w:rsidP="00B277A7">
      <w:pPr>
        <w:pStyle w:val="ListParagraph"/>
        <w:numPr>
          <w:ilvl w:val="2"/>
          <w:numId w:val="51"/>
        </w:numPr>
        <w:spacing w:before="0" w:after="0"/>
      </w:pPr>
      <w:r w:rsidRPr="00832C5D">
        <w:t>Mainline coating type of Unknown</w:t>
      </w:r>
    </w:p>
    <w:p w14:paraId="202F37BA" w14:textId="77777777" w:rsidR="00B277A7" w:rsidRPr="00832C5D" w:rsidRDefault="00B277A7" w:rsidP="00B277A7">
      <w:pPr>
        <w:pStyle w:val="ListParagraph"/>
        <w:numPr>
          <w:ilvl w:val="2"/>
          <w:numId w:val="51"/>
        </w:numPr>
        <w:spacing w:before="0" w:after="0"/>
      </w:pPr>
      <w:r w:rsidRPr="00832C5D">
        <w:t>Wall thickness between minimum of 7.9 and maximum of 7.9 mm</w:t>
      </w:r>
    </w:p>
    <w:p w14:paraId="4E799012"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2898D08B" w14:textId="77777777" w:rsidR="00B277A7" w:rsidRPr="00832C5D" w:rsidRDefault="00B277A7" w:rsidP="00B277A7">
      <w:pPr>
        <w:pStyle w:val="ListParagraph"/>
        <w:numPr>
          <w:ilvl w:val="2"/>
          <w:numId w:val="51"/>
        </w:numPr>
        <w:spacing w:before="0" w:after="0"/>
      </w:pPr>
      <w:r w:rsidRPr="00832C5D">
        <w:t>Field bends encountered: nan</w:t>
      </w:r>
    </w:p>
    <w:p w14:paraId="09851B59" w14:textId="77777777" w:rsidR="00B277A7" w:rsidRPr="00832C5D" w:rsidRDefault="00B277A7" w:rsidP="00B277A7">
      <w:pPr>
        <w:pStyle w:val="ListParagraph"/>
        <w:numPr>
          <w:ilvl w:val="2"/>
          <w:numId w:val="51"/>
        </w:numPr>
        <w:spacing w:before="0" w:after="0"/>
      </w:pPr>
      <w:r w:rsidRPr="00832C5D">
        <w:t>Count of road crossings is 0.0</w:t>
      </w:r>
    </w:p>
    <w:p w14:paraId="5276D74F" w14:textId="77777777" w:rsidR="00B277A7" w:rsidRPr="00832C5D" w:rsidRDefault="00B277A7" w:rsidP="00B277A7">
      <w:pPr>
        <w:pStyle w:val="ListParagraph"/>
        <w:numPr>
          <w:ilvl w:val="2"/>
          <w:numId w:val="51"/>
        </w:numPr>
        <w:spacing w:before="0" w:after="0"/>
      </w:pPr>
      <w:r w:rsidRPr="00832C5D">
        <w:t>Count of water crossings is 0.0</w:t>
      </w:r>
    </w:p>
    <w:p w14:paraId="342ED175" w14:textId="77777777" w:rsidR="00B277A7" w:rsidRPr="00832C5D" w:rsidRDefault="00B277A7" w:rsidP="00B277A7">
      <w:pPr>
        <w:pStyle w:val="ListParagraph"/>
        <w:numPr>
          <w:ilvl w:val="1"/>
          <w:numId w:val="51"/>
        </w:numPr>
        <w:spacing w:before="0" w:after="0"/>
      </w:pPr>
      <w:r w:rsidRPr="00832C5D">
        <w:t>Consequence of failure distributed between minimum of $4.69 and maximum of $5.19MM</w:t>
      </w:r>
    </w:p>
    <w:p w14:paraId="03265498" w14:textId="77777777" w:rsidR="00B277A7" w:rsidRPr="00832C5D" w:rsidRDefault="00B277A7" w:rsidP="00B277A7">
      <w:pPr>
        <w:pStyle w:val="ListParagraph"/>
        <w:numPr>
          <w:ilvl w:val="1"/>
          <w:numId w:val="51"/>
        </w:numPr>
        <w:spacing w:before="0" w:after="0"/>
      </w:pPr>
      <w:r w:rsidRPr="00832C5D">
        <w:t>Total length driven by Environmental: 57.27 meters.</w:t>
      </w:r>
    </w:p>
    <w:p w14:paraId="7087EB96" w14:textId="77777777" w:rsidR="00B277A7" w:rsidRPr="00832C5D" w:rsidRDefault="00B277A7" w:rsidP="00B277A7">
      <w:pPr>
        <w:pStyle w:val="ListParagraph"/>
        <w:numPr>
          <w:ilvl w:val="1"/>
          <w:numId w:val="51"/>
        </w:numPr>
        <w:spacing w:before="0" w:after="0"/>
      </w:pPr>
      <w:r w:rsidRPr="00832C5D">
        <w:t>Environmental Cost distributed between minimum of $4.43 and maximum of $4.90MM:</w:t>
      </w:r>
    </w:p>
    <w:p w14:paraId="2965C551" w14:textId="77777777" w:rsidR="00B277A7" w:rsidRPr="00832C5D" w:rsidRDefault="00B277A7" w:rsidP="00B277A7">
      <w:pPr>
        <w:pStyle w:val="ListParagraph"/>
        <w:numPr>
          <w:ilvl w:val="2"/>
          <w:numId w:val="51"/>
        </w:numPr>
        <w:spacing w:before="0" w:after="0"/>
      </w:pPr>
      <w:r w:rsidRPr="00832C5D">
        <w:t>Leak cost between minimum of $0.20 and maximum of $0.20MM</w:t>
      </w:r>
    </w:p>
    <w:p w14:paraId="404F8D84" w14:textId="77777777" w:rsidR="00B277A7" w:rsidRPr="00832C5D" w:rsidRDefault="00B277A7" w:rsidP="00B277A7">
      <w:pPr>
        <w:pStyle w:val="ListParagraph"/>
        <w:numPr>
          <w:ilvl w:val="2"/>
          <w:numId w:val="51"/>
        </w:numPr>
        <w:spacing w:before="0" w:after="0"/>
      </w:pPr>
      <w:r w:rsidRPr="00832C5D">
        <w:t>Leak spill volume between a minimum of 1854.5 and maximum of 1855.1 gallons</w:t>
      </w:r>
    </w:p>
    <w:p w14:paraId="46F4D9AB" w14:textId="77777777" w:rsidR="00B277A7" w:rsidRPr="00832C5D" w:rsidRDefault="00B277A7" w:rsidP="00B277A7">
      <w:pPr>
        <w:pStyle w:val="ListParagraph"/>
        <w:numPr>
          <w:ilvl w:val="2"/>
          <w:numId w:val="51"/>
        </w:numPr>
        <w:spacing w:before="0" w:after="0"/>
      </w:pPr>
      <w:r w:rsidRPr="00832C5D">
        <w:t>Rupture cost between minimum of $94.34 and maximum of $94.37MM</w:t>
      </w:r>
    </w:p>
    <w:p w14:paraId="3A4F515C" w14:textId="77777777" w:rsidR="00B277A7" w:rsidRPr="00832C5D" w:rsidRDefault="00B277A7" w:rsidP="00B277A7">
      <w:pPr>
        <w:pStyle w:val="ListParagraph"/>
        <w:numPr>
          <w:ilvl w:val="2"/>
          <w:numId w:val="51"/>
        </w:numPr>
        <w:spacing w:before="0" w:after="0"/>
      </w:pPr>
      <w:r w:rsidRPr="00832C5D">
        <w:t>Rupture spill volume is between a minimum of 890048.06 and maximum of 890333.18 gallons</w:t>
      </w:r>
    </w:p>
    <w:p w14:paraId="0FF100E7" w14:textId="77777777" w:rsidR="00B277A7" w:rsidRPr="00832C5D" w:rsidRDefault="00B277A7" w:rsidP="00B277A7">
      <w:pPr>
        <w:pStyle w:val="ListParagraph"/>
        <w:numPr>
          <w:ilvl w:val="2"/>
          <w:numId w:val="51"/>
        </w:numPr>
        <w:spacing w:before="0" w:after="0"/>
      </w:pPr>
      <w:r w:rsidRPr="00832C5D">
        <w:t>Puncture cost between minimum of $6.46 and maximum of $6.46MM</w:t>
      </w:r>
    </w:p>
    <w:p w14:paraId="2BBC6686" w14:textId="77777777" w:rsidR="00B277A7" w:rsidRPr="00832C5D" w:rsidRDefault="00B277A7" w:rsidP="00B277A7">
      <w:pPr>
        <w:pStyle w:val="ListParagraph"/>
        <w:numPr>
          <w:ilvl w:val="2"/>
          <w:numId w:val="51"/>
        </w:numPr>
        <w:spacing w:before="0" w:after="0"/>
      </w:pPr>
      <w:r w:rsidRPr="00832C5D">
        <w:t>Puncture spill volume is between a minimum of 60934.8 and maximum of 60954.32 gallons</w:t>
      </w:r>
    </w:p>
    <w:p w14:paraId="75B5FCE4" w14:textId="77777777" w:rsidR="00B277A7" w:rsidRPr="00832C5D" w:rsidRDefault="00B277A7" w:rsidP="00B277A7">
      <w:pPr>
        <w:pStyle w:val="ListParagraph"/>
        <w:numPr>
          <w:ilvl w:val="2"/>
          <w:numId w:val="51"/>
        </w:numPr>
        <w:spacing w:before="0" w:after="0"/>
      </w:pPr>
      <w:r w:rsidRPr="00832C5D">
        <w:t xml:space="preserve">Land use distributed as </w:t>
      </w:r>
    </w:p>
    <w:p w14:paraId="61B3AB57" w14:textId="77777777" w:rsidR="00B277A7" w:rsidRPr="00832C5D" w:rsidRDefault="00B277A7" w:rsidP="00B277A7">
      <w:pPr>
        <w:pStyle w:val="ListParagraph"/>
        <w:numPr>
          <w:ilvl w:val="3"/>
          <w:numId w:val="51"/>
        </w:numPr>
        <w:spacing w:before="0" w:after="0"/>
      </w:pPr>
      <w:r w:rsidRPr="00832C5D">
        <w:t>Agricultural: 57.27</w:t>
      </w:r>
    </w:p>
    <w:p w14:paraId="44C113D4" w14:textId="77777777" w:rsidR="00B277A7" w:rsidRPr="00832C5D" w:rsidRDefault="00B277A7" w:rsidP="00B277A7">
      <w:pPr>
        <w:pStyle w:val="ListParagraph"/>
        <w:numPr>
          <w:ilvl w:val="0"/>
          <w:numId w:val="51"/>
        </w:numPr>
        <w:spacing w:before="0" w:after="0"/>
      </w:pPr>
      <w:r w:rsidRPr="00832C5D">
        <w:t>"SS-66 NPS 4</w:t>
      </w:r>
    </w:p>
    <w:p w14:paraId="3E228315" w14:textId="77777777" w:rsidR="00B277A7" w:rsidRPr="00832C5D" w:rsidRDefault="00B277A7" w:rsidP="00B277A7">
      <w:pPr>
        <w:pStyle w:val="ListParagraph"/>
        <w:numPr>
          <w:ilvl w:val="1"/>
          <w:numId w:val="51"/>
        </w:numPr>
        <w:spacing w:before="0" w:after="0"/>
      </w:pPr>
      <w:r w:rsidRPr="00832C5D">
        <w:t>Total Cumulative Length (m):</w:t>
      </w:r>
      <w:r w:rsidRPr="00832C5D">
        <w:tab/>
        <w:t>51.85</w:t>
      </w:r>
    </w:p>
    <w:p w14:paraId="4D0B9904" w14:textId="77777777" w:rsidR="00B277A7" w:rsidRPr="00832C5D" w:rsidRDefault="00B277A7" w:rsidP="00B277A7">
      <w:pPr>
        <w:pStyle w:val="ListParagraph"/>
        <w:numPr>
          <w:ilvl w:val="1"/>
          <w:numId w:val="51"/>
        </w:numPr>
        <w:spacing w:before="0" w:after="0"/>
      </w:pPr>
      <w:r w:rsidRPr="00832C5D">
        <w:t>Likelihood of failure distributed between minimum of 1.733e-02 and maximum of 7.358e-02.</w:t>
      </w:r>
    </w:p>
    <w:p w14:paraId="50FA06DE" w14:textId="77777777" w:rsidR="00B277A7" w:rsidRPr="00832C5D" w:rsidRDefault="00B277A7" w:rsidP="00B277A7">
      <w:pPr>
        <w:pStyle w:val="ListParagraph"/>
        <w:numPr>
          <w:ilvl w:val="2"/>
          <w:numId w:val="51"/>
        </w:numPr>
        <w:spacing w:before="0" w:after="0"/>
      </w:pPr>
      <w:r w:rsidRPr="00832C5D">
        <w:t>Installation date between minimum of 1997-01-01 and maximum of 1997-01-01</w:t>
      </w:r>
    </w:p>
    <w:p w14:paraId="22E65961" w14:textId="77777777" w:rsidR="00B277A7" w:rsidRPr="00832C5D" w:rsidRDefault="00B277A7" w:rsidP="00B277A7">
      <w:pPr>
        <w:pStyle w:val="ListParagraph"/>
        <w:numPr>
          <w:ilvl w:val="2"/>
          <w:numId w:val="51"/>
        </w:numPr>
        <w:spacing w:before="0" w:after="0"/>
      </w:pPr>
      <w:r w:rsidRPr="00832C5D">
        <w:t>Mainline coating type of Single-wrap Tape</w:t>
      </w:r>
    </w:p>
    <w:p w14:paraId="79FF92D6" w14:textId="77777777" w:rsidR="00B277A7" w:rsidRPr="00832C5D" w:rsidRDefault="00B277A7" w:rsidP="00B277A7">
      <w:pPr>
        <w:pStyle w:val="ListParagraph"/>
        <w:numPr>
          <w:ilvl w:val="2"/>
          <w:numId w:val="51"/>
        </w:numPr>
        <w:spacing w:before="0" w:after="0"/>
      </w:pPr>
      <w:r w:rsidRPr="00832C5D">
        <w:t>Wall thickness between minimum of 3.96 and maximum of 3.96 mm</w:t>
      </w:r>
    </w:p>
    <w:p w14:paraId="5CB10936"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0EBB44FF" w14:textId="77777777" w:rsidR="00B277A7" w:rsidRPr="00832C5D" w:rsidRDefault="00B277A7" w:rsidP="00B277A7">
      <w:pPr>
        <w:pStyle w:val="ListParagraph"/>
        <w:numPr>
          <w:ilvl w:val="2"/>
          <w:numId w:val="51"/>
        </w:numPr>
        <w:spacing w:before="0" w:after="0"/>
      </w:pPr>
      <w:r w:rsidRPr="00832C5D">
        <w:t>Field bends encountered: nan</w:t>
      </w:r>
    </w:p>
    <w:p w14:paraId="41529F16" w14:textId="77777777" w:rsidR="00B277A7" w:rsidRPr="00832C5D" w:rsidRDefault="00B277A7" w:rsidP="00B277A7">
      <w:pPr>
        <w:pStyle w:val="ListParagraph"/>
        <w:numPr>
          <w:ilvl w:val="2"/>
          <w:numId w:val="51"/>
        </w:numPr>
        <w:spacing w:before="0" w:after="0"/>
      </w:pPr>
      <w:r w:rsidRPr="00832C5D">
        <w:t>Count of road crossings is 1.0</w:t>
      </w:r>
    </w:p>
    <w:p w14:paraId="19ADEE87" w14:textId="77777777" w:rsidR="00B277A7" w:rsidRPr="00832C5D" w:rsidRDefault="00B277A7" w:rsidP="00B277A7">
      <w:pPr>
        <w:pStyle w:val="ListParagraph"/>
        <w:numPr>
          <w:ilvl w:val="2"/>
          <w:numId w:val="51"/>
        </w:numPr>
        <w:spacing w:before="0" w:after="0"/>
      </w:pPr>
      <w:r w:rsidRPr="00832C5D">
        <w:t>Count of water crossings is 0.0</w:t>
      </w:r>
    </w:p>
    <w:p w14:paraId="40A47B39" w14:textId="77777777" w:rsidR="00B277A7" w:rsidRPr="00832C5D" w:rsidRDefault="00B277A7" w:rsidP="00B277A7">
      <w:pPr>
        <w:pStyle w:val="ListParagraph"/>
        <w:numPr>
          <w:ilvl w:val="1"/>
          <w:numId w:val="51"/>
        </w:numPr>
        <w:spacing w:before="0" w:after="0"/>
      </w:pPr>
      <w:r w:rsidRPr="00832C5D">
        <w:t>Consequence of failure distributed between minimum of $1.01 and maximum of $2.62MM</w:t>
      </w:r>
    </w:p>
    <w:p w14:paraId="01180CCF" w14:textId="77777777" w:rsidR="00B277A7" w:rsidRPr="00832C5D" w:rsidRDefault="00B277A7" w:rsidP="00B277A7">
      <w:pPr>
        <w:pStyle w:val="ListParagraph"/>
        <w:numPr>
          <w:ilvl w:val="1"/>
          <w:numId w:val="51"/>
        </w:numPr>
        <w:spacing w:before="0" w:after="0"/>
      </w:pPr>
      <w:r w:rsidRPr="00832C5D">
        <w:t>Total length driven by Environmental: 51.85 meters.</w:t>
      </w:r>
    </w:p>
    <w:p w14:paraId="12AFFF2C" w14:textId="77777777" w:rsidR="00B277A7" w:rsidRPr="00832C5D" w:rsidRDefault="00B277A7" w:rsidP="00B277A7">
      <w:pPr>
        <w:pStyle w:val="ListParagraph"/>
        <w:numPr>
          <w:ilvl w:val="1"/>
          <w:numId w:val="51"/>
        </w:numPr>
        <w:spacing w:before="0" w:after="0"/>
      </w:pPr>
      <w:r w:rsidRPr="00832C5D">
        <w:t>Environmental Cost distributed between minimum of $0.77 and maximum of $2.36MM:</w:t>
      </w:r>
    </w:p>
    <w:p w14:paraId="04DD07A4" w14:textId="77777777" w:rsidR="00B277A7" w:rsidRPr="00832C5D" w:rsidRDefault="00B277A7" w:rsidP="00B277A7">
      <w:pPr>
        <w:pStyle w:val="ListParagraph"/>
        <w:numPr>
          <w:ilvl w:val="2"/>
          <w:numId w:val="51"/>
        </w:numPr>
        <w:spacing w:before="0" w:after="0"/>
      </w:pPr>
      <w:r w:rsidRPr="00832C5D">
        <w:t>Leak cost between minimum of $0.20 and maximum of $0.20MM</w:t>
      </w:r>
    </w:p>
    <w:p w14:paraId="2E7AD697" w14:textId="77777777" w:rsidR="00B277A7" w:rsidRPr="00832C5D" w:rsidRDefault="00B277A7" w:rsidP="00B277A7">
      <w:pPr>
        <w:pStyle w:val="ListParagraph"/>
        <w:numPr>
          <w:ilvl w:val="2"/>
          <w:numId w:val="51"/>
        </w:numPr>
        <w:spacing w:before="0" w:after="0"/>
      </w:pPr>
      <w:r w:rsidRPr="00832C5D">
        <w:t>Leak spill volume between a minimum of 1853.91 and maximum of 1856.63 gallons</w:t>
      </w:r>
    </w:p>
    <w:p w14:paraId="39871CEF" w14:textId="77777777" w:rsidR="00B277A7" w:rsidRPr="00832C5D" w:rsidRDefault="00B277A7" w:rsidP="00B277A7">
      <w:pPr>
        <w:pStyle w:val="ListParagraph"/>
        <w:numPr>
          <w:ilvl w:val="2"/>
          <w:numId w:val="51"/>
        </w:numPr>
        <w:spacing w:before="0" w:after="0"/>
      </w:pPr>
      <w:r w:rsidRPr="00832C5D">
        <w:t>Rupture cost between minimum of $25.67 and maximum of $25.71MM</w:t>
      </w:r>
    </w:p>
    <w:p w14:paraId="0F6DD641" w14:textId="77777777" w:rsidR="00B277A7" w:rsidRPr="00832C5D" w:rsidRDefault="00B277A7" w:rsidP="00B277A7">
      <w:pPr>
        <w:pStyle w:val="ListParagraph"/>
        <w:numPr>
          <w:ilvl w:val="2"/>
          <w:numId w:val="51"/>
        </w:numPr>
        <w:spacing w:before="0" w:after="0"/>
      </w:pPr>
      <w:r w:rsidRPr="00832C5D">
        <w:t>Rupture spill volume is between a minimum of 242203.9 and maximum of 242559.62 gallons</w:t>
      </w:r>
    </w:p>
    <w:p w14:paraId="03C13A1C" w14:textId="77777777" w:rsidR="00B277A7" w:rsidRPr="00832C5D" w:rsidRDefault="00B277A7" w:rsidP="00B277A7">
      <w:pPr>
        <w:pStyle w:val="ListParagraph"/>
        <w:numPr>
          <w:ilvl w:val="2"/>
          <w:numId w:val="51"/>
        </w:numPr>
        <w:spacing w:before="0" w:after="0"/>
      </w:pPr>
      <w:r w:rsidRPr="00832C5D">
        <w:t>Puncture cost between minimum of $6.46 and maximum of $6.47MM</w:t>
      </w:r>
    </w:p>
    <w:p w14:paraId="26DEE405" w14:textId="77777777" w:rsidR="00B277A7" w:rsidRPr="00832C5D" w:rsidRDefault="00B277A7" w:rsidP="00B277A7">
      <w:pPr>
        <w:pStyle w:val="ListParagraph"/>
        <w:numPr>
          <w:ilvl w:val="2"/>
          <w:numId w:val="51"/>
        </w:numPr>
        <w:spacing w:before="0" w:after="0"/>
      </w:pPr>
      <w:r w:rsidRPr="00832C5D">
        <w:t>Puncture spill volume is between a minimum of 60915.28 and maximum of 61004.74 gallons</w:t>
      </w:r>
    </w:p>
    <w:p w14:paraId="4FDE4EDC" w14:textId="77777777" w:rsidR="00B277A7" w:rsidRPr="00832C5D" w:rsidRDefault="00B277A7" w:rsidP="00B277A7">
      <w:pPr>
        <w:pStyle w:val="ListParagraph"/>
        <w:numPr>
          <w:ilvl w:val="2"/>
          <w:numId w:val="51"/>
        </w:numPr>
        <w:spacing w:before="0" w:after="0"/>
      </w:pPr>
      <w:r w:rsidRPr="00832C5D">
        <w:t xml:space="preserve">Land use distributed as </w:t>
      </w:r>
    </w:p>
    <w:p w14:paraId="1E842CDC" w14:textId="77777777" w:rsidR="00B277A7" w:rsidRPr="00832C5D" w:rsidRDefault="00B277A7" w:rsidP="00B277A7">
      <w:pPr>
        <w:pStyle w:val="ListParagraph"/>
        <w:numPr>
          <w:ilvl w:val="3"/>
          <w:numId w:val="51"/>
        </w:numPr>
        <w:spacing w:before="0" w:after="0"/>
      </w:pPr>
      <w:r w:rsidRPr="00832C5D">
        <w:t>Agricultural: 51.85</w:t>
      </w:r>
    </w:p>
    <w:p w14:paraId="4FB9ACB8" w14:textId="77777777" w:rsidR="00B277A7" w:rsidRPr="00832C5D" w:rsidRDefault="00B277A7" w:rsidP="00B277A7">
      <w:pPr>
        <w:pStyle w:val="ListParagraph"/>
        <w:numPr>
          <w:ilvl w:val="0"/>
          <w:numId w:val="51"/>
        </w:numPr>
        <w:spacing w:before="0" w:after="0"/>
      </w:pPr>
      <w:r w:rsidRPr="00832C5D">
        <w:t xml:space="preserve">"NPS4 SS-57 From 10-27-10-19-W3 </w:t>
      </w:r>
      <w:proofErr w:type="gramStart"/>
      <w:r w:rsidRPr="00832C5D">
        <w:t>To</w:t>
      </w:r>
      <w:proofErr w:type="gramEnd"/>
      <w:r w:rsidRPr="00832C5D">
        <w:t xml:space="preserve"> 12-27-10-19-W3</w:t>
      </w:r>
    </w:p>
    <w:p w14:paraId="2123DC8C" w14:textId="77777777" w:rsidR="00B277A7" w:rsidRPr="00832C5D" w:rsidRDefault="00B277A7" w:rsidP="00B277A7">
      <w:pPr>
        <w:pStyle w:val="ListParagraph"/>
        <w:numPr>
          <w:ilvl w:val="1"/>
          <w:numId w:val="51"/>
        </w:numPr>
        <w:spacing w:before="0" w:after="0"/>
      </w:pPr>
      <w:r w:rsidRPr="00832C5D">
        <w:t>Total Cumulative Length (m):</w:t>
      </w:r>
      <w:r w:rsidRPr="00832C5D">
        <w:tab/>
        <w:t>40.0</w:t>
      </w:r>
    </w:p>
    <w:p w14:paraId="77D0A832" w14:textId="77777777" w:rsidR="00B277A7" w:rsidRPr="00832C5D" w:rsidRDefault="00B277A7" w:rsidP="00B277A7">
      <w:pPr>
        <w:pStyle w:val="ListParagraph"/>
        <w:numPr>
          <w:ilvl w:val="1"/>
          <w:numId w:val="51"/>
        </w:numPr>
        <w:spacing w:before="0" w:after="0"/>
      </w:pPr>
      <w:r w:rsidRPr="00832C5D">
        <w:lastRenderedPageBreak/>
        <w:t>Likelihood of failure distributed between minimum of 3.090e-02 and maximum of 3.090e-02.</w:t>
      </w:r>
    </w:p>
    <w:p w14:paraId="1AD16EFE" w14:textId="77777777" w:rsidR="00B277A7" w:rsidRPr="00832C5D" w:rsidRDefault="00B277A7" w:rsidP="00B277A7">
      <w:pPr>
        <w:pStyle w:val="ListParagraph"/>
        <w:numPr>
          <w:ilvl w:val="2"/>
          <w:numId w:val="51"/>
        </w:numPr>
        <w:spacing w:before="0" w:after="0"/>
      </w:pPr>
      <w:r w:rsidRPr="00832C5D">
        <w:t>Installation date between minimum of 1987-01-01 and maximum of 1987-01-01</w:t>
      </w:r>
    </w:p>
    <w:p w14:paraId="6F9BBE3E" w14:textId="77777777" w:rsidR="00B277A7" w:rsidRPr="00832C5D" w:rsidRDefault="00B277A7" w:rsidP="00B277A7">
      <w:pPr>
        <w:pStyle w:val="ListParagraph"/>
        <w:numPr>
          <w:ilvl w:val="2"/>
          <w:numId w:val="51"/>
        </w:numPr>
        <w:spacing w:before="0" w:after="0"/>
      </w:pPr>
      <w:r w:rsidRPr="00832C5D">
        <w:t>Mainline coating type of Extruded Polyethylene</w:t>
      </w:r>
    </w:p>
    <w:p w14:paraId="44DE44AA" w14:textId="77777777" w:rsidR="00B277A7" w:rsidRPr="00832C5D" w:rsidRDefault="00B277A7" w:rsidP="00B277A7">
      <w:pPr>
        <w:pStyle w:val="ListParagraph"/>
        <w:numPr>
          <w:ilvl w:val="2"/>
          <w:numId w:val="51"/>
        </w:numPr>
        <w:spacing w:before="0" w:after="0"/>
      </w:pPr>
      <w:r w:rsidRPr="00832C5D">
        <w:t>Wall thickness between minimum of 4.78 and maximum of 4.78 mm</w:t>
      </w:r>
    </w:p>
    <w:p w14:paraId="1DFCF637"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0C7E6843" w14:textId="77777777" w:rsidR="00B277A7" w:rsidRPr="00832C5D" w:rsidRDefault="00B277A7" w:rsidP="00B277A7">
      <w:pPr>
        <w:pStyle w:val="ListParagraph"/>
        <w:numPr>
          <w:ilvl w:val="2"/>
          <w:numId w:val="51"/>
        </w:numPr>
        <w:spacing w:before="0" w:after="0"/>
      </w:pPr>
      <w:r w:rsidRPr="00832C5D">
        <w:t>Field bends encountered: nan</w:t>
      </w:r>
    </w:p>
    <w:p w14:paraId="6872825E" w14:textId="77777777" w:rsidR="00B277A7" w:rsidRPr="00832C5D" w:rsidRDefault="00B277A7" w:rsidP="00B277A7">
      <w:pPr>
        <w:pStyle w:val="ListParagraph"/>
        <w:numPr>
          <w:ilvl w:val="2"/>
          <w:numId w:val="51"/>
        </w:numPr>
        <w:spacing w:before="0" w:after="0"/>
      </w:pPr>
      <w:r w:rsidRPr="00832C5D">
        <w:t>Count of road crossings is 1.0</w:t>
      </w:r>
    </w:p>
    <w:p w14:paraId="0C003A8D" w14:textId="77777777" w:rsidR="00B277A7" w:rsidRPr="00832C5D" w:rsidRDefault="00B277A7" w:rsidP="00B277A7">
      <w:pPr>
        <w:pStyle w:val="ListParagraph"/>
        <w:numPr>
          <w:ilvl w:val="2"/>
          <w:numId w:val="51"/>
        </w:numPr>
        <w:spacing w:before="0" w:after="0"/>
      </w:pPr>
      <w:r w:rsidRPr="00832C5D">
        <w:t>Count of water crossings is 1.0</w:t>
      </w:r>
    </w:p>
    <w:p w14:paraId="7FD2E3FF" w14:textId="77777777" w:rsidR="00B277A7" w:rsidRPr="00832C5D" w:rsidRDefault="00B277A7" w:rsidP="00B277A7">
      <w:pPr>
        <w:pStyle w:val="ListParagraph"/>
        <w:numPr>
          <w:ilvl w:val="1"/>
          <w:numId w:val="51"/>
        </w:numPr>
        <w:spacing w:before="0" w:after="0"/>
      </w:pPr>
      <w:r w:rsidRPr="00832C5D">
        <w:t>Consequence of failure distributed between minimum of $1.06 and maximum of $1.62MM</w:t>
      </w:r>
    </w:p>
    <w:p w14:paraId="5881B75B" w14:textId="77777777" w:rsidR="00B277A7" w:rsidRPr="00832C5D" w:rsidRDefault="00B277A7" w:rsidP="00B277A7">
      <w:pPr>
        <w:pStyle w:val="ListParagraph"/>
        <w:numPr>
          <w:ilvl w:val="1"/>
          <w:numId w:val="51"/>
        </w:numPr>
        <w:spacing w:before="0" w:after="0"/>
      </w:pPr>
      <w:r w:rsidRPr="00832C5D">
        <w:t>Total length driven by Environmental: 40.0 meters.</w:t>
      </w:r>
    </w:p>
    <w:p w14:paraId="0363F282" w14:textId="77777777" w:rsidR="00B277A7" w:rsidRPr="00832C5D" w:rsidRDefault="00B277A7" w:rsidP="00B277A7">
      <w:pPr>
        <w:pStyle w:val="ListParagraph"/>
        <w:numPr>
          <w:ilvl w:val="1"/>
          <w:numId w:val="51"/>
        </w:numPr>
        <w:spacing w:before="0" w:after="0"/>
      </w:pPr>
      <w:r w:rsidRPr="00832C5D">
        <w:t>Environmental Cost distributed between minimum of $0.84 and maximum of $1.39MM:</w:t>
      </w:r>
    </w:p>
    <w:p w14:paraId="2C5B0D8A" w14:textId="77777777" w:rsidR="00B277A7" w:rsidRPr="00832C5D" w:rsidRDefault="00B277A7" w:rsidP="00B277A7">
      <w:pPr>
        <w:pStyle w:val="ListParagraph"/>
        <w:numPr>
          <w:ilvl w:val="2"/>
          <w:numId w:val="51"/>
        </w:numPr>
        <w:spacing w:before="0" w:after="0"/>
      </w:pPr>
      <w:r w:rsidRPr="00832C5D">
        <w:t>Leak cost between minimum of $0.17 and maximum of $0.29MM</w:t>
      </w:r>
    </w:p>
    <w:p w14:paraId="3C233655" w14:textId="77777777" w:rsidR="00B277A7" w:rsidRPr="00832C5D" w:rsidRDefault="00B277A7" w:rsidP="00B277A7">
      <w:pPr>
        <w:pStyle w:val="ListParagraph"/>
        <w:numPr>
          <w:ilvl w:val="2"/>
          <w:numId w:val="51"/>
        </w:numPr>
        <w:spacing w:before="0" w:after="0"/>
      </w:pPr>
      <w:r w:rsidRPr="00832C5D">
        <w:t>Leak spill volume between a minimum of 1648.33 and maximum of 1648.37 gallons</w:t>
      </w:r>
    </w:p>
    <w:p w14:paraId="2DE8347F" w14:textId="77777777" w:rsidR="00B277A7" w:rsidRPr="00832C5D" w:rsidRDefault="00B277A7" w:rsidP="00B277A7">
      <w:pPr>
        <w:pStyle w:val="ListParagraph"/>
        <w:numPr>
          <w:ilvl w:val="2"/>
          <w:numId w:val="51"/>
        </w:numPr>
        <w:spacing w:before="0" w:after="0"/>
      </w:pPr>
      <w:r w:rsidRPr="00832C5D">
        <w:t>Rupture cost between minimum of $22.82 and maximum of $38.31MM</w:t>
      </w:r>
    </w:p>
    <w:p w14:paraId="4032A8E7" w14:textId="77777777" w:rsidR="00B277A7" w:rsidRPr="00832C5D" w:rsidRDefault="00B277A7" w:rsidP="00B277A7">
      <w:pPr>
        <w:pStyle w:val="ListParagraph"/>
        <w:numPr>
          <w:ilvl w:val="2"/>
          <w:numId w:val="51"/>
        </w:numPr>
        <w:spacing w:before="0" w:after="0"/>
      </w:pPr>
      <w:r w:rsidRPr="00832C5D">
        <w:t>Rupture spill volume is between a minimum of 215345.83 and maximum of 215351.24 gallons</w:t>
      </w:r>
    </w:p>
    <w:p w14:paraId="72868BAB" w14:textId="77777777" w:rsidR="00B277A7" w:rsidRPr="00832C5D" w:rsidRDefault="00B277A7" w:rsidP="00B277A7">
      <w:pPr>
        <w:pStyle w:val="ListParagraph"/>
        <w:numPr>
          <w:ilvl w:val="2"/>
          <w:numId w:val="51"/>
        </w:numPr>
        <w:spacing w:before="0" w:after="0"/>
      </w:pPr>
      <w:r w:rsidRPr="00832C5D">
        <w:t>Puncture cost between minimum of $5.74 and maximum of $9.64MM</w:t>
      </w:r>
    </w:p>
    <w:p w14:paraId="2EA91296" w14:textId="77777777" w:rsidR="00B277A7" w:rsidRPr="00832C5D" w:rsidRDefault="00B277A7" w:rsidP="00B277A7">
      <w:pPr>
        <w:pStyle w:val="ListParagraph"/>
        <w:numPr>
          <w:ilvl w:val="2"/>
          <w:numId w:val="51"/>
        </w:numPr>
        <w:spacing w:before="0" w:after="0"/>
      </w:pPr>
      <w:r w:rsidRPr="00832C5D">
        <w:t>Puncture spill volume is between a minimum of 54160.36 and maximum of 54161.72 gallons</w:t>
      </w:r>
    </w:p>
    <w:p w14:paraId="273ADAE3" w14:textId="77777777" w:rsidR="00B277A7" w:rsidRPr="00832C5D" w:rsidRDefault="00B277A7" w:rsidP="00B277A7">
      <w:pPr>
        <w:pStyle w:val="ListParagraph"/>
        <w:numPr>
          <w:ilvl w:val="2"/>
          <w:numId w:val="51"/>
        </w:numPr>
        <w:spacing w:before="0" w:after="0"/>
      </w:pPr>
      <w:r w:rsidRPr="00832C5D">
        <w:t xml:space="preserve">Land use distributed as </w:t>
      </w:r>
    </w:p>
    <w:p w14:paraId="17EBFA81" w14:textId="77777777" w:rsidR="00B277A7" w:rsidRPr="00832C5D" w:rsidRDefault="00B277A7" w:rsidP="00B277A7">
      <w:pPr>
        <w:pStyle w:val="ListParagraph"/>
        <w:numPr>
          <w:ilvl w:val="3"/>
          <w:numId w:val="51"/>
        </w:numPr>
        <w:spacing w:before="0" w:after="0"/>
      </w:pPr>
      <w:r w:rsidRPr="00832C5D">
        <w:t>Agricultural: 36.98</w:t>
      </w:r>
    </w:p>
    <w:p w14:paraId="52F5D7A4" w14:textId="77777777" w:rsidR="00B277A7" w:rsidRPr="00832C5D" w:rsidRDefault="00B277A7" w:rsidP="00B277A7">
      <w:pPr>
        <w:pStyle w:val="ListParagraph"/>
        <w:numPr>
          <w:ilvl w:val="3"/>
          <w:numId w:val="51"/>
        </w:numPr>
        <w:spacing w:before="0" w:after="0"/>
      </w:pPr>
      <w:r w:rsidRPr="00832C5D">
        <w:t>Water Course: 3.02</w:t>
      </w:r>
    </w:p>
    <w:p w14:paraId="3C5E91EF" w14:textId="77777777" w:rsidR="00B277A7" w:rsidRPr="00832C5D" w:rsidRDefault="00B277A7" w:rsidP="00B277A7">
      <w:pPr>
        <w:pStyle w:val="ListParagraph"/>
        <w:numPr>
          <w:ilvl w:val="0"/>
          <w:numId w:val="51"/>
        </w:numPr>
        <w:spacing w:before="0" w:after="0"/>
      </w:pPr>
      <w:r w:rsidRPr="00832C5D">
        <w:t>"</w:t>
      </w:r>
      <w:proofErr w:type="spellStart"/>
      <w:r w:rsidRPr="00832C5D">
        <w:t>Kerrbert</w:t>
      </w:r>
      <w:proofErr w:type="spellEnd"/>
      <w:r w:rsidRPr="00832C5D">
        <w:t xml:space="preserve"> </w:t>
      </w:r>
      <w:proofErr w:type="gramStart"/>
      <w:r w:rsidRPr="00832C5D">
        <w:t>4 inch</w:t>
      </w:r>
      <w:proofErr w:type="gramEnd"/>
      <w:r w:rsidRPr="00832C5D">
        <w:t xml:space="preserve"> Water</w:t>
      </w:r>
    </w:p>
    <w:p w14:paraId="1311521F" w14:textId="77777777" w:rsidR="00B277A7" w:rsidRPr="00832C5D" w:rsidRDefault="00B277A7" w:rsidP="00B277A7">
      <w:pPr>
        <w:pStyle w:val="ListParagraph"/>
        <w:numPr>
          <w:ilvl w:val="1"/>
          <w:numId w:val="51"/>
        </w:numPr>
        <w:spacing w:before="0" w:after="0"/>
      </w:pPr>
      <w:r w:rsidRPr="00832C5D">
        <w:t>Total Cumulative Length (m):</w:t>
      </w:r>
      <w:r w:rsidRPr="00832C5D">
        <w:tab/>
        <w:t>40.0</w:t>
      </w:r>
    </w:p>
    <w:p w14:paraId="1A883001" w14:textId="77777777" w:rsidR="00B277A7" w:rsidRPr="00832C5D" w:rsidRDefault="00B277A7" w:rsidP="00B277A7">
      <w:pPr>
        <w:pStyle w:val="ListParagraph"/>
        <w:numPr>
          <w:ilvl w:val="1"/>
          <w:numId w:val="51"/>
        </w:numPr>
        <w:spacing w:before="0" w:after="0"/>
      </w:pPr>
      <w:r w:rsidRPr="00832C5D">
        <w:t>Likelihood of failure distributed between minimum of 1.312e-01 and maximum of 1.312e-01.</w:t>
      </w:r>
    </w:p>
    <w:p w14:paraId="75A64770" w14:textId="77777777" w:rsidR="00B277A7" w:rsidRPr="00832C5D" w:rsidRDefault="00B277A7" w:rsidP="00B277A7">
      <w:pPr>
        <w:pStyle w:val="ListParagraph"/>
        <w:numPr>
          <w:ilvl w:val="2"/>
          <w:numId w:val="51"/>
        </w:numPr>
        <w:spacing w:before="0" w:after="0"/>
      </w:pPr>
      <w:r w:rsidRPr="00832C5D">
        <w:t>Installation date between minimum of 1970-01-01 and maximum of 1970-01-01</w:t>
      </w:r>
    </w:p>
    <w:p w14:paraId="070F92EB" w14:textId="77777777" w:rsidR="00B277A7" w:rsidRPr="00832C5D" w:rsidRDefault="00B277A7" w:rsidP="00B277A7">
      <w:pPr>
        <w:pStyle w:val="ListParagraph"/>
        <w:numPr>
          <w:ilvl w:val="2"/>
          <w:numId w:val="51"/>
        </w:numPr>
        <w:spacing w:before="0" w:after="0"/>
      </w:pPr>
      <w:r w:rsidRPr="00832C5D">
        <w:t>Mainline coating type of Single-wrap Tape</w:t>
      </w:r>
    </w:p>
    <w:p w14:paraId="7B840554" w14:textId="77777777" w:rsidR="00B277A7" w:rsidRPr="00832C5D" w:rsidRDefault="00B277A7" w:rsidP="00B277A7">
      <w:pPr>
        <w:pStyle w:val="ListParagraph"/>
        <w:numPr>
          <w:ilvl w:val="2"/>
          <w:numId w:val="51"/>
        </w:numPr>
        <w:spacing w:before="0" w:after="0"/>
      </w:pPr>
      <w:r w:rsidRPr="00832C5D">
        <w:t>Wall thickness between minimum of 4.78 and maximum of 4.78 mm</w:t>
      </w:r>
    </w:p>
    <w:p w14:paraId="12CD5E0E"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6B9E0059" w14:textId="77777777" w:rsidR="00B277A7" w:rsidRPr="00832C5D" w:rsidRDefault="00B277A7" w:rsidP="00B277A7">
      <w:pPr>
        <w:pStyle w:val="ListParagraph"/>
        <w:numPr>
          <w:ilvl w:val="2"/>
          <w:numId w:val="51"/>
        </w:numPr>
        <w:spacing w:before="0" w:after="0"/>
      </w:pPr>
      <w:r w:rsidRPr="00832C5D">
        <w:t>Field bends encountered: nan</w:t>
      </w:r>
    </w:p>
    <w:p w14:paraId="27803831" w14:textId="77777777" w:rsidR="00B277A7" w:rsidRPr="00832C5D" w:rsidRDefault="00B277A7" w:rsidP="00B277A7">
      <w:pPr>
        <w:pStyle w:val="ListParagraph"/>
        <w:numPr>
          <w:ilvl w:val="2"/>
          <w:numId w:val="51"/>
        </w:numPr>
        <w:spacing w:before="0" w:after="0"/>
      </w:pPr>
      <w:r w:rsidRPr="00832C5D">
        <w:t>Count of road crossings is 1.0</w:t>
      </w:r>
    </w:p>
    <w:p w14:paraId="7CF86BF7" w14:textId="77777777" w:rsidR="00B277A7" w:rsidRPr="00832C5D" w:rsidRDefault="00B277A7" w:rsidP="00B277A7">
      <w:pPr>
        <w:pStyle w:val="ListParagraph"/>
        <w:numPr>
          <w:ilvl w:val="2"/>
          <w:numId w:val="51"/>
        </w:numPr>
        <w:spacing w:before="0" w:after="0"/>
      </w:pPr>
      <w:r w:rsidRPr="00832C5D">
        <w:t>Count of water crossings is 1.0</w:t>
      </w:r>
    </w:p>
    <w:p w14:paraId="6152DD76" w14:textId="77777777" w:rsidR="00B277A7" w:rsidRPr="00832C5D" w:rsidRDefault="00B277A7" w:rsidP="00B277A7">
      <w:pPr>
        <w:pStyle w:val="ListParagraph"/>
        <w:numPr>
          <w:ilvl w:val="1"/>
          <w:numId w:val="51"/>
        </w:numPr>
        <w:spacing w:before="0" w:after="0"/>
      </w:pPr>
      <w:r w:rsidRPr="00832C5D">
        <w:t>Consequence of failure distributed between minimum of $0.21 and maximum of $0.23MM</w:t>
      </w:r>
    </w:p>
    <w:p w14:paraId="4306E616" w14:textId="77777777" w:rsidR="00B277A7" w:rsidRPr="00832C5D" w:rsidRDefault="00B277A7" w:rsidP="00B277A7">
      <w:pPr>
        <w:pStyle w:val="ListParagraph"/>
        <w:numPr>
          <w:ilvl w:val="1"/>
          <w:numId w:val="51"/>
        </w:numPr>
        <w:spacing w:before="0" w:after="0"/>
      </w:pPr>
      <w:r w:rsidRPr="00832C5D">
        <w:t>Total length driven by Economic Loss: 40.0 meters.</w:t>
      </w:r>
    </w:p>
    <w:p w14:paraId="7AB5BB3F" w14:textId="77777777" w:rsidR="00B277A7" w:rsidRPr="00832C5D" w:rsidRDefault="00B277A7" w:rsidP="00B277A7">
      <w:pPr>
        <w:pStyle w:val="ListParagraph"/>
        <w:numPr>
          <w:ilvl w:val="1"/>
          <w:numId w:val="51"/>
        </w:numPr>
        <w:spacing w:before="0" w:after="0"/>
      </w:pPr>
      <w:r w:rsidRPr="00832C5D">
        <w:t>Economic Loss Cost distributed between minimum of $0.21 and maximum of $0.23MM:</w:t>
      </w:r>
    </w:p>
    <w:p w14:paraId="28DD5740" w14:textId="77777777" w:rsidR="00B277A7" w:rsidRPr="00832C5D" w:rsidRDefault="00B277A7" w:rsidP="00B277A7">
      <w:pPr>
        <w:pStyle w:val="ListParagraph"/>
        <w:numPr>
          <w:ilvl w:val="2"/>
          <w:numId w:val="51"/>
        </w:numPr>
        <w:spacing w:before="0" w:after="0"/>
      </w:pPr>
      <w:r w:rsidRPr="00832C5D">
        <w:t>Repair costs between minimum of $9,000.00 and maximum of $31,000.00.</w:t>
      </w:r>
    </w:p>
    <w:p w14:paraId="4E68F35D" w14:textId="77777777" w:rsidR="00B277A7" w:rsidRPr="00832C5D" w:rsidRDefault="00B277A7" w:rsidP="00B277A7">
      <w:pPr>
        <w:pStyle w:val="ListParagraph"/>
        <w:numPr>
          <w:ilvl w:val="2"/>
          <w:numId w:val="51"/>
        </w:numPr>
        <w:spacing w:before="0" w:after="0"/>
      </w:pPr>
      <w:r w:rsidRPr="00832C5D">
        <w:t>Outage losses between minimum of $200,000.00 and maximum of $200,000.00.</w:t>
      </w:r>
    </w:p>
    <w:p w14:paraId="2B4D0AB5" w14:textId="77777777" w:rsidR="00B277A7" w:rsidRPr="00832C5D" w:rsidRDefault="00B277A7" w:rsidP="00B277A7">
      <w:pPr>
        <w:pStyle w:val="ListParagraph"/>
        <w:numPr>
          <w:ilvl w:val="2"/>
          <w:numId w:val="51"/>
        </w:numPr>
        <w:spacing w:before="0" w:after="0"/>
      </w:pPr>
      <w:r w:rsidRPr="00832C5D">
        <w:t>Product type is Fresh Water.</w:t>
      </w:r>
    </w:p>
    <w:p w14:paraId="45A08603" w14:textId="77777777" w:rsidR="00B277A7" w:rsidRPr="00832C5D" w:rsidRDefault="00B277A7" w:rsidP="00B277A7">
      <w:pPr>
        <w:pStyle w:val="ListParagraph"/>
        <w:numPr>
          <w:ilvl w:val="2"/>
          <w:numId w:val="51"/>
        </w:numPr>
        <w:spacing w:before="0" w:after="0"/>
      </w:pPr>
      <w:r w:rsidRPr="00832C5D">
        <w:t>Leak cost between minimum of $0.21 and maximum of $0.23MM</w:t>
      </w:r>
    </w:p>
    <w:p w14:paraId="3A420D23" w14:textId="77777777" w:rsidR="00B277A7" w:rsidRPr="00832C5D" w:rsidRDefault="00B277A7" w:rsidP="00B277A7">
      <w:pPr>
        <w:pStyle w:val="ListParagraph"/>
        <w:numPr>
          <w:ilvl w:val="2"/>
          <w:numId w:val="51"/>
        </w:numPr>
        <w:spacing w:before="0" w:after="0"/>
      </w:pPr>
      <w:r w:rsidRPr="00832C5D">
        <w:t>Leak scenario yielded 0.0 intersections with structures, with minimum of $nan and maximum of $nan in cost of structures impacted.</w:t>
      </w:r>
    </w:p>
    <w:p w14:paraId="12FECEB6" w14:textId="77777777" w:rsidR="00B277A7" w:rsidRPr="00832C5D" w:rsidRDefault="00B277A7" w:rsidP="00B277A7">
      <w:pPr>
        <w:pStyle w:val="ListParagraph"/>
        <w:numPr>
          <w:ilvl w:val="2"/>
          <w:numId w:val="51"/>
        </w:numPr>
        <w:spacing w:before="0" w:after="0"/>
      </w:pPr>
      <w:r w:rsidRPr="00832C5D">
        <w:t>Leak product loss costs between minimum of $0.00 and maximum of $0.00</w:t>
      </w:r>
    </w:p>
    <w:p w14:paraId="544CCB2C" w14:textId="77777777" w:rsidR="00B277A7" w:rsidRPr="00832C5D" w:rsidRDefault="00B277A7" w:rsidP="00B277A7">
      <w:pPr>
        <w:pStyle w:val="ListParagraph"/>
        <w:numPr>
          <w:ilvl w:val="2"/>
          <w:numId w:val="51"/>
        </w:numPr>
        <w:spacing w:before="0" w:after="0"/>
      </w:pPr>
      <w:r w:rsidRPr="00832C5D">
        <w:t>Rupture cost between minimum of $0.21 and maximum of $0.23MM</w:t>
      </w:r>
    </w:p>
    <w:p w14:paraId="211B3386" w14:textId="77777777" w:rsidR="00B277A7" w:rsidRPr="00832C5D" w:rsidRDefault="00B277A7" w:rsidP="00B277A7">
      <w:pPr>
        <w:pStyle w:val="ListParagraph"/>
        <w:numPr>
          <w:ilvl w:val="2"/>
          <w:numId w:val="51"/>
        </w:numPr>
        <w:spacing w:before="0" w:after="0"/>
      </w:pPr>
      <w:r w:rsidRPr="00832C5D">
        <w:t>Rupture scenario yielded 0.0 intersections with structures, with minimum of $nan and maximum of $nan in cost of structures impacted</w:t>
      </w:r>
    </w:p>
    <w:p w14:paraId="2B945BAC" w14:textId="77777777" w:rsidR="00B277A7" w:rsidRPr="00832C5D" w:rsidRDefault="00B277A7" w:rsidP="00B277A7">
      <w:pPr>
        <w:pStyle w:val="ListParagraph"/>
        <w:numPr>
          <w:ilvl w:val="2"/>
          <w:numId w:val="51"/>
        </w:numPr>
        <w:spacing w:before="0" w:after="0"/>
      </w:pPr>
      <w:r w:rsidRPr="00832C5D">
        <w:t>Rupture product loss costs between minimum of $0.00 and maximum of $0.00</w:t>
      </w:r>
    </w:p>
    <w:p w14:paraId="758D8D9A" w14:textId="77777777" w:rsidR="00B277A7" w:rsidRPr="00832C5D" w:rsidRDefault="00B277A7" w:rsidP="00B277A7">
      <w:pPr>
        <w:pStyle w:val="ListParagraph"/>
        <w:numPr>
          <w:ilvl w:val="2"/>
          <w:numId w:val="51"/>
        </w:numPr>
        <w:spacing w:before="0" w:after="0"/>
      </w:pPr>
      <w:r w:rsidRPr="00832C5D">
        <w:t>Puncture cost between minimum of $0.21 and maximum of $0.23MM</w:t>
      </w:r>
    </w:p>
    <w:p w14:paraId="527E4F05" w14:textId="77777777" w:rsidR="00B277A7" w:rsidRPr="00832C5D" w:rsidRDefault="00B277A7" w:rsidP="00B277A7">
      <w:pPr>
        <w:pStyle w:val="ListParagraph"/>
        <w:numPr>
          <w:ilvl w:val="2"/>
          <w:numId w:val="51"/>
        </w:numPr>
        <w:spacing w:before="0" w:after="0"/>
      </w:pPr>
      <w:r w:rsidRPr="00832C5D">
        <w:lastRenderedPageBreak/>
        <w:t>Puncture scenario yielded 0.0 intersections with structures, with minimum of $nan and maximum of $nan in cost of structures impacted</w:t>
      </w:r>
    </w:p>
    <w:p w14:paraId="52AA593E" w14:textId="77777777" w:rsidR="00B277A7" w:rsidRPr="00832C5D" w:rsidRDefault="00B277A7" w:rsidP="00B277A7">
      <w:pPr>
        <w:pStyle w:val="ListParagraph"/>
        <w:numPr>
          <w:ilvl w:val="2"/>
          <w:numId w:val="51"/>
        </w:numPr>
        <w:spacing w:before="0" w:after="0"/>
      </w:pPr>
      <w:r w:rsidRPr="00832C5D">
        <w:t>Puncture Product Loss costs between minimum of $0.00 and maximum of $0.00"</w:t>
      </w:r>
    </w:p>
    <w:p w14:paraId="6C2E84F9" w14:textId="77777777" w:rsidR="00B277A7" w:rsidRPr="00832C5D" w:rsidRDefault="00B277A7" w:rsidP="00B277A7">
      <w:pPr>
        <w:pStyle w:val="ListParagraph"/>
        <w:numPr>
          <w:ilvl w:val="0"/>
          <w:numId w:val="51"/>
        </w:numPr>
        <w:spacing w:before="0" w:after="0"/>
      </w:pPr>
      <w:r w:rsidRPr="00832C5D">
        <w:t xml:space="preserve">"NPS8 Condensate to Enbridge </w:t>
      </w:r>
      <w:proofErr w:type="gramStart"/>
      <w:r w:rsidRPr="00832C5D">
        <w:t>From</w:t>
      </w:r>
      <w:proofErr w:type="gramEnd"/>
      <w:r w:rsidRPr="00832C5D">
        <w:t xml:space="preserve"> 03-05-053-23W4 To 02-05-053-23W4</w:t>
      </w:r>
    </w:p>
    <w:p w14:paraId="4FB04269" w14:textId="77777777" w:rsidR="00B277A7" w:rsidRPr="00832C5D" w:rsidRDefault="00B277A7" w:rsidP="00B277A7">
      <w:pPr>
        <w:pStyle w:val="ListParagraph"/>
        <w:numPr>
          <w:ilvl w:val="1"/>
          <w:numId w:val="51"/>
        </w:numPr>
        <w:spacing w:before="0" w:after="0"/>
      </w:pPr>
      <w:r w:rsidRPr="00832C5D">
        <w:t>Total Cumulative Length (m):</w:t>
      </w:r>
      <w:r w:rsidRPr="00832C5D">
        <w:tab/>
        <w:t>38.22</w:t>
      </w:r>
    </w:p>
    <w:p w14:paraId="37F09D06" w14:textId="77777777" w:rsidR="00B277A7" w:rsidRPr="00832C5D" w:rsidRDefault="00B277A7" w:rsidP="00B277A7">
      <w:pPr>
        <w:pStyle w:val="ListParagraph"/>
        <w:numPr>
          <w:ilvl w:val="1"/>
          <w:numId w:val="51"/>
        </w:numPr>
        <w:spacing w:before="0" w:after="0"/>
      </w:pPr>
      <w:r w:rsidRPr="00832C5D">
        <w:t>Likelihood of failure distributed between minimum of 2.314e-02 and maximum of 2.314e-02.</w:t>
      </w:r>
    </w:p>
    <w:p w14:paraId="24C4B1B8" w14:textId="77777777" w:rsidR="00B277A7" w:rsidRPr="00832C5D" w:rsidRDefault="00B277A7" w:rsidP="00B277A7">
      <w:pPr>
        <w:pStyle w:val="ListParagraph"/>
        <w:numPr>
          <w:ilvl w:val="2"/>
          <w:numId w:val="51"/>
        </w:numPr>
        <w:spacing w:before="0" w:after="0"/>
      </w:pPr>
      <w:r w:rsidRPr="00832C5D">
        <w:t>Installation date between minimum of 1976-01-01 and maximum of 1976-01-01</w:t>
      </w:r>
    </w:p>
    <w:p w14:paraId="28E29EB6" w14:textId="77777777" w:rsidR="00B277A7" w:rsidRPr="00832C5D" w:rsidRDefault="00B277A7" w:rsidP="00B277A7">
      <w:pPr>
        <w:pStyle w:val="ListParagraph"/>
        <w:numPr>
          <w:ilvl w:val="2"/>
          <w:numId w:val="51"/>
        </w:numPr>
        <w:spacing w:before="0" w:after="0"/>
      </w:pPr>
      <w:r w:rsidRPr="00832C5D">
        <w:t>Mainline coating type of Unknown</w:t>
      </w:r>
    </w:p>
    <w:p w14:paraId="18EF6ECE" w14:textId="77777777" w:rsidR="00B277A7" w:rsidRPr="00832C5D" w:rsidRDefault="00B277A7" w:rsidP="00B277A7">
      <w:pPr>
        <w:pStyle w:val="ListParagraph"/>
        <w:numPr>
          <w:ilvl w:val="2"/>
          <w:numId w:val="51"/>
        </w:numPr>
        <w:spacing w:before="0" w:after="0"/>
      </w:pPr>
      <w:r w:rsidRPr="00832C5D">
        <w:t>Wall thickness between minimum of 5.56 and maximum of 5.56 mm</w:t>
      </w:r>
    </w:p>
    <w:p w14:paraId="347AA1A3"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5F97CB05" w14:textId="77777777" w:rsidR="00B277A7" w:rsidRPr="00832C5D" w:rsidRDefault="00B277A7" w:rsidP="00B277A7">
      <w:pPr>
        <w:pStyle w:val="ListParagraph"/>
        <w:numPr>
          <w:ilvl w:val="2"/>
          <w:numId w:val="51"/>
        </w:numPr>
        <w:spacing w:before="0" w:after="0"/>
      </w:pPr>
      <w:r w:rsidRPr="00832C5D">
        <w:t>Field bends encountered: nan</w:t>
      </w:r>
    </w:p>
    <w:p w14:paraId="5D5472BB" w14:textId="77777777" w:rsidR="00B277A7" w:rsidRPr="00832C5D" w:rsidRDefault="00B277A7" w:rsidP="00B277A7">
      <w:pPr>
        <w:pStyle w:val="ListParagraph"/>
        <w:numPr>
          <w:ilvl w:val="2"/>
          <w:numId w:val="51"/>
        </w:numPr>
        <w:spacing w:before="0" w:after="0"/>
      </w:pPr>
      <w:r w:rsidRPr="00832C5D">
        <w:t>Count of road crossings is 0.0</w:t>
      </w:r>
    </w:p>
    <w:p w14:paraId="0BC249B4" w14:textId="77777777" w:rsidR="00B277A7" w:rsidRPr="00832C5D" w:rsidRDefault="00B277A7" w:rsidP="00B277A7">
      <w:pPr>
        <w:pStyle w:val="ListParagraph"/>
        <w:numPr>
          <w:ilvl w:val="2"/>
          <w:numId w:val="51"/>
        </w:numPr>
        <w:spacing w:before="0" w:after="0"/>
      </w:pPr>
      <w:r w:rsidRPr="00832C5D">
        <w:t>Count of water crossings is 0.0</w:t>
      </w:r>
    </w:p>
    <w:p w14:paraId="379222BB" w14:textId="77777777" w:rsidR="00B277A7" w:rsidRPr="00832C5D" w:rsidRDefault="00B277A7" w:rsidP="00B277A7">
      <w:pPr>
        <w:pStyle w:val="ListParagraph"/>
        <w:numPr>
          <w:ilvl w:val="1"/>
          <w:numId w:val="51"/>
        </w:numPr>
        <w:spacing w:before="0" w:after="0"/>
      </w:pPr>
      <w:r w:rsidRPr="00832C5D">
        <w:t>Consequence of failure distributed between minimum of $127.13 and maximum of $127.92MM</w:t>
      </w:r>
    </w:p>
    <w:p w14:paraId="7C4B3D71" w14:textId="77777777" w:rsidR="00B277A7" w:rsidRPr="00832C5D" w:rsidRDefault="00B277A7" w:rsidP="00B277A7">
      <w:pPr>
        <w:pStyle w:val="ListParagraph"/>
        <w:numPr>
          <w:ilvl w:val="1"/>
          <w:numId w:val="51"/>
        </w:numPr>
        <w:spacing w:before="0" w:after="0"/>
      </w:pPr>
      <w:r w:rsidRPr="00832C5D">
        <w:t>Total length driven by Safety: 38.22 meters.</w:t>
      </w:r>
    </w:p>
    <w:p w14:paraId="6D810C43" w14:textId="77777777" w:rsidR="00B277A7" w:rsidRPr="00832C5D" w:rsidRDefault="00B277A7" w:rsidP="00B277A7">
      <w:pPr>
        <w:pStyle w:val="ListParagraph"/>
        <w:numPr>
          <w:ilvl w:val="1"/>
          <w:numId w:val="51"/>
        </w:numPr>
        <w:spacing w:before="0" w:after="0"/>
      </w:pPr>
      <w:r w:rsidRPr="00832C5D">
        <w:t>Safety Cost distributed between minimum of $121.39 and maximum of $121.74MM:</w:t>
      </w:r>
    </w:p>
    <w:p w14:paraId="0AC05C0E" w14:textId="77777777" w:rsidR="00B277A7" w:rsidRPr="00832C5D" w:rsidRDefault="00B277A7" w:rsidP="00B277A7">
      <w:pPr>
        <w:pStyle w:val="ListParagraph"/>
        <w:numPr>
          <w:ilvl w:val="2"/>
          <w:numId w:val="51"/>
        </w:numPr>
        <w:spacing w:before="0" w:after="0"/>
      </w:pPr>
      <w:r w:rsidRPr="00832C5D">
        <w:t>Leak cost between minimum of $121.06 and maximum of $121.06MM</w:t>
      </w:r>
    </w:p>
    <w:p w14:paraId="1098465A" w14:textId="77777777" w:rsidR="00B277A7" w:rsidRPr="00832C5D" w:rsidRDefault="00B277A7" w:rsidP="00B277A7">
      <w:pPr>
        <w:pStyle w:val="ListParagraph"/>
        <w:numPr>
          <w:ilvl w:val="2"/>
          <w:numId w:val="51"/>
        </w:numPr>
        <w:spacing w:before="0" w:after="0"/>
      </w:pPr>
      <w:r w:rsidRPr="00832C5D">
        <w:t>Leak scenario yielded 1.0 intersections with structures, with minimum of 12.61 and maximum of 12.61 of population impacted.</w:t>
      </w:r>
    </w:p>
    <w:p w14:paraId="3CCFA630" w14:textId="77777777" w:rsidR="00B277A7" w:rsidRPr="00832C5D" w:rsidRDefault="00B277A7" w:rsidP="00B277A7">
      <w:pPr>
        <w:pStyle w:val="ListParagraph"/>
        <w:numPr>
          <w:ilvl w:val="2"/>
          <w:numId w:val="51"/>
        </w:numPr>
        <w:spacing w:before="0" w:after="0"/>
      </w:pPr>
      <w:r w:rsidRPr="00832C5D">
        <w:t>Leak hazard radius distributed between minimum of 11.13 and maximum of 11.13 meters.</w:t>
      </w:r>
    </w:p>
    <w:p w14:paraId="052761D2" w14:textId="77777777" w:rsidR="00B277A7" w:rsidRPr="00832C5D" w:rsidRDefault="00B277A7" w:rsidP="00B277A7">
      <w:pPr>
        <w:pStyle w:val="ListParagraph"/>
        <w:numPr>
          <w:ilvl w:val="2"/>
          <w:numId w:val="51"/>
        </w:numPr>
        <w:spacing w:before="0" w:after="0"/>
      </w:pPr>
      <w:r w:rsidRPr="00832C5D">
        <w:t>Rupture cost between minimum of $133.16 and maximum of $133.16MM</w:t>
      </w:r>
    </w:p>
    <w:p w14:paraId="52E07BB9" w14:textId="77777777" w:rsidR="00B277A7" w:rsidRPr="00832C5D" w:rsidRDefault="00B277A7" w:rsidP="00B277A7">
      <w:pPr>
        <w:pStyle w:val="ListParagraph"/>
        <w:numPr>
          <w:ilvl w:val="2"/>
          <w:numId w:val="51"/>
        </w:numPr>
        <w:spacing w:before="0" w:after="0"/>
      </w:pPr>
      <w:r w:rsidRPr="00832C5D">
        <w:t>Rupture scenario yielded 1.0 intersections with structures, with minimum of 13.87 and maximum of 13.87 of population impacted</w:t>
      </w:r>
    </w:p>
    <w:p w14:paraId="08F73829" w14:textId="77777777" w:rsidR="00B277A7" w:rsidRPr="00832C5D" w:rsidRDefault="00B277A7" w:rsidP="00B277A7">
      <w:pPr>
        <w:pStyle w:val="ListParagraph"/>
        <w:numPr>
          <w:ilvl w:val="2"/>
          <w:numId w:val="51"/>
        </w:numPr>
        <w:spacing w:before="0" w:after="0"/>
      </w:pPr>
      <w:r w:rsidRPr="00832C5D">
        <w:t>Rupture hazard radius distributed between minimum of 129.12 and maximum of 129.12 meters.</w:t>
      </w:r>
    </w:p>
    <w:p w14:paraId="0F32291B" w14:textId="77777777" w:rsidR="00B277A7" w:rsidRPr="00832C5D" w:rsidRDefault="00B277A7" w:rsidP="00B277A7">
      <w:pPr>
        <w:pStyle w:val="ListParagraph"/>
        <w:numPr>
          <w:ilvl w:val="2"/>
          <w:numId w:val="51"/>
        </w:numPr>
        <w:spacing w:before="0" w:after="0"/>
      </w:pPr>
      <w:r w:rsidRPr="00832C5D">
        <w:t>Puncture cost between minimum of $121.06 and maximum of $121.06MM</w:t>
      </w:r>
    </w:p>
    <w:p w14:paraId="125FAABB" w14:textId="77777777" w:rsidR="00B277A7" w:rsidRPr="00832C5D" w:rsidRDefault="00B277A7" w:rsidP="00B277A7">
      <w:pPr>
        <w:pStyle w:val="ListParagraph"/>
        <w:numPr>
          <w:ilvl w:val="2"/>
          <w:numId w:val="51"/>
        </w:numPr>
        <w:spacing w:before="0" w:after="0"/>
      </w:pPr>
      <w:r w:rsidRPr="00832C5D">
        <w:t>Puncture scenario yielded 1.0 intersections with structures, with minimum of 12.61 and maximum of 12.61 of population impacted</w:t>
      </w:r>
    </w:p>
    <w:p w14:paraId="7B258B11" w14:textId="77777777" w:rsidR="00B277A7" w:rsidRPr="00832C5D" w:rsidRDefault="00B277A7" w:rsidP="00B277A7">
      <w:pPr>
        <w:pStyle w:val="ListParagraph"/>
        <w:numPr>
          <w:ilvl w:val="2"/>
          <w:numId w:val="51"/>
        </w:numPr>
        <w:spacing w:before="0" w:after="0"/>
      </w:pPr>
      <w:r w:rsidRPr="00832C5D">
        <w:t>Puncture hazard radius distributed between minimum of 45.37 and maximum of 45.37 meters.</w:t>
      </w:r>
    </w:p>
    <w:p w14:paraId="6A5501C9" w14:textId="77777777" w:rsidR="00B277A7" w:rsidRPr="00832C5D" w:rsidRDefault="00B277A7" w:rsidP="00B277A7">
      <w:pPr>
        <w:pStyle w:val="ListParagraph"/>
        <w:numPr>
          <w:ilvl w:val="2"/>
          <w:numId w:val="51"/>
        </w:numPr>
        <w:spacing w:before="0" w:after="0"/>
      </w:pPr>
      <w:r w:rsidRPr="00832C5D">
        <w:t>Product type is Condensate.</w:t>
      </w:r>
    </w:p>
    <w:p w14:paraId="5A326A8A" w14:textId="77777777" w:rsidR="00B277A7" w:rsidRPr="00832C5D" w:rsidRDefault="00B277A7" w:rsidP="00B277A7">
      <w:pPr>
        <w:pStyle w:val="ListParagraph"/>
        <w:numPr>
          <w:ilvl w:val="2"/>
          <w:numId w:val="51"/>
        </w:numPr>
        <w:spacing w:before="0" w:after="0"/>
      </w:pPr>
      <w:r w:rsidRPr="00832C5D">
        <w:t>Class area location is/are 1.0.</w:t>
      </w:r>
    </w:p>
    <w:p w14:paraId="5B2E06E6" w14:textId="77777777" w:rsidR="00B277A7" w:rsidRPr="00832C5D" w:rsidRDefault="00B277A7" w:rsidP="00B277A7">
      <w:pPr>
        <w:pStyle w:val="ListParagraph"/>
        <w:numPr>
          <w:ilvl w:val="0"/>
          <w:numId w:val="51"/>
        </w:numPr>
        <w:spacing w:before="0" w:after="0"/>
      </w:pPr>
      <w:r w:rsidRPr="00832C5D">
        <w:t>"CROMER DELIVERY LATERAL NPS 8</w:t>
      </w:r>
    </w:p>
    <w:p w14:paraId="0FCB8C6F" w14:textId="77777777" w:rsidR="00B277A7" w:rsidRPr="00832C5D" w:rsidRDefault="00B277A7" w:rsidP="00B277A7">
      <w:pPr>
        <w:pStyle w:val="ListParagraph"/>
        <w:numPr>
          <w:ilvl w:val="1"/>
          <w:numId w:val="51"/>
        </w:numPr>
        <w:spacing w:before="0" w:after="0"/>
      </w:pPr>
      <w:r w:rsidRPr="00832C5D">
        <w:t>Total Cumulative Length (m):</w:t>
      </w:r>
      <w:r w:rsidRPr="00832C5D">
        <w:tab/>
        <w:t>27.36</w:t>
      </w:r>
    </w:p>
    <w:p w14:paraId="0ED740DD" w14:textId="77777777" w:rsidR="00B277A7" w:rsidRPr="00832C5D" w:rsidRDefault="00B277A7" w:rsidP="00B277A7">
      <w:pPr>
        <w:pStyle w:val="ListParagraph"/>
        <w:numPr>
          <w:ilvl w:val="1"/>
          <w:numId w:val="51"/>
        </w:numPr>
        <w:spacing w:before="0" w:after="0"/>
      </w:pPr>
      <w:r w:rsidRPr="00832C5D">
        <w:t>Likelihood of failure distributed between minimum of 3.090e-02 and maximum of 3.090e-02.</w:t>
      </w:r>
    </w:p>
    <w:p w14:paraId="72E01D26" w14:textId="77777777" w:rsidR="00B277A7" w:rsidRPr="00832C5D" w:rsidRDefault="00B277A7" w:rsidP="00B277A7">
      <w:pPr>
        <w:pStyle w:val="ListParagraph"/>
        <w:numPr>
          <w:ilvl w:val="2"/>
          <w:numId w:val="51"/>
        </w:numPr>
        <w:spacing w:before="0" w:after="0"/>
      </w:pPr>
      <w:r w:rsidRPr="00832C5D">
        <w:t>Installation date between minimum of 1900-01-01 and maximum of 1900-01-01</w:t>
      </w:r>
    </w:p>
    <w:p w14:paraId="1ACB23DB" w14:textId="77777777" w:rsidR="00B277A7" w:rsidRPr="00832C5D" w:rsidRDefault="00B277A7" w:rsidP="00B277A7">
      <w:pPr>
        <w:pStyle w:val="ListParagraph"/>
        <w:numPr>
          <w:ilvl w:val="2"/>
          <w:numId w:val="51"/>
        </w:numPr>
        <w:spacing w:before="0" w:after="0"/>
      </w:pPr>
      <w:r w:rsidRPr="00832C5D">
        <w:t>Mainline coating type of Unknown</w:t>
      </w:r>
    </w:p>
    <w:p w14:paraId="7E2B5582" w14:textId="77777777" w:rsidR="00B277A7" w:rsidRPr="00832C5D" w:rsidRDefault="00B277A7" w:rsidP="00B277A7">
      <w:pPr>
        <w:pStyle w:val="ListParagraph"/>
        <w:numPr>
          <w:ilvl w:val="2"/>
          <w:numId w:val="51"/>
        </w:numPr>
        <w:spacing w:before="0" w:after="0"/>
      </w:pPr>
      <w:r w:rsidRPr="00832C5D">
        <w:t>Wall thickness between minimum of 4.78 and maximum of 4.78 mm</w:t>
      </w:r>
    </w:p>
    <w:p w14:paraId="5F7C4AF8"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3E54F7EA" w14:textId="77777777" w:rsidR="00B277A7" w:rsidRPr="00832C5D" w:rsidRDefault="00B277A7" w:rsidP="00B277A7">
      <w:pPr>
        <w:pStyle w:val="ListParagraph"/>
        <w:numPr>
          <w:ilvl w:val="2"/>
          <w:numId w:val="51"/>
        </w:numPr>
        <w:spacing w:before="0" w:after="0"/>
      </w:pPr>
      <w:r w:rsidRPr="00832C5D">
        <w:t>Field bends encountered: nan</w:t>
      </w:r>
    </w:p>
    <w:p w14:paraId="5CB7B475" w14:textId="77777777" w:rsidR="00B277A7" w:rsidRPr="00832C5D" w:rsidRDefault="00B277A7" w:rsidP="00B277A7">
      <w:pPr>
        <w:pStyle w:val="ListParagraph"/>
        <w:numPr>
          <w:ilvl w:val="2"/>
          <w:numId w:val="51"/>
        </w:numPr>
        <w:spacing w:before="0" w:after="0"/>
      </w:pPr>
      <w:r w:rsidRPr="00832C5D">
        <w:t>Count of road crossings is 0.0</w:t>
      </w:r>
    </w:p>
    <w:p w14:paraId="0E92CE4A" w14:textId="77777777" w:rsidR="00B277A7" w:rsidRPr="00832C5D" w:rsidRDefault="00B277A7" w:rsidP="00B277A7">
      <w:pPr>
        <w:pStyle w:val="ListParagraph"/>
        <w:numPr>
          <w:ilvl w:val="2"/>
          <w:numId w:val="51"/>
        </w:numPr>
        <w:spacing w:before="0" w:after="0"/>
      </w:pPr>
      <w:r w:rsidRPr="00832C5D">
        <w:t>Count of water crossings is 0.0</w:t>
      </w:r>
    </w:p>
    <w:p w14:paraId="3100A1EF" w14:textId="77777777" w:rsidR="00B277A7" w:rsidRPr="00832C5D" w:rsidRDefault="00B277A7" w:rsidP="00B277A7">
      <w:pPr>
        <w:pStyle w:val="ListParagraph"/>
        <w:numPr>
          <w:ilvl w:val="1"/>
          <w:numId w:val="51"/>
        </w:numPr>
        <w:spacing w:before="0" w:after="0"/>
      </w:pPr>
      <w:r w:rsidRPr="00832C5D">
        <w:t>Consequence of failure distributed between minimum of $12.64 and maximum of $12.66MM</w:t>
      </w:r>
    </w:p>
    <w:p w14:paraId="00511862" w14:textId="77777777" w:rsidR="00B277A7" w:rsidRPr="00832C5D" w:rsidRDefault="00B277A7" w:rsidP="00B277A7">
      <w:pPr>
        <w:pStyle w:val="ListParagraph"/>
        <w:numPr>
          <w:ilvl w:val="1"/>
          <w:numId w:val="51"/>
        </w:numPr>
        <w:spacing w:before="0" w:after="0"/>
      </w:pPr>
      <w:r w:rsidRPr="00832C5D">
        <w:t>Total length driven by Environmental: 27.36 meters.</w:t>
      </w:r>
    </w:p>
    <w:p w14:paraId="422110D0" w14:textId="77777777" w:rsidR="00B277A7" w:rsidRPr="00832C5D" w:rsidRDefault="00B277A7" w:rsidP="00B277A7">
      <w:pPr>
        <w:pStyle w:val="ListParagraph"/>
        <w:numPr>
          <w:ilvl w:val="1"/>
          <w:numId w:val="51"/>
        </w:numPr>
        <w:spacing w:before="0" w:after="0"/>
      </w:pPr>
      <w:r w:rsidRPr="00832C5D">
        <w:lastRenderedPageBreak/>
        <w:t>Environmental Cost distributed between minimum of $12.33 and maximum of $12.34MM:</w:t>
      </w:r>
    </w:p>
    <w:p w14:paraId="098ED1A9" w14:textId="77777777" w:rsidR="00B277A7" w:rsidRPr="00832C5D" w:rsidRDefault="00B277A7" w:rsidP="00B277A7">
      <w:pPr>
        <w:pStyle w:val="ListParagraph"/>
        <w:numPr>
          <w:ilvl w:val="2"/>
          <w:numId w:val="51"/>
        </w:numPr>
        <w:spacing w:before="0" w:after="0"/>
      </w:pPr>
      <w:r w:rsidRPr="00832C5D">
        <w:t>Leak cost between minimum of $0.33 and maximum of $0.33MM</w:t>
      </w:r>
    </w:p>
    <w:p w14:paraId="470DF6F1" w14:textId="77777777" w:rsidR="00B277A7" w:rsidRPr="00832C5D" w:rsidRDefault="00B277A7" w:rsidP="00B277A7">
      <w:pPr>
        <w:pStyle w:val="ListParagraph"/>
        <w:numPr>
          <w:ilvl w:val="2"/>
          <w:numId w:val="51"/>
        </w:numPr>
        <w:spacing w:before="0" w:after="0"/>
      </w:pPr>
      <w:r w:rsidRPr="00832C5D">
        <w:t>Leak spill volume between a minimum of 1856.18 and maximum of 1858.45 gallons</w:t>
      </w:r>
    </w:p>
    <w:p w14:paraId="7DC75E61" w14:textId="77777777" w:rsidR="00B277A7" w:rsidRPr="00832C5D" w:rsidRDefault="00B277A7" w:rsidP="00B277A7">
      <w:pPr>
        <w:pStyle w:val="ListParagraph"/>
        <w:numPr>
          <w:ilvl w:val="2"/>
          <w:numId w:val="51"/>
        </w:numPr>
        <w:spacing w:before="0" w:after="0"/>
      </w:pPr>
      <w:r w:rsidRPr="00832C5D">
        <w:t>Rupture cost between minimum of $158.50 and maximum of $158.69MM</w:t>
      </w:r>
    </w:p>
    <w:p w14:paraId="647C9F7B" w14:textId="77777777" w:rsidR="00B277A7" w:rsidRPr="00832C5D" w:rsidRDefault="00B277A7" w:rsidP="00B277A7">
      <w:pPr>
        <w:pStyle w:val="ListParagraph"/>
        <w:numPr>
          <w:ilvl w:val="2"/>
          <w:numId w:val="51"/>
        </w:numPr>
        <w:spacing w:before="0" w:after="0"/>
      </w:pPr>
      <w:r w:rsidRPr="00832C5D">
        <w:t>Rupture spill volume is between a minimum of 890852.69 and maximum of 891942.44 gallons</w:t>
      </w:r>
    </w:p>
    <w:p w14:paraId="1BFF0F6C" w14:textId="77777777" w:rsidR="00B277A7" w:rsidRPr="00832C5D" w:rsidRDefault="00B277A7" w:rsidP="00B277A7">
      <w:pPr>
        <w:pStyle w:val="ListParagraph"/>
        <w:numPr>
          <w:ilvl w:val="2"/>
          <w:numId w:val="51"/>
        </w:numPr>
        <w:spacing w:before="0" w:after="0"/>
      </w:pPr>
      <w:r w:rsidRPr="00832C5D">
        <w:t>Puncture cost between minimum of $10.85 and maximum of $10.86MM</w:t>
      </w:r>
    </w:p>
    <w:p w14:paraId="22FF5EA1" w14:textId="77777777" w:rsidR="00B277A7" w:rsidRPr="00832C5D" w:rsidRDefault="00B277A7" w:rsidP="00B277A7">
      <w:pPr>
        <w:pStyle w:val="ListParagraph"/>
        <w:numPr>
          <w:ilvl w:val="2"/>
          <w:numId w:val="51"/>
        </w:numPr>
        <w:spacing w:before="0" w:after="0"/>
      </w:pPr>
      <w:r w:rsidRPr="00832C5D">
        <w:t>Puncture spill volume is between a minimum of 60989.88 and maximum of 61064.49 gallons</w:t>
      </w:r>
    </w:p>
    <w:p w14:paraId="39DE0966" w14:textId="77777777" w:rsidR="00B277A7" w:rsidRPr="00832C5D" w:rsidRDefault="00B277A7" w:rsidP="00B277A7">
      <w:pPr>
        <w:pStyle w:val="ListParagraph"/>
        <w:numPr>
          <w:ilvl w:val="2"/>
          <w:numId w:val="51"/>
        </w:numPr>
        <w:spacing w:before="0" w:after="0"/>
      </w:pPr>
      <w:r w:rsidRPr="00832C5D">
        <w:t xml:space="preserve">Land use distributed as </w:t>
      </w:r>
    </w:p>
    <w:p w14:paraId="161B6FC4" w14:textId="77777777" w:rsidR="00B277A7" w:rsidRPr="00832C5D" w:rsidRDefault="00B277A7" w:rsidP="00B277A7">
      <w:pPr>
        <w:pStyle w:val="ListParagraph"/>
        <w:numPr>
          <w:ilvl w:val="3"/>
          <w:numId w:val="51"/>
        </w:numPr>
        <w:spacing w:before="0" w:after="0"/>
      </w:pPr>
      <w:r w:rsidRPr="00832C5D">
        <w:t>Bush/Creek: 27.36</w:t>
      </w:r>
    </w:p>
    <w:p w14:paraId="359B6049" w14:textId="77777777" w:rsidR="00B277A7" w:rsidRPr="00832C5D" w:rsidRDefault="00B277A7" w:rsidP="00B277A7">
      <w:pPr>
        <w:pStyle w:val="ListParagraph"/>
        <w:numPr>
          <w:ilvl w:val="0"/>
          <w:numId w:val="51"/>
        </w:numPr>
        <w:spacing w:before="0" w:after="0"/>
      </w:pPr>
      <w:r w:rsidRPr="00832C5D">
        <w:t xml:space="preserve">"NPS4 SS-12 From 15-15-16-17-W3 </w:t>
      </w:r>
      <w:proofErr w:type="gramStart"/>
      <w:r w:rsidRPr="00832C5D">
        <w:t>To</w:t>
      </w:r>
      <w:proofErr w:type="gramEnd"/>
      <w:r w:rsidRPr="00832C5D">
        <w:t xml:space="preserve"> 15-15-16-17W3</w:t>
      </w:r>
    </w:p>
    <w:p w14:paraId="24C99F32" w14:textId="77777777" w:rsidR="00B277A7" w:rsidRPr="00832C5D" w:rsidRDefault="00B277A7" w:rsidP="00B277A7">
      <w:pPr>
        <w:pStyle w:val="ListParagraph"/>
        <w:numPr>
          <w:ilvl w:val="1"/>
          <w:numId w:val="51"/>
        </w:numPr>
        <w:spacing w:before="0" w:after="0"/>
      </w:pPr>
      <w:r w:rsidRPr="00832C5D">
        <w:t>Total Cumulative Length (m):</w:t>
      </w:r>
      <w:r w:rsidRPr="00832C5D">
        <w:tab/>
        <w:t>26.48</w:t>
      </w:r>
    </w:p>
    <w:p w14:paraId="65ED105C" w14:textId="77777777" w:rsidR="00B277A7" w:rsidRPr="00832C5D" w:rsidRDefault="00B277A7" w:rsidP="00B277A7">
      <w:pPr>
        <w:pStyle w:val="ListParagraph"/>
        <w:numPr>
          <w:ilvl w:val="1"/>
          <w:numId w:val="51"/>
        </w:numPr>
        <w:spacing w:before="0" w:after="0"/>
      </w:pPr>
      <w:r w:rsidRPr="00832C5D">
        <w:t>Likelihood of failure distributed between minimum of 1.297e-02 and maximum of 1.297e-02.</w:t>
      </w:r>
    </w:p>
    <w:p w14:paraId="52999966" w14:textId="77777777" w:rsidR="00B277A7" w:rsidRPr="00832C5D" w:rsidRDefault="00B277A7" w:rsidP="00B277A7">
      <w:pPr>
        <w:pStyle w:val="ListParagraph"/>
        <w:numPr>
          <w:ilvl w:val="2"/>
          <w:numId w:val="51"/>
        </w:numPr>
        <w:spacing w:before="0" w:after="0"/>
      </w:pPr>
      <w:r w:rsidRPr="00832C5D">
        <w:t>Installation date between minimum of 1955-01-01 and maximum of 1955-01-01</w:t>
      </w:r>
    </w:p>
    <w:p w14:paraId="699EC12F" w14:textId="77777777" w:rsidR="00B277A7" w:rsidRPr="00832C5D" w:rsidRDefault="00B277A7" w:rsidP="00B277A7">
      <w:pPr>
        <w:pStyle w:val="ListParagraph"/>
        <w:numPr>
          <w:ilvl w:val="2"/>
          <w:numId w:val="51"/>
        </w:numPr>
        <w:spacing w:before="0" w:after="0"/>
      </w:pPr>
      <w:r w:rsidRPr="00832C5D">
        <w:t>Mainline coating type of Extruded Polyethylene</w:t>
      </w:r>
    </w:p>
    <w:p w14:paraId="0A660DD5" w14:textId="77777777" w:rsidR="00B277A7" w:rsidRPr="00832C5D" w:rsidRDefault="00B277A7" w:rsidP="00B277A7">
      <w:pPr>
        <w:pStyle w:val="ListParagraph"/>
        <w:numPr>
          <w:ilvl w:val="2"/>
          <w:numId w:val="51"/>
        </w:numPr>
        <w:spacing w:before="0" w:after="0"/>
      </w:pPr>
      <w:r w:rsidRPr="00832C5D">
        <w:t>Wall thickness between minimum of 6.02 and maximum of 6.02 mm</w:t>
      </w:r>
    </w:p>
    <w:p w14:paraId="082D4B1F"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4CA79437" w14:textId="77777777" w:rsidR="00B277A7" w:rsidRPr="00832C5D" w:rsidRDefault="00B277A7" w:rsidP="00B277A7">
      <w:pPr>
        <w:pStyle w:val="ListParagraph"/>
        <w:numPr>
          <w:ilvl w:val="2"/>
          <w:numId w:val="51"/>
        </w:numPr>
        <w:spacing w:before="0" w:after="0"/>
      </w:pPr>
      <w:r w:rsidRPr="00832C5D">
        <w:t>Field bends encountered: nan</w:t>
      </w:r>
    </w:p>
    <w:p w14:paraId="53EDE569" w14:textId="77777777" w:rsidR="00B277A7" w:rsidRPr="00832C5D" w:rsidRDefault="00B277A7" w:rsidP="00B277A7">
      <w:pPr>
        <w:pStyle w:val="ListParagraph"/>
        <w:numPr>
          <w:ilvl w:val="2"/>
          <w:numId w:val="51"/>
        </w:numPr>
        <w:spacing w:before="0" w:after="0"/>
      </w:pPr>
      <w:r w:rsidRPr="00832C5D">
        <w:t>Count of road crossings is 0.0</w:t>
      </w:r>
    </w:p>
    <w:p w14:paraId="6886C868" w14:textId="77777777" w:rsidR="00B277A7" w:rsidRPr="00832C5D" w:rsidRDefault="00B277A7" w:rsidP="00B277A7">
      <w:pPr>
        <w:pStyle w:val="ListParagraph"/>
        <w:numPr>
          <w:ilvl w:val="2"/>
          <w:numId w:val="51"/>
        </w:numPr>
        <w:spacing w:before="0" w:after="0"/>
      </w:pPr>
      <w:r w:rsidRPr="00832C5D">
        <w:t>Count of water crossings is 0.0</w:t>
      </w:r>
    </w:p>
    <w:p w14:paraId="15C320C4" w14:textId="77777777" w:rsidR="00B277A7" w:rsidRPr="00832C5D" w:rsidRDefault="00B277A7" w:rsidP="00B277A7">
      <w:pPr>
        <w:pStyle w:val="ListParagraph"/>
        <w:numPr>
          <w:ilvl w:val="1"/>
          <w:numId w:val="51"/>
        </w:numPr>
        <w:spacing w:before="0" w:after="0"/>
      </w:pPr>
      <w:r w:rsidRPr="00832C5D">
        <w:t>Consequence of failure distributed between minimum of $2.59 and maximum of $4.72MM</w:t>
      </w:r>
    </w:p>
    <w:p w14:paraId="79CCB0A7" w14:textId="77777777" w:rsidR="00B277A7" w:rsidRPr="00832C5D" w:rsidRDefault="00B277A7" w:rsidP="00B277A7">
      <w:pPr>
        <w:pStyle w:val="ListParagraph"/>
        <w:numPr>
          <w:ilvl w:val="1"/>
          <w:numId w:val="51"/>
        </w:numPr>
        <w:spacing w:before="0" w:after="0"/>
      </w:pPr>
      <w:r w:rsidRPr="00832C5D">
        <w:t>Total length driven by Environmental: 26.48 meters.</w:t>
      </w:r>
    </w:p>
    <w:p w14:paraId="3CA1F260" w14:textId="77777777" w:rsidR="00B277A7" w:rsidRPr="00832C5D" w:rsidRDefault="00B277A7" w:rsidP="00B277A7">
      <w:pPr>
        <w:pStyle w:val="ListParagraph"/>
        <w:numPr>
          <w:ilvl w:val="1"/>
          <w:numId w:val="51"/>
        </w:numPr>
        <w:spacing w:before="0" w:after="0"/>
      </w:pPr>
      <w:r w:rsidRPr="00832C5D">
        <w:t>Environmental Cost distributed between minimum of $2.33 and maximum of $4.44MM:</w:t>
      </w:r>
    </w:p>
    <w:p w14:paraId="2BDC2285" w14:textId="77777777" w:rsidR="00B277A7" w:rsidRPr="00832C5D" w:rsidRDefault="00B277A7" w:rsidP="00B277A7">
      <w:pPr>
        <w:pStyle w:val="ListParagraph"/>
        <w:numPr>
          <w:ilvl w:val="2"/>
          <w:numId w:val="51"/>
        </w:numPr>
        <w:spacing w:before="0" w:after="0"/>
      </w:pPr>
      <w:r w:rsidRPr="00832C5D">
        <w:t>Leak cost between minimum of $0.20 and maximum of $0.20MM</w:t>
      </w:r>
    </w:p>
    <w:p w14:paraId="37251365" w14:textId="77777777" w:rsidR="00B277A7" w:rsidRPr="00832C5D" w:rsidRDefault="00B277A7" w:rsidP="00B277A7">
      <w:pPr>
        <w:pStyle w:val="ListParagraph"/>
        <w:numPr>
          <w:ilvl w:val="2"/>
          <w:numId w:val="51"/>
        </w:numPr>
        <w:spacing w:before="0" w:after="0"/>
      </w:pPr>
      <w:r w:rsidRPr="00832C5D">
        <w:t>Leak spill volume between a minimum of 1853.91 and maximum of 1854.46 gallons</w:t>
      </w:r>
    </w:p>
    <w:p w14:paraId="2465E3AF" w14:textId="77777777" w:rsidR="00B277A7" w:rsidRPr="00832C5D" w:rsidRDefault="00B277A7" w:rsidP="00B277A7">
      <w:pPr>
        <w:pStyle w:val="ListParagraph"/>
        <w:numPr>
          <w:ilvl w:val="2"/>
          <w:numId w:val="51"/>
        </w:numPr>
        <w:spacing w:before="0" w:after="0"/>
      </w:pPr>
      <w:r w:rsidRPr="00832C5D">
        <w:t>Rupture cost between minimum of $25.67 and maximum of $25.68MM</w:t>
      </w:r>
    </w:p>
    <w:p w14:paraId="73DC69D1" w14:textId="77777777" w:rsidR="00B277A7" w:rsidRPr="00832C5D" w:rsidRDefault="00B277A7" w:rsidP="00B277A7">
      <w:pPr>
        <w:pStyle w:val="ListParagraph"/>
        <w:numPr>
          <w:ilvl w:val="2"/>
          <w:numId w:val="51"/>
        </w:numPr>
        <w:spacing w:before="0" w:after="0"/>
      </w:pPr>
      <w:r w:rsidRPr="00832C5D">
        <w:t>Rupture spill volume is between a minimum of 242203.9 and maximum of 242275.67 gallons</w:t>
      </w:r>
    </w:p>
    <w:p w14:paraId="69D46E6F" w14:textId="77777777" w:rsidR="00B277A7" w:rsidRPr="00832C5D" w:rsidRDefault="00B277A7" w:rsidP="00B277A7">
      <w:pPr>
        <w:pStyle w:val="ListParagraph"/>
        <w:numPr>
          <w:ilvl w:val="2"/>
          <w:numId w:val="51"/>
        </w:numPr>
        <w:spacing w:before="0" w:after="0"/>
      </w:pPr>
      <w:r w:rsidRPr="00832C5D">
        <w:t>Puncture cost between minimum of $6.46 and maximum of $6.46MM</w:t>
      </w:r>
    </w:p>
    <w:p w14:paraId="159D8DBD" w14:textId="77777777" w:rsidR="00B277A7" w:rsidRPr="00832C5D" w:rsidRDefault="00B277A7" w:rsidP="00B277A7">
      <w:pPr>
        <w:pStyle w:val="ListParagraph"/>
        <w:numPr>
          <w:ilvl w:val="2"/>
          <w:numId w:val="51"/>
        </w:numPr>
        <w:spacing w:before="0" w:after="0"/>
      </w:pPr>
      <w:r w:rsidRPr="00832C5D">
        <w:t>Puncture spill volume is between a minimum of 60915.28 and maximum of 60933.33 gallons</w:t>
      </w:r>
    </w:p>
    <w:p w14:paraId="58535756" w14:textId="77777777" w:rsidR="00B277A7" w:rsidRPr="00832C5D" w:rsidRDefault="00B277A7" w:rsidP="00B277A7">
      <w:pPr>
        <w:pStyle w:val="ListParagraph"/>
        <w:numPr>
          <w:ilvl w:val="2"/>
          <w:numId w:val="51"/>
        </w:numPr>
        <w:spacing w:before="0" w:after="0"/>
      </w:pPr>
      <w:r w:rsidRPr="00832C5D">
        <w:t xml:space="preserve">Land use distributed as </w:t>
      </w:r>
    </w:p>
    <w:p w14:paraId="104A699E" w14:textId="77777777" w:rsidR="00B277A7" w:rsidRPr="00832C5D" w:rsidRDefault="00B277A7" w:rsidP="00B277A7">
      <w:pPr>
        <w:pStyle w:val="ListParagraph"/>
        <w:numPr>
          <w:ilvl w:val="3"/>
          <w:numId w:val="51"/>
        </w:numPr>
        <w:spacing w:before="0" w:after="0"/>
      </w:pPr>
      <w:r w:rsidRPr="00832C5D">
        <w:t>Agricultural: 26.48</w:t>
      </w:r>
    </w:p>
    <w:p w14:paraId="11C2910B" w14:textId="77777777" w:rsidR="00B277A7" w:rsidRPr="00832C5D" w:rsidRDefault="00B277A7" w:rsidP="00B277A7">
      <w:pPr>
        <w:pStyle w:val="ListParagraph"/>
        <w:numPr>
          <w:ilvl w:val="0"/>
          <w:numId w:val="51"/>
        </w:numPr>
        <w:spacing w:before="0" w:after="0"/>
      </w:pPr>
      <w:r w:rsidRPr="00832C5D">
        <w:t>"EMPRESS WASTE WATER DISCHARGE NPS 10</w:t>
      </w:r>
    </w:p>
    <w:p w14:paraId="704300C6" w14:textId="77777777" w:rsidR="00B277A7" w:rsidRPr="00832C5D" w:rsidRDefault="00B277A7" w:rsidP="00B277A7">
      <w:pPr>
        <w:pStyle w:val="ListParagraph"/>
        <w:numPr>
          <w:ilvl w:val="1"/>
          <w:numId w:val="51"/>
        </w:numPr>
        <w:spacing w:before="0" w:after="0"/>
      </w:pPr>
      <w:r w:rsidRPr="00832C5D">
        <w:t>Total Cumulative Length (m):</w:t>
      </w:r>
      <w:r w:rsidRPr="00832C5D">
        <w:tab/>
        <w:t>13.08</w:t>
      </w:r>
    </w:p>
    <w:p w14:paraId="5581AB75" w14:textId="77777777" w:rsidR="00B277A7" w:rsidRPr="00832C5D" w:rsidRDefault="00B277A7" w:rsidP="00B277A7">
      <w:pPr>
        <w:pStyle w:val="ListParagraph"/>
        <w:numPr>
          <w:ilvl w:val="1"/>
          <w:numId w:val="51"/>
        </w:numPr>
        <w:spacing w:before="0" w:after="0"/>
      </w:pPr>
      <w:r w:rsidRPr="00832C5D">
        <w:t>Likelihood of failure distributed between minimum of 1.297e-02 and maximum of 1.297e-02.</w:t>
      </w:r>
    </w:p>
    <w:p w14:paraId="6A9B8756" w14:textId="77777777" w:rsidR="00B277A7" w:rsidRPr="00832C5D" w:rsidRDefault="00B277A7" w:rsidP="00B277A7">
      <w:pPr>
        <w:pStyle w:val="ListParagraph"/>
        <w:numPr>
          <w:ilvl w:val="2"/>
          <w:numId w:val="51"/>
        </w:numPr>
        <w:spacing w:before="0" w:after="0"/>
      </w:pPr>
      <w:r w:rsidRPr="00832C5D">
        <w:t>Installation date between minimum of 1964-01-01 and maximum of 1964-01-01</w:t>
      </w:r>
    </w:p>
    <w:p w14:paraId="6BA3D44B" w14:textId="77777777" w:rsidR="00B277A7" w:rsidRPr="00832C5D" w:rsidRDefault="00B277A7" w:rsidP="00B277A7">
      <w:pPr>
        <w:pStyle w:val="ListParagraph"/>
        <w:numPr>
          <w:ilvl w:val="2"/>
          <w:numId w:val="51"/>
        </w:numPr>
        <w:spacing w:before="0" w:after="0"/>
      </w:pPr>
      <w:r w:rsidRPr="00832C5D">
        <w:t>Mainline coating type of Extruded Polyethylene</w:t>
      </w:r>
    </w:p>
    <w:p w14:paraId="07142A39" w14:textId="77777777" w:rsidR="00B277A7" w:rsidRPr="00832C5D" w:rsidRDefault="00B277A7" w:rsidP="00B277A7">
      <w:pPr>
        <w:pStyle w:val="ListParagraph"/>
        <w:numPr>
          <w:ilvl w:val="2"/>
          <w:numId w:val="51"/>
        </w:numPr>
        <w:spacing w:before="0" w:after="0"/>
      </w:pPr>
      <w:r w:rsidRPr="00832C5D">
        <w:t>Wall thickness between minimum of 4.78 and maximum of 4.78 mm</w:t>
      </w:r>
    </w:p>
    <w:p w14:paraId="2BA4929E" w14:textId="77777777" w:rsidR="00B277A7" w:rsidRPr="00832C5D" w:rsidRDefault="00B277A7" w:rsidP="00B277A7">
      <w:pPr>
        <w:pStyle w:val="ListParagraph"/>
        <w:numPr>
          <w:ilvl w:val="2"/>
          <w:numId w:val="51"/>
        </w:numPr>
        <w:spacing w:before="0" w:after="0"/>
      </w:pPr>
      <w:r w:rsidRPr="00832C5D">
        <w:t>Geotechnical hazard POF between minimum of nan and maximum of nan</w:t>
      </w:r>
    </w:p>
    <w:p w14:paraId="63997CEE" w14:textId="77777777" w:rsidR="00B277A7" w:rsidRPr="00832C5D" w:rsidRDefault="00B277A7" w:rsidP="00B277A7">
      <w:pPr>
        <w:pStyle w:val="ListParagraph"/>
        <w:numPr>
          <w:ilvl w:val="2"/>
          <w:numId w:val="51"/>
        </w:numPr>
        <w:spacing w:before="0" w:after="0"/>
      </w:pPr>
      <w:r w:rsidRPr="00832C5D">
        <w:t>Field bends encountered: nan</w:t>
      </w:r>
    </w:p>
    <w:p w14:paraId="125AA5E2" w14:textId="77777777" w:rsidR="00B277A7" w:rsidRPr="00832C5D" w:rsidRDefault="00B277A7" w:rsidP="00B277A7">
      <w:pPr>
        <w:pStyle w:val="ListParagraph"/>
        <w:numPr>
          <w:ilvl w:val="2"/>
          <w:numId w:val="51"/>
        </w:numPr>
        <w:spacing w:before="0" w:after="0"/>
      </w:pPr>
      <w:r w:rsidRPr="00832C5D">
        <w:t>Count of road crossings is 2.0</w:t>
      </w:r>
    </w:p>
    <w:p w14:paraId="3A9A8666" w14:textId="77777777" w:rsidR="00B277A7" w:rsidRPr="00832C5D" w:rsidRDefault="00B277A7" w:rsidP="00B277A7">
      <w:pPr>
        <w:pStyle w:val="ListParagraph"/>
        <w:numPr>
          <w:ilvl w:val="2"/>
          <w:numId w:val="51"/>
        </w:numPr>
        <w:spacing w:before="0" w:after="0"/>
      </w:pPr>
      <w:r w:rsidRPr="00832C5D">
        <w:t>Count of water crossings is 0.0</w:t>
      </w:r>
    </w:p>
    <w:p w14:paraId="5522D2D7" w14:textId="77777777" w:rsidR="00B277A7" w:rsidRPr="00832C5D" w:rsidRDefault="00B277A7" w:rsidP="00B277A7">
      <w:pPr>
        <w:pStyle w:val="ListParagraph"/>
        <w:numPr>
          <w:ilvl w:val="1"/>
          <w:numId w:val="51"/>
        </w:numPr>
        <w:spacing w:before="0" w:after="0"/>
      </w:pPr>
      <w:r w:rsidRPr="00832C5D">
        <w:t>Consequence of failure distributed between minimum of $1.01 and maximum of $1.01MM</w:t>
      </w:r>
    </w:p>
    <w:p w14:paraId="33FF6F80" w14:textId="77777777" w:rsidR="00B277A7" w:rsidRPr="00832C5D" w:rsidRDefault="00B277A7" w:rsidP="00B277A7">
      <w:pPr>
        <w:pStyle w:val="ListParagraph"/>
        <w:numPr>
          <w:ilvl w:val="1"/>
          <w:numId w:val="51"/>
        </w:numPr>
        <w:spacing w:before="0" w:after="0"/>
      </w:pPr>
      <w:r w:rsidRPr="00832C5D">
        <w:t>Total length driven by Environmental: 13.08 meters.</w:t>
      </w:r>
    </w:p>
    <w:p w14:paraId="696562D4" w14:textId="77777777" w:rsidR="00B277A7" w:rsidRPr="00832C5D" w:rsidRDefault="00B277A7" w:rsidP="00B277A7">
      <w:pPr>
        <w:pStyle w:val="ListParagraph"/>
        <w:numPr>
          <w:ilvl w:val="1"/>
          <w:numId w:val="51"/>
        </w:numPr>
        <w:spacing w:before="0" w:after="0"/>
      </w:pPr>
      <w:r w:rsidRPr="00832C5D">
        <w:t>Environmental Cost distributed between minimum of $0.73 and maximum of $0.73MM:</w:t>
      </w:r>
    </w:p>
    <w:p w14:paraId="718D5D58" w14:textId="77777777" w:rsidR="00B277A7" w:rsidRPr="00832C5D" w:rsidRDefault="00B277A7" w:rsidP="00B277A7">
      <w:pPr>
        <w:pStyle w:val="ListParagraph"/>
        <w:numPr>
          <w:ilvl w:val="2"/>
          <w:numId w:val="51"/>
        </w:numPr>
        <w:spacing w:before="0" w:after="0"/>
      </w:pPr>
      <w:r w:rsidRPr="00832C5D">
        <w:lastRenderedPageBreak/>
        <w:t>Leak cost between minimum of $0.05 and maximum of $0.05MM</w:t>
      </w:r>
    </w:p>
    <w:p w14:paraId="5742DC3F" w14:textId="77777777" w:rsidR="00B277A7" w:rsidRPr="00832C5D" w:rsidRDefault="00B277A7" w:rsidP="00B277A7">
      <w:pPr>
        <w:pStyle w:val="ListParagraph"/>
        <w:numPr>
          <w:ilvl w:val="2"/>
          <w:numId w:val="51"/>
        </w:numPr>
        <w:spacing w:before="0" w:after="0"/>
      </w:pPr>
      <w:r w:rsidRPr="00832C5D">
        <w:t>Leak spill volume between a minimum of 574.48 and maximum of 574.74 gallons</w:t>
      </w:r>
    </w:p>
    <w:p w14:paraId="3B0850A7" w14:textId="77777777" w:rsidR="00B277A7" w:rsidRPr="00832C5D" w:rsidRDefault="00B277A7" w:rsidP="00B277A7">
      <w:pPr>
        <w:pStyle w:val="ListParagraph"/>
        <w:numPr>
          <w:ilvl w:val="2"/>
          <w:numId w:val="51"/>
        </w:numPr>
        <w:spacing w:before="0" w:after="0"/>
      </w:pPr>
      <w:r w:rsidRPr="00832C5D">
        <w:t>Rupture cost between minimum of $35.67 and maximum of $35.69MM</w:t>
      </w:r>
    </w:p>
    <w:p w14:paraId="490AE27F" w14:textId="77777777" w:rsidR="00B277A7" w:rsidRPr="00832C5D" w:rsidRDefault="00B277A7" w:rsidP="00B277A7">
      <w:pPr>
        <w:pStyle w:val="ListParagraph"/>
        <w:numPr>
          <w:ilvl w:val="2"/>
          <w:numId w:val="51"/>
        </w:numPr>
        <w:spacing w:before="0" w:after="0"/>
      </w:pPr>
      <w:r w:rsidRPr="00832C5D">
        <w:t>Rupture spill volume is between a minimum of 428309.79 and maximum of 428501.41 gallons</w:t>
      </w:r>
    </w:p>
    <w:p w14:paraId="419FF515" w14:textId="77777777" w:rsidR="00B277A7" w:rsidRPr="00832C5D" w:rsidRDefault="00B277A7" w:rsidP="00B277A7">
      <w:pPr>
        <w:pStyle w:val="ListParagraph"/>
        <w:numPr>
          <w:ilvl w:val="2"/>
          <w:numId w:val="51"/>
        </w:numPr>
        <w:spacing w:before="0" w:after="0"/>
      </w:pPr>
      <w:r w:rsidRPr="00832C5D">
        <w:t>Puncture cost between minimum of $1.57 and maximum of $1.57MM</w:t>
      </w:r>
    </w:p>
    <w:p w14:paraId="308A0364" w14:textId="77777777" w:rsidR="00B277A7" w:rsidRPr="00832C5D" w:rsidRDefault="00B277A7" w:rsidP="00B277A7">
      <w:pPr>
        <w:pStyle w:val="ListParagraph"/>
        <w:numPr>
          <w:ilvl w:val="2"/>
          <w:numId w:val="51"/>
        </w:numPr>
        <w:spacing w:before="0" w:after="0"/>
      </w:pPr>
      <w:r w:rsidRPr="00832C5D">
        <w:t>Puncture spill volume is between a minimum of 18876.05 and maximum of 18884.5 gallons</w:t>
      </w:r>
    </w:p>
    <w:p w14:paraId="39B0E839" w14:textId="77777777" w:rsidR="00B277A7" w:rsidRPr="00832C5D" w:rsidRDefault="00B277A7" w:rsidP="00B277A7">
      <w:pPr>
        <w:pStyle w:val="ListParagraph"/>
        <w:numPr>
          <w:ilvl w:val="2"/>
          <w:numId w:val="51"/>
        </w:numPr>
        <w:spacing w:before="0" w:after="0"/>
      </w:pPr>
      <w:r w:rsidRPr="00832C5D">
        <w:t xml:space="preserve">Land use distributed as </w:t>
      </w:r>
    </w:p>
    <w:p w14:paraId="52C9A4D4" w14:textId="77777777" w:rsidR="00B277A7" w:rsidRPr="00832C5D" w:rsidRDefault="00B277A7" w:rsidP="00B277A7">
      <w:pPr>
        <w:pStyle w:val="ListParagraph"/>
        <w:numPr>
          <w:ilvl w:val="3"/>
          <w:numId w:val="51"/>
        </w:numPr>
        <w:spacing w:before="0" w:after="0"/>
      </w:pPr>
      <w:r w:rsidRPr="00832C5D">
        <w:t>Water Course: 13.08</w:t>
      </w:r>
    </w:p>
    <w:p w14:paraId="74654172" w14:textId="77777777" w:rsidR="00B277A7" w:rsidRDefault="00B277A7" w:rsidP="00127B7E"/>
    <w:p w14:paraId="41F80901" w14:textId="327DBC62" w:rsidR="00085C49" w:rsidRDefault="00085C49" w:rsidP="00085C49">
      <w:pPr>
        <w:pStyle w:val="Appendix2"/>
      </w:pPr>
      <w:r>
        <w:t>Safety Consequence Reportable Pipeline Segments</w:t>
      </w:r>
    </w:p>
    <w:p w14:paraId="1CB0B91F" w14:textId="54D1E703" w:rsidR="00085C49" w:rsidRDefault="00085C49" w:rsidP="00127B7E"/>
    <w:p w14:paraId="290467B1" w14:textId="77777777" w:rsidR="00462539" w:rsidRDefault="00462539" w:rsidP="006E2336">
      <w:pPr>
        <w:pStyle w:val="ListParagraph"/>
        <w:numPr>
          <w:ilvl w:val="0"/>
          <w:numId w:val="33"/>
        </w:numPr>
        <w:tabs>
          <w:tab w:val="left" w:pos="1080"/>
          <w:tab w:val="left" w:pos="4770"/>
        </w:tabs>
        <w:spacing w:before="0" w:after="0"/>
      </w:pPr>
      <w:r>
        <w:t>"BRETON TO EDMONTON NPS 10</w:t>
      </w:r>
    </w:p>
    <w:p w14:paraId="290AC60C" w14:textId="77777777" w:rsidR="00462539" w:rsidRDefault="00462539" w:rsidP="006E2336">
      <w:pPr>
        <w:pStyle w:val="ListParagraph"/>
        <w:numPr>
          <w:ilvl w:val="1"/>
          <w:numId w:val="33"/>
        </w:numPr>
        <w:tabs>
          <w:tab w:val="left" w:pos="1080"/>
          <w:tab w:val="left" w:pos="4770"/>
        </w:tabs>
        <w:spacing w:before="0" w:after="0"/>
      </w:pPr>
      <w:r>
        <w:t>Total Cumulative Length (m):</w:t>
      </w:r>
      <w:r>
        <w:tab/>
        <w:t>15129.54</w:t>
      </w:r>
    </w:p>
    <w:p w14:paraId="1D5C7E8C" w14:textId="77777777" w:rsidR="00462539" w:rsidRDefault="00462539" w:rsidP="006E2336">
      <w:pPr>
        <w:pStyle w:val="ListParagraph"/>
        <w:numPr>
          <w:ilvl w:val="2"/>
          <w:numId w:val="33"/>
        </w:numPr>
        <w:tabs>
          <w:tab w:val="left" w:pos="1080"/>
          <w:tab w:val="left" w:pos="4770"/>
        </w:tabs>
        <w:spacing w:before="0" w:after="0"/>
      </w:pPr>
      <w:r>
        <w:t>SCC Method 2 :</w:t>
      </w:r>
      <w:r>
        <w:tab/>
        <w:t>13142.2</w:t>
      </w:r>
    </w:p>
    <w:p w14:paraId="006F7F94" w14:textId="77777777" w:rsidR="00462539" w:rsidRDefault="00462539" w:rsidP="006E2336">
      <w:pPr>
        <w:pStyle w:val="ListParagraph"/>
        <w:numPr>
          <w:ilvl w:val="2"/>
          <w:numId w:val="33"/>
        </w:numPr>
        <w:tabs>
          <w:tab w:val="left" w:pos="1080"/>
          <w:tab w:val="left" w:pos="4770"/>
        </w:tabs>
        <w:spacing w:before="0" w:after="0"/>
      </w:pPr>
      <w:r>
        <w:t>TPD :</w:t>
      </w:r>
      <w:r>
        <w:tab/>
        <w:t>545.43</w:t>
      </w:r>
    </w:p>
    <w:p w14:paraId="507E0584" w14:textId="77777777" w:rsidR="00462539" w:rsidRDefault="00462539" w:rsidP="006E2336">
      <w:pPr>
        <w:pStyle w:val="ListParagraph"/>
        <w:numPr>
          <w:ilvl w:val="2"/>
          <w:numId w:val="33"/>
        </w:numPr>
        <w:tabs>
          <w:tab w:val="left" w:pos="1080"/>
          <w:tab w:val="left" w:pos="4770"/>
        </w:tabs>
        <w:spacing w:before="0" w:after="0"/>
      </w:pPr>
      <w:r>
        <w:t>MD Method 2 :</w:t>
      </w:r>
      <w:r>
        <w:tab/>
        <w:t>769.23</w:t>
      </w:r>
    </w:p>
    <w:p w14:paraId="0DA66E00" w14:textId="77777777" w:rsidR="00462539" w:rsidRDefault="00462539" w:rsidP="006E2336">
      <w:pPr>
        <w:pStyle w:val="ListParagraph"/>
        <w:numPr>
          <w:ilvl w:val="2"/>
          <w:numId w:val="33"/>
        </w:numPr>
        <w:tabs>
          <w:tab w:val="left" w:pos="1080"/>
          <w:tab w:val="left" w:pos="4770"/>
        </w:tabs>
        <w:spacing w:before="0" w:after="0"/>
      </w:pPr>
      <w:r>
        <w:t>CSCC Method 2 :</w:t>
      </w:r>
      <w:r>
        <w:tab/>
        <w:t>672.68</w:t>
      </w:r>
    </w:p>
    <w:p w14:paraId="44D6BB2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1.026e-03 and maximum of 1.000e+00.</w:t>
      </w:r>
    </w:p>
    <w:p w14:paraId="7CD6E078" w14:textId="77777777" w:rsidR="00462539" w:rsidRDefault="00462539" w:rsidP="006E2336">
      <w:pPr>
        <w:pStyle w:val="ListParagraph"/>
        <w:numPr>
          <w:ilvl w:val="1"/>
          <w:numId w:val="33"/>
        </w:numPr>
        <w:tabs>
          <w:tab w:val="left" w:pos="1080"/>
          <w:tab w:val="left" w:pos="4770"/>
        </w:tabs>
        <w:spacing w:before="0" w:after="0"/>
      </w:pPr>
      <w:r>
        <w:t>Leak scenario:</w:t>
      </w:r>
    </w:p>
    <w:p w14:paraId="5A6E4DDC" w14:textId="77777777" w:rsidR="00462539" w:rsidRDefault="00462539" w:rsidP="006E2336">
      <w:pPr>
        <w:pStyle w:val="ListParagraph"/>
        <w:numPr>
          <w:ilvl w:val="2"/>
          <w:numId w:val="33"/>
        </w:numPr>
        <w:tabs>
          <w:tab w:val="left" w:pos="1080"/>
          <w:tab w:val="left" w:pos="4770"/>
        </w:tabs>
        <w:spacing w:before="0" w:after="0"/>
      </w:pPr>
      <w:r>
        <w:t>No. of intersections with structures is 105.0, with minimum of 0.0 and maximum of 25.22 of population impacted</w:t>
      </w:r>
    </w:p>
    <w:p w14:paraId="54ADCAE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10.9 and maximum of 12.16 meters.</w:t>
      </w:r>
    </w:p>
    <w:p w14:paraId="2A4E2C41" w14:textId="77777777" w:rsidR="00462539" w:rsidRDefault="00462539" w:rsidP="006E2336">
      <w:pPr>
        <w:pStyle w:val="ListParagraph"/>
        <w:numPr>
          <w:ilvl w:val="1"/>
          <w:numId w:val="33"/>
        </w:numPr>
        <w:tabs>
          <w:tab w:val="left" w:pos="1080"/>
          <w:tab w:val="left" w:pos="4770"/>
        </w:tabs>
        <w:spacing w:before="0" w:after="0"/>
      </w:pPr>
      <w:r>
        <w:t>Rupture scenario:</w:t>
      </w:r>
    </w:p>
    <w:p w14:paraId="14048AC3" w14:textId="77777777" w:rsidR="00462539" w:rsidRDefault="00462539" w:rsidP="006E2336">
      <w:pPr>
        <w:pStyle w:val="ListParagraph"/>
        <w:numPr>
          <w:ilvl w:val="2"/>
          <w:numId w:val="33"/>
        </w:numPr>
        <w:tabs>
          <w:tab w:val="left" w:pos="1080"/>
          <w:tab w:val="left" w:pos="4770"/>
        </w:tabs>
        <w:spacing w:before="0" w:after="0"/>
      </w:pPr>
      <w:r>
        <w:t>No. of intersections with structures is 220.0, with minimum of 1.26 and maximum of 1072.29 of population impacted</w:t>
      </w:r>
    </w:p>
    <w:p w14:paraId="0D4C29D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163.58 and maximum of 185.15 meters.</w:t>
      </w:r>
    </w:p>
    <w:p w14:paraId="3DECFBA3" w14:textId="77777777" w:rsidR="00462539" w:rsidRDefault="00462539" w:rsidP="006E2336">
      <w:pPr>
        <w:pStyle w:val="ListParagraph"/>
        <w:numPr>
          <w:ilvl w:val="1"/>
          <w:numId w:val="33"/>
        </w:numPr>
        <w:tabs>
          <w:tab w:val="left" w:pos="1080"/>
          <w:tab w:val="left" w:pos="4770"/>
        </w:tabs>
        <w:spacing w:before="0" w:after="0"/>
      </w:pPr>
      <w:r>
        <w:t>Puncture scenario:</w:t>
      </w:r>
    </w:p>
    <w:p w14:paraId="477E6558" w14:textId="77777777" w:rsidR="00462539" w:rsidRDefault="00462539" w:rsidP="006E2336">
      <w:pPr>
        <w:pStyle w:val="ListParagraph"/>
        <w:numPr>
          <w:ilvl w:val="2"/>
          <w:numId w:val="33"/>
        </w:numPr>
        <w:tabs>
          <w:tab w:val="left" w:pos="1080"/>
          <w:tab w:val="left" w:pos="4770"/>
        </w:tabs>
        <w:spacing w:before="0" w:after="0"/>
      </w:pPr>
      <w:r>
        <w:t>No. of intersections with structures is 318.0, with minimum of 0.0 and maximum of 450.0 of population impacted</w:t>
      </w:r>
    </w:p>
    <w:p w14:paraId="5702C59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50.73 and maximum of 57.42 meters.</w:t>
      </w:r>
    </w:p>
    <w:p w14:paraId="20635640"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DF09CA9" w14:textId="77777777" w:rsidR="00462539" w:rsidRDefault="00462539" w:rsidP="006E2336">
      <w:pPr>
        <w:pStyle w:val="ListParagraph"/>
        <w:numPr>
          <w:ilvl w:val="1"/>
          <w:numId w:val="33"/>
        </w:numPr>
        <w:tabs>
          <w:tab w:val="left" w:pos="1080"/>
          <w:tab w:val="left" w:pos="4770"/>
        </w:tabs>
        <w:spacing w:before="0" w:after="0"/>
      </w:pPr>
      <w:r>
        <w:t>Class area location is/are 1.0, 2.0, 3.0, 4.0."</w:t>
      </w:r>
    </w:p>
    <w:p w14:paraId="32B6B6D8" w14:textId="77777777" w:rsidR="00462539" w:rsidRDefault="00462539" w:rsidP="006E2336">
      <w:pPr>
        <w:pStyle w:val="ListParagraph"/>
        <w:numPr>
          <w:ilvl w:val="0"/>
          <w:numId w:val="33"/>
        </w:numPr>
        <w:tabs>
          <w:tab w:val="left" w:pos="1080"/>
          <w:tab w:val="left" w:pos="4770"/>
        </w:tabs>
        <w:spacing w:before="0" w:after="0"/>
      </w:pPr>
      <w:r>
        <w:t>"EASTERN DELIVERY SYSTEM (EDS) NORTH NPS 10/12</w:t>
      </w:r>
    </w:p>
    <w:p w14:paraId="26913FD5" w14:textId="77777777" w:rsidR="00462539" w:rsidRDefault="00462539" w:rsidP="006E2336">
      <w:pPr>
        <w:pStyle w:val="ListParagraph"/>
        <w:numPr>
          <w:ilvl w:val="1"/>
          <w:numId w:val="33"/>
        </w:numPr>
        <w:tabs>
          <w:tab w:val="left" w:pos="1080"/>
          <w:tab w:val="left" w:pos="4770"/>
        </w:tabs>
        <w:spacing w:before="0" w:after="0"/>
      </w:pPr>
      <w:r>
        <w:t>Total Cumulative Length (m):</w:t>
      </w:r>
      <w:r>
        <w:tab/>
        <w:t>8962.4</w:t>
      </w:r>
    </w:p>
    <w:p w14:paraId="2D4A8D2C" w14:textId="77777777" w:rsidR="00462539" w:rsidRDefault="00462539" w:rsidP="006E2336">
      <w:pPr>
        <w:pStyle w:val="ListParagraph"/>
        <w:numPr>
          <w:ilvl w:val="2"/>
          <w:numId w:val="33"/>
        </w:numPr>
        <w:tabs>
          <w:tab w:val="left" w:pos="1080"/>
          <w:tab w:val="left" w:pos="4770"/>
        </w:tabs>
        <w:spacing w:before="0" w:after="0"/>
      </w:pPr>
      <w:r>
        <w:t>TPD :</w:t>
      </w:r>
      <w:r>
        <w:tab/>
        <w:t>8962.4</w:t>
      </w:r>
    </w:p>
    <w:p w14:paraId="20168CB4"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1.245e-03 and maximum of 6.218e-03.</w:t>
      </w:r>
    </w:p>
    <w:p w14:paraId="1C20A651" w14:textId="77777777" w:rsidR="00462539" w:rsidRDefault="00462539" w:rsidP="006E2336">
      <w:pPr>
        <w:pStyle w:val="ListParagraph"/>
        <w:numPr>
          <w:ilvl w:val="1"/>
          <w:numId w:val="33"/>
        </w:numPr>
        <w:tabs>
          <w:tab w:val="left" w:pos="1080"/>
          <w:tab w:val="left" w:pos="4770"/>
        </w:tabs>
        <w:spacing w:before="0" w:after="0"/>
      </w:pPr>
      <w:r>
        <w:t>Leak scenario:</w:t>
      </w:r>
    </w:p>
    <w:p w14:paraId="2B992B7F" w14:textId="77777777" w:rsidR="00462539" w:rsidRDefault="00462539" w:rsidP="006E2336">
      <w:pPr>
        <w:pStyle w:val="ListParagraph"/>
        <w:numPr>
          <w:ilvl w:val="2"/>
          <w:numId w:val="33"/>
        </w:numPr>
        <w:tabs>
          <w:tab w:val="left" w:pos="1080"/>
          <w:tab w:val="left" w:pos="4770"/>
        </w:tabs>
        <w:spacing w:before="0" w:after="0"/>
      </w:pPr>
      <w:r>
        <w:t>No. of intersections with structures is 27.0, with minimum of 1.26 and maximum of 19.51 of population impacted</w:t>
      </w:r>
    </w:p>
    <w:p w14:paraId="2E267836"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11.52 and maximum of 11.52 meters.</w:t>
      </w:r>
    </w:p>
    <w:p w14:paraId="14DE77A0" w14:textId="77777777" w:rsidR="00462539" w:rsidRDefault="00462539" w:rsidP="006E2336">
      <w:pPr>
        <w:pStyle w:val="ListParagraph"/>
        <w:numPr>
          <w:ilvl w:val="1"/>
          <w:numId w:val="33"/>
        </w:numPr>
        <w:tabs>
          <w:tab w:val="left" w:pos="1080"/>
          <w:tab w:val="left" w:pos="4770"/>
        </w:tabs>
        <w:spacing w:before="0" w:after="0"/>
      </w:pPr>
      <w:r>
        <w:t>Rupture scenario:</w:t>
      </w:r>
    </w:p>
    <w:p w14:paraId="359FFDF5" w14:textId="77777777" w:rsidR="00462539" w:rsidRDefault="00462539" w:rsidP="006E2336">
      <w:pPr>
        <w:pStyle w:val="ListParagraph"/>
        <w:numPr>
          <w:ilvl w:val="2"/>
          <w:numId w:val="33"/>
        </w:numPr>
        <w:tabs>
          <w:tab w:val="left" w:pos="1080"/>
          <w:tab w:val="left" w:pos="4770"/>
        </w:tabs>
        <w:spacing w:before="0" w:after="0"/>
      </w:pPr>
      <w:r>
        <w:t>No. of intersections with structures is 299.0, with minimum of 1.26 and maximum of 351.26 of population impacted</w:t>
      </w:r>
    </w:p>
    <w:p w14:paraId="55DE68C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174.17 and maximum of 197.94 meters.</w:t>
      </w:r>
    </w:p>
    <w:p w14:paraId="5065C2A0" w14:textId="77777777" w:rsidR="00462539" w:rsidRDefault="00462539" w:rsidP="006E2336">
      <w:pPr>
        <w:pStyle w:val="ListParagraph"/>
        <w:numPr>
          <w:ilvl w:val="1"/>
          <w:numId w:val="33"/>
        </w:numPr>
        <w:tabs>
          <w:tab w:val="left" w:pos="1080"/>
          <w:tab w:val="left" w:pos="4770"/>
        </w:tabs>
        <w:spacing w:before="0" w:after="0"/>
      </w:pPr>
      <w:r>
        <w:t>Puncture scenario:</w:t>
      </w:r>
    </w:p>
    <w:p w14:paraId="6AE86065" w14:textId="77777777" w:rsidR="00462539" w:rsidRDefault="00462539" w:rsidP="006E2336">
      <w:pPr>
        <w:pStyle w:val="ListParagraph"/>
        <w:numPr>
          <w:ilvl w:val="2"/>
          <w:numId w:val="33"/>
        </w:numPr>
        <w:tabs>
          <w:tab w:val="left" w:pos="1080"/>
          <w:tab w:val="left" w:pos="4770"/>
        </w:tabs>
        <w:spacing w:before="0" w:after="0"/>
      </w:pPr>
      <w:r>
        <w:t>No. of intersections with structures is 167.0, with minimum of 1.26 and maximum of 28.63 of population impacted</w:t>
      </w:r>
    </w:p>
    <w:p w14:paraId="6FC6EE9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54.02 and maximum of 54.02 meters.</w:t>
      </w:r>
    </w:p>
    <w:p w14:paraId="3DBBDFE9" w14:textId="77777777" w:rsidR="00462539" w:rsidRDefault="00462539" w:rsidP="006E2336">
      <w:pPr>
        <w:pStyle w:val="ListParagraph"/>
        <w:numPr>
          <w:ilvl w:val="1"/>
          <w:numId w:val="33"/>
        </w:numPr>
        <w:tabs>
          <w:tab w:val="left" w:pos="1080"/>
          <w:tab w:val="left" w:pos="4770"/>
        </w:tabs>
        <w:spacing w:before="0" w:after="0"/>
      </w:pPr>
      <w:r>
        <w:t>Product type is NGL.</w:t>
      </w:r>
    </w:p>
    <w:p w14:paraId="6B89CB61" w14:textId="77777777" w:rsidR="00462539" w:rsidRDefault="00462539" w:rsidP="006E2336">
      <w:pPr>
        <w:pStyle w:val="ListParagraph"/>
        <w:numPr>
          <w:ilvl w:val="1"/>
          <w:numId w:val="33"/>
        </w:numPr>
        <w:tabs>
          <w:tab w:val="left" w:pos="1080"/>
          <w:tab w:val="left" w:pos="4770"/>
        </w:tabs>
        <w:spacing w:before="0" w:after="0"/>
      </w:pPr>
      <w:r>
        <w:t>Class area location is/are 1.0, 2.0, 3.0."</w:t>
      </w:r>
    </w:p>
    <w:p w14:paraId="204C2AFF" w14:textId="77777777" w:rsidR="00462539" w:rsidRDefault="00462539" w:rsidP="006E2336">
      <w:pPr>
        <w:pStyle w:val="ListParagraph"/>
        <w:numPr>
          <w:ilvl w:val="0"/>
          <w:numId w:val="33"/>
        </w:numPr>
        <w:tabs>
          <w:tab w:val="left" w:pos="1080"/>
          <w:tab w:val="left" w:pos="4770"/>
        </w:tabs>
        <w:spacing w:before="0" w:after="0"/>
      </w:pPr>
      <w:r>
        <w:t>"WINDSOR TO SARNIA NPS 12</w:t>
      </w:r>
    </w:p>
    <w:p w14:paraId="251A3BB3" w14:textId="77777777" w:rsidR="00462539" w:rsidRDefault="00462539" w:rsidP="006E2336">
      <w:pPr>
        <w:pStyle w:val="ListParagraph"/>
        <w:numPr>
          <w:ilvl w:val="1"/>
          <w:numId w:val="33"/>
        </w:numPr>
        <w:tabs>
          <w:tab w:val="left" w:pos="1080"/>
          <w:tab w:val="left" w:pos="4770"/>
        </w:tabs>
        <w:spacing w:before="0" w:after="0"/>
      </w:pPr>
      <w:r>
        <w:t>Total Cumulative Length (m):</w:t>
      </w:r>
      <w:r>
        <w:tab/>
        <w:t>6964.38</w:t>
      </w:r>
    </w:p>
    <w:p w14:paraId="7A710B4E" w14:textId="77777777" w:rsidR="00462539" w:rsidRDefault="00462539" w:rsidP="006E2336">
      <w:pPr>
        <w:pStyle w:val="ListParagraph"/>
        <w:numPr>
          <w:ilvl w:val="2"/>
          <w:numId w:val="33"/>
        </w:numPr>
        <w:tabs>
          <w:tab w:val="left" w:pos="1080"/>
          <w:tab w:val="left" w:pos="4770"/>
        </w:tabs>
        <w:spacing w:before="0" w:after="0"/>
      </w:pPr>
      <w:r>
        <w:t>TPD :</w:t>
      </w:r>
      <w:r>
        <w:tab/>
        <w:t>6964.38</w:t>
      </w:r>
    </w:p>
    <w:p w14:paraId="5DCBA1E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1.018e-03 and maximum of 1.159e-02.</w:t>
      </w:r>
    </w:p>
    <w:p w14:paraId="680EEA6A" w14:textId="77777777" w:rsidR="00462539" w:rsidRDefault="00462539" w:rsidP="006E2336">
      <w:pPr>
        <w:pStyle w:val="ListParagraph"/>
        <w:numPr>
          <w:ilvl w:val="1"/>
          <w:numId w:val="33"/>
        </w:numPr>
        <w:tabs>
          <w:tab w:val="left" w:pos="1080"/>
          <w:tab w:val="left" w:pos="4770"/>
        </w:tabs>
        <w:spacing w:before="0" w:after="0"/>
      </w:pPr>
      <w:r>
        <w:t>Leak scenario:</w:t>
      </w:r>
    </w:p>
    <w:p w14:paraId="1F43D9FF" w14:textId="77777777" w:rsidR="00462539" w:rsidRDefault="00462539" w:rsidP="006E2336">
      <w:pPr>
        <w:pStyle w:val="ListParagraph"/>
        <w:numPr>
          <w:ilvl w:val="2"/>
          <w:numId w:val="33"/>
        </w:numPr>
        <w:tabs>
          <w:tab w:val="left" w:pos="1080"/>
          <w:tab w:val="left" w:pos="4770"/>
        </w:tabs>
        <w:spacing w:before="0" w:after="0"/>
      </w:pPr>
      <w:r>
        <w:t>No. of intersections with structures is 18.0, with minimum of 1.26 and maximum of 2.97 of population impacted</w:t>
      </w:r>
    </w:p>
    <w:p w14:paraId="090EDE4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11.71 and maximum of 11.71 meters.</w:t>
      </w:r>
    </w:p>
    <w:p w14:paraId="1A725769" w14:textId="77777777" w:rsidR="00462539" w:rsidRDefault="00462539" w:rsidP="006E2336">
      <w:pPr>
        <w:pStyle w:val="ListParagraph"/>
        <w:numPr>
          <w:ilvl w:val="1"/>
          <w:numId w:val="33"/>
        </w:numPr>
        <w:tabs>
          <w:tab w:val="left" w:pos="1080"/>
          <w:tab w:val="left" w:pos="4770"/>
        </w:tabs>
        <w:spacing w:before="0" w:after="0"/>
      </w:pPr>
      <w:r>
        <w:t>Rupture scenario:</w:t>
      </w:r>
    </w:p>
    <w:p w14:paraId="2F901629" w14:textId="77777777" w:rsidR="00462539" w:rsidRDefault="00462539" w:rsidP="006E2336">
      <w:pPr>
        <w:pStyle w:val="ListParagraph"/>
        <w:numPr>
          <w:ilvl w:val="2"/>
          <w:numId w:val="33"/>
        </w:numPr>
        <w:tabs>
          <w:tab w:val="left" w:pos="1080"/>
          <w:tab w:val="left" w:pos="4770"/>
        </w:tabs>
        <w:spacing w:before="0" w:after="0"/>
      </w:pPr>
      <w:r>
        <w:t>No. of intersections with structures is 300.0, with minimum of 1.26 and maximum of 330.74 of population impacted</w:t>
      </w:r>
    </w:p>
    <w:p w14:paraId="45AEF38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201.6 and maximum of 201.6 meters.</w:t>
      </w:r>
    </w:p>
    <w:p w14:paraId="63C0F9E0" w14:textId="77777777" w:rsidR="00462539" w:rsidRDefault="00462539" w:rsidP="006E2336">
      <w:pPr>
        <w:pStyle w:val="ListParagraph"/>
        <w:numPr>
          <w:ilvl w:val="1"/>
          <w:numId w:val="33"/>
        </w:numPr>
        <w:tabs>
          <w:tab w:val="left" w:pos="1080"/>
          <w:tab w:val="left" w:pos="4770"/>
        </w:tabs>
        <w:spacing w:before="0" w:after="0"/>
      </w:pPr>
      <w:r>
        <w:t>Puncture scenario:</w:t>
      </w:r>
    </w:p>
    <w:p w14:paraId="7D3EE7EE" w14:textId="77777777" w:rsidR="00462539" w:rsidRDefault="00462539" w:rsidP="006E2336">
      <w:pPr>
        <w:pStyle w:val="ListParagraph"/>
        <w:numPr>
          <w:ilvl w:val="2"/>
          <w:numId w:val="33"/>
        </w:numPr>
        <w:tabs>
          <w:tab w:val="left" w:pos="1080"/>
          <w:tab w:val="left" w:pos="4770"/>
        </w:tabs>
        <w:spacing w:before="0" w:after="0"/>
      </w:pPr>
      <w:r>
        <w:t>No. of intersections with structures is 157.0, with minimum of 1.26 and maximum of 32.61 of population impacted</w:t>
      </w:r>
    </w:p>
    <w:p w14:paraId="7154825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55.01 and maximum of 55.01 meters.</w:t>
      </w:r>
    </w:p>
    <w:p w14:paraId="5218CDDF" w14:textId="77777777" w:rsidR="00462539" w:rsidRDefault="00462539" w:rsidP="006E2336">
      <w:pPr>
        <w:pStyle w:val="ListParagraph"/>
        <w:numPr>
          <w:ilvl w:val="1"/>
          <w:numId w:val="33"/>
        </w:numPr>
        <w:tabs>
          <w:tab w:val="left" w:pos="1080"/>
          <w:tab w:val="left" w:pos="4770"/>
        </w:tabs>
        <w:spacing w:before="0" w:after="0"/>
      </w:pPr>
      <w:r>
        <w:t>Product type is NGL.</w:t>
      </w:r>
    </w:p>
    <w:p w14:paraId="1C9EB982" w14:textId="77777777" w:rsidR="00462539" w:rsidRDefault="00462539" w:rsidP="006E2336">
      <w:pPr>
        <w:pStyle w:val="ListParagraph"/>
        <w:numPr>
          <w:ilvl w:val="1"/>
          <w:numId w:val="33"/>
        </w:numPr>
        <w:tabs>
          <w:tab w:val="left" w:pos="1080"/>
          <w:tab w:val="left" w:pos="4770"/>
        </w:tabs>
        <w:spacing w:before="0" w:after="0"/>
      </w:pPr>
      <w:r>
        <w:t>Class area location is/are 1.0, 2.0, 3.0."</w:t>
      </w:r>
    </w:p>
    <w:p w14:paraId="103F6D5F" w14:textId="77777777" w:rsidR="00462539" w:rsidRDefault="00462539" w:rsidP="006E2336">
      <w:pPr>
        <w:pStyle w:val="ListParagraph"/>
        <w:numPr>
          <w:ilvl w:val="0"/>
          <w:numId w:val="33"/>
        </w:numPr>
        <w:tabs>
          <w:tab w:val="left" w:pos="1080"/>
          <w:tab w:val="left" w:pos="4770"/>
        </w:tabs>
        <w:spacing w:before="0" w:after="0"/>
      </w:pPr>
      <w:r>
        <w:t>"COCHRANE TO ROCKY MOUNTAIN HOUSE NPS 8</w:t>
      </w:r>
    </w:p>
    <w:p w14:paraId="6C539161" w14:textId="77777777" w:rsidR="00462539" w:rsidRDefault="00462539" w:rsidP="006E2336">
      <w:pPr>
        <w:pStyle w:val="ListParagraph"/>
        <w:numPr>
          <w:ilvl w:val="1"/>
          <w:numId w:val="33"/>
        </w:numPr>
        <w:tabs>
          <w:tab w:val="left" w:pos="1080"/>
          <w:tab w:val="left" w:pos="4770"/>
        </w:tabs>
        <w:spacing w:before="0" w:after="0"/>
      </w:pPr>
      <w:r>
        <w:t>Total Cumulative Length (m):</w:t>
      </w:r>
      <w:r>
        <w:tab/>
        <w:t>6667.24</w:t>
      </w:r>
    </w:p>
    <w:p w14:paraId="5CFD1519" w14:textId="77777777" w:rsidR="00462539" w:rsidRDefault="00462539" w:rsidP="006E2336">
      <w:pPr>
        <w:pStyle w:val="ListParagraph"/>
        <w:numPr>
          <w:ilvl w:val="2"/>
          <w:numId w:val="33"/>
        </w:numPr>
        <w:tabs>
          <w:tab w:val="left" w:pos="1080"/>
          <w:tab w:val="left" w:pos="4770"/>
        </w:tabs>
        <w:spacing w:before="0" w:after="0"/>
      </w:pPr>
      <w:r>
        <w:t>TPD :</w:t>
      </w:r>
      <w:r>
        <w:tab/>
        <w:t>6577.24</w:t>
      </w:r>
    </w:p>
    <w:p w14:paraId="741F386B" w14:textId="77777777" w:rsidR="00462539" w:rsidRDefault="00462539" w:rsidP="006E2336">
      <w:pPr>
        <w:pStyle w:val="ListParagraph"/>
        <w:numPr>
          <w:ilvl w:val="2"/>
          <w:numId w:val="33"/>
        </w:numPr>
        <w:tabs>
          <w:tab w:val="left" w:pos="1080"/>
          <w:tab w:val="left" w:pos="4770"/>
        </w:tabs>
        <w:spacing w:before="0" w:after="0"/>
      </w:pPr>
      <w:r>
        <w:t>MD Method 2 :</w:t>
      </w:r>
      <w:r>
        <w:tab/>
        <w:t>90.0</w:t>
      </w:r>
    </w:p>
    <w:p w14:paraId="6CC466F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1.812e-03 and maximum of 9.577e-01.</w:t>
      </w:r>
    </w:p>
    <w:p w14:paraId="45AFFD82" w14:textId="77777777" w:rsidR="00462539" w:rsidRDefault="00462539" w:rsidP="006E2336">
      <w:pPr>
        <w:pStyle w:val="ListParagraph"/>
        <w:numPr>
          <w:ilvl w:val="1"/>
          <w:numId w:val="33"/>
        </w:numPr>
        <w:tabs>
          <w:tab w:val="left" w:pos="1080"/>
          <w:tab w:val="left" w:pos="4770"/>
        </w:tabs>
        <w:spacing w:before="0" w:after="0"/>
      </w:pPr>
      <w:r>
        <w:t>Leak scenario:</w:t>
      </w:r>
    </w:p>
    <w:p w14:paraId="0B9D38F9" w14:textId="77777777" w:rsidR="00462539" w:rsidRDefault="00462539" w:rsidP="006E2336">
      <w:pPr>
        <w:pStyle w:val="ListParagraph"/>
        <w:numPr>
          <w:ilvl w:val="2"/>
          <w:numId w:val="33"/>
        </w:numPr>
        <w:tabs>
          <w:tab w:val="left" w:pos="1080"/>
          <w:tab w:val="left" w:pos="4770"/>
        </w:tabs>
        <w:spacing w:before="0" w:after="0"/>
      </w:pPr>
      <w:r>
        <w:t>No. of intersections with structures is 52.0, with minimum of 0.0 and maximum of 14.14 of population impacted</w:t>
      </w:r>
    </w:p>
    <w:p w14:paraId="299F6CA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11.58 and maximum of 12.24 meters.</w:t>
      </w:r>
    </w:p>
    <w:p w14:paraId="6417B4A8" w14:textId="77777777" w:rsidR="00462539" w:rsidRDefault="00462539" w:rsidP="006E2336">
      <w:pPr>
        <w:pStyle w:val="ListParagraph"/>
        <w:numPr>
          <w:ilvl w:val="1"/>
          <w:numId w:val="33"/>
        </w:numPr>
        <w:tabs>
          <w:tab w:val="left" w:pos="1080"/>
          <w:tab w:val="left" w:pos="4770"/>
        </w:tabs>
        <w:spacing w:before="0" w:after="0"/>
      </w:pPr>
      <w:r>
        <w:t>Rupture scenario:</w:t>
      </w:r>
    </w:p>
    <w:p w14:paraId="7C7A6C24"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225.0, with minimum of 1.26 and maximum of 49.23 of population impacted</w:t>
      </w:r>
    </w:p>
    <w:p w14:paraId="7F939C7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148.55 and maximum of 158.1 meters.</w:t>
      </w:r>
    </w:p>
    <w:p w14:paraId="5CE7212E" w14:textId="77777777" w:rsidR="00462539" w:rsidRDefault="00462539" w:rsidP="006E2336">
      <w:pPr>
        <w:pStyle w:val="ListParagraph"/>
        <w:numPr>
          <w:ilvl w:val="1"/>
          <w:numId w:val="33"/>
        </w:numPr>
        <w:tabs>
          <w:tab w:val="left" w:pos="1080"/>
          <w:tab w:val="left" w:pos="4770"/>
        </w:tabs>
        <w:spacing w:before="0" w:after="0"/>
      </w:pPr>
      <w:r>
        <w:t>Puncture scenario:</w:t>
      </w:r>
    </w:p>
    <w:p w14:paraId="29F0BD5A" w14:textId="77777777" w:rsidR="00462539" w:rsidRDefault="00462539" w:rsidP="006E2336">
      <w:pPr>
        <w:pStyle w:val="ListParagraph"/>
        <w:numPr>
          <w:ilvl w:val="2"/>
          <w:numId w:val="33"/>
        </w:numPr>
        <w:tabs>
          <w:tab w:val="left" w:pos="1080"/>
          <w:tab w:val="left" w:pos="4770"/>
        </w:tabs>
        <w:spacing w:before="0" w:after="0"/>
      </w:pPr>
      <w:r>
        <w:t>No. of intersections with structures is 133.0, with minimum of 1.26 and maximum of 17.23 of population impacted</w:t>
      </w:r>
    </w:p>
    <w:p w14:paraId="139CDEC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54.35 and maximum of 57.84 meters.</w:t>
      </w:r>
    </w:p>
    <w:p w14:paraId="041BD4F6" w14:textId="77777777" w:rsidR="00462539" w:rsidRDefault="00462539" w:rsidP="006E2336">
      <w:pPr>
        <w:pStyle w:val="ListParagraph"/>
        <w:numPr>
          <w:ilvl w:val="1"/>
          <w:numId w:val="33"/>
        </w:numPr>
        <w:tabs>
          <w:tab w:val="left" w:pos="1080"/>
          <w:tab w:val="left" w:pos="4770"/>
        </w:tabs>
        <w:spacing w:before="0" w:after="0"/>
      </w:pPr>
      <w:r>
        <w:t>Product type is NGL.</w:t>
      </w:r>
    </w:p>
    <w:p w14:paraId="3AC59239"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488758AB" w14:textId="77777777" w:rsidR="00462539" w:rsidRDefault="00462539" w:rsidP="006E2336">
      <w:pPr>
        <w:pStyle w:val="ListParagraph"/>
        <w:numPr>
          <w:ilvl w:val="0"/>
          <w:numId w:val="33"/>
        </w:numPr>
        <w:tabs>
          <w:tab w:val="left" w:pos="1080"/>
          <w:tab w:val="left" w:pos="4770"/>
        </w:tabs>
        <w:spacing w:before="0" w:after="0"/>
      </w:pPr>
      <w:r>
        <w:t>"SS-15 NPS 6</w:t>
      </w:r>
    </w:p>
    <w:p w14:paraId="0B61684C" w14:textId="77777777" w:rsidR="00462539" w:rsidRDefault="00462539" w:rsidP="006E2336">
      <w:pPr>
        <w:pStyle w:val="ListParagraph"/>
        <w:numPr>
          <w:ilvl w:val="1"/>
          <w:numId w:val="33"/>
        </w:numPr>
        <w:tabs>
          <w:tab w:val="left" w:pos="1080"/>
          <w:tab w:val="left" w:pos="4770"/>
        </w:tabs>
        <w:spacing w:before="0" w:after="0"/>
      </w:pPr>
      <w:r>
        <w:t>Total Cumulative Length (m):</w:t>
      </w:r>
      <w:r>
        <w:tab/>
        <w:t>5229.36</w:t>
      </w:r>
    </w:p>
    <w:p w14:paraId="32EAECB9" w14:textId="77777777" w:rsidR="00462539" w:rsidRDefault="00462539" w:rsidP="006E2336">
      <w:pPr>
        <w:pStyle w:val="ListParagraph"/>
        <w:numPr>
          <w:ilvl w:val="2"/>
          <w:numId w:val="33"/>
        </w:numPr>
        <w:tabs>
          <w:tab w:val="left" w:pos="1080"/>
          <w:tab w:val="left" w:pos="4770"/>
        </w:tabs>
        <w:spacing w:before="0" w:after="0"/>
      </w:pPr>
      <w:r>
        <w:t>IC Method 1 :</w:t>
      </w:r>
      <w:r>
        <w:tab/>
        <w:t>5229.36</w:t>
      </w:r>
    </w:p>
    <w:p w14:paraId="79884920"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9.211e-01 and maximum of 9.263e-01.</w:t>
      </w:r>
    </w:p>
    <w:p w14:paraId="7C6A3B3F" w14:textId="77777777" w:rsidR="00462539" w:rsidRDefault="00462539" w:rsidP="006E2336">
      <w:pPr>
        <w:pStyle w:val="ListParagraph"/>
        <w:numPr>
          <w:ilvl w:val="1"/>
          <w:numId w:val="33"/>
        </w:numPr>
        <w:tabs>
          <w:tab w:val="left" w:pos="1080"/>
          <w:tab w:val="left" w:pos="4770"/>
        </w:tabs>
        <w:spacing w:before="0" w:after="0"/>
      </w:pPr>
      <w:r>
        <w:t>Leak scenario:</w:t>
      </w:r>
    </w:p>
    <w:p w14:paraId="126FCC03"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65F246C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4.11 and maximum of 4.11 meters.</w:t>
      </w:r>
    </w:p>
    <w:p w14:paraId="1A917F1C" w14:textId="77777777" w:rsidR="00462539" w:rsidRDefault="00462539" w:rsidP="006E2336">
      <w:pPr>
        <w:pStyle w:val="ListParagraph"/>
        <w:numPr>
          <w:ilvl w:val="1"/>
          <w:numId w:val="33"/>
        </w:numPr>
        <w:tabs>
          <w:tab w:val="left" w:pos="1080"/>
          <w:tab w:val="left" w:pos="4770"/>
        </w:tabs>
        <w:spacing w:before="0" w:after="0"/>
      </w:pPr>
      <w:r>
        <w:t>Rupture scenario:</w:t>
      </w:r>
    </w:p>
    <w:p w14:paraId="5AC60799"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7A1E5BC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43.81 and maximum of 43.81 meters.</w:t>
      </w:r>
    </w:p>
    <w:p w14:paraId="79B41ABD" w14:textId="77777777" w:rsidR="00462539" w:rsidRDefault="00462539" w:rsidP="006E2336">
      <w:pPr>
        <w:pStyle w:val="ListParagraph"/>
        <w:numPr>
          <w:ilvl w:val="1"/>
          <w:numId w:val="33"/>
        </w:numPr>
        <w:tabs>
          <w:tab w:val="left" w:pos="1080"/>
          <w:tab w:val="left" w:pos="4770"/>
        </w:tabs>
        <w:spacing w:before="0" w:after="0"/>
      </w:pPr>
      <w:r>
        <w:t>Puncture scenario:</w:t>
      </w:r>
    </w:p>
    <w:p w14:paraId="0D72B415"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0473410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16.44 and maximum of 16.44 meters.</w:t>
      </w:r>
    </w:p>
    <w:p w14:paraId="54917FC1"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6CDEF863" w14:textId="77777777" w:rsidR="00462539" w:rsidRDefault="00462539" w:rsidP="006E2336">
      <w:pPr>
        <w:pStyle w:val="ListParagraph"/>
        <w:numPr>
          <w:ilvl w:val="1"/>
          <w:numId w:val="33"/>
        </w:numPr>
        <w:tabs>
          <w:tab w:val="left" w:pos="1080"/>
          <w:tab w:val="left" w:pos="4770"/>
        </w:tabs>
        <w:spacing w:before="0" w:after="0"/>
      </w:pPr>
      <w:r>
        <w:t>Class area location is/are nan."</w:t>
      </w:r>
    </w:p>
    <w:p w14:paraId="40EBCFAC" w14:textId="77777777" w:rsidR="00462539" w:rsidRDefault="00462539" w:rsidP="006E2336">
      <w:pPr>
        <w:pStyle w:val="ListParagraph"/>
        <w:numPr>
          <w:ilvl w:val="0"/>
          <w:numId w:val="33"/>
        </w:numPr>
        <w:tabs>
          <w:tab w:val="left" w:pos="1080"/>
          <w:tab w:val="left" w:pos="4770"/>
        </w:tabs>
        <w:spacing w:before="0" w:after="0"/>
      </w:pPr>
      <w:r>
        <w:t>"UTIKUMA TO EDMONTON NPS 24</w:t>
      </w:r>
    </w:p>
    <w:p w14:paraId="318ACDEE" w14:textId="77777777" w:rsidR="00462539" w:rsidRDefault="00462539" w:rsidP="006E2336">
      <w:pPr>
        <w:pStyle w:val="ListParagraph"/>
        <w:numPr>
          <w:ilvl w:val="1"/>
          <w:numId w:val="33"/>
        </w:numPr>
        <w:tabs>
          <w:tab w:val="left" w:pos="1080"/>
          <w:tab w:val="left" w:pos="4770"/>
        </w:tabs>
        <w:spacing w:before="0" w:after="0"/>
      </w:pPr>
      <w:r>
        <w:t>Total Cumulative Length (m):</w:t>
      </w:r>
      <w:r>
        <w:tab/>
        <w:t>4713.92</w:t>
      </w:r>
    </w:p>
    <w:p w14:paraId="350AF223" w14:textId="77777777" w:rsidR="00462539" w:rsidRDefault="00462539" w:rsidP="006E2336">
      <w:pPr>
        <w:pStyle w:val="ListParagraph"/>
        <w:numPr>
          <w:ilvl w:val="2"/>
          <w:numId w:val="33"/>
        </w:numPr>
        <w:tabs>
          <w:tab w:val="left" w:pos="1080"/>
          <w:tab w:val="left" w:pos="4770"/>
        </w:tabs>
        <w:spacing w:before="0" w:after="0"/>
      </w:pPr>
      <w:r>
        <w:t>EC Method 2 :</w:t>
      </w:r>
      <w:r>
        <w:tab/>
        <w:t>30.0</w:t>
      </w:r>
    </w:p>
    <w:p w14:paraId="7FF7F7E9" w14:textId="77777777" w:rsidR="00462539" w:rsidRDefault="00462539" w:rsidP="006E2336">
      <w:pPr>
        <w:pStyle w:val="ListParagraph"/>
        <w:numPr>
          <w:ilvl w:val="2"/>
          <w:numId w:val="33"/>
        </w:numPr>
        <w:tabs>
          <w:tab w:val="left" w:pos="1080"/>
          <w:tab w:val="left" w:pos="4770"/>
        </w:tabs>
        <w:spacing w:before="0" w:after="0"/>
      </w:pPr>
      <w:r>
        <w:t>SCC Method 2 :</w:t>
      </w:r>
      <w:r>
        <w:tab/>
        <w:t>4065.67</w:t>
      </w:r>
    </w:p>
    <w:p w14:paraId="66EEA59F" w14:textId="77777777" w:rsidR="00462539" w:rsidRDefault="00462539" w:rsidP="006E2336">
      <w:pPr>
        <w:pStyle w:val="ListParagraph"/>
        <w:numPr>
          <w:ilvl w:val="2"/>
          <w:numId w:val="33"/>
        </w:numPr>
        <w:tabs>
          <w:tab w:val="left" w:pos="1080"/>
          <w:tab w:val="left" w:pos="4770"/>
        </w:tabs>
        <w:spacing w:before="0" w:after="0"/>
      </w:pPr>
      <w:r>
        <w:t>TPD :</w:t>
      </w:r>
      <w:r>
        <w:tab/>
        <w:t>291.03</w:t>
      </w:r>
    </w:p>
    <w:p w14:paraId="6C54A7E4" w14:textId="77777777" w:rsidR="00462539" w:rsidRDefault="00462539" w:rsidP="006E2336">
      <w:pPr>
        <w:pStyle w:val="ListParagraph"/>
        <w:numPr>
          <w:ilvl w:val="2"/>
          <w:numId w:val="33"/>
        </w:numPr>
        <w:tabs>
          <w:tab w:val="left" w:pos="1080"/>
          <w:tab w:val="left" w:pos="4770"/>
        </w:tabs>
        <w:spacing w:before="0" w:after="0"/>
      </w:pPr>
      <w:r>
        <w:t>MD Method 2 :</w:t>
      </w:r>
      <w:r>
        <w:tab/>
        <w:t>60.0</w:t>
      </w:r>
    </w:p>
    <w:p w14:paraId="06B9BB96" w14:textId="77777777" w:rsidR="00462539" w:rsidRDefault="00462539" w:rsidP="006E2336">
      <w:pPr>
        <w:pStyle w:val="ListParagraph"/>
        <w:numPr>
          <w:ilvl w:val="2"/>
          <w:numId w:val="33"/>
        </w:numPr>
        <w:tabs>
          <w:tab w:val="left" w:pos="1080"/>
          <w:tab w:val="left" w:pos="4770"/>
        </w:tabs>
        <w:spacing w:before="0" w:after="0"/>
      </w:pPr>
      <w:r>
        <w:t>CT :</w:t>
      </w:r>
      <w:r>
        <w:tab/>
        <w:t>209.99</w:t>
      </w:r>
    </w:p>
    <w:p w14:paraId="1E5E1062" w14:textId="77777777" w:rsidR="00462539" w:rsidRDefault="00462539" w:rsidP="006E2336">
      <w:pPr>
        <w:pStyle w:val="ListParagraph"/>
        <w:numPr>
          <w:ilvl w:val="2"/>
          <w:numId w:val="33"/>
        </w:numPr>
        <w:tabs>
          <w:tab w:val="left" w:pos="1080"/>
          <w:tab w:val="left" w:pos="4770"/>
        </w:tabs>
        <w:spacing w:before="0" w:after="0"/>
      </w:pPr>
      <w:r>
        <w:t>RES :</w:t>
      </w:r>
      <w:r>
        <w:tab/>
        <w:t>30.0</w:t>
      </w:r>
    </w:p>
    <w:p w14:paraId="19A73D7F" w14:textId="77777777" w:rsidR="00462539" w:rsidRDefault="00462539" w:rsidP="006E2336">
      <w:pPr>
        <w:pStyle w:val="ListParagraph"/>
        <w:numPr>
          <w:ilvl w:val="2"/>
          <w:numId w:val="33"/>
        </w:numPr>
        <w:tabs>
          <w:tab w:val="left" w:pos="1080"/>
          <w:tab w:val="left" w:pos="4770"/>
        </w:tabs>
        <w:spacing w:before="0" w:after="0"/>
      </w:pPr>
      <w:r>
        <w:t>CSCC Method 2 :</w:t>
      </w:r>
      <w:r>
        <w:tab/>
        <w:t>27.25</w:t>
      </w:r>
    </w:p>
    <w:p w14:paraId="3FEEE5F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1.071e-03 and maximum of 8.734e-01.</w:t>
      </w:r>
    </w:p>
    <w:p w14:paraId="4AF8EA61" w14:textId="77777777" w:rsidR="00462539" w:rsidRDefault="00462539" w:rsidP="006E2336">
      <w:pPr>
        <w:pStyle w:val="ListParagraph"/>
        <w:numPr>
          <w:ilvl w:val="1"/>
          <w:numId w:val="33"/>
        </w:numPr>
        <w:tabs>
          <w:tab w:val="left" w:pos="1080"/>
          <w:tab w:val="left" w:pos="4770"/>
        </w:tabs>
        <w:spacing w:before="0" w:after="0"/>
      </w:pPr>
      <w:r>
        <w:t>Leak scenario:</w:t>
      </w:r>
    </w:p>
    <w:p w14:paraId="4A44672D" w14:textId="77777777" w:rsidR="00462539" w:rsidRDefault="00462539" w:rsidP="006E2336">
      <w:pPr>
        <w:pStyle w:val="ListParagraph"/>
        <w:numPr>
          <w:ilvl w:val="2"/>
          <w:numId w:val="33"/>
        </w:numPr>
        <w:tabs>
          <w:tab w:val="left" w:pos="1080"/>
          <w:tab w:val="left" w:pos="4770"/>
        </w:tabs>
        <w:spacing w:before="0" w:after="0"/>
      </w:pPr>
      <w:r>
        <w:t>No. of intersections with structures is 644.0, with minimum of 0.0 and maximum of 12.61 of population impacted</w:t>
      </w:r>
    </w:p>
    <w:p w14:paraId="3D36FE5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3.59 and maximum of 3.59 meters.</w:t>
      </w:r>
    </w:p>
    <w:p w14:paraId="01C74285" w14:textId="77777777" w:rsidR="00462539" w:rsidRDefault="00462539" w:rsidP="006E2336">
      <w:pPr>
        <w:pStyle w:val="ListParagraph"/>
        <w:numPr>
          <w:ilvl w:val="1"/>
          <w:numId w:val="33"/>
        </w:numPr>
        <w:tabs>
          <w:tab w:val="left" w:pos="1080"/>
          <w:tab w:val="left" w:pos="4770"/>
        </w:tabs>
        <w:spacing w:before="0" w:after="0"/>
      </w:pPr>
      <w:r>
        <w:lastRenderedPageBreak/>
        <w:t>Rupture scenario:</w:t>
      </w:r>
    </w:p>
    <w:p w14:paraId="544F9AAB" w14:textId="77777777" w:rsidR="00462539" w:rsidRDefault="00462539" w:rsidP="006E2336">
      <w:pPr>
        <w:pStyle w:val="ListParagraph"/>
        <w:numPr>
          <w:ilvl w:val="2"/>
          <w:numId w:val="33"/>
        </w:numPr>
        <w:tabs>
          <w:tab w:val="left" w:pos="1080"/>
          <w:tab w:val="left" w:pos="4770"/>
        </w:tabs>
        <w:spacing w:before="0" w:after="0"/>
      </w:pPr>
      <w:r>
        <w:t>No. of intersections with structures is 346.0, with minimum of 1.26 and maximum of 451.26 of population impacted</w:t>
      </w:r>
    </w:p>
    <w:p w14:paraId="0CED6E5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122.95 and maximum of 122.95 meters.</w:t>
      </w:r>
    </w:p>
    <w:p w14:paraId="0BAFA0E8" w14:textId="77777777" w:rsidR="00462539" w:rsidRDefault="00462539" w:rsidP="006E2336">
      <w:pPr>
        <w:pStyle w:val="ListParagraph"/>
        <w:numPr>
          <w:ilvl w:val="1"/>
          <w:numId w:val="33"/>
        </w:numPr>
        <w:tabs>
          <w:tab w:val="left" w:pos="1080"/>
          <w:tab w:val="left" w:pos="4770"/>
        </w:tabs>
        <w:spacing w:before="0" w:after="0"/>
      </w:pPr>
      <w:r>
        <w:t>Puncture scenario:</w:t>
      </w:r>
    </w:p>
    <w:p w14:paraId="6BBCA3D1" w14:textId="77777777" w:rsidR="00462539" w:rsidRDefault="00462539" w:rsidP="006E2336">
      <w:pPr>
        <w:pStyle w:val="ListParagraph"/>
        <w:numPr>
          <w:ilvl w:val="2"/>
          <w:numId w:val="33"/>
        </w:numPr>
        <w:tabs>
          <w:tab w:val="left" w:pos="1080"/>
          <w:tab w:val="left" w:pos="4770"/>
        </w:tabs>
        <w:spacing w:before="0" w:after="0"/>
      </w:pPr>
      <w:r>
        <w:t>No. of intersections with structures is 730.0, with minimum of 0.0 and maximum of 12.61 of population impacted</w:t>
      </w:r>
    </w:p>
    <w:p w14:paraId="3EE58A5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14.3 and maximum of 14.3 meters.</w:t>
      </w:r>
    </w:p>
    <w:p w14:paraId="06F886AB"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075312E9" w14:textId="77777777" w:rsidR="00462539" w:rsidRDefault="00462539" w:rsidP="006E2336">
      <w:pPr>
        <w:pStyle w:val="ListParagraph"/>
        <w:numPr>
          <w:ilvl w:val="1"/>
          <w:numId w:val="33"/>
        </w:numPr>
        <w:tabs>
          <w:tab w:val="left" w:pos="1080"/>
          <w:tab w:val="left" w:pos="4770"/>
        </w:tabs>
        <w:spacing w:before="0" w:after="0"/>
      </w:pPr>
      <w:r>
        <w:t>Class area location is/are 1.0, 2.0, 3.0."</w:t>
      </w:r>
    </w:p>
    <w:p w14:paraId="19091E62" w14:textId="77777777" w:rsidR="00462539" w:rsidRDefault="00462539" w:rsidP="006E2336">
      <w:pPr>
        <w:pStyle w:val="ListParagraph"/>
        <w:numPr>
          <w:ilvl w:val="0"/>
          <w:numId w:val="33"/>
        </w:numPr>
        <w:tabs>
          <w:tab w:val="left" w:pos="1080"/>
          <w:tab w:val="left" w:pos="4770"/>
        </w:tabs>
        <w:spacing w:before="0" w:after="0"/>
      </w:pPr>
      <w:r>
        <w:t>"UTILITY NPS 8</w:t>
      </w:r>
    </w:p>
    <w:p w14:paraId="0DDF4FC0" w14:textId="77777777" w:rsidR="00462539" w:rsidRDefault="00462539" w:rsidP="006E2336">
      <w:pPr>
        <w:pStyle w:val="ListParagraph"/>
        <w:numPr>
          <w:ilvl w:val="1"/>
          <w:numId w:val="33"/>
        </w:numPr>
        <w:tabs>
          <w:tab w:val="left" w:pos="1080"/>
          <w:tab w:val="left" w:pos="4770"/>
        </w:tabs>
        <w:spacing w:before="0" w:after="0"/>
      </w:pPr>
      <w:r>
        <w:t>Total Cumulative Length (m):</w:t>
      </w:r>
      <w:r>
        <w:tab/>
        <w:t>4668.03</w:t>
      </w:r>
    </w:p>
    <w:p w14:paraId="4B032A6D" w14:textId="77777777" w:rsidR="00462539" w:rsidRDefault="00462539" w:rsidP="006E2336">
      <w:pPr>
        <w:pStyle w:val="ListParagraph"/>
        <w:numPr>
          <w:ilvl w:val="2"/>
          <w:numId w:val="33"/>
        </w:numPr>
        <w:tabs>
          <w:tab w:val="left" w:pos="1080"/>
          <w:tab w:val="left" w:pos="4770"/>
        </w:tabs>
        <w:spacing w:before="0" w:after="0"/>
      </w:pPr>
      <w:r>
        <w:t>MD Method 1 :</w:t>
      </w:r>
      <w:r>
        <w:tab/>
        <w:t>4668.03</w:t>
      </w:r>
    </w:p>
    <w:p w14:paraId="537F81D8"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1.005e-01 and maximum of 1.262e-01.</w:t>
      </w:r>
    </w:p>
    <w:p w14:paraId="5DA52B09" w14:textId="77777777" w:rsidR="00462539" w:rsidRDefault="00462539" w:rsidP="006E2336">
      <w:pPr>
        <w:pStyle w:val="ListParagraph"/>
        <w:numPr>
          <w:ilvl w:val="1"/>
          <w:numId w:val="33"/>
        </w:numPr>
        <w:tabs>
          <w:tab w:val="left" w:pos="1080"/>
          <w:tab w:val="left" w:pos="4770"/>
        </w:tabs>
        <w:spacing w:before="0" w:after="0"/>
      </w:pPr>
      <w:r>
        <w:t>Leak scenario:</w:t>
      </w:r>
    </w:p>
    <w:p w14:paraId="2470E3DE" w14:textId="77777777" w:rsidR="00462539" w:rsidRDefault="00462539" w:rsidP="006E2336">
      <w:pPr>
        <w:pStyle w:val="ListParagraph"/>
        <w:numPr>
          <w:ilvl w:val="2"/>
          <w:numId w:val="33"/>
        </w:numPr>
        <w:tabs>
          <w:tab w:val="left" w:pos="1080"/>
          <w:tab w:val="left" w:pos="4770"/>
        </w:tabs>
        <w:spacing w:before="0" w:after="0"/>
      </w:pPr>
      <w:r>
        <w:t>No. of intersections with structures is 16.0, with minimum of 0.0 and maximum of 1.26 of population impacted</w:t>
      </w:r>
    </w:p>
    <w:p w14:paraId="19E28F3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10.66 and maximum of 10.66 meters.</w:t>
      </w:r>
    </w:p>
    <w:p w14:paraId="239C38F3" w14:textId="77777777" w:rsidR="00462539" w:rsidRDefault="00462539" w:rsidP="006E2336">
      <w:pPr>
        <w:pStyle w:val="ListParagraph"/>
        <w:numPr>
          <w:ilvl w:val="1"/>
          <w:numId w:val="33"/>
        </w:numPr>
        <w:tabs>
          <w:tab w:val="left" w:pos="1080"/>
          <w:tab w:val="left" w:pos="4770"/>
        </w:tabs>
        <w:spacing w:before="0" w:after="0"/>
      </w:pPr>
      <w:r>
        <w:t>Rupture scenario:</w:t>
      </w:r>
    </w:p>
    <w:p w14:paraId="3B417634" w14:textId="77777777" w:rsidR="00462539" w:rsidRDefault="00462539" w:rsidP="006E2336">
      <w:pPr>
        <w:pStyle w:val="ListParagraph"/>
        <w:numPr>
          <w:ilvl w:val="2"/>
          <w:numId w:val="33"/>
        </w:numPr>
        <w:tabs>
          <w:tab w:val="left" w:pos="1080"/>
          <w:tab w:val="left" w:pos="4770"/>
        </w:tabs>
        <w:spacing w:before="0" w:after="0"/>
      </w:pPr>
      <w:r>
        <w:t>No. of intersections with structures is 40.0, with minimum of 1.26 and maximum of 59.22 of population impacted</w:t>
      </w:r>
    </w:p>
    <w:p w14:paraId="59607E0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135.26 and maximum of 135.26 meters.</w:t>
      </w:r>
    </w:p>
    <w:p w14:paraId="65CEF9C0" w14:textId="77777777" w:rsidR="00462539" w:rsidRDefault="00462539" w:rsidP="006E2336">
      <w:pPr>
        <w:pStyle w:val="ListParagraph"/>
        <w:numPr>
          <w:ilvl w:val="1"/>
          <w:numId w:val="33"/>
        </w:numPr>
        <w:tabs>
          <w:tab w:val="left" w:pos="1080"/>
          <w:tab w:val="left" w:pos="4770"/>
        </w:tabs>
        <w:spacing w:before="0" w:after="0"/>
      </w:pPr>
      <w:r>
        <w:t>Puncture scenario:</w:t>
      </w:r>
    </w:p>
    <w:p w14:paraId="50503196" w14:textId="77777777" w:rsidR="00462539" w:rsidRDefault="00462539" w:rsidP="006E2336">
      <w:pPr>
        <w:pStyle w:val="ListParagraph"/>
        <w:numPr>
          <w:ilvl w:val="2"/>
          <w:numId w:val="33"/>
        </w:numPr>
        <w:tabs>
          <w:tab w:val="left" w:pos="1080"/>
          <w:tab w:val="left" w:pos="4770"/>
        </w:tabs>
        <w:spacing w:before="0" w:after="0"/>
      </w:pPr>
      <w:r>
        <w:t>No. of intersections with structures is 45.0, with minimum of 0.0 and maximum of 33.38 of population impacted</w:t>
      </w:r>
    </w:p>
    <w:p w14:paraId="2F8B247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49.48 and maximum of 49.48 meters.</w:t>
      </w:r>
    </w:p>
    <w:p w14:paraId="0803461F"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00A5D906"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758372C6" w14:textId="77777777" w:rsidR="00462539" w:rsidRDefault="00462539" w:rsidP="006E2336">
      <w:pPr>
        <w:pStyle w:val="ListParagraph"/>
        <w:numPr>
          <w:ilvl w:val="0"/>
          <w:numId w:val="33"/>
        </w:numPr>
        <w:tabs>
          <w:tab w:val="left" w:pos="1080"/>
          <w:tab w:val="left" w:pos="4770"/>
        </w:tabs>
        <w:spacing w:before="0" w:after="0"/>
      </w:pPr>
      <w:r>
        <w:t>"NPS8 SARNIA CONDENSATE TO SUNCOR</w:t>
      </w:r>
    </w:p>
    <w:p w14:paraId="4ED70D97" w14:textId="77777777" w:rsidR="00462539" w:rsidRDefault="00462539" w:rsidP="006E2336">
      <w:pPr>
        <w:pStyle w:val="ListParagraph"/>
        <w:numPr>
          <w:ilvl w:val="1"/>
          <w:numId w:val="33"/>
        </w:numPr>
        <w:tabs>
          <w:tab w:val="left" w:pos="1080"/>
          <w:tab w:val="left" w:pos="4770"/>
        </w:tabs>
        <w:spacing w:before="0" w:after="0"/>
      </w:pPr>
      <w:r>
        <w:t>Total Cumulative Length (m):</w:t>
      </w:r>
      <w:r>
        <w:tab/>
        <w:t>4227.46</w:t>
      </w:r>
    </w:p>
    <w:p w14:paraId="2B314262" w14:textId="77777777" w:rsidR="00462539" w:rsidRDefault="00462539" w:rsidP="006E2336">
      <w:pPr>
        <w:pStyle w:val="ListParagraph"/>
        <w:numPr>
          <w:ilvl w:val="2"/>
          <w:numId w:val="33"/>
        </w:numPr>
        <w:tabs>
          <w:tab w:val="left" w:pos="1080"/>
          <w:tab w:val="left" w:pos="4770"/>
        </w:tabs>
        <w:spacing w:before="0" w:after="0"/>
      </w:pPr>
      <w:r>
        <w:t>MD Method 1 :</w:t>
      </w:r>
      <w:r>
        <w:tab/>
        <w:t>4227.46</w:t>
      </w:r>
    </w:p>
    <w:p w14:paraId="1BCC6BF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1.026e-02 and maximum of 1.226e-01.</w:t>
      </w:r>
    </w:p>
    <w:p w14:paraId="0C57A035" w14:textId="77777777" w:rsidR="00462539" w:rsidRDefault="00462539" w:rsidP="006E2336">
      <w:pPr>
        <w:pStyle w:val="ListParagraph"/>
        <w:numPr>
          <w:ilvl w:val="1"/>
          <w:numId w:val="33"/>
        </w:numPr>
        <w:tabs>
          <w:tab w:val="left" w:pos="1080"/>
          <w:tab w:val="left" w:pos="4770"/>
        </w:tabs>
        <w:spacing w:before="0" w:after="0"/>
      </w:pPr>
      <w:r>
        <w:t>Leak scenario:</w:t>
      </w:r>
    </w:p>
    <w:p w14:paraId="18A9B5D2" w14:textId="77777777" w:rsidR="00462539" w:rsidRDefault="00462539" w:rsidP="006E2336">
      <w:pPr>
        <w:pStyle w:val="ListParagraph"/>
        <w:numPr>
          <w:ilvl w:val="2"/>
          <w:numId w:val="33"/>
        </w:numPr>
        <w:tabs>
          <w:tab w:val="left" w:pos="1080"/>
          <w:tab w:val="left" w:pos="4770"/>
        </w:tabs>
        <w:spacing w:before="0" w:after="0"/>
      </w:pPr>
      <w:r>
        <w:t>No. of intersections with structures is 21.0, with minimum of 0.0 and maximum of 1.26 of population impacted</w:t>
      </w:r>
    </w:p>
    <w:p w14:paraId="41B1055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11.8 and maximum of 11.8 meters.</w:t>
      </w:r>
    </w:p>
    <w:p w14:paraId="3F26C275" w14:textId="77777777" w:rsidR="00462539" w:rsidRDefault="00462539" w:rsidP="006E2336">
      <w:pPr>
        <w:pStyle w:val="ListParagraph"/>
        <w:numPr>
          <w:ilvl w:val="1"/>
          <w:numId w:val="33"/>
        </w:numPr>
        <w:tabs>
          <w:tab w:val="left" w:pos="1080"/>
          <w:tab w:val="left" w:pos="4770"/>
        </w:tabs>
        <w:spacing w:before="0" w:after="0"/>
      </w:pPr>
      <w:r>
        <w:t>Rupture scenario:</w:t>
      </w:r>
    </w:p>
    <w:p w14:paraId="4CFED2E7" w14:textId="77777777" w:rsidR="00462539" w:rsidRDefault="00462539" w:rsidP="006E2336">
      <w:pPr>
        <w:pStyle w:val="ListParagraph"/>
        <w:numPr>
          <w:ilvl w:val="2"/>
          <w:numId w:val="33"/>
        </w:numPr>
        <w:tabs>
          <w:tab w:val="left" w:pos="1080"/>
          <w:tab w:val="left" w:pos="4770"/>
        </w:tabs>
        <w:spacing w:before="0" w:after="0"/>
      </w:pPr>
      <w:r>
        <w:t>No. of intersections with structures is 38.0, with minimum of 1.26 and maximum of 56.94 of population impacted</w:t>
      </w:r>
    </w:p>
    <w:p w14:paraId="66EDBDE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135.89 and maximum of 135.89 meters.</w:t>
      </w:r>
    </w:p>
    <w:p w14:paraId="499C67BE" w14:textId="77777777" w:rsidR="00462539" w:rsidRDefault="00462539" w:rsidP="006E2336">
      <w:pPr>
        <w:pStyle w:val="ListParagraph"/>
        <w:numPr>
          <w:ilvl w:val="1"/>
          <w:numId w:val="33"/>
        </w:numPr>
        <w:tabs>
          <w:tab w:val="left" w:pos="1080"/>
          <w:tab w:val="left" w:pos="4770"/>
        </w:tabs>
        <w:spacing w:before="0" w:after="0"/>
      </w:pPr>
      <w:r>
        <w:lastRenderedPageBreak/>
        <w:t>Puncture scenario:</w:t>
      </w:r>
    </w:p>
    <w:p w14:paraId="1044CFC6" w14:textId="77777777" w:rsidR="00462539" w:rsidRDefault="00462539" w:rsidP="006E2336">
      <w:pPr>
        <w:pStyle w:val="ListParagraph"/>
        <w:numPr>
          <w:ilvl w:val="2"/>
          <w:numId w:val="33"/>
        </w:numPr>
        <w:tabs>
          <w:tab w:val="left" w:pos="1080"/>
          <w:tab w:val="left" w:pos="4770"/>
        </w:tabs>
        <w:spacing w:before="0" w:after="0"/>
      </w:pPr>
      <w:r>
        <w:t>No. of intersections with structures is 49.0, with minimum of 0.0 and maximum of 23.05 of population impacted</w:t>
      </w:r>
    </w:p>
    <w:p w14:paraId="3AE39A0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47.76 and maximum of 47.76 meters.</w:t>
      </w:r>
    </w:p>
    <w:p w14:paraId="4899A443"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493F7961"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23204C51" w14:textId="77777777" w:rsidR="00462539" w:rsidRDefault="00462539" w:rsidP="006E2336">
      <w:pPr>
        <w:pStyle w:val="ListParagraph"/>
        <w:numPr>
          <w:ilvl w:val="0"/>
          <w:numId w:val="33"/>
        </w:numPr>
        <w:tabs>
          <w:tab w:val="left" w:pos="1080"/>
          <w:tab w:val="left" w:pos="4770"/>
        </w:tabs>
        <w:spacing w:before="0" w:after="0"/>
      </w:pPr>
      <w:r>
        <w:t>"ROCKY MOUNTAIN HOUSE TO BRETON NPS 10</w:t>
      </w:r>
    </w:p>
    <w:p w14:paraId="291C7D3E" w14:textId="77777777" w:rsidR="00462539" w:rsidRDefault="00462539" w:rsidP="006E2336">
      <w:pPr>
        <w:pStyle w:val="ListParagraph"/>
        <w:numPr>
          <w:ilvl w:val="1"/>
          <w:numId w:val="33"/>
        </w:numPr>
        <w:tabs>
          <w:tab w:val="left" w:pos="1080"/>
          <w:tab w:val="left" w:pos="4770"/>
        </w:tabs>
        <w:spacing w:before="0" w:after="0"/>
      </w:pPr>
      <w:r>
        <w:t>Total Cumulative Length (m):</w:t>
      </w:r>
      <w:r>
        <w:tab/>
        <w:t>4215.61</w:t>
      </w:r>
    </w:p>
    <w:p w14:paraId="44FD87BE" w14:textId="77777777" w:rsidR="00462539" w:rsidRDefault="00462539" w:rsidP="006E2336">
      <w:pPr>
        <w:pStyle w:val="ListParagraph"/>
        <w:numPr>
          <w:ilvl w:val="2"/>
          <w:numId w:val="33"/>
        </w:numPr>
        <w:tabs>
          <w:tab w:val="left" w:pos="1080"/>
          <w:tab w:val="left" w:pos="4770"/>
        </w:tabs>
        <w:spacing w:before="0" w:after="0"/>
      </w:pPr>
      <w:r>
        <w:t>TPD :</w:t>
      </w:r>
      <w:r>
        <w:tab/>
        <w:t>2239.99</w:t>
      </w:r>
    </w:p>
    <w:p w14:paraId="4D4D6428" w14:textId="77777777" w:rsidR="00462539" w:rsidRDefault="00462539" w:rsidP="006E2336">
      <w:pPr>
        <w:pStyle w:val="ListParagraph"/>
        <w:numPr>
          <w:ilvl w:val="2"/>
          <w:numId w:val="33"/>
        </w:numPr>
        <w:tabs>
          <w:tab w:val="left" w:pos="1080"/>
          <w:tab w:val="left" w:pos="4770"/>
        </w:tabs>
        <w:spacing w:before="0" w:after="0"/>
      </w:pPr>
      <w:r>
        <w:t>MD Method 2 :</w:t>
      </w:r>
      <w:r>
        <w:tab/>
        <w:t>372.11</w:t>
      </w:r>
    </w:p>
    <w:p w14:paraId="2D082E18" w14:textId="77777777" w:rsidR="00462539" w:rsidRDefault="00462539" w:rsidP="006E2336">
      <w:pPr>
        <w:pStyle w:val="ListParagraph"/>
        <w:numPr>
          <w:ilvl w:val="2"/>
          <w:numId w:val="33"/>
        </w:numPr>
        <w:tabs>
          <w:tab w:val="left" w:pos="1080"/>
          <w:tab w:val="left" w:pos="4770"/>
        </w:tabs>
        <w:spacing w:before="0" w:after="0"/>
      </w:pPr>
      <w:r>
        <w:t>CSCC Method 2 :</w:t>
      </w:r>
      <w:r>
        <w:tab/>
        <w:t>1603.5</w:t>
      </w:r>
    </w:p>
    <w:p w14:paraId="2DDD273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1.182e-03 and maximum of 6.139e-01.</w:t>
      </w:r>
    </w:p>
    <w:p w14:paraId="183609F4" w14:textId="77777777" w:rsidR="00462539" w:rsidRDefault="00462539" w:rsidP="006E2336">
      <w:pPr>
        <w:pStyle w:val="ListParagraph"/>
        <w:numPr>
          <w:ilvl w:val="1"/>
          <w:numId w:val="33"/>
        </w:numPr>
        <w:tabs>
          <w:tab w:val="left" w:pos="1080"/>
          <w:tab w:val="left" w:pos="4770"/>
        </w:tabs>
        <w:spacing w:before="0" w:after="0"/>
      </w:pPr>
      <w:r>
        <w:t>Leak scenario:</w:t>
      </w:r>
    </w:p>
    <w:p w14:paraId="6C28861E" w14:textId="77777777" w:rsidR="00462539" w:rsidRDefault="00462539" w:rsidP="006E2336">
      <w:pPr>
        <w:pStyle w:val="ListParagraph"/>
        <w:numPr>
          <w:ilvl w:val="2"/>
          <w:numId w:val="33"/>
        </w:numPr>
        <w:tabs>
          <w:tab w:val="left" w:pos="1080"/>
          <w:tab w:val="left" w:pos="4770"/>
        </w:tabs>
        <w:spacing w:before="0" w:after="0"/>
      </w:pPr>
      <w:r>
        <w:t>No. of intersections with structures is 16.0, with minimum of 2.28 and maximum of 35.98 of population impacted</w:t>
      </w:r>
    </w:p>
    <w:p w14:paraId="69AE1AB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11.39 and maximum of 12.16 meters.</w:t>
      </w:r>
    </w:p>
    <w:p w14:paraId="5744CFF3" w14:textId="77777777" w:rsidR="00462539" w:rsidRDefault="00462539" w:rsidP="006E2336">
      <w:pPr>
        <w:pStyle w:val="ListParagraph"/>
        <w:numPr>
          <w:ilvl w:val="1"/>
          <w:numId w:val="33"/>
        </w:numPr>
        <w:tabs>
          <w:tab w:val="left" w:pos="1080"/>
          <w:tab w:val="left" w:pos="4770"/>
        </w:tabs>
        <w:spacing w:before="0" w:after="0"/>
      </w:pPr>
      <w:r>
        <w:t>Rupture scenario:</w:t>
      </w:r>
    </w:p>
    <w:p w14:paraId="05EA90D2" w14:textId="77777777" w:rsidR="00462539" w:rsidRDefault="00462539" w:rsidP="006E2336">
      <w:pPr>
        <w:pStyle w:val="ListParagraph"/>
        <w:numPr>
          <w:ilvl w:val="2"/>
          <w:numId w:val="33"/>
        </w:numPr>
        <w:tabs>
          <w:tab w:val="left" w:pos="1080"/>
          <w:tab w:val="left" w:pos="4770"/>
        </w:tabs>
        <w:spacing w:before="0" w:after="0"/>
      </w:pPr>
      <w:r>
        <w:t>No. of intersections with structures is 105.0, with minimum of 2.28 and maximum of 90.93 of population impacted</w:t>
      </w:r>
    </w:p>
    <w:p w14:paraId="12C27F3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171.98 and maximum of 185.15 meters.</w:t>
      </w:r>
    </w:p>
    <w:p w14:paraId="4A9719ED" w14:textId="77777777" w:rsidR="00462539" w:rsidRDefault="00462539" w:rsidP="006E2336">
      <w:pPr>
        <w:pStyle w:val="ListParagraph"/>
        <w:numPr>
          <w:ilvl w:val="1"/>
          <w:numId w:val="33"/>
        </w:numPr>
        <w:tabs>
          <w:tab w:val="left" w:pos="1080"/>
          <w:tab w:val="left" w:pos="4770"/>
        </w:tabs>
        <w:spacing w:before="0" w:after="0"/>
      </w:pPr>
      <w:r>
        <w:t>Puncture scenario:</w:t>
      </w:r>
    </w:p>
    <w:p w14:paraId="21CA74BD" w14:textId="77777777" w:rsidR="00462539" w:rsidRDefault="00462539" w:rsidP="006E2336">
      <w:pPr>
        <w:pStyle w:val="ListParagraph"/>
        <w:numPr>
          <w:ilvl w:val="2"/>
          <w:numId w:val="33"/>
        </w:numPr>
        <w:tabs>
          <w:tab w:val="left" w:pos="1080"/>
          <w:tab w:val="left" w:pos="4770"/>
        </w:tabs>
        <w:spacing w:before="0" w:after="0"/>
      </w:pPr>
      <w:r>
        <w:t>No. of intersections with structures is 60.0, with minimum of 0.0 and maximum of 35.98 of population impacted</w:t>
      </w:r>
    </w:p>
    <w:p w14:paraId="6EED2FC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53.34 and maximum of 57.42 meters.</w:t>
      </w:r>
    </w:p>
    <w:p w14:paraId="1C4DE8B1"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73E47F3A"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1FF1C55D" w14:textId="77777777" w:rsidR="00462539" w:rsidRDefault="00462539" w:rsidP="006E2336">
      <w:pPr>
        <w:pStyle w:val="ListParagraph"/>
        <w:numPr>
          <w:ilvl w:val="0"/>
          <w:numId w:val="33"/>
        </w:numPr>
        <w:tabs>
          <w:tab w:val="left" w:pos="1080"/>
          <w:tab w:val="left" w:pos="4770"/>
        </w:tabs>
        <w:spacing w:before="0" w:after="0"/>
      </w:pPr>
      <w:r>
        <w:t>"BRETON TO EDMONTON NPS 8</w:t>
      </w:r>
    </w:p>
    <w:p w14:paraId="192D4CD7" w14:textId="77777777" w:rsidR="00462539" w:rsidRDefault="00462539" w:rsidP="006E2336">
      <w:pPr>
        <w:pStyle w:val="ListParagraph"/>
        <w:numPr>
          <w:ilvl w:val="1"/>
          <w:numId w:val="33"/>
        </w:numPr>
        <w:tabs>
          <w:tab w:val="left" w:pos="1080"/>
          <w:tab w:val="left" w:pos="4770"/>
        </w:tabs>
        <w:spacing w:before="0" w:after="0"/>
      </w:pPr>
      <w:r>
        <w:t>Total Cumulative Length (m):</w:t>
      </w:r>
      <w:r>
        <w:tab/>
        <w:t>4207.67</w:t>
      </w:r>
    </w:p>
    <w:p w14:paraId="79E99597" w14:textId="77777777" w:rsidR="00462539" w:rsidRDefault="00462539" w:rsidP="006E2336">
      <w:pPr>
        <w:pStyle w:val="ListParagraph"/>
        <w:numPr>
          <w:ilvl w:val="2"/>
          <w:numId w:val="33"/>
        </w:numPr>
        <w:tabs>
          <w:tab w:val="left" w:pos="1080"/>
          <w:tab w:val="left" w:pos="4770"/>
        </w:tabs>
        <w:spacing w:before="0" w:after="0"/>
      </w:pPr>
      <w:r>
        <w:t>EC Method 2 :</w:t>
      </w:r>
      <w:r>
        <w:tab/>
        <w:t>383.72</w:t>
      </w:r>
    </w:p>
    <w:p w14:paraId="111CB89F" w14:textId="77777777" w:rsidR="00462539" w:rsidRDefault="00462539" w:rsidP="006E2336">
      <w:pPr>
        <w:pStyle w:val="ListParagraph"/>
        <w:numPr>
          <w:ilvl w:val="2"/>
          <w:numId w:val="33"/>
        </w:numPr>
        <w:tabs>
          <w:tab w:val="left" w:pos="1080"/>
          <w:tab w:val="left" w:pos="4770"/>
        </w:tabs>
        <w:spacing w:before="0" w:after="0"/>
      </w:pPr>
      <w:r>
        <w:t>IC Method 2 :</w:t>
      </w:r>
      <w:r>
        <w:tab/>
        <w:t>698.03</w:t>
      </w:r>
    </w:p>
    <w:p w14:paraId="15E35B7E" w14:textId="77777777" w:rsidR="00462539" w:rsidRDefault="00462539" w:rsidP="006E2336">
      <w:pPr>
        <w:pStyle w:val="ListParagraph"/>
        <w:numPr>
          <w:ilvl w:val="2"/>
          <w:numId w:val="33"/>
        </w:numPr>
        <w:tabs>
          <w:tab w:val="left" w:pos="1080"/>
          <w:tab w:val="left" w:pos="4770"/>
        </w:tabs>
        <w:spacing w:before="0" w:after="0"/>
      </w:pPr>
      <w:r>
        <w:t>TPD :</w:t>
      </w:r>
      <w:r>
        <w:tab/>
        <w:t>2207.0</w:t>
      </w:r>
    </w:p>
    <w:p w14:paraId="4E39BF4C" w14:textId="77777777" w:rsidR="00462539" w:rsidRDefault="00462539" w:rsidP="006E2336">
      <w:pPr>
        <w:pStyle w:val="ListParagraph"/>
        <w:numPr>
          <w:ilvl w:val="2"/>
          <w:numId w:val="33"/>
        </w:numPr>
        <w:tabs>
          <w:tab w:val="left" w:pos="1080"/>
          <w:tab w:val="left" w:pos="4770"/>
        </w:tabs>
        <w:spacing w:before="0" w:after="0"/>
      </w:pPr>
      <w:r>
        <w:t>MD Method 2 :</w:t>
      </w:r>
      <w:r>
        <w:tab/>
        <w:t>918.92</w:t>
      </w:r>
    </w:p>
    <w:p w14:paraId="186CAE3D"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1.006e-03 and maximum of 7.594e-01.</w:t>
      </w:r>
    </w:p>
    <w:p w14:paraId="1C6515A8" w14:textId="77777777" w:rsidR="00462539" w:rsidRDefault="00462539" w:rsidP="006E2336">
      <w:pPr>
        <w:pStyle w:val="ListParagraph"/>
        <w:numPr>
          <w:ilvl w:val="1"/>
          <w:numId w:val="33"/>
        </w:numPr>
        <w:tabs>
          <w:tab w:val="left" w:pos="1080"/>
          <w:tab w:val="left" w:pos="4770"/>
        </w:tabs>
        <w:spacing w:before="0" w:after="0"/>
      </w:pPr>
      <w:r>
        <w:t>Leak scenario:</w:t>
      </w:r>
    </w:p>
    <w:p w14:paraId="6CFC8A0C" w14:textId="77777777" w:rsidR="00462539" w:rsidRDefault="00462539" w:rsidP="006E2336">
      <w:pPr>
        <w:pStyle w:val="ListParagraph"/>
        <w:numPr>
          <w:ilvl w:val="2"/>
          <w:numId w:val="33"/>
        </w:numPr>
        <w:tabs>
          <w:tab w:val="left" w:pos="1080"/>
          <w:tab w:val="left" w:pos="4770"/>
        </w:tabs>
        <w:spacing w:before="0" w:after="0"/>
      </w:pPr>
      <w:r>
        <w:t>No. of intersections with structures is 117.0, with minimum of 0.0 and maximum of 171.0 of population impacted</w:t>
      </w:r>
    </w:p>
    <w:p w14:paraId="2F48DB2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11.13 and maximum of 12.03 meters.</w:t>
      </w:r>
    </w:p>
    <w:p w14:paraId="190C5D7C" w14:textId="77777777" w:rsidR="00462539" w:rsidRDefault="00462539" w:rsidP="006E2336">
      <w:pPr>
        <w:pStyle w:val="ListParagraph"/>
        <w:numPr>
          <w:ilvl w:val="1"/>
          <w:numId w:val="33"/>
        </w:numPr>
        <w:tabs>
          <w:tab w:val="left" w:pos="1080"/>
          <w:tab w:val="left" w:pos="4770"/>
        </w:tabs>
        <w:spacing w:before="0" w:after="0"/>
      </w:pPr>
      <w:r>
        <w:t>Rupture scenario:</w:t>
      </w:r>
    </w:p>
    <w:p w14:paraId="0A6B0A42" w14:textId="77777777" w:rsidR="00462539" w:rsidRDefault="00462539" w:rsidP="006E2336">
      <w:pPr>
        <w:pStyle w:val="ListParagraph"/>
        <w:numPr>
          <w:ilvl w:val="2"/>
          <w:numId w:val="33"/>
        </w:numPr>
        <w:tabs>
          <w:tab w:val="left" w:pos="1080"/>
          <w:tab w:val="left" w:pos="4770"/>
        </w:tabs>
        <w:spacing w:before="0" w:after="0"/>
      </w:pPr>
      <w:r>
        <w:t>No. of intersections with structures is 236.0, with minimum of 2.28 and maximum of 697.68 of population impacted</w:t>
      </w:r>
    </w:p>
    <w:p w14:paraId="47753FE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129.12 and maximum of 138.23 meters.</w:t>
      </w:r>
    </w:p>
    <w:p w14:paraId="78211DB0" w14:textId="77777777" w:rsidR="00462539" w:rsidRDefault="00462539" w:rsidP="006E2336">
      <w:pPr>
        <w:pStyle w:val="ListParagraph"/>
        <w:numPr>
          <w:ilvl w:val="1"/>
          <w:numId w:val="33"/>
        </w:numPr>
        <w:tabs>
          <w:tab w:val="left" w:pos="1080"/>
          <w:tab w:val="left" w:pos="4770"/>
        </w:tabs>
        <w:spacing w:before="0" w:after="0"/>
      </w:pPr>
      <w:r>
        <w:lastRenderedPageBreak/>
        <w:t>Puncture scenario:</w:t>
      </w:r>
    </w:p>
    <w:p w14:paraId="297CDF8D" w14:textId="77777777" w:rsidR="00462539" w:rsidRDefault="00462539" w:rsidP="006E2336">
      <w:pPr>
        <w:pStyle w:val="ListParagraph"/>
        <w:numPr>
          <w:ilvl w:val="2"/>
          <w:numId w:val="33"/>
        </w:numPr>
        <w:tabs>
          <w:tab w:val="left" w:pos="1080"/>
          <w:tab w:val="left" w:pos="4770"/>
        </w:tabs>
        <w:spacing w:before="0" w:after="0"/>
      </w:pPr>
      <w:r>
        <w:t>No. of intersections with structures is 355.0, with minimum of 0.0 and maximum of 344.28 of population impacted</w:t>
      </w:r>
    </w:p>
    <w:p w14:paraId="3698EC6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45.37 and maximum of 48.58 meters.</w:t>
      </w:r>
    </w:p>
    <w:p w14:paraId="23B11C02"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5C8C393D" w14:textId="77777777" w:rsidR="00462539" w:rsidRDefault="00462539" w:rsidP="006E2336">
      <w:pPr>
        <w:pStyle w:val="ListParagraph"/>
        <w:numPr>
          <w:ilvl w:val="1"/>
          <w:numId w:val="33"/>
        </w:numPr>
        <w:tabs>
          <w:tab w:val="left" w:pos="1080"/>
          <w:tab w:val="left" w:pos="4770"/>
        </w:tabs>
        <w:spacing w:before="0" w:after="0"/>
      </w:pPr>
      <w:r>
        <w:t>Class area location is/are 1.0, 2.0, 3.0, 4.0."</w:t>
      </w:r>
    </w:p>
    <w:p w14:paraId="0A7CC210" w14:textId="77777777" w:rsidR="00462539" w:rsidRDefault="00462539" w:rsidP="006E2336">
      <w:pPr>
        <w:pStyle w:val="ListParagraph"/>
        <w:numPr>
          <w:ilvl w:val="0"/>
          <w:numId w:val="33"/>
        </w:numPr>
        <w:tabs>
          <w:tab w:val="left" w:pos="1080"/>
          <w:tab w:val="left" w:pos="4770"/>
        </w:tabs>
        <w:spacing w:before="0" w:after="0"/>
      </w:pPr>
      <w:r>
        <w:t>"SECT 1 EMPRESS TO CABRI NPS 6</w:t>
      </w:r>
    </w:p>
    <w:p w14:paraId="6F2D9EAD" w14:textId="77777777" w:rsidR="00462539" w:rsidRDefault="00462539" w:rsidP="006E2336">
      <w:pPr>
        <w:pStyle w:val="ListParagraph"/>
        <w:numPr>
          <w:ilvl w:val="1"/>
          <w:numId w:val="33"/>
        </w:numPr>
        <w:tabs>
          <w:tab w:val="left" w:pos="1080"/>
          <w:tab w:val="left" w:pos="4770"/>
        </w:tabs>
        <w:spacing w:before="0" w:after="0"/>
      </w:pPr>
      <w:r>
        <w:t>Total Cumulative Length (m):</w:t>
      </w:r>
      <w:r>
        <w:tab/>
        <w:t>2343.62</w:t>
      </w:r>
    </w:p>
    <w:p w14:paraId="442D3BE6" w14:textId="77777777" w:rsidR="00462539" w:rsidRDefault="00462539" w:rsidP="006E2336">
      <w:pPr>
        <w:pStyle w:val="ListParagraph"/>
        <w:numPr>
          <w:ilvl w:val="2"/>
          <w:numId w:val="33"/>
        </w:numPr>
        <w:tabs>
          <w:tab w:val="left" w:pos="1080"/>
          <w:tab w:val="left" w:pos="4770"/>
        </w:tabs>
        <w:spacing w:before="0" w:after="0"/>
      </w:pPr>
      <w:r>
        <w:t>TPD :</w:t>
      </w:r>
      <w:r>
        <w:tab/>
        <w:t>118.02</w:t>
      </w:r>
    </w:p>
    <w:p w14:paraId="165FB382" w14:textId="77777777" w:rsidR="00462539" w:rsidRDefault="00462539" w:rsidP="006E2336">
      <w:pPr>
        <w:pStyle w:val="ListParagraph"/>
        <w:numPr>
          <w:ilvl w:val="2"/>
          <w:numId w:val="33"/>
        </w:numPr>
        <w:tabs>
          <w:tab w:val="left" w:pos="1080"/>
          <w:tab w:val="left" w:pos="4770"/>
        </w:tabs>
        <w:spacing w:before="0" w:after="0"/>
      </w:pPr>
      <w:r>
        <w:t>MD Method 1 :</w:t>
      </w:r>
      <w:r>
        <w:tab/>
        <w:t>2225.61</w:t>
      </w:r>
    </w:p>
    <w:p w14:paraId="70764A9B"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6.440e-03 and maximum of 1.085e-01.</w:t>
      </w:r>
    </w:p>
    <w:p w14:paraId="051907FC" w14:textId="77777777" w:rsidR="00462539" w:rsidRDefault="00462539" w:rsidP="006E2336">
      <w:pPr>
        <w:pStyle w:val="ListParagraph"/>
        <w:numPr>
          <w:ilvl w:val="1"/>
          <w:numId w:val="33"/>
        </w:numPr>
        <w:tabs>
          <w:tab w:val="left" w:pos="1080"/>
          <w:tab w:val="left" w:pos="4770"/>
        </w:tabs>
        <w:spacing w:before="0" w:after="0"/>
      </w:pPr>
      <w:r>
        <w:t>Leak scenario:</w:t>
      </w:r>
    </w:p>
    <w:p w14:paraId="2C5402C6" w14:textId="77777777" w:rsidR="00462539" w:rsidRDefault="00462539" w:rsidP="006E2336">
      <w:pPr>
        <w:pStyle w:val="ListParagraph"/>
        <w:numPr>
          <w:ilvl w:val="2"/>
          <w:numId w:val="33"/>
        </w:numPr>
        <w:tabs>
          <w:tab w:val="left" w:pos="1080"/>
          <w:tab w:val="left" w:pos="4770"/>
        </w:tabs>
        <w:spacing w:before="0" w:after="0"/>
      </w:pPr>
      <w:r>
        <w:t>No. of intersections with structures is 18.0, with minimum of 0.0 and maximum of 12.61 of population impacted</w:t>
      </w:r>
    </w:p>
    <w:p w14:paraId="2DFB308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12.34 and maximum of 12.34 meters.</w:t>
      </w:r>
    </w:p>
    <w:p w14:paraId="1882B47E" w14:textId="77777777" w:rsidR="00462539" w:rsidRDefault="00462539" w:rsidP="006E2336">
      <w:pPr>
        <w:pStyle w:val="ListParagraph"/>
        <w:numPr>
          <w:ilvl w:val="1"/>
          <w:numId w:val="33"/>
        </w:numPr>
        <w:tabs>
          <w:tab w:val="left" w:pos="1080"/>
          <w:tab w:val="left" w:pos="4770"/>
        </w:tabs>
        <w:spacing w:before="0" w:after="0"/>
      </w:pPr>
      <w:r>
        <w:t>Rupture scenario:</w:t>
      </w:r>
    </w:p>
    <w:p w14:paraId="695317BE" w14:textId="77777777" w:rsidR="00462539" w:rsidRDefault="00462539" w:rsidP="006E2336">
      <w:pPr>
        <w:pStyle w:val="ListParagraph"/>
        <w:numPr>
          <w:ilvl w:val="2"/>
          <w:numId w:val="33"/>
        </w:numPr>
        <w:tabs>
          <w:tab w:val="left" w:pos="1080"/>
          <w:tab w:val="left" w:pos="4770"/>
        </w:tabs>
        <w:spacing w:before="0" w:after="0"/>
      </w:pPr>
      <w:r>
        <w:t>No. of intersections with structures is 45.0, with minimum of 2.28 and maximum of 12.61 of population impacted</w:t>
      </w:r>
    </w:p>
    <w:p w14:paraId="33C2C94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130.83 and maximum of 130.83 meters.</w:t>
      </w:r>
    </w:p>
    <w:p w14:paraId="52B0D99F" w14:textId="77777777" w:rsidR="00462539" w:rsidRDefault="00462539" w:rsidP="006E2336">
      <w:pPr>
        <w:pStyle w:val="ListParagraph"/>
        <w:numPr>
          <w:ilvl w:val="1"/>
          <w:numId w:val="33"/>
        </w:numPr>
        <w:tabs>
          <w:tab w:val="left" w:pos="1080"/>
          <w:tab w:val="left" w:pos="4770"/>
        </w:tabs>
        <w:spacing w:before="0" w:after="0"/>
      </w:pPr>
      <w:r>
        <w:t>Puncture scenario:</w:t>
      </w:r>
    </w:p>
    <w:p w14:paraId="65999C60" w14:textId="77777777" w:rsidR="00462539" w:rsidRDefault="00462539" w:rsidP="006E2336">
      <w:pPr>
        <w:pStyle w:val="ListParagraph"/>
        <w:numPr>
          <w:ilvl w:val="2"/>
          <w:numId w:val="33"/>
        </w:numPr>
        <w:tabs>
          <w:tab w:val="left" w:pos="1080"/>
          <w:tab w:val="left" w:pos="4770"/>
        </w:tabs>
        <w:spacing w:before="0" w:after="0"/>
      </w:pPr>
      <w:r>
        <w:t>No. of intersections with structures is 41.0, with minimum of 0.0 and maximum of 12.61 of population impacted</w:t>
      </w:r>
    </w:p>
    <w:p w14:paraId="5110F32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58.33 and maximum of 58.33 meters.</w:t>
      </w:r>
    </w:p>
    <w:p w14:paraId="124C142E" w14:textId="77777777" w:rsidR="00462539" w:rsidRDefault="00462539" w:rsidP="006E2336">
      <w:pPr>
        <w:pStyle w:val="ListParagraph"/>
        <w:numPr>
          <w:ilvl w:val="1"/>
          <w:numId w:val="33"/>
        </w:numPr>
        <w:tabs>
          <w:tab w:val="left" w:pos="1080"/>
          <w:tab w:val="left" w:pos="4770"/>
        </w:tabs>
        <w:spacing w:before="0" w:after="0"/>
      </w:pPr>
      <w:r>
        <w:t>Product type is NGL.</w:t>
      </w:r>
    </w:p>
    <w:p w14:paraId="0BAEDE5D"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4E954B5C" w14:textId="77777777" w:rsidR="00462539" w:rsidRDefault="00462539" w:rsidP="006E2336">
      <w:pPr>
        <w:pStyle w:val="ListParagraph"/>
        <w:numPr>
          <w:ilvl w:val="0"/>
          <w:numId w:val="33"/>
        </w:numPr>
        <w:tabs>
          <w:tab w:val="left" w:pos="1080"/>
          <w:tab w:val="left" w:pos="4770"/>
        </w:tabs>
        <w:spacing w:before="0" w:after="0"/>
      </w:pPr>
      <w:r>
        <w:t>"AMERADA FERRIER 1-6 TO 10-33 JUNCTION NPS 4</w:t>
      </w:r>
    </w:p>
    <w:p w14:paraId="5078DD64" w14:textId="77777777" w:rsidR="00462539" w:rsidRDefault="00462539" w:rsidP="006E2336">
      <w:pPr>
        <w:pStyle w:val="ListParagraph"/>
        <w:numPr>
          <w:ilvl w:val="1"/>
          <w:numId w:val="33"/>
        </w:numPr>
        <w:tabs>
          <w:tab w:val="left" w:pos="1080"/>
          <w:tab w:val="left" w:pos="4770"/>
        </w:tabs>
        <w:spacing w:before="0" w:after="0"/>
      </w:pPr>
      <w:r>
        <w:t>Total Cumulative Length (m):</w:t>
      </w:r>
      <w:r>
        <w:tab/>
        <w:t>2330.38</w:t>
      </w:r>
    </w:p>
    <w:p w14:paraId="47D21E6B" w14:textId="77777777" w:rsidR="00462539" w:rsidRDefault="00462539" w:rsidP="006E2336">
      <w:pPr>
        <w:pStyle w:val="ListParagraph"/>
        <w:numPr>
          <w:ilvl w:val="2"/>
          <w:numId w:val="33"/>
        </w:numPr>
        <w:tabs>
          <w:tab w:val="left" w:pos="1080"/>
          <w:tab w:val="left" w:pos="4770"/>
        </w:tabs>
        <w:spacing w:before="0" w:after="0"/>
      </w:pPr>
      <w:r>
        <w:t>MD Method 1 :</w:t>
      </w:r>
      <w:r>
        <w:tab/>
        <w:t>2330.38</w:t>
      </w:r>
    </w:p>
    <w:p w14:paraId="62E5C79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1.707e-02 and maximum of 1.138e-01.</w:t>
      </w:r>
    </w:p>
    <w:p w14:paraId="2426A1BB" w14:textId="77777777" w:rsidR="00462539" w:rsidRDefault="00462539" w:rsidP="006E2336">
      <w:pPr>
        <w:pStyle w:val="ListParagraph"/>
        <w:numPr>
          <w:ilvl w:val="1"/>
          <w:numId w:val="33"/>
        </w:numPr>
        <w:tabs>
          <w:tab w:val="left" w:pos="1080"/>
          <w:tab w:val="left" w:pos="4770"/>
        </w:tabs>
        <w:spacing w:before="0" w:after="0"/>
      </w:pPr>
      <w:r>
        <w:t>Leak scenario:</w:t>
      </w:r>
    </w:p>
    <w:p w14:paraId="79174D69"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0.0 and maximum of 2.28 of population impacted</w:t>
      </w:r>
    </w:p>
    <w:p w14:paraId="0E01A41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11.55 and maximum of 11.55 meters.</w:t>
      </w:r>
    </w:p>
    <w:p w14:paraId="7001C6D2" w14:textId="77777777" w:rsidR="00462539" w:rsidRDefault="00462539" w:rsidP="006E2336">
      <w:pPr>
        <w:pStyle w:val="ListParagraph"/>
        <w:numPr>
          <w:ilvl w:val="1"/>
          <w:numId w:val="33"/>
        </w:numPr>
        <w:tabs>
          <w:tab w:val="left" w:pos="1080"/>
          <w:tab w:val="left" w:pos="4770"/>
        </w:tabs>
        <w:spacing w:before="0" w:after="0"/>
      </w:pPr>
      <w:r>
        <w:t>Rupture scenario:</w:t>
      </w:r>
    </w:p>
    <w:p w14:paraId="0F3561C6" w14:textId="77777777" w:rsidR="00462539" w:rsidRDefault="00462539" w:rsidP="006E2336">
      <w:pPr>
        <w:pStyle w:val="ListParagraph"/>
        <w:numPr>
          <w:ilvl w:val="2"/>
          <w:numId w:val="33"/>
        </w:numPr>
        <w:tabs>
          <w:tab w:val="left" w:pos="1080"/>
          <w:tab w:val="left" w:pos="4770"/>
        </w:tabs>
        <w:spacing w:before="0" w:after="0"/>
      </w:pPr>
      <w:r>
        <w:t>No. of intersections with structures is 38.0, with minimum of 2.28 and maximum of 31.92 of population impacted</w:t>
      </w:r>
    </w:p>
    <w:p w14:paraId="0DF4A99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80.3 and maximum of 80.3 meters.</w:t>
      </w:r>
    </w:p>
    <w:p w14:paraId="7E1AFCB0" w14:textId="77777777" w:rsidR="00462539" w:rsidRDefault="00462539" w:rsidP="006E2336">
      <w:pPr>
        <w:pStyle w:val="ListParagraph"/>
        <w:numPr>
          <w:ilvl w:val="1"/>
          <w:numId w:val="33"/>
        </w:numPr>
        <w:tabs>
          <w:tab w:val="left" w:pos="1080"/>
          <w:tab w:val="left" w:pos="4770"/>
        </w:tabs>
        <w:spacing w:before="0" w:after="0"/>
      </w:pPr>
      <w:r>
        <w:t>Puncture scenario:</w:t>
      </w:r>
    </w:p>
    <w:p w14:paraId="6C5CEF49" w14:textId="77777777" w:rsidR="00462539" w:rsidRDefault="00462539" w:rsidP="006E2336">
      <w:pPr>
        <w:pStyle w:val="ListParagraph"/>
        <w:numPr>
          <w:ilvl w:val="2"/>
          <w:numId w:val="33"/>
        </w:numPr>
        <w:tabs>
          <w:tab w:val="left" w:pos="1080"/>
          <w:tab w:val="left" w:pos="4770"/>
        </w:tabs>
        <w:spacing w:before="0" w:after="0"/>
      </w:pPr>
      <w:r>
        <w:t>No. of intersections with structures is 28.0, with minimum of 2.28 and maximum of 29.64 of population impacted</w:t>
      </w:r>
    </w:p>
    <w:p w14:paraId="4454AD65"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46.87 and maximum of 46.87 meters.</w:t>
      </w:r>
    </w:p>
    <w:p w14:paraId="7F8CC87D" w14:textId="77777777" w:rsidR="00462539" w:rsidRDefault="00462539" w:rsidP="006E2336">
      <w:pPr>
        <w:pStyle w:val="ListParagraph"/>
        <w:numPr>
          <w:ilvl w:val="1"/>
          <w:numId w:val="33"/>
        </w:numPr>
        <w:tabs>
          <w:tab w:val="left" w:pos="1080"/>
          <w:tab w:val="left" w:pos="4770"/>
        </w:tabs>
        <w:spacing w:before="0" w:after="0"/>
      </w:pPr>
      <w:r>
        <w:t>Product type is LVP Products.</w:t>
      </w:r>
    </w:p>
    <w:p w14:paraId="56F46A94"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79A9A3AD" w14:textId="77777777" w:rsidR="00462539" w:rsidRDefault="00462539" w:rsidP="006E2336">
      <w:pPr>
        <w:pStyle w:val="ListParagraph"/>
        <w:numPr>
          <w:ilvl w:val="0"/>
          <w:numId w:val="33"/>
        </w:numPr>
        <w:tabs>
          <w:tab w:val="left" w:pos="1080"/>
          <w:tab w:val="left" w:pos="4770"/>
        </w:tabs>
        <w:spacing w:before="0" w:after="0"/>
      </w:pPr>
      <w:r>
        <w:t>"STRACHAN TO ROCKY MOUNTAIN HOUSE NGL NPS 6</w:t>
      </w:r>
    </w:p>
    <w:p w14:paraId="7BF923F9" w14:textId="77777777" w:rsidR="00462539" w:rsidRDefault="00462539" w:rsidP="006E2336">
      <w:pPr>
        <w:pStyle w:val="ListParagraph"/>
        <w:numPr>
          <w:ilvl w:val="1"/>
          <w:numId w:val="33"/>
        </w:numPr>
        <w:tabs>
          <w:tab w:val="left" w:pos="1080"/>
          <w:tab w:val="left" w:pos="4770"/>
        </w:tabs>
        <w:spacing w:before="0" w:after="0"/>
      </w:pPr>
      <w:r>
        <w:t>Total Cumulative Length (m):</w:t>
      </w:r>
      <w:r>
        <w:tab/>
        <w:t>2273.89</w:t>
      </w:r>
    </w:p>
    <w:p w14:paraId="1FE5F8AD" w14:textId="77777777" w:rsidR="00462539" w:rsidRDefault="00462539" w:rsidP="006E2336">
      <w:pPr>
        <w:pStyle w:val="ListParagraph"/>
        <w:numPr>
          <w:ilvl w:val="2"/>
          <w:numId w:val="33"/>
        </w:numPr>
        <w:tabs>
          <w:tab w:val="left" w:pos="1080"/>
          <w:tab w:val="left" w:pos="4770"/>
        </w:tabs>
        <w:spacing w:before="0" w:after="0"/>
      </w:pPr>
      <w:r>
        <w:t>TPD :</w:t>
      </w:r>
      <w:r>
        <w:tab/>
        <w:t>2273.89</w:t>
      </w:r>
    </w:p>
    <w:p w14:paraId="5481CA01"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1.101e-03 and maximum of 2.701e-02.</w:t>
      </w:r>
    </w:p>
    <w:p w14:paraId="122F7B4E" w14:textId="77777777" w:rsidR="00462539" w:rsidRDefault="00462539" w:rsidP="006E2336">
      <w:pPr>
        <w:pStyle w:val="ListParagraph"/>
        <w:numPr>
          <w:ilvl w:val="1"/>
          <w:numId w:val="33"/>
        </w:numPr>
        <w:tabs>
          <w:tab w:val="left" w:pos="1080"/>
          <w:tab w:val="left" w:pos="4770"/>
        </w:tabs>
        <w:spacing w:before="0" w:after="0"/>
      </w:pPr>
      <w:r>
        <w:t>Leak scenario:</w:t>
      </w:r>
    </w:p>
    <w:p w14:paraId="429A2B3D" w14:textId="77777777" w:rsidR="00462539" w:rsidRDefault="00462539" w:rsidP="006E2336">
      <w:pPr>
        <w:pStyle w:val="ListParagraph"/>
        <w:numPr>
          <w:ilvl w:val="2"/>
          <w:numId w:val="33"/>
        </w:numPr>
        <w:tabs>
          <w:tab w:val="left" w:pos="1080"/>
          <w:tab w:val="left" w:pos="4770"/>
        </w:tabs>
        <w:spacing w:before="0" w:after="0"/>
      </w:pPr>
      <w:r>
        <w:t>No. of intersections with structures is 20.0, with minimum of 1.26 and maximum of 12.61 of population impacted</w:t>
      </w:r>
    </w:p>
    <w:p w14:paraId="2F799D1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10.89 and maximum of 10.89 meters.</w:t>
      </w:r>
    </w:p>
    <w:p w14:paraId="678BBA8A" w14:textId="77777777" w:rsidR="00462539" w:rsidRDefault="00462539" w:rsidP="006E2336">
      <w:pPr>
        <w:pStyle w:val="ListParagraph"/>
        <w:numPr>
          <w:ilvl w:val="1"/>
          <w:numId w:val="33"/>
        </w:numPr>
        <w:tabs>
          <w:tab w:val="left" w:pos="1080"/>
          <w:tab w:val="left" w:pos="4770"/>
        </w:tabs>
        <w:spacing w:before="0" w:after="0"/>
      </w:pPr>
      <w:r>
        <w:t>Rupture scenario:</w:t>
      </w:r>
    </w:p>
    <w:p w14:paraId="76803BC3" w14:textId="77777777" w:rsidR="00462539" w:rsidRDefault="00462539" w:rsidP="006E2336">
      <w:pPr>
        <w:pStyle w:val="ListParagraph"/>
        <w:numPr>
          <w:ilvl w:val="2"/>
          <w:numId w:val="33"/>
        </w:numPr>
        <w:tabs>
          <w:tab w:val="left" w:pos="1080"/>
          <w:tab w:val="left" w:pos="4770"/>
        </w:tabs>
        <w:spacing w:before="0" w:after="0"/>
      </w:pPr>
      <w:r>
        <w:t>No. of intersections with structures is 77.0, with minimum of 1.26 and maximum of 12.61 of population impacted</w:t>
      </w:r>
    </w:p>
    <w:p w14:paraId="30819CC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113.66 and maximum of 113.66 meters.</w:t>
      </w:r>
    </w:p>
    <w:p w14:paraId="77695324" w14:textId="77777777" w:rsidR="00462539" w:rsidRDefault="00462539" w:rsidP="006E2336">
      <w:pPr>
        <w:pStyle w:val="ListParagraph"/>
        <w:numPr>
          <w:ilvl w:val="1"/>
          <w:numId w:val="33"/>
        </w:numPr>
        <w:tabs>
          <w:tab w:val="left" w:pos="1080"/>
          <w:tab w:val="left" w:pos="4770"/>
        </w:tabs>
        <w:spacing w:before="0" w:after="0"/>
      </w:pPr>
      <w:r>
        <w:t>Puncture scenario:</w:t>
      </w:r>
    </w:p>
    <w:p w14:paraId="1EA770C9" w14:textId="77777777" w:rsidR="00462539" w:rsidRDefault="00462539" w:rsidP="006E2336">
      <w:pPr>
        <w:pStyle w:val="ListParagraph"/>
        <w:numPr>
          <w:ilvl w:val="2"/>
          <w:numId w:val="33"/>
        </w:numPr>
        <w:tabs>
          <w:tab w:val="left" w:pos="1080"/>
          <w:tab w:val="left" w:pos="4770"/>
        </w:tabs>
        <w:spacing w:before="0" w:after="0"/>
      </w:pPr>
      <w:r>
        <w:t>No. of intersections with structures is 50.0, with minimum of 1.26 and maximum of 12.61 of population impacted</w:t>
      </w:r>
    </w:p>
    <w:p w14:paraId="189E874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50.68 and maximum of 50.68 meters.</w:t>
      </w:r>
    </w:p>
    <w:p w14:paraId="14B90B89"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9FC3E98"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7CFA0D0E" w14:textId="77777777" w:rsidR="00462539" w:rsidRDefault="00462539" w:rsidP="006E2336">
      <w:pPr>
        <w:pStyle w:val="ListParagraph"/>
        <w:numPr>
          <w:ilvl w:val="0"/>
          <w:numId w:val="33"/>
        </w:numPr>
        <w:tabs>
          <w:tab w:val="left" w:pos="1080"/>
          <w:tab w:val="left" w:pos="4770"/>
        </w:tabs>
        <w:spacing w:before="0" w:after="0"/>
      </w:pPr>
      <w:r>
        <w:t>"SUNDRE TO BENTLEY NPS 8</w:t>
      </w:r>
    </w:p>
    <w:p w14:paraId="1FD3C900" w14:textId="77777777" w:rsidR="00462539" w:rsidRDefault="00462539" w:rsidP="006E2336">
      <w:pPr>
        <w:pStyle w:val="ListParagraph"/>
        <w:numPr>
          <w:ilvl w:val="1"/>
          <w:numId w:val="33"/>
        </w:numPr>
        <w:tabs>
          <w:tab w:val="left" w:pos="1080"/>
          <w:tab w:val="left" w:pos="4770"/>
        </w:tabs>
        <w:spacing w:before="0" w:after="0"/>
      </w:pPr>
      <w:r>
        <w:t>Total Cumulative Length (m):</w:t>
      </w:r>
      <w:r>
        <w:tab/>
        <w:t>2116.74</w:t>
      </w:r>
    </w:p>
    <w:p w14:paraId="1AD2C2AB" w14:textId="77777777" w:rsidR="00462539" w:rsidRDefault="00462539" w:rsidP="006E2336">
      <w:pPr>
        <w:pStyle w:val="ListParagraph"/>
        <w:numPr>
          <w:ilvl w:val="2"/>
          <w:numId w:val="33"/>
        </w:numPr>
        <w:tabs>
          <w:tab w:val="left" w:pos="1080"/>
          <w:tab w:val="left" w:pos="4770"/>
        </w:tabs>
        <w:spacing w:before="0" w:after="0"/>
      </w:pPr>
      <w:r>
        <w:t>TPD :</w:t>
      </w:r>
      <w:r>
        <w:tab/>
        <w:t>2116.74</w:t>
      </w:r>
    </w:p>
    <w:p w14:paraId="2282E068"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1.646e-03 and maximum of 1.094e-02.</w:t>
      </w:r>
    </w:p>
    <w:p w14:paraId="11E7B7CC" w14:textId="77777777" w:rsidR="00462539" w:rsidRDefault="00462539" w:rsidP="006E2336">
      <w:pPr>
        <w:pStyle w:val="ListParagraph"/>
        <w:numPr>
          <w:ilvl w:val="1"/>
          <w:numId w:val="33"/>
        </w:numPr>
        <w:tabs>
          <w:tab w:val="left" w:pos="1080"/>
          <w:tab w:val="left" w:pos="4770"/>
        </w:tabs>
        <w:spacing w:before="0" w:after="0"/>
      </w:pPr>
      <w:r>
        <w:t>Leak scenario:</w:t>
      </w:r>
    </w:p>
    <w:p w14:paraId="0182C190" w14:textId="77777777" w:rsidR="00462539" w:rsidRDefault="00462539" w:rsidP="006E2336">
      <w:pPr>
        <w:pStyle w:val="ListParagraph"/>
        <w:numPr>
          <w:ilvl w:val="2"/>
          <w:numId w:val="33"/>
        </w:numPr>
        <w:tabs>
          <w:tab w:val="left" w:pos="1080"/>
          <w:tab w:val="left" w:pos="4770"/>
        </w:tabs>
        <w:spacing w:before="0" w:after="0"/>
      </w:pPr>
      <w:r>
        <w:t>No. of intersections with structures is 40.0, with minimum of 1.26 and maximum of 5.25 of population impacted</w:t>
      </w:r>
    </w:p>
    <w:p w14:paraId="10486A7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20.4 and maximum of 20.4 meters.</w:t>
      </w:r>
    </w:p>
    <w:p w14:paraId="4529E13A" w14:textId="77777777" w:rsidR="00462539" w:rsidRDefault="00462539" w:rsidP="006E2336">
      <w:pPr>
        <w:pStyle w:val="ListParagraph"/>
        <w:numPr>
          <w:ilvl w:val="1"/>
          <w:numId w:val="33"/>
        </w:numPr>
        <w:tabs>
          <w:tab w:val="left" w:pos="1080"/>
          <w:tab w:val="left" w:pos="4770"/>
        </w:tabs>
        <w:spacing w:before="0" w:after="0"/>
      </w:pPr>
      <w:r>
        <w:t>Rupture scenario:</w:t>
      </w:r>
    </w:p>
    <w:p w14:paraId="72B24CAA" w14:textId="77777777" w:rsidR="00462539" w:rsidRDefault="00462539" w:rsidP="006E2336">
      <w:pPr>
        <w:pStyle w:val="ListParagraph"/>
        <w:numPr>
          <w:ilvl w:val="2"/>
          <w:numId w:val="33"/>
        </w:numPr>
        <w:tabs>
          <w:tab w:val="left" w:pos="1080"/>
          <w:tab w:val="left" w:pos="4770"/>
        </w:tabs>
        <w:spacing w:before="0" w:after="0"/>
      </w:pPr>
      <w:r>
        <w:t>No. of intersections with structures is 132.0, with minimum of 2.28 and maximum of 8.1 of population impacted</w:t>
      </w:r>
    </w:p>
    <w:p w14:paraId="3D340F2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135.46 and maximum of 135.46 meters.</w:t>
      </w:r>
    </w:p>
    <w:p w14:paraId="1135BBD0" w14:textId="77777777" w:rsidR="00462539" w:rsidRDefault="00462539" w:rsidP="006E2336">
      <w:pPr>
        <w:pStyle w:val="ListParagraph"/>
        <w:numPr>
          <w:ilvl w:val="1"/>
          <w:numId w:val="33"/>
        </w:numPr>
        <w:tabs>
          <w:tab w:val="left" w:pos="1080"/>
          <w:tab w:val="left" w:pos="4770"/>
        </w:tabs>
        <w:spacing w:before="0" w:after="0"/>
      </w:pPr>
      <w:r>
        <w:t>Puncture scenario:</w:t>
      </w:r>
    </w:p>
    <w:p w14:paraId="5572C4F9" w14:textId="77777777" w:rsidR="00462539" w:rsidRDefault="00462539" w:rsidP="006E2336">
      <w:pPr>
        <w:pStyle w:val="ListParagraph"/>
        <w:numPr>
          <w:ilvl w:val="2"/>
          <w:numId w:val="33"/>
        </w:numPr>
        <w:tabs>
          <w:tab w:val="left" w:pos="1080"/>
          <w:tab w:val="left" w:pos="4770"/>
        </w:tabs>
        <w:spacing w:before="0" w:after="0"/>
      </w:pPr>
      <w:r>
        <w:t>No. of intersections with structures is 98.0, with minimum of 1.26 and maximum of 5.25 of population impacted</w:t>
      </w:r>
    </w:p>
    <w:p w14:paraId="2EFB56F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55.42 and maximum of 55.42 meters.</w:t>
      </w:r>
    </w:p>
    <w:p w14:paraId="7B43A7F4" w14:textId="77777777" w:rsidR="00462539" w:rsidRDefault="00462539" w:rsidP="006E2336">
      <w:pPr>
        <w:pStyle w:val="ListParagraph"/>
        <w:numPr>
          <w:ilvl w:val="1"/>
          <w:numId w:val="33"/>
        </w:numPr>
        <w:tabs>
          <w:tab w:val="left" w:pos="1080"/>
          <w:tab w:val="left" w:pos="4770"/>
        </w:tabs>
        <w:spacing w:before="0" w:after="0"/>
      </w:pPr>
      <w:r>
        <w:t>Product type is Butane/Condensate.</w:t>
      </w:r>
    </w:p>
    <w:p w14:paraId="6D8F2942"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282EBF4A" w14:textId="77777777" w:rsidR="00462539" w:rsidRDefault="00462539" w:rsidP="006E2336">
      <w:pPr>
        <w:pStyle w:val="ListParagraph"/>
        <w:numPr>
          <w:ilvl w:val="0"/>
          <w:numId w:val="33"/>
        </w:numPr>
        <w:tabs>
          <w:tab w:val="left" w:pos="1080"/>
          <w:tab w:val="left" w:pos="4770"/>
        </w:tabs>
        <w:spacing w:before="0" w:after="0"/>
      </w:pPr>
      <w:r>
        <w:t>"BUCK CREEK FRAC PLANT TO BRETON NPS 6</w:t>
      </w:r>
    </w:p>
    <w:p w14:paraId="246D4C88" w14:textId="77777777" w:rsidR="00462539" w:rsidRDefault="00462539" w:rsidP="006E2336">
      <w:pPr>
        <w:pStyle w:val="ListParagraph"/>
        <w:numPr>
          <w:ilvl w:val="1"/>
          <w:numId w:val="33"/>
        </w:numPr>
        <w:tabs>
          <w:tab w:val="left" w:pos="1080"/>
          <w:tab w:val="left" w:pos="4770"/>
        </w:tabs>
        <w:spacing w:before="0" w:after="0"/>
      </w:pPr>
      <w:r>
        <w:lastRenderedPageBreak/>
        <w:t>Total Cumulative Length (m):</w:t>
      </w:r>
      <w:r>
        <w:tab/>
        <w:t>2093.98</w:t>
      </w:r>
    </w:p>
    <w:p w14:paraId="101DBE4C" w14:textId="77777777" w:rsidR="00462539" w:rsidRDefault="00462539" w:rsidP="006E2336">
      <w:pPr>
        <w:pStyle w:val="ListParagraph"/>
        <w:numPr>
          <w:ilvl w:val="2"/>
          <w:numId w:val="33"/>
        </w:numPr>
        <w:tabs>
          <w:tab w:val="left" w:pos="1080"/>
          <w:tab w:val="left" w:pos="4770"/>
        </w:tabs>
        <w:spacing w:before="0" w:after="0"/>
      </w:pPr>
      <w:r>
        <w:t>TPD :</w:t>
      </w:r>
      <w:r>
        <w:tab/>
        <w:t>112.72</w:t>
      </w:r>
    </w:p>
    <w:p w14:paraId="601A289F" w14:textId="77777777" w:rsidR="00462539" w:rsidRDefault="00462539" w:rsidP="006E2336">
      <w:pPr>
        <w:pStyle w:val="ListParagraph"/>
        <w:numPr>
          <w:ilvl w:val="2"/>
          <w:numId w:val="33"/>
        </w:numPr>
        <w:tabs>
          <w:tab w:val="left" w:pos="1080"/>
          <w:tab w:val="left" w:pos="4770"/>
        </w:tabs>
        <w:spacing w:before="0" w:after="0"/>
      </w:pPr>
      <w:r>
        <w:t>MD Method 1 :</w:t>
      </w:r>
      <w:r>
        <w:tab/>
        <w:t>1981.26</w:t>
      </w:r>
    </w:p>
    <w:p w14:paraId="669552B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4.161e-03 and maximum of 1.068e-01.</w:t>
      </w:r>
    </w:p>
    <w:p w14:paraId="09945450" w14:textId="77777777" w:rsidR="00462539" w:rsidRDefault="00462539" w:rsidP="006E2336">
      <w:pPr>
        <w:pStyle w:val="ListParagraph"/>
        <w:numPr>
          <w:ilvl w:val="1"/>
          <w:numId w:val="33"/>
        </w:numPr>
        <w:tabs>
          <w:tab w:val="left" w:pos="1080"/>
          <w:tab w:val="left" w:pos="4770"/>
        </w:tabs>
        <w:spacing w:before="0" w:after="0"/>
      </w:pPr>
      <w:r>
        <w:t>Leak scenario:</w:t>
      </w:r>
    </w:p>
    <w:p w14:paraId="1A733C42"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0.0 and maximum of 12.61 of population impacted</w:t>
      </w:r>
    </w:p>
    <w:p w14:paraId="51DB767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9.71 and maximum of 9.71 meters.</w:t>
      </w:r>
    </w:p>
    <w:p w14:paraId="6B5D49F6" w14:textId="77777777" w:rsidR="00462539" w:rsidRDefault="00462539" w:rsidP="006E2336">
      <w:pPr>
        <w:pStyle w:val="ListParagraph"/>
        <w:numPr>
          <w:ilvl w:val="1"/>
          <w:numId w:val="33"/>
        </w:numPr>
        <w:tabs>
          <w:tab w:val="left" w:pos="1080"/>
          <w:tab w:val="left" w:pos="4770"/>
        </w:tabs>
        <w:spacing w:before="0" w:after="0"/>
      </w:pPr>
      <w:r>
        <w:t>Rupture scenario:</w:t>
      </w:r>
    </w:p>
    <w:p w14:paraId="74EB572D" w14:textId="77777777" w:rsidR="00462539" w:rsidRDefault="00462539" w:rsidP="006E2336">
      <w:pPr>
        <w:pStyle w:val="ListParagraph"/>
        <w:numPr>
          <w:ilvl w:val="2"/>
          <w:numId w:val="33"/>
        </w:numPr>
        <w:tabs>
          <w:tab w:val="left" w:pos="1080"/>
          <w:tab w:val="left" w:pos="4770"/>
        </w:tabs>
        <w:spacing w:before="0" w:after="0"/>
      </w:pPr>
      <w:r>
        <w:t>No. of intersections with structures is 33.0, with minimum of 2.28 and maximum of 12.61 of population impacted</w:t>
      </w:r>
    </w:p>
    <w:p w14:paraId="037C607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99.99 and maximum of 99.99 meters.</w:t>
      </w:r>
    </w:p>
    <w:p w14:paraId="558CBC12" w14:textId="77777777" w:rsidR="00462539" w:rsidRDefault="00462539" w:rsidP="006E2336">
      <w:pPr>
        <w:pStyle w:val="ListParagraph"/>
        <w:numPr>
          <w:ilvl w:val="1"/>
          <w:numId w:val="33"/>
        </w:numPr>
        <w:tabs>
          <w:tab w:val="left" w:pos="1080"/>
          <w:tab w:val="left" w:pos="4770"/>
        </w:tabs>
        <w:spacing w:before="0" w:after="0"/>
      </w:pPr>
      <w:r>
        <w:t>Puncture scenario:</w:t>
      </w:r>
    </w:p>
    <w:p w14:paraId="1317E365" w14:textId="77777777" w:rsidR="00462539" w:rsidRDefault="00462539" w:rsidP="006E2336">
      <w:pPr>
        <w:pStyle w:val="ListParagraph"/>
        <w:numPr>
          <w:ilvl w:val="2"/>
          <w:numId w:val="33"/>
        </w:numPr>
        <w:tabs>
          <w:tab w:val="left" w:pos="1080"/>
          <w:tab w:val="left" w:pos="4770"/>
        </w:tabs>
        <w:spacing w:before="0" w:after="0"/>
      </w:pPr>
      <w:r>
        <w:t>No. of intersections with structures is 15.0, with minimum of 0.0 and maximum of 12.61 of population impacted</w:t>
      </w:r>
    </w:p>
    <w:p w14:paraId="167B5FE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44.58 and maximum of 44.58 meters.</w:t>
      </w:r>
    </w:p>
    <w:p w14:paraId="161ADBF7"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F754B4E"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71D6A821" w14:textId="77777777" w:rsidR="00462539" w:rsidRDefault="00462539" w:rsidP="006E2336">
      <w:pPr>
        <w:pStyle w:val="ListParagraph"/>
        <w:numPr>
          <w:ilvl w:val="0"/>
          <w:numId w:val="33"/>
        </w:numPr>
        <w:tabs>
          <w:tab w:val="left" w:pos="1080"/>
          <w:tab w:val="left" w:pos="4770"/>
        </w:tabs>
        <w:spacing w:before="0" w:after="0"/>
      </w:pPr>
      <w:r>
        <w:t xml:space="preserve">"NPS12 </w:t>
      </w:r>
      <w:proofErr w:type="spellStart"/>
      <w:r>
        <w:t>Hartell</w:t>
      </w:r>
      <w:proofErr w:type="spellEnd"/>
      <w:r>
        <w:t xml:space="preserve"> to Pincher Creek From 2-29-19-2-W5 </w:t>
      </w:r>
      <w:proofErr w:type="gramStart"/>
      <w:r>
        <w:t>To</w:t>
      </w:r>
      <w:proofErr w:type="gramEnd"/>
      <w:r>
        <w:t xml:space="preserve"> 16-14-4-29-W4</w:t>
      </w:r>
    </w:p>
    <w:p w14:paraId="52FCEE0D" w14:textId="77777777" w:rsidR="00462539" w:rsidRDefault="00462539" w:rsidP="006E2336">
      <w:pPr>
        <w:pStyle w:val="ListParagraph"/>
        <w:numPr>
          <w:ilvl w:val="1"/>
          <w:numId w:val="33"/>
        </w:numPr>
        <w:tabs>
          <w:tab w:val="left" w:pos="1080"/>
          <w:tab w:val="left" w:pos="4770"/>
        </w:tabs>
        <w:spacing w:before="0" w:after="0"/>
      </w:pPr>
      <w:r>
        <w:t>Total Cumulative Length (m):</w:t>
      </w:r>
      <w:r>
        <w:tab/>
        <w:t>1898.37</w:t>
      </w:r>
    </w:p>
    <w:p w14:paraId="4C45507F" w14:textId="77777777" w:rsidR="00462539" w:rsidRDefault="00462539" w:rsidP="006E2336">
      <w:pPr>
        <w:pStyle w:val="ListParagraph"/>
        <w:numPr>
          <w:ilvl w:val="2"/>
          <w:numId w:val="33"/>
        </w:numPr>
        <w:tabs>
          <w:tab w:val="left" w:pos="1080"/>
          <w:tab w:val="left" w:pos="4770"/>
        </w:tabs>
        <w:spacing w:before="0" w:after="0"/>
      </w:pPr>
      <w:r>
        <w:t>TPD :</w:t>
      </w:r>
      <w:r>
        <w:tab/>
        <w:t>833.25</w:t>
      </w:r>
    </w:p>
    <w:p w14:paraId="1A2E07EF" w14:textId="77777777" w:rsidR="00462539" w:rsidRDefault="00462539" w:rsidP="006E2336">
      <w:pPr>
        <w:pStyle w:val="ListParagraph"/>
        <w:numPr>
          <w:ilvl w:val="2"/>
          <w:numId w:val="33"/>
        </w:numPr>
        <w:tabs>
          <w:tab w:val="left" w:pos="1080"/>
          <w:tab w:val="left" w:pos="4770"/>
        </w:tabs>
        <w:spacing w:before="0" w:after="0"/>
      </w:pPr>
      <w:r>
        <w:t>MD Method 2 :</w:t>
      </w:r>
      <w:r>
        <w:tab/>
        <w:t>1065.11</w:t>
      </w:r>
    </w:p>
    <w:p w14:paraId="72F30F9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5.150e-03 and maximum of 9.714e-01.</w:t>
      </w:r>
    </w:p>
    <w:p w14:paraId="71AA4E20" w14:textId="77777777" w:rsidR="00462539" w:rsidRDefault="00462539" w:rsidP="006E2336">
      <w:pPr>
        <w:pStyle w:val="ListParagraph"/>
        <w:numPr>
          <w:ilvl w:val="1"/>
          <w:numId w:val="33"/>
        </w:numPr>
        <w:tabs>
          <w:tab w:val="left" w:pos="1080"/>
          <w:tab w:val="left" w:pos="4770"/>
        </w:tabs>
        <w:spacing w:before="0" w:after="0"/>
      </w:pPr>
      <w:r>
        <w:t>Leak scenario:</w:t>
      </w:r>
    </w:p>
    <w:p w14:paraId="2D84110B" w14:textId="77777777" w:rsidR="00462539" w:rsidRDefault="00462539" w:rsidP="006E2336">
      <w:pPr>
        <w:pStyle w:val="ListParagraph"/>
        <w:numPr>
          <w:ilvl w:val="2"/>
          <w:numId w:val="33"/>
        </w:numPr>
        <w:tabs>
          <w:tab w:val="left" w:pos="1080"/>
          <w:tab w:val="left" w:pos="4770"/>
        </w:tabs>
        <w:spacing w:before="0" w:after="0"/>
      </w:pPr>
      <w:r>
        <w:t>No. of intersections with structures is 24.0, with minimum of 32.0 and maximum of 32.0 of population impacted</w:t>
      </w:r>
    </w:p>
    <w:p w14:paraId="3E8EB0B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3.77 and maximum of 4.11 meters.</w:t>
      </w:r>
    </w:p>
    <w:p w14:paraId="031ED8B1" w14:textId="77777777" w:rsidR="00462539" w:rsidRDefault="00462539" w:rsidP="006E2336">
      <w:pPr>
        <w:pStyle w:val="ListParagraph"/>
        <w:numPr>
          <w:ilvl w:val="1"/>
          <w:numId w:val="33"/>
        </w:numPr>
        <w:tabs>
          <w:tab w:val="left" w:pos="1080"/>
          <w:tab w:val="left" w:pos="4770"/>
        </w:tabs>
        <w:spacing w:before="0" w:after="0"/>
      </w:pPr>
      <w:r>
        <w:t>Rupture scenario:</w:t>
      </w:r>
    </w:p>
    <w:p w14:paraId="516BC136" w14:textId="77777777" w:rsidR="00462539" w:rsidRDefault="00462539" w:rsidP="006E2336">
      <w:pPr>
        <w:pStyle w:val="ListParagraph"/>
        <w:numPr>
          <w:ilvl w:val="2"/>
          <w:numId w:val="33"/>
        </w:numPr>
        <w:tabs>
          <w:tab w:val="left" w:pos="1080"/>
          <w:tab w:val="left" w:pos="4770"/>
        </w:tabs>
        <w:spacing w:before="0" w:after="0"/>
      </w:pPr>
      <w:r>
        <w:t>No. of intersections with structures is 60.0, with minimum of 2.28 and maximum of 32.0 of population impacted</w:t>
      </w:r>
    </w:p>
    <w:p w14:paraId="2DE0165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72.8 and maximum of 79.49 meters.</w:t>
      </w:r>
    </w:p>
    <w:p w14:paraId="08C5599A" w14:textId="77777777" w:rsidR="00462539" w:rsidRDefault="00462539" w:rsidP="006E2336">
      <w:pPr>
        <w:pStyle w:val="ListParagraph"/>
        <w:numPr>
          <w:ilvl w:val="1"/>
          <w:numId w:val="33"/>
        </w:numPr>
        <w:tabs>
          <w:tab w:val="left" w:pos="1080"/>
          <w:tab w:val="left" w:pos="4770"/>
        </w:tabs>
        <w:spacing w:before="0" w:after="0"/>
      </w:pPr>
      <w:r>
        <w:t>Puncture scenario:</w:t>
      </w:r>
    </w:p>
    <w:p w14:paraId="160B2E8E" w14:textId="77777777" w:rsidR="00462539" w:rsidRDefault="00462539" w:rsidP="006E2336">
      <w:pPr>
        <w:pStyle w:val="ListParagraph"/>
        <w:numPr>
          <w:ilvl w:val="2"/>
          <w:numId w:val="33"/>
        </w:numPr>
        <w:tabs>
          <w:tab w:val="left" w:pos="1080"/>
          <w:tab w:val="left" w:pos="4770"/>
        </w:tabs>
        <w:spacing w:before="0" w:after="0"/>
      </w:pPr>
      <w:r>
        <w:t>No. of intersections with structures is 56.0, with minimum of 0.0 and maximum of 32.0 of population impacted</w:t>
      </w:r>
    </w:p>
    <w:p w14:paraId="4605CD9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15.06 and maximum of 16.44 meters.</w:t>
      </w:r>
    </w:p>
    <w:p w14:paraId="67ADB336"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0DC0FAC8"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3F618E2B" w14:textId="77777777" w:rsidR="00462539" w:rsidRDefault="00462539" w:rsidP="006E2336">
      <w:pPr>
        <w:pStyle w:val="ListParagraph"/>
        <w:numPr>
          <w:ilvl w:val="0"/>
          <w:numId w:val="33"/>
        </w:numPr>
        <w:tabs>
          <w:tab w:val="left" w:pos="1080"/>
          <w:tab w:val="left" w:pos="4770"/>
        </w:tabs>
        <w:spacing w:before="0" w:after="0"/>
      </w:pPr>
      <w:r>
        <w:t>"STRACHAN TO ROCKY MOUNTAIN HOUSE CONDENSATE NPS 6</w:t>
      </w:r>
    </w:p>
    <w:p w14:paraId="1C97D45A" w14:textId="77777777" w:rsidR="00462539" w:rsidRDefault="00462539" w:rsidP="006E2336">
      <w:pPr>
        <w:pStyle w:val="ListParagraph"/>
        <w:numPr>
          <w:ilvl w:val="1"/>
          <w:numId w:val="33"/>
        </w:numPr>
        <w:tabs>
          <w:tab w:val="left" w:pos="1080"/>
          <w:tab w:val="left" w:pos="4770"/>
        </w:tabs>
        <w:spacing w:before="0" w:after="0"/>
      </w:pPr>
      <w:r>
        <w:t>Total Cumulative Length (m):</w:t>
      </w:r>
      <w:r>
        <w:tab/>
        <w:t>1875.33</w:t>
      </w:r>
    </w:p>
    <w:p w14:paraId="07BA342D" w14:textId="77777777" w:rsidR="00462539" w:rsidRDefault="00462539" w:rsidP="006E2336">
      <w:pPr>
        <w:pStyle w:val="ListParagraph"/>
        <w:numPr>
          <w:ilvl w:val="2"/>
          <w:numId w:val="33"/>
        </w:numPr>
        <w:tabs>
          <w:tab w:val="left" w:pos="1080"/>
          <w:tab w:val="left" w:pos="4770"/>
        </w:tabs>
        <w:spacing w:before="0" w:after="0"/>
      </w:pPr>
      <w:r>
        <w:t>TPD :</w:t>
      </w:r>
      <w:r>
        <w:tab/>
        <w:t>1875.33</w:t>
      </w:r>
    </w:p>
    <w:p w14:paraId="0D704DA9" w14:textId="77777777" w:rsidR="00462539" w:rsidRDefault="00462539" w:rsidP="006E2336">
      <w:pPr>
        <w:pStyle w:val="ListParagraph"/>
        <w:numPr>
          <w:ilvl w:val="1"/>
          <w:numId w:val="33"/>
        </w:numPr>
        <w:tabs>
          <w:tab w:val="left" w:pos="1080"/>
          <w:tab w:val="left" w:pos="4770"/>
        </w:tabs>
        <w:spacing w:before="0" w:after="0"/>
      </w:pPr>
      <w:r>
        <w:lastRenderedPageBreak/>
        <w:t>Likelihood of failure distributed between minimum of 1.108e-03 and maximum of 2.534e-02.</w:t>
      </w:r>
    </w:p>
    <w:p w14:paraId="285FFF6C" w14:textId="77777777" w:rsidR="00462539" w:rsidRDefault="00462539" w:rsidP="006E2336">
      <w:pPr>
        <w:pStyle w:val="ListParagraph"/>
        <w:numPr>
          <w:ilvl w:val="1"/>
          <w:numId w:val="33"/>
        </w:numPr>
        <w:tabs>
          <w:tab w:val="left" w:pos="1080"/>
          <w:tab w:val="left" w:pos="4770"/>
        </w:tabs>
        <w:spacing w:before="0" w:after="0"/>
      </w:pPr>
      <w:r>
        <w:t>Leak scenario:</w:t>
      </w:r>
    </w:p>
    <w:p w14:paraId="05D6A077" w14:textId="77777777" w:rsidR="00462539" w:rsidRDefault="00462539" w:rsidP="006E2336">
      <w:pPr>
        <w:pStyle w:val="ListParagraph"/>
        <w:numPr>
          <w:ilvl w:val="2"/>
          <w:numId w:val="33"/>
        </w:numPr>
        <w:tabs>
          <w:tab w:val="left" w:pos="1080"/>
          <w:tab w:val="left" w:pos="4770"/>
        </w:tabs>
        <w:spacing w:before="0" w:after="0"/>
      </w:pPr>
      <w:r>
        <w:t>No. of intersections with structures is 21.0, with minimum of 1.26 and maximum of 12.61 of population impacted</w:t>
      </w:r>
    </w:p>
    <w:p w14:paraId="15D69A9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11.12 and maximum of 11.12 meters.</w:t>
      </w:r>
    </w:p>
    <w:p w14:paraId="64F691BD" w14:textId="77777777" w:rsidR="00462539" w:rsidRDefault="00462539" w:rsidP="006E2336">
      <w:pPr>
        <w:pStyle w:val="ListParagraph"/>
        <w:numPr>
          <w:ilvl w:val="1"/>
          <w:numId w:val="33"/>
        </w:numPr>
        <w:tabs>
          <w:tab w:val="left" w:pos="1080"/>
          <w:tab w:val="left" w:pos="4770"/>
        </w:tabs>
        <w:spacing w:before="0" w:after="0"/>
      </w:pPr>
      <w:r>
        <w:t>Rupture scenario:</w:t>
      </w:r>
    </w:p>
    <w:p w14:paraId="6241E08A" w14:textId="77777777" w:rsidR="00462539" w:rsidRDefault="00462539" w:rsidP="006E2336">
      <w:pPr>
        <w:pStyle w:val="ListParagraph"/>
        <w:numPr>
          <w:ilvl w:val="2"/>
          <w:numId w:val="33"/>
        </w:numPr>
        <w:tabs>
          <w:tab w:val="left" w:pos="1080"/>
          <w:tab w:val="left" w:pos="4770"/>
        </w:tabs>
        <w:spacing w:before="0" w:after="0"/>
      </w:pPr>
      <w:r>
        <w:t>No. of intersections with structures is 80.0, with minimum of 1.26 and maximum of 12.61 of population impacted</w:t>
      </w:r>
    </w:p>
    <w:p w14:paraId="1450090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105.04 and maximum of 105.04 meters.</w:t>
      </w:r>
    </w:p>
    <w:p w14:paraId="5D76B418" w14:textId="77777777" w:rsidR="00462539" w:rsidRDefault="00462539" w:rsidP="006E2336">
      <w:pPr>
        <w:pStyle w:val="ListParagraph"/>
        <w:numPr>
          <w:ilvl w:val="1"/>
          <w:numId w:val="33"/>
        </w:numPr>
        <w:tabs>
          <w:tab w:val="left" w:pos="1080"/>
          <w:tab w:val="left" w:pos="4770"/>
        </w:tabs>
        <w:spacing w:before="0" w:after="0"/>
      </w:pPr>
      <w:r>
        <w:t>Puncture scenario:</w:t>
      </w:r>
    </w:p>
    <w:p w14:paraId="2DE7EE29" w14:textId="77777777" w:rsidR="00462539" w:rsidRDefault="00462539" w:rsidP="006E2336">
      <w:pPr>
        <w:pStyle w:val="ListParagraph"/>
        <w:numPr>
          <w:ilvl w:val="2"/>
          <w:numId w:val="33"/>
        </w:numPr>
        <w:tabs>
          <w:tab w:val="left" w:pos="1080"/>
          <w:tab w:val="left" w:pos="4770"/>
        </w:tabs>
        <w:spacing w:before="0" w:after="0"/>
      </w:pPr>
      <w:r>
        <w:t>No. of intersections with structures is 47.0, with minimum of 1.26 and maximum of 12.61 of population impacted</w:t>
      </w:r>
    </w:p>
    <w:p w14:paraId="35A874E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45.35 and maximum of 45.35 meters.</w:t>
      </w:r>
    </w:p>
    <w:p w14:paraId="1A98E1B6"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7617D443"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0B3703AE" w14:textId="77777777" w:rsidR="00462539" w:rsidRDefault="00462539" w:rsidP="006E2336">
      <w:pPr>
        <w:pStyle w:val="ListParagraph"/>
        <w:numPr>
          <w:ilvl w:val="0"/>
          <w:numId w:val="33"/>
        </w:numPr>
        <w:tabs>
          <w:tab w:val="left" w:pos="1080"/>
          <w:tab w:val="left" w:pos="4770"/>
        </w:tabs>
        <w:spacing w:before="0" w:after="0"/>
      </w:pPr>
      <w:r>
        <w:t>"COED BV 203 TO EST NPS 8</w:t>
      </w:r>
    </w:p>
    <w:p w14:paraId="5894EF12" w14:textId="77777777" w:rsidR="00462539" w:rsidRDefault="00462539" w:rsidP="006E2336">
      <w:pPr>
        <w:pStyle w:val="ListParagraph"/>
        <w:numPr>
          <w:ilvl w:val="1"/>
          <w:numId w:val="33"/>
        </w:numPr>
        <w:tabs>
          <w:tab w:val="left" w:pos="1080"/>
          <w:tab w:val="left" w:pos="4770"/>
        </w:tabs>
        <w:spacing w:before="0" w:after="0"/>
      </w:pPr>
      <w:r>
        <w:t>Total Cumulative Length (m):</w:t>
      </w:r>
      <w:r>
        <w:tab/>
        <w:t>1694.93</w:t>
      </w:r>
    </w:p>
    <w:p w14:paraId="64A45C9B" w14:textId="77777777" w:rsidR="00462539" w:rsidRDefault="00462539" w:rsidP="006E2336">
      <w:pPr>
        <w:pStyle w:val="ListParagraph"/>
        <w:numPr>
          <w:ilvl w:val="2"/>
          <w:numId w:val="33"/>
        </w:numPr>
        <w:tabs>
          <w:tab w:val="left" w:pos="1080"/>
          <w:tab w:val="left" w:pos="4770"/>
        </w:tabs>
        <w:spacing w:before="0" w:after="0"/>
      </w:pPr>
      <w:r>
        <w:t>IC Method 1 :</w:t>
      </w:r>
      <w:r>
        <w:tab/>
        <w:t>1694.93</w:t>
      </w:r>
    </w:p>
    <w:p w14:paraId="108182B3"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9.299e-01 and maximum of 9.718e-01.</w:t>
      </w:r>
    </w:p>
    <w:p w14:paraId="537FBF14" w14:textId="77777777" w:rsidR="00462539" w:rsidRDefault="00462539" w:rsidP="006E2336">
      <w:pPr>
        <w:pStyle w:val="ListParagraph"/>
        <w:numPr>
          <w:ilvl w:val="1"/>
          <w:numId w:val="33"/>
        </w:numPr>
        <w:tabs>
          <w:tab w:val="left" w:pos="1080"/>
          <w:tab w:val="left" w:pos="4770"/>
        </w:tabs>
        <w:spacing w:before="0" w:after="0"/>
      </w:pPr>
      <w:r>
        <w:t>Leak scenario:</w:t>
      </w:r>
    </w:p>
    <w:p w14:paraId="66D248FE" w14:textId="77777777" w:rsidR="00462539" w:rsidRDefault="00462539" w:rsidP="006E2336">
      <w:pPr>
        <w:pStyle w:val="ListParagraph"/>
        <w:numPr>
          <w:ilvl w:val="2"/>
          <w:numId w:val="33"/>
        </w:numPr>
        <w:tabs>
          <w:tab w:val="left" w:pos="1080"/>
          <w:tab w:val="left" w:pos="4770"/>
        </w:tabs>
        <w:spacing w:before="0" w:after="0"/>
      </w:pPr>
      <w:r>
        <w:t>No. of intersections with structures is 44.0, with minimum of 0.0 and maximum of 12.61 of population impacted</w:t>
      </w:r>
    </w:p>
    <w:p w14:paraId="2C47133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3DB9D244" w14:textId="77777777" w:rsidR="00462539" w:rsidRDefault="00462539" w:rsidP="006E2336">
      <w:pPr>
        <w:pStyle w:val="ListParagraph"/>
        <w:numPr>
          <w:ilvl w:val="1"/>
          <w:numId w:val="33"/>
        </w:numPr>
        <w:tabs>
          <w:tab w:val="left" w:pos="1080"/>
          <w:tab w:val="left" w:pos="4770"/>
        </w:tabs>
        <w:spacing w:before="0" w:after="0"/>
      </w:pPr>
      <w:r>
        <w:t>Rupture scenario:</w:t>
      </w:r>
    </w:p>
    <w:p w14:paraId="1CC46301" w14:textId="77777777" w:rsidR="00462539" w:rsidRDefault="00462539" w:rsidP="006E2336">
      <w:pPr>
        <w:pStyle w:val="ListParagraph"/>
        <w:numPr>
          <w:ilvl w:val="2"/>
          <w:numId w:val="33"/>
        </w:numPr>
        <w:tabs>
          <w:tab w:val="left" w:pos="1080"/>
          <w:tab w:val="left" w:pos="4770"/>
        </w:tabs>
        <w:spacing w:before="0" w:after="0"/>
      </w:pPr>
      <w:r>
        <w:t>No. of intersections with structures is 16.0, with minimum of 12.61 and maximum of 53.5 of population impacted</w:t>
      </w:r>
    </w:p>
    <w:p w14:paraId="3516F13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138.23 and maximum of 138.23 meters.</w:t>
      </w:r>
    </w:p>
    <w:p w14:paraId="4C3061E8" w14:textId="77777777" w:rsidR="00462539" w:rsidRDefault="00462539" w:rsidP="006E2336">
      <w:pPr>
        <w:pStyle w:val="ListParagraph"/>
        <w:numPr>
          <w:ilvl w:val="1"/>
          <w:numId w:val="33"/>
        </w:numPr>
        <w:tabs>
          <w:tab w:val="left" w:pos="1080"/>
          <w:tab w:val="left" w:pos="4770"/>
        </w:tabs>
        <w:spacing w:before="0" w:after="0"/>
      </w:pPr>
      <w:r>
        <w:t>Puncture scenario:</w:t>
      </w:r>
    </w:p>
    <w:p w14:paraId="7728F172" w14:textId="77777777" w:rsidR="00462539" w:rsidRDefault="00462539" w:rsidP="006E2336">
      <w:pPr>
        <w:pStyle w:val="ListParagraph"/>
        <w:numPr>
          <w:ilvl w:val="2"/>
          <w:numId w:val="33"/>
        </w:numPr>
        <w:tabs>
          <w:tab w:val="left" w:pos="1080"/>
          <w:tab w:val="left" w:pos="4770"/>
        </w:tabs>
        <w:spacing w:before="0" w:after="0"/>
      </w:pPr>
      <w:r>
        <w:t>No. of intersections with structures is 46.0, with minimum of 0.0 and maximum of 40.89 of population impacted</w:t>
      </w:r>
    </w:p>
    <w:p w14:paraId="78C39F6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03C6BEA3"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7A8C17B4" w14:textId="77777777" w:rsidR="00462539" w:rsidRDefault="00462539" w:rsidP="006E2336">
      <w:pPr>
        <w:pStyle w:val="ListParagraph"/>
        <w:numPr>
          <w:ilvl w:val="1"/>
          <w:numId w:val="33"/>
        </w:numPr>
        <w:tabs>
          <w:tab w:val="left" w:pos="1080"/>
          <w:tab w:val="left" w:pos="4770"/>
        </w:tabs>
        <w:spacing w:before="0" w:after="0"/>
      </w:pPr>
      <w:r>
        <w:t>Class area location is/are 2.0."</w:t>
      </w:r>
    </w:p>
    <w:p w14:paraId="6B763FD6" w14:textId="77777777" w:rsidR="00462539" w:rsidRDefault="00462539" w:rsidP="006E2336">
      <w:pPr>
        <w:pStyle w:val="ListParagraph"/>
        <w:numPr>
          <w:ilvl w:val="0"/>
          <w:numId w:val="33"/>
        </w:numPr>
        <w:tabs>
          <w:tab w:val="left" w:pos="1080"/>
          <w:tab w:val="left" w:pos="4770"/>
        </w:tabs>
        <w:spacing w:before="0" w:after="0"/>
      </w:pPr>
      <w:r>
        <w:t>"KALKASKA MARYSVILLE TO SARNIA NPS 8</w:t>
      </w:r>
    </w:p>
    <w:p w14:paraId="327BE0DD" w14:textId="77777777" w:rsidR="00462539" w:rsidRDefault="00462539" w:rsidP="006E2336">
      <w:pPr>
        <w:pStyle w:val="ListParagraph"/>
        <w:numPr>
          <w:ilvl w:val="1"/>
          <w:numId w:val="33"/>
        </w:numPr>
        <w:tabs>
          <w:tab w:val="left" w:pos="1080"/>
          <w:tab w:val="left" w:pos="4770"/>
        </w:tabs>
        <w:spacing w:before="0" w:after="0"/>
      </w:pPr>
      <w:r>
        <w:t>Total Cumulative Length (m):</w:t>
      </w:r>
      <w:r>
        <w:tab/>
        <w:t>1681.51</w:t>
      </w:r>
    </w:p>
    <w:p w14:paraId="556E5C52" w14:textId="77777777" w:rsidR="00462539" w:rsidRDefault="00462539" w:rsidP="006E2336">
      <w:pPr>
        <w:pStyle w:val="ListParagraph"/>
        <w:numPr>
          <w:ilvl w:val="2"/>
          <w:numId w:val="33"/>
        </w:numPr>
        <w:tabs>
          <w:tab w:val="left" w:pos="1080"/>
          <w:tab w:val="left" w:pos="4770"/>
        </w:tabs>
        <w:spacing w:before="0" w:after="0"/>
      </w:pPr>
      <w:r>
        <w:t>TPD :</w:t>
      </w:r>
      <w:r>
        <w:tab/>
        <w:t>1681.51</w:t>
      </w:r>
    </w:p>
    <w:p w14:paraId="05D88E0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1.206e-03 and maximum of 4.380e-03.</w:t>
      </w:r>
    </w:p>
    <w:p w14:paraId="5FCE87E0" w14:textId="77777777" w:rsidR="00462539" w:rsidRDefault="00462539" w:rsidP="006E2336">
      <w:pPr>
        <w:pStyle w:val="ListParagraph"/>
        <w:numPr>
          <w:ilvl w:val="1"/>
          <w:numId w:val="33"/>
        </w:numPr>
        <w:tabs>
          <w:tab w:val="left" w:pos="1080"/>
          <w:tab w:val="left" w:pos="4770"/>
        </w:tabs>
        <w:spacing w:before="0" w:after="0"/>
      </w:pPr>
      <w:r>
        <w:t>Leak scenario:</w:t>
      </w:r>
    </w:p>
    <w:p w14:paraId="113F7F95"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1.26 and maximum of 12.0 of population impacted</w:t>
      </w:r>
    </w:p>
    <w:p w14:paraId="4C0E3D7C"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11.99 and maximum of 11.99 meters.</w:t>
      </w:r>
    </w:p>
    <w:p w14:paraId="5959AD64" w14:textId="77777777" w:rsidR="00462539" w:rsidRDefault="00462539" w:rsidP="006E2336">
      <w:pPr>
        <w:pStyle w:val="ListParagraph"/>
        <w:numPr>
          <w:ilvl w:val="1"/>
          <w:numId w:val="33"/>
        </w:numPr>
        <w:tabs>
          <w:tab w:val="left" w:pos="1080"/>
          <w:tab w:val="left" w:pos="4770"/>
        </w:tabs>
        <w:spacing w:before="0" w:after="0"/>
      </w:pPr>
      <w:r>
        <w:t>Rupture scenario:</w:t>
      </w:r>
    </w:p>
    <w:p w14:paraId="605DAC05" w14:textId="77777777" w:rsidR="00462539" w:rsidRDefault="00462539" w:rsidP="006E2336">
      <w:pPr>
        <w:pStyle w:val="ListParagraph"/>
        <w:numPr>
          <w:ilvl w:val="2"/>
          <w:numId w:val="33"/>
        </w:numPr>
        <w:tabs>
          <w:tab w:val="left" w:pos="1080"/>
          <w:tab w:val="left" w:pos="4770"/>
        </w:tabs>
        <w:spacing w:before="0" w:after="0"/>
      </w:pPr>
      <w:r>
        <w:t>No. of intersections with structures is 40.0, with minimum of 3.78 and maximum of 154.59 of population impacted</w:t>
      </w:r>
    </w:p>
    <w:p w14:paraId="049D1BB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154.44 and maximum of 154.44 meters.</w:t>
      </w:r>
    </w:p>
    <w:p w14:paraId="1A3D753B" w14:textId="77777777" w:rsidR="00462539" w:rsidRDefault="00462539" w:rsidP="006E2336">
      <w:pPr>
        <w:pStyle w:val="ListParagraph"/>
        <w:numPr>
          <w:ilvl w:val="1"/>
          <w:numId w:val="33"/>
        </w:numPr>
        <w:tabs>
          <w:tab w:val="left" w:pos="1080"/>
          <w:tab w:val="left" w:pos="4770"/>
        </w:tabs>
        <w:spacing w:before="0" w:after="0"/>
      </w:pPr>
      <w:r>
        <w:t>Puncture scenario:</w:t>
      </w:r>
    </w:p>
    <w:p w14:paraId="42C716ED" w14:textId="77777777" w:rsidR="00462539" w:rsidRDefault="00462539" w:rsidP="006E2336">
      <w:pPr>
        <w:pStyle w:val="ListParagraph"/>
        <w:numPr>
          <w:ilvl w:val="2"/>
          <w:numId w:val="33"/>
        </w:numPr>
        <w:tabs>
          <w:tab w:val="left" w:pos="1080"/>
          <w:tab w:val="left" w:pos="4770"/>
        </w:tabs>
        <w:spacing w:before="0" w:after="0"/>
      </w:pPr>
      <w:r>
        <w:t>No. of intersections with structures is 52.0, with minimum of 1.26 and maximum of 28.56 of population impacted</w:t>
      </w:r>
    </w:p>
    <w:p w14:paraId="6AC7484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56.5 and maximum of 56.5 meters.</w:t>
      </w:r>
    </w:p>
    <w:p w14:paraId="7A2DB9BD" w14:textId="77777777" w:rsidR="00462539" w:rsidRDefault="00462539" w:rsidP="006E2336">
      <w:pPr>
        <w:pStyle w:val="ListParagraph"/>
        <w:numPr>
          <w:ilvl w:val="1"/>
          <w:numId w:val="33"/>
        </w:numPr>
        <w:tabs>
          <w:tab w:val="left" w:pos="1080"/>
          <w:tab w:val="left" w:pos="4770"/>
        </w:tabs>
        <w:spacing w:before="0" w:after="0"/>
      </w:pPr>
      <w:r>
        <w:t>Product type is Liquid petroleum gas (LPG).</w:t>
      </w:r>
    </w:p>
    <w:p w14:paraId="473B8CF5" w14:textId="77777777" w:rsidR="00462539" w:rsidRDefault="00462539" w:rsidP="006E2336">
      <w:pPr>
        <w:pStyle w:val="ListParagraph"/>
        <w:numPr>
          <w:ilvl w:val="1"/>
          <w:numId w:val="33"/>
        </w:numPr>
        <w:tabs>
          <w:tab w:val="left" w:pos="1080"/>
          <w:tab w:val="left" w:pos="4770"/>
        </w:tabs>
        <w:spacing w:before="0" w:after="0"/>
      </w:pPr>
      <w:r>
        <w:t>Class area location is/are 2.0, 3.0."</w:t>
      </w:r>
    </w:p>
    <w:p w14:paraId="529B723D" w14:textId="77777777" w:rsidR="00462539" w:rsidRDefault="00462539" w:rsidP="006E2336">
      <w:pPr>
        <w:pStyle w:val="ListParagraph"/>
        <w:numPr>
          <w:ilvl w:val="0"/>
          <w:numId w:val="33"/>
        </w:numPr>
        <w:tabs>
          <w:tab w:val="left" w:pos="1080"/>
          <w:tab w:val="left" w:pos="4770"/>
        </w:tabs>
        <w:spacing w:before="0" w:after="0"/>
      </w:pPr>
      <w:r>
        <w:t>"WEST PEMBINA TO BRAZEAU NPS 3</w:t>
      </w:r>
    </w:p>
    <w:p w14:paraId="307A62D5" w14:textId="77777777" w:rsidR="00462539" w:rsidRDefault="00462539" w:rsidP="006E2336">
      <w:pPr>
        <w:pStyle w:val="ListParagraph"/>
        <w:numPr>
          <w:ilvl w:val="1"/>
          <w:numId w:val="33"/>
        </w:numPr>
        <w:tabs>
          <w:tab w:val="left" w:pos="1080"/>
          <w:tab w:val="left" w:pos="4770"/>
        </w:tabs>
        <w:spacing w:before="0" w:after="0"/>
      </w:pPr>
      <w:r>
        <w:t>Total Cumulative Length (m):</w:t>
      </w:r>
      <w:r>
        <w:tab/>
        <w:t>1647.26</w:t>
      </w:r>
    </w:p>
    <w:p w14:paraId="622E4298" w14:textId="77777777" w:rsidR="00462539" w:rsidRDefault="00462539" w:rsidP="006E2336">
      <w:pPr>
        <w:pStyle w:val="ListParagraph"/>
        <w:numPr>
          <w:ilvl w:val="2"/>
          <w:numId w:val="33"/>
        </w:numPr>
        <w:tabs>
          <w:tab w:val="left" w:pos="1080"/>
          <w:tab w:val="left" w:pos="4770"/>
        </w:tabs>
        <w:spacing w:before="0" w:after="0"/>
      </w:pPr>
      <w:r>
        <w:t>TPD :</w:t>
      </w:r>
      <w:r>
        <w:tab/>
        <w:t>1647.26</w:t>
      </w:r>
    </w:p>
    <w:p w14:paraId="23BDAA6C"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7.182e-03 and maximum of 1.104e-02.</w:t>
      </w:r>
    </w:p>
    <w:p w14:paraId="3E3FA59C" w14:textId="77777777" w:rsidR="00462539" w:rsidRDefault="00462539" w:rsidP="006E2336">
      <w:pPr>
        <w:pStyle w:val="ListParagraph"/>
        <w:numPr>
          <w:ilvl w:val="1"/>
          <w:numId w:val="33"/>
        </w:numPr>
        <w:tabs>
          <w:tab w:val="left" w:pos="1080"/>
          <w:tab w:val="left" w:pos="4770"/>
        </w:tabs>
        <w:spacing w:before="0" w:after="0"/>
      </w:pPr>
      <w:r>
        <w:t>Leak scenario:</w:t>
      </w:r>
    </w:p>
    <w:p w14:paraId="2AC12A3D" w14:textId="77777777" w:rsidR="00462539" w:rsidRDefault="00462539" w:rsidP="006E2336">
      <w:pPr>
        <w:pStyle w:val="ListParagraph"/>
        <w:numPr>
          <w:ilvl w:val="2"/>
          <w:numId w:val="33"/>
        </w:numPr>
        <w:tabs>
          <w:tab w:val="left" w:pos="1080"/>
          <w:tab w:val="left" w:pos="4770"/>
        </w:tabs>
        <w:spacing w:before="0" w:after="0"/>
      </w:pPr>
      <w:r>
        <w:t>No. of intersections with structures is 24.0, with minimum of 12.61 and maximum of 12.61 of population impacted</w:t>
      </w:r>
    </w:p>
    <w:p w14:paraId="4F7E347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37AF6597" w14:textId="77777777" w:rsidR="00462539" w:rsidRDefault="00462539" w:rsidP="006E2336">
      <w:pPr>
        <w:pStyle w:val="ListParagraph"/>
        <w:numPr>
          <w:ilvl w:val="1"/>
          <w:numId w:val="33"/>
        </w:numPr>
        <w:tabs>
          <w:tab w:val="left" w:pos="1080"/>
          <w:tab w:val="left" w:pos="4770"/>
        </w:tabs>
        <w:spacing w:before="0" w:after="0"/>
      </w:pPr>
      <w:r>
        <w:t>Rupture scenario:</w:t>
      </w:r>
    </w:p>
    <w:p w14:paraId="5ED919B6" w14:textId="77777777" w:rsidR="00462539" w:rsidRDefault="00462539" w:rsidP="006E2336">
      <w:pPr>
        <w:pStyle w:val="ListParagraph"/>
        <w:numPr>
          <w:ilvl w:val="2"/>
          <w:numId w:val="33"/>
        </w:numPr>
        <w:tabs>
          <w:tab w:val="left" w:pos="1080"/>
          <w:tab w:val="left" w:pos="4770"/>
        </w:tabs>
        <w:spacing w:before="0" w:after="0"/>
      </w:pPr>
      <w:r>
        <w:t>No. of intersections with structures is 53.0, with minimum of 12.61 and maximum of 12.61 of population impacted</w:t>
      </w:r>
    </w:p>
    <w:p w14:paraId="49BC3C6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80.38 and maximum of 80.38 meters.</w:t>
      </w:r>
    </w:p>
    <w:p w14:paraId="5564FFDF" w14:textId="77777777" w:rsidR="00462539" w:rsidRDefault="00462539" w:rsidP="006E2336">
      <w:pPr>
        <w:pStyle w:val="ListParagraph"/>
        <w:numPr>
          <w:ilvl w:val="1"/>
          <w:numId w:val="33"/>
        </w:numPr>
        <w:tabs>
          <w:tab w:val="left" w:pos="1080"/>
          <w:tab w:val="left" w:pos="4770"/>
        </w:tabs>
        <w:spacing w:before="0" w:after="0"/>
      </w:pPr>
      <w:r>
        <w:t>Puncture scenario:</w:t>
      </w:r>
    </w:p>
    <w:p w14:paraId="1EB8F56A" w14:textId="77777777" w:rsidR="00462539" w:rsidRDefault="00462539" w:rsidP="006E2336">
      <w:pPr>
        <w:pStyle w:val="ListParagraph"/>
        <w:numPr>
          <w:ilvl w:val="2"/>
          <w:numId w:val="33"/>
        </w:numPr>
        <w:tabs>
          <w:tab w:val="left" w:pos="1080"/>
          <w:tab w:val="left" w:pos="4770"/>
        </w:tabs>
        <w:spacing w:before="0" w:after="0"/>
      </w:pPr>
      <w:r>
        <w:t>No. of intersections with structures is 50.0, with minimum of 0.0 and maximum of 12.61 of population impacted</w:t>
      </w:r>
    </w:p>
    <w:p w14:paraId="38ABB07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2D9D6740" w14:textId="77777777" w:rsidR="00462539" w:rsidRDefault="00462539" w:rsidP="006E2336">
      <w:pPr>
        <w:pStyle w:val="ListParagraph"/>
        <w:numPr>
          <w:ilvl w:val="1"/>
          <w:numId w:val="33"/>
        </w:numPr>
        <w:tabs>
          <w:tab w:val="left" w:pos="1080"/>
          <w:tab w:val="left" w:pos="4770"/>
        </w:tabs>
        <w:spacing w:before="0" w:after="0"/>
      </w:pPr>
      <w:r>
        <w:t>Product type is NGL.</w:t>
      </w:r>
    </w:p>
    <w:p w14:paraId="0A8EC790"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228A9377" w14:textId="77777777" w:rsidR="00462539" w:rsidRDefault="00462539" w:rsidP="006E2336">
      <w:pPr>
        <w:pStyle w:val="ListParagraph"/>
        <w:numPr>
          <w:ilvl w:val="0"/>
          <w:numId w:val="33"/>
        </w:numPr>
        <w:tabs>
          <w:tab w:val="left" w:pos="1080"/>
          <w:tab w:val="left" w:pos="4770"/>
        </w:tabs>
        <w:spacing w:before="0" w:after="0"/>
      </w:pPr>
      <w:r>
        <w:t>"BATCH TRANSFER LINE NPS 24</w:t>
      </w:r>
    </w:p>
    <w:p w14:paraId="3947FFE4" w14:textId="77777777" w:rsidR="00462539" w:rsidRDefault="00462539" w:rsidP="006E2336">
      <w:pPr>
        <w:pStyle w:val="ListParagraph"/>
        <w:numPr>
          <w:ilvl w:val="1"/>
          <w:numId w:val="33"/>
        </w:numPr>
        <w:tabs>
          <w:tab w:val="left" w:pos="1080"/>
          <w:tab w:val="left" w:pos="4770"/>
        </w:tabs>
        <w:spacing w:before="0" w:after="0"/>
      </w:pPr>
      <w:r>
        <w:t>Total Cumulative Length (m):</w:t>
      </w:r>
      <w:r>
        <w:tab/>
        <w:t>1622.82</w:t>
      </w:r>
    </w:p>
    <w:p w14:paraId="1A30A87E" w14:textId="77777777" w:rsidR="00462539" w:rsidRDefault="00462539" w:rsidP="006E2336">
      <w:pPr>
        <w:pStyle w:val="ListParagraph"/>
        <w:numPr>
          <w:ilvl w:val="2"/>
          <w:numId w:val="33"/>
        </w:numPr>
        <w:tabs>
          <w:tab w:val="left" w:pos="1080"/>
          <w:tab w:val="left" w:pos="4770"/>
        </w:tabs>
        <w:spacing w:before="0" w:after="0"/>
      </w:pPr>
      <w:r>
        <w:t>CSCC Method 1a :</w:t>
      </w:r>
      <w:r>
        <w:tab/>
        <w:t>1622.82</w:t>
      </w:r>
    </w:p>
    <w:p w14:paraId="57BCBB5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1.440e-02 and maximum of 6.015e-02.</w:t>
      </w:r>
    </w:p>
    <w:p w14:paraId="7E6CFDEE" w14:textId="77777777" w:rsidR="00462539" w:rsidRDefault="00462539" w:rsidP="006E2336">
      <w:pPr>
        <w:pStyle w:val="ListParagraph"/>
        <w:numPr>
          <w:ilvl w:val="1"/>
          <w:numId w:val="33"/>
        </w:numPr>
        <w:tabs>
          <w:tab w:val="left" w:pos="1080"/>
          <w:tab w:val="left" w:pos="4770"/>
        </w:tabs>
        <w:spacing w:before="0" w:after="0"/>
      </w:pPr>
      <w:r>
        <w:t>Leak scenario:</w:t>
      </w:r>
    </w:p>
    <w:p w14:paraId="36568C2C" w14:textId="77777777" w:rsidR="00462539" w:rsidRDefault="00462539" w:rsidP="006E2336">
      <w:pPr>
        <w:pStyle w:val="ListParagraph"/>
        <w:numPr>
          <w:ilvl w:val="2"/>
          <w:numId w:val="33"/>
        </w:numPr>
        <w:tabs>
          <w:tab w:val="left" w:pos="1080"/>
          <w:tab w:val="left" w:pos="4770"/>
        </w:tabs>
        <w:spacing w:before="0" w:after="0"/>
      </w:pPr>
      <w:r>
        <w:t>No. of intersections with structures is 32.0, with minimum of 0.0 and maximum of 12.61 of population impacted</w:t>
      </w:r>
    </w:p>
    <w:p w14:paraId="314C3F7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2.91 and maximum of 2.91 meters.</w:t>
      </w:r>
    </w:p>
    <w:p w14:paraId="552A8227" w14:textId="77777777" w:rsidR="00462539" w:rsidRDefault="00462539" w:rsidP="006E2336">
      <w:pPr>
        <w:pStyle w:val="ListParagraph"/>
        <w:numPr>
          <w:ilvl w:val="1"/>
          <w:numId w:val="33"/>
        </w:numPr>
        <w:tabs>
          <w:tab w:val="left" w:pos="1080"/>
          <w:tab w:val="left" w:pos="4770"/>
        </w:tabs>
        <w:spacing w:before="0" w:after="0"/>
      </w:pPr>
      <w:r>
        <w:t>Rupture scenario:</w:t>
      </w:r>
    </w:p>
    <w:p w14:paraId="5AD00388" w14:textId="77777777" w:rsidR="00462539" w:rsidRDefault="00462539" w:rsidP="006E2336">
      <w:pPr>
        <w:pStyle w:val="ListParagraph"/>
        <w:numPr>
          <w:ilvl w:val="2"/>
          <w:numId w:val="33"/>
        </w:numPr>
        <w:tabs>
          <w:tab w:val="left" w:pos="1080"/>
          <w:tab w:val="left" w:pos="4770"/>
        </w:tabs>
        <w:spacing w:before="0" w:after="0"/>
      </w:pPr>
      <w:r>
        <w:t>No. of intersections with structures is 16.0, with minimum of 12.61 and maximum of 100.88 of population impacted</w:t>
      </w:r>
    </w:p>
    <w:p w14:paraId="792471C9"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99.14 and maximum of 99.14 meters.</w:t>
      </w:r>
    </w:p>
    <w:p w14:paraId="062E361E" w14:textId="77777777" w:rsidR="00462539" w:rsidRDefault="00462539" w:rsidP="006E2336">
      <w:pPr>
        <w:pStyle w:val="ListParagraph"/>
        <w:numPr>
          <w:ilvl w:val="1"/>
          <w:numId w:val="33"/>
        </w:numPr>
        <w:tabs>
          <w:tab w:val="left" w:pos="1080"/>
          <w:tab w:val="left" w:pos="4770"/>
        </w:tabs>
        <w:spacing w:before="0" w:after="0"/>
      </w:pPr>
      <w:r>
        <w:t>Puncture scenario:</w:t>
      </w:r>
    </w:p>
    <w:p w14:paraId="35DEC762" w14:textId="77777777" w:rsidR="00462539" w:rsidRDefault="00462539" w:rsidP="006E2336">
      <w:pPr>
        <w:pStyle w:val="ListParagraph"/>
        <w:numPr>
          <w:ilvl w:val="2"/>
          <w:numId w:val="33"/>
        </w:numPr>
        <w:tabs>
          <w:tab w:val="left" w:pos="1080"/>
          <w:tab w:val="left" w:pos="4770"/>
        </w:tabs>
        <w:spacing w:before="0" w:after="0"/>
      </w:pPr>
      <w:r>
        <w:t>No. of intersections with structures is 34.0, with minimum of 0.0 and maximum of 12.61 of population impacted</w:t>
      </w:r>
    </w:p>
    <w:p w14:paraId="3E93D41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11.53 and maximum of 11.53 meters.</w:t>
      </w:r>
    </w:p>
    <w:p w14:paraId="483B655E"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29ACB525"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61AE18CB" w14:textId="77777777" w:rsidR="00462539" w:rsidRDefault="00462539" w:rsidP="006E2336">
      <w:pPr>
        <w:pStyle w:val="ListParagraph"/>
        <w:numPr>
          <w:ilvl w:val="0"/>
          <w:numId w:val="33"/>
        </w:numPr>
        <w:tabs>
          <w:tab w:val="left" w:pos="1080"/>
          <w:tab w:val="left" w:pos="4770"/>
        </w:tabs>
        <w:spacing w:before="0" w:after="0"/>
      </w:pPr>
      <w:r>
        <w:t>"SUNDRE TO HARTELL NPS 12</w:t>
      </w:r>
    </w:p>
    <w:p w14:paraId="6EFA011B" w14:textId="77777777" w:rsidR="00462539" w:rsidRDefault="00462539" w:rsidP="006E2336">
      <w:pPr>
        <w:pStyle w:val="ListParagraph"/>
        <w:numPr>
          <w:ilvl w:val="1"/>
          <w:numId w:val="33"/>
        </w:numPr>
        <w:tabs>
          <w:tab w:val="left" w:pos="1080"/>
          <w:tab w:val="left" w:pos="4770"/>
        </w:tabs>
        <w:spacing w:before="0" w:after="0"/>
      </w:pPr>
      <w:r>
        <w:t>Total Cumulative Length (m):</w:t>
      </w:r>
      <w:r>
        <w:tab/>
        <w:t>1416.56</w:t>
      </w:r>
    </w:p>
    <w:p w14:paraId="08094F17" w14:textId="77777777" w:rsidR="00462539" w:rsidRDefault="00462539" w:rsidP="006E2336">
      <w:pPr>
        <w:pStyle w:val="ListParagraph"/>
        <w:numPr>
          <w:ilvl w:val="2"/>
          <w:numId w:val="33"/>
        </w:numPr>
        <w:tabs>
          <w:tab w:val="left" w:pos="1080"/>
          <w:tab w:val="left" w:pos="4770"/>
        </w:tabs>
        <w:spacing w:before="0" w:after="0"/>
      </w:pPr>
      <w:r>
        <w:t>SCC Method 2 :</w:t>
      </w:r>
      <w:r>
        <w:tab/>
        <w:t>59.99</w:t>
      </w:r>
    </w:p>
    <w:p w14:paraId="682BD695" w14:textId="77777777" w:rsidR="00462539" w:rsidRDefault="00462539" w:rsidP="006E2336">
      <w:pPr>
        <w:pStyle w:val="ListParagraph"/>
        <w:numPr>
          <w:ilvl w:val="2"/>
          <w:numId w:val="33"/>
        </w:numPr>
        <w:tabs>
          <w:tab w:val="left" w:pos="1080"/>
          <w:tab w:val="left" w:pos="4770"/>
        </w:tabs>
        <w:spacing w:before="0" w:after="0"/>
      </w:pPr>
      <w:r>
        <w:t>TPD :</w:t>
      </w:r>
      <w:r>
        <w:tab/>
        <w:t>775.67</w:t>
      </w:r>
    </w:p>
    <w:p w14:paraId="74D3F8ED" w14:textId="77777777" w:rsidR="00462539" w:rsidRDefault="00462539" w:rsidP="006E2336">
      <w:pPr>
        <w:pStyle w:val="ListParagraph"/>
        <w:numPr>
          <w:ilvl w:val="2"/>
          <w:numId w:val="33"/>
        </w:numPr>
        <w:tabs>
          <w:tab w:val="left" w:pos="1080"/>
          <w:tab w:val="left" w:pos="4770"/>
        </w:tabs>
        <w:spacing w:before="0" w:after="0"/>
      </w:pPr>
      <w:r>
        <w:t>MD Method 1 :</w:t>
      </w:r>
      <w:r>
        <w:tab/>
        <w:t>399.97</w:t>
      </w:r>
    </w:p>
    <w:p w14:paraId="0301A465" w14:textId="77777777" w:rsidR="00462539" w:rsidRDefault="00462539" w:rsidP="006E2336">
      <w:pPr>
        <w:pStyle w:val="ListParagraph"/>
        <w:numPr>
          <w:ilvl w:val="2"/>
          <w:numId w:val="33"/>
        </w:numPr>
        <w:tabs>
          <w:tab w:val="left" w:pos="1080"/>
          <w:tab w:val="left" w:pos="4770"/>
        </w:tabs>
        <w:spacing w:before="0" w:after="0"/>
      </w:pPr>
      <w:r>
        <w:t>MD Method 2 :</w:t>
      </w:r>
      <w:r>
        <w:tab/>
        <w:t>180.93</w:t>
      </w:r>
    </w:p>
    <w:p w14:paraId="710C79C0"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1.082e-03 and maximum of 1.016e-01.</w:t>
      </w:r>
    </w:p>
    <w:p w14:paraId="06A7AA66" w14:textId="77777777" w:rsidR="00462539" w:rsidRDefault="00462539" w:rsidP="006E2336">
      <w:pPr>
        <w:pStyle w:val="ListParagraph"/>
        <w:numPr>
          <w:ilvl w:val="1"/>
          <w:numId w:val="33"/>
        </w:numPr>
        <w:tabs>
          <w:tab w:val="left" w:pos="1080"/>
          <w:tab w:val="left" w:pos="4770"/>
        </w:tabs>
        <w:spacing w:before="0" w:after="0"/>
      </w:pPr>
      <w:r>
        <w:t>Leak scenario:</w:t>
      </w:r>
    </w:p>
    <w:p w14:paraId="6940C7F8" w14:textId="77777777" w:rsidR="00462539" w:rsidRDefault="00462539" w:rsidP="006E2336">
      <w:pPr>
        <w:pStyle w:val="ListParagraph"/>
        <w:numPr>
          <w:ilvl w:val="2"/>
          <w:numId w:val="33"/>
        </w:numPr>
        <w:tabs>
          <w:tab w:val="left" w:pos="1080"/>
          <w:tab w:val="left" w:pos="4770"/>
        </w:tabs>
        <w:spacing w:before="0" w:after="0"/>
      </w:pPr>
      <w:r>
        <w:t>No. of intersections with structures is 2697.0, with minimum of 0.0 and maximum of 32.0 of population impacted</w:t>
      </w:r>
    </w:p>
    <w:p w14:paraId="754468C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3.64 and maximum of 4.11 meters.</w:t>
      </w:r>
    </w:p>
    <w:p w14:paraId="5C74ABE1" w14:textId="77777777" w:rsidR="00462539" w:rsidRDefault="00462539" w:rsidP="006E2336">
      <w:pPr>
        <w:pStyle w:val="ListParagraph"/>
        <w:numPr>
          <w:ilvl w:val="1"/>
          <w:numId w:val="33"/>
        </w:numPr>
        <w:tabs>
          <w:tab w:val="left" w:pos="1080"/>
          <w:tab w:val="left" w:pos="4770"/>
        </w:tabs>
        <w:spacing w:before="0" w:after="0"/>
      </w:pPr>
      <w:r>
        <w:t>Rupture scenario:</w:t>
      </w:r>
    </w:p>
    <w:p w14:paraId="02F2ADE2" w14:textId="77777777" w:rsidR="00462539" w:rsidRDefault="00462539" w:rsidP="006E2336">
      <w:pPr>
        <w:pStyle w:val="ListParagraph"/>
        <w:numPr>
          <w:ilvl w:val="2"/>
          <w:numId w:val="33"/>
        </w:numPr>
        <w:tabs>
          <w:tab w:val="left" w:pos="1080"/>
          <w:tab w:val="left" w:pos="4770"/>
        </w:tabs>
        <w:spacing w:before="0" w:after="0"/>
      </w:pPr>
      <w:r>
        <w:t>No. of intersections with structures is 293.0, with minimum of 2.28 and maximum of 51.51 of population impacted</w:t>
      </w:r>
    </w:p>
    <w:p w14:paraId="3305741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70.19 and maximum of 79.49 meters.</w:t>
      </w:r>
    </w:p>
    <w:p w14:paraId="73439103" w14:textId="77777777" w:rsidR="00462539" w:rsidRDefault="00462539" w:rsidP="006E2336">
      <w:pPr>
        <w:pStyle w:val="ListParagraph"/>
        <w:numPr>
          <w:ilvl w:val="1"/>
          <w:numId w:val="33"/>
        </w:numPr>
        <w:tabs>
          <w:tab w:val="left" w:pos="1080"/>
          <w:tab w:val="left" w:pos="4770"/>
        </w:tabs>
        <w:spacing w:before="0" w:after="0"/>
      </w:pPr>
      <w:r>
        <w:t>Puncture scenario:</w:t>
      </w:r>
    </w:p>
    <w:p w14:paraId="021F1E33" w14:textId="77777777" w:rsidR="00462539" w:rsidRDefault="00462539" w:rsidP="006E2336">
      <w:pPr>
        <w:pStyle w:val="ListParagraph"/>
        <w:numPr>
          <w:ilvl w:val="2"/>
          <w:numId w:val="33"/>
        </w:numPr>
        <w:tabs>
          <w:tab w:val="left" w:pos="1080"/>
          <w:tab w:val="left" w:pos="4770"/>
        </w:tabs>
        <w:spacing w:before="0" w:after="0"/>
      </w:pPr>
      <w:r>
        <w:t>No. of intersections with structures is 752.0, with minimum of 0.0 and maximum of 32.0 of population impacted</w:t>
      </w:r>
    </w:p>
    <w:p w14:paraId="7ED6329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14.52 and maximum of 16.44 meters.</w:t>
      </w:r>
    </w:p>
    <w:p w14:paraId="7A6091B1"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65C2305B" w14:textId="77777777" w:rsidR="00462539" w:rsidRDefault="00462539" w:rsidP="006E2336">
      <w:pPr>
        <w:pStyle w:val="ListParagraph"/>
        <w:numPr>
          <w:ilvl w:val="1"/>
          <w:numId w:val="33"/>
        </w:numPr>
        <w:tabs>
          <w:tab w:val="left" w:pos="1080"/>
          <w:tab w:val="left" w:pos="4770"/>
        </w:tabs>
        <w:spacing w:before="0" w:after="0"/>
      </w:pPr>
      <w:r>
        <w:t>Class area location is/are 1.0, 2.0, 3.0."</w:t>
      </w:r>
    </w:p>
    <w:p w14:paraId="65C5F30A" w14:textId="77777777" w:rsidR="00462539" w:rsidRDefault="00462539" w:rsidP="006E2336">
      <w:pPr>
        <w:pStyle w:val="ListParagraph"/>
        <w:numPr>
          <w:ilvl w:val="0"/>
          <w:numId w:val="33"/>
        </w:numPr>
        <w:tabs>
          <w:tab w:val="left" w:pos="1080"/>
          <w:tab w:val="left" w:pos="4770"/>
        </w:tabs>
        <w:spacing w:before="0" w:after="0"/>
      </w:pPr>
      <w:r>
        <w:t>"C3 FROM ESSO NPS 6</w:t>
      </w:r>
    </w:p>
    <w:p w14:paraId="7609BA9E" w14:textId="77777777" w:rsidR="00462539" w:rsidRDefault="00462539" w:rsidP="006E2336">
      <w:pPr>
        <w:pStyle w:val="ListParagraph"/>
        <w:numPr>
          <w:ilvl w:val="1"/>
          <w:numId w:val="33"/>
        </w:numPr>
        <w:tabs>
          <w:tab w:val="left" w:pos="1080"/>
          <w:tab w:val="left" w:pos="4770"/>
        </w:tabs>
        <w:spacing w:before="0" w:after="0"/>
      </w:pPr>
      <w:r>
        <w:t>Total Cumulative Length (m):</w:t>
      </w:r>
      <w:r>
        <w:tab/>
        <w:t>1389.25</w:t>
      </w:r>
    </w:p>
    <w:p w14:paraId="6E49467E" w14:textId="77777777" w:rsidR="00462539" w:rsidRDefault="00462539" w:rsidP="006E2336">
      <w:pPr>
        <w:pStyle w:val="ListParagraph"/>
        <w:numPr>
          <w:ilvl w:val="2"/>
          <w:numId w:val="33"/>
        </w:numPr>
        <w:tabs>
          <w:tab w:val="left" w:pos="1080"/>
          <w:tab w:val="left" w:pos="4770"/>
        </w:tabs>
        <w:spacing w:before="0" w:after="0"/>
      </w:pPr>
      <w:r>
        <w:t>IC Method 1 :</w:t>
      </w:r>
      <w:r>
        <w:tab/>
        <w:t>1389.25</w:t>
      </w:r>
    </w:p>
    <w:p w14:paraId="0C223CCC"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9.108e-01 and maximum of 9.210e-01.</w:t>
      </w:r>
    </w:p>
    <w:p w14:paraId="18831CAD" w14:textId="77777777" w:rsidR="00462539" w:rsidRDefault="00462539" w:rsidP="006E2336">
      <w:pPr>
        <w:pStyle w:val="ListParagraph"/>
        <w:numPr>
          <w:ilvl w:val="1"/>
          <w:numId w:val="33"/>
        </w:numPr>
        <w:tabs>
          <w:tab w:val="left" w:pos="1080"/>
          <w:tab w:val="left" w:pos="4770"/>
        </w:tabs>
        <w:spacing w:before="0" w:after="0"/>
      </w:pPr>
      <w:r>
        <w:t>Leak scenario:</w:t>
      </w:r>
    </w:p>
    <w:p w14:paraId="78EFE605" w14:textId="77777777" w:rsidR="00462539" w:rsidRDefault="00462539" w:rsidP="006E2336">
      <w:pPr>
        <w:pStyle w:val="ListParagraph"/>
        <w:numPr>
          <w:ilvl w:val="2"/>
          <w:numId w:val="33"/>
        </w:numPr>
        <w:tabs>
          <w:tab w:val="left" w:pos="1080"/>
          <w:tab w:val="left" w:pos="4770"/>
        </w:tabs>
        <w:spacing w:before="0" w:after="0"/>
      </w:pPr>
      <w:r>
        <w:t>No. of intersections with structures is 15.0, with minimum of 1.26 and maximum of 1.26 of population impacted</w:t>
      </w:r>
    </w:p>
    <w:p w14:paraId="2658517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9.02 and maximum of 9.02 meters.</w:t>
      </w:r>
    </w:p>
    <w:p w14:paraId="253A219E" w14:textId="77777777" w:rsidR="00462539" w:rsidRDefault="00462539" w:rsidP="006E2336">
      <w:pPr>
        <w:pStyle w:val="ListParagraph"/>
        <w:numPr>
          <w:ilvl w:val="1"/>
          <w:numId w:val="33"/>
        </w:numPr>
        <w:tabs>
          <w:tab w:val="left" w:pos="1080"/>
          <w:tab w:val="left" w:pos="4770"/>
        </w:tabs>
        <w:spacing w:before="0" w:after="0"/>
      </w:pPr>
      <w:r>
        <w:t>Rupture scenario:</w:t>
      </w:r>
    </w:p>
    <w:p w14:paraId="422866A4" w14:textId="77777777" w:rsidR="00462539" w:rsidRDefault="00462539" w:rsidP="006E2336">
      <w:pPr>
        <w:pStyle w:val="ListParagraph"/>
        <w:numPr>
          <w:ilvl w:val="2"/>
          <w:numId w:val="33"/>
        </w:numPr>
        <w:tabs>
          <w:tab w:val="left" w:pos="1080"/>
          <w:tab w:val="left" w:pos="4770"/>
        </w:tabs>
        <w:spacing w:before="0" w:after="0"/>
      </w:pPr>
      <w:r>
        <w:t>No. of intersections with structures is 18.0, with minimum of 1.26 and maximum of 41.48 of population impacted</w:t>
      </w:r>
    </w:p>
    <w:p w14:paraId="22F67CE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91.99 and maximum of 91.99 meters.</w:t>
      </w:r>
    </w:p>
    <w:p w14:paraId="652306F4" w14:textId="77777777" w:rsidR="00462539" w:rsidRDefault="00462539" w:rsidP="006E2336">
      <w:pPr>
        <w:pStyle w:val="ListParagraph"/>
        <w:numPr>
          <w:ilvl w:val="1"/>
          <w:numId w:val="33"/>
        </w:numPr>
        <w:tabs>
          <w:tab w:val="left" w:pos="1080"/>
          <w:tab w:val="left" w:pos="4770"/>
        </w:tabs>
        <w:spacing w:before="0" w:after="0"/>
      </w:pPr>
      <w:r>
        <w:lastRenderedPageBreak/>
        <w:t>Puncture scenario:</w:t>
      </w:r>
    </w:p>
    <w:p w14:paraId="0BCEB8B4" w14:textId="77777777" w:rsidR="00462539" w:rsidRDefault="00462539" w:rsidP="006E2336">
      <w:pPr>
        <w:pStyle w:val="ListParagraph"/>
        <w:numPr>
          <w:ilvl w:val="2"/>
          <w:numId w:val="33"/>
        </w:numPr>
        <w:tabs>
          <w:tab w:val="left" w:pos="1080"/>
          <w:tab w:val="left" w:pos="4770"/>
        </w:tabs>
        <w:spacing w:before="0" w:after="0"/>
      </w:pPr>
      <w:r>
        <w:t>No. of intersections with structures is 20.0, with minimum of 1.26 and maximum of 1.26 of population impacted</w:t>
      </w:r>
    </w:p>
    <w:p w14:paraId="149080C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28.89 and maximum of 28.89 meters.</w:t>
      </w:r>
    </w:p>
    <w:p w14:paraId="06A7F170"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73E60530"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5A6208C8" w14:textId="77777777" w:rsidR="00462539" w:rsidRDefault="00462539" w:rsidP="006E2336">
      <w:pPr>
        <w:pStyle w:val="ListParagraph"/>
        <w:numPr>
          <w:ilvl w:val="0"/>
          <w:numId w:val="33"/>
        </w:numPr>
        <w:tabs>
          <w:tab w:val="left" w:pos="1080"/>
          <w:tab w:val="left" w:pos="4770"/>
        </w:tabs>
        <w:spacing w:before="0" w:after="0"/>
      </w:pPr>
      <w:r>
        <w:t>"KALKASKA SARNIA TO PUMP STATION NPS 8</w:t>
      </w:r>
    </w:p>
    <w:p w14:paraId="7DF7D4B7" w14:textId="77777777" w:rsidR="00462539" w:rsidRDefault="00462539" w:rsidP="006E2336">
      <w:pPr>
        <w:pStyle w:val="ListParagraph"/>
        <w:numPr>
          <w:ilvl w:val="1"/>
          <w:numId w:val="33"/>
        </w:numPr>
        <w:tabs>
          <w:tab w:val="left" w:pos="1080"/>
          <w:tab w:val="left" w:pos="4770"/>
        </w:tabs>
        <w:spacing w:before="0" w:after="0"/>
      </w:pPr>
      <w:r>
        <w:t>Total Cumulative Length (m):</w:t>
      </w:r>
      <w:r>
        <w:tab/>
        <w:t>1330.88</w:t>
      </w:r>
    </w:p>
    <w:p w14:paraId="27A87E8C" w14:textId="77777777" w:rsidR="00462539" w:rsidRDefault="00462539" w:rsidP="006E2336">
      <w:pPr>
        <w:pStyle w:val="ListParagraph"/>
        <w:numPr>
          <w:ilvl w:val="2"/>
          <w:numId w:val="33"/>
        </w:numPr>
        <w:tabs>
          <w:tab w:val="left" w:pos="1080"/>
          <w:tab w:val="left" w:pos="4770"/>
        </w:tabs>
        <w:spacing w:before="0" w:after="0"/>
      </w:pPr>
      <w:r>
        <w:t>IC Method 1 :</w:t>
      </w:r>
      <w:r>
        <w:tab/>
        <w:t>1330.88</w:t>
      </w:r>
    </w:p>
    <w:p w14:paraId="060B8353"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9.015e-01 and maximum of 9.044e-01.</w:t>
      </w:r>
    </w:p>
    <w:p w14:paraId="02B9BF0E" w14:textId="77777777" w:rsidR="00462539" w:rsidRDefault="00462539" w:rsidP="006E2336">
      <w:pPr>
        <w:pStyle w:val="ListParagraph"/>
        <w:numPr>
          <w:ilvl w:val="1"/>
          <w:numId w:val="33"/>
        </w:numPr>
        <w:tabs>
          <w:tab w:val="left" w:pos="1080"/>
          <w:tab w:val="left" w:pos="4770"/>
        </w:tabs>
        <w:spacing w:before="0" w:after="0"/>
      </w:pPr>
      <w:r>
        <w:t>Leak scenario:</w:t>
      </w:r>
    </w:p>
    <w:p w14:paraId="2AE31C88"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65CA59D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11.01 and maximum of 11.01 meters.</w:t>
      </w:r>
    </w:p>
    <w:p w14:paraId="1EE53BB7" w14:textId="77777777" w:rsidR="00462539" w:rsidRDefault="00462539" w:rsidP="006E2336">
      <w:pPr>
        <w:pStyle w:val="ListParagraph"/>
        <w:numPr>
          <w:ilvl w:val="1"/>
          <w:numId w:val="33"/>
        </w:numPr>
        <w:tabs>
          <w:tab w:val="left" w:pos="1080"/>
          <w:tab w:val="left" w:pos="4770"/>
        </w:tabs>
        <w:spacing w:before="0" w:after="0"/>
      </w:pPr>
      <w:r>
        <w:t>Rupture scenario:</w:t>
      </w:r>
    </w:p>
    <w:p w14:paraId="5B308E35"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0.0 and maximum of 1.26 of population impacted</w:t>
      </w:r>
    </w:p>
    <w:p w14:paraId="70CC5FF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140.37 and maximum of 140.37 meters.</w:t>
      </w:r>
    </w:p>
    <w:p w14:paraId="6B8A8954" w14:textId="77777777" w:rsidR="00462539" w:rsidRDefault="00462539" w:rsidP="006E2336">
      <w:pPr>
        <w:pStyle w:val="ListParagraph"/>
        <w:numPr>
          <w:ilvl w:val="1"/>
          <w:numId w:val="33"/>
        </w:numPr>
        <w:tabs>
          <w:tab w:val="left" w:pos="1080"/>
          <w:tab w:val="left" w:pos="4770"/>
        </w:tabs>
        <w:spacing w:before="0" w:after="0"/>
      </w:pPr>
      <w:r>
        <w:t>Puncture scenario:</w:t>
      </w:r>
    </w:p>
    <w:p w14:paraId="3CC34C6F"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 and maximum of 1.26 of population impacted</w:t>
      </w:r>
    </w:p>
    <w:p w14:paraId="2B580DF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51.35 and maximum of 51.35 meters.</w:t>
      </w:r>
    </w:p>
    <w:p w14:paraId="6C1CE684" w14:textId="77777777" w:rsidR="00462539" w:rsidRDefault="00462539" w:rsidP="006E2336">
      <w:pPr>
        <w:pStyle w:val="ListParagraph"/>
        <w:numPr>
          <w:ilvl w:val="1"/>
          <w:numId w:val="33"/>
        </w:numPr>
        <w:tabs>
          <w:tab w:val="left" w:pos="1080"/>
          <w:tab w:val="left" w:pos="4770"/>
        </w:tabs>
        <w:spacing w:before="0" w:after="0"/>
      </w:pPr>
      <w:r>
        <w:t>Product type is NGL.</w:t>
      </w:r>
    </w:p>
    <w:p w14:paraId="2BC446B9"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23D9E8EC" w14:textId="77777777" w:rsidR="00462539" w:rsidRDefault="00462539" w:rsidP="006E2336">
      <w:pPr>
        <w:pStyle w:val="ListParagraph"/>
        <w:numPr>
          <w:ilvl w:val="0"/>
          <w:numId w:val="33"/>
        </w:numPr>
        <w:tabs>
          <w:tab w:val="left" w:pos="1080"/>
          <w:tab w:val="left" w:pos="4770"/>
        </w:tabs>
        <w:spacing w:before="0" w:after="0"/>
      </w:pPr>
      <w:r>
        <w:t>"EDS OPERATIVE NPS 12</w:t>
      </w:r>
    </w:p>
    <w:p w14:paraId="79C964AC" w14:textId="77777777" w:rsidR="00462539" w:rsidRDefault="00462539" w:rsidP="006E2336">
      <w:pPr>
        <w:pStyle w:val="ListParagraph"/>
        <w:numPr>
          <w:ilvl w:val="1"/>
          <w:numId w:val="33"/>
        </w:numPr>
        <w:tabs>
          <w:tab w:val="left" w:pos="1080"/>
          <w:tab w:val="left" w:pos="4770"/>
        </w:tabs>
        <w:spacing w:before="0" w:after="0"/>
      </w:pPr>
      <w:r>
        <w:t>Total Cumulative Length (m):</w:t>
      </w:r>
      <w:r>
        <w:tab/>
        <w:t>1330.76</w:t>
      </w:r>
    </w:p>
    <w:p w14:paraId="3E280A81" w14:textId="77777777" w:rsidR="00462539" w:rsidRDefault="00462539" w:rsidP="006E2336">
      <w:pPr>
        <w:pStyle w:val="ListParagraph"/>
        <w:numPr>
          <w:ilvl w:val="2"/>
          <w:numId w:val="33"/>
        </w:numPr>
        <w:tabs>
          <w:tab w:val="left" w:pos="1080"/>
          <w:tab w:val="left" w:pos="4770"/>
        </w:tabs>
        <w:spacing w:before="0" w:after="0"/>
      </w:pPr>
      <w:r>
        <w:t>IC Method 1 :</w:t>
      </w:r>
      <w:r>
        <w:tab/>
        <w:t>1330.76</w:t>
      </w:r>
    </w:p>
    <w:p w14:paraId="2127BF9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9.015e-01 and maximum of 9.039e-01.</w:t>
      </w:r>
    </w:p>
    <w:p w14:paraId="0CEEF88D" w14:textId="77777777" w:rsidR="00462539" w:rsidRDefault="00462539" w:rsidP="006E2336">
      <w:pPr>
        <w:pStyle w:val="ListParagraph"/>
        <w:numPr>
          <w:ilvl w:val="1"/>
          <w:numId w:val="33"/>
        </w:numPr>
        <w:tabs>
          <w:tab w:val="left" w:pos="1080"/>
          <w:tab w:val="left" w:pos="4770"/>
        </w:tabs>
        <w:spacing w:before="0" w:after="0"/>
      </w:pPr>
      <w:r>
        <w:t>Leak scenario:</w:t>
      </w:r>
    </w:p>
    <w:p w14:paraId="46C1FF21"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1B6580E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11.04 and maximum of 11.04 meters.</w:t>
      </w:r>
    </w:p>
    <w:p w14:paraId="200E4D86" w14:textId="77777777" w:rsidR="00462539" w:rsidRDefault="00462539" w:rsidP="006E2336">
      <w:pPr>
        <w:pStyle w:val="ListParagraph"/>
        <w:numPr>
          <w:ilvl w:val="1"/>
          <w:numId w:val="33"/>
        </w:numPr>
        <w:tabs>
          <w:tab w:val="left" w:pos="1080"/>
          <w:tab w:val="left" w:pos="4770"/>
        </w:tabs>
        <w:spacing w:before="0" w:after="0"/>
      </w:pPr>
      <w:r>
        <w:t>Rupture scenario:</w:t>
      </w:r>
    </w:p>
    <w:p w14:paraId="5FC0C4FA" w14:textId="77777777" w:rsidR="00462539" w:rsidRDefault="00462539" w:rsidP="006E2336">
      <w:pPr>
        <w:pStyle w:val="ListParagraph"/>
        <w:numPr>
          <w:ilvl w:val="2"/>
          <w:numId w:val="33"/>
        </w:numPr>
        <w:tabs>
          <w:tab w:val="left" w:pos="1080"/>
          <w:tab w:val="left" w:pos="4770"/>
        </w:tabs>
        <w:spacing w:before="0" w:after="0"/>
      </w:pPr>
      <w:r>
        <w:t>No. of intersections with structures is 3.0, with minimum of 1.26 and maximum of 2.52 of population impacted</w:t>
      </w:r>
    </w:p>
    <w:p w14:paraId="0151869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188.59 and maximum of 188.59 meters.</w:t>
      </w:r>
    </w:p>
    <w:p w14:paraId="2FA5D5B5" w14:textId="77777777" w:rsidR="00462539" w:rsidRDefault="00462539" w:rsidP="006E2336">
      <w:pPr>
        <w:pStyle w:val="ListParagraph"/>
        <w:numPr>
          <w:ilvl w:val="1"/>
          <w:numId w:val="33"/>
        </w:numPr>
        <w:tabs>
          <w:tab w:val="left" w:pos="1080"/>
          <w:tab w:val="left" w:pos="4770"/>
        </w:tabs>
        <w:spacing w:before="0" w:after="0"/>
      </w:pPr>
      <w:r>
        <w:t>Puncture scenario:</w:t>
      </w:r>
    </w:p>
    <w:p w14:paraId="08043BBA"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 and maximum of 1.26 of population impacted</w:t>
      </w:r>
    </w:p>
    <w:p w14:paraId="25740BA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51.46 and maximum of 51.46 meters.</w:t>
      </w:r>
    </w:p>
    <w:p w14:paraId="6FF0B769" w14:textId="77777777" w:rsidR="00462539" w:rsidRDefault="00462539" w:rsidP="006E2336">
      <w:pPr>
        <w:pStyle w:val="ListParagraph"/>
        <w:numPr>
          <w:ilvl w:val="1"/>
          <w:numId w:val="33"/>
        </w:numPr>
        <w:tabs>
          <w:tab w:val="left" w:pos="1080"/>
          <w:tab w:val="left" w:pos="4770"/>
        </w:tabs>
        <w:spacing w:before="0" w:after="0"/>
      </w:pPr>
      <w:r>
        <w:lastRenderedPageBreak/>
        <w:t>Product type is NGL.</w:t>
      </w:r>
    </w:p>
    <w:p w14:paraId="00B92B40"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5ABCE7ED" w14:textId="77777777" w:rsidR="00462539" w:rsidRDefault="00462539" w:rsidP="006E2336">
      <w:pPr>
        <w:pStyle w:val="ListParagraph"/>
        <w:numPr>
          <w:ilvl w:val="0"/>
          <w:numId w:val="33"/>
        </w:numPr>
        <w:tabs>
          <w:tab w:val="left" w:pos="1080"/>
          <w:tab w:val="left" w:pos="4770"/>
        </w:tabs>
        <w:spacing w:before="0" w:after="0"/>
      </w:pPr>
      <w:r>
        <w:t>"10-33 VALVE SITE TO MAIN LINE TIE-IN 2-6 NPS 3</w:t>
      </w:r>
    </w:p>
    <w:p w14:paraId="1C1A595A" w14:textId="77777777" w:rsidR="00462539" w:rsidRDefault="00462539" w:rsidP="006E2336">
      <w:pPr>
        <w:pStyle w:val="ListParagraph"/>
        <w:numPr>
          <w:ilvl w:val="1"/>
          <w:numId w:val="33"/>
        </w:numPr>
        <w:tabs>
          <w:tab w:val="left" w:pos="1080"/>
          <w:tab w:val="left" w:pos="4770"/>
        </w:tabs>
        <w:spacing w:before="0" w:after="0"/>
      </w:pPr>
      <w:r>
        <w:t>Total Cumulative Length (m):</w:t>
      </w:r>
      <w:r>
        <w:tab/>
        <w:t>1305.88</w:t>
      </w:r>
    </w:p>
    <w:p w14:paraId="39E28000" w14:textId="77777777" w:rsidR="00462539" w:rsidRDefault="00462539" w:rsidP="006E2336">
      <w:pPr>
        <w:pStyle w:val="ListParagraph"/>
        <w:numPr>
          <w:ilvl w:val="2"/>
          <w:numId w:val="33"/>
        </w:numPr>
        <w:tabs>
          <w:tab w:val="left" w:pos="1080"/>
          <w:tab w:val="left" w:pos="4770"/>
        </w:tabs>
        <w:spacing w:before="0" w:after="0"/>
      </w:pPr>
      <w:r>
        <w:t>TPD :</w:t>
      </w:r>
      <w:r>
        <w:tab/>
        <w:t>1305.88</w:t>
      </w:r>
    </w:p>
    <w:p w14:paraId="41556394"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2.315e-03 and maximum of 1.543e-02.</w:t>
      </w:r>
    </w:p>
    <w:p w14:paraId="03DA0DF8" w14:textId="77777777" w:rsidR="00462539" w:rsidRDefault="00462539" w:rsidP="006E2336">
      <w:pPr>
        <w:pStyle w:val="ListParagraph"/>
        <w:numPr>
          <w:ilvl w:val="1"/>
          <w:numId w:val="33"/>
        </w:numPr>
        <w:tabs>
          <w:tab w:val="left" w:pos="1080"/>
          <w:tab w:val="left" w:pos="4770"/>
        </w:tabs>
        <w:spacing w:before="0" w:after="0"/>
      </w:pPr>
      <w:r>
        <w:t>Leak scenario:</w:t>
      </w:r>
    </w:p>
    <w:p w14:paraId="5F569778" w14:textId="77777777" w:rsidR="00462539" w:rsidRDefault="00462539" w:rsidP="006E2336">
      <w:pPr>
        <w:pStyle w:val="ListParagraph"/>
        <w:numPr>
          <w:ilvl w:val="2"/>
          <w:numId w:val="33"/>
        </w:numPr>
        <w:tabs>
          <w:tab w:val="left" w:pos="1080"/>
          <w:tab w:val="left" w:pos="4770"/>
        </w:tabs>
        <w:spacing w:before="0" w:after="0"/>
      </w:pPr>
      <w:r>
        <w:t>No. of intersections with structures is 8.0, with minimum of 0.0 and maximum of 0.0 of population impacted</w:t>
      </w:r>
    </w:p>
    <w:p w14:paraId="17FDAF2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11.53 and maximum of 11.53 meters.</w:t>
      </w:r>
    </w:p>
    <w:p w14:paraId="7A358631" w14:textId="77777777" w:rsidR="00462539" w:rsidRDefault="00462539" w:rsidP="006E2336">
      <w:pPr>
        <w:pStyle w:val="ListParagraph"/>
        <w:numPr>
          <w:ilvl w:val="1"/>
          <w:numId w:val="33"/>
        </w:numPr>
        <w:tabs>
          <w:tab w:val="left" w:pos="1080"/>
          <w:tab w:val="left" w:pos="4770"/>
        </w:tabs>
        <w:spacing w:before="0" w:after="0"/>
      </w:pPr>
      <w:r>
        <w:t>Rupture scenario:</w:t>
      </w:r>
    </w:p>
    <w:p w14:paraId="7269FEE2" w14:textId="77777777" w:rsidR="00462539" w:rsidRDefault="00462539" w:rsidP="006E2336">
      <w:pPr>
        <w:pStyle w:val="ListParagraph"/>
        <w:numPr>
          <w:ilvl w:val="2"/>
          <w:numId w:val="33"/>
        </w:numPr>
        <w:tabs>
          <w:tab w:val="left" w:pos="1080"/>
          <w:tab w:val="left" w:pos="4770"/>
        </w:tabs>
        <w:spacing w:before="0" w:after="0"/>
      </w:pPr>
      <w:r>
        <w:t>No. of intersections with structures is 36.0, with minimum of 2.28 and maximum of 27.36 of population impacted</w:t>
      </w:r>
    </w:p>
    <w:p w14:paraId="6764125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75.16 and maximum of 75.16 meters.</w:t>
      </w:r>
    </w:p>
    <w:p w14:paraId="051FB520" w14:textId="77777777" w:rsidR="00462539" w:rsidRDefault="00462539" w:rsidP="006E2336">
      <w:pPr>
        <w:pStyle w:val="ListParagraph"/>
        <w:numPr>
          <w:ilvl w:val="1"/>
          <w:numId w:val="33"/>
        </w:numPr>
        <w:tabs>
          <w:tab w:val="left" w:pos="1080"/>
          <w:tab w:val="left" w:pos="4770"/>
        </w:tabs>
        <w:spacing w:before="0" w:after="0"/>
      </w:pPr>
      <w:r>
        <w:t>Puncture scenario:</w:t>
      </w:r>
    </w:p>
    <w:p w14:paraId="2C743E3B" w14:textId="77777777" w:rsidR="00462539" w:rsidRDefault="00462539" w:rsidP="006E2336">
      <w:pPr>
        <w:pStyle w:val="ListParagraph"/>
        <w:numPr>
          <w:ilvl w:val="2"/>
          <w:numId w:val="33"/>
        </w:numPr>
        <w:tabs>
          <w:tab w:val="left" w:pos="1080"/>
          <w:tab w:val="left" w:pos="4770"/>
        </w:tabs>
        <w:spacing w:before="0" w:after="0"/>
      </w:pPr>
      <w:r>
        <w:t>No. of intersections with structures is 34.0, with minimum of 0.0 and maximum of 27.36 of population impacted</w:t>
      </w:r>
    </w:p>
    <w:p w14:paraId="02841A5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54.08 and maximum of 54.08 meters.</w:t>
      </w:r>
    </w:p>
    <w:p w14:paraId="20F3BC06"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4180F70B"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B9228B5" w14:textId="77777777" w:rsidR="00462539" w:rsidRDefault="00462539" w:rsidP="006E2336">
      <w:pPr>
        <w:pStyle w:val="ListParagraph"/>
        <w:numPr>
          <w:ilvl w:val="0"/>
          <w:numId w:val="33"/>
        </w:numPr>
        <w:tabs>
          <w:tab w:val="left" w:pos="1080"/>
          <w:tab w:val="left" w:pos="4770"/>
        </w:tabs>
        <w:spacing w:before="0" w:after="0"/>
      </w:pPr>
      <w:r>
        <w:t>"NPS8 LPG Sarnia to St Clair Terminal</w:t>
      </w:r>
    </w:p>
    <w:p w14:paraId="013054B7" w14:textId="77777777" w:rsidR="00462539" w:rsidRDefault="00462539" w:rsidP="006E2336">
      <w:pPr>
        <w:pStyle w:val="ListParagraph"/>
        <w:numPr>
          <w:ilvl w:val="1"/>
          <w:numId w:val="33"/>
        </w:numPr>
        <w:tabs>
          <w:tab w:val="left" w:pos="1080"/>
          <w:tab w:val="left" w:pos="4770"/>
        </w:tabs>
        <w:spacing w:before="0" w:after="0"/>
      </w:pPr>
      <w:r>
        <w:t>Total Cumulative Length (m):</w:t>
      </w:r>
      <w:r>
        <w:tab/>
        <w:t>1266.65</w:t>
      </w:r>
    </w:p>
    <w:p w14:paraId="362EA35C" w14:textId="77777777" w:rsidR="00462539" w:rsidRDefault="00462539" w:rsidP="006E2336">
      <w:pPr>
        <w:pStyle w:val="ListParagraph"/>
        <w:numPr>
          <w:ilvl w:val="2"/>
          <w:numId w:val="33"/>
        </w:numPr>
        <w:tabs>
          <w:tab w:val="left" w:pos="1080"/>
          <w:tab w:val="left" w:pos="4770"/>
        </w:tabs>
        <w:spacing w:before="0" w:after="0"/>
      </w:pPr>
      <w:r>
        <w:t>TPD :</w:t>
      </w:r>
      <w:r>
        <w:tab/>
        <w:t>1266.65</w:t>
      </w:r>
    </w:p>
    <w:p w14:paraId="363DC0B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1.174e-03 and maximum of 8.199e-03.</w:t>
      </w:r>
    </w:p>
    <w:p w14:paraId="7A16E593" w14:textId="77777777" w:rsidR="00462539" w:rsidRDefault="00462539" w:rsidP="006E2336">
      <w:pPr>
        <w:pStyle w:val="ListParagraph"/>
        <w:numPr>
          <w:ilvl w:val="1"/>
          <w:numId w:val="33"/>
        </w:numPr>
        <w:tabs>
          <w:tab w:val="left" w:pos="1080"/>
          <w:tab w:val="left" w:pos="4770"/>
        </w:tabs>
        <w:spacing w:before="0" w:after="0"/>
      </w:pPr>
      <w:r>
        <w:t>Leak scenario:</w:t>
      </w:r>
    </w:p>
    <w:p w14:paraId="5B7221FA" w14:textId="77777777" w:rsidR="00462539" w:rsidRDefault="00462539" w:rsidP="006E2336">
      <w:pPr>
        <w:pStyle w:val="ListParagraph"/>
        <w:numPr>
          <w:ilvl w:val="2"/>
          <w:numId w:val="33"/>
        </w:numPr>
        <w:tabs>
          <w:tab w:val="left" w:pos="1080"/>
          <w:tab w:val="left" w:pos="4770"/>
        </w:tabs>
        <w:spacing w:before="0" w:after="0"/>
      </w:pPr>
      <w:r>
        <w:t>No. of intersections with structures is 24.0, with minimum of 1.26 and maximum of 12.0 of population impacted</w:t>
      </w:r>
    </w:p>
    <w:p w14:paraId="448E4B1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10.84 and maximum of 10.84 meters.</w:t>
      </w:r>
    </w:p>
    <w:p w14:paraId="21E46277" w14:textId="77777777" w:rsidR="00462539" w:rsidRDefault="00462539" w:rsidP="006E2336">
      <w:pPr>
        <w:pStyle w:val="ListParagraph"/>
        <w:numPr>
          <w:ilvl w:val="1"/>
          <w:numId w:val="33"/>
        </w:numPr>
        <w:tabs>
          <w:tab w:val="left" w:pos="1080"/>
          <w:tab w:val="left" w:pos="4770"/>
        </w:tabs>
        <w:spacing w:before="0" w:after="0"/>
      </w:pPr>
      <w:r>
        <w:t>Rupture scenario:</w:t>
      </w:r>
    </w:p>
    <w:p w14:paraId="51A23B48" w14:textId="77777777" w:rsidR="00462539" w:rsidRDefault="00462539" w:rsidP="006E2336">
      <w:pPr>
        <w:pStyle w:val="ListParagraph"/>
        <w:numPr>
          <w:ilvl w:val="2"/>
          <w:numId w:val="33"/>
        </w:numPr>
        <w:tabs>
          <w:tab w:val="left" w:pos="1080"/>
          <w:tab w:val="left" w:pos="4770"/>
        </w:tabs>
        <w:spacing w:before="0" w:after="0"/>
      </w:pPr>
      <w:r>
        <w:t>No. of intersections with structures is 53.0, with minimum of 1.26 and maximum of 147.75 of population impacted</w:t>
      </w:r>
    </w:p>
    <w:p w14:paraId="57C9210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137.89 and maximum of 137.89 meters.</w:t>
      </w:r>
    </w:p>
    <w:p w14:paraId="5A041A20" w14:textId="77777777" w:rsidR="00462539" w:rsidRDefault="00462539" w:rsidP="006E2336">
      <w:pPr>
        <w:pStyle w:val="ListParagraph"/>
        <w:numPr>
          <w:ilvl w:val="1"/>
          <w:numId w:val="33"/>
        </w:numPr>
        <w:tabs>
          <w:tab w:val="left" w:pos="1080"/>
          <w:tab w:val="left" w:pos="4770"/>
        </w:tabs>
        <w:spacing w:before="0" w:after="0"/>
      </w:pPr>
      <w:r>
        <w:t>Puncture scenario:</w:t>
      </w:r>
    </w:p>
    <w:p w14:paraId="6A6B13A4" w14:textId="77777777" w:rsidR="00462539" w:rsidRDefault="00462539" w:rsidP="006E2336">
      <w:pPr>
        <w:pStyle w:val="ListParagraph"/>
        <w:numPr>
          <w:ilvl w:val="2"/>
          <w:numId w:val="33"/>
        </w:numPr>
        <w:tabs>
          <w:tab w:val="left" w:pos="1080"/>
          <w:tab w:val="left" w:pos="4770"/>
        </w:tabs>
        <w:spacing w:before="0" w:after="0"/>
      </w:pPr>
      <w:r>
        <w:t>No. of intersections with structures is 75.0, with minimum of 1.26 and maximum of 28.56 of population impacted</w:t>
      </w:r>
    </w:p>
    <w:p w14:paraId="28DD688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50.45 and maximum of 50.45 meters.</w:t>
      </w:r>
    </w:p>
    <w:p w14:paraId="50FEBBE2" w14:textId="77777777" w:rsidR="00462539" w:rsidRDefault="00462539" w:rsidP="006E2336">
      <w:pPr>
        <w:pStyle w:val="ListParagraph"/>
        <w:numPr>
          <w:ilvl w:val="1"/>
          <w:numId w:val="33"/>
        </w:numPr>
        <w:tabs>
          <w:tab w:val="left" w:pos="1080"/>
          <w:tab w:val="left" w:pos="4770"/>
        </w:tabs>
        <w:spacing w:before="0" w:after="0"/>
      </w:pPr>
      <w:r>
        <w:t>Product type is Liquid petroleum gas (LPG).</w:t>
      </w:r>
    </w:p>
    <w:p w14:paraId="577AAE95" w14:textId="77777777" w:rsidR="00462539" w:rsidRDefault="00462539" w:rsidP="006E2336">
      <w:pPr>
        <w:pStyle w:val="ListParagraph"/>
        <w:numPr>
          <w:ilvl w:val="1"/>
          <w:numId w:val="33"/>
        </w:numPr>
        <w:tabs>
          <w:tab w:val="left" w:pos="1080"/>
          <w:tab w:val="left" w:pos="4770"/>
        </w:tabs>
        <w:spacing w:before="0" w:after="0"/>
      </w:pPr>
      <w:r>
        <w:t>Class area location is/are 1.0, 2.0, 3.0."</w:t>
      </w:r>
    </w:p>
    <w:p w14:paraId="18887009" w14:textId="77777777" w:rsidR="00462539" w:rsidRDefault="00462539" w:rsidP="006E2336">
      <w:pPr>
        <w:pStyle w:val="ListParagraph"/>
        <w:numPr>
          <w:ilvl w:val="0"/>
          <w:numId w:val="33"/>
        </w:numPr>
        <w:tabs>
          <w:tab w:val="left" w:pos="1080"/>
          <w:tab w:val="left" w:pos="4770"/>
        </w:tabs>
        <w:spacing w:before="0" w:after="0"/>
      </w:pPr>
      <w:r>
        <w:t>"CARROT CREEK LATERAL NPS 2</w:t>
      </w:r>
    </w:p>
    <w:p w14:paraId="453EBDF2" w14:textId="77777777" w:rsidR="00462539" w:rsidRDefault="00462539" w:rsidP="006E2336">
      <w:pPr>
        <w:pStyle w:val="ListParagraph"/>
        <w:numPr>
          <w:ilvl w:val="1"/>
          <w:numId w:val="33"/>
        </w:numPr>
        <w:tabs>
          <w:tab w:val="left" w:pos="1080"/>
          <w:tab w:val="left" w:pos="4770"/>
        </w:tabs>
        <w:spacing w:before="0" w:after="0"/>
      </w:pPr>
      <w:r>
        <w:t>Total Cumulative Length (m):</w:t>
      </w:r>
      <w:r>
        <w:tab/>
        <w:t>1263.04</w:t>
      </w:r>
    </w:p>
    <w:p w14:paraId="1309BAFE" w14:textId="77777777" w:rsidR="00462539" w:rsidRDefault="00462539" w:rsidP="006E2336">
      <w:pPr>
        <w:pStyle w:val="ListParagraph"/>
        <w:numPr>
          <w:ilvl w:val="2"/>
          <w:numId w:val="33"/>
        </w:numPr>
        <w:tabs>
          <w:tab w:val="left" w:pos="1080"/>
          <w:tab w:val="left" w:pos="4770"/>
        </w:tabs>
        <w:spacing w:before="0" w:after="0"/>
      </w:pPr>
      <w:r>
        <w:t>IC Method 1 :</w:t>
      </w:r>
      <w:r>
        <w:tab/>
        <w:t>1263.04</w:t>
      </w:r>
    </w:p>
    <w:p w14:paraId="77576016" w14:textId="77777777" w:rsidR="00462539" w:rsidRDefault="00462539" w:rsidP="006E2336">
      <w:pPr>
        <w:pStyle w:val="ListParagraph"/>
        <w:numPr>
          <w:ilvl w:val="1"/>
          <w:numId w:val="33"/>
        </w:numPr>
        <w:tabs>
          <w:tab w:val="left" w:pos="1080"/>
          <w:tab w:val="left" w:pos="4770"/>
        </w:tabs>
        <w:spacing w:before="0" w:after="0"/>
      </w:pPr>
      <w:r>
        <w:lastRenderedPageBreak/>
        <w:t>Likelihood of failure distributed between minimum of 9.053e-01 and maximum of 9.148e-01.</w:t>
      </w:r>
    </w:p>
    <w:p w14:paraId="6E0E2693" w14:textId="77777777" w:rsidR="00462539" w:rsidRDefault="00462539" w:rsidP="006E2336">
      <w:pPr>
        <w:pStyle w:val="ListParagraph"/>
        <w:numPr>
          <w:ilvl w:val="1"/>
          <w:numId w:val="33"/>
        </w:numPr>
        <w:tabs>
          <w:tab w:val="left" w:pos="1080"/>
          <w:tab w:val="left" w:pos="4770"/>
        </w:tabs>
        <w:spacing w:before="0" w:after="0"/>
      </w:pPr>
      <w:r>
        <w:t>Leak scenario:</w:t>
      </w:r>
    </w:p>
    <w:p w14:paraId="2FEAB589"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5A43246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5CD8893D" w14:textId="77777777" w:rsidR="00462539" w:rsidRDefault="00462539" w:rsidP="006E2336">
      <w:pPr>
        <w:pStyle w:val="ListParagraph"/>
        <w:numPr>
          <w:ilvl w:val="1"/>
          <w:numId w:val="33"/>
        </w:numPr>
        <w:tabs>
          <w:tab w:val="left" w:pos="1080"/>
          <w:tab w:val="left" w:pos="4770"/>
        </w:tabs>
        <w:spacing w:before="0" w:after="0"/>
      </w:pPr>
      <w:r>
        <w:t>Rupture scenario:</w:t>
      </w:r>
    </w:p>
    <w:p w14:paraId="7A15D2BB"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32424D8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60.1 and maximum of 60.1 meters.</w:t>
      </w:r>
    </w:p>
    <w:p w14:paraId="34A484EA" w14:textId="77777777" w:rsidR="00462539" w:rsidRDefault="00462539" w:rsidP="006E2336">
      <w:pPr>
        <w:pStyle w:val="ListParagraph"/>
        <w:numPr>
          <w:ilvl w:val="1"/>
          <w:numId w:val="33"/>
        </w:numPr>
        <w:tabs>
          <w:tab w:val="left" w:pos="1080"/>
          <w:tab w:val="left" w:pos="4770"/>
        </w:tabs>
        <w:spacing w:before="0" w:after="0"/>
      </w:pPr>
      <w:r>
        <w:t>Puncture scenario:</w:t>
      </w:r>
    </w:p>
    <w:p w14:paraId="268BD52F"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5D7E2D2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4C985E5B" w14:textId="77777777" w:rsidR="00462539" w:rsidRDefault="00462539" w:rsidP="006E2336">
      <w:pPr>
        <w:pStyle w:val="ListParagraph"/>
        <w:numPr>
          <w:ilvl w:val="1"/>
          <w:numId w:val="33"/>
        </w:numPr>
        <w:tabs>
          <w:tab w:val="left" w:pos="1080"/>
          <w:tab w:val="left" w:pos="4770"/>
        </w:tabs>
        <w:spacing w:before="0" w:after="0"/>
      </w:pPr>
      <w:r>
        <w:t>Product type is NGL.</w:t>
      </w:r>
    </w:p>
    <w:p w14:paraId="0C68B3AF" w14:textId="77777777" w:rsidR="00462539" w:rsidRDefault="00462539" w:rsidP="006E2336">
      <w:pPr>
        <w:pStyle w:val="ListParagraph"/>
        <w:numPr>
          <w:ilvl w:val="1"/>
          <w:numId w:val="33"/>
        </w:numPr>
        <w:tabs>
          <w:tab w:val="left" w:pos="1080"/>
          <w:tab w:val="left" w:pos="4770"/>
        </w:tabs>
        <w:spacing w:before="0" w:after="0"/>
      </w:pPr>
      <w:r>
        <w:t>Class area location is/are nan."</w:t>
      </w:r>
    </w:p>
    <w:p w14:paraId="27C20642" w14:textId="77777777" w:rsidR="00462539" w:rsidRDefault="00462539" w:rsidP="006E2336">
      <w:pPr>
        <w:pStyle w:val="ListParagraph"/>
        <w:numPr>
          <w:ilvl w:val="0"/>
          <w:numId w:val="33"/>
        </w:numPr>
        <w:tabs>
          <w:tab w:val="left" w:pos="1080"/>
          <w:tab w:val="left" w:pos="4770"/>
        </w:tabs>
        <w:spacing w:before="0" w:after="0"/>
      </w:pPr>
      <w:r>
        <w:t xml:space="preserve">"Sarnia 6 inch tied into </w:t>
      </w:r>
      <w:proofErr w:type="gramStart"/>
      <w:r>
        <w:t>6 inch</w:t>
      </w:r>
      <w:proofErr w:type="gramEnd"/>
      <w:r>
        <w:t xml:space="preserve"> E/P line</w:t>
      </w:r>
    </w:p>
    <w:p w14:paraId="5976E8F8" w14:textId="77777777" w:rsidR="00462539" w:rsidRDefault="00462539" w:rsidP="006E2336">
      <w:pPr>
        <w:pStyle w:val="ListParagraph"/>
        <w:numPr>
          <w:ilvl w:val="1"/>
          <w:numId w:val="33"/>
        </w:numPr>
        <w:tabs>
          <w:tab w:val="left" w:pos="1080"/>
          <w:tab w:val="left" w:pos="4770"/>
        </w:tabs>
        <w:spacing w:before="0" w:after="0"/>
      </w:pPr>
      <w:r>
        <w:t>Total Cumulative Length (m):</w:t>
      </w:r>
      <w:r>
        <w:tab/>
        <w:t>1191.32</w:t>
      </w:r>
    </w:p>
    <w:p w14:paraId="41D44783" w14:textId="77777777" w:rsidR="00462539" w:rsidRDefault="00462539" w:rsidP="006E2336">
      <w:pPr>
        <w:pStyle w:val="ListParagraph"/>
        <w:numPr>
          <w:ilvl w:val="2"/>
          <w:numId w:val="33"/>
        </w:numPr>
        <w:tabs>
          <w:tab w:val="left" w:pos="1080"/>
          <w:tab w:val="left" w:pos="4770"/>
        </w:tabs>
        <w:spacing w:before="0" w:after="0"/>
      </w:pPr>
      <w:r>
        <w:t>IC Method 1 :</w:t>
      </w:r>
      <w:r>
        <w:tab/>
        <w:t>1191.32</w:t>
      </w:r>
    </w:p>
    <w:p w14:paraId="07C84921"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9.107e-01 and maximum of 9.129e-01.</w:t>
      </w:r>
    </w:p>
    <w:p w14:paraId="29AA36FB" w14:textId="77777777" w:rsidR="00462539" w:rsidRDefault="00462539" w:rsidP="006E2336">
      <w:pPr>
        <w:pStyle w:val="ListParagraph"/>
        <w:numPr>
          <w:ilvl w:val="1"/>
          <w:numId w:val="33"/>
        </w:numPr>
        <w:tabs>
          <w:tab w:val="left" w:pos="1080"/>
          <w:tab w:val="left" w:pos="4770"/>
        </w:tabs>
        <w:spacing w:before="0" w:after="0"/>
      </w:pPr>
      <w:r>
        <w:t>Leak scenario:</w:t>
      </w:r>
    </w:p>
    <w:p w14:paraId="020BF34F" w14:textId="77777777" w:rsidR="00462539" w:rsidRDefault="00462539" w:rsidP="006E2336">
      <w:pPr>
        <w:pStyle w:val="ListParagraph"/>
        <w:numPr>
          <w:ilvl w:val="2"/>
          <w:numId w:val="33"/>
        </w:numPr>
        <w:tabs>
          <w:tab w:val="left" w:pos="1080"/>
          <w:tab w:val="left" w:pos="4770"/>
        </w:tabs>
        <w:spacing w:before="0" w:after="0"/>
      </w:pPr>
      <w:r>
        <w:t>No. of intersections with structures is 40.0, with minimum of 0.0 and maximum of 1.26 of population impacted</w:t>
      </w:r>
    </w:p>
    <w:p w14:paraId="1F81D30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11.02 and maximum of 11.02 meters.</w:t>
      </w:r>
    </w:p>
    <w:p w14:paraId="528A59CA" w14:textId="77777777" w:rsidR="00462539" w:rsidRDefault="00462539" w:rsidP="006E2336">
      <w:pPr>
        <w:pStyle w:val="ListParagraph"/>
        <w:numPr>
          <w:ilvl w:val="1"/>
          <w:numId w:val="33"/>
        </w:numPr>
        <w:tabs>
          <w:tab w:val="left" w:pos="1080"/>
          <w:tab w:val="left" w:pos="4770"/>
        </w:tabs>
        <w:spacing w:before="0" w:after="0"/>
      </w:pPr>
      <w:r>
        <w:t>Rupture scenario:</w:t>
      </w:r>
    </w:p>
    <w:p w14:paraId="20A3707A" w14:textId="77777777" w:rsidR="00462539" w:rsidRDefault="00462539" w:rsidP="006E2336">
      <w:pPr>
        <w:pStyle w:val="ListParagraph"/>
        <w:numPr>
          <w:ilvl w:val="2"/>
          <w:numId w:val="33"/>
        </w:numPr>
        <w:tabs>
          <w:tab w:val="left" w:pos="1080"/>
          <w:tab w:val="left" w:pos="4770"/>
        </w:tabs>
        <w:spacing w:before="0" w:after="0"/>
      </w:pPr>
      <w:r>
        <w:t>No. of intersections with structures is 21.0, with minimum of 1.26 and maximum of 2.52 of population impacted</w:t>
      </w:r>
    </w:p>
    <w:p w14:paraId="391EC6D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115.22 and maximum of 115.22 meters.</w:t>
      </w:r>
    </w:p>
    <w:p w14:paraId="6CBF3418" w14:textId="77777777" w:rsidR="00462539" w:rsidRDefault="00462539" w:rsidP="006E2336">
      <w:pPr>
        <w:pStyle w:val="ListParagraph"/>
        <w:numPr>
          <w:ilvl w:val="1"/>
          <w:numId w:val="33"/>
        </w:numPr>
        <w:tabs>
          <w:tab w:val="left" w:pos="1080"/>
          <w:tab w:val="left" w:pos="4770"/>
        </w:tabs>
        <w:spacing w:before="0" w:after="0"/>
      </w:pPr>
      <w:r>
        <w:t>Puncture scenario:</w:t>
      </w:r>
    </w:p>
    <w:p w14:paraId="7E3E5E92" w14:textId="77777777" w:rsidR="00462539" w:rsidRDefault="00462539" w:rsidP="006E2336">
      <w:pPr>
        <w:pStyle w:val="ListParagraph"/>
        <w:numPr>
          <w:ilvl w:val="2"/>
          <w:numId w:val="33"/>
        </w:numPr>
        <w:tabs>
          <w:tab w:val="left" w:pos="1080"/>
          <w:tab w:val="left" w:pos="4770"/>
        </w:tabs>
        <w:spacing w:before="0" w:after="0"/>
      </w:pPr>
      <w:r>
        <w:t>No. of intersections with structures is 47.0, with minimum of 0.0 and maximum of 1.26 of population impacted</w:t>
      </w:r>
    </w:p>
    <w:p w14:paraId="39BF0FE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51.38 and maximum of 51.38 meters.</w:t>
      </w:r>
    </w:p>
    <w:p w14:paraId="71D31844"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4A56DDBE"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01859160" w14:textId="77777777" w:rsidR="00462539" w:rsidRDefault="00462539" w:rsidP="006E2336">
      <w:pPr>
        <w:pStyle w:val="ListParagraph"/>
        <w:numPr>
          <w:ilvl w:val="0"/>
          <w:numId w:val="33"/>
        </w:numPr>
        <w:tabs>
          <w:tab w:val="left" w:pos="1080"/>
          <w:tab w:val="left" w:pos="4770"/>
        </w:tabs>
        <w:spacing w:before="0" w:after="0"/>
      </w:pPr>
      <w:r>
        <w:t>"PEYTO OLDMAN TO EDSON NPS 4</w:t>
      </w:r>
    </w:p>
    <w:p w14:paraId="7C26D10F" w14:textId="77777777" w:rsidR="00462539" w:rsidRDefault="00462539" w:rsidP="006E2336">
      <w:pPr>
        <w:pStyle w:val="ListParagraph"/>
        <w:numPr>
          <w:ilvl w:val="1"/>
          <w:numId w:val="33"/>
        </w:numPr>
        <w:tabs>
          <w:tab w:val="left" w:pos="1080"/>
          <w:tab w:val="left" w:pos="4770"/>
        </w:tabs>
        <w:spacing w:before="0" w:after="0"/>
      </w:pPr>
      <w:r>
        <w:t>Total Cumulative Length (m):</w:t>
      </w:r>
      <w:r>
        <w:tab/>
        <w:t>1157.62</w:t>
      </w:r>
    </w:p>
    <w:p w14:paraId="782F2DB3" w14:textId="77777777" w:rsidR="00462539" w:rsidRDefault="00462539" w:rsidP="006E2336">
      <w:pPr>
        <w:pStyle w:val="ListParagraph"/>
        <w:numPr>
          <w:ilvl w:val="2"/>
          <w:numId w:val="33"/>
        </w:numPr>
        <w:tabs>
          <w:tab w:val="left" w:pos="1080"/>
          <w:tab w:val="left" w:pos="4770"/>
        </w:tabs>
        <w:spacing w:before="0" w:after="0"/>
      </w:pPr>
      <w:r>
        <w:t>TPD :</w:t>
      </w:r>
      <w:r>
        <w:tab/>
        <w:t>1157.62</w:t>
      </w:r>
    </w:p>
    <w:p w14:paraId="44F91E25"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1.045e-03 and maximum of 9.787e-03.</w:t>
      </w:r>
    </w:p>
    <w:p w14:paraId="24063D7F" w14:textId="77777777" w:rsidR="00462539" w:rsidRDefault="00462539" w:rsidP="006E2336">
      <w:pPr>
        <w:pStyle w:val="ListParagraph"/>
        <w:numPr>
          <w:ilvl w:val="1"/>
          <w:numId w:val="33"/>
        </w:numPr>
        <w:tabs>
          <w:tab w:val="left" w:pos="1080"/>
          <w:tab w:val="left" w:pos="4770"/>
        </w:tabs>
        <w:spacing w:before="0" w:after="0"/>
      </w:pPr>
      <w:r>
        <w:t>Leak scenario:</w:t>
      </w:r>
    </w:p>
    <w:p w14:paraId="1E71F2A0"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2.28 and maximum of 12.61 of population impacted</w:t>
      </w:r>
    </w:p>
    <w:p w14:paraId="1475B487"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12.24 and maximum of 12.24 meters.</w:t>
      </w:r>
    </w:p>
    <w:p w14:paraId="029B4EB4" w14:textId="77777777" w:rsidR="00462539" w:rsidRDefault="00462539" w:rsidP="006E2336">
      <w:pPr>
        <w:pStyle w:val="ListParagraph"/>
        <w:numPr>
          <w:ilvl w:val="1"/>
          <w:numId w:val="33"/>
        </w:numPr>
        <w:tabs>
          <w:tab w:val="left" w:pos="1080"/>
          <w:tab w:val="left" w:pos="4770"/>
        </w:tabs>
        <w:spacing w:before="0" w:after="0"/>
      </w:pPr>
      <w:r>
        <w:t>Rupture scenario:</w:t>
      </w:r>
    </w:p>
    <w:p w14:paraId="1B26F096" w14:textId="77777777" w:rsidR="00462539" w:rsidRDefault="00462539" w:rsidP="006E2336">
      <w:pPr>
        <w:pStyle w:val="ListParagraph"/>
        <w:numPr>
          <w:ilvl w:val="2"/>
          <w:numId w:val="33"/>
        </w:numPr>
        <w:tabs>
          <w:tab w:val="left" w:pos="1080"/>
          <w:tab w:val="left" w:pos="4770"/>
        </w:tabs>
        <w:spacing w:before="0" w:after="0"/>
      </w:pPr>
      <w:r>
        <w:t>No. of intersections with structures is 80.0, with minimum of 2.28 and maximum of 25.22 of population impacted</w:t>
      </w:r>
    </w:p>
    <w:p w14:paraId="3FE86FE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97.06 and maximum of 97.06 meters.</w:t>
      </w:r>
    </w:p>
    <w:p w14:paraId="5318DCDC" w14:textId="77777777" w:rsidR="00462539" w:rsidRDefault="00462539" w:rsidP="006E2336">
      <w:pPr>
        <w:pStyle w:val="ListParagraph"/>
        <w:numPr>
          <w:ilvl w:val="1"/>
          <w:numId w:val="33"/>
        </w:numPr>
        <w:tabs>
          <w:tab w:val="left" w:pos="1080"/>
          <w:tab w:val="left" w:pos="4770"/>
        </w:tabs>
        <w:spacing w:before="0" w:after="0"/>
      </w:pPr>
      <w:r>
        <w:t>Puncture scenario:</w:t>
      </w:r>
    </w:p>
    <w:p w14:paraId="7BDDC0C1" w14:textId="77777777" w:rsidR="00462539" w:rsidRDefault="00462539" w:rsidP="006E2336">
      <w:pPr>
        <w:pStyle w:val="ListParagraph"/>
        <w:numPr>
          <w:ilvl w:val="2"/>
          <w:numId w:val="33"/>
        </w:numPr>
        <w:tabs>
          <w:tab w:val="left" w:pos="1080"/>
          <w:tab w:val="left" w:pos="4770"/>
        </w:tabs>
        <w:spacing w:before="0" w:after="0"/>
      </w:pPr>
      <w:r>
        <w:t>No. of intersections with structures is 55.0, with minimum of 2.28 and maximum of 12.61 of population impacted</w:t>
      </w:r>
    </w:p>
    <w:p w14:paraId="0538AE5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6A850DC1"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0D6D9044"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F442A70" w14:textId="77777777" w:rsidR="00462539" w:rsidRDefault="00462539" w:rsidP="006E2336">
      <w:pPr>
        <w:pStyle w:val="ListParagraph"/>
        <w:numPr>
          <w:ilvl w:val="0"/>
          <w:numId w:val="33"/>
        </w:numPr>
        <w:tabs>
          <w:tab w:val="left" w:pos="1080"/>
          <w:tab w:val="left" w:pos="4770"/>
        </w:tabs>
        <w:spacing w:before="0" w:after="0"/>
      </w:pPr>
      <w:r>
        <w:t>"SILVER SPRINGS TO BRETON NPS 8</w:t>
      </w:r>
    </w:p>
    <w:p w14:paraId="351CEB32" w14:textId="77777777" w:rsidR="00462539" w:rsidRDefault="00462539" w:rsidP="006E2336">
      <w:pPr>
        <w:pStyle w:val="ListParagraph"/>
        <w:numPr>
          <w:ilvl w:val="1"/>
          <w:numId w:val="33"/>
        </w:numPr>
        <w:tabs>
          <w:tab w:val="left" w:pos="1080"/>
          <w:tab w:val="left" w:pos="4770"/>
        </w:tabs>
        <w:spacing w:before="0" w:after="0"/>
      </w:pPr>
      <w:r>
        <w:t>Total Cumulative Length (m):</w:t>
      </w:r>
      <w:r>
        <w:tab/>
        <w:t>1118.05</w:t>
      </w:r>
    </w:p>
    <w:p w14:paraId="3177B535" w14:textId="77777777" w:rsidR="00462539" w:rsidRDefault="00462539" w:rsidP="006E2336">
      <w:pPr>
        <w:pStyle w:val="ListParagraph"/>
        <w:numPr>
          <w:ilvl w:val="2"/>
          <w:numId w:val="33"/>
        </w:numPr>
        <w:tabs>
          <w:tab w:val="left" w:pos="1080"/>
          <w:tab w:val="left" w:pos="4770"/>
        </w:tabs>
        <w:spacing w:before="0" w:after="0"/>
      </w:pPr>
      <w:r>
        <w:t>TPD :</w:t>
      </w:r>
      <w:r>
        <w:tab/>
        <w:t>1118.05</w:t>
      </w:r>
    </w:p>
    <w:p w14:paraId="586F7623"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1.806e-03 and maximum of 7.207e-03.</w:t>
      </w:r>
    </w:p>
    <w:p w14:paraId="47140C48" w14:textId="77777777" w:rsidR="00462539" w:rsidRDefault="00462539" w:rsidP="006E2336">
      <w:pPr>
        <w:pStyle w:val="ListParagraph"/>
        <w:numPr>
          <w:ilvl w:val="1"/>
          <w:numId w:val="33"/>
        </w:numPr>
        <w:tabs>
          <w:tab w:val="left" w:pos="1080"/>
          <w:tab w:val="left" w:pos="4770"/>
        </w:tabs>
        <w:spacing w:before="0" w:after="0"/>
      </w:pPr>
      <w:r>
        <w:t>Leak scenario:</w:t>
      </w:r>
    </w:p>
    <w:p w14:paraId="672811C0" w14:textId="77777777" w:rsidR="00462539" w:rsidRDefault="00462539" w:rsidP="006E2336">
      <w:pPr>
        <w:pStyle w:val="ListParagraph"/>
        <w:numPr>
          <w:ilvl w:val="2"/>
          <w:numId w:val="33"/>
        </w:numPr>
        <w:tabs>
          <w:tab w:val="left" w:pos="1080"/>
          <w:tab w:val="left" w:pos="4770"/>
        </w:tabs>
        <w:spacing w:before="0" w:after="0"/>
      </w:pPr>
      <w:r>
        <w:t>No. of intersections with structures is 15.0, with minimum of 3.98 and maximum of 35.98 of population impacted</w:t>
      </w:r>
    </w:p>
    <w:p w14:paraId="073DECA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6DACD72C" w14:textId="77777777" w:rsidR="00462539" w:rsidRDefault="00462539" w:rsidP="006E2336">
      <w:pPr>
        <w:pStyle w:val="ListParagraph"/>
        <w:numPr>
          <w:ilvl w:val="1"/>
          <w:numId w:val="33"/>
        </w:numPr>
        <w:tabs>
          <w:tab w:val="left" w:pos="1080"/>
          <w:tab w:val="left" w:pos="4770"/>
        </w:tabs>
        <w:spacing w:before="0" w:after="0"/>
      </w:pPr>
      <w:r>
        <w:t>Rupture scenario:</w:t>
      </w:r>
    </w:p>
    <w:p w14:paraId="1AC7B3A4" w14:textId="77777777" w:rsidR="00462539" w:rsidRDefault="00462539" w:rsidP="006E2336">
      <w:pPr>
        <w:pStyle w:val="ListParagraph"/>
        <w:numPr>
          <w:ilvl w:val="2"/>
          <w:numId w:val="33"/>
        </w:numPr>
        <w:tabs>
          <w:tab w:val="left" w:pos="1080"/>
          <w:tab w:val="left" w:pos="4770"/>
        </w:tabs>
        <w:spacing w:before="0" w:after="0"/>
      </w:pPr>
      <w:r>
        <w:t>No. of intersections with structures is 50.0, with minimum of 2.28 and maximum of 35.98 of population impacted</w:t>
      </w:r>
    </w:p>
    <w:p w14:paraId="7A43496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138.23 and maximum of 138.23 meters.</w:t>
      </w:r>
    </w:p>
    <w:p w14:paraId="026408C8" w14:textId="77777777" w:rsidR="00462539" w:rsidRDefault="00462539" w:rsidP="006E2336">
      <w:pPr>
        <w:pStyle w:val="ListParagraph"/>
        <w:numPr>
          <w:ilvl w:val="1"/>
          <w:numId w:val="33"/>
        </w:numPr>
        <w:tabs>
          <w:tab w:val="left" w:pos="1080"/>
          <w:tab w:val="left" w:pos="4770"/>
        </w:tabs>
        <w:spacing w:before="0" w:after="0"/>
      </w:pPr>
      <w:r>
        <w:t>Puncture scenario:</w:t>
      </w:r>
    </w:p>
    <w:p w14:paraId="52B186A5" w14:textId="77777777" w:rsidR="00462539" w:rsidRDefault="00462539" w:rsidP="006E2336">
      <w:pPr>
        <w:pStyle w:val="ListParagraph"/>
        <w:numPr>
          <w:ilvl w:val="2"/>
          <w:numId w:val="33"/>
        </w:numPr>
        <w:tabs>
          <w:tab w:val="left" w:pos="1080"/>
          <w:tab w:val="left" w:pos="4770"/>
        </w:tabs>
        <w:spacing w:before="0" w:after="0"/>
      </w:pPr>
      <w:r>
        <w:t>No. of intersections with structures is 36.0, with minimum of 2.28 and maximum of 35.98 of population impacted</w:t>
      </w:r>
    </w:p>
    <w:p w14:paraId="7F87454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037A9842"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112FC411"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70817A78" w14:textId="77777777" w:rsidR="00462539" w:rsidRDefault="00462539" w:rsidP="006E2336">
      <w:pPr>
        <w:pStyle w:val="ListParagraph"/>
        <w:numPr>
          <w:ilvl w:val="0"/>
          <w:numId w:val="33"/>
        </w:numPr>
        <w:tabs>
          <w:tab w:val="left" w:pos="1080"/>
          <w:tab w:val="left" w:pos="4770"/>
        </w:tabs>
        <w:spacing w:before="0" w:after="0"/>
      </w:pPr>
      <w:r>
        <w:t>"EVERDELL TO FERRIER WEST NPS 3</w:t>
      </w:r>
    </w:p>
    <w:p w14:paraId="32443393" w14:textId="77777777" w:rsidR="00462539" w:rsidRDefault="00462539" w:rsidP="006E2336">
      <w:pPr>
        <w:pStyle w:val="ListParagraph"/>
        <w:numPr>
          <w:ilvl w:val="1"/>
          <w:numId w:val="33"/>
        </w:numPr>
        <w:tabs>
          <w:tab w:val="left" w:pos="1080"/>
          <w:tab w:val="left" w:pos="4770"/>
        </w:tabs>
        <w:spacing w:before="0" w:after="0"/>
      </w:pPr>
      <w:r>
        <w:t>Total Cumulative Length (m):</w:t>
      </w:r>
      <w:r>
        <w:tab/>
        <w:t>1019.88</w:t>
      </w:r>
    </w:p>
    <w:p w14:paraId="7D7B4A1E" w14:textId="77777777" w:rsidR="00462539" w:rsidRDefault="00462539" w:rsidP="006E2336">
      <w:pPr>
        <w:pStyle w:val="ListParagraph"/>
        <w:numPr>
          <w:ilvl w:val="2"/>
          <w:numId w:val="33"/>
        </w:numPr>
        <w:tabs>
          <w:tab w:val="left" w:pos="1080"/>
          <w:tab w:val="left" w:pos="4770"/>
        </w:tabs>
        <w:spacing w:before="0" w:after="0"/>
      </w:pPr>
      <w:r>
        <w:t>TPD :</w:t>
      </w:r>
      <w:r>
        <w:tab/>
        <w:t>1019.88</w:t>
      </w:r>
    </w:p>
    <w:p w14:paraId="7DD7582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1.867e-03 and maximum of 1.435e-02.</w:t>
      </w:r>
    </w:p>
    <w:p w14:paraId="495EE382" w14:textId="77777777" w:rsidR="00462539" w:rsidRDefault="00462539" w:rsidP="006E2336">
      <w:pPr>
        <w:pStyle w:val="ListParagraph"/>
        <w:numPr>
          <w:ilvl w:val="1"/>
          <w:numId w:val="33"/>
        </w:numPr>
        <w:tabs>
          <w:tab w:val="left" w:pos="1080"/>
          <w:tab w:val="left" w:pos="4770"/>
        </w:tabs>
        <w:spacing w:before="0" w:after="0"/>
      </w:pPr>
      <w:r>
        <w:t>Leak scenario:</w:t>
      </w:r>
    </w:p>
    <w:p w14:paraId="584AC35F"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12.61 and maximum of 13.87 of population impacted</w:t>
      </w:r>
    </w:p>
    <w:p w14:paraId="473608D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7EFE57E7" w14:textId="77777777" w:rsidR="00462539" w:rsidRDefault="00462539" w:rsidP="006E2336">
      <w:pPr>
        <w:pStyle w:val="ListParagraph"/>
        <w:numPr>
          <w:ilvl w:val="1"/>
          <w:numId w:val="33"/>
        </w:numPr>
        <w:tabs>
          <w:tab w:val="left" w:pos="1080"/>
          <w:tab w:val="left" w:pos="4770"/>
        </w:tabs>
        <w:spacing w:before="0" w:after="0"/>
      </w:pPr>
      <w:r>
        <w:t>Rupture scenario:</w:t>
      </w:r>
    </w:p>
    <w:p w14:paraId="7E7F2868" w14:textId="77777777" w:rsidR="00462539" w:rsidRDefault="00462539" w:rsidP="006E2336">
      <w:pPr>
        <w:pStyle w:val="ListParagraph"/>
        <w:numPr>
          <w:ilvl w:val="2"/>
          <w:numId w:val="33"/>
        </w:numPr>
        <w:tabs>
          <w:tab w:val="left" w:pos="1080"/>
          <w:tab w:val="left" w:pos="4770"/>
        </w:tabs>
        <w:spacing w:before="0" w:after="0"/>
      </w:pPr>
      <w:r>
        <w:t>No. of intersections with structures is 25.0, with minimum of 1.26 and maximum of 13.87 of population impacted</w:t>
      </w:r>
    </w:p>
    <w:p w14:paraId="6F3E28C5"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80.38 and maximum of 80.38 meters.</w:t>
      </w:r>
    </w:p>
    <w:p w14:paraId="3EAF0BAC" w14:textId="77777777" w:rsidR="00462539" w:rsidRDefault="00462539" w:rsidP="006E2336">
      <w:pPr>
        <w:pStyle w:val="ListParagraph"/>
        <w:numPr>
          <w:ilvl w:val="1"/>
          <w:numId w:val="33"/>
        </w:numPr>
        <w:tabs>
          <w:tab w:val="left" w:pos="1080"/>
          <w:tab w:val="left" w:pos="4770"/>
        </w:tabs>
        <w:spacing w:before="0" w:after="0"/>
      </w:pPr>
      <w:r>
        <w:t>Puncture scenario:</w:t>
      </w:r>
    </w:p>
    <w:p w14:paraId="5C5F93EF" w14:textId="77777777" w:rsidR="00462539" w:rsidRDefault="00462539" w:rsidP="006E2336">
      <w:pPr>
        <w:pStyle w:val="ListParagraph"/>
        <w:numPr>
          <w:ilvl w:val="2"/>
          <w:numId w:val="33"/>
        </w:numPr>
        <w:tabs>
          <w:tab w:val="left" w:pos="1080"/>
          <w:tab w:val="left" w:pos="4770"/>
        </w:tabs>
        <w:spacing w:before="0" w:after="0"/>
      </w:pPr>
      <w:r>
        <w:t>No. of intersections with structures is 20.0, with minimum of 1.26 and maximum of 13.87 of population impacted</w:t>
      </w:r>
    </w:p>
    <w:p w14:paraId="59BB187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79A70CA8"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89D9167"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FDFE65F" w14:textId="77777777" w:rsidR="00462539" w:rsidRDefault="00462539" w:rsidP="006E2336">
      <w:pPr>
        <w:pStyle w:val="ListParagraph"/>
        <w:numPr>
          <w:ilvl w:val="0"/>
          <w:numId w:val="33"/>
        </w:numPr>
        <w:tabs>
          <w:tab w:val="left" w:pos="1080"/>
          <w:tab w:val="left" w:pos="4770"/>
        </w:tabs>
        <w:spacing w:before="0" w:after="0"/>
      </w:pPr>
      <w:r>
        <w:t>"KERROBERT TO NORTH UNITY NPS 6</w:t>
      </w:r>
    </w:p>
    <w:p w14:paraId="7B95AF10" w14:textId="77777777" w:rsidR="00462539" w:rsidRDefault="00462539" w:rsidP="006E2336">
      <w:pPr>
        <w:pStyle w:val="ListParagraph"/>
        <w:numPr>
          <w:ilvl w:val="1"/>
          <w:numId w:val="33"/>
        </w:numPr>
        <w:tabs>
          <w:tab w:val="left" w:pos="1080"/>
          <w:tab w:val="left" w:pos="4770"/>
        </w:tabs>
        <w:spacing w:before="0" w:after="0"/>
      </w:pPr>
      <w:r>
        <w:t>Total Cumulative Length (m):</w:t>
      </w:r>
      <w:r>
        <w:tab/>
        <w:t>1018.88</w:t>
      </w:r>
    </w:p>
    <w:p w14:paraId="3869F006" w14:textId="77777777" w:rsidR="00462539" w:rsidRDefault="00462539" w:rsidP="006E2336">
      <w:pPr>
        <w:pStyle w:val="ListParagraph"/>
        <w:numPr>
          <w:ilvl w:val="2"/>
          <w:numId w:val="33"/>
        </w:numPr>
        <w:tabs>
          <w:tab w:val="left" w:pos="1080"/>
          <w:tab w:val="left" w:pos="4770"/>
        </w:tabs>
        <w:spacing w:before="0" w:after="0"/>
      </w:pPr>
      <w:r>
        <w:t>TPD :</w:t>
      </w:r>
      <w:r>
        <w:tab/>
        <w:t>1018.88</w:t>
      </w:r>
    </w:p>
    <w:p w14:paraId="5329EFB8"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1.260e-03 and maximum of 9.069e-03.</w:t>
      </w:r>
    </w:p>
    <w:p w14:paraId="0ADE4202" w14:textId="77777777" w:rsidR="00462539" w:rsidRDefault="00462539" w:rsidP="006E2336">
      <w:pPr>
        <w:pStyle w:val="ListParagraph"/>
        <w:numPr>
          <w:ilvl w:val="1"/>
          <w:numId w:val="33"/>
        </w:numPr>
        <w:tabs>
          <w:tab w:val="left" w:pos="1080"/>
          <w:tab w:val="left" w:pos="4770"/>
        </w:tabs>
        <w:spacing w:before="0" w:after="0"/>
      </w:pPr>
      <w:r>
        <w:t>Leak scenario:</w:t>
      </w:r>
    </w:p>
    <w:p w14:paraId="0B970A3E" w14:textId="77777777" w:rsidR="00462539" w:rsidRDefault="00462539" w:rsidP="006E2336">
      <w:pPr>
        <w:pStyle w:val="ListParagraph"/>
        <w:numPr>
          <w:ilvl w:val="2"/>
          <w:numId w:val="33"/>
        </w:numPr>
        <w:tabs>
          <w:tab w:val="left" w:pos="1080"/>
          <w:tab w:val="left" w:pos="4770"/>
        </w:tabs>
        <w:spacing w:before="0" w:after="0"/>
      </w:pPr>
      <w:r>
        <w:t>No. of intersections with structures is 22.0, with minimum of 1.26 and maximum of 1.26 of population impacted</w:t>
      </w:r>
    </w:p>
    <w:p w14:paraId="3C7092E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45BFE84E" w14:textId="77777777" w:rsidR="00462539" w:rsidRDefault="00462539" w:rsidP="006E2336">
      <w:pPr>
        <w:pStyle w:val="ListParagraph"/>
        <w:numPr>
          <w:ilvl w:val="1"/>
          <w:numId w:val="33"/>
        </w:numPr>
        <w:tabs>
          <w:tab w:val="left" w:pos="1080"/>
          <w:tab w:val="left" w:pos="4770"/>
        </w:tabs>
        <w:spacing w:before="0" w:after="0"/>
      </w:pPr>
      <w:r>
        <w:t>Rupture scenario:</w:t>
      </w:r>
    </w:p>
    <w:p w14:paraId="6E3FCA01" w14:textId="77777777" w:rsidR="00462539" w:rsidRDefault="00462539" w:rsidP="006E2336">
      <w:pPr>
        <w:pStyle w:val="ListParagraph"/>
        <w:numPr>
          <w:ilvl w:val="2"/>
          <w:numId w:val="33"/>
        </w:numPr>
        <w:tabs>
          <w:tab w:val="left" w:pos="1080"/>
          <w:tab w:val="left" w:pos="4770"/>
        </w:tabs>
        <w:spacing w:before="0" w:after="0"/>
      </w:pPr>
      <w:r>
        <w:t>No. of intersections with structures is 27.0, with minimum of 1.26 and maximum of 1.26 of population impacted</w:t>
      </w:r>
    </w:p>
    <w:p w14:paraId="2035881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112.52 and maximum of 112.52 meters.</w:t>
      </w:r>
    </w:p>
    <w:p w14:paraId="40B3B533" w14:textId="77777777" w:rsidR="00462539" w:rsidRDefault="00462539" w:rsidP="006E2336">
      <w:pPr>
        <w:pStyle w:val="ListParagraph"/>
        <w:numPr>
          <w:ilvl w:val="1"/>
          <w:numId w:val="33"/>
        </w:numPr>
        <w:tabs>
          <w:tab w:val="left" w:pos="1080"/>
          <w:tab w:val="left" w:pos="4770"/>
        </w:tabs>
        <w:spacing w:before="0" w:after="0"/>
      </w:pPr>
      <w:r>
        <w:t>Puncture scenario:</w:t>
      </w:r>
    </w:p>
    <w:p w14:paraId="493B383F" w14:textId="77777777" w:rsidR="00462539" w:rsidRDefault="00462539" w:rsidP="006E2336">
      <w:pPr>
        <w:pStyle w:val="ListParagraph"/>
        <w:numPr>
          <w:ilvl w:val="2"/>
          <w:numId w:val="33"/>
        </w:numPr>
        <w:tabs>
          <w:tab w:val="left" w:pos="1080"/>
          <w:tab w:val="left" w:pos="4770"/>
        </w:tabs>
        <w:spacing w:before="0" w:after="0"/>
      </w:pPr>
      <w:r>
        <w:t>No. of intersections with structures is 32.0, with minimum of 1.26 and maximum of 1.26 of population impacted</w:t>
      </w:r>
    </w:p>
    <w:p w14:paraId="7FE9B71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44226811"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76FF2552"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547B021" w14:textId="77777777" w:rsidR="00462539" w:rsidRDefault="00462539" w:rsidP="006E2336">
      <w:pPr>
        <w:pStyle w:val="ListParagraph"/>
        <w:numPr>
          <w:ilvl w:val="0"/>
          <w:numId w:val="33"/>
        </w:numPr>
        <w:tabs>
          <w:tab w:val="left" w:pos="1080"/>
          <w:tab w:val="left" w:pos="4770"/>
        </w:tabs>
        <w:spacing w:before="0" w:after="0"/>
      </w:pPr>
      <w:r>
        <w:t>"MADDEN 13-30 TO SUNDRE 16-8 NPS 8</w:t>
      </w:r>
    </w:p>
    <w:p w14:paraId="1A3CA6DA" w14:textId="77777777" w:rsidR="00462539" w:rsidRDefault="00462539" w:rsidP="006E2336">
      <w:pPr>
        <w:pStyle w:val="ListParagraph"/>
        <w:numPr>
          <w:ilvl w:val="1"/>
          <w:numId w:val="33"/>
        </w:numPr>
        <w:tabs>
          <w:tab w:val="left" w:pos="1080"/>
          <w:tab w:val="left" w:pos="4770"/>
        </w:tabs>
        <w:spacing w:before="0" w:after="0"/>
      </w:pPr>
      <w:r>
        <w:t>Total Cumulative Length (m):</w:t>
      </w:r>
      <w:r>
        <w:tab/>
        <w:t>1000.92</w:t>
      </w:r>
    </w:p>
    <w:p w14:paraId="23D9A9E7" w14:textId="77777777" w:rsidR="00462539" w:rsidRDefault="00462539" w:rsidP="006E2336">
      <w:pPr>
        <w:pStyle w:val="ListParagraph"/>
        <w:numPr>
          <w:ilvl w:val="2"/>
          <w:numId w:val="33"/>
        </w:numPr>
        <w:tabs>
          <w:tab w:val="left" w:pos="1080"/>
          <w:tab w:val="left" w:pos="4770"/>
        </w:tabs>
        <w:spacing w:before="0" w:after="0"/>
      </w:pPr>
      <w:r>
        <w:t>MD Method 1 :</w:t>
      </w:r>
      <w:r>
        <w:tab/>
        <w:t>1000.92</w:t>
      </w:r>
    </w:p>
    <w:p w14:paraId="7057B8F0"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1.036e-01 and maximum of 1.100e-01.</w:t>
      </w:r>
    </w:p>
    <w:p w14:paraId="705ECDF7" w14:textId="77777777" w:rsidR="00462539" w:rsidRDefault="00462539" w:rsidP="006E2336">
      <w:pPr>
        <w:pStyle w:val="ListParagraph"/>
        <w:numPr>
          <w:ilvl w:val="1"/>
          <w:numId w:val="33"/>
        </w:numPr>
        <w:tabs>
          <w:tab w:val="left" w:pos="1080"/>
          <w:tab w:val="left" w:pos="4770"/>
        </w:tabs>
        <w:spacing w:before="0" w:after="0"/>
      </w:pPr>
      <w:r>
        <w:t>Leak scenario:</w:t>
      </w:r>
    </w:p>
    <w:p w14:paraId="00106376" w14:textId="77777777" w:rsidR="00462539" w:rsidRDefault="00462539" w:rsidP="006E2336">
      <w:pPr>
        <w:pStyle w:val="ListParagraph"/>
        <w:numPr>
          <w:ilvl w:val="2"/>
          <w:numId w:val="33"/>
        </w:numPr>
        <w:tabs>
          <w:tab w:val="left" w:pos="1080"/>
          <w:tab w:val="left" w:pos="4770"/>
        </w:tabs>
        <w:spacing w:before="0" w:after="0"/>
      </w:pPr>
      <w:r>
        <w:t>No. of intersections with structures is 53.0, with minimum of 3.98 and maximum of 35.98 of population impacted</w:t>
      </w:r>
    </w:p>
    <w:p w14:paraId="0FC45A8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3.7 and maximum of 3.7 meters.</w:t>
      </w:r>
    </w:p>
    <w:p w14:paraId="7AD25492" w14:textId="77777777" w:rsidR="00462539" w:rsidRDefault="00462539" w:rsidP="006E2336">
      <w:pPr>
        <w:pStyle w:val="ListParagraph"/>
        <w:numPr>
          <w:ilvl w:val="1"/>
          <w:numId w:val="33"/>
        </w:numPr>
        <w:tabs>
          <w:tab w:val="left" w:pos="1080"/>
          <w:tab w:val="left" w:pos="4770"/>
        </w:tabs>
        <w:spacing w:before="0" w:after="0"/>
      </w:pPr>
      <w:r>
        <w:t>Rupture scenario:</w:t>
      </w:r>
    </w:p>
    <w:p w14:paraId="720356DF" w14:textId="77777777" w:rsidR="00462539" w:rsidRDefault="00462539" w:rsidP="006E2336">
      <w:pPr>
        <w:pStyle w:val="ListParagraph"/>
        <w:numPr>
          <w:ilvl w:val="2"/>
          <w:numId w:val="33"/>
        </w:numPr>
        <w:tabs>
          <w:tab w:val="left" w:pos="1080"/>
          <w:tab w:val="left" w:pos="4770"/>
        </w:tabs>
        <w:spacing w:before="0" w:after="0"/>
      </w:pPr>
      <w:r>
        <w:t>No. of intersections with structures is 44.0, with minimum of 2.28 and maximum of 35.98 of population impacted</w:t>
      </w:r>
    </w:p>
    <w:p w14:paraId="05289E2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50.04 and maximum of 50.04 meters.</w:t>
      </w:r>
    </w:p>
    <w:p w14:paraId="024707DF" w14:textId="77777777" w:rsidR="00462539" w:rsidRDefault="00462539" w:rsidP="006E2336">
      <w:pPr>
        <w:pStyle w:val="ListParagraph"/>
        <w:numPr>
          <w:ilvl w:val="1"/>
          <w:numId w:val="33"/>
        </w:numPr>
        <w:tabs>
          <w:tab w:val="left" w:pos="1080"/>
          <w:tab w:val="left" w:pos="4770"/>
        </w:tabs>
        <w:spacing w:before="0" w:after="0"/>
      </w:pPr>
      <w:r>
        <w:t>Puncture scenario:</w:t>
      </w:r>
    </w:p>
    <w:p w14:paraId="7A05AC1B" w14:textId="77777777" w:rsidR="00462539" w:rsidRDefault="00462539" w:rsidP="006E2336">
      <w:pPr>
        <w:pStyle w:val="ListParagraph"/>
        <w:numPr>
          <w:ilvl w:val="2"/>
          <w:numId w:val="33"/>
        </w:numPr>
        <w:tabs>
          <w:tab w:val="left" w:pos="1080"/>
          <w:tab w:val="left" w:pos="4770"/>
        </w:tabs>
        <w:spacing w:before="0" w:after="0"/>
      </w:pPr>
      <w:r>
        <w:t>No. of intersections with structures is 70.0, with minimum of 3.98 and maximum of 35.98 of population impacted</w:t>
      </w:r>
    </w:p>
    <w:p w14:paraId="46A88D8F"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14.77 and maximum of 14.77 meters.</w:t>
      </w:r>
    </w:p>
    <w:p w14:paraId="4B4B7A32"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299BA270"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52B36719" w14:textId="77777777" w:rsidR="00462539" w:rsidRDefault="00462539" w:rsidP="006E2336">
      <w:pPr>
        <w:pStyle w:val="ListParagraph"/>
        <w:numPr>
          <w:ilvl w:val="0"/>
          <w:numId w:val="33"/>
        </w:numPr>
        <w:tabs>
          <w:tab w:val="left" w:pos="1080"/>
          <w:tab w:val="left" w:pos="4770"/>
        </w:tabs>
        <w:spacing w:before="0" w:after="0"/>
      </w:pPr>
      <w:r>
        <w:t>"SPRINGDALE TO ELLERSLIE NPS 16</w:t>
      </w:r>
    </w:p>
    <w:p w14:paraId="4786FDB4" w14:textId="77777777" w:rsidR="00462539" w:rsidRDefault="00462539" w:rsidP="006E2336">
      <w:pPr>
        <w:pStyle w:val="ListParagraph"/>
        <w:numPr>
          <w:ilvl w:val="1"/>
          <w:numId w:val="33"/>
        </w:numPr>
        <w:tabs>
          <w:tab w:val="left" w:pos="1080"/>
          <w:tab w:val="left" w:pos="4770"/>
        </w:tabs>
        <w:spacing w:before="0" w:after="0"/>
      </w:pPr>
      <w:r>
        <w:t>Total Cumulative Length (m):</w:t>
      </w:r>
      <w:r>
        <w:tab/>
        <w:t>933.21</w:t>
      </w:r>
    </w:p>
    <w:p w14:paraId="20BFB124" w14:textId="77777777" w:rsidR="00462539" w:rsidRDefault="00462539" w:rsidP="006E2336">
      <w:pPr>
        <w:pStyle w:val="ListParagraph"/>
        <w:numPr>
          <w:ilvl w:val="2"/>
          <w:numId w:val="33"/>
        </w:numPr>
        <w:tabs>
          <w:tab w:val="left" w:pos="1080"/>
          <w:tab w:val="left" w:pos="4770"/>
        </w:tabs>
        <w:spacing w:before="0" w:after="0"/>
      </w:pPr>
      <w:r>
        <w:t>TPD :</w:t>
      </w:r>
      <w:r>
        <w:tab/>
        <w:t>933.21</w:t>
      </w:r>
    </w:p>
    <w:p w14:paraId="74FB883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1.469e-03 and maximum of 3.172e-03.</w:t>
      </w:r>
    </w:p>
    <w:p w14:paraId="70A6AE61" w14:textId="77777777" w:rsidR="00462539" w:rsidRDefault="00462539" w:rsidP="006E2336">
      <w:pPr>
        <w:pStyle w:val="ListParagraph"/>
        <w:numPr>
          <w:ilvl w:val="1"/>
          <w:numId w:val="33"/>
        </w:numPr>
        <w:tabs>
          <w:tab w:val="left" w:pos="1080"/>
          <w:tab w:val="left" w:pos="4770"/>
        </w:tabs>
        <w:spacing w:before="0" w:after="0"/>
      </w:pPr>
      <w:r>
        <w:t>Leak scenario:</w:t>
      </w:r>
    </w:p>
    <w:p w14:paraId="457CA2D1" w14:textId="77777777" w:rsidR="00462539" w:rsidRDefault="00462539" w:rsidP="006E2336">
      <w:pPr>
        <w:pStyle w:val="ListParagraph"/>
        <w:numPr>
          <w:ilvl w:val="2"/>
          <w:numId w:val="33"/>
        </w:numPr>
        <w:tabs>
          <w:tab w:val="left" w:pos="1080"/>
          <w:tab w:val="left" w:pos="4770"/>
        </w:tabs>
        <w:spacing w:before="0" w:after="0"/>
      </w:pPr>
      <w:r>
        <w:t>No. of intersections with structures is 40.0, with minimum of 2.97 and maximum of 2.97 of population impacted</w:t>
      </w:r>
    </w:p>
    <w:p w14:paraId="597F153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3.93 and maximum of 3.93 meters.</w:t>
      </w:r>
    </w:p>
    <w:p w14:paraId="7B5D273B" w14:textId="77777777" w:rsidR="00462539" w:rsidRDefault="00462539" w:rsidP="006E2336">
      <w:pPr>
        <w:pStyle w:val="ListParagraph"/>
        <w:numPr>
          <w:ilvl w:val="1"/>
          <w:numId w:val="33"/>
        </w:numPr>
        <w:tabs>
          <w:tab w:val="left" w:pos="1080"/>
          <w:tab w:val="left" w:pos="4770"/>
        </w:tabs>
        <w:spacing w:before="0" w:after="0"/>
      </w:pPr>
      <w:r>
        <w:t>Rupture scenario:</w:t>
      </w:r>
    </w:p>
    <w:p w14:paraId="3FB6FD3E" w14:textId="77777777" w:rsidR="00462539" w:rsidRDefault="00462539" w:rsidP="006E2336">
      <w:pPr>
        <w:pStyle w:val="ListParagraph"/>
        <w:numPr>
          <w:ilvl w:val="2"/>
          <w:numId w:val="33"/>
        </w:numPr>
        <w:tabs>
          <w:tab w:val="left" w:pos="1080"/>
          <w:tab w:val="left" w:pos="4770"/>
        </w:tabs>
        <w:spacing w:before="0" w:after="0"/>
      </w:pPr>
      <w:r>
        <w:t>No. of intersections with structures is 120.0, with minimum of 2.97 and maximum of 54.72 of population impacted</w:t>
      </w:r>
    </w:p>
    <w:p w14:paraId="6A1E024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93.25 and maximum of 93.25 meters.</w:t>
      </w:r>
    </w:p>
    <w:p w14:paraId="1C4A0D9A" w14:textId="77777777" w:rsidR="00462539" w:rsidRDefault="00462539" w:rsidP="006E2336">
      <w:pPr>
        <w:pStyle w:val="ListParagraph"/>
        <w:numPr>
          <w:ilvl w:val="1"/>
          <w:numId w:val="33"/>
        </w:numPr>
        <w:tabs>
          <w:tab w:val="left" w:pos="1080"/>
          <w:tab w:val="left" w:pos="4770"/>
        </w:tabs>
        <w:spacing w:before="0" w:after="0"/>
      </w:pPr>
      <w:r>
        <w:t>Puncture scenario:</w:t>
      </w:r>
    </w:p>
    <w:p w14:paraId="5FF87C13" w14:textId="77777777" w:rsidR="00462539" w:rsidRDefault="00462539" w:rsidP="006E2336">
      <w:pPr>
        <w:pStyle w:val="ListParagraph"/>
        <w:numPr>
          <w:ilvl w:val="2"/>
          <w:numId w:val="33"/>
        </w:numPr>
        <w:tabs>
          <w:tab w:val="left" w:pos="1080"/>
          <w:tab w:val="left" w:pos="4770"/>
        </w:tabs>
        <w:spacing w:before="0" w:after="0"/>
      </w:pPr>
      <w:r>
        <w:t>No. of intersections with structures is 99.0, with minimum of 2.28 and maximum of 9.12 of population impacted</w:t>
      </w:r>
    </w:p>
    <w:p w14:paraId="5ABCC86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15.69 and maximum of 15.69 meters.</w:t>
      </w:r>
    </w:p>
    <w:p w14:paraId="17612004"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0415F1F4" w14:textId="77777777" w:rsidR="00462539" w:rsidRDefault="00462539" w:rsidP="006E2336">
      <w:pPr>
        <w:pStyle w:val="ListParagraph"/>
        <w:numPr>
          <w:ilvl w:val="1"/>
          <w:numId w:val="33"/>
        </w:numPr>
        <w:tabs>
          <w:tab w:val="left" w:pos="1080"/>
          <w:tab w:val="left" w:pos="4770"/>
        </w:tabs>
        <w:spacing w:before="0" w:after="0"/>
      </w:pPr>
      <w:r>
        <w:t>Class area location is/are 1.0, 2.0, 3.0."</w:t>
      </w:r>
    </w:p>
    <w:p w14:paraId="58EFCF77" w14:textId="77777777" w:rsidR="00462539" w:rsidRDefault="00462539" w:rsidP="006E2336">
      <w:pPr>
        <w:pStyle w:val="ListParagraph"/>
        <w:numPr>
          <w:ilvl w:val="0"/>
          <w:numId w:val="33"/>
        </w:numPr>
        <w:tabs>
          <w:tab w:val="left" w:pos="1080"/>
          <w:tab w:val="left" w:pos="4770"/>
        </w:tabs>
        <w:spacing w:before="0" w:after="0"/>
      </w:pPr>
      <w:r>
        <w:t>"EDSON TO WOLF LAKE NPS 4</w:t>
      </w:r>
    </w:p>
    <w:p w14:paraId="02F7006B" w14:textId="77777777" w:rsidR="00462539" w:rsidRDefault="00462539" w:rsidP="006E2336">
      <w:pPr>
        <w:pStyle w:val="ListParagraph"/>
        <w:numPr>
          <w:ilvl w:val="1"/>
          <w:numId w:val="33"/>
        </w:numPr>
        <w:tabs>
          <w:tab w:val="left" w:pos="1080"/>
          <w:tab w:val="left" w:pos="4770"/>
        </w:tabs>
        <w:spacing w:before="0" w:after="0"/>
      </w:pPr>
      <w:r>
        <w:t>Total Cumulative Length (m):</w:t>
      </w:r>
      <w:r>
        <w:tab/>
        <w:t>913.44</w:t>
      </w:r>
    </w:p>
    <w:p w14:paraId="58D7C9D5" w14:textId="77777777" w:rsidR="00462539" w:rsidRDefault="00462539" w:rsidP="006E2336">
      <w:pPr>
        <w:pStyle w:val="ListParagraph"/>
        <w:numPr>
          <w:ilvl w:val="2"/>
          <w:numId w:val="33"/>
        </w:numPr>
        <w:tabs>
          <w:tab w:val="left" w:pos="1080"/>
          <w:tab w:val="left" w:pos="4770"/>
        </w:tabs>
        <w:spacing w:before="0" w:after="0"/>
      </w:pPr>
      <w:r>
        <w:t>TPD :</w:t>
      </w:r>
      <w:r>
        <w:tab/>
        <w:t>913.44</w:t>
      </w:r>
    </w:p>
    <w:p w14:paraId="6966DCBA"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1.493e-03 and maximum of 1.303e-02.</w:t>
      </w:r>
    </w:p>
    <w:p w14:paraId="2A2EAF14" w14:textId="77777777" w:rsidR="00462539" w:rsidRDefault="00462539" w:rsidP="006E2336">
      <w:pPr>
        <w:pStyle w:val="ListParagraph"/>
        <w:numPr>
          <w:ilvl w:val="1"/>
          <w:numId w:val="33"/>
        </w:numPr>
        <w:tabs>
          <w:tab w:val="left" w:pos="1080"/>
          <w:tab w:val="left" w:pos="4770"/>
        </w:tabs>
        <w:spacing w:before="0" w:after="0"/>
      </w:pPr>
      <w:r>
        <w:t>Leak scenario:</w:t>
      </w:r>
    </w:p>
    <w:p w14:paraId="5BFF4E22"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1.26 and maximum of 12.61 of population impacted</w:t>
      </w:r>
    </w:p>
    <w:p w14:paraId="6C654D3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054FE8D0" w14:textId="77777777" w:rsidR="00462539" w:rsidRDefault="00462539" w:rsidP="006E2336">
      <w:pPr>
        <w:pStyle w:val="ListParagraph"/>
        <w:numPr>
          <w:ilvl w:val="1"/>
          <w:numId w:val="33"/>
        </w:numPr>
        <w:tabs>
          <w:tab w:val="left" w:pos="1080"/>
          <w:tab w:val="left" w:pos="4770"/>
        </w:tabs>
        <w:spacing w:before="0" w:after="0"/>
      </w:pPr>
      <w:r>
        <w:t>Rupture scenario:</w:t>
      </w:r>
    </w:p>
    <w:p w14:paraId="65A31F18" w14:textId="77777777" w:rsidR="00462539" w:rsidRDefault="00462539" w:rsidP="006E2336">
      <w:pPr>
        <w:pStyle w:val="ListParagraph"/>
        <w:numPr>
          <w:ilvl w:val="2"/>
          <w:numId w:val="33"/>
        </w:numPr>
        <w:tabs>
          <w:tab w:val="left" w:pos="1080"/>
          <w:tab w:val="left" w:pos="4770"/>
        </w:tabs>
        <w:spacing w:before="0" w:after="0"/>
      </w:pPr>
      <w:r>
        <w:t>No. of intersections with structures is 36.0, with minimum of 2.52 and maximum of 25.22 of population impacted</w:t>
      </w:r>
    </w:p>
    <w:p w14:paraId="3DECCA0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97.06 and maximum of 97.06 meters.</w:t>
      </w:r>
    </w:p>
    <w:p w14:paraId="400EBD51" w14:textId="77777777" w:rsidR="00462539" w:rsidRDefault="00462539" w:rsidP="006E2336">
      <w:pPr>
        <w:pStyle w:val="ListParagraph"/>
        <w:numPr>
          <w:ilvl w:val="1"/>
          <w:numId w:val="33"/>
        </w:numPr>
        <w:tabs>
          <w:tab w:val="left" w:pos="1080"/>
          <w:tab w:val="left" w:pos="4770"/>
        </w:tabs>
        <w:spacing w:before="0" w:after="0"/>
      </w:pPr>
      <w:r>
        <w:t>Puncture scenario:</w:t>
      </w:r>
    </w:p>
    <w:p w14:paraId="1081994E" w14:textId="77777777" w:rsidR="00462539" w:rsidRDefault="00462539" w:rsidP="006E2336">
      <w:pPr>
        <w:pStyle w:val="ListParagraph"/>
        <w:numPr>
          <w:ilvl w:val="2"/>
          <w:numId w:val="33"/>
        </w:numPr>
        <w:tabs>
          <w:tab w:val="left" w:pos="1080"/>
          <w:tab w:val="left" w:pos="4770"/>
        </w:tabs>
        <w:spacing w:before="0" w:after="0"/>
      </w:pPr>
      <w:r>
        <w:t>No. of intersections with structures is 24.0, with minimum of 1.26 and maximum of 12.61 of population impacted</w:t>
      </w:r>
    </w:p>
    <w:p w14:paraId="56E306B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5E86BD2E"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721467D9"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13E0DD61" w14:textId="77777777" w:rsidR="00462539" w:rsidRDefault="00462539" w:rsidP="006E2336">
      <w:pPr>
        <w:pStyle w:val="ListParagraph"/>
        <w:numPr>
          <w:ilvl w:val="0"/>
          <w:numId w:val="33"/>
        </w:numPr>
        <w:tabs>
          <w:tab w:val="left" w:pos="1080"/>
          <w:tab w:val="left" w:pos="4770"/>
        </w:tabs>
        <w:spacing w:before="0" w:after="0"/>
      </w:pPr>
      <w:r>
        <w:t xml:space="preserve">"NPS6 Station 8 to Buck Creek Frac Plant From 4-5-49-9W5 </w:t>
      </w:r>
      <w:proofErr w:type="gramStart"/>
      <w:r>
        <w:t>To</w:t>
      </w:r>
      <w:proofErr w:type="gramEnd"/>
      <w:r>
        <w:t xml:space="preserve"> 13-24-48-7W</w:t>
      </w:r>
    </w:p>
    <w:p w14:paraId="34999B4B" w14:textId="77777777" w:rsidR="00462539" w:rsidRDefault="00462539" w:rsidP="006E2336">
      <w:pPr>
        <w:pStyle w:val="ListParagraph"/>
        <w:numPr>
          <w:ilvl w:val="1"/>
          <w:numId w:val="33"/>
        </w:numPr>
        <w:tabs>
          <w:tab w:val="left" w:pos="1080"/>
          <w:tab w:val="left" w:pos="4770"/>
        </w:tabs>
        <w:spacing w:before="0" w:after="0"/>
      </w:pPr>
      <w:r>
        <w:lastRenderedPageBreak/>
        <w:t>Total Cumulative Length (m):</w:t>
      </w:r>
      <w:r>
        <w:tab/>
        <w:t>905.92</w:t>
      </w:r>
    </w:p>
    <w:p w14:paraId="03E769E9" w14:textId="77777777" w:rsidR="00462539" w:rsidRDefault="00462539" w:rsidP="006E2336">
      <w:pPr>
        <w:pStyle w:val="ListParagraph"/>
        <w:numPr>
          <w:ilvl w:val="2"/>
          <w:numId w:val="33"/>
        </w:numPr>
        <w:tabs>
          <w:tab w:val="left" w:pos="1080"/>
          <w:tab w:val="left" w:pos="4770"/>
        </w:tabs>
        <w:spacing w:before="0" w:after="0"/>
      </w:pPr>
      <w:r>
        <w:t>TPD :</w:t>
      </w:r>
      <w:r>
        <w:tab/>
        <w:t>106.51</w:t>
      </w:r>
    </w:p>
    <w:p w14:paraId="5FD6C511" w14:textId="77777777" w:rsidR="00462539" w:rsidRDefault="00462539" w:rsidP="006E2336">
      <w:pPr>
        <w:pStyle w:val="ListParagraph"/>
        <w:numPr>
          <w:ilvl w:val="2"/>
          <w:numId w:val="33"/>
        </w:numPr>
        <w:tabs>
          <w:tab w:val="left" w:pos="1080"/>
          <w:tab w:val="left" w:pos="4770"/>
        </w:tabs>
        <w:spacing w:before="0" w:after="0"/>
      </w:pPr>
      <w:r>
        <w:t>MD Method 1 :</w:t>
      </w:r>
      <w:r>
        <w:tab/>
        <w:t>454.07</w:t>
      </w:r>
    </w:p>
    <w:p w14:paraId="4D530A92" w14:textId="77777777" w:rsidR="00462539" w:rsidRDefault="00462539" w:rsidP="006E2336">
      <w:pPr>
        <w:pStyle w:val="ListParagraph"/>
        <w:numPr>
          <w:ilvl w:val="2"/>
          <w:numId w:val="33"/>
        </w:numPr>
        <w:tabs>
          <w:tab w:val="left" w:pos="1080"/>
          <w:tab w:val="left" w:pos="4770"/>
        </w:tabs>
        <w:spacing w:before="0" w:after="0"/>
      </w:pPr>
      <w:r>
        <w:t>CT :</w:t>
      </w:r>
      <w:r>
        <w:tab/>
        <w:t>345.34</w:t>
      </w:r>
    </w:p>
    <w:p w14:paraId="05C96460"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1.101e-03 and maximum of 1.451e-02.</w:t>
      </w:r>
    </w:p>
    <w:p w14:paraId="1A1C687B" w14:textId="77777777" w:rsidR="00462539" w:rsidRDefault="00462539" w:rsidP="006E2336">
      <w:pPr>
        <w:pStyle w:val="ListParagraph"/>
        <w:numPr>
          <w:ilvl w:val="1"/>
          <w:numId w:val="33"/>
        </w:numPr>
        <w:tabs>
          <w:tab w:val="left" w:pos="1080"/>
          <w:tab w:val="left" w:pos="4770"/>
        </w:tabs>
        <w:spacing w:before="0" w:after="0"/>
      </w:pPr>
      <w:r>
        <w:t>Leak scenario:</w:t>
      </w:r>
    </w:p>
    <w:p w14:paraId="4EE0F39A"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2.28 and maximum of 12.61 of population impacted</w:t>
      </w:r>
    </w:p>
    <w:p w14:paraId="26EE284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10.87 and maximum of 10.87 meters.</w:t>
      </w:r>
    </w:p>
    <w:p w14:paraId="198BCA4B" w14:textId="77777777" w:rsidR="00462539" w:rsidRDefault="00462539" w:rsidP="006E2336">
      <w:pPr>
        <w:pStyle w:val="ListParagraph"/>
        <w:numPr>
          <w:ilvl w:val="1"/>
          <w:numId w:val="33"/>
        </w:numPr>
        <w:tabs>
          <w:tab w:val="left" w:pos="1080"/>
          <w:tab w:val="left" w:pos="4770"/>
        </w:tabs>
        <w:spacing w:before="0" w:after="0"/>
      </w:pPr>
      <w:r>
        <w:t>Rupture scenario:</w:t>
      </w:r>
    </w:p>
    <w:p w14:paraId="22DC4FF4" w14:textId="77777777" w:rsidR="00462539" w:rsidRDefault="00462539" w:rsidP="006E2336">
      <w:pPr>
        <w:pStyle w:val="ListParagraph"/>
        <w:numPr>
          <w:ilvl w:val="2"/>
          <w:numId w:val="33"/>
        </w:numPr>
        <w:tabs>
          <w:tab w:val="left" w:pos="1080"/>
          <w:tab w:val="left" w:pos="4770"/>
        </w:tabs>
        <w:spacing w:before="0" w:after="0"/>
      </w:pPr>
      <w:r>
        <w:t>No. of intersections with structures is 29.0, with minimum of 2.28 and maximum of 12.61 of population impacted</w:t>
      </w:r>
    </w:p>
    <w:p w14:paraId="78F3F9A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113.48 and maximum of 113.48 meters.</w:t>
      </w:r>
    </w:p>
    <w:p w14:paraId="42BDC72C" w14:textId="77777777" w:rsidR="00462539" w:rsidRDefault="00462539" w:rsidP="006E2336">
      <w:pPr>
        <w:pStyle w:val="ListParagraph"/>
        <w:numPr>
          <w:ilvl w:val="1"/>
          <w:numId w:val="33"/>
        </w:numPr>
        <w:tabs>
          <w:tab w:val="left" w:pos="1080"/>
          <w:tab w:val="left" w:pos="4770"/>
        </w:tabs>
        <w:spacing w:before="0" w:after="0"/>
      </w:pPr>
      <w:r>
        <w:t>Puncture scenario:</w:t>
      </w:r>
    </w:p>
    <w:p w14:paraId="058EC9B7" w14:textId="77777777" w:rsidR="00462539" w:rsidRDefault="00462539" w:rsidP="006E2336">
      <w:pPr>
        <w:pStyle w:val="ListParagraph"/>
        <w:numPr>
          <w:ilvl w:val="2"/>
          <w:numId w:val="33"/>
        </w:numPr>
        <w:tabs>
          <w:tab w:val="left" w:pos="1080"/>
          <w:tab w:val="left" w:pos="4770"/>
        </w:tabs>
        <w:spacing w:before="0" w:after="0"/>
      </w:pPr>
      <w:r>
        <w:t>No. of intersections with structures is 15.0, with minimum of 2.28 and maximum of 12.61 of population impacted</w:t>
      </w:r>
    </w:p>
    <w:p w14:paraId="51DD261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50.6 and maximum of 50.6 meters.</w:t>
      </w:r>
    </w:p>
    <w:p w14:paraId="2C0ABABD"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32AAA699"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57C60F6D" w14:textId="77777777" w:rsidR="00462539" w:rsidRDefault="00462539" w:rsidP="006E2336">
      <w:pPr>
        <w:pStyle w:val="ListParagraph"/>
        <w:numPr>
          <w:ilvl w:val="0"/>
          <w:numId w:val="33"/>
        </w:numPr>
        <w:tabs>
          <w:tab w:val="left" w:pos="1080"/>
          <w:tab w:val="left" w:pos="4770"/>
        </w:tabs>
        <w:spacing w:before="0" w:after="0"/>
      </w:pPr>
      <w:r>
        <w:t>"ESSO ETHANE NPS 6</w:t>
      </w:r>
    </w:p>
    <w:p w14:paraId="644AAC40" w14:textId="77777777" w:rsidR="00462539" w:rsidRDefault="00462539" w:rsidP="006E2336">
      <w:pPr>
        <w:pStyle w:val="ListParagraph"/>
        <w:numPr>
          <w:ilvl w:val="1"/>
          <w:numId w:val="33"/>
        </w:numPr>
        <w:tabs>
          <w:tab w:val="left" w:pos="1080"/>
          <w:tab w:val="left" w:pos="4770"/>
        </w:tabs>
        <w:spacing w:before="0" w:after="0"/>
      </w:pPr>
      <w:r>
        <w:t>Total Cumulative Length (m):</w:t>
      </w:r>
      <w:r>
        <w:tab/>
        <w:t>885.6</w:t>
      </w:r>
    </w:p>
    <w:p w14:paraId="1FBF036C" w14:textId="77777777" w:rsidR="00462539" w:rsidRDefault="00462539" w:rsidP="006E2336">
      <w:pPr>
        <w:pStyle w:val="ListParagraph"/>
        <w:numPr>
          <w:ilvl w:val="2"/>
          <w:numId w:val="33"/>
        </w:numPr>
        <w:tabs>
          <w:tab w:val="left" w:pos="1080"/>
          <w:tab w:val="left" w:pos="4770"/>
        </w:tabs>
        <w:spacing w:before="0" w:after="0"/>
      </w:pPr>
      <w:r>
        <w:t>IC Method 1 :</w:t>
      </w:r>
      <w:r>
        <w:tab/>
        <w:t>885.6</w:t>
      </w:r>
    </w:p>
    <w:p w14:paraId="7DF2F67C"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9.107e-01 and maximum of 9.130e-01.</w:t>
      </w:r>
    </w:p>
    <w:p w14:paraId="6CE6F259" w14:textId="77777777" w:rsidR="00462539" w:rsidRDefault="00462539" w:rsidP="006E2336">
      <w:pPr>
        <w:pStyle w:val="ListParagraph"/>
        <w:numPr>
          <w:ilvl w:val="1"/>
          <w:numId w:val="33"/>
        </w:numPr>
        <w:tabs>
          <w:tab w:val="left" w:pos="1080"/>
          <w:tab w:val="left" w:pos="4770"/>
        </w:tabs>
        <w:spacing w:before="0" w:after="0"/>
      </w:pPr>
      <w:r>
        <w:t>Leak scenario:</w:t>
      </w:r>
    </w:p>
    <w:p w14:paraId="72EC318C"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0.0 and maximum of 1.26 of population impacted</w:t>
      </w:r>
    </w:p>
    <w:p w14:paraId="6A35B36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11.02 and maximum of 11.02 meters.</w:t>
      </w:r>
    </w:p>
    <w:p w14:paraId="292F8341" w14:textId="77777777" w:rsidR="00462539" w:rsidRDefault="00462539" w:rsidP="006E2336">
      <w:pPr>
        <w:pStyle w:val="ListParagraph"/>
        <w:numPr>
          <w:ilvl w:val="1"/>
          <w:numId w:val="33"/>
        </w:numPr>
        <w:tabs>
          <w:tab w:val="left" w:pos="1080"/>
          <w:tab w:val="left" w:pos="4770"/>
        </w:tabs>
        <w:spacing w:before="0" w:after="0"/>
      </w:pPr>
      <w:r>
        <w:t>Rupture scenario:</w:t>
      </w:r>
    </w:p>
    <w:p w14:paraId="1ECB277C"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1.26 and maximum of 47.54 of population impacted</w:t>
      </w:r>
    </w:p>
    <w:p w14:paraId="72B695D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115.22 and maximum of 115.22 meters.</w:t>
      </w:r>
    </w:p>
    <w:p w14:paraId="619F321E" w14:textId="77777777" w:rsidR="00462539" w:rsidRDefault="00462539" w:rsidP="006E2336">
      <w:pPr>
        <w:pStyle w:val="ListParagraph"/>
        <w:numPr>
          <w:ilvl w:val="1"/>
          <w:numId w:val="33"/>
        </w:numPr>
        <w:tabs>
          <w:tab w:val="left" w:pos="1080"/>
          <w:tab w:val="left" w:pos="4770"/>
        </w:tabs>
        <w:spacing w:before="0" w:after="0"/>
      </w:pPr>
      <w:r>
        <w:t>Puncture scenario:</w:t>
      </w:r>
    </w:p>
    <w:p w14:paraId="3352A102" w14:textId="77777777" w:rsidR="00462539" w:rsidRDefault="00462539" w:rsidP="006E2336">
      <w:pPr>
        <w:pStyle w:val="ListParagraph"/>
        <w:numPr>
          <w:ilvl w:val="2"/>
          <w:numId w:val="33"/>
        </w:numPr>
        <w:tabs>
          <w:tab w:val="left" w:pos="1080"/>
          <w:tab w:val="left" w:pos="4770"/>
        </w:tabs>
        <w:spacing w:before="0" w:after="0"/>
      </w:pPr>
      <w:r>
        <w:t>No. of intersections with structures is 16.0, with minimum of 0.0 and maximum of 23.05 of population impacted</w:t>
      </w:r>
    </w:p>
    <w:p w14:paraId="03F7AA1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51.38 and maximum of 51.38 meters.</w:t>
      </w:r>
    </w:p>
    <w:p w14:paraId="4F44D818"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F230336"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1D3EF713" w14:textId="77777777" w:rsidR="00462539" w:rsidRDefault="00462539" w:rsidP="006E2336">
      <w:pPr>
        <w:pStyle w:val="ListParagraph"/>
        <w:numPr>
          <w:ilvl w:val="0"/>
          <w:numId w:val="33"/>
        </w:numPr>
        <w:tabs>
          <w:tab w:val="left" w:pos="1080"/>
          <w:tab w:val="left" w:pos="4770"/>
        </w:tabs>
        <w:spacing w:before="0" w:after="0"/>
      </w:pPr>
      <w:r>
        <w:t>"LONE ROCK TO KERROBERT NPS 10</w:t>
      </w:r>
    </w:p>
    <w:p w14:paraId="1399602F" w14:textId="77777777" w:rsidR="00462539" w:rsidRDefault="00462539" w:rsidP="006E2336">
      <w:pPr>
        <w:pStyle w:val="ListParagraph"/>
        <w:numPr>
          <w:ilvl w:val="1"/>
          <w:numId w:val="33"/>
        </w:numPr>
        <w:tabs>
          <w:tab w:val="left" w:pos="1080"/>
          <w:tab w:val="left" w:pos="4770"/>
        </w:tabs>
        <w:spacing w:before="0" w:after="0"/>
      </w:pPr>
      <w:r>
        <w:t>Total Cumulative Length (m):</w:t>
      </w:r>
      <w:r>
        <w:tab/>
        <w:t>851.61</w:t>
      </w:r>
    </w:p>
    <w:p w14:paraId="7E0B9B1A" w14:textId="77777777" w:rsidR="00462539" w:rsidRDefault="00462539" w:rsidP="006E2336">
      <w:pPr>
        <w:pStyle w:val="ListParagraph"/>
        <w:numPr>
          <w:ilvl w:val="2"/>
          <w:numId w:val="33"/>
        </w:numPr>
        <w:tabs>
          <w:tab w:val="left" w:pos="1080"/>
          <w:tab w:val="left" w:pos="4770"/>
        </w:tabs>
        <w:spacing w:before="0" w:after="0"/>
      </w:pPr>
      <w:r>
        <w:t>TPD :</w:t>
      </w:r>
      <w:r>
        <w:tab/>
        <w:t>851.61</w:t>
      </w:r>
    </w:p>
    <w:p w14:paraId="1E4A1ED9" w14:textId="77777777" w:rsidR="00462539" w:rsidRDefault="00462539" w:rsidP="006E2336">
      <w:pPr>
        <w:pStyle w:val="ListParagraph"/>
        <w:numPr>
          <w:ilvl w:val="1"/>
          <w:numId w:val="33"/>
        </w:numPr>
        <w:tabs>
          <w:tab w:val="left" w:pos="1080"/>
          <w:tab w:val="left" w:pos="4770"/>
        </w:tabs>
        <w:spacing w:before="0" w:after="0"/>
      </w:pPr>
      <w:r>
        <w:lastRenderedPageBreak/>
        <w:t>Likelihood of failure distributed between minimum of 1.830e-03 and maximum of 5.916e-03.</w:t>
      </w:r>
    </w:p>
    <w:p w14:paraId="1C8E1B9D" w14:textId="77777777" w:rsidR="00462539" w:rsidRDefault="00462539" w:rsidP="006E2336">
      <w:pPr>
        <w:pStyle w:val="ListParagraph"/>
        <w:numPr>
          <w:ilvl w:val="1"/>
          <w:numId w:val="33"/>
        </w:numPr>
        <w:tabs>
          <w:tab w:val="left" w:pos="1080"/>
          <w:tab w:val="left" w:pos="4770"/>
        </w:tabs>
        <w:spacing w:before="0" w:after="0"/>
      </w:pPr>
      <w:r>
        <w:t>Leak scenario:</w:t>
      </w:r>
    </w:p>
    <w:p w14:paraId="12C61308" w14:textId="77777777" w:rsidR="00462539" w:rsidRDefault="00462539" w:rsidP="006E2336">
      <w:pPr>
        <w:pStyle w:val="ListParagraph"/>
        <w:numPr>
          <w:ilvl w:val="2"/>
          <w:numId w:val="33"/>
        </w:numPr>
        <w:tabs>
          <w:tab w:val="left" w:pos="1080"/>
          <w:tab w:val="left" w:pos="4770"/>
        </w:tabs>
        <w:spacing w:before="0" w:after="0"/>
      </w:pPr>
      <w:r>
        <w:t>No. of intersections with structures is 60.0, with minimum of 1.26 and maximum of 1.26 of population impacted</w:t>
      </w:r>
    </w:p>
    <w:p w14:paraId="53D4C7D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4.02 and maximum of 4.02 meters.</w:t>
      </w:r>
    </w:p>
    <w:p w14:paraId="250343D8" w14:textId="77777777" w:rsidR="00462539" w:rsidRDefault="00462539" w:rsidP="006E2336">
      <w:pPr>
        <w:pStyle w:val="ListParagraph"/>
        <w:numPr>
          <w:ilvl w:val="1"/>
          <w:numId w:val="33"/>
        </w:numPr>
        <w:tabs>
          <w:tab w:val="left" w:pos="1080"/>
          <w:tab w:val="left" w:pos="4770"/>
        </w:tabs>
        <w:spacing w:before="0" w:after="0"/>
      </w:pPr>
      <w:r>
        <w:t>Rupture scenario:</w:t>
      </w:r>
    </w:p>
    <w:p w14:paraId="094E8CEA" w14:textId="77777777" w:rsidR="00462539" w:rsidRDefault="00462539" w:rsidP="006E2336">
      <w:pPr>
        <w:pStyle w:val="ListParagraph"/>
        <w:numPr>
          <w:ilvl w:val="2"/>
          <w:numId w:val="33"/>
        </w:numPr>
        <w:tabs>
          <w:tab w:val="left" w:pos="1080"/>
          <w:tab w:val="left" w:pos="4770"/>
        </w:tabs>
        <w:spacing w:before="0" w:after="0"/>
      </w:pPr>
      <w:r>
        <w:t>No. of intersections with structures is 41.0, with minimum of 1.26 and maximum of 1.26 of population impacted</w:t>
      </w:r>
    </w:p>
    <w:p w14:paraId="25809F8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66.53 and maximum of 66.53 meters.</w:t>
      </w:r>
    </w:p>
    <w:p w14:paraId="52742866" w14:textId="77777777" w:rsidR="00462539" w:rsidRDefault="00462539" w:rsidP="006E2336">
      <w:pPr>
        <w:pStyle w:val="ListParagraph"/>
        <w:numPr>
          <w:ilvl w:val="1"/>
          <w:numId w:val="33"/>
        </w:numPr>
        <w:tabs>
          <w:tab w:val="left" w:pos="1080"/>
          <w:tab w:val="left" w:pos="4770"/>
        </w:tabs>
        <w:spacing w:before="0" w:after="0"/>
      </w:pPr>
      <w:r>
        <w:t>Puncture scenario:</w:t>
      </w:r>
    </w:p>
    <w:p w14:paraId="4D3EB9A7" w14:textId="77777777" w:rsidR="00462539" w:rsidRDefault="00462539" w:rsidP="006E2336">
      <w:pPr>
        <w:pStyle w:val="ListParagraph"/>
        <w:numPr>
          <w:ilvl w:val="2"/>
          <w:numId w:val="33"/>
        </w:numPr>
        <w:tabs>
          <w:tab w:val="left" w:pos="1080"/>
          <w:tab w:val="left" w:pos="4770"/>
        </w:tabs>
        <w:spacing w:before="0" w:after="0"/>
      </w:pPr>
      <w:r>
        <w:t>No. of intersections with structures is 73.0, with minimum of 1.26 and maximum of 1.26 of population impacted</w:t>
      </w:r>
    </w:p>
    <w:p w14:paraId="7A652B6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16.07 and maximum of 16.07 meters.</w:t>
      </w:r>
    </w:p>
    <w:p w14:paraId="163E4823" w14:textId="77777777" w:rsidR="00462539" w:rsidRDefault="00462539" w:rsidP="006E2336">
      <w:pPr>
        <w:pStyle w:val="ListParagraph"/>
        <w:numPr>
          <w:ilvl w:val="1"/>
          <w:numId w:val="33"/>
        </w:numPr>
        <w:tabs>
          <w:tab w:val="left" w:pos="1080"/>
          <w:tab w:val="left" w:pos="4770"/>
        </w:tabs>
        <w:spacing w:before="0" w:after="0"/>
      </w:pPr>
      <w:r>
        <w:t>Product type is Blend.</w:t>
      </w:r>
    </w:p>
    <w:p w14:paraId="6E62322A"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482B7217" w14:textId="77777777" w:rsidR="00462539" w:rsidRDefault="00462539" w:rsidP="006E2336">
      <w:pPr>
        <w:pStyle w:val="ListParagraph"/>
        <w:numPr>
          <w:ilvl w:val="0"/>
          <w:numId w:val="33"/>
        </w:numPr>
        <w:tabs>
          <w:tab w:val="left" w:pos="1080"/>
          <w:tab w:val="left" w:pos="4770"/>
        </w:tabs>
        <w:spacing w:before="0" w:after="0"/>
      </w:pPr>
      <w:r>
        <w:t>"ROCKY MOUNTAIN HOUSE TO SILVER SPRINGS NPS 8</w:t>
      </w:r>
    </w:p>
    <w:p w14:paraId="45C4A782" w14:textId="77777777" w:rsidR="00462539" w:rsidRDefault="00462539" w:rsidP="006E2336">
      <w:pPr>
        <w:pStyle w:val="ListParagraph"/>
        <w:numPr>
          <w:ilvl w:val="1"/>
          <w:numId w:val="33"/>
        </w:numPr>
        <w:tabs>
          <w:tab w:val="left" w:pos="1080"/>
          <w:tab w:val="left" w:pos="4770"/>
        </w:tabs>
        <w:spacing w:before="0" w:after="0"/>
      </w:pPr>
      <w:r>
        <w:t>Total Cumulative Length (m):</w:t>
      </w:r>
      <w:r>
        <w:tab/>
        <w:t>800.67</w:t>
      </w:r>
    </w:p>
    <w:p w14:paraId="245B0730" w14:textId="77777777" w:rsidR="00462539" w:rsidRDefault="00462539" w:rsidP="006E2336">
      <w:pPr>
        <w:pStyle w:val="ListParagraph"/>
        <w:numPr>
          <w:ilvl w:val="2"/>
          <w:numId w:val="33"/>
        </w:numPr>
        <w:tabs>
          <w:tab w:val="left" w:pos="1080"/>
          <w:tab w:val="left" w:pos="4770"/>
        </w:tabs>
        <w:spacing w:before="0" w:after="0"/>
      </w:pPr>
      <w:r>
        <w:t>TPD :</w:t>
      </w:r>
      <w:r>
        <w:tab/>
        <w:t>650.7</w:t>
      </w:r>
    </w:p>
    <w:p w14:paraId="532F7190" w14:textId="77777777" w:rsidR="00462539" w:rsidRDefault="00462539" w:rsidP="006E2336">
      <w:pPr>
        <w:pStyle w:val="ListParagraph"/>
        <w:numPr>
          <w:ilvl w:val="2"/>
          <w:numId w:val="33"/>
        </w:numPr>
        <w:tabs>
          <w:tab w:val="left" w:pos="1080"/>
          <w:tab w:val="left" w:pos="4770"/>
        </w:tabs>
        <w:spacing w:before="0" w:after="0"/>
      </w:pPr>
      <w:r>
        <w:t>MD Method 2 :</w:t>
      </w:r>
      <w:r>
        <w:tab/>
        <w:t>149.97</w:t>
      </w:r>
    </w:p>
    <w:p w14:paraId="5E2472D5"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1.806e-03 and maximum of 4.022e-01.</w:t>
      </w:r>
    </w:p>
    <w:p w14:paraId="37564732" w14:textId="77777777" w:rsidR="00462539" w:rsidRDefault="00462539" w:rsidP="006E2336">
      <w:pPr>
        <w:pStyle w:val="ListParagraph"/>
        <w:numPr>
          <w:ilvl w:val="1"/>
          <w:numId w:val="33"/>
        </w:numPr>
        <w:tabs>
          <w:tab w:val="left" w:pos="1080"/>
          <w:tab w:val="left" w:pos="4770"/>
        </w:tabs>
        <w:spacing w:before="0" w:after="0"/>
      </w:pPr>
      <w:r>
        <w:t>Leak scenario:</w:t>
      </w:r>
    </w:p>
    <w:p w14:paraId="03F61FA3"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142854D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11.46 and maximum of 12.03 meters.</w:t>
      </w:r>
    </w:p>
    <w:p w14:paraId="6A4C2894" w14:textId="77777777" w:rsidR="00462539" w:rsidRDefault="00462539" w:rsidP="006E2336">
      <w:pPr>
        <w:pStyle w:val="ListParagraph"/>
        <w:numPr>
          <w:ilvl w:val="1"/>
          <w:numId w:val="33"/>
        </w:numPr>
        <w:tabs>
          <w:tab w:val="left" w:pos="1080"/>
          <w:tab w:val="left" w:pos="4770"/>
        </w:tabs>
        <w:spacing w:before="0" w:after="0"/>
      </w:pPr>
      <w:r>
        <w:t>Rupture scenario:</w:t>
      </w:r>
    </w:p>
    <w:p w14:paraId="06BD9980" w14:textId="77777777" w:rsidR="00462539" w:rsidRDefault="00462539" w:rsidP="006E2336">
      <w:pPr>
        <w:pStyle w:val="ListParagraph"/>
        <w:numPr>
          <w:ilvl w:val="2"/>
          <w:numId w:val="33"/>
        </w:numPr>
        <w:tabs>
          <w:tab w:val="left" w:pos="1080"/>
          <w:tab w:val="left" w:pos="4770"/>
        </w:tabs>
        <w:spacing w:before="0" w:after="0"/>
      </w:pPr>
      <w:r>
        <w:t>No. of intersections with structures is 40.0, with minimum of 2.28 and maximum of 12.61 of population impacted</w:t>
      </w:r>
    </w:p>
    <w:p w14:paraId="32B66DE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132.52 and maximum of 138.23 meters.</w:t>
      </w:r>
    </w:p>
    <w:p w14:paraId="1BA35625" w14:textId="77777777" w:rsidR="00462539" w:rsidRDefault="00462539" w:rsidP="006E2336">
      <w:pPr>
        <w:pStyle w:val="ListParagraph"/>
        <w:numPr>
          <w:ilvl w:val="1"/>
          <w:numId w:val="33"/>
        </w:numPr>
        <w:tabs>
          <w:tab w:val="left" w:pos="1080"/>
          <w:tab w:val="left" w:pos="4770"/>
        </w:tabs>
        <w:spacing w:before="0" w:after="0"/>
      </w:pPr>
      <w:r>
        <w:t>Puncture scenario:</w:t>
      </w:r>
    </w:p>
    <w:p w14:paraId="642C7C64" w14:textId="77777777" w:rsidR="00462539" w:rsidRDefault="00462539" w:rsidP="006E2336">
      <w:pPr>
        <w:pStyle w:val="ListParagraph"/>
        <w:numPr>
          <w:ilvl w:val="2"/>
          <w:numId w:val="33"/>
        </w:numPr>
        <w:tabs>
          <w:tab w:val="left" w:pos="1080"/>
          <w:tab w:val="left" w:pos="4770"/>
        </w:tabs>
        <w:spacing w:before="0" w:after="0"/>
      </w:pPr>
      <w:r>
        <w:t>No. of intersections with structures is 19.0, with minimum of 2.28 and maximum of 12.61 of population impacted</w:t>
      </w:r>
    </w:p>
    <w:p w14:paraId="19ACF5F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46.57 and maximum of 48.58 meters.</w:t>
      </w:r>
    </w:p>
    <w:p w14:paraId="1B643B27"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6F3E12C5"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3B62F3F9" w14:textId="77777777" w:rsidR="00462539" w:rsidRDefault="00462539" w:rsidP="006E2336">
      <w:pPr>
        <w:pStyle w:val="ListParagraph"/>
        <w:numPr>
          <w:ilvl w:val="0"/>
          <w:numId w:val="33"/>
        </w:numPr>
        <w:tabs>
          <w:tab w:val="left" w:pos="1080"/>
          <w:tab w:val="left" w:pos="4770"/>
        </w:tabs>
        <w:spacing w:before="0" w:after="0"/>
      </w:pPr>
      <w:r>
        <w:t>"SECT 7 MANSON TO RAPID CITY NPS 6</w:t>
      </w:r>
    </w:p>
    <w:p w14:paraId="5E365A37" w14:textId="77777777" w:rsidR="00462539" w:rsidRDefault="00462539" w:rsidP="006E2336">
      <w:pPr>
        <w:pStyle w:val="ListParagraph"/>
        <w:numPr>
          <w:ilvl w:val="1"/>
          <w:numId w:val="33"/>
        </w:numPr>
        <w:tabs>
          <w:tab w:val="left" w:pos="1080"/>
          <w:tab w:val="left" w:pos="4770"/>
        </w:tabs>
        <w:spacing w:before="0" w:after="0"/>
      </w:pPr>
      <w:r>
        <w:t>Total Cumulative Length (m):</w:t>
      </w:r>
      <w:r>
        <w:tab/>
        <w:t>785.6</w:t>
      </w:r>
    </w:p>
    <w:p w14:paraId="662FEA1D" w14:textId="77777777" w:rsidR="00462539" w:rsidRDefault="00462539" w:rsidP="006E2336">
      <w:pPr>
        <w:pStyle w:val="ListParagraph"/>
        <w:numPr>
          <w:ilvl w:val="2"/>
          <w:numId w:val="33"/>
        </w:numPr>
        <w:tabs>
          <w:tab w:val="left" w:pos="1080"/>
          <w:tab w:val="left" w:pos="4770"/>
        </w:tabs>
        <w:spacing w:before="0" w:after="0"/>
      </w:pPr>
      <w:r>
        <w:t>MD Method 1 :</w:t>
      </w:r>
      <w:r>
        <w:tab/>
        <w:t>785.6</w:t>
      </w:r>
    </w:p>
    <w:p w14:paraId="57353738"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1.023e-01 and maximum of 1.110e-01.</w:t>
      </w:r>
    </w:p>
    <w:p w14:paraId="2F9453A2" w14:textId="77777777" w:rsidR="00462539" w:rsidRDefault="00462539" w:rsidP="006E2336">
      <w:pPr>
        <w:pStyle w:val="ListParagraph"/>
        <w:numPr>
          <w:ilvl w:val="1"/>
          <w:numId w:val="33"/>
        </w:numPr>
        <w:tabs>
          <w:tab w:val="left" w:pos="1080"/>
          <w:tab w:val="left" w:pos="4770"/>
        </w:tabs>
        <w:spacing w:before="0" w:after="0"/>
      </w:pPr>
      <w:r>
        <w:t>Leak scenario:</w:t>
      </w:r>
    </w:p>
    <w:p w14:paraId="68594418"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17.0, with minimum of 12.61 and maximum of 12.61 of population impacted</w:t>
      </w:r>
    </w:p>
    <w:p w14:paraId="4396292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12.34 and maximum of 12.34 meters.</w:t>
      </w:r>
    </w:p>
    <w:p w14:paraId="72B6A918" w14:textId="77777777" w:rsidR="00462539" w:rsidRDefault="00462539" w:rsidP="006E2336">
      <w:pPr>
        <w:pStyle w:val="ListParagraph"/>
        <w:numPr>
          <w:ilvl w:val="1"/>
          <w:numId w:val="33"/>
        </w:numPr>
        <w:tabs>
          <w:tab w:val="left" w:pos="1080"/>
          <w:tab w:val="left" w:pos="4770"/>
        </w:tabs>
        <w:spacing w:before="0" w:after="0"/>
      </w:pPr>
      <w:r>
        <w:t>Rupture scenario:</w:t>
      </w:r>
    </w:p>
    <w:p w14:paraId="6481E053" w14:textId="77777777" w:rsidR="00462539" w:rsidRDefault="00462539" w:rsidP="006E2336">
      <w:pPr>
        <w:pStyle w:val="ListParagraph"/>
        <w:numPr>
          <w:ilvl w:val="2"/>
          <w:numId w:val="33"/>
        </w:numPr>
        <w:tabs>
          <w:tab w:val="left" w:pos="1080"/>
          <w:tab w:val="left" w:pos="4770"/>
        </w:tabs>
        <w:spacing w:before="0" w:after="0"/>
      </w:pPr>
      <w:r>
        <w:t>No. of intersections with structures is 55.0, with minimum of 12.61 and maximum of 12.61 of population impacted</w:t>
      </w:r>
    </w:p>
    <w:p w14:paraId="6587AB7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130.83 and maximum of 130.83 meters.</w:t>
      </w:r>
    </w:p>
    <w:p w14:paraId="20CAC45C" w14:textId="77777777" w:rsidR="00462539" w:rsidRDefault="00462539" w:rsidP="006E2336">
      <w:pPr>
        <w:pStyle w:val="ListParagraph"/>
        <w:numPr>
          <w:ilvl w:val="1"/>
          <w:numId w:val="33"/>
        </w:numPr>
        <w:tabs>
          <w:tab w:val="left" w:pos="1080"/>
          <w:tab w:val="left" w:pos="4770"/>
        </w:tabs>
        <w:spacing w:before="0" w:after="0"/>
      </w:pPr>
      <w:r>
        <w:t>Puncture scenario:</w:t>
      </w:r>
    </w:p>
    <w:p w14:paraId="1DDBD11F" w14:textId="77777777" w:rsidR="00462539" w:rsidRDefault="00462539" w:rsidP="006E2336">
      <w:pPr>
        <w:pStyle w:val="ListParagraph"/>
        <w:numPr>
          <w:ilvl w:val="2"/>
          <w:numId w:val="33"/>
        </w:numPr>
        <w:tabs>
          <w:tab w:val="left" w:pos="1080"/>
          <w:tab w:val="left" w:pos="4770"/>
        </w:tabs>
        <w:spacing w:before="0" w:after="0"/>
      </w:pPr>
      <w:r>
        <w:t>No. of intersections with structures is 39.0, with minimum of 12.61 and maximum of 12.61 of population impacted</w:t>
      </w:r>
    </w:p>
    <w:p w14:paraId="14F2419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58.33 and maximum of 58.33 meters.</w:t>
      </w:r>
    </w:p>
    <w:p w14:paraId="2CCC1C72" w14:textId="77777777" w:rsidR="00462539" w:rsidRDefault="00462539" w:rsidP="006E2336">
      <w:pPr>
        <w:pStyle w:val="ListParagraph"/>
        <w:numPr>
          <w:ilvl w:val="1"/>
          <w:numId w:val="33"/>
        </w:numPr>
        <w:tabs>
          <w:tab w:val="left" w:pos="1080"/>
          <w:tab w:val="left" w:pos="4770"/>
        </w:tabs>
        <w:spacing w:before="0" w:after="0"/>
      </w:pPr>
      <w:r>
        <w:t>Product type is NGL.</w:t>
      </w:r>
    </w:p>
    <w:p w14:paraId="2D6C1749"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26C60524" w14:textId="77777777" w:rsidR="00462539" w:rsidRDefault="00462539" w:rsidP="006E2336">
      <w:pPr>
        <w:pStyle w:val="ListParagraph"/>
        <w:numPr>
          <w:ilvl w:val="0"/>
          <w:numId w:val="33"/>
        </w:numPr>
        <w:tabs>
          <w:tab w:val="left" w:pos="1080"/>
          <w:tab w:val="left" w:pos="4770"/>
        </w:tabs>
        <w:spacing w:before="0" w:after="0"/>
      </w:pPr>
      <w:r>
        <w:t xml:space="preserve">"NPS10 RPII Mainline From 10-36-54-24W4 </w:t>
      </w:r>
      <w:proofErr w:type="gramStart"/>
      <w:r>
        <w:t>To</w:t>
      </w:r>
      <w:proofErr w:type="gramEnd"/>
      <w:r>
        <w:t xml:space="preserve"> 11-02-80-8W5</w:t>
      </w:r>
    </w:p>
    <w:p w14:paraId="15C003B5" w14:textId="77777777" w:rsidR="00462539" w:rsidRDefault="00462539" w:rsidP="006E2336">
      <w:pPr>
        <w:pStyle w:val="ListParagraph"/>
        <w:numPr>
          <w:ilvl w:val="1"/>
          <w:numId w:val="33"/>
        </w:numPr>
        <w:tabs>
          <w:tab w:val="left" w:pos="1080"/>
          <w:tab w:val="left" w:pos="4770"/>
        </w:tabs>
        <w:spacing w:before="0" w:after="0"/>
      </w:pPr>
      <w:r>
        <w:t>Total Cumulative Length (m):</w:t>
      </w:r>
      <w:r>
        <w:tab/>
        <w:t>777.28</w:t>
      </w:r>
    </w:p>
    <w:p w14:paraId="025AF121" w14:textId="77777777" w:rsidR="00462539" w:rsidRDefault="00462539" w:rsidP="006E2336">
      <w:pPr>
        <w:pStyle w:val="ListParagraph"/>
        <w:numPr>
          <w:ilvl w:val="2"/>
          <w:numId w:val="33"/>
        </w:numPr>
        <w:tabs>
          <w:tab w:val="left" w:pos="1080"/>
          <w:tab w:val="left" w:pos="4770"/>
        </w:tabs>
        <w:spacing w:before="0" w:after="0"/>
      </w:pPr>
      <w:r>
        <w:t>TPD :</w:t>
      </w:r>
      <w:r>
        <w:tab/>
        <w:t>777.28</w:t>
      </w:r>
    </w:p>
    <w:p w14:paraId="75E11F34"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4.336e-03 and maximum of 4.336e-03.</w:t>
      </w:r>
    </w:p>
    <w:p w14:paraId="58771224" w14:textId="77777777" w:rsidR="00462539" w:rsidRDefault="00462539" w:rsidP="006E2336">
      <w:pPr>
        <w:pStyle w:val="ListParagraph"/>
        <w:numPr>
          <w:ilvl w:val="1"/>
          <w:numId w:val="33"/>
        </w:numPr>
        <w:tabs>
          <w:tab w:val="left" w:pos="1080"/>
          <w:tab w:val="left" w:pos="4770"/>
        </w:tabs>
        <w:spacing w:before="0" w:after="0"/>
      </w:pPr>
      <w:r>
        <w:t>Leak scenario:</w:t>
      </w:r>
    </w:p>
    <w:p w14:paraId="6AFFD068" w14:textId="77777777" w:rsidR="00462539" w:rsidRDefault="00462539" w:rsidP="006E2336">
      <w:pPr>
        <w:pStyle w:val="ListParagraph"/>
        <w:numPr>
          <w:ilvl w:val="2"/>
          <w:numId w:val="33"/>
        </w:numPr>
        <w:tabs>
          <w:tab w:val="left" w:pos="1080"/>
          <w:tab w:val="left" w:pos="4770"/>
        </w:tabs>
        <w:spacing w:before="0" w:after="0"/>
      </w:pPr>
      <w:r>
        <w:t>No. of intersections with structures is 155.0, with minimum of nan and maximum of nan of population impacted</w:t>
      </w:r>
    </w:p>
    <w:p w14:paraId="72EB241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41D5299A" w14:textId="77777777" w:rsidR="00462539" w:rsidRDefault="00462539" w:rsidP="006E2336">
      <w:pPr>
        <w:pStyle w:val="ListParagraph"/>
        <w:numPr>
          <w:ilvl w:val="1"/>
          <w:numId w:val="33"/>
        </w:numPr>
        <w:tabs>
          <w:tab w:val="left" w:pos="1080"/>
          <w:tab w:val="left" w:pos="4770"/>
        </w:tabs>
        <w:spacing w:before="0" w:after="0"/>
      </w:pPr>
      <w:r>
        <w:t>Rupture scenario:</w:t>
      </w:r>
    </w:p>
    <w:p w14:paraId="29A9D449" w14:textId="77777777" w:rsidR="00462539" w:rsidRDefault="00462539" w:rsidP="006E2336">
      <w:pPr>
        <w:pStyle w:val="ListParagraph"/>
        <w:numPr>
          <w:ilvl w:val="2"/>
          <w:numId w:val="33"/>
        </w:numPr>
        <w:tabs>
          <w:tab w:val="left" w:pos="1080"/>
          <w:tab w:val="left" w:pos="4770"/>
        </w:tabs>
        <w:spacing w:before="0" w:after="0"/>
      </w:pPr>
      <w:r>
        <w:t>No. of intersections with structures is 248.0, with minimum of 2.28 and maximum of 9.12 of population impacted</w:t>
      </w:r>
    </w:p>
    <w:p w14:paraId="7341B81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164.13 and maximum of 164.13 meters.</w:t>
      </w:r>
    </w:p>
    <w:p w14:paraId="3B40B781" w14:textId="77777777" w:rsidR="00462539" w:rsidRDefault="00462539" w:rsidP="006E2336">
      <w:pPr>
        <w:pStyle w:val="ListParagraph"/>
        <w:numPr>
          <w:ilvl w:val="1"/>
          <w:numId w:val="33"/>
        </w:numPr>
        <w:tabs>
          <w:tab w:val="left" w:pos="1080"/>
          <w:tab w:val="left" w:pos="4770"/>
        </w:tabs>
        <w:spacing w:before="0" w:after="0"/>
      </w:pPr>
      <w:r>
        <w:t>Puncture scenario:</w:t>
      </w:r>
    </w:p>
    <w:p w14:paraId="3CCCA5A8" w14:textId="77777777" w:rsidR="00462539" w:rsidRDefault="00462539" w:rsidP="006E2336">
      <w:pPr>
        <w:pStyle w:val="ListParagraph"/>
        <w:numPr>
          <w:ilvl w:val="2"/>
          <w:numId w:val="33"/>
        </w:numPr>
        <w:tabs>
          <w:tab w:val="left" w:pos="1080"/>
          <w:tab w:val="left" w:pos="4770"/>
        </w:tabs>
        <w:spacing w:before="0" w:after="0"/>
      </w:pPr>
      <w:r>
        <w:t>No. of intersections with structures is 230.0, with minimum of 2.28 and maximum of 6.84 of population impacted</w:t>
      </w:r>
    </w:p>
    <w:p w14:paraId="11FBF70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0A41591C"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0804412C"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2644D8BA" w14:textId="77777777" w:rsidR="00462539" w:rsidRDefault="00462539" w:rsidP="006E2336">
      <w:pPr>
        <w:pStyle w:val="ListParagraph"/>
        <w:numPr>
          <w:ilvl w:val="0"/>
          <w:numId w:val="33"/>
        </w:numPr>
        <w:tabs>
          <w:tab w:val="left" w:pos="1080"/>
          <w:tab w:val="left" w:pos="4770"/>
        </w:tabs>
        <w:spacing w:before="0" w:after="0"/>
      </w:pPr>
      <w:r>
        <w:t>"FOOTHILLS EMPRESS 4 TO EMPRESS 6 NPS 36</w:t>
      </w:r>
    </w:p>
    <w:p w14:paraId="3A3B23B3" w14:textId="77777777" w:rsidR="00462539" w:rsidRDefault="00462539" w:rsidP="006E2336">
      <w:pPr>
        <w:pStyle w:val="ListParagraph"/>
        <w:numPr>
          <w:ilvl w:val="1"/>
          <w:numId w:val="33"/>
        </w:numPr>
        <w:tabs>
          <w:tab w:val="left" w:pos="1080"/>
          <w:tab w:val="left" w:pos="4770"/>
        </w:tabs>
        <w:spacing w:before="0" w:after="0"/>
      </w:pPr>
      <w:r>
        <w:t>Total Cumulative Length (m):</w:t>
      </w:r>
      <w:r>
        <w:tab/>
        <w:t>763.03</w:t>
      </w:r>
    </w:p>
    <w:p w14:paraId="09D5527D" w14:textId="77777777" w:rsidR="00462539" w:rsidRDefault="00462539" w:rsidP="006E2336">
      <w:pPr>
        <w:pStyle w:val="ListParagraph"/>
        <w:numPr>
          <w:ilvl w:val="2"/>
          <w:numId w:val="33"/>
        </w:numPr>
        <w:tabs>
          <w:tab w:val="left" w:pos="1080"/>
          <w:tab w:val="left" w:pos="4770"/>
        </w:tabs>
        <w:spacing w:before="0" w:after="0"/>
      </w:pPr>
      <w:r>
        <w:t>IC Method 1 :</w:t>
      </w:r>
      <w:r>
        <w:tab/>
        <w:t>763.03</w:t>
      </w:r>
    </w:p>
    <w:p w14:paraId="57CA2B53"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9.002e-01 and maximum of 9.002e-01.</w:t>
      </w:r>
    </w:p>
    <w:p w14:paraId="01ECE58C" w14:textId="77777777" w:rsidR="00462539" w:rsidRDefault="00462539" w:rsidP="006E2336">
      <w:pPr>
        <w:pStyle w:val="ListParagraph"/>
        <w:numPr>
          <w:ilvl w:val="1"/>
          <w:numId w:val="33"/>
        </w:numPr>
        <w:tabs>
          <w:tab w:val="left" w:pos="1080"/>
          <w:tab w:val="left" w:pos="4770"/>
        </w:tabs>
        <w:spacing w:before="0" w:after="0"/>
      </w:pPr>
      <w:r>
        <w:t>Leak scenario:</w:t>
      </w:r>
    </w:p>
    <w:p w14:paraId="782EEFE4" w14:textId="77777777" w:rsidR="00462539" w:rsidRDefault="00462539" w:rsidP="006E2336">
      <w:pPr>
        <w:pStyle w:val="ListParagraph"/>
        <w:numPr>
          <w:ilvl w:val="2"/>
          <w:numId w:val="33"/>
        </w:numPr>
        <w:tabs>
          <w:tab w:val="left" w:pos="1080"/>
          <w:tab w:val="left" w:pos="4770"/>
        </w:tabs>
        <w:spacing w:before="0" w:after="0"/>
      </w:pPr>
      <w:r>
        <w:t>No. of intersections with structures is 117.0, with minimum of 0.0 and maximum of 12.61 of population impacted</w:t>
      </w:r>
    </w:p>
    <w:p w14:paraId="3BB5FB5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9.71 and maximum of 9.71 meters.</w:t>
      </w:r>
    </w:p>
    <w:p w14:paraId="4F77E63C" w14:textId="77777777" w:rsidR="00462539" w:rsidRDefault="00462539" w:rsidP="006E2336">
      <w:pPr>
        <w:pStyle w:val="ListParagraph"/>
        <w:numPr>
          <w:ilvl w:val="1"/>
          <w:numId w:val="33"/>
        </w:numPr>
        <w:tabs>
          <w:tab w:val="left" w:pos="1080"/>
          <w:tab w:val="left" w:pos="4770"/>
        </w:tabs>
        <w:spacing w:before="0" w:after="0"/>
      </w:pPr>
      <w:r>
        <w:t>Rupture scenario:</w:t>
      </w:r>
    </w:p>
    <w:p w14:paraId="45C87D63"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3.0, with minimum of 12.61 and maximum of 79.7 of population impacted</w:t>
      </w:r>
    </w:p>
    <w:p w14:paraId="377F26E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355.87 and maximum of 355.87 meters.</w:t>
      </w:r>
    </w:p>
    <w:p w14:paraId="2403D032" w14:textId="77777777" w:rsidR="00462539" w:rsidRDefault="00462539" w:rsidP="006E2336">
      <w:pPr>
        <w:pStyle w:val="ListParagraph"/>
        <w:numPr>
          <w:ilvl w:val="1"/>
          <w:numId w:val="33"/>
        </w:numPr>
        <w:tabs>
          <w:tab w:val="left" w:pos="1080"/>
          <w:tab w:val="left" w:pos="4770"/>
        </w:tabs>
        <w:spacing w:before="0" w:after="0"/>
      </w:pPr>
      <w:r>
        <w:t>Puncture scenario:</w:t>
      </w:r>
    </w:p>
    <w:p w14:paraId="4156E010" w14:textId="77777777" w:rsidR="00462539" w:rsidRDefault="00462539" w:rsidP="006E2336">
      <w:pPr>
        <w:pStyle w:val="ListParagraph"/>
        <w:numPr>
          <w:ilvl w:val="2"/>
          <w:numId w:val="33"/>
        </w:numPr>
        <w:tabs>
          <w:tab w:val="left" w:pos="1080"/>
          <w:tab w:val="left" w:pos="4770"/>
        </w:tabs>
        <w:spacing w:before="0" w:after="0"/>
      </w:pPr>
      <w:r>
        <w:t>No. of intersections with structures is 25.0, with minimum of 0.0 and maximum of 12.61 of population impacted</w:t>
      </w:r>
    </w:p>
    <w:p w14:paraId="3CDE8DB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44.58 and maximum of 44.58 meters.</w:t>
      </w:r>
    </w:p>
    <w:p w14:paraId="40F09A40" w14:textId="77777777" w:rsidR="00462539" w:rsidRDefault="00462539" w:rsidP="006E2336">
      <w:pPr>
        <w:pStyle w:val="ListParagraph"/>
        <w:numPr>
          <w:ilvl w:val="1"/>
          <w:numId w:val="33"/>
        </w:numPr>
        <w:tabs>
          <w:tab w:val="left" w:pos="1080"/>
          <w:tab w:val="left" w:pos="4770"/>
        </w:tabs>
        <w:spacing w:before="0" w:after="0"/>
      </w:pPr>
      <w:r>
        <w:t>Product type is NGL.</w:t>
      </w:r>
    </w:p>
    <w:p w14:paraId="695A5620" w14:textId="77777777" w:rsidR="00462539" w:rsidRDefault="00462539" w:rsidP="006E2336">
      <w:pPr>
        <w:pStyle w:val="ListParagraph"/>
        <w:numPr>
          <w:ilvl w:val="1"/>
          <w:numId w:val="33"/>
        </w:numPr>
        <w:tabs>
          <w:tab w:val="left" w:pos="1080"/>
          <w:tab w:val="left" w:pos="4770"/>
        </w:tabs>
        <w:spacing w:before="0" w:after="0"/>
      </w:pPr>
      <w:r>
        <w:t>Class area location is/are nan."</w:t>
      </w:r>
    </w:p>
    <w:p w14:paraId="49A6F167" w14:textId="77777777" w:rsidR="00462539" w:rsidRDefault="00462539" w:rsidP="006E2336">
      <w:pPr>
        <w:pStyle w:val="ListParagraph"/>
        <w:numPr>
          <w:ilvl w:val="0"/>
          <w:numId w:val="33"/>
        </w:numPr>
        <w:tabs>
          <w:tab w:val="left" w:pos="1080"/>
          <w:tab w:val="left" w:pos="4770"/>
        </w:tabs>
        <w:spacing w:before="0" w:after="0"/>
      </w:pPr>
      <w:r>
        <w:t>"16-19-037-03W5 TO 10-19-037-03W5 NPS 4</w:t>
      </w:r>
    </w:p>
    <w:p w14:paraId="2487C5DA" w14:textId="77777777" w:rsidR="00462539" w:rsidRDefault="00462539" w:rsidP="006E2336">
      <w:pPr>
        <w:pStyle w:val="ListParagraph"/>
        <w:numPr>
          <w:ilvl w:val="1"/>
          <w:numId w:val="33"/>
        </w:numPr>
        <w:tabs>
          <w:tab w:val="left" w:pos="1080"/>
          <w:tab w:val="left" w:pos="4770"/>
        </w:tabs>
        <w:spacing w:before="0" w:after="0"/>
      </w:pPr>
      <w:r>
        <w:t>Total Cumulative Length (m):</w:t>
      </w:r>
      <w:r>
        <w:tab/>
        <w:t>761.03</w:t>
      </w:r>
    </w:p>
    <w:p w14:paraId="07BDEFF9" w14:textId="77777777" w:rsidR="00462539" w:rsidRDefault="00462539" w:rsidP="006E2336">
      <w:pPr>
        <w:pStyle w:val="ListParagraph"/>
        <w:numPr>
          <w:ilvl w:val="2"/>
          <w:numId w:val="33"/>
        </w:numPr>
        <w:tabs>
          <w:tab w:val="left" w:pos="1080"/>
          <w:tab w:val="left" w:pos="4770"/>
        </w:tabs>
        <w:spacing w:before="0" w:after="0"/>
      </w:pPr>
      <w:r>
        <w:t>IC Method 1 :</w:t>
      </w:r>
      <w:r>
        <w:tab/>
        <w:t>761.03</w:t>
      </w:r>
    </w:p>
    <w:p w14:paraId="1CABEAA4"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9.214e-01 and maximum of 9.214e-01.</w:t>
      </w:r>
    </w:p>
    <w:p w14:paraId="0A555E7D" w14:textId="77777777" w:rsidR="00462539" w:rsidRDefault="00462539" w:rsidP="006E2336">
      <w:pPr>
        <w:pStyle w:val="ListParagraph"/>
        <w:numPr>
          <w:ilvl w:val="1"/>
          <w:numId w:val="33"/>
        </w:numPr>
        <w:tabs>
          <w:tab w:val="left" w:pos="1080"/>
          <w:tab w:val="left" w:pos="4770"/>
        </w:tabs>
        <w:spacing w:before="0" w:after="0"/>
      </w:pPr>
      <w:r>
        <w:t>Leak scenario:</w:t>
      </w:r>
    </w:p>
    <w:p w14:paraId="08168AC6"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63D68B9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4.11 and maximum of 4.11 meters.</w:t>
      </w:r>
    </w:p>
    <w:p w14:paraId="38B632DE" w14:textId="77777777" w:rsidR="00462539" w:rsidRDefault="00462539" w:rsidP="006E2336">
      <w:pPr>
        <w:pStyle w:val="ListParagraph"/>
        <w:numPr>
          <w:ilvl w:val="1"/>
          <w:numId w:val="33"/>
        </w:numPr>
        <w:tabs>
          <w:tab w:val="left" w:pos="1080"/>
          <w:tab w:val="left" w:pos="4770"/>
        </w:tabs>
        <w:spacing w:before="0" w:after="0"/>
      </w:pPr>
      <w:r>
        <w:t>Rupture scenario:</w:t>
      </w:r>
    </w:p>
    <w:p w14:paraId="40CA30A9"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27B99E3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30.81 and maximum of 30.81 meters.</w:t>
      </w:r>
    </w:p>
    <w:p w14:paraId="16F736CA" w14:textId="77777777" w:rsidR="00462539" w:rsidRDefault="00462539" w:rsidP="006E2336">
      <w:pPr>
        <w:pStyle w:val="ListParagraph"/>
        <w:numPr>
          <w:ilvl w:val="1"/>
          <w:numId w:val="33"/>
        </w:numPr>
        <w:tabs>
          <w:tab w:val="left" w:pos="1080"/>
          <w:tab w:val="left" w:pos="4770"/>
        </w:tabs>
        <w:spacing w:before="0" w:after="0"/>
      </w:pPr>
      <w:r>
        <w:t>Puncture scenario:</w:t>
      </w:r>
    </w:p>
    <w:p w14:paraId="24FDAD90"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32F8406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16.44 and maximum of 16.44 meters.</w:t>
      </w:r>
    </w:p>
    <w:p w14:paraId="78CBC07A"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3BA3FB56" w14:textId="77777777" w:rsidR="00462539" w:rsidRDefault="00462539" w:rsidP="006E2336">
      <w:pPr>
        <w:pStyle w:val="ListParagraph"/>
        <w:numPr>
          <w:ilvl w:val="1"/>
          <w:numId w:val="33"/>
        </w:numPr>
        <w:tabs>
          <w:tab w:val="left" w:pos="1080"/>
          <w:tab w:val="left" w:pos="4770"/>
        </w:tabs>
        <w:spacing w:before="0" w:after="0"/>
      </w:pPr>
      <w:r>
        <w:t>Class area location is/are nan."</w:t>
      </w:r>
    </w:p>
    <w:p w14:paraId="1CEDE531" w14:textId="77777777" w:rsidR="00462539" w:rsidRDefault="00462539" w:rsidP="006E2336">
      <w:pPr>
        <w:pStyle w:val="ListParagraph"/>
        <w:numPr>
          <w:ilvl w:val="0"/>
          <w:numId w:val="33"/>
        </w:numPr>
        <w:tabs>
          <w:tab w:val="left" w:pos="1080"/>
          <w:tab w:val="left" w:pos="4770"/>
        </w:tabs>
        <w:spacing w:before="0" w:after="0"/>
      </w:pPr>
      <w:r>
        <w:t>"SECT 2 CABRI TO HERBERT NPS 6</w:t>
      </w:r>
    </w:p>
    <w:p w14:paraId="6D7E3F32" w14:textId="77777777" w:rsidR="00462539" w:rsidRDefault="00462539" w:rsidP="006E2336">
      <w:pPr>
        <w:pStyle w:val="ListParagraph"/>
        <w:numPr>
          <w:ilvl w:val="1"/>
          <w:numId w:val="33"/>
        </w:numPr>
        <w:tabs>
          <w:tab w:val="left" w:pos="1080"/>
          <w:tab w:val="left" w:pos="4770"/>
        </w:tabs>
        <w:spacing w:before="0" w:after="0"/>
      </w:pPr>
      <w:r>
        <w:t>Total Cumulative Length (m):</w:t>
      </w:r>
      <w:r>
        <w:tab/>
        <w:t>731.56</w:t>
      </w:r>
    </w:p>
    <w:p w14:paraId="1F4B5C6C" w14:textId="77777777" w:rsidR="00462539" w:rsidRDefault="00462539" w:rsidP="006E2336">
      <w:pPr>
        <w:pStyle w:val="ListParagraph"/>
        <w:numPr>
          <w:ilvl w:val="2"/>
          <w:numId w:val="33"/>
        </w:numPr>
        <w:tabs>
          <w:tab w:val="left" w:pos="1080"/>
          <w:tab w:val="left" w:pos="4770"/>
        </w:tabs>
        <w:spacing w:before="0" w:after="0"/>
      </w:pPr>
      <w:r>
        <w:t>TPD :</w:t>
      </w:r>
      <w:r>
        <w:tab/>
        <w:t>731.56</w:t>
      </w:r>
    </w:p>
    <w:p w14:paraId="29256D6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1.019e-02 and maximum of 1.020e-02.</w:t>
      </w:r>
    </w:p>
    <w:p w14:paraId="1BE3F8C5" w14:textId="77777777" w:rsidR="00462539" w:rsidRDefault="00462539" w:rsidP="006E2336">
      <w:pPr>
        <w:pStyle w:val="ListParagraph"/>
        <w:numPr>
          <w:ilvl w:val="1"/>
          <w:numId w:val="33"/>
        </w:numPr>
        <w:tabs>
          <w:tab w:val="left" w:pos="1080"/>
          <w:tab w:val="left" w:pos="4770"/>
        </w:tabs>
        <w:spacing w:before="0" w:after="0"/>
      </w:pPr>
      <w:r>
        <w:t>Leak scenario:</w:t>
      </w:r>
    </w:p>
    <w:p w14:paraId="13CB4EF2"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nan and maximum of nan of population impacted</w:t>
      </w:r>
    </w:p>
    <w:p w14:paraId="79A0684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12.34 and maximum of 12.34 meters.</w:t>
      </w:r>
    </w:p>
    <w:p w14:paraId="19CDB893" w14:textId="77777777" w:rsidR="00462539" w:rsidRDefault="00462539" w:rsidP="006E2336">
      <w:pPr>
        <w:pStyle w:val="ListParagraph"/>
        <w:numPr>
          <w:ilvl w:val="1"/>
          <w:numId w:val="33"/>
        </w:numPr>
        <w:tabs>
          <w:tab w:val="left" w:pos="1080"/>
          <w:tab w:val="left" w:pos="4770"/>
        </w:tabs>
        <w:spacing w:before="0" w:after="0"/>
      </w:pPr>
      <w:r>
        <w:t>Rupture scenario:</w:t>
      </w:r>
    </w:p>
    <w:p w14:paraId="042EA337" w14:textId="77777777" w:rsidR="00462539" w:rsidRDefault="00462539" w:rsidP="006E2336">
      <w:pPr>
        <w:pStyle w:val="ListParagraph"/>
        <w:numPr>
          <w:ilvl w:val="2"/>
          <w:numId w:val="33"/>
        </w:numPr>
        <w:tabs>
          <w:tab w:val="left" w:pos="1080"/>
          <w:tab w:val="left" w:pos="4770"/>
        </w:tabs>
        <w:spacing w:before="0" w:after="0"/>
      </w:pPr>
      <w:r>
        <w:t>No. of intersections with structures is 41.0, with minimum of 4.56 and maximum of 12.61 of population impacted</w:t>
      </w:r>
    </w:p>
    <w:p w14:paraId="0C38373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130.83 and maximum of 130.83 meters.</w:t>
      </w:r>
    </w:p>
    <w:p w14:paraId="63AB28B2" w14:textId="77777777" w:rsidR="00462539" w:rsidRDefault="00462539" w:rsidP="006E2336">
      <w:pPr>
        <w:pStyle w:val="ListParagraph"/>
        <w:numPr>
          <w:ilvl w:val="1"/>
          <w:numId w:val="33"/>
        </w:numPr>
        <w:tabs>
          <w:tab w:val="left" w:pos="1080"/>
          <w:tab w:val="left" w:pos="4770"/>
        </w:tabs>
        <w:spacing w:before="0" w:after="0"/>
      </w:pPr>
      <w:r>
        <w:t>Puncture scenario:</w:t>
      </w:r>
    </w:p>
    <w:p w14:paraId="38452E33"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30.0, with minimum of 0.0 and maximum of 0.0 of population impacted</w:t>
      </w:r>
    </w:p>
    <w:p w14:paraId="510A25D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58.33 and maximum of 58.33 meters.</w:t>
      </w:r>
    </w:p>
    <w:p w14:paraId="0D5A24EA" w14:textId="77777777" w:rsidR="00462539" w:rsidRDefault="00462539" w:rsidP="006E2336">
      <w:pPr>
        <w:pStyle w:val="ListParagraph"/>
        <w:numPr>
          <w:ilvl w:val="1"/>
          <w:numId w:val="33"/>
        </w:numPr>
        <w:tabs>
          <w:tab w:val="left" w:pos="1080"/>
          <w:tab w:val="left" w:pos="4770"/>
        </w:tabs>
        <w:spacing w:before="0" w:after="0"/>
      </w:pPr>
      <w:r>
        <w:t>Product type is NGL.</w:t>
      </w:r>
    </w:p>
    <w:p w14:paraId="5646D1E4"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75EEEA19" w14:textId="77777777" w:rsidR="00462539" w:rsidRDefault="00462539" w:rsidP="006E2336">
      <w:pPr>
        <w:pStyle w:val="ListParagraph"/>
        <w:numPr>
          <w:ilvl w:val="0"/>
          <w:numId w:val="33"/>
        </w:numPr>
        <w:tabs>
          <w:tab w:val="left" w:pos="1080"/>
          <w:tab w:val="left" w:pos="4770"/>
        </w:tabs>
        <w:spacing w:before="0" w:after="0"/>
      </w:pPr>
      <w:r>
        <w:t>"UNITY TO LONE ROCK NPS 4</w:t>
      </w:r>
    </w:p>
    <w:p w14:paraId="6997ABDA" w14:textId="77777777" w:rsidR="00462539" w:rsidRDefault="00462539" w:rsidP="006E2336">
      <w:pPr>
        <w:pStyle w:val="ListParagraph"/>
        <w:numPr>
          <w:ilvl w:val="1"/>
          <w:numId w:val="33"/>
        </w:numPr>
        <w:tabs>
          <w:tab w:val="left" w:pos="1080"/>
          <w:tab w:val="left" w:pos="4770"/>
        </w:tabs>
        <w:spacing w:before="0" w:after="0"/>
      </w:pPr>
      <w:r>
        <w:t>Total Cumulative Length (m):</w:t>
      </w:r>
      <w:r>
        <w:tab/>
        <w:t>729.63</w:t>
      </w:r>
    </w:p>
    <w:p w14:paraId="7AA8C440" w14:textId="77777777" w:rsidR="00462539" w:rsidRDefault="00462539" w:rsidP="006E2336">
      <w:pPr>
        <w:pStyle w:val="ListParagraph"/>
        <w:numPr>
          <w:ilvl w:val="2"/>
          <w:numId w:val="33"/>
        </w:numPr>
        <w:tabs>
          <w:tab w:val="left" w:pos="1080"/>
          <w:tab w:val="left" w:pos="4770"/>
        </w:tabs>
        <w:spacing w:before="0" w:after="0"/>
      </w:pPr>
      <w:r>
        <w:t>SCC Method 1b :</w:t>
      </w:r>
      <w:r>
        <w:tab/>
        <w:t>29.99</w:t>
      </w:r>
    </w:p>
    <w:p w14:paraId="377DC755" w14:textId="77777777" w:rsidR="00462539" w:rsidRDefault="00462539" w:rsidP="006E2336">
      <w:pPr>
        <w:pStyle w:val="ListParagraph"/>
        <w:numPr>
          <w:ilvl w:val="2"/>
          <w:numId w:val="33"/>
        </w:numPr>
        <w:tabs>
          <w:tab w:val="left" w:pos="1080"/>
          <w:tab w:val="left" w:pos="4770"/>
        </w:tabs>
        <w:spacing w:before="0" w:after="0"/>
      </w:pPr>
      <w:r>
        <w:t>TPD :</w:t>
      </w:r>
      <w:r>
        <w:tab/>
        <w:t>699.63</w:t>
      </w:r>
    </w:p>
    <w:p w14:paraId="6F54D9EC"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5.971e-03 and maximum of 2.880e-02.</w:t>
      </w:r>
    </w:p>
    <w:p w14:paraId="25392EF8" w14:textId="77777777" w:rsidR="00462539" w:rsidRDefault="00462539" w:rsidP="006E2336">
      <w:pPr>
        <w:pStyle w:val="ListParagraph"/>
        <w:numPr>
          <w:ilvl w:val="1"/>
          <w:numId w:val="33"/>
        </w:numPr>
        <w:tabs>
          <w:tab w:val="left" w:pos="1080"/>
          <w:tab w:val="left" w:pos="4770"/>
        </w:tabs>
        <w:spacing w:before="0" w:after="0"/>
      </w:pPr>
      <w:r>
        <w:t>Leak scenario:</w:t>
      </w:r>
    </w:p>
    <w:p w14:paraId="1DCB99DE"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1.26 and maximum of 1.26 of population impacted</w:t>
      </w:r>
    </w:p>
    <w:p w14:paraId="26DA8ED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12.02 and maximum of 12.02 meters.</w:t>
      </w:r>
    </w:p>
    <w:p w14:paraId="29A6F353" w14:textId="77777777" w:rsidR="00462539" w:rsidRDefault="00462539" w:rsidP="006E2336">
      <w:pPr>
        <w:pStyle w:val="ListParagraph"/>
        <w:numPr>
          <w:ilvl w:val="1"/>
          <w:numId w:val="33"/>
        </w:numPr>
        <w:tabs>
          <w:tab w:val="left" w:pos="1080"/>
          <w:tab w:val="left" w:pos="4770"/>
        </w:tabs>
        <w:spacing w:before="0" w:after="0"/>
      </w:pPr>
      <w:r>
        <w:t>Rupture scenario:</w:t>
      </w:r>
    </w:p>
    <w:p w14:paraId="04D17E7D" w14:textId="77777777" w:rsidR="00462539" w:rsidRDefault="00462539" w:rsidP="006E2336">
      <w:pPr>
        <w:pStyle w:val="ListParagraph"/>
        <w:numPr>
          <w:ilvl w:val="2"/>
          <w:numId w:val="33"/>
        </w:numPr>
        <w:tabs>
          <w:tab w:val="left" w:pos="1080"/>
          <w:tab w:val="left" w:pos="4770"/>
        </w:tabs>
        <w:spacing w:before="0" w:after="0"/>
      </w:pPr>
      <w:r>
        <w:t>No. of intersections with structures is 17.0, with minimum of 1.26 and maximum of 1.26 of population impacted</w:t>
      </w:r>
    </w:p>
    <w:p w14:paraId="73EE31E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83.2 and maximum of 83.2 meters.</w:t>
      </w:r>
    </w:p>
    <w:p w14:paraId="13FCBF50" w14:textId="77777777" w:rsidR="00462539" w:rsidRDefault="00462539" w:rsidP="006E2336">
      <w:pPr>
        <w:pStyle w:val="ListParagraph"/>
        <w:numPr>
          <w:ilvl w:val="1"/>
          <w:numId w:val="33"/>
        </w:numPr>
        <w:tabs>
          <w:tab w:val="left" w:pos="1080"/>
          <w:tab w:val="left" w:pos="4770"/>
        </w:tabs>
        <w:spacing w:before="0" w:after="0"/>
      </w:pPr>
      <w:r>
        <w:t>Puncture scenario:</w:t>
      </w:r>
    </w:p>
    <w:p w14:paraId="62441EA0" w14:textId="77777777" w:rsidR="00462539" w:rsidRDefault="00462539" w:rsidP="006E2336">
      <w:pPr>
        <w:pStyle w:val="ListParagraph"/>
        <w:numPr>
          <w:ilvl w:val="2"/>
          <w:numId w:val="33"/>
        </w:numPr>
        <w:tabs>
          <w:tab w:val="left" w:pos="1080"/>
          <w:tab w:val="left" w:pos="4770"/>
        </w:tabs>
        <w:spacing w:before="0" w:after="0"/>
      </w:pPr>
      <w:r>
        <w:t>No. of intersections with structures is 17.0, with minimum of 1.26 and maximum of 1.26 of population impacted</w:t>
      </w:r>
    </w:p>
    <w:p w14:paraId="6A57D3A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48.57 and maximum of 48.57 meters.</w:t>
      </w:r>
    </w:p>
    <w:p w14:paraId="465FFE0B"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6BA1CB4D"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9014AF9" w14:textId="77777777" w:rsidR="00462539" w:rsidRDefault="00462539" w:rsidP="006E2336">
      <w:pPr>
        <w:pStyle w:val="ListParagraph"/>
        <w:numPr>
          <w:ilvl w:val="0"/>
          <w:numId w:val="33"/>
        </w:numPr>
        <w:tabs>
          <w:tab w:val="left" w:pos="1080"/>
          <w:tab w:val="left" w:pos="4770"/>
        </w:tabs>
        <w:spacing w:before="0" w:after="0"/>
      </w:pPr>
      <w:r>
        <w:t>"CRIMSON LAKE TO 10-33 NPS 4</w:t>
      </w:r>
    </w:p>
    <w:p w14:paraId="01A611FF" w14:textId="77777777" w:rsidR="00462539" w:rsidRDefault="00462539" w:rsidP="006E2336">
      <w:pPr>
        <w:pStyle w:val="ListParagraph"/>
        <w:numPr>
          <w:ilvl w:val="1"/>
          <w:numId w:val="33"/>
        </w:numPr>
        <w:tabs>
          <w:tab w:val="left" w:pos="1080"/>
          <w:tab w:val="left" w:pos="4770"/>
        </w:tabs>
        <w:spacing w:before="0" w:after="0"/>
      </w:pPr>
      <w:r>
        <w:t>Total Cumulative Length (m):</w:t>
      </w:r>
      <w:r>
        <w:tab/>
        <w:t>704.43</w:t>
      </w:r>
    </w:p>
    <w:p w14:paraId="5B0D0773" w14:textId="77777777" w:rsidR="00462539" w:rsidRDefault="00462539" w:rsidP="006E2336">
      <w:pPr>
        <w:pStyle w:val="ListParagraph"/>
        <w:numPr>
          <w:ilvl w:val="2"/>
          <w:numId w:val="33"/>
        </w:numPr>
        <w:tabs>
          <w:tab w:val="left" w:pos="1080"/>
          <w:tab w:val="left" w:pos="4770"/>
        </w:tabs>
        <w:spacing w:before="0" w:after="0"/>
      </w:pPr>
      <w:r>
        <w:t>TPD :</w:t>
      </w:r>
      <w:r>
        <w:tab/>
        <w:t>704.43</w:t>
      </w:r>
    </w:p>
    <w:p w14:paraId="1DE3C03D"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1.344e-03 and maximum of 5.001e-03.</w:t>
      </w:r>
    </w:p>
    <w:p w14:paraId="4552B3F5" w14:textId="77777777" w:rsidR="00462539" w:rsidRDefault="00462539" w:rsidP="006E2336">
      <w:pPr>
        <w:pStyle w:val="ListParagraph"/>
        <w:numPr>
          <w:ilvl w:val="1"/>
          <w:numId w:val="33"/>
        </w:numPr>
        <w:tabs>
          <w:tab w:val="left" w:pos="1080"/>
          <w:tab w:val="left" w:pos="4770"/>
        </w:tabs>
        <w:spacing w:before="0" w:after="0"/>
      </w:pPr>
      <w:r>
        <w:t>Leak scenario:</w:t>
      </w:r>
    </w:p>
    <w:p w14:paraId="10CEA901" w14:textId="77777777" w:rsidR="00462539" w:rsidRDefault="00462539" w:rsidP="006E2336">
      <w:pPr>
        <w:pStyle w:val="ListParagraph"/>
        <w:numPr>
          <w:ilvl w:val="2"/>
          <w:numId w:val="33"/>
        </w:numPr>
        <w:tabs>
          <w:tab w:val="left" w:pos="1080"/>
          <w:tab w:val="left" w:pos="4770"/>
        </w:tabs>
        <w:spacing w:before="0" w:after="0"/>
      </w:pPr>
      <w:r>
        <w:t>No. of intersections with structures is 107.0, with minimum of 0.0 and maximum of 2.97 of population impacted</w:t>
      </w:r>
    </w:p>
    <w:p w14:paraId="63364D8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3.95 and maximum of 3.95 meters.</w:t>
      </w:r>
    </w:p>
    <w:p w14:paraId="3548F66E" w14:textId="77777777" w:rsidR="00462539" w:rsidRDefault="00462539" w:rsidP="006E2336">
      <w:pPr>
        <w:pStyle w:val="ListParagraph"/>
        <w:numPr>
          <w:ilvl w:val="1"/>
          <w:numId w:val="33"/>
        </w:numPr>
        <w:tabs>
          <w:tab w:val="left" w:pos="1080"/>
          <w:tab w:val="left" w:pos="4770"/>
        </w:tabs>
        <w:spacing w:before="0" w:after="0"/>
      </w:pPr>
      <w:r>
        <w:t>Rupture scenario:</w:t>
      </w:r>
    </w:p>
    <w:p w14:paraId="4B22B141" w14:textId="77777777" w:rsidR="00462539" w:rsidRDefault="00462539" w:rsidP="006E2336">
      <w:pPr>
        <w:pStyle w:val="ListParagraph"/>
        <w:numPr>
          <w:ilvl w:val="2"/>
          <w:numId w:val="33"/>
        </w:numPr>
        <w:tabs>
          <w:tab w:val="left" w:pos="1080"/>
          <w:tab w:val="left" w:pos="4770"/>
        </w:tabs>
        <w:spacing w:before="0" w:after="0"/>
      </w:pPr>
      <w:r>
        <w:t>No. of intersections with structures is 113.0, with minimum of 2.28 and maximum of 30.33 of population impacted</w:t>
      </w:r>
    </w:p>
    <w:p w14:paraId="0CF6D58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29.55 and maximum of 29.55 meters.</w:t>
      </w:r>
    </w:p>
    <w:p w14:paraId="746B018C" w14:textId="77777777" w:rsidR="00462539" w:rsidRDefault="00462539" w:rsidP="006E2336">
      <w:pPr>
        <w:pStyle w:val="ListParagraph"/>
        <w:numPr>
          <w:ilvl w:val="1"/>
          <w:numId w:val="33"/>
        </w:numPr>
        <w:tabs>
          <w:tab w:val="left" w:pos="1080"/>
          <w:tab w:val="left" w:pos="4770"/>
        </w:tabs>
        <w:spacing w:before="0" w:after="0"/>
      </w:pPr>
      <w:r>
        <w:t>Puncture scenario:</w:t>
      </w:r>
    </w:p>
    <w:p w14:paraId="48273FB6" w14:textId="77777777" w:rsidR="00462539" w:rsidRDefault="00462539" w:rsidP="006E2336">
      <w:pPr>
        <w:pStyle w:val="ListParagraph"/>
        <w:numPr>
          <w:ilvl w:val="2"/>
          <w:numId w:val="33"/>
        </w:numPr>
        <w:tabs>
          <w:tab w:val="left" w:pos="1080"/>
          <w:tab w:val="left" w:pos="4770"/>
        </w:tabs>
        <w:spacing w:before="0" w:after="0"/>
      </w:pPr>
      <w:r>
        <w:t>No. of intersections with structures is 157.0, with minimum of 0.0 and maximum of 30.33 of population impacted</w:t>
      </w:r>
    </w:p>
    <w:p w14:paraId="24C3F9A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15.77 and maximum of 15.77 meters.</w:t>
      </w:r>
    </w:p>
    <w:p w14:paraId="0D4DD2B7" w14:textId="77777777" w:rsidR="00462539" w:rsidRDefault="00462539" w:rsidP="006E2336">
      <w:pPr>
        <w:pStyle w:val="ListParagraph"/>
        <w:numPr>
          <w:ilvl w:val="1"/>
          <w:numId w:val="33"/>
        </w:numPr>
        <w:tabs>
          <w:tab w:val="left" w:pos="1080"/>
          <w:tab w:val="left" w:pos="4770"/>
        </w:tabs>
        <w:spacing w:before="0" w:after="0"/>
      </w:pPr>
      <w:r>
        <w:lastRenderedPageBreak/>
        <w:t>Product type is Crude Oil.</w:t>
      </w:r>
    </w:p>
    <w:p w14:paraId="7D9975CB" w14:textId="77777777" w:rsidR="00462539" w:rsidRDefault="00462539" w:rsidP="006E2336">
      <w:pPr>
        <w:pStyle w:val="ListParagraph"/>
        <w:numPr>
          <w:ilvl w:val="1"/>
          <w:numId w:val="33"/>
        </w:numPr>
        <w:tabs>
          <w:tab w:val="left" w:pos="1080"/>
          <w:tab w:val="left" w:pos="4770"/>
        </w:tabs>
        <w:spacing w:before="0" w:after="0"/>
      </w:pPr>
      <w:r>
        <w:t>Class area location is/are 2.0, 3.0."</w:t>
      </w:r>
    </w:p>
    <w:p w14:paraId="0348D93F" w14:textId="77777777" w:rsidR="00462539" w:rsidRDefault="00462539" w:rsidP="006E2336">
      <w:pPr>
        <w:pStyle w:val="ListParagraph"/>
        <w:numPr>
          <w:ilvl w:val="0"/>
          <w:numId w:val="33"/>
        </w:numPr>
        <w:tabs>
          <w:tab w:val="left" w:pos="1080"/>
          <w:tab w:val="left" w:pos="4770"/>
        </w:tabs>
        <w:spacing w:before="0" w:after="0"/>
      </w:pPr>
      <w:r>
        <w:t xml:space="preserve">"NPS12 </w:t>
      </w:r>
      <w:proofErr w:type="spellStart"/>
      <w:r>
        <w:t>Carway</w:t>
      </w:r>
      <w:proofErr w:type="spellEnd"/>
      <w:r>
        <w:t xml:space="preserve"> to border </w:t>
      </w:r>
      <w:proofErr w:type="gramStart"/>
      <w:r>
        <w:t>From</w:t>
      </w:r>
      <w:proofErr w:type="gramEnd"/>
      <w:r>
        <w:t xml:space="preserve"> 6-3-1-26W4 To 1-3-1-26W4</w:t>
      </w:r>
    </w:p>
    <w:p w14:paraId="1CC2F9F7" w14:textId="77777777" w:rsidR="00462539" w:rsidRDefault="00462539" w:rsidP="006E2336">
      <w:pPr>
        <w:pStyle w:val="ListParagraph"/>
        <w:numPr>
          <w:ilvl w:val="1"/>
          <w:numId w:val="33"/>
        </w:numPr>
        <w:tabs>
          <w:tab w:val="left" w:pos="1080"/>
          <w:tab w:val="left" w:pos="4770"/>
        </w:tabs>
        <w:spacing w:before="0" w:after="0"/>
      </w:pPr>
      <w:r>
        <w:t>Total Cumulative Length (m):</w:t>
      </w:r>
      <w:r>
        <w:tab/>
        <w:t>700.9</w:t>
      </w:r>
    </w:p>
    <w:p w14:paraId="7EFC356C" w14:textId="77777777" w:rsidR="00462539" w:rsidRDefault="00462539" w:rsidP="006E2336">
      <w:pPr>
        <w:pStyle w:val="ListParagraph"/>
        <w:numPr>
          <w:ilvl w:val="2"/>
          <w:numId w:val="33"/>
        </w:numPr>
        <w:tabs>
          <w:tab w:val="left" w:pos="1080"/>
          <w:tab w:val="left" w:pos="4770"/>
        </w:tabs>
        <w:spacing w:before="0" w:after="0"/>
      </w:pPr>
      <w:r>
        <w:t>MD Method 1 :</w:t>
      </w:r>
      <w:r>
        <w:tab/>
        <w:t>700.9</w:t>
      </w:r>
    </w:p>
    <w:p w14:paraId="2C9A660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1.016e-01 and maximum of 1.018e-01.</w:t>
      </w:r>
    </w:p>
    <w:p w14:paraId="3A48BC56" w14:textId="77777777" w:rsidR="00462539" w:rsidRDefault="00462539" w:rsidP="006E2336">
      <w:pPr>
        <w:pStyle w:val="ListParagraph"/>
        <w:numPr>
          <w:ilvl w:val="1"/>
          <w:numId w:val="33"/>
        </w:numPr>
        <w:tabs>
          <w:tab w:val="left" w:pos="1080"/>
          <w:tab w:val="left" w:pos="4770"/>
        </w:tabs>
        <w:spacing w:before="0" w:after="0"/>
      </w:pPr>
      <w:r>
        <w:t>Leak scenario:</w:t>
      </w:r>
    </w:p>
    <w:p w14:paraId="136E0603"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7EE9619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9.46 and maximum of 9.46 meters.</w:t>
      </w:r>
    </w:p>
    <w:p w14:paraId="5A5239D8" w14:textId="77777777" w:rsidR="00462539" w:rsidRDefault="00462539" w:rsidP="006E2336">
      <w:pPr>
        <w:pStyle w:val="ListParagraph"/>
        <w:numPr>
          <w:ilvl w:val="1"/>
          <w:numId w:val="33"/>
        </w:numPr>
        <w:tabs>
          <w:tab w:val="left" w:pos="1080"/>
          <w:tab w:val="left" w:pos="4770"/>
        </w:tabs>
        <w:spacing w:before="0" w:after="0"/>
      </w:pPr>
      <w:r>
        <w:t>Rupture scenario:</w:t>
      </w:r>
    </w:p>
    <w:p w14:paraId="1F81F8B3"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582EADB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131.02 and maximum of 131.02 meters.</w:t>
      </w:r>
    </w:p>
    <w:p w14:paraId="11CB1249" w14:textId="77777777" w:rsidR="00462539" w:rsidRDefault="00462539" w:rsidP="006E2336">
      <w:pPr>
        <w:pStyle w:val="ListParagraph"/>
        <w:numPr>
          <w:ilvl w:val="1"/>
          <w:numId w:val="33"/>
        </w:numPr>
        <w:tabs>
          <w:tab w:val="left" w:pos="1080"/>
          <w:tab w:val="left" w:pos="4770"/>
        </w:tabs>
        <w:spacing w:before="0" w:after="0"/>
      </w:pPr>
      <w:r>
        <w:t>Puncture scenario:</w:t>
      </w:r>
    </w:p>
    <w:p w14:paraId="368934F7"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48C1B54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35.14 and maximum of 35.14 meters.</w:t>
      </w:r>
    </w:p>
    <w:p w14:paraId="4A5464EC" w14:textId="77777777" w:rsidR="00462539" w:rsidRDefault="00462539" w:rsidP="006E2336">
      <w:pPr>
        <w:pStyle w:val="ListParagraph"/>
        <w:numPr>
          <w:ilvl w:val="1"/>
          <w:numId w:val="33"/>
        </w:numPr>
        <w:tabs>
          <w:tab w:val="left" w:pos="1080"/>
          <w:tab w:val="left" w:pos="4770"/>
        </w:tabs>
        <w:spacing w:before="0" w:after="0"/>
      </w:pPr>
      <w:r>
        <w:t>Product type is Crude / Butane Batch.</w:t>
      </w:r>
    </w:p>
    <w:p w14:paraId="22B07C71"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67A2B232" w14:textId="77777777" w:rsidR="00462539" w:rsidRDefault="00462539" w:rsidP="006E2336">
      <w:pPr>
        <w:pStyle w:val="ListParagraph"/>
        <w:numPr>
          <w:ilvl w:val="0"/>
          <w:numId w:val="33"/>
        </w:numPr>
        <w:tabs>
          <w:tab w:val="left" w:pos="1080"/>
          <w:tab w:val="left" w:pos="4770"/>
        </w:tabs>
        <w:spacing w:before="0" w:after="0"/>
      </w:pPr>
      <w:r>
        <w:t>"SECT 9 PORTAGE TO FORT WHYTE TERMINAL NPS 6</w:t>
      </w:r>
    </w:p>
    <w:p w14:paraId="679B1C60" w14:textId="77777777" w:rsidR="00462539" w:rsidRDefault="00462539" w:rsidP="006E2336">
      <w:pPr>
        <w:pStyle w:val="ListParagraph"/>
        <w:numPr>
          <w:ilvl w:val="1"/>
          <w:numId w:val="33"/>
        </w:numPr>
        <w:tabs>
          <w:tab w:val="left" w:pos="1080"/>
          <w:tab w:val="left" w:pos="4770"/>
        </w:tabs>
        <w:spacing w:before="0" w:after="0"/>
      </w:pPr>
      <w:r>
        <w:t>Total Cumulative Length (m):</w:t>
      </w:r>
      <w:r>
        <w:tab/>
        <w:t>700.09</w:t>
      </w:r>
    </w:p>
    <w:p w14:paraId="449C8483" w14:textId="77777777" w:rsidR="00462539" w:rsidRDefault="00462539" w:rsidP="006E2336">
      <w:pPr>
        <w:pStyle w:val="ListParagraph"/>
        <w:numPr>
          <w:ilvl w:val="2"/>
          <w:numId w:val="33"/>
        </w:numPr>
        <w:tabs>
          <w:tab w:val="left" w:pos="1080"/>
          <w:tab w:val="left" w:pos="4770"/>
        </w:tabs>
        <w:spacing w:before="0" w:after="0"/>
      </w:pPr>
      <w:r>
        <w:t>TPD :</w:t>
      </w:r>
      <w:r>
        <w:tab/>
        <w:t>700.09</w:t>
      </w:r>
    </w:p>
    <w:p w14:paraId="4394762C"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1.601e-03 and maximum of 1.028e-02.</w:t>
      </w:r>
    </w:p>
    <w:p w14:paraId="318654FF" w14:textId="77777777" w:rsidR="00462539" w:rsidRDefault="00462539" w:rsidP="006E2336">
      <w:pPr>
        <w:pStyle w:val="ListParagraph"/>
        <w:numPr>
          <w:ilvl w:val="1"/>
          <w:numId w:val="33"/>
        </w:numPr>
        <w:tabs>
          <w:tab w:val="left" w:pos="1080"/>
          <w:tab w:val="left" w:pos="4770"/>
        </w:tabs>
        <w:spacing w:before="0" w:after="0"/>
      </w:pPr>
      <w:r>
        <w:t>Leak scenario:</w:t>
      </w:r>
    </w:p>
    <w:p w14:paraId="09777A68" w14:textId="77777777" w:rsidR="00462539" w:rsidRDefault="00462539" w:rsidP="006E2336">
      <w:pPr>
        <w:pStyle w:val="ListParagraph"/>
        <w:numPr>
          <w:ilvl w:val="2"/>
          <w:numId w:val="33"/>
        </w:numPr>
        <w:tabs>
          <w:tab w:val="left" w:pos="1080"/>
          <w:tab w:val="left" w:pos="4770"/>
        </w:tabs>
        <w:spacing w:before="0" w:after="0"/>
      </w:pPr>
      <w:r>
        <w:t>No. of intersections with structures is 13.0, with minimum of 12.61 and maximum of 12.61 of population impacted</w:t>
      </w:r>
    </w:p>
    <w:p w14:paraId="479F8AF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12.34 and maximum of 12.34 meters.</w:t>
      </w:r>
    </w:p>
    <w:p w14:paraId="4EA440B6" w14:textId="77777777" w:rsidR="00462539" w:rsidRDefault="00462539" w:rsidP="006E2336">
      <w:pPr>
        <w:pStyle w:val="ListParagraph"/>
        <w:numPr>
          <w:ilvl w:val="1"/>
          <w:numId w:val="33"/>
        </w:numPr>
        <w:tabs>
          <w:tab w:val="left" w:pos="1080"/>
          <w:tab w:val="left" w:pos="4770"/>
        </w:tabs>
        <w:spacing w:before="0" w:after="0"/>
      </w:pPr>
      <w:r>
        <w:t>Rupture scenario:</w:t>
      </w:r>
    </w:p>
    <w:p w14:paraId="0E536B6C" w14:textId="77777777" w:rsidR="00462539" w:rsidRDefault="00462539" w:rsidP="006E2336">
      <w:pPr>
        <w:pStyle w:val="ListParagraph"/>
        <w:numPr>
          <w:ilvl w:val="2"/>
          <w:numId w:val="33"/>
        </w:numPr>
        <w:tabs>
          <w:tab w:val="left" w:pos="1080"/>
          <w:tab w:val="left" w:pos="4770"/>
        </w:tabs>
        <w:spacing w:before="0" w:after="0"/>
      </w:pPr>
      <w:r>
        <w:t>No. of intersections with structures is 55.0, with minimum of 12.61 and maximum of 12.61 of population impacted</w:t>
      </w:r>
    </w:p>
    <w:p w14:paraId="314CD7E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130.83 and maximum of 130.83 meters.</w:t>
      </w:r>
    </w:p>
    <w:p w14:paraId="6C030E82" w14:textId="77777777" w:rsidR="00462539" w:rsidRDefault="00462539" w:rsidP="006E2336">
      <w:pPr>
        <w:pStyle w:val="ListParagraph"/>
        <w:numPr>
          <w:ilvl w:val="1"/>
          <w:numId w:val="33"/>
        </w:numPr>
        <w:tabs>
          <w:tab w:val="left" w:pos="1080"/>
          <w:tab w:val="left" w:pos="4770"/>
        </w:tabs>
        <w:spacing w:before="0" w:after="0"/>
      </w:pPr>
      <w:r>
        <w:t>Puncture scenario:</w:t>
      </w:r>
    </w:p>
    <w:p w14:paraId="4C507268" w14:textId="77777777" w:rsidR="00462539" w:rsidRDefault="00462539" w:rsidP="006E2336">
      <w:pPr>
        <w:pStyle w:val="ListParagraph"/>
        <w:numPr>
          <w:ilvl w:val="2"/>
          <w:numId w:val="33"/>
        </w:numPr>
        <w:tabs>
          <w:tab w:val="left" w:pos="1080"/>
          <w:tab w:val="left" w:pos="4770"/>
        </w:tabs>
        <w:spacing w:before="0" w:after="0"/>
      </w:pPr>
      <w:r>
        <w:t>No. of intersections with structures is 47.0, with minimum of 12.61 and maximum of 12.61 of population impacted</w:t>
      </w:r>
    </w:p>
    <w:p w14:paraId="4541F04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58.33 and maximum of 58.33 meters.</w:t>
      </w:r>
    </w:p>
    <w:p w14:paraId="0DAA9361" w14:textId="77777777" w:rsidR="00462539" w:rsidRDefault="00462539" w:rsidP="006E2336">
      <w:pPr>
        <w:pStyle w:val="ListParagraph"/>
        <w:numPr>
          <w:ilvl w:val="1"/>
          <w:numId w:val="33"/>
        </w:numPr>
        <w:tabs>
          <w:tab w:val="left" w:pos="1080"/>
          <w:tab w:val="left" w:pos="4770"/>
        </w:tabs>
        <w:spacing w:before="0" w:after="0"/>
      </w:pPr>
      <w:r>
        <w:t>Product type is NGL.</w:t>
      </w:r>
    </w:p>
    <w:p w14:paraId="63E4B8B1"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588E50F1" w14:textId="77777777" w:rsidR="00462539" w:rsidRDefault="00462539" w:rsidP="006E2336">
      <w:pPr>
        <w:pStyle w:val="ListParagraph"/>
        <w:numPr>
          <w:ilvl w:val="0"/>
          <w:numId w:val="33"/>
        </w:numPr>
        <w:tabs>
          <w:tab w:val="left" w:pos="1080"/>
          <w:tab w:val="left" w:pos="4770"/>
        </w:tabs>
        <w:spacing w:before="0" w:after="0"/>
      </w:pPr>
      <w:r>
        <w:t xml:space="preserve">"SECT 8 RAPID </w:t>
      </w:r>
      <w:proofErr w:type="gramStart"/>
      <w:r>
        <w:t>CITY</w:t>
      </w:r>
      <w:proofErr w:type="gramEnd"/>
      <w:r>
        <w:t xml:space="preserve"> TO PORTAGE NPS 6</w:t>
      </w:r>
    </w:p>
    <w:p w14:paraId="66C403F1" w14:textId="77777777" w:rsidR="00462539" w:rsidRDefault="00462539" w:rsidP="006E2336">
      <w:pPr>
        <w:pStyle w:val="ListParagraph"/>
        <w:numPr>
          <w:ilvl w:val="1"/>
          <w:numId w:val="33"/>
        </w:numPr>
        <w:tabs>
          <w:tab w:val="left" w:pos="1080"/>
          <w:tab w:val="left" w:pos="4770"/>
        </w:tabs>
        <w:spacing w:before="0" w:after="0"/>
      </w:pPr>
      <w:r>
        <w:t>Total Cumulative Length (m):</w:t>
      </w:r>
      <w:r>
        <w:tab/>
        <w:t>679.83</w:t>
      </w:r>
    </w:p>
    <w:p w14:paraId="08D81EF4" w14:textId="77777777" w:rsidR="00462539" w:rsidRDefault="00462539" w:rsidP="006E2336">
      <w:pPr>
        <w:pStyle w:val="ListParagraph"/>
        <w:numPr>
          <w:ilvl w:val="2"/>
          <w:numId w:val="33"/>
        </w:numPr>
        <w:tabs>
          <w:tab w:val="left" w:pos="1080"/>
          <w:tab w:val="left" w:pos="4770"/>
        </w:tabs>
        <w:spacing w:before="0" w:after="0"/>
      </w:pPr>
      <w:r>
        <w:t>TPD :</w:t>
      </w:r>
      <w:r>
        <w:tab/>
        <w:t>679.83</w:t>
      </w:r>
    </w:p>
    <w:p w14:paraId="6628276B" w14:textId="77777777" w:rsidR="00462539" w:rsidRDefault="00462539" w:rsidP="006E2336">
      <w:pPr>
        <w:pStyle w:val="ListParagraph"/>
        <w:numPr>
          <w:ilvl w:val="1"/>
          <w:numId w:val="33"/>
        </w:numPr>
        <w:tabs>
          <w:tab w:val="left" w:pos="1080"/>
          <w:tab w:val="left" w:pos="4770"/>
        </w:tabs>
        <w:spacing w:before="0" w:after="0"/>
      </w:pPr>
      <w:r>
        <w:lastRenderedPageBreak/>
        <w:t>Likelihood of failure distributed between minimum of 1.499e-03 and maximum of 1.214e-02.</w:t>
      </w:r>
    </w:p>
    <w:p w14:paraId="2D7D173A" w14:textId="77777777" w:rsidR="00462539" w:rsidRDefault="00462539" w:rsidP="006E2336">
      <w:pPr>
        <w:pStyle w:val="ListParagraph"/>
        <w:numPr>
          <w:ilvl w:val="1"/>
          <w:numId w:val="33"/>
        </w:numPr>
        <w:tabs>
          <w:tab w:val="left" w:pos="1080"/>
          <w:tab w:val="left" w:pos="4770"/>
        </w:tabs>
        <w:spacing w:before="0" w:after="0"/>
      </w:pPr>
      <w:r>
        <w:t>Leak scenario:</w:t>
      </w:r>
    </w:p>
    <w:p w14:paraId="32F0E05E" w14:textId="77777777" w:rsidR="00462539" w:rsidRDefault="00462539" w:rsidP="006E2336">
      <w:pPr>
        <w:pStyle w:val="ListParagraph"/>
        <w:numPr>
          <w:ilvl w:val="2"/>
          <w:numId w:val="33"/>
        </w:numPr>
        <w:tabs>
          <w:tab w:val="left" w:pos="1080"/>
          <w:tab w:val="left" w:pos="4770"/>
        </w:tabs>
        <w:spacing w:before="0" w:after="0"/>
      </w:pPr>
      <w:r>
        <w:t>No. of intersections with structures is 22.0, with minimum of 1.26 and maximum of 1.26 of population impacted</w:t>
      </w:r>
    </w:p>
    <w:p w14:paraId="5DDC36E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12.34 and maximum of 12.34 meters.</w:t>
      </w:r>
    </w:p>
    <w:p w14:paraId="643279E7" w14:textId="77777777" w:rsidR="00462539" w:rsidRDefault="00462539" w:rsidP="006E2336">
      <w:pPr>
        <w:pStyle w:val="ListParagraph"/>
        <w:numPr>
          <w:ilvl w:val="1"/>
          <w:numId w:val="33"/>
        </w:numPr>
        <w:tabs>
          <w:tab w:val="left" w:pos="1080"/>
          <w:tab w:val="left" w:pos="4770"/>
        </w:tabs>
        <w:spacing w:before="0" w:after="0"/>
      </w:pPr>
      <w:r>
        <w:t>Rupture scenario:</w:t>
      </w:r>
    </w:p>
    <w:p w14:paraId="7F7B9225" w14:textId="77777777" w:rsidR="00462539" w:rsidRDefault="00462539" w:rsidP="006E2336">
      <w:pPr>
        <w:pStyle w:val="ListParagraph"/>
        <w:numPr>
          <w:ilvl w:val="2"/>
          <w:numId w:val="33"/>
        </w:numPr>
        <w:tabs>
          <w:tab w:val="left" w:pos="1080"/>
          <w:tab w:val="left" w:pos="4770"/>
        </w:tabs>
        <w:spacing w:before="0" w:after="0"/>
      </w:pPr>
      <w:r>
        <w:t>No. of intersections with structures is 75.0, with minimum of 1.26 and maximum of 12.61 of population impacted</w:t>
      </w:r>
    </w:p>
    <w:p w14:paraId="42A27F9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130.83 and maximum of 130.83 meters.</w:t>
      </w:r>
    </w:p>
    <w:p w14:paraId="6F0692B5" w14:textId="77777777" w:rsidR="00462539" w:rsidRDefault="00462539" w:rsidP="006E2336">
      <w:pPr>
        <w:pStyle w:val="ListParagraph"/>
        <w:numPr>
          <w:ilvl w:val="1"/>
          <w:numId w:val="33"/>
        </w:numPr>
        <w:tabs>
          <w:tab w:val="left" w:pos="1080"/>
          <w:tab w:val="left" w:pos="4770"/>
        </w:tabs>
        <w:spacing w:before="0" w:after="0"/>
      </w:pPr>
      <w:r>
        <w:t>Puncture scenario:</w:t>
      </w:r>
    </w:p>
    <w:p w14:paraId="6A372070" w14:textId="77777777" w:rsidR="00462539" w:rsidRDefault="00462539" w:rsidP="006E2336">
      <w:pPr>
        <w:pStyle w:val="ListParagraph"/>
        <w:numPr>
          <w:ilvl w:val="2"/>
          <w:numId w:val="33"/>
        </w:numPr>
        <w:tabs>
          <w:tab w:val="left" w:pos="1080"/>
          <w:tab w:val="left" w:pos="4770"/>
        </w:tabs>
        <w:spacing w:before="0" w:after="0"/>
      </w:pPr>
      <w:r>
        <w:t>No. of intersections with structures is 45.0, with minimum of 1.26 and maximum of 12.61 of population impacted</w:t>
      </w:r>
    </w:p>
    <w:p w14:paraId="5FE45E1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58.33 and maximum of 58.33 meters.</w:t>
      </w:r>
    </w:p>
    <w:p w14:paraId="56FAD71F" w14:textId="77777777" w:rsidR="00462539" w:rsidRDefault="00462539" w:rsidP="006E2336">
      <w:pPr>
        <w:pStyle w:val="ListParagraph"/>
        <w:numPr>
          <w:ilvl w:val="1"/>
          <w:numId w:val="33"/>
        </w:numPr>
        <w:tabs>
          <w:tab w:val="left" w:pos="1080"/>
          <w:tab w:val="left" w:pos="4770"/>
        </w:tabs>
        <w:spacing w:before="0" w:after="0"/>
      </w:pPr>
      <w:r>
        <w:t>Product type is NGL.</w:t>
      </w:r>
    </w:p>
    <w:p w14:paraId="701BABA2"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70944ADA" w14:textId="77777777" w:rsidR="00462539" w:rsidRDefault="00462539" w:rsidP="006E2336">
      <w:pPr>
        <w:pStyle w:val="ListParagraph"/>
        <w:numPr>
          <w:ilvl w:val="0"/>
          <w:numId w:val="33"/>
        </w:numPr>
        <w:tabs>
          <w:tab w:val="left" w:pos="1080"/>
          <w:tab w:val="left" w:pos="4770"/>
        </w:tabs>
        <w:spacing w:before="0" w:after="0"/>
      </w:pPr>
      <w:r>
        <w:t>"RADIAL LAKE EAST LATERAL NPS 4</w:t>
      </w:r>
    </w:p>
    <w:p w14:paraId="040887B5" w14:textId="77777777" w:rsidR="00462539" w:rsidRDefault="00462539" w:rsidP="006E2336">
      <w:pPr>
        <w:pStyle w:val="ListParagraph"/>
        <w:numPr>
          <w:ilvl w:val="1"/>
          <w:numId w:val="33"/>
        </w:numPr>
        <w:tabs>
          <w:tab w:val="left" w:pos="1080"/>
          <w:tab w:val="left" w:pos="4770"/>
        </w:tabs>
        <w:spacing w:before="0" w:after="0"/>
      </w:pPr>
      <w:r>
        <w:t>Total Cumulative Length (m):</w:t>
      </w:r>
      <w:r>
        <w:tab/>
        <w:t>665.53</w:t>
      </w:r>
    </w:p>
    <w:p w14:paraId="564ADDA1" w14:textId="77777777" w:rsidR="00462539" w:rsidRDefault="00462539" w:rsidP="006E2336">
      <w:pPr>
        <w:pStyle w:val="ListParagraph"/>
        <w:numPr>
          <w:ilvl w:val="2"/>
          <w:numId w:val="33"/>
        </w:numPr>
        <w:tabs>
          <w:tab w:val="left" w:pos="1080"/>
          <w:tab w:val="left" w:pos="4770"/>
        </w:tabs>
        <w:spacing w:before="0" w:after="0"/>
      </w:pPr>
      <w:r>
        <w:t>TPD :</w:t>
      </w:r>
      <w:r>
        <w:tab/>
        <w:t>665.53</w:t>
      </w:r>
    </w:p>
    <w:p w14:paraId="11255025"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1.000e-03 and maximum of 1.370e-02.</w:t>
      </w:r>
    </w:p>
    <w:p w14:paraId="5F804912" w14:textId="77777777" w:rsidR="00462539" w:rsidRDefault="00462539" w:rsidP="006E2336">
      <w:pPr>
        <w:pStyle w:val="ListParagraph"/>
        <w:numPr>
          <w:ilvl w:val="1"/>
          <w:numId w:val="33"/>
        </w:numPr>
        <w:tabs>
          <w:tab w:val="left" w:pos="1080"/>
          <w:tab w:val="left" w:pos="4770"/>
        </w:tabs>
        <w:spacing w:before="0" w:after="0"/>
      </w:pPr>
      <w:r>
        <w:t>Leak scenario:</w:t>
      </w:r>
    </w:p>
    <w:p w14:paraId="57802921"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6AB6BEE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11.33 and maximum of 11.33 meters.</w:t>
      </w:r>
    </w:p>
    <w:p w14:paraId="7FC6EE5F" w14:textId="77777777" w:rsidR="00462539" w:rsidRDefault="00462539" w:rsidP="006E2336">
      <w:pPr>
        <w:pStyle w:val="ListParagraph"/>
        <w:numPr>
          <w:ilvl w:val="1"/>
          <w:numId w:val="33"/>
        </w:numPr>
        <w:tabs>
          <w:tab w:val="left" w:pos="1080"/>
          <w:tab w:val="left" w:pos="4770"/>
        </w:tabs>
        <w:spacing w:before="0" w:after="0"/>
      </w:pPr>
      <w:r>
        <w:t>Rupture scenario:</w:t>
      </w:r>
    </w:p>
    <w:p w14:paraId="0DB3AAC6" w14:textId="77777777" w:rsidR="00462539" w:rsidRDefault="00462539" w:rsidP="006E2336">
      <w:pPr>
        <w:pStyle w:val="ListParagraph"/>
        <w:numPr>
          <w:ilvl w:val="2"/>
          <w:numId w:val="33"/>
        </w:numPr>
        <w:tabs>
          <w:tab w:val="left" w:pos="1080"/>
          <w:tab w:val="left" w:pos="4770"/>
        </w:tabs>
        <w:spacing w:before="0" w:after="0"/>
      </w:pPr>
      <w:r>
        <w:t>No. of intersections with structures is 18.0, with minimum of 3.54 and maximum of 51.43 of population impacted</w:t>
      </w:r>
    </w:p>
    <w:p w14:paraId="40AB35F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88.95 and maximum of 88.95 meters.</w:t>
      </w:r>
    </w:p>
    <w:p w14:paraId="03410106" w14:textId="77777777" w:rsidR="00462539" w:rsidRDefault="00462539" w:rsidP="006E2336">
      <w:pPr>
        <w:pStyle w:val="ListParagraph"/>
        <w:numPr>
          <w:ilvl w:val="1"/>
          <w:numId w:val="33"/>
        </w:numPr>
        <w:tabs>
          <w:tab w:val="left" w:pos="1080"/>
          <w:tab w:val="left" w:pos="4770"/>
        </w:tabs>
        <w:spacing w:before="0" w:after="0"/>
      </w:pPr>
      <w:r>
        <w:t>Puncture scenario:</w:t>
      </w:r>
    </w:p>
    <w:p w14:paraId="6FD0E592"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1.26 and maximum of 19.51 of population impacted</w:t>
      </w:r>
    </w:p>
    <w:p w14:paraId="3C03FA3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53.01 and maximum of 53.01 meters.</w:t>
      </w:r>
    </w:p>
    <w:p w14:paraId="7FA206C9"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05EB36D2" w14:textId="77777777" w:rsidR="00462539" w:rsidRDefault="00462539" w:rsidP="006E2336">
      <w:pPr>
        <w:pStyle w:val="ListParagraph"/>
        <w:numPr>
          <w:ilvl w:val="1"/>
          <w:numId w:val="33"/>
        </w:numPr>
        <w:tabs>
          <w:tab w:val="left" w:pos="1080"/>
          <w:tab w:val="left" w:pos="4770"/>
        </w:tabs>
        <w:spacing w:before="0" w:after="0"/>
      </w:pPr>
      <w:r>
        <w:t>Class area location is/are 1.0, 2.0, 3.0."</w:t>
      </w:r>
    </w:p>
    <w:p w14:paraId="2BA2DC0D" w14:textId="77777777" w:rsidR="00462539" w:rsidRDefault="00462539" w:rsidP="006E2336">
      <w:pPr>
        <w:pStyle w:val="ListParagraph"/>
        <w:numPr>
          <w:ilvl w:val="0"/>
          <w:numId w:val="33"/>
        </w:numPr>
        <w:tabs>
          <w:tab w:val="left" w:pos="1080"/>
          <w:tab w:val="left" w:pos="4770"/>
        </w:tabs>
        <w:spacing w:before="0" w:after="0"/>
      </w:pPr>
      <w:r>
        <w:t>"RICINUS TO STRACHAN LATERAL NPS 4</w:t>
      </w:r>
    </w:p>
    <w:p w14:paraId="21E09652" w14:textId="77777777" w:rsidR="00462539" w:rsidRDefault="00462539" w:rsidP="006E2336">
      <w:pPr>
        <w:pStyle w:val="ListParagraph"/>
        <w:numPr>
          <w:ilvl w:val="1"/>
          <w:numId w:val="33"/>
        </w:numPr>
        <w:tabs>
          <w:tab w:val="left" w:pos="1080"/>
          <w:tab w:val="left" w:pos="4770"/>
        </w:tabs>
        <w:spacing w:before="0" w:after="0"/>
      </w:pPr>
      <w:r>
        <w:t>Total Cumulative Length (m):</w:t>
      </w:r>
      <w:r>
        <w:tab/>
        <w:t>652.77</w:t>
      </w:r>
    </w:p>
    <w:p w14:paraId="3FF39916" w14:textId="77777777" w:rsidR="00462539" w:rsidRDefault="00462539" w:rsidP="006E2336">
      <w:pPr>
        <w:pStyle w:val="ListParagraph"/>
        <w:numPr>
          <w:ilvl w:val="2"/>
          <w:numId w:val="33"/>
        </w:numPr>
        <w:tabs>
          <w:tab w:val="left" w:pos="1080"/>
          <w:tab w:val="left" w:pos="4770"/>
        </w:tabs>
        <w:spacing w:before="0" w:after="0"/>
      </w:pPr>
      <w:r>
        <w:t>TPD :</w:t>
      </w:r>
      <w:r>
        <w:tab/>
        <w:t>652.77</w:t>
      </w:r>
    </w:p>
    <w:p w14:paraId="7F44BDE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1.920e-03 and maximum of 1.448e-02.</w:t>
      </w:r>
    </w:p>
    <w:p w14:paraId="0B3629C0" w14:textId="77777777" w:rsidR="00462539" w:rsidRDefault="00462539" w:rsidP="006E2336">
      <w:pPr>
        <w:pStyle w:val="ListParagraph"/>
        <w:numPr>
          <w:ilvl w:val="1"/>
          <w:numId w:val="33"/>
        </w:numPr>
        <w:tabs>
          <w:tab w:val="left" w:pos="1080"/>
          <w:tab w:val="left" w:pos="4770"/>
        </w:tabs>
        <w:spacing w:before="0" w:after="0"/>
      </w:pPr>
      <w:r>
        <w:t>Leak scenario:</w:t>
      </w:r>
    </w:p>
    <w:p w14:paraId="37EC74B4"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1.26 and maximum of 12.61 of population impacted</w:t>
      </w:r>
    </w:p>
    <w:p w14:paraId="054601F3"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12.24 and maximum of 12.24 meters.</w:t>
      </w:r>
    </w:p>
    <w:p w14:paraId="69C5719C" w14:textId="77777777" w:rsidR="00462539" w:rsidRDefault="00462539" w:rsidP="006E2336">
      <w:pPr>
        <w:pStyle w:val="ListParagraph"/>
        <w:numPr>
          <w:ilvl w:val="1"/>
          <w:numId w:val="33"/>
        </w:numPr>
        <w:tabs>
          <w:tab w:val="left" w:pos="1080"/>
          <w:tab w:val="left" w:pos="4770"/>
        </w:tabs>
        <w:spacing w:before="0" w:after="0"/>
      </w:pPr>
      <w:r>
        <w:t>Rupture scenario:</w:t>
      </w:r>
    </w:p>
    <w:p w14:paraId="56A45F90" w14:textId="77777777" w:rsidR="00462539" w:rsidRDefault="00462539" w:rsidP="006E2336">
      <w:pPr>
        <w:pStyle w:val="ListParagraph"/>
        <w:numPr>
          <w:ilvl w:val="2"/>
          <w:numId w:val="33"/>
        </w:numPr>
        <w:tabs>
          <w:tab w:val="left" w:pos="1080"/>
          <w:tab w:val="left" w:pos="4770"/>
        </w:tabs>
        <w:spacing w:before="0" w:after="0"/>
      </w:pPr>
      <w:r>
        <w:t>No. of intersections with structures is 20.0, with minimum of 1.26 and maximum of 12.61 of population impacted</w:t>
      </w:r>
    </w:p>
    <w:p w14:paraId="7AF2F4B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97.06 and maximum of 97.06 meters.</w:t>
      </w:r>
    </w:p>
    <w:p w14:paraId="55A430A2" w14:textId="77777777" w:rsidR="00462539" w:rsidRDefault="00462539" w:rsidP="006E2336">
      <w:pPr>
        <w:pStyle w:val="ListParagraph"/>
        <w:numPr>
          <w:ilvl w:val="1"/>
          <w:numId w:val="33"/>
        </w:numPr>
        <w:tabs>
          <w:tab w:val="left" w:pos="1080"/>
          <w:tab w:val="left" w:pos="4770"/>
        </w:tabs>
        <w:spacing w:before="0" w:after="0"/>
      </w:pPr>
      <w:r>
        <w:t>Puncture scenario:</w:t>
      </w:r>
    </w:p>
    <w:p w14:paraId="16EA8A66" w14:textId="77777777" w:rsidR="00462539" w:rsidRDefault="00462539" w:rsidP="006E2336">
      <w:pPr>
        <w:pStyle w:val="ListParagraph"/>
        <w:numPr>
          <w:ilvl w:val="2"/>
          <w:numId w:val="33"/>
        </w:numPr>
        <w:tabs>
          <w:tab w:val="left" w:pos="1080"/>
          <w:tab w:val="left" w:pos="4770"/>
        </w:tabs>
        <w:spacing w:before="0" w:after="0"/>
      </w:pPr>
      <w:r>
        <w:t>No. of intersections with structures is 19.0, with minimum of 1.26 and maximum of 12.61 of population impacted</w:t>
      </w:r>
    </w:p>
    <w:p w14:paraId="3ECC32D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3AC71608"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02A50607"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FE4FB36" w14:textId="77777777" w:rsidR="00462539" w:rsidRDefault="00462539" w:rsidP="006E2336">
      <w:pPr>
        <w:pStyle w:val="ListParagraph"/>
        <w:numPr>
          <w:ilvl w:val="0"/>
          <w:numId w:val="33"/>
        </w:numPr>
        <w:tabs>
          <w:tab w:val="left" w:pos="1080"/>
          <w:tab w:val="left" w:pos="4770"/>
        </w:tabs>
        <w:spacing w:before="0" w:after="0"/>
      </w:pPr>
      <w:r>
        <w:t xml:space="preserve">"NPS4 Harmattan to </w:t>
      </w:r>
      <w:proofErr w:type="spellStart"/>
      <w:r>
        <w:t>Sundre</w:t>
      </w:r>
      <w:proofErr w:type="spellEnd"/>
      <w:r>
        <w:t xml:space="preserve"> </w:t>
      </w:r>
      <w:proofErr w:type="gramStart"/>
      <w:r>
        <w:t>From</w:t>
      </w:r>
      <w:proofErr w:type="gramEnd"/>
      <w:r>
        <w:t xml:space="preserve"> 1-34-31-4W5 To 16-8-34-5W5</w:t>
      </w:r>
    </w:p>
    <w:p w14:paraId="5E85F0BA" w14:textId="77777777" w:rsidR="00462539" w:rsidRDefault="00462539" w:rsidP="006E2336">
      <w:pPr>
        <w:pStyle w:val="ListParagraph"/>
        <w:numPr>
          <w:ilvl w:val="1"/>
          <w:numId w:val="33"/>
        </w:numPr>
        <w:tabs>
          <w:tab w:val="left" w:pos="1080"/>
          <w:tab w:val="left" w:pos="4770"/>
        </w:tabs>
        <w:spacing w:before="0" w:after="0"/>
      </w:pPr>
      <w:r>
        <w:t>Total Cumulative Length (m):</w:t>
      </w:r>
      <w:r>
        <w:tab/>
        <w:t>649.63</w:t>
      </w:r>
    </w:p>
    <w:p w14:paraId="5371038F" w14:textId="77777777" w:rsidR="00462539" w:rsidRDefault="00462539" w:rsidP="006E2336">
      <w:pPr>
        <w:pStyle w:val="ListParagraph"/>
        <w:numPr>
          <w:ilvl w:val="2"/>
          <w:numId w:val="33"/>
        </w:numPr>
        <w:tabs>
          <w:tab w:val="left" w:pos="1080"/>
          <w:tab w:val="left" w:pos="4770"/>
        </w:tabs>
        <w:spacing w:before="0" w:after="0"/>
      </w:pPr>
      <w:r>
        <w:t>TPD :</w:t>
      </w:r>
      <w:r>
        <w:tab/>
        <w:t>649.63</w:t>
      </w:r>
    </w:p>
    <w:p w14:paraId="31A265A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5.655e-03 and maximum of 1.056e-02.</w:t>
      </w:r>
    </w:p>
    <w:p w14:paraId="3E23B128" w14:textId="77777777" w:rsidR="00462539" w:rsidRDefault="00462539" w:rsidP="006E2336">
      <w:pPr>
        <w:pStyle w:val="ListParagraph"/>
        <w:numPr>
          <w:ilvl w:val="1"/>
          <w:numId w:val="33"/>
        </w:numPr>
        <w:tabs>
          <w:tab w:val="left" w:pos="1080"/>
          <w:tab w:val="left" w:pos="4770"/>
        </w:tabs>
        <w:spacing w:before="0" w:after="0"/>
      </w:pPr>
      <w:r>
        <w:t>Leak scenario:</w:t>
      </w:r>
    </w:p>
    <w:p w14:paraId="7A50296A"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1.26 and maximum of 2.28 of population impacted</w:t>
      </w:r>
    </w:p>
    <w:p w14:paraId="7051B83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12.76 and maximum of 12.76 meters.</w:t>
      </w:r>
    </w:p>
    <w:p w14:paraId="0A145D90" w14:textId="77777777" w:rsidR="00462539" w:rsidRDefault="00462539" w:rsidP="006E2336">
      <w:pPr>
        <w:pStyle w:val="ListParagraph"/>
        <w:numPr>
          <w:ilvl w:val="1"/>
          <w:numId w:val="33"/>
        </w:numPr>
        <w:tabs>
          <w:tab w:val="left" w:pos="1080"/>
          <w:tab w:val="left" w:pos="4770"/>
        </w:tabs>
        <w:spacing w:before="0" w:after="0"/>
      </w:pPr>
      <w:r>
        <w:t>Rupture scenario:</w:t>
      </w:r>
    </w:p>
    <w:p w14:paraId="4A56197B" w14:textId="77777777" w:rsidR="00462539" w:rsidRDefault="00462539" w:rsidP="006E2336">
      <w:pPr>
        <w:pStyle w:val="ListParagraph"/>
        <w:numPr>
          <w:ilvl w:val="2"/>
          <w:numId w:val="33"/>
        </w:numPr>
        <w:tabs>
          <w:tab w:val="left" w:pos="1080"/>
          <w:tab w:val="left" w:pos="4770"/>
        </w:tabs>
        <w:spacing w:before="0" w:after="0"/>
      </w:pPr>
      <w:r>
        <w:t>No. of intersections with structures is 26.0, with minimum of 1.26 and maximum of 3.54 of population impacted</w:t>
      </w:r>
    </w:p>
    <w:p w14:paraId="641C580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102.22 and maximum of 102.22 meters.</w:t>
      </w:r>
    </w:p>
    <w:p w14:paraId="2E6AD8CB" w14:textId="77777777" w:rsidR="00462539" w:rsidRDefault="00462539" w:rsidP="006E2336">
      <w:pPr>
        <w:pStyle w:val="ListParagraph"/>
        <w:numPr>
          <w:ilvl w:val="1"/>
          <w:numId w:val="33"/>
        </w:numPr>
        <w:tabs>
          <w:tab w:val="left" w:pos="1080"/>
          <w:tab w:val="left" w:pos="4770"/>
        </w:tabs>
        <w:spacing w:before="0" w:after="0"/>
      </w:pPr>
      <w:r>
        <w:t>Puncture scenario:</w:t>
      </w:r>
    </w:p>
    <w:p w14:paraId="540BB711" w14:textId="77777777" w:rsidR="00462539" w:rsidRDefault="00462539" w:rsidP="006E2336">
      <w:pPr>
        <w:pStyle w:val="ListParagraph"/>
        <w:numPr>
          <w:ilvl w:val="2"/>
          <w:numId w:val="33"/>
        </w:numPr>
        <w:tabs>
          <w:tab w:val="left" w:pos="1080"/>
          <w:tab w:val="left" w:pos="4770"/>
        </w:tabs>
        <w:spacing w:before="0" w:after="0"/>
      </w:pPr>
      <w:r>
        <w:t>No. of intersections with structures is 19.0, with minimum of 1.26 and maximum of 2.28 of population impacted</w:t>
      </w:r>
    </w:p>
    <w:p w14:paraId="607AE06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60.91 and maximum of 60.91 meters.</w:t>
      </w:r>
    </w:p>
    <w:p w14:paraId="65002928" w14:textId="77777777" w:rsidR="00462539" w:rsidRDefault="00462539" w:rsidP="006E2336">
      <w:pPr>
        <w:pStyle w:val="ListParagraph"/>
        <w:numPr>
          <w:ilvl w:val="1"/>
          <w:numId w:val="33"/>
        </w:numPr>
        <w:tabs>
          <w:tab w:val="left" w:pos="1080"/>
          <w:tab w:val="left" w:pos="4770"/>
        </w:tabs>
        <w:spacing w:before="0" w:after="0"/>
      </w:pPr>
      <w:r>
        <w:t>Product type is Butane.</w:t>
      </w:r>
    </w:p>
    <w:p w14:paraId="5237DDE3"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44483F0E" w14:textId="77777777" w:rsidR="00462539" w:rsidRDefault="00462539" w:rsidP="006E2336">
      <w:pPr>
        <w:pStyle w:val="ListParagraph"/>
        <w:numPr>
          <w:ilvl w:val="0"/>
          <w:numId w:val="33"/>
        </w:numPr>
        <w:tabs>
          <w:tab w:val="left" w:pos="1080"/>
          <w:tab w:val="left" w:pos="4770"/>
        </w:tabs>
        <w:spacing w:before="0" w:after="0"/>
      </w:pPr>
      <w:r>
        <w:t>"BONAVISTA LATERAL 14-24 TO 3-27 NPS 4</w:t>
      </w:r>
    </w:p>
    <w:p w14:paraId="22A7E403" w14:textId="77777777" w:rsidR="00462539" w:rsidRDefault="00462539" w:rsidP="006E2336">
      <w:pPr>
        <w:pStyle w:val="ListParagraph"/>
        <w:numPr>
          <w:ilvl w:val="1"/>
          <w:numId w:val="33"/>
        </w:numPr>
        <w:tabs>
          <w:tab w:val="left" w:pos="1080"/>
          <w:tab w:val="left" w:pos="4770"/>
        </w:tabs>
        <w:spacing w:before="0" w:after="0"/>
      </w:pPr>
      <w:r>
        <w:t>Total Cumulative Length (m):</w:t>
      </w:r>
      <w:r>
        <w:tab/>
        <w:t>632.96</w:t>
      </w:r>
    </w:p>
    <w:p w14:paraId="1DE31E75" w14:textId="77777777" w:rsidR="00462539" w:rsidRDefault="00462539" w:rsidP="006E2336">
      <w:pPr>
        <w:pStyle w:val="ListParagraph"/>
        <w:numPr>
          <w:ilvl w:val="2"/>
          <w:numId w:val="33"/>
        </w:numPr>
        <w:tabs>
          <w:tab w:val="left" w:pos="1080"/>
          <w:tab w:val="left" w:pos="4770"/>
        </w:tabs>
        <w:spacing w:before="0" w:after="0"/>
      </w:pPr>
      <w:r>
        <w:t>TPD :</w:t>
      </w:r>
      <w:r>
        <w:tab/>
        <w:t>632.96</w:t>
      </w:r>
    </w:p>
    <w:p w14:paraId="2D144067"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2.026e-02 and maximum of 2.026e-02.</w:t>
      </w:r>
    </w:p>
    <w:p w14:paraId="7CF77759" w14:textId="77777777" w:rsidR="00462539" w:rsidRDefault="00462539" w:rsidP="006E2336">
      <w:pPr>
        <w:pStyle w:val="ListParagraph"/>
        <w:numPr>
          <w:ilvl w:val="1"/>
          <w:numId w:val="33"/>
        </w:numPr>
        <w:tabs>
          <w:tab w:val="left" w:pos="1080"/>
          <w:tab w:val="left" w:pos="4770"/>
        </w:tabs>
        <w:spacing w:before="0" w:after="0"/>
      </w:pPr>
      <w:r>
        <w:t>Leak scenario:</w:t>
      </w:r>
    </w:p>
    <w:p w14:paraId="3CAA798F" w14:textId="77777777" w:rsidR="00462539" w:rsidRDefault="00462539" w:rsidP="006E2336">
      <w:pPr>
        <w:pStyle w:val="ListParagraph"/>
        <w:numPr>
          <w:ilvl w:val="2"/>
          <w:numId w:val="33"/>
        </w:numPr>
        <w:tabs>
          <w:tab w:val="left" w:pos="1080"/>
          <w:tab w:val="left" w:pos="4770"/>
        </w:tabs>
        <w:spacing w:before="0" w:after="0"/>
      </w:pPr>
      <w:r>
        <w:t>No. of intersections with structures is 39.0, with minimum of 2.97 and maximum of 2.97 of population impacted</w:t>
      </w:r>
    </w:p>
    <w:p w14:paraId="73062FE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3.86 and maximum of 3.86 meters.</w:t>
      </w:r>
    </w:p>
    <w:p w14:paraId="4F68794C" w14:textId="77777777" w:rsidR="00462539" w:rsidRDefault="00462539" w:rsidP="006E2336">
      <w:pPr>
        <w:pStyle w:val="ListParagraph"/>
        <w:numPr>
          <w:ilvl w:val="1"/>
          <w:numId w:val="33"/>
        </w:numPr>
        <w:tabs>
          <w:tab w:val="left" w:pos="1080"/>
          <w:tab w:val="left" w:pos="4770"/>
        </w:tabs>
        <w:spacing w:before="0" w:after="0"/>
      </w:pPr>
      <w:r>
        <w:t>Rupture scenario:</w:t>
      </w:r>
    </w:p>
    <w:p w14:paraId="7602446E" w14:textId="77777777" w:rsidR="00462539" w:rsidRDefault="00462539" w:rsidP="006E2336">
      <w:pPr>
        <w:pStyle w:val="ListParagraph"/>
        <w:numPr>
          <w:ilvl w:val="2"/>
          <w:numId w:val="33"/>
        </w:numPr>
        <w:tabs>
          <w:tab w:val="left" w:pos="1080"/>
          <w:tab w:val="left" w:pos="4770"/>
        </w:tabs>
        <w:spacing w:before="0" w:after="0"/>
      </w:pPr>
      <w:r>
        <w:t>No. of intersections with structures is 25.0, with minimum of 2.97 and maximum of 5.94 of population impacted</w:t>
      </w:r>
    </w:p>
    <w:p w14:paraId="50081869"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28.92 and maximum of 28.92 meters.</w:t>
      </w:r>
    </w:p>
    <w:p w14:paraId="619D5613" w14:textId="77777777" w:rsidR="00462539" w:rsidRDefault="00462539" w:rsidP="006E2336">
      <w:pPr>
        <w:pStyle w:val="ListParagraph"/>
        <w:numPr>
          <w:ilvl w:val="1"/>
          <w:numId w:val="33"/>
        </w:numPr>
        <w:tabs>
          <w:tab w:val="left" w:pos="1080"/>
          <w:tab w:val="left" w:pos="4770"/>
        </w:tabs>
        <w:spacing w:before="0" w:after="0"/>
      </w:pPr>
      <w:r>
        <w:t>Puncture scenario:</w:t>
      </w:r>
    </w:p>
    <w:p w14:paraId="6BFC0040" w14:textId="77777777" w:rsidR="00462539" w:rsidRDefault="00462539" w:rsidP="006E2336">
      <w:pPr>
        <w:pStyle w:val="ListParagraph"/>
        <w:numPr>
          <w:ilvl w:val="2"/>
          <w:numId w:val="33"/>
        </w:numPr>
        <w:tabs>
          <w:tab w:val="left" w:pos="1080"/>
          <w:tab w:val="left" w:pos="4770"/>
        </w:tabs>
        <w:spacing w:before="0" w:after="0"/>
      </w:pPr>
      <w:r>
        <w:t>No. of intersections with structures is 42.0, with minimum of 2.97 and maximum of 2.97 of population impacted</w:t>
      </w:r>
    </w:p>
    <w:p w14:paraId="3DA27FE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15.43 and maximum of 15.43 meters.</w:t>
      </w:r>
    </w:p>
    <w:p w14:paraId="1E127780"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457F1928" w14:textId="77777777" w:rsidR="00462539" w:rsidRDefault="00462539" w:rsidP="006E2336">
      <w:pPr>
        <w:pStyle w:val="ListParagraph"/>
        <w:numPr>
          <w:ilvl w:val="1"/>
          <w:numId w:val="33"/>
        </w:numPr>
        <w:tabs>
          <w:tab w:val="left" w:pos="1080"/>
          <w:tab w:val="left" w:pos="4770"/>
        </w:tabs>
        <w:spacing w:before="0" w:after="0"/>
      </w:pPr>
      <w:r>
        <w:t>Class area location is/are 2.0."</w:t>
      </w:r>
    </w:p>
    <w:p w14:paraId="37F4DB17" w14:textId="77777777" w:rsidR="00462539" w:rsidRDefault="00462539" w:rsidP="006E2336">
      <w:pPr>
        <w:pStyle w:val="ListParagraph"/>
        <w:numPr>
          <w:ilvl w:val="0"/>
          <w:numId w:val="33"/>
        </w:numPr>
        <w:tabs>
          <w:tab w:val="left" w:pos="1080"/>
          <w:tab w:val="left" w:pos="4770"/>
        </w:tabs>
        <w:spacing w:before="0" w:after="0"/>
      </w:pPr>
      <w:r>
        <w:t xml:space="preserve">"NPS12 Medicine River </w:t>
      </w:r>
      <w:proofErr w:type="spellStart"/>
      <w:r>
        <w:t>Jct</w:t>
      </w:r>
      <w:proofErr w:type="spellEnd"/>
      <w:r>
        <w:t xml:space="preserve"> to </w:t>
      </w:r>
      <w:proofErr w:type="spellStart"/>
      <w:r>
        <w:t>Sundre</w:t>
      </w:r>
      <w:proofErr w:type="spellEnd"/>
      <w:r>
        <w:t xml:space="preserve"> </w:t>
      </w:r>
      <w:proofErr w:type="gramStart"/>
      <w:r>
        <w:t>From</w:t>
      </w:r>
      <w:proofErr w:type="gramEnd"/>
      <w:r>
        <w:t xml:space="preserve"> 9-27-39-3-W5 To 16-8-34-5-W5</w:t>
      </w:r>
    </w:p>
    <w:p w14:paraId="4785C6BD" w14:textId="77777777" w:rsidR="00462539" w:rsidRDefault="00462539" w:rsidP="006E2336">
      <w:pPr>
        <w:pStyle w:val="ListParagraph"/>
        <w:numPr>
          <w:ilvl w:val="1"/>
          <w:numId w:val="33"/>
        </w:numPr>
        <w:tabs>
          <w:tab w:val="left" w:pos="1080"/>
          <w:tab w:val="left" w:pos="4770"/>
        </w:tabs>
        <w:spacing w:before="0" w:after="0"/>
      </w:pPr>
      <w:r>
        <w:t>Total Cumulative Length (m):</w:t>
      </w:r>
      <w:r>
        <w:tab/>
        <w:t>618.71</w:t>
      </w:r>
    </w:p>
    <w:p w14:paraId="72262224" w14:textId="77777777" w:rsidR="00462539" w:rsidRDefault="00462539" w:rsidP="006E2336">
      <w:pPr>
        <w:pStyle w:val="ListParagraph"/>
        <w:numPr>
          <w:ilvl w:val="2"/>
          <w:numId w:val="33"/>
        </w:numPr>
        <w:tabs>
          <w:tab w:val="left" w:pos="1080"/>
          <w:tab w:val="left" w:pos="4770"/>
        </w:tabs>
        <w:spacing w:before="0" w:after="0"/>
      </w:pPr>
      <w:r>
        <w:t>TPD :</w:t>
      </w:r>
      <w:r>
        <w:tab/>
        <w:t>497.68</w:t>
      </w:r>
    </w:p>
    <w:p w14:paraId="3BF8A4FB" w14:textId="77777777" w:rsidR="00462539" w:rsidRDefault="00462539" w:rsidP="006E2336">
      <w:pPr>
        <w:pStyle w:val="ListParagraph"/>
        <w:numPr>
          <w:ilvl w:val="2"/>
          <w:numId w:val="33"/>
        </w:numPr>
        <w:tabs>
          <w:tab w:val="left" w:pos="1080"/>
          <w:tab w:val="left" w:pos="4770"/>
        </w:tabs>
        <w:spacing w:before="0" w:after="0"/>
      </w:pPr>
      <w:r>
        <w:t>CT :</w:t>
      </w:r>
      <w:r>
        <w:tab/>
        <w:t>42.12</w:t>
      </w:r>
    </w:p>
    <w:p w14:paraId="4CDE0C39" w14:textId="77777777" w:rsidR="00462539" w:rsidRDefault="00462539" w:rsidP="006E2336">
      <w:pPr>
        <w:pStyle w:val="ListParagraph"/>
        <w:numPr>
          <w:ilvl w:val="2"/>
          <w:numId w:val="33"/>
        </w:numPr>
        <w:tabs>
          <w:tab w:val="left" w:pos="1080"/>
          <w:tab w:val="left" w:pos="4770"/>
        </w:tabs>
        <w:spacing w:before="0" w:after="0"/>
      </w:pPr>
      <w:r>
        <w:t>NF :</w:t>
      </w:r>
      <w:r>
        <w:tab/>
        <w:t>78.91</w:t>
      </w:r>
    </w:p>
    <w:p w14:paraId="7D87B4C7"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1.046e-03 and maximum of 3.302e-03.</w:t>
      </w:r>
    </w:p>
    <w:p w14:paraId="5A2F40D6" w14:textId="77777777" w:rsidR="00462539" w:rsidRDefault="00462539" w:rsidP="006E2336">
      <w:pPr>
        <w:pStyle w:val="ListParagraph"/>
        <w:numPr>
          <w:ilvl w:val="1"/>
          <w:numId w:val="33"/>
        </w:numPr>
        <w:tabs>
          <w:tab w:val="left" w:pos="1080"/>
          <w:tab w:val="left" w:pos="4770"/>
        </w:tabs>
        <w:spacing w:before="0" w:after="0"/>
      </w:pPr>
      <w:r>
        <w:t>Leak scenario:</w:t>
      </w:r>
    </w:p>
    <w:p w14:paraId="61D72609" w14:textId="77777777" w:rsidR="00462539" w:rsidRDefault="00462539" w:rsidP="006E2336">
      <w:pPr>
        <w:pStyle w:val="ListParagraph"/>
        <w:numPr>
          <w:ilvl w:val="2"/>
          <w:numId w:val="33"/>
        </w:numPr>
        <w:tabs>
          <w:tab w:val="left" w:pos="1080"/>
          <w:tab w:val="left" w:pos="4770"/>
        </w:tabs>
        <w:spacing w:before="0" w:after="0"/>
      </w:pPr>
      <w:r>
        <w:t>No. of intersections with structures is 55.0, with minimum of 2.28 and maximum of 2.97 of population impacted</w:t>
      </w:r>
    </w:p>
    <w:p w14:paraId="15DB0E6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3.84 and maximum of 3.95 meters.</w:t>
      </w:r>
    </w:p>
    <w:p w14:paraId="0FC329F5" w14:textId="77777777" w:rsidR="00462539" w:rsidRDefault="00462539" w:rsidP="006E2336">
      <w:pPr>
        <w:pStyle w:val="ListParagraph"/>
        <w:numPr>
          <w:ilvl w:val="1"/>
          <w:numId w:val="33"/>
        </w:numPr>
        <w:tabs>
          <w:tab w:val="left" w:pos="1080"/>
          <w:tab w:val="left" w:pos="4770"/>
        </w:tabs>
        <w:spacing w:before="0" w:after="0"/>
      </w:pPr>
      <w:r>
        <w:t>Rupture scenario:</w:t>
      </w:r>
    </w:p>
    <w:p w14:paraId="4D2D4E81" w14:textId="77777777" w:rsidR="00462539" w:rsidRDefault="00462539" w:rsidP="006E2336">
      <w:pPr>
        <w:pStyle w:val="ListParagraph"/>
        <w:numPr>
          <w:ilvl w:val="2"/>
          <w:numId w:val="33"/>
        </w:numPr>
        <w:tabs>
          <w:tab w:val="left" w:pos="1080"/>
          <w:tab w:val="left" w:pos="4770"/>
        </w:tabs>
        <w:spacing w:before="0" w:after="0"/>
      </w:pPr>
      <w:r>
        <w:t>No. of intersections with structures is 97.0, with minimum of 2.28 and maximum of 5.82 of population impacted</w:t>
      </w:r>
    </w:p>
    <w:p w14:paraId="5E29950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74.13 and maximum of 76.25 meters.</w:t>
      </w:r>
    </w:p>
    <w:p w14:paraId="7C4762DE" w14:textId="77777777" w:rsidR="00462539" w:rsidRDefault="00462539" w:rsidP="006E2336">
      <w:pPr>
        <w:pStyle w:val="ListParagraph"/>
        <w:numPr>
          <w:ilvl w:val="1"/>
          <w:numId w:val="33"/>
        </w:numPr>
        <w:tabs>
          <w:tab w:val="left" w:pos="1080"/>
          <w:tab w:val="left" w:pos="4770"/>
        </w:tabs>
        <w:spacing w:before="0" w:after="0"/>
      </w:pPr>
      <w:r>
        <w:t>Puncture scenario:</w:t>
      </w:r>
    </w:p>
    <w:p w14:paraId="59A8CE5E" w14:textId="77777777" w:rsidR="00462539" w:rsidRDefault="00462539" w:rsidP="006E2336">
      <w:pPr>
        <w:pStyle w:val="ListParagraph"/>
        <w:numPr>
          <w:ilvl w:val="2"/>
          <w:numId w:val="33"/>
        </w:numPr>
        <w:tabs>
          <w:tab w:val="left" w:pos="1080"/>
          <w:tab w:val="left" w:pos="4770"/>
        </w:tabs>
        <w:spacing w:before="0" w:after="0"/>
      </w:pPr>
      <w:r>
        <w:t>No. of intersections with structures is 80.0, with minimum of 1.26 and maximum of 2.97 of population impacted</w:t>
      </w:r>
    </w:p>
    <w:p w14:paraId="3C01BF6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15.33 and maximum of 15.77 meters.</w:t>
      </w:r>
    </w:p>
    <w:p w14:paraId="2A1857F7"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02F36325"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4E2F2FB3" w14:textId="77777777" w:rsidR="00462539" w:rsidRDefault="00462539" w:rsidP="006E2336">
      <w:pPr>
        <w:pStyle w:val="ListParagraph"/>
        <w:numPr>
          <w:ilvl w:val="0"/>
          <w:numId w:val="33"/>
        </w:numPr>
        <w:tabs>
          <w:tab w:val="left" w:pos="1080"/>
          <w:tab w:val="left" w:pos="4770"/>
        </w:tabs>
        <w:spacing w:before="0" w:after="0"/>
      </w:pPr>
      <w:r>
        <w:t>"DEWDNEY SPUR NPS 6</w:t>
      </w:r>
    </w:p>
    <w:p w14:paraId="0345B4C9" w14:textId="77777777" w:rsidR="00462539" w:rsidRDefault="00462539" w:rsidP="006E2336">
      <w:pPr>
        <w:pStyle w:val="ListParagraph"/>
        <w:numPr>
          <w:ilvl w:val="1"/>
          <w:numId w:val="33"/>
        </w:numPr>
        <w:tabs>
          <w:tab w:val="left" w:pos="1080"/>
          <w:tab w:val="left" w:pos="4770"/>
        </w:tabs>
        <w:spacing w:before="0" w:after="0"/>
      </w:pPr>
      <w:r>
        <w:t>Total Cumulative Length (m):</w:t>
      </w:r>
      <w:r>
        <w:tab/>
        <w:t>585.58</w:t>
      </w:r>
    </w:p>
    <w:p w14:paraId="24352377" w14:textId="77777777" w:rsidR="00462539" w:rsidRDefault="00462539" w:rsidP="006E2336">
      <w:pPr>
        <w:pStyle w:val="ListParagraph"/>
        <w:numPr>
          <w:ilvl w:val="2"/>
          <w:numId w:val="33"/>
        </w:numPr>
        <w:tabs>
          <w:tab w:val="left" w:pos="1080"/>
          <w:tab w:val="left" w:pos="4770"/>
        </w:tabs>
        <w:spacing w:before="0" w:after="0"/>
      </w:pPr>
      <w:r>
        <w:t>TPD :</w:t>
      </w:r>
      <w:r>
        <w:tab/>
        <w:t>585.58</w:t>
      </w:r>
    </w:p>
    <w:p w14:paraId="259E58A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8.318e-03 and maximum of 8.318e-03.</w:t>
      </w:r>
    </w:p>
    <w:p w14:paraId="46BC205D" w14:textId="77777777" w:rsidR="00462539" w:rsidRDefault="00462539" w:rsidP="006E2336">
      <w:pPr>
        <w:pStyle w:val="ListParagraph"/>
        <w:numPr>
          <w:ilvl w:val="1"/>
          <w:numId w:val="33"/>
        </w:numPr>
        <w:tabs>
          <w:tab w:val="left" w:pos="1080"/>
          <w:tab w:val="left" w:pos="4770"/>
        </w:tabs>
        <w:spacing w:before="0" w:after="0"/>
      </w:pPr>
      <w:r>
        <w:t>Leak scenario:</w:t>
      </w:r>
    </w:p>
    <w:p w14:paraId="3A3268E0"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0.0 and maximum of 12.61 of population impacted</w:t>
      </w:r>
    </w:p>
    <w:p w14:paraId="3AEE321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12.34 and maximum of 12.34 meters.</w:t>
      </w:r>
    </w:p>
    <w:p w14:paraId="5F047897" w14:textId="77777777" w:rsidR="00462539" w:rsidRDefault="00462539" w:rsidP="006E2336">
      <w:pPr>
        <w:pStyle w:val="ListParagraph"/>
        <w:numPr>
          <w:ilvl w:val="1"/>
          <w:numId w:val="33"/>
        </w:numPr>
        <w:tabs>
          <w:tab w:val="left" w:pos="1080"/>
          <w:tab w:val="left" w:pos="4770"/>
        </w:tabs>
        <w:spacing w:before="0" w:after="0"/>
      </w:pPr>
      <w:r>
        <w:t>Rupture scenario:</w:t>
      </w:r>
    </w:p>
    <w:p w14:paraId="499329B2"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1.26 and maximum of 13.87 of population impacted</w:t>
      </w:r>
    </w:p>
    <w:p w14:paraId="2DB380A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130.83 and maximum of 130.83 meters.</w:t>
      </w:r>
    </w:p>
    <w:p w14:paraId="5A5AA110" w14:textId="77777777" w:rsidR="00462539" w:rsidRDefault="00462539" w:rsidP="006E2336">
      <w:pPr>
        <w:pStyle w:val="ListParagraph"/>
        <w:numPr>
          <w:ilvl w:val="1"/>
          <w:numId w:val="33"/>
        </w:numPr>
        <w:tabs>
          <w:tab w:val="left" w:pos="1080"/>
          <w:tab w:val="left" w:pos="4770"/>
        </w:tabs>
        <w:spacing w:before="0" w:after="0"/>
      </w:pPr>
      <w:r>
        <w:t>Puncture scenario:</w:t>
      </w:r>
    </w:p>
    <w:p w14:paraId="61E1D753"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20.0, with minimum of 1.26 and maximum of 12.61 of population impacted</w:t>
      </w:r>
    </w:p>
    <w:p w14:paraId="300E764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58.33 and maximum of 58.33 meters.</w:t>
      </w:r>
    </w:p>
    <w:p w14:paraId="35DD3812" w14:textId="77777777" w:rsidR="00462539" w:rsidRDefault="00462539" w:rsidP="006E2336">
      <w:pPr>
        <w:pStyle w:val="ListParagraph"/>
        <w:numPr>
          <w:ilvl w:val="1"/>
          <w:numId w:val="33"/>
        </w:numPr>
        <w:tabs>
          <w:tab w:val="left" w:pos="1080"/>
          <w:tab w:val="left" w:pos="4770"/>
        </w:tabs>
        <w:spacing w:before="0" w:after="0"/>
      </w:pPr>
      <w:r>
        <w:t>Product type is NGL.</w:t>
      </w:r>
    </w:p>
    <w:p w14:paraId="02BCEB0D"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24920367" w14:textId="77777777" w:rsidR="00462539" w:rsidRDefault="00462539" w:rsidP="006E2336">
      <w:pPr>
        <w:pStyle w:val="ListParagraph"/>
        <w:numPr>
          <w:ilvl w:val="0"/>
          <w:numId w:val="33"/>
        </w:numPr>
        <w:tabs>
          <w:tab w:val="left" w:pos="1080"/>
          <w:tab w:val="left" w:pos="4770"/>
        </w:tabs>
        <w:spacing w:before="0" w:after="0"/>
      </w:pPr>
      <w:r>
        <w:t>"NITON BV 22 TO STATION 8 NPS 4</w:t>
      </w:r>
    </w:p>
    <w:p w14:paraId="10994A4F" w14:textId="77777777" w:rsidR="00462539" w:rsidRDefault="00462539" w:rsidP="006E2336">
      <w:pPr>
        <w:pStyle w:val="ListParagraph"/>
        <w:numPr>
          <w:ilvl w:val="1"/>
          <w:numId w:val="33"/>
        </w:numPr>
        <w:tabs>
          <w:tab w:val="left" w:pos="1080"/>
          <w:tab w:val="left" w:pos="4770"/>
        </w:tabs>
        <w:spacing w:before="0" w:after="0"/>
      </w:pPr>
      <w:r>
        <w:t>Total Cumulative Length (m):</w:t>
      </w:r>
      <w:r>
        <w:tab/>
        <w:t>538.97</w:t>
      </w:r>
    </w:p>
    <w:p w14:paraId="63C4728B" w14:textId="77777777" w:rsidR="00462539" w:rsidRDefault="00462539" w:rsidP="006E2336">
      <w:pPr>
        <w:pStyle w:val="ListParagraph"/>
        <w:numPr>
          <w:ilvl w:val="2"/>
          <w:numId w:val="33"/>
        </w:numPr>
        <w:tabs>
          <w:tab w:val="left" w:pos="1080"/>
          <w:tab w:val="left" w:pos="4770"/>
        </w:tabs>
        <w:spacing w:before="0" w:after="0"/>
      </w:pPr>
      <w:r>
        <w:t>TPD :</w:t>
      </w:r>
      <w:r>
        <w:tab/>
        <w:t>538.97</w:t>
      </w:r>
    </w:p>
    <w:p w14:paraId="026B2108"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3.469e-03 and maximum of 3.469e-03.</w:t>
      </w:r>
    </w:p>
    <w:p w14:paraId="62DEDDE9" w14:textId="77777777" w:rsidR="00462539" w:rsidRDefault="00462539" w:rsidP="006E2336">
      <w:pPr>
        <w:pStyle w:val="ListParagraph"/>
        <w:numPr>
          <w:ilvl w:val="1"/>
          <w:numId w:val="33"/>
        </w:numPr>
        <w:tabs>
          <w:tab w:val="left" w:pos="1080"/>
          <w:tab w:val="left" w:pos="4770"/>
        </w:tabs>
        <w:spacing w:before="0" w:after="0"/>
      </w:pPr>
      <w:r>
        <w:t>Leak scenario:</w:t>
      </w:r>
    </w:p>
    <w:p w14:paraId="1AF421B8"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12.61 and maximum of 12.61 of population impacted</w:t>
      </w:r>
    </w:p>
    <w:p w14:paraId="22BE53C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11.49 and maximum of 11.49 meters.</w:t>
      </w:r>
    </w:p>
    <w:p w14:paraId="7AA1D602" w14:textId="77777777" w:rsidR="00462539" w:rsidRDefault="00462539" w:rsidP="006E2336">
      <w:pPr>
        <w:pStyle w:val="ListParagraph"/>
        <w:numPr>
          <w:ilvl w:val="1"/>
          <w:numId w:val="33"/>
        </w:numPr>
        <w:tabs>
          <w:tab w:val="left" w:pos="1080"/>
          <w:tab w:val="left" w:pos="4770"/>
        </w:tabs>
        <w:spacing w:before="0" w:after="0"/>
      </w:pPr>
      <w:r>
        <w:t>Rupture scenario:</w:t>
      </w:r>
    </w:p>
    <w:p w14:paraId="2D9BF234" w14:textId="77777777" w:rsidR="00462539" w:rsidRDefault="00462539" w:rsidP="006E2336">
      <w:pPr>
        <w:pStyle w:val="ListParagraph"/>
        <w:numPr>
          <w:ilvl w:val="2"/>
          <w:numId w:val="33"/>
        </w:numPr>
        <w:tabs>
          <w:tab w:val="left" w:pos="1080"/>
          <w:tab w:val="left" w:pos="4770"/>
        </w:tabs>
        <w:spacing w:before="0" w:after="0"/>
      </w:pPr>
      <w:r>
        <w:t>No. of intersections with structures is 39.0, with minimum of 12.61 and maximum of 12.61 of population impacted</w:t>
      </w:r>
    </w:p>
    <w:p w14:paraId="52A788E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90.36 and maximum of 90.36 meters.</w:t>
      </w:r>
    </w:p>
    <w:p w14:paraId="003B37B2" w14:textId="77777777" w:rsidR="00462539" w:rsidRDefault="00462539" w:rsidP="006E2336">
      <w:pPr>
        <w:pStyle w:val="ListParagraph"/>
        <w:numPr>
          <w:ilvl w:val="1"/>
          <w:numId w:val="33"/>
        </w:numPr>
        <w:tabs>
          <w:tab w:val="left" w:pos="1080"/>
          <w:tab w:val="left" w:pos="4770"/>
        </w:tabs>
        <w:spacing w:before="0" w:after="0"/>
      </w:pPr>
      <w:r>
        <w:t>Puncture scenario:</w:t>
      </w:r>
    </w:p>
    <w:p w14:paraId="7AD46939" w14:textId="77777777" w:rsidR="00462539" w:rsidRDefault="00462539" w:rsidP="006E2336">
      <w:pPr>
        <w:pStyle w:val="ListParagraph"/>
        <w:numPr>
          <w:ilvl w:val="2"/>
          <w:numId w:val="33"/>
        </w:numPr>
        <w:tabs>
          <w:tab w:val="left" w:pos="1080"/>
          <w:tab w:val="left" w:pos="4770"/>
        </w:tabs>
        <w:spacing w:before="0" w:after="0"/>
      </w:pPr>
      <w:r>
        <w:t>No. of intersections with structures is 31.0, with minimum of 12.61 and maximum of 12.61 of population impacted</w:t>
      </w:r>
    </w:p>
    <w:p w14:paraId="41D5AD7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53.85 and maximum of 53.85 meters.</w:t>
      </w:r>
    </w:p>
    <w:p w14:paraId="3D6B81F9"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6065F097"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41CBC778" w14:textId="77777777" w:rsidR="00462539" w:rsidRDefault="00462539" w:rsidP="006E2336">
      <w:pPr>
        <w:pStyle w:val="ListParagraph"/>
        <w:numPr>
          <w:ilvl w:val="0"/>
          <w:numId w:val="33"/>
        </w:numPr>
        <w:tabs>
          <w:tab w:val="left" w:pos="1080"/>
          <w:tab w:val="left" w:pos="4770"/>
        </w:tabs>
        <w:spacing w:before="0" w:after="0"/>
      </w:pPr>
      <w:r>
        <w:t>"SSPL TRUNK LINE NPS 12</w:t>
      </w:r>
    </w:p>
    <w:p w14:paraId="41B00EAD" w14:textId="77777777" w:rsidR="00462539" w:rsidRDefault="00462539" w:rsidP="006E2336">
      <w:pPr>
        <w:pStyle w:val="ListParagraph"/>
        <w:numPr>
          <w:ilvl w:val="1"/>
          <w:numId w:val="33"/>
        </w:numPr>
        <w:tabs>
          <w:tab w:val="left" w:pos="1080"/>
          <w:tab w:val="left" w:pos="4770"/>
        </w:tabs>
        <w:spacing w:before="0" w:after="0"/>
      </w:pPr>
      <w:r>
        <w:t>Total Cumulative Length (m):</w:t>
      </w:r>
      <w:r>
        <w:tab/>
        <w:t>510.28</w:t>
      </w:r>
    </w:p>
    <w:p w14:paraId="1A2FD2A6" w14:textId="77777777" w:rsidR="00462539" w:rsidRDefault="00462539" w:rsidP="006E2336">
      <w:pPr>
        <w:pStyle w:val="ListParagraph"/>
        <w:numPr>
          <w:ilvl w:val="2"/>
          <w:numId w:val="33"/>
        </w:numPr>
        <w:tabs>
          <w:tab w:val="left" w:pos="1080"/>
          <w:tab w:val="left" w:pos="4770"/>
        </w:tabs>
        <w:spacing w:before="0" w:after="0"/>
      </w:pPr>
      <w:r>
        <w:t>TPD :</w:t>
      </w:r>
      <w:r>
        <w:tab/>
        <w:t>5.51</w:t>
      </w:r>
    </w:p>
    <w:p w14:paraId="37B0EEF1" w14:textId="77777777" w:rsidR="00462539" w:rsidRDefault="00462539" w:rsidP="006E2336">
      <w:pPr>
        <w:pStyle w:val="ListParagraph"/>
        <w:numPr>
          <w:ilvl w:val="2"/>
          <w:numId w:val="33"/>
        </w:numPr>
        <w:tabs>
          <w:tab w:val="left" w:pos="1080"/>
          <w:tab w:val="left" w:pos="4770"/>
        </w:tabs>
        <w:spacing w:before="0" w:after="0"/>
      </w:pPr>
      <w:r>
        <w:t>MD Method 2 :</w:t>
      </w:r>
      <w:r>
        <w:tab/>
        <w:t>504.77</w:t>
      </w:r>
    </w:p>
    <w:p w14:paraId="19CB55B7"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1.002e-02 and maximum of 9.796e-01.</w:t>
      </w:r>
    </w:p>
    <w:p w14:paraId="28A40FDE" w14:textId="77777777" w:rsidR="00462539" w:rsidRDefault="00462539" w:rsidP="006E2336">
      <w:pPr>
        <w:pStyle w:val="ListParagraph"/>
        <w:numPr>
          <w:ilvl w:val="1"/>
          <w:numId w:val="33"/>
        </w:numPr>
        <w:tabs>
          <w:tab w:val="left" w:pos="1080"/>
          <w:tab w:val="left" w:pos="4770"/>
        </w:tabs>
        <w:spacing w:before="0" w:after="0"/>
      </w:pPr>
      <w:r>
        <w:t>Leak scenario:</w:t>
      </w:r>
    </w:p>
    <w:p w14:paraId="39018EF1" w14:textId="77777777" w:rsidR="00462539" w:rsidRDefault="00462539" w:rsidP="006E2336">
      <w:pPr>
        <w:pStyle w:val="ListParagraph"/>
        <w:numPr>
          <w:ilvl w:val="2"/>
          <w:numId w:val="33"/>
        </w:numPr>
        <w:tabs>
          <w:tab w:val="left" w:pos="1080"/>
          <w:tab w:val="left" w:pos="4770"/>
        </w:tabs>
        <w:spacing w:before="0" w:after="0"/>
      </w:pPr>
      <w:r>
        <w:t>No. of intersections with structures is 53.0, with minimum of 2.28 and maximum of 2.28 of population impacted</w:t>
      </w:r>
    </w:p>
    <w:p w14:paraId="0BD57E7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3.97 and maximum of 3.97 meters.</w:t>
      </w:r>
    </w:p>
    <w:p w14:paraId="186200BD" w14:textId="77777777" w:rsidR="00462539" w:rsidRDefault="00462539" w:rsidP="006E2336">
      <w:pPr>
        <w:pStyle w:val="ListParagraph"/>
        <w:numPr>
          <w:ilvl w:val="1"/>
          <w:numId w:val="33"/>
        </w:numPr>
        <w:tabs>
          <w:tab w:val="left" w:pos="1080"/>
          <w:tab w:val="left" w:pos="4770"/>
        </w:tabs>
        <w:spacing w:before="0" w:after="0"/>
      </w:pPr>
      <w:r>
        <w:t>Rupture scenario:</w:t>
      </w:r>
    </w:p>
    <w:p w14:paraId="02C31427" w14:textId="77777777" w:rsidR="00462539" w:rsidRDefault="00462539" w:rsidP="006E2336">
      <w:pPr>
        <w:pStyle w:val="ListParagraph"/>
        <w:numPr>
          <w:ilvl w:val="2"/>
          <w:numId w:val="33"/>
        </w:numPr>
        <w:tabs>
          <w:tab w:val="left" w:pos="1080"/>
          <w:tab w:val="left" w:pos="4770"/>
        </w:tabs>
        <w:spacing w:before="0" w:after="0"/>
      </w:pPr>
      <w:r>
        <w:t>No. of intersections with structures is 77.0, with minimum of 2.28 and maximum of 2.28 of population impacted</w:t>
      </w:r>
    </w:p>
    <w:p w14:paraId="10E8C63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76.72 and maximum of 76.72 meters.</w:t>
      </w:r>
    </w:p>
    <w:p w14:paraId="4D088EE9" w14:textId="77777777" w:rsidR="00462539" w:rsidRDefault="00462539" w:rsidP="006E2336">
      <w:pPr>
        <w:pStyle w:val="ListParagraph"/>
        <w:numPr>
          <w:ilvl w:val="1"/>
          <w:numId w:val="33"/>
        </w:numPr>
        <w:tabs>
          <w:tab w:val="left" w:pos="1080"/>
          <w:tab w:val="left" w:pos="4770"/>
        </w:tabs>
        <w:spacing w:before="0" w:after="0"/>
      </w:pPr>
      <w:r>
        <w:t>Puncture scenario:</w:t>
      </w:r>
    </w:p>
    <w:p w14:paraId="5C5F5F34" w14:textId="77777777" w:rsidR="00462539" w:rsidRDefault="00462539" w:rsidP="006E2336">
      <w:pPr>
        <w:pStyle w:val="ListParagraph"/>
        <w:numPr>
          <w:ilvl w:val="2"/>
          <w:numId w:val="33"/>
        </w:numPr>
        <w:tabs>
          <w:tab w:val="left" w:pos="1080"/>
          <w:tab w:val="left" w:pos="4770"/>
        </w:tabs>
        <w:spacing w:before="0" w:after="0"/>
      </w:pPr>
      <w:r>
        <w:t>No. of intersections with structures is 84.0, with minimum of 2.28 and maximum of 2.28 of population impacted</w:t>
      </w:r>
    </w:p>
    <w:p w14:paraId="51D4309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15.87 and maximum of 15.87 meters.</w:t>
      </w:r>
    </w:p>
    <w:p w14:paraId="54583358" w14:textId="77777777" w:rsidR="00462539" w:rsidRDefault="00462539" w:rsidP="006E2336">
      <w:pPr>
        <w:pStyle w:val="ListParagraph"/>
        <w:numPr>
          <w:ilvl w:val="1"/>
          <w:numId w:val="33"/>
        </w:numPr>
        <w:tabs>
          <w:tab w:val="left" w:pos="1080"/>
          <w:tab w:val="left" w:pos="4770"/>
        </w:tabs>
        <w:spacing w:before="0" w:after="0"/>
      </w:pPr>
      <w:r>
        <w:lastRenderedPageBreak/>
        <w:t>Product type is Crude Oil.</w:t>
      </w:r>
    </w:p>
    <w:p w14:paraId="56B69CCC"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6AA122E" w14:textId="77777777" w:rsidR="00462539" w:rsidRDefault="00462539" w:rsidP="006E2336">
      <w:pPr>
        <w:pStyle w:val="ListParagraph"/>
        <w:numPr>
          <w:ilvl w:val="0"/>
          <w:numId w:val="33"/>
        </w:numPr>
        <w:tabs>
          <w:tab w:val="left" w:pos="1080"/>
          <w:tab w:val="left" w:pos="4770"/>
        </w:tabs>
        <w:spacing w:before="0" w:after="0"/>
      </w:pPr>
      <w:r>
        <w:t>"RADIAL LAKE TO LOCHEARN PUMP STATION NPS 3</w:t>
      </w:r>
    </w:p>
    <w:p w14:paraId="358840E9" w14:textId="77777777" w:rsidR="00462539" w:rsidRDefault="00462539" w:rsidP="006E2336">
      <w:pPr>
        <w:pStyle w:val="ListParagraph"/>
        <w:numPr>
          <w:ilvl w:val="1"/>
          <w:numId w:val="33"/>
        </w:numPr>
        <w:tabs>
          <w:tab w:val="left" w:pos="1080"/>
          <w:tab w:val="left" w:pos="4770"/>
        </w:tabs>
        <w:spacing w:before="0" w:after="0"/>
      </w:pPr>
      <w:r>
        <w:t>Total Cumulative Length (m):</w:t>
      </w:r>
      <w:r>
        <w:tab/>
        <w:t>499.75</w:t>
      </w:r>
    </w:p>
    <w:p w14:paraId="472EE816" w14:textId="77777777" w:rsidR="00462539" w:rsidRDefault="00462539" w:rsidP="006E2336">
      <w:pPr>
        <w:pStyle w:val="ListParagraph"/>
        <w:numPr>
          <w:ilvl w:val="2"/>
          <w:numId w:val="33"/>
        </w:numPr>
        <w:tabs>
          <w:tab w:val="left" w:pos="1080"/>
          <w:tab w:val="left" w:pos="4770"/>
        </w:tabs>
        <w:spacing w:before="0" w:after="0"/>
      </w:pPr>
      <w:r>
        <w:t>TPD :</w:t>
      </w:r>
      <w:r>
        <w:tab/>
        <w:t>499.75</w:t>
      </w:r>
    </w:p>
    <w:p w14:paraId="6D8A6BBB"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3.604e-03 and maximum of 1.435e-02.</w:t>
      </w:r>
    </w:p>
    <w:p w14:paraId="7253D9AB" w14:textId="77777777" w:rsidR="00462539" w:rsidRDefault="00462539" w:rsidP="006E2336">
      <w:pPr>
        <w:pStyle w:val="ListParagraph"/>
        <w:numPr>
          <w:ilvl w:val="1"/>
          <w:numId w:val="33"/>
        </w:numPr>
        <w:tabs>
          <w:tab w:val="left" w:pos="1080"/>
          <w:tab w:val="left" w:pos="4770"/>
        </w:tabs>
        <w:spacing w:before="0" w:after="0"/>
      </w:pPr>
      <w:r>
        <w:t>Leak scenario:</w:t>
      </w:r>
    </w:p>
    <w:p w14:paraId="15D27554"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2.97 and maximum of 2.97 of population impacted</w:t>
      </w:r>
    </w:p>
    <w:p w14:paraId="45EBC2E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00A0D1EB" w14:textId="77777777" w:rsidR="00462539" w:rsidRDefault="00462539" w:rsidP="006E2336">
      <w:pPr>
        <w:pStyle w:val="ListParagraph"/>
        <w:numPr>
          <w:ilvl w:val="1"/>
          <w:numId w:val="33"/>
        </w:numPr>
        <w:tabs>
          <w:tab w:val="left" w:pos="1080"/>
          <w:tab w:val="left" w:pos="4770"/>
        </w:tabs>
        <w:spacing w:before="0" w:after="0"/>
      </w:pPr>
      <w:r>
        <w:t>Rupture scenario:</w:t>
      </w:r>
    </w:p>
    <w:p w14:paraId="34A1C81D" w14:textId="77777777" w:rsidR="00462539" w:rsidRDefault="00462539" w:rsidP="006E2336">
      <w:pPr>
        <w:pStyle w:val="ListParagraph"/>
        <w:numPr>
          <w:ilvl w:val="2"/>
          <w:numId w:val="33"/>
        </w:numPr>
        <w:tabs>
          <w:tab w:val="left" w:pos="1080"/>
          <w:tab w:val="left" w:pos="4770"/>
        </w:tabs>
        <w:spacing w:before="0" w:after="0"/>
      </w:pPr>
      <w:r>
        <w:t>No. of intersections with structures is 22.0, with minimum of 2.97 and maximum of 20.2 of population impacted</w:t>
      </w:r>
    </w:p>
    <w:p w14:paraId="3D86CCA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80.38 and maximum of 80.38 meters.</w:t>
      </w:r>
    </w:p>
    <w:p w14:paraId="776669B6" w14:textId="77777777" w:rsidR="00462539" w:rsidRDefault="00462539" w:rsidP="006E2336">
      <w:pPr>
        <w:pStyle w:val="ListParagraph"/>
        <w:numPr>
          <w:ilvl w:val="1"/>
          <w:numId w:val="33"/>
        </w:numPr>
        <w:tabs>
          <w:tab w:val="left" w:pos="1080"/>
          <w:tab w:val="left" w:pos="4770"/>
        </w:tabs>
        <w:spacing w:before="0" w:after="0"/>
      </w:pPr>
      <w:r>
        <w:t>Puncture scenario:</w:t>
      </w:r>
    </w:p>
    <w:p w14:paraId="2EF26C72" w14:textId="77777777" w:rsidR="00462539" w:rsidRDefault="00462539" w:rsidP="006E2336">
      <w:pPr>
        <w:pStyle w:val="ListParagraph"/>
        <w:numPr>
          <w:ilvl w:val="2"/>
          <w:numId w:val="33"/>
        </w:numPr>
        <w:tabs>
          <w:tab w:val="left" w:pos="1080"/>
          <w:tab w:val="left" w:pos="4770"/>
        </w:tabs>
        <w:spacing w:before="0" w:after="0"/>
      </w:pPr>
      <w:r>
        <w:t>No. of intersections with structures is 23.0, with minimum of 2.97 and maximum of 20.2 of population impacted</w:t>
      </w:r>
    </w:p>
    <w:p w14:paraId="253718A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4DBA4E5C"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7F5CEB05" w14:textId="77777777" w:rsidR="00462539" w:rsidRDefault="00462539" w:rsidP="006E2336">
      <w:pPr>
        <w:pStyle w:val="ListParagraph"/>
        <w:numPr>
          <w:ilvl w:val="1"/>
          <w:numId w:val="33"/>
        </w:numPr>
        <w:tabs>
          <w:tab w:val="left" w:pos="1080"/>
          <w:tab w:val="left" w:pos="4770"/>
        </w:tabs>
        <w:spacing w:before="0" w:after="0"/>
      </w:pPr>
      <w:r>
        <w:t>Class area location is/are 2.0."</w:t>
      </w:r>
    </w:p>
    <w:p w14:paraId="2AB12996" w14:textId="77777777" w:rsidR="00462539" w:rsidRDefault="00462539" w:rsidP="006E2336">
      <w:pPr>
        <w:pStyle w:val="ListParagraph"/>
        <w:numPr>
          <w:ilvl w:val="0"/>
          <w:numId w:val="33"/>
        </w:numPr>
        <w:tabs>
          <w:tab w:val="left" w:pos="1080"/>
          <w:tab w:val="left" w:pos="4770"/>
        </w:tabs>
        <w:spacing w:before="0" w:after="0"/>
      </w:pPr>
      <w:r>
        <w:t>"16 EST to Enbridge 7-5-53-23W4 to 2-5-53-23W4</w:t>
      </w:r>
    </w:p>
    <w:p w14:paraId="69952240" w14:textId="77777777" w:rsidR="00462539" w:rsidRDefault="00462539" w:rsidP="006E2336">
      <w:pPr>
        <w:pStyle w:val="ListParagraph"/>
        <w:numPr>
          <w:ilvl w:val="1"/>
          <w:numId w:val="33"/>
        </w:numPr>
        <w:tabs>
          <w:tab w:val="left" w:pos="1080"/>
          <w:tab w:val="left" w:pos="4770"/>
        </w:tabs>
        <w:spacing w:before="0" w:after="0"/>
      </w:pPr>
      <w:r>
        <w:t>Total Cumulative Length (m):</w:t>
      </w:r>
      <w:r>
        <w:tab/>
        <w:t>482.65</w:t>
      </w:r>
    </w:p>
    <w:p w14:paraId="194FEB63" w14:textId="77777777" w:rsidR="00462539" w:rsidRDefault="00462539" w:rsidP="006E2336">
      <w:pPr>
        <w:pStyle w:val="ListParagraph"/>
        <w:numPr>
          <w:ilvl w:val="2"/>
          <w:numId w:val="33"/>
        </w:numPr>
        <w:tabs>
          <w:tab w:val="left" w:pos="1080"/>
          <w:tab w:val="left" w:pos="4770"/>
        </w:tabs>
        <w:spacing w:before="0" w:after="0"/>
      </w:pPr>
      <w:r>
        <w:t>EC Method 1 :</w:t>
      </w:r>
      <w:r>
        <w:tab/>
        <w:t>482.65</w:t>
      </w:r>
    </w:p>
    <w:p w14:paraId="2A05EB4A"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9.901e-01 and maximum of 9.901e-01.</w:t>
      </w:r>
    </w:p>
    <w:p w14:paraId="402043CF" w14:textId="77777777" w:rsidR="00462539" w:rsidRDefault="00462539" w:rsidP="006E2336">
      <w:pPr>
        <w:pStyle w:val="ListParagraph"/>
        <w:numPr>
          <w:ilvl w:val="1"/>
          <w:numId w:val="33"/>
        </w:numPr>
        <w:tabs>
          <w:tab w:val="left" w:pos="1080"/>
          <w:tab w:val="left" w:pos="4770"/>
        </w:tabs>
        <w:spacing w:before="0" w:after="0"/>
      </w:pPr>
      <w:r>
        <w:t>Leak scenario:</w:t>
      </w:r>
    </w:p>
    <w:p w14:paraId="30D63271" w14:textId="77777777" w:rsidR="00462539" w:rsidRDefault="00462539" w:rsidP="006E2336">
      <w:pPr>
        <w:pStyle w:val="ListParagraph"/>
        <w:numPr>
          <w:ilvl w:val="2"/>
          <w:numId w:val="33"/>
        </w:numPr>
        <w:tabs>
          <w:tab w:val="left" w:pos="1080"/>
          <w:tab w:val="left" w:pos="4770"/>
        </w:tabs>
        <w:spacing w:before="0" w:after="0"/>
      </w:pPr>
      <w:r>
        <w:t>No. of intersections with structures is 16.0, with minimum of 12.61 and maximum of 12.61 of population impacted</w:t>
      </w:r>
    </w:p>
    <w:p w14:paraId="2459F58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9.03 and maximum of 9.03 meters.</w:t>
      </w:r>
    </w:p>
    <w:p w14:paraId="2A2C81FA" w14:textId="77777777" w:rsidR="00462539" w:rsidRDefault="00462539" w:rsidP="006E2336">
      <w:pPr>
        <w:pStyle w:val="ListParagraph"/>
        <w:numPr>
          <w:ilvl w:val="1"/>
          <w:numId w:val="33"/>
        </w:numPr>
        <w:tabs>
          <w:tab w:val="left" w:pos="1080"/>
          <w:tab w:val="left" w:pos="4770"/>
        </w:tabs>
        <w:spacing w:before="0" w:after="0"/>
      </w:pPr>
      <w:r>
        <w:t>Rupture scenario:</w:t>
      </w:r>
    </w:p>
    <w:p w14:paraId="08831011"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12.61 and maximum of 13.87 of population impacted</w:t>
      </w:r>
    </w:p>
    <w:p w14:paraId="270C112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178.36 and maximum of 178.36 meters.</w:t>
      </w:r>
    </w:p>
    <w:p w14:paraId="14FAC8C2" w14:textId="77777777" w:rsidR="00462539" w:rsidRDefault="00462539" w:rsidP="006E2336">
      <w:pPr>
        <w:pStyle w:val="ListParagraph"/>
        <w:numPr>
          <w:ilvl w:val="1"/>
          <w:numId w:val="33"/>
        </w:numPr>
        <w:tabs>
          <w:tab w:val="left" w:pos="1080"/>
          <w:tab w:val="left" w:pos="4770"/>
        </w:tabs>
        <w:spacing w:before="0" w:after="0"/>
      </w:pPr>
      <w:r>
        <w:t>Puncture scenario:</w:t>
      </w:r>
    </w:p>
    <w:p w14:paraId="73F467CE" w14:textId="77777777" w:rsidR="00462539" w:rsidRDefault="00462539" w:rsidP="006E2336">
      <w:pPr>
        <w:pStyle w:val="ListParagraph"/>
        <w:numPr>
          <w:ilvl w:val="2"/>
          <w:numId w:val="33"/>
        </w:numPr>
        <w:tabs>
          <w:tab w:val="left" w:pos="1080"/>
          <w:tab w:val="left" w:pos="4770"/>
        </w:tabs>
        <w:spacing w:before="0" w:after="0"/>
      </w:pPr>
      <w:r>
        <w:t>No. of intersections with structures is 16.0, with minimum of 12.61 and maximum of 12.61 of population impacted</w:t>
      </w:r>
    </w:p>
    <w:p w14:paraId="023F45E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28.91 and maximum of 28.91 meters.</w:t>
      </w:r>
    </w:p>
    <w:p w14:paraId="506A1A6B"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18450BF"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1C1A59A6" w14:textId="77777777" w:rsidR="00462539" w:rsidRDefault="00462539" w:rsidP="006E2336">
      <w:pPr>
        <w:pStyle w:val="ListParagraph"/>
        <w:numPr>
          <w:ilvl w:val="0"/>
          <w:numId w:val="33"/>
        </w:numPr>
        <w:tabs>
          <w:tab w:val="left" w:pos="1080"/>
          <w:tab w:val="left" w:pos="4770"/>
        </w:tabs>
        <w:spacing w:before="0" w:after="0"/>
      </w:pPr>
      <w:r>
        <w:t>"NORTH FERRIER 08-20 TO 09-27 NPS 8</w:t>
      </w:r>
    </w:p>
    <w:p w14:paraId="39EDF9DD" w14:textId="77777777" w:rsidR="00462539" w:rsidRDefault="00462539" w:rsidP="006E2336">
      <w:pPr>
        <w:pStyle w:val="ListParagraph"/>
        <w:numPr>
          <w:ilvl w:val="1"/>
          <w:numId w:val="33"/>
        </w:numPr>
        <w:tabs>
          <w:tab w:val="left" w:pos="1080"/>
          <w:tab w:val="left" w:pos="4770"/>
        </w:tabs>
        <w:spacing w:before="0" w:after="0"/>
      </w:pPr>
      <w:r>
        <w:t>Total Cumulative Length (m):</w:t>
      </w:r>
      <w:r>
        <w:tab/>
        <w:t>454.97</w:t>
      </w:r>
    </w:p>
    <w:p w14:paraId="799774D7" w14:textId="77777777" w:rsidR="00462539" w:rsidRDefault="00462539" w:rsidP="006E2336">
      <w:pPr>
        <w:pStyle w:val="ListParagraph"/>
        <w:numPr>
          <w:ilvl w:val="2"/>
          <w:numId w:val="33"/>
        </w:numPr>
        <w:tabs>
          <w:tab w:val="left" w:pos="1080"/>
          <w:tab w:val="left" w:pos="4770"/>
        </w:tabs>
        <w:spacing w:before="0" w:after="0"/>
      </w:pPr>
      <w:r>
        <w:t>EC Method 2 :</w:t>
      </w:r>
      <w:r>
        <w:tab/>
        <w:t>89.98</w:t>
      </w:r>
    </w:p>
    <w:p w14:paraId="426A48FA" w14:textId="77777777" w:rsidR="00462539" w:rsidRDefault="00462539" w:rsidP="006E2336">
      <w:pPr>
        <w:pStyle w:val="ListParagraph"/>
        <w:numPr>
          <w:ilvl w:val="2"/>
          <w:numId w:val="33"/>
        </w:numPr>
        <w:tabs>
          <w:tab w:val="left" w:pos="1080"/>
          <w:tab w:val="left" w:pos="4770"/>
        </w:tabs>
        <w:spacing w:before="0" w:after="0"/>
      </w:pPr>
      <w:r>
        <w:lastRenderedPageBreak/>
        <w:t>IC Method 2 :</w:t>
      </w:r>
      <w:r>
        <w:tab/>
        <w:t>82.38</w:t>
      </w:r>
    </w:p>
    <w:p w14:paraId="027E75D1" w14:textId="77777777" w:rsidR="00462539" w:rsidRDefault="00462539" w:rsidP="006E2336">
      <w:pPr>
        <w:pStyle w:val="ListParagraph"/>
        <w:numPr>
          <w:ilvl w:val="2"/>
          <w:numId w:val="33"/>
        </w:numPr>
        <w:tabs>
          <w:tab w:val="left" w:pos="1080"/>
          <w:tab w:val="left" w:pos="4770"/>
        </w:tabs>
        <w:spacing w:before="0" w:after="0"/>
      </w:pPr>
      <w:r>
        <w:t>SCC Method 1b :</w:t>
      </w:r>
      <w:r>
        <w:tab/>
        <w:t>29.99</w:t>
      </w:r>
    </w:p>
    <w:p w14:paraId="487A81FB" w14:textId="77777777" w:rsidR="00462539" w:rsidRDefault="00462539" w:rsidP="006E2336">
      <w:pPr>
        <w:pStyle w:val="ListParagraph"/>
        <w:numPr>
          <w:ilvl w:val="2"/>
          <w:numId w:val="33"/>
        </w:numPr>
        <w:tabs>
          <w:tab w:val="left" w:pos="1080"/>
          <w:tab w:val="left" w:pos="4770"/>
        </w:tabs>
        <w:spacing w:before="0" w:after="0"/>
      </w:pPr>
      <w:r>
        <w:t>TPD :</w:t>
      </w:r>
      <w:r>
        <w:tab/>
        <w:t>252.61</w:t>
      </w:r>
    </w:p>
    <w:p w14:paraId="1ED956BA"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1.486e-03 and maximum of 1.982e-01.</w:t>
      </w:r>
    </w:p>
    <w:p w14:paraId="12E0CE34" w14:textId="77777777" w:rsidR="00462539" w:rsidRDefault="00462539" w:rsidP="006E2336">
      <w:pPr>
        <w:pStyle w:val="ListParagraph"/>
        <w:numPr>
          <w:ilvl w:val="1"/>
          <w:numId w:val="33"/>
        </w:numPr>
        <w:tabs>
          <w:tab w:val="left" w:pos="1080"/>
          <w:tab w:val="left" w:pos="4770"/>
        </w:tabs>
        <w:spacing w:before="0" w:after="0"/>
      </w:pPr>
      <w:r>
        <w:t>Leak scenario:</w:t>
      </w:r>
    </w:p>
    <w:p w14:paraId="55534FF2" w14:textId="77777777" w:rsidR="00462539" w:rsidRDefault="00462539" w:rsidP="006E2336">
      <w:pPr>
        <w:pStyle w:val="ListParagraph"/>
        <w:numPr>
          <w:ilvl w:val="2"/>
          <w:numId w:val="33"/>
        </w:numPr>
        <w:tabs>
          <w:tab w:val="left" w:pos="1080"/>
          <w:tab w:val="left" w:pos="4770"/>
        </w:tabs>
        <w:spacing w:before="0" w:after="0"/>
      </w:pPr>
      <w:r>
        <w:t>No. of intersections with structures is 43.0, with minimum of 0.0 and maximum of 12.61 of population impacted</w:t>
      </w:r>
    </w:p>
    <w:p w14:paraId="782ED37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3.99 and maximum of 4.11 meters.</w:t>
      </w:r>
    </w:p>
    <w:p w14:paraId="3772C921" w14:textId="77777777" w:rsidR="00462539" w:rsidRDefault="00462539" w:rsidP="006E2336">
      <w:pPr>
        <w:pStyle w:val="ListParagraph"/>
        <w:numPr>
          <w:ilvl w:val="1"/>
          <w:numId w:val="33"/>
        </w:numPr>
        <w:tabs>
          <w:tab w:val="left" w:pos="1080"/>
          <w:tab w:val="left" w:pos="4770"/>
        </w:tabs>
        <w:spacing w:before="0" w:after="0"/>
      </w:pPr>
      <w:r>
        <w:t>Rupture scenario:</w:t>
      </w:r>
    </w:p>
    <w:p w14:paraId="499AD59F" w14:textId="77777777" w:rsidR="00462539" w:rsidRDefault="00462539" w:rsidP="006E2336">
      <w:pPr>
        <w:pStyle w:val="ListParagraph"/>
        <w:numPr>
          <w:ilvl w:val="2"/>
          <w:numId w:val="33"/>
        </w:numPr>
        <w:tabs>
          <w:tab w:val="left" w:pos="1080"/>
          <w:tab w:val="left" w:pos="4770"/>
        </w:tabs>
        <w:spacing w:before="0" w:after="0"/>
      </w:pPr>
      <w:r>
        <w:t>No. of intersections with structures is 85.0, with minimum of 2.28 and maximum of 34.28 of population impacted</w:t>
      </w:r>
    </w:p>
    <w:p w14:paraId="54021E6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53.97 and maximum of 55.69 meters.</w:t>
      </w:r>
    </w:p>
    <w:p w14:paraId="70558054" w14:textId="77777777" w:rsidR="00462539" w:rsidRDefault="00462539" w:rsidP="006E2336">
      <w:pPr>
        <w:pStyle w:val="ListParagraph"/>
        <w:numPr>
          <w:ilvl w:val="1"/>
          <w:numId w:val="33"/>
        </w:numPr>
        <w:tabs>
          <w:tab w:val="left" w:pos="1080"/>
          <w:tab w:val="left" w:pos="4770"/>
        </w:tabs>
        <w:spacing w:before="0" w:after="0"/>
      </w:pPr>
      <w:r>
        <w:t>Puncture scenario:</w:t>
      </w:r>
    </w:p>
    <w:p w14:paraId="1B28FCB8" w14:textId="77777777" w:rsidR="00462539" w:rsidRDefault="00462539" w:rsidP="006E2336">
      <w:pPr>
        <w:pStyle w:val="ListParagraph"/>
        <w:numPr>
          <w:ilvl w:val="2"/>
          <w:numId w:val="33"/>
        </w:numPr>
        <w:tabs>
          <w:tab w:val="left" w:pos="1080"/>
          <w:tab w:val="left" w:pos="4770"/>
        </w:tabs>
        <w:spacing w:before="0" w:after="0"/>
      </w:pPr>
      <w:r>
        <w:t>No. of intersections with structures is 67.0, with minimum of 0.0 and maximum of 17.23 of population impacted</w:t>
      </w:r>
    </w:p>
    <w:p w14:paraId="0E73EF6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15.93 and maximum of 16.44 meters.</w:t>
      </w:r>
    </w:p>
    <w:p w14:paraId="10B3B349"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58F1B6D5" w14:textId="77777777" w:rsidR="00462539" w:rsidRDefault="00462539" w:rsidP="006E2336">
      <w:pPr>
        <w:pStyle w:val="ListParagraph"/>
        <w:numPr>
          <w:ilvl w:val="1"/>
          <w:numId w:val="33"/>
        </w:numPr>
        <w:tabs>
          <w:tab w:val="left" w:pos="1080"/>
          <w:tab w:val="left" w:pos="4770"/>
        </w:tabs>
        <w:spacing w:before="0" w:after="0"/>
      </w:pPr>
      <w:r>
        <w:t>Class area location is/are 1.0, 3.0."</w:t>
      </w:r>
    </w:p>
    <w:p w14:paraId="4BFFF5E0" w14:textId="77777777" w:rsidR="00462539" w:rsidRDefault="00462539" w:rsidP="006E2336">
      <w:pPr>
        <w:pStyle w:val="ListParagraph"/>
        <w:numPr>
          <w:ilvl w:val="0"/>
          <w:numId w:val="33"/>
        </w:numPr>
        <w:tabs>
          <w:tab w:val="left" w:pos="1080"/>
          <w:tab w:val="left" w:pos="4770"/>
        </w:tabs>
        <w:spacing w:before="0" w:after="0"/>
      </w:pPr>
      <w:r>
        <w:t>"NORTH FERRIER 14-20 TO 8-20 NPS 4</w:t>
      </w:r>
    </w:p>
    <w:p w14:paraId="35886CD0" w14:textId="77777777" w:rsidR="00462539" w:rsidRDefault="00462539" w:rsidP="006E2336">
      <w:pPr>
        <w:pStyle w:val="ListParagraph"/>
        <w:numPr>
          <w:ilvl w:val="1"/>
          <w:numId w:val="33"/>
        </w:numPr>
        <w:tabs>
          <w:tab w:val="left" w:pos="1080"/>
          <w:tab w:val="left" w:pos="4770"/>
        </w:tabs>
        <w:spacing w:before="0" w:after="0"/>
      </w:pPr>
      <w:r>
        <w:t>Total Cumulative Length (m):</w:t>
      </w:r>
      <w:r>
        <w:tab/>
        <w:t>444.32</w:t>
      </w:r>
    </w:p>
    <w:p w14:paraId="4DC34A9E" w14:textId="77777777" w:rsidR="00462539" w:rsidRDefault="00462539" w:rsidP="006E2336">
      <w:pPr>
        <w:pStyle w:val="ListParagraph"/>
        <w:numPr>
          <w:ilvl w:val="2"/>
          <w:numId w:val="33"/>
        </w:numPr>
        <w:tabs>
          <w:tab w:val="left" w:pos="1080"/>
          <w:tab w:val="left" w:pos="4770"/>
        </w:tabs>
        <w:spacing w:before="0" w:after="0"/>
      </w:pPr>
      <w:r>
        <w:t>TPD :</w:t>
      </w:r>
      <w:r>
        <w:tab/>
        <w:t>444.32</w:t>
      </w:r>
    </w:p>
    <w:p w14:paraId="58126E2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2.715e-03 and maximum of 4.607e-03.</w:t>
      </w:r>
    </w:p>
    <w:p w14:paraId="5619D24C" w14:textId="77777777" w:rsidR="00462539" w:rsidRDefault="00462539" w:rsidP="006E2336">
      <w:pPr>
        <w:pStyle w:val="ListParagraph"/>
        <w:numPr>
          <w:ilvl w:val="1"/>
          <w:numId w:val="33"/>
        </w:numPr>
        <w:tabs>
          <w:tab w:val="left" w:pos="1080"/>
          <w:tab w:val="left" w:pos="4770"/>
        </w:tabs>
        <w:spacing w:before="0" w:after="0"/>
      </w:pPr>
      <w:r>
        <w:t>Leak scenario:</w:t>
      </w:r>
    </w:p>
    <w:p w14:paraId="37A5838E" w14:textId="77777777" w:rsidR="00462539" w:rsidRDefault="00462539" w:rsidP="006E2336">
      <w:pPr>
        <w:pStyle w:val="ListParagraph"/>
        <w:numPr>
          <w:ilvl w:val="2"/>
          <w:numId w:val="33"/>
        </w:numPr>
        <w:tabs>
          <w:tab w:val="left" w:pos="1080"/>
          <w:tab w:val="left" w:pos="4770"/>
        </w:tabs>
        <w:spacing w:before="0" w:after="0"/>
      </w:pPr>
      <w:r>
        <w:t>No. of intersections with structures is 13.0, with minimum of 12.61 and maximum of 12.61 of population impacted</w:t>
      </w:r>
    </w:p>
    <w:p w14:paraId="63B49F2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4.11 and maximum of 4.11 meters.</w:t>
      </w:r>
    </w:p>
    <w:p w14:paraId="234B4ADB" w14:textId="77777777" w:rsidR="00462539" w:rsidRDefault="00462539" w:rsidP="006E2336">
      <w:pPr>
        <w:pStyle w:val="ListParagraph"/>
        <w:numPr>
          <w:ilvl w:val="1"/>
          <w:numId w:val="33"/>
        </w:numPr>
        <w:tabs>
          <w:tab w:val="left" w:pos="1080"/>
          <w:tab w:val="left" w:pos="4770"/>
        </w:tabs>
        <w:spacing w:before="0" w:after="0"/>
      </w:pPr>
      <w:r>
        <w:t>Rupture scenario:</w:t>
      </w:r>
    </w:p>
    <w:p w14:paraId="1A836E4E" w14:textId="77777777" w:rsidR="00462539" w:rsidRDefault="00462539" w:rsidP="006E2336">
      <w:pPr>
        <w:pStyle w:val="ListParagraph"/>
        <w:numPr>
          <w:ilvl w:val="2"/>
          <w:numId w:val="33"/>
        </w:numPr>
        <w:tabs>
          <w:tab w:val="left" w:pos="1080"/>
          <w:tab w:val="left" w:pos="4770"/>
        </w:tabs>
        <w:spacing w:before="0" w:after="0"/>
      </w:pPr>
      <w:r>
        <w:t>No. of intersections with structures is 17.0, with minimum of 12.61 and maximum of 13.87 of population impacted</w:t>
      </w:r>
    </w:p>
    <w:p w14:paraId="3F2B696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30.81 and maximum of 30.81 meters.</w:t>
      </w:r>
    </w:p>
    <w:p w14:paraId="7F773755" w14:textId="77777777" w:rsidR="00462539" w:rsidRDefault="00462539" w:rsidP="006E2336">
      <w:pPr>
        <w:pStyle w:val="ListParagraph"/>
        <w:numPr>
          <w:ilvl w:val="1"/>
          <w:numId w:val="33"/>
        </w:numPr>
        <w:tabs>
          <w:tab w:val="left" w:pos="1080"/>
          <w:tab w:val="left" w:pos="4770"/>
        </w:tabs>
        <w:spacing w:before="0" w:after="0"/>
      </w:pPr>
      <w:r>
        <w:t>Puncture scenario:</w:t>
      </w:r>
    </w:p>
    <w:p w14:paraId="1B92AA72" w14:textId="77777777" w:rsidR="00462539" w:rsidRDefault="00462539" w:rsidP="006E2336">
      <w:pPr>
        <w:pStyle w:val="ListParagraph"/>
        <w:numPr>
          <w:ilvl w:val="2"/>
          <w:numId w:val="33"/>
        </w:numPr>
        <w:tabs>
          <w:tab w:val="left" w:pos="1080"/>
          <w:tab w:val="left" w:pos="4770"/>
        </w:tabs>
        <w:spacing w:before="0" w:after="0"/>
      </w:pPr>
      <w:r>
        <w:t>No. of intersections with structures is 27.0, with minimum of 12.61 and maximum of 13.87 of population impacted</w:t>
      </w:r>
    </w:p>
    <w:p w14:paraId="64A1A6E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16.44 and maximum of 16.44 meters.</w:t>
      </w:r>
    </w:p>
    <w:p w14:paraId="288D2E22"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4B2FA0FF"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7D403DE2" w14:textId="77777777" w:rsidR="00462539" w:rsidRDefault="00462539" w:rsidP="006E2336">
      <w:pPr>
        <w:pStyle w:val="ListParagraph"/>
        <w:numPr>
          <w:ilvl w:val="0"/>
          <w:numId w:val="33"/>
        </w:numPr>
        <w:tabs>
          <w:tab w:val="left" w:pos="1080"/>
          <w:tab w:val="left" w:pos="4770"/>
        </w:tabs>
        <w:spacing w:before="0" w:after="0"/>
      </w:pPr>
      <w:r>
        <w:t>"BUCK LAKE TO WINFIELD NPS 4</w:t>
      </w:r>
    </w:p>
    <w:p w14:paraId="249312D8" w14:textId="77777777" w:rsidR="00462539" w:rsidRDefault="00462539" w:rsidP="006E2336">
      <w:pPr>
        <w:pStyle w:val="ListParagraph"/>
        <w:numPr>
          <w:ilvl w:val="1"/>
          <w:numId w:val="33"/>
        </w:numPr>
        <w:tabs>
          <w:tab w:val="left" w:pos="1080"/>
          <w:tab w:val="left" w:pos="4770"/>
        </w:tabs>
        <w:spacing w:before="0" w:after="0"/>
      </w:pPr>
      <w:r>
        <w:t>Total Cumulative Length (m):</w:t>
      </w:r>
      <w:r>
        <w:tab/>
        <w:t>431.08</w:t>
      </w:r>
    </w:p>
    <w:p w14:paraId="3946B92B" w14:textId="77777777" w:rsidR="00462539" w:rsidRDefault="00462539" w:rsidP="006E2336">
      <w:pPr>
        <w:pStyle w:val="ListParagraph"/>
        <w:numPr>
          <w:ilvl w:val="2"/>
          <w:numId w:val="33"/>
        </w:numPr>
        <w:tabs>
          <w:tab w:val="left" w:pos="1080"/>
          <w:tab w:val="left" w:pos="4770"/>
        </w:tabs>
        <w:spacing w:before="0" w:after="0"/>
      </w:pPr>
      <w:r>
        <w:t>TPD :</w:t>
      </w:r>
      <w:r>
        <w:tab/>
        <w:t>431.08</w:t>
      </w:r>
    </w:p>
    <w:p w14:paraId="693A722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3.435e-03 and maximum of 1.313e-02.</w:t>
      </w:r>
    </w:p>
    <w:p w14:paraId="0239F93F" w14:textId="77777777" w:rsidR="00462539" w:rsidRDefault="00462539" w:rsidP="006E2336">
      <w:pPr>
        <w:pStyle w:val="ListParagraph"/>
        <w:numPr>
          <w:ilvl w:val="1"/>
          <w:numId w:val="33"/>
        </w:numPr>
        <w:tabs>
          <w:tab w:val="left" w:pos="1080"/>
          <w:tab w:val="left" w:pos="4770"/>
        </w:tabs>
        <w:spacing w:before="0" w:after="0"/>
      </w:pPr>
      <w:r>
        <w:lastRenderedPageBreak/>
        <w:t>Leak scenario:</w:t>
      </w:r>
    </w:p>
    <w:p w14:paraId="051B8669"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12.61 and maximum of 12.61 of population impacted</w:t>
      </w:r>
    </w:p>
    <w:p w14:paraId="0C00172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7A86108C" w14:textId="77777777" w:rsidR="00462539" w:rsidRDefault="00462539" w:rsidP="006E2336">
      <w:pPr>
        <w:pStyle w:val="ListParagraph"/>
        <w:numPr>
          <w:ilvl w:val="1"/>
          <w:numId w:val="33"/>
        </w:numPr>
        <w:tabs>
          <w:tab w:val="left" w:pos="1080"/>
          <w:tab w:val="left" w:pos="4770"/>
        </w:tabs>
        <w:spacing w:before="0" w:after="0"/>
      </w:pPr>
      <w:r>
        <w:t>Rupture scenario:</w:t>
      </w:r>
    </w:p>
    <w:p w14:paraId="0435BB6F" w14:textId="77777777" w:rsidR="00462539" w:rsidRDefault="00462539" w:rsidP="006E2336">
      <w:pPr>
        <w:pStyle w:val="ListParagraph"/>
        <w:numPr>
          <w:ilvl w:val="2"/>
          <w:numId w:val="33"/>
        </w:numPr>
        <w:tabs>
          <w:tab w:val="left" w:pos="1080"/>
          <w:tab w:val="left" w:pos="4770"/>
        </w:tabs>
        <w:spacing w:before="0" w:after="0"/>
      </w:pPr>
      <w:r>
        <w:t>No. of intersections with structures is 16.0, with minimum of 2.28 and maximum of 25.22 of population impacted</w:t>
      </w:r>
    </w:p>
    <w:p w14:paraId="1C64458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83.22 and maximum of 83.22 meters.</w:t>
      </w:r>
    </w:p>
    <w:p w14:paraId="4DCCFCDA" w14:textId="77777777" w:rsidR="00462539" w:rsidRDefault="00462539" w:rsidP="006E2336">
      <w:pPr>
        <w:pStyle w:val="ListParagraph"/>
        <w:numPr>
          <w:ilvl w:val="1"/>
          <w:numId w:val="33"/>
        </w:numPr>
        <w:tabs>
          <w:tab w:val="left" w:pos="1080"/>
          <w:tab w:val="left" w:pos="4770"/>
        </w:tabs>
        <w:spacing w:before="0" w:after="0"/>
      </w:pPr>
      <w:r>
        <w:t>Puncture scenario:</w:t>
      </w:r>
    </w:p>
    <w:p w14:paraId="4C0D0DBD" w14:textId="77777777" w:rsidR="00462539" w:rsidRDefault="00462539" w:rsidP="006E2336">
      <w:pPr>
        <w:pStyle w:val="ListParagraph"/>
        <w:numPr>
          <w:ilvl w:val="2"/>
          <w:numId w:val="33"/>
        </w:numPr>
        <w:tabs>
          <w:tab w:val="left" w:pos="1080"/>
          <w:tab w:val="left" w:pos="4770"/>
        </w:tabs>
        <w:spacing w:before="0" w:after="0"/>
      </w:pPr>
      <w:r>
        <w:t>No. of intersections with structures is 15.0, with minimum of 2.28 and maximum of 12.61 of population impacted</w:t>
      </w:r>
    </w:p>
    <w:p w14:paraId="2BD4DDA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20475EC1"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6D0ACFDA"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52D4D1CF" w14:textId="77777777" w:rsidR="00462539" w:rsidRDefault="00462539" w:rsidP="006E2336">
      <w:pPr>
        <w:pStyle w:val="ListParagraph"/>
        <w:numPr>
          <w:ilvl w:val="0"/>
          <w:numId w:val="33"/>
        </w:numPr>
        <w:tabs>
          <w:tab w:val="left" w:pos="1080"/>
          <w:tab w:val="left" w:pos="4770"/>
        </w:tabs>
        <w:spacing w:before="0" w:after="0"/>
      </w:pPr>
      <w:r>
        <w:t>"BUCK LAKE TO WINFIELD NPS 3</w:t>
      </w:r>
    </w:p>
    <w:p w14:paraId="4981D687" w14:textId="77777777" w:rsidR="00462539" w:rsidRDefault="00462539" w:rsidP="006E2336">
      <w:pPr>
        <w:pStyle w:val="ListParagraph"/>
        <w:numPr>
          <w:ilvl w:val="1"/>
          <w:numId w:val="33"/>
        </w:numPr>
        <w:tabs>
          <w:tab w:val="left" w:pos="1080"/>
          <w:tab w:val="left" w:pos="4770"/>
        </w:tabs>
        <w:spacing w:before="0" w:after="0"/>
      </w:pPr>
      <w:r>
        <w:t>Total Cumulative Length (m):</w:t>
      </w:r>
      <w:r>
        <w:tab/>
        <w:t>411.64</w:t>
      </w:r>
    </w:p>
    <w:p w14:paraId="150FDB34" w14:textId="77777777" w:rsidR="00462539" w:rsidRDefault="00462539" w:rsidP="006E2336">
      <w:pPr>
        <w:pStyle w:val="ListParagraph"/>
        <w:numPr>
          <w:ilvl w:val="2"/>
          <w:numId w:val="33"/>
        </w:numPr>
        <w:tabs>
          <w:tab w:val="left" w:pos="1080"/>
          <w:tab w:val="left" w:pos="4770"/>
        </w:tabs>
        <w:spacing w:before="0" w:after="0"/>
      </w:pPr>
      <w:r>
        <w:t>TPD :</w:t>
      </w:r>
      <w:r>
        <w:tab/>
        <w:t>411.64</w:t>
      </w:r>
    </w:p>
    <w:p w14:paraId="1C590B6C"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1.065e-02 and maximum of 1.065e-02.</w:t>
      </w:r>
    </w:p>
    <w:p w14:paraId="1F17E42F" w14:textId="77777777" w:rsidR="00462539" w:rsidRDefault="00462539" w:rsidP="006E2336">
      <w:pPr>
        <w:pStyle w:val="ListParagraph"/>
        <w:numPr>
          <w:ilvl w:val="1"/>
          <w:numId w:val="33"/>
        </w:numPr>
        <w:tabs>
          <w:tab w:val="left" w:pos="1080"/>
          <w:tab w:val="left" w:pos="4770"/>
        </w:tabs>
        <w:spacing w:before="0" w:after="0"/>
      </w:pPr>
      <w:r>
        <w:t>Leak scenario:</w:t>
      </w:r>
    </w:p>
    <w:p w14:paraId="7299B085" w14:textId="77777777" w:rsidR="00462539" w:rsidRDefault="00462539" w:rsidP="006E2336">
      <w:pPr>
        <w:pStyle w:val="ListParagraph"/>
        <w:numPr>
          <w:ilvl w:val="2"/>
          <w:numId w:val="33"/>
        </w:numPr>
        <w:tabs>
          <w:tab w:val="left" w:pos="1080"/>
          <w:tab w:val="left" w:pos="4770"/>
        </w:tabs>
        <w:spacing w:before="0" w:after="0"/>
      </w:pPr>
      <w:r>
        <w:t>No. of intersections with structures is 3.0, with minimum of 12.61 and maximum of 12.61 of population impacted</w:t>
      </w:r>
    </w:p>
    <w:p w14:paraId="0D15C92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9.97 and maximum of 9.97 meters.</w:t>
      </w:r>
    </w:p>
    <w:p w14:paraId="17D32B00" w14:textId="77777777" w:rsidR="00462539" w:rsidRDefault="00462539" w:rsidP="006E2336">
      <w:pPr>
        <w:pStyle w:val="ListParagraph"/>
        <w:numPr>
          <w:ilvl w:val="1"/>
          <w:numId w:val="33"/>
        </w:numPr>
        <w:tabs>
          <w:tab w:val="left" w:pos="1080"/>
          <w:tab w:val="left" w:pos="4770"/>
        </w:tabs>
        <w:spacing w:before="0" w:after="0"/>
      </w:pPr>
      <w:r>
        <w:t>Rupture scenario:</w:t>
      </w:r>
    </w:p>
    <w:p w14:paraId="1B255134" w14:textId="77777777" w:rsidR="00462539" w:rsidRDefault="00462539" w:rsidP="006E2336">
      <w:pPr>
        <w:pStyle w:val="ListParagraph"/>
        <w:numPr>
          <w:ilvl w:val="2"/>
          <w:numId w:val="33"/>
        </w:numPr>
        <w:tabs>
          <w:tab w:val="left" w:pos="1080"/>
          <w:tab w:val="left" w:pos="4770"/>
        </w:tabs>
        <w:spacing w:before="0" w:after="0"/>
      </w:pPr>
      <w:r>
        <w:t>No. of intersections with structures is 17.0, with minimum of 2.28 and maximum of 12.61 of population impacted</w:t>
      </w:r>
    </w:p>
    <w:p w14:paraId="01A9063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63.82 and maximum of 63.82 meters.</w:t>
      </w:r>
    </w:p>
    <w:p w14:paraId="4C5F5885" w14:textId="77777777" w:rsidR="00462539" w:rsidRDefault="00462539" w:rsidP="006E2336">
      <w:pPr>
        <w:pStyle w:val="ListParagraph"/>
        <w:numPr>
          <w:ilvl w:val="1"/>
          <w:numId w:val="33"/>
        </w:numPr>
        <w:tabs>
          <w:tab w:val="left" w:pos="1080"/>
          <w:tab w:val="left" w:pos="4770"/>
        </w:tabs>
        <w:spacing w:before="0" w:after="0"/>
      </w:pPr>
      <w:r>
        <w:t>Puncture scenario:</w:t>
      </w:r>
    </w:p>
    <w:p w14:paraId="00D3D48B"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2.28 and maximum of 12.61 of population impacted</w:t>
      </w:r>
    </w:p>
    <w:p w14:paraId="598D787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45.92 and maximum of 45.92 meters.</w:t>
      </w:r>
    </w:p>
    <w:p w14:paraId="235442C2"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7291C844"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5DBCD6F5" w14:textId="77777777" w:rsidR="00462539" w:rsidRDefault="00462539" w:rsidP="006E2336">
      <w:pPr>
        <w:pStyle w:val="ListParagraph"/>
        <w:numPr>
          <w:ilvl w:val="0"/>
          <w:numId w:val="33"/>
        </w:numPr>
        <w:tabs>
          <w:tab w:val="left" w:pos="1080"/>
          <w:tab w:val="left" w:pos="4770"/>
        </w:tabs>
        <w:spacing w:before="0" w:after="0"/>
      </w:pPr>
      <w:r>
        <w:t>"BUCK CREEK TO STATION 1 NPS 3</w:t>
      </w:r>
    </w:p>
    <w:p w14:paraId="308F5164" w14:textId="77777777" w:rsidR="00462539" w:rsidRDefault="00462539" w:rsidP="006E2336">
      <w:pPr>
        <w:pStyle w:val="ListParagraph"/>
        <w:numPr>
          <w:ilvl w:val="1"/>
          <w:numId w:val="33"/>
        </w:numPr>
        <w:tabs>
          <w:tab w:val="left" w:pos="1080"/>
          <w:tab w:val="left" w:pos="4770"/>
        </w:tabs>
        <w:spacing w:before="0" w:after="0"/>
      </w:pPr>
      <w:r>
        <w:t>Total Cumulative Length (m):</w:t>
      </w:r>
      <w:r>
        <w:tab/>
        <w:t>406.71</w:t>
      </w:r>
    </w:p>
    <w:p w14:paraId="053241BF" w14:textId="77777777" w:rsidR="00462539" w:rsidRDefault="00462539" w:rsidP="006E2336">
      <w:pPr>
        <w:pStyle w:val="ListParagraph"/>
        <w:numPr>
          <w:ilvl w:val="2"/>
          <w:numId w:val="33"/>
        </w:numPr>
        <w:tabs>
          <w:tab w:val="left" w:pos="1080"/>
          <w:tab w:val="left" w:pos="4770"/>
        </w:tabs>
        <w:spacing w:before="0" w:after="0"/>
      </w:pPr>
      <w:r>
        <w:t>IC Method 1 :</w:t>
      </w:r>
      <w:r>
        <w:tab/>
        <w:t>406.71</w:t>
      </w:r>
    </w:p>
    <w:p w14:paraId="7410FCB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9.053e-01 and maximum of 9.621e-01.</w:t>
      </w:r>
    </w:p>
    <w:p w14:paraId="4ABD2CB6" w14:textId="77777777" w:rsidR="00462539" w:rsidRDefault="00462539" w:rsidP="006E2336">
      <w:pPr>
        <w:pStyle w:val="ListParagraph"/>
        <w:numPr>
          <w:ilvl w:val="1"/>
          <w:numId w:val="33"/>
        </w:numPr>
        <w:tabs>
          <w:tab w:val="left" w:pos="1080"/>
          <w:tab w:val="left" w:pos="4770"/>
        </w:tabs>
        <w:spacing w:before="0" w:after="0"/>
      </w:pPr>
      <w:r>
        <w:t>Leak scenario:</w:t>
      </w:r>
    </w:p>
    <w:p w14:paraId="56692FBC" w14:textId="77777777" w:rsidR="00462539" w:rsidRDefault="00462539" w:rsidP="006E2336">
      <w:pPr>
        <w:pStyle w:val="ListParagraph"/>
        <w:numPr>
          <w:ilvl w:val="2"/>
          <w:numId w:val="33"/>
        </w:numPr>
        <w:tabs>
          <w:tab w:val="left" w:pos="1080"/>
          <w:tab w:val="left" w:pos="4770"/>
        </w:tabs>
        <w:spacing w:before="0" w:after="0"/>
      </w:pPr>
      <w:r>
        <w:t>No. of intersections with structures is 5.0, with minimum of 12.61 and maximum of 12.61 of population impacted</w:t>
      </w:r>
    </w:p>
    <w:p w14:paraId="1C59358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11.7 and maximum of 11.7 meters.</w:t>
      </w:r>
    </w:p>
    <w:p w14:paraId="25679460" w14:textId="77777777" w:rsidR="00462539" w:rsidRDefault="00462539" w:rsidP="006E2336">
      <w:pPr>
        <w:pStyle w:val="ListParagraph"/>
        <w:numPr>
          <w:ilvl w:val="1"/>
          <w:numId w:val="33"/>
        </w:numPr>
        <w:tabs>
          <w:tab w:val="left" w:pos="1080"/>
          <w:tab w:val="left" w:pos="4770"/>
        </w:tabs>
        <w:spacing w:before="0" w:after="0"/>
      </w:pPr>
      <w:r>
        <w:lastRenderedPageBreak/>
        <w:t>Rupture scenario:</w:t>
      </w:r>
    </w:p>
    <w:p w14:paraId="11B3E4EB"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2.28 and maximum of 12.61 of population impacted</w:t>
      </w:r>
    </w:p>
    <w:p w14:paraId="3D61CE2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57.3 and maximum of 57.3 meters.</w:t>
      </w:r>
    </w:p>
    <w:p w14:paraId="6C2DC21E" w14:textId="77777777" w:rsidR="00462539" w:rsidRDefault="00462539" w:rsidP="006E2336">
      <w:pPr>
        <w:pStyle w:val="ListParagraph"/>
        <w:numPr>
          <w:ilvl w:val="1"/>
          <w:numId w:val="33"/>
        </w:numPr>
        <w:tabs>
          <w:tab w:val="left" w:pos="1080"/>
          <w:tab w:val="left" w:pos="4770"/>
        </w:tabs>
        <w:spacing w:before="0" w:after="0"/>
      </w:pPr>
      <w:r>
        <w:t>Puncture scenario:</w:t>
      </w:r>
    </w:p>
    <w:p w14:paraId="327CFBF3" w14:textId="77777777" w:rsidR="00462539" w:rsidRDefault="00462539" w:rsidP="006E2336">
      <w:pPr>
        <w:pStyle w:val="ListParagraph"/>
        <w:numPr>
          <w:ilvl w:val="2"/>
          <w:numId w:val="33"/>
        </w:numPr>
        <w:tabs>
          <w:tab w:val="left" w:pos="1080"/>
          <w:tab w:val="left" w:pos="4770"/>
        </w:tabs>
        <w:spacing w:before="0" w:after="0"/>
      </w:pPr>
      <w:r>
        <w:t>No. of intersections with structures is 8.0, with minimum of 2.28 and maximum of 12.61 of population impacted</w:t>
      </w:r>
    </w:p>
    <w:p w14:paraId="7FDA674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42.7 and maximum of 42.7 meters.</w:t>
      </w:r>
    </w:p>
    <w:p w14:paraId="78B8EC00" w14:textId="77777777" w:rsidR="00462539" w:rsidRDefault="00462539" w:rsidP="006E2336">
      <w:pPr>
        <w:pStyle w:val="ListParagraph"/>
        <w:numPr>
          <w:ilvl w:val="1"/>
          <w:numId w:val="33"/>
        </w:numPr>
        <w:tabs>
          <w:tab w:val="left" w:pos="1080"/>
          <w:tab w:val="left" w:pos="4770"/>
        </w:tabs>
        <w:spacing w:before="0" w:after="0"/>
      </w:pPr>
      <w:r>
        <w:t>Product type is Ethane.</w:t>
      </w:r>
    </w:p>
    <w:p w14:paraId="6942BAB4"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40016B39" w14:textId="77777777" w:rsidR="00462539" w:rsidRDefault="00462539" w:rsidP="006E2336">
      <w:pPr>
        <w:pStyle w:val="ListParagraph"/>
        <w:numPr>
          <w:ilvl w:val="0"/>
          <w:numId w:val="33"/>
        </w:numPr>
        <w:tabs>
          <w:tab w:val="left" w:pos="1080"/>
          <w:tab w:val="left" w:pos="4770"/>
        </w:tabs>
        <w:spacing w:before="0" w:after="0"/>
      </w:pPr>
      <w:r>
        <w:t xml:space="preserve">"NPS4 </w:t>
      </w:r>
      <w:proofErr w:type="spellStart"/>
      <w:r>
        <w:t>Lochern</w:t>
      </w:r>
      <w:proofErr w:type="spellEnd"/>
      <w:r>
        <w:t xml:space="preserve"> BV to North </w:t>
      </w:r>
      <w:proofErr w:type="spellStart"/>
      <w:r>
        <w:t>Sask</w:t>
      </w:r>
      <w:proofErr w:type="spellEnd"/>
      <w:r>
        <w:t xml:space="preserve"> BV </w:t>
      </w:r>
      <w:proofErr w:type="gramStart"/>
      <w:r>
        <w:t>From</w:t>
      </w:r>
      <w:proofErr w:type="gramEnd"/>
      <w:r>
        <w:t xml:space="preserve"> 6-21-39-7W5  To 7-20-39-7W5</w:t>
      </w:r>
    </w:p>
    <w:p w14:paraId="117B4FC3" w14:textId="77777777" w:rsidR="00462539" w:rsidRDefault="00462539" w:rsidP="006E2336">
      <w:pPr>
        <w:pStyle w:val="ListParagraph"/>
        <w:numPr>
          <w:ilvl w:val="1"/>
          <w:numId w:val="33"/>
        </w:numPr>
        <w:tabs>
          <w:tab w:val="left" w:pos="1080"/>
          <w:tab w:val="left" w:pos="4770"/>
        </w:tabs>
        <w:spacing w:before="0" w:after="0"/>
      </w:pPr>
      <w:r>
        <w:t>Total Cumulative Length (m):</w:t>
      </w:r>
      <w:r>
        <w:tab/>
        <w:t>406.57</w:t>
      </w:r>
    </w:p>
    <w:p w14:paraId="42AFAE74" w14:textId="77777777" w:rsidR="00462539" w:rsidRDefault="00462539" w:rsidP="006E2336">
      <w:pPr>
        <w:pStyle w:val="ListParagraph"/>
        <w:numPr>
          <w:ilvl w:val="2"/>
          <w:numId w:val="33"/>
        </w:numPr>
        <w:tabs>
          <w:tab w:val="left" w:pos="1080"/>
          <w:tab w:val="left" w:pos="4770"/>
        </w:tabs>
        <w:spacing w:before="0" w:after="0"/>
      </w:pPr>
      <w:r>
        <w:t>TPD :</w:t>
      </w:r>
      <w:r>
        <w:tab/>
        <w:t>406.57</w:t>
      </w:r>
    </w:p>
    <w:p w14:paraId="68C45DF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1.377e-02 and maximum of 1.388e-02.</w:t>
      </w:r>
    </w:p>
    <w:p w14:paraId="5055FE63" w14:textId="77777777" w:rsidR="00462539" w:rsidRDefault="00462539" w:rsidP="006E2336">
      <w:pPr>
        <w:pStyle w:val="ListParagraph"/>
        <w:numPr>
          <w:ilvl w:val="1"/>
          <w:numId w:val="33"/>
        </w:numPr>
        <w:tabs>
          <w:tab w:val="left" w:pos="1080"/>
          <w:tab w:val="left" w:pos="4770"/>
        </w:tabs>
        <w:spacing w:before="0" w:after="0"/>
      </w:pPr>
      <w:r>
        <w:t>Leak scenario:</w:t>
      </w:r>
    </w:p>
    <w:p w14:paraId="0E0CE925" w14:textId="77777777" w:rsidR="00462539" w:rsidRDefault="00462539" w:rsidP="006E2336">
      <w:pPr>
        <w:pStyle w:val="ListParagraph"/>
        <w:numPr>
          <w:ilvl w:val="2"/>
          <w:numId w:val="33"/>
        </w:numPr>
        <w:tabs>
          <w:tab w:val="left" w:pos="1080"/>
          <w:tab w:val="left" w:pos="4770"/>
        </w:tabs>
        <w:spacing w:before="0" w:after="0"/>
      </w:pPr>
      <w:r>
        <w:t>No. of intersections with structures is 3.0, with minimum of 12.61 and maximum of 12.61 of population impacted</w:t>
      </w:r>
    </w:p>
    <w:p w14:paraId="2058E75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0DB0BA19" w14:textId="77777777" w:rsidR="00462539" w:rsidRDefault="00462539" w:rsidP="006E2336">
      <w:pPr>
        <w:pStyle w:val="ListParagraph"/>
        <w:numPr>
          <w:ilvl w:val="1"/>
          <w:numId w:val="33"/>
        </w:numPr>
        <w:tabs>
          <w:tab w:val="left" w:pos="1080"/>
          <w:tab w:val="left" w:pos="4770"/>
        </w:tabs>
        <w:spacing w:before="0" w:after="0"/>
      </w:pPr>
      <w:r>
        <w:t>Rupture scenario:</w:t>
      </w:r>
    </w:p>
    <w:p w14:paraId="4FE0065B"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12.61 and maximum of 12.61 of population impacted</w:t>
      </w:r>
    </w:p>
    <w:p w14:paraId="6060B08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97.06 and maximum of 97.06 meters.</w:t>
      </w:r>
    </w:p>
    <w:p w14:paraId="7860A186" w14:textId="77777777" w:rsidR="00462539" w:rsidRDefault="00462539" w:rsidP="006E2336">
      <w:pPr>
        <w:pStyle w:val="ListParagraph"/>
        <w:numPr>
          <w:ilvl w:val="1"/>
          <w:numId w:val="33"/>
        </w:numPr>
        <w:tabs>
          <w:tab w:val="left" w:pos="1080"/>
          <w:tab w:val="left" w:pos="4770"/>
        </w:tabs>
        <w:spacing w:before="0" w:after="0"/>
      </w:pPr>
      <w:r>
        <w:t>Puncture scenario:</w:t>
      </w:r>
    </w:p>
    <w:p w14:paraId="2E218F43"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12.61 and maximum of 12.61 of population impacted</w:t>
      </w:r>
    </w:p>
    <w:p w14:paraId="5881C14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04E17726"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58A4ADEB"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40B0E44B" w14:textId="77777777" w:rsidR="00462539" w:rsidRDefault="00462539" w:rsidP="006E2336">
      <w:pPr>
        <w:pStyle w:val="ListParagraph"/>
        <w:numPr>
          <w:ilvl w:val="0"/>
          <w:numId w:val="33"/>
        </w:numPr>
        <w:tabs>
          <w:tab w:val="left" w:pos="1080"/>
          <w:tab w:val="left" w:pos="4770"/>
        </w:tabs>
        <w:spacing w:before="0" w:after="0"/>
      </w:pPr>
      <w:r>
        <w:t>"WILLESDEN GREEN TO SILVER SPRINGS NPS 3</w:t>
      </w:r>
    </w:p>
    <w:p w14:paraId="5D32D581" w14:textId="77777777" w:rsidR="00462539" w:rsidRDefault="00462539" w:rsidP="006E2336">
      <w:pPr>
        <w:pStyle w:val="ListParagraph"/>
        <w:numPr>
          <w:ilvl w:val="1"/>
          <w:numId w:val="33"/>
        </w:numPr>
        <w:tabs>
          <w:tab w:val="left" w:pos="1080"/>
          <w:tab w:val="left" w:pos="4770"/>
        </w:tabs>
        <w:spacing w:before="0" w:after="0"/>
      </w:pPr>
      <w:r>
        <w:t>Total Cumulative Length (m):</w:t>
      </w:r>
      <w:r>
        <w:tab/>
        <w:t>402.35</w:t>
      </w:r>
    </w:p>
    <w:p w14:paraId="0235A1EA" w14:textId="77777777" w:rsidR="00462539" w:rsidRDefault="00462539" w:rsidP="006E2336">
      <w:pPr>
        <w:pStyle w:val="ListParagraph"/>
        <w:numPr>
          <w:ilvl w:val="2"/>
          <w:numId w:val="33"/>
        </w:numPr>
        <w:tabs>
          <w:tab w:val="left" w:pos="1080"/>
          <w:tab w:val="left" w:pos="4770"/>
        </w:tabs>
        <w:spacing w:before="0" w:after="0"/>
      </w:pPr>
      <w:r>
        <w:t>TPD :</w:t>
      </w:r>
      <w:r>
        <w:tab/>
        <w:t>402.35</w:t>
      </w:r>
    </w:p>
    <w:p w14:paraId="5E913EA2"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3.414e-03 and maximum of 1.356e-02.</w:t>
      </w:r>
    </w:p>
    <w:p w14:paraId="051CC8A4" w14:textId="77777777" w:rsidR="00462539" w:rsidRDefault="00462539" w:rsidP="006E2336">
      <w:pPr>
        <w:pStyle w:val="ListParagraph"/>
        <w:numPr>
          <w:ilvl w:val="1"/>
          <w:numId w:val="33"/>
        </w:numPr>
        <w:tabs>
          <w:tab w:val="left" w:pos="1080"/>
          <w:tab w:val="left" w:pos="4770"/>
        </w:tabs>
        <w:spacing w:before="0" w:after="0"/>
      </w:pPr>
      <w:r>
        <w:t>Leak scenario:</w:t>
      </w:r>
    </w:p>
    <w:p w14:paraId="3C49E264" w14:textId="77777777" w:rsidR="00462539" w:rsidRDefault="00462539" w:rsidP="006E2336">
      <w:pPr>
        <w:pStyle w:val="ListParagraph"/>
        <w:numPr>
          <w:ilvl w:val="2"/>
          <w:numId w:val="33"/>
        </w:numPr>
        <w:tabs>
          <w:tab w:val="left" w:pos="1080"/>
          <w:tab w:val="left" w:pos="4770"/>
        </w:tabs>
        <w:spacing w:before="0" w:after="0"/>
      </w:pPr>
      <w:r>
        <w:t>No. of intersections with structures is 5.0, with minimum of 12.61 and maximum of 12.61 of population impacted</w:t>
      </w:r>
    </w:p>
    <w:p w14:paraId="797EF39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1654AD59" w14:textId="77777777" w:rsidR="00462539" w:rsidRDefault="00462539" w:rsidP="006E2336">
      <w:pPr>
        <w:pStyle w:val="ListParagraph"/>
        <w:numPr>
          <w:ilvl w:val="1"/>
          <w:numId w:val="33"/>
        </w:numPr>
        <w:tabs>
          <w:tab w:val="left" w:pos="1080"/>
          <w:tab w:val="left" w:pos="4770"/>
        </w:tabs>
        <w:spacing w:before="0" w:after="0"/>
      </w:pPr>
      <w:r>
        <w:t>Rupture scenario:</w:t>
      </w:r>
    </w:p>
    <w:p w14:paraId="498AE49B" w14:textId="77777777" w:rsidR="00462539" w:rsidRDefault="00462539" w:rsidP="006E2336">
      <w:pPr>
        <w:pStyle w:val="ListParagraph"/>
        <w:numPr>
          <w:ilvl w:val="2"/>
          <w:numId w:val="33"/>
        </w:numPr>
        <w:tabs>
          <w:tab w:val="left" w:pos="1080"/>
          <w:tab w:val="left" w:pos="4770"/>
        </w:tabs>
        <w:spacing w:before="0" w:after="0"/>
      </w:pPr>
      <w:r>
        <w:t>No. of intersections with structures is 20.0, with minimum of 12.61 and maximum of 12.61 of population impacted</w:t>
      </w:r>
    </w:p>
    <w:p w14:paraId="7070EDC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80.38 and maximum of 80.38 meters.</w:t>
      </w:r>
    </w:p>
    <w:p w14:paraId="375E61C7" w14:textId="77777777" w:rsidR="00462539" w:rsidRDefault="00462539" w:rsidP="006E2336">
      <w:pPr>
        <w:pStyle w:val="ListParagraph"/>
        <w:numPr>
          <w:ilvl w:val="1"/>
          <w:numId w:val="33"/>
        </w:numPr>
        <w:tabs>
          <w:tab w:val="left" w:pos="1080"/>
          <w:tab w:val="left" w:pos="4770"/>
        </w:tabs>
        <w:spacing w:before="0" w:after="0"/>
      </w:pPr>
      <w:r>
        <w:lastRenderedPageBreak/>
        <w:t>Puncture scenario:</w:t>
      </w:r>
    </w:p>
    <w:p w14:paraId="3AD9E696" w14:textId="77777777" w:rsidR="00462539" w:rsidRDefault="00462539" w:rsidP="006E2336">
      <w:pPr>
        <w:pStyle w:val="ListParagraph"/>
        <w:numPr>
          <w:ilvl w:val="2"/>
          <w:numId w:val="33"/>
        </w:numPr>
        <w:tabs>
          <w:tab w:val="left" w:pos="1080"/>
          <w:tab w:val="left" w:pos="4770"/>
        </w:tabs>
        <w:spacing w:before="0" w:after="0"/>
      </w:pPr>
      <w:r>
        <w:t>No. of intersections with structures is 17.0, with minimum of 12.61 and maximum of 12.61 of population impacted</w:t>
      </w:r>
    </w:p>
    <w:p w14:paraId="546FD36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610EA249" w14:textId="77777777" w:rsidR="00462539" w:rsidRDefault="00462539" w:rsidP="006E2336">
      <w:pPr>
        <w:pStyle w:val="ListParagraph"/>
        <w:numPr>
          <w:ilvl w:val="1"/>
          <w:numId w:val="33"/>
        </w:numPr>
        <w:tabs>
          <w:tab w:val="left" w:pos="1080"/>
          <w:tab w:val="left" w:pos="4770"/>
        </w:tabs>
        <w:spacing w:before="0" w:after="0"/>
      </w:pPr>
      <w:r>
        <w:t>Product type is NGL.</w:t>
      </w:r>
    </w:p>
    <w:p w14:paraId="0974B260"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5CEBB6E9" w14:textId="77777777" w:rsidR="00462539" w:rsidRDefault="00462539" w:rsidP="006E2336">
      <w:pPr>
        <w:pStyle w:val="ListParagraph"/>
        <w:numPr>
          <w:ilvl w:val="0"/>
          <w:numId w:val="33"/>
        </w:numPr>
        <w:tabs>
          <w:tab w:val="left" w:pos="1080"/>
          <w:tab w:val="left" w:pos="4770"/>
        </w:tabs>
        <w:spacing w:before="0" w:after="0"/>
      </w:pPr>
      <w:r>
        <w:t>"NORTH UNITY TO BELTON NPS 12</w:t>
      </w:r>
    </w:p>
    <w:p w14:paraId="59D4DEA9" w14:textId="77777777" w:rsidR="00462539" w:rsidRDefault="00462539" w:rsidP="006E2336">
      <w:pPr>
        <w:pStyle w:val="ListParagraph"/>
        <w:numPr>
          <w:ilvl w:val="1"/>
          <w:numId w:val="33"/>
        </w:numPr>
        <w:tabs>
          <w:tab w:val="left" w:pos="1080"/>
          <w:tab w:val="left" w:pos="4770"/>
        </w:tabs>
        <w:spacing w:before="0" w:after="0"/>
      </w:pPr>
      <w:r>
        <w:t>Total Cumulative Length (m):</w:t>
      </w:r>
      <w:r>
        <w:tab/>
        <w:t>374.86</w:t>
      </w:r>
    </w:p>
    <w:p w14:paraId="566EE750" w14:textId="77777777" w:rsidR="00462539" w:rsidRDefault="00462539" w:rsidP="006E2336">
      <w:pPr>
        <w:pStyle w:val="ListParagraph"/>
        <w:numPr>
          <w:ilvl w:val="2"/>
          <w:numId w:val="33"/>
        </w:numPr>
        <w:tabs>
          <w:tab w:val="left" w:pos="1080"/>
          <w:tab w:val="left" w:pos="4770"/>
        </w:tabs>
        <w:spacing w:before="0" w:after="0"/>
      </w:pPr>
      <w:r>
        <w:t>TPD :</w:t>
      </w:r>
      <w:r>
        <w:tab/>
        <w:t>374.86</w:t>
      </w:r>
    </w:p>
    <w:p w14:paraId="77ACD3C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1.980e-03 and maximum of 5.126e-03.</w:t>
      </w:r>
    </w:p>
    <w:p w14:paraId="3C468DAE" w14:textId="77777777" w:rsidR="00462539" w:rsidRDefault="00462539" w:rsidP="006E2336">
      <w:pPr>
        <w:pStyle w:val="ListParagraph"/>
        <w:numPr>
          <w:ilvl w:val="1"/>
          <w:numId w:val="33"/>
        </w:numPr>
        <w:tabs>
          <w:tab w:val="left" w:pos="1080"/>
          <w:tab w:val="left" w:pos="4770"/>
        </w:tabs>
        <w:spacing w:before="0" w:after="0"/>
      </w:pPr>
      <w:r>
        <w:t>Leak scenario:</w:t>
      </w:r>
    </w:p>
    <w:p w14:paraId="79B6322F" w14:textId="77777777" w:rsidR="00462539" w:rsidRDefault="00462539" w:rsidP="006E2336">
      <w:pPr>
        <w:pStyle w:val="ListParagraph"/>
        <w:numPr>
          <w:ilvl w:val="2"/>
          <w:numId w:val="33"/>
        </w:numPr>
        <w:tabs>
          <w:tab w:val="left" w:pos="1080"/>
          <w:tab w:val="left" w:pos="4770"/>
        </w:tabs>
        <w:spacing w:before="0" w:after="0"/>
      </w:pPr>
      <w:r>
        <w:t>No. of intersections with structures is 21.0, with minimum of 1.26 and maximum of 1.26 of population impacted</w:t>
      </w:r>
    </w:p>
    <w:p w14:paraId="5DB03D7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4.02 and maximum of 4.02 meters.</w:t>
      </w:r>
    </w:p>
    <w:p w14:paraId="4D32085E" w14:textId="77777777" w:rsidR="00462539" w:rsidRDefault="00462539" w:rsidP="006E2336">
      <w:pPr>
        <w:pStyle w:val="ListParagraph"/>
        <w:numPr>
          <w:ilvl w:val="1"/>
          <w:numId w:val="33"/>
        </w:numPr>
        <w:tabs>
          <w:tab w:val="left" w:pos="1080"/>
          <w:tab w:val="left" w:pos="4770"/>
        </w:tabs>
        <w:spacing w:before="0" w:after="0"/>
      </w:pPr>
      <w:r>
        <w:t>Rupture scenario:</w:t>
      </w:r>
    </w:p>
    <w:p w14:paraId="1377E2B5"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1.26 and maximum of 1.26 of population impacted</w:t>
      </w:r>
    </w:p>
    <w:p w14:paraId="7940E41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77.71 and maximum of 77.71 meters.</w:t>
      </w:r>
    </w:p>
    <w:p w14:paraId="497B11E2" w14:textId="77777777" w:rsidR="00462539" w:rsidRDefault="00462539" w:rsidP="006E2336">
      <w:pPr>
        <w:pStyle w:val="ListParagraph"/>
        <w:numPr>
          <w:ilvl w:val="1"/>
          <w:numId w:val="33"/>
        </w:numPr>
        <w:tabs>
          <w:tab w:val="left" w:pos="1080"/>
          <w:tab w:val="left" w:pos="4770"/>
        </w:tabs>
        <w:spacing w:before="0" w:after="0"/>
      </w:pPr>
      <w:r>
        <w:t>Puncture scenario:</w:t>
      </w:r>
    </w:p>
    <w:p w14:paraId="1169E88A" w14:textId="77777777" w:rsidR="00462539" w:rsidRDefault="00462539" w:rsidP="006E2336">
      <w:pPr>
        <w:pStyle w:val="ListParagraph"/>
        <w:numPr>
          <w:ilvl w:val="2"/>
          <w:numId w:val="33"/>
        </w:numPr>
        <w:tabs>
          <w:tab w:val="left" w:pos="1080"/>
          <w:tab w:val="left" w:pos="4770"/>
        </w:tabs>
        <w:spacing w:before="0" w:after="0"/>
      </w:pPr>
      <w:r>
        <w:t>No. of intersections with structures is 24.0, with minimum of 1.26 and maximum of 1.26 of population impacted</w:t>
      </w:r>
    </w:p>
    <w:p w14:paraId="270ABD0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16.07 and maximum of 16.07 meters.</w:t>
      </w:r>
    </w:p>
    <w:p w14:paraId="620215D9" w14:textId="77777777" w:rsidR="00462539" w:rsidRDefault="00462539" w:rsidP="006E2336">
      <w:pPr>
        <w:pStyle w:val="ListParagraph"/>
        <w:numPr>
          <w:ilvl w:val="1"/>
          <w:numId w:val="33"/>
        </w:numPr>
        <w:tabs>
          <w:tab w:val="left" w:pos="1080"/>
          <w:tab w:val="left" w:pos="4770"/>
        </w:tabs>
        <w:spacing w:before="0" w:after="0"/>
      </w:pPr>
      <w:r>
        <w:t>Product type is Blend.</w:t>
      </w:r>
    </w:p>
    <w:p w14:paraId="050D060B"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5FAD9029" w14:textId="77777777" w:rsidR="00462539" w:rsidRDefault="00462539" w:rsidP="006E2336">
      <w:pPr>
        <w:pStyle w:val="ListParagraph"/>
        <w:numPr>
          <w:ilvl w:val="0"/>
          <w:numId w:val="33"/>
        </w:numPr>
        <w:tabs>
          <w:tab w:val="left" w:pos="1080"/>
          <w:tab w:val="left" w:pos="4770"/>
        </w:tabs>
        <w:spacing w:before="0" w:after="0"/>
      </w:pPr>
      <w:r>
        <w:t>"SECT 5 RICHARDSON TO GRENFELL NPS 6</w:t>
      </w:r>
    </w:p>
    <w:p w14:paraId="20806FA1" w14:textId="77777777" w:rsidR="00462539" w:rsidRDefault="00462539" w:rsidP="006E2336">
      <w:pPr>
        <w:pStyle w:val="ListParagraph"/>
        <w:numPr>
          <w:ilvl w:val="1"/>
          <w:numId w:val="33"/>
        </w:numPr>
        <w:tabs>
          <w:tab w:val="left" w:pos="1080"/>
          <w:tab w:val="left" w:pos="4770"/>
        </w:tabs>
        <w:spacing w:before="0" w:after="0"/>
      </w:pPr>
      <w:r>
        <w:t>Total Cumulative Length (m):</w:t>
      </w:r>
      <w:r>
        <w:tab/>
        <w:t>350.15</w:t>
      </w:r>
    </w:p>
    <w:p w14:paraId="7A473B31" w14:textId="77777777" w:rsidR="00462539" w:rsidRDefault="00462539" w:rsidP="006E2336">
      <w:pPr>
        <w:pStyle w:val="ListParagraph"/>
        <w:numPr>
          <w:ilvl w:val="2"/>
          <w:numId w:val="33"/>
        </w:numPr>
        <w:tabs>
          <w:tab w:val="left" w:pos="1080"/>
          <w:tab w:val="left" w:pos="4770"/>
        </w:tabs>
        <w:spacing w:before="0" w:after="0"/>
      </w:pPr>
      <w:r>
        <w:t>EC Method 2 :</w:t>
      </w:r>
      <w:r>
        <w:tab/>
        <w:t>15.67</w:t>
      </w:r>
    </w:p>
    <w:p w14:paraId="19B6C07D" w14:textId="77777777" w:rsidR="00462539" w:rsidRDefault="00462539" w:rsidP="006E2336">
      <w:pPr>
        <w:pStyle w:val="ListParagraph"/>
        <w:numPr>
          <w:ilvl w:val="2"/>
          <w:numId w:val="33"/>
        </w:numPr>
        <w:tabs>
          <w:tab w:val="left" w:pos="1080"/>
          <w:tab w:val="left" w:pos="4770"/>
        </w:tabs>
        <w:spacing w:before="0" w:after="0"/>
      </w:pPr>
      <w:r>
        <w:t>IC Method 2 :</w:t>
      </w:r>
      <w:r>
        <w:tab/>
        <w:t>30.0</w:t>
      </w:r>
    </w:p>
    <w:p w14:paraId="13032E4A" w14:textId="77777777" w:rsidR="00462539" w:rsidRDefault="00462539" w:rsidP="006E2336">
      <w:pPr>
        <w:pStyle w:val="ListParagraph"/>
        <w:numPr>
          <w:ilvl w:val="2"/>
          <w:numId w:val="33"/>
        </w:numPr>
        <w:tabs>
          <w:tab w:val="left" w:pos="1080"/>
          <w:tab w:val="left" w:pos="4770"/>
        </w:tabs>
        <w:spacing w:before="0" w:after="0"/>
      </w:pPr>
      <w:r>
        <w:t>TPD :</w:t>
      </w:r>
      <w:r>
        <w:tab/>
        <w:t>304.48</w:t>
      </w:r>
    </w:p>
    <w:p w14:paraId="7C138D2B"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2.358e-03 and maximum of 2.072e-02.</w:t>
      </w:r>
    </w:p>
    <w:p w14:paraId="151BA4FB" w14:textId="77777777" w:rsidR="00462539" w:rsidRDefault="00462539" w:rsidP="006E2336">
      <w:pPr>
        <w:pStyle w:val="ListParagraph"/>
        <w:numPr>
          <w:ilvl w:val="1"/>
          <w:numId w:val="33"/>
        </w:numPr>
        <w:tabs>
          <w:tab w:val="left" w:pos="1080"/>
          <w:tab w:val="left" w:pos="4770"/>
        </w:tabs>
        <w:spacing w:before="0" w:after="0"/>
      </w:pPr>
      <w:r>
        <w:t>Leak scenario:</w:t>
      </w:r>
    </w:p>
    <w:p w14:paraId="6094FC7C" w14:textId="77777777" w:rsidR="00462539" w:rsidRDefault="00462539" w:rsidP="006E2336">
      <w:pPr>
        <w:pStyle w:val="ListParagraph"/>
        <w:numPr>
          <w:ilvl w:val="2"/>
          <w:numId w:val="33"/>
        </w:numPr>
        <w:tabs>
          <w:tab w:val="left" w:pos="1080"/>
          <w:tab w:val="left" w:pos="4770"/>
        </w:tabs>
        <w:spacing w:before="0" w:after="0"/>
      </w:pPr>
      <w:r>
        <w:t>No. of intersections with structures is 18.0, with minimum of nan and maximum of nan of population impacted</w:t>
      </w:r>
    </w:p>
    <w:p w14:paraId="4EA70FF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12.34 and maximum of 12.34 meters.</w:t>
      </w:r>
    </w:p>
    <w:p w14:paraId="7A1B63CB" w14:textId="77777777" w:rsidR="00462539" w:rsidRDefault="00462539" w:rsidP="006E2336">
      <w:pPr>
        <w:pStyle w:val="ListParagraph"/>
        <w:numPr>
          <w:ilvl w:val="1"/>
          <w:numId w:val="33"/>
        </w:numPr>
        <w:tabs>
          <w:tab w:val="left" w:pos="1080"/>
          <w:tab w:val="left" w:pos="4770"/>
        </w:tabs>
        <w:spacing w:before="0" w:after="0"/>
      </w:pPr>
      <w:r>
        <w:t>Rupture scenario:</w:t>
      </w:r>
    </w:p>
    <w:p w14:paraId="07D05B62" w14:textId="77777777" w:rsidR="00462539" w:rsidRDefault="00462539" w:rsidP="006E2336">
      <w:pPr>
        <w:pStyle w:val="ListParagraph"/>
        <w:numPr>
          <w:ilvl w:val="2"/>
          <w:numId w:val="33"/>
        </w:numPr>
        <w:tabs>
          <w:tab w:val="left" w:pos="1080"/>
          <w:tab w:val="left" w:pos="4770"/>
        </w:tabs>
        <w:spacing w:before="0" w:after="0"/>
      </w:pPr>
      <w:r>
        <w:t>No. of intersections with structures is 59.0, with minimum of 4.56 and maximum of 9.12 of population impacted</w:t>
      </w:r>
    </w:p>
    <w:p w14:paraId="5F4E832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130.83 and maximum of 130.83 meters.</w:t>
      </w:r>
    </w:p>
    <w:p w14:paraId="620A9D73" w14:textId="77777777" w:rsidR="00462539" w:rsidRDefault="00462539" w:rsidP="006E2336">
      <w:pPr>
        <w:pStyle w:val="ListParagraph"/>
        <w:numPr>
          <w:ilvl w:val="1"/>
          <w:numId w:val="33"/>
        </w:numPr>
        <w:tabs>
          <w:tab w:val="left" w:pos="1080"/>
          <w:tab w:val="left" w:pos="4770"/>
        </w:tabs>
        <w:spacing w:before="0" w:after="0"/>
      </w:pPr>
      <w:r>
        <w:t>Puncture scenario:</w:t>
      </w:r>
    </w:p>
    <w:p w14:paraId="4C4731A6" w14:textId="77777777" w:rsidR="00462539" w:rsidRDefault="00462539" w:rsidP="006E2336">
      <w:pPr>
        <w:pStyle w:val="ListParagraph"/>
        <w:numPr>
          <w:ilvl w:val="2"/>
          <w:numId w:val="33"/>
        </w:numPr>
        <w:tabs>
          <w:tab w:val="left" w:pos="1080"/>
          <w:tab w:val="left" w:pos="4770"/>
        </w:tabs>
        <w:spacing w:before="0" w:after="0"/>
      </w:pPr>
      <w:r>
        <w:t>No. of intersections with structures is 53.0, with minimum of 2.28 and maximum of 4.56 of population impacted</w:t>
      </w:r>
    </w:p>
    <w:p w14:paraId="62488438"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58.33 and maximum of 58.33 meters.</w:t>
      </w:r>
    </w:p>
    <w:p w14:paraId="13054D29" w14:textId="77777777" w:rsidR="00462539" w:rsidRDefault="00462539" w:rsidP="006E2336">
      <w:pPr>
        <w:pStyle w:val="ListParagraph"/>
        <w:numPr>
          <w:ilvl w:val="1"/>
          <w:numId w:val="33"/>
        </w:numPr>
        <w:tabs>
          <w:tab w:val="left" w:pos="1080"/>
          <w:tab w:val="left" w:pos="4770"/>
        </w:tabs>
        <w:spacing w:before="0" w:after="0"/>
      </w:pPr>
      <w:r>
        <w:t>Product type is NGL.</w:t>
      </w:r>
    </w:p>
    <w:p w14:paraId="4D6DD830"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A0B8F6B" w14:textId="77777777" w:rsidR="00462539" w:rsidRDefault="00462539" w:rsidP="006E2336">
      <w:pPr>
        <w:pStyle w:val="ListParagraph"/>
        <w:numPr>
          <w:ilvl w:val="0"/>
          <w:numId w:val="33"/>
        </w:numPr>
        <w:tabs>
          <w:tab w:val="left" w:pos="1080"/>
          <w:tab w:val="left" w:pos="4770"/>
        </w:tabs>
        <w:spacing w:before="0" w:after="0"/>
      </w:pPr>
      <w:r>
        <w:t>"KERROBERT TO ENBRIDGE SALES GAS NPS 10</w:t>
      </w:r>
    </w:p>
    <w:p w14:paraId="7889B783" w14:textId="77777777" w:rsidR="00462539" w:rsidRDefault="00462539" w:rsidP="006E2336">
      <w:pPr>
        <w:pStyle w:val="ListParagraph"/>
        <w:numPr>
          <w:ilvl w:val="1"/>
          <w:numId w:val="33"/>
        </w:numPr>
        <w:tabs>
          <w:tab w:val="left" w:pos="1080"/>
          <w:tab w:val="left" w:pos="4770"/>
        </w:tabs>
        <w:spacing w:before="0" w:after="0"/>
      </w:pPr>
      <w:r>
        <w:t>Total Cumulative Length (m):</w:t>
      </w:r>
      <w:r>
        <w:tab/>
        <w:t>340.96</w:t>
      </w:r>
    </w:p>
    <w:p w14:paraId="56520CE8" w14:textId="77777777" w:rsidR="00462539" w:rsidRDefault="00462539" w:rsidP="006E2336">
      <w:pPr>
        <w:pStyle w:val="ListParagraph"/>
        <w:numPr>
          <w:ilvl w:val="2"/>
          <w:numId w:val="33"/>
        </w:numPr>
        <w:tabs>
          <w:tab w:val="left" w:pos="1080"/>
          <w:tab w:val="left" w:pos="4770"/>
        </w:tabs>
        <w:spacing w:before="0" w:after="0"/>
      </w:pPr>
      <w:r>
        <w:t>IC Method 1 :</w:t>
      </w:r>
      <w:r>
        <w:tab/>
        <w:t>340.96</w:t>
      </w:r>
    </w:p>
    <w:p w14:paraId="24C604E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9.041e-01 and maximum of 9.043e-01.</w:t>
      </w:r>
    </w:p>
    <w:p w14:paraId="5BB7364F" w14:textId="77777777" w:rsidR="00462539" w:rsidRDefault="00462539" w:rsidP="006E2336">
      <w:pPr>
        <w:pStyle w:val="ListParagraph"/>
        <w:numPr>
          <w:ilvl w:val="1"/>
          <w:numId w:val="33"/>
        </w:numPr>
        <w:tabs>
          <w:tab w:val="left" w:pos="1080"/>
          <w:tab w:val="left" w:pos="4770"/>
        </w:tabs>
        <w:spacing w:before="0" w:after="0"/>
      </w:pPr>
      <w:r>
        <w:t>Leak scenario:</w:t>
      </w:r>
    </w:p>
    <w:p w14:paraId="1EAB6279" w14:textId="77777777" w:rsidR="00462539" w:rsidRDefault="00462539" w:rsidP="006E2336">
      <w:pPr>
        <w:pStyle w:val="ListParagraph"/>
        <w:numPr>
          <w:ilvl w:val="2"/>
          <w:numId w:val="33"/>
        </w:numPr>
        <w:tabs>
          <w:tab w:val="left" w:pos="1080"/>
          <w:tab w:val="left" w:pos="4770"/>
        </w:tabs>
        <w:spacing w:before="0" w:after="0"/>
      </w:pPr>
      <w:r>
        <w:t>No. of intersections with structures is 14.0, with minimum of 0.0 and maximum of 0.0 of population impacted</w:t>
      </w:r>
    </w:p>
    <w:p w14:paraId="2FED736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9.72 and maximum of 9.72 meters.</w:t>
      </w:r>
    </w:p>
    <w:p w14:paraId="43712024" w14:textId="77777777" w:rsidR="00462539" w:rsidRDefault="00462539" w:rsidP="006E2336">
      <w:pPr>
        <w:pStyle w:val="ListParagraph"/>
        <w:numPr>
          <w:ilvl w:val="1"/>
          <w:numId w:val="33"/>
        </w:numPr>
        <w:tabs>
          <w:tab w:val="left" w:pos="1080"/>
          <w:tab w:val="left" w:pos="4770"/>
        </w:tabs>
        <w:spacing w:before="0" w:after="0"/>
      </w:pPr>
      <w:r>
        <w:t>Rupture scenario:</w:t>
      </w:r>
    </w:p>
    <w:p w14:paraId="65EAEA3B" w14:textId="77777777" w:rsidR="00462539" w:rsidRDefault="00462539" w:rsidP="006E2336">
      <w:pPr>
        <w:pStyle w:val="ListParagraph"/>
        <w:numPr>
          <w:ilvl w:val="2"/>
          <w:numId w:val="33"/>
        </w:numPr>
        <w:tabs>
          <w:tab w:val="left" w:pos="1080"/>
          <w:tab w:val="left" w:pos="4770"/>
        </w:tabs>
        <w:spacing w:before="0" w:after="0"/>
      </w:pPr>
      <w:r>
        <w:t>No. of intersections with structures is 5.0, with minimum of 2.28 and maximum of 4.56 of population impacted</w:t>
      </w:r>
    </w:p>
    <w:p w14:paraId="0028BB8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143.81 and maximum of 143.81 meters.</w:t>
      </w:r>
    </w:p>
    <w:p w14:paraId="35AE87E0" w14:textId="77777777" w:rsidR="00462539" w:rsidRDefault="00462539" w:rsidP="006E2336">
      <w:pPr>
        <w:pStyle w:val="ListParagraph"/>
        <w:numPr>
          <w:ilvl w:val="1"/>
          <w:numId w:val="33"/>
        </w:numPr>
        <w:tabs>
          <w:tab w:val="left" w:pos="1080"/>
          <w:tab w:val="left" w:pos="4770"/>
        </w:tabs>
        <w:spacing w:before="0" w:after="0"/>
      </w:pPr>
      <w:r>
        <w:t>Puncture scenario:</w:t>
      </w:r>
    </w:p>
    <w:p w14:paraId="039F7CD0" w14:textId="77777777" w:rsidR="00462539" w:rsidRDefault="00462539" w:rsidP="006E2336">
      <w:pPr>
        <w:pStyle w:val="ListParagraph"/>
        <w:numPr>
          <w:ilvl w:val="2"/>
          <w:numId w:val="33"/>
        </w:numPr>
        <w:tabs>
          <w:tab w:val="left" w:pos="1080"/>
          <w:tab w:val="left" w:pos="4770"/>
        </w:tabs>
        <w:spacing w:before="0" w:after="0"/>
      </w:pPr>
      <w:r>
        <w:t>No. of intersections with structures is 16.0, with minimum of 0.0 and maximum of 0.0 of population impacted</w:t>
      </w:r>
    </w:p>
    <w:p w14:paraId="1883F0A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44.6 and maximum of 44.6 meters.</w:t>
      </w:r>
    </w:p>
    <w:p w14:paraId="18B4469C" w14:textId="77777777" w:rsidR="00462539" w:rsidRDefault="00462539" w:rsidP="006E2336">
      <w:pPr>
        <w:pStyle w:val="ListParagraph"/>
        <w:numPr>
          <w:ilvl w:val="1"/>
          <w:numId w:val="33"/>
        </w:numPr>
        <w:tabs>
          <w:tab w:val="left" w:pos="1080"/>
          <w:tab w:val="left" w:pos="4770"/>
        </w:tabs>
        <w:spacing w:before="0" w:after="0"/>
      </w:pPr>
      <w:r>
        <w:t>Product type is NGL.</w:t>
      </w:r>
    </w:p>
    <w:p w14:paraId="57057F86"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8FA2202" w14:textId="77777777" w:rsidR="00462539" w:rsidRDefault="00462539" w:rsidP="006E2336">
      <w:pPr>
        <w:pStyle w:val="ListParagraph"/>
        <w:numPr>
          <w:ilvl w:val="0"/>
          <w:numId w:val="33"/>
        </w:numPr>
        <w:tabs>
          <w:tab w:val="left" w:pos="1080"/>
          <w:tab w:val="left" w:pos="4770"/>
        </w:tabs>
        <w:spacing w:before="0" w:after="0"/>
      </w:pPr>
      <w:r>
        <w:t>"CROOKED LAKE LATERAL NPS 6 FROM 15-17-39-26W4 TO 3-5-40-28W4</w:t>
      </w:r>
    </w:p>
    <w:p w14:paraId="7EF75088" w14:textId="77777777" w:rsidR="00462539" w:rsidRDefault="00462539" w:rsidP="006E2336">
      <w:pPr>
        <w:pStyle w:val="ListParagraph"/>
        <w:numPr>
          <w:ilvl w:val="1"/>
          <w:numId w:val="33"/>
        </w:numPr>
        <w:tabs>
          <w:tab w:val="left" w:pos="1080"/>
          <w:tab w:val="left" w:pos="4770"/>
        </w:tabs>
        <w:spacing w:before="0" w:after="0"/>
      </w:pPr>
      <w:r>
        <w:t>Total Cumulative Length (m):</w:t>
      </w:r>
      <w:r>
        <w:tab/>
        <w:t>315.5</w:t>
      </w:r>
    </w:p>
    <w:p w14:paraId="70D97F3E" w14:textId="77777777" w:rsidR="00462539" w:rsidRDefault="00462539" w:rsidP="006E2336">
      <w:pPr>
        <w:pStyle w:val="ListParagraph"/>
        <w:numPr>
          <w:ilvl w:val="2"/>
          <w:numId w:val="33"/>
        </w:numPr>
        <w:tabs>
          <w:tab w:val="left" w:pos="1080"/>
          <w:tab w:val="left" w:pos="4770"/>
        </w:tabs>
        <w:spacing w:before="0" w:after="0"/>
      </w:pPr>
      <w:r>
        <w:t>TPD :</w:t>
      </w:r>
      <w:r>
        <w:tab/>
        <w:t>315.5</w:t>
      </w:r>
    </w:p>
    <w:p w14:paraId="62F367E1"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5.804e-03 and maximum of 9.433e-03.</w:t>
      </w:r>
    </w:p>
    <w:p w14:paraId="2EE51468" w14:textId="77777777" w:rsidR="00462539" w:rsidRDefault="00462539" w:rsidP="006E2336">
      <w:pPr>
        <w:pStyle w:val="ListParagraph"/>
        <w:numPr>
          <w:ilvl w:val="1"/>
          <w:numId w:val="33"/>
        </w:numPr>
        <w:tabs>
          <w:tab w:val="left" w:pos="1080"/>
          <w:tab w:val="left" w:pos="4770"/>
        </w:tabs>
        <w:spacing w:before="0" w:after="0"/>
      </w:pPr>
      <w:r>
        <w:t>Leak scenario:</w:t>
      </w:r>
    </w:p>
    <w:p w14:paraId="254CA250"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2.28 and maximum of 2.28 of population impacted</w:t>
      </w:r>
    </w:p>
    <w:p w14:paraId="07FBAA5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3.95 and maximum of 3.95 meters.</w:t>
      </w:r>
    </w:p>
    <w:p w14:paraId="5CC16AF8" w14:textId="77777777" w:rsidR="00462539" w:rsidRDefault="00462539" w:rsidP="006E2336">
      <w:pPr>
        <w:pStyle w:val="ListParagraph"/>
        <w:numPr>
          <w:ilvl w:val="1"/>
          <w:numId w:val="33"/>
        </w:numPr>
        <w:tabs>
          <w:tab w:val="left" w:pos="1080"/>
          <w:tab w:val="left" w:pos="4770"/>
        </w:tabs>
        <w:spacing w:before="0" w:after="0"/>
      </w:pPr>
      <w:r>
        <w:t>Rupture scenario:</w:t>
      </w:r>
    </w:p>
    <w:p w14:paraId="033196DF" w14:textId="77777777" w:rsidR="00462539" w:rsidRDefault="00462539" w:rsidP="006E2336">
      <w:pPr>
        <w:pStyle w:val="ListParagraph"/>
        <w:numPr>
          <w:ilvl w:val="2"/>
          <w:numId w:val="33"/>
        </w:numPr>
        <w:tabs>
          <w:tab w:val="left" w:pos="1080"/>
          <w:tab w:val="left" w:pos="4770"/>
        </w:tabs>
        <w:spacing w:before="0" w:after="0"/>
      </w:pPr>
      <w:r>
        <w:t>No. of intersections with structures is 51.0, with minimum of 2.28 and maximum of 6.84 of population impacted</w:t>
      </w:r>
    </w:p>
    <w:p w14:paraId="2075964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42.02 and maximum of 42.02 meters.</w:t>
      </w:r>
    </w:p>
    <w:p w14:paraId="5A12A3D1" w14:textId="77777777" w:rsidR="00462539" w:rsidRDefault="00462539" w:rsidP="006E2336">
      <w:pPr>
        <w:pStyle w:val="ListParagraph"/>
        <w:numPr>
          <w:ilvl w:val="1"/>
          <w:numId w:val="33"/>
        </w:numPr>
        <w:tabs>
          <w:tab w:val="left" w:pos="1080"/>
          <w:tab w:val="left" w:pos="4770"/>
        </w:tabs>
        <w:spacing w:before="0" w:after="0"/>
      </w:pPr>
      <w:r>
        <w:t>Puncture scenario:</w:t>
      </w:r>
    </w:p>
    <w:p w14:paraId="18237619" w14:textId="77777777" w:rsidR="00462539" w:rsidRDefault="00462539" w:rsidP="006E2336">
      <w:pPr>
        <w:pStyle w:val="ListParagraph"/>
        <w:numPr>
          <w:ilvl w:val="2"/>
          <w:numId w:val="33"/>
        </w:numPr>
        <w:tabs>
          <w:tab w:val="left" w:pos="1080"/>
          <w:tab w:val="left" w:pos="4770"/>
        </w:tabs>
        <w:spacing w:before="0" w:after="0"/>
      </w:pPr>
      <w:r>
        <w:t>No. of intersections with structures is 34.0, with minimum of 2.28 and maximum of 2.28 of population impacted</w:t>
      </w:r>
    </w:p>
    <w:p w14:paraId="2376698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15.77 and maximum of 15.77 meters.</w:t>
      </w:r>
    </w:p>
    <w:p w14:paraId="10BA848F"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5E7C1DBE"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5A8DD9EA" w14:textId="77777777" w:rsidR="00462539" w:rsidRDefault="00462539" w:rsidP="006E2336">
      <w:pPr>
        <w:pStyle w:val="ListParagraph"/>
        <w:numPr>
          <w:ilvl w:val="0"/>
          <w:numId w:val="33"/>
        </w:numPr>
        <w:tabs>
          <w:tab w:val="left" w:pos="1080"/>
          <w:tab w:val="left" w:pos="4770"/>
        </w:tabs>
        <w:spacing w:before="0" w:after="0"/>
      </w:pPr>
      <w:r>
        <w:t xml:space="preserve">"Empress 4A </w:t>
      </w:r>
      <w:proofErr w:type="spellStart"/>
      <w:r>
        <w:t>line_Propane</w:t>
      </w:r>
      <w:proofErr w:type="spellEnd"/>
    </w:p>
    <w:p w14:paraId="0EEDC253" w14:textId="77777777" w:rsidR="00462539" w:rsidRDefault="00462539" w:rsidP="006E2336">
      <w:pPr>
        <w:pStyle w:val="ListParagraph"/>
        <w:numPr>
          <w:ilvl w:val="1"/>
          <w:numId w:val="33"/>
        </w:numPr>
        <w:tabs>
          <w:tab w:val="left" w:pos="1080"/>
          <w:tab w:val="left" w:pos="4770"/>
        </w:tabs>
        <w:spacing w:before="0" w:after="0"/>
      </w:pPr>
      <w:r>
        <w:lastRenderedPageBreak/>
        <w:t>Total Cumulative Length (m):</w:t>
      </w:r>
      <w:r>
        <w:tab/>
        <w:t>303.53</w:t>
      </w:r>
    </w:p>
    <w:p w14:paraId="5244953C" w14:textId="77777777" w:rsidR="00462539" w:rsidRDefault="00462539" w:rsidP="006E2336">
      <w:pPr>
        <w:pStyle w:val="ListParagraph"/>
        <w:numPr>
          <w:ilvl w:val="2"/>
          <w:numId w:val="33"/>
        </w:numPr>
        <w:tabs>
          <w:tab w:val="left" w:pos="1080"/>
          <w:tab w:val="left" w:pos="4770"/>
        </w:tabs>
        <w:spacing w:before="0" w:after="0"/>
      </w:pPr>
      <w:r>
        <w:t>TPD :</w:t>
      </w:r>
      <w:r>
        <w:tab/>
        <w:t>303.53</w:t>
      </w:r>
    </w:p>
    <w:p w14:paraId="2C1E09A5"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6.452e-03 and maximum of 6.452e-03.</w:t>
      </w:r>
    </w:p>
    <w:p w14:paraId="1764D988" w14:textId="77777777" w:rsidR="00462539" w:rsidRDefault="00462539" w:rsidP="006E2336">
      <w:pPr>
        <w:pStyle w:val="ListParagraph"/>
        <w:numPr>
          <w:ilvl w:val="1"/>
          <w:numId w:val="33"/>
        </w:numPr>
        <w:tabs>
          <w:tab w:val="left" w:pos="1080"/>
          <w:tab w:val="left" w:pos="4770"/>
        </w:tabs>
        <w:spacing w:before="0" w:after="0"/>
      </w:pPr>
      <w:r>
        <w:t>Leak scenario:</w:t>
      </w:r>
    </w:p>
    <w:p w14:paraId="12FA010A"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12.61 and maximum of 12.61 of population impacted</w:t>
      </w:r>
    </w:p>
    <w:p w14:paraId="1C068CD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4254D989" w14:textId="77777777" w:rsidR="00462539" w:rsidRDefault="00462539" w:rsidP="006E2336">
      <w:pPr>
        <w:pStyle w:val="ListParagraph"/>
        <w:numPr>
          <w:ilvl w:val="1"/>
          <w:numId w:val="33"/>
        </w:numPr>
        <w:tabs>
          <w:tab w:val="left" w:pos="1080"/>
          <w:tab w:val="left" w:pos="4770"/>
        </w:tabs>
        <w:spacing w:before="0" w:after="0"/>
      </w:pPr>
      <w:r>
        <w:t>Rupture scenario:</w:t>
      </w:r>
    </w:p>
    <w:p w14:paraId="4C2A2BAB" w14:textId="77777777" w:rsidR="00462539" w:rsidRDefault="00462539" w:rsidP="006E2336">
      <w:pPr>
        <w:pStyle w:val="ListParagraph"/>
        <w:numPr>
          <w:ilvl w:val="2"/>
          <w:numId w:val="33"/>
        </w:numPr>
        <w:tabs>
          <w:tab w:val="left" w:pos="1080"/>
          <w:tab w:val="left" w:pos="4770"/>
        </w:tabs>
        <w:spacing w:before="0" w:after="0"/>
      </w:pPr>
      <w:r>
        <w:t>No. of intersections with structures is 5.0, with minimum of 47.07 and maximum of 64.3 of population impacted</w:t>
      </w:r>
    </w:p>
    <w:p w14:paraId="08DA233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97.06 and maximum of 97.06 meters.</w:t>
      </w:r>
    </w:p>
    <w:p w14:paraId="33863553" w14:textId="77777777" w:rsidR="00462539" w:rsidRDefault="00462539" w:rsidP="006E2336">
      <w:pPr>
        <w:pStyle w:val="ListParagraph"/>
        <w:numPr>
          <w:ilvl w:val="1"/>
          <w:numId w:val="33"/>
        </w:numPr>
        <w:tabs>
          <w:tab w:val="left" w:pos="1080"/>
          <w:tab w:val="left" w:pos="4770"/>
        </w:tabs>
        <w:spacing w:before="0" w:after="0"/>
      </w:pPr>
      <w:r>
        <w:t>Puncture scenario:</w:t>
      </w:r>
    </w:p>
    <w:p w14:paraId="3EB86F0B"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12.61 and maximum of 64.3 of population impacted</w:t>
      </w:r>
    </w:p>
    <w:p w14:paraId="4488D42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5040EB16"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658786ED"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1B502D6F" w14:textId="77777777" w:rsidR="00462539" w:rsidRDefault="00462539" w:rsidP="006E2336">
      <w:pPr>
        <w:pStyle w:val="ListParagraph"/>
        <w:numPr>
          <w:ilvl w:val="0"/>
          <w:numId w:val="33"/>
        </w:numPr>
        <w:tabs>
          <w:tab w:val="left" w:pos="1080"/>
          <w:tab w:val="left" w:pos="4770"/>
        </w:tabs>
        <w:spacing w:before="0" w:after="0"/>
      </w:pPr>
      <w:r>
        <w:t xml:space="preserve">"Empress 4B </w:t>
      </w:r>
      <w:proofErr w:type="spellStart"/>
      <w:r>
        <w:t>line_Butane</w:t>
      </w:r>
      <w:proofErr w:type="spellEnd"/>
    </w:p>
    <w:p w14:paraId="6DEBAE0C" w14:textId="77777777" w:rsidR="00462539" w:rsidRDefault="00462539" w:rsidP="006E2336">
      <w:pPr>
        <w:pStyle w:val="ListParagraph"/>
        <w:numPr>
          <w:ilvl w:val="1"/>
          <w:numId w:val="33"/>
        </w:numPr>
        <w:tabs>
          <w:tab w:val="left" w:pos="1080"/>
          <w:tab w:val="left" w:pos="4770"/>
        </w:tabs>
        <w:spacing w:before="0" w:after="0"/>
      </w:pPr>
      <w:r>
        <w:t>Total Cumulative Length (m):</w:t>
      </w:r>
      <w:r>
        <w:tab/>
        <w:t>302.58</w:t>
      </w:r>
    </w:p>
    <w:p w14:paraId="05810171" w14:textId="77777777" w:rsidR="00462539" w:rsidRDefault="00462539" w:rsidP="006E2336">
      <w:pPr>
        <w:pStyle w:val="ListParagraph"/>
        <w:numPr>
          <w:ilvl w:val="2"/>
          <w:numId w:val="33"/>
        </w:numPr>
        <w:tabs>
          <w:tab w:val="left" w:pos="1080"/>
          <w:tab w:val="left" w:pos="4770"/>
        </w:tabs>
        <w:spacing w:before="0" w:after="0"/>
      </w:pPr>
      <w:r>
        <w:t>TPD :</w:t>
      </w:r>
      <w:r>
        <w:tab/>
        <w:t>302.58</w:t>
      </w:r>
    </w:p>
    <w:p w14:paraId="412101ED"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6.452e-03 and maximum of 6.452e-03.</w:t>
      </w:r>
    </w:p>
    <w:p w14:paraId="2A53AB94" w14:textId="77777777" w:rsidR="00462539" w:rsidRDefault="00462539" w:rsidP="006E2336">
      <w:pPr>
        <w:pStyle w:val="ListParagraph"/>
        <w:numPr>
          <w:ilvl w:val="1"/>
          <w:numId w:val="33"/>
        </w:numPr>
        <w:tabs>
          <w:tab w:val="left" w:pos="1080"/>
          <w:tab w:val="left" w:pos="4770"/>
        </w:tabs>
        <w:spacing w:before="0" w:after="0"/>
      </w:pPr>
      <w:r>
        <w:t>Leak scenario:</w:t>
      </w:r>
    </w:p>
    <w:p w14:paraId="66EA155E"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12.61 and maximum of 12.61 of population impacted</w:t>
      </w:r>
    </w:p>
    <w:p w14:paraId="3D42B7B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438F28B8" w14:textId="77777777" w:rsidR="00462539" w:rsidRDefault="00462539" w:rsidP="006E2336">
      <w:pPr>
        <w:pStyle w:val="ListParagraph"/>
        <w:numPr>
          <w:ilvl w:val="1"/>
          <w:numId w:val="33"/>
        </w:numPr>
        <w:tabs>
          <w:tab w:val="left" w:pos="1080"/>
          <w:tab w:val="left" w:pos="4770"/>
        </w:tabs>
        <w:spacing w:before="0" w:after="0"/>
      </w:pPr>
      <w:r>
        <w:t>Rupture scenario:</w:t>
      </w:r>
    </w:p>
    <w:p w14:paraId="661A05FD" w14:textId="77777777" w:rsidR="00462539" w:rsidRDefault="00462539" w:rsidP="006E2336">
      <w:pPr>
        <w:pStyle w:val="ListParagraph"/>
        <w:numPr>
          <w:ilvl w:val="2"/>
          <w:numId w:val="33"/>
        </w:numPr>
        <w:tabs>
          <w:tab w:val="left" w:pos="1080"/>
          <w:tab w:val="left" w:pos="4770"/>
        </w:tabs>
        <w:spacing w:before="0" w:after="0"/>
      </w:pPr>
      <w:r>
        <w:t>No. of intersections with structures is 5.0, with minimum of 47.07 and maximum of 64.3 of population impacted</w:t>
      </w:r>
    </w:p>
    <w:p w14:paraId="0F64B16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97.06 and maximum of 97.06 meters.</w:t>
      </w:r>
    </w:p>
    <w:p w14:paraId="24F56A05" w14:textId="77777777" w:rsidR="00462539" w:rsidRDefault="00462539" w:rsidP="006E2336">
      <w:pPr>
        <w:pStyle w:val="ListParagraph"/>
        <w:numPr>
          <w:ilvl w:val="1"/>
          <w:numId w:val="33"/>
        </w:numPr>
        <w:tabs>
          <w:tab w:val="left" w:pos="1080"/>
          <w:tab w:val="left" w:pos="4770"/>
        </w:tabs>
        <w:spacing w:before="0" w:after="0"/>
      </w:pPr>
      <w:r>
        <w:t>Puncture scenario:</w:t>
      </w:r>
    </w:p>
    <w:p w14:paraId="75F119DB"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12.61 and maximum of 64.3 of population impacted</w:t>
      </w:r>
    </w:p>
    <w:p w14:paraId="3D79D0C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054C5E8F"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5DD440C1"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2C51DC8" w14:textId="77777777" w:rsidR="00462539" w:rsidRDefault="00462539" w:rsidP="006E2336">
      <w:pPr>
        <w:pStyle w:val="ListParagraph"/>
        <w:numPr>
          <w:ilvl w:val="0"/>
          <w:numId w:val="33"/>
        </w:numPr>
        <w:tabs>
          <w:tab w:val="left" w:pos="1080"/>
          <w:tab w:val="left" w:pos="4770"/>
        </w:tabs>
        <w:spacing w:before="0" w:after="0"/>
      </w:pPr>
      <w:r>
        <w:t xml:space="preserve">"Empress 4C </w:t>
      </w:r>
      <w:proofErr w:type="spellStart"/>
      <w:r>
        <w:t>line_NGL</w:t>
      </w:r>
      <w:proofErr w:type="spellEnd"/>
    </w:p>
    <w:p w14:paraId="4F144A30" w14:textId="77777777" w:rsidR="00462539" w:rsidRDefault="00462539" w:rsidP="006E2336">
      <w:pPr>
        <w:pStyle w:val="ListParagraph"/>
        <w:numPr>
          <w:ilvl w:val="1"/>
          <w:numId w:val="33"/>
        </w:numPr>
        <w:tabs>
          <w:tab w:val="left" w:pos="1080"/>
          <w:tab w:val="left" w:pos="4770"/>
        </w:tabs>
        <w:spacing w:before="0" w:after="0"/>
      </w:pPr>
      <w:r>
        <w:t>Total Cumulative Length (m):</w:t>
      </w:r>
      <w:r>
        <w:tab/>
        <w:t>302.56</w:t>
      </w:r>
    </w:p>
    <w:p w14:paraId="586EE6AF" w14:textId="77777777" w:rsidR="00462539" w:rsidRDefault="00462539" w:rsidP="006E2336">
      <w:pPr>
        <w:pStyle w:val="ListParagraph"/>
        <w:numPr>
          <w:ilvl w:val="2"/>
          <w:numId w:val="33"/>
        </w:numPr>
        <w:tabs>
          <w:tab w:val="left" w:pos="1080"/>
          <w:tab w:val="left" w:pos="4770"/>
        </w:tabs>
        <w:spacing w:before="0" w:after="0"/>
      </w:pPr>
      <w:r>
        <w:t>TPD :</w:t>
      </w:r>
      <w:r>
        <w:tab/>
        <w:t>302.56</w:t>
      </w:r>
    </w:p>
    <w:p w14:paraId="319499D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6.452e-03 and maximum of 6.452e-03.</w:t>
      </w:r>
    </w:p>
    <w:p w14:paraId="2CDEDE3E" w14:textId="77777777" w:rsidR="00462539" w:rsidRDefault="00462539" w:rsidP="006E2336">
      <w:pPr>
        <w:pStyle w:val="ListParagraph"/>
        <w:numPr>
          <w:ilvl w:val="1"/>
          <w:numId w:val="33"/>
        </w:numPr>
        <w:tabs>
          <w:tab w:val="left" w:pos="1080"/>
          <w:tab w:val="left" w:pos="4770"/>
        </w:tabs>
        <w:spacing w:before="0" w:after="0"/>
      </w:pPr>
      <w:r>
        <w:t>Leak scenario:</w:t>
      </w:r>
    </w:p>
    <w:p w14:paraId="7D00C424"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6.0, with minimum of 12.61 and maximum of 12.61 of population impacted</w:t>
      </w:r>
    </w:p>
    <w:p w14:paraId="21718E3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1C68C40C" w14:textId="77777777" w:rsidR="00462539" w:rsidRDefault="00462539" w:rsidP="006E2336">
      <w:pPr>
        <w:pStyle w:val="ListParagraph"/>
        <w:numPr>
          <w:ilvl w:val="1"/>
          <w:numId w:val="33"/>
        </w:numPr>
        <w:tabs>
          <w:tab w:val="left" w:pos="1080"/>
          <w:tab w:val="left" w:pos="4770"/>
        </w:tabs>
        <w:spacing w:before="0" w:after="0"/>
      </w:pPr>
      <w:r>
        <w:t>Rupture scenario:</w:t>
      </w:r>
    </w:p>
    <w:p w14:paraId="7A35B674" w14:textId="77777777" w:rsidR="00462539" w:rsidRDefault="00462539" w:rsidP="006E2336">
      <w:pPr>
        <w:pStyle w:val="ListParagraph"/>
        <w:numPr>
          <w:ilvl w:val="2"/>
          <w:numId w:val="33"/>
        </w:numPr>
        <w:tabs>
          <w:tab w:val="left" w:pos="1080"/>
          <w:tab w:val="left" w:pos="4770"/>
        </w:tabs>
        <w:spacing w:before="0" w:after="0"/>
      </w:pPr>
      <w:r>
        <w:t>No. of intersections with structures is 5.0, with minimum of 47.07 and maximum of 64.3 of population impacted</w:t>
      </w:r>
    </w:p>
    <w:p w14:paraId="79A585E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97.06 and maximum of 97.06 meters.</w:t>
      </w:r>
    </w:p>
    <w:p w14:paraId="5E0E3825" w14:textId="77777777" w:rsidR="00462539" w:rsidRDefault="00462539" w:rsidP="006E2336">
      <w:pPr>
        <w:pStyle w:val="ListParagraph"/>
        <w:numPr>
          <w:ilvl w:val="1"/>
          <w:numId w:val="33"/>
        </w:numPr>
        <w:tabs>
          <w:tab w:val="left" w:pos="1080"/>
          <w:tab w:val="left" w:pos="4770"/>
        </w:tabs>
        <w:spacing w:before="0" w:after="0"/>
      </w:pPr>
      <w:r>
        <w:t>Puncture scenario:</w:t>
      </w:r>
    </w:p>
    <w:p w14:paraId="628CC5D2"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12.61 and maximum of 64.3 of population impacted</w:t>
      </w:r>
    </w:p>
    <w:p w14:paraId="4D8DF61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5A2679F0"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120E520"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602B68C" w14:textId="77777777" w:rsidR="00462539" w:rsidRDefault="00462539" w:rsidP="006E2336">
      <w:pPr>
        <w:pStyle w:val="ListParagraph"/>
        <w:numPr>
          <w:ilvl w:val="0"/>
          <w:numId w:val="33"/>
        </w:numPr>
        <w:tabs>
          <w:tab w:val="left" w:pos="1080"/>
          <w:tab w:val="left" w:pos="4770"/>
        </w:tabs>
        <w:spacing w:before="0" w:after="0"/>
      </w:pPr>
      <w:r>
        <w:t>"ENBRIDGE TRANSFER LINE NPS 30</w:t>
      </w:r>
    </w:p>
    <w:p w14:paraId="2121DBFF" w14:textId="77777777" w:rsidR="00462539" w:rsidRDefault="00462539" w:rsidP="006E2336">
      <w:pPr>
        <w:pStyle w:val="ListParagraph"/>
        <w:numPr>
          <w:ilvl w:val="1"/>
          <w:numId w:val="33"/>
        </w:numPr>
        <w:tabs>
          <w:tab w:val="left" w:pos="1080"/>
          <w:tab w:val="left" w:pos="4770"/>
        </w:tabs>
        <w:spacing w:before="0" w:after="0"/>
      </w:pPr>
      <w:r>
        <w:t>Total Cumulative Length (m):</w:t>
      </w:r>
      <w:r>
        <w:tab/>
        <w:t>298.94</w:t>
      </w:r>
    </w:p>
    <w:p w14:paraId="2B0195E3" w14:textId="77777777" w:rsidR="00462539" w:rsidRDefault="00462539" w:rsidP="006E2336">
      <w:pPr>
        <w:pStyle w:val="ListParagraph"/>
        <w:numPr>
          <w:ilvl w:val="2"/>
          <w:numId w:val="33"/>
        </w:numPr>
        <w:tabs>
          <w:tab w:val="left" w:pos="1080"/>
          <w:tab w:val="left" w:pos="4770"/>
        </w:tabs>
        <w:spacing w:before="0" w:after="0"/>
      </w:pPr>
      <w:r>
        <w:t>EC Method 1 :</w:t>
      </w:r>
      <w:r>
        <w:tab/>
        <w:t>3.18</w:t>
      </w:r>
    </w:p>
    <w:p w14:paraId="76DFED8B" w14:textId="77777777" w:rsidR="00462539" w:rsidRDefault="00462539" w:rsidP="006E2336">
      <w:pPr>
        <w:pStyle w:val="ListParagraph"/>
        <w:numPr>
          <w:ilvl w:val="2"/>
          <w:numId w:val="33"/>
        </w:numPr>
        <w:tabs>
          <w:tab w:val="left" w:pos="1080"/>
          <w:tab w:val="left" w:pos="4770"/>
        </w:tabs>
        <w:spacing w:before="0" w:after="0"/>
      </w:pPr>
      <w:r>
        <w:t>IC Method 1 :</w:t>
      </w:r>
      <w:r>
        <w:tab/>
        <w:t>295.75</w:t>
      </w:r>
    </w:p>
    <w:p w14:paraId="07A8E3A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1.247e-02 and maximum of 2.784e-02.</w:t>
      </w:r>
    </w:p>
    <w:p w14:paraId="75328F1A" w14:textId="77777777" w:rsidR="00462539" w:rsidRDefault="00462539" w:rsidP="006E2336">
      <w:pPr>
        <w:pStyle w:val="ListParagraph"/>
        <w:numPr>
          <w:ilvl w:val="1"/>
          <w:numId w:val="33"/>
        </w:numPr>
        <w:tabs>
          <w:tab w:val="left" w:pos="1080"/>
          <w:tab w:val="left" w:pos="4770"/>
        </w:tabs>
        <w:spacing w:before="0" w:after="0"/>
      </w:pPr>
      <w:r>
        <w:t>Leak scenario:</w:t>
      </w:r>
    </w:p>
    <w:p w14:paraId="2FA8C7F1" w14:textId="77777777" w:rsidR="00462539" w:rsidRDefault="00462539" w:rsidP="006E2336">
      <w:pPr>
        <w:pStyle w:val="ListParagraph"/>
        <w:numPr>
          <w:ilvl w:val="2"/>
          <w:numId w:val="33"/>
        </w:numPr>
        <w:tabs>
          <w:tab w:val="left" w:pos="1080"/>
          <w:tab w:val="left" w:pos="4770"/>
        </w:tabs>
        <w:spacing w:before="0" w:after="0"/>
      </w:pPr>
      <w:r>
        <w:t>No. of intersections with structures is 17.0, with minimum of 0.0 and maximum of 0.0 of population impacted</w:t>
      </w:r>
    </w:p>
    <w:p w14:paraId="790B26D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2.87 and maximum of 2.87 meters.</w:t>
      </w:r>
    </w:p>
    <w:p w14:paraId="3BDCF798" w14:textId="77777777" w:rsidR="00462539" w:rsidRDefault="00462539" w:rsidP="006E2336">
      <w:pPr>
        <w:pStyle w:val="ListParagraph"/>
        <w:numPr>
          <w:ilvl w:val="1"/>
          <w:numId w:val="33"/>
        </w:numPr>
        <w:tabs>
          <w:tab w:val="left" w:pos="1080"/>
          <w:tab w:val="left" w:pos="4770"/>
        </w:tabs>
        <w:spacing w:before="0" w:after="0"/>
      </w:pPr>
      <w:r>
        <w:t>Rupture scenario:</w:t>
      </w:r>
    </w:p>
    <w:p w14:paraId="271349C7"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450.0 and maximum of 450.0 of population impacted</w:t>
      </w:r>
    </w:p>
    <w:p w14:paraId="2A021CA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119.78 and maximum of 119.78 meters.</w:t>
      </w:r>
    </w:p>
    <w:p w14:paraId="2E12FA55" w14:textId="77777777" w:rsidR="00462539" w:rsidRDefault="00462539" w:rsidP="006E2336">
      <w:pPr>
        <w:pStyle w:val="ListParagraph"/>
        <w:numPr>
          <w:ilvl w:val="1"/>
          <w:numId w:val="33"/>
        </w:numPr>
        <w:tabs>
          <w:tab w:val="left" w:pos="1080"/>
          <w:tab w:val="left" w:pos="4770"/>
        </w:tabs>
        <w:spacing w:before="0" w:after="0"/>
      </w:pPr>
      <w:r>
        <w:t>Puncture scenario:</w:t>
      </w:r>
    </w:p>
    <w:p w14:paraId="291A4E6B" w14:textId="77777777" w:rsidR="00462539" w:rsidRDefault="00462539" w:rsidP="006E2336">
      <w:pPr>
        <w:pStyle w:val="ListParagraph"/>
        <w:numPr>
          <w:ilvl w:val="2"/>
          <w:numId w:val="33"/>
        </w:numPr>
        <w:tabs>
          <w:tab w:val="left" w:pos="1080"/>
          <w:tab w:val="left" w:pos="4770"/>
        </w:tabs>
        <w:spacing w:before="0" w:after="0"/>
      </w:pPr>
      <w:r>
        <w:t>No. of intersections with structures is 17.0, with minimum of 0.0 and maximum of 0.0 of population impacted</w:t>
      </w:r>
    </w:p>
    <w:p w14:paraId="713F39E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11.37 and maximum of 11.37 meters.</w:t>
      </w:r>
    </w:p>
    <w:p w14:paraId="219D6DB9"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2F87102D"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B844A23" w14:textId="77777777" w:rsidR="00462539" w:rsidRDefault="00462539" w:rsidP="006E2336">
      <w:pPr>
        <w:pStyle w:val="ListParagraph"/>
        <w:numPr>
          <w:ilvl w:val="0"/>
          <w:numId w:val="33"/>
        </w:numPr>
        <w:tabs>
          <w:tab w:val="left" w:pos="1080"/>
          <w:tab w:val="left" w:pos="4770"/>
        </w:tabs>
        <w:spacing w:before="0" w:after="0"/>
      </w:pPr>
      <w:r>
        <w:t>"WASCANA LATERAL NPS 12</w:t>
      </w:r>
    </w:p>
    <w:p w14:paraId="4D1D1EF8" w14:textId="77777777" w:rsidR="00462539" w:rsidRDefault="00462539" w:rsidP="006E2336">
      <w:pPr>
        <w:pStyle w:val="ListParagraph"/>
        <w:numPr>
          <w:ilvl w:val="1"/>
          <w:numId w:val="33"/>
        </w:numPr>
        <w:tabs>
          <w:tab w:val="left" w:pos="1080"/>
          <w:tab w:val="left" w:pos="4770"/>
        </w:tabs>
        <w:spacing w:before="0" w:after="0"/>
      </w:pPr>
      <w:r>
        <w:t>Total Cumulative Length (m):</w:t>
      </w:r>
      <w:r>
        <w:tab/>
        <w:t>297.4</w:t>
      </w:r>
    </w:p>
    <w:p w14:paraId="7139EC7A" w14:textId="77777777" w:rsidR="00462539" w:rsidRDefault="00462539" w:rsidP="006E2336">
      <w:pPr>
        <w:pStyle w:val="ListParagraph"/>
        <w:numPr>
          <w:ilvl w:val="2"/>
          <w:numId w:val="33"/>
        </w:numPr>
        <w:tabs>
          <w:tab w:val="left" w:pos="1080"/>
          <w:tab w:val="left" w:pos="4770"/>
        </w:tabs>
        <w:spacing w:before="0" w:after="0"/>
      </w:pPr>
      <w:r>
        <w:t>TPD :</w:t>
      </w:r>
      <w:r>
        <w:tab/>
        <w:t>297.4</w:t>
      </w:r>
    </w:p>
    <w:p w14:paraId="5632031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4.184e-03 and maximum of 4.184e-03.</w:t>
      </w:r>
    </w:p>
    <w:p w14:paraId="57ADBCCF" w14:textId="77777777" w:rsidR="00462539" w:rsidRDefault="00462539" w:rsidP="006E2336">
      <w:pPr>
        <w:pStyle w:val="ListParagraph"/>
        <w:numPr>
          <w:ilvl w:val="1"/>
          <w:numId w:val="33"/>
        </w:numPr>
        <w:tabs>
          <w:tab w:val="left" w:pos="1080"/>
          <w:tab w:val="left" w:pos="4770"/>
        </w:tabs>
        <w:spacing w:before="0" w:after="0"/>
      </w:pPr>
      <w:r>
        <w:t>Leak scenario:</w:t>
      </w:r>
    </w:p>
    <w:p w14:paraId="3F312C2A"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nan and maximum of nan of population impacted</w:t>
      </w:r>
    </w:p>
    <w:p w14:paraId="5C780E5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4.11 and maximum of 4.11 meters.</w:t>
      </w:r>
    </w:p>
    <w:p w14:paraId="04CBEE17" w14:textId="77777777" w:rsidR="00462539" w:rsidRDefault="00462539" w:rsidP="006E2336">
      <w:pPr>
        <w:pStyle w:val="ListParagraph"/>
        <w:numPr>
          <w:ilvl w:val="1"/>
          <w:numId w:val="33"/>
        </w:numPr>
        <w:tabs>
          <w:tab w:val="left" w:pos="1080"/>
          <w:tab w:val="left" w:pos="4770"/>
        </w:tabs>
        <w:spacing w:before="0" w:after="0"/>
      </w:pPr>
      <w:r>
        <w:lastRenderedPageBreak/>
        <w:t>Rupture scenario:</w:t>
      </w:r>
    </w:p>
    <w:p w14:paraId="1E7995D7" w14:textId="77777777" w:rsidR="00462539" w:rsidRDefault="00462539" w:rsidP="006E2336">
      <w:pPr>
        <w:pStyle w:val="ListParagraph"/>
        <w:numPr>
          <w:ilvl w:val="2"/>
          <w:numId w:val="33"/>
        </w:numPr>
        <w:tabs>
          <w:tab w:val="left" w:pos="1080"/>
          <w:tab w:val="left" w:pos="4770"/>
        </w:tabs>
        <w:spacing w:before="0" w:after="0"/>
      </w:pPr>
      <w:r>
        <w:t>No. of intersections with structures is 31.0, with minimum of 32.0 and maximum of 34.46 of population impacted</w:t>
      </w:r>
    </w:p>
    <w:p w14:paraId="3976166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79.49 and maximum of 79.49 meters.</w:t>
      </w:r>
    </w:p>
    <w:p w14:paraId="024610DD" w14:textId="77777777" w:rsidR="00462539" w:rsidRDefault="00462539" w:rsidP="006E2336">
      <w:pPr>
        <w:pStyle w:val="ListParagraph"/>
        <w:numPr>
          <w:ilvl w:val="1"/>
          <w:numId w:val="33"/>
        </w:numPr>
        <w:tabs>
          <w:tab w:val="left" w:pos="1080"/>
          <w:tab w:val="left" w:pos="4770"/>
        </w:tabs>
        <w:spacing w:before="0" w:after="0"/>
      </w:pPr>
      <w:r>
        <w:t>Puncture scenario:</w:t>
      </w:r>
    </w:p>
    <w:p w14:paraId="55019E8A" w14:textId="77777777" w:rsidR="00462539" w:rsidRDefault="00462539" w:rsidP="006E2336">
      <w:pPr>
        <w:pStyle w:val="ListParagraph"/>
        <w:numPr>
          <w:ilvl w:val="2"/>
          <w:numId w:val="33"/>
        </w:numPr>
        <w:tabs>
          <w:tab w:val="left" w:pos="1080"/>
          <w:tab w:val="left" w:pos="4770"/>
        </w:tabs>
        <w:spacing w:before="0" w:after="0"/>
      </w:pPr>
      <w:r>
        <w:t>No. of intersections with structures is 45.0, with minimum of 0.0 and maximum of 0.0 of population impacted</w:t>
      </w:r>
    </w:p>
    <w:p w14:paraId="3A2BED1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16.44 and maximum of 16.44 meters.</w:t>
      </w:r>
    </w:p>
    <w:p w14:paraId="4232D3AF"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32EFBBFD" w14:textId="77777777" w:rsidR="00462539" w:rsidRDefault="00462539" w:rsidP="006E2336">
      <w:pPr>
        <w:pStyle w:val="ListParagraph"/>
        <w:numPr>
          <w:ilvl w:val="1"/>
          <w:numId w:val="33"/>
        </w:numPr>
        <w:tabs>
          <w:tab w:val="left" w:pos="1080"/>
          <w:tab w:val="left" w:pos="4770"/>
        </w:tabs>
        <w:spacing w:before="0" w:after="0"/>
      </w:pPr>
      <w:r>
        <w:t>Class area location is/are 2.0."</w:t>
      </w:r>
    </w:p>
    <w:p w14:paraId="320BA377" w14:textId="77777777" w:rsidR="00462539" w:rsidRDefault="00462539" w:rsidP="006E2336">
      <w:pPr>
        <w:pStyle w:val="ListParagraph"/>
        <w:numPr>
          <w:ilvl w:val="0"/>
          <w:numId w:val="33"/>
        </w:numPr>
        <w:tabs>
          <w:tab w:val="left" w:pos="1080"/>
          <w:tab w:val="left" w:pos="4770"/>
        </w:tabs>
        <w:spacing w:before="0" w:after="0"/>
      </w:pPr>
      <w:r>
        <w:t>"SECT 3 HERBERT TO CARON NPS 6</w:t>
      </w:r>
    </w:p>
    <w:p w14:paraId="038ADBCF" w14:textId="77777777" w:rsidR="00462539" w:rsidRDefault="00462539" w:rsidP="006E2336">
      <w:pPr>
        <w:pStyle w:val="ListParagraph"/>
        <w:numPr>
          <w:ilvl w:val="1"/>
          <w:numId w:val="33"/>
        </w:numPr>
        <w:tabs>
          <w:tab w:val="left" w:pos="1080"/>
          <w:tab w:val="left" w:pos="4770"/>
        </w:tabs>
        <w:spacing w:before="0" w:after="0"/>
      </w:pPr>
      <w:r>
        <w:t>Total Cumulative Length (m):</w:t>
      </w:r>
      <w:r>
        <w:tab/>
        <w:t>291.76</w:t>
      </w:r>
    </w:p>
    <w:p w14:paraId="011F43EF" w14:textId="77777777" w:rsidR="00462539" w:rsidRDefault="00462539" w:rsidP="006E2336">
      <w:pPr>
        <w:pStyle w:val="ListParagraph"/>
        <w:numPr>
          <w:ilvl w:val="2"/>
          <w:numId w:val="33"/>
        </w:numPr>
        <w:tabs>
          <w:tab w:val="left" w:pos="1080"/>
          <w:tab w:val="left" w:pos="4770"/>
        </w:tabs>
        <w:spacing w:before="0" w:after="0"/>
      </w:pPr>
      <w:r>
        <w:t>TPD :</w:t>
      </w:r>
      <w:r>
        <w:tab/>
        <w:t>291.76</w:t>
      </w:r>
    </w:p>
    <w:p w14:paraId="277DCFFD"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6.341e-03 and maximum of 1.129e-02.</w:t>
      </w:r>
    </w:p>
    <w:p w14:paraId="20A0DE2D" w14:textId="77777777" w:rsidR="00462539" w:rsidRDefault="00462539" w:rsidP="006E2336">
      <w:pPr>
        <w:pStyle w:val="ListParagraph"/>
        <w:numPr>
          <w:ilvl w:val="1"/>
          <w:numId w:val="33"/>
        </w:numPr>
        <w:tabs>
          <w:tab w:val="left" w:pos="1080"/>
          <w:tab w:val="left" w:pos="4770"/>
        </w:tabs>
        <w:spacing w:before="0" w:after="0"/>
      </w:pPr>
      <w:r>
        <w:t>Leak scenario:</w:t>
      </w:r>
    </w:p>
    <w:p w14:paraId="56782B57"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nan and maximum of nan of population impacted</w:t>
      </w:r>
    </w:p>
    <w:p w14:paraId="5B2399A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12.34 and maximum of 12.34 meters.</w:t>
      </w:r>
    </w:p>
    <w:p w14:paraId="7FC9C918" w14:textId="77777777" w:rsidR="00462539" w:rsidRDefault="00462539" w:rsidP="006E2336">
      <w:pPr>
        <w:pStyle w:val="ListParagraph"/>
        <w:numPr>
          <w:ilvl w:val="1"/>
          <w:numId w:val="33"/>
        </w:numPr>
        <w:tabs>
          <w:tab w:val="left" w:pos="1080"/>
          <w:tab w:val="left" w:pos="4770"/>
        </w:tabs>
        <w:spacing w:before="0" w:after="0"/>
      </w:pPr>
      <w:r>
        <w:t>Rupture scenario:</w:t>
      </w:r>
    </w:p>
    <w:p w14:paraId="7B349779" w14:textId="77777777" w:rsidR="00462539" w:rsidRDefault="00462539" w:rsidP="006E2336">
      <w:pPr>
        <w:pStyle w:val="ListParagraph"/>
        <w:numPr>
          <w:ilvl w:val="2"/>
          <w:numId w:val="33"/>
        </w:numPr>
        <w:tabs>
          <w:tab w:val="left" w:pos="1080"/>
          <w:tab w:val="left" w:pos="4770"/>
        </w:tabs>
        <w:spacing w:before="0" w:after="0"/>
      </w:pPr>
      <w:r>
        <w:t>No. of intersections with structures is 45.0, with minimum of 1.26 and maximum of 2.28 of population impacted</w:t>
      </w:r>
    </w:p>
    <w:p w14:paraId="2BA4039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130.83 and maximum of 130.83 meters.</w:t>
      </w:r>
    </w:p>
    <w:p w14:paraId="4E2B1485" w14:textId="77777777" w:rsidR="00462539" w:rsidRDefault="00462539" w:rsidP="006E2336">
      <w:pPr>
        <w:pStyle w:val="ListParagraph"/>
        <w:numPr>
          <w:ilvl w:val="1"/>
          <w:numId w:val="33"/>
        </w:numPr>
        <w:tabs>
          <w:tab w:val="left" w:pos="1080"/>
          <w:tab w:val="left" w:pos="4770"/>
        </w:tabs>
        <w:spacing w:before="0" w:after="0"/>
      </w:pPr>
      <w:r>
        <w:t>Puncture scenario:</w:t>
      </w:r>
    </w:p>
    <w:p w14:paraId="65BF0988" w14:textId="77777777" w:rsidR="00462539" w:rsidRDefault="00462539" w:rsidP="006E2336">
      <w:pPr>
        <w:pStyle w:val="ListParagraph"/>
        <w:numPr>
          <w:ilvl w:val="2"/>
          <w:numId w:val="33"/>
        </w:numPr>
        <w:tabs>
          <w:tab w:val="left" w:pos="1080"/>
          <w:tab w:val="left" w:pos="4770"/>
        </w:tabs>
        <w:spacing w:before="0" w:after="0"/>
      </w:pPr>
      <w:r>
        <w:t>No. of intersections with structures is 41.0, with minimum of 1.26 and maximum of 2.28 of population impacted</w:t>
      </w:r>
    </w:p>
    <w:p w14:paraId="6CDD90B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58.33 and maximum of 58.33 meters.</w:t>
      </w:r>
    </w:p>
    <w:p w14:paraId="0B06261C" w14:textId="77777777" w:rsidR="00462539" w:rsidRDefault="00462539" w:rsidP="006E2336">
      <w:pPr>
        <w:pStyle w:val="ListParagraph"/>
        <w:numPr>
          <w:ilvl w:val="1"/>
          <w:numId w:val="33"/>
        </w:numPr>
        <w:tabs>
          <w:tab w:val="left" w:pos="1080"/>
          <w:tab w:val="left" w:pos="4770"/>
        </w:tabs>
        <w:spacing w:before="0" w:after="0"/>
      </w:pPr>
      <w:r>
        <w:t>Product type is NGL.</w:t>
      </w:r>
    </w:p>
    <w:p w14:paraId="05F0C170"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039A12F" w14:textId="77777777" w:rsidR="00462539" w:rsidRDefault="00462539" w:rsidP="006E2336">
      <w:pPr>
        <w:pStyle w:val="ListParagraph"/>
        <w:numPr>
          <w:ilvl w:val="0"/>
          <w:numId w:val="33"/>
        </w:numPr>
        <w:tabs>
          <w:tab w:val="left" w:pos="1080"/>
          <w:tab w:val="left" w:pos="4770"/>
        </w:tabs>
        <w:spacing w:before="0" w:after="0"/>
      </w:pPr>
      <w:r>
        <w:t>"RADIAL LAKE RIVER CROSSING NPS 8</w:t>
      </w:r>
    </w:p>
    <w:p w14:paraId="3DE94418" w14:textId="77777777" w:rsidR="00462539" w:rsidRDefault="00462539" w:rsidP="006E2336">
      <w:pPr>
        <w:pStyle w:val="ListParagraph"/>
        <w:numPr>
          <w:ilvl w:val="1"/>
          <w:numId w:val="33"/>
        </w:numPr>
        <w:tabs>
          <w:tab w:val="left" w:pos="1080"/>
          <w:tab w:val="left" w:pos="4770"/>
        </w:tabs>
        <w:spacing w:before="0" w:after="0"/>
      </w:pPr>
      <w:r>
        <w:t>Total Cumulative Length (m):</w:t>
      </w:r>
      <w:r>
        <w:tab/>
        <w:t>281.86</w:t>
      </w:r>
    </w:p>
    <w:p w14:paraId="38E61327" w14:textId="77777777" w:rsidR="00462539" w:rsidRDefault="00462539" w:rsidP="006E2336">
      <w:pPr>
        <w:pStyle w:val="ListParagraph"/>
        <w:numPr>
          <w:ilvl w:val="2"/>
          <w:numId w:val="33"/>
        </w:numPr>
        <w:tabs>
          <w:tab w:val="left" w:pos="1080"/>
          <w:tab w:val="left" w:pos="4770"/>
        </w:tabs>
        <w:spacing w:before="0" w:after="0"/>
      </w:pPr>
      <w:r>
        <w:t>CT :</w:t>
      </w:r>
      <w:r>
        <w:tab/>
        <w:t>281.86</w:t>
      </w:r>
    </w:p>
    <w:p w14:paraId="6D799D80"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2.852e-03 and maximum of 5.385e-02.</w:t>
      </w:r>
    </w:p>
    <w:p w14:paraId="6D9C2BA3" w14:textId="77777777" w:rsidR="00462539" w:rsidRDefault="00462539" w:rsidP="006E2336">
      <w:pPr>
        <w:pStyle w:val="ListParagraph"/>
        <w:numPr>
          <w:ilvl w:val="1"/>
          <w:numId w:val="33"/>
        </w:numPr>
        <w:tabs>
          <w:tab w:val="left" w:pos="1080"/>
          <w:tab w:val="left" w:pos="4770"/>
        </w:tabs>
        <w:spacing w:before="0" w:after="0"/>
      </w:pPr>
      <w:r>
        <w:t>Leak scenario:</w:t>
      </w:r>
    </w:p>
    <w:p w14:paraId="1B42FB09"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73A5549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11.33 and maximum of 11.33 meters.</w:t>
      </w:r>
    </w:p>
    <w:p w14:paraId="28AC3520" w14:textId="77777777" w:rsidR="00462539" w:rsidRDefault="00462539" w:rsidP="006E2336">
      <w:pPr>
        <w:pStyle w:val="ListParagraph"/>
        <w:numPr>
          <w:ilvl w:val="1"/>
          <w:numId w:val="33"/>
        </w:numPr>
        <w:tabs>
          <w:tab w:val="left" w:pos="1080"/>
          <w:tab w:val="left" w:pos="4770"/>
        </w:tabs>
        <w:spacing w:before="0" w:after="0"/>
      </w:pPr>
      <w:r>
        <w:t>Rupture scenario:</w:t>
      </w:r>
    </w:p>
    <w:p w14:paraId="717ECCB0"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2.28 and maximum of 4.56 of population impacted</w:t>
      </w:r>
    </w:p>
    <w:p w14:paraId="287F616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144.9 and maximum of 144.9 meters.</w:t>
      </w:r>
    </w:p>
    <w:p w14:paraId="39C81112" w14:textId="77777777" w:rsidR="00462539" w:rsidRDefault="00462539" w:rsidP="006E2336">
      <w:pPr>
        <w:pStyle w:val="ListParagraph"/>
        <w:numPr>
          <w:ilvl w:val="1"/>
          <w:numId w:val="33"/>
        </w:numPr>
        <w:tabs>
          <w:tab w:val="left" w:pos="1080"/>
          <w:tab w:val="left" w:pos="4770"/>
        </w:tabs>
        <w:spacing w:before="0" w:after="0"/>
      </w:pPr>
      <w:r>
        <w:lastRenderedPageBreak/>
        <w:t>Puncture scenario:</w:t>
      </w:r>
    </w:p>
    <w:p w14:paraId="4B43ADEA"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2.28 and maximum of 2.28 of population impacted</w:t>
      </w:r>
    </w:p>
    <w:p w14:paraId="7E73C3B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53.01 and maximum of 53.01 meters.</w:t>
      </w:r>
    </w:p>
    <w:p w14:paraId="3A276DC3"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5AAB379"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50B3F66F" w14:textId="77777777" w:rsidR="00462539" w:rsidRDefault="00462539" w:rsidP="006E2336">
      <w:pPr>
        <w:pStyle w:val="ListParagraph"/>
        <w:numPr>
          <w:ilvl w:val="0"/>
          <w:numId w:val="33"/>
        </w:numPr>
        <w:tabs>
          <w:tab w:val="left" w:pos="1080"/>
          <w:tab w:val="left" w:pos="4770"/>
        </w:tabs>
        <w:spacing w:before="0" w:after="0"/>
      </w:pPr>
      <w:r>
        <w:t>"SOUTH GARRINGTON 1-27 LATERAL NPS 4</w:t>
      </w:r>
    </w:p>
    <w:p w14:paraId="2301D31F" w14:textId="77777777" w:rsidR="00462539" w:rsidRDefault="00462539" w:rsidP="006E2336">
      <w:pPr>
        <w:pStyle w:val="ListParagraph"/>
        <w:numPr>
          <w:ilvl w:val="1"/>
          <w:numId w:val="33"/>
        </w:numPr>
        <w:tabs>
          <w:tab w:val="left" w:pos="1080"/>
          <w:tab w:val="left" w:pos="4770"/>
        </w:tabs>
        <w:spacing w:before="0" w:after="0"/>
      </w:pPr>
      <w:r>
        <w:t>Total Cumulative Length (m):</w:t>
      </w:r>
      <w:r>
        <w:tab/>
        <w:t>281.0</w:t>
      </w:r>
    </w:p>
    <w:p w14:paraId="180D1B17" w14:textId="77777777" w:rsidR="00462539" w:rsidRDefault="00462539" w:rsidP="006E2336">
      <w:pPr>
        <w:pStyle w:val="ListParagraph"/>
        <w:numPr>
          <w:ilvl w:val="2"/>
          <w:numId w:val="33"/>
        </w:numPr>
        <w:tabs>
          <w:tab w:val="left" w:pos="1080"/>
          <w:tab w:val="left" w:pos="4770"/>
        </w:tabs>
        <w:spacing w:before="0" w:after="0"/>
      </w:pPr>
      <w:r>
        <w:t>IC Method 1 :</w:t>
      </w:r>
      <w:r>
        <w:tab/>
        <w:t>281.0</w:t>
      </w:r>
    </w:p>
    <w:p w14:paraId="49D4F821"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9.070e-01 and maximum of 9.092e-01.</w:t>
      </w:r>
    </w:p>
    <w:p w14:paraId="0A3FDB5D" w14:textId="77777777" w:rsidR="00462539" w:rsidRDefault="00462539" w:rsidP="006E2336">
      <w:pPr>
        <w:pStyle w:val="ListParagraph"/>
        <w:numPr>
          <w:ilvl w:val="1"/>
          <w:numId w:val="33"/>
        </w:numPr>
        <w:tabs>
          <w:tab w:val="left" w:pos="1080"/>
          <w:tab w:val="left" w:pos="4770"/>
        </w:tabs>
        <w:spacing w:before="0" w:after="0"/>
      </w:pPr>
      <w:r>
        <w:t>Leak scenario:</w:t>
      </w:r>
    </w:p>
    <w:p w14:paraId="4ECF3C4D"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7F4934A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3.95 and maximum of 3.95 meters.</w:t>
      </w:r>
    </w:p>
    <w:p w14:paraId="3676E7D4" w14:textId="77777777" w:rsidR="00462539" w:rsidRDefault="00462539" w:rsidP="006E2336">
      <w:pPr>
        <w:pStyle w:val="ListParagraph"/>
        <w:numPr>
          <w:ilvl w:val="1"/>
          <w:numId w:val="33"/>
        </w:numPr>
        <w:tabs>
          <w:tab w:val="left" w:pos="1080"/>
          <w:tab w:val="left" w:pos="4770"/>
        </w:tabs>
        <w:spacing w:before="0" w:after="0"/>
      </w:pPr>
      <w:r>
        <w:t>Rupture scenario:</w:t>
      </w:r>
    </w:p>
    <w:p w14:paraId="0AA88A28"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2.28 and maximum of 2.28 of population impacted</w:t>
      </w:r>
    </w:p>
    <w:p w14:paraId="7EC8E7B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29.55 and maximum of 29.55 meters.</w:t>
      </w:r>
    </w:p>
    <w:p w14:paraId="7C6E2062" w14:textId="77777777" w:rsidR="00462539" w:rsidRDefault="00462539" w:rsidP="006E2336">
      <w:pPr>
        <w:pStyle w:val="ListParagraph"/>
        <w:numPr>
          <w:ilvl w:val="1"/>
          <w:numId w:val="33"/>
        </w:numPr>
        <w:tabs>
          <w:tab w:val="left" w:pos="1080"/>
          <w:tab w:val="left" w:pos="4770"/>
        </w:tabs>
        <w:spacing w:before="0" w:after="0"/>
      </w:pPr>
      <w:r>
        <w:t>Puncture scenario:</w:t>
      </w:r>
    </w:p>
    <w:p w14:paraId="27DD45C4"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6ECA34E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15.77 and maximum of 15.77 meters.</w:t>
      </w:r>
    </w:p>
    <w:p w14:paraId="5E5CBE23"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26F72958" w14:textId="77777777" w:rsidR="00462539" w:rsidRDefault="00462539" w:rsidP="006E2336">
      <w:pPr>
        <w:pStyle w:val="ListParagraph"/>
        <w:numPr>
          <w:ilvl w:val="1"/>
          <w:numId w:val="33"/>
        </w:numPr>
        <w:tabs>
          <w:tab w:val="left" w:pos="1080"/>
          <w:tab w:val="left" w:pos="4770"/>
        </w:tabs>
        <w:spacing w:before="0" w:after="0"/>
      </w:pPr>
      <w:r>
        <w:t>Class area location is/are 2.0."</w:t>
      </w:r>
    </w:p>
    <w:p w14:paraId="72F9ECA2" w14:textId="77777777" w:rsidR="00462539" w:rsidRDefault="00462539" w:rsidP="006E2336">
      <w:pPr>
        <w:pStyle w:val="ListParagraph"/>
        <w:numPr>
          <w:ilvl w:val="0"/>
          <w:numId w:val="33"/>
        </w:numPr>
        <w:tabs>
          <w:tab w:val="left" w:pos="1080"/>
          <w:tab w:val="left" w:pos="4770"/>
        </w:tabs>
        <w:spacing w:before="0" w:after="0"/>
      </w:pPr>
      <w:r>
        <w:t>"LONE ROCK TO DULWICH NPS 6</w:t>
      </w:r>
    </w:p>
    <w:p w14:paraId="78F7F09E" w14:textId="77777777" w:rsidR="00462539" w:rsidRDefault="00462539" w:rsidP="006E2336">
      <w:pPr>
        <w:pStyle w:val="ListParagraph"/>
        <w:numPr>
          <w:ilvl w:val="1"/>
          <w:numId w:val="33"/>
        </w:numPr>
        <w:tabs>
          <w:tab w:val="left" w:pos="1080"/>
          <w:tab w:val="left" w:pos="4770"/>
        </w:tabs>
        <w:spacing w:before="0" w:after="0"/>
      </w:pPr>
      <w:r>
        <w:t>Total Cumulative Length (m):</w:t>
      </w:r>
      <w:r>
        <w:tab/>
        <w:t>265.33</w:t>
      </w:r>
    </w:p>
    <w:p w14:paraId="5AD6E1A5" w14:textId="77777777" w:rsidR="00462539" w:rsidRDefault="00462539" w:rsidP="006E2336">
      <w:pPr>
        <w:pStyle w:val="ListParagraph"/>
        <w:numPr>
          <w:ilvl w:val="2"/>
          <w:numId w:val="33"/>
        </w:numPr>
        <w:tabs>
          <w:tab w:val="left" w:pos="1080"/>
          <w:tab w:val="left" w:pos="4770"/>
        </w:tabs>
        <w:spacing w:before="0" w:after="0"/>
      </w:pPr>
      <w:r>
        <w:t>SCC Method 1b :</w:t>
      </w:r>
      <w:r>
        <w:tab/>
        <w:t>205.91</w:t>
      </w:r>
    </w:p>
    <w:p w14:paraId="009B67B6" w14:textId="77777777" w:rsidR="00462539" w:rsidRDefault="00462539" w:rsidP="006E2336">
      <w:pPr>
        <w:pStyle w:val="ListParagraph"/>
        <w:numPr>
          <w:ilvl w:val="2"/>
          <w:numId w:val="33"/>
        </w:numPr>
        <w:tabs>
          <w:tab w:val="left" w:pos="1080"/>
          <w:tab w:val="left" w:pos="4770"/>
        </w:tabs>
        <w:spacing w:before="0" w:after="0"/>
      </w:pPr>
      <w:r>
        <w:t>TPD :</w:t>
      </w:r>
      <w:r>
        <w:tab/>
        <w:t>59.42</w:t>
      </w:r>
    </w:p>
    <w:p w14:paraId="64E672C1"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4.077e-03 and maximum of 6.395e-02.</w:t>
      </w:r>
    </w:p>
    <w:p w14:paraId="77CD3472" w14:textId="77777777" w:rsidR="00462539" w:rsidRDefault="00462539" w:rsidP="006E2336">
      <w:pPr>
        <w:pStyle w:val="ListParagraph"/>
        <w:numPr>
          <w:ilvl w:val="1"/>
          <w:numId w:val="33"/>
        </w:numPr>
        <w:tabs>
          <w:tab w:val="left" w:pos="1080"/>
          <w:tab w:val="left" w:pos="4770"/>
        </w:tabs>
        <w:spacing w:before="0" w:after="0"/>
      </w:pPr>
      <w:r>
        <w:t>Leak scenario:</w:t>
      </w:r>
    </w:p>
    <w:p w14:paraId="1661F905" w14:textId="77777777" w:rsidR="00462539" w:rsidRDefault="00462539" w:rsidP="006E2336">
      <w:pPr>
        <w:pStyle w:val="ListParagraph"/>
        <w:numPr>
          <w:ilvl w:val="2"/>
          <w:numId w:val="33"/>
        </w:numPr>
        <w:tabs>
          <w:tab w:val="left" w:pos="1080"/>
          <w:tab w:val="left" w:pos="4770"/>
        </w:tabs>
        <w:spacing w:before="0" w:after="0"/>
      </w:pPr>
      <w:r>
        <w:t>No. of intersections with structures is 3.0, with minimum of 1.26 and maximum of 1.26 of population impacted</w:t>
      </w:r>
    </w:p>
    <w:p w14:paraId="479AF52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11.41 and maximum of 11.41 meters.</w:t>
      </w:r>
    </w:p>
    <w:p w14:paraId="1EBCC0AD" w14:textId="77777777" w:rsidR="00462539" w:rsidRDefault="00462539" w:rsidP="006E2336">
      <w:pPr>
        <w:pStyle w:val="ListParagraph"/>
        <w:numPr>
          <w:ilvl w:val="1"/>
          <w:numId w:val="33"/>
        </w:numPr>
        <w:tabs>
          <w:tab w:val="left" w:pos="1080"/>
          <w:tab w:val="left" w:pos="4770"/>
        </w:tabs>
        <w:spacing w:before="0" w:after="0"/>
      </w:pPr>
      <w:r>
        <w:t>Rupture scenario:</w:t>
      </w:r>
    </w:p>
    <w:p w14:paraId="4A3873F4"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1.26 and maximum of 1.26 of population impacted</w:t>
      </w:r>
    </w:p>
    <w:p w14:paraId="72C53FF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107.45 and maximum of 107.45 meters.</w:t>
      </w:r>
    </w:p>
    <w:p w14:paraId="1432D466" w14:textId="77777777" w:rsidR="00462539" w:rsidRDefault="00462539" w:rsidP="006E2336">
      <w:pPr>
        <w:pStyle w:val="ListParagraph"/>
        <w:numPr>
          <w:ilvl w:val="1"/>
          <w:numId w:val="33"/>
        </w:numPr>
        <w:tabs>
          <w:tab w:val="left" w:pos="1080"/>
          <w:tab w:val="left" w:pos="4770"/>
        </w:tabs>
        <w:spacing w:before="0" w:after="0"/>
      </w:pPr>
      <w:r>
        <w:t>Puncture scenario:</w:t>
      </w:r>
    </w:p>
    <w:p w14:paraId="7D0B0A6B" w14:textId="77777777" w:rsidR="00462539" w:rsidRDefault="00462539" w:rsidP="006E2336">
      <w:pPr>
        <w:pStyle w:val="ListParagraph"/>
        <w:numPr>
          <w:ilvl w:val="2"/>
          <w:numId w:val="33"/>
        </w:numPr>
        <w:tabs>
          <w:tab w:val="left" w:pos="1080"/>
          <w:tab w:val="left" w:pos="4770"/>
        </w:tabs>
        <w:spacing w:before="0" w:after="0"/>
      </w:pPr>
      <w:r>
        <w:t>No. of intersections with structures is 5.0, with minimum of 1.26 and maximum of 1.26 of population impacted</w:t>
      </w:r>
    </w:p>
    <w:p w14:paraId="2B9BA202"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46.39 and maximum of 46.39 meters.</w:t>
      </w:r>
    </w:p>
    <w:p w14:paraId="0CA2F960"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634598C3"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0025639" w14:textId="77777777" w:rsidR="00462539" w:rsidRDefault="00462539" w:rsidP="006E2336">
      <w:pPr>
        <w:pStyle w:val="ListParagraph"/>
        <w:numPr>
          <w:ilvl w:val="0"/>
          <w:numId w:val="33"/>
        </w:numPr>
        <w:tabs>
          <w:tab w:val="left" w:pos="1080"/>
          <w:tab w:val="left" w:pos="4770"/>
        </w:tabs>
        <w:spacing w:before="0" w:after="0"/>
      </w:pPr>
      <w:r>
        <w:t>"WEST BRAZEAU TO STATION 8 NPS 4</w:t>
      </w:r>
    </w:p>
    <w:p w14:paraId="74B272F7" w14:textId="77777777" w:rsidR="00462539" w:rsidRDefault="00462539" w:rsidP="006E2336">
      <w:pPr>
        <w:pStyle w:val="ListParagraph"/>
        <w:numPr>
          <w:ilvl w:val="1"/>
          <w:numId w:val="33"/>
        </w:numPr>
        <w:tabs>
          <w:tab w:val="left" w:pos="1080"/>
          <w:tab w:val="left" w:pos="4770"/>
        </w:tabs>
        <w:spacing w:before="0" w:after="0"/>
      </w:pPr>
      <w:r>
        <w:t>Total Cumulative Length (m):</w:t>
      </w:r>
      <w:r>
        <w:tab/>
        <w:t>248.0</w:t>
      </w:r>
    </w:p>
    <w:p w14:paraId="7CF158A7" w14:textId="77777777" w:rsidR="00462539" w:rsidRDefault="00462539" w:rsidP="006E2336">
      <w:pPr>
        <w:pStyle w:val="ListParagraph"/>
        <w:numPr>
          <w:ilvl w:val="2"/>
          <w:numId w:val="33"/>
        </w:numPr>
        <w:tabs>
          <w:tab w:val="left" w:pos="1080"/>
          <w:tab w:val="left" w:pos="4770"/>
        </w:tabs>
        <w:spacing w:before="0" w:after="0"/>
      </w:pPr>
      <w:r>
        <w:t>TPD :</w:t>
      </w:r>
      <w:r>
        <w:tab/>
        <w:t>248.0</w:t>
      </w:r>
    </w:p>
    <w:p w14:paraId="51E2EE1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1.377e-03 and maximum of 3.752e-03.</w:t>
      </w:r>
    </w:p>
    <w:p w14:paraId="09D49FBB" w14:textId="77777777" w:rsidR="00462539" w:rsidRDefault="00462539" w:rsidP="006E2336">
      <w:pPr>
        <w:pStyle w:val="ListParagraph"/>
        <w:numPr>
          <w:ilvl w:val="1"/>
          <w:numId w:val="33"/>
        </w:numPr>
        <w:tabs>
          <w:tab w:val="left" w:pos="1080"/>
          <w:tab w:val="left" w:pos="4770"/>
        </w:tabs>
        <w:spacing w:before="0" w:after="0"/>
      </w:pPr>
      <w:r>
        <w:t>Leak scenario:</w:t>
      </w:r>
    </w:p>
    <w:p w14:paraId="3D008554" w14:textId="77777777" w:rsidR="00462539" w:rsidRDefault="00462539" w:rsidP="006E2336">
      <w:pPr>
        <w:pStyle w:val="ListParagraph"/>
        <w:numPr>
          <w:ilvl w:val="2"/>
          <w:numId w:val="33"/>
        </w:numPr>
        <w:tabs>
          <w:tab w:val="left" w:pos="1080"/>
          <w:tab w:val="left" w:pos="4770"/>
        </w:tabs>
        <w:spacing w:before="0" w:after="0"/>
      </w:pPr>
      <w:r>
        <w:t>No. of intersections with structures is 8.0, with minimum of 12.61 and maximum of 12.61 of population impacted</w:t>
      </w:r>
    </w:p>
    <w:p w14:paraId="5807AA6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10.67 and maximum of 10.67 meters.</w:t>
      </w:r>
    </w:p>
    <w:p w14:paraId="3921F94E" w14:textId="77777777" w:rsidR="00462539" w:rsidRDefault="00462539" w:rsidP="006E2336">
      <w:pPr>
        <w:pStyle w:val="ListParagraph"/>
        <w:numPr>
          <w:ilvl w:val="1"/>
          <w:numId w:val="33"/>
        </w:numPr>
        <w:tabs>
          <w:tab w:val="left" w:pos="1080"/>
          <w:tab w:val="left" w:pos="4770"/>
        </w:tabs>
        <w:spacing w:before="0" w:after="0"/>
      </w:pPr>
      <w:r>
        <w:t>Rupture scenario:</w:t>
      </w:r>
    </w:p>
    <w:p w14:paraId="6765F9C7" w14:textId="77777777" w:rsidR="00462539" w:rsidRDefault="00462539" w:rsidP="006E2336">
      <w:pPr>
        <w:pStyle w:val="ListParagraph"/>
        <w:numPr>
          <w:ilvl w:val="2"/>
          <w:numId w:val="33"/>
        </w:numPr>
        <w:tabs>
          <w:tab w:val="left" w:pos="1080"/>
          <w:tab w:val="left" w:pos="4770"/>
        </w:tabs>
        <w:spacing w:before="0" w:after="0"/>
      </w:pPr>
      <w:r>
        <w:t>No. of intersections with structures is 43.0, with minimum of 12.61 and maximum of 12.61 of population impacted</w:t>
      </w:r>
    </w:p>
    <w:p w14:paraId="4E2C3C5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83.12 and maximum of 83.12 meters.</w:t>
      </w:r>
    </w:p>
    <w:p w14:paraId="12135815" w14:textId="77777777" w:rsidR="00462539" w:rsidRDefault="00462539" w:rsidP="006E2336">
      <w:pPr>
        <w:pStyle w:val="ListParagraph"/>
        <w:numPr>
          <w:ilvl w:val="1"/>
          <w:numId w:val="33"/>
        </w:numPr>
        <w:tabs>
          <w:tab w:val="left" w:pos="1080"/>
          <w:tab w:val="left" w:pos="4770"/>
        </w:tabs>
        <w:spacing w:before="0" w:after="0"/>
      </w:pPr>
      <w:r>
        <w:t>Puncture scenario:</w:t>
      </w:r>
    </w:p>
    <w:p w14:paraId="0B26D0E2" w14:textId="77777777" w:rsidR="00462539" w:rsidRDefault="00462539" w:rsidP="006E2336">
      <w:pPr>
        <w:pStyle w:val="ListParagraph"/>
        <w:numPr>
          <w:ilvl w:val="2"/>
          <w:numId w:val="33"/>
        </w:numPr>
        <w:tabs>
          <w:tab w:val="left" w:pos="1080"/>
          <w:tab w:val="left" w:pos="4770"/>
        </w:tabs>
        <w:spacing w:before="0" w:after="0"/>
      </w:pPr>
      <w:r>
        <w:t>No. of intersections with structures is 18.0, with minimum of 12.61 and maximum of 12.61 of population impacted</w:t>
      </w:r>
    </w:p>
    <w:p w14:paraId="6B282AD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49.54 and maximum of 49.54 meters.</w:t>
      </w:r>
    </w:p>
    <w:p w14:paraId="7F016C66"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74A878AB"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7E2A1C72" w14:textId="77777777" w:rsidR="00462539" w:rsidRDefault="00462539" w:rsidP="006E2336">
      <w:pPr>
        <w:pStyle w:val="ListParagraph"/>
        <w:numPr>
          <w:ilvl w:val="0"/>
          <w:numId w:val="33"/>
        </w:numPr>
        <w:tabs>
          <w:tab w:val="left" w:pos="1080"/>
          <w:tab w:val="left" w:pos="4770"/>
        </w:tabs>
        <w:spacing w:before="0" w:after="0"/>
      </w:pPr>
      <w:r>
        <w:t>"NORTH FERRIER 10-36 TO 07-32 NPS 3</w:t>
      </w:r>
    </w:p>
    <w:p w14:paraId="30924A02" w14:textId="77777777" w:rsidR="00462539" w:rsidRDefault="00462539" w:rsidP="006E2336">
      <w:pPr>
        <w:pStyle w:val="ListParagraph"/>
        <w:numPr>
          <w:ilvl w:val="1"/>
          <w:numId w:val="33"/>
        </w:numPr>
        <w:tabs>
          <w:tab w:val="left" w:pos="1080"/>
          <w:tab w:val="left" w:pos="4770"/>
        </w:tabs>
        <w:spacing w:before="0" w:after="0"/>
      </w:pPr>
      <w:r>
        <w:t>Total Cumulative Length (m):</w:t>
      </w:r>
      <w:r>
        <w:tab/>
        <w:t>244.89</w:t>
      </w:r>
    </w:p>
    <w:p w14:paraId="772E0DA8" w14:textId="77777777" w:rsidR="00462539" w:rsidRDefault="00462539" w:rsidP="006E2336">
      <w:pPr>
        <w:pStyle w:val="ListParagraph"/>
        <w:numPr>
          <w:ilvl w:val="2"/>
          <w:numId w:val="33"/>
        </w:numPr>
        <w:tabs>
          <w:tab w:val="left" w:pos="1080"/>
          <w:tab w:val="left" w:pos="4770"/>
        </w:tabs>
        <w:spacing w:before="0" w:after="0"/>
      </w:pPr>
      <w:r>
        <w:t>TPD :</w:t>
      </w:r>
      <w:r>
        <w:tab/>
        <w:t>244.89</w:t>
      </w:r>
    </w:p>
    <w:p w14:paraId="3CCEEB8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3.661e-03 and maximum of 3.661e-03.</w:t>
      </w:r>
    </w:p>
    <w:p w14:paraId="692F746F" w14:textId="77777777" w:rsidR="00462539" w:rsidRDefault="00462539" w:rsidP="006E2336">
      <w:pPr>
        <w:pStyle w:val="ListParagraph"/>
        <w:numPr>
          <w:ilvl w:val="1"/>
          <w:numId w:val="33"/>
        </w:numPr>
        <w:tabs>
          <w:tab w:val="left" w:pos="1080"/>
          <w:tab w:val="left" w:pos="4770"/>
        </w:tabs>
        <w:spacing w:before="0" w:after="0"/>
      </w:pPr>
      <w:r>
        <w:t>Leak scenario:</w:t>
      </w:r>
    </w:p>
    <w:p w14:paraId="5C92BBF6" w14:textId="77777777" w:rsidR="00462539" w:rsidRDefault="00462539" w:rsidP="006E2336">
      <w:pPr>
        <w:pStyle w:val="ListParagraph"/>
        <w:numPr>
          <w:ilvl w:val="2"/>
          <w:numId w:val="33"/>
        </w:numPr>
        <w:tabs>
          <w:tab w:val="left" w:pos="1080"/>
          <w:tab w:val="left" w:pos="4770"/>
        </w:tabs>
        <w:spacing w:before="0" w:after="0"/>
      </w:pPr>
      <w:r>
        <w:t>No. of intersections with structures is 3.0, with minimum of nan and maximum of nan of population impacted</w:t>
      </w:r>
    </w:p>
    <w:p w14:paraId="0441ACF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6694C549" w14:textId="77777777" w:rsidR="00462539" w:rsidRDefault="00462539" w:rsidP="006E2336">
      <w:pPr>
        <w:pStyle w:val="ListParagraph"/>
        <w:numPr>
          <w:ilvl w:val="1"/>
          <w:numId w:val="33"/>
        </w:numPr>
        <w:tabs>
          <w:tab w:val="left" w:pos="1080"/>
          <w:tab w:val="left" w:pos="4770"/>
        </w:tabs>
        <w:spacing w:before="0" w:after="0"/>
      </w:pPr>
      <w:r>
        <w:t>Rupture scenario:</w:t>
      </w:r>
    </w:p>
    <w:p w14:paraId="746167A5"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2.28 and maximum of 2.28 of population impacted</w:t>
      </w:r>
    </w:p>
    <w:p w14:paraId="57D214E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68.4 and maximum of 68.4 meters.</w:t>
      </w:r>
    </w:p>
    <w:p w14:paraId="31780A54" w14:textId="77777777" w:rsidR="00462539" w:rsidRDefault="00462539" w:rsidP="006E2336">
      <w:pPr>
        <w:pStyle w:val="ListParagraph"/>
        <w:numPr>
          <w:ilvl w:val="1"/>
          <w:numId w:val="33"/>
        </w:numPr>
        <w:tabs>
          <w:tab w:val="left" w:pos="1080"/>
          <w:tab w:val="left" w:pos="4770"/>
        </w:tabs>
        <w:spacing w:before="0" w:after="0"/>
      </w:pPr>
      <w:r>
        <w:t>Puncture scenario:</w:t>
      </w:r>
    </w:p>
    <w:p w14:paraId="65310564"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2.28 and maximum of 2.28 of population impacted</w:t>
      </w:r>
    </w:p>
    <w:p w14:paraId="24A8B51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7738963C" w14:textId="77777777" w:rsidR="00462539" w:rsidRDefault="00462539" w:rsidP="006E2336">
      <w:pPr>
        <w:pStyle w:val="ListParagraph"/>
        <w:numPr>
          <w:ilvl w:val="1"/>
          <w:numId w:val="33"/>
        </w:numPr>
        <w:tabs>
          <w:tab w:val="left" w:pos="1080"/>
          <w:tab w:val="left" w:pos="4770"/>
        </w:tabs>
        <w:spacing w:before="0" w:after="0"/>
      </w:pPr>
      <w:r>
        <w:t>Product type is LVP Products.</w:t>
      </w:r>
    </w:p>
    <w:p w14:paraId="50E87C4C"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1F55D3C" w14:textId="77777777" w:rsidR="00462539" w:rsidRDefault="00462539" w:rsidP="006E2336">
      <w:pPr>
        <w:pStyle w:val="ListParagraph"/>
        <w:numPr>
          <w:ilvl w:val="0"/>
          <w:numId w:val="33"/>
        </w:numPr>
        <w:tabs>
          <w:tab w:val="left" w:pos="1080"/>
          <w:tab w:val="left" w:pos="4770"/>
        </w:tabs>
        <w:spacing w:before="0" w:after="0"/>
      </w:pPr>
      <w:r>
        <w:t xml:space="preserve">"NPS3 Emerge From 11-33-48-27W3 </w:t>
      </w:r>
      <w:proofErr w:type="gramStart"/>
      <w:r>
        <w:t>To</w:t>
      </w:r>
      <w:proofErr w:type="gramEnd"/>
      <w:r>
        <w:t xml:space="preserve"> 2-6-49-27W3</w:t>
      </w:r>
    </w:p>
    <w:p w14:paraId="3D06704F" w14:textId="77777777" w:rsidR="00462539" w:rsidRDefault="00462539" w:rsidP="006E2336">
      <w:pPr>
        <w:pStyle w:val="ListParagraph"/>
        <w:numPr>
          <w:ilvl w:val="1"/>
          <w:numId w:val="33"/>
        </w:numPr>
        <w:tabs>
          <w:tab w:val="left" w:pos="1080"/>
          <w:tab w:val="left" w:pos="4770"/>
        </w:tabs>
        <w:spacing w:before="0" w:after="0"/>
      </w:pPr>
      <w:r>
        <w:lastRenderedPageBreak/>
        <w:t>Total Cumulative Length (m):</w:t>
      </w:r>
      <w:r>
        <w:tab/>
        <w:t>243.83</w:t>
      </w:r>
    </w:p>
    <w:p w14:paraId="3B0F524E" w14:textId="77777777" w:rsidR="00462539" w:rsidRDefault="00462539" w:rsidP="006E2336">
      <w:pPr>
        <w:pStyle w:val="ListParagraph"/>
        <w:numPr>
          <w:ilvl w:val="2"/>
          <w:numId w:val="33"/>
        </w:numPr>
        <w:tabs>
          <w:tab w:val="left" w:pos="1080"/>
          <w:tab w:val="left" w:pos="4770"/>
        </w:tabs>
        <w:spacing w:before="0" w:after="0"/>
      </w:pPr>
      <w:r>
        <w:t>TPD :</w:t>
      </w:r>
      <w:r>
        <w:tab/>
        <w:t>243.83</w:t>
      </w:r>
    </w:p>
    <w:p w14:paraId="55D54F61"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3.396e-03 and maximum of 1.348e-02.</w:t>
      </w:r>
    </w:p>
    <w:p w14:paraId="73531C4B" w14:textId="77777777" w:rsidR="00462539" w:rsidRDefault="00462539" w:rsidP="006E2336">
      <w:pPr>
        <w:pStyle w:val="ListParagraph"/>
        <w:numPr>
          <w:ilvl w:val="1"/>
          <w:numId w:val="33"/>
        </w:numPr>
        <w:tabs>
          <w:tab w:val="left" w:pos="1080"/>
          <w:tab w:val="left" w:pos="4770"/>
        </w:tabs>
        <w:spacing w:before="0" w:after="0"/>
      </w:pPr>
      <w:r>
        <w:t>Leak scenario:</w:t>
      </w:r>
    </w:p>
    <w:p w14:paraId="56716434"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1.26 and maximum of 1.26 of population impacted</w:t>
      </w:r>
    </w:p>
    <w:p w14:paraId="571DFB9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34492AB1" w14:textId="77777777" w:rsidR="00462539" w:rsidRDefault="00462539" w:rsidP="006E2336">
      <w:pPr>
        <w:pStyle w:val="ListParagraph"/>
        <w:numPr>
          <w:ilvl w:val="1"/>
          <w:numId w:val="33"/>
        </w:numPr>
        <w:tabs>
          <w:tab w:val="left" w:pos="1080"/>
          <w:tab w:val="left" w:pos="4770"/>
        </w:tabs>
        <w:spacing w:before="0" w:after="0"/>
      </w:pPr>
      <w:r>
        <w:t>Rupture scenario:</w:t>
      </w:r>
    </w:p>
    <w:p w14:paraId="75F79E8A"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1.26 and maximum of 2.28 of population impacted</w:t>
      </w:r>
    </w:p>
    <w:p w14:paraId="378A16F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68.4 and maximum of 68.4 meters.</w:t>
      </w:r>
    </w:p>
    <w:p w14:paraId="479F948A" w14:textId="77777777" w:rsidR="00462539" w:rsidRDefault="00462539" w:rsidP="006E2336">
      <w:pPr>
        <w:pStyle w:val="ListParagraph"/>
        <w:numPr>
          <w:ilvl w:val="1"/>
          <w:numId w:val="33"/>
        </w:numPr>
        <w:tabs>
          <w:tab w:val="left" w:pos="1080"/>
          <w:tab w:val="left" w:pos="4770"/>
        </w:tabs>
        <w:spacing w:before="0" w:after="0"/>
      </w:pPr>
      <w:r>
        <w:t>Puncture scenario:</w:t>
      </w:r>
    </w:p>
    <w:p w14:paraId="50123C50"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1.26 and maximum of 2.28 of population impacted</w:t>
      </w:r>
    </w:p>
    <w:p w14:paraId="66A09C2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3A93953B"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4AD0C516"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4625AFDD" w14:textId="77777777" w:rsidR="00462539" w:rsidRDefault="00462539" w:rsidP="006E2336">
      <w:pPr>
        <w:pStyle w:val="ListParagraph"/>
        <w:numPr>
          <w:ilvl w:val="0"/>
          <w:numId w:val="33"/>
        </w:numPr>
        <w:tabs>
          <w:tab w:val="left" w:pos="1080"/>
          <w:tab w:val="left" w:pos="4770"/>
        </w:tabs>
        <w:spacing w:before="0" w:after="0"/>
      </w:pPr>
      <w:r>
        <w:t>"SUNDRE 16-8 TO 13-11 NPS 6</w:t>
      </w:r>
    </w:p>
    <w:p w14:paraId="2ED88714" w14:textId="77777777" w:rsidR="00462539" w:rsidRDefault="00462539" w:rsidP="006E2336">
      <w:pPr>
        <w:pStyle w:val="ListParagraph"/>
        <w:numPr>
          <w:ilvl w:val="1"/>
          <w:numId w:val="33"/>
        </w:numPr>
        <w:tabs>
          <w:tab w:val="left" w:pos="1080"/>
          <w:tab w:val="left" w:pos="4770"/>
        </w:tabs>
        <w:spacing w:before="0" w:after="0"/>
      </w:pPr>
      <w:r>
        <w:t>Total Cumulative Length (m):</w:t>
      </w:r>
      <w:r>
        <w:tab/>
        <w:t>243.42</w:t>
      </w:r>
    </w:p>
    <w:p w14:paraId="43C2E348" w14:textId="77777777" w:rsidR="00462539" w:rsidRDefault="00462539" w:rsidP="006E2336">
      <w:pPr>
        <w:pStyle w:val="ListParagraph"/>
        <w:numPr>
          <w:ilvl w:val="2"/>
          <w:numId w:val="33"/>
        </w:numPr>
        <w:tabs>
          <w:tab w:val="left" w:pos="1080"/>
          <w:tab w:val="left" w:pos="4770"/>
        </w:tabs>
        <w:spacing w:before="0" w:after="0"/>
      </w:pPr>
      <w:r>
        <w:t>TPD :</w:t>
      </w:r>
      <w:r>
        <w:tab/>
        <w:t>243.42</w:t>
      </w:r>
    </w:p>
    <w:p w14:paraId="269612E8"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3.988e-03 and maximum of 7.090e-03.</w:t>
      </w:r>
    </w:p>
    <w:p w14:paraId="66600846" w14:textId="77777777" w:rsidR="00462539" w:rsidRDefault="00462539" w:rsidP="006E2336">
      <w:pPr>
        <w:pStyle w:val="ListParagraph"/>
        <w:numPr>
          <w:ilvl w:val="1"/>
          <w:numId w:val="33"/>
        </w:numPr>
        <w:tabs>
          <w:tab w:val="left" w:pos="1080"/>
          <w:tab w:val="left" w:pos="4770"/>
        </w:tabs>
        <w:spacing w:before="0" w:after="0"/>
      </w:pPr>
      <w:r>
        <w:t>Leak scenario:</w:t>
      </w:r>
    </w:p>
    <w:p w14:paraId="0D2A55E7"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 and maximum of 2.28 of population impacted</w:t>
      </w:r>
    </w:p>
    <w:p w14:paraId="2C2E24A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01421609" w14:textId="77777777" w:rsidR="00462539" w:rsidRDefault="00462539" w:rsidP="006E2336">
      <w:pPr>
        <w:pStyle w:val="ListParagraph"/>
        <w:numPr>
          <w:ilvl w:val="1"/>
          <w:numId w:val="33"/>
        </w:numPr>
        <w:tabs>
          <w:tab w:val="left" w:pos="1080"/>
          <w:tab w:val="left" w:pos="4770"/>
        </w:tabs>
        <w:spacing w:before="0" w:after="0"/>
      </w:pPr>
      <w:r>
        <w:t>Rupture scenario:</w:t>
      </w:r>
    </w:p>
    <w:p w14:paraId="5F53FD2F"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2.28 and maximum of 3.54 of population impacted</w:t>
      </w:r>
    </w:p>
    <w:p w14:paraId="3424CA7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112.52 and maximum of 112.52 meters.</w:t>
      </w:r>
    </w:p>
    <w:p w14:paraId="02782D19" w14:textId="77777777" w:rsidR="00462539" w:rsidRDefault="00462539" w:rsidP="006E2336">
      <w:pPr>
        <w:pStyle w:val="ListParagraph"/>
        <w:numPr>
          <w:ilvl w:val="1"/>
          <w:numId w:val="33"/>
        </w:numPr>
        <w:tabs>
          <w:tab w:val="left" w:pos="1080"/>
          <w:tab w:val="left" w:pos="4770"/>
        </w:tabs>
        <w:spacing w:before="0" w:after="0"/>
      </w:pPr>
      <w:r>
        <w:t>Puncture scenario:</w:t>
      </w:r>
    </w:p>
    <w:p w14:paraId="5766C0D8"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1.26 and maximum of 2.28 of population impacted</w:t>
      </w:r>
    </w:p>
    <w:p w14:paraId="1C00F11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6B2EE3C9"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00E598B3"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31FB61D" w14:textId="77777777" w:rsidR="00462539" w:rsidRDefault="00462539" w:rsidP="006E2336">
      <w:pPr>
        <w:pStyle w:val="ListParagraph"/>
        <w:numPr>
          <w:ilvl w:val="0"/>
          <w:numId w:val="33"/>
        </w:numPr>
        <w:tabs>
          <w:tab w:val="left" w:pos="1080"/>
          <w:tab w:val="left" w:pos="4770"/>
        </w:tabs>
        <w:spacing w:before="0" w:after="0"/>
      </w:pPr>
      <w:r>
        <w:t>"WOLF SOUTH PS TO BURLINGTON WOLF LAKE BV NPS 4</w:t>
      </w:r>
    </w:p>
    <w:p w14:paraId="729A3B05" w14:textId="77777777" w:rsidR="00462539" w:rsidRDefault="00462539" w:rsidP="006E2336">
      <w:pPr>
        <w:pStyle w:val="ListParagraph"/>
        <w:numPr>
          <w:ilvl w:val="1"/>
          <w:numId w:val="33"/>
        </w:numPr>
        <w:tabs>
          <w:tab w:val="left" w:pos="1080"/>
          <w:tab w:val="left" w:pos="4770"/>
        </w:tabs>
        <w:spacing w:before="0" w:after="0"/>
      </w:pPr>
      <w:r>
        <w:t>Total Cumulative Length (m):</w:t>
      </w:r>
      <w:r>
        <w:tab/>
        <w:t>232.2</w:t>
      </w:r>
    </w:p>
    <w:p w14:paraId="21D714E8" w14:textId="77777777" w:rsidR="00462539" w:rsidRDefault="00462539" w:rsidP="006E2336">
      <w:pPr>
        <w:pStyle w:val="ListParagraph"/>
        <w:numPr>
          <w:ilvl w:val="2"/>
          <w:numId w:val="33"/>
        </w:numPr>
        <w:tabs>
          <w:tab w:val="left" w:pos="1080"/>
          <w:tab w:val="left" w:pos="4770"/>
        </w:tabs>
        <w:spacing w:before="0" w:after="0"/>
      </w:pPr>
      <w:r>
        <w:t>TPD :</w:t>
      </w:r>
      <w:r>
        <w:tab/>
        <w:t>232.2</w:t>
      </w:r>
    </w:p>
    <w:p w14:paraId="5349CA98"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5.995e-03 and maximum of 8.051e-03.</w:t>
      </w:r>
    </w:p>
    <w:p w14:paraId="50EDF98B" w14:textId="77777777" w:rsidR="00462539" w:rsidRDefault="00462539" w:rsidP="006E2336">
      <w:pPr>
        <w:pStyle w:val="ListParagraph"/>
        <w:numPr>
          <w:ilvl w:val="1"/>
          <w:numId w:val="33"/>
        </w:numPr>
        <w:tabs>
          <w:tab w:val="left" w:pos="1080"/>
          <w:tab w:val="left" w:pos="4770"/>
        </w:tabs>
        <w:spacing w:before="0" w:after="0"/>
      </w:pPr>
      <w:r>
        <w:t>Leak scenario:</w:t>
      </w:r>
    </w:p>
    <w:p w14:paraId="548B188B"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1.0, with minimum of 1.26 and maximum of 1.26 of population impacted</w:t>
      </w:r>
    </w:p>
    <w:p w14:paraId="77397E8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12.25 and maximum of 12.25 meters.</w:t>
      </w:r>
    </w:p>
    <w:p w14:paraId="73B83924" w14:textId="77777777" w:rsidR="00462539" w:rsidRDefault="00462539" w:rsidP="006E2336">
      <w:pPr>
        <w:pStyle w:val="ListParagraph"/>
        <w:numPr>
          <w:ilvl w:val="1"/>
          <w:numId w:val="33"/>
        </w:numPr>
        <w:tabs>
          <w:tab w:val="left" w:pos="1080"/>
          <w:tab w:val="left" w:pos="4770"/>
        </w:tabs>
        <w:spacing w:before="0" w:after="0"/>
      </w:pPr>
      <w:r>
        <w:t>Rupture scenario:</w:t>
      </w:r>
    </w:p>
    <w:p w14:paraId="7D74FF27" w14:textId="77777777" w:rsidR="00462539" w:rsidRDefault="00462539" w:rsidP="006E2336">
      <w:pPr>
        <w:pStyle w:val="ListParagraph"/>
        <w:numPr>
          <w:ilvl w:val="2"/>
          <w:numId w:val="33"/>
        </w:numPr>
        <w:tabs>
          <w:tab w:val="left" w:pos="1080"/>
          <w:tab w:val="left" w:pos="4770"/>
        </w:tabs>
        <w:spacing w:before="0" w:after="0"/>
      </w:pPr>
      <w:r>
        <w:t>No. of intersections with structures is 8.0, with minimum of 2.52 and maximum of 2.52 of population impacted</w:t>
      </w:r>
    </w:p>
    <w:p w14:paraId="0C6D7CB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97.09 and maximum of 97.09 meters.</w:t>
      </w:r>
    </w:p>
    <w:p w14:paraId="5F567AEE" w14:textId="77777777" w:rsidR="00462539" w:rsidRDefault="00462539" w:rsidP="006E2336">
      <w:pPr>
        <w:pStyle w:val="ListParagraph"/>
        <w:numPr>
          <w:ilvl w:val="1"/>
          <w:numId w:val="33"/>
        </w:numPr>
        <w:tabs>
          <w:tab w:val="left" w:pos="1080"/>
          <w:tab w:val="left" w:pos="4770"/>
        </w:tabs>
        <w:spacing w:before="0" w:after="0"/>
      </w:pPr>
      <w:r>
        <w:t>Puncture scenario:</w:t>
      </w:r>
    </w:p>
    <w:p w14:paraId="13B6DF5F"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1.26 and maximum of 2.52 of population impacted</w:t>
      </w:r>
    </w:p>
    <w:p w14:paraId="69A3E9F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57.86 and maximum of 57.86 meters.</w:t>
      </w:r>
    </w:p>
    <w:p w14:paraId="5054B51A"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5CB47BA3"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12F80A36" w14:textId="77777777" w:rsidR="00462539" w:rsidRDefault="00462539" w:rsidP="006E2336">
      <w:pPr>
        <w:pStyle w:val="ListParagraph"/>
        <w:numPr>
          <w:ilvl w:val="0"/>
          <w:numId w:val="33"/>
        </w:numPr>
        <w:tabs>
          <w:tab w:val="left" w:pos="1080"/>
          <w:tab w:val="left" w:pos="4770"/>
        </w:tabs>
        <w:spacing w:before="0" w:after="0"/>
      </w:pPr>
      <w:r>
        <w:t>"NPS3 Warburg Lateral to Mainline  From 14-15-48-3W5 TO 6-15-48-3W5</w:t>
      </w:r>
    </w:p>
    <w:p w14:paraId="50AC85F8" w14:textId="77777777" w:rsidR="00462539" w:rsidRDefault="00462539" w:rsidP="006E2336">
      <w:pPr>
        <w:pStyle w:val="ListParagraph"/>
        <w:numPr>
          <w:ilvl w:val="1"/>
          <w:numId w:val="33"/>
        </w:numPr>
        <w:tabs>
          <w:tab w:val="left" w:pos="1080"/>
          <w:tab w:val="left" w:pos="4770"/>
        </w:tabs>
        <w:spacing w:before="0" w:after="0"/>
      </w:pPr>
      <w:r>
        <w:t>Total Cumulative Length (m):</w:t>
      </w:r>
      <w:r>
        <w:tab/>
        <w:t>228.56</w:t>
      </w:r>
    </w:p>
    <w:p w14:paraId="059C5875" w14:textId="77777777" w:rsidR="00462539" w:rsidRDefault="00462539" w:rsidP="006E2336">
      <w:pPr>
        <w:pStyle w:val="ListParagraph"/>
        <w:numPr>
          <w:ilvl w:val="2"/>
          <w:numId w:val="33"/>
        </w:numPr>
        <w:tabs>
          <w:tab w:val="left" w:pos="1080"/>
          <w:tab w:val="left" w:pos="4770"/>
        </w:tabs>
        <w:spacing w:before="0" w:after="0"/>
      </w:pPr>
      <w:r>
        <w:t>TPD :</w:t>
      </w:r>
      <w:r>
        <w:tab/>
        <w:t>228.56</w:t>
      </w:r>
    </w:p>
    <w:p w14:paraId="59FA406B"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1.605e-02 and maximum of 1.618e-02.</w:t>
      </w:r>
    </w:p>
    <w:p w14:paraId="70862062" w14:textId="77777777" w:rsidR="00462539" w:rsidRDefault="00462539" w:rsidP="006E2336">
      <w:pPr>
        <w:pStyle w:val="ListParagraph"/>
        <w:numPr>
          <w:ilvl w:val="1"/>
          <w:numId w:val="33"/>
        </w:numPr>
        <w:tabs>
          <w:tab w:val="left" w:pos="1080"/>
          <w:tab w:val="left" w:pos="4770"/>
        </w:tabs>
        <w:spacing w:before="0" w:after="0"/>
      </w:pPr>
      <w:r>
        <w:t>Leak scenario:</w:t>
      </w:r>
    </w:p>
    <w:p w14:paraId="649555CC" w14:textId="77777777" w:rsidR="00462539" w:rsidRDefault="00462539" w:rsidP="006E2336">
      <w:pPr>
        <w:pStyle w:val="ListParagraph"/>
        <w:numPr>
          <w:ilvl w:val="2"/>
          <w:numId w:val="33"/>
        </w:numPr>
        <w:tabs>
          <w:tab w:val="left" w:pos="1080"/>
          <w:tab w:val="left" w:pos="4770"/>
        </w:tabs>
        <w:spacing w:before="0" w:after="0"/>
      </w:pPr>
      <w:r>
        <w:t>No. of intersections with structures is 3.0, with minimum of 12.61 and maximum of 12.61 of population impacted</w:t>
      </w:r>
    </w:p>
    <w:p w14:paraId="5009593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11.09 and maximum of 11.09 meters.</w:t>
      </w:r>
    </w:p>
    <w:p w14:paraId="11B142BE" w14:textId="77777777" w:rsidR="00462539" w:rsidRDefault="00462539" w:rsidP="006E2336">
      <w:pPr>
        <w:pStyle w:val="ListParagraph"/>
        <w:numPr>
          <w:ilvl w:val="1"/>
          <w:numId w:val="33"/>
        </w:numPr>
        <w:tabs>
          <w:tab w:val="left" w:pos="1080"/>
          <w:tab w:val="left" w:pos="4770"/>
        </w:tabs>
        <w:spacing w:before="0" w:after="0"/>
      </w:pPr>
      <w:r>
        <w:t>Rupture scenario:</w:t>
      </w:r>
    </w:p>
    <w:p w14:paraId="585A34BC" w14:textId="77777777" w:rsidR="00462539" w:rsidRDefault="00462539" w:rsidP="006E2336">
      <w:pPr>
        <w:pStyle w:val="ListParagraph"/>
        <w:numPr>
          <w:ilvl w:val="2"/>
          <w:numId w:val="33"/>
        </w:numPr>
        <w:tabs>
          <w:tab w:val="left" w:pos="1080"/>
          <w:tab w:val="left" w:pos="4770"/>
        </w:tabs>
        <w:spacing w:before="0" w:after="0"/>
      </w:pPr>
      <w:r>
        <w:t>No. of intersections with structures is 3.0, with minimum of 12.61 and maximum of 13.87 of population impacted</w:t>
      </w:r>
    </w:p>
    <w:p w14:paraId="17A5F59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71.92 and maximum of 71.92 meters.</w:t>
      </w:r>
    </w:p>
    <w:p w14:paraId="54CBDE99" w14:textId="77777777" w:rsidR="00462539" w:rsidRDefault="00462539" w:rsidP="006E2336">
      <w:pPr>
        <w:pStyle w:val="ListParagraph"/>
        <w:numPr>
          <w:ilvl w:val="1"/>
          <w:numId w:val="33"/>
        </w:numPr>
        <w:tabs>
          <w:tab w:val="left" w:pos="1080"/>
          <w:tab w:val="left" w:pos="4770"/>
        </w:tabs>
        <w:spacing w:before="0" w:after="0"/>
      </w:pPr>
      <w:r>
        <w:t>Puncture scenario:</w:t>
      </w:r>
    </w:p>
    <w:p w14:paraId="2C2782A1"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12.61 and maximum of 13.87 of population impacted</w:t>
      </w:r>
    </w:p>
    <w:p w14:paraId="02CB155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51.75 and maximum of 51.75 meters.</w:t>
      </w:r>
    </w:p>
    <w:p w14:paraId="43FD41BA"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65CF6818"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0D9444C" w14:textId="77777777" w:rsidR="00462539" w:rsidRDefault="00462539" w:rsidP="006E2336">
      <w:pPr>
        <w:pStyle w:val="ListParagraph"/>
        <w:numPr>
          <w:ilvl w:val="0"/>
          <w:numId w:val="33"/>
        </w:numPr>
        <w:tabs>
          <w:tab w:val="left" w:pos="1080"/>
          <w:tab w:val="left" w:pos="4770"/>
        </w:tabs>
        <w:spacing w:before="0" w:after="0"/>
      </w:pPr>
      <w:r>
        <w:t>"NPS20 ENBRIDGE CONDENSATE TRANSFER from 10-34-33-22W3 to 2-34-33-22W3</w:t>
      </w:r>
    </w:p>
    <w:p w14:paraId="0A1E00D0" w14:textId="77777777" w:rsidR="00462539" w:rsidRDefault="00462539" w:rsidP="006E2336">
      <w:pPr>
        <w:pStyle w:val="ListParagraph"/>
        <w:numPr>
          <w:ilvl w:val="1"/>
          <w:numId w:val="33"/>
        </w:numPr>
        <w:tabs>
          <w:tab w:val="left" w:pos="1080"/>
          <w:tab w:val="left" w:pos="4770"/>
        </w:tabs>
        <w:spacing w:before="0" w:after="0"/>
      </w:pPr>
      <w:r>
        <w:t>Total Cumulative Length (m):</w:t>
      </w:r>
      <w:r>
        <w:tab/>
        <w:t>227.45</w:t>
      </w:r>
    </w:p>
    <w:p w14:paraId="3C11DFF0" w14:textId="77777777" w:rsidR="00462539" w:rsidRDefault="00462539" w:rsidP="006E2336">
      <w:pPr>
        <w:pStyle w:val="ListParagraph"/>
        <w:numPr>
          <w:ilvl w:val="2"/>
          <w:numId w:val="33"/>
        </w:numPr>
        <w:tabs>
          <w:tab w:val="left" w:pos="1080"/>
          <w:tab w:val="left" w:pos="4770"/>
        </w:tabs>
        <w:spacing w:before="0" w:after="0"/>
      </w:pPr>
      <w:r>
        <w:t>CSCC Method 1a :</w:t>
      </w:r>
      <w:r>
        <w:tab/>
        <w:t>227.45</w:t>
      </w:r>
    </w:p>
    <w:p w14:paraId="14C8D2C1"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4.193e-02 and maximum of 5.349e-02.</w:t>
      </w:r>
    </w:p>
    <w:p w14:paraId="774A0469" w14:textId="77777777" w:rsidR="00462539" w:rsidRDefault="00462539" w:rsidP="006E2336">
      <w:pPr>
        <w:pStyle w:val="ListParagraph"/>
        <w:numPr>
          <w:ilvl w:val="1"/>
          <w:numId w:val="33"/>
        </w:numPr>
        <w:tabs>
          <w:tab w:val="left" w:pos="1080"/>
          <w:tab w:val="left" w:pos="4770"/>
        </w:tabs>
        <w:spacing w:before="0" w:after="0"/>
      </w:pPr>
      <w:r>
        <w:t>Leak scenario:</w:t>
      </w:r>
    </w:p>
    <w:p w14:paraId="6D98293A" w14:textId="77777777" w:rsidR="00462539" w:rsidRDefault="00462539" w:rsidP="006E2336">
      <w:pPr>
        <w:pStyle w:val="ListParagraph"/>
        <w:numPr>
          <w:ilvl w:val="2"/>
          <w:numId w:val="33"/>
        </w:numPr>
        <w:tabs>
          <w:tab w:val="left" w:pos="1080"/>
          <w:tab w:val="left" w:pos="4770"/>
        </w:tabs>
        <w:spacing w:before="0" w:after="0"/>
      </w:pPr>
      <w:r>
        <w:t>No. of intersections with structures is 38.0, with minimum of 0.0 and maximum of 0.0 of population impacted</w:t>
      </w:r>
    </w:p>
    <w:p w14:paraId="0172844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6.63 and maximum of 6.63 meters.</w:t>
      </w:r>
    </w:p>
    <w:p w14:paraId="2149EC38" w14:textId="77777777" w:rsidR="00462539" w:rsidRDefault="00462539" w:rsidP="006E2336">
      <w:pPr>
        <w:pStyle w:val="ListParagraph"/>
        <w:numPr>
          <w:ilvl w:val="1"/>
          <w:numId w:val="33"/>
        </w:numPr>
        <w:tabs>
          <w:tab w:val="left" w:pos="1080"/>
          <w:tab w:val="left" w:pos="4770"/>
        </w:tabs>
        <w:spacing w:before="0" w:after="0"/>
      </w:pPr>
      <w:r>
        <w:t>Rupture scenario:</w:t>
      </w:r>
    </w:p>
    <w:p w14:paraId="2BF7D1F3"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7.0, with minimum of 4.56 and maximum of 4.56 of population impacted</w:t>
      </w:r>
    </w:p>
    <w:p w14:paraId="5D3E1FB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158.06 and maximum of 158.06 meters.</w:t>
      </w:r>
    </w:p>
    <w:p w14:paraId="3352CBA4" w14:textId="77777777" w:rsidR="00462539" w:rsidRDefault="00462539" w:rsidP="006E2336">
      <w:pPr>
        <w:pStyle w:val="ListParagraph"/>
        <w:numPr>
          <w:ilvl w:val="1"/>
          <w:numId w:val="33"/>
        </w:numPr>
        <w:tabs>
          <w:tab w:val="left" w:pos="1080"/>
          <w:tab w:val="left" w:pos="4770"/>
        </w:tabs>
        <w:spacing w:before="0" w:after="0"/>
      </w:pPr>
      <w:r>
        <w:t>Puncture scenario:</w:t>
      </w:r>
    </w:p>
    <w:p w14:paraId="0A5B17D1" w14:textId="77777777" w:rsidR="00462539" w:rsidRDefault="00462539" w:rsidP="006E2336">
      <w:pPr>
        <w:pStyle w:val="ListParagraph"/>
        <w:numPr>
          <w:ilvl w:val="2"/>
          <w:numId w:val="33"/>
        </w:numPr>
        <w:tabs>
          <w:tab w:val="left" w:pos="1080"/>
          <w:tab w:val="left" w:pos="4770"/>
        </w:tabs>
        <w:spacing w:before="0" w:after="0"/>
      </w:pPr>
      <w:r>
        <w:t>No. of intersections with structures is 38.0, with minimum of 0.0 and maximum of 0.0 of population impacted</w:t>
      </w:r>
    </w:p>
    <w:p w14:paraId="63AD5A1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28.82 and maximum of 28.82 meters.</w:t>
      </w:r>
    </w:p>
    <w:p w14:paraId="0C66ABF5"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59DF89EE"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FBB4494" w14:textId="77777777" w:rsidR="00462539" w:rsidRDefault="00462539" w:rsidP="006E2336">
      <w:pPr>
        <w:pStyle w:val="ListParagraph"/>
        <w:numPr>
          <w:ilvl w:val="0"/>
          <w:numId w:val="33"/>
        </w:numPr>
        <w:tabs>
          <w:tab w:val="left" w:pos="1080"/>
          <w:tab w:val="left" w:pos="4770"/>
        </w:tabs>
        <w:spacing w:before="0" w:after="0"/>
      </w:pPr>
      <w:r>
        <w:t>"PETRO VERA TO LONE ROCK NPS 8</w:t>
      </w:r>
    </w:p>
    <w:p w14:paraId="7E42C8CA" w14:textId="77777777" w:rsidR="00462539" w:rsidRDefault="00462539" w:rsidP="006E2336">
      <w:pPr>
        <w:pStyle w:val="ListParagraph"/>
        <w:numPr>
          <w:ilvl w:val="1"/>
          <w:numId w:val="33"/>
        </w:numPr>
        <w:tabs>
          <w:tab w:val="left" w:pos="1080"/>
          <w:tab w:val="left" w:pos="4770"/>
        </w:tabs>
        <w:spacing w:before="0" w:after="0"/>
      </w:pPr>
      <w:r>
        <w:t>Total Cumulative Length (m):</w:t>
      </w:r>
      <w:r>
        <w:tab/>
        <w:t>217.47</w:t>
      </w:r>
    </w:p>
    <w:p w14:paraId="631DE44B" w14:textId="77777777" w:rsidR="00462539" w:rsidRDefault="00462539" w:rsidP="006E2336">
      <w:pPr>
        <w:pStyle w:val="ListParagraph"/>
        <w:numPr>
          <w:ilvl w:val="2"/>
          <w:numId w:val="33"/>
        </w:numPr>
        <w:tabs>
          <w:tab w:val="left" w:pos="1080"/>
          <w:tab w:val="left" w:pos="4770"/>
        </w:tabs>
        <w:spacing w:before="0" w:after="0"/>
      </w:pPr>
      <w:r>
        <w:t>EC Method 1 :</w:t>
      </w:r>
      <w:r>
        <w:tab/>
        <w:t>217.47</w:t>
      </w:r>
    </w:p>
    <w:p w14:paraId="0CCBF547"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9.903e-01 and maximum of 9.912e-01.</w:t>
      </w:r>
    </w:p>
    <w:p w14:paraId="078D6B14" w14:textId="77777777" w:rsidR="00462539" w:rsidRDefault="00462539" w:rsidP="006E2336">
      <w:pPr>
        <w:pStyle w:val="ListParagraph"/>
        <w:numPr>
          <w:ilvl w:val="1"/>
          <w:numId w:val="33"/>
        </w:numPr>
        <w:tabs>
          <w:tab w:val="left" w:pos="1080"/>
          <w:tab w:val="left" w:pos="4770"/>
        </w:tabs>
        <w:spacing w:before="0" w:after="0"/>
      </w:pPr>
      <w:r>
        <w:t>Leak scenario:</w:t>
      </w:r>
    </w:p>
    <w:p w14:paraId="5751A047"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1.26 and maximum of 1.26 of population impacted</w:t>
      </w:r>
    </w:p>
    <w:p w14:paraId="717E9E9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2.28 and maximum of 2.28 meters.</w:t>
      </w:r>
    </w:p>
    <w:p w14:paraId="21977FD8" w14:textId="77777777" w:rsidR="00462539" w:rsidRDefault="00462539" w:rsidP="006E2336">
      <w:pPr>
        <w:pStyle w:val="ListParagraph"/>
        <w:numPr>
          <w:ilvl w:val="1"/>
          <w:numId w:val="33"/>
        </w:numPr>
        <w:tabs>
          <w:tab w:val="left" w:pos="1080"/>
          <w:tab w:val="left" w:pos="4770"/>
        </w:tabs>
        <w:spacing w:before="0" w:after="0"/>
      </w:pPr>
      <w:r>
        <w:t>Rupture scenario:</w:t>
      </w:r>
    </w:p>
    <w:p w14:paraId="4C104BB9"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1.26 and maximum of 1.26 of population impacted</w:t>
      </w:r>
    </w:p>
    <w:p w14:paraId="2835D24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30.46 and maximum of 30.46 meters.</w:t>
      </w:r>
    </w:p>
    <w:p w14:paraId="33D087A5" w14:textId="77777777" w:rsidR="00462539" w:rsidRDefault="00462539" w:rsidP="006E2336">
      <w:pPr>
        <w:pStyle w:val="ListParagraph"/>
        <w:numPr>
          <w:ilvl w:val="1"/>
          <w:numId w:val="33"/>
        </w:numPr>
        <w:tabs>
          <w:tab w:val="left" w:pos="1080"/>
          <w:tab w:val="left" w:pos="4770"/>
        </w:tabs>
        <w:spacing w:before="0" w:after="0"/>
      </w:pPr>
      <w:r>
        <w:t>Puncture scenario:</w:t>
      </w:r>
    </w:p>
    <w:p w14:paraId="61F091F7"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1.26 and maximum of 1.26 of population impacted</w:t>
      </w:r>
    </w:p>
    <w:p w14:paraId="651CA67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8.99 and maximum of 8.99 meters.</w:t>
      </w:r>
    </w:p>
    <w:p w14:paraId="172A249B"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46CB02D5"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75388BE1" w14:textId="77777777" w:rsidR="00462539" w:rsidRDefault="00462539" w:rsidP="006E2336">
      <w:pPr>
        <w:pStyle w:val="ListParagraph"/>
        <w:numPr>
          <w:ilvl w:val="0"/>
          <w:numId w:val="33"/>
        </w:numPr>
        <w:tabs>
          <w:tab w:val="left" w:pos="1080"/>
          <w:tab w:val="left" w:pos="4770"/>
        </w:tabs>
        <w:spacing w:before="0" w:after="0"/>
      </w:pPr>
      <w:r>
        <w:t xml:space="preserve">"NPS4 </w:t>
      </w:r>
      <w:proofErr w:type="spellStart"/>
      <w:r>
        <w:t>BretonBV</w:t>
      </w:r>
      <w:proofErr w:type="spellEnd"/>
      <w:r>
        <w:t xml:space="preserve"> to </w:t>
      </w:r>
      <w:proofErr w:type="spellStart"/>
      <w:r>
        <w:t>BretonPS</w:t>
      </w:r>
      <w:proofErr w:type="spellEnd"/>
      <w:r>
        <w:t xml:space="preserve">-South Line From 16-11-48-4W5 </w:t>
      </w:r>
      <w:proofErr w:type="gramStart"/>
      <w:r>
        <w:t>To</w:t>
      </w:r>
      <w:proofErr w:type="gramEnd"/>
      <w:r>
        <w:t xml:space="preserve"> 13-12-48-4W5</w:t>
      </w:r>
    </w:p>
    <w:p w14:paraId="155B232A" w14:textId="77777777" w:rsidR="00462539" w:rsidRDefault="00462539" w:rsidP="006E2336">
      <w:pPr>
        <w:pStyle w:val="ListParagraph"/>
        <w:numPr>
          <w:ilvl w:val="1"/>
          <w:numId w:val="33"/>
        </w:numPr>
        <w:tabs>
          <w:tab w:val="left" w:pos="1080"/>
          <w:tab w:val="left" w:pos="4770"/>
        </w:tabs>
        <w:spacing w:before="0" w:after="0"/>
      </w:pPr>
      <w:r>
        <w:t>Total Cumulative Length (m):</w:t>
      </w:r>
      <w:r>
        <w:tab/>
        <w:t>211.56</w:t>
      </w:r>
    </w:p>
    <w:p w14:paraId="6460AF70" w14:textId="77777777" w:rsidR="00462539" w:rsidRDefault="00462539" w:rsidP="006E2336">
      <w:pPr>
        <w:pStyle w:val="ListParagraph"/>
        <w:numPr>
          <w:ilvl w:val="2"/>
          <w:numId w:val="33"/>
        </w:numPr>
        <w:tabs>
          <w:tab w:val="left" w:pos="1080"/>
          <w:tab w:val="left" w:pos="4770"/>
        </w:tabs>
        <w:spacing w:before="0" w:after="0"/>
      </w:pPr>
      <w:r>
        <w:t>TPD :</w:t>
      </w:r>
      <w:r>
        <w:tab/>
        <w:t>211.56</w:t>
      </w:r>
    </w:p>
    <w:p w14:paraId="6C3749D4"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1.336e-02 and maximum of 1.340e-02.</w:t>
      </w:r>
    </w:p>
    <w:p w14:paraId="20184AAB" w14:textId="77777777" w:rsidR="00462539" w:rsidRDefault="00462539" w:rsidP="006E2336">
      <w:pPr>
        <w:pStyle w:val="ListParagraph"/>
        <w:numPr>
          <w:ilvl w:val="1"/>
          <w:numId w:val="33"/>
        </w:numPr>
        <w:tabs>
          <w:tab w:val="left" w:pos="1080"/>
          <w:tab w:val="left" w:pos="4770"/>
        </w:tabs>
        <w:spacing w:before="0" w:after="0"/>
      </w:pPr>
      <w:r>
        <w:t>Leak scenario:</w:t>
      </w:r>
    </w:p>
    <w:p w14:paraId="5EF55750"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2.28 and maximum of 2.28 of population impacted</w:t>
      </w:r>
    </w:p>
    <w:p w14:paraId="0523861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10.31 and maximum of 10.31 meters.</w:t>
      </w:r>
    </w:p>
    <w:p w14:paraId="3EDAB9CD" w14:textId="77777777" w:rsidR="00462539" w:rsidRDefault="00462539" w:rsidP="006E2336">
      <w:pPr>
        <w:pStyle w:val="ListParagraph"/>
        <w:numPr>
          <w:ilvl w:val="1"/>
          <w:numId w:val="33"/>
        </w:numPr>
        <w:tabs>
          <w:tab w:val="left" w:pos="1080"/>
          <w:tab w:val="left" w:pos="4770"/>
        </w:tabs>
        <w:spacing w:before="0" w:after="0"/>
      </w:pPr>
      <w:r>
        <w:t>Rupture scenario:</w:t>
      </w:r>
    </w:p>
    <w:p w14:paraId="6816CAD5"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2.28 and maximum of 12.61 of population impacted</w:t>
      </w:r>
    </w:p>
    <w:p w14:paraId="4D7033A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72.68 and maximum of 72.68 meters.</w:t>
      </w:r>
    </w:p>
    <w:p w14:paraId="647A8B8C" w14:textId="77777777" w:rsidR="00462539" w:rsidRDefault="00462539" w:rsidP="006E2336">
      <w:pPr>
        <w:pStyle w:val="ListParagraph"/>
        <w:numPr>
          <w:ilvl w:val="1"/>
          <w:numId w:val="33"/>
        </w:numPr>
        <w:tabs>
          <w:tab w:val="left" w:pos="1080"/>
          <w:tab w:val="left" w:pos="4770"/>
        </w:tabs>
        <w:spacing w:before="0" w:after="0"/>
      </w:pPr>
      <w:r>
        <w:t>Puncture scenario:</w:t>
      </w:r>
    </w:p>
    <w:p w14:paraId="4C4859B1"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4.0, with minimum of 2.28 and maximum of 12.61 of population impacted</w:t>
      </w:r>
    </w:p>
    <w:p w14:paraId="0EA5C15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42.43 and maximum of 42.43 meters.</w:t>
      </w:r>
    </w:p>
    <w:p w14:paraId="07F782AC"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3D5CC651"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2B30F65B" w14:textId="77777777" w:rsidR="00462539" w:rsidRDefault="00462539" w:rsidP="006E2336">
      <w:pPr>
        <w:pStyle w:val="ListParagraph"/>
        <w:numPr>
          <w:ilvl w:val="0"/>
          <w:numId w:val="33"/>
        </w:numPr>
        <w:tabs>
          <w:tab w:val="left" w:pos="1080"/>
          <w:tab w:val="left" w:pos="4770"/>
        </w:tabs>
        <w:spacing w:before="0" w:after="0"/>
      </w:pPr>
      <w:r>
        <w:t xml:space="preserve">"NPS4 </w:t>
      </w:r>
      <w:proofErr w:type="spellStart"/>
      <w:r>
        <w:t>BretonBV</w:t>
      </w:r>
      <w:proofErr w:type="spellEnd"/>
      <w:r>
        <w:t xml:space="preserve"> to </w:t>
      </w:r>
      <w:proofErr w:type="spellStart"/>
      <w:r>
        <w:t>BretonPS</w:t>
      </w:r>
      <w:proofErr w:type="spellEnd"/>
      <w:r>
        <w:t xml:space="preserve">-North Line From 16-11-48-4W5 </w:t>
      </w:r>
      <w:proofErr w:type="gramStart"/>
      <w:r>
        <w:t>To</w:t>
      </w:r>
      <w:proofErr w:type="gramEnd"/>
      <w:r>
        <w:t xml:space="preserve"> 13-12-48-4W5</w:t>
      </w:r>
    </w:p>
    <w:p w14:paraId="1067CE3D" w14:textId="77777777" w:rsidR="00462539" w:rsidRDefault="00462539" w:rsidP="006E2336">
      <w:pPr>
        <w:pStyle w:val="ListParagraph"/>
        <w:numPr>
          <w:ilvl w:val="1"/>
          <w:numId w:val="33"/>
        </w:numPr>
        <w:tabs>
          <w:tab w:val="left" w:pos="1080"/>
          <w:tab w:val="left" w:pos="4770"/>
        </w:tabs>
        <w:spacing w:before="0" w:after="0"/>
      </w:pPr>
      <w:r>
        <w:t>Total Cumulative Length (m):</w:t>
      </w:r>
      <w:r>
        <w:tab/>
        <w:t>210.94</w:t>
      </w:r>
    </w:p>
    <w:p w14:paraId="795FB114" w14:textId="77777777" w:rsidR="00462539" w:rsidRDefault="00462539" w:rsidP="006E2336">
      <w:pPr>
        <w:pStyle w:val="ListParagraph"/>
        <w:numPr>
          <w:ilvl w:val="2"/>
          <w:numId w:val="33"/>
        </w:numPr>
        <w:tabs>
          <w:tab w:val="left" w:pos="1080"/>
          <w:tab w:val="left" w:pos="4770"/>
        </w:tabs>
        <w:spacing w:before="0" w:after="0"/>
      </w:pPr>
      <w:r>
        <w:t>TPD :</w:t>
      </w:r>
      <w:r>
        <w:tab/>
        <w:t>210.94</w:t>
      </w:r>
    </w:p>
    <w:p w14:paraId="671951F0"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5.492e-03 and maximum of 1.337e-02.</w:t>
      </w:r>
    </w:p>
    <w:p w14:paraId="51693FD3" w14:textId="77777777" w:rsidR="00462539" w:rsidRDefault="00462539" w:rsidP="006E2336">
      <w:pPr>
        <w:pStyle w:val="ListParagraph"/>
        <w:numPr>
          <w:ilvl w:val="1"/>
          <w:numId w:val="33"/>
        </w:numPr>
        <w:tabs>
          <w:tab w:val="left" w:pos="1080"/>
          <w:tab w:val="left" w:pos="4770"/>
        </w:tabs>
        <w:spacing w:before="0" w:after="0"/>
      </w:pPr>
      <w:r>
        <w:t>Leak scenario:</w:t>
      </w:r>
    </w:p>
    <w:p w14:paraId="4DC2611C"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2.28 and maximum of 2.28 of population impacted</w:t>
      </w:r>
    </w:p>
    <w:p w14:paraId="351458B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10.31 and maximum of 10.31 meters.</w:t>
      </w:r>
    </w:p>
    <w:p w14:paraId="689D6E9A" w14:textId="77777777" w:rsidR="00462539" w:rsidRDefault="00462539" w:rsidP="006E2336">
      <w:pPr>
        <w:pStyle w:val="ListParagraph"/>
        <w:numPr>
          <w:ilvl w:val="1"/>
          <w:numId w:val="33"/>
        </w:numPr>
        <w:tabs>
          <w:tab w:val="left" w:pos="1080"/>
          <w:tab w:val="left" w:pos="4770"/>
        </w:tabs>
        <w:spacing w:before="0" w:after="0"/>
      </w:pPr>
      <w:r>
        <w:t>Rupture scenario:</w:t>
      </w:r>
    </w:p>
    <w:p w14:paraId="7AA8F444"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2.28 and maximum of 12.61 of population impacted</w:t>
      </w:r>
    </w:p>
    <w:p w14:paraId="3EAFCB3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72.68 and maximum of 72.68 meters.</w:t>
      </w:r>
    </w:p>
    <w:p w14:paraId="7914CAC8" w14:textId="77777777" w:rsidR="00462539" w:rsidRDefault="00462539" w:rsidP="006E2336">
      <w:pPr>
        <w:pStyle w:val="ListParagraph"/>
        <w:numPr>
          <w:ilvl w:val="1"/>
          <w:numId w:val="33"/>
        </w:numPr>
        <w:tabs>
          <w:tab w:val="left" w:pos="1080"/>
          <w:tab w:val="left" w:pos="4770"/>
        </w:tabs>
        <w:spacing w:before="0" w:after="0"/>
      </w:pPr>
      <w:r>
        <w:t>Puncture scenario:</w:t>
      </w:r>
    </w:p>
    <w:p w14:paraId="2DB462E1"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2.28 and maximum of 12.61 of population impacted</w:t>
      </w:r>
    </w:p>
    <w:p w14:paraId="7C420DE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42.43 and maximum of 42.43 meters.</w:t>
      </w:r>
    </w:p>
    <w:p w14:paraId="0D1C51A7"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12753B87"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67964F0" w14:textId="77777777" w:rsidR="00462539" w:rsidRDefault="00462539" w:rsidP="006E2336">
      <w:pPr>
        <w:pStyle w:val="ListParagraph"/>
        <w:numPr>
          <w:ilvl w:val="0"/>
          <w:numId w:val="33"/>
        </w:numPr>
        <w:tabs>
          <w:tab w:val="left" w:pos="1080"/>
          <w:tab w:val="left" w:pos="4770"/>
        </w:tabs>
        <w:spacing w:before="0" w:after="0"/>
      </w:pPr>
      <w:r>
        <w:t>"SECT 6 GRENFELL TO MANSON NPS 6</w:t>
      </w:r>
    </w:p>
    <w:p w14:paraId="6A221C2F" w14:textId="77777777" w:rsidR="00462539" w:rsidRDefault="00462539" w:rsidP="006E2336">
      <w:pPr>
        <w:pStyle w:val="ListParagraph"/>
        <w:numPr>
          <w:ilvl w:val="1"/>
          <w:numId w:val="33"/>
        </w:numPr>
        <w:tabs>
          <w:tab w:val="left" w:pos="1080"/>
          <w:tab w:val="left" w:pos="4770"/>
        </w:tabs>
        <w:spacing w:before="0" w:after="0"/>
      </w:pPr>
      <w:r>
        <w:t>Total Cumulative Length (m):</w:t>
      </w:r>
      <w:r>
        <w:tab/>
        <w:t>205.01</w:t>
      </w:r>
    </w:p>
    <w:p w14:paraId="39A01E7A" w14:textId="77777777" w:rsidR="00462539" w:rsidRDefault="00462539" w:rsidP="006E2336">
      <w:pPr>
        <w:pStyle w:val="ListParagraph"/>
        <w:numPr>
          <w:ilvl w:val="2"/>
          <w:numId w:val="33"/>
        </w:numPr>
        <w:tabs>
          <w:tab w:val="left" w:pos="1080"/>
          <w:tab w:val="left" w:pos="4770"/>
        </w:tabs>
        <w:spacing w:before="0" w:after="0"/>
      </w:pPr>
      <w:r>
        <w:t>EC Method 2 :</w:t>
      </w:r>
      <w:r>
        <w:tab/>
        <w:t>30.0</w:t>
      </w:r>
    </w:p>
    <w:p w14:paraId="4EBDFB45" w14:textId="77777777" w:rsidR="00462539" w:rsidRDefault="00462539" w:rsidP="006E2336">
      <w:pPr>
        <w:pStyle w:val="ListParagraph"/>
        <w:numPr>
          <w:ilvl w:val="2"/>
          <w:numId w:val="33"/>
        </w:numPr>
        <w:tabs>
          <w:tab w:val="left" w:pos="1080"/>
          <w:tab w:val="left" w:pos="4770"/>
        </w:tabs>
        <w:spacing w:before="0" w:after="0"/>
      </w:pPr>
      <w:r>
        <w:t>TPD :</w:t>
      </w:r>
      <w:r>
        <w:tab/>
        <w:t>175.01</w:t>
      </w:r>
    </w:p>
    <w:p w14:paraId="695D74C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2.362e-03 and maximum of 2.752e-02.</w:t>
      </w:r>
    </w:p>
    <w:p w14:paraId="415714DF" w14:textId="77777777" w:rsidR="00462539" w:rsidRDefault="00462539" w:rsidP="006E2336">
      <w:pPr>
        <w:pStyle w:val="ListParagraph"/>
        <w:numPr>
          <w:ilvl w:val="1"/>
          <w:numId w:val="33"/>
        </w:numPr>
        <w:tabs>
          <w:tab w:val="left" w:pos="1080"/>
          <w:tab w:val="left" w:pos="4770"/>
        </w:tabs>
        <w:spacing w:before="0" w:after="0"/>
      </w:pPr>
      <w:r>
        <w:t>Leak scenario:</w:t>
      </w:r>
    </w:p>
    <w:p w14:paraId="44C88986"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nan and maximum of nan of population impacted</w:t>
      </w:r>
    </w:p>
    <w:p w14:paraId="5C50C3B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12.34 and maximum of 12.34 meters.</w:t>
      </w:r>
    </w:p>
    <w:p w14:paraId="2170AB0E" w14:textId="77777777" w:rsidR="00462539" w:rsidRDefault="00462539" w:rsidP="006E2336">
      <w:pPr>
        <w:pStyle w:val="ListParagraph"/>
        <w:numPr>
          <w:ilvl w:val="1"/>
          <w:numId w:val="33"/>
        </w:numPr>
        <w:tabs>
          <w:tab w:val="left" w:pos="1080"/>
          <w:tab w:val="left" w:pos="4770"/>
        </w:tabs>
        <w:spacing w:before="0" w:after="0"/>
      </w:pPr>
      <w:r>
        <w:t>Rupture scenario:</w:t>
      </w:r>
    </w:p>
    <w:p w14:paraId="7A5F09AE" w14:textId="77777777" w:rsidR="00462539" w:rsidRDefault="00462539" w:rsidP="006E2336">
      <w:pPr>
        <w:pStyle w:val="ListParagraph"/>
        <w:numPr>
          <w:ilvl w:val="2"/>
          <w:numId w:val="33"/>
        </w:numPr>
        <w:tabs>
          <w:tab w:val="left" w:pos="1080"/>
          <w:tab w:val="left" w:pos="4770"/>
        </w:tabs>
        <w:spacing w:before="0" w:after="0"/>
      </w:pPr>
      <w:r>
        <w:t>No. of intersections with structures is 67.0, with minimum of 12.61 and maximum of 12.61 of population impacted</w:t>
      </w:r>
    </w:p>
    <w:p w14:paraId="2B0350F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130.83 and maximum of 130.83 meters.</w:t>
      </w:r>
    </w:p>
    <w:p w14:paraId="394718FC" w14:textId="77777777" w:rsidR="00462539" w:rsidRDefault="00462539" w:rsidP="006E2336">
      <w:pPr>
        <w:pStyle w:val="ListParagraph"/>
        <w:numPr>
          <w:ilvl w:val="1"/>
          <w:numId w:val="33"/>
        </w:numPr>
        <w:tabs>
          <w:tab w:val="left" w:pos="1080"/>
          <w:tab w:val="left" w:pos="4770"/>
        </w:tabs>
        <w:spacing w:before="0" w:after="0"/>
      </w:pPr>
      <w:r>
        <w:t>Puncture scenario:</w:t>
      </w:r>
    </w:p>
    <w:p w14:paraId="779646EC" w14:textId="77777777" w:rsidR="00462539" w:rsidRDefault="00462539" w:rsidP="006E2336">
      <w:pPr>
        <w:pStyle w:val="ListParagraph"/>
        <w:numPr>
          <w:ilvl w:val="2"/>
          <w:numId w:val="33"/>
        </w:numPr>
        <w:tabs>
          <w:tab w:val="left" w:pos="1080"/>
          <w:tab w:val="left" w:pos="4770"/>
        </w:tabs>
        <w:spacing w:before="0" w:after="0"/>
      </w:pPr>
      <w:r>
        <w:t>No. of intersections with structures is 43.0, with minimum of 12.61 and maximum of 12.61 of population impacted</w:t>
      </w:r>
    </w:p>
    <w:p w14:paraId="5B2BC19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58.33 and maximum of 58.33 meters.</w:t>
      </w:r>
    </w:p>
    <w:p w14:paraId="38AED9C8" w14:textId="77777777" w:rsidR="00462539" w:rsidRDefault="00462539" w:rsidP="006E2336">
      <w:pPr>
        <w:pStyle w:val="ListParagraph"/>
        <w:numPr>
          <w:ilvl w:val="1"/>
          <w:numId w:val="33"/>
        </w:numPr>
        <w:tabs>
          <w:tab w:val="left" w:pos="1080"/>
          <w:tab w:val="left" w:pos="4770"/>
        </w:tabs>
        <w:spacing w:before="0" w:after="0"/>
      </w:pPr>
      <w:r>
        <w:lastRenderedPageBreak/>
        <w:t>Product type is NGL.</w:t>
      </w:r>
    </w:p>
    <w:p w14:paraId="26E5A746"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534EE532" w14:textId="77777777" w:rsidR="00462539" w:rsidRDefault="00462539" w:rsidP="006E2336">
      <w:pPr>
        <w:pStyle w:val="ListParagraph"/>
        <w:numPr>
          <w:ilvl w:val="0"/>
          <w:numId w:val="33"/>
        </w:numPr>
        <w:tabs>
          <w:tab w:val="left" w:pos="1080"/>
          <w:tab w:val="left" w:pos="4770"/>
        </w:tabs>
        <w:spacing w:before="0" w:after="0"/>
      </w:pPr>
      <w:r>
        <w:t>"GRANADA LATERAL NPS 3</w:t>
      </w:r>
    </w:p>
    <w:p w14:paraId="14BB94EB" w14:textId="77777777" w:rsidR="00462539" w:rsidRDefault="00462539" w:rsidP="006E2336">
      <w:pPr>
        <w:pStyle w:val="ListParagraph"/>
        <w:numPr>
          <w:ilvl w:val="1"/>
          <w:numId w:val="33"/>
        </w:numPr>
        <w:tabs>
          <w:tab w:val="left" w:pos="1080"/>
          <w:tab w:val="left" w:pos="4770"/>
        </w:tabs>
        <w:spacing w:before="0" w:after="0"/>
      </w:pPr>
      <w:r>
        <w:t>Total Cumulative Length (m):</w:t>
      </w:r>
      <w:r>
        <w:tab/>
        <w:t>195.98</w:t>
      </w:r>
    </w:p>
    <w:p w14:paraId="7B4CC878" w14:textId="77777777" w:rsidR="00462539" w:rsidRDefault="00462539" w:rsidP="006E2336">
      <w:pPr>
        <w:pStyle w:val="ListParagraph"/>
        <w:numPr>
          <w:ilvl w:val="2"/>
          <w:numId w:val="33"/>
        </w:numPr>
        <w:tabs>
          <w:tab w:val="left" w:pos="1080"/>
          <w:tab w:val="left" w:pos="4770"/>
        </w:tabs>
        <w:spacing w:before="0" w:after="0"/>
      </w:pPr>
      <w:r>
        <w:t>IC Method 1 :</w:t>
      </w:r>
      <w:r>
        <w:tab/>
        <w:t>195.98</w:t>
      </w:r>
    </w:p>
    <w:p w14:paraId="4BB3A04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9.011e-01 and maximum of 9.013e-01.</w:t>
      </w:r>
    </w:p>
    <w:p w14:paraId="451880DC" w14:textId="77777777" w:rsidR="00462539" w:rsidRDefault="00462539" w:rsidP="006E2336">
      <w:pPr>
        <w:pStyle w:val="ListParagraph"/>
        <w:numPr>
          <w:ilvl w:val="1"/>
          <w:numId w:val="33"/>
        </w:numPr>
        <w:tabs>
          <w:tab w:val="left" w:pos="1080"/>
          <w:tab w:val="left" w:pos="4770"/>
        </w:tabs>
        <w:spacing w:before="0" w:after="0"/>
      </w:pPr>
      <w:r>
        <w:t>Leak scenario:</w:t>
      </w:r>
    </w:p>
    <w:p w14:paraId="5814532F"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1EC8150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7CDC91E6" w14:textId="77777777" w:rsidR="00462539" w:rsidRDefault="00462539" w:rsidP="006E2336">
      <w:pPr>
        <w:pStyle w:val="ListParagraph"/>
        <w:numPr>
          <w:ilvl w:val="1"/>
          <w:numId w:val="33"/>
        </w:numPr>
        <w:tabs>
          <w:tab w:val="left" w:pos="1080"/>
          <w:tab w:val="left" w:pos="4770"/>
        </w:tabs>
        <w:spacing w:before="0" w:after="0"/>
      </w:pPr>
      <w:r>
        <w:t>Rupture scenario:</w:t>
      </w:r>
    </w:p>
    <w:p w14:paraId="34D62043"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29.84 and maximum of 29.84 of population impacted</w:t>
      </w:r>
    </w:p>
    <w:p w14:paraId="15A07FF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80.38 and maximum of 80.38 meters.</w:t>
      </w:r>
    </w:p>
    <w:p w14:paraId="495AB1A0" w14:textId="77777777" w:rsidR="00462539" w:rsidRDefault="00462539" w:rsidP="006E2336">
      <w:pPr>
        <w:pStyle w:val="ListParagraph"/>
        <w:numPr>
          <w:ilvl w:val="1"/>
          <w:numId w:val="33"/>
        </w:numPr>
        <w:tabs>
          <w:tab w:val="left" w:pos="1080"/>
          <w:tab w:val="left" w:pos="4770"/>
        </w:tabs>
        <w:spacing w:before="0" w:after="0"/>
      </w:pPr>
      <w:r>
        <w:t>Puncture scenario:</w:t>
      </w:r>
    </w:p>
    <w:p w14:paraId="375D211D" w14:textId="77777777" w:rsidR="00462539" w:rsidRDefault="00462539" w:rsidP="006E2336">
      <w:pPr>
        <w:pStyle w:val="ListParagraph"/>
        <w:numPr>
          <w:ilvl w:val="2"/>
          <w:numId w:val="33"/>
        </w:numPr>
        <w:tabs>
          <w:tab w:val="left" w:pos="1080"/>
          <w:tab w:val="left" w:pos="4770"/>
        </w:tabs>
        <w:spacing w:before="0" w:after="0"/>
      </w:pPr>
      <w:r>
        <w:t>No. of intersections with structures is 3.0, with minimum of 29.84 and maximum of 29.84 of population impacted</w:t>
      </w:r>
    </w:p>
    <w:p w14:paraId="0ACC352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571F9D96" w14:textId="77777777" w:rsidR="00462539" w:rsidRDefault="00462539" w:rsidP="006E2336">
      <w:pPr>
        <w:pStyle w:val="ListParagraph"/>
        <w:numPr>
          <w:ilvl w:val="1"/>
          <w:numId w:val="33"/>
        </w:numPr>
        <w:tabs>
          <w:tab w:val="left" w:pos="1080"/>
          <w:tab w:val="left" w:pos="4770"/>
        </w:tabs>
        <w:spacing w:before="0" w:after="0"/>
      </w:pPr>
      <w:r>
        <w:t>Product type is NGL.</w:t>
      </w:r>
    </w:p>
    <w:p w14:paraId="72ED78D4" w14:textId="77777777" w:rsidR="00462539" w:rsidRDefault="00462539" w:rsidP="006E2336">
      <w:pPr>
        <w:pStyle w:val="ListParagraph"/>
        <w:numPr>
          <w:ilvl w:val="1"/>
          <w:numId w:val="33"/>
        </w:numPr>
        <w:tabs>
          <w:tab w:val="left" w:pos="1080"/>
          <w:tab w:val="left" w:pos="4770"/>
        </w:tabs>
        <w:spacing w:before="0" w:after="0"/>
      </w:pPr>
      <w:r>
        <w:t>Class area location is/are nan."</w:t>
      </w:r>
    </w:p>
    <w:p w14:paraId="1B414817" w14:textId="77777777" w:rsidR="00462539" w:rsidRDefault="00462539" w:rsidP="006E2336">
      <w:pPr>
        <w:pStyle w:val="ListParagraph"/>
        <w:numPr>
          <w:ilvl w:val="0"/>
          <w:numId w:val="33"/>
        </w:numPr>
        <w:tabs>
          <w:tab w:val="left" w:pos="1080"/>
          <w:tab w:val="left" w:pos="4770"/>
        </w:tabs>
        <w:spacing w:before="0" w:after="0"/>
      </w:pPr>
      <w:r>
        <w:t>"UNITY TO WEST SENLAC NPS 3</w:t>
      </w:r>
    </w:p>
    <w:p w14:paraId="32776390" w14:textId="77777777" w:rsidR="00462539" w:rsidRDefault="00462539" w:rsidP="006E2336">
      <w:pPr>
        <w:pStyle w:val="ListParagraph"/>
        <w:numPr>
          <w:ilvl w:val="1"/>
          <w:numId w:val="33"/>
        </w:numPr>
        <w:tabs>
          <w:tab w:val="left" w:pos="1080"/>
          <w:tab w:val="left" w:pos="4770"/>
        </w:tabs>
        <w:spacing w:before="0" w:after="0"/>
      </w:pPr>
      <w:r>
        <w:t>Total Cumulative Length (m):</w:t>
      </w:r>
      <w:r>
        <w:tab/>
        <w:t>194.6</w:t>
      </w:r>
    </w:p>
    <w:p w14:paraId="2933508C" w14:textId="77777777" w:rsidR="00462539" w:rsidRDefault="00462539" w:rsidP="006E2336">
      <w:pPr>
        <w:pStyle w:val="ListParagraph"/>
        <w:numPr>
          <w:ilvl w:val="2"/>
          <w:numId w:val="33"/>
        </w:numPr>
        <w:tabs>
          <w:tab w:val="left" w:pos="1080"/>
          <w:tab w:val="left" w:pos="4770"/>
        </w:tabs>
        <w:spacing w:before="0" w:after="0"/>
      </w:pPr>
      <w:r>
        <w:t>TPD :</w:t>
      </w:r>
      <w:r>
        <w:tab/>
        <w:t>194.6</w:t>
      </w:r>
    </w:p>
    <w:p w14:paraId="30A5DE68"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7.148e-03 and maximum of 1.430e-02.</w:t>
      </w:r>
    </w:p>
    <w:p w14:paraId="6652038F" w14:textId="77777777" w:rsidR="00462539" w:rsidRDefault="00462539" w:rsidP="006E2336">
      <w:pPr>
        <w:pStyle w:val="ListParagraph"/>
        <w:numPr>
          <w:ilvl w:val="1"/>
          <w:numId w:val="33"/>
        </w:numPr>
        <w:tabs>
          <w:tab w:val="left" w:pos="1080"/>
          <w:tab w:val="left" w:pos="4770"/>
        </w:tabs>
        <w:spacing w:before="0" w:after="0"/>
      </w:pPr>
      <w:r>
        <w:t>Leak scenario:</w:t>
      </w:r>
    </w:p>
    <w:p w14:paraId="735F8599"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1.26 and maximum of 1.26 of population impacted</w:t>
      </w:r>
    </w:p>
    <w:p w14:paraId="32953A1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12.02 and maximum of 12.02 meters.</w:t>
      </w:r>
    </w:p>
    <w:p w14:paraId="21E15ED7" w14:textId="77777777" w:rsidR="00462539" w:rsidRDefault="00462539" w:rsidP="006E2336">
      <w:pPr>
        <w:pStyle w:val="ListParagraph"/>
        <w:numPr>
          <w:ilvl w:val="1"/>
          <w:numId w:val="33"/>
        </w:numPr>
        <w:tabs>
          <w:tab w:val="left" w:pos="1080"/>
          <w:tab w:val="left" w:pos="4770"/>
        </w:tabs>
        <w:spacing w:before="0" w:after="0"/>
      </w:pPr>
      <w:r>
        <w:t>Rupture scenario:</w:t>
      </w:r>
    </w:p>
    <w:p w14:paraId="5E002E94"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1.26 and maximum of 1.26 of population impacted</w:t>
      </w:r>
    </w:p>
    <w:p w14:paraId="4807C0C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68.39 and maximum of 68.39 meters.</w:t>
      </w:r>
    </w:p>
    <w:p w14:paraId="6C7A6F8C" w14:textId="77777777" w:rsidR="00462539" w:rsidRDefault="00462539" w:rsidP="006E2336">
      <w:pPr>
        <w:pStyle w:val="ListParagraph"/>
        <w:numPr>
          <w:ilvl w:val="1"/>
          <w:numId w:val="33"/>
        </w:numPr>
        <w:tabs>
          <w:tab w:val="left" w:pos="1080"/>
          <w:tab w:val="left" w:pos="4770"/>
        </w:tabs>
        <w:spacing w:before="0" w:after="0"/>
      </w:pPr>
      <w:r>
        <w:t>Puncture scenario:</w:t>
      </w:r>
    </w:p>
    <w:p w14:paraId="301639FB"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 and maximum of 1.26 of population impacted</w:t>
      </w:r>
    </w:p>
    <w:p w14:paraId="5FBB303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48.57 and maximum of 48.57 meters.</w:t>
      </w:r>
    </w:p>
    <w:p w14:paraId="2B35AC9C"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452BB576"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8DD5313" w14:textId="77777777" w:rsidR="00462539" w:rsidRDefault="00462539" w:rsidP="006E2336">
      <w:pPr>
        <w:pStyle w:val="ListParagraph"/>
        <w:numPr>
          <w:ilvl w:val="0"/>
          <w:numId w:val="33"/>
        </w:numPr>
        <w:tabs>
          <w:tab w:val="left" w:pos="1080"/>
          <w:tab w:val="left" w:pos="4770"/>
        </w:tabs>
        <w:spacing w:before="0" w:after="0"/>
      </w:pPr>
      <w:r>
        <w:t xml:space="preserve">"03 Tie in to Radial Lake From 06-20-39-07W5 </w:t>
      </w:r>
      <w:proofErr w:type="gramStart"/>
      <w:r>
        <w:t>To</w:t>
      </w:r>
      <w:proofErr w:type="gramEnd"/>
      <w:r>
        <w:t xml:space="preserve"> 07-20-39-07W5</w:t>
      </w:r>
    </w:p>
    <w:p w14:paraId="1DC8C643" w14:textId="77777777" w:rsidR="00462539" w:rsidRDefault="00462539" w:rsidP="006E2336">
      <w:pPr>
        <w:pStyle w:val="ListParagraph"/>
        <w:numPr>
          <w:ilvl w:val="1"/>
          <w:numId w:val="33"/>
        </w:numPr>
        <w:tabs>
          <w:tab w:val="left" w:pos="1080"/>
          <w:tab w:val="left" w:pos="4770"/>
        </w:tabs>
        <w:spacing w:before="0" w:after="0"/>
      </w:pPr>
      <w:r>
        <w:t>Total Cumulative Length (m):</w:t>
      </w:r>
      <w:r>
        <w:tab/>
        <w:t>191.6</w:t>
      </w:r>
    </w:p>
    <w:p w14:paraId="3A6AC152" w14:textId="77777777" w:rsidR="00462539" w:rsidRDefault="00462539" w:rsidP="006E2336">
      <w:pPr>
        <w:pStyle w:val="ListParagraph"/>
        <w:numPr>
          <w:ilvl w:val="2"/>
          <w:numId w:val="33"/>
        </w:numPr>
        <w:tabs>
          <w:tab w:val="left" w:pos="1080"/>
          <w:tab w:val="left" w:pos="4770"/>
        </w:tabs>
        <w:spacing w:before="0" w:after="0"/>
      </w:pPr>
      <w:r>
        <w:t>EC Method 1 :</w:t>
      </w:r>
      <w:r>
        <w:tab/>
        <w:t>191.6</w:t>
      </w:r>
    </w:p>
    <w:p w14:paraId="2C873D7C" w14:textId="77777777" w:rsidR="00462539" w:rsidRDefault="00462539" w:rsidP="006E2336">
      <w:pPr>
        <w:pStyle w:val="ListParagraph"/>
        <w:numPr>
          <w:ilvl w:val="1"/>
          <w:numId w:val="33"/>
        </w:numPr>
        <w:tabs>
          <w:tab w:val="left" w:pos="1080"/>
          <w:tab w:val="left" w:pos="4770"/>
        </w:tabs>
        <w:spacing w:before="0" w:after="0"/>
      </w:pPr>
      <w:r>
        <w:lastRenderedPageBreak/>
        <w:t>Likelihood of failure distributed between minimum of 9.902e-01 and maximum of 9.902e-01.</w:t>
      </w:r>
    </w:p>
    <w:p w14:paraId="5B4E7797" w14:textId="77777777" w:rsidR="00462539" w:rsidRDefault="00462539" w:rsidP="006E2336">
      <w:pPr>
        <w:pStyle w:val="ListParagraph"/>
        <w:numPr>
          <w:ilvl w:val="1"/>
          <w:numId w:val="33"/>
        </w:numPr>
        <w:tabs>
          <w:tab w:val="left" w:pos="1080"/>
          <w:tab w:val="left" w:pos="4770"/>
        </w:tabs>
        <w:spacing w:before="0" w:after="0"/>
      </w:pPr>
      <w:r>
        <w:t>Leak scenario:</w:t>
      </w:r>
    </w:p>
    <w:p w14:paraId="6C4EC8E0"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257D1E3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4BFD83CA" w14:textId="77777777" w:rsidR="00462539" w:rsidRDefault="00462539" w:rsidP="006E2336">
      <w:pPr>
        <w:pStyle w:val="ListParagraph"/>
        <w:numPr>
          <w:ilvl w:val="1"/>
          <w:numId w:val="33"/>
        </w:numPr>
        <w:tabs>
          <w:tab w:val="left" w:pos="1080"/>
          <w:tab w:val="left" w:pos="4770"/>
        </w:tabs>
        <w:spacing w:before="0" w:after="0"/>
      </w:pPr>
      <w:r>
        <w:t>Rupture scenario:</w:t>
      </w:r>
    </w:p>
    <w:p w14:paraId="57B5CBBA"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 and maximum of 1.26 of population impacted</w:t>
      </w:r>
    </w:p>
    <w:p w14:paraId="7455754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80.38 and maximum of 80.38 meters.</w:t>
      </w:r>
    </w:p>
    <w:p w14:paraId="0D806B40" w14:textId="77777777" w:rsidR="00462539" w:rsidRDefault="00462539" w:rsidP="006E2336">
      <w:pPr>
        <w:pStyle w:val="ListParagraph"/>
        <w:numPr>
          <w:ilvl w:val="1"/>
          <w:numId w:val="33"/>
        </w:numPr>
        <w:tabs>
          <w:tab w:val="left" w:pos="1080"/>
          <w:tab w:val="left" w:pos="4770"/>
        </w:tabs>
        <w:spacing w:before="0" w:after="0"/>
      </w:pPr>
      <w:r>
        <w:t>Puncture scenario:</w:t>
      </w:r>
    </w:p>
    <w:p w14:paraId="129F3CE9"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01F0752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00CA85ED"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74809024"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326AB03" w14:textId="77777777" w:rsidR="00462539" w:rsidRDefault="00462539" w:rsidP="006E2336">
      <w:pPr>
        <w:pStyle w:val="ListParagraph"/>
        <w:numPr>
          <w:ilvl w:val="0"/>
          <w:numId w:val="33"/>
        </w:numPr>
        <w:tabs>
          <w:tab w:val="left" w:pos="1080"/>
          <w:tab w:val="left" w:pos="4770"/>
        </w:tabs>
        <w:spacing w:before="0" w:after="0"/>
      </w:pPr>
      <w:r>
        <w:t>"MEDICINE RIVER 10-19 TO 09-27 NPS 4</w:t>
      </w:r>
    </w:p>
    <w:p w14:paraId="7D7B5526" w14:textId="77777777" w:rsidR="00462539" w:rsidRDefault="00462539" w:rsidP="006E2336">
      <w:pPr>
        <w:pStyle w:val="ListParagraph"/>
        <w:numPr>
          <w:ilvl w:val="1"/>
          <w:numId w:val="33"/>
        </w:numPr>
        <w:tabs>
          <w:tab w:val="left" w:pos="1080"/>
          <w:tab w:val="left" w:pos="4770"/>
        </w:tabs>
        <w:spacing w:before="0" w:after="0"/>
      </w:pPr>
      <w:r>
        <w:t>Total Cumulative Length (m):</w:t>
      </w:r>
      <w:r>
        <w:tab/>
        <w:t>188.09</w:t>
      </w:r>
    </w:p>
    <w:p w14:paraId="7F7E8272" w14:textId="77777777" w:rsidR="00462539" w:rsidRDefault="00462539" w:rsidP="006E2336">
      <w:pPr>
        <w:pStyle w:val="ListParagraph"/>
        <w:numPr>
          <w:ilvl w:val="2"/>
          <w:numId w:val="33"/>
        </w:numPr>
        <w:tabs>
          <w:tab w:val="left" w:pos="1080"/>
          <w:tab w:val="left" w:pos="4770"/>
        </w:tabs>
        <w:spacing w:before="0" w:after="0"/>
      </w:pPr>
      <w:r>
        <w:t>TPD :</w:t>
      </w:r>
      <w:r>
        <w:tab/>
        <w:t>188.09</w:t>
      </w:r>
    </w:p>
    <w:p w14:paraId="335F590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8.514e-03 and maximum of 8.514e-03.</w:t>
      </w:r>
    </w:p>
    <w:p w14:paraId="6BE861D9" w14:textId="77777777" w:rsidR="00462539" w:rsidRDefault="00462539" w:rsidP="006E2336">
      <w:pPr>
        <w:pStyle w:val="ListParagraph"/>
        <w:numPr>
          <w:ilvl w:val="1"/>
          <w:numId w:val="33"/>
        </w:numPr>
        <w:tabs>
          <w:tab w:val="left" w:pos="1080"/>
          <w:tab w:val="left" w:pos="4770"/>
        </w:tabs>
        <w:spacing w:before="0" w:after="0"/>
      </w:pPr>
      <w:r>
        <w:t>Leak scenario:</w:t>
      </w:r>
    </w:p>
    <w:p w14:paraId="4CFEB406"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0.0 and maximum of 0.0 of population impacted</w:t>
      </w:r>
    </w:p>
    <w:p w14:paraId="624D1D2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11.55 and maximum of 11.55 meters.</w:t>
      </w:r>
    </w:p>
    <w:p w14:paraId="43633163" w14:textId="77777777" w:rsidR="00462539" w:rsidRDefault="00462539" w:rsidP="006E2336">
      <w:pPr>
        <w:pStyle w:val="ListParagraph"/>
        <w:numPr>
          <w:ilvl w:val="1"/>
          <w:numId w:val="33"/>
        </w:numPr>
        <w:tabs>
          <w:tab w:val="left" w:pos="1080"/>
          <w:tab w:val="left" w:pos="4770"/>
        </w:tabs>
        <w:spacing w:before="0" w:after="0"/>
      </w:pPr>
      <w:r>
        <w:t>Rupture scenario:</w:t>
      </w:r>
    </w:p>
    <w:p w14:paraId="4F6A77DC" w14:textId="77777777" w:rsidR="00462539" w:rsidRDefault="00462539" w:rsidP="006E2336">
      <w:pPr>
        <w:pStyle w:val="ListParagraph"/>
        <w:numPr>
          <w:ilvl w:val="2"/>
          <w:numId w:val="33"/>
        </w:numPr>
        <w:tabs>
          <w:tab w:val="left" w:pos="1080"/>
          <w:tab w:val="left" w:pos="4770"/>
        </w:tabs>
        <w:spacing w:before="0" w:after="0"/>
      </w:pPr>
      <w:r>
        <w:t>No. of intersections with structures is 35.0, with minimum of 1.26 and maximum of 1.26 of population impacted</w:t>
      </w:r>
    </w:p>
    <w:p w14:paraId="4285050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80.3 and maximum of 80.3 meters.</w:t>
      </w:r>
    </w:p>
    <w:p w14:paraId="041F53D6" w14:textId="77777777" w:rsidR="00462539" w:rsidRDefault="00462539" w:rsidP="006E2336">
      <w:pPr>
        <w:pStyle w:val="ListParagraph"/>
        <w:numPr>
          <w:ilvl w:val="1"/>
          <w:numId w:val="33"/>
        </w:numPr>
        <w:tabs>
          <w:tab w:val="left" w:pos="1080"/>
          <w:tab w:val="left" w:pos="4770"/>
        </w:tabs>
        <w:spacing w:before="0" w:after="0"/>
      </w:pPr>
      <w:r>
        <w:t>Puncture scenario:</w:t>
      </w:r>
    </w:p>
    <w:p w14:paraId="40DFEE3E" w14:textId="77777777" w:rsidR="00462539" w:rsidRDefault="00462539" w:rsidP="006E2336">
      <w:pPr>
        <w:pStyle w:val="ListParagraph"/>
        <w:numPr>
          <w:ilvl w:val="2"/>
          <w:numId w:val="33"/>
        </w:numPr>
        <w:tabs>
          <w:tab w:val="left" w:pos="1080"/>
          <w:tab w:val="left" w:pos="4770"/>
        </w:tabs>
        <w:spacing w:before="0" w:after="0"/>
      </w:pPr>
      <w:r>
        <w:t>No. of intersections with structures is 29.0, with minimum of 1.26 and maximum of 1.26 of population impacted</w:t>
      </w:r>
    </w:p>
    <w:p w14:paraId="69C38E8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46.87 and maximum of 46.87 meters.</w:t>
      </w:r>
    </w:p>
    <w:p w14:paraId="0E3F87E5" w14:textId="77777777" w:rsidR="00462539" w:rsidRDefault="00462539" w:rsidP="006E2336">
      <w:pPr>
        <w:pStyle w:val="ListParagraph"/>
        <w:numPr>
          <w:ilvl w:val="1"/>
          <w:numId w:val="33"/>
        </w:numPr>
        <w:tabs>
          <w:tab w:val="left" w:pos="1080"/>
          <w:tab w:val="left" w:pos="4770"/>
        </w:tabs>
        <w:spacing w:before="0" w:after="0"/>
      </w:pPr>
      <w:r>
        <w:t>Product type is LVP Products.</w:t>
      </w:r>
    </w:p>
    <w:p w14:paraId="364D0E2B"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45256761" w14:textId="77777777" w:rsidR="00462539" w:rsidRDefault="00462539" w:rsidP="006E2336">
      <w:pPr>
        <w:pStyle w:val="ListParagraph"/>
        <w:numPr>
          <w:ilvl w:val="0"/>
          <w:numId w:val="33"/>
        </w:numPr>
        <w:tabs>
          <w:tab w:val="left" w:pos="1080"/>
          <w:tab w:val="left" w:pos="4770"/>
        </w:tabs>
        <w:spacing w:before="0" w:after="0"/>
      </w:pPr>
      <w:r>
        <w:t>"FORT WHYTE INLET PIPING NPS 6</w:t>
      </w:r>
    </w:p>
    <w:p w14:paraId="46FBD352" w14:textId="77777777" w:rsidR="00462539" w:rsidRDefault="00462539" w:rsidP="006E2336">
      <w:pPr>
        <w:pStyle w:val="ListParagraph"/>
        <w:numPr>
          <w:ilvl w:val="1"/>
          <w:numId w:val="33"/>
        </w:numPr>
        <w:tabs>
          <w:tab w:val="left" w:pos="1080"/>
          <w:tab w:val="left" w:pos="4770"/>
        </w:tabs>
        <w:spacing w:before="0" w:after="0"/>
      </w:pPr>
      <w:r>
        <w:t>Total Cumulative Length (m):</w:t>
      </w:r>
      <w:r>
        <w:tab/>
        <w:t>181.78</w:t>
      </w:r>
    </w:p>
    <w:p w14:paraId="45E6DDE2" w14:textId="77777777" w:rsidR="00462539" w:rsidRDefault="00462539" w:rsidP="006E2336">
      <w:pPr>
        <w:pStyle w:val="ListParagraph"/>
        <w:numPr>
          <w:ilvl w:val="2"/>
          <w:numId w:val="33"/>
        </w:numPr>
        <w:tabs>
          <w:tab w:val="left" w:pos="1080"/>
          <w:tab w:val="left" w:pos="4770"/>
        </w:tabs>
        <w:spacing w:before="0" w:after="0"/>
      </w:pPr>
      <w:r>
        <w:t>IC Method 1 :</w:t>
      </w:r>
      <w:r>
        <w:tab/>
        <w:t>181.78</w:t>
      </w:r>
    </w:p>
    <w:p w14:paraId="44DB12EC"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9.212e-01 and maximum of 9.212e-01.</w:t>
      </w:r>
    </w:p>
    <w:p w14:paraId="2371D030" w14:textId="77777777" w:rsidR="00462539" w:rsidRDefault="00462539" w:rsidP="006E2336">
      <w:pPr>
        <w:pStyle w:val="ListParagraph"/>
        <w:numPr>
          <w:ilvl w:val="1"/>
          <w:numId w:val="33"/>
        </w:numPr>
        <w:tabs>
          <w:tab w:val="left" w:pos="1080"/>
          <w:tab w:val="left" w:pos="4770"/>
        </w:tabs>
        <w:spacing w:before="0" w:after="0"/>
      </w:pPr>
      <w:r>
        <w:t>Leak scenario:</w:t>
      </w:r>
    </w:p>
    <w:p w14:paraId="604C7CDB"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715EB8F8"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12.24 and maximum of 12.24 meters.</w:t>
      </w:r>
    </w:p>
    <w:p w14:paraId="59EAF302" w14:textId="77777777" w:rsidR="00462539" w:rsidRDefault="00462539" w:rsidP="006E2336">
      <w:pPr>
        <w:pStyle w:val="ListParagraph"/>
        <w:numPr>
          <w:ilvl w:val="1"/>
          <w:numId w:val="33"/>
        </w:numPr>
        <w:tabs>
          <w:tab w:val="left" w:pos="1080"/>
          <w:tab w:val="left" w:pos="4770"/>
        </w:tabs>
        <w:spacing w:before="0" w:after="0"/>
      </w:pPr>
      <w:r>
        <w:t>Rupture scenario:</w:t>
      </w:r>
    </w:p>
    <w:p w14:paraId="257989BE"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42A5F4B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129.72 and maximum of 129.72 meters.</w:t>
      </w:r>
    </w:p>
    <w:p w14:paraId="73AA279C" w14:textId="77777777" w:rsidR="00462539" w:rsidRDefault="00462539" w:rsidP="006E2336">
      <w:pPr>
        <w:pStyle w:val="ListParagraph"/>
        <w:numPr>
          <w:ilvl w:val="1"/>
          <w:numId w:val="33"/>
        </w:numPr>
        <w:tabs>
          <w:tab w:val="left" w:pos="1080"/>
          <w:tab w:val="left" w:pos="4770"/>
        </w:tabs>
        <w:spacing w:before="0" w:after="0"/>
      </w:pPr>
      <w:r>
        <w:t>Puncture scenario:</w:t>
      </w:r>
    </w:p>
    <w:p w14:paraId="61BE73AC"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62686BD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5AFD2510" w14:textId="77777777" w:rsidR="00462539" w:rsidRDefault="00462539" w:rsidP="006E2336">
      <w:pPr>
        <w:pStyle w:val="ListParagraph"/>
        <w:numPr>
          <w:ilvl w:val="1"/>
          <w:numId w:val="33"/>
        </w:numPr>
        <w:tabs>
          <w:tab w:val="left" w:pos="1080"/>
          <w:tab w:val="left" w:pos="4770"/>
        </w:tabs>
        <w:spacing w:before="0" w:after="0"/>
      </w:pPr>
      <w:r>
        <w:t>Product type is NGL.</w:t>
      </w:r>
    </w:p>
    <w:p w14:paraId="3C83C57B" w14:textId="77777777" w:rsidR="00462539" w:rsidRDefault="00462539" w:rsidP="006E2336">
      <w:pPr>
        <w:pStyle w:val="ListParagraph"/>
        <w:numPr>
          <w:ilvl w:val="1"/>
          <w:numId w:val="33"/>
        </w:numPr>
        <w:tabs>
          <w:tab w:val="left" w:pos="1080"/>
          <w:tab w:val="left" w:pos="4770"/>
        </w:tabs>
        <w:spacing w:before="0" w:after="0"/>
      </w:pPr>
      <w:r>
        <w:t>Class area location is/are nan."</w:t>
      </w:r>
    </w:p>
    <w:p w14:paraId="263BE464" w14:textId="77777777" w:rsidR="00462539" w:rsidRDefault="00462539" w:rsidP="006E2336">
      <w:pPr>
        <w:pStyle w:val="ListParagraph"/>
        <w:numPr>
          <w:ilvl w:val="0"/>
          <w:numId w:val="33"/>
        </w:numPr>
        <w:tabs>
          <w:tab w:val="left" w:pos="1080"/>
          <w:tab w:val="left" w:pos="4770"/>
        </w:tabs>
        <w:spacing w:before="0" w:after="0"/>
      </w:pPr>
      <w:r>
        <w:t>"FORT SASKATCHEWAN TO EST (YO-YO) NPS 16</w:t>
      </w:r>
    </w:p>
    <w:p w14:paraId="62B58899" w14:textId="77777777" w:rsidR="00462539" w:rsidRDefault="00462539" w:rsidP="006E2336">
      <w:pPr>
        <w:pStyle w:val="ListParagraph"/>
        <w:numPr>
          <w:ilvl w:val="1"/>
          <w:numId w:val="33"/>
        </w:numPr>
        <w:tabs>
          <w:tab w:val="left" w:pos="1080"/>
          <w:tab w:val="left" w:pos="4770"/>
        </w:tabs>
        <w:spacing w:before="0" w:after="0"/>
      </w:pPr>
      <w:r>
        <w:t>Total Cumulative Length (m):</w:t>
      </w:r>
      <w:r>
        <w:tab/>
        <w:t>177.68</w:t>
      </w:r>
    </w:p>
    <w:p w14:paraId="69463F3B" w14:textId="77777777" w:rsidR="00462539" w:rsidRDefault="00462539" w:rsidP="006E2336">
      <w:pPr>
        <w:pStyle w:val="ListParagraph"/>
        <w:numPr>
          <w:ilvl w:val="2"/>
          <w:numId w:val="33"/>
        </w:numPr>
        <w:tabs>
          <w:tab w:val="left" w:pos="1080"/>
          <w:tab w:val="left" w:pos="4770"/>
        </w:tabs>
        <w:spacing w:before="0" w:after="0"/>
      </w:pPr>
      <w:r>
        <w:t>TPD :</w:t>
      </w:r>
      <w:r>
        <w:tab/>
        <w:t>177.68</w:t>
      </w:r>
    </w:p>
    <w:p w14:paraId="46F4989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1.133e-03 and maximum of 2.813e-03.</w:t>
      </w:r>
    </w:p>
    <w:p w14:paraId="308FCB9A" w14:textId="77777777" w:rsidR="00462539" w:rsidRDefault="00462539" w:rsidP="006E2336">
      <w:pPr>
        <w:pStyle w:val="ListParagraph"/>
        <w:numPr>
          <w:ilvl w:val="1"/>
          <w:numId w:val="33"/>
        </w:numPr>
        <w:tabs>
          <w:tab w:val="left" w:pos="1080"/>
          <w:tab w:val="left" w:pos="4770"/>
        </w:tabs>
        <w:spacing w:before="0" w:after="0"/>
      </w:pPr>
      <w:r>
        <w:t>Leak scenario:</w:t>
      </w:r>
    </w:p>
    <w:p w14:paraId="1782A37F" w14:textId="77777777" w:rsidR="00462539" w:rsidRDefault="00462539" w:rsidP="006E2336">
      <w:pPr>
        <w:pStyle w:val="ListParagraph"/>
        <w:numPr>
          <w:ilvl w:val="2"/>
          <w:numId w:val="33"/>
        </w:numPr>
        <w:tabs>
          <w:tab w:val="left" w:pos="1080"/>
          <w:tab w:val="left" w:pos="4770"/>
        </w:tabs>
        <w:spacing w:before="0" w:after="0"/>
      </w:pPr>
      <w:r>
        <w:t>No. of intersections with structures is 32.0, with minimum of nan and maximum of nan of population impacted</w:t>
      </w:r>
    </w:p>
    <w:p w14:paraId="09C6FCB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10.2 and maximum of 10.2 meters.</w:t>
      </w:r>
    </w:p>
    <w:p w14:paraId="31DA5140" w14:textId="77777777" w:rsidR="00462539" w:rsidRDefault="00462539" w:rsidP="006E2336">
      <w:pPr>
        <w:pStyle w:val="ListParagraph"/>
        <w:numPr>
          <w:ilvl w:val="1"/>
          <w:numId w:val="33"/>
        </w:numPr>
        <w:tabs>
          <w:tab w:val="left" w:pos="1080"/>
          <w:tab w:val="left" w:pos="4770"/>
        </w:tabs>
        <w:spacing w:before="0" w:after="0"/>
      </w:pPr>
      <w:r>
        <w:t>Rupture scenario:</w:t>
      </w:r>
    </w:p>
    <w:p w14:paraId="1F6BCA63" w14:textId="77777777" w:rsidR="00462539" w:rsidRDefault="00462539" w:rsidP="006E2336">
      <w:pPr>
        <w:pStyle w:val="ListParagraph"/>
        <w:numPr>
          <w:ilvl w:val="2"/>
          <w:numId w:val="33"/>
        </w:numPr>
        <w:tabs>
          <w:tab w:val="left" w:pos="1080"/>
          <w:tab w:val="left" w:pos="4770"/>
        </w:tabs>
        <w:spacing w:before="0" w:after="0"/>
      </w:pPr>
      <w:r>
        <w:t>No. of intersections with structures is 73.0, with minimum of 13.68 and maximum of 72.29 of population impacted</w:t>
      </w:r>
    </w:p>
    <w:p w14:paraId="053FEC0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204.62 and maximum of 204.62 meters.</w:t>
      </w:r>
    </w:p>
    <w:p w14:paraId="004F1EB1" w14:textId="77777777" w:rsidR="00462539" w:rsidRDefault="00462539" w:rsidP="006E2336">
      <w:pPr>
        <w:pStyle w:val="ListParagraph"/>
        <w:numPr>
          <w:ilvl w:val="1"/>
          <w:numId w:val="33"/>
        </w:numPr>
        <w:tabs>
          <w:tab w:val="left" w:pos="1080"/>
          <w:tab w:val="left" w:pos="4770"/>
        </w:tabs>
        <w:spacing w:before="0" w:after="0"/>
      </w:pPr>
      <w:r>
        <w:t>Puncture scenario:</w:t>
      </w:r>
    </w:p>
    <w:p w14:paraId="765924B8" w14:textId="77777777" w:rsidR="00462539" w:rsidRDefault="00462539" w:rsidP="006E2336">
      <w:pPr>
        <w:pStyle w:val="ListParagraph"/>
        <w:numPr>
          <w:ilvl w:val="2"/>
          <w:numId w:val="33"/>
        </w:numPr>
        <w:tabs>
          <w:tab w:val="left" w:pos="1080"/>
          <w:tab w:val="left" w:pos="4770"/>
        </w:tabs>
        <w:spacing w:before="0" w:after="0"/>
      </w:pPr>
      <w:r>
        <w:t>No. of intersections with structures is 92.0, with minimum of 2.28 and maximum of 2.28 of population impacted</w:t>
      </w:r>
    </w:p>
    <w:p w14:paraId="54E29E6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47.09 and maximum of 47.09 meters.</w:t>
      </w:r>
    </w:p>
    <w:p w14:paraId="14E4C64B"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2797E70A" w14:textId="77777777" w:rsidR="00462539" w:rsidRDefault="00462539" w:rsidP="006E2336">
      <w:pPr>
        <w:pStyle w:val="ListParagraph"/>
        <w:numPr>
          <w:ilvl w:val="1"/>
          <w:numId w:val="33"/>
        </w:numPr>
        <w:tabs>
          <w:tab w:val="left" w:pos="1080"/>
          <w:tab w:val="left" w:pos="4770"/>
        </w:tabs>
        <w:spacing w:before="0" w:after="0"/>
      </w:pPr>
      <w:r>
        <w:t>Class area location is/are 1.0, 2.0."</w:t>
      </w:r>
    </w:p>
    <w:p w14:paraId="09874287" w14:textId="77777777" w:rsidR="00462539" w:rsidRDefault="00462539" w:rsidP="006E2336">
      <w:pPr>
        <w:pStyle w:val="ListParagraph"/>
        <w:numPr>
          <w:ilvl w:val="0"/>
          <w:numId w:val="33"/>
        </w:numPr>
        <w:tabs>
          <w:tab w:val="left" w:pos="1080"/>
          <w:tab w:val="left" w:pos="4770"/>
        </w:tabs>
        <w:spacing w:before="0" w:after="0"/>
      </w:pPr>
      <w:r>
        <w:t>"BELTON TO MARIPOSA NPS 10</w:t>
      </w:r>
    </w:p>
    <w:p w14:paraId="250FEAFE" w14:textId="77777777" w:rsidR="00462539" w:rsidRDefault="00462539" w:rsidP="006E2336">
      <w:pPr>
        <w:pStyle w:val="ListParagraph"/>
        <w:numPr>
          <w:ilvl w:val="1"/>
          <w:numId w:val="33"/>
        </w:numPr>
        <w:tabs>
          <w:tab w:val="left" w:pos="1080"/>
          <w:tab w:val="left" w:pos="4770"/>
        </w:tabs>
        <w:spacing w:before="0" w:after="0"/>
      </w:pPr>
      <w:r>
        <w:t>Total Cumulative Length (m):</w:t>
      </w:r>
      <w:r>
        <w:tab/>
        <w:t>177.25</w:t>
      </w:r>
    </w:p>
    <w:p w14:paraId="6EB6E3B8" w14:textId="77777777" w:rsidR="00462539" w:rsidRDefault="00462539" w:rsidP="006E2336">
      <w:pPr>
        <w:pStyle w:val="ListParagraph"/>
        <w:numPr>
          <w:ilvl w:val="2"/>
          <w:numId w:val="33"/>
        </w:numPr>
        <w:tabs>
          <w:tab w:val="left" w:pos="1080"/>
          <w:tab w:val="left" w:pos="4770"/>
        </w:tabs>
        <w:spacing w:before="0" w:after="0"/>
      </w:pPr>
      <w:r>
        <w:t>TPD :</w:t>
      </w:r>
      <w:r>
        <w:tab/>
        <w:t>177.25</w:t>
      </w:r>
    </w:p>
    <w:p w14:paraId="794AF4B0"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1.785e-03 and maximum of 6.781e-03.</w:t>
      </w:r>
    </w:p>
    <w:p w14:paraId="4B9A050A" w14:textId="77777777" w:rsidR="00462539" w:rsidRDefault="00462539" w:rsidP="006E2336">
      <w:pPr>
        <w:pStyle w:val="ListParagraph"/>
        <w:numPr>
          <w:ilvl w:val="1"/>
          <w:numId w:val="33"/>
        </w:numPr>
        <w:tabs>
          <w:tab w:val="left" w:pos="1080"/>
          <w:tab w:val="left" w:pos="4770"/>
        </w:tabs>
        <w:spacing w:before="0" w:after="0"/>
      </w:pPr>
      <w:r>
        <w:t>Leak scenario:</w:t>
      </w:r>
    </w:p>
    <w:p w14:paraId="6EC02945" w14:textId="77777777" w:rsidR="00462539" w:rsidRDefault="00462539" w:rsidP="006E2336">
      <w:pPr>
        <w:pStyle w:val="ListParagraph"/>
        <w:numPr>
          <w:ilvl w:val="2"/>
          <w:numId w:val="33"/>
        </w:numPr>
        <w:tabs>
          <w:tab w:val="left" w:pos="1080"/>
          <w:tab w:val="left" w:pos="4770"/>
        </w:tabs>
        <w:spacing w:before="0" w:after="0"/>
      </w:pPr>
      <w:r>
        <w:t>No. of intersections with structures is 8.0, with minimum of 1.26 and maximum of 1.26 of population impacted</w:t>
      </w:r>
    </w:p>
    <w:p w14:paraId="5CFC37B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4.11 and maximum of 4.11 meters.</w:t>
      </w:r>
    </w:p>
    <w:p w14:paraId="52F19CC7" w14:textId="77777777" w:rsidR="00462539" w:rsidRDefault="00462539" w:rsidP="006E2336">
      <w:pPr>
        <w:pStyle w:val="ListParagraph"/>
        <w:numPr>
          <w:ilvl w:val="1"/>
          <w:numId w:val="33"/>
        </w:numPr>
        <w:tabs>
          <w:tab w:val="left" w:pos="1080"/>
          <w:tab w:val="left" w:pos="4770"/>
        </w:tabs>
        <w:spacing w:before="0" w:after="0"/>
      </w:pPr>
      <w:r>
        <w:t>Rupture scenario:</w:t>
      </w:r>
    </w:p>
    <w:p w14:paraId="1A185477"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1.26 and maximum of 1.26 of population impacted</w:t>
      </w:r>
    </w:p>
    <w:p w14:paraId="326D085D"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68.05 and maximum of 68.05 meters.</w:t>
      </w:r>
    </w:p>
    <w:p w14:paraId="1BE694EE" w14:textId="77777777" w:rsidR="00462539" w:rsidRDefault="00462539" w:rsidP="006E2336">
      <w:pPr>
        <w:pStyle w:val="ListParagraph"/>
        <w:numPr>
          <w:ilvl w:val="1"/>
          <w:numId w:val="33"/>
        </w:numPr>
        <w:tabs>
          <w:tab w:val="left" w:pos="1080"/>
          <w:tab w:val="left" w:pos="4770"/>
        </w:tabs>
        <w:spacing w:before="0" w:after="0"/>
      </w:pPr>
      <w:r>
        <w:t>Puncture scenario:</w:t>
      </w:r>
    </w:p>
    <w:p w14:paraId="77EC2A53"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1.26 and maximum of 1.26 of population impacted</w:t>
      </w:r>
    </w:p>
    <w:p w14:paraId="3A20B76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16.44 and maximum of 16.44 meters.</w:t>
      </w:r>
    </w:p>
    <w:p w14:paraId="1427B638" w14:textId="77777777" w:rsidR="00462539" w:rsidRDefault="00462539" w:rsidP="006E2336">
      <w:pPr>
        <w:pStyle w:val="ListParagraph"/>
        <w:numPr>
          <w:ilvl w:val="1"/>
          <w:numId w:val="33"/>
        </w:numPr>
        <w:tabs>
          <w:tab w:val="left" w:pos="1080"/>
          <w:tab w:val="left" w:pos="4770"/>
        </w:tabs>
        <w:spacing w:before="0" w:after="0"/>
      </w:pPr>
      <w:r>
        <w:t>Product type is Blend.</w:t>
      </w:r>
    </w:p>
    <w:p w14:paraId="52863BBD"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2AEA0C0" w14:textId="77777777" w:rsidR="00462539" w:rsidRDefault="00462539" w:rsidP="006E2336">
      <w:pPr>
        <w:pStyle w:val="ListParagraph"/>
        <w:numPr>
          <w:ilvl w:val="0"/>
          <w:numId w:val="33"/>
        </w:numPr>
        <w:tabs>
          <w:tab w:val="left" w:pos="1080"/>
          <w:tab w:val="left" w:pos="4770"/>
        </w:tabs>
        <w:spacing w:before="0" w:after="0"/>
      </w:pPr>
      <w:r>
        <w:t>"PECO PUMP TO BRAZEAU STATION NPS 4</w:t>
      </w:r>
    </w:p>
    <w:p w14:paraId="00598620" w14:textId="77777777" w:rsidR="00462539" w:rsidRDefault="00462539" w:rsidP="006E2336">
      <w:pPr>
        <w:pStyle w:val="ListParagraph"/>
        <w:numPr>
          <w:ilvl w:val="1"/>
          <w:numId w:val="33"/>
        </w:numPr>
        <w:tabs>
          <w:tab w:val="left" w:pos="1080"/>
          <w:tab w:val="left" w:pos="4770"/>
        </w:tabs>
        <w:spacing w:before="0" w:after="0"/>
      </w:pPr>
      <w:r>
        <w:t>Total Cumulative Length (m):</w:t>
      </w:r>
      <w:r>
        <w:tab/>
        <w:t>173.57</w:t>
      </w:r>
    </w:p>
    <w:p w14:paraId="057B18BA" w14:textId="77777777" w:rsidR="00462539" w:rsidRDefault="00462539" w:rsidP="006E2336">
      <w:pPr>
        <w:pStyle w:val="ListParagraph"/>
        <w:numPr>
          <w:ilvl w:val="2"/>
          <w:numId w:val="33"/>
        </w:numPr>
        <w:tabs>
          <w:tab w:val="left" w:pos="1080"/>
          <w:tab w:val="left" w:pos="4770"/>
        </w:tabs>
        <w:spacing w:before="0" w:after="0"/>
      </w:pPr>
      <w:r>
        <w:t>TPD :</w:t>
      </w:r>
      <w:r>
        <w:tab/>
        <w:t>173.57</w:t>
      </w:r>
    </w:p>
    <w:p w14:paraId="5E704A4A"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1.508e-03 and maximum of 1.973e-03.</w:t>
      </w:r>
    </w:p>
    <w:p w14:paraId="14DEE7B7" w14:textId="77777777" w:rsidR="00462539" w:rsidRDefault="00462539" w:rsidP="006E2336">
      <w:pPr>
        <w:pStyle w:val="ListParagraph"/>
        <w:numPr>
          <w:ilvl w:val="1"/>
          <w:numId w:val="33"/>
        </w:numPr>
        <w:tabs>
          <w:tab w:val="left" w:pos="1080"/>
          <w:tab w:val="left" w:pos="4770"/>
        </w:tabs>
        <w:spacing w:before="0" w:after="0"/>
      </w:pPr>
      <w:r>
        <w:t>Leak scenario:</w:t>
      </w:r>
    </w:p>
    <w:p w14:paraId="466C0CAE"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12.61 and maximum of 12.61 of population impacted</w:t>
      </w:r>
    </w:p>
    <w:p w14:paraId="3A2F47B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42DE8BB9" w14:textId="77777777" w:rsidR="00462539" w:rsidRDefault="00462539" w:rsidP="006E2336">
      <w:pPr>
        <w:pStyle w:val="ListParagraph"/>
        <w:numPr>
          <w:ilvl w:val="1"/>
          <w:numId w:val="33"/>
        </w:numPr>
        <w:tabs>
          <w:tab w:val="left" w:pos="1080"/>
          <w:tab w:val="left" w:pos="4770"/>
        </w:tabs>
        <w:spacing w:before="0" w:after="0"/>
      </w:pPr>
      <w:r>
        <w:t>Rupture scenario:</w:t>
      </w:r>
    </w:p>
    <w:p w14:paraId="6EA30F0C" w14:textId="77777777" w:rsidR="00462539" w:rsidRDefault="00462539" w:rsidP="006E2336">
      <w:pPr>
        <w:pStyle w:val="ListParagraph"/>
        <w:numPr>
          <w:ilvl w:val="2"/>
          <w:numId w:val="33"/>
        </w:numPr>
        <w:tabs>
          <w:tab w:val="left" w:pos="1080"/>
          <w:tab w:val="left" w:pos="4770"/>
        </w:tabs>
        <w:spacing w:before="0" w:after="0"/>
      </w:pPr>
      <w:r>
        <w:t>No. of intersections with structures is 16.0, with minimum of 12.61 and maximum of 12.61 of population impacted</w:t>
      </w:r>
    </w:p>
    <w:p w14:paraId="00852D3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97.06 and maximum of 97.06 meters.</w:t>
      </w:r>
    </w:p>
    <w:p w14:paraId="102408D3" w14:textId="77777777" w:rsidR="00462539" w:rsidRDefault="00462539" w:rsidP="006E2336">
      <w:pPr>
        <w:pStyle w:val="ListParagraph"/>
        <w:numPr>
          <w:ilvl w:val="1"/>
          <w:numId w:val="33"/>
        </w:numPr>
        <w:tabs>
          <w:tab w:val="left" w:pos="1080"/>
          <w:tab w:val="left" w:pos="4770"/>
        </w:tabs>
        <w:spacing w:before="0" w:after="0"/>
      </w:pPr>
      <w:r>
        <w:t>Puncture scenario:</w:t>
      </w:r>
    </w:p>
    <w:p w14:paraId="51732D77"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12.61 and maximum of 12.61 of population impacted</w:t>
      </w:r>
    </w:p>
    <w:p w14:paraId="4AA4170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1413E273"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59E32221"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79A12959" w14:textId="77777777" w:rsidR="00462539" w:rsidRDefault="00462539" w:rsidP="006E2336">
      <w:pPr>
        <w:pStyle w:val="ListParagraph"/>
        <w:numPr>
          <w:ilvl w:val="0"/>
          <w:numId w:val="33"/>
        </w:numPr>
        <w:tabs>
          <w:tab w:val="left" w:pos="1080"/>
          <w:tab w:val="left" w:pos="4770"/>
        </w:tabs>
        <w:spacing w:before="0" w:after="0"/>
      </w:pPr>
      <w:r>
        <w:t>"PECO TO BRAZEAU NPS 3</w:t>
      </w:r>
    </w:p>
    <w:p w14:paraId="36BC219C" w14:textId="77777777" w:rsidR="00462539" w:rsidRDefault="00462539" w:rsidP="006E2336">
      <w:pPr>
        <w:pStyle w:val="ListParagraph"/>
        <w:numPr>
          <w:ilvl w:val="1"/>
          <w:numId w:val="33"/>
        </w:numPr>
        <w:tabs>
          <w:tab w:val="left" w:pos="1080"/>
          <w:tab w:val="left" w:pos="4770"/>
        </w:tabs>
        <w:spacing w:before="0" w:after="0"/>
      </w:pPr>
      <w:r>
        <w:t>Total Cumulative Length (m):</w:t>
      </w:r>
      <w:r>
        <w:tab/>
        <w:t>173.55</w:t>
      </w:r>
    </w:p>
    <w:p w14:paraId="6A623543" w14:textId="77777777" w:rsidR="00462539" w:rsidRDefault="00462539" w:rsidP="006E2336">
      <w:pPr>
        <w:pStyle w:val="ListParagraph"/>
        <w:numPr>
          <w:ilvl w:val="2"/>
          <w:numId w:val="33"/>
        </w:numPr>
        <w:tabs>
          <w:tab w:val="left" w:pos="1080"/>
          <w:tab w:val="left" w:pos="4770"/>
        </w:tabs>
        <w:spacing w:before="0" w:after="0"/>
      </w:pPr>
      <w:r>
        <w:t>TPD :</w:t>
      </w:r>
      <w:r>
        <w:tab/>
        <w:t>173.55</w:t>
      </w:r>
    </w:p>
    <w:p w14:paraId="54A23224"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1.772e-03 and maximum of 2.704e-03.</w:t>
      </w:r>
    </w:p>
    <w:p w14:paraId="6D6A7102" w14:textId="77777777" w:rsidR="00462539" w:rsidRDefault="00462539" w:rsidP="006E2336">
      <w:pPr>
        <w:pStyle w:val="ListParagraph"/>
        <w:numPr>
          <w:ilvl w:val="1"/>
          <w:numId w:val="33"/>
        </w:numPr>
        <w:tabs>
          <w:tab w:val="left" w:pos="1080"/>
          <w:tab w:val="left" w:pos="4770"/>
        </w:tabs>
        <w:spacing w:before="0" w:after="0"/>
      </w:pPr>
      <w:r>
        <w:t>Leak scenario:</w:t>
      </w:r>
    </w:p>
    <w:p w14:paraId="277E4314"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31E018B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7D2175D4" w14:textId="77777777" w:rsidR="00462539" w:rsidRDefault="00462539" w:rsidP="006E2336">
      <w:pPr>
        <w:pStyle w:val="ListParagraph"/>
        <w:numPr>
          <w:ilvl w:val="1"/>
          <w:numId w:val="33"/>
        </w:numPr>
        <w:tabs>
          <w:tab w:val="left" w:pos="1080"/>
          <w:tab w:val="left" w:pos="4770"/>
        </w:tabs>
        <w:spacing w:before="0" w:after="0"/>
      </w:pPr>
      <w:r>
        <w:t>Rupture scenario:</w:t>
      </w:r>
    </w:p>
    <w:p w14:paraId="07B23331"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12.61 and maximum of 12.61 of population impacted</w:t>
      </w:r>
    </w:p>
    <w:p w14:paraId="5A6284F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80.38 and maximum of 80.38 meters.</w:t>
      </w:r>
    </w:p>
    <w:p w14:paraId="1092D67D" w14:textId="77777777" w:rsidR="00462539" w:rsidRDefault="00462539" w:rsidP="006E2336">
      <w:pPr>
        <w:pStyle w:val="ListParagraph"/>
        <w:numPr>
          <w:ilvl w:val="1"/>
          <w:numId w:val="33"/>
        </w:numPr>
        <w:tabs>
          <w:tab w:val="left" w:pos="1080"/>
          <w:tab w:val="left" w:pos="4770"/>
        </w:tabs>
        <w:spacing w:before="0" w:after="0"/>
      </w:pPr>
      <w:r>
        <w:t>Puncture scenario:</w:t>
      </w:r>
    </w:p>
    <w:p w14:paraId="6C3B3114"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12.61 and maximum of 12.61 of population impacted</w:t>
      </w:r>
    </w:p>
    <w:p w14:paraId="35D6CAE5"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57.84 and maximum of 57.84 meters.</w:t>
      </w:r>
    </w:p>
    <w:p w14:paraId="0C328C23"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0A36BF22"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714F3977" w14:textId="77777777" w:rsidR="00462539" w:rsidRDefault="00462539" w:rsidP="006E2336">
      <w:pPr>
        <w:pStyle w:val="ListParagraph"/>
        <w:numPr>
          <w:ilvl w:val="0"/>
          <w:numId w:val="33"/>
        </w:numPr>
        <w:tabs>
          <w:tab w:val="left" w:pos="1080"/>
          <w:tab w:val="left" w:pos="4770"/>
        </w:tabs>
        <w:spacing w:before="0" w:after="0"/>
      </w:pPr>
      <w:r>
        <w:t>"NIPISI CONDENSATE NPS 6</w:t>
      </w:r>
    </w:p>
    <w:p w14:paraId="075C7A54" w14:textId="77777777" w:rsidR="00462539" w:rsidRDefault="00462539" w:rsidP="006E2336">
      <w:pPr>
        <w:pStyle w:val="ListParagraph"/>
        <w:numPr>
          <w:ilvl w:val="1"/>
          <w:numId w:val="33"/>
        </w:numPr>
        <w:tabs>
          <w:tab w:val="left" w:pos="1080"/>
          <w:tab w:val="left" w:pos="4770"/>
        </w:tabs>
        <w:spacing w:before="0" w:after="0"/>
      </w:pPr>
      <w:r>
        <w:t>Total Cumulative Length (m):</w:t>
      </w:r>
      <w:r>
        <w:tab/>
        <w:t>171.51</w:t>
      </w:r>
    </w:p>
    <w:p w14:paraId="01CD91CE" w14:textId="77777777" w:rsidR="00462539" w:rsidRDefault="00462539" w:rsidP="006E2336">
      <w:pPr>
        <w:pStyle w:val="ListParagraph"/>
        <w:numPr>
          <w:ilvl w:val="2"/>
          <w:numId w:val="33"/>
        </w:numPr>
        <w:tabs>
          <w:tab w:val="left" w:pos="1080"/>
          <w:tab w:val="left" w:pos="4770"/>
        </w:tabs>
        <w:spacing w:before="0" w:after="0"/>
      </w:pPr>
      <w:r>
        <w:t>IC Method 1 :</w:t>
      </w:r>
      <w:r>
        <w:tab/>
        <w:t>171.51</w:t>
      </w:r>
    </w:p>
    <w:p w14:paraId="465F428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9.117e-01 and maximum of 9.117e-01.</w:t>
      </w:r>
    </w:p>
    <w:p w14:paraId="4F884C2D" w14:textId="77777777" w:rsidR="00462539" w:rsidRDefault="00462539" w:rsidP="006E2336">
      <w:pPr>
        <w:pStyle w:val="ListParagraph"/>
        <w:numPr>
          <w:ilvl w:val="1"/>
          <w:numId w:val="33"/>
        </w:numPr>
        <w:tabs>
          <w:tab w:val="left" w:pos="1080"/>
          <w:tab w:val="left" w:pos="4770"/>
        </w:tabs>
        <w:spacing w:before="0" w:after="0"/>
      </w:pPr>
      <w:r>
        <w:t>Leak scenario:</w:t>
      </w:r>
    </w:p>
    <w:p w14:paraId="3ADF32FD"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1FB3E92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5405584F" w14:textId="77777777" w:rsidR="00462539" w:rsidRDefault="00462539" w:rsidP="006E2336">
      <w:pPr>
        <w:pStyle w:val="ListParagraph"/>
        <w:numPr>
          <w:ilvl w:val="1"/>
          <w:numId w:val="33"/>
        </w:numPr>
        <w:tabs>
          <w:tab w:val="left" w:pos="1080"/>
          <w:tab w:val="left" w:pos="4770"/>
        </w:tabs>
        <w:spacing w:before="0" w:after="0"/>
      </w:pPr>
      <w:r>
        <w:t>Rupture scenario:</w:t>
      </w:r>
    </w:p>
    <w:p w14:paraId="6C19BD4A"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327FC3F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112.52 and maximum of 112.52 meters.</w:t>
      </w:r>
    </w:p>
    <w:p w14:paraId="6A8E5703" w14:textId="77777777" w:rsidR="00462539" w:rsidRDefault="00462539" w:rsidP="006E2336">
      <w:pPr>
        <w:pStyle w:val="ListParagraph"/>
        <w:numPr>
          <w:ilvl w:val="1"/>
          <w:numId w:val="33"/>
        </w:numPr>
        <w:tabs>
          <w:tab w:val="left" w:pos="1080"/>
          <w:tab w:val="left" w:pos="4770"/>
        </w:tabs>
        <w:spacing w:before="0" w:after="0"/>
      </w:pPr>
      <w:r>
        <w:t>Puncture scenario:</w:t>
      </w:r>
    </w:p>
    <w:p w14:paraId="71ACFE54"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14A5E07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3AA10A20"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4F0E3FBF" w14:textId="77777777" w:rsidR="00462539" w:rsidRDefault="00462539" w:rsidP="006E2336">
      <w:pPr>
        <w:pStyle w:val="ListParagraph"/>
        <w:numPr>
          <w:ilvl w:val="1"/>
          <w:numId w:val="33"/>
        </w:numPr>
        <w:tabs>
          <w:tab w:val="left" w:pos="1080"/>
          <w:tab w:val="left" w:pos="4770"/>
        </w:tabs>
        <w:spacing w:before="0" w:after="0"/>
      </w:pPr>
      <w:r>
        <w:t>Class area location is/are nan."</w:t>
      </w:r>
    </w:p>
    <w:p w14:paraId="70B05F38" w14:textId="77777777" w:rsidR="00462539" w:rsidRDefault="00462539" w:rsidP="006E2336">
      <w:pPr>
        <w:pStyle w:val="ListParagraph"/>
        <w:numPr>
          <w:ilvl w:val="0"/>
          <w:numId w:val="33"/>
        </w:numPr>
        <w:tabs>
          <w:tab w:val="left" w:pos="1080"/>
          <w:tab w:val="left" w:pos="4770"/>
        </w:tabs>
        <w:spacing w:before="0" w:after="0"/>
      </w:pPr>
      <w:r>
        <w:t>"KERROBERT TO SASK ENERGY FUEL GAS NPS 2</w:t>
      </w:r>
    </w:p>
    <w:p w14:paraId="3941E992" w14:textId="77777777" w:rsidR="00462539" w:rsidRDefault="00462539" w:rsidP="006E2336">
      <w:pPr>
        <w:pStyle w:val="ListParagraph"/>
        <w:numPr>
          <w:ilvl w:val="1"/>
          <w:numId w:val="33"/>
        </w:numPr>
        <w:tabs>
          <w:tab w:val="left" w:pos="1080"/>
          <w:tab w:val="left" w:pos="4770"/>
        </w:tabs>
        <w:spacing w:before="0" w:after="0"/>
      </w:pPr>
      <w:r>
        <w:t>Total Cumulative Length (m):</w:t>
      </w:r>
      <w:r>
        <w:tab/>
        <w:t>163.47</w:t>
      </w:r>
    </w:p>
    <w:p w14:paraId="30AA5431" w14:textId="77777777" w:rsidR="00462539" w:rsidRDefault="00462539" w:rsidP="006E2336">
      <w:pPr>
        <w:pStyle w:val="ListParagraph"/>
        <w:numPr>
          <w:ilvl w:val="2"/>
          <w:numId w:val="33"/>
        </w:numPr>
        <w:tabs>
          <w:tab w:val="left" w:pos="1080"/>
          <w:tab w:val="left" w:pos="4770"/>
        </w:tabs>
        <w:spacing w:before="0" w:after="0"/>
      </w:pPr>
      <w:r>
        <w:t>IC Method 1 :</w:t>
      </w:r>
      <w:r>
        <w:tab/>
        <w:t>163.47</w:t>
      </w:r>
    </w:p>
    <w:p w14:paraId="116CA097"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9.066e-01 and maximum of 9.160e-01.</w:t>
      </w:r>
    </w:p>
    <w:p w14:paraId="0F596A98" w14:textId="77777777" w:rsidR="00462539" w:rsidRDefault="00462539" w:rsidP="006E2336">
      <w:pPr>
        <w:pStyle w:val="ListParagraph"/>
        <w:numPr>
          <w:ilvl w:val="1"/>
          <w:numId w:val="33"/>
        </w:numPr>
        <w:tabs>
          <w:tab w:val="left" w:pos="1080"/>
          <w:tab w:val="left" w:pos="4770"/>
        </w:tabs>
        <w:spacing w:before="0" w:after="0"/>
      </w:pPr>
      <w:r>
        <w:t>Leak scenario:</w:t>
      </w:r>
    </w:p>
    <w:p w14:paraId="745B035C" w14:textId="77777777" w:rsidR="00462539" w:rsidRDefault="00462539" w:rsidP="006E2336">
      <w:pPr>
        <w:pStyle w:val="ListParagraph"/>
        <w:numPr>
          <w:ilvl w:val="2"/>
          <w:numId w:val="33"/>
        </w:numPr>
        <w:tabs>
          <w:tab w:val="left" w:pos="1080"/>
          <w:tab w:val="left" w:pos="4770"/>
        </w:tabs>
        <w:spacing w:before="0" w:after="0"/>
      </w:pPr>
      <w:r>
        <w:t>No. of intersections with structures is 20.0, with minimum of 0.0 and maximum of 2.28 of population impacted</w:t>
      </w:r>
    </w:p>
    <w:p w14:paraId="629CDED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10.69 and maximum of 10.69 meters.</w:t>
      </w:r>
    </w:p>
    <w:p w14:paraId="371D2EFA" w14:textId="77777777" w:rsidR="00462539" w:rsidRDefault="00462539" w:rsidP="006E2336">
      <w:pPr>
        <w:pStyle w:val="ListParagraph"/>
        <w:numPr>
          <w:ilvl w:val="1"/>
          <w:numId w:val="33"/>
        </w:numPr>
        <w:tabs>
          <w:tab w:val="left" w:pos="1080"/>
          <w:tab w:val="left" w:pos="4770"/>
        </w:tabs>
        <w:spacing w:before="0" w:after="0"/>
      </w:pPr>
      <w:r>
        <w:t>Rupture scenario:</w:t>
      </w:r>
    </w:p>
    <w:p w14:paraId="759FFCFE" w14:textId="77777777" w:rsidR="00462539" w:rsidRDefault="00462539" w:rsidP="006E2336">
      <w:pPr>
        <w:pStyle w:val="ListParagraph"/>
        <w:numPr>
          <w:ilvl w:val="2"/>
          <w:numId w:val="33"/>
        </w:numPr>
        <w:tabs>
          <w:tab w:val="left" w:pos="1080"/>
          <w:tab w:val="left" w:pos="4770"/>
        </w:tabs>
        <w:spacing w:before="0" w:after="0"/>
      </w:pPr>
      <w:r>
        <w:t>No. of intersections with structures is 21.0, with minimum of 2.28 and maximum of 2.28 of population impacted</w:t>
      </w:r>
    </w:p>
    <w:p w14:paraId="15B983C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39.77 and maximum of 39.77 meters.</w:t>
      </w:r>
    </w:p>
    <w:p w14:paraId="090030C0" w14:textId="77777777" w:rsidR="00462539" w:rsidRDefault="00462539" w:rsidP="006E2336">
      <w:pPr>
        <w:pStyle w:val="ListParagraph"/>
        <w:numPr>
          <w:ilvl w:val="1"/>
          <w:numId w:val="33"/>
        </w:numPr>
        <w:tabs>
          <w:tab w:val="left" w:pos="1080"/>
          <w:tab w:val="left" w:pos="4770"/>
        </w:tabs>
        <w:spacing w:before="0" w:after="0"/>
      </w:pPr>
      <w:r>
        <w:t>Puncture scenario:</w:t>
      </w:r>
    </w:p>
    <w:p w14:paraId="675ADA9D" w14:textId="77777777" w:rsidR="00462539" w:rsidRDefault="00462539" w:rsidP="006E2336">
      <w:pPr>
        <w:pStyle w:val="ListParagraph"/>
        <w:numPr>
          <w:ilvl w:val="2"/>
          <w:numId w:val="33"/>
        </w:numPr>
        <w:tabs>
          <w:tab w:val="left" w:pos="1080"/>
          <w:tab w:val="left" w:pos="4770"/>
        </w:tabs>
        <w:spacing w:before="0" w:after="0"/>
      </w:pPr>
      <w:r>
        <w:t>No. of intersections with structures is 22.0, with minimum of 0.0 and maximum of 2.28 of population impacted</w:t>
      </w:r>
    </w:p>
    <w:p w14:paraId="2381A0F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38.44 and maximum of 38.44 meters.</w:t>
      </w:r>
    </w:p>
    <w:p w14:paraId="3F08D4BC" w14:textId="77777777" w:rsidR="00462539" w:rsidRDefault="00462539" w:rsidP="006E2336">
      <w:pPr>
        <w:pStyle w:val="ListParagraph"/>
        <w:numPr>
          <w:ilvl w:val="1"/>
          <w:numId w:val="33"/>
        </w:numPr>
        <w:tabs>
          <w:tab w:val="left" w:pos="1080"/>
          <w:tab w:val="left" w:pos="4770"/>
        </w:tabs>
        <w:spacing w:before="0" w:after="0"/>
      </w:pPr>
      <w:r>
        <w:t>Product type is FG.</w:t>
      </w:r>
    </w:p>
    <w:p w14:paraId="50D60231"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D1F0019" w14:textId="77777777" w:rsidR="00462539" w:rsidRDefault="00462539" w:rsidP="006E2336">
      <w:pPr>
        <w:pStyle w:val="ListParagraph"/>
        <w:numPr>
          <w:ilvl w:val="0"/>
          <w:numId w:val="33"/>
        </w:numPr>
        <w:tabs>
          <w:tab w:val="left" w:pos="1080"/>
          <w:tab w:val="left" w:pos="4770"/>
        </w:tabs>
        <w:spacing w:before="0" w:after="0"/>
      </w:pPr>
      <w:r>
        <w:t xml:space="preserve">"NPS3 Eta Lake to Cynthia Booster Station From 2-7-51-11W5 </w:t>
      </w:r>
      <w:proofErr w:type="gramStart"/>
      <w:r>
        <w:t>To</w:t>
      </w:r>
      <w:proofErr w:type="gramEnd"/>
      <w:r>
        <w:t xml:space="preserve"> 9-16-51</w:t>
      </w:r>
    </w:p>
    <w:p w14:paraId="695380F1" w14:textId="77777777" w:rsidR="00462539" w:rsidRDefault="00462539" w:rsidP="006E2336">
      <w:pPr>
        <w:pStyle w:val="ListParagraph"/>
        <w:numPr>
          <w:ilvl w:val="1"/>
          <w:numId w:val="33"/>
        </w:numPr>
        <w:tabs>
          <w:tab w:val="left" w:pos="1080"/>
          <w:tab w:val="left" w:pos="4770"/>
        </w:tabs>
        <w:spacing w:before="0" w:after="0"/>
      </w:pPr>
      <w:r>
        <w:lastRenderedPageBreak/>
        <w:t>Total Cumulative Length (m):</w:t>
      </w:r>
      <w:r>
        <w:tab/>
        <w:t>150.93</w:t>
      </w:r>
    </w:p>
    <w:p w14:paraId="438690CA" w14:textId="77777777" w:rsidR="00462539" w:rsidRDefault="00462539" w:rsidP="006E2336">
      <w:pPr>
        <w:pStyle w:val="ListParagraph"/>
        <w:numPr>
          <w:ilvl w:val="2"/>
          <w:numId w:val="33"/>
        </w:numPr>
        <w:tabs>
          <w:tab w:val="left" w:pos="1080"/>
          <w:tab w:val="left" w:pos="4770"/>
        </w:tabs>
        <w:spacing w:before="0" w:after="0"/>
      </w:pPr>
      <w:r>
        <w:t>TPD :</w:t>
      </w:r>
      <w:r>
        <w:tab/>
        <w:t>150.93</w:t>
      </w:r>
    </w:p>
    <w:p w14:paraId="1C6D7D2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3.525e-03 and maximum of 1.402e-02.</w:t>
      </w:r>
    </w:p>
    <w:p w14:paraId="2F675753" w14:textId="77777777" w:rsidR="00462539" w:rsidRDefault="00462539" w:rsidP="006E2336">
      <w:pPr>
        <w:pStyle w:val="ListParagraph"/>
        <w:numPr>
          <w:ilvl w:val="1"/>
          <w:numId w:val="33"/>
        </w:numPr>
        <w:tabs>
          <w:tab w:val="left" w:pos="1080"/>
          <w:tab w:val="left" w:pos="4770"/>
        </w:tabs>
        <w:spacing w:before="0" w:after="0"/>
      </w:pPr>
      <w:r>
        <w:t>Leak scenario:</w:t>
      </w:r>
    </w:p>
    <w:p w14:paraId="2A8DE54B"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20A2356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10.79 and maximum of 10.79 meters.</w:t>
      </w:r>
    </w:p>
    <w:p w14:paraId="09E885DF" w14:textId="77777777" w:rsidR="00462539" w:rsidRDefault="00462539" w:rsidP="006E2336">
      <w:pPr>
        <w:pStyle w:val="ListParagraph"/>
        <w:numPr>
          <w:ilvl w:val="1"/>
          <w:numId w:val="33"/>
        </w:numPr>
        <w:tabs>
          <w:tab w:val="left" w:pos="1080"/>
          <w:tab w:val="left" w:pos="4770"/>
        </w:tabs>
        <w:spacing w:before="0" w:after="0"/>
      </w:pPr>
      <w:r>
        <w:t>Rupture scenario:</w:t>
      </w:r>
    </w:p>
    <w:p w14:paraId="3864655F"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12.61 and maximum of 12.61 of population impacted</w:t>
      </w:r>
    </w:p>
    <w:p w14:paraId="7E91D18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69.76 and maximum of 69.76 meters.</w:t>
      </w:r>
    </w:p>
    <w:p w14:paraId="3B2087C8" w14:textId="77777777" w:rsidR="00462539" w:rsidRDefault="00462539" w:rsidP="006E2336">
      <w:pPr>
        <w:pStyle w:val="ListParagraph"/>
        <w:numPr>
          <w:ilvl w:val="1"/>
          <w:numId w:val="33"/>
        </w:numPr>
        <w:tabs>
          <w:tab w:val="left" w:pos="1080"/>
          <w:tab w:val="left" w:pos="4770"/>
        </w:tabs>
        <w:spacing w:before="0" w:after="0"/>
      </w:pPr>
      <w:r>
        <w:t>Puncture scenario:</w:t>
      </w:r>
    </w:p>
    <w:p w14:paraId="6A05C5D1"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12.61 and maximum of 12.61 of population impacted</w:t>
      </w:r>
    </w:p>
    <w:p w14:paraId="7A82CBA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50.19 and maximum of 50.19 meters.</w:t>
      </w:r>
    </w:p>
    <w:p w14:paraId="06CC8325"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6ECFC714"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41543A7" w14:textId="77777777" w:rsidR="00462539" w:rsidRDefault="00462539" w:rsidP="006E2336">
      <w:pPr>
        <w:pStyle w:val="ListParagraph"/>
        <w:numPr>
          <w:ilvl w:val="0"/>
          <w:numId w:val="33"/>
        </w:numPr>
        <w:tabs>
          <w:tab w:val="left" w:pos="1080"/>
          <w:tab w:val="left" w:pos="4770"/>
        </w:tabs>
        <w:spacing w:before="0" w:after="0"/>
      </w:pPr>
      <w:r>
        <w:t>"NORTH MARSDEN TIE IN TO WINTER TIE IN NPS 12</w:t>
      </w:r>
    </w:p>
    <w:p w14:paraId="2ED11B09" w14:textId="77777777" w:rsidR="00462539" w:rsidRDefault="00462539" w:rsidP="006E2336">
      <w:pPr>
        <w:pStyle w:val="ListParagraph"/>
        <w:numPr>
          <w:ilvl w:val="1"/>
          <w:numId w:val="33"/>
        </w:numPr>
        <w:tabs>
          <w:tab w:val="left" w:pos="1080"/>
          <w:tab w:val="left" w:pos="4770"/>
        </w:tabs>
        <w:spacing w:before="0" w:after="0"/>
      </w:pPr>
      <w:r>
        <w:t>Total Cumulative Length (m):</w:t>
      </w:r>
      <w:r>
        <w:tab/>
        <w:t>147.99</w:t>
      </w:r>
    </w:p>
    <w:p w14:paraId="2706F90B" w14:textId="77777777" w:rsidR="00462539" w:rsidRDefault="00462539" w:rsidP="006E2336">
      <w:pPr>
        <w:pStyle w:val="ListParagraph"/>
        <w:numPr>
          <w:ilvl w:val="2"/>
          <w:numId w:val="33"/>
        </w:numPr>
        <w:tabs>
          <w:tab w:val="left" w:pos="1080"/>
          <w:tab w:val="left" w:pos="4770"/>
        </w:tabs>
        <w:spacing w:before="0" w:after="0"/>
      </w:pPr>
      <w:r>
        <w:t>TPD :</w:t>
      </w:r>
      <w:r>
        <w:tab/>
        <w:t>147.99</w:t>
      </w:r>
    </w:p>
    <w:p w14:paraId="518CED7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2.055e-03 and maximum of 4.255e-03.</w:t>
      </w:r>
    </w:p>
    <w:p w14:paraId="267FD417" w14:textId="77777777" w:rsidR="00462539" w:rsidRDefault="00462539" w:rsidP="006E2336">
      <w:pPr>
        <w:pStyle w:val="ListParagraph"/>
        <w:numPr>
          <w:ilvl w:val="1"/>
          <w:numId w:val="33"/>
        </w:numPr>
        <w:tabs>
          <w:tab w:val="left" w:pos="1080"/>
          <w:tab w:val="left" w:pos="4770"/>
        </w:tabs>
        <w:spacing w:before="0" w:after="0"/>
      </w:pPr>
      <w:r>
        <w:t>Leak scenario:</w:t>
      </w:r>
    </w:p>
    <w:p w14:paraId="10F83D9E"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 and maximum of 1.26 of population impacted</w:t>
      </w:r>
    </w:p>
    <w:p w14:paraId="1E607FE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4.11 and maximum of 4.11 meters.</w:t>
      </w:r>
    </w:p>
    <w:p w14:paraId="7717D93F" w14:textId="77777777" w:rsidR="00462539" w:rsidRDefault="00462539" w:rsidP="006E2336">
      <w:pPr>
        <w:pStyle w:val="ListParagraph"/>
        <w:numPr>
          <w:ilvl w:val="1"/>
          <w:numId w:val="33"/>
        </w:numPr>
        <w:tabs>
          <w:tab w:val="left" w:pos="1080"/>
          <w:tab w:val="left" w:pos="4770"/>
        </w:tabs>
        <w:spacing w:before="0" w:after="0"/>
      </w:pPr>
      <w:r>
        <w:t>Rupture scenario:</w:t>
      </w:r>
    </w:p>
    <w:p w14:paraId="68F62A4A"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 and maximum of 1.26 of population impacted</w:t>
      </w:r>
    </w:p>
    <w:p w14:paraId="46C1420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79.49 and maximum of 79.49 meters.</w:t>
      </w:r>
    </w:p>
    <w:p w14:paraId="7F0E1A7E" w14:textId="77777777" w:rsidR="00462539" w:rsidRDefault="00462539" w:rsidP="006E2336">
      <w:pPr>
        <w:pStyle w:val="ListParagraph"/>
        <w:numPr>
          <w:ilvl w:val="1"/>
          <w:numId w:val="33"/>
        </w:numPr>
        <w:tabs>
          <w:tab w:val="left" w:pos="1080"/>
          <w:tab w:val="left" w:pos="4770"/>
        </w:tabs>
        <w:spacing w:before="0" w:after="0"/>
      </w:pPr>
      <w:r>
        <w:t>Puncture scenario:</w:t>
      </w:r>
    </w:p>
    <w:p w14:paraId="5B1B56D2"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1.26 and maximum of 1.26 of population impacted</w:t>
      </w:r>
    </w:p>
    <w:p w14:paraId="42DEAAA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16.44 and maximum of 16.44 meters.</w:t>
      </w:r>
    </w:p>
    <w:p w14:paraId="7345A5E0" w14:textId="77777777" w:rsidR="00462539" w:rsidRDefault="00462539" w:rsidP="006E2336">
      <w:pPr>
        <w:pStyle w:val="ListParagraph"/>
        <w:numPr>
          <w:ilvl w:val="1"/>
          <w:numId w:val="33"/>
        </w:numPr>
        <w:tabs>
          <w:tab w:val="left" w:pos="1080"/>
          <w:tab w:val="left" w:pos="4770"/>
        </w:tabs>
        <w:spacing w:before="0" w:after="0"/>
      </w:pPr>
      <w:r>
        <w:t>Product type is Blend.</w:t>
      </w:r>
    </w:p>
    <w:p w14:paraId="51F98114"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BD9BC19" w14:textId="77777777" w:rsidR="00462539" w:rsidRDefault="00462539" w:rsidP="006E2336">
      <w:pPr>
        <w:pStyle w:val="ListParagraph"/>
        <w:numPr>
          <w:ilvl w:val="0"/>
          <w:numId w:val="33"/>
        </w:numPr>
        <w:tabs>
          <w:tab w:val="left" w:pos="1080"/>
          <w:tab w:val="left" w:pos="4770"/>
        </w:tabs>
        <w:spacing w:before="0" w:after="0"/>
      </w:pPr>
      <w:r>
        <w:t>"RAVEN RIVER PS TO SUNDRE PS NPS 8</w:t>
      </w:r>
    </w:p>
    <w:p w14:paraId="1B11F123" w14:textId="77777777" w:rsidR="00462539" w:rsidRDefault="00462539" w:rsidP="006E2336">
      <w:pPr>
        <w:pStyle w:val="ListParagraph"/>
        <w:numPr>
          <w:ilvl w:val="1"/>
          <w:numId w:val="33"/>
        </w:numPr>
        <w:tabs>
          <w:tab w:val="left" w:pos="1080"/>
          <w:tab w:val="left" w:pos="4770"/>
        </w:tabs>
        <w:spacing w:before="0" w:after="0"/>
      </w:pPr>
      <w:r>
        <w:t>Total Cumulative Length (m):</w:t>
      </w:r>
      <w:r>
        <w:tab/>
        <w:t>145.88</w:t>
      </w:r>
    </w:p>
    <w:p w14:paraId="1A5C8E7B" w14:textId="77777777" w:rsidR="00462539" w:rsidRDefault="00462539" w:rsidP="006E2336">
      <w:pPr>
        <w:pStyle w:val="ListParagraph"/>
        <w:numPr>
          <w:ilvl w:val="2"/>
          <w:numId w:val="33"/>
        </w:numPr>
        <w:tabs>
          <w:tab w:val="left" w:pos="1080"/>
          <w:tab w:val="left" w:pos="4770"/>
        </w:tabs>
        <w:spacing w:before="0" w:after="0"/>
      </w:pPr>
      <w:r>
        <w:t>TPD :</w:t>
      </w:r>
      <w:r>
        <w:tab/>
        <w:t>145.88</w:t>
      </w:r>
    </w:p>
    <w:p w14:paraId="6BD2B21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2.338e-03 and maximum of 2.362e-03.</w:t>
      </w:r>
    </w:p>
    <w:p w14:paraId="0D06F90C" w14:textId="77777777" w:rsidR="00462539" w:rsidRDefault="00462539" w:rsidP="006E2336">
      <w:pPr>
        <w:pStyle w:val="ListParagraph"/>
        <w:numPr>
          <w:ilvl w:val="1"/>
          <w:numId w:val="33"/>
        </w:numPr>
        <w:tabs>
          <w:tab w:val="left" w:pos="1080"/>
          <w:tab w:val="left" w:pos="4770"/>
        </w:tabs>
        <w:spacing w:before="0" w:after="0"/>
      </w:pPr>
      <w:r>
        <w:t>Leak scenario:</w:t>
      </w:r>
    </w:p>
    <w:p w14:paraId="5F8CE8FF"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4.0, with minimum of nan and maximum of nan of population impacted</w:t>
      </w:r>
    </w:p>
    <w:p w14:paraId="3BD35BD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36776C2C" w14:textId="77777777" w:rsidR="00462539" w:rsidRDefault="00462539" w:rsidP="006E2336">
      <w:pPr>
        <w:pStyle w:val="ListParagraph"/>
        <w:numPr>
          <w:ilvl w:val="1"/>
          <w:numId w:val="33"/>
        </w:numPr>
        <w:tabs>
          <w:tab w:val="left" w:pos="1080"/>
          <w:tab w:val="left" w:pos="4770"/>
        </w:tabs>
        <w:spacing w:before="0" w:after="0"/>
      </w:pPr>
      <w:r>
        <w:t>Rupture scenario:</w:t>
      </w:r>
    </w:p>
    <w:p w14:paraId="1E7DB3BF" w14:textId="77777777" w:rsidR="00462539" w:rsidRDefault="00462539" w:rsidP="006E2336">
      <w:pPr>
        <w:pStyle w:val="ListParagraph"/>
        <w:numPr>
          <w:ilvl w:val="2"/>
          <w:numId w:val="33"/>
        </w:numPr>
        <w:tabs>
          <w:tab w:val="left" w:pos="1080"/>
          <w:tab w:val="left" w:pos="4770"/>
        </w:tabs>
        <w:spacing w:before="0" w:after="0"/>
      </w:pPr>
      <w:r>
        <w:t>No. of intersections with structures is 26.0, with minimum of 2.28 and maximum of 2.28 of population impacted</w:t>
      </w:r>
    </w:p>
    <w:p w14:paraId="57655F1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138.23 and maximum of 138.23 meters.</w:t>
      </w:r>
    </w:p>
    <w:p w14:paraId="66FE7BE7" w14:textId="77777777" w:rsidR="00462539" w:rsidRDefault="00462539" w:rsidP="006E2336">
      <w:pPr>
        <w:pStyle w:val="ListParagraph"/>
        <w:numPr>
          <w:ilvl w:val="1"/>
          <w:numId w:val="33"/>
        </w:numPr>
        <w:tabs>
          <w:tab w:val="left" w:pos="1080"/>
          <w:tab w:val="left" w:pos="4770"/>
        </w:tabs>
        <w:spacing w:before="0" w:after="0"/>
      </w:pPr>
      <w:r>
        <w:t>Puncture scenario:</w:t>
      </w:r>
    </w:p>
    <w:p w14:paraId="4BE438BD" w14:textId="77777777" w:rsidR="00462539" w:rsidRDefault="00462539" w:rsidP="006E2336">
      <w:pPr>
        <w:pStyle w:val="ListParagraph"/>
        <w:numPr>
          <w:ilvl w:val="2"/>
          <w:numId w:val="33"/>
        </w:numPr>
        <w:tabs>
          <w:tab w:val="left" w:pos="1080"/>
          <w:tab w:val="left" w:pos="4770"/>
        </w:tabs>
        <w:spacing w:before="0" w:after="0"/>
      </w:pPr>
      <w:r>
        <w:t>No. of intersections with structures is 13.0, with minimum of 2.28 and maximum of 2.28 of population impacted</w:t>
      </w:r>
    </w:p>
    <w:p w14:paraId="0D61931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73557AF3" w14:textId="77777777" w:rsidR="00462539" w:rsidRDefault="00462539" w:rsidP="006E2336">
      <w:pPr>
        <w:pStyle w:val="ListParagraph"/>
        <w:numPr>
          <w:ilvl w:val="1"/>
          <w:numId w:val="33"/>
        </w:numPr>
        <w:tabs>
          <w:tab w:val="left" w:pos="1080"/>
          <w:tab w:val="left" w:pos="4770"/>
        </w:tabs>
        <w:spacing w:before="0" w:after="0"/>
      </w:pPr>
      <w:r>
        <w:t>Product type is LVP Products.</w:t>
      </w:r>
    </w:p>
    <w:p w14:paraId="315ABE0E"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139E9A5" w14:textId="77777777" w:rsidR="00462539" w:rsidRDefault="00462539" w:rsidP="006E2336">
      <w:pPr>
        <w:pStyle w:val="ListParagraph"/>
        <w:numPr>
          <w:ilvl w:val="0"/>
          <w:numId w:val="33"/>
        </w:numPr>
        <w:tabs>
          <w:tab w:val="left" w:pos="1080"/>
          <w:tab w:val="left" w:pos="4770"/>
        </w:tabs>
        <w:spacing w:before="0" w:after="0"/>
      </w:pPr>
      <w:r>
        <w:t>"WEST SENLAC TO UNITY NPS 6</w:t>
      </w:r>
    </w:p>
    <w:p w14:paraId="25C50827" w14:textId="77777777" w:rsidR="00462539" w:rsidRDefault="00462539" w:rsidP="006E2336">
      <w:pPr>
        <w:pStyle w:val="ListParagraph"/>
        <w:numPr>
          <w:ilvl w:val="1"/>
          <w:numId w:val="33"/>
        </w:numPr>
        <w:tabs>
          <w:tab w:val="left" w:pos="1080"/>
          <w:tab w:val="left" w:pos="4770"/>
        </w:tabs>
        <w:spacing w:before="0" w:after="0"/>
      </w:pPr>
      <w:r>
        <w:t>Total Cumulative Length (m):</w:t>
      </w:r>
      <w:r>
        <w:tab/>
        <w:t>130.91</w:t>
      </w:r>
    </w:p>
    <w:p w14:paraId="12D69644" w14:textId="77777777" w:rsidR="00462539" w:rsidRDefault="00462539" w:rsidP="006E2336">
      <w:pPr>
        <w:pStyle w:val="ListParagraph"/>
        <w:numPr>
          <w:ilvl w:val="2"/>
          <w:numId w:val="33"/>
        </w:numPr>
        <w:tabs>
          <w:tab w:val="left" w:pos="1080"/>
          <w:tab w:val="left" w:pos="4770"/>
        </w:tabs>
        <w:spacing w:before="0" w:after="0"/>
      </w:pPr>
      <w:r>
        <w:t>TPD :</w:t>
      </w:r>
      <w:r>
        <w:tab/>
        <w:t>130.91</w:t>
      </w:r>
    </w:p>
    <w:p w14:paraId="4D4F625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3.979e-03 and maximum of 7.081e-03.</w:t>
      </w:r>
    </w:p>
    <w:p w14:paraId="797D800E" w14:textId="77777777" w:rsidR="00462539" w:rsidRDefault="00462539" w:rsidP="006E2336">
      <w:pPr>
        <w:pStyle w:val="ListParagraph"/>
        <w:numPr>
          <w:ilvl w:val="1"/>
          <w:numId w:val="33"/>
        </w:numPr>
        <w:tabs>
          <w:tab w:val="left" w:pos="1080"/>
          <w:tab w:val="left" w:pos="4770"/>
        </w:tabs>
        <w:spacing w:before="0" w:after="0"/>
      </w:pPr>
      <w:r>
        <w:t>Leak scenario:</w:t>
      </w:r>
    </w:p>
    <w:p w14:paraId="5EA6A1C1"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1.26 and maximum of 1.26 of population impacted</w:t>
      </w:r>
    </w:p>
    <w:p w14:paraId="39984EF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4.11 and maximum of 4.11 meters.</w:t>
      </w:r>
    </w:p>
    <w:p w14:paraId="2319479F" w14:textId="77777777" w:rsidR="00462539" w:rsidRDefault="00462539" w:rsidP="006E2336">
      <w:pPr>
        <w:pStyle w:val="ListParagraph"/>
        <w:numPr>
          <w:ilvl w:val="1"/>
          <w:numId w:val="33"/>
        </w:numPr>
        <w:tabs>
          <w:tab w:val="left" w:pos="1080"/>
          <w:tab w:val="left" w:pos="4770"/>
        </w:tabs>
        <w:spacing w:before="0" w:after="0"/>
      </w:pPr>
      <w:r>
        <w:t>Rupture scenario:</w:t>
      </w:r>
    </w:p>
    <w:p w14:paraId="1BDD70F6"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 and maximum of 1.26 of population impacted</w:t>
      </w:r>
    </w:p>
    <w:p w14:paraId="19434AD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43.8 and maximum of 43.8 meters.</w:t>
      </w:r>
    </w:p>
    <w:p w14:paraId="4599BEF1" w14:textId="77777777" w:rsidR="00462539" w:rsidRDefault="00462539" w:rsidP="006E2336">
      <w:pPr>
        <w:pStyle w:val="ListParagraph"/>
        <w:numPr>
          <w:ilvl w:val="1"/>
          <w:numId w:val="33"/>
        </w:numPr>
        <w:tabs>
          <w:tab w:val="left" w:pos="1080"/>
          <w:tab w:val="left" w:pos="4770"/>
        </w:tabs>
        <w:spacing w:before="0" w:after="0"/>
      </w:pPr>
      <w:r>
        <w:t>Puncture scenario:</w:t>
      </w:r>
    </w:p>
    <w:p w14:paraId="363EF1ED"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1.26 and maximum of 1.26 of population impacted</w:t>
      </w:r>
    </w:p>
    <w:p w14:paraId="27D3EAC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16.44 and maximum of 16.44 meters.</w:t>
      </w:r>
    </w:p>
    <w:p w14:paraId="07E30B1F" w14:textId="77777777" w:rsidR="00462539" w:rsidRDefault="00462539" w:rsidP="006E2336">
      <w:pPr>
        <w:pStyle w:val="ListParagraph"/>
        <w:numPr>
          <w:ilvl w:val="1"/>
          <w:numId w:val="33"/>
        </w:numPr>
        <w:tabs>
          <w:tab w:val="left" w:pos="1080"/>
          <w:tab w:val="left" w:pos="4770"/>
        </w:tabs>
        <w:spacing w:before="0" w:after="0"/>
      </w:pPr>
      <w:r>
        <w:t>Product type is Blend.</w:t>
      </w:r>
    </w:p>
    <w:p w14:paraId="2C2E5F88"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A13B1E3" w14:textId="77777777" w:rsidR="00462539" w:rsidRDefault="00462539" w:rsidP="006E2336">
      <w:pPr>
        <w:pStyle w:val="ListParagraph"/>
        <w:numPr>
          <w:ilvl w:val="0"/>
          <w:numId w:val="33"/>
        </w:numPr>
        <w:tabs>
          <w:tab w:val="left" w:pos="1080"/>
          <w:tab w:val="left" w:pos="4770"/>
        </w:tabs>
        <w:spacing w:before="0" w:after="0"/>
      </w:pPr>
      <w:r>
        <w:t>"OLDS TO HARMATTAN NPS 3</w:t>
      </w:r>
    </w:p>
    <w:p w14:paraId="309BFDE6" w14:textId="77777777" w:rsidR="00462539" w:rsidRDefault="00462539" w:rsidP="006E2336">
      <w:pPr>
        <w:pStyle w:val="ListParagraph"/>
        <w:numPr>
          <w:ilvl w:val="1"/>
          <w:numId w:val="33"/>
        </w:numPr>
        <w:tabs>
          <w:tab w:val="left" w:pos="1080"/>
          <w:tab w:val="left" w:pos="4770"/>
        </w:tabs>
        <w:spacing w:before="0" w:after="0"/>
      </w:pPr>
      <w:r>
        <w:t>Total Cumulative Length (m):</w:t>
      </w:r>
      <w:r>
        <w:tab/>
        <w:t>127.74</w:t>
      </w:r>
    </w:p>
    <w:p w14:paraId="6B682F60" w14:textId="77777777" w:rsidR="00462539" w:rsidRDefault="00462539" w:rsidP="006E2336">
      <w:pPr>
        <w:pStyle w:val="ListParagraph"/>
        <w:numPr>
          <w:ilvl w:val="2"/>
          <w:numId w:val="33"/>
        </w:numPr>
        <w:tabs>
          <w:tab w:val="left" w:pos="1080"/>
          <w:tab w:val="left" w:pos="4770"/>
        </w:tabs>
        <w:spacing w:before="0" w:after="0"/>
      </w:pPr>
      <w:r>
        <w:t>MD Method 1 :</w:t>
      </w:r>
      <w:r>
        <w:tab/>
        <w:t>127.74</w:t>
      </w:r>
    </w:p>
    <w:p w14:paraId="16EE7961"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1.149e-01 and maximum of 1.149e-01.</w:t>
      </w:r>
    </w:p>
    <w:p w14:paraId="55B32952" w14:textId="77777777" w:rsidR="00462539" w:rsidRDefault="00462539" w:rsidP="006E2336">
      <w:pPr>
        <w:pStyle w:val="ListParagraph"/>
        <w:numPr>
          <w:ilvl w:val="1"/>
          <w:numId w:val="33"/>
        </w:numPr>
        <w:tabs>
          <w:tab w:val="left" w:pos="1080"/>
          <w:tab w:val="left" w:pos="4770"/>
        </w:tabs>
        <w:spacing w:before="0" w:after="0"/>
      </w:pPr>
      <w:r>
        <w:t>Leak scenario:</w:t>
      </w:r>
    </w:p>
    <w:p w14:paraId="554519A3"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nan and maximum of nan of population impacted</w:t>
      </w:r>
    </w:p>
    <w:p w14:paraId="56F55CC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11.09 and maximum of 11.09 meters.</w:t>
      </w:r>
    </w:p>
    <w:p w14:paraId="1DF61578" w14:textId="77777777" w:rsidR="00462539" w:rsidRDefault="00462539" w:rsidP="006E2336">
      <w:pPr>
        <w:pStyle w:val="ListParagraph"/>
        <w:numPr>
          <w:ilvl w:val="1"/>
          <w:numId w:val="33"/>
        </w:numPr>
        <w:tabs>
          <w:tab w:val="left" w:pos="1080"/>
          <w:tab w:val="left" w:pos="4770"/>
        </w:tabs>
        <w:spacing w:before="0" w:after="0"/>
      </w:pPr>
      <w:r>
        <w:t>Rupture scenario:</w:t>
      </w:r>
    </w:p>
    <w:p w14:paraId="04A24CC7"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21.0, with minimum of 2.28 and maximum of 2.28 of population impacted</w:t>
      </w:r>
    </w:p>
    <w:p w14:paraId="616819E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63.72 and maximum of 63.72 meters.</w:t>
      </w:r>
    </w:p>
    <w:p w14:paraId="71B681D1" w14:textId="77777777" w:rsidR="00462539" w:rsidRDefault="00462539" w:rsidP="006E2336">
      <w:pPr>
        <w:pStyle w:val="ListParagraph"/>
        <w:numPr>
          <w:ilvl w:val="1"/>
          <w:numId w:val="33"/>
        </w:numPr>
        <w:tabs>
          <w:tab w:val="left" w:pos="1080"/>
          <w:tab w:val="left" w:pos="4770"/>
        </w:tabs>
        <w:spacing w:before="0" w:after="0"/>
      </w:pPr>
      <w:r>
        <w:t>Puncture scenario:</w:t>
      </w:r>
    </w:p>
    <w:p w14:paraId="019F1309" w14:textId="77777777" w:rsidR="00462539" w:rsidRDefault="00462539" w:rsidP="006E2336">
      <w:pPr>
        <w:pStyle w:val="ListParagraph"/>
        <w:numPr>
          <w:ilvl w:val="2"/>
          <w:numId w:val="33"/>
        </w:numPr>
        <w:tabs>
          <w:tab w:val="left" w:pos="1080"/>
          <w:tab w:val="left" w:pos="4770"/>
        </w:tabs>
        <w:spacing w:before="0" w:after="0"/>
      </w:pPr>
      <w:r>
        <w:t>No. of intersections with structures is 19.0, with minimum of nan and maximum of nan of population impacted</w:t>
      </w:r>
    </w:p>
    <w:p w14:paraId="4EA9E72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45.25 and maximum of 45.25 meters.</w:t>
      </w:r>
    </w:p>
    <w:p w14:paraId="6715CDC9"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4A847EAC"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57FC607A" w14:textId="77777777" w:rsidR="00462539" w:rsidRDefault="00462539" w:rsidP="006E2336">
      <w:pPr>
        <w:pStyle w:val="ListParagraph"/>
        <w:numPr>
          <w:ilvl w:val="0"/>
          <w:numId w:val="33"/>
        </w:numPr>
        <w:tabs>
          <w:tab w:val="left" w:pos="1080"/>
          <w:tab w:val="left" w:pos="4770"/>
        </w:tabs>
        <w:spacing w:before="0" w:after="0"/>
      </w:pPr>
      <w:r>
        <w:t>"ELLERSLIE TO STRATHCONA NPS 12</w:t>
      </w:r>
    </w:p>
    <w:p w14:paraId="080E19EA" w14:textId="77777777" w:rsidR="00462539" w:rsidRDefault="00462539" w:rsidP="006E2336">
      <w:pPr>
        <w:pStyle w:val="ListParagraph"/>
        <w:numPr>
          <w:ilvl w:val="1"/>
          <w:numId w:val="33"/>
        </w:numPr>
        <w:tabs>
          <w:tab w:val="left" w:pos="1080"/>
          <w:tab w:val="left" w:pos="4770"/>
        </w:tabs>
        <w:spacing w:before="0" w:after="0"/>
      </w:pPr>
      <w:r>
        <w:t>Total Cumulative Length (m):</w:t>
      </w:r>
      <w:r>
        <w:tab/>
        <w:t>123.85</w:t>
      </w:r>
    </w:p>
    <w:p w14:paraId="2004E793" w14:textId="77777777" w:rsidR="00462539" w:rsidRDefault="00462539" w:rsidP="006E2336">
      <w:pPr>
        <w:pStyle w:val="ListParagraph"/>
        <w:numPr>
          <w:ilvl w:val="2"/>
          <w:numId w:val="33"/>
        </w:numPr>
        <w:tabs>
          <w:tab w:val="left" w:pos="1080"/>
          <w:tab w:val="left" w:pos="4770"/>
        </w:tabs>
        <w:spacing w:before="0" w:after="0"/>
      </w:pPr>
      <w:r>
        <w:t>TPD :</w:t>
      </w:r>
      <w:r>
        <w:tab/>
        <w:t>3.94</w:t>
      </w:r>
    </w:p>
    <w:p w14:paraId="7734A367" w14:textId="77777777" w:rsidR="00462539" w:rsidRDefault="00462539" w:rsidP="006E2336">
      <w:pPr>
        <w:pStyle w:val="ListParagraph"/>
        <w:numPr>
          <w:ilvl w:val="2"/>
          <w:numId w:val="33"/>
        </w:numPr>
        <w:tabs>
          <w:tab w:val="left" w:pos="1080"/>
          <w:tab w:val="left" w:pos="4770"/>
        </w:tabs>
        <w:spacing w:before="0" w:after="0"/>
      </w:pPr>
      <w:r>
        <w:t>MD Method 2 :</w:t>
      </w:r>
      <w:r>
        <w:tab/>
        <w:t>119.91</w:t>
      </w:r>
    </w:p>
    <w:p w14:paraId="396D9EA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1.004e-03 and maximum of 5.185e-03.</w:t>
      </w:r>
    </w:p>
    <w:p w14:paraId="3D6D4138" w14:textId="77777777" w:rsidR="00462539" w:rsidRDefault="00462539" w:rsidP="006E2336">
      <w:pPr>
        <w:pStyle w:val="ListParagraph"/>
        <w:numPr>
          <w:ilvl w:val="1"/>
          <w:numId w:val="33"/>
        </w:numPr>
        <w:tabs>
          <w:tab w:val="left" w:pos="1080"/>
          <w:tab w:val="left" w:pos="4770"/>
        </w:tabs>
        <w:spacing w:before="0" w:after="0"/>
      </w:pPr>
      <w:r>
        <w:t>Leak scenario:</w:t>
      </w:r>
    </w:p>
    <w:p w14:paraId="236BCA2D" w14:textId="77777777" w:rsidR="00462539" w:rsidRDefault="00462539" w:rsidP="006E2336">
      <w:pPr>
        <w:pStyle w:val="ListParagraph"/>
        <w:numPr>
          <w:ilvl w:val="2"/>
          <w:numId w:val="33"/>
        </w:numPr>
        <w:tabs>
          <w:tab w:val="left" w:pos="1080"/>
          <w:tab w:val="left" w:pos="4770"/>
        </w:tabs>
        <w:spacing w:before="0" w:after="0"/>
      </w:pPr>
      <w:r>
        <w:t>No. of intersections with structures is 90.0, with minimum of 2.97 and maximum of 2.97 of population impacted</w:t>
      </w:r>
    </w:p>
    <w:p w14:paraId="7937E91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3.83 and maximum of 3.83 meters.</w:t>
      </w:r>
    </w:p>
    <w:p w14:paraId="70F67298" w14:textId="77777777" w:rsidR="00462539" w:rsidRDefault="00462539" w:rsidP="006E2336">
      <w:pPr>
        <w:pStyle w:val="ListParagraph"/>
        <w:numPr>
          <w:ilvl w:val="1"/>
          <w:numId w:val="33"/>
        </w:numPr>
        <w:tabs>
          <w:tab w:val="left" w:pos="1080"/>
          <w:tab w:val="left" w:pos="4770"/>
        </w:tabs>
        <w:spacing w:before="0" w:after="0"/>
      </w:pPr>
      <w:r>
        <w:t>Rupture scenario:</w:t>
      </w:r>
    </w:p>
    <w:p w14:paraId="39971DA4" w14:textId="77777777" w:rsidR="00462539" w:rsidRDefault="00462539" w:rsidP="006E2336">
      <w:pPr>
        <w:pStyle w:val="ListParagraph"/>
        <w:numPr>
          <w:ilvl w:val="2"/>
          <w:numId w:val="33"/>
        </w:numPr>
        <w:tabs>
          <w:tab w:val="left" w:pos="1080"/>
          <w:tab w:val="left" w:pos="4770"/>
        </w:tabs>
        <w:spacing w:before="0" w:after="0"/>
      </w:pPr>
      <w:r>
        <w:t>No. of intersections with structures is 163.0, with minimum of 16.65 and maximum of 114.0 of population impacted</w:t>
      </w:r>
    </w:p>
    <w:p w14:paraId="7558F01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74.05 and maximum of 74.05 meters.</w:t>
      </w:r>
    </w:p>
    <w:p w14:paraId="7000C367" w14:textId="77777777" w:rsidR="00462539" w:rsidRDefault="00462539" w:rsidP="006E2336">
      <w:pPr>
        <w:pStyle w:val="ListParagraph"/>
        <w:numPr>
          <w:ilvl w:val="1"/>
          <w:numId w:val="33"/>
        </w:numPr>
        <w:tabs>
          <w:tab w:val="left" w:pos="1080"/>
          <w:tab w:val="left" w:pos="4770"/>
        </w:tabs>
        <w:spacing w:before="0" w:after="0"/>
      </w:pPr>
      <w:r>
        <w:t>Puncture scenario:</w:t>
      </w:r>
    </w:p>
    <w:p w14:paraId="68554738" w14:textId="77777777" w:rsidR="00462539" w:rsidRDefault="00462539" w:rsidP="006E2336">
      <w:pPr>
        <w:pStyle w:val="ListParagraph"/>
        <w:numPr>
          <w:ilvl w:val="2"/>
          <w:numId w:val="33"/>
        </w:numPr>
        <w:tabs>
          <w:tab w:val="left" w:pos="1080"/>
          <w:tab w:val="left" w:pos="4770"/>
        </w:tabs>
        <w:spacing w:before="0" w:after="0"/>
      </w:pPr>
      <w:r>
        <w:t>No. of intersections with structures is 187.0, with minimum of 2.97 and maximum of 2.97 of population impacted</w:t>
      </w:r>
    </w:p>
    <w:p w14:paraId="2A9A127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15.32 and maximum of 15.32 meters.</w:t>
      </w:r>
    </w:p>
    <w:p w14:paraId="73C391B5"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30B9C038" w14:textId="77777777" w:rsidR="00462539" w:rsidRDefault="00462539" w:rsidP="006E2336">
      <w:pPr>
        <w:pStyle w:val="ListParagraph"/>
        <w:numPr>
          <w:ilvl w:val="1"/>
          <w:numId w:val="33"/>
        </w:numPr>
        <w:tabs>
          <w:tab w:val="left" w:pos="1080"/>
          <w:tab w:val="left" w:pos="4770"/>
        </w:tabs>
        <w:spacing w:before="0" w:after="0"/>
      </w:pPr>
      <w:r>
        <w:t>Class area location is/are 4.0."</w:t>
      </w:r>
    </w:p>
    <w:p w14:paraId="610FFABC" w14:textId="77777777" w:rsidR="00462539" w:rsidRDefault="00462539" w:rsidP="006E2336">
      <w:pPr>
        <w:pStyle w:val="ListParagraph"/>
        <w:numPr>
          <w:ilvl w:val="0"/>
          <w:numId w:val="33"/>
        </w:numPr>
        <w:tabs>
          <w:tab w:val="left" w:pos="1080"/>
          <w:tab w:val="left" w:pos="4770"/>
        </w:tabs>
        <w:spacing w:before="0" w:after="0"/>
      </w:pPr>
      <w:r>
        <w:t>"STATION 1 TO BUCK CREEK FRAC PLANT NPS 3</w:t>
      </w:r>
    </w:p>
    <w:p w14:paraId="3D12E8B2" w14:textId="77777777" w:rsidR="00462539" w:rsidRDefault="00462539" w:rsidP="006E2336">
      <w:pPr>
        <w:pStyle w:val="ListParagraph"/>
        <w:numPr>
          <w:ilvl w:val="1"/>
          <w:numId w:val="33"/>
        </w:numPr>
        <w:tabs>
          <w:tab w:val="left" w:pos="1080"/>
          <w:tab w:val="left" w:pos="4770"/>
        </w:tabs>
        <w:spacing w:before="0" w:after="0"/>
      </w:pPr>
      <w:r>
        <w:t>Total Cumulative Length (m):</w:t>
      </w:r>
      <w:r>
        <w:tab/>
        <w:t>122.71</w:t>
      </w:r>
    </w:p>
    <w:p w14:paraId="1975CBCF" w14:textId="77777777" w:rsidR="00462539" w:rsidRDefault="00462539" w:rsidP="006E2336">
      <w:pPr>
        <w:pStyle w:val="ListParagraph"/>
        <w:numPr>
          <w:ilvl w:val="2"/>
          <w:numId w:val="33"/>
        </w:numPr>
        <w:tabs>
          <w:tab w:val="left" w:pos="1080"/>
          <w:tab w:val="left" w:pos="4770"/>
        </w:tabs>
        <w:spacing w:before="0" w:after="0"/>
      </w:pPr>
      <w:r>
        <w:t>TPD :</w:t>
      </w:r>
      <w:r>
        <w:tab/>
        <w:t>122.71</w:t>
      </w:r>
    </w:p>
    <w:p w14:paraId="57188131"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7.056e-03 and maximum of 1.503e-02.</w:t>
      </w:r>
    </w:p>
    <w:p w14:paraId="62210918" w14:textId="77777777" w:rsidR="00462539" w:rsidRDefault="00462539" w:rsidP="006E2336">
      <w:pPr>
        <w:pStyle w:val="ListParagraph"/>
        <w:numPr>
          <w:ilvl w:val="1"/>
          <w:numId w:val="33"/>
        </w:numPr>
        <w:tabs>
          <w:tab w:val="left" w:pos="1080"/>
          <w:tab w:val="left" w:pos="4770"/>
        </w:tabs>
        <w:spacing w:before="0" w:after="0"/>
      </w:pPr>
      <w:r>
        <w:t>Leak scenario:</w:t>
      </w:r>
    </w:p>
    <w:p w14:paraId="2866C4D2"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099983B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8.97 and maximum of 8.97 meters.</w:t>
      </w:r>
    </w:p>
    <w:p w14:paraId="615F75CC" w14:textId="77777777" w:rsidR="00462539" w:rsidRDefault="00462539" w:rsidP="006E2336">
      <w:pPr>
        <w:pStyle w:val="ListParagraph"/>
        <w:numPr>
          <w:ilvl w:val="1"/>
          <w:numId w:val="33"/>
        </w:numPr>
        <w:tabs>
          <w:tab w:val="left" w:pos="1080"/>
          <w:tab w:val="left" w:pos="4770"/>
        </w:tabs>
        <w:spacing w:before="0" w:after="0"/>
      </w:pPr>
      <w:r>
        <w:t>Rupture scenario:</w:t>
      </w:r>
    </w:p>
    <w:p w14:paraId="2636FD49" w14:textId="77777777" w:rsidR="00462539" w:rsidRDefault="00462539" w:rsidP="006E2336">
      <w:pPr>
        <w:pStyle w:val="ListParagraph"/>
        <w:numPr>
          <w:ilvl w:val="2"/>
          <w:numId w:val="33"/>
        </w:numPr>
        <w:tabs>
          <w:tab w:val="left" w:pos="1080"/>
          <w:tab w:val="left" w:pos="4770"/>
        </w:tabs>
        <w:spacing w:before="0" w:after="0"/>
      </w:pPr>
      <w:r>
        <w:t>No. of intersections with structures is 4.0, with minimum of 12.61 and maximum of 12.61 of population impacted</w:t>
      </w:r>
    </w:p>
    <w:p w14:paraId="269F9BC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56.62 and maximum of 56.62 meters.</w:t>
      </w:r>
    </w:p>
    <w:p w14:paraId="54272AD5" w14:textId="77777777" w:rsidR="00462539" w:rsidRDefault="00462539" w:rsidP="006E2336">
      <w:pPr>
        <w:pStyle w:val="ListParagraph"/>
        <w:numPr>
          <w:ilvl w:val="1"/>
          <w:numId w:val="33"/>
        </w:numPr>
        <w:tabs>
          <w:tab w:val="left" w:pos="1080"/>
          <w:tab w:val="left" w:pos="4770"/>
        </w:tabs>
        <w:spacing w:before="0" w:after="0"/>
      </w:pPr>
      <w:r>
        <w:lastRenderedPageBreak/>
        <w:t>Puncture scenario:</w:t>
      </w:r>
    </w:p>
    <w:p w14:paraId="7DA3008C"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12.61 and maximum of 12.61 of population impacted</w:t>
      </w:r>
    </w:p>
    <w:p w14:paraId="7158EC8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28.72 and maximum of 28.72 meters.</w:t>
      </w:r>
    </w:p>
    <w:p w14:paraId="7B76BFA5"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5A31D99"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2DB3256A" w14:textId="77777777" w:rsidR="00462539" w:rsidRDefault="00462539" w:rsidP="006E2336">
      <w:pPr>
        <w:pStyle w:val="ListParagraph"/>
        <w:numPr>
          <w:ilvl w:val="0"/>
          <w:numId w:val="33"/>
        </w:numPr>
        <w:tabs>
          <w:tab w:val="left" w:pos="1080"/>
          <w:tab w:val="left" w:pos="4770"/>
        </w:tabs>
        <w:spacing w:before="0" w:after="0"/>
      </w:pPr>
      <w:r>
        <w:t>"NPS8  Empress to Laporte from 5-12-20-1W4 to 4-2-27-26W3</w:t>
      </w:r>
    </w:p>
    <w:p w14:paraId="4CAF1B24" w14:textId="77777777" w:rsidR="00462539" w:rsidRDefault="00462539" w:rsidP="006E2336">
      <w:pPr>
        <w:pStyle w:val="ListParagraph"/>
        <w:numPr>
          <w:ilvl w:val="1"/>
          <w:numId w:val="33"/>
        </w:numPr>
        <w:tabs>
          <w:tab w:val="left" w:pos="1080"/>
          <w:tab w:val="left" w:pos="4770"/>
        </w:tabs>
        <w:spacing w:before="0" w:after="0"/>
      </w:pPr>
      <w:r>
        <w:t>Total Cumulative Length (m):</w:t>
      </w:r>
      <w:r>
        <w:tab/>
        <w:t>115.9</w:t>
      </w:r>
    </w:p>
    <w:p w14:paraId="74B1006D" w14:textId="77777777" w:rsidR="00462539" w:rsidRDefault="00462539" w:rsidP="006E2336">
      <w:pPr>
        <w:pStyle w:val="ListParagraph"/>
        <w:numPr>
          <w:ilvl w:val="2"/>
          <w:numId w:val="33"/>
        </w:numPr>
        <w:tabs>
          <w:tab w:val="left" w:pos="1080"/>
          <w:tab w:val="left" w:pos="4770"/>
        </w:tabs>
        <w:spacing w:before="0" w:after="0"/>
      </w:pPr>
      <w:r>
        <w:t>TPD :</w:t>
      </w:r>
      <w:r>
        <w:tab/>
        <w:t>115.9</w:t>
      </w:r>
    </w:p>
    <w:p w14:paraId="456A5952"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2.967e-03 and maximum of 8.104e-03.</w:t>
      </w:r>
    </w:p>
    <w:p w14:paraId="1BF18538" w14:textId="77777777" w:rsidR="00462539" w:rsidRDefault="00462539" w:rsidP="006E2336">
      <w:pPr>
        <w:pStyle w:val="ListParagraph"/>
        <w:numPr>
          <w:ilvl w:val="1"/>
          <w:numId w:val="33"/>
        </w:numPr>
        <w:tabs>
          <w:tab w:val="left" w:pos="1080"/>
          <w:tab w:val="left" w:pos="4770"/>
        </w:tabs>
        <w:spacing w:before="0" w:after="0"/>
      </w:pPr>
      <w:r>
        <w:t>Leak scenario:</w:t>
      </w:r>
    </w:p>
    <w:p w14:paraId="1B907470"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0.0 and maximum of 0.0 of population impacted</w:t>
      </w:r>
    </w:p>
    <w:p w14:paraId="0FCF9DE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2AEA00D0" w14:textId="77777777" w:rsidR="00462539" w:rsidRDefault="00462539" w:rsidP="006E2336">
      <w:pPr>
        <w:pStyle w:val="ListParagraph"/>
        <w:numPr>
          <w:ilvl w:val="1"/>
          <w:numId w:val="33"/>
        </w:numPr>
        <w:tabs>
          <w:tab w:val="left" w:pos="1080"/>
          <w:tab w:val="left" w:pos="4770"/>
        </w:tabs>
        <w:spacing w:before="0" w:after="0"/>
      </w:pPr>
      <w:r>
        <w:t>Rupture scenario:</w:t>
      </w:r>
    </w:p>
    <w:p w14:paraId="6E2DE721"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17.23 and maximum of 17.23 of population impacted</w:t>
      </w:r>
    </w:p>
    <w:p w14:paraId="7208C65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158.1 and maximum of 158.1 meters.</w:t>
      </w:r>
    </w:p>
    <w:p w14:paraId="55ADBA11" w14:textId="77777777" w:rsidR="00462539" w:rsidRDefault="00462539" w:rsidP="006E2336">
      <w:pPr>
        <w:pStyle w:val="ListParagraph"/>
        <w:numPr>
          <w:ilvl w:val="1"/>
          <w:numId w:val="33"/>
        </w:numPr>
        <w:tabs>
          <w:tab w:val="left" w:pos="1080"/>
          <w:tab w:val="left" w:pos="4770"/>
        </w:tabs>
        <w:spacing w:before="0" w:after="0"/>
      </w:pPr>
      <w:r>
        <w:t>Puncture scenario:</w:t>
      </w:r>
    </w:p>
    <w:p w14:paraId="04C7FC84" w14:textId="77777777" w:rsidR="00462539" w:rsidRDefault="00462539" w:rsidP="006E2336">
      <w:pPr>
        <w:pStyle w:val="ListParagraph"/>
        <w:numPr>
          <w:ilvl w:val="2"/>
          <w:numId w:val="33"/>
        </w:numPr>
        <w:tabs>
          <w:tab w:val="left" w:pos="1080"/>
          <w:tab w:val="left" w:pos="4770"/>
        </w:tabs>
        <w:spacing w:before="0" w:after="0"/>
      </w:pPr>
      <w:r>
        <w:t>No. of intersections with structures is 13.0, with minimum of 17.23 and maximum of 17.23 of population impacted</w:t>
      </w:r>
    </w:p>
    <w:p w14:paraId="072EFB5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306E0D75" w14:textId="77777777" w:rsidR="00462539" w:rsidRDefault="00462539" w:rsidP="006E2336">
      <w:pPr>
        <w:pStyle w:val="ListParagraph"/>
        <w:numPr>
          <w:ilvl w:val="1"/>
          <w:numId w:val="33"/>
        </w:numPr>
        <w:tabs>
          <w:tab w:val="left" w:pos="1080"/>
          <w:tab w:val="left" w:pos="4770"/>
        </w:tabs>
        <w:spacing w:before="0" w:after="0"/>
      </w:pPr>
      <w:r>
        <w:t>Product type is NGL.</w:t>
      </w:r>
    </w:p>
    <w:p w14:paraId="0906FFD9"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C91E01A" w14:textId="77777777" w:rsidR="00462539" w:rsidRDefault="00462539" w:rsidP="006E2336">
      <w:pPr>
        <w:pStyle w:val="ListParagraph"/>
        <w:numPr>
          <w:ilvl w:val="0"/>
          <w:numId w:val="33"/>
        </w:numPr>
        <w:tabs>
          <w:tab w:val="left" w:pos="1080"/>
          <w:tab w:val="left" w:pos="4770"/>
        </w:tabs>
        <w:spacing w:before="0" w:after="0"/>
      </w:pPr>
      <w:r>
        <w:t xml:space="preserve">"NPS8 Laporte to </w:t>
      </w:r>
      <w:proofErr w:type="spellStart"/>
      <w:r>
        <w:t>Kerrobert</w:t>
      </w:r>
      <w:proofErr w:type="spellEnd"/>
      <w:r>
        <w:t xml:space="preserve"> from 4-2-27-26W3 to 4-34-33-22W3</w:t>
      </w:r>
    </w:p>
    <w:p w14:paraId="334F2F18" w14:textId="77777777" w:rsidR="00462539" w:rsidRDefault="00462539" w:rsidP="006E2336">
      <w:pPr>
        <w:pStyle w:val="ListParagraph"/>
        <w:numPr>
          <w:ilvl w:val="1"/>
          <w:numId w:val="33"/>
        </w:numPr>
        <w:tabs>
          <w:tab w:val="left" w:pos="1080"/>
          <w:tab w:val="left" w:pos="4770"/>
        </w:tabs>
        <w:spacing w:before="0" w:after="0"/>
      </w:pPr>
      <w:r>
        <w:t>Total Cumulative Length (m):</w:t>
      </w:r>
      <w:r>
        <w:tab/>
        <w:t>115.76</w:t>
      </w:r>
    </w:p>
    <w:p w14:paraId="7FCE8A0D" w14:textId="77777777" w:rsidR="00462539" w:rsidRDefault="00462539" w:rsidP="006E2336">
      <w:pPr>
        <w:pStyle w:val="ListParagraph"/>
        <w:numPr>
          <w:ilvl w:val="2"/>
          <w:numId w:val="33"/>
        </w:numPr>
        <w:tabs>
          <w:tab w:val="left" w:pos="1080"/>
          <w:tab w:val="left" w:pos="4770"/>
        </w:tabs>
        <w:spacing w:before="0" w:after="0"/>
      </w:pPr>
      <w:r>
        <w:t>TPD :</w:t>
      </w:r>
      <w:r>
        <w:tab/>
        <w:t>115.76</w:t>
      </w:r>
    </w:p>
    <w:p w14:paraId="319308DD"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8.104e-03 and maximum of 8.104e-03.</w:t>
      </w:r>
    </w:p>
    <w:p w14:paraId="70C7CEBD" w14:textId="77777777" w:rsidR="00462539" w:rsidRDefault="00462539" w:rsidP="006E2336">
      <w:pPr>
        <w:pStyle w:val="ListParagraph"/>
        <w:numPr>
          <w:ilvl w:val="1"/>
          <w:numId w:val="33"/>
        </w:numPr>
        <w:tabs>
          <w:tab w:val="left" w:pos="1080"/>
          <w:tab w:val="left" w:pos="4770"/>
        </w:tabs>
        <w:spacing w:before="0" w:after="0"/>
      </w:pPr>
      <w:r>
        <w:t>Leak scenario:</w:t>
      </w:r>
    </w:p>
    <w:p w14:paraId="3C531B4D" w14:textId="77777777" w:rsidR="00462539" w:rsidRDefault="00462539" w:rsidP="006E2336">
      <w:pPr>
        <w:pStyle w:val="ListParagraph"/>
        <w:numPr>
          <w:ilvl w:val="2"/>
          <w:numId w:val="33"/>
        </w:numPr>
        <w:tabs>
          <w:tab w:val="left" w:pos="1080"/>
          <w:tab w:val="left" w:pos="4770"/>
        </w:tabs>
        <w:spacing w:before="0" w:after="0"/>
      </w:pPr>
      <w:r>
        <w:t>No. of intersections with structures is 5.0, with minimum of 0.0 and maximum of 0.0 of population impacted</w:t>
      </w:r>
    </w:p>
    <w:p w14:paraId="5B4B2F8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6E6AACEC" w14:textId="77777777" w:rsidR="00462539" w:rsidRDefault="00462539" w:rsidP="006E2336">
      <w:pPr>
        <w:pStyle w:val="ListParagraph"/>
        <w:numPr>
          <w:ilvl w:val="1"/>
          <w:numId w:val="33"/>
        </w:numPr>
        <w:tabs>
          <w:tab w:val="left" w:pos="1080"/>
          <w:tab w:val="left" w:pos="4770"/>
        </w:tabs>
        <w:spacing w:before="0" w:after="0"/>
      </w:pPr>
      <w:r>
        <w:t>Rupture scenario:</w:t>
      </w:r>
    </w:p>
    <w:p w14:paraId="0D78CF00" w14:textId="77777777" w:rsidR="00462539" w:rsidRDefault="00462539" w:rsidP="006E2336">
      <w:pPr>
        <w:pStyle w:val="ListParagraph"/>
        <w:numPr>
          <w:ilvl w:val="2"/>
          <w:numId w:val="33"/>
        </w:numPr>
        <w:tabs>
          <w:tab w:val="left" w:pos="1080"/>
          <w:tab w:val="left" w:pos="4770"/>
        </w:tabs>
        <w:spacing w:before="0" w:after="0"/>
      </w:pPr>
      <w:r>
        <w:t>No. of intersections with structures is 21.0, with minimum of 17.23 and maximum of 17.23 of population impacted</w:t>
      </w:r>
    </w:p>
    <w:p w14:paraId="6EA9F0D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158.1 and maximum of 158.1 meters.</w:t>
      </w:r>
    </w:p>
    <w:p w14:paraId="08885626" w14:textId="77777777" w:rsidR="00462539" w:rsidRDefault="00462539" w:rsidP="006E2336">
      <w:pPr>
        <w:pStyle w:val="ListParagraph"/>
        <w:numPr>
          <w:ilvl w:val="1"/>
          <w:numId w:val="33"/>
        </w:numPr>
        <w:tabs>
          <w:tab w:val="left" w:pos="1080"/>
          <w:tab w:val="left" w:pos="4770"/>
        </w:tabs>
        <w:spacing w:before="0" w:after="0"/>
      </w:pPr>
      <w:r>
        <w:t>Puncture scenario:</w:t>
      </w:r>
    </w:p>
    <w:p w14:paraId="715DA992" w14:textId="77777777" w:rsidR="00462539" w:rsidRDefault="00462539" w:rsidP="006E2336">
      <w:pPr>
        <w:pStyle w:val="ListParagraph"/>
        <w:numPr>
          <w:ilvl w:val="2"/>
          <w:numId w:val="33"/>
        </w:numPr>
        <w:tabs>
          <w:tab w:val="left" w:pos="1080"/>
          <w:tab w:val="left" w:pos="4770"/>
        </w:tabs>
        <w:spacing w:before="0" w:after="0"/>
      </w:pPr>
      <w:r>
        <w:t>No. of intersections with structures is 14.0, with minimum of 17.23 and maximum of 17.23 of population impacted</w:t>
      </w:r>
    </w:p>
    <w:p w14:paraId="313F47F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63B8A75E" w14:textId="77777777" w:rsidR="00462539" w:rsidRDefault="00462539" w:rsidP="006E2336">
      <w:pPr>
        <w:pStyle w:val="ListParagraph"/>
        <w:numPr>
          <w:ilvl w:val="1"/>
          <w:numId w:val="33"/>
        </w:numPr>
        <w:tabs>
          <w:tab w:val="left" w:pos="1080"/>
          <w:tab w:val="left" w:pos="4770"/>
        </w:tabs>
        <w:spacing w:before="0" w:after="0"/>
      </w:pPr>
      <w:r>
        <w:lastRenderedPageBreak/>
        <w:t>Product type is NGL.</w:t>
      </w:r>
    </w:p>
    <w:p w14:paraId="3DF9BCC8"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0CC1342" w14:textId="77777777" w:rsidR="00462539" w:rsidRDefault="00462539" w:rsidP="006E2336">
      <w:pPr>
        <w:pStyle w:val="ListParagraph"/>
        <w:numPr>
          <w:ilvl w:val="0"/>
          <w:numId w:val="33"/>
        </w:numPr>
        <w:tabs>
          <w:tab w:val="left" w:pos="1080"/>
          <w:tab w:val="left" w:pos="4770"/>
        </w:tabs>
        <w:spacing w:before="0" w:after="0"/>
      </w:pPr>
      <w:r>
        <w:t xml:space="preserve">"NPS6 Brazeau NGL Lateral to </w:t>
      </w:r>
      <w:proofErr w:type="spellStart"/>
      <w:r>
        <w:t>Stn</w:t>
      </w:r>
      <w:proofErr w:type="spellEnd"/>
      <w:r>
        <w:t xml:space="preserve"> 8 From 5-31-48-12W5 </w:t>
      </w:r>
      <w:proofErr w:type="gramStart"/>
      <w:r>
        <w:t>To</w:t>
      </w:r>
      <w:proofErr w:type="gramEnd"/>
      <w:r>
        <w:t xml:space="preserve"> 4-5-49-9W5</w:t>
      </w:r>
    </w:p>
    <w:p w14:paraId="200B9336" w14:textId="77777777" w:rsidR="00462539" w:rsidRDefault="00462539" w:rsidP="006E2336">
      <w:pPr>
        <w:pStyle w:val="ListParagraph"/>
        <w:numPr>
          <w:ilvl w:val="1"/>
          <w:numId w:val="33"/>
        </w:numPr>
        <w:tabs>
          <w:tab w:val="left" w:pos="1080"/>
          <w:tab w:val="left" w:pos="4770"/>
        </w:tabs>
        <w:spacing w:before="0" w:after="0"/>
      </w:pPr>
      <w:r>
        <w:t>Total Cumulative Length (m):</w:t>
      </w:r>
      <w:r>
        <w:tab/>
        <w:t>113.38</w:t>
      </w:r>
    </w:p>
    <w:p w14:paraId="771B35FC" w14:textId="77777777" w:rsidR="00462539" w:rsidRDefault="00462539" w:rsidP="006E2336">
      <w:pPr>
        <w:pStyle w:val="ListParagraph"/>
        <w:numPr>
          <w:ilvl w:val="2"/>
          <w:numId w:val="33"/>
        </w:numPr>
        <w:tabs>
          <w:tab w:val="left" w:pos="1080"/>
          <w:tab w:val="left" w:pos="4770"/>
        </w:tabs>
        <w:spacing w:before="0" w:after="0"/>
      </w:pPr>
      <w:r>
        <w:t>TPD :</w:t>
      </w:r>
      <w:r>
        <w:tab/>
        <w:t>113.38</w:t>
      </w:r>
    </w:p>
    <w:p w14:paraId="69F30DAA"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1.232e-03 and maximum of 1.232e-03.</w:t>
      </w:r>
    </w:p>
    <w:p w14:paraId="2C601C2F" w14:textId="77777777" w:rsidR="00462539" w:rsidRDefault="00462539" w:rsidP="006E2336">
      <w:pPr>
        <w:pStyle w:val="ListParagraph"/>
        <w:numPr>
          <w:ilvl w:val="1"/>
          <w:numId w:val="33"/>
        </w:numPr>
        <w:tabs>
          <w:tab w:val="left" w:pos="1080"/>
          <w:tab w:val="left" w:pos="4770"/>
        </w:tabs>
        <w:spacing w:before="0" w:after="0"/>
      </w:pPr>
      <w:r>
        <w:t>Leak scenario:</w:t>
      </w:r>
    </w:p>
    <w:p w14:paraId="7E26005A" w14:textId="77777777" w:rsidR="00462539" w:rsidRDefault="00462539" w:rsidP="006E2336">
      <w:pPr>
        <w:pStyle w:val="ListParagraph"/>
        <w:numPr>
          <w:ilvl w:val="2"/>
          <w:numId w:val="33"/>
        </w:numPr>
        <w:tabs>
          <w:tab w:val="left" w:pos="1080"/>
          <w:tab w:val="left" w:pos="4770"/>
        </w:tabs>
        <w:spacing w:before="0" w:after="0"/>
      </w:pPr>
      <w:r>
        <w:t>No. of intersections with structures is 3.0, with minimum of 12.61 and maximum of 12.61 of population impacted</w:t>
      </w:r>
    </w:p>
    <w:p w14:paraId="12E86F4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11.49 and maximum of 11.49 meters.</w:t>
      </w:r>
    </w:p>
    <w:p w14:paraId="7A012CD6" w14:textId="77777777" w:rsidR="00462539" w:rsidRDefault="00462539" w:rsidP="006E2336">
      <w:pPr>
        <w:pStyle w:val="ListParagraph"/>
        <w:numPr>
          <w:ilvl w:val="1"/>
          <w:numId w:val="33"/>
        </w:numPr>
        <w:tabs>
          <w:tab w:val="left" w:pos="1080"/>
          <w:tab w:val="left" w:pos="4770"/>
        </w:tabs>
        <w:spacing w:before="0" w:after="0"/>
      </w:pPr>
      <w:r>
        <w:t>Rupture scenario:</w:t>
      </w:r>
    </w:p>
    <w:p w14:paraId="1A22033B" w14:textId="77777777" w:rsidR="00462539" w:rsidRDefault="00462539" w:rsidP="006E2336">
      <w:pPr>
        <w:pStyle w:val="ListParagraph"/>
        <w:numPr>
          <w:ilvl w:val="2"/>
          <w:numId w:val="33"/>
        </w:numPr>
        <w:tabs>
          <w:tab w:val="left" w:pos="1080"/>
          <w:tab w:val="left" w:pos="4770"/>
        </w:tabs>
        <w:spacing w:before="0" w:after="0"/>
      </w:pPr>
      <w:r>
        <w:t>No. of intersections with structures is 49.0, with minimum of 12.61 and maximum of 12.61 of population impacted</w:t>
      </w:r>
    </w:p>
    <w:p w14:paraId="25E2C11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120.73 and maximum of 120.73 meters.</w:t>
      </w:r>
    </w:p>
    <w:p w14:paraId="07160385" w14:textId="77777777" w:rsidR="00462539" w:rsidRDefault="00462539" w:rsidP="006E2336">
      <w:pPr>
        <w:pStyle w:val="ListParagraph"/>
        <w:numPr>
          <w:ilvl w:val="1"/>
          <w:numId w:val="33"/>
        </w:numPr>
        <w:tabs>
          <w:tab w:val="left" w:pos="1080"/>
          <w:tab w:val="left" w:pos="4770"/>
        </w:tabs>
        <w:spacing w:before="0" w:after="0"/>
      </w:pPr>
      <w:r>
        <w:t>Puncture scenario:</w:t>
      </w:r>
    </w:p>
    <w:p w14:paraId="7291C454" w14:textId="77777777" w:rsidR="00462539" w:rsidRDefault="00462539" w:rsidP="006E2336">
      <w:pPr>
        <w:pStyle w:val="ListParagraph"/>
        <w:numPr>
          <w:ilvl w:val="2"/>
          <w:numId w:val="33"/>
        </w:numPr>
        <w:tabs>
          <w:tab w:val="left" w:pos="1080"/>
          <w:tab w:val="left" w:pos="4770"/>
        </w:tabs>
        <w:spacing w:before="0" w:after="0"/>
      </w:pPr>
      <w:r>
        <w:t>No. of intersections with structures is 20.0, with minimum of 12.61 and maximum of 12.61 of population impacted</w:t>
      </w:r>
    </w:p>
    <w:p w14:paraId="5D25C18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53.83 and maximum of 53.83 meters.</w:t>
      </w:r>
    </w:p>
    <w:p w14:paraId="0C7D366D"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3A9DAECB"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4E476841" w14:textId="77777777" w:rsidR="00462539" w:rsidRDefault="00462539" w:rsidP="006E2336">
      <w:pPr>
        <w:pStyle w:val="ListParagraph"/>
        <w:numPr>
          <w:ilvl w:val="0"/>
          <w:numId w:val="33"/>
        </w:numPr>
        <w:tabs>
          <w:tab w:val="left" w:pos="1080"/>
          <w:tab w:val="left" w:pos="4770"/>
        </w:tabs>
        <w:spacing w:before="0" w:after="0"/>
      </w:pPr>
      <w:r>
        <w:t xml:space="preserve">"NPS8 Rainbow P/L to </w:t>
      </w:r>
      <w:proofErr w:type="spellStart"/>
      <w:r>
        <w:t>Tirmoil</w:t>
      </w:r>
      <w:proofErr w:type="spellEnd"/>
      <w:r>
        <w:t xml:space="preserve"> </w:t>
      </w:r>
      <w:proofErr w:type="gramStart"/>
      <w:r>
        <w:t>From</w:t>
      </w:r>
      <w:proofErr w:type="gramEnd"/>
      <w:r>
        <w:t xml:space="preserve"> 11-15-77-14W5 to 15-29-81-9W5</w:t>
      </w:r>
    </w:p>
    <w:p w14:paraId="24775C88" w14:textId="77777777" w:rsidR="00462539" w:rsidRDefault="00462539" w:rsidP="006E2336">
      <w:pPr>
        <w:pStyle w:val="ListParagraph"/>
        <w:numPr>
          <w:ilvl w:val="1"/>
          <w:numId w:val="33"/>
        </w:numPr>
        <w:tabs>
          <w:tab w:val="left" w:pos="1080"/>
          <w:tab w:val="left" w:pos="4770"/>
        </w:tabs>
        <w:spacing w:before="0" w:after="0"/>
      </w:pPr>
      <w:r>
        <w:t>Total Cumulative Length (m):</w:t>
      </w:r>
      <w:r>
        <w:tab/>
        <w:t>110.96</w:t>
      </w:r>
    </w:p>
    <w:p w14:paraId="12259BDC" w14:textId="77777777" w:rsidR="00462539" w:rsidRDefault="00462539" w:rsidP="006E2336">
      <w:pPr>
        <w:pStyle w:val="ListParagraph"/>
        <w:numPr>
          <w:ilvl w:val="2"/>
          <w:numId w:val="33"/>
        </w:numPr>
        <w:tabs>
          <w:tab w:val="left" w:pos="1080"/>
          <w:tab w:val="left" w:pos="4770"/>
        </w:tabs>
        <w:spacing w:before="0" w:after="0"/>
      </w:pPr>
      <w:r>
        <w:t>TPD :</w:t>
      </w:r>
      <w:r>
        <w:tab/>
        <w:t>110.96</w:t>
      </w:r>
    </w:p>
    <w:p w14:paraId="47D90137"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1.864e-03 and maximum of 7.150e-03.</w:t>
      </w:r>
    </w:p>
    <w:p w14:paraId="6B1080F5" w14:textId="77777777" w:rsidR="00462539" w:rsidRDefault="00462539" w:rsidP="006E2336">
      <w:pPr>
        <w:pStyle w:val="ListParagraph"/>
        <w:numPr>
          <w:ilvl w:val="1"/>
          <w:numId w:val="33"/>
        </w:numPr>
        <w:tabs>
          <w:tab w:val="left" w:pos="1080"/>
          <w:tab w:val="left" w:pos="4770"/>
        </w:tabs>
        <w:spacing w:before="0" w:after="0"/>
      </w:pPr>
      <w:r>
        <w:t>Leak scenario:</w:t>
      </w:r>
    </w:p>
    <w:p w14:paraId="73301902" w14:textId="77777777" w:rsidR="00462539" w:rsidRDefault="00462539" w:rsidP="006E2336">
      <w:pPr>
        <w:pStyle w:val="ListParagraph"/>
        <w:numPr>
          <w:ilvl w:val="2"/>
          <w:numId w:val="33"/>
        </w:numPr>
        <w:tabs>
          <w:tab w:val="left" w:pos="1080"/>
          <w:tab w:val="left" w:pos="4770"/>
        </w:tabs>
        <w:spacing w:before="0" w:after="0"/>
      </w:pPr>
      <w:r>
        <w:t>No. of intersections with structures is 207.0, with minimum of 2.28 and maximum of 2.97 of population impacted</w:t>
      </w:r>
    </w:p>
    <w:p w14:paraId="173C520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3.95 and maximum of 3.95 meters.</w:t>
      </w:r>
    </w:p>
    <w:p w14:paraId="002454A1" w14:textId="77777777" w:rsidR="00462539" w:rsidRDefault="00462539" w:rsidP="006E2336">
      <w:pPr>
        <w:pStyle w:val="ListParagraph"/>
        <w:numPr>
          <w:ilvl w:val="1"/>
          <w:numId w:val="33"/>
        </w:numPr>
        <w:tabs>
          <w:tab w:val="left" w:pos="1080"/>
          <w:tab w:val="left" w:pos="4770"/>
        </w:tabs>
        <w:spacing w:before="0" w:after="0"/>
      </w:pPr>
      <w:r>
        <w:t>Rupture scenario:</w:t>
      </w:r>
    </w:p>
    <w:p w14:paraId="0CCF55CB" w14:textId="77777777" w:rsidR="00462539" w:rsidRDefault="00462539" w:rsidP="006E2336">
      <w:pPr>
        <w:pStyle w:val="ListParagraph"/>
        <w:numPr>
          <w:ilvl w:val="2"/>
          <w:numId w:val="33"/>
        </w:numPr>
        <w:tabs>
          <w:tab w:val="left" w:pos="1080"/>
          <w:tab w:val="left" w:pos="4770"/>
        </w:tabs>
        <w:spacing w:before="0" w:after="0"/>
      </w:pPr>
      <w:r>
        <w:t>No. of intersections with structures is 109.0, with minimum of 2.97 and maximum of 4.56 of population impacted</w:t>
      </w:r>
    </w:p>
    <w:p w14:paraId="091B142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53.42 and maximum of 53.42 meters.</w:t>
      </w:r>
    </w:p>
    <w:p w14:paraId="6EE1085A" w14:textId="77777777" w:rsidR="00462539" w:rsidRDefault="00462539" w:rsidP="006E2336">
      <w:pPr>
        <w:pStyle w:val="ListParagraph"/>
        <w:numPr>
          <w:ilvl w:val="1"/>
          <w:numId w:val="33"/>
        </w:numPr>
        <w:tabs>
          <w:tab w:val="left" w:pos="1080"/>
          <w:tab w:val="left" w:pos="4770"/>
        </w:tabs>
        <w:spacing w:before="0" w:after="0"/>
      </w:pPr>
      <w:r>
        <w:t>Puncture scenario:</w:t>
      </w:r>
    </w:p>
    <w:p w14:paraId="4A0A60BB" w14:textId="77777777" w:rsidR="00462539" w:rsidRDefault="00462539" w:rsidP="006E2336">
      <w:pPr>
        <w:pStyle w:val="ListParagraph"/>
        <w:numPr>
          <w:ilvl w:val="2"/>
          <w:numId w:val="33"/>
        </w:numPr>
        <w:tabs>
          <w:tab w:val="left" w:pos="1080"/>
          <w:tab w:val="left" w:pos="4770"/>
        </w:tabs>
        <w:spacing w:before="0" w:after="0"/>
      </w:pPr>
      <w:r>
        <w:t>No. of intersections with structures is 228.0, with minimum of 2.28 and maximum of 2.97 of population impacted</w:t>
      </w:r>
    </w:p>
    <w:p w14:paraId="0B2DB86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15.77 and maximum of 15.77 meters.</w:t>
      </w:r>
    </w:p>
    <w:p w14:paraId="74092D46"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1F1AC40D"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0DFF6AB" w14:textId="77777777" w:rsidR="00462539" w:rsidRDefault="00462539" w:rsidP="006E2336">
      <w:pPr>
        <w:pStyle w:val="ListParagraph"/>
        <w:numPr>
          <w:ilvl w:val="0"/>
          <w:numId w:val="33"/>
        </w:numPr>
        <w:tabs>
          <w:tab w:val="left" w:pos="1080"/>
          <w:tab w:val="left" w:pos="4770"/>
        </w:tabs>
        <w:spacing w:before="0" w:after="0"/>
      </w:pPr>
      <w:r>
        <w:t>"LAPORTE TO KERROBERT NPS 10</w:t>
      </w:r>
    </w:p>
    <w:p w14:paraId="0B06F70F" w14:textId="77777777" w:rsidR="00462539" w:rsidRDefault="00462539" w:rsidP="006E2336">
      <w:pPr>
        <w:pStyle w:val="ListParagraph"/>
        <w:numPr>
          <w:ilvl w:val="1"/>
          <w:numId w:val="33"/>
        </w:numPr>
        <w:tabs>
          <w:tab w:val="left" w:pos="1080"/>
          <w:tab w:val="left" w:pos="4770"/>
        </w:tabs>
        <w:spacing w:before="0" w:after="0"/>
      </w:pPr>
      <w:r>
        <w:t>Total Cumulative Length (m):</w:t>
      </w:r>
      <w:r>
        <w:tab/>
        <w:t>110.26</w:t>
      </w:r>
    </w:p>
    <w:p w14:paraId="2540B45F" w14:textId="77777777" w:rsidR="00462539" w:rsidRDefault="00462539" w:rsidP="006E2336">
      <w:pPr>
        <w:pStyle w:val="ListParagraph"/>
        <w:numPr>
          <w:ilvl w:val="2"/>
          <w:numId w:val="33"/>
        </w:numPr>
        <w:tabs>
          <w:tab w:val="left" w:pos="1080"/>
          <w:tab w:val="left" w:pos="4770"/>
        </w:tabs>
        <w:spacing w:before="0" w:after="0"/>
      </w:pPr>
      <w:r>
        <w:t>TPD :</w:t>
      </w:r>
      <w:r>
        <w:tab/>
        <w:t>110.26</w:t>
      </w:r>
    </w:p>
    <w:p w14:paraId="3E5463A6" w14:textId="77777777" w:rsidR="00462539" w:rsidRDefault="00462539" w:rsidP="006E2336">
      <w:pPr>
        <w:pStyle w:val="ListParagraph"/>
        <w:numPr>
          <w:ilvl w:val="1"/>
          <w:numId w:val="33"/>
        </w:numPr>
        <w:tabs>
          <w:tab w:val="left" w:pos="1080"/>
          <w:tab w:val="left" w:pos="4770"/>
        </w:tabs>
        <w:spacing w:before="0" w:after="0"/>
      </w:pPr>
      <w:r>
        <w:lastRenderedPageBreak/>
        <w:t>Likelihood of failure distributed between minimum of 2.144e-03 and maximum of 6.778e-03.</w:t>
      </w:r>
    </w:p>
    <w:p w14:paraId="467FA78E" w14:textId="77777777" w:rsidR="00462539" w:rsidRDefault="00462539" w:rsidP="006E2336">
      <w:pPr>
        <w:pStyle w:val="ListParagraph"/>
        <w:numPr>
          <w:ilvl w:val="1"/>
          <w:numId w:val="33"/>
        </w:numPr>
        <w:tabs>
          <w:tab w:val="left" w:pos="1080"/>
          <w:tab w:val="left" w:pos="4770"/>
        </w:tabs>
        <w:spacing w:before="0" w:after="0"/>
      </w:pPr>
      <w:r>
        <w:t>Leak scenario:</w:t>
      </w:r>
    </w:p>
    <w:p w14:paraId="2A4BBAAB"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0.0 and maximum of 0.0 of population impacted</w:t>
      </w:r>
    </w:p>
    <w:p w14:paraId="364501E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10677F5F" w14:textId="77777777" w:rsidR="00462539" w:rsidRDefault="00462539" w:rsidP="006E2336">
      <w:pPr>
        <w:pStyle w:val="ListParagraph"/>
        <w:numPr>
          <w:ilvl w:val="1"/>
          <w:numId w:val="33"/>
        </w:numPr>
        <w:tabs>
          <w:tab w:val="left" w:pos="1080"/>
          <w:tab w:val="left" w:pos="4770"/>
        </w:tabs>
        <w:spacing w:before="0" w:after="0"/>
      </w:pPr>
      <w:r>
        <w:t>Rupture scenario:</w:t>
      </w:r>
    </w:p>
    <w:p w14:paraId="6D8E21AC" w14:textId="77777777" w:rsidR="00462539" w:rsidRDefault="00462539" w:rsidP="006E2336">
      <w:pPr>
        <w:pStyle w:val="ListParagraph"/>
        <w:numPr>
          <w:ilvl w:val="2"/>
          <w:numId w:val="33"/>
        </w:numPr>
        <w:tabs>
          <w:tab w:val="left" w:pos="1080"/>
          <w:tab w:val="left" w:pos="4770"/>
        </w:tabs>
        <w:spacing w:before="0" w:after="0"/>
      </w:pPr>
      <w:r>
        <w:t>No. of intersections with structures is 24.0, with minimum of 17.23 and maximum of 17.23 of population impacted</w:t>
      </w:r>
    </w:p>
    <w:p w14:paraId="00AEAC3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186.5 and maximum of 186.5 meters.</w:t>
      </w:r>
    </w:p>
    <w:p w14:paraId="4812513D" w14:textId="77777777" w:rsidR="00462539" w:rsidRDefault="00462539" w:rsidP="006E2336">
      <w:pPr>
        <w:pStyle w:val="ListParagraph"/>
        <w:numPr>
          <w:ilvl w:val="1"/>
          <w:numId w:val="33"/>
        </w:numPr>
        <w:tabs>
          <w:tab w:val="left" w:pos="1080"/>
          <w:tab w:val="left" w:pos="4770"/>
        </w:tabs>
        <w:spacing w:before="0" w:after="0"/>
      </w:pPr>
      <w:r>
        <w:t>Puncture scenario:</w:t>
      </w:r>
    </w:p>
    <w:p w14:paraId="01C36A08"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17.23 and maximum of 17.23 of population impacted</w:t>
      </w:r>
    </w:p>
    <w:p w14:paraId="40C75DD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3B66FB83" w14:textId="77777777" w:rsidR="00462539" w:rsidRDefault="00462539" w:rsidP="006E2336">
      <w:pPr>
        <w:pStyle w:val="ListParagraph"/>
        <w:numPr>
          <w:ilvl w:val="1"/>
          <w:numId w:val="33"/>
        </w:numPr>
        <w:tabs>
          <w:tab w:val="left" w:pos="1080"/>
          <w:tab w:val="left" w:pos="4770"/>
        </w:tabs>
        <w:spacing w:before="0" w:after="0"/>
      </w:pPr>
      <w:r>
        <w:t>Product type is NGL.</w:t>
      </w:r>
    </w:p>
    <w:p w14:paraId="78CBA03C"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6CF2139" w14:textId="77777777" w:rsidR="00462539" w:rsidRDefault="00462539" w:rsidP="006E2336">
      <w:pPr>
        <w:pStyle w:val="ListParagraph"/>
        <w:numPr>
          <w:ilvl w:val="0"/>
          <w:numId w:val="33"/>
        </w:numPr>
        <w:tabs>
          <w:tab w:val="left" w:pos="1080"/>
          <w:tab w:val="left" w:pos="4770"/>
        </w:tabs>
        <w:spacing w:before="0" w:after="0"/>
      </w:pPr>
      <w:r>
        <w:t>"SOUTH GARRINGTON 12-24 TO 04-16 NPS 4</w:t>
      </w:r>
    </w:p>
    <w:p w14:paraId="433A5243" w14:textId="77777777" w:rsidR="00462539" w:rsidRDefault="00462539" w:rsidP="006E2336">
      <w:pPr>
        <w:pStyle w:val="ListParagraph"/>
        <w:numPr>
          <w:ilvl w:val="1"/>
          <w:numId w:val="33"/>
        </w:numPr>
        <w:tabs>
          <w:tab w:val="left" w:pos="1080"/>
          <w:tab w:val="left" w:pos="4770"/>
        </w:tabs>
        <w:spacing w:before="0" w:after="0"/>
      </w:pPr>
      <w:r>
        <w:t>Total Cumulative Length (m):</w:t>
      </w:r>
      <w:r>
        <w:tab/>
        <w:t>98.8</w:t>
      </w:r>
    </w:p>
    <w:p w14:paraId="2F72A3EA" w14:textId="77777777" w:rsidR="00462539" w:rsidRDefault="00462539" w:rsidP="006E2336">
      <w:pPr>
        <w:pStyle w:val="ListParagraph"/>
        <w:numPr>
          <w:ilvl w:val="2"/>
          <w:numId w:val="33"/>
        </w:numPr>
        <w:tabs>
          <w:tab w:val="left" w:pos="1080"/>
          <w:tab w:val="left" w:pos="4770"/>
        </w:tabs>
        <w:spacing w:before="0" w:after="0"/>
      </w:pPr>
      <w:r>
        <w:t>TPD :</w:t>
      </w:r>
      <w:r>
        <w:tab/>
        <w:t>98.8</w:t>
      </w:r>
    </w:p>
    <w:p w14:paraId="5C071E1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8.540e-03 and maximum of 8.540e-03.</w:t>
      </w:r>
    </w:p>
    <w:p w14:paraId="181A99F9" w14:textId="77777777" w:rsidR="00462539" w:rsidRDefault="00462539" w:rsidP="006E2336">
      <w:pPr>
        <w:pStyle w:val="ListParagraph"/>
        <w:numPr>
          <w:ilvl w:val="1"/>
          <w:numId w:val="33"/>
        </w:numPr>
        <w:tabs>
          <w:tab w:val="left" w:pos="1080"/>
          <w:tab w:val="left" w:pos="4770"/>
        </w:tabs>
        <w:spacing w:before="0" w:after="0"/>
      </w:pPr>
      <w:r>
        <w:t>Leak scenario:</w:t>
      </w:r>
    </w:p>
    <w:p w14:paraId="4F91A6B8"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2.28 and maximum of 2.28 of population impacted</w:t>
      </w:r>
    </w:p>
    <w:p w14:paraId="21B5C2B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3.95 and maximum of 3.95 meters.</w:t>
      </w:r>
    </w:p>
    <w:p w14:paraId="54FB2F68" w14:textId="77777777" w:rsidR="00462539" w:rsidRDefault="00462539" w:rsidP="006E2336">
      <w:pPr>
        <w:pStyle w:val="ListParagraph"/>
        <w:numPr>
          <w:ilvl w:val="1"/>
          <w:numId w:val="33"/>
        </w:numPr>
        <w:tabs>
          <w:tab w:val="left" w:pos="1080"/>
          <w:tab w:val="left" w:pos="4770"/>
        </w:tabs>
        <w:spacing w:before="0" w:after="0"/>
      </w:pPr>
      <w:r>
        <w:t>Rupture scenario:</w:t>
      </w:r>
    </w:p>
    <w:p w14:paraId="43569594"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2.28 and maximum of 4.56 of population impacted</w:t>
      </w:r>
    </w:p>
    <w:p w14:paraId="6BB51EB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29.55 and maximum of 29.55 meters.</w:t>
      </w:r>
    </w:p>
    <w:p w14:paraId="1E68250E" w14:textId="77777777" w:rsidR="00462539" w:rsidRDefault="00462539" w:rsidP="006E2336">
      <w:pPr>
        <w:pStyle w:val="ListParagraph"/>
        <w:numPr>
          <w:ilvl w:val="1"/>
          <w:numId w:val="33"/>
        </w:numPr>
        <w:tabs>
          <w:tab w:val="left" w:pos="1080"/>
          <w:tab w:val="left" w:pos="4770"/>
        </w:tabs>
        <w:spacing w:before="0" w:after="0"/>
      </w:pPr>
      <w:r>
        <w:t>Puncture scenario:</w:t>
      </w:r>
    </w:p>
    <w:p w14:paraId="1C624428" w14:textId="77777777" w:rsidR="00462539" w:rsidRDefault="00462539" w:rsidP="006E2336">
      <w:pPr>
        <w:pStyle w:val="ListParagraph"/>
        <w:numPr>
          <w:ilvl w:val="2"/>
          <w:numId w:val="33"/>
        </w:numPr>
        <w:tabs>
          <w:tab w:val="left" w:pos="1080"/>
          <w:tab w:val="left" w:pos="4770"/>
        </w:tabs>
        <w:spacing w:before="0" w:after="0"/>
      </w:pPr>
      <w:r>
        <w:t>No. of intersections with structures is 14.0, with minimum of 2.28 and maximum of 2.28 of population impacted</w:t>
      </w:r>
    </w:p>
    <w:p w14:paraId="00DD839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15.77 and maximum of 15.77 meters.</w:t>
      </w:r>
    </w:p>
    <w:p w14:paraId="4D0E9950"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441C8142"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14979533" w14:textId="77777777" w:rsidR="00462539" w:rsidRDefault="00462539" w:rsidP="006E2336">
      <w:pPr>
        <w:pStyle w:val="ListParagraph"/>
        <w:numPr>
          <w:ilvl w:val="0"/>
          <w:numId w:val="33"/>
        </w:numPr>
        <w:tabs>
          <w:tab w:val="left" w:pos="1080"/>
          <w:tab w:val="left" w:pos="4770"/>
        </w:tabs>
        <w:spacing w:before="0" w:after="0"/>
      </w:pPr>
      <w:r>
        <w:t xml:space="preserve">"NPS8 Petro Vera to Lone Rock From 13-11-47-27-W3 </w:t>
      </w:r>
      <w:proofErr w:type="gramStart"/>
      <w:r>
        <w:t>To</w:t>
      </w:r>
      <w:proofErr w:type="gramEnd"/>
      <w:r>
        <w:t xml:space="preserve"> 16-10-47-27-W3</w:t>
      </w:r>
    </w:p>
    <w:p w14:paraId="16437F4D" w14:textId="77777777" w:rsidR="00462539" w:rsidRDefault="00462539" w:rsidP="006E2336">
      <w:pPr>
        <w:pStyle w:val="ListParagraph"/>
        <w:numPr>
          <w:ilvl w:val="1"/>
          <w:numId w:val="33"/>
        </w:numPr>
        <w:tabs>
          <w:tab w:val="left" w:pos="1080"/>
          <w:tab w:val="left" w:pos="4770"/>
        </w:tabs>
        <w:spacing w:before="0" w:after="0"/>
      </w:pPr>
      <w:r>
        <w:t>Total Cumulative Length (m):</w:t>
      </w:r>
      <w:r>
        <w:tab/>
        <w:t>98.03</w:t>
      </w:r>
    </w:p>
    <w:p w14:paraId="3677622C" w14:textId="77777777" w:rsidR="00462539" w:rsidRDefault="00462539" w:rsidP="006E2336">
      <w:pPr>
        <w:pStyle w:val="ListParagraph"/>
        <w:numPr>
          <w:ilvl w:val="2"/>
          <w:numId w:val="33"/>
        </w:numPr>
        <w:tabs>
          <w:tab w:val="left" w:pos="1080"/>
          <w:tab w:val="left" w:pos="4770"/>
        </w:tabs>
        <w:spacing w:before="0" w:after="0"/>
      </w:pPr>
      <w:r>
        <w:t>EC Method 1 :</w:t>
      </w:r>
      <w:r>
        <w:tab/>
        <w:t>98.03</w:t>
      </w:r>
    </w:p>
    <w:p w14:paraId="1CFE0A7A"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9.903e-01 and maximum of 9.912e-01.</w:t>
      </w:r>
    </w:p>
    <w:p w14:paraId="58E4B1A7" w14:textId="77777777" w:rsidR="00462539" w:rsidRDefault="00462539" w:rsidP="006E2336">
      <w:pPr>
        <w:pStyle w:val="ListParagraph"/>
        <w:numPr>
          <w:ilvl w:val="1"/>
          <w:numId w:val="33"/>
        </w:numPr>
        <w:tabs>
          <w:tab w:val="left" w:pos="1080"/>
          <w:tab w:val="left" w:pos="4770"/>
        </w:tabs>
        <w:spacing w:before="0" w:after="0"/>
      </w:pPr>
      <w:r>
        <w:t>Leak scenario:</w:t>
      </w:r>
    </w:p>
    <w:p w14:paraId="58802A82" w14:textId="77777777" w:rsidR="00462539" w:rsidRDefault="00462539" w:rsidP="006E2336">
      <w:pPr>
        <w:pStyle w:val="ListParagraph"/>
        <w:numPr>
          <w:ilvl w:val="2"/>
          <w:numId w:val="33"/>
        </w:numPr>
        <w:tabs>
          <w:tab w:val="left" w:pos="1080"/>
          <w:tab w:val="left" w:pos="4770"/>
        </w:tabs>
        <w:spacing w:before="0" w:after="0"/>
      </w:pPr>
      <w:r>
        <w:t>No. of intersections with structures is 5.0, with minimum of 1.26 and maximum of 1.26 of population impacted</w:t>
      </w:r>
    </w:p>
    <w:p w14:paraId="47EBAB12"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2.28 and maximum of 2.28 meters.</w:t>
      </w:r>
    </w:p>
    <w:p w14:paraId="370EB652" w14:textId="77777777" w:rsidR="00462539" w:rsidRDefault="00462539" w:rsidP="006E2336">
      <w:pPr>
        <w:pStyle w:val="ListParagraph"/>
        <w:numPr>
          <w:ilvl w:val="1"/>
          <w:numId w:val="33"/>
        </w:numPr>
        <w:tabs>
          <w:tab w:val="left" w:pos="1080"/>
          <w:tab w:val="left" w:pos="4770"/>
        </w:tabs>
        <w:spacing w:before="0" w:after="0"/>
      </w:pPr>
      <w:r>
        <w:t>Rupture scenario:</w:t>
      </w:r>
    </w:p>
    <w:p w14:paraId="4A752707" w14:textId="77777777" w:rsidR="00462539" w:rsidRDefault="00462539" w:rsidP="006E2336">
      <w:pPr>
        <w:pStyle w:val="ListParagraph"/>
        <w:numPr>
          <w:ilvl w:val="2"/>
          <w:numId w:val="33"/>
        </w:numPr>
        <w:tabs>
          <w:tab w:val="left" w:pos="1080"/>
          <w:tab w:val="left" w:pos="4770"/>
        </w:tabs>
        <w:spacing w:before="0" w:after="0"/>
      </w:pPr>
      <w:r>
        <w:t>No. of intersections with structures is 3.0, with minimum of 1.26 and maximum of 1.26 of population impacted</w:t>
      </w:r>
    </w:p>
    <w:p w14:paraId="0B671D1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30.46 and maximum of 30.46 meters.</w:t>
      </w:r>
    </w:p>
    <w:p w14:paraId="0DD31A1A" w14:textId="77777777" w:rsidR="00462539" w:rsidRDefault="00462539" w:rsidP="006E2336">
      <w:pPr>
        <w:pStyle w:val="ListParagraph"/>
        <w:numPr>
          <w:ilvl w:val="1"/>
          <w:numId w:val="33"/>
        </w:numPr>
        <w:tabs>
          <w:tab w:val="left" w:pos="1080"/>
          <w:tab w:val="left" w:pos="4770"/>
        </w:tabs>
        <w:spacing w:before="0" w:after="0"/>
      </w:pPr>
      <w:r>
        <w:t>Puncture scenario:</w:t>
      </w:r>
    </w:p>
    <w:p w14:paraId="769D13C2"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 and maximum of 1.26 of population impacted</w:t>
      </w:r>
    </w:p>
    <w:p w14:paraId="030C022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8.99 and maximum of 8.99 meters.</w:t>
      </w:r>
    </w:p>
    <w:p w14:paraId="7EBB2B44" w14:textId="77777777" w:rsidR="00462539" w:rsidRDefault="00462539" w:rsidP="006E2336">
      <w:pPr>
        <w:pStyle w:val="ListParagraph"/>
        <w:numPr>
          <w:ilvl w:val="1"/>
          <w:numId w:val="33"/>
        </w:numPr>
        <w:tabs>
          <w:tab w:val="left" w:pos="1080"/>
          <w:tab w:val="left" w:pos="4770"/>
        </w:tabs>
        <w:spacing w:before="0" w:after="0"/>
      </w:pPr>
      <w:r>
        <w:t>Product type is Blend.</w:t>
      </w:r>
    </w:p>
    <w:p w14:paraId="6D77CA23"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279289FE" w14:textId="77777777" w:rsidR="00462539" w:rsidRDefault="00462539" w:rsidP="006E2336">
      <w:pPr>
        <w:pStyle w:val="ListParagraph"/>
        <w:numPr>
          <w:ilvl w:val="0"/>
          <w:numId w:val="33"/>
        </w:numPr>
        <w:tabs>
          <w:tab w:val="left" w:pos="1080"/>
          <w:tab w:val="left" w:pos="4770"/>
        </w:tabs>
        <w:spacing w:before="0" w:after="0"/>
      </w:pPr>
      <w:r>
        <w:t>"MEDICINE RIVER JUNCTION TO RAVEN RIVER PUMP STATION NPS 8</w:t>
      </w:r>
    </w:p>
    <w:p w14:paraId="3BC490B1" w14:textId="77777777" w:rsidR="00462539" w:rsidRDefault="00462539" w:rsidP="006E2336">
      <w:pPr>
        <w:pStyle w:val="ListParagraph"/>
        <w:numPr>
          <w:ilvl w:val="1"/>
          <w:numId w:val="33"/>
        </w:numPr>
        <w:tabs>
          <w:tab w:val="left" w:pos="1080"/>
          <w:tab w:val="left" w:pos="4770"/>
        </w:tabs>
        <w:spacing w:before="0" w:after="0"/>
      </w:pPr>
      <w:r>
        <w:t>Total Cumulative Length (m):</w:t>
      </w:r>
      <w:r>
        <w:tab/>
        <w:t>97.27</w:t>
      </w:r>
    </w:p>
    <w:p w14:paraId="7EEFB1B6" w14:textId="77777777" w:rsidR="00462539" w:rsidRDefault="00462539" w:rsidP="006E2336">
      <w:pPr>
        <w:pStyle w:val="ListParagraph"/>
        <w:numPr>
          <w:ilvl w:val="2"/>
          <w:numId w:val="33"/>
        </w:numPr>
        <w:tabs>
          <w:tab w:val="left" w:pos="1080"/>
          <w:tab w:val="left" w:pos="4770"/>
        </w:tabs>
        <w:spacing w:before="0" w:after="0"/>
      </w:pPr>
      <w:r>
        <w:t>TPD :</w:t>
      </w:r>
      <w:r>
        <w:tab/>
        <w:t>97.27</w:t>
      </w:r>
    </w:p>
    <w:p w14:paraId="4C81840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2.329e-03 and maximum of 2.329e-03.</w:t>
      </w:r>
    </w:p>
    <w:p w14:paraId="1FB31CEC" w14:textId="77777777" w:rsidR="00462539" w:rsidRDefault="00462539" w:rsidP="006E2336">
      <w:pPr>
        <w:pStyle w:val="ListParagraph"/>
        <w:numPr>
          <w:ilvl w:val="1"/>
          <w:numId w:val="33"/>
        </w:numPr>
        <w:tabs>
          <w:tab w:val="left" w:pos="1080"/>
          <w:tab w:val="left" w:pos="4770"/>
        </w:tabs>
        <w:spacing w:before="0" w:after="0"/>
      </w:pPr>
      <w:r>
        <w:t>Leak scenario:</w:t>
      </w:r>
    </w:p>
    <w:p w14:paraId="3569406F"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nan and maximum of nan of population impacted</w:t>
      </w:r>
    </w:p>
    <w:p w14:paraId="21D9ACB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12.03 and maximum of 12.03 meters.</w:t>
      </w:r>
    </w:p>
    <w:p w14:paraId="36C44392" w14:textId="77777777" w:rsidR="00462539" w:rsidRDefault="00462539" w:rsidP="006E2336">
      <w:pPr>
        <w:pStyle w:val="ListParagraph"/>
        <w:numPr>
          <w:ilvl w:val="1"/>
          <w:numId w:val="33"/>
        </w:numPr>
        <w:tabs>
          <w:tab w:val="left" w:pos="1080"/>
          <w:tab w:val="left" w:pos="4770"/>
        </w:tabs>
        <w:spacing w:before="0" w:after="0"/>
      </w:pPr>
      <w:r>
        <w:t>Rupture scenario:</w:t>
      </w:r>
    </w:p>
    <w:p w14:paraId="22611660" w14:textId="77777777" w:rsidR="00462539" w:rsidRDefault="00462539" w:rsidP="006E2336">
      <w:pPr>
        <w:pStyle w:val="ListParagraph"/>
        <w:numPr>
          <w:ilvl w:val="2"/>
          <w:numId w:val="33"/>
        </w:numPr>
        <w:tabs>
          <w:tab w:val="left" w:pos="1080"/>
          <w:tab w:val="left" w:pos="4770"/>
        </w:tabs>
        <w:spacing w:before="0" w:after="0"/>
      </w:pPr>
      <w:r>
        <w:t>No. of intersections with structures is 71.0, with minimum of 2.28 and maximum of 2.28 of population impacted</w:t>
      </w:r>
    </w:p>
    <w:p w14:paraId="01A42EA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138.23 and maximum of 138.23 meters.</w:t>
      </w:r>
    </w:p>
    <w:p w14:paraId="129E84FA" w14:textId="77777777" w:rsidR="00462539" w:rsidRDefault="00462539" w:rsidP="006E2336">
      <w:pPr>
        <w:pStyle w:val="ListParagraph"/>
        <w:numPr>
          <w:ilvl w:val="1"/>
          <w:numId w:val="33"/>
        </w:numPr>
        <w:tabs>
          <w:tab w:val="left" w:pos="1080"/>
          <w:tab w:val="left" w:pos="4770"/>
        </w:tabs>
        <w:spacing w:before="0" w:after="0"/>
      </w:pPr>
      <w:r>
        <w:t>Puncture scenario:</w:t>
      </w:r>
    </w:p>
    <w:p w14:paraId="66602929" w14:textId="77777777" w:rsidR="00462539" w:rsidRDefault="00462539" w:rsidP="006E2336">
      <w:pPr>
        <w:pStyle w:val="ListParagraph"/>
        <w:numPr>
          <w:ilvl w:val="2"/>
          <w:numId w:val="33"/>
        </w:numPr>
        <w:tabs>
          <w:tab w:val="left" w:pos="1080"/>
          <w:tab w:val="left" w:pos="4770"/>
        </w:tabs>
        <w:spacing w:before="0" w:after="0"/>
      </w:pPr>
      <w:r>
        <w:t>No. of intersections with structures is 35.0, with minimum of 2.28 and maximum of 2.28 of population impacted</w:t>
      </w:r>
    </w:p>
    <w:p w14:paraId="1217F40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48.58 and maximum of 48.58 meters.</w:t>
      </w:r>
    </w:p>
    <w:p w14:paraId="3BF9A8E1" w14:textId="77777777" w:rsidR="00462539" w:rsidRDefault="00462539" w:rsidP="006E2336">
      <w:pPr>
        <w:pStyle w:val="ListParagraph"/>
        <w:numPr>
          <w:ilvl w:val="1"/>
          <w:numId w:val="33"/>
        </w:numPr>
        <w:tabs>
          <w:tab w:val="left" w:pos="1080"/>
          <w:tab w:val="left" w:pos="4770"/>
        </w:tabs>
        <w:spacing w:before="0" w:after="0"/>
      </w:pPr>
      <w:r>
        <w:t>Product type is LVP Products.</w:t>
      </w:r>
    </w:p>
    <w:p w14:paraId="73D08EA3"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22FCE752" w14:textId="77777777" w:rsidR="00462539" w:rsidRDefault="00462539" w:rsidP="006E2336">
      <w:pPr>
        <w:pStyle w:val="ListParagraph"/>
        <w:numPr>
          <w:ilvl w:val="0"/>
          <w:numId w:val="33"/>
        </w:numPr>
        <w:tabs>
          <w:tab w:val="left" w:pos="1080"/>
          <w:tab w:val="left" w:pos="4770"/>
        </w:tabs>
        <w:spacing w:before="0" w:after="0"/>
      </w:pPr>
      <w:r>
        <w:t>"GARRINGTON LATERAL NPS 3</w:t>
      </w:r>
    </w:p>
    <w:p w14:paraId="5B43020A" w14:textId="77777777" w:rsidR="00462539" w:rsidRDefault="00462539" w:rsidP="006E2336">
      <w:pPr>
        <w:pStyle w:val="ListParagraph"/>
        <w:numPr>
          <w:ilvl w:val="1"/>
          <w:numId w:val="33"/>
        </w:numPr>
        <w:tabs>
          <w:tab w:val="left" w:pos="1080"/>
          <w:tab w:val="left" w:pos="4770"/>
        </w:tabs>
        <w:spacing w:before="0" w:after="0"/>
      </w:pPr>
      <w:r>
        <w:t>Total Cumulative Length (m):</w:t>
      </w:r>
      <w:r>
        <w:tab/>
        <w:t>89.88</w:t>
      </w:r>
    </w:p>
    <w:p w14:paraId="34B21DE3" w14:textId="77777777" w:rsidR="00462539" w:rsidRDefault="00462539" w:rsidP="006E2336">
      <w:pPr>
        <w:pStyle w:val="ListParagraph"/>
        <w:numPr>
          <w:ilvl w:val="2"/>
          <w:numId w:val="33"/>
        </w:numPr>
        <w:tabs>
          <w:tab w:val="left" w:pos="1080"/>
          <w:tab w:val="left" w:pos="4770"/>
        </w:tabs>
        <w:spacing w:before="0" w:after="0"/>
      </w:pPr>
      <w:r>
        <w:t>TPD :</w:t>
      </w:r>
      <w:r>
        <w:tab/>
        <w:t>89.88</w:t>
      </w:r>
    </w:p>
    <w:p w14:paraId="303168A7"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7.141e-03 and maximum of 1.430e-02.</w:t>
      </w:r>
    </w:p>
    <w:p w14:paraId="7288AAAD" w14:textId="77777777" w:rsidR="00462539" w:rsidRDefault="00462539" w:rsidP="006E2336">
      <w:pPr>
        <w:pStyle w:val="ListParagraph"/>
        <w:numPr>
          <w:ilvl w:val="1"/>
          <w:numId w:val="33"/>
        </w:numPr>
        <w:tabs>
          <w:tab w:val="left" w:pos="1080"/>
          <w:tab w:val="left" w:pos="4770"/>
        </w:tabs>
        <w:spacing w:before="0" w:after="0"/>
      </w:pPr>
      <w:r>
        <w:t>Leak scenario:</w:t>
      </w:r>
    </w:p>
    <w:p w14:paraId="0008B127" w14:textId="77777777" w:rsidR="00462539" w:rsidRDefault="00462539" w:rsidP="006E2336">
      <w:pPr>
        <w:pStyle w:val="ListParagraph"/>
        <w:numPr>
          <w:ilvl w:val="2"/>
          <w:numId w:val="33"/>
        </w:numPr>
        <w:tabs>
          <w:tab w:val="left" w:pos="1080"/>
          <w:tab w:val="left" w:pos="4770"/>
        </w:tabs>
        <w:spacing w:before="0" w:after="0"/>
      </w:pPr>
      <w:r>
        <w:t>No. of intersections with structures is 0.0, with minimum of nan and maximum of nan of population impacted</w:t>
      </w:r>
    </w:p>
    <w:p w14:paraId="6880D3D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314C0BE5" w14:textId="77777777" w:rsidR="00462539" w:rsidRDefault="00462539" w:rsidP="006E2336">
      <w:pPr>
        <w:pStyle w:val="ListParagraph"/>
        <w:numPr>
          <w:ilvl w:val="1"/>
          <w:numId w:val="33"/>
        </w:numPr>
        <w:tabs>
          <w:tab w:val="left" w:pos="1080"/>
          <w:tab w:val="left" w:pos="4770"/>
        </w:tabs>
        <w:spacing w:before="0" w:after="0"/>
      </w:pPr>
      <w:r>
        <w:t>Rupture scenario:</w:t>
      </w:r>
    </w:p>
    <w:p w14:paraId="4D710C0F"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04E87A50"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80.38 and maximum of 80.38 meters.</w:t>
      </w:r>
    </w:p>
    <w:p w14:paraId="65A900E3" w14:textId="77777777" w:rsidR="00462539" w:rsidRDefault="00462539" w:rsidP="006E2336">
      <w:pPr>
        <w:pStyle w:val="ListParagraph"/>
        <w:numPr>
          <w:ilvl w:val="1"/>
          <w:numId w:val="33"/>
        </w:numPr>
        <w:tabs>
          <w:tab w:val="left" w:pos="1080"/>
          <w:tab w:val="left" w:pos="4770"/>
        </w:tabs>
        <w:spacing w:before="0" w:after="0"/>
      </w:pPr>
      <w:r>
        <w:t>Puncture scenario:</w:t>
      </w:r>
    </w:p>
    <w:p w14:paraId="1F93FCA7"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0B5053A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23A533D6"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3C2653F"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23B2E6D3" w14:textId="77777777" w:rsidR="00462539" w:rsidRDefault="00462539" w:rsidP="006E2336">
      <w:pPr>
        <w:pStyle w:val="ListParagraph"/>
        <w:numPr>
          <w:ilvl w:val="0"/>
          <w:numId w:val="33"/>
        </w:numPr>
        <w:tabs>
          <w:tab w:val="left" w:pos="1080"/>
          <w:tab w:val="left" w:pos="4770"/>
        </w:tabs>
        <w:spacing w:before="0" w:after="0"/>
      </w:pPr>
      <w:r>
        <w:t>"SYLVAN LAKE 01-21 TO 13-32 NPS 4</w:t>
      </w:r>
    </w:p>
    <w:p w14:paraId="214DE454" w14:textId="77777777" w:rsidR="00462539" w:rsidRDefault="00462539" w:rsidP="006E2336">
      <w:pPr>
        <w:pStyle w:val="ListParagraph"/>
        <w:numPr>
          <w:ilvl w:val="1"/>
          <w:numId w:val="33"/>
        </w:numPr>
        <w:tabs>
          <w:tab w:val="left" w:pos="1080"/>
          <w:tab w:val="left" w:pos="4770"/>
        </w:tabs>
        <w:spacing w:before="0" w:after="0"/>
      </w:pPr>
      <w:r>
        <w:t>Total Cumulative Length (m):</w:t>
      </w:r>
      <w:r>
        <w:tab/>
        <w:t>85.52</w:t>
      </w:r>
    </w:p>
    <w:p w14:paraId="443D1C6B" w14:textId="77777777" w:rsidR="00462539" w:rsidRDefault="00462539" w:rsidP="006E2336">
      <w:pPr>
        <w:pStyle w:val="ListParagraph"/>
        <w:numPr>
          <w:ilvl w:val="2"/>
          <w:numId w:val="33"/>
        </w:numPr>
        <w:tabs>
          <w:tab w:val="left" w:pos="1080"/>
          <w:tab w:val="left" w:pos="4770"/>
        </w:tabs>
        <w:spacing w:before="0" w:after="0"/>
      </w:pPr>
      <w:r>
        <w:t>MD Method 1 :</w:t>
      </w:r>
      <w:r>
        <w:tab/>
        <w:t>85.52</w:t>
      </w:r>
    </w:p>
    <w:p w14:paraId="77780DA8"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1.048e-01 and maximum of 1.181e-01.</w:t>
      </w:r>
    </w:p>
    <w:p w14:paraId="53B0EF99" w14:textId="77777777" w:rsidR="00462539" w:rsidRDefault="00462539" w:rsidP="006E2336">
      <w:pPr>
        <w:pStyle w:val="ListParagraph"/>
        <w:numPr>
          <w:ilvl w:val="1"/>
          <w:numId w:val="33"/>
        </w:numPr>
        <w:tabs>
          <w:tab w:val="left" w:pos="1080"/>
          <w:tab w:val="left" w:pos="4770"/>
        </w:tabs>
        <w:spacing w:before="0" w:after="0"/>
      </w:pPr>
      <w:r>
        <w:t>Leak scenario:</w:t>
      </w:r>
    </w:p>
    <w:p w14:paraId="45E4AD4E" w14:textId="77777777" w:rsidR="00462539" w:rsidRDefault="00462539" w:rsidP="006E2336">
      <w:pPr>
        <w:pStyle w:val="ListParagraph"/>
        <w:numPr>
          <w:ilvl w:val="2"/>
          <w:numId w:val="33"/>
        </w:numPr>
        <w:tabs>
          <w:tab w:val="left" w:pos="1080"/>
          <w:tab w:val="left" w:pos="4770"/>
        </w:tabs>
        <w:spacing w:before="0" w:after="0"/>
      </w:pPr>
      <w:r>
        <w:t>No. of intersections with structures is 13.0, with minimum of nan and maximum of nan of population impacted</w:t>
      </w:r>
    </w:p>
    <w:p w14:paraId="70D9525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19.59 and maximum of 19.59 meters.</w:t>
      </w:r>
    </w:p>
    <w:p w14:paraId="5C37C41E" w14:textId="77777777" w:rsidR="00462539" w:rsidRDefault="00462539" w:rsidP="006E2336">
      <w:pPr>
        <w:pStyle w:val="ListParagraph"/>
        <w:numPr>
          <w:ilvl w:val="1"/>
          <w:numId w:val="33"/>
        </w:numPr>
        <w:tabs>
          <w:tab w:val="left" w:pos="1080"/>
          <w:tab w:val="left" w:pos="4770"/>
        </w:tabs>
        <w:spacing w:before="0" w:after="0"/>
      </w:pPr>
      <w:r>
        <w:t>Rupture scenario:</w:t>
      </w:r>
    </w:p>
    <w:p w14:paraId="626B92E1" w14:textId="77777777" w:rsidR="00462539" w:rsidRDefault="00462539" w:rsidP="006E2336">
      <w:pPr>
        <w:pStyle w:val="ListParagraph"/>
        <w:numPr>
          <w:ilvl w:val="2"/>
          <w:numId w:val="33"/>
        </w:numPr>
        <w:tabs>
          <w:tab w:val="left" w:pos="1080"/>
          <w:tab w:val="left" w:pos="4770"/>
        </w:tabs>
        <w:spacing w:before="0" w:after="0"/>
      </w:pPr>
      <w:r>
        <w:t>No. of intersections with structures is 21.0, with minimum of 2.28 and maximum of 2.28 of population impacted</w:t>
      </w:r>
    </w:p>
    <w:p w14:paraId="53EEB5BA"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85.15 and maximum of 85.15 meters.</w:t>
      </w:r>
    </w:p>
    <w:p w14:paraId="07BE814E" w14:textId="77777777" w:rsidR="00462539" w:rsidRDefault="00462539" w:rsidP="006E2336">
      <w:pPr>
        <w:pStyle w:val="ListParagraph"/>
        <w:numPr>
          <w:ilvl w:val="1"/>
          <w:numId w:val="33"/>
        </w:numPr>
        <w:tabs>
          <w:tab w:val="left" w:pos="1080"/>
          <w:tab w:val="left" w:pos="4770"/>
        </w:tabs>
        <w:spacing w:before="0" w:after="0"/>
      </w:pPr>
      <w:r>
        <w:t>Puncture scenario:</w:t>
      </w:r>
    </w:p>
    <w:p w14:paraId="327353EB" w14:textId="77777777" w:rsidR="00462539" w:rsidRDefault="00462539" w:rsidP="006E2336">
      <w:pPr>
        <w:pStyle w:val="ListParagraph"/>
        <w:numPr>
          <w:ilvl w:val="2"/>
          <w:numId w:val="33"/>
        </w:numPr>
        <w:tabs>
          <w:tab w:val="left" w:pos="1080"/>
          <w:tab w:val="left" w:pos="4770"/>
        </w:tabs>
        <w:spacing w:before="0" w:after="0"/>
      </w:pPr>
      <w:r>
        <w:t>No. of intersections with structures is 19.0, with minimum of 0.0 and maximum of 0.0 of population impacted</w:t>
      </w:r>
    </w:p>
    <w:p w14:paraId="0D673C4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53.75 and maximum of 53.75 meters.</w:t>
      </w:r>
    </w:p>
    <w:p w14:paraId="4C7F7A4E" w14:textId="77777777" w:rsidR="00462539" w:rsidRDefault="00462539" w:rsidP="006E2336">
      <w:pPr>
        <w:pStyle w:val="ListParagraph"/>
        <w:numPr>
          <w:ilvl w:val="1"/>
          <w:numId w:val="33"/>
        </w:numPr>
        <w:tabs>
          <w:tab w:val="left" w:pos="1080"/>
          <w:tab w:val="left" w:pos="4770"/>
        </w:tabs>
        <w:spacing w:before="0" w:after="0"/>
      </w:pPr>
      <w:r>
        <w:t>Product type is Butane/Condensate.</w:t>
      </w:r>
    </w:p>
    <w:p w14:paraId="5183E35E"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4BB66F9B" w14:textId="77777777" w:rsidR="00462539" w:rsidRDefault="00462539" w:rsidP="006E2336">
      <w:pPr>
        <w:pStyle w:val="ListParagraph"/>
        <w:numPr>
          <w:ilvl w:val="0"/>
          <w:numId w:val="33"/>
        </w:numPr>
        <w:tabs>
          <w:tab w:val="left" w:pos="1080"/>
          <w:tab w:val="left" w:pos="4770"/>
        </w:tabs>
        <w:spacing w:before="0" w:after="0"/>
      </w:pPr>
      <w:r>
        <w:t>"BONAVISTA 10-28 TO 10-7 NPS 4</w:t>
      </w:r>
    </w:p>
    <w:p w14:paraId="30E45AB6" w14:textId="77777777" w:rsidR="00462539" w:rsidRDefault="00462539" w:rsidP="006E2336">
      <w:pPr>
        <w:pStyle w:val="ListParagraph"/>
        <w:numPr>
          <w:ilvl w:val="1"/>
          <w:numId w:val="33"/>
        </w:numPr>
        <w:tabs>
          <w:tab w:val="left" w:pos="1080"/>
          <w:tab w:val="left" w:pos="4770"/>
        </w:tabs>
        <w:spacing w:before="0" w:after="0"/>
      </w:pPr>
      <w:r>
        <w:t>Total Cumulative Length (m):</w:t>
      </w:r>
      <w:r>
        <w:tab/>
        <w:t>85.12</w:t>
      </w:r>
    </w:p>
    <w:p w14:paraId="4378C3F2" w14:textId="77777777" w:rsidR="00462539" w:rsidRDefault="00462539" w:rsidP="006E2336">
      <w:pPr>
        <w:pStyle w:val="ListParagraph"/>
        <w:numPr>
          <w:ilvl w:val="2"/>
          <w:numId w:val="33"/>
        </w:numPr>
        <w:tabs>
          <w:tab w:val="left" w:pos="1080"/>
          <w:tab w:val="left" w:pos="4770"/>
        </w:tabs>
        <w:spacing w:before="0" w:after="0"/>
      </w:pPr>
      <w:r>
        <w:t>MD Method 1 :</w:t>
      </w:r>
      <w:r>
        <w:tab/>
        <w:t>85.12</w:t>
      </w:r>
    </w:p>
    <w:p w14:paraId="0B01EDDD"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1.146e-01 and maximum of 1.146e-01.</w:t>
      </w:r>
    </w:p>
    <w:p w14:paraId="640EEDAE" w14:textId="77777777" w:rsidR="00462539" w:rsidRDefault="00462539" w:rsidP="006E2336">
      <w:pPr>
        <w:pStyle w:val="ListParagraph"/>
        <w:numPr>
          <w:ilvl w:val="1"/>
          <w:numId w:val="33"/>
        </w:numPr>
        <w:tabs>
          <w:tab w:val="left" w:pos="1080"/>
          <w:tab w:val="left" w:pos="4770"/>
        </w:tabs>
        <w:spacing w:before="0" w:after="0"/>
      </w:pPr>
      <w:r>
        <w:t>Leak scenario:</w:t>
      </w:r>
    </w:p>
    <w:p w14:paraId="2BC12778" w14:textId="77777777" w:rsidR="00462539" w:rsidRDefault="00462539" w:rsidP="006E2336">
      <w:pPr>
        <w:pStyle w:val="ListParagraph"/>
        <w:numPr>
          <w:ilvl w:val="2"/>
          <w:numId w:val="33"/>
        </w:numPr>
        <w:tabs>
          <w:tab w:val="left" w:pos="1080"/>
          <w:tab w:val="left" w:pos="4770"/>
        </w:tabs>
        <w:spacing w:before="0" w:after="0"/>
      </w:pPr>
      <w:r>
        <w:t>No. of intersections with structures is 5.0, with minimum of 2.28 and maximum of 2.28 of population impacted</w:t>
      </w:r>
    </w:p>
    <w:p w14:paraId="2C13F8B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3.79 and maximum of 3.79 meters.</w:t>
      </w:r>
    </w:p>
    <w:p w14:paraId="15396152" w14:textId="77777777" w:rsidR="00462539" w:rsidRDefault="00462539" w:rsidP="006E2336">
      <w:pPr>
        <w:pStyle w:val="ListParagraph"/>
        <w:numPr>
          <w:ilvl w:val="1"/>
          <w:numId w:val="33"/>
        </w:numPr>
        <w:tabs>
          <w:tab w:val="left" w:pos="1080"/>
          <w:tab w:val="left" w:pos="4770"/>
        </w:tabs>
        <w:spacing w:before="0" w:after="0"/>
      </w:pPr>
      <w:r>
        <w:t>Rupture scenario:</w:t>
      </w:r>
    </w:p>
    <w:p w14:paraId="55573C49" w14:textId="77777777" w:rsidR="00462539" w:rsidRDefault="00462539" w:rsidP="006E2336">
      <w:pPr>
        <w:pStyle w:val="ListParagraph"/>
        <w:numPr>
          <w:ilvl w:val="2"/>
          <w:numId w:val="33"/>
        </w:numPr>
        <w:tabs>
          <w:tab w:val="left" w:pos="1080"/>
          <w:tab w:val="left" w:pos="4770"/>
        </w:tabs>
        <w:spacing w:before="0" w:after="0"/>
      </w:pPr>
      <w:r>
        <w:t>No. of intersections with structures is 29.0, with minimum of 2.28 and maximum of 2.28 of population impacted</w:t>
      </w:r>
    </w:p>
    <w:p w14:paraId="0EB0B0E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28.36 and maximum of 28.36 meters.</w:t>
      </w:r>
    </w:p>
    <w:p w14:paraId="2B7EAB50" w14:textId="77777777" w:rsidR="00462539" w:rsidRDefault="00462539" w:rsidP="006E2336">
      <w:pPr>
        <w:pStyle w:val="ListParagraph"/>
        <w:numPr>
          <w:ilvl w:val="1"/>
          <w:numId w:val="33"/>
        </w:numPr>
        <w:tabs>
          <w:tab w:val="left" w:pos="1080"/>
          <w:tab w:val="left" w:pos="4770"/>
        </w:tabs>
        <w:spacing w:before="0" w:after="0"/>
      </w:pPr>
      <w:r>
        <w:t>Puncture scenario:</w:t>
      </w:r>
    </w:p>
    <w:p w14:paraId="357EF467" w14:textId="77777777" w:rsidR="00462539" w:rsidRDefault="00462539" w:rsidP="006E2336">
      <w:pPr>
        <w:pStyle w:val="ListParagraph"/>
        <w:numPr>
          <w:ilvl w:val="2"/>
          <w:numId w:val="33"/>
        </w:numPr>
        <w:tabs>
          <w:tab w:val="left" w:pos="1080"/>
          <w:tab w:val="left" w:pos="4770"/>
        </w:tabs>
        <w:spacing w:before="0" w:after="0"/>
      </w:pPr>
      <w:r>
        <w:t>No. of intersections with structures is 27.0, with minimum of 2.28 and maximum of 2.28 of population impacted</w:t>
      </w:r>
    </w:p>
    <w:p w14:paraId="6272F32D"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15.13 and maximum of 15.13 meters.</w:t>
      </w:r>
    </w:p>
    <w:p w14:paraId="6EE7E46E"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51333D0E"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35BA2DE9" w14:textId="77777777" w:rsidR="00462539" w:rsidRDefault="00462539" w:rsidP="006E2336">
      <w:pPr>
        <w:pStyle w:val="ListParagraph"/>
        <w:numPr>
          <w:ilvl w:val="0"/>
          <w:numId w:val="33"/>
        </w:numPr>
        <w:tabs>
          <w:tab w:val="left" w:pos="1080"/>
          <w:tab w:val="left" w:pos="4770"/>
        </w:tabs>
        <w:spacing w:before="0" w:after="0"/>
      </w:pPr>
      <w:r>
        <w:t>"CROOKED LAKE TO GILBY LATERAL NPS 6</w:t>
      </w:r>
    </w:p>
    <w:p w14:paraId="428005BB" w14:textId="77777777" w:rsidR="00462539" w:rsidRDefault="00462539" w:rsidP="006E2336">
      <w:pPr>
        <w:pStyle w:val="ListParagraph"/>
        <w:numPr>
          <w:ilvl w:val="1"/>
          <w:numId w:val="33"/>
        </w:numPr>
        <w:tabs>
          <w:tab w:val="left" w:pos="1080"/>
          <w:tab w:val="left" w:pos="4770"/>
        </w:tabs>
        <w:spacing w:before="0" w:after="0"/>
      </w:pPr>
      <w:r>
        <w:t>Total Cumulative Length (m):</w:t>
      </w:r>
      <w:r>
        <w:tab/>
        <w:t>84.12</w:t>
      </w:r>
    </w:p>
    <w:p w14:paraId="4468B8B7" w14:textId="77777777" w:rsidR="00462539" w:rsidRDefault="00462539" w:rsidP="006E2336">
      <w:pPr>
        <w:pStyle w:val="ListParagraph"/>
        <w:numPr>
          <w:ilvl w:val="2"/>
          <w:numId w:val="33"/>
        </w:numPr>
        <w:tabs>
          <w:tab w:val="left" w:pos="1080"/>
          <w:tab w:val="left" w:pos="4770"/>
        </w:tabs>
        <w:spacing w:before="0" w:after="0"/>
      </w:pPr>
      <w:r>
        <w:t>MD Method 1 :</w:t>
      </w:r>
      <w:r>
        <w:tab/>
        <w:t>84.12</w:t>
      </w:r>
    </w:p>
    <w:p w14:paraId="00831FE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1.067e-02 and maximum of 1.247e-02.</w:t>
      </w:r>
    </w:p>
    <w:p w14:paraId="416B5EBF" w14:textId="77777777" w:rsidR="00462539" w:rsidRDefault="00462539" w:rsidP="006E2336">
      <w:pPr>
        <w:pStyle w:val="ListParagraph"/>
        <w:numPr>
          <w:ilvl w:val="1"/>
          <w:numId w:val="33"/>
        </w:numPr>
        <w:tabs>
          <w:tab w:val="left" w:pos="1080"/>
          <w:tab w:val="left" w:pos="4770"/>
        </w:tabs>
        <w:spacing w:before="0" w:after="0"/>
      </w:pPr>
      <w:r>
        <w:t>Leak scenario:</w:t>
      </w:r>
    </w:p>
    <w:p w14:paraId="4F1E94F6"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nan and maximum of nan of population impacted</w:t>
      </w:r>
    </w:p>
    <w:p w14:paraId="634582E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3.95 and maximum of 3.95 meters.</w:t>
      </w:r>
    </w:p>
    <w:p w14:paraId="7CBC849A" w14:textId="77777777" w:rsidR="00462539" w:rsidRDefault="00462539" w:rsidP="006E2336">
      <w:pPr>
        <w:pStyle w:val="ListParagraph"/>
        <w:numPr>
          <w:ilvl w:val="1"/>
          <w:numId w:val="33"/>
        </w:numPr>
        <w:tabs>
          <w:tab w:val="left" w:pos="1080"/>
          <w:tab w:val="left" w:pos="4770"/>
        </w:tabs>
        <w:spacing w:before="0" w:after="0"/>
      </w:pPr>
      <w:r>
        <w:t>Rupture scenario:</w:t>
      </w:r>
    </w:p>
    <w:p w14:paraId="67380539"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2.28 and maximum of 2.28 of population impacted</w:t>
      </w:r>
    </w:p>
    <w:p w14:paraId="6B2D508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42.02 and maximum of 42.02 meters.</w:t>
      </w:r>
    </w:p>
    <w:p w14:paraId="4476DEF9" w14:textId="77777777" w:rsidR="00462539" w:rsidRDefault="00462539" w:rsidP="006E2336">
      <w:pPr>
        <w:pStyle w:val="ListParagraph"/>
        <w:numPr>
          <w:ilvl w:val="1"/>
          <w:numId w:val="33"/>
        </w:numPr>
        <w:tabs>
          <w:tab w:val="left" w:pos="1080"/>
          <w:tab w:val="left" w:pos="4770"/>
        </w:tabs>
        <w:spacing w:before="0" w:after="0"/>
      </w:pPr>
      <w:r>
        <w:t>Puncture scenario:</w:t>
      </w:r>
    </w:p>
    <w:p w14:paraId="1F54DC96"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nan and maximum of nan of population impacted</w:t>
      </w:r>
    </w:p>
    <w:p w14:paraId="159F301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15.77 and maximum of 15.77 meters.</w:t>
      </w:r>
    </w:p>
    <w:p w14:paraId="17040A9E"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11180E57"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2EAE942" w14:textId="77777777" w:rsidR="00462539" w:rsidRDefault="00462539" w:rsidP="006E2336">
      <w:pPr>
        <w:pStyle w:val="ListParagraph"/>
        <w:numPr>
          <w:ilvl w:val="0"/>
          <w:numId w:val="33"/>
        </w:numPr>
        <w:tabs>
          <w:tab w:val="left" w:pos="1080"/>
          <w:tab w:val="left" w:pos="4770"/>
        </w:tabs>
        <w:spacing w:before="0" w:after="0"/>
      </w:pPr>
      <w:r>
        <w:t xml:space="preserve">"NPS6 Emerge From  2-6-49-27W3 </w:t>
      </w:r>
      <w:proofErr w:type="gramStart"/>
      <w:r>
        <w:t>To</w:t>
      </w:r>
      <w:proofErr w:type="gramEnd"/>
      <w:r>
        <w:t xml:space="preserve"> 11-33-48-27W3</w:t>
      </w:r>
    </w:p>
    <w:p w14:paraId="69037805" w14:textId="77777777" w:rsidR="00462539" w:rsidRDefault="00462539" w:rsidP="006E2336">
      <w:pPr>
        <w:pStyle w:val="ListParagraph"/>
        <w:numPr>
          <w:ilvl w:val="1"/>
          <w:numId w:val="33"/>
        </w:numPr>
        <w:tabs>
          <w:tab w:val="left" w:pos="1080"/>
          <w:tab w:val="left" w:pos="4770"/>
        </w:tabs>
        <w:spacing w:before="0" w:after="0"/>
      </w:pPr>
      <w:r>
        <w:t>Total Cumulative Length (m):</w:t>
      </w:r>
      <w:r>
        <w:tab/>
        <w:t>65.88</w:t>
      </w:r>
    </w:p>
    <w:p w14:paraId="45203900" w14:textId="77777777" w:rsidR="00462539" w:rsidRDefault="00462539" w:rsidP="006E2336">
      <w:pPr>
        <w:pStyle w:val="ListParagraph"/>
        <w:numPr>
          <w:ilvl w:val="2"/>
          <w:numId w:val="33"/>
        </w:numPr>
        <w:tabs>
          <w:tab w:val="left" w:pos="1080"/>
          <w:tab w:val="left" w:pos="4770"/>
        </w:tabs>
        <w:spacing w:before="0" w:after="0"/>
      </w:pPr>
      <w:r>
        <w:t>TPD :</w:t>
      </w:r>
      <w:r>
        <w:tab/>
        <w:t>65.88</w:t>
      </w:r>
    </w:p>
    <w:p w14:paraId="00377F09"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5.419e-03 and maximum of 8.451e-03.</w:t>
      </w:r>
    </w:p>
    <w:p w14:paraId="6C111B10" w14:textId="77777777" w:rsidR="00462539" w:rsidRDefault="00462539" w:rsidP="006E2336">
      <w:pPr>
        <w:pStyle w:val="ListParagraph"/>
        <w:numPr>
          <w:ilvl w:val="1"/>
          <w:numId w:val="33"/>
        </w:numPr>
        <w:tabs>
          <w:tab w:val="left" w:pos="1080"/>
          <w:tab w:val="left" w:pos="4770"/>
        </w:tabs>
        <w:spacing w:before="0" w:after="0"/>
      </w:pPr>
      <w:r>
        <w:t>Leak scenario:</w:t>
      </w:r>
    </w:p>
    <w:p w14:paraId="674827C0"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 and maximum of 1.26 of population impacted</w:t>
      </w:r>
    </w:p>
    <w:p w14:paraId="5629F16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4.11 and maximum of 4.11 meters.</w:t>
      </w:r>
    </w:p>
    <w:p w14:paraId="221ED18A" w14:textId="77777777" w:rsidR="00462539" w:rsidRDefault="00462539" w:rsidP="006E2336">
      <w:pPr>
        <w:pStyle w:val="ListParagraph"/>
        <w:numPr>
          <w:ilvl w:val="1"/>
          <w:numId w:val="33"/>
        </w:numPr>
        <w:tabs>
          <w:tab w:val="left" w:pos="1080"/>
          <w:tab w:val="left" w:pos="4770"/>
        </w:tabs>
        <w:spacing w:before="0" w:after="0"/>
      </w:pPr>
      <w:r>
        <w:t>Rupture scenario:</w:t>
      </w:r>
    </w:p>
    <w:p w14:paraId="13595BCD"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1.26 and maximum of 1.26 of population impacted</w:t>
      </w:r>
    </w:p>
    <w:p w14:paraId="6623719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43.81 and maximum of 43.81 meters.</w:t>
      </w:r>
    </w:p>
    <w:p w14:paraId="78C93E1D" w14:textId="77777777" w:rsidR="00462539" w:rsidRDefault="00462539" w:rsidP="006E2336">
      <w:pPr>
        <w:pStyle w:val="ListParagraph"/>
        <w:numPr>
          <w:ilvl w:val="1"/>
          <w:numId w:val="33"/>
        </w:numPr>
        <w:tabs>
          <w:tab w:val="left" w:pos="1080"/>
          <w:tab w:val="left" w:pos="4770"/>
        </w:tabs>
        <w:spacing w:before="0" w:after="0"/>
      </w:pPr>
      <w:r>
        <w:t>Puncture scenario:</w:t>
      </w:r>
    </w:p>
    <w:p w14:paraId="5B60C855" w14:textId="77777777" w:rsidR="00462539" w:rsidRDefault="00462539" w:rsidP="006E2336">
      <w:pPr>
        <w:pStyle w:val="ListParagraph"/>
        <w:numPr>
          <w:ilvl w:val="2"/>
          <w:numId w:val="33"/>
        </w:numPr>
        <w:tabs>
          <w:tab w:val="left" w:pos="1080"/>
          <w:tab w:val="left" w:pos="4770"/>
        </w:tabs>
        <w:spacing w:before="0" w:after="0"/>
      </w:pPr>
      <w:r>
        <w:t>No. of intersections with structures is 12.0, with minimum of 1.26 and maximum of 1.26 of population impacted</w:t>
      </w:r>
    </w:p>
    <w:p w14:paraId="2AF2510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16.44 and maximum of 16.44 meters.</w:t>
      </w:r>
    </w:p>
    <w:p w14:paraId="2D1A4AF6" w14:textId="77777777" w:rsidR="00462539" w:rsidRDefault="00462539" w:rsidP="006E2336">
      <w:pPr>
        <w:pStyle w:val="ListParagraph"/>
        <w:numPr>
          <w:ilvl w:val="1"/>
          <w:numId w:val="33"/>
        </w:numPr>
        <w:tabs>
          <w:tab w:val="left" w:pos="1080"/>
          <w:tab w:val="left" w:pos="4770"/>
        </w:tabs>
        <w:spacing w:before="0" w:after="0"/>
      </w:pPr>
      <w:r>
        <w:t>Product type is Blend.</w:t>
      </w:r>
    </w:p>
    <w:p w14:paraId="64BA90AA"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44CA6AB" w14:textId="77777777" w:rsidR="00462539" w:rsidRDefault="00462539" w:rsidP="006E2336">
      <w:pPr>
        <w:pStyle w:val="ListParagraph"/>
        <w:numPr>
          <w:ilvl w:val="0"/>
          <w:numId w:val="33"/>
        </w:numPr>
        <w:tabs>
          <w:tab w:val="left" w:pos="1080"/>
          <w:tab w:val="left" w:pos="4770"/>
        </w:tabs>
        <w:spacing w:before="0" w:after="0"/>
      </w:pPr>
      <w:r>
        <w:t>"STRATHCONA INTERPIPE CONNECTION NPS 12</w:t>
      </w:r>
    </w:p>
    <w:p w14:paraId="6BA2D0F3" w14:textId="77777777" w:rsidR="00462539" w:rsidRDefault="00462539" w:rsidP="006E2336">
      <w:pPr>
        <w:pStyle w:val="ListParagraph"/>
        <w:numPr>
          <w:ilvl w:val="1"/>
          <w:numId w:val="33"/>
        </w:numPr>
        <w:tabs>
          <w:tab w:val="left" w:pos="1080"/>
          <w:tab w:val="left" w:pos="4770"/>
        </w:tabs>
        <w:spacing w:before="0" w:after="0"/>
      </w:pPr>
      <w:r>
        <w:lastRenderedPageBreak/>
        <w:t>Total Cumulative Length (m):</w:t>
      </w:r>
      <w:r>
        <w:tab/>
        <w:t>64.93</w:t>
      </w:r>
    </w:p>
    <w:p w14:paraId="6036EA85" w14:textId="77777777" w:rsidR="00462539" w:rsidRDefault="00462539" w:rsidP="006E2336">
      <w:pPr>
        <w:pStyle w:val="ListParagraph"/>
        <w:numPr>
          <w:ilvl w:val="2"/>
          <w:numId w:val="33"/>
        </w:numPr>
        <w:tabs>
          <w:tab w:val="left" w:pos="1080"/>
          <w:tab w:val="left" w:pos="4770"/>
        </w:tabs>
        <w:spacing w:before="0" w:after="0"/>
      </w:pPr>
      <w:r>
        <w:t>IC Method 1 :</w:t>
      </w:r>
      <w:r>
        <w:tab/>
        <w:t>64.93</w:t>
      </w:r>
    </w:p>
    <w:p w14:paraId="35CFCE0D"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9.035e-01 and maximum of 9.090e-01.</w:t>
      </w:r>
    </w:p>
    <w:p w14:paraId="0020AB7B" w14:textId="77777777" w:rsidR="00462539" w:rsidRDefault="00462539" w:rsidP="006E2336">
      <w:pPr>
        <w:pStyle w:val="ListParagraph"/>
        <w:numPr>
          <w:ilvl w:val="1"/>
          <w:numId w:val="33"/>
        </w:numPr>
        <w:tabs>
          <w:tab w:val="left" w:pos="1080"/>
          <w:tab w:val="left" w:pos="4770"/>
        </w:tabs>
        <w:spacing w:before="0" w:after="0"/>
      </w:pPr>
      <w:r>
        <w:t>Leak scenario:</w:t>
      </w:r>
    </w:p>
    <w:p w14:paraId="005F5099"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0.0 and maximum of 0.0 of population impacted</w:t>
      </w:r>
    </w:p>
    <w:p w14:paraId="63A3B8E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3.93 and maximum of 3.93 meters.</w:t>
      </w:r>
    </w:p>
    <w:p w14:paraId="1AFA3EEB" w14:textId="77777777" w:rsidR="00462539" w:rsidRDefault="00462539" w:rsidP="006E2336">
      <w:pPr>
        <w:pStyle w:val="ListParagraph"/>
        <w:numPr>
          <w:ilvl w:val="1"/>
          <w:numId w:val="33"/>
        </w:numPr>
        <w:tabs>
          <w:tab w:val="left" w:pos="1080"/>
          <w:tab w:val="left" w:pos="4770"/>
        </w:tabs>
        <w:spacing w:before="0" w:after="0"/>
      </w:pPr>
      <w:r>
        <w:t>Rupture scenario:</w:t>
      </w:r>
    </w:p>
    <w:p w14:paraId="0D4C81A2"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4B15E98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75.84 and maximum of 75.84 meters.</w:t>
      </w:r>
    </w:p>
    <w:p w14:paraId="22AD03C3" w14:textId="77777777" w:rsidR="00462539" w:rsidRDefault="00462539" w:rsidP="006E2336">
      <w:pPr>
        <w:pStyle w:val="ListParagraph"/>
        <w:numPr>
          <w:ilvl w:val="1"/>
          <w:numId w:val="33"/>
        </w:numPr>
        <w:tabs>
          <w:tab w:val="left" w:pos="1080"/>
          <w:tab w:val="left" w:pos="4770"/>
        </w:tabs>
        <w:spacing w:before="0" w:after="0"/>
      </w:pPr>
      <w:r>
        <w:t>Puncture scenario:</w:t>
      </w:r>
    </w:p>
    <w:p w14:paraId="62762542"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0.0 and maximum of 0.0 of population impacted</w:t>
      </w:r>
    </w:p>
    <w:p w14:paraId="6980318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15.69 and maximum of 15.69 meters.</w:t>
      </w:r>
    </w:p>
    <w:p w14:paraId="75F854F0"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52DF8009"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33FB50E" w14:textId="77777777" w:rsidR="00462539" w:rsidRDefault="00462539" w:rsidP="006E2336">
      <w:pPr>
        <w:pStyle w:val="ListParagraph"/>
        <w:numPr>
          <w:ilvl w:val="0"/>
          <w:numId w:val="33"/>
        </w:numPr>
        <w:tabs>
          <w:tab w:val="left" w:pos="1080"/>
          <w:tab w:val="left" w:pos="4770"/>
        </w:tabs>
        <w:spacing w:before="0" w:after="0"/>
      </w:pPr>
      <w:r>
        <w:t xml:space="preserve">"NPS8 Red Earth to Rainbow P/L tie-in </w:t>
      </w:r>
      <w:proofErr w:type="gramStart"/>
      <w:r>
        <w:t>From</w:t>
      </w:r>
      <w:proofErr w:type="gramEnd"/>
      <w:r>
        <w:t xml:space="preserve"> 9-18-87-8-W5 To 15-29-81-9-W</w:t>
      </w:r>
    </w:p>
    <w:p w14:paraId="1E11C77C" w14:textId="77777777" w:rsidR="00462539" w:rsidRDefault="00462539" w:rsidP="006E2336">
      <w:pPr>
        <w:pStyle w:val="ListParagraph"/>
        <w:numPr>
          <w:ilvl w:val="1"/>
          <w:numId w:val="33"/>
        </w:numPr>
        <w:tabs>
          <w:tab w:val="left" w:pos="1080"/>
          <w:tab w:val="left" w:pos="4770"/>
        </w:tabs>
        <w:spacing w:before="0" w:after="0"/>
      </w:pPr>
      <w:r>
        <w:t>Total Cumulative Length (m):</w:t>
      </w:r>
      <w:r>
        <w:tab/>
        <w:t>63.1</w:t>
      </w:r>
    </w:p>
    <w:p w14:paraId="2B1E9B04" w14:textId="77777777" w:rsidR="00462539" w:rsidRDefault="00462539" w:rsidP="006E2336">
      <w:pPr>
        <w:pStyle w:val="ListParagraph"/>
        <w:numPr>
          <w:ilvl w:val="2"/>
          <w:numId w:val="33"/>
        </w:numPr>
        <w:tabs>
          <w:tab w:val="left" w:pos="1080"/>
          <w:tab w:val="left" w:pos="4770"/>
        </w:tabs>
        <w:spacing w:before="0" w:after="0"/>
      </w:pPr>
      <w:r>
        <w:t>TPD :</w:t>
      </w:r>
      <w:r>
        <w:tab/>
        <w:t>63.1</w:t>
      </w:r>
    </w:p>
    <w:p w14:paraId="502DC06B"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1.862e-03 and maximum of 1.862e-03.</w:t>
      </w:r>
    </w:p>
    <w:p w14:paraId="063BAC28" w14:textId="77777777" w:rsidR="00462539" w:rsidRDefault="00462539" w:rsidP="006E2336">
      <w:pPr>
        <w:pStyle w:val="ListParagraph"/>
        <w:numPr>
          <w:ilvl w:val="1"/>
          <w:numId w:val="33"/>
        </w:numPr>
        <w:tabs>
          <w:tab w:val="left" w:pos="1080"/>
          <w:tab w:val="left" w:pos="4770"/>
        </w:tabs>
        <w:spacing w:before="0" w:after="0"/>
      </w:pPr>
      <w:r>
        <w:t>Leak scenario:</w:t>
      </w:r>
    </w:p>
    <w:p w14:paraId="3A48217F" w14:textId="77777777" w:rsidR="00462539" w:rsidRDefault="00462539" w:rsidP="006E2336">
      <w:pPr>
        <w:pStyle w:val="ListParagraph"/>
        <w:numPr>
          <w:ilvl w:val="2"/>
          <w:numId w:val="33"/>
        </w:numPr>
        <w:tabs>
          <w:tab w:val="left" w:pos="1080"/>
          <w:tab w:val="left" w:pos="4770"/>
        </w:tabs>
        <w:spacing w:before="0" w:after="0"/>
      </w:pPr>
      <w:r>
        <w:t>No. of intersections with structures is 102.0, with minimum of 2.28 and maximum of 2.28 of population impacted</w:t>
      </w:r>
    </w:p>
    <w:p w14:paraId="7C39C9FE"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3.95 and maximum of 3.95 meters.</w:t>
      </w:r>
    </w:p>
    <w:p w14:paraId="500712B4" w14:textId="77777777" w:rsidR="00462539" w:rsidRDefault="00462539" w:rsidP="006E2336">
      <w:pPr>
        <w:pStyle w:val="ListParagraph"/>
        <w:numPr>
          <w:ilvl w:val="1"/>
          <w:numId w:val="33"/>
        </w:numPr>
        <w:tabs>
          <w:tab w:val="left" w:pos="1080"/>
          <w:tab w:val="left" w:pos="4770"/>
        </w:tabs>
        <w:spacing w:before="0" w:after="0"/>
      </w:pPr>
      <w:r>
        <w:t>Rupture scenario:</w:t>
      </w:r>
    </w:p>
    <w:p w14:paraId="3A655FED" w14:textId="77777777" w:rsidR="00462539" w:rsidRDefault="00462539" w:rsidP="006E2336">
      <w:pPr>
        <w:pStyle w:val="ListParagraph"/>
        <w:numPr>
          <w:ilvl w:val="2"/>
          <w:numId w:val="33"/>
        </w:numPr>
        <w:tabs>
          <w:tab w:val="left" w:pos="1080"/>
          <w:tab w:val="left" w:pos="4770"/>
        </w:tabs>
        <w:spacing w:before="0" w:after="0"/>
      </w:pPr>
      <w:r>
        <w:t>No. of intersections with structures is 85.0, with minimum of 2.28 and maximum of 2.28 of population impacted</w:t>
      </w:r>
    </w:p>
    <w:p w14:paraId="5E1DED7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53.42 and maximum of 53.42 meters.</w:t>
      </w:r>
    </w:p>
    <w:p w14:paraId="3D2B3343" w14:textId="77777777" w:rsidR="00462539" w:rsidRDefault="00462539" w:rsidP="006E2336">
      <w:pPr>
        <w:pStyle w:val="ListParagraph"/>
        <w:numPr>
          <w:ilvl w:val="1"/>
          <w:numId w:val="33"/>
        </w:numPr>
        <w:tabs>
          <w:tab w:val="left" w:pos="1080"/>
          <w:tab w:val="left" w:pos="4770"/>
        </w:tabs>
        <w:spacing w:before="0" w:after="0"/>
      </w:pPr>
      <w:r>
        <w:t>Puncture scenario:</w:t>
      </w:r>
    </w:p>
    <w:p w14:paraId="3D5A6D0D" w14:textId="77777777" w:rsidR="00462539" w:rsidRDefault="00462539" w:rsidP="006E2336">
      <w:pPr>
        <w:pStyle w:val="ListParagraph"/>
        <w:numPr>
          <w:ilvl w:val="2"/>
          <w:numId w:val="33"/>
        </w:numPr>
        <w:tabs>
          <w:tab w:val="left" w:pos="1080"/>
          <w:tab w:val="left" w:pos="4770"/>
        </w:tabs>
        <w:spacing w:before="0" w:after="0"/>
      </w:pPr>
      <w:r>
        <w:t>No. of intersections with structures is 154.0, with minimum of 2.28 and maximum of 2.28 of population impacted</w:t>
      </w:r>
    </w:p>
    <w:p w14:paraId="5116722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15.77 and maximum of 15.77 meters.</w:t>
      </w:r>
    </w:p>
    <w:p w14:paraId="65260141"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7E0B1890" w14:textId="77777777" w:rsidR="00462539" w:rsidRDefault="00462539" w:rsidP="006E2336">
      <w:pPr>
        <w:pStyle w:val="ListParagraph"/>
        <w:numPr>
          <w:ilvl w:val="1"/>
          <w:numId w:val="33"/>
        </w:numPr>
        <w:tabs>
          <w:tab w:val="left" w:pos="1080"/>
          <w:tab w:val="left" w:pos="4770"/>
        </w:tabs>
        <w:spacing w:before="0" w:after="0"/>
      </w:pPr>
      <w:r>
        <w:t>Class area location is/are 2.0."</w:t>
      </w:r>
    </w:p>
    <w:p w14:paraId="0ABA597B" w14:textId="77777777" w:rsidR="00462539" w:rsidRDefault="00462539" w:rsidP="006E2336">
      <w:pPr>
        <w:pStyle w:val="ListParagraph"/>
        <w:numPr>
          <w:ilvl w:val="0"/>
          <w:numId w:val="33"/>
        </w:numPr>
        <w:tabs>
          <w:tab w:val="left" w:pos="1080"/>
          <w:tab w:val="left" w:pos="4770"/>
        </w:tabs>
        <w:spacing w:before="0" w:after="0"/>
      </w:pPr>
      <w:r>
        <w:t>"EMPRESS TO LAPORTE NPS 10</w:t>
      </w:r>
    </w:p>
    <w:p w14:paraId="2A077F41" w14:textId="77777777" w:rsidR="00462539" w:rsidRDefault="00462539" w:rsidP="006E2336">
      <w:pPr>
        <w:pStyle w:val="ListParagraph"/>
        <w:numPr>
          <w:ilvl w:val="1"/>
          <w:numId w:val="33"/>
        </w:numPr>
        <w:tabs>
          <w:tab w:val="left" w:pos="1080"/>
          <w:tab w:val="left" w:pos="4770"/>
        </w:tabs>
        <w:spacing w:before="0" w:after="0"/>
      </w:pPr>
      <w:r>
        <w:t>Total Cumulative Length (m):</w:t>
      </w:r>
      <w:r>
        <w:tab/>
        <w:t>55.82</w:t>
      </w:r>
    </w:p>
    <w:p w14:paraId="7CA9A399" w14:textId="77777777" w:rsidR="00462539" w:rsidRDefault="00462539" w:rsidP="006E2336">
      <w:pPr>
        <w:pStyle w:val="ListParagraph"/>
        <w:numPr>
          <w:ilvl w:val="2"/>
          <w:numId w:val="33"/>
        </w:numPr>
        <w:tabs>
          <w:tab w:val="left" w:pos="1080"/>
          <w:tab w:val="left" w:pos="4770"/>
        </w:tabs>
        <w:spacing w:before="0" w:after="0"/>
      </w:pPr>
      <w:r>
        <w:t>TPD :</w:t>
      </w:r>
      <w:r>
        <w:tab/>
        <w:t>55.82</w:t>
      </w:r>
    </w:p>
    <w:p w14:paraId="12F60D43"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2.147e-03 and maximum of 6.559e-03.</w:t>
      </w:r>
    </w:p>
    <w:p w14:paraId="04676D61" w14:textId="77777777" w:rsidR="00462539" w:rsidRDefault="00462539" w:rsidP="006E2336">
      <w:pPr>
        <w:pStyle w:val="ListParagraph"/>
        <w:numPr>
          <w:ilvl w:val="1"/>
          <w:numId w:val="33"/>
        </w:numPr>
        <w:tabs>
          <w:tab w:val="left" w:pos="1080"/>
          <w:tab w:val="left" w:pos="4770"/>
        </w:tabs>
        <w:spacing w:before="0" w:after="0"/>
      </w:pPr>
      <w:r>
        <w:t>Leak scenario:</w:t>
      </w:r>
    </w:p>
    <w:p w14:paraId="0EDBD1E5"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4.0, with minimum of 0.0 and maximum of 0.0 of population impacted</w:t>
      </w:r>
    </w:p>
    <w:p w14:paraId="221005C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12.24 and maximum of 12.24 meters.</w:t>
      </w:r>
    </w:p>
    <w:p w14:paraId="5BB95C22" w14:textId="77777777" w:rsidR="00462539" w:rsidRDefault="00462539" w:rsidP="006E2336">
      <w:pPr>
        <w:pStyle w:val="ListParagraph"/>
        <w:numPr>
          <w:ilvl w:val="1"/>
          <w:numId w:val="33"/>
        </w:numPr>
        <w:tabs>
          <w:tab w:val="left" w:pos="1080"/>
          <w:tab w:val="left" w:pos="4770"/>
        </w:tabs>
        <w:spacing w:before="0" w:after="0"/>
      </w:pPr>
      <w:r>
        <w:t>Rupture scenario:</w:t>
      </w:r>
    </w:p>
    <w:p w14:paraId="711065D5" w14:textId="77777777" w:rsidR="00462539" w:rsidRDefault="00462539" w:rsidP="006E2336">
      <w:pPr>
        <w:pStyle w:val="ListParagraph"/>
        <w:numPr>
          <w:ilvl w:val="2"/>
          <w:numId w:val="33"/>
        </w:numPr>
        <w:tabs>
          <w:tab w:val="left" w:pos="1080"/>
          <w:tab w:val="left" w:pos="4770"/>
        </w:tabs>
        <w:spacing w:before="0" w:after="0"/>
      </w:pPr>
      <w:r>
        <w:t>No. of intersections with structures is 14.0, with minimum of 17.23 and maximum of 17.23 of population impacted</w:t>
      </w:r>
    </w:p>
    <w:p w14:paraId="1D1F824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186.5 and maximum of 186.5 meters.</w:t>
      </w:r>
    </w:p>
    <w:p w14:paraId="5CD5DF31" w14:textId="77777777" w:rsidR="00462539" w:rsidRDefault="00462539" w:rsidP="006E2336">
      <w:pPr>
        <w:pStyle w:val="ListParagraph"/>
        <w:numPr>
          <w:ilvl w:val="1"/>
          <w:numId w:val="33"/>
        </w:numPr>
        <w:tabs>
          <w:tab w:val="left" w:pos="1080"/>
          <w:tab w:val="left" w:pos="4770"/>
        </w:tabs>
        <w:spacing w:before="0" w:after="0"/>
      </w:pPr>
      <w:r>
        <w:t>Puncture scenario:</w:t>
      </w:r>
    </w:p>
    <w:p w14:paraId="13E04F3E"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17.23 and maximum of 17.23 of population impacted</w:t>
      </w:r>
    </w:p>
    <w:p w14:paraId="1F4CBB5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57.84 and maximum of 57.84 meters.</w:t>
      </w:r>
    </w:p>
    <w:p w14:paraId="5DBBCCD3" w14:textId="77777777" w:rsidR="00462539" w:rsidRDefault="00462539" w:rsidP="006E2336">
      <w:pPr>
        <w:pStyle w:val="ListParagraph"/>
        <w:numPr>
          <w:ilvl w:val="1"/>
          <w:numId w:val="33"/>
        </w:numPr>
        <w:tabs>
          <w:tab w:val="left" w:pos="1080"/>
          <w:tab w:val="left" w:pos="4770"/>
        </w:tabs>
        <w:spacing w:before="0" w:after="0"/>
      </w:pPr>
      <w:r>
        <w:t>Product type is NGL.</w:t>
      </w:r>
    </w:p>
    <w:p w14:paraId="08AD9ACA"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717EC96" w14:textId="77777777" w:rsidR="00462539" w:rsidRDefault="00462539" w:rsidP="006E2336">
      <w:pPr>
        <w:pStyle w:val="ListParagraph"/>
        <w:numPr>
          <w:ilvl w:val="0"/>
          <w:numId w:val="33"/>
        </w:numPr>
        <w:tabs>
          <w:tab w:val="left" w:pos="1080"/>
          <w:tab w:val="left" w:pos="4770"/>
        </w:tabs>
        <w:spacing w:before="0" w:after="0"/>
      </w:pPr>
      <w:r>
        <w:t>"DULWICH TO LONE ROCK BLEND NPS 10</w:t>
      </w:r>
    </w:p>
    <w:p w14:paraId="3BDBE89F" w14:textId="77777777" w:rsidR="00462539" w:rsidRDefault="00462539" w:rsidP="006E2336">
      <w:pPr>
        <w:pStyle w:val="ListParagraph"/>
        <w:numPr>
          <w:ilvl w:val="1"/>
          <w:numId w:val="33"/>
        </w:numPr>
        <w:tabs>
          <w:tab w:val="left" w:pos="1080"/>
          <w:tab w:val="left" w:pos="4770"/>
        </w:tabs>
        <w:spacing w:before="0" w:after="0"/>
      </w:pPr>
      <w:r>
        <w:t>Total Cumulative Length (m):</w:t>
      </w:r>
      <w:r>
        <w:tab/>
        <w:t>48.44</w:t>
      </w:r>
    </w:p>
    <w:p w14:paraId="7E77E317" w14:textId="77777777" w:rsidR="00462539" w:rsidRDefault="00462539" w:rsidP="006E2336">
      <w:pPr>
        <w:pStyle w:val="ListParagraph"/>
        <w:numPr>
          <w:ilvl w:val="2"/>
          <w:numId w:val="33"/>
        </w:numPr>
        <w:tabs>
          <w:tab w:val="left" w:pos="1080"/>
          <w:tab w:val="left" w:pos="4770"/>
        </w:tabs>
        <w:spacing w:before="0" w:after="0"/>
      </w:pPr>
      <w:r>
        <w:t>TPD :</w:t>
      </w:r>
      <w:r>
        <w:tab/>
        <w:t>48.44</w:t>
      </w:r>
    </w:p>
    <w:p w14:paraId="584FE68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2.173e-03 and maximum of 2.173e-03.</w:t>
      </w:r>
    </w:p>
    <w:p w14:paraId="0C4CE9DF" w14:textId="77777777" w:rsidR="00462539" w:rsidRDefault="00462539" w:rsidP="006E2336">
      <w:pPr>
        <w:pStyle w:val="ListParagraph"/>
        <w:numPr>
          <w:ilvl w:val="1"/>
          <w:numId w:val="33"/>
        </w:numPr>
        <w:tabs>
          <w:tab w:val="left" w:pos="1080"/>
          <w:tab w:val="left" w:pos="4770"/>
        </w:tabs>
        <w:spacing w:before="0" w:after="0"/>
      </w:pPr>
      <w:r>
        <w:t>Leak scenario:</w:t>
      </w:r>
    </w:p>
    <w:p w14:paraId="7DB4D564" w14:textId="77777777" w:rsidR="00462539" w:rsidRDefault="00462539" w:rsidP="006E2336">
      <w:pPr>
        <w:pStyle w:val="ListParagraph"/>
        <w:numPr>
          <w:ilvl w:val="2"/>
          <w:numId w:val="33"/>
        </w:numPr>
        <w:tabs>
          <w:tab w:val="left" w:pos="1080"/>
          <w:tab w:val="left" w:pos="4770"/>
        </w:tabs>
        <w:spacing w:before="0" w:after="0"/>
      </w:pPr>
      <w:r>
        <w:t>No. of intersections with structures is 7.0, with minimum of 1.26 and maximum of 1.26 of population impacted</w:t>
      </w:r>
    </w:p>
    <w:p w14:paraId="1D6B652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4.02 and maximum of 4.02 meters.</w:t>
      </w:r>
    </w:p>
    <w:p w14:paraId="3C152EF6" w14:textId="77777777" w:rsidR="00462539" w:rsidRDefault="00462539" w:rsidP="006E2336">
      <w:pPr>
        <w:pStyle w:val="ListParagraph"/>
        <w:numPr>
          <w:ilvl w:val="1"/>
          <w:numId w:val="33"/>
        </w:numPr>
        <w:tabs>
          <w:tab w:val="left" w:pos="1080"/>
          <w:tab w:val="left" w:pos="4770"/>
        </w:tabs>
        <w:spacing w:before="0" w:after="0"/>
      </w:pPr>
      <w:r>
        <w:t>Rupture scenario:</w:t>
      </w:r>
    </w:p>
    <w:p w14:paraId="13B77560"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1.26 and maximum of 1.26 of population impacted</w:t>
      </w:r>
    </w:p>
    <w:p w14:paraId="001EADD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66.55 and maximum of 66.55 meters.</w:t>
      </w:r>
    </w:p>
    <w:p w14:paraId="33FF8292" w14:textId="77777777" w:rsidR="00462539" w:rsidRDefault="00462539" w:rsidP="006E2336">
      <w:pPr>
        <w:pStyle w:val="ListParagraph"/>
        <w:numPr>
          <w:ilvl w:val="1"/>
          <w:numId w:val="33"/>
        </w:numPr>
        <w:tabs>
          <w:tab w:val="left" w:pos="1080"/>
          <w:tab w:val="left" w:pos="4770"/>
        </w:tabs>
        <w:spacing w:before="0" w:after="0"/>
      </w:pPr>
      <w:r>
        <w:t>Puncture scenario:</w:t>
      </w:r>
    </w:p>
    <w:p w14:paraId="6C40EBBC"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1.26 and maximum of 1.26 of population impacted</w:t>
      </w:r>
    </w:p>
    <w:p w14:paraId="11A08B9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16.08 and maximum of 16.08 meters.</w:t>
      </w:r>
    </w:p>
    <w:p w14:paraId="57175F0B" w14:textId="77777777" w:rsidR="00462539" w:rsidRDefault="00462539" w:rsidP="006E2336">
      <w:pPr>
        <w:pStyle w:val="ListParagraph"/>
        <w:numPr>
          <w:ilvl w:val="1"/>
          <w:numId w:val="33"/>
        </w:numPr>
        <w:tabs>
          <w:tab w:val="left" w:pos="1080"/>
          <w:tab w:val="left" w:pos="4770"/>
        </w:tabs>
        <w:spacing w:before="0" w:after="0"/>
      </w:pPr>
      <w:r>
        <w:t>Product type is Blend.</w:t>
      </w:r>
    </w:p>
    <w:p w14:paraId="36A5FE44"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1918454E" w14:textId="77777777" w:rsidR="00462539" w:rsidRDefault="00462539" w:rsidP="006E2336">
      <w:pPr>
        <w:pStyle w:val="ListParagraph"/>
        <w:numPr>
          <w:ilvl w:val="0"/>
          <w:numId w:val="33"/>
        </w:numPr>
        <w:tabs>
          <w:tab w:val="left" w:pos="1080"/>
          <w:tab w:val="left" w:pos="4770"/>
        </w:tabs>
        <w:spacing w:before="0" w:after="0"/>
      </w:pPr>
      <w:r>
        <w:t>"MI-97 NPS 10</w:t>
      </w:r>
    </w:p>
    <w:p w14:paraId="53278991" w14:textId="77777777" w:rsidR="00462539" w:rsidRDefault="00462539" w:rsidP="006E2336">
      <w:pPr>
        <w:pStyle w:val="ListParagraph"/>
        <w:numPr>
          <w:ilvl w:val="1"/>
          <w:numId w:val="33"/>
        </w:numPr>
        <w:tabs>
          <w:tab w:val="left" w:pos="1080"/>
          <w:tab w:val="left" w:pos="4770"/>
        </w:tabs>
        <w:spacing w:before="0" w:after="0"/>
      </w:pPr>
      <w:r>
        <w:t>Total Cumulative Length (m):</w:t>
      </w:r>
      <w:r>
        <w:tab/>
        <w:t>43.13</w:t>
      </w:r>
    </w:p>
    <w:p w14:paraId="2ED55D6A" w14:textId="77777777" w:rsidR="00462539" w:rsidRDefault="00462539" w:rsidP="006E2336">
      <w:pPr>
        <w:pStyle w:val="ListParagraph"/>
        <w:numPr>
          <w:ilvl w:val="2"/>
          <w:numId w:val="33"/>
        </w:numPr>
        <w:tabs>
          <w:tab w:val="left" w:pos="1080"/>
          <w:tab w:val="left" w:pos="4770"/>
        </w:tabs>
        <w:spacing w:before="0" w:after="0"/>
      </w:pPr>
      <w:r>
        <w:t>TPD :</w:t>
      </w:r>
      <w:r>
        <w:tab/>
        <w:t>43.13</w:t>
      </w:r>
    </w:p>
    <w:p w14:paraId="4A6D67E6"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7.125e-03 and maximum of 7.125e-03.</w:t>
      </w:r>
    </w:p>
    <w:p w14:paraId="6237CBD4" w14:textId="77777777" w:rsidR="00462539" w:rsidRDefault="00462539" w:rsidP="006E2336">
      <w:pPr>
        <w:pStyle w:val="ListParagraph"/>
        <w:numPr>
          <w:ilvl w:val="1"/>
          <w:numId w:val="33"/>
        </w:numPr>
        <w:tabs>
          <w:tab w:val="left" w:pos="1080"/>
          <w:tab w:val="left" w:pos="4770"/>
        </w:tabs>
        <w:spacing w:before="0" w:after="0"/>
      </w:pPr>
      <w:r>
        <w:t>Leak scenario:</w:t>
      </w:r>
    </w:p>
    <w:p w14:paraId="119365BA"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nan and maximum of nan of population impacted</w:t>
      </w:r>
    </w:p>
    <w:p w14:paraId="5EB23EA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3.59 and maximum of 3.59 meters.</w:t>
      </w:r>
    </w:p>
    <w:p w14:paraId="771A5B57" w14:textId="77777777" w:rsidR="00462539" w:rsidRDefault="00462539" w:rsidP="006E2336">
      <w:pPr>
        <w:pStyle w:val="ListParagraph"/>
        <w:numPr>
          <w:ilvl w:val="1"/>
          <w:numId w:val="33"/>
        </w:numPr>
        <w:tabs>
          <w:tab w:val="left" w:pos="1080"/>
          <w:tab w:val="left" w:pos="4770"/>
        </w:tabs>
        <w:spacing w:before="0" w:after="0"/>
      </w:pPr>
      <w:r>
        <w:t>Rupture scenario:</w:t>
      </w:r>
    </w:p>
    <w:p w14:paraId="492F0E2B"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23.0, with minimum of 2.52 and maximum of 2.52 of population impacted</w:t>
      </w:r>
    </w:p>
    <w:p w14:paraId="2D3F6150"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59.2 and maximum of 59.2 meters.</w:t>
      </w:r>
    </w:p>
    <w:p w14:paraId="7384FDCB" w14:textId="77777777" w:rsidR="00462539" w:rsidRDefault="00462539" w:rsidP="006E2336">
      <w:pPr>
        <w:pStyle w:val="ListParagraph"/>
        <w:numPr>
          <w:ilvl w:val="1"/>
          <w:numId w:val="33"/>
        </w:numPr>
        <w:tabs>
          <w:tab w:val="left" w:pos="1080"/>
          <w:tab w:val="left" w:pos="4770"/>
        </w:tabs>
        <w:spacing w:before="0" w:after="0"/>
      </w:pPr>
      <w:r>
        <w:t>Puncture scenario:</w:t>
      </w:r>
    </w:p>
    <w:p w14:paraId="50095CBE" w14:textId="77777777" w:rsidR="00462539" w:rsidRDefault="00462539" w:rsidP="006E2336">
      <w:pPr>
        <w:pStyle w:val="ListParagraph"/>
        <w:numPr>
          <w:ilvl w:val="2"/>
          <w:numId w:val="33"/>
        </w:numPr>
        <w:tabs>
          <w:tab w:val="left" w:pos="1080"/>
          <w:tab w:val="left" w:pos="4770"/>
        </w:tabs>
        <w:spacing w:before="0" w:after="0"/>
      </w:pPr>
      <w:r>
        <w:t>No. of intersections with structures is 14.0, with minimum of 1.26 and maximum of 1.26 of population impacted</w:t>
      </w:r>
    </w:p>
    <w:p w14:paraId="1237B29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14.3 and maximum of 14.3 meters.</w:t>
      </w:r>
    </w:p>
    <w:p w14:paraId="7DCA8B2A"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5E49BB53" w14:textId="77777777" w:rsidR="00462539" w:rsidRDefault="00462539" w:rsidP="006E2336">
      <w:pPr>
        <w:pStyle w:val="ListParagraph"/>
        <w:numPr>
          <w:ilvl w:val="1"/>
          <w:numId w:val="33"/>
        </w:numPr>
        <w:tabs>
          <w:tab w:val="left" w:pos="1080"/>
          <w:tab w:val="left" w:pos="4770"/>
        </w:tabs>
        <w:spacing w:before="0" w:after="0"/>
      </w:pPr>
      <w:r>
        <w:t>Class area location is/are 2.0."</w:t>
      </w:r>
    </w:p>
    <w:p w14:paraId="4DA43CBD" w14:textId="77777777" w:rsidR="00462539" w:rsidRDefault="00462539" w:rsidP="006E2336">
      <w:pPr>
        <w:pStyle w:val="ListParagraph"/>
        <w:numPr>
          <w:ilvl w:val="0"/>
          <w:numId w:val="33"/>
        </w:numPr>
        <w:tabs>
          <w:tab w:val="left" w:pos="1080"/>
          <w:tab w:val="left" w:pos="4770"/>
        </w:tabs>
        <w:spacing w:before="0" w:after="0"/>
      </w:pPr>
      <w:r>
        <w:t xml:space="preserve">"NPS8 Condensate to Enbridge </w:t>
      </w:r>
      <w:proofErr w:type="gramStart"/>
      <w:r>
        <w:t>From</w:t>
      </w:r>
      <w:proofErr w:type="gramEnd"/>
      <w:r>
        <w:t xml:space="preserve"> 03-05-053-23W4 To 02-05-053-23W4</w:t>
      </w:r>
    </w:p>
    <w:p w14:paraId="30BAF37B" w14:textId="77777777" w:rsidR="00462539" w:rsidRDefault="00462539" w:rsidP="006E2336">
      <w:pPr>
        <w:pStyle w:val="ListParagraph"/>
        <w:numPr>
          <w:ilvl w:val="1"/>
          <w:numId w:val="33"/>
        </w:numPr>
        <w:tabs>
          <w:tab w:val="left" w:pos="1080"/>
          <w:tab w:val="left" w:pos="4770"/>
        </w:tabs>
        <w:spacing w:before="0" w:after="0"/>
      </w:pPr>
      <w:r>
        <w:t>Total Cumulative Length (m):</w:t>
      </w:r>
      <w:r>
        <w:tab/>
        <w:t>38.22</w:t>
      </w:r>
    </w:p>
    <w:p w14:paraId="0F1B80D7" w14:textId="77777777" w:rsidR="00462539" w:rsidRDefault="00462539" w:rsidP="006E2336">
      <w:pPr>
        <w:pStyle w:val="ListParagraph"/>
        <w:numPr>
          <w:ilvl w:val="2"/>
          <w:numId w:val="33"/>
        </w:numPr>
        <w:tabs>
          <w:tab w:val="left" w:pos="1080"/>
          <w:tab w:val="left" w:pos="4770"/>
        </w:tabs>
        <w:spacing w:before="0" w:after="0"/>
      </w:pPr>
      <w:r>
        <w:t>EC Method 1 :</w:t>
      </w:r>
      <w:r>
        <w:tab/>
        <w:t>38.22</w:t>
      </w:r>
    </w:p>
    <w:p w14:paraId="2D2A72B3"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6.261e-02 and maximum of 1.434e-01.</w:t>
      </w:r>
    </w:p>
    <w:p w14:paraId="507F1884" w14:textId="77777777" w:rsidR="00462539" w:rsidRDefault="00462539" w:rsidP="006E2336">
      <w:pPr>
        <w:pStyle w:val="ListParagraph"/>
        <w:numPr>
          <w:ilvl w:val="1"/>
          <w:numId w:val="33"/>
        </w:numPr>
        <w:tabs>
          <w:tab w:val="left" w:pos="1080"/>
          <w:tab w:val="left" w:pos="4770"/>
        </w:tabs>
        <w:spacing w:before="0" w:after="0"/>
      </w:pPr>
      <w:r>
        <w:t>Leak scenario:</w:t>
      </w:r>
    </w:p>
    <w:p w14:paraId="36DC517A"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3D2E80C6"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11.13 and maximum of 11.13 meters.</w:t>
      </w:r>
    </w:p>
    <w:p w14:paraId="3C0F0266" w14:textId="77777777" w:rsidR="00462539" w:rsidRDefault="00462539" w:rsidP="006E2336">
      <w:pPr>
        <w:pStyle w:val="ListParagraph"/>
        <w:numPr>
          <w:ilvl w:val="1"/>
          <w:numId w:val="33"/>
        </w:numPr>
        <w:tabs>
          <w:tab w:val="left" w:pos="1080"/>
          <w:tab w:val="left" w:pos="4770"/>
        </w:tabs>
        <w:spacing w:before="0" w:after="0"/>
      </w:pPr>
      <w:r>
        <w:t>Rupture scenario:</w:t>
      </w:r>
    </w:p>
    <w:p w14:paraId="26DBCE0F"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13.87 and maximum of 13.87 of population impacted</w:t>
      </w:r>
    </w:p>
    <w:p w14:paraId="597CE87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129.12 and maximum of 129.12 meters.</w:t>
      </w:r>
    </w:p>
    <w:p w14:paraId="27EF2753" w14:textId="77777777" w:rsidR="00462539" w:rsidRDefault="00462539" w:rsidP="006E2336">
      <w:pPr>
        <w:pStyle w:val="ListParagraph"/>
        <w:numPr>
          <w:ilvl w:val="1"/>
          <w:numId w:val="33"/>
        </w:numPr>
        <w:tabs>
          <w:tab w:val="left" w:pos="1080"/>
          <w:tab w:val="left" w:pos="4770"/>
        </w:tabs>
        <w:spacing w:before="0" w:after="0"/>
      </w:pPr>
      <w:r>
        <w:t>Puncture scenario:</w:t>
      </w:r>
    </w:p>
    <w:p w14:paraId="1CC46BED"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12.61 and maximum of 12.61 of population impacted</w:t>
      </w:r>
    </w:p>
    <w:p w14:paraId="366D3598"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45.37 and maximum of 45.37 meters.</w:t>
      </w:r>
    </w:p>
    <w:p w14:paraId="16ADE189" w14:textId="77777777" w:rsidR="00462539" w:rsidRDefault="00462539" w:rsidP="006E2336">
      <w:pPr>
        <w:pStyle w:val="ListParagraph"/>
        <w:numPr>
          <w:ilvl w:val="1"/>
          <w:numId w:val="33"/>
        </w:numPr>
        <w:tabs>
          <w:tab w:val="left" w:pos="1080"/>
          <w:tab w:val="left" w:pos="4770"/>
        </w:tabs>
        <w:spacing w:before="0" w:after="0"/>
      </w:pPr>
      <w:r>
        <w:t>Product type is Condensate.</w:t>
      </w:r>
    </w:p>
    <w:p w14:paraId="27B20C07"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7484386A" w14:textId="77777777" w:rsidR="00462539" w:rsidRDefault="00462539" w:rsidP="006E2336">
      <w:pPr>
        <w:pStyle w:val="ListParagraph"/>
        <w:numPr>
          <w:ilvl w:val="0"/>
          <w:numId w:val="33"/>
        </w:numPr>
        <w:tabs>
          <w:tab w:val="left" w:pos="1080"/>
          <w:tab w:val="left" w:pos="4770"/>
        </w:tabs>
        <w:spacing w:before="0" w:after="0"/>
      </w:pPr>
      <w:r>
        <w:t>"WASCANA LATERAL NPS 16</w:t>
      </w:r>
    </w:p>
    <w:p w14:paraId="0F752C7A" w14:textId="77777777" w:rsidR="00462539" w:rsidRDefault="00462539" w:rsidP="006E2336">
      <w:pPr>
        <w:pStyle w:val="ListParagraph"/>
        <w:numPr>
          <w:ilvl w:val="1"/>
          <w:numId w:val="33"/>
        </w:numPr>
        <w:tabs>
          <w:tab w:val="left" w:pos="1080"/>
          <w:tab w:val="left" w:pos="4770"/>
        </w:tabs>
        <w:spacing w:before="0" w:after="0"/>
      </w:pPr>
      <w:r>
        <w:t>Total Cumulative Length (m):</w:t>
      </w:r>
      <w:r>
        <w:tab/>
        <w:t>31.36</w:t>
      </w:r>
    </w:p>
    <w:p w14:paraId="1D380270" w14:textId="77777777" w:rsidR="00462539" w:rsidRDefault="00462539" w:rsidP="006E2336">
      <w:pPr>
        <w:pStyle w:val="ListParagraph"/>
        <w:numPr>
          <w:ilvl w:val="2"/>
          <w:numId w:val="33"/>
        </w:numPr>
        <w:tabs>
          <w:tab w:val="left" w:pos="1080"/>
          <w:tab w:val="left" w:pos="4770"/>
        </w:tabs>
        <w:spacing w:before="0" w:after="0"/>
      </w:pPr>
      <w:r>
        <w:t>TPD :</w:t>
      </w:r>
      <w:r>
        <w:tab/>
        <w:t>31.36</w:t>
      </w:r>
    </w:p>
    <w:p w14:paraId="08C24C6C"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2.045e-03 and maximum of 2.045e-03.</w:t>
      </w:r>
    </w:p>
    <w:p w14:paraId="20FA7486" w14:textId="77777777" w:rsidR="00462539" w:rsidRDefault="00462539" w:rsidP="006E2336">
      <w:pPr>
        <w:pStyle w:val="ListParagraph"/>
        <w:numPr>
          <w:ilvl w:val="1"/>
          <w:numId w:val="33"/>
        </w:numPr>
        <w:tabs>
          <w:tab w:val="left" w:pos="1080"/>
          <w:tab w:val="left" w:pos="4770"/>
        </w:tabs>
        <w:spacing w:before="0" w:after="0"/>
      </w:pPr>
      <w:r>
        <w:t>Leak scenario:</w:t>
      </w:r>
    </w:p>
    <w:p w14:paraId="4354EF61" w14:textId="77777777" w:rsidR="00462539" w:rsidRDefault="00462539" w:rsidP="006E2336">
      <w:pPr>
        <w:pStyle w:val="ListParagraph"/>
        <w:numPr>
          <w:ilvl w:val="2"/>
          <w:numId w:val="33"/>
        </w:numPr>
        <w:tabs>
          <w:tab w:val="left" w:pos="1080"/>
          <w:tab w:val="left" w:pos="4770"/>
        </w:tabs>
        <w:spacing w:before="0" w:after="0"/>
      </w:pPr>
      <w:r>
        <w:t>No. of intersections with structures is 2253.0, with minimum of 0.0 and maximum of 0.0 of population impacted</w:t>
      </w:r>
    </w:p>
    <w:p w14:paraId="2C7026A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3.81 and maximum of 3.81 meters.</w:t>
      </w:r>
    </w:p>
    <w:p w14:paraId="65874994" w14:textId="77777777" w:rsidR="00462539" w:rsidRDefault="00462539" w:rsidP="006E2336">
      <w:pPr>
        <w:pStyle w:val="ListParagraph"/>
        <w:numPr>
          <w:ilvl w:val="1"/>
          <w:numId w:val="33"/>
        </w:numPr>
        <w:tabs>
          <w:tab w:val="left" w:pos="1080"/>
          <w:tab w:val="left" w:pos="4770"/>
        </w:tabs>
        <w:spacing w:before="0" w:after="0"/>
      </w:pPr>
      <w:r>
        <w:t>Rupture scenario:</w:t>
      </w:r>
    </w:p>
    <w:p w14:paraId="121E911A" w14:textId="77777777" w:rsidR="00462539" w:rsidRDefault="00462539" w:rsidP="006E2336">
      <w:pPr>
        <w:pStyle w:val="ListParagraph"/>
        <w:numPr>
          <w:ilvl w:val="2"/>
          <w:numId w:val="33"/>
        </w:numPr>
        <w:tabs>
          <w:tab w:val="left" w:pos="1080"/>
          <w:tab w:val="left" w:pos="4770"/>
        </w:tabs>
        <w:spacing w:before="0" w:after="0"/>
      </w:pPr>
      <w:r>
        <w:t>No. of intersections with structures is 94.0, with minimum of 32.0 and maximum of 32.0 of population impacted</w:t>
      </w:r>
    </w:p>
    <w:p w14:paraId="39B1603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90.55 and maximum of 90.55 meters.</w:t>
      </w:r>
    </w:p>
    <w:p w14:paraId="64C53303" w14:textId="77777777" w:rsidR="00462539" w:rsidRDefault="00462539" w:rsidP="006E2336">
      <w:pPr>
        <w:pStyle w:val="ListParagraph"/>
        <w:numPr>
          <w:ilvl w:val="1"/>
          <w:numId w:val="33"/>
        </w:numPr>
        <w:tabs>
          <w:tab w:val="left" w:pos="1080"/>
          <w:tab w:val="left" w:pos="4770"/>
        </w:tabs>
        <w:spacing w:before="0" w:after="0"/>
      </w:pPr>
      <w:r>
        <w:t>Puncture scenario:</w:t>
      </w:r>
    </w:p>
    <w:p w14:paraId="7C42DECA" w14:textId="77777777" w:rsidR="00462539" w:rsidRDefault="00462539" w:rsidP="006E2336">
      <w:pPr>
        <w:pStyle w:val="ListParagraph"/>
        <w:numPr>
          <w:ilvl w:val="2"/>
          <w:numId w:val="33"/>
        </w:numPr>
        <w:tabs>
          <w:tab w:val="left" w:pos="1080"/>
          <w:tab w:val="left" w:pos="4770"/>
        </w:tabs>
        <w:spacing w:before="0" w:after="0"/>
      </w:pPr>
      <w:r>
        <w:lastRenderedPageBreak/>
        <w:t>No. of intersections with structures is 565.0, with minimum of 0.0 and maximum of 0.0 of population impacted</w:t>
      </w:r>
    </w:p>
    <w:p w14:paraId="2C69F06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15.23 and maximum of 15.23 meters.</w:t>
      </w:r>
    </w:p>
    <w:p w14:paraId="7737A2F6"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2C739C86"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6A487C8C" w14:textId="77777777" w:rsidR="00462539" w:rsidRDefault="00462539" w:rsidP="006E2336">
      <w:pPr>
        <w:pStyle w:val="ListParagraph"/>
        <w:numPr>
          <w:ilvl w:val="0"/>
          <w:numId w:val="33"/>
        </w:numPr>
        <w:tabs>
          <w:tab w:val="left" w:pos="1080"/>
          <w:tab w:val="left" w:pos="4770"/>
        </w:tabs>
        <w:spacing w:before="0" w:after="0"/>
      </w:pPr>
      <w:r>
        <w:t>"SUNDRE TO SPRINGDALE NPS 12</w:t>
      </w:r>
    </w:p>
    <w:p w14:paraId="79DEE5B7" w14:textId="77777777" w:rsidR="00462539" w:rsidRDefault="00462539" w:rsidP="006E2336">
      <w:pPr>
        <w:pStyle w:val="ListParagraph"/>
        <w:numPr>
          <w:ilvl w:val="1"/>
          <w:numId w:val="33"/>
        </w:numPr>
        <w:tabs>
          <w:tab w:val="left" w:pos="1080"/>
          <w:tab w:val="left" w:pos="4770"/>
        </w:tabs>
        <w:spacing w:before="0" w:after="0"/>
      </w:pPr>
      <w:r>
        <w:t>Total Cumulative Length (m):</w:t>
      </w:r>
      <w:r>
        <w:tab/>
        <w:t>29.99</w:t>
      </w:r>
    </w:p>
    <w:p w14:paraId="771F9C08" w14:textId="77777777" w:rsidR="00462539" w:rsidRDefault="00462539" w:rsidP="006E2336">
      <w:pPr>
        <w:pStyle w:val="ListParagraph"/>
        <w:numPr>
          <w:ilvl w:val="2"/>
          <w:numId w:val="33"/>
        </w:numPr>
        <w:tabs>
          <w:tab w:val="left" w:pos="1080"/>
          <w:tab w:val="left" w:pos="4770"/>
        </w:tabs>
        <w:spacing w:before="0" w:after="0"/>
      </w:pPr>
      <w:r>
        <w:t>SCC Method 1b :</w:t>
      </w:r>
      <w:r>
        <w:tab/>
        <w:t>29.99</w:t>
      </w:r>
    </w:p>
    <w:p w14:paraId="12B1D72B"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1.400e-02 and maximum of 1.400e-02.</w:t>
      </w:r>
    </w:p>
    <w:p w14:paraId="4B9854A0" w14:textId="77777777" w:rsidR="00462539" w:rsidRDefault="00462539" w:rsidP="006E2336">
      <w:pPr>
        <w:pStyle w:val="ListParagraph"/>
        <w:numPr>
          <w:ilvl w:val="1"/>
          <w:numId w:val="33"/>
        </w:numPr>
        <w:tabs>
          <w:tab w:val="left" w:pos="1080"/>
          <w:tab w:val="left" w:pos="4770"/>
        </w:tabs>
        <w:spacing w:before="0" w:after="0"/>
      </w:pPr>
      <w:r>
        <w:t>Leak scenario:</w:t>
      </w:r>
    </w:p>
    <w:p w14:paraId="2DF36D52" w14:textId="77777777" w:rsidR="00462539" w:rsidRDefault="00462539" w:rsidP="006E2336">
      <w:pPr>
        <w:pStyle w:val="ListParagraph"/>
        <w:numPr>
          <w:ilvl w:val="2"/>
          <w:numId w:val="33"/>
        </w:numPr>
        <w:tabs>
          <w:tab w:val="left" w:pos="1080"/>
          <w:tab w:val="left" w:pos="4770"/>
        </w:tabs>
        <w:spacing w:before="0" w:after="0"/>
      </w:pPr>
      <w:r>
        <w:t>No. of intersections with structures is 21.0, with minimum of nan and maximum of nan of population impacted</w:t>
      </w:r>
    </w:p>
    <w:p w14:paraId="6EB5AB8B"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4.15 and maximum of 4.15 meters.</w:t>
      </w:r>
    </w:p>
    <w:p w14:paraId="4A82DBA5" w14:textId="77777777" w:rsidR="00462539" w:rsidRDefault="00462539" w:rsidP="006E2336">
      <w:pPr>
        <w:pStyle w:val="ListParagraph"/>
        <w:numPr>
          <w:ilvl w:val="1"/>
          <w:numId w:val="33"/>
        </w:numPr>
        <w:tabs>
          <w:tab w:val="left" w:pos="1080"/>
          <w:tab w:val="left" w:pos="4770"/>
        </w:tabs>
        <w:spacing w:before="0" w:after="0"/>
      </w:pPr>
      <w:r>
        <w:t>Rupture scenario:</w:t>
      </w:r>
    </w:p>
    <w:p w14:paraId="1931355E" w14:textId="77777777" w:rsidR="00462539" w:rsidRDefault="00462539" w:rsidP="006E2336">
      <w:pPr>
        <w:pStyle w:val="ListParagraph"/>
        <w:numPr>
          <w:ilvl w:val="2"/>
          <w:numId w:val="33"/>
        </w:numPr>
        <w:tabs>
          <w:tab w:val="left" w:pos="1080"/>
          <w:tab w:val="left" w:pos="4770"/>
        </w:tabs>
        <w:spacing w:before="0" w:after="0"/>
      </w:pPr>
      <w:r>
        <w:t>No. of intersections with structures is 85.0, with minimum of 5.82 and maximum of 5.82 of population impacted</w:t>
      </w:r>
    </w:p>
    <w:p w14:paraId="0FD90442" w14:textId="77777777" w:rsidR="00462539" w:rsidRDefault="00462539" w:rsidP="006E2336">
      <w:pPr>
        <w:pStyle w:val="ListParagraph"/>
        <w:numPr>
          <w:ilvl w:val="2"/>
          <w:numId w:val="33"/>
        </w:numPr>
        <w:tabs>
          <w:tab w:val="left" w:pos="1080"/>
          <w:tab w:val="left" w:pos="4770"/>
        </w:tabs>
        <w:spacing w:before="0" w:after="0"/>
      </w:pPr>
      <w:r>
        <w:t>Hazard area distributed between minimum of 80.22 and maximum of 80.22 meters.</w:t>
      </w:r>
    </w:p>
    <w:p w14:paraId="138518CB" w14:textId="77777777" w:rsidR="00462539" w:rsidRDefault="00462539" w:rsidP="006E2336">
      <w:pPr>
        <w:pStyle w:val="ListParagraph"/>
        <w:numPr>
          <w:ilvl w:val="1"/>
          <w:numId w:val="33"/>
        </w:numPr>
        <w:tabs>
          <w:tab w:val="left" w:pos="1080"/>
          <w:tab w:val="left" w:pos="4770"/>
        </w:tabs>
        <w:spacing w:before="0" w:after="0"/>
      </w:pPr>
      <w:r>
        <w:t>Puncture scenario:</w:t>
      </w:r>
    </w:p>
    <w:p w14:paraId="7414DBCA" w14:textId="77777777" w:rsidR="00462539" w:rsidRDefault="00462539" w:rsidP="006E2336">
      <w:pPr>
        <w:pStyle w:val="ListParagraph"/>
        <w:numPr>
          <w:ilvl w:val="2"/>
          <w:numId w:val="33"/>
        </w:numPr>
        <w:tabs>
          <w:tab w:val="left" w:pos="1080"/>
          <w:tab w:val="left" w:pos="4770"/>
        </w:tabs>
        <w:spacing w:before="0" w:after="0"/>
      </w:pPr>
      <w:r>
        <w:t>No. of intersections with structures is 54.0, with minimum of nan and maximum of nan of population impacted</w:t>
      </w:r>
    </w:p>
    <w:p w14:paraId="5F40CF7D"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16.59 and maximum of 16.59 meters.</w:t>
      </w:r>
    </w:p>
    <w:p w14:paraId="5464D908"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3BE6F3F4" w14:textId="77777777" w:rsidR="00462539" w:rsidRDefault="00462539" w:rsidP="006E2336">
      <w:pPr>
        <w:pStyle w:val="ListParagraph"/>
        <w:numPr>
          <w:ilvl w:val="1"/>
          <w:numId w:val="33"/>
        </w:numPr>
        <w:tabs>
          <w:tab w:val="left" w:pos="1080"/>
          <w:tab w:val="left" w:pos="4770"/>
        </w:tabs>
        <w:spacing w:before="0" w:after="0"/>
      </w:pPr>
      <w:r>
        <w:t>Class area location is/are 2.0."</w:t>
      </w:r>
    </w:p>
    <w:p w14:paraId="2629AEA2" w14:textId="77777777" w:rsidR="00462539" w:rsidRDefault="00462539" w:rsidP="006E2336">
      <w:pPr>
        <w:pStyle w:val="ListParagraph"/>
        <w:numPr>
          <w:ilvl w:val="0"/>
          <w:numId w:val="33"/>
        </w:numPr>
        <w:tabs>
          <w:tab w:val="left" w:pos="1080"/>
          <w:tab w:val="left" w:pos="4770"/>
        </w:tabs>
        <w:spacing w:before="0" w:after="0"/>
      </w:pPr>
      <w:r>
        <w:t>"PINCHER CREEK TO CARWAY NPS 12</w:t>
      </w:r>
    </w:p>
    <w:p w14:paraId="281D5246" w14:textId="77777777" w:rsidR="00462539" w:rsidRDefault="00462539" w:rsidP="006E2336">
      <w:pPr>
        <w:pStyle w:val="ListParagraph"/>
        <w:numPr>
          <w:ilvl w:val="1"/>
          <w:numId w:val="33"/>
        </w:numPr>
        <w:tabs>
          <w:tab w:val="left" w:pos="1080"/>
          <w:tab w:val="left" w:pos="4770"/>
        </w:tabs>
        <w:spacing w:before="0" w:after="0"/>
      </w:pPr>
      <w:r>
        <w:t>Total Cumulative Length (m):</w:t>
      </w:r>
      <w:r>
        <w:tab/>
        <w:t>29.99</w:t>
      </w:r>
    </w:p>
    <w:p w14:paraId="07E9FD9B" w14:textId="77777777" w:rsidR="00462539" w:rsidRDefault="00462539" w:rsidP="006E2336">
      <w:pPr>
        <w:pStyle w:val="ListParagraph"/>
        <w:numPr>
          <w:ilvl w:val="2"/>
          <w:numId w:val="33"/>
        </w:numPr>
        <w:tabs>
          <w:tab w:val="left" w:pos="1080"/>
          <w:tab w:val="left" w:pos="4770"/>
        </w:tabs>
        <w:spacing w:before="0" w:after="0"/>
      </w:pPr>
      <w:r>
        <w:t>MD Method 2 :</w:t>
      </w:r>
      <w:r>
        <w:tab/>
        <w:t>29.99</w:t>
      </w:r>
    </w:p>
    <w:p w14:paraId="36B2E34C"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1.087e-02 and maximum of 1.087e-02.</w:t>
      </w:r>
    </w:p>
    <w:p w14:paraId="07C6B919" w14:textId="77777777" w:rsidR="00462539" w:rsidRDefault="00462539" w:rsidP="006E2336">
      <w:pPr>
        <w:pStyle w:val="ListParagraph"/>
        <w:numPr>
          <w:ilvl w:val="1"/>
          <w:numId w:val="33"/>
        </w:numPr>
        <w:tabs>
          <w:tab w:val="left" w:pos="1080"/>
          <w:tab w:val="left" w:pos="4770"/>
        </w:tabs>
        <w:spacing w:before="0" w:after="0"/>
      </w:pPr>
      <w:r>
        <w:t>Leak scenario:</w:t>
      </w:r>
    </w:p>
    <w:p w14:paraId="6DB7A96E" w14:textId="77777777" w:rsidR="00462539" w:rsidRDefault="00462539" w:rsidP="006E2336">
      <w:pPr>
        <w:pStyle w:val="ListParagraph"/>
        <w:numPr>
          <w:ilvl w:val="2"/>
          <w:numId w:val="33"/>
        </w:numPr>
        <w:tabs>
          <w:tab w:val="left" w:pos="1080"/>
          <w:tab w:val="left" w:pos="4770"/>
        </w:tabs>
        <w:spacing w:before="0" w:after="0"/>
      </w:pPr>
      <w:r>
        <w:t>No. of intersections with structures is 1.0, with minimum of nan and maximum of nan of population impacted</w:t>
      </w:r>
    </w:p>
    <w:p w14:paraId="39EBC76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4.11 and maximum of 4.11 meters.</w:t>
      </w:r>
    </w:p>
    <w:p w14:paraId="254D067F" w14:textId="77777777" w:rsidR="00462539" w:rsidRDefault="00462539" w:rsidP="006E2336">
      <w:pPr>
        <w:pStyle w:val="ListParagraph"/>
        <w:numPr>
          <w:ilvl w:val="1"/>
          <w:numId w:val="33"/>
        </w:numPr>
        <w:tabs>
          <w:tab w:val="left" w:pos="1080"/>
          <w:tab w:val="left" w:pos="4770"/>
        </w:tabs>
        <w:spacing w:before="0" w:after="0"/>
      </w:pPr>
      <w:r>
        <w:t>Rupture scenario:</w:t>
      </w:r>
    </w:p>
    <w:p w14:paraId="16FEEE56" w14:textId="77777777" w:rsidR="00462539" w:rsidRDefault="00462539" w:rsidP="006E2336">
      <w:pPr>
        <w:pStyle w:val="ListParagraph"/>
        <w:numPr>
          <w:ilvl w:val="2"/>
          <w:numId w:val="33"/>
        </w:numPr>
        <w:tabs>
          <w:tab w:val="left" w:pos="1080"/>
          <w:tab w:val="left" w:pos="4770"/>
        </w:tabs>
        <w:spacing w:before="0" w:after="0"/>
      </w:pPr>
      <w:r>
        <w:t>No. of intersections with structures is 21.0, with minimum of 4.56 and maximum of 4.56 of population impacted</w:t>
      </w:r>
    </w:p>
    <w:p w14:paraId="4D0A158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79.49 and maximum of 79.49 meters.</w:t>
      </w:r>
    </w:p>
    <w:p w14:paraId="16E9F142" w14:textId="77777777" w:rsidR="00462539" w:rsidRDefault="00462539" w:rsidP="006E2336">
      <w:pPr>
        <w:pStyle w:val="ListParagraph"/>
        <w:numPr>
          <w:ilvl w:val="1"/>
          <w:numId w:val="33"/>
        </w:numPr>
        <w:tabs>
          <w:tab w:val="left" w:pos="1080"/>
          <w:tab w:val="left" w:pos="4770"/>
        </w:tabs>
        <w:spacing w:before="0" w:after="0"/>
      </w:pPr>
      <w:r>
        <w:t>Puncture scenario:</w:t>
      </w:r>
    </w:p>
    <w:p w14:paraId="27D93071" w14:textId="77777777" w:rsidR="00462539" w:rsidRDefault="00462539" w:rsidP="006E2336">
      <w:pPr>
        <w:pStyle w:val="ListParagraph"/>
        <w:numPr>
          <w:ilvl w:val="2"/>
          <w:numId w:val="33"/>
        </w:numPr>
        <w:tabs>
          <w:tab w:val="left" w:pos="1080"/>
          <w:tab w:val="left" w:pos="4770"/>
        </w:tabs>
        <w:spacing w:before="0" w:after="0"/>
      </w:pPr>
      <w:r>
        <w:t>No. of intersections with structures is 2.0, with minimum of nan and maximum of nan of population impacted</w:t>
      </w:r>
    </w:p>
    <w:p w14:paraId="5224331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16.44 and maximum of 16.44 meters.</w:t>
      </w:r>
    </w:p>
    <w:p w14:paraId="51C9FE75"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4D33B24F" w14:textId="77777777" w:rsidR="00462539" w:rsidRDefault="00462539" w:rsidP="006E2336">
      <w:pPr>
        <w:pStyle w:val="ListParagraph"/>
        <w:numPr>
          <w:ilvl w:val="1"/>
          <w:numId w:val="33"/>
        </w:numPr>
        <w:tabs>
          <w:tab w:val="left" w:pos="1080"/>
          <w:tab w:val="left" w:pos="4770"/>
        </w:tabs>
        <w:spacing w:before="0" w:after="0"/>
      </w:pPr>
      <w:r>
        <w:lastRenderedPageBreak/>
        <w:t>Class area location is/are 1.0."</w:t>
      </w:r>
    </w:p>
    <w:p w14:paraId="534C5870" w14:textId="77777777" w:rsidR="00462539" w:rsidRDefault="00462539" w:rsidP="006E2336">
      <w:pPr>
        <w:pStyle w:val="ListParagraph"/>
        <w:numPr>
          <w:ilvl w:val="0"/>
          <w:numId w:val="33"/>
        </w:numPr>
        <w:tabs>
          <w:tab w:val="left" w:pos="1080"/>
          <w:tab w:val="left" w:pos="4770"/>
        </w:tabs>
        <w:spacing w:before="0" w:after="0"/>
      </w:pPr>
      <w:r>
        <w:t>"MARIPOSA TO KERROBERT NPS 12 (BLEND LOOP)</w:t>
      </w:r>
    </w:p>
    <w:p w14:paraId="32E9B56D" w14:textId="77777777" w:rsidR="00462539" w:rsidRDefault="00462539" w:rsidP="006E2336">
      <w:pPr>
        <w:pStyle w:val="ListParagraph"/>
        <w:numPr>
          <w:ilvl w:val="1"/>
          <w:numId w:val="33"/>
        </w:numPr>
        <w:tabs>
          <w:tab w:val="left" w:pos="1080"/>
          <w:tab w:val="left" w:pos="4770"/>
        </w:tabs>
        <w:spacing w:before="0" w:after="0"/>
      </w:pPr>
      <w:r>
        <w:t>Total Cumulative Length (m):</w:t>
      </w:r>
      <w:r>
        <w:tab/>
        <w:t>16.22</w:t>
      </w:r>
    </w:p>
    <w:p w14:paraId="4AE1F049" w14:textId="77777777" w:rsidR="00462539" w:rsidRDefault="00462539" w:rsidP="006E2336">
      <w:pPr>
        <w:pStyle w:val="ListParagraph"/>
        <w:numPr>
          <w:ilvl w:val="2"/>
          <w:numId w:val="33"/>
        </w:numPr>
        <w:tabs>
          <w:tab w:val="left" w:pos="1080"/>
          <w:tab w:val="left" w:pos="4770"/>
        </w:tabs>
        <w:spacing w:before="0" w:after="0"/>
      </w:pPr>
      <w:r>
        <w:t>TPD :</w:t>
      </w:r>
      <w:r>
        <w:tab/>
        <w:t>16.22</w:t>
      </w:r>
    </w:p>
    <w:p w14:paraId="58CC0A9E"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1.734e-03 and maximum of 4.141e-03.</w:t>
      </w:r>
    </w:p>
    <w:p w14:paraId="26C03108" w14:textId="77777777" w:rsidR="00462539" w:rsidRDefault="00462539" w:rsidP="006E2336">
      <w:pPr>
        <w:pStyle w:val="ListParagraph"/>
        <w:numPr>
          <w:ilvl w:val="1"/>
          <w:numId w:val="33"/>
        </w:numPr>
        <w:tabs>
          <w:tab w:val="left" w:pos="1080"/>
          <w:tab w:val="left" w:pos="4770"/>
        </w:tabs>
        <w:spacing w:before="0" w:after="0"/>
      </w:pPr>
      <w:r>
        <w:t>Leak scenario:</w:t>
      </w:r>
    </w:p>
    <w:p w14:paraId="3625CD62" w14:textId="77777777" w:rsidR="00462539" w:rsidRDefault="00462539" w:rsidP="006E2336">
      <w:pPr>
        <w:pStyle w:val="ListParagraph"/>
        <w:numPr>
          <w:ilvl w:val="2"/>
          <w:numId w:val="33"/>
        </w:numPr>
        <w:tabs>
          <w:tab w:val="left" w:pos="1080"/>
          <w:tab w:val="left" w:pos="4770"/>
        </w:tabs>
        <w:spacing w:before="0" w:after="0"/>
      </w:pPr>
      <w:r>
        <w:t>No. of intersections with structures is 15.0, with minimum of nan and maximum of nan of population impacted</w:t>
      </w:r>
    </w:p>
    <w:p w14:paraId="6344FB65" w14:textId="77777777" w:rsidR="00462539" w:rsidRDefault="00462539" w:rsidP="006E2336">
      <w:pPr>
        <w:pStyle w:val="ListParagraph"/>
        <w:numPr>
          <w:ilvl w:val="2"/>
          <w:numId w:val="33"/>
        </w:numPr>
        <w:tabs>
          <w:tab w:val="left" w:pos="1080"/>
          <w:tab w:val="left" w:pos="4770"/>
        </w:tabs>
        <w:spacing w:before="0" w:after="0"/>
      </w:pPr>
      <w:r>
        <w:t>Hazard area distributed between minimum of 4.05 and maximum of 4.05 meters.</w:t>
      </w:r>
    </w:p>
    <w:p w14:paraId="686D46E1" w14:textId="77777777" w:rsidR="00462539" w:rsidRDefault="00462539" w:rsidP="006E2336">
      <w:pPr>
        <w:pStyle w:val="ListParagraph"/>
        <w:numPr>
          <w:ilvl w:val="1"/>
          <w:numId w:val="33"/>
        </w:numPr>
        <w:tabs>
          <w:tab w:val="left" w:pos="1080"/>
          <w:tab w:val="left" w:pos="4770"/>
        </w:tabs>
        <w:spacing w:before="0" w:after="0"/>
      </w:pPr>
      <w:r>
        <w:t>Rupture scenario:</w:t>
      </w:r>
    </w:p>
    <w:p w14:paraId="434502E0" w14:textId="77777777" w:rsidR="00462539" w:rsidRDefault="00462539" w:rsidP="006E2336">
      <w:pPr>
        <w:pStyle w:val="ListParagraph"/>
        <w:numPr>
          <w:ilvl w:val="2"/>
          <w:numId w:val="33"/>
        </w:numPr>
        <w:tabs>
          <w:tab w:val="left" w:pos="1080"/>
          <w:tab w:val="left" w:pos="4770"/>
        </w:tabs>
        <w:spacing w:before="0" w:after="0"/>
      </w:pPr>
      <w:r>
        <w:t>No. of intersections with structures is 10.0, with minimum of 1.26 and maximum of 1.26 of population impacted</w:t>
      </w:r>
    </w:p>
    <w:p w14:paraId="498C1CB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78.38 and maximum of 78.38 meters.</w:t>
      </w:r>
    </w:p>
    <w:p w14:paraId="1F37AF45" w14:textId="77777777" w:rsidR="00462539" w:rsidRDefault="00462539" w:rsidP="006E2336">
      <w:pPr>
        <w:pStyle w:val="ListParagraph"/>
        <w:numPr>
          <w:ilvl w:val="1"/>
          <w:numId w:val="33"/>
        </w:numPr>
        <w:tabs>
          <w:tab w:val="left" w:pos="1080"/>
          <w:tab w:val="left" w:pos="4770"/>
        </w:tabs>
        <w:spacing w:before="0" w:after="0"/>
      </w:pPr>
      <w:r>
        <w:t>Puncture scenario:</w:t>
      </w:r>
    </w:p>
    <w:p w14:paraId="364BA26A" w14:textId="77777777" w:rsidR="00462539" w:rsidRDefault="00462539" w:rsidP="006E2336">
      <w:pPr>
        <w:pStyle w:val="ListParagraph"/>
        <w:numPr>
          <w:ilvl w:val="2"/>
          <w:numId w:val="33"/>
        </w:numPr>
        <w:tabs>
          <w:tab w:val="left" w:pos="1080"/>
          <w:tab w:val="left" w:pos="4770"/>
        </w:tabs>
        <w:spacing w:before="0" w:after="0"/>
      </w:pPr>
      <w:r>
        <w:t>No. of intersections with structures is 17.0, with minimum of 1.26 and maximum of 1.26 of population impacted</w:t>
      </w:r>
    </w:p>
    <w:p w14:paraId="0EA286C4"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16.21 and maximum of 16.21 meters.</w:t>
      </w:r>
    </w:p>
    <w:p w14:paraId="0C18C0E8" w14:textId="77777777" w:rsidR="00462539" w:rsidRDefault="00462539" w:rsidP="006E2336">
      <w:pPr>
        <w:pStyle w:val="ListParagraph"/>
        <w:numPr>
          <w:ilvl w:val="1"/>
          <w:numId w:val="33"/>
        </w:numPr>
        <w:tabs>
          <w:tab w:val="left" w:pos="1080"/>
          <w:tab w:val="left" w:pos="4770"/>
        </w:tabs>
        <w:spacing w:before="0" w:after="0"/>
      </w:pPr>
      <w:r>
        <w:t>Product type is Blend.</w:t>
      </w:r>
    </w:p>
    <w:p w14:paraId="2CAD447F"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0E29892B" w14:textId="77777777" w:rsidR="00462539" w:rsidRDefault="00462539" w:rsidP="006E2336">
      <w:pPr>
        <w:pStyle w:val="ListParagraph"/>
        <w:numPr>
          <w:ilvl w:val="0"/>
          <w:numId w:val="33"/>
        </w:numPr>
        <w:tabs>
          <w:tab w:val="left" w:pos="1080"/>
          <w:tab w:val="left" w:pos="4770"/>
        </w:tabs>
        <w:spacing w:before="0" w:after="0"/>
      </w:pPr>
      <w:r>
        <w:t>"Windsor to Detroit NPS12</w:t>
      </w:r>
    </w:p>
    <w:p w14:paraId="6A7FDF9B" w14:textId="77777777" w:rsidR="00462539" w:rsidRDefault="00462539" w:rsidP="006E2336">
      <w:pPr>
        <w:pStyle w:val="ListParagraph"/>
        <w:numPr>
          <w:ilvl w:val="1"/>
          <w:numId w:val="33"/>
        </w:numPr>
        <w:tabs>
          <w:tab w:val="left" w:pos="1080"/>
          <w:tab w:val="left" w:pos="4770"/>
        </w:tabs>
        <w:spacing w:before="0" w:after="0"/>
      </w:pPr>
      <w:r>
        <w:t>Total Cumulative Length (m):</w:t>
      </w:r>
      <w:r>
        <w:tab/>
        <w:t>2.63</w:t>
      </w:r>
    </w:p>
    <w:p w14:paraId="46B224DC" w14:textId="77777777" w:rsidR="00462539" w:rsidRDefault="00462539" w:rsidP="006E2336">
      <w:pPr>
        <w:pStyle w:val="ListParagraph"/>
        <w:numPr>
          <w:ilvl w:val="2"/>
          <w:numId w:val="33"/>
        </w:numPr>
        <w:tabs>
          <w:tab w:val="left" w:pos="1080"/>
          <w:tab w:val="left" w:pos="4770"/>
        </w:tabs>
        <w:spacing w:before="0" w:after="0"/>
      </w:pPr>
      <w:r>
        <w:t>TPD :</w:t>
      </w:r>
      <w:r>
        <w:tab/>
        <w:t>2.63</w:t>
      </w:r>
    </w:p>
    <w:p w14:paraId="3B3CE6CF"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1.214e-03 and maximum of 1.214e-03.</w:t>
      </w:r>
    </w:p>
    <w:p w14:paraId="2A6F79B4" w14:textId="77777777" w:rsidR="00462539" w:rsidRDefault="00462539" w:rsidP="006E2336">
      <w:pPr>
        <w:pStyle w:val="ListParagraph"/>
        <w:numPr>
          <w:ilvl w:val="1"/>
          <w:numId w:val="33"/>
        </w:numPr>
        <w:tabs>
          <w:tab w:val="left" w:pos="1080"/>
          <w:tab w:val="left" w:pos="4770"/>
        </w:tabs>
        <w:spacing w:before="0" w:after="0"/>
      </w:pPr>
      <w:r>
        <w:t>Leak scenario:</w:t>
      </w:r>
    </w:p>
    <w:p w14:paraId="119CB474"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nan and maximum of nan of population impacted</w:t>
      </w:r>
    </w:p>
    <w:p w14:paraId="43C3733F"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11.61 and maximum of 11.61 meters.</w:t>
      </w:r>
    </w:p>
    <w:p w14:paraId="3C291F10" w14:textId="77777777" w:rsidR="00462539" w:rsidRDefault="00462539" w:rsidP="006E2336">
      <w:pPr>
        <w:pStyle w:val="ListParagraph"/>
        <w:numPr>
          <w:ilvl w:val="1"/>
          <w:numId w:val="33"/>
        </w:numPr>
        <w:tabs>
          <w:tab w:val="left" w:pos="1080"/>
          <w:tab w:val="left" w:pos="4770"/>
        </w:tabs>
        <w:spacing w:before="0" w:after="0"/>
      </w:pPr>
      <w:r>
        <w:t>Rupture scenario:</w:t>
      </w:r>
    </w:p>
    <w:p w14:paraId="1099873A" w14:textId="77777777" w:rsidR="00462539" w:rsidRDefault="00462539" w:rsidP="006E2336">
      <w:pPr>
        <w:pStyle w:val="ListParagraph"/>
        <w:numPr>
          <w:ilvl w:val="2"/>
          <w:numId w:val="33"/>
        </w:numPr>
        <w:tabs>
          <w:tab w:val="left" w:pos="1080"/>
          <w:tab w:val="left" w:pos="4770"/>
        </w:tabs>
        <w:spacing w:before="0" w:after="0"/>
      </w:pPr>
      <w:r>
        <w:t>No. of intersections with structures is 8.0, with minimum of 30.26 and maximum of 30.26 of population impacted</w:t>
      </w:r>
    </w:p>
    <w:p w14:paraId="6CE56A7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199.6 and maximum of 199.6 meters.</w:t>
      </w:r>
    </w:p>
    <w:p w14:paraId="3831A854" w14:textId="77777777" w:rsidR="00462539" w:rsidRDefault="00462539" w:rsidP="006E2336">
      <w:pPr>
        <w:pStyle w:val="ListParagraph"/>
        <w:numPr>
          <w:ilvl w:val="1"/>
          <w:numId w:val="33"/>
        </w:numPr>
        <w:tabs>
          <w:tab w:val="left" w:pos="1080"/>
          <w:tab w:val="left" w:pos="4770"/>
        </w:tabs>
        <w:spacing w:before="0" w:after="0"/>
      </w:pPr>
      <w:r>
        <w:t>Puncture scenario:</w:t>
      </w:r>
    </w:p>
    <w:p w14:paraId="64135D61" w14:textId="77777777" w:rsidR="00462539" w:rsidRDefault="00462539" w:rsidP="006E2336">
      <w:pPr>
        <w:pStyle w:val="ListParagraph"/>
        <w:numPr>
          <w:ilvl w:val="2"/>
          <w:numId w:val="33"/>
        </w:numPr>
        <w:tabs>
          <w:tab w:val="left" w:pos="1080"/>
          <w:tab w:val="left" w:pos="4770"/>
        </w:tabs>
        <w:spacing w:before="0" w:after="0"/>
      </w:pPr>
      <w:r>
        <w:t>No. of intersections with structures is 23.0, with minimum of 25.22 and maximum of 25.22 of population impacted</w:t>
      </w:r>
    </w:p>
    <w:p w14:paraId="55F23B4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54.47 and maximum of 54.47 meters.</w:t>
      </w:r>
    </w:p>
    <w:p w14:paraId="48D952AF"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5445E461" w14:textId="77777777" w:rsidR="00462539" w:rsidRDefault="00462539" w:rsidP="006E2336">
      <w:pPr>
        <w:pStyle w:val="ListParagraph"/>
        <w:numPr>
          <w:ilvl w:val="1"/>
          <w:numId w:val="33"/>
        </w:numPr>
        <w:tabs>
          <w:tab w:val="left" w:pos="1080"/>
          <w:tab w:val="left" w:pos="4770"/>
        </w:tabs>
        <w:spacing w:before="0" w:after="0"/>
      </w:pPr>
      <w:r>
        <w:t>Class area location is/are 2.0."</w:t>
      </w:r>
    </w:p>
    <w:p w14:paraId="18575128" w14:textId="77777777" w:rsidR="00462539" w:rsidRDefault="00462539" w:rsidP="006E2336">
      <w:pPr>
        <w:pStyle w:val="ListParagraph"/>
        <w:numPr>
          <w:ilvl w:val="0"/>
          <w:numId w:val="33"/>
        </w:numPr>
        <w:tabs>
          <w:tab w:val="left" w:pos="1080"/>
          <w:tab w:val="left" w:pos="4770"/>
        </w:tabs>
        <w:spacing w:before="0" w:after="0"/>
      </w:pPr>
      <w:r>
        <w:t>"WASCANA MAINLINE NPS 12</w:t>
      </w:r>
    </w:p>
    <w:p w14:paraId="68D11EEE" w14:textId="77777777" w:rsidR="00462539" w:rsidRDefault="00462539" w:rsidP="006E2336">
      <w:pPr>
        <w:pStyle w:val="ListParagraph"/>
        <w:numPr>
          <w:ilvl w:val="1"/>
          <w:numId w:val="33"/>
        </w:numPr>
        <w:tabs>
          <w:tab w:val="left" w:pos="1080"/>
          <w:tab w:val="left" w:pos="4770"/>
        </w:tabs>
        <w:spacing w:before="0" w:after="0"/>
      </w:pPr>
      <w:r>
        <w:t>Total Cumulative Length (m):</w:t>
      </w:r>
      <w:r>
        <w:tab/>
        <w:t>1.62</w:t>
      </w:r>
    </w:p>
    <w:p w14:paraId="399C8187" w14:textId="77777777" w:rsidR="00462539" w:rsidRDefault="00462539" w:rsidP="006E2336">
      <w:pPr>
        <w:pStyle w:val="ListParagraph"/>
        <w:numPr>
          <w:ilvl w:val="2"/>
          <w:numId w:val="33"/>
        </w:numPr>
        <w:tabs>
          <w:tab w:val="left" w:pos="1080"/>
          <w:tab w:val="left" w:pos="4770"/>
        </w:tabs>
        <w:spacing w:before="0" w:after="0"/>
      </w:pPr>
      <w:r>
        <w:t>TPD :</w:t>
      </w:r>
      <w:r>
        <w:tab/>
        <w:t>1.62</w:t>
      </w:r>
    </w:p>
    <w:p w14:paraId="4421F58E" w14:textId="77777777" w:rsidR="00462539" w:rsidRDefault="00462539" w:rsidP="006E2336">
      <w:pPr>
        <w:pStyle w:val="ListParagraph"/>
        <w:numPr>
          <w:ilvl w:val="1"/>
          <w:numId w:val="33"/>
        </w:numPr>
        <w:tabs>
          <w:tab w:val="left" w:pos="1080"/>
          <w:tab w:val="left" w:pos="4770"/>
        </w:tabs>
        <w:spacing w:before="0" w:after="0"/>
      </w:pPr>
      <w:r>
        <w:lastRenderedPageBreak/>
        <w:t>Likelihood of failure distributed between minimum of 1.169e-03 and maximum of 1.169e-03.</w:t>
      </w:r>
    </w:p>
    <w:p w14:paraId="65D6166F" w14:textId="77777777" w:rsidR="00462539" w:rsidRDefault="00462539" w:rsidP="006E2336">
      <w:pPr>
        <w:pStyle w:val="ListParagraph"/>
        <w:numPr>
          <w:ilvl w:val="1"/>
          <w:numId w:val="33"/>
        </w:numPr>
        <w:tabs>
          <w:tab w:val="left" w:pos="1080"/>
          <w:tab w:val="left" w:pos="4770"/>
        </w:tabs>
        <w:spacing w:before="0" w:after="0"/>
      </w:pPr>
      <w:r>
        <w:t>Leak scenario:</w:t>
      </w:r>
    </w:p>
    <w:p w14:paraId="612795F6" w14:textId="77777777" w:rsidR="00462539" w:rsidRDefault="00462539" w:rsidP="006E2336">
      <w:pPr>
        <w:pStyle w:val="ListParagraph"/>
        <w:numPr>
          <w:ilvl w:val="2"/>
          <w:numId w:val="33"/>
        </w:numPr>
        <w:tabs>
          <w:tab w:val="left" w:pos="1080"/>
          <w:tab w:val="left" w:pos="4770"/>
        </w:tabs>
        <w:spacing w:before="0" w:after="0"/>
      </w:pPr>
      <w:r>
        <w:t>No. of intersections with structures is 9.0, with minimum of nan and maximum of nan of population impacted</w:t>
      </w:r>
    </w:p>
    <w:p w14:paraId="46B0DEF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3.83 and maximum of 3.83 meters.</w:t>
      </w:r>
    </w:p>
    <w:p w14:paraId="0A65EF4A" w14:textId="77777777" w:rsidR="00462539" w:rsidRDefault="00462539" w:rsidP="006E2336">
      <w:pPr>
        <w:pStyle w:val="ListParagraph"/>
        <w:numPr>
          <w:ilvl w:val="1"/>
          <w:numId w:val="33"/>
        </w:numPr>
        <w:tabs>
          <w:tab w:val="left" w:pos="1080"/>
          <w:tab w:val="left" w:pos="4770"/>
        </w:tabs>
        <w:spacing w:before="0" w:after="0"/>
      </w:pPr>
      <w:r>
        <w:t>Rupture scenario:</w:t>
      </w:r>
    </w:p>
    <w:p w14:paraId="0399A9A7" w14:textId="77777777" w:rsidR="00462539" w:rsidRDefault="00462539" w:rsidP="006E2336">
      <w:pPr>
        <w:pStyle w:val="ListParagraph"/>
        <w:numPr>
          <w:ilvl w:val="2"/>
          <w:numId w:val="33"/>
        </w:numPr>
        <w:tabs>
          <w:tab w:val="left" w:pos="1080"/>
          <w:tab w:val="left" w:pos="4770"/>
        </w:tabs>
        <w:spacing w:before="0" w:after="0"/>
      </w:pPr>
      <w:r>
        <w:t>No. of intersections with structures is 34.0, with minimum of 12.61 and maximum of 12.61 of population impacted</w:t>
      </w:r>
    </w:p>
    <w:p w14:paraId="390E0EE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73.88 and maximum of 73.88 meters.</w:t>
      </w:r>
    </w:p>
    <w:p w14:paraId="6B5DDC2D" w14:textId="77777777" w:rsidR="00462539" w:rsidRDefault="00462539" w:rsidP="006E2336">
      <w:pPr>
        <w:pStyle w:val="ListParagraph"/>
        <w:numPr>
          <w:ilvl w:val="1"/>
          <w:numId w:val="33"/>
        </w:numPr>
        <w:tabs>
          <w:tab w:val="left" w:pos="1080"/>
          <w:tab w:val="left" w:pos="4770"/>
        </w:tabs>
        <w:spacing w:before="0" w:after="0"/>
      </w:pPr>
      <w:r>
        <w:t>Puncture scenario:</w:t>
      </w:r>
    </w:p>
    <w:p w14:paraId="0AD48FA7" w14:textId="77777777" w:rsidR="00462539" w:rsidRDefault="00462539" w:rsidP="006E2336">
      <w:pPr>
        <w:pStyle w:val="ListParagraph"/>
        <w:numPr>
          <w:ilvl w:val="2"/>
          <w:numId w:val="33"/>
        </w:numPr>
        <w:tabs>
          <w:tab w:val="left" w:pos="1080"/>
          <w:tab w:val="left" w:pos="4770"/>
        </w:tabs>
        <w:spacing w:before="0" w:after="0"/>
      </w:pPr>
      <w:r>
        <w:t>No. of intersections with structures is 18.0, with minimum of 12.61 and maximum of 12.61 of population impacted</w:t>
      </w:r>
    </w:p>
    <w:p w14:paraId="1797C353"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15.28 and maximum of 15.28 meters.</w:t>
      </w:r>
    </w:p>
    <w:p w14:paraId="342D0FD5" w14:textId="77777777" w:rsidR="00462539" w:rsidRDefault="00462539" w:rsidP="006E2336">
      <w:pPr>
        <w:pStyle w:val="ListParagraph"/>
        <w:numPr>
          <w:ilvl w:val="1"/>
          <w:numId w:val="33"/>
        </w:numPr>
        <w:tabs>
          <w:tab w:val="left" w:pos="1080"/>
          <w:tab w:val="left" w:pos="4770"/>
        </w:tabs>
        <w:spacing w:before="0" w:after="0"/>
      </w:pPr>
      <w:r>
        <w:t>Product type is Crude Oil.</w:t>
      </w:r>
    </w:p>
    <w:p w14:paraId="3FC53F90" w14:textId="77777777" w:rsidR="00462539" w:rsidRDefault="00462539" w:rsidP="006E2336">
      <w:pPr>
        <w:pStyle w:val="ListParagraph"/>
        <w:numPr>
          <w:ilvl w:val="1"/>
          <w:numId w:val="33"/>
        </w:numPr>
        <w:tabs>
          <w:tab w:val="left" w:pos="1080"/>
          <w:tab w:val="left" w:pos="4770"/>
        </w:tabs>
        <w:spacing w:before="0" w:after="0"/>
      </w:pPr>
      <w:r>
        <w:t>Class area location is/are 2.0."</w:t>
      </w:r>
    </w:p>
    <w:p w14:paraId="0D244158" w14:textId="77777777" w:rsidR="00462539" w:rsidRDefault="00462539" w:rsidP="006E2336">
      <w:pPr>
        <w:pStyle w:val="ListParagraph"/>
        <w:numPr>
          <w:ilvl w:val="0"/>
          <w:numId w:val="33"/>
        </w:numPr>
        <w:tabs>
          <w:tab w:val="left" w:pos="1080"/>
          <w:tab w:val="left" w:pos="4770"/>
        </w:tabs>
        <w:spacing w:before="0" w:after="0"/>
      </w:pPr>
      <w:r>
        <w:t>"BV 204 TO EST NPS 12</w:t>
      </w:r>
    </w:p>
    <w:p w14:paraId="42EB9221" w14:textId="77777777" w:rsidR="00462539" w:rsidRDefault="00462539" w:rsidP="006E2336">
      <w:pPr>
        <w:pStyle w:val="ListParagraph"/>
        <w:numPr>
          <w:ilvl w:val="1"/>
          <w:numId w:val="33"/>
        </w:numPr>
        <w:tabs>
          <w:tab w:val="left" w:pos="1080"/>
          <w:tab w:val="left" w:pos="4770"/>
        </w:tabs>
        <w:spacing w:before="0" w:after="0"/>
      </w:pPr>
      <w:r>
        <w:t>Total Cumulative Length (m):</w:t>
      </w:r>
      <w:r>
        <w:tab/>
        <w:t>0.8</w:t>
      </w:r>
    </w:p>
    <w:p w14:paraId="6251C890" w14:textId="77777777" w:rsidR="00462539" w:rsidRDefault="00462539" w:rsidP="006E2336">
      <w:pPr>
        <w:pStyle w:val="ListParagraph"/>
        <w:numPr>
          <w:ilvl w:val="2"/>
          <w:numId w:val="33"/>
        </w:numPr>
        <w:tabs>
          <w:tab w:val="left" w:pos="1080"/>
          <w:tab w:val="left" w:pos="4770"/>
        </w:tabs>
        <w:spacing w:before="0" w:after="0"/>
      </w:pPr>
      <w:r>
        <w:t>TPD :</w:t>
      </w:r>
      <w:r>
        <w:tab/>
        <w:t>0.8</w:t>
      </w:r>
    </w:p>
    <w:p w14:paraId="76882E93"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1.466e-03 and maximum of 1.466e-03.</w:t>
      </w:r>
    </w:p>
    <w:p w14:paraId="616FBDAE" w14:textId="77777777" w:rsidR="00462539" w:rsidRDefault="00462539" w:rsidP="006E2336">
      <w:pPr>
        <w:pStyle w:val="ListParagraph"/>
        <w:numPr>
          <w:ilvl w:val="1"/>
          <w:numId w:val="33"/>
        </w:numPr>
        <w:tabs>
          <w:tab w:val="left" w:pos="1080"/>
          <w:tab w:val="left" w:pos="4770"/>
        </w:tabs>
        <w:spacing w:before="0" w:after="0"/>
      </w:pPr>
      <w:r>
        <w:t>Leak scenario:</w:t>
      </w:r>
    </w:p>
    <w:p w14:paraId="16CC94DB" w14:textId="77777777" w:rsidR="00462539" w:rsidRDefault="00462539" w:rsidP="006E2336">
      <w:pPr>
        <w:pStyle w:val="ListParagraph"/>
        <w:numPr>
          <w:ilvl w:val="2"/>
          <w:numId w:val="33"/>
        </w:numPr>
        <w:tabs>
          <w:tab w:val="left" w:pos="1080"/>
          <w:tab w:val="left" w:pos="4770"/>
        </w:tabs>
        <w:spacing w:before="0" w:after="0"/>
      </w:pPr>
      <w:r>
        <w:t>No. of intersections with structures is 55.0, with minimum of 12.61 and maximum of 12.61 of population impacted</w:t>
      </w:r>
    </w:p>
    <w:p w14:paraId="4177447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9.03 and maximum of 9.03 meters.</w:t>
      </w:r>
    </w:p>
    <w:p w14:paraId="178A57D5" w14:textId="77777777" w:rsidR="00462539" w:rsidRDefault="00462539" w:rsidP="006E2336">
      <w:pPr>
        <w:pStyle w:val="ListParagraph"/>
        <w:numPr>
          <w:ilvl w:val="1"/>
          <w:numId w:val="33"/>
        </w:numPr>
        <w:tabs>
          <w:tab w:val="left" w:pos="1080"/>
          <w:tab w:val="left" w:pos="4770"/>
        </w:tabs>
        <w:spacing w:before="0" w:after="0"/>
      </w:pPr>
      <w:r>
        <w:t>Rupture scenario:</w:t>
      </w:r>
    </w:p>
    <w:p w14:paraId="31584E9C" w14:textId="77777777" w:rsidR="00462539" w:rsidRDefault="00462539" w:rsidP="006E2336">
      <w:pPr>
        <w:pStyle w:val="ListParagraph"/>
        <w:numPr>
          <w:ilvl w:val="2"/>
          <w:numId w:val="33"/>
        </w:numPr>
        <w:tabs>
          <w:tab w:val="left" w:pos="1080"/>
          <w:tab w:val="left" w:pos="4770"/>
        </w:tabs>
        <w:spacing w:before="0" w:after="0"/>
      </w:pPr>
      <w:r>
        <w:t>No. of intersections with structures is 11.0, with minimum of 12.61 and maximum of 12.61 of population impacted</w:t>
      </w:r>
    </w:p>
    <w:p w14:paraId="23CC9469"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150.44 and maximum of 150.44 meters.</w:t>
      </w:r>
    </w:p>
    <w:p w14:paraId="7A663C89" w14:textId="77777777" w:rsidR="00462539" w:rsidRDefault="00462539" w:rsidP="006E2336">
      <w:pPr>
        <w:pStyle w:val="ListParagraph"/>
        <w:numPr>
          <w:ilvl w:val="1"/>
          <w:numId w:val="33"/>
        </w:numPr>
        <w:tabs>
          <w:tab w:val="left" w:pos="1080"/>
          <w:tab w:val="left" w:pos="4770"/>
        </w:tabs>
        <w:spacing w:before="0" w:after="0"/>
      </w:pPr>
      <w:r>
        <w:t>Puncture scenario:</w:t>
      </w:r>
    </w:p>
    <w:p w14:paraId="3F2D3D0B" w14:textId="77777777" w:rsidR="00462539" w:rsidRDefault="00462539" w:rsidP="006E2336">
      <w:pPr>
        <w:pStyle w:val="ListParagraph"/>
        <w:numPr>
          <w:ilvl w:val="2"/>
          <w:numId w:val="33"/>
        </w:numPr>
        <w:tabs>
          <w:tab w:val="left" w:pos="1080"/>
          <w:tab w:val="left" w:pos="4770"/>
        </w:tabs>
        <w:spacing w:before="0" w:after="0"/>
      </w:pPr>
      <w:r>
        <w:t>No. of intersections with structures is 57.0, with minimum of 12.61 and maximum of 12.61 of population impacted</w:t>
      </w:r>
    </w:p>
    <w:p w14:paraId="458BB0C7"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28.91 and maximum of 28.91 meters.</w:t>
      </w:r>
    </w:p>
    <w:p w14:paraId="1B099DB5" w14:textId="77777777" w:rsidR="00462539" w:rsidRDefault="00462539" w:rsidP="006E2336">
      <w:pPr>
        <w:pStyle w:val="ListParagraph"/>
        <w:numPr>
          <w:ilvl w:val="1"/>
          <w:numId w:val="33"/>
        </w:numPr>
        <w:tabs>
          <w:tab w:val="left" w:pos="1080"/>
          <w:tab w:val="left" w:pos="4770"/>
        </w:tabs>
        <w:spacing w:before="0" w:after="0"/>
      </w:pPr>
      <w:r>
        <w:t>Product type is NGL.</w:t>
      </w:r>
    </w:p>
    <w:p w14:paraId="5AF3F34E" w14:textId="77777777" w:rsidR="00462539" w:rsidRDefault="00462539" w:rsidP="006E2336">
      <w:pPr>
        <w:pStyle w:val="ListParagraph"/>
        <w:numPr>
          <w:ilvl w:val="1"/>
          <w:numId w:val="33"/>
        </w:numPr>
        <w:tabs>
          <w:tab w:val="left" w:pos="1080"/>
          <w:tab w:val="left" w:pos="4770"/>
        </w:tabs>
        <w:spacing w:before="0" w:after="0"/>
      </w:pPr>
      <w:r>
        <w:t>Class area location is/are 1.0."</w:t>
      </w:r>
    </w:p>
    <w:p w14:paraId="5BC9ED46" w14:textId="77777777" w:rsidR="00462539" w:rsidRDefault="00462539" w:rsidP="006E2336">
      <w:pPr>
        <w:pStyle w:val="ListParagraph"/>
        <w:numPr>
          <w:ilvl w:val="0"/>
          <w:numId w:val="33"/>
        </w:numPr>
        <w:tabs>
          <w:tab w:val="left" w:pos="1080"/>
          <w:tab w:val="left" w:pos="4770"/>
        </w:tabs>
        <w:spacing w:before="0" w:after="0"/>
      </w:pPr>
      <w:r>
        <w:t>"16 EST to Enbridge from 7-5-53-23W4 to 14-5-53-23W4</w:t>
      </w:r>
    </w:p>
    <w:p w14:paraId="6CA06C85" w14:textId="77777777" w:rsidR="00462539" w:rsidRDefault="00462539" w:rsidP="006E2336">
      <w:pPr>
        <w:pStyle w:val="ListParagraph"/>
        <w:numPr>
          <w:ilvl w:val="1"/>
          <w:numId w:val="33"/>
        </w:numPr>
        <w:tabs>
          <w:tab w:val="left" w:pos="1080"/>
          <w:tab w:val="left" w:pos="4770"/>
        </w:tabs>
        <w:spacing w:before="0" w:after="0"/>
      </w:pPr>
      <w:r>
        <w:t>Total Cumulative Length (m):</w:t>
      </w:r>
      <w:r>
        <w:tab/>
        <w:t>0.33</w:t>
      </w:r>
    </w:p>
    <w:p w14:paraId="61701F34" w14:textId="77777777" w:rsidR="00462539" w:rsidRDefault="00462539" w:rsidP="006E2336">
      <w:pPr>
        <w:pStyle w:val="ListParagraph"/>
        <w:numPr>
          <w:ilvl w:val="2"/>
          <w:numId w:val="33"/>
        </w:numPr>
        <w:tabs>
          <w:tab w:val="left" w:pos="1080"/>
          <w:tab w:val="left" w:pos="4770"/>
        </w:tabs>
        <w:spacing w:before="0" w:after="0"/>
      </w:pPr>
      <w:r>
        <w:t>TPD :</w:t>
      </w:r>
      <w:r>
        <w:tab/>
        <w:t>0.33</w:t>
      </w:r>
    </w:p>
    <w:p w14:paraId="2569F585" w14:textId="77777777" w:rsidR="00462539" w:rsidRDefault="00462539" w:rsidP="006E2336">
      <w:pPr>
        <w:pStyle w:val="ListParagraph"/>
        <w:numPr>
          <w:ilvl w:val="1"/>
          <w:numId w:val="33"/>
        </w:numPr>
        <w:tabs>
          <w:tab w:val="left" w:pos="1080"/>
          <w:tab w:val="left" w:pos="4770"/>
        </w:tabs>
        <w:spacing w:before="0" w:after="0"/>
      </w:pPr>
      <w:r>
        <w:t>Likelihood of failure distributed between minimum of 1.114e-03 and maximum of 1.114e-03.</w:t>
      </w:r>
    </w:p>
    <w:p w14:paraId="6CFCAACF" w14:textId="77777777" w:rsidR="00462539" w:rsidRDefault="00462539" w:rsidP="006E2336">
      <w:pPr>
        <w:pStyle w:val="ListParagraph"/>
        <w:numPr>
          <w:ilvl w:val="1"/>
          <w:numId w:val="33"/>
        </w:numPr>
        <w:tabs>
          <w:tab w:val="left" w:pos="1080"/>
          <w:tab w:val="left" w:pos="4770"/>
        </w:tabs>
        <w:spacing w:before="0" w:after="0"/>
      </w:pPr>
      <w:r>
        <w:t>Leak scenario:</w:t>
      </w:r>
    </w:p>
    <w:p w14:paraId="3431A995" w14:textId="77777777" w:rsidR="00462539" w:rsidRDefault="00462539" w:rsidP="006E2336">
      <w:pPr>
        <w:pStyle w:val="ListParagraph"/>
        <w:numPr>
          <w:ilvl w:val="2"/>
          <w:numId w:val="33"/>
        </w:numPr>
        <w:tabs>
          <w:tab w:val="left" w:pos="1080"/>
          <w:tab w:val="left" w:pos="4770"/>
        </w:tabs>
        <w:spacing w:before="0" w:after="0"/>
      </w:pPr>
      <w:r>
        <w:t>No. of intersections with structures is 34.0, with minimum of 12.61 and maximum of 12.61 of population impacted</w:t>
      </w:r>
    </w:p>
    <w:p w14:paraId="70437FA2" w14:textId="77777777" w:rsidR="00462539" w:rsidRDefault="00462539" w:rsidP="006E2336">
      <w:pPr>
        <w:pStyle w:val="ListParagraph"/>
        <w:numPr>
          <w:ilvl w:val="2"/>
          <w:numId w:val="33"/>
        </w:numPr>
        <w:tabs>
          <w:tab w:val="left" w:pos="1080"/>
          <w:tab w:val="left" w:pos="4770"/>
        </w:tabs>
        <w:spacing w:before="0" w:after="0"/>
      </w:pPr>
      <w:r>
        <w:lastRenderedPageBreak/>
        <w:t>Hazard area distributed between minimum of 9.03 and maximum of 9.03 meters.</w:t>
      </w:r>
    </w:p>
    <w:p w14:paraId="68846721" w14:textId="77777777" w:rsidR="00462539" w:rsidRDefault="00462539" w:rsidP="006E2336">
      <w:pPr>
        <w:pStyle w:val="ListParagraph"/>
        <w:numPr>
          <w:ilvl w:val="1"/>
          <w:numId w:val="33"/>
        </w:numPr>
        <w:tabs>
          <w:tab w:val="left" w:pos="1080"/>
          <w:tab w:val="left" w:pos="4770"/>
        </w:tabs>
        <w:spacing w:before="0" w:after="0"/>
      </w:pPr>
      <w:r>
        <w:t>Rupture scenario:</w:t>
      </w:r>
    </w:p>
    <w:p w14:paraId="3A7551CD" w14:textId="77777777" w:rsidR="00462539" w:rsidRDefault="00462539" w:rsidP="006E2336">
      <w:pPr>
        <w:pStyle w:val="ListParagraph"/>
        <w:numPr>
          <w:ilvl w:val="2"/>
          <w:numId w:val="33"/>
        </w:numPr>
        <w:tabs>
          <w:tab w:val="left" w:pos="1080"/>
          <w:tab w:val="left" w:pos="4770"/>
        </w:tabs>
        <w:spacing w:before="0" w:after="0"/>
      </w:pPr>
      <w:r>
        <w:t>No. of intersections with structures is 6.0, with minimum of 12.61 and maximum of 12.61 of population impacted</w:t>
      </w:r>
    </w:p>
    <w:p w14:paraId="41D00621" w14:textId="77777777" w:rsidR="00462539" w:rsidRDefault="00462539" w:rsidP="006E2336">
      <w:pPr>
        <w:pStyle w:val="ListParagraph"/>
        <w:numPr>
          <w:ilvl w:val="2"/>
          <w:numId w:val="33"/>
        </w:numPr>
        <w:tabs>
          <w:tab w:val="left" w:pos="1080"/>
          <w:tab w:val="left" w:pos="4770"/>
        </w:tabs>
        <w:spacing w:before="0" w:after="0"/>
      </w:pPr>
      <w:r>
        <w:t>Hazard area distributed between minimum of 178.36 and maximum of 178.36 meters.</w:t>
      </w:r>
    </w:p>
    <w:p w14:paraId="648805F7" w14:textId="77777777" w:rsidR="00462539" w:rsidRDefault="00462539" w:rsidP="006E2336">
      <w:pPr>
        <w:pStyle w:val="ListParagraph"/>
        <w:numPr>
          <w:ilvl w:val="1"/>
          <w:numId w:val="33"/>
        </w:numPr>
        <w:tabs>
          <w:tab w:val="left" w:pos="1080"/>
          <w:tab w:val="left" w:pos="4770"/>
        </w:tabs>
        <w:spacing w:before="0" w:after="0"/>
      </w:pPr>
      <w:r>
        <w:t>Puncture scenario:</w:t>
      </w:r>
    </w:p>
    <w:p w14:paraId="5159B6BC" w14:textId="77777777" w:rsidR="00462539" w:rsidRDefault="00462539" w:rsidP="006E2336">
      <w:pPr>
        <w:pStyle w:val="ListParagraph"/>
        <w:numPr>
          <w:ilvl w:val="2"/>
          <w:numId w:val="33"/>
        </w:numPr>
        <w:tabs>
          <w:tab w:val="left" w:pos="1080"/>
          <w:tab w:val="left" w:pos="4770"/>
        </w:tabs>
        <w:spacing w:before="0" w:after="0"/>
      </w:pPr>
      <w:r>
        <w:t>No. of intersections with structures is 38.0, with minimum of 12.61 and maximum of 12.61 of population impacted</w:t>
      </w:r>
    </w:p>
    <w:p w14:paraId="79C43A9C" w14:textId="77777777" w:rsidR="00462539" w:rsidRDefault="00462539" w:rsidP="006E2336">
      <w:pPr>
        <w:pStyle w:val="ListParagraph"/>
        <w:numPr>
          <w:ilvl w:val="2"/>
          <w:numId w:val="33"/>
        </w:numPr>
        <w:tabs>
          <w:tab w:val="left" w:pos="1080"/>
          <w:tab w:val="left" w:pos="4770"/>
        </w:tabs>
        <w:spacing w:before="0" w:after="0"/>
      </w:pPr>
      <w:r>
        <w:t>Hazard area distributed between minimum of 28.91 and maximum of 28.91 meters.</w:t>
      </w:r>
    </w:p>
    <w:p w14:paraId="78097D96" w14:textId="77777777" w:rsidR="00462539" w:rsidRDefault="00462539" w:rsidP="006E2336">
      <w:pPr>
        <w:pStyle w:val="ListParagraph"/>
        <w:numPr>
          <w:ilvl w:val="1"/>
          <w:numId w:val="33"/>
        </w:numPr>
        <w:tabs>
          <w:tab w:val="left" w:pos="1080"/>
          <w:tab w:val="left" w:pos="4770"/>
        </w:tabs>
        <w:spacing w:before="0" w:after="0"/>
      </w:pPr>
      <w:r>
        <w:t>Product type is HVP Product.</w:t>
      </w:r>
    </w:p>
    <w:p w14:paraId="1F23DAB5" w14:textId="77777777" w:rsidR="00462539" w:rsidRPr="001A10F1" w:rsidRDefault="00462539" w:rsidP="006E2336">
      <w:pPr>
        <w:pStyle w:val="ListParagraph"/>
        <w:numPr>
          <w:ilvl w:val="1"/>
          <w:numId w:val="33"/>
        </w:numPr>
        <w:tabs>
          <w:tab w:val="left" w:pos="1080"/>
          <w:tab w:val="left" w:pos="4770"/>
        </w:tabs>
        <w:spacing w:before="0" w:after="0"/>
      </w:pPr>
      <w:r>
        <w:t>Class area location is/are 1.0."</w:t>
      </w:r>
    </w:p>
    <w:p w14:paraId="6C8798F9" w14:textId="77777777" w:rsidR="00462539" w:rsidRDefault="00462539" w:rsidP="00127B7E"/>
    <w:p w14:paraId="0A9734EE" w14:textId="6F01FCD6" w:rsidR="00085C49" w:rsidRDefault="00085C49" w:rsidP="00085C49">
      <w:pPr>
        <w:pStyle w:val="Appendix2"/>
      </w:pPr>
      <w:r>
        <w:t>Environmental Consequence Reportable Pipeline Segments</w:t>
      </w:r>
    </w:p>
    <w:p w14:paraId="1B2E9EF4" w14:textId="77F92CE5" w:rsidR="00085C49" w:rsidRDefault="00085C49" w:rsidP="00085C49">
      <w:pPr>
        <w:spacing w:before="0" w:after="0"/>
        <w:jc w:val="left"/>
      </w:pPr>
    </w:p>
    <w:p w14:paraId="7D77AD2D" w14:textId="77777777" w:rsidR="00462539" w:rsidRDefault="00462539" w:rsidP="006E2336">
      <w:pPr>
        <w:pStyle w:val="ListParagraph"/>
        <w:numPr>
          <w:ilvl w:val="0"/>
          <w:numId w:val="34"/>
        </w:numPr>
        <w:tabs>
          <w:tab w:val="left" w:pos="4590"/>
        </w:tabs>
        <w:spacing w:before="0" w:after="0"/>
      </w:pPr>
      <w:r>
        <w:t>"UTIKUMA TO EDMONTON NPS 24,</w:t>
      </w:r>
    </w:p>
    <w:p w14:paraId="733B95D3" w14:textId="77777777" w:rsidR="00462539" w:rsidRDefault="00462539" w:rsidP="006E2336">
      <w:pPr>
        <w:pStyle w:val="ListParagraph"/>
        <w:numPr>
          <w:ilvl w:val="1"/>
          <w:numId w:val="34"/>
        </w:numPr>
        <w:tabs>
          <w:tab w:val="left" w:pos="4590"/>
        </w:tabs>
        <w:spacing w:before="0" w:after="0"/>
      </w:pPr>
      <w:r>
        <w:t>Total Cumulative Length (m):</w:t>
      </w:r>
      <w:r>
        <w:tab/>
        <w:t>17896.03,</w:t>
      </w:r>
    </w:p>
    <w:p w14:paraId="4FEFB0DE" w14:textId="77777777" w:rsidR="00462539" w:rsidRDefault="00462539" w:rsidP="006E2336">
      <w:pPr>
        <w:pStyle w:val="ListParagraph"/>
        <w:numPr>
          <w:ilvl w:val="2"/>
          <w:numId w:val="34"/>
        </w:numPr>
        <w:tabs>
          <w:tab w:val="left" w:pos="4590"/>
        </w:tabs>
        <w:spacing w:before="0" w:after="0"/>
      </w:pPr>
      <w:r>
        <w:t>EC Method 2 :</w:t>
      </w:r>
      <w:r>
        <w:tab/>
        <w:t>30.0</w:t>
      </w:r>
    </w:p>
    <w:p w14:paraId="3961202C" w14:textId="77777777" w:rsidR="00462539" w:rsidRDefault="00462539" w:rsidP="006E2336">
      <w:pPr>
        <w:pStyle w:val="ListParagraph"/>
        <w:numPr>
          <w:ilvl w:val="2"/>
          <w:numId w:val="34"/>
        </w:numPr>
        <w:tabs>
          <w:tab w:val="left" w:pos="4590"/>
        </w:tabs>
        <w:spacing w:before="0" w:after="0"/>
      </w:pPr>
      <w:r>
        <w:t>SCC Method 2 :</w:t>
      </w:r>
      <w:r>
        <w:tab/>
        <w:t>17866.03</w:t>
      </w:r>
    </w:p>
    <w:p w14:paraId="5E1C048F" w14:textId="77777777" w:rsidR="00462539" w:rsidRDefault="00462539" w:rsidP="006E2336">
      <w:pPr>
        <w:pStyle w:val="ListParagraph"/>
        <w:numPr>
          <w:ilvl w:val="1"/>
          <w:numId w:val="34"/>
        </w:numPr>
        <w:tabs>
          <w:tab w:val="left" w:pos="4590"/>
        </w:tabs>
        <w:spacing w:before="0" w:after="0"/>
      </w:pPr>
      <w:r>
        <w:t>Likelihood of failure distributed between minimum of 9.116e-02 and maximum of 7.106e-01.,</w:t>
      </w:r>
    </w:p>
    <w:p w14:paraId="73E7D436" w14:textId="77777777" w:rsidR="00462539" w:rsidRDefault="00462539" w:rsidP="006E2336">
      <w:pPr>
        <w:pStyle w:val="ListParagraph"/>
        <w:numPr>
          <w:ilvl w:val="1"/>
          <w:numId w:val="34"/>
        </w:numPr>
        <w:tabs>
          <w:tab w:val="left" w:pos="4590"/>
        </w:tabs>
        <w:spacing w:before="0" w:after="0"/>
      </w:pPr>
      <w:r>
        <w:t>Consequence of failure distributed between minimum of $10.01 and maximum of $106.45 Millions of dollars,</w:t>
      </w:r>
    </w:p>
    <w:p w14:paraId="1FC51BE6" w14:textId="77777777" w:rsidR="00462539" w:rsidRDefault="00462539" w:rsidP="006E2336">
      <w:pPr>
        <w:pStyle w:val="ListParagraph"/>
        <w:numPr>
          <w:ilvl w:val="1"/>
          <w:numId w:val="34"/>
        </w:numPr>
        <w:tabs>
          <w:tab w:val="left" w:pos="4590"/>
        </w:tabs>
        <w:spacing w:before="0" w:after="0"/>
      </w:pPr>
      <w:r>
        <w:t>Leak scenario:</w:t>
      </w:r>
    </w:p>
    <w:p w14:paraId="67CBF8D4" w14:textId="77777777" w:rsidR="00462539" w:rsidRDefault="00462539" w:rsidP="006E2336">
      <w:pPr>
        <w:pStyle w:val="ListParagraph"/>
        <w:numPr>
          <w:ilvl w:val="2"/>
          <w:numId w:val="34"/>
        </w:numPr>
        <w:tabs>
          <w:tab w:val="left" w:pos="4590"/>
        </w:tabs>
        <w:spacing w:before="0" w:after="0"/>
      </w:pPr>
      <w:r>
        <w:t>Environmental cost between minimum of $0.15 and maximum of $70.45 Millions of dollars</w:t>
      </w:r>
    </w:p>
    <w:p w14:paraId="1715D8A6" w14:textId="77777777" w:rsidR="00462539" w:rsidRDefault="00462539" w:rsidP="006E2336">
      <w:pPr>
        <w:pStyle w:val="ListParagraph"/>
        <w:numPr>
          <w:ilvl w:val="2"/>
          <w:numId w:val="34"/>
        </w:numPr>
        <w:tabs>
          <w:tab w:val="left" w:pos="4590"/>
        </w:tabs>
        <w:spacing w:before="0" w:after="0"/>
      </w:pPr>
      <w:r>
        <w:t>Spill volume is between a minimum of 1394.24 and maximum of 463178.48 gallons,</w:t>
      </w:r>
    </w:p>
    <w:p w14:paraId="3C2526E8" w14:textId="77777777" w:rsidR="00462539" w:rsidRDefault="00462539" w:rsidP="006E2336">
      <w:pPr>
        <w:pStyle w:val="ListParagraph"/>
        <w:numPr>
          <w:ilvl w:val="1"/>
          <w:numId w:val="34"/>
        </w:numPr>
        <w:tabs>
          <w:tab w:val="left" w:pos="4590"/>
        </w:tabs>
        <w:spacing w:before="0" w:after="0"/>
      </w:pPr>
      <w:r>
        <w:t>Rupture scenario:</w:t>
      </w:r>
    </w:p>
    <w:p w14:paraId="78525A82" w14:textId="77777777" w:rsidR="00462539" w:rsidRDefault="00462539" w:rsidP="006E2336">
      <w:pPr>
        <w:pStyle w:val="ListParagraph"/>
        <w:numPr>
          <w:ilvl w:val="2"/>
          <w:numId w:val="34"/>
        </w:numPr>
        <w:tabs>
          <w:tab w:val="left" w:pos="4590"/>
        </w:tabs>
        <w:spacing w:before="0" w:after="0"/>
      </w:pPr>
      <w:r>
        <w:t>Environmental cost between minimum of $15.84 and maximum of $156.03 Millions of dollars</w:t>
      </w:r>
    </w:p>
    <w:p w14:paraId="0A673154" w14:textId="77777777" w:rsidR="00462539" w:rsidRDefault="00462539" w:rsidP="006E2336">
      <w:pPr>
        <w:pStyle w:val="ListParagraph"/>
        <w:numPr>
          <w:ilvl w:val="2"/>
          <w:numId w:val="34"/>
        </w:numPr>
        <w:tabs>
          <w:tab w:val="left" w:pos="4590"/>
        </w:tabs>
        <w:spacing w:before="0" w:after="0"/>
      </w:pPr>
      <w:r>
        <w:t>Spill volume is between a minimum of 134802.13 and maximum of 877018.37 gallons,</w:t>
      </w:r>
    </w:p>
    <w:p w14:paraId="33DC1FFC" w14:textId="77777777" w:rsidR="00462539" w:rsidRDefault="00462539" w:rsidP="006E2336">
      <w:pPr>
        <w:pStyle w:val="ListParagraph"/>
        <w:numPr>
          <w:ilvl w:val="1"/>
          <w:numId w:val="34"/>
        </w:numPr>
        <w:tabs>
          <w:tab w:val="left" w:pos="4590"/>
        </w:tabs>
        <w:spacing w:before="0" w:after="0"/>
      </w:pPr>
      <w:r>
        <w:t>Puncture scenario:</w:t>
      </w:r>
    </w:p>
    <w:p w14:paraId="1EC3D06E" w14:textId="77777777" w:rsidR="00462539" w:rsidRDefault="00462539" w:rsidP="006E2336">
      <w:pPr>
        <w:pStyle w:val="ListParagraph"/>
        <w:numPr>
          <w:ilvl w:val="2"/>
          <w:numId w:val="34"/>
        </w:numPr>
        <w:tabs>
          <w:tab w:val="left" w:pos="4590"/>
        </w:tabs>
        <w:spacing w:before="0" w:after="0"/>
      </w:pPr>
      <w:r>
        <w:t>Environmental cost between minimum of $2.96 and maximum of $70.45 Millions of dollars</w:t>
      </w:r>
    </w:p>
    <w:p w14:paraId="591FC32F" w14:textId="77777777" w:rsidR="00462539" w:rsidRDefault="00462539" w:rsidP="006E2336">
      <w:pPr>
        <w:pStyle w:val="ListParagraph"/>
        <w:numPr>
          <w:ilvl w:val="2"/>
          <w:numId w:val="34"/>
        </w:numPr>
        <w:tabs>
          <w:tab w:val="left" w:pos="4590"/>
        </w:tabs>
        <w:spacing w:before="0" w:after="0"/>
      </w:pPr>
      <w:r>
        <w:t>Spill volume is between a minimum of 27917.27 and maximum of 463178.48 gallons,</w:t>
      </w:r>
    </w:p>
    <w:p w14:paraId="328FB6E5" w14:textId="77777777" w:rsidR="00462539" w:rsidRDefault="00462539" w:rsidP="006E2336">
      <w:pPr>
        <w:pStyle w:val="ListParagraph"/>
        <w:numPr>
          <w:ilvl w:val="1"/>
          <w:numId w:val="34"/>
        </w:numPr>
        <w:tabs>
          <w:tab w:val="left" w:pos="4590"/>
        </w:tabs>
        <w:spacing w:before="0" w:after="0"/>
      </w:pPr>
      <w:r>
        <w:t>Product type is Crude Oil.</w:t>
      </w:r>
    </w:p>
    <w:p w14:paraId="4E683A58" w14:textId="77777777" w:rsidR="00462539" w:rsidRDefault="00462539" w:rsidP="006E2336">
      <w:pPr>
        <w:pStyle w:val="ListParagraph"/>
        <w:numPr>
          <w:ilvl w:val="1"/>
          <w:numId w:val="34"/>
        </w:numPr>
        <w:tabs>
          <w:tab w:val="left" w:pos="4590"/>
        </w:tabs>
        <w:spacing w:before="0" w:after="0"/>
      </w:pPr>
      <w:r>
        <w:t>Land Use is distributed as follows</w:t>
      </w:r>
    </w:p>
    <w:p w14:paraId="0F9322EE" w14:textId="77777777" w:rsidR="00462539" w:rsidRDefault="00462539" w:rsidP="006E2336">
      <w:pPr>
        <w:pStyle w:val="ListParagraph"/>
        <w:numPr>
          <w:ilvl w:val="2"/>
          <w:numId w:val="34"/>
        </w:numPr>
        <w:tabs>
          <w:tab w:val="left" w:pos="4590"/>
        </w:tabs>
        <w:spacing w:before="0" w:after="0"/>
      </w:pPr>
      <w:r>
        <w:t>Agricultural: 9,160.62, Commercial/Industrial: 0.10, Forested: 3,982.77, High Density Residential: 3.51, Low Density Residential: 0.10, Remote: 4,636.77, Water Course: 112.16"</w:t>
      </w:r>
    </w:p>
    <w:p w14:paraId="1AAFB996" w14:textId="77777777" w:rsidR="00462539" w:rsidRDefault="00462539" w:rsidP="006E2336">
      <w:pPr>
        <w:pStyle w:val="ListParagraph"/>
        <w:numPr>
          <w:ilvl w:val="0"/>
          <w:numId w:val="34"/>
        </w:numPr>
        <w:tabs>
          <w:tab w:val="left" w:pos="4590"/>
        </w:tabs>
        <w:spacing w:before="0" w:after="0"/>
      </w:pPr>
      <w:r>
        <w:t>"ZN-70/ZN-89/ZN-90 NPS 8,</w:t>
      </w:r>
    </w:p>
    <w:p w14:paraId="626F8103" w14:textId="77777777" w:rsidR="00462539" w:rsidRDefault="00462539" w:rsidP="006E2336">
      <w:pPr>
        <w:pStyle w:val="ListParagraph"/>
        <w:numPr>
          <w:ilvl w:val="1"/>
          <w:numId w:val="34"/>
        </w:numPr>
        <w:tabs>
          <w:tab w:val="left" w:pos="4590"/>
        </w:tabs>
        <w:spacing w:before="0" w:after="0"/>
      </w:pPr>
      <w:r>
        <w:t>Total Cumulative Length (m):</w:t>
      </w:r>
      <w:r>
        <w:tab/>
        <w:t>16073.65,</w:t>
      </w:r>
    </w:p>
    <w:p w14:paraId="6AB541E7" w14:textId="77777777" w:rsidR="00462539" w:rsidRDefault="00462539" w:rsidP="006E2336">
      <w:pPr>
        <w:pStyle w:val="ListParagraph"/>
        <w:numPr>
          <w:ilvl w:val="2"/>
          <w:numId w:val="34"/>
        </w:numPr>
        <w:tabs>
          <w:tab w:val="left" w:pos="4590"/>
        </w:tabs>
        <w:spacing w:before="0" w:after="0"/>
      </w:pPr>
      <w:r>
        <w:lastRenderedPageBreak/>
        <w:t>MD Method 1 :</w:t>
      </w:r>
      <w:r>
        <w:tab/>
        <w:t>16073.65</w:t>
      </w:r>
    </w:p>
    <w:p w14:paraId="46AE37C0" w14:textId="77777777" w:rsidR="00462539" w:rsidRDefault="00462539" w:rsidP="006E2336">
      <w:pPr>
        <w:pStyle w:val="ListParagraph"/>
        <w:numPr>
          <w:ilvl w:val="1"/>
          <w:numId w:val="34"/>
        </w:numPr>
        <w:tabs>
          <w:tab w:val="left" w:pos="4590"/>
        </w:tabs>
        <w:spacing w:before="0" w:after="0"/>
      </w:pPr>
      <w:r>
        <w:t>Likelihood of failure distributed between minimum of 1.018e-01 and maximum of 1.019e-01.,</w:t>
      </w:r>
    </w:p>
    <w:p w14:paraId="249D8BC1" w14:textId="77777777" w:rsidR="00462539" w:rsidRDefault="00462539" w:rsidP="006E2336">
      <w:pPr>
        <w:pStyle w:val="ListParagraph"/>
        <w:numPr>
          <w:ilvl w:val="1"/>
          <w:numId w:val="34"/>
        </w:numPr>
        <w:tabs>
          <w:tab w:val="left" w:pos="4590"/>
        </w:tabs>
        <w:spacing w:before="0" w:after="0"/>
      </w:pPr>
      <w:r>
        <w:t>Consequence of failure distributed between minimum of $11.92 and maximum of $20.72 Millions of dollars,</w:t>
      </w:r>
    </w:p>
    <w:p w14:paraId="4B073E22" w14:textId="77777777" w:rsidR="00462539" w:rsidRDefault="00462539" w:rsidP="006E2336">
      <w:pPr>
        <w:pStyle w:val="ListParagraph"/>
        <w:numPr>
          <w:ilvl w:val="1"/>
          <w:numId w:val="34"/>
        </w:numPr>
        <w:tabs>
          <w:tab w:val="left" w:pos="4590"/>
        </w:tabs>
        <w:spacing w:before="0" w:after="0"/>
      </w:pPr>
      <w:r>
        <w:t>Leak scenario:</w:t>
      </w:r>
    </w:p>
    <w:p w14:paraId="6FE78214" w14:textId="77777777" w:rsidR="00462539" w:rsidRDefault="00462539" w:rsidP="006E2336">
      <w:pPr>
        <w:pStyle w:val="ListParagraph"/>
        <w:numPr>
          <w:ilvl w:val="2"/>
          <w:numId w:val="34"/>
        </w:numPr>
        <w:tabs>
          <w:tab w:val="left" w:pos="4590"/>
        </w:tabs>
        <w:spacing w:before="0" w:after="0"/>
      </w:pPr>
      <w:r>
        <w:t>Environmental cost between minimum of $0.15 and maximum of $0.26 Millions of dollars</w:t>
      </w:r>
    </w:p>
    <w:p w14:paraId="1F763067" w14:textId="77777777" w:rsidR="00462539" w:rsidRDefault="00462539" w:rsidP="006E2336">
      <w:pPr>
        <w:pStyle w:val="ListParagraph"/>
        <w:numPr>
          <w:ilvl w:val="2"/>
          <w:numId w:val="34"/>
        </w:numPr>
        <w:tabs>
          <w:tab w:val="left" w:pos="4590"/>
        </w:tabs>
        <w:spacing w:before="0" w:after="0"/>
      </w:pPr>
      <w:r>
        <w:t>Spill volume is between a minimum of 1398.53 and maximum of 1606.02 gallons,</w:t>
      </w:r>
    </w:p>
    <w:p w14:paraId="142BB211" w14:textId="77777777" w:rsidR="00462539" w:rsidRDefault="00462539" w:rsidP="006E2336">
      <w:pPr>
        <w:pStyle w:val="ListParagraph"/>
        <w:numPr>
          <w:ilvl w:val="1"/>
          <w:numId w:val="34"/>
        </w:numPr>
        <w:tabs>
          <w:tab w:val="left" w:pos="4590"/>
        </w:tabs>
        <w:spacing w:before="0" w:after="0"/>
      </w:pPr>
      <w:r>
        <w:t>Rupture scenario:</w:t>
      </w:r>
    </w:p>
    <w:p w14:paraId="6B5AF710" w14:textId="77777777" w:rsidR="00462539" w:rsidRDefault="00462539" w:rsidP="006E2336">
      <w:pPr>
        <w:pStyle w:val="ListParagraph"/>
        <w:numPr>
          <w:ilvl w:val="2"/>
          <w:numId w:val="34"/>
        </w:numPr>
        <w:tabs>
          <w:tab w:val="left" w:pos="4590"/>
        </w:tabs>
        <w:spacing w:before="0" w:after="0"/>
      </w:pPr>
      <w:r>
        <w:t>Environmental cost between minimum of $71.14 and maximum of $123.62 Millions of dollars</w:t>
      </w:r>
    </w:p>
    <w:p w14:paraId="1BC50631" w14:textId="77777777" w:rsidR="00462539" w:rsidRDefault="00462539" w:rsidP="006E2336">
      <w:pPr>
        <w:pStyle w:val="ListParagraph"/>
        <w:numPr>
          <w:ilvl w:val="2"/>
          <w:numId w:val="34"/>
        </w:numPr>
        <w:tabs>
          <w:tab w:val="left" w:pos="4590"/>
        </w:tabs>
        <w:spacing w:before="0" w:after="0"/>
      </w:pPr>
      <w:r>
        <w:t>Spill volume is between a minimum of 671208.81 and maximum of 770790.15 gallons,</w:t>
      </w:r>
    </w:p>
    <w:p w14:paraId="708B567F" w14:textId="77777777" w:rsidR="00462539" w:rsidRDefault="00462539" w:rsidP="006E2336">
      <w:pPr>
        <w:pStyle w:val="ListParagraph"/>
        <w:numPr>
          <w:ilvl w:val="1"/>
          <w:numId w:val="34"/>
        </w:numPr>
        <w:tabs>
          <w:tab w:val="left" w:pos="4590"/>
        </w:tabs>
        <w:spacing w:before="0" w:after="0"/>
      </w:pPr>
      <w:r>
        <w:t>Puncture scenario:</w:t>
      </w:r>
    </w:p>
    <w:p w14:paraId="2C823807" w14:textId="77777777" w:rsidR="00462539" w:rsidRDefault="00462539" w:rsidP="006E2336">
      <w:pPr>
        <w:pStyle w:val="ListParagraph"/>
        <w:numPr>
          <w:ilvl w:val="2"/>
          <w:numId w:val="34"/>
        </w:numPr>
        <w:tabs>
          <w:tab w:val="left" w:pos="4590"/>
        </w:tabs>
        <w:spacing w:before="0" w:after="0"/>
      </w:pPr>
      <w:r>
        <w:t>Environmental cost between minimum of $4.87 and maximum of $8.46 Millions of dollars</w:t>
      </w:r>
    </w:p>
    <w:p w14:paraId="1AAC41FB" w14:textId="77777777" w:rsidR="00462539" w:rsidRDefault="00462539" w:rsidP="006E2336">
      <w:pPr>
        <w:pStyle w:val="ListParagraph"/>
        <w:numPr>
          <w:ilvl w:val="2"/>
          <w:numId w:val="34"/>
        </w:numPr>
        <w:tabs>
          <w:tab w:val="left" w:pos="4590"/>
        </w:tabs>
        <w:spacing w:before="0" w:after="0"/>
      </w:pPr>
      <w:r>
        <w:t>Spill volume is between a minimum of 45952.54 and maximum of 52770.12 gallons,</w:t>
      </w:r>
    </w:p>
    <w:p w14:paraId="5D6C0110" w14:textId="77777777" w:rsidR="00462539" w:rsidRDefault="00462539" w:rsidP="006E2336">
      <w:pPr>
        <w:pStyle w:val="ListParagraph"/>
        <w:numPr>
          <w:ilvl w:val="1"/>
          <w:numId w:val="34"/>
        </w:numPr>
        <w:tabs>
          <w:tab w:val="left" w:pos="4590"/>
        </w:tabs>
        <w:spacing w:before="0" w:after="0"/>
      </w:pPr>
      <w:r>
        <w:t>Product type is Crude Oil.</w:t>
      </w:r>
    </w:p>
    <w:p w14:paraId="1371BC93" w14:textId="77777777" w:rsidR="00462539" w:rsidRDefault="00462539" w:rsidP="006E2336">
      <w:pPr>
        <w:pStyle w:val="ListParagraph"/>
        <w:numPr>
          <w:ilvl w:val="1"/>
          <w:numId w:val="34"/>
        </w:numPr>
        <w:tabs>
          <w:tab w:val="left" w:pos="4590"/>
        </w:tabs>
        <w:spacing w:before="0" w:after="0"/>
      </w:pPr>
      <w:r>
        <w:t>Land Use is distributed as follows</w:t>
      </w:r>
    </w:p>
    <w:p w14:paraId="0D5C0D40" w14:textId="77777777" w:rsidR="00462539" w:rsidRDefault="00462539" w:rsidP="006E2336">
      <w:pPr>
        <w:pStyle w:val="ListParagraph"/>
        <w:numPr>
          <w:ilvl w:val="2"/>
          <w:numId w:val="34"/>
        </w:numPr>
        <w:tabs>
          <w:tab w:val="left" w:pos="4590"/>
        </w:tabs>
        <w:spacing w:before="0" w:after="0"/>
      </w:pPr>
      <w:r>
        <w:t>Forested: 7,263.99, Remote: 8,769.80, Water Course: 39.86"</w:t>
      </w:r>
    </w:p>
    <w:p w14:paraId="1F750C6B" w14:textId="77777777" w:rsidR="00462539" w:rsidRDefault="00462539" w:rsidP="006E2336">
      <w:pPr>
        <w:pStyle w:val="ListParagraph"/>
        <w:numPr>
          <w:ilvl w:val="0"/>
          <w:numId w:val="34"/>
        </w:numPr>
        <w:tabs>
          <w:tab w:val="left" w:pos="4590"/>
        </w:tabs>
        <w:spacing w:before="0" w:after="0"/>
      </w:pPr>
      <w:r>
        <w:t>"SSPL TRUNK LINE NPS 12,</w:t>
      </w:r>
    </w:p>
    <w:p w14:paraId="686A393D" w14:textId="77777777" w:rsidR="00462539" w:rsidRDefault="00462539" w:rsidP="006E2336">
      <w:pPr>
        <w:pStyle w:val="ListParagraph"/>
        <w:numPr>
          <w:ilvl w:val="1"/>
          <w:numId w:val="34"/>
        </w:numPr>
        <w:tabs>
          <w:tab w:val="left" w:pos="4590"/>
        </w:tabs>
        <w:spacing w:before="0" w:after="0"/>
      </w:pPr>
      <w:r>
        <w:t>Total Cumulative Length (m):</w:t>
      </w:r>
      <w:r>
        <w:tab/>
        <w:t>8577.99,</w:t>
      </w:r>
    </w:p>
    <w:p w14:paraId="4E22C73B" w14:textId="77777777" w:rsidR="00462539" w:rsidRDefault="00462539" w:rsidP="006E2336">
      <w:pPr>
        <w:pStyle w:val="ListParagraph"/>
        <w:numPr>
          <w:ilvl w:val="2"/>
          <w:numId w:val="34"/>
        </w:numPr>
        <w:tabs>
          <w:tab w:val="left" w:pos="4590"/>
        </w:tabs>
        <w:spacing w:before="0" w:after="0"/>
      </w:pPr>
      <w:r>
        <w:t>MD Method 2 :</w:t>
      </w:r>
      <w:r>
        <w:tab/>
        <w:t>8577.99</w:t>
      </w:r>
    </w:p>
    <w:p w14:paraId="2741F5C1" w14:textId="77777777" w:rsidR="00462539" w:rsidRDefault="00462539" w:rsidP="006E2336">
      <w:pPr>
        <w:pStyle w:val="ListParagraph"/>
        <w:numPr>
          <w:ilvl w:val="1"/>
          <w:numId w:val="34"/>
        </w:numPr>
        <w:tabs>
          <w:tab w:val="left" w:pos="4590"/>
        </w:tabs>
        <w:spacing w:before="0" w:after="0"/>
      </w:pPr>
      <w:r>
        <w:t>Likelihood of failure distributed between minimum of 9.008e-01 and maximum of 1.000e+00.,</w:t>
      </w:r>
    </w:p>
    <w:p w14:paraId="287DC65B" w14:textId="77777777" w:rsidR="00462539" w:rsidRDefault="00462539" w:rsidP="006E2336">
      <w:pPr>
        <w:pStyle w:val="ListParagraph"/>
        <w:numPr>
          <w:ilvl w:val="1"/>
          <w:numId w:val="34"/>
        </w:numPr>
        <w:tabs>
          <w:tab w:val="left" w:pos="4590"/>
        </w:tabs>
        <w:spacing w:before="0" w:after="0"/>
      </w:pPr>
      <w:r>
        <w:t>Consequence of failure distributed between minimum of $1.00 and maximum of $2.84 Millions of dollars,</w:t>
      </w:r>
    </w:p>
    <w:p w14:paraId="7C2F5158" w14:textId="77777777" w:rsidR="00462539" w:rsidRDefault="00462539" w:rsidP="006E2336">
      <w:pPr>
        <w:pStyle w:val="ListParagraph"/>
        <w:numPr>
          <w:ilvl w:val="1"/>
          <w:numId w:val="34"/>
        </w:numPr>
        <w:tabs>
          <w:tab w:val="left" w:pos="4590"/>
        </w:tabs>
        <w:spacing w:before="0" w:after="0"/>
      </w:pPr>
      <w:r>
        <w:t>Leak scenario:</w:t>
      </w:r>
    </w:p>
    <w:p w14:paraId="3E509754" w14:textId="77777777" w:rsidR="00462539" w:rsidRDefault="00462539" w:rsidP="006E2336">
      <w:pPr>
        <w:pStyle w:val="ListParagraph"/>
        <w:numPr>
          <w:ilvl w:val="2"/>
          <w:numId w:val="34"/>
        </w:numPr>
        <w:tabs>
          <w:tab w:val="left" w:pos="4590"/>
        </w:tabs>
        <w:spacing w:before="0" w:after="0"/>
      </w:pPr>
      <w:r>
        <w:t>Environmental cost between minimum of $0.18 and maximum of $0.39 Millions of dollars</w:t>
      </w:r>
    </w:p>
    <w:p w14:paraId="34CA3CD2" w14:textId="77777777" w:rsidR="00462539" w:rsidRDefault="00462539" w:rsidP="006E2336">
      <w:pPr>
        <w:pStyle w:val="ListParagraph"/>
        <w:numPr>
          <w:ilvl w:val="2"/>
          <w:numId w:val="34"/>
        </w:numPr>
        <w:tabs>
          <w:tab w:val="left" w:pos="4590"/>
        </w:tabs>
        <w:spacing w:before="0" w:after="0"/>
      </w:pPr>
      <w:r>
        <w:t>Spill volume is between a minimum of 1715.23 and maximum of 2217.74 gallons,</w:t>
      </w:r>
    </w:p>
    <w:p w14:paraId="4D8C0CD2" w14:textId="77777777" w:rsidR="00462539" w:rsidRDefault="00462539" w:rsidP="006E2336">
      <w:pPr>
        <w:pStyle w:val="ListParagraph"/>
        <w:numPr>
          <w:ilvl w:val="1"/>
          <w:numId w:val="34"/>
        </w:numPr>
        <w:tabs>
          <w:tab w:val="left" w:pos="4590"/>
        </w:tabs>
        <w:spacing w:before="0" w:after="0"/>
      </w:pPr>
      <w:r>
        <w:t>Rupture scenario:</w:t>
      </w:r>
    </w:p>
    <w:p w14:paraId="10D4A78A" w14:textId="77777777" w:rsidR="00462539" w:rsidRDefault="00462539" w:rsidP="006E2336">
      <w:pPr>
        <w:pStyle w:val="ListParagraph"/>
        <w:numPr>
          <w:ilvl w:val="2"/>
          <w:numId w:val="34"/>
        </w:numPr>
        <w:tabs>
          <w:tab w:val="left" w:pos="4590"/>
        </w:tabs>
        <w:spacing w:before="0" w:after="0"/>
      </w:pPr>
      <w:r>
        <w:t>Environmental cost between minimum of $4.81 and maximum of $15.45 Millions of dollars</w:t>
      </w:r>
    </w:p>
    <w:p w14:paraId="492C050A" w14:textId="77777777" w:rsidR="00462539" w:rsidRDefault="00462539" w:rsidP="006E2336">
      <w:pPr>
        <w:pStyle w:val="ListParagraph"/>
        <w:numPr>
          <w:ilvl w:val="2"/>
          <w:numId w:val="34"/>
        </w:numPr>
        <w:tabs>
          <w:tab w:val="left" w:pos="4590"/>
        </w:tabs>
        <w:spacing w:before="0" w:after="0"/>
      </w:pPr>
      <w:r>
        <w:t>Spill volume is between a minimum of 45418.47 and maximum of 127296.67 gallons,</w:t>
      </w:r>
    </w:p>
    <w:p w14:paraId="38CA3B68" w14:textId="77777777" w:rsidR="00462539" w:rsidRDefault="00462539" w:rsidP="006E2336">
      <w:pPr>
        <w:pStyle w:val="ListParagraph"/>
        <w:numPr>
          <w:ilvl w:val="1"/>
          <w:numId w:val="34"/>
        </w:numPr>
        <w:tabs>
          <w:tab w:val="left" w:pos="4590"/>
        </w:tabs>
        <w:spacing w:before="0" w:after="0"/>
      </w:pPr>
      <w:r>
        <w:t>Puncture scenario:</w:t>
      </w:r>
    </w:p>
    <w:p w14:paraId="4155D867" w14:textId="77777777" w:rsidR="00462539" w:rsidRDefault="00462539" w:rsidP="006E2336">
      <w:pPr>
        <w:pStyle w:val="ListParagraph"/>
        <w:numPr>
          <w:ilvl w:val="2"/>
          <w:numId w:val="34"/>
        </w:numPr>
        <w:tabs>
          <w:tab w:val="left" w:pos="4590"/>
        </w:tabs>
        <w:spacing w:before="0" w:after="0"/>
      </w:pPr>
      <w:r>
        <w:t>Environmental cost between minimum of $5.97 and maximum of $12.65 Millions of dollars</w:t>
      </w:r>
    </w:p>
    <w:p w14:paraId="155BB62C" w14:textId="77777777" w:rsidR="00462539" w:rsidRDefault="00462539" w:rsidP="006E2336">
      <w:pPr>
        <w:pStyle w:val="ListParagraph"/>
        <w:numPr>
          <w:ilvl w:val="2"/>
          <w:numId w:val="34"/>
        </w:numPr>
        <w:tabs>
          <w:tab w:val="left" w:pos="4590"/>
        </w:tabs>
        <w:spacing w:before="0" w:after="0"/>
      </w:pPr>
      <w:r>
        <w:t>Spill volume is between a minimum of 56358.71 and maximum of 72869.87 gallons,</w:t>
      </w:r>
    </w:p>
    <w:p w14:paraId="7A6865C9" w14:textId="77777777" w:rsidR="00462539" w:rsidRDefault="00462539" w:rsidP="006E2336">
      <w:pPr>
        <w:pStyle w:val="ListParagraph"/>
        <w:numPr>
          <w:ilvl w:val="1"/>
          <w:numId w:val="34"/>
        </w:numPr>
        <w:tabs>
          <w:tab w:val="left" w:pos="4590"/>
        </w:tabs>
        <w:spacing w:before="0" w:after="0"/>
      </w:pPr>
      <w:r>
        <w:t>Product type is Crude Oil.</w:t>
      </w:r>
    </w:p>
    <w:p w14:paraId="1215CBE1" w14:textId="77777777" w:rsidR="00462539" w:rsidRDefault="00462539" w:rsidP="006E2336">
      <w:pPr>
        <w:pStyle w:val="ListParagraph"/>
        <w:numPr>
          <w:ilvl w:val="1"/>
          <w:numId w:val="34"/>
        </w:numPr>
        <w:tabs>
          <w:tab w:val="left" w:pos="4590"/>
        </w:tabs>
        <w:spacing w:before="0" w:after="0"/>
      </w:pPr>
      <w:r>
        <w:t>Land Use is distributed as follows</w:t>
      </w:r>
    </w:p>
    <w:p w14:paraId="693B33F4" w14:textId="77777777" w:rsidR="00462539" w:rsidRDefault="00462539" w:rsidP="006E2336">
      <w:pPr>
        <w:pStyle w:val="ListParagraph"/>
        <w:numPr>
          <w:ilvl w:val="2"/>
          <w:numId w:val="34"/>
        </w:numPr>
        <w:tabs>
          <w:tab w:val="left" w:pos="4590"/>
        </w:tabs>
        <w:spacing w:before="0" w:after="0"/>
      </w:pPr>
      <w:r>
        <w:t>Agricultural: 6,348.83, Remote: 2,035.23, Water Course: 193.92"</w:t>
      </w:r>
    </w:p>
    <w:p w14:paraId="1F4500D8" w14:textId="77777777" w:rsidR="00462539" w:rsidRDefault="00462539" w:rsidP="006E2336">
      <w:pPr>
        <w:pStyle w:val="ListParagraph"/>
        <w:numPr>
          <w:ilvl w:val="0"/>
          <w:numId w:val="34"/>
        </w:numPr>
        <w:tabs>
          <w:tab w:val="left" w:pos="4590"/>
        </w:tabs>
        <w:spacing w:before="0" w:after="0"/>
      </w:pPr>
      <w:r>
        <w:t>"NPS8 SARNIA CONDENSATE TO SUNCOR,</w:t>
      </w:r>
    </w:p>
    <w:p w14:paraId="353E12D8" w14:textId="77777777" w:rsidR="00462539" w:rsidRDefault="00462539" w:rsidP="006E2336">
      <w:pPr>
        <w:pStyle w:val="ListParagraph"/>
        <w:numPr>
          <w:ilvl w:val="1"/>
          <w:numId w:val="34"/>
        </w:numPr>
        <w:tabs>
          <w:tab w:val="left" w:pos="4590"/>
        </w:tabs>
        <w:spacing w:before="0" w:after="0"/>
      </w:pPr>
      <w:r>
        <w:lastRenderedPageBreak/>
        <w:t>Total Cumulative Length (m):</w:t>
      </w:r>
      <w:r>
        <w:tab/>
        <w:t>7547.74,</w:t>
      </w:r>
    </w:p>
    <w:p w14:paraId="2965C109" w14:textId="77777777" w:rsidR="00462539" w:rsidRDefault="00462539" w:rsidP="006E2336">
      <w:pPr>
        <w:pStyle w:val="ListParagraph"/>
        <w:numPr>
          <w:ilvl w:val="2"/>
          <w:numId w:val="34"/>
        </w:numPr>
        <w:tabs>
          <w:tab w:val="left" w:pos="4590"/>
        </w:tabs>
        <w:spacing w:before="0" w:after="0"/>
      </w:pPr>
      <w:r>
        <w:t>MD Method 1 :</w:t>
      </w:r>
      <w:r>
        <w:tab/>
        <w:t>7547.74</w:t>
      </w:r>
    </w:p>
    <w:p w14:paraId="3FAB4492" w14:textId="77777777" w:rsidR="00462539" w:rsidRDefault="00462539" w:rsidP="006E2336">
      <w:pPr>
        <w:pStyle w:val="ListParagraph"/>
        <w:numPr>
          <w:ilvl w:val="1"/>
          <w:numId w:val="34"/>
        </w:numPr>
        <w:tabs>
          <w:tab w:val="left" w:pos="4590"/>
        </w:tabs>
        <w:spacing w:before="0" w:after="0"/>
      </w:pPr>
      <w:r>
        <w:t>Likelihood of failure distributed between minimum of 1.003e-01 and maximum of 1.796e-01.,</w:t>
      </w:r>
    </w:p>
    <w:p w14:paraId="287267C3" w14:textId="77777777" w:rsidR="00462539" w:rsidRDefault="00462539" w:rsidP="006E2336">
      <w:pPr>
        <w:pStyle w:val="ListParagraph"/>
        <w:numPr>
          <w:ilvl w:val="1"/>
          <w:numId w:val="34"/>
        </w:numPr>
        <w:tabs>
          <w:tab w:val="left" w:pos="4590"/>
        </w:tabs>
        <w:spacing w:before="0" w:after="0"/>
      </w:pPr>
      <w:r>
        <w:t>Consequence of failure distributed between minimum of $15.82 and maximum of $29.41 Millions of dollars,</w:t>
      </w:r>
    </w:p>
    <w:p w14:paraId="48036BB2" w14:textId="77777777" w:rsidR="00462539" w:rsidRDefault="00462539" w:rsidP="006E2336">
      <w:pPr>
        <w:pStyle w:val="ListParagraph"/>
        <w:numPr>
          <w:ilvl w:val="1"/>
          <w:numId w:val="34"/>
        </w:numPr>
        <w:tabs>
          <w:tab w:val="left" w:pos="4590"/>
        </w:tabs>
        <w:spacing w:before="0" w:after="0"/>
      </w:pPr>
      <w:r>
        <w:t>Leak scenario:</w:t>
      </w:r>
    </w:p>
    <w:p w14:paraId="46476CEC" w14:textId="77777777" w:rsidR="00462539" w:rsidRDefault="00462539" w:rsidP="006E2336">
      <w:pPr>
        <w:pStyle w:val="ListParagraph"/>
        <w:numPr>
          <w:ilvl w:val="2"/>
          <w:numId w:val="34"/>
        </w:numPr>
        <w:tabs>
          <w:tab w:val="left" w:pos="4590"/>
        </w:tabs>
        <w:spacing w:before="0" w:after="0"/>
      </w:pPr>
      <w:r>
        <w:t>Environmental cost between minimum of $0.20 and maximum of $0.35 Millions of dollars</w:t>
      </w:r>
    </w:p>
    <w:p w14:paraId="3D2A6ABB" w14:textId="77777777" w:rsidR="00462539" w:rsidRDefault="00462539" w:rsidP="006E2336">
      <w:pPr>
        <w:pStyle w:val="ListParagraph"/>
        <w:numPr>
          <w:ilvl w:val="2"/>
          <w:numId w:val="34"/>
        </w:numPr>
        <w:tabs>
          <w:tab w:val="left" w:pos="4590"/>
        </w:tabs>
        <w:spacing w:before="0" w:after="0"/>
      </w:pPr>
      <w:r>
        <w:t>Spill volume is between a minimum of 1889.11 and maximum of 1989.97 gallons,</w:t>
      </w:r>
    </w:p>
    <w:p w14:paraId="1F4D6F56" w14:textId="77777777" w:rsidR="00462539" w:rsidRDefault="00462539" w:rsidP="006E2336">
      <w:pPr>
        <w:pStyle w:val="ListParagraph"/>
        <w:numPr>
          <w:ilvl w:val="1"/>
          <w:numId w:val="34"/>
        </w:numPr>
        <w:tabs>
          <w:tab w:val="left" w:pos="4590"/>
        </w:tabs>
        <w:spacing w:before="0" w:after="0"/>
      </w:pPr>
      <w:r>
        <w:t>Rupture scenario:</w:t>
      </w:r>
    </w:p>
    <w:p w14:paraId="78B50331" w14:textId="77777777" w:rsidR="00462539" w:rsidRDefault="00462539" w:rsidP="006E2336">
      <w:pPr>
        <w:pStyle w:val="ListParagraph"/>
        <w:numPr>
          <w:ilvl w:val="2"/>
          <w:numId w:val="34"/>
        </w:numPr>
        <w:tabs>
          <w:tab w:val="left" w:pos="4590"/>
        </w:tabs>
        <w:spacing w:before="0" w:after="0"/>
      </w:pPr>
      <w:r>
        <w:t>Environmental cost between minimum of $96.10 and maximum of $169.14 Millions of dollars</w:t>
      </w:r>
    </w:p>
    <w:p w14:paraId="53485D8B" w14:textId="77777777" w:rsidR="00462539" w:rsidRDefault="00462539" w:rsidP="006E2336">
      <w:pPr>
        <w:pStyle w:val="ListParagraph"/>
        <w:numPr>
          <w:ilvl w:val="2"/>
          <w:numId w:val="34"/>
        </w:numPr>
        <w:tabs>
          <w:tab w:val="left" w:pos="4590"/>
        </w:tabs>
        <w:spacing w:before="0" w:after="0"/>
      </w:pPr>
      <w:r>
        <w:t>Spill volume is between a minimum of 906656.27 and maximum of 955064.68 gallons,</w:t>
      </w:r>
    </w:p>
    <w:p w14:paraId="1A398952" w14:textId="77777777" w:rsidR="00462539" w:rsidRDefault="00462539" w:rsidP="006E2336">
      <w:pPr>
        <w:pStyle w:val="ListParagraph"/>
        <w:numPr>
          <w:ilvl w:val="1"/>
          <w:numId w:val="34"/>
        </w:numPr>
        <w:tabs>
          <w:tab w:val="left" w:pos="4590"/>
        </w:tabs>
        <w:spacing w:before="0" w:after="0"/>
      </w:pPr>
      <w:r>
        <w:t>Puncture scenario:</w:t>
      </w:r>
    </w:p>
    <w:p w14:paraId="2C55D0E1" w14:textId="77777777" w:rsidR="00462539" w:rsidRDefault="00462539" w:rsidP="006E2336">
      <w:pPr>
        <w:pStyle w:val="ListParagraph"/>
        <w:numPr>
          <w:ilvl w:val="2"/>
          <w:numId w:val="34"/>
        </w:numPr>
        <w:tabs>
          <w:tab w:val="left" w:pos="4590"/>
        </w:tabs>
        <w:spacing w:before="0" w:after="0"/>
      </w:pPr>
      <w:r>
        <w:t>Environmental cost between minimum of $6.58 and maximum of $11.58 Millions of dollars</w:t>
      </w:r>
    </w:p>
    <w:p w14:paraId="733B0327" w14:textId="77777777" w:rsidR="00462539" w:rsidRDefault="00462539" w:rsidP="006E2336">
      <w:pPr>
        <w:pStyle w:val="ListParagraph"/>
        <w:numPr>
          <w:ilvl w:val="2"/>
          <w:numId w:val="34"/>
        </w:numPr>
        <w:tabs>
          <w:tab w:val="left" w:pos="4590"/>
        </w:tabs>
        <w:spacing w:before="0" w:after="0"/>
      </w:pPr>
      <w:r>
        <w:t>Spill volume is between a minimum of 62071.83 and maximum of 65385.99 gallons,</w:t>
      </w:r>
    </w:p>
    <w:p w14:paraId="39F4F0F2" w14:textId="77777777" w:rsidR="00462539" w:rsidRDefault="00462539" w:rsidP="006E2336">
      <w:pPr>
        <w:pStyle w:val="ListParagraph"/>
        <w:numPr>
          <w:ilvl w:val="1"/>
          <w:numId w:val="34"/>
        </w:numPr>
        <w:tabs>
          <w:tab w:val="left" w:pos="4590"/>
        </w:tabs>
        <w:spacing w:before="0" w:after="0"/>
      </w:pPr>
      <w:r>
        <w:t>Product type is Condensate.</w:t>
      </w:r>
    </w:p>
    <w:p w14:paraId="04CC3E79" w14:textId="77777777" w:rsidR="00462539" w:rsidRDefault="00462539" w:rsidP="006E2336">
      <w:pPr>
        <w:pStyle w:val="ListParagraph"/>
        <w:numPr>
          <w:ilvl w:val="1"/>
          <w:numId w:val="34"/>
        </w:numPr>
        <w:tabs>
          <w:tab w:val="left" w:pos="4590"/>
        </w:tabs>
        <w:spacing w:before="0" w:after="0"/>
      </w:pPr>
      <w:r>
        <w:t>Land Use is distributed as follows</w:t>
      </w:r>
    </w:p>
    <w:p w14:paraId="2A85512B" w14:textId="77777777" w:rsidR="00462539" w:rsidRDefault="00462539" w:rsidP="006E2336">
      <w:pPr>
        <w:pStyle w:val="ListParagraph"/>
        <w:numPr>
          <w:ilvl w:val="2"/>
          <w:numId w:val="34"/>
        </w:numPr>
        <w:tabs>
          <w:tab w:val="left" w:pos="4590"/>
        </w:tabs>
        <w:spacing w:before="0" w:after="0"/>
      </w:pPr>
      <w:r>
        <w:t>Agricultural: 1,826.34, Forested: 1,528.89, Utility Corridor: 4,191.21, Water Course: 1.30"</w:t>
      </w:r>
    </w:p>
    <w:p w14:paraId="5787B4B6" w14:textId="77777777" w:rsidR="00462539" w:rsidRDefault="00462539" w:rsidP="006E2336">
      <w:pPr>
        <w:pStyle w:val="ListParagraph"/>
        <w:numPr>
          <w:ilvl w:val="0"/>
          <w:numId w:val="34"/>
        </w:numPr>
        <w:tabs>
          <w:tab w:val="left" w:pos="4590"/>
        </w:tabs>
        <w:spacing w:before="0" w:after="0"/>
      </w:pPr>
      <w:r>
        <w:t>"SS-15 NPS 6,</w:t>
      </w:r>
    </w:p>
    <w:p w14:paraId="0C2C9F02" w14:textId="77777777" w:rsidR="00462539" w:rsidRDefault="00462539" w:rsidP="006E2336">
      <w:pPr>
        <w:pStyle w:val="ListParagraph"/>
        <w:numPr>
          <w:ilvl w:val="1"/>
          <w:numId w:val="34"/>
        </w:numPr>
        <w:tabs>
          <w:tab w:val="left" w:pos="4590"/>
        </w:tabs>
        <w:spacing w:before="0" w:after="0"/>
      </w:pPr>
      <w:r>
        <w:t>Total Cumulative Length (m):</w:t>
      </w:r>
      <w:r>
        <w:tab/>
        <w:t>5229.36,</w:t>
      </w:r>
    </w:p>
    <w:p w14:paraId="26DCD0FE" w14:textId="77777777" w:rsidR="00462539" w:rsidRDefault="00462539" w:rsidP="006E2336">
      <w:pPr>
        <w:pStyle w:val="ListParagraph"/>
        <w:numPr>
          <w:ilvl w:val="2"/>
          <w:numId w:val="34"/>
        </w:numPr>
        <w:tabs>
          <w:tab w:val="left" w:pos="4590"/>
        </w:tabs>
        <w:spacing w:before="0" w:after="0"/>
      </w:pPr>
      <w:r>
        <w:t>IC Method 1 :</w:t>
      </w:r>
      <w:r>
        <w:tab/>
        <w:t>5229.36</w:t>
      </w:r>
    </w:p>
    <w:p w14:paraId="004A5BC5" w14:textId="77777777" w:rsidR="00462539" w:rsidRDefault="00462539" w:rsidP="006E2336">
      <w:pPr>
        <w:pStyle w:val="ListParagraph"/>
        <w:numPr>
          <w:ilvl w:val="1"/>
          <w:numId w:val="34"/>
        </w:numPr>
        <w:tabs>
          <w:tab w:val="left" w:pos="4590"/>
        </w:tabs>
        <w:spacing w:before="0" w:after="0"/>
      </w:pPr>
      <w:r>
        <w:t>Likelihood of failure distributed between minimum of 9.211e-01 and maximum of 9.263e-01.,</w:t>
      </w:r>
    </w:p>
    <w:p w14:paraId="3FAF5096" w14:textId="77777777" w:rsidR="00462539" w:rsidRDefault="00462539" w:rsidP="006E2336">
      <w:pPr>
        <w:pStyle w:val="ListParagraph"/>
        <w:numPr>
          <w:ilvl w:val="1"/>
          <w:numId w:val="34"/>
        </w:numPr>
        <w:tabs>
          <w:tab w:val="left" w:pos="4590"/>
        </w:tabs>
        <w:spacing w:before="0" w:after="0"/>
      </w:pPr>
      <w:r>
        <w:t>Consequence of failure distributed between minimum of $1.39 and maximum of $1.59 Millions of dollars,</w:t>
      </w:r>
    </w:p>
    <w:p w14:paraId="43B350ED" w14:textId="77777777" w:rsidR="00462539" w:rsidRDefault="00462539" w:rsidP="006E2336">
      <w:pPr>
        <w:pStyle w:val="ListParagraph"/>
        <w:numPr>
          <w:ilvl w:val="1"/>
          <w:numId w:val="34"/>
        </w:numPr>
        <w:tabs>
          <w:tab w:val="left" w:pos="4590"/>
        </w:tabs>
        <w:spacing w:before="0" w:after="0"/>
      </w:pPr>
      <w:r>
        <w:t>Leak scenario:</w:t>
      </w:r>
    </w:p>
    <w:p w14:paraId="5134726F" w14:textId="77777777" w:rsidR="00462539" w:rsidRDefault="00462539" w:rsidP="006E2336">
      <w:pPr>
        <w:pStyle w:val="ListParagraph"/>
        <w:numPr>
          <w:ilvl w:val="2"/>
          <w:numId w:val="34"/>
        </w:numPr>
        <w:tabs>
          <w:tab w:val="left" w:pos="4590"/>
        </w:tabs>
        <w:spacing w:before="0" w:after="0"/>
      </w:pPr>
      <w:r>
        <w:t>Environmental cost between minimum of $0.20 and maximum of $0.21 Millions of dollars</w:t>
      </w:r>
    </w:p>
    <w:p w14:paraId="6416DA19" w14:textId="77777777" w:rsidR="00462539" w:rsidRDefault="00462539" w:rsidP="006E2336">
      <w:pPr>
        <w:pStyle w:val="ListParagraph"/>
        <w:numPr>
          <w:ilvl w:val="2"/>
          <w:numId w:val="34"/>
        </w:numPr>
        <w:tabs>
          <w:tab w:val="left" w:pos="4590"/>
        </w:tabs>
        <w:spacing w:before="0" w:after="0"/>
      </w:pPr>
      <w:r>
        <w:t>Spill volume is between a minimum of 1853.91 and maximum of 1962.4 gallons,</w:t>
      </w:r>
    </w:p>
    <w:p w14:paraId="5BB9DFC0" w14:textId="77777777" w:rsidR="00462539" w:rsidRDefault="00462539" w:rsidP="006E2336">
      <w:pPr>
        <w:pStyle w:val="ListParagraph"/>
        <w:numPr>
          <w:ilvl w:val="1"/>
          <w:numId w:val="34"/>
        </w:numPr>
        <w:tabs>
          <w:tab w:val="left" w:pos="4590"/>
        </w:tabs>
        <w:spacing w:before="0" w:after="0"/>
      </w:pPr>
      <w:r>
        <w:t>Rupture scenario:</w:t>
      </w:r>
    </w:p>
    <w:p w14:paraId="04C9AD75" w14:textId="77777777" w:rsidR="00462539" w:rsidRDefault="00462539" w:rsidP="006E2336">
      <w:pPr>
        <w:pStyle w:val="ListParagraph"/>
        <w:numPr>
          <w:ilvl w:val="2"/>
          <w:numId w:val="34"/>
        </w:numPr>
        <w:tabs>
          <w:tab w:val="left" w:pos="4590"/>
        </w:tabs>
        <w:spacing w:before="0" w:after="0"/>
      </w:pPr>
      <w:r>
        <w:t>Environmental cost between minimum of $55.64 and maximum of $58.90 Millions of dollars</w:t>
      </w:r>
    </w:p>
    <w:p w14:paraId="481019C6" w14:textId="77777777" w:rsidR="00462539" w:rsidRDefault="00462539" w:rsidP="006E2336">
      <w:pPr>
        <w:pStyle w:val="ListParagraph"/>
        <w:numPr>
          <w:ilvl w:val="2"/>
          <w:numId w:val="34"/>
        </w:numPr>
        <w:tabs>
          <w:tab w:val="left" w:pos="4590"/>
        </w:tabs>
        <w:spacing w:before="0" w:after="0"/>
      </w:pPr>
      <w:r>
        <w:t>Spill volume is between a minimum of 524962.0 and maximum of 555682.93 gallons,</w:t>
      </w:r>
    </w:p>
    <w:p w14:paraId="2CB9AA95" w14:textId="77777777" w:rsidR="00462539" w:rsidRDefault="00462539" w:rsidP="006E2336">
      <w:pPr>
        <w:pStyle w:val="ListParagraph"/>
        <w:numPr>
          <w:ilvl w:val="1"/>
          <w:numId w:val="34"/>
        </w:numPr>
        <w:tabs>
          <w:tab w:val="left" w:pos="4590"/>
        </w:tabs>
        <w:spacing w:before="0" w:after="0"/>
      </w:pPr>
      <w:r>
        <w:t>Puncture scenario:</w:t>
      </w:r>
    </w:p>
    <w:p w14:paraId="69D1CDF3" w14:textId="77777777" w:rsidR="00462539" w:rsidRDefault="00462539" w:rsidP="006E2336">
      <w:pPr>
        <w:pStyle w:val="ListParagraph"/>
        <w:numPr>
          <w:ilvl w:val="2"/>
          <w:numId w:val="34"/>
        </w:numPr>
        <w:tabs>
          <w:tab w:val="left" w:pos="4590"/>
        </w:tabs>
        <w:spacing w:before="0" w:after="0"/>
      </w:pPr>
      <w:r>
        <w:t>Environmental cost between minimum of $6.46 and maximum of $6.83 Millions of dollars</w:t>
      </w:r>
    </w:p>
    <w:p w14:paraId="30D6C97B" w14:textId="77777777" w:rsidR="00462539" w:rsidRDefault="00462539" w:rsidP="006E2336">
      <w:pPr>
        <w:pStyle w:val="ListParagraph"/>
        <w:numPr>
          <w:ilvl w:val="2"/>
          <w:numId w:val="34"/>
        </w:numPr>
        <w:tabs>
          <w:tab w:val="left" w:pos="4590"/>
        </w:tabs>
        <w:spacing w:before="0" w:after="0"/>
      </w:pPr>
      <w:r>
        <w:t>Spill volume is between a minimum of 60915.28 and maximum of 64480.05 gallons,</w:t>
      </w:r>
    </w:p>
    <w:p w14:paraId="3AFC443B" w14:textId="77777777" w:rsidR="00462539" w:rsidRDefault="00462539" w:rsidP="006E2336">
      <w:pPr>
        <w:pStyle w:val="ListParagraph"/>
        <w:numPr>
          <w:ilvl w:val="1"/>
          <w:numId w:val="34"/>
        </w:numPr>
        <w:tabs>
          <w:tab w:val="left" w:pos="4590"/>
        </w:tabs>
        <w:spacing w:before="0" w:after="0"/>
      </w:pPr>
      <w:r>
        <w:t>Product type is Crude Oil.</w:t>
      </w:r>
    </w:p>
    <w:p w14:paraId="7AD26F62" w14:textId="77777777" w:rsidR="00462539" w:rsidRDefault="00462539" w:rsidP="006E2336">
      <w:pPr>
        <w:pStyle w:val="ListParagraph"/>
        <w:numPr>
          <w:ilvl w:val="1"/>
          <w:numId w:val="34"/>
        </w:numPr>
        <w:tabs>
          <w:tab w:val="left" w:pos="4590"/>
        </w:tabs>
        <w:spacing w:before="0" w:after="0"/>
      </w:pPr>
      <w:r>
        <w:t>Land Use is distributed as follows</w:t>
      </w:r>
    </w:p>
    <w:p w14:paraId="76080EA4" w14:textId="77777777" w:rsidR="00462539" w:rsidRDefault="00462539" w:rsidP="006E2336">
      <w:pPr>
        <w:pStyle w:val="ListParagraph"/>
        <w:numPr>
          <w:ilvl w:val="2"/>
          <w:numId w:val="34"/>
        </w:numPr>
        <w:tabs>
          <w:tab w:val="left" w:pos="4590"/>
        </w:tabs>
        <w:spacing w:before="0" w:after="0"/>
      </w:pPr>
      <w:r>
        <w:lastRenderedPageBreak/>
        <w:t>Agricultural: 5,229.36"</w:t>
      </w:r>
    </w:p>
    <w:p w14:paraId="2E269627" w14:textId="77777777" w:rsidR="00462539" w:rsidRDefault="00462539" w:rsidP="006E2336">
      <w:pPr>
        <w:pStyle w:val="ListParagraph"/>
        <w:numPr>
          <w:ilvl w:val="0"/>
          <w:numId w:val="34"/>
        </w:numPr>
        <w:tabs>
          <w:tab w:val="left" w:pos="4590"/>
        </w:tabs>
        <w:spacing w:before="0" w:after="0"/>
      </w:pPr>
      <w:r>
        <w:t xml:space="preserve">"NPS12 </w:t>
      </w:r>
      <w:proofErr w:type="spellStart"/>
      <w:r>
        <w:t>Hartell</w:t>
      </w:r>
      <w:proofErr w:type="spellEnd"/>
      <w:r>
        <w:t xml:space="preserve"> to Pincher Creek From 2-29-19-2-W5 </w:t>
      </w:r>
      <w:proofErr w:type="gramStart"/>
      <w:r>
        <w:t>To</w:t>
      </w:r>
      <w:proofErr w:type="gramEnd"/>
      <w:r>
        <w:t xml:space="preserve"> 16-14-4-29-W4,</w:t>
      </w:r>
    </w:p>
    <w:p w14:paraId="195B114A" w14:textId="77777777" w:rsidR="00462539" w:rsidRDefault="00462539" w:rsidP="006E2336">
      <w:pPr>
        <w:pStyle w:val="ListParagraph"/>
        <w:numPr>
          <w:ilvl w:val="1"/>
          <w:numId w:val="34"/>
        </w:numPr>
        <w:tabs>
          <w:tab w:val="left" w:pos="4590"/>
        </w:tabs>
        <w:spacing w:before="0" w:after="0"/>
      </w:pPr>
      <w:r>
        <w:t>Total Cumulative Length (m):</w:t>
      </w:r>
      <w:r>
        <w:tab/>
        <w:t>4863.2,</w:t>
      </w:r>
    </w:p>
    <w:p w14:paraId="55B3036C" w14:textId="77777777" w:rsidR="00462539" w:rsidRDefault="00462539" w:rsidP="006E2336">
      <w:pPr>
        <w:pStyle w:val="ListParagraph"/>
        <w:numPr>
          <w:ilvl w:val="2"/>
          <w:numId w:val="34"/>
        </w:numPr>
        <w:tabs>
          <w:tab w:val="left" w:pos="4590"/>
        </w:tabs>
        <w:spacing w:before="0" w:after="0"/>
      </w:pPr>
      <w:r>
        <w:t>MD Method 2 :</w:t>
      </w:r>
      <w:r>
        <w:tab/>
        <w:t>4863.2</w:t>
      </w:r>
    </w:p>
    <w:p w14:paraId="4F972146" w14:textId="77777777" w:rsidR="00462539" w:rsidRDefault="00462539" w:rsidP="006E2336">
      <w:pPr>
        <w:pStyle w:val="ListParagraph"/>
        <w:numPr>
          <w:ilvl w:val="1"/>
          <w:numId w:val="34"/>
        </w:numPr>
        <w:tabs>
          <w:tab w:val="left" w:pos="4590"/>
        </w:tabs>
        <w:spacing w:before="0" w:after="0"/>
      </w:pPr>
      <w:r>
        <w:t>Likelihood of failure distributed between minimum of 9.005e-01 and maximum of 1.000e+00.,</w:t>
      </w:r>
    </w:p>
    <w:p w14:paraId="73E44881" w14:textId="77777777" w:rsidR="00462539" w:rsidRDefault="00462539" w:rsidP="006E2336">
      <w:pPr>
        <w:pStyle w:val="ListParagraph"/>
        <w:numPr>
          <w:ilvl w:val="1"/>
          <w:numId w:val="34"/>
        </w:numPr>
        <w:tabs>
          <w:tab w:val="left" w:pos="4590"/>
        </w:tabs>
        <w:spacing w:before="0" w:after="0"/>
      </w:pPr>
      <w:r>
        <w:t>Consequence of failure distributed between minimum of $1.01 and maximum of $3.97 Millions of dollars,</w:t>
      </w:r>
    </w:p>
    <w:p w14:paraId="17BE610C" w14:textId="77777777" w:rsidR="00462539" w:rsidRDefault="00462539" w:rsidP="006E2336">
      <w:pPr>
        <w:pStyle w:val="ListParagraph"/>
        <w:numPr>
          <w:ilvl w:val="1"/>
          <w:numId w:val="34"/>
        </w:numPr>
        <w:tabs>
          <w:tab w:val="left" w:pos="4590"/>
        </w:tabs>
        <w:spacing w:before="0" w:after="0"/>
      </w:pPr>
      <w:r>
        <w:t>Leak scenario:</w:t>
      </w:r>
    </w:p>
    <w:p w14:paraId="7D9DB749" w14:textId="77777777" w:rsidR="00462539" w:rsidRDefault="00462539" w:rsidP="006E2336">
      <w:pPr>
        <w:pStyle w:val="ListParagraph"/>
        <w:numPr>
          <w:ilvl w:val="2"/>
          <w:numId w:val="34"/>
        </w:numPr>
        <w:tabs>
          <w:tab w:val="left" w:pos="4590"/>
        </w:tabs>
        <w:spacing w:before="0" w:after="0"/>
      </w:pPr>
      <w:r>
        <w:t>Environmental cost between minimum of $0.16 and maximum of $0.35 Millions of dollars</w:t>
      </w:r>
    </w:p>
    <w:p w14:paraId="268D78FC" w14:textId="77777777" w:rsidR="00462539" w:rsidRDefault="00462539" w:rsidP="006E2336">
      <w:pPr>
        <w:pStyle w:val="ListParagraph"/>
        <w:numPr>
          <w:ilvl w:val="2"/>
          <w:numId w:val="34"/>
        </w:numPr>
        <w:tabs>
          <w:tab w:val="left" w:pos="4590"/>
        </w:tabs>
        <w:spacing w:before="0" w:after="0"/>
      </w:pPr>
      <w:r>
        <w:t>Spill volume is between a minimum of 1529.63 and maximum of 2279.8 gallons,</w:t>
      </w:r>
    </w:p>
    <w:p w14:paraId="1C6732FE" w14:textId="77777777" w:rsidR="00462539" w:rsidRDefault="00462539" w:rsidP="006E2336">
      <w:pPr>
        <w:pStyle w:val="ListParagraph"/>
        <w:numPr>
          <w:ilvl w:val="1"/>
          <w:numId w:val="34"/>
        </w:numPr>
        <w:tabs>
          <w:tab w:val="left" w:pos="4590"/>
        </w:tabs>
        <w:spacing w:before="0" w:after="0"/>
      </w:pPr>
      <w:r>
        <w:t>Rupture scenario:</w:t>
      </w:r>
    </w:p>
    <w:p w14:paraId="3E1BECC7" w14:textId="77777777" w:rsidR="00462539" w:rsidRDefault="00462539" w:rsidP="006E2336">
      <w:pPr>
        <w:pStyle w:val="ListParagraph"/>
        <w:numPr>
          <w:ilvl w:val="2"/>
          <w:numId w:val="34"/>
        </w:numPr>
        <w:tabs>
          <w:tab w:val="left" w:pos="4590"/>
        </w:tabs>
        <w:spacing w:before="0" w:after="0"/>
      </w:pPr>
      <w:r>
        <w:t>Environmental cost between minimum of $5.03 and maximum of $22.46 Millions of dollars</w:t>
      </w:r>
    </w:p>
    <w:p w14:paraId="5057521A" w14:textId="77777777" w:rsidR="00462539" w:rsidRDefault="00462539" w:rsidP="006E2336">
      <w:pPr>
        <w:pStyle w:val="ListParagraph"/>
        <w:numPr>
          <w:ilvl w:val="2"/>
          <w:numId w:val="34"/>
        </w:numPr>
        <w:tabs>
          <w:tab w:val="left" w:pos="4590"/>
        </w:tabs>
        <w:spacing w:before="0" w:after="0"/>
      </w:pPr>
      <w:r>
        <w:t>Spill volume is between a minimum of 40565.87 and maximum of 211909.33 gallons,</w:t>
      </w:r>
    </w:p>
    <w:p w14:paraId="40F5980C" w14:textId="77777777" w:rsidR="00462539" w:rsidRDefault="00462539" w:rsidP="006E2336">
      <w:pPr>
        <w:pStyle w:val="ListParagraph"/>
        <w:numPr>
          <w:ilvl w:val="1"/>
          <w:numId w:val="34"/>
        </w:numPr>
        <w:tabs>
          <w:tab w:val="left" w:pos="4590"/>
        </w:tabs>
        <w:spacing w:before="0" w:after="0"/>
      </w:pPr>
      <w:r>
        <w:t>Puncture scenario:</w:t>
      </w:r>
    </w:p>
    <w:p w14:paraId="28D6CDB7" w14:textId="77777777" w:rsidR="00462539" w:rsidRDefault="00462539" w:rsidP="006E2336">
      <w:pPr>
        <w:pStyle w:val="ListParagraph"/>
        <w:numPr>
          <w:ilvl w:val="2"/>
          <w:numId w:val="34"/>
        </w:numPr>
        <w:tabs>
          <w:tab w:val="left" w:pos="4590"/>
        </w:tabs>
        <w:spacing w:before="0" w:after="0"/>
      </w:pPr>
      <w:r>
        <w:t>Environmental cost between minimum of $5.33 and maximum of $11.64 Millions of dollars</w:t>
      </w:r>
    </w:p>
    <w:p w14:paraId="539EB8A6" w14:textId="77777777" w:rsidR="00462539" w:rsidRDefault="00462539" w:rsidP="006E2336">
      <w:pPr>
        <w:pStyle w:val="ListParagraph"/>
        <w:numPr>
          <w:ilvl w:val="2"/>
          <w:numId w:val="34"/>
        </w:numPr>
        <w:tabs>
          <w:tab w:val="left" w:pos="4590"/>
        </w:tabs>
        <w:spacing w:before="0" w:after="0"/>
      </w:pPr>
      <w:r>
        <w:t>Spill volume is between a minimum of 50260.28 and maximum of 74909.09 gallons,</w:t>
      </w:r>
    </w:p>
    <w:p w14:paraId="0B1EA9F9" w14:textId="77777777" w:rsidR="00462539" w:rsidRDefault="00462539" w:rsidP="006E2336">
      <w:pPr>
        <w:pStyle w:val="ListParagraph"/>
        <w:numPr>
          <w:ilvl w:val="1"/>
          <w:numId w:val="34"/>
        </w:numPr>
        <w:tabs>
          <w:tab w:val="left" w:pos="4590"/>
        </w:tabs>
        <w:spacing w:before="0" w:after="0"/>
      </w:pPr>
      <w:r>
        <w:t>Product type is Crude Oil.</w:t>
      </w:r>
    </w:p>
    <w:p w14:paraId="326B7DFD" w14:textId="77777777" w:rsidR="00462539" w:rsidRDefault="00462539" w:rsidP="006E2336">
      <w:pPr>
        <w:pStyle w:val="ListParagraph"/>
        <w:numPr>
          <w:ilvl w:val="1"/>
          <w:numId w:val="34"/>
        </w:numPr>
        <w:tabs>
          <w:tab w:val="left" w:pos="4590"/>
        </w:tabs>
        <w:spacing w:before="0" w:after="0"/>
      </w:pPr>
      <w:r>
        <w:t>Land Use is distributed as follows</w:t>
      </w:r>
    </w:p>
    <w:p w14:paraId="60CD2627" w14:textId="77777777" w:rsidR="00462539" w:rsidRDefault="00462539" w:rsidP="006E2336">
      <w:pPr>
        <w:pStyle w:val="ListParagraph"/>
        <w:numPr>
          <w:ilvl w:val="2"/>
          <w:numId w:val="34"/>
        </w:numPr>
        <w:tabs>
          <w:tab w:val="left" w:pos="4590"/>
        </w:tabs>
        <w:spacing w:before="0" w:after="0"/>
      </w:pPr>
      <w:r>
        <w:t>Agricultural: 4,600.43, Forested: 162.68, Remote: 90.00, Water Course: 10.10"</w:t>
      </w:r>
    </w:p>
    <w:p w14:paraId="393D9ECE" w14:textId="77777777" w:rsidR="00462539" w:rsidRDefault="00462539" w:rsidP="006E2336">
      <w:pPr>
        <w:pStyle w:val="ListParagraph"/>
        <w:numPr>
          <w:ilvl w:val="0"/>
          <w:numId w:val="34"/>
        </w:numPr>
        <w:tabs>
          <w:tab w:val="left" w:pos="4590"/>
        </w:tabs>
        <w:spacing w:before="0" w:after="0"/>
      </w:pPr>
      <w:r>
        <w:t>"COED BV 203 TO EST NPS 8,</w:t>
      </w:r>
    </w:p>
    <w:p w14:paraId="0C020940" w14:textId="77777777" w:rsidR="00462539" w:rsidRDefault="00462539" w:rsidP="006E2336">
      <w:pPr>
        <w:pStyle w:val="ListParagraph"/>
        <w:numPr>
          <w:ilvl w:val="1"/>
          <w:numId w:val="34"/>
        </w:numPr>
        <w:tabs>
          <w:tab w:val="left" w:pos="4590"/>
        </w:tabs>
        <w:spacing w:before="0" w:after="0"/>
      </w:pPr>
      <w:r>
        <w:t>Total Cumulative Length (m):</w:t>
      </w:r>
      <w:r>
        <w:tab/>
        <w:t>2259.9,</w:t>
      </w:r>
    </w:p>
    <w:p w14:paraId="45298982" w14:textId="77777777" w:rsidR="00462539" w:rsidRDefault="00462539" w:rsidP="006E2336">
      <w:pPr>
        <w:pStyle w:val="ListParagraph"/>
        <w:numPr>
          <w:ilvl w:val="2"/>
          <w:numId w:val="34"/>
        </w:numPr>
        <w:tabs>
          <w:tab w:val="left" w:pos="4590"/>
        </w:tabs>
        <w:spacing w:before="0" w:after="0"/>
      </w:pPr>
      <w:r>
        <w:t>IC Method 1 :</w:t>
      </w:r>
      <w:r>
        <w:tab/>
        <w:t>2259.9</w:t>
      </w:r>
    </w:p>
    <w:p w14:paraId="658D0EF9" w14:textId="77777777" w:rsidR="00462539" w:rsidRDefault="00462539" w:rsidP="006E2336">
      <w:pPr>
        <w:pStyle w:val="ListParagraph"/>
        <w:numPr>
          <w:ilvl w:val="1"/>
          <w:numId w:val="34"/>
        </w:numPr>
        <w:tabs>
          <w:tab w:val="left" w:pos="4590"/>
        </w:tabs>
        <w:spacing w:before="0" w:after="0"/>
      </w:pPr>
      <w:r>
        <w:t>Likelihood of failure distributed between minimum of 9.299e-01 and maximum of 9.718e-01.,</w:t>
      </w:r>
    </w:p>
    <w:p w14:paraId="6F8462FC" w14:textId="77777777" w:rsidR="00462539" w:rsidRDefault="00462539" w:rsidP="006E2336">
      <w:pPr>
        <w:pStyle w:val="ListParagraph"/>
        <w:numPr>
          <w:ilvl w:val="1"/>
          <w:numId w:val="34"/>
        </w:numPr>
        <w:tabs>
          <w:tab w:val="left" w:pos="4590"/>
        </w:tabs>
        <w:spacing w:before="0" w:after="0"/>
      </w:pPr>
      <w:r>
        <w:t>Consequence of failure distributed between minimum of $4.66 and maximum of $13.35 Millions of dollars,</w:t>
      </w:r>
    </w:p>
    <w:p w14:paraId="44D65967" w14:textId="77777777" w:rsidR="00462539" w:rsidRDefault="00462539" w:rsidP="006E2336">
      <w:pPr>
        <w:pStyle w:val="ListParagraph"/>
        <w:numPr>
          <w:ilvl w:val="1"/>
          <w:numId w:val="34"/>
        </w:numPr>
        <w:tabs>
          <w:tab w:val="left" w:pos="4590"/>
        </w:tabs>
        <w:spacing w:before="0" w:after="0"/>
      </w:pPr>
      <w:r>
        <w:t>Leak scenario:</w:t>
      </w:r>
    </w:p>
    <w:p w14:paraId="6E30A7FF" w14:textId="77777777" w:rsidR="00462539" w:rsidRDefault="00462539" w:rsidP="006E2336">
      <w:pPr>
        <w:pStyle w:val="ListParagraph"/>
        <w:numPr>
          <w:ilvl w:val="2"/>
          <w:numId w:val="34"/>
        </w:numPr>
        <w:tabs>
          <w:tab w:val="left" w:pos="4590"/>
        </w:tabs>
        <w:spacing w:before="0" w:after="0"/>
      </w:pPr>
      <w:r>
        <w:t>Environmental cost between minimum of $0.13 and maximum of $0.35 Millions of dollars</w:t>
      </w:r>
    </w:p>
    <w:p w14:paraId="5BA9CAD6" w14:textId="77777777" w:rsidR="00462539" w:rsidRDefault="00462539" w:rsidP="006E2336">
      <w:pPr>
        <w:pStyle w:val="ListParagraph"/>
        <w:numPr>
          <w:ilvl w:val="2"/>
          <w:numId w:val="34"/>
        </w:numPr>
        <w:tabs>
          <w:tab w:val="left" w:pos="4590"/>
        </w:tabs>
        <w:spacing w:before="0" w:after="0"/>
      </w:pPr>
      <w:r>
        <w:t>Spill volume is between a minimum of 1973.38 and maximum of 2019.77 gallons,</w:t>
      </w:r>
    </w:p>
    <w:p w14:paraId="1BD74E7C" w14:textId="77777777" w:rsidR="00462539" w:rsidRDefault="00462539" w:rsidP="006E2336">
      <w:pPr>
        <w:pStyle w:val="ListParagraph"/>
        <w:numPr>
          <w:ilvl w:val="1"/>
          <w:numId w:val="34"/>
        </w:numPr>
        <w:tabs>
          <w:tab w:val="left" w:pos="4590"/>
        </w:tabs>
        <w:spacing w:before="0" w:after="0"/>
      </w:pPr>
      <w:r>
        <w:t>Rupture scenario:</w:t>
      </w:r>
    </w:p>
    <w:p w14:paraId="2DEA9D40" w14:textId="77777777" w:rsidR="00462539" w:rsidRDefault="00462539" w:rsidP="006E2336">
      <w:pPr>
        <w:pStyle w:val="ListParagraph"/>
        <w:numPr>
          <w:ilvl w:val="2"/>
          <w:numId w:val="34"/>
        </w:numPr>
        <w:tabs>
          <w:tab w:val="left" w:pos="4590"/>
        </w:tabs>
        <w:spacing w:before="0" w:after="0"/>
      </w:pPr>
      <w:r>
        <w:t>Environmental cost between minimum of $64.53 and maximum of $169.76 Millions of dollars</w:t>
      </w:r>
    </w:p>
    <w:p w14:paraId="1C9F6E8D" w14:textId="77777777" w:rsidR="00462539" w:rsidRDefault="00462539" w:rsidP="006E2336">
      <w:pPr>
        <w:pStyle w:val="ListParagraph"/>
        <w:numPr>
          <w:ilvl w:val="2"/>
          <w:numId w:val="34"/>
        </w:numPr>
        <w:tabs>
          <w:tab w:val="left" w:pos="4590"/>
        </w:tabs>
        <w:spacing w:before="0" w:after="0"/>
      </w:pPr>
      <w:r>
        <w:t>Spill volume is between a minimum of 947101.66 and maximum of 969363.57 gallons,</w:t>
      </w:r>
    </w:p>
    <w:p w14:paraId="2B60E9F2" w14:textId="77777777" w:rsidR="00462539" w:rsidRDefault="00462539" w:rsidP="006E2336">
      <w:pPr>
        <w:pStyle w:val="ListParagraph"/>
        <w:numPr>
          <w:ilvl w:val="1"/>
          <w:numId w:val="34"/>
        </w:numPr>
        <w:tabs>
          <w:tab w:val="left" w:pos="4590"/>
        </w:tabs>
        <w:spacing w:before="0" w:after="0"/>
      </w:pPr>
      <w:r>
        <w:t>Puncture scenario:</w:t>
      </w:r>
    </w:p>
    <w:p w14:paraId="3FFBB0C5" w14:textId="77777777" w:rsidR="00462539" w:rsidRDefault="00462539" w:rsidP="006E2336">
      <w:pPr>
        <w:pStyle w:val="ListParagraph"/>
        <w:numPr>
          <w:ilvl w:val="2"/>
          <w:numId w:val="34"/>
        </w:numPr>
        <w:tabs>
          <w:tab w:val="left" w:pos="4590"/>
        </w:tabs>
        <w:spacing w:before="0" w:after="0"/>
      </w:pPr>
      <w:r>
        <w:t>Environmental cost between minimum of $4.42 and maximum of $11.62 Millions of dollars</w:t>
      </w:r>
    </w:p>
    <w:p w14:paraId="35B956D3" w14:textId="77777777" w:rsidR="00462539" w:rsidRDefault="00462539" w:rsidP="006E2336">
      <w:pPr>
        <w:pStyle w:val="ListParagraph"/>
        <w:numPr>
          <w:ilvl w:val="2"/>
          <w:numId w:val="34"/>
        </w:numPr>
        <w:tabs>
          <w:tab w:val="left" w:pos="4590"/>
        </w:tabs>
        <w:spacing w:before="0" w:after="0"/>
      </w:pPr>
      <w:r>
        <w:t>Spill volume is between a minimum of 64840.82 and maximum of 66364.92 gallons,</w:t>
      </w:r>
    </w:p>
    <w:p w14:paraId="2244ADA7" w14:textId="77777777" w:rsidR="00462539" w:rsidRDefault="00462539" w:rsidP="006E2336">
      <w:pPr>
        <w:pStyle w:val="ListParagraph"/>
        <w:numPr>
          <w:ilvl w:val="1"/>
          <w:numId w:val="34"/>
        </w:numPr>
        <w:tabs>
          <w:tab w:val="left" w:pos="4590"/>
        </w:tabs>
        <w:spacing w:before="0" w:after="0"/>
      </w:pPr>
      <w:r>
        <w:t>Product type is Condensate.</w:t>
      </w:r>
    </w:p>
    <w:p w14:paraId="3FC6A0B5" w14:textId="77777777" w:rsidR="00462539" w:rsidRDefault="00462539" w:rsidP="006E2336">
      <w:pPr>
        <w:pStyle w:val="ListParagraph"/>
        <w:numPr>
          <w:ilvl w:val="1"/>
          <w:numId w:val="34"/>
        </w:numPr>
        <w:tabs>
          <w:tab w:val="left" w:pos="4590"/>
        </w:tabs>
        <w:spacing w:before="0" w:after="0"/>
      </w:pPr>
      <w:r>
        <w:lastRenderedPageBreak/>
        <w:t>Land Use is distributed as follows</w:t>
      </w:r>
    </w:p>
    <w:p w14:paraId="42100CB5" w14:textId="77777777" w:rsidR="00462539" w:rsidRDefault="00462539" w:rsidP="006E2336">
      <w:pPr>
        <w:pStyle w:val="ListParagraph"/>
        <w:numPr>
          <w:ilvl w:val="2"/>
          <w:numId w:val="34"/>
        </w:numPr>
        <w:tabs>
          <w:tab w:val="left" w:pos="4590"/>
        </w:tabs>
        <w:spacing w:before="0" w:after="0"/>
      </w:pPr>
      <w:r>
        <w:t>Commercial/Industrial: 2,256.78, Water Course: 3.12"</w:t>
      </w:r>
    </w:p>
    <w:p w14:paraId="7CC44422" w14:textId="77777777" w:rsidR="00462539" w:rsidRDefault="00462539" w:rsidP="006E2336">
      <w:pPr>
        <w:pStyle w:val="ListParagraph"/>
        <w:numPr>
          <w:ilvl w:val="0"/>
          <w:numId w:val="34"/>
        </w:numPr>
        <w:tabs>
          <w:tab w:val="left" w:pos="4590"/>
        </w:tabs>
        <w:spacing w:before="0" w:after="0"/>
      </w:pPr>
      <w:r>
        <w:t>"MADDEN 13-30 TO SUNDRE 16-8 NPS 8,</w:t>
      </w:r>
    </w:p>
    <w:p w14:paraId="1076B807" w14:textId="77777777" w:rsidR="00462539" w:rsidRDefault="00462539" w:rsidP="006E2336">
      <w:pPr>
        <w:pStyle w:val="ListParagraph"/>
        <w:numPr>
          <w:ilvl w:val="1"/>
          <w:numId w:val="34"/>
        </w:numPr>
        <w:tabs>
          <w:tab w:val="left" w:pos="4590"/>
        </w:tabs>
        <w:spacing w:before="0" w:after="0"/>
      </w:pPr>
      <w:r>
        <w:t>Total Cumulative Length (m):</w:t>
      </w:r>
      <w:r>
        <w:tab/>
        <w:t>1391.33,</w:t>
      </w:r>
    </w:p>
    <w:p w14:paraId="357E98C5" w14:textId="77777777" w:rsidR="00462539" w:rsidRDefault="00462539" w:rsidP="006E2336">
      <w:pPr>
        <w:pStyle w:val="ListParagraph"/>
        <w:numPr>
          <w:ilvl w:val="2"/>
          <w:numId w:val="34"/>
        </w:numPr>
        <w:tabs>
          <w:tab w:val="left" w:pos="4590"/>
        </w:tabs>
        <w:spacing w:before="0" w:after="0"/>
      </w:pPr>
      <w:r>
        <w:t>MD Method 1 :</w:t>
      </w:r>
      <w:r>
        <w:tab/>
        <w:t>1391.33</w:t>
      </w:r>
    </w:p>
    <w:p w14:paraId="54B78832" w14:textId="77777777" w:rsidR="00462539" w:rsidRDefault="00462539" w:rsidP="006E2336">
      <w:pPr>
        <w:pStyle w:val="ListParagraph"/>
        <w:numPr>
          <w:ilvl w:val="1"/>
          <w:numId w:val="34"/>
        </w:numPr>
        <w:tabs>
          <w:tab w:val="left" w:pos="4590"/>
        </w:tabs>
        <w:spacing w:before="0" w:after="0"/>
      </w:pPr>
      <w:r>
        <w:t>Likelihood of failure distributed between minimum of 9.003e-01 and maximum of 9.167e-01.,</w:t>
      </w:r>
    </w:p>
    <w:p w14:paraId="1FF0BCB5" w14:textId="77777777" w:rsidR="00462539" w:rsidRDefault="00462539" w:rsidP="006E2336">
      <w:pPr>
        <w:pStyle w:val="ListParagraph"/>
        <w:numPr>
          <w:ilvl w:val="1"/>
          <w:numId w:val="34"/>
        </w:numPr>
        <w:tabs>
          <w:tab w:val="left" w:pos="4590"/>
        </w:tabs>
        <w:spacing w:before="0" w:after="0"/>
      </w:pPr>
      <w:r>
        <w:t>Consequence of failure distributed between minimum of $1.00 and maximum of $1.83 Millions of dollars,</w:t>
      </w:r>
    </w:p>
    <w:p w14:paraId="71843DB9" w14:textId="77777777" w:rsidR="00462539" w:rsidRDefault="00462539" w:rsidP="006E2336">
      <w:pPr>
        <w:pStyle w:val="ListParagraph"/>
        <w:numPr>
          <w:ilvl w:val="1"/>
          <w:numId w:val="34"/>
        </w:numPr>
        <w:tabs>
          <w:tab w:val="left" w:pos="4590"/>
        </w:tabs>
        <w:spacing w:before="0" w:after="0"/>
      </w:pPr>
      <w:r>
        <w:t>Leak scenario:</w:t>
      </w:r>
    </w:p>
    <w:p w14:paraId="7940D777" w14:textId="77777777" w:rsidR="00462539" w:rsidRDefault="00462539" w:rsidP="006E2336">
      <w:pPr>
        <w:pStyle w:val="ListParagraph"/>
        <w:numPr>
          <w:ilvl w:val="2"/>
          <w:numId w:val="34"/>
        </w:numPr>
        <w:tabs>
          <w:tab w:val="left" w:pos="4590"/>
        </w:tabs>
        <w:spacing w:before="0" w:after="0"/>
      </w:pPr>
      <w:r>
        <w:t>Environmental cost between minimum of $0.16 and maximum of $0.31 Millions of dollars</w:t>
      </w:r>
    </w:p>
    <w:p w14:paraId="4796FAC6" w14:textId="77777777" w:rsidR="00462539" w:rsidRDefault="00462539" w:rsidP="006E2336">
      <w:pPr>
        <w:pStyle w:val="ListParagraph"/>
        <w:numPr>
          <w:ilvl w:val="2"/>
          <w:numId w:val="34"/>
        </w:numPr>
        <w:tabs>
          <w:tab w:val="left" w:pos="4590"/>
        </w:tabs>
        <w:spacing w:before="0" w:after="0"/>
      </w:pPr>
      <w:r>
        <w:t>Spill volume is between a minimum of 1464.95 and maximum of 1739.6 gallons,</w:t>
      </w:r>
    </w:p>
    <w:p w14:paraId="061F523A" w14:textId="77777777" w:rsidR="00462539" w:rsidRDefault="00462539" w:rsidP="006E2336">
      <w:pPr>
        <w:pStyle w:val="ListParagraph"/>
        <w:numPr>
          <w:ilvl w:val="1"/>
          <w:numId w:val="34"/>
        </w:numPr>
        <w:tabs>
          <w:tab w:val="left" w:pos="4590"/>
        </w:tabs>
        <w:spacing w:before="0" w:after="0"/>
      </w:pPr>
      <w:r>
        <w:t>Rupture scenario:</w:t>
      </w:r>
    </w:p>
    <w:p w14:paraId="7AA23BCE" w14:textId="77777777" w:rsidR="00462539" w:rsidRDefault="00462539" w:rsidP="006E2336">
      <w:pPr>
        <w:pStyle w:val="ListParagraph"/>
        <w:numPr>
          <w:ilvl w:val="2"/>
          <w:numId w:val="34"/>
        </w:numPr>
        <w:tabs>
          <w:tab w:val="left" w:pos="4590"/>
        </w:tabs>
        <w:spacing w:before="0" w:after="0"/>
      </w:pPr>
      <w:r>
        <w:t>Environmental cost between minimum of $2.36 and maximum of $9.17 Millions of dollars</w:t>
      </w:r>
    </w:p>
    <w:p w14:paraId="3CDD4BA4" w14:textId="77777777" w:rsidR="00462539" w:rsidRDefault="00462539" w:rsidP="006E2336">
      <w:pPr>
        <w:pStyle w:val="ListParagraph"/>
        <w:numPr>
          <w:ilvl w:val="2"/>
          <w:numId w:val="34"/>
        </w:numPr>
        <w:tabs>
          <w:tab w:val="left" w:pos="4590"/>
        </w:tabs>
        <w:spacing w:before="0" w:after="0"/>
      </w:pPr>
      <w:r>
        <w:t>Spill volume is between a minimum of 22230.68 and maximum of 51528.46 gallons,</w:t>
      </w:r>
    </w:p>
    <w:p w14:paraId="10ABAB85" w14:textId="77777777" w:rsidR="00462539" w:rsidRDefault="00462539" w:rsidP="006E2336">
      <w:pPr>
        <w:pStyle w:val="ListParagraph"/>
        <w:numPr>
          <w:ilvl w:val="1"/>
          <w:numId w:val="34"/>
        </w:numPr>
        <w:tabs>
          <w:tab w:val="left" w:pos="4590"/>
        </w:tabs>
        <w:spacing w:before="0" w:after="0"/>
      </w:pPr>
      <w:r>
        <w:t>Puncture scenario:</w:t>
      </w:r>
    </w:p>
    <w:p w14:paraId="24DFD819" w14:textId="77777777" w:rsidR="00462539" w:rsidRDefault="00462539" w:rsidP="006E2336">
      <w:pPr>
        <w:pStyle w:val="ListParagraph"/>
        <w:numPr>
          <w:ilvl w:val="2"/>
          <w:numId w:val="34"/>
        </w:numPr>
        <w:tabs>
          <w:tab w:val="left" w:pos="4590"/>
        </w:tabs>
        <w:spacing w:before="0" w:after="0"/>
      </w:pPr>
      <w:r>
        <w:t>Environmental cost between minimum of $5.10 and maximum of $10.15 Millions of dollars</w:t>
      </w:r>
    </w:p>
    <w:p w14:paraId="3A71F533" w14:textId="77777777" w:rsidR="00462539" w:rsidRDefault="00462539" w:rsidP="006E2336">
      <w:pPr>
        <w:pStyle w:val="ListParagraph"/>
        <w:numPr>
          <w:ilvl w:val="2"/>
          <w:numId w:val="34"/>
        </w:numPr>
        <w:tabs>
          <w:tab w:val="left" w:pos="4590"/>
        </w:tabs>
        <w:spacing w:before="0" w:after="0"/>
      </w:pPr>
      <w:r>
        <w:t>Spill volume is between a minimum of 48134.95 and maximum of 57159.28 gallons,</w:t>
      </w:r>
    </w:p>
    <w:p w14:paraId="40D86F42" w14:textId="77777777" w:rsidR="00462539" w:rsidRDefault="00462539" w:rsidP="006E2336">
      <w:pPr>
        <w:pStyle w:val="ListParagraph"/>
        <w:numPr>
          <w:ilvl w:val="1"/>
          <w:numId w:val="34"/>
        </w:numPr>
        <w:tabs>
          <w:tab w:val="left" w:pos="4590"/>
        </w:tabs>
        <w:spacing w:before="0" w:after="0"/>
      </w:pPr>
      <w:r>
        <w:t>Product type is Crude Oil.</w:t>
      </w:r>
    </w:p>
    <w:p w14:paraId="4A3106A0" w14:textId="77777777" w:rsidR="00462539" w:rsidRDefault="00462539" w:rsidP="006E2336">
      <w:pPr>
        <w:pStyle w:val="ListParagraph"/>
        <w:numPr>
          <w:ilvl w:val="1"/>
          <w:numId w:val="34"/>
        </w:numPr>
        <w:tabs>
          <w:tab w:val="left" w:pos="4590"/>
        </w:tabs>
        <w:spacing w:before="0" w:after="0"/>
      </w:pPr>
      <w:r>
        <w:t>Land Use is distributed as follows</w:t>
      </w:r>
    </w:p>
    <w:p w14:paraId="55D8052F" w14:textId="77777777" w:rsidR="00462539" w:rsidRDefault="00462539" w:rsidP="006E2336">
      <w:pPr>
        <w:pStyle w:val="ListParagraph"/>
        <w:numPr>
          <w:ilvl w:val="2"/>
          <w:numId w:val="34"/>
        </w:numPr>
        <w:tabs>
          <w:tab w:val="left" w:pos="4590"/>
        </w:tabs>
        <w:spacing w:before="0" w:after="0"/>
      </w:pPr>
      <w:r>
        <w:t>Agricultural: 167.18, Water Course: 1,224.15"</w:t>
      </w:r>
    </w:p>
    <w:p w14:paraId="5B4BCCD7" w14:textId="77777777" w:rsidR="00462539" w:rsidRDefault="00462539" w:rsidP="006E2336">
      <w:pPr>
        <w:pStyle w:val="ListParagraph"/>
        <w:numPr>
          <w:ilvl w:val="0"/>
          <w:numId w:val="34"/>
        </w:numPr>
        <w:tabs>
          <w:tab w:val="left" w:pos="4590"/>
        </w:tabs>
        <w:spacing w:before="0" w:after="0"/>
      </w:pPr>
      <w:r>
        <w:t>"16-19-037-03W5 TO 10-19-037-03W5 NPS 4,</w:t>
      </w:r>
    </w:p>
    <w:p w14:paraId="05FE3C1C" w14:textId="77777777" w:rsidR="00462539" w:rsidRDefault="00462539" w:rsidP="006E2336">
      <w:pPr>
        <w:pStyle w:val="ListParagraph"/>
        <w:numPr>
          <w:ilvl w:val="1"/>
          <w:numId w:val="34"/>
        </w:numPr>
        <w:tabs>
          <w:tab w:val="left" w:pos="4590"/>
        </w:tabs>
        <w:spacing w:before="0" w:after="0"/>
      </w:pPr>
      <w:r>
        <w:t>Total Cumulative Length (m):</w:t>
      </w:r>
      <w:r>
        <w:tab/>
        <w:t>761.03,</w:t>
      </w:r>
    </w:p>
    <w:p w14:paraId="0554B626" w14:textId="77777777" w:rsidR="00462539" w:rsidRDefault="00462539" w:rsidP="006E2336">
      <w:pPr>
        <w:pStyle w:val="ListParagraph"/>
        <w:numPr>
          <w:ilvl w:val="2"/>
          <w:numId w:val="34"/>
        </w:numPr>
        <w:tabs>
          <w:tab w:val="left" w:pos="4590"/>
        </w:tabs>
        <w:spacing w:before="0" w:after="0"/>
      </w:pPr>
      <w:r>
        <w:t>IC Method 1 :</w:t>
      </w:r>
      <w:r>
        <w:tab/>
        <w:t>761.03</w:t>
      </w:r>
    </w:p>
    <w:p w14:paraId="1DDC7738" w14:textId="77777777" w:rsidR="00462539" w:rsidRDefault="00462539" w:rsidP="006E2336">
      <w:pPr>
        <w:pStyle w:val="ListParagraph"/>
        <w:numPr>
          <w:ilvl w:val="1"/>
          <w:numId w:val="34"/>
        </w:numPr>
        <w:tabs>
          <w:tab w:val="left" w:pos="4590"/>
        </w:tabs>
        <w:spacing w:before="0" w:after="0"/>
      </w:pPr>
      <w:r>
        <w:t>Likelihood of failure distributed between minimum of 9.214e-01 and maximum of 9.214e-01.,</w:t>
      </w:r>
    </w:p>
    <w:p w14:paraId="2DD667A7" w14:textId="77777777" w:rsidR="00462539" w:rsidRDefault="00462539" w:rsidP="006E2336">
      <w:pPr>
        <w:pStyle w:val="ListParagraph"/>
        <w:numPr>
          <w:ilvl w:val="1"/>
          <w:numId w:val="34"/>
        </w:numPr>
        <w:tabs>
          <w:tab w:val="left" w:pos="4590"/>
        </w:tabs>
        <w:spacing w:before="0" w:after="0"/>
      </w:pPr>
      <w:r>
        <w:t>Consequence of failure distributed between minimum of $1.41 and maximum of $1.43 Millions of dollars,</w:t>
      </w:r>
    </w:p>
    <w:p w14:paraId="15533003" w14:textId="77777777" w:rsidR="00462539" w:rsidRDefault="00462539" w:rsidP="006E2336">
      <w:pPr>
        <w:pStyle w:val="ListParagraph"/>
        <w:numPr>
          <w:ilvl w:val="1"/>
          <w:numId w:val="34"/>
        </w:numPr>
        <w:tabs>
          <w:tab w:val="left" w:pos="4590"/>
        </w:tabs>
        <w:spacing w:before="0" w:after="0"/>
      </w:pPr>
      <w:r>
        <w:t>Leak scenario:</w:t>
      </w:r>
    </w:p>
    <w:p w14:paraId="33659B5D" w14:textId="77777777" w:rsidR="00462539" w:rsidRDefault="00462539" w:rsidP="006E2336">
      <w:pPr>
        <w:pStyle w:val="ListParagraph"/>
        <w:numPr>
          <w:ilvl w:val="2"/>
          <w:numId w:val="34"/>
        </w:numPr>
        <w:tabs>
          <w:tab w:val="left" w:pos="4590"/>
        </w:tabs>
        <w:spacing w:before="0" w:after="0"/>
      </w:pPr>
      <w:r>
        <w:t>Environmental cost between minimum of $0.20 and maximum of $0.20 Millions of dollars</w:t>
      </w:r>
    </w:p>
    <w:p w14:paraId="5C060212" w14:textId="77777777" w:rsidR="00462539" w:rsidRDefault="00462539" w:rsidP="006E2336">
      <w:pPr>
        <w:pStyle w:val="ListParagraph"/>
        <w:numPr>
          <w:ilvl w:val="2"/>
          <w:numId w:val="34"/>
        </w:numPr>
        <w:tabs>
          <w:tab w:val="left" w:pos="4590"/>
        </w:tabs>
        <w:spacing w:before="0" w:after="0"/>
      </w:pPr>
      <w:r>
        <w:t>Spill volume is between a minimum of 1854.82 and maximum of 1869.87 gallons,</w:t>
      </w:r>
    </w:p>
    <w:p w14:paraId="6D8A4AB9" w14:textId="77777777" w:rsidR="00462539" w:rsidRDefault="00462539" w:rsidP="006E2336">
      <w:pPr>
        <w:pStyle w:val="ListParagraph"/>
        <w:numPr>
          <w:ilvl w:val="1"/>
          <w:numId w:val="34"/>
        </w:numPr>
        <w:tabs>
          <w:tab w:val="left" w:pos="4590"/>
        </w:tabs>
        <w:spacing w:before="0" w:after="0"/>
      </w:pPr>
      <w:r>
        <w:t>Rupture scenario:</w:t>
      </w:r>
    </w:p>
    <w:p w14:paraId="6D618168" w14:textId="77777777" w:rsidR="00462539" w:rsidRDefault="00462539" w:rsidP="006E2336">
      <w:pPr>
        <w:pStyle w:val="ListParagraph"/>
        <w:numPr>
          <w:ilvl w:val="2"/>
          <w:numId w:val="34"/>
        </w:numPr>
        <w:tabs>
          <w:tab w:val="left" w:pos="4590"/>
        </w:tabs>
        <w:spacing w:before="0" w:after="0"/>
      </w:pPr>
      <w:r>
        <w:t>Environmental cost between minimum of $25.68 and maximum of $25.89 Millions of dollars</w:t>
      </w:r>
    </w:p>
    <w:p w14:paraId="50AE69B1" w14:textId="77777777" w:rsidR="00462539" w:rsidRDefault="00462539" w:rsidP="006E2336">
      <w:pPr>
        <w:pStyle w:val="ListParagraph"/>
        <w:numPr>
          <w:ilvl w:val="2"/>
          <w:numId w:val="34"/>
        </w:numPr>
        <w:tabs>
          <w:tab w:val="left" w:pos="4590"/>
        </w:tabs>
        <w:spacing w:before="0" w:after="0"/>
      </w:pPr>
      <w:r>
        <w:t>Spill volume is between a minimum of 242322.23 and maximum of 244289.53 gallons,</w:t>
      </w:r>
    </w:p>
    <w:p w14:paraId="4E198F54" w14:textId="77777777" w:rsidR="00462539" w:rsidRDefault="00462539" w:rsidP="006E2336">
      <w:pPr>
        <w:pStyle w:val="ListParagraph"/>
        <w:numPr>
          <w:ilvl w:val="1"/>
          <w:numId w:val="34"/>
        </w:numPr>
        <w:tabs>
          <w:tab w:val="left" w:pos="4590"/>
        </w:tabs>
        <w:spacing w:before="0" w:after="0"/>
      </w:pPr>
      <w:r>
        <w:t>Puncture scenario:</w:t>
      </w:r>
    </w:p>
    <w:p w14:paraId="459C7629" w14:textId="77777777" w:rsidR="00462539" w:rsidRDefault="00462539" w:rsidP="006E2336">
      <w:pPr>
        <w:pStyle w:val="ListParagraph"/>
        <w:numPr>
          <w:ilvl w:val="2"/>
          <w:numId w:val="34"/>
        </w:numPr>
        <w:tabs>
          <w:tab w:val="left" w:pos="4590"/>
        </w:tabs>
        <w:spacing w:before="0" w:after="0"/>
      </w:pPr>
      <w:r>
        <w:t>Environmental cost between minimum of $6.46 and maximum of $6.51 Millions of dollars</w:t>
      </w:r>
    </w:p>
    <w:p w14:paraId="1E6DEB46" w14:textId="77777777" w:rsidR="00462539" w:rsidRDefault="00462539" w:rsidP="006E2336">
      <w:pPr>
        <w:pStyle w:val="ListParagraph"/>
        <w:numPr>
          <w:ilvl w:val="2"/>
          <w:numId w:val="34"/>
        </w:numPr>
        <w:tabs>
          <w:tab w:val="left" w:pos="4590"/>
        </w:tabs>
        <w:spacing w:before="0" w:after="0"/>
      </w:pPr>
      <w:r>
        <w:t>Spill volume is between a minimum of 60945.04 and maximum of 61439.82 gallons,</w:t>
      </w:r>
    </w:p>
    <w:p w14:paraId="79E790E0" w14:textId="77777777" w:rsidR="00462539" w:rsidRDefault="00462539" w:rsidP="006E2336">
      <w:pPr>
        <w:pStyle w:val="ListParagraph"/>
        <w:numPr>
          <w:ilvl w:val="1"/>
          <w:numId w:val="34"/>
        </w:numPr>
        <w:tabs>
          <w:tab w:val="left" w:pos="4590"/>
        </w:tabs>
        <w:spacing w:before="0" w:after="0"/>
      </w:pPr>
      <w:r>
        <w:lastRenderedPageBreak/>
        <w:t>Product type is Crude Oil.</w:t>
      </w:r>
    </w:p>
    <w:p w14:paraId="43ADE746" w14:textId="77777777" w:rsidR="00462539" w:rsidRDefault="00462539" w:rsidP="006E2336">
      <w:pPr>
        <w:pStyle w:val="ListParagraph"/>
        <w:numPr>
          <w:ilvl w:val="1"/>
          <w:numId w:val="34"/>
        </w:numPr>
        <w:tabs>
          <w:tab w:val="left" w:pos="4590"/>
        </w:tabs>
        <w:spacing w:before="0" w:after="0"/>
      </w:pPr>
      <w:r>
        <w:t>Land Use is distributed as follows</w:t>
      </w:r>
    </w:p>
    <w:p w14:paraId="018E32B0" w14:textId="77777777" w:rsidR="00462539" w:rsidRDefault="00462539" w:rsidP="006E2336">
      <w:pPr>
        <w:pStyle w:val="ListParagraph"/>
        <w:numPr>
          <w:ilvl w:val="2"/>
          <w:numId w:val="34"/>
        </w:numPr>
        <w:tabs>
          <w:tab w:val="left" w:pos="4590"/>
        </w:tabs>
        <w:spacing w:before="0" w:after="0"/>
      </w:pPr>
      <w:r>
        <w:t>Agricultural: 761.03"</w:t>
      </w:r>
    </w:p>
    <w:p w14:paraId="473B3DA3" w14:textId="77777777" w:rsidR="00462539" w:rsidRDefault="00462539" w:rsidP="006E2336">
      <w:pPr>
        <w:pStyle w:val="ListParagraph"/>
        <w:numPr>
          <w:ilvl w:val="0"/>
          <w:numId w:val="34"/>
        </w:numPr>
        <w:tabs>
          <w:tab w:val="left" w:pos="4590"/>
        </w:tabs>
        <w:spacing w:before="0" w:after="0"/>
      </w:pPr>
      <w:r>
        <w:t>"RAINBOW LAKE TO CADOTTE NPS 20,</w:t>
      </w:r>
    </w:p>
    <w:p w14:paraId="46B87CCB" w14:textId="77777777" w:rsidR="00462539" w:rsidRDefault="00462539" w:rsidP="006E2336">
      <w:pPr>
        <w:pStyle w:val="ListParagraph"/>
        <w:numPr>
          <w:ilvl w:val="1"/>
          <w:numId w:val="34"/>
        </w:numPr>
        <w:tabs>
          <w:tab w:val="left" w:pos="4590"/>
        </w:tabs>
        <w:spacing w:before="0" w:after="0"/>
      </w:pPr>
      <w:r>
        <w:t>Total Cumulative Length (m):</w:t>
      </w:r>
      <w:r>
        <w:tab/>
        <w:t>556.81,</w:t>
      </w:r>
    </w:p>
    <w:p w14:paraId="2E98503D" w14:textId="77777777" w:rsidR="00462539" w:rsidRDefault="00462539" w:rsidP="006E2336">
      <w:pPr>
        <w:pStyle w:val="ListParagraph"/>
        <w:numPr>
          <w:ilvl w:val="2"/>
          <w:numId w:val="34"/>
        </w:numPr>
        <w:tabs>
          <w:tab w:val="left" w:pos="4590"/>
        </w:tabs>
        <w:spacing w:before="0" w:after="0"/>
      </w:pPr>
      <w:r>
        <w:t>SCC Method 2 :</w:t>
      </w:r>
      <w:r>
        <w:tab/>
        <w:t>209.97</w:t>
      </w:r>
    </w:p>
    <w:p w14:paraId="244AFB7E" w14:textId="77777777" w:rsidR="00462539" w:rsidRDefault="00462539" w:rsidP="006E2336">
      <w:pPr>
        <w:pStyle w:val="ListParagraph"/>
        <w:numPr>
          <w:ilvl w:val="2"/>
          <w:numId w:val="34"/>
        </w:numPr>
        <w:tabs>
          <w:tab w:val="left" w:pos="4590"/>
        </w:tabs>
        <w:spacing w:before="0" w:after="0"/>
      </w:pPr>
      <w:r>
        <w:t>MD Method 2 :</w:t>
      </w:r>
      <w:r>
        <w:tab/>
        <w:t>329.96</w:t>
      </w:r>
    </w:p>
    <w:p w14:paraId="6B9EE79D" w14:textId="77777777" w:rsidR="00462539" w:rsidRDefault="00462539" w:rsidP="006E2336">
      <w:pPr>
        <w:pStyle w:val="ListParagraph"/>
        <w:numPr>
          <w:ilvl w:val="2"/>
          <w:numId w:val="34"/>
        </w:numPr>
        <w:tabs>
          <w:tab w:val="left" w:pos="4590"/>
        </w:tabs>
        <w:spacing w:before="0" w:after="0"/>
      </w:pPr>
      <w:r>
        <w:t>CT :</w:t>
      </w:r>
      <w:r>
        <w:tab/>
        <w:t>16.87</w:t>
      </w:r>
    </w:p>
    <w:p w14:paraId="4A285FE1" w14:textId="77777777" w:rsidR="00462539" w:rsidRDefault="00462539" w:rsidP="006E2336">
      <w:pPr>
        <w:pStyle w:val="ListParagraph"/>
        <w:numPr>
          <w:ilvl w:val="1"/>
          <w:numId w:val="34"/>
        </w:numPr>
        <w:tabs>
          <w:tab w:val="left" w:pos="4590"/>
        </w:tabs>
        <w:spacing w:before="0" w:after="0"/>
      </w:pPr>
      <w:r>
        <w:t>Likelihood of failure distributed between minimum of 1.053e-01 and maximum of 3.939e-01.,</w:t>
      </w:r>
    </w:p>
    <w:p w14:paraId="09F31FAC" w14:textId="77777777" w:rsidR="00462539" w:rsidRDefault="00462539" w:rsidP="006E2336">
      <w:pPr>
        <w:pStyle w:val="ListParagraph"/>
        <w:numPr>
          <w:ilvl w:val="1"/>
          <w:numId w:val="34"/>
        </w:numPr>
        <w:tabs>
          <w:tab w:val="left" w:pos="4590"/>
        </w:tabs>
        <w:spacing w:before="0" w:after="0"/>
      </w:pPr>
      <w:r>
        <w:t>Consequence of failure distributed between minimum of $12.01 and maximum of $52.13 Millions of dollars,</w:t>
      </w:r>
    </w:p>
    <w:p w14:paraId="4F12B04C" w14:textId="77777777" w:rsidR="00462539" w:rsidRDefault="00462539" w:rsidP="006E2336">
      <w:pPr>
        <w:pStyle w:val="ListParagraph"/>
        <w:numPr>
          <w:ilvl w:val="1"/>
          <w:numId w:val="34"/>
        </w:numPr>
        <w:tabs>
          <w:tab w:val="left" w:pos="4590"/>
        </w:tabs>
        <w:spacing w:before="0" w:after="0"/>
      </w:pPr>
      <w:r>
        <w:t>Leak scenario:</w:t>
      </w:r>
    </w:p>
    <w:p w14:paraId="1B0230E6" w14:textId="77777777" w:rsidR="00462539" w:rsidRDefault="00462539" w:rsidP="006E2336">
      <w:pPr>
        <w:pStyle w:val="ListParagraph"/>
        <w:numPr>
          <w:ilvl w:val="2"/>
          <w:numId w:val="34"/>
        </w:numPr>
        <w:tabs>
          <w:tab w:val="left" w:pos="4590"/>
        </w:tabs>
        <w:spacing w:before="0" w:after="0"/>
      </w:pPr>
      <w:r>
        <w:t>Environmental cost between minimum of $0.21 and maximum of $0.37 Millions of dollars</w:t>
      </w:r>
    </w:p>
    <w:p w14:paraId="3E1AA080" w14:textId="77777777" w:rsidR="00462539" w:rsidRDefault="00462539" w:rsidP="006E2336">
      <w:pPr>
        <w:pStyle w:val="ListParagraph"/>
        <w:numPr>
          <w:ilvl w:val="2"/>
          <w:numId w:val="34"/>
        </w:numPr>
        <w:tabs>
          <w:tab w:val="left" w:pos="4590"/>
        </w:tabs>
        <w:spacing w:before="0" w:after="0"/>
      </w:pPr>
      <w:r>
        <w:t>Spill volume is between a minimum of 1673.49 and maximum of 2554.65 gallons,</w:t>
      </w:r>
    </w:p>
    <w:p w14:paraId="1E8C2A24" w14:textId="77777777" w:rsidR="00462539" w:rsidRDefault="00462539" w:rsidP="006E2336">
      <w:pPr>
        <w:pStyle w:val="ListParagraph"/>
        <w:numPr>
          <w:ilvl w:val="1"/>
          <w:numId w:val="34"/>
        </w:numPr>
        <w:tabs>
          <w:tab w:val="left" w:pos="4590"/>
        </w:tabs>
        <w:spacing w:before="0" w:after="0"/>
      </w:pPr>
      <w:r>
        <w:t>Rupture scenario:</w:t>
      </w:r>
    </w:p>
    <w:p w14:paraId="0239602D" w14:textId="77777777" w:rsidR="00462539" w:rsidRDefault="00462539" w:rsidP="006E2336">
      <w:pPr>
        <w:pStyle w:val="ListParagraph"/>
        <w:numPr>
          <w:ilvl w:val="2"/>
          <w:numId w:val="34"/>
        </w:numPr>
        <w:tabs>
          <w:tab w:val="left" w:pos="4590"/>
        </w:tabs>
        <w:spacing w:before="0" w:after="0"/>
      </w:pPr>
      <w:r>
        <w:t>Environmental cost between minimum of $32.90 and maximum of $120.84 Millions of dollars</w:t>
      </w:r>
    </w:p>
    <w:p w14:paraId="6E2B618E" w14:textId="77777777" w:rsidR="00462539" w:rsidRDefault="00462539" w:rsidP="006E2336">
      <w:pPr>
        <w:pStyle w:val="ListParagraph"/>
        <w:numPr>
          <w:ilvl w:val="2"/>
          <w:numId w:val="34"/>
        </w:numPr>
        <w:tabs>
          <w:tab w:val="left" w:pos="4590"/>
        </w:tabs>
        <w:spacing w:before="0" w:after="0"/>
      </w:pPr>
      <w:r>
        <w:t>Spill volume is between a minimum of 184947.54 and maximum of 1140132.84 gallons,</w:t>
      </w:r>
    </w:p>
    <w:p w14:paraId="114A822C" w14:textId="77777777" w:rsidR="00462539" w:rsidRDefault="00462539" w:rsidP="006E2336">
      <w:pPr>
        <w:pStyle w:val="ListParagraph"/>
        <w:numPr>
          <w:ilvl w:val="1"/>
          <w:numId w:val="34"/>
        </w:numPr>
        <w:tabs>
          <w:tab w:val="left" w:pos="4590"/>
        </w:tabs>
        <w:spacing w:before="0" w:after="0"/>
      </w:pPr>
      <w:r>
        <w:t>Puncture scenario:</w:t>
      </w:r>
    </w:p>
    <w:p w14:paraId="727086A8" w14:textId="77777777" w:rsidR="00462539" w:rsidRDefault="00462539" w:rsidP="006E2336">
      <w:pPr>
        <w:pStyle w:val="ListParagraph"/>
        <w:numPr>
          <w:ilvl w:val="2"/>
          <w:numId w:val="34"/>
        </w:numPr>
        <w:tabs>
          <w:tab w:val="left" w:pos="4590"/>
        </w:tabs>
        <w:spacing w:before="0" w:after="0"/>
      </w:pPr>
      <w:r>
        <w:t>Environmental cost between minimum of $6.96 and maximum of $12.22 Millions of dollars</w:t>
      </w:r>
    </w:p>
    <w:p w14:paraId="61EACF78" w14:textId="77777777" w:rsidR="00462539" w:rsidRDefault="00462539" w:rsidP="006E2336">
      <w:pPr>
        <w:pStyle w:val="ListParagraph"/>
        <w:numPr>
          <w:ilvl w:val="2"/>
          <w:numId w:val="34"/>
        </w:numPr>
        <w:tabs>
          <w:tab w:val="left" w:pos="4590"/>
        </w:tabs>
        <w:spacing w:before="0" w:after="0"/>
      </w:pPr>
      <w:r>
        <w:t>Spill volume is between a minimum of 54987.09 and maximum of 83939.9 gallons,</w:t>
      </w:r>
    </w:p>
    <w:p w14:paraId="082612ED" w14:textId="77777777" w:rsidR="00462539" w:rsidRDefault="00462539" w:rsidP="006E2336">
      <w:pPr>
        <w:pStyle w:val="ListParagraph"/>
        <w:numPr>
          <w:ilvl w:val="1"/>
          <w:numId w:val="34"/>
        </w:numPr>
        <w:tabs>
          <w:tab w:val="left" w:pos="4590"/>
        </w:tabs>
        <w:spacing w:before="0" w:after="0"/>
      </w:pPr>
      <w:r>
        <w:t>Product type is Crude Oil.</w:t>
      </w:r>
    </w:p>
    <w:p w14:paraId="37B0C9E4" w14:textId="77777777" w:rsidR="00462539" w:rsidRDefault="00462539" w:rsidP="006E2336">
      <w:pPr>
        <w:pStyle w:val="ListParagraph"/>
        <w:numPr>
          <w:ilvl w:val="1"/>
          <w:numId w:val="34"/>
        </w:numPr>
        <w:tabs>
          <w:tab w:val="left" w:pos="4590"/>
        </w:tabs>
        <w:spacing w:before="0" w:after="0"/>
      </w:pPr>
      <w:r>
        <w:t>Land Use is distributed as follows</w:t>
      </w:r>
    </w:p>
    <w:p w14:paraId="143E07B9" w14:textId="77777777" w:rsidR="00462539" w:rsidRDefault="00462539" w:rsidP="006E2336">
      <w:pPr>
        <w:pStyle w:val="ListParagraph"/>
        <w:numPr>
          <w:ilvl w:val="2"/>
          <w:numId w:val="34"/>
        </w:numPr>
        <w:tabs>
          <w:tab w:val="left" w:pos="4590"/>
        </w:tabs>
        <w:spacing w:before="0" w:after="0"/>
      </w:pPr>
      <w:r>
        <w:t>Agricultural: 170.37, Forested: 210.49, Remote: 149.98, Water Course: 25.97"</w:t>
      </w:r>
    </w:p>
    <w:p w14:paraId="2ABAFA28" w14:textId="77777777" w:rsidR="00462539" w:rsidRDefault="00462539" w:rsidP="006E2336">
      <w:pPr>
        <w:pStyle w:val="ListParagraph"/>
        <w:numPr>
          <w:ilvl w:val="0"/>
          <w:numId w:val="34"/>
        </w:numPr>
        <w:tabs>
          <w:tab w:val="left" w:pos="4590"/>
        </w:tabs>
        <w:spacing w:before="0" w:after="0"/>
      </w:pPr>
      <w:r>
        <w:t>"Access C5 Line 36,</w:t>
      </w:r>
    </w:p>
    <w:p w14:paraId="621BA1FA" w14:textId="77777777" w:rsidR="00462539" w:rsidRDefault="00462539" w:rsidP="006E2336">
      <w:pPr>
        <w:pStyle w:val="ListParagraph"/>
        <w:numPr>
          <w:ilvl w:val="1"/>
          <w:numId w:val="34"/>
        </w:numPr>
        <w:tabs>
          <w:tab w:val="left" w:pos="4590"/>
        </w:tabs>
        <w:spacing w:before="0" w:after="0"/>
      </w:pPr>
      <w:r>
        <w:t>Total Cumulative Length (m):</w:t>
      </w:r>
      <w:r>
        <w:tab/>
        <w:t>404.28,</w:t>
      </w:r>
    </w:p>
    <w:p w14:paraId="5921DEAB" w14:textId="77777777" w:rsidR="00462539" w:rsidRDefault="00462539" w:rsidP="006E2336">
      <w:pPr>
        <w:pStyle w:val="ListParagraph"/>
        <w:numPr>
          <w:ilvl w:val="2"/>
          <w:numId w:val="34"/>
        </w:numPr>
        <w:tabs>
          <w:tab w:val="left" w:pos="4590"/>
        </w:tabs>
        <w:spacing w:before="0" w:after="0"/>
      </w:pPr>
      <w:r>
        <w:t>EC Method 1 :</w:t>
      </w:r>
      <w:r>
        <w:tab/>
        <w:t>404.28</w:t>
      </w:r>
    </w:p>
    <w:p w14:paraId="036820B7" w14:textId="77777777" w:rsidR="00462539" w:rsidRDefault="00462539" w:rsidP="006E2336">
      <w:pPr>
        <w:pStyle w:val="ListParagraph"/>
        <w:numPr>
          <w:ilvl w:val="1"/>
          <w:numId w:val="34"/>
        </w:numPr>
        <w:tabs>
          <w:tab w:val="left" w:pos="4590"/>
        </w:tabs>
        <w:spacing w:before="0" w:after="0"/>
      </w:pPr>
      <w:r>
        <w:t>Likelihood of failure distributed between minimum of 9.902e-01 and maximum of 9.907e-01.,</w:t>
      </w:r>
    </w:p>
    <w:p w14:paraId="4CBBB0BF" w14:textId="77777777" w:rsidR="00462539" w:rsidRDefault="00462539" w:rsidP="006E2336">
      <w:pPr>
        <w:pStyle w:val="ListParagraph"/>
        <w:numPr>
          <w:ilvl w:val="1"/>
          <w:numId w:val="34"/>
        </w:numPr>
        <w:tabs>
          <w:tab w:val="left" w:pos="4590"/>
        </w:tabs>
        <w:spacing w:before="0" w:after="0"/>
      </w:pPr>
      <w:r>
        <w:t>Consequence of failure distributed between minimum of $1.21 and maximum of $1.24 Millions of dollars,</w:t>
      </w:r>
    </w:p>
    <w:p w14:paraId="577865EE" w14:textId="77777777" w:rsidR="00462539" w:rsidRDefault="00462539" w:rsidP="006E2336">
      <w:pPr>
        <w:pStyle w:val="ListParagraph"/>
        <w:numPr>
          <w:ilvl w:val="1"/>
          <w:numId w:val="34"/>
        </w:numPr>
        <w:tabs>
          <w:tab w:val="left" w:pos="4590"/>
        </w:tabs>
        <w:spacing w:before="0" w:after="0"/>
      </w:pPr>
      <w:r>
        <w:t>Leak scenario:</w:t>
      </w:r>
    </w:p>
    <w:p w14:paraId="40EB2D6F" w14:textId="77777777" w:rsidR="00462539" w:rsidRDefault="00462539" w:rsidP="006E2336">
      <w:pPr>
        <w:pStyle w:val="ListParagraph"/>
        <w:numPr>
          <w:ilvl w:val="2"/>
          <w:numId w:val="34"/>
        </w:numPr>
        <w:tabs>
          <w:tab w:val="left" w:pos="4590"/>
        </w:tabs>
        <w:spacing w:before="0" w:after="0"/>
      </w:pPr>
      <w:r>
        <w:t>Environmental cost between minimum of $0.13 and maximum of $0.14 Millions of dollars</w:t>
      </w:r>
    </w:p>
    <w:p w14:paraId="193ACA3A" w14:textId="77777777" w:rsidR="00462539" w:rsidRDefault="00462539" w:rsidP="006E2336">
      <w:pPr>
        <w:pStyle w:val="ListParagraph"/>
        <w:numPr>
          <w:ilvl w:val="2"/>
          <w:numId w:val="34"/>
        </w:numPr>
        <w:tabs>
          <w:tab w:val="left" w:pos="4590"/>
        </w:tabs>
        <w:spacing w:before="0" w:after="0"/>
      </w:pPr>
      <w:r>
        <w:t>Spill volume is between a minimum of 1973.44 and maximum of 1981.77 gallons,</w:t>
      </w:r>
    </w:p>
    <w:p w14:paraId="7F6CD0CF" w14:textId="77777777" w:rsidR="00462539" w:rsidRDefault="00462539" w:rsidP="006E2336">
      <w:pPr>
        <w:pStyle w:val="ListParagraph"/>
        <w:numPr>
          <w:ilvl w:val="1"/>
          <w:numId w:val="34"/>
        </w:numPr>
        <w:tabs>
          <w:tab w:val="left" w:pos="4590"/>
        </w:tabs>
        <w:spacing w:before="0" w:after="0"/>
      </w:pPr>
      <w:r>
        <w:t>Rupture scenario:</w:t>
      </w:r>
    </w:p>
    <w:p w14:paraId="0C9388D1" w14:textId="77777777" w:rsidR="00462539" w:rsidRDefault="00462539" w:rsidP="006E2336">
      <w:pPr>
        <w:pStyle w:val="ListParagraph"/>
        <w:numPr>
          <w:ilvl w:val="2"/>
          <w:numId w:val="34"/>
        </w:numPr>
        <w:tabs>
          <w:tab w:val="left" w:pos="4590"/>
        </w:tabs>
        <w:spacing w:before="0" w:after="0"/>
      </w:pPr>
      <w:r>
        <w:t>Environmental cost between minimum of $38.08 and maximum of $38.24 Millions of dollars</w:t>
      </w:r>
    </w:p>
    <w:p w14:paraId="12F477E5" w14:textId="77777777" w:rsidR="00462539" w:rsidRDefault="00462539" w:rsidP="006E2336">
      <w:pPr>
        <w:pStyle w:val="ListParagraph"/>
        <w:numPr>
          <w:ilvl w:val="2"/>
          <w:numId w:val="34"/>
        </w:numPr>
        <w:tabs>
          <w:tab w:val="left" w:pos="4590"/>
        </w:tabs>
        <w:spacing w:before="0" w:after="0"/>
      </w:pPr>
      <w:r>
        <w:t>Spill volume is between a minimum of 558809.69 and maximum of 561166.98 gallons,</w:t>
      </w:r>
    </w:p>
    <w:p w14:paraId="47A847FC" w14:textId="77777777" w:rsidR="00462539" w:rsidRDefault="00462539" w:rsidP="006E2336">
      <w:pPr>
        <w:pStyle w:val="ListParagraph"/>
        <w:numPr>
          <w:ilvl w:val="1"/>
          <w:numId w:val="34"/>
        </w:numPr>
        <w:tabs>
          <w:tab w:val="left" w:pos="4590"/>
        </w:tabs>
        <w:spacing w:before="0" w:after="0"/>
      </w:pPr>
      <w:r>
        <w:t>Puncture scenario:</w:t>
      </w:r>
    </w:p>
    <w:p w14:paraId="1DDE6671" w14:textId="77777777" w:rsidR="00462539" w:rsidRDefault="00462539" w:rsidP="006E2336">
      <w:pPr>
        <w:pStyle w:val="ListParagraph"/>
        <w:numPr>
          <w:ilvl w:val="2"/>
          <w:numId w:val="34"/>
        </w:numPr>
        <w:tabs>
          <w:tab w:val="left" w:pos="4590"/>
        </w:tabs>
        <w:spacing w:before="0" w:after="0"/>
      </w:pPr>
      <w:r>
        <w:lastRenderedPageBreak/>
        <w:t>Environmental cost between minimum of $4.42 and maximum of $4.44 Millions of dollars</w:t>
      </w:r>
    </w:p>
    <w:p w14:paraId="780CB2FF" w14:textId="77777777" w:rsidR="00462539" w:rsidRDefault="00462539" w:rsidP="006E2336">
      <w:pPr>
        <w:pStyle w:val="ListParagraph"/>
        <w:numPr>
          <w:ilvl w:val="2"/>
          <w:numId w:val="34"/>
        </w:numPr>
        <w:tabs>
          <w:tab w:val="left" w:pos="4590"/>
        </w:tabs>
        <w:spacing w:before="0" w:after="0"/>
      </w:pPr>
      <w:r>
        <w:t>Spill volume is between a minimum of 64842.88 and maximum of 65116.41 gallons,</w:t>
      </w:r>
    </w:p>
    <w:p w14:paraId="1A3BD873" w14:textId="77777777" w:rsidR="00462539" w:rsidRDefault="00462539" w:rsidP="006E2336">
      <w:pPr>
        <w:pStyle w:val="ListParagraph"/>
        <w:numPr>
          <w:ilvl w:val="1"/>
          <w:numId w:val="34"/>
        </w:numPr>
        <w:tabs>
          <w:tab w:val="left" w:pos="4590"/>
        </w:tabs>
        <w:spacing w:before="0" w:after="0"/>
      </w:pPr>
      <w:r>
        <w:t>Product type is LVP Products.</w:t>
      </w:r>
    </w:p>
    <w:p w14:paraId="04EB7857" w14:textId="77777777" w:rsidR="00462539" w:rsidRDefault="00462539" w:rsidP="006E2336">
      <w:pPr>
        <w:pStyle w:val="ListParagraph"/>
        <w:numPr>
          <w:ilvl w:val="1"/>
          <w:numId w:val="34"/>
        </w:numPr>
        <w:tabs>
          <w:tab w:val="left" w:pos="4590"/>
        </w:tabs>
        <w:spacing w:before="0" w:after="0"/>
      </w:pPr>
      <w:r>
        <w:t>Land Use is distributed as follows</w:t>
      </w:r>
    </w:p>
    <w:p w14:paraId="58745CCC" w14:textId="77777777" w:rsidR="00462539" w:rsidRDefault="00462539" w:rsidP="006E2336">
      <w:pPr>
        <w:pStyle w:val="ListParagraph"/>
        <w:numPr>
          <w:ilvl w:val="2"/>
          <w:numId w:val="34"/>
        </w:numPr>
        <w:tabs>
          <w:tab w:val="left" w:pos="4590"/>
        </w:tabs>
        <w:spacing w:before="0" w:after="0"/>
      </w:pPr>
      <w:r>
        <w:t>Commercial/Industrial: 404.28"</w:t>
      </w:r>
    </w:p>
    <w:p w14:paraId="0318EAFC" w14:textId="77777777" w:rsidR="00462539" w:rsidRDefault="00462539" w:rsidP="006E2336">
      <w:pPr>
        <w:pStyle w:val="ListParagraph"/>
        <w:numPr>
          <w:ilvl w:val="0"/>
          <w:numId w:val="34"/>
        </w:numPr>
        <w:tabs>
          <w:tab w:val="left" w:pos="4590"/>
        </w:tabs>
        <w:spacing w:before="0" w:after="0"/>
      </w:pPr>
      <w:r>
        <w:t>"Access C5 Line 37,</w:t>
      </w:r>
    </w:p>
    <w:p w14:paraId="6DFB7619" w14:textId="77777777" w:rsidR="00462539" w:rsidRDefault="00462539" w:rsidP="006E2336">
      <w:pPr>
        <w:pStyle w:val="ListParagraph"/>
        <w:numPr>
          <w:ilvl w:val="1"/>
          <w:numId w:val="34"/>
        </w:numPr>
        <w:tabs>
          <w:tab w:val="left" w:pos="4590"/>
        </w:tabs>
        <w:spacing w:before="0" w:after="0"/>
      </w:pPr>
      <w:r>
        <w:t>Total Cumulative Length (m):</w:t>
      </w:r>
      <w:r>
        <w:tab/>
        <w:t>404.14,</w:t>
      </w:r>
    </w:p>
    <w:p w14:paraId="62EE91E5" w14:textId="77777777" w:rsidR="00462539" w:rsidRDefault="00462539" w:rsidP="006E2336">
      <w:pPr>
        <w:pStyle w:val="ListParagraph"/>
        <w:numPr>
          <w:ilvl w:val="2"/>
          <w:numId w:val="34"/>
        </w:numPr>
        <w:tabs>
          <w:tab w:val="left" w:pos="4590"/>
        </w:tabs>
        <w:spacing w:before="0" w:after="0"/>
      </w:pPr>
      <w:r>
        <w:t>EC Method 1 :</w:t>
      </w:r>
      <w:r>
        <w:tab/>
        <w:t>404.14</w:t>
      </w:r>
    </w:p>
    <w:p w14:paraId="755FF5D9" w14:textId="77777777" w:rsidR="00462539" w:rsidRDefault="00462539" w:rsidP="006E2336">
      <w:pPr>
        <w:pStyle w:val="ListParagraph"/>
        <w:numPr>
          <w:ilvl w:val="1"/>
          <w:numId w:val="34"/>
        </w:numPr>
        <w:tabs>
          <w:tab w:val="left" w:pos="4590"/>
        </w:tabs>
        <w:spacing w:before="0" w:after="0"/>
      </w:pPr>
      <w:r>
        <w:t>Likelihood of failure distributed between minimum of 9.902e-01 and maximum of 9.907e-01.,</w:t>
      </w:r>
    </w:p>
    <w:p w14:paraId="7D67891A" w14:textId="77777777" w:rsidR="00462539" w:rsidRDefault="00462539" w:rsidP="006E2336">
      <w:pPr>
        <w:pStyle w:val="ListParagraph"/>
        <w:numPr>
          <w:ilvl w:val="1"/>
          <w:numId w:val="34"/>
        </w:numPr>
        <w:tabs>
          <w:tab w:val="left" w:pos="4590"/>
        </w:tabs>
        <w:spacing w:before="0" w:after="0"/>
      </w:pPr>
      <w:r>
        <w:t>Consequence of failure distributed between minimum of $1.21 and maximum of $1.24 Millions of dollars,</w:t>
      </w:r>
    </w:p>
    <w:p w14:paraId="0803B3A5" w14:textId="77777777" w:rsidR="00462539" w:rsidRDefault="00462539" w:rsidP="006E2336">
      <w:pPr>
        <w:pStyle w:val="ListParagraph"/>
        <w:numPr>
          <w:ilvl w:val="1"/>
          <w:numId w:val="34"/>
        </w:numPr>
        <w:tabs>
          <w:tab w:val="left" w:pos="4590"/>
        </w:tabs>
        <w:spacing w:before="0" w:after="0"/>
      </w:pPr>
      <w:r>
        <w:t>Leak scenario:</w:t>
      </w:r>
    </w:p>
    <w:p w14:paraId="110F6489" w14:textId="77777777" w:rsidR="00462539" w:rsidRDefault="00462539" w:rsidP="006E2336">
      <w:pPr>
        <w:pStyle w:val="ListParagraph"/>
        <w:numPr>
          <w:ilvl w:val="2"/>
          <w:numId w:val="34"/>
        </w:numPr>
        <w:tabs>
          <w:tab w:val="left" w:pos="4590"/>
        </w:tabs>
        <w:spacing w:before="0" w:after="0"/>
      </w:pPr>
      <w:r>
        <w:t>Environmental cost between minimum of $0.13 and maximum of $0.14 Millions of dollars</w:t>
      </w:r>
    </w:p>
    <w:p w14:paraId="169099F6" w14:textId="77777777" w:rsidR="00462539" w:rsidRDefault="00462539" w:rsidP="006E2336">
      <w:pPr>
        <w:pStyle w:val="ListParagraph"/>
        <w:numPr>
          <w:ilvl w:val="2"/>
          <w:numId w:val="34"/>
        </w:numPr>
        <w:tabs>
          <w:tab w:val="left" w:pos="4590"/>
        </w:tabs>
        <w:spacing w:before="0" w:after="0"/>
      </w:pPr>
      <w:r>
        <w:t>Spill volume is between a minimum of 1973.44 and maximum of 1981.77 gallons,</w:t>
      </w:r>
    </w:p>
    <w:p w14:paraId="446F4311" w14:textId="77777777" w:rsidR="00462539" w:rsidRDefault="00462539" w:rsidP="006E2336">
      <w:pPr>
        <w:pStyle w:val="ListParagraph"/>
        <w:numPr>
          <w:ilvl w:val="1"/>
          <w:numId w:val="34"/>
        </w:numPr>
        <w:tabs>
          <w:tab w:val="left" w:pos="4590"/>
        </w:tabs>
        <w:spacing w:before="0" w:after="0"/>
      </w:pPr>
      <w:r>
        <w:t>Rupture scenario:</w:t>
      </w:r>
    </w:p>
    <w:p w14:paraId="7B6CAEB3" w14:textId="77777777" w:rsidR="00462539" w:rsidRDefault="00462539" w:rsidP="006E2336">
      <w:pPr>
        <w:pStyle w:val="ListParagraph"/>
        <w:numPr>
          <w:ilvl w:val="2"/>
          <w:numId w:val="34"/>
        </w:numPr>
        <w:tabs>
          <w:tab w:val="left" w:pos="4590"/>
        </w:tabs>
        <w:spacing w:before="0" w:after="0"/>
      </w:pPr>
      <w:r>
        <w:t>Environmental cost between minimum of $38.08 and maximum of $38.24 Millions of dollars</w:t>
      </w:r>
    </w:p>
    <w:p w14:paraId="13770CD4" w14:textId="77777777" w:rsidR="00462539" w:rsidRDefault="00462539" w:rsidP="006E2336">
      <w:pPr>
        <w:pStyle w:val="ListParagraph"/>
        <w:numPr>
          <w:ilvl w:val="2"/>
          <w:numId w:val="34"/>
        </w:numPr>
        <w:tabs>
          <w:tab w:val="left" w:pos="4590"/>
        </w:tabs>
        <w:spacing w:before="0" w:after="0"/>
      </w:pPr>
      <w:r>
        <w:t>Spill volume is between a minimum of 558809.69 and maximum of 561166.19 gallons,</w:t>
      </w:r>
    </w:p>
    <w:p w14:paraId="5933E7F9" w14:textId="77777777" w:rsidR="00462539" w:rsidRDefault="00462539" w:rsidP="006E2336">
      <w:pPr>
        <w:pStyle w:val="ListParagraph"/>
        <w:numPr>
          <w:ilvl w:val="1"/>
          <w:numId w:val="34"/>
        </w:numPr>
        <w:tabs>
          <w:tab w:val="left" w:pos="4590"/>
        </w:tabs>
        <w:spacing w:before="0" w:after="0"/>
      </w:pPr>
      <w:r>
        <w:t>Puncture scenario:</w:t>
      </w:r>
    </w:p>
    <w:p w14:paraId="375715D2" w14:textId="77777777" w:rsidR="00462539" w:rsidRDefault="00462539" w:rsidP="006E2336">
      <w:pPr>
        <w:pStyle w:val="ListParagraph"/>
        <w:numPr>
          <w:ilvl w:val="2"/>
          <w:numId w:val="34"/>
        </w:numPr>
        <w:tabs>
          <w:tab w:val="left" w:pos="4590"/>
        </w:tabs>
        <w:spacing w:before="0" w:after="0"/>
      </w:pPr>
      <w:r>
        <w:t>Environmental cost between minimum of $4.42 and maximum of $4.44 Millions of dollars</w:t>
      </w:r>
    </w:p>
    <w:p w14:paraId="22ECF561" w14:textId="77777777" w:rsidR="00462539" w:rsidRDefault="00462539" w:rsidP="006E2336">
      <w:pPr>
        <w:pStyle w:val="ListParagraph"/>
        <w:numPr>
          <w:ilvl w:val="2"/>
          <w:numId w:val="34"/>
        </w:numPr>
        <w:tabs>
          <w:tab w:val="left" w:pos="4590"/>
        </w:tabs>
        <w:spacing w:before="0" w:after="0"/>
      </w:pPr>
      <w:r>
        <w:t>Spill volume is between a minimum of 64842.88 and maximum of 65116.32 gallons,</w:t>
      </w:r>
    </w:p>
    <w:p w14:paraId="778E46C7" w14:textId="77777777" w:rsidR="00462539" w:rsidRDefault="00462539" w:rsidP="006E2336">
      <w:pPr>
        <w:pStyle w:val="ListParagraph"/>
        <w:numPr>
          <w:ilvl w:val="1"/>
          <w:numId w:val="34"/>
        </w:numPr>
        <w:tabs>
          <w:tab w:val="left" w:pos="4590"/>
        </w:tabs>
        <w:spacing w:before="0" w:after="0"/>
      </w:pPr>
      <w:r>
        <w:t>Product type is LVP Products.</w:t>
      </w:r>
    </w:p>
    <w:p w14:paraId="283E3781" w14:textId="77777777" w:rsidR="00462539" w:rsidRDefault="00462539" w:rsidP="006E2336">
      <w:pPr>
        <w:pStyle w:val="ListParagraph"/>
        <w:numPr>
          <w:ilvl w:val="1"/>
          <w:numId w:val="34"/>
        </w:numPr>
        <w:tabs>
          <w:tab w:val="left" w:pos="4590"/>
        </w:tabs>
        <w:spacing w:before="0" w:after="0"/>
      </w:pPr>
      <w:r>
        <w:t>Land Use is distributed as follows</w:t>
      </w:r>
    </w:p>
    <w:p w14:paraId="75E42966" w14:textId="77777777" w:rsidR="00462539" w:rsidRDefault="00462539" w:rsidP="006E2336">
      <w:pPr>
        <w:pStyle w:val="ListParagraph"/>
        <w:numPr>
          <w:ilvl w:val="2"/>
          <w:numId w:val="34"/>
        </w:numPr>
        <w:tabs>
          <w:tab w:val="left" w:pos="4590"/>
        </w:tabs>
        <w:spacing w:before="0" w:after="0"/>
      </w:pPr>
      <w:r>
        <w:t>Commercial/Industrial: 404.14"</w:t>
      </w:r>
    </w:p>
    <w:p w14:paraId="4D153094" w14:textId="77777777" w:rsidR="00462539" w:rsidRDefault="00462539" w:rsidP="006E2336">
      <w:pPr>
        <w:pStyle w:val="ListParagraph"/>
        <w:numPr>
          <w:ilvl w:val="0"/>
          <w:numId w:val="34"/>
        </w:numPr>
        <w:tabs>
          <w:tab w:val="left" w:pos="4590"/>
        </w:tabs>
        <w:spacing w:before="0" w:after="0"/>
      </w:pPr>
      <w:r>
        <w:t>"CADOTTE LAKE TO UTIKUMA STATION NPS 20,</w:t>
      </w:r>
    </w:p>
    <w:p w14:paraId="40F587CA" w14:textId="77777777" w:rsidR="00462539" w:rsidRDefault="00462539" w:rsidP="006E2336">
      <w:pPr>
        <w:pStyle w:val="ListParagraph"/>
        <w:numPr>
          <w:ilvl w:val="1"/>
          <w:numId w:val="34"/>
        </w:numPr>
        <w:tabs>
          <w:tab w:val="left" w:pos="4590"/>
        </w:tabs>
        <w:spacing w:before="0" w:after="0"/>
      </w:pPr>
      <w:r>
        <w:t>Total Cumulative Length (m):</w:t>
      </w:r>
      <w:r>
        <w:tab/>
        <w:t>320.83,</w:t>
      </w:r>
    </w:p>
    <w:p w14:paraId="26672B0C" w14:textId="77777777" w:rsidR="00462539" w:rsidRDefault="00462539" w:rsidP="006E2336">
      <w:pPr>
        <w:pStyle w:val="ListParagraph"/>
        <w:numPr>
          <w:ilvl w:val="2"/>
          <w:numId w:val="34"/>
        </w:numPr>
        <w:tabs>
          <w:tab w:val="left" w:pos="4590"/>
        </w:tabs>
        <w:spacing w:before="0" w:after="0"/>
      </w:pPr>
      <w:r>
        <w:t>SCC Method 2 :</w:t>
      </w:r>
      <w:r>
        <w:tab/>
        <w:t>260.84</w:t>
      </w:r>
    </w:p>
    <w:p w14:paraId="5EEB3CF4" w14:textId="77777777" w:rsidR="00462539" w:rsidRDefault="00462539" w:rsidP="006E2336">
      <w:pPr>
        <w:pStyle w:val="ListParagraph"/>
        <w:numPr>
          <w:ilvl w:val="2"/>
          <w:numId w:val="34"/>
        </w:numPr>
        <w:tabs>
          <w:tab w:val="left" w:pos="4590"/>
        </w:tabs>
        <w:spacing w:before="0" w:after="0"/>
      </w:pPr>
      <w:r>
        <w:t>MD Method 2 :</w:t>
      </w:r>
      <w:r>
        <w:tab/>
        <w:t>59.99</w:t>
      </w:r>
    </w:p>
    <w:p w14:paraId="018E556E" w14:textId="77777777" w:rsidR="00462539" w:rsidRDefault="00462539" w:rsidP="006E2336">
      <w:pPr>
        <w:pStyle w:val="ListParagraph"/>
        <w:numPr>
          <w:ilvl w:val="1"/>
          <w:numId w:val="34"/>
        </w:numPr>
        <w:tabs>
          <w:tab w:val="left" w:pos="4590"/>
        </w:tabs>
        <w:spacing w:before="0" w:after="0"/>
      </w:pPr>
      <w:r>
        <w:t>Likelihood of failure distributed between minimum of 1.276e-01 and maximum of 9.895e-01.,</w:t>
      </w:r>
    </w:p>
    <w:p w14:paraId="4C7008F2" w14:textId="77777777" w:rsidR="00462539" w:rsidRDefault="00462539" w:rsidP="006E2336">
      <w:pPr>
        <w:pStyle w:val="ListParagraph"/>
        <w:numPr>
          <w:ilvl w:val="1"/>
          <w:numId w:val="34"/>
        </w:numPr>
        <w:tabs>
          <w:tab w:val="left" w:pos="4590"/>
        </w:tabs>
        <w:spacing w:before="0" w:after="0"/>
      </w:pPr>
      <w:r>
        <w:t>Consequence of failure distributed between minimum of $1.94 and maximum of $25.90 Millions of dollars,</w:t>
      </w:r>
    </w:p>
    <w:p w14:paraId="0113F74C" w14:textId="77777777" w:rsidR="00462539" w:rsidRDefault="00462539" w:rsidP="006E2336">
      <w:pPr>
        <w:pStyle w:val="ListParagraph"/>
        <w:numPr>
          <w:ilvl w:val="1"/>
          <w:numId w:val="34"/>
        </w:numPr>
        <w:tabs>
          <w:tab w:val="left" w:pos="4590"/>
        </w:tabs>
        <w:spacing w:before="0" w:after="0"/>
      </w:pPr>
      <w:r>
        <w:t>Leak scenario:</w:t>
      </w:r>
    </w:p>
    <w:p w14:paraId="7602D335" w14:textId="77777777" w:rsidR="00462539" w:rsidRDefault="00462539" w:rsidP="006E2336">
      <w:pPr>
        <w:pStyle w:val="ListParagraph"/>
        <w:numPr>
          <w:ilvl w:val="2"/>
          <w:numId w:val="34"/>
        </w:numPr>
        <w:tabs>
          <w:tab w:val="left" w:pos="4590"/>
        </w:tabs>
        <w:spacing w:before="0" w:after="0"/>
      </w:pPr>
      <w:r>
        <w:t>Environmental cost between minimum of $0.20 and maximum of $0.39 Millions of dollars</w:t>
      </w:r>
    </w:p>
    <w:p w14:paraId="656D85B9" w14:textId="77777777" w:rsidR="00462539" w:rsidRDefault="00462539" w:rsidP="006E2336">
      <w:pPr>
        <w:pStyle w:val="ListParagraph"/>
        <w:numPr>
          <w:ilvl w:val="2"/>
          <w:numId w:val="34"/>
        </w:numPr>
        <w:tabs>
          <w:tab w:val="left" w:pos="4590"/>
        </w:tabs>
        <w:spacing w:before="0" w:after="0"/>
      </w:pPr>
      <w:r>
        <w:t>Spill volume is between a minimum of 1848.94 and maximum of 2973.33 gallons,</w:t>
      </w:r>
    </w:p>
    <w:p w14:paraId="35AFFE1F" w14:textId="77777777" w:rsidR="00462539" w:rsidRDefault="00462539" w:rsidP="006E2336">
      <w:pPr>
        <w:pStyle w:val="ListParagraph"/>
        <w:numPr>
          <w:ilvl w:val="1"/>
          <w:numId w:val="34"/>
        </w:numPr>
        <w:tabs>
          <w:tab w:val="left" w:pos="4590"/>
        </w:tabs>
        <w:spacing w:before="0" w:after="0"/>
      </w:pPr>
      <w:r>
        <w:t>Rupture scenario:</w:t>
      </w:r>
    </w:p>
    <w:p w14:paraId="3BB4C507" w14:textId="77777777" w:rsidR="00462539" w:rsidRDefault="00462539" w:rsidP="006E2336">
      <w:pPr>
        <w:pStyle w:val="ListParagraph"/>
        <w:numPr>
          <w:ilvl w:val="2"/>
          <w:numId w:val="34"/>
        </w:numPr>
        <w:tabs>
          <w:tab w:val="left" w:pos="4590"/>
        </w:tabs>
        <w:spacing w:before="0" w:after="0"/>
      </w:pPr>
      <w:r>
        <w:t>Environmental cost between minimum of $10.59 and maximum of $59.30 Millions of dollars</w:t>
      </w:r>
    </w:p>
    <w:p w14:paraId="20F76840" w14:textId="77777777" w:rsidR="00462539" w:rsidRDefault="00462539" w:rsidP="006E2336">
      <w:pPr>
        <w:pStyle w:val="ListParagraph"/>
        <w:numPr>
          <w:ilvl w:val="2"/>
          <w:numId w:val="34"/>
        </w:numPr>
        <w:tabs>
          <w:tab w:val="left" w:pos="4590"/>
        </w:tabs>
        <w:spacing w:before="0" w:after="0"/>
      </w:pPr>
      <w:r>
        <w:lastRenderedPageBreak/>
        <w:t>Spill volume is between a minimum of 99872.03 and maximum of 559504.4 gallons,</w:t>
      </w:r>
    </w:p>
    <w:p w14:paraId="4E671666" w14:textId="77777777" w:rsidR="00462539" w:rsidRDefault="00462539" w:rsidP="006E2336">
      <w:pPr>
        <w:pStyle w:val="ListParagraph"/>
        <w:numPr>
          <w:ilvl w:val="1"/>
          <w:numId w:val="34"/>
        </w:numPr>
        <w:tabs>
          <w:tab w:val="left" w:pos="4590"/>
        </w:tabs>
        <w:spacing w:before="0" w:after="0"/>
      </w:pPr>
      <w:r>
        <w:t>Puncture scenario:</w:t>
      </w:r>
    </w:p>
    <w:p w14:paraId="63D314E7" w14:textId="77777777" w:rsidR="00462539" w:rsidRDefault="00462539" w:rsidP="006E2336">
      <w:pPr>
        <w:pStyle w:val="ListParagraph"/>
        <w:numPr>
          <w:ilvl w:val="2"/>
          <w:numId w:val="34"/>
        </w:numPr>
        <w:tabs>
          <w:tab w:val="left" w:pos="4590"/>
        </w:tabs>
        <w:spacing w:before="0" w:after="0"/>
      </w:pPr>
      <w:r>
        <w:t>Environmental cost between minimum of $6.44 and maximum of $12.86 Millions of dollars</w:t>
      </w:r>
    </w:p>
    <w:p w14:paraId="33D5D78E" w14:textId="77777777" w:rsidR="00462539" w:rsidRDefault="00462539" w:rsidP="006E2336">
      <w:pPr>
        <w:pStyle w:val="ListParagraph"/>
        <w:numPr>
          <w:ilvl w:val="2"/>
          <w:numId w:val="34"/>
        </w:numPr>
        <w:tabs>
          <w:tab w:val="left" w:pos="4590"/>
        </w:tabs>
        <w:spacing w:before="0" w:after="0"/>
      </w:pPr>
      <w:r>
        <w:t>Spill volume is between a minimum of 60751.93 and maximum of 97696.98 gallons,</w:t>
      </w:r>
    </w:p>
    <w:p w14:paraId="2DBB432C" w14:textId="77777777" w:rsidR="00462539" w:rsidRDefault="00462539" w:rsidP="006E2336">
      <w:pPr>
        <w:pStyle w:val="ListParagraph"/>
        <w:numPr>
          <w:ilvl w:val="1"/>
          <w:numId w:val="34"/>
        </w:numPr>
        <w:tabs>
          <w:tab w:val="left" w:pos="4590"/>
        </w:tabs>
        <w:spacing w:before="0" w:after="0"/>
      </w:pPr>
      <w:r>
        <w:t>Product type is Crude Oil.</w:t>
      </w:r>
    </w:p>
    <w:p w14:paraId="040CA7A2" w14:textId="77777777" w:rsidR="00462539" w:rsidRDefault="00462539" w:rsidP="006E2336">
      <w:pPr>
        <w:pStyle w:val="ListParagraph"/>
        <w:numPr>
          <w:ilvl w:val="1"/>
          <w:numId w:val="34"/>
        </w:numPr>
        <w:tabs>
          <w:tab w:val="left" w:pos="4590"/>
        </w:tabs>
        <w:spacing w:before="0" w:after="0"/>
      </w:pPr>
      <w:r>
        <w:t>Land Use is distributed as follows</w:t>
      </w:r>
    </w:p>
    <w:p w14:paraId="7487B19D" w14:textId="77777777" w:rsidR="00462539" w:rsidRDefault="00462539" w:rsidP="006E2336">
      <w:pPr>
        <w:pStyle w:val="ListParagraph"/>
        <w:numPr>
          <w:ilvl w:val="2"/>
          <w:numId w:val="34"/>
        </w:numPr>
        <w:tabs>
          <w:tab w:val="left" w:pos="4590"/>
        </w:tabs>
        <w:spacing w:before="0" w:after="0"/>
      </w:pPr>
      <w:r>
        <w:t>Agricultural: 29.99, Forested: 152.98, Remote: 136.99, Water Course: 0.86"</w:t>
      </w:r>
    </w:p>
    <w:p w14:paraId="14B5C3FB" w14:textId="77777777" w:rsidR="00462539" w:rsidRDefault="00462539" w:rsidP="006E2336">
      <w:pPr>
        <w:pStyle w:val="ListParagraph"/>
        <w:numPr>
          <w:ilvl w:val="0"/>
          <w:numId w:val="34"/>
        </w:numPr>
        <w:tabs>
          <w:tab w:val="left" w:pos="4590"/>
        </w:tabs>
        <w:spacing w:before="0" w:after="0"/>
      </w:pPr>
      <w:r>
        <w:t>"14-02 to 12-02 NPS 24,</w:t>
      </w:r>
    </w:p>
    <w:p w14:paraId="1C2C360C" w14:textId="77777777" w:rsidR="00462539" w:rsidRDefault="00462539" w:rsidP="006E2336">
      <w:pPr>
        <w:pStyle w:val="ListParagraph"/>
        <w:numPr>
          <w:ilvl w:val="1"/>
          <w:numId w:val="34"/>
        </w:numPr>
        <w:tabs>
          <w:tab w:val="left" w:pos="4590"/>
        </w:tabs>
        <w:spacing w:before="0" w:after="0"/>
      </w:pPr>
      <w:r>
        <w:t>Total Cumulative Length (m):</w:t>
      </w:r>
      <w:r>
        <w:tab/>
        <w:t>317.4,</w:t>
      </w:r>
    </w:p>
    <w:p w14:paraId="6722373C" w14:textId="77777777" w:rsidR="00462539" w:rsidRDefault="00462539" w:rsidP="006E2336">
      <w:pPr>
        <w:pStyle w:val="ListParagraph"/>
        <w:numPr>
          <w:ilvl w:val="2"/>
          <w:numId w:val="34"/>
        </w:numPr>
        <w:tabs>
          <w:tab w:val="left" w:pos="4590"/>
        </w:tabs>
        <w:spacing w:before="0" w:after="0"/>
      </w:pPr>
      <w:r>
        <w:t>EC Method 1 :</w:t>
      </w:r>
      <w:r>
        <w:tab/>
        <w:t>317.4</w:t>
      </w:r>
    </w:p>
    <w:p w14:paraId="26ADE093" w14:textId="77777777" w:rsidR="00462539" w:rsidRDefault="00462539" w:rsidP="006E2336">
      <w:pPr>
        <w:pStyle w:val="ListParagraph"/>
        <w:numPr>
          <w:ilvl w:val="1"/>
          <w:numId w:val="34"/>
        </w:numPr>
        <w:tabs>
          <w:tab w:val="left" w:pos="4590"/>
        </w:tabs>
        <w:spacing w:before="0" w:after="0"/>
      </w:pPr>
      <w:r>
        <w:t>Likelihood of failure distributed between minimum of 9.902e-01 and maximum of 9.902e-01.,</w:t>
      </w:r>
    </w:p>
    <w:p w14:paraId="778D30D4" w14:textId="77777777" w:rsidR="00462539" w:rsidRDefault="00462539" w:rsidP="006E2336">
      <w:pPr>
        <w:pStyle w:val="ListParagraph"/>
        <w:numPr>
          <w:ilvl w:val="1"/>
          <w:numId w:val="34"/>
        </w:numPr>
        <w:tabs>
          <w:tab w:val="left" w:pos="4590"/>
        </w:tabs>
        <w:spacing w:before="0" w:after="0"/>
      </w:pPr>
      <w:r>
        <w:t>Consequence of failure distributed between minimum of $9.30 and maximum of $9.37 Millions of dollars,</w:t>
      </w:r>
    </w:p>
    <w:p w14:paraId="7E973584" w14:textId="77777777" w:rsidR="00462539" w:rsidRDefault="00462539" w:rsidP="006E2336">
      <w:pPr>
        <w:pStyle w:val="ListParagraph"/>
        <w:numPr>
          <w:ilvl w:val="1"/>
          <w:numId w:val="34"/>
        </w:numPr>
        <w:tabs>
          <w:tab w:val="left" w:pos="4590"/>
        </w:tabs>
        <w:spacing w:before="0" w:after="0"/>
      </w:pPr>
      <w:r>
        <w:t>Leak scenario:</w:t>
      </w:r>
    </w:p>
    <w:p w14:paraId="09ECF694" w14:textId="77777777" w:rsidR="00462539" w:rsidRDefault="00462539" w:rsidP="006E2336">
      <w:pPr>
        <w:pStyle w:val="ListParagraph"/>
        <w:numPr>
          <w:ilvl w:val="2"/>
          <w:numId w:val="34"/>
        </w:numPr>
        <w:tabs>
          <w:tab w:val="left" w:pos="4590"/>
        </w:tabs>
        <w:spacing w:before="0" w:after="0"/>
      </w:pPr>
      <w:r>
        <w:t>Environmental cost between minimum of $0.09 and maximum of $0.09 Millions of dollars</w:t>
      </w:r>
    </w:p>
    <w:p w14:paraId="62BC3559" w14:textId="77777777" w:rsidR="00462539" w:rsidRDefault="00462539" w:rsidP="006E2336">
      <w:pPr>
        <w:pStyle w:val="ListParagraph"/>
        <w:numPr>
          <w:ilvl w:val="2"/>
          <w:numId w:val="34"/>
        </w:numPr>
        <w:tabs>
          <w:tab w:val="left" w:pos="4590"/>
        </w:tabs>
        <w:spacing w:before="0" w:after="0"/>
      </w:pPr>
      <w:r>
        <w:t>Spill volume is between a minimum of 825.78 and maximum of 832.0 gallons,</w:t>
      </w:r>
    </w:p>
    <w:p w14:paraId="69579044" w14:textId="77777777" w:rsidR="00462539" w:rsidRDefault="00462539" w:rsidP="006E2336">
      <w:pPr>
        <w:pStyle w:val="ListParagraph"/>
        <w:numPr>
          <w:ilvl w:val="1"/>
          <w:numId w:val="34"/>
        </w:numPr>
        <w:tabs>
          <w:tab w:val="left" w:pos="4590"/>
        </w:tabs>
        <w:spacing w:before="0" w:after="0"/>
      </w:pPr>
      <w:r>
        <w:t>Rupture scenario:</w:t>
      </w:r>
    </w:p>
    <w:p w14:paraId="5F4660FC" w14:textId="77777777" w:rsidR="00462539" w:rsidRDefault="00462539" w:rsidP="006E2336">
      <w:pPr>
        <w:pStyle w:val="ListParagraph"/>
        <w:numPr>
          <w:ilvl w:val="2"/>
          <w:numId w:val="34"/>
        </w:numPr>
        <w:tabs>
          <w:tab w:val="left" w:pos="4590"/>
        </w:tabs>
        <w:spacing w:before="0" w:after="0"/>
      </w:pPr>
      <w:r>
        <w:t>Environmental cost between minimum of $325.26 and maximum of $327.70 Millions of dollars</w:t>
      </w:r>
    </w:p>
    <w:p w14:paraId="2A038D0C" w14:textId="77777777" w:rsidR="00462539" w:rsidRDefault="00462539" w:rsidP="006E2336">
      <w:pPr>
        <w:pStyle w:val="ListParagraph"/>
        <w:numPr>
          <w:ilvl w:val="2"/>
          <w:numId w:val="34"/>
        </w:numPr>
        <w:tabs>
          <w:tab w:val="left" w:pos="4590"/>
        </w:tabs>
        <w:spacing w:before="0" w:after="0"/>
      </w:pPr>
      <w:r>
        <w:t>Spill volume is between a minimum of 3068711.06 and maximum of 3091803.54 gallons,</w:t>
      </w:r>
    </w:p>
    <w:p w14:paraId="6546D59B" w14:textId="77777777" w:rsidR="00462539" w:rsidRDefault="00462539" w:rsidP="006E2336">
      <w:pPr>
        <w:pStyle w:val="ListParagraph"/>
        <w:numPr>
          <w:ilvl w:val="1"/>
          <w:numId w:val="34"/>
        </w:numPr>
        <w:tabs>
          <w:tab w:val="left" w:pos="4590"/>
        </w:tabs>
        <w:spacing w:before="0" w:after="0"/>
      </w:pPr>
      <w:r>
        <w:t>Puncture scenario:</w:t>
      </w:r>
    </w:p>
    <w:p w14:paraId="697D89C0" w14:textId="77777777" w:rsidR="00462539" w:rsidRDefault="00462539" w:rsidP="006E2336">
      <w:pPr>
        <w:pStyle w:val="ListParagraph"/>
        <w:numPr>
          <w:ilvl w:val="2"/>
          <w:numId w:val="34"/>
        </w:numPr>
        <w:tabs>
          <w:tab w:val="left" w:pos="4590"/>
        </w:tabs>
        <w:spacing w:before="0" w:after="0"/>
      </w:pPr>
      <w:r>
        <w:t>Environmental cost between minimum of $2.88 and maximum of $2.90 Millions of dollars</w:t>
      </w:r>
    </w:p>
    <w:p w14:paraId="101A80EA" w14:textId="77777777" w:rsidR="00462539" w:rsidRDefault="00462539" w:rsidP="006E2336">
      <w:pPr>
        <w:pStyle w:val="ListParagraph"/>
        <w:numPr>
          <w:ilvl w:val="2"/>
          <w:numId w:val="34"/>
        </w:numPr>
        <w:tabs>
          <w:tab w:val="left" w:pos="4590"/>
        </w:tabs>
        <w:spacing w:before="0" w:after="0"/>
      </w:pPr>
      <w:r>
        <w:t>Spill volume is between a minimum of 27133.36 and maximum of 27337.55 gallons,</w:t>
      </w:r>
    </w:p>
    <w:p w14:paraId="63D055A4" w14:textId="77777777" w:rsidR="00462539" w:rsidRDefault="00462539" w:rsidP="006E2336">
      <w:pPr>
        <w:pStyle w:val="ListParagraph"/>
        <w:numPr>
          <w:ilvl w:val="1"/>
          <w:numId w:val="34"/>
        </w:numPr>
        <w:tabs>
          <w:tab w:val="left" w:pos="4590"/>
        </w:tabs>
        <w:spacing w:before="0" w:after="0"/>
      </w:pPr>
      <w:r>
        <w:t>Product type is Crude Oil.</w:t>
      </w:r>
    </w:p>
    <w:p w14:paraId="4A725D1A" w14:textId="77777777" w:rsidR="00462539" w:rsidRDefault="00462539" w:rsidP="006E2336">
      <w:pPr>
        <w:pStyle w:val="ListParagraph"/>
        <w:numPr>
          <w:ilvl w:val="1"/>
          <w:numId w:val="34"/>
        </w:numPr>
        <w:tabs>
          <w:tab w:val="left" w:pos="4590"/>
        </w:tabs>
        <w:spacing w:before="0" w:after="0"/>
      </w:pPr>
      <w:r>
        <w:t>Land Use is distributed as follows</w:t>
      </w:r>
    </w:p>
    <w:p w14:paraId="206A9733" w14:textId="77777777" w:rsidR="00462539" w:rsidRDefault="00462539" w:rsidP="006E2336">
      <w:pPr>
        <w:pStyle w:val="ListParagraph"/>
        <w:numPr>
          <w:ilvl w:val="2"/>
          <w:numId w:val="34"/>
        </w:numPr>
        <w:tabs>
          <w:tab w:val="left" w:pos="4590"/>
        </w:tabs>
        <w:spacing w:before="0" w:after="0"/>
      </w:pPr>
      <w:r>
        <w:t>Agricultural: 317.40"</w:t>
      </w:r>
    </w:p>
    <w:p w14:paraId="34373075" w14:textId="77777777" w:rsidR="00462539" w:rsidRDefault="00462539" w:rsidP="006E2336">
      <w:pPr>
        <w:pStyle w:val="ListParagraph"/>
        <w:numPr>
          <w:ilvl w:val="0"/>
          <w:numId w:val="34"/>
        </w:numPr>
        <w:tabs>
          <w:tab w:val="left" w:pos="4590"/>
        </w:tabs>
        <w:spacing w:before="0" w:after="0"/>
      </w:pPr>
      <w:r>
        <w:t>"CROMER DELIVERY LATERAL NPS 8,</w:t>
      </w:r>
    </w:p>
    <w:p w14:paraId="444AC36F" w14:textId="77777777" w:rsidR="00462539" w:rsidRDefault="00462539" w:rsidP="006E2336">
      <w:pPr>
        <w:pStyle w:val="ListParagraph"/>
        <w:numPr>
          <w:ilvl w:val="1"/>
          <w:numId w:val="34"/>
        </w:numPr>
        <w:tabs>
          <w:tab w:val="left" w:pos="4590"/>
        </w:tabs>
        <w:spacing w:before="0" w:after="0"/>
      </w:pPr>
      <w:r>
        <w:t>Total Cumulative Length (m):</w:t>
      </w:r>
      <w:r>
        <w:tab/>
        <w:t>218.89,</w:t>
      </w:r>
    </w:p>
    <w:p w14:paraId="03384561" w14:textId="77777777" w:rsidR="00462539" w:rsidRDefault="00462539" w:rsidP="006E2336">
      <w:pPr>
        <w:pStyle w:val="ListParagraph"/>
        <w:numPr>
          <w:ilvl w:val="2"/>
          <w:numId w:val="34"/>
        </w:numPr>
        <w:tabs>
          <w:tab w:val="left" w:pos="4590"/>
        </w:tabs>
        <w:spacing w:before="0" w:after="0"/>
      </w:pPr>
      <w:r>
        <w:t>EC Method 1 :</w:t>
      </w:r>
      <w:r>
        <w:tab/>
        <w:t>27.36</w:t>
      </w:r>
    </w:p>
    <w:p w14:paraId="20CA5BBA" w14:textId="77777777" w:rsidR="00462539" w:rsidRDefault="00462539" w:rsidP="006E2336">
      <w:pPr>
        <w:pStyle w:val="ListParagraph"/>
        <w:numPr>
          <w:ilvl w:val="2"/>
          <w:numId w:val="34"/>
        </w:numPr>
        <w:tabs>
          <w:tab w:val="left" w:pos="4590"/>
        </w:tabs>
        <w:spacing w:before="0" w:after="0"/>
      </w:pPr>
      <w:r>
        <w:t>MD Method 1 :</w:t>
      </w:r>
      <w:r>
        <w:tab/>
        <w:t>191.53</w:t>
      </w:r>
    </w:p>
    <w:p w14:paraId="0E2DBEF9" w14:textId="77777777" w:rsidR="00462539" w:rsidRDefault="00462539" w:rsidP="006E2336">
      <w:pPr>
        <w:pStyle w:val="ListParagraph"/>
        <w:numPr>
          <w:ilvl w:val="1"/>
          <w:numId w:val="34"/>
        </w:numPr>
        <w:tabs>
          <w:tab w:val="left" w:pos="4590"/>
        </w:tabs>
        <w:spacing w:before="0" w:after="0"/>
      </w:pPr>
      <w:r>
        <w:t>Likelihood of failure distributed between minimum of 1.020e-01 and maximum of 9.931e-01.,</w:t>
      </w:r>
    </w:p>
    <w:p w14:paraId="0C041D1E" w14:textId="77777777" w:rsidR="00462539" w:rsidRDefault="00462539" w:rsidP="006E2336">
      <w:pPr>
        <w:pStyle w:val="ListParagraph"/>
        <w:numPr>
          <w:ilvl w:val="1"/>
          <w:numId w:val="34"/>
        </w:numPr>
        <w:tabs>
          <w:tab w:val="left" w:pos="4590"/>
        </w:tabs>
        <w:spacing w:before="0" w:after="0"/>
      </w:pPr>
      <w:r>
        <w:t>Consequence of failure distributed between minimum of $12.33 and maximum of $26.57 Millions of dollars,</w:t>
      </w:r>
    </w:p>
    <w:p w14:paraId="14DDC664" w14:textId="77777777" w:rsidR="00462539" w:rsidRDefault="00462539" w:rsidP="006E2336">
      <w:pPr>
        <w:pStyle w:val="ListParagraph"/>
        <w:numPr>
          <w:ilvl w:val="1"/>
          <w:numId w:val="34"/>
        </w:numPr>
        <w:tabs>
          <w:tab w:val="left" w:pos="4590"/>
        </w:tabs>
        <w:spacing w:before="0" w:after="0"/>
      </w:pPr>
      <w:r>
        <w:t>Leak scenario:</w:t>
      </w:r>
    </w:p>
    <w:p w14:paraId="1B10B08A" w14:textId="77777777" w:rsidR="00462539" w:rsidRDefault="00462539" w:rsidP="006E2336">
      <w:pPr>
        <w:pStyle w:val="ListParagraph"/>
        <w:numPr>
          <w:ilvl w:val="2"/>
          <w:numId w:val="34"/>
        </w:numPr>
        <w:tabs>
          <w:tab w:val="left" w:pos="4590"/>
        </w:tabs>
        <w:spacing w:before="0" w:after="0"/>
      </w:pPr>
      <w:r>
        <w:t>Environmental cost between minimum of $0.20 and maximum of $0.33 Millions of dollars</w:t>
      </w:r>
    </w:p>
    <w:p w14:paraId="6A51592D" w14:textId="77777777" w:rsidR="00462539" w:rsidRDefault="00462539" w:rsidP="006E2336">
      <w:pPr>
        <w:pStyle w:val="ListParagraph"/>
        <w:numPr>
          <w:ilvl w:val="2"/>
          <w:numId w:val="34"/>
        </w:numPr>
        <w:tabs>
          <w:tab w:val="left" w:pos="4590"/>
        </w:tabs>
        <w:spacing w:before="0" w:after="0"/>
      </w:pPr>
      <w:r>
        <w:t>Spill volume is between a minimum of 1854.53 and maximum of 1858.45 gallons,</w:t>
      </w:r>
    </w:p>
    <w:p w14:paraId="4DD6F248" w14:textId="77777777" w:rsidR="00462539" w:rsidRDefault="00462539" w:rsidP="006E2336">
      <w:pPr>
        <w:pStyle w:val="ListParagraph"/>
        <w:numPr>
          <w:ilvl w:val="1"/>
          <w:numId w:val="34"/>
        </w:numPr>
        <w:tabs>
          <w:tab w:val="left" w:pos="4590"/>
        </w:tabs>
        <w:spacing w:before="0" w:after="0"/>
      </w:pPr>
      <w:r>
        <w:t>Rupture scenario:</w:t>
      </w:r>
    </w:p>
    <w:p w14:paraId="4A199351" w14:textId="77777777" w:rsidR="00462539" w:rsidRDefault="00462539" w:rsidP="006E2336">
      <w:pPr>
        <w:pStyle w:val="ListParagraph"/>
        <w:numPr>
          <w:ilvl w:val="2"/>
          <w:numId w:val="34"/>
        </w:numPr>
        <w:tabs>
          <w:tab w:val="left" w:pos="4590"/>
        </w:tabs>
        <w:spacing w:before="0" w:after="0"/>
      </w:pPr>
      <w:r>
        <w:lastRenderedPageBreak/>
        <w:t>Environmental cost between minimum of $94.54 and maximum of $158.69 Millions of dollars</w:t>
      </w:r>
    </w:p>
    <w:p w14:paraId="52355820" w14:textId="77777777" w:rsidR="00462539" w:rsidRDefault="00462539" w:rsidP="006E2336">
      <w:pPr>
        <w:pStyle w:val="ListParagraph"/>
        <w:numPr>
          <w:ilvl w:val="2"/>
          <w:numId w:val="34"/>
        </w:numPr>
        <w:tabs>
          <w:tab w:val="left" w:pos="4590"/>
        </w:tabs>
        <w:spacing w:before="0" w:after="0"/>
      </w:pPr>
      <w:r>
        <w:t>Spill volume is between a minimum of 890061.32 and maximum of 891942.44 gallons,</w:t>
      </w:r>
    </w:p>
    <w:p w14:paraId="6382AB53" w14:textId="77777777" w:rsidR="00462539" w:rsidRDefault="00462539" w:rsidP="006E2336">
      <w:pPr>
        <w:pStyle w:val="ListParagraph"/>
        <w:numPr>
          <w:ilvl w:val="1"/>
          <w:numId w:val="34"/>
        </w:numPr>
        <w:tabs>
          <w:tab w:val="left" w:pos="4590"/>
        </w:tabs>
        <w:spacing w:before="0" w:after="0"/>
      </w:pPr>
      <w:r>
        <w:t>Puncture scenario:</w:t>
      </w:r>
    </w:p>
    <w:p w14:paraId="26F377FB" w14:textId="77777777" w:rsidR="00462539" w:rsidRDefault="00462539" w:rsidP="006E2336">
      <w:pPr>
        <w:pStyle w:val="ListParagraph"/>
        <w:numPr>
          <w:ilvl w:val="2"/>
          <w:numId w:val="34"/>
        </w:numPr>
        <w:tabs>
          <w:tab w:val="left" w:pos="4590"/>
        </w:tabs>
        <w:spacing w:before="0" w:after="0"/>
      </w:pPr>
      <w:r>
        <w:t>Environmental cost between minimum of $6.47 and maximum of $10.86 Millions of dollars</w:t>
      </w:r>
    </w:p>
    <w:p w14:paraId="654E9014" w14:textId="77777777" w:rsidR="00462539" w:rsidRDefault="00462539" w:rsidP="006E2336">
      <w:pPr>
        <w:pStyle w:val="ListParagraph"/>
        <w:numPr>
          <w:ilvl w:val="2"/>
          <w:numId w:val="34"/>
        </w:numPr>
        <w:tabs>
          <w:tab w:val="left" w:pos="4590"/>
        </w:tabs>
        <w:spacing w:before="0" w:after="0"/>
      </w:pPr>
      <w:r>
        <w:t>Spill volume is between a minimum of 60935.7 and maximum of 61064.49 gallons,</w:t>
      </w:r>
    </w:p>
    <w:p w14:paraId="11FA3C70" w14:textId="77777777" w:rsidR="00462539" w:rsidRDefault="00462539" w:rsidP="006E2336">
      <w:pPr>
        <w:pStyle w:val="ListParagraph"/>
        <w:numPr>
          <w:ilvl w:val="1"/>
          <w:numId w:val="34"/>
        </w:numPr>
        <w:tabs>
          <w:tab w:val="left" w:pos="4590"/>
        </w:tabs>
        <w:spacing w:before="0" w:after="0"/>
      </w:pPr>
      <w:r>
        <w:t>Product type is Crude Oil.</w:t>
      </w:r>
    </w:p>
    <w:p w14:paraId="47ED611D" w14:textId="77777777" w:rsidR="00462539" w:rsidRDefault="00462539" w:rsidP="006E2336">
      <w:pPr>
        <w:pStyle w:val="ListParagraph"/>
        <w:numPr>
          <w:ilvl w:val="1"/>
          <w:numId w:val="34"/>
        </w:numPr>
        <w:tabs>
          <w:tab w:val="left" w:pos="4590"/>
        </w:tabs>
        <w:spacing w:before="0" w:after="0"/>
      </w:pPr>
      <w:r>
        <w:t>Land Use is distributed as follows</w:t>
      </w:r>
    </w:p>
    <w:p w14:paraId="78B379DC" w14:textId="77777777" w:rsidR="00462539" w:rsidRDefault="00462539" w:rsidP="006E2336">
      <w:pPr>
        <w:pStyle w:val="ListParagraph"/>
        <w:numPr>
          <w:ilvl w:val="2"/>
          <w:numId w:val="34"/>
        </w:numPr>
        <w:tabs>
          <w:tab w:val="left" w:pos="4590"/>
        </w:tabs>
        <w:spacing w:before="0" w:after="0"/>
      </w:pPr>
      <w:r>
        <w:t>Agricultural: 51.66, Bush/Creek: 167.23"</w:t>
      </w:r>
    </w:p>
    <w:p w14:paraId="1856F572" w14:textId="77777777" w:rsidR="00462539" w:rsidRDefault="00462539" w:rsidP="006E2336">
      <w:pPr>
        <w:pStyle w:val="ListParagraph"/>
        <w:numPr>
          <w:ilvl w:val="0"/>
          <w:numId w:val="34"/>
        </w:numPr>
        <w:tabs>
          <w:tab w:val="left" w:pos="4590"/>
        </w:tabs>
        <w:spacing w:before="0" w:after="0"/>
      </w:pPr>
      <w:r>
        <w:t>"UNITY TO LONE ROCK NPS 4,</w:t>
      </w:r>
    </w:p>
    <w:p w14:paraId="5B12C817" w14:textId="77777777" w:rsidR="00462539" w:rsidRDefault="00462539" w:rsidP="006E2336">
      <w:pPr>
        <w:pStyle w:val="ListParagraph"/>
        <w:numPr>
          <w:ilvl w:val="1"/>
          <w:numId w:val="34"/>
        </w:numPr>
        <w:tabs>
          <w:tab w:val="left" w:pos="4590"/>
        </w:tabs>
        <w:spacing w:before="0" w:after="0"/>
      </w:pPr>
      <w:r>
        <w:t>Total Cumulative Length (m):</w:t>
      </w:r>
      <w:r>
        <w:tab/>
        <w:t>119.97,</w:t>
      </w:r>
    </w:p>
    <w:p w14:paraId="7A93049A" w14:textId="77777777" w:rsidR="00462539" w:rsidRDefault="00462539" w:rsidP="006E2336">
      <w:pPr>
        <w:pStyle w:val="ListParagraph"/>
        <w:numPr>
          <w:ilvl w:val="2"/>
          <w:numId w:val="34"/>
        </w:numPr>
        <w:tabs>
          <w:tab w:val="left" w:pos="4590"/>
        </w:tabs>
        <w:spacing w:before="0" w:after="0"/>
      </w:pPr>
      <w:r>
        <w:t>SCC Method 1b :</w:t>
      </w:r>
      <w:r>
        <w:tab/>
        <w:t>119.97</w:t>
      </w:r>
    </w:p>
    <w:p w14:paraId="75247783" w14:textId="77777777" w:rsidR="00462539" w:rsidRDefault="00462539" w:rsidP="006E2336">
      <w:pPr>
        <w:pStyle w:val="ListParagraph"/>
        <w:numPr>
          <w:ilvl w:val="1"/>
          <w:numId w:val="34"/>
        </w:numPr>
        <w:tabs>
          <w:tab w:val="left" w:pos="4590"/>
        </w:tabs>
        <w:spacing w:before="0" w:after="0"/>
      </w:pPr>
      <w:r>
        <w:t>Likelihood of failure distributed between minimum of 1.190e-01 and maximum of 4.814e-01.,</w:t>
      </w:r>
    </w:p>
    <w:p w14:paraId="1309C844" w14:textId="77777777" w:rsidR="00462539" w:rsidRDefault="00462539" w:rsidP="006E2336">
      <w:pPr>
        <w:pStyle w:val="ListParagraph"/>
        <w:numPr>
          <w:ilvl w:val="1"/>
          <w:numId w:val="34"/>
        </w:numPr>
        <w:tabs>
          <w:tab w:val="left" w:pos="4590"/>
        </w:tabs>
        <w:spacing w:before="0" w:after="0"/>
      </w:pPr>
      <w:r>
        <w:t>Consequence of failure distributed between minimum of $12.15 and maximum of $13.77 Millions of dollars,</w:t>
      </w:r>
    </w:p>
    <w:p w14:paraId="79548CED" w14:textId="77777777" w:rsidR="00462539" w:rsidRDefault="00462539" w:rsidP="006E2336">
      <w:pPr>
        <w:pStyle w:val="ListParagraph"/>
        <w:numPr>
          <w:ilvl w:val="1"/>
          <w:numId w:val="34"/>
        </w:numPr>
        <w:tabs>
          <w:tab w:val="left" w:pos="4590"/>
        </w:tabs>
        <w:spacing w:before="0" w:after="0"/>
      </w:pPr>
      <w:r>
        <w:t>Leak scenario:</w:t>
      </w:r>
    </w:p>
    <w:p w14:paraId="3BAF5117" w14:textId="77777777" w:rsidR="00462539" w:rsidRDefault="00462539" w:rsidP="006E2336">
      <w:pPr>
        <w:pStyle w:val="ListParagraph"/>
        <w:numPr>
          <w:ilvl w:val="2"/>
          <w:numId w:val="34"/>
        </w:numPr>
        <w:tabs>
          <w:tab w:val="left" w:pos="4590"/>
        </w:tabs>
        <w:spacing w:before="0" w:after="0"/>
      </w:pPr>
      <w:r>
        <w:t>Environmental cost between minimum of $0.21 and maximum of $0.24 Millions of dollars</w:t>
      </w:r>
    </w:p>
    <w:p w14:paraId="4FC6B5E6" w14:textId="77777777" w:rsidR="00462539" w:rsidRDefault="00462539" w:rsidP="006E2336">
      <w:pPr>
        <w:pStyle w:val="ListParagraph"/>
        <w:numPr>
          <w:ilvl w:val="2"/>
          <w:numId w:val="34"/>
        </w:numPr>
        <w:tabs>
          <w:tab w:val="left" w:pos="4590"/>
        </w:tabs>
        <w:spacing w:before="0" w:after="0"/>
      </w:pPr>
      <w:r>
        <w:t>Spill volume is between a minimum of 1972.39 and maximum of 2232.64 gallons,</w:t>
      </w:r>
    </w:p>
    <w:p w14:paraId="153D0A87" w14:textId="77777777" w:rsidR="00462539" w:rsidRDefault="00462539" w:rsidP="006E2336">
      <w:pPr>
        <w:pStyle w:val="ListParagraph"/>
        <w:numPr>
          <w:ilvl w:val="1"/>
          <w:numId w:val="34"/>
        </w:numPr>
        <w:tabs>
          <w:tab w:val="left" w:pos="4590"/>
        </w:tabs>
        <w:spacing w:before="0" w:after="0"/>
      </w:pPr>
      <w:r>
        <w:t>Rupture scenario:</w:t>
      </w:r>
    </w:p>
    <w:p w14:paraId="61C9ABF1" w14:textId="77777777" w:rsidR="00462539" w:rsidRDefault="00462539" w:rsidP="006E2336">
      <w:pPr>
        <w:pStyle w:val="ListParagraph"/>
        <w:numPr>
          <w:ilvl w:val="2"/>
          <w:numId w:val="34"/>
        </w:numPr>
        <w:tabs>
          <w:tab w:val="left" w:pos="4590"/>
        </w:tabs>
        <w:spacing w:before="0" w:after="0"/>
      </w:pPr>
      <w:r>
        <w:t>Environmental cost between minimum of $27.31 and maximum of $30.92 Millions of dollars</w:t>
      </w:r>
    </w:p>
    <w:p w14:paraId="10D620A8" w14:textId="77777777" w:rsidR="00462539" w:rsidRDefault="00462539" w:rsidP="006E2336">
      <w:pPr>
        <w:pStyle w:val="ListParagraph"/>
        <w:numPr>
          <w:ilvl w:val="2"/>
          <w:numId w:val="34"/>
        </w:numPr>
        <w:tabs>
          <w:tab w:val="left" w:pos="4590"/>
        </w:tabs>
        <w:spacing w:before="0" w:after="0"/>
      </w:pPr>
      <w:r>
        <w:t>Spill volume is between a minimum of 257682.32 and maximum of 291682.48 gallons,</w:t>
      </w:r>
    </w:p>
    <w:p w14:paraId="01AF9A49" w14:textId="77777777" w:rsidR="00462539" w:rsidRDefault="00462539" w:rsidP="006E2336">
      <w:pPr>
        <w:pStyle w:val="ListParagraph"/>
        <w:numPr>
          <w:ilvl w:val="1"/>
          <w:numId w:val="34"/>
        </w:numPr>
        <w:tabs>
          <w:tab w:val="left" w:pos="4590"/>
        </w:tabs>
        <w:spacing w:before="0" w:after="0"/>
      </w:pPr>
      <w:r>
        <w:t>Puncture scenario:</w:t>
      </w:r>
    </w:p>
    <w:p w14:paraId="48BEA069" w14:textId="77777777" w:rsidR="00462539" w:rsidRDefault="00462539" w:rsidP="006E2336">
      <w:pPr>
        <w:pStyle w:val="ListParagraph"/>
        <w:numPr>
          <w:ilvl w:val="2"/>
          <w:numId w:val="34"/>
        </w:numPr>
        <w:tabs>
          <w:tab w:val="left" w:pos="4590"/>
        </w:tabs>
        <w:spacing w:before="0" w:after="0"/>
      </w:pPr>
      <w:r>
        <w:t>Environmental cost between minimum of $6.87 and maximum of $7.78 Millions of dollars</w:t>
      </w:r>
    </w:p>
    <w:p w14:paraId="541CB755" w14:textId="77777777" w:rsidR="00462539" w:rsidRDefault="00462539" w:rsidP="006E2336">
      <w:pPr>
        <w:pStyle w:val="ListParagraph"/>
        <w:numPr>
          <w:ilvl w:val="2"/>
          <w:numId w:val="34"/>
        </w:numPr>
        <w:tabs>
          <w:tab w:val="left" w:pos="4590"/>
        </w:tabs>
        <w:spacing w:before="0" w:after="0"/>
      </w:pPr>
      <w:r>
        <w:t>Spill volume is between a minimum of 64808.16 and maximum of 73359.34 gallons,</w:t>
      </w:r>
    </w:p>
    <w:p w14:paraId="6CB22AE4" w14:textId="77777777" w:rsidR="00462539" w:rsidRDefault="00462539" w:rsidP="006E2336">
      <w:pPr>
        <w:pStyle w:val="ListParagraph"/>
        <w:numPr>
          <w:ilvl w:val="1"/>
          <w:numId w:val="34"/>
        </w:numPr>
        <w:tabs>
          <w:tab w:val="left" w:pos="4590"/>
        </w:tabs>
        <w:spacing w:before="0" w:after="0"/>
      </w:pPr>
      <w:r>
        <w:t>Product type is Condensate.</w:t>
      </w:r>
    </w:p>
    <w:p w14:paraId="0A246611" w14:textId="77777777" w:rsidR="00462539" w:rsidRDefault="00462539" w:rsidP="006E2336">
      <w:pPr>
        <w:pStyle w:val="ListParagraph"/>
        <w:numPr>
          <w:ilvl w:val="1"/>
          <w:numId w:val="34"/>
        </w:numPr>
        <w:tabs>
          <w:tab w:val="left" w:pos="4590"/>
        </w:tabs>
        <w:spacing w:before="0" w:after="0"/>
      </w:pPr>
      <w:r>
        <w:t>Land Use is distributed as follows</w:t>
      </w:r>
    </w:p>
    <w:p w14:paraId="316C49C2" w14:textId="77777777" w:rsidR="00462539" w:rsidRDefault="00462539" w:rsidP="006E2336">
      <w:pPr>
        <w:pStyle w:val="ListParagraph"/>
        <w:numPr>
          <w:ilvl w:val="2"/>
          <w:numId w:val="34"/>
        </w:numPr>
        <w:tabs>
          <w:tab w:val="left" w:pos="4590"/>
        </w:tabs>
        <w:spacing w:before="0" w:after="0"/>
      </w:pPr>
      <w:r>
        <w:t>Agricultural: 119.97"</w:t>
      </w:r>
    </w:p>
    <w:p w14:paraId="22565811" w14:textId="77777777" w:rsidR="00462539" w:rsidRDefault="00462539" w:rsidP="006E2336">
      <w:pPr>
        <w:pStyle w:val="ListParagraph"/>
        <w:numPr>
          <w:ilvl w:val="0"/>
          <w:numId w:val="34"/>
        </w:numPr>
        <w:tabs>
          <w:tab w:val="left" w:pos="4590"/>
        </w:tabs>
        <w:spacing w:before="0" w:after="0"/>
      </w:pPr>
      <w:r>
        <w:t>"NI-95 NPS 8,</w:t>
      </w:r>
    </w:p>
    <w:p w14:paraId="657D4DAE" w14:textId="77777777" w:rsidR="00462539" w:rsidRDefault="00462539" w:rsidP="006E2336">
      <w:pPr>
        <w:pStyle w:val="ListParagraph"/>
        <w:numPr>
          <w:ilvl w:val="1"/>
          <w:numId w:val="34"/>
        </w:numPr>
        <w:tabs>
          <w:tab w:val="left" w:pos="4590"/>
        </w:tabs>
        <w:spacing w:before="0" w:after="0"/>
      </w:pPr>
      <w:r>
        <w:t>Total Cumulative Length (m):</w:t>
      </w:r>
      <w:r>
        <w:tab/>
        <w:t>107.19,</w:t>
      </w:r>
    </w:p>
    <w:p w14:paraId="1319ED52" w14:textId="77777777" w:rsidR="00462539" w:rsidRDefault="00462539" w:rsidP="006E2336">
      <w:pPr>
        <w:pStyle w:val="ListParagraph"/>
        <w:numPr>
          <w:ilvl w:val="2"/>
          <w:numId w:val="34"/>
        </w:numPr>
        <w:tabs>
          <w:tab w:val="left" w:pos="4590"/>
        </w:tabs>
        <w:spacing w:before="0" w:after="0"/>
      </w:pPr>
      <w:r>
        <w:t>SCC Method 1b :</w:t>
      </w:r>
      <w:r>
        <w:tab/>
        <w:t>107.19</w:t>
      </w:r>
    </w:p>
    <w:p w14:paraId="64B225D9" w14:textId="77777777" w:rsidR="00462539" w:rsidRDefault="00462539" w:rsidP="006E2336">
      <w:pPr>
        <w:pStyle w:val="ListParagraph"/>
        <w:numPr>
          <w:ilvl w:val="1"/>
          <w:numId w:val="34"/>
        </w:numPr>
        <w:tabs>
          <w:tab w:val="left" w:pos="4590"/>
        </w:tabs>
        <w:spacing w:before="0" w:after="0"/>
      </w:pPr>
      <w:r>
        <w:t>Likelihood of failure distributed between minimum of 2.171e-01 and maximum of 6.961e-01.,</w:t>
      </w:r>
    </w:p>
    <w:p w14:paraId="2162E57A" w14:textId="77777777" w:rsidR="00462539" w:rsidRDefault="00462539" w:rsidP="006E2336">
      <w:pPr>
        <w:pStyle w:val="ListParagraph"/>
        <w:numPr>
          <w:ilvl w:val="1"/>
          <w:numId w:val="34"/>
        </w:numPr>
        <w:tabs>
          <w:tab w:val="left" w:pos="4590"/>
        </w:tabs>
        <w:spacing w:before="0" w:after="0"/>
      </w:pPr>
      <w:r>
        <w:t>Consequence of failure distributed between minimum of $39.65 and maximum of $40.69 Millions of dollars,</w:t>
      </w:r>
    </w:p>
    <w:p w14:paraId="6A0A4585" w14:textId="77777777" w:rsidR="00462539" w:rsidRDefault="00462539" w:rsidP="006E2336">
      <w:pPr>
        <w:pStyle w:val="ListParagraph"/>
        <w:numPr>
          <w:ilvl w:val="1"/>
          <w:numId w:val="34"/>
        </w:numPr>
        <w:tabs>
          <w:tab w:val="left" w:pos="4590"/>
        </w:tabs>
        <w:spacing w:before="0" w:after="0"/>
      </w:pPr>
      <w:r>
        <w:t>Leak scenario:</w:t>
      </w:r>
    </w:p>
    <w:p w14:paraId="2719F51B" w14:textId="77777777" w:rsidR="00462539" w:rsidRDefault="00462539" w:rsidP="006E2336">
      <w:pPr>
        <w:pStyle w:val="ListParagraph"/>
        <w:numPr>
          <w:ilvl w:val="2"/>
          <w:numId w:val="34"/>
        </w:numPr>
        <w:tabs>
          <w:tab w:val="left" w:pos="4590"/>
        </w:tabs>
        <w:spacing w:before="0" w:after="0"/>
      </w:pPr>
      <w:r>
        <w:t>Environmental cost between minimum of $0.19 and maximum of $0.19 Millions of dollars</w:t>
      </w:r>
    </w:p>
    <w:p w14:paraId="29DCD4F7" w14:textId="77777777" w:rsidR="00462539" w:rsidRDefault="00462539" w:rsidP="006E2336">
      <w:pPr>
        <w:pStyle w:val="ListParagraph"/>
        <w:numPr>
          <w:ilvl w:val="2"/>
          <w:numId w:val="34"/>
        </w:numPr>
        <w:tabs>
          <w:tab w:val="left" w:pos="4590"/>
        </w:tabs>
        <w:spacing w:before="0" w:after="0"/>
      </w:pPr>
      <w:r>
        <w:t>Spill volume is between a minimum of 1800.82 and maximum of 1810.77 gallons,</w:t>
      </w:r>
    </w:p>
    <w:p w14:paraId="17E2DE80" w14:textId="77777777" w:rsidR="00462539" w:rsidRDefault="00462539" w:rsidP="006E2336">
      <w:pPr>
        <w:pStyle w:val="ListParagraph"/>
        <w:numPr>
          <w:ilvl w:val="1"/>
          <w:numId w:val="34"/>
        </w:numPr>
        <w:tabs>
          <w:tab w:val="left" w:pos="4590"/>
        </w:tabs>
        <w:spacing w:before="0" w:after="0"/>
      </w:pPr>
      <w:r>
        <w:lastRenderedPageBreak/>
        <w:t>Rupture scenario:</w:t>
      </w:r>
    </w:p>
    <w:p w14:paraId="757E9503" w14:textId="77777777" w:rsidR="00462539" w:rsidRDefault="00462539" w:rsidP="006E2336">
      <w:pPr>
        <w:pStyle w:val="ListParagraph"/>
        <w:numPr>
          <w:ilvl w:val="2"/>
          <w:numId w:val="34"/>
        </w:numPr>
        <w:tabs>
          <w:tab w:val="left" w:pos="4590"/>
        </w:tabs>
        <w:spacing w:before="0" w:after="0"/>
      </w:pPr>
      <w:r>
        <w:t>Environmental cost between minimum of $91.61 and maximum of $92.11 Millions of dollars</w:t>
      </w:r>
    </w:p>
    <w:p w14:paraId="14277CFE" w14:textId="77777777" w:rsidR="00462539" w:rsidRDefault="00462539" w:rsidP="006E2336">
      <w:pPr>
        <w:pStyle w:val="ListParagraph"/>
        <w:numPr>
          <w:ilvl w:val="2"/>
          <w:numId w:val="34"/>
        </w:numPr>
        <w:tabs>
          <w:tab w:val="left" w:pos="4590"/>
        </w:tabs>
        <w:spacing w:before="0" w:after="0"/>
      </w:pPr>
      <w:r>
        <w:t>Spill volume is between a minimum of 864282.66 and maximum of 869059.11 gallons,</w:t>
      </w:r>
    </w:p>
    <w:p w14:paraId="49F2DB23" w14:textId="77777777" w:rsidR="00462539" w:rsidRDefault="00462539" w:rsidP="006E2336">
      <w:pPr>
        <w:pStyle w:val="ListParagraph"/>
        <w:numPr>
          <w:ilvl w:val="1"/>
          <w:numId w:val="34"/>
        </w:numPr>
        <w:tabs>
          <w:tab w:val="left" w:pos="4590"/>
        </w:tabs>
        <w:spacing w:before="0" w:after="0"/>
      </w:pPr>
      <w:r>
        <w:t>Puncture scenario:</w:t>
      </w:r>
    </w:p>
    <w:p w14:paraId="04CDB6C5" w14:textId="77777777" w:rsidR="00462539" w:rsidRDefault="00462539" w:rsidP="006E2336">
      <w:pPr>
        <w:pStyle w:val="ListParagraph"/>
        <w:numPr>
          <w:ilvl w:val="2"/>
          <w:numId w:val="34"/>
        </w:numPr>
        <w:tabs>
          <w:tab w:val="left" w:pos="4590"/>
        </w:tabs>
        <w:spacing w:before="0" w:after="0"/>
      </w:pPr>
      <w:r>
        <w:t>Environmental cost between minimum of $6.27 and maximum of $6.31 Millions of dollars</w:t>
      </w:r>
    </w:p>
    <w:p w14:paraId="62E94A01" w14:textId="77777777" w:rsidR="00462539" w:rsidRDefault="00462539" w:rsidP="006E2336">
      <w:pPr>
        <w:pStyle w:val="ListParagraph"/>
        <w:numPr>
          <w:ilvl w:val="2"/>
          <w:numId w:val="34"/>
        </w:numPr>
        <w:tabs>
          <w:tab w:val="left" w:pos="4590"/>
        </w:tabs>
        <w:spacing w:before="0" w:after="0"/>
      </w:pPr>
      <w:r>
        <w:t>Spill volume is between a minimum of 59170.84 and maximum of 59497.84 gallons,</w:t>
      </w:r>
    </w:p>
    <w:p w14:paraId="2AC8E92C" w14:textId="77777777" w:rsidR="00462539" w:rsidRDefault="00462539" w:rsidP="006E2336">
      <w:pPr>
        <w:pStyle w:val="ListParagraph"/>
        <w:numPr>
          <w:ilvl w:val="1"/>
          <w:numId w:val="34"/>
        </w:numPr>
        <w:tabs>
          <w:tab w:val="left" w:pos="4590"/>
        </w:tabs>
        <w:spacing w:before="0" w:after="0"/>
      </w:pPr>
      <w:r>
        <w:t>Product type is Crude Oil.</w:t>
      </w:r>
    </w:p>
    <w:p w14:paraId="78A60A88" w14:textId="77777777" w:rsidR="00462539" w:rsidRDefault="00462539" w:rsidP="006E2336">
      <w:pPr>
        <w:pStyle w:val="ListParagraph"/>
        <w:numPr>
          <w:ilvl w:val="1"/>
          <w:numId w:val="34"/>
        </w:numPr>
        <w:tabs>
          <w:tab w:val="left" w:pos="4590"/>
        </w:tabs>
        <w:spacing w:before="0" w:after="0"/>
      </w:pPr>
      <w:r>
        <w:t>Land Use is distributed as follows</w:t>
      </w:r>
    </w:p>
    <w:p w14:paraId="14EF0389" w14:textId="77777777" w:rsidR="00462539" w:rsidRDefault="00462539" w:rsidP="006E2336">
      <w:pPr>
        <w:pStyle w:val="ListParagraph"/>
        <w:numPr>
          <w:ilvl w:val="2"/>
          <w:numId w:val="34"/>
        </w:numPr>
        <w:tabs>
          <w:tab w:val="left" w:pos="4590"/>
        </w:tabs>
        <w:spacing w:before="0" w:after="0"/>
      </w:pPr>
      <w:r>
        <w:t>Agricultural: 107.19"</w:t>
      </w:r>
    </w:p>
    <w:p w14:paraId="306769A0" w14:textId="77777777" w:rsidR="00462539" w:rsidRDefault="00462539" w:rsidP="006E2336">
      <w:pPr>
        <w:pStyle w:val="ListParagraph"/>
        <w:numPr>
          <w:ilvl w:val="0"/>
          <w:numId w:val="34"/>
        </w:numPr>
        <w:tabs>
          <w:tab w:val="left" w:pos="4590"/>
        </w:tabs>
        <w:spacing w:before="0" w:after="0"/>
      </w:pPr>
      <w:r>
        <w:t>"SS-11 NPS 6,</w:t>
      </w:r>
    </w:p>
    <w:p w14:paraId="0A4BE436" w14:textId="77777777" w:rsidR="00462539" w:rsidRDefault="00462539" w:rsidP="006E2336">
      <w:pPr>
        <w:pStyle w:val="ListParagraph"/>
        <w:numPr>
          <w:ilvl w:val="1"/>
          <w:numId w:val="34"/>
        </w:numPr>
        <w:tabs>
          <w:tab w:val="left" w:pos="4590"/>
        </w:tabs>
        <w:spacing w:before="0" w:after="0"/>
      </w:pPr>
      <w:r>
        <w:t>Total Cumulative Length (m):</w:t>
      </w:r>
      <w:r>
        <w:tab/>
        <w:t>89.97,</w:t>
      </w:r>
    </w:p>
    <w:p w14:paraId="1C7EB13A" w14:textId="77777777" w:rsidR="00462539" w:rsidRDefault="00462539" w:rsidP="006E2336">
      <w:pPr>
        <w:pStyle w:val="ListParagraph"/>
        <w:numPr>
          <w:ilvl w:val="2"/>
          <w:numId w:val="34"/>
        </w:numPr>
        <w:tabs>
          <w:tab w:val="left" w:pos="4590"/>
        </w:tabs>
        <w:spacing w:before="0" w:after="0"/>
      </w:pPr>
      <w:r>
        <w:t>SCC Method 1b :</w:t>
      </w:r>
      <w:r>
        <w:tab/>
        <w:t>89.97</w:t>
      </w:r>
    </w:p>
    <w:p w14:paraId="4361CE18" w14:textId="77777777" w:rsidR="00462539" w:rsidRDefault="00462539" w:rsidP="006E2336">
      <w:pPr>
        <w:pStyle w:val="ListParagraph"/>
        <w:numPr>
          <w:ilvl w:val="1"/>
          <w:numId w:val="34"/>
        </w:numPr>
        <w:tabs>
          <w:tab w:val="left" w:pos="4590"/>
        </w:tabs>
        <w:spacing w:before="0" w:after="0"/>
      </w:pPr>
      <w:r>
        <w:t>Likelihood of failure distributed between minimum of 1.145e-01 and maximum of 5.500e-01.,</w:t>
      </w:r>
    </w:p>
    <w:p w14:paraId="1A2C4843" w14:textId="77777777" w:rsidR="00462539" w:rsidRDefault="00462539" w:rsidP="006E2336">
      <w:pPr>
        <w:pStyle w:val="ListParagraph"/>
        <w:numPr>
          <w:ilvl w:val="1"/>
          <w:numId w:val="34"/>
        </w:numPr>
        <w:tabs>
          <w:tab w:val="left" w:pos="4590"/>
        </w:tabs>
        <w:spacing w:before="0" w:after="0"/>
      </w:pPr>
      <w:r>
        <w:t>Consequence of failure distributed between minimum of $25.66 and maximum of $26.10 Millions of dollars,</w:t>
      </w:r>
    </w:p>
    <w:p w14:paraId="2FDCE824" w14:textId="77777777" w:rsidR="00462539" w:rsidRDefault="00462539" w:rsidP="006E2336">
      <w:pPr>
        <w:pStyle w:val="ListParagraph"/>
        <w:numPr>
          <w:ilvl w:val="1"/>
          <w:numId w:val="34"/>
        </w:numPr>
        <w:tabs>
          <w:tab w:val="left" w:pos="4590"/>
        </w:tabs>
        <w:spacing w:before="0" w:after="0"/>
      </w:pPr>
      <w:r>
        <w:t>Leak scenario:</w:t>
      </w:r>
    </w:p>
    <w:p w14:paraId="48C27097" w14:textId="77777777" w:rsidR="00462539" w:rsidRDefault="00462539" w:rsidP="006E2336">
      <w:pPr>
        <w:pStyle w:val="ListParagraph"/>
        <w:numPr>
          <w:ilvl w:val="2"/>
          <w:numId w:val="34"/>
        </w:numPr>
        <w:tabs>
          <w:tab w:val="left" w:pos="4590"/>
        </w:tabs>
        <w:spacing w:before="0" w:after="0"/>
      </w:pPr>
      <w:r>
        <w:t>Environmental cost between minimum of $0.20 and maximum of $0.21 Millions of dollars</w:t>
      </w:r>
    </w:p>
    <w:p w14:paraId="66661D94" w14:textId="77777777" w:rsidR="00462539" w:rsidRDefault="00462539" w:rsidP="006E2336">
      <w:pPr>
        <w:pStyle w:val="ListParagraph"/>
        <w:numPr>
          <w:ilvl w:val="2"/>
          <w:numId w:val="34"/>
        </w:numPr>
        <w:tabs>
          <w:tab w:val="left" w:pos="4590"/>
        </w:tabs>
        <w:spacing w:before="0" w:after="0"/>
      </w:pPr>
      <w:r>
        <w:t>Spill volume is between a minimum of 1933.12 and maximum of 1958.94 gallons,</w:t>
      </w:r>
    </w:p>
    <w:p w14:paraId="7689B6F7" w14:textId="77777777" w:rsidR="00462539" w:rsidRDefault="00462539" w:rsidP="006E2336">
      <w:pPr>
        <w:pStyle w:val="ListParagraph"/>
        <w:numPr>
          <w:ilvl w:val="1"/>
          <w:numId w:val="34"/>
        </w:numPr>
        <w:tabs>
          <w:tab w:val="left" w:pos="4590"/>
        </w:tabs>
        <w:spacing w:before="0" w:after="0"/>
      </w:pPr>
      <w:r>
        <w:t>Rupture scenario:</w:t>
      </w:r>
    </w:p>
    <w:p w14:paraId="1C3D19C5" w14:textId="77777777" w:rsidR="00462539" w:rsidRDefault="00462539" w:rsidP="006E2336">
      <w:pPr>
        <w:pStyle w:val="ListParagraph"/>
        <w:numPr>
          <w:ilvl w:val="2"/>
          <w:numId w:val="34"/>
        </w:numPr>
        <w:tabs>
          <w:tab w:val="left" w:pos="4590"/>
        </w:tabs>
        <w:spacing w:before="0" w:after="0"/>
      </w:pPr>
      <w:r>
        <w:t>Environmental cost between minimum of $58.02 and maximum of $58.79 Millions of dollars</w:t>
      </w:r>
    </w:p>
    <w:p w14:paraId="6F124DBD" w14:textId="77777777" w:rsidR="00462539" w:rsidRDefault="00462539" w:rsidP="006E2336">
      <w:pPr>
        <w:pStyle w:val="ListParagraph"/>
        <w:numPr>
          <w:ilvl w:val="2"/>
          <w:numId w:val="34"/>
        </w:numPr>
        <w:tabs>
          <w:tab w:val="left" w:pos="4590"/>
        </w:tabs>
        <w:spacing w:before="0" w:after="0"/>
      </w:pPr>
      <w:r>
        <w:t>Spill volume is between a minimum of 547391.09 and maximum of 554702.8 gallons,</w:t>
      </w:r>
    </w:p>
    <w:p w14:paraId="2C3D4E30" w14:textId="77777777" w:rsidR="00462539" w:rsidRDefault="00462539" w:rsidP="006E2336">
      <w:pPr>
        <w:pStyle w:val="ListParagraph"/>
        <w:numPr>
          <w:ilvl w:val="1"/>
          <w:numId w:val="34"/>
        </w:numPr>
        <w:tabs>
          <w:tab w:val="left" w:pos="4590"/>
        </w:tabs>
        <w:spacing w:before="0" w:after="0"/>
      </w:pPr>
      <w:r>
        <w:t>Puncture scenario:</w:t>
      </w:r>
    </w:p>
    <w:p w14:paraId="46ED4B19" w14:textId="77777777" w:rsidR="00462539" w:rsidRDefault="00462539" w:rsidP="006E2336">
      <w:pPr>
        <w:pStyle w:val="ListParagraph"/>
        <w:numPr>
          <w:ilvl w:val="2"/>
          <w:numId w:val="34"/>
        </w:numPr>
        <w:tabs>
          <w:tab w:val="left" w:pos="4590"/>
        </w:tabs>
        <w:spacing w:before="0" w:after="0"/>
      </w:pPr>
      <w:r>
        <w:t>Environmental cost between minimum of $6.73 and maximum of $6.82 Millions of dollars</w:t>
      </w:r>
    </w:p>
    <w:p w14:paraId="1866D8BF" w14:textId="77777777" w:rsidR="00462539" w:rsidRDefault="00462539" w:rsidP="006E2336">
      <w:pPr>
        <w:pStyle w:val="ListParagraph"/>
        <w:numPr>
          <w:ilvl w:val="2"/>
          <w:numId w:val="34"/>
        </w:numPr>
        <w:tabs>
          <w:tab w:val="left" w:pos="4590"/>
        </w:tabs>
        <w:spacing w:before="0" w:after="0"/>
      </w:pPr>
      <w:r>
        <w:t>Spill volume is between a minimum of 63517.89 and maximum of 64366.32 gallons,</w:t>
      </w:r>
    </w:p>
    <w:p w14:paraId="3C95E8FC" w14:textId="77777777" w:rsidR="00462539" w:rsidRDefault="00462539" w:rsidP="006E2336">
      <w:pPr>
        <w:pStyle w:val="ListParagraph"/>
        <w:numPr>
          <w:ilvl w:val="1"/>
          <w:numId w:val="34"/>
        </w:numPr>
        <w:tabs>
          <w:tab w:val="left" w:pos="4590"/>
        </w:tabs>
        <w:spacing w:before="0" w:after="0"/>
      </w:pPr>
      <w:r>
        <w:t>Product type is Crude Oil.</w:t>
      </w:r>
    </w:p>
    <w:p w14:paraId="5E17DDF7" w14:textId="77777777" w:rsidR="00462539" w:rsidRDefault="00462539" w:rsidP="006E2336">
      <w:pPr>
        <w:pStyle w:val="ListParagraph"/>
        <w:numPr>
          <w:ilvl w:val="1"/>
          <w:numId w:val="34"/>
        </w:numPr>
        <w:tabs>
          <w:tab w:val="left" w:pos="4590"/>
        </w:tabs>
        <w:spacing w:before="0" w:after="0"/>
      </w:pPr>
      <w:r>
        <w:t>Land Use is distributed as follows</w:t>
      </w:r>
    </w:p>
    <w:p w14:paraId="54AB4570" w14:textId="77777777" w:rsidR="00462539" w:rsidRDefault="00462539" w:rsidP="006E2336">
      <w:pPr>
        <w:pStyle w:val="ListParagraph"/>
        <w:numPr>
          <w:ilvl w:val="2"/>
          <w:numId w:val="34"/>
        </w:numPr>
        <w:tabs>
          <w:tab w:val="left" w:pos="4590"/>
        </w:tabs>
        <w:spacing w:before="0" w:after="0"/>
      </w:pPr>
      <w:r>
        <w:t>Remote: 89.97"</w:t>
      </w:r>
    </w:p>
    <w:p w14:paraId="4993CB6E" w14:textId="77777777" w:rsidR="00462539" w:rsidRDefault="00462539" w:rsidP="006E2336">
      <w:pPr>
        <w:pStyle w:val="ListParagraph"/>
        <w:numPr>
          <w:ilvl w:val="0"/>
          <w:numId w:val="34"/>
        </w:numPr>
        <w:tabs>
          <w:tab w:val="left" w:pos="4590"/>
        </w:tabs>
        <w:spacing w:before="0" w:after="0"/>
      </w:pPr>
      <w:r>
        <w:t>"SS-03 NPS 6,</w:t>
      </w:r>
    </w:p>
    <w:p w14:paraId="45F00A76" w14:textId="77777777" w:rsidR="00462539" w:rsidRDefault="00462539" w:rsidP="006E2336">
      <w:pPr>
        <w:pStyle w:val="ListParagraph"/>
        <w:numPr>
          <w:ilvl w:val="1"/>
          <w:numId w:val="34"/>
        </w:numPr>
        <w:tabs>
          <w:tab w:val="left" w:pos="4590"/>
        </w:tabs>
        <w:spacing w:before="0" w:after="0"/>
      </w:pPr>
      <w:r>
        <w:t>Total Cumulative Length (m):</w:t>
      </w:r>
      <w:r>
        <w:tab/>
        <w:t>59.06,</w:t>
      </w:r>
    </w:p>
    <w:p w14:paraId="24CE1FFE" w14:textId="77777777" w:rsidR="00462539" w:rsidRDefault="00462539" w:rsidP="006E2336">
      <w:pPr>
        <w:pStyle w:val="ListParagraph"/>
        <w:numPr>
          <w:ilvl w:val="2"/>
          <w:numId w:val="34"/>
        </w:numPr>
        <w:tabs>
          <w:tab w:val="left" w:pos="4590"/>
        </w:tabs>
        <w:spacing w:before="0" w:after="0"/>
      </w:pPr>
      <w:r>
        <w:t>SCC Method 1b :</w:t>
      </w:r>
      <w:r>
        <w:tab/>
        <w:t>59.06</w:t>
      </w:r>
    </w:p>
    <w:p w14:paraId="12AE25EC" w14:textId="77777777" w:rsidR="00462539" w:rsidRDefault="00462539" w:rsidP="006E2336">
      <w:pPr>
        <w:pStyle w:val="ListParagraph"/>
        <w:numPr>
          <w:ilvl w:val="1"/>
          <w:numId w:val="34"/>
        </w:numPr>
        <w:tabs>
          <w:tab w:val="left" w:pos="4590"/>
        </w:tabs>
        <w:spacing w:before="0" w:after="0"/>
      </w:pPr>
      <w:r>
        <w:t>Likelihood of failure distributed between minimum of 3.816e-01 and maximum of 9.522e-01.,</w:t>
      </w:r>
    </w:p>
    <w:p w14:paraId="3DF18F9F" w14:textId="77777777" w:rsidR="00462539" w:rsidRDefault="00462539" w:rsidP="006E2336">
      <w:pPr>
        <w:pStyle w:val="ListParagraph"/>
        <w:numPr>
          <w:ilvl w:val="1"/>
          <w:numId w:val="34"/>
        </w:numPr>
        <w:tabs>
          <w:tab w:val="left" w:pos="4590"/>
        </w:tabs>
        <w:spacing w:before="0" w:after="0"/>
      </w:pPr>
      <w:r>
        <w:t>Consequence of failure distributed between minimum of $22.25 and maximum of $23.96 Millions of dollars,</w:t>
      </w:r>
    </w:p>
    <w:p w14:paraId="771FAC23" w14:textId="77777777" w:rsidR="00462539" w:rsidRDefault="00462539" w:rsidP="006E2336">
      <w:pPr>
        <w:pStyle w:val="ListParagraph"/>
        <w:numPr>
          <w:ilvl w:val="1"/>
          <w:numId w:val="34"/>
        </w:numPr>
        <w:tabs>
          <w:tab w:val="left" w:pos="4590"/>
        </w:tabs>
        <w:spacing w:before="0" w:after="0"/>
      </w:pPr>
      <w:r>
        <w:t>Leak scenario:</w:t>
      </w:r>
    </w:p>
    <w:p w14:paraId="151BB1B4" w14:textId="77777777" w:rsidR="00462539" w:rsidRDefault="00462539" w:rsidP="006E2336">
      <w:pPr>
        <w:pStyle w:val="ListParagraph"/>
        <w:numPr>
          <w:ilvl w:val="2"/>
          <w:numId w:val="34"/>
        </w:numPr>
        <w:tabs>
          <w:tab w:val="left" w:pos="4590"/>
        </w:tabs>
        <w:spacing w:before="0" w:after="0"/>
      </w:pPr>
      <w:r>
        <w:t>Environmental cost between minimum of $0.19 and maximum of $0.19 Millions of dollars</w:t>
      </w:r>
    </w:p>
    <w:p w14:paraId="627D0AF3" w14:textId="77777777" w:rsidR="00462539" w:rsidRDefault="00462539" w:rsidP="006E2336">
      <w:pPr>
        <w:pStyle w:val="ListParagraph"/>
        <w:numPr>
          <w:ilvl w:val="2"/>
          <w:numId w:val="34"/>
        </w:numPr>
        <w:tabs>
          <w:tab w:val="left" w:pos="4590"/>
        </w:tabs>
        <w:spacing w:before="0" w:after="0"/>
      </w:pPr>
      <w:r>
        <w:lastRenderedPageBreak/>
        <w:t>Spill volume is between a minimum of 1815.99 and maximum of 1815.99 gallons,</w:t>
      </w:r>
    </w:p>
    <w:p w14:paraId="7219EDD5" w14:textId="77777777" w:rsidR="00462539" w:rsidRDefault="00462539" w:rsidP="006E2336">
      <w:pPr>
        <w:pStyle w:val="ListParagraph"/>
        <w:numPr>
          <w:ilvl w:val="1"/>
          <w:numId w:val="34"/>
        </w:numPr>
        <w:tabs>
          <w:tab w:val="left" w:pos="4590"/>
        </w:tabs>
        <w:spacing w:before="0" w:after="0"/>
      </w:pPr>
      <w:r>
        <w:t>Rupture scenario:</w:t>
      </w:r>
    </w:p>
    <w:p w14:paraId="67C5F13F" w14:textId="77777777" w:rsidR="00462539" w:rsidRDefault="00462539" w:rsidP="006E2336">
      <w:pPr>
        <w:pStyle w:val="ListParagraph"/>
        <w:numPr>
          <w:ilvl w:val="2"/>
          <w:numId w:val="34"/>
        </w:numPr>
        <w:tabs>
          <w:tab w:val="left" w:pos="4590"/>
        </w:tabs>
        <w:spacing w:before="0" w:after="0"/>
      </w:pPr>
      <w:r>
        <w:t>Environmental cost between minimum of $54.50 and maximum of $54.50 Millions of dollars</w:t>
      </w:r>
    </w:p>
    <w:p w14:paraId="2FC4FB3E" w14:textId="77777777" w:rsidR="00462539" w:rsidRDefault="00462539" w:rsidP="006E2336">
      <w:pPr>
        <w:pStyle w:val="ListParagraph"/>
        <w:numPr>
          <w:ilvl w:val="2"/>
          <w:numId w:val="34"/>
        </w:numPr>
        <w:tabs>
          <w:tab w:val="left" w:pos="4590"/>
        </w:tabs>
        <w:spacing w:before="0" w:after="0"/>
      </w:pPr>
      <w:r>
        <w:t>Spill volume is between a minimum of 514224.45 and maximum of 514224.45 gallons,</w:t>
      </w:r>
    </w:p>
    <w:p w14:paraId="32E74EF1" w14:textId="77777777" w:rsidR="00462539" w:rsidRDefault="00462539" w:rsidP="006E2336">
      <w:pPr>
        <w:pStyle w:val="ListParagraph"/>
        <w:numPr>
          <w:ilvl w:val="1"/>
          <w:numId w:val="34"/>
        </w:numPr>
        <w:tabs>
          <w:tab w:val="left" w:pos="4590"/>
        </w:tabs>
        <w:spacing w:before="0" w:after="0"/>
      </w:pPr>
      <w:r>
        <w:t>Puncture scenario:</w:t>
      </w:r>
    </w:p>
    <w:p w14:paraId="6ECC5016" w14:textId="77777777" w:rsidR="00462539" w:rsidRDefault="00462539" w:rsidP="006E2336">
      <w:pPr>
        <w:pStyle w:val="ListParagraph"/>
        <w:numPr>
          <w:ilvl w:val="2"/>
          <w:numId w:val="34"/>
        </w:numPr>
        <w:tabs>
          <w:tab w:val="left" w:pos="4590"/>
        </w:tabs>
        <w:spacing w:before="0" w:after="0"/>
      </w:pPr>
      <w:r>
        <w:t>Environmental cost between minimum of $6.32 and maximum of $6.32 Millions of dollars</w:t>
      </w:r>
    </w:p>
    <w:p w14:paraId="2F294258" w14:textId="77777777" w:rsidR="00462539" w:rsidRDefault="00462539" w:rsidP="006E2336">
      <w:pPr>
        <w:pStyle w:val="ListParagraph"/>
        <w:numPr>
          <w:ilvl w:val="2"/>
          <w:numId w:val="34"/>
        </w:numPr>
        <w:tabs>
          <w:tab w:val="left" w:pos="4590"/>
        </w:tabs>
        <w:spacing w:before="0" w:after="0"/>
      </w:pPr>
      <w:r>
        <w:t>Spill volume is between a minimum of 59669.32 and maximum of 59669.32 gallons,</w:t>
      </w:r>
    </w:p>
    <w:p w14:paraId="5CE3089A" w14:textId="77777777" w:rsidR="00462539" w:rsidRDefault="00462539" w:rsidP="006E2336">
      <w:pPr>
        <w:pStyle w:val="ListParagraph"/>
        <w:numPr>
          <w:ilvl w:val="1"/>
          <w:numId w:val="34"/>
        </w:numPr>
        <w:tabs>
          <w:tab w:val="left" w:pos="4590"/>
        </w:tabs>
        <w:spacing w:before="0" w:after="0"/>
      </w:pPr>
      <w:r>
        <w:t>Product type is Crude Oil.</w:t>
      </w:r>
    </w:p>
    <w:p w14:paraId="0CCDE599" w14:textId="77777777" w:rsidR="00462539" w:rsidRDefault="00462539" w:rsidP="006E2336">
      <w:pPr>
        <w:pStyle w:val="ListParagraph"/>
        <w:numPr>
          <w:ilvl w:val="1"/>
          <w:numId w:val="34"/>
        </w:numPr>
        <w:tabs>
          <w:tab w:val="left" w:pos="4590"/>
        </w:tabs>
        <w:spacing w:before="0" w:after="0"/>
      </w:pPr>
      <w:r>
        <w:t>Land Use is distributed as follows</w:t>
      </w:r>
    </w:p>
    <w:p w14:paraId="51EDD667" w14:textId="77777777" w:rsidR="00462539" w:rsidRDefault="00462539" w:rsidP="006E2336">
      <w:pPr>
        <w:pStyle w:val="ListParagraph"/>
        <w:numPr>
          <w:ilvl w:val="2"/>
          <w:numId w:val="34"/>
        </w:numPr>
        <w:tabs>
          <w:tab w:val="left" w:pos="4590"/>
        </w:tabs>
        <w:spacing w:before="0" w:after="0"/>
      </w:pPr>
      <w:r>
        <w:t>Agricultural: 59.06"</w:t>
      </w:r>
    </w:p>
    <w:p w14:paraId="2C47139F" w14:textId="77777777" w:rsidR="00462539" w:rsidRDefault="00462539" w:rsidP="006E2336">
      <w:pPr>
        <w:pStyle w:val="ListParagraph"/>
        <w:numPr>
          <w:ilvl w:val="0"/>
          <w:numId w:val="34"/>
        </w:numPr>
        <w:tabs>
          <w:tab w:val="left" w:pos="4590"/>
        </w:tabs>
        <w:spacing w:before="0" w:after="0"/>
      </w:pPr>
      <w:r>
        <w:t xml:space="preserve">"NPS8 Rainbow P/L to </w:t>
      </w:r>
      <w:proofErr w:type="spellStart"/>
      <w:r>
        <w:t>Tirmoil</w:t>
      </w:r>
      <w:proofErr w:type="spellEnd"/>
      <w:r>
        <w:t xml:space="preserve"> </w:t>
      </w:r>
      <w:proofErr w:type="gramStart"/>
      <w:r>
        <w:t>From</w:t>
      </w:r>
      <w:proofErr w:type="gramEnd"/>
      <w:r>
        <w:t xml:space="preserve"> 11-15-77-14W5 to 15-29-81-9W5,</w:t>
      </w:r>
    </w:p>
    <w:p w14:paraId="3DC88B4F" w14:textId="77777777" w:rsidR="00462539" w:rsidRDefault="00462539" w:rsidP="006E2336">
      <w:pPr>
        <w:pStyle w:val="ListParagraph"/>
        <w:numPr>
          <w:ilvl w:val="1"/>
          <w:numId w:val="34"/>
        </w:numPr>
        <w:tabs>
          <w:tab w:val="left" w:pos="4590"/>
        </w:tabs>
        <w:spacing w:before="0" w:after="0"/>
      </w:pPr>
      <w:r>
        <w:t>Total Cumulative Length (m):</w:t>
      </w:r>
      <w:r>
        <w:tab/>
        <w:t>30.0,</w:t>
      </w:r>
    </w:p>
    <w:p w14:paraId="519539A7" w14:textId="77777777" w:rsidR="00462539" w:rsidRDefault="00462539" w:rsidP="006E2336">
      <w:pPr>
        <w:pStyle w:val="ListParagraph"/>
        <w:numPr>
          <w:ilvl w:val="2"/>
          <w:numId w:val="34"/>
        </w:numPr>
        <w:tabs>
          <w:tab w:val="left" w:pos="4590"/>
        </w:tabs>
        <w:spacing w:before="0" w:after="0"/>
      </w:pPr>
      <w:r>
        <w:t>SCC Method 1b :</w:t>
      </w:r>
      <w:r>
        <w:tab/>
        <w:t>30.0</w:t>
      </w:r>
    </w:p>
    <w:p w14:paraId="64D1A158" w14:textId="77777777" w:rsidR="00462539" w:rsidRDefault="00462539" w:rsidP="006E2336">
      <w:pPr>
        <w:pStyle w:val="ListParagraph"/>
        <w:numPr>
          <w:ilvl w:val="1"/>
          <w:numId w:val="34"/>
        </w:numPr>
        <w:tabs>
          <w:tab w:val="left" w:pos="4590"/>
        </w:tabs>
        <w:spacing w:before="0" w:after="0"/>
      </w:pPr>
      <w:r>
        <w:t>Likelihood of failure distributed between minimum of 9.984e-01 and maximum of 9.984e-01.,</w:t>
      </w:r>
    </w:p>
    <w:p w14:paraId="59279977" w14:textId="77777777" w:rsidR="00462539" w:rsidRDefault="00462539" w:rsidP="006E2336">
      <w:pPr>
        <w:pStyle w:val="ListParagraph"/>
        <w:numPr>
          <w:ilvl w:val="1"/>
          <w:numId w:val="34"/>
        </w:numPr>
        <w:tabs>
          <w:tab w:val="left" w:pos="4590"/>
        </w:tabs>
        <w:spacing w:before="0" w:after="0"/>
      </w:pPr>
      <w:r>
        <w:t>Consequence of failure distributed between minimum of $48.84 and maximum of $48.89 Millions of dollars,</w:t>
      </w:r>
    </w:p>
    <w:p w14:paraId="5F3744AB" w14:textId="77777777" w:rsidR="00462539" w:rsidRDefault="00462539" w:rsidP="006E2336">
      <w:pPr>
        <w:pStyle w:val="ListParagraph"/>
        <w:numPr>
          <w:ilvl w:val="1"/>
          <w:numId w:val="34"/>
        </w:numPr>
        <w:tabs>
          <w:tab w:val="left" w:pos="4590"/>
        </w:tabs>
        <w:spacing w:before="0" w:after="0"/>
      </w:pPr>
      <w:r>
        <w:t>Leak scenario:</w:t>
      </w:r>
    </w:p>
    <w:p w14:paraId="6652372D" w14:textId="77777777" w:rsidR="00462539" w:rsidRDefault="00462539" w:rsidP="006E2336">
      <w:pPr>
        <w:pStyle w:val="ListParagraph"/>
        <w:numPr>
          <w:ilvl w:val="2"/>
          <w:numId w:val="34"/>
        </w:numPr>
        <w:tabs>
          <w:tab w:val="left" w:pos="4590"/>
        </w:tabs>
        <w:spacing w:before="0" w:after="0"/>
      </w:pPr>
      <w:r>
        <w:t>Environmental cost between minimum of $0.22 and maximum of $0.22 Millions of dollars</w:t>
      </w:r>
    </w:p>
    <w:p w14:paraId="7B1B9821" w14:textId="77777777" w:rsidR="00462539" w:rsidRDefault="00462539" w:rsidP="006E2336">
      <w:pPr>
        <w:pStyle w:val="ListParagraph"/>
        <w:numPr>
          <w:ilvl w:val="2"/>
          <w:numId w:val="34"/>
        </w:numPr>
        <w:tabs>
          <w:tab w:val="left" w:pos="4590"/>
        </w:tabs>
        <w:spacing w:before="0" w:after="0"/>
      </w:pPr>
      <w:r>
        <w:t>Spill volume is between a minimum of 2045.08 and maximum of 2047.2 gallons,</w:t>
      </w:r>
    </w:p>
    <w:p w14:paraId="6CA82192" w14:textId="77777777" w:rsidR="00462539" w:rsidRDefault="00462539" w:rsidP="006E2336">
      <w:pPr>
        <w:pStyle w:val="ListParagraph"/>
        <w:numPr>
          <w:ilvl w:val="1"/>
          <w:numId w:val="34"/>
        </w:numPr>
        <w:tabs>
          <w:tab w:val="left" w:pos="4590"/>
        </w:tabs>
        <w:spacing w:before="0" w:after="0"/>
      </w:pPr>
      <w:r>
        <w:t>Rupture scenario:</w:t>
      </w:r>
    </w:p>
    <w:p w14:paraId="091CDA59" w14:textId="77777777" w:rsidR="00462539" w:rsidRDefault="00462539" w:rsidP="006E2336">
      <w:pPr>
        <w:pStyle w:val="ListParagraph"/>
        <w:numPr>
          <w:ilvl w:val="2"/>
          <w:numId w:val="34"/>
        </w:numPr>
        <w:tabs>
          <w:tab w:val="left" w:pos="4590"/>
        </w:tabs>
        <w:spacing w:before="0" w:after="0"/>
      </w:pPr>
      <w:r>
        <w:t>Environmental cost between minimum of $104.03 and maximum of $104.14 Millions of dollars</w:t>
      </w:r>
    </w:p>
    <w:p w14:paraId="32F148FF" w14:textId="77777777" w:rsidR="00462539" w:rsidRDefault="00462539" w:rsidP="006E2336">
      <w:pPr>
        <w:pStyle w:val="ListParagraph"/>
        <w:numPr>
          <w:ilvl w:val="2"/>
          <w:numId w:val="34"/>
        </w:numPr>
        <w:tabs>
          <w:tab w:val="left" w:pos="4590"/>
        </w:tabs>
        <w:spacing w:before="0" w:after="0"/>
      </w:pPr>
      <w:r>
        <w:t>Spill volume is between a minimum of 981512.08 and maximum of 982532.16 gallons,</w:t>
      </w:r>
    </w:p>
    <w:p w14:paraId="6D8A2F1B" w14:textId="77777777" w:rsidR="00462539" w:rsidRDefault="00462539" w:rsidP="006E2336">
      <w:pPr>
        <w:pStyle w:val="ListParagraph"/>
        <w:numPr>
          <w:ilvl w:val="1"/>
          <w:numId w:val="34"/>
        </w:numPr>
        <w:tabs>
          <w:tab w:val="left" w:pos="4590"/>
        </w:tabs>
        <w:spacing w:before="0" w:after="0"/>
      </w:pPr>
      <w:r>
        <w:t>Puncture scenario:</w:t>
      </w:r>
    </w:p>
    <w:p w14:paraId="693E2228" w14:textId="77777777" w:rsidR="00462539" w:rsidRDefault="00462539" w:rsidP="006E2336">
      <w:pPr>
        <w:pStyle w:val="ListParagraph"/>
        <w:numPr>
          <w:ilvl w:val="2"/>
          <w:numId w:val="34"/>
        </w:numPr>
        <w:tabs>
          <w:tab w:val="left" w:pos="4590"/>
        </w:tabs>
        <w:spacing w:before="0" w:after="0"/>
      </w:pPr>
      <w:r>
        <w:t>Environmental cost between minimum of $7.12 and maximum of $7.13 Millions of dollars</w:t>
      </w:r>
    </w:p>
    <w:p w14:paraId="0FB14268" w14:textId="77777777" w:rsidR="00462539" w:rsidRDefault="00462539" w:rsidP="006E2336">
      <w:pPr>
        <w:pStyle w:val="ListParagraph"/>
        <w:numPr>
          <w:ilvl w:val="2"/>
          <w:numId w:val="34"/>
        </w:numPr>
        <w:tabs>
          <w:tab w:val="left" w:pos="4590"/>
        </w:tabs>
        <w:spacing w:before="0" w:after="0"/>
      </w:pPr>
      <w:r>
        <w:t>Spill volume is between a minimum of 67196.64 and maximum of 67266.48 gallons,</w:t>
      </w:r>
    </w:p>
    <w:p w14:paraId="1E4D5C83" w14:textId="77777777" w:rsidR="00462539" w:rsidRDefault="00462539" w:rsidP="006E2336">
      <w:pPr>
        <w:pStyle w:val="ListParagraph"/>
        <w:numPr>
          <w:ilvl w:val="1"/>
          <w:numId w:val="34"/>
        </w:numPr>
        <w:tabs>
          <w:tab w:val="left" w:pos="4590"/>
        </w:tabs>
        <w:spacing w:before="0" w:after="0"/>
      </w:pPr>
      <w:r>
        <w:t>Product type is Crude Oil.</w:t>
      </w:r>
    </w:p>
    <w:p w14:paraId="18E2C111" w14:textId="77777777" w:rsidR="00462539" w:rsidRDefault="00462539" w:rsidP="006E2336">
      <w:pPr>
        <w:pStyle w:val="ListParagraph"/>
        <w:numPr>
          <w:ilvl w:val="1"/>
          <w:numId w:val="34"/>
        </w:numPr>
        <w:tabs>
          <w:tab w:val="left" w:pos="4590"/>
        </w:tabs>
        <w:spacing w:before="0" w:after="0"/>
      </w:pPr>
      <w:r>
        <w:t>Land Use is distributed as follows</w:t>
      </w:r>
    </w:p>
    <w:p w14:paraId="4E157AD9" w14:textId="77777777" w:rsidR="00462539" w:rsidRDefault="00462539" w:rsidP="006E2336">
      <w:pPr>
        <w:pStyle w:val="ListParagraph"/>
        <w:numPr>
          <w:ilvl w:val="2"/>
          <w:numId w:val="34"/>
        </w:numPr>
        <w:tabs>
          <w:tab w:val="left" w:pos="4590"/>
        </w:tabs>
        <w:spacing w:before="0" w:after="0"/>
      </w:pPr>
      <w:r>
        <w:t>Remote: 30.00"</w:t>
      </w:r>
    </w:p>
    <w:p w14:paraId="2916B039" w14:textId="77777777" w:rsidR="00462539" w:rsidRDefault="00462539" w:rsidP="006E2336">
      <w:pPr>
        <w:pStyle w:val="ListParagraph"/>
        <w:numPr>
          <w:ilvl w:val="0"/>
          <w:numId w:val="34"/>
        </w:numPr>
        <w:tabs>
          <w:tab w:val="left" w:pos="4590"/>
        </w:tabs>
        <w:spacing w:before="0" w:after="0"/>
      </w:pPr>
      <w:r>
        <w:t>"WASCANA MAINLINE NPS 12,</w:t>
      </w:r>
    </w:p>
    <w:p w14:paraId="667348EE" w14:textId="77777777" w:rsidR="00462539" w:rsidRDefault="00462539" w:rsidP="006E2336">
      <w:pPr>
        <w:pStyle w:val="ListParagraph"/>
        <w:numPr>
          <w:ilvl w:val="1"/>
          <w:numId w:val="34"/>
        </w:numPr>
        <w:tabs>
          <w:tab w:val="left" w:pos="4590"/>
        </w:tabs>
        <w:spacing w:before="0" w:after="0"/>
      </w:pPr>
      <w:r>
        <w:t>Total Cumulative Length (m):</w:t>
      </w:r>
      <w:r>
        <w:tab/>
        <w:t>30.0,</w:t>
      </w:r>
    </w:p>
    <w:p w14:paraId="6FC1C493" w14:textId="77777777" w:rsidR="00462539" w:rsidRDefault="00462539" w:rsidP="006E2336">
      <w:pPr>
        <w:pStyle w:val="ListParagraph"/>
        <w:numPr>
          <w:ilvl w:val="2"/>
          <w:numId w:val="34"/>
        </w:numPr>
        <w:tabs>
          <w:tab w:val="left" w:pos="4590"/>
        </w:tabs>
        <w:spacing w:before="0" w:after="0"/>
      </w:pPr>
      <w:r>
        <w:t>MD Method 2 :</w:t>
      </w:r>
      <w:r>
        <w:tab/>
        <w:t>30.0</w:t>
      </w:r>
    </w:p>
    <w:p w14:paraId="779F2DBD" w14:textId="77777777" w:rsidR="00462539" w:rsidRDefault="00462539" w:rsidP="006E2336">
      <w:pPr>
        <w:pStyle w:val="ListParagraph"/>
        <w:numPr>
          <w:ilvl w:val="1"/>
          <w:numId w:val="34"/>
        </w:numPr>
        <w:tabs>
          <w:tab w:val="left" w:pos="4590"/>
        </w:tabs>
        <w:spacing w:before="0" w:after="0"/>
      </w:pPr>
      <w:r>
        <w:t>Likelihood of failure distributed between minimum of 1.369e-01 and maximum of 1.394e-01.,</w:t>
      </w:r>
    </w:p>
    <w:p w14:paraId="30AAB30F" w14:textId="77777777" w:rsidR="00462539" w:rsidRDefault="00462539" w:rsidP="006E2336">
      <w:pPr>
        <w:pStyle w:val="ListParagraph"/>
        <w:numPr>
          <w:ilvl w:val="1"/>
          <w:numId w:val="34"/>
        </w:numPr>
        <w:tabs>
          <w:tab w:val="left" w:pos="4590"/>
        </w:tabs>
        <w:spacing w:before="0" w:after="0"/>
      </w:pPr>
      <w:r>
        <w:t>Consequence of failure distributed between minimum of $11.78 and maximum of $11.80 Millions of dollars,</w:t>
      </w:r>
    </w:p>
    <w:p w14:paraId="1FA4029E" w14:textId="77777777" w:rsidR="00462539" w:rsidRDefault="00462539" w:rsidP="006E2336">
      <w:pPr>
        <w:pStyle w:val="ListParagraph"/>
        <w:numPr>
          <w:ilvl w:val="1"/>
          <w:numId w:val="34"/>
        </w:numPr>
        <w:tabs>
          <w:tab w:val="left" w:pos="4590"/>
        </w:tabs>
        <w:spacing w:before="0" w:after="0"/>
      </w:pPr>
      <w:r>
        <w:t>Leak scenario:</w:t>
      </w:r>
    </w:p>
    <w:p w14:paraId="72053BC4" w14:textId="77777777" w:rsidR="00462539" w:rsidRDefault="00462539" w:rsidP="006E2336">
      <w:pPr>
        <w:pStyle w:val="ListParagraph"/>
        <w:numPr>
          <w:ilvl w:val="2"/>
          <w:numId w:val="34"/>
        </w:numPr>
        <w:tabs>
          <w:tab w:val="left" w:pos="4590"/>
        </w:tabs>
        <w:spacing w:before="0" w:after="0"/>
      </w:pPr>
      <w:r>
        <w:lastRenderedPageBreak/>
        <w:t>Environmental cost between minimum of $0.26 and maximum of $0.26 Millions of dollars</w:t>
      </w:r>
    </w:p>
    <w:p w14:paraId="4DD2BC46" w14:textId="77777777" w:rsidR="00462539" w:rsidRDefault="00462539" w:rsidP="006E2336">
      <w:pPr>
        <w:pStyle w:val="ListParagraph"/>
        <w:numPr>
          <w:ilvl w:val="2"/>
          <w:numId w:val="34"/>
        </w:numPr>
        <w:tabs>
          <w:tab w:val="left" w:pos="4590"/>
        </w:tabs>
        <w:spacing w:before="0" w:after="0"/>
      </w:pPr>
      <w:r>
        <w:t>Spill volume is between a minimum of 2406.46 and maximum of 2406.46 gallons,</w:t>
      </w:r>
    </w:p>
    <w:p w14:paraId="288D9CD4" w14:textId="77777777" w:rsidR="00462539" w:rsidRDefault="00462539" w:rsidP="006E2336">
      <w:pPr>
        <w:pStyle w:val="ListParagraph"/>
        <w:numPr>
          <w:ilvl w:val="1"/>
          <w:numId w:val="34"/>
        </w:numPr>
        <w:tabs>
          <w:tab w:val="left" w:pos="4590"/>
        </w:tabs>
        <w:spacing w:before="0" w:after="0"/>
      </w:pPr>
      <w:r>
        <w:t>Rupture scenario:</w:t>
      </w:r>
    </w:p>
    <w:p w14:paraId="5BC62ADC" w14:textId="77777777" w:rsidR="00462539" w:rsidRDefault="00462539" w:rsidP="006E2336">
      <w:pPr>
        <w:pStyle w:val="ListParagraph"/>
        <w:numPr>
          <w:ilvl w:val="2"/>
          <w:numId w:val="34"/>
        </w:numPr>
        <w:tabs>
          <w:tab w:val="left" w:pos="4590"/>
        </w:tabs>
        <w:spacing w:before="0" w:after="0"/>
      </w:pPr>
      <w:r>
        <w:t>Environmental cost between minimum of $69.54 and maximum of $69.54 Millions of dollars</w:t>
      </w:r>
    </w:p>
    <w:p w14:paraId="5C671C73" w14:textId="77777777" w:rsidR="00462539" w:rsidRDefault="00462539" w:rsidP="006E2336">
      <w:pPr>
        <w:pStyle w:val="ListParagraph"/>
        <w:numPr>
          <w:ilvl w:val="2"/>
          <w:numId w:val="34"/>
        </w:numPr>
        <w:tabs>
          <w:tab w:val="left" w:pos="4590"/>
        </w:tabs>
        <w:spacing w:before="0" w:after="0"/>
      </w:pPr>
      <w:r>
        <w:t>Spill volume is between a minimum of 656052.52 and maximum of 656052.52 gallons,</w:t>
      </w:r>
    </w:p>
    <w:p w14:paraId="7ABB6282" w14:textId="77777777" w:rsidR="00462539" w:rsidRDefault="00462539" w:rsidP="006E2336">
      <w:pPr>
        <w:pStyle w:val="ListParagraph"/>
        <w:numPr>
          <w:ilvl w:val="1"/>
          <w:numId w:val="34"/>
        </w:numPr>
        <w:tabs>
          <w:tab w:val="left" w:pos="4590"/>
        </w:tabs>
        <w:spacing w:before="0" w:after="0"/>
      </w:pPr>
      <w:r>
        <w:t>Puncture scenario:</w:t>
      </w:r>
    </w:p>
    <w:p w14:paraId="01BF034D" w14:textId="77777777" w:rsidR="00462539" w:rsidRDefault="00462539" w:rsidP="006E2336">
      <w:pPr>
        <w:pStyle w:val="ListParagraph"/>
        <w:numPr>
          <w:ilvl w:val="2"/>
          <w:numId w:val="34"/>
        </w:numPr>
        <w:tabs>
          <w:tab w:val="left" w:pos="4590"/>
        </w:tabs>
        <w:spacing w:before="0" w:after="0"/>
      </w:pPr>
      <w:r>
        <w:t>Environmental cost between minimum of $8.38 and maximum of $8.38 Millions of dollars</w:t>
      </w:r>
    </w:p>
    <w:p w14:paraId="17EE4E02" w14:textId="77777777" w:rsidR="00462539" w:rsidRDefault="00462539" w:rsidP="006E2336">
      <w:pPr>
        <w:pStyle w:val="ListParagraph"/>
        <w:numPr>
          <w:ilvl w:val="2"/>
          <w:numId w:val="34"/>
        </w:numPr>
        <w:tabs>
          <w:tab w:val="left" w:pos="4590"/>
        </w:tabs>
        <w:spacing w:before="0" w:after="0"/>
      </w:pPr>
      <w:r>
        <w:t>Spill volume is between a minimum of 79070.96 and maximum of 79070.96 gallons,</w:t>
      </w:r>
    </w:p>
    <w:p w14:paraId="2C335C93" w14:textId="77777777" w:rsidR="00462539" w:rsidRDefault="00462539" w:rsidP="006E2336">
      <w:pPr>
        <w:pStyle w:val="ListParagraph"/>
        <w:numPr>
          <w:ilvl w:val="1"/>
          <w:numId w:val="34"/>
        </w:numPr>
        <w:tabs>
          <w:tab w:val="left" w:pos="4590"/>
        </w:tabs>
        <w:spacing w:before="0" w:after="0"/>
      </w:pPr>
      <w:r>
        <w:t>Product type is Crude Oil.</w:t>
      </w:r>
    </w:p>
    <w:p w14:paraId="49734693" w14:textId="77777777" w:rsidR="00462539" w:rsidRDefault="00462539" w:rsidP="006E2336">
      <w:pPr>
        <w:pStyle w:val="ListParagraph"/>
        <w:numPr>
          <w:ilvl w:val="1"/>
          <w:numId w:val="34"/>
        </w:numPr>
        <w:tabs>
          <w:tab w:val="left" w:pos="4590"/>
        </w:tabs>
        <w:spacing w:before="0" w:after="0"/>
      </w:pPr>
      <w:r>
        <w:t>Land Use is distributed as follows</w:t>
      </w:r>
    </w:p>
    <w:p w14:paraId="666740B4" w14:textId="77777777" w:rsidR="00462539" w:rsidRDefault="00462539" w:rsidP="006E2336">
      <w:pPr>
        <w:pStyle w:val="ListParagraph"/>
        <w:numPr>
          <w:ilvl w:val="2"/>
          <w:numId w:val="34"/>
        </w:numPr>
        <w:tabs>
          <w:tab w:val="left" w:pos="4590"/>
        </w:tabs>
        <w:spacing w:before="0" w:after="0"/>
      </w:pPr>
      <w:r>
        <w:t>Agricultural: 30.00"</w:t>
      </w:r>
    </w:p>
    <w:p w14:paraId="222A2849" w14:textId="77777777" w:rsidR="00462539" w:rsidRDefault="00462539" w:rsidP="006E2336">
      <w:pPr>
        <w:pStyle w:val="ListParagraph"/>
        <w:numPr>
          <w:ilvl w:val="0"/>
          <w:numId w:val="34"/>
        </w:numPr>
        <w:tabs>
          <w:tab w:val="left" w:pos="4590"/>
        </w:tabs>
        <w:spacing w:before="0" w:after="0"/>
      </w:pPr>
      <w:r>
        <w:t xml:space="preserve">"NPS8 Red Earth to Rainbow P/L tie-in </w:t>
      </w:r>
      <w:proofErr w:type="gramStart"/>
      <w:r>
        <w:t>From</w:t>
      </w:r>
      <w:proofErr w:type="gramEnd"/>
      <w:r>
        <w:t xml:space="preserve"> 9-18-87-8-W5 To 15-29-81-9-W,</w:t>
      </w:r>
    </w:p>
    <w:p w14:paraId="46584BC4" w14:textId="77777777" w:rsidR="00462539" w:rsidRDefault="00462539" w:rsidP="006E2336">
      <w:pPr>
        <w:pStyle w:val="ListParagraph"/>
        <w:numPr>
          <w:ilvl w:val="1"/>
          <w:numId w:val="34"/>
        </w:numPr>
        <w:tabs>
          <w:tab w:val="left" w:pos="4590"/>
        </w:tabs>
        <w:spacing w:before="0" w:after="0"/>
      </w:pPr>
      <w:r>
        <w:t>Total Cumulative Length (m):</w:t>
      </w:r>
      <w:r>
        <w:tab/>
        <w:t>29.99,</w:t>
      </w:r>
    </w:p>
    <w:p w14:paraId="445F7079" w14:textId="77777777" w:rsidR="00462539" w:rsidRDefault="00462539" w:rsidP="006E2336">
      <w:pPr>
        <w:pStyle w:val="ListParagraph"/>
        <w:numPr>
          <w:ilvl w:val="2"/>
          <w:numId w:val="34"/>
        </w:numPr>
        <w:tabs>
          <w:tab w:val="left" w:pos="4590"/>
        </w:tabs>
        <w:spacing w:before="0" w:after="0"/>
      </w:pPr>
      <w:r>
        <w:t>SCC Method 1b :</w:t>
      </w:r>
      <w:r>
        <w:tab/>
        <w:t>29.99</w:t>
      </w:r>
    </w:p>
    <w:p w14:paraId="1C6ABCBB" w14:textId="77777777" w:rsidR="00462539" w:rsidRDefault="00462539" w:rsidP="006E2336">
      <w:pPr>
        <w:pStyle w:val="ListParagraph"/>
        <w:numPr>
          <w:ilvl w:val="1"/>
          <w:numId w:val="34"/>
        </w:numPr>
        <w:tabs>
          <w:tab w:val="left" w:pos="4590"/>
        </w:tabs>
        <w:spacing w:before="0" w:after="0"/>
      </w:pPr>
      <w:r>
        <w:t>Likelihood of failure distributed between minimum of 1.927e-01 and maximum of 1.927e-01.,</w:t>
      </w:r>
    </w:p>
    <w:p w14:paraId="45D7258E" w14:textId="77777777" w:rsidR="00462539" w:rsidRDefault="00462539" w:rsidP="006E2336">
      <w:pPr>
        <w:pStyle w:val="ListParagraph"/>
        <w:numPr>
          <w:ilvl w:val="1"/>
          <w:numId w:val="34"/>
        </w:numPr>
        <w:tabs>
          <w:tab w:val="left" w:pos="4590"/>
        </w:tabs>
        <w:spacing w:before="0" w:after="0"/>
      </w:pPr>
      <w:r>
        <w:t>Consequence of failure distributed between minimum of $33.21 and maximum of $33.21 Millions of dollars,</w:t>
      </w:r>
    </w:p>
    <w:p w14:paraId="69C88755" w14:textId="77777777" w:rsidR="00462539" w:rsidRDefault="00462539" w:rsidP="006E2336">
      <w:pPr>
        <w:pStyle w:val="ListParagraph"/>
        <w:numPr>
          <w:ilvl w:val="1"/>
          <w:numId w:val="34"/>
        </w:numPr>
        <w:tabs>
          <w:tab w:val="left" w:pos="4590"/>
        </w:tabs>
        <w:spacing w:before="0" w:after="0"/>
      </w:pPr>
      <w:r>
        <w:t>Leak scenario:</w:t>
      </w:r>
    </w:p>
    <w:p w14:paraId="4CFCC469" w14:textId="77777777" w:rsidR="00462539" w:rsidRDefault="00462539" w:rsidP="006E2336">
      <w:pPr>
        <w:pStyle w:val="ListParagraph"/>
        <w:numPr>
          <w:ilvl w:val="2"/>
          <w:numId w:val="34"/>
        </w:numPr>
        <w:tabs>
          <w:tab w:val="left" w:pos="4590"/>
        </w:tabs>
        <w:spacing w:before="0" w:after="0"/>
      </w:pPr>
      <w:r>
        <w:t>Environmental cost between minimum of $0.19 and maximum of $0.19 Millions of dollars</w:t>
      </w:r>
    </w:p>
    <w:p w14:paraId="1807C5A4" w14:textId="77777777" w:rsidR="00462539" w:rsidRDefault="00462539" w:rsidP="006E2336">
      <w:pPr>
        <w:pStyle w:val="ListParagraph"/>
        <w:numPr>
          <w:ilvl w:val="2"/>
          <w:numId w:val="34"/>
        </w:numPr>
        <w:tabs>
          <w:tab w:val="left" w:pos="4590"/>
        </w:tabs>
        <w:spacing w:before="0" w:after="0"/>
      </w:pPr>
      <w:r>
        <w:t>Spill volume is between a minimum of 1816.46 and maximum of 1816.54 gallons,</w:t>
      </w:r>
    </w:p>
    <w:p w14:paraId="7D35E1B7" w14:textId="77777777" w:rsidR="00462539" w:rsidRDefault="00462539" w:rsidP="006E2336">
      <w:pPr>
        <w:pStyle w:val="ListParagraph"/>
        <w:numPr>
          <w:ilvl w:val="1"/>
          <w:numId w:val="34"/>
        </w:numPr>
        <w:tabs>
          <w:tab w:val="left" w:pos="4590"/>
        </w:tabs>
        <w:spacing w:before="0" w:after="0"/>
      </w:pPr>
      <w:r>
        <w:t>Rupture scenario:</w:t>
      </w:r>
    </w:p>
    <w:p w14:paraId="17213214" w14:textId="77777777" w:rsidR="00462539" w:rsidRDefault="00462539" w:rsidP="006E2336">
      <w:pPr>
        <w:pStyle w:val="ListParagraph"/>
        <w:numPr>
          <w:ilvl w:val="2"/>
          <w:numId w:val="34"/>
        </w:numPr>
        <w:tabs>
          <w:tab w:val="left" w:pos="4590"/>
        </w:tabs>
        <w:spacing w:before="0" w:after="0"/>
      </w:pPr>
      <w:r>
        <w:t>Environmental cost between minimum of $92.40 and maximum of $92.41 Millions of dollars</w:t>
      </w:r>
    </w:p>
    <w:p w14:paraId="6F8AE1D5" w14:textId="77777777" w:rsidR="00462539" w:rsidRDefault="00462539" w:rsidP="006E2336">
      <w:pPr>
        <w:pStyle w:val="ListParagraph"/>
        <w:numPr>
          <w:ilvl w:val="2"/>
          <w:numId w:val="34"/>
        </w:numPr>
        <w:tabs>
          <w:tab w:val="left" w:pos="4590"/>
        </w:tabs>
        <w:spacing w:before="0" w:after="0"/>
      </w:pPr>
      <w:r>
        <w:t>Spill volume is between a minimum of 871790.09 and maximum of 871826.89 gallons,</w:t>
      </w:r>
    </w:p>
    <w:p w14:paraId="3E06ADE7" w14:textId="77777777" w:rsidR="00462539" w:rsidRDefault="00462539" w:rsidP="006E2336">
      <w:pPr>
        <w:pStyle w:val="ListParagraph"/>
        <w:numPr>
          <w:ilvl w:val="1"/>
          <w:numId w:val="34"/>
        </w:numPr>
        <w:tabs>
          <w:tab w:val="left" w:pos="4590"/>
        </w:tabs>
        <w:spacing w:before="0" w:after="0"/>
      </w:pPr>
      <w:r>
        <w:t>Puncture scenario:</w:t>
      </w:r>
    </w:p>
    <w:p w14:paraId="214A44C5" w14:textId="77777777" w:rsidR="00462539" w:rsidRDefault="00462539" w:rsidP="006E2336">
      <w:pPr>
        <w:pStyle w:val="ListParagraph"/>
        <w:numPr>
          <w:ilvl w:val="2"/>
          <w:numId w:val="34"/>
        </w:numPr>
        <w:tabs>
          <w:tab w:val="left" w:pos="4590"/>
        </w:tabs>
        <w:spacing w:before="0" w:after="0"/>
      </w:pPr>
      <w:r>
        <w:t>Environmental cost between minimum of $6.33 and maximum of $6.33 Millions of dollars</w:t>
      </w:r>
    </w:p>
    <w:p w14:paraId="393D08D7" w14:textId="77777777" w:rsidR="00462539" w:rsidRDefault="00462539" w:rsidP="006E2336">
      <w:pPr>
        <w:pStyle w:val="ListParagraph"/>
        <w:numPr>
          <w:ilvl w:val="2"/>
          <w:numId w:val="34"/>
        </w:numPr>
        <w:tabs>
          <w:tab w:val="left" w:pos="4590"/>
        </w:tabs>
        <w:spacing w:before="0" w:after="0"/>
      </w:pPr>
      <w:r>
        <w:t>Spill volume is between a minimum of 59684.81 and maximum of 59687.33 gallons,</w:t>
      </w:r>
    </w:p>
    <w:p w14:paraId="758900AF" w14:textId="77777777" w:rsidR="00462539" w:rsidRDefault="00462539" w:rsidP="006E2336">
      <w:pPr>
        <w:pStyle w:val="ListParagraph"/>
        <w:numPr>
          <w:ilvl w:val="1"/>
          <w:numId w:val="34"/>
        </w:numPr>
        <w:tabs>
          <w:tab w:val="left" w:pos="4590"/>
        </w:tabs>
        <w:spacing w:before="0" w:after="0"/>
      </w:pPr>
      <w:r>
        <w:t>Product type is Crude Oil.</w:t>
      </w:r>
    </w:p>
    <w:p w14:paraId="23EC3EF3" w14:textId="77777777" w:rsidR="00462539" w:rsidRDefault="00462539" w:rsidP="006E2336">
      <w:pPr>
        <w:pStyle w:val="ListParagraph"/>
        <w:numPr>
          <w:ilvl w:val="1"/>
          <w:numId w:val="34"/>
        </w:numPr>
        <w:tabs>
          <w:tab w:val="left" w:pos="4590"/>
        </w:tabs>
        <w:spacing w:before="0" w:after="0"/>
      </w:pPr>
      <w:r>
        <w:t>Land Use is distributed as follows</w:t>
      </w:r>
    </w:p>
    <w:p w14:paraId="3937B00B" w14:textId="77777777" w:rsidR="00462539" w:rsidRDefault="00462539" w:rsidP="006E2336">
      <w:pPr>
        <w:pStyle w:val="ListParagraph"/>
        <w:numPr>
          <w:ilvl w:val="2"/>
          <w:numId w:val="34"/>
        </w:numPr>
        <w:tabs>
          <w:tab w:val="left" w:pos="4590"/>
        </w:tabs>
        <w:spacing w:before="0" w:after="0"/>
      </w:pPr>
      <w:r>
        <w:t>Forested: 29.99"</w:t>
      </w:r>
    </w:p>
    <w:p w14:paraId="28695F94" w14:textId="77777777" w:rsidR="00462539" w:rsidRDefault="00462539" w:rsidP="006E2336">
      <w:pPr>
        <w:pStyle w:val="ListParagraph"/>
        <w:numPr>
          <w:ilvl w:val="0"/>
          <w:numId w:val="34"/>
        </w:numPr>
        <w:tabs>
          <w:tab w:val="left" w:pos="4590"/>
        </w:tabs>
        <w:spacing w:before="0" w:after="0"/>
      </w:pPr>
      <w:r>
        <w:t>"CACTUS LAKE TO KERROBERT NPS 10,</w:t>
      </w:r>
    </w:p>
    <w:p w14:paraId="6D84727A" w14:textId="77777777" w:rsidR="00462539" w:rsidRDefault="00462539" w:rsidP="006E2336">
      <w:pPr>
        <w:pStyle w:val="ListParagraph"/>
        <w:numPr>
          <w:ilvl w:val="1"/>
          <w:numId w:val="34"/>
        </w:numPr>
        <w:tabs>
          <w:tab w:val="left" w:pos="4590"/>
        </w:tabs>
        <w:spacing w:before="0" w:after="0"/>
      </w:pPr>
      <w:r>
        <w:t>Total Cumulative Length (m):</w:t>
      </w:r>
      <w:r>
        <w:tab/>
        <w:t>29.99,</w:t>
      </w:r>
    </w:p>
    <w:p w14:paraId="0D2897A0" w14:textId="77777777" w:rsidR="00462539" w:rsidRDefault="00462539" w:rsidP="006E2336">
      <w:pPr>
        <w:pStyle w:val="ListParagraph"/>
        <w:numPr>
          <w:ilvl w:val="2"/>
          <w:numId w:val="34"/>
        </w:numPr>
        <w:tabs>
          <w:tab w:val="left" w:pos="4590"/>
        </w:tabs>
        <w:spacing w:before="0" w:after="0"/>
      </w:pPr>
      <w:r>
        <w:t>SCC Method 1b :</w:t>
      </w:r>
      <w:r>
        <w:tab/>
        <w:t>29.99</w:t>
      </w:r>
    </w:p>
    <w:p w14:paraId="694D9EC7" w14:textId="77777777" w:rsidR="00462539" w:rsidRDefault="00462539" w:rsidP="006E2336">
      <w:pPr>
        <w:pStyle w:val="ListParagraph"/>
        <w:numPr>
          <w:ilvl w:val="1"/>
          <w:numId w:val="34"/>
        </w:numPr>
        <w:tabs>
          <w:tab w:val="left" w:pos="4590"/>
        </w:tabs>
        <w:spacing w:before="0" w:after="0"/>
      </w:pPr>
      <w:r>
        <w:t>Likelihood of failure distributed between minimum of 9.090e-01 and maximum of 9.090e-01.,</w:t>
      </w:r>
    </w:p>
    <w:p w14:paraId="61D12756" w14:textId="77777777" w:rsidR="00462539" w:rsidRDefault="00462539" w:rsidP="006E2336">
      <w:pPr>
        <w:pStyle w:val="ListParagraph"/>
        <w:numPr>
          <w:ilvl w:val="1"/>
          <w:numId w:val="34"/>
        </w:numPr>
        <w:tabs>
          <w:tab w:val="left" w:pos="4590"/>
        </w:tabs>
        <w:spacing w:before="0" w:after="0"/>
      </w:pPr>
      <w:r>
        <w:t>Consequence of failure distributed between minimum of $1.14 and maximum of $1.14 Millions of dollars,</w:t>
      </w:r>
    </w:p>
    <w:p w14:paraId="2FDEEF6D" w14:textId="77777777" w:rsidR="00462539" w:rsidRDefault="00462539" w:rsidP="006E2336">
      <w:pPr>
        <w:pStyle w:val="ListParagraph"/>
        <w:numPr>
          <w:ilvl w:val="1"/>
          <w:numId w:val="34"/>
        </w:numPr>
        <w:tabs>
          <w:tab w:val="left" w:pos="4590"/>
        </w:tabs>
        <w:spacing w:before="0" w:after="0"/>
      </w:pPr>
      <w:r>
        <w:lastRenderedPageBreak/>
        <w:t>Leak scenario:</w:t>
      </w:r>
    </w:p>
    <w:p w14:paraId="1693F2A1" w14:textId="77777777" w:rsidR="00462539" w:rsidRDefault="00462539" w:rsidP="006E2336">
      <w:pPr>
        <w:pStyle w:val="ListParagraph"/>
        <w:numPr>
          <w:ilvl w:val="2"/>
          <w:numId w:val="34"/>
        </w:numPr>
        <w:tabs>
          <w:tab w:val="left" w:pos="4590"/>
        </w:tabs>
        <w:spacing w:before="0" w:after="0"/>
      </w:pPr>
      <w:r>
        <w:t>Environmental cost between minimum of $0.23 and maximum of $0.23 Millions of dollars</w:t>
      </w:r>
    </w:p>
    <w:p w14:paraId="44CFCFA6" w14:textId="77777777" w:rsidR="00462539" w:rsidRDefault="00462539" w:rsidP="006E2336">
      <w:pPr>
        <w:pStyle w:val="ListParagraph"/>
        <w:numPr>
          <w:ilvl w:val="2"/>
          <w:numId w:val="34"/>
        </w:numPr>
        <w:tabs>
          <w:tab w:val="left" w:pos="4590"/>
        </w:tabs>
        <w:spacing w:before="0" w:after="0"/>
      </w:pPr>
      <w:r>
        <w:t>Spill volume is between a minimum of 2216.94 and maximum of 2216.94 gallons,</w:t>
      </w:r>
    </w:p>
    <w:p w14:paraId="735DDFE1" w14:textId="77777777" w:rsidR="00462539" w:rsidRDefault="00462539" w:rsidP="006E2336">
      <w:pPr>
        <w:pStyle w:val="ListParagraph"/>
        <w:numPr>
          <w:ilvl w:val="1"/>
          <w:numId w:val="34"/>
        </w:numPr>
        <w:tabs>
          <w:tab w:val="left" w:pos="4590"/>
        </w:tabs>
        <w:spacing w:before="0" w:after="0"/>
      </w:pPr>
      <w:r>
        <w:t>Rupture scenario:</w:t>
      </w:r>
    </w:p>
    <w:p w14:paraId="7362AD00" w14:textId="77777777" w:rsidR="00462539" w:rsidRDefault="00462539" w:rsidP="006E2336">
      <w:pPr>
        <w:pStyle w:val="ListParagraph"/>
        <w:numPr>
          <w:ilvl w:val="2"/>
          <w:numId w:val="34"/>
        </w:numPr>
        <w:tabs>
          <w:tab w:val="left" w:pos="4590"/>
        </w:tabs>
        <w:spacing w:before="0" w:after="0"/>
      </w:pPr>
      <w:r>
        <w:t>Environmental cost between minimum of $2.25 and maximum of $2.25 Millions of dollars</w:t>
      </w:r>
    </w:p>
    <w:p w14:paraId="2B93D95B" w14:textId="77777777" w:rsidR="00462539" w:rsidRDefault="00462539" w:rsidP="006E2336">
      <w:pPr>
        <w:pStyle w:val="ListParagraph"/>
        <w:numPr>
          <w:ilvl w:val="2"/>
          <w:numId w:val="34"/>
        </w:numPr>
        <w:tabs>
          <w:tab w:val="left" w:pos="4590"/>
        </w:tabs>
        <w:spacing w:before="0" w:after="0"/>
      </w:pPr>
      <w:r>
        <w:t>Spill volume is between a minimum of 21243.81 and maximum of 21243.81 gallons,</w:t>
      </w:r>
    </w:p>
    <w:p w14:paraId="62063161" w14:textId="77777777" w:rsidR="00462539" w:rsidRDefault="00462539" w:rsidP="006E2336">
      <w:pPr>
        <w:pStyle w:val="ListParagraph"/>
        <w:numPr>
          <w:ilvl w:val="1"/>
          <w:numId w:val="34"/>
        </w:numPr>
        <w:tabs>
          <w:tab w:val="left" w:pos="4590"/>
        </w:tabs>
        <w:spacing w:before="0" w:after="0"/>
      </w:pPr>
      <w:r>
        <w:t>Puncture scenario:</w:t>
      </w:r>
    </w:p>
    <w:p w14:paraId="22A12E5B" w14:textId="77777777" w:rsidR="00462539" w:rsidRDefault="00462539" w:rsidP="006E2336">
      <w:pPr>
        <w:pStyle w:val="ListParagraph"/>
        <w:numPr>
          <w:ilvl w:val="2"/>
          <w:numId w:val="34"/>
        </w:numPr>
        <w:tabs>
          <w:tab w:val="left" w:pos="4590"/>
        </w:tabs>
        <w:spacing w:before="0" w:after="0"/>
      </w:pPr>
      <w:r>
        <w:t>Environmental cost between minimum of $7.72 and maximum of $7.72 Millions of dollars</w:t>
      </w:r>
    </w:p>
    <w:p w14:paraId="1C7C23EA" w14:textId="77777777" w:rsidR="00462539" w:rsidRDefault="00462539" w:rsidP="006E2336">
      <w:pPr>
        <w:pStyle w:val="ListParagraph"/>
        <w:numPr>
          <w:ilvl w:val="2"/>
          <w:numId w:val="34"/>
        </w:numPr>
        <w:tabs>
          <w:tab w:val="left" w:pos="4590"/>
        </w:tabs>
        <w:spacing w:before="0" w:after="0"/>
      </w:pPr>
      <w:r>
        <w:t>Spill volume is between a minimum of 72843.58 and maximum of 72843.58 gallons,</w:t>
      </w:r>
    </w:p>
    <w:p w14:paraId="617A8D17" w14:textId="77777777" w:rsidR="00462539" w:rsidRDefault="00462539" w:rsidP="006E2336">
      <w:pPr>
        <w:pStyle w:val="ListParagraph"/>
        <w:numPr>
          <w:ilvl w:val="1"/>
          <w:numId w:val="34"/>
        </w:numPr>
        <w:tabs>
          <w:tab w:val="left" w:pos="4590"/>
        </w:tabs>
        <w:spacing w:before="0" w:after="0"/>
      </w:pPr>
      <w:r>
        <w:t>Product type is Crude Oil.</w:t>
      </w:r>
    </w:p>
    <w:p w14:paraId="35839754" w14:textId="77777777" w:rsidR="00462539" w:rsidRDefault="00462539" w:rsidP="006E2336">
      <w:pPr>
        <w:pStyle w:val="ListParagraph"/>
        <w:numPr>
          <w:ilvl w:val="1"/>
          <w:numId w:val="34"/>
        </w:numPr>
        <w:tabs>
          <w:tab w:val="left" w:pos="4590"/>
        </w:tabs>
        <w:spacing w:before="0" w:after="0"/>
      </w:pPr>
      <w:r>
        <w:t>Land Use is distributed as follows</w:t>
      </w:r>
    </w:p>
    <w:p w14:paraId="1451418B" w14:textId="77777777" w:rsidR="00462539" w:rsidRDefault="00462539" w:rsidP="006E2336">
      <w:pPr>
        <w:pStyle w:val="ListParagraph"/>
        <w:numPr>
          <w:ilvl w:val="2"/>
          <w:numId w:val="34"/>
        </w:numPr>
        <w:tabs>
          <w:tab w:val="left" w:pos="4590"/>
        </w:tabs>
        <w:spacing w:before="0" w:after="0"/>
      </w:pPr>
      <w:r>
        <w:t>Remote: 29.99"</w:t>
      </w:r>
    </w:p>
    <w:p w14:paraId="0C4C24AD" w14:textId="77777777" w:rsidR="00462539" w:rsidRDefault="00462539" w:rsidP="006E2336">
      <w:pPr>
        <w:pStyle w:val="ListParagraph"/>
        <w:numPr>
          <w:ilvl w:val="0"/>
          <w:numId w:val="34"/>
        </w:numPr>
        <w:tabs>
          <w:tab w:val="left" w:pos="4590"/>
        </w:tabs>
        <w:spacing w:before="0" w:after="0"/>
      </w:pPr>
      <w:r>
        <w:t>"BRETON TO EDMONTON NPS 8,</w:t>
      </w:r>
    </w:p>
    <w:p w14:paraId="6027B6A5" w14:textId="77777777" w:rsidR="00462539" w:rsidRDefault="00462539" w:rsidP="006E2336">
      <w:pPr>
        <w:pStyle w:val="ListParagraph"/>
        <w:numPr>
          <w:ilvl w:val="1"/>
          <w:numId w:val="34"/>
        </w:numPr>
        <w:tabs>
          <w:tab w:val="left" w:pos="4590"/>
        </w:tabs>
        <w:spacing w:before="0" w:after="0"/>
      </w:pPr>
      <w:r>
        <w:t>Total Cumulative Length (m):</w:t>
      </w:r>
      <w:r>
        <w:tab/>
        <w:t>29.99,</w:t>
      </w:r>
    </w:p>
    <w:p w14:paraId="6E96C1D0" w14:textId="77777777" w:rsidR="00462539" w:rsidRDefault="00462539" w:rsidP="006E2336">
      <w:pPr>
        <w:pStyle w:val="ListParagraph"/>
        <w:numPr>
          <w:ilvl w:val="2"/>
          <w:numId w:val="34"/>
        </w:numPr>
        <w:tabs>
          <w:tab w:val="left" w:pos="4590"/>
        </w:tabs>
        <w:spacing w:before="0" w:after="0"/>
      </w:pPr>
      <w:r>
        <w:t>MD Method 2 :</w:t>
      </w:r>
      <w:r>
        <w:tab/>
        <w:t>29.99</w:t>
      </w:r>
    </w:p>
    <w:p w14:paraId="28963BA7" w14:textId="77777777" w:rsidR="00462539" w:rsidRDefault="00462539" w:rsidP="006E2336">
      <w:pPr>
        <w:pStyle w:val="ListParagraph"/>
        <w:numPr>
          <w:ilvl w:val="1"/>
          <w:numId w:val="34"/>
        </w:numPr>
        <w:tabs>
          <w:tab w:val="left" w:pos="4590"/>
        </w:tabs>
        <w:spacing w:before="0" w:after="0"/>
      </w:pPr>
      <w:r>
        <w:t>Likelihood of failure distributed between minimum of 9.239e-01 and maximum of 9.239e-01.,</w:t>
      </w:r>
    </w:p>
    <w:p w14:paraId="267B4F82" w14:textId="77777777" w:rsidR="00462539" w:rsidRDefault="00462539" w:rsidP="006E2336">
      <w:pPr>
        <w:pStyle w:val="ListParagraph"/>
        <w:numPr>
          <w:ilvl w:val="1"/>
          <w:numId w:val="34"/>
        </w:numPr>
        <w:tabs>
          <w:tab w:val="left" w:pos="4590"/>
        </w:tabs>
        <w:spacing w:before="0" w:after="0"/>
      </w:pPr>
      <w:r>
        <w:t>Consequence of failure distributed between minimum of $1.52 and maximum of $1.52 Millions of dollars,</w:t>
      </w:r>
    </w:p>
    <w:p w14:paraId="63A5FFE6" w14:textId="77777777" w:rsidR="00462539" w:rsidRDefault="00462539" w:rsidP="006E2336">
      <w:pPr>
        <w:pStyle w:val="ListParagraph"/>
        <w:numPr>
          <w:ilvl w:val="1"/>
          <w:numId w:val="34"/>
        </w:numPr>
        <w:tabs>
          <w:tab w:val="left" w:pos="4590"/>
        </w:tabs>
        <w:spacing w:before="0" w:after="0"/>
      </w:pPr>
      <w:r>
        <w:t>Leak scenario:</w:t>
      </w:r>
    </w:p>
    <w:p w14:paraId="7256F3F1" w14:textId="77777777" w:rsidR="00462539" w:rsidRDefault="00462539" w:rsidP="006E2336">
      <w:pPr>
        <w:pStyle w:val="ListParagraph"/>
        <w:numPr>
          <w:ilvl w:val="2"/>
          <w:numId w:val="34"/>
        </w:numPr>
        <w:tabs>
          <w:tab w:val="left" w:pos="4590"/>
        </w:tabs>
        <w:spacing w:before="0" w:after="0"/>
      </w:pPr>
      <w:r>
        <w:t>Environmental cost between minimum of $0.28 and maximum of $0.28 Millions of dollars</w:t>
      </w:r>
    </w:p>
    <w:p w14:paraId="0CD95925" w14:textId="77777777" w:rsidR="00462539" w:rsidRDefault="00462539" w:rsidP="006E2336">
      <w:pPr>
        <w:pStyle w:val="ListParagraph"/>
        <w:numPr>
          <w:ilvl w:val="2"/>
          <w:numId w:val="34"/>
        </w:numPr>
        <w:tabs>
          <w:tab w:val="left" w:pos="4590"/>
        </w:tabs>
        <w:spacing w:before="0" w:after="0"/>
      </w:pPr>
      <w:r>
        <w:t>Spill volume is between a minimum of 2636.76 and maximum of 2638.57 gallons,</w:t>
      </w:r>
    </w:p>
    <w:p w14:paraId="093D85D6" w14:textId="77777777" w:rsidR="00462539" w:rsidRDefault="00462539" w:rsidP="006E2336">
      <w:pPr>
        <w:pStyle w:val="ListParagraph"/>
        <w:numPr>
          <w:ilvl w:val="1"/>
          <w:numId w:val="34"/>
        </w:numPr>
        <w:tabs>
          <w:tab w:val="left" w:pos="4590"/>
        </w:tabs>
        <w:spacing w:before="0" w:after="0"/>
      </w:pPr>
      <w:r>
        <w:t>Rupture scenario:</w:t>
      </w:r>
    </w:p>
    <w:p w14:paraId="1844085C" w14:textId="77777777" w:rsidR="00462539" w:rsidRDefault="00462539" w:rsidP="006E2336">
      <w:pPr>
        <w:pStyle w:val="ListParagraph"/>
        <w:numPr>
          <w:ilvl w:val="2"/>
          <w:numId w:val="34"/>
        </w:numPr>
        <w:tabs>
          <w:tab w:val="left" w:pos="4590"/>
        </w:tabs>
        <w:spacing w:before="0" w:after="0"/>
      </w:pPr>
      <w:r>
        <w:t>Environmental cost between minimum of $7.35 and maximum of $7.35 Millions of dollars</w:t>
      </w:r>
    </w:p>
    <w:p w14:paraId="05016BF2" w14:textId="77777777" w:rsidR="00462539" w:rsidRDefault="00462539" w:rsidP="006E2336">
      <w:pPr>
        <w:pStyle w:val="ListParagraph"/>
        <w:numPr>
          <w:ilvl w:val="2"/>
          <w:numId w:val="34"/>
        </w:numPr>
        <w:tabs>
          <w:tab w:val="left" w:pos="4590"/>
        </w:tabs>
        <w:spacing w:before="0" w:after="0"/>
      </w:pPr>
      <w:r>
        <w:t>Spill volume is between a minimum of 69321.25 and maximum of 69321.25 gallons,</w:t>
      </w:r>
    </w:p>
    <w:p w14:paraId="2296D112" w14:textId="77777777" w:rsidR="00462539" w:rsidRDefault="00462539" w:rsidP="006E2336">
      <w:pPr>
        <w:pStyle w:val="ListParagraph"/>
        <w:numPr>
          <w:ilvl w:val="1"/>
          <w:numId w:val="34"/>
        </w:numPr>
        <w:tabs>
          <w:tab w:val="left" w:pos="4590"/>
        </w:tabs>
        <w:spacing w:before="0" w:after="0"/>
      </w:pPr>
      <w:r>
        <w:t>Puncture scenario:</w:t>
      </w:r>
    </w:p>
    <w:p w14:paraId="0EDF752F" w14:textId="77777777" w:rsidR="00462539" w:rsidRDefault="00462539" w:rsidP="006E2336">
      <w:pPr>
        <w:pStyle w:val="ListParagraph"/>
        <w:numPr>
          <w:ilvl w:val="2"/>
          <w:numId w:val="34"/>
        </w:numPr>
        <w:tabs>
          <w:tab w:val="left" w:pos="4590"/>
        </w:tabs>
        <w:spacing w:before="0" w:after="0"/>
      </w:pPr>
      <w:r>
        <w:t>Environmental cost between minimum of $9.18 and maximum of $9.19 Millions of dollars</w:t>
      </w:r>
    </w:p>
    <w:p w14:paraId="2D9F5727" w14:textId="77777777" w:rsidR="00462539" w:rsidRDefault="00462539" w:rsidP="006E2336">
      <w:pPr>
        <w:pStyle w:val="ListParagraph"/>
        <w:numPr>
          <w:ilvl w:val="2"/>
          <w:numId w:val="34"/>
        </w:numPr>
        <w:tabs>
          <w:tab w:val="left" w:pos="4590"/>
        </w:tabs>
        <w:spacing w:before="0" w:after="0"/>
      </w:pPr>
      <w:r>
        <w:t>Spill volume is between a minimum of 86637.92 and maximum of 86697.32 gallons,</w:t>
      </w:r>
    </w:p>
    <w:p w14:paraId="54DF4D28" w14:textId="77777777" w:rsidR="00462539" w:rsidRDefault="00462539" w:rsidP="006E2336">
      <w:pPr>
        <w:pStyle w:val="ListParagraph"/>
        <w:numPr>
          <w:ilvl w:val="1"/>
          <w:numId w:val="34"/>
        </w:numPr>
        <w:tabs>
          <w:tab w:val="left" w:pos="4590"/>
        </w:tabs>
        <w:spacing w:before="0" w:after="0"/>
      </w:pPr>
      <w:r>
        <w:t>Product type is Condensate.</w:t>
      </w:r>
    </w:p>
    <w:p w14:paraId="159FD725" w14:textId="77777777" w:rsidR="00462539" w:rsidRDefault="00462539" w:rsidP="006E2336">
      <w:pPr>
        <w:pStyle w:val="ListParagraph"/>
        <w:numPr>
          <w:ilvl w:val="1"/>
          <w:numId w:val="34"/>
        </w:numPr>
        <w:tabs>
          <w:tab w:val="left" w:pos="4590"/>
        </w:tabs>
        <w:spacing w:before="0" w:after="0"/>
      </w:pPr>
      <w:r>
        <w:t>Land Use is distributed as follows</w:t>
      </w:r>
    </w:p>
    <w:p w14:paraId="300D513A" w14:textId="77777777" w:rsidR="00462539" w:rsidRDefault="00462539" w:rsidP="006E2336">
      <w:pPr>
        <w:pStyle w:val="ListParagraph"/>
        <w:numPr>
          <w:ilvl w:val="2"/>
          <w:numId w:val="34"/>
        </w:numPr>
        <w:tabs>
          <w:tab w:val="left" w:pos="4590"/>
        </w:tabs>
        <w:spacing w:before="0" w:after="0"/>
      </w:pPr>
      <w:r>
        <w:t>Agricultural: 29.99"</w:t>
      </w:r>
    </w:p>
    <w:p w14:paraId="09F1ED0C" w14:textId="77777777" w:rsidR="00462539" w:rsidRDefault="00462539" w:rsidP="006E2336">
      <w:pPr>
        <w:pStyle w:val="ListParagraph"/>
        <w:numPr>
          <w:ilvl w:val="0"/>
          <w:numId w:val="34"/>
        </w:numPr>
        <w:tabs>
          <w:tab w:val="left" w:pos="4590"/>
        </w:tabs>
        <w:spacing w:before="0" w:after="0"/>
      </w:pPr>
      <w:r>
        <w:t>"SS-48 NPS 6,</w:t>
      </w:r>
    </w:p>
    <w:p w14:paraId="211FAA12" w14:textId="77777777" w:rsidR="00462539" w:rsidRDefault="00462539" w:rsidP="006E2336">
      <w:pPr>
        <w:pStyle w:val="ListParagraph"/>
        <w:numPr>
          <w:ilvl w:val="1"/>
          <w:numId w:val="34"/>
        </w:numPr>
        <w:tabs>
          <w:tab w:val="left" w:pos="4590"/>
        </w:tabs>
        <w:spacing w:before="0" w:after="0"/>
      </w:pPr>
      <w:r>
        <w:t>Total Cumulative Length (m):</w:t>
      </w:r>
      <w:r>
        <w:tab/>
        <w:t>29.96,</w:t>
      </w:r>
    </w:p>
    <w:p w14:paraId="56CC3DAB" w14:textId="77777777" w:rsidR="00462539" w:rsidRDefault="00462539" w:rsidP="006E2336">
      <w:pPr>
        <w:pStyle w:val="ListParagraph"/>
        <w:numPr>
          <w:ilvl w:val="2"/>
          <w:numId w:val="34"/>
        </w:numPr>
        <w:tabs>
          <w:tab w:val="left" w:pos="4590"/>
        </w:tabs>
        <w:spacing w:before="0" w:after="0"/>
      </w:pPr>
      <w:r>
        <w:t>SCC Method 1b :</w:t>
      </w:r>
      <w:r>
        <w:tab/>
        <w:t>29.96</w:t>
      </w:r>
    </w:p>
    <w:p w14:paraId="7466ADBF" w14:textId="77777777" w:rsidR="00462539" w:rsidRDefault="00462539" w:rsidP="006E2336">
      <w:pPr>
        <w:pStyle w:val="ListParagraph"/>
        <w:numPr>
          <w:ilvl w:val="1"/>
          <w:numId w:val="34"/>
        </w:numPr>
        <w:tabs>
          <w:tab w:val="left" w:pos="4590"/>
        </w:tabs>
        <w:spacing w:before="0" w:after="0"/>
      </w:pPr>
      <w:r>
        <w:t>Likelihood of failure distributed between minimum of 1.018e-01 and maximum of 1.018e-01.,</w:t>
      </w:r>
    </w:p>
    <w:p w14:paraId="2224766B" w14:textId="77777777" w:rsidR="00462539" w:rsidRDefault="00462539" w:rsidP="006E2336">
      <w:pPr>
        <w:pStyle w:val="ListParagraph"/>
        <w:numPr>
          <w:ilvl w:val="1"/>
          <w:numId w:val="34"/>
        </w:numPr>
        <w:tabs>
          <w:tab w:val="left" w:pos="4590"/>
        </w:tabs>
        <w:spacing w:before="0" w:after="0"/>
      </w:pPr>
      <w:r>
        <w:lastRenderedPageBreak/>
        <w:t>Consequence of failure distributed between minimum of $21.63 and maximum of $21.63 Millions of dollars,</w:t>
      </w:r>
    </w:p>
    <w:p w14:paraId="6BDFAE6D" w14:textId="77777777" w:rsidR="00462539" w:rsidRDefault="00462539" w:rsidP="006E2336">
      <w:pPr>
        <w:pStyle w:val="ListParagraph"/>
        <w:numPr>
          <w:ilvl w:val="1"/>
          <w:numId w:val="34"/>
        </w:numPr>
        <w:tabs>
          <w:tab w:val="left" w:pos="4590"/>
        </w:tabs>
        <w:spacing w:before="0" w:after="0"/>
      </w:pPr>
      <w:r>
        <w:t>Leak scenario:</w:t>
      </w:r>
    </w:p>
    <w:p w14:paraId="7F337757" w14:textId="77777777" w:rsidR="00462539" w:rsidRDefault="00462539" w:rsidP="006E2336">
      <w:pPr>
        <w:pStyle w:val="ListParagraph"/>
        <w:numPr>
          <w:ilvl w:val="2"/>
          <w:numId w:val="34"/>
        </w:numPr>
        <w:tabs>
          <w:tab w:val="left" w:pos="4590"/>
        </w:tabs>
        <w:spacing w:before="0" w:after="0"/>
      </w:pPr>
      <w:r>
        <w:t>Environmental cost between minimum of $0.17 and maximum of $0.17 Millions of dollars</w:t>
      </w:r>
    </w:p>
    <w:p w14:paraId="74764C99" w14:textId="77777777" w:rsidR="00462539" w:rsidRDefault="00462539" w:rsidP="006E2336">
      <w:pPr>
        <w:pStyle w:val="ListParagraph"/>
        <w:numPr>
          <w:ilvl w:val="2"/>
          <w:numId w:val="34"/>
        </w:numPr>
        <w:tabs>
          <w:tab w:val="left" w:pos="4590"/>
        </w:tabs>
        <w:spacing w:before="0" w:after="0"/>
      </w:pPr>
      <w:r>
        <w:t>Spill volume is between a minimum of 1650.03 and maximum of 1650.03 gallons,</w:t>
      </w:r>
    </w:p>
    <w:p w14:paraId="79657D7E" w14:textId="77777777" w:rsidR="00462539" w:rsidRDefault="00462539" w:rsidP="006E2336">
      <w:pPr>
        <w:pStyle w:val="ListParagraph"/>
        <w:numPr>
          <w:ilvl w:val="1"/>
          <w:numId w:val="34"/>
        </w:numPr>
        <w:tabs>
          <w:tab w:val="left" w:pos="4590"/>
        </w:tabs>
        <w:spacing w:before="0" w:after="0"/>
      </w:pPr>
      <w:r>
        <w:t>Rupture scenario:</w:t>
      </w:r>
    </w:p>
    <w:p w14:paraId="458C4AFA" w14:textId="77777777" w:rsidR="00462539" w:rsidRDefault="00462539" w:rsidP="006E2336">
      <w:pPr>
        <w:pStyle w:val="ListParagraph"/>
        <w:numPr>
          <w:ilvl w:val="2"/>
          <w:numId w:val="34"/>
        </w:numPr>
        <w:tabs>
          <w:tab w:val="left" w:pos="4590"/>
        </w:tabs>
        <w:spacing w:before="0" w:after="0"/>
      </w:pPr>
      <w:r>
        <w:t>Environmental cost between minimum of $49.52 and maximum of $49.52 Millions of dollars</w:t>
      </w:r>
    </w:p>
    <w:p w14:paraId="32252A91" w14:textId="77777777" w:rsidR="00462539" w:rsidRDefault="00462539" w:rsidP="006E2336">
      <w:pPr>
        <w:pStyle w:val="ListParagraph"/>
        <w:numPr>
          <w:ilvl w:val="2"/>
          <w:numId w:val="34"/>
        </w:numPr>
        <w:tabs>
          <w:tab w:val="left" w:pos="4590"/>
        </w:tabs>
        <w:spacing w:before="0" w:after="0"/>
      </w:pPr>
      <w:r>
        <w:t>Spill volume is between a minimum of 467229.46 and maximum of 467229.46 gallons,</w:t>
      </w:r>
    </w:p>
    <w:p w14:paraId="56DEDD08" w14:textId="77777777" w:rsidR="00462539" w:rsidRDefault="00462539" w:rsidP="006E2336">
      <w:pPr>
        <w:pStyle w:val="ListParagraph"/>
        <w:numPr>
          <w:ilvl w:val="1"/>
          <w:numId w:val="34"/>
        </w:numPr>
        <w:tabs>
          <w:tab w:val="left" w:pos="4590"/>
        </w:tabs>
        <w:spacing w:before="0" w:after="0"/>
      </w:pPr>
      <w:r>
        <w:t>Puncture scenario:</w:t>
      </w:r>
    </w:p>
    <w:p w14:paraId="3ED26C60" w14:textId="77777777" w:rsidR="00462539" w:rsidRDefault="00462539" w:rsidP="006E2336">
      <w:pPr>
        <w:pStyle w:val="ListParagraph"/>
        <w:numPr>
          <w:ilvl w:val="2"/>
          <w:numId w:val="34"/>
        </w:numPr>
        <w:tabs>
          <w:tab w:val="left" w:pos="4590"/>
        </w:tabs>
        <w:spacing w:before="0" w:after="0"/>
      </w:pPr>
      <w:r>
        <w:t>Environmental cost between minimum of $5.75 and maximum of $5.75 Millions of dollars</w:t>
      </w:r>
    </w:p>
    <w:p w14:paraId="29946B01" w14:textId="77777777" w:rsidR="00462539" w:rsidRDefault="00462539" w:rsidP="006E2336">
      <w:pPr>
        <w:pStyle w:val="ListParagraph"/>
        <w:numPr>
          <w:ilvl w:val="2"/>
          <w:numId w:val="34"/>
        </w:numPr>
        <w:tabs>
          <w:tab w:val="left" w:pos="4590"/>
        </w:tabs>
        <w:spacing w:before="0" w:after="0"/>
      </w:pPr>
      <w:r>
        <w:t>Spill volume is between a minimum of 54216.14 and maximum of 54216.14 gallons,</w:t>
      </w:r>
    </w:p>
    <w:p w14:paraId="3DD9CDD2" w14:textId="77777777" w:rsidR="00462539" w:rsidRDefault="00462539" w:rsidP="006E2336">
      <w:pPr>
        <w:pStyle w:val="ListParagraph"/>
        <w:numPr>
          <w:ilvl w:val="1"/>
          <w:numId w:val="34"/>
        </w:numPr>
        <w:tabs>
          <w:tab w:val="left" w:pos="4590"/>
        </w:tabs>
        <w:spacing w:before="0" w:after="0"/>
      </w:pPr>
      <w:r>
        <w:t>Product type is Crude Oil.</w:t>
      </w:r>
    </w:p>
    <w:p w14:paraId="67B9BD90" w14:textId="77777777" w:rsidR="00462539" w:rsidRDefault="00462539" w:rsidP="006E2336">
      <w:pPr>
        <w:pStyle w:val="ListParagraph"/>
        <w:numPr>
          <w:ilvl w:val="1"/>
          <w:numId w:val="34"/>
        </w:numPr>
        <w:tabs>
          <w:tab w:val="left" w:pos="4590"/>
        </w:tabs>
        <w:spacing w:before="0" w:after="0"/>
      </w:pPr>
      <w:r>
        <w:t>Land Use is distributed as follows</w:t>
      </w:r>
    </w:p>
    <w:p w14:paraId="5BAA3A11" w14:textId="77777777" w:rsidR="00462539" w:rsidRDefault="00462539" w:rsidP="006E2336">
      <w:pPr>
        <w:pStyle w:val="ListParagraph"/>
        <w:numPr>
          <w:ilvl w:val="2"/>
          <w:numId w:val="34"/>
        </w:numPr>
        <w:tabs>
          <w:tab w:val="left" w:pos="4590"/>
        </w:tabs>
        <w:spacing w:before="0" w:after="0"/>
      </w:pPr>
      <w:r>
        <w:t>Remote: 29.96"</w:t>
      </w:r>
    </w:p>
    <w:p w14:paraId="2C828893" w14:textId="77777777" w:rsidR="00462539" w:rsidRDefault="00462539" w:rsidP="006E2336">
      <w:pPr>
        <w:pStyle w:val="ListParagraph"/>
        <w:numPr>
          <w:ilvl w:val="0"/>
          <w:numId w:val="34"/>
        </w:numPr>
        <w:tabs>
          <w:tab w:val="left" w:pos="4590"/>
        </w:tabs>
        <w:spacing w:before="0" w:after="0"/>
      </w:pPr>
      <w:r>
        <w:t xml:space="preserve">"NPS4 </w:t>
      </w:r>
      <w:proofErr w:type="spellStart"/>
      <w:r>
        <w:t>Eckville</w:t>
      </w:r>
      <w:proofErr w:type="spellEnd"/>
      <w:r>
        <w:t xml:space="preserve"> Lateral From 06-18-039-03W5 to 04-33-039-03W5,</w:t>
      </w:r>
    </w:p>
    <w:p w14:paraId="26BE468C" w14:textId="77777777" w:rsidR="00462539" w:rsidRDefault="00462539" w:rsidP="006E2336">
      <w:pPr>
        <w:pStyle w:val="ListParagraph"/>
        <w:numPr>
          <w:ilvl w:val="1"/>
          <w:numId w:val="34"/>
        </w:numPr>
        <w:tabs>
          <w:tab w:val="left" w:pos="4590"/>
        </w:tabs>
        <w:spacing w:before="0" w:after="0"/>
      </w:pPr>
      <w:r>
        <w:t>Total Cumulative Length (m):</w:t>
      </w:r>
      <w:r>
        <w:tab/>
        <w:t>29.96,</w:t>
      </w:r>
    </w:p>
    <w:p w14:paraId="6CA525D9" w14:textId="77777777" w:rsidR="00462539" w:rsidRDefault="00462539" w:rsidP="006E2336">
      <w:pPr>
        <w:pStyle w:val="ListParagraph"/>
        <w:numPr>
          <w:ilvl w:val="2"/>
          <w:numId w:val="34"/>
        </w:numPr>
        <w:tabs>
          <w:tab w:val="left" w:pos="4590"/>
        </w:tabs>
        <w:spacing w:before="0" w:after="0"/>
      </w:pPr>
      <w:r>
        <w:t>SCC Method 1b :</w:t>
      </w:r>
      <w:r>
        <w:tab/>
        <w:t>29.96</w:t>
      </w:r>
    </w:p>
    <w:p w14:paraId="16A9F07E" w14:textId="77777777" w:rsidR="00462539" w:rsidRDefault="00462539" w:rsidP="006E2336">
      <w:pPr>
        <w:pStyle w:val="ListParagraph"/>
        <w:numPr>
          <w:ilvl w:val="1"/>
          <w:numId w:val="34"/>
        </w:numPr>
        <w:tabs>
          <w:tab w:val="left" w:pos="4590"/>
        </w:tabs>
        <w:spacing w:before="0" w:after="0"/>
      </w:pPr>
      <w:r>
        <w:t>Likelihood of failure distributed between minimum of 4.741e-01 and maximum of 4.741e-01.,</w:t>
      </w:r>
    </w:p>
    <w:p w14:paraId="107BD297" w14:textId="77777777" w:rsidR="00462539" w:rsidRDefault="00462539" w:rsidP="006E2336">
      <w:pPr>
        <w:pStyle w:val="ListParagraph"/>
        <w:numPr>
          <w:ilvl w:val="1"/>
          <w:numId w:val="34"/>
        </w:numPr>
        <w:tabs>
          <w:tab w:val="left" w:pos="4590"/>
        </w:tabs>
        <w:spacing w:before="0" w:after="0"/>
      </w:pPr>
      <w:r>
        <w:t>Consequence of failure distributed between minimum of $10.03 and maximum of $10.04 Millions of dollars,</w:t>
      </w:r>
    </w:p>
    <w:p w14:paraId="794AA2E6" w14:textId="77777777" w:rsidR="00462539" w:rsidRDefault="00462539" w:rsidP="006E2336">
      <w:pPr>
        <w:pStyle w:val="ListParagraph"/>
        <w:numPr>
          <w:ilvl w:val="1"/>
          <w:numId w:val="34"/>
        </w:numPr>
        <w:tabs>
          <w:tab w:val="left" w:pos="4590"/>
        </w:tabs>
        <w:spacing w:before="0" w:after="0"/>
      </w:pPr>
      <w:r>
        <w:t>Leak scenario:</w:t>
      </w:r>
    </w:p>
    <w:p w14:paraId="3F584CAA" w14:textId="77777777" w:rsidR="00462539" w:rsidRDefault="00462539" w:rsidP="006E2336">
      <w:pPr>
        <w:pStyle w:val="ListParagraph"/>
        <w:numPr>
          <w:ilvl w:val="2"/>
          <w:numId w:val="34"/>
        </w:numPr>
        <w:tabs>
          <w:tab w:val="left" w:pos="4590"/>
        </w:tabs>
        <w:spacing w:before="0" w:after="0"/>
      </w:pPr>
      <w:r>
        <w:t>Environmental cost between minimum of $0.18 and maximum of $0.18 Millions of dollars</w:t>
      </w:r>
    </w:p>
    <w:p w14:paraId="3981DA05" w14:textId="77777777" w:rsidR="00462539" w:rsidRDefault="00462539" w:rsidP="006E2336">
      <w:pPr>
        <w:pStyle w:val="ListParagraph"/>
        <w:numPr>
          <w:ilvl w:val="2"/>
          <w:numId w:val="34"/>
        </w:numPr>
        <w:tabs>
          <w:tab w:val="left" w:pos="4590"/>
        </w:tabs>
        <w:spacing w:before="0" w:after="0"/>
      </w:pPr>
      <w:r>
        <w:t>Spill volume is between a minimum of 1706.75 and maximum of 1708.59 gallons,</w:t>
      </w:r>
    </w:p>
    <w:p w14:paraId="4595B780" w14:textId="77777777" w:rsidR="00462539" w:rsidRDefault="00462539" w:rsidP="006E2336">
      <w:pPr>
        <w:pStyle w:val="ListParagraph"/>
        <w:numPr>
          <w:ilvl w:val="1"/>
          <w:numId w:val="34"/>
        </w:numPr>
        <w:tabs>
          <w:tab w:val="left" w:pos="4590"/>
        </w:tabs>
        <w:spacing w:before="0" w:after="0"/>
      </w:pPr>
      <w:r>
        <w:t>Rupture scenario:</w:t>
      </w:r>
    </w:p>
    <w:p w14:paraId="1BAD807F" w14:textId="77777777" w:rsidR="00462539" w:rsidRDefault="00462539" w:rsidP="006E2336">
      <w:pPr>
        <w:pStyle w:val="ListParagraph"/>
        <w:numPr>
          <w:ilvl w:val="2"/>
          <w:numId w:val="34"/>
        </w:numPr>
        <w:tabs>
          <w:tab w:val="left" w:pos="4590"/>
        </w:tabs>
        <w:spacing w:before="0" w:after="0"/>
      </w:pPr>
      <w:r>
        <w:t>Environmental cost between minimum of $23.63 and maximum of $23.66 Millions of dollars</w:t>
      </w:r>
    </w:p>
    <w:p w14:paraId="6A273730" w14:textId="77777777" w:rsidR="00462539" w:rsidRDefault="00462539" w:rsidP="006E2336">
      <w:pPr>
        <w:pStyle w:val="ListParagraph"/>
        <w:numPr>
          <w:ilvl w:val="2"/>
          <w:numId w:val="34"/>
        </w:numPr>
        <w:tabs>
          <w:tab w:val="left" w:pos="4590"/>
        </w:tabs>
        <w:spacing w:before="0" w:after="0"/>
      </w:pPr>
      <w:r>
        <w:t>Spill volume is between a minimum of 222977.56 and maximum of 223218.44 gallons,</w:t>
      </w:r>
    </w:p>
    <w:p w14:paraId="7D7D2F55" w14:textId="77777777" w:rsidR="00462539" w:rsidRDefault="00462539" w:rsidP="006E2336">
      <w:pPr>
        <w:pStyle w:val="ListParagraph"/>
        <w:numPr>
          <w:ilvl w:val="1"/>
          <w:numId w:val="34"/>
        </w:numPr>
        <w:tabs>
          <w:tab w:val="left" w:pos="4590"/>
        </w:tabs>
        <w:spacing w:before="0" w:after="0"/>
      </w:pPr>
      <w:r>
        <w:t>Puncture scenario:</w:t>
      </w:r>
    </w:p>
    <w:p w14:paraId="468DDC98" w14:textId="77777777" w:rsidR="00462539" w:rsidRDefault="00462539" w:rsidP="006E2336">
      <w:pPr>
        <w:pStyle w:val="ListParagraph"/>
        <w:numPr>
          <w:ilvl w:val="2"/>
          <w:numId w:val="34"/>
        </w:numPr>
        <w:tabs>
          <w:tab w:val="left" w:pos="4590"/>
        </w:tabs>
        <w:spacing w:before="0" w:after="0"/>
      </w:pPr>
      <w:r>
        <w:t>Environmental cost between minimum of $5.94 and maximum of $5.95 Millions of dollars</w:t>
      </w:r>
    </w:p>
    <w:p w14:paraId="4B5491DA" w14:textId="77777777" w:rsidR="00462539" w:rsidRDefault="00462539" w:rsidP="006E2336">
      <w:pPr>
        <w:pStyle w:val="ListParagraph"/>
        <w:numPr>
          <w:ilvl w:val="2"/>
          <w:numId w:val="34"/>
        </w:numPr>
        <w:tabs>
          <w:tab w:val="left" w:pos="4590"/>
        </w:tabs>
        <w:spacing w:before="0" w:after="0"/>
      </w:pPr>
      <w:r>
        <w:t>Spill volume is between a minimum of 56079.77 and maximum of 56140.35 gallons,</w:t>
      </w:r>
    </w:p>
    <w:p w14:paraId="066C41D9" w14:textId="77777777" w:rsidR="00462539" w:rsidRDefault="00462539" w:rsidP="006E2336">
      <w:pPr>
        <w:pStyle w:val="ListParagraph"/>
        <w:numPr>
          <w:ilvl w:val="1"/>
          <w:numId w:val="34"/>
        </w:numPr>
        <w:tabs>
          <w:tab w:val="left" w:pos="4590"/>
        </w:tabs>
        <w:spacing w:before="0" w:after="0"/>
      </w:pPr>
      <w:r>
        <w:t>Product type is Crude Oil.</w:t>
      </w:r>
    </w:p>
    <w:p w14:paraId="0226D9A8" w14:textId="77777777" w:rsidR="00462539" w:rsidRDefault="00462539" w:rsidP="006E2336">
      <w:pPr>
        <w:pStyle w:val="ListParagraph"/>
        <w:numPr>
          <w:ilvl w:val="1"/>
          <w:numId w:val="34"/>
        </w:numPr>
        <w:tabs>
          <w:tab w:val="left" w:pos="4590"/>
        </w:tabs>
        <w:spacing w:before="0" w:after="0"/>
      </w:pPr>
      <w:r>
        <w:t>Land Use is distributed as follows</w:t>
      </w:r>
    </w:p>
    <w:p w14:paraId="2778C1DF" w14:textId="77777777" w:rsidR="00462539" w:rsidRDefault="00462539" w:rsidP="006E2336">
      <w:pPr>
        <w:pStyle w:val="ListParagraph"/>
        <w:numPr>
          <w:ilvl w:val="2"/>
          <w:numId w:val="34"/>
        </w:numPr>
        <w:tabs>
          <w:tab w:val="left" w:pos="4590"/>
        </w:tabs>
        <w:spacing w:before="0" w:after="0"/>
      </w:pPr>
      <w:r>
        <w:t>Agricultural: 29.96"</w:t>
      </w:r>
    </w:p>
    <w:p w14:paraId="5EB2588F" w14:textId="77777777" w:rsidR="00462539" w:rsidRDefault="00462539" w:rsidP="006E2336">
      <w:pPr>
        <w:pStyle w:val="ListParagraph"/>
        <w:numPr>
          <w:ilvl w:val="0"/>
          <w:numId w:val="34"/>
        </w:numPr>
        <w:tabs>
          <w:tab w:val="left" w:pos="4590"/>
        </w:tabs>
        <w:spacing w:before="0" w:after="0"/>
      </w:pPr>
      <w:r>
        <w:t>"SUNDRE TO BENTLEY NPS 8,</w:t>
      </w:r>
    </w:p>
    <w:p w14:paraId="7AFC60E7" w14:textId="77777777" w:rsidR="00462539" w:rsidRDefault="00462539" w:rsidP="006E2336">
      <w:pPr>
        <w:pStyle w:val="ListParagraph"/>
        <w:numPr>
          <w:ilvl w:val="1"/>
          <w:numId w:val="34"/>
        </w:numPr>
        <w:tabs>
          <w:tab w:val="left" w:pos="4590"/>
        </w:tabs>
        <w:spacing w:before="0" w:after="0"/>
      </w:pPr>
      <w:r>
        <w:t>Total Cumulative Length (m):</w:t>
      </w:r>
      <w:r>
        <w:tab/>
        <w:t>27.68,</w:t>
      </w:r>
    </w:p>
    <w:p w14:paraId="3F1E80E5" w14:textId="77777777" w:rsidR="00462539" w:rsidRDefault="00462539" w:rsidP="006E2336">
      <w:pPr>
        <w:pStyle w:val="ListParagraph"/>
        <w:numPr>
          <w:ilvl w:val="2"/>
          <w:numId w:val="34"/>
        </w:numPr>
        <w:tabs>
          <w:tab w:val="left" w:pos="4590"/>
        </w:tabs>
        <w:spacing w:before="0" w:after="0"/>
      </w:pPr>
      <w:r>
        <w:t>SCC Method 1b :</w:t>
      </w:r>
      <w:r>
        <w:tab/>
        <w:t>27.68</w:t>
      </w:r>
    </w:p>
    <w:p w14:paraId="10439827" w14:textId="77777777" w:rsidR="00462539" w:rsidRDefault="00462539" w:rsidP="006E2336">
      <w:pPr>
        <w:pStyle w:val="ListParagraph"/>
        <w:numPr>
          <w:ilvl w:val="1"/>
          <w:numId w:val="34"/>
        </w:numPr>
        <w:tabs>
          <w:tab w:val="left" w:pos="4590"/>
        </w:tabs>
        <w:spacing w:before="0" w:after="0"/>
      </w:pPr>
      <w:r>
        <w:lastRenderedPageBreak/>
        <w:t>Likelihood of failure distributed between minimum of 9.801e-01 and maximum of 9.801e-01.,</w:t>
      </w:r>
    </w:p>
    <w:p w14:paraId="0C30C42C" w14:textId="77777777" w:rsidR="00462539" w:rsidRDefault="00462539" w:rsidP="006E2336">
      <w:pPr>
        <w:pStyle w:val="ListParagraph"/>
        <w:numPr>
          <w:ilvl w:val="1"/>
          <w:numId w:val="34"/>
        </w:numPr>
        <w:tabs>
          <w:tab w:val="left" w:pos="4590"/>
        </w:tabs>
        <w:spacing w:before="0" w:after="0"/>
      </w:pPr>
      <w:r>
        <w:t>Consequence of failure distributed between minimum of $1.24 and maximum of $1.25 Millions of dollars,</w:t>
      </w:r>
    </w:p>
    <w:p w14:paraId="45E281B5" w14:textId="77777777" w:rsidR="00462539" w:rsidRDefault="00462539" w:rsidP="006E2336">
      <w:pPr>
        <w:pStyle w:val="ListParagraph"/>
        <w:numPr>
          <w:ilvl w:val="1"/>
          <w:numId w:val="34"/>
        </w:numPr>
        <w:tabs>
          <w:tab w:val="left" w:pos="4590"/>
        </w:tabs>
        <w:spacing w:before="0" w:after="0"/>
      </w:pPr>
      <w:r>
        <w:t>Leak scenario:</w:t>
      </w:r>
    </w:p>
    <w:p w14:paraId="1D96DFA9" w14:textId="77777777" w:rsidR="00462539" w:rsidRDefault="00462539" w:rsidP="006E2336">
      <w:pPr>
        <w:pStyle w:val="ListParagraph"/>
        <w:numPr>
          <w:ilvl w:val="2"/>
          <w:numId w:val="34"/>
        </w:numPr>
        <w:tabs>
          <w:tab w:val="left" w:pos="4590"/>
        </w:tabs>
        <w:spacing w:before="0" w:after="0"/>
      </w:pPr>
      <w:r>
        <w:t>Environmental cost between minimum of $0.11 and maximum of $0.11 Millions of dollars</w:t>
      </w:r>
    </w:p>
    <w:p w14:paraId="400F273E" w14:textId="77777777" w:rsidR="00462539" w:rsidRDefault="00462539" w:rsidP="006E2336">
      <w:pPr>
        <w:pStyle w:val="ListParagraph"/>
        <w:numPr>
          <w:ilvl w:val="2"/>
          <w:numId w:val="34"/>
        </w:numPr>
        <w:tabs>
          <w:tab w:val="left" w:pos="4590"/>
        </w:tabs>
        <w:spacing w:before="0" w:after="0"/>
      </w:pPr>
      <w:r>
        <w:t>Spill volume is between a minimum of 2192.33 and maximum of 2274.9 gallons,</w:t>
      </w:r>
    </w:p>
    <w:p w14:paraId="20614EFD" w14:textId="77777777" w:rsidR="00462539" w:rsidRDefault="00462539" w:rsidP="006E2336">
      <w:pPr>
        <w:pStyle w:val="ListParagraph"/>
        <w:numPr>
          <w:ilvl w:val="1"/>
          <w:numId w:val="34"/>
        </w:numPr>
        <w:tabs>
          <w:tab w:val="left" w:pos="4590"/>
        </w:tabs>
        <w:spacing w:before="0" w:after="0"/>
      </w:pPr>
      <w:r>
        <w:t>Rupture scenario:</w:t>
      </w:r>
    </w:p>
    <w:p w14:paraId="5020151A" w14:textId="77777777" w:rsidR="00462539" w:rsidRDefault="00462539" w:rsidP="006E2336">
      <w:pPr>
        <w:pStyle w:val="ListParagraph"/>
        <w:numPr>
          <w:ilvl w:val="2"/>
          <w:numId w:val="34"/>
        </w:numPr>
        <w:tabs>
          <w:tab w:val="left" w:pos="4590"/>
        </w:tabs>
        <w:spacing w:before="0" w:after="0"/>
      </w:pPr>
      <w:r>
        <w:t>Environmental cost between minimum of $2.62 and maximum of $2.62 Millions of dollars</w:t>
      </w:r>
    </w:p>
    <w:p w14:paraId="79D67470" w14:textId="77777777" w:rsidR="00462539" w:rsidRDefault="00462539" w:rsidP="006E2336">
      <w:pPr>
        <w:pStyle w:val="ListParagraph"/>
        <w:numPr>
          <w:ilvl w:val="2"/>
          <w:numId w:val="34"/>
        </w:numPr>
        <w:tabs>
          <w:tab w:val="left" w:pos="4590"/>
        </w:tabs>
        <w:spacing w:before="0" w:after="0"/>
      </w:pPr>
      <w:r>
        <w:t>Spill volume is between a minimum of 53330.52 and maximum of 53330.52 gallons,</w:t>
      </w:r>
    </w:p>
    <w:p w14:paraId="333DDF67" w14:textId="77777777" w:rsidR="00462539" w:rsidRDefault="00462539" w:rsidP="006E2336">
      <w:pPr>
        <w:pStyle w:val="ListParagraph"/>
        <w:numPr>
          <w:ilvl w:val="1"/>
          <w:numId w:val="34"/>
        </w:numPr>
        <w:tabs>
          <w:tab w:val="left" w:pos="4590"/>
        </w:tabs>
        <w:spacing w:before="0" w:after="0"/>
      </w:pPr>
      <w:r>
        <w:t>Puncture scenario:</w:t>
      </w:r>
    </w:p>
    <w:p w14:paraId="67B04FDA" w14:textId="77777777" w:rsidR="00462539" w:rsidRDefault="00462539" w:rsidP="006E2336">
      <w:pPr>
        <w:pStyle w:val="ListParagraph"/>
        <w:numPr>
          <w:ilvl w:val="2"/>
          <w:numId w:val="34"/>
        </w:numPr>
        <w:tabs>
          <w:tab w:val="left" w:pos="4590"/>
        </w:tabs>
        <w:spacing w:before="0" w:after="0"/>
      </w:pPr>
      <w:r>
        <w:t>Environmental cost between minimum of $3.54 and maximum of $3.68 Millions of dollars</w:t>
      </w:r>
    </w:p>
    <w:p w14:paraId="71F44B70" w14:textId="77777777" w:rsidR="00462539" w:rsidRDefault="00462539" w:rsidP="006E2336">
      <w:pPr>
        <w:pStyle w:val="ListParagraph"/>
        <w:numPr>
          <w:ilvl w:val="2"/>
          <w:numId w:val="34"/>
        </w:numPr>
        <w:tabs>
          <w:tab w:val="left" w:pos="4590"/>
        </w:tabs>
        <w:spacing w:before="0" w:after="0"/>
      </w:pPr>
      <w:r>
        <w:t>Spill volume is between a minimum of 72034.87 and maximum of 74748.07 gallons,</w:t>
      </w:r>
    </w:p>
    <w:p w14:paraId="43FF0172" w14:textId="77777777" w:rsidR="00462539" w:rsidRDefault="00462539" w:rsidP="006E2336">
      <w:pPr>
        <w:pStyle w:val="ListParagraph"/>
        <w:numPr>
          <w:ilvl w:val="1"/>
          <w:numId w:val="34"/>
        </w:numPr>
        <w:tabs>
          <w:tab w:val="left" w:pos="4590"/>
        </w:tabs>
        <w:spacing w:before="0" w:after="0"/>
      </w:pPr>
      <w:r>
        <w:t>Product type is Butane/Condensate.</w:t>
      </w:r>
    </w:p>
    <w:p w14:paraId="28E752B3" w14:textId="77777777" w:rsidR="00462539" w:rsidRDefault="00462539" w:rsidP="006E2336">
      <w:pPr>
        <w:pStyle w:val="ListParagraph"/>
        <w:numPr>
          <w:ilvl w:val="1"/>
          <w:numId w:val="34"/>
        </w:numPr>
        <w:tabs>
          <w:tab w:val="left" w:pos="4590"/>
        </w:tabs>
        <w:spacing w:before="0" w:after="0"/>
      </w:pPr>
      <w:r>
        <w:t>Land Use is distributed as follows</w:t>
      </w:r>
    </w:p>
    <w:p w14:paraId="4D5C602A" w14:textId="77777777" w:rsidR="00462539" w:rsidRDefault="00462539" w:rsidP="006E2336">
      <w:pPr>
        <w:pStyle w:val="ListParagraph"/>
        <w:numPr>
          <w:ilvl w:val="2"/>
          <w:numId w:val="34"/>
        </w:numPr>
        <w:tabs>
          <w:tab w:val="left" w:pos="4590"/>
        </w:tabs>
        <w:spacing w:before="0" w:after="0"/>
      </w:pPr>
      <w:r>
        <w:t>Agricultural: 27.68"</w:t>
      </w:r>
    </w:p>
    <w:p w14:paraId="6BE1FB81" w14:textId="77777777" w:rsidR="00462539" w:rsidRDefault="00462539" w:rsidP="006E2336">
      <w:pPr>
        <w:pStyle w:val="ListParagraph"/>
        <w:numPr>
          <w:ilvl w:val="0"/>
          <w:numId w:val="34"/>
        </w:numPr>
        <w:tabs>
          <w:tab w:val="left" w:pos="4590"/>
        </w:tabs>
        <w:spacing w:before="0" w:after="0"/>
      </w:pPr>
      <w:r>
        <w:t xml:space="preserve">"NPS6 Brookfield to Joffre </w:t>
      </w:r>
      <w:proofErr w:type="gramStart"/>
      <w:r>
        <w:t>From</w:t>
      </w:r>
      <w:proofErr w:type="gramEnd"/>
      <w:r>
        <w:t xml:space="preserve"> 15-20-38-25W4 To 15-17-39-26W4,</w:t>
      </w:r>
    </w:p>
    <w:p w14:paraId="577A724E" w14:textId="77777777" w:rsidR="00462539" w:rsidRDefault="00462539" w:rsidP="006E2336">
      <w:pPr>
        <w:pStyle w:val="ListParagraph"/>
        <w:numPr>
          <w:ilvl w:val="1"/>
          <w:numId w:val="34"/>
        </w:numPr>
        <w:tabs>
          <w:tab w:val="left" w:pos="4590"/>
        </w:tabs>
        <w:spacing w:before="0" w:after="0"/>
      </w:pPr>
      <w:r>
        <w:t>Total Cumulative Length (m):</w:t>
      </w:r>
      <w:r>
        <w:tab/>
        <w:t>20.6,</w:t>
      </w:r>
    </w:p>
    <w:p w14:paraId="0F8010A7" w14:textId="77777777" w:rsidR="00462539" w:rsidRDefault="00462539" w:rsidP="006E2336">
      <w:pPr>
        <w:pStyle w:val="ListParagraph"/>
        <w:numPr>
          <w:ilvl w:val="2"/>
          <w:numId w:val="34"/>
        </w:numPr>
        <w:tabs>
          <w:tab w:val="left" w:pos="4590"/>
        </w:tabs>
        <w:spacing w:before="0" w:after="0"/>
      </w:pPr>
      <w:r>
        <w:t>SCC Method 1b :</w:t>
      </w:r>
      <w:r>
        <w:tab/>
        <w:t>20.6</w:t>
      </w:r>
    </w:p>
    <w:p w14:paraId="3F0B82E0" w14:textId="77777777" w:rsidR="00462539" w:rsidRDefault="00462539" w:rsidP="006E2336">
      <w:pPr>
        <w:pStyle w:val="ListParagraph"/>
        <w:numPr>
          <w:ilvl w:val="1"/>
          <w:numId w:val="34"/>
        </w:numPr>
        <w:tabs>
          <w:tab w:val="left" w:pos="4590"/>
        </w:tabs>
        <w:spacing w:before="0" w:after="0"/>
      </w:pPr>
      <w:r>
        <w:t>Likelihood of failure distributed between minimum of 1.656e-01 and maximum of 1.656e-01.,</w:t>
      </w:r>
    </w:p>
    <w:p w14:paraId="37A8ABA9" w14:textId="77777777" w:rsidR="00462539" w:rsidRDefault="00462539" w:rsidP="006E2336">
      <w:pPr>
        <w:pStyle w:val="ListParagraph"/>
        <w:numPr>
          <w:ilvl w:val="1"/>
          <w:numId w:val="34"/>
        </w:numPr>
        <w:tabs>
          <w:tab w:val="left" w:pos="4590"/>
        </w:tabs>
        <w:spacing w:before="0" w:after="0"/>
      </w:pPr>
      <w:r>
        <w:t>Consequence of failure distributed between minimum of $26.28 and maximum of $26.28 Millions of dollars,</w:t>
      </w:r>
    </w:p>
    <w:p w14:paraId="5CCE3587" w14:textId="77777777" w:rsidR="00462539" w:rsidRDefault="00462539" w:rsidP="006E2336">
      <w:pPr>
        <w:pStyle w:val="ListParagraph"/>
        <w:numPr>
          <w:ilvl w:val="1"/>
          <w:numId w:val="34"/>
        </w:numPr>
        <w:tabs>
          <w:tab w:val="left" w:pos="4590"/>
        </w:tabs>
        <w:spacing w:before="0" w:after="0"/>
      </w:pPr>
      <w:r>
        <w:t>Leak scenario:</w:t>
      </w:r>
    </w:p>
    <w:p w14:paraId="6DE872A7" w14:textId="77777777" w:rsidR="00462539" w:rsidRDefault="00462539" w:rsidP="006E2336">
      <w:pPr>
        <w:pStyle w:val="ListParagraph"/>
        <w:numPr>
          <w:ilvl w:val="2"/>
          <w:numId w:val="34"/>
        </w:numPr>
        <w:tabs>
          <w:tab w:val="left" w:pos="4590"/>
        </w:tabs>
        <w:spacing w:before="0" w:after="0"/>
      </w:pPr>
      <w:r>
        <w:t>Environmental cost between minimum of $0.22 and maximum of $0.22 Millions of dollars</w:t>
      </w:r>
    </w:p>
    <w:p w14:paraId="09835F1E" w14:textId="77777777" w:rsidR="00462539" w:rsidRDefault="00462539" w:rsidP="006E2336">
      <w:pPr>
        <w:pStyle w:val="ListParagraph"/>
        <w:numPr>
          <w:ilvl w:val="2"/>
          <w:numId w:val="34"/>
        </w:numPr>
        <w:tabs>
          <w:tab w:val="left" w:pos="4590"/>
        </w:tabs>
        <w:spacing w:before="0" w:after="0"/>
      </w:pPr>
      <w:r>
        <w:t>Spill volume is between a minimum of 2045.75 and maximum of 2045.75 gallons,</w:t>
      </w:r>
    </w:p>
    <w:p w14:paraId="0FE4AB7D" w14:textId="77777777" w:rsidR="00462539" w:rsidRDefault="00462539" w:rsidP="006E2336">
      <w:pPr>
        <w:pStyle w:val="ListParagraph"/>
        <w:numPr>
          <w:ilvl w:val="1"/>
          <w:numId w:val="34"/>
        </w:numPr>
        <w:tabs>
          <w:tab w:val="left" w:pos="4590"/>
        </w:tabs>
        <w:spacing w:before="0" w:after="0"/>
      </w:pPr>
      <w:r>
        <w:t>Rupture scenario:</w:t>
      </w:r>
    </w:p>
    <w:p w14:paraId="5293869E" w14:textId="77777777" w:rsidR="00462539" w:rsidRDefault="00462539" w:rsidP="006E2336">
      <w:pPr>
        <w:pStyle w:val="ListParagraph"/>
        <w:numPr>
          <w:ilvl w:val="2"/>
          <w:numId w:val="34"/>
        </w:numPr>
        <w:tabs>
          <w:tab w:val="left" w:pos="4590"/>
        </w:tabs>
        <w:spacing w:before="0" w:after="0"/>
      </w:pPr>
      <w:r>
        <w:t>Environmental cost between minimum of $61.40 and maximum of $61.40 Millions of dollars</w:t>
      </w:r>
    </w:p>
    <w:p w14:paraId="00A03BAF" w14:textId="77777777" w:rsidR="00462539" w:rsidRDefault="00462539" w:rsidP="006E2336">
      <w:pPr>
        <w:pStyle w:val="ListParagraph"/>
        <w:numPr>
          <w:ilvl w:val="2"/>
          <w:numId w:val="34"/>
        </w:numPr>
        <w:tabs>
          <w:tab w:val="left" w:pos="4590"/>
        </w:tabs>
        <w:spacing w:before="0" w:after="0"/>
      </w:pPr>
      <w:r>
        <w:t>Spill volume is between a minimum of 579283.2 and maximum of 579283.2 gallons,</w:t>
      </w:r>
    </w:p>
    <w:p w14:paraId="1E1E6BB6" w14:textId="77777777" w:rsidR="00462539" w:rsidRDefault="00462539" w:rsidP="006E2336">
      <w:pPr>
        <w:pStyle w:val="ListParagraph"/>
        <w:numPr>
          <w:ilvl w:val="1"/>
          <w:numId w:val="34"/>
        </w:numPr>
        <w:tabs>
          <w:tab w:val="left" w:pos="4590"/>
        </w:tabs>
        <w:spacing w:before="0" w:after="0"/>
      </w:pPr>
      <w:r>
        <w:t>Puncture scenario:</w:t>
      </w:r>
    </w:p>
    <w:p w14:paraId="1016F55F" w14:textId="77777777" w:rsidR="00462539" w:rsidRDefault="00462539" w:rsidP="006E2336">
      <w:pPr>
        <w:pStyle w:val="ListParagraph"/>
        <w:numPr>
          <w:ilvl w:val="2"/>
          <w:numId w:val="34"/>
        </w:numPr>
        <w:tabs>
          <w:tab w:val="left" w:pos="4590"/>
        </w:tabs>
        <w:spacing w:before="0" w:after="0"/>
      </w:pPr>
      <w:r>
        <w:t>Environmental cost between minimum of $7.12 and maximum of $7.12 Millions of dollars</w:t>
      </w:r>
    </w:p>
    <w:p w14:paraId="5BCFEABB" w14:textId="77777777" w:rsidR="00462539" w:rsidRDefault="00462539" w:rsidP="006E2336">
      <w:pPr>
        <w:pStyle w:val="ListParagraph"/>
        <w:numPr>
          <w:ilvl w:val="2"/>
          <w:numId w:val="34"/>
        </w:numPr>
        <w:tabs>
          <w:tab w:val="left" w:pos="4590"/>
        </w:tabs>
        <w:spacing w:before="0" w:after="0"/>
      </w:pPr>
      <w:r>
        <w:t>Spill volume is between a minimum of 67218.57 and maximum of 67218.57 gallons,</w:t>
      </w:r>
    </w:p>
    <w:p w14:paraId="526CE661" w14:textId="77777777" w:rsidR="00462539" w:rsidRDefault="00462539" w:rsidP="006E2336">
      <w:pPr>
        <w:pStyle w:val="ListParagraph"/>
        <w:numPr>
          <w:ilvl w:val="1"/>
          <w:numId w:val="34"/>
        </w:numPr>
        <w:tabs>
          <w:tab w:val="left" w:pos="4590"/>
        </w:tabs>
        <w:spacing w:before="0" w:after="0"/>
      </w:pPr>
      <w:r>
        <w:t>Product type is Crude Oil.</w:t>
      </w:r>
    </w:p>
    <w:p w14:paraId="36CF02B0" w14:textId="77777777" w:rsidR="00462539" w:rsidRDefault="00462539" w:rsidP="006E2336">
      <w:pPr>
        <w:pStyle w:val="ListParagraph"/>
        <w:numPr>
          <w:ilvl w:val="1"/>
          <w:numId w:val="34"/>
        </w:numPr>
        <w:tabs>
          <w:tab w:val="left" w:pos="4590"/>
        </w:tabs>
        <w:spacing w:before="0" w:after="0"/>
      </w:pPr>
      <w:r>
        <w:t>Land Use is distributed as follows</w:t>
      </w:r>
    </w:p>
    <w:p w14:paraId="3EA6DF8C" w14:textId="77777777" w:rsidR="00462539" w:rsidRDefault="00462539" w:rsidP="006E2336">
      <w:pPr>
        <w:pStyle w:val="ListParagraph"/>
        <w:numPr>
          <w:ilvl w:val="2"/>
          <w:numId w:val="34"/>
        </w:numPr>
        <w:tabs>
          <w:tab w:val="left" w:pos="4590"/>
        </w:tabs>
        <w:spacing w:before="0" w:after="0"/>
      </w:pPr>
      <w:r>
        <w:t>Agricultural: 20.60"</w:t>
      </w:r>
    </w:p>
    <w:p w14:paraId="22DACDE3" w14:textId="77777777" w:rsidR="00462539" w:rsidRDefault="00462539" w:rsidP="006E2336">
      <w:pPr>
        <w:pStyle w:val="ListParagraph"/>
        <w:numPr>
          <w:ilvl w:val="0"/>
          <w:numId w:val="34"/>
        </w:numPr>
        <w:tabs>
          <w:tab w:val="left" w:pos="4590"/>
        </w:tabs>
        <w:spacing w:before="0" w:after="0"/>
      </w:pPr>
      <w:r>
        <w:t xml:space="preserve">"NPS4 SS-57 From 10-27-10-19-W3 </w:t>
      </w:r>
      <w:proofErr w:type="gramStart"/>
      <w:r>
        <w:t>To</w:t>
      </w:r>
      <w:proofErr w:type="gramEnd"/>
      <w:r>
        <w:t xml:space="preserve"> 12-27-10-19-W3,</w:t>
      </w:r>
    </w:p>
    <w:p w14:paraId="3F1930A4" w14:textId="77777777" w:rsidR="00462539" w:rsidRDefault="00462539" w:rsidP="006E2336">
      <w:pPr>
        <w:pStyle w:val="ListParagraph"/>
        <w:numPr>
          <w:ilvl w:val="1"/>
          <w:numId w:val="34"/>
        </w:numPr>
        <w:tabs>
          <w:tab w:val="left" w:pos="4590"/>
        </w:tabs>
        <w:spacing w:before="0" w:after="0"/>
      </w:pPr>
      <w:r>
        <w:t>Total Cumulative Length (m):</w:t>
      </w:r>
      <w:r>
        <w:tab/>
        <w:t>3.02,</w:t>
      </w:r>
    </w:p>
    <w:p w14:paraId="446BDFBD" w14:textId="77777777" w:rsidR="00462539" w:rsidRDefault="00462539" w:rsidP="006E2336">
      <w:pPr>
        <w:pStyle w:val="ListParagraph"/>
        <w:numPr>
          <w:ilvl w:val="2"/>
          <w:numId w:val="34"/>
        </w:numPr>
        <w:tabs>
          <w:tab w:val="left" w:pos="4590"/>
        </w:tabs>
        <w:spacing w:before="0" w:after="0"/>
      </w:pPr>
      <w:r>
        <w:lastRenderedPageBreak/>
        <w:t>EC Method 1 :</w:t>
      </w:r>
      <w:r>
        <w:tab/>
        <w:t>3.02</w:t>
      </w:r>
    </w:p>
    <w:p w14:paraId="79733F88" w14:textId="77777777" w:rsidR="00462539" w:rsidRDefault="00462539" w:rsidP="006E2336">
      <w:pPr>
        <w:pStyle w:val="ListParagraph"/>
        <w:numPr>
          <w:ilvl w:val="1"/>
          <w:numId w:val="34"/>
        </w:numPr>
        <w:tabs>
          <w:tab w:val="left" w:pos="4590"/>
        </w:tabs>
        <w:spacing w:before="0" w:after="0"/>
      </w:pPr>
      <w:r>
        <w:t>Likelihood of failure distributed between minimum of 9.903e-01 and maximum of 9.903e-01.,</w:t>
      </w:r>
    </w:p>
    <w:p w14:paraId="5559377F" w14:textId="77777777" w:rsidR="00462539" w:rsidRDefault="00462539" w:rsidP="006E2336">
      <w:pPr>
        <w:pStyle w:val="ListParagraph"/>
        <w:numPr>
          <w:ilvl w:val="1"/>
          <w:numId w:val="34"/>
        </w:numPr>
        <w:tabs>
          <w:tab w:val="left" w:pos="4590"/>
        </w:tabs>
        <w:spacing w:before="0" w:after="0"/>
      </w:pPr>
      <w:r>
        <w:t>Consequence of failure distributed between minimum of $1.39 and maximum of $1.39 Millions of dollars,</w:t>
      </w:r>
    </w:p>
    <w:p w14:paraId="5AB2DCF9" w14:textId="77777777" w:rsidR="00462539" w:rsidRDefault="00462539" w:rsidP="006E2336">
      <w:pPr>
        <w:pStyle w:val="ListParagraph"/>
        <w:numPr>
          <w:ilvl w:val="1"/>
          <w:numId w:val="34"/>
        </w:numPr>
        <w:tabs>
          <w:tab w:val="left" w:pos="4590"/>
        </w:tabs>
        <w:spacing w:before="0" w:after="0"/>
      </w:pPr>
      <w:r>
        <w:t>Leak scenario:</w:t>
      </w:r>
    </w:p>
    <w:p w14:paraId="1AD4347F" w14:textId="77777777" w:rsidR="00462539" w:rsidRDefault="00462539" w:rsidP="006E2336">
      <w:pPr>
        <w:pStyle w:val="ListParagraph"/>
        <w:numPr>
          <w:ilvl w:val="2"/>
          <w:numId w:val="34"/>
        </w:numPr>
        <w:tabs>
          <w:tab w:val="left" w:pos="4590"/>
        </w:tabs>
        <w:spacing w:before="0" w:after="0"/>
      </w:pPr>
      <w:r>
        <w:t>Environmental cost between minimum of $0.29 and maximum of $0.29 Millions of dollars</w:t>
      </w:r>
    </w:p>
    <w:p w14:paraId="59EE9F29" w14:textId="77777777" w:rsidR="00462539" w:rsidRDefault="00462539" w:rsidP="006E2336">
      <w:pPr>
        <w:pStyle w:val="ListParagraph"/>
        <w:numPr>
          <w:ilvl w:val="2"/>
          <w:numId w:val="34"/>
        </w:numPr>
        <w:tabs>
          <w:tab w:val="left" w:pos="4590"/>
        </w:tabs>
        <w:spacing w:before="0" w:after="0"/>
      </w:pPr>
      <w:r>
        <w:t>Spill volume is between a minimum of 1648.37 and maximum of 1648.37 gallons,</w:t>
      </w:r>
    </w:p>
    <w:p w14:paraId="325CDC7C" w14:textId="77777777" w:rsidR="00462539" w:rsidRDefault="00462539" w:rsidP="006E2336">
      <w:pPr>
        <w:pStyle w:val="ListParagraph"/>
        <w:numPr>
          <w:ilvl w:val="1"/>
          <w:numId w:val="34"/>
        </w:numPr>
        <w:tabs>
          <w:tab w:val="left" w:pos="4590"/>
        </w:tabs>
        <w:spacing w:before="0" w:after="0"/>
      </w:pPr>
      <w:r>
        <w:t>Rupture scenario:</w:t>
      </w:r>
    </w:p>
    <w:p w14:paraId="2F834CCD" w14:textId="77777777" w:rsidR="00462539" w:rsidRDefault="00462539" w:rsidP="006E2336">
      <w:pPr>
        <w:pStyle w:val="ListParagraph"/>
        <w:numPr>
          <w:ilvl w:val="2"/>
          <w:numId w:val="34"/>
        </w:numPr>
        <w:tabs>
          <w:tab w:val="left" w:pos="4590"/>
        </w:tabs>
        <w:spacing w:before="0" w:after="0"/>
      </w:pPr>
      <w:r>
        <w:t>Environmental cost between minimum of $38.31 and maximum of $38.31 Millions of dollars</w:t>
      </w:r>
    </w:p>
    <w:p w14:paraId="5B262073" w14:textId="77777777" w:rsidR="00462539" w:rsidRDefault="00462539" w:rsidP="006E2336">
      <w:pPr>
        <w:pStyle w:val="ListParagraph"/>
        <w:numPr>
          <w:ilvl w:val="2"/>
          <w:numId w:val="34"/>
        </w:numPr>
        <w:tabs>
          <w:tab w:val="left" w:pos="4590"/>
        </w:tabs>
        <w:spacing w:before="0" w:after="0"/>
      </w:pPr>
      <w:r>
        <w:t>Spill volume is between a minimum of 215351.24 and maximum of 215351.24 gallons,</w:t>
      </w:r>
    </w:p>
    <w:p w14:paraId="60B7BCA8" w14:textId="77777777" w:rsidR="00462539" w:rsidRDefault="00462539" w:rsidP="006E2336">
      <w:pPr>
        <w:pStyle w:val="ListParagraph"/>
        <w:numPr>
          <w:ilvl w:val="1"/>
          <w:numId w:val="34"/>
        </w:numPr>
        <w:tabs>
          <w:tab w:val="left" w:pos="4590"/>
        </w:tabs>
        <w:spacing w:before="0" w:after="0"/>
      </w:pPr>
      <w:r>
        <w:t>Puncture scenario:</w:t>
      </w:r>
    </w:p>
    <w:p w14:paraId="03CD73EB" w14:textId="77777777" w:rsidR="00462539" w:rsidRDefault="00462539" w:rsidP="006E2336">
      <w:pPr>
        <w:pStyle w:val="ListParagraph"/>
        <w:numPr>
          <w:ilvl w:val="2"/>
          <w:numId w:val="34"/>
        </w:numPr>
        <w:tabs>
          <w:tab w:val="left" w:pos="4590"/>
        </w:tabs>
        <w:spacing w:before="0" w:after="0"/>
      </w:pPr>
      <w:r>
        <w:t>Environmental cost between minimum of $9.64 and maximum of $9.64 Millions of dollars</w:t>
      </w:r>
    </w:p>
    <w:p w14:paraId="7BE4ADA6" w14:textId="77777777" w:rsidR="00462539" w:rsidRDefault="00462539" w:rsidP="006E2336">
      <w:pPr>
        <w:pStyle w:val="ListParagraph"/>
        <w:numPr>
          <w:ilvl w:val="2"/>
          <w:numId w:val="34"/>
        </w:numPr>
        <w:tabs>
          <w:tab w:val="left" w:pos="4590"/>
        </w:tabs>
        <w:spacing w:before="0" w:after="0"/>
      </w:pPr>
      <w:r>
        <w:t>Spill volume is between a minimum of 54161.72 and maximum of 54161.72 gallons,</w:t>
      </w:r>
    </w:p>
    <w:p w14:paraId="0EE6AAC0" w14:textId="77777777" w:rsidR="00462539" w:rsidRDefault="00462539" w:rsidP="006E2336">
      <w:pPr>
        <w:pStyle w:val="ListParagraph"/>
        <w:numPr>
          <w:ilvl w:val="1"/>
          <w:numId w:val="34"/>
        </w:numPr>
        <w:tabs>
          <w:tab w:val="left" w:pos="4590"/>
        </w:tabs>
        <w:spacing w:before="0" w:after="0"/>
      </w:pPr>
      <w:r>
        <w:t>Product type is Crude Oil.</w:t>
      </w:r>
    </w:p>
    <w:p w14:paraId="42313B87" w14:textId="77777777" w:rsidR="00462539" w:rsidRDefault="00462539" w:rsidP="006E2336">
      <w:pPr>
        <w:pStyle w:val="ListParagraph"/>
        <w:numPr>
          <w:ilvl w:val="1"/>
          <w:numId w:val="34"/>
        </w:numPr>
        <w:tabs>
          <w:tab w:val="left" w:pos="4590"/>
        </w:tabs>
        <w:spacing w:before="0" w:after="0"/>
      </w:pPr>
      <w:r>
        <w:t>Land Use is distributed as follows</w:t>
      </w:r>
    </w:p>
    <w:p w14:paraId="75C57139" w14:textId="77777777" w:rsidR="00462539" w:rsidRPr="00F44B2A" w:rsidRDefault="00462539" w:rsidP="006E2336">
      <w:pPr>
        <w:pStyle w:val="ListParagraph"/>
        <w:numPr>
          <w:ilvl w:val="2"/>
          <w:numId w:val="34"/>
        </w:numPr>
        <w:tabs>
          <w:tab w:val="left" w:pos="4590"/>
        </w:tabs>
        <w:spacing w:before="0" w:after="0"/>
      </w:pPr>
      <w:r>
        <w:t>Water Course: 3.02"</w:t>
      </w:r>
    </w:p>
    <w:p w14:paraId="2D3C4D8C" w14:textId="77777777" w:rsidR="00462539" w:rsidRDefault="00462539" w:rsidP="00085C49">
      <w:pPr>
        <w:spacing w:before="0" w:after="0"/>
        <w:jc w:val="left"/>
      </w:pPr>
    </w:p>
    <w:p w14:paraId="2B599058" w14:textId="77777777" w:rsidR="00462539" w:rsidRDefault="00462539" w:rsidP="00085C49">
      <w:pPr>
        <w:spacing w:before="0" w:after="0"/>
        <w:jc w:val="left"/>
      </w:pPr>
    </w:p>
    <w:p w14:paraId="7A2D32AA" w14:textId="2205F470" w:rsidR="00085C49" w:rsidRDefault="00085C49" w:rsidP="00085C49">
      <w:pPr>
        <w:pStyle w:val="Appendix2"/>
      </w:pPr>
      <w:r>
        <w:t>Economic Loss Consequence Reportable Pipeline Segments</w:t>
      </w:r>
    </w:p>
    <w:p w14:paraId="1D292437" w14:textId="77777777" w:rsidR="00740FF6" w:rsidRDefault="00740FF6" w:rsidP="00740FF6">
      <w:pPr>
        <w:spacing w:before="0" w:after="0"/>
        <w:jc w:val="left"/>
      </w:pPr>
    </w:p>
    <w:p w14:paraId="4E5F1EA2" w14:textId="77777777" w:rsidR="00740FF6" w:rsidRDefault="00740FF6" w:rsidP="006E2336">
      <w:pPr>
        <w:pStyle w:val="ListParagraph"/>
        <w:numPr>
          <w:ilvl w:val="0"/>
          <w:numId w:val="35"/>
        </w:numPr>
        <w:spacing w:before="100" w:beforeAutospacing="1" w:after="100" w:afterAutospacing="1"/>
      </w:pPr>
      <w:r>
        <w:t>"SECT 7 MANSON TO RAPID CITY NPS 6</w:t>
      </w:r>
    </w:p>
    <w:p w14:paraId="3226FFB9" w14:textId="77777777" w:rsidR="00740FF6" w:rsidRDefault="00740FF6" w:rsidP="006E2336">
      <w:pPr>
        <w:pStyle w:val="ListParagraph"/>
        <w:numPr>
          <w:ilvl w:val="1"/>
          <w:numId w:val="35"/>
        </w:numPr>
        <w:spacing w:before="100" w:beforeAutospacing="1" w:after="100" w:afterAutospacing="1"/>
      </w:pPr>
      <w:r>
        <w:t>Total Cumulative Length (m):</w:t>
      </w:r>
      <w:r>
        <w:tab/>
        <w:t>106821.69</w:t>
      </w:r>
    </w:p>
    <w:p w14:paraId="1D2D3201" w14:textId="77777777" w:rsidR="00740FF6" w:rsidRDefault="00740FF6" w:rsidP="006E2336">
      <w:pPr>
        <w:pStyle w:val="ListParagraph"/>
        <w:numPr>
          <w:ilvl w:val="2"/>
          <w:numId w:val="35"/>
        </w:numPr>
        <w:spacing w:before="100" w:beforeAutospacing="1" w:after="100" w:afterAutospacing="1"/>
      </w:pPr>
      <w:r>
        <w:t>MD Method 1 :</w:t>
      </w:r>
      <w:r>
        <w:tab/>
        <w:t>106821.69</w:t>
      </w:r>
    </w:p>
    <w:p w14:paraId="69E40303" w14:textId="77777777" w:rsidR="00740FF6" w:rsidRDefault="00740FF6" w:rsidP="006E2336">
      <w:pPr>
        <w:pStyle w:val="ListParagraph"/>
        <w:numPr>
          <w:ilvl w:val="1"/>
          <w:numId w:val="35"/>
        </w:numPr>
        <w:spacing w:before="100" w:beforeAutospacing="1" w:after="100" w:afterAutospacing="1"/>
      </w:pPr>
      <w:r>
        <w:t>Likelihood of failure distributed between minimum of 1.008e-01 and maximum of 1.789e-01.</w:t>
      </w:r>
    </w:p>
    <w:p w14:paraId="6B548233" w14:textId="77777777" w:rsidR="00740FF6" w:rsidRDefault="00740FF6" w:rsidP="006E2336">
      <w:pPr>
        <w:pStyle w:val="ListParagraph"/>
        <w:numPr>
          <w:ilvl w:val="1"/>
          <w:numId w:val="35"/>
        </w:numPr>
        <w:spacing w:before="100" w:beforeAutospacing="1" w:after="100" w:afterAutospacing="1"/>
      </w:pPr>
      <w:r>
        <w:t>Consequence of failure distributed between minimum of $3.17 and maximum of $6.00 Millions of dollars</w:t>
      </w:r>
    </w:p>
    <w:p w14:paraId="2413BEE3" w14:textId="77777777" w:rsidR="00740FF6" w:rsidRDefault="00740FF6" w:rsidP="006E2336">
      <w:pPr>
        <w:pStyle w:val="ListParagraph"/>
        <w:numPr>
          <w:ilvl w:val="1"/>
          <w:numId w:val="35"/>
        </w:numPr>
        <w:spacing w:before="100" w:beforeAutospacing="1" w:after="100" w:afterAutospacing="1"/>
      </w:pPr>
      <w:r>
        <w:t>Leak scenario:</w:t>
      </w:r>
    </w:p>
    <w:p w14:paraId="248ED4B9" w14:textId="77777777" w:rsidR="00740FF6" w:rsidRDefault="00740FF6" w:rsidP="006E2336">
      <w:pPr>
        <w:pStyle w:val="ListParagraph"/>
        <w:numPr>
          <w:ilvl w:val="2"/>
          <w:numId w:val="35"/>
        </w:numPr>
        <w:spacing w:before="100" w:beforeAutospacing="1" w:after="100" w:afterAutospacing="1"/>
      </w:pPr>
      <w:r>
        <w:t>Economic Loss cost between minimum of $0.27 and maximum of $2.96 Millions of dollars</w:t>
      </w:r>
    </w:p>
    <w:p w14:paraId="168370E9" w14:textId="77777777" w:rsidR="00740FF6" w:rsidRDefault="00740FF6" w:rsidP="006E2336">
      <w:pPr>
        <w:pStyle w:val="ListParagraph"/>
        <w:numPr>
          <w:ilvl w:val="2"/>
          <w:numId w:val="35"/>
        </w:numPr>
        <w:spacing w:before="100" w:beforeAutospacing="1" w:after="100" w:afterAutospacing="1"/>
      </w:pPr>
      <w:r>
        <w:t>No. of intersections with structures is 17.0, with minimum of $25,000.00 and maximum of $2,688,250.00 in cost of structures impacted.</w:t>
      </w:r>
    </w:p>
    <w:p w14:paraId="4B8F5ADC" w14:textId="77777777" w:rsidR="00740FF6" w:rsidRDefault="00740FF6" w:rsidP="006E2336">
      <w:pPr>
        <w:pStyle w:val="ListParagraph"/>
        <w:numPr>
          <w:ilvl w:val="2"/>
          <w:numId w:val="35"/>
        </w:numPr>
        <w:spacing w:before="100" w:beforeAutospacing="1" w:after="100" w:afterAutospacing="1"/>
      </w:pPr>
      <w:r>
        <w:t>Damage radius distributed between minimum of 2.48 and maximum of 2.48 meters.</w:t>
      </w:r>
    </w:p>
    <w:p w14:paraId="559D76F2" w14:textId="77777777" w:rsidR="00740FF6" w:rsidRDefault="00740FF6" w:rsidP="006E2336">
      <w:pPr>
        <w:pStyle w:val="ListParagraph"/>
        <w:numPr>
          <w:ilvl w:val="2"/>
          <w:numId w:val="35"/>
        </w:numPr>
        <w:spacing w:before="100" w:beforeAutospacing="1" w:after="100" w:afterAutospacing="1"/>
      </w:pPr>
      <w:r>
        <w:t>Product Loss costs between minimum of $62,251.66 and maximum of $62,251.66</w:t>
      </w:r>
    </w:p>
    <w:p w14:paraId="14E917A1" w14:textId="77777777" w:rsidR="00740FF6" w:rsidRDefault="00740FF6" w:rsidP="006E2336">
      <w:pPr>
        <w:pStyle w:val="ListParagraph"/>
        <w:numPr>
          <w:ilvl w:val="1"/>
          <w:numId w:val="35"/>
        </w:numPr>
        <w:spacing w:before="100" w:beforeAutospacing="1" w:after="100" w:afterAutospacing="1"/>
      </w:pPr>
      <w:r>
        <w:t>Rupture scenario:</w:t>
      </w:r>
    </w:p>
    <w:p w14:paraId="4D3C3CAD" w14:textId="77777777" w:rsidR="00740FF6" w:rsidRDefault="00740FF6" w:rsidP="006E2336">
      <w:pPr>
        <w:pStyle w:val="ListParagraph"/>
        <w:numPr>
          <w:ilvl w:val="2"/>
          <w:numId w:val="35"/>
        </w:numPr>
        <w:spacing w:before="100" w:beforeAutospacing="1" w:after="100" w:afterAutospacing="1"/>
      </w:pPr>
      <w:r>
        <w:t>Economic Loss cost between minimum of $17.84 and maximum of $20.55 Millions of dollars</w:t>
      </w:r>
    </w:p>
    <w:p w14:paraId="1AF093BD" w14:textId="77777777" w:rsidR="00740FF6" w:rsidRDefault="00740FF6" w:rsidP="006E2336">
      <w:pPr>
        <w:pStyle w:val="ListParagraph"/>
        <w:numPr>
          <w:ilvl w:val="2"/>
          <w:numId w:val="35"/>
        </w:numPr>
        <w:spacing w:before="100" w:beforeAutospacing="1" w:after="100" w:afterAutospacing="1"/>
      </w:pPr>
      <w:r>
        <w:lastRenderedPageBreak/>
        <w:t>No. of intersections with structures is 55.0, with minimum of $25,000.00 and maximum of $2,713,250.00 in cost of structures impacted</w:t>
      </w:r>
    </w:p>
    <w:p w14:paraId="1A6079CD" w14:textId="77777777" w:rsidR="00740FF6" w:rsidRDefault="00740FF6" w:rsidP="006E2336">
      <w:pPr>
        <w:pStyle w:val="ListParagraph"/>
        <w:numPr>
          <w:ilvl w:val="2"/>
          <w:numId w:val="35"/>
        </w:numPr>
        <w:spacing w:before="100" w:beforeAutospacing="1" w:after="100" w:afterAutospacing="1"/>
      </w:pPr>
      <w:r>
        <w:t>Damage radius distributed between minimum of 75.8 and maximum of 75.8 meters.</w:t>
      </w:r>
    </w:p>
    <w:p w14:paraId="022D7389" w14:textId="77777777" w:rsidR="00740FF6" w:rsidRDefault="00740FF6" w:rsidP="006E2336">
      <w:pPr>
        <w:pStyle w:val="ListParagraph"/>
        <w:numPr>
          <w:ilvl w:val="2"/>
          <w:numId w:val="35"/>
        </w:numPr>
        <w:spacing w:before="100" w:beforeAutospacing="1" w:after="100" w:afterAutospacing="1"/>
      </w:pPr>
      <w:r>
        <w:t>Product Loss costs between minimum of $17,627,475.77 and maximum of $17,627,475.77</w:t>
      </w:r>
    </w:p>
    <w:p w14:paraId="24B5FBE1" w14:textId="77777777" w:rsidR="00740FF6" w:rsidRDefault="00740FF6" w:rsidP="006E2336">
      <w:pPr>
        <w:pStyle w:val="ListParagraph"/>
        <w:numPr>
          <w:ilvl w:val="1"/>
          <w:numId w:val="35"/>
        </w:numPr>
        <w:spacing w:before="100" w:beforeAutospacing="1" w:after="100" w:afterAutospacing="1"/>
      </w:pPr>
      <w:r>
        <w:t>Puncture scenario:</w:t>
      </w:r>
    </w:p>
    <w:p w14:paraId="748CA78D" w14:textId="77777777" w:rsidR="00740FF6" w:rsidRDefault="00740FF6" w:rsidP="006E2336">
      <w:pPr>
        <w:pStyle w:val="ListParagraph"/>
        <w:numPr>
          <w:ilvl w:val="2"/>
          <w:numId w:val="35"/>
        </w:numPr>
        <w:spacing w:before="100" w:beforeAutospacing="1" w:after="100" w:afterAutospacing="1"/>
      </w:pPr>
      <w:r>
        <w:t>Economic Loss cost between minimum of $2.26 and maximum of $4.95 Millions of dollars</w:t>
      </w:r>
    </w:p>
    <w:p w14:paraId="5304C1A2" w14:textId="77777777" w:rsidR="00740FF6" w:rsidRDefault="00740FF6" w:rsidP="006E2336">
      <w:pPr>
        <w:pStyle w:val="ListParagraph"/>
        <w:numPr>
          <w:ilvl w:val="2"/>
          <w:numId w:val="35"/>
        </w:numPr>
        <w:spacing w:before="100" w:beforeAutospacing="1" w:after="100" w:afterAutospacing="1"/>
      </w:pPr>
      <w:r>
        <w:t>No. of intersections with structures is 39.0, with minimum of $25,000.00 and maximum of $2,688,250.00 in cost of structures impacted</w:t>
      </w:r>
    </w:p>
    <w:p w14:paraId="788555F7" w14:textId="77777777" w:rsidR="00740FF6" w:rsidRDefault="00740FF6" w:rsidP="006E2336">
      <w:pPr>
        <w:pStyle w:val="ListParagraph"/>
        <w:numPr>
          <w:ilvl w:val="2"/>
          <w:numId w:val="35"/>
        </w:numPr>
        <w:spacing w:before="100" w:beforeAutospacing="1" w:after="100" w:afterAutospacing="1"/>
      </w:pPr>
      <w:r>
        <w:t>Damage radius distributed between minimum of 34.91 and maximum of 34.91 meters.</w:t>
      </w:r>
    </w:p>
    <w:p w14:paraId="2E3FD713" w14:textId="77777777" w:rsidR="00740FF6" w:rsidRDefault="00740FF6" w:rsidP="006E2336">
      <w:pPr>
        <w:pStyle w:val="ListParagraph"/>
        <w:numPr>
          <w:ilvl w:val="2"/>
          <w:numId w:val="35"/>
        </w:numPr>
        <w:spacing w:before="100" w:beforeAutospacing="1" w:after="100" w:afterAutospacing="1"/>
      </w:pPr>
      <w:r>
        <w:t>Product Loss costs between minimum of $2,045,448.13 and maximum of $2,045,448.13</w:t>
      </w:r>
    </w:p>
    <w:p w14:paraId="622AAE92" w14:textId="77777777" w:rsidR="00740FF6" w:rsidRDefault="00740FF6" w:rsidP="006E2336">
      <w:pPr>
        <w:pStyle w:val="ListParagraph"/>
        <w:numPr>
          <w:ilvl w:val="1"/>
          <w:numId w:val="35"/>
        </w:numPr>
        <w:spacing w:before="100" w:beforeAutospacing="1" w:after="100" w:afterAutospacing="1"/>
      </w:pPr>
      <w:r>
        <w:t>Repair costs between minimum of $11,500.00 and maximum of $40,000.00.</w:t>
      </w:r>
    </w:p>
    <w:p w14:paraId="1A77F97F"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7AB4A8B" w14:textId="77777777" w:rsidR="00740FF6" w:rsidRDefault="00740FF6" w:rsidP="006E2336">
      <w:pPr>
        <w:pStyle w:val="ListParagraph"/>
        <w:numPr>
          <w:ilvl w:val="1"/>
          <w:numId w:val="35"/>
        </w:numPr>
        <w:spacing w:before="100" w:beforeAutospacing="1" w:after="100" w:afterAutospacing="1"/>
      </w:pPr>
      <w:r>
        <w:t>Product type is NGL."</w:t>
      </w:r>
    </w:p>
    <w:p w14:paraId="51575BF6" w14:textId="77777777" w:rsidR="00740FF6" w:rsidRDefault="00740FF6" w:rsidP="006E2336">
      <w:pPr>
        <w:pStyle w:val="ListParagraph"/>
        <w:numPr>
          <w:ilvl w:val="0"/>
          <w:numId w:val="35"/>
        </w:numPr>
        <w:spacing w:before="100" w:beforeAutospacing="1" w:after="100" w:afterAutospacing="1"/>
      </w:pPr>
      <w:r>
        <w:t>"SECT 1 EMPRESS TO CABRI NPS 6</w:t>
      </w:r>
    </w:p>
    <w:p w14:paraId="1F6FBF51" w14:textId="77777777" w:rsidR="00740FF6" w:rsidRDefault="00740FF6" w:rsidP="006E2336">
      <w:pPr>
        <w:pStyle w:val="ListParagraph"/>
        <w:numPr>
          <w:ilvl w:val="1"/>
          <w:numId w:val="35"/>
        </w:numPr>
        <w:spacing w:before="100" w:beforeAutospacing="1" w:after="100" w:afterAutospacing="1"/>
      </w:pPr>
      <w:r>
        <w:t>Total Cumulative Length (m):</w:t>
      </w:r>
      <w:r>
        <w:tab/>
        <w:t>93694.11</w:t>
      </w:r>
    </w:p>
    <w:p w14:paraId="1D0B3CD4" w14:textId="77777777" w:rsidR="00740FF6" w:rsidRDefault="00740FF6" w:rsidP="006E2336">
      <w:pPr>
        <w:pStyle w:val="ListParagraph"/>
        <w:numPr>
          <w:ilvl w:val="2"/>
          <w:numId w:val="35"/>
        </w:numPr>
        <w:spacing w:before="100" w:beforeAutospacing="1" w:after="100" w:afterAutospacing="1"/>
      </w:pPr>
      <w:r>
        <w:t>MD Method 1 :</w:t>
      </w:r>
      <w:r>
        <w:tab/>
        <w:t>93694.11</w:t>
      </w:r>
    </w:p>
    <w:p w14:paraId="53293F8C" w14:textId="77777777" w:rsidR="00740FF6" w:rsidRDefault="00740FF6" w:rsidP="006E2336">
      <w:pPr>
        <w:pStyle w:val="ListParagraph"/>
        <w:numPr>
          <w:ilvl w:val="1"/>
          <w:numId w:val="35"/>
        </w:numPr>
        <w:spacing w:before="100" w:beforeAutospacing="1" w:after="100" w:afterAutospacing="1"/>
      </w:pPr>
      <w:r>
        <w:t>Likelihood of failure distributed between minimum of 1.006e-01 and maximum of 1.085e-01.</w:t>
      </w:r>
    </w:p>
    <w:p w14:paraId="7077AFFA" w14:textId="77777777" w:rsidR="00740FF6" w:rsidRDefault="00740FF6" w:rsidP="006E2336">
      <w:pPr>
        <w:pStyle w:val="ListParagraph"/>
        <w:numPr>
          <w:ilvl w:val="1"/>
          <w:numId w:val="35"/>
        </w:numPr>
        <w:spacing w:before="100" w:beforeAutospacing="1" w:after="100" w:afterAutospacing="1"/>
      </w:pPr>
      <w:r>
        <w:t>Consequence of failure distributed between minimum of $3.18 and maximum of $23.54 Millions of dollars</w:t>
      </w:r>
    </w:p>
    <w:p w14:paraId="3AA70D05" w14:textId="77777777" w:rsidR="00740FF6" w:rsidRDefault="00740FF6" w:rsidP="006E2336">
      <w:pPr>
        <w:pStyle w:val="ListParagraph"/>
        <w:numPr>
          <w:ilvl w:val="1"/>
          <w:numId w:val="35"/>
        </w:numPr>
        <w:spacing w:before="100" w:beforeAutospacing="1" w:after="100" w:afterAutospacing="1"/>
      </w:pPr>
      <w:r>
        <w:t>Leak scenario:</w:t>
      </w:r>
    </w:p>
    <w:p w14:paraId="35AB54C1" w14:textId="77777777" w:rsidR="00740FF6" w:rsidRDefault="00740FF6" w:rsidP="006E2336">
      <w:pPr>
        <w:pStyle w:val="ListParagraph"/>
        <w:numPr>
          <w:ilvl w:val="2"/>
          <w:numId w:val="35"/>
        </w:numPr>
        <w:spacing w:before="100" w:beforeAutospacing="1" w:after="100" w:afterAutospacing="1"/>
      </w:pPr>
      <w:r>
        <w:t>Economic Loss cost between minimum of $0.27 and maximum of $20.62 Millions of dollars</w:t>
      </w:r>
    </w:p>
    <w:p w14:paraId="08DF4516" w14:textId="77777777" w:rsidR="00740FF6" w:rsidRDefault="00740FF6" w:rsidP="006E2336">
      <w:pPr>
        <w:pStyle w:val="ListParagraph"/>
        <w:numPr>
          <w:ilvl w:val="2"/>
          <w:numId w:val="35"/>
        </w:numPr>
        <w:spacing w:before="100" w:beforeAutospacing="1" w:after="100" w:afterAutospacing="1"/>
      </w:pPr>
      <w:r>
        <w:t>No. of intersections with structures is 18.0, with minimum of $25,000.00 and maximum of $20,349,375.00 in cost of structures impacted.</w:t>
      </w:r>
    </w:p>
    <w:p w14:paraId="786A0FB7" w14:textId="77777777" w:rsidR="00740FF6" w:rsidRDefault="00740FF6" w:rsidP="006E2336">
      <w:pPr>
        <w:pStyle w:val="ListParagraph"/>
        <w:numPr>
          <w:ilvl w:val="2"/>
          <w:numId w:val="35"/>
        </w:numPr>
        <w:spacing w:before="100" w:beforeAutospacing="1" w:after="100" w:afterAutospacing="1"/>
      </w:pPr>
      <w:r>
        <w:t>Damage radius distributed between minimum of 2.48 and maximum of 2.48 meters.</w:t>
      </w:r>
    </w:p>
    <w:p w14:paraId="17E9DE90" w14:textId="77777777" w:rsidR="00740FF6" w:rsidRDefault="00740FF6" w:rsidP="006E2336">
      <w:pPr>
        <w:pStyle w:val="ListParagraph"/>
        <w:numPr>
          <w:ilvl w:val="2"/>
          <w:numId w:val="35"/>
        </w:numPr>
        <w:spacing w:before="100" w:beforeAutospacing="1" w:after="100" w:afterAutospacing="1"/>
      </w:pPr>
      <w:r>
        <w:t>Product Loss costs between minimum of $62,251.66 and maximum of $62,251.66</w:t>
      </w:r>
    </w:p>
    <w:p w14:paraId="020BF031" w14:textId="77777777" w:rsidR="00740FF6" w:rsidRDefault="00740FF6" w:rsidP="006E2336">
      <w:pPr>
        <w:pStyle w:val="ListParagraph"/>
        <w:numPr>
          <w:ilvl w:val="1"/>
          <w:numId w:val="35"/>
        </w:numPr>
        <w:spacing w:before="100" w:beforeAutospacing="1" w:after="100" w:afterAutospacing="1"/>
      </w:pPr>
      <w:r>
        <w:t>Rupture scenario:</w:t>
      </w:r>
    </w:p>
    <w:p w14:paraId="1F0A2BEB" w14:textId="77777777" w:rsidR="00740FF6" w:rsidRDefault="00740FF6" w:rsidP="006E2336">
      <w:pPr>
        <w:pStyle w:val="ListParagraph"/>
        <w:numPr>
          <w:ilvl w:val="2"/>
          <w:numId w:val="35"/>
        </w:numPr>
        <w:spacing w:before="100" w:beforeAutospacing="1" w:after="100" w:afterAutospacing="1"/>
      </w:pPr>
      <w:r>
        <w:t>Economic Loss cost between minimum of $17.84 and maximum of $38.21 Millions of dollars</w:t>
      </w:r>
    </w:p>
    <w:p w14:paraId="64439EFA" w14:textId="77777777" w:rsidR="00740FF6" w:rsidRDefault="00740FF6" w:rsidP="006E2336">
      <w:pPr>
        <w:pStyle w:val="ListParagraph"/>
        <w:numPr>
          <w:ilvl w:val="2"/>
          <w:numId w:val="35"/>
        </w:numPr>
        <w:spacing w:before="100" w:beforeAutospacing="1" w:after="100" w:afterAutospacing="1"/>
      </w:pPr>
      <w:r>
        <w:t>No. of intersections with structures is 45.0, with minimum of $25,000.00 and maximum of $20,374,375.00 in cost of structures impacted</w:t>
      </w:r>
    </w:p>
    <w:p w14:paraId="1136CE0A" w14:textId="77777777" w:rsidR="00740FF6" w:rsidRDefault="00740FF6" w:rsidP="006E2336">
      <w:pPr>
        <w:pStyle w:val="ListParagraph"/>
        <w:numPr>
          <w:ilvl w:val="2"/>
          <w:numId w:val="35"/>
        </w:numPr>
        <w:spacing w:before="100" w:beforeAutospacing="1" w:after="100" w:afterAutospacing="1"/>
      </w:pPr>
      <w:r>
        <w:t>Damage radius distributed between minimum of 75.8 and maximum of 75.8 meters.</w:t>
      </w:r>
    </w:p>
    <w:p w14:paraId="7E8B1AB7" w14:textId="77777777" w:rsidR="00740FF6" w:rsidRDefault="00740FF6" w:rsidP="006E2336">
      <w:pPr>
        <w:pStyle w:val="ListParagraph"/>
        <w:numPr>
          <w:ilvl w:val="2"/>
          <w:numId w:val="35"/>
        </w:numPr>
        <w:spacing w:before="100" w:beforeAutospacing="1" w:after="100" w:afterAutospacing="1"/>
      </w:pPr>
      <w:r>
        <w:t>Product Loss costs between minimum of $17,627,475.77 and maximum of $17,627,475.77</w:t>
      </w:r>
    </w:p>
    <w:p w14:paraId="398CCA74" w14:textId="77777777" w:rsidR="00740FF6" w:rsidRDefault="00740FF6" w:rsidP="006E2336">
      <w:pPr>
        <w:pStyle w:val="ListParagraph"/>
        <w:numPr>
          <w:ilvl w:val="1"/>
          <w:numId w:val="35"/>
        </w:numPr>
        <w:spacing w:before="100" w:beforeAutospacing="1" w:after="100" w:afterAutospacing="1"/>
      </w:pPr>
      <w:r>
        <w:t>Puncture scenario:</w:t>
      </w:r>
    </w:p>
    <w:p w14:paraId="693F943D" w14:textId="77777777" w:rsidR="00740FF6" w:rsidRDefault="00740FF6" w:rsidP="006E2336">
      <w:pPr>
        <w:pStyle w:val="ListParagraph"/>
        <w:numPr>
          <w:ilvl w:val="2"/>
          <w:numId w:val="35"/>
        </w:numPr>
        <w:spacing w:before="100" w:beforeAutospacing="1" w:after="100" w:afterAutospacing="1"/>
      </w:pPr>
      <w:r>
        <w:t>Economic Loss cost between minimum of $2.26 and maximum of $22.63 Millions of dollars</w:t>
      </w:r>
    </w:p>
    <w:p w14:paraId="4726C8AB" w14:textId="77777777" w:rsidR="00740FF6" w:rsidRDefault="00740FF6" w:rsidP="006E2336">
      <w:pPr>
        <w:pStyle w:val="ListParagraph"/>
        <w:numPr>
          <w:ilvl w:val="2"/>
          <w:numId w:val="35"/>
        </w:numPr>
        <w:spacing w:before="100" w:beforeAutospacing="1" w:after="100" w:afterAutospacing="1"/>
      </w:pPr>
      <w:r>
        <w:t>No. of intersections with structures is 41.0, with minimum of $25,000.00 and maximum of $20,374,375.00 in cost of structures impacted</w:t>
      </w:r>
    </w:p>
    <w:p w14:paraId="35ED202A" w14:textId="77777777" w:rsidR="00740FF6" w:rsidRDefault="00740FF6" w:rsidP="006E2336">
      <w:pPr>
        <w:pStyle w:val="ListParagraph"/>
        <w:numPr>
          <w:ilvl w:val="2"/>
          <w:numId w:val="35"/>
        </w:numPr>
        <w:spacing w:before="100" w:beforeAutospacing="1" w:after="100" w:afterAutospacing="1"/>
      </w:pPr>
      <w:r>
        <w:lastRenderedPageBreak/>
        <w:t>Damage radius distributed between minimum of 34.91 and maximum of 34.91 meters.</w:t>
      </w:r>
    </w:p>
    <w:p w14:paraId="64F7AF24" w14:textId="77777777" w:rsidR="00740FF6" w:rsidRDefault="00740FF6" w:rsidP="006E2336">
      <w:pPr>
        <w:pStyle w:val="ListParagraph"/>
        <w:numPr>
          <w:ilvl w:val="2"/>
          <w:numId w:val="35"/>
        </w:numPr>
        <w:spacing w:before="100" w:beforeAutospacing="1" w:after="100" w:afterAutospacing="1"/>
      </w:pPr>
      <w:r>
        <w:t>Product Loss costs between minimum of $2,045,448.13 and maximum of $2,045,448.13</w:t>
      </w:r>
    </w:p>
    <w:p w14:paraId="0D06E7A6" w14:textId="77777777" w:rsidR="00740FF6" w:rsidRDefault="00740FF6" w:rsidP="006E2336">
      <w:pPr>
        <w:pStyle w:val="ListParagraph"/>
        <w:numPr>
          <w:ilvl w:val="1"/>
          <w:numId w:val="35"/>
        </w:numPr>
        <w:spacing w:before="100" w:beforeAutospacing="1" w:after="100" w:afterAutospacing="1"/>
      </w:pPr>
      <w:r>
        <w:t>Repair costs between minimum of $11,500.00 and maximum of $40,000.00.</w:t>
      </w:r>
    </w:p>
    <w:p w14:paraId="5CF19089"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3A42D1AE" w14:textId="77777777" w:rsidR="00740FF6" w:rsidRDefault="00740FF6" w:rsidP="006E2336">
      <w:pPr>
        <w:pStyle w:val="ListParagraph"/>
        <w:numPr>
          <w:ilvl w:val="1"/>
          <w:numId w:val="35"/>
        </w:numPr>
        <w:spacing w:before="100" w:beforeAutospacing="1" w:after="100" w:afterAutospacing="1"/>
      </w:pPr>
      <w:r>
        <w:t>Product type is NGL."</w:t>
      </w:r>
    </w:p>
    <w:p w14:paraId="3072C7FE" w14:textId="77777777" w:rsidR="00740FF6" w:rsidRDefault="00740FF6" w:rsidP="006E2336">
      <w:pPr>
        <w:pStyle w:val="ListParagraph"/>
        <w:numPr>
          <w:ilvl w:val="0"/>
          <w:numId w:val="35"/>
        </w:numPr>
        <w:spacing w:before="100" w:beforeAutospacing="1" w:after="100" w:afterAutospacing="1"/>
      </w:pPr>
      <w:r>
        <w:t>"UTIKUMA TO EDMONTON NPS 24</w:t>
      </w:r>
    </w:p>
    <w:p w14:paraId="3E6F3590" w14:textId="77777777" w:rsidR="00740FF6" w:rsidRDefault="00740FF6" w:rsidP="006E2336">
      <w:pPr>
        <w:pStyle w:val="ListParagraph"/>
        <w:numPr>
          <w:ilvl w:val="1"/>
          <w:numId w:val="35"/>
        </w:numPr>
        <w:spacing w:before="100" w:beforeAutospacing="1" w:after="100" w:afterAutospacing="1"/>
      </w:pPr>
      <w:r>
        <w:t>Total Cumulative Length (m):</w:t>
      </w:r>
      <w:r>
        <w:tab/>
        <w:t>32296.4</w:t>
      </w:r>
    </w:p>
    <w:p w14:paraId="4B66AA6E" w14:textId="77777777" w:rsidR="00740FF6" w:rsidRDefault="00740FF6" w:rsidP="006E2336">
      <w:pPr>
        <w:pStyle w:val="ListParagraph"/>
        <w:numPr>
          <w:ilvl w:val="2"/>
          <w:numId w:val="35"/>
        </w:numPr>
        <w:spacing w:before="100" w:beforeAutospacing="1" w:after="100" w:afterAutospacing="1"/>
      </w:pPr>
      <w:r>
        <w:t>EC Method 2 :</w:t>
      </w:r>
      <w:r>
        <w:tab/>
        <w:t>60.0</w:t>
      </w:r>
    </w:p>
    <w:p w14:paraId="3CA524FD" w14:textId="77777777" w:rsidR="00740FF6" w:rsidRDefault="00740FF6" w:rsidP="006E2336">
      <w:pPr>
        <w:pStyle w:val="ListParagraph"/>
        <w:numPr>
          <w:ilvl w:val="2"/>
          <w:numId w:val="35"/>
        </w:numPr>
        <w:spacing w:before="100" w:beforeAutospacing="1" w:after="100" w:afterAutospacing="1"/>
      </w:pPr>
      <w:r>
        <w:t>SCC Method 2 :</w:t>
      </w:r>
      <w:r>
        <w:tab/>
        <w:t>32116.41</w:t>
      </w:r>
    </w:p>
    <w:p w14:paraId="2688CE63" w14:textId="77777777" w:rsidR="00740FF6" w:rsidRDefault="00740FF6" w:rsidP="006E2336">
      <w:pPr>
        <w:pStyle w:val="ListParagraph"/>
        <w:numPr>
          <w:ilvl w:val="2"/>
          <w:numId w:val="35"/>
        </w:numPr>
        <w:spacing w:before="100" w:beforeAutospacing="1" w:after="100" w:afterAutospacing="1"/>
      </w:pPr>
      <w:r>
        <w:t>MD Method 2 :</w:t>
      </w:r>
      <w:r>
        <w:tab/>
        <w:t>60.0</w:t>
      </w:r>
    </w:p>
    <w:p w14:paraId="69626296" w14:textId="77777777" w:rsidR="00740FF6" w:rsidRDefault="00740FF6" w:rsidP="006E2336">
      <w:pPr>
        <w:pStyle w:val="ListParagraph"/>
        <w:numPr>
          <w:ilvl w:val="2"/>
          <w:numId w:val="35"/>
        </w:numPr>
        <w:spacing w:before="100" w:beforeAutospacing="1" w:after="100" w:afterAutospacing="1"/>
      </w:pPr>
      <w:r>
        <w:t>RES :</w:t>
      </w:r>
      <w:r>
        <w:tab/>
        <w:t>60.0</w:t>
      </w:r>
    </w:p>
    <w:p w14:paraId="7E6CFE4A" w14:textId="77777777" w:rsidR="00740FF6" w:rsidRDefault="00740FF6" w:rsidP="006E2336">
      <w:pPr>
        <w:pStyle w:val="ListParagraph"/>
        <w:numPr>
          <w:ilvl w:val="1"/>
          <w:numId w:val="35"/>
        </w:numPr>
        <w:spacing w:before="100" w:beforeAutospacing="1" w:after="100" w:afterAutospacing="1"/>
      </w:pPr>
      <w:r>
        <w:t>Likelihood of failure distributed between minimum of 8.629e-02 and maximum of 8.734e-01.</w:t>
      </w:r>
    </w:p>
    <w:p w14:paraId="36644901" w14:textId="77777777" w:rsidR="00740FF6" w:rsidRDefault="00740FF6" w:rsidP="006E2336">
      <w:pPr>
        <w:pStyle w:val="ListParagraph"/>
        <w:numPr>
          <w:ilvl w:val="1"/>
          <w:numId w:val="35"/>
        </w:numPr>
        <w:spacing w:before="100" w:beforeAutospacing="1" w:after="100" w:afterAutospacing="1"/>
      </w:pPr>
      <w:r>
        <w:t>Consequence of failure distributed between minimum of $2.50 and maximum of $12.92 Millions of dollars</w:t>
      </w:r>
    </w:p>
    <w:p w14:paraId="40518966" w14:textId="77777777" w:rsidR="00740FF6" w:rsidRDefault="00740FF6" w:rsidP="006E2336">
      <w:pPr>
        <w:pStyle w:val="ListParagraph"/>
        <w:numPr>
          <w:ilvl w:val="1"/>
          <w:numId w:val="35"/>
        </w:numPr>
        <w:spacing w:before="100" w:beforeAutospacing="1" w:after="100" w:afterAutospacing="1"/>
      </w:pPr>
      <w:r>
        <w:t>Leak scenario:</w:t>
      </w:r>
    </w:p>
    <w:p w14:paraId="1310E653" w14:textId="77777777" w:rsidR="00740FF6" w:rsidRDefault="00740FF6" w:rsidP="006E2336">
      <w:pPr>
        <w:pStyle w:val="ListParagraph"/>
        <w:numPr>
          <w:ilvl w:val="2"/>
          <w:numId w:val="35"/>
        </w:numPr>
        <w:spacing w:before="100" w:beforeAutospacing="1" w:after="100" w:afterAutospacing="1"/>
      </w:pPr>
      <w:r>
        <w:t>Economic Loss cost between minimum of $2.47 and maximum of $5.49 Millions of dollars</w:t>
      </w:r>
    </w:p>
    <w:p w14:paraId="0A60B095" w14:textId="77777777" w:rsidR="00740FF6" w:rsidRDefault="00740FF6" w:rsidP="006E2336">
      <w:pPr>
        <w:pStyle w:val="ListParagraph"/>
        <w:numPr>
          <w:ilvl w:val="2"/>
          <w:numId w:val="35"/>
        </w:numPr>
        <w:spacing w:before="100" w:beforeAutospacing="1" w:after="100" w:afterAutospacing="1"/>
      </w:pPr>
      <w:r>
        <w:t>No. of intersections with structures is 644.0, with minimum of $18,600.00 and maximum of $2,688,250.00 in cost of structures impacted.</w:t>
      </w:r>
    </w:p>
    <w:p w14:paraId="3A6300F9" w14:textId="77777777" w:rsidR="00740FF6" w:rsidRDefault="00740FF6" w:rsidP="006E2336">
      <w:pPr>
        <w:pStyle w:val="ListParagraph"/>
        <w:numPr>
          <w:ilvl w:val="2"/>
          <w:numId w:val="35"/>
        </w:numPr>
        <w:spacing w:before="100" w:beforeAutospacing="1" w:after="100" w:afterAutospacing="1"/>
      </w:pPr>
      <w:r>
        <w:t>Damage radius distributed between minimum of 2.15 and maximum of 2.15 meters.</w:t>
      </w:r>
    </w:p>
    <w:p w14:paraId="032916D2" w14:textId="77777777" w:rsidR="00740FF6" w:rsidRDefault="00740FF6" w:rsidP="006E2336">
      <w:pPr>
        <w:pStyle w:val="ListParagraph"/>
        <w:numPr>
          <w:ilvl w:val="2"/>
          <w:numId w:val="35"/>
        </w:numPr>
        <w:spacing w:before="100" w:beforeAutospacing="1" w:after="100" w:afterAutospacing="1"/>
      </w:pPr>
      <w:r>
        <w:t>Product Loss costs between minimum of $1,514.19 and maximum of $513,907.55</w:t>
      </w:r>
    </w:p>
    <w:p w14:paraId="5A5D18E8" w14:textId="77777777" w:rsidR="00740FF6" w:rsidRDefault="00740FF6" w:rsidP="006E2336">
      <w:pPr>
        <w:pStyle w:val="ListParagraph"/>
        <w:numPr>
          <w:ilvl w:val="1"/>
          <w:numId w:val="35"/>
        </w:numPr>
        <w:spacing w:before="100" w:beforeAutospacing="1" w:after="100" w:afterAutospacing="1"/>
      </w:pPr>
      <w:r>
        <w:t>Rupture scenario:</w:t>
      </w:r>
    </w:p>
    <w:p w14:paraId="409152FA" w14:textId="77777777" w:rsidR="00740FF6" w:rsidRDefault="00740FF6" w:rsidP="006E2336">
      <w:pPr>
        <w:pStyle w:val="ListParagraph"/>
        <w:numPr>
          <w:ilvl w:val="2"/>
          <w:numId w:val="35"/>
        </w:numPr>
        <w:spacing w:before="100" w:beforeAutospacing="1" w:after="100" w:afterAutospacing="1"/>
      </w:pPr>
      <w:r>
        <w:t>Economic Loss cost between minimum of $2.54 and maximum of $25.63 Millions of dollars</w:t>
      </w:r>
    </w:p>
    <w:p w14:paraId="2229115F" w14:textId="77777777" w:rsidR="00740FF6" w:rsidRDefault="00740FF6" w:rsidP="006E2336">
      <w:pPr>
        <w:pStyle w:val="ListParagraph"/>
        <w:numPr>
          <w:ilvl w:val="2"/>
          <w:numId w:val="35"/>
        </w:numPr>
        <w:spacing w:before="100" w:beforeAutospacing="1" w:after="100" w:afterAutospacing="1"/>
      </w:pPr>
      <w:r>
        <w:t>No. of intersections with structures is 346.0, with minimum of $25,000.00 and maximum of $22,663,000.00 in cost of structures impacted</w:t>
      </w:r>
    </w:p>
    <w:p w14:paraId="1C8C271B" w14:textId="77777777" w:rsidR="00740FF6" w:rsidRDefault="00740FF6" w:rsidP="006E2336">
      <w:pPr>
        <w:pStyle w:val="ListParagraph"/>
        <w:numPr>
          <w:ilvl w:val="2"/>
          <w:numId w:val="35"/>
        </w:numPr>
        <w:spacing w:before="100" w:beforeAutospacing="1" w:after="100" w:afterAutospacing="1"/>
      </w:pPr>
      <w:r>
        <w:t>Damage radius distributed between minimum of 72.08 and maximum of 72.08 meters.</w:t>
      </w:r>
    </w:p>
    <w:p w14:paraId="47C4F61F" w14:textId="77777777" w:rsidR="00740FF6" w:rsidRDefault="00740FF6" w:rsidP="006E2336">
      <w:pPr>
        <w:pStyle w:val="ListParagraph"/>
        <w:numPr>
          <w:ilvl w:val="2"/>
          <w:numId w:val="35"/>
        </w:numPr>
        <w:spacing w:before="100" w:beforeAutospacing="1" w:after="100" w:afterAutospacing="1"/>
      </w:pPr>
      <w:r>
        <w:t>Product Loss costs between minimum of $69,532.38 and maximum of $973,072.76</w:t>
      </w:r>
    </w:p>
    <w:p w14:paraId="6A22EFC1" w14:textId="77777777" w:rsidR="00740FF6" w:rsidRDefault="00740FF6" w:rsidP="006E2336">
      <w:pPr>
        <w:pStyle w:val="ListParagraph"/>
        <w:numPr>
          <w:ilvl w:val="1"/>
          <w:numId w:val="35"/>
        </w:numPr>
        <w:spacing w:before="100" w:beforeAutospacing="1" w:after="100" w:afterAutospacing="1"/>
      </w:pPr>
      <w:r>
        <w:t>Puncture scenario:</w:t>
      </w:r>
    </w:p>
    <w:p w14:paraId="5954BFEA" w14:textId="77777777" w:rsidR="00740FF6" w:rsidRDefault="00740FF6" w:rsidP="006E2336">
      <w:pPr>
        <w:pStyle w:val="ListParagraph"/>
        <w:numPr>
          <w:ilvl w:val="2"/>
          <w:numId w:val="35"/>
        </w:numPr>
        <w:spacing w:before="100" w:beforeAutospacing="1" w:after="100" w:afterAutospacing="1"/>
      </w:pPr>
      <w:r>
        <w:t>Economic Loss cost between minimum of $2.48 and maximum of $5.57 Millions of dollars</w:t>
      </w:r>
    </w:p>
    <w:p w14:paraId="23535711" w14:textId="77777777" w:rsidR="00740FF6" w:rsidRDefault="00740FF6" w:rsidP="006E2336">
      <w:pPr>
        <w:pStyle w:val="ListParagraph"/>
        <w:numPr>
          <w:ilvl w:val="2"/>
          <w:numId w:val="35"/>
        </w:numPr>
        <w:spacing w:before="100" w:beforeAutospacing="1" w:after="100" w:afterAutospacing="1"/>
      </w:pPr>
      <w:r>
        <w:t>No. of intersections with structures is 730.0, with minimum of $18,600.00 and maximum of $2,713,250.00 in cost of structures impacted</w:t>
      </w:r>
    </w:p>
    <w:p w14:paraId="4F3FDF99" w14:textId="77777777" w:rsidR="00740FF6" w:rsidRDefault="00740FF6" w:rsidP="006E2336">
      <w:pPr>
        <w:pStyle w:val="ListParagraph"/>
        <w:numPr>
          <w:ilvl w:val="2"/>
          <w:numId w:val="35"/>
        </w:numPr>
        <w:spacing w:before="100" w:beforeAutospacing="1" w:after="100" w:afterAutospacing="1"/>
      </w:pPr>
      <w:r>
        <w:t>Damage radius distributed between minimum of 8.39 and maximum of 8.39 meters.</w:t>
      </w:r>
    </w:p>
    <w:p w14:paraId="6071C1CD" w14:textId="77777777" w:rsidR="00740FF6" w:rsidRDefault="00740FF6" w:rsidP="006E2336">
      <w:pPr>
        <w:pStyle w:val="ListParagraph"/>
        <w:numPr>
          <w:ilvl w:val="2"/>
          <w:numId w:val="35"/>
        </w:numPr>
        <w:spacing w:before="100" w:beforeAutospacing="1" w:after="100" w:afterAutospacing="1"/>
      </w:pPr>
      <w:r>
        <w:t>Product Loss costs between minimum of $3,183.95 and maximum of $513,907.55</w:t>
      </w:r>
    </w:p>
    <w:p w14:paraId="0724D1C8" w14:textId="77777777" w:rsidR="00740FF6" w:rsidRDefault="00740FF6" w:rsidP="006E2336">
      <w:pPr>
        <w:pStyle w:val="ListParagraph"/>
        <w:numPr>
          <w:ilvl w:val="1"/>
          <w:numId w:val="35"/>
        </w:numPr>
        <w:spacing w:before="100" w:beforeAutospacing="1" w:after="100" w:afterAutospacing="1"/>
      </w:pPr>
      <w:r>
        <w:t>Repair costs between minimum of $73,000.00 and maximum of $404,000.00.</w:t>
      </w:r>
    </w:p>
    <w:p w14:paraId="2A90A63F" w14:textId="77777777" w:rsidR="00740FF6" w:rsidRDefault="00740FF6" w:rsidP="006E2336">
      <w:pPr>
        <w:pStyle w:val="ListParagraph"/>
        <w:numPr>
          <w:ilvl w:val="1"/>
          <w:numId w:val="35"/>
        </w:numPr>
        <w:spacing w:before="100" w:beforeAutospacing="1" w:after="100" w:afterAutospacing="1"/>
      </w:pPr>
      <w:r>
        <w:t>Outage losses between minimum of $2,400,000.00 and maximum of $2,400,000.00.</w:t>
      </w:r>
    </w:p>
    <w:p w14:paraId="0A468865" w14:textId="77777777" w:rsidR="00740FF6" w:rsidRDefault="00740FF6" w:rsidP="006E2336">
      <w:pPr>
        <w:pStyle w:val="ListParagraph"/>
        <w:numPr>
          <w:ilvl w:val="1"/>
          <w:numId w:val="35"/>
        </w:numPr>
        <w:spacing w:before="100" w:beforeAutospacing="1" w:after="100" w:afterAutospacing="1"/>
      </w:pPr>
      <w:r>
        <w:t>Product type is Crude Oil."</w:t>
      </w:r>
    </w:p>
    <w:p w14:paraId="4EEB456F" w14:textId="77777777" w:rsidR="00740FF6" w:rsidRDefault="00740FF6" w:rsidP="006E2336">
      <w:pPr>
        <w:pStyle w:val="ListParagraph"/>
        <w:numPr>
          <w:ilvl w:val="0"/>
          <w:numId w:val="35"/>
        </w:numPr>
        <w:spacing w:before="100" w:beforeAutospacing="1" w:after="100" w:afterAutospacing="1"/>
      </w:pPr>
      <w:r>
        <w:t>"BUCK CREEK FRAC PLANT TO BRETON NPS 6</w:t>
      </w:r>
    </w:p>
    <w:p w14:paraId="32D39CC0" w14:textId="77777777" w:rsidR="00740FF6" w:rsidRDefault="00740FF6" w:rsidP="006E2336">
      <w:pPr>
        <w:pStyle w:val="ListParagraph"/>
        <w:numPr>
          <w:ilvl w:val="1"/>
          <w:numId w:val="35"/>
        </w:numPr>
        <w:spacing w:before="100" w:beforeAutospacing="1" w:after="100" w:afterAutospacing="1"/>
      </w:pPr>
      <w:r>
        <w:t>Total Cumulative Length (m):</w:t>
      </w:r>
      <w:r>
        <w:tab/>
        <w:t>30302.96</w:t>
      </w:r>
    </w:p>
    <w:p w14:paraId="7B313B07" w14:textId="77777777" w:rsidR="00740FF6" w:rsidRDefault="00740FF6" w:rsidP="006E2336">
      <w:pPr>
        <w:pStyle w:val="ListParagraph"/>
        <w:numPr>
          <w:ilvl w:val="2"/>
          <w:numId w:val="35"/>
        </w:numPr>
        <w:spacing w:before="100" w:beforeAutospacing="1" w:after="100" w:afterAutospacing="1"/>
      </w:pPr>
      <w:r>
        <w:lastRenderedPageBreak/>
        <w:t>MD Method 1 :</w:t>
      </w:r>
      <w:r>
        <w:tab/>
        <w:t>30302.96</w:t>
      </w:r>
    </w:p>
    <w:p w14:paraId="2AB26E1C" w14:textId="77777777" w:rsidR="00740FF6" w:rsidRDefault="00740FF6" w:rsidP="006E2336">
      <w:pPr>
        <w:pStyle w:val="ListParagraph"/>
        <w:numPr>
          <w:ilvl w:val="1"/>
          <w:numId w:val="35"/>
        </w:numPr>
        <w:spacing w:before="100" w:beforeAutospacing="1" w:after="100" w:afterAutospacing="1"/>
      </w:pPr>
      <w:r>
        <w:t>Likelihood of failure distributed between minimum of 1.017e-01 and maximum of 1.082e-01.</w:t>
      </w:r>
    </w:p>
    <w:p w14:paraId="1A36F7AC" w14:textId="77777777" w:rsidR="00740FF6" w:rsidRDefault="00740FF6" w:rsidP="006E2336">
      <w:pPr>
        <w:pStyle w:val="ListParagraph"/>
        <w:numPr>
          <w:ilvl w:val="1"/>
          <w:numId w:val="35"/>
        </w:numPr>
        <w:spacing w:before="100" w:beforeAutospacing="1" w:after="100" w:afterAutospacing="1"/>
      </w:pPr>
      <w:r>
        <w:t>Consequence of failure distributed between minimum of $1.66 and maximum of $4.35 Millions of dollars</w:t>
      </w:r>
    </w:p>
    <w:p w14:paraId="49C8509C" w14:textId="77777777" w:rsidR="00740FF6" w:rsidRDefault="00740FF6" w:rsidP="006E2336">
      <w:pPr>
        <w:pStyle w:val="ListParagraph"/>
        <w:numPr>
          <w:ilvl w:val="1"/>
          <w:numId w:val="35"/>
        </w:numPr>
        <w:spacing w:before="100" w:beforeAutospacing="1" w:after="100" w:afterAutospacing="1"/>
      </w:pPr>
      <w:r>
        <w:t>Leak scenario:</w:t>
      </w:r>
    </w:p>
    <w:p w14:paraId="24C94352" w14:textId="77777777" w:rsidR="00740FF6" w:rsidRDefault="00740FF6" w:rsidP="006E2336">
      <w:pPr>
        <w:pStyle w:val="ListParagraph"/>
        <w:numPr>
          <w:ilvl w:val="2"/>
          <w:numId w:val="35"/>
        </w:numPr>
        <w:spacing w:before="100" w:beforeAutospacing="1" w:after="100" w:afterAutospacing="1"/>
      </w:pPr>
      <w:r>
        <w:t>Economic Loss cost between minimum of $0.24 and maximum of $2.93 Millions of dollars</w:t>
      </w:r>
    </w:p>
    <w:p w14:paraId="582861AD" w14:textId="77777777" w:rsidR="00740FF6" w:rsidRDefault="00740FF6" w:rsidP="006E2336">
      <w:pPr>
        <w:pStyle w:val="ListParagraph"/>
        <w:numPr>
          <w:ilvl w:val="2"/>
          <w:numId w:val="35"/>
        </w:numPr>
        <w:spacing w:before="100" w:beforeAutospacing="1" w:after="100" w:afterAutospacing="1"/>
      </w:pPr>
      <w:r>
        <w:t>No. of intersections with structures is 6.0, with minimum of $25,000.00 and maximum of $2,688,250.00 in cost of structures impacted.</w:t>
      </w:r>
    </w:p>
    <w:p w14:paraId="20380F3A" w14:textId="77777777" w:rsidR="00740FF6" w:rsidRDefault="00740FF6" w:rsidP="006E2336">
      <w:pPr>
        <w:pStyle w:val="ListParagraph"/>
        <w:numPr>
          <w:ilvl w:val="2"/>
          <w:numId w:val="35"/>
        </w:numPr>
        <w:spacing w:before="100" w:beforeAutospacing="1" w:after="100" w:afterAutospacing="1"/>
      </w:pPr>
      <w:r>
        <w:t>Damage radius distributed between minimum of 1.73 and maximum of 1.73 meters.</w:t>
      </w:r>
    </w:p>
    <w:p w14:paraId="21ACF4B2" w14:textId="77777777" w:rsidR="00740FF6" w:rsidRDefault="00740FF6" w:rsidP="006E2336">
      <w:pPr>
        <w:pStyle w:val="ListParagraph"/>
        <w:numPr>
          <w:ilvl w:val="2"/>
          <w:numId w:val="35"/>
        </w:numPr>
        <w:spacing w:before="100" w:beforeAutospacing="1" w:after="100" w:afterAutospacing="1"/>
      </w:pPr>
      <w:r>
        <w:t>Product Loss costs between minimum of $30,397.21 and maximum of $30,397.21</w:t>
      </w:r>
    </w:p>
    <w:p w14:paraId="0334153A" w14:textId="77777777" w:rsidR="00740FF6" w:rsidRDefault="00740FF6" w:rsidP="006E2336">
      <w:pPr>
        <w:pStyle w:val="ListParagraph"/>
        <w:numPr>
          <w:ilvl w:val="1"/>
          <w:numId w:val="35"/>
        </w:numPr>
        <w:spacing w:before="100" w:beforeAutospacing="1" w:after="100" w:afterAutospacing="1"/>
      </w:pPr>
      <w:r>
        <w:t>Rupture scenario:</w:t>
      </w:r>
    </w:p>
    <w:p w14:paraId="001F0D45" w14:textId="77777777" w:rsidR="00740FF6" w:rsidRDefault="00740FF6" w:rsidP="006E2336">
      <w:pPr>
        <w:pStyle w:val="ListParagraph"/>
        <w:numPr>
          <w:ilvl w:val="2"/>
          <w:numId w:val="35"/>
        </w:numPr>
        <w:spacing w:before="100" w:beforeAutospacing="1" w:after="100" w:afterAutospacing="1"/>
      </w:pPr>
      <w:r>
        <w:t>Economic Loss cost between minimum of $8.82 and maximum of $15.40 Millions of dollars</w:t>
      </w:r>
    </w:p>
    <w:p w14:paraId="424CB037" w14:textId="77777777" w:rsidR="00740FF6" w:rsidRDefault="00740FF6" w:rsidP="006E2336">
      <w:pPr>
        <w:pStyle w:val="ListParagraph"/>
        <w:numPr>
          <w:ilvl w:val="2"/>
          <w:numId w:val="35"/>
        </w:numPr>
        <w:spacing w:before="100" w:beforeAutospacing="1" w:after="100" w:afterAutospacing="1"/>
      </w:pPr>
      <w:r>
        <w:t>No. of intersections with structures is 33.0, with minimum of $18,600.00 and maximum of $6,579,225.00 in cost of structures impacted</w:t>
      </w:r>
    </w:p>
    <w:p w14:paraId="1310F589" w14:textId="77777777" w:rsidR="00740FF6" w:rsidRDefault="00740FF6" w:rsidP="006E2336">
      <w:pPr>
        <w:pStyle w:val="ListParagraph"/>
        <w:numPr>
          <w:ilvl w:val="2"/>
          <w:numId w:val="35"/>
        </w:numPr>
        <w:spacing w:before="100" w:beforeAutospacing="1" w:after="100" w:afterAutospacing="1"/>
      </w:pPr>
      <w:r>
        <w:t>Damage radius distributed between minimum of 58.56 and maximum of 58.56 meters.</w:t>
      </w:r>
    </w:p>
    <w:p w14:paraId="0CA83DE6" w14:textId="77777777" w:rsidR="00740FF6" w:rsidRDefault="00740FF6" w:rsidP="006E2336">
      <w:pPr>
        <w:pStyle w:val="ListParagraph"/>
        <w:numPr>
          <w:ilvl w:val="2"/>
          <w:numId w:val="35"/>
        </w:numPr>
        <w:spacing w:before="100" w:beforeAutospacing="1" w:after="100" w:afterAutospacing="1"/>
      </w:pPr>
      <w:r>
        <w:t>Product Loss costs between minimum of $8,607,418.48 and maximum of $8,607,418.48</w:t>
      </w:r>
    </w:p>
    <w:p w14:paraId="2D5B4BB7" w14:textId="77777777" w:rsidR="00740FF6" w:rsidRDefault="00740FF6" w:rsidP="006E2336">
      <w:pPr>
        <w:pStyle w:val="ListParagraph"/>
        <w:numPr>
          <w:ilvl w:val="1"/>
          <w:numId w:val="35"/>
        </w:numPr>
        <w:spacing w:before="100" w:beforeAutospacing="1" w:after="100" w:afterAutospacing="1"/>
      </w:pPr>
      <w:r>
        <w:t>Puncture scenario:</w:t>
      </w:r>
    </w:p>
    <w:p w14:paraId="227476EF" w14:textId="77777777" w:rsidR="00740FF6" w:rsidRDefault="00740FF6" w:rsidP="006E2336">
      <w:pPr>
        <w:pStyle w:val="ListParagraph"/>
        <w:numPr>
          <w:ilvl w:val="2"/>
          <w:numId w:val="35"/>
        </w:numPr>
        <w:spacing w:before="100" w:beforeAutospacing="1" w:after="100" w:afterAutospacing="1"/>
      </w:pPr>
      <w:r>
        <w:t>Economic Loss cost between minimum of $1.21 and maximum of $3.90 Millions of dollars</w:t>
      </w:r>
    </w:p>
    <w:p w14:paraId="6903854A" w14:textId="77777777" w:rsidR="00740FF6" w:rsidRDefault="00740FF6" w:rsidP="006E2336">
      <w:pPr>
        <w:pStyle w:val="ListParagraph"/>
        <w:numPr>
          <w:ilvl w:val="2"/>
          <w:numId w:val="35"/>
        </w:numPr>
        <w:spacing w:before="100" w:beforeAutospacing="1" w:after="100" w:afterAutospacing="1"/>
      </w:pPr>
      <w:r>
        <w:t>No. of intersections with structures is 15.0, with minimum of $18,600.00 and maximum of $2,688,250.00 in cost of structures impacted</w:t>
      </w:r>
    </w:p>
    <w:p w14:paraId="471D5940" w14:textId="77777777" w:rsidR="00740FF6" w:rsidRDefault="00740FF6" w:rsidP="006E2336">
      <w:pPr>
        <w:pStyle w:val="ListParagraph"/>
        <w:numPr>
          <w:ilvl w:val="2"/>
          <w:numId w:val="35"/>
        </w:numPr>
        <w:spacing w:before="100" w:beforeAutospacing="1" w:after="100" w:afterAutospacing="1"/>
      </w:pPr>
      <w:r>
        <w:t>Damage radius distributed between minimum of 26.97 and maximum of 26.97 meters.</w:t>
      </w:r>
    </w:p>
    <w:p w14:paraId="4BF5BF45" w14:textId="77777777" w:rsidR="00740FF6" w:rsidRDefault="00740FF6" w:rsidP="006E2336">
      <w:pPr>
        <w:pStyle w:val="ListParagraph"/>
        <w:numPr>
          <w:ilvl w:val="2"/>
          <w:numId w:val="35"/>
        </w:numPr>
        <w:spacing w:before="100" w:beforeAutospacing="1" w:after="100" w:afterAutospacing="1"/>
      </w:pPr>
      <w:r>
        <w:t>Product Loss costs between minimum of $998,783.28 and maximum of $998,783.28</w:t>
      </w:r>
    </w:p>
    <w:p w14:paraId="2DB79DCC" w14:textId="77777777" w:rsidR="00740FF6" w:rsidRDefault="00740FF6" w:rsidP="006E2336">
      <w:pPr>
        <w:pStyle w:val="ListParagraph"/>
        <w:numPr>
          <w:ilvl w:val="1"/>
          <w:numId w:val="35"/>
        </w:numPr>
        <w:spacing w:before="100" w:beforeAutospacing="1" w:after="100" w:afterAutospacing="1"/>
      </w:pPr>
      <w:r>
        <w:t>Repair costs between minimum of $11,500.00 and maximum of $40,000.00.</w:t>
      </w:r>
    </w:p>
    <w:p w14:paraId="782D6BE1"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1908F9A" w14:textId="77777777" w:rsidR="00740FF6" w:rsidRDefault="00740FF6" w:rsidP="006E2336">
      <w:pPr>
        <w:pStyle w:val="ListParagraph"/>
        <w:numPr>
          <w:ilvl w:val="1"/>
          <w:numId w:val="35"/>
        </w:numPr>
        <w:spacing w:before="100" w:beforeAutospacing="1" w:after="100" w:afterAutospacing="1"/>
      </w:pPr>
      <w:r>
        <w:t>Product type is HVP Product."</w:t>
      </w:r>
    </w:p>
    <w:p w14:paraId="21E1B9F9" w14:textId="77777777" w:rsidR="00740FF6" w:rsidRDefault="00740FF6" w:rsidP="006E2336">
      <w:pPr>
        <w:pStyle w:val="ListParagraph"/>
        <w:numPr>
          <w:ilvl w:val="0"/>
          <w:numId w:val="35"/>
        </w:numPr>
        <w:spacing w:before="100" w:beforeAutospacing="1" w:after="100" w:afterAutospacing="1"/>
      </w:pPr>
      <w:r>
        <w:t>"SSPL TRUNK LINE NPS 12</w:t>
      </w:r>
    </w:p>
    <w:p w14:paraId="6BA853AE" w14:textId="77777777" w:rsidR="00740FF6" w:rsidRDefault="00740FF6" w:rsidP="006E2336">
      <w:pPr>
        <w:pStyle w:val="ListParagraph"/>
        <w:numPr>
          <w:ilvl w:val="1"/>
          <w:numId w:val="35"/>
        </w:numPr>
        <w:spacing w:before="100" w:beforeAutospacing="1" w:after="100" w:afterAutospacing="1"/>
      </w:pPr>
      <w:r>
        <w:t>Total Cumulative Length (m):</w:t>
      </w:r>
      <w:r>
        <w:tab/>
        <w:t>10786.69</w:t>
      </w:r>
    </w:p>
    <w:p w14:paraId="339F37D4" w14:textId="77777777" w:rsidR="00740FF6" w:rsidRDefault="00740FF6" w:rsidP="006E2336">
      <w:pPr>
        <w:pStyle w:val="ListParagraph"/>
        <w:numPr>
          <w:ilvl w:val="2"/>
          <w:numId w:val="35"/>
        </w:numPr>
        <w:spacing w:before="100" w:beforeAutospacing="1" w:after="100" w:afterAutospacing="1"/>
      </w:pPr>
      <w:r>
        <w:t>MD Method 2 :</w:t>
      </w:r>
      <w:r>
        <w:tab/>
        <w:t>10786.69</w:t>
      </w:r>
    </w:p>
    <w:p w14:paraId="7E2D9AC0" w14:textId="77777777" w:rsidR="00740FF6" w:rsidRDefault="00740FF6" w:rsidP="006E2336">
      <w:pPr>
        <w:pStyle w:val="ListParagraph"/>
        <w:numPr>
          <w:ilvl w:val="1"/>
          <w:numId w:val="35"/>
        </w:numPr>
        <w:spacing w:before="100" w:beforeAutospacing="1" w:after="100" w:afterAutospacing="1"/>
      </w:pPr>
      <w:r>
        <w:t>Likelihood of failure distributed between minimum of 1.067e-01 and maximum of 1.000e+00.</w:t>
      </w:r>
    </w:p>
    <w:p w14:paraId="3696B6AE" w14:textId="77777777" w:rsidR="00740FF6" w:rsidRDefault="00740FF6" w:rsidP="006E2336">
      <w:pPr>
        <w:pStyle w:val="ListParagraph"/>
        <w:numPr>
          <w:ilvl w:val="1"/>
          <w:numId w:val="35"/>
        </w:numPr>
        <w:spacing w:before="100" w:beforeAutospacing="1" w:after="100" w:afterAutospacing="1"/>
      </w:pPr>
      <w:r>
        <w:t>Consequence of failure distributed between minimum of $0.85 and maximum of $1.13 Millions of dollars</w:t>
      </w:r>
    </w:p>
    <w:p w14:paraId="4EEAFFA9" w14:textId="77777777" w:rsidR="00740FF6" w:rsidRDefault="00740FF6" w:rsidP="006E2336">
      <w:pPr>
        <w:pStyle w:val="ListParagraph"/>
        <w:numPr>
          <w:ilvl w:val="1"/>
          <w:numId w:val="35"/>
        </w:numPr>
        <w:spacing w:before="100" w:beforeAutospacing="1" w:after="100" w:afterAutospacing="1"/>
      </w:pPr>
      <w:r>
        <w:t>Leak scenario:</w:t>
      </w:r>
    </w:p>
    <w:p w14:paraId="285ED70E" w14:textId="77777777" w:rsidR="00740FF6" w:rsidRDefault="00740FF6" w:rsidP="006E2336">
      <w:pPr>
        <w:pStyle w:val="ListParagraph"/>
        <w:numPr>
          <w:ilvl w:val="2"/>
          <w:numId w:val="35"/>
        </w:numPr>
        <w:spacing w:before="100" w:beforeAutospacing="1" w:after="100" w:afterAutospacing="1"/>
      </w:pPr>
      <w:r>
        <w:t>Economic Loss cost between minimum of $0.85 and maximum of $1.12 Millions of dollars</w:t>
      </w:r>
    </w:p>
    <w:p w14:paraId="596CF3B3" w14:textId="77777777" w:rsidR="00740FF6" w:rsidRDefault="00740FF6" w:rsidP="006E2336">
      <w:pPr>
        <w:pStyle w:val="ListParagraph"/>
        <w:numPr>
          <w:ilvl w:val="2"/>
          <w:numId w:val="35"/>
        </w:numPr>
        <w:spacing w:before="100" w:beforeAutospacing="1" w:after="100" w:afterAutospacing="1"/>
      </w:pPr>
      <w:r>
        <w:t>No. of intersections with structures is 53.0, with minimum of $25,000.00 and maximum of $269,868.00 in cost of structures impacted.</w:t>
      </w:r>
    </w:p>
    <w:p w14:paraId="43CDFC09" w14:textId="77777777" w:rsidR="00740FF6" w:rsidRDefault="00740FF6" w:rsidP="006E2336">
      <w:pPr>
        <w:pStyle w:val="ListParagraph"/>
        <w:numPr>
          <w:ilvl w:val="2"/>
          <w:numId w:val="35"/>
        </w:numPr>
        <w:spacing w:before="100" w:beforeAutospacing="1" w:after="100" w:afterAutospacing="1"/>
      </w:pPr>
      <w:r>
        <w:t>Damage radius distributed between minimum of 2.38 and maximum of 2.38 meters.</w:t>
      </w:r>
    </w:p>
    <w:p w14:paraId="504AAF39"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$1,903.09 and maximum of $2,460.63</w:t>
      </w:r>
    </w:p>
    <w:p w14:paraId="5C310242" w14:textId="77777777" w:rsidR="00740FF6" w:rsidRDefault="00740FF6" w:rsidP="006E2336">
      <w:pPr>
        <w:pStyle w:val="ListParagraph"/>
        <w:numPr>
          <w:ilvl w:val="1"/>
          <w:numId w:val="35"/>
        </w:numPr>
        <w:spacing w:before="100" w:beforeAutospacing="1" w:after="100" w:afterAutospacing="1"/>
      </w:pPr>
      <w:r>
        <w:t>Rupture scenario:</w:t>
      </w:r>
    </w:p>
    <w:p w14:paraId="5F309509" w14:textId="77777777" w:rsidR="00740FF6" w:rsidRDefault="00740FF6" w:rsidP="006E2336">
      <w:pPr>
        <w:pStyle w:val="ListParagraph"/>
        <w:numPr>
          <w:ilvl w:val="2"/>
          <w:numId w:val="35"/>
        </w:numPr>
        <w:spacing w:before="100" w:beforeAutospacing="1" w:after="100" w:afterAutospacing="1"/>
      </w:pPr>
      <w:r>
        <w:t>Economic Loss cost between minimum of $0.89 and maximum of $1.17 Millions of dollars</w:t>
      </w:r>
    </w:p>
    <w:p w14:paraId="65D26C29" w14:textId="77777777" w:rsidR="00740FF6" w:rsidRDefault="00740FF6" w:rsidP="006E2336">
      <w:pPr>
        <w:pStyle w:val="ListParagraph"/>
        <w:numPr>
          <w:ilvl w:val="2"/>
          <w:numId w:val="35"/>
        </w:numPr>
        <w:spacing w:before="100" w:beforeAutospacing="1" w:after="100" w:afterAutospacing="1"/>
      </w:pPr>
      <w:r>
        <w:t>No. of intersections with structures is 77.0, with minimum of $25,000.00 and maximum of $269,868.00 in cost of structures impacted</w:t>
      </w:r>
    </w:p>
    <w:p w14:paraId="548C3E54" w14:textId="77777777" w:rsidR="00740FF6" w:rsidRDefault="00740FF6" w:rsidP="006E2336">
      <w:pPr>
        <w:pStyle w:val="ListParagraph"/>
        <w:numPr>
          <w:ilvl w:val="2"/>
          <w:numId w:val="35"/>
        </w:numPr>
        <w:spacing w:before="100" w:beforeAutospacing="1" w:after="100" w:afterAutospacing="1"/>
      </w:pPr>
      <w:r>
        <w:t>Damage radius distributed between minimum of 44.98 and maximum of 44.98 meters.</w:t>
      </w:r>
    </w:p>
    <w:p w14:paraId="234009C3" w14:textId="77777777" w:rsidR="00740FF6" w:rsidRDefault="00740FF6" w:rsidP="006E2336">
      <w:pPr>
        <w:pStyle w:val="ListParagraph"/>
        <w:numPr>
          <w:ilvl w:val="2"/>
          <w:numId w:val="35"/>
        </w:numPr>
        <w:spacing w:before="100" w:beforeAutospacing="1" w:after="100" w:afterAutospacing="1"/>
      </w:pPr>
      <w:r>
        <w:t>Product Loss costs between minimum of $41,880.03 and maximum of $141,238.69</w:t>
      </w:r>
    </w:p>
    <w:p w14:paraId="6AC3513C" w14:textId="77777777" w:rsidR="00740FF6" w:rsidRDefault="00740FF6" w:rsidP="006E2336">
      <w:pPr>
        <w:pStyle w:val="ListParagraph"/>
        <w:numPr>
          <w:ilvl w:val="1"/>
          <w:numId w:val="35"/>
        </w:numPr>
        <w:spacing w:before="100" w:beforeAutospacing="1" w:after="100" w:afterAutospacing="1"/>
      </w:pPr>
      <w:r>
        <w:t>Puncture scenario:</w:t>
      </w:r>
    </w:p>
    <w:p w14:paraId="62104B01" w14:textId="77777777" w:rsidR="00740FF6" w:rsidRDefault="00740FF6" w:rsidP="006E2336">
      <w:pPr>
        <w:pStyle w:val="ListParagraph"/>
        <w:numPr>
          <w:ilvl w:val="2"/>
          <w:numId w:val="35"/>
        </w:numPr>
        <w:spacing w:before="100" w:beforeAutospacing="1" w:after="100" w:afterAutospacing="1"/>
      </w:pPr>
      <w:r>
        <w:t>Economic Loss cost between minimum of $0.91 and maximum of $1.18 Millions of dollars</w:t>
      </w:r>
    </w:p>
    <w:p w14:paraId="261A47E5" w14:textId="77777777" w:rsidR="00740FF6" w:rsidRDefault="00740FF6" w:rsidP="006E2336">
      <w:pPr>
        <w:pStyle w:val="ListParagraph"/>
        <w:numPr>
          <w:ilvl w:val="2"/>
          <w:numId w:val="35"/>
        </w:numPr>
        <w:spacing w:before="100" w:beforeAutospacing="1" w:after="100" w:afterAutospacing="1"/>
      </w:pPr>
      <w:r>
        <w:t>No. of intersections with structures is 84.0, with minimum of $25,000.00 and maximum of $269,868.00 in cost of structures impacted</w:t>
      </w:r>
    </w:p>
    <w:p w14:paraId="5944F08F" w14:textId="77777777" w:rsidR="00740FF6" w:rsidRDefault="00740FF6" w:rsidP="006E2336">
      <w:pPr>
        <w:pStyle w:val="ListParagraph"/>
        <w:numPr>
          <w:ilvl w:val="2"/>
          <w:numId w:val="35"/>
        </w:numPr>
        <w:spacing w:before="100" w:beforeAutospacing="1" w:after="100" w:afterAutospacing="1"/>
      </w:pPr>
      <w:r>
        <w:t>Damage radius distributed between minimum of 9.3 and maximum of 9.3 meters.</w:t>
      </w:r>
    </w:p>
    <w:p w14:paraId="44CD8C05" w14:textId="77777777" w:rsidR="00740FF6" w:rsidRDefault="00740FF6" w:rsidP="006E2336">
      <w:pPr>
        <w:pStyle w:val="ListParagraph"/>
        <w:numPr>
          <w:ilvl w:val="2"/>
          <w:numId w:val="35"/>
        </w:numPr>
        <w:spacing w:before="100" w:beforeAutospacing="1" w:after="100" w:afterAutospacing="1"/>
      </w:pPr>
      <w:r>
        <w:t>Product Loss costs between minimum of $62,531.33 and maximum of $80,850.86</w:t>
      </w:r>
    </w:p>
    <w:p w14:paraId="1C816F24" w14:textId="77777777" w:rsidR="00740FF6" w:rsidRDefault="00740FF6" w:rsidP="006E2336">
      <w:pPr>
        <w:pStyle w:val="ListParagraph"/>
        <w:numPr>
          <w:ilvl w:val="1"/>
          <w:numId w:val="35"/>
        </w:numPr>
        <w:spacing w:before="100" w:beforeAutospacing="1" w:after="100" w:afterAutospacing="1"/>
      </w:pPr>
      <w:r>
        <w:t>Repair costs between minimum of $44,000.00 and maximum of $187,000.00.</w:t>
      </w:r>
    </w:p>
    <w:p w14:paraId="2C916AF5"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61C0F94A" w14:textId="77777777" w:rsidR="00740FF6" w:rsidRDefault="00740FF6" w:rsidP="006E2336">
      <w:pPr>
        <w:pStyle w:val="ListParagraph"/>
        <w:numPr>
          <w:ilvl w:val="1"/>
          <w:numId w:val="35"/>
        </w:numPr>
        <w:spacing w:before="100" w:beforeAutospacing="1" w:after="100" w:afterAutospacing="1"/>
      </w:pPr>
      <w:r>
        <w:t>Product type is Crude Oil."</w:t>
      </w:r>
    </w:p>
    <w:p w14:paraId="4328863E" w14:textId="77777777" w:rsidR="00740FF6" w:rsidRDefault="00740FF6" w:rsidP="006E2336">
      <w:pPr>
        <w:pStyle w:val="ListParagraph"/>
        <w:numPr>
          <w:ilvl w:val="0"/>
          <w:numId w:val="35"/>
        </w:numPr>
        <w:spacing w:before="100" w:beforeAutospacing="1" w:after="100" w:afterAutospacing="1"/>
      </w:pPr>
      <w:r>
        <w:t>"BRETON TO EDMONTON NPS 10</w:t>
      </w:r>
    </w:p>
    <w:p w14:paraId="04B2C3C1" w14:textId="77777777" w:rsidR="00740FF6" w:rsidRDefault="00740FF6" w:rsidP="006E2336">
      <w:pPr>
        <w:pStyle w:val="ListParagraph"/>
        <w:numPr>
          <w:ilvl w:val="1"/>
          <w:numId w:val="35"/>
        </w:numPr>
        <w:spacing w:before="100" w:beforeAutospacing="1" w:after="100" w:afterAutospacing="1"/>
      </w:pPr>
      <w:r>
        <w:t>Total Cumulative Length (m):</w:t>
      </w:r>
      <w:r>
        <w:tab/>
        <w:t>10681.94</w:t>
      </w:r>
    </w:p>
    <w:p w14:paraId="590C84AD" w14:textId="77777777" w:rsidR="00740FF6" w:rsidRDefault="00740FF6" w:rsidP="006E2336">
      <w:pPr>
        <w:pStyle w:val="ListParagraph"/>
        <w:numPr>
          <w:ilvl w:val="2"/>
          <w:numId w:val="35"/>
        </w:numPr>
        <w:spacing w:before="100" w:beforeAutospacing="1" w:after="100" w:afterAutospacing="1"/>
      </w:pPr>
      <w:r>
        <w:t>SCC Method 2 :</w:t>
      </w:r>
      <w:r>
        <w:tab/>
        <w:t>9872.15</w:t>
      </w:r>
    </w:p>
    <w:p w14:paraId="504AB837" w14:textId="77777777" w:rsidR="00740FF6" w:rsidRDefault="00740FF6" w:rsidP="006E2336">
      <w:pPr>
        <w:pStyle w:val="ListParagraph"/>
        <w:numPr>
          <w:ilvl w:val="2"/>
          <w:numId w:val="35"/>
        </w:numPr>
        <w:spacing w:before="100" w:beforeAutospacing="1" w:after="100" w:afterAutospacing="1"/>
      </w:pPr>
      <w:r>
        <w:t>MD Method 2 :</w:t>
      </w:r>
      <w:r>
        <w:tab/>
        <w:t>629.84</w:t>
      </w:r>
    </w:p>
    <w:p w14:paraId="5D89E7E0" w14:textId="77777777" w:rsidR="00740FF6" w:rsidRDefault="00740FF6" w:rsidP="006E2336">
      <w:pPr>
        <w:pStyle w:val="ListParagraph"/>
        <w:numPr>
          <w:ilvl w:val="2"/>
          <w:numId w:val="35"/>
        </w:numPr>
        <w:spacing w:before="100" w:beforeAutospacing="1" w:after="100" w:afterAutospacing="1"/>
      </w:pPr>
      <w:r>
        <w:t>CSCC Method 2 :</w:t>
      </w:r>
      <w:r>
        <w:tab/>
        <w:t>179.95</w:t>
      </w:r>
    </w:p>
    <w:p w14:paraId="0E916AAC" w14:textId="77777777" w:rsidR="00740FF6" w:rsidRDefault="00740FF6" w:rsidP="006E2336">
      <w:pPr>
        <w:pStyle w:val="ListParagraph"/>
        <w:numPr>
          <w:ilvl w:val="1"/>
          <w:numId w:val="35"/>
        </w:numPr>
        <w:spacing w:before="100" w:beforeAutospacing="1" w:after="100" w:afterAutospacing="1"/>
      </w:pPr>
      <w:r>
        <w:t>Likelihood of failure distributed between minimum of 1.053e-02 and maximum of 1.000e+00.</w:t>
      </w:r>
    </w:p>
    <w:p w14:paraId="7BB60A58" w14:textId="77777777" w:rsidR="00740FF6" w:rsidRDefault="00740FF6" w:rsidP="006E2336">
      <w:pPr>
        <w:pStyle w:val="ListParagraph"/>
        <w:numPr>
          <w:ilvl w:val="1"/>
          <w:numId w:val="35"/>
        </w:numPr>
        <w:spacing w:before="100" w:beforeAutospacing="1" w:after="100" w:afterAutospacing="1"/>
      </w:pPr>
      <w:r>
        <w:t>Consequence of failure distributed between minimum of $0.26 and maximum of $89.50 Millions of dollars</w:t>
      </w:r>
    </w:p>
    <w:p w14:paraId="11B7C536" w14:textId="77777777" w:rsidR="00740FF6" w:rsidRDefault="00740FF6" w:rsidP="006E2336">
      <w:pPr>
        <w:pStyle w:val="ListParagraph"/>
        <w:numPr>
          <w:ilvl w:val="1"/>
          <w:numId w:val="35"/>
        </w:numPr>
        <w:spacing w:before="100" w:beforeAutospacing="1" w:after="100" w:afterAutospacing="1"/>
      </w:pPr>
      <w:r>
        <w:t>Leak scenario:</w:t>
      </w:r>
    </w:p>
    <w:p w14:paraId="52156A2E" w14:textId="77777777" w:rsidR="00740FF6" w:rsidRDefault="00740FF6" w:rsidP="006E2336">
      <w:pPr>
        <w:pStyle w:val="ListParagraph"/>
        <w:numPr>
          <w:ilvl w:val="2"/>
          <w:numId w:val="35"/>
        </w:numPr>
        <w:spacing w:before="100" w:beforeAutospacing="1" w:after="100" w:afterAutospacing="1"/>
      </w:pPr>
      <w:r>
        <w:t>Economic Loss cost between minimum of $0.26 and maximum of $5.70 Millions of dollars</w:t>
      </w:r>
    </w:p>
    <w:p w14:paraId="1A973E14" w14:textId="77777777" w:rsidR="00740FF6" w:rsidRDefault="00740FF6" w:rsidP="006E2336">
      <w:pPr>
        <w:pStyle w:val="ListParagraph"/>
        <w:numPr>
          <w:ilvl w:val="2"/>
          <w:numId w:val="35"/>
        </w:numPr>
        <w:spacing w:before="100" w:beforeAutospacing="1" w:after="100" w:afterAutospacing="1"/>
      </w:pPr>
      <w:r>
        <w:t>No. of intersections with structures is 105.0, with minimum of $18,600.00 and maximum of $5,376,500.00 in cost of structures impacted.</w:t>
      </w:r>
    </w:p>
    <w:p w14:paraId="3735572A" w14:textId="77777777" w:rsidR="00740FF6" w:rsidRDefault="00740FF6" w:rsidP="006E2336">
      <w:pPr>
        <w:pStyle w:val="ListParagraph"/>
        <w:numPr>
          <w:ilvl w:val="2"/>
          <w:numId w:val="35"/>
        </w:numPr>
        <w:spacing w:before="100" w:beforeAutospacing="1" w:after="100" w:afterAutospacing="1"/>
      </w:pPr>
      <w:r>
        <w:t>Damage radius distributed between minimum of 2.06 and maximum of 2.43 meters.</w:t>
      </w:r>
    </w:p>
    <w:p w14:paraId="145DAE31" w14:textId="77777777" w:rsidR="00740FF6" w:rsidRDefault="00740FF6" w:rsidP="006E2336">
      <w:pPr>
        <w:pStyle w:val="ListParagraph"/>
        <w:numPr>
          <w:ilvl w:val="2"/>
          <w:numId w:val="35"/>
        </w:numPr>
        <w:spacing w:before="100" w:beforeAutospacing="1" w:after="100" w:afterAutospacing="1"/>
      </w:pPr>
      <w:r>
        <w:t>Product Loss costs between minimum of $42,899.29 and maximum of $59,691.29</w:t>
      </w:r>
    </w:p>
    <w:p w14:paraId="68F04FA9" w14:textId="77777777" w:rsidR="00740FF6" w:rsidRDefault="00740FF6" w:rsidP="006E2336">
      <w:pPr>
        <w:pStyle w:val="ListParagraph"/>
        <w:numPr>
          <w:ilvl w:val="1"/>
          <w:numId w:val="35"/>
        </w:numPr>
        <w:spacing w:before="100" w:beforeAutospacing="1" w:after="100" w:afterAutospacing="1"/>
      </w:pPr>
      <w:r>
        <w:t>Rupture scenario:</w:t>
      </w:r>
    </w:p>
    <w:p w14:paraId="662CF9A2" w14:textId="77777777" w:rsidR="00740FF6" w:rsidRDefault="00740FF6" w:rsidP="006E2336">
      <w:pPr>
        <w:pStyle w:val="ListParagraph"/>
        <w:numPr>
          <w:ilvl w:val="2"/>
          <w:numId w:val="35"/>
        </w:numPr>
        <w:spacing w:before="100" w:beforeAutospacing="1" w:after="100" w:afterAutospacing="1"/>
      </w:pPr>
      <w:r>
        <w:t>Economic Loss cost between minimum of $0.24 and maximum of $201.26 Millions of dollars</w:t>
      </w:r>
    </w:p>
    <w:p w14:paraId="6671A3A0" w14:textId="77777777" w:rsidR="00740FF6" w:rsidRDefault="00740FF6" w:rsidP="006E2336">
      <w:pPr>
        <w:pStyle w:val="ListParagraph"/>
        <w:numPr>
          <w:ilvl w:val="2"/>
          <w:numId w:val="35"/>
        </w:numPr>
        <w:spacing w:before="100" w:beforeAutospacing="1" w:after="100" w:afterAutospacing="1"/>
      </w:pPr>
      <w:r>
        <w:t>No. of intersections with structures is 220.0, with minimum of $25,000.00 and maximum of $200,956,075.00 in cost of structures impacted</w:t>
      </w:r>
    </w:p>
    <w:p w14:paraId="309F20EB" w14:textId="77777777" w:rsidR="00740FF6" w:rsidRDefault="00740FF6" w:rsidP="006E2336">
      <w:pPr>
        <w:pStyle w:val="ListParagraph"/>
        <w:numPr>
          <w:ilvl w:val="2"/>
          <w:numId w:val="35"/>
        </w:numPr>
        <w:spacing w:before="100" w:beforeAutospacing="1" w:after="100" w:afterAutospacing="1"/>
      </w:pPr>
      <w:r>
        <w:t>Damage radius distributed between minimum of 93.93 and maximum of 105.79 meters.</w:t>
      </w:r>
    </w:p>
    <w:p w14:paraId="63BEB182" w14:textId="77777777" w:rsidR="00740FF6" w:rsidRDefault="00740FF6" w:rsidP="006E2336">
      <w:pPr>
        <w:pStyle w:val="ListParagraph"/>
        <w:numPr>
          <w:ilvl w:val="2"/>
          <w:numId w:val="35"/>
        </w:numPr>
        <w:spacing w:before="100" w:beforeAutospacing="1" w:after="100" w:afterAutospacing="1"/>
      </w:pPr>
      <w:r>
        <w:t>Product Loss costs between minimum of $20,118.82 and maximum of $48,667.11</w:t>
      </w:r>
    </w:p>
    <w:p w14:paraId="25ACB5C6" w14:textId="77777777" w:rsidR="00740FF6" w:rsidRDefault="00740FF6" w:rsidP="006E2336">
      <w:pPr>
        <w:pStyle w:val="ListParagraph"/>
        <w:numPr>
          <w:ilvl w:val="1"/>
          <w:numId w:val="35"/>
        </w:numPr>
        <w:spacing w:before="100" w:beforeAutospacing="1" w:after="100" w:afterAutospacing="1"/>
      </w:pPr>
      <w:r>
        <w:lastRenderedPageBreak/>
        <w:t>Puncture scenario:</w:t>
      </w:r>
    </w:p>
    <w:p w14:paraId="6DC635D5" w14:textId="77777777" w:rsidR="00740FF6" w:rsidRDefault="00740FF6" w:rsidP="006E2336">
      <w:pPr>
        <w:pStyle w:val="ListParagraph"/>
        <w:numPr>
          <w:ilvl w:val="2"/>
          <w:numId w:val="35"/>
        </w:numPr>
        <w:spacing w:before="100" w:beforeAutospacing="1" w:after="100" w:afterAutospacing="1"/>
      </w:pPr>
      <w:r>
        <w:t>Economic Loss cost between minimum of $1.63 and maximum of $98.76 Millions of dollars</w:t>
      </w:r>
    </w:p>
    <w:p w14:paraId="680C2277" w14:textId="77777777" w:rsidR="00740FF6" w:rsidRDefault="00740FF6" w:rsidP="006E2336">
      <w:pPr>
        <w:pStyle w:val="ListParagraph"/>
        <w:numPr>
          <w:ilvl w:val="2"/>
          <w:numId w:val="35"/>
        </w:numPr>
        <w:spacing w:before="100" w:beforeAutospacing="1" w:after="100" w:afterAutospacing="1"/>
      </w:pPr>
      <w:r>
        <w:t>No. of intersections with structures is 318.0, with minimum of $0.00 and maximum of $97,071,340.00 in cost of structures impacted</w:t>
      </w:r>
    </w:p>
    <w:p w14:paraId="34931343" w14:textId="77777777" w:rsidR="00740FF6" w:rsidRDefault="00740FF6" w:rsidP="006E2336">
      <w:pPr>
        <w:pStyle w:val="ListParagraph"/>
        <w:numPr>
          <w:ilvl w:val="2"/>
          <w:numId w:val="35"/>
        </w:numPr>
        <w:spacing w:before="100" w:beforeAutospacing="1" w:after="100" w:afterAutospacing="1"/>
      </w:pPr>
      <w:r>
        <w:t>Damage radius distributed between minimum of 30.53 and maximum of 34.38 meters.</w:t>
      </w:r>
    </w:p>
    <w:p w14:paraId="0956B7A0" w14:textId="77777777" w:rsidR="00740FF6" w:rsidRDefault="00740FF6" w:rsidP="006E2336">
      <w:pPr>
        <w:pStyle w:val="ListParagraph"/>
        <w:numPr>
          <w:ilvl w:val="2"/>
          <w:numId w:val="35"/>
        </w:numPr>
        <w:spacing w:before="100" w:beforeAutospacing="1" w:after="100" w:afterAutospacing="1"/>
      </w:pPr>
      <w:r>
        <w:t>Product Loss costs between minimum of $1,409,573.18 and maximum of $1,961,320.39</w:t>
      </w:r>
    </w:p>
    <w:p w14:paraId="5ECF3723" w14:textId="77777777" w:rsidR="00740FF6" w:rsidRDefault="00740FF6" w:rsidP="006E2336">
      <w:pPr>
        <w:pStyle w:val="ListParagraph"/>
        <w:numPr>
          <w:ilvl w:val="1"/>
          <w:numId w:val="35"/>
        </w:numPr>
        <w:spacing w:before="100" w:beforeAutospacing="1" w:after="100" w:afterAutospacing="1"/>
      </w:pPr>
      <w:r>
        <w:t>Repair costs between minimum of $17,000.00 and maximum of $79,000.00.</w:t>
      </w:r>
    </w:p>
    <w:p w14:paraId="4E831487"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15B75E94" w14:textId="77777777" w:rsidR="00740FF6" w:rsidRDefault="00740FF6" w:rsidP="006E2336">
      <w:pPr>
        <w:pStyle w:val="ListParagraph"/>
        <w:numPr>
          <w:ilvl w:val="1"/>
          <w:numId w:val="35"/>
        </w:numPr>
        <w:spacing w:before="100" w:beforeAutospacing="1" w:after="100" w:afterAutospacing="1"/>
      </w:pPr>
      <w:r>
        <w:t>Product type is HVP Product."</w:t>
      </w:r>
    </w:p>
    <w:p w14:paraId="36B41DF2" w14:textId="77777777" w:rsidR="00740FF6" w:rsidRDefault="00740FF6" w:rsidP="006E2336">
      <w:pPr>
        <w:pStyle w:val="ListParagraph"/>
        <w:numPr>
          <w:ilvl w:val="0"/>
          <w:numId w:val="35"/>
        </w:numPr>
        <w:spacing w:before="100" w:beforeAutospacing="1" w:after="100" w:afterAutospacing="1"/>
      </w:pPr>
      <w:r>
        <w:t>"MADDEN 13-30 TO SUNDRE 16-8 NPS 8</w:t>
      </w:r>
    </w:p>
    <w:p w14:paraId="36EDA003" w14:textId="77777777" w:rsidR="00740FF6" w:rsidRDefault="00740FF6" w:rsidP="006E2336">
      <w:pPr>
        <w:pStyle w:val="ListParagraph"/>
        <w:numPr>
          <w:ilvl w:val="1"/>
          <w:numId w:val="35"/>
        </w:numPr>
        <w:spacing w:before="100" w:beforeAutospacing="1" w:after="100" w:afterAutospacing="1"/>
      </w:pPr>
      <w:r>
        <w:t>Total Cumulative Length (m):</w:t>
      </w:r>
      <w:r>
        <w:tab/>
        <w:t>10660.51</w:t>
      </w:r>
    </w:p>
    <w:p w14:paraId="5520576C" w14:textId="77777777" w:rsidR="00740FF6" w:rsidRDefault="00740FF6" w:rsidP="006E2336">
      <w:pPr>
        <w:pStyle w:val="ListParagraph"/>
        <w:numPr>
          <w:ilvl w:val="2"/>
          <w:numId w:val="35"/>
        </w:numPr>
        <w:spacing w:before="100" w:beforeAutospacing="1" w:after="100" w:afterAutospacing="1"/>
      </w:pPr>
      <w:r>
        <w:t>MD Method 1 :</w:t>
      </w:r>
      <w:r>
        <w:tab/>
        <w:t>10660.51</w:t>
      </w:r>
    </w:p>
    <w:p w14:paraId="54C6BD40" w14:textId="77777777" w:rsidR="00740FF6" w:rsidRDefault="00740FF6" w:rsidP="006E2336">
      <w:pPr>
        <w:pStyle w:val="ListParagraph"/>
        <w:numPr>
          <w:ilvl w:val="1"/>
          <w:numId w:val="35"/>
        </w:numPr>
        <w:spacing w:before="100" w:beforeAutospacing="1" w:after="100" w:afterAutospacing="1"/>
      </w:pPr>
      <w:r>
        <w:t>Likelihood of failure distributed between minimum of 1.085e-01 and maximum of 9.167e-01.</w:t>
      </w:r>
    </w:p>
    <w:p w14:paraId="6757131E"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$2.07 Millions of dollars</w:t>
      </w:r>
    </w:p>
    <w:p w14:paraId="1285620F" w14:textId="77777777" w:rsidR="00740FF6" w:rsidRDefault="00740FF6" w:rsidP="006E2336">
      <w:pPr>
        <w:pStyle w:val="ListParagraph"/>
        <w:numPr>
          <w:ilvl w:val="1"/>
          <w:numId w:val="35"/>
        </w:numPr>
        <w:spacing w:before="100" w:beforeAutospacing="1" w:after="100" w:afterAutospacing="1"/>
      </w:pPr>
      <w:r>
        <w:t>Leak scenario:</w:t>
      </w:r>
    </w:p>
    <w:p w14:paraId="220F8C1A" w14:textId="77777777" w:rsidR="00740FF6" w:rsidRDefault="00740FF6" w:rsidP="006E2336">
      <w:pPr>
        <w:pStyle w:val="ListParagraph"/>
        <w:numPr>
          <w:ilvl w:val="2"/>
          <w:numId w:val="35"/>
        </w:numPr>
        <w:spacing w:before="100" w:beforeAutospacing="1" w:after="100" w:afterAutospacing="1"/>
      </w:pPr>
      <w:r>
        <w:t>Economic Loss cost between minimum of $0.22 and maximum of $2.06 Millions of dollars</w:t>
      </w:r>
    </w:p>
    <w:p w14:paraId="497E9331" w14:textId="77777777" w:rsidR="00740FF6" w:rsidRDefault="00740FF6" w:rsidP="006E2336">
      <w:pPr>
        <w:pStyle w:val="ListParagraph"/>
        <w:numPr>
          <w:ilvl w:val="2"/>
          <w:numId w:val="35"/>
        </w:numPr>
        <w:spacing w:before="100" w:beforeAutospacing="1" w:after="100" w:afterAutospacing="1"/>
      </w:pPr>
      <w:r>
        <w:t>No. of intersections with structures is 53.0, with minimum of $25,000.00 and maximum of $1,839,600.00 in cost of structures impacted.</w:t>
      </w:r>
    </w:p>
    <w:p w14:paraId="17E19F29" w14:textId="77777777" w:rsidR="00740FF6" w:rsidRDefault="00740FF6" w:rsidP="006E2336">
      <w:pPr>
        <w:pStyle w:val="ListParagraph"/>
        <w:numPr>
          <w:ilvl w:val="2"/>
          <w:numId w:val="35"/>
        </w:numPr>
        <w:spacing w:before="100" w:beforeAutospacing="1" w:after="100" w:afterAutospacing="1"/>
      </w:pPr>
      <w:r>
        <w:t>Damage radius distributed between minimum of 2.22 and maximum of 2.22 meters.</w:t>
      </w:r>
    </w:p>
    <w:p w14:paraId="45A3B200" w14:textId="77777777" w:rsidR="00740FF6" w:rsidRDefault="00740FF6" w:rsidP="006E2336">
      <w:pPr>
        <w:pStyle w:val="ListParagraph"/>
        <w:numPr>
          <w:ilvl w:val="2"/>
          <w:numId w:val="35"/>
        </w:numPr>
        <w:spacing w:before="100" w:beforeAutospacing="1" w:after="100" w:afterAutospacing="1"/>
      </w:pPr>
      <w:r>
        <w:t>Product Loss costs between minimum of $1,625.35 and maximum of $1,930.93</w:t>
      </w:r>
    </w:p>
    <w:p w14:paraId="33F07621" w14:textId="77777777" w:rsidR="00740FF6" w:rsidRDefault="00740FF6" w:rsidP="006E2336">
      <w:pPr>
        <w:pStyle w:val="ListParagraph"/>
        <w:numPr>
          <w:ilvl w:val="1"/>
          <w:numId w:val="35"/>
        </w:numPr>
        <w:spacing w:before="100" w:beforeAutospacing="1" w:after="100" w:afterAutospacing="1"/>
      </w:pPr>
      <w:r>
        <w:t>Rupture scenario:</w:t>
      </w:r>
    </w:p>
    <w:p w14:paraId="2AF09872" w14:textId="77777777" w:rsidR="00740FF6" w:rsidRDefault="00740FF6" w:rsidP="006E2336">
      <w:pPr>
        <w:pStyle w:val="ListParagraph"/>
        <w:numPr>
          <w:ilvl w:val="2"/>
          <w:numId w:val="35"/>
        </w:numPr>
        <w:spacing w:before="100" w:beforeAutospacing="1" w:after="100" w:afterAutospacing="1"/>
      </w:pPr>
      <w:r>
        <w:t>Economic Loss cost between minimum of $0.22 and maximum of $2.11 Millions of dollars</w:t>
      </w:r>
    </w:p>
    <w:p w14:paraId="6B1519B0" w14:textId="77777777" w:rsidR="00740FF6" w:rsidRDefault="00740FF6" w:rsidP="006E2336">
      <w:pPr>
        <w:pStyle w:val="ListParagraph"/>
        <w:numPr>
          <w:ilvl w:val="2"/>
          <w:numId w:val="35"/>
        </w:numPr>
        <w:spacing w:before="100" w:beforeAutospacing="1" w:after="100" w:afterAutospacing="1"/>
      </w:pPr>
      <w:r>
        <w:t>No. of intersections with structures is 44.0, with minimum of $25,000.00 and maximum of $1,839,600.00 in cost of structures impacted</w:t>
      </w:r>
    </w:p>
    <w:p w14:paraId="238771B2" w14:textId="77777777" w:rsidR="00740FF6" w:rsidRDefault="00740FF6" w:rsidP="006E2336">
      <w:pPr>
        <w:pStyle w:val="ListParagraph"/>
        <w:numPr>
          <w:ilvl w:val="2"/>
          <w:numId w:val="35"/>
        </w:numPr>
        <w:spacing w:before="100" w:beforeAutospacing="1" w:after="100" w:afterAutospacing="1"/>
      </w:pPr>
      <w:r>
        <w:t>Damage radius distributed between minimum of 29.34 and maximum of 29.34 meters.</w:t>
      </w:r>
    </w:p>
    <w:p w14:paraId="1E217DC7" w14:textId="77777777" w:rsidR="00740FF6" w:rsidRDefault="00740FF6" w:rsidP="006E2336">
      <w:pPr>
        <w:pStyle w:val="ListParagraph"/>
        <w:numPr>
          <w:ilvl w:val="2"/>
          <w:numId w:val="35"/>
        </w:numPr>
        <w:spacing w:before="100" w:beforeAutospacing="1" w:after="100" w:afterAutospacing="1"/>
      </w:pPr>
      <w:r>
        <w:t>Product Loss costs between minimum of $7,155.80 and maximum of $57,172.05</w:t>
      </w:r>
    </w:p>
    <w:p w14:paraId="05E2F30B" w14:textId="77777777" w:rsidR="00740FF6" w:rsidRDefault="00740FF6" w:rsidP="006E2336">
      <w:pPr>
        <w:pStyle w:val="ListParagraph"/>
        <w:numPr>
          <w:ilvl w:val="1"/>
          <w:numId w:val="35"/>
        </w:numPr>
        <w:spacing w:before="100" w:beforeAutospacing="1" w:after="100" w:afterAutospacing="1"/>
      </w:pPr>
      <w:r>
        <w:t>Puncture scenario:</w:t>
      </w:r>
    </w:p>
    <w:p w14:paraId="6E92A5DD" w14:textId="77777777" w:rsidR="00740FF6" w:rsidRDefault="00740FF6" w:rsidP="006E2336">
      <w:pPr>
        <w:pStyle w:val="ListParagraph"/>
        <w:numPr>
          <w:ilvl w:val="2"/>
          <w:numId w:val="35"/>
        </w:numPr>
        <w:spacing w:before="100" w:beforeAutospacing="1" w:after="100" w:afterAutospacing="1"/>
      </w:pPr>
      <w:r>
        <w:t>Economic Loss cost between minimum of $0.27 and maximum of $2.12 Millions of dollars</w:t>
      </w:r>
    </w:p>
    <w:p w14:paraId="0AF20A52" w14:textId="77777777" w:rsidR="00740FF6" w:rsidRDefault="00740FF6" w:rsidP="006E2336">
      <w:pPr>
        <w:pStyle w:val="ListParagraph"/>
        <w:numPr>
          <w:ilvl w:val="2"/>
          <w:numId w:val="35"/>
        </w:numPr>
        <w:spacing w:before="100" w:beforeAutospacing="1" w:after="100" w:afterAutospacing="1"/>
      </w:pPr>
      <w:r>
        <w:t>No. of intersections with structures is 70.0, with minimum of $25,000.00 and maximum of $1,839,600.00 in cost of structures impacted</w:t>
      </w:r>
    </w:p>
    <w:p w14:paraId="0282A929" w14:textId="77777777" w:rsidR="00740FF6" w:rsidRDefault="00740FF6" w:rsidP="006E2336">
      <w:pPr>
        <w:pStyle w:val="ListParagraph"/>
        <w:numPr>
          <w:ilvl w:val="2"/>
          <w:numId w:val="35"/>
        </w:numPr>
        <w:spacing w:before="100" w:beforeAutospacing="1" w:after="100" w:afterAutospacing="1"/>
      </w:pPr>
      <w:r>
        <w:t>Damage radius distributed between minimum of 8.66 and maximum of 8.66 meters.</w:t>
      </w:r>
    </w:p>
    <w:p w14:paraId="69A0344D" w14:textId="77777777" w:rsidR="00740FF6" w:rsidRDefault="00740FF6" w:rsidP="006E2336">
      <w:pPr>
        <w:pStyle w:val="ListParagraph"/>
        <w:numPr>
          <w:ilvl w:val="2"/>
          <w:numId w:val="35"/>
        </w:numPr>
        <w:spacing w:before="100" w:beforeAutospacing="1" w:after="100" w:afterAutospacing="1"/>
      </w:pPr>
      <w:r>
        <w:t>Product Loss costs between minimum of $53,405.26 and maximum of $63,445.91</w:t>
      </w:r>
    </w:p>
    <w:p w14:paraId="420366D6" w14:textId="77777777" w:rsidR="00740FF6" w:rsidRDefault="00740FF6" w:rsidP="006E2336">
      <w:pPr>
        <w:pStyle w:val="ListParagraph"/>
        <w:numPr>
          <w:ilvl w:val="1"/>
          <w:numId w:val="35"/>
        </w:numPr>
        <w:spacing w:before="100" w:beforeAutospacing="1" w:after="100" w:afterAutospacing="1"/>
      </w:pPr>
      <w:r>
        <w:t>Repair costs between minimum of $14,500.00 and maximum of $50,000.00.</w:t>
      </w:r>
    </w:p>
    <w:p w14:paraId="178CE9B3"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13EE3639" w14:textId="77777777" w:rsidR="00740FF6" w:rsidRDefault="00740FF6" w:rsidP="006E2336">
      <w:pPr>
        <w:pStyle w:val="ListParagraph"/>
        <w:numPr>
          <w:ilvl w:val="1"/>
          <w:numId w:val="35"/>
        </w:numPr>
        <w:spacing w:before="100" w:beforeAutospacing="1" w:after="100" w:afterAutospacing="1"/>
      </w:pPr>
      <w:r>
        <w:t>Product type is Crude Oil."</w:t>
      </w:r>
    </w:p>
    <w:p w14:paraId="34A2D30B" w14:textId="77777777" w:rsidR="00740FF6" w:rsidRDefault="00740FF6" w:rsidP="006E2336">
      <w:pPr>
        <w:pStyle w:val="ListParagraph"/>
        <w:numPr>
          <w:ilvl w:val="0"/>
          <w:numId w:val="35"/>
        </w:numPr>
        <w:spacing w:before="100" w:beforeAutospacing="1" w:after="100" w:afterAutospacing="1"/>
      </w:pPr>
      <w:r>
        <w:t xml:space="preserve">"Empress </w:t>
      </w:r>
      <w:proofErr w:type="gramStart"/>
      <w:r>
        <w:t>8 inch</w:t>
      </w:r>
      <w:proofErr w:type="gramEnd"/>
      <w:r>
        <w:t xml:space="preserve"> Water</w:t>
      </w:r>
    </w:p>
    <w:p w14:paraId="65871886" w14:textId="77777777" w:rsidR="00740FF6" w:rsidRDefault="00740FF6" w:rsidP="006E2336">
      <w:pPr>
        <w:pStyle w:val="ListParagraph"/>
        <w:numPr>
          <w:ilvl w:val="1"/>
          <w:numId w:val="35"/>
        </w:numPr>
        <w:spacing w:before="100" w:beforeAutospacing="1" w:after="100" w:afterAutospacing="1"/>
      </w:pPr>
      <w:r>
        <w:lastRenderedPageBreak/>
        <w:t>Total Cumulative Length (m):</w:t>
      </w:r>
      <w:r>
        <w:tab/>
        <w:t>10119.82</w:t>
      </w:r>
    </w:p>
    <w:p w14:paraId="0AC4AA1E" w14:textId="77777777" w:rsidR="00740FF6" w:rsidRDefault="00740FF6" w:rsidP="006E2336">
      <w:pPr>
        <w:pStyle w:val="ListParagraph"/>
        <w:numPr>
          <w:ilvl w:val="2"/>
          <w:numId w:val="35"/>
        </w:numPr>
        <w:spacing w:before="100" w:beforeAutospacing="1" w:after="100" w:afterAutospacing="1"/>
      </w:pPr>
      <w:r>
        <w:t>EC Method 1 :</w:t>
      </w:r>
      <w:r>
        <w:tab/>
        <w:t>10119.82</w:t>
      </w:r>
    </w:p>
    <w:p w14:paraId="35BF07C8" w14:textId="77777777" w:rsidR="00740FF6" w:rsidRDefault="00740FF6" w:rsidP="006E2336">
      <w:pPr>
        <w:pStyle w:val="ListParagraph"/>
        <w:numPr>
          <w:ilvl w:val="1"/>
          <w:numId w:val="35"/>
        </w:numPr>
        <w:spacing w:before="100" w:beforeAutospacing="1" w:after="100" w:afterAutospacing="1"/>
      </w:pPr>
      <w:r>
        <w:t>Likelihood of failure distributed between minimum of 9.901e-01 and maximum of 9.904e-01.</w:t>
      </w:r>
    </w:p>
    <w:p w14:paraId="7C9A570C" w14:textId="77777777" w:rsidR="00740FF6" w:rsidRDefault="00740FF6" w:rsidP="006E2336">
      <w:pPr>
        <w:pStyle w:val="ListParagraph"/>
        <w:numPr>
          <w:ilvl w:val="1"/>
          <w:numId w:val="35"/>
        </w:numPr>
        <w:spacing w:before="100" w:beforeAutospacing="1" w:after="100" w:afterAutospacing="1"/>
      </w:pPr>
      <w:r>
        <w:t>Consequence of failure distributed between minimum of $0.20 and maximum of $0.22 Millions of dollars</w:t>
      </w:r>
    </w:p>
    <w:p w14:paraId="480A6DEE" w14:textId="77777777" w:rsidR="00740FF6" w:rsidRDefault="00740FF6" w:rsidP="006E2336">
      <w:pPr>
        <w:pStyle w:val="ListParagraph"/>
        <w:numPr>
          <w:ilvl w:val="1"/>
          <w:numId w:val="35"/>
        </w:numPr>
        <w:spacing w:before="100" w:beforeAutospacing="1" w:after="100" w:afterAutospacing="1"/>
      </w:pPr>
      <w:r>
        <w:t>Leak scenario:</w:t>
      </w:r>
    </w:p>
    <w:p w14:paraId="532825FE"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$0.22 Millions of dollars</w:t>
      </w:r>
    </w:p>
    <w:p w14:paraId="464655A5"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135062A7"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0DE54DA1"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30DFCC5E" w14:textId="77777777" w:rsidR="00740FF6" w:rsidRDefault="00740FF6" w:rsidP="006E2336">
      <w:pPr>
        <w:pStyle w:val="ListParagraph"/>
        <w:numPr>
          <w:ilvl w:val="1"/>
          <w:numId w:val="35"/>
        </w:numPr>
        <w:spacing w:before="100" w:beforeAutospacing="1" w:after="100" w:afterAutospacing="1"/>
      </w:pPr>
      <w:r>
        <w:t>Rupture scenario:</w:t>
      </w:r>
    </w:p>
    <w:p w14:paraId="14AFF271"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$0.22 Millions of dollars</w:t>
      </w:r>
    </w:p>
    <w:p w14:paraId="3CF486AF"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0BDFB2CE"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1FDB4A67"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3AC2026C" w14:textId="77777777" w:rsidR="00740FF6" w:rsidRDefault="00740FF6" w:rsidP="006E2336">
      <w:pPr>
        <w:pStyle w:val="ListParagraph"/>
        <w:numPr>
          <w:ilvl w:val="1"/>
          <w:numId w:val="35"/>
        </w:numPr>
        <w:spacing w:before="100" w:beforeAutospacing="1" w:after="100" w:afterAutospacing="1"/>
      </w:pPr>
      <w:r>
        <w:t>Puncture scenario:</w:t>
      </w:r>
    </w:p>
    <w:p w14:paraId="3FE3BB22"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$0.22 Millions of dollars</w:t>
      </w:r>
    </w:p>
    <w:p w14:paraId="1E8ECF49"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67B2E561"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5516AD7A"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620A0918" w14:textId="77777777" w:rsidR="00740FF6" w:rsidRDefault="00740FF6" w:rsidP="006E2336">
      <w:pPr>
        <w:pStyle w:val="ListParagraph"/>
        <w:numPr>
          <w:ilvl w:val="1"/>
          <w:numId w:val="35"/>
        </w:numPr>
        <w:spacing w:before="100" w:beforeAutospacing="1" w:after="100" w:afterAutospacing="1"/>
      </w:pPr>
      <w:r>
        <w:t>Repair costs between minimum of $6,000.00 and maximum of $21,000.00.</w:t>
      </w:r>
    </w:p>
    <w:p w14:paraId="360BCD83"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7DD7F4BA" w14:textId="77777777" w:rsidR="00740FF6" w:rsidRDefault="00740FF6" w:rsidP="006E2336">
      <w:pPr>
        <w:pStyle w:val="ListParagraph"/>
        <w:numPr>
          <w:ilvl w:val="1"/>
          <w:numId w:val="35"/>
        </w:numPr>
        <w:spacing w:before="100" w:beforeAutospacing="1" w:after="100" w:afterAutospacing="1"/>
      </w:pPr>
      <w:r>
        <w:t>Product type is Fresh Water."</w:t>
      </w:r>
    </w:p>
    <w:p w14:paraId="60D4711D" w14:textId="77777777" w:rsidR="00740FF6" w:rsidRDefault="00740FF6" w:rsidP="006E2336">
      <w:pPr>
        <w:pStyle w:val="ListParagraph"/>
        <w:numPr>
          <w:ilvl w:val="0"/>
          <w:numId w:val="35"/>
        </w:numPr>
        <w:spacing w:before="100" w:beforeAutospacing="1" w:after="100" w:afterAutospacing="1"/>
      </w:pPr>
      <w:r>
        <w:t xml:space="preserve">"Empress </w:t>
      </w:r>
      <w:proofErr w:type="gramStart"/>
      <w:r>
        <w:t>10 inch</w:t>
      </w:r>
      <w:proofErr w:type="gramEnd"/>
      <w:r>
        <w:t xml:space="preserve"> Water</w:t>
      </w:r>
    </w:p>
    <w:p w14:paraId="510454F4" w14:textId="77777777" w:rsidR="00740FF6" w:rsidRDefault="00740FF6" w:rsidP="006E2336">
      <w:pPr>
        <w:pStyle w:val="ListParagraph"/>
        <w:numPr>
          <w:ilvl w:val="1"/>
          <w:numId w:val="35"/>
        </w:numPr>
        <w:spacing w:before="100" w:beforeAutospacing="1" w:after="100" w:afterAutospacing="1"/>
      </w:pPr>
      <w:r>
        <w:t>Total Cumulative Length (m):</w:t>
      </w:r>
      <w:r>
        <w:tab/>
        <w:t>10102.58</w:t>
      </w:r>
    </w:p>
    <w:p w14:paraId="2E3BF24D" w14:textId="77777777" w:rsidR="00740FF6" w:rsidRDefault="00740FF6" w:rsidP="006E2336">
      <w:pPr>
        <w:pStyle w:val="ListParagraph"/>
        <w:numPr>
          <w:ilvl w:val="2"/>
          <w:numId w:val="35"/>
        </w:numPr>
        <w:spacing w:before="100" w:beforeAutospacing="1" w:after="100" w:afterAutospacing="1"/>
      </w:pPr>
      <w:r>
        <w:t>EC Method 1 :</w:t>
      </w:r>
      <w:r>
        <w:tab/>
        <w:t>10102.58</w:t>
      </w:r>
    </w:p>
    <w:p w14:paraId="4CCB4FC2" w14:textId="77777777" w:rsidR="00740FF6" w:rsidRDefault="00740FF6" w:rsidP="006E2336">
      <w:pPr>
        <w:pStyle w:val="ListParagraph"/>
        <w:numPr>
          <w:ilvl w:val="1"/>
          <w:numId w:val="35"/>
        </w:numPr>
        <w:spacing w:before="100" w:beforeAutospacing="1" w:after="100" w:afterAutospacing="1"/>
      </w:pPr>
      <w:r>
        <w:t>Likelihood of failure distributed between minimum of 9.901e-01 and maximum of 9.906e-01.</w:t>
      </w:r>
    </w:p>
    <w:p w14:paraId="2EBFB2E0"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$0.28 Millions of dollars</w:t>
      </w:r>
    </w:p>
    <w:p w14:paraId="0B3DF659" w14:textId="77777777" w:rsidR="00740FF6" w:rsidRDefault="00740FF6" w:rsidP="006E2336">
      <w:pPr>
        <w:pStyle w:val="ListParagraph"/>
        <w:numPr>
          <w:ilvl w:val="1"/>
          <w:numId w:val="35"/>
        </w:numPr>
        <w:spacing w:before="100" w:beforeAutospacing="1" w:after="100" w:afterAutospacing="1"/>
      </w:pPr>
      <w:r>
        <w:t>Leak scenario:</w:t>
      </w:r>
    </w:p>
    <w:p w14:paraId="632065EF"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$0.28 Millions of dollars</w:t>
      </w:r>
    </w:p>
    <w:p w14:paraId="6CF3651A"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507A8A22"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08122594"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3B384F78" w14:textId="77777777" w:rsidR="00740FF6" w:rsidRDefault="00740FF6" w:rsidP="006E2336">
      <w:pPr>
        <w:pStyle w:val="ListParagraph"/>
        <w:numPr>
          <w:ilvl w:val="1"/>
          <w:numId w:val="35"/>
        </w:numPr>
        <w:spacing w:before="100" w:beforeAutospacing="1" w:after="100" w:afterAutospacing="1"/>
      </w:pPr>
      <w:r>
        <w:t>Rupture scenario:</w:t>
      </w:r>
    </w:p>
    <w:p w14:paraId="7A4D8AFA"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$0.22 and maximum of $0.28 Millions of dollars</w:t>
      </w:r>
    </w:p>
    <w:p w14:paraId="0BD9979A"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3599AF4F"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63E744A9"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3A41F4DE" w14:textId="77777777" w:rsidR="00740FF6" w:rsidRDefault="00740FF6" w:rsidP="006E2336">
      <w:pPr>
        <w:pStyle w:val="ListParagraph"/>
        <w:numPr>
          <w:ilvl w:val="1"/>
          <w:numId w:val="35"/>
        </w:numPr>
        <w:spacing w:before="100" w:beforeAutospacing="1" w:after="100" w:afterAutospacing="1"/>
      </w:pPr>
      <w:r>
        <w:t>Puncture scenario:</w:t>
      </w:r>
    </w:p>
    <w:p w14:paraId="0F5BAA97"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$0.28 Millions of dollars</w:t>
      </w:r>
    </w:p>
    <w:p w14:paraId="4AAC1056"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45FB96E6"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5FD8BF5C"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1932030B" w14:textId="77777777" w:rsidR="00740FF6" w:rsidRDefault="00740FF6" w:rsidP="006E2336">
      <w:pPr>
        <w:pStyle w:val="ListParagraph"/>
        <w:numPr>
          <w:ilvl w:val="1"/>
          <w:numId w:val="35"/>
        </w:numPr>
        <w:spacing w:before="100" w:beforeAutospacing="1" w:after="100" w:afterAutospacing="1"/>
      </w:pPr>
      <w:r>
        <w:t>Repair costs between minimum of $17,000.00 and maximum of $79,000.00.</w:t>
      </w:r>
    </w:p>
    <w:p w14:paraId="2EAB6F93"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1E4252F" w14:textId="77777777" w:rsidR="00740FF6" w:rsidRDefault="00740FF6" w:rsidP="006E2336">
      <w:pPr>
        <w:pStyle w:val="ListParagraph"/>
        <w:numPr>
          <w:ilvl w:val="1"/>
          <w:numId w:val="35"/>
        </w:numPr>
        <w:spacing w:before="100" w:beforeAutospacing="1" w:after="100" w:afterAutospacing="1"/>
      </w:pPr>
      <w:r>
        <w:t>Product type is Fresh Water."</w:t>
      </w:r>
    </w:p>
    <w:p w14:paraId="28733A31" w14:textId="77777777" w:rsidR="00740FF6" w:rsidRDefault="00740FF6" w:rsidP="006E2336">
      <w:pPr>
        <w:pStyle w:val="ListParagraph"/>
        <w:numPr>
          <w:ilvl w:val="0"/>
          <w:numId w:val="35"/>
        </w:numPr>
        <w:spacing w:before="100" w:beforeAutospacing="1" w:after="100" w:afterAutospacing="1"/>
      </w:pPr>
      <w:r>
        <w:t xml:space="preserve">"Sarnia </w:t>
      </w:r>
      <w:proofErr w:type="gramStart"/>
      <w:r>
        <w:t>8 inch</w:t>
      </w:r>
      <w:proofErr w:type="gramEnd"/>
      <w:r>
        <w:t xml:space="preserve"> Fresh Water</w:t>
      </w:r>
    </w:p>
    <w:p w14:paraId="678C3388" w14:textId="77777777" w:rsidR="00740FF6" w:rsidRDefault="00740FF6" w:rsidP="006E2336">
      <w:pPr>
        <w:pStyle w:val="ListParagraph"/>
        <w:numPr>
          <w:ilvl w:val="1"/>
          <w:numId w:val="35"/>
        </w:numPr>
        <w:spacing w:before="100" w:beforeAutospacing="1" w:after="100" w:afterAutospacing="1"/>
      </w:pPr>
      <w:r>
        <w:t>Total Cumulative Length (m):</w:t>
      </w:r>
      <w:r>
        <w:tab/>
        <w:t>7977.89</w:t>
      </w:r>
    </w:p>
    <w:p w14:paraId="08A1CF10" w14:textId="77777777" w:rsidR="00740FF6" w:rsidRDefault="00740FF6" w:rsidP="006E2336">
      <w:pPr>
        <w:pStyle w:val="ListParagraph"/>
        <w:numPr>
          <w:ilvl w:val="2"/>
          <w:numId w:val="35"/>
        </w:numPr>
        <w:spacing w:before="100" w:beforeAutospacing="1" w:after="100" w:afterAutospacing="1"/>
      </w:pPr>
      <w:r>
        <w:t>EC Method 1 :</w:t>
      </w:r>
      <w:r>
        <w:tab/>
        <w:t>7977.89</w:t>
      </w:r>
    </w:p>
    <w:p w14:paraId="42914672" w14:textId="77777777" w:rsidR="00740FF6" w:rsidRDefault="00740FF6" w:rsidP="006E2336">
      <w:pPr>
        <w:pStyle w:val="ListParagraph"/>
        <w:numPr>
          <w:ilvl w:val="1"/>
          <w:numId w:val="35"/>
        </w:numPr>
        <w:spacing w:before="100" w:beforeAutospacing="1" w:after="100" w:afterAutospacing="1"/>
      </w:pPr>
      <w:r>
        <w:t>Likelihood of failure distributed between minimum of 9.901e-01 and maximum of 9.906e-01.</w:t>
      </w:r>
    </w:p>
    <w:p w14:paraId="5A484EA4"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$0.25 Millions of dollars</w:t>
      </w:r>
    </w:p>
    <w:p w14:paraId="22FDD181" w14:textId="77777777" w:rsidR="00740FF6" w:rsidRDefault="00740FF6" w:rsidP="006E2336">
      <w:pPr>
        <w:pStyle w:val="ListParagraph"/>
        <w:numPr>
          <w:ilvl w:val="1"/>
          <w:numId w:val="35"/>
        </w:numPr>
        <w:spacing w:before="100" w:beforeAutospacing="1" w:after="100" w:afterAutospacing="1"/>
      </w:pPr>
      <w:r>
        <w:t>Leak scenario:</w:t>
      </w:r>
    </w:p>
    <w:p w14:paraId="7E5B193A"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$0.25 Millions of dollars</w:t>
      </w:r>
    </w:p>
    <w:p w14:paraId="07E3BE55"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47098AE3"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5421EF4B"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34E5FF5E" w14:textId="77777777" w:rsidR="00740FF6" w:rsidRDefault="00740FF6" w:rsidP="006E2336">
      <w:pPr>
        <w:pStyle w:val="ListParagraph"/>
        <w:numPr>
          <w:ilvl w:val="1"/>
          <w:numId w:val="35"/>
        </w:numPr>
        <w:spacing w:before="100" w:beforeAutospacing="1" w:after="100" w:afterAutospacing="1"/>
      </w:pPr>
      <w:r>
        <w:t>Rupture scenario:</w:t>
      </w:r>
    </w:p>
    <w:p w14:paraId="76827AEF"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$0.25 Millions of dollars</w:t>
      </w:r>
    </w:p>
    <w:p w14:paraId="06B30F19"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1E56F7B1"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09691154"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1ECA76B2" w14:textId="77777777" w:rsidR="00740FF6" w:rsidRDefault="00740FF6" w:rsidP="006E2336">
      <w:pPr>
        <w:pStyle w:val="ListParagraph"/>
        <w:numPr>
          <w:ilvl w:val="1"/>
          <w:numId w:val="35"/>
        </w:numPr>
        <w:spacing w:before="100" w:beforeAutospacing="1" w:after="100" w:afterAutospacing="1"/>
      </w:pPr>
      <w:r>
        <w:t>Puncture scenario:</w:t>
      </w:r>
    </w:p>
    <w:p w14:paraId="58384076"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$0.25 Millions of dollars</w:t>
      </w:r>
    </w:p>
    <w:p w14:paraId="010DD8BF"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0B40BDC1"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4DBC4897"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4B39A607" w14:textId="77777777" w:rsidR="00740FF6" w:rsidRDefault="00740FF6" w:rsidP="006E2336">
      <w:pPr>
        <w:pStyle w:val="ListParagraph"/>
        <w:numPr>
          <w:ilvl w:val="1"/>
          <w:numId w:val="35"/>
        </w:numPr>
        <w:spacing w:before="100" w:beforeAutospacing="1" w:after="100" w:afterAutospacing="1"/>
      </w:pPr>
      <w:r>
        <w:lastRenderedPageBreak/>
        <w:t>Repair costs between minimum of $14,500.00 and maximum of $50,000.00.</w:t>
      </w:r>
    </w:p>
    <w:p w14:paraId="7DA3428A"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7B3CACD4" w14:textId="77777777" w:rsidR="00740FF6" w:rsidRDefault="00740FF6" w:rsidP="006E2336">
      <w:pPr>
        <w:pStyle w:val="ListParagraph"/>
        <w:numPr>
          <w:ilvl w:val="1"/>
          <w:numId w:val="35"/>
        </w:numPr>
        <w:spacing w:before="100" w:beforeAutospacing="1" w:after="100" w:afterAutospacing="1"/>
      </w:pPr>
      <w:r>
        <w:t>Product type is Fresh Water."</w:t>
      </w:r>
    </w:p>
    <w:p w14:paraId="61BF353A" w14:textId="77777777" w:rsidR="00740FF6" w:rsidRDefault="00740FF6" w:rsidP="006E2336">
      <w:pPr>
        <w:pStyle w:val="ListParagraph"/>
        <w:numPr>
          <w:ilvl w:val="0"/>
          <w:numId w:val="35"/>
        </w:numPr>
        <w:spacing w:before="100" w:beforeAutospacing="1" w:after="100" w:afterAutospacing="1"/>
      </w:pPr>
      <w:r>
        <w:t>"UTILITY NPS 8</w:t>
      </w:r>
    </w:p>
    <w:p w14:paraId="7F69E7C7" w14:textId="77777777" w:rsidR="00740FF6" w:rsidRDefault="00740FF6" w:rsidP="006E2336">
      <w:pPr>
        <w:pStyle w:val="ListParagraph"/>
        <w:numPr>
          <w:ilvl w:val="1"/>
          <w:numId w:val="35"/>
        </w:numPr>
        <w:spacing w:before="100" w:beforeAutospacing="1" w:after="100" w:afterAutospacing="1"/>
      </w:pPr>
      <w:r>
        <w:t>Total Cumulative Length (m):</w:t>
      </w:r>
      <w:r>
        <w:tab/>
        <w:t>7825.84</w:t>
      </w:r>
    </w:p>
    <w:p w14:paraId="1CEDCB36" w14:textId="77777777" w:rsidR="00740FF6" w:rsidRDefault="00740FF6" w:rsidP="006E2336">
      <w:pPr>
        <w:pStyle w:val="ListParagraph"/>
        <w:numPr>
          <w:ilvl w:val="2"/>
          <w:numId w:val="35"/>
        </w:numPr>
        <w:spacing w:before="100" w:beforeAutospacing="1" w:after="100" w:afterAutospacing="1"/>
      </w:pPr>
      <w:r>
        <w:t>MD Method 1 :</w:t>
      </w:r>
      <w:r>
        <w:tab/>
        <w:t>7825.84</w:t>
      </w:r>
    </w:p>
    <w:p w14:paraId="69998B4A" w14:textId="77777777" w:rsidR="00740FF6" w:rsidRDefault="00740FF6" w:rsidP="006E2336">
      <w:pPr>
        <w:pStyle w:val="ListParagraph"/>
        <w:numPr>
          <w:ilvl w:val="1"/>
          <w:numId w:val="35"/>
        </w:numPr>
        <w:spacing w:before="100" w:beforeAutospacing="1" w:after="100" w:afterAutospacing="1"/>
      </w:pPr>
      <w:r>
        <w:t>Likelihood of failure distributed between minimum of 1.005e-01 and maximum of 1.262e-01.</w:t>
      </w:r>
    </w:p>
    <w:p w14:paraId="42818A52" w14:textId="77777777" w:rsidR="00740FF6" w:rsidRDefault="00740FF6" w:rsidP="006E2336">
      <w:pPr>
        <w:pStyle w:val="ListParagraph"/>
        <w:numPr>
          <w:ilvl w:val="1"/>
          <w:numId w:val="35"/>
        </w:numPr>
        <w:spacing w:before="100" w:beforeAutospacing="1" w:after="100" w:afterAutospacing="1"/>
      </w:pPr>
      <w:r>
        <w:t>Consequence of failure distributed between minimum of $2.97 and maximum of $4.66 Millions of dollars</w:t>
      </w:r>
    </w:p>
    <w:p w14:paraId="7EA44FF7" w14:textId="77777777" w:rsidR="00740FF6" w:rsidRDefault="00740FF6" w:rsidP="006E2336">
      <w:pPr>
        <w:pStyle w:val="ListParagraph"/>
        <w:numPr>
          <w:ilvl w:val="1"/>
          <w:numId w:val="35"/>
        </w:numPr>
        <w:spacing w:before="100" w:beforeAutospacing="1" w:after="100" w:afterAutospacing="1"/>
      </w:pPr>
      <w:r>
        <w:t>Leak scenario:</w:t>
      </w:r>
    </w:p>
    <w:p w14:paraId="009CB151" w14:textId="77777777" w:rsidR="00740FF6" w:rsidRDefault="00740FF6" w:rsidP="006E2336">
      <w:pPr>
        <w:pStyle w:val="ListParagraph"/>
        <w:numPr>
          <w:ilvl w:val="2"/>
          <w:numId w:val="35"/>
        </w:numPr>
        <w:spacing w:before="100" w:beforeAutospacing="1" w:after="100" w:afterAutospacing="1"/>
      </w:pPr>
      <w:r>
        <w:t>Economic Loss cost between minimum of $0.25 and maximum of $0.52 Millions of dollars</w:t>
      </w:r>
    </w:p>
    <w:p w14:paraId="164B2A33" w14:textId="77777777" w:rsidR="00740FF6" w:rsidRDefault="00740FF6" w:rsidP="006E2336">
      <w:pPr>
        <w:pStyle w:val="ListParagraph"/>
        <w:numPr>
          <w:ilvl w:val="2"/>
          <w:numId w:val="35"/>
        </w:numPr>
        <w:spacing w:before="100" w:beforeAutospacing="1" w:after="100" w:afterAutospacing="1"/>
      </w:pPr>
      <w:r>
        <w:t>No. of intersections with structures is 16.0, with minimum of $25,000.00 and maximum of $268,825.00 in cost of structures impacted.</w:t>
      </w:r>
    </w:p>
    <w:p w14:paraId="5C9E9BBA" w14:textId="77777777" w:rsidR="00740FF6" w:rsidRDefault="00740FF6" w:rsidP="006E2336">
      <w:pPr>
        <w:pStyle w:val="ListParagraph"/>
        <w:numPr>
          <w:ilvl w:val="2"/>
          <w:numId w:val="35"/>
        </w:numPr>
        <w:spacing w:before="100" w:beforeAutospacing="1" w:after="100" w:afterAutospacing="1"/>
      </w:pPr>
      <w:r>
        <w:t>Damage radius distributed between minimum of 1.99 and maximum of 1.99 meters.</w:t>
      </w:r>
    </w:p>
    <w:p w14:paraId="4BC91290" w14:textId="77777777" w:rsidR="00740FF6" w:rsidRDefault="00740FF6" w:rsidP="006E2336">
      <w:pPr>
        <w:pStyle w:val="ListParagraph"/>
        <w:numPr>
          <w:ilvl w:val="2"/>
          <w:numId w:val="35"/>
        </w:numPr>
        <w:spacing w:before="100" w:beforeAutospacing="1" w:after="100" w:afterAutospacing="1"/>
      </w:pPr>
      <w:r>
        <w:t>Product Loss costs between minimum of $40,141.48 and maximum of $40,141.48</w:t>
      </w:r>
    </w:p>
    <w:p w14:paraId="7BD9F454" w14:textId="77777777" w:rsidR="00740FF6" w:rsidRDefault="00740FF6" w:rsidP="006E2336">
      <w:pPr>
        <w:pStyle w:val="ListParagraph"/>
        <w:numPr>
          <w:ilvl w:val="1"/>
          <w:numId w:val="35"/>
        </w:numPr>
        <w:spacing w:before="100" w:beforeAutospacing="1" w:after="100" w:afterAutospacing="1"/>
      </w:pPr>
      <w:r>
        <w:t>Rupture scenario:</w:t>
      </w:r>
    </w:p>
    <w:p w14:paraId="737F286F" w14:textId="77777777" w:rsidR="00740FF6" w:rsidRDefault="00740FF6" w:rsidP="006E2336">
      <w:pPr>
        <w:pStyle w:val="ListParagraph"/>
        <w:numPr>
          <w:ilvl w:val="2"/>
          <w:numId w:val="35"/>
        </w:numPr>
        <w:spacing w:before="100" w:beforeAutospacing="1" w:after="100" w:afterAutospacing="1"/>
      </w:pPr>
      <w:r>
        <w:t>Economic Loss cost between minimum of $19.48 and maximum of $25.75 Millions of dollars</w:t>
      </w:r>
    </w:p>
    <w:p w14:paraId="703F1625" w14:textId="77777777" w:rsidR="00740FF6" w:rsidRDefault="00740FF6" w:rsidP="006E2336">
      <w:pPr>
        <w:pStyle w:val="ListParagraph"/>
        <w:numPr>
          <w:ilvl w:val="2"/>
          <w:numId w:val="35"/>
        </w:numPr>
        <w:spacing w:before="100" w:beforeAutospacing="1" w:after="100" w:afterAutospacing="1"/>
      </w:pPr>
      <w:r>
        <w:t>No. of intersections with structures is 40.0, with minimum of $25,000.00 and maximum of $6,266,540.00 in cost of structures impacted</w:t>
      </w:r>
    </w:p>
    <w:p w14:paraId="3F4171F7" w14:textId="77777777" w:rsidR="00740FF6" w:rsidRDefault="00740FF6" w:rsidP="006E2336">
      <w:pPr>
        <w:pStyle w:val="ListParagraph"/>
        <w:numPr>
          <w:ilvl w:val="2"/>
          <w:numId w:val="35"/>
        </w:numPr>
        <w:spacing w:before="100" w:beforeAutospacing="1" w:after="100" w:afterAutospacing="1"/>
      </w:pPr>
      <w:r>
        <w:t>Damage radius distributed between minimum of 78.26 and maximum of 78.26 meters.</w:t>
      </w:r>
    </w:p>
    <w:p w14:paraId="4CBDF98E" w14:textId="77777777" w:rsidR="00740FF6" w:rsidRDefault="00740FF6" w:rsidP="006E2336">
      <w:pPr>
        <w:pStyle w:val="ListParagraph"/>
        <w:numPr>
          <w:ilvl w:val="2"/>
          <w:numId w:val="35"/>
        </w:numPr>
        <w:spacing w:before="100" w:beforeAutospacing="1" w:after="100" w:afterAutospacing="1"/>
      </w:pPr>
      <w:r>
        <w:t>Product Loss costs between minimum of $19,265,442.30 and maximum of $19,265,442.30</w:t>
      </w:r>
    </w:p>
    <w:p w14:paraId="2F1B9AD9" w14:textId="77777777" w:rsidR="00740FF6" w:rsidRDefault="00740FF6" w:rsidP="006E2336">
      <w:pPr>
        <w:pStyle w:val="ListParagraph"/>
        <w:numPr>
          <w:ilvl w:val="1"/>
          <w:numId w:val="35"/>
        </w:numPr>
        <w:spacing w:before="100" w:beforeAutospacing="1" w:after="100" w:afterAutospacing="1"/>
      </w:pPr>
      <w:r>
        <w:t>Puncture scenario:</w:t>
      </w:r>
    </w:p>
    <w:p w14:paraId="51103DA3" w14:textId="77777777" w:rsidR="00740FF6" w:rsidRDefault="00740FF6" w:rsidP="006E2336">
      <w:pPr>
        <w:pStyle w:val="ListParagraph"/>
        <w:numPr>
          <w:ilvl w:val="2"/>
          <w:numId w:val="35"/>
        </w:numPr>
        <w:spacing w:before="100" w:beforeAutospacing="1" w:after="100" w:afterAutospacing="1"/>
      </w:pPr>
      <w:r>
        <w:t>Economic Loss cost between minimum of $1.53 and maximum of $5.33 Millions of dollars</w:t>
      </w:r>
    </w:p>
    <w:p w14:paraId="77198900" w14:textId="77777777" w:rsidR="00740FF6" w:rsidRDefault="00740FF6" w:rsidP="006E2336">
      <w:pPr>
        <w:pStyle w:val="ListParagraph"/>
        <w:numPr>
          <w:ilvl w:val="2"/>
          <w:numId w:val="35"/>
        </w:numPr>
        <w:spacing w:before="100" w:beforeAutospacing="1" w:after="100" w:afterAutospacing="1"/>
      </w:pPr>
      <w:r>
        <w:t>No. of intersections with structures is 45.0, with minimum of $25,000.00 and maximum of $3,792,943.00 in cost of structures impacted</w:t>
      </w:r>
    </w:p>
    <w:p w14:paraId="29A9CFB2" w14:textId="77777777" w:rsidR="00740FF6" w:rsidRDefault="00740FF6" w:rsidP="006E2336">
      <w:pPr>
        <w:pStyle w:val="ListParagraph"/>
        <w:numPr>
          <w:ilvl w:val="2"/>
          <w:numId w:val="35"/>
        </w:numPr>
        <w:spacing w:before="100" w:beforeAutospacing="1" w:after="100" w:afterAutospacing="1"/>
      </w:pPr>
      <w:r>
        <w:t>Damage radius distributed between minimum of 29.81 and maximum of 29.81 meters.</w:t>
      </w:r>
    </w:p>
    <w:p w14:paraId="72919B87" w14:textId="77777777" w:rsidR="00740FF6" w:rsidRDefault="00740FF6" w:rsidP="006E2336">
      <w:pPr>
        <w:pStyle w:val="ListParagraph"/>
        <w:numPr>
          <w:ilvl w:val="2"/>
          <w:numId w:val="35"/>
        </w:numPr>
        <w:spacing w:before="100" w:beforeAutospacing="1" w:after="100" w:afterAutospacing="1"/>
      </w:pPr>
      <w:r>
        <w:t>Product Loss costs between minimum of $1,318,957.76 and maximum of $1,318,957.76</w:t>
      </w:r>
    </w:p>
    <w:p w14:paraId="57088F44" w14:textId="77777777" w:rsidR="00740FF6" w:rsidRDefault="00740FF6" w:rsidP="006E2336">
      <w:pPr>
        <w:pStyle w:val="ListParagraph"/>
        <w:numPr>
          <w:ilvl w:val="1"/>
          <w:numId w:val="35"/>
        </w:numPr>
        <w:spacing w:before="100" w:beforeAutospacing="1" w:after="100" w:afterAutospacing="1"/>
      </w:pPr>
      <w:r>
        <w:t>Repair costs between minimum of $14,500.00 and maximum of $50,000.00.</w:t>
      </w:r>
    </w:p>
    <w:p w14:paraId="7E6CFC0A"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360E11C1" w14:textId="77777777" w:rsidR="00740FF6" w:rsidRDefault="00740FF6" w:rsidP="006E2336">
      <w:pPr>
        <w:pStyle w:val="ListParagraph"/>
        <w:numPr>
          <w:ilvl w:val="1"/>
          <w:numId w:val="35"/>
        </w:numPr>
        <w:spacing w:before="100" w:beforeAutospacing="1" w:after="100" w:afterAutospacing="1"/>
      </w:pPr>
      <w:r>
        <w:t>Product type is HVP Product."</w:t>
      </w:r>
    </w:p>
    <w:p w14:paraId="54CBF859" w14:textId="77777777" w:rsidR="00740FF6" w:rsidRDefault="00740FF6" w:rsidP="006E2336">
      <w:pPr>
        <w:pStyle w:val="ListParagraph"/>
        <w:numPr>
          <w:ilvl w:val="0"/>
          <w:numId w:val="35"/>
        </w:numPr>
        <w:spacing w:before="100" w:beforeAutospacing="1" w:after="100" w:afterAutospacing="1"/>
      </w:pPr>
      <w:r>
        <w:t>"ROCKY MOUNTAIN HOUSE TO BRETON NPS 10</w:t>
      </w:r>
    </w:p>
    <w:p w14:paraId="30034301" w14:textId="77777777" w:rsidR="00740FF6" w:rsidRDefault="00740FF6" w:rsidP="006E2336">
      <w:pPr>
        <w:pStyle w:val="ListParagraph"/>
        <w:numPr>
          <w:ilvl w:val="1"/>
          <w:numId w:val="35"/>
        </w:numPr>
        <w:spacing w:before="100" w:beforeAutospacing="1" w:after="100" w:afterAutospacing="1"/>
      </w:pPr>
      <w:r>
        <w:t>Total Cumulative Length (m):</w:t>
      </w:r>
      <w:r>
        <w:tab/>
        <w:t>7207.95</w:t>
      </w:r>
    </w:p>
    <w:p w14:paraId="082E3A95" w14:textId="77777777" w:rsidR="00740FF6" w:rsidRDefault="00740FF6" w:rsidP="006E2336">
      <w:pPr>
        <w:pStyle w:val="ListParagraph"/>
        <w:numPr>
          <w:ilvl w:val="2"/>
          <w:numId w:val="35"/>
        </w:numPr>
        <w:spacing w:before="100" w:beforeAutospacing="1" w:after="100" w:afterAutospacing="1"/>
      </w:pPr>
      <w:r>
        <w:t>SCC Method 2 :</w:t>
      </w:r>
      <w:r>
        <w:tab/>
        <w:t>59.99</w:t>
      </w:r>
    </w:p>
    <w:p w14:paraId="708A28F6" w14:textId="77777777" w:rsidR="00740FF6" w:rsidRDefault="00740FF6" w:rsidP="006E2336">
      <w:pPr>
        <w:pStyle w:val="ListParagraph"/>
        <w:numPr>
          <w:ilvl w:val="2"/>
          <w:numId w:val="35"/>
        </w:numPr>
        <w:spacing w:before="100" w:beforeAutospacing="1" w:after="100" w:afterAutospacing="1"/>
      </w:pPr>
      <w:r>
        <w:t>MD Method 2 :</w:t>
      </w:r>
      <w:r>
        <w:tab/>
        <w:t>1716.89</w:t>
      </w:r>
    </w:p>
    <w:p w14:paraId="7F526677" w14:textId="77777777" w:rsidR="00740FF6" w:rsidRDefault="00740FF6" w:rsidP="006E2336">
      <w:pPr>
        <w:pStyle w:val="ListParagraph"/>
        <w:numPr>
          <w:ilvl w:val="2"/>
          <w:numId w:val="35"/>
        </w:numPr>
        <w:spacing w:before="100" w:beforeAutospacing="1" w:after="100" w:afterAutospacing="1"/>
      </w:pPr>
      <w:r>
        <w:t>CSCC Method 2 :</w:t>
      </w:r>
      <w:r>
        <w:tab/>
        <w:t>5431.07</w:t>
      </w:r>
    </w:p>
    <w:p w14:paraId="1731E23D" w14:textId="77777777" w:rsidR="00740FF6" w:rsidRDefault="00740FF6" w:rsidP="006E2336">
      <w:pPr>
        <w:pStyle w:val="ListParagraph"/>
        <w:numPr>
          <w:ilvl w:val="1"/>
          <w:numId w:val="35"/>
        </w:numPr>
        <w:spacing w:before="100" w:beforeAutospacing="1" w:after="100" w:afterAutospacing="1"/>
      </w:pPr>
      <w:r>
        <w:t>Likelihood of failure distributed between minimum of 1.008e-01 and maximum of 8.709e-01.</w:t>
      </w:r>
    </w:p>
    <w:p w14:paraId="6FC0ED23" w14:textId="77777777" w:rsidR="00740FF6" w:rsidRDefault="00740FF6" w:rsidP="006E2336">
      <w:pPr>
        <w:pStyle w:val="ListParagraph"/>
        <w:numPr>
          <w:ilvl w:val="1"/>
          <w:numId w:val="35"/>
        </w:numPr>
        <w:spacing w:before="100" w:beforeAutospacing="1" w:after="100" w:afterAutospacing="1"/>
      </w:pPr>
      <w:r>
        <w:t>Consequence of failure distributed between minimum of $2.35 and maximum of $19.93 Millions of dollars</w:t>
      </w:r>
    </w:p>
    <w:p w14:paraId="575653A5" w14:textId="77777777" w:rsidR="00740FF6" w:rsidRDefault="00740FF6" w:rsidP="006E2336">
      <w:pPr>
        <w:pStyle w:val="ListParagraph"/>
        <w:numPr>
          <w:ilvl w:val="1"/>
          <w:numId w:val="35"/>
        </w:numPr>
        <w:spacing w:before="100" w:beforeAutospacing="1" w:after="100" w:afterAutospacing="1"/>
      </w:pPr>
      <w:r>
        <w:lastRenderedPageBreak/>
        <w:t>Leak scenario:</w:t>
      </w:r>
    </w:p>
    <w:p w14:paraId="25D3CB91" w14:textId="77777777" w:rsidR="00740FF6" w:rsidRDefault="00740FF6" w:rsidP="006E2336">
      <w:pPr>
        <w:pStyle w:val="ListParagraph"/>
        <w:numPr>
          <w:ilvl w:val="2"/>
          <w:numId w:val="35"/>
        </w:numPr>
        <w:spacing w:before="100" w:beforeAutospacing="1" w:after="100" w:afterAutospacing="1"/>
      </w:pPr>
      <w:r>
        <w:t>Economic Loss cost between minimum of $0.27 and maximum of $0.62 Millions of dollars</w:t>
      </w:r>
    </w:p>
    <w:p w14:paraId="49353F5C" w14:textId="77777777" w:rsidR="00740FF6" w:rsidRDefault="00740FF6" w:rsidP="006E2336">
      <w:pPr>
        <w:pStyle w:val="ListParagraph"/>
        <w:numPr>
          <w:ilvl w:val="2"/>
          <w:numId w:val="35"/>
        </w:numPr>
        <w:spacing w:before="100" w:beforeAutospacing="1" w:after="100" w:afterAutospacing="1"/>
      </w:pPr>
      <w:r>
        <w:t>No. of intersections with structures is 16.0, with minimum of $25,000.00 and maximum of $339,600.00 in cost of structures impacted.</w:t>
      </w:r>
    </w:p>
    <w:p w14:paraId="1ACC836B" w14:textId="77777777" w:rsidR="00740FF6" w:rsidRDefault="00740FF6" w:rsidP="006E2336">
      <w:pPr>
        <w:pStyle w:val="ListParagraph"/>
        <w:numPr>
          <w:ilvl w:val="2"/>
          <w:numId w:val="35"/>
        </w:numPr>
        <w:spacing w:before="100" w:beforeAutospacing="1" w:after="100" w:afterAutospacing="1"/>
      </w:pPr>
      <w:r>
        <w:t>Damage radius distributed between minimum of 2.2 and maximum of 2.43 meters.</w:t>
      </w:r>
    </w:p>
    <w:p w14:paraId="32DA4EED" w14:textId="77777777" w:rsidR="00740FF6" w:rsidRDefault="00740FF6" w:rsidP="006E2336">
      <w:pPr>
        <w:pStyle w:val="ListParagraph"/>
        <w:numPr>
          <w:ilvl w:val="2"/>
          <w:numId w:val="35"/>
        </w:numPr>
        <w:spacing w:before="100" w:beforeAutospacing="1" w:after="100" w:afterAutospacing="1"/>
      </w:pPr>
      <w:r>
        <w:t>Product Loss costs between minimum of $49,027.76 and maximum of $59,691.29</w:t>
      </w:r>
    </w:p>
    <w:p w14:paraId="7C12B6A1" w14:textId="77777777" w:rsidR="00740FF6" w:rsidRDefault="00740FF6" w:rsidP="006E2336">
      <w:pPr>
        <w:pStyle w:val="ListParagraph"/>
        <w:numPr>
          <w:ilvl w:val="1"/>
          <w:numId w:val="35"/>
        </w:numPr>
        <w:spacing w:before="100" w:beforeAutospacing="1" w:after="100" w:afterAutospacing="1"/>
      </w:pPr>
      <w:r>
        <w:t>Rupture scenario:</w:t>
      </w:r>
    </w:p>
    <w:p w14:paraId="74F54B33" w14:textId="77777777" w:rsidR="00740FF6" w:rsidRDefault="00740FF6" w:rsidP="006E2336">
      <w:pPr>
        <w:pStyle w:val="ListParagraph"/>
        <w:numPr>
          <w:ilvl w:val="2"/>
          <w:numId w:val="35"/>
        </w:numPr>
        <w:spacing w:before="100" w:beforeAutospacing="1" w:after="100" w:afterAutospacing="1"/>
      </w:pPr>
      <w:r>
        <w:t>Economic Loss cost between minimum of $36.77 and maximum of $73.79 Millions of dollars</w:t>
      </w:r>
    </w:p>
    <w:p w14:paraId="0152E887" w14:textId="77777777" w:rsidR="00740FF6" w:rsidRDefault="00740FF6" w:rsidP="006E2336">
      <w:pPr>
        <w:pStyle w:val="ListParagraph"/>
        <w:numPr>
          <w:ilvl w:val="2"/>
          <w:numId w:val="35"/>
        </w:numPr>
        <w:spacing w:before="100" w:beforeAutospacing="1" w:after="100" w:afterAutospacing="1"/>
      </w:pPr>
      <w:r>
        <w:t>No. of intersections with structures is 105.0, with minimum of $25,000.00 and maximum of $29,065,968.00 in cost of structures impacted</w:t>
      </w:r>
    </w:p>
    <w:p w14:paraId="64AF4667" w14:textId="77777777" w:rsidR="00740FF6" w:rsidRDefault="00740FF6" w:rsidP="006E2336">
      <w:pPr>
        <w:pStyle w:val="ListParagraph"/>
        <w:numPr>
          <w:ilvl w:val="2"/>
          <w:numId w:val="35"/>
        </w:numPr>
        <w:spacing w:before="100" w:beforeAutospacing="1" w:after="100" w:afterAutospacing="1"/>
      </w:pPr>
      <w:r>
        <w:t>Damage radius distributed between minimum of 98.56 and maximum of 105.79 meters.</w:t>
      </w:r>
    </w:p>
    <w:p w14:paraId="332CC293" w14:textId="77777777" w:rsidR="00740FF6" w:rsidRDefault="00740FF6" w:rsidP="006E2336">
      <w:pPr>
        <w:pStyle w:val="ListParagraph"/>
        <w:numPr>
          <w:ilvl w:val="2"/>
          <w:numId w:val="35"/>
        </w:numPr>
        <w:spacing w:before="100" w:beforeAutospacing="1" w:after="100" w:afterAutospacing="1"/>
      </w:pPr>
      <w:r>
        <w:t>Product Loss costs between minimum of $36,553,283.29 and maximum of $44,503,622.40</w:t>
      </w:r>
    </w:p>
    <w:p w14:paraId="57314895" w14:textId="77777777" w:rsidR="00740FF6" w:rsidRDefault="00740FF6" w:rsidP="006E2336">
      <w:pPr>
        <w:pStyle w:val="ListParagraph"/>
        <w:numPr>
          <w:ilvl w:val="1"/>
          <w:numId w:val="35"/>
        </w:numPr>
        <w:spacing w:before="100" w:beforeAutospacing="1" w:after="100" w:afterAutospacing="1"/>
      </w:pPr>
      <w:r>
        <w:t>Puncture scenario:</w:t>
      </w:r>
    </w:p>
    <w:p w14:paraId="18BA6B66" w14:textId="77777777" w:rsidR="00740FF6" w:rsidRDefault="00740FF6" w:rsidP="006E2336">
      <w:pPr>
        <w:pStyle w:val="ListParagraph"/>
        <w:numPr>
          <w:ilvl w:val="2"/>
          <w:numId w:val="35"/>
        </w:numPr>
        <w:spacing w:before="100" w:beforeAutospacing="1" w:after="100" w:afterAutospacing="1"/>
      </w:pPr>
      <w:r>
        <w:t>Economic Loss cost between minimum of $1.83 and maximum of $2.52 Millions of dollars</w:t>
      </w:r>
    </w:p>
    <w:p w14:paraId="42B6F7C7" w14:textId="77777777" w:rsidR="00740FF6" w:rsidRDefault="00740FF6" w:rsidP="006E2336">
      <w:pPr>
        <w:pStyle w:val="ListParagraph"/>
        <w:numPr>
          <w:ilvl w:val="2"/>
          <w:numId w:val="35"/>
        </w:numPr>
        <w:spacing w:before="100" w:beforeAutospacing="1" w:after="100" w:afterAutospacing="1"/>
      </w:pPr>
      <w:r>
        <w:t>No. of intersections with structures is 60.0, with minimum of $25,000.00 and maximum of $339,600.00 in cost of structures impacted</w:t>
      </w:r>
    </w:p>
    <w:p w14:paraId="004C7154" w14:textId="77777777" w:rsidR="00740FF6" w:rsidRDefault="00740FF6" w:rsidP="006E2336">
      <w:pPr>
        <w:pStyle w:val="ListParagraph"/>
        <w:numPr>
          <w:ilvl w:val="2"/>
          <w:numId w:val="35"/>
        </w:numPr>
        <w:spacing w:before="100" w:beforeAutospacing="1" w:after="100" w:afterAutospacing="1"/>
      </w:pPr>
      <w:r>
        <w:t>Damage radius distributed between minimum of 32.03 and maximum of 34.38 meters.</w:t>
      </w:r>
    </w:p>
    <w:p w14:paraId="0FA44370" w14:textId="77777777" w:rsidR="00740FF6" w:rsidRDefault="00740FF6" w:rsidP="006E2336">
      <w:pPr>
        <w:pStyle w:val="ListParagraph"/>
        <w:numPr>
          <w:ilvl w:val="2"/>
          <w:numId w:val="35"/>
        </w:numPr>
        <w:spacing w:before="100" w:beforeAutospacing="1" w:after="100" w:afterAutospacing="1"/>
      </w:pPr>
      <w:r>
        <w:t>Product Loss costs between minimum of $1,610,940.77 and maximum of $1,961,320.39</w:t>
      </w:r>
    </w:p>
    <w:p w14:paraId="2BBBE1B4" w14:textId="77777777" w:rsidR="00740FF6" w:rsidRDefault="00740FF6" w:rsidP="006E2336">
      <w:pPr>
        <w:pStyle w:val="ListParagraph"/>
        <w:numPr>
          <w:ilvl w:val="1"/>
          <w:numId w:val="35"/>
        </w:numPr>
        <w:spacing w:before="100" w:beforeAutospacing="1" w:after="100" w:afterAutospacing="1"/>
      </w:pPr>
      <w:r>
        <w:t>Repair costs between minimum of $17,000.00 and maximum of $79,000.00.</w:t>
      </w:r>
    </w:p>
    <w:p w14:paraId="61CE7935"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490CC8DC" w14:textId="77777777" w:rsidR="00740FF6" w:rsidRDefault="00740FF6" w:rsidP="006E2336">
      <w:pPr>
        <w:pStyle w:val="ListParagraph"/>
        <w:numPr>
          <w:ilvl w:val="1"/>
          <w:numId w:val="35"/>
        </w:numPr>
        <w:spacing w:before="100" w:beforeAutospacing="1" w:after="100" w:afterAutospacing="1"/>
      </w:pPr>
      <w:r>
        <w:t>Product type is HVP Product."</w:t>
      </w:r>
    </w:p>
    <w:p w14:paraId="0A827B43" w14:textId="77777777" w:rsidR="00740FF6" w:rsidRDefault="00740FF6" w:rsidP="006E2336">
      <w:pPr>
        <w:pStyle w:val="ListParagraph"/>
        <w:numPr>
          <w:ilvl w:val="0"/>
          <w:numId w:val="35"/>
        </w:numPr>
        <w:spacing w:before="100" w:beforeAutospacing="1" w:after="100" w:afterAutospacing="1"/>
      </w:pPr>
      <w:r>
        <w:t>"EMPRESS WATER LINE NPS 10</w:t>
      </w:r>
    </w:p>
    <w:p w14:paraId="4ABF7CED" w14:textId="77777777" w:rsidR="00740FF6" w:rsidRDefault="00740FF6" w:rsidP="006E2336">
      <w:pPr>
        <w:pStyle w:val="ListParagraph"/>
        <w:numPr>
          <w:ilvl w:val="1"/>
          <w:numId w:val="35"/>
        </w:numPr>
        <w:spacing w:before="100" w:beforeAutospacing="1" w:after="100" w:afterAutospacing="1"/>
      </w:pPr>
      <w:r>
        <w:t>Total Cumulative Length (m):</w:t>
      </w:r>
      <w:r>
        <w:tab/>
        <w:t>6987.6</w:t>
      </w:r>
    </w:p>
    <w:p w14:paraId="2F2863CB" w14:textId="77777777" w:rsidR="00740FF6" w:rsidRDefault="00740FF6" w:rsidP="006E2336">
      <w:pPr>
        <w:pStyle w:val="ListParagraph"/>
        <w:numPr>
          <w:ilvl w:val="2"/>
          <w:numId w:val="35"/>
        </w:numPr>
        <w:spacing w:before="100" w:beforeAutospacing="1" w:after="100" w:afterAutospacing="1"/>
      </w:pPr>
      <w:r>
        <w:t>EC Method 1 :</w:t>
      </w:r>
      <w:r>
        <w:tab/>
        <w:t>6987.6</w:t>
      </w:r>
    </w:p>
    <w:p w14:paraId="3B893877" w14:textId="77777777" w:rsidR="00740FF6" w:rsidRDefault="00740FF6" w:rsidP="006E2336">
      <w:pPr>
        <w:pStyle w:val="ListParagraph"/>
        <w:numPr>
          <w:ilvl w:val="1"/>
          <w:numId w:val="35"/>
        </w:numPr>
        <w:spacing w:before="100" w:beforeAutospacing="1" w:after="100" w:afterAutospacing="1"/>
      </w:pPr>
      <w:r>
        <w:t>Likelihood of failure distributed between minimum of 9.901e-01 and maximum of 9.904e-01.</w:t>
      </w:r>
    </w:p>
    <w:p w14:paraId="1A47FF48"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$0.28 Millions of dollars</w:t>
      </w:r>
    </w:p>
    <w:p w14:paraId="57191CA9" w14:textId="77777777" w:rsidR="00740FF6" w:rsidRDefault="00740FF6" w:rsidP="006E2336">
      <w:pPr>
        <w:pStyle w:val="ListParagraph"/>
        <w:numPr>
          <w:ilvl w:val="1"/>
          <w:numId w:val="35"/>
        </w:numPr>
        <w:spacing w:before="100" w:beforeAutospacing="1" w:after="100" w:afterAutospacing="1"/>
      </w:pPr>
      <w:r>
        <w:t>Leak scenario:</w:t>
      </w:r>
    </w:p>
    <w:p w14:paraId="796D5F60"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$0.28 Millions of dollars</w:t>
      </w:r>
    </w:p>
    <w:p w14:paraId="73F0D9DC"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79E2D404"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0DEC8A7A"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468928E3" w14:textId="77777777" w:rsidR="00740FF6" w:rsidRDefault="00740FF6" w:rsidP="006E2336">
      <w:pPr>
        <w:pStyle w:val="ListParagraph"/>
        <w:numPr>
          <w:ilvl w:val="1"/>
          <w:numId w:val="35"/>
        </w:numPr>
        <w:spacing w:before="100" w:beforeAutospacing="1" w:after="100" w:afterAutospacing="1"/>
      </w:pPr>
      <w:r>
        <w:t>Rupture scenario:</w:t>
      </w:r>
    </w:p>
    <w:p w14:paraId="16F259A5"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$0.28 Millions of dollars</w:t>
      </w:r>
    </w:p>
    <w:p w14:paraId="6A65C5DD" w14:textId="77777777" w:rsidR="00740FF6" w:rsidRDefault="00740FF6" w:rsidP="006E2336">
      <w:pPr>
        <w:pStyle w:val="ListParagraph"/>
        <w:numPr>
          <w:ilvl w:val="2"/>
          <w:numId w:val="35"/>
        </w:numPr>
        <w:spacing w:before="100" w:beforeAutospacing="1" w:after="100" w:afterAutospacing="1"/>
      </w:pPr>
      <w:r>
        <w:lastRenderedPageBreak/>
        <w:t>No. of intersections with structures is 0.0, with minimum of $nan and maximum of $nan in cost of structures impacted</w:t>
      </w:r>
    </w:p>
    <w:p w14:paraId="5D648E98"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75BF38DA"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43F50904" w14:textId="77777777" w:rsidR="00740FF6" w:rsidRDefault="00740FF6" w:rsidP="006E2336">
      <w:pPr>
        <w:pStyle w:val="ListParagraph"/>
        <w:numPr>
          <w:ilvl w:val="1"/>
          <w:numId w:val="35"/>
        </w:numPr>
        <w:spacing w:before="100" w:beforeAutospacing="1" w:after="100" w:afterAutospacing="1"/>
      </w:pPr>
      <w:r>
        <w:t>Puncture scenario:</w:t>
      </w:r>
    </w:p>
    <w:p w14:paraId="2A67C82E"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$0.28 Millions of dollars</w:t>
      </w:r>
    </w:p>
    <w:p w14:paraId="6A774B80"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7D984F94"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5731D80D"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2E3A4B28" w14:textId="77777777" w:rsidR="00740FF6" w:rsidRDefault="00740FF6" w:rsidP="006E2336">
      <w:pPr>
        <w:pStyle w:val="ListParagraph"/>
        <w:numPr>
          <w:ilvl w:val="1"/>
          <w:numId w:val="35"/>
        </w:numPr>
        <w:spacing w:before="100" w:beforeAutospacing="1" w:after="100" w:afterAutospacing="1"/>
      </w:pPr>
      <w:r>
        <w:t>Repair costs between minimum of $17,000.00 and maximum of $79,000.00.</w:t>
      </w:r>
    </w:p>
    <w:p w14:paraId="0D620E9B"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5D71852" w14:textId="77777777" w:rsidR="00740FF6" w:rsidRDefault="00740FF6" w:rsidP="006E2336">
      <w:pPr>
        <w:pStyle w:val="ListParagraph"/>
        <w:numPr>
          <w:ilvl w:val="1"/>
          <w:numId w:val="35"/>
        </w:numPr>
        <w:spacing w:before="100" w:beforeAutospacing="1" w:after="100" w:afterAutospacing="1"/>
      </w:pPr>
      <w:r>
        <w:t>Product type is Fresh Water."</w:t>
      </w:r>
    </w:p>
    <w:p w14:paraId="27CCA442" w14:textId="77777777" w:rsidR="00740FF6" w:rsidRDefault="00740FF6" w:rsidP="006E2336">
      <w:pPr>
        <w:pStyle w:val="ListParagraph"/>
        <w:numPr>
          <w:ilvl w:val="0"/>
          <w:numId w:val="35"/>
        </w:numPr>
        <w:spacing w:before="100" w:beforeAutospacing="1" w:after="100" w:afterAutospacing="1"/>
      </w:pPr>
      <w:r>
        <w:t>"EMPRESS WASTE WATER DISCHARGE NPS 10</w:t>
      </w:r>
    </w:p>
    <w:p w14:paraId="70C640BB" w14:textId="77777777" w:rsidR="00740FF6" w:rsidRDefault="00740FF6" w:rsidP="006E2336">
      <w:pPr>
        <w:pStyle w:val="ListParagraph"/>
        <w:numPr>
          <w:ilvl w:val="1"/>
          <w:numId w:val="35"/>
        </w:numPr>
        <w:spacing w:before="100" w:beforeAutospacing="1" w:after="100" w:afterAutospacing="1"/>
      </w:pPr>
      <w:r>
        <w:t>Total Cumulative Length (m):</w:t>
      </w:r>
      <w:r>
        <w:tab/>
        <w:t>6957.2</w:t>
      </w:r>
    </w:p>
    <w:p w14:paraId="00AE2E17" w14:textId="77777777" w:rsidR="00740FF6" w:rsidRDefault="00740FF6" w:rsidP="006E2336">
      <w:pPr>
        <w:pStyle w:val="ListParagraph"/>
        <w:numPr>
          <w:ilvl w:val="2"/>
          <w:numId w:val="35"/>
        </w:numPr>
        <w:spacing w:before="100" w:beforeAutospacing="1" w:after="100" w:afterAutospacing="1"/>
      </w:pPr>
      <w:r>
        <w:t>IC Method 1 :</w:t>
      </w:r>
      <w:r>
        <w:tab/>
        <w:t>6957.2</w:t>
      </w:r>
    </w:p>
    <w:p w14:paraId="352AC80D" w14:textId="77777777" w:rsidR="00740FF6" w:rsidRDefault="00740FF6" w:rsidP="006E2336">
      <w:pPr>
        <w:pStyle w:val="ListParagraph"/>
        <w:numPr>
          <w:ilvl w:val="1"/>
          <w:numId w:val="35"/>
        </w:numPr>
        <w:spacing w:before="100" w:beforeAutospacing="1" w:after="100" w:afterAutospacing="1"/>
      </w:pPr>
      <w:r>
        <w:t>Likelihood of failure distributed between minimum of 9.458e-01 and maximum of 9.484e-01.</w:t>
      </w:r>
    </w:p>
    <w:p w14:paraId="45496E32"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$0.28 Millions of dollars</w:t>
      </w:r>
    </w:p>
    <w:p w14:paraId="2D15407B" w14:textId="77777777" w:rsidR="00740FF6" w:rsidRDefault="00740FF6" w:rsidP="006E2336">
      <w:pPr>
        <w:pStyle w:val="ListParagraph"/>
        <w:numPr>
          <w:ilvl w:val="1"/>
          <w:numId w:val="35"/>
        </w:numPr>
        <w:spacing w:before="100" w:beforeAutospacing="1" w:after="100" w:afterAutospacing="1"/>
      </w:pPr>
      <w:r>
        <w:t>Leak scenario:</w:t>
      </w:r>
    </w:p>
    <w:p w14:paraId="2357756B"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$0.28 Millions of dollars</w:t>
      </w:r>
    </w:p>
    <w:p w14:paraId="6D404F54"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573031F7"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6EF9B2A9"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7C47E6BE" w14:textId="77777777" w:rsidR="00740FF6" w:rsidRDefault="00740FF6" w:rsidP="006E2336">
      <w:pPr>
        <w:pStyle w:val="ListParagraph"/>
        <w:numPr>
          <w:ilvl w:val="1"/>
          <w:numId w:val="35"/>
        </w:numPr>
        <w:spacing w:before="100" w:beforeAutospacing="1" w:after="100" w:afterAutospacing="1"/>
      </w:pPr>
      <w:r>
        <w:t>Rupture scenario:</w:t>
      </w:r>
    </w:p>
    <w:p w14:paraId="6D6BEFD8"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$0.28 Millions of dollars</w:t>
      </w:r>
    </w:p>
    <w:p w14:paraId="60DD362A"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2173DD79"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75043A3A"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3E3ACA04" w14:textId="77777777" w:rsidR="00740FF6" w:rsidRDefault="00740FF6" w:rsidP="006E2336">
      <w:pPr>
        <w:pStyle w:val="ListParagraph"/>
        <w:numPr>
          <w:ilvl w:val="1"/>
          <w:numId w:val="35"/>
        </w:numPr>
        <w:spacing w:before="100" w:beforeAutospacing="1" w:after="100" w:afterAutospacing="1"/>
      </w:pPr>
      <w:r>
        <w:t>Puncture scenario:</w:t>
      </w:r>
    </w:p>
    <w:p w14:paraId="7064DA89"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$0.28 Millions of dollars</w:t>
      </w:r>
    </w:p>
    <w:p w14:paraId="6820A6DD"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47AE581B"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0676EC43"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1B5281C3" w14:textId="77777777" w:rsidR="00740FF6" w:rsidRDefault="00740FF6" w:rsidP="006E2336">
      <w:pPr>
        <w:pStyle w:val="ListParagraph"/>
        <w:numPr>
          <w:ilvl w:val="1"/>
          <w:numId w:val="35"/>
        </w:numPr>
        <w:spacing w:before="100" w:beforeAutospacing="1" w:after="100" w:afterAutospacing="1"/>
      </w:pPr>
      <w:r>
        <w:t>Repair costs between minimum of $17,000.00 and maximum of $79,000.00.</w:t>
      </w:r>
    </w:p>
    <w:p w14:paraId="4748CAE4"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4E9C5762" w14:textId="77777777" w:rsidR="00740FF6" w:rsidRDefault="00740FF6" w:rsidP="006E2336">
      <w:pPr>
        <w:pStyle w:val="ListParagraph"/>
        <w:numPr>
          <w:ilvl w:val="1"/>
          <w:numId w:val="35"/>
        </w:numPr>
        <w:spacing w:before="100" w:beforeAutospacing="1" w:after="100" w:afterAutospacing="1"/>
      </w:pPr>
      <w:r>
        <w:lastRenderedPageBreak/>
        <w:t>Product type is WATER DISPOSAL."</w:t>
      </w:r>
    </w:p>
    <w:p w14:paraId="5ED11A2D" w14:textId="77777777" w:rsidR="00740FF6" w:rsidRDefault="00740FF6" w:rsidP="006E2336">
      <w:pPr>
        <w:pStyle w:val="ListParagraph"/>
        <w:numPr>
          <w:ilvl w:val="0"/>
          <w:numId w:val="35"/>
        </w:numPr>
        <w:spacing w:before="100" w:beforeAutospacing="1" w:after="100" w:afterAutospacing="1"/>
      </w:pPr>
      <w:r>
        <w:t xml:space="preserve">"NPS12 </w:t>
      </w:r>
      <w:proofErr w:type="spellStart"/>
      <w:r>
        <w:t>Hartell</w:t>
      </w:r>
      <w:proofErr w:type="spellEnd"/>
      <w:r>
        <w:t xml:space="preserve"> to Pincher Creek From 2-29-19-2-W5 </w:t>
      </w:r>
      <w:proofErr w:type="gramStart"/>
      <w:r>
        <w:t>To</w:t>
      </w:r>
      <w:proofErr w:type="gramEnd"/>
      <w:r>
        <w:t xml:space="preserve"> 16-14-4-29-W4</w:t>
      </w:r>
    </w:p>
    <w:p w14:paraId="16E60671" w14:textId="77777777" w:rsidR="00740FF6" w:rsidRDefault="00740FF6" w:rsidP="006E2336">
      <w:pPr>
        <w:pStyle w:val="ListParagraph"/>
        <w:numPr>
          <w:ilvl w:val="1"/>
          <w:numId w:val="35"/>
        </w:numPr>
        <w:spacing w:before="100" w:beforeAutospacing="1" w:after="100" w:afterAutospacing="1"/>
      </w:pPr>
      <w:r>
        <w:t>Total Cumulative Length (m):</w:t>
      </w:r>
      <w:r>
        <w:tab/>
        <w:t>5921.75</w:t>
      </w:r>
    </w:p>
    <w:p w14:paraId="1191EB94" w14:textId="77777777" w:rsidR="00740FF6" w:rsidRDefault="00740FF6" w:rsidP="006E2336">
      <w:pPr>
        <w:pStyle w:val="ListParagraph"/>
        <w:numPr>
          <w:ilvl w:val="2"/>
          <w:numId w:val="35"/>
        </w:numPr>
        <w:spacing w:before="100" w:beforeAutospacing="1" w:after="100" w:afterAutospacing="1"/>
      </w:pPr>
      <w:r>
        <w:t>MD Method 2 :</w:t>
      </w:r>
      <w:r>
        <w:tab/>
        <w:t>5891.75</w:t>
      </w:r>
    </w:p>
    <w:p w14:paraId="26074E08" w14:textId="77777777" w:rsidR="00740FF6" w:rsidRDefault="00740FF6" w:rsidP="006E2336">
      <w:pPr>
        <w:pStyle w:val="ListParagraph"/>
        <w:numPr>
          <w:ilvl w:val="2"/>
          <w:numId w:val="35"/>
        </w:numPr>
        <w:spacing w:before="100" w:beforeAutospacing="1" w:after="100" w:afterAutospacing="1"/>
      </w:pPr>
      <w:r>
        <w:t>RES :</w:t>
      </w:r>
      <w:r>
        <w:tab/>
        <w:t>30.0</w:t>
      </w:r>
    </w:p>
    <w:p w14:paraId="01494467" w14:textId="77777777" w:rsidR="00740FF6" w:rsidRDefault="00740FF6" w:rsidP="006E2336">
      <w:pPr>
        <w:pStyle w:val="ListParagraph"/>
        <w:numPr>
          <w:ilvl w:val="1"/>
          <w:numId w:val="35"/>
        </w:numPr>
        <w:spacing w:before="100" w:beforeAutospacing="1" w:after="100" w:afterAutospacing="1"/>
      </w:pPr>
      <w:r>
        <w:t>Likelihood of failure distributed between minimum of 1.108e-01 and maximum of 1.000e+00.</w:t>
      </w:r>
    </w:p>
    <w:p w14:paraId="72D1DF6F" w14:textId="77777777" w:rsidR="00740FF6" w:rsidRDefault="00740FF6" w:rsidP="006E2336">
      <w:pPr>
        <w:pStyle w:val="ListParagraph"/>
        <w:numPr>
          <w:ilvl w:val="1"/>
          <w:numId w:val="35"/>
        </w:numPr>
        <w:spacing w:before="100" w:beforeAutospacing="1" w:after="100" w:afterAutospacing="1"/>
      </w:pPr>
      <w:r>
        <w:t>Consequence of failure distributed between minimum of $0.85 and maximum of $1.11 Millions of dollars</w:t>
      </w:r>
    </w:p>
    <w:p w14:paraId="7875921E" w14:textId="77777777" w:rsidR="00740FF6" w:rsidRDefault="00740FF6" w:rsidP="006E2336">
      <w:pPr>
        <w:pStyle w:val="ListParagraph"/>
        <w:numPr>
          <w:ilvl w:val="1"/>
          <w:numId w:val="35"/>
        </w:numPr>
        <w:spacing w:before="100" w:beforeAutospacing="1" w:after="100" w:afterAutospacing="1"/>
      </w:pPr>
      <w:r>
        <w:t>Leak scenario:</w:t>
      </w:r>
    </w:p>
    <w:p w14:paraId="51738AC0" w14:textId="77777777" w:rsidR="00740FF6" w:rsidRDefault="00740FF6" w:rsidP="006E2336">
      <w:pPr>
        <w:pStyle w:val="ListParagraph"/>
        <w:numPr>
          <w:ilvl w:val="2"/>
          <w:numId w:val="35"/>
        </w:numPr>
        <w:spacing w:before="100" w:beforeAutospacing="1" w:after="100" w:afterAutospacing="1"/>
      </w:pPr>
      <w:r>
        <w:t>Economic Loss cost between minimum of $0.85 and maximum of $0.99 Millions of dollars</w:t>
      </w:r>
    </w:p>
    <w:p w14:paraId="589EB959" w14:textId="77777777" w:rsidR="00740FF6" w:rsidRDefault="00740FF6" w:rsidP="006E2336">
      <w:pPr>
        <w:pStyle w:val="ListParagraph"/>
        <w:numPr>
          <w:ilvl w:val="2"/>
          <w:numId w:val="35"/>
        </w:numPr>
        <w:spacing w:before="100" w:beforeAutospacing="1" w:after="100" w:afterAutospacing="1"/>
      </w:pPr>
      <w:r>
        <w:t>No. of intersections with structures is 24.0, with minimum of $nan and maximum of $nan in cost of structures impacted.</w:t>
      </w:r>
    </w:p>
    <w:p w14:paraId="5C395DC0" w14:textId="77777777" w:rsidR="00740FF6" w:rsidRDefault="00740FF6" w:rsidP="006E2336">
      <w:pPr>
        <w:pStyle w:val="ListParagraph"/>
        <w:numPr>
          <w:ilvl w:val="2"/>
          <w:numId w:val="35"/>
        </w:numPr>
        <w:spacing w:before="100" w:beforeAutospacing="1" w:after="100" w:afterAutospacing="1"/>
      </w:pPr>
      <w:r>
        <w:t>Damage radius distributed between minimum of 2.18 and maximum of 2.47 meters.</w:t>
      </w:r>
    </w:p>
    <w:p w14:paraId="1FCE8776" w14:textId="77777777" w:rsidR="00740FF6" w:rsidRDefault="00740FF6" w:rsidP="006E2336">
      <w:pPr>
        <w:pStyle w:val="ListParagraph"/>
        <w:numPr>
          <w:ilvl w:val="2"/>
          <w:numId w:val="35"/>
        </w:numPr>
        <w:spacing w:before="100" w:beforeAutospacing="1" w:after="100" w:afterAutospacing="1"/>
      </w:pPr>
      <w:r>
        <w:t>Product Loss costs between minimum of $1,697.16 and maximum of $2,711.24</w:t>
      </w:r>
    </w:p>
    <w:p w14:paraId="512F853F" w14:textId="77777777" w:rsidR="00740FF6" w:rsidRDefault="00740FF6" w:rsidP="006E2336">
      <w:pPr>
        <w:pStyle w:val="ListParagraph"/>
        <w:numPr>
          <w:ilvl w:val="1"/>
          <w:numId w:val="35"/>
        </w:numPr>
        <w:spacing w:before="100" w:beforeAutospacing="1" w:after="100" w:afterAutospacing="1"/>
      </w:pPr>
      <w:r>
        <w:t>Rupture scenario:</w:t>
      </w:r>
    </w:p>
    <w:p w14:paraId="27179163" w14:textId="77777777" w:rsidR="00740FF6" w:rsidRDefault="00740FF6" w:rsidP="006E2336">
      <w:pPr>
        <w:pStyle w:val="ListParagraph"/>
        <w:numPr>
          <w:ilvl w:val="2"/>
          <w:numId w:val="35"/>
        </w:numPr>
        <w:spacing w:before="100" w:beforeAutospacing="1" w:after="100" w:afterAutospacing="1"/>
      </w:pPr>
      <w:r>
        <w:t>Economic Loss cost between minimum of $0.88 and maximum of $2.44 Millions of dollars</w:t>
      </w:r>
    </w:p>
    <w:p w14:paraId="4E315217" w14:textId="77777777" w:rsidR="00740FF6" w:rsidRDefault="00740FF6" w:rsidP="006E2336">
      <w:pPr>
        <w:pStyle w:val="ListParagraph"/>
        <w:numPr>
          <w:ilvl w:val="2"/>
          <w:numId w:val="35"/>
        </w:numPr>
        <w:spacing w:before="100" w:beforeAutospacing="1" w:after="100" w:afterAutospacing="1"/>
      </w:pPr>
      <w:r>
        <w:t>No. of intersections with structures is 60.0, with minimum of $25,000.00 and maximum of $1,500,000.00 in cost of structures impacted</w:t>
      </w:r>
    </w:p>
    <w:p w14:paraId="55270F00" w14:textId="77777777" w:rsidR="00740FF6" w:rsidRDefault="00740FF6" w:rsidP="006E2336">
      <w:pPr>
        <w:pStyle w:val="ListParagraph"/>
        <w:numPr>
          <w:ilvl w:val="2"/>
          <w:numId w:val="35"/>
        </w:numPr>
        <w:spacing w:before="100" w:beforeAutospacing="1" w:after="100" w:afterAutospacing="1"/>
      </w:pPr>
      <w:r>
        <w:t>Damage radius distributed between minimum of 41.16 and maximum of 46.6 meters.</w:t>
      </w:r>
    </w:p>
    <w:p w14:paraId="56775A40" w14:textId="77777777" w:rsidR="00740FF6" w:rsidRDefault="00740FF6" w:rsidP="006E2336">
      <w:pPr>
        <w:pStyle w:val="ListParagraph"/>
        <w:numPr>
          <w:ilvl w:val="2"/>
          <w:numId w:val="35"/>
        </w:numPr>
        <w:spacing w:before="100" w:beforeAutospacing="1" w:after="100" w:afterAutospacing="1"/>
      </w:pPr>
      <w:r>
        <w:t>Product Loss costs between minimum of $32,292.36 and maximum of $276,046.39</w:t>
      </w:r>
    </w:p>
    <w:p w14:paraId="3BCE2EA1" w14:textId="77777777" w:rsidR="00740FF6" w:rsidRDefault="00740FF6" w:rsidP="006E2336">
      <w:pPr>
        <w:pStyle w:val="ListParagraph"/>
        <w:numPr>
          <w:ilvl w:val="1"/>
          <w:numId w:val="35"/>
        </w:numPr>
        <w:spacing w:before="100" w:beforeAutospacing="1" w:after="100" w:afterAutospacing="1"/>
      </w:pPr>
      <w:r>
        <w:t>Puncture scenario:</w:t>
      </w:r>
    </w:p>
    <w:p w14:paraId="6FDFA71C" w14:textId="77777777" w:rsidR="00740FF6" w:rsidRDefault="00740FF6" w:rsidP="006E2336">
      <w:pPr>
        <w:pStyle w:val="ListParagraph"/>
        <w:numPr>
          <w:ilvl w:val="2"/>
          <w:numId w:val="35"/>
        </w:numPr>
        <w:spacing w:before="100" w:beforeAutospacing="1" w:after="100" w:afterAutospacing="1"/>
      </w:pPr>
      <w:r>
        <w:t>Economic Loss cost between minimum of $0.90 and maximum of $1.08 Millions of dollars</w:t>
      </w:r>
    </w:p>
    <w:p w14:paraId="721AC818" w14:textId="77777777" w:rsidR="00740FF6" w:rsidRDefault="00740FF6" w:rsidP="006E2336">
      <w:pPr>
        <w:pStyle w:val="ListParagraph"/>
        <w:numPr>
          <w:ilvl w:val="2"/>
          <w:numId w:val="35"/>
        </w:numPr>
        <w:spacing w:before="100" w:beforeAutospacing="1" w:after="100" w:afterAutospacing="1"/>
      </w:pPr>
      <w:r>
        <w:t>No. of intersections with structures is 56.0, with minimum of $nan and maximum of $nan in cost of structures impacted</w:t>
      </w:r>
    </w:p>
    <w:p w14:paraId="087B225B" w14:textId="77777777" w:rsidR="00740FF6" w:rsidRDefault="00740FF6" w:rsidP="006E2336">
      <w:pPr>
        <w:pStyle w:val="ListParagraph"/>
        <w:numPr>
          <w:ilvl w:val="2"/>
          <w:numId w:val="35"/>
        </w:numPr>
        <w:spacing w:before="100" w:beforeAutospacing="1" w:after="100" w:afterAutospacing="1"/>
      </w:pPr>
      <w:r>
        <w:t>Damage radius distributed between minimum of 8.51 and maximum of 9.64 meters.</w:t>
      </w:r>
    </w:p>
    <w:p w14:paraId="76E1A43E" w14:textId="77777777" w:rsidR="00740FF6" w:rsidRDefault="00740FF6" w:rsidP="006E2336">
      <w:pPr>
        <w:pStyle w:val="ListParagraph"/>
        <w:numPr>
          <w:ilvl w:val="2"/>
          <w:numId w:val="35"/>
        </w:numPr>
        <w:spacing w:before="100" w:beforeAutospacing="1" w:after="100" w:afterAutospacing="1"/>
      </w:pPr>
      <w:r>
        <w:t>Product Loss costs between minimum of $55,764.98 and maximum of $89,085.14</w:t>
      </w:r>
    </w:p>
    <w:p w14:paraId="4966DEA7" w14:textId="77777777" w:rsidR="00740FF6" w:rsidRDefault="00740FF6" w:rsidP="006E2336">
      <w:pPr>
        <w:pStyle w:val="ListParagraph"/>
        <w:numPr>
          <w:ilvl w:val="1"/>
          <w:numId w:val="35"/>
        </w:numPr>
        <w:spacing w:before="100" w:beforeAutospacing="1" w:after="100" w:afterAutospacing="1"/>
      </w:pPr>
      <w:r>
        <w:t>Repair costs between minimum of $44,000.00 and maximum of $187,000.00.</w:t>
      </w:r>
    </w:p>
    <w:p w14:paraId="0A787786"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4A8E14C3" w14:textId="77777777" w:rsidR="00740FF6" w:rsidRDefault="00740FF6" w:rsidP="006E2336">
      <w:pPr>
        <w:pStyle w:val="ListParagraph"/>
        <w:numPr>
          <w:ilvl w:val="1"/>
          <w:numId w:val="35"/>
        </w:numPr>
        <w:spacing w:before="100" w:beforeAutospacing="1" w:after="100" w:afterAutospacing="1"/>
      </w:pPr>
      <w:r>
        <w:t>Product type is Crude Oil."</w:t>
      </w:r>
    </w:p>
    <w:p w14:paraId="47BF68D0" w14:textId="77777777" w:rsidR="00740FF6" w:rsidRDefault="00740FF6" w:rsidP="006E2336">
      <w:pPr>
        <w:pStyle w:val="ListParagraph"/>
        <w:numPr>
          <w:ilvl w:val="0"/>
          <w:numId w:val="35"/>
        </w:numPr>
        <w:spacing w:before="100" w:beforeAutospacing="1" w:after="100" w:afterAutospacing="1"/>
      </w:pPr>
      <w:r>
        <w:t>"MARSHALL TO DULWICH BUTANE NPS 4</w:t>
      </w:r>
    </w:p>
    <w:p w14:paraId="1524C397" w14:textId="77777777" w:rsidR="00740FF6" w:rsidRDefault="00740FF6" w:rsidP="006E2336">
      <w:pPr>
        <w:pStyle w:val="ListParagraph"/>
        <w:numPr>
          <w:ilvl w:val="1"/>
          <w:numId w:val="35"/>
        </w:numPr>
        <w:spacing w:before="100" w:beforeAutospacing="1" w:after="100" w:afterAutospacing="1"/>
      </w:pPr>
      <w:r>
        <w:t>Total Cumulative Length (m):</w:t>
      </w:r>
      <w:r>
        <w:tab/>
        <w:t>5476.82</w:t>
      </w:r>
    </w:p>
    <w:p w14:paraId="3E702B08" w14:textId="77777777" w:rsidR="00740FF6" w:rsidRDefault="00740FF6" w:rsidP="006E2336">
      <w:pPr>
        <w:pStyle w:val="ListParagraph"/>
        <w:numPr>
          <w:ilvl w:val="2"/>
          <w:numId w:val="35"/>
        </w:numPr>
        <w:spacing w:before="100" w:beforeAutospacing="1" w:after="100" w:afterAutospacing="1"/>
      </w:pPr>
      <w:r>
        <w:t>TPD :</w:t>
      </w:r>
      <w:r>
        <w:tab/>
        <w:t>5476.82</w:t>
      </w:r>
    </w:p>
    <w:p w14:paraId="702FAE11" w14:textId="77777777" w:rsidR="00740FF6" w:rsidRDefault="00740FF6" w:rsidP="006E2336">
      <w:pPr>
        <w:pStyle w:val="ListParagraph"/>
        <w:numPr>
          <w:ilvl w:val="1"/>
          <w:numId w:val="35"/>
        </w:numPr>
        <w:spacing w:before="100" w:beforeAutospacing="1" w:after="100" w:afterAutospacing="1"/>
      </w:pPr>
      <w:r>
        <w:t>Likelihood of failure distributed between minimum of 1.395e-02 and maximum of 1.395e-02.</w:t>
      </w:r>
    </w:p>
    <w:p w14:paraId="7035AC0C" w14:textId="77777777" w:rsidR="00740FF6" w:rsidRDefault="00740FF6" w:rsidP="006E2336">
      <w:pPr>
        <w:pStyle w:val="ListParagraph"/>
        <w:numPr>
          <w:ilvl w:val="1"/>
          <w:numId w:val="35"/>
        </w:numPr>
        <w:spacing w:before="100" w:beforeAutospacing="1" w:after="100" w:afterAutospacing="1"/>
      </w:pPr>
      <w:r>
        <w:t>Consequence of failure distributed between minimum of $11.15 and maximum of $11.20 Millions of dollars</w:t>
      </w:r>
    </w:p>
    <w:p w14:paraId="56163B86" w14:textId="77777777" w:rsidR="00740FF6" w:rsidRDefault="00740FF6" w:rsidP="006E2336">
      <w:pPr>
        <w:pStyle w:val="ListParagraph"/>
        <w:numPr>
          <w:ilvl w:val="1"/>
          <w:numId w:val="35"/>
        </w:numPr>
        <w:spacing w:before="100" w:beforeAutospacing="1" w:after="100" w:afterAutospacing="1"/>
      </w:pPr>
      <w:r>
        <w:t>Leak scenario:</w:t>
      </w:r>
    </w:p>
    <w:p w14:paraId="2DF66490" w14:textId="77777777" w:rsidR="00740FF6" w:rsidRDefault="00740FF6" w:rsidP="006E2336">
      <w:pPr>
        <w:pStyle w:val="ListParagraph"/>
        <w:numPr>
          <w:ilvl w:val="2"/>
          <w:numId w:val="35"/>
        </w:numPr>
        <w:spacing w:before="100" w:beforeAutospacing="1" w:after="100" w:afterAutospacing="1"/>
      </w:pPr>
      <w:r>
        <w:t>Economic Loss cost between minimum of $0.51 and maximum of $0.53 Millions of dollars</w:t>
      </w:r>
    </w:p>
    <w:p w14:paraId="607CBCD4" w14:textId="77777777" w:rsidR="00740FF6" w:rsidRDefault="00740FF6" w:rsidP="006E2336">
      <w:pPr>
        <w:pStyle w:val="ListParagraph"/>
        <w:numPr>
          <w:ilvl w:val="2"/>
          <w:numId w:val="35"/>
        </w:numPr>
        <w:spacing w:before="100" w:beforeAutospacing="1" w:after="100" w:afterAutospacing="1"/>
      </w:pPr>
      <w:r>
        <w:lastRenderedPageBreak/>
        <w:t>No. of intersections with structures is 4.0, with minimum of $25,000.00 and maximum of $25,000.00 in cost of structures impacted.</w:t>
      </w:r>
    </w:p>
    <w:p w14:paraId="2C650D06" w14:textId="77777777" w:rsidR="00740FF6" w:rsidRDefault="00740FF6" w:rsidP="006E2336">
      <w:pPr>
        <w:pStyle w:val="ListParagraph"/>
        <w:numPr>
          <w:ilvl w:val="2"/>
          <w:numId w:val="35"/>
        </w:numPr>
        <w:spacing w:before="100" w:beforeAutospacing="1" w:after="100" w:afterAutospacing="1"/>
      </w:pPr>
      <w:r>
        <w:t>Damage radius distributed between minimum of 2.63 and maximum of 2.63 meters.</w:t>
      </w:r>
    </w:p>
    <w:p w14:paraId="3BB16A42" w14:textId="77777777" w:rsidR="00740FF6" w:rsidRDefault="00740FF6" w:rsidP="006E2336">
      <w:pPr>
        <w:pStyle w:val="ListParagraph"/>
        <w:numPr>
          <w:ilvl w:val="2"/>
          <w:numId w:val="35"/>
        </w:numPr>
        <w:spacing w:before="100" w:beforeAutospacing="1" w:after="100" w:afterAutospacing="1"/>
      </w:pPr>
      <w:r>
        <w:t>Product Loss costs between minimum of $297,296.59 and maximum of $297,296.59</w:t>
      </w:r>
    </w:p>
    <w:p w14:paraId="20463FF8" w14:textId="77777777" w:rsidR="00740FF6" w:rsidRDefault="00740FF6" w:rsidP="006E2336">
      <w:pPr>
        <w:pStyle w:val="ListParagraph"/>
        <w:numPr>
          <w:ilvl w:val="1"/>
          <w:numId w:val="35"/>
        </w:numPr>
        <w:spacing w:before="100" w:beforeAutospacing="1" w:after="100" w:afterAutospacing="1"/>
      </w:pPr>
      <w:r>
        <w:t>Rupture scenario:</w:t>
      </w:r>
    </w:p>
    <w:p w14:paraId="4210C657" w14:textId="77777777" w:rsidR="00740FF6" w:rsidRDefault="00740FF6" w:rsidP="006E2336">
      <w:pPr>
        <w:pStyle w:val="ListParagraph"/>
        <w:numPr>
          <w:ilvl w:val="2"/>
          <w:numId w:val="35"/>
        </w:numPr>
        <w:spacing w:before="100" w:beforeAutospacing="1" w:after="100" w:afterAutospacing="1"/>
      </w:pPr>
      <w:r>
        <w:t>Economic Loss cost between minimum of $39.05 and maximum of $39.10 Millions of dollars</w:t>
      </w:r>
    </w:p>
    <w:p w14:paraId="1895C8C1" w14:textId="77777777" w:rsidR="00740FF6" w:rsidRDefault="00740FF6" w:rsidP="006E2336">
      <w:pPr>
        <w:pStyle w:val="ListParagraph"/>
        <w:numPr>
          <w:ilvl w:val="2"/>
          <w:numId w:val="35"/>
        </w:numPr>
        <w:spacing w:before="100" w:beforeAutospacing="1" w:after="100" w:afterAutospacing="1"/>
      </w:pPr>
      <w:r>
        <w:t>No. of intersections with structures is 12.0, with minimum of $25,000.00 and maximum of $50,000.00 in cost of structures impacted</w:t>
      </w:r>
    </w:p>
    <w:p w14:paraId="45436316" w14:textId="77777777" w:rsidR="00740FF6" w:rsidRDefault="00740FF6" w:rsidP="006E2336">
      <w:pPr>
        <w:pStyle w:val="ListParagraph"/>
        <w:numPr>
          <w:ilvl w:val="2"/>
          <w:numId w:val="35"/>
        </w:numPr>
        <w:spacing w:before="100" w:beforeAutospacing="1" w:after="100" w:afterAutospacing="1"/>
      </w:pPr>
      <w:r>
        <w:t>Damage radius distributed between minimum of 59.81 and maximum of 59.81 meters.</w:t>
      </w:r>
    </w:p>
    <w:p w14:paraId="453D2E11" w14:textId="77777777" w:rsidR="00740FF6" w:rsidRDefault="00740FF6" w:rsidP="006E2336">
      <w:pPr>
        <w:pStyle w:val="ListParagraph"/>
        <w:numPr>
          <w:ilvl w:val="2"/>
          <w:numId w:val="35"/>
        </w:numPr>
        <w:spacing w:before="100" w:beforeAutospacing="1" w:after="100" w:afterAutospacing="1"/>
      </w:pPr>
      <w:r>
        <w:t>Product Loss costs between minimum of $38,840,282.94 and maximum of $38,840,282.94</w:t>
      </w:r>
    </w:p>
    <w:p w14:paraId="571D0B4E" w14:textId="77777777" w:rsidR="00740FF6" w:rsidRDefault="00740FF6" w:rsidP="006E2336">
      <w:pPr>
        <w:pStyle w:val="ListParagraph"/>
        <w:numPr>
          <w:ilvl w:val="1"/>
          <w:numId w:val="35"/>
        </w:numPr>
        <w:spacing w:before="100" w:beforeAutospacing="1" w:after="100" w:afterAutospacing="1"/>
      </w:pPr>
      <w:r>
        <w:t>Puncture scenario:</w:t>
      </w:r>
    </w:p>
    <w:p w14:paraId="104793F8" w14:textId="77777777" w:rsidR="00740FF6" w:rsidRDefault="00740FF6" w:rsidP="006E2336">
      <w:pPr>
        <w:pStyle w:val="ListParagraph"/>
        <w:numPr>
          <w:ilvl w:val="2"/>
          <w:numId w:val="35"/>
        </w:numPr>
        <w:spacing w:before="100" w:beforeAutospacing="1" w:after="100" w:afterAutospacing="1"/>
      </w:pPr>
      <w:r>
        <w:t>Economic Loss cost between minimum of $9.98 and maximum of $10.03 Millions of dollars</w:t>
      </w:r>
    </w:p>
    <w:p w14:paraId="25044266" w14:textId="77777777" w:rsidR="00740FF6" w:rsidRDefault="00740FF6" w:rsidP="006E2336">
      <w:pPr>
        <w:pStyle w:val="ListParagraph"/>
        <w:numPr>
          <w:ilvl w:val="2"/>
          <w:numId w:val="35"/>
        </w:numPr>
        <w:spacing w:before="100" w:beforeAutospacing="1" w:after="100" w:afterAutospacing="1"/>
      </w:pPr>
      <w:r>
        <w:t>No. of intersections with structures is 9.0, with minimum of $25,000.00 and maximum of $50,000.00 in cost of structures impacted</w:t>
      </w:r>
    </w:p>
    <w:p w14:paraId="2F740A76" w14:textId="77777777" w:rsidR="00740FF6" w:rsidRDefault="00740FF6" w:rsidP="006E2336">
      <w:pPr>
        <w:pStyle w:val="ListParagraph"/>
        <w:numPr>
          <w:ilvl w:val="2"/>
          <w:numId w:val="35"/>
        </w:numPr>
        <w:spacing w:before="100" w:beforeAutospacing="1" w:after="100" w:afterAutospacing="1"/>
      </w:pPr>
      <w:r>
        <w:t>Damage radius distributed between minimum of 36.39 and maximum of 36.39 meters.</w:t>
      </w:r>
    </w:p>
    <w:p w14:paraId="11C22EAE" w14:textId="77777777" w:rsidR="00740FF6" w:rsidRDefault="00740FF6" w:rsidP="006E2336">
      <w:pPr>
        <w:pStyle w:val="ListParagraph"/>
        <w:numPr>
          <w:ilvl w:val="2"/>
          <w:numId w:val="35"/>
        </w:numPr>
        <w:spacing w:before="100" w:beforeAutospacing="1" w:after="100" w:afterAutospacing="1"/>
      </w:pPr>
      <w:r>
        <w:t>Product Loss costs between minimum of $9,768,490.70 and maximum of $9,768,490.70</w:t>
      </w:r>
    </w:p>
    <w:p w14:paraId="61858C92"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5B6EA231"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3E5113E2" w14:textId="77777777" w:rsidR="00740FF6" w:rsidRDefault="00740FF6" w:rsidP="006E2336">
      <w:pPr>
        <w:pStyle w:val="ListParagraph"/>
        <w:numPr>
          <w:ilvl w:val="1"/>
          <w:numId w:val="35"/>
        </w:numPr>
        <w:spacing w:before="100" w:beforeAutospacing="1" w:after="100" w:afterAutospacing="1"/>
      </w:pPr>
      <w:r>
        <w:t>Product type is Butane."</w:t>
      </w:r>
    </w:p>
    <w:p w14:paraId="47749606" w14:textId="77777777" w:rsidR="00740FF6" w:rsidRDefault="00740FF6" w:rsidP="006E2336">
      <w:pPr>
        <w:pStyle w:val="ListParagraph"/>
        <w:numPr>
          <w:ilvl w:val="0"/>
          <w:numId w:val="35"/>
        </w:numPr>
        <w:spacing w:before="100" w:beforeAutospacing="1" w:after="100" w:afterAutospacing="1"/>
      </w:pPr>
      <w:r>
        <w:t>"SS-15 NPS 6</w:t>
      </w:r>
    </w:p>
    <w:p w14:paraId="5EAC449C" w14:textId="77777777" w:rsidR="00740FF6" w:rsidRDefault="00740FF6" w:rsidP="006E2336">
      <w:pPr>
        <w:pStyle w:val="ListParagraph"/>
        <w:numPr>
          <w:ilvl w:val="1"/>
          <w:numId w:val="35"/>
        </w:numPr>
        <w:spacing w:before="100" w:beforeAutospacing="1" w:after="100" w:afterAutospacing="1"/>
      </w:pPr>
      <w:r>
        <w:t>Total Cumulative Length (m):</w:t>
      </w:r>
      <w:r>
        <w:tab/>
        <w:t>5229.36</w:t>
      </w:r>
    </w:p>
    <w:p w14:paraId="11D10C1C" w14:textId="77777777" w:rsidR="00740FF6" w:rsidRDefault="00740FF6" w:rsidP="006E2336">
      <w:pPr>
        <w:pStyle w:val="ListParagraph"/>
        <w:numPr>
          <w:ilvl w:val="2"/>
          <w:numId w:val="35"/>
        </w:numPr>
        <w:spacing w:before="100" w:beforeAutospacing="1" w:after="100" w:afterAutospacing="1"/>
      </w:pPr>
      <w:r>
        <w:t>IC Method 1 :</w:t>
      </w:r>
      <w:r>
        <w:tab/>
        <w:t>5229.36</w:t>
      </w:r>
    </w:p>
    <w:p w14:paraId="1BCA562E" w14:textId="77777777" w:rsidR="00740FF6" w:rsidRDefault="00740FF6" w:rsidP="006E2336">
      <w:pPr>
        <w:pStyle w:val="ListParagraph"/>
        <w:numPr>
          <w:ilvl w:val="1"/>
          <w:numId w:val="35"/>
        </w:numPr>
        <w:spacing w:before="100" w:beforeAutospacing="1" w:after="100" w:afterAutospacing="1"/>
      </w:pPr>
      <w:r>
        <w:t>Likelihood of failure distributed between minimum of 9.211e-01 and maximum of 9.263e-01.</w:t>
      </w:r>
    </w:p>
    <w:p w14:paraId="3C58EB8B"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$0.23 Millions of dollars</w:t>
      </w:r>
    </w:p>
    <w:p w14:paraId="3A50FC41" w14:textId="77777777" w:rsidR="00740FF6" w:rsidRDefault="00740FF6" w:rsidP="006E2336">
      <w:pPr>
        <w:pStyle w:val="ListParagraph"/>
        <w:numPr>
          <w:ilvl w:val="1"/>
          <w:numId w:val="35"/>
        </w:numPr>
        <w:spacing w:before="100" w:beforeAutospacing="1" w:after="100" w:afterAutospacing="1"/>
      </w:pPr>
      <w:r>
        <w:t>Leak scenario:</w:t>
      </w:r>
    </w:p>
    <w:p w14:paraId="4FEA0B66"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$0.21 Millions of dollars</w:t>
      </w:r>
    </w:p>
    <w:p w14:paraId="60C43453"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6218400C" w14:textId="77777777" w:rsidR="00740FF6" w:rsidRDefault="00740FF6" w:rsidP="006E2336">
      <w:pPr>
        <w:pStyle w:val="ListParagraph"/>
        <w:numPr>
          <w:ilvl w:val="2"/>
          <w:numId w:val="35"/>
        </w:numPr>
        <w:spacing w:before="100" w:beforeAutospacing="1" w:after="100" w:afterAutospacing="1"/>
      </w:pPr>
      <w:r>
        <w:t>Damage radius distributed between minimum of 2.47 and maximum of 2.47 meters.</w:t>
      </w:r>
    </w:p>
    <w:p w14:paraId="575DFBC7" w14:textId="77777777" w:rsidR="00740FF6" w:rsidRDefault="00740FF6" w:rsidP="006E2336">
      <w:pPr>
        <w:pStyle w:val="ListParagraph"/>
        <w:numPr>
          <w:ilvl w:val="2"/>
          <w:numId w:val="35"/>
        </w:numPr>
        <w:spacing w:before="100" w:beforeAutospacing="1" w:after="100" w:afterAutospacing="1"/>
      </w:pPr>
      <w:r>
        <w:t>Product Loss costs between minimum of $2,056.96 and maximum of $2,177.33</w:t>
      </w:r>
    </w:p>
    <w:p w14:paraId="4B90DEF4" w14:textId="77777777" w:rsidR="00740FF6" w:rsidRDefault="00740FF6" w:rsidP="006E2336">
      <w:pPr>
        <w:pStyle w:val="ListParagraph"/>
        <w:numPr>
          <w:ilvl w:val="1"/>
          <w:numId w:val="35"/>
        </w:numPr>
        <w:spacing w:before="100" w:beforeAutospacing="1" w:after="100" w:afterAutospacing="1"/>
      </w:pPr>
      <w:r>
        <w:t>Rupture scenario:</w:t>
      </w:r>
    </w:p>
    <w:p w14:paraId="0FC6126E" w14:textId="77777777" w:rsidR="00740FF6" w:rsidRDefault="00740FF6" w:rsidP="006E2336">
      <w:pPr>
        <w:pStyle w:val="ListParagraph"/>
        <w:numPr>
          <w:ilvl w:val="2"/>
          <w:numId w:val="35"/>
        </w:numPr>
        <w:spacing w:before="100" w:beforeAutospacing="1" w:after="100" w:afterAutospacing="1"/>
      </w:pPr>
      <w:r>
        <w:t>Economic Loss cost between minimum of $0.80 and maximum of $0.83 Millions of dollars</w:t>
      </w:r>
    </w:p>
    <w:p w14:paraId="3CBDCCFE"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586E0D9B" w14:textId="77777777" w:rsidR="00740FF6" w:rsidRDefault="00740FF6" w:rsidP="006E2336">
      <w:pPr>
        <w:pStyle w:val="ListParagraph"/>
        <w:numPr>
          <w:ilvl w:val="2"/>
          <w:numId w:val="35"/>
        </w:numPr>
        <w:spacing w:before="100" w:beforeAutospacing="1" w:after="100" w:afterAutospacing="1"/>
      </w:pPr>
      <w:r>
        <w:t>Damage radius distributed between minimum of 25.68 and maximum of 25.68 meters.</w:t>
      </w:r>
    </w:p>
    <w:p w14:paraId="110CCB47"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$582,457.84 and maximum of $616,543.44</w:t>
      </w:r>
    </w:p>
    <w:p w14:paraId="32DF1FB6" w14:textId="77777777" w:rsidR="00740FF6" w:rsidRDefault="00740FF6" w:rsidP="006E2336">
      <w:pPr>
        <w:pStyle w:val="ListParagraph"/>
        <w:numPr>
          <w:ilvl w:val="1"/>
          <w:numId w:val="35"/>
        </w:numPr>
        <w:spacing w:before="100" w:beforeAutospacing="1" w:after="100" w:afterAutospacing="1"/>
      </w:pPr>
      <w:r>
        <w:t>Puncture scenario:</w:t>
      </w:r>
    </w:p>
    <w:p w14:paraId="34D05672" w14:textId="77777777" w:rsidR="00740FF6" w:rsidRDefault="00740FF6" w:rsidP="006E2336">
      <w:pPr>
        <w:pStyle w:val="ListParagraph"/>
        <w:numPr>
          <w:ilvl w:val="2"/>
          <w:numId w:val="35"/>
        </w:numPr>
        <w:spacing w:before="100" w:beforeAutospacing="1" w:after="100" w:afterAutospacing="1"/>
      </w:pPr>
      <w:r>
        <w:t>Economic Loss cost between minimum of $0.28 and maximum of $0.28 Millions of dollars</w:t>
      </w:r>
    </w:p>
    <w:p w14:paraId="37911846"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545D0C7F" w14:textId="77777777" w:rsidR="00740FF6" w:rsidRDefault="00740FF6" w:rsidP="006E2336">
      <w:pPr>
        <w:pStyle w:val="ListParagraph"/>
        <w:numPr>
          <w:ilvl w:val="2"/>
          <w:numId w:val="35"/>
        </w:numPr>
        <w:spacing w:before="100" w:beforeAutospacing="1" w:after="100" w:afterAutospacing="1"/>
      </w:pPr>
      <w:r>
        <w:t>Damage radius distributed between minimum of 9.64 and maximum of 9.64 meters.</w:t>
      </w:r>
    </w:p>
    <w:p w14:paraId="10B54087" w14:textId="77777777" w:rsidR="00740FF6" w:rsidRDefault="00740FF6" w:rsidP="006E2336">
      <w:pPr>
        <w:pStyle w:val="ListParagraph"/>
        <w:numPr>
          <w:ilvl w:val="2"/>
          <w:numId w:val="35"/>
        </w:numPr>
        <w:spacing w:before="100" w:beforeAutospacing="1" w:after="100" w:afterAutospacing="1"/>
      </w:pPr>
      <w:r>
        <w:t>Product Loss costs between minimum of $67,586.95 and maximum of $71,542.16</w:t>
      </w:r>
    </w:p>
    <w:p w14:paraId="14792D19" w14:textId="77777777" w:rsidR="00740FF6" w:rsidRDefault="00740FF6" w:rsidP="006E2336">
      <w:pPr>
        <w:pStyle w:val="ListParagraph"/>
        <w:numPr>
          <w:ilvl w:val="1"/>
          <w:numId w:val="35"/>
        </w:numPr>
        <w:spacing w:before="100" w:beforeAutospacing="1" w:after="100" w:afterAutospacing="1"/>
      </w:pPr>
      <w:r>
        <w:t>Repair costs between minimum of $11,500.00 and maximum of $11,500.00.</w:t>
      </w:r>
    </w:p>
    <w:p w14:paraId="07C3D873"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7F536860" w14:textId="77777777" w:rsidR="00740FF6" w:rsidRDefault="00740FF6" w:rsidP="006E2336">
      <w:pPr>
        <w:pStyle w:val="ListParagraph"/>
        <w:numPr>
          <w:ilvl w:val="1"/>
          <w:numId w:val="35"/>
        </w:numPr>
        <w:spacing w:before="100" w:beforeAutospacing="1" w:after="100" w:afterAutospacing="1"/>
      </w:pPr>
      <w:r>
        <w:t>Product type is Crude Oil."</w:t>
      </w:r>
    </w:p>
    <w:p w14:paraId="3DD81858" w14:textId="77777777" w:rsidR="00740FF6" w:rsidRDefault="00740FF6" w:rsidP="006E2336">
      <w:pPr>
        <w:pStyle w:val="ListParagraph"/>
        <w:numPr>
          <w:ilvl w:val="0"/>
          <w:numId w:val="35"/>
        </w:numPr>
        <w:spacing w:before="100" w:beforeAutospacing="1" w:after="100" w:afterAutospacing="1"/>
      </w:pPr>
      <w:r>
        <w:t>"C3 FROM ESSO NPS 6</w:t>
      </w:r>
    </w:p>
    <w:p w14:paraId="262AD059" w14:textId="77777777" w:rsidR="00740FF6" w:rsidRDefault="00740FF6" w:rsidP="006E2336">
      <w:pPr>
        <w:pStyle w:val="ListParagraph"/>
        <w:numPr>
          <w:ilvl w:val="1"/>
          <w:numId w:val="35"/>
        </w:numPr>
        <w:spacing w:before="100" w:beforeAutospacing="1" w:after="100" w:afterAutospacing="1"/>
      </w:pPr>
      <w:r>
        <w:t>Total Cumulative Length (m):</w:t>
      </w:r>
      <w:r>
        <w:tab/>
        <w:t>4075.15</w:t>
      </w:r>
    </w:p>
    <w:p w14:paraId="53879AC8" w14:textId="77777777" w:rsidR="00740FF6" w:rsidRDefault="00740FF6" w:rsidP="006E2336">
      <w:pPr>
        <w:pStyle w:val="ListParagraph"/>
        <w:numPr>
          <w:ilvl w:val="2"/>
          <w:numId w:val="35"/>
        </w:numPr>
        <w:spacing w:before="100" w:beforeAutospacing="1" w:after="100" w:afterAutospacing="1"/>
      </w:pPr>
      <w:r>
        <w:t>IC Method 1 :</w:t>
      </w:r>
      <w:r>
        <w:tab/>
        <w:t>4075.15</w:t>
      </w:r>
    </w:p>
    <w:p w14:paraId="1449CA31" w14:textId="77777777" w:rsidR="00740FF6" w:rsidRDefault="00740FF6" w:rsidP="006E2336">
      <w:pPr>
        <w:pStyle w:val="ListParagraph"/>
        <w:numPr>
          <w:ilvl w:val="1"/>
          <w:numId w:val="35"/>
        </w:numPr>
        <w:spacing w:before="100" w:beforeAutospacing="1" w:after="100" w:afterAutospacing="1"/>
      </w:pPr>
      <w:r>
        <w:t>Likelihood of failure distributed between minimum of 9.108e-01 and maximum of 9.211e-01.</w:t>
      </w:r>
    </w:p>
    <w:p w14:paraId="6DDE83FA" w14:textId="77777777" w:rsidR="00740FF6" w:rsidRDefault="00740FF6" w:rsidP="006E2336">
      <w:pPr>
        <w:pStyle w:val="ListParagraph"/>
        <w:numPr>
          <w:ilvl w:val="1"/>
          <w:numId w:val="35"/>
        </w:numPr>
        <w:spacing w:before="100" w:beforeAutospacing="1" w:after="100" w:afterAutospacing="1"/>
      </w:pPr>
      <w:r>
        <w:t>Consequence of failure distributed between minimum of $0.28 and maximum of $0.58 Millions of dollars</w:t>
      </w:r>
    </w:p>
    <w:p w14:paraId="0C7A0748" w14:textId="77777777" w:rsidR="00740FF6" w:rsidRDefault="00740FF6" w:rsidP="006E2336">
      <w:pPr>
        <w:pStyle w:val="ListParagraph"/>
        <w:numPr>
          <w:ilvl w:val="1"/>
          <w:numId w:val="35"/>
        </w:numPr>
        <w:spacing w:before="100" w:beforeAutospacing="1" w:after="100" w:afterAutospacing="1"/>
      </w:pPr>
      <w:r>
        <w:t>Leak scenario:</w:t>
      </w:r>
    </w:p>
    <w:p w14:paraId="40761991" w14:textId="77777777" w:rsidR="00740FF6" w:rsidRDefault="00740FF6" w:rsidP="006E2336">
      <w:pPr>
        <w:pStyle w:val="ListParagraph"/>
        <w:numPr>
          <w:ilvl w:val="2"/>
          <w:numId w:val="35"/>
        </w:numPr>
        <w:spacing w:before="100" w:beforeAutospacing="1" w:after="100" w:afterAutospacing="1"/>
      </w:pPr>
      <w:r>
        <w:t>Economic Loss cost between minimum of $0.24 and maximum of $0.50 Millions of dollars</w:t>
      </w:r>
    </w:p>
    <w:p w14:paraId="0DBFA34D" w14:textId="77777777" w:rsidR="00740FF6" w:rsidRDefault="00740FF6" w:rsidP="006E2336">
      <w:pPr>
        <w:pStyle w:val="ListParagraph"/>
        <w:numPr>
          <w:ilvl w:val="2"/>
          <w:numId w:val="35"/>
        </w:numPr>
        <w:spacing w:before="100" w:beforeAutospacing="1" w:after="100" w:afterAutospacing="1"/>
      </w:pPr>
      <w:r>
        <w:t>No. of intersections with structures is 15.0, with minimum of $25,000.00 and maximum of $268,825.00 in cost of structures impacted.</w:t>
      </w:r>
    </w:p>
    <w:p w14:paraId="0BE8695D" w14:textId="77777777" w:rsidR="00740FF6" w:rsidRDefault="00740FF6" w:rsidP="006E2336">
      <w:pPr>
        <w:pStyle w:val="ListParagraph"/>
        <w:numPr>
          <w:ilvl w:val="2"/>
          <w:numId w:val="35"/>
        </w:numPr>
        <w:spacing w:before="100" w:beforeAutospacing="1" w:after="100" w:afterAutospacing="1"/>
      </w:pPr>
      <w:r>
        <w:t>Damage radius distributed between minimum of 1.55 and maximum of 1.55 meters.</w:t>
      </w:r>
    </w:p>
    <w:p w14:paraId="6E1EC496" w14:textId="77777777" w:rsidR="00740FF6" w:rsidRDefault="00740FF6" w:rsidP="006E2336">
      <w:pPr>
        <w:pStyle w:val="ListParagraph"/>
        <w:numPr>
          <w:ilvl w:val="2"/>
          <w:numId w:val="35"/>
        </w:numPr>
        <w:spacing w:before="100" w:beforeAutospacing="1" w:after="100" w:afterAutospacing="1"/>
      </w:pPr>
      <w:r>
        <w:t>Product Loss costs between minimum of $24,336.15 and maximum of $24,336.15</w:t>
      </w:r>
    </w:p>
    <w:p w14:paraId="2D68AA5A" w14:textId="77777777" w:rsidR="00740FF6" w:rsidRDefault="00740FF6" w:rsidP="006E2336">
      <w:pPr>
        <w:pStyle w:val="ListParagraph"/>
        <w:numPr>
          <w:ilvl w:val="1"/>
          <w:numId w:val="35"/>
        </w:numPr>
        <w:spacing w:before="100" w:beforeAutospacing="1" w:after="100" w:afterAutospacing="1"/>
      </w:pPr>
      <w:r>
        <w:t>Rupture scenario:</w:t>
      </w:r>
    </w:p>
    <w:p w14:paraId="235BFBEA" w14:textId="77777777" w:rsidR="00740FF6" w:rsidRDefault="00740FF6" w:rsidP="006E2336">
      <w:pPr>
        <w:pStyle w:val="ListParagraph"/>
        <w:numPr>
          <w:ilvl w:val="2"/>
          <w:numId w:val="35"/>
        </w:numPr>
        <w:spacing w:before="100" w:beforeAutospacing="1" w:after="100" w:afterAutospacing="1"/>
      </w:pPr>
      <w:r>
        <w:t>Economic Loss cost between minimum of $7.10 and maximum of $11.97 Millions of dollars</w:t>
      </w:r>
    </w:p>
    <w:p w14:paraId="1ADC02D9" w14:textId="77777777" w:rsidR="00740FF6" w:rsidRDefault="00740FF6" w:rsidP="006E2336">
      <w:pPr>
        <w:pStyle w:val="ListParagraph"/>
        <w:numPr>
          <w:ilvl w:val="2"/>
          <w:numId w:val="35"/>
        </w:numPr>
        <w:spacing w:before="100" w:beforeAutospacing="1" w:after="100" w:afterAutospacing="1"/>
      </w:pPr>
      <w:r>
        <w:t>No. of intersections with structures is 18.0, with minimum of $25,000.00 and maximum of $4,871,372.00 in cost of structures impacted</w:t>
      </w:r>
    </w:p>
    <w:p w14:paraId="0565F336" w14:textId="77777777" w:rsidR="00740FF6" w:rsidRDefault="00740FF6" w:rsidP="006E2336">
      <w:pPr>
        <w:pStyle w:val="ListParagraph"/>
        <w:numPr>
          <w:ilvl w:val="2"/>
          <w:numId w:val="35"/>
        </w:numPr>
        <w:spacing w:before="100" w:beforeAutospacing="1" w:after="100" w:afterAutospacing="1"/>
      </w:pPr>
      <w:r>
        <w:t>Damage radius distributed between minimum of 54.05 and maximum of 54.05 meters.</w:t>
      </w:r>
    </w:p>
    <w:p w14:paraId="333010D2" w14:textId="77777777" w:rsidR="00740FF6" w:rsidRDefault="00740FF6" w:rsidP="006E2336">
      <w:pPr>
        <w:pStyle w:val="ListParagraph"/>
        <w:numPr>
          <w:ilvl w:val="2"/>
          <w:numId w:val="35"/>
        </w:numPr>
        <w:spacing w:before="100" w:beforeAutospacing="1" w:after="100" w:afterAutospacing="1"/>
      </w:pPr>
      <w:r>
        <w:t>Product Loss costs between minimum of $6,891,140.89 and maximum of $6,891,140.89</w:t>
      </w:r>
    </w:p>
    <w:p w14:paraId="56021697" w14:textId="77777777" w:rsidR="00740FF6" w:rsidRDefault="00740FF6" w:rsidP="006E2336">
      <w:pPr>
        <w:pStyle w:val="ListParagraph"/>
        <w:numPr>
          <w:ilvl w:val="1"/>
          <w:numId w:val="35"/>
        </w:numPr>
        <w:spacing w:before="100" w:beforeAutospacing="1" w:after="100" w:afterAutospacing="1"/>
      </w:pPr>
      <w:r>
        <w:t>Puncture scenario:</w:t>
      </w:r>
    </w:p>
    <w:p w14:paraId="29297194" w14:textId="77777777" w:rsidR="00740FF6" w:rsidRDefault="00740FF6" w:rsidP="006E2336">
      <w:pPr>
        <w:pStyle w:val="ListParagraph"/>
        <w:numPr>
          <w:ilvl w:val="2"/>
          <w:numId w:val="35"/>
        </w:numPr>
        <w:spacing w:before="100" w:beforeAutospacing="1" w:after="100" w:afterAutospacing="1"/>
      </w:pPr>
      <w:r>
        <w:t>Economic Loss cost between minimum of $1.01 and maximum of $1.28 Millions of dollars</w:t>
      </w:r>
    </w:p>
    <w:p w14:paraId="35F7029F" w14:textId="77777777" w:rsidR="00740FF6" w:rsidRDefault="00740FF6" w:rsidP="006E2336">
      <w:pPr>
        <w:pStyle w:val="ListParagraph"/>
        <w:numPr>
          <w:ilvl w:val="2"/>
          <w:numId w:val="35"/>
        </w:numPr>
        <w:spacing w:before="100" w:beforeAutospacing="1" w:after="100" w:afterAutospacing="1"/>
      </w:pPr>
      <w:r>
        <w:t>No. of intersections with structures is 20.0, with minimum of $25,000.00 and maximum of $268,825.00 in cost of structures impacted</w:t>
      </w:r>
    </w:p>
    <w:p w14:paraId="602C6F04" w14:textId="77777777" w:rsidR="00740FF6" w:rsidRDefault="00740FF6" w:rsidP="006E2336">
      <w:pPr>
        <w:pStyle w:val="ListParagraph"/>
        <w:numPr>
          <w:ilvl w:val="2"/>
          <w:numId w:val="35"/>
        </w:numPr>
        <w:spacing w:before="100" w:beforeAutospacing="1" w:after="100" w:afterAutospacing="1"/>
      </w:pPr>
      <w:r>
        <w:t>Damage radius distributed between minimum of 8.89 and maximum of 8.89 meters.</w:t>
      </w:r>
    </w:p>
    <w:p w14:paraId="23ABE3D1" w14:textId="77777777" w:rsidR="00740FF6" w:rsidRDefault="00740FF6" w:rsidP="006E2336">
      <w:pPr>
        <w:pStyle w:val="ListParagraph"/>
        <w:numPr>
          <w:ilvl w:val="2"/>
          <w:numId w:val="35"/>
        </w:numPr>
        <w:spacing w:before="100" w:beforeAutospacing="1" w:after="100" w:afterAutospacing="1"/>
      </w:pPr>
      <w:r>
        <w:t>Product Loss costs between minimum of $799,630.73 and maximum of $799,630.73</w:t>
      </w:r>
    </w:p>
    <w:p w14:paraId="144F89F7" w14:textId="77777777" w:rsidR="00740FF6" w:rsidRDefault="00740FF6" w:rsidP="006E2336">
      <w:pPr>
        <w:pStyle w:val="ListParagraph"/>
        <w:numPr>
          <w:ilvl w:val="1"/>
          <w:numId w:val="35"/>
        </w:numPr>
        <w:spacing w:before="100" w:beforeAutospacing="1" w:after="100" w:afterAutospacing="1"/>
      </w:pPr>
      <w:r>
        <w:t>Repair costs between minimum of $11,500.00 and maximum of $40,000.00.</w:t>
      </w:r>
    </w:p>
    <w:p w14:paraId="4A6C95AE" w14:textId="77777777" w:rsidR="00740FF6" w:rsidRDefault="00740FF6" w:rsidP="006E2336">
      <w:pPr>
        <w:pStyle w:val="ListParagraph"/>
        <w:numPr>
          <w:ilvl w:val="1"/>
          <w:numId w:val="35"/>
        </w:numPr>
        <w:spacing w:before="100" w:beforeAutospacing="1" w:after="100" w:afterAutospacing="1"/>
      </w:pPr>
      <w:r>
        <w:lastRenderedPageBreak/>
        <w:t>Outage losses between minimum of $200,000.00 and maximum of $200,000.00.</w:t>
      </w:r>
    </w:p>
    <w:p w14:paraId="42B722F5" w14:textId="77777777" w:rsidR="00740FF6" w:rsidRDefault="00740FF6" w:rsidP="006E2336">
      <w:pPr>
        <w:pStyle w:val="ListParagraph"/>
        <w:numPr>
          <w:ilvl w:val="1"/>
          <w:numId w:val="35"/>
        </w:numPr>
        <w:spacing w:before="100" w:beforeAutospacing="1" w:after="100" w:afterAutospacing="1"/>
      </w:pPr>
      <w:r>
        <w:t>Product type is HVP Product."</w:t>
      </w:r>
    </w:p>
    <w:p w14:paraId="06C4D651" w14:textId="77777777" w:rsidR="00740FF6" w:rsidRDefault="00740FF6" w:rsidP="006E2336">
      <w:pPr>
        <w:pStyle w:val="ListParagraph"/>
        <w:numPr>
          <w:ilvl w:val="0"/>
          <w:numId w:val="35"/>
        </w:numPr>
        <w:spacing w:before="100" w:beforeAutospacing="1" w:after="100" w:afterAutospacing="1"/>
      </w:pPr>
      <w:r>
        <w:t>"RICHARDSON GAS LINE NPS 3</w:t>
      </w:r>
    </w:p>
    <w:p w14:paraId="485E9593" w14:textId="77777777" w:rsidR="00740FF6" w:rsidRDefault="00740FF6" w:rsidP="006E2336">
      <w:pPr>
        <w:pStyle w:val="ListParagraph"/>
        <w:numPr>
          <w:ilvl w:val="1"/>
          <w:numId w:val="35"/>
        </w:numPr>
        <w:spacing w:before="100" w:beforeAutospacing="1" w:after="100" w:afterAutospacing="1"/>
      </w:pPr>
      <w:r>
        <w:t>Total Cumulative Length (m):</w:t>
      </w:r>
      <w:r>
        <w:tab/>
        <w:t>3703.21</w:t>
      </w:r>
    </w:p>
    <w:p w14:paraId="6F9D126C" w14:textId="77777777" w:rsidR="00740FF6" w:rsidRDefault="00740FF6" w:rsidP="006E2336">
      <w:pPr>
        <w:pStyle w:val="ListParagraph"/>
        <w:numPr>
          <w:ilvl w:val="2"/>
          <w:numId w:val="35"/>
        </w:numPr>
        <w:spacing w:before="100" w:beforeAutospacing="1" w:after="100" w:afterAutospacing="1"/>
      </w:pPr>
      <w:r>
        <w:t>EC Method 1 :</w:t>
      </w:r>
      <w:r>
        <w:tab/>
        <w:t>3703.21</w:t>
      </w:r>
    </w:p>
    <w:p w14:paraId="77D8BA42" w14:textId="77777777" w:rsidR="00740FF6" w:rsidRDefault="00740FF6" w:rsidP="006E2336">
      <w:pPr>
        <w:pStyle w:val="ListParagraph"/>
        <w:numPr>
          <w:ilvl w:val="1"/>
          <w:numId w:val="35"/>
        </w:numPr>
        <w:spacing w:before="100" w:beforeAutospacing="1" w:after="100" w:afterAutospacing="1"/>
      </w:pPr>
      <w:r>
        <w:t>Likelihood of failure distributed between minimum of 9.902e-01 and maximum of 9.907e-01.</w:t>
      </w:r>
    </w:p>
    <w:p w14:paraId="506E6E16"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$0.24 Millions of dollars</w:t>
      </w:r>
    </w:p>
    <w:p w14:paraId="3782226D" w14:textId="77777777" w:rsidR="00740FF6" w:rsidRDefault="00740FF6" w:rsidP="006E2336">
      <w:pPr>
        <w:pStyle w:val="ListParagraph"/>
        <w:numPr>
          <w:ilvl w:val="1"/>
          <w:numId w:val="35"/>
        </w:numPr>
        <w:spacing w:before="100" w:beforeAutospacing="1" w:after="100" w:afterAutospacing="1"/>
      </w:pPr>
      <w:r>
        <w:t>Leak scenario:</w:t>
      </w:r>
    </w:p>
    <w:p w14:paraId="166F80AC"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$0.23 Millions of dollars</w:t>
      </w:r>
    </w:p>
    <w:p w14:paraId="4EA80E7D"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$25,000.00 and maximum of $25,000.00 in cost of structures impacted.</w:t>
      </w:r>
    </w:p>
    <w:p w14:paraId="2040C09B" w14:textId="77777777" w:rsidR="00740FF6" w:rsidRDefault="00740FF6" w:rsidP="006E2336">
      <w:pPr>
        <w:pStyle w:val="ListParagraph"/>
        <w:numPr>
          <w:ilvl w:val="2"/>
          <w:numId w:val="35"/>
        </w:numPr>
        <w:spacing w:before="100" w:beforeAutospacing="1" w:after="100" w:afterAutospacing="1"/>
      </w:pPr>
      <w:r>
        <w:t>Damage radius distributed between minimum of 0.58 and maximum of 0.58 meters.</w:t>
      </w:r>
    </w:p>
    <w:p w14:paraId="6F29C310" w14:textId="77777777" w:rsidR="00740FF6" w:rsidRDefault="00740FF6" w:rsidP="006E2336">
      <w:pPr>
        <w:pStyle w:val="ListParagraph"/>
        <w:numPr>
          <w:ilvl w:val="2"/>
          <w:numId w:val="35"/>
        </w:numPr>
        <w:spacing w:before="100" w:beforeAutospacing="1" w:after="100" w:afterAutospacing="1"/>
      </w:pPr>
      <w:r>
        <w:t>Product Loss costs between minimum of $3,382.92 and maximum of $3,382.92</w:t>
      </w:r>
    </w:p>
    <w:p w14:paraId="302D24F7" w14:textId="77777777" w:rsidR="00740FF6" w:rsidRDefault="00740FF6" w:rsidP="006E2336">
      <w:pPr>
        <w:pStyle w:val="ListParagraph"/>
        <w:numPr>
          <w:ilvl w:val="1"/>
          <w:numId w:val="35"/>
        </w:numPr>
        <w:spacing w:before="100" w:beforeAutospacing="1" w:after="100" w:afterAutospacing="1"/>
      </w:pPr>
      <w:r>
        <w:t>Rupture scenario:</w:t>
      </w:r>
    </w:p>
    <w:p w14:paraId="4EEFDDCA" w14:textId="77777777" w:rsidR="00740FF6" w:rsidRDefault="00740FF6" w:rsidP="006E2336">
      <w:pPr>
        <w:pStyle w:val="ListParagraph"/>
        <w:numPr>
          <w:ilvl w:val="2"/>
          <w:numId w:val="35"/>
        </w:numPr>
        <w:spacing w:before="100" w:beforeAutospacing="1" w:after="100" w:afterAutospacing="1"/>
      </w:pPr>
      <w:r>
        <w:t>Economic Loss cost between minimum of $0.47 and maximum of $0.51 Millions of dollars</w:t>
      </w:r>
    </w:p>
    <w:p w14:paraId="631C61DA" w14:textId="77777777" w:rsidR="00740FF6" w:rsidRDefault="00740FF6" w:rsidP="006E2336">
      <w:pPr>
        <w:pStyle w:val="ListParagraph"/>
        <w:numPr>
          <w:ilvl w:val="2"/>
          <w:numId w:val="35"/>
        </w:numPr>
        <w:spacing w:before="100" w:beforeAutospacing="1" w:after="100" w:afterAutospacing="1"/>
      </w:pPr>
      <w:r>
        <w:t>No. of intersections with structures is 3.0, with minimum of $25,000.00 and maximum of $25,000.00 in cost of structures impacted</w:t>
      </w:r>
    </w:p>
    <w:p w14:paraId="52E2CF5F" w14:textId="77777777" w:rsidR="00740FF6" w:rsidRDefault="00740FF6" w:rsidP="006E2336">
      <w:pPr>
        <w:pStyle w:val="ListParagraph"/>
        <w:numPr>
          <w:ilvl w:val="2"/>
          <w:numId w:val="35"/>
        </w:numPr>
        <w:spacing w:before="100" w:beforeAutospacing="1" w:after="100" w:afterAutospacing="1"/>
      </w:pPr>
      <w:r>
        <w:t>Damage radius distributed between minimum of 5.14 and maximum of 5.14 meters.</w:t>
      </w:r>
    </w:p>
    <w:p w14:paraId="623A4DEB" w14:textId="77777777" w:rsidR="00740FF6" w:rsidRDefault="00740FF6" w:rsidP="006E2336">
      <w:pPr>
        <w:pStyle w:val="ListParagraph"/>
        <w:numPr>
          <w:ilvl w:val="2"/>
          <w:numId w:val="35"/>
        </w:numPr>
        <w:spacing w:before="100" w:beforeAutospacing="1" w:after="100" w:afterAutospacing="1"/>
      </w:pPr>
      <w:r>
        <w:t>Product Loss costs between minimum of $267,358.90 and maximum of $267,358.90</w:t>
      </w:r>
    </w:p>
    <w:p w14:paraId="71CC2B7A" w14:textId="77777777" w:rsidR="00740FF6" w:rsidRDefault="00740FF6" w:rsidP="006E2336">
      <w:pPr>
        <w:pStyle w:val="ListParagraph"/>
        <w:numPr>
          <w:ilvl w:val="1"/>
          <w:numId w:val="35"/>
        </w:numPr>
        <w:spacing w:before="100" w:beforeAutospacing="1" w:after="100" w:afterAutospacing="1"/>
      </w:pPr>
      <w:r>
        <w:t>Puncture scenario:</w:t>
      </w:r>
    </w:p>
    <w:p w14:paraId="40ACD1DE" w14:textId="77777777" w:rsidR="00740FF6" w:rsidRDefault="00740FF6" w:rsidP="006E2336">
      <w:pPr>
        <w:pStyle w:val="ListParagraph"/>
        <w:numPr>
          <w:ilvl w:val="2"/>
          <w:numId w:val="35"/>
        </w:numPr>
        <w:spacing w:before="100" w:beforeAutospacing="1" w:after="100" w:afterAutospacing="1"/>
      </w:pPr>
      <w:r>
        <w:t>Economic Loss cost between minimum of $0.32 and maximum of $0.34 Millions of dollars</w:t>
      </w:r>
    </w:p>
    <w:p w14:paraId="40FC16E0"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2206786D" w14:textId="77777777" w:rsidR="00740FF6" w:rsidRDefault="00740FF6" w:rsidP="006E2336">
      <w:pPr>
        <w:pStyle w:val="ListParagraph"/>
        <w:numPr>
          <w:ilvl w:val="2"/>
          <w:numId w:val="35"/>
        </w:numPr>
        <w:spacing w:before="100" w:beforeAutospacing="1" w:after="100" w:afterAutospacing="1"/>
      </w:pPr>
      <w:r>
        <w:t>Damage radius distributed between minimum of 3.31 and maximum of 3.31 meters.</w:t>
      </w:r>
    </w:p>
    <w:p w14:paraId="6D46BA66" w14:textId="77777777" w:rsidR="00740FF6" w:rsidRDefault="00740FF6" w:rsidP="006E2336">
      <w:pPr>
        <w:pStyle w:val="ListParagraph"/>
        <w:numPr>
          <w:ilvl w:val="2"/>
          <w:numId w:val="35"/>
        </w:numPr>
        <w:spacing w:before="100" w:beforeAutospacing="1" w:after="100" w:afterAutospacing="1"/>
      </w:pPr>
      <w:r>
        <w:t>Product Loss costs between minimum of $111,154.91 and maximum of $111,154.91</w:t>
      </w:r>
    </w:p>
    <w:p w14:paraId="4D69BBDD" w14:textId="77777777" w:rsidR="00740FF6" w:rsidRDefault="00740FF6" w:rsidP="006E2336">
      <w:pPr>
        <w:pStyle w:val="ListParagraph"/>
        <w:numPr>
          <w:ilvl w:val="1"/>
          <w:numId w:val="35"/>
        </w:numPr>
        <w:spacing w:before="100" w:beforeAutospacing="1" w:after="100" w:afterAutospacing="1"/>
      </w:pPr>
      <w:r>
        <w:t>Repair costs between minimum of $6,000.00 and maximum of $21,000.00.</w:t>
      </w:r>
    </w:p>
    <w:p w14:paraId="6C58DAD5"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27D01D82" w14:textId="77777777" w:rsidR="00740FF6" w:rsidRDefault="00740FF6" w:rsidP="006E2336">
      <w:pPr>
        <w:pStyle w:val="ListParagraph"/>
        <w:numPr>
          <w:ilvl w:val="1"/>
          <w:numId w:val="35"/>
        </w:numPr>
        <w:spacing w:before="100" w:beforeAutospacing="1" w:after="100" w:afterAutospacing="1"/>
      </w:pPr>
      <w:r>
        <w:t>Product type is NGL."</w:t>
      </w:r>
    </w:p>
    <w:p w14:paraId="7608CF14" w14:textId="77777777" w:rsidR="00740FF6" w:rsidRDefault="00740FF6" w:rsidP="006E2336">
      <w:pPr>
        <w:pStyle w:val="ListParagraph"/>
        <w:numPr>
          <w:ilvl w:val="0"/>
          <w:numId w:val="35"/>
        </w:numPr>
        <w:spacing w:before="100" w:beforeAutospacing="1" w:after="100" w:afterAutospacing="1"/>
      </w:pPr>
      <w:r>
        <w:t xml:space="preserve">"Sarnia 6 inch tied into </w:t>
      </w:r>
      <w:proofErr w:type="gramStart"/>
      <w:r>
        <w:t>6 inch</w:t>
      </w:r>
      <w:proofErr w:type="gramEnd"/>
      <w:r>
        <w:t xml:space="preserve"> E/P line</w:t>
      </w:r>
    </w:p>
    <w:p w14:paraId="4AFD1DB6" w14:textId="77777777" w:rsidR="00740FF6" w:rsidRDefault="00740FF6" w:rsidP="006E2336">
      <w:pPr>
        <w:pStyle w:val="ListParagraph"/>
        <w:numPr>
          <w:ilvl w:val="1"/>
          <w:numId w:val="35"/>
        </w:numPr>
        <w:spacing w:before="100" w:beforeAutospacing="1" w:after="100" w:afterAutospacing="1"/>
      </w:pPr>
      <w:r>
        <w:t>Total Cumulative Length (m):</w:t>
      </w:r>
      <w:r>
        <w:tab/>
        <w:t>2501.78</w:t>
      </w:r>
    </w:p>
    <w:p w14:paraId="6B69BB3D" w14:textId="77777777" w:rsidR="00740FF6" w:rsidRDefault="00740FF6" w:rsidP="006E2336">
      <w:pPr>
        <w:pStyle w:val="ListParagraph"/>
        <w:numPr>
          <w:ilvl w:val="2"/>
          <w:numId w:val="35"/>
        </w:numPr>
        <w:spacing w:before="100" w:beforeAutospacing="1" w:after="100" w:afterAutospacing="1"/>
      </w:pPr>
      <w:r>
        <w:t>IC Method 1 :</w:t>
      </w:r>
      <w:r>
        <w:tab/>
        <w:t>2501.78</w:t>
      </w:r>
    </w:p>
    <w:p w14:paraId="5240F11F" w14:textId="77777777" w:rsidR="00740FF6" w:rsidRDefault="00740FF6" w:rsidP="006E2336">
      <w:pPr>
        <w:pStyle w:val="ListParagraph"/>
        <w:numPr>
          <w:ilvl w:val="1"/>
          <w:numId w:val="35"/>
        </w:numPr>
        <w:spacing w:before="100" w:beforeAutospacing="1" w:after="100" w:afterAutospacing="1"/>
      </w:pPr>
      <w:r>
        <w:t>Likelihood of failure distributed between minimum of 9.107e-01 and maximum of 9.129e-01.</w:t>
      </w:r>
    </w:p>
    <w:p w14:paraId="206F03B6" w14:textId="77777777" w:rsidR="00740FF6" w:rsidRDefault="00740FF6" w:rsidP="006E2336">
      <w:pPr>
        <w:pStyle w:val="ListParagraph"/>
        <w:numPr>
          <w:ilvl w:val="1"/>
          <w:numId w:val="35"/>
        </w:numPr>
        <w:spacing w:before="100" w:beforeAutospacing="1" w:after="100" w:afterAutospacing="1"/>
      </w:pPr>
      <w:r>
        <w:t>Consequence of failure distributed between minimum of $0.33 and maximum of $0.65 Millions of dollars</w:t>
      </w:r>
    </w:p>
    <w:p w14:paraId="5DEE219A" w14:textId="77777777" w:rsidR="00740FF6" w:rsidRDefault="00740FF6" w:rsidP="006E2336">
      <w:pPr>
        <w:pStyle w:val="ListParagraph"/>
        <w:numPr>
          <w:ilvl w:val="1"/>
          <w:numId w:val="35"/>
        </w:numPr>
        <w:spacing w:before="100" w:beforeAutospacing="1" w:after="100" w:afterAutospacing="1"/>
      </w:pPr>
      <w:r>
        <w:t>Leak scenario:</w:t>
      </w:r>
    </w:p>
    <w:p w14:paraId="138BEB89" w14:textId="77777777" w:rsidR="00740FF6" w:rsidRDefault="00740FF6" w:rsidP="006E2336">
      <w:pPr>
        <w:pStyle w:val="ListParagraph"/>
        <w:numPr>
          <w:ilvl w:val="2"/>
          <w:numId w:val="35"/>
        </w:numPr>
        <w:spacing w:before="100" w:beforeAutospacing="1" w:after="100" w:afterAutospacing="1"/>
      </w:pPr>
      <w:r>
        <w:t>Economic Loss cost between minimum of $0.26 and maximum of $0.58 Millions of dollars</w:t>
      </w:r>
    </w:p>
    <w:p w14:paraId="79D7B165" w14:textId="77777777" w:rsidR="00740FF6" w:rsidRDefault="00740FF6" w:rsidP="006E2336">
      <w:pPr>
        <w:pStyle w:val="ListParagraph"/>
        <w:numPr>
          <w:ilvl w:val="2"/>
          <w:numId w:val="35"/>
        </w:numPr>
        <w:spacing w:before="100" w:beforeAutospacing="1" w:after="100" w:afterAutospacing="1"/>
      </w:pPr>
      <w:r>
        <w:lastRenderedPageBreak/>
        <w:t>No. of intersections with structures is 40.0, with minimum of $25,000.00 and maximum of $293,825.00 in cost of structures impacted.</w:t>
      </w:r>
    </w:p>
    <w:p w14:paraId="62BD6C98" w14:textId="77777777" w:rsidR="00740FF6" w:rsidRDefault="00740FF6" w:rsidP="006E2336">
      <w:pPr>
        <w:pStyle w:val="ListParagraph"/>
        <w:numPr>
          <w:ilvl w:val="2"/>
          <w:numId w:val="35"/>
        </w:numPr>
        <w:spacing w:before="100" w:beforeAutospacing="1" w:after="100" w:afterAutospacing="1"/>
      </w:pPr>
      <w:r>
        <w:t>Damage radius distributed between minimum of 2.09 and maximum of 2.09 meters.</w:t>
      </w:r>
    </w:p>
    <w:p w14:paraId="17FBFBA2" w14:textId="77777777" w:rsidR="00740FF6" w:rsidRDefault="00740FF6" w:rsidP="006E2336">
      <w:pPr>
        <w:pStyle w:val="ListParagraph"/>
        <w:numPr>
          <w:ilvl w:val="2"/>
          <w:numId w:val="35"/>
        </w:numPr>
        <w:spacing w:before="100" w:beforeAutospacing="1" w:after="100" w:afterAutospacing="1"/>
      </w:pPr>
      <w:r>
        <w:t>Product Loss costs between minimum of $44,363.99 and maximum of $44,363.99</w:t>
      </w:r>
    </w:p>
    <w:p w14:paraId="38F1255B" w14:textId="77777777" w:rsidR="00740FF6" w:rsidRDefault="00740FF6" w:rsidP="006E2336">
      <w:pPr>
        <w:pStyle w:val="ListParagraph"/>
        <w:numPr>
          <w:ilvl w:val="1"/>
          <w:numId w:val="35"/>
        </w:numPr>
        <w:spacing w:before="100" w:beforeAutospacing="1" w:after="100" w:afterAutospacing="1"/>
      </w:pPr>
      <w:r>
        <w:t>Rupture scenario:</w:t>
      </w:r>
    </w:p>
    <w:p w14:paraId="1632F40B" w14:textId="77777777" w:rsidR="00740FF6" w:rsidRDefault="00740FF6" w:rsidP="006E2336">
      <w:pPr>
        <w:pStyle w:val="ListParagraph"/>
        <w:numPr>
          <w:ilvl w:val="2"/>
          <w:numId w:val="35"/>
        </w:numPr>
        <w:spacing w:before="100" w:beforeAutospacing="1" w:after="100" w:afterAutospacing="1"/>
      </w:pPr>
      <w:r>
        <w:t>Economic Loss cost between minimum of $12.80 and maximum of $13.31 Millions of dollars</w:t>
      </w:r>
    </w:p>
    <w:p w14:paraId="3BC9179F" w14:textId="77777777" w:rsidR="00740FF6" w:rsidRDefault="00740FF6" w:rsidP="006E2336">
      <w:pPr>
        <w:pStyle w:val="ListParagraph"/>
        <w:numPr>
          <w:ilvl w:val="2"/>
          <w:numId w:val="35"/>
        </w:numPr>
        <w:spacing w:before="100" w:beforeAutospacing="1" w:after="100" w:afterAutospacing="1"/>
      </w:pPr>
      <w:r>
        <w:t>No. of intersections with structures is 21.0, with minimum of $25,000.00 and maximum of $537,650.00 in cost of structures impacted</w:t>
      </w:r>
    </w:p>
    <w:p w14:paraId="2C9C0F7F" w14:textId="77777777" w:rsidR="00740FF6" w:rsidRDefault="00740FF6" w:rsidP="006E2336">
      <w:pPr>
        <w:pStyle w:val="ListParagraph"/>
        <w:numPr>
          <w:ilvl w:val="2"/>
          <w:numId w:val="35"/>
        </w:numPr>
        <w:spacing w:before="100" w:beforeAutospacing="1" w:after="100" w:afterAutospacing="1"/>
      </w:pPr>
      <w:r>
        <w:t>Damage radius distributed between minimum of 67.1 and maximum of 67.1 meters.</w:t>
      </w:r>
    </w:p>
    <w:p w14:paraId="7A0B41B7" w14:textId="77777777" w:rsidR="00740FF6" w:rsidRDefault="00740FF6" w:rsidP="006E2336">
      <w:pPr>
        <w:pStyle w:val="ListParagraph"/>
        <w:numPr>
          <w:ilvl w:val="2"/>
          <w:numId w:val="35"/>
        </w:numPr>
        <w:spacing w:before="100" w:beforeAutospacing="1" w:after="100" w:afterAutospacing="1"/>
      </w:pPr>
      <w:r>
        <w:t>Product Loss costs between minimum of $12,562,319.03 and maximum of $12,562,319.03</w:t>
      </w:r>
    </w:p>
    <w:p w14:paraId="1CE50DBB" w14:textId="77777777" w:rsidR="00740FF6" w:rsidRDefault="00740FF6" w:rsidP="006E2336">
      <w:pPr>
        <w:pStyle w:val="ListParagraph"/>
        <w:numPr>
          <w:ilvl w:val="1"/>
          <w:numId w:val="35"/>
        </w:numPr>
        <w:spacing w:before="100" w:beforeAutospacing="1" w:after="100" w:afterAutospacing="1"/>
      </w:pPr>
      <w:r>
        <w:t>Puncture scenario:</w:t>
      </w:r>
    </w:p>
    <w:p w14:paraId="1A4C8957" w14:textId="77777777" w:rsidR="00740FF6" w:rsidRDefault="00740FF6" w:rsidP="006E2336">
      <w:pPr>
        <w:pStyle w:val="ListParagraph"/>
        <w:numPr>
          <w:ilvl w:val="2"/>
          <w:numId w:val="35"/>
        </w:numPr>
        <w:spacing w:before="100" w:beforeAutospacing="1" w:after="100" w:afterAutospacing="1"/>
      </w:pPr>
      <w:r>
        <w:t>Economic Loss cost between minimum of $1.67 and maximum of $1.99 Millions of dollars</w:t>
      </w:r>
    </w:p>
    <w:p w14:paraId="053D903F" w14:textId="77777777" w:rsidR="00740FF6" w:rsidRDefault="00740FF6" w:rsidP="006E2336">
      <w:pPr>
        <w:pStyle w:val="ListParagraph"/>
        <w:numPr>
          <w:ilvl w:val="2"/>
          <w:numId w:val="35"/>
        </w:numPr>
        <w:spacing w:before="100" w:beforeAutospacing="1" w:after="100" w:afterAutospacing="1"/>
      </w:pPr>
      <w:r>
        <w:t>No. of intersections with structures is 47.0, with minimum of $25,000.00 and maximum of $293,825.00 in cost of structures impacted</w:t>
      </w:r>
    </w:p>
    <w:p w14:paraId="25D378DC" w14:textId="77777777" w:rsidR="00740FF6" w:rsidRDefault="00740FF6" w:rsidP="006E2336">
      <w:pPr>
        <w:pStyle w:val="ListParagraph"/>
        <w:numPr>
          <w:ilvl w:val="2"/>
          <w:numId w:val="35"/>
        </w:numPr>
        <w:spacing w:before="100" w:beforeAutospacing="1" w:after="100" w:afterAutospacing="1"/>
      </w:pPr>
      <w:r>
        <w:t>Damage radius distributed between minimum of 30.9 and maximum of 30.9 meters.</w:t>
      </w:r>
    </w:p>
    <w:p w14:paraId="3CD05DB3" w14:textId="77777777" w:rsidR="00740FF6" w:rsidRDefault="00740FF6" w:rsidP="006E2336">
      <w:pPr>
        <w:pStyle w:val="ListParagraph"/>
        <w:numPr>
          <w:ilvl w:val="2"/>
          <w:numId w:val="35"/>
        </w:numPr>
        <w:spacing w:before="100" w:beforeAutospacing="1" w:after="100" w:afterAutospacing="1"/>
      </w:pPr>
      <w:r>
        <w:t>Product Loss costs between minimum of $1,457,700.03 and maximum of $1,457,700.03</w:t>
      </w:r>
    </w:p>
    <w:p w14:paraId="20A76456" w14:textId="77777777" w:rsidR="00740FF6" w:rsidRDefault="00740FF6" w:rsidP="006E2336">
      <w:pPr>
        <w:pStyle w:val="ListParagraph"/>
        <w:numPr>
          <w:ilvl w:val="1"/>
          <w:numId w:val="35"/>
        </w:numPr>
        <w:spacing w:before="100" w:beforeAutospacing="1" w:after="100" w:afterAutospacing="1"/>
      </w:pPr>
      <w:r>
        <w:t>Repair costs between minimum of $11,500.00 and maximum of $40,000.00.</w:t>
      </w:r>
    </w:p>
    <w:p w14:paraId="50C0F595"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159A33C4" w14:textId="77777777" w:rsidR="00740FF6" w:rsidRDefault="00740FF6" w:rsidP="006E2336">
      <w:pPr>
        <w:pStyle w:val="ListParagraph"/>
        <w:numPr>
          <w:ilvl w:val="1"/>
          <w:numId w:val="35"/>
        </w:numPr>
        <w:spacing w:before="100" w:beforeAutospacing="1" w:after="100" w:afterAutospacing="1"/>
      </w:pPr>
      <w:r>
        <w:t>Product type is HVP Product."</w:t>
      </w:r>
    </w:p>
    <w:p w14:paraId="57C0A97D" w14:textId="77777777" w:rsidR="00740FF6" w:rsidRDefault="00740FF6" w:rsidP="006E2336">
      <w:pPr>
        <w:pStyle w:val="ListParagraph"/>
        <w:numPr>
          <w:ilvl w:val="0"/>
          <w:numId w:val="35"/>
        </w:numPr>
        <w:spacing w:before="100" w:beforeAutospacing="1" w:after="100" w:afterAutospacing="1"/>
      </w:pPr>
      <w:r>
        <w:t>"</w:t>
      </w:r>
      <w:proofErr w:type="spellStart"/>
      <w:r>
        <w:t>Kerrbert</w:t>
      </w:r>
      <w:proofErr w:type="spellEnd"/>
      <w:r>
        <w:t xml:space="preserve"> </w:t>
      </w:r>
      <w:proofErr w:type="gramStart"/>
      <w:r>
        <w:t>4 inch</w:t>
      </w:r>
      <w:proofErr w:type="gramEnd"/>
      <w:r>
        <w:t xml:space="preserve"> Water</w:t>
      </w:r>
    </w:p>
    <w:p w14:paraId="1532FE99" w14:textId="77777777" w:rsidR="00740FF6" w:rsidRDefault="00740FF6" w:rsidP="006E2336">
      <w:pPr>
        <w:pStyle w:val="ListParagraph"/>
        <w:numPr>
          <w:ilvl w:val="1"/>
          <w:numId w:val="35"/>
        </w:numPr>
        <w:spacing w:before="100" w:beforeAutospacing="1" w:after="100" w:afterAutospacing="1"/>
      </w:pPr>
      <w:r>
        <w:t>Total Cumulative Length (m):</w:t>
      </w:r>
      <w:r>
        <w:tab/>
        <w:t>2341.68</w:t>
      </w:r>
    </w:p>
    <w:p w14:paraId="605DF36B" w14:textId="77777777" w:rsidR="00740FF6" w:rsidRDefault="00740FF6" w:rsidP="006E2336">
      <w:pPr>
        <w:pStyle w:val="ListParagraph"/>
        <w:numPr>
          <w:ilvl w:val="2"/>
          <w:numId w:val="35"/>
        </w:numPr>
        <w:spacing w:before="100" w:beforeAutospacing="1" w:after="100" w:afterAutospacing="1"/>
      </w:pPr>
      <w:r>
        <w:t>EC Method 1 :</w:t>
      </w:r>
      <w:r>
        <w:tab/>
        <w:t>2341.68</w:t>
      </w:r>
    </w:p>
    <w:p w14:paraId="0F5046C9" w14:textId="77777777" w:rsidR="00740FF6" w:rsidRDefault="00740FF6" w:rsidP="006E2336">
      <w:pPr>
        <w:pStyle w:val="ListParagraph"/>
        <w:numPr>
          <w:ilvl w:val="1"/>
          <w:numId w:val="35"/>
        </w:numPr>
        <w:spacing w:before="100" w:beforeAutospacing="1" w:after="100" w:afterAutospacing="1"/>
      </w:pPr>
      <w:r>
        <w:t>Likelihood of failure distributed between minimum of 9.904e-01 and maximum of 9.914e-01.</w:t>
      </w:r>
    </w:p>
    <w:p w14:paraId="15B84A9D"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$0.23 Millions of dollars</w:t>
      </w:r>
    </w:p>
    <w:p w14:paraId="5A132859" w14:textId="77777777" w:rsidR="00740FF6" w:rsidRDefault="00740FF6" w:rsidP="006E2336">
      <w:pPr>
        <w:pStyle w:val="ListParagraph"/>
        <w:numPr>
          <w:ilvl w:val="1"/>
          <w:numId w:val="35"/>
        </w:numPr>
        <w:spacing w:before="100" w:beforeAutospacing="1" w:after="100" w:afterAutospacing="1"/>
      </w:pPr>
      <w:r>
        <w:t>Leak scenario:</w:t>
      </w:r>
    </w:p>
    <w:p w14:paraId="2BFFCAD4"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$0.23 Millions of dollars</w:t>
      </w:r>
    </w:p>
    <w:p w14:paraId="0F150175"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33E5A232"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0B8C36F4"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1D24D981" w14:textId="77777777" w:rsidR="00740FF6" w:rsidRDefault="00740FF6" w:rsidP="006E2336">
      <w:pPr>
        <w:pStyle w:val="ListParagraph"/>
        <w:numPr>
          <w:ilvl w:val="1"/>
          <w:numId w:val="35"/>
        </w:numPr>
        <w:spacing w:before="100" w:beforeAutospacing="1" w:after="100" w:afterAutospacing="1"/>
      </w:pPr>
      <w:r>
        <w:t>Rupture scenario:</w:t>
      </w:r>
    </w:p>
    <w:p w14:paraId="29B8D972"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$0.23 Millions of dollars</w:t>
      </w:r>
    </w:p>
    <w:p w14:paraId="337AAB01"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03FF0EDF"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6AEA3BC1"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$0.00 and maximum of $0.00</w:t>
      </w:r>
    </w:p>
    <w:p w14:paraId="3703448A" w14:textId="77777777" w:rsidR="00740FF6" w:rsidRDefault="00740FF6" w:rsidP="006E2336">
      <w:pPr>
        <w:pStyle w:val="ListParagraph"/>
        <w:numPr>
          <w:ilvl w:val="1"/>
          <w:numId w:val="35"/>
        </w:numPr>
        <w:spacing w:before="100" w:beforeAutospacing="1" w:after="100" w:afterAutospacing="1"/>
      </w:pPr>
      <w:r>
        <w:t>Puncture scenario:</w:t>
      </w:r>
    </w:p>
    <w:p w14:paraId="13692B7E"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$0.23 Millions of dollars</w:t>
      </w:r>
    </w:p>
    <w:p w14:paraId="44B62D95"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1BFF786F" w14:textId="77777777" w:rsidR="00740FF6" w:rsidRDefault="00740FF6" w:rsidP="006E2336">
      <w:pPr>
        <w:pStyle w:val="ListParagraph"/>
        <w:numPr>
          <w:ilvl w:val="2"/>
          <w:numId w:val="35"/>
        </w:numPr>
        <w:spacing w:before="100" w:beforeAutospacing="1" w:after="100" w:afterAutospacing="1"/>
      </w:pPr>
      <w:r>
        <w:t>Damage radius distributed between minimum of 0.0 and maximum of 0.0 meters.</w:t>
      </w:r>
    </w:p>
    <w:p w14:paraId="32BC02DB" w14:textId="77777777" w:rsidR="00740FF6" w:rsidRDefault="00740FF6" w:rsidP="006E2336">
      <w:pPr>
        <w:pStyle w:val="ListParagraph"/>
        <w:numPr>
          <w:ilvl w:val="2"/>
          <w:numId w:val="35"/>
        </w:numPr>
        <w:spacing w:before="100" w:beforeAutospacing="1" w:after="100" w:afterAutospacing="1"/>
      </w:pPr>
      <w:r>
        <w:t>Product Loss costs between minimum of $0.00 and maximum of $0.00</w:t>
      </w:r>
    </w:p>
    <w:p w14:paraId="71C65ECD" w14:textId="77777777" w:rsidR="00740FF6" w:rsidRDefault="00740FF6" w:rsidP="006E2336">
      <w:pPr>
        <w:pStyle w:val="ListParagraph"/>
        <w:numPr>
          <w:ilvl w:val="1"/>
          <w:numId w:val="35"/>
        </w:numPr>
        <w:spacing w:before="100" w:beforeAutospacing="1" w:after="100" w:afterAutospacing="1"/>
      </w:pPr>
      <w:r>
        <w:t>Repair costs between minimum of $9,000.00 and maximum of $31,000.00.</w:t>
      </w:r>
    </w:p>
    <w:p w14:paraId="622FD71B"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605C11BB" w14:textId="77777777" w:rsidR="00740FF6" w:rsidRDefault="00740FF6" w:rsidP="006E2336">
      <w:pPr>
        <w:pStyle w:val="ListParagraph"/>
        <w:numPr>
          <w:ilvl w:val="1"/>
          <w:numId w:val="35"/>
        </w:numPr>
        <w:spacing w:before="100" w:beforeAutospacing="1" w:after="100" w:afterAutospacing="1"/>
      </w:pPr>
      <w:r>
        <w:t>Product type is Fresh Water."</w:t>
      </w:r>
    </w:p>
    <w:p w14:paraId="4721147D" w14:textId="77777777" w:rsidR="00740FF6" w:rsidRDefault="00740FF6" w:rsidP="006E2336">
      <w:pPr>
        <w:pStyle w:val="ListParagraph"/>
        <w:numPr>
          <w:ilvl w:val="0"/>
          <w:numId w:val="35"/>
        </w:numPr>
        <w:spacing w:before="100" w:beforeAutospacing="1" w:after="100" w:afterAutospacing="1"/>
      </w:pPr>
      <w:r>
        <w:t>"10-36 LACT TO CROOKED LAKE NPS 6</w:t>
      </w:r>
    </w:p>
    <w:p w14:paraId="5B1BEC48" w14:textId="77777777" w:rsidR="00740FF6" w:rsidRDefault="00740FF6" w:rsidP="006E2336">
      <w:pPr>
        <w:pStyle w:val="ListParagraph"/>
        <w:numPr>
          <w:ilvl w:val="1"/>
          <w:numId w:val="35"/>
        </w:numPr>
        <w:spacing w:before="100" w:beforeAutospacing="1" w:after="100" w:afterAutospacing="1"/>
      </w:pPr>
      <w:r>
        <w:t>Total Cumulative Length (m):</w:t>
      </w:r>
      <w:r>
        <w:tab/>
        <w:t>2315.46</w:t>
      </w:r>
    </w:p>
    <w:p w14:paraId="59445D12" w14:textId="77777777" w:rsidR="00740FF6" w:rsidRDefault="00740FF6" w:rsidP="006E2336">
      <w:pPr>
        <w:pStyle w:val="ListParagraph"/>
        <w:numPr>
          <w:ilvl w:val="2"/>
          <w:numId w:val="35"/>
        </w:numPr>
        <w:spacing w:before="100" w:beforeAutospacing="1" w:after="100" w:afterAutospacing="1"/>
      </w:pPr>
      <w:r>
        <w:t>IC Method 1 :</w:t>
      </w:r>
      <w:r>
        <w:tab/>
        <w:t>2315.46</w:t>
      </w:r>
    </w:p>
    <w:p w14:paraId="2EB3705B" w14:textId="77777777" w:rsidR="00740FF6" w:rsidRDefault="00740FF6" w:rsidP="006E2336">
      <w:pPr>
        <w:pStyle w:val="ListParagraph"/>
        <w:numPr>
          <w:ilvl w:val="1"/>
          <w:numId w:val="35"/>
        </w:numPr>
        <w:spacing w:before="100" w:beforeAutospacing="1" w:after="100" w:afterAutospacing="1"/>
      </w:pPr>
      <w:r>
        <w:t>Likelihood of failure distributed between minimum of 9.060e-01 and maximum of 9.063e-01.</w:t>
      </w:r>
    </w:p>
    <w:p w14:paraId="34EA0D5B"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$0.21 Millions of dollars</w:t>
      </w:r>
    </w:p>
    <w:p w14:paraId="120F1BAD" w14:textId="77777777" w:rsidR="00740FF6" w:rsidRDefault="00740FF6" w:rsidP="006E2336">
      <w:pPr>
        <w:pStyle w:val="ListParagraph"/>
        <w:numPr>
          <w:ilvl w:val="1"/>
          <w:numId w:val="35"/>
        </w:numPr>
        <w:spacing w:before="100" w:beforeAutospacing="1" w:after="100" w:afterAutospacing="1"/>
      </w:pPr>
      <w:r>
        <w:t>Leak scenario:</w:t>
      </w:r>
    </w:p>
    <w:p w14:paraId="68A5777D"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$0.21 Millions of dollars</w:t>
      </w:r>
    </w:p>
    <w:p w14:paraId="2EE5E6BB"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44D15220" w14:textId="77777777" w:rsidR="00740FF6" w:rsidRDefault="00740FF6" w:rsidP="006E2336">
      <w:pPr>
        <w:pStyle w:val="ListParagraph"/>
        <w:numPr>
          <w:ilvl w:val="2"/>
          <w:numId w:val="35"/>
        </w:numPr>
        <w:spacing w:before="100" w:beforeAutospacing="1" w:after="100" w:afterAutospacing="1"/>
      </w:pPr>
      <w:r>
        <w:t>Damage radius distributed between minimum of 2.37 and maximum of 2.37 meters.</w:t>
      </w:r>
    </w:p>
    <w:p w14:paraId="2D486653" w14:textId="77777777" w:rsidR="00740FF6" w:rsidRDefault="00740FF6" w:rsidP="006E2336">
      <w:pPr>
        <w:pStyle w:val="ListParagraph"/>
        <w:numPr>
          <w:ilvl w:val="2"/>
          <w:numId w:val="35"/>
        </w:numPr>
        <w:spacing w:before="100" w:beforeAutospacing="1" w:after="100" w:afterAutospacing="1"/>
      </w:pPr>
      <w:r>
        <w:t>Product Loss costs between minimum of $1,877.22 and maximum of $1,928.94</w:t>
      </w:r>
    </w:p>
    <w:p w14:paraId="4D8A49AE" w14:textId="77777777" w:rsidR="00740FF6" w:rsidRDefault="00740FF6" w:rsidP="006E2336">
      <w:pPr>
        <w:pStyle w:val="ListParagraph"/>
        <w:numPr>
          <w:ilvl w:val="1"/>
          <w:numId w:val="35"/>
        </w:numPr>
        <w:spacing w:before="100" w:beforeAutospacing="1" w:after="100" w:afterAutospacing="1"/>
      </w:pPr>
      <w:r>
        <w:t>Rupture scenario:</w:t>
      </w:r>
    </w:p>
    <w:p w14:paraId="4D3975A5" w14:textId="77777777" w:rsidR="00740FF6" w:rsidRDefault="00740FF6" w:rsidP="006E2336">
      <w:pPr>
        <w:pStyle w:val="ListParagraph"/>
        <w:numPr>
          <w:ilvl w:val="2"/>
          <w:numId w:val="35"/>
        </w:numPr>
        <w:spacing w:before="100" w:beforeAutospacing="1" w:after="100" w:afterAutospacing="1"/>
      </w:pPr>
      <w:r>
        <w:t>Economic Loss cost between minimum of $0.74 and maximum of $0.76 Millions of dollars</w:t>
      </w:r>
    </w:p>
    <w:p w14:paraId="30632830"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67098CD5" w14:textId="77777777" w:rsidR="00740FF6" w:rsidRDefault="00740FF6" w:rsidP="006E2336">
      <w:pPr>
        <w:pStyle w:val="ListParagraph"/>
        <w:numPr>
          <w:ilvl w:val="2"/>
          <w:numId w:val="35"/>
        </w:numPr>
        <w:spacing w:before="100" w:beforeAutospacing="1" w:after="100" w:afterAutospacing="1"/>
      </w:pPr>
      <w:r>
        <w:t>Damage radius distributed between minimum of 24.64 and maximum of 24.64 meters.</w:t>
      </w:r>
    </w:p>
    <w:p w14:paraId="746CA795" w14:textId="77777777" w:rsidR="00740FF6" w:rsidRDefault="00740FF6" w:rsidP="006E2336">
      <w:pPr>
        <w:pStyle w:val="ListParagraph"/>
        <w:numPr>
          <w:ilvl w:val="2"/>
          <w:numId w:val="35"/>
        </w:numPr>
        <w:spacing w:before="100" w:beforeAutospacing="1" w:after="100" w:afterAutospacing="1"/>
      </w:pPr>
      <w:r>
        <w:t>Product Loss costs between minimum of $531,561.71 and maximum of $546,207.16</w:t>
      </w:r>
    </w:p>
    <w:p w14:paraId="07660807" w14:textId="77777777" w:rsidR="00740FF6" w:rsidRDefault="00740FF6" w:rsidP="006E2336">
      <w:pPr>
        <w:pStyle w:val="ListParagraph"/>
        <w:numPr>
          <w:ilvl w:val="1"/>
          <w:numId w:val="35"/>
        </w:numPr>
        <w:spacing w:before="100" w:beforeAutospacing="1" w:after="100" w:afterAutospacing="1"/>
      </w:pPr>
      <w:r>
        <w:t>Puncture scenario:</w:t>
      </w:r>
    </w:p>
    <w:p w14:paraId="704EA29F"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$0.28 Millions of dollars</w:t>
      </w:r>
    </w:p>
    <w:p w14:paraId="13C1A2CE"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068F61D3" w14:textId="77777777" w:rsidR="00740FF6" w:rsidRDefault="00740FF6" w:rsidP="006E2336">
      <w:pPr>
        <w:pStyle w:val="ListParagraph"/>
        <w:numPr>
          <w:ilvl w:val="2"/>
          <w:numId w:val="35"/>
        </w:numPr>
        <w:spacing w:before="100" w:beforeAutospacing="1" w:after="100" w:afterAutospacing="1"/>
      </w:pPr>
      <w:r>
        <w:t>Damage radius distributed between minimum of 9.25 and maximum of 9.25 meters.</w:t>
      </w:r>
    </w:p>
    <w:p w14:paraId="45A89CD7" w14:textId="77777777" w:rsidR="00740FF6" w:rsidRDefault="00740FF6" w:rsidP="006E2336">
      <w:pPr>
        <w:pStyle w:val="ListParagraph"/>
        <w:numPr>
          <w:ilvl w:val="2"/>
          <w:numId w:val="35"/>
        </w:numPr>
        <w:spacing w:before="100" w:beforeAutospacing="1" w:after="100" w:afterAutospacing="1"/>
      </w:pPr>
      <w:r>
        <w:t>Product Loss costs between minimum of $61,681.09 and maximum of $63,380.51</w:t>
      </w:r>
    </w:p>
    <w:p w14:paraId="7095BEFE" w14:textId="77777777" w:rsidR="00740FF6" w:rsidRDefault="00740FF6" w:rsidP="006E2336">
      <w:pPr>
        <w:pStyle w:val="ListParagraph"/>
        <w:numPr>
          <w:ilvl w:val="1"/>
          <w:numId w:val="35"/>
        </w:numPr>
        <w:spacing w:before="100" w:beforeAutospacing="1" w:after="100" w:afterAutospacing="1"/>
      </w:pPr>
      <w:r>
        <w:t>Repair costs between minimum of $11,500.00 and maximum of $11,500.00.</w:t>
      </w:r>
    </w:p>
    <w:p w14:paraId="3BCCFCC7"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420A245A" w14:textId="77777777" w:rsidR="00740FF6" w:rsidRDefault="00740FF6" w:rsidP="006E2336">
      <w:pPr>
        <w:pStyle w:val="ListParagraph"/>
        <w:numPr>
          <w:ilvl w:val="1"/>
          <w:numId w:val="35"/>
        </w:numPr>
        <w:spacing w:before="100" w:beforeAutospacing="1" w:after="100" w:afterAutospacing="1"/>
      </w:pPr>
      <w:r>
        <w:t>Product type is Crude Oil."</w:t>
      </w:r>
    </w:p>
    <w:p w14:paraId="1A21642B" w14:textId="77777777" w:rsidR="00740FF6" w:rsidRDefault="00740FF6" w:rsidP="006E2336">
      <w:pPr>
        <w:pStyle w:val="ListParagraph"/>
        <w:numPr>
          <w:ilvl w:val="0"/>
          <w:numId w:val="35"/>
        </w:numPr>
        <w:spacing w:before="100" w:beforeAutospacing="1" w:after="100" w:afterAutospacing="1"/>
      </w:pPr>
      <w:r>
        <w:t>"COED BV 203 TO EST NPS 8</w:t>
      </w:r>
    </w:p>
    <w:p w14:paraId="0E0C8670" w14:textId="77777777" w:rsidR="00740FF6" w:rsidRDefault="00740FF6" w:rsidP="006E2336">
      <w:pPr>
        <w:pStyle w:val="ListParagraph"/>
        <w:numPr>
          <w:ilvl w:val="1"/>
          <w:numId w:val="35"/>
        </w:numPr>
        <w:spacing w:before="100" w:beforeAutospacing="1" w:after="100" w:afterAutospacing="1"/>
      </w:pPr>
      <w:r>
        <w:lastRenderedPageBreak/>
        <w:t>Total Cumulative Length (m):</w:t>
      </w:r>
      <w:r>
        <w:tab/>
        <w:t>2259.9</w:t>
      </w:r>
    </w:p>
    <w:p w14:paraId="118E2EBD" w14:textId="77777777" w:rsidR="00740FF6" w:rsidRDefault="00740FF6" w:rsidP="006E2336">
      <w:pPr>
        <w:pStyle w:val="ListParagraph"/>
        <w:numPr>
          <w:ilvl w:val="2"/>
          <w:numId w:val="35"/>
        </w:numPr>
        <w:spacing w:before="100" w:beforeAutospacing="1" w:after="100" w:afterAutospacing="1"/>
      </w:pPr>
      <w:r>
        <w:t>IC Method 1 :</w:t>
      </w:r>
      <w:r>
        <w:tab/>
        <w:t>2259.9</w:t>
      </w:r>
    </w:p>
    <w:p w14:paraId="16A3B70B" w14:textId="77777777" w:rsidR="00740FF6" w:rsidRDefault="00740FF6" w:rsidP="006E2336">
      <w:pPr>
        <w:pStyle w:val="ListParagraph"/>
        <w:numPr>
          <w:ilvl w:val="1"/>
          <w:numId w:val="35"/>
        </w:numPr>
        <w:spacing w:before="100" w:beforeAutospacing="1" w:after="100" w:afterAutospacing="1"/>
      </w:pPr>
      <w:r>
        <w:t>Likelihood of failure distributed between minimum of 9.299e-01 and maximum of 9.718e-01.</w:t>
      </w:r>
    </w:p>
    <w:p w14:paraId="21B1E52F" w14:textId="77777777" w:rsidR="00740FF6" w:rsidRDefault="00740FF6" w:rsidP="006E2336">
      <w:pPr>
        <w:pStyle w:val="ListParagraph"/>
        <w:numPr>
          <w:ilvl w:val="1"/>
          <w:numId w:val="35"/>
        </w:numPr>
        <w:spacing w:before="100" w:beforeAutospacing="1" w:after="100" w:afterAutospacing="1"/>
      </w:pPr>
      <w:r>
        <w:t>Consequence of failure distributed between minimum of $0.34 and maximum of $3.62 Millions of dollars</w:t>
      </w:r>
    </w:p>
    <w:p w14:paraId="40B1FACA" w14:textId="77777777" w:rsidR="00740FF6" w:rsidRDefault="00740FF6" w:rsidP="006E2336">
      <w:pPr>
        <w:pStyle w:val="ListParagraph"/>
        <w:numPr>
          <w:ilvl w:val="1"/>
          <w:numId w:val="35"/>
        </w:numPr>
        <w:spacing w:before="100" w:beforeAutospacing="1" w:after="100" w:afterAutospacing="1"/>
      </w:pPr>
      <w:r>
        <w:t>Leak scenario:</w:t>
      </w:r>
    </w:p>
    <w:p w14:paraId="06EEF280" w14:textId="77777777" w:rsidR="00740FF6" w:rsidRDefault="00740FF6" w:rsidP="006E2336">
      <w:pPr>
        <w:pStyle w:val="ListParagraph"/>
        <w:numPr>
          <w:ilvl w:val="2"/>
          <w:numId w:val="35"/>
        </w:numPr>
        <w:spacing w:before="100" w:beforeAutospacing="1" w:after="100" w:afterAutospacing="1"/>
      </w:pPr>
      <w:r>
        <w:t>Economic Loss cost between minimum of $0.25 and maximum of $2.97 Millions of dollars</w:t>
      </w:r>
    </w:p>
    <w:p w14:paraId="17D9C72F" w14:textId="77777777" w:rsidR="00740FF6" w:rsidRDefault="00740FF6" w:rsidP="006E2336">
      <w:pPr>
        <w:pStyle w:val="ListParagraph"/>
        <w:numPr>
          <w:ilvl w:val="2"/>
          <w:numId w:val="35"/>
        </w:numPr>
        <w:spacing w:before="100" w:beforeAutospacing="1" w:after="100" w:afterAutospacing="1"/>
      </w:pPr>
      <w:r>
        <w:t>No. of intersections with structures is 44.0, with minimum of $25,000.00 and maximum of $2,713,250.00 in cost of structures impacted.</w:t>
      </w:r>
    </w:p>
    <w:p w14:paraId="18BB0FC6" w14:textId="77777777" w:rsidR="00740FF6" w:rsidRDefault="00740FF6" w:rsidP="006E2336">
      <w:pPr>
        <w:pStyle w:val="ListParagraph"/>
        <w:numPr>
          <w:ilvl w:val="2"/>
          <w:numId w:val="35"/>
        </w:numPr>
        <w:spacing w:before="100" w:beforeAutospacing="1" w:after="100" w:afterAutospacing="1"/>
      </w:pPr>
      <w:r>
        <w:t>Damage radius distributed between minimum of 7.14 and maximum of 7.14 meters.</w:t>
      </w:r>
    </w:p>
    <w:p w14:paraId="5B58CD29" w14:textId="77777777" w:rsidR="00740FF6" w:rsidRDefault="00740FF6" w:rsidP="006E2336">
      <w:pPr>
        <w:pStyle w:val="ListParagraph"/>
        <w:numPr>
          <w:ilvl w:val="2"/>
          <w:numId w:val="35"/>
        </w:numPr>
        <w:spacing w:before="100" w:beforeAutospacing="1" w:after="100" w:afterAutospacing="1"/>
      </w:pPr>
      <w:r>
        <w:t>Product Loss costs between minimum of $2,189.51 and maximum of $2,240.98</w:t>
      </w:r>
    </w:p>
    <w:p w14:paraId="78C37A81" w14:textId="77777777" w:rsidR="00740FF6" w:rsidRDefault="00740FF6" w:rsidP="006E2336">
      <w:pPr>
        <w:pStyle w:val="ListParagraph"/>
        <w:numPr>
          <w:ilvl w:val="1"/>
          <w:numId w:val="35"/>
        </w:numPr>
        <w:spacing w:before="100" w:beforeAutospacing="1" w:after="100" w:afterAutospacing="1"/>
      </w:pPr>
      <w:r>
        <w:t>Rupture scenario:</w:t>
      </w:r>
    </w:p>
    <w:p w14:paraId="7E3F942E" w14:textId="77777777" w:rsidR="00740FF6" w:rsidRDefault="00740FF6" w:rsidP="006E2336">
      <w:pPr>
        <w:pStyle w:val="ListParagraph"/>
        <w:numPr>
          <w:ilvl w:val="2"/>
          <w:numId w:val="35"/>
        </w:numPr>
        <w:spacing w:before="100" w:beforeAutospacing="1" w:after="100" w:afterAutospacing="1"/>
      </w:pPr>
      <w:r>
        <w:t>Economic Loss cost between minimum of $1.41 and maximum of $12.13 Millions of dollars</w:t>
      </w:r>
    </w:p>
    <w:p w14:paraId="6824A983" w14:textId="77777777" w:rsidR="00740FF6" w:rsidRDefault="00740FF6" w:rsidP="006E2336">
      <w:pPr>
        <w:pStyle w:val="ListParagraph"/>
        <w:numPr>
          <w:ilvl w:val="2"/>
          <w:numId w:val="35"/>
        </w:numPr>
        <w:spacing w:before="100" w:beforeAutospacing="1" w:after="100" w:afterAutospacing="1"/>
      </w:pPr>
      <w:r>
        <w:t>No. of intersections with structures is 16.0, with minimum of $100,000.00 and maximum of $10,828,000.00 in cost of structures impacted</w:t>
      </w:r>
    </w:p>
    <w:p w14:paraId="6187E9B8" w14:textId="77777777" w:rsidR="00740FF6" w:rsidRDefault="00740FF6" w:rsidP="006E2336">
      <w:pPr>
        <w:pStyle w:val="ListParagraph"/>
        <w:numPr>
          <w:ilvl w:val="2"/>
          <w:numId w:val="35"/>
        </w:numPr>
        <w:spacing w:before="100" w:beforeAutospacing="1" w:after="100" w:afterAutospacing="1"/>
      </w:pPr>
      <w:r>
        <w:t>Damage radius distributed between minimum of 80.9 and maximum of 80.9 meters.</w:t>
      </w:r>
    </w:p>
    <w:p w14:paraId="361E1D99" w14:textId="77777777" w:rsidR="00740FF6" w:rsidRDefault="00740FF6" w:rsidP="006E2336">
      <w:pPr>
        <w:pStyle w:val="ListParagraph"/>
        <w:numPr>
          <w:ilvl w:val="2"/>
          <w:numId w:val="35"/>
        </w:numPr>
        <w:spacing w:before="100" w:beforeAutospacing="1" w:after="100" w:afterAutospacing="1"/>
      </w:pPr>
      <w:r>
        <w:t>Product Loss costs between minimum of $1,050,831.84 and maximum of $1,075,531.96</w:t>
      </w:r>
    </w:p>
    <w:p w14:paraId="3C6243AF" w14:textId="77777777" w:rsidR="00740FF6" w:rsidRDefault="00740FF6" w:rsidP="006E2336">
      <w:pPr>
        <w:pStyle w:val="ListParagraph"/>
        <w:numPr>
          <w:ilvl w:val="1"/>
          <w:numId w:val="35"/>
        </w:numPr>
        <w:spacing w:before="100" w:beforeAutospacing="1" w:after="100" w:afterAutospacing="1"/>
      </w:pPr>
      <w:r>
        <w:t>Puncture scenario:</w:t>
      </w:r>
    </w:p>
    <w:p w14:paraId="20CB66E5" w14:textId="77777777" w:rsidR="00740FF6" w:rsidRDefault="00740FF6" w:rsidP="006E2336">
      <w:pPr>
        <w:pStyle w:val="ListParagraph"/>
        <w:numPr>
          <w:ilvl w:val="2"/>
          <w:numId w:val="35"/>
        </w:numPr>
        <w:spacing w:before="100" w:beforeAutospacing="1" w:after="100" w:afterAutospacing="1"/>
      </w:pPr>
      <w:r>
        <w:t>Economic Loss cost between minimum of $0.35 and maximum of $8.44 Millions of dollars</w:t>
      </w:r>
    </w:p>
    <w:p w14:paraId="36371C42" w14:textId="77777777" w:rsidR="00740FF6" w:rsidRDefault="00740FF6" w:rsidP="006E2336">
      <w:pPr>
        <w:pStyle w:val="ListParagraph"/>
        <w:numPr>
          <w:ilvl w:val="2"/>
          <w:numId w:val="35"/>
        </w:numPr>
        <w:spacing w:before="100" w:beforeAutospacing="1" w:after="100" w:afterAutospacing="1"/>
      </w:pPr>
      <w:r>
        <w:t>No. of intersections with structures is 46.0, with minimum of $25,000.00 and maximum of $8,114,750.00 in cost of structures impacted</w:t>
      </w:r>
    </w:p>
    <w:p w14:paraId="7B43EB3C" w14:textId="77777777" w:rsidR="00740FF6" w:rsidRDefault="00740FF6" w:rsidP="006E2336">
      <w:pPr>
        <w:pStyle w:val="ListParagraph"/>
        <w:numPr>
          <w:ilvl w:val="2"/>
          <w:numId w:val="35"/>
        </w:numPr>
        <w:spacing w:before="100" w:beforeAutospacing="1" w:after="100" w:afterAutospacing="1"/>
      </w:pPr>
      <w:r>
        <w:t>Damage radius distributed between minimum of 28.43 and maximum of 28.43 meters.</w:t>
      </w:r>
    </w:p>
    <w:p w14:paraId="77A46623" w14:textId="77777777" w:rsidR="00740FF6" w:rsidRDefault="00740FF6" w:rsidP="006E2336">
      <w:pPr>
        <w:pStyle w:val="ListParagraph"/>
        <w:numPr>
          <w:ilvl w:val="2"/>
          <w:numId w:val="35"/>
        </w:numPr>
        <w:spacing w:before="100" w:beforeAutospacing="1" w:after="100" w:afterAutospacing="1"/>
      </w:pPr>
      <w:r>
        <w:t>Product Loss costs between minimum of $71,942.43 and maximum of $73,633.46</w:t>
      </w:r>
    </w:p>
    <w:p w14:paraId="78EF4AF7" w14:textId="77777777" w:rsidR="00740FF6" w:rsidRDefault="00740FF6" w:rsidP="006E2336">
      <w:pPr>
        <w:pStyle w:val="ListParagraph"/>
        <w:numPr>
          <w:ilvl w:val="1"/>
          <w:numId w:val="35"/>
        </w:numPr>
        <w:spacing w:before="100" w:beforeAutospacing="1" w:after="100" w:afterAutospacing="1"/>
      </w:pPr>
      <w:r>
        <w:t>Repair costs between minimum of $50,000.00 and maximum of $50,000.00.</w:t>
      </w:r>
    </w:p>
    <w:p w14:paraId="0F1BE87C"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3CB28F2D" w14:textId="77777777" w:rsidR="00740FF6" w:rsidRDefault="00740FF6" w:rsidP="006E2336">
      <w:pPr>
        <w:pStyle w:val="ListParagraph"/>
        <w:numPr>
          <w:ilvl w:val="1"/>
          <w:numId w:val="35"/>
        </w:numPr>
        <w:spacing w:before="100" w:beforeAutospacing="1" w:after="100" w:afterAutospacing="1"/>
      </w:pPr>
      <w:r>
        <w:t>Product type is Condensate."</w:t>
      </w:r>
    </w:p>
    <w:p w14:paraId="292B78AE" w14:textId="77777777" w:rsidR="00740FF6" w:rsidRDefault="00740FF6" w:rsidP="006E2336">
      <w:pPr>
        <w:pStyle w:val="ListParagraph"/>
        <w:numPr>
          <w:ilvl w:val="0"/>
          <w:numId w:val="35"/>
        </w:numPr>
        <w:spacing w:before="100" w:beforeAutospacing="1" w:after="100" w:afterAutospacing="1"/>
      </w:pPr>
      <w:r>
        <w:t>"SPEED CORNER TO FORT SASKATCHEWAN INLET (KEYSPAN) NPS 16</w:t>
      </w:r>
    </w:p>
    <w:p w14:paraId="03C1820F" w14:textId="77777777" w:rsidR="00740FF6" w:rsidRDefault="00740FF6" w:rsidP="006E2336">
      <w:pPr>
        <w:pStyle w:val="ListParagraph"/>
        <w:numPr>
          <w:ilvl w:val="1"/>
          <w:numId w:val="35"/>
        </w:numPr>
        <w:spacing w:before="100" w:beforeAutospacing="1" w:after="100" w:afterAutospacing="1"/>
      </w:pPr>
      <w:r>
        <w:t>Total Cumulative Length (m):</w:t>
      </w:r>
      <w:r>
        <w:tab/>
        <w:t>1771.15</w:t>
      </w:r>
    </w:p>
    <w:p w14:paraId="31A71A92" w14:textId="77777777" w:rsidR="00740FF6" w:rsidRDefault="00740FF6" w:rsidP="006E2336">
      <w:pPr>
        <w:pStyle w:val="ListParagraph"/>
        <w:numPr>
          <w:ilvl w:val="2"/>
          <w:numId w:val="35"/>
        </w:numPr>
        <w:spacing w:before="100" w:beforeAutospacing="1" w:after="100" w:afterAutospacing="1"/>
      </w:pPr>
      <w:r>
        <w:t>IC Method 1 :</w:t>
      </w:r>
      <w:r>
        <w:tab/>
        <w:t>1771.15</w:t>
      </w:r>
    </w:p>
    <w:p w14:paraId="72B31174" w14:textId="77777777" w:rsidR="00740FF6" w:rsidRDefault="00740FF6" w:rsidP="006E2336">
      <w:pPr>
        <w:pStyle w:val="ListParagraph"/>
        <w:numPr>
          <w:ilvl w:val="1"/>
          <w:numId w:val="35"/>
        </w:numPr>
        <w:spacing w:before="100" w:beforeAutospacing="1" w:after="100" w:afterAutospacing="1"/>
      </w:pPr>
      <w:r>
        <w:t>Likelihood of failure distributed between minimum of 9.106e-01 and maximum of 9.158e-01.</w:t>
      </w:r>
    </w:p>
    <w:p w14:paraId="5AB174BE" w14:textId="77777777" w:rsidR="00740FF6" w:rsidRDefault="00740FF6" w:rsidP="006E2336">
      <w:pPr>
        <w:pStyle w:val="ListParagraph"/>
        <w:numPr>
          <w:ilvl w:val="1"/>
          <w:numId w:val="35"/>
        </w:numPr>
        <w:spacing w:before="100" w:beforeAutospacing="1" w:after="100" w:afterAutospacing="1"/>
      </w:pPr>
      <w:r>
        <w:t>Consequence of failure distributed between minimum of $1.36 and maximum of $1.59 Millions of dollars</w:t>
      </w:r>
    </w:p>
    <w:p w14:paraId="64D8828D" w14:textId="77777777" w:rsidR="00740FF6" w:rsidRDefault="00740FF6" w:rsidP="006E2336">
      <w:pPr>
        <w:pStyle w:val="ListParagraph"/>
        <w:numPr>
          <w:ilvl w:val="1"/>
          <w:numId w:val="35"/>
        </w:numPr>
        <w:spacing w:before="100" w:beforeAutospacing="1" w:after="100" w:afterAutospacing="1"/>
      </w:pPr>
      <w:r>
        <w:t>Leak scenario:</w:t>
      </w:r>
    </w:p>
    <w:p w14:paraId="611539C8" w14:textId="77777777" w:rsidR="00740FF6" w:rsidRDefault="00740FF6" w:rsidP="006E2336">
      <w:pPr>
        <w:pStyle w:val="ListParagraph"/>
        <w:numPr>
          <w:ilvl w:val="2"/>
          <w:numId w:val="35"/>
        </w:numPr>
        <w:spacing w:before="100" w:beforeAutospacing="1" w:after="100" w:afterAutospacing="1"/>
      </w:pPr>
      <w:r>
        <w:t>Economic Loss cost between minimum of $1.02 and maximum of $1.10 Millions of dollars</w:t>
      </w:r>
    </w:p>
    <w:p w14:paraId="06569057" w14:textId="77777777" w:rsidR="00740FF6" w:rsidRDefault="00740FF6" w:rsidP="006E2336">
      <w:pPr>
        <w:pStyle w:val="ListParagraph"/>
        <w:numPr>
          <w:ilvl w:val="2"/>
          <w:numId w:val="35"/>
        </w:numPr>
        <w:spacing w:before="100" w:beforeAutospacing="1" w:after="100" w:afterAutospacing="1"/>
      </w:pPr>
      <w:r>
        <w:t>No. of intersections with structures is 15.0, with minimum of $75,000.00 and maximum of $75,000.00 in cost of structures impacted.</w:t>
      </w:r>
    </w:p>
    <w:p w14:paraId="41EC158C" w14:textId="77777777" w:rsidR="00740FF6" w:rsidRDefault="00740FF6" w:rsidP="006E2336">
      <w:pPr>
        <w:pStyle w:val="ListParagraph"/>
        <w:numPr>
          <w:ilvl w:val="2"/>
          <w:numId w:val="35"/>
        </w:numPr>
        <w:spacing w:before="100" w:beforeAutospacing="1" w:after="100" w:afterAutospacing="1"/>
      </w:pPr>
      <w:r>
        <w:t>Damage radius distributed between minimum of 1.86 and maximum of 1.86 meters.</w:t>
      </w:r>
    </w:p>
    <w:p w14:paraId="190381B1"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$35,177.42 and maximum of $35,177.42</w:t>
      </w:r>
    </w:p>
    <w:p w14:paraId="36931102" w14:textId="77777777" w:rsidR="00740FF6" w:rsidRDefault="00740FF6" w:rsidP="006E2336">
      <w:pPr>
        <w:pStyle w:val="ListParagraph"/>
        <w:numPr>
          <w:ilvl w:val="1"/>
          <w:numId w:val="35"/>
        </w:numPr>
        <w:spacing w:before="100" w:beforeAutospacing="1" w:after="100" w:afterAutospacing="1"/>
      </w:pPr>
      <w:r>
        <w:t>Rupture scenario:</w:t>
      </w:r>
    </w:p>
    <w:p w14:paraId="43004BEC" w14:textId="77777777" w:rsidR="00740FF6" w:rsidRDefault="00740FF6" w:rsidP="006E2336">
      <w:pPr>
        <w:pStyle w:val="ListParagraph"/>
        <w:numPr>
          <w:ilvl w:val="2"/>
          <w:numId w:val="35"/>
        </w:numPr>
        <w:spacing w:before="100" w:beforeAutospacing="1" w:after="100" w:afterAutospacing="1"/>
      </w:pPr>
      <w:r>
        <w:t>Economic Loss cost between minimum of $59.11 and maximum of $59.26 Millions of dollars</w:t>
      </w:r>
    </w:p>
    <w:p w14:paraId="7D6D8089" w14:textId="77777777" w:rsidR="00740FF6" w:rsidRDefault="00740FF6" w:rsidP="006E2336">
      <w:pPr>
        <w:pStyle w:val="ListParagraph"/>
        <w:numPr>
          <w:ilvl w:val="2"/>
          <w:numId w:val="35"/>
        </w:numPr>
        <w:spacing w:before="100" w:beforeAutospacing="1" w:after="100" w:afterAutospacing="1"/>
      </w:pPr>
      <w:r>
        <w:t>No. of intersections with structures is 8.0, with minimum of $25,000.00 and maximum of $175,000.00 in cost of structures impacted</w:t>
      </w:r>
    </w:p>
    <w:p w14:paraId="6CE905DF" w14:textId="77777777" w:rsidR="00740FF6" w:rsidRDefault="00740FF6" w:rsidP="006E2336">
      <w:pPr>
        <w:pStyle w:val="ListParagraph"/>
        <w:numPr>
          <w:ilvl w:val="2"/>
          <w:numId w:val="35"/>
        </w:numPr>
        <w:spacing w:before="100" w:beforeAutospacing="1" w:after="100" w:afterAutospacing="1"/>
      </w:pPr>
      <w:r>
        <w:t>Damage radius distributed between minimum of 116.45 and maximum of 116.45 meters.</w:t>
      </w:r>
    </w:p>
    <w:p w14:paraId="429330D3" w14:textId="77777777" w:rsidR="00740FF6" w:rsidRDefault="00740FF6" w:rsidP="006E2336">
      <w:pPr>
        <w:pStyle w:val="ListParagraph"/>
        <w:numPr>
          <w:ilvl w:val="2"/>
          <w:numId w:val="35"/>
        </w:numPr>
        <w:spacing w:before="100" w:beforeAutospacing="1" w:after="100" w:afterAutospacing="1"/>
      </w:pPr>
      <w:r>
        <w:t>Product Loss costs between minimum of $58,099,358.13 and maximum of $58,099,358.13</w:t>
      </w:r>
    </w:p>
    <w:p w14:paraId="23C4EF63" w14:textId="77777777" w:rsidR="00740FF6" w:rsidRDefault="00740FF6" w:rsidP="006E2336">
      <w:pPr>
        <w:pStyle w:val="ListParagraph"/>
        <w:numPr>
          <w:ilvl w:val="1"/>
          <w:numId w:val="35"/>
        </w:numPr>
        <w:spacing w:before="100" w:beforeAutospacing="1" w:after="100" w:afterAutospacing="1"/>
      </w:pPr>
      <w:r>
        <w:t>Puncture scenario:</w:t>
      </w:r>
    </w:p>
    <w:p w14:paraId="55206F8C" w14:textId="77777777" w:rsidR="00740FF6" w:rsidRDefault="00740FF6" w:rsidP="006E2336">
      <w:pPr>
        <w:pStyle w:val="ListParagraph"/>
        <w:numPr>
          <w:ilvl w:val="2"/>
          <w:numId w:val="35"/>
        </w:numPr>
        <w:spacing w:before="100" w:beforeAutospacing="1" w:after="100" w:afterAutospacing="1"/>
      </w:pPr>
      <w:r>
        <w:t>Economic Loss cost between minimum of $2.14 and maximum of $2.27 Millions of dollars</w:t>
      </w:r>
    </w:p>
    <w:p w14:paraId="58642BBE" w14:textId="77777777" w:rsidR="00740FF6" w:rsidRDefault="00740FF6" w:rsidP="006E2336">
      <w:pPr>
        <w:pStyle w:val="ListParagraph"/>
        <w:numPr>
          <w:ilvl w:val="2"/>
          <w:numId w:val="35"/>
        </w:numPr>
        <w:spacing w:before="100" w:beforeAutospacing="1" w:after="100" w:afterAutospacing="1"/>
      </w:pPr>
      <w:r>
        <w:t>No. of intersections with structures is 23.0, with minimum of $25,000.00 and maximum of $125,000.00 in cost of structures impacted</w:t>
      </w:r>
    </w:p>
    <w:p w14:paraId="15EF08B8" w14:textId="77777777" w:rsidR="00740FF6" w:rsidRDefault="00740FF6" w:rsidP="006E2336">
      <w:pPr>
        <w:pStyle w:val="ListParagraph"/>
        <w:numPr>
          <w:ilvl w:val="2"/>
          <w:numId w:val="35"/>
        </w:numPr>
        <w:spacing w:before="100" w:beforeAutospacing="1" w:after="100" w:afterAutospacing="1"/>
      </w:pPr>
      <w:r>
        <w:t>Damage radius distributed between minimum of 28.42 and maximum of 28.42 meters.</w:t>
      </w:r>
    </w:p>
    <w:p w14:paraId="0E2E3584" w14:textId="77777777" w:rsidR="00740FF6" w:rsidRDefault="00740FF6" w:rsidP="006E2336">
      <w:pPr>
        <w:pStyle w:val="ListParagraph"/>
        <w:numPr>
          <w:ilvl w:val="2"/>
          <w:numId w:val="35"/>
        </w:numPr>
        <w:spacing w:before="100" w:beforeAutospacing="1" w:after="100" w:afterAutospacing="1"/>
      </w:pPr>
      <w:r>
        <w:t>Product Loss costs between minimum of $1,155,850.00 and maximum of $1,155,850.00</w:t>
      </w:r>
    </w:p>
    <w:p w14:paraId="1DC7C50C" w14:textId="77777777" w:rsidR="00740FF6" w:rsidRDefault="00740FF6" w:rsidP="006E2336">
      <w:pPr>
        <w:pStyle w:val="ListParagraph"/>
        <w:numPr>
          <w:ilvl w:val="1"/>
          <w:numId w:val="35"/>
        </w:numPr>
        <w:spacing w:before="100" w:beforeAutospacing="1" w:after="100" w:afterAutospacing="1"/>
      </w:pPr>
      <w:r>
        <w:t>Repair costs between minimum of $187,000.00 and maximum of $187,000.00.</w:t>
      </w:r>
    </w:p>
    <w:p w14:paraId="13DF2AC3"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737846AA" w14:textId="77777777" w:rsidR="00740FF6" w:rsidRDefault="00740FF6" w:rsidP="006E2336">
      <w:pPr>
        <w:pStyle w:val="ListParagraph"/>
        <w:numPr>
          <w:ilvl w:val="1"/>
          <w:numId w:val="35"/>
        </w:numPr>
        <w:spacing w:before="100" w:beforeAutospacing="1" w:after="100" w:afterAutospacing="1"/>
      </w:pPr>
      <w:r>
        <w:t>Product type is HVP Product."</w:t>
      </w:r>
    </w:p>
    <w:p w14:paraId="683BE111" w14:textId="77777777" w:rsidR="00740FF6" w:rsidRDefault="00740FF6" w:rsidP="006E2336">
      <w:pPr>
        <w:pStyle w:val="ListParagraph"/>
        <w:numPr>
          <w:ilvl w:val="0"/>
          <w:numId w:val="35"/>
        </w:numPr>
        <w:spacing w:before="100" w:beforeAutospacing="1" w:after="100" w:afterAutospacing="1"/>
      </w:pPr>
      <w:r>
        <w:t>"BUCK CREEK TO STATION 1 NPS 3</w:t>
      </w:r>
    </w:p>
    <w:p w14:paraId="5C362603" w14:textId="77777777" w:rsidR="00740FF6" w:rsidRDefault="00740FF6" w:rsidP="006E2336">
      <w:pPr>
        <w:pStyle w:val="ListParagraph"/>
        <w:numPr>
          <w:ilvl w:val="1"/>
          <w:numId w:val="35"/>
        </w:numPr>
        <w:spacing w:before="100" w:beforeAutospacing="1" w:after="100" w:afterAutospacing="1"/>
      </w:pPr>
      <w:r>
        <w:t>Total Cumulative Length (m):</w:t>
      </w:r>
      <w:r>
        <w:tab/>
        <w:t>1684.92</w:t>
      </w:r>
    </w:p>
    <w:p w14:paraId="245D1CF4" w14:textId="77777777" w:rsidR="00740FF6" w:rsidRDefault="00740FF6" w:rsidP="006E2336">
      <w:pPr>
        <w:pStyle w:val="ListParagraph"/>
        <w:numPr>
          <w:ilvl w:val="2"/>
          <w:numId w:val="35"/>
        </w:numPr>
        <w:spacing w:before="100" w:beforeAutospacing="1" w:after="100" w:afterAutospacing="1"/>
      </w:pPr>
      <w:r>
        <w:t>IC Method 1 :</w:t>
      </w:r>
      <w:r>
        <w:tab/>
        <w:t>1684.92</w:t>
      </w:r>
    </w:p>
    <w:p w14:paraId="232C8AA5" w14:textId="77777777" w:rsidR="00740FF6" w:rsidRDefault="00740FF6" w:rsidP="006E2336">
      <w:pPr>
        <w:pStyle w:val="ListParagraph"/>
        <w:numPr>
          <w:ilvl w:val="1"/>
          <w:numId w:val="35"/>
        </w:numPr>
        <w:spacing w:before="100" w:beforeAutospacing="1" w:after="100" w:afterAutospacing="1"/>
      </w:pPr>
      <w:r>
        <w:t>Likelihood of failure distributed between minimum of 9.053e-01 and maximum of 9.624e-01.</w:t>
      </w:r>
    </w:p>
    <w:p w14:paraId="7ECF92C9" w14:textId="77777777" w:rsidR="00740FF6" w:rsidRDefault="00740FF6" w:rsidP="006E2336">
      <w:pPr>
        <w:pStyle w:val="ListParagraph"/>
        <w:numPr>
          <w:ilvl w:val="1"/>
          <w:numId w:val="35"/>
        </w:numPr>
        <w:spacing w:before="100" w:beforeAutospacing="1" w:after="100" w:afterAutospacing="1"/>
      </w:pPr>
      <w:r>
        <w:t>Consequence of failure distributed between minimum of $0.30 and maximum of $2.98 Millions of dollars</w:t>
      </w:r>
    </w:p>
    <w:p w14:paraId="7C3F27B8" w14:textId="77777777" w:rsidR="00740FF6" w:rsidRDefault="00740FF6" w:rsidP="006E2336">
      <w:pPr>
        <w:pStyle w:val="ListParagraph"/>
        <w:numPr>
          <w:ilvl w:val="1"/>
          <w:numId w:val="35"/>
        </w:numPr>
        <w:spacing w:before="100" w:beforeAutospacing="1" w:after="100" w:afterAutospacing="1"/>
      </w:pPr>
      <w:r>
        <w:t>Leak scenario:</w:t>
      </w:r>
    </w:p>
    <w:p w14:paraId="1DE3C40B" w14:textId="77777777" w:rsidR="00740FF6" w:rsidRDefault="00740FF6" w:rsidP="006E2336">
      <w:pPr>
        <w:pStyle w:val="ListParagraph"/>
        <w:numPr>
          <w:ilvl w:val="2"/>
          <w:numId w:val="35"/>
        </w:numPr>
        <w:spacing w:before="100" w:beforeAutospacing="1" w:after="100" w:afterAutospacing="1"/>
      </w:pPr>
      <w:r>
        <w:t>Economic Loss cost between minimum of $0.28 and maximum of $2.97 Millions of dollars</w:t>
      </w:r>
    </w:p>
    <w:p w14:paraId="45E499C3" w14:textId="77777777" w:rsidR="00740FF6" w:rsidRDefault="00740FF6" w:rsidP="006E2336">
      <w:pPr>
        <w:pStyle w:val="ListParagraph"/>
        <w:numPr>
          <w:ilvl w:val="2"/>
          <w:numId w:val="35"/>
        </w:numPr>
        <w:spacing w:before="100" w:beforeAutospacing="1" w:after="100" w:afterAutospacing="1"/>
      </w:pPr>
      <w:r>
        <w:t>No. of intersections with structures is 5.0, with minimum of $2,688,250.00 and maximum of $2,688,250.00 in cost of structures impacted.</w:t>
      </w:r>
    </w:p>
    <w:p w14:paraId="6DEB976B" w14:textId="77777777" w:rsidR="00740FF6" w:rsidRDefault="00740FF6" w:rsidP="006E2336">
      <w:pPr>
        <w:pStyle w:val="ListParagraph"/>
        <w:numPr>
          <w:ilvl w:val="2"/>
          <w:numId w:val="35"/>
        </w:numPr>
        <w:spacing w:before="100" w:beforeAutospacing="1" w:after="100" w:afterAutospacing="1"/>
      </w:pPr>
      <w:r>
        <w:t>Damage radius distributed between minimum of 2.09 and maximum of 2.09 meters.</w:t>
      </w:r>
    </w:p>
    <w:p w14:paraId="021CCBF3" w14:textId="77777777" w:rsidR="00740FF6" w:rsidRDefault="00740FF6" w:rsidP="006E2336">
      <w:pPr>
        <w:pStyle w:val="ListParagraph"/>
        <w:numPr>
          <w:ilvl w:val="2"/>
          <w:numId w:val="35"/>
        </w:numPr>
        <w:spacing w:before="100" w:beforeAutospacing="1" w:after="100" w:afterAutospacing="1"/>
      </w:pPr>
      <w:r>
        <w:t>Product Loss costs between minimum of $74,968.65 and maximum of $74,968.65</w:t>
      </w:r>
    </w:p>
    <w:p w14:paraId="25C8E84B" w14:textId="77777777" w:rsidR="00740FF6" w:rsidRDefault="00740FF6" w:rsidP="006E2336">
      <w:pPr>
        <w:pStyle w:val="ListParagraph"/>
        <w:numPr>
          <w:ilvl w:val="1"/>
          <w:numId w:val="35"/>
        </w:numPr>
        <w:spacing w:before="100" w:beforeAutospacing="1" w:after="100" w:afterAutospacing="1"/>
      </w:pPr>
      <w:r>
        <w:t>Rupture scenario:</w:t>
      </w:r>
    </w:p>
    <w:p w14:paraId="278455E0" w14:textId="77777777" w:rsidR="00740FF6" w:rsidRDefault="00740FF6" w:rsidP="006E2336">
      <w:pPr>
        <w:pStyle w:val="ListParagraph"/>
        <w:numPr>
          <w:ilvl w:val="2"/>
          <w:numId w:val="35"/>
        </w:numPr>
        <w:spacing w:before="100" w:beforeAutospacing="1" w:after="100" w:afterAutospacing="1"/>
      </w:pPr>
      <w:r>
        <w:t>Economic Loss cost between minimum of $6.13 and maximum of $8.82 Millions of dollars</w:t>
      </w:r>
    </w:p>
    <w:p w14:paraId="1ADF2794" w14:textId="77777777" w:rsidR="00740FF6" w:rsidRDefault="00740FF6" w:rsidP="006E2336">
      <w:pPr>
        <w:pStyle w:val="ListParagraph"/>
        <w:numPr>
          <w:ilvl w:val="2"/>
          <w:numId w:val="35"/>
        </w:numPr>
        <w:spacing w:before="100" w:beforeAutospacing="1" w:after="100" w:afterAutospacing="1"/>
      </w:pPr>
      <w:r>
        <w:t>No. of intersections with structures is 7.0, with minimum of $269,868.00 and maximum of $2,688,250.00 in cost of structures impacted</w:t>
      </w:r>
    </w:p>
    <w:p w14:paraId="7DFE0AE4" w14:textId="77777777" w:rsidR="00740FF6" w:rsidRDefault="00740FF6" w:rsidP="006E2336">
      <w:pPr>
        <w:pStyle w:val="ListParagraph"/>
        <w:numPr>
          <w:ilvl w:val="2"/>
          <w:numId w:val="35"/>
        </w:numPr>
        <w:spacing w:before="100" w:beforeAutospacing="1" w:after="100" w:afterAutospacing="1"/>
      </w:pPr>
      <w:r>
        <w:t>Damage radius distributed between minimum of 41.28 and maximum of 41.28 meters.</w:t>
      </w:r>
    </w:p>
    <w:p w14:paraId="15F4BA87" w14:textId="77777777" w:rsidR="00740FF6" w:rsidRDefault="00740FF6" w:rsidP="006E2336">
      <w:pPr>
        <w:pStyle w:val="ListParagraph"/>
        <w:numPr>
          <w:ilvl w:val="2"/>
          <w:numId w:val="35"/>
        </w:numPr>
        <w:spacing w:before="100" w:beforeAutospacing="1" w:after="100" w:afterAutospacing="1"/>
      </w:pPr>
      <w:r>
        <w:t>Product Loss costs between minimum of $5,924,929.50 and maximum of $5,924,929.50</w:t>
      </w:r>
    </w:p>
    <w:p w14:paraId="68A47D85" w14:textId="77777777" w:rsidR="00740FF6" w:rsidRDefault="00740FF6" w:rsidP="006E2336">
      <w:pPr>
        <w:pStyle w:val="ListParagraph"/>
        <w:numPr>
          <w:ilvl w:val="1"/>
          <w:numId w:val="35"/>
        </w:numPr>
        <w:spacing w:before="100" w:beforeAutospacing="1" w:after="100" w:afterAutospacing="1"/>
      </w:pPr>
      <w:r>
        <w:t>Puncture scenario:</w:t>
      </w:r>
    </w:p>
    <w:p w14:paraId="0970452A"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$2.67 and maximum of $5.36 Millions of dollars</w:t>
      </w:r>
    </w:p>
    <w:p w14:paraId="331A1AAD" w14:textId="77777777" w:rsidR="00740FF6" w:rsidRDefault="00740FF6" w:rsidP="006E2336">
      <w:pPr>
        <w:pStyle w:val="ListParagraph"/>
        <w:numPr>
          <w:ilvl w:val="2"/>
          <w:numId w:val="35"/>
        </w:numPr>
        <w:spacing w:before="100" w:beforeAutospacing="1" w:after="100" w:afterAutospacing="1"/>
      </w:pPr>
      <w:r>
        <w:t>No. of intersections with structures is 8.0, with minimum of $269,868.00 and maximum of $2,688,250.00 in cost of structures impacted</w:t>
      </w:r>
    </w:p>
    <w:p w14:paraId="0B7E1E17" w14:textId="77777777" w:rsidR="00740FF6" w:rsidRDefault="00740FF6" w:rsidP="006E2336">
      <w:pPr>
        <w:pStyle w:val="ListParagraph"/>
        <w:numPr>
          <w:ilvl w:val="2"/>
          <w:numId w:val="35"/>
        </w:numPr>
        <w:spacing w:before="100" w:beforeAutospacing="1" w:after="100" w:afterAutospacing="1"/>
      </w:pPr>
      <w:r>
        <w:t>Damage radius distributed between minimum of 30.76 and maximum of 30.76 meters.</w:t>
      </w:r>
    </w:p>
    <w:p w14:paraId="00551786" w14:textId="77777777" w:rsidR="00740FF6" w:rsidRDefault="00740FF6" w:rsidP="006E2336">
      <w:pPr>
        <w:pStyle w:val="ListParagraph"/>
        <w:numPr>
          <w:ilvl w:val="2"/>
          <w:numId w:val="35"/>
        </w:numPr>
        <w:spacing w:before="100" w:beforeAutospacing="1" w:after="100" w:afterAutospacing="1"/>
      </w:pPr>
      <w:r>
        <w:t>Product Loss costs between minimum of $2,463,299.44 and maximum of $2,463,299.44</w:t>
      </w:r>
    </w:p>
    <w:p w14:paraId="5B7427E0" w14:textId="77777777" w:rsidR="00740FF6" w:rsidRDefault="00740FF6" w:rsidP="006E2336">
      <w:pPr>
        <w:pStyle w:val="ListParagraph"/>
        <w:numPr>
          <w:ilvl w:val="1"/>
          <w:numId w:val="35"/>
        </w:numPr>
        <w:spacing w:before="100" w:beforeAutospacing="1" w:after="100" w:afterAutospacing="1"/>
      </w:pPr>
      <w:r>
        <w:t>Repair costs between minimum of $6,000.00 and maximum of $6,000.00.</w:t>
      </w:r>
    </w:p>
    <w:p w14:paraId="122A9F0F"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824CCC8" w14:textId="77777777" w:rsidR="00740FF6" w:rsidRDefault="00740FF6" w:rsidP="006E2336">
      <w:pPr>
        <w:pStyle w:val="ListParagraph"/>
        <w:numPr>
          <w:ilvl w:val="1"/>
          <w:numId w:val="35"/>
        </w:numPr>
        <w:spacing w:before="100" w:beforeAutospacing="1" w:after="100" w:afterAutospacing="1"/>
      </w:pPr>
      <w:r>
        <w:t>Product type is Ethane."</w:t>
      </w:r>
    </w:p>
    <w:p w14:paraId="06D0CF54" w14:textId="77777777" w:rsidR="00740FF6" w:rsidRDefault="00740FF6" w:rsidP="006E2336">
      <w:pPr>
        <w:pStyle w:val="ListParagraph"/>
        <w:numPr>
          <w:ilvl w:val="0"/>
          <w:numId w:val="35"/>
        </w:numPr>
        <w:spacing w:before="100" w:beforeAutospacing="1" w:after="100" w:afterAutospacing="1"/>
      </w:pPr>
      <w:r>
        <w:t xml:space="preserve">"NPS4 SS-35 From 5-34-11-19-W3 </w:t>
      </w:r>
      <w:proofErr w:type="gramStart"/>
      <w:r>
        <w:t>To</w:t>
      </w:r>
      <w:proofErr w:type="gramEnd"/>
      <w:r>
        <w:t xml:space="preserve"> 5-35-11-19-W3</w:t>
      </w:r>
    </w:p>
    <w:p w14:paraId="13AE859C" w14:textId="77777777" w:rsidR="00740FF6" w:rsidRDefault="00740FF6" w:rsidP="006E2336">
      <w:pPr>
        <w:pStyle w:val="ListParagraph"/>
        <w:numPr>
          <w:ilvl w:val="1"/>
          <w:numId w:val="35"/>
        </w:numPr>
        <w:spacing w:before="100" w:beforeAutospacing="1" w:after="100" w:afterAutospacing="1"/>
      </w:pPr>
      <w:r>
        <w:t>Total Cumulative Length (m):</w:t>
      </w:r>
      <w:r>
        <w:tab/>
        <w:t>1532.63</w:t>
      </w:r>
    </w:p>
    <w:p w14:paraId="29487F13" w14:textId="77777777" w:rsidR="00740FF6" w:rsidRDefault="00740FF6" w:rsidP="006E2336">
      <w:pPr>
        <w:pStyle w:val="ListParagraph"/>
        <w:numPr>
          <w:ilvl w:val="2"/>
          <w:numId w:val="35"/>
        </w:numPr>
        <w:spacing w:before="100" w:beforeAutospacing="1" w:after="100" w:afterAutospacing="1"/>
      </w:pPr>
      <w:r>
        <w:t>EC Method 1 :</w:t>
      </w:r>
      <w:r>
        <w:tab/>
        <w:t>1532.63</w:t>
      </w:r>
    </w:p>
    <w:p w14:paraId="5D3FC7BA" w14:textId="77777777" w:rsidR="00740FF6" w:rsidRDefault="00740FF6" w:rsidP="006E2336">
      <w:pPr>
        <w:pStyle w:val="ListParagraph"/>
        <w:numPr>
          <w:ilvl w:val="1"/>
          <w:numId w:val="35"/>
        </w:numPr>
        <w:spacing w:before="100" w:beforeAutospacing="1" w:after="100" w:afterAutospacing="1"/>
      </w:pPr>
      <w:r>
        <w:t>Likelihood of failure distributed between minimum of 9.913e-01 and maximum of 9.916e-01.</w:t>
      </w:r>
    </w:p>
    <w:p w14:paraId="72DE23E0"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$0.24 Millions of dollars</w:t>
      </w:r>
    </w:p>
    <w:p w14:paraId="4F134B80" w14:textId="77777777" w:rsidR="00740FF6" w:rsidRDefault="00740FF6" w:rsidP="006E2336">
      <w:pPr>
        <w:pStyle w:val="ListParagraph"/>
        <w:numPr>
          <w:ilvl w:val="1"/>
          <w:numId w:val="35"/>
        </w:numPr>
        <w:spacing w:before="100" w:beforeAutospacing="1" w:after="100" w:afterAutospacing="1"/>
      </w:pPr>
      <w:r>
        <w:t>Leak scenario:</w:t>
      </w:r>
    </w:p>
    <w:p w14:paraId="3244428B"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$0.24 Millions of dollars</w:t>
      </w:r>
    </w:p>
    <w:p w14:paraId="7FB9AE8D" w14:textId="77777777" w:rsidR="00740FF6" w:rsidRDefault="00740FF6" w:rsidP="006E2336">
      <w:pPr>
        <w:pStyle w:val="ListParagraph"/>
        <w:numPr>
          <w:ilvl w:val="2"/>
          <w:numId w:val="35"/>
        </w:numPr>
        <w:spacing w:before="100" w:beforeAutospacing="1" w:after="100" w:afterAutospacing="1"/>
      </w:pPr>
      <w:r>
        <w:t>No. of intersections with structures is 8.0, with minimum of $25,000.00 and maximum of $25,000.00 in cost of structures impacted.</w:t>
      </w:r>
    </w:p>
    <w:p w14:paraId="116A522F" w14:textId="77777777" w:rsidR="00740FF6" w:rsidRDefault="00740FF6" w:rsidP="006E2336">
      <w:pPr>
        <w:pStyle w:val="ListParagraph"/>
        <w:numPr>
          <w:ilvl w:val="2"/>
          <w:numId w:val="35"/>
        </w:numPr>
        <w:spacing w:before="100" w:beforeAutospacing="1" w:after="100" w:afterAutospacing="1"/>
      </w:pPr>
      <w:r>
        <w:t>Damage radius distributed between minimum of 2.27 and maximum of 2.27 meters.</w:t>
      </w:r>
    </w:p>
    <w:p w14:paraId="36DF8B66" w14:textId="77777777" w:rsidR="00740FF6" w:rsidRDefault="00740FF6" w:rsidP="006E2336">
      <w:pPr>
        <w:pStyle w:val="ListParagraph"/>
        <w:numPr>
          <w:ilvl w:val="2"/>
          <w:numId w:val="35"/>
        </w:numPr>
        <w:spacing w:before="100" w:beforeAutospacing="1" w:after="100" w:afterAutospacing="1"/>
      </w:pPr>
      <w:r>
        <w:t>Product Loss costs between minimum of $1,714.65 and maximum of $1,749.93</w:t>
      </w:r>
    </w:p>
    <w:p w14:paraId="38F395FB" w14:textId="77777777" w:rsidR="00740FF6" w:rsidRDefault="00740FF6" w:rsidP="006E2336">
      <w:pPr>
        <w:pStyle w:val="ListParagraph"/>
        <w:numPr>
          <w:ilvl w:val="1"/>
          <w:numId w:val="35"/>
        </w:numPr>
        <w:spacing w:before="100" w:beforeAutospacing="1" w:after="100" w:afterAutospacing="1"/>
      </w:pPr>
      <w:r>
        <w:t>Rupture scenario:</w:t>
      </w:r>
    </w:p>
    <w:p w14:paraId="73CD946C" w14:textId="77777777" w:rsidR="00740FF6" w:rsidRDefault="00740FF6" w:rsidP="006E2336">
      <w:pPr>
        <w:pStyle w:val="ListParagraph"/>
        <w:numPr>
          <w:ilvl w:val="2"/>
          <w:numId w:val="35"/>
        </w:numPr>
        <w:spacing w:before="100" w:beforeAutospacing="1" w:after="100" w:afterAutospacing="1"/>
      </w:pPr>
      <w:r>
        <w:t>Economic Loss cost between minimum of $0.43 and maximum of $0.49 Millions of dollars</w:t>
      </w:r>
    </w:p>
    <w:p w14:paraId="30C3F60F" w14:textId="77777777" w:rsidR="00740FF6" w:rsidRDefault="00740FF6" w:rsidP="006E2336">
      <w:pPr>
        <w:pStyle w:val="ListParagraph"/>
        <w:numPr>
          <w:ilvl w:val="2"/>
          <w:numId w:val="35"/>
        </w:numPr>
        <w:spacing w:before="100" w:beforeAutospacing="1" w:after="100" w:afterAutospacing="1"/>
      </w:pPr>
      <w:r>
        <w:t>No. of intersections with structures is 5.0, with minimum of $25,000.00 and maximum of $50,000.00 in cost of structures impacted</w:t>
      </w:r>
    </w:p>
    <w:p w14:paraId="68C37CFB" w14:textId="77777777" w:rsidR="00740FF6" w:rsidRDefault="00740FF6" w:rsidP="006E2336">
      <w:pPr>
        <w:pStyle w:val="ListParagraph"/>
        <w:numPr>
          <w:ilvl w:val="2"/>
          <w:numId w:val="35"/>
        </w:numPr>
        <w:spacing w:before="100" w:beforeAutospacing="1" w:after="100" w:afterAutospacing="1"/>
      </w:pPr>
      <w:r>
        <w:t>Damage radius distributed between minimum of 16.63 and maximum of 16.63 meters.</w:t>
      </w:r>
    </w:p>
    <w:p w14:paraId="2E9E99BA" w14:textId="77777777" w:rsidR="00740FF6" w:rsidRDefault="00740FF6" w:rsidP="006E2336">
      <w:pPr>
        <w:pStyle w:val="ListParagraph"/>
        <w:numPr>
          <w:ilvl w:val="2"/>
          <w:numId w:val="35"/>
        </w:numPr>
        <w:spacing w:before="100" w:beforeAutospacing="1" w:after="100" w:afterAutospacing="1"/>
      </w:pPr>
      <w:r>
        <w:t>Product Loss costs between minimum of $224,010.14 and maximum of $228,619.19</w:t>
      </w:r>
    </w:p>
    <w:p w14:paraId="157C47AB" w14:textId="77777777" w:rsidR="00740FF6" w:rsidRDefault="00740FF6" w:rsidP="006E2336">
      <w:pPr>
        <w:pStyle w:val="ListParagraph"/>
        <w:numPr>
          <w:ilvl w:val="1"/>
          <w:numId w:val="35"/>
        </w:numPr>
        <w:spacing w:before="100" w:beforeAutospacing="1" w:after="100" w:afterAutospacing="1"/>
      </w:pPr>
      <w:r>
        <w:t>Puncture scenario:</w:t>
      </w:r>
    </w:p>
    <w:p w14:paraId="5BD62F74"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$0.29 Millions of dollars</w:t>
      </w:r>
    </w:p>
    <w:p w14:paraId="42E76828" w14:textId="77777777" w:rsidR="00740FF6" w:rsidRDefault="00740FF6" w:rsidP="006E2336">
      <w:pPr>
        <w:pStyle w:val="ListParagraph"/>
        <w:numPr>
          <w:ilvl w:val="2"/>
          <w:numId w:val="35"/>
        </w:numPr>
        <w:spacing w:before="100" w:beforeAutospacing="1" w:after="100" w:afterAutospacing="1"/>
      </w:pPr>
      <w:r>
        <w:t>No. of intersections with structures is 8.0, with minimum of $25,000.00 and maximum of $25,000.00 in cost of structures impacted</w:t>
      </w:r>
    </w:p>
    <w:p w14:paraId="42939967" w14:textId="77777777" w:rsidR="00740FF6" w:rsidRDefault="00740FF6" w:rsidP="006E2336">
      <w:pPr>
        <w:pStyle w:val="ListParagraph"/>
        <w:numPr>
          <w:ilvl w:val="2"/>
          <w:numId w:val="35"/>
        </w:numPr>
        <w:spacing w:before="100" w:beforeAutospacing="1" w:after="100" w:afterAutospacing="1"/>
      </w:pPr>
      <w:r>
        <w:t>Damage radius distributed between minimum of 8.87 and maximum of 8.87 meters.</w:t>
      </w:r>
    </w:p>
    <w:p w14:paraId="3370DA36" w14:textId="77777777" w:rsidR="00740FF6" w:rsidRDefault="00740FF6" w:rsidP="006E2336">
      <w:pPr>
        <w:pStyle w:val="ListParagraph"/>
        <w:numPr>
          <w:ilvl w:val="2"/>
          <w:numId w:val="35"/>
        </w:numPr>
        <w:spacing w:before="100" w:beforeAutospacing="1" w:after="100" w:afterAutospacing="1"/>
      </w:pPr>
      <w:r>
        <w:t>Product Loss costs between minimum of $56,339.47 and maximum of $57,498.67</w:t>
      </w:r>
    </w:p>
    <w:p w14:paraId="0B7022A3"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67ED7299"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1B5237F1" w14:textId="77777777" w:rsidR="00740FF6" w:rsidRDefault="00740FF6" w:rsidP="006E2336">
      <w:pPr>
        <w:pStyle w:val="ListParagraph"/>
        <w:numPr>
          <w:ilvl w:val="1"/>
          <w:numId w:val="35"/>
        </w:numPr>
        <w:spacing w:before="100" w:beforeAutospacing="1" w:after="100" w:afterAutospacing="1"/>
      </w:pPr>
      <w:r>
        <w:t>Product type is Crude Oil."</w:t>
      </w:r>
    </w:p>
    <w:p w14:paraId="3C38E2A8" w14:textId="77777777" w:rsidR="00740FF6" w:rsidRDefault="00740FF6" w:rsidP="006E2336">
      <w:pPr>
        <w:pStyle w:val="ListParagraph"/>
        <w:numPr>
          <w:ilvl w:val="0"/>
          <w:numId w:val="35"/>
        </w:numPr>
        <w:spacing w:before="100" w:beforeAutospacing="1" w:after="100" w:afterAutospacing="1"/>
      </w:pPr>
      <w:r>
        <w:t>"KALKASKA SARNIA TO PUMP STATION NPS 8</w:t>
      </w:r>
    </w:p>
    <w:p w14:paraId="6D5C1328" w14:textId="77777777" w:rsidR="00740FF6" w:rsidRDefault="00740FF6" w:rsidP="006E2336">
      <w:pPr>
        <w:pStyle w:val="ListParagraph"/>
        <w:numPr>
          <w:ilvl w:val="1"/>
          <w:numId w:val="35"/>
        </w:numPr>
        <w:spacing w:before="100" w:beforeAutospacing="1" w:after="100" w:afterAutospacing="1"/>
      </w:pPr>
      <w:r>
        <w:t>Total Cumulative Length (m):</w:t>
      </w:r>
      <w:r>
        <w:tab/>
        <w:t>1330.88</w:t>
      </w:r>
    </w:p>
    <w:p w14:paraId="0057D45B" w14:textId="77777777" w:rsidR="00740FF6" w:rsidRDefault="00740FF6" w:rsidP="006E2336">
      <w:pPr>
        <w:pStyle w:val="ListParagraph"/>
        <w:numPr>
          <w:ilvl w:val="2"/>
          <w:numId w:val="35"/>
        </w:numPr>
        <w:spacing w:before="100" w:beforeAutospacing="1" w:after="100" w:afterAutospacing="1"/>
      </w:pPr>
      <w:r>
        <w:lastRenderedPageBreak/>
        <w:t>IC Method 1 :</w:t>
      </w:r>
      <w:r>
        <w:tab/>
        <w:t>1330.88</w:t>
      </w:r>
    </w:p>
    <w:p w14:paraId="447A4D0C" w14:textId="77777777" w:rsidR="00740FF6" w:rsidRDefault="00740FF6" w:rsidP="006E2336">
      <w:pPr>
        <w:pStyle w:val="ListParagraph"/>
        <w:numPr>
          <w:ilvl w:val="1"/>
          <w:numId w:val="35"/>
        </w:numPr>
        <w:spacing w:before="100" w:beforeAutospacing="1" w:after="100" w:afterAutospacing="1"/>
      </w:pPr>
      <w:r>
        <w:t>Likelihood of failure distributed between minimum of 9.015e-01 and maximum of 9.044e-01.</w:t>
      </w:r>
    </w:p>
    <w:p w14:paraId="22EAA2B9" w14:textId="77777777" w:rsidR="00740FF6" w:rsidRDefault="00740FF6" w:rsidP="006E2336">
      <w:pPr>
        <w:pStyle w:val="ListParagraph"/>
        <w:numPr>
          <w:ilvl w:val="1"/>
          <w:numId w:val="35"/>
        </w:numPr>
        <w:spacing w:before="100" w:beforeAutospacing="1" w:after="100" w:afterAutospacing="1"/>
      </w:pPr>
      <w:r>
        <w:t>Consequence of failure distributed between minimum of $0.28 and maximum of $0.31 Millions of dollars</w:t>
      </w:r>
    </w:p>
    <w:p w14:paraId="1E716182" w14:textId="77777777" w:rsidR="00740FF6" w:rsidRDefault="00740FF6" w:rsidP="006E2336">
      <w:pPr>
        <w:pStyle w:val="ListParagraph"/>
        <w:numPr>
          <w:ilvl w:val="1"/>
          <w:numId w:val="35"/>
        </w:numPr>
        <w:spacing w:before="100" w:beforeAutospacing="1" w:after="100" w:afterAutospacing="1"/>
      </w:pPr>
      <w:r>
        <w:t>Leak scenario:</w:t>
      </w:r>
    </w:p>
    <w:p w14:paraId="7EB68AF2" w14:textId="77777777" w:rsidR="00740FF6" w:rsidRDefault="00740FF6" w:rsidP="006E2336">
      <w:pPr>
        <w:pStyle w:val="ListParagraph"/>
        <w:numPr>
          <w:ilvl w:val="2"/>
          <w:numId w:val="35"/>
        </w:numPr>
        <w:spacing w:before="100" w:beforeAutospacing="1" w:after="100" w:afterAutospacing="1"/>
      </w:pPr>
      <w:r>
        <w:t>Economic Loss cost between minimum of $0.26 and maximum of $0.26 Millions of dollars</w:t>
      </w:r>
    </w:p>
    <w:p w14:paraId="3BFD5422"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00917DB0" w14:textId="77777777" w:rsidR="00740FF6" w:rsidRDefault="00740FF6" w:rsidP="006E2336">
      <w:pPr>
        <w:pStyle w:val="ListParagraph"/>
        <w:numPr>
          <w:ilvl w:val="2"/>
          <w:numId w:val="35"/>
        </w:numPr>
        <w:spacing w:before="100" w:beforeAutospacing="1" w:after="100" w:afterAutospacing="1"/>
      </w:pPr>
      <w:r>
        <w:t>Damage radius distributed between minimum of 2.09 and maximum of 2.09 meters.</w:t>
      </w:r>
    </w:p>
    <w:p w14:paraId="688F7A8A" w14:textId="77777777" w:rsidR="00740FF6" w:rsidRDefault="00740FF6" w:rsidP="006E2336">
      <w:pPr>
        <w:pStyle w:val="ListParagraph"/>
        <w:numPr>
          <w:ilvl w:val="2"/>
          <w:numId w:val="35"/>
        </w:numPr>
        <w:spacing w:before="100" w:beforeAutospacing="1" w:after="100" w:afterAutospacing="1"/>
      </w:pPr>
      <w:r>
        <w:t>Product Loss costs between minimum of $44,314.96 and maximum of $44,314.96</w:t>
      </w:r>
    </w:p>
    <w:p w14:paraId="635CE36A" w14:textId="77777777" w:rsidR="00740FF6" w:rsidRDefault="00740FF6" w:rsidP="006E2336">
      <w:pPr>
        <w:pStyle w:val="ListParagraph"/>
        <w:numPr>
          <w:ilvl w:val="1"/>
          <w:numId w:val="35"/>
        </w:numPr>
        <w:spacing w:before="100" w:beforeAutospacing="1" w:after="100" w:afterAutospacing="1"/>
      </w:pPr>
      <w:r>
        <w:t>Rupture scenario:</w:t>
      </w:r>
    </w:p>
    <w:p w14:paraId="7D8D324B" w14:textId="77777777" w:rsidR="00740FF6" w:rsidRDefault="00740FF6" w:rsidP="006E2336">
      <w:pPr>
        <w:pStyle w:val="ListParagraph"/>
        <w:numPr>
          <w:ilvl w:val="2"/>
          <w:numId w:val="35"/>
        </w:numPr>
        <w:spacing w:before="100" w:beforeAutospacing="1" w:after="100" w:afterAutospacing="1"/>
      </w:pPr>
      <w:r>
        <w:t>Economic Loss cost between minimum of $21.48 and maximum of $21.75 Millions of dollars</w:t>
      </w:r>
    </w:p>
    <w:p w14:paraId="2CCF70D1" w14:textId="77777777" w:rsidR="00740FF6" w:rsidRDefault="00740FF6" w:rsidP="006E2336">
      <w:pPr>
        <w:pStyle w:val="ListParagraph"/>
        <w:numPr>
          <w:ilvl w:val="2"/>
          <w:numId w:val="35"/>
        </w:numPr>
        <w:spacing w:before="100" w:beforeAutospacing="1" w:after="100" w:afterAutospacing="1"/>
      </w:pPr>
      <w:r>
        <w:t>No. of intersections with structures is 2.0, with minimum of $50,000.00 and maximum of $268,825.00 in cost of structures impacted</w:t>
      </w:r>
    </w:p>
    <w:p w14:paraId="2D27C849" w14:textId="77777777" w:rsidR="00740FF6" w:rsidRDefault="00740FF6" w:rsidP="006E2336">
      <w:pPr>
        <w:pStyle w:val="ListParagraph"/>
        <w:numPr>
          <w:ilvl w:val="2"/>
          <w:numId w:val="35"/>
        </w:numPr>
        <w:spacing w:before="100" w:beforeAutospacing="1" w:after="100" w:afterAutospacing="1"/>
      </w:pPr>
      <w:r>
        <w:t>Damage radius distributed between minimum of 81.1 and maximum of 81.1 meters.</w:t>
      </w:r>
    </w:p>
    <w:p w14:paraId="6A3B617F" w14:textId="77777777" w:rsidR="00740FF6" w:rsidRDefault="00740FF6" w:rsidP="006E2336">
      <w:pPr>
        <w:pStyle w:val="ListParagraph"/>
        <w:numPr>
          <w:ilvl w:val="2"/>
          <w:numId w:val="35"/>
        </w:numPr>
        <w:spacing w:before="100" w:beforeAutospacing="1" w:after="100" w:afterAutospacing="1"/>
      </w:pPr>
      <w:r>
        <w:t>Product Loss costs between minimum of $21,268,460.05 and maximum of $21,268,460.05</w:t>
      </w:r>
    </w:p>
    <w:p w14:paraId="03184232" w14:textId="77777777" w:rsidR="00740FF6" w:rsidRDefault="00740FF6" w:rsidP="006E2336">
      <w:pPr>
        <w:pStyle w:val="ListParagraph"/>
        <w:numPr>
          <w:ilvl w:val="1"/>
          <w:numId w:val="35"/>
        </w:numPr>
        <w:spacing w:before="100" w:beforeAutospacing="1" w:after="100" w:afterAutospacing="1"/>
      </w:pPr>
      <w:r>
        <w:t>Puncture scenario:</w:t>
      </w:r>
    </w:p>
    <w:p w14:paraId="54B031B5" w14:textId="77777777" w:rsidR="00740FF6" w:rsidRDefault="00740FF6" w:rsidP="006E2336">
      <w:pPr>
        <w:pStyle w:val="ListParagraph"/>
        <w:numPr>
          <w:ilvl w:val="2"/>
          <w:numId w:val="35"/>
        </w:numPr>
        <w:spacing w:before="100" w:beforeAutospacing="1" w:after="100" w:afterAutospacing="1"/>
      </w:pPr>
      <w:r>
        <w:t>Economic Loss cost between minimum of $1.67 and maximum of $1.94 Millions of dollars</w:t>
      </w:r>
    </w:p>
    <w:p w14:paraId="066FD9C8"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$268,825.00 and maximum of $268,825.00 in cost of structures impacted</w:t>
      </w:r>
    </w:p>
    <w:p w14:paraId="0C027CCA" w14:textId="77777777" w:rsidR="00740FF6" w:rsidRDefault="00740FF6" w:rsidP="006E2336">
      <w:pPr>
        <w:pStyle w:val="ListParagraph"/>
        <w:numPr>
          <w:ilvl w:val="2"/>
          <w:numId w:val="35"/>
        </w:numPr>
        <w:spacing w:before="100" w:beforeAutospacing="1" w:after="100" w:afterAutospacing="1"/>
      </w:pPr>
      <w:r>
        <w:t>Damage radius distributed between minimum of 30.89 and maximum of 30.89 meters.</w:t>
      </w:r>
    </w:p>
    <w:p w14:paraId="567A0E86" w14:textId="77777777" w:rsidR="00740FF6" w:rsidRDefault="00740FF6" w:rsidP="006E2336">
      <w:pPr>
        <w:pStyle w:val="ListParagraph"/>
        <w:numPr>
          <w:ilvl w:val="2"/>
          <w:numId w:val="35"/>
        </w:numPr>
        <w:spacing w:before="100" w:beforeAutospacing="1" w:after="100" w:afterAutospacing="1"/>
      </w:pPr>
      <w:r>
        <w:t>Product Loss costs between minimum of $1,456,089.09 and maximum of $1,456,089.09</w:t>
      </w:r>
    </w:p>
    <w:p w14:paraId="238C0CEA" w14:textId="77777777" w:rsidR="00740FF6" w:rsidRDefault="00740FF6" w:rsidP="006E2336">
      <w:pPr>
        <w:pStyle w:val="ListParagraph"/>
        <w:numPr>
          <w:ilvl w:val="1"/>
          <w:numId w:val="35"/>
        </w:numPr>
        <w:spacing w:before="100" w:beforeAutospacing="1" w:after="100" w:afterAutospacing="1"/>
      </w:pPr>
      <w:r>
        <w:t>Repair costs between minimum of $14,500.00 and maximum of $14,500.00.</w:t>
      </w:r>
    </w:p>
    <w:p w14:paraId="4ED82581"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55239E0E" w14:textId="77777777" w:rsidR="00740FF6" w:rsidRDefault="00740FF6" w:rsidP="006E2336">
      <w:pPr>
        <w:pStyle w:val="ListParagraph"/>
        <w:numPr>
          <w:ilvl w:val="1"/>
          <w:numId w:val="35"/>
        </w:numPr>
        <w:spacing w:before="100" w:beforeAutospacing="1" w:after="100" w:afterAutospacing="1"/>
      </w:pPr>
      <w:r>
        <w:t>Product type is NGL."</w:t>
      </w:r>
    </w:p>
    <w:p w14:paraId="527350E8" w14:textId="77777777" w:rsidR="00740FF6" w:rsidRDefault="00740FF6" w:rsidP="006E2336">
      <w:pPr>
        <w:pStyle w:val="ListParagraph"/>
        <w:numPr>
          <w:ilvl w:val="0"/>
          <w:numId w:val="35"/>
        </w:numPr>
        <w:spacing w:before="100" w:beforeAutospacing="1" w:after="100" w:afterAutospacing="1"/>
      </w:pPr>
      <w:r>
        <w:t>"EDS OPERATIVE NPS 12</w:t>
      </w:r>
    </w:p>
    <w:p w14:paraId="2CF3BB9C" w14:textId="77777777" w:rsidR="00740FF6" w:rsidRDefault="00740FF6" w:rsidP="006E2336">
      <w:pPr>
        <w:pStyle w:val="ListParagraph"/>
        <w:numPr>
          <w:ilvl w:val="1"/>
          <w:numId w:val="35"/>
        </w:numPr>
        <w:spacing w:before="100" w:beforeAutospacing="1" w:after="100" w:afterAutospacing="1"/>
      </w:pPr>
      <w:r>
        <w:t>Total Cumulative Length (m):</w:t>
      </w:r>
      <w:r>
        <w:tab/>
        <w:t>1330.76</w:t>
      </w:r>
    </w:p>
    <w:p w14:paraId="1D7115A8" w14:textId="77777777" w:rsidR="00740FF6" w:rsidRDefault="00740FF6" w:rsidP="006E2336">
      <w:pPr>
        <w:pStyle w:val="ListParagraph"/>
        <w:numPr>
          <w:ilvl w:val="2"/>
          <w:numId w:val="35"/>
        </w:numPr>
        <w:spacing w:before="100" w:beforeAutospacing="1" w:after="100" w:afterAutospacing="1"/>
      </w:pPr>
      <w:r>
        <w:t>IC Method 1 :</w:t>
      </w:r>
      <w:r>
        <w:tab/>
        <w:t>1330.76</w:t>
      </w:r>
    </w:p>
    <w:p w14:paraId="16589A89" w14:textId="77777777" w:rsidR="00740FF6" w:rsidRDefault="00740FF6" w:rsidP="006E2336">
      <w:pPr>
        <w:pStyle w:val="ListParagraph"/>
        <w:numPr>
          <w:ilvl w:val="1"/>
          <w:numId w:val="35"/>
        </w:numPr>
        <w:spacing w:before="100" w:beforeAutospacing="1" w:after="100" w:afterAutospacing="1"/>
      </w:pPr>
      <w:r>
        <w:t>Likelihood of failure distributed between minimum of 9.015e-01 and maximum of 9.039e-01.</w:t>
      </w:r>
    </w:p>
    <w:p w14:paraId="602D3EB4" w14:textId="77777777" w:rsidR="00740FF6" w:rsidRDefault="00740FF6" w:rsidP="006E2336">
      <w:pPr>
        <w:pStyle w:val="ListParagraph"/>
        <w:numPr>
          <w:ilvl w:val="1"/>
          <w:numId w:val="35"/>
        </w:numPr>
        <w:spacing w:before="100" w:beforeAutospacing="1" w:after="100" w:afterAutospacing="1"/>
      </w:pPr>
      <w:r>
        <w:t>Consequence of failure distributed between minimum of $0.92 and maximum of $0.99 Millions of dollars</w:t>
      </w:r>
    </w:p>
    <w:p w14:paraId="42CB5D6D" w14:textId="77777777" w:rsidR="00740FF6" w:rsidRDefault="00740FF6" w:rsidP="006E2336">
      <w:pPr>
        <w:pStyle w:val="ListParagraph"/>
        <w:numPr>
          <w:ilvl w:val="1"/>
          <w:numId w:val="35"/>
        </w:numPr>
        <w:spacing w:before="100" w:beforeAutospacing="1" w:after="100" w:afterAutospacing="1"/>
      </w:pPr>
      <w:r>
        <w:t>Leak scenario:</w:t>
      </w:r>
    </w:p>
    <w:p w14:paraId="0ECBF6DE" w14:textId="77777777" w:rsidR="00740FF6" w:rsidRDefault="00740FF6" w:rsidP="006E2336">
      <w:pPr>
        <w:pStyle w:val="ListParagraph"/>
        <w:numPr>
          <w:ilvl w:val="2"/>
          <w:numId w:val="35"/>
        </w:numPr>
        <w:spacing w:before="100" w:beforeAutospacing="1" w:after="100" w:afterAutospacing="1"/>
      </w:pPr>
      <w:r>
        <w:t>Economic Loss cost between minimum of $0.89 and maximum of $0.89 Millions of dollars</w:t>
      </w:r>
    </w:p>
    <w:p w14:paraId="41CA5513"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0A2E9D1C" w14:textId="77777777" w:rsidR="00740FF6" w:rsidRDefault="00740FF6" w:rsidP="006E2336">
      <w:pPr>
        <w:pStyle w:val="ListParagraph"/>
        <w:numPr>
          <w:ilvl w:val="2"/>
          <w:numId w:val="35"/>
        </w:numPr>
        <w:spacing w:before="100" w:beforeAutospacing="1" w:after="100" w:afterAutospacing="1"/>
      </w:pPr>
      <w:r>
        <w:t>Damage radius distributed between minimum of 2.1 and maximum of 2.1 meters.</w:t>
      </w:r>
    </w:p>
    <w:p w14:paraId="394E0188"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$44,566.23 and maximum of $44,566.23</w:t>
      </w:r>
    </w:p>
    <w:p w14:paraId="009D8764" w14:textId="77777777" w:rsidR="00740FF6" w:rsidRDefault="00740FF6" w:rsidP="006E2336">
      <w:pPr>
        <w:pStyle w:val="ListParagraph"/>
        <w:numPr>
          <w:ilvl w:val="1"/>
          <w:numId w:val="35"/>
        </w:numPr>
        <w:spacing w:before="100" w:beforeAutospacing="1" w:after="100" w:afterAutospacing="1"/>
      </w:pPr>
      <w:r>
        <w:t>Rupture scenario:</w:t>
      </w:r>
    </w:p>
    <w:p w14:paraId="365FB7A8" w14:textId="77777777" w:rsidR="00740FF6" w:rsidRDefault="00740FF6" w:rsidP="006E2336">
      <w:pPr>
        <w:pStyle w:val="ListParagraph"/>
        <w:numPr>
          <w:ilvl w:val="2"/>
          <w:numId w:val="35"/>
        </w:numPr>
        <w:spacing w:before="100" w:beforeAutospacing="1" w:after="100" w:afterAutospacing="1"/>
      </w:pPr>
      <w:r>
        <w:t>Economic Loss cost between minimum of $47.58 and maximum of $48.15 Millions of dollars</w:t>
      </w:r>
    </w:p>
    <w:p w14:paraId="111587F2" w14:textId="77777777" w:rsidR="00740FF6" w:rsidRDefault="00740FF6" w:rsidP="006E2336">
      <w:pPr>
        <w:pStyle w:val="ListParagraph"/>
        <w:numPr>
          <w:ilvl w:val="2"/>
          <w:numId w:val="35"/>
        </w:numPr>
        <w:spacing w:before="100" w:beforeAutospacing="1" w:after="100" w:afterAutospacing="1"/>
      </w:pPr>
      <w:r>
        <w:t>No. of intersections with structures is 3.0, with minimum of $268,825.00 and maximum of $562,650.00 in cost of structures impacted</w:t>
      </w:r>
    </w:p>
    <w:p w14:paraId="020CFAAD" w14:textId="77777777" w:rsidR="00740FF6" w:rsidRDefault="00740FF6" w:rsidP="006E2336">
      <w:pPr>
        <w:pStyle w:val="ListParagraph"/>
        <w:numPr>
          <w:ilvl w:val="2"/>
          <w:numId w:val="35"/>
        </w:numPr>
        <w:spacing w:before="100" w:beforeAutospacing="1" w:after="100" w:afterAutospacing="1"/>
      </w:pPr>
      <w:r>
        <w:t>Damage radius distributed between minimum of 107.68 and maximum of 107.68 meters.</w:t>
      </w:r>
    </w:p>
    <w:p w14:paraId="46F97552" w14:textId="77777777" w:rsidR="00740FF6" w:rsidRDefault="00740FF6" w:rsidP="006E2336">
      <w:pPr>
        <w:pStyle w:val="ListParagraph"/>
        <w:numPr>
          <w:ilvl w:val="2"/>
          <w:numId w:val="35"/>
        </w:numPr>
        <w:spacing w:before="100" w:beforeAutospacing="1" w:after="100" w:afterAutospacing="1"/>
      </w:pPr>
      <w:r>
        <w:t>Product Loss costs between minimum of $46,740,539.02 and maximum of $46,740,539.02</w:t>
      </w:r>
    </w:p>
    <w:p w14:paraId="6B16A6A7" w14:textId="77777777" w:rsidR="00740FF6" w:rsidRDefault="00740FF6" w:rsidP="006E2336">
      <w:pPr>
        <w:pStyle w:val="ListParagraph"/>
        <w:numPr>
          <w:ilvl w:val="1"/>
          <w:numId w:val="35"/>
        </w:numPr>
        <w:spacing w:before="100" w:beforeAutospacing="1" w:after="100" w:afterAutospacing="1"/>
      </w:pPr>
      <w:r>
        <w:t>Puncture scenario:</w:t>
      </w:r>
    </w:p>
    <w:p w14:paraId="5F0439AB" w14:textId="77777777" w:rsidR="00740FF6" w:rsidRDefault="00740FF6" w:rsidP="006E2336">
      <w:pPr>
        <w:pStyle w:val="ListParagraph"/>
        <w:numPr>
          <w:ilvl w:val="2"/>
          <w:numId w:val="35"/>
        </w:numPr>
        <w:spacing w:before="100" w:beforeAutospacing="1" w:after="100" w:afterAutospacing="1"/>
      </w:pPr>
      <w:r>
        <w:t>Economic Loss cost between minimum of $2.31 and maximum of $2.58 Millions of dollars</w:t>
      </w:r>
    </w:p>
    <w:p w14:paraId="40254FA1"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$268,825.00 and maximum of $268,825.00 in cost of structures impacted</w:t>
      </w:r>
    </w:p>
    <w:p w14:paraId="726CACA6" w14:textId="77777777" w:rsidR="00740FF6" w:rsidRDefault="00740FF6" w:rsidP="006E2336">
      <w:pPr>
        <w:pStyle w:val="ListParagraph"/>
        <w:numPr>
          <w:ilvl w:val="2"/>
          <w:numId w:val="35"/>
        </w:numPr>
        <w:spacing w:before="100" w:beforeAutospacing="1" w:after="100" w:afterAutospacing="1"/>
      </w:pPr>
      <w:r>
        <w:t>Damage radius distributed between minimum of 30.95 and maximum of 30.95 meters.</w:t>
      </w:r>
    </w:p>
    <w:p w14:paraId="4E28625A" w14:textId="77777777" w:rsidR="00740FF6" w:rsidRDefault="00740FF6" w:rsidP="006E2336">
      <w:pPr>
        <w:pStyle w:val="ListParagraph"/>
        <w:numPr>
          <w:ilvl w:val="2"/>
          <w:numId w:val="35"/>
        </w:numPr>
        <w:spacing w:before="100" w:beforeAutospacing="1" w:after="100" w:afterAutospacing="1"/>
      </w:pPr>
      <w:r>
        <w:t>Product Loss costs between minimum of $1,464,345.16 and maximum of $1,464,345.16</w:t>
      </w:r>
    </w:p>
    <w:p w14:paraId="7E51EEE2" w14:textId="77777777" w:rsidR="00740FF6" w:rsidRDefault="00740FF6" w:rsidP="006E2336">
      <w:pPr>
        <w:pStyle w:val="ListParagraph"/>
        <w:numPr>
          <w:ilvl w:val="1"/>
          <w:numId w:val="35"/>
        </w:numPr>
        <w:spacing w:before="100" w:beforeAutospacing="1" w:after="100" w:afterAutospacing="1"/>
      </w:pPr>
      <w:r>
        <w:t>Repair costs between minimum of $44,000.00 and maximum of $44,000.00.</w:t>
      </w:r>
    </w:p>
    <w:p w14:paraId="28464C4A"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2BE973D9" w14:textId="77777777" w:rsidR="00740FF6" w:rsidRDefault="00740FF6" w:rsidP="006E2336">
      <w:pPr>
        <w:pStyle w:val="ListParagraph"/>
        <w:numPr>
          <w:ilvl w:val="1"/>
          <w:numId w:val="35"/>
        </w:numPr>
        <w:spacing w:before="100" w:beforeAutospacing="1" w:after="100" w:afterAutospacing="1"/>
      </w:pPr>
      <w:r>
        <w:t>Product type is NGL."</w:t>
      </w:r>
    </w:p>
    <w:p w14:paraId="360E11D1" w14:textId="77777777" w:rsidR="00740FF6" w:rsidRDefault="00740FF6" w:rsidP="006E2336">
      <w:pPr>
        <w:pStyle w:val="ListParagraph"/>
        <w:numPr>
          <w:ilvl w:val="0"/>
          <w:numId w:val="35"/>
        </w:numPr>
        <w:spacing w:before="100" w:beforeAutospacing="1" w:after="100" w:afterAutospacing="1"/>
      </w:pPr>
      <w:r>
        <w:t>"CARROT CREEK LATERAL NPS 2</w:t>
      </w:r>
    </w:p>
    <w:p w14:paraId="54CE4B6D" w14:textId="77777777" w:rsidR="00740FF6" w:rsidRDefault="00740FF6" w:rsidP="006E2336">
      <w:pPr>
        <w:pStyle w:val="ListParagraph"/>
        <w:numPr>
          <w:ilvl w:val="1"/>
          <w:numId w:val="35"/>
        </w:numPr>
        <w:spacing w:before="100" w:beforeAutospacing="1" w:after="100" w:afterAutospacing="1"/>
      </w:pPr>
      <w:r>
        <w:t>Total Cumulative Length (m):</w:t>
      </w:r>
      <w:r>
        <w:tab/>
        <w:t>1263.04</w:t>
      </w:r>
    </w:p>
    <w:p w14:paraId="09307FE6" w14:textId="77777777" w:rsidR="00740FF6" w:rsidRDefault="00740FF6" w:rsidP="006E2336">
      <w:pPr>
        <w:pStyle w:val="ListParagraph"/>
        <w:numPr>
          <w:ilvl w:val="2"/>
          <w:numId w:val="35"/>
        </w:numPr>
        <w:spacing w:before="100" w:beforeAutospacing="1" w:after="100" w:afterAutospacing="1"/>
      </w:pPr>
      <w:r>
        <w:t>IC Method 1 :</w:t>
      </w:r>
      <w:r>
        <w:tab/>
        <w:t>1263.04</w:t>
      </w:r>
    </w:p>
    <w:p w14:paraId="24A7523A" w14:textId="77777777" w:rsidR="00740FF6" w:rsidRDefault="00740FF6" w:rsidP="006E2336">
      <w:pPr>
        <w:pStyle w:val="ListParagraph"/>
        <w:numPr>
          <w:ilvl w:val="1"/>
          <w:numId w:val="35"/>
        </w:numPr>
        <w:spacing w:before="100" w:beforeAutospacing="1" w:after="100" w:afterAutospacing="1"/>
      </w:pPr>
      <w:r>
        <w:t>Likelihood of failure distributed between minimum of 9.053e-01 and maximum of 9.148e-01.</w:t>
      </w:r>
    </w:p>
    <w:p w14:paraId="420A5356" w14:textId="77777777" w:rsidR="00740FF6" w:rsidRDefault="00740FF6" w:rsidP="006E2336">
      <w:pPr>
        <w:pStyle w:val="ListParagraph"/>
        <w:numPr>
          <w:ilvl w:val="1"/>
          <w:numId w:val="35"/>
        </w:numPr>
        <w:spacing w:before="100" w:beforeAutospacing="1" w:after="100" w:afterAutospacing="1"/>
      </w:pPr>
      <w:r>
        <w:t>Consequence of failure distributed between minimum of $0.27 and maximum of $0.28 Millions of dollars</w:t>
      </w:r>
    </w:p>
    <w:p w14:paraId="212BE309" w14:textId="77777777" w:rsidR="00740FF6" w:rsidRDefault="00740FF6" w:rsidP="006E2336">
      <w:pPr>
        <w:pStyle w:val="ListParagraph"/>
        <w:numPr>
          <w:ilvl w:val="1"/>
          <w:numId w:val="35"/>
        </w:numPr>
        <w:spacing w:before="100" w:beforeAutospacing="1" w:after="100" w:afterAutospacing="1"/>
      </w:pPr>
      <w:r>
        <w:t>Leak scenario:</w:t>
      </w:r>
    </w:p>
    <w:p w14:paraId="2BB18D1D"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$0.27 Millions of dollars</w:t>
      </w:r>
    </w:p>
    <w:p w14:paraId="557F57E4"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115BB52D" w14:textId="77777777" w:rsidR="00740FF6" w:rsidRDefault="00740FF6" w:rsidP="006E2336">
      <w:pPr>
        <w:pStyle w:val="ListParagraph"/>
        <w:numPr>
          <w:ilvl w:val="2"/>
          <w:numId w:val="35"/>
        </w:numPr>
        <w:spacing w:before="100" w:beforeAutospacing="1" w:after="100" w:afterAutospacing="1"/>
      </w:pPr>
      <w:r>
        <w:t>Damage radius distributed between minimum of 2.45 and maximum of 2.45 meters.</w:t>
      </w:r>
    </w:p>
    <w:p w14:paraId="06422FAE" w14:textId="77777777" w:rsidR="00740FF6" w:rsidRDefault="00740FF6" w:rsidP="006E2336">
      <w:pPr>
        <w:pStyle w:val="ListParagraph"/>
        <w:numPr>
          <w:ilvl w:val="2"/>
          <w:numId w:val="35"/>
        </w:numPr>
        <w:spacing w:before="100" w:beforeAutospacing="1" w:after="100" w:afterAutospacing="1"/>
      </w:pPr>
      <w:r>
        <w:t>Product Loss costs between minimum of $60,855.70 and maximum of $60,855.70</w:t>
      </w:r>
    </w:p>
    <w:p w14:paraId="342BDFC2" w14:textId="77777777" w:rsidR="00740FF6" w:rsidRDefault="00740FF6" w:rsidP="006E2336">
      <w:pPr>
        <w:pStyle w:val="ListParagraph"/>
        <w:numPr>
          <w:ilvl w:val="1"/>
          <w:numId w:val="35"/>
        </w:numPr>
        <w:spacing w:before="100" w:beforeAutospacing="1" w:after="100" w:afterAutospacing="1"/>
      </w:pPr>
      <w:r>
        <w:t>Rupture scenario:</w:t>
      </w:r>
    </w:p>
    <w:p w14:paraId="1233DC23" w14:textId="77777777" w:rsidR="00740FF6" w:rsidRDefault="00740FF6" w:rsidP="006E2336">
      <w:pPr>
        <w:pStyle w:val="ListParagraph"/>
        <w:numPr>
          <w:ilvl w:val="2"/>
          <w:numId w:val="35"/>
        </w:numPr>
        <w:spacing w:before="100" w:beforeAutospacing="1" w:after="100" w:afterAutospacing="1"/>
      </w:pPr>
      <w:r>
        <w:t>Economic Loss cost between minimum of $2.42 and maximum of $2.42 Millions of dollars</w:t>
      </w:r>
    </w:p>
    <w:p w14:paraId="6A90E934"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544F5C76" w14:textId="77777777" w:rsidR="00740FF6" w:rsidRDefault="00740FF6" w:rsidP="006E2336">
      <w:pPr>
        <w:pStyle w:val="ListParagraph"/>
        <w:numPr>
          <w:ilvl w:val="2"/>
          <w:numId w:val="35"/>
        </w:numPr>
        <w:spacing w:before="100" w:beforeAutospacing="1" w:after="100" w:afterAutospacing="1"/>
      </w:pPr>
      <w:r>
        <w:t>Damage radius distributed between minimum of 35.92 and maximum of 35.92 meters.</w:t>
      </w:r>
    </w:p>
    <w:p w14:paraId="039AFC47" w14:textId="77777777" w:rsidR="00740FF6" w:rsidRDefault="00740FF6" w:rsidP="006E2336">
      <w:pPr>
        <w:pStyle w:val="ListParagraph"/>
        <w:numPr>
          <w:ilvl w:val="2"/>
          <w:numId w:val="35"/>
        </w:numPr>
        <w:spacing w:before="100" w:beforeAutospacing="1" w:after="100" w:afterAutospacing="1"/>
      </w:pPr>
      <w:r>
        <w:t>Product Loss costs between minimum of $2,214,603.35 and maximum of $2,214,603.35</w:t>
      </w:r>
    </w:p>
    <w:p w14:paraId="6BCCE85D" w14:textId="77777777" w:rsidR="00740FF6" w:rsidRDefault="00740FF6" w:rsidP="006E2336">
      <w:pPr>
        <w:pStyle w:val="ListParagraph"/>
        <w:numPr>
          <w:ilvl w:val="1"/>
          <w:numId w:val="35"/>
        </w:numPr>
        <w:spacing w:before="100" w:beforeAutospacing="1" w:after="100" w:afterAutospacing="1"/>
      </w:pPr>
      <w:r>
        <w:t>Puncture scenario:</w:t>
      </w:r>
    </w:p>
    <w:p w14:paraId="2EFB16F2"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$2.21 and maximum of $2.21 Millions of dollars</w:t>
      </w:r>
    </w:p>
    <w:p w14:paraId="71AC0FC3"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70E5A17A" w14:textId="77777777" w:rsidR="00740FF6" w:rsidRDefault="00740FF6" w:rsidP="006E2336">
      <w:pPr>
        <w:pStyle w:val="ListParagraph"/>
        <w:numPr>
          <w:ilvl w:val="2"/>
          <w:numId w:val="35"/>
        </w:numPr>
        <w:spacing w:before="100" w:beforeAutospacing="1" w:after="100" w:afterAutospacing="1"/>
      </w:pPr>
      <w:r>
        <w:t>Damage radius distributed between minimum of 34.62 and maximum of 34.62 meters.</w:t>
      </w:r>
    </w:p>
    <w:p w14:paraId="3470A60E" w14:textId="77777777" w:rsidR="00740FF6" w:rsidRDefault="00740FF6" w:rsidP="006E2336">
      <w:pPr>
        <w:pStyle w:val="ListParagraph"/>
        <w:numPr>
          <w:ilvl w:val="2"/>
          <w:numId w:val="35"/>
        </w:numPr>
        <w:spacing w:before="100" w:beforeAutospacing="1" w:after="100" w:afterAutospacing="1"/>
      </w:pPr>
      <w:r>
        <w:t>Product Loss costs between minimum of $1,999,580.23 and maximum of $1,999,580.23</w:t>
      </w:r>
    </w:p>
    <w:p w14:paraId="609F2DBE" w14:textId="77777777" w:rsidR="00740FF6" w:rsidRDefault="00740FF6" w:rsidP="006E2336">
      <w:pPr>
        <w:pStyle w:val="ListParagraph"/>
        <w:numPr>
          <w:ilvl w:val="1"/>
          <w:numId w:val="35"/>
        </w:numPr>
        <w:spacing w:before="100" w:beforeAutospacing="1" w:after="100" w:afterAutospacing="1"/>
      </w:pPr>
      <w:r>
        <w:t>Repair costs between minimum of $6,000.00 and maximum of $6,000.00.</w:t>
      </w:r>
    </w:p>
    <w:p w14:paraId="55AAB6E0"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11369BF3" w14:textId="77777777" w:rsidR="00740FF6" w:rsidRDefault="00740FF6" w:rsidP="006E2336">
      <w:pPr>
        <w:pStyle w:val="ListParagraph"/>
        <w:numPr>
          <w:ilvl w:val="1"/>
          <w:numId w:val="35"/>
        </w:numPr>
        <w:spacing w:before="100" w:beforeAutospacing="1" w:after="100" w:afterAutospacing="1"/>
      </w:pPr>
      <w:r>
        <w:t>Product type is NGL."</w:t>
      </w:r>
    </w:p>
    <w:p w14:paraId="77097451" w14:textId="77777777" w:rsidR="00740FF6" w:rsidRDefault="00740FF6" w:rsidP="006E2336">
      <w:pPr>
        <w:pStyle w:val="ListParagraph"/>
        <w:numPr>
          <w:ilvl w:val="0"/>
          <w:numId w:val="35"/>
        </w:numPr>
        <w:spacing w:before="100" w:beforeAutospacing="1" w:after="100" w:afterAutospacing="1"/>
      </w:pPr>
      <w:r>
        <w:t>"FOOTHILLS EMPRESS 4 TO EMPRESS 6 NPS 36</w:t>
      </w:r>
    </w:p>
    <w:p w14:paraId="40C04CB9" w14:textId="77777777" w:rsidR="00740FF6" w:rsidRDefault="00740FF6" w:rsidP="006E2336">
      <w:pPr>
        <w:pStyle w:val="ListParagraph"/>
        <w:numPr>
          <w:ilvl w:val="1"/>
          <w:numId w:val="35"/>
        </w:numPr>
        <w:spacing w:before="100" w:beforeAutospacing="1" w:after="100" w:afterAutospacing="1"/>
      </w:pPr>
      <w:r>
        <w:t>Total Cumulative Length (m):</w:t>
      </w:r>
      <w:r>
        <w:tab/>
        <w:t>1144.55</w:t>
      </w:r>
    </w:p>
    <w:p w14:paraId="2C4C3471" w14:textId="77777777" w:rsidR="00740FF6" w:rsidRDefault="00740FF6" w:rsidP="006E2336">
      <w:pPr>
        <w:pStyle w:val="ListParagraph"/>
        <w:numPr>
          <w:ilvl w:val="2"/>
          <w:numId w:val="35"/>
        </w:numPr>
        <w:spacing w:before="100" w:beforeAutospacing="1" w:after="100" w:afterAutospacing="1"/>
      </w:pPr>
      <w:r>
        <w:t>IC Method 1 :</w:t>
      </w:r>
      <w:r>
        <w:tab/>
        <w:t>1144.55</w:t>
      </w:r>
    </w:p>
    <w:p w14:paraId="0284A7B9" w14:textId="77777777" w:rsidR="00740FF6" w:rsidRDefault="00740FF6" w:rsidP="006E2336">
      <w:pPr>
        <w:pStyle w:val="ListParagraph"/>
        <w:numPr>
          <w:ilvl w:val="1"/>
          <w:numId w:val="35"/>
        </w:numPr>
        <w:spacing w:before="100" w:beforeAutospacing="1" w:after="100" w:afterAutospacing="1"/>
      </w:pPr>
      <w:r>
        <w:t>Likelihood of failure distributed between minimum of 9.002e-01 and maximum of 9.002e-01.</w:t>
      </w:r>
    </w:p>
    <w:p w14:paraId="3623216D" w14:textId="77777777" w:rsidR="00740FF6" w:rsidRDefault="00740FF6" w:rsidP="006E2336">
      <w:pPr>
        <w:pStyle w:val="ListParagraph"/>
        <w:numPr>
          <w:ilvl w:val="1"/>
          <w:numId w:val="35"/>
        </w:numPr>
        <w:spacing w:before="100" w:beforeAutospacing="1" w:after="100" w:afterAutospacing="1"/>
      </w:pPr>
      <w:r>
        <w:t>Consequence of failure distributed between minimum of $4.32 and maximum of $6.99 Millions of dollars</w:t>
      </w:r>
    </w:p>
    <w:p w14:paraId="7CC6156F" w14:textId="77777777" w:rsidR="00740FF6" w:rsidRDefault="00740FF6" w:rsidP="006E2336">
      <w:pPr>
        <w:pStyle w:val="ListParagraph"/>
        <w:numPr>
          <w:ilvl w:val="1"/>
          <w:numId w:val="35"/>
        </w:numPr>
        <w:spacing w:before="100" w:beforeAutospacing="1" w:after="100" w:afterAutospacing="1"/>
      </w:pPr>
      <w:r>
        <w:t>Leak scenario:</w:t>
      </w:r>
    </w:p>
    <w:p w14:paraId="56313510" w14:textId="77777777" w:rsidR="00740FF6" w:rsidRDefault="00740FF6" w:rsidP="006E2336">
      <w:pPr>
        <w:pStyle w:val="ListParagraph"/>
        <w:numPr>
          <w:ilvl w:val="2"/>
          <w:numId w:val="35"/>
        </w:numPr>
        <w:spacing w:before="100" w:beforeAutospacing="1" w:after="100" w:afterAutospacing="1"/>
      </w:pPr>
      <w:r>
        <w:t>Economic Loss cost between minimum of $4.33 and maximum of $7.04 Millions of dollars</w:t>
      </w:r>
    </w:p>
    <w:p w14:paraId="38CD9CD3" w14:textId="77777777" w:rsidR="00740FF6" w:rsidRDefault="00740FF6" w:rsidP="006E2336">
      <w:pPr>
        <w:pStyle w:val="ListParagraph"/>
        <w:numPr>
          <w:ilvl w:val="2"/>
          <w:numId w:val="35"/>
        </w:numPr>
        <w:spacing w:before="100" w:beforeAutospacing="1" w:after="100" w:afterAutospacing="1"/>
      </w:pPr>
      <w:r>
        <w:t>No. of intersections with structures is 117.0, with minimum of $0.00 and maximum of $2,713,250.00 in cost of structures impacted.</w:t>
      </w:r>
    </w:p>
    <w:p w14:paraId="430627B7" w14:textId="77777777" w:rsidR="00740FF6" w:rsidRDefault="00740FF6" w:rsidP="006E2336">
      <w:pPr>
        <w:pStyle w:val="ListParagraph"/>
        <w:numPr>
          <w:ilvl w:val="2"/>
          <w:numId w:val="35"/>
        </w:numPr>
        <w:spacing w:before="100" w:beforeAutospacing="1" w:after="100" w:afterAutospacing="1"/>
      </w:pPr>
      <w:r>
        <w:t>Damage radius distributed between minimum of 1.73 and maximum of 1.73 meters.</w:t>
      </w:r>
    </w:p>
    <w:p w14:paraId="5E2E61E2" w14:textId="77777777" w:rsidR="00740FF6" w:rsidRDefault="00740FF6" w:rsidP="006E2336">
      <w:pPr>
        <w:pStyle w:val="ListParagraph"/>
        <w:numPr>
          <w:ilvl w:val="2"/>
          <w:numId w:val="35"/>
        </w:numPr>
        <w:spacing w:before="100" w:beforeAutospacing="1" w:after="100" w:afterAutospacing="1"/>
      </w:pPr>
      <w:r>
        <w:t>Product Loss costs between minimum of $30,397.21 and maximum of $30,397.21</w:t>
      </w:r>
    </w:p>
    <w:p w14:paraId="346E031A" w14:textId="77777777" w:rsidR="00740FF6" w:rsidRDefault="00740FF6" w:rsidP="006E2336">
      <w:pPr>
        <w:pStyle w:val="ListParagraph"/>
        <w:numPr>
          <w:ilvl w:val="1"/>
          <w:numId w:val="35"/>
        </w:numPr>
        <w:spacing w:before="100" w:beforeAutospacing="1" w:after="100" w:afterAutospacing="1"/>
      </w:pPr>
      <w:r>
        <w:t>Rupture scenario:</w:t>
      </w:r>
    </w:p>
    <w:p w14:paraId="7B79DAC7" w14:textId="77777777" w:rsidR="00740FF6" w:rsidRDefault="00740FF6" w:rsidP="006E2336">
      <w:pPr>
        <w:pStyle w:val="ListParagraph"/>
        <w:numPr>
          <w:ilvl w:val="2"/>
          <w:numId w:val="35"/>
        </w:numPr>
        <w:spacing w:before="100" w:beforeAutospacing="1" w:after="100" w:afterAutospacing="1"/>
      </w:pPr>
      <w:r>
        <w:t>Economic Loss cost between minimum of $258.48 and maximum of $265.88 Millions of dollars</w:t>
      </w:r>
    </w:p>
    <w:p w14:paraId="0CCAF86F" w14:textId="77777777" w:rsidR="00740FF6" w:rsidRDefault="00740FF6" w:rsidP="006E2336">
      <w:pPr>
        <w:pStyle w:val="ListParagraph"/>
        <w:numPr>
          <w:ilvl w:val="2"/>
          <w:numId w:val="35"/>
        </w:numPr>
        <w:spacing w:before="100" w:beforeAutospacing="1" w:after="100" w:afterAutospacing="1"/>
      </w:pPr>
      <w:r>
        <w:t>No. of intersections with structures is 3.0, with minimum of $25,000.00 and maximum of $7,418,325.00 in cost of structures impacted</w:t>
      </w:r>
    </w:p>
    <w:p w14:paraId="61A982C7" w14:textId="77777777" w:rsidR="00740FF6" w:rsidRDefault="00740FF6" w:rsidP="006E2336">
      <w:pPr>
        <w:pStyle w:val="ListParagraph"/>
        <w:numPr>
          <w:ilvl w:val="2"/>
          <w:numId w:val="35"/>
        </w:numPr>
        <w:spacing w:before="100" w:beforeAutospacing="1" w:after="100" w:afterAutospacing="1"/>
      </w:pPr>
      <w:r>
        <w:t>Damage radius distributed between minimum of 198.1 and maximum of 198.1 meters.</w:t>
      </w:r>
    </w:p>
    <w:p w14:paraId="3F0AFEEF" w14:textId="77777777" w:rsidR="00740FF6" w:rsidRDefault="00740FF6" w:rsidP="006E2336">
      <w:pPr>
        <w:pStyle w:val="ListParagraph"/>
        <w:numPr>
          <w:ilvl w:val="2"/>
          <w:numId w:val="35"/>
        </w:numPr>
        <w:spacing w:before="100" w:beforeAutospacing="1" w:after="100" w:afterAutospacing="1"/>
      </w:pPr>
      <w:r>
        <w:t>Product Loss costs between minimum of $254,159,387.22 and maximum of $254,159,387.22</w:t>
      </w:r>
    </w:p>
    <w:p w14:paraId="23E2ED38" w14:textId="77777777" w:rsidR="00740FF6" w:rsidRDefault="00740FF6" w:rsidP="006E2336">
      <w:pPr>
        <w:pStyle w:val="ListParagraph"/>
        <w:numPr>
          <w:ilvl w:val="1"/>
          <w:numId w:val="35"/>
        </w:numPr>
        <w:spacing w:before="100" w:beforeAutospacing="1" w:after="100" w:afterAutospacing="1"/>
      </w:pPr>
      <w:r>
        <w:t>Puncture scenario:</w:t>
      </w:r>
    </w:p>
    <w:p w14:paraId="53B34161" w14:textId="77777777" w:rsidR="00740FF6" w:rsidRDefault="00740FF6" w:rsidP="006E2336">
      <w:pPr>
        <w:pStyle w:val="ListParagraph"/>
        <w:numPr>
          <w:ilvl w:val="2"/>
          <w:numId w:val="35"/>
        </w:numPr>
        <w:spacing w:before="100" w:beforeAutospacing="1" w:after="100" w:afterAutospacing="1"/>
      </w:pPr>
      <w:r>
        <w:t>Economic Loss cost between minimum of $5.30 and maximum of $8.01 Millions of dollars</w:t>
      </w:r>
    </w:p>
    <w:p w14:paraId="1EDFFD62" w14:textId="77777777" w:rsidR="00740FF6" w:rsidRDefault="00740FF6" w:rsidP="006E2336">
      <w:pPr>
        <w:pStyle w:val="ListParagraph"/>
        <w:numPr>
          <w:ilvl w:val="2"/>
          <w:numId w:val="35"/>
        </w:numPr>
        <w:spacing w:before="100" w:beforeAutospacing="1" w:after="100" w:afterAutospacing="1"/>
      </w:pPr>
      <w:r>
        <w:t>No. of intersections with structures is 25.0, with minimum of $0.00 and maximum of $2,713,250.00 in cost of structures impacted</w:t>
      </w:r>
    </w:p>
    <w:p w14:paraId="12085599" w14:textId="77777777" w:rsidR="00740FF6" w:rsidRDefault="00740FF6" w:rsidP="006E2336">
      <w:pPr>
        <w:pStyle w:val="ListParagraph"/>
        <w:numPr>
          <w:ilvl w:val="2"/>
          <w:numId w:val="35"/>
        </w:numPr>
        <w:spacing w:before="100" w:beforeAutospacing="1" w:after="100" w:afterAutospacing="1"/>
      </w:pPr>
      <w:r>
        <w:t>Damage radius distributed between minimum of 26.97 and maximum of 26.97 meters.</w:t>
      </w:r>
    </w:p>
    <w:p w14:paraId="64C87C83" w14:textId="77777777" w:rsidR="00740FF6" w:rsidRDefault="00740FF6" w:rsidP="006E2336">
      <w:pPr>
        <w:pStyle w:val="ListParagraph"/>
        <w:numPr>
          <w:ilvl w:val="2"/>
          <w:numId w:val="35"/>
        </w:numPr>
        <w:spacing w:before="100" w:beforeAutospacing="1" w:after="100" w:afterAutospacing="1"/>
      </w:pPr>
      <w:r>
        <w:t>Product Loss costs between minimum of $998,783.28 and maximum of $998,783.28</w:t>
      </w:r>
    </w:p>
    <w:p w14:paraId="7A5D94B0" w14:textId="77777777" w:rsidR="00740FF6" w:rsidRDefault="00740FF6" w:rsidP="006E2336">
      <w:pPr>
        <w:pStyle w:val="ListParagraph"/>
        <w:numPr>
          <w:ilvl w:val="1"/>
          <w:numId w:val="35"/>
        </w:numPr>
        <w:spacing w:before="100" w:beforeAutospacing="1" w:after="100" w:afterAutospacing="1"/>
      </w:pPr>
      <w:r>
        <w:t>Repair costs between minimum of $100,500.00 and maximum of $100,500.00.</w:t>
      </w:r>
    </w:p>
    <w:p w14:paraId="731E21BD" w14:textId="77777777" w:rsidR="00740FF6" w:rsidRDefault="00740FF6" w:rsidP="006E2336">
      <w:pPr>
        <w:pStyle w:val="ListParagraph"/>
        <w:numPr>
          <w:ilvl w:val="1"/>
          <w:numId w:val="35"/>
        </w:numPr>
        <w:spacing w:before="100" w:beforeAutospacing="1" w:after="100" w:afterAutospacing="1"/>
      </w:pPr>
      <w:r>
        <w:t>Outage losses between minimum of $4,200,000.00 and maximum of $4,200,000.00.</w:t>
      </w:r>
    </w:p>
    <w:p w14:paraId="66014EF6" w14:textId="77777777" w:rsidR="00740FF6" w:rsidRDefault="00740FF6" w:rsidP="006E2336">
      <w:pPr>
        <w:pStyle w:val="ListParagraph"/>
        <w:numPr>
          <w:ilvl w:val="1"/>
          <w:numId w:val="35"/>
        </w:numPr>
        <w:spacing w:before="100" w:beforeAutospacing="1" w:after="100" w:afterAutospacing="1"/>
      </w:pPr>
      <w:r>
        <w:t>Product type is NGL."</w:t>
      </w:r>
    </w:p>
    <w:p w14:paraId="5B3F2495" w14:textId="77777777" w:rsidR="00740FF6" w:rsidRDefault="00740FF6" w:rsidP="006E2336">
      <w:pPr>
        <w:pStyle w:val="ListParagraph"/>
        <w:numPr>
          <w:ilvl w:val="0"/>
          <w:numId w:val="35"/>
        </w:numPr>
        <w:spacing w:before="100" w:beforeAutospacing="1" w:after="100" w:afterAutospacing="1"/>
      </w:pPr>
      <w:r>
        <w:t>"NIPISI FUEL GAS NPS 3</w:t>
      </w:r>
    </w:p>
    <w:p w14:paraId="206B5394" w14:textId="77777777" w:rsidR="00740FF6" w:rsidRDefault="00740FF6" w:rsidP="006E2336">
      <w:pPr>
        <w:pStyle w:val="ListParagraph"/>
        <w:numPr>
          <w:ilvl w:val="1"/>
          <w:numId w:val="35"/>
        </w:numPr>
        <w:spacing w:before="100" w:beforeAutospacing="1" w:after="100" w:afterAutospacing="1"/>
      </w:pPr>
      <w:r>
        <w:lastRenderedPageBreak/>
        <w:t>Total Cumulative Length (m):</w:t>
      </w:r>
      <w:r>
        <w:tab/>
        <w:t>1135.8</w:t>
      </w:r>
    </w:p>
    <w:p w14:paraId="50721A60" w14:textId="77777777" w:rsidR="00740FF6" w:rsidRDefault="00740FF6" w:rsidP="006E2336">
      <w:pPr>
        <w:pStyle w:val="ListParagraph"/>
        <w:numPr>
          <w:ilvl w:val="2"/>
          <w:numId w:val="35"/>
        </w:numPr>
        <w:spacing w:before="100" w:beforeAutospacing="1" w:after="100" w:afterAutospacing="1"/>
      </w:pPr>
      <w:r>
        <w:t>IC Method 1 :</w:t>
      </w:r>
      <w:r>
        <w:tab/>
        <w:t>1135.8</w:t>
      </w:r>
    </w:p>
    <w:p w14:paraId="446AA4E6" w14:textId="77777777" w:rsidR="00740FF6" w:rsidRDefault="00740FF6" w:rsidP="006E2336">
      <w:pPr>
        <w:pStyle w:val="ListParagraph"/>
        <w:numPr>
          <w:ilvl w:val="1"/>
          <w:numId w:val="35"/>
        </w:numPr>
        <w:spacing w:before="100" w:beforeAutospacing="1" w:after="100" w:afterAutospacing="1"/>
      </w:pPr>
      <w:r>
        <w:t>Likelihood of failure distributed between minimum of 9.036e-01 and maximum of 9.087e-01.</w:t>
      </w:r>
    </w:p>
    <w:p w14:paraId="4A44E518"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$0.26 Millions of dollars</w:t>
      </w:r>
    </w:p>
    <w:p w14:paraId="5015A5E1" w14:textId="77777777" w:rsidR="00740FF6" w:rsidRDefault="00740FF6" w:rsidP="006E2336">
      <w:pPr>
        <w:pStyle w:val="ListParagraph"/>
        <w:numPr>
          <w:ilvl w:val="1"/>
          <w:numId w:val="35"/>
        </w:numPr>
        <w:spacing w:before="100" w:beforeAutospacing="1" w:after="100" w:afterAutospacing="1"/>
      </w:pPr>
      <w:r>
        <w:t>Leak scenario:</w:t>
      </w:r>
    </w:p>
    <w:p w14:paraId="6989929C"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$0.27 Millions of dollars</w:t>
      </w:r>
    </w:p>
    <w:p w14:paraId="5DCA5DC3" w14:textId="77777777" w:rsidR="00740FF6" w:rsidRDefault="00740FF6" w:rsidP="006E2336">
      <w:pPr>
        <w:pStyle w:val="ListParagraph"/>
        <w:numPr>
          <w:ilvl w:val="2"/>
          <w:numId w:val="35"/>
        </w:numPr>
        <w:spacing w:before="100" w:beforeAutospacing="1" w:after="100" w:afterAutospacing="1"/>
      </w:pPr>
      <w:r>
        <w:t>No. of intersections with structures is 48.0, with minimum of $25,000.00 and maximum of $50,000.00 in cost of structures impacted.</w:t>
      </w:r>
    </w:p>
    <w:p w14:paraId="377BDBAE" w14:textId="77777777" w:rsidR="00740FF6" w:rsidRDefault="00740FF6" w:rsidP="006E2336">
      <w:pPr>
        <w:pStyle w:val="ListParagraph"/>
        <w:numPr>
          <w:ilvl w:val="2"/>
          <w:numId w:val="35"/>
        </w:numPr>
        <w:spacing w:before="100" w:beforeAutospacing="1" w:after="100" w:afterAutospacing="1"/>
      </w:pPr>
      <w:r>
        <w:t>Damage radius distributed between minimum of 0.54 and maximum of 0.54 meters.</w:t>
      </w:r>
    </w:p>
    <w:p w14:paraId="25A773E2" w14:textId="77777777" w:rsidR="00740FF6" w:rsidRDefault="00740FF6" w:rsidP="006E2336">
      <w:pPr>
        <w:pStyle w:val="ListParagraph"/>
        <w:numPr>
          <w:ilvl w:val="2"/>
          <w:numId w:val="35"/>
        </w:numPr>
        <w:spacing w:before="100" w:beforeAutospacing="1" w:after="100" w:afterAutospacing="1"/>
      </w:pPr>
      <w:r>
        <w:t>Product Loss costs between minimum of $9,264.52 and maximum of $9,264.52</w:t>
      </w:r>
    </w:p>
    <w:p w14:paraId="24157E7E" w14:textId="77777777" w:rsidR="00740FF6" w:rsidRDefault="00740FF6" w:rsidP="006E2336">
      <w:pPr>
        <w:pStyle w:val="ListParagraph"/>
        <w:numPr>
          <w:ilvl w:val="1"/>
          <w:numId w:val="35"/>
        </w:numPr>
        <w:spacing w:before="100" w:beforeAutospacing="1" w:after="100" w:afterAutospacing="1"/>
      </w:pPr>
      <w:r>
        <w:t>Rupture scenario:</w:t>
      </w:r>
    </w:p>
    <w:p w14:paraId="67A275FF" w14:textId="77777777" w:rsidR="00740FF6" w:rsidRDefault="00740FF6" w:rsidP="006E2336">
      <w:pPr>
        <w:pStyle w:val="ListParagraph"/>
        <w:numPr>
          <w:ilvl w:val="2"/>
          <w:numId w:val="35"/>
        </w:numPr>
        <w:spacing w:before="100" w:beforeAutospacing="1" w:after="100" w:afterAutospacing="1"/>
      </w:pPr>
      <w:r>
        <w:t>Economic Loss cost between minimum of $0.94 and maximum of $0.99 Millions of dollars</w:t>
      </w:r>
    </w:p>
    <w:p w14:paraId="5E95A9C0" w14:textId="77777777" w:rsidR="00740FF6" w:rsidRDefault="00740FF6" w:rsidP="006E2336">
      <w:pPr>
        <w:pStyle w:val="ListParagraph"/>
        <w:numPr>
          <w:ilvl w:val="2"/>
          <w:numId w:val="35"/>
        </w:numPr>
        <w:spacing w:before="100" w:beforeAutospacing="1" w:after="100" w:afterAutospacing="1"/>
      </w:pPr>
      <w:r>
        <w:t>No. of intersections with structures is 37.0, with minimum of $25,000.00 and maximum of $50,000.00 in cost of structures impacted</w:t>
      </w:r>
    </w:p>
    <w:p w14:paraId="2E9E1D18" w14:textId="77777777" w:rsidR="00740FF6" w:rsidRDefault="00740FF6" w:rsidP="006E2336">
      <w:pPr>
        <w:pStyle w:val="ListParagraph"/>
        <w:numPr>
          <w:ilvl w:val="2"/>
          <w:numId w:val="35"/>
        </w:numPr>
        <w:spacing w:before="100" w:beforeAutospacing="1" w:after="100" w:afterAutospacing="1"/>
      </w:pPr>
      <w:r>
        <w:t>Damage radius distributed between minimum of 4.59 and maximum of 4.59 meters.</w:t>
      </w:r>
    </w:p>
    <w:p w14:paraId="02CEDC3E" w14:textId="77777777" w:rsidR="00740FF6" w:rsidRDefault="00740FF6" w:rsidP="006E2336">
      <w:pPr>
        <w:pStyle w:val="ListParagraph"/>
        <w:numPr>
          <w:ilvl w:val="2"/>
          <w:numId w:val="35"/>
        </w:numPr>
        <w:spacing w:before="100" w:beforeAutospacing="1" w:after="100" w:afterAutospacing="1"/>
      </w:pPr>
      <w:r>
        <w:t>Product Loss costs between minimum of $732,194.60 and maximum of $732,194.60</w:t>
      </w:r>
    </w:p>
    <w:p w14:paraId="54E3E4AE" w14:textId="77777777" w:rsidR="00740FF6" w:rsidRDefault="00740FF6" w:rsidP="006E2336">
      <w:pPr>
        <w:pStyle w:val="ListParagraph"/>
        <w:numPr>
          <w:ilvl w:val="1"/>
          <w:numId w:val="35"/>
        </w:numPr>
        <w:spacing w:before="100" w:beforeAutospacing="1" w:after="100" w:afterAutospacing="1"/>
      </w:pPr>
      <w:r>
        <w:t>Puncture scenario:</w:t>
      </w:r>
    </w:p>
    <w:p w14:paraId="45C8BCDB" w14:textId="77777777" w:rsidR="00740FF6" w:rsidRDefault="00740FF6" w:rsidP="006E2336">
      <w:pPr>
        <w:pStyle w:val="ListParagraph"/>
        <w:numPr>
          <w:ilvl w:val="2"/>
          <w:numId w:val="35"/>
        </w:numPr>
        <w:spacing w:before="100" w:beforeAutospacing="1" w:after="100" w:afterAutospacing="1"/>
      </w:pPr>
      <w:r>
        <w:t>Economic Loss cost between minimum of $0.51 and maximum of $0.56 Millions of dollars</w:t>
      </w:r>
    </w:p>
    <w:p w14:paraId="4101FFA4" w14:textId="77777777" w:rsidR="00740FF6" w:rsidRDefault="00740FF6" w:rsidP="006E2336">
      <w:pPr>
        <w:pStyle w:val="ListParagraph"/>
        <w:numPr>
          <w:ilvl w:val="2"/>
          <w:numId w:val="35"/>
        </w:numPr>
        <w:spacing w:before="100" w:beforeAutospacing="1" w:after="100" w:afterAutospacing="1"/>
      </w:pPr>
      <w:r>
        <w:t>No. of intersections with structures is 49.0, with minimum of $25,000.00 and maximum of $50,000.00 in cost of structures impacted</w:t>
      </w:r>
    </w:p>
    <w:p w14:paraId="04B90781" w14:textId="77777777" w:rsidR="00740FF6" w:rsidRDefault="00740FF6" w:rsidP="006E2336">
      <w:pPr>
        <w:pStyle w:val="ListParagraph"/>
        <w:numPr>
          <w:ilvl w:val="2"/>
          <w:numId w:val="35"/>
        </w:numPr>
        <w:spacing w:before="100" w:beforeAutospacing="1" w:after="100" w:afterAutospacing="1"/>
      </w:pPr>
      <w:r>
        <w:t>Damage radius distributed between minimum of 2.99 and maximum of 2.99 meters.</w:t>
      </w:r>
    </w:p>
    <w:p w14:paraId="496199EF" w14:textId="77777777" w:rsidR="00740FF6" w:rsidRDefault="00740FF6" w:rsidP="006E2336">
      <w:pPr>
        <w:pStyle w:val="ListParagraph"/>
        <w:numPr>
          <w:ilvl w:val="2"/>
          <w:numId w:val="35"/>
        </w:numPr>
        <w:spacing w:before="100" w:beforeAutospacing="1" w:after="100" w:afterAutospacing="1"/>
      </w:pPr>
      <w:r>
        <w:t>Product Loss costs between minimum of $304,411.14 and maximum of $304,411.14</w:t>
      </w:r>
    </w:p>
    <w:p w14:paraId="405B36E6" w14:textId="77777777" w:rsidR="00740FF6" w:rsidRDefault="00740FF6" w:rsidP="006E2336">
      <w:pPr>
        <w:pStyle w:val="ListParagraph"/>
        <w:numPr>
          <w:ilvl w:val="1"/>
          <w:numId w:val="35"/>
        </w:numPr>
        <w:spacing w:before="100" w:beforeAutospacing="1" w:after="100" w:afterAutospacing="1"/>
      </w:pPr>
      <w:r>
        <w:t>Repair costs between minimum of $6,000.00 and maximum of $6,000.00.</w:t>
      </w:r>
    </w:p>
    <w:p w14:paraId="0655DD91"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2721A625" w14:textId="77777777" w:rsidR="00740FF6" w:rsidRDefault="00740FF6" w:rsidP="006E2336">
      <w:pPr>
        <w:pStyle w:val="ListParagraph"/>
        <w:numPr>
          <w:ilvl w:val="1"/>
          <w:numId w:val="35"/>
        </w:numPr>
        <w:spacing w:before="100" w:beforeAutospacing="1" w:after="100" w:afterAutospacing="1"/>
      </w:pPr>
      <w:r>
        <w:t>Product type is FG."</w:t>
      </w:r>
    </w:p>
    <w:p w14:paraId="50EFA232" w14:textId="77777777" w:rsidR="00740FF6" w:rsidRDefault="00740FF6" w:rsidP="006E2336">
      <w:pPr>
        <w:pStyle w:val="ListParagraph"/>
        <w:numPr>
          <w:ilvl w:val="0"/>
          <w:numId w:val="35"/>
        </w:numPr>
        <w:spacing w:before="100" w:beforeAutospacing="1" w:after="100" w:afterAutospacing="1"/>
      </w:pPr>
      <w:r>
        <w:t>"KERROBERT TO SASK ENERGY FUEL GAS NPS 2</w:t>
      </w:r>
    </w:p>
    <w:p w14:paraId="142E4051" w14:textId="77777777" w:rsidR="00740FF6" w:rsidRDefault="00740FF6" w:rsidP="006E2336">
      <w:pPr>
        <w:pStyle w:val="ListParagraph"/>
        <w:numPr>
          <w:ilvl w:val="1"/>
          <w:numId w:val="35"/>
        </w:numPr>
        <w:spacing w:before="100" w:beforeAutospacing="1" w:after="100" w:afterAutospacing="1"/>
      </w:pPr>
      <w:r>
        <w:t>Total Cumulative Length (m):</w:t>
      </w:r>
      <w:r>
        <w:tab/>
        <w:t>1021.76</w:t>
      </w:r>
    </w:p>
    <w:p w14:paraId="4D662955" w14:textId="77777777" w:rsidR="00740FF6" w:rsidRDefault="00740FF6" w:rsidP="006E2336">
      <w:pPr>
        <w:pStyle w:val="ListParagraph"/>
        <w:numPr>
          <w:ilvl w:val="2"/>
          <w:numId w:val="35"/>
        </w:numPr>
        <w:spacing w:before="100" w:beforeAutospacing="1" w:after="100" w:afterAutospacing="1"/>
      </w:pPr>
      <w:r>
        <w:t>IC Method 1 :</w:t>
      </w:r>
      <w:r>
        <w:tab/>
        <w:t>1021.76</w:t>
      </w:r>
    </w:p>
    <w:p w14:paraId="634C8DC6" w14:textId="77777777" w:rsidR="00740FF6" w:rsidRDefault="00740FF6" w:rsidP="006E2336">
      <w:pPr>
        <w:pStyle w:val="ListParagraph"/>
        <w:numPr>
          <w:ilvl w:val="1"/>
          <w:numId w:val="35"/>
        </w:numPr>
        <w:spacing w:before="100" w:beforeAutospacing="1" w:after="100" w:afterAutospacing="1"/>
      </w:pPr>
      <w:r>
        <w:t>Likelihood of failure distributed between minimum of 9.066e-01 and maximum of 9.160e-01.</w:t>
      </w:r>
    </w:p>
    <w:p w14:paraId="0AE7D45A" w14:textId="77777777" w:rsidR="00740FF6" w:rsidRDefault="00740FF6" w:rsidP="006E2336">
      <w:pPr>
        <w:pStyle w:val="ListParagraph"/>
        <w:numPr>
          <w:ilvl w:val="1"/>
          <w:numId w:val="35"/>
        </w:numPr>
        <w:spacing w:before="100" w:beforeAutospacing="1" w:after="100" w:afterAutospacing="1"/>
      </w:pPr>
      <w:r>
        <w:t>Consequence of failure distributed between minimum of $0.33 and maximum of $0.64 Millions of dollars</w:t>
      </w:r>
    </w:p>
    <w:p w14:paraId="7ACA37FD" w14:textId="77777777" w:rsidR="00740FF6" w:rsidRDefault="00740FF6" w:rsidP="006E2336">
      <w:pPr>
        <w:pStyle w:val="ListParagraph"/>
        <w:numPr>
          <w:ilvl w:val="1"/>
          <w:numId w:val="35"/>
        </w:numPr>
        <w:spacing w:before="100" w:beforeAutospacing="1" w:after="100" w:afterAutospacing="1"/>
      </w:pPr>
      <w:r>
        <w:t>Leak scenario:</w:t>
      </w:r>
    </w:p>
    <w:p w14:paraId="3AD2E710" w14:textId="77777777" w:rsidR="00740FF6" w:rsidRDefault="00740FF6" w:rsidP="006E2336">
      <w:pPr>
        <w:pStyle w:val="ListParagraph"/>
        <w:numPr>
          <w:ilvl w:val="2"/>
          <w:numId w:val="35"/>
        </w:numPr>
        <w:spacing w:before="100" w:beforeAutospacing="1" w:after="100" w:afterAutospacing="1"/>
      </w:pPr>
      <w:r>
        <w:t>Economic Loss cost between minimum of $0.31 and maximum of $0.61 Millions of dollars</w:t>
      </w:r>
    </w:p>
    <w:p w14:paraId="47F717EB" w14:textId="77777777" w:rsidR="00740FF6" w:rsidRDefault="00740FF6" w:rsidP="006E2336">
      <w:pPr>
        <w:pStyle w:val="ListParagraph"/>
        <w:numPr>
          <w:ilvl w:val="2"/>
          <w:numId w:val="35"/>
        </w:numPr>
        <w:spacing w:before="100" w:beforeAutospacing="1" w:after="100" w:afterAutospacing="1"/>
      </w:pPr>
      <w:r>
        <w:t>No. of intersections with structures is 20.0, with minimum of $25,000.00 and maximum of $294,868.00 in cost of structures impacted.</w:t>
      </w:r>
    </w:p>
    <w:p w14:paraId="6D5D7AAB" w14:textId="77777777" w:rsidR="00740FF6" w:rsidRDefault="00740FF6" w:rsidP="006E2336">
      <w:pPr>
        <w:pStyle w:val="ListParagraph"/>
        <w:numPr>
          <w:ilvl w:val="2"/>
          <w:numId w:val="35"/>
        </w:numPr>
        <w:spacing w:before="100" w:beforeAutospacing="1" w:after="100" w:afterAutospacing="1"/>
      </w:pPr>
      <w:r>
        <w:t>Damage radius distributed between minimum of 1.79 and maximum of 1.79 meters.</w:t>
      </w:r>
    </w:p>
    <w:p w14:paraId="3637EC54"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$106,972.91 and maximum of $106,972.91</w:t>
      </w:r>
    </w:p>
    <w:p w14:paraId="1A72363F" w14:textId="77777777" w:rsidR="00740FF6" w:rsidRDefault="00740FF6" w:rsidP="006E2336">
      <w:pPr>
        <w:pStyle w:val="ListParagraph"/>
        <w:numPr>
          <w:ilvl w:val="1"/>
          <w:numId w:val="35"/>
        </w:numPr>
        <w:spacing w:before="100" w:beforeAutospacing="1" w:after="100" w:afterAutospacing="1"/>
      </w:pPr>
      <w:r>
        <w:t>Rupture scenario:</w:t>
      </w:r>
    </w:p>
    <w:p w14:paraId="2A97DFA9" w14:textId="77777777" w:rsidR="00740FF6" w:rsidRDefault="00740FF6" w:rsidP="006E2336">
      <w:pPr>
        <w:pStyle w:val="ListParagraph"/>
        <w:numPr>
          <w:ilvl w:val="2"/>
          <w:numId w:val="35"/>
        </w:numPr>
        <w:spacing w:before="100" w:beforeAutospacing="1" w:after="100" w:afterAutospacing="1"/>
      </w:pPr>
      <w:r>
        <w:t>Economic Loss cost between minimum of $4.10 and maximum of $4.39 Millions of dollars</w:t>
      </w:r>
    </w:p>
    <w:p w14:paraId="1F6C28E5" w14:textId="77777777" w:rsidR="00740FF6" w:rsidRDefault="00740FF6" w:rsidP="006E2336">
      <w:pPr>
        <w:pStyle w:val="ListParagraph"/>
        <w:numPr>
          <w:ilvl w:val="2"/>
          <w:numId w:val="35"/>
        </w:numPr>
        <w:spacing w:before="100" w:beforeAutospacing="1" w:after="100" w:afterAutospacing="1"/>
      </w:pPr>
      <w:r>
        <w:t>No. of intersections with structures is 21.0, with minimum of $25,000.00 and maximum of $294,868.00 in cost of structures impacted</w:t>
      </w:r>
    </w:p>
    <w:p w14:paraId="13698C25" w14:textId="77777777" w:rsidR="00740FF6" w:rsidRDefault="00740FF6" w:rsidP="006E2336">
      <w:pPr>
        <w:pStyle w:val="ListParagraph"/>
        <w:numPr>
          <w:ilvl w:val="2"/>
          <w:numId w:val="35"/>
        </w:numPr>
        <w:spacing w:before="100" w:beforeAutospacing="1" w:after="100" w:afterAutospacing="1"/>
      </w:pPr>
      <w:r>
        <w:t>Damage radius distributed between minimum of 28.65 and maximum of 28.65 meters.</w:t>
      </w:r>
    </w:p>
    <w:p w14:paraId="53322EB3" w14:textId="77777777" w:rsidR="00740FF6" w:rsidRDefault="00740FF6" w:rsidP="006E2336">
      <w:pPr>
        <w:pStyle w:val="ListParagraph"/>
        <w:numPr>
          <w:ilvl w:val="2"/>
          <w:numId w:val="35"/>
        </w:numPr>
        <w:spacing w:before="100" w:beforeAutospacing="1" w:after="100" w:afterAutospacing="1"/>
      </w:pPr>
      <w:r>
        <w:t>Product Loss costs between minimum of $3,892,857.05 and maximum of $3,892,857.05</w:t>
      </w:r>
    </w:p>
    <w:p w14:paraId="473658E7" w14:textId="77777777" w:rsidR="00740FF6" w:rsidRDefault="00740FF6" w:rsidP="006E2336">
      <w:pPr>
        <w:pStyle w:val="ListParagraph"/>
        <w:numPr>
          <w:ilvl w:val="1"/>
          <w:numId w:val="35"/>
        </w:numPr>
        <w:spacing w:before="100" w:beforeAutospacing="1" w:after="100" w:afterAutospacing="1"/>
      </w:pPr>
      <w:r>
        <w:t>Puncture scenario:</w:t>
      </w:r>
    </w:p>
    <w:p w14:paraId="0AFD6186" w14:textId="77777777" w:rsidR="00740FF6" w:rsidRDefault="00740FF6" w:rsidP="006E2336">
      <w:pPr>
        <w:pStyle w:val="ListParagraph"/>
        <w:numPr>
          <w:ilvl w:val="2"/>
          <w:numId w:val="35"/>
        </w:numPr>
        <w:spacing w:before="100" w:beforeAutospacing="1" w:after="100" w:afterAutospacing="1"/>
      </w:pPr>
      <w:r>
        <w:t>Economic Loss cost between minimum of $3.72 and maximum of $4.02 Millions of dollars</w:t>
      </w:r>
    </w:p>
    <w:p w14:paraId="35930FB9" w14:textId="77777777" w:rsidR="00740FF6" w:rsidRDefault="00740FF6" w:rsidP="006E2336">
      <w:pPr>
        <w:pStyle w:val="ListParagraph"/>
        <w:numPr>
          <w:ilvl w:val="2"/>
          <w:numId w:val="35"/>
        </w:numPr>
        <w:spacing w:before="100" w:beforeAutospacing="1" w:after="100" w:afterAutospacing="1"/>
      </w:pPr>
      <w:r>
        <w:t>No. of intersections with structures is 22.0, with minimum of $25,000.00 and maximum of $294,868.00 in cost of structures impacted</w:t>
      </w:r>
    </w:p>
    <w:p w14:paraId="65CEEEF7" w14:textId="77777777" w:rsidR="00740FF6" w:rsidRDefault="00740FF6" w:rsidP="006E2336">
      <w:pPr>
        <w:pStyle w:val="ListParagraph"/>
        <w:numPr>
          <w:ilvl w:val="2"/>
          <w:numId w:val="35"/>
        </w:numPr>
        <w:spacing w:before="100" w:beforeAutospacing="1" w:after="100" w:afterAutospacing="1"/>
      </w:pPr>
      <w:r>
        <w:t>Damage radius distributed between minimum of 27.69 and maximum of 27.69 meters.</w:t>
      </w:r>
    </w:p>
    <w:p w14:paraId="4EB273DD" w14:textId="77777777" w:rsidR="00740FF6" w:rsidRDefault="00740FF6" w:rsidP="006E2336">
      <w:pPr>
        <w:pStyle w:val="ListParagraph"/>
        <w:numPr>
          <w:ilvl w:val="2"/>
          <w:numId w:val="35"/>
        </w:numPr>
        <w:spacing w:before="100" w:beforeAutospacing="1" w:after="100" w:afterAutospacing="1"/>
      </w:pPr>
      <w:r>
        <w:t>Product Loss costs between minimum of $3,514,886.76 and maximum of $3,514,886.76</w:t>
      </w:r>
    </w:p>
    <w:p w14:paraId="2F13C1F9" w14:textId="77777777" w:rsidR="00740FF6" w:rsidRDefault="00740FF6" w:rsidP="006E2336">
      <w:pPr>
        <w:pStyle w:val="ListParagraph"/>
        <w:numPr>
          <w:ilvl w:val="1"/>
          <w:numId w:val="35"/>
        </w:numPr>
        <w:spacing w:before="100" w:beforeAutospacing="1" w:after="100" w:afterAutospacing="1"/>
      </w:pPr>
      <w:r>
        <w:t>Repair costs between minimum of $6,000.00 and maximum of $6,000.00.</w:t>
      </w:r>
    </w:p>
    <w:p w14:paraId="24053B62"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77C3F4D7" w14:textId="77777777" w:rsidR="00740FF6" w:rsidRDefault="00740FF6" w:rsidP="006E2336">
      <w:pPr>
        <w:pStyle w:val="ListParagraph"/>
        <w:numPr>
          <w:ilvl w:val="1"/>
          <w:numId w:val="35"/>
        </w:numPr>
        <w:spacing w:before="100" w:beforeAutospacing="1" w:after="100" w:afterAutospacing="1"/>
      </w:pPr>
      <w:r>
        <w:t>Product type is FG."</w:t>
      </w:r>
    </w:p>
    <w:p w14:paraId="3394DEEE" w14:textId="77777777" w:rsidR="00740FF6" w:rsidRDefault="00740FF6" w:rsidP="006E2336">
      <w:pPr>
        <w:pStyle w:val="ListParagraph"/>
        <w:numPr>
          <w:ilvl w:val="0"/>
          <w:numId w:val="35"/>
        </w:numPr>
        <w:spacing w:before="100" w:beforeAutospacing="1" w:after="100" w:afterAutospacing="1"/>
      </w:pPr>
      <w:r>
        <w:t>"ESSO ETHANE NPS 6</w:t>
      </w:r>
    </w:p>
    <w:p w14:paraId="71392FFE" w14:textId="77777777" w:rsidR="00740FF6" w:rsidRDefault="00740FF6" w:rsidP="006E2336">
      <w:pPr>
        <w:pStyle w:val="ListParagraph"/>
        <w:numPr>
          <w:ilvl w:val="1"/>
          <w:numId w:val="35"/>
        </w:numPr>
        <w:spacing w:before="100" w:beforeAutospacing="1" w:after="100" w:afterAutospacing="1"/>
      </w:pPr>
      <w:r>
        <w:t>Total Cumulative Length (m):</w:t>
      </w:r>
      <w:r>
        <w:tab/>
        <w:t>885.6</w:t>
      </w:r>
    </w:p>
    <w:p w14:paraId="39F313D1" w14:textId="77777777" w:rsidR="00740FF6" w:rsidRDefault="00740FF6" w:rsidP="006E2336">
      <w:pPr>
        <w:pStyle w:val="ListParagraph"/>
        <w:numPr>
          <w:ilvl w:val="2"/>
          <w:numId w:val="35"/>
        </w:numPr>
        <w:spacing w:before="100" w:beforeAutospacing="1" w:after="100" w:afterAutospacing="1"/>
      </w:pPr>
      <w:r>
        <w:t>IC Method 1 :</w:t>
      </w:r>
      <w:r>
        <w:tab/>
        <w:t>885.6</w:t>
      </w:r>
    </w:p>
    <w:p w14:paraId="3D4C0C2C" w14:textId="77777777" w:rsidR="00740FF6" w:rsidRDefault="00740FF6" w:rsidP="006E2336">
      <w:pPr>
        <w:pStyle w:val="ListParagraph"/>
        <w:numPr>
          <w:ilvl w:val="1"/>
          <w:numId w:val="35"/>
        </w:numPr>
        <w:spacing w:before="100" w:beforeAutospacing="1" w:after="100" w:afterAutospacing="1"/>
      </w:pPr>
      <w:r>
        <w:t>Likelihood of failure distributed between minimum of 9.107e-01 and maximum of 9.130e-01.</w:t>
      </w:r>
    </w:p>
    <w:p w14:paraId="297BC642" w14:textId="77777777" w:rsidR="00740FF6" w:rsidRDefault="00740FF6" w:rsidP="006E2336">
      <w:pPr>
        <w:pStyle w:val="ListParagraph"/>
        <w:numPr>
          <w:ilvl w:val="1"/>
          <w:numId w:val="35"/>
        </w:numPr>
        <w:spacing w:before="100" w:beforeAutospacing="1" w:after="100" w:afterAutospacing="1"/>
      </w:pPr>
      <w:r>
        <w:t>Consequence of failure distributed between minimum of $0.33 and maximum of $0.63 Millions of dollars</w:t>
      </w:r>
    </w:p>
    <w:p w14:paraId="0C719664" w14:textId="77777777" w:rsidR="00740FF6" w:rsidRDefault="00740FF6" w:rsidP="006E2336">
      <w:pPr>
        <w:pStyle w:val="ListParagraph"/>
        <w:numPr>
          <w:ilvl w:val="1"/>
          <w:numId w:val="35"/>
        </w:numPr>
        <w:spacing w:before="100" w:beforeAutospacing="1" w:after="100" w:afterAutospacing="1"/>
      </w:pPr>
      <w:r>
        <w:t>Leak scenario:</w:t>
      </w:r>
    </w:p>
    <w:p w14:paraId="7CA32795" w14:textId="77777777" w:rsidR="00740FF6" w:rsidRDefault="00740FF6" w:rsidP="006E2336">
      <w:pPr>
        <w:pStyle w:val="ListParagraph"/>
        <w:numPr>
          <w:ilvl w:val="2"/>
          <w:numId w:val="35"/>
        </w:numPr>
        <w:spacing w:before="100" w:beforeAutospacing="1" w:after="100" w:afterAutospacing="1"/>
      </w:pPr>
      <w:r>
        <w:t>Economic Loss cost between minimum of $0.26 and maximum of $0.52 Millions of dollars</w:t>
      </w:r>
    </w:p>
    <w:p w14:paraId="1A32743F" w14:textId="77777777" w:rsidR="00740FF6" w:rsidRDefault="00740FF6" w:rsidP="006E2336">
      <w:pPr>
        <w:pStyle w:val="ListParagraph"/>
        <w:numPr>
          <w:ilvl w:val="2"/>
          <w:numId w:val="35"/>
        </w:numPr>
        <w:spacing w:before="100" w:beforeAutospacing="1" w:after="100" w:afterAutospacing="1"/>
      </w:pPr>
      <w:r>
        <w:t>No. of intersections with structures is 10.0, with minimum of $25,000.00 and maximum of $268,825.00 in cost of structures impacted.</w:t>
      </w:r>
    </w:p>
    <w:p w14:paraId="1CA244C5" w14:textId="77777777" w:rsidR="00740FF6" w:rsidRDefault="00740FF6" w:rsidP="006E2336">
      <w:pPr>
        <w:pStyle w:val="ListParagraph"/>
        <w:numPr>
          <w:ilvl w:val="2"/>
          <w:numId w:val="35"/>
        </w:numPr>
        <w:spacing w:before="100" w:beforeAutospacing="1" w:after="100" w:afterAutospacing="1"/>
      </w:pPr>
      <w:r>
        <w:t>Damage radius distributed between minimum of 2.09 and maximum of 2.09 meters.</w:t>
      </w:r>
    </w:p>
    <w:p w14:paraId="1834EFAB" w14:textId="77777777" w:rsidR="00740FF6" w:rsidRDefault="00740FF6" w:rsidP="006E2336">
      <w:pPr>
        <w:pStyle w:val="ListParagraph"/>
        <w:numPr>
          <w:ilvl w:val="2"/>
          <w:numId w:val="35"/>
        </w:numPr>
        <w:spacing w:before="100" w:beforeAutospacing="1" w:after="100" w:afterAutospacing="1"/>
      </w:pPr>
      <w:r>
        <w:t>Product Loss costs between minimum of $44,363.99 and maximum of $44,363.99</w:t>
      </w:r>
    </w:p>
    <w:p w14:paraId="41DB2C24" w14:textId="77777777" w:rsidR="00740FF6" w:rsidRDefault="00740FF6" w:rsidP="006E2336">
      <w:pPr>
        <w:pStyle w:val="ListParagraph"/>
        <w:numPr>
          <w:ilvl w:val="1"/>
          <w:numId w:val="35"/>
        </w:numPr>
        <w:spacing w:before="100" w:beforeAutospacing="1" w:after="100" w:afterAutospacing="1"/>
      </w:pPr>
      <w:r>
        <w:t>Rupture scenario:</w:t>
      </w:r>
    </w:p>
    <w:p w14:paraId="103943B0" w14:textId="77777777" w:rsidR="00740FF6" w:rsidRDefault="00740FF6" w:rsidP="006E2336">
      <w:pPr>
        <w:pStyle w:val="ListParagraph"/>
        <w:numPr>
          <w:ilvl w:val="2"/>
          <w:numId w:val="35"/>
        </w:numPr>
        <w:spacing w:before="100" w:beforeAutospacing="1" w:after="100" w:afterAutospacing="1"/>
      </w:pPr>
      <w:r>
        <w:t>Economic Loss cost between minimum of $13.04 and maximum of $18.77 Millions of dollars</w:t>
      </w:r>
    </w:p>
    <w:p w14:paraId="7FE66BE9" w14:textId="77777777" w:rsidR="00740FF6" w:rsidRDefault="00740FF6" w:rsidP="006E2336">
      <w:pPr>
        <w:pStyle w:val="ListParagraph"/>
        <w:numPr>
          <w:ilvl w:val="2"/>
          <w:numId w:val="35"/>
        </w:numPr>
        <w:spacing w:before="100" w:beforeAutospacing="1" w:after="100" w:afterAutospacing="1"/>
      </w:pPr>
      <w:r>
        <w:t>No. of intersections with structures is 7.0, with minimum of $268,825.00 and maximum of $5,997,715.00 in cost of structures impacted</w:t>
      </w:r>
    </w:p>
    <w:p w14:paraId="45C6B398" w14:textId="77777777" w:rsidR="00740FF6" w:rsidRDefault="00740FF6" w:rsidP="006E2336">
      <w:pPr>
        <w:pStyle w:val="ListParagraph"/>
        <w:numPr>
          <w:ilvl w:val="2"/>
          <w:numId w:val="35"/>
        </w:numPr>
        <w:spacing w:before="100" w:beforeAutospacing="1" w:after="100" w:afterAutospacing="1"/>
      </w:pPr>
      <w:r>
        <w:t>Damage radius distributed between minimum of 67.1 and maximum of 67.1 meters.</w:t>
      </w:r>
    </w:p>
    <w:p w14:paraId="72E4A210" w14:textId="77777777" w:rsidR="00740FF6" w:rsidRDefault="00740FF6" w:rsidP="006E2336">
      <w:pPr>
        <w:pStyle w:val="ListParagraph"/>
        <w:numPr>
          <w:ilvl w:val="2"/>
          <w:numId w:val="35"/>
        </w:numPr>
        <w:spacing w:before="100" w:beforeAutospacing="1" w:after="100" w:afterAutospacing="1"/>
      </w:pPr>
      <w:r>
        <w:t>Product Loss costs between minimum of $12,562,319.03 and maximum of $12,562,319.03</w:t>
      </w:r>
    </w:p>
    <w:p w14:paraId="482A2378" w14:textId="77777777" w:rsidR="00740FF6" w:rsidRDefault="00740FF6" w:rsidP="006E2336">
      <w:pPr>
        <w:pStyle w:val="ListParagraph"/>
        <w:numPr>
          <w:ilvl w:val="1"/>
          <w:numId w:val="35"/>
        </w:numPr>
        <w:spacing w:before="100" w:beforeAutospacing="1" w:after="100" w:afterAutospacing="1"/>
      </w:pPr>
      <w:r>
        <w:t>Puncture scenario:</w:t>
      </w:r>
    </w:p>
    <w:p w14:paraId="139F7C8D"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$1.67 and maximum of $4.90 Millions of dollars</w:t>
      </w:r>
    </w:p>
    <w:p w14:paraId="6879EB69" w14:textId="77777777" w:rsidR="00740FF6" w:rsidRDefault="00740FF6" w:rsidP="006E2336">
      <w:pPr>
        <w:pStyle w:val="ListParagraph"/>
        <w:numPr>
          <w:ilvl w:val="2"/>
          <w:numId w:val="35"/>
        </w:numPr>
        <w:spacing w:before="100" w:beforeAutospacing="1" w:after="100" w:afterAutospacing="1"/>
      </w:pPr>
      <w:r>
        <w:t>No. of intersections with structures is 16.0, with minimum of $25,000.00 and maximum of $3,226,943.00 in cost of structures impacted</w:t>
      </w:r>
    </w:p>
    <w:p w14:paraId="28491235" w14:textId="77777777" w:rsidR="00740FF6" w:rsidRDefault="00740FF6" w:rsidP="006E2336">
      <w:pPr>
        <w:pStyle w:val="ListParagraph"/>
        <w:numPr>
          <w:ilvl w:val="2"/>
          <w:numId w:val="35"/>
        </w:numPr>
        <w:spacing w:before="100" w:beforeAutospacing="1" w:after="100" w:afterAutospacing="1"/>
      </w:pPr>
      <w:r>
        <w:t>Damage radius distributed between minimum of 30.9 and maximum of 30.9 meters.</w:t>
      </w:r>
    </w:p>
    <w:p w14:paraId="164C46C9" w14:textId="77777777" w:rsidR="00740FF6" w:rsidRDefault="00740FF6" w:rsidP="006E2336">
      <w:pPr>
        <w:pStyle w:val="ListParagraph"/>
        <w:numPr>
          <w:ilvl w:val="2"/>
          <w:numId w:val="35"/>
        </w:numPr>
        <w:spacing w:before="100" w:beforeAutospacing="1" w:after="100" w:afterAutospacing="1"/>
      </w:pPr>
      <w:r>
        <w:t>Product Loss costs between minimum of $1,457,700.03 and maximum of $1,457,700.03</w:t>
      </w:r>
    </w:p>
    <w:p w14:paraId="07444418" w14:textId="77777777" w:rsidR="00740FF6" w:rsidRDefault="00740FF6" w:rsidP="006E2336">
      <w:pPr>
        <w:pStyle w:val="ListParagraph"/>
        <w:numPr>
          <w:ilvl w:val="1"/>
          <w:numId w:val="35"/>
        </w:numPr>
        <w:spacing w:before="100" w:beforeAutospacing="1" w:after="100" w:afterAutospacing="1"/>
      </w:pPr>
      <w:r>
        <w:t>Repair costs between minimum of $11,500.00 and maximum of $40,000.00.</w:t>
      </w:r>
    </w:p>
    <w:p w14:paraId="60F51399"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34FDCE57" w14:textId="77777777" w:rsidR="00740FF6" w:rsidRDefault="00740FF6" w:rsidP="006E2336">
      <w:pPr>
        <w:pStyle w:val="ListParagraph"/>
        <w:numPr>
          <w:ilvl w:val="1"/>
          <w:numId w:val="35"/>
        </w:numPr>
        <w:spacing w:before="100" w:beforeAutospacing="1" w:after="100" w:afterAutospacing="1"/>
      </w:pPr>
      <w:r>
        <w:t>Product type is HVP Product."</w:t>
      </w:r>
    </w:p>
    <w:p w14:paraId="07E1BFD1" w14:textId="77777777" w:rsidR="00740FF6" w:rsidRDefault="00740FF6" w:rsidP="006E2336">
      <w:pPr>
        <w:pStyle w:val="ListParagraph"/>
        <w:numPr>
          <w:ilvl w:val="0"/>
          <w:numId w:val="35"/>
        </w:numPr>
        <w:spacing w:before="100" w:beforeAutospacing="1" w:after="100" w:afterAutospacing="1"/>
      </w:pPr>
      <w:r>
        <w:t>"KERROBERT TO ENBRIDGE SALES GAS NPS 10</w:t>
      </w:r>
    </w:p>
    <w:p w14:paraId="7A887117" w14:textId="77777777" w:rsidR="00740FF6" w:rsidRDefault="00740FF6" w:rsidP="006E2336">
      <w:pPr>
        <w:pStyle w:val="ListParagraph"/>
        <w:numPr>
          <w:ilvl w:val="1"/>
          <w:numId w:val="35"/>
        </w:numPr>
        <w:spacing w:before="100" w:beforeAutospacing="1" w:after="100" w:afterAutospacing="1"/>
      </w:pPr>
      <w:r>
        <w:t>Total Cumulative Length (m):</w:t>
      </w:r>
      <w:r>
        <w:tab/>
        <w:t>852.41</w:t>
      </w:r>
    </w:p>
    <w:p w14:paraId="5F677A16" w14:textId="77777777" w:rsidR="00740FF6" w:rsidRDefault="00740FF6" w:rsidP="006E2336">
      <w:pPr>
        <w:pStyle w:val="ListParagraph"/>
        <w:numPr>
          <w:ilvl w:val="2"/>
          <w:numId w:val="35"/>
        </w:numPr>
        <w:spacing w:before="100" w:beforeAutospacing="1" w:after="100" w:afterAutospacing="1"/>
      </w:pPr>
      <w:r>
        <w:t>IC Method 1 :</w:t>
      </w:r>
      <w:r>
        <w:tab/>
        <w:t>852.41</w:t>
      </w:r>
    </w:p>
    <w:p w14:paraId="1FC38C37" w14:textId="77777777" w:rsidR="00740FF6" w:rsidRDefault="00740FF6" w:rsidP="006E2336">
      <w:pPr>
        <w:pStyle w:val="ListParagraph"/>
        <w:numPr>
          <w:ilvl w:val="1"/>
          <w:numId w:val="35"/>
        </w:numPr>
        <w:spacing w:before="100" w:beforeAutospacing="1" w:after="100" w:afterAutospacing="1"/>
      </w:pPr>
      <w:r>
        <w:t>Likelihood of failure distributed between minimum of 9.041e-01 and maximum of 9.043e-01.</w:t>
      </w:r>
    </w:p>
    <w:p w14:paraId="2BE6D4E0" w14:textId="77777777" w:rsidR="00740FF6" w:rsidRDefault="00740FF6" w:rsidP="006E2336">
      <w:pPr>
        <w:pStyle w:val="ListParagraph"/>
        <w:numPr>
          <w:ilvl w:val="1"/>
          <w:numId w:val="35"/>
        </w:numPr>
        <w:spacing w:before="100" w:beforeAutospacing="1" w:after="100" w:afterAutospacing="1"/>
      </w:pPr>
      <w:r>
        <w:t>Consequence of failure distributed between minimum of $0.30 and maximum of $0.33 Millions of dollars</w:t>
      </w:r>
    </w:p>
    <w:p w14:paraId="5181665F" w14:textId="77777777" w:rsidR="00740FF6" w:rsidRDefault="00740FF6" w:rsidP="006E2336">
      <w:pPr>
        <w:pStyle w:val="ListParagraph"/>
        <w:numPr>
          <w:ilvl w:val="1"/>
          <w:numId w:val="35"/>
        </w:numPr>
        <w:spacing w:before="100" w:beforeAutospacing="1" w:after="100" w:afterAutospacing="1"/>
      </w:pPr>
      <w:r>
        <w:t>Leak scenario:</w:t>
      </w:r>
    </w:p>
    <w:p w14:paraId="6C4131E9" w14:textId="77777777" w:rsidR="00740FF6" w:rsidRDefault="00740FF6" w:rsidP="006E2336">
      <w:pPr>
        <w:pStyle w:val="ListParagraph"/>
        <w:numPr>
          <w:ilvl w:val="2"/>
          <w:numId w:val="35"/>
        </w:numPr>
        <w:spacing w:before="100" w:beforeAutospacing="1" w:after="100" w:afterAutospacing="1"/>
      </w:pPr>
      <w:r>
        <w:t>Economic Loss cost between minimum of $0.25 and maximum of $0.27 Millions of dollars</w:t>
      </w:r>
    </w:p>
    <w:p w14:paraId="1C24AAF6" w14:textId="77777777" w:rsidR="00740FF6" w:rsidRDefault="00740FF6" w:rsidP="006E2336">
      <w:pPr>
        <w:pStyle w:val="ListParagraph"/>
        <w:numPr>
          <w:ilvl w:val="2"/>
          <w:numId w:val="35"/>
        </w:numPr>
        <w:spacing w:before="100" w:beforeAutospacing="1" w:after="100" w:afterAutospacing="1"/>
      </w:pPr>
      <w:r>
        <w:t>No. of intersections with structures is 14.0, with minimum of $25,000.00 and maximum of $25,000.00 in cost of structures impacted.</w:t>
      </w:r>
    </w:p>
    <w:p w14:paraId="45BF67D3" w14:textId="77777777" w:rsidR="00740FF6" w:rsidRDefault="00740FF6" w:rsidP="006E2336">
      <w:pPr>
        <w:pStyle w:val="ListParagraph"/>
        <w:numPr>
          <w:ilvl w:val="2"/>
          <w:numId w:val="35"/>
        </w:numPr>
        <w:spacing w:before="100" w:beforeAutospacing="1" w:after="100" w:afterAutospacing="1"/>
      </w:pPr>
      <w:r>
        <w:t>Damage radius distributed between minimum of 1.73 and maximum of 1.73 meters.</w:t>
      </w:r>
    </w:p>
    <w:p w14:paraId="5AFED5EE" w14:textId="77777777" w:rsidR="00740FF6" w:rsidRDefault="00740FF6" w:rsidP="006E2336">
      <w:pPr>
        <w:pStyle w:val="ListParagraph"/>
        <w:numPr>
          <w:ilvl w:val="2"/>
          <w:numId w:val="35"/>
        </w:numPr>
        <w:spacing w:before="100" w:beforeAutospacing="1" w:after="100" w:afterAutospacing="1"/>
      </w:pPr>
      <w:r>
        <w:t>Product Loss costs between minimum of $30,427.85 and maximum of $30,427.85</w:t>
      </w:r>
    </w:p>
    <w:p w14:paraId="7D61E1DA" w14:textId="77777777" w:rsidR="00740FF6" w:rsidRDefault="00740FF6" w:rsidP="006E2336">
      <w:pPr>
        <w:pStyle w:val="ListParagraph"/>
        <w:numPr>
          <w:ilvl w:val="1"/>
          <w:numId w:val="35"/>
        </w:numPr>
        <w:spacing w:before="100" w:beforeAutospacing="1" w:after="100" w:afterAutospacing="1"/>
      </w:pPr>
      <w:r>
        <w:t>Rupture scenario:</w:t>
      </w:r>
    </w:p>
    <w:p w14:paraId="2F225298" w14:textId="77777777" w:rsidR="00740FF6" w:rsidRDefault="00740FF6" w:rsidP="006E2336">
      <w:pPr>
        <w:pStyle w:val="ListParagraph"/>
        <w:numPr>
          <w:ilvl w:val="2"/>
          <w:numId w:val="35"/>
        </w:numPr>
        <w:spacing w:before="100" w:beforeAutospacing="1" w:after="100" w:afterAutospacing="1"/>
      </w:pPr>
      <w:r>
        <w:t>Economic Loss cost between minimum of $22.93 and maximum of $23.57 Millions of dollars</w:t>
      </w:r>
    </w:p>
    <w:p w14:paraId="52C7685C" w14:textId="77777777" w:rsidR="00740FF6" w:rsidRDefault="00740FF6" w:rsidP="006E2336">
      <w:pPr>
        <w:pStyle w:val="ListParagraph"/>
        <w:numPr>
          <w:ilvl w:val="2"/>
          <w:numId w:val="35"/>
        </w:numPr>
        <w:spacing w:before="100" w:beforeAutospacing="1" w:after="100" w:afterAutospacing="1"/>
      </w:pPr>
      <w:r>
        <w:t>No. of intersections with structures is 5.0, with minimum of $25,000.00 and maximum of $664,736.00 in cost of structures impacted</w:t>
      </w:r>
    </w:p>
    <w:p w14:paraId="46FB74C7" w14:textId="77777777" w:rsidR="00740FF6" w:rsidRDefault="00740FF6" w:rsidP="006E2336">
      <w:pPr>
        <w:pStyle w:val="ListParagraph"/>
        <w:numPr>
          <w:ilvl w:val="2"/>
          <w:numId w:val="35"/>
        </w:numPr>
        <w:spacing w:before="100" w:beforeAutospacing="1" w:after="100" w:afterAutospacing="1"/>
      </w:pPr>
      <w:r>
        <w:t>Damage radius distributed between minimum of 83.01 and maximum of 83.01 meters.</w:t>
      </w:r>
    </w:p>
    <w:p w14:paraId="37BBCA97" w14:textId="77777777" w:rsidR="00740FF6" w:rsidRDefault="00740FF6" w:rsidP="006E2336">
      <w:pPr>
        <w:pStyle w:val="ListParagraph"/>
        <w:numPr>
          <w:ilvl w:val="2"/>
          <w:numId w:val="35"/>
        </w:numPr>
        <w:spacing w:before="100" w:beforeAutospacing="1" w:after="100" w:afterAutospacing="1"/>
      </w:pPr>
      <w:r>
        <w:t>Product Loss costs between minimum of $22,685,881.44 and maximum of $22,685,881.44</w:t>
      </w:r>
    </w:p>
    <w:p w14:paraId="3A57C398" w14:textId="77777777" w:rsidR="00740FF6" w:rsidRDefault="00740FF6" w:rsidP="006E2336">
      <w:pPr>
        <w:pStyle w:val="ListParagraph"/>
        <w:numPr>
          <w:ilvl w:val="1"/>
          <w:numId w:val="35"/>
        </w:numPr>
        <w:spacing w:before="100" w:beforeAutospacing="1" w:after="100" w:afterAutospacing="1"/>
      </w:pPr>
      <w:r>
        <w:t>Puncture scenario:</w:t>
      </w:r>
    </w:p>
    <w:p w14:paraId="53F775A9" w14:textId="77777777" w:rsidR="00740FF6" w:rsidRDefault="00740FF6" w:rsidP="006E2336">
      <w:pPr>
        <w:pStyle w:val="ListParagraph"/>
        <w:numPr>
          <w:ilvl w:val="2"/>
          <w:numId w:val="35"/>
        </w:numPr>
        <w:spacing w:before="100" w:beforeAutospacing="1" w:after="100" w:afterAutospacing="1"/>
      </w:pPr>
      <w:r>
        <w:t>Economic Loss cost between minimum of $1.22 and maximum of $1.24 Millions of dollars</w:t>
      </w:r>
    </w:p>
    <w:p w14:paraId="5769AD42" w14:textId="77777777" w:rsidR="00740FF6" w:rsidRDefault="00740FF6" w:rsidP="006E2336">
      <w:pPr>
        <w:pStyle w:val="ListParagraph"/>
        <w:numPr>
          <w:ilvl w:val="2"/>
          <w:numId w:val="35"/>
        </w:numPr>
        <w:spacing w:before="100" w:beforeAutospacing="1" w:after="100" w:afterAutospacing="1"/>
      </w:pPr>
      <w:r>
        <w:t>No. of intersections with structures is 16.0, with minimum of $25,000.00 and maximum of $25,000.00 in cost of structures impacted</w:t>
      </w:r>
    </w:p>
    <w:p w14:paraId="0C28A727" w14:textId="77777777" w:rsidR="00740FF6" w:rsidRDefault="00740FF6" w:rsidP="006E2336">
      <w:pPr>
        <w:pStyle w:val="ListParagraph"/>
        <w:numPr>
          <w:ilvl w:val="2"/>
          <w:numId w:val="35"/>
        </w:numPr>
        <w:spacing w:before="100" w:beforeAutospacing="1" w:after="100" w:afterAutospacing="1"/>
      </w:pPr>
      <w:r>
        <w:t>Damage radius distributed between minimum of 26.98 and maximum of 26.98 meters.</w:t>
      </w:r>
    </w:p>
    <w:p w14:paraId="0EA14568" w14:textId="77777777" w:rsidR="00740FF6" w:rsidRDefault="00740FF6" w:rsidP="006E2336">
      <w:pPr>
        <w:pStyle w:val="ListParagraph"/>
        <w:numPr>
          <w:ilvl w:val="2"/>
          <w:numId w:val="35"/>
        </w:numPr>
        <w:spacing w:before="100" w:beforeAutospacing="1" w:after="100" w:afterAutospacing="1"/>
      </w:pPr>
      <w:r>
        <w:t>Product Loss costs between minimum of $999,790.12 and maximum of $999,790.12</w:t>
      </w:r>
    </w:p>
    <w:p w14:paraId="5BF07022" w14:textId="77777777" w:rsidR="00740FF6" w:rsidRDefault="00740FF6" w:rsidP="006E2336">
      <w:pPr>
        <w:pStyle w:val="ListParagraph"/>
        <w:numPr>
          <w:ilvl w:val="1"/>
          <w:numId w:val="35"/>
        </w:numPr>
        <w:spacing w:before="100" w:beforeAutospacing="1" w:after="100" w:afterAutospacing="1"/>
      </w:pPr>
      <w:r>
        <w:t>Repair costs between minimum of $17,000.00 and maximum of $17,000.00.</w:t>
      </w:r>
    </w:p>
    <w:p w14:paraId="320AC1E3"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61BCECC4" w14:textId="77777777" w:rsidR="00740FF6" w:rsidRDefault="00740FF6" w:rsidP="006E2336">
      <w:pPr>
        <w:pStyle w:val="ListParagraph"/>
        <w:numPr>
          <w:ilvl w:val="1"/>
          <w:numId w:val="35"/>
        </w:numPr>
        <w:spacing w:before="100" w:beforeAutospacing="1" w:after="100" w:afterAutospacing="1"/>
      </w:pPr>
      <w:r>
        <w:t>Product type is NGL."</w:t>
      </w:r>
    </w:p>
    <w:p w14:paraId="27D40A19" w14:textId="77777777" w:rsidR="00740FF6" w:rsidRDefault="00740FF6" w:rsidP="006E2336">
      <w:pPr>
        <w:pStyle w:val="ListParagraph"/>
        <w:numPr>
          <w:ilvl w:val="0"/>
          <w:numId w:val="35"/>
        </w:numPr>
        <w:spacing w:before="100" w:beforeAutospacing="1" w:after="100" w:afterAutospacing="1"/>
      </w:pPr>
      <w:r>
        <w:t xml:space="preserve">"NPS2 Yoyo line (Alliance flare line) From 8-14-55-22W4 </w:t>
      </w:r>
      <w:proofErr w:type="gramStart"/>
      <w:r>
        <w:t>To</w:t>
      </w:r>
      <w:proofErr w:type="gramEnd"/>
      <w:r>
        <w:t xml:space="preserve"> 9-14-55-22W4</w:t>
      </w:r>
    </w:p>
    <w:p w14:paraId="0C943455" w14:textId="77777777" w:rsidR="00740FF6" w:rsidRDefault="00740FF6" w:rsidP="006E2336">
      <w:pPr>
        <w:pStyle w:val="ListParagraph"/>
        <w:numPr>
          <w:ilvl w:val="1"/>
          <w:numId w:val="35"/>
        </w:numPr>
        <w:spacing w:before="100" w:beforeAutospacing="1" w:after="100" w:afterAutospacing="1"/>
      </w:pPr>
      <w:r>
        <w:lastRenderedPageBreak/>
        <w:t>Total Cumulative Length (m):</w:t>
      </w:r>
      <w:r>
        <w:tab/>
        <w:t>799.43</w:t>
      </w:r>
    </w:p>
    <w:p w14:paraId="2CA84CCA" w14:textId="77777777" w:rsidR="00740FF6" w:rsidRDefault="00740FF6" w:rsidP="006E2336">
      <w:pPr>
        <w:pStyle w:val="ListParagraph"/>
        <w:numPr>
          <w:ilvl w:val="2"/>
          <w:numId w:val="35"/>
        </w:numPr>
        <w:spacing w:before="100" w:beforeAutospacing="1" w:after="100" w:afterAutospacing="1"/>
      </w:pPr>
      <w:r>
        <w:t>EC Method 1 :</w:t>
      </w:r>
      <w:r>
        <w:tab/>
        <w:t>799.43</w:t>
      </w:r>
    </w:p>
    <w:p w14:paraId="4F96A5CB" w14:textId="77777777" w:rsidR="00740FF6" w:rsidRDefault="00740FF6" w:rsidP="006E2336">
      <w:pPr>
        <w:pStyle w:val="ListParagraph"/>
        <w:numPr>
          <w:ilvl w:val="1"/>
          <w:numId w:val="35"/>
        </w:numPr>
        <w:spacing w:before="100" w:beforeAutospacing="1" w:after="100" w:afterAutospacing="1"/>
      </w:pPr>
      <w:r>
        <w:t>Likelihood of failure distributed between minimum of 9.901e-01 and maximum of 9.901e-01.</w:t>
      </w:r>
    </w:p>
    <w:p w14:paraId="6163305D" w14:textId="77777777" w:rsidR="00740FF6" w:rsidRDefault="00740FF6" w:rsidP="006E2336">
      <w:pPr>
        <w:pStyle w:val="ListParagraph"/>
        <w:numPr>
          <w:ilvl w:val="1"/>
          <w:numId w:val="35"/>
        </w:numPr>
        <w:spacing w:before="100" w:beforeAutospacing="1" w:after="100" w:afterAutospacing="1"/>
      </w:pPr>
      <w:r>
        <w:t>Consequence of failure distributed between minimum of $0.24 and maximum of $0.32 Millions of dollars</w:t>
      </w:r>
    </w:p>
    <w:p w14:paraId="354354E6" w14:textId="77777777" w:rsidR="00740FF6" w:rsidRDefault="00740FF6" w:rsidP="006E2336">
      <w:pPr>
        <w:pStyle w:val="ListParagraph"/>
        <w:numPr>
          <w:ilvl w:val="1"/>
          <w:numId w:val="35"/>
        </w:numPr>
        <w:spacing w:before="100" w:beforeAutospacing="1" w:after="100" w:afterAutospacing="1"/>
      </w:pPr>
      <w:r>
        <w:t>Leak scenario:</w:t>
      </w:r>
    </w:p>
    <w:p w14:paraId="731CD1B8" w14:textId="77777777" w:rsidR="00740FF6" w:rsidRDefault="00740FF6" w:rsidP="006E2336">
      <w:pPr>
        <w:pStyle w:val="ListParagraph"/>
        <w:numPr>
          <w:ilvl w:val="2"/>
          <w:numId w:val="35"/>
        </w:numPr>
        <w:spacing w:before="100" w:beforeAutospacing="1" w:after="100" w:afterAutospacing="1"/>
      </w:pPr>
      <w:r>
        <w:t>Economic Loss cost between minimum of $0.23 and maximum of $0.31 Millions of dollars</w:t>
      </w:r>
    </w:p>
    <w:p w14:paraId="33A67BB4" w14:textId="77777777" w:rsidR="00740FF6" w:rsidRDefault="00740FF6" w:rsidP="006E2336">
      <w:pPr>
        <w:pStyle w:val="ListParagraph"/>
        <w:numPr>
          <w:ilvl w:val="2"/>
          <w:numId w:val="35"/>
        </w:numPr>
        <w:spacing w:before="100" w:beforeAutospacing="1" w:after="100" w:afterAutospacing="1"/>
      </w:pPr>
      <w:r>
        <w:t>No. of intersections with structures is 28.0, with minimum of $75,000.00 and maximum of $75,000.00 in cost of structures impacted.</w:t>
      </w:r>
    </w:p>
    <w:p w14:paraId="14E4659C" w14:textId="77777777" w:rsidR="00740FF6" w:rsidRDefault="00740FF6" w:rsidP="006E2336">
      <w:pPr>
        <w:pStyle w:val="ListParagraph"/>
        <w:numPr>
          <w:ilvl w:val="2"/>
          <w:numId w:val="35"/>
        </w:numPr>
        <w:spacing w:before="100" w:beforeAutospacing="1" w:after="100" w:afterAutospacing="1"/>
      </w:pPr>
      <w:r>
        <w:t>Damage radius distributed between minimum of 1.09 and maximum of 1.09 meters.</w:t>
      </w:r>
    </w:p>
    <w:p w14:paraId="191AD483" w14:textId="77777777" w:rsidR="00740FF6" w:rsidRDefault="00740FF6" w:rsidP="006E2336">
      <w:pPr>
        <w:pStyle w:val="ListParagraph"/>
        <w:numPr>
          <w:ilvl w:val="2"/>
          <w:numId w:val="35"/>
        </w:numPr>
        <w:spacing w:before="100" w:beforeAutospacing="1" w:after="100" w:afterAutospacing="1"/>
      </w:pPr>
      <w:r>
        <w:t>Product Loss costs between minimum of $12,073.09 and maximum of $12,073.09</w:t>
      </w:r>
    </w:p>
    <w:p w14:paraId="355759F7" w14:textId="77777777" w:rsidR="00740FF6" w:rsidRDefault="00740FF6" w:rsidP="006E2336">
      <w:pPr>
        <w:pStyle w:val="ListParagraph"/>
        <w:numPr>
          <w:ilvl w:val="1"/>
          <w:numId w:val="35"/>
        </w:numPr>
        <w:spacing w:before="100" w:beforeAutospacing="1" w:after="100" w:afterAutospacing="1"/>
      </w:pPr>
      <w:r>
        <w:t>Rupture scenario:</w:t>
      </w:r>
    </w:p>
    <w:p w14:paraId="7323314B" w14:textId="77777777" w:rsidR="00740FF6" w:rsidRDefault="00740FF6" w:rsidP="006E2336">
      <w:pPr>
        <w:pStyle w:val="ListParagraph"/>
        <w:numPr>
          <w:ilvl w:val="2"/>
          <w:numId w:val="35"/>
        </w:numPr>
        <w:spacing w:before="100" w:beforeAutospacing="1" w:after="100" w:afterAutospacing="1"/>
      </w:pPr>
      <w:r>
        <w:t>Economic Loss cost between minimum of $0.66 and maximum of $0.74 Millions of dollars</w:t>
      </w:r>
    </w:p>
    <w:p w14:paraId="2826FEE9" w14:textId="77777777" w:rsidR="00740FF6" w:rsidRDefault="00740FF6" w:rsidP="006E2336">
      <w:pPr>
        <w:pStyle w:val="ListParagraph"/>
        <w:numPr>
          <w:ilvl w:val="2"/>
          <w:numId w:val="35"/>
        </w:numPr>
        <w:spacing w:before="100" w:beforeAutospacing="1" w:after="100" w:afterAutospacing="1"/>
      </w:pPr>
      <w:r>
        <w:t>No. of intersections with structures is 28.0, with minimum of $75,000.00 and maximum of $75,000.00 in cost of structures impacted</w:t>
      </w:r>
    </w:p>
    <w:p w14:paraId="7B0E0370" w14:textId="77777777" w:rsidR="00740FF6" w:rsidRDefault="00740FF6" w:rsidP="006E2336">
      <w:pPr>
        <w:pStyle w:val="ListParagraph"/>
        <w:numPr>
          <w:ilvl w:val="2"/>
          <w:numId w:val="35"/>
        </w:numPr>
        <w:spacing w:before="100" w:beforeAutospacing="1" w:after="100" w:afterAutospacing="1"/>
      </w:pPr>
      <w:r>
        <w:t>Damage radius distributed between minimum of 6.59 and maximum of 6.59 meters.</w:t>
      </w:r>
    </w:p>
    <w:p w14:paraId="63A6D4E0" w14:textId="77777777" w:rsidR="00740FF6" w:rsidRDefault="00740FF6" w:rsidP="006E2336">
      <w:pPr>
        <w:pStyle w:val="ListParagraph"/>
        <w:numPr>
          <w:ilvl w:val="2"/>
          <w:numId w:val="35"/>
        </w:numPr>
        <w:spacing w:before="100" w:beforeAutospacing="1" w:after="100" w:afterAutospacing="1"/>
      </w:pPr>
      <w:r>
        <w:t>Product Loss costs between minimum of $439,352.33 and maximum of $439,352.33</w:t>
      </w:r>
    </w:p>
    <w:p w14:paraId="12417284" w14:textId="77777777" w:rsidR="00740FF6" w:rsidRDefault="00740FF6" w:rsidP="006E2336">
      <w:pPr>
        <w:pStyle w:val="ListParagraph"/>
        <w:numPr>
          <w:ilvl w:val="1"/>
          <w:numId w:val="35"/>
        </w:numPr>
        <w:spacing w:before="100" w:beforeAutospacing="1" w:after="100" w:afterAutospacing="1"/>
      </w:pPr>
      <w:r>
        <w:t>Puncture scenario:</w:t>
      </w:r>
    </w:p>
    <w:p w14:paraId="73D2DCF6" w14:textId="77777777" w:rsidR="00740FF6" w:rsidRDefault="00740FF6" w:rsidP="006E2336">
      <w:pPr>
        <w:pStyle w:val="ListParagraph"/>
        <w:numPr>
          <w:ilvl w:val="2"/>
          <w:numId w:val="35"/>
        </w:numPr>
        <w:spacing w:before="100" w:beforeAutospacing="1" w:after="100" w:afterAutospacing="1"/>
      </w:pPr>
      <w:r>
        <w:t>Economic Loss cost between minimum of $0.62 and maximum of $0.69 Millions of dollars</w:t>
      </w:r>
    </w:p>
    <w:p w14:paraId="7B73AD3E" w14:textId="77777777" w:rsidR="00740FF6" w:rsidRDefault="00740FF6" w:rsidP="006E2336">
      <w:pPr>
        <w:pStyle w:val="ListParagraph"/>
        <w:numPr>
          <w:ilvl w:val="2"/>
          <w:numId w:val="35"/>
        </w:numPr>
        <w:spacing w:before="100" w:beforeAutospacing="1" w:after="100" w:afterAutospacing="1"/>
      </w:pPr>
      <w:r>
        <w:t>No. of intersections with structures is 29.0, with minimum of $75,000.00 and maximum of $75,000.00 in cost of structures impacted</w:t>
      </w:r>
    </w:p>
    <w:p w14:paraId="1FCA28AC" w14:textId="77777777" w:rsidR="00740FF6" w:rsidRDefault="00740FF6" w:rsidP="006E2336">
      <w:pPr>
        <w:pStyle w:val="ListParagraph"/>
        <w:numPr>
          <w:ilvl w:val="2"/>
          <w:numId w:val="35"/>
        </w:numPr>
        <w:spacing w:before="100" w:beforeAutospacing="1" w:after="100" w:afterAutospacing="1"/>
      </w:pPr>
      <w:r>
        <w:t>Damage radius distributed between minimum of 6.26 and maximum of 6.26 meters.</w:t>
      </w:r>
    </w:p>
    <w:p w14:paraId="29871FC9" w14:textId="77777777" w:rsidR="00740FF6" w:rsidRDefault="00740FF6" w:rsidP="006E2336">
      <w:pPr>
        <w:pStyle w:val="ListParagraph"/>
        <w:numPr>
          <w:ilvl w:val="2"/>
          <w:numId w:val="35"/>
        </w:numPr>
        <w:spacing w:before="100" w:beforeAutospacing="1" w:after="100" w:afterAutospacing="1"/>
      </w:pPr>
      <w:r>
        <w:t>Product Loss costs between minimum of $396,694.17 and maximum of $396,694.17</w:t>
      </w:r>
    </w:p>
    <w:p w14:paraId="3FDB1891" w14:textId="77777777" w:rsidR="00740FF6" w:rsidRDefault="00740FF6" w:rsidP="006E2336">
      <w:pPr>
        <w:pStyle w:val="ListParagraph"/>
        <w:numPr>
          <w:ilvl w:val="1"/>
          <w:numId w:val="35"/>
        </w:numPr>
        <w:spacing w:before="100" w:beforeAutospacing="1" w:after="100" w:afterAutospacing="1"/>
      </w:pPr>
      <w:r>
        <w:t>Repair costs between minimum of $21,000.00 and maximum of $21,000.00.</w:t>
      </w:r>
    </w:p>
    <w:p w14:paraId="534A5581"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65BF261B" w14:textId="77777777" w:rsidR="00740FF6" w:rsidRDefault="00740FF6" w:rsidP="006E2336">
      <w:pPr>
        <w:pStyle w:val="ListParagraph"/>
        <w:numPr>
          <w:ilvl w:val="1"/>
          <w:numId w:val="35"/>
        </w:numPr>
        <w:spacing w:before="100" w:beforeAutospacing="1" w:after="100" w:afterAutospacing="1"/>
      </w:pPr>
      <w:r>
        <w:t>Product type is C3/C4."</w:t>
      </w:r>
    </w:p>
    <w:p w14:paraId="7125B764" w14:textId="77777777" w:rsidR="00740FF6" w:rsidRDefault="00740FF6" w:rsidP="006E2336">
      <w:pPr>
        <w:pStyle w:val="ListParagraph"/>
        <w:numPr>
          <w:ilvl w:val="0"/>
          <w:numId w:val="35"/>
        </w:numPr>
        <w:spacing w:before="100" w:beforeAutospacing="1" w:after="100" w:afterAutospacing="1"/>
      </w:pPr>
      <w:r>
        <w:t>"16-19-037-03W5 TO 10-19-037-03W5 NPS 4</w:t>
      </w:r>
    </w:p>
    <w:p w14:paraId="4EF97282" w14:textId="77777777" w:rsidR="00740FF6" w:rsidRDefault="00740FF6" w:rsidP="006E2336">
      <w:pPr>
        <w:pStyle w:val="ListParagraph"/>
        <w:numPr>
          <w:ilvl w:val="1"/>
          <w:numId w:val="35"/>
        </w:numPr>
        <w:spacing w:before="100" w:beforeAutospacing="1" w:after="100" w:afterAutospacing="1"/>
      </w:pPr>
      <w:r>
        <w:t>Total Cumulative Length (m):</w:t>
      </w:r>
      <w:r>
        <w:tab/>
        <w:t>775.79</w:t>
      </w:r>
    </w:p>
    <w:p w14:paraId="52AAD6BE" w14:textId="77777777" w:rsidR="00740FF6" w:rsidRDefault="00740FF6" w:rsidP="006E2336">
      <w:pPr>
        <w:pStyle w:val="ListParagraph"/>
        <w:numPr>
          <w:ilvl w:val="2"/>
          <w:numId w:val="35"/>
        </w:numPr>
        <w:spacing w:before="100" w:beforeAutospacing="1" w:after="100" w:afterAutospacing="1"/>
      </w:pPr>
      <w:r>
        <w:t>IC Method 1 :</w:t>
      </w:r>
      <w:r>
        <w:tab/>
        <w:t>775.79</w:t>
      </w:r>
    </w:p>
    <w:p w14:paraId="7EFD17FA" w14:textId="77777777" w:rsidR="00740FF6" w:rsidRDefault="00740FF6" w:rsidP="006E2336">
      <w:pPr>
        <w:pStyle w:val="ListParagraph"/>
        <w:numPr>
          <w:ilvl w:val="1"/>
          <w:numId w:val="35"/>
        </w:numPr>
        <w:spacing w:before="100" w:beforeAutospacing="1" w:after="100" w:afterAutospacing="1"/>
      </w:pPr>
      <w:r>
        <w:t>Likelihood of failure distributed between minimum of 9.121e-01 and maximum of 9.214e-01.</w:t>
      </w:r>
    </w:p>
    <w:p w14:paraId="4E8DD3AC"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$0.22 Millions of dollars</w:t>
      </w:r>
    </w:p>
    <w:p w14:paraId="31FE3F15" w14:textId="77777777" w:rsidR="00740FF6" w:rsidRDefault="00740FF6" w:rsidP="006E2336">
      <w:pPr>
        <w:pStyle w:val="ListParagraph"/>
        <w:numPr>
          <w:ilvl w:val="1"/>
          <w:numId w:val="35"/>
        </w:numPr>
        <w:spacing w:before="100" w:beforeAutospacing="1" w:after="100" w:afterAutospacing="1"/>
      </w:pPr>
      <w:r>
        <w:t>Leak scenario:</w:t>
      </w:r>
    </w:p>
    <w:p w14:paraId="01C6DB0E"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$0.21 Millions of dollars</w:t>
      </w:r>
    </w:p>
    <w:p w14:paraId="44CE5412"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3A7C01EC" w14:textId="77777777" w:rsidR="00740FF6" w:rsidRDefault="00740FF6" w:rsidP="006E2336">
      <w:pPr>
        <w:pStyle w:val="ListParagraph"/>
        <w:numPr>
          <w:ilvl w:val="2"/>
          <w:numId w:val="35"/>
        </w:numPr>
        <w:spacing w:before="100" w:beforeAutospacing="1" w:after="100" w:afterAutospacing="1"/>
      </w:pPr>
      <w:r>
        <w:lastRenderedPageBreak/>
        <w:t>Damage radius distributed between minimum of 2.47 and maximum of 2.47 meters.</w:t>
      </w:r>
    </w:p>
    <w:p w14:paraId="42627AE0" w14:textId="77777777" w:rsidR="00740FF6" w:rsidRDefault="00740FF6" w:rsidP="006E2336">
      <w:pPr>
        <w:pStyle w:val="ListParagraph"/>
        <w:numPr>
          <w:ilvl w:val="2"/>
          <w:numId w:val="35"/>
        </w:numPr>
        <w:spacing w:before="100" w:beforeAutospacing="1" w:after="100" w:afterAutospacing="1"/>
      </w:pPr>
      <w:r>
        <w:t>Product Loss costs between minimum of $2,056.96 and maximum of $2,074.77</w:t>
      </w:r>
    </w:p>
    <w:p w14:paraId="5710A96F" w14:textId="77777777" w:rsidR="00740FF6" w:rsidRDefault="00740FF6" w:rsidP="006E2336">
      <w:pPr>
        <w:pStyle w:val="ListParagraph"/>
        <w:numPr>
          <w:ilvl w:val="1"/>
          <w:numId w:val="35"/>
        </w:numPr>
        <w:spacing w:before="100" w:beforeAutospacing="1" w:after="100" w:afterAutospacing="1"/>
      </w:pPr>
      <w:r>
        <w:t>Rupture scenario:</w:t>
      </w:r>
    </w:p>
    <w:p w14:paraId="3540DACC" w14:textId="77777777" w:rsidR="00740FF6" w:rsidRDefault="00740FF6" w:rsidP="006E2336">
      <w:pPr>
        <w:pStyle w:val="ListParagraph"/>
        <w:numPr>
          <w:ilvl w:val="2"/>
          <w:numId w:val="35"/>
        </w:numPr>
        <w:spacing w:before="100" w:beforeAutospacing="1" w:after="100" w:afterAutospacing="1"/>
      </w:pPr>
      <w:r>
        <w:t>Economic Loss cost between minimum of $0.48 and maximum of $0.48 Millions of dollars</w:t>
      </w:r>
    </w:p>
    <w:p w14:paraId="141684ED"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3EF63025" w14:textId="77777777" w:rsidR="00740FF6" w:rsidRDefault="00740FF6" w:rsidP="006E2336">
      <w:pPr>
        <w:pStyle w:val="ListParagraph"/>
        <w:numPr>
          <w:ilvl w:val="2"/>
          <w:numId w:val="35"/>
        </w:numPr>
        <w:spacing w:before="100" w:beforeAutospacing="1" w:after="100" w:afterAutospacing="1"/>
      </w:pPr>
      <w:r>
        <w:t>Damage radius distributed between minimum of 18.06 and maximum of 18.06 meters.</w:t>
      </w:r>
    </w:p>
    <w:p w14:paraId="05A1D030" w14:textId="77777777" w:rsidR="00740FF6" w:rsidRDefault="00740FF6" w:rsidP="006E2336">
      <w:pPr>
        <w:pStyle w:val="ListParagraph"/>
        <w:numPr>
          <w:ilvl w:val="2"/>
          <w:numId w:val="35"/>
        </w:numPr>
        <w:spacing w:before="100" w:beforeAutospacing="1" w:after="100" w:afterAutospacing="1"/>
      </w:pPr>
      <w:r>
        <w:t>Product Loss costs between minimum of $268,731.47 and maximum of $271,058.56</w:t>
      </w:r>
    </w:p>
    <w:p w14:paraId="2BBC85A0" w14:textId="77777777" w:rsidR="00740FF6" w:rsidRDefault="00740FF6" w:rsidP="006E2336">
      <w:pPr>
        <w:pStyle w:val="ListParagraph"/>
        <w:numPr>
          <w:ilvl w:val="1"/>
          <w:numId w:val="35"/>
        </w:numPr>
        <w:spacing w:before="100" w:beforeAutospacing="1" w:after="100" w:afterAutospacing="1"/>
      </w:pPr>
      <w:r>
        <w:t>Puncture scenario:</w:t>
      </w:r>
    </w:p>
    <w:p w14:paraId="7A5F09D6" w14:textId="77777777" w:rsidR="00740FF6" w:rsidRDefault="00740FF6" w:rsidP="006E2336">
      <w:pPr>
        <w:pStyle w:val="ListParagraph"/>
        <w:numPr>
          <w:ilvl w:val="2"/>
          <w:numId w:val="35"/>
        </w:numPr>
        <w:spacing w:before="100" w:beforeAutospacing="1" w:after="100" w:afterAutospacing="1"/>
      </w:pPr>
      <w:r>
        <w:t>Economic Loss cost between minimum of $0.28 and maximum of $0.28 Millions of dollars</w:t>
      </w:r>
    </w:p>
    <w:p w14:paraId="2B095838"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208A3164" w14:textId="77777777" w:rsidR="00740FF6" w:rsidRDefault="00740FF6" w:rsidP="006E2336">
      <w:pPr>
        <w:pStyle w:val="ListParagraph"/>
        <w:numPr>
          <w:ilvl w:val="2"/>
          <w:numId w:val="35"/>
        </w:numPr>
        <w:spacing w:before="100" w:beforeAutospacing="1" w:after="100" w:afterAutospacing="1"/>
      </w:pPr>
      <w:r>
        <w:t>Damage radius distributed between minimum of 9.64 and maximum of 9.64 meters.</w:t>
      </w:r>
    </w:p>
    <w:p w14:paraId="70958305" w14:textId="77777777" w:rsidR="00740FF6" w:rsidRDefault="00740FF6" w:rsidP="006E2336">
      <w:pPr>
        <w:pStyle w:val="ListParagraph"/>
        <w:numPr>
          <w:ilvl w:val="2"/>
          <w:numId w:val="35"/>
        </w:numPr>
        <w:spacing w:before="100" w:beforeAutospacing="1" w:after="100" w:afterAutospacing="1"/>
      </w:pPr>
      <w:r>
        <w:t>Product Loss costs between minimum of $67,587.07 and maximum of $68,172.34</w:t>
      </w:r>
    </w:p>
    <w:p w14:paraId="32D051C6"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7CDDF59D"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6A247C52" w14:textId="77777777" w:rsidR="00740FF6" w:rsidRDefault="00740FF6" w:rsidP="006E2336">
      <w:pPr>
        <w:pStyle w:val="ListParagraph"/>
        <w:numPr>
          <w:ilvl w:val="1"/>
          <w:numId w:val="35"/>
        </w:numPr>
        <w:spacing w:before="100" w:beforeAutospacing="1" w:after="100" w:afterAutospacing="1"/>
      </w:pPr>
      <w:r>
        <w:t>Product type is Crude Oil."</w:t>
      </w:r>
    </w:p>
    <w:p w14:paraId="14C25266" w14:textId="77777777" w:rsidR="00740FF6" w:rsidRDefault="00740FF6" w:rsidP="006E2336">
      <w:pPr>
        <w:pStyle w:val="ListParagraph"/>
        <w:numPr>
          <w:ilvl w:val="0"/>
          <w:numId w:val="35"/>
        </w:numPr>
        <w:spacing w:before="100" w:beforeAutospacing="1" w:after="100" w:afterAutospacing="1"/>
      </w:pPr>
      <w:r>
        <w:t xml:space="preserve">"NPS4 SS-57 From 10-27-10-19-W3 </w:t>
      </w:r>
      <w:proofErr w:type="gramStart"/>
      <w:r>
        <w:t>To</w:t>
      </w:r>
      <w:proofErr w:type="gramEnd"/>
      <w:r>
        <w:t xml:space="preserve"> 12-27-10-19-W3</w:t>
      </w:r>
    </w:p>
    <w:p w14:paraId="7DDFC926" w14:textId="77777777" w:rsidR="00740FF6" w:rsidRDefault="00740FF6" w:rsidP="006E2336">
      <w:pPr>
        <w:pStyle w:val="ListParagraph"/>
        <w:numPr>
          <w:ilvl w:val="1"/>
          <w:numId w:val="35"/>
        </w:numPr>
        <w:spacing w:before="100" w:beforeAutospacing="1" w:after="100" w:afterAutospacing="1"/>
      </w:pPr>
      <w:r>
        <w:t>Total Cumulative Length (m):</w:t>
      </w:r>
      <w:r>
        <w:tab/>
        <w:t>763.86</w:t>
      </w:r>
    </w:p>
    <w:p w14:paraId="0D34BC8E" w14:textId="77777777" w:rsidR="00740FF6" w:rsidRDefault="00740FF6" w:rsidP="006E2336">
      <w:pPr>
        <w:pStyle w:val="ListParagraph"/>
        <w:numPr>
          <w:ilvl w:val="2"/>
          <w:numId w:val="35"/>
        </w:numPr>
        <w:spacing w:before="100" w:beforeAutospacing="1" w:after="100" w:afterAutospacing="1"/>
      </w:pPr>
      <w:r>
        <w:t>EC Method 1 :</w:t>
      </w:r>
      <w:r>
        <w:tab/>
        <w:t>763.86</w:t>
      </w:r>
    </w:p>
    <w:p w14:paraId="3B324FE7" w14:textId="77777777" w:rsidR="00740FF6" w:rsidRDefault="00740FF6" w:rsidP="006E2336">
      <w:pPr>
        <w:pStyle w:val="ListParagraph"/>
        <w:numPr>
          <w:ilvl w:val="1"/>
          <w:numId w:val="35"/>
        </w:numPr>
        <w:spacing w:before="100" w:beforeAutospacing="1" w:after="100" w:afterAutospacing="1"/>
      </w:pPr>
      <w:r>
        <w:t>Likelihood of failure distributed between minimum of 9.901e-01 and maximum of 9.904e-01.</w:t>
      </w:r>
    </w:p>
    <w:p w14:paraId="1430333A"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$0.24 Millions of dollars</w:t>
      </w:r>
    </w:p>
    <w:p w14:paraId="1829F78A" w14:textId="77777777" w:rsidR="00740FF6" w:rsidRDefault="00740FF6" w:rsidP="006E2336">
      <w:pPr>
        <w:pStyle w:val="ListParagraph"/>
        <w:numPr>
          <w:ilvl w:val="1"/>
          <w:numId w:val="35"/>
        </w:numPr>
        <w:spacing w:before="100" w:beforeAutospacing="1" w:after="100" w:afterAutospacing="1"/>
      </w:pPr>
      <w:r>
        <w:t>Leak scenario:</w:t>
      </w:r>
    </w:p>
    <w:p w14:paraId="1D0A16D7"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$0.24 Millions of dollars</w:t>
      </w:r>
    </w:p>
    <w:p w14:paraId="271B084E" w14:textId="77777777" w:rsidR="00740FF6" w:rsidRDefault="00740FF6" w:rsidP="006E2336">
      <w:pPr>
        <w:pStyle w:val="ListParagraph"/>
        <w:numPr>
          <w:ilvl w:val="2"/>
          <w:numId w:val="35"/>
        </w:numPr>
        <w:spacing w:before="100" w:beforeAutospacing="1" w:after="100" w:afterAutospacing="1"/>
      </w:pPr>
      <w:r>
        <w:t>No. of intersections with structures is 5.0, with minimum of $25,000.00 and maximum of $25,000.00 in cost of structures impacted.</w:t>
      </w:r>
    </w:p>
    <w:p w14:paraId="531A55C7" w14:textId="77777777" w:rsidR="00740FF6" w:rsidRDefault="00740FF6" w:rsidP="006E2336">
      <w:pPr>
        <w:pStyle w:val="ListParagraph"/>
        <w:numPr>
          <w:ilvl w:val="2"/>
          <w:numId w:val="35"/>
        </w:numPr>
        <w:spacing w:before="100" w:beforeAutospacing="1" w:after="100" w:afterAutospacing="1"/>
      </w:pPr>
      <w:r>
        <w:t>Damage radius distributed between minimum of 2.33 and maximum of 2.33 meters.</w:t>
      </w:r>
    </w:p>
    <w:p w14:paraId="34598B09" w14:textId="77777777" w:rsidR="00740FF6" w:rsidRDefault="00740FF6" w:rsidP="006E2336">
      <w:pPr>
        <w:pStyle w:val="ListParagraph"/>
        <w:numPr>
          <w:ilvl w:val="2"/>
          <w:numId w:val="35"/>
        </w:numPr>
        <w:spacing w:before="100" w:beforeAutospacing="1" w:after="100" w:afterAutospacing="1"/>
      </w:pPr>
      <w:r>
        <w:t>Product Loss costs between minimum of $1,811.69 and maximum of $1,828.91</w:t>
      </w:r>
    </w:p>
    <w:p w14:paraId="6A37A6A4" w14:textId="77777777" w:rsidR="00740FF6" w:rsidRDefault="00740FF6" w:rsidP="006E2336">
      <w:pPr>
        <w:pStyle w:val="ListParagraph"/>
        <w:numPr>
          <w:ilvl w:val="1"/>
          <w:numId w:val="35"/>
        </w:numPr>
        <w:spacing w:before="100" w:beforeAutospacing="1" w:after="100" w:afterAutospacing="1"/>
      </w:pPr>
      <w:r>
        <w:t>Rupture scenario:</w:t>
      </w:r>
    </w:p>
    <w:p w14:paraId="7400E1A1" w14:textId="77777777" w:rsidR="00740FF6" w:rsidRDefault="00740FF6" w:rsidP="006E2336">
      <w:pPr>
        <w:pStyle w:val="ListParagraph"/>
        <w:numPr>
          <w:ilvl w:val="2"/>
          <w:numId w:val="35"/>
        </w:numPr>
        <w:spacing w:before="100" w:beforeAutospacing="1" w:after="100" w:afterAutospacing="1"/>
      </w:pPr>
      <w:r>
        <w:t>Economic Loss cost between minimum of $0.45 and maximum of $0.52 Millions of dollars</w:t>
      </w:r>
    </w:p>
    <w:p w14:paraId="60DCC796" w14:textId="77777777" w:rsidR="00740FF6" w:rsidRDefault="00740FF6" w:rsidP="006E2336">
      <w:pPr>
        <w:pStyle w:val="ListParagraph"/>
        <w:numPr>
          <w:ilvl w:val="2"/>
          <w:numId w:val="35"/>
        </w:numPr>
        <w:spacing w:before="100" w:beforeAutospacing="1" w:after="100" w:afterAutospacing="1"/>
      </w:pPr>
      <w:r>
        <w:t>No. of intersections with structures is 4.0, with minimum of $25,000.00 and maximum of $75,000.00 in cost of structures impacted</w:t>
      </w:r>
    </w:p>
    <w:p w14:paraId="10E1A720" w14:textId="77777777" w:rsidR="00740FF6" w:rsidRDefault="00740FF6" w:rsidP="006E2336">
      <w:pPr>
        <w:pStyle w:val="ListParagraph"/>
        <w:numPr>
          <w:ilvl w:val="2"/>
          <w:numId w:val="35"/>
        </w:numPr>
        <w:spacing w:before="100" w:beforeAutospacing="1" w:after="100" w:afterAutospacing="1"/>
      </w:pPr>
      <w:r>
        <w:t>Damage radius distributed between minimum of 17.05 and maximum of 17.05 meters.</w:t>
      </w:r>
    </w:p>
    <w:p w14:paraId="3BD5441A" w14:textId="77777777" w:rsidR="00740FF6" w:rsidRDefault="00740FF6" w:rsidP="006E2336">
      <w:pPr>
        <w:pStyle w:val="ListParagraph"/>
        <w:numPr>
          <w:ilvl w:val="2"/>
          <w:numId w:val="35"/>
        </w:numPr>
        <w:spacing w:before="100" w:beforeAutospacing="1" w:after="100" w:afterAutospacing="1"/>
      </w:pPr>
      <w:r>
        <w:t>Product Loss costs between minimum of $236,688.53 and maximum of $238,937.33</w:t>
      </w:r>
    </w:p>
    <w:p w14:paraId="7FA26C3D" w14:textId="77777777" w:rsidR="00740FF6" w:rsidRDefault="00740FF6" w:rsidP="006E2336">
      <w:pPr>
        <w:pStyle w:val="ListParagraph"/>
        <w:numPr>
          <w:ilvl w:val="1"/>
          <w:numId w:val="35"/>
        </w:numPr>
        <w:spacing w:before="100" w:beforeAutospacing="1" w:after="100" w:afterAutospacing="1"/>
      </w:pPr>
      <w:r>
        <w:t>Puncture scenario:</w:t>
      </w:r>
    </w:p>
    <w:p w14:paraId="151F555A"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$0.27 and maximum of $0.32 Millions of dollars</w:t>
      </w:r>
    </w:p>
    <w:p w14:paraId="6E1A1477" w14:textId="77777777" w:rsidR="00740FF6" w:rsidRDefault="00740FF6" w:rsidP="006E2336">
      <w:pPr>
        <w:pStyle w:val="ListParagraph"/>
        <w:numPr>
          <w:ilvl w:val="2"/>
          <w:numId w:val="35"/>
        </w:numPr>
        <w:spacing w:before="100" w:beforeAutospacing="1" w:after="100" w:afterAutospacing="1"/>
      </w:pPr>
      <w:r>
        <w:t>No. of intersections with structures is 7.0, with minimum of $25,000.00 and maximum of $50,000.00 in cost of structures impacted</w:t>
      </w:r>
    </w:p>
    <w:p w14:paraId="799010F6" w14:textId="77777777" w:rsidR="00740FF6" w:rsidRDefault="00740FF6" w:rsidP="006E2336">
      <w:pPr>
        <w:pStyle w:val="ListParagraph"/>
        <w:numPr>
          <w:ilvl w:val="2"/>
          <w:numId w:val="35"/>
        </w:numPr>
        <w:spacing w:before="100" w:beforeAutospacing="1" w:after="100" w:afterAutospacing="1"/>
      </w:pPr>
      <w:r>
        <w:t>Damage radius distributed between minimum of 9.1 and maximum of 9.1 meters.</w:t>
      </w:r>
    </w:p>
    <w:p w14:paraId="26E7B7C3" w14:textId="77777777" w:rsidR="00740FF6" w:rsidRDefault="00740FF6" w:rsidP="006E2336">
      <w:pPr>
        <w:pStyle w:val="ListParagraph"/>
        <w:numPr>
          <w:ilvl w:val="2"/>
          <w:numId w:val="35"/>
        </w:numPr>
        <w:spacing w:before="100" w:beforeAutospacing="1" w:after="100" w:afterAutospacing="1"/>
      </w:pPr>
      <w:r>
        <w:t>Product Loss costs between minimum of $59,528.14 and maximum of $60,093.72</w:t>
      </w:r>
    </w:p>
    <w:p w14:paraId="22817A33" w14:textId="77777777" w:rsidR="00740FF6" w:rsidRDefault="00740FF6" w:rsidP="006E2336">
      <w:pPr>
        <w:pStyle w:val="ListParagraph"/>
        <w:numPr>
          <w:ilvl w:val="1"/>
          <w:numId w:val="35"/>
        </w:numPr>
        <w:spacing w:before="100" w:beforeAutospacing="1" w:after="100" w:afterAutospacing="1"/>
      </w:pPr>
      <w:r>
        <w:t>Repair costs between minimum of $9,000.00 and maximum of $31,000.00.</w:t>
      </w:r>
    </w:p>
    <w:p w14:paraId="5C39BF82"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2E74B4EC" w14:textId="77777777" w:rsidR="00740FF6" w:rsidRDefault="00740FF6" w:rsidP="006E2336">
      <w:pPr>
        <w:pStyle w:val="ListParagraph"/>
        <w:numPr>
          <w:ilvl w:val="1"/>
          <w:numId w:val="35"/>
        </w:numPr>
        <w:spacing w:before="100" w:beforeAutospacing="1" w:after="100" w:afterAutospacing="1"/>
      </w:pPr>
      <w:r>
        <w:t>Product type is Crude Oil."</w:t>
      </w:r>
    </w:p>
    <w:p w14:paraId="4E4D7B47" w14:textId="77777777" w:rsidR="00740FF6" w:rsidRDefault="00740FF6" w:rsidP="006E2336">
      <w:pPr>
        <w:pStyle w:val="ListParagraph"/>
        <w:numPr>
          <w:ilvl w:val="0"/>
          <w:numId w:val="35"/>
        </w:numPr>
        <w:spacing w:before="100" w:beforeAutospacing="1" w:after="100" w:afterAutospacing="1"/>
      </w:pPr>
      <w:r>
        <w:t>"NPS8 SARNIA CONDENSATE TO SUNCOR</w:t>
      </w:r>
    </w:p>
    <w:p w14:paraId="0D7F3FD1" w14:textId="77777777" w:rsidR="00740FF6" w:rsidRDefault="00740FF6" w:rsidP="006E2336">
      <w:pPr>
        <w:pStyle w:val="ListParagraph"/>
        <w:numPr>
          <w:ilvl w:val="1"/>
          <w:numId w:val="35"/>
        </w:numPr>
        <w:spacing w:before="100" w:beforeAutospacing="1" w:after="100" w:afterAutospacing="1"/>
      </w:pPr>
      <w:r>
        <w:t>Total Cumulative Length (m):</w:t>
      </w:r>
      <w:r>
        <w:tab/>
        <w:t>637.28</w:t>
      </w:r>
    </w:p>
    <w:p w14:paraId="65BFF36A" w14:textId="77777777" w:rsidR="00740FF6" w:rsidRDefault="00740FF6" w:rsidP="006E2336">
      <w:pPr>
        <w:pStyle w:val="ListParagraph"/>
        <w:numPr>
          <w:ilvl w:val="2"/>
          <w:numId w:val="35"/>
        </w:numPr>
        <w:spacing w:before="100" w:beforeAutospacing="1" w:after="100" w:afterAutospacing="1"/>
      </w:pPr>
      <w:r>
        <w:t>MD Method 1 :</w:t>
      </w:r>
      <w:r>
        <w:tab/>
        <w:t>637.28</w:t>
      </w:r>
    </w:p>
    <w:p w14:paraId="0FEA1615" w14:textId="77777777" w:rsidR="00740FF6" w:rsidRDefault="00740FF6" w:rsidP="006E2336">
      <w:pPr>
        <w:pStyle w:val="ListParagraph"/>
        <w:numPr>
          <w:ilvl w:val="1"/>
          <w:numId w:val="35"/>
        </w:numPr>
        <w:spacing w:before="100" w:beforeAutospacing="1" w:after="100" w:afterAutospacing="1"/>
      </w:pPr>
      <w:r>
        <w:t>Likelihood of failure distributed between minimum of 1.003e-01 and maximum of 1.065e-01.</w:t>
      </w:r>
    </w:p>
    <w:p w14:paraId="225DDEAD" w14:textId="77777777" w:rsidR="00740FF6" w:rsidRDefault="00740FF6" w:rsidP="006E2336">
      <w:pPr>
        <w:pStyle w:val="ListParagraph"/>
        <w:numPr>
          <w:ilvl w:val="1"/>
          <w:numId w:val="35"/>
        </w:numPr>
        <w:spacing w:before="100" w:beforeAutospacing="1" w:after="100" w:afterAutospacing="1"/>
      </w:pPr>
      <w:r>
        <w:t>Consequence of failure distributed between minimum of $1.00 and maximum of $1.66 Millions of dollars</w:t>
      </w:r>
    </w:p>
    <w:p w14:paraId="06344B6C" w14:textId="77777777" w:rsidR="00740FF6" w:rsidRDefault="00740FF6" w:rsidP="006E2336">
      <w:pPr>
        <w:pStyle w:val="ListParagraph"/>
        <w:numPr>
          <w:ilvl w:val="1"/>
          <w:numId w:val="35"/>
        </w:numPr>
        <w:spacing w:before="100" w:beforeAutospacing="1" w:after="100" w:afterAutospacing="1"/>
      </w:pPr>
      <w:r>
        <w:t>Leak scenario:</w:t>
      </w:r>
    </w:p>
    <w:p w14:paraId="1F3E2708" w14:textId="77777777" w:rsidR="00740FF6" w:rsidRDefault="00740FF6" w:rsidP="006E2336">
      <w:pPr>
        <w:pStyle w:val="ListParagraph"/>
        <w:numPr>
          <w:ilvl w:val="2"/>
          <w:numId w:val="35"/>
        </w:numPr>
        <w:spacing w:before="100" w:beforeAutospacing="1" w:after="100" w:afterAutospacing="1"/>
      </w:pPr>
      <w:r>
        <w:t>Economic Loss cost between minimum of $0.22 and maximum of $0.49 Millions of dollars</w:t>
      </w:r>
    </w:p>
    <w:p w14:paraId="2E6C2B9C" w14:textId="77777777" w:rsidR="00740FF6" w:rsidRDefault="00740FF6" w:rsidP="006E2336">
      <w:pPr>
        <w:pStyle w:val="ListParagraph"/>
        <w:numPr>
          <w:ilvl w:val="2"/>
          <w:numId w:val="35"/>
        </w:numPr>
        <w:spacing w:before="100" w:beforeAutospacing="1" w:after="100" w:afterAutospacing="1"/>
      </w:pPr>
      <w:r>
        <w:t>No. of intersections with structures is 21.0, with minimum of $268,825.00 and maximum of $268,825.00 in cost of structures impacted.</w:t>
      </w:r>
    </w:p>
    <w:p w14:paraId="06D1C103" w14:textId="77777777" w:rsidR="00740FF6" w:rsidRDefault="00740FF6" w:rsidP="006E2336">
      <w:pPr>
        <w:pStyle w:val="ListParagraph"/>
        <w:numPr>
          <w:ilvl w:val="2"/>
          <w:numId w:val="35"/>
        </w:numPr>
        <w:spacing w:before="100" w:beforeAutospacing="1" w:after="100" w:afterAutospacing="1"/>
      </w:pPr>
      <w:r>
        <w:t>Damage radius distributed between minimum of 7.01 and maximum of 7.01 meters.</w:t>
      </w:r>
    </w:p>
    <w:p w14:paraId="37E6528D" w14:textId="77777777" w:rsidR="00740FF6" w:rsidRDefault="00740FF6" w:rsidP="006E2336">
      <w:pPr>
        <w:pStyle w:val="ListParagraph"/>
        <w:numPr>
          <w:ilvl w:val="2"/>
          <w:numId w:val="35"/>
        </w:numPr>
        <w:spacing w:before="100" w:beforeAutospacing="1" w:after="100" w:afterAutospacing="1"/>
      </w:pPr>
      <w:r>
        <w:t>Product Loss costs between minimum of $2,096.01 and maximum of $2,207.92</w:t>
      </w:r>
    </w:p>
    <w:p w14:paraId="19F9C97C" w14:textId="77777777" w:rsidR="00740FF6" w:rsidRDefault="00740FF6" w:rsidP="006E2336">
      <w:pPr>
        <w:pStyle w:val="ListParagraph"/>
        <w:numPr>
          <w:ilvl w:val="1"/>
          <w:numId w:val="35"/>
        </w:numPr>
        <w:spacing w:before="100" w:beforeAutospacing="1" w:after="100" w:afterAutospacing="1"/>
      </w:pPr>
      <w:r>
        <w:t>Rupture scenario:</w:t>
      </w:r>
    </w:p>
    <w:p w14:paraId="1EB360DB" w14:textId="77777777" w:rsidR="00740FF6" w:rsidRDefault="00740FF6" w:rsidP="006E2336">
      <w:pPr>
        <w:pStyle w:val="ListParagraph"/>
        <w:numPr>
          <w:ilvl w:val="2"/>
          <w:numId w:val="35"/>
        </w:numPr>
        <w:spacing w:before="100" w:beforeAutospacing="1" w:after="100" w:afterAutospacing="1"/>
      </w:pPr>
      <w:r>
        <w:t>Economic Loss cost between minimum of $4.79 and maximum of $7.52 Millions of dollars</w:t>
      </w:r>
    </w:p>
    <w:p w14:paraId="62977DFC" w14:textId="77777777" w:rsidR="00740FF6" w:rsidRDefault="00740FF6" w:rsidP="006E2336">
      <w:pPr>
        <w:pStyle w:val="ListParagraph"/>
        <w:numPr>
          <w:ilvl w:val="2"/>
          <w:numId w:val="35"/>
        </w:numPr>
        <w:spacing w:before="100" w:beforeAutospacing="1" w:after="100" w:afterAutospacing="1"/>
      </w:pPr>
      <w:r>
        <w:t>No. of intersections with structures is 38.0, with minimum of $3,520,768.00 and maximum of $6,266,540.00 in cost of structures impacted</w:t>
      </w:r>
    </w:p>
    <w:p w14:paraId="68C910E0" w14:textId="77777777" w:rsidR="00740FF6" w:rsidRDefault="00740FF6" w:rsidP="006E2336">
      <w:pPr>
        <w:pStyle w:val="ListParagraph"/>
        <w:numPr>
          <w:ilvl w:val="2"/>
          <w:numId w:val="35"/>
        </w:numPr>
        <w:spacing w:before="100" w:beforeAutospacing="1" w:after="100" w:afterAutospacing="1"/>
      </w:pPr>
      <w:r>
        <w:t>Damage radius distributed between minimum of 79.53 and maximum of 79.53 meters.</w:t>
      </w:r>
    </w:p>
    <w:p w14:paraId="04994389" w14:textId="77777777" w:rsidR="00740FF6" w:rsidRDefault="00740FF6" w:rsidP="006E2336">
      <w:pPr>
        <w:pStyle w:val="ListParagraph"/>
        <w:numPr>
          <w:ilvl w:val="2"/>
          <w:numId w:val="35"/>
        </w:numPr>
        <w:spacing w:before="100" w:beforeAutospacing="1" w:after="100" w:afterAutospacing="1"/>
      </w:pPr>
      <w:r>
        <w:t>Product Loss costs between minimum of $1,005,956.72 and maximum of $1,059,667.01</w:t>
      </w:r>
    </w:p>
    <w:p w14:paraId="06C0904D" w14:textId="77777777" w:rsidR="00740FF6" w:rsidRDefault="00740FF6" w:rsidP="006E2336">
      <w:pPr>
        <w:pStyle w:val="ListParagraph"/>
        <w:numPr>
          <w:ilvl w:val="1"/>
          <w:numId w:val="35"/>
        </w:numPr>
        <w:spacing w:before="100" w:beforeAutospacing="1" w:after="100" w:afterAutospacing="1"/>
      </w:pPr>
      <w:r>
        <w:t>Puncture scenario:</w:t>
      </w:r>
    </w:p>
    <w:p w14:paraId="246C8FEC" w14:textId="77777777" w:rsidR="00740FF6" w:rsidRDefault="00740FF6" w:rsidP="006E2336">
      <w:pPr>
        <w:pStyle w:val="ListParagraph"/>
        <w:numPr>
          <w:ilvl w:val="2"/>
          <w:numId w:val="35"/>
        </w:numPr>
        <w:spacing w:before="100" w:beforeAutospacing="1" w:after="100" w:afterAutospacing="1"/>
      </w:pPr>
      <w:r>
        <w:t>Economic Loss cost between minimum of $0.28 and maximum of $3.51 Millions of dollars</w:t>
      </w:r>
    </w:p>
    <w:p w14:paraId="73DA222E" w14:textId="77777777" w:rsidR="00740FF6" w:rsidRDefault="00740FF6" w:rsidP="006E2336">
      <w:pPr>
        <w:pStyle w:val="ListParagraph"/>
        <w:numPr>
          <w:ilvl w:val="2"/>
          <w:numId w:val="35"/>
        </w:numPr>
        <w:spacing w:before="100" w:beforeAutospacing="1" w:after="100" w:afterAutospacing="1"/>
      </w:pPr>
      <w:r>
        <w:t>No. of intersections with structures is 49.0, with minimum of $268,825.00 and maximum of $3,226,943.00 in cost of structures impacted</w:t>
      </w:r>
    </w:p>
    <w:p w14:paraId="125E2990" w14:textId="77777777" w:rsidR="00740FF6" w:rsidRDefault="00740FF6" w:rsidP="006E2336">
      <w:pPr>
        <w:pStyle w:val="ListParagraph"/>
        <w:numPr>
          <w:ilvl w:val="2"/>
          <w:numId w:val="35"/>
        </w:numPr>
        <w:spacing w:before="100" w:beforeAutospacing="1" w:after="100" w:afterAutospacing="1"/>
      </w:pPr>
      <w:r>
        <w:t>Damage radius distributed between minimum of 27.95 and maximum of 27.95 meters.</w:t>
      </w:r>
    </w:p>
    <w:p w14:paraId="416D2DB0" w14:textId="77777777" w:rsidR="00740FF6" w:rsidRDefault="00740FF6" w:rsidP="006E2336">
      <w:pPr>
        <w:pStyle w:val="ListParagraph"/>
        <w:numPr>
          <w:ilvl w:val="2"/>
          <w:numId w:val="35"/>
        </w:numPr>
        <w:spacing w:before="100" w:beforeAutospacing="1" w:after="100" w:afterAutospacing="1"/>
      </w:pPr>
      <w:r>
        <w:t>Product Loss costs between minimum of $68,870.18 and maximum of $72,547.31</w:t>
      </w:r>
    </w:p>
    <w:p w14:paraId="147E9181" w14:textId="77777777" w:rsidR="00740FF6" w:rsidRDefault="00740FF6" w:rsidP="006E2336">
      <w:pPr>
        <w:pStyle w:val="ListParagraph"/>
        <w:numPr>
          <w:ilvl w:val="1"/>
          <w:numId w:val="35"/>
        </w:numPr>
        <w:spacing w:before="100" w:beforeAutospacing="1" w:after="100" w:afterAutospacing="1"/>
      </w:pPr>
      <w:r>
        <w:t>Repair costs between minimum of $14,500.00 and maximum of $14,500.00.</w:t>
      </w:r>
    </w:p>
    <w:p w14:paraId="56A0D02A"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725EADFA" w14:textId="77777777" w:rsidR="00740FF6" w:rsidRDefault="00740FF6" w:rsidP="006E2336">
      <w:pPr>
        <w:pStyle w:val="ListParagraph"/>
        <w:numPr>
          <w:ilvl w:val="1"/>
          <w:numId w:val="35"/>
        </w:numPr>
        <w:spacing w:before="100" w:beforeAutospacing="1" w:after="100" w:afterAutospacing="1"/>
      </w:pPr>
      <w:r>
        <w:t>Product type is Condensate."</w:t>
      </w:r>
    </w:p>
    <w:p w14:paraId="35453E0A" w14:textId="77777777" w:rsidR="00740FF6" w:rsidRDefault="00740FF6" w:rsidP="006E2336">
      <w:pPr>
        <w:pStyle w:val="ListParagraph"/>
        <w:numPr>
          <w:ilvl w:val="0"/>
          <w:numId w:val="35"/>
        </w:numPr>
        <w:spacing w:before="100" w:beforeAutospacing="1" w:after="100" w:afterAutospacing="1"/>
      </w:pPr>
      <w:r>
        <w:t>"AMERADA FERRIER 1-6 TO 10-33 JUNCTION NPS 4</w:t>
      </w:r>
    </w:p>
    <w:p w14:paraId="3C69E6F7" w14:textId="77777777" w:rsidR="00740FF6" w:rsidRDefault="00740FF6" w:rsidP="006E2336">
      <w:pPr>
        <w:pStyle w:val="ListParagraph"/>
        <w:numPr>
          <w:ilvl w:val="1"/>
          <w:numId w:val="35"/>
        </w:numPr>
        <w:spacing w:before="100" w:beforeAutospacing="1" w:after="100" w:afterAutospacing="1"/>
      </w:pPr>
      <w:r>
        <w:t>Total Cumulative Length (m):</w:t>
      </w:r>
      <w:r>
        <w:tab/>
        <w:t>609.45</w:t>
      </w:r>
    </w:p>
    <w:p w14:paraId="45CE69B2" w14:textId="77777777" w:rsidR="00740FF6" w:rsidRDefault="00740FF6" w:rsidP="006E2336">
      <w:pPr>
        <w:pStyle w:val="ListParagraph"/>
        <w:numPr>
          <w:ilvl w:val="2"/>
          <w:numId w:val="35"/>
        </w:numPr>
        <w:spacing w:before="100" w:beforeAutospacing="1" w:after="100" w:afterAutospacing="1"/>
      </w:pPr>
      <w:r>
        <w:lastRenderedPageBreak/>
        <w:t>MD Method 1 :</w:t>
      </w:r>
      <w:r>
        <w:tab/>
        <w:t>609.45</w:t>
      </w:r>
    </w:p>
    <w:p w14:paraId="1AB9B4F2" w14:textId="77777777" w:rsidR="00740FF6" w:rsidRDefault="00740FF6" w:rsidP="006E2336">
      <w:pPr>
        <w:pStyle w:val="ListParagraph"/>
        <w:numPr>
          <w:ilvl w:val="1"/>
          <w:numId w:val="35"/>
        </w:numPr>
        <w:spacing w:before="100" w:beforeAutospacing="1" w:after="100" w:afterAutospacing="1"/>
      </w:pPr>
      <w:r>
        <w:t>Likelihood of failure distributed between minimum of 1.135e-01 and maximum of 1.135e-01.</w:t>
      </w:r>
    </w:p>
    <w:p w14:paraId="615F753D" w14:textId="77777777" w:rsidR="00740FF6" w:rsidRDefault="00740FF6" w:rsidP="006E2336">
      <w:pPr>
        <w:pStyle w:val="ListParagraph"/>
        <w:numPr>
          <w:ilvl w:val="1"/>
          <w:numId w:val="35"/>
        </w:numPr>
        <w:spacing w:before="100" w:beforeAutospacing="1" w:after="100" w:afterAutospacing="1"/>
      </w:pPr>
      <w:r>
        <w:t>Consequence of failure distributed between minimum of $1.51 and maximum of $1.62 Millions of dollars</w:t>
      </w:r>
    </w:p>
    <w:p w14:paraId="26219062" w14:textId="77777777" w:rsidR="00740FF6" w:rsidRDefault="00740FF6" w:rsidP="006E2336">
      <w:pPr>
        <w:pStyle w:val="ListParagraph"/>
        <w:numPr>
          <w:ilvl w:val="1"/>
          <w:numId w:val="35"/>
        </w:numPr>
        <w:spacing w:before="100" w:beforeAutospacing="1" w:after="100" w:afterAutospacing="1"/>
      </w:pPr>
      <w:r>
        <w:t>Leak scenario:</w:t>
      </w:r>
    </w:p>
    <w:p w14:paraId="70ACD6AA"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$0.24 Millions of dollars</w:t>
      </w:r>
    </w:p>
    <w:p w14:paraId="31B43A82" w14:textId="77777777" w:rsidR="00740FF6" w:rsidRDefault="00740FF6" w:rsidP="006E2336">
      <w:pPr>
        <w:pStyle w:val="ListParagraph"/>
        <w:numPr>
          <w:ilvl w:val="2"/>
          <w:numId w:val="35"/>
        </w:numPr>
        <w:spacing w:before="100" w:beforeAutospacing="1" w:after="100" w:afterAutospacing="1"/>
      </w:pPr>
      <w:r>
        <w:t>No. of intersections with structures is 4.0, with minimum of $25,000.00 and maximum of $25,000.00 in cost of structures impacted.</w:t>
      </w:r>
    </w:p>
    <w:p w14:paraId="6A3565B7" w14:textId="77777777" w:rsidR="00740FF6" w:rsidRDefault="00740FF6" w:rsidP="006E2336">
      <w:pPr>
        <w:pStyle w:val="ListParagraph"/>
        <w:numPr>
          <w:ilvl w:val="2"/>
          <w:numId w:val="35"/>
        </w:numPr>
        <w:spacing w:before="100" w:beforeAutospacing="1" w:after="100" w:afterAutospacing="1"/>
      </w:pPr>
      <w:r>
        <w:t>Damage radius distributed between minimum of 6.86 and maximum of 6.86 meters.</w:t>
      </w:r>
    </w:p>
    <w:p w14:paraId="1D8C0B2E" w14:textId="77777777" w:rsidR="00740FF6" w:rsidRDefault="00740FF6" w:rsidP="006E2336">
      <w:pPr>
        <w:pStyle w:val="ListParagraph"/>
        <w:numPr>
          <w:ilvl w:val="2"/>
          <w:numId w:val="35"/>
        </w:numPr>
        <w:spacing w:before="100" w:beforeAutospacing="1" w:after="100" w:afterAutospacing="1"/>
      </w:pPr>
      <w:r>
        <w:t>Product Loss costs between minimum of $2,252.79 and maximum of $2,272.85</w:t>
      </w:r>
    </w:p>
    <w:p w14:paraId="20959431" w14:textId="77777777" w:rsidR="00740FF6" w:rsidRDefault="00740FF6" w:rsidP="006E2336">
      <w:pPr>
        <w:pStyle w:val="ListParagraph"/>
        <w:numPr>
          <w:ilvl w:val="1"/>
          <w:numId w:val="35"/>
        </w:numPr>
        <w:spacing w:before="100" w:beforeAutospacing="1" w:after="100" w:afterAutospacing="1"/>
      </w:pPr>
      <w:r>
        <w:t>Rupture scenario:</w:t>
      </w:r>
    </w:p>
    <w:p w14:paraId="2562E349" w14:textId="77777777" w:rsidR="00740FF6" w:rsidRDefault="00740FF6" w:rsidP="006E2336">
      <w:pPr>
        <w:pStyle w:val="ListParagraph"/>
        <w:numPr>
          <w:ilvl w:val="2"/>
          <w:numId w:val="35"/>
        </w:numPr>
        <w:spacing w:before="100" w:beforeAutospacing="1" w:after="100" w:afterAutospacing="1"/>
      </w:pPr>
      <w:r>
        <w:t>Economic Loss cost between minimum of $5.02 and maximum of $5.56 Millions of dollars</w:t>
      </w:r>
    </w:p>
    <w:p w14:paraId="5DB625EF" w14:textId="77777777" w:rsidR="00740FF6" w:rsidRDefault="00740FF6" w:rsidP="006E2336">
      <w:pPr>
        <w:pStyle w:val="ListParagraph"/>
        <w:numPr>
          <w:ilvl w:val="2"/>
          <w:numId w:val="35"/>
        </w:numPr>
        <w:spacing w:before="100" w:beforeAutospacing="1" w:after="100" w:afterAutospacing="1"/>
      </w:pPr>
      <w:r>
        <w:t>No. of intersections with structures is 38.0, with minimum of $4,518,000.00 and maximum of $5,057,736.00 in cost of structures impacted</w:t>
      </w:r>
    </w:p>
    <w:p w14:paraId="2FDA276E" w14:textId="77777777" w:rsidR="00740FF6" w:rsidRDefault="00740FF6" w:rsidP="006E2336">
      <w:pPr>
        <w:pStyle w:val="ListParagraph"/>
        <w:numPr>
          <w:ilvl w:val="2"/>
          <w:numId w:val="35"/>
        </w:numPr>
        <w:spacing w:before="100" w:beforeAutospacing="1" w:after="100" w:afterAutospacing="1"/>
      </w:pPr>
      <w:r>
        <w:t>Damage radius distributed between minimum of 47.0 and maximum of 47.0 meters.</w:t>
      </w:r>
    </w:p>
    <w:p w14:paraId="5F276620" w14:textId="77777777" w:rsidR="00740FF6" w:rsidRDefault="00740FF6" w:rsidP="006E2336">
      <w:pPr>
        <w:pStyle w:val="ListParagraph"/>
        <w:numPr>
          <w:ilvl w:val="2"/>
          <w:numId w:val="35"/>
        </w:numPr>
        <w:spacing w:before="100" w:beforeAutospacing="1" w:after="100" w:afterAutospacing="1"/>
      </w:pPr>
      <w:r>
        <w:t>Product Loss costs between minimum of $294,315.81 and maximum of $296,935.83</w:t>
      </w:r>
    </w:p>
    <w:p w14:paraId="0585B830" w14:textId="77777777" w:rsidR="00740FF6" w:rsidRDefault="00740FF6" w:rsidP="006E2336">
      <w:pPr>
        <w:pStyle w:val="ListParagraph"/>
        <w:numPr>
          <w:ilvl w:val="1"/>
          <w:numId w:val="35"/>
        </w:numPr>
        <w:spacing w:before="100" w:beforeAutospacing="1" w:after="100" w:afterAutospacing="1"/>
      </w:pPr>
      <w:r>
        <w:t>Puncture scenario:</w:t>
      </w:r>
    </w:p>
    <w:p w14:paraId="75F7C5C0" w14:textId="77777777" w:rsidR="00740FF6" w:rsidRDefault="00740FF6" w:rsidP="006E2336">
      <w:pPr>
        <w:pStyle w:val="ListParagraph"/>
        <w:numPr>
          <w:ilvl w:val="2"/>
          <w:numId w:val="35"/>
        </w:numPr>
        <w:spacing w:before="100" w:beforeAutospacing="1" w:after="100" w:afterAutospacing="1"/>
      </w:pPr>
      <w:r>
        <w:t>Economic Loss cost between minimum of $4.80 and maximum of $5.07 Millions of dollars</w:t>
      </w:r>
    </w:p>
    <w:p w14:paraId="3D6A5F6B" w14:textId="77777777" w:rsidR="00740FF6" w:rsidRDefault="00740FF6" w:rsidP="006E2336">
      <w:pPr>
        <w:pStyle w:val="ListParagraph"/>
        <w:numPr>
          <w:ilvl w:val="2"/>
          <w:numId w:val="35"/>
        </w:numPr>
        <w:spacing w:before="100" w:beforeAutospacing="1" w:after="100" w:afterAutospacing="1"/>
      </w:pPr>
      <w:r>
        <w:t>No. of intersections with structures is 28.0, with minimum of $4,518,000.00 and maximum of $4,787,868.00 in cost of structures impacted</w:t>
      </w:r>
    </w:p>
    <w:p w14:paraId="34DB71B3" w14:textId="77777777" w:rsidR="00740FF6" w:rsidRDefault="00740FF6" w:rsidP="006E2336">
      <w:pPr>
        <w:pStyle w:val="ListParagraph"/>
        <w:numPr>
          <w:ilvl w:val="2"/>
          <w:numId w:val="35"/>
        </w:numPr>
        <w:spacing w:before="100" w:beforeAutospacing="1" w:after="100" w:afterAutospacing="1"/>
      </w:pPr>
      <w:r>
        <w:t>Damage radius distributed between minimum of 27.43 and maximum of 27.43 meters.</w:t>
      </w:r>
    </w:p>
    <w:p w14:paraId="61A5B418" w14:textId="77777777" w:rsidR="00740FF6" w:rsidRDefault="00740FF6" w:rsidP="006E2336">
      <w:pPr>
        <w:pStyle w:val="ListParagraph"/>
        <w:numPr>
          <w:ilvl w:val="2"/>
          <w:numId w:val="35"/>
        </w:numPr>
        <w:spacing w:before="100" w:beforeAutospacing="1" w:after="100" w:afterAutospacing="1"/>
      </w:pPr>
      <w:r>
        <w:t>Product Loss costs between minimum of $74,021.64 and maximum of $74,680.58</w:t>
      </w:r>
    </w:p>
    <w:p w14:paraId="2CFAF548"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32A08899"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53A52D52" w14:textId="77777777" w:rsidR="00740FF6" w:rsidRDefault="00740FF6" w:rsidP="006E2336">
      <w:pPr>
        <w:pStyle w:val="ListParagraph"/>
        <w:numPr>
          <w:ilvl w:val="1"/>
          <w:numId w:val="35"/>
        </w:numPr>
        <w:spacing w:before="100" w:beforeAutospacing="1" w:after="100" w:afterAutospacing="1"/>
      </w:pPr>
      <w:r>
        <w:t>Product type is LVP Products."</w:t>
      </w:r>
    </w:p>
    <w:p w14:paraId="02C89788" w14:textId="77777777" w:rsidR="00740FF6" w:rsidRDefault="00740FF6" w:rsidP="006E2336">
      <w:pPr>
        <w:pStyle w:val="ListParagraph"/>
        <w:numPr>
          <w:ilvl w:val="0"/>
          <w:numId w:val="35"/>
        </w:numPr>
        <w:spacing w:before="100" w:beforeAutospacing="1" w:after="100" w:afterAutospacing="1"/>
      </w:pPr>
      <w:r>
        <w:t>"16 EST to Enbridge 7-5-53-23W4 to 2-5-53-23W4</w:t>
      </w:r>
    </w:p>
    <w:p w14:paraId="6469EFBB" w14:textId="77777777" w:rsidR="00740FF6" w:rsidRDefault="00740FF6" w:rsidP="006E2336">
      <w:pPr>
        <w:pStyle w:val="ListParagraph"/>
        <w:numPr>
          <w:ilvl w:val="1"/>
          <w:numId w:val="35"/>
        </w:numPr>
        <w:spacing w:before="100" w:beforeAutospacing="1" w:after="100" w:afterAutospacing="1"/>
      </w:pPr>
      <w:r>
        <w:t>Total Cumulative Length (m):</w:t>
      </w:r>
      <w:r>
        <w:tab/>
        <w:t>482.65</w:t>
      </w:r>
    </w:p>
    <w:p w14:paraId="4F1EC309" w14:textId="77777777" w:rsidR="00740FF6" w:rsidRDefault="00740FF6" w:rsidP="006E2336">
      <w:pPr>
        <w:pStyle w:val="ListParagraph"/>
        <w:numPr>
          <w:ilvl w:val="2"/>
          <w:numId w:val="35"/>
        </w:numPr>
        <w:spacing w:before="100" w:beforeAutospacing="1" w:after="100" w:afterAutospacing="1"/>
      </w:pPr>
      <w:r>
        <w:t>EC Method 1 :</w:t>
      </w:r>
      <w:r>
        <w:tab/>
        <w:t>482.65</w:t>
      </w:r>
    </w:p>
    <w:p w14:paraId="6A2D028A" w14:textId="77777777" w:rsidR="00740FF6" w:rsidRDefault="00740FF6" w:rsidP="006E2336">
      <w:pPr>
        <w:pStyle w:val="ListParagraph"/>
        <w:numPr>
          <w:ilvl w:val="1"/>
          <w:numId w:val="35"/>
        </w:numPr>
        <w:spacing w:before="100" w:beforeAutospacing="1" w:after="100" w:afterAutospacing="1"/>
      </w:pPr>
      <w:r>
        <w:t>Likelihood of failure distributed between minimum of 9.901e-01 and maximum of 9.901e-01.</w:t>
      </w:r>
    </w:p>
    <w:p w14:paraId="5BC752E7" w14:textId="77777777" w:rsidR="00740FF6" w:rsidRDefault="00740FF6" w:rsidP="006E2336">
      <w:pPr>
        <w:pStyle w:val="ListParagraph"/>
        <w:numPr>
          <w:ilvl w:val="1"/>
          <w:numId w:val="35"/>
        </w:numPr>
        <w:spacing w:before="100" w:beforeAutospacing="1" w:after="100" w:afterAutospacing="1"/>
      </w:pPr>
      <w:r>
        <w:t>Consequence of failure distributed between minimum of $4.81 and maximum of $4.82 Millions of dollars</w:t>
      </w:r>
    </w:p>
    <w:p w14:paraId="08C461E8" w14:textId="77777777" w:rsidR="00740FF6" w:rsidRDefault="00740FF6" w:rsidP="006E2336">
      <w:pPr>
        <w:pStyle w:val="ListParagraph"/>
        <w:numPr>
          <w:ilvl w:val="1"/>
          <w:numId w:val="35"/>
        </w:numPr>
        <w:spacing w:before="100" w:beforeAutospacing="1" w:after="100" w:afterAutospacing="1"/>
      </w:pPr>
      <w:r>
        <w:t>Leak scenario:</w:t>
      </w:r>
    </w:p>
    <w:p w14:paraId="70ECA9AA" w14:textId="77777777" w:rsidR="00740FF6" w:rsidRDefault="00740FF6" w:rsidP="006E2336">
      <w:pPr>
        <w:pStyle w:val="ListParagraph"/>
        <w:numPr>
          <w:ilvl w:val="2"/>
          <w:numId w:val="35"/>
        </w:numPr>
        <w:spacing w:before="100" w:beforeAutospacing="1" w:after="100" w:afterAutospacing="1"/>
      </w:pPr>
      <w:r>
        <w:t>Economic Loss cost between minimum of $3.70 and maximum of $3.70 Millions of dollars</w:t>
      </w:r>
    </w:p>
    <w:p w14:paraId="4235DB4A" w14:textId="77777777" w:rsidR="00740FF6" w:rsidRDefault="00740FF6" w:rsidP="006E2336">
      <w:pPr>
        <w:pStyle w:val="ListParagraph"/>
        <w:numPr>
          <w:ilvl w:val="2"/>
          <w:numId w:val="35"/>
        </w:numPr>
        <w:spacing w:before="100" w:beforeAutospacing="1" w:after="100" w:afterAutospacing="1"/>
      </w:pPr>
      <w:r>
        <w:t>No. of intersections with structures is 16.0, with minimum of $2,688,250.00 and maximum of $2,688,250.00 in cost of structures impacted.</w:t>
      </w:r>
    </w:p>
    <w:p w14:paraId="272A7B87" w14:textId="77777777" w:rsidR="00740FF6" w:rsidRDefault="00740FF6" w:rsidP="006E2336">
      <w:pPr>
        <w:pStyle w:val="ListParagraph"/>
        <w:numPr>
          <w:ilvl w:val="2"/>
          <w:numId w:val="35"/>
        </w:numPr>
        <w:spacing w:before="100" w:beforeAutospacing="1" w:after="100" w:afterAutospacing="1"/>
      </w:pPr>
      <w:r>
        <w:t>Damage radius distributed between minimum of 1.55 and maximum of 1.55 meters.</w:t>
      </w:r>
    </w:p>
    <w:p w14:paraId="23D1B520"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$24,391.31 and maximum of $24,391.31</w:t>
      </w:r>
    </w:p>
    <w:p w14:paraId="3F1E4040" w14:textId="77777777" w:rsidR="00740FF6" w:rsidRDefault="00740FF6" w:rsidP="006E2336">
      <w:pPr>
        <w:pStyle w:val="ListParagraph"/>
        <w:numPr>
          <w:ilvl w:val="1"/>
          <w:numId w:val="35"/>
        </w:numPr>
        <w:spacing w:before="100" w:beforeAutospacing="1" w:after="100" w:afterAutospacing="1"/>
      </w:pPr>
      <w:r>
        <w:t>Rupture scenario:</w:t>
      </w:r>
    </w:p>
    <w:p w14:paraId="0693B6DD" w14:textId="77777777" w:rsidR="00740FF6" w:rsidRDefault="00740FF6" w:rsidP="006E2336">
      <w:pPr>
        <w:pStyle w:val="ListParagraph"/>
        <w:numPr>
          <w:ilvl w:val="2"/>
          <w:numId w:val="35"/>
        </w:numPr>
        <w:spacing w:before="100" w:beforeAutospacing="1" w:after="100" w:afterAutospacing="1"/>
      </w:pPr>
      <w:r>
        <w:t>Economic Loss cost between minimum of $44.01 and maximum of $44.25 Millions of dollars</w:t>
      </w:r>
    </w:p>
    <w:p w14:paraId="6BDAE711"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$2,738,250.00 and maximum of $2,982,075.00 in cost of structures impacted</w:t>
      </w:r>
    </w:p>
    <w:p w14:paraId="47DF6C83" w14:textId="77777777" w:rsidR="00740FF6" w:rsidRDefault="00740FF6" w:rsidP="006E2336">
      <w:pPr>
        <w:pStyle w:val="ListParagraph"/>
        <w:numPr>
          <w:ilvl w:val="2"/>
          <w:numId w:val="35"/>
        </w:numPr>
        <w:spacing w:before="100" w:beforeAutospacing="1" w:after="100" w:afterAutospacing="1"/>
      </w:pPr>
      <w:r>
        <w:t>Damage radius distributed between minimum of 102.07 and maximum of 102.07 meters.</w:t>
      </w:r>
    </w:p>
    <w:p w14:paraId="6152C8CF" w14:textId="77777777" w:rsidR="00740FF6" w:rsidRDefault="00740FF6" w:rsidP="006E2336">
      <w:pPr>
        <w:pStyle w:val="ListParagraph"/>
        <w:numPr>
          <w:ilvl w:val="2"/>
          <w:numId w:val="35"/>
        </w:numPr>
        <w:spacing w:before="100" w:beforeAutospacing="1" w:after="100" w:afterAutospacing="1"/>
      </w:pPr>
      <w:r>
        <w:t>Product Loss costs between minimum of $40,284,920.79 and maximum of $40,284,920.79</w:t>
      </w:r>
    </w:p>
    <w:p w14:paraId="3FEEAAA1" w14:textId="77777777" w:rsidR="00740FF6" w:rsidRDefault="00740FF6" w:rsidP="006E2336">
      <w:pPr>
        <w:pStyle w:val="ListParagraph"/>
        <w:numPr>
          <w:ilvl w:val="1"/>
          <w:numId w:val="35"/>
        </w:numPr>
        <w:spacing w:before="100" w:beforeAutospacing="1" w:after="100" w:afterAutospacing="1"/>
      </w:pPr>
      <w:r>
        <w:t>Puncture scenario:</w:t>
      </w:r>
    </w:p>
    <w:p w14:paraId="4214BEE0" w14:textId="77777777" w:rsidR="00740FF6" w:rsidRDefault="00740FF6" w:rsidP="006E2336">
      <w:pPr>
        <w:pStyle w:val="ListParagraph"/>
        <w:numPr>
          <w:ilvl w:val="2"/>
          <w:numId w:val="35"/>
        </w:numPr>
        <w:spacing w:before="100" w:beforeAutospacing="1" w:after="100" w:afterAutospacing="1"/>
      </w:pPr>
      <w:r>
        <w:t>Economic Loss cost between minimum of $4.48 and maximum of $4.50 Millions of dollars</w:t>
      </w:r>
    </w:p>
    <w:p w14:paraId="30EB6FCB" w14:textId="77777777" w:rsidR="00740FF6" w:rsidRDefault="00740FF6" w:rsidP="006E2336">
      <w:pPr>
        <w:pStyle w:val="ListParagraph"/>
        <w:numPr>
          <w:ilvl w:val="2"/>
          <w:numId w:val="35"/>
        </w:numPr>
        <w:spacing w:before="100" w:beforeAutospacing="1" w:after="100" w:afterAutospacing="1"/>
      </w:pPr>
      <w:r>
        <w:t>No. of intersections with structures is 16.0, with minimum of $2,688,250.00 and maximum of $2,713,250.00 in cost of structures impacted</w:t>
      </w:r>
    </w:p>
    <w:p w14:paraId="532C7F1C" w14:textId="77777777" w:rsidR="00740FF6" w:rsidRDefault="00740FF6" w:rsidP="006E2336">
      <w:pPr>
        <w:pStyle w:val="ListParagraph"/>
        <w:numPr>
          <w:ilvl w:val="2"/>
          <w:numId w:val="35"/>
        </w:numPr>
        <w:spacing w:before="100" w:beforeAutospacing="1" w:after="100" w:afterAutospacing="1"/>
      </w:pPr>
      <w:r>
        <w:t>Damage radius distributed between minimum of 8.9 and maximum of 8.9 meters.</w:t>
      </w:r>
    </w:p>
    <w:p w14:paraId="6D153022" w14:textId="77777777" w:rsidR="00740FF6" w:rsidRDefault="00740FF6" w:rsidP="006E2336">
      <w:pPr>
        <w:pStyle w:val="ListParagraph"/>
        <w:numPr>
          <w:ilvl w:val="2"/>
          <w:numId w:val="35"/>
        </w:numPr>
        <w:spacing w:before="100" w:beforeAutospacing="1" w:after="100" w:afterAutospacing="1"/>
      </w:pPr>
      <w:r>
        <w:t>Product Loss costs between minimum of $801,443.03 and maximum of $801,443.03</w:t>
      </w:r>
    </w:p>
    <w:p w14:paraId="60E475D2" w14:textId="77777777" w:rsidR="00740FF6" w:rsidRDefault="00740FF6" w:rsidP="006E2336">
      <w:pPr>
        <w:pStyle w:val="ListParagraph"/>
        <w:numPr>
          <w:ilvl w:val="1"/>
          <w:numId w:val="35"/>
        </w:numPr>
        <w:spacing w:before="100" w:beforeAutospacing="1" w:after="100" w:afterAutospacing="1"/>
      </w:pPr>
      <w:r>
        <w:t>Repair costs between minimum of $187,000.00 and maximum of $187,000.00.</w:t>
      </w:r>
    </w:p>
    <w:p w14:paraId="3788E1AA"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19461193" w14:textId="77777777" w:rsidR="00740FF6" w:rsidRDefault="00740FF6" w:rsidP="006E2336">
      <w:pPr>
        <w:pStyle w:val="ListParagraph"/>
        <w:numPr>
          <w:ilvl w:val="1"/>
          <w:numId w:val="35"/>
        </w:numPr>
        <w:spacing w:before="100" w:beforeAutospacing="1" w:after="100" w:afterAutospacing="1"/>
      </w:pPr>
      <w:r>
        <w:t>Product type is HVP Product."</w:t>
      </w:r>
    </w:p>
    <w:p w14:paraId="301CED93" w14:textId="77777777" w:rsidR="00740FF6" w:rsidRDefault="00740FF6" w:rsidP="006E2336">
      <w:pPr>
        <w:pStyle w:val="ListParagraph"/>
        <w:numPr>
          <w:ilvl w:val="0"/>
          <w:numId w:val="35"/>
        </w:numPr>
        <w:spacing w:before="100" w:beforeAutospacing="1" w:after="100" w:afterAutospacing="1"/>
      </w:pPr>
      <w:r>
        <w:t>"BRETON TO EDMONTON NPS 8</w:t>
      </w:r>
    </w:p>
    <w:p w14:paraId="60D2EA94" w14:textId="77777777" w:rsidR="00740FF6" w:rsidRDefault="00740FF6" w:rsidP="006E2336">
      <w:pPr>
        <w:pStyle w:val="ListParagraph"/>
        <w:numPr>
          <w:ilvl w:val="1"/>
          <w:numId w:val="35"/>
        </w:numPr>
        <w:spacing w:before="100" w:beforeAutospacing="1" w:after="100" w:afterAutospacing="1"/>
      </w:pPr>
      <w:r>
        <w:t>Total Cumulative Length (m):</w:t>
      </w:r>
      <w:r>
        <w:tab/>
        <w:t>479.86</w:t>
      </w:r>
    </w:p>
    <w:p w14:paraId="167E293A" w14:textId="77777777" w:rsidR="00740FF6" w:rsidRDefault="00740FF6" w:rsidP="006E2336">
      <w:pPr>
        <w:pStyle w:val="ListParagraph"/>
        <w:numPr>
          <w:ilvl w:val="2"/>
          <w:numId w:val="35"/>
        </w:numPr>
        <w:spacing w:before="100" w:beforeAutospacing="1" w:after="100" w:afterAutospacing="1"/>
      </w:pPr>
      <w:r>
        <w:t>MD Method 2 :</w:t>
      </w:r>
      <w:r>
        <w:tab/>
        <w:t>479.86</w:t>
      </w:r>
    </w:p>
    <w:p w14:paraId="01005A69" w14:textId="77777777" w:rsidR="00740FF6" w:rsidRDefault="00740FF6" w:rsidP="006E2336">
      <w:pPr>
        <w:pStyle w:val="ListParagraph"/>
        <w:numPr>
          <w:ilvl w:val="1"/>
          <w:numId w:val="35"/>
        </w:numPr>
        <w:spacing w:before="100" w:beforeAutospacing="1" w:after="100" w:afterAutospacing="1"/>
      </w:pPr>
      <w:r>
        <w:t>Likelihood of failure distributed between minimum of 1.390e-01 and maximum of 9.419e-01.</w:t>
      </w:r>
    </w:p>
    <w:p w14:paraId="05991470"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$22.27 Millions of dollars</w:t>
      </w:r>
    </w:p>
    <w:p w14:paraId="5CB1B932" w14:textId="77777777" w:rsidR="00740FF6" w:rsidRDefault="00740FF6" w:rsidP="006E2336">
      <w:pPr>
        <w:pStyle w:val="ListParagraph"/>
        <w:numPr>
          <w:ilvl w:val="1"/>
          <w:numId w:val="35"/>
        </w:numPr>
        <w:spacing w:before="100" w:beforeAutospacing="1" w:after="100" w:afterAutospacing="1"/>
      </w:pPr>
      <w:r>
        <w:t>Leak scenario:</w:t>
      </w:r>
    </w:p>
    <w:p w14:paraId="291A9475" w14:textId="77777777" w:rsidR="00740FF6" w:rsidRDefault="00740FF6" w:rsidP="006E2336">
      <w:pPr>
        <w:pStyle w:val="ListParagraph"/>
        <w:numPr>
          <w:ilvl w:val="2"/>
          <w:numId w:val="35"/>
        </w:numPr>
        <w:spacing w:before="100" w:beforeAutospacing="1" w:after="100" w:afterAutospacing="1"/>
      </w:pPr>
      <w:r>
        <w:t>Economic Loss cost between minimum of $0.22 and maximum of $2.94 Millions of dollars</w:t>
      </w:r>
    </w:p>
    <w:p w14:paraId="7BBE0632" w14:textId="77777777" w:rsidR="00740FF6" w:rsidRDefault="00740FF6" w:rsidP="006E2336">
      <w:pPr>
        <w:pStyle w:val="ListParagraph"/>
        <w:numPr>
          <w:ilvl w:val="2"/>
          <w:numId w:val="35"/>
        </w:numPr>
        <w:spacing w:before="100" w:beforeAutospacing="1" w:after="100" w:afterAutospacing="1"/>
      </w:pPr>
      <w:r>
        <w:t>No. of intersections with structures is 117.0, with minimum of $25,000.00 and maximum of $2,688,250.00 in cost of structures impacted.</w:t>
      </w:r>
    </w:p>
    <w:p w14:paraId="4400A71F" w14:textId="77777777" w:rsidR="00740FF6" w:rsidRDefault="00740FF6" w:rsidP="006E2336">
      <w:pPr>
        <w:pStyle w:val="ListParagraph"/>
        <w:numPr>
          <w:ilvl w:val="2"/>
          <w:numId w:val="35"/>
        </w:numPr>
        <w:spacing w:before="100" w:beforeAutospacing="1" w:after="100" w:afterAutospacing="1"/>
      </w:pPr>
      <w:r>
        <w:t>Damage radius distributed between minimum of 6.61 and maximum of 7.14 meters.</w:t>
      </w:r>
    </w:p>
    <w:p w14:paraId="68182CF2" w14:textId="77777777" w:rsidR="00740FF6" w:rsidRDefault="00740FF6" w:rsidP="006E2336">
      <w:pPr>
        <w:pStyle w:val="ListParagraph"/>
        <w:numPr>
          <w:ilvl w:val="2"/>
          <w:numId w:val="35"/>
        </w:numPr>
        <w:spacing w:before="100" w:beforeAutospacing="1" w:after="100" w:afterAutospacing="1"/>
      </w:pPr>
      <w:r>
        <w:t>Product Loss costs between minimum of $1,843.89 and maximum of $2,927.55</w:t>
      </w:r>
    </w:p>
    <w:p w14:paraId="02813435" w14:textId="77777777" w:rsidR="00740FF6" w:rsidRDefault="00740FF6" w:rsidP="006E2336">
      <w:pPr>
        <w:pStyle w:val="ListParagraph"/>
        <w:numPr>
          <w:ilvl w:val="1"/>
          <w:numId w:val="35"/>
        </w:numPr>
        <w:spacing w:before="100" w:beforeAutospacing="1" w:after="100" w:afterAutospacing="1"/>
      </w:pPr>
      <w:r>
        <w:t>Rupture scenario:</w:t>
      </w:r>
    </w:p>
    <w:p w14:paraId="31BC8522" w14:textId="77777777" w:rsidR="00740FF6" w:rsidRDefault="00740FF6" w:rsidP="006E2336">
      <w:pPr>
        <w:pStyle w:val="ListParagraph"/>
        <w:numPr>
          <w:ilvl w:val="2"/>
          <w:numId w:val="35"/>
        </w:numPr>
        <w:spacing w:before="100" w:beforeAutospacing="1" w:after="100" w:afterAutospacing="1"/>
      </w:pPr>
      <w:r>
        <w:t>Economic Loss cost between minimum of $0.23 and maximum of $131.68 Millions of dollars</w:t>
      </w:r>
    </w:p>
    <w:p w14:paraId="284C45D1" w14:textId="77777777" w:rsidR="00740FF6" w:rsidRDefault="00740FF6" w:rsidP="006E2336">
      <w:pPr>
        <w:pStyle w:val="ListParagraph"/>
        <w:numPr>
          <w:ilvl w:val="2"/>
          <w:numId w:val="35"/>
        </w:numPr>
        <w:spacing w:before="100" w:beforeAutospacing="1" w:after="100" w:afterAutospacing="1"/>
      </w:pPr>
      <w:r>
        <w:t>No. of intersections with structures is 236.0, with minimum of $2,713,250.00 and maximum of $131,409,566.00 in cost of structures impacted</w:t>
      </w:r>
    </w:p>
    <w:p w14:paraId="111F32F4" w14:textId="77777777" w:rsidR="00740FF6" w:rsidRDefault="00740FF6" w:rsidP="006E2336">
      <w:pPr>
        <w:pStyle w:val="ListParagraph"/>
        <w:numPr>
          <w:ilvl w:val="2"/>
          <w:numId w:val="35"/>
        </w:numPr>
        <w:spacing w:before="100" w:beforeAutospacing="1" w:after="100" w:afterAutospacing="1"/>
      </w:pPr>
      <w:r>
        <w:t>Damage radius distributed between minimum of 75.57 and maximum of 80.9 meters.</w:t>
      </w:r>
    </w:p>
    <w:p w14:paraId="74F26DD0" w14:textId="77777777" w:rsidR="00740FF6" w:rsidRDefault="00740FF6" w:rsidP="006E2336">
      <w:pPr>
        <w:pStyle w:val="ListParagraph"/>
        <w:numPr>
          <w:ilvl w:val="2"/>
          <w:numId w:val="35"/>
        </w:numPr>
        <w:spacing w:before="100" w:beforeAutospacing="1" w:after="100" w:afterAutospacing="1"/>
      </w:pPr>
      <w:r>
        <w:t>Product Loss costs between minimum of $18,698.44 and maximum of $76,913.58</w:t>
      </w:r>
    </w:p>
    <w:p w14:paraId="136BC717" w14:textId="77777777" w:rsidR="00740FF6" w:rsidRDefault="00740FF6" w:rsidP="006E2336">
      <w:pPr>
        <w:pStyle w:val="ListParagraph"/>
        <w:numPr>
          <w:ilvl w:val="1"/>
          <w:numId w:val="35"/>
        </w:numPr>
        <w:spacing w:before="100" w:beforeAutospacing="1" w:after="100" w:afterAutospacing="1"/>
      </w:pPr>
      <w:r>
        <w:t>Puncture scenario:</w:t>
      </w:r>
    </w:p>
    <w:p w14:paraId="28C18104"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$0.29 and maximum of $50.32 Millions of dollars</w:t>
      </w:r>
    </w:p>
    <w:p w14:paraId="227F511E" w14:textId="77777777" w:rsidR="00740FF6" w:rsidRDefault="00740FF6" w:rsidP="006E2336">
      <w:pPr>
        <w:pStyle w:val="ListParagraph"/>
        <w:numPr>
          <w:ilvl w:val="2"/>
          <w:numId w:val="35"/>
        </w:numPr>
        <w:spacing w:before="100" w:beforeAutospacing="1" w:after="100" w:afterAutospacing="1"/>
      </w:pPr>
      <w:r>
        <w:t>No. of intersections with structures is 355.0, with minimum of $25,000.00 and maximum of $50,007,444.00 in cost of structures impacted</w:t>
      </w:r>
    </w:p>
    <w:p w14:paraId="0957BD80" w14:textId="77777777" w:rsidR="00740FF6" w:rsidRDefault="00740FF6" w:rsidP="006E2336">
      <w:pPr>
        <w:pStyle w:val="ListParagraph"/>
        <w:numPr>
          <w:ilvl w:val="2"/>
          <w:numId w:val="35"/>
        </w:numPr>
        <w:spacing w:before="100" w:beforeAutospacing="1" w:after="100" w:afterAutospacing="1"/>
      </w:pPr>
      <w:r>
        <w:t>Damage radius distributed between minimum of 26.56 and maximum of 28.43 meters.</w:t>
      </w:r>
    </w:p>
    <w:p w14:paraId="060D8390" w14:textId="77777777" w:rsidR="00740FF6" w:rsidRDefault="00740FF6" w:rsidP="006E2336">
      <w:pPr>
        <w:pStyle w:val="ListParagraph"/>
        <w:numPr>
          <w:ilvl w:val="2"/>
          <w:numId w:val="35"/>
        </w:numPr>
        <w:spacing w:before="100" w:beforeAutospacing="1" w:after="100" w:afterAutospacing="1"/>
      </w:pPr>
      <w:r>
        <w:t>Product Loss costs between minimum of $60,585.90 and maximum of $96,192.74</w:t>
      </w:r>
    </w:p>
    <w:p w14:paraId="4F7CD74B" w14:textId="77777777" w:rsidR="00740FF6" w:rsidRDefault="00740FF6" w:rsidP="006E2336">
      <w:pPr>
        <w:pStyle w:val="ListParagraph"/>
        <w:numPr>
          <w:ilvl w:val="1"/>
          <w:numId w:val="35"/>
        </w:numPr>
        <w:spacing w:before="100" w:beforeAutospacing="1" w:after="100" w:afterAutospacing="1"/>
      </w:pPr>
      <w:r>
        <w:t>Repair costs between minimum of $14,500.00 and maximum of $50,000.00.</w:t>
      </w:r>
    </w:p>
    <w:p w14:paraId="035C49FE"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68F3E6A" w14:textId="77777777" w:rsidR="00740FF6" w:rsidRDefault="00740FF6" w:rsidP="006E2336">
      <w:pPr>
        <w:pStyle w:val="ListParagraph"/>
        <w:numPr>
          <w:ilvl w:val="1"/>
          <w:numId w:val="35"/>
        </w:numPr>
        <w:spacing w:before="100" w:beforeAutospacing="1" w:after="100" w:afterAutospacing="1"/>
      </w:pPr>
      <w:r>
        <w:t>Product type is Condensate."</w:t>
      </w:r>
    </w:p>
    <w:p w14:paraId="405A1145" w14:textId="77777777" w:rsidR="00740FF6" w:rsidRDefault="00740FF6" w:rsidP="006E2336">
      <w:pPr>
        <w:pStyle w:val="ListParagraph"/>
        <w:numPr>
          <w:ilvl w:val="0"/>
          <w:numId w:val="35"/>
        </w:numPr>
        <w:spacing w:before="100" w:beforeAutospacing="1" w:after="100" w:afterAutospacing="1"/>
      </w:pPr>
      <w:r>
        <w:t xml:space="preserve">"NPS4 Harmattan to </w:t>
      </w:r>
      <w:proofErr w:type="spellStart"/>
      <w:r>
        <w:t>Sundre</w:t>
      </w:r>
      <w:proofErr w:type="spellEnd"/>
      <w:r>
        <w:t xml:space="preserve"> </w:t>
      </w:r>
      <w:proofErr w:type="gramStart"/>
      <w:r>
        <w:t>From</w:t>
      </w:r>
      <w:proofErr w:type="gramEnd"/>
      <w:r>
        <w:t xml:space="preserve"> 1-34-31-4W5 To 16-8-34-5W5</w:t>
      </w:r>
    </w:p>
    <w:p w14:paraId="5A5556B6" w14:textId="77777777" w:rsidR="00740FF6" w:rsidRDefault="00740FF6" w:rsidP="006E2336">
      <w:pPr>
        <w:pStyle w:val="ListParagraph"/>
        <w:numPr>
          <w:ilvl w:val="1"/>
          <w:numId w:val="35"/>
        </w:numPr>
        <w:spacing w:before="100" w:beforeAutospacing="1" w:after="100" w:afterAutospacing="1"/>
      </w:pPr>
      <w:r>
        <w:t>Total Cumulative Length (m):</w:t>
      </w:r>
      <w:r>
        <w:tab/>
        <w:t>419.74</w:t>
      </w:r>
    </w:p>
    <w:p w14:paraId="16EC6B5F" w14:textId="77777777" w:rsidR="00740FF6" w:rsidRDefault="00740FF6" w:rsidP="006E2336">
      <w:pPr>
        <w:pStyle w:val="ListParagraph"/>
        <w:numPr>
          <w:ilvl w:val="2"/>
          <w:numId w:val="35"/>
        </w:numPr>
        <w:spacing w:before="100" w:beforeAutospacing="1" w:after="100" w:afterAutospacing="1"/>
      </w:pPr>
      <w:r>
        <w:t>TPD :</w:t>
      </w:r>
      <w:r>
        <w:tab/>
        <w:t>419.74</w:t>
      </w:r>
    </w:p>
    <w:p w14:paraId="06DFDA88" w14:textId="77777777" w:rsidR="00740FF6" w:rsidRDefault="00740FF6" w:rsidP="006E2336">
      <w:pPr>
        <w:pStyle w:val="ListParagraph"/>
        <w:numPr>
          <w:ilvl w:val="1"/>
          <w:numId w:val="35"/>
        </w:numPr>
        <w:spacing w:before="100" w:beforeAutospacing="1" w:after="100" w:afterAutospacing="1"/>
      </w:pPr>
      <w:r>
        <w:t>Likelihood of failure distributed between minimum of 1.021e-02 and maximum of 1.061e-02.</w:t>
      </w:r>
    </w:p>
    <w:p w14:paraId="54CF3DAA" w14:textId="77777777" w:rsidR="00740FF6" w:rsidRDefault="00740FF6" w:rsidP="006E2336">
      <w:pPr>
        <w:pStyle w:val="ListParagraph"/>
        <w:numPr>
          <w:ilvl w:val="1"/>
          <w:numId w:val="35"/>
        </w:numPr>
        <w:spacing w:before="100" w:beforeAutospacing="1" w:after="100" w:afterAutospacing="1"/>
      </w:pPr>
      <w:r>
        <w:t>Consequence of failure distributed between minimum of $10.31 and maximum of $12.48 Millions of dollars</w:t>
      </w:r>
    </w:p>
    <w:p w14:paraId="2D7D8DAF" w14:textId="77777777" w:rsidR="00740FF6" w:rsidRDefault="00740FF6" w:rsidP="006E2336">
      <w:pPr>
        <w:pStyle w:val="ListParagraph"/>
        <w:numPr>
          <w:ilvl w:val="1"/>
          <w:numId w:val="35"/>
        </w:numPr>
        <w:spacing w:before="100" w:beforeAutospacing="1" w:after="100" w:afterAutospacing="1"/>
      </w:pPr>
      <w:r>
        <w:t>Leak scenario:</w:t>
      </w:r>
    </w:p>
    <w:p w14:paraId="44B12DC5" w14:textId="77777777" w:rsidR="00740FF6" w:rsidRDefault="00740FF6" w:rsidP="006E2336">
      <w:pPr>
        <w:pStyle w:val="ListParagraph"/>
        <w:numPr>
          <w:ilvl w:val="2"/>
          <w:numId w:val="35"/>
        </w:numPr>
        <w:spacing w:before="100" w:beforeAutospacing="1" w:after="100" w:afterAutospacing="1"/>
      </w:pPr>
      <w:r>
        <w:t>Economic Loss cost between minimum of $0.51 and maximum of $0.51 Millions of dollars</w:t>
      </w:r>
    </w:p>
    <w:p w14:paraId="5C35A513" w14:textId="77777777" w:rsidR="00740FF6" w:rsidRDefault="00740FF6" w:rsidP="006E2336">
      <w:pPr>
        <w:pStyle w:val="ListParagraph"/>
        <w:numPr>
          <w:ilvl w:val="2"/>
          <w:numId w:val="35"/>
        </w:numPr>
        <w:spacing w:before="100" w:beforeAutospacing="1" w:after="100" w:afterAutospacing="1"/>
      </w:pPr>
      <w:r>
        <w:t>No. of intersections with structures is 9.0, with minimum of $nan and maximum of $nan in cost of structures impacted.</w:t>
      </w:r>
    </w:p>
    <w:p w14:paraId="110AA0D3" w14:textId="77777777" w:rsidR="00740FF6" w:rsidRDefault="00740FF6" w:rsidP="006E2336">
      <w:pPr>
        <w:pStyle w:val="ListParagraph"/>
        <w:numPr>
          <w:ilvl w:val="2"/>
          <w:numId w:val="35"/>
        </w:numPr>
        <w:spacing w:before="100" w:beforeAutospacing="1" w:after="100" w:afterAutospacing="1"/>
      </w:pPr>
      <w:r>
        <w:t>Damage radius distributed between minimum of 2.63 and maximum of 2.63 meters.</w:t>
      </w:r>
    </w:p>
    <w:p w14:paraId="5FC866BD" w14:textId="77777777" w:rsidR="00740FF6" w:rsidRDefault="00740FF6" w:rsidP="006E2336">
      <w:pPr>
        <w:pStyle w:val="ListParagraph"/>
        <w:numPr>
          <w:ilvl w:val="2"/>
          <w:numId w:val="35"/>
        </w:numPr>
        <w:spacing w:before="100" w:beforeAutospacing="1" w:after="100" w:afterAutospacing="1"/>
      </w:pPr>
      <w:r>
        <w:t>Product Loss costs between minimum of $297,296.59 and maximum of $297,296.59</w:t>
      </w:r>
    </w:p>
    <w:p w14:paraId="261A4152" w14:textId="77777777" w:rsidR="00740FF6" w:rsidRDefault="00740FF6" w:rsidP="006E2336">
      <w:pPr>
        <w:pStyle w:val="ListParagraph"/>
        <w:numPr>
          <w:ilvl w:val="1"/>
          <w:numId w:val="35"/>
        </w:numPr>
        <w:spacing w:before="100" w:beforeAutospacing="1" w:after="100" w:afterAutospacing="1"/>
      </w:pPr>
      <w:r>
        <w:t>Rupture scenario:</w:t>
      </w:r>
    </w:p>
    <w:p w14:paraId="5848A667" w14:textId="77777777" w:rsidR="00740FF6" w:rsidRDefault="00740FF6" w:rsidP="006E2336">
      <w:pPr>
        <w:pStyle w:val="ListParagraph"/>
        <w:numPr>
          <w:ilvl w:val="2"/>
          <w:numId w:val="35"/>
        </w:numPr>
        <w:spacing w:before="100" w:beforeAutospacing="1" w:after="100" w:afterAutospacing="1"/>
      </w:pPr>
      <w:r>
        <w:t>Economic Loss cost between minimum of $39.05 and maximum of $39.32 Millions of dollars</w:t>
      </w:r>
    </w:p>
    <w:p w14:paraId="76249F6C" w14:textId="77777777" w:rsidR="00740FF6" w:rsidRDefault="00740FF6" w:rsidP="006E2336">
      <w:pPr>
        <w:pStyle w:val="ListParagraph"/>
        <w:numPr>
          <w:ilvl w:val="2"/>
          <w:numId w:val="35"/>
        </w:numPr>
        <w:spacing w:before="100" w:beforeAutospacing="1" w:after="100" w:afterAutospacing="1"/>
      </w:pPr>
      <w:r>
        <w:t>No. of intersections with structures is 26.0, with minimum of $269,868.00 and maximum of $269,868.00 in cost of structures impacted</w:t>
      </w:r>
    </w:p>
    <w:p w14:paraId="7604E28D" w14:textId="77777777" w:rsidR="00740FF6" w:rsidRDefault="00740FF6" w:rsidP="006E2336">
      <w:pPr>
        <w:pStyle w:val="ListParagraph"/>
        <w:numPr>
          <w:ilvl w:val="2"/>
          <w:numId w:val="35"/>
        </w:numPr>
        <w:spacing w:before="100" w:beforeAutospacing="1" w:after="100" w:afterAutospacing="1"/>
      </w:pPr>
      <w:r>
        <w:t>Damage radius distributed between minimum of 59.81 and maximum of 59.81 meters.</w:t>
      </w:r>
    </w:p>
    <w:p w14:paraId="34741FDA" w14:textId="77777777" w:rsidR="00740FF6" w:rsidRDefault="00740FF6" w:rsidP="006E2336">
      <w:pPr>
        <w:pStyle w:val="ListParagraph"/>
        <w:numPr>
          <w:ilvl w:val="2"/>
          <w:numId w:val="35"/>
        </w:numPr>
        <w:spacing w:before="100" w:beforeAutospacing="1" w:after="100" w:afterAutospacing="1"/>
      </w:pPr>
      <w:r>
        <w:t>Product Loss costs between minimum of $38,840,282.94 and maximum of $38,840,282.94</w:t>
      </w:r>
    </w:p>
    <w:p w14:paraId="65F6C5EF" w14:textId="77777777" w:rsidR="00740FF6" w:rsidRDefault="00740FF6" w:rsidP="006E2336">
      <w:pPr>
        <w:pStyle w:val="ListParagraph"/>
        <w:numPr>
          <w:ilvl w:val="1"/>
          <w:numId w:val="35"/>
        </w:numPr>
        <w:spacing w:before="100" w:beforeAutospacing="1" w:after="100" w:afterAutospacing="1"/>
      </w:pPr>
      <w:r>
        <w:t>Puncture scenario:</w:t>
      </w:r>
    </w:p>
    <w:p w14:paraId="47145690" w14:textId="77777777" w:rsidR="00740FF6" w:rsidRDefault="00740FF6" w:rsidP="006E2336">
      <w:pPr>
        <w:pStyle w:val="ListParagraph"/>
        <w:numPr>
          <w:ilvl w:val="2"/>
          <w:numId w:val="35"/>
        </w:numPr>
        <w:spacing w:before="100" w:beforeAutospacing="1" w:after="100" w:afterAutospacing="1"/>
      </w:pPr>
      <w:r>
        <w:t>Economic Loss cost between minimum of $9.98 and maximum of $10.25 Millions of dollars</w:t>
      </w:r>
    </w:p>
    <w:p w14:paraId="7249AC00" w14:textId="77777777" w:rsidR="00740FF6" w:rsidRDefault="00740FF6" w:rsidP="006E2336">
      <w:pPr>
        <w:pStyle w:val="ListParagraph"/>
        <w:numPr>
          <w:ilvl w:val="2"/>
          <w:numId w:val="35"/>
        </w:numPr>
        <w:spacing w:before="100" w:beforeAutospacing="1" w:after="100" w:afterAutospacing="1"/>
      </w:pPr>
      <w:r>
        <w:t>No. of intersections with structures is 19.0, with minimum of $269,868.00 and maximum of $269,868.00 in cost of structures impacted</w:t>
      </w:r>
    </w:p>
    <w:p w14:paraId="0F58661A" w14:textId="77777777" w:rsidR="00740FF6" w:rsidRDefault="00740FF6" w:rsidP="006E2336">
      <w:pPr>
        <w:pStyle w:val="ListParagraph"/>
        <w:numPr>
          <w:ilvl w:val="2"/>
          <w:numId w:val="35"/>
        </w:numPr>
        <w:spacing w:before="100" w:beforeAutospacing="1" w:after="100" w:afterAutospacing="1"/>
      </w:pPr>
      <w:r>
        <w:t>Damage radius distributed between minimum of 36.39 and maximum of 36.39 meters.</w:t>
      </w:r>
    </w:p>
    <w:p w14:paraId="4D51AEB7" w14:textId="77777777" w:rsidR="00740FF6" w:rsidRDefault="00740FF6" w:rsidP="006E2336">
      <w:pPr>
        <w:pStyle w:val="ListParagraph"/>
        <w:numPr>
          <w:ilvl w:val="2"/>
          <w:numId w:val="35"/>
        </w:numPr>
        <w:spacing w:before="100" w:beforeAutospacing="1" w:after="100" w:afterAutospacing="1"/>
      </w:pPr>
      <w:r>
        <w:t>Product Loss costs between minimum of $9,768,490.70 and maximum of $9,768,490.70</w:t>
      </w:r>
    </w:p>
    <w:p w14:paraId="51A86FF5"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45DBDCCD"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1EB2734D" w14:textId="77777777" w:rsidR="00740FF6" w:rsidRDefault="00740FF6" w:rsidP="006E2336">
      <w:pPr>
        <w:pStyle w:val="ListParagraph"/>
        <w:numPr>
          <w:ilvl w:val="1"/>
          <w:numId w:val="35"/>
        </w:numPr>
        <w:spacing w:before="100" w:beforeAutospacing="1" w:after="100" w:afterAutospacing="1"/>
      </w:pPr>
      <w:r>
        <w:t>Product type is Butane."</w:t>
      </w:r>
    </w:p>
    <w:p w14:paraId="3EFE07BF" w14:textId="77777777" w:rsidR="00740FF6" w:rsidRDefault="00740FF6" w:rsidP="006E2336">
      <w:pPr>
        <w:pStyle w:val="ListParagraph"/>
        <w:numPr>
          <w:ilvl w:val="0"/>
          <w:numId w:val="35"/>
        </w:numPr>
        <w:spacing w:before="100" w:beforeAutospacing="1" w:after="100" w:afterAutospacing="1"/>
      </w:pPr>
      <w:r>
        <w:t>"RAINBOW LAKE TO CADOTTE NPS 20</w:t>
      </w:r>
    </w:p>
    <w:p w14:paraId="327BFBC3" w14:textId="77777777" w:rsidR="00740FF6" w:rsidRDefault="00740FF6" w:rsidP="006E2336">
      <w:pPr>
        <w:pStyle w:val="ListParagraph"/>
        <w:numPr>
          <w:ilvl w:val="1"/>
          <w:numId w:val="35"/>
        </w:numPr>
        <w:spacing w:before="100" w:beforeAutospacing="1" w:after="100" w:afterAutospacing="1"/>
      </w:pPr>
      <w:r>
        <w:lastRenderedPageBreak/>
        <w:t>Total Cumulative Length (m):</w:t>
      </w:r>
      <w:r>
        <w:tab/>
        <w:t>406.83</w:t>
      </w:r>
    </w:p>
    <w:p w14:paraId="5976255B" w14:textId="77777777" w:rsidR="00740FF6" w:rsidRDefault="00740FF6" w:rsidP="006E2336">
      <w:pPr>
        <w:pStyle w:val="ListParagraph"/>
        <w:numPr>
          <w:ilvl w:val="2"/>
          <w:numId w:val="35"/>
        </w:numPr>
        <w:spacing w:before="100" w:beforeAutospacing="1" w:after="100" w:afterAutospacing="1"/>
      </w:pPr>
      <w:r>
        <w:t>SCC Method 2 :</w:t>
      </w:r>
      <w:r>
        <w:tab/>
        <w:t>209.97</w:t>
      </w:r>
    </w:p>
    <w:p w14:paraId="2483F2C5" w14:textId="77777777" w:rsidR="00740FF6" w:rsidRDefault="00740FF6" w:rsidP="006E2336">
      <w:pPr>
        <w:pStyle w:val="ListParagraph"/>
        <w:numPr>
          <w:ilvl w:val="2"/>
          <w:numId w:val="35"/>
        </w:numPr>
        <w:spacing w:before="100" w:beforeAutospacing="1" w:after="100" w:afterAutospacing="1"/>
      </w:pPr>
      <w:r>
        <w:t>MD Method 2 :</w:t>
      </w:r>
      <w:r>
        <w:tab/>
        <w:t>179.98</w:t>
      </w:r>
    </w:p>
    <w:p w14:paraId="750539D1" w14:textId="77777777" w:rsidR="00740FF6" w:rsidRDefault="00740FF6" w:rsidP="006E2336">
      <w:pPr>
        <w:pStyle w:val="ListParagraph"/>
        <w:numPr>
          <w:ilvl w:val="2"/>
          <w:numId w:val="35"/>
        </w:numPr>
        <w:spacing w:before="100" w:beforeAutospacing="1" w:after="100" w:afterAutospacing="1"/>
      </w:pPr>
      <w:r>
        <w:t>CT :</w:t>
      </w:r>
      <w:r>
        <w:tab/>
        <w:t>16.87</w:t>
      </w:r>
    </w:p>
    <w:p w14:paraId="6488075A" w14:textId="77777777" w:rsidR="00740FF6" w:rsidRDefault="00740FF6" w:rsidP="006E2336">
      <w:pPr>
        <w:pStyle w:val="ListParagraph"/>
        <w:numPr>
          <w:ilvl w:val="1"/>
          <w:numId w:val="35"/>
        </w:numPr>
        <w:spacing w:before="100" w:beforeAutospacing="1" w:after="100" w:afterAutospacing="1"/>
      </w:pPr>
      <w:r>
        <w:t>Likelihood of failure distributed between minimum of 1.053e-01 and maximum of 3.735e-01.</w:t>
      </w:r>
    </w:p>
    <w:p w14:paraId="518EEE6C" w14:textId="77777777" w:rsidR="00740FF6" w:rsidRDefault="00740FF6" w:rsidP="006E2336">
      <w:pPr>
        <w:pStyle w:val="ListParagraph"/>
        <w:numPr>
          <w:ilvl w:val="1"/>
          <w:numId w:val="35"/>
        </w:numPr>
        <w:spacing w:before="100" w:beforeAutospacing="1" w:after="100" w:afterAutospacing="1"/>
      </w:pPr>
      <w:r>
        <w:t>Consequence of failure distributed between minimum of $1.00 and maximum of $1.40 Millions of dollars</w:t>
      </w:r>
    </w:p>
    <w:p w14:paraId="735D8032" w14:textId="77777777" w:rsidR="00740FF6" w:rsidRDefault="00740FF6" w:rsidP="006E2336">
      <w:pPr>
        <w:pStyle w:val="ListParagraph"/>
        <w:numPr>
          <w:ilvl w:val="1"/>
          <w:numId w:val="35"/>
        </w:numPr>
        <w:spacing w:before="100" w:beforeAutospacing="1" w:after="100" w:afterAutospacing="1"/>
      </w:pPr>
      <w:r>
        <w:t>Leak scenario:</w:t>
      </w:r>
    </w:p>
    <w:p w14:paraId="650BEBA2" w14:textId="77777777" w:rsidR="00740FF6" w:rsidRDefault="00740FF6" w:rsidP="006E2336">
      <w:pPr>
        <w:pStyle w:val="ListParagraph"/>
        <w:numPr>
          <w:ilvl w:val="2"/>
          <w:numId w:val="35"/>
        </w:numPr>
        <w:spacing w:before="100" w:beforeAutospacing="1" w:after="100" w:afterAutospacing="1"/>
      </w:pPr>
      <w:r>
        <w:t>Economic Loss cost between minimum of $0.86 and maximum of $1.13 Millions of dollars</w:t>
      </w:r>
    </w:p>
    <w:p w14:paraId="155B8E3B" w14:textId="77777777" w:rsidR="00740FF6" w:rsidRDefault="00740FF6" w:rsidP="006E2336">
      <w:pPr>
        <w:pStyle w:val="ListParagraph"/>
        <w:numPr>
          <w:ilvl w:val="2"/>
          <w:numId w:val="35"/>
        </w:numPr>
        <w:spacing w:before="100" w:beforeAutospacing="1" w:after="100" w:afterAutospacing="1"/>
      </w:pPr>
      <w:r>
        <w:t>No. of intersections with structures is 90.0, with minimum of $nan and maximum of $nan in cost of structures impacted.</w:t>
      </w:r>
    </w:p>
    <w:p w14:paraId="746C21E1" w14:textId="77777777" w:rsidR="00740FF6" w:rsidRDefault="00740FF6" w:rsidP="006E2336">
      <w:pPr>
        <w:pStyle w:val="ListParagraph"/>
        <w:numPr>
          <w:ilvl w:val="2"/>
          <w:numId w:val="35"/>
        </w:numPr>
        <w:spacing w:before="100" w:beforeAutospacing="1" w:after="100" w:afterAutospacing="1"/>
      </w:pPr>
      <w:r>
        <w:t>Damage radius distributed between minimum of 2.3 and maximum of 2.3 meters.</w:t>
      </w:r>
    </w:p>
    <w:p w14:paraId="735CBAA2" w14:textId="77777777" w:rsidR="00740FF6" w:rsidRDefault="00740FF6" w:rsidP="006E2336">
      <w:pPr>
        <w:pStyle w:val="ListParagraph"/>
        <w:numPr>
          <w:ilvl w:val="2"/>
          <w:numId w:val="35"/>
        </w:numPr>
        <w:spacing w:before="100" w:beforeAutospacing="1" w:after="100" w:afterAutospacing="1"/>
      </w:pPr>
      <w:r>
        <w:t>Product Loss costs between minimum of $1,856.78 and maximum of $2,834.44</w:t>
      </w:r>
    </w:p>
    <w:p w14:paraId="4770C978" w14:textId="77777777" w:rsidR="00740FF6" w:rsidRDefault="00740FF6" w:rsidP="006E2336">
      <w:pPr>
        <w:pStyle w:val="ListParagraph"/>
        <w:numPr>
          <w:ilvl w:val="1"/>
          <w:numId w:val="35"/>
        </w:numPr>
        <w:spacing w:before="100" w:beforeAutospacing="1" w:after="100" w:afterAutospacing="1"/>
      </w:pPr>
      <w:r>
        <w:t>Rupture scenario:</w:t>
      </w:r>
    </w:p>
    <w:p w14:paraId="4CEDDABB" w14:textId="77777777" w:rsidR="00740FF6" w:rsidRDefault="00740FF6" w:rsidP="006E2336">
      <w:pPr>
        <w:pStyle w:val="ListParagraph"/>
        <w:numPr>
          <w:ilvl w:val="2"/>
          <w:numId w:val="35"/>
        </w:numPr>
        <w:spacing w:before="100" w:beforeAutospacing="1" w:after="100" w:afterAutospacing="1"/>
      </w:pPr>
      <w:r>
        <w:t>Economic Loss cost between minimum of $1.34 and maximum of $2.12 Millions of dollars</w:t>
      </w:r>
    </w:p>
    <w:p w14:paraId="5BED257A" w14:textId="77777777" w:rsidR="00740FF6" w:rsidRDefault="00740FF6" w:rsidP="006E2336">
      <w:pPr>
        <w:pStyle w:val="ListParagraph"/>
        <w:numPr>
          <w:ilvl w:val="2"/>
          <w:numId w:val="35"/>
        </w:numPr>
        <w:spacing w:before="100" w:beforeAutospacing="1" w:after="100" w:afterAutospacing="1"/>
      </w:pPr>
      <w:r>
        <w:t>No. of intersections with structures is 21.0, with minimum of $nan and maximum of $nan in cost of structures impacted</w:t>
      </w:r>
    </w:p>
    <w:p w14:paraId="33C3A897" w14:textId="77777777" w:rsidR="00740FF6" w:rsidRDefault="00740FF6" w:rsidP="006E2336">
      <w:pPr>
        <w:pStyle w:val="ListParagraph"/>
        <w:numPr>
          <w:ilvl w:val="2"/>
          <w:numId w:val="35"/>
        </w:numPr>
        <w:spacing w:before="100" w:beforeAutospacing="1" w:after="100" w:afterAutospacing="1"/>
      </w:pPr>
      <w:r>
        <w:t>Damage radius distributed between minimum of 65.37 and maximum of 65.37 meters.</w:t>
      </w:r>
    </w:p>
    <w:p w14:paraId="74277894" w14:textId="77777777" w:rsidR="00740FF6" w:rsidRDefault="00740FF6" w:rsidP="006E2336">
      <w:pPr>
        <w:pStyle w:val="ListParagraph"/>
        <w:numPr>
          <w:ilvl w:val="2"/>
          <w:numId w:val="35"/>
        </w:numPr>
        <w:spacing w:before="100" w:beforeAutospacing="1" w:after="100" w:afterAutospacing="1"/>
      </w:pPr>
      <w:r>
        <w:t>Product Loss costs between minimum of $205,203.70 and maximum of $1,265,004.53</w:t>
      </w:r>
    </w:p>
    <w:p w14:paraId="2949A9CC" w14:textId="77777777" w:rsidR="00740FF6" w:rsidRDefault="00740FF6" w:rsidP="006E2336">
      <w:pPr>
        <w:pStyle w:val="ListParagraph"/>
        <w:numPr>
          <w:ilvl w:val="1"/>
          <w:numId w:val="35"/>
        </w:numPr>
        <w:spacing w:before="100" w:beforeAutospacing="1" w:after="100" w:afterAutospacing="1"/>
      </w:pPr>
      <w:r>
        <w:t>Puncture scenario:</w:t>
      </w:r>
    </w:p>
    <w:p w14:paraId="0A03BD78" w14:textId="77777777" w:rsidR="00740FF6" w:rsidRDefault="00740FF6" w:rsidP="006E2336">
      <w:pPr>
        <w:pStyle w:val="ListParagraph"/>
        <w:numPr>
          <w:ilvl w:val="2"/>
          <w:numId w:val="35"/>
        </w:numPr>
        <w:spacing w:before="100" w:beforeAutospacing="1" w:after="100" w:afterAutospacing="1"/>
      </w:pPr>
      <w:r>
        <w:t>Economic Loss cost between minimum of $0.93 and maximum of $1.21 Millions of dollars</w:t>
      </w:r>
    </w:p>
    <w:p w14:paraId="4C886D93" w14:textId="77777777" w:rsidR="00740FF6" w:rsidRDefault="00740FF6" w:rsidP="006E2336">
      <w:pPr>
        <w:pStyle w:val="ListParagraph"/>
        <w:numPr>
          <w:ilvl w:val="2"/>
          <w:numId w:val="35"/>
        </w:numPr>
        <w:spacing w:before="100" w:beforeAutospacing="1" w:after="100" w:afterAutospacing="1"/>
      </w:pPr>
      <w:r>
        <w:t>No. of intersections with structures is 96.0, with minimum of $nan and maximum of $nan in cost of structures impacted</w:t>
      </w:r>
    </w:p>
    <w:p w14:paraId="28E07719" w14:textId="77777777" w:rsidR="00740FF6" w:rsidRDefault="00740FF6" w:rsidP="006E2336">
      <w:pPr>
        <w:pStyle w:val="ListParagraph"/>
        <w:numPr>
          <w:ilvl w:val="2"/>
          <w:numId w:val="35"/>
        </w:numPr>
        <w:spacing w:before="100" w:beforeAutospacing="1" w:after="100" w:afterAutospacing="1"/>
      </w:pPr>
      <w:r>
        <w:t>Damage radius distributed between minimum of 8.98 and maximum of 8.98 meters.</w:t>
      </w:r>
    </w:p>
    <w:p w14:paraId="4645B3A0" w14:textId="77777777" w:rsidR="00740FF6" w:rsidRDefault="00740FF6" w:rsidP="006E2336">
      <w:pPr>
        <w:pStyle w:val="ListParagraph"/>
        <w:numPr>
          <w:ilvl w:val="2"/>
          <w:numId w:val="35"/>
        </w:numPr>
        <w:spacing w:before="100" w:beforeAutospacing="1" w:after="100" w:afterAutospacing="1"/>
      </w:pPr>
      <w:r>
        <w:t>Product Loss costs between minimum of $61,009.49 and maximum of $93,133.32</w:t>
      </w:r>
    </w:p>
    <w:p w14:paraId="7B08EE24" w14:textId="77777777" w:rsidR="00740FF6" w:rsidRDefault="00740FF6" w:rsidP="006E2336">
      <w:pPr>
        <w:pStyle w:val="ListParagraph"/>
        <w:numPr>
          <w:ilvl w:val="1"/>
          <w:numId w:val="35"/>
        </w:numPr>
        <w:spacing w:before="100" w:beforeAutospacing="1" w:after="100" w:afterAutospacing="1"/>
      </w:pPr>
      <w:r>
        <w:t>Repair costs between minimum of $57,000.00 and maximum of $330,000.00.</w:t>
      </w:r>
    </w:p>
    <w:p w14:paraId="20A4E64C"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7123B7F7" w14:textId="77777777" w:rsidR="00740FF6" w:rsidRDefault="00740FF6" w:rsidP="006E2336">
      <w:pPr>
        <w:pStyle w:val="ListParagraph"/>
        <w:numPr>
          <w:ilvl w:val="1"/>
          <w:numId w:val="35"/>
        </w:numPr>
        <w:spacing w:before="100" w:beforeAutospacing="1" w:after="100" w:afterAutospacing="1"/>
      </w:pPr>
      <w:r>
        <w:t>Product type is Crude Oil."</w:t>
      </w:r>
    </w:p>
    <w:p w14:paraId="02556E14" w14:textId="77777777" w:rsidR="00740FF6" w:rsidRDefault="00740FF6" w:rsidP="006E2336">
      <w:pPr>
        <w:pStyle w:val="ListParagraph"/>
        <w:numPr>
          <w:ilvl w:val="0"/>
          <w:numId w:val="35"/>
        </w:numPr>
        <w:spacing w:before="100" w:beforeAutospacing="1" w:after="100" w:afterAutospacing="1"/>
      </w:pPr>
      <w:r>
        <w:t>"Access C5 Line 36</w:t>
      </w:r>
    </w:p>
    <w:p w14:paraId="226CA5BF" w14:textId="77777777" w:rsidR="00740FF6" w:rsidRDefault="00740FF6" w:rsidP="006E2336">
      <w:pPr>
        <w:pStyle w:val="ListParagraph"/>
        <w:numPr>
          <w:ilvl w:val="1"/>
          <w:numId w:val="35"/>
        </w:numPr>
        <w:spacing w:before="100" w:beforeAutospacing="1" w:after="100" w:afterAutospacing="1"/>
      </w:pPr>
      <w:r>
        <w:t>Total Cumulative Length (m):</w:t>
      </w:r>
      <w:r>
        <w:tab/>
        <w:t>404.28</w:t>
      </w:r>
    </w:p>
    <w:p w14:paraId="3D1F57DF" w14:textId="77777777" w:rsidR="00740FF6" w:rsidRDefault="00740FF6" w:rsidP="006E2336">
      <w:pPr>
        <w:pStyle w:val="ListParagraph"/>
        <w:numPr>
          <w:ilvl w:val="2"/>
          <w:numId w:val="35"/>
        </w:numPr>
        <w:spacing w:before="100" w:beforeAutospacing="1" w:after="100" w:afterAutospacing="1"/>
      </w:pPr>
      <w:r>
        <w:t>EC Method 1 :</w:t>
      </w:r>
      <w:r>
        <w:tab/>
        <w:t>404.28</w:t>
      </w:r>
    </w:p>
    <w:p w14:paraId="767ADB6D" w14:textId="77777777" w:rsidR="00740FF6" w:rsidRDefault="00740FF6" w:rsidP="006E2336">
      <w:pPr>
        <w:pStyle w:val="ListParagraph"/>
        <w:numPr>
          <w:ilvl w:val="1"/>
          <w:numId w:val="35"/>
        </w:numPr>
        <w:spacing w:before="100" w:beforeAutospacing="1" w:after="100" w:afterAutospacing="1"/>
      </w:pPr>
      <w:r>
        <w:t>Likelihood of failure distributed between minimum of 9.902e-01 and maximum of 9.907e-01.</w:t>
      </w:r>
    </w:p>
    <w:p w14:paraId="6240E77F" w14:textId="77777777" w:rsidR="00740FF6" w:rsidRDefault="00740FF6" w:rsidP="006E2336">
      <w:pPr>
        <w:pStyle w:val="ListParagraph"/>
        <w:numPr>
          <w:ilvl w:val="1"/>
          <w:numId w:val="35"/>
        </w:numPr>
        <w:spacing w:before="100" w:beforeAutospacing="1" w:after="100" w:afterAutospacing="1"/>
      </w:pPr>
      <w:r>
        <w:t>Consequence of failure distributed between minimum of $0.26 and maximum of $0.36 Millions of dollars</w:t>
      </w:r>
    </w:p>
    <w:p w14:paraId="6EFDD990" w14:textId="77777777" w:rsidR="00740FF6" w:rsidRDefault="00740FF6" w:rsidP="006E2336">
      <w:pPr>
        <w:pStyle w:val="ListParagraph"/>
        <w:numPr>
          <w:ilvl w:val="1"/>
          <w:numId w:val="35"/>
        </w:numPr>
        <w:spacing w:before="100" w:beforeAutospacing="1" w:after="100" w:afterAutospacing="1"/>
      </w:pPr>
      <w:r>
        <w:t>Leak scenario:</w:t>
      </w:r>
    </w:p>
    <w:p w14:paraId="1B904EC5" w14:textId="77777777" w:rsidR="00740FF6" w:rsidRDefault="00740FF6" w:rsidP="006E2336">
      <w:pPr>
        <w:pStyle w:val="ListParagraph"/>
        <w:numPr>
          <w:ilvl w:val="2"/>
          <w:numId w:val="35"/>
        </w:numPr>
        <w:spacing w:before="100" w:beforeAutospacing="1" w:after="100" w:afterAutospacing="1"/>
      </w:pPr>
      <w:r>
        <w:t>Economic Loss cost between minimum of $0.24 and maximum of $0.34 Millions of dollars</w:t>
      </w:r>
    </w:p>
    <w:p w14:paraId="0A2A8CF3" w14:textId="77777777" w:rsidR="00740FF6" w:rsidRDefault="00740FF6" w:rsidP="006E2336">
      <w:pPr>
        <w:pStyle w:val="ListParagraph"/>
        <w:numPr>
          <w:ilvl w:val="2"/>
          <w:numId w:val="35"/>
        </w:numPr>
        <w:spacing w:before="100" w:beforeAutospacing="1" w:after="100" w:afterAutospacing="1"/>
      </w:pPr>
      <w:r>
        <w:t>No. of intersections with structures is 6.0, with minimum of $25,000.00 and maximum of $100,000.00 in cost of structures impacted.</w:t>
      </w:r>
    </w:p>
    <w:p w14:paraId="1D6DEE4B" w14:textId="77777777" w:rsidR="00740FF6" w:rsidRDefault="00740FF6" w:rsidP="006E2336">
      <w:pPr>
        <w:pStyle w:val="ListParagraph"/>
        <w:numPr>
          <w:ilvl w:val="2"/>
          <w:numId w:val="35"/>
        </w:numPr>
        <w:spacing w:before="100" w:beforeAutospacing="1" w:after="100" w:afterAutospacing="1"/>
      </w:pPr>
      <w:r>
        <w:lastRenderedPageBreak/>
        <w:t>Damage radius distributed between minimum of 7.14 and maximum of 7.14 meters.</w:t>
      </w:r>
    </w:p>
    <w:p w14:paraId="1D5B6693" w14:textId="77777777" w:rsidR="00740FF6" w:rsidRDefault="00740FF6" w:rsidP="006E2336">
      <w:pPr>
        <w:pStyle w:val="ListParagraph"/>
        <w:numPr>
          <w:ilvl w:val="2"/>
          <w:numId w:val="35"/>
        </w:numPr>
        <w:spacing w:before="100" w:beforeAutospacing="1" w:after="100" w:afterAutospacing="1"/>
      </w:pPr>
      <w:r>
        <w:t>Product Loss costs between minimum of $2,189.58 and maximum of $2,198.82</w:t>
      </w:r>
    </w:p>
    <w:p w14:paraId="567AD923" w14:textId="77777777" w:rsidR="00740FF6" w:rsidRDefault="00740FF6" w:rsidP="006E2336">
      <w:pPr>
        <w:pStyle w:val="ListParagraph"/>
        <w:numPr>
          <w:ilvl w:val="1"/>
          <w:numId w:val="35"/>
        </w:numPr>
        <w:spacing w:before="100" w:beforeAutospacing="1" w:after="100" w:afterAutospacing="1"/>
      </w:pPr>
      <w:r>
        <w:t>Rupture scenario:</w:t>
      </w:r>
    </w:p>
    <w:p w14:paraId="41E8F559" w14:textId="77777777" w:rsidR="00740FF6" w:rsidRDefault="00740FF6" w:rsidP="006E2336">
      <w:pPr>
        <w:pStyle w:val="ListParagraph"/>
        <w:numPr>
          <w:ilvl w:val="2"/>
          <w:numId w:val="35"/>
        </w:numPr>
        <w:spacing w:before="100" w:beforeAutospacing="1" w:after="100" w:afterAutospacing="1"/>
      </w:pPr>
      <w:r>
        <w:t>Economic Loss cost between minimum of $0.96 and maximum of $0.96 Millions of dollars</w:t>
      </w:r>
    </w:p>
    <w:p w14:paraId="211924CF" w14:textId="77777777" w:rsidR="00740FF6" w:rsidRDefault="00740FF6" w:rsidP="006E2336">
      <w:pPr>
        <w:pStyle w:val="ListParagraph"/>
        <w:numPr>
          <w:ilvl w:val="2"/>
          <w:numId w:val="35"/>
        </w:numPr>
        <w:spacing w:before="100" w:beforeAutospacing="1" w:after="100" w:afterAutospacing="1"/>
      </w:pPr>
      <w:r>
        <w:t>No. of intersections with structures is 3.0, with minimum of $100,000.00 and maximum of $100,000.00 in cost of structures impacted</w:t>
      </w:r>
    </w:p>
    <w:p w14:paraId="5CA5EBFE" w14:textId="77777777" w:rsidR="00740FF6" w:rsidRDefault="00740FF6" w:rsidP="006E2336">
      <w:pPr>
        <w:pStyle w:val="ListParagraph"/>
        <w:numPr>
          <w:ilvl w:val="2"/>
          <w:numId w:val="35"/>
        </w:numPr>
        <w:spacing w:before="100" w:beforeAutospacing="1" w:after="100" w:afterAutospacing="1"/>
      </w:pPr>
      <w:r>
        <w:t>Damage radius distributed between minimum of 65.85 and maximum of 65.85 meters.</w:t>
      </w:r>
    </w:p>
    <w:p w14:paraId="645B6476" w14:textId="77777777" w:rsidR="00740FF6" w:rsidRDefault="00740FF6" w:rsidP="006E2336">
      <w:pPr>
        <w:pStyle w:val="ListParagraph"/>
        <w:numPr>
          <w:ilvl w:val="2"/>
          <w:numId w:val="35"/>
        </w:numPr>
        <w:spacing w:before="100" w:beforeAutospacing="1" w:after="100" w:afterAutospacing="1"/>
      </w:pPr>
      <w:r>
        <w:t>Product Loss costs between minimum of $620,012.66 and maximum of $622,628.13</w:t>
      </w:r>
    </w:p>
    <w:p w14:paraId="2129E001" w14:textId="77777777" w:rsidR="00740FF6" w:rsidRDefault="00740FF6" w:rsidP="006E2336">
      <w:pPr>
        <w:pStyle w:val="ListParagraph"/>
        <w:numPr>
          <w:ilvl w:val="1"/>
          <w:numId w:val="35"/>
        </w:numPr>
        <w:spacing w:before="100" w:beforeAutospacing="1" w:after="100" w:afterAutospacing="1"/>
      </w:pPr>
      <w:r>
        <w:t>Puncture scenario:</w:t>
      </w:r>
    </w:p>
    <w:p w14:paraId="5E8357BC" w14:textId="77777777" w:rsidR="00740FF6" w:rsidRDefault="00740FF6" w:rsidP="006E2336">
      <w:pPr>
        <w:pStyle w:val="ListParagraph"/>
        <w:numPr>
          <w:ilvl w:val="2"/>
          <w:numId w:val="35"/>
        </w:numPr>
        <w:spacing w:before="100" w:beforeAutospacing="1" w:after="100" w:afterAutospacing="1"/>
      </w:pPr>
      <w:r>
        <w:t>Economic Loss cost between minimum of $0.31 and maximum of $0.41 Millions of dollars</w:t>
      </w:r>
    </w:p>
    <w:p w14:paraId="6FC9AB2C" w14:textId="77777777" w:rsidR="00740FF6" w:rsidRDefault="00740FF6" w:rsidP="006E2336">
      <w:pPr>
        <w:pStyle w:val="ListParagraph"/>
        <w:numPr>
          <w:ilvl w:val="2"/>
          <w:numId w:val="35"/>
        </w:numPr>
        <w:spacing w:before="100" w:beforeAutospacing="1" w:after="100" w:afterAutospacing="1"/>
      </w:pPr>
      <w:r>
        <w:t>No. of intersections with structures is 6.0, with minimum of $25,000.00 and maximum of $100,000.00 in cost of structures impacted</w:t>
      </w:r>
    </w:p>
    <w:p w14:paraId="26B8BC0F" w14:textId="77777777" w:rsidR="00740FF6" w:rsidRDefault="00740FF6" w:rsidP="006E2336">
      <w:pPr>
        <w:pStyle w:val="ListParagraph"/>
        <w:numPr>
          <w:ilvl w:val="2"/>
          <w:numId w:val="35"/>
        </w:numPr>
        <w:spacing w:before="100" w:beforeAutospacing="1" w:after="100" w:afterAutospacing="1"/>
      </w:pPr>
      <w:r>
        <w:t>Damage radius distributed between minimum of 28.43 and maximum of 28.43 meters.</w:t>
      </w:r>
    </w:p>
    <w:p w14:paraId="181355B5" w14:textId="77777777" w:rsidR="00740FF6" w:rsidRDefault="00740FF6" w:rsidP="006E2336">
      <w:pPr>
        <w:pStyle w:val="ListParagraph"/>
        <w:numPr>
          <w:ilvl w:val="2"/>
          <w:numId w:val="35"/>
        </w:numPr>
        <w:spacing w:before="100" w:beforeAutospacing="1" w:after="100" w:afterAutospacing="1"/>
      </w:pPr>
      <w:r>
        <w:t>Product Loss costs between minimum of $71,944.72 and maximum of $72,248.21</w:t>
      </w:r>
    </w:p>
    <w:p w14:paraId="38CBB475" w14:textId="77777777" w:rsidR="00740FF6" w:rsidRDefault="00740FF6" w:rsidP="006E2336">
      <w:pPr>
        <w:pStyle w:val="ListParagraph"/>
        <w:numPr>
          <w:ilvl w:val="1"/>
          <w:numId w:val="35"/>
        </w:numPr>
        <w:spacing w:before="100" w:beforeAutospacing="1" w:after="100" w:afterAutospacing="1"/>
      </w:pPr>
      <w:r>
        <w:t>Repair costs between minimum of $40,000.00 and maximum of $40,000.00.</w:t>
      </w:r>
    </w:p>
    <w:p w14:paraId="79D6ACB7"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3BACDBDF" w14:textId="77777777" w:rsidR="00740FF6" w:rsidRDefault="00740FF6" w:rsidP="006E2336">
      <w:pPr>
        <w:pStyle w:val="ListParagraph"/>
        <w:numPr>
          <w:ilvl w:val="1"/>
          <w:numId w:val="35"/>
        </w:numPr>
        <w:spacing w:before="100" w:beforeAutospacing="1" w:after="100" w:afterAutospacing="1"/>
      </w:pPr>
      <w:r>
        <w:t>Product type is LVP Products."</w:t>
      </w:r>
    </w:p>
    <w:p w14:paraId="717BC95C" w14:textId="77777777" w:rsidR="00740FF6" w:rsidRDefault="00740FF6" w:rsidP="006E2336">
      <w:pPr>
        <w:pStyle w:val="ListParagraph"/>
        <w:numPr>
          <w:ilvl w:val="0"/>
          <w:numId w:val="35"/>
        </w:numPr>
        <w:spacing w:before="100" w:beforeAutospacing="1" w:after="100" w:afterAutospacing="1"/>
      </w:pPr>
      <w:r>
        <w:t>"Access C5 Line 37</w:t>
      </w:r>
    </w:p>
    <w:p w14:paraId="34E8B5F9" w14:textId="77777777" w:rsidR="00740FF6" w:rsidRDefault="00740FF6" w:rsidP="006E2336">
      <w:pPr>
        <w:pStyle w:val="ListParagraph"/>
        <w:numPr>
          <w:ilvl w:val="1"/>
          <w:numId w:val="35"/>
        </w:numPr>
        <w:spacing w:before="100" w:beforeAutospacing="1" w:after="100" w:afterAutospacing="1"/>
      </w:pPr>
      <w:r>
        <w:t>Total Cumulative Length (m):</w:t>
      </w:r>
      <w:r>
        <w:tab/>
        <w:t>404.14</w:t>
      </w:r>
    </w:p>
    <w:p w14:paraId="5E99EC7E" w14:textId="77777777" w:rsidR="00740FF6" w:rsidRDefault="00740FF6" w:rsidP="006E2336">
      <w:pPr>
        <w:pStyle w:val="ListParagraph"/>
        <w:numPr>
          <w:ilvl w:val="2"/>
          <w:numId w:val="35"/>
        </w:numPr>
        <w:spacing w:before="100" w:beforeAutospacing="1" w:after="100" w:afterAutospacing="1"/>
      </w:pPr>
      <w:r>
        <w:t>EC Method 1 :</w:t>
      </w:r>
      <w:r>
        <w:tab/>
        <w:t>404.14</w:t>
      </w:r>
    </w:p>
    <w:p w14:paraId="52129236" w14:textId="77777777" w:rsidR="00740FF6" w:rsidRDefault="00740FF6" w:rsidP="006E2336">
      <w:pPr>
        <w:pStyle w:val="ListParagraph"/>
        <w:numPr>
          <w:ilvl w:val="1"/>
          <w:numId w:val="35"/>
        </w:numPr>
        <w:spacing w:before="100" w:beforeAutospacing="1" w:after="100" w:afterAutospacing="1"/>
      </w:pPr>
      <w:r>
        <w:t>Likelihood of failure distributed between minimum of 9.902e-01 and maximum of 9.907e-01.</w:t>
      </w:r>
    </w:p>
    <w:p w14:paraId="2D8005CC" w14:textId="77777777" w:rsidR="00740FF6" w:rsidRDefault="00740FF6" w:rsidP="006E2336">
      <w:pPr>
        <w:pStyle w:val="ListParagraph"/>
        <w:numPr>
          <w:ilvl w:val="1"/>
          <w:numId w:val="35"/>
        </w:numPr>
        <w:spacing w:before="100" w:beforeAutospacing="1" w:after="100" w:afterAutospacing="1"/>
      </w:pPr>
      <w:r>
        <w:t>Consequence of failure distributed between minimum of $0.26 and maximum of $0.36 Millions of dollars</w:t>
      </w:r>
    </w:p>
    <w:p w14:paraId="236B3755" w14:textId="77777777" w:rsidR="00740FF6" w:rsidRDefault="00740FF6" w:rsidP="006E2336">
      <w:pPr>
        <w:pStyle w:val="ListParagraph"/>
        <w:numPr>
          <w:ilvl w:val="1"/>
          <w:numId w:val="35"/>
        </w:numPr>
        <w:spacing w:before="100" w:beforeAutospacing="1" w:after="100" w:afterAutospacing="1"/>
      </w:pPr>
      <w:r>
        <w:t>Leak scenario:</w:t>
      </w:r>
    </w:p>
    <w:p w14:paraId="633671A6" w14:textId="77777777" w:rsidR="00740FF6" w:rsidRDefault="00740FF6" w:rsidP="006E2336">
      <w:pPr>
        <w:pStyle w:val="ListParagraph"/>
        <w:numPr>
          <w:ilvl w:val="2"/>
          <w:numId w:val="35"/>
        </w:numPr>
        <w:spacing w:before="100" w:beforeAutospacing="1" w:after="100" w:afterAutospacing="1"/>
      </w:pPr>
      <w:r>
        <w:t>Economic Loss cost between minimum of $0.24 and maximum of $0.34 Millions of dollars</w:t>
      </w:r>
    </w:p>
    <w:p w14:paraId="3AB2C8DE" w14:textId="77777777" w:rsidR="00740FF6" w:rsidRDefault="00740FF6" w:rsidP="006E2336">
      <w:pPr>
        <w:pStyle w:val="ListParagraph"/>
        <w:numPr>
          <w:ilvl w:val="2"/>
          <w:numId w:val="35"/>
        </w:numPr>
        <w:spacing w:before="100" w:beforeAutospacing="1" w:after="100" w:afterAutospacing="1"/>
      </w:pPr>
      <w:r>
        <w:t>No. of intersections with structures is 5.0, with minimum of $75,000.00 and maximum of $100,000.00 in cost of structures impacted.</w:t>
      </w:r>
    </w:p>
    <w:p w14:paraId="77D0C523" w14:textId="77777777" w:rsidR="00740FF6" w:rsidRDefault="00740FF6" w:rsidP="006E2336">
      <w:pPr>
        <w:pStyle w:val="ListParagraph"/>
        <w:numPr>
          <w:ilvl w:val="2"/>
          <w:numId w:val="35"/>
        </w:numPr>
        <w:spacing w:before="100" w:beforeAutospacing="1" w:after="100" w:afterAutospacing="1"/>
      </w:pPr>
      <w:r>
        <w:t>Damage radius distributed between minimum of 7.14 and maximum of 7.14 meters.</w:t>
      </w:r>
    </w:p>
    <w:p w14:paraId="1F27BD6A" w14:textId="77777777" w:rsidR="00740FF6" w:rsidRDefault="00740FF6" w:rsidP="006E2336">
      <w:pPr>
        <w:pStyle w:val="ListParagraph"/>
        <w:numPr>
          <w:ilvl w:val="2"/>
          <w:numId w:val="35"/>
        </w:numPr>
        <w:spacing w:before="100" w:beforeAutospacing="1" w:after="100" w:afterAutospacing="1"/>
      </w:pPr>
      <w:r>
        <w:t>Product Loss costs between minimum of $2,189.58 and maximum of $2,198.82</w:t>
      </w:r>
    </w:p>
    <w:p w14:paraId="529A3BFC" w14:textId="77777777" w:rsidR="00740FF6" w:rsidRDefault="00740FF6" w:rsidP="006E2336">
      <w:pPr>
        <w:pStyle w:val="ListParagraph"/>
        <w:numPr>
          <w:ilvl w:val="1"/>
          <w:numId w:val="35"/>
        </w:numPr>
        <w:spacing w:before="100" w:beforeAutospacing="1" w:after="100" w:afterAutospacing="1"/>
      </w:pPr>
      <w:r>
        <w:t>Rupture scenario:</w:t>
      </w:r>
    </w:p>
    <w:p w14:paraId="01FC2065" w14:textId="77777777" w:rsidR="00740FF6" w:rsidRDefault="00740FF6" w:rsidP="006E2336">
      <w:pPr>
        <w:pStyle w:val="ListParagraph"/>
        <w:numPr>
          <w:ilvl w:val="2"/>
          <w:numId w:val="35"/>
        </w:numPr>
        <w:spacing w:before="100" w:beforeAutospacing="1" w:after="100" w:afterAutospacing="1"/>
      </w:pPr>
      <w:r>
        <w:t>Economic Loss cost between minimum of $0.96 and maximum of $0.96 Millions of dollars</w:t>
      </w:r>
    </w:p>
    <w:p w14:paraId="4073811B" w14:textId="77777777" w:rsidR="00740FF6" w:rsidRDefault="00740FF6" w:rsidP="006E2336">
      <w:pPr>
        <w:pStyle w:val="ListParagraph"/>
        <w:numPr>
          <w:ilvl w:val="2"/>
          <w:numId w:val="35"/>
        </w:numPr>
        <w:spacing w:before="100" w:beforeAutospacing="1" w:after="100" w:afterAutospacing="1"/>
      </w:pPr>
      <w:r>
        <w:t>No. of intersections with structures is 3.0, with minimum of $100,000.00 and maximum of $100,000.00 in cost of structures impacted</w:t>
      </w:r>
    </w:p>
    <w:p w14:paraId="2A2CCE6A" w14:textId="77777777" w:rsidR="00740FF6" w:rsidRDefault="00740FF6" w:rsidP="006E2336">
      <w:pPr>
        <w:pStyle w:val="ListParagraph"/>
        <w:numPr>
          <w:ilvl w:val="2"/>
          <w:numId w:val="35"/>
        </w:numPr>
        <w:spacing w:before="100" w:beforeAutospacing="1" w:after="100" w:afterAutospacing="1"/>
      </w:pPr>
      <w:r>
        <w:t>Damage radius distributed between minimum of 65.85 and maximum of 65.85 meters.</w:t>
      </w:r>
    </w:p>
    <w:p w14:paraId="13F78EAE" w14:textId="77777777" w:rsidR="00740FF6" w:rsidRDefault="00740FF6" w:rsidP="006E2336">
      <w:pPr>
        <w:pStyle w:val="ListParagraph"/>
        <w:numPr>
          <w:ilvl w:val="2"/>
          <w:numId w:val="35"/>
        </w:numPr>
        <w:spacing w:before="100" w:beforeAutospacing="1" w:after="100" w:afterAutospacing="1"/>
      </w:pPr>
      <w:r>
        <w:t>Product Loss costs between minimum of $620,012.65 and maximum of $622,627.25</w:t>
      </w:r>
    </w:p>
    <w:p w14:paraId="1B295858" w14:textId="77777777" w:rsidR="00740FF6" w:rsidRDefault="00740FF6" w:rsidP="006E2336">
      <w:pPr>
        <w:pStyle w:val="ListParagraph"/>
        <w:numPr>
          <w:ilvl w:val="1"/>
          <w:numId w:val="35"/>
        </w:numPr>
        <w:spacing w:before="100" w:beforeAutospacing="1" w:after="100" w:afterAutospacing="1"/>
      </w:pPr>
      <w:r>
        <w:t>Puncture scenario:</w:t>
      </w:r>
    </w:p>
    <w:p w14:paraId="1C2EE51D"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$0.31 and maximum of $0.41 Millions of dollars</w:t>
      </w:r>
    </w:p>
    <w:p w14:paraId="4E184567" w14:textId="77777777" w:rsidR="00740FF6" w:rsidRDefault="00740FF6" w:rsidP="006E2336">
      <w:pPr>
        <w:pStyle w:val="ListParagraph"/>
        <w:numPr>
          <w:ilvl w:val="2"/>
          <w:numId w:val="35"/>
        </w:numPr>
        <w:spacing w:before="100" w:beforeAutospacing="1" w:after="100" w:afterAutospacing="1"/>
      </w:pPr>
      <w:r>
        <w:t>No. of intersections with structures is 6.0, with minimum of $25,000.00 and maximum of $100,000.00 in cost of structures impacted</w:t>
      </w:r>
    </w:p>
    <w:p w14:paraId="142B5F48" w14:textId="77777777" w:rsidR="00740FF6" w:rsidRDefault="00740FF6" w:rsidP="006E2336">
      <w:pPr>
        <w:pStyle w:val="ListParagraph"/>
        <w:numPr>
          <w:ilvl w:val="2"/>
          <w:numId w:val="35"/>
        </w:numPr>
        <w:spacing w:before="100" w:beforeAutospacing="1" w:after="100" w:afterAutospacing="1"/>
      </w:pPr>
      <w:r>
        <w:t>Damage radius distributed between minimum of 28.43 and maximum of 28.43 meters.</w:t>
      </w:r>
    </w:p>
    <w:p w14:paraId="5EF2FEFB" w14:textId="77777777" w:rsidR="00740FF6" w:rsidRDefault="00740FF6" w:rsidP="006E2336">
      <w:pPr>
        <w:pStyle w:val="ListParagraph"/>
        <w:numPr>
          <w:ilvl w:val="2"/>
          <w:numId w:val="35"/>
        </w:numPr>
        <w:spacing w:before="100" w:beforeAutospacing="1" w:after="100" w:afterAutospacing="1"/>
      </w:pPr>
      <w:r>
        <w:t>Product Loss costs between minimum of $71,944.72 and maximum of $72,248.11</w:t>
      </w:r>
    </w:p>
    <w:p w14:paraId="2B2CDB5F" w14:textId="77777777" w:rsidR="00740FF6" w:rsidRDefault="00740FF6" w:rsidP="006E2336">
      <w:pPr>
        <w:pStyle w:val="ListParagraph"/>
        <w:numPr>
          <w:ilvl w:val="1"/>
          <w:numId w:val="35"/>
        </w:numPr>
        <w:spacing w:before="100" w:beforeAutospacing="1" w:after="100" w:afterAutospacing="1"/>
      </w:pPr>
      <w:r>
        <w:t>Repair costs between minimum of $40,000.00 and maximum of $40,000.00.</w:t>
      </w:r>
    </w:p>
    <w:p w14:paraId="72E88C79"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5E61EA4D" w14:textId="77777777" w:rsidR="00740FF6" w:rsidRDefault="00740FF6" w:rsidP="006E2336">
      <w:pPr>
        <w:pStyle w:val="ListParagraph"/>
        <w:numPr>
          <w:ilvl w:val="1"/>
          <w:numId w:val="35"/>
        </w:numPr>
        <w:spacing w:before="100" w:beforeAutospacing="1" w:after="100" w:afterAutospacing="1"/>
      </w:pPr>
      <w:r>
        <w:t>Product type is LVP Products."</w:t>
      </w:r>
    </w:p>
    <w:p w14:paraId="6D667EFC" w14:textId="77777777" w:rsidR="00740FF6" w:rsidRDefault="00740FF6" w:rsidP="006E2336">
      <w:pPr>
        <w:pStyle w:val="ListParagraph"/>
        <w:numPr>
          <w:ilvl w:val="0"/>
          <w:numId w:val="35"/>
        </w:numPr>
        <w:spacing w:before="100" w:beforeAutospacing="1" w:after="100" w:afterAutospacing="1"/>
      </w:pPr>
      <w:r>
        <w:t xml:space="preserve">"NPS8 Petro Vera to Lone Rock From 13-11-47-27-W3 </w:t>
      </w:r>
      <w:proofErr w:type="gramStart"/>
      <w:r>
        <w:t>To</w:t>
      </w:r>
      <w:proofErr w:type="gramEnd"/>
      <w:r>
        <w:t xml:space="preserve"> 16-10-47-27-W3</w:t>
      </w:r>
    </w:p>
    <w:p w14:paraId="102282C9" w14:textId="77777777" w:rsidR="00740FF6" w:rsidRDefault="00740FF6" w:rsidP="006E2336">
      <w:pPr>
        <w:pStyle w:val="ListParagraph"/>
        <w:numPr>
          <w:ilvl w:val="1"/>
          <w:numId w:val="35"/>
        </w:numPr>
        <w:spacing w:before="100" w:beforeAutospacing="1" w:after="100" w:afterAutospacing="1"/>
      </w:pPr>
      <w:r>
        <w:t>Total Cumulative Length (m):</w:t>
      </w:r>
      <w:r>
        <w:tab/>
        <w:t>359.45</w:t>
      </w:r>
    </w:p>
    <w:p w14:paraId="1700089A" w14:textId="77777777" w:rsidR="00740FF6" w:rsidRDefault="00740FF6" w:rsidP="006E2336">
      <w:pPr>
        <w:pStyle w:val="ListParagraph"/>
        <w:numPr>
          <w:ilvl w:val="2"/>
          <w:numId w:val="35"/>
        </w:numPr>
        <w:spacing w:before="100" w:beforeAutospacing="1" w:after="100" w:afterAutospacing="1"/>
      </w:pPr>
      <w:r>
        <w:t>EC Method 1 :</w:t>
      </w:r>
      <w:r>
        <w:tab/>
        <w:t>359.45</w:t>
      </w:r>
    </w:p>
    <w:p w14:paraId="7756BC88" w14:textId="77777777" w:rsidR="00740FF6" w:rsidRDefault="00740FF6" w:rsidP="006E2336">
      <w:pPr>
        <w:pStyle w:val="ListParagraph"/>
        <w:numPr>
          <w:ilvl w:val="1"/>
          <w:numId w:val="35"/>
        </w:numPr>
        <w:spacing w:before="100" w:beforeAutospacing="1" w:after="100" w:afterAutospacing="1"/>
      </w:pPr>
      <w:r>
        <w:t>Likelihood of failure distributed between minimum of 9.903e-01 and maximum of 9.912e-01.</w:t>
      </w:r>
    </w:p>
    <w:p w14:paraId="558B9D46"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$0.49 Millions of dollars</w:t>
      </w:r>
    </w:p>
    <w:p w14:paraId="681D679C" w14:textId="77777777" w:rsidR="00740FF6" w:rsidRDefault="00740FF6" w:rsidP="006E2336">
      <w:pPr>
        <w:pStyle w:val="ListParagraph"/>
        <w:numPr>
          <w:ilvl w:val="1"/>
          <w:numId w:val="35"/>
        </w:numPr>
        <w:spacing w:before="100" w:beforeAutospacing="1" w:after="100" w:afterAutospacing="1"/>
      </w:pPr>
      <w:r>
        <w:t>Leak scenario:</w:t>
      </w:r>
    </w:p>
    <w:p w14:paraId="4B1CBC10" w14:textId="77777777" w:rsidR="00740FF6" w:rsidRDefault="00740FF6" w:rsidP="006E2336">
      <w:pPr>
        <w:pStyle w:val="ListParagraph"/>
        <w:numPr>
          <w:ilvl w:val="2"/>
          <w:numId w:val="35"/>
        </w:numPr>
        <w:spacing w:before="100" w:beforeAutospacing="1" w:after="100" w:afterAutospacing="1"/>
      </w:pPr>
      <w:r>
        <w:t>Economic Loss cost between minimum of $0.22 and maximum of $0.48 Millions of dollars</w:t>
      </w:r>
    </w:p>
    <w:p w14:paraId="28679D56" w14:textId="77777777" w:rsidR="00740FF6" w:rsidRDefault="00740FF6" w:rsidP="006E2336">
      <w:pPr>
        <w:pStyle w:val="ListParagraph"/>
        <w:numPr>
          <w:ilvl w:val="2"/>
          <w:numId w:val="35"/>
        </w:numPr>
        <w:spacing w:before="100" w:beforeAutospacing="1" w:after="100" w:afterAutospacing="1"/>
      </w:pPr>
      <w:r>
        <w:t>No. of intersections with structures is 5.0, with minimum of $268,825.00 and maximum of $268,825.00 in cost of structures impacted.</w:t>
      </w:r>
    </w:p>
    <w:p w14:paraId="2A0BB8D2" w14:textId="77777777" w:rsidR="00740FF6" w:rsidRDefault="00740FF6" w:rsidP="006E2336">
      <w:pPr>
        <w:pStyle w:val="ListParagraph"/>
        <w:numPr>
          <w:ilvl w:val="2"/>
          <w:numId w:val="35"/>
        </w:numPr>
        <w:spacing w:before="100" w:beforeAutospacing="1" w:after="100" w:afterAutospacing="1"/>
      </w:pPr>
      <w:r>
        <w:t>Damage radius distributed between minimum of 1.36 and maximum of 1.36 meters.</w:t>
      </w:r>
    </w:p>
    <w:p w14:paraId="1EBE1C32" w14:textId="77777777" w:rsidR="00740FF6" w:rsidRDefault="00740FF6" w:rsidP="006E2336">
      <w:pPr>
        <w:pStyle w:val="ListParagraph"/>
        <w:numPr>
          <w:ilvl w:val="2"/>
          <w:numId w:val="35"/>
        </w:numPr>
        <w:spacing w:before="100" w:beforeAutospacing="1" w:after="100" w:afterAutospacing="1"/>
      </w:pPr>
      <w:r>
        <w:t>Product Loss costs between minimum of $546.13 and maximum of $553.81</w:t>
      </w:r>
    </w:p>
    <w:p w14:paraId="7E4C5DB6" w14:textId="77777777" w:rsidR="00740FF6" w:rsidRDefault="00740FF6" w:rsidP="006E2336">
      <w:pPr>
        <w:pStyle w:val="ListParagraph"/>
        <w:numPr>
          <w:ilvl w:val="1"/>
          <w:numId w:val="35"/>
        </w:numPr>
        <w:spacing w:before="100" w:beforeAutospacing="1" w:after="100" w:afterAutospacing="1"/>
      </w:pPr>
      <w:r>
        <w:t>Rupture scenario:</w:t>
      </w:r>
    </w:p>
    <w:p w14:paraId="52B40E1F" w14:textId="77777777" w:rsidR="00740FF6" w:rsidRDefault="00740FF6" w:rsidP="006E2336">
      <w:pPr>
        <w:pStyle w:val="ListParagraph"/>
        <w:numPr>
          <w:ilvl w:val="2"/>
          <w:numId w:val="35"/>
        </w:numPr>
        <w:spacing w:before="100" w:beforeAutospacing="1" w:after="100" w:afterAutospacing="1"/>
      </w:pPr>
      <w:r>
        <w:t>Economic Loss cost between minimum of $0.48 and maximum of $0.77 Millions of dollars</w:t>
      </w:r>
    </w:p>
    <w:p w14:paraId="608E909A" w14:textId="77777777" w:rsidR="00740FF6" w:rsidRDefault="00740FF6" w:rsidP="006E2336">
      <w:pPr>
        <w:pStyle w:val="ListParagraph"/>
        <w:numPr>
          <w:ilvl w:val="2"/>
          <w:numId w:val="35"/>
        </w:numPr>
        <w:spacing w:before="100" w:beforeAutospacing="1" w:after="100" w:afterAutospacing="1"/>
      </w:pPr>
      <w:r>
        <w:t>No. of intersections with structures is 3.0, with minimum of $268,825.00 and maximum of $293,825.00 in cost of structures impacted</w:t>
      </w:r>
    </w:p>
    <w:p w14:paraId="584E5FE0" w14:textId="77777777" w:rsidR="00740FF6" w:rsidRDefault="00740FF6" w:rsidP="006E2336">
      <w:pPr>
        <w:pStyle w:val="ListParagraph"/>
        <w:numPr>
          <w:ilvl w:val="2"/>
          <w:numId w:val="35"/>
        </w:numPr>
        <w:spacing w:before="100" w:beforeAutospacing="1" w:after="100" w:afterAutospacing="1"/>
      </w:pPr>
      <w:r>
        <w:t>Damage radius distributed between minimum of 17.86 and maximum of 17.86 meters.</w:t>
      </w:r>
    </w:p>
    <w:p w14:paraId="51C0FED9" w14:textId="77777777" w:rsidR="00740FF6" w:rsidRDefault="00740FF6" w:rsidP="006E2336">
      <w:pPr>
        <w:pStyle w:val="ListParagraph"/>
        <w:numPr>
          <w:ilvl w:val="2"/>
          <w:numId w:val="35"/>
        </w:numPr>
        <w:spacing w:before="100" w:beforeAutospacing="1" w:after="100" w:afterAutospacing="1"/>
      </w:pPr>
      <w:r>
        <w:t>Product Loss costs between minimum of $262,111.05 and maximum of $265,795.71</w:t>
      </w:r>
    </w:p>
    <w:p w14:paraId="73FDA8F0" w14:textId="77777777" w:rsidR="00740FF6" w:rsidRDefault="00740FF6" w:rsidP="006E2336">
      <w:pPr>
        <w:pStyle w:val="ListParagraph"/>
        <w:numPr>
          <w:ilvl w:val="1"/>
          <w:numId w:val="35"/>
        </w:numPr>
        <w:spacing w:before="100" w:beforeAutospacing="1" w:after="100" w:afterAutospacing="1"/>
      </w:pPr>
      <w:r>
        <w:t>Puncture scenario:</w:t>
      </w:r>
    </w:p>
    <w:p w14:paraId="654704C8" w14:textId="77777777" w:rsidR="00740FF6" w:rsidRDefault="00740FF6" w:rsidP="006E2336">
      <w:pPr>
        <w:pStyle w:val="ListParagraph"/>
        <w:numPr>
          <w:ilvl w:val="2"/>
          <w:numId w:val="35"/>
        </w:numPr>
        <w:spacing w:before="100" w:beforeAutospacing="1" w:after="100" w:afterAutospacing="1"/>
      </w:pPr>
      <w:r>
        <w:t>Economic Loss cost between minimum of $0.23 and maximum of $0.53 Millions of dollars</w:t>
      </w:r>
    </w:p>
    <w:p w14:paraId="708F67C3" w14:textId="77777777" w:rsidR="00740FF6" w:rsidRDefault="00740FF6" w:rsidP="006E2336">
      <w:pPr>
        <w:pStyle w:val="ListParagraph"/>
        <w:numPr>
          <w:ilvl w:val="2"/>
          <w:numId w:val="35"/>
        </w:numPr>
        <w:spacing w:before="100" w:beforeAutospacing="1" w:after="100" w:afterAutospacing="1"/>
      </w:pPr>
      <w:r>
        <w:t>No. of intersections with structures is 6.0, with minimum of $268,825.00 and maximum of $293,825.00 in cost of structures impacted</w:t>
      </w:r>
    </w:p>
    <w:p w14:paraId="488C8E63" w14:textId="77777777" w:rsidR="00740FF6" w:rsidRDefault="00740FF6" w:rsidP="006E2336">
      <w:pPr>
        <w:pStyle w:val="ListParagraph"/>
        <w:numPr>
          <w:ilvl w:val="2"/>
          <w:numId w:val="35"/>
        </w:numPr>
        <w:spacing w:before="100" w:beforeAutospacing="1" w:after="100" w:afterAutospacing="1"/>
      </w:pPr>
      <w:r>
        <w:t>Damage radius distributed between minimum of 5.27 and maximum of 5.27 meters.</w:t>
      </w:r>
    </w:p>
    <w:p w14:paraId="533F5131" w14:textId="77777777" w:rsidR="00740FF6" w:rsidRDefault="00740FF6" w:rsidP="006E2336">
      <w:pPr>
        <w:pStyle w:val="ListParagraph"/>
        <w:numPr>
          <w:ilvl w:val="2"/>
          <w:numId w:val="35"/>
        </w:numPr>
        <w:spacing w:before="100" w:beforeAutospacing="1" w:after="100" w:afterAutospacing="1"/>
      </w:pPr>
      <w:r>
        <w:t>Product Loss costs between minimum of $17,944.74 and maximum of $18,197.00</w:t>
      </w:r>
    </w:p>
    <w:p w14:paraId="3F1AADDA" w14:textId="77777777" w:rsidR="00740FF6" w:rsidRDefault="00740FF6" w:rsidP="006E2336">
      <w:pPr>
        <w:pStyle w:val="ListParagraph"/>
        <w:numPr>
          <w:ilvl w:val="1"/>
          <w:numId w:val="35"/>
        </w:numPr>
        <w:spacing w:before="100" w:beforeAutospacing="1" w:after="100" w:afterAutospacing="1"/>
      </w:pPr>
      <w:r>
        <w:t>Repair costs between minimum of $14,500.00 and maximum of $14,500.00.</w:t>
      </w:r>
    </w:p>
    <w:p w14:paraId="7D8C50FE"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B0C2773" w14:textId="77777777" w:rsidR="00740FF6" w:rsidRDefault="00740FF6" w:rsidP="006E2336">
      <w:pPr>
        <w:pStyle w:val="ListParagraph"/>
        <w:numPr>
          <w:ilvl w:val="1"/>
          <w:numId w:val="35"/>
        </w:numPr>
        <w:spacing w:before="100" w:beforeAutospacing="1" w:after="100" w:afterAutospacing="1"/>
      </w:pPr>
      <w:r>
        <w:t>Product type is Blend."</w:t>
      </w:r>
    </w:p>
    <w:p w14:paraId="6C520DF6" w14:textId="77777777" w:rsidR="00740FF6" w:rsidRDefault="00740FF6" w:rsidP="006E2336">
      <w:pPr>
        <w:pStyle w:val="ListParagraph"/>
        <w:numPr>
          <w:ilvl w:val="0"/>
          <w:numId w:val="35"/>
        </w:numPr>
        <w:spacing w:before="100" w:beforeAutospacing="1" w:after="100" w:afterAutospacing="1"/>
      </w:pPr>
      <w:r>
        <w:t>"NIPISI 11-02 TO 14-02 NPS 16</w:t>
      </w:r>
    </w:p>
    <w:p w14:paraId="22EE967F" w14:textId="77777777" w:rsidR="00740FF6" w:rsidRDefault="00740FF6" w:rsidP="006E2336">
      <w:pPr>
        <w:pStyle w:val="ListParagraph"/>
        <w:numPr>
          <w:ilvl w:val="1"/>
          <w:numId w:val="35"/>
        </w:numPr>
        <w:spacing w:before="100" w:beforeAutospacing="1" w:after="100" w:afterAutospacing="1"/>
      </w:pPr>
      <w:r>
        <w:t>Total Cumulative Length (m):</w:t>
      </w:r>
      <w:r>
        <w:tab/>
        <w:t>339.6</w:t>
      </w:r>
    </w:p>
    <w:p w14:paraId="361050FE" w14:textId="77777777" w:rsidR="00740FF6" w:rsidRDefault="00740FF6" w:rsidP="006E2336">
      <w:pPr>
        <w:pStyle w:val="ListParagraph"/>
        <w:numPr>
          <w:ilvl w:val="2"/>
          <w:numId w:val="35"/>
        </w:numPr>
        <w:spacing w:before="100" w:beforeAutospacing="1" w:after="100" w:afterAutospacing="1"/>
      </w:pPr>
      <w:r>
        <w:lastRenderedPageBreak/>
        <w:t>IC Method 1 :</w:t>
      </w:r>
      <w:r>
        <w:tab/>
        <w:t>339.6</w:t>
      </w:r>
    </w:p>
    <w:p w14:paraId="2AFFE55C" w14:textId="77777777" w:rsidR="00740FF6" w:rsidRDefault="00740FF6" w:rsidP="006E2336">
      <w:pPr>
        <w:pStyle w:val="ListParagraph"/>
        <w:numPr>
          <w:ilvl w:val="1"/>
          <w:numId w:val="35"/>
        </w:numPr>
        <w:spacing w:before="100" w:beforeAutospacing="1" w:after="100" w:afterAutospacing="1"/>
      </w:pPr>
      <w:r>
        <w:t>Likelihood of failure distributed between minimum of 9.037e-01 and maximum of 9.085e-01.</w:t>
      </w:r>
    </w:p>
    <w:p w14:paraId="360EC008" w14:textId="77777777" w:rsidR="00740FF6" w:rsidRDefault="00740FF6" w:rsidP="006E2336">
      <w:pPr>
        <w:pStyle w:val="ListParagraph"/>
        <w:numPr>
          <w:ilvl w:val="1"/>
          <w:numId w:val="35"/>
        </w:numPr>
        <w:spacing w:before="100" w:beforeAutospacing="1" w:after="100" w:afterAutospacing="1"/>
      </w:pPr>
      <w:r>
        <w:t>Consequence of failure distributed between minimum of $0.86 and maximum of $0.87 Millions of dollars</w:t>
      </w:r>
    </w:p>
    <w:p w14:paraId="6EE9C2ED" w14:textId="77777777" w:rsidR="00740FF6" w:rsidRDefault="00740FF6" w:rsidP="006E2336">
      <w:pPr>
        <w:pStyle w:val="ListParagraph"/>
        <w:numPr>
          <w:ilvl w:val="1"/>
          <w:numId w:val="35"/>
        </w:numPr>
        <w:spacing w:before="100" w:beforeAutospacing="1" w:after="100" w:afterAutospacing="1"/>
      </w:pPr>
      <w:r>
        <w:t>Leak scenario:</w:t>
      </w:r>
    </w:p>
    <w:p w14:paraId="18E7FE01" w14:textId="77777777" w:rsidR="00740FF6" w:rsidRDefault="00740FF6" w:rsidP="006E2336">
      <w:pPr>
        <w:pStyle w:val="ListParagraph"/>
        <w:numPr>
          <w:ilvl w:val="2"/>
          <w:numId w:val="35"/>
        </w:numPr>
        <w:spacing w:before="100" w:beforeAutospacing="1" w:after="100" w:afterAutospacing="1"/>
      </w:pPr>
      <w:r>
        <w:t>Economic Loss cost between minimum of $0.87 and maximum of $0.87 Millions of dollars</w:t>
      </w:r>
    </w:p>
    <w:p w14:paraId="1708223D" w14:textId="77777777" w:rsidR="00740FF6" w:rsidRDefault="00740FF6" w:rsidP="006E2336">
      <w:pPr>
        <w:pStyle w:val="ListParagraph"/>
        <w:numPr>
          <w:ilvl w:val="2"/>
          <w:numId w:val="35"/>
        </w:numPr>
        <w:spacing w:before="100" w:beforeAutospacing="1" w:after="100" w:afterAutospacing="1"/>
      </w:pPr>
      <w:r>
        <w:t>No. of intersections with structures is 30.0, with minimum of $25,000.00 and maximum of $25,000.00 in cost of structures impacted.</w:t>
      </w:r>
    </w:p>
    <w:p w14:paraId="2E1648A4" w14:textId="77777777" w:rsidR="00740FF6" w:rsidRDefault="00740FF6" w:rsidP="006E2336">
      <w:pPr>
        <w:pStyle w:val="ListParagraph"/>
        <w:numPr>
          <w:ilvl w:val="2"/>
          <w:numId w:val="35"/>
        </w:numPr>
        <w:spacing w:before="100" w:beforeAutospacing="1" w:after="100" w:afterAutospacing="1"/>
      </w:pPr>
      <w:r>
        <w:t>Damage radius distributed between minimum of 1.7 and maximum of 1.7 meters.</w:t>
      </w:r>
    </w:p>
    <w:p w14:paraId="27ED842F" w14:textId="77777777" w:rsidR="00740FF6" w:rsidRDefault="00740FF6" w:rsidP="006E2336">
      <w:pPr>
        <w:pStyle w:val="ListParagraph"/>
        <w:numPr>
          <w:ilvl w:val="2"/>
          <w:numId w:val="35"/>
        </w:numPr>
        <w:spacing w:before="100" w:beforeAutospacing="1" w:after="100" w:afterAutospacing="1"/>
      </w:pPr>
      <w:r>
        <w:t>Product Loss costs between minimum of $903.67 and maximum of $907.58</w:t>
      </w:r>
    </w:p>
    <w:p w14:paraId="5DF4D949" w14:textId="77777777" w:rsidR="00740FF6" w:rsidRDefault="00740FF6" w:rsidP="006E2336">
      <w:pPr>
        <w:pStyle w:val="ListParagraph"/>
        <w:numPr>
          <w:ilvl w:val="1"/>
          <w:numId w:val="35"/>
        </w:numPr>
        <w:spacing w:before="100" w:beforeAutospacing="1" w:after="100" w:afterAutospacing="1"/>
      </w:pPr>
      <w:r>
        <w:t>Rupture scenario:</w:t>
      </w:r>
    </w:p>
    <w:p w14:paraId="1540BA09" w14:textId="77777777" w:rsidR="00740FF6" w:rsidRDefault="00740FF6" w:rsidP="006E2336">
      <w:pPr>
        <w:pStyle w:val="ListParagraph"/>
        <w:numPr>
          <w:ilvl w:val="2"/>
          <w:numId w:val="35"/>
        </w:numPr>
        <w:spacing w:before="100" w:beforeAutospacing="1" w:after="100" w:afterAutospacing="1"/>
      </w:pPr>
      <w:r>
        <w:t>Economic Loss cost between minimum of $2.39 and maximum of $2.44 Millions of dollars</w:t>
      </w:r>
    </w:p>
    <w:p w14:paraId="6F2DB00D" w14:textId="77777777" w:rsidR="00740FF6" w:rsidRDefault="00740FF6" w:rsidP="006E2336">
      <w:pPr>
        <w:pStyle w:val="ListParagraph"/>
        <w:numPr>
          <w:ilvl w:val="2"/>
          <w:numId w:val="35"/>
        </w:numPr>
        <w:spacing w:before="100" w:beforeAutospacing="1" w:after="100" w:afterAutospacing="1"/>
      </w:pPr>
      <w:r>
        <w:t>No. of intersections with structures is 5.0, with minimum of $50,000.00 and maximum of $100,000.00 in cost of structures impacted</w:t>
      </w:r>
    </w:p>
    <w:p w14:paraId="46C7D92F" w14:textId="77777777" w:rsidR="00740FF6" w:rsidRDefault="00740FF6" w:rsidP="006E2336">
      <w:pPr>
        <w:pStyle w:val="ListParagraph"/>
        <w:numPr>
          <w:ilvl w:val="2"/>
          <w:numId w:val="35"/>
        </w:numPr>
        <w:spacing w:before="100" w:beforeAutospacing="1" w:after="100" w:afterAutospacing="1"/>
      </w:pPr>
      <w:r>
        <w:t>Damage radius distributed between minimum of 39.33 and maximum of 39.33 meters.</w:t>
      </w:r>
    </w:p>
    <w:p w14:paraId="7BE3C0A7" w14:textId="77777777" w:rsidR="00740FF6" w:rsidRDefault="00740FF6" w:rsidP="006E2336">
      <w:pPr>
        <w:pStyle w:val="ListParagraph"/>
        <w:numPr>
          <w:ilvl w:val="2"/>
          <w:numId w:val="35"/>
        </w:numPr>
        <w:spacing w:before="100" w:beforeAutospacing="1" w:after="100" w:afterAutospacing="1"/>
      </w:pPr>
      <w:r>
        <w:t>Product Loss costs between minimum of $1,492,510.39 and maximum of $1,498,965.83</w:t>
      </w:r>
    </w:p>
    <w:p w14:paraId="6B62CC0A" w14:textId="77777777" w:rsidR="00740FF6" w:rsidRDefault="00740FF6" w:rsidP="006E2336">
      <w:pPr>
        <w:pStyle w:val="ListParagraph"/>
        <w:numPr>
          <w:ilvl w:val="1"/>
          <w:numId w:val="35"/>
        </w:numPr>
        <w:spacing w:before="100" w:beforeAutospacing="1" w:after="100" w:afterAutospacing="1"/>
      </w:pPr>
      <w:r>
        <w:t>Puncture scenario:</w:t>
      </w:r>
    </w:p>
    <w:p w14:paraId="483A81C3" w14:textId="77777777" w:rsidR="00740FF6" w:rsidRDefault="00740FF6" w:rsidP="006E2336">
      <w:pPr>
        <w:pStyle w:val="ListParagraph"/>
        <w:numPr>
          <w:ilvl w:val="2"/>
          <w:numId w:val="35"/>
        </w:numPr>
        <w:spacing w:before="100" w:beforeAutospacing="1" w:after="100" w:afterAutospacing="1"/>
      </w:pPr>
      <w:r>
        <w:t>Economic Loss cost between minimum of $0.90 and maximum of $0.92 Millions of dollars</w:t>
      </w:r>
    </w:p>
    <w:p w14:paraId="0790DF80" w14:textId="77777777" w:rsidR="00740FF6" w:rsidRDefault="00740FF6" w:rsidP="006E2336">
      <w:pPr>
        <w:pStyle w:val="ListParagraph"/>
        <w:numPr>
          <w:ilvl w:val="2"/>
          <w:numId w:val="35"/>
        </w:numPr>
        <w:spacing w:before="100" w:beforeAutospacing="1" w:after="100" w:afterAutospacing="1"/>
      </w:pPr>
      <w:r>
        <w:t>No. of intersections with structures is 30.0, with minimum of $25,000.00 and maximum of $50,000.00 in cost of structures impacted</w:t>
      </w:r>
    </w:p>
    <w:p w14:paraId="5BDAD3D1" w14:textId="77777777" w:rsidR="00740FF6" w:rsidRDefault="00740FF6" w:rsidP="006E2336">
      <w:pPr>
        <w:pStyle w:val="ListParagraph"/>
        <w:numPr>
          <w:ilvl w:val="2"/>
          <w:numId w:val="35"/>
        </w:numPr>
        <w:spacing w:before="100" w:beforeAutospacing="1" w:after="100" w:afterAutospacing="1"/>
      </w:pPr>
      <w:r>
        <w:t>Damage radius distributed between minimum of 6.62 and maximum of 6.62 meters.</w:t>
      </w:r>
    </w:p>
    <w:p w14:paraId="74FCDA1B" w14:textId="77777777" w:rsidR="00740FF6" w:rsidRDefault="00740FF6" w:rsidP="006E2336">
      <w:pPr>
        <w:pStyle w:val="ListParagraph"/>
        <w:numPr>
          <w:ilvl w:val="2"/>
          <w:numId w:val="35"/>
        </w:numPr>
        <w:spacing w:before="100" w:beforeAutospacing="1" w:after="100" w:afterAutospacing="1"/>
      </w:pPr>
      <w:r>
        <w:t>Product Loss costs between minimum of $29,692.55 and maximum of $29,820.98</w:t>
      </w:r>
    </w:p>
    <w:p w14:paraId="23482E34" w14:textId="77777777" w:rsidR="00740FF6" w:rsidRDefault="00740FF6" w:rsidP="006E2336">
      <w:pPr>
        <w:pStyle w:val="ListParagraph"/>
        <w:numPr>
          <w:ilvl w:val="1"/>
          <w:numId w:val="35"/>
        </w:numPr>
        <w:spacing w:before="100" w:beforeAutospacing="1" w:after="100" w:afterAutospacing="1"/>
      </w:pPr>
      <w:r>
        <w:t>Repair costs between minimum of $44,000.00 and maximum of $44,000.00.</w:t>
      </w:r>
    </w:p>
    <w:p w14:paraId="2321460D"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4E892D4C" w14:textId="77777777" w:rsidR="00740FF6" w:rsidRDefault="00740FF6" w:rsidP="006E2336">
      <w:pPr>
        <w:pStyle w:val="ListParagraph"/>
        <w:numPr>
          <w:ilvl w:val="1"/>
          <w:numId w:val="35"/>
        </w:numPr>
        <w:spacing w:before="100" w:beforeAutospacing="1" w:after="100" w:afterAutospacing="1"/>
      </w:pPr>
      <w:r>
        <w:t>Product type is Crude Oil."</w:t>
      </w:r>
    </w:p>
    <w:p w14:paraId="7F9BAEDF" w14:textId="77777777" w:rsidR="00740FF6" w:rsidRDefault="00740FF6" w:rsidP="006E2336">
      <w:pPr>
        <w:pStyle w:val="ListParagraph"/>
        <w:numPr>
          <w:ilvl w:val="0"/>
          <w:numId w:val="35"/>
        </w:numPr>
        <w:spacing w:before="100" w:beforeAutospacing="1" w:after="100" w:afterAutospacing="1"/>
      </w:pPr>
      <w:r>
        <w:t>"CONDOR FROM 14-12-38-5W5 TO 5-20-38-4W5 NPS4</w:t>
      </w:r>
    </w:p>
    <w:p w14:paraId="1290A14B" w14:textId="77777777" w:rsidR="00740FF6" w:rsidRDefault="00740FF6" w:rsidP="006E2336">
      <w:pPr>
        <w:pStyle w:val="ListParagraph"/>
        <w:numPr>
          <w:ilvl w:val="1"/>
          <w:numId w:val="35"/>
        </w:numPr>
        <w:spacing w:before="100" w:beforeAutospacing="1" w:after="100" w:afterAutospacing="1"/>
      </w:pPr>
      <w:r>
        <w:t>Total Cumulative Length (m):</w:t>
      </w:r>
      <w:r>
        <w:tab/>
        <w:t>328.68</w:t>
      </w:r>
    </w:p>
    <w:p w14:paraId="51886C86" w14:textId="77777777" w:rsidR="00740FF6" w:rsidRDefault="00740FF6" w:rsidP="006E2336">
      <w:pPr>
        <w:pStyle w:val="ListParagraph"/>
        <w:numPr>
          <w:ilvl w:val="2"/>
          <w:numId w:val="35"/>
        </w:numPr>
        <w:spacing w:before="100" w:beforeAutospacing="1" w:after="100" w:afterAutospacing="1"/>
      </w:pPr>
      <w:r>
        <w:t>IC Method 1 :</w:t>
      </w:r>
      <w:r>
        <w:tab/>
        <w:t>328.68</w:t>
      </w:r>
    </w:p>
    <w:p w14:paraId="79B825F2" w14:textId="77777777" w:rsidR="00740FF6" w:rsidRDefault="00740FF6" w:rsidP="006E2336">
      <w:pPr>
        <w:pStyle w:val="ListParagraph"/>
        <w:numPr>
          <w:ilvl w:val="1"/>
          <w:numId w:val="35"/>
        </w:numPr>
        <w:spacing w:before="100" w:beforeAutospacing="1" w:after="100" w:afterAutospacing="1"/>
      </w:pPr>
      <w:r>
        <w:t>Likelihood of failure distributed between minimum of 9.069e-01 and maximum of 9.069e-01.</w:t>
      </w:r>
    </w:p>
    <w:p w14:paraId="2894A9E1"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$0.21 Millions of dollars</w:t>
      </w:r>
    </w:p>
    <w:p w14:paraId="6A45E50B" w14:textId="77777777" w:rsidR="00740FF6" w:rsidRDefault="00740FF6" w:rsidP="006E2336">
      <w:pPr>
        <w:pStyle w:val="ListParagraph"/>
        <w:numPr>
          <w:ilvl w:val="1"/>
          <w:numId w:val="35"/>
        </w:numPr>
        <w:spacing w:before="100" w:beforeAutospacing="1" w:after="100" w:afterAutospacing="1"/>
      </w:pPr>
      <w:r>
        <w:t>Leak scenario:</w:t>
      </w:r>
    </w:p>
    <w:p w14:paraId="1670BBB4"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$0.21 Millions of dollars</w:t>
      </w:r>
    </w:p>
    <w:p w14:paraId="7DDDA0A9" w14:textId="77777777" w:rsidR="00740FF6" w:rsidRDefault="00740FF6" w:rsidP="006E2336">
      <w:pPr>
        <w:pStyle w:val="ListParagraph"/>
        <w:numPr>
          <w:ilvl w:val="2"/>
          <w:numId w:val="35"/>
        </w:numPr>
        <w:spacing w:before="100" w:beforeAutospacing="1" w:after="100" w:afterAutospacing="1"/>
      </w:pPr>
      <w:r>
        <w:t>No. of intersections with structures is 7.0, with minimum of $nan and maximum of $nan in cost of structures impacted.</w:t>
      </w:r>
    </w:p>
    <w:p w14:paraId="3A695D0B" w14:textId="77777777" w:rsidR="00740FF6" w:rsidRDefault="00740FF6" w:rsidP="006E2336">
      <w:pPr>
        <w:pStyle w:val="ListParagraph"/>
        <w:numPr>
          <w:ilvl w:val="2"/>
          <w:numId w:val="35"/>
        </w:numPr>
        <w:spacing w:before="100" w:beforeAutospacing="1" w:after="100" w:afterAutospacing="1"/>
      </w:pPr>
      <w:r>
        <w:t>Damage radius distributed between minimum of 2.37 and maximum of 2.37 meters.</w:t>
      </w:r>
    </w:p>
    <w:p w14:paraId="77234D54" w14:textId="77777777" w:rsidR="00740FF6" w:rsidRDefault="00740FF6" w:rsidP="006E2336">
      <w:pPr>
        <w:pStyle w:val="ListParagraph"/>
        <w:numPr>
          <w:ilvl w:val="2"/>
          <w:numId w:val="35"/>
        </w:numPr>
        <w:spacing w:before="100" w:beforeAutospacing="1" w:after="100" w:afterAutospacing="1"/>
      </w:pPr>
      <w:r>
        <w:t>Product Loss costs between minimum of $1,877.56 and maximum of $1,884.95</w:t>
      </w:r>
    </w:p>
    <w:p w14:paraId="205A83A8" w14:textId="77777777" w:rsidR="00740FF6" w:rsidRDefault="00740FF6" w:rsidP="006E2336">
      <w:pPr>
        <w:pStyle w:val="ListParagraph"/>
        <w:numPr>
          <w:ilvl w:val="1"/>
          <w:numId w:val="35"/>
        </w:numPr>
        <w:spacing w:before="100" w:beforeAutospacing="1" w:after="100" w:afterAutospacing="1"/>
      </w:pPr>
      <w:r>
        <w:lastRenderedPageBreak/>
        <w:t>Rupture scenario:</w:t>
      </w:r>
    </w:p>
    <w:p w14:paraId="4B798C7D" w14:textId="77777777" w:rsidR="00740FF6" w:rsidRDefault="00740FF6" w:rsidP="006E2336">
      <w:pPr>
        <w:pStyle w:val="ListParagraph"/>
        <w:numPr>
          <w:ilvl w:val="2"/>
          <w:numId w:val="35"/>
        </w:numPr>
        <w:spacing w:before="100" w:beforeAutospacing="1" w:after="100" w:afterAutospacing="1"/>
      </w:pPr>
      <w:r>
        <w:t>Economic Loss cost between minimum of $0.48 and maximum of $0.50 Millions of dollars</w:t>
      </w:r>
    </w:p>
    <w:p w14:paraId="110F63B1" w14:textId="77777777" w:rsidR="00740FF6" w:rsidRDefault="00740FF6" w:rsidP="006E2336">
      <w:pPr>
        <w:pStyle w:val="ListParagraph"/>
        <w:numPr>
          <w:ilvl w:val="2"/>
          <w:numId w:val="35"/>
        </w:numPr>
        <w:spacing w:before="100" w:beforeAutospacing="1" w:after="100" w:afterAutospacing="1"/>
      </w:pPr>
      <w:r>
        <w:t>No. of intersections with structures is 19.0, with minimum of $25,000.00 and maximum of $50,000.00 in cost of structures impacted</w:t>
      </w:r>
    </w:p>
    <w:p w14:paraId="16702D55" w14:textId="77777777" w:rsidR="00740FF6" w:rsidRDefault="00740FF6" w:rsidP="006E2336">
      <w:pPr>
        <w:pStyle w:val="ListParagraph"/>
        <w:numPr>
          <w:ilvl w:val="2"/>
          <w:numId w:val="35"/>
        </w:numPr>
        <w:spacing w:before="100" w:beforeAutospacing="1" w:after="100" w:afterAutospacing="1"/>
      </w:pPr>
      <w:r>
        <w:t>Damage radius distributed between minimum of 17.33 and maximum of 17.33 meters.</w:t>
      </w:r>
    </w:p>
    <w:p w14:paraId="6887D9E9" w14:textId="77777777" w:rsidR="00740FF6" w:rsidRDefault="00740FF6" w:rsidP="006E2336">
      <w:pPr>
        <w:pStyle w:val="ListParagraph"/>
        <w:numPr>
          <w:ilvl w:val="2"/>
          <w:numId w:val="35"/>
        </w:numPr>
        <w:spacing w:before="100" w:beforeAutospacing="1" w:after="100" w:afterAutospacing="1"/>
      </w:pPr>
      <w:r>
        <w:t>Product Loss costs between minimum of $245,293.72 and maximum of $246,259.57</w:t>
      </w:r>
    </w:p>
    <w:p w14:paraId="3EBFBD26" w14:textId="77777777" w:rsidR="00740FF6" w:rsidRDefault="00740FF6" w:rsidP="006E2336">
      <w:pPr>
        <w:pStyle w:val="ListParagraph"/>
        <w:numPr>
          <w:ilvl w:val="1"/>
          <w:numId w:val="35"/>
        </w:numPr>
        <w:spacing w:before="100" w:beforeAutospacing="1" w:after="100" w:afterAutospacing="1"/>
      </w:pPr>
      <w:r>
        <w:t>Puncture scenario:</w:t>
      </w:r>
    </w:p>
    <w:p w14:paraId="5CC83E28" w14:textId="77777777" w:rsidR="00740FF6" w:rsidRDefault="00740FF6" w:rsidP="006E2336">
      <w:pPr>
        <w:pStyle w:val="ListParagraph"/>
        <w:numPr>
          <w:ilvl w:val="2"/>
          <w:numId w:val="35"/>
        </w:numPr>
        <w:spacing w:before="100" w:beforeAutospacing="1" w:after="100" w:afterAutospacing="1"/>
      </w:pPr>
      <w:r>
        <w:t>Economic Loss cost between minimum of $0.27 and maximum of $0.30 Millions of dollars</w:t>
      </w:r>
    </w:p>
    <w:p w14:paraId="09057F31" w14:textId="77777777" w:rsidR="00740FF6" w:rsidRDefault="00740FF6" w:rsidP="006E2336">
      <w:pPr>
        <w:pStyle w:val="ListParagraph"/>
        <w:numPr>
          <w:ilvl w:val="2"/>
          <w:numId w:val="35"/>
        </w:numPr>
        <w:spacing w:before="100" w:beforeAutospacing="1" w:after="100" w:afterAutospacing="1"/>
      </w:pPr>
      <w:r>
        <w:t>No. of intersections with structures is 20.0, with minimum of $25,000.00 and maximum of $25,000.00 in cost of structures impacted</w:t>
      </w:r>
    </w:p>
    <w:p w14:paraId="32ED3B8A" w14:textId="77777777" w:rsidR="00740FF6" w:rsidRDefault="00740FF6" w:rsidP="006E2336">
      <w:pPr>
        <w:pStyle w:val="ListParagraph"/>
        <w:numPr>
          <w:ilvl w:val="2"/>
          <w:numId w:val="35"/>
        </w:numPr>
        <w:spacing w:before="100" w:beforeAutospacing="1" w:after="100" w:afterAutospacing="1"/>
      </w:pPr>
      <w:r>
        <w:t>Damage radius distributed between minimum of 9.25 and maximum of 9.25 meters.</w:t>
      </w:r>
    </w:p>
    <w:p w14:paraId="5211F493" w14:textId="77777777" w:rsidR="00740FF6" w:rsidRDefault="00740FF6" w:rsidP="006E2336">
      <w:pPr>
        <w:pStyle w:val="ListParagraph"/>
        <w:numPr>
          <w:ilvl w:val="2"/>
          <w:numId w:val="35"/>
        </w:numPr>
        <w:spacing w:before="100" w:beforeAutospacing="1" w:after="100" w:afterAutospacing="1"/>
      </w:pPr>
      <w:r>
        <w:t>Product Loss costs between minimum of $61,692.38 and maximum of $61,935.29</w:t>
      </w:r>
    </w:p>
    <w:p w14:paraId="15E08445"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613F0EE0"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4B2A8FF9" w14:textId="77777777" w:rsidR="00740FF6" w:rsidRDefault="00740FF6" w:rsidP="006E2336">
      <w:pPr>
        <w:pStyle w:val="ListParagraph"/>
        <w:numPr>
          <w:ilvl w:val="1"/>
          <w:numId w:val="35"/>
        </w:numPr>
        <w:spacing w:before="100" w:beforeAutospacing="1" w:after="100" w:afterAutospacing="1"/>
      </w:pPr>
      <w:r>
        <w:t>Product type is Crude Oil."</w:t>
      </w:r>
    </w:p>
    <w:p w14:paraId="3AE2332D" w14:textId="77777777" w:rsidR="00740FF6" w:rsidRDefault="00740FF6" w:rsidP="006E2336">
      <w:pPr>
        <w:pStyle w:val="ListParagraph"/>
        <w:numPr>
          <w:ilvl w:val="0"/>
          <w:numId w:val="35"/>
        </w:numPr>
        <w:spacing w:before="100" w:beforeAutospacing="1" w:after="100" w:afterAutospacing="1"/>
      </w:pPr>
      <w:r>
        <w:t>"14-02 to 12-02 NPS 24</w:t>
      </w:r>
    </w:p>
    <w:p w14:paraId="12D21885" w14:textId="77777777" w:rsidR="00740FF6" w:rsidRDefault="00740FF6" w:rsidP="006E2336">
      <w:pPr>
        <w:pStyle w:val="ListParagraph"/>
        <w:numPr>
          <w:ilvl w:val="1"/>
          <w:numId w:val="35"/>
        </w:numPr>
        <w:spacing w:before="100" w:beforeAutospacing="1" w:after="100" w:afterAutospacing="1"/>
      </w:pPr>
      <w:r>
        <w:t>Total Cumulative Length (m):</w:t>
      </w:r>
      <w:r>
        <w:tab/>
        <w:t>317.4</w:t>
      </w:r>
    </w:p>
    <w:p w14:paraId="2103719F" w14:textId="77777777" w:rsidR="00740FF6" w:rsidRDefault="00740FF6" w:rsidP="006E2336">
      <w:pPr>
        <w:pStyle w:val="ListParagraph"/>
        <w:numPr>
          <w:ilvl w:val="2"/>
          <w:numId w:val="35"/>
        </w:numPr>
        <w:spacing w:before="100" w:beforeAutospacing="1" w:after="100" w:afterAutospacing="1"/>
      </w:pPr>
      <w:r>
        <w:t>EC Method 1 :</w:t>
      </w:r>
      <w:r>
        <w:tab/>
        <w:t>317.4</w:t>
      </w:r>
    </w:p>
    <w:p w14:paraId="1C2AA94B" w14:textId="77777777" w:rsidR="00740FF6" w:rsidRDefault="00740FF6" w:rsidP="006E2336">
      <w:pPr>
        <w:pStyle w:val="ListParagraph"/>
        <w:numPr>
          <w:ilvl w:val="1"/>
          <w:numId w:val="35"/>
        </w:numPr>
        <w:spacing w:before="100" w:beforeAutospacing="1" w:after="100" w:afterAutospacing="1"/>
      </w:pPr>
      <w:r>
        <w:t>Likelihood of failure distributed between minimum of 9.902e-01 and maximum of 9.902e-01.</w:t>
      </w:r>
    </w:p>
    <w:p w14:paraId="2BAD757E" w14:textId="77777777" w:rsidR="00740FF6" w:rsidRDefault="00740FF6" w:rsidP="006E2336">
      <w:pPr>
        <w:pStyle w:val="ListParagraph"/>
        <w:numPr>
          <w:ilvl w:val="1"/>
          <w:numId w:val="35"/>
        </w:numPr>
        <w:spacing w:before="100" w:beforeAutospacing="1" w:after="100" w:afterAutospacing="1"/>
      </w:pPr>
      <w:r>
        <w:t>Consequence of failure distributed between minimum of $2.56 and maximum of $2.58 Millions of dollars</w:t>
      </w:r>
    </w:p>
    <w:p w14:paraId="3881350C" w14:textId="77777777" w:rsidR="00740FF6" w:rsidRDefault="00740FF6" w:rsidP="006E2336">
      <w:pPr>
        <w:pStyle w:val="ListParagraph"/>
        <w:numPr>
          <w:ilvl w:val="1"/>
          <w:numId w:val="35"/>
        </w:numPr>
        <w:spacing w:before="100" w:beforeAutospacing="1" w:after="100" w:afterAutospacing="1"/>
      </w:pPr>
      <w:r>
        <w:t>Leak scenario:</w:t>
      </w:r>
    </w:p>
    <w:p w14:paraId="4FDCD1C5" w14:textId="77777777" w:rsidR="00740FF6" w:rsidRDefault="00740FF6" w:rsidP="006E2336">
      <w:pPr>
        <w:pStyle w:val="ListParagraph"/>
        <w:numPr>
          <w:ilvl w:val="2"/>
          <w:numId w:val="35"/>
        </w:numPr>
        <w:spacing w:before="100" w:beforeAutospacing="1" w:after="100" w:afterAutospacing="1"/>
      </w:pPr>
      <w:r>
        <w:t>Economic Loss cost between minimum of $2.47 and maximum of $2.50 Millions of dollars</w:t>
      </w:r>
    </w:p>
    <w:p w14:paraId="6568462F" w14:textId="77777777" w:rsidR="00740FF6" w:rsidRDefault="00740FF6" w:rsidP="006E2336">
      <w:pPr>
        <w:pStyle w:val="ListParagraph"/>
        <w:numPr>
          <w:ilvl w:val="2"/>
          <w:numId w:val="35"/>
        </w:numPr>
        <w:spacing w:before="100" w:beforeAutospacing="1" w:after="100" w:afterAutospacing="1"/>
      </w:pPr>
      <w:r>
        <w:t>No. of intersections with structures is 26.0, with minimum of $25,000.00 and maximum of $25,000.00 in cost of structures impacted.</w:t>
      </w:r>
    </w:p>
    <w:p w14:paraId="6C596E2F" w14:textId="77777777" w:rsidR="00740FF6" w:rsidRDefault="00740FF6" w:rsidP="006E2336">
      <w:pPr>
        <w:pStyle w:val="ListParagraph"/>
        <w:numPr>
          <w:ilvl w:val="2"/>
          <w:numId w:val="35"/>
        </w:numPr>
        <w:spacing w:before="100" w:beforeAutospacing="1" w:after="100" w:afterAutospacing="1"/>
      </w:pPr>
      <w:r>
        <w:t>Damage radius distributed between minimum of 1.71 and maximum of 1.71 meters.</w:t>
      </w:r>
    </w:p>
    <w:p w14:paraId="3DE4FD9B" w14:textId="77777777" w:rsidR="00740FF6" w:rsidRDefault="00740FF6" w:rsidP="006E2336">
      <w:pPr>
        <w:pStyle w:val="ListParagraph"/>
        <w:numPr>
          <w:ilvl w:val="2"/>
          <w:numId w:val="35"/>
        </w:numPr>
        <w:spacing w:before="100" w:beforeAutospacing="1" w:after="100" w:afterAutospacing="1"/>
      </w:pPr>
      <w:r>
        <w:t>Product Loss costs between minimum of $916.23 and maximum of $923.12</w:t>
      </w:r>
    </w:p>
    <w:p w14:paraId="14E1F8F4" w14:textId="77777777" w:rsidR="00740FF6" w:rsidRDefault="00740FF6" w:rsidP="006E2336">
      <w:pPr>
        <w:pStyle w:val="ListParagraph"/>
        <w:numPr>
          <w:ilvl w:val="1"/>
          <w:numId w:val="35"/>
        </w:numPr>
        <w:spacing w:before="100" w:beforeAutospacing="1" w:after="100" w:afterAutospacing="1"/>
      </w:pPr>
      <w:r>
        <w:t>Rupture scenario:</w:t>
      </w:r>
    </w:p>
    <w:p w14:paraId="3C1873B8" w14:textId="77777777" w:rsidR="00740FF6" w:rsidRDefault="00740FF6" w:rsidP="006E2336">
      <w:pPr>
        <w:pStyle w:val="ListParagraph"/>
        <w:numPr>
          <w:ilvl w:val="2"/>
          <w:numId w:val="35"/>
        </w:numPr>
        <w:spacing w:before="100" w:beforeAutospacing="1" w:after="100" w:afterAutospacing="1"/>
      </w:pPr>
      <w:r>
        <w:t>Economic Loss cost between minimum of $5.95 and maximum of $6.00 Millions of dollars</w:t>
      </w:r>
    </w:p>
    <w:p w14:paraId="111C33D6" w14:textId="77777777" w:rsidR="00740FF6" w:rsidRDefault="00740FF6" w:rsidP="006E2336">
      <w:pPr>
        <w:pStyle w:val="ListParagraph"/>
        <w:numPr>
          <w:ilvl w:val="2"/>
          <w:numId w:val="35"/>
        </w:numPr>
        <w:spacing w:before="100" w:beforeAutospacing="1" w:after="100" w:afterAutospacing="1"/>
      </w:pPr>
      <w:r>
        <w:t>No. of intersections with structures is 3.0, with minimum of $75,000.00 and maximum of $100,000.00 in cost of structures impacted</w:t>
      </w:r>
    </w:p>
    <w:p w14:paraId="01FD51FE" w14:textId="77777777" w:rsidR="00740FF6" w:rsidRDefault="00740FF6" w:rsidP="006E2336">
      <w:pPr>
        <w:pStyle w:val="ListParagraph"/>
        <w:numPr>
          <w:ilvl w:val="2"/>
          <w:numId w:val="35"/>
        </w:numPr>
        <w:spacing w:before="100" w:beforeAutospacing="1" w:after="100" w:afterAutospacing="1"/>
      </w:pPr>
      <w:r>
        <w:t>Damage radius distributed between minimum of 57.36 and maximum of 57.36 meters.</w:t>
      </w:r>
    </w:p>
    <w:p w14:paraId="6E3F280E" w14:textId="77777777" w:rsidR="00740FF6" w:rsidRDefault="00740FF6" w:rsidP="006E2336">
      <w:pPr>
        <w:pStyle w:val="ListParagraph"/>
        <w:numPr>
          <w:ilvl w:val="2"/>
          <w:numId w:val="35"/>
        </w:numPr>
        <w:spacing w:before="100" w:beforeAutospacing="1" w:after="100" w:afterAutospacing="1"/>
      </w:pPr>
      <w:r>
        <w:t>Product Loss costs between minimum of $3,404,807.99 and maximum of $3,430,429.64</w:t>
      </w:r>
    </w:p>
    <w:p w14:paraId="07F0966E" w14:textId="77777777" w:rsidR="00740FF6" w:rsidRDefault="00740FF6" w:rsidP="006E2336">
      <w:pPr>
        <w:pStyle w:val="ListParagraph"/>
        <w:numPr>
          <w:ilvl w:val="1"/>
          <w:numId w:val="35"/>
        </w:numPr>
        <w:spacing w:before="100" w:beforeAutospacing="1" w:after="100" w:afterAutospacing="1"/>
      </w:pPr>
      <w:r>
        <w:t>Puncture scenario:</w:t>
      </w:r>
    </w:p>
    <w:p w14:paraId="33C7AF63" w14:textId="77777777" w:rsidR="00740FF6" w:rsidRDefault="00740FF6" w:rsidP="006E2336">
      <w:pPr>
        <w:pStyle w:val="ListParagraph"/>
        <w:numPr>
          <w:ilvl w:val="2"/>
          <w:numId w:val="35"/>
        </w:numPr>
        <w:spacing w:before="100" w:beforeAutospacing="1" w:after="100" w:afterAutospacing="1"/>
      </w:pPr>
      <w:r>
        <w:t>Economic Loss cost between minimum of $2.53 and maximum of $2.53 Millions of dollars</w:t>
      </w:r>
    </w:p>
    <w:p w14:paraId="0EA03000" w14:textId="77777777" w:rsidR="00740FF6" w:rsidRDefault="00740FF6" w:rsidP="006E2336">
      <w:pPr>
        <w:pStyle w:val="ListParagraph"/>
        <w:numPr>
          <w:ilvl w:val="2"/>
          <w:numId w:val="35"/>
        </w:numPr>
        <w:spacing w:before="100" w:beforeAutospacing="1" w:after="100" w:afterAutospacing="1"/>
      </w:pPr>
      <w:r>
        <w:lastRenderedPageBreak/>
        <w:t>No. of intersections with structures is 27.0, with minimum of $25,000.00 and maximum of $25,000.00 in cost of structures impacted</w:t>
      </w:r>
    </w:p>
    <w:p w14:paraId="325E2AF8" w14:textId="77777777" w:rsidR="00740FF6" w:rsidRDefault="00740FF6" w:rsidP="006E2336">
      <w:pPr>
        <w:pStyle w:val="ListParagraph"/>
        <w:numPr>
          <w:ilvl w:val="2"/>
          <w:numId w:val="35"/>
        </w:numPr>
        <w:spacing w:before="100" w:beforeAutospacing="1" w:after="100" w:afterAutospacing="1"/>
      </w:pPr>
      <w:r>
        <w:t>Damage radius distributed between minimum of 6.67 and maximum of 6.67 meters.</w:t>
      </w:r>
    </w:p>
    <w:p w14:paraId="61A3440F" w14:textId="77777777" w:rsidR="00740FF6" w:rsidRDefault="00740FF6" w:rsidP="006E2336">
      <w:pPr>
        <w:pStyle w:val="ListParagraph"/>
        <w:numPr>
          <w:ilvl w:val="2"/>
          <w:numId w:val="35"/>
        </w:numPr>
        <w:spacing w:before="100" w:beforeAutospacing="1" w:after="100" w:afterAutospacing="1"/>
      </w:pPr>
      <w:r>
        <w:t>Product Loss costs between minimum of $30,105.11 and maximum of $30,331.66</w:t>
      </w:r>
    </w:p>
    <w:p w14:paraId="4F76D6BB" w14:textId="77777777" w:rsidR="00740FF6" w:rsidRDefault="00740FF6" w:rsidP="006E2336">
      <w:pPr>
        <w:pStyle w:val="ListParagraph"/>
        <w:numPr>
          <w:ilvl w:val="1"/>
          <w:numId w:val="35"/>
        </w:numPr>
        <w:spacing w:before="100" w:beforeAutospacing="1" w:after="100" w:afterAutospacing="1"/>
      </w:pPr>
      <w:r>
        <w:t>Repair costs between minimum of $73,000.00 and maximum of $73,000.00.</w:t>
      </w:r>
    </w:p>
    <w:p w14:paraId="1D189143" w14:textId="77777777" w:rsidR="00740FF6" w:rsidRDefault="00740FF6" w:rsidP="006E2336">
      <w:pPr>
        <w:pStyle w:val="ListParagraph"/>
        <w:numPr>
          <w:ilvl w:val="1"/>
          <w:numId w:val="35"/>
        </w:numPr>
        <w:spacing w:before="100" w:beforeAutospacing="1" w:after="100" w:afterAutospacing="1"/>
      </w:pPr>
      <w:r>
        <w:t>Outage losses between minimum of $2,400,000.00 and maximum of $2,400,000.00.</w:t>
      </w:r>
    </w:p>
    <w:p w14:paraId="52897C33" w14:textId="77777777" w:rsidR="00740FF6" w:rsidRDefault="00740FF6" w:rsidP="006E2336">
      <w:pPr>
        <w:pStyle w:val="ListParagraph"/>
        <w:numPr>
          <w:ilvl w:val="1"/>
          <w:numId w:val="35"/>
        </w:numPr>
        <w:spacing w:before="100" w:beforeAutospacing="1" w:after="100" w:afterAutospacing="1"/>
      </w:pPr>
      <w:r>
        <w:t>Product type is Crude Oil."</w:t>
      </w:r>
    </w:p>
    <w:p w14:paraId="7F6E8797" w14:textId="77777777" w:rsidR="00740FF6" w:rsidRDefault="00740FF6" w:rsidP="006E2336">
      <w:pPr>
        <w:pStyle w:val="ListParagraph"/>
        <w:numPr>
          <w:ilvl w:val="0"/>
          <w:numId w:val="35"/>
        </w:numPr>
        <w:spacing w:before="100" w:beforeAutospacing="1" w:after="100" w:afterAutospacing="1"/>
      </w:pPr>
      <w:r>
        <w:t>"GRANADA LATERAL NPS 3</w:t>
      </w:r>
    </w:p>
    <w:p w14:paraId="4E54AE9B" w14:textId="77777777" w:rsidR="00740FF6" w:rsidRDefault="00740FF6" w:rsidP="006E2336">
      <w:pPr>
        <w:pStyle w:val="ListParagraph"/>
        <w:numPr>
          <w:ilvl w:val="1"/>
          <w:numId w:val="35"/>
        </w:numPr>
        <w:spacing w:before="100" w:beforeAutospacing="1" w:after="100" w:afterAutospacing="1"/>
      </w:pPr>
      <w:r>
        <w:t>Total Cumulative Length (m):</w:t>
      </w:r>
      <w:r>
        <w:tab/>
        <w:t>293.97</w:t>
      </w:r>
    </w:p>
    <w:p w14:paraId="21BB48CD" w14:textId="77777777" w:rsidR="00740FF6" w:rsidRDefault="00740FF6" w:rsidP="006E2336">
      <w:pPr>
        <w:pStyle w:val="ListParagraph"/>
        <w:numPr>
          <w:ilvl w:val="2"/>
          <w:numId w:val="35"/>
        </w:numPr>
        <w:spacing w:before="100" w:beforeAutospacing="1" w:after="100" w:afterAutospacing="1"/>
      </w:pPr>
      <w:r>
        <w:t>IC Method 1 :</w:t>
      </w:r>
      <w:r>
        <w:tab/>
        <w:t>293.97</w:t>
      </w:r>
    </w:p>
    <w:p w14:paraId="28E4A7CE" w14:textId="77777777" w:rsidR="00740FF6" w:rsidRDefault="00740FF6" w:rsidP="006E2336">
      <w:pPr>
        <w:pStyle w:val="ListParagraph"/>
        <w:numPr>
          <w:ilvl w:val="1"/>
          <w:numId w:val="35"/>
        </w:numPr>
        <w:spacing w:before="100" w:beforeAutospacing="1" w:after="100" w:afterAutospacing="1"/>
      </w:pPr>
      <w:r>
        <w:t>Likelihood of failure distributed between minimum of 9.011e-01 and maximum of 9.013e-01.</w:t>
      </w:r>
    </w:p>
    <w:p w14:paraId="670660AD" w14:textId="77777777" w:rsidR="00740FF6" w:rsidRDefault="00740FF6" w:rsidP="006E2336">
      <w:pPr>
        <w:pStyle w:val="ListParagraph"/>
        <w:numPr>
          <w:ilvl w:val="1"/>
          <w:numId w:val="35"/>
        </w:numPr>
        <w:spacing w:before="100" w:beforeAutospacing="1" w:after="100" w:afterAutospacing="1"/>
      </w:pPr>
      <w:r>
        <w:t>Consequence of failure distributed between minimum of $0.27 and maximum of $2.93 Millions of dollars</w:t>
      </w:r>
    </w:p>
    <w:p w14:paraId="7AB7BAB0" w14:textId="77777777" w:rsidR="00740FF6" w:rsidRDefault="00740FF6" w:rsidP="006E2336">
      <w:pPr>
        <w:pStyle w:val="ListParagraph"/>
        <w:numPr>
          <w:ilvl w:val="1"/>
          <w:numId w:val="35"/>
        </w:numPr>
        <w:spacing w:before="100" w:beforeAutospacing="1" w:after="100" w:afterAutospacing="1"/>
      </w:pPr>
      <w:r>
        <w:t>Leak scenario:</w:t>
      </w:r>
    </w:p>
    <w:p w14:paraId="7581FD14" w14:textId="77777777" w:rsidR="00740FF6" w:rsidRDefault="00740FF6" w:rsidP="006E2336">
      <w:pPr>
        <w:pStyle w:val="ListParagraph"/>
        <w:numPr>
          <w:ilvl w:val="2"/>
          <w:numId w:val="35"/>
        </w:numPr>
        <w:spacing w:before="100" w:beforeAutospacing="1" w:after="100" w:afterAutospacing="1"/>
      </w:pPr>
      <w:r>
        <w:t>Economic Loss cost between minimum of $0.27 and maximum of $2.96 Millions of dollars</w:t>
      </w:r>
    </w:p>
    <w:p w14:paraId="16D6CDF2"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$2,688,250.00 and maximum of $2,688,250.00 in cost of structures impacted.</w:t>
      </w:r>
    </w:p>
    <w:p w14:paraId="49A7831F" w14:textId="77777777" w:rsidR="00740FF6" w:rsidRDefault="00740FF6" w:rsidP="006E2336">
      <w:pPr>
        <w:pStyle w:val="ListParagraph"/>
        <w:numPr>
          <w:ilvl w:val="2"/>
          <w:numId w:val="35"/>
        </w:numPr>
        <w:spacing w:before="100" w:beforeAutospacing="1" w:after="100" w:afterAutospacing="1"/>
      </w:pPr>
      <w:r>
        <w:t>Damage radius distributed between minimum of 2.45 and maximum of 2.45 meters.</w:t>
      </w:r>
    </w:p>
    <w:p w14:paraId="3A5E1DAB" w14:textId="77777777" w:rsidR="00740FF6" w:rsidRDefault="00740FF6" w:rsidP="006E2336">
      <w:pPr>
        <w:pStyle w:val="ListParagraph"/>
        <w:numPr>
          <w:ilvl w:val="2"/>
          <w:numId w:val="35"/>
        </w:numPr>
        <w:spacing w:before="100" w:beforeAutospacing="1" w:after="100" w:afterAutospacing="1"/>
      </w:pPr>
      <w:r>
        <w:t>Product Loss costs between minimum of $60,855.70 and maximum of $60,855.70</w:t>
      </w:r>
    </w:p>
    <w:p w14:paraId="47A5080E" w14:textId="77777777" w:rsidR="00740FF6" w:rsidRDefault="00740FF6" w:rsidP="006E2336">
      <w:pPr>
        <w:pStyle w:val="ListParagraph"/>
        <w:numPr>
          <w:ilvl w:val="1"/>
          <w:numId w:val="35"/>
        </w:numPr>
        <w:spacing w:before="100" w:beforeAutospacing="1" w:after="100" w:afterAutospacing="1"/>
      </w:pPr>
      <w:r>
        <w:t>Rupture scenario:</w:t>
      </w:r>
    </w:p>
    <w:p w14:paraId="2132E03F" w14:textId="77777777" w:rsidR="00740FF6" w:rsidRDefault="00740FF6" w:rsidP="006E2336">
      <w:pPr>
        <w:pStyle w:val="ListParagraph"/>
        <w:numPr>
          <w:ilvl w:val="2"/>
          <w:numId w:val="35"/>
        </w:numPr>
        <w:spacing w:before="100" w:beforeAutospacing="1" w:after="100" w:afterAutospacing="1"/>
      </w:pPr>
      <w:r>
        <w:t>Economic Loss cost between minimum of $5.02 and maximum of $8.27 Millions of dollars</w:t>
      </w:r>
    </w:p>
    <w:p w14:paraId="37D19E97" w14:textId="77777777" w:rsidR="00740FF6" w:rsidRDefault="00740FF6" w:rsidP="006E2336">
      <w:pPr>
        <w:pStyle w:val="ListParagraph"/>
        <w:numPr>
          <w:ilvl w:val="2"/>
          <w:numId w:val="35"/>
        </w:numPr>
        <w:spacing w:before="100" w:beforeAutospacing="1" w:after="100" w:afterAutospacing="1"/>
      </w:pPr>
      <w:r>
        <w:t>No. of intersections with structures is 2.0, with minimum of $3,254,250.00 and maximum of $3,254,250.00 in cost of structures impacted</w:t>
      </w:r>
    </w:p>
    <w:p w14:paraId="7FBDC830" w14:textId="77777777" w:rsidR="00740FF6" w:rsidRDefault="00740FF6" w:rsidP="006E2336">
      <w:pPr>
        <w:pStyle w:val="ListParagraph"/>
        <w:numPr>
          <w:ilvl w:val="2"/>
          <w:numId w:val="35"/>
        </w:numPr>
        <w:spacing w:before="100" w:beforeAutospacing="1" w:after="100" w:afterAutospacing="1"/>
      </w:pPr>
      <w:r>
        <w:t>Damage radius distributed between minimum of 47.49 and maximum of 47.49 meters.</w:t>
      </w:r>
    </w:p>
    <w:p w14:paraId="2EB5E8A0" w14:textId="77777777" w:rsidR="00740FF6" w:rsidRDefault="00740FF6" w:rsidP="006E2336">
      <w:pPr>
        <w:pStyle w:val="ListParagraph"/>
        <w:numPr>
          <w:ilvl w:val="2"/>
          <w:numId w:val="35"/>
        </w:numPr>
        <w:spacing w:before="100" w:beforeAutospacing="1" w:after="100" w:afterAutospacing="1"/>
      </w:pPr>
      <w:r>
        <w:t>Product Loss costs between minimum of $4,809,554.10 and maximum of $4,809,554.10</w:t>
      </w:r>
    </w:p>
    <w:p w14:paraId="13AA2076" w14:textId="77777777" w:rsidR="00740FF6" w:rsidRDefault="00740FF6" w:rsidP="006E2336">
      <w:pPr>
        <w:pStyle w:val="ListParagraph"/>
        <w:numPr>
          <w:ilvl w:val="1"/>
          <w:numId w:val="35"/>
        </w:numPr>
        <w:spacing w:before="100" w:beforeAutospacing="1" w:after="100" w:afterAutospacing="1"/>
      </w:pPr>
      <w:r>
        <w:t>Puncture scenario:</w:t>
      </w:r>
    </w:p>
    <w:p w14:paraId="00AC1CA6" w14:textId="77777777" w:rsidR="00740FF6" w:rsidRDefault="00740FF6" w:rsidP="006E2336">
      <w:pPr>
        <w:pStyle w:val="ListParagraph"/>
        <w:numPr>
          <w:ilvl w:val="2"/>
          <w:numId w:val="35"/>
        </w:numPr>
        <w:spacing w:before="100" w:beforeAutospacing="1" w:after="100" w:afterAutospacing="1"/>
      </w:pPr>
      <w:r>
        <w:t>Economic Loss cost between minimum of $2.21 and maximum of $5.46 Millions of dollars</w:t>
      </w:r>
    </w:p>
    <w:p w14:paraId="65D3AE3F" w14:textId="77777777" w:rsidR="00740FF6" w:rsidRDefault="00740FF6" w:rsidP="006E2336">
      <w:pPr>
        <w:pStyle w:val="ListParagraph"/>
        <w:numPr>
          <w:ilvl w:val="2"/>
          <w:numId w:val="35"/>
        </w:numPr>
        <w:spacing w:before="100" w:beforeAutospacing="1" w:after="100" w:afterAutospacing="1"/>
      </w:pPr>
      <w:r>
        <w:t>No. of intersections with structures is 3.0, with minimum of $3,254,250.00 and maximum of $3,254,250.00 in cost of structures impacted</w:t>
      </w:r>
    </w:p>
    <w:p w14:paraId="04D08B98" w14:textId="77777777" w:rsidR="00740FF6" w:rsidRDefault="00740FF6" w:rsidP="006E2336">
      <w:pPr>
        <w:pStyle w:val="ListParagraph"/>
        <w:numPr>
          <w:ilvl w:val="2"/>
          <w:numId w:val="35"/>
        </w:numPr>
        <w:spacing w:before="100" w:beforeAutospacing="1" w:after="100" w:afterAutospacing="1"/>
      </w:pPr>
      <w:r>
        <w:t>Damage radius distributed between minimum of 34.62 and maximum of 34.62 meters.</w:t>
      </w:r>
    </w:p>
    <w:p w14:paraId="4F8809F4" w14:textId="77777777" w:rsidR="00740FF6" w:rsidRDefault="00740FF6" w:rsidP="006E2336">
      <w:pPr>
        <w:pStyle w:val="ListParagraph"/>
        <w:numPr>
          <w:ilvl w:val="2"/>
          <w:numId w:val="35"/>
        </w:numPr>
        <w:spacing w:before="100" w:beforeAutospacing="1" w:after="100" w:afterAutospacing="1"/>
      </w:pPr>
      <w:r>
        <w:t>Product Loss costs between minimum of $1,999,580.23 and maximum of $1,999,580.23</w:t>
      </w:r>
    </w:p>
    <w:p w14:paraId="30F2B746" w14:textId="77777777" w:rsidR="00740FF6" w:rsidRDefault="00740FF6" w:rsidP="006E2336">
      <w:pPr>
        <w:pStyle w:val="ListParagraph"/>
        <w:numPr>
          <w:ilvl w:val="1"/>
          <w:numId w:val="35"/>
        </w:numPr>
        <w:spacing w:before="100" w:beforeAutospacing="1" w:after="100" w:afterAutospacing="1"/>
      </w:pPr>
      <w:r>
        <w:t>Repair costs between minimum of $6,000.00 and maximum of $6,000.00.</w:t>
      </w:r>
    </w:p>
    <w:p w14:paraId="6A6DC5E7"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104E2815" w14:textId="77777777" w:rsidR="00740FF6" w:rsidRDefault="00740FF6" w:rsidP="006E2336">
      <w:pPr>
        <w:pStyle w:val="ListParagraph"/>
        <w:numPr>
          <w:ilvl w:val="1"/>
          <w:numId w:val="35"/>
        </w:numPr>
        <w:spacing w:before="100" w:beforeAutospacing="1" w:after="100" w:afterAutospacing="1"/>
      </w:pPr>
      <w:r>
        <w:t>Product type is NGL."</w:t>
      </w:r>
    </w:p>
    <w:p w14:paraId="21645618" w14:textId="77777777" w:rsidR="00740FF6" w:rsidRDefault="00740FF6" w:rsidP="006E2336">
      <w:pPr>
        <w:pStyle w:val="ListParagraph"/>
        <w:numPr>
          <w:ilvl w:val="0"/>
          <w:numId w:val="35"/>
        </w:numPr>
        <w:spacing w:before="100" w:beforeAutospacing="1" w:after="100" w:afterAutospacing="1"/>
      </w:pPr>
      <w:r>
        <w:t>"SOUTH GARRINGTON 1-27 LATERAL NPS 4</w:t>
      </w:r>
    </w:p>
    <w:p w14:paraId="21478D7E" w14:textId="77777777" w:rsidR="00740FF6" w:rsidRDefault="00740FF6" w:rsidP="006E2336">
      <w:pPr>
        <w:pStyle w:val="ListParagraph"/>
        <w:numPr>
          <w:ilvl w:val="1"/>
          <w:numId w:val="35"/>
        </w:numPr>
        <w:spacing w:before="100" w:beforeAutospacing="1" w:after="100" w:afterAutospacing="1"/>
      </w:pPr>
      <w:r>
        <w:t>Total Cumulative Length (m):</w:t>
      </w:r>
      <w:r>
        <w:tab/>
        <w:t>281.0</w:t>
      </w:r>
    </w:p>
    <w:p w14:paraId="510BEC25" w14:textId="77777777" w:rsidR="00740FF6" w:rsidRDefault="00740FF6" w:rsidP="006E2336">
      <w:pPr>
        <w:pStyle w:val="ListParagraph"/>
        <w:numPr>
          <w:ilvl w:val="2"/>
          <w:numId w:val="35"/>
        </w:numPr>
        <w:spacing w:before="100" w:beforeAutospacing="1" w:after="100" w:afterAutospacing="1"/>
      </w:pPr>
      <w:r>
        <w:t>IC Method 1 :</w:t>
      </w:r>
      <w:r>
        <w:tab/>
        <w:t>281.0</w:t>
      </w:r>
    </w:p>
    <w:p w14:paraId="516F2B52" w14:textId="77777777" w:rsidR="00740FF6" w:rsidRDefault="00740FF6" w:rsidP="006E2336">
      <w:pPr>
        <w:pStyle w:val="ListParagraph"/>
        <w:numPr>
          <w:ilvl w:val="1"/>
          <w:numId w:val="35"/>
        </w:numPr>
        <w:spacing w:before="100" w:beforeAutospacing="1" w:after="100" w:afterAutospacing="1"/>
      </w:pPr>
      <w:r>
        <w:lastRenderedPageBreak/>
        <w:t>Likelihood of failure distributed between minimum of 9.070e-01 and maximum of 9.092e-01.</w:t>
      </w:r>
    </w:p>
    <w:p w14:paraId="30DDC780"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$0.21 Millions of dollars</w:t>
      </w:r>
    </w:p>
    <w:p w14:paraId="473B43C1" w14:textId="77777777" w:rsidR="00740FF6" w:rsidRDefault="00740FF6" w:rsidP="006E2336">
      <w:pPr>
        <w:pStyle w:val="ListParagraph"/>
        <w:numPr>
          <w:ilvl w:val="1"/>
          <w:numId w:val="35"/>
        </w:numPr>
        <w:spacing w:before="100" w:beforeAutospacing="1" w:after="100" w:afterAutospacing="1"/>
      </w:pPr>
      <w:r>
        <w:t>Leak scenario:</w:t>
      </w:r>
    </w:p>
    <w:p w14:paraId="47A31D2D"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$0.21 Millions of dollars</w:t>
      </w:r>
    </w:p>
    <w:p w14:paraId="57A32DEC"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2A25AA20" w14:textId="77777777" w:rsidR="00740FF6" w:rsidRDefault="00740FF6" w:rsidP="006E2336">
      <w:pPr>
        <w:pStyle w:val="ListParagraph"/>
        <w:numPr>
          <w:ilvl w:val="2"/>
          <w:numId w:val="35"/>
        </w:numPr>
        <w:spacing w:before="100" w:beforeAutospacing="1" w:after="100" w:afterAutospacing="1"/>
      </w:pPr>
      <w:r>
        <w:t>Damage radius distributed between minimum of 2.37 and maximum of 2.37 meters.</w:t>
      </w:r>
    </w:p>
    <w:p w14:paraId="01FC5CFA" w14:textId="77777777" w:rsidR="00740FF6" w:rsidRDefault="00740FF6" w:rsidP="006E2336">
      <w:pPr>
        <w:pStyle w:val="ListParagraph"/>
        <w:numPr>
          <w:ilvl w:val="2"/>
          <w:numId w:val="35"/>
        </w:numPr>
        <w:spacing w:before="100" w:beforeAutospacing="1" w:after="100" w:afterAutospacing="1"/>
      </w:pPr>
      <w:r>
        <w:t>Product Loss costs between minimum of $1,877.59 and maximum of $1,883.11</w:t>
      </w:r>
    </w:p>
    <w:p w14:paraId="4987A402" w14:textId="77777777" w:rsidR="00740FF6" w:rsidRDefault="00740FF6" w:rsidP="006E2336">
      <w:pPr>
        <w:pStyle w:val="ListParagraph"/>
        <w:numPr>
          <w:ilvl w:val="1"/>
          <w:numId w:val="35"/>
        </w:numPr>
        <w:spacing w:before="100" w:beforeAutospacing="1" w:after="100" w:afterAutospacing="1"/>
      </w:pPr>
      <w:r>
        <w:t>Rupture scenario:</w:t>
      </w:r>
    </w:p>
    <w:p w14:paraId="73ABBB9D" w14:textId="77777777" w:rsidR="00740FF6" w:rsidRDefault="00740FF6" w:rsidP="006E2336">
      <w:pPr>
        <w:pStyle w:val="ListParagraph"/>
        <w:numPr>
          <w:ilvl w:val="2"/>
          <w:numId w:val="35"/>
        </w:numPr>
        <w:spacing w:before="100" w:beforeAutospacing="1" w:after="100" w:afterAutospacing="1"/>
      </w:pPr>
      <w:r>
        <w:t>Economic Loss cost between minimum of $0.45 and maximum of $0.72 Millions of dollars</w:t>
      </w:r>
    </w:p>
    <w:p w14:paraId="1E49738B"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$269,868.00 and maximum of $269,868.00 in cost of structures impacted</w:t>
      </w:r>
    </w:p>
    <w:p w14:paraId="02E25891" w14:textId="77777777" w:rsidR="00740FF6" w:rsidRDefault="00740FF6" w:rsidP="006E2336">
      <w:pPr>
        <w:pStyle w:val="ListParagraph"/>
        <w:numPr>
          <w:ilvl w:val="2"/>
          <w:numId w:val="35"/>
        </w:numPr>
        <w:spacing w:before="100" w:beforeAutospacing="1" w:after="100" w:afterAutospacing="1"/>
      </w:pPr>
      <w:r>
        <w:t>Damage radius distributed between minimum of 17.33 and maximum of 17.33 meters.</w:t>
      </w:r>
    </w:p>
    <w:p w14:paraId="406C6793" w14:textId="77777777" w:rsidR="00740FF6" w:rsidRDefault="00740FF6" w:rsidP="006E2336">
      <w:pPr>
        <w:pStyle w:val="ListParagraph"/>
        <w:numPr>
          <w:ilvl w:val="2"/>
          <w:numId w:val="35"/>
        </w:numPr>
        <w:spacing w:before="100" w:beforeAutospacing="1" w:after="100" w:afterAutospacing="1"/>
      </w:pPr>
      <w:r>
        <w:t>Product Loss costs between minimum of $245,297.28 and maximum of $246,018.62</w:t>
      </w:r>
    </w:p>
    <w:p w14:paraId="19CE5563" w14:textId="77777777" w:rsidR="00740FF6" w:rsidRDefault="00740FF6" w:rsidP="006E2336">
      <w:pPr>
        <w:pStyle w:val="ListParagraph"/>
        <w:numPr>
          <w:ilvl w:val="1"/>
          <w:numId w:val="35"/>
        </w:numPr>
        <w:spacing w:before="100" w:beforeAutospacing="1" w:after="100" w:afterAutospacing="1"/>
      </w:pPr>
      <w:r>
        <w:t>Puncture scenario:</w:t>
      </w:r>
    </w:p>
    <w:p w14:paraId="1BAE7F6C"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$0.27 Millions of dollars</w:t>
      </w:r>
    </w:p>
    <w:p w14:paraId="105B1E84"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12AE5DFC" w14:textId="77777777" w:rsidR="00740FF6" w:rsidRDefault="00740FF6" w:rsidP="006E2336">
      <w:pPr>
        <w:pStyle w:val="ListParagraph"/>
        <w:numPr>
          <w:ilvl w:val="2"/>
          <w:numId w:val="35"/>
        </w:numPr>
        <w:spacing w:before="100" w:beforeAutospacing="1" w:after="100" w:afterAutospacing="1"/>
      </w:pPr>
      <w:r>
        <w:t>Damage radius distributed between minimum of 9.25 and maximum of 9.25 meters.</w:t>
      </w:r>
    </w:p>
    <w:p w14:paraId="46585095" w14:textId="77777777" w:rsidR="00740FF6" w:rsidRDefault="00740FF6" w:rsidP="006E2336">
      <w:pPr>
        <w:pStyle w:val="ListParagraph"/>
        <w:numPr>
          <w:ilvl w:val="2"/>
          <w:numId w:val="35"/>
        </w:numPr>
        <w:spacing w:before="100" w:beforeAutospacing="1" w:after="100" w:afterAutospacing="1"/>
      </w:pPr>
      <w:r>
        <w:t>Product Loss costs between minimum of $61,693.27 and maximum of $61,874.69</w:t>
      </w:r>
    </w:p>
    <w:p w14:paraId="45183B45"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4DA6A96C"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DBE6888" w14:textId="77777777" w:rsidR="00740FF6" w:rsidRDefault="00740FF6" w:rsidP="006E2336">
      <w:pPr>
        <w:pStyle w:val="ListParagraph"/>
        <w:numPr>
          <w:ilvl w:val="1"/>
          <w:numId w:val="35"/>
        </w:numPr>
        <w:spacing w:before="100" w:beforeAutospacing="1" w:after="100" w:afterAutospacing="1"/>
      </w:pPr>
      <w:r>
        <w:t>Product type is Crude Oil."</w:t>
      </w:r>
    </w:p>
    <w:p w14:paraId="5CBCEA25" w14:textId="77777777" w:rsidR="00740FF6" w:rsidRDefault="00740FF6" w:rsidP="006E2336">
      <w:pPr>
        <w:pStyle w:val="ListParagraph"/>
        <w:numPr>
          <w:ilvl w:val="0"/>
          <w:numId w:val="35"/>
        </w:numPr>
        <w:spacing w:before="100" w:beforeAutospacing="1" w:after="100" w:afterAutospacing="1"/>
      </w:pPr>
      <w:r>
        <w:t>"NIPISI 14-02 TO 11-02 NPS24</w:t>
      </w:r>
    </w:p>
    <w:p w14:paraId="566F64E2" w14:textId="77777777" w:rsidR="00740FF6" w:rsidRDefault="00740FF6" w:rsidP="006E2336">
      <w:pPr>
        <w:pStyle w:val="ListParagraph"/>
        <w:numPr>
          <w:ilvl w:val="1"/>
          <w:numId w:val="35"/>
        </w:numPr>
        <w:spacing w:before="100" w:beforeAutospacing="1" w:after="100" w:afterAutospacing="1"/>
      </w:pPr>
      <w:r>
        <w:t>Total Cumulative Length (m):</w:t>
      </w:r>
      <w:r>
        <w:tab/>
        <w:t>264.71</w:t>
      </w:r>
    </w:p>
    <w:p w14:paraId="0A7E0AF8" w14:textId="77777777" w:rsidR="00740FF6" w:rsidRDefault="00740FF6" w:rsidP="006E2336">
      <w:pPr>
        <w:pStyle w:val="ListParagraph"/>
        <w:numPr>
          <w:ilvl w:val="2"/>
          <w:numId w:val="35"/>
        </w:numPr>
        <w:spacing w:before="100" w:beforeAutospacing="1" w:after="100" w:afterAutospacing="1"/>
      </w:pPr>
      <w:r>
        <w:t>IC Method 1 :</w:t>
      </w:r>
      <w:r>
        <w:tab/>
        <w:t>264.71</w:t>
      </w:r>
    </w:p>
    <w:p w14:paraId="20778FE8" w14:textId="77777777" w:rsidR="00740FF6" w:rsidRDefault="00740FF6" w:rsidP="006E2336">
      <w:pPr>
        <w:pStyle w:val="ListParagraph"/>
        <w:numPr>
          <w:ilvl w:val="1"/>
          <w:numId w:val="35"/>
        </w:numPr>
        <w:spacing w:before="100" w:beforeAutospacing="1" w:after="100" w:afterAutospacing="1"/>
      </w:pPr>
      <w:r>
        <w:t>Likelihood of failure distributed between minimum of 9.011e-01 and maximum of 9.046e-01.</w:t>
      </w:r>
    </w:p>
    <w:p w14:paraId="25D87985" w14:textId="77777777" w:rsidR="00740FF6" w:rsidRDefault="00740FF6" w:rsidP="006E2336">
      <w:pPr>
        <w:pStyle w:val="ListParagraph"/>
        <w:numPr>
          <w:ilvl w:val="1"/>
          <w:numId w:val="35"/>
        </w:numPr>
        <w:spacing w:before="100" w:beforeAutospacing="1" w:after="100" w:afterAutospacing="1"/>
      </w:pPr>
      <w:r>
        <w:t>Consequence of failure distributed between minimum of $2.47 and maximum of $2.48 Millions of dollars</w:t>
      </w:r>
    </w:p>
    <w:p w14:paraId="7CBAACAB" w14:textId="77777777" w:rsidR="00740FF6" w:rsidRDefault="00740FF6" w:rsidP="006E2336">
      <w:pPr>
        <w:pStyle w:val="ListParagraph"/>
        <w:numPr>
          <w:ilvl w:val="1"/>
          <w:numId w:val="35"/>
        </w:numPr>
        <w:spacing w:before="100" w:beforeAutospacing="1" w:after="100" w:afterAutospacing="1"/>
      </w:pPr>
      <w:r>
        <w:t>Leak scenario:</w:t>
      </w:r>
    </w:p>
    <w:p w14:paraId="207F15A8" w14:textId="77777777" w:rsidR="00740FF6" w:rsidRDefault="00740FF6" w:rsidP="006E2336">
      <w:pPr>
        <w:pStyle w:val="ListParagraph"/>
        <w:numPr>
          <w:ilvl w:val="2"/>
          <w:numId w:val="35"/>
        </w:numPr>
        <w:spacing w:before="100" w:beforeAutospacing="1" w:after="100" w:afterAutospacing="1"/>
      </w:pPr>
      <w:r>
        <w:t>Economic Loss cost between minimum of $2.50 and maximum of $2.50 Millions of dollars</w:t>
      </w:r>
    </w:p>
    <w:p w14:paraId="466E997C" w14:textId="77777777" w:rsidR="00740FF6" w:rsidRDefault="00740FF6" w:rsidP="006E2336">
      <w:pPr>
        <w:pStyle w:val="ListParagraph"/>
        <w:numPr>
          <w:ilvl w:val="2"/>
          <w:numId w:val="35"/>
        </w:numPr>
        <w:spacing w:before="100" w:beforeAutospacing="1" w:after="100" w:afterAutospacing="1"/>
      </w:pPr>
      <w:r>
        <w:t>No. of intersections with structures is 23.0, with minimum of $25,000.00 and maximum of $25,000.00 in cost of structures impacted.</w:t>
      </w:r>
    </w:p>
    <w:p w14:paraId="1C030084" w14:textId="77777777" w:rsidR="00740FF6" w:rsidRDefault="00740FF6" w:rsidP="006E2336">
      <w:pPr>
        <w:pStyle w:val="ListParagraph"/>
        <w:numPr>
          <w:ilvl w:val="2"/>
          <w:numId w:val="35"/>
        </w:numPr>
        <w:spacing w:before="100" w:beforeAutospacing="1" w:after="100" w:afterAutospacing="1"/>
      </w:pPr>
      <w:r>
        <w:t>Damage radius distributed between minimum of 1.7 and maximum of 1.7 meters.</w:t>
      </w:r>
    </w:p>
    <w:p w14:paraId="3A3792F5" w14:textId="77777777" w:rsidR="00740FF6" w:rsidRDefault="00740FF6" w:rsidP="006E2336">
      <w:pPr>
        <w:pStyle w:val="ListParagraph"/>
        <w:numPr>
          <w:ilvl w:val="2"/>
          <w:numId w:val="35"/>
        </w:numPr>
        <w:spacing w:before="100" w:beforeAutospacing="1" w:after="100" w:afterAutospacing="1"/>
      </w:pPr>
      <w:r>
        <w:t>Product Loss costs between minimum of $902.81 and maximum of $905.85</w:t>
      </w:r>
    </w:p>
    <w:p w14:paraId="010D9407" w14:textId="77777777" w:rsidR="00740FF6" w:rsidRDefault="00740FF6" w:rsidP="006E2336">
      <w:pPr>
        <w:pStyle w:val="ListParagraph"/>
        <w:numPr>
          <w:ilvl w:val="1"/>
          <w:numId w:val="35"/>
        </w:numPr>
        <w:spacing w:before="100" w:beforeAutospacing="1" w:after="100" w:afterAutospacing="1"/>
      </w:pPr>
      <w:r>
        <w:t>Rupture scenario:</w:t>
      </w:r>
    </w:p>
    <w:p w14:paraId="00F48DEA"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$5.91 and maximum of $5.94 Millions of dollars</w:t>
      </w:r>
    </w:p>
    <w:p w14:paraId="40F4F46B" w14:textId="77777777" w:rsidR="00740FF6" w:rsidRDefault="00740FF6" w:rsidP="006E2336">
      <w:pPr>
        <w:pStyle w:val="ListParagraph"/>
        <w:numPr>
          <w:ilvl w:val="2"/>
          <w:numId w:val="35"/>
        </w:numPr>
        <w:spacing w:before="100" w:beforeAutospacing="1" w:after="100" w:afterAutospacing="1"/>
      </w:pPr>
      <w:r>
        <w:t>No. of intersections with structures is 2.0, with minimum of $75,000.00 and maximum of $100,000.00 in cost of structures impacted</w:t>
      </w:r>
    </w:p>
    <w:p w14:paraId="10518ADF" w14:textId="77777777" w:rsidR="00740FF6" w:rsidRDefault="00740FF6" w:rsidP="006E2336">
      <w:pPr>
        <w:pStyle w:val="ListParagraph"/>
        <w:numPr>
          <w:ilvl w:val="2"/>
          <w:numId w:val="35"/>
        </w:numPr>
        <w:spacing w:before="100" w:beforeAutospacing="1" w:after="100" w:afterAutospacing="1"/>
      </w:pPr>
      <w:r>
        <w:t>Damage radius distributed between minimum of 56.88 and maximum of 56.88 meters.</w:t>
      </w:r>
    </w:p>
    <w:p w14:paraId="234937A6" w14:textId="77777777" w:rsidR="00740FF6" w:rsidRDefault="00740FF6" w:rsidP="006E2336">
      <w:pPr>
        <w:pStyle w:val="ListParagraph"/>
        <w:numPr>
          <w:ilvl w:val="2"/>
          <w:numId w:val="35"/>
        </w:numPr>
        <w:spacing w:before="100" w:beforeAutospacing="1" w:after="100" w:afterAutospacing="1"/>
      </w:pPr>
      <w:r>
        <w:t>Product Loss costs between minimum of $3,354,945.27 and maximum of $3,366,266.89</w:t>
      </w:r>
    </w:p>
    <w:p w14:paraId="4AE89C58" w14:textId="77777777" w:rsidR="00740FF6" w:rsidRDefault="00740FF6" w:rsidP="006E2336">
      <w:pPr>
        <w:pStyle w:val="ListParagraph"/>
        <w:numPr>
          <w:ilvl w:val="1"/>
          <w:numId w:val="35"/>
        </w:numPr>
        <w:spacing w:before="100" w:beforeAutospacing="1" w:after="100" w:afterAutospacing="1"/>
      </w:pPr>
      <w:r>
        <w:t>Puncture scenario:</w:t>
      </w:r>
    </w:p>
    <w:p w14:paraId="58C2A8EB" w14:textId="77777777" w:rsidR="00740FF6" w:rsidRDefault="00740FF6" w:rsidP="006E2336">
      <w:pPr>
        <w:pStyle w:val="ListParagraph"/>
        <w:numPr>
          <w:ilvl w:val="2"/>
          <w:numId w:val="35"/>
        </w:numPr>
        <w:spacing w:before="100" w:beforeAutospacing="1" w:after="100" w:afterAutospacing="1"/>
      </w:pPr>
      <w:r>
        <w:t>Economic Loss cost between minimum of $2.53 and maximum of $2.55 Millions of dollars</w:t>
      </w:r>
    </w:p>
    <w:p w14:paraId="3ED72E1E" w14:textId="77777777" w:rsidR="00740FF6" w:rsidRDefault="00740FF6" w:rsidP="006E2336">
      <w:pPr>
        <w:pStyle w:val="ListParagraph"/>
        <w:numPr>
          <w:ilvl w:val="2"/>
          <w:numId w:val="35"/>
        </w:numPr>
        <w:spacing w:before="100" w:beforeAutospacing="1" w:after="100" w:afterAutospacing="1"/>
      </w:pPr>
      <w:r>
        <w:t>No. of intersections with structures is 23.0, with minimum of $25,000.00 and maximum of $50,000.00 in cost of structures impacted</w:t>
      </w:r>
    </w:p>
    <w:p w14:paraId="6010FA35" w14:textId="77777777" w:rsidR="00740FF6" w:rsidRDefault="00740FF6" w:rsidP="006E2336">
      <w:pPr>
        <w:pStyle w:val="ListParagraph"/>
        <w:numPr>
          <w:ilvl w:val="2"/>
          <w:numId w:val="35"/>
        </w:numPr>
        <w:spacing w:before="100" w:beforeAutospacing="1" w:after="100" w:afterAutospacing="1"/>
      </w:pPr>
      <w:r>
        <w:t>Damage radius distributed between minimum of 6.62 and maximum of 6.62 meters.</w:t>
      </w:r>
    </w:p>
    <w:p w14:paraId="065B9DC5" w14:textId="77777777" w:rsidR="00740FF6" w:rsidRDefault="00740FF6" w:rsidP="006E2336">
      <w:pPr>
        <w:pStyle w:val="ListParagraph"/>
        <w:numPr>
          <w:ilvl w:val="2"/>
          <w:numId w:val="35"/>
        </w:numPr>
        <w:spacing w:before="100" w:beforeAutospacing="1" w:after="100" w:afterAutospacing="1"/>
      </w:pPr>
      <w:r>
        <w:t>Product Loss costs between minimum of $29,664.23 and maximum of $29,764.33</w:t>
      </w:r>
    </w:p>
    <w:p w14:paraId="03C0523B" w14:textId="77777777" w:rsidR="00740FF6" w:rsidRDefault="00740FF6" w:rsidP="006E2336">
      <w:pPr>
        <w:pStyle w:val="ListParagraph"/>
        <w:numPr>
          <w:ilvl w:val="1"/>
          <w:numId w:val="35"/>
        </w:numPr>
        <w:spacing w:before="100" w:beforeAutospacing="1" w:after="100" w:afterAutospacing="1"/>
      </w:pPr>
      <w:r>
        <w:t>Repair costs between minimum of $73,000.00 and maximum of $73,000.00.</w:t>
      </w:r>
    </w:p>
    <w:p w14:paraId="041F55BD" w14:textId="77777777" w:rsidR="00740FF6" w:rsidRDefault="00740FF6" w:rsidP="006E2336">
      <w:pPr>
        <w:pStyle w:val="ListParagraph"/>
        <w:numPr>
          <w:ilvl w:val="1"/>
          <w:numId w:val="35"/>
        </w:numPr>
        <w:spacing w:before="100" w:beforeAutospacing="1" w:after="100" w:afterAutospacing="1"/>
      </w:pPr>
      <w:r>
        <w:t>Outage losses between minimum of $2,400,000.00 and maximum of $2,400,000.00.</w:t>
      </w:r>
    </w:p>
    <w:p w14:paraId="4128DEE5" w14:textId="77777777" w:rsidR="00740FF6" w:rsidRDefault="00740FF6" w:rsidP="006E2336">
      <w:pPr>
        <w:pStyle w:val="ListParagraph"/>
        <w:numPr>
          <w:ilvl w:val="1"/>
          <w:numId w:val="35"/>
        </w:numPr>
        <w:spacing w:before="100" w:beforeAutospacing="1" w:after="100" w:afterAutospacing="1"/>
      </w:pPr>
      <w:r>
        <w:t>Product type is Crude Oil."</w:t>
      </w:r>
    </w:p>
    <w:p w14:paraId="57FBC99D" w14:textId="77777777" w:rsidR="00740FF6" w:rsidRDefault="00740FF6" w:rsidP="006E2336">
      <w:pPr>
        <w:pStyle w:val="ListParagraph"/>
        <w:numPr>
          <w:ilvl w:val="0"/>
          <w:numId w:val="35"/>
        </w:numPr>
        <w:spacing w:before="100" w:beforeAutospacing="1" w:after="100" w:afterAutospacing="1"/>
      </w:pPr>
      <w:r>
        <w:t>"PETRO VERA TO LONE ROCK NPS 8</w:t>
      </w:r>
    </w:p>
    <w:p w14:paraId="71725E61" w14:textId="77777777" w:rsidR="00740FF6" w:rsidRDefault="00740FF6" w:rsidP="006E2336">
      <w:pPr>
        <w:pStyle w:val="ListParagraph"/>
        <w:numPr>
          <w:ilvl w:val="1"/>
          <w:numId w:val="35"/>
        </w:numPr>
        <w:spacing w:before="100" w:beforeAutospacing="1" w:after="100" w:afterAutospacing="1"/>
      </w:pPr>
      <w:r>
        <w:t>Total Cumulative Length (m):</w:t>
      </w:r>
      <w:r>
        <w:tab/>
        <w:t>248.54</w:t>
      </w:r>
    </w:p>
    <w:p w14:paraId="4B9BA0FB" w14:textId="77777777" w:rsidR="00740FF6" w:rsidRDefault="00740FF6" w:rsidP="006E2336">
      <w:pPr>
        <w:pStyle w:val="ListParagraph"/>
        <w:numPr>
          <w:ilvl w:val="2"/>
          <w:numId w:val="35"/>
        </w:numPr>
        <w:spacing w:before="100" w:beforeAutospacing="1" w:after="100" w:afterAutospacing="1"/>
      </w:pPr>
      <w:r>
        <w:t>EC Method 1 :</w:t>
      </w:r>
      <w:r>
        <w:tab/>
        <w:t>248.54</w:t>
      </w:r>
    </w:p>
    <w:p w14:paraId="2C7B8CD5" w14:textId="77777777" w:rsidR="00740FF6" w:rsidRDefault="00740FF6" w:rsidP="006E2336">
      <w:pPr>
        <w:pStyle w:val="ListParagraph"/>
        <w:numPr>
          <w:ilvl w:val="1"/>
          <w:numId w:val="35"/>
        </w:numPr>
        <w:spacing w:before="100" w:beforeAutospacing="1" w:after="100" w:afterAutospacing="1"/>
      </w:pPr>
      <w:r>
        <w:t>Likelihood of failure distributed between minimum of 9.903e-01 and maximum of 9.912e-01.</w:t>
      </w:r>
    </w:p>
    <w:p w14:paraId="1AD6A471"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$0.51 Millions of dollars</w:t>
      </w:r>
    </w:p>
    <w:p w14:paraId="376F4D75" w14:textId="77777777" w:rsidR="00740FF6" w:rsidRDefault="00740FF6" w:rsidP="006E2336">
      <w:pPr>
        <w:pStyle w:val="ListParagraph"/>
        <w:numPr>
          <w:ilvl w:val="1"/>
          <w:numId w:val="35"/>
        </w:numPr>
        <w:spacing w:before="100" w:beforeAutospacing="1" w:after="100" w:afterAutospacing="1"/>
      </w:pPr>
      <w:r>
        <w:t>Leak scenario:</w:t>
      </w:r>
    </w:p>
    <w:p w14:paraId="43FB4324" w14:textId="77777777" w:rsidR="00740FF6" w:rsidRDefault="00740FF6" w:rsidP="006E2336">
      <w:pPr>
        <w:pStyle w:val="ListParagraph"/>
        <w:numPr>
          <w:ilvl w:val="2"/>
          <w:numId w:val="35"/>
        </w:numPr>
        <w:spacing w:before="100" w:beforeAutospacing="1" w:after="100" w:afterAutospacing="1"/>
      </w:pPr>
      <w:r>
        <w:t>Economic Loss cost between minimum of $0.22 and maximum of $0.51 Millions of dollars</w:t>
      </w:r>
    </w:p>
    <w:p w14:paraId="194B9A6A" w14:textId="77777777" w:rsidR="00740FF6" w:rsidRDefault="00740FF6" w:rsidP="006E2336">
      <w:pPr>
        <w:pStyle w:val="ListParagraph"/>
        <w:numPr>
          <w:ilvl w:val="2"/>
          <w:numId w:val="35"/>
        </w:numPr>
        <w:spacing w:before="100" w:beforeAutospacing="1" w:after="100" w:afterAutospacing="1"/>
      </w:pPr>
      <w:r>
        <w:t>No. of intersections with structures is 11.0, with minimum of $268,825.00 and maximum of $293,825.00 in cost of structures impacted.</w:t>
      </w:r>
    </w:p>
    <w:p w14:paraId="046FA24A" w14:textId="77777777" w:rsidR="00740FF6" w:rsidRDefault="00740FF6" w:rsidP="006E2336">
      <w:pPr>
        <w:pStyle w:val="ListParagraph"/>
        <w:numPr>
          <w:ilvl w:val="2"/>
          <w:numId w:val="35"/>
        </w:numPr>
        <w:spacing w:before="100" w:beforeAutospacing="1" w:after="100" w:afterAutospacing="1"/>
      </w:pPr>
      <w:r>
        <w:t>Damage radius distributed between minimum of 1.36 and maximum of 1.36 meters.</w:t>
      </w:r>
    </w:p>
    <w:p w14:paraId="49B192D3" w14:textId="77777777" w:rsidR="00740FF6" w:rsidRDefault="00740FF6" w:rsidP="006E2336">
      <w:pPr>
        <w:pStyle w:val="ListParagraph"/>
        <w:numPr>
          <w:ilvl w:val="2"/>
          <w:numId w:val="35"/>
        </w:numPr>
        <w:spacing w:before="100" w:beforeAutospacing="1" w:after="100" w:afterAutospacing="1"/>
      </w:pPr>
      <w:r>
        <w:t>Product Loss costs between minimum of $546.71 and maximum of $551.86</w:t>
      </w:r>
    </w:p>
    <w:p w14:paraId="3C5A8D5B" w14:textId="77777777" w:rsidR="00740FF6" w:rsidRDefault="00740FF6" w:rsidP="006E2336">
      <w:pPr>
        <w:pStyle w:val="ListParagraph"/>
        <w:numPr>
          <w:ilvl w:val="1"/>
          <w:numId w:val="35"/>
        </w:numPr>
        <w:spacing w:before="100" w:beforeAutospacing="1" w:after="100" w:afterAutospacing="1"/>
      </w:pPr>
      <w:r>
        <w:t>Rupture scenario:</w:t>
      </w:r>
    </w:p>
    <w:p w14:paraId="78EDBAB1" w14:textId="77777777" w:rsidR="00740FF6" w:rsidRDefault="00740FF6" w:rsidP="006E2336">
      <w:pPr>
        <w:pStyle w:val="ListParagraph"/>
        <w:numPr>
          <w:ilvl w:val="2"/>
          <w:numId w:val="35"/>
        </w:numPr>
        <w:spacing w:before="100" w:beforeAutospacing="1" w:after="100" w:afterAutospacing="1"/>
      </w:pPr>
      <w:r>
        <w:t>Economic Loss cost between minimum of $0.48 and maximum of $0.77 Millions of dollars</w:t>
      </w:r>
    </w:p>
    <w:p w14:paraId="532001F3" w14:textId="77777777" w:rsidR="00740FF6" w:rsidRDefault="00740FF6" w:rsidP="006E2336">
      <w:pPr>
        <w:pStyle w:val="ListParagraph"/>
        <w:numPr>
          <w:ilvl w:val="2"/>
          <w:numId w:val="35"/>
        </w:numPr>
        <w:spacing w:before="100" w:beforeAutospacing="1" w:after="100" w:afterAutospacing="1"/>
      </w:pPr>
      <w:r>
        <w:t>No. of intersections with structures is 7.0, with minimum of $268,825.00 and maximum of $293,825.00 in cost of structures impacted</w:t>
      </w:r>
    </w:p>
    <w:p w14:paraId="0DF7A59E" w14:textId="77777777" w:rsidR="00740FF6" w:rsidRDefault="00740FF6" w:rsidP="006E2336">
      <w:pPr>
        <w:pStyle w:val="ListParagraph"/>
        <w:numPr>
          <w:ilvl w:val="2"/>
          <w:numId w:val="35"/>
        </w:numPr>
        <w:spacing w:before="100" w:beforeAutospacing="1" w:after="100" w:afterAutospacing="1"/>
      </w:pPr>
      <w:r>
        <w:t>Damage radius distributed between minimum of 17.86 and maximum of 17.86 meters.</w:t>
      </w:r>
    </w:p>
    <w:p w14:paraId="709945CF" w14:textId="77777777" w:rsidR="00740FF6" w:rsidRDefault="00740FF6" w:rsidP="006E2336">
      <w:pPr>
        <w:pStyle w:val="ListParagraph"/>
        <w:numPr>
          <w:ilvl w:val="2"/>
          <w:numId w:val="35"/>
        </w:numPr>
        <w:spacing w:before="100" w:beforeAutospacing="1" w:after="100" w:afterAutospacing="1"/>
      </w:pPr>
      <w:r>
        <w:t>Product Loss costs between minimum of $262,388.20 and maximum of $264,856.83</w:t>
      </w:r>
    </w:p>
    <w:p w14:paraId="431804DE" w14:textId="77777777" w:rsidR="00740FF6" w:rsidRDefault="00740FF6" w:rsidP="006E2336">
      <w:pPr>
        <w:pStyle w:val="ListParagraph"/>
        <w:numPr>
          <w:ilvl w:val="1"/>
          <w:numId w:val="35"/>
        </w:numPr>
        <w:spacing w:before="100" w:beforeAutospacing="1" w:after="100" w:afterAutospacing="1"/>
      </w:pPr>
      <w:r>
        <w:t>Puncture scenario:</w:t>
      </w:r>
    </w:p>
    <w:p w14:paraId="0B7F9D6E" w14:textId="77777777" w:rsidR="00740FF6" w:rsidRDefault="00740FF6" w:rsidP="006E2336">
      <w:pPr>
        <w:pStyle w:val="ListParagraph"/>
        <w:numPr>
          <w:ilvl w:val="2"/>
          <w:numId w:val="35"/>
        </w:numPr>
        <w:spacing w:before="100" w:beforeAutospacing="1" w:after="100" w:afterAutospacing="1"/>
      </w:pPr>
      <w:r>
        <w:t>Economic Loss cost between minimum of $0.23 and maximum of $0.53 Millions of dollars</w:t>
      </w:r>
    </w:p>
    <w:p w14:paraId="39C74433" w14:textId="77777777" w:rsidR="00740FF6" w:rsidRDefault="00740FF6" w:rsidP="006E2336">
      <w:pPr>
        <w:pStyle w:val="ListParagraph"/>
        <w:numPr>
          <w:ilvl w:val="2"/>
          <w:numId w:val="35"/>
        </w:numPr>
        <w:spacing w:before="100" w:beforeAutospacing="1" w:after="100" w:afterAutospacing="1"/>
      </w:pPr>
      <w:r>
        <w:t>No. of intersections with structures is 11.0, with minimum of $268,825.00 and maximum of $293,825.00 in cost of structures impacted</w:t>
      </w:r>
    </w:p>
    <w:p w14:paraId="2C903E0F" w14:textId="77777777" w:rsidR="00740FF6" w:rsidRDefault="00740FF6" w:rsidP="006E2336">
      <w:pPr>
        <w:pStyle w:val="ListParagraph"/>
        <w:numPr>
          <w:ilvl w:val="2"/>
          <w:numId w:val="35"/>
        </w:numPr>
        <w:spacing w:before="100" w:beforeAutospacing="1" w:after="100" w:afterAutospacing="1"/>
      </w:pPr>
      <w:r>
        <w:lastRenderedPageBreak/>
        <w:t>Damage radius distributed between minimum of 5.27 and maximum of 5.27 meters.</w:t>
      </w:r>
    </w:p>
    <w:p w14:paraId="34A97DA5" w14:textId="77777777" w:rsidR="00740FF6" w:rsidRDefault="00740FF6" w:rsidP="006E2336">
      <w:pPr>
        <w:pStyle w:val="ListParagraph"/>
        <w:numPr>
          <w:ilvl w:val="2"/>
          <w:numId w:val="35"/>
        </w:numPr>
        <w:spacing w:before="100" w:beforeAutospacing="1" w:after="100" w:afterAutospacing="1"/>
      </w:pPr>
      <w:r>
        <w:t>Product Loss costs between minimum of $17,963.72 and maximum of $18,132.72</w:t>
      </w:r>
    </w:p>
    <w:p w14:paraId="6546059F" w14:textId="77777777" w:rsidR="00740FF6" w:rsidRDefault="00740FF6" w:rsidP="006E2336">
      <w:pPr>
        <w:pStyle w:val="ListParagraph"/>
        <w:numPr>
          <w:ilvl w:val="1"/>
          <w:numId w:val="35"/>
        </w:numPr>
        <w:spacing w:before="100" w:beforeAutospacing="1" w:after="100" w:afterAutospacing="1"/>
      </w:pPr>
      <w:r>
        <w:t>Repair costs between minimum of $14,500.00 and maximum of $14,500.00.</w:t>
      </w:r>
    </w:p>
    <w:p w14:paraId="4A528711"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5B147D01" w14:textId="77777777" w:rsidR="00740FF6" w:rsidRDefault="00740FF6" w:rsidP="006E2336">
      <w:pPr>
        <w:pStyle w:val="ListParagraph"/>
        <w:numPr>
          <w:ilvl w:val="1"/>
          <w:numId w:val="35"/>
        </w:numPr>
        <w:spacing w:before="100" w:beforeAutospacing="1" w:after="100" w:afterAutospacing="1"/>
      </w:pPr>
      <w:r>
        <w:t>Product type is Crude Oil."</w:t>
      </w:r>
    </w:p>
    <w:p w14:paraId="3C0C636F" w14:textId="77777777" w:rsidR="00740FF6" w:rsidRDefault="00740FF6" w:rsidP="006E2336">
      <w:pPr>
        <w:pStyle w:val="ListParagraph"/>
        <w:numPr>
          <w:ilvl w:val="0"/>
          <w:numId w:val="35"/>
        </w:numPr>
        <w:spacing w:before="100" w:beforeAutospacing="1" w:after="100" w:afterAutospacing="1"/>
      </w:pPr>
      <w:r>
        <w:t>"SS-20 NPS 4</w:t>
      </w:r>
    </w:p>
    <w:p w14:paraId="424F6B85" w14:textId="77777777" w:rsidR="00740FF6" w:rsidRDefault="00740FF6" w:rsidP="006E2336">
      <w:pPr>
        <w:pStyle w:val="ListParagraph"/>
        <w:numPr>
          <w:ilvl w:val="1"/>
          <w:numId w:val="35"/>
        </w:numPr>
        <w:spacing w:before="100" w:beforeAutospacing="1" w:after="100" w:afterAutospacing="1"/>
      </w:pPr>
      <w:r>
        <w:t>Total Cumulative Length (m):</w:t>
      </w:r>
      <w:r>
        <w:tab/>
        <w:t>219.8</w:t>
      </w:r>
    </w:p>
    <w:p w14:paraId="7BDCB11E" w14:textId="77777777" w:rsidR="00740FF6" w:rsidRDefault="00740FF6" w:rsidP="006E2336">
      <w:pPr>
        <w:pStyle w:val="ListParagraph"/>
        <w:numPr>
          <w:ilvl w:val="2"/>
          <w:numId w:val="35"/>
        </w:numPr>
        <w:spacing w:before="100" w:beforeAutospacing="1" w:after="100" w:afterAutospacing="1"/>
      </w:pPr>
      <w:r>
        <w:t>IC Method 1 :</w:t>
      </w:r>
      <w:r>
        <w:tab/>
        <w:t>219.8</w:t>
      </w:r>
    </w:p>
    <w:p w14:paraId="5C83CA00" w14:textId="77777777" w:rsidR="00740FF6" w:rsidRDefault="00740FF6" w:rsidP="006E2336">
      <w:pPr>
        <w:pStyle w:val="ListParagraph"/>
        <w:numPr>
          <w:ilvl w:val="1"/>
          <w:numId w:val="35"/>
        </w:numPr>
        <w:spacing w:before="100" w:beforeAutospacing="1" w:after="100" w:afterAutospacing="1"/>
      </w:pPr>
      <w:r>
        <w:t>Likelihood of failure distributed between minimum of 9.028e-01 and maximum of 9.031e-01.</w:t>
      </w:r>
    </w:p>
    <w:p w14:paraId="46E956D0"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$0.23 Millions of dollars</w:t>
      </w:r>
    </w:p>
    <w:p w14:paraId="00B44A39" w14:textId="77777777" w:rsidR="00740FF6" w:rsidRDefault="00740FF6" w:rsidP="006E2336">
      <w:pPr>
        <w:pStyle w:val="ListParagraph"/>
        <w:numPr>
          <w:ilvl w:val="1"/>
          <w:numId w:val="35"/>
        </w:numPr>
        <w:spacing w:before="100" w:beforeAutospacing="1" w:after="100" w:afterAutospacing="1"/>
      </w:pPr>
      <w:r>
        <w:t>Leak scenario:</w:t>
      </w:r>
    </w:p>
    <w:p w14:paraId="1F902C53"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$0.24 Millions of dollars</w:t>
      </w:r>
    </w:p>
    <w:p w14:paraId="790127CB" w14:textId="77777777" w:rsidR="00740FF6" w:rsidRDefault="00740FF6" w:rsidP="006E2336">
      <w:pPr>
        <w:pStyle w:val="ListParagraph"/>
        <w:numPr>
          <w:ilvl w:val="2"/>
          <w:numId w:val="35"/>
        </w:numPr>
        <w:spacing w:before="100" w:beforeAutospacing="1" w:after="100" w:afterAutospacing="1"/>
      </w:pPr>
      <w:r>
        <w:t>No. of intersections with structures is 7.0, with minimum of $25,000.00 and maximum of $25,000.00 in cost of structures impacted.</w:t>
      </w:r>
    </w:p>
    <w:p w14:paraId="3C609291" w14:textId="77777777" w:rsidR="00740FF6" w:rsidRDefault="00740FF6" w:rsidP="006E2336">
      <w:pPr>
        <w:pStyle w:val="ListParagraph"/>
        <w:numPr>
          <w:ilvl w:val="2"/>
          <w:numId w:val="35"/>
        </w:numPr>
        <w:spacing w:before="100" w:beforeAutospacing="1" w:after="100" w:afterAutospacing="1"/>
      </w:pPr>
      <w:r>
        <w:t>Damage radius distributed between minimum of 2.27 and maximum of 2.27 meters.</w:t>
      </w:r>
    </w:p>
    <w:p w14:paraId="5FE391A0" w14:textId="77777777" w:rsidR="00740FF6" w:rsidRDefault="00740FF6" w:rsidP="006E2336">
      <w:pPr>
        <w:pStyle w:val="ListParagraph"/>
        <w:numPr>
          <w:ilvl w:val="2"/>
          <w:numId w:val="35"/>
        </w:numPr>
        <w:spacing w:before="100" w:beforeAutospacing="1" w:after="100" w:afterAutospacing="1"/>
      </w:pPr>
      <w:r>
        <w:t>Product Loss costs between minimum of $1,714.65 and maximum of $1,719.71</w:t>
      </w:r>
    </w:p>
    <w:p w14:paraId="385695DF" w14:textId="77777777" w:rsidR="00740FF6" w:rsidRDefault="00740FF6" w:rsidP="006E2336">
      <w:pPr>
        <w:pStyle w:val="ListParagraph"/>
        <w:numPr>
          <w:ilvl w:val="1"/>
          <w:numId w:val="35"/>
        </w:numPr>
        <w:spacing w:before="100" w:beforeAutospacing="1" w:after="100" w:afterAutospacing="1"/>
      </w:pPr>
      <w:r>
        <w:t>Rupture scenario:</w:t>
      </w:r>
    </w:p>
    <w:p w14:paraId="6CC05151" w14:textId="77777777" w:rsidR="00740FF6" w:rsidRDefault="00740FF6" w:rsidP="006E2336">
      <w:pPr>
        <w:pStyle w:val="ListParagraph"/>
        <w:numPr>
          <w:ilvl w:val="2"/>
          <w:numId w:val="35"/>
        </w:numPr>
        <w:spacing w:before="100" w:beforeAutospacing="1" w:after="100" w:afterAutospacing="1"/>
      </w:pPr>
      <w:r>
        <w:t>Economic Loss cost between minimum of $0.43 and maximum of $0.48 Millions of dollars</w:t>
      </w:r>
    </w:p>
    <w:p w14:paraId="28FC914E" w14:textId="77777777" w:rsidR="00740FF6" w:rsidRDefault="00740FF6" w:rsidP="006E2336">
      <w:pPr>
        <w:pStyle w:val="ListParagraph"/>
        <w:numPr>
          <w:ilvl w:val="2"/>
          <w:numId w:val="35"/>
        </w:numPr>
        <w:spacing w:before="100" w:beforeAutospacing="1" w:after="100" w:afterAutospacing="1"/>
      </w:pPr>
      <w:r>
        <w:t>No. of intersections with structures is 6.0, with minimum of $25,000.00 and maximum of $50,000.00 in cost of structures impacted</w:t>
      </w:r>
    </w:p>
    <w:p w14:paraId="7C5F20FE" w14:textId="77777777" w:rsidR="00740FF6" w:rsidRDefault="00740FF6" w:rsidP="006E2336">
      <w:pPr>
        <w:pStyle w:val="ListParagraph"/>
        <w:numPr>
          <w:ilvl w:val="2"/>
          <w:numId w:val="35"/>
        </w:numPr>
        <w:spacing w:before="100" w:beforeAutospacing="1" w:after="100" w:afterAutospacing="1"/>
      </w:pPr>
      <w:r>
        <w:t>Damage radius distributed between minimum of 16.63 and maximum of 16.63 meters.</w:t>
      </w:r>
    </w:p>
    <w:p w14:paraId="6881B14C" w14:textId="77777777" w:rsidR="00740FF6" w:rsidRDefault="00740FF6" w:rsidP="006E2336">
      <w:pPr>
        <w:pStyle w:val="ListParagraph"/>
        <w:numPr>
          <w:ilvl w:val="2"/>
          <w:numId w:val="35"/>
        </w:numPr>
        <w:spacing w:before="100" w:beforeAutospacing="1" w:after="100" w:afterAutospacing="1"/>
      </w:pPr>
      <w:r>
        <w:t>Product Loss costs between minimum of $224,010.14 and maximum of $224,671.13</w:t>
      </w:r>
    </w:p>
    <w:p w14:paraId="527BA8B8" w14:textId="77777777" w:rsidR="00740FF6" w:rsidRDefault="00740FF6" w:rsidP="006E2336">
      <w:pPr>
        <w:pStyle w:val="ListParagraph"/>
        <w:numPr>
          <w:ilvl w:val="1"/>
          <w:numId w:val="35"/>
        </w:numPr>
        <w:spacing w:before="100" w:beforeAutospacing="1" w:after="100" w:afterAutospacing="1"/>
      </w:pPr>
      <w:r>
        <w:t>Puncture scenario:</w:t>
      </w:r>
    </w:p>
    <w:p w14:paraId="6D047B33"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$0.29 Millions of dollars</w:t>
      </w:r>
    </w:p>
    <w:p w14:paraId="5FF743FE" w14:textId="77777777" w:rsidR="00740FF6" w:rsidRDefault="00740FF6" w:rsidP="006E2336">
      <w:pPr>
        <w:pStyle w:val="ListParagraph"/>
        <w:numPr>
          <w:ilvl w:val="2"/>
          <w:numId w:val="35"/>
        </w:numPr>
        <w:spacing w:before="100" w:beforeAutospacing="1" w:after="100" w:afterAutospacing="1"/>
      </w:pPr>
      <w:r>
        <w:t>No. of intersections with structures is 9.0, with minimum of $25,000.00 and maximum of $25,000.00 in cost of structures impacted</w:t>
      </w:r>
    </w:p>
    <w:p w14:paraId="2BF859D7" w14:textId="77777777" w:rsidR="00740FF6" w:rsidRDefault="00740FF6" w:rsidP="006E2336">
      <w:pPr>
        <w:pStyle w:val="ListParagraph"/>
        <w:numPr>
          <w:ilvl w:val="2"/>
          <w:numId w:val="35"/>
        </w:numPr>
        <w:spacing w:before="100" w:beforeAutospacing="1" w:after="100" w:afterAutospacing="1"/>
      </w:pPr>
      <w:r>
        <w:t>Damage radius distributed between minimum of 8.87 and maximum of 8.87 meters.</w:t>
      </w:r>
    </w:p>
    <w:p w14:paraId="719B5C87" w14:textId="77777777" w:rsidR="00740FF6" w:rsidRDefault="00740FF6" w:rsidP="006E2336">
      <w:pPr>
        <w:pStyle w:val="ListParagraph"/>
        <w:numPr>
          <w:ilvl w:val="2"/>
          <w:numId w:val="35"/>
        </w:numPr>
        <w:spacing w:before="100" w:beforeAutospacing="1" w:after="100" w:afterAutospacing="1"/>
      </w:pPr>
      <w:r>
        <w:t>Product Loss costs between minimum of $56,339.47 and maximum of $56,505.71</w:t>
      </w:r>
    </w:p>
    <w:p w14:paraId="7039958F"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6C2B8C27"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5DACA216" w14:textId="77777777" w:rsidR="00740FF6" w:rsidRDefault="00740FF6" w:rsidP="006E2336">
      <w:pPr>
        <w:pStyle w:val="ListParagraph"/>
        <w:numPr>
          <w:ilvl w:val="1"/>
          <w:numId w:val="35"/>
        </w:numPr>
        <w:spacing w:before="100" w:beforeAutospacing="1" w:after="100" w:afterAutospacing="1"/>
      </w:pPr>
      <w:r>
        <w:t>Product type is Crude Oil."</w:t>
      </w:r>
    </w:p>
    <w:p w14:paraId="42D311D0" w14:textId="77777777" w:rsidR="00740FF6" w:rsidRDefault="00740FF6" w:rsidP="006E2336">
      <w:pPr>
        <w:pStyle w:val="ListParagraph"/>
        <w:numPr>
          <w:ilvl w:val="0"/>
          <w:numId w:val="35"/>
        </w:numPr>
        <w:spacing w:before="100" w:beforeAutospacing="1" w:after="100" w:afterAutospacing="1"/>
      </w:pPr>
      <w:r>
        <w:t>"CADOTTE LAKE TO UTIKUMA STATION NPS 20</w:t>
      </w:r>
    </w:p>
    <w:p w14:paraId="365F4103" w14:textId="77777777" w:rsidR="00740FF6" w:rsidRDefault="00740FF6" w:rsidP="006E2336">
      <w:pPr>
        <w:pStyle w:val="ListParagraph"/>
        <w:numPr>
          <w:ilvl w:val="1"/>
          <w:numId w:val="35"/>
        </w:numPr>
        <w:spacing w:before="100" w:beforeAutospacing="1" w:after="100" w:afterAutospacing="1"/>
      </w:pPr>
      <w:r>
        <w:t>Total Cumulative Length (m):</w:t>
      </w:r>
      <w:r>
        <w:tab/>
        <w:t>215.41</w:t>
      </w:r>
    </w:p>
    <w:p w14:paraId="7F4DF1DE" w14:textId="77777777" w:rsidR="00740FF6" w:rsidRDefault="00740FF6" w:rsidP="006E2336">
      <w:pPr>
        <w:pStyle w:val="ListParagraph"/>
        <w:numPr>
          <w:ilvl w:val="2"/>
          <w:numId w:val="35"/>
        </w:numPr>
        <w:spacing w:before="100" w:beforeAutospacing="1" w:after="100" w:afterAutospacing="1"/>
      </w:pPr>
      <w:r>
        <w:t>SCC Method 2 :</w:t>
      </w:r>
      <w:r>
        <w:tab/>
        <w:t>180.83</w:t>
      </w:r>
    </w:p>
    <w:p w14:paraId="6C44D36C" w14:textId="77777777" w:rsidR="00740FF6" w:rsidRDefault="00740FF6" w:rsidP="006E2336">
      <w:pPr>
        <w:pStyle w:val="ListParagraph"/>
        <w:numPr>
          <w:ilvl w:val="2"/>
          <w:numId w:val="35"/>
        </w:numPr>
        <w:spacing w:before="100" w:beforeAutospacing="1" w:after="100" w:afterAutospacing="1"/>
      </w:pPr>
      <w:r>
        <w:t>MD Method 2 :</w:t>
      </w:r>
      <w:r>
        <w:tab/>
        <w:t>34.59</w:t>
      </w:r>
    </w:p>
    <w:p w14:paraId="276FC727" w14:textId="77777777" w:rsidR="00740FF6" w:rsidRDefault="00740FF6" w:rsidP="006E2336">
      <w:pPr>
        <w:pStyle w:val="ListParagraph"/>
        <w:numPr>
          <w:ilvl w:val="1"/>
          <w:numId w:val="35"/>
        </w:numPr>
        <w:spacing w:before="100" w:beforeAutospacing="1" w:after="100" w:afterAutospacing="1"/>
      </w:pPr>
      <w:r>
        <w:t>Likelihood of failure distributed between minimum of 1.012e-01 and maximum of 9.895e-01.</w:t>
      </w:r>
    </w:p>
    <w:p w14:paraId="0637F2D2" w14:textId="77777777" w:rsidR="00740FF6" w:rsidRDefault="00740FF6" w:rsidP="006E2336">
      <w:pPr>
        <w:pStyle w:val="ListParagraph"/>
        <w:numPr>
          <w:ilvl w:val="1"/>
          <w:numId w:val="35"/>
        </w:numPr>
        <w:spacing w:before="100" w:beforeAutospacing="1" w:after="100" w:afterAutospacing="1"/>
      </w:pPr>
      <w:r>
        <w:lastRenderedPageBreak/>
        <w:t>Consequence of failure distributed between minimum of $0.88 and maximum of $1.23 Millions of dollars</w:t>
      </w:r>
    </w:p>
    <w:p w14:paraId="2B6B18FD" w14:textId="77777777" w:rsidR="00740FF6" w:rsidRDefault="00740FF6" w:rsidP="006E2336">
      <w:pPr>
        <w:pStyle w:val="ListParagraph"/>
        <w:numPr>
          <w:ilvl w:val="1"/>
          <w:numId w:val="35"/>
        </w:numPr>
        <w:spacing w:before="100" w:beforeAutospacing="1" w:after="100" w:afterAutospacing="1"/>
      </w:pPr>
      <w:r>
        <w:t>Leak scenario:</w:t>
      </w:r>
    </w:p>
    <w:p w14:paraId="46AA6C50" w14:textId="77777777" w:rsidR="00740FF6" w:rsidRDefault="00740FF6" w:rsidP="006E2336">
      <w:pPr>
        <w:pStyle w:val="ListParagraph"/>
        <w:numPr>
          <w:ilvl w:val="2"/>
          <w:numId w:val="35"/>
        </w:numPr>
        <w:spacing w:before="100" w:beforeAutospacing="1" w:after="100" w:afterAutospacing="1"/>
      </w:pPr>
      <w:r>
        <w:t>Economic Loss cost between minimum of $0.86 and maximum of $1.13 Millions of dollars</w:t>
      </w:r>
    </w:p>
    <w:p w14:paraId="130A2111" w14:textId="77777777" w:rsidR="00740FF6" w:rsidRDefault="00740FF6" w:rsidP="006E2336">
      <w:pPr>
        <w:pStyle w:val="ListParagraph"/>
        <w:numPr>
          <w:ilvl w:val="2"/>
          <w:numId w:val="35"/>
        </w:numPr>
        <w:spacing w:before="100" w:beforeAutospacing="1" w:after="100" w:afterAutospacing="1"/>
      </w:pPr>
      <w:r>
        <w:t>No. of intersections with structures is 37.0, with minimum of $nan and maximum of $nan in cost of structures impacted.</w:t>
      </w:r>
    </w:p>
    <w:p w14:paraId="06A34127" w14:textId="77777777" w:rsidR="00740FF6" w:rsidRDefault="00740FF6" w:rsidP="006E2336">
      <w:pPr>
        <w:pStyle w:val="ListParagraph"/>
        <w:numPr>
          <w:ilvl w:val="2"/>
          <w:numId w:val="35"/>
        </w:numPr>
        <w:spacing w:before="100" w:beforeAutospacing="1" w:after="100" w:afterAutospacing="1"/>
      </w:pPr>
      <w:r>
        <w:t>Damage radius distributed between minimum of 2.3 and maximum of 2.3 meters.</w:t>
      </w:r>
    </w:p>
    <w:p w14:paraId="40071C95" w14:textId="77777777" w:rsidR="00740FF6" w:rsidRDefault="00740FF6" w:rsidP="006E2336">
      <w:pPr>
        <w:pStyle w:val="ListParagraph"/>
        <w:numPr>
          <w:ilvl w:val="2"/>
          <w:numId w:val="35"/>
        </w:numPr>
        <w:spacing w:before="100" w:beforeAutospacing="1" w:after="100" w:afterAutospacing="1"/>
      </w:pPr>
      <w:r>
        <w:t>Product Loss costs between minimum of $1,941.52 and maximum of $3,279.59</w:t>
      </w:r>
    </w:p>
    <w:p w14:paraId="6BE0486F" w14:textId="77777777" w:rsidR="00740FF6" w:rsidRDefault="00740FF6" w:rsidP="006E2336">
      <w:pPr>
        <w:pStyle w:val="ListParagraph"/>
        <w:numPr>
          <w:ilvl w:val="1"/>
          <w:numId w:val="35"/>
        </w:numPr>
        <w:spacing w:before="100" w:beforeAutospacing="1" w:after="100" w:afterAutospacing="1"/>
      </w:pPr>
      <w:r>
        <w:t>Rupture scenario:</w:t>
      </w:r>
    </w:p>
    <w:p w14:paraId="1647AF08" w14:textId="77777777" w:rsidR="00740FF6" w:rsidRDefault="00740FF6" w:rsidP="006E2336">
      <w:pPr>
        <w:pStyle w:val="ListParagraph"/>
        <w:numPr>
          <w:ilvl w:val="2"/>
          <w:numId w:val="35"/>
        </w:numPr>
        <w:spacing w:before="100" w:beforeAutospacing="1" w:after="100" w:afterAutospacing="1"/>
      </w:pPr>
      <w:r>
        <w:t>Economic Loss cost between minimum of $0.97 and maximum of $1.46 Millions of dollars</w:t>
      </w:r>
    </w:p>
    <w:p w14:paraId="57127E2D" w14:textId="77777777" w:rsidR="00740FF6" w:rsidRDefault="00740FF6" w:rsidP="006E2336">
      <w:pPr>
        <w:pStyle w:val="ListParagraph"/>
        <w:numPr>
          <w:ilvl w:val="2"/>
          <w:numId w:val="35"/>
        </w:numPr>
        <w:spacing w:before="100" w:beforeAutospacing="1" w:after="100" w:afterAutospacing="1"/>
      </w:pPr>
      <w:r>
        <w:t>No. of intersections with structures is 50.0, with minimum of $nan and maximum of $nan in cost of structures impacted</w:t>
      </w:r>
    </w:p>
    <w:p w14:paraId="7B7F6DFE" w14:textId="77777777" w:rsidR="00740FF6" w:rsidRDefault="00740FF6" w:rsidP="006E2336">
      <w:pPr>
        <w:pStyle w:val="ListParagraph"/>
        <w:numPr>
          <w:ilvl w:val="2"/>
          <w:numId w:val="35"/>
        </w:numPr>
        <w:spacing w:before="100" w:beforeAutospacing="1" w:after="100" w:afterAutospacing="1"/>
      </w:pPr>
      <w:r>
        <w:t>Damage radius distributed between minimum of 65.37 and maximum of 65.37 meters.</w:t>
      </w:r>
    </w:p>
    <w:p w14:paraId="62ABADD2" w14:textId="77777777" w:rsidR="00740FF6" w:rsidRDefault="00740FF6" w:rsidP="006E2336">
      <w:pPr>
        <w:pStyle w:val="ListParagraph"/>
        <w:numPr>
          <w:ilvl w:val="2"/>
          <w:numId w:val="35"/>
        </w:numPr>
        <w:spacing w:before="100" w:beforeAutospacing="1" w:after="100" w:afterAutospacing="1"/>
      </w:pPr>
      <w:r>
        <w:t>Product Loss costs between minimum of $53,101.92 and maximum of $607,558.37</w:t>
      </w:r>
    </w:p>
    <w:p w14:paraId="6F383790" w14:textId="77777777" w:rsidR="00740FF6" w:rsidRDefault="00740FF6" w:rsidP="006E2336">
      <w:pPr>
        <w:pStyle w:val="ListParagraph"/>
        <w:numPr>
          <w:ilvl w:val="1"/>
          <w:numId w:val="35"/>
        </w:numPr>
        <w:spacing w:before="100" w:beforeAutospacing="1" w:after="100" w:afterAutospacing="1"/>
      </w:pPr>
      <w:r>
        <w:t>Puncture scenario:</w:t>
      </w:r>
    </w:p>
    <w:p w14:paraId="5AB88D31" w14:textId="77777777" w:rsidR="00740FF6" w:rsidRDefault="00740FF6" w:rsidP="006E2336">
      <w:pPr>
        <w:pStyle w:val="ListParagraph"/>
        <w:numPr>
          <w:ilvl w:val="2"/>
          <w:numId w:val="35"/>
        </w:numPr>
        <w:spacing w:before="100" w:beforeAutospacing="1" w:after="100" w:afterAutospacing="1"/>
      </w:pPr>
      <w:r>
        <w:t>Economic Loss cost between minimum of $0.92 and maximum of $1.21 Millions of dollars</w:t>
      </w:r>
    </w:p>
    <w:p w14:paraId="750D70A2" w14:textId="77777777" w:rsidR="00740FF6" w:rsidRDefault="00740FF6" w:rsidP="006E2336">
      <w:pPr>
        <w:pStyle w:val="ListParagraph"/>
        <w:numPr>
          <w:ilvl w:val="2"/>
          <w:numId w:val="35"/>
        </w:numPr>
        <w:spacing w:before="100" w:beforeAutospacing="1" w:after="100" w:afterAutospacing="1"/>
      </w:pPr>
      <w:r>
        <w:t>No. of intersections with structures is 48.0, with minimum of $nan and maximum of $nan in cost of structures impacted</w:t>
      </w:r>
    </w:p>
    <w:p w14:paraId="1FA6DCE8" w14:textId="77777777" w:rsidR="00740FF6" w:rsidRDefault="00740FF6" w:rsidP="006E2336">
      <w:pPr>
        <w:pStyle w:val="ListParagraph"/>
        <w:numPr>
          <w:ilvl w:val="2"/>
          <w:numId w:val="35"/>
        </w:numPr>
        <w:spacing w:before="100" w:beforeAutospacing="1" w:after="100" w:afterAutospacing="1"/>
      </w:pPr>
      <w:r>
        <w:t>Damage radius distributed between minimum of 8.98 and maximum of 8.98 meters.</w:t>
      </w:r>
    </w:p>
    <w:p w14:paraId="5F75730A" w14:textId="77777777" w:rsidR="00740FF6" w:rsidRDefault="00740FF6" w:rsidP="006E2336">
      <w:pPr>
        <w:pStyle w:val="ListParagraph"/>
        <w:numPr>
          <w:ilvl w:val="2"/>
          <w:numId w:val="35"/>
        </w:numPr>
        <w:spacing w:before="100" w:beforeAutospacing="1" w:after="100" w:afterAutospacing="1"/>
      </w:pPr>
      <w:r>
        <w:t>Product Loss costs between minimum of $63,794.00 and maximum of $107,759.91</w:t>
      </w:r>
    </w:p>
    <w:p w14:paraId="37CB40C4" w14:textId="77777777" w:rsidR="00740FF6" w:rsidRDefault="00740FF6" w:rsidP="006E2336">
      <w:pPr>
        <w:pStyle w:val="ListParagraph"/>
        <w:numPr>
          <w:ilvl w:val="1"/>
          <w:numId w:val="35"/>
        </w:numPr>
        <w:spacing w:before="100" w:beforeAutospacing="1" w:after="100" w:afterAutospacing="1"/>
      </w:pPr>
      <w:r>
        <w:t>Repair costs between minimum of $57,000.00 and maximum of $330,000.00.</w:t>
      </w:r>
    </w:p>
    <w:p w14:paraId="0B807BE5"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5B1DA7C1" w14:textId="77777777" w:rsidR="00740FF6" w:rsidRDefault="00740FF6" w:rsidP="006E2336">
      <w:pPr>
        <w:pStyle w:val="ListParagraph"/>
        <w:numPr>
          <w:ilvl w:val="1"/>
          <w:numId w:val="35"/>
        </w:numPr>
        <w:spacing w:before="100" w:beforeAutospacing="1" w:after="100" w:afterAutospacing="1"/>
      </w:pPr>
      <w:r>
        <w:t>Product type is Crude Oil."</w:t>
      </w:r>
    </w:p>
    <w:p w14:paraId="1BB96D5C" w14:textId="77777777" w:rsidR="00740FF6" w:rsidRDefault="00740FF6" w:rsidP="006E2336">
      <w:pPr>
        <w:pStyle w:val="ListParagraph"/>
        <w:numPr>
          <w:ilvl w:val="0"/>
          <w:numId w:val="35"/>
        </w:numPr>
        <w:spacing w:before="100" w:beforeAutospacing="1" w:after="100" w:afterAutospacing="1"/>
      </w:pPr>
      <w:r>
        <w:t xml:space="preserve">"03 Tie in to Radial Lake From 06-20-39-07W5 </w:t>
      </w:r>
      <w:proofErr w:type="gramStart"/>
      <w:r>
        <w:t>To</w:t>
      </w:r>
      <w:proofErr w:type="gramEnd"/>
      <w:r>
        <w:t xml:space="preserve"> 07-20-39-07W5</w:t>
      </w:r>
    </w:p>
    <w:p w14:paraId="33A51885" w14:textId="77777777" w:rsidR="00740FF6" w:rsidRDefault="00740FF6" w:rsidP="006E2336">
      <w:pPr>
        <w:pStyle w:val="ListParagraph"/>
        <w:numPr>
          <w:ilvl w:val="1"/>
          <w:numId w:val="35"/>
        </w:numPr>
        <w:spacing w:before="100" w:beforeAutospacing="1" w:after="100" w:afterAutospacing="1"/>
      </w:pPr>
      <w:r>
        <w:t>Total Cumulative Length (m):</w:t>
      </w:r>
      <w:r>
        <w:tab/>
        <w:t>191.6</w:t>
      </w:r>
    </w:p>
    <w:p w14:paraId="5FAA85B3" w14:textId="77777777" w:rsidR="00740FF6" w:rsidRDefault="00740FF6" w:rsidP="006E2336">
      <w:pPr>
        <w:pStyle w:val="ListParagraph"/>
        <w:numPr>
          <w:ilvl w:val="2"/>
          <w:numId w:val="35"/>
        </w:numPr>
        <w:spacing w:before="100" w:beforeAutospacing="1" w:after="100" w:afterAutospacing="1"/>
      </w:pPr>
      <w:r>
        <w:t>EC Method 1 :</w:t>
      </w:r>
      <w:r>
        <w:tab/>
        <w:t>191.6</w:t>
      </w:r>
    </w:p>
    <w:p w14:paraId="2BD806A2" w14:textId="77777777" w:rsidR="00740FF6" w:rsidRDefault="00740FF6" w:rsidP="006E2336">
      <w:pPr>
        <w:pStyle w:val="ListParagraph"/>
        <w:numPr>
          <w:ilvl w:val="1"/>
          <w:numId w:val="35"/>
        </w:numPr>
        <w:spacing w:before="100" w:beforeAutospacing="1" w:after="100" w:afterAutospacing="1"/>
      </w:pPr>
      <w:r>
        <w:t>Likelihood of failure distributed between minimum of 9.902e-01 and maximum of 9.902e-01.</w:t>
      </w:r>
    </w:p>
    <w:p w14:paraId="19835031" w14:textId="77777777" w:rsidR="00740FF6" w:rsidRDefault="00740FF6" w:rsidP="006E2336">
      <w:pPr>
        <w:pStyle w:val="ListParagraph"/>
        <w:numPr>
          <w:ilvl w:val="1"/>
          <w:numId w:val="35"/>
        </w:numPr>
        <w:spacing w:before="100" w:beforeAutospacing="1" w:after="100" w:afterAutospacing="1"/>
      </w:pPr>
      <w:r>
        <w:t>Consequence of failure distributed between minimum of $0.41 and maximum of $0.42 Millions of dollars</w:t>
      </w:r>
    </w:p>
    <w:p w14:paraId="5DA82B62" w14:textId="77777777" w:rsidR="00740FF6" w:rsidRDefault="00740FF6" w:rsidP="006E2336">
      <w:pPr>
        <w:pStyle w:val="ListParagraph"/>
        <w:numPr>
          <w:ilvl w:val="1"/>
          <w:numId w:val="35"/>
        </w:numPr>
        <w:spacing w:before="100" w:beforeAutospacing="1" w:after="100" w:afterAutospacing="1"/>
      </w:pPr>
      <w:r>
        <w:t>Leak scenario:</w:t>
      </w:r>
    </w:p>
    <w:p w14:paraId="179548AA"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$0.27 Millions of dollars</w:t>
      </w:r>
    </w:p>
    <w:p w14:paraId="5511511D"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14619796" w14:textId="77777777" w:rsidR="00740FF6" w:rsidRDefault="00740FF6" w:rsidP="006E2336">
      <w:pPr>
        <w:pStyle w:val="ListParagraph"/>
        <w:numPr>
          <w:ilvl w:val="2"/>
          <w:numId w:val="35"/>
        </w:numPr>
        <w:spacing w:before="100" w:beforeAutospacing="1" w:after="100" w:afterAutospacing="1"/>
      </w:pPr>
      <w:r>
        <w:t>Damage radius distributed between minimum of 2.45 and maximum of 2.45 meters.</w:t>
      </w:r>
    </w:p>
    <w:p w14:paraId="7F0104FE" w14:textId="77777777" w:rsidR="00740FF6" w:rsidRDefault="00740FF6" w:rsidP="006E2336">
      <w:pPr>
        <w:pStyle w:val="ListParagraph"/>
        <w:numPr>
          <w:ilvl w:val="2"/>
          <w:numId w:val="35"/>
        </w:numPr>
        <w:spacing w:before="100" w:beforeAutospacing="1" w:after="100" w:afterAutospacing="1"/>
      </w:pPr>
      <w:r>
        <w:t>Product Loss costs between minimum of $60,855.70 and maximum of $60,855.70</w:t>
      </w:r>
    </w:p>
    <w:p w14:paraId="65298A9E" w14:textId="77777777" w:rsidR="00740FF6" w:rsidRDefault="00740FF6" w:rsidP="006E2336">
      <w:pPr>
        <w:pStyle w:val="ListParagraph"/>
        <w:numPr>
          <w:ilvl w:val="1"/>
          <w:numId w:val="35"/>
        </w:numPr>
        <w:spacing w:before="100" w:beforeAutospacing="1" w:after="100" w:afterAutospacing="1"/>
      </w:pPr>
      <w:r>
        <w:t>Rupture scenario:</w:t>
      </w:r>
    </w:p>
    <w:p w14:paraId="05B7C377"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$5.02 and maximum of $5.28 Millions of dollars</w:t>
      </w:r>
    </w:p>
    <w:p w14:paraId="75D26D91"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$268,825.00 and maximum of $268,825.00 in cost of structures impacted</w:t>
      </w:r>
    </w:p>
    <w:p w14:paraId="24C23C81" w14:textId="77777777" w:rsidR="00740FF6" w:rsidRDefault="00740FF6" w:rsidP="006E2336">
      <w:pPr>
        <w:pStyle w:val="ListParagraph"/>
        <w:numPr>
          <w:ilvl w:val="2"/>
          <w:numId w:val="35"/>
        </w:numPr>
        <w:spacing w:before="100" w:beforeAutospacing="1" w:after="100" w:afterAutospacing="1"/>
      </w:pPr>
      <w:r>
        <w:t>Damage radius distributed between minimum of 47.49 and maximum of 47.49 meters.</w:t>
      </w:r>
    </w:p>
    <w:p w14:paraId="4A97D8D6" w14:textId="77777777" w:rsidR="00740FF6" w:rsidRDefault="00740FF6" w:rsidP="006E2336">
      <w:pPr>
        <w:pStyle w:val="ListParagraph"/>
        <w:numPr>
          <w:ilvl w:val="2"/>
          <w:numId w:val="35"/>
        </w:numPr>
        <w:spacing w:before="100" w:beforeAutospacing="1" w:after="100" w:afterAutospacing="1"/>
      </w:pPr>
      <w:r>
        <w:t>Product Loss costs between minimum of $4,809,554.10 and maximum of $4,809,554.10</w:t>
      </w:r>
    </w:p>
    <w:p w14:paraId="3E665785" w14:textId="77777777" w:rsidR="00740FF6" w:rsidRDefault="00740FF6" w:rsidP="006E2336">
      <w:pPr>
        <w:pStyle w:val="ListParagraph"/>
        <w:numPr>
          <w:ilvl w:val="1"/>
          <w:numId w:val="35"/>
        </w:numPr>
        <w:spacing w:before="100" w:beforeAutospacing="1" w:after="100" w:afterAutospacing="1"/>
      </w:pPr>
      <w:r>
        <w:t>Puncture scenario:</w:t>
      </w:r>
    </w:p>
    <w:p w14:paraId="7738519F" w14:textId="77777777" w:rsidR="00740FF6" w:rsidRDefault="00740FF6" w:rsidP="006E2336">
      <w:pPr>
        <w:pStyle w:val="ListParagraph"/>
        <w:numPr>
          <w:ilvl w:val="2"/>
          <w:numId w:val="35"/>
        </w:numPr>
        <w:spacing w:before="100" w:beforeAutospacing="1" w:after="100" w:afterAutospacing="1"/>
      </w:pPr>
      <w:r>
        <w:t>Economic Loss cost between minimum of $2.21 and maximum of $2.21 Millions of dollars</w:t>
      </w:r>
    </w:p>
    <w:p w14:paraId="46A02577"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08CA24DE" w14:textId="77777777" w:rsidR="00740FF6" w:rsidRDefault="00740FF6" w:rsidP="006E2336">
      <w:pPr>
        <w:pStyle w:val="ListParagraph"/>
        <w:numPr>
          <w:ilvl w:val="2"/>
          <w:numId w:val="35"/>
        </w:numPr>
        <w:spacing w:before="100" w:beforeAutospacing="1" w:after="100" w:afterAutospacing="1"/>
      </w:pPr>
      <w:r>
        <w:t>Damage radius distributed between minimum of 34.62 and maximum of 34.62 meters.</w:t>
      </w:r>
    </w:p>
    <w:p w14:paraId="4DF51BEF" w14:textId="77777777" w:rsidR="00740FF6" w:rsidRDefault="00740FF6" w:rsidP="006E2336">
      <w:pPr>
        <w:pStyle w:val="ListParagraph"/>
        <w:numPr>
          <w:ilvl w:val="2"/>
          <w:numId w:val="35"/>
        </w:numPr>
        <w:spacing w:before="100" w:beforeAutospacing="1" w:after="100" w:afterAutospacing="1"/>
      </w:pPr>
      <w:r>
        <w:t>Product Loss costs between minimum of $1,999,580.23 and maximum of $1,999,580.23</w:t>
      </w:r>
    </w:p>
    <w:p w14:paraId="4F3D7E02" w14:textId="77777777" w:rsidR="00740FF6" w:rsidRDefault="00740FF6" w:rsidP="006E2336">
      <w:pPr>
        <w:pStyle w:val="ListParagraph"/>
        <w:numPr>
          <w:ilvl w:val="1"/>
          <w:numId w:val="35"/>
        </w:numPr>
        <w:spacing w:before="100" w:beforeAutospacing="1" w:after="100" w:afterAutospacing="1"/>
      </w:pPr>
      <w:r>
        <w:t>Repair costs between minimum of $6,000.00 and maximum of $6,000.00.</w:t>
      </w:r>
    </w:p>
    <w:p w14:paraId="0517F8EF"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3B59303" w14:textId="77777777" w:rsidR="00740FF6" w:rsidRDefault="00740FF6" w:rsidP="006E2336">
      <w:pPr>
        <w:pStyle w:val="ListParagraph"/>
        <w:numPr>
          <w:ilvl w:val="1"/>
          <w:numId w:val="35"/>
        </w:numPr>
        <w:spacing w:before="100" w:beforeAutospacing="1" w:after="100" w:afterAutospacing="1"/>
      </w:pPr>
      <w:r>
        <w:t>Product type is HVP Product."</w:t>
      </w:r>
    </w:p>
    <w:p w14:paraId="67D597AE" w14:textId="77777777" w:rsidR="00740FF6" w:rsidRDefault="00740FF6" w:rsidP="006E2336">
      <w:pPr>
        <w:pStyle w:val="ListParagraph"/>
        <w:numPr>
          <w:ilvl w:val="0"/>
          <w:numId w:val="35"/>
        </w:numPr>
        <w:spacing w:before="100" w:beforeAutospacing="1" w:after="100" w:afterAutospacing="1"/>
      </w:pPr>
      <w:r>
        <w:t>"SS-27 NPS 4</w:t>
      </w:r>
    </w:p>
    <w:p w14:paraId="0828D3E4" w14:textId="77777777" w:rsidR="00740FF6" w:rsidRDefault="00740FF6" w:rsidP="006E2336">
      <w:pPr>
        <w:pStyle w:val="ListParagraph"/>
        <w:numPr>
          <w:ilvl w:val="1"/>
          <w:numId w:val="35"/>
        </w:numPr>
        <w:spacing w:before="100" w:beforeAutospacing="1" w:after="100" w:afterAutospacing="1"/>
      </w:pPr>
      <w:r>
        <w:t>Total Cumulative Length (m):</w:t>
      </w:r>
      <w:r>
        <w:tab/>
        <w:t>182.72</w:t>
      </w:r>
    </w:p>
    <w:p w14:paraId="215597F7" w14:textId="77777777" w:rsidR="00740FF6" w:rsidRDefault="00740FF6" w:rsidP="006E2336">
      <w:pPr>
        <w:pStyle w:val="ListParagraph"/>
        <w:numPr>
          <w:ilvl w:val="2"/>
          <w:numId w:val="35"/>
        </w:numPr>
        <w:spacing w:before="100" w:beforeAutospacing="1" w:after="100" w:afterAutospacing="1"/>
      </w:pPr>
      <w:r>
        <w:t>IC Method 1 :</w:t>
      </w:r>
      <w:r>
        <w:tab/>
        <w:t>182.72</w:t>
      </w:r>
    </w:p>
    <w:p w14:paraId="6BB392CE" w14:textId="77777777" w:rsidR="00740FF6" w:rsidRDefault="00740FF6" w:rsidP="006E2336">
      <w:pPr>
        <w:pStyle w:val="ListParagraph"/>
        <w:numPr>
          <w:ilvl w:val="1"/>
          <w:numId w:val="35"/>
        </w:numPr>
        <w:spacing w:before="100" w:beforeAutospacing="1" w:after="100" w:afterAutospacing="1"/>
      </w:pPr>
      <w:r>
        <w:t>Likelihood of failure distributed between minimum of 9.036e-01 and maximum of 9.062e-01.</w:t>
      </w:r>
    </w:p>
    <w:p w14:paraId="6313CBE4"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$0.23 Millions of dollars</w:t>
      </w:r>
    </w:p>
    <w:p w14:paraId="0981C8C4" w14:textId="77777777" w:rsidR="00740FF6" w:rsidRDefault="00740FF6" w:rsidP="006E2336">
      <w:pPr>
        <w:pStyle w:val="ListParagraph"/>
        <w:numPr>
          <w:ilvl w:val="1"/>
          <w:numId w:val="35"/>
        </w:numPr>
        <w:spacing w:before="100" w:beforeAutospacing="1" w:after="100" w:afterAutospacing="1"/>
      </w:pPr>
      <w:r>
        <w:t>Leak scenario:</w:t>
      </w:r>
    </w:p>
    <w:p w14:paraId="52FFBFFF"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$0.24 Millions of dollars</w:t>
      </w:r>
    </w:p>
    <w:p w14:paraId="38758DB4"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10C9F3BB" w14:textId="77777777" w:rsidR="00740FF6" w:rsidRDefault="00740FF6" w:rsidP="006E2336">
      <w:pPr>
        <w:pStyle w:val="ListParagraph"/>
        <w:numPr>
          <w:ilvl w:val="2"/>
          <w:numId w:val="35"/>
        </w:numPr>
        <w:spacing w:before="100" w:beforeAutospacing="1" w:after="100" w:afterAutospacing="1"/>
      </w:pPr>
      <w:r>
        <w:t>Damage radius distributed between minimum of 2.47 and maximum of 2.47 meters.</w:t>
      </w:r>
    </w:p>
    <w:p w14:paraId="2E980F65" w14:textId="77777777" w:rsidR="00740FF6" w:rsidRDefault="00740FF6" w:rsidP="006E2336">
      <w:pPr>
        <w:pStyle w:val="ListParagraph"/>
        <w:numPr>
          <w:ilvl w:val="2"/>
          <w:numId w:val="35"/>
        </w:numPr>
        <w:spacing w:before="100" w:beforeAutospacing="1" w:after="100" w:afterAutospacing="1"/>
      </w:pPr>
      <w:r>
        <w:t>Product Loss costs between minimum of $2,065.80 and maximum of $2,065.80</w:t>
      </w:r>
    </w:p>
    <w:p w14:paraId="1A9373F4" w14:textId="77777777" w:rsidR="00740FF6" w:rsidRDefault="00740FF6" w:rsidP="006E2336">
      <w:pPr>
        <w:pStyle w:val="ListParagraph"/>
        <w:numPr>
          <w:ilvl w:val="1"/>
          <w:numId w:val="35"/>
        </w:numPr>
        <w:spacing w:before="100" w:beforeAutospacing="1" w:after="100" w:afterAutospacing="1"/>
      </w:pPr>
      <w:r>
        <w:t>Rupture scenario:</w:t>
      </w:r>
    </w:p>
    <w:p w14:paraId="25D41E73" w14:textId="77777777" w:rsidR="00740FF6" w:rsidRDefault="00740FF6" w:rsidP="006E2336">
      <w:pPr>
        <w:pStyle w:val="ListParagraph"/>
        <w:numPr>
          <w:ilvl w:val="2"/>
          <w:numId w:val="35"/>
        </w:numPr>
        <w:spacing w:before="100" w:beforeAutospacing="1" w:after="100" w:afterAutospacing="1"/>
      </w:pPr>
      <w:r>
        <w:t>Economic Loss cost between minimum of $0.48 and maximum of $0.50 Millions of dollars</w:t>
      </w:r>
    </w:p>
    <w:p w14:paraId="55A0EE34"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19DF2539" w14:textId="77777777" w:rsidR="00740FF6" w:rsidRDefault="00740FF6" w:rsidP="006E2336">
      <w:pPr>
        <w:pStyle w:val="ListParagraph"/>
        <w:numPr>
          <w:ilvl w:val="2"/>
          <w:numId w:val="35"/>
        </w:numPr>
        <w:spacing w:before="100" w:beforeAutospacing="1" w:after="100" w:afterAutospacing="1"/>
      </w:pPr>
      <w:r>
        <w:t>Damage radius distributed between minimum of 18.06 and maximum of 18.06 meters.</w:t>
      </w:r>
    </w:p>
    <w:p w14:paraId="20A3B781" w14:textId="77777777" w:rsidR="00740FF6" w:rsidRDefault="00740FF6" w:rsidP="006E2336">
      <w:pPr>
        <w:pStyle w:val="ListParagraph"/>
        <w:numPr>
          <w:ilvl w:val="2"/>
          <w:numId w:val="35"/>
        </w:numPr>
        <w:spacing w:before="100" w:beforeAutospacing="1" w:after="100" w:afterAutospacing="1"/>
      </w:pPr>
      <w:r>
        <w:t>Product Loss costs between minimum of $269,886.87 and maximum of $269,886.87</w:t>
      </w:r>
    </w:p>
    <w:p w14:paraId="43C38164" w14:textId="77777777" w:rsidR="00740FF6" w:rsidRDefault="00740FF6" w:rsidP="006E2336">
      <w:pPr>
        <w:pStyle w:val="ListParagraph"/>
        <w:numPr>
          <w:ilvl w:val="1"/>
          <w:numId w:val="35"/>
        </w:numPr>
        <w:spacing w:before="100" w:beforeAutospacing="1" w:after="100" w:afterAutospacing="1"/>
      </w:pPr>
      <w:r>
        <w:t>Puncture scenario:</w:t>
      </w:r>
    </w:p>
    <w:p w14:paraId="3E47B5A4" w14:textId="77777777" w:rsidR="00740FF6" w:rsidRDefault="00740FF6" w:rsidP="006E2336">
      <w:pPr>
        <w:pStyle w:val="ListParagraph"/>
        <w:numPr>
          <w:ilvl w:val="2"/>
          <w:numId w:val="35"/>
        </w:numPr>
        <w:spacing w:before="100" w:beforeAutospacing="1" w:after="100" w:afterAutospacing="1"/>
      </w:pPr>
      <w:r>
        <w:t>Economic Loss cost between minimum of $0.28 and maximum of $0.30 Millions of dollars</w:t>
      </w:r>
    </w:p>
    <w:p w14:paraId="60102606" w14:textId="77777777" w:rsidR="00740FF6" w:rsidRDefault="00740FF6" w:rsidP="006E2336">
      <w:pPr>
        <w:pStyle w:val="ListParagraph"/>
        <w:numPr>
          <w:ilvl w:val="2"/>
          <w:numId w:val="35"/>
        </w:numPr>
        <w:spacing w:before="100" w:beforeAutospacing="1" w:after="100" w:afterAutospacing="1"/>
      </w:pPr>
      <w:r>
        <w:t>No. of intersections with structures is 3.0, with minimum of $25,000.00 and maximum of $25,000.00 in cost of structures impacted</w:t>
      </w:r>
    </w:p>
    <w:p w14:paraId="668F9F07" w14:textId="77777777" w:rsidR="00740FF6" w:rsidRDefault="00740FF6" w:rsidP="006E2336">
      <w:pPr>
        <w:pStyle w:val="ListParagraph"/>
        <w:numPr>
          <w:ilvl w:val="2"/>
          <w:numId w:val="35"/>
        </w:numPr>
        <w:spacing w:before="100" w:beforeAutospacing="1" w:after="100" w:afterAutospacing="1"/>
      </w:pPr>
      <w:r>
        <w:lastRenderedPageBreak/>
        <w:t>Damage radius distributed between minimum of 9.64 and maximum of 9.64 meters.</w:t>
      </w:r>
    </w:p>
    <w:p w14:paraId="2ED4AA22" w14:textId="77777777" w:rsidR="00740FF6" w:rsidRDefault="00740FF6" w:rsidP="006E2336">
      <w:pPr>
        <w:pStyle w:val="ListParagraph"/>
        <w:numPr>
          <w:ilvl w:val="2"/>
          <w:numId w:val="35"/>
        </w:numPr>
        <w:spacing w:before="100" w:beforeAutospacing="1" w:after="100" w:afterAutospacing="1"/>
      </w:pPr>
      <w:r>
        <w:t>Product Loss costs between minimum of $67,877.66 and maximum of $67,877.66</w:t>
      </w:r>
    </w:p>
    <w:p w14:paraId="2F8FA4FB"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34B907BA"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396A3C8B" w14:textId="77777777" w:rsidR="00740FF6" w:rsidRDefault="00740FF6" w:rsidP="006E2336">
      <w:pPr>
        <w:pStyle w:val="ListParagraph"/>
        <w:numPr>
          <w:ilvl w:val="1"/>
          <w:numId w:val="35"/>
        </w:numPr>
        <w:spacing w:before="100" w:beforeAutospacing="1" w:after="100" w:afterAutospacing="1"/>
      </w:pPr>
      <w:r>
        <w:t>Product type is Crude Oil."</w:t>
      </w:r>
    </w:p>
    <w:p w14:paraId="3BA16F65" w14:textId="77777777" w:rsidR="00740FF6" w:rsidRDefault="00740FF6" w:rsidP="006E2336">
      <w:pPr>
        <w:pStyle w:val="ListParagraph"/>
        <w:numPr>
          <w:ilvl w:val="0"/>
          <w:numId w:val="35"/>
        </w:numPr>
        <w:spacing w:before="100" w:beforeAutospacing="1" w:after="100" w:afterAutospacing="1"/>
      </w:pPr>
      <w:r>
        <w:t>"FORT WHYTE INLET PIPING NPS 6</w:t>
      </w:r>
    </w:p>
    <w:p w14:paraId="3B3B59CC" w14:textId="77777777" w:rsidR="00740FF6" w:rsidRDefault="00740FF6" w:rsidP="006E2336">
      <w:pPr>
        <w:pStyle w:val="ListParagraph"/>
        <w:numPr>
          <w:ilvl w:val="1"/>
          <w:numId w:val="35"/>
        </w:numPr>
        <w:spacing w:before="100" w:beforeAutospacing="1" w:after="100" w:afterAutospacing="1"/>
      </w:pPr>
      <w:r>
        <w:t>Total Cumulative Length (m):</w:t>
      </w:r>
      <w:r>
        <w:tab/>
        <w:t>181.78</w:t>
      </w:r>
    </w:p>
    <w:p w14:paraId="6EF0B45C" w14:textId="77777777" w:rsidR="00740FF6" w:rsidRDefault="00740FF6" w:rsidP="006E2336">
      <w:pPr>
        <w:pStyle w:val="ListParagraph"/>
        <w:numPr>
          <w:ilvl w:val="2"/>
          <w:numId w:val="35"/>
        </w:numPr>
        <w:spacing w:before="100" w:beforeAutospacing="1" w:after="100" w:afterAutospacing="1"/>
      </w:pPr>
      <w:r>
        <w:t>IC Method 1 :</w:t>
      </w:r>
      <w:r>
        <w:tab/>
        <w:t>181.78</w:t>
      </w:r>
    </w:p>
    <w:p w14:paraId="234411AE" w14:textId="77777777" w:rsidR="00740FF6" w:rsidRDefault="00740FF6" w:rsidP="006E2336">
      <w:pPr>
        <w:pStyle w:val="ListParagraph"/>
        <w:numPr>
          <w:ilvl w:val="1"/>
          <w:numId w:val="35"/>
        </w:numPr>
        <w:spacing w:before="100" w:beforeAutospacing="1" w:after="100" w:afterAutospacing="1"/>
      </w:pPr>
      <w:r>
        <w:t>Likelihood of failure distributed between minimum of 9.212e-01 and maximum of 9.212e-01.</w:t>
      </w:r>
    </w:p>
    <w:p w14:paraId="0566F530" w14:textId="77777777" w:rsidR="00740FF6" w:rsidRDefault="00740FF6" w:rsidP="006E2336">
      <w:pPr>
        <w:pStyle w:val="ListParagraph"/>
        <w:numPr>
          <w:ilvl w:val="1"/>
          <w:numId w:val="35"/>
        </w:numPr>
        <w:spacing w:before="100" w:beforeAutospacing="1" w:after="100" w:afterAutospacing="1"/>
      </w:pPr>
      <w:r>
        <w:t>Consequence of failure distributed between minimum of $0.66 and maximum of $0.66 Millions of dollars</w:t>
      </w:r>
    </w:p>
    <w:p w14:paraId="59D8F606" w14:textId="77777777" w:rsidR="00740FF6" w:rsidRDefault="00740FF6" w:rsidP="006E2336">
      <w:pPr>
        <w:pStyle w:val="ListParagraph"/>
        <w:numPr>
          <w:ilvl w:val="1"/>
          <w:numId w:val="35"/>
        </w:numPr>
        <w:spacing w:before="100" w:beforeAutospacing="1" w:after="100" w:afterAutospacing="1"/>
      </w:pPr>
      <w:r>
        <w:t>Leak scenario:</w:t>
      </w:r>
    </w:p>
    <w:p w14:paraId="736317DF" w14:textId="77777777" w:rsidR="00740FF6" w:rsidRDefault="00740FF6" w:rsidP="006E2336">
      <w:pPr>
        <w:pStyle w:val="ListParagraph"/>
        <w:numPr>
          <w:ilvl w:val="2"/>
          <w:numId w:val="35"/>
        </w:numPr>
        <w:spacing w:before="100" w:beforeAutospacing="1" w:after="100" w:afterAutospacing="1"/>
      </w:pPr>
      <w:r>
        <w:t>Economic Loss cost between minimum of $0.30 and maximum of $0.30 Millions of dollars</w:t>
      </w:r>
    </w:p>
    <w:p w14:paraId="3B97C218"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47FDE4C4" w14:textId="77777777" w:rsidR="00740FF6" w:rsidRDefault="00740FF6" w:rsidP="006E2336">
      <w:pPr>
        <w:pStyle w:val="ListParagraph"/>
        <w:numPr>
          <w:ilvl w:val="2"/>
          <w:numId w:val="35"/>
        </w:numPr>
        <w:spacing w:before="100" w:beforeAutospacing="1" w:after="100" w:afterAutospacing="1"/>
      </w:pPr>
      <w:r>
        <w:t>Damage radius distributed between minimum of 2.45 and maximum of 2.45 meters.</w:t>
      </w:r>
    </w:p>
    <w:p w14:paraId="723E0911" w14:textId="77777777" w:rsidR="00740FF6" w:rsidRDefault="00740FF6" w:rsidP="006E2336">
      <w:pPr>
        <w:pStyle w:val="ListParagraph"/>
        <w:numPr>
          <w:ilvl w:val="2"/>
          <w:numId w:val="35"/>
        </w:numPr>
        <w:spacing w:before="100" w:beforeAutospacing="1" w:after="100" w:afterAutospacing="1"/>
      </w:pPr>
      <w:r>
        <w:t>Product Loss costs between minimum of $60,855.70 and maximum of $60,855.70</w:t>
      </w:r>
    </w:p>
    <w:p w14:paraId="50EED786" w14:textId="77777777" w:rsidR="00740FF6" w:rsidRDefault="00740FF6" w:rsidP="006E2336">
      <w:pPr>
        <w:pStyle w:val="ListParagraph"/>
        <w:numPr>
          <w:ilvl w:val="1"/>
          <w:numId w:val="35"/>
        </w:numPr>
        <w:spacing w:before="100" w:beforeAutospacing="1" w:after="100" w:afterAutospacing="1"/>
      </w:pPr>
      <w:r>
        <w:t>Rupture scenario:</w:t>
      </w:r>
    </w:p>
    <w:p w14:paraId="75CEFD61" w14:textId="77777777" w:rsidR="00740FF6" w:rsidRDefault="00740FF6" w:rsidP="006E2336">
      <w:pPr>
        <w:pStyle w:val="ListParagraph"/>
        <w:numPr>
          <w:ilvl w:val="2"/>
          <w:numId w:val="35"/>
        </w:numPr>
        <w:spacing w:before="100" w:beforeAutospacing="1" w:after="100" w:afterAutospacing="1"/>
      </w:pPr>
      <w:r>
        <w:t>Economic Loss cost between minimum of $17.48 and maximum of $17.48 Millions of dollars</w:t>
      </w:r>
    </w:p>
    <w:p w14:paraId="20DB59F1"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1A163504" w14:textId="77777777" w:rsidR="00740FF6" w:rsidRDefault="00740FF6" w:rsidP="006E2336">
      <w:pPr>
        <w:pStyle w:val="ListParagraph"/>
        <w:numPr>
          <w:ilvl w:val="2"/>
          <w:numId w:val="35"/>
        </w:numPr>
        <w:spacing w:before="100" w:beforeAutospacing="1" w:after="100" w:afterAutospacing="1"/>
      </w:pPr>
      <w:r>
        <w:t>Damage radius distributed between minimum of 75.18 and maximum of 75.18 meters.</w:t>
      </w:r>
    </w:p>
    <w:p w14:paraId="60FC9259" w14:textId="77777777" w:rsidR="00740FF6" w:rsidRDefault="00740FF6" w:rsidP="006E2336">
      <w:pPr>
        <w:pStyle w:val="ListParagraph"/>
        <w:numPr>
          <w:ilvl w:val="2"/>
          <w:numId w:val="35"/>
        </w:numPr>
        <w:spacing w:before="100" w:beforeAutospacing="1" w:after="100" w:afterAutospacing="1"/>
      </w:pPr>
      <w:r>
        <w:t>Product Loss costs between minimum of $17,232,190.63 and maximum of $17,232,190.63</w:t>
      </w:r>
    </w:p>
    <w:p w14:paraId="54874D80" w14:textId="77777777" w:rsidR="00740FF6" w:rsidRDefault="00740FF6" w:rsidP="006E2336">
      <w:pPr>
        <w:pStyle w:val="ListParagraph"/>
        <w:numPr>
          <w:ilvl w:val="1"/>
          <w:numId w:val="35"/>
        </w:numPr>
        <w:spacing w:before="100" w:beforeAutospacing="1" w:after="100" w:afterAutospacing="1"/>
      </w:pPr>
      <w:r>
        <w:t>Puncture scenario:</w:t>
      </w:r>
    </w:p>
    <w:p w14:paraId="65B51A4A" w14:textId="77777777" w:rsidR="00740FF6" w:rsidRDefault="00740FF6" w:rsidP="006E2336">
      <w:pPr>
        <w:pStyle w:val="ListParagraph"/>
        <w:numPr>
          <w:ilvl w:val="2"/>
          <w:numId w:val="35"/>
        </w:numPr>
        <w:spacing w:before="100" w:beforeAutospacing="1" w:after="100" w:afterAutospacing="1"/>
      </w:pPr>
      <w:r>
        <w:t>Economic Loss cost between minimum of $2.24 and maximum of $2.24 Millions of dollars</w:t>
      </w:r>
    </w:p>
    <w:p w14:paraId="6FBE6D36"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777092C5" w14:textId="77777777" w:rsidR="00740FF6" w:rsidRDefault="00740FF6" w:rsidP="006E2336">
      <w:pPr>
        <w:pStyle w:val="ListParagraph"/>
        <w:numPr>
          <w:ilvl w:val="2"/>
          <w:numId w:val="35"/>
        </w:numPr>
        <w:spacing w:before="100" w:beforeAutospacing="1" w:after="100" w:afterAutospacing="1"/>
      </w:pPr>
      <w:r>
        <w:t>Damage radius distributed between minimum of 34.62 and maximum of 34.62 meters.</w:t>
      </w:r>
    </w:p>
    <w:p w14:paraId="34BB8DF9" w14:textId="77777777" w:rsidR="00740FF6" w:rsidRDefault="00740FF6" w:rsidP="006E2336">
      <w:pPr>
        <w:pStyle w:val="ListParagraph"/>
        <w:numPr>
          <w:ilvl w:val="2"/>
          <w:numId w:val="35"/>
        </w:numPr>
        <w:spacing w:before="100" w:beforeAutospacing="1" w:after="100" w:afterAutospacing="1"/>
      </w:pPr>
      <w:r>
        <w:t>Product Loss costs between minimum of $1,999,580.23 and maximum of $1,999,580.23</w:t>
      </w:r>
    </w:p>
    <w:p w14:paraId="1A424D6B" w14:textId="77777777" w:rsidR="00740FF6" w:rsidRDefault="00740FF6" w:rsidP="006E2336">
      <w:pPr>
        <w:pStyle w:val="ListParagraph"/>
        <w:numPr>
          <w:ilvl w:val="1"/>
          <w:numId w:val="35"/>
        </w:numPr>
        <w:spacing w:before="100" w:beforeAutospacing="1" w:after="100" w:afterAutospacing="1"/>
      </w:pPr>
      <w:r>
        <w:t>Repair costs between minimum of $40,000.00 and maximum of $40,000.00.</w:t>
      </w:r>
    </w:p>
    <w:p w14:paraId="7CA0D20A"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40A6D779" w14:textId="77777777" w:rsidR="00740FF6" w:rsidRDefault="00740FF6" w:rsidP="006E2336">
      <w:pPr>
        <w:pStyle w:val="ListParagraph"/>
        <w:numPr>
          <w:ilvl w:val="1"/>
          <w:numId w:val="35"/>
        </w:numPr>
        <w:spacing w:before="100" w:beforeAutospacing="1" w:after="100" w:afterAutospacing="1"/>
      </w:pPr>
      <w:r>
        <w:t>Product type is NGL."</w:t>
      </w:r>
    </w:p>
    <w:p w14:paraId="5BA510F3" w14:textId="77777777" w:rsidR="00740FF6" w:rsidRDefault="00740FF6" w:rsidP="006E2336">
      <w:pPr>
        <w:pStyle w:val="ListParagraph"/>
        <w:numPr>
          <w:ilvl w:val="0"/>
          <w:numId w:val="35"/>
        </w:numPr>
        <w:spacing w:before="100" w:beforeAutospacing="1" w:after="100" w:afterAutospacing="1"/>
      </w:pPr>
      <w:r>
        <w:t>"EV-102 NPS 4</w:t>
      </w:r>
    </w:p>
    <w:p w14:paraId="66882BDE" w14:textId="77777777" w:rsidR="00740FF6" w:rsidRDefault="00740FF6" w:rsidP="006E2336">
      <w:pPr>
        <w:pStyle w:val="ListParagraph"/>
        <w:numPr>
          <w:ilvl w:val="1"/>
          <w:numId w:val="35"/>
        </w:numPr>
        <w:spacing w:before="100" w:beforeAutospacing="1" w:after="100" w:afterAutospacing="1"/>
      </w:pPr>
      <w:r>
        <w:t>Total Cumulative Length (m):</w:t>
      </w:r>
      <w:r>
        <w:tab/>
        <w:t>181.66</w:t>
      </w:r>
    </w:p>
    <w:p w14:paraId="1107CB94" w14:textId="77777777" w:rsidR="00740FF6" w:rsidRDefault="00740FF6" w:rsidP="006E2336">
      <w:pPr>
        <w:pStyle w:val="ListParagraph"/>
        <w:numPr>
          <w:ilvl w:val="2"/>
          <w:numId w:val="35"/>
        </w:numPr>
        <w:spacing w:before="100" w:beforeAutospacing="1" w:after="100" w:afterAutospacing="1"/>
      </w:pPr>
      <w:r>
        <w:t>IC Method 1 :</w:t>
      </w:r>
      <w:r>
        <w:tab/>
        <w:t>181.66</w:t>
      </w:r>
    </w:p>
    <w:p w14:paraId="73199DC4" w14:textId="77777777" w:rsidR="00740FF6" w:rsidRDefault="00740FF6" w:rsidP="006E2336">
      <w:pPr>
        <w:pStyle w:val="ListParagraph"/>
        <w:numPr>
          <w:ilvl w:val="1"/>
          <w:numId w:val="35"/>
        </w:numPr>
        <w:spacing w:before="100" w:beforeAutospacing="1" w:after="100" w:afterAutospacing="1"/>
      </w:pPr>
      <w:r>
        <w:t>Likelihood of failure distributed between minimum of 9.010e-01 and maximum of 9.030e-01.</w:t>
      </w:r>
    </w:p>
    <w:p w14:paraId="38C66077" w14:textId="77777777" w:rsidR="00740FF6" w:rsidRDefault="00740FF6" w:rsidP="006E2336">
      <w:pPr>
        <w:pStyle w:val="ListParagraph"/>
        <w:numPr>
          <w:ilvl w:val="1"/>
          <w:numId w:val="35"/>
        </w:numPr>
        <w:spacing w:before="100" w:beforeAutospacing="1" w:after="100" w:afterAutospacing="1"/>
      </w:pPr>
      <w:r>
        <w:lastRenderedPageBreak/>
        <w:t>Consequence of failure distributed between minimum of $0.21 and maximum of $0.23 Millions of dollars</w:t>
      </w:r>
    </w:p>
    <w:p w14:paraId="2D6F7D3D" w14:textId="77777777" w:rsidR="00740FF6" w:rsidRDefault="00740FF6" w:rsidP="006E2336">
      <w:pPr>
        <w:pStyle w:val="ListParagraph"/>
        <w:numPr>
          <w:ilvl w:val="1"/>
          <w:numId w:val="35"/>
        </w:numPr>
        <w:spacing w:before="100" w:beforeAutospacing="1" w:after="100" w:afterAutospacing="1"/>
      </w:pPr>
      <w:r>
        <w:t>Leak scenario:</w:t>
      </w:r>
    </w:p>
    <w:p w14:paraId="292455FE"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$0.24 Millions of dollars</w:t>
      </w:r>
    </w:p>
    <w:p w14:paraId="7203BA07" w14:textId="77777777" w:rsidR="00740FF6" w:rsidRDefault="00740FF6" w:rsidP="006E2336">
      <w:pPr>
        <w:pStyle w:val="ListParagraph"/>
        <w:numPr>
          <w:ilvl w:val="2"/>
          <w:numId w:val="35"/>
        </w:numPr>
        <w:spacing w:before="100" w:beforeAutospacing="1" w:after="100" w:afterAutospacing="1"/>
      </w:pPr>
      <w:r>
        <w:t>No. of intersections with structures is 7.0, with minimum of $25,000.00 and maximum of $25,000.00 in cost of structures impacted.</w:t>
      </w:r>
    </w:p>
    <w:p w14:paraId="140486B2" w14:textId="77777777" w:rsidR="00740FF6" w:rsidRDefault="00740FF6" w:rsidP="006E2336">
      <w:pPr>
        <w:pStyle w:val="ListParagraph"/>
        <w:numPr>
          <w:ilvl w:val="2"/>
          <w:numId w:val="35"/>
        </w:numPr>
        <w:spacing w:before="100" w:beforeAutospacing="1" w:after="100" w:afterAutospacing="1"/>
      </w:pPr>
      <w:r>
        <w:t>Damage radius distributed between minimum of 2.47 and maximum of 2.47 meters.</w:t>
      </w:r>
    </w:p>
    <w:p w14:paraId="0CB020BA" w14:textId="77777777" w:rsidR="00740FF6" w:rsidRDefault="00740FF6" w:rsidP="006E2336">
      <w:pPr>
        <w:pStyle w:val="ListParagraph"/>
        <w:numPr>
          <w:ilvl w:val="2"/>
          <w:numId w:val="35"/>
        </w:numPr>
        <w:spacing w:before="100" w:beforeAutospacing="1" w:after="100" w:afterAutospacing="1"/>
      </w:pPr>
      <w:r>
        <w:t>Product Loss costs between minimum of $2,056.96 and maximum of $2,061.14</w:t>
      </w:r>
    </w:p>
    <w:p w14:paraId="5BE42CAD" w14:textId="77777777" w:rsidR="00740FF6" w:rsidRDefault="00740FF6" w:rsidP="006E2336">
      <w:pPr>
        <w:pStyle w:val="ListParagraph"/>
        <w:numPr>
          <w:ilvl w:val="1"/>
          <w:numId w:val="35"/>
        </w:numPr>
        <w:spacing w:before="100" w:beforeAutospacing="1" w:after="100" w:afterAutospacing="1"/>
      </w:pPr>
      <w:r>
        <w:t>Rupture scenario:</w:t>
      </w:r>
    </w:p>
    <w:p w14:paraId="5B92D006" w14:textId="77777777" w:rsidR="00740FF6" w:rsidRDefault="00740FF6" w:rsidP="006E2336">
      <w:pPr>
        <w:pStyle w:val="ListParagraph"/>
        <w:numPr>
          <w:ilvl w:val="2"/>
          <w:numId w:val="35"/>
        </w:numPr>
        <w:spacing w:before="100" w:beforeAutospacing="1" w:after="100" w:afterAutospacing="1"/>
      </w:pPr>
      <w:r>
        <w:t>Economic Loss cost between minimum of $0.50 and maximum of $0.53 Millions of dollars</w:t>
      </w:r>
    </w:p>
    <w:p w14:paraId="2A435497" w14:textId="77777777" w:rsidR="00740FF6" w:rsidRDefault="00740FF6" w:rsidP="006E2336">
      <w:pPr>
        <w:pStyle w:val="ListParagraph"/>
        <w:numPr>
          <w:ilvl w:val="2"/>
          <w:numId w:val="35"/>
        </w:numPr>
        <w:spacing w:before="100" w:beforeAutospacing="1" w:after="100" w:afterAutospacing="1"/>
      </w:pPr>
      <w:r>
        <w:t>No. of intersections with structures is 5.0, with minimum of $25,000.00 and maximum of $50,000.00 in cost of structures impacted</w:t>
      </w:r>
    </w:p>
    <w:p w14:paraId="7410F999" w14:textId="77777777" w:rsidR="00740FF6" w:rsidRDefault="00740FF6" w:rsidP="006E2336">
      <w:pPr>
        <w:pStyle w:val="ListParagraph"/>
        <w:numPr>
          <w:ilvl w:val="2"/>
          <w:numId w:val="35"/>
        </w:numPr>
        <w:spacing w:before="100" w:beforeAutospacing="1" w:after="100" w:afterAutospacing="1"/>
      </w:pPr>
      <w:r>
        <w:t>Damage radius distributed between minimum of 18.06 and maximum of 18.06 meters.</w:t>
      </w:r>
    </w:p>
    <w:p w14:paraId="4A444D21" w14:textId="77777777" w:rsidR="00740FF6" w:rsidRDefault="00740FF6" w:rsidP="006E2336">
      <w:pPr>
        <w:pStyle w:val="ListParagraph"/>
        <w:numPr>
          <w:ilvl w:val="2"/>
          <w:numId w:val="35"/>
        </w:numPr>
        <w:spacing w:before="100" w:beforeAutospacing="1" w:after="100" w:afterAutospacing="1"/>
      </w:pPr>
      <w:r>
        <w:t>Product Loss costs between minimum of $268,730.99 and maximum of $269,277.30</w:t>
      </w:r>
    </w:p>
    <w:p w14:paraId="394FD038" w14:textId="77777777" w:rsidR="00740FF6" w:rsidRDefault="00740FF6" w:rsidP="006E2336">
      <w:pPr>
        <w:pStyle w:val="ListParagraph"/>
        <w:numPr>
          <w:ilvl w:val="1"/>
          <w:numId w:val="35"/>
        </w:numPr>
        <w:spacing w:before="100" w:beforeAutospacing="1" w:after="100" w:afterAutospacing="1"/>
      </w:pPr>
      <w:r>
        <w:t>Puncture scenario:</w:t>
      </w:r>
    </w:p>
    <w:p w14:paraId="45F3B708" w14:textId="77777777" w:rsidR="00740FF6" w:rsidRDefault="00740FF6" w:rsidP="006E2336">
      <w:pPr>
        <w:pStyle w:val="ListParagraph"/>
        <w:numPr>
          <w:ilvl w:val="2"/>
          <w:numId w:val="35"/>
        </w:numPr>
        <w:spacing w:before="100" w:beforeAutospacing="1" w:after="100" w:afterAutospacing="1"/>
      </w:pPr>
      <w:r>
        <w:t>Economic Loss cost between minimum of $0.28 and maximum of $0.30 Millions of dollars</w:t>
      </w:r>
    </w:p>
    <w:p w14:paraId="31C17AB5" w14:textId="77777777" w:rsidR="00740FF6" w:rsidRDefault="00740FF6" w:rsidP="006E2336">
      <w:pPr>
        <w:pStyle w:val="ListParagraph"/>
        <w:numPr>
          <w:ilvl w:val="2"/>
          <w:numId w:val="35"/>
        </w:numPr>
        <w:spacing w:before="100" w:beforeAutospacing="1" w:after="100" w:afterAutospacing="1"/>
      </w:pPr>
      <w:r>
        <w:t>No. of intersections with structures is 10.0, with minimum of $25,000.00 and maximum of $25,000.00 in cost of structures impacted</w:t>
      </w:r>
    </w:p>
    <w:p w14:paraId="668D528F" w14:textId="77777777" w:rsidR="00740FF6" w:rsidRDefault="00740FF6" w:rsidP="006E2336">
      <w:pPr>
        <w:pStyle w:val="ListParagraph"/>
        <w:numPr>
          <w:ilvl w:val="2"/>
          <w:numId w:val="35"/>
        </w:numPr>
        <w:spacing w:before="100" w:beforeAutospacing="1" w:after="100" w:afterAutospacing="1"/>
      </w:pPr>
      <w:r>
        <w:t>Damage radius distributed between minimum of 9.64 and maximum of 9.64 meters.</w:t>
      </w:r>
    </w:p>
    <w:p w14:paraId="56A52BDD" w14:textId="77777777" w:rsidR="00740FF6" w:rsidRDefault="00740FF6" w:rsidP="006E2336">
      <w:pPr>
        <w:pStyle w:val="ListParagraph"/>
        <w:numPr>
          <w:ilvl w:val="2"/>
          <w:numId w:val="35"/>
        </w:numPr>
        <w:spacing w:before="100" w:beforeAutospacing="1" w:after="100" w:afterAutospacing="1"/>
      </w:pPr>
      <w:r>
        <w:t>Product Loss costs between minimum of $67,586.95 and maximum of $67,724.35</w:t>
      </w:r>
    </w:p>
    <w:p w14:paraId="1990970D"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5AFF986D"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1A876B1C" w14:textId="77777777" w:rsidR="00740FF6" w:rsidRDefault="00740FF6" w:rsidP="006E2336">
      <w:pPr>
        <w:pStyle w:val="ListParagraph"/>
        <w:numPr>
          <w:ilvl w:val="1"/>
          <w:numId w:val="35"/>
        </w:numPr>
        <w:spacing w:before="100" w:beforeAutospacing="1" w:after="100" w:afterAutospacing="1"/>
      </w:pPr>
      <w:r>
        <w:t>Product type is Crude Oil."</w:t>
      </w:r>
    </w:p>
    <w:p w14:paraId="5824DF05" w14:textId="77777777" w:rsidR="00740FF6" w:rsidRDefault="00740FF6" w:rsidP="006E2336">
      <w:pPr>
        <w:pStyle w:val="ListParagraph"/>
        <w:numPr>
          <w:ilvl w:val="0"/>
          <w:numId w:val="35"/>
        </w:numPr>
        <w:spacing w:before="100" w:beforeAutospacing="1" w:after="100" w:afterAutospacing="1"/>
      </w:pPr>
      <w:r>
        <w:t>"COCHRANE TO ROCKY MOUNTAIN HOUSE NPS 8</w:t>
      </w:r>
    </w:p>
    <w:p w14:paraId="198CB875" w14:textId="77777777" w:rsidR="00740FF6" w:rsidRDefault="00740FF6" w:rsidP="006E2336">
      <w:pPr>
        <w:pStyle w:val="ListParagraph"/>
        <w:numPr>
          <w:ilvl w:val="1"/>
          <w:numId w:val="35"/>
        </w:numPr>
        <w:spacing w:before="100" w:beforeAutospacing="1" w:after="100" w:afterAutospacing="1"/>
      </w:pPr>
      <w:r>
        <w:t>Total Cumulative Length (m):</w:t>
      </w:r>
      <w:r>
        <w:tab/>
        <w:t>179.99</w:t>
      </w:r>
    </w:p>
    <w:p w14:paraId="468D1AB9" w14:textId="77777777" w:rsidR="00740FF6" w:rsidRDefault="00740FF6" w:rsidP="006E2336">
      <w:pPr>
        <w:pStyle w:val="ListParagraph"/>
        <w:numPr>
          <w:ilvl w:val="2"/>
          <w:numId w:val="35"/>
        </w:numPr>
        <w:spacing w:before="100" w:beforeAutospacing="1" w:after="100" w:afterAutospacing="1"/>
      </w:pPr>
      <w:r>
        <w:t>EC Method 2 :</w:t>
      </w:r>
      <w:r>
        <w:tab/>
        <w:t>30.0</w:t>
      </w:r>
    </w:p>
    <w:p w14:paraId="2E470A38" w14:textId="77777777" w:rsidR="00740FF6" w:rsidRDefault="00740FF6" w:rsidP="006E2336">
      <w:pPr>
        <w:pStyle w:val="ListParagraph"/>
        <w:numPr>
          <w:ilvl w:val="2"/>
          <w:numId w:val="35"/>
        </w:numPr>
        <w:spacing w:before="100" w:beforeAutospacing="1" w:after="100" w:afterAutospacing="1"/>
      </w:pPr>
      <w:r>
        <w:t>MD Method 2 :</w:t>
      </w:r>
      <w:r>
        <w:tab/>
        <w:t>150.0</w:t>
      </w:r>
    </w:p>
    <w:p w14:paraId="765FC61B" w14:textId="77777777" w:rsidR="00740FF6" w:rsidRDefault="00740FF6" w:rsidP="006E2336">
      <w:pPr>
        <w:pStyle w:val="ListParagraph"/>
        <w:numPr>
          <w:ilvl w:val="1"/>
          <w:numId w:val="35"/>
        </w:numPr>
        <w:spacing w:before="100" w:beforeAutospacing="1" w:after="100" w:afterAutospacing="1"/>
      </w:pPr>
      <w:r>
        <w:t>Likelihood of failure distributed between minimum of 1.555e-02 and maximum of 9.577e-01.</w:t>
      </w:r>
    </w:p>
    <w:p w14:paraId="533FE9C0" w14:textId="77777777" w:rsidR="00740FF6" w:rsidRDefault="00740FF6" w:rsidP="006E2336">
      <w:pPr>
        <w:pStyle w:val="ListParagraph"/>
        <w:numPr>
          <w:ilvl w:val="1"/>
          <w:numId w:val="35"/>
        </w:numPr>
        <w:spacing w:before="100" w:beforeAutospacing="1" w:after="100" w:afterAutospacing="1"/>
      </w:pPr>
      <w:r>
        <w:t>Consequence of failure distributed between minimum of $4.33 and maximum of $17.37 Millions of dollars</w:t>
      </w:r>
    </w:p>
    <w:p w14:paraId="55F752F9" w14:textId="77777777" w:rsidR="00740FF6" w:rsidRDefault="00740FF6" w:rsidP="006E2336">
      <w:pPr>
        <w:pStyle w:val="ListParagraph"/>
        <w:numPr>
          <w:ilvl w:val="1"/>
          <w:numId w:val="35"/>
        </w:numPr>
        <w:spacing w:before="100" w:beforeAutospacing="1" w:after="100" w:afterAutospacing="1"/>
      </w:pPr>
      <w:r>
        <w:t>Leak scenario:</w:t>
      </w:r>
    </w:p>
    <w:p w14:paraId="0C370DB3"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$0.28 Millions of dollars</w:t>
      </w:r>
    </w:p>
    <w:p w14:paraId="37154D71" w14:textId="77777777" w:rsidR="00740FF6" w:rsidRDefault="00740FF6" w:rsidP="006E2336">
      <w:pPr>
        <w:pStyle w:val="ListParagraph"/>
        <w:numPr>
          <w:ilvl w:val="2"/>
          <w:numId w:val="35"/>
        </w:numPr>
        <w:spacing w:before="100" w:beforeAutospacing="1" w:after="100" w:afterAutospacing="1"/>
      </w:pPr>
      <w:r>
        <w:t>No. of intersections with structures is 52.0, with minimum of $nan and maximum of $nan in cost of structures impacted.</w:t>
      </w:r>
    </w:p>
    <w:p w14:paraId="4748B17B" w14:textId="77777777" w:rsidR="00740FF6" w:rsidRDefault="00740FF6" w:rsidP="006E2336">
      <w:pPr>
        <w:pStyle w:val="ListParagraph"/>
        <w:numPr>
          <w:ilvl w:val="2"/>
          <w:numId w:val="35"/>
        </w:numPr>
        <w:spacing w:before="100" w:beforeAutospacing="1" w:after="100" w:afterAutospacing="1"/>
      </w:pPr>
      <w:r>
        <w:t>Damage radius distributed between minimum of 2.26 and maximum of 2.45 meters.</w:t>
      </w:r>
    </w:p>
    <w:p w14:paraId="4ACD95D2" w14:textId="77777777" w:rsidR="00740FF6" w:rsidRDefault="00740FF6" w:rsidP="006E2336">
      <w:pPr>
        <w:pStyle w:val="ListParagraph"/>
        <w:numPr>
          <w:ilvl w:val="2"/>
          <w:numId w:val="35"/>
        </w:numPr>
        <w:spacing w:before="100" w:beforeAutospacing="1" w:after="100" w:afterAutospacing="1"/>
      </w:pPr>
      <w:r>
        <w:t>Product Loss costs between minimum of $51,540.43 and maximum of $60,855.70</w:t>
      </w:r>
    </w:p>
    <w:p w14:paraId="4BF986D5" w14:textId="77777777" w:rsidR="00740FF6" w:rsidRDefault="00740FF6" w:rsidP="006E2336">
      <w:pPr>
        <w:pStyle w:val="ListParagraph"/>
        <w:numPr>
          <w:ilvl w:val="1"/>
          <w:numId w:val="35"/>
        </w:numPr>
        <w:spacing w:before="100" w:beforeAutospacing="1" w:after="100" w:afterAutospacing="1"/>
      </w:pPr>
      <w:r>
        <w:t>Rupture scenario:</w:t>
      </w:r>
    </w:p>
    <w:p w14:paraId="3EB688A6"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$24.95 and maximum of $29.42 Millions of dollars</w:t>
      </w:r>
    </w:p>
    <w:p w14:paraId="7BA51806" w14:textId="77777777" w:rsidR="00740FF6" w:rsidRDefault="00740FF6" w:rsidP="006E2336">
      <w:pPr>
        <w:pStyle w:val="ListParagraph"/>
        <w:numPr>
          <w:ilvl w:val="2"/>
          <w:numId w:val="35"/>
        </w:numPr>
        <w:spacing w:before="100" w:beforeAutospacing="1" w:after="100" w:afterAutospacing="1"/>
      </w:pPr>
      <w:r>
        <w:t>No. of intersections with structures is 225.0, with minimum of $564,736.00 and maximum of $564,736.00 in cost of structures impacted</w:t>
      </w:r>
    </w:p>
    <w:p w14:paraId="0797A893" w14:textId="77777777" w:rsidR="00740FF6" w:rsidRDefault="00740FF6" w:rsidP="006E2336">
      <w:pPr>
        <w:pStyle w:val="ListParagraph"/>
        <w:numPr>
          <w:ilvl w:val="2"/>
          <w:numId w:val="35"/>
        </w:numPr>
        <w:spacing w:before="100" w:beforeAutospacing="1" w:after="100" w:afterAutospacing="1"/>
      </w:pPr>
      <w:r>
        <w:t>Damage radius distributed between minimum of 85.63 and maximum of 90.91 meters.</w:t>
      </w:r>
    </w:p>
    <w:p w14:paraId="602AD5C2" w14:textId="77777777" w:rsidR="00740FF6" w:rsidRDefault="00740FF6" w:rsidP="006E2336">
      <w:pPr>
        <w:pStyle w:val="ListParagraph"/>
        <w:numPr>
          <w:ilvl w:val="2"/>
          <w:numId w:val="35"/>
        </w:numPr>
        <w:spacing w:before="100" w:beforeAutospacing="1" w:after="100" w:afterAutospacing="1"/>
      </w:pPr>
      <w:r>
        <w:t>Product Loss costs between minimum of $24,736,239.66 and maximum of $29,206,998.79</w:t>
      </w:r>
    </w:p>
    <w:p w14:paraId="665762D1" w14:textId="77777777" w:rsidR="00740FF6" w:rsidRDefault="00740FF6" w:rsidP="006E2336">
      <w:pPr>
        <w:pStyle w:val="ListParagraph"/>
        <w:numPr>
          <w:ilvl w:val="1"/>
          <w:numId w:val="35"/>
        </w:numPr>
        <w:spacing w:before="100" w:beforeAutospacing="1" w:after="100" w:afterAutospacing="1"/>
      </w:pPr>
      <w:r>
        <w:t>Puncture scenario:</w:t>
      </w:r>
    </w:p>
    <w:p w14:paraId="4176E8FB" w14:textId="77777777" w:rsidR="00740FF6" w:rsidRDefault="00740FF6" w:rsidP="006E2336">
      <w:pPr>
        <w:pStyle w:val="ListParagraph"/>
        <w:numPr>
          <w:ilvl w:val="2"/>
          <w:numId w:val="35"/>
        </w:numPr>
        <w:spacing w:before="100" w:beforeAutospacing="1" w:after="100" w:afterAutospacing="1"/>
      </w:pPr>
      <w:r>
        <w:t>Economic Loss cost between minimum of $1.91 and maximum of $2.21 Millions of dollars</w:t>
      </w:r>
    </w:p>
    <w:p w14:paraId="09D4C518" w14:textId="77777777" w:rsidR="00740FF6" w:rsidRDefault="00740FF6" w:rsidP="006E2336">
      <w:pPr>
        <w:pStyle w:val="ListParagraph"/>
        <w:numPr>
          <w:ilvl w:val="2"/>
          <w:numId w:val="35"/>
        </w:numPr>
        <w:spacing w:before="100" w:beforeAutospacing="1" w:after="100" w:afterAutospacing="1"/>
      </w:pPr>
      <w:r>
        <w:t>No. of intersections with structures is 133.0, with minimum of $nan and maximum of $nan in cost of structures impacted</w:t>
      </w:r>
    </w:p>
    <w:p w14:paraId="4299F060" w14:textId="77777777" w:rsidR="00740FF6" w:rsidRDefault="00740FF6" w:rsidP="006E2336">
      <w:pPr>
        <w:pStyle w:val="ListParagraph"/>
        <w:numPr>
          <w:ilvl w:val="2"/>
          <w:numId w:val="35"/>
        </w:numPr>
        <w:spacing w:before="100" w:beforeAutospacing="1" w:after="100" w:afterAutospacing="1"/>
      </w:pPr>
      <w:r>
        <w:t>Damage radius distributed between minimum of 32.61 and maximum of 34.62 meters.</w:t>
      </w:r>
    </w:p>
    <w:p w14:paraId="26A777BB" w14:textId="77777777" w:rsidR="00740FF6" w:rsidRDefault="00740FF6" w:rsidP="006E2336">
      <w:pPr>
        <w:pStyle w:val="ListParagraph"/>
        <w:numPr>
          <w:ilvl w:val="2"/>
          <w:numId w:val="35"/>
        </w:numPr>
        <w:spacing w:before="100" w:beforeAutospacing="1" w:after="100" w:afterAutospacing="1"/>
      </w:pPr>
      <w:r>
        <w:t>Product Loss costs between minimum of $1,693,501.49 and maximum of $1,999,580.23</w:t>
      </w:r>
    </w:p>
    <w:p w14:paraId="01A90725" w14:textId="77777777" w:rsidR="00740FF6" w:rsidRDefault="00740FF6" w:rsidP="006E2336">
      <w:pPr>
        <w:pStyle w:val="ListParagraph"/>
        <w:numPr>
          <w:ilvl w:val="1"/>
          <w:numId w:val="35"/>
        </w:numPr>
        <w:spacing w:before="100" w:beforeAutospacing="1" w:after="100" w:afterAutospacing="1"/>
      </w:pPr>
      <w:r>
        <w:t>Repair costs between minimum of $14,500.00 and maximum of $14,500.00.</w:t>
      </w:r>
    </w:p>
    <w:p w14:paraId="4C83D17C"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780860FB" w14:textId="77777777" w:rsidR="00740FF6" w:rsidRDefault="00740FF6" w:rsidP="006E2336">
      <w:pPr>
        <w:pStyle w:val="ListParagraph"/>
        <w:numPr>
          <w:ilvl w:val="1"/>
          <w:numId w:val="35"/>
        </w:numPr>
        <w:spacing w:before="100" w:beforeAutospacing="1" w:after="100" w:afterAutospacing="1"/>
      </w:pPr>
      <w:r>
        <w:t>Product type is NGL."</w:t>
      </w:r>
    </w:p>
    <w:p w14:paraId="747D67CE" w14:textId="77777777" w:rsidR="00740FF6" w:rsidRDefault="00740FF6" w:rsidP="006E2336">
      <w:pPr>
        <w:pStyle w:val="ListParagraph"/>
        <w:numPr>
          <w:ilvl w:val="0"/>
          <w:numId w:val="35"/>
        </w:numPr>
        <w:spacing w:before="100" w:beforeAutospacing="1" w:after="100" w:afterAutospacing="1"/>
      </w:pPr>
      <w:r>
        <w:t>"NIPISI CONDENSATE NPS 6</w:t>
      </w:r>
    </w:p>
    <w:p w14:paraId="0A0435F6" w14:textId="77777777" w:rsidR="00740FF6" w:rsidRDefault="00740FF6" w:rsidP="006E2336">
      <w:pPr>
        <w:pStyle w:val="ListParagraph"/>
        <w:numPr>
          <w:ilvl w:val="1"/>
          <w:numId w:val="35"/>
        </w:numPr>
        <w:spacing w:before="100" w:beforeAutospacing="1" w:after="100" w:afterAutospacing="1"/>
      </w:pPr>
      <w:r>
        <w:t>Total Cumulative Length (m):</w:t>
      </w:r>
      <w:r>
        <w:tab/>
        <w:t>171.51</w:t>
      </w:r>
    </w:p>
    <w:p w14:paraId="5E96D60A" w14:textId="77777777" w:rsidR="00740FF6" w:rsidRDefault="00740FF6" w:rsidP="006E2336">
      <w:pPr>
        <w:pStyle w:val="ListParagraph"/>
        <w:numPr>
          <w:ilvl w:val="2"/>
          <w:numId w:val="35"/>
        </w:numPr>
        <w:spacing w:before="100" w:beforeAutospacing="1" w:after="100" w:afterAutospacing="1"/>
      </w:pPr>
      <w:r>
        <w:t>IC Method 1 :</w:t>
      </w:r>
      <w:r>
        <w:tab/>
        <w:t>171.51</w:t>
      </w:r>
    </w:p>
    <w:p w14:paraId="5B9E15E6" w14:textId="77777777" w:rsidR="00740FF6" w:rsidRDefault="00740FF6" w:rsidP="006E2336">
      <w:pPr>
        <w:pStyle w:val="ListParagraph"/>
        <w:numPr>
          <w:ilvl w:val="1"/>
          <w:numId w:val="35"/>
        </w:numPr>
        <w:spacing w:before="100" w:beforeAutospacing="1" w:after="100" w:afterAutospacing="1"/>
      </w:pPr>
      <w:r>
        <w:t>Likelihood of failure distributed between minimum of 9.117e-01 and maximum of 9.117e-01.</w:t>
      </w:r>
    </w:p>
    <w:p w14:paraId="5ABAF158"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$0.22 Millions of dollars</w:t>
      </w:r>
    </w:p>
    <w:p w14:paraId="50C9A02C" w14:textId="77777777" w:rsidR="00740FF6" w:rsidRDefault="00740FF6" w:rsidP="006E2336">
      <w:pPr>
        <w:pStyle w:val="ListParagraph"/>
        <w:numPr>
          <w:ilvl w:val="1"/>
          <w:numId w:val="35"/>
        </w:numPr>
        <w:spacing w:before="100" w:beforeAutospacing="1" w:after="100" w:afterAutospacing="1"/>
      </w:pPr>
      <w:r>
        <w:t>Leak scenario:</w:t>
      </w:r>
    </w:p>
    <w:p w14:paraId="6212A4B4"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$0.21 Millions of dollars</w:t>
      </w:r>
    </w:p>
    <w:p w14:paraId="00457CBD"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04CF0EFE" w14:textId="77777777" w:rsidR="00740FF6" w:rsidRDefault="00740FF6" w:rsidP="006E2336">
      <w:pPr>
        <w:pStyle w:val="ListParagraph"/>
        <w:numPr>
          <w:ilvl w:val="2"/>
          <w:numId w:val="35"/>
        </w:numPr>
        <w:spacing w:before="100" w:beforeAutospacing="1" w:after="100" w:afterAutospacing="1"/>
      </w:pPr>
      <w:r>
        <w:t>Damage radius distributed between minimum of 7.14 and maximum of 7.14 meters.</w:t>
      </w:r>
    </w:p>
    <w:p w14:paraId="167EDFD3" w14:textId="77777777" w:rsidR="00740FF6" w:rsidRDefault="00740FF6" w:rsidP="006E2336">
      <w:pPr>
        <w:pStyle w:val="ListParagraph"/>
        <w:numPr>
          <w:ilvl w:val="2"/>
          <w:numId w:val="35"/>
        </w:numPr>
        <w:spacing w:before="100" w:beforeAutospacing="1" w:after="100" w:afterAutospacing="1"/>
      </w:pPr>
      <w:r>
        <w:t>Product Loss costs between minimum of $2,189.52 and maximum of $2,193.27</w:t>
      </w:r>
    </w:p>
    <w:p w14:paraId="1C5D5052" w14:textId="77777777" w:rsidR="00740FF6" w:rsidRDefault="00740FF6" w:rsidP="006E2336">
      <w:pPr>
        <w:pStyle w:val="ListParagraph"/>
        <w:numPr>
          <w:ilvl w:val="1"/>
          <w:numId w:val="35"/>
        </w:numPr>
        <w:spacing w:before="100" w:beforeAutospacing="1" w:after="100" w:afterAutospacing="1"/>
      </w:pPr>
      <w:r>
        <w:t>Rupture scenario:</w:t>
      </w:r>
    </w:p>
    <w:p w14:paraId="42DF22F5" w14:textId="77777777" w:rsidR="00740FF6" w:rsidRDefault="00740FF6" w:rsidP="006E2336">
      <w:pPr>
        <w:pStyle w:val="ListParagraph"/>
        <w:numPr>
          <w:ilvl w:val="2"/>
          <w:numId w:val="35"/>
        </w:numPr>
        <w:spacing w:before="100" w:beforeAutospacing="1" w:after="100" w:afterAutospacing="1"/>
      </w:pPr>
      <w:r>
        <w:t>Economic Loss cost between minimum of $0.84 and maximum of $0.84 Millions of dollars</w:t>
      </w:r>
    </w:p>
    <w:p w14:paraId="054CE5F0"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721DEA92" w14:textId="77777777" w:rsidR="00740FF6" w:rsidRDefault="00740FF6" w:rsidP="006E2336">
      <w:pPr>
        <w:pStyle w:val="ListParagraph"/>
        <w:numPr>
          <w:ilvl w:val="2"/>
          <w:numId w:val="35"/>
        </w:numPr>
        <w:spacing w:before="100" w:beforeAutospacing="1" w:after="100" w:afterAutospacing="1"/>
      </w:pPr>
      <w:r>
        <w:t>Damage radius distributed between minimum of 65.85 and maximum of 65.85 meters.</w:t>
      </w:r>
    </w:p>
    <w:p w14:paraId="00BCE0B3" w14:textId="77777777" w:rsidR="00740FF6" w:rsidRDefault="00740FF6" w:rsidP="006E2336">
      <w:pPr>
        <w:pStyle w:val="ListParagraph"/>
        <w:numPr>
          <w:ilvl w:val="2"/>
          <w:numId w:val="35"/>
        </w:numPr>
        <w:spacing w:before="100" w:beforeAutospacing="1" w:after="100" w:afterAutospacing="1"/>
      </w:pPr>
      <w:r>
        <w:t>Product Loss costs between minimum of $619,994.30 and maximum of $621,057.70</w:t>
      </w:r>
    </w:p>
    <w:p w14:paraId="6904D7AA" w14:textId="77777777" w:rsidR="00740FF6" w:rsidRDefault="00740FF6" w:rsidP="006E2336">
      <w:pPr>
        <w:pStyle w:val="ListParagraph"/>
        <w:numPr>
          <w:ilvl w:val="1"/>
          <w:numId w:val="35"/>
        </w:numPr>
        <w:spacing w:before="100" w:beforeAutospacing="1" w:after="100" w:afterAutospacing="1"/>
      </w:pPr>
      <w:r>
        <w:t>Puncture scenario:</w:t>
      </w:r>
    </w:p>
    <w:p w14:paraId="79D28E24" w14:textId="77777777" w:rsidR="00740FF6" w:rsidRDefault="00740FF6" w:rsidP="006E2336">
      <w:pPr>
        <w:pStyle w:val="ListParagraph"/>
        <w:numPr>
          <w:ilvl w:val="2"/>
          <w:numId w:val="35"/>
        </w:numPr>
        <w:spacing w:before="100" w:beforeAutospacing="1" w:after="100" w:afterAutospacing="1"/>
      </w:pPr>
      <w:r>
        <w:t>Economic Loss cost between minimum of $0.28 and maximum of $0.28 Millions of dollars</w:t>
      </w:r>
    </w:p>
    <w:p w14:paraId="1DA3EA46"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345F4830" w14:textId="77777777" w:rsidR="00740FF6" w:rsidRDefault="00740FF6" w:rsidP="006E2336">
      <w:pPr>
        <w:pStyle w:val="ListParagraph"/>
        <w:numPr>
          <w:ilvl w:val="2"/>
          <w:numId w:val="35"/>
        </w:numPr>
        <w:spacing w:before="100" w:beforeAutospacing="1" w:after="100" w:afterAutospacing="1"/>
      </w:pPr>
      <w:r>
        <w:lastRenderedPageBreak/>
        <w:t>Damage radius distributed between minimum of 28.43 and maximum of 28.43 meters.</w:t>
      </w:r>
    </w:p>
    <w:p w14:paraId="46611B39" w14:textId="77777777" w:rsidR="00740FF6" w:rsidRDefault="00740FF6" w:rsidP="006E2336">
      <w:pPr>
        <w:pStyle w:val="ListParagraph"/>
        <w:numPr>
          <w:ilvl w:val="2"/>
          <w:numId w:val="35"/>
        </w:numPr>
        <w:spacing w:before="100" w:beforeAutospacing="1" w:after="100" w:afterAutospacing="1"/>
      </w:pPr>
      <w:r>
        <w:t>Product Loss costs between minimum of $71,942.59 and maximum of $72,065.98</w:t>
      </w:r>
    </w:p>
    <w:p w14:paraId="165E45FB" w14:textId="77777777" w:rsidR="00740FF6" w:rsidRDefault="00740FF6" w:rsidP="006E2336">
      <w:pPr>
        <w:pStyle w:val="ListParagraph"/>
        <w:numPr>
          <w:ilvl w:val="1"/>
          <w:numId w:val="35"/>
        </w:numPr>
        <w:spacing w:before="100" w:beforeAutospacing="1" w:after="100" w:afterAutospacing="1"/>
      </w:pPr>
      <w:r>
        <w:t>Repair costs between minimum of $11,500.00 and maximum of $11,500.00.</w:t>
      </w:r>
    </w:p>
    <w:p w14:paraId="39AF73B8"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1AF722E7" w14:textId="77777777" w:rsidR="00740FF6" w:rsidRDefault="00740FF6" w:rsidP="006E2336">
      <w:pPr>
        <w:pStyle w:val="ListParagraph"/>
        <w:numPr>
          <w:ilvl w:val="1"/>
          <w:numId w:val="35"/>
        </w:numPr>
        <w:spacing w:before="100" w:beforeAutospacing="1" w:after="100" w:afterAutospacing="1"/>
      </w:pPr>
      <w:r>
        <w:t>Product type is Condensate."</w:t>
      </w:r>
    </w:p>
    <w:p w14:paraId="1602AF38" w14:textId="77777777" w:rsidR="00740FF6" w:rsidRDefault="00740FF6" w:rsidP="006E2336">
      <w:pPr>
        <w:pStyle w:val="ListParagraph"/>
        <w:numPr>
          <w:ilvl w:val="0"/>
          <w:numId w:val="35"/>
        </w:numPr>
        <w:spacing w:before="100" w:beforeAutospacing="1" w:after="100" w:afterAutospacing="1"/>
      </w:pPr>
      <w:r>
        <w:t>"RADIAL LAKE RIVER CROSSING NPS 8</w:t>
      </w:r>
    </w:p>
    <w:p w14:paraId="0008ACC6" w14:textId="77777777" w:rsidR="00740FF6" w:rsidRDefault="00740FF6" w:rsidP="006E2336">
      <w:pPr>
        <w:pStyle w:val="ListParagraph"/>
        <w:numPr>
          <w:ilvl w:val="1"/>
          <w:numId w:val="35"/>
        </w:numPr>
        <w:spacing w:before="100" w:beforeAutospacing="1" w:after="100" w:afterAutospacing="1"/>
      </w:pPr>
      <w:r>
        <w:t>Total Cumulative Length (m):</w:t>
      </w:r>
      <w:r>
        <w:tab/>
        <w:t>169.12</w:t>
      </w:r>
    </w:p>
    <w:p w14:paraId="67D8C899" w14:textId="77777777" w:rsidR="00740FF6" w:rsidRDefault="00740FF6" w:rsidP="006E2336">
      <w:pPr>
        <w:pStyle w:val="ListParagraph"/>
        <w:numPr>
          <w:ilvl w:val="2"/>
          <w:numId w:val="35"/>
        </w:numPr>
        <w:spacing w:before="100" w:beforeAutospacing="1" w:after="100" w:afterAutospacing="1"/>
      </w:pPr>
      <w:r>
        <w:t>CT :</w:t>
      </w:r>
      <w:r>
        <w:tab/>
        <w:t>169.12</w:t>
      </w:r>
    </w:p>
    <w:p w14:paraId="029476EB" w14:textId="77777777" w:rsidR="00740FF6" w:rsidRDefault="00740FF6" w:rsidP="006E2336">
      <w:pPr>
        <w:pStyle w:val="ListParagraph"/>
        <w:numPr>
          <w:ilvl w:val="1"/>
          <w:numId w:val="35"/>
        </w:numPr>
        <w:spacing w:before="100" w:beforeAutospacing="1" w:after="100" w:afterAutospacing="1"/>
      </w:pPr>
      <w:r>
        <w:t>Likelihood of failure distributed between minimum of 5.152e-02 and maximum of 5.385e-02.</w:t>
      </w:r>
    </w:p>
    <w:p w14:paraId="14A2D49D" w14:textId="77777777" w:rsidR="00740FF6" w:rsidRDefault="00740FF6" w:rsidP="006E2336">
      <w:pPr>
        <w:pStyle w:val="ListParagraph"/>
        <w:numPr>
          <w:ilvl w:val="1"/>
          <w:numId w:val="35"/>
        </w:numPr>
        <w:spacing w:before="100" w:beforeAutospacing="1" w:after="100" w:afterAutospacing="1"/>
      </w:pPr>
      <w:r>
        <w:t>Consequence of failure distributed between minimum of $12.23 and maximum of $12.35 Millions of dollars</w:t>
      </w:r>
    </w:p>
    <w:p w14:paraId="45C34A34" w14:textId="77777777" w:rsidR="00740FF6" w:rsidRDefault="00740FF6" w:rsidP="006E2336">
      <w:pPr>
        <w:pStyle w:val="ListParagraph"/>
        <w:numPr>
          <w:ilvl w:val="1"/>
          <w:numId w:val="35"/>
        </w:numPr>
        <w:spacing w:before="100" w:beforeAutospacing="1" w:after="100" w:afterAutospacing="1"/>
      </w:pPr>
      <w:r>
        <w:t>Leak scenario:</w:t>
      </w:r>
    </w:p>
    <w:p w14:paraId="70027C16" w14:textId="77777777" w:rsidR="00740FF6" w:rsidRDefault="00740FF6" w:rsidP="006E2336">
      <w:pPr>
        <w:pStyle w:val="ListParagraph"/>
        <w:numPr>
          <w:ilvl w:val="2"/>
          <w:numId w:val="35"/>
        </w:numPr>
        <w:spacing w:before="100" w:beforeAutospacing="1" w:after="100" w:afterAutospacing="1"/>
      </w:pPr>
      <w:r>
        <w:t>Economic Loss cost between minimum of $0.26 and maximum of $0.30 Millions of dollars</w:t>
      </w:r>
    </w:p>
    <w:p w14:paraId="2A5F57F9"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26BEA83A" w14:textId="77777777" w:rsidR="00740FF6" w:rsidRDefault="00740FF6" w:rsidP="006E2336">
      <w:pPr>
        <w:pStyle w:val="ListParagraph"/>
        <w:numPr>
          <w:ilvl w:val="2"/>
          <w:numId w:val="35"/>
        </w:numPr>
        <w:spacing w:before="100" w:beforeAutospacing="1" w:after="100" w:afterAutospacing="1"/>
      </w:pPr>
      <w:r>
        <w:t>Damage radius distributed between minimum of 2.18 and maximum of 2.18 meters.</w:t>
      </w:r>
    </w:p>
    <w:p w14:paraId="7B487875" w14:textId="77777777" w:rsidR="00740FF6" w:rsidRDefault="00740FF6" w:rsidP="006E2336">
      <w:pPr>
        <w:pStyle w:val="ListParagraph"/>
        <w:numPr>
          <w:ilvl w:val="2"/>
          <w:numId w:val="35"/>
        </w:numPr>
        <w:spacing w:before="100" w:beforeAutospacing="1" w:after="100" w:afterAutospacing="1"/>
      </w:pPr>
      <w:r>
        <w:t>Product Loss costs between minimum of $48,231.06 and maximum of $48,231.06</w:t>
      </w:r>
    </w:p>
    <w:p w14:paraId="264213F8" w14:textId="77777777" w:rsidR="00740FF6" w:rsidRDefault="00740FF6" w:rsidP="006E2336">
      <w:pPr>
        <w:pStyle w:val="ListParagraph"/>
        <w:numPr>
          <w:ilvl w:val="1"/>
          <w:numId w:val="35"/>
        </w:numPr>
        <w:spacing w:before="100" w:beforeAutospacing="1" w:after="100" w:afterAutospacing="1"/>
      </w:pPr>
      <w:r>
        <w:t>Rupture scenario:</w:t>
      </w:r>
    </w:p>
    <w:p w14:paraId="5004E77C" w14:textId="77777777" w:rsidR="00740FF6" w:rsidRDefault="00740FF6" w:rsidP="006E2336">
      <w:pPr>
        <w:pStyle w:val="ListParagraph"/>
        <w:numPr>
          <w:ilvl w:val="2"/>
          <w:numId w:val="35"/>
        </w:numPr>
        <w:spacing w:before="100" w:beforeAutospacing="1" w:after="100" w:afterAutospacing="1"/>
      </w:pPr>
      <w:r>
        <w:t>Economic Loss cost between minimum of $23.67 and maximum of $23.75 Millions of dollars</w:t>
      </w:r>
    </w:p>
    <w:p w14:paraId="67316A71"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$269,868.00 and maximum of $355,118.00 in cost of structures impacted</w:t>
      </w:r>
    </w:p>
    <w:p w14:paraId="6DCD6E8E" w14:textId="77777777" w:rsidR="00740FF6" w:rsidRDefault="00740FF6" w:rsidP="006E2336">
      <w:pPr>
        <w:pStyle w:val="ListParagraph"/>
        <w:numPr>
          <w:ilvl w:val="2"/>
          <w:numId w:val="35"/>
        </w:numPr>
        <w:spacing w:before="100" w:beforeAutospacing="1" w:after="100" w:afterAutospacing="1"/>
      </w:pPr>
      <w:r>
        <w:t>Damage radius distributed between minimum of 83.61 and maximum of 83.61 meters.</w:t>
      </w:r>
    </w:p>
    <w:p w14:paraId="7D1720F0" w14:textId="77777777" w:rsidR="00740FF6" w:rsidRDefault="00740FF6" w:rsidP="006E2336">
      <w:pPr>
        <w:pStyle w:val="ListParagraph"/>
        <w:numPr>
          <w:ilvl w:val="2"/>
          <w:numId w:val="35"/>
        </w:numPr>
        <w:spacing w:before="100" w:beforeAutospacing="1" w:after="100" w:afterAutospacing="1"/>
      </w:pPr>
      <w:r>
        <w:t>Product Loss costs between minimum of $23,147,943.65 and maximum of $23,147,943.65</w:t>
      </w:r>
    </w:p>
    <w:p w14:paraId="7B5791FE" w14:textId="77777777" w:rsidR="00740FF6" w:rsidRDefault="00740FF6" w:rsidP="006E2336">
      <w:pPr>
        <w:pStyle w:val="ListParagraph"/>
        <w:numPr>
          <w:ilvl w:val="1"/>
          <w:numId w:val="35"/>
        </w:numPr>
        <w:spacing w:before="100" w:beforeAutospacing="1" w:after="100" w:afterAutospacing="1"/>
      </w:pPr>
      <w:r>
        <w:t>Puncture scenario:</w:t>
      </w:r>
    </w:p>
    <w:p w14:paraId="6988B262" w14:textId="77777777" w:rsidR="00740FF6" w:rsidRDefault="00740FF6" w:rsidP="006E2336">
      <w:pPr>
        <w:pStyle w:val="ListParagraph"/>
        <w:numPr>
          <w:ilvl w:val="2"/>
          <w:numId w:val="35"/>
        </w:numPr>
        <w:spacing w:before="100" w:beforeAutospacing="1" w:after="100" w:afterAutospacing="1"/>
      </w:pPr>
      <w:r>
        <w:t>Economic Loss cost between minimum of $1.80 and maximum of $1.83 Millions of dollars</w:t>
      </w:r>
    </w:p>
    <w:p w14:paraId="3C305635" w14:textId="77777777" w:rsidR="00740FF6" w:rsidRDefault="00740FF6" w:rsidP="006E2336">
      <w:pPr>
        <w:pStyle w:val="ListParagraph"/>
        <w:numPr>
          <w:ilvl w:val="2"/>
          <w:numId w:val="35"/>
        </w:numPr>
        <w:spacing w:before="100" w:beforeAutospacing="1" w:after="100" w:afterAutospacing="1"/>
      </w:pPr>
      <w:r>
        <w:t>No. of intersections with structures is 2.0, with minimum of $nan and maximum of $nan in cost of structures impacted</w:t>
      </w:r>
    </w:p>
    <w:p w14:paraId="25680BB8" w14:textId="77777777" w:rsidR="00740FF6" w:rsidRDefault="00740FF6" w:rsidP="006E2336">
      <w:pPr>
        <w:pStyle w:val="ListParagraph"/>
        <w:numPr>
          <w:ilvl w:val="2"/>
          <w:numId w:val="35"/>
        </w:numPr>
        <w:spacing w:before="100" w:beforeAutospacing="1" w:after="100" w:afterAutospacing="1"/>
      </w:pPr>
      <w:r>
        <w:t>Damage radius distributed between minimum of 31.84 and maximum of 31.84 meters.</w:t>
      </w:r>
    </w:p>
    <w:p w14:paraId="23964ADE" w14:textId="77777777" w:rsidR="00740FF6" w:rsidRDefault="00740FF6" w:rsidP="006E2336">
      <w:pPr>
        <w:pStyle w:val="ListParagraph"/>
        <w:numPr>
          <w:ilvl w:val="2"/>
          <w:numId w:val="35"/>
        </w:numPr>
        <w:spacing w:before="100" w:beforeAutospacing="1" w:after="100" w:afterAutospacing="1"/>
      </w:pPr>
      <w:r>
        <w:t>Product Loss costs between minimum of $1,584,762.99 and maximum of $1,584,762.99</w:t>
      </w:r>
    </w:p>
    <w:p w14:paraId="57C2E2E4" w14:textId="77777777" w:rsidR="00740FF6" w:rsidRDefault="00740FF6" w:rsidP="006E2336">
      <w:pPr>
        <w:pStyle w:val="ListParagraph"/>
        <w:numPr>
          <w:ilvl w:val="1"/>
          <w:numId w:val="35"/>
        </w:numPr>
        <w:spacing w:before="100" w:beforeAutospacing="1" w:after="100" w:afterAutospacing="1"/>
      </w:pPr>
      <w:r>
        <w:t>Repair costs between minimum of $14,500.00 and maximum of $50,000.00.</w:t>
      </w:r>
    </w:p>
    <w:p w14:paraId="6A87202A"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5CE9D534" w14:textId="77777777" w:rsidR="00740FF6" w:rsidRDefault="00740FF6" w:rsidP="006E2336">
      <w:pPr>
        <w:pStyle w:val="ListParagraph"/>
        <w:numPr>
          <w:ilvl w:val="1"/>
          <w:numId w:val="35"/>
        </w:numPr>
        <w:spacing w:before="100" w:beforeAutospacing="1" w:after="100" w:afterAutospacing="1"/>
      </w:pPr>
      <w:r>
        <w:t>Product type is HVP Product."</w:t>
      </w:r>
    </w:p>
    <w:p w14:paraId="11A525F4" w14:textId="77777777" w:rsidR="00740FF6" w:rsidRDefault="00740FF6" w:rsidP="006E2336">
      <w:pPr>
        <w:pStyle w:val="ListParagraph"/>
        <w:numPr>
          <w:ilvl w:val="0"/>
          <w:numId w:val="35"/>
        </w:numPr>
        <w:spacing w:before="100" w:beforeAutospacing="1" w:after="100" w:afterAutospacing="1"/>
      </w:pPr>
      <w:r>
        <w:t>"COLEVILLE TRANSGAS TIE IN</w:t>
      </w:r>
    </w:p>
    <w:p w14:paraId="07ADB100" w14:textId="77777777" w:rsidR="00740FF6" w:rsidRDefault="00740FF6" w:rsidP="006E2336">
      <w:pPr>
        <w:pStyle w:val="ListParagraph"/>
        <w:numPr>
          <w:ilvl w:val="1"/>
          <w:numId w:val="35"/>
        </w:numPr>
        <w:spacing w:before="100" w:beforeAutospacing="1" w:after="100" w:afterAutospacing="1"/>
      </w:pPr>
      <w:r>
        <w:t>Total Cumulative Length (m):</w:t>
      </w:r>
      <w:r>
        <w:tab/>
        <w:t>167.0</w:t>
      </w:r>
    </w:p>
    <w:p w14:paraId="2D6BF8AF" w14:textId="77777777" w:rsidR="00740FF6" w:rsidRDefault="00740FF6" w:rsidP="006E2336">
      <w:pPr>
        <w:pStyle w:val="ListParagraph"/>
        <w:numPr>
          <w:ilvl w:val="2"/>
          <w:numId w:val="35"/>
        </w:numPr>
        <w:spacing w:before="100" w:beforeAutospacing="1" w:after="100" w:afterAutospacing="1"/>
      </w:pPr>
      <w:r>
        <w:t>IC Method 1 :</w:t>
      </w:r>
      <w:r>
        <w:tab/>
        <w:t>167.0</w:t>
      </w:r>
    </w:p>
    <w:p w14:paraId="22302772" w14:textId="77777777" w:rsidR="00740FF6" w:rsidRDefault="00740FF6" w:rsidP="006E2336">
      <w:pPr>
        <w:pStyle w:val="ListParagraph"/>
        <w:numPr>
          <w:ilvl w:val="1"/>
          <w:numId w:val="35"/>
        </w:numPr>
        <w:spacing w:before="100" w:beforeAutospacing="1" w:after="100" w:afterAutospacing="1"/>
      </w:pPr>
      <w:r>
        <w:t>Likelihood of failure distributed between minimum of 9.069e-01 and maximum of 9.100e-01.</w:t>
      </w:r>
    </w:p>
    <w:p w14:paraId="2C65FA09" w14:textId="77777777" w:rsidR="00740FF6" w:rsidRDefault="00740FF6" w:rsidP="006E2336">
      <w:pPr>
        <w:pStyle w:val="ListParagraph"/>
        <w:numPr>
          <w:ilvl w:val="1"/>
          <w:numId w:val="35"/>
        </w:numPr>
        <w:spacing w:before="100" w:beforeAutospacing="1" w:after="100" w:afterAutospacing="1"/>
      </w:pPr>
      <w:r>
        <w:lastRenderedPageBreak/>
        <w:t>Consequence of failure distributed between minimum of $0.27 and maximum of $0.35 Millions of dollars</w:t>
      </w:r>
    </w:p>
    <w:p w14:paraId="5F35F8E5" w14:textId="77777777" w:rsidR="00740FF6" w:rsidRDefault="00740FF6" w:rsidP="006E2336">
      <w:pPr>
        <w:pStyle w:val="ListParagraph"/>
        <w:numPr>
          <w:ilvl w:val="1"/>
          <w:numId w:val="35"/>
        </w:numPr>
        <w:spacing w:before="100" w:beforeAutospacing="1" w:after="100" w:afterAutospacing="1"/>
      </w:pPr>
      <w:r>
        <w:t>Leak scenario:</w:t>
      </w:r>
    </w:p>
    <w:p w14:paraId="349A49ED" w14:textId="77777777" w:rsidR="00740FF6" w:rsidRDefault="00740FF6" w:rsidP="006E2336">
      <w:pPr>
        <w:pStyle w:val="ListParagraph"/>
        <w:numPr>
          <w:ilvl w:val="2"/>
          <w:numId w:val="35"/>
        </w:numPr>
        <w:spacing w:before="100" w:beforeAutospacing="1" w:after="100" w:afterAutospacing="1"/>
      </w:pPr>
      <w:r>
        <w:t>Economic Loss cost between minimum of $0.26 and maximum of $0.28 Millions of dollars</w:t>
      </w:r>
    </w:p>
    <w:p w14:paraId="1E12CFAF"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52B62418" w14:textId="77777777" w:rsidR="00740FF6" w:rsidRDefault="00740FF6" w:rsidP="006E2336">
      <w:pPr>
        <w:pStyle w:val="ListParagraph"/>
        <w:numPr>
          <w:ilvl w:val="2"/>
          <w:numId w:val="35"/>
        </w:numPr>
        <w:spacing w:before="100" w:beforeAutospacing="1" w:after="100" w:afterAutospacing="1"/>
      </w:pPr>
      <w:r>
        <w:t>Damage radius distributed between minimum of 2.23 and maximum of 2.23 meters.</w:t>
      </w:r>
    </w:p>
    <w:p w14:paraId="30939D6A" w14:textId="77777777" w:rsidR="00740FF6" w:rsidRDefault="00740FF6" w:rsidP="006E2336">
      <w:pPr>
        <w:pStyle w:val="ListParagraph"/>
        <w:numPr>
          <w:ilvl w:val="2"/>
          <w:numId w:val="35"/>
        </w:numPr>
        <w:spacing w:before="100" w:beforeAutospacing="1" w:after="100" w:afterAutospacing="1"/>
      </w:pPr>
      <w:r>
        <w:t>Product Loss costs between minimum of $50,253.45 and maximum of $50,253.45</w:t>
      </w:r>
    </w:p>
    <w:p w14:paraId="2A0AA62E" w14:textId="77777777" w:rsidR="00740FF6" w:rsidRDefault="00740FF6" w:rsidP="006E2336">
      <w:pPr>
        <w:pStyle w:val="ListParagraph"/>
        <w:numPr>
          <w:ilvl w:val="1"/>
          <w:numId w:val="35"/>
        </w:numPr>
        <w:spacing w:before="100" w:beforeAutospacing="1" w:after="100" w:afterAutospacing="1"/>
      </w:pPr>
      <w:r>
        <w:t>Rupture scenario:</w:t>
      </w:r>
    </w:p>
    <w:p w14:paraId="7595EECD" w14:textId="77777777" w:rsidR="00740FF6" w:rsidRDefault="00740FF6" w:rsidP="006E2336">
      <w:pPr>
        <w:pStyle w:val="ListParagraph"/>
        <w:numPr>
          <w:ilvl w:val="2"/>
          <w:numId w:val="35"/>
        </w:numPr>
        <w:spacing w:before="100" w:beforeAutospacing="1" w:after="100" w:afterAutospacing="1"/>
      </w:pPr>
      <w:r>
        <w:t>Economic Loss cost between minimum of $4.20 and maximum of $4.20 Millions of dollars</w:t>
      </w:r>
    </w:p>
    <w:p w14:paraId="13F7223D"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0AE94A11" w14:textId="77777777" w:rsidR="00740FF6" w:rsidRDefault="00740FF6" w:rsidP="006E2336">
      <w:pPr>
        <w:pStyle w:val="ListParagraph"/>
        <w:numPr>
          <w:ilvl w:val="2"/>
          <w:numId w:val="35"/>
        </w:numPr>
        <w:spacing w:before="100" w:beforeAutospacing="1" w:after="100" w:afterAutospacing="1"/>
      </w:pPr>
      <w:r>
        <w:t>Damage radius distributed between minimum of 44.33 and maximum of 44.33 meters.</w:t>
      </w:r>
    </w:p>
    <w:p w14:paraId="32CB21BA" w14:textId="77777777" w:rsidR="00740FF6" w:rsidRDefault="00740FF6" w:rsidP="006E2336">
      <w:pPr>
        <w:pStyle w:val="ListParagraph"/>
        <w:numPr>
          <w:ilvl w:val="2"/>
          <w:numId w:val="35"/>
        </w:numPr>
        <w:spacing w:before="100" w:beforeAutospacing="1" w:after="100" w:afterAutospacing="1"/>
      </w:pPr>
      <w:r>
        <w:t>Product Loss costs between minimum of $3,971,635.81 and maximum of $3,971,635.81</w:t>
      </w:r>
    </w:p>
    <w:p w14:paraId="35D9B536" w14:textId="77777777" w:rsidR="00740FF6" w:rsidRDefault="00740FF6" w:rsidP="006E2336">
      <w:pPr>
        <w:pStyle w:val="ListParagraph"/>
        <w:numPr>
          <w:ilvl w:val="1"/>
          <w:numId w:val="35"/>
        </w:numPr>
        <w:spacing w:before="100" w:beforeAutospacing="1" w:after="100" w:afterAutospacing="1"/>
      </w:pPr>
      <w:r>
        <w:t>Puncture scenario:</w:t>
      </w:r>
    </w:p>
    <w:p w14:paraId="7C09ADE2" w14:textId="77777777" w:rsidR="00740FF6" w:rsidRDefault="00740FF6" w:rsidP="006E2336">
      <w:pPr>
        <w:pStyle w:val="ListParagraph"/>
        <w:numPr>
          <w:ilvl w:val="2"/>
          <w:numId w:val="35"/>
        </w:numPr>
        <w:spacing w:before="100" w:beforeAutospacing="1" w:after="100" w:afterAutospacing="1"/>
      </w:pPr>
      <w:r>
        <w:t>Economic Loss cost between minimum of $1.88 and maximum of $1.88 Millions of dollars</w:t>
      </w:r>
    </w:p>
    <w:p w14:paraId="1A60AC11" w14:textId="77777777" w:rsidR="00740FF6" w:rsidRDefault="00740FF6" w:rsidP="006E2336">
      <w:pPr>
        <w:pStyle w:val="ListParagraph"/>
        <w:numPr>
          <w:ilvl w:val="2"/>
          <w:numId w:val="35"/>
        </w:numPr>
        <w:spacing w:before="100" w:beforeAutospacing="1" w:after="100" w:afterAutospacing="1"/>
      </w:pPr>
      <w:r>
        <w:t>No. of intersections with structures is 3.0, with minimum of $25,000.00 and maximum of $25,000.00 in cost of structures impacted</w:t>
      </w:r>
    </w:p>
    <w:p w14:paraId="09B5D07C" w14:textId="77777777" w:rsidR="00740FF6" w:rsidRDefault="00740FF6" w:rsidP="006E2336">
      <w:pPr>
        <w:pStyle w:val="ListParagraph"/>
        <w:numPr>
          <w:ilvl w:val="2"/>
          <w:numId w:val="35"/>
        </w:numPr>
        <w:spacing w:before="100" w:beforeAutospacing="1" w:after="100" w:afterAutospacing="1"/>
      </w:pPr>
      <w:r>
        <w:t>Damage radius distributed between minimum of 32.32 and maximum of 32.32 meters.</w:t>
      </w:r>
    </w:p>
    <w:p w14:paraId="1F0BE364" w14:textId="77777777" w:rsidR="00740FF6" w:rsidRDefault="00740FF6" w:rsidP="006E2336">
      <w:pPr>
        <w:pStyle w:val="ListParagraph"/>
        <w:numPr>
          <w:ilvl w:val="2"/>
          <w:numId w:val="35"/>
        </w:numPr>
        <w:spacing w:before="100" w:beforeAutospacing="1" w:after="100" w:afterAutospacing="1"/>
      </w:pPr>
      <w:r>
        <w:t>Product Loss costs between minimum of $1,651,214.29 and maximum of $1,651,214.29</w:t>
      </w:r>
    </w:p>
    <w:p w14:paraId="261F2B9A" w14:textId="77777777" w:rsidR="00740FF6" w:rsidRDefault="00740FF6" w:rsidP="006E2336">
      <w:pPr>
        <w:pStyle w:val="ListParagraph"/>
        <w:numPr>
          <w:ilvl w:val="1"/>
          <w:numId w:val="35"/>
        </w:numPr>
        <w:spacing w:before="100" w:beforeAutospacing="1" w:after="100" w:afterAutospacing="1"/>
      </w:pPr>
      <w:r>
        <w:t>Repair costs between minimum of $6,000.00 and maximum of $6,000.00.</w:t>
      </w:r>
    </w:p>
    <w:p w14:paraId="14D8763C"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4F3C939E" w14:textId="77777777" w:rsidR="00740FF6" w:rsidRDefault="00740FF6" w:rsidP="006E2336">
      <w:pPr>
        <w:pStyle w:val="ListParagraph"/>
        <w:numPr>
          <w:ilvl w:val="1"/>
          <w:numId w:val="35"/>
        </w:numPr>
        <w:spacing w:before="100" w:beforeAutospacing="1" w:after="100" w:afterAutospacing="1"/>
      </w:pPr>
      <w:r>
        <w:t>Product type is NGL."</w:t>
      </w:r>
    </w:p>
    <w:p w14:paraId="61F7FA99" w14:textId="77777777" w:rsidR="00740FF6" w:rsidRDefault="00740FF6" w:rsidP="006E2336">
      <w:pPr>
        <w:pStyle w:val="ListParagraph"/>
        <w:numPr>
          <w:ilvl w:val="0"/>
          <w:numId w:val="35"/>
        </w:numPr>
        <w:spacing w:before="100" w:beforeAutospacing="1" w:after="100" w:afterAutospacing="1"/>
      </w:pPr>
      <w:r>
        <w:t xml:space="preserve">"NPS4 </w:t>
      </w:r>
      <w:proofErr w:type="spellStart"/>
      <w:r>
        <w:t>Sundre</w:t>
      </w:r>
      <w:proofErr w:type="spellEnd"/>
      <w:r>
        <w:t xml:space="preserve"> Lateral From 7-4-34-5-W5 </w:t>
      </w:r>
      <w:proofErr w:type="gramStart"/>
      <w:r>
        <w:t>To</w:t>
      </w:r>
      <w:proofErr w:type="gramEnd"/>
      <w:r>
        <w:t xml:space="preserve"> 10-4-34-5-W5</w:t>
      </w:r>
    </w:p>
    <w:p w14:paraId="0155B67F" w14:textId="77777777" w:rsidR="00740FF6" w:rsidRDefault="00740FF6" w:rsidP="006E2336">
      <w:pPr>
        <w:pStyle w:val="ListParagraph"/>
        <w:numPr>
          <w:ilvl w:val="1"/>
          <w:numId w:val="35"/>
        </w:numPr>
        <w:spacing w:before="100" w:beforeAutospacing="1" w:after="100" w:afterAutospacing="1"/>
      </w:pPr>
      <w:r>
        <w:t>Total Cumulative Length (m):</w:t>
      </w:r>
      <w:r>
        <w:tab/>
        <w:t>154.15</w:t>
      </w:r>
    </w:p>
    <w:p w14:paraId="5046E3BA" w14:textId="77777777" w:rsidR="00740FF6" w:rsidRDefault="00740FF6" w:rsidP="006E2336">
      <w:pPr>
        <w:pStyle w:val="ListParagraph"/>
        <w:numPr>
          <w:ilvl w:val="2"/>
          <w:numId w:val="35"/>
        </w:numPr>
        <w:spacing w:before="100" w:beforeAutospacing="1" w:after="100" w:afterAutospacing="1"/>
      </w:pPr>
      <w:r>
        <w:t>IC Method 1 :</w:t>
      </w:r>
      <w:r>
        <w:tab/>
        <w:t>154.15</w:t>
      </w:r>
    </w:p>
    <w:p w14:paraId="4A9B3C40" w14:textId="77777777" w:rsidR="00740FF6" w:rsidRDefault="00740FF6" w:rsidP="006E2336">
      <w:pPr>
        <w:pStyle w:val="ListParagraph"/>
        <w:numPr>
          <w:ilvl w:val="1"/>
          <w:numId w:val="35"/>
        </w:numPr>
        <w:spacing w:before="100" w:beforeAutospacing="1" w:after="100" w:afterAutospacing="1"/>
      </w:pPr>
      <w:r>
        <w:t>Likelihood of failure distributed between minimum of 9.013e-01 and maximum of 9.056e-01.</w:t>
      </w:r>
    </w:p>
    <w:p w14:paraId="406334D9"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$0.23 Millions of dollars</w:t>
      </w:r>
    </w:p>
    <w:p w14:paraId="38EF3B41" w14:textId="77777777" w:rsidR="00740FF6" w:rsidRDefault="00740FF6" w:rsidP="006E2336">
      <w:pPr>
        <w:pStyle w:val="ListParagraph"/>
        <w:numPr>
          <w:ilvl w:val="1"/>
          <w:numId w:val="35"/>
        </w:numPr>
        <w:spacing w:before="100" w:beforeAutospacing="1" w:after="100" w:afterAutospacing="1"/>
      </w:pPr>
      <w:r>
        <w:t>Leak scenario:</w:t>
      </w:r>
    </w:p>
    <w:p w14:paraId="4CC0FEF6"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$0.24 Millions of dollars</w:t>
      </w:r>
    </w:p>
    <w:p w14:paraId="2301EEBF" w14:textId="77777777" w:rsidR="00740FF6" w:rsidRDefault="00740FF6" w:rsidP="006E2336">
      <w:pPr>
        <w:pStyle w:val="ListParagraph"/>
        <w:numPr>
          <w:ilvl w:val="2"/>
          <w:numId w:val="35"/>
        </w:numPr>
        <w:spacing w:before="100" w:beforeAutospacing="1" w:after="100" w:afterAutospacing="1"/>
      </w:pPr>
      <w:r>
        <w:t>No. of intersections with structures is 7.0, with minimum of $25,000.00 and maximum of $25,000.00 in cost of structures impacted.</w:t>
      </w:r>
    </w:p>
    <w:p w14:paraId="1C30E4E3" w14:textId="77777777" w:rsidR="00740FF6" w:rsidRDefault="00740FF6" w:rsidP="006E2336">
      <w:pPr>
        <w:pStyle w:val="ListParagraph"/>
        <w:numPr>
          <w:ilvl w:val="2"/>
          <w:numId w:val="35"/>
        </w:numPr>
        <w:spacing w:before="100" w:beforeAutospacing="1" w:after="100" w:afterAutospacing="1"/>
      </w:pPr>
      <w:r>
        <w:t>Damage radius distributed between minimum of 2.37 and maximum of 2.37 meters.</w:t>
      </w:r>
    </w:p>
    <w:p w14:paraId="1AC9A797" w14:textId="77777777" w:rsidR="00740FF6" w:rsidRDefault="00740FF6" w:rsidP="006E2336">
      <w:pPr>
        <w:pStyle w:val="ListParagraph"/>
        <w:numPr>
          <w:ilvl w:val="2"/>
          <w:numId w:val="35"/>
        </w:numPr>
        <w:spacing w:before="100" w:beforeAutospacing="1" w:after="100" w:afterAutospacing="1"/>
      </w:pPr>
      <w:r>
        <w:t>Product Loss costs between minimum of $1,877.17 and maximum of $1,879.16</w:t>
      </w:r>
    </w:p>
    <w:p w14:paraId="452F1E80" w14:textId="77777777" w:rsidR="00740FF6" w:rsidRDefault="00740FF6" w:rsidP="006E2336">
      <w:pPr>
        <w:pStyle w:val="ListParagraph"/>
        <w:numPr>
          <w:ilvl w:val="1"/>
          <w:numId w:val="35"/>
        </w:numPr>
        <w:spacing w:before="100" w:beforeAutospacing="1" w:after="100" w:afterAutospacing="1"/>
      </w:pPr>
      <w:r>
        <w:t>Rupture scenario:</w:t>
      </w:r>
    </w:p>
    <w:p w14:paraId="3BB1FBC0"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$0.48 and maximum of $0.48 Millions of dollars</w:t>
      </w:r>
    </w:p>
    <w:p w14:paraId="3613DA21" w14:textId="77777777" w:rsidR="00740FF6" w:rsidRDefault="00740FF6" w:rsidP="006E2336">
      <w:pPr>
        <w:pStyle w:val="ListParagraph"/>
        <w:numPr>
          <w:ilvl w:val="2"/>
          <w:numId w:val="35"/>
        </w:numPr>
        <w:spacing w:before="100" w:beforeAutospacing="1" w:after="100" w:afterAutospacing="1"/>
      </w:pPr>
      <w:r>
        <w:t>No. of intersections with structures is 5.0, with minimum of $25,000.00 and maximum of $25,000.00 in cost of structures impacted</w:t>
      </w:r>
    </w:p>
    <w:p w14:paraId="32A3F49D" w14:textId="77777777" w:rsidR="00740FF6" w:rsidRDefault="00740FF6" w:rsidP="006E2336">
      <w:pPr>
        <w:pStyle w:val="ListParagraph"/>
        <w:numPr>
          <w:ilvl w:val="2"/>
          <w:numId w:val="35"/>
        </w:numPr>
        <w:spacing w:before="100" w:beforeAutospacing="1" w:after="100" w:afterAutospacing="1"/>
      </w:pPr>
      <w:r>
        <w:t>Damage radius distributed between minimum of 17.33 and maximum of 17.33 meters.</w:t>
      </w:r>
    </w:p>
    <w:p w14:paraId="56EBEF98" w14:textId="77777777" w:rsidR="00740FF6" w:rsidRDefault="00740FF6" w:rsidP="006E2336">
      <w:pPr>
        <w:pStyle w:val="ListParagraph"/>
        <w:numPr>
          <w:ilvl w:val="2"/>
          <w:numId w:val="35"/>
        </w:numPr>
        <w:spacing w:before="100" w:beforeAutospacing="1" w:after="100" w:afterAutospacing="1"/>
      </w:pPr>
      <w:r>
        <w:t>Product Loss costs between minimum of $245,242.59 and maximum of $245,502.19</w:t>
      </w:r>
    </w:p>
    <w:p w14:paraId="34537BC7" w14:textId="77777777" w:rsidR="00740FF6" w:rsidRDefault="00740FF6" w:rsidP="006E2336">
      <w:pPr>
        <w:pStyle w:val="ListParagraph"/>
        <w:numPr>
          <w:ilvl w:val="1"/>
          <w:numId w:val="35"/>
        </w:numPr>
        <w:spacing w:before="100" w:beforeAutospacing="1" w:after="100" w:afterAutospacing="1"/>
      </w:pPr>
      <w:r>
        <w:t>Puncture scenario:</w:t>
      </w:r>
    </w:p>
    <w:p w14:paraId="01C047CE" w14:textId="77777777" w:rsidR="00740FF6" w:rsidRDefault="00740FF6" w:rsidP="006E2336">
      <w:pPr>
        <w:pStyle w:val="ListParagraph"/>
        <w:numPr>
          <w:ilvl w:val="2"/>
          <w:numId w:val="35"/>
        </w:numPr>
        <w:spacing w:before="100" w:beforeAutospacing="1" w:after="100" w:afterAutospacing="1"/>
      </w:pPr>
      <w:r>
        <w:t>Economic Loss cost between minimum of $0.27 and maximum of $0.30 Millions of dollars</w:t>
      </w:r>
    </w:p>
    <w:p w14:paraId="488F5A64" w14:textId="77777777" w:rsidR="00740FF6" w:rsidRDefault="00740FF6" w:rsidP="006E2336">
      <w:pPr>
        <w:pStyle w:val="ListParagraph"/>
        <w:numPr>
          <w:ilvl w:val="2"/>
          <w:numId w:val="35"/>
        </w:numPr>
        <w:spacing w:before="100" w:beforeAutospacing="1" w:after="100" w:afterAutospacing="1"/>
      </w:pPr>
      <w:r>
        <w:t>No. of intersections with structures is 8.0, with minimum of $25,000.00 and maximum of $25,000.00 in cost of structures impacted</w:t>
      </w:r>
    </w:p>
    <w:p w14:paraId="3E8B7CC8" w14:textId="77777777" w:rsidR="00740FF6" w:rsidRDefault="00740FF6" w:rsidP="006E2336">
      <w:pPr>
        <w:pStyle w:val="ListParagraph"/>
        <w:numPr>
          <w:ilvl w:val="2"/>
          <w:numId w:val="35"/>
        </w:numPr>
        <w:spacing w:before="100" w:beforeAutospacing="1" w:after="100" w:afterAutospacing="1"/>
      </w:pPr>
      <w:r>
        <w:t>Damage radius distributed between minimum of 9.25 and maximum of 9.25 meters.</w:t>
      </w:r>
    </w:p>
    <w:p w14:paraId="083ED5F5" w14:textId="77777777" w:rsidR="00740FF6" w:rsidRDefault="00740FF6" w:rsidP="006E2336">
      <w:pPr>
        <w:pStyle w:val="ListParagraph"/>
        <w:numPr>
          <w:ilvl w:val="2"/>
          <w:numId w:val="35"/>
        </w:numPr>
        <w:spacing w:before="100" w:beforeAutospacing="1" w:after="100" w:afterAutospacing="1"/>
      </w:pPr>
      <w:r>
        <w:t>Product Loss costs between minimum of $61,679.52 and maximum of $61,744.81</w:t>
      </w:r>
    </w:p>
    <w:p w14:paraId="6DA2CE8D"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19DADA0E"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7BEC1509" w14:textId="77777777" w:rsidR="00740FF6" w:rsidRDefault="00740FF6" w:rsidP="006E2336">
      <w:pPr>
        <w:pStyle w:val="ListParagraph"/>
        <w:numPr>
          <w:ilvl w:val="1"/>
          <w:numId w:val="35"/>
        </w:numPr>
        <w:spacing w:before="100" w:beforeAutospacing="1" w:after="100" w:afterAutospacing="1"/>
      </w:pPr>
      <w:r>
        <w:t>Product type is Crude Oil."</w:t>
      </w:r>
    </w:p>
    <w:p w14:paraId="2AF00530" w14:textId="77777777" w:rsidR="00740FF6" w:rsidRDefault="00740FF6" w:rsidP="006E2336">
      <w:pPr>
        <w:pStyle w:val="ListParagraph"/>
        <w:numPr>
          <w:ilvl w:val="0"/>
          <w:numId w:val="35"/>
        </w:numPr>
        <w:spacing w:before="100" w:beforeAutospacing="1" w:after="100" w:afterAutospacing="1"/>
      </w:pPr>
      <w:r>
        <w:t>"SS-28 NPS 4</w:t>
      </w:r>
    </w:p>
    <w:p w14:paraId="5503D349" w14:textId="77777777" w:rsidR="00740FF6" w:rsidRDefault="00740FF6" w:rsidP="006E2336">
      <w:pPr>
        <w:pStyle w:val="ListParagraph"/>
        <w:numPr>
          <w:ilvl w:val="1"/>
          <w:numId w:val="35"/>
        </w:numPr>
        <w:spacing w:before="100" w:beforeAutospacing="1" w:after="100" w:afterAutospacing="1"/>
      </w:pPr>
      <w:r>
        <w:t>Total Cumulative Length (m):</w:t>
      </w:r>
      <w:r>
        <w:tab/>
        <w:t>146.39</w:t>
      </w:r>
    </w:p>
    <w:p w14:paraId="0ECD70FD" w14:textId="77777777" w:rsidR="00740FF6" w:rsidRDefault="00740FF6" w:rsidP="006E2336">
      <w:pPr>
        <w:pStyle w:val="ListParagraph"/>
        <w:numPr>
          <w:ilvl w:val="2"/>
          <w:numId w:val="35"/>
        </w:numPr>
        <w:spacing w:before="100" w:beforeAutospacing="1" w:after="100" w:afterAutospacing="1"/>
      </w:pPr>
      <w:r>
        <w:t>IC Method 1 :</w:t>
      </w:r>
      <w:r>
        <w:tab/>
        <w:t>146.39</w:t>
      </w:r>
    </w:p>
    <w:p w14:paraId="7A7448BD" w14:textId="77777777" w:rsidR="00740FF6" w:rsidRDefault="00740FF6" w:rsidP="006E2336">
      <w:pPr>
        <w:pStyle w:val="ListParagraph"/>
        <w:numPr>
          <w:ilvl w:val="1"/>
          <w:numId w:val="35"/>
        </w:numPr>
        <w:spacing w:before="100" w:beforeAutospacing="1" w:after="100" w:afterAutospacing="1"/>
      </w:pPr>
      <w:r>
        <w:t>Likelihood of failure distributed between minimum of 9.039e-01 and maximum of 9.090e-01.</w:t>
      </w:r>
    </w:p>
    <w:p w14:paraId="5A1768A7"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$0.24 Millions of dollars</w:t>
      </w:r>
    </w:p>
    <w:p w14:paraId="4F16C162" w14:textId="77777777" w:rsidR="00740FF6" w:rsidRDefault="00740FF6" w:rsidP="006E2336">
      <w:pPr>
        <w:pStyle w:val="ListParagraph"/>
        <w:numPr>
          <w:ilvl w:val="1"/>
          <w:numId w:val="35"/>
        </w:numPr>
        <w:spacing w:before="100" w:beforeAutospacing="1" w:after="100" w:afterAutospacing="1"/>
      </w:pPr>
      <w:r>
        <w:t>Leak scenario:</w:t>
      </w:r>
    </w:p>
    <w:p w14:paraId="3705A9F7"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$0.24 Millions of dollars</w:t>
      </w:r>
    </w:p>
    <w:p w14:paraId="6F5628A4"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$25,000.00 and maximum of $25,000.00 in cost of structures impacted.</w:t>
      </w:r>
    </w:p>
    <w:p w14:paraId="57621975" w14:textId="77777777" w:rsidR="00740FF6" w:rsidRDefault="00740FF6" w:rsidP="006E2336">
      <w:pPr>
        <w:pStyle w:val="ListParagraph"/>
        <w:numPr>
          <w:ilvl w:val="2"/>
          <w:numId w:val="35"/>
        </w:numPr>
        <w:spacing w:before="100" w:beforeAutospacing="1" w:after="100" w:afterAutospacing="1"/>
      </w:pPr>
      <w:r>
        <w:t>Damage radius distributed between minimum of 2.47 and maximum of 2.47 meters.</w:t>
      </w:r>
    </w:p>
    <w:p w14:paraId="69777D56" w14:textId="77777777" w:rsidR="00740FF6" w:rsidRDefault="00740FF6" w:rsidP="006E2336">
      <w:pPr>
        <w:pStyle w:val="ListParagraph"/>
        <w:numPr>
          <w:ilvl w:val="2"/>
          <w:numId w:val="35"/>
        </w:numPr>
        <w:spacing w:before="100" w:beforeAutospacing="1" w:after="100" w:afterAutospacing="1"/>
      </w:pPr>
      <w:r>
        <w:t>Product Loss costs between minimum of $2,056.96 and maximum of $2,060.61</w:t>
      </w:r>
    </w:p>
    <w:p w14:paraId="2810324C" w14:textId="77777777" w:rsidR="00740FF6" w:rsidRDefault="00740FF6" w:rsidP="006E2336">
      <w:pPr>
        <w:pStyle w:val="ListParagraph"/>
        <w:numPr>
          <w:ilvl w:val="1"/>
          <w:numId w:val="35"/>
        </w:numPr>
        <w:spacing w:before="100" w:beforeAutospacing="1" w:after="100" w:afterAutospacing="1"/>
      </w:pPr>
      <w:r>
        <w:t>Rupture scenario:</w:t>
      </w:r>
    </w:p>
    <w:p w14:paraId="10665039" w14:textId="77777777" w:rsidR="00740FF6" w:rsidRDefault="00740FF6" w:rsidP="006E2336">
      <w:pPr>
        <w:pStyle w:val="ListParagraph"/>
        <w:numPr>
          <w:ilvl w:val="2"/>
          <w:numId w:val="35"/>
        </w:numPr>
        <w:spacing w:before="100" w:beforeAutospacing="1" w:after="100" w:afterAutospacing="1"/>
      </w:pPr>
      <w:r>
        <w:t>Economic Loss cost between minimum of $0.48 and maximum of $0.50 Millions of dollars</w:t>
      </w:r>
    </w:p>
    <w:p w14:paraId="4020608A"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35247310" w14:textId="77777777" w:rsidR="00740FF6" w:rsidRDefault="00740FF6" w:rsidP="006E2336">
      <w:pPr>
        <w:pStyle w:val="ListParagraph"/>
        <w:numPr>
          <w:ilvl w:val="2"/>
          <w:numId w:val="35"/>
        </w:numPr>
        <w:spacing w:before="100" w:beforeAutospacing="1" w:after="100" w:afterAutospacing="1"/>
      </w:pPr>
      <w:r>
        <w:t>Damage radius distributed between minimum of 18.06 and maximum of 18.06 meters.</w:t>
      </w:r>
    </w:p>
    <w:p w14:paraId="525EF9FD" w14:textId="77777777" w:rsidR="00740FF6" w:rsidRDefault="00740FF6" w:rsidP="006E2336">
      <w:pPr>
        <w:pStyle w:val="ListParagraph"/>
        <w:numPr>
          <w:ilvl w:val="2"/>
          <w:numId w:val="35"/>
        </w:numPr>
        <w:spacing w:before="100" w:beforeAutospacing="1" w:after="100" w:afterAutospacing="1"/>
      </w:pPr>
      <w:r>
        <w:t>Product Loss costs between minimum of $268,730.99 and maximum of $269,207.75</w:t>
      </w:r>
    </w:p>
    <w:p w14:paraId="20A93C33" w14:textId="77777777" w:rsidR="00740FF6" w:rsidRDefault="00740FF6" w:rsidP="006E2336">
      <w:pPr>
        <w:pStyle w:val="ListParagraph"/>
        <w:numPr>
          <w:ilvl w:val="1"/>
          <w:numId w:val="35"/>
        </w:numPr>
        <w:spacing w:before="100" w:beforeAutospacing="1" w:after="100" w:afterAutospacing="1"/>
      </w:pPr>
      <w:r>
        <w:t>Puncture scenario:</w:t>
      </w:r>
    </w:p>
    <w:p w14:paraId="1777297A" w14:textId="77777777" w:rsidR="00740FF6" w:rsidRDefault="00740FF6" w:rsidP="006E2336">
      <w:pPr>
        <w:pStyle w:val="ListParagraph"/>
        <w:numPr>
          <w:ilvl w:val="2"/>
          <w:numId w:val="35"/>
        </w:numPr>
        <w:spacing w:before="100" w:beforeAutospacing="1" w:after="100" w:afterAutospacing="1"/>
      </w:pPr>
      <w:r>
        <w:t>Economic Loss cost between minimum of $0.28 and maximum of $0.30 Millions of dollars</w:t>
      </w:r>
    </w:p>
    <w:p w14:paraId="517EE298"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0BC7C0AE" w14:textId="77777777" w:rsidR="00740FF6" w:rsidRDefault="00740FF6" w:rsidP="006E2336">
      <w:pPr>
        <w:pStyle w:val="ListParagraph"/>
        <w:numPr>
          <w:ilvl w:val="2"/>
          <w:numId w:val="35"/>
        </w:numPr>
        <w:spacing w:before="100" w:beforeAutospacing="1" w:after="100" w:afterAutospacing="1"/>
      </w:pPr>
      <w:r>
        <w:lastRenderedPageBreak/>
        <w:t>Damage radius distributed between minimum of 9.64 and maximum of 9.64 meters.</w:t>
      </w:r>
    </w:p>
    <w:p w14:paraId="0937966D" w14:textId="77777777" w:rsidR="00740FF6" w:rsidRDefault="00740FF6" w:rsidP="006E2336">
      <w:pPr>
        <w:pStyle w:val="ListParagraph"/>
        <w:numPr>
          <w:ilvl w:val="2"/>
          <w:numId w:val="35"/>
        </w:numPr>
        <w:spacing w:before="100" w:beforeAutospacing="1" w:after="100" w:afterAutospacing="1"/>
      </w:pPr>
      <w:r>
        <w:t>Product Loss costs between minimum of $67,586.95 and maximum of $67,706.85</w:t>
      </w:r>
    </w:p>
    <w:p w14:paraId="34928474"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73F01A19"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5D26279E" w14:textId="77777777" w:rsidR="00740FF6" w:rsidRDefault="00740FF6" w:rsidP="006E2336">
      <w:pPr>
        <w:pStyle w:val="ListParagraph"/>
        <w:numPr>
          <w:ilvl w:val="1"/>
          <w:numId w:val="35"/>
        </w:numPr>
        <w:spacing w:before="100" w:beforeAutospacing="1" w:after="100" w:afterAutospacing="1"/>
      </w:pPr>
      <w:r>
        <w:t>Product type is Crude Oil."</w:t>
      </w:r>
    </w:p>
    <w:p w14:paraId="1BCAC007" w14:textId="77777777" w:rsidR="00740FF6" w:rsidRDefault="00740FF6" w:rsidP="006E2336">
      <w:pPr>
        <w:pStyle w:val="ListParagraph"/>
        <w:numPr>
          <w:ilvl w:val="0"/>
          <w:numId w:val="35"/>
        </w:numPr>
        <w:spacing w:before="100" w:beforeAutospacing="1" w:after="100" w:afterAutospacing="1"/>
      </w:pPr>
      <w:r>
        <w:t>"VERMILLION TIE IN NPS 4</w:t>
      </w:r>
    </w:p>
    <w:p w14:paraId="4C358809" w14:textId="77777777" w:rsidR="00740FF6" w:rsidRDefault="00740FF6" w:rsidP="006E2336">
      <w:pPr>
        <w:pStyle w:val="ListParagraph"/>
        <w:numPr>
          <w:ilvl w:val="1"/>
          <w:numId w:val="35"/>
        </w:numPr>
        <w:spacing w:before="100" w:beforeAutospacing="1" w:after="100" w:afterAutospacing="1"/>
      </w:pPr>
      <w:r>
        <w:t>Total Cumulative Length (m):</w:t>
      </w:r>
      <w:r>
        <w:tab/>
        <w:t>112.13</w:t>
      </w:r>
    </w:p>
    <w:p w14:paraId="3CB0A3A7" w14:textId="77777777" w:rsidR="00740FF6" w:rsidRDefault="00740FF6" w:rsidP="006E2336">
      <w:pPr>
        <w:pStyle w:val="ListParagraph"/>
        <w:numPr>
          <w:ilvl w:val="2"/>
          <w:numId w:val="35"/>
        </w:numPr>
        <w:spacing w:before="100" w:beforeAutospacing="1" w:after="100" w:afterAutospacing="1"/>
      </w:pPr>
      <w:r>
        <w:t>IC Method 1 :</w:t>
      </w:r>
      <w:r>
        <w:tab/>
        <w:t>112.13</w:t>
      </w:r>
    </w:p>
    <w:p w14:paraId="5F830419" w14:textId="77777777" w:rsidR="00740FF6" w:rsidRDefault="00740FF6" w:rsidP="006E2336">
      <w:pPr>
        <w:pStyle w:val="ListParagraph"/>
        <w:numPr>
          <w:ilvl w:val="1"/>
          <w:numId w:val="35"/>
        </w:numPr>
        <w:spacing w:before="100" w:beforeAutospacing="1" w:after="100" w:afterAutospacing="1"/>
      </w:pPr>
      <w:r>
        <w:t>Likelihood of failure distributed between minimum of 9.016e-01 and maximum of 9.054e-01.</w:t>
      </w:r>
    </w:p>
    <w:p w14:paraId="40412965" w14:textId="77777777" w:rsidR="00740FF6" w:rsidRDefault="00740FF6" w:rsidP="006E2336">
      <w:pPr>
        <w:pStyle w:val="ListParagraph"/>
        <w:numPr>
          <w:ilvl w:val="1"/>
          <w:numId w:val="35"/>
        </w:numPr>
        <w:spacing w:before="100" w:beforeAutospacing="1" w:after="100" w:afterAutospacing="1"/>
      </w:pPr>
      <w:r>
        <w:t>Consequence of failure distributed between minimum of $0.23 and maximum of $0.24 Millions of dollars</w:t>
      </w:r>
    </w:p>
    <w:p w14:paraId="1EDDDA44" w14:textId="77777777" w:rsidR="00740FF6" w:rsidRDefault="00740FF6" w:rsidP="006E2336">
      <w:pPr>
        <w:pStyle w:val="ListParagraph"/>
        <w:numPr>
          <w:ilvl w:val="1"/>
          <w:numId w:val="35"/>
        </w:numPr>
        <w:spacing w:before="100" w:beforeAutospacing="1" w:after="100" w:afterAutospacing="1"/>
      </w:pPr>
      <w:r>
        <w:t>Leak scenario:</w:t>
      </w:r>
    </w:p>
    <w:p w14:paraId="400B1C9F" w14:textId="77777777" w:rsidR="00740FF6" w:rsidRDefault="00740FF6" w:rsidP="006E2336">
      <w:pPr>
        <w:pStyle w:val="ListParagraph"/>
        <w:numPr>
          <w:ilvl w:val="2"/>
          <w:numId w:val="35"/>
        </w:numPr>
        <w:spacing w:before="100" w:beforeAutospacing="1" w:after="100" w:afterAutospacing="1"/>
      </w:pPr>
      <w:r>
        <w:t>Economic Loss cost between minimum of $0.24 and maximum of $0.24 Millions of dollars</w:t>
      </w:r>
    </w:p>
    <w:p w14:paraId="0555E944" w14:textId="77777777" w:rsidR="00740FF6" w:rsidRDefault="00740FF6" w:rsidP="006E2336">
      <w:pPr>
        <w:pStyle w:val="ListParagraph"/>
        <w:numPr>
          <w:ilvl w:val="2"/>
          <w:numId w:val="35"/>
        </w:numPr>
        <w:spacing w:before="100" w:beforeAutospacing="1" w:after="100" w:afterAutospacing="1"/>
      </w:pPr>
      <w:r>
        <w:t>No. of intersections with structures is 6.0, with minimum of $25,000.00 and maximum of $25,000.00 in cost of structures impacted.</w:t>
      </w:r>
    </w:p>
    <w:p w14:paraId="4BE27F96" w14:textId="77777777" w:rsidR="00740FF6" w:rsidRDefault="00740FF6" w:rsidP="006E2336">
      <w:pPr>
        <w:pStyle w:val="ListParagraph"/>
        <w:numPr>
          <w:ilvl w:val="2"/>
          <w:numId w:val="35"/>
        </w:numPr>
        <w:spacing w:before="100" w:beforeAutospacing="1" w:after="100" w:afterAutospacing="1"/>
      </w:pPr>
      <w:r>
        <w:t>Damage radius distributed between minimum of 2.46 and maximum of 2.46 meters.</w:t>
      </w:r>
    </w:p>
    <w:p w14:paraId="4B458BF0" w14:textId="77777777" w:rsidR="00740FF6" w:rsidRDefault="00740FF6" w:rsidP="006E2336">
      <w:pPr>
        <w:pStyle w:val="ListParagraph"/>
        <w:numPr>
          <w:ilvl w:val="2"/>
          <w:numId w:val="35"/>
        </w:numPr>
        <w:spacing w:before="100" w:beforeAutospacing="1" w:after="100" w:afterAutospacing="1"/>
      </w:pPr>
      <w:r>
        <w:t>Product Loss costs between minimum of $2,036.14 and maximum of $2,038.15</w:t>
      </w:r>
    </w:p>
    <w:p w14:paraId="461645FC" w14:textId="77777777" w:rsidR="00740FF6" w:rsidRDefault="00740FF6" w:rsidP="006E2336">
      <w:pPr>
        <w:pStyle w:val="ListParagraph"/>
        <w:numPr>
          <w:ilvl w:val="1"/>
          <w:numId w:val="35"/>
        </w:numPr>
        <w:spacing w:before="100" w:beforeAutospacing="1" w:after="100" w:afterAutospacing="1"/>
      </w:pPr>
      <w:r>
        <w:t>Rupture scenario:</w:t>
      </w:r>
    </w:p>
    <w:p w14:paraId="5F87BF8B" w14:textId="77777777" w:rsidR="00740FF6" w:rsidRDefault="00740FF6" w:rsidP="006E2336">
      <w:pPr>
        <w:pStyle w:val="ListParagraph"/>
        <w:numPr>
          <w:ilvl w:val="2"/>
          <w:numId w:val="35"/>
        </w:numPr>
        <w:spacing w:before="100" w:beforeAutospacing="1" w:after="100" w:afterAutospacing="1"/>
      </w:pPr>
      <w:r>
        <w:t>Economic Loss cost between minimum of $0.50 and maximum of $0.55 Millions of dollars</w:t>
      </w:r>
    </w:p>
    <w:p w14:paraId="75CC2005" w14:textId="77777777" w:rsidR="00740FF6" w:rsidRDefault="00740FF6" w:rsidP="006E2336">
      <w:pPr>
        <w:pStyle w:val="ListParagraph"/>
        <w:numPr>
          <w:ilvl w:val="2"/>
          <w:numId w:val="35"/>
        </w:numPr>
        <w:spacing w:before="100" w:beforeAutospacing="1" w:after="100" w:afterAutospacing="1"/>
      </w:pPr>
      <w:r>
        <w:t>No. of intersections with structures is 3.0, with minimum of $25,000.00 and maximum of $75,000.00 in cost of structures impacted</w:t>
      </w:r>
    </w:p>
    <w:p w14:paraId="32F54891" w14:textId="77777777" w:rsidR="00740FF6" w:rsidRDefault="00740FF6" w:rsidP="006E2336">
      <w:pPr>
        <w:pStyle w:val="ListParagraph"/>
        <w:numPr>
          <w:ilvl w:val="2"/>
          <w:numId w:val="35"/>
        </w:numPr>
        <w:spacing w:before="100" w:beforeAutospacing="1" w:after="100" w:afterAutospacing="1"/>
      </w:pPr>
      <w:r>
        <w:t>Damage radius distributed between minimum of 17.98 and maximum of 17.98 meters.</w:t>
      </w:r>
    </w:p>
    <w:p w14:paraId="06EDBA1F" w14:textId="77777777" w:rsidR="00740FF6" w:rsidRDefault="00740FF6" w:rsidP="006E2336">
      <w:pPr>
        <w:pStyle w:val="ListParagraph"/>
        <w:numPr>
          <w:ilvl w:val="2"/>
          <w:numId w:val="35"/>
        </w:numPr>
        <w:spacing w:before="100" w:beforeAutospacing="1" w:after="100" w:afterAutospacing="1"/>
      </w:pPr>
      <w:r>
        <w:t>Product Loss costs between minimum of $266,010.97 and maximum of $266,274.27</w:t>
      </w:r>
    </w:p>
    <w:p w14:paraId="6909E9C3" w14:textId="77777777" w:rsidR="00740FF6" w:rsidRDefault="00740FF6" w:rsidP="006E2336">
      <w:pPr>
        <w:pStyle w:val="ListParagraph"/>
        <w:numPr>
          <w:ilvl w:val="1"/>
          <w:numId w:val="35"/>
        </w:numPr>
        <w:spacing w:before="100" w:beforeAutospacing="1" w:after="100" w:afterAutospacing="1"/>
      </w:pPr>
      <w:r>
        <w:t>Puncture scenario:</w:t>
      </w:r>
    </w:p>
    <w:p w14:paraId="3C59C804" w14:textId="77777777" w:rsidR="00740FF6" w:rsidRDefault="00740FF6" w:rsidP="006E2336">
      <w:pPr>
        <w:pStyle w:val="ListParagraph"/>
        <w:numPr>
          <w:ilvl w:val="2"/>
          <w:numId w:val="35"/>
        </w:numPr>
        <w:spacing w:before="100" w:beforeAutospacing="1" w:after="100" w:afterAutospacing="1"/>
      </w:pPr>
      <w:r>
        <w:t>Economic Loss cost between minimum of $0.30 and maximum of $0.30 Millions of dollars</w:t>
      </w:r>
    </w:p>
    <w:p w14:paraId="5B5B03B0" w14:textId="77777777" w:rsidR="00740FF6" w:rsidRDefault="00740FF6" w:rsidP="006E2336">
      <w:pPr>
        <w:pStyle w:val="ListParagraph"/>
        <w:numPr>
          <w:ilvl w:val="2"/>
          <w:numId w:val="35"/>
        </w:numPr>
        <w:spacing w:before="100" w:beforeAutospacing="1" w:after="100" w:afterAutospacing="1"/>
      </w:pPr>
      <w:r>
        <w:t>No. of intersections with structures is 6.0, with minimum of $25,000.00 and maximum of $25,000.00 in cost of structures impacted</w:t>
      </w:r>
    </w:p>
    <w:p w14:paraId="4DA966A8" w14:textId="77777777" w:rsidR="00740FF6" w:rsidRDefault="00740FF6" w:rsidP="006E2336">
      <w:pPr>
        <w:pStyle w:val="ListParagraph"/>
        <w:numPr>
          <w:ilvl w:val="2"/>
          <w:numId w:val="35"/>
        </w:numPr>
        <w:spacing w:before="100" w:beforeAutospacing="1" w:after="100" w:afterAutospacing="1"/>
      </w:pPr>
      <w:r>
        <w:t>Damage radius distributed between minimum of 9.6 and maximum of 9.6 meters.</w:t>
      </w:r>
    </w:p>
    <w:p w14:paraId="76D40E33" w14:textId="77777777" w:rsidR="00740FF6" w:rsidRDefault="00740FF6" w:rsidP="006E2336">
      <w:pPr>
        <w:pStyle w:val="ListParagraph"/>
        <w:numPr>
          <w:ilvl w:val="2"/>
          <w:numId w:val="35"/>
        </w:numPr>
        <w:spacing w:before="100" w:beforeAutospacing="1" w:after="100" w:afterAutospacing="1"/>
      </w:pPr>
      <w:r>
        <w:t>Product Loss costs between minimum of $66,902.85 and maximum of $66,969.07</w:t>
      </w:r>
    </w:p>
    <w:p w14:paraId="4031AC32"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4CA7C2C5"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5AE7D9C7" w14:textId="77777777" w:rsidR="00740FF6" w:rsidRDefault="00740FF6" w:rsidP="006E2336">
      <w:pPr>
        <w:pStyle w:val="ListParagraph"/>
        <w:numPr>
          <w:ilvl w:val="1"/>
          <w:numId w:val="35"/>
        </w:numPr>
        <w:spacing w:before="100" w:beforeAutospacing="1" w:after="100" w:afterAutospacing="1"/>
      </w:pPr>
      <w:r>
        <w:t>Product type is Crude Oil."</w:t>
      </w:r>
    </w:p>
    <w:p w14:paraId="0B9A9BCF" w14:textId="77777777" w:rsidR="00740FF6" w:rsidRDefault="00740FF6" w:rsidP="006E2336">
      <w:pPr>
        <w:pStyle w:val="ListParagraph"/>
        <w:numPr>
          <w:ilvl w:val="0"/>
          <w:numId w:val="35"/>
        </w:numPr>
        <w:spacing w:before="100" w:beforeAutospacing="1" w:after="100" w:afterAutospacing="1"/>
      </w:pPr>
      <w:r>
        <w:t>"PENN WEST 10-29 LATERAL NPS 4</w:t>
      </w:r>
    </w:p>
    <w:p w14:paraId="455818FC" w14:textId="77777777" w:rsidR="00740FF6" w:rsidRDefault="00740FF6" w:rsidP="006E2336">
      <w:pPr>
        <w:pStyle w:val="ListParagraph"/>
        <w:numPr>
          <w:ilvl w:val="1"/>
          <w:numId w:val="35"/>
        </w:numPr>
        <w:spacing w:before="100" w:beforeAutospacing="1" w:after="100" w:afterAutospacing="1"/>
      </w:pPr>
      <w:r>
        <w:t>Total Cumulative Length (m):</w:t>
      </w:r>
      <w:r>
        <w:tab/>
        <w:t>96.5</w:t>
      </w:r>
    </w:p>
    <w:p w14:paraId="5FC34BA5" w14:textId="77777777" w:rsidR="00740FF6" w:rsidRDefault="00740FF6" w:rsidP="006E2336">
      <w:pPr>
        <w:pStyle w:val="ListParagraph"/>
        <w:numPr>
          <w:ilvl w:val="2"/>
          <w:numId w:val="35"/>
        </w:numPr>
        <w:spacing w:before="100" w:beforeAutospacing="1" w:after="100" w:afterAutospacing="1"/>
      </w:pPr>
      <w:r>
        <w:t>IC Method 1 :</w:t>
      </w:r>
      <w:r>
        <w:tab/>
        <w:t>96.5</w:t>
      </w:r>
    </w:p>
    <w:p w14:paraId="6239D973" w14:textId="77777777" w:rsidR="00740FF6" w:rsidRDefault="00740FF6" w:rsidP="006E2336">
      <w:pPr>
        <w:pStyle w:val="ListParagraph"/>
        <w:numPr>
          <w:ilvl w:val="1"/>
          <w:numId w:val="35"/>
        </w:numPr>
        <w:spacing w:before="100" w:beforeAutospacing="1" w:after="100" w:afterAutospacing="1"/>
      </w:pPr>
      <w:r>
        <w:t>Likelihood of failure distributed between minimum of 9.018e-01 and maximum of 9.082e-01.</w:t>
      </w:r>
    </w:p>
    <w:p w14:paraId="6057E8D1" w14:textId="77777777" w:rsidR="00740FF6" w:rsidRDefault="00740FF6" w:rsidP="006E2336">
      <w:pPr>
        <w:pStyle w:val="ListParagraph"/>
        <w:numPr>
          <w:ilvl w:val="1"/>
          <w:numId w:val="35"/>
        </w:numPr>
        <w:spacing w:before="100" w:beforeAutospacing="1" w:after="100" w:afterAutospacing="1"/>
      </w:pPr>
      <w:r>
        <w:lastRenderedPageBreak/>
        <w:t>Consequence of failure distributed between minimum of $0.21 and maximum of $0.24 Millions of dollars</w:t>
      </w:r>
    </w:p>
    <w:p w14:paraId="278B842D" w14:textId="77777777" w:rsidR="00740FF6" w:rsidRDefault="00740FF6" w:rsidP="006E2336">
      <w:pPr>
        <w:pStyle w:val="ListParagraph"/>
        <w:numPr>
          <w:ilvl w:val="1"/>
          <w:numId w:val="35"/>
        </w:numPr>
        <w:spacing w:before="100" w:beforeAutospacing="1" w:after="100" w:afterAutospacing="1"/>
      </w:pPr>
      <w:r>
        <w:t>Leak scenario:</w:t>
      </w:r>
    </w:p>
    <w:p w14:paraId="2E5A7B8E"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$0.24 Millions of dollars</w:t>
      </w:r>
    </w:p>
    <w:p w14:paraId="6042BBD1" w14:textId="77777777" w:rsidR="00740FF6" w:rsidRDefault="00740FF6" w:rsidP="006E2336">
      <w:pPr>
        <w:pStyle w:val="ListParagraph"/>
        <w:numPr>
          <w:ilvl w:val="2"/>
          <w:numId w:val="35"/>
        </w:numPr>
        <w:spacing w:before="100" w:beforeAutospacing="1" w:after="100" w:afterAutospacing="1"/>
      </w:pPr>
      <w:r>
        <w:t>No. of intersections with structures is 3.0, with minimum of $25,000.00 and maximum of $25,000.00 in cost of structures impacted.</w:t>
      </w:r>
    </w:p>
    <w:p w14:paraId="7B2C3AD5" w14:textId="77777777" w:rsidR="00740FF6" w:rsidRDefault="00740FF6" w:rsidP="006E2336">
      <w:pPr>
        <w:pStyle w:val="ListParagraph"/>
        <w:numPr>
          <w:ilvl w:val="2"/>
          <w:numId w:val="35"/>
        </w:numPr>
        <w:spacing w:before="100" w:beforeAutospacing="1" w:after="100" w:afterAutospacing="1"/>
      </w:pPr>
      <w:r>
        <w:t>Damage radius distributed between minimum of 2.37 and maximum of 2.37 meters.</w:t>
      </w:r>
    </w:p>
    <w:p w14:paraId="6AD9EB85" w14:textId="77777777" w:rsidR="00740FF6" w:rsidRDefault="00740FF6" w:rsidP="006E2336">
      <w:pPr>
        <w:pStyle w:val="ListParagraph"/>
        <w:numPr>
          <w:ilvl w:val="2"/>
          <w:numId w:val="35"/>
        </w:numPr>
        <w:spacing w:before="100" w:beforeAutospacing="1" w:after="100" w:afterAutospacing="1"/>
      </w:pPr>
      <w:r>
        <w:t>Product Loss costs between minimum of $1,877.17 and maximum of $1,879.39</w:t>
      </w:r>
    </w:p>
    <w:p w14:paraId="452D4E1E" w14:textId="77777777" w:rsidR="00740FF6" w:rsidRDefault="00740FF6" w:rsidP="006E2336">
      <w:pPr>
        <w:pStyle w:val="ListParagraph"/>
        <w:numPr>
          <w:ilvl w:val="1"/>
          <w:numId w:val="35"/>
        </w:numPr>
        <w:spacing w:before="100" w:beforeAutospacing="1" w:after="100" w:afterAutospacing="1"/>
      </w:pPr>
      <w:r>
        <w:t>Rupture scenario:</w:t>
      </w:r>
    </w:p>
    <w:p w14:paraId="761AB807" w14:textId="77777777" w:rsidR="00740FF6" w:rsidRDefault="00740FF6" w:rsidP="006E2336">
      <w:pPr>
        <w:pStyle w:val="ListParagraph"/>
        <w:numPr>
          <w:ilvl w:val="2"/>
          <w:numId w:val="35"/>
        </w:numPr>
        <w:spacing w:before="100" w:beforeAutospacing="1" w:after="100" w:afterAutospacing="1"/>
      </w:pPr>
      <w:r>
        <w:t>Economic Loss cost between minimum of $0.48 and maximum of $0.48 Millions of dollars</w:t>
      </w:r>
    </w:p>
    <w:p w14:paraId="7A12CA4B" w14:textId="77777777" w:rsidR="00740FF6" w:rsidRDefault="00740FF6" w:rsidP="006E2336">
      <w:pPr>
        <w:pStyle w:val="ListParagraph"/>
        <w:numPr>
          <w:ilvl w:val="2"/>
          <w:numId w:val="35"/>
        </w:numPr>
        <w:spacing w:before="100" w:beforeAutospacing="1" w:after="100" w:afterAutospacing="1"/>
      </w:pPr>
      <w:r>
        <w:t>No. of intersections with structures is 3.0, with minimum of $25,000.00 and maximum of $25,000.00 in cost of structures impacted</w:t>
      </w:r>
    </w:p>
    <w:p w14:paraId="3DE792DC" w14:textId="77777777" w:rsidR="00740FF6" w:rsidRDefault="00740FF6" w:rsidP="006E2336">
      <w:pPr>
        <w:pStyle w:val="ListParagraph"/>
        <w:numPr>
          <w:ilvl w:val="2"/>
          <w:numId w:val="35"/>
        </w:numPr>
        <w:spacing w:before="100" w:beforeAutospacing="1" w:after="100" w:afterAutospacing="1"/>
      </w:pPr>
      <w:r>
        <w:t>Damage radius distributed between minimum of 17.33 and maximum of 17.33 meters.</w:t>
      </w:r>
    </w:p>
    <w:p w14:paraId="77F9E63F" w14:textId="77777777" w:rsidR="00740FF6" w:rsidRDefault="00740FF6" w:rsidP="006E2336">
      <w:pPr>
        <w:pStyle w:val="ListParagraph"/>
        <w:numPr>
          <w:ilvl w:val="2"/>
          <w:numId w:val="35"/>
        </w:numPr>
        <w:spacing w:before="100" w:beforeAutospacing="1" w:after="100" w:afterAutospacing="1"/>
      </w:pPr>
      <w:r>
        <w:t>Product Loss costs between minimum of $245,242.59 and maximum of $245,532.79</w:t>
      </w:r>
    </w:p>
    <w:p w14:paraId="49030768" w14:textId="77777777" w:rsidR="00740FF6" w:rsidRDefault="00740FF6" w:rsidP="006E2336">
      <w:pPr>
        <w:pStyle w:val="ListParagraph"/>
        <w:numPr>
          <w:ilvl w:val="1"/>
          <w:numId w:val="35"/>
        </w:numPr>
        <w:spacing w:before="100" w:beforeAutospacing="1" w:after="100" w:afterAutospacing="1"/>
      </w:pPr>
      <w:r>
        <w:t>Puncture scenario:</w:t>
      </w:r>
    </w:p>
    <w:p w14:paraId="143FF8D3" w14:textId="77777777" w:rsidR="00740FF6" w:rsidRDefault="00740FF6" w:rsidP="006E2336">
      <w:pPr>
        <w:pStyle w:val="ListParagraph"/>
        <w:numPr>
          <w:ilvl w:val="2"/>
          <w:numId w:val="35"/>
        </w:numPr>
        <w:spacing w:before="100" w:beforeAutospacing="1" w:after="100" w:afterAutospacing="1"/>
      </w:pPr>
      <w:r>
        <w:t>Economic Loss cost between minimum of $0.27 and maximum of $0.30 Millions of dollars</w:t>
      </w:r>
    </w:p>
    <w:p w14:paraId="75397A89" w14:textId="77777777" w:rsidR="00740FF6" w:rsidRDefault="00740FF6" w:rsidP="006E2336">
      <w:pPr>
        <w:pStyle w:val="ListParagraph"/>
        <w:numPr>
          <w:ilvl w:val="2"/>
          <w:numId w:val="35"/>
        </w:numPr>
        <w:spacing w:before="100" w:beforeAutospacing="1" w:after="100" w:afterAutospacing="1"/>
      </w:pPr>
      <w:r>
        <w:t>No. of intersections with structures is 4.0, with minimum of $25,000.00 and maximum of $25,000.00 in cost of structures impacted</w:t>
      </w:r>
    </w:p>
    <w:p w14:paraId="391EC957" w14:textId="77777777" w:rsidR="00740FF6" w:rsidRDefault="00740FF6" w:rsidP="006E2336">
      <w:pPr>
        <w:pStyle w:val="ListParagraph"/>
        <w:numPr>
          <w:ilvl w:val="2"/>
          <w:numId w:val="35"/>
        </w:numPr>
        <w:spacing w:before="100" w:beforeAutospacing="1" w:after="100" w:afterAutospacing="1"/>
      </w:pPr>
      <w:r>
        <w:t>Damage radius distributed between minimum of 9.25 and maximum of 9.25 meters.</w:t>
      </w:r>
    </w:p>
    <w:p w14:paraId="6D1ED3E9" w14:textId="77777777" w:rsidR="00740FF6" w:rsidRDefault="00740FF6" w:rsidP="006E2336">
      <w:pPr>
        <w:pStyle w:val="ListParagraph"/>
        <w:numPr>
          <w:ilvl w:val="2"/>
          <w:numId w:val="35"/>
        </w:numPr>
        <w:spacing w:before="100" w:beforeAutospacing="1" w:after="100" w:afterAutospacing="1"/>
      </w:pPr>
      <w:r>
        <w:t>Product Loss costs between minimum of $61,679.52 and maximum of $61,752.51</w:t>
      </w:r>
    </w:p>
    <w:p w14:paraId="52B49285"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7465E256"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3A8FE46" w14:textId="77777777" w:rsidR="00740FF6" w:rsidRDefault="00740FF6" w:rsidP="006E2336">
      <w:pPr>
        <w:pStyle w:val="ListParagraph"/>
        <w:numPr>
          <w:ilvl w:val="1"/>
          <w:numId w:val="35"/>
        </w:numPr>
        <w:spacing w:before="100" w:beforeAutospacing="1" w:after="100" w:afterAutospacing="1"/>
      </w:pPr>
      <w:r>
        <w:t>Product type is Crude Oil."</w:t>
      </w:r>
    </w:p>
    <w:p w14:paraId="052F6ED1" w14:textId="77777777" w:rsidR="00740FF6" w:rsidRDefault="00740FF6" w:rsidP="006E2336">
      <w:pPr>
        <w:pStyle w:val="ListParagraph"/>
        <w:numPr>
          <w:ilvl w:val="0"/>
          <w:numId w:val="35"/>
        </w:numPr>
        <w:spacing w:before="100" w:beforeAutospacing="1" w:after="100" w:afterAutospacing="1"/>
      </w:pPr>
      <w:r>
        <w:t>"STRATHCONA AOSPL CONNECTION NPS 12</w:t>
      </w:r>
    </w:p>
    <w:p w14:paraId="07BB01ED" w14:textId="77777777" w:rsidR="00740FF6" w:rsidRDefault="00740FF6" w:rsidP="006E2336">
      <w:pPr>
        <w:pStyle w:val="ListParagraph"/>
        <w:numPr>
          <w:ilvl w:val="1"/>
          <w:numId w:val="35"/>
        </w:numPr>
        <w:spacing w:before="100" w:beforeAutospacing="1" w:after="100" w:afterAutospacing="1"/>
      </w:pPr>
      <w:r>
        <w:t>Total Cumulative Length (m):</w:t>
      </w:r>
      <w:r>
        <w:tab/>
        <w:t>78.6</w:t>
      </w:r>
    </w:p>
    <w:p w14:paraId="2C4584D7" w14:textId="77777777" w:rsidR="00740FF6" w:rsidRDefault="00740FF6" w:rsidP="006E2336">
      <w:pPr>
        <w:pStyle w:val="ListParagraph"/>
        <w:numPr>
          <w:ilvl w:val="2"/>
          <w:numId w:val="35"/>
        </w:numPr>
        <w:spacing w:before="100" w:beforeAutospacing="1" w:after="100" w:afterAutospacing="1"/>
      </w:pPr>
      <w:r>
        <w:t>IC Method 1 :</w:t>
      </w:r>
      <w:r>
        <w:tab/>
        <w:t>78.6</w:t>
      </w:r>
    </w:p>
    <w:p w14:paraId="0205F83D" w14:textId="77777777" w:rsidR="00740FF6" w:rsidRDefault="00740FF6" w:rsidP="006E2336">
      <w:pPr>
        <w:pStyle w:val="ListParagraph"/>
        <w:numPr>
          <w:ilvl w:val="1"/>
          <w:numId w:val="35"/>
        </w:numPr>
        <w:spacing w:before="100" w:beforeAutospacing="1" w:after="100" w:afterAutospacing="1"/>
      </w:pPr>
      <w:r>
        <w:t>Likelihood of failure distributed between minimum of 9.028e-01 and maximum of 9.061e-01.</w:t>
      </w:r>
    </w:p>
    <w:p w14:paraId="3A10DE41" w14:textId="77777777" w:rsidR="00740FF6" w:rsidRDefault="00740FF6" w:rsidP="006E2336">
      <w:pPr>
        <w:pStyle w:val="ListParagraph"/>
        <w:numPr>
          <w:ilvl w:val="1"/>
          <w:numId w:val="35"/>
        </w:numPr>
        <w:spacing w:before="100" w:beforeAutospacing="1" w:after="100" w:afterAutospacing="1"/>
      </w:pPr>
      <w:r>
        <w:t>Consequence of failure distributed between minimum of $0.98 and maximum of $1.01 Millions of dollars</w:t>
      </w:r>
    </w:p>
    <w:p w14:paraId="342B2FE5" w14:textId="77777777" w:rsidR="00740FF6" w:rsidRDefault="00740FF6" w:rsidP="006E2336">
      <w:pPr>
        <w:pStyle w:val="ListParagraph"/>
        <w:numPr>
          <w:ilvl w:val="1"/>
          <w:numId w:val="35"/>
        </w:numPr>
        <w:spacing w:before="100" w:beforeAutospacing="1" w:after="100" w:afterAutospacing="1"/>
      </w:pPr>
      <w:r>
        <w:t>Leak scenario:</w:t>
      </w:r>
    </w:p>
    <w:p w14:paraId="77D92B38" w14:textId="77777777" w:rsidR="00740FF6" w:rsidRDefault="00740FF6" w:rsidP="006E2336">
      <w:pPr>
        <w:pStyle w:val="ListParagraph"/>
        <w:numPr>
          <w:ilvl w:val="2"/>
          <w:numId w:val="35"/>
        </w:numPr>
        <w:spacing w:before="100" w:beforeAutospacing="1" w:after="100" w:afterAutospacing="1"/>
      </w:pPr>
      <w:r>
        <w:t>Economic Loss cost between minimum of $0.99 and maximum of $1.01 Millions of dollars</w:t>
      </w:r>
    </w:p>
    <w:p w14:paraId="615C0B0A"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232056AD" w14:textId="77777777" w:rsidR="00740FF6" w:rsidRDefault="00740FF6" w:rsidP="006E2336">
      <w:pPr>
        <w:pStyle w:val="ListParagraph"/>
        <w:numPr>
          <w:ilvl w:val="2"/>
          <w:numId w:val="35"/>
        </w:numPr>
        <w:spacing w:before="100" w:beforeAutospacing="1" w:after="100" w:afterAutospacing="1"/>
      </w:pPr>
      <w:r>
        <w:t>Damage radius distributed between minimum of 2.47 and maximum of 2.47 meters.</w:t>
      </w:r>
    </w:p>
    <w:p w14:paraId="2AA9EEBC" w14:textId="77777777" w:rsidR="00740FF6" w:rsidRDefault="00740FF6" w:rsidP="006E2336">
      <w:pPr>
        <w:pStyle w:val="ListParagraph"/>
        <w:numPr>
          <w:ilvl w:val="2"/>
          <w:numId w:val="35"/>
        </w:numPr>
        <w:spacing w:before="100" w:beforeAutospacing="1" w:after="100" w:afterAutospacing="1"/>
      </w:pPr>
      <w:r>
        <w:t>Product Loss costs between minimum of $2,057.56 and maximum of $2,058.77</w:t>
      </w:r>
    </w:p>
    <w:p w14:paraId="54386B80" w14:textId="77777777" w:rsidR="00740FF6" w:rsidRDefault="00740FF6" w:rsidP="006E2336">
      <w:pPr>
        <w:pStyle w:val="ListParagraph"/>
        <w:numPr>
          <w:ilvl w:val="1"/>
          <w:numId w:val="35"/>
        </w:numPr>
        <w:spacing w:before="100" w:beforeAutospacing="1" w:after="100" w:afterAutospacing="1"/>
      </w:pPr>
      <w:r>
        <w:t>Rupture scenario:</w:t>
      </w:r>
    </w:p>
    <w:p w14:paraId="1380F91A" w14:textId="77777777" w:rsidR="00740FF6" w:rsidRDefault="00740FF6" w:rsidP="006E2336">
      <w:pPr>
        <w:pStyle w:val="ListParagraph"/>
        <w:numPr>
          <w:ilvl w:val="2"/>
          <w:numId w:val="35"/>
        </w:numPr>
        <w:spacing w:before="100" w:beforeAutospacing="1" w:after="100" w:afterAutospacing="1"/>
      </w:pPr>
      <w:r>
        <w:t>Economic Loss cost between minimum of $3.17 and maximum of $3.17 Millions of dollars</w:t>
      </w:r>
    </w:p>
    <w:p w14:paraId="55E107A0" w14:textId="77777777" w:rsidR="00740FF6" w:rsidRDefault="00740FF6" w:rsidP="006E2336">
      <w:pPr>
        <w:pStyle w:val="ListParagraph"/>
        <w:numPr>
          <w:ilvl w:val="2"/>
          <w:numId w:val="35"/>
        </w:numPr>
        <w:spacing w:before="100" w:beforeAutospacing="1" w:after="100" w:afterAutospacing="1"/>
      </w:pPr>
      <w:r>
        <w:lastRenderedPageBreak/>
        <w:t>No. of intersections with structures is 1.0, with minimum of $25,000.00 and maximum of $25,000.00 in cost of structures impacted</w:t>
      </w:r>
    </w:p>
    <w:p w14:paraId="34EE7345" w14:textId="77777777" w:rsidR="00740FF6" w:rsidRDefault="00740FF6" w:rsidP="006E2336">
      <w:pPr>
        <w:pStyle w:val="ListParagraph"/>
        <w:numPr>
          <w:ilvl w:val="2"/>
          <w:numId w:val="35"/>
        </w:numPr>
        <w:spacing w:before="100" w:beforeAutospacing="1" w:after="100" w:afterAutospacing="1"/>
      </w:pPr>
      <w:r>
        <w:t>Damage radius distributed between minimum of 46.6 and maximum of 46.6 meters.</w:t>
      </w:r>
    </w:p>
    <w:p w14:paraId="3AC8F85B" w14:textId="77777777" w:rsidR="00740FF6" w:rsidRDefault="00740FF6" w:rsidP="006E2336">
      <w:pPr>
        <w:pStyle w:val="ListParagraph"/>
        <w:numPr>
          <w:ilvl w:val="2"/>
          <w:numId w:val="35"/>
        </w:numPr>
        <w:spacing w:before="100" w:beforeAutospacing="1" w:after="100" w:afterAutospacing="1"/>
      </w:pPr>
      <w:r>
        <w:t>Product Loss costs between minimum of $2,157,946.29 and maximum of $2,159,210.24</w:t>
      </w:r>
    </w:p>
    <w:p w14:paraId="4AEC902D" w14:textId="77777777" w:rsidR="00740FF6" w:rsidRDefault="00740FF6" w:rsidP="006E2336">
      <w:pPr>
        <w:pStyle w:val="ListParagraph"/>
        <w:numPr>
          <w:ilvl w:val="1"/>
          <w:numId w:val="35"/>
        </w:numPr>
        <w:spacing w:before="100" w:beforeAutospacing="1" w:after="100" w:afterAutospacing="1"/>
      </w:pPr>
      <w:r>
        <w:t>Puncture scenario:</w:t>
      </w:r>
    </w:p>
    <w:p w14:paraId="7063F55F" w14:textId="77777777" w:rsidR="00740FF6" w:rsidRDefault="00740FF6" w:rsidP="006E2336">
      <w:pPr>
        <w:pStyle w:val="ListParagraph"/>
        <w:numPr>
          <w:ilvl w:val="2"/>
          <w:numId w:val="35"/>
        </w:numPr>
        <w:spacing w:before="100" w:beforeAutospacing="1" w:after="100" w:afterAutospacing="1"/>
      </w:pPr>
      <w:r>
        <w:t>Economic Loss cost between minimum of $1.05 and maximum of $1.08 Millions of dollars</w:t>
      </w:r>
    </w:p>
    <w:p w14:paraId="45C93459"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52EA1778" w14:textId="77777777" w:rsidR="00740FF6" w:rsidRDefault="00740FF6" w:rsidP="006E2336">
      <w:pPr>
        <w:pStyle w:val="ListParagraph"/>
        <w:numPr>
          <w:ilvl w:val="2"/>
          <w:numId w:val="35"/>
        </w:numPr>
        <w:spacing w:before="100" w:beforeAutospacing="1" w:after="100" w:afterAutospacing="1"/>
      </w:pPr>
      <w:r>
        <w:t>Damage radius distributed between minimum of 9.64 and maximum of 9.64 meters.</w:t>
      </w:r>
    </w:p>
    <w:p w14:paraId="799327F6" w14:textId="77777777" w:rsidR="00740FF6" w:rsidRDefault="00740FF6" w:rsidP="006E2336">
      <w:pPr>
        <w:pStyle w:val="ListParagraph"/>
        <w:numPr>
          <w:ilvl w:val="2"/>
          <w:numId w:val="35"/>
        </w:numPr>
        <w:spacing w:before="100" w:beforeAutospacing="1" w:after="100" w:afterAutospacing="1"/>
      </w:pPr>
      <w:r>
        <w:t>Product Loss costs between minimum of $67,606.80 and maximum of $67,646.40</w:t>
      </w:r>
    </w:p>
    <w:p w14:paraId="1D71129D" w14:textId="77777777" w:rsidR="00740FF6" w:rsidRDefault="00740FF6" w:rsidP="006E2336">
      <w:pPr>
        <w:pStyle w:val="ListParagraph"/>
        <w:numPr>
          <w:ilvl w:val="1"/>
          <w:numId w:val="35"/>
        </w:numPr>
        <w:spacing w:before="100" w:beforeAutospacing="1" w:after="100" w:afterAutospacing="1"/>
      </w:pPr>
      <w:r>
        <w:t>Repair costs between minimum of $187,000.00 and maximum of $187,000.00.</w:t>
      </w:r>
    </w:p>
    <w:p w14:paraId="15E3C976"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5EB45EBA" w14:textId="77777777" w:rsidR="00740FF6" w:rsidRDefault="00740FF6" w:rsidP="006E2336">
      <w:pPr>
        <w:pStyle w:val="ListParagraph"/>
        <w:numPr>
          <w:ilvl w:val="1"/>
          <w:numId w:val="35"/>
        </w:numPr>
        <w:spacing w:before="100" w:beforeAutospacing="1" w:after="100" w:afterAutospacing="1"/>
      </w:pPr>
      <w:r>
        <w:t>Product type is Crude Oil."</w:t>
      </w:r>
    </w:p>
    <w:p w14:paraId="48A2DB83" w14:textId="77777777" w:rsidR="00740FF6" w:rsidRDefault="00740FF6" w:rsidP="006E2336">
      <w:pPr>
        <w:pStyle w:val="ListParagraph"/>
        <w:numPr>
          <w:ilvl w:val="0"/>
          <w:numId w:val="35"/>
        </w:numPr>
        <w:spacing w:before="100" w:beforeAutospacing="1" w:after="100" w:afterAutospacing="1"/>
      </w:pPr>
      <w:r>
        <w:t>"STRATHCONA INTERPIPE CONNECTION NPS 12</w:t>
      </w:r>
    </w:p>
    <w:p w14:paraId="2ACC178B" w14:textId="77777777" w:rsidR="00740FF6" w:rsidRDefault="00740FF6" w:rsidP="006E2336">
      <w:pPr>
        <w:pStyle w:val="ListParagraph"/>
        <w:numPr>
          <w:ilvl w:val="1"/>
          <w:numId w:val="35"/>
        </w:numPr>
        <w:spacing w:before="100" w:beforeAutospacing="1" w:after="100" w:afterAutospacing="1"/>
      </w:pPr>
      <w:r>
        <w:t>Total Cumulative Length (m):</w:t>
      </w:r>
      <w:r>
        <w:tab/>
        <w:t>64.93</w:t>
      </w:r>
    </w:p>
    <w:p w14:paraId="72AFF8FF" w14:textId="77777777" w:rsidR="00740FF6" w:rsidRDefault="00740FF6" w:rsidP="006E2336">
      <w:pPr>
        <w:pStyle w:val="ListParagraph"/>
        <w:numPr>
          <w:ilvl w:val="2"/>
          <w:numId w:val="35"/>
        </w:numPr>
        <w:spacing w:before="100" w:beforeAutospacing="1" w:after="100" w:afterAutospacing="1"/>
      </w:pPr>
      <w:r>
        <w:t>IC Method 1 :</w:t>
      </w:r>
      <w:r>
        <w:tab/>
        <w:t>64.93</w:t>
      </w:r>
    </w:p>
    <w:p w14:paraId="63F0561B" w14:textId="77777777" w:rsidR="00740FF6" w:rsidRDefault="00740FF6" w:rsidP="006E2336">
      <w:pPr>
        <w:pStyle w:val="ListParagraph"/>
        <w:numPr>
          <w:ilvl w:val="1"/>
          <w:numId w:val="35"/>
        </w:numPr>
        <w:spacing w:before="100" w:beforeAutospacing="1" w:after="100" w:afterAutospacing="1"/>
      </w:pPr>
      <w:r>
        <w:t>Likelihood of failure distributed between minimum of 9.035e-01 and maximum of 9.090e-01.</w:t>
      </w:r>
    </w:p>
    <w:p w14:paraId="1624333C" w14:textId="77777777" w:rsidR="00740FF6" w:rsidRDefault="00740FF6" w:rsidP="006E2336">
      <w:pPr>
        <w:pStyle w:val="ListParagraph"/>
        <w:numPr>
          <w:ilvl w:val="1"/>
          <w:numId w:val="35"/>
        </w:numPr>
        <w:spacing w:before="100" w:beforeAutospacing="1" w:after="100" w:afterAutospacing="1"/>
      </w:pPr>
      <w:r>
        <w:t>Consequence of failure distributed between minimum of $1.03 and maximum of $1.10 Millions of dollars</w:t>
      </w:r>
    </w:p>
    <w:p w14:paraId="05CE4E15" w14:textId="77777777" w:rsidR="00740FF6" w:rsidRDefault="00740FF6" w:rsidP="006E2336">
      <w:pPr>
        <w:pStyle w:val="ListParagraph"/>
        <w:numPr>
          <w:ilvl w:val="1"/>
          <w:numId w:val="35"/>
        </w:numPr>
        <w:spacing w:before="100" w:beforeAutospacing="1" w:after="100" w:afterAutospacing="1"/>
      </w:pPr>
      <w:r>
        <w:t>Leak scenario:</w:t>
      </w:r>
    </w:p>
    <w:p w14:paraId="56962177" w14:textId="77777777" w:rsidR="00740FF6" w:rsidRDefault="00740FF6" w:rsidP="006E2336">
      <w:pPr>
        <w:pStyle w:val="ListParagraph"/>
        <w:numPr>
          <w:ilvl w:val="2"/>
          <w:numId w:val="35"/>
        </w:numPr>
        <w:spacing w:before="100" w:beforeAutospacing="1" w:after="100" w:afterAutospacing="1"/>
      </w:pPr>
      <w:r>
        <w:t>Economic Loss cost between minimum of $0.99 and maximum of $1.01 Millions of dollars</w:t>
      </w:r>
    </w:p>
    <w:p w14:paraId="588EC804"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$25,000.00 and maximum of $25,000.00 in cost of structures impacted.</w:t>
      </w:r>
    </w:p>
    <w:p w14:paraId="789C2FF8" w14:textId="77777777" w:rsidR="00740FF6" w:rsidRDefault="00740FF6" w:rsidP="006E2336">
      <w:pPr>
        <w:pStyle w:val="ListParagraph"/>
        <w:numPr>
          <w:ilvl w:val="2"/>
          <w:numId w:val="35"/>
        </w:numPr>
        <w:spacing w:before="100" w:beforeAutospacing="1" w:after="100" w:afterAutospacing="1"/>
      </w:pPr>
      <w:r>
        <w:t>Damage radius distributed between minimum of 2.35 and maximum of 2.35 meters.</w:t>
      </w:r>
    </w:p>
    <w:p w14:paraId="1AE93A3A" w14:textId="77777777" w:rsidR="00740FF6" w:rsidRDefault="00740FF6" w:rsidP="006E2336">
      <w:pPr>
        <w:pStyle w:val="ListParagraph"/>
        <w:numPr>
          <w:ilvl w:val="2"/>
          <w:numId w:val="35"/>
        </w:numPr>
        <w:spacing w:before="100" w:beforeAutospacing="1" w:after="100" w:afterAutospacing="1"/>
      </w:pPr>
      <w:r>
        <w:t>Product Loss costs between minimum of $1,855.48 and maximum of $1,856.97</w:t>
      </w:r>
    </w:p>
    <w:p w14:paraId="006B83BD" w14:textId="77777777" w:rsidR="00740FF6" w:rsidRDefault="00740FF6" w:rsidP="006E2336">
      <w:pPr>
        <w:pStyle w:val="ListParagraph"/>
        <w:numPr>
          <w:ilvl w:val="1"/>
          <w:numId w:val="35"/>
        </w:numPr>
        <w:spacing w:before="100" w:beforeAutospacing="1" w:after="100" w:afterAutospacing="1"/>
      </w:pPr>
      <w:r>
        <w:t>Rupture scenario:</w:t>
      </w:r>
    </w:p>
    <w:p w14:paraId="37A993C5" w14:textId="77777777" w:rsidR="00740FF6" w:rsidRDefault="00740FF6" w:rsidP="006E2336">
      <w:pPr>
        <w:pStyle w:val="ListParagraph"/>
        <w:numPr>
          <w:ilvl w:val="2"/>
          <w:numId w:val="35"/>
        </w:numPr>
        <w:spacing w:before="100" w:beforeAutospacing="1" w:after="100" w:afterAutospacing="1"/>
      </w:pPr>
      <w:r>
        <w:t>Economic Loss cost between minimum of $23.31 and maximum of $23.31 Millions of dollars</w:t>
      </w:r>
    </w:p>
    <w:p w14:paraId="7F96C98D"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$20,374,375.00 and maximum of $20,374,375.00 in cost of structures impacted</w:t>
      </w:r>
    </w:p>
    <w:p w14:paraId="56BF1B7C" w14:textId="77777777" w:rsidR="00740FF6" w:rsidRDefault="00740FF6" w:rsidP="006E2336">
      <w:pPr>
        <w:pStyle w:val="ListParagraph"/>
        <w:numPr>
          <w:ilvl w:val="2"/>
          <w:numId w:val="35"/>
        </w:numPr>
        <w:spacing w:before="100" w:beforeAutospacing="1" w:after="100" w:afterAutospacing="1"/>
      </w:pPr>
      <w:r>
        <w:t>Damage radius distributed between minimum of 44.47 and maximum of 44.47 meters.</w:t>
      </w:r>
    </w:p>
    <w:p w14:paraId="7C8E4839" w14:textId="77777777" w:rsidR="00740FF6" w:rsidRDefault="00740FF6" w:rsidP="006E2336">
      <w:pPr>
        <w:pStyle w:val="ListParagraph"/>
        <w:numPr>
          <w:ilvl w:val="2"/>
          <w:numId w:val="35"/>
        </w:numPr>
        <w:spacing w:before="100" w:beforeAutospacing="1" w:after="100" w:afterAutospacing="1"/>
      </w:pPr>
      <w:r>
        <w:t>Product Loss costs between minimum of $1,946,005.91 and maximum of $1,947,573.44</w:t>
      </w:r>
    </w:p>
    <w:p w14:paraId="7975AD49" w14:textId="77777777" w:rsidR="00740FF6" w:rsidRDefault="00740FF6" w:rsidP="006E2336">
      <w:pPr>
        <w:pStyle w:val="ListParagraph"/>
        <w:numPr>
          <w:ilvl w:val="1"/>
          <w:numId w:val="35"/>
        </w:numPr>
        <w:spacing w:before="100" w:beforeAutospacing="1" w:after="100" w:afterAutospacing="1"/>
      </w:pPr>
      <w:r>
        <w:t>Puncture scenario:</w:t>
      </w:r>
    </w:p>
    <w:p w14:paraId="3285D004" w14:textId="77777777" w:rsidR="00740FF6" w:rsidRDefault="00740FF6" w:rsidP="006E2336">
      <w:pPr>
        <w:pStyle w:val="ListParagraph"/>
        <w:numPr>
          <w:ilvl w:val="2"/>
          <w:numId w:val="35"/>
        </w:numPr>
        <w:spacing w:before="100" w:beforeAutospacing="1" w:after="100" w:afterAutospacing="1"/>
      </w:pPr>
      <w:r>
        <w:t>Economic Loss cost between minimum of $1.05 and maximum of $1.07 Millions of dollars</w:t>
      </w:r>
    </w:p>
    <w:p w14:paraId="528A0517"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13F222D1" w14:textId="77777777" w:rsidR="00740FF6" w:rsidRDefault="00740FF6" w:rsidP="006E2336">
      <w:pPr>
        <w:pStyle w:val="ListParagraph"/>
        <w:numPr>
          <w:ilvl w:val="2"/>
          <w:numId w:val="35"/>
        </w:numPr>
        <w:spacing w:before="100" w:beforeAutospacing="1" w:after="100" w:afterAutospacing="1"/>
      </w:pPr>
      <w:r>
        <w:t>Damage radius distributed between minimum of 9.2 and maximum of 9.2 meters.</w:t>
      </w:r>
    </w:p>
    <w:p w14:paraId="4B2E6F23"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$60,966.87 and maximum of $61,015.98</w:t>
      </w:r>
    </w:p>
    <w:p w14:paraId="4F6A68EE" w14:textId="77777777" w:rsidR="00740FF6" w:rsidRDefault="00740FF6" w:rsidP="006E2336">
      <w:pPr>
        <w:pStyle w:val="ListParagraph"/>
        <w:numPr>
          <w:ilvl w:val="1"/>
          <w:numId w:val="35"/>
        </w:numPr>
        <w:spacing w:before="100" w:beforeAutospacing="1" w:after="100" w:afterAutospacing="1"/>
      </w:pPr>
      <w:r>
        <w:t>Repair costs between minimum of $187,000.00 and maximum of $187,000.00.</w:t>
      </w:r>
    </w:p>
    <w:p w14:paraId="40485CC9"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331C5B32" w14:textId="77777777" w:rsidR="00740FF6" w:rsidRDefault="00740FF6" w:rsidP="006E2336">
      <w:pPr>
        <w:pStyle w:val="ListParagraph"/>
        <w:numPr>
          <w:ilvl w:val="1"/>
          <w:numId w:val="35"/>
        </w:numPr>
        <w:spacing w:before="100" w:beforeAutospacing="1" w:after="100" w:afterAutospacing="1"/>
      </w:pPr>
      <w:r>
        <w:t>Product type is Crude Oil."</w:t>
      </w:r>
    </w:p>
    <w:p w14:paraId="61E34E46" w14:textId="77777777" w:rsidR="00740FF6" w:rsidRDefault="00740FF6" w:rsidP="006E2336">
      <w:pPr>
        <w:pStyle w:val="ListParagraph"/>
        <w:numPr>
          <w:ilvl w:val="0"/>
          <w:numId w:val="35"/>
        </w:numPr>
        <w:spacing w:before="100" w:beforeAutospacing="1" w:after="100" w:afterAutospacing="1"/>
      </w:pPr>
      <w:r>
        <w:t>"SUNDRE TO HARTELL NPS 12</w:t>
      </w:r>
    </w:p>
    <w:p w14:paraId="683ECDB6" w14:textId="77777777" w:rsidR="00740FF6" w:rsidRDefault="00740FF6" w:rsidP="006E2336">
      <w:pPr>
        <w:pStyle w:val="ListParagraph"/>
        <w:numPr>
          <w:ilvl w:val="1"/>
          <w:numId w:val="35"/>
        </w:numPr>
        <w:spacing w:before="100" w:beforeAutospacing="1" w:after="100" w:afterAutospacing="1"/>
      </w:pPr>
      <w:r>
        <w:t>Total Cumulative Length (m):</w:t>
      </w:r>
      <w:r>
        <w:tab/>
        <w:t>59.99</w:t>
      </w:r>
    </w:p>
    <w:p w14:paraId="4C66A9BD" w14:textId="77777777" w:rsidR="00740FF6" w:rsidRDefault="00740FF6" w:rsidP="006E2336">
      <w:pPr>
        <w:pStyle w:val="ListParagraph"/>
        <w:numPr>
          <w:ilvl w:val="2"/>
          <w:numId w:val="35"/>
        </w:numPr>
        <w:spacing w:before="100" w:beforeAutospacing="1" w:after="100" w:afterAutospacing="1"/>
      </w:pPr>
      <w:r>
        <w:t>RES :</w:t>
      </w:r>
      <w:r>
        <w:tab/>
        <w:t>59.99</w:t>
      </w:r>
    </w:p>
    <w:p w14:paraId="198AA3B6" w14:textId="77777777" w:rsidR="00740FF6" w:rsidRDefault="00740FF6" w:rsidP="006E2336">
      <w:pPr>
        <w:pStyle w:val="ListParagraph"/>
        <w:numPr>
          <w:ilvl w:val="1"/>
          <w:numId w:val="35"/>
        </w:numPr>
        <w:spacing w:before="100" w:beforeAutospacing="1" w:after="100" w:afterAutospacing="1"/>
      </w:pPr>
      <w:r>
        <w:t>Likelihood of failure distributed between minimum of 9.137e-01 and maximum of 9.560e-01.</w:t>
      </w:r>
    </w:p>
    <w:p w14:paraId="76B72DBE" w14:textId="77777777" w:rsidR="00740FF6" w:rsidRDefault="00740FF6" w:rsidP="006E2336">
      <w:pPr>
        <w:pStyle w:val="ListParagraph"/>
        <w:numPr>
          <w:ilvl w:val="1"/>
          <w:numId w:val="35"/>
        </w:numPr>
        <w:spacing w:before="100" w:beforeAutospacing="1" w:after="100" w:afterAutospacing="1"/>
      </w:pPr>
      <w:r>
        <w:t>Consequence of failure distributed between minimum of $0.85 and maximum of $0.85 Millions of dollars</w:t>
      </w:r>
    </w:p>
    <w:p w14:paraId="6C62CDCD" w14:textId="77777777" w:rsidR="00740FF6" w:rsidRDefault="00740FF6" w:rsidP="006E2336">
      <w:pPr>
        <w:pStyle w:val="ListParagraph"/>
        <w:numPr>
          <w:ilvl w:val="1"/>
          <w:numId w:val="35"/>
        </w:numPr>
        <w:spacing w:before="100" w:beforeAutospacing="1" w:after="100" w:afterAutospacing="1"/>
      </w:pPr>
      <w:r>
        <w:t>Leak scenario:</w:t>
      </w:r>
    </w:p>
    <w:p w14:paraId="257E3460" w14:textId="77777777" w:rsidR="00740FF6" w:rsidRDefault="00740FF6" w:rsidP="006E2336">
      <w:pPr>
        <w:pStyle w:val="ListParagraph"/>
        <w:numPr>
          <w:ilvl w:val="2"/>
          <w:numId w:val="35"/>
        </w:numPr>
        <w:spacing w:before="100" w:beforeAutospacing="1" w:after="100" w:afterAutospacing="1"/>
      </w:pPr>
      <w:r>
        <w:t>Economic Loss cost between minimum of $0.85 and maximum of $0.85 Millions of dollars</w:t>
      </w:r>
    </w:p>
    <w:p w14:paraId="75AC06F0" w14:textId="77777777" w:rsidR="00740FF6" w:rsidRDefault="00740FF6" w:rsidP="006E2336">
      <w:pPr>
        <w:pStyle w:val="ListParagraph"/>
        <w:numPr>
          <w:ilvl w:val="2"/>
          <w:numId w:val="35"/>
        </w:numPr>
        <w:spacing w:before="100" w:beforeAutospacing="1" w:after="100" w:afterAutospacing="1"/>
      </w:pPr>
      <w:r>
        <w:t>No. of intersections with structures is 2697.0, with minimum of $nan and maximum of $nan in cost of structures impacted.</w:t>
      </w:r>
    </w:p>
    <w:p w14:paraId="63930AA3" w14:textId="77777777" w:rsidR="00740FF6" w:rsidRDefault="00740FF6" w:rsidP="006E2336">
      <w:pPr>
        <w:pStyle w:val="ListParagraph"/>
        <w:numPr>
          <w:ilvl w:val="2"/>
          <w:numId w:val="35"/>
        </w:numPr>
        <w:spacing w:before="100" w:beforeAutospacing="1" w:after="100" w:afterAutospacing="1"/>
      </w:pPr>
      <w:r>
        <w:t>Damage radius distributed between minimum of 2.26 and maximum of 2.47 meters.</w:t>
      </w:r>
    </w:p>
    <w:p w14:paraId="1B0C0D52" w14:textId="77777777" w:rsidR="00740FF6" w:rsidRDefault="00740FF6" w:rsidP="006E2336">
      <w:pPr>
        <w:pStyle w:val="ListParagraph"/>
        <w:numPr>
          <w:ilvl w:val="2"/>
          <w:numId w:val="35"/>
        </w:numPr>
        <w:spacing w:before="100" w:beforeAutospacing="1" w:after="100" w:afterAutospacing="1"/>
      </w:pPr>
      <w:r>
        <w:t>Product Loss costs between minimum of $2,037.76 and maximum of $2,326.93</w:t>
      </w:r>
    </w:p>
    <w:p w14:paraId="3867D12A" w14:textId="77777777" w:rsidR="00740FF6" w:rsidRDefault="00740FF6" w:rsidP="006E2336">
      <w:pPr>
        <w:pStyle w:val="ListParagraph"/>
        <w:numPr>
          <w:ilvl w:val="1"/>
          <w:numId w:val="35"/>
        </w:numPr>
        <w:spacing w:before="100" w:beforeAutospacing="1" w:after="100" w:afterAutospacing="1"/>
      </w:pPr>
      <w:r>
        <w:t>Rupture scenario:</w:t>
      </w:r>
    </w:p>
    <w:p w14:paraId="01D011F3" w14:textId="77777777" w:rsidR="00740FF6" w:rsidRDefault="00740FF6" w:rsidP="006E2336">
      <w:pPr>
        <w:pStyle w:val="ListParagraph"/>
        <w:numPr>
          <w:ilvl w:val="2"/>
          <w:numId w:val="35"/>
        </w:numPr>
        <w:spacing w:before="100" w:beforeAutospacing="1" w:after="100" w:afterAutospacing="1"/>
      </w:pPr>
      <w:r>
        <w:t>Economic Loss cost between minimum of $0.89 and maximum of $0.92 Millions of dollars</w:t>
      </w:r>
    </w:p>
    <w:p w14:paraId="264D5B04" w14:textId="77777777" w:rsidR="00740FF6" w:rsidRDefault="00740FF6" w:rsidP="006E2336">
      <w:pPr>
        <w:pStyle w:val="ListParagraph"/>
        <w:numPr>
          <w:ilvl w:val="2"/>
          <w:numId w:val="35"/>
        </w:numPr>
        <w:spacing w:before="100" w:beforeAutospacing="1" w:after="100" w:afterAutospacing="1"/>
      </w:pPr>
      <w:r>
        <w:t>No. of intersections with structures is 293.0, with minimum of $nan and maximum of $nan in cost of structures impacted</w:t>
      </w:r>
    </w:p>
    <w:p w14:paraId="00A963BA" w14:textId="77777777" w:rsidR="00740FF6" w:rsidRDefault="00740FF6" w:rsidP="006E2336">
      <w:pPr>
        <w:pStyle w:val="ListParagraph"/>
        <w:numPr>
          <w:ilvl w:val="2"/>
          <w:numId w:val="35"/>
        </w:numPr>
        <w:spacing w:before="100" w:beforeAutospacing="1" w:after="100" w:afterAutospacing="1"/>
      </w:pPr>
      <w:r>
        <w:t>Damage radius distributed between minimum of 42.7 and maximum of 46.6 meters.</w:t>
      </w:r>
    </w:p>
    <w:p w14:paraId="7D6394AF" w14:textId="77777777" w:rsidR="00740FF6" w:rsidRDefault="00740FF6" w:rsidP="006E2336">
      <w:pPr>
        <w:pStyle w:val="ListParagraph"/>
        <w:numPr>
          <w:ilvl w:val="2"/>
          <w:numId w:val="35"/>
        </w:numPr>
        <w:spacing w:before="100" w:beforeAutospacing="1" w:after="100" w:afterAutospacing="1"/>
      </w:pPr>
      <w:r>
        <w:t>Product Loss costs between minimum of $50,665.86 and maximum of $80,793.56</w:t>
      </w:r>
    </w:p>
    <w:p w14:paraId="704BEDAA" w14:textId="77777777" w:rsidR="00740FF6" w:rsidRDefault="00740FF6" w:rsidP="006E2336">
      <w:pPr>
        <w:pStyle w:val="ListParagraph"/>
        <w:numPr>
          <w:ilvl w:val="1"/>
          <w:numId w:val="35"/>
        </w:numPr>
        <w:spacing w:before="100" w:beforeAutospacing="1" w:after="100" w:afterAutospacing="1"/>
      </w:pPr>
      <w:r>
        <w:t>Puncture scenario:</w:t>
      </w:r>
    </w:p>
    <w:p w14:paraId="2BE9944F" w14:textId="77777777" w:rsidR="00740FF6" w:rsidRDefault="00740FF6" w:rsidP="006E2336">
      <w:pPr>
        <w:pStyle w:val="ListParagraph"/>
        <w:numPr>
          <w:ilvl w:val="2"/>
          <w:numId w:val="35"/>
        </w:numPr>
        <w:spacing w:before="100" w:beforeAutospacing="1" w:after="100" w:afterAutospacing="1"/>
      </w:pPr>
      <w:r>
        <w:t>Economic Loss cost between minimum of $0.91 and maximum of $0.92 Millions of dollars</w:t>
      </w:r>
    </w:p>
    <w:p w14:paraId="3AEB76C9" w14:textId="77777777" w:rsidR="00740FF6" w:rsidRDefault="00740FF6" w:rsidP="006E2336">
      <w:pPr>
        <w:pStyle w:val="ListParagraph"/>
        <w:numPr>
          <w:ilvl w:val="2"/>
          <w:numId w:val="35"/>
        </w:numPr>
        <w:spacing w:before="100" w:beforeAutospacing="1" w:after="100" w:afterAutospacing="1"/>
      </w:pPr>
      <w:r>
        <w:t>No. of intersections with structures is 752.0, with minimum of $nan and maximum of $nan in cost of structures impacted</w:t>
      </w:r>
    </w:p>
    <w:p w14:paraId="7638DFEC" w14:textId="77777777" w:rsidR="00740FF6" w:rsidRDefault="00740FF6" w:rsidP="006E2336">
      <w:pPr>
        <w:pStyle w:val="ListParagraph"/>
        <w:numPr>
          <w:ilvl w:val="2"/>
          <w:numId w:val="35"/>
        </w:numPr>
        <w:spacing w:before="100" w:beforeAutospacing="1" w:after="100" w:afterAutospacing="1"/>
      </w:pPr>
      <w:r>
        <w:t>Damage radius distributed between minimum of 8.83 and maximum of 9.64 meters.</w:t>
      </w:r>
    </w:p>
    <w:p w14:paraId="7EF357F1" w14:textId="77777777" w:rsidR="00740FF6" w:rsidRDefault="00740FF6" w:rsidP="006E2336">
      <w:pPr>
        <w:pStyle w:val="ListParagraph"/>
        <w:numPr>
          <w:ilvl w:val="2"/>
          <w:numId w:val="35"/>
        </w:numPr>
        <w:spacing w:before="100" w:beforeAutospacing="1" w:after="100" w:afterAutospacing="1"/>
      </w:pPr>
      <w:r>
        <w:t>Product Loss costs between minimum of $66,956.11 and maximum of $76,457.76</w:t>
      </w:r>
    </w:p>
    <w:p w14:paraId="5881B874" w14:textId="77777777" w:rsidR="00740FF6" w:rsidRDefault="00740FF6" w:rsidP="006E2336">
      <w:pPr>
        <w:pStyle w:val="ListParagraph"/>
        <w:numPr>
          <w:ilvl w:val="1"/>
          <w:numId w:val="35"/>
        </w:numPr>
        <w:spacing w:before="100" w:beforeAutospacing="1" w:after="100" w:afterAutospacing="1"/>
      </w:pPr>
      <w:r>
        <w:t>Repair costs between minimum of $44,000.00 and maximum of $44,000.00.</w:t>
      </w:r>
    </w:p>
    <w:p w14:paraId="038E1662"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7CFD51B7" w14:textId="77777777" w:rsidR="00740FF6" w:rsidRDefault="00740FF6" w:rsidP="006E2336">
      <w:pPr>
        <w:pStyle w:val="ListParagraph"/>
        <w:numPr>
          <w:ilvl w:val="1"/>
          <w:numId w:val="35"/>
        </w:numPr>
        <w:spacing w:before="100" w:beforeAutospacing="1" w:after="100" w:afterAutospacing="1"/>
      </w:pPr>
      <w:r>
        <w:t>Product type is Crude Oil."</w:t>
      </w:r>
    </w:p>
    <w:p w14:paraId="1D34C874" w14:textId="77777777" w:rsidR="00740FF6" w:rsidRDefault="00740FF6" w:rsidP="006E2336">
      <w:pPr>
        <w:pStyle w:val="ListParagraph"/>
        <w:numPr>
          <w:ilvl w:val="0"/>
          <w:numId w:val="35"/>
        </w:numPr>
        <w:spacing w:before="100" w:beforeAutospacing="1" w:after="100" w:afterAutospacing="1"/>
      </w:pPr>
      <w:r>
        <w:t>"CACTUS LAKE TO KERROBERT NPS 10</w:t>
      </w:r>
    </w:p>
    <w:p w14:paraId="0CFABE12" w14:textId="77777777" w:rsidR="00740FF6" w:rsidRDefault="00740FF6" w:rsidP="006E2336">
      <w:pPr>
        <w:pStyle w:val="ListParagraph"/>
        <w:numPr>
          <w:ilvl w:val="1"/>
          <w:numId w:val="35"/>
        </w:numPr>
        <w:spacing w:before="100" w:beforeAutospacing="1" w:after="100" w:afterAutospacing="1"/>
      </w:pPr>
      <w:r>
        <w:t>Total Cumulative Length (m):</w:t>
      </w:r>
      <w:r>
        <w:tab/>
        <w:t>59.99</w:t>
      </w:r>
    </w:p>
    <w:p w14:paraId="0A5A674C" w14:textId="77777777" w:rsidR="00740FF6" w:rsidRDefault="00740FF6" w:rsidP="006E2336">
      <w:pPr>
        <w:pStyle w:val="ListParagraph"/>
        <w:numPr>
          <w:ilvl w:val="2"/>
          <w:numId w:val="35"/>
        </w:numPr>
        <w:spacing w:before="100" w:beforeAutospacing="1" w:after="100" w:afterAutospacing="1"/>
      </w:pPr>
      <w:r>
        <w:t>SCC Method 1b :</w:t>
      </w:r>
      <w:r>
        <w:tab/>
        <w:t>59.99</w:t>
      </w:r>
    </w:p>
    <w:p w14:paraId="49398F46" w14:textId="77777777" w:rsidR="00740FF6" w:rsidRDefault="00740FF6" w:rsidP="006E2336">
      <w:pPr>
        <w:pStyle w:val="ListParagraph"/>
        <w:numPr>
          <w:ilvl w:val="1"/>
          <w:numId w:val="35"/>
        </w:numPr>
        <w:spacing w:before="100" w:beforeAutospacing="1" w:after="100" w:afterAutospacing="1"/>
      </w:pPr>
      <w:r>
        <w:t>Likelihood of failure distributed between minimum of 9.090e-01 and maximum of 9.475e-01.</w:t>
      </w:r>
    </w:p>
    <w:p w14:paraId="403A40E7" w14:textId="77777777" w:rsidR="00740FF6" w:rsidRDefault="00740FF6" w:rsidP="006E2336">
      <w:pPr>
        <w:pStyle w:val="ListParagraph"/>
        <w:numPr>
          <w:ilvl w:val="1"/>
          <w:numId w:val="35"/>
        </w:numPr>
        <w:spacing w:before="100" w:beforeAutospacing="1" w:after="100" w:afterAutospacing="1"/>
      </w:pPr>
      <w:r>
        <w:t>Consequence of failure distributed between minimum of $0.23 and maximum of $0.23 Millions of dollars</w:t>
      </w:r>
    </w:p>
    <w:p w14:paraId="15D8BAE8" w14:textId="77777777" w:rsidR="00740FF6" w:rsidRDefault="00740FF6" w:rsidP="006E2336">
      <w:pPr>
        <w:pStyle w:val="ListParagraph"/>
        <w:numPr>
          <w:ilvl w:val="1"/>
          <w:numId w:val="35"/>
        </w:numPr>
        <w:spacing w:before="100" w:beforeAutospacing="1" w:after="100" w:afterAutospacing="1"/>
      </w:pPr>
      <w:r>
        <w:t>Leak scenario:</w:t>
      </w:r>
    </w:p>
    <w:p w14:paraId="368719B8"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$0.22 and maximum of $0.22 Millions of dollars</w:t>
      </w:r>
    </w:p>
    <w:p w14:paraId="77F26D99" w14:textId="77777777" w:rsidR="00740FF6" w:rsidRDefault="00740FF6" w:rsidP="006E2336">
      <w:pPr>
        <w:pStyle w:val="ListParagraph"/>
        <w:numPr>
          <w:ilvl w:val="2"/>
          <w:numId w:val="35"/>
        </w:numPr>
        <w:spacing w:before="100" w:beforeAutospacing="1" w:after="100" w:afterAutospacing="1"/>
      </w:pPr>
      <w:r>
        <w:t>No. of intersections with structures is 38.0, with minimum of $nan and maximum of $nan in cost of structures impacted.</w:t>
      </w:r>
    </w:p>
    <w:p w14:paraId="2A638AE8" w14:textId="77777777" w:rsidR="00740FF6" w:rsidRDefault="00740FF6" w:rsidP="006E2336">
      <w:pPr>
        <w:pStyle w:val="ListParagraph"/>
        <w:numPr>
          <w:ilvl w:val="2"/>
          <w:numId w:val="35"/>
        </w:numPr>
        <w:spacing w:before="100" w:beforeAutospacing="1" w:after="100" w:afterAutospacing="1"/>
      </w:pPr>
      <w:r>
        <w:t>Damage radius distributed between minimum of 2.47 and maximum of 2.47 meters.</w:t>
      </w:r>
    </w:p>
    <w:p w14:paraId="47D4B7BA" w14:textId="77777777" w:rsidR="00740FF6" w:rsidRDefault="00740FF6" w:rsidP="006E2336">
      <w:pPr>
        <w:pStyle w:val="ListParagraph"/>
        <w:numPr>
          <w:ilvl w:val="2"/>
          <w:numId w:val="35"/>
        </w:numPr>
        <w:spacing w:before="100" w:beforeAutospacing="1" w:after="100" w:afterAutospacing="1"/>
      </w:pPr>
      <w:r>
        <w:t>Product Loss costs between minimum of $2,459.75 and maximum of $2,473.01</w:t>
      </w:r>
    </w:p>
    <w:p w14:paraId="4699456B" w14:textId="77777777" w:rsidR="00740FF6" w:rsidRDefault="00740FF6" w:rsidP="006E2336">
      <w:pPr>
        <w:pStyle w:val="ListParagraph"/>
        <w:numPr>
          <w:ilvl w:val="1"/>
          <w:numId w:val="35"/>
        </w:numPr>
        <w:spacing w:before="100" w:beforeAutospacing="1" w:after="100" w:afterAutospacing="1"/>
      </w:pPr>
      <w:r>
        <w:t>Rupture scenario:</w:t>
      </w:r>
    </w:p>
    <w:p w14:paraId="0108F477" w14:textId="77777777" w:rsidR="00740FF6" w:rsidRDefault="00740FF6" w:rsidP="006E2336">
      <w:pPr>
        <w:pStyle w:val="ListParagraph"/>
        <w:numPr>
          <w:ilvl w:val="2"/>
          <w:numId w:val="35"/>
        </w:numPr>
        <w:spacing w:before="100" w:beforeAutospacing="1" w:after="100" w:afterAutospacing="1"/>
      </w:pPr>
      <w:r>
        <w:t>Economic Loss cost between minimum of $0.23 and maximum of $0.24 Millions of dollars</w:t>
      </w:r>
    </w:p>
    <w:p w14:paraId="4F971D7F" w14:textId="77777777" w:rsidR="00740FF6" w:rsidRDefault="00740FF6" w:rsidP="006E2336">
      <w:pPr>
        <w:pStyle w:val="ListParagraph"/>
        <w:numPr>
          <w:ilvl w:val="2"/>
          <w:numId w:val="35"/>
        </w:numPr>
        <w:spacing w:before="100" w:beforeAutospacing="1" w:after="100" w:afterAutospacing="1"/>
      </w:pPr>
      <w:r>
        <w:t>No. of intersections with structures is 19.0, with minimum of $nan and maximum of $nan in cost of structures impacted</w:t>
      </w:r>
    </w:p>
    <w:p w14:paraId="735367AD" w14:textId="77777777" w:rsidR="00740FF6" w:rsidRDefault="00740FF6" w:rsidP="006E2336">
      <w:pPr>
        <w:pStyle w:val="ListParagraph"/>
        <w:numPr>
          <w:ilvl w:val="2"/>
          <w:numId w:val="35"/>
        </w:numPr>
        <w:spacing w:before="100" w:beforeAutospacing="1" w:after="100" w:afterAutospacing="1"/>
      </w:pPr>
      <w:r>
        <w:t>Damage radius distributed between minimum of 39.9 and maximum of 39.9 meters.</w:t>
      </w:r>
    </w:p>
    <w:p w14:paraId="61BD5BA5" w14:textId="77777777" w:rsidR="00740FF6" w:rsidRDefault="00740FF6" w:rsidP="006E2336">
      <w:pPr>
        <w:pStyle w:val="ListParagraph"/>
        <w:numPr>
          <w:ilvl w:val="2"/>
          <w:numId w:val="35"/>
        </w:numPr>
        <w:spacing w:before="100" w:beforeAutospacing="1" w:after="100" w:afterAutospacing="1"/>
      </w:pPr>
      <w:r>
        <w:t>Product Loss costs between minimum of $17,997.90 and maximum of $23,570.51</w:t>
      </w:r>
    </w:p>
    <w:p w14:paraId="3871B643" w14:textId="77777777" w:rsidR="00740FF6" w:rsidRDefault="00740FF6" w:rsidP="006E2336">
      <w:pPr>
        <w:pStyle w:val="ListParagraph"/>
        <w:numPr>
          <w:ilvl w:val="1"/>
          <w:numId w:val="35"/>
        </w:numPr>
        <w:spacing w:before="100" w:beforeAutospacing="1" w:after="100" w:afterAutospacing="1"/>
      </w:pPr>
      <w:r>
        <w:t>Puncture scenario:</w:t>
      </w:r>
    </w:p>
    <w:p w14:paraId="7D6A02B3" w14:textId="77777777" w:rsidR="00740FF6" w:rsidRDefault="00740FF6" w:rsidP="006E2336">
      <w:pPr>
        <w:pStyle w:val="ListParagraph"/>
        <w:numPr>
          <w:ilvl w:val="2"/>
          <w:numId w:val="35"/>
        </w:numPr>
        <w:spacing w:before="100" w:beforeAutospacing="1" w:after="100" w:afterAutospacing="1"/>
      </w:pPr>
      <w:r>
        <w:t>Economic Loss cost between minimum of $0.30 and maximum of $0.30 Millions of dollars</w:t>
      </w:r>
    </w:p>
    <w:p w14:paraId="66F68F7A" w14:textId="77777777" w:rsidR="00740FF6" w:rsidRDefault="00740FF6" w:rsidP="006E2336">
      <w:pPr>
        <w:pStyle w:val="ListParagraph"/>
        <w:numPr>
          <w:ilvl w:val="2"/>
          <w:numId w:val="35"/>
        </w:numPr>
        <w:spacing w:before="100" w:beforeAutospacing="1" w:after="100" w:afterAutospacing="1"/>
      </w:pPr>
      <w:r>
        <w:t>No. of intersections with structures is 46.0, with minimum of $nan and maximum of $nan in cost of structures impacted</w:t>
      </w:r>
    </w:p>
    <w:p w14:paraId="1BEB1E4E" w14:textId="77777777" w:rsidR="00740FF6" w:rsidRDefault="00740FF6" w:rsidP="006E2336">
      <w:pPr>
        <w:pStyle w:val="ListParagraph"/>
        <w:numPr>
          <w:ilvl w:val="2"/>
          <w:numId w:val="35"/>
        </w:numPr>
        <w:spacing w:before="100" w:beforeAutospacing="1" w:after="100" w:afterAutospacing="1"/>
      </w:pPr>
      <w:r>
        <w:t>Damage radius distributed between minimum of 9.64 and maximum of 9.64 meters.</w:t>
      </w:r>
    </w:p>
    <w:p w14:paraId="25F647CA" w14:textId="77777777" w:rsidR="00740FF6" w:rsidRDefault="00740FF6" w:rsidP="006E2336">
      <w:pPr>
        <w:pStyle w:val="ListParagraph"/>
        <w:numPr>
          <w:ilvl w:val="2"/>
          <w:numId w:val="35"/>
        </w:numPr>
        <w:spacing w:before="100" w:beforeAutospacing="1" w:after="100" w:afterAutospacing="1"/>
      </w:pPr>
      <w:r>
        <w:t>Product Loss costs between minimum of $80,821.68 and maximum of $81,257.42</w:t>
      </w:r>
    </w:p>
    <w:p w14:paraId="742CE5B9" w14:textId="77777777" w:rsidR="00740FF6" w:rsidRDefault="00740FF6" w:rsidP="006E2336">
      <w:pPr>
        <w:pStyle w:val="ListParagraph"/>
        <w:numPr>
          <w:ilvl w:val="1"/>
          <w:numId w:val="35"/>
        </w:numPr>
        <w:spacing w:before="100" w:beforeAutospacing="1" w:after="100" w:afterAutospacing="1"/>
      </w:pPr>
      <w:r>
        <w:t>Repair costs between minimum of $17,000.00 and maximum of $17,000.00.</w:t>
      </w:r>
    </w:p>
    <w:p w14:paraId="7975E623"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3B0AB757" w14:textId="77777777" w:rsidR="00740FF6" w:rsidRDefault="00740FF6" w:rsidP="006E2336">
      <w:pPr>
        <w:pStyle w:val="ListParagraph"/>
        <w:numPr>
          <w:ilvl w:val="1"/>
          <w:numId w:val="35"/>
        </w:numPr>
        <w:spacing w:before="100" w:beforeAutospacing="1" w:after="100" w:afterAutospacing="1"/>
      </w:pPr>
      <w:r>
        <w:t>Product type is Crude Oil."</w:t>
      </w:r>
    </w:p>
    <w:p w14:paraId="25284A5E" w14:textId="77777777" w:rsidR="00740FF6" w:rsidRDefault="00740FF6" w:rsidP="006E2336">
      <w:pPr>
        <w:pStyle w:val="ListParagraph"/>
        <w:numPr>
          <w:ilvl w:val="0"/>
          <w:numId w:val="35"/>
        </w:numPr>
        <w:spacing w:before="100" w:beforeAutospacing="1" w:after="100" w:afterAutospacing="1"/>
      </w:pPr>
      <w:r>
        <w:t>"NPS8  Empress to Laporte from 5-12-20-1W4 to 4-2-27-26W3</w:t>
      </w:r>
    </w:p>
    <w:p w14:paraId="15B9AFC0" w14:textId="77777777" w:rsidR="00740FF6" w:rsidRDefault="00740FF6" w:rsidP="006E2336">
      <w:pPr>
        <w:pStyle w:val="ListParagraph"/>
        <w:numPr>
          <w:ilvl w:val="1"/>
          <w:numId w:val="35"/>
        </w:numPr>
        <w:spacing w:before="100" w:beforeAutospacing="1" w:after="100" w:afterAutospacing="1"/>
      </w:pPr>
      <w:r>
        <w:t>Total Cumulative Length (m):</w:t>
      </w:r>
      <w:r>
        <w:tab/>
        <w:t>59.98</w:t>
      </w:r>
    </w:p>
    <w:p w14:paraId="0F9803B0" w14:textId="77777777" w:rsidR="00740FF6" w:rsidRDefault="00740FF6" w:rsidP="006E2336">
      <w:pPr>
        <w:pStyle w:val="ListParagraph"/>
        <w:numPr>
          <w:ilvl w:val="2"/>
          <w:numId w:val="35"/>
        </w:numPr>
        <w:spacing w:before="100" w:beforeAutospacing="1" w:after="100" w:afterAutospacing="1"/>
      </w:pPr>
      <w:r>
        <w:t>SCC Method 1b :</w:t>
      </w:r>
      <w:r>
        <w:tab/>
        <w:t>59.98</w:t>
      </w:r>
    </w:p>
    <w:p w14:paraId="55D22D7C" w14:textId="77777777" w:rsidR="00740FF6" w:rsidRDefault="00740FF6" w:rsidP="006E2336">
      <w:pPr>
        <w:pStyle w:val="ListParagraph"/>
        <w:numPr>
          <w:ilvl w:val="1"/>
          <w:numId w:val="35"/>
        </w:numPr>
        <w:spacing w:before="100" w:beforeAutospacing="1" w:after="100" w:afterAutospacing="1"/>
      </w:pPr>
      <w:r>
        <w:t>Likelihood of failure distributed between minimum of 1.048e-02 and maximum of 3.694e-02.</w:t>
      </w:r>
    </w:p>
    <w:p w14:paraId="7B27D0E0" w14:textId="77777777" w:rsidR="00740FF6" w:rsidRDefault="00740FF6" w:rsidP="006E2336">
      <w:pPr>
        <w:pStyle w:val="ListParagraph"/>
        <w:numPr>
          <w:ilvl w:val="1"/>
          <w:numId w:val="35"/>
        </w:numPr>
        <w:spacing w:before="100" w:beforeAutospacing="1" w:after="100" w:afterAutospacing="1"/>
      </w:pPr>
      <w:r>
        <w:t>Consequence of failure distributed between minimum of $11.27 and maximum of $12.70 Millions of dollars</w:t>
      </w:r>
    </w:p>
    <w:p w14:paraId="4185119E" w14:textId="77777777" w:rsidR="00740FF6" w:rsidRDefault="00740FF6" w:rsidP="006E2336">
      <w:pPr>
        <w:pStyle w:val="ListParagraph"/>
        <w:numPr>
          <w:ilvl w:val="1"/>
          <w:numId w:val="35"/>
        </w:numPr>
        <w:spacing w:before="100" w:beforeAutospacing="1" w:after="100" w:afterAutospacing="1"/>
      </w:pPr>
      <w:r>
        <w:t>Leak scenario:</w:t>
      </w:r>
    </w:p>
    <w:p w14:paraId="2901B823" w14:textId="77777777" w:rsidR="00740FF6" w:rsidRDefault="00740FF6" w:rsidP="006E2336">
      <w:pPr>
        <w:pStyle w:val="ListParagraph"/>
        <w:numPr>
          <w:ilvl w:val="2"/>
          <w:numId w:val="35"/>
        </w:numPr>
        <w:spacing w:before="100" w:beforeAutospacing="1" w:after="100" w:afterAutospacing="1"/>
      </w:pPr>
      <w:r>
        <w:t>Economic Loss cost between minimum of $0.28 and maximum of $0.31 Millions of dollars</w:t>
      </w:r>
    </w:p>
    <w:p w14:paraId="4201D31B" w14:textId="77777777" w:rsidR="00740FF6" w:rsidRDefault="00740FF6" w:rsidP="006E2336">
      <w:pPr>
        <w:pStyle w:val="ListParagraph"/>
        <w:numPr>
          <w:ilvl w:val="2"/>
          <w:numId w:val="35"/>
        </w:numPr>
        <w:spacing w:before="100" w:beforeAutospacing="1" w:after="100" w:afterAutospacing="1"/>
      </w:pPr>
      <w:r>
        <w:t>No. of intersections with structures is 7.0, with minimum of $nan and maximum of $nan in cost of structures impacted.</w:t>
      </w:r>
    </w:p>
    <w:p w14:paraId="5B0C9C15" w14:textId="77777777" w:rsidR="00740FF6" w:rsidRDefault="00740FF6" w:rsidP="006E2336">
      <w:pPr>
        <w:pStyle w:val="ListParagraph"/>
        <w:numPr>
          <w:ilvl w:val="2"/>
          <w:numId w:val="35"/>
        </w:numPr>
        <w:spacing w:before="100" w:beforeAutospacing="1" w:after="100" w:afterAutospacing="1"/>
      </w:pPr>
      <w:r>
        <w:t>Damage radius distributed between minimum of 2.45 and maximum of 2.45 meters.</w:t>
      </w:r>
    </w:p>
    <w:p w14:paraId="0DCCB357" w14:textId="77777777" w:rsidR="00740FF6" w:rsidRDefault="00740FF6" w:rsidP="006E2336">
      <w:pPr>
        <w:pStyle w:val="ListParagraph"/>
        <w:numPr>
          <w:ilvl w:val="2"/>
          <w:numId w:val="35"/>
        </w:numPr>
        <w:spacing w:before="100" w:beforeAutospacing="1" w:after="100" w:afterAutospacing="1"/>
      </w:pPr>
      <w:r>
        <w:t>Product Loss costs between minimum of $60,855.70 and maximum of $60,855.70</w:t>
      </w:r>
    </w:p>
    <w:p w14:paraId="0108BEB1" w14:textId="77777777" w:rsidR="00740FF6" w:rsidRDefault="00740FF6" w:rsidP="006E2336">
      <w:pPr>
        <w:pStyle w:val="ListParagraph"/>
        <w:numPr>
          <w:ilvl w:val="1"/>
          <w:numId w:val="35"/>
        </w:numPr>
        <w:spacing w:before="100" w:beforeAutospacing="1" w:after="100" w:afterAutospacing="1"/>
      </w:pPr>
      <w:r>
        <w:t>Rupture scenario:</w:t>
      </w:r>
    </w:p>
    <w:p w14:paraId="4788349D" w14:textId="77777777" w:rsidR="00740FF6" w:rsidRDefault="00740FF6" w:rsidP="006E2336">
      <w:pPr>
        <w:pStyle w:val="ListParagraph"/>
        <w:numPr>
          <w:ilvl w:val="2"/>
          <w:numId w:val="35"/>
        </w:numPr>
        <w:spacing w:before="100" w:beforeAutospacing="1" w:after="100" w:afterAutospacing="1"/>
      </w:pPr>
      <w:r>
        <w:t>Economic Loss cost between minimum of $29.42 and maximum of $29.46 Millions of dollars</w:t>
      </w:r>
    </w:p>
    <w:p w14:paraId="4F573A3C" w14:textId="77777777" w:rsidR="00740FF6" w:rsidRDefault="00740FF6" w:rsidP="006E2336">
      <w:pPr>
        <w:pStyle w:val="ListParagraph"/>
        <w:numPr>
          <w:ilvl w:val="2"/>
          <w:numId w:val="35"/>
        </w:numPr>
        <w:spacing w:before="100" w:beforeAutospacing="1" w:after="100" w:afterAutospacing="1"/>
      </w:pPr>
      <w:r>
        <w:t>No. of intersections with structures is 11.0, with minimum of $nan and maximum of $nan in cost of structures impacted</w:t>
      </w:r>
    </w:p>
    <w:p w14:paraId="6061F4E0" w14:textId="77777777" w:rsidR="00740FF6" w:rsidRDefault="00740FF6" w:rsidP="006E2336">
      <w:pPr>
        <w:pStyle w:val="ListParagraph"/>
        <w:numPr>
          <w:ilvl w:val="2"/>
          <w:numId w:val="35"/>
        </w:numPr>
        <w:spacing w:before="100" w:beforeAutospacing="1" w:after="100" w:afterAutospacing="1"/>
      </w:pPr>
      <w:r>
        <w:lastRenderedPageBreak/>
        <w:t>Damage radius distributed between minimum of 90.91 and maximum of 90.91 meters.</w:t>
      </w:r>
    </w:p>
    <w:p w14:paraId="28FC107D" w14:textId="77777777" w:rsidR="00740FF6" w:rsidRDefault="00740FF6" w:rsidP="006E2336">
      <w:pPr>
        <w:pStyle w:val="ListParagraph"/>
        <w:numPr>
          <w:ilvl w:val="2"/>
          <w:numId w:val="35"/>
        </w:numPr>
        <w:spacing w:before="100" w:beforeAutospacing="1" w:after="100" w:afterAutospacing="1"/>
      </w:pPr>
      <w:r>
        <w:t>Product Loss costs between minimum of $29,206,998.79 and maximum of $29,206,998.79</w:t>
      </w:r>
    </w:p>
    <w:p w14:paraId="69116074" w14:textId="77777777" w:rsidR="00740FF6" w:rsidRDefault="00740FF6" w:rsidP="006E2336">
      <w:pPr>
        <w:pStyle w:val="ListParagraph"/>
        <w:numPr>
          <w:ilvl w:val="1"/>
          <w:numId w:val="35"/>
        </w:numPr>
        <w:spacing w:before="100" w:beforeAutospacing="1" w:after="100" w:afterAutospacing="1"/>
      </w:pPr>
      <w:r>
        <w:t>Puncture scenario:</w:t>
      </w:r>
    </w:p>
    <w:p w14:paraId="5AAE2233" w14:textId="77777777" w:rsidR="00740FF6" w:rsidRDefault="00740FF6" w:rsidP="006E2336">
      <w:pPr>
        <w:pStyle w:val="ListParagraph"/>
        <w:numPr>
          <w:ilvl w:val="2"/>
          <w:numId w:val="35"/>
        </w:numPr>
        <w:spacing w:before="100" w:beforeAutospacing="1" w:after="100" w:afterAutospacing="1"/>
      </w:pPr>
      <w:r>
        <w:t>Economic Loss cost between minimum of $2.21 and maximum of $2.25 Millions of dollars</w:t>
      </w:r>
    </w:p>
    <w:p w14:paraId="6562D31F" w14:textId="77777777" w:rsidR="00740FF6" w:rsidRDefault="00740FF6" w:rsidP="006E2336">
      <w:pPr>
        <w:pStyle w:val="ListParagraph"/>
        <w:numPr>
          <w:ilvl w:val="2"/>
          <w:numId w:val="35"/>
        </w:numPr>
        <w:spacing w:before="100" w:beforeAutospacing="1" w:after="100" w:afterAutospacing="1"/>
      </w:pPr>
      <w:r>
        <w:t>No. of intersections with structures is 13.0, with minimum of $nan and maximum of $nan in cost of structures impacted</w:t>
      </w:r>
    </w:p>
    <w:p w14:paraId="1B4A28E0" w14:textId="77777777" w:rsidR="00740FF6" w:rsidRDefault="00740FF6" w:rsidP="006E2336">
      <w:pPr>
        <w:pStyle w:val="ListParagraph"/>
        <w:numPr>
          <w:ilvl w:val="2"/>
          <w:numId w:val="35"/>
        </w:numPr>
        <w:spacing w:before="100" w:beforeAutospacing="1" w:after="100" w:afterAutospacing="1"/>
      </w:pPr>
      <w:r>
        <w:t>Damage radius distributed between minimum of 34.62 and maximum of 34.62 meters.</w:t>
      </w:r>
    </w:p>
    <w:p w14:paraId="070EE056" w14:textId="77777777" w:rsidR="00740FF6" w:rsidRDefault="00740FF6" w:rsidP="006E2336">
      <w:pPr>
        <w:pStyle w:val="ListParagraph"/>
        <w:numPr>
          <w:ilvl w:val="2"/>
          <w:numId w:val="35"/>
        </w:numPr>
        <w:spacing w:before="100" w:beforeAutospacing="1" w:after="100" w:afterAutospacing="1"/>
      </w:pPr>
      <w:r>
        <w:t>Product Loss costs between minimum of $1,999,580.23 and maximum of $1,999,580.23</w:t>
      </w:r>
    </w:p>
    <w:p w14:paraId="60C0F73E" w14:textId="77777777" w:rsidR="00740FF6" w:rsidRDefault="00740FF6" w:rsidP="006E2336">
      <w:pPr>
        <w:pStyle w:val="ListParagraph"/>
        <w:numPr>
          <w:ilvl w:val="1"/>
          <w:numId w:val="35"/>
        </w:numPr>
        <w:spacing w:before="100" w:beforeAutospacing="1" w:after="100" w:afterAutospacing="1"/>
      </w:pPr>
      <w:r>
        <w:t>Repair costs between minimum of $14,500.00 and maximum of $50,000.00.</w:t>
      </w:r>
    </w:p>
    <w:p w14:paraId="65D9E19C"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72B10093" w14:textId="77777777" w:rsidR="00740FF6" w:rsidRDefault="00740FF6" w:rsidP="006E2336">
      <w:pPr>
        <w:pStyle w:val="ListParagraph"/>
        <w:numPr>
          <w:ilvl w:val="1"/>
          <w:numId w:val="35"/>
        </w:numPr>
        <w:spacing w:before="100" w:beforeAutospacing="1" w:after="100" w:afterAutospacing="1"/>
      </w:pPr>
      <w:r>
        <w:t>Product type is NGL."</w:t>
      </w:r>
    </w:p>
    <w:p w14:paraId="0B6FFE9E" w14:textId="77777777" w:rsidR="00740FF6" w:rsidRDefault="00740FF6" w:rsidP="006E2336">
      <w:pPr>
        <w:pStyle w:val="ListParagraph"/>
        <w:numPr>
          <w:ilvl w:val="0"/>
          <w:numId w:val="35"/>
        </w:numPr>
        <w:spacing w:before="100" w:beforeAutospacing="1" w:after="100" w:afterAutospacing="1"/>
      </w:pPr>
      <w:r>
        <w:t>"BATCH TRANSFER LINE NPS 24</w:t>
      </w:r>
    </w:p>
    <w:p w14:paraId="6287A693" w14:textId="77777777" w:rsidR="00740FF6" w:rsidRDefault="00740FF6" w:rsidP="006E2336">
      <w:pPr>
        <w:pStyle w:val="ListParagraph"/>
        <w:numPr>
          <w:ilvl w:val="1"/>
          <w:numId w:val="35"/>
        </w:numPr>
        <w:spacing w:before="100" w:beforeAutospacing="1" w:after="100" w:afterAutospacing="1"/>
      </w:pPr>
      <w:r>
        <w:t>Total Cumulative Length (m):</w:t>
      </w:r>
      <w:r>
        <w:tab/>
        <w:t>46.37</w:t>
      </w:r>
    </w:p>
    <w:p w14:paraId="090E3191" w14:textId="77777777" w:rsidR="00740FF6" w:rsidRDefault="00740FF6" w:rsidP="006E2336">
      <w:pPr>
        <w:pStyle w:val="ListParagraph"/>
        <w:numPr>
          <w:ilvl w:val="2"/>
          <w:numId w:val="35"/>
        </w:numPr>
        <w:spacing w:before="100" w:beforeAutospacing="1" w:after="100" w:afterAutospacing="1"/>
      </w:pPr>
      <w:r>
        <w:t>CSCC Method 1a :</w:t>
      </w:r>
      <w:r>
        <w:tab/>
        <w:t>46.37</w:t>
      </w:r>
    </w:p>
    <w:p w14:paraId="00904B31" w14:textId="77777777" w:rsidR="00740FF6" w:rsidRDefault="00740FF6" w:rsidP="006E2336">
      <w:pPr>
        <w:pStyle w:val="ListParagraph"/>
        <w:numPr>
          <w:ilvl w:val="1"/>
          <w:numId w:val="35"/>
        </w:numPr>
        <w:spacing w:before="100" w:beforeAutospacing="1" w:after="100" w:afterAutospacing="1"/>
      </w:pPr>
      <w:r>
        <w:t>Likelihood of failure distributed between minimum of 1.440e-02 and maximum of 2.416e-02.</w:t>
      </w:r>
    </w:p>
    <w:p w14:paraId="3AA13D2A" w14:textId="77777777" w:rsidR="00740FF6" w:rsidRDefault="00740FF6" w:rsidP="006E2336">
      <w:pPr>
        <w:pStyle w:val="ListParagraph"/>
        <w:numPr>
          <w:ilvl w:val="1"/>
          <w:numId w:val="35"/>
        </w:numPr>
        <w:spacing w:before="100" w:beforeAutospacing="1" w:after="100" w:afterAutospacing="1"/>
      </w:pPr>
      <w:r>
        <w:t>Consequence of failure distributed between minimum of $23.25 and maximum of $23.53 Millions of dollars</w:t>
      </w:r>
    </w:p>
    <w:p w14:paraId="56B44E19" w14:textId="77777777" w:rsidR="00740FF6" w:rsidRDefault="00740FF6" w:rsidP="006E2336">
      <w:pPr>
        <w:pStyle w:val="ListParagraph"/>
        <w:numPr>
          <w:ilvl w:val="1"/>
          <w:numId w:val="35"/>
        </w:numPr>
        <w:spacing w:before="100" w:beforeAutospacing="1" w:after="100" w:afterAutospacing="1"/>
      </w:pPr>
      <w:r>
        <w:t>Leak scenario:</w:t>
      </w:r>
    </w:p>
    <w:p w14:paraId="5E24F237" w14:textId="77777777" w:rsidR="00740FF6" w:rsidRDefault="00740FF6" w:rsidP="006E2336">
      <w:pPr>
        <w:pStyle w:val="ListParagraph"/>
        <w:numPr>
          <w:ilvl w:val="2"/>
          <w:numId w:val="35"/>
        </w:numPr>
        <w:spacing w:before="100" w:beforeAutospacing="1" w:after="100" w:afterAutospacing="1"/>
      </w:pPr>
      <w:r>
        <w:t>Economic Loss cost between minimum of $23.15 and maximum of $23.15 Millions of dollars</w:t>
      </w:r>
    </w:p>
    <w:p w14:paraId="4A6D1FB7" w14:textId="77777777" w:rsidR="00740FF6" w:rsidRDefault="00740FF6" w:rsidP="006E2336">
      <w:pPr>
        <w:pStyle w:val="ListParagraph"/>
        <w:numPr>
          <w:ilvl w:val="2"/>
          <w:numId w:val="35"/>
        </w:numPr>
        <w:spacing w:before="100" w:beforeAutospacing="1" w:after="100" w:afterAutospacing="1"/>
      </w:pPr>
      <w:r>
        <w:t>No. of intersections with structures is 32.0, with minimum of $20,349,375.00 and maximum of $20,349,375.00 in cost of structures impacted.</w:t>
      </w:r>
    </w:p>
    <w:p w14:paraId="5766935C" w14:textId="77777777" w:rsidR="00740FF6" w:rsidRDefault="00740FF6" w:rsidP="006E2336">
      <w:pPr>
        <w:pStyle w:val="ListParagraph"/>
        <w:numPr>
          <w:ilvl w:val="2"/>
          <w:numId w:val="35"/>
        </w:numPr>
        <w:spacing w:before="100" w:beforeAutospacing="1" w:after="100" w:afterAutospacing="1"/>
      </w:pPr>
      <w:r>
        <w:t>Damage radius distributed between minimum of 1.74 and maximum of 1.74 meters.</w:t>
      </w:r>
    </w:p>
    <w:p w14:paraId="15300F22" w14:textId="77777777" w:rsidR="00740FF6" w:rsidRDefault="00740FF6" w:rsidP="006E2336">
      <w:pPr>
        <w:pStyle w:val="ListParagraph"/>
        <w:numPr>
          <w:ilvl w:val="2"/>
          <w:numId w:val="35"/>
        </w:numPr>
        <w:spacing w:before="100" w:beforeAutospacing="1" w:after="100" w:afterAutospacing="1"/>
      </w:pPr>
      <w:r>
        <w:t>Product Loss costs between minimum of $943.45 and maximum of $948.67</w:t>
      </w:r>
    </w:p>
    <w:p w14:paraId="6FC1559A" w14:textId="77777777" w:rsidR="00740FF6" w:rsidRDefault="00740FF6" w:rsidP="006E2336">
      <w:pPr>
        <w:pStyle w:val="ListParagraph"/>
        <w:numPr>
          <w:ilvl w:val="1"/>
          <w:numId w:val="35"/>
        </w:numPr>
        <w:spacing w:before="100" w:beforeAutospacing="1" w:after="100" w:afterAutospacing="1"/>
      </w:pPr>
      <w:r>
        <w:t>Rupture scenario:</w:t>
      </w:r>
    </w:p>
    <w:p w14:paraId="66FDF55F" w14:textId="77777777" w:rsidR="00740FF6" w:rsidRDefault="00740FF6" w:rsidP="006E2336">
      <w:pPr>
        <w:pStyle w:val="ListParagraph"/>
        <w:numPr>
          <w:ilvl w:val="2"/>
          <w:numId w:val="35"/>
        </w:numPr>
        <w:spacing w:before="100" w:beforeAutospacing="1" w:after="100" w:afterAutospacing="1"/>
      </w:pPr>
      <w:r>
        <w:t>Economic Loss cost between minimum of $29.37 and maximum of $29.39 Millions of dollars</w:t>
      </w:r>
    </w:p>
    <w:p w14:paraId="37BB243D" w14:textId="77777777" w:rsidR="00740FF6" w:rsidRDefault="00740FF6" w:rsidP="006E2336">
      <w:pPr>
        <w:pStyle w:val="ListParagraph"/>
        <w:numPr>
          <w:ilvl w:val="2"/>
          <w:numId w:val="35"/>
        </w:numPr>
        <w:spacing w:before="100" w:beforeAutospacing="1" w:after="100" w:afterAutospacing="1"/>
      </w:pPr>
      <w:r>
        <w:t>No. of intersections with structures is 16.0, with minimum of $23,062,625.00 and maximum of $23,062,625.00 in cost of structures impacted</w:t>
      </w:r>
    </w:p>
    <w:p w14:paraId="216A1320" w14:textId="77777777" w:rsidR="00740FF6" w:rsidRDefault="00740FF6" w:rsidP="006E2336">
      <w:pPr>
        <w:pStyle w:val="ListParagraph"/>
        <w:numPr>
          <w:ilvl w:val="2"/>
          <w:numId w:val="35"/>
        </w:numPr>
        <w:spacing w:before="100" w:beforeAutospacing="1" w:after="100" w:afterAutospacing="1"/>
      </w:pPr>
      <w:r>
        <w:t>Damage radius distributed between minimum of 58.13 and maximum of 58.13 meters.</w:t>
      </w:r>
    </w:p>
    <w:p w14:paraId="7D6C79BB" w14:textId="77777777" w:rsidR="00740FF6" w:rsidRDefault="00740FF6" w:rsidP="006E2336">
      <w:pPr>
        <w:pStyle w:val="ListParagraph"/>
        <w:numPr>
          <w:ilvl w:val="2"/>
          <w:numId w:val="35"/>
        </w:numPr>
        <w:spacing w:before="100" w:beforeAutospacing="1" w:after="100" w:afterAutospacing="1"/>
      </w:pPr>
      <w:r>
        <w:t>Product Loss costs between minimum of $3,505,983.01 and maximum of $3,525,381.06</w:t>
      </w:r>
    </w:p>
    <w:p w14:paraId="4586E33C" w14:textId="77777777" w:rsidR="00740FF6" w:rsidRDefault="00740FF6" w:rsidP="006E2336">
      <w:pPr>
        <w:pStyle w:val="ListParagraph"/>
        <w:numPr>
          <w:ilvl w:val="1"/>
          <w:numId w:val="35"/>
        </w:numPr>
        <w:spacing w:before="100" w:beforeAutospacing="1" w:after="100" w:afterAutospacing="1"/>
      </w:pPr>
      <w:r>
        <w:t>Puncture scenario:</w:t>
      </w:r>
    </w:p>
    <w:p w14:paraId="62C848A4" w14:textId="77777777" w:rsidR="00740FF6" w:rsidRDefault="00740FF6" w:rsidP="006E2336">
      <w:pPr>
        <w:pStyle w:val="ListParagraph"/>
        <w:numPr>
          <w:ilvl w:val="2"/>
          <w:numId w:val="35"/>
        </w:numPr>
        <w:spacing w:before="100" w:beforeAutospacing="1" w:after="100" w:afterAutospacing="1"/>
      </w:pPr>
      <w:r>
        <w:t>Economic Loss cost between minimum of $23.18 and maximum of $23.18 Millions of dollars</w:t>
      </w:r>
    </w:p>
    <w:p w14:paraId="38979F3C" w14:textId="77777777" w:rsidR="00740FF6" w:rsidRDefault="00740FF6" w:rsidP="006E2336">
      <w:pPr>
        <w:pStyle w:val="ListParagraph"/>
        <w:numPr>
          <w:ilvl w:val="2"/>
          <w:numId w:val="35"/>
        </w:numPr>
        <w:spacing w:before="100" w:beforeAutospacing="1" w:after="100" w:afterAutospacing="1"/>
      </w:pPr>
      <w:r>
        <w:t>No. of intersections with structures is 34.0, with minimum of $20,349,375.00 and maximum of $20,349,375.00 in cost of structures impacted</w:t>
      </w:r>
    </w:p>
    <w:p w14:paraId="2BC48A9A" w14:textId="77777777" w:rsidR="00740FF6" w:rsidRDefault="00740FF6" w:rsidP="006E2336">
      <w:pPr>
        <w:pStyle w:val="ListParagraph"/>
        <w:numPr>
          <w:ilvl w:val="2"/>
          <w:numId w:val="35"/>
        </w:numPr>
        <w:spacing w:before="100" w:beforeAutospacing="1" w:after="100" w:afterAutospacing="1"/>
      </w:pPr>
      <w:r>
        <w:t>Damage radius distributed between minimum of 6.76 and maximum of 6.76 meters.</w:t>
      </w:r>
    </w:p>
    <w:p w14:paraId="2E060C90" w14:textId="77777777" w:rsidR="00740FF6" w:rsidRDefault="00740FF6" w:rsidP="006E2336">
      <w:pPr>
        <w:pStyle w:val="ListParagraph"/>
        <w:numPr>
          <w:ilvl w:val="2"/>
          <w:numId w:val="35"/>
        </w:numPr>
        <w:spacing w:before="100" w:beforeAutospacing="1" w:after="100" w:afterAutospacing="1"/>
      </w:pPr>
      <w:r>
        <w:t>Product Loss costs between minimum of $30,999.70 and maximum of $31,171.21</w:t>
      </w:r>
    </w:p>
    <w:p w14:paraId="391CC941" w14:textId="77777777" w:rsidR="00740FF6" w:rsidRDefault="00740FF6" w:rsidP="006E2336">
      <w:pPr>
        <w:pStyle w:val="ListParagraph"/>
        <w:numPr>
          <w:ilvl w:val="1"/>
          <w:numId w:val="35"/>
        </w:numPr>
        <w:spacing w:before="100" w:beforeAutospacing="1" w:after="100" w:afterAutospacing="1"/>
      </w:pPr>
      <w:r>
        <w:lastRenderedPageBreak/>
        <w:t>Repair costs between minimum of $404,000.00 and maximum of $404,000.00.</w:t>
      </w:r>
    </w:p>
    <w:p w14:paraId="20618D65" w14:textId="77777777" w:rsidR="00740FF6" w:rsidRDefault="00740FF6" w:rsidP="006E2336">
      <w:pPr>
        <w:pStyle w:val="ListParagraph"/>
        <w:numPr>
          <w:ilvl w:val="1"/>
          <w:numId w:val="35"/>
        </w:numPr>
        <w:spacing w:before="100" w:beforeAutospacing="1" w:after="100" w:afterAutospacing="1"/>
      </w:pPr>
      <w:r>
        <w:t>Outage losses between minimum of $2,400,000.00 and maximum of $2,400,000.00.</w:t>
      </w:r>
    </w:p>
    <w:p w14:paraId="597A19CE" w14:textId="77777777" w:rsidR="00740FF6" w:rsidRDefault="00740FF6" w:rsidP="006E2336">
      <w:pPr>
        <w:pStyle w:val="ListParagraph"/>
        <w:numPr>
          <w:ilvl w:val="1"/>
          <w:numId w:val="35"/>
        </w:numPr>
        <w:spacing w:before="100" w:beforeAutospacing="1" w:after="100" w:afterAutospacing="1"/>
      </w:pPr>
      <w:r>
        <w:t>Product type is Crude Oil."</w:t>
      </w:r>
    </w:p>
    <w:p w14:paraId="3C3CE3EE" w14:textId="77777777" w:rsidR="00740FF6" w:rsidRDefault="00740FF6" w:rsidP="006E2336">
      <w:pPr>
        <w:pStyle w:val="ListParagraph"/>
        <w:numPr>
          <w:ilvl w:val="0"/>
          <w:numId w:val="35"/>
        </w:numPr>
        <w:spacing w:before="100" w:beforeAutospacing="1" w:after="100" w:afterAutospacing="1"/>
      </w:pPr>
      <w:r>
        <w:t>"SL-104 NPS 4</w:t>
      </w:r>
    </w:p>
    <w:p w14:paraId="0700F11D" w14:textId="77777777" w:rsidR="00740FF6" w:rsidRDefault="00740FF6" w:rsidP="006E2336">
      <w:pPr>
        <w:pStyle w:val="ListParagraph"/>
        <w:numPr>
          <w:ilvl w:val="1"/>
          <w:numId w:val="35"/>
        </w:numPr>
        <w:spacing w:before="100" w:beforeAutospacing="1" w:after="100" w:afterAutospacing="1"/>
      </w:pPr>
      <w:r>
        <w:t>Total Cumulative Length (m):</w:t>
      </w:r>
      <w:r>
        <w:tab/>
        <w:t>44.02</w:t>
      </w:r>
    </w:p>
    <w:p w14:paraId="4A2E9C3C" w14:textId="77777777" w:rsidR="00740FF6" w:rsidRDefault="00740FF6" w:rsidP="006E2336">
      <w:pPr>
        <w:pStyle w:val="ListParagraph"/>
        <w:numPr>
          <w:ilvl w:val="2"/>
          <w:numId w:val="35"/>
        </w:numPr>
        <w:spacing w:before="100" w:beforeAutospacing="1" w:after="100" w:afterAutospacing="1"/>
      </w:pPr>
      <w:r>
        <w:t>IC Method 1 :</w:t>
      </w:r>
      <w:r>
        <w:tab/>
        <w:t>44.02</w:t>
      </w:r>
    </w:p>
    <w:p w14:paraId="792C7433" w14:textId="77777777" w:rsidR="00740FF6" w:rsidRDefault="00740FF6" w:rsidP="006E2336">
      <w:pPr>
        <w:pStyle w:val="ListParagraph"/>
        <w:numPr>
          <w:ilvl w:val="1"/>
          <w:numId w:val="35"/>
        </w:numPr>
        <w:spacing w:before="100" w:beforeAutospacing="1" w:after="100" w:afterAutospacing="1"/>
      </w:pPr>
      <w:r>
        <w:t>Likelihood of failure distributed between minimum of 9.009e-01 and maximum of 9.012e-01.</w:t>
      </w:r>
    </w:p>
    <w:p w14:paraId="3972B087" w14:textId="77777777" w:rsidR="00740FF6" w:rsidRDefault="00740FF6" w:rsidP="006E2336">
      <w:pPr>
        <w:pStyle w:val="ListParagraph"/>
        <w:numPr>
          <w:ilvl w:val="1"/>
          <w:numId w:val="35"/>
        </w:numPr>
        <w:spacing w:before="100" w:beforeAutospacing="1" w:after="100" w:afterAutospacing="1"/>
      </w:pPr>
      <w:r>
        <w:t>Consequence of failure distributed between minimum of $0.21 and maximum of $0.21 Millions of dollars</w:t>
      </w:r>
    </w:p>
    <w:p w14:paraId="7FEB0960" w14:textId="77777777" w:rsidR="00740FF6" w:rsidRDefault="00740FF6" w:rsidP="006E2336">
      <w:pPr>
        <w:pStyle w:val="ListParagraph"/>
        <w:numPr>
          <w:ilvl w:val="1"/>
          <w:numId w:val="35"/>
        </w:numPr>
        <w:spacing w:before="100" w:beforeAutospacing="1" w:after="100" w:afterAutospacing="1"/>
      </w:pPr>
      <w:r>
        <w:t>Leak scenario:</w:t>
      </w:r>
    </w:p>
    <w:p w14:paraId="76D39C03" w14:textId="77777777" w:rsidR="00740FF6" w:rsidRDefault="00740FF6" w:rsidP="006E2336">
      <w:pPr>
        <w:pStyle w:val="ListParagraph"/>
        <w:numPr>
          <w:ilvl w:val="2"/>
          <w:numId w:val="35"/>
        </w:numPr>
        <w:spacing w:before="100" w:beforeAutospacing="1" w:after="100" w:afterAutospacing="1"/>
      </w:pPr>
      <w:r>
        <w:t>Economic Loss cost between minimum of $0.21 and maximum of $0.21 Millions of dollars</w:t>
      </w:r>
    </w:p>
    <w:p w14:paraId="2F150DE9"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55C36FFF" w14:textId="77777777" w:rsidR="00740FF6" w:rsidRDefault="00740FF6" w:rsidP="006E2336">
      <w:pPr>
        <w:pStyle w:val="ListParagraph"/>
        <w:numPr>
          <w:ilvl w:val="2"/>
          <w:numId w:val="35"/>
        </w:numPr>
        <w:spacing w:before="100" w:beforeAutospacing="1" w:after="100" w:afterAutospacing="1"/>
      </w:pPr>
      <w:r>
        <w:t>Damage radius distributed between minimum of 2.3 and maximum of 2.3 meters.</w:t>
      </w:r>
    </w:p>
    <w:p w14:paraId="45AC66FF" w14:textId="77777777" w:rsidR="00740FF6" w:rsidRDefault="00740FF6" w:rsidP="006E2336">
      <w:pPr>
        <w:pStyle w:val="ListParagraph"/>
        <w:numPr>
          <w:ilvl w:val="2"/>
          <w:numId w:val="35"/>
        </w:numPr>
        <w:spacing w:before="100" w:beforeAutospacing="1" w:after="100" w:afterAutospacing="1"/>
      </w:pPr>
      <w:r>
        <w:t>Product Loss costs between minimum of $1,757.60 and maximum of $1,758.61</w:t>
      </w:r>
    </w:p>
    <w:p w14:paraId="01F82AEB" w14:textId="77777777" w:rsidR="00740FF6" w:rsidRDefault="00740FF6" w:rsidP="006E2336">
      <w:pPr>
        <w:pStyle w:val="ListParagraph"/>
        <w:numPr>
          <w:ilvl w:val="1"/>
          <w:numId w:val="35"/>
        </w:numPr>
        <w:spacing w:before="100" w:beforeAutospacing="1" w:after="100" w:afterAutospacing="1"/>
      </w:pPr>
      <w:r>
        <w:t>Rupture scenario:</w:t>
      </w:r>
    </w:p>
    <w:p w14:paraId="28932A87" w14:textId="77777777" w:rsidR="00740FF6" w:rsidRDefault="00740FF6" w:rsidP="006E2336">
      <w:pPr>
        <w:pStyle w:val="ListParagraph"/>
        <w:numPr>
          <w:ilvl w:val="2"/>
          <w:numId w:val="35"/>
        </w:numPr>
        <w:spacing w:before="100" w:beforeAutospacing="1" w:after="100" w:afterAutospacing="1"/>
      </w:pPr>
      <w:r>
        <w:t>Economic Loss cost between minimum of $0.44 and maximum of $0.44 Millions of dollars</w:t>
      </w:r>
    </w:p>
    <w:p w14:paraId="30D33684"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31DF3CA5" w14:textId="77777777" w:rsidR="00740FF6" w:rsidRDefault="00740FF6" w:rsidP="006E2336">
      <w:pPr>
        <w:pStyle w:val="ListParagraph"/>
        <w:numPr>
          <w:ilvl w:val="2"/>
          <w:numId w:val="35"/>
        </w:numPr>
        <w:spacing w:before="100" w:beforeAutospacing="1" w:after="100" w:afterAutospacing="1"/>
      </w:pPr>
      <w:r>
        <w:t>Damage radius distributed between minimum of 16.82 and maximum of 16.82 meters.</w:t>
      </w:r>
    </w:p>
    <w:p w14:paraId="5C2665D9" w14:textId="77777777" w:rsidR="00740FF6" w:rsidRDefault="00740FF6" w:rsidP="006E2336">
      <w:pPr>
        <w:pStyle w:val="ListParagraph"/>
        <w:numPr>
          <w:ilvl w:val="2"/>
          <w:numId w:val="35"/>
        </w:numPr>
        <w:spacing w:before="100" w:beforeAutospacing="1" w:after="100" w:afterAutospacing="1"/>
      </w:pPr>
      <w:r>
        <w:t>Product Loss costs between minimum of $229,621.28 and maximum of $229,753.66</w:t>
      </w:r>
    </w:p>
    <w:p w14:paraId="481E22DA" w14:textId="77777777" w:rsidR="00740FF6" w:rsidRDefault="00740FF6" w:rsidP="006E2336">
      <w:pPr>
        <w:pStyle w:val="ListParagraph"/>
        <w:numPr>
          <w:ilvl w:val="1"/>
          <w:numId w:val="35"/>
        </w:numPr>
        <w:spacing w:before="100" w:beforeAutospacing="1" w:after="100" w:afterAutospacing="1"/>
      </w:pPr>
      <w:r>
        <w:t>Puncture scenario:</w:t>
      </w:r>
    </w:p>
    <w:p w14:paraId="472BEA0C"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$0.27 Millions of dollars</w:t>
      </w:r>
    </w:p>
    <w:p w14:paraId="7ABEBAED"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02161DDF" w14:textId="77777777" w:rsidR="00740FF6" w:rsidRDefault="00740FF6" w:rsidP="006E2336">
      <w:pPr>
        <w:pStyle w:val="ListParagraph"/>
        <w:numPr>
          <w:ilvl w:val="2"/>
          <w:numId w:val="35"/>
        </w:numPr>
        <w:spacing w:before="100" w:beforeAutospacing="1" w:after="100" w:afterAutospacing="1"/>
      </w:pPr>
      <w:r>
        <w:t>Damage radius distributed between minimum of 8.97 and maximum of 8.97 meters.</w:t>
      </w:r>
    </w:p>
    <w:p w14:paraId="2584AC96" w14:textId="77777777" w:rsidR="00740FF6" w:rsidRDefault="00740FF6" w:rsidP="006E2336">
      <w:pPr>
        <w:pStyle w:val="ListParagraph"/>
        <w:numPr>
          <w:ilvl w:val="2"/>
          <w:numId w:val="35"/>
        </w:numPr>
        <w:spacing w:before="100" w:beforeAutospacing="1" w:after="100" w:afterAutospacing="1"/>
      </w:pPr>
      <w:r>
        <w:t>Product Loss costs between minimum of $57,750.70 and maximum of $57,783.99</w:t>
      </w:r>
    </w:p>
    <w:p w14:paraId="6DDDAF4A"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6C9A8E96"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005CEF21" w14:textId="77777777" w:rsidR="00740FF6" w:rsidRDefault="00740FF6" w:rsidP="006E2336">
      <w:pPr>
        <w:pStyle w:val="ListParagraph"/>
        <w:numPr>
          <w:ilvl w:val="1"/>
          <w:numId w:val="35"/>
        </w:numPr>
        <w:spacing w:before="100" w:beforeAutospacing="1" w:after="100" w:afterAutospacing="1"/>
      </w:pPr>
      <w:r>
        <w:t>Product type is Crude Oil."</w:t>
      </w:r>
    </w:p>
    <w:p w14:paraId="084E885A" w14:textId="77777777" w:rsidR="00740FF6" w:rsidRDefault="00740FF6" w:rsidP="006E2336">
      <w:pPr>
        <w:pStyle w:val="ListParagraph"/>
        <w:numPr>
          <w:ilvl w:val="0"/>
          <w:numId w:val="35"/>
        </w:numPr>
        <w:spacing w:before="100" w:beforeAutospacing="1" w:after="100" w:afterAutospacing="1"/>
      </w:pPr>
      <w:r>
        <w:t>"UL-93 NPS 6</w:t>
      </w:r>
    </w:p>
    <w:p w14:paraId="47D1A37D" w14:textId="77777777" w:rsidR="00740FF6" w:rsidRDefault="00740FF6" w:rsidP="006E2336">
      <w:pPr>
        <w:pStyle w:val="ListParagraph"/>
        <w:numPr>
          <w:ilvl w:val="1"/>
          <w:numId w:val="35"/>
        </w:numPr>
        <w:spacing w:before="100" w:beforeAutospacing="1" w:after="100" w:afterAutospacing="1"/>
      </w:pPr>
      <w:r>
        <w:t>Total Cumulative Length (m):</w:t>
      </w:r>
      <w:r>
        <w:tab/>
        <w:t>41.05</w:t>
      </w:r>
    </w:p>
    <w:p w14:paraId="5079BC81" w14:textId="77777777" w:rsidR="00740FF6" w:rsidRDefault="00740FF6" w:rsidP="006E2336">
      <w:pPr>
        <w:pStyle w:val="ListParagraph"/>
        <w:numPr>
          <w:ilvl w:val="2"/>
          <w:numId w:val="35"/>
        </w:numPr>
        <w:spacing w:before="100" w:beforeAutospacing="1" w:after="100" w:afterAutospacing="1"/>
      </w:pPr>
      <w:r>
        <w:t>IC Method 1 :</w:t>
      </w:r>
      <w:r>
        <w:tab/>
        <w:t>41.05</w:t>
      </w:r>
    </w:p>
    <w:p w14:paraId="69418411" w14:textId="77777777" w:rsidR="00740FF6" w:rsidRDefault="00740FF6" w:rsidP="006E2336">
      <w:pPr>
        <w:pStyle w:val="ListParagraph"/>
        <w:numPr>
          <w:ilvl w:val="1"/>
          <w:numId w:val="35"/>
        </w:numPr>
        <w:spacing w:before="100" w:beforeAutospacing="1" w:after="100" w:afterAutospacing="1"/>
      </w:pPr>
      <w:r>
        <w:t>Likelihood of failure distributed between minimum of 9.034e-01 and maximum of 9.048e-01.</w:t>
      </w:r>
    </w:p>
    <w:p w14:paraId="11746CE6" w14:textId="77777777" w:rsidR="00740FF6" w:rsidRDefault="00740FF6" w:rsidP="006E2336">
      <w:pPr>
        <w:pStyle w:val="ListParagraph"/>
        <w:numPr>
          <w:ilvl w:val="1"/>
          <w:numId w:val="35"/>
        </w:numPr>
        <w:spacing w:before="100" w:beforeAutospacing="1" w:after="100" w:afterAutospacing="1"/>
      </w:pPr>
      <w:r>
        <w:t>Consequence of failure distributed between minimum of $0.24 and maximum of $0.24 Millions of dollars</w:t>
      </w:r>
    </w:p>
    <w:p w14:paraId="3A827C89" w14:textId="77777777" w:rsidR="00740FF6" w:rsidRDefault="00740FF6" w:rsidP="006E2336">
      <w:pPr>
        <w:pStyle w:val="ListParagraph"/>
        <w:numPr>
          <w:ilvl w:val="1"/>
          <w:numId w:val="35"/>
        </w:numPr>
        <w:spacing w:before="100" w:beforeAutospacing="1" w:after="100" w:afterAutospacing="1"/>
      </w:pPr>
      <w:r>
        <w:t>Leak scenario:</w:t>
      </w:r>
    </w:p>
    <w:p w14:paraId="3AF06A76" w14:textId="77777777" w:rsidR="00740FF6" w:rsidRDefault="00740FF6" w:rsidP="006E2336">
      <w:pPr>
        <w:pStyle w:val="ListParagraph"/>
        <w:numPr>
          <w:ilvl w:val="2"/>
          <w:numId w:val="35"/>
        </w:numPr>
        <w:spacing w:before="100" w:beforeAutospacing="1" w:after="100" w:afterAutospacing="1"/>
      </w:pPr>
      <w:r>
        <w:t>Economic Loss cost between minimum of $0.24 and maximum of $0.24 Millions of dollars</w:t>
      </w:r>
    </w:p>
    <w:p w14:paraId="343110C7" w14:textId="77777777" w:rsidR="00740FF6" w:rsidRDefault="00740FF6" w:rsidP="006E2336">
      <w:pPr>
        <w:pStyle w:val="ListParagraph"/>
        <w:numPr>
          <w:ilvl w:val="2"/>
          <w:numId w:val="35"/>
        </w:numPr>
        <w:spacing w:before="100" w:beforeAutospacing="1" w:after="100" w:afterAutospacing="1"/>
      </w:pPr>
      <w:r>
        <w:lastRenderedPageBreak/>
        <w:t>No. of intersections with structures is 2.0, with minimum of $25,000.00 and maximum of $25,000.00 in cost of structures impacted.</w:t>
      </w:r>
    </w:p>
    <w:p w14:paraId="595D68F3" w14:textId="77777777" w:rsidR="00740FF6" w:rsidRDefault="00740FF6" w:rsidP="006E2336">
      <w:pPr>
        <w:pStyle w:val="ListParagraph"/>
        <w:numPr>
          <w:ilvl w:val="2"/>
          <w:numId w:val="35"/>
        </w:numPr>
        <w:spacing w:before="100" w:beforeAutospacing="1" w:after="100" w:afterAutospacing="1"/>
      </w:pPr>
      <w:r>
        <w:t>Damage radius distributed between minimum of 2.3 and maximum of 2.3 meters.</w:t>
      </w:r>
    </w:p>
    <w:p w14:paraId="6F901721" w14:textId="77777777" w:rsidR="00740FF6" w:rsidRDefault="00740FF6" w:rsidP="006E2336">
      <w:pPr>
        <w:pStyle w:val="ListParagraph"/>
        <w:numPr>
          <w:ilvl w:val="2"/>
          <w:numId w:val="35"/>
        </w:numPr>
        <w:spacing w:before="100" w:beforeAutospacing="1" w:after="100" w:afterAutospacing="1"/>
      </w:pPr>
      <w:r>
        <w:t>Product Loss costs between minimum of $1,757.60 and maximum of $1,758.54</w:t>
      </w:r>
    </w:p>
    <w:p w14:paraId="05D43990" w14:textId="77777777" w:rsidR="00740FF6" w:rsidRDefault="00740FF6" w:rsidP="006E2336">
      <w:pPr>
        <w:pStyle w:val="ListParagraph"/>
        <w:numPr>
          <w:ilvl w:val="1"/>
          <w:numId w:val="35"/>
        </w:numPr>
        <w:spacing w:before="100" w:beforeAutospacing="1" w:after="100" w:afterAutospacing="1"/>
      </w:pPr>
      <w:r>
        <w:t>Rupture scenario:</w:t>
      </w:r>
    </w:p>
    <w:p w14:paraId="39B1046E" w14:textId="77777777" w:rsidR="00740FF6" w:rsidRDefault="00740FF6" w:rsidP="006E2336">
      <w:pPr>
        <w:pStyle w:val="ListParagraph"/>
        <w:numPr>
          <w:ilvl w:val="2"/>
          <w:numId w:val="35"/>
        </w:numPr>
        <w:spacing w:before="100" w:beforeAutospacing="1" w:after="100" w:afterAutospacing="1"/>
      </w:pPr>
      <w:r>
        <w:t>Economic Loss cost between minimum of $0.73 and maximum of $0.73 Millions of dollars</w:t>
      </w:r>
    </w:p>
    <w:p w14:paraId="5703D5DD"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$25,000.00 and maximum of $25,000.00 in cost of structures impacted</w:t>
      </w:r>
    </w:p>
    <w:p w14:paraId="49305A53" w14:textId="77777777" w:rsidR="00740FF6" w:rsidRDefault="00740FF6" w:rsidP="006E2336">
      <w:pPr>
        <w:pStyle w:val="ListParagraph"/>
        <w:numPr>
          <w:ilvl w:val="2"/>
          <w:numId w:val="35"/>
        </w:numPr>
        <w:spacing w:before="100" w:beforeAutospacing="1" w:after="100" w:afterAutospacing="1"/>
      </w:pPr>
      <w:r>
        <w:t>Damage radius distributed between minimum of 23.91 and maximum of 23.91 meters.</w:t>
      </w:r>
    </w:p>
    <w:p w14:paraId="5F05F03A" w14:textId="77777777" w:rsidR="00740FF6" w:rsidRDefault="00740FF6" w:rsidP="006E2336">
      <w:pPr>
        <w:pStyle w:val="ListParagraph"/>
        <w:numPr>
          <w:ilvl w:val="2"/>
          <w:numId w:val="35"/>
        </w:numPr>
        <w:spacing w:before="100" w:beforeAutospacing="1" w:after="100" w:afterAutospacing="1"/>
      </w:pPr>
      <w:r>
        <w:t>Product Loss costs between minimum of $497,689.95 and maximum of $497,957.52</w:t>
      </w:r>
    </w:p>
    <w:p w14:paraId="01DDC541" w14:textId="77777777" w:rsidR="00740FF6" w:rsidRDefault="00740FF6" w:rsidP="006E2336">
      <w:pPr>
        <w:pStyle w:val="ListParagraph"/>
        <w:numPr>
          <w:ilvl w:val="1"/>
          <w:numId w:val="35"/>
        </w:numPr>
        <w:spacing w:before="100" w:beforeAutospacing="1" w:after="100" w:afterAutospacing="1"/>
      </w:pPr>
      <w:r>
        <w:t>Puncture scenario:</w:t>
      </w:r>
    </w:p>
    <w:p w14:paraId="33E4FC78" w14:textId="77777777" w:rsidR="00740FF6" w:rsidRDefault="00740FF6" w:rsidP="006E2336">
      <w:pPr>
        <w:pStyle w:val="ListParagraph"/>
        <w:numPr>
          <w:ilvl w:val="2"/>
          <w:numId w:val="35"/>
        </w:numPr>
        <w:spacing w:before="100" w:beforeAutospacing="1" w:after="100" w:afterAutospacing="1"/>
      </w:pPr>
      <w:r>
        <w:t>Economic Loss cost between minimum of $0.29 and maximum of $0.29 Millions of dollars</w:t>
      </w:r>
    </w:p>
    <w:p w14:paraId="72B667BA"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5AB63D22" w14:textId="77777777" w:rsidR="00740FF6" w:rsidRDefault="00740FF6" w:rsidP="006E2336">
      <w:pPr>
        <w:pStyle w:val="ListParagraph"/>
        <w:numPr>
          <w:ilvl w:val="2"/>
          <w:numId w:val="35"/>
        </w:numPr>
        <w:spacing w:before="100" w:beforeAutospacing="1" w:after="100" w:afterAutospacing="1"/>
      </w:pPr>
      <w:r>
        <w:t>Damage radius distributed between minimum of 8.97 and maximum of 8.97 meters.</w:t>
      </w:r>
    </w:p>
    <w:p w14:paraId="1C543737" w14:textId="77777777" w:rsidR="00740FF6" w:rsidRDefault="00740FF6" w:rsidP="006E2336">
      <w:pPr>
        <w:pStyle w:val="ListParagraph"/>
        <w:numPr>
          <w:ilvl w:val="2"/>
          <w:numId w:val="35"/>
        </w:numPr>
        <w:spacing w:before="100" w:beforeAutospacing="1" w:after="100" w:afterAutospacing="1"/>
      </w:pPr>
      <w:r>
        <w:t>Product Loss costs between minimum of $57,750.70 and maximum of $57,781.74</w:t>
      </w:r>
    </w:p>
    <w:p w14:paraId="65D7081A" w14:textId="77777777" w:rsidR="00740FF6" w:rsidRDefault="00740FF6" w:rsidP="006E2336">
      <w:pPr>
        <w:pStyle w:val="ListParagraph"/>
        <w:numPr>
          <w:ilvl w:val="1"/>
          <w:numId w:val="35"/>
        </w:numPr>
        <w:spacing w:before="100" w:beforeAutospacing="1" w:after="100" w:afterAutospacing="1"/>
      </w:pPr>
      <w:r>
        <w:t>Repair costs between minimum of $11,500.00 and maximum of $11,500.00.</w:t>
      </w:r>
    </w:p>
    <w:p w14:paraId="055EC675"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1FF03765" w14:textId="77777777" w:rsidR="00740FF6" w:rsidRDefault="00740FF6" w:rsidP="006E2336">
      <w:pPr>
        <w:pStyle w:val="ListParagraph"/>
        <w:numPr>
          <w:ilvl w:val="1"/>
          <w:numId w:val="35"/>
        </w:numPr>
        <w:spacing w:before="100" w:beforeAutospacing="1" w:after="100" w:afterAutospacing="1"/>
      </w:pPr>
      <w:r>
        <w:t>Product type is Crude Oil."</w:t>
      </w:r>
    </w:p>
    <w:p w14:paraId="5D89DCB4" w14:textId="77777777" w:rsidR="00740FF6" w:rsidRDefault="00740FF6" w:rsidP="006E2336">
      <w:pPr>
        <w:pStyle w:val="ListParagraph"/>
        <w:numPr>
          <w:ilvl w:val="0"/>
          <w:numId w:val="35"/>
        </w:numPr>
        <w:spacing w:before="100" w:beforeAutospacing="1" w:after="100" w:afterAutospacing="1"/>
      </w:pPr>
      <w:r>
        <w:t>"SS-18 NPS 4</w:t>
      </w:r>
    </w:p>
    <w:p w14:paraId="0CE4DC61" w14:textId="77777777" w:rsidR="00740FF6" w:rsidRDefault="00740FF6" w:rsidP="006E2336">
      <w:pPr>
        <w:pStyle w:val="ListParagraph"/>
        <w:numPr>
          <w:ilvl w:val="1"/>
          <w:numId w:val="35"/>
        </w:numPr>
        <w:spacing w:before="100" w:beforeAutospacing="1" w:after="100" w:afterAutospacing="1"/>
      </w:pPr>
      <w:r>
        <w:t>Total Cumulative Length (m):</w:t>
      </w:r>
      <w:r>
        <w:tab/>
        <w:t>40.19</w:t>
      </w:r>
    </w:p>
    <w:p w14:paraId="42E739CC" w14:textId="77777777" w:rsidR="00740FF6" w:rsidRDefault="00740FF6" w:rsidP="006E2336">
      <w:pPr>
        <w:pStyle w:val="ListParagraph"/>
        <w:numPr>
          <w:ilvl w:val="2"/>
          <w:numId w:val="35"/>
        </w:numPr>
        <w:spacing w:before="100" w:beforeAutospacing="1" w:after="100" w:afterAutospacing="1"/>
      </w:pPr>
      <w:r>
        <w:t>IC Method 1 :</w:t>
      </w:r>
      <w:r>
        <w:tab/>
        <w:t>40.19</w:t>
      </w:r>
    </w:p>
    <w:p w14:paraId="3BA128AB" w14:textId="77777777" w:rsidR="00740FF6" w:rsidRDefault="00740FF6" w:rsidP="006E2336">
      <w:pPr>
        <w:pStyle w:val="ListParagraph"/>
        <w:numPr>
          <w:ilvl w:val="1"/>
          <w:numId w:val="35"/>
        </w:numPr>
        <w:spacing w:before="100" w:beforeAutospacing="1" w:after="100" w:afterAutospacing="1"/>
      </w:pPr>
      <w:r>
        <w:t>Likelihood of failure distributed between minimum of 9.053e-01 and maximum of 9.095e-01.</w:t>
      </w:r>
    </w:p>
    <w:p w14:paraId="30A1EEA1" w14:textId="77777777" w:rsidR="00740FF6" w:rsidRDefault="00740FF6" w:rsidP="006E2336">
      <w:pPr>
        <w:pStyle w:val="ListParagraph"/>
        <w:numPr>
          <w:ilvl w:val="1"/>
          <w:numId w:val="35"/>
        </w:numPr>
        <w:spacing w:before="100" w:beforeAutospacing="1" w:after="100" w:afterAutospacing="1"/>
      </w:pPr>
      <w:r>
        <w:t>Consequence of failure distributed between minimum of $0.23 and maximum of $0.23 Millions of dollars</w:t>
      </w:r>
    </w:p>
    <w:p w14:paraId="4F4C6D68" w14:textId="77777777" w:rsidR="00740FF6" w:rsidRDefault="00740FF6" w:rsidP="006E2336">
      <w:pPr>
        <w:pStyle w:val="ListParagraph"/>
        <w:numPr>
          <w:ilvl w:val="1"/>
          <w:numId w:val="35"/>
        </w:numPr>
        <w:spacing w:before="100" w:beforeAutospacing="1" w:after="100" w:afterAutospacing="1"/>
      </w:pPr>
      <w:r>
        <w:t>Leak scenario:</w:t>
      </w:r>
    </w:p>
    <w:p w14:paraId="420DFD3B" w14:textId="77777777" w:rsidR="00740FF6" w:rsidRDefault="00740FF6" w:rsidP="006E2336">
      <w:pPr>
        <w:pStyle w:val="ListParagraph"/>
        <w:numPr>
          <w:ilvl w:val="2"/>
          <w:numId w:val="35"/>
        </w:numPr>
        <w:spacing w:before="100" w:beforeAutospacing="1" w:after="100" w:afterAutospacing="1"/>
      </w:pPr>
      <w:r>
        <w:t>Economic Loss cost between minimum of $0.24 and maximum of $0.24 Millions of dollars</w:t>
      </w:r>
    </w:p>
    <w:p w14:paraId="2DB8A118"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1F08D556" w14:textId="77777777" w:rsidR="00740FF6" w:rsidRDefault="00740FF6" w:rsidP="006E2336">
      <w:pPr>
        <w:pStyle w:val="ListParagraph"/>
        <w:numPr>
          <w:ilvl w:val="2"/>
          <w:numId w:val="35"/>
        </w:numPr>
        <w:spacing w:before="100" w:beforeAutospacing="1" w:after="100" w:afterAutospacing="1"/>
      </w:pPr>
      <w:r>
        <w:t>Damage radius distributed between minimum of 2.15 and maximum of 2.15 meters.</w:t>
      </w:r>
    </w:p>
    <w:p w14:paraId="30ECFFE3" w14:textId="77777777" w:rsidR="00740FF6" w:rsidRDefault="00740FF6" w:rsidP="006E2336">
      <w:pPr>
        <w:pStyle w:val="ListParagraph"/>
        <w:numPr>
          <w:ilvl w:val="2"/>
          <w:numId w:val="35"/>
        </w:numPr>
        <w:spacing w:before="100" w:beforeAutospacing="1" w:after="100" w:afterAutospacing="1"/>
      </w:pPr>
      <w:r>
        <w:t>Product Loss costs between minimum of $1,514.06 and maximum of $1,514.98</w:t>
      </w:r>
    </w:p>
    <w:p w14:paraId="0F21716C" w14:textId="77777777" w:rsidR="00740FF6" w:rsidRDefault="00740FF6" w:rsidP="006E2336">
      <w:pPr>
        <w:pStyle w:val="ListParagraph"/>
        <w:numPr>
          <w:ilvl w:val="1"/>
          <w:numId w:val="35"/>
        </w:numPr>
        <w:spacing w:before="100" w:beforeAutospacing="1" w:after="100" w:afterAutospacing="1"/>
      </w:pPr>
      <w:r>
        <w:t>Rupture scenario:</w:t>
      </w:r>
    </w:p>
    <w:p w14:paraId="1108FA6E" w14:textId="77777777" w:rsidR="00740FF6" w:rsidRDefault="00740FF6" w:rsidP="006E2336">
      <w:pPr>
        <w:pStyle w:val="ListParagraph"/>
        <w:numPr>
          <w:ilvl w:val="2"/>
          <w:numId w:val="35"/>
        </w:numPr>
        <w:spacing w:before="100" w:beforeAutospacing="1" w:after="100" w:afterAutospacing="1"/>
      </w:pPr>
      <w:r>
        <w:t>Economic Loss cost between minimum of $0.46 and maximum of $0.46 Millions of dollars</w:t>
      </w:r>
    </w:p>
    <w:p w14:paraId="207BF84C" w14:textId="77777777" w:rsidR="00740FF6" w:rsidRDefault="00740FF6" w:rsidP="006E2336">
      <w:pPr>
        <w:pStyle w:val="ListParagraph"/>
        <w:numPr>
          <w:ilvl w:val="2"/>
          <w:numId w:val="35"/>
        </w:numPr>
        <w:spacing w:before="100" w:beforeAutospacing="1" w:after="100" w:afterAutospacing="1"/>
      </w:pPr>
      <w:r>
        <w:t>No. of intersections with structures is 1.0, with minimum of $50,000.00 and maximum of $50,000.00 in cost of structures impacted</w:t>
      </w:r>
    </w:p>
    <w:p w14:paraId="4EF14723" w14:textId="77777777" w:rsidR="00740FF6" w:rsidRDefault="00740FF6" w:rsidP="006E2336">
      <w:pPr>
        <w:pStyle w:val="ListParagraph"/>
        <w:numPr>
          <w:ilvl w:val="2"/>
          <w:numId w:val="35"/>
        </w:numPr>
        <w:spacing w:before="100" w:beforeAutospacing="1" w:after="100" w:afterAutospacing="1"/>
      </w:pPr>
      <w:r>
        <w:t>Damage radius distributed between minimum of 15.71 and maximum of 15.71 meters.</w:t>
      </w:r>
    </w:p>
    <w:p w14:paraId="1942E727"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$197,803.64 and maximum of $197,924.50</w:t>
      </w:r>
    </w:p>
    <w:p w14:paraId="36AA8A0D" w14:textId="77777777" w:rsidR="00740FF6" w:rsidRDefault="00740FF6" w:rsidP="006E2336">
      <w:pPr>
        <w:pStyle w:val="ListParagraph"/>
        <w:numPr>
          <w:ilvl w:val="1"/>
          <w:numId w:val="35"/>
        </w:numPr>
        <w:spacing w:before="100" w:beforeAutospacing="1" w:after="100" w:afterAutospacing="1"/>
      </w:pPr>
      <w:r>
        <w:t>Puncture scenario:</w:t>
      </w:r>
    </w:p>
    <w:p w14:paraId="477EE81E" w14:textId="77777777" w:rsidR="00740FF6" w:rsidRDefault="00740FF6" w:rsidP="006E2336">
      <w:pPr>
        <w:pStyle w:val="ListParagraph"/>
        <w:numPr>
          <w:ilvl w:val="2"/>
          <w:numId w:val="35"/>
        </w:numPr>
        <w:spacing w:before="100" w:beforeAutospacing="1" w:after="100" w:afterAutospacing="1"/>
      </w:pPr>
      <w:r>
        <w:t>Economic Loss cost between minimum of $0.28 and maximum of $0.28 Millions of dollars</w:t>
      </w:r>
    </w:p>
    <w:p w14:paraId="6A9BA71B" w14:textId="77777777" w:rsidR="00740FF6" w:rsidRDefault="00740FF6" w:rsidP="006E2336">
      <w:pPr>
        <w:pStyle w:val="ListParagraph"/>
        <w:numPr>
          <w:ilvl w:val="2"/>
          <w:numId w:val="35"/>
        </w:numPr>
        <w:spacing w:before="100" w:beforeAutospacing="1" w:after="100" w:afterAutospacing="1"/>
      </w:pPr>
      <w:r>
        <w:t>No. of intersections with structures is 2.0, with minimum of $25,000.00 and maximum of $25,000.00 in cost of structures impacted</w:t>
      </w:r>
    </w:p>
    <w:p w14:paraId="70669956" w14:textId="77777777" w:rsidR="00740FF6" w:rsidRDefault="00740FF6" w:rsidP="006E2336">
      <w:pPr>
        <w:pStyle w:val="ListParagraph"/>
        <w:numPr>
          <w:ilvl w:val="2"/>
          <w:numId w:val="35"/>
        </w:numPr>
        <w:spacing w:before="100" w:beforeAutospacing="1" w:after="100" w:afterAutospacing="1"/>
      </w:pPr>
      <w:r>
        <w:t>Damage radius distributed between minimum of 8.39 and maximum of 8.39 meters.</w:t>
      </w:r>
    </w:p>
    <w:p w14:paraId="2B1572FA" w14:textId="77777777" w:rsidR="00740FF6" w:rsidRDefault="00740FF6" w:rsidP="006E2336">
      <w:pPr>
        <w:pStyle w:val="ListParagraph"/>
        <w:numPr>
          <w:ilvl w:val="2"/>
          <w:numId w:val="35"/>
        </w:numPr>
        <w:spacing w:before="100" w:beforeAutospacing="1" w:after="100" w:afterAutospacing="1"/>
      </w:pPr>
      <w:r>
        <w:t>Product Loss costs between minimum of $49,748.43 and maximum of $49,778.82</w:t>
      </w:r>
    </w:p>
    <w:p w14:paraId="70E8A8AD" w14:textId="77777777" w:rsidR="00740FF6" w:rsidRDefault="00740FF6" w:rsidP="006E2336">
      <w:pPr>
        <w:pStyle w:val="ListParagraph"/>
        <w:numPr>
          <w:ilvl w:val="1"/>
          <w:numId w:val="35"/>
        </w:numPr>
        <w:spacing w:before="100" w:beforeAutospacing="1" w:after="100" w:afterAutospacing="1"/>
      </w:pPr>
      <w:r>
        <w:t>Repair costs between minimum of $9,000.00 and maximum of $9,000.00.</w:t>
      </w:r>
    </w:p>
    <w:p w14:paraId="289BD61B"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7D719AF4" w14:textId="77777777" w:rsidR="00740FF6" w:rsidRDefault="00740FF6" w:rsidP="006E2336">
      <w:pPr>
        <w:pStyle w:val="ListParagraph"/>
        <w:numPr>
          <w:ilvl w:val="1"/>
          <w:numId w:val="35"/>
        </w:numPr>
        <w:spacing w:before="100" w:beforeAutospacing="1" w:after="100" w:afterAutospacing="1"/>
      </w:pPr>
      <w:r>
        <w:t>Product type is Crude Oil."</w:t>
      </w:r>
    </w:p>
    <w:p w14:paraId="0A5277FB" w14:textId="77777777" w:rsidR="00740FF6" w:rsidRDefault="00740FF6" w:rsidP="006E2336">
      <w:pPr>
        <w:pStyle w:val="ListParagraph"/>
        <w:numPr>
          <w:ilvl w:val="0"/>
          <w:numId w:val="35"/>
        </w:numPr>
        <w:spacing w:before="100" w:beforeAutospacing="1" w:after="100" w:afterAutospacing="1"/>
      </w:pPr>
      <w:r>
        <w:t xml:space="preserve">"NPS8 Condensate to Enbridge </w:t>
      </w:r>
      <w:proofErr w:type="gramStart"/>
      <w:r>
        <w:t>From</w:t>
      </w:r>
      <w:proofErr w:type="gramEnd"/>
      <w:r>
        <w:t xml:space="preserve"> 03-05-053-23W4 To 02-05-053-23W4</w:t>
      </w:r>
    </w:p>
    <w:p w14:paraId="18D19D0C" w14:textId="77777777" w:rsidR="00740FF6" w:rsidRDefault="00740FF6" w:rsidP="006E2336">
      <w:pPr>
        <w:pStyle w:val="ListParagraph"/>
        <w:numPr>
          <w:ilvl w:val="1"/>
          <w:numId w:val="35"/>
        </w:numPr>
        <w:spacing w:before="100" w:beforeAutospacing="1" w:after="100" w:afterAutospacing="1"/>
      </w:pPr>
      <w:r>
        <w:t>Total Cumulative Length (m):</w:t>
      </w:r>
      <w:r>
        <w:tab/>
        <w:t>33.89</w:t>
      </w:r>
    </w:p>
    <w:p w14:paraId="3C828610" w14:textId="77777777" w:rsidR="00740FF6" w:rsidRDefault="00740FF6" w:rsidP="006E2336">
      <w:pPr>
        <w:pStyle w:val="ListParagraph"/>
        <w:numPr>
          <w:ilvl w:val="2"/>
          <w:numId w:val="35"/>
        </w:numPr>
        <w:spacing w:before="100" w:beforeAutospacing="1" w:after="100" w:afterAutospacing="1"/>
      </w:pPr>
      <w:r>
        <w:t>EC Method 1 :</w:t>
      </w:r>
      <w:r>
        <w:tab/>
        <w:t>33.89</w:t>
      </w:r>
    </w:p>
    <w:p w14:paraId="765DF032" w14:textId="77777777" w:rsidR="00740FF6" w:rsidRDefault="00740FF6" w:rsidP="006E2336">
      <w:pPr>
        <w:pStyle w:val="ListParagraph"/>
        <w:numPr>
          <w:ilvl w:val="1"/>
          <w:numId w:val="35"/>
        </w:numPr>
        <w:spacing w:before="100" w:beforeAutospacing="1" w:after="100" w:afterAutospacing="1"/>
      </w:pPr>
      <w:r>
        <w:t>Likelihood of failure distributed between minimum of 1.348e-01 and maximum of 1.434e-01.</w:t>
      </w:r>
    </w:p>
    <w:p w14:paraId="0CD4ACF2" w14:textId="77777777" w:rsidR="00740FF6" w:rsidRDefault="00740FF6" w:rsidP="006E2336">
      <w:pPr>
        <w:pStyle w:val="ListParagraph"/>
        <w:numPr>
          <w:ilvl w:val="1"/>
          <w:numId w:val="35"/>
        </w:numPr>
        <w:spacing w:before="100" w:beforeAutospacing="1" w:after="100" w:afterAutospacing="1"/>
      </w:pPr>
      <w:r>
        <w:t>Consequence of failure distributed between minimum of $3.00 and maximum of $3.01 Millions of dollars</w:t>
      </w:r>
    </w:p>
    <w:p w14:paraId="55FB8047" w14:textId="77777777" w:rsidR="00740FF6" w:rsidRDefault="00740FF6" w:rsidP="006E2336">
      <w:pPr>
        <w:pStyle w:val="ListParagraph"/>
        <w:numPr>
          <w:ilvl w:val="1"/>
          <w:numId w:val="35"/>
        </w:numPr>
        <w:spacing w:before="100" w:beforeAutospacing="1" w:after="100" w:afterAutospacing="1"/>
      </w:pPr>
      <w:r>
        <w:t>Leak scenario:</w:t>
      </w:r>
    </w:p>
    <w:p w14:paraId="2C74FEC2" w14:textId="77777777" w:rsidR="00740FF6" w:rsidRDefault="00740FF6" w:rsidP="006E2336">
      <w:pPr>
        <w:pStyle w:val="ListParagraph"/>
        <w:numPr>
          <w:ilvl w:val="2"/>
          <w:numId w:val="35"/>
        </w:numPr>
        <w:spacing w:before="100" w:beforeAutospacing="1" w:after="100" w:afterAutospacing="1"/>
      </w:pPr>
      <w:r>
        <w:t>Economic Loss cost between minimum of $2.94 and maximum of $2.94 Millions of dollars</w:t>
      </w:r>
    </w:p>
    <w:p w14:paraId="1F5E1F96"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$2,688,250.00 and maximum of $2,688,250.00 in cost of structures impacted.</w:t>
      </w:r>
    </w:p>
    <w:p w14:paraId="78EE7F6D" w14:textId="77777777" w:rsidR="00740FF6" w:rsidRDefault="00740FF6" w:rsidP="006E2336">
      <w:pPr>
        <w:pStyle w:val="ListParagraph"/>
        <w:numPr>
          <w:ilvl w:val="2"/>
          <w:numId w:val="35"/>
        </w:numPr>
        <w:spacing w:before="100" w:beforeAutospacing="1" w:after="100" w:afterAutospacing="1"/>
      </w:pPr>
      <w:r>
        <w:t>Damage radius distributed between minimum of 6.61 and maximum of 6.61 meters.</w:t>
      </w:r>
    </w:p>
    <w:p w14:paraId="709B72CE" w14:textId="77777777" w:rsidR="00740FF6" w:rsidRDefault="00740FF6" w:rsidP="006E2336">
      <w:pPr>
        <w:pStyle w:val="ListParagraph"/>
        <w:numPr>
          <w:ilvl w:val="2"/>
          <w:numId w:val="35"/>
        </w:numPr>
        <w:spacing w:before="100" w:beforeAutospacing="1" w:after="100" w:afterAutospacing="1"/>
      </w:pPr>
      <w:r>
        <w:t>Product Loss costs between minimum of $1,838.32 and maximum of $1,838.76</w:t>
      </w:r>
    </w:p>
    <w:p w14:paraId="16902C91" w14:textId="77777777" w:rsidR="00740FF6" w:rsidRDefault="00740FF6" w:rsidP="006E2336">
      <w:pPr>
        <w:pStyle w:val="ListParagraph"/>
        <w:numPr>
          <w:ilvl w:val="1"/>
          <w:numId w:val="35"/>
        </w:numPr>
        <w:spacing w:before="100" w:beforeAutospacing="1" w:after="100" w:afterAutospacing="1"/>
      </w:pPr>
      <w:r>
        <w:t>Rupture scenario:</w:t>
      </w:r>
    </w:p>
    <w:p w14:paraId="340A8786" w14:textId="77777777" w:rsidR="00740FF6" w:rsidRDefault="00740FF6" w:rsidP="006E2336">
      <w:pPr>
        <w:pStyle w:val="ListParagraph"/>
        <w:numPr>
          <w:ilvl w:val="2"/>
          <w:numId w:val="35"/>
        </w:numPr>
        <w:spacing w:before="100" w:beforeAutospacing="1" w:after="100" w:afterAutospacing="1"/>
      </w:pPr>
      <w:r>
        <w:t>Economic Loss cost between minimum of $4.09 and maximum of $4.09 Millions of dollars</w:t>
      </w:r>
    </w:p>
    <w:p w14:paraId="12FDF926"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$2,957,075.00 and maximum of $2,957,075.00 in cost of structures impacted</w:t>
      </w:r>
    </w:p>
    <w:p w14:paraId="344BD5A3" w14:textId="77777777" w:rsidR="00740FF6" w:rsidRDefault="00740FF6" w:rsidP="006E2336">
      <w:pPr>
        <w:pStyle w:val="ListParagraph"/>
        <w:numPr>
          <w:ilvl w:val="2"/>
          <w:numId w:val="35"/>
        </w:numPr>
        <w:spacing w:before="100" w:beforeAutospacing="1" w:after="100" w:afterAutospacing="1"/>
      </w:pPr>
      <w:r>
        <w:t>Damage radius distributed between minimum of 75.57 and maximum of 75.57 meters.</w:t>
      </w:r>
    </w:p>
    <w:p w14:paraId="5C4F95D8" w14:textId="77777777" w:rsidR="00740FF6" w:rsidRDefault="00740FF6" w:rsidP="006E2336">
      <w:pPr>
        <w:pStyle w:val="ListParagraph"/>
        <w:numPr>
          <w:ilvl w:val="2"/>
          <w:numId w:val="35"/>
        </w:numPr>
        <w:spacing w:before="100" w:beforeAutospacing="1" w:after="100" w:afterAutospacing="1"/>
      </w:pPr>
      <w:r>
        <w:t>Product Loss costs between minimum of $882,282.41 and maximum of $882,493.55</w:t>
      </w:r>
    </w:p>
    <w:p w14:paraId="7434722E" w14:textId="77777777" w:rsidR="00740FF6" w:rsidRDefault="00740FF6" w:rsidP="006E2336">
      <w:pPr>
        <w:pStyle w:val="ListParagraph"/>
        <w:numPr>
          <w:ilvl w:val="1"/>
          <w:numId w:val="35"/>
        </w:numPr>
        <w:spacing w:before="100" w:beforeAutospacing="1" w:after="100" w:afterAutospacing="1"/>
      </w:pPr>
      <w:r>
        <w:t>Puncture scenario:</w:t>
      </w:r>
    </w:p>
    <w:p w14:paraId="1B0D5270" w14:textId="77777777" w:rsidR="00740FF6" w:rsidRDefault="00740FF6" w:rsidP="006E2336">
      <w:pPr>
        <w:pStyle w:val="ListParagraph"/>
        <w:numPr>
          <w:ilvl w:val="2"/>
          <w:numId w:val="35"/>
        </w:numPr>
        <w:spacing w:before="100" w:beforeAutospacing="1" w:after="100" w:afterAutospacing="1"/>
      </w:pPr>
      <w:r>
        <w:t>Economic Loss cost between minimum of $3.00 and maximum of $3.00 Millions of dollars</w:t>
      </w:r>
    </w:p>
    <w:p w14:paraId="692052C0"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$2,688,250.00 and maximum of $2,688,250.00 in cost of structures impacted</w:t>
      </w:r>
    </w:p>
    <w:p w14:paraId="18137535" w14:textId="77777777" w:rsidR="00740FF6" w:rsidRDefault="00740FF6" w:rsidP="006E2336">
      <w:pPr>
        <w:pStyle w:val="ListParagraph"/>
        <w:numPr>
          <w:ilvl w:val="2"/>
          <w:numId w:val="35"/>
        </w:numPr>
        <w:spacing w:before="100" w:beforeAutospacing="1" w:after="100" w:afterAutospacing="1"/>
      </w:pPr>
      <w:r>
        <w:t>Damage radius distributed between minimum of 26.56 and maximum of 26.56 meters.</w:t>
      </w:r>
    </w:p>
    <w:p w14:paraId="3D84237B" w14:textId="77777777" w:rsidR="00740FF6" w:rsidRDefault="00740FF6" w:rsidP="006E2336">
      <w:pPr>
        <w:pStyle w:val="ListParagraph"/>
        <w:numPr>
          <w:ilvl w:val="2"/>
          <w:numId w:val="35"/>
        </w:numPr>
        <w:spacing w:before="100" w:beforeAutospacing="1" w:after="100" w:afterAutospacing="1"/>
      </w:pPr>
      <w:r>
        <w:t>Product Loss costs between minimum of $60,403.14 and maximum of $60,417.60</w:t>
      </w:r>
    </w:p>
    <w:p w14:paraId="11520C7D" w14:textId="77777777" w:rsidR="00740FF6" w:rsidRDefault="00740FF6" w:rsidP="006E2336">
      <w:pPr>
        <w:pStyle w:val="ListParagraph"/>
        <w:numPr>
          <w:ilvl w:val="1"/>
          <w:numId w:val="35"/>
        </w:numPr>
        <w:spacing w:before="100" w:beforeAutospacing="1" w:after="100" w:afterAutospacing="1"/>
      </w:pPr>
      <w:r>
        <w:t>Repair costs between minimum of $50,000.00 and maximum of $50,000.00.</w:t>
      </w:r>
    </w:p>
    <w:p w14:paraId="13B5D2FB"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416BAA2B" w14:textId="77777777" w:rsidR="00740FF6" w:rsidRDefault="00740FF6" w:rsidP="006E2336">
      <w:pPr>
        <w:pStyle w:val="ListParagraph"/>
        <w:numPr>
          <w:ilvl w:val="1"/>
          <w:numId w:val="35"/>
        </w:numPr>
        <w:spacing w:before="100" w:beforeAutospacing="1" w:after="100" w:afterAutospacing="1"/>
      </w:pPr>
      <w:r>
        <w:lastRenderedPageBreak/>
        <w:t>Product type is Condensate."</w:t>
      </w:r>
    </w:p>
    <w:p w14:paraId="5A6C1C4B" w14:textId="77777777" w:rsidR="00740FF6" w:rsidRDefault="00740FF6" w:rsidP="006E2336">
      <w:pPr>
        <w:pStyle w:val="ListParagraph"/>
        <w:numPr>
          <w:ilvl w:val="0"/>
          <w:numId w:val="35"/>
        </w:numPr>
        <w:spacing w:before="100" w:beforeAutospacing="1" w:after="100" w:afterAutospacing="1"/>
      </w:pPr>
      <w:r>
        <w:t xml:space="preserve">"NPS8 Rainbow P/L to </w:t>
      </w:r>
      <w:proofErr w:type="spellStart"/>
      <w:r>
        <w:t>Tirmoil</w:t>
      </w:r>
      <w:proofErr w:type="spellEnd"/>
      <w:r>
        <w:t xml:space="preserve"> </w:t>
      </w:r>
      <w:proofErr w:type="gramStart"/>
      <w:r>
        <w:t>From</w:t>
      </w:r>
      <w:proofErr w:type="gramEnd"/>
      <w:r>
        <w:t xml:space="preserve"> 11-15-77-14W5 to 15-29-81-9W5</w:t>
      </w:r>
    </w:p>
    <w:p w14:paraId="00865FF0" w14:textId="77777777" w:rsidR="00740FF6" w:rsidRDefault="00740FF6" w:rsidP="006E2336">
      <w:pPr>
        <w:pStyle w:val="ListParagraph"/>
        <w:numPr>
          <w:ilvl w:val="1"/>
          <w:numId w:val="35"/>
        </w:numPr>
        <w:spacing w:before="100" w:beforeAutospacing="1" w:after="100" w:afterAutospacing="1"/>
      </w:pPr>
      <w:r>
        <w:t>Total Cumulative Length (m):</w:t>
      </w:r>
      <w:r>
        <w:tab/>
        <w:t>30.0</w:t>
      </w:r>
    </w:p>
    <w:p w14:paraId="3E1B22E0" w14:textId="77777777" w:rsidR="00740FF6" w:rsidRDefault="00740FF6" w:rsidP="006E2336">
      <w:pPr>
        <w:pStyle w:val="ListParagraph"/>
        <w:numPr>
          <w:ilvl w:val="2"/>
          <w:numId w:val="35"/>
        </w:numPr>
        <w:spacing w:before="100" w:beforeAutospacing="1" w:after="100" w:afterAutospacing="1"/>
      </w:pPr>
      <w:r>
        <w:t>SCC Method 1b :</w:t>
      </w:r>
      <w:r>
        <w:tab/>
        <w:t>30.0</w:t>
      </w:r>
    </w:p>
    <w:p w14:paraId="3215B70E" w14:textId="77777777" w:rsidR="00740FF6" w:rsidRDefault="00740FF6" w:rsidP="006E2336">
      <w:pPr>
        <w:pStyle w:val="ListParagraph"/>
        <w:numPr>
          <w:ilvl w:val="1"/>
          <w:numId w:val="35"/>
        </w:numPr>
        <w:spacing w:before="100" w:beforeAutospacing="1" w:after="100" w:afterAutospacing="1"/>
      </w:pPr>
      <w:r>
        <w:t>Likelihood of failure distributed between minimum of 9.984e-01 and maximum of 9.984e-01.</w:t>
      </w:r>
    </w:p>
    <w:p w14:paraId="061C6490" w14:textId="77777777" w:rsidR="00740FF6" w:rsidRDefault="00740FF6" w:rsidP="006E2336">
      <w:pPr>
        <w:pStyle w:val="ListParagraph"/>
        <w:numPr>
          <w:ilvl w:val="1"/>
          <w:numId w:val="35"/>
        </w:numPr>
        <w:spacing w:before="100" w:beforeAutospacing="1" w:after="100" w:afterAutospacing="1"/>
      </w:pPr>
      <w:r>
        <w:t>Consequence of failure distributed between minimum of $0.73 and maximum of $0.73 Millions of dollars</w:t>
      </w:r>
    </w:p>
    <w:p w14:paraId="0A4A9EF0" w14:textId="77777777" w:rsidR="00740FF6" w:rsidRDefault="00740FF6" w:rsidP="006E2336">
      <w:pPr>
        <w:pStyle w:val="ListParagraph"/>
        <w:numPr>
          <w:ilvl w:val="1"/>
          <w:numId w:val="35"/>
        </w:numPr>
        <w:spacing w:before="100" w:beforeAutospacing="1" w:after="100" w:afterAutospacing="1"/>
      </w:pPr>
      <w:r>
        <w:t>Leak scenario:</w:t>
      </w:r>
    </w:p>
    <w:p w14:paraId="6BC0209F"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$0.22 Millions of dollars</w:t>
      </w:r>
    </w:p>
    <w:p w14:paraId="44B05FE2" w14:textId="77777777" w:rsidR="00740FF6" w:rsidRDefault="00740FF6" w:rsidP="006E2336">
      <w:pPr>
        <w:pStyle w:val="ListParagraph"/>
        <w:numPr>
          <w:ilvl w:val="2"/>
          <w:numId w:val="35"/>
        </w:numPr>
        <w:spacing w:before="100" w:beforeAutospacing="1" w:after="100" w:afterAutospacing="1"/>
      </w:pPr>
      <w:r>
        <w:t>No. of intersections with structures is 207.0, with minimum of $nan and maximum of $nan in cost of structures impacted.</w:t>
      </w:r>
    </w:p>
    <w:p w14:paraId="3D5B3F23" w14:textId="77777777" w:rsidR="00740FF6" w:rsidRDefault="00740FF6" w:rsidP="006E2336">
      <w:pPr>
        <w:pStyle w:val="ListParagraph"/>
        <w:numPr>
          <w:ilvl w:val="2"/>
          <w:numId w:val="35"/>
        </w:numPr>
        <w:spacing w:before="100" w:beforeAutospacing="1" w:after="100" w:afterAutospacing="1"/>
      </w:pPr>
      <w:r>
        <w:t>Damage radius distributed between minimum of 2.37 and maximum of 2.37 meters.</w:t>
      </w:r>
    </w:p>
    <w:p w14:paraId="7091F9FA" w14:textId="77777777" w:rsidR="00740FF6" w:rsidRDefault="00740FF6" w:rsidP="006E2336">
      <w:pPr>
        <w:pStyle w:val="ListParagraph"/>
        <w:numPr>
          <w:ilvl w:val="2"/>
          <w:numId w:val="35"/>
        </w:numPr>
        <w:spacing w:before="100" w:beforeAutospacing="1" w:after="100" w:afterAutospacing="1"/>
      </w:pPr>
      <w:r>
        <w:t>Product Loss costs between minimum of $2,269.06 and maximum of $2,271.42</w:t>
      </w:r>
    </w:p>
    <w:p w14:paraId="2B2FEAFA" w14:textId="77777777" w:rsidR="00740FF6" w:rsidRDefault="00740FF6" w:rsidP="006E2336">
      <w:pPr>
        <w:pStyle w:val="ListParagraph"/>
        <w:numPr>
          <w:ilvl w:val="1"/>
          <w:numId w:val="35"/>
        </w:numPr>
        <w:spacing w:before="100" w:beforeAutospacing="1" w:after="100" w:afterAutospacing="1"/>
      </w:pPr>
      <w:r>
        <w:t>Rupture scenario:</w:t>
      </w:r>
    </w:p>
    <w:p w14:paraId="685635BC" w14:textId="77777777" w:rsidR="00740FF6" w:rsidRDefault="00740FF6" w:rsidP="006E2336">
      <w:pPr>
        <w:pStyle w:val="ListParagraph"/>
        <w:numPr>
          <w:ilvl w:val="2"/>
          <w:numId w:val="35"/>
        </w:numPr>
        <w:spacing w:before="100" w:beforeAutospacing="1" w:after="100" w:afterAutospacing="1"/>
      </w:pPr>
      <w:r>
        <w:t>Economic Loss cost between minimum of $1.30 and maximum of $1.30 Millions of dollars</w:t>
      </w:r>
    </w:p>
    <w:p w14:paraId="4E5860FC" w14:textId="77777777" w:rsidR="00740FF6" w:rsidRDefault="00740FF6" w:rsidP="006E2336">
      <w:pPr>
        <w:pStyle w:val="ListParagraph"/>
        <w:numPr>
          <w:ilvl w:val="2"/>
          <w:numId w:val="35"/>
        </w:numPr>
        <w:spacing w:before="100" w:beforeAutospacing="1" w:after="100" w:afterAutospacing="1"/>
      </w:pPr>
      <w:r>
        <w:t>No. of intersections with structures is 109.0, with minimum of $nan and maximum of $nan in cost of structures impacted</w:t>
      </w:r>
    </w:p>
    <w:p w14:paraId="2F8D8EC5" w14:textId="77777777" w:rsidR="00740FF6" w:rsidRDefault="00740FF6" w:rsidP="006E2336">
      <w:pPr>
        <w:pStyle w:val="ListParagraph"/>
        <w:numPr>
          <w:ilvl w:val="2"/>
          <w:numId w:val="35"/>
        </w:numPr>
        <w:spacing w:before="100" w:beforeAutospacing="1" w:after="100" w:afterAutospacing="1"/>
      </w:pPr>
      <w:r>
        <w:t>Damage radius distributed between minimum of 31.32 and maximum of 31.32 meters.</w:t>
      </w:r>
    </w:p>
    <w:p w14:paraId="64AAF2A2" w14:textId="77777777" w:rsidR="00740FF6" w:rsidRDefault="00740FF6" w:rsidP="006E2336">
      <w:pPr>
        <w:pStyle w:val="ListParagraph"/>
        <w:numPr>
          <w:ilvl w:val="2"/>
          <w:numId w:val="35"/>
        </w:numPr>
        <w:spacing w:before="100" w:beforeAutospacing="1" w:after="100" w:afterAutospacing="1"/>
      </w:pPr>
      <w:r>
        <w:t>Product Loss costs between minimum of $1,089,011.02 and maximum of $1,090,142.82</w:t>
      </w:r>
    </w:p>
    <w:p w14:paraId="0D2B0D3E" w14:textId="77777777" w:rsidR="00740FF6" w:rsidRDefault="00740FF6" w:rsidP="006E2336">
      <w:pPr>
        <w:pStyle w:val="ListParagraph"/>
        <w:numPr>
          <w:ilvl w:val="1"/>
          <w:numId w:val="35"/>
        </w:numPr>
        <w:spacing w:before="100" w:beforeAutospacing="1" w:after="100" w:afterAutospacing="1"/>
      </w:pPr>
      <w:r>
        <w:t>Puncture scenario:</w:t>
      </w:r>
    </w:p>
    <w:p w14:paraId="47A7B593" w14:textId="77777777" w:rsidR="00740FF6" w:rsidRDefault="00740FF6" w:rsidP="006E2336">
      <w:pPr>
        <w:pStyle w:val="ListParagraph"/>
        <w:numPr>
          <w:ilvl w:val="2"/>
          <w:numId w:val="35"/>
        </w:numPr>
        <w:spacing w:before="100" w:beforeAutospacing="1" w:after="100" w:afterAutospacing="1"/>
      </w:pPr>
      <w:r>
        <w:t>Economic Loss cost between minimum of $0.29 and maximum of $0.29 Millions of dollars</w:t>
      </w:r>
    </w:p>
    <w:p w14:paraId="07EDAF22" w14:textId="77777777" w:rsidR="00740FF6" w:rsidRDefault="00740FF6" w:rsidP="006E2336">
      <w:pPr>
        <w:pStyle w:val="ListParagraph"/>
        <w:numPr>
          <w:ilvl w:val="2"/>
          <w:numId w:val="35"/>
        </w:numPr>
        <w:spacing w:before="100" w:beforeAutospacing="1" w:after="100" w:afterAutospacing="1"/>
      </w:pPr>
      <w:r>
        <w:t>No. of intersections with structures is 228.0, with minimum of $nan and maximum of $nan in cost of structures impacted</w:t>
      </w:r>
    </w:p>
    <w:p w14:paraId="44645FF4" w14:textId="77777777" w:rsidR="00740FF6" w:rsidRDefault="00740FF6" w:rsidP="006E2336">
      <w:pPr>
        <w:pStyle w:val="ListParagraph"/>
        <w:numPr>
          <w:ilvl w:val="2"/>
          <w:numId w:val="35"/>
        </w:numPr>
        <w:spacing w:before="100" w:beforeAutospacing="1" w:after="100" w:afterAutospacing="1"/>
      </w:pPr>
      <w:r>
        <w:t>Damage radius distributed between minimum of 9.25 and maximum of 9.25 meters.</w:t>
      </w:r>
    </w:p>
    <w:p w14:paraId="59C1DABF" w14:textId="77777777" w:rsidR="00740FF6" w:rsidRDefault="00740FF6" w:rsidP="006E2336">
      <w:pPr>
        <w:pStyle w:val="ListParagraph"/>
        <w:numPr>
          <w:ilvl w:val="2"/>
          <w:numId w:val="35"/>
        </w:numPr>
        <w:spacing w:before="100" w:beforeAutospacing="1" w:after="100" w:afterAutospacing="1"/>
      </w:pPr>
      <w:r>
        <w:t>Product Loss costs between minimum of $74,556.27 and maximum of $74,633.76</w:t>
      </w:r>
    </w:p>
    <w:p w14:paraId="7CF1B9AF" w14:textId="77777777" w:rsidR="00740FF6" w:rsidRDefault="00740FF6" w:rsidP="006E2336">
      <w:pPr>
        <w:pStyle w:val="ListParagraph"/>
        <w:numPr>
          <w:ilvl w:val="1"/>
          <w:numId w:val="35"/>
        </w:numPr>
        <w:spacing w:before="100" w:beforeAutospacing="1" w:after="100" w:afterAutospacing="1"/>
      </w:pPr>
      <w:r>
        <w:t>Repair costs between minimum of $14,500.00 and maximum of $14,500.00.</w:t>
      </w:r>
    </w:p>
    <w:p w14:paraId="606D68C8"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6059A462" w14:textId="77777777" w:rsidR="00740FF6" w:rsidRDefault="00740FF6" w:rsidP="006E2336">
      <w:pPr>
        <w:pStyle w:val="ListParagraph"/>
        <w:numPr>
          <w:ilvl w:val="1"/>
          <w:numId w:val="35"/>
        </w:numPr>
        <w:spacing w:before="100" w:beforeAutospacing="1" w:after="100" w:afterAutospacing="1"/>
      </w:pPr>
      <w:r>
        <w:t>Product type is Crude Oil."</w:t>
      </w:r>
    </w:p>
    <w:p w14:paraId="6A043ABC" w14:textId="77777777" w:rsidR="00740FF6" w:rsidRDefault="00740FF6" w:rsidP="006E2336">
      <w:pPr>
        <w:pStyle w:val="ListParagraph"/>
        <w:numPr>
          <w:ilvl w:val="0"/>
          <w:numId w:val="35"/>
        </w:numPr>
        <w:spacing w:before="100" w:beforeAutospacing="1" w:after="100" w:afterAutospacing="1"/>
      </w:pPr>
      <w:r>
        <w:t>"WEST PEMBINA TO BRAZEAU NPS 3</w:t>
      </w:r>
    </w:p>
    <w:p w14:paraId="3F4E3728" w14:textId="77777777" w:rsidR="00740FF6" w:rsidRDefault="00740FF6" w:rsidP="006E2336">
      <w:pPr>
        <w:pStyle w:val="ListParagraph"/>
        <w:numPr>
          <w:ilvl w:val="1"/>
          <w:numId w:val="35"/>
        </w:numPr>
        <w:spacing w:before="100" w:beforeAutospacing="1" w:after="100" w:afterAutospacing="1"/>
      </w:pPr>
      <w:r>
        <w:t>Total Cumulative Length (m):</w:t>
      </w:r>
      <w:r>
        <w:tab/>
        <w:t>30.0</w:t>
      </w:r>
    </w:p>
    <w:p w14:paraId="36A6D2D9" w14:textId="77777777" w:rsidR="00740FF6" w:rsidRDefault="00740FF6" w:rsidP="006E2336">
      <w:pPr>
        <w:pStyle w:val="ListParagraph"/>
        <w:numPr>
          <w:ilvl w:val="2"/>
          <w:numId w:val="35"/>
        </w:numPr>
        <w:spacing w:before="100" w:beforeAutospacing="1" w:after="100" w:afterAutospacing="1"/>
      </w:pPr>
      <w:r>
        <w:t>EC Method 2 :</w:t>
      </w:r>
      <w:r>
        <w:tab/>
        <w:t>30.0</w:t>
      </w:r>
    </w:p>
    <w:p w14:paraId="38F39617" w14:textId="77777777" w:rsidR="00740FF6" w:rsidRDefault="00740FF6" w:rsidP="006E2336">
      <w:pPr>
        <w:pStyle w:val="ListParagraph"/>
        <w:numPr>
          <w:ilvl w:val="1"/>
          <w:numId w:val="35"/>
        </w:numPr>
        <w:spacing w:before="100" w:beforeAutospacing="1" w:after="100" w:afterAutospacing="1"/>
      </w:pPr>
      <w:r>
        <w:t>Likelihood of failure distributed between minimum of 8.286e-01 and maximum of 8.286e-01.</w:t>
      </w:r>
    </w:p>
    <w:p w14:paraId="73D1C03A" w14:textId="77777777" w:rsidR="00740FF6" w:rsidRDefault="00740FF6" w:rsidP="006E2336">
      <w:pPr>
        <w:pStyle w:val="ListParagraph"/>
        <w:numPr>
          <w:ilvl w:val="1"/>
          <w:numId w:val="35"/>
        </w:numPr>
        <w:spacing w:before="100" w:beforeAutospacing="1" w:after="100" w:afterAutospacing="1"/>
      </w:pPr>
      <w:r>
        <w:t>Consequence of failure distributed between minimum of $1.03 and maximum of $1.03 Millions of dollars</w:t>
      </w:r>
    </w:p>
    <w:p w14:paraId="50C86309" w14:textId="77777777" w:rsidR="00740FF6" w:rsidRDefault="00740FF6" w:rsidP="006E2336">
      <w:pPr>
        <w:pStyle w:val="ListParagraph"/>
        <w:numPr>
          <w:ilvl w:val="1"/>
          <w:numId w:val="35"/>
        </w:numPr>
        <w:spacing w:before="100" w:beforeAutospacing="1" w:after="100" w:afterAutospacing="1"/>
      </w:pPr>
      <w:r>
        <w:t>Leak scenario:</w:t>
      </w:r>
    </w:p>
    <w:p w14:paraId="328C34C0"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$0.27 Millions of dollars</w:t>
      </w:r>
    </w:p>
    <w:p w14:paraId="47D0737B" w14:textId="77777777" w:rsidR="00740FF6" w:rsidRDefault="00740FF6" w:rsidP="006E2336">
      <w:pPr>
        <w:pStyle w:val="ListParagraph"/>
        <w:numPr>
          <w:ilvl w:val="2"/>
          <w:numId w:val="35"/>
        </w:numPr>
        <w:spacing w:before="100" w:beforeAutospacing="1" w:after="100" w:afterAutospacing="1"/>
      </w:pPr>
      <w:r>
        <w:t>No. of intersections with structures is 24.0, with minimum of $nan and maximum of $nan in cost of structures impacted.</w:t>
      </w:r>
    </w:p>
    <w:p w14:paraId="22EB0556" w14:textId="77777777" w:rsidR="00740FF6" w:rsidRDefault="00740FF6" w:rsidP="006E2336">
      <w:pPr>
        <w:pStyle w:val="ListParagraph"/>
        <w:numPr>
          <w:ilvl w:val="2"/>
          <w:numId w:val="35"/>
        </w:numPr>
        <w:spacing w:before="100" w:beforeAutospacing="1" w:after="100" w:afterAutospacing="1"/>
      </w:pPr>
      <w:r>
        <w:lastRenderedPageBreak/>
        <w:t>Damage radius distributed between minimum of 2.45 and maximum of 2.45 meters.</w:t>
      </w:r>
    </w:p>
    <w:p w14:paraId="2D386AF1" w14:textId="77777777" w:rsidR="00740FF6" w:rsidRDefault="00740FF6" w:rsidP="006E2336">
      <w:pPr>
        <w:pStyle w:val="ListParagraph"/>
        <w:numPr>
          <w:ilvl w:val="2"/>
          <w:numId w:val="35"/>
        </w:numPr>
        <w:spacing w:before="100" w:beforeAutospacing="1" w:after="100" w:afterAutospacing="1"/>
      </w:pPr>
      <w:r>
        <w:t>Product Loss costs between minimum of $60,855.70 and maximum of $60,855.70</w:t>
      </w:r>
    </w:p>
    <w:p w14:paraId="686B69F4" w14:textId="77777777" w:rsidR="00740FF6" w:rsidRDefault="00740FF6" w:rsidP="006E2336">
      <w:pPr>
        <w:pStyle w:val="ListParagraph"/>
        <w:numPr>
          <w:ilvl w:val="1"/>
          <w:numId w:val="35"/>
        </w:numPr>
        <w:spacing w:before="100" w:beforeAutospacing="1" w:after="100" w:afterAutospacing="1"/>
      </w:pPr>
      <w:r>
        <w:t>Rupture scenario:</w:t>
      </w:r>
    </w:p>
    <w:p w14:paraId="7BCC9DA3" w14:textId="77777777" w:rsidR="00740FF6" w:rsidRDefault="00740FF6" w:rsidP="006E2336">
      <w:pPr>
        <w:pStyle w:val="ListParagraph"/>
        <w:numPr>
          <w:ilvl w:val="2"/>
          <w:numId w:val="35"/>
        </w:numPr>
        <w:spacing w:before="100" w:beforeAutospacing="1" w:after="100" w:afterAutospacing="1"/>
      </w:pPr>
      <w:r>
        <w:t>Economic Loss cost between minimum of $5.02 and maximum of $5.02 Millions of dollars</w:t>
      </w:r>
    </w:p>
    <w:p w14:paraId="73C87AE9" w14:textId="77777777" w:rsidR="00740FF6" w:rsidRDefault="00740FF6" w:rsidP="006E2336">
      <w:pPr>
        <w:pStyle w:val="ListParagraph"/>
        <w:numPr>
          <w:ilvl w:val="2"/>
          <w:numId w:val="35"/>
        </w:numPr>
        <w:spacing w:before="100" w:beforeAutospacing="1" w:after="100" w:afterAutospacing="1"/>
      </w:pPr>
      <w:r>
        <w:t>No. of intersections with structures is 53.0, with minimum of $nan and maximum of $nan in cost of structures impacted</w:t>
      </w:r>
    </w:p>
    <w:p w14:paraId="6D2030DB" w14:textId="77777777" w:rsidR="00740FF6" w:rsidRDefault="00740FF6" w:rsidP="006E2336">
      <w:pPr>
        <w:pStyle w:val="ListParagraph"/>
        <w:numPr>
          <w:ilvl w:val="2"/>
          <w:numId w:val="35"/>
        </w:numPr>
        <w:spacing w:before="100" w:beforeAutospacing="1" w:after="100" w:afterAutospacing="1"/>
      </w:pPr>
      <w:r>
        <w:t>Damage radius distributed between minimum of 47.49 and maximum of 47.49 meters.</w:t>
      </w:r>
    </w:p>
    <w:p w14:paraId="06FF3746" w14:textId="77777777" w:rsidR="00740FF6" w:rsidRDefault="00740FF6" w:rsidP="006E2336">
      <w:pPr>
        <w:pStyle w:val="ListParagraph"/>
        <w:numPr>
          <w:ilvl w:val="2"/>
          <w:numId w:val="35"/>
        </w:numPr>
        <w:spacing w:before="100" w:beforeAutospacing="1" w:after="100" w:afterAutospacing="1"/>
      </w:pPr>
      <w:r>
        <w:t>Product Loss costs between minimum of $4,809,554.10 and maximum of $4,809,554.10</w:t>
      </w:r>
    </w:p>
    <w:p w14:paraId="07F839B2" w14:textId="77777777" w:rsidR="00740FF6" w:rsidRDefault="00740FF6" w:rsidP="006E2336">
      <w:pPr>
        <w:pStyle w:val="ListParagraph"/>
        <w:numPr>
          <w:ilvl w:val="1"/>
          <w:numId w:val="35"/>
        </w:numPr>
        <w:spacing w:before="100" w:beforeAutospacing="1" w:after="100" w:afterAutospacing="1"/>
      </w:pPr>
      <w:r>
        <w:t>Puncture scenario:</w:t>
      </w:r>
    </w:p>
    <w:p w14:paraId="58CA1D28" w14:textId="77777777" w:rsidR="00740FF6" w:rsidRDefault="00740FF6" w:rsidP="006E2336">
      <w:pPr>
        <w:pStyle w:val="ListParagraph"/>
        <w:numPr>
          <w:ilvl w:val="2"/>
          <w:numId w:val="35"/>
        </w:numPr>
        <w:spacing w:before="100" w:beforeAutospacing="1" w:after="100" w:afterAutospacing="1"/>
      </w:pPr>
      <w:r>
        <w:t>Economic Loss cost between minimum of $2.21 and maximum of $2.21 Millions of dollars</w:t>
      </w:r>
    </w:p>
    <w:p w14:paraId="5CCD69E9" w14:textId="77777777" w:rsidR="00740FF6" w:rsidRDefault="00740FF6" w:rsidP="006E2336">
      <w:pPr>
        <w:pStyle w:val="ListParagraph"/>
        <w:numPr>
          <w:ilvl w:val="2"/>
          <w:numId w:val="35"/>
        </w:numPr>
        <w:spacing w:before="100" w:beforeAutospacing="1" w:after="100" w:afterAutospacing="1"/>
      </w:pPr>
      <w:r>
        <w:t>No. of intersections with structures is 50.0, with minimum of $nan and maximum of $nan in cost of structures impacted</w:t>
      </w:r>
    </w:p>
    <w:p w14:paraId="4F64FC71" w14:textId="77777777" w:rsidR="00740FF6" w:rsidRDefault="00740FF6" w:rsidP="006E2336">
      <w:pPr>
        <w:pStyle w:val="ListParagraph"/>
        <w:numPr>
          <w:ilvl w:val="2"/>
          <w:numId w:val="35"/>
        </w:numPr>
        <w:spacing w:before="100" w:beforeAutospacing="1" w:after="100" w:afterAutospacing="1"/>
      </w:pPr>
      <w:r>
        <w:t>Damage radius distributed between minimum of 34.62 and maximum of 34.62 meters.</w:t>
      </w:r>
    </w:p>
    <w:p w14:paraId="70354AFF" w14:textId="77777777" w:rsidR="00740FF6" w:rsidRDefault="00740FF6" w:rsidP="006E2336">
      <w:pPr>
        <w:pStyle w:val="ListParagraph"/>
        <w:numPr>
          <w:ilvl w:val="2"/>
          <w:numId w:val="35"/>
        </w:numPr>
        <w:spacing w:before="100" w:beforeAutospacing="1" w:after="100" w:afterAutospacing="1"/>
      </w:pPr>
      <w:r>
        <w:t>Product Loss costs between minimum of $1,999,580.23 and maximum of $1,999,580.23</w:t>
      </w:r>
    </w:p>
    <w:p w14:paraId="478B1192" w14:textId="77777777" w:rsidR="00740FF6" w:rsidRDefault="00740FF6" w:rsidP="006E2336">
      <w:pPr>
        <w:pStyle w:val="ListParagraph"/>
        <w:numPr>
          <w:ilvl w:val="1"/>
          <w:numId w:val="35"/>
        </w:numPr>
        <w:spacing w:before="100" w:beforeAutospacing="1" w:after="100" w:afterAutospacing="1"/>
      </w:pPr>
      <w:r>
        <w:t>Repair costs between minimum of $6,000.00 and maximum of $6,000.00.</w:t>
      </w:r>
    </w:p>
    <w:p w14:paraId="3D2DEE79"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26226908" w14:textId="77777777" w:rsidR="00740FF6" w:rsidRDefault="00740FF6" w:rsidP="006E2336">
      <w:pPr>
        <w:pStyle w:val="ListParagraph"/>
        <w:numPr>
          <w:ilvl w:val="1"/>
          <w:numId w:val="35"/>
        </w:numPr>
        <w:spacing w:before="100" w:beforeAutospacing="1" w:after="100" w:afterAutospacing="1"/>
      </w:pPr>
      <w:r>
        <w:t>Product type is NGL."</w:t>
      </w:r>
    </w:p>
    <w:p w14:paraId="11241FEA" w14:textId="77777777" w:rsidR="00740FF6" w:rsidRDefault="00740FF6" w:rsidP="006E2336">
      <w:pPr>
        <w:pStyle w:val="ListParagraph"/>
        <w:numPr>
          <w:ilvl w:val="0"/>
          <w:numId w:val="35"/>
        </w:numPr>
        <w:spacing w:before="100" w:beforeAutospacing="1" w:after="100" w:afterAutospacing="1"/>
      </w:pPr>
      <w:r>
        <w:t xml:space="preserve">"SECT 8 RAPID </w:t>
      </w:r>
      <w:proofErr w:type="gramStart"/>
      <w:r>
        <w:t>CITY</w:t>
      </w:r>
      <w:proofErr w:type="gramEnd"/>
      <w:r>
        <w:t xml:space="preserve"> TO PORTAGE NPS 6</w:t>
      </w:r>
    </w:p>
    <w:p w14:paraId="31E91CD7" w14:textId="77777777" w:rsidR="00740FF6" w:rsidRDefault="00740FF6" w:rsidP="006E2336">
      <w:pPr>
        <w:pStyle w:val="ListParagraph"/>
        <w:numPr>
          <w:ilvl w:val="1"/>
          <w:numId w:val="35"/>
        </w:numPr>
        <w:spacing w:before="100" w:beforeAutospacing="1" w:after="100" w:afterAutospacing="1"/>
      </w:pPr>
      <w:r>
        <w:t>Total Cumulative Length (m):</w:t>
      </w:r>
      <w:r>
        <w:tab/>
        <w:t>30.0</w:t>
      </w:r>
    </w:p>
    <w:p w14:paraId="57042CDC" w14:textId="77777777" w:rsidR="00740FF6" w:rsidRDefault="00740FF6" w:rsidP="006E2336">
      <w:pPr>
        <w:pStyle w:val="ListParagraph"/>
        <w:numPr>
          <w:ilvl w:val="2"/>
          <w:numId w:val="35"/>
        </w:numPr>
        <w:spacing w:before="100" w:beforeAutospacing="1" w:after="100" w:afterAutospacing="1"/>
      </w:pPr>
      <w:r>
        <w:t>EC Method 2 :</w:t>
      </w:r>
      <w:r>
        <w:tab/>
        <w:t>30.0</w:t>
      </w:r>
    </w:p>
    <w:p w14:paraId="5639DC12" w14:textId="77777777" w:rsidR="00740FF6" w:rsidRDefault="00740FF6" w:rsidP="006E2336">
      <w:pPr>
        <w:pStyle w:val="ListParagraph"/>
        <w:numPr>
          <w:ilvl w:val="1"/>
          <w:numId w:val="35"/>
        </w:numPr>
        <w:spacing w:before="100" w:beforeAutospacing="1" w:after="100" w:afterAutospacing="1"/>
      </w:pPr>
      <w:r>
        <w:t>Likelihood of failure distributed between minimum of 3.856e-01 and maximum of 3.856e-01.</w:t>
      </w:r>
    </w:p>
    <w:p w14:paraId="04BC8AD0" w14:textId="77777777" w:rsidR="00740FF6" w:rsidRDefault="00740FF6" w:rsidP="006E2336">
      <w:pPr>
        <w:pStyle w:val="ListParagraph"/>
        <w:numPr>
          <w:ilvl w:val="1"/>
          <w:numId w:val="35"/>
        </w:numPr>
        <w:spacing w:before="100" w:beforeAutospacing="1" w:after="100" w:afterAutospacing="1"/>
      </w:pPr>
      <w:r>
        <w:t>Consequence of failure distributed between minimum of $1.01 and maximum of $1.01 Millions of dollars</w:t>
      </w:r>
    </w:p>
    <w:p w14:paraId="50261318" w14:textId="77777777" w:rsidR="00740FF6" w:rsidRDefault="00740FF6" w:rsidP="006E2336">
      <w:pPr>
        <w:pStyle w:val="ListParagraph"/>
        <w:numPr>
          <w:ilvl w:val="1"/>
          <w:numId w:val="35"/>
        </w:numPr>
        <w:spacing w:before="100" w:beforeAutospacing="1" w:after="100" w:afterAutospacing="1"/>
      </w:pPr>
      <w:r>
        <w:t>Leak scenario:</w:t>
      </w:r>
    </w:p>
    <w:p w14:paraId="5FB76F23"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$0.27 Millions of dollars</w:t>
      </w:r>
    </w:p>
    <w:p w14:paraId="1B2F6F61" w14:textId="77777777" w:rsidR="00740FF6" w:rsidRDefault="00740FF6" w:rsidP="006E2336">
      <w:pPr>
        <w:pStyle w:val="ListParagraph"/>
        <w:numPr>
          <w:ilvl w:val="2"/>
          <w:numId w:val="35"/>
        </w:numPr>
        <w:spacing w:before="100" w:beforeAutospacing="1" w:after="100" w:afterAutospacing="1"/>
      </w:pPr>
      <w:r>
        <w:t>No. of intersections with structures is 22.0, with minimum of $nan and maximum of $nan in cost of structures impacted.</w:t>
      </w:r>
    </w:p>
    <w:p w14:paraId="05D091AB" w14:textId="77777777" w:rsidR="00740FF6" w:rsidRDefault="00740FF6" w:rsidP="006E2336">
      <w:pPr>
        <w:pStyle w:val="ListParagraph"/>
        <w:numPr>
          <w:ilvl w:val="2"/>
          <w:numId w:val="35"/>
        </w:numPr>
        <w:spacing w:before="100" w:beforeAutospacing="1" w:after="100" w:afterAutospacing="1"/>
      </w:pPr>
      <w:r>
        <w:t>Damage radius distributed between minimum of 2.48 and maximum of 2.48 meters.</w:t>
      </w:r>
    </w:p>
    <w:p w14:paraId="2D70EDCB" w14:textId="77777777" w:rsidR="00740FF6" w:rsidRDefault="00740FF6" w:rsidP="006E2336">
      <w:pPr>
        <w:pStyle w:val="ListParagraph"/>
        <w:numPr>
          <w:ilvl w:val="2"/>
          <w:numId w:val="35"/>
        </w:numPr>
        <w:spacing w:before="100" w:beforeAutospacing="1" w:after="100" w:afterAutospacing="1"/>
      </w:pPr>
      <w:r>
        <w:t>Product Loss costs between minimum of $62,251.66 and maximum of $62,251.66</w:t>
      </w:r>
    </w:p>
    <w:p w14:paraId="605F3FB7" w14:textId="77777777" w:rsidR="00740FF6" w:rsidRDefault="00740FF6" w:rsidP="006E2336">
      <w:pPr>
        <w:pStyle w:val="ListParagraph"/>
        <w:numPr>
          <w:ilvl w:val="1"/>
          <w:numId w:val="35"/>
        </w:numPr>
        <w:spacing w:before="100" w:beforeAutospacing="1" w:after="100" w:afterAutospacing="1"/>
      </w:pPr>
      <w:r>
        <w:t>Rupture scenario:</w:t>
      </w:r>
    </w:p>
    <w:p w14:paraId="411C2772" w14:textId="77777777" w:rsidR="00740FF6" w:rsidRDefault="00740FF6" w:rsidP="006E2336">
      <w:pPr>
        <w:pStyle w:val="ListParagraph"/>
        <w:numPr>
          <w:ilvl w:val="2"/>
          <w:numId w:val="35"/>
        </w:numPr>
        <w:spacing w:before="100" w:beforeAutospacing="1" w:after="100" w:afterAutospacing="1"/>
      </w:pPr>
      <w:r>
        <w:t>Economic Loss cost between minimum of $17.84 and maximum of $17.84 Millions of dollars</w:t>
      </w:r>
    </w:p>
    <w:p w14:paraId="702223B1" w14:textId="77777777" w:rsidR="00740FF6" w:rsidRDefault="00740FF6" w:rsidP="006E2336">
      <w:pPr>
        <w:pStyle w:val="ListParagraph"/>
        <w:numPr>
          <w:ilvl w:val="2"/>
          <w:numId w:val="35"/>
        </w:numPr>
        <w:spacing w:before="100" w:beforeAutospacing="1" w:after="100" w:afterAutospacing="1"/>
      </w:pPr>
      <w:r>
        <w:t>No. of intersections with structures is 75.0, with minimum of $nan and maximum of $nan in cost of structures impacted</w:t>
      </w:r>
    </w:p>
    <w:p w14:paraId="68C030FD" w14:textId="77777777" w:rsidR="00740FF6" w:rsidRDefault="00740FF6" w:rsidP="006E2336">
      <w:pPr>
        <w:pStyle w:val="ListParagraph"/>
        <w:numPr>
          <w:ilvl w:val="2"/>
          <w:numId w:val="35"/>
        </w:numPr>
        <w:spacing w:before="100" w:beforeAutospacing="1" w:after="100" w:afterAutospacing="1"/>
      </w:pPr>
      <w:r>
        <w:t>Damage radius distributed between minimum of 75.8 and maximum of 75.8 meters.</w:t>
      </w:r>
    </w:p>
    <w:p w14:paraId="30244522"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$17,627,475.77 and maximum of $17,627,475.77</w:t>
      </w:r>
    </w:p>
    <w:p w14:paraId="7A7D006A" w14:textId="77777777" w:rsidR="00740FF6" w:rsidRDefault="00740FF6" w:rsidP="006E2336">
      <w:pPr>
        <w:pStyle w:val="ListParagraph"/>
        <w:numPr>
          <w:ilvl w:val="1"/>
          <w:numId w:val="35"/>
        </w:numPr>
        <w:spacing w:before="100" w:beforeAutospacing="1" w:after="100" w:afterAutospacing="1"/>
      </w:pPr>
      <w:r>
        <w:t>Puncture scenario:</w:t>
      </w:r>
    </w:p>
    <w:p w14:paraId="2885E542" w14:textId="77777777" w:rsidR="00740FF6" w:rsidRDefault="00740FF6" w:rsidP="006E2336">
      <w:pPr>
        <w:pStyle w:val="ListParagraph"/>
        <w:numPr>
          <w:ilvl w:val="2"/>
          <w:numId w:val="35"/>
        </w:numPr>
        <w:spacing w:before="100" w:beforeAutospacing="1" w:after="100" w:afterAutospacing="1"/>
      </w:pPr>
      <w:r>
        <w:t>Economic Loss cost between minimum of $2.26 and maximum of $2.26 Millions of dollars</w:t>
      </w:r>
    </w:p>
    <w:p w14:paraId="33B8ED78" w14:textId="77777777" w:rsidR="00740FF6" w:rsidRDefault="00740FF6" w:rsidP="006E2336">
      <w:pPr>
        <w:pStyle w:val="ListParagraph"/>
        <w:numPr>
          <w:ilvl w:val="2"/>
          <w:numId w:val="35"/>
        </w:numPr>
        <w:spacing w:before="100" w:beforeAutospacing="1" w:after="100" w:afterAutospacing="1"/>
      </w:pPr>
      <w:r>
        <w:t>No. of intersections with structures is 45.0, with minimum of $nan and maximum of $nan in cost of structures impacted</w:t>
      </w:r>
    </w:p>
    <w:p w14:paraId="587ADBED" w14:textId="77777777" w:rsidR="00740FF6" w:rsidRDefault="00740FF6" w:rsidP="006E2336">
      <w:pPr>
        <w:pStyle w:val="ListParagraph"/>
        <w:numPr>
          <w:ilvl w:val="2"/>
          <w:numId w:val="35"/>
        </w:numPr>
        <w:spacing w:before="100" w:beforeAutospacing="1" w:after="100" w:afterAutospacing="1"/>
      </w:pPr>
      <w:r>
        <w:t>Damage radius distributed between minimum of 34.91 and maximum of 34.91 meters.</w:t>
      </w:r>
    </w:p>
    <w:p w14:paraId="7C53E9F0" w14:textId="77777777" w:rsidR="00740FF6" w:rsidRDefault="00740FF6" w:rsidP="006E2336">
      <w:pPr>
        <w:pStyle w:val="ListParagraph"/>
        <w:numPr>
          <w:ilvl w:val="2"/>
          <w:numId w:val="35"/>
        </w:numPr>
        <w:spacing w:before="100" w:beforeAutospacing="1" w:after="100" w:afterAutospacing="1"/>
      </w:pPr>
      <w:r>
        <w:t>Product Loss costs between minimum of $2,045,448.13 and maximum of $2,045,448.13</w:t>
      </w:r>
    </w:p>
    <w:p w14:paraId="3A428A08" w14:textId="77777777" w:rsidR="00740FF6" w:rsidRDefault="00740FF6" w:rsidP="006E2336">
      <w:pPr>
        <w:pStyle w:val="ListParagraph"/>
        <w:numPr>
          <w:ilvl w:val="1"/>
          <w:numId w:val="35"/>
        </w:numPr>
        <w:spacing w:before="100" w:beforeAutospacing="1" w:after="100" w:afterAutospacing="1"/>
      </w:pPr>
      <w:r>
        <w:t>Repair costs between minimum of $11,500.00 and maximum of $11,500.00.</w:t>
      </w:r>
    </w:p>
    <w:p w14:paraId="25B639D6"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5AD593EB" w14:textId="77777777" w:rsidR="00740FF6" w:rsidRDefault="00740FF6" w:rsidP="006E2336">
      <w:pPr>
        <w:pStyle w:val="ListParagraph"/>
        <w:numPr>
          <w:ilvl w:val="1"/>
          <w:numId w:val="35"/>
        </w:numPr>
        <w:spacing w:before="100" w:beforeAutospacing="1" w:after="100" w:afterAutospacing="1"/>
      </w:pPr>
      <w:r>
        <w:t>Product type is NGL."</w:t>
      </w:r>
    </w:p>
    <w:p w14:paraId="4E987BA8" w14:textId="77777777" w:rsidR="00740FF6" w:rsidRDefault="00740FF6" w:rsidP="006E2336">
      <w:pPr>
        <w:pStyle w:val="ListParagraph"/>
        <w:numPr>
          <w:ilvl w:val="0"/>
          <w:numId w:val="35"/>
        </w:numPr>
        <w:spacing w:before="100" w:beforeAutospacing="1" w:after="100" w:afterAutospacing="1"/>
      </w:pPr>
      <w:r>
        <w:t>"ZAMA TO RAINBOW STATION NPS 20</w:t>
      </w:r>
    </w:p>
    <w:p w14:paraId="4ACCBB57" w14:textId="77777777" w:rsidR="00740FF6" w:rsidRDefault="00740FF6" w:rsidP="006E2336">
      <w:pPr>
        <w:pStyle w:val="ListParagraph"/>
        <w:numPr>
          <w:ilvl w:val="1"/>
          <w:numId w:val="35"/>
        </w:numPr>
        <w:spacing w:before="100" w:beforeAutospacing="1" w:after="100" w:afterAutospacing="1"/>
      </w:pPr>
      <w:r>
        <w:t>Total Cumulative Length (m):</w:t>
      </w:r>
      <w:r>
        <w:tab/>
        <w:t>29.99</w:t>
      </w:r>
    </w:p>
    <w:p w14:paraId="2B3BD43F" w14:textId="77777777" w:rsidR="00740FF6" w:rsidRDefault="00740FF6" w:rsidP="006E2336">
      <w:pPr>
        <w:pStyle w:val="ListParagraph"/>
        <w:numPr>
          <w:ilvl w:val="2"/>
          <w:numId w:val="35"/>
        </w:numPr>
        <w:spacing w:before="100" w:beforeAutospacing="1" w:after="100" w:afterAutospacing="1"/>
      </w:pPr>
      <w:r>
        <w:t>RES :</w:t>
      </w:r>
      <w:r>
        <w:tab/>
        <w:t>29.99</w:t>
      </w:r>
    </w:p>
    <w:p w14:paraId="314A2DFC" w14:textId="77777777" w:rsidR="00740FF6" w:rsidRDefault="00740FF6" w:rsidP="006E2336">
      <w:pPr>
        <w:pStyle w:val="ListParagraph"/>
        <w:numPr>
          <w:ilvl w:val="1"/>
          <w:numId w:val="35"/>
        </w:numPr>
        <w:spacing w:before="100" w:beforeAutospacing="1" w:after="100" w:afterAutospacing="1"/>
      </w:pPr>
      <w:r>
        <w:t>Likelihood of failure distributed between minimum of 1.000e+00 and maximum of 1.000e+00.</w:t>
      </w:r>
    </w:p>
    <w:p w14:paraId="05D2DFC3" w14:textId="77777777" w:rsidR="00740FF6" w:rsidRDefault="00740FF6" w:rsidP="006E2336">
      <w:pPr>
        <w:pStyle w:val="ListParagraph"/>
        <w:numPr>
          <w:ilvl w:val="1"/>
          <w:numId w:val="35"/>
        </w:numPr>
        <w:spacing w:before="100" w:beforeAutospacing="1" w:after="100" w:afterAutospacing="1"/>
      </w:pPr>
      <w:r>
        <w:t>Consequence of failure distributed between minimum of $0.86 and maximum of $0.86 Millions of dollars</w:t>
      </w:r>
    </w:p>
    <w:p w14:paraId="05DEECB2" w14:textId="77777777" w:rsidR="00740FF6" w:rsidRDefault="00740FF6" w:rsidP="006E2336">
      <w:pPr>
        <w:pStyle w:val="ListParagraph"/>
        <w:numPr>
          <w:ilvl w:val="1"/>
          <w:numId w:val="35"/>
        </w:numPr>
        <w:spacing w:before="100" w:beforeAutospacing="1" w:after="100" w:afterAutospacing="1"/>
      </w:pPr>
      <w:r>
        <w:t>Leak scenario:</w:t>
      </w:r>
    </w:p>
    <w:p w14:paraId="542B2CA0" w14:textId="77777777" w:rsidR="00740FF6" w:rsidRDefault="00740FF6" w:rsidP="006E2336">
      <w:pPr>
        <w:pStyle w:val="ListParagraph"/>
        <w:numPr>
          <w:ilvl w:val="2"/>
          <w:numId w:val="35"/>
        </w:numPr>
        <w:spacing w:before="100" w:beforeAutospacing="1" w:after="100" w:afterAutospacing="1"/>
      </w:pPr>
      <w:r>
        <w:t>Economic Loss cost between minimum of $0.86 and maximum of $0.86 Millions of dollars</w:t>
      </w:r>
    </w:p>
    <w:p w14:paraId="175BC64D" w14:textId="77777777" w:rsidR="00740FF6" w:rsidRDefault="00740FF6" w:rsidP="006E2336">
      <w:pPr>
        <w:pStyle w:val="ListParagraph"/>
        <w:numPr>
          <w:ilvl w:val="2"/>
          <w:numId w:val="35"/>
        </w:numPr>
        <w:spacing w:before="100" w:beforeAutospacing="1" w:after="100" w:afterAutospacing="1"/>
      </w:pPr>
      <w:r>
        <w:t>No. of intersections with structures is 3.0, with minimum of $nan and maximum of $nan in cost of structures impacted.</w:t>
      </w:r>
    </w:p>
    <w:p w14:paraId="36D33916" w14:textId="77777777" w:rsidR="00740FF6" w:rsidRDefault="00740FF6" w:rsidP="006E2336">
      <w:pPr>
        <w:pStyle w:val="ListParagraph"/>
        <w:numPr>
          <w:ilvl w:val="2"/>
          <w:numId w:val="35"/>
        </w:numPr>
        <w:spacing w:before="100" w:beforeAutospacing="1" w:after="100" w:afterAutospacing="1"/>
      </w:pPr>
      <w:r>
        <w:t>Damage radius distributed between minimum of 2.17 and maximum of 2.17 meters.</w:t>
      </w:r>
    </w:p>
    <w:p w14:paraId="6041D4E9" w14:textId="77777777" w:rsidR="00740FF6" w:rsidRDefault="00740FF6" w:rsidP="006E2336">
      <w:pPr>
        <w:pStyle w:val="ListParagraph"/>
        <w:numPr>
          <w:ilvl w:val="2"/>
          <w:numId w:val="35"/>
        </w:numPr>
        <w:spacing w:before="100" w:beforeAutospacing="1" w:after="100" w:afterAutospacing="1"/>
      </w:pPr>
      <w:r>
        <w:t>Product Loss costs between minimum of $1,569.88 and maximum of $1,569.88</w:t>
      </w:r>
    </w:p>
    <w:p w14:paraId="5891D944" w14:textId="77777777" w:rsidR="00740FF6" w:rsidRDefault="00740FF6" w:rsidP="006E2336">
      <w:pPr>
        <w:pStyle w:val="ListParagraph"/>
        <w:numPr>
          <w:ilvl w:val="1"/>
          <w:numId w:val="35"/>
        </w:numPr>
        <w:spacing w:before="100" w:beforeAutospacing="1" w:after="100" w:afterAutospacing="1"/>
      </w:pPr>
      <w:r>
        <w:t>Rupture scenario:</w:t>
      </w:r>
    </w:p>
    <w:p w14:paraId="6E48F1BF" w14:textId="77777777" w:rsidR="00740FF6" w:rsidRDefault="00740FF6" w:rsidP="006E2336">
      <w:pPr>
        <w:pStyle w:val="ListParagraph"/>
        <w:numPr>
          <w:ilvl w:val="2"/>
          <w:numId w:val="35"/>
        </w:numPr>
        <w:spacing w:before="100" w:beforeAutospacing="1" w:after="100" w:afterAutospacing="1"/>
      </w:pPr>
      <w:r>
        <w:t>Economic Loss cost between minimum of $0.89 and maximum of $0.89 Millions of dollars</w:t>
      </w:r>
    </w:p>
    <w:p w14:paraId="7F6F29BD" w14:textId="77777777" w:rsidR="00740FF6" w:rsidRDefault="00740FF6" w:rsidP="006E2336">
      <w:pPr>
        <w:pStyle w:val="ListParagraph"/>
        <w:numPr>
          <w:ilvl w:val="2"/>
          <w:numId w:val="35"/>
        </w:numPr>
        <w:spacing w:before="100" w:beforeAutospacing="1" w:after="100" w:afterAutospacing="1"/>
      </w:pPr>
      <w:r>
        <w:t>No. of intersections with structures is 13.0, with minimum of $nan and maximum of $nan in cost of structures impacted</w:t>
      </w:r>
    </w:p>
    <w:p w14:paraId="66A13384" w14:textId="77777777" w:rsidR="00740FF6" w:rsidRDefault="00740FF6" w:rsidP="006E2336">
      <w:pPr>
        <w:pStyle w:val="ListParagraph"/>
        <w:numPr>
          <w:ilvl w:val="2"/>
          <w:numId w:val="35"/>
        </w:numPr>
        <w:spacing w:before="100" w:beforeAutospacing="1" w:after="100" w:afterAutospacing="1"/>
      </w:pPr>
      <w:r>
        <w:t>Damage radius distributed between minimum of 61.75 and maximum of 61.75 meters.</w:t>
      </w:r>
    </w:p>
    <w:p w14:paraId="51423288" w14:textId="77777777" w:rsidR="00740FF6" w:rsidRDefault="00740FF6" w:rsidP="006E2336">
      <w:pPr>
        <w:pStyle w:val="ListParagraph"/>
        <w:numPr>
          <w:ilvl w:val="2"/>
          <w:numId w:val="35"/>
        </w:numPr>
        <w:spacing w:before="100" w:beforeAutospacing="1" w:after="100" w:afterAutospacing="1"/>
      </w:pPr>
      <w:r>
        <w:t>Product Loss costs between minimum of $29,172.30 and maximum of $29,172.30</w:t>
      </w:r>
    </w:p>
    <w:p w14:paraId="7399749A" w14:textId="77777777" w:rsidR="00740FF6" w:rsidRDefault="00740FF6" w:rsidP="006E2336">
      <w:pPr>
        <w:pStyle w:val="ListParagraph"/>
        <w:numPr>
          <w:ilvl w:val="1"/>
          <w:numId w:val="35"/>
        </w:numPr>
        <w:spacing w:before="100" w:beforeAutospacing="1" w:after="100" w:afterAutospacing="1"/>
      </w:pPr>
      <w:r>
        <w:t>Puncture scenario:</w:t>
      </w:r>
    </w:p>
    <w:p w14:paraId="611B390C" w14:textId="77777777" w:rsidR="00740FF6" w:rsidRDefault="00740FF6" w:rsidP="006E2336">
      <w:pPr>
        <w:pStyle w:val="ListParagraph"/>
        <w:numPr>
          <w:ilvl w:val="2"/>
          <w:numId w:val="35"/>
        </w:numPr>
        <w:spacing w:before="100" w:beforeAutospacing="1" w:after="100" w:afterAutospacing="1"/>
      </w:pPr>
      <w:r>
        <w:t>Economic Loss cost between minimum of $0.91 and maximum of $0.91 Millions of dollars</w:t>
      </w:r>
    </w:p>
    <w:p w14:paraId="6C6859FF" w14:textId="77777777" w:rsidR="00740FF6" w:rsidRDefault="00740FF6" w:rsidP="006E2336">
      <w:pPr>
        <w:pStyle w:val="ListParagraph"/>
        <w:numPr>
          <w:ilvl w:val="2"/>
          <w:numId w:val="35"/>
        </w:numPr>
        <w:spacing w:before="100" w:beforeAutospacing="1" w:after="100" w:afterAutospacing="1"/>
      </w:pPr>
      <w:r>
        <w:t>No. of intersections with structures is 7.0, with minimum of $nan and maximum of $nan in cost of structures impacted</w:t>
      </w:r>
    </w:p>
    <w:p w14:paraId="7A518744" w14:textId="77777777" w:rsidR="00740FF6" w:rsidRDefault="00740FF6" w:rsidP="006E2336">
      <w:pPr>
        <w:pStyle w:val="ListParagraph"/>
        <w:numPr>
          <w:ilvl w:val="2"/>
          <w:numId w:val="35"/>
        </w:numPr>
        <w:spacing w:before="100" w:beforeAutospacing="1" w:after="100" w:afterAutospacing="1"/>
      </w:pPr>
      <w:r>
        <w:t>Damage radius distributed between minimum of 8.48 and maximum of 8.48 meters.</w:t>
      </w:r>
    </w:p>
    <w:p w14:paraId="24BF30D1" w14:textId="77777777" w:rsidR="00740FF6" w:rsidRDefault="00740FF6" w:rsidP="006E2336">
      <w:pPr>
        <w:pStyle w:val="ListParagraph"/>
        <w:numPr>
          <w:ilvl w:val="2"/>
          <w:numId w:val="35"/>
        </w:numPr>
        <w:spacing w:before="100" w:beforeAutospacing="1" w:after="100" w:afterAutospacing="1"/>
      </w:pPr>
      <w:r>
        <w:t>Product Loss costs between minimum of $51,582.78 and maximum of $51,582.78</w:t>
      </w:r>
    </w:p>
    <w:p w14:paraId="55C0982B" w14:textId="77777777" w:rsidR="00740FF6" w:rsidRDefault="00740FF6" w:rsidP="006E2336">
      <w:pPr>
        <w:pStyle w:val="ListParagraph"/>
        <w:numPr>
          <w:ilvl w:val="1"/>
          <w:numId w:val="35"/>
        </w:numPr>
        <w:spacing w:before="100" w:beforeAutospacing="1" w:after="100" w:afterAutospacing="1"/>
      </w:pPr>
      <w:r>
        <w:t>Repair costs between minimum of $57,000.00 and maximum of $57,000.00.</w:t>
      </w:r>
    </w:p>
    <w:p w14:paraId="589A8615"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3B16B303" w14:textId="77777777" w:rsidR="00740FF6" w:rsidRDefault="00740FF6" w:rsidP="006E2336">
      <w:pPr>
        <w:pStyle w:val="ListParagraph"/>
        <w:numPr>
          <w:ilvl w:val="1"/>
          <w:numId w:val="35"/>
        </w:numPr>
        <w:spacing w:before="100" w:beforeAutospacing="1" w:after="100" w:afterAutospacing="1"/>
      </w:pPr>
      <w:r>
        <w:lastRenderedPageBreak/>
        <w:t>Product type is Crude Oil."</w:t>
      </w:r>
    </w:p>
    <w:p w14:paraId="70DE5CB1" w14:textId="77777777" w:rsidR="00740FF6" w:rsidRDefault="00740FF6" w:rsidP="006E2336">
      <w:pPr>
        <w:pStyle w:val="ListParagraph"/>
        <w:numPr>
          <w:ilvl w:val="0"/>
          <w:numId w:val="35"/>
        </w:numPr>
        <w:spacing w:before="100" w:beforeAutospacing="1" w:after="100" w:afterAutospacing="1"/>
      </w:pPr>
      <w:r>
        <w:t xml:space="preserve">"NPS8 Laporte to </w:t>
      </w:r>
      <w:proofErr w:type="spellStart"/>
      <w:r>
        <w:t>Kerrobert</w:t>
      </w:r>
      <w:proofErr w:type="spellEnd"/>
      <w:r>
        <w:t xml:space="preserve"> from 4-2-27-26W3 to 4-34-33-22W3</w:t>
      </w:r>
    </w:p>
    <w:p w14:paraId="1D96F401" w14:textId="77777777" w:rsidR="00740FF6" w:rsidRDefault="00740FF6" w:rsidP="006E2336">
      <w:pPr>
        <w:pStyle w:val="ListParagraph"/>
        <w:numPr>
          <w:ilvl w:val="1"/>
          <w:numId w:val="35"/>
        </w:numPr>
        <w:spacing w:before="100" w:beforeAutospacing="1" w:after="100" w:afterAutospacing="1"/>
      </w:pPr>
      <w:r>
        <w:t>Total Cumulative Length (m):</w:t>
      </w:r>
      <w:r>
        <w:tab/>
        <w:t>29.99</w:t>
      </w:r>
    </w:p>
    <w:p w14:paraId="431B8E06" w14:textId="77777777" w:rsidR="00740FF6" w:rsidRDefault="00740FF6" w:rsidP="006E2336">
      <w:pPr>
        <w:pStyle w:val="ListParagraph"/>
        <w:numPr>
          <w:ilvl w:val="2"/>
          <w:numId w:val="35"/>
        </w:numPr>
        <w:spacing w:before="100" w:beforeAutospacing="1" w:after="100" w:afterAutospacing="1"/>
      </w:pPr>
      <w:r>
        <w:t>SCC Method 1b :</w:t>
      </w:r>
      <w:r>
        <w:tab/>
        <w:t>29.99</w:t>
      </w:r>
    </w:p>
    <w:p w14:paraId="132456D9" w14:textId="77777777" w:rsidR="00740FF6" w:rsidRDefault="00740FF6" w:rsidP="006E2336">
      <w:pPr>
        <w:pStyle w:val="ListParagraph"/>
        <w:numPr>
          <w:ilvl w:val="1"/>
          <w:numId w:val="35"/>
        </w:numPr>
        <w:spacing w:before="100" w:beforeAutospacing="1" w:after="100" w:afterAutospacing="1"/>
      </w:pPr>
      <w:r>
        <w:t>Likelihood of failure distributed between minimum of 1.747e-02 and maximum of 1.747e-02.</w:t>
      </w:r>
    </w:p>
    <w:p w14:paraId="74246E10" w14:textId="77777777" w:rsidR="00740FF6" w:rsidRDefault="00740FF6" w:rsidP="006E2336">
      <w:pPr>
        <w:pStyle w:val="ListParagraph"/>
        <w:numPr>
          <w:ilvl w:val="1"/>
          <w:numId w:val="35"/>
        </w:numPr>
        <w:spacing w:before="100" w:beforeAutospacing="1" w:after="100" w:afterAutospacing="1"/>
      </w:pPr>
      <w:r>
        <w:t>Consequence of failure distributed between minimum of $12.08 and maximum of $12.08 Millions of dollars</w:t>
      </w:r>
    </w:p>
    <w:p w14:paraId="349F5499" w14:textId="77777777" w:rsidR="00740FF6" w:rsidRDefault="00740FF6" w:rsidP="006E2336">
      <w:pPr>
        <w:pStyle w:val="ListParagraph"/>
        <w:numPr>
          <w:ilvl w:val="1"/>
          <w:numId w:val="35"/>
        </w:numPr>
        <w:spacing w:before="100" w:beforeAutospacing="1" w:after="100" w:afterAutospacing="1"/>
      </w:pPr>
      <w:r>
        <w:t>Leak scenario:</w:t>
      </w:r>
    </w:p>
    <w:p w14:paraId="5F7D43ED" w14:textId="77777777" w:rsidR="00740FF6" w:rsidRDefault="00740FF6" w:rsidP="006E2336">
      <w:pPr>
        <w:pStyle w:val="ListParagraph"/>
        <w:numPr>
          <w:ilvl w:val="2"/>
          <w:numId w:val="35"/>
        </w:numPr>
        <w:spacing w:before="100" w:beforeAutospacing="1" w:after="100" w:afterAutospacing="1"/>
      </w:pPr>
      <w:r>
        <w:t>Economic Loss cost between minimum of $0.31 and maximum of $0.31 Millions of dollars</w:t>
      </w:r>
    </w:p>
    <w:p w14:paraId="63A3CCD6" w14:textId="77777777" w:rsidR="00740FF6" w:rsidRDefault="00740FF6" w:rsidP="006E2336">
      <w:pPr>
        <w:pStyle w:val="ListParagraph"/>
        <w:numPr>
          <w:ilvl w:val="2"/>
          <w:numId w:val="35"/>
        </w:numPr>
        <w:spacing w:before="100" w:beforeAutospacing="1" w:after="100" w:afterAutospacing="1"/>
      </w:pPr>
      <w:r>
        <w:t>No. of intersections with structures is 5.0, with minimum of $nan and maximum of $nan in cost of structures impacted.</w:t>
      </w:r>
    </w:p>
    <w:p w14:paraId="1DF6239B" w14:textId="77777777" w:rsidR="00740FF6" w:rsidRDefault="00740FF6" w:rsidP="006E2336">
      <w:pPr>
        <w:pStyle w:val="ListParagraph"/>
        <w:numPr>
          <w:ilvl w:val="2"/>
          <w:numId w:val="35"/>
        </w:numPr>
        <w:spacing w:before="100" w:beforeAutospacing="1" w:after="100" w:afterAutospacing="1"/>
      </w:pPr>
      <w:r>
        <w:t>Damage radius distributed between minimum of 2.45 and maximum of 2.45 meters.</w:t>
      </w:r>
    </w:p>
    <w:p w14:paraId="06C0C070" w14:textId="77777777" w:rsidR="00740FF6" w:rsidRDefault="00740FF6" w:rsidP="006E2336">
      <w:pPr>
        <w:pStyle w:val="ListParagraph"/>
        <w:numPr>
          <w:ilvl w:val="2"/>
          <w:numId w:val="35"/>
        </w:numPr>
        <w:spacing w:before="100" w:beforeAutospacing="1" w:after="100" w:afterAutospacing="1"/>
      </w:pPr>
      <w:r>
        <w:t>Product Loss costs between minimum of $60,855.70 and maximum of $60,855.70</w:t>
      </w:r>
    </w:p>
    <w:p w14:paraId="2BA334F9" w14:textId="77777777" w:rsidR="00740FF6" w:rsidRDefault="00740FF6" w:rsidP="006E2336">
      <w:pPr>
        <w:pStyle w:val="ListParagraph"/>
        <w:numPr>
          <w:ilvl w:val="1"/>
          <w:numId w:val="35"/>
        </w:numPr>
        <w:spacing w:before="100" w:beforeAutospacing="1" w:after="100" w:afterAutospacing="1"/>
      </w:pPr>
      <w:r>
        <w:t>Rupture scenario:</w:t>
      </w:r>
    </w:p>
    <w:p w14:paraId="2F33F559" w14:textId="77777777" w:rsidR="00740FF6" w:rsidRDefault="00740FF6" w:rsidP="006E2336">
      <w:pPr>
        <w:pStyle w:val="ListParagraph"/>
        <w:numPr>
          <w:ilvl w:val="2"/>
          <w:numId w:val="35"/>
        </w:numPr>
        <w:spacing w:before="100" w:beforeAutospacing="1" w:after="100" w:afterAutospacing="1"/>
      </w:pPr>
      <w:r>
        <w:t>Economic Loss cost between minimum of $29.46 and maximum of $29.46 Millions of dollars</w:t>
      </w:r>
    </w:p>
    <w:p w14:paraId="77581658" w14:textId="77777777" w:rsidR="00740FF6" w:rsidRDefault="00740FF6" w:rsidP="006E2336">
      <w:pPr>
        <w:pStyle w:val="ListParagraph"/>
        <w:numPr>
          <w:ilvl w:val="2"/>
          <w:numId w:val="35"/>
        </w:numPr>
        <w:spacing w:before="100" w:beforeAutospacing="1" w:after="100" w:afterAutospacing="1"/>
      </w:pPr>
      <w:r>
        <w:t>No. of intersections with structures is 21.0, with minimum of $nan and maximum of $nan in cost of structures impacted</w:t>
      </w:r>
    </w:p>
    <w:p w14:paraId="095E24F5" w14:textId="77777777" w:rsidR="00740FF6" w:rsidRDefault="00740FF6" w:rsidP="006E2336">
      <w:pPr>
        <w:pStyle w:val="ListParagraph"/>
        <w:numPr>
          <w:ilvl w:val="2"/>
          <w:numId w:val="35"/>
        </w:numPr>
        <w:spacing w:before="100" w:beforeAutospacing="1" w:after="100" w:afterAutospacing="1"/>
      </w:pPr>
      <w:r>
        <w:t>Damage radius distributed between minimum of 90.91 and maximum of 90.91 meters.</w:t>
      </w:r>
    </w:p>
    <w:p w14:paraId="7BBC8F8F" w14:textId="77777777" w:rsidR="00740FF6" w:rsidRDefault="00740FF6" w:rsidP="006E2336">
      <w:pPr>
        <w:pStyle w:val="ListParagraph"/>
        <w:numPr>
          <w:ilvl w:val="2"/>
          <w:numId w:val="35"/>
        </w:numPr>
        <w:spacing w:before="100" w:beforeAutospacing="1" w:after="100" w:afterAutospacing="1"/>
      </w:pPr>
      <w:r>
        <w:t>Product Loss costs between minimum of $29,206,998.79 and maximum of $29,206,998.79</w:t>
      </w:r>
    </w:p>
    <w:p w14:paraId="0BDC68DF" w14:textId="77777777" w:rsidR="00740FF6" w:rsidRDefault="00740FF6" w:rsidP="006E2336">
      <w:pPr>
        <w:pStyle w:val="ListParagraph"/>
        <w:numPr>
          <w:ilvl w:val="1"/>
          <w:numId w:val="35"/>
        </w:numPr>
        <w:spacing w:before="100" w:beforeAutospacing="1" w:after="100" w:afterAutospacing="1"/>
      </w:pPr>
      <w:r>
        <w:t>Puncture scenario:</w:t>
      </w:r>
    </w:p>
    <w:p w14:paraId="21AFF9AC" w14:textId="77777777" w:rsidR="00740FF6" w:rsidRDefault="00740FF6" w:rsidP="006E2336">
      <w:pPr>
        <w:pStyle w:val="ListParagraph"/>
        <w:numPr>
          <w:ilvl w:val="2"/>
          <w:numId w:val="35"/>
        </w:numPr>
        <w:spacing w:before="100" w:beforeAutospacing="1" w:after="100" w:afterAutospacing="1"/>
      </w:pPr>
      <w:r>
        <w:t>Economic Loss cost between minimum of $2.25 and maximum of $2.25 Millions of dollars</w:t>
      </w:r>
    </w:p>
    <w:p w14:paraId="7709F9F9" w14:textId="77777777" w:rsidR="00740FF6" w:rsidRDefault="00740FF6" w:rsidP="006E2336">
      <w:pPr>
        <w:pStyle w:val="ListParagraph"/>
        <w:numPr>
          <w:ilvl w:val="2"/>
          <w:numId w:val="35"/>
        </w:numPr>
        <w:spacing w:before="100" w:beforeAutospacing="1" w:after="100" w:afterAutospacing="1"/>
      </w:pPr>
      <w:r>
        <w:t>No. of intersections with structures is 14.0, with minimum of $nan and maximum of $nan in cost of structures impacted</w:t>
      </w:r>
    </w:p>
    <w:p w14:paraId="54C7B207" w14:textId="77777777" w:rsidR="00740FF6" w:rsidRDefault="00740FF6" w:rsidP="006E2336">
      <w:pPr>
        <w:pStyle w:val="ListParagraph"/>
        <w:numPr>
          <w:ilvl w:val="2"/>
          <w:numId w:val="35"/>
        </w:numPr>
        <w:spacing w:before="100" w:beforeAutospacing="1" w:after="100" w:afterAutospacing="1"/>
      </w:pPr>
      <w:r>
        <w:t>Damage radius distributed between minimum of 34.62 and maximum of 34.62 meters.</w:t>
      </w:r>
    </w:p>
    <w:p w14:paraId="0C059807" w14:textId="77777777" w:rsidR="00740FF6" w:rsidRDefault="00740FF6" w:rsidP="006E2336">
      <w:pPr>
        <w:pStyle w:val="ListParagraph"/>
        <w:numPr>
          <w:ilvl w:val="2"/>
          <w:numId w:val="35"/>
        </w:numPr>
        <w:spacing w:before="100" w:beforeAutospacing="1" w:after="100" w:afterAutospacing="1"/>
      </w:pPr>
      <w:r>
        <w:t>Product Loss costs between minimum of $1,999,580.23 and maximum of $1,999,580.23</w:t>
      </w:r>
    </w:p>
    <w:p w14:paraId="4DA60415" w14:textId="77777777" w:rsidR="00740FF6" w:rsidRDefault="00740FF6" w:rsidP="006E2336">
      <w:pPr>
        <w:pStyle w:val="ListParagraph"/>
        <w:numPr>
          <w:ilvl w:val="1"/>
          <w:numId w:val="35"/>
        </w:numPr>
        <w:spacing w:before="100" w:beforeAutospacing="1" w:after="100" w:afterAutospacing="1"/>
      </w:pPr>
      <w:r>
        <w:t>Repair costs between minimum of $50,000.00 and maximum of $50,000.00.</w:t>
      </w:r>
    </w:p>
    <w:p w14:paraId="74F774AA"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54439232" w14:textId="77777777" w:rsidR="00740FF6" w:rsidRDefault="00740FF6" w:rsidP="006E2336">
      <w:pPr>
        <w:pStyle w:val="ListParagraph"/>
        <w:numPr>
          <w:ilvl w:val="1"/>
          <w:numId w:val="35"/>
        </w:numPr>
        <w:spacing w:before="100" w:beforeAutospacing="1" w:after="100" w:afterAutospacing="1"/>
      </w:pPr>
      <w:r>
        <w:t>Product type is NGL."</w:t>
      </w:r>
    </w:p>
    <w:p w14:paraId="3F4C6C7E" w14:textId="77777777" w:rsidR="00740FF6" w:rsidRDefault="00740FF6" w:rsidP="006E2336">
      <w:pPr>
        <w:pStyle w:val="ListParagraph"/>
        <w:numPr>
          <w:ilvl w:val="0"/>
          <w:numId w:val="35"/>
        </w:numPr>
        <w:spacing w:before="100" w:beforeAutospacing="1" w:after="100" w:afterAutospacing="1"/>
      </w:pPr>
      <w:r>
        <w:t xml:space="preserve">"NPS12 Medicine River </w:t>
      </w:r>
      <w:proofErr w:type="spellStart"/>
      <w:r>
        <w:t>Jct</w:t>
      </w:r>
      <w:proofErr w:type="spellEnd"/>
      <w:r>
        <w:t xml:space="preserve"> to </w:t>
      </w:r>
      <w:proofErr w:type="spellStart"/>
      <w:r>
        <w:t>Sundre</w:t>
      </w:r>
      <w:proofErr w:type="spellEnd"/>
      <w:r>
        <w:t xml:space="preserve"> </w:t>
      </w:r>
      <w:proofErr w:type="gramStart"/>
      <w:r>
        <w:t>From</w:t>
      </w:r>
      <w:proofErr w:type="gramEnd"/>
      <w:r>
        <w:t xml:space="preserve"> 9-27-39-3-W5 To 16-8-34-5-W5</w:t>
      </w:r>
    </w:p>
    <w:p w14:paraId="71EAFFED" w14:textId="77777777" w:rsidR="00740FF6" w:rsidRDefault="00740FF6" w:rsidP="006E2336">
      <w:pPr>
        <w:pStyle w:val="ListParagraph"/>
        <w:numPr>
          <w:ilvl w:val="1"/>
          <w:numId w:val="35"/>
        </w:numPr>
        <w:spacing w:before="100" w:beforeAutospacing="1" w:after="100" w:afterAutospacing="1"/>
      </w:pPr>
      <w:r>
        <w:t>Total Cumulative Length (m):</w:t>
      </w:r>
      <w:r>
        <w:tab/>
        <w:t>29.99</w:t>
      </w:r>
    </w:p>
    <w:p w14:paraId="5F69255A" w14:textId="77777777" w:rsidR="00740FF6" w:rsidRDefault="00740FF6" w:rsidP="006E2336">
      <w:pPr>
        <w:pStyle w:val="ListParagraph"/>
        <w:numPr>
          <w:ilvl w:val="2"/>
          <w:numId w:val="35"/>
        </w:numPr>
        <w:spacing w:before="100" w:beforeAutospacing="1" w:after="100" w:afterAutospacing="1"/>
      </w:pPr>
      <w:r>
        <w:t>RES :</w:t>
      </w:r>
      <w:r>
        <w:tab/>
        <w:t>29.99</w:t>
      </w:r>
    </w:p>
    <w:p w14:paraId="5FCACA15" w14:textId="77777777" w:rsidR="00740FF6" w:rsidRDefault="00740FF6" w:rsidP="006E2336">
      <w:pPr>
        <w:pStyle w:val="ListParagraph"/>
        <w:numPr>
          <w:ilvl w:val="1"/>
          <w:numId w:val="35"/>
        </w:numPr>
        <w:spacing w:before="100" w:beforeAutospacing="1" w:after="100" w:afterAutospacing="1"/>
      </w:pPr>
      <w:r>
        <w:t>Likelihood of failure distributed between minimum of 1.000e+00 and maximum of 1.000e+00.</w:t>
      </w:r>
    </w:p>
    <w:p w14:paraId="01B7600C" w14:textId="77777777" w:rsidR="00740FF6" w:rsidRDefault="00740FF6" w:rsidP="006E2336">
      <w:pPr>
        <w:pStyle w:val="ListParagraph"/>
        <w:numPr>
          <w:ilvl w:val="1"/>
          <w:numId w:val="35"/>
        </w:numPr>
        <w:spacing w:before="100" w:beforeAutospacing="1" w:after="100" w:afterAutospacing="1"/>
      </w:pPr>
      <w:r>
        <w:t>Consequence of failure distributed between minimum of $0.85 and maximum of $0.85 Millions of dollars</w:t>
      </w:r>
    </w:p>
    <w:p w14:paraId="72EC6CB8" w14:textId="77777777" w:rsidR="00740FF6" w:rsidRDefault="00740FF6" w:rsidP="006E2336">
      <w:pPr>
        <w:pStyle w:val="ListParagraph"/>
        <w:numPr>
          <w:ilvl w:val="1"/>
          <w:numId w:val="35"/>
        </w:numPr>
        <w:spacing w:before="100" w:beforeAutospacing="1" w:after="100" w:afterAutospacing="1"/>
      </w:pPr>
      <w:r>
        <w:t>Leak scenario:</w:t>
      </w:r>
    </w:p>
    <w:p w14:paraId="7313D02B" w14:textId="77777777" w:rsidR="00740FF6" w:rsidRDefault="00740FF6" w:rsidP="006E2336">
      <w:pPr>
        <w:pStyle w:val="ListParagraph"/>
        <w:numPr>
          <w:ilvl w:val="2"/>
          <w:numId w:val="35"/>
        </w:numPr>
        <w:spacing w:before="100" w:beforeAutospacing="1" w:after="100" w:afterAutospacing="1"/>
      </w:pPr>
      <w:r>
        <w:t>Economic Loss cost between minimum of $0.85 and maximum of $0.85 Millions of dollars</w:t>
      </w:r>
    </w:p>
    <w:p w14:paraId="5A26062B" w14:textId="77777777" w:rsidR="00740FF6" w:rsidRDefault="00740FF6" w:rsidP="006E2336">
      <w:pPr>
        <w:pStyle w:val="ListParagraph"/>
        <w:numPr>
          <w:ilvl w:val="2"/>
          <w:numId w:val="35"/>
        </w:numPr>
        <w:spacing w:before="100" w:beforeAutospacing="1" w:after="100" w:afterAutospacing="1"/>
      </w:pPr>
      <w:r>
        <w:lastRenderedPageBreak/>
        <w:t>No. of intersections with structures is 55.0, with minimum of $nan and maximum of $nan in cost of structures impacted.</w:t>
      </w:r>
    </w:p>
    <w:p w14:paraId="7FC785E5" w14:textId="77777777" w:rsidR="00740FF6" w:rsidRDefault="00740FF6" w:rsidP="006E2336">
      <w:pPr>
        <w:pStyle w:val="ListParagraph"/>
        <w:numPr>
          <w:ilvl w:val="2"/>
          <w:numId w:val="35"/>
        </w:numPr>
        <w:spacing w:before="100" w:beforeAutospacing="1" w:after="100" w:afterAutospacing="1"/>
      </w:pPr>
      <w:r>
        <w:t>Damage radius distributed between minimum of 2.37 and maximum of 2.37 meters.</w:t>
      </w:r>
    </w:p>
    <w:p w14:paraId="2468A013" w14:textId="77777777" w:rsidR="00740FF6" w:rsidRDefault="00740FF6" w:rsidP="006E2336">
      <w:pPr>
        <w:pStyle w:val="ListParagraph"/>
        <w:numPr>
          <w:ilvl w:val="2"/>
          <w:numId w:val="35"/>
        </w:numPr>
        <w:spacing w:before="100" w:beforeAutospacing="1" w:after="100" w:afterAutospacing="1"/>
      </w:pPr>
      <w:r>
        <w:t>Product Loss costs between minimum of $2,122.56 and maximum of $2,124.75</w:t>
      </w:r>
    </w:p>
    <w:p w14:paraId="5CD1B25F" w14:textId="77777777" w:rsidR="00740FF6" w:rsidRDefault="00740FF6" w:rsidP="006E2336">
      <w:pPr>
        <w:pStyle w:val="ListParagraph"/>
        <w:numPr>
          <w:ilvl w:val="1"/>
          <w:numId w:val="35"/>
        </w:numPr>
        <w:spacing w:before="100" w:beforeAutospacing="1" w:after="100" w:afterAutospacing="1"/>
      </w:pPr>
      <w:r>
        <w:t>Rupture scenario:</w:t>
      </w:r>
    </w:p>
    <w:p w14:paraId="73B4CC90" w14:textId="77777777" w:rsidR="00740FF6" w:rsidRDefault="00740FF6" w:rsidP="006E2336">
      <w:pPr>
        <w:pStyle w:val="ListParagraph"/>
        <w:numPr>
          <w:ilvl w:val="2"/>
          <w:numId w:val="35"/>
        </w:numPr>
        <w:spacing w:before="100" w:beforeAutospacing="1" w:after="100" w:afterAutospacing="1"/>
      </w:pPr>
      <w:r>
        <w:t>Economic Loss cost between minimum of $0.91 and maximum of $0.91 Millions of dollars</w:t>
      </w:r>
    </w:p>
    <w:p w14:paraId="7A189949" w14:textId="77777777" w:rsidR="00740FF6" w:rsidRDefault="00740FF6" w:rsidP="006E2336">
      <w:pPr>
        <w:pStyle w:val="ListParagraph"/>
        <w:numPr>
          <w:ilvl w:val="2"/>
          <w:numId w:val="35"/>
        </w:numPr>
        <w:spacing w:before="100" w:beforeAutospacing="1" w:after="100" w:afterAutospacing="1"/>
      </w:pPr>
      <w:r>
        <w:t>No. of intersections with structures is 97.0, with minimum of $nan and maximum of $nan in cost of structures impacted</w:t>
      </w:r>
    </w:p>
    <w:p w14:paraId="1CBD71CB" w14:textId="77777777" w:rsidR="00740FF6" w:rsidRDefault="00740FF6" w:rsidP="006E2336">
      <w:pPr>
        <w:pStyle w:val="ListParagraph"/>
        <w:numPr>
          <w:ilvl w:val="2"/>
          <w:numId w:val="35"/>
        </w:numPr>
        <w:spacing w:before="100" w:beforeAutospacing="1" w:after="100" w:afterAutospacing="1"/>
      </w:pPr>
      <w:r>
        <w:t>Damage radius distributed between minimum of 44.7 and maximum of 44.7 meters.</w:t>
      </w:r>
    </w:p>
    <w:p w14:paraId="2AC33E5B" w14:textId="77777777" w:rsidR="00740FF6" w:rsidRDefault="00740FF6" w:rsidP="006E2336">
      <w:pPr>
        <w:pStyle w:val="ListParagraph"/>
        <w:numPr>
          <w:ilvl w:val="2"/>
          <w:numId w:val="35"/>
        </w:numPr>
        <w:spacing w:before="100" w:beforeAutospacing="1" w:after="100" w:afterAutospacing="1"/>
      </w:pPr>
      <w:r>
        <w:t>Product Loss costs between minimum of $68,380.81 and maximum of $68,380.81</w:t>
      </w:r>
    </w:p>
    <w:p w14:paraId="1F3BF916" w14:textId="77777777" w:rsidR="00740FF6" w:rsidRDefault="00740FF6" w:rsidP="006E2336">
      <w:pPr>
        <w:pStyle w:val="ListParagraph"/>
        <w:numPr>
          <w:ilvl w:val="1"/>
          <w:numId w:val="35"/>
        </w:numPr>
        <w:spacing w:before="100" w:beforeAutospacing="1" w:after="100" w:afterAutospacing="1"/>
      </w:pPr>
      <w:r>
        <w:t>Puncture scenario:</w:t>
      </w:r>
    </w:p>
    <w:p w14:paraId="5ACF742B" w14:textId="77777777" w:rsidR="00740FF6" w:rsidRDefault="00740FF6" w:rsidP="006E2336">
      <w:pPr>
        <w:pStyle w:val="ListParagraph"/>
        <w:numPr>
          <w:ilvl w:val="2"/>
          <w:numId w:val="35"/>
        </w:numPr>
        <w:spacing w:before="100" w:beforeAutospacing="1" w:after="100" w:afterAutospacing="1"/>
      </w:pPr>
      <w:r>
        <w:t>Economic Loss cost between minimum of $0.91 and maximum of $0.91 Millions of dollars</w:t>
      </w:r>
    </w:p>
    <w:p w14:paraId="63A871C8" w14:textId="77777777" w:rsidR="00740FF6" w:rsidRDefault="00740FF6" w:rsidP="006E2336">
      <w:pPr>
        <w:pStyle w:val="ListParagraph"/>
        <w:numPr>
          <w:ilvl w:val="2"/>
          <w:numId w:val="35"/>
        </w:numPr>
        <w:spacing w:before="100" w:beforeAutospacing="1" w:after="100" w:afterAutospacing="1"/>
      </w:pPr>
      <w:r>
        <w:t>No. of intersections with structures is 80.0, with minimum of $nan and maximum of $nan in cost of structures impacted</w:t>
      </w:r>
    </w:p>
    <w:p w14:paraId="5021EF87" w14:textId="77777777" w:rsidR="00740FF6" w:rsidRDefault="00740FF6" w:rsidP="006E2336">
      <w:pPr>
        <w:pStyle w:val="ListParagraph"/>
        <w:numPr>
          <w:ilvl w:val="2"/>
          <w:numId w:val="35"/>
        </w:numPr>
        <w:spacing w:before="100" w:beforeAutospacing="1" w:after="100" w:afterAutospacing="1"/>
      </w:pPr>
      <w:r>
        <w:t>Damage radius distributed between minimum of 9.25 and maximum of 9.25 meters.</w:t>
      </w:r>
    </w:p>
    <w:p w14:paraId="40EF0122" w14:textId="77777777" w:rsidR="00740FF6" w:rsidRDefault="00740FF6" w:rsidP="006E2336">
      <w:pPr>
        <w:pStyle w:val="ListParagraph"/>
        <w:numPr>
          <w:ilvl w:val="2"/>
          <w:numId w:val="35"/>
        </w:numPr>
        <w:spacing w:before="100" w:beforeAutospacing="1" w:after="100" w:afterAutospacing="1"/>
      </w:pPr>
      <w:r>
        <w:t>Product Loss costs between minimum of $69,742.62 and maximum of $69,814.48</w:t>
      </w:r>
    </w:p>
    <w:p w14:paraId="2C0B4F31" w14:textId="77777777" w:rsidR="00740FF6" w:rsidRDefault="00740FF6" w:rsidP="006E2336">
      <w:pPr>
        <w:pStyle w:val="ListParagraph"/>
        <w:numPr>
          <w:ilvl w:val="1"/>
          <w:numId w:val="35"/>
        </w:numPr>
        <w:spacing w:before="100" w:beforeAutospacing="1" w:after="100" w:afterAutospacing="1"/>
      </w:pPr>
      <w:r>
        <w:t>Repair costs between minimum of $44,000.00 and maximum of $44,000.00.</w:t>
      </w:r>
    </w:p>
    <w:p w14:paraId="48E9DC79"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4EBBE759" w14:textId="77777777" w:rsidR="00740FF6" w:rsidRDefault="00740FF6" w:rsidP="006E2336">
      <w:pPr>
        <w:pStyle w:val="ListParagraph"/>
        <w:numPr>
          <w:ilvl w:val="1"/>
          <w:numId w:val="35"/>
        </w:numPr>
        <w:spacing w:before="100" w:beforeAutospacing="1" w:after="100" w:afterAutospacing="1"/>
      </w:pPr>
      <w:r>
        <w:t>Product type is Crude Oil."</w:t>
      </w:r>
    </w:p>
    <w:p w14:paraId="19A70F8F" w14:textId="77777777" w:rsidR="00740FF6" w:rsidRDefault="00740FF6" w:rsidP="006E2336">
      <w:pPr>
        <w:pStyle w:val="ListParagraph"/>
        <w:numPr>
          <w:ilvl w:val="0"/>
          <w:numId w:val="35"/>
        </w:numPr>
        <w:spacing w:before="100" w:beforeAutospacing="1" w:after="100" w:afterAutospacing="1"/>
      </w:pPr>
      <w:r>
        <w:t>"PINCHER CREEK TO CARWAY NPS 12</w:t>
      </w:r>
    </w:p>
    <w:p w14:paraId="390CACB4" w14:textId="77777777" w:rsidR="00740FF6" w:rsidRDefault="00740FF6" w:rsidP="006E2336">
      <w:pPr>
        <w:pStyle w:val="ListParagraph"/>
        <w:numPr>
          <w:ilvl w:val="1"/>
          <w:numId w:val="35"/>
        </w:numPr>
        <w:spacing w:before="100" w:beforeAutospacing="1" w:after="100" w:afterAutospacing="1"/>
      </w:pPr>
      <w:r>
        <w:t>Total Cumulative Length (m):</w:t>
      </w:r>
      <w:r>
        <w:tab/>
        <w:t>29.99</w:t>
      </w:r>
    </w:p>
    <w:p w14:paraId="364A415E" w14:textId="77777777" w:rsidR="00740FF6" w:rsidRDefault="00740FF6" w:rsidP="006E2336">
      <w:pPr>
        <w:pStyle w:val="ListParagraph"/>
        <w:numPr>
          <w:ilvl w:val="2"/>
          <w:numId w:val="35"/>
        </w:numPr>
        <w:spacing w:before="100" w:beforeAutospacing="1" w:after="100" w:afterAutospacing="1"/>
      </w:pPr>
      <w:r>
        <w:t>MD Method 2 :</w:t>
      </w:r>
      <w:r>
        <w:tab/>
        <w:t>29.99</w:t>
      </w:r>
    </w:p>
    <w:p w14:paraId="59BA9408" w14:textId="77777777" w:rsidR="00740FF6" w:rsidRDefault="00740FF6" w:rsidP="006E2336">
      <w:pPr>
        <w:pStyle w:val="ListParagraph"/>
        <w:numPr>
          <w:ilvl w:val="1"/>
          <w:numId w:val="35"/>
        </w:numPr>
        <w:spacing w:before="100" w:beforeAutospacing="1" w:after="100" w:afterAutospacing="1"/>
      </w:pPr>
      <w:r>
        <w:t>Likelihood of failure distributed between minimum of 2.539e-01 and maximum of 2.539e-01.</w:t>
      </w:r>
    </w:p>
    <w:p w14:paraId="65CDCB6C" w14:textId="77777777" w:rsidR="00740FF6" w:rsidRDefault="00740FF6" w:rsidP="006E2336">
      <w:pPr>
        <w:pStyle w:val="ListParagraph"/>
        <w:numPr>
          <w:ilvl w:val="1"/>
          <w:numId w:val="35"/>
        </w:numPr>
        <w:spacing w:before="100" w:beforeAutospacing="1" w:after="100" w:afterAutospacing="1"/>
      </w:pPr>
      <w:r>
        <w:t>Consequence of failure distributed between minimum of $1.00 and maximum of $1.00 Millions of dollars</w:t>
      </w:r>
    </w:p>
    <w:p w14:paraId="2301EA3E" w14:textId="77777777" w:rsidR="00740FF6" w:rsidRDefault="00740FF6" w:rsidP="006E2336">
      <w:pPr>
        <w:pStyle w:val="ListParagraph"/>
        <w:numPr>
          <w:ilvl w:val="1"/>
          <w:numId w:val="35"/>
        </w:numPr>
        <w:spacing w:before="100" w:beforeAutospacing="1" w:after="100" w:afterAutospacing="1"/>
      </w:pPr>
      <w:r>
        <w:t>Leak scenario:</w:t>
      </w:r>
    </w:p>
    <w:p w14:paraId="1B84179B" w14:textId="77777777" w:rsidR="00740FF6" w:rsidRDefault="00740FF6" w:rsidP="006E2336">
      <w:pPr>
        <w:pStyle w:val="ListParagraph"/>
        <w:numPr>
          <w:ilvl w:val="2"/>
          <w:numId w:val="35"/>
        </w:numPr>
        <w:spacing w:before="100" w:beforeAutospacing="1" w:after="100" w:afterAutospacing="1"/>
      </w:pPr>
      <w:r>
        <w:t>Economic Loss cost between minimum of $0.99 and maximum of $0.99 Millions of dollars</w:t>
      </w:r>
    </w:p>
    <w:p w14:paraId="358A48EF" w14:textId="77777777" w:rsidR="00740FF6" w:rsidRDefault="00740FF6" w:rsidP="006E2336">
      <w:pPr>
        <w:pStyle w:val="ListParagraph"/>
        <w:numPr>
          <w:ilvl w:val="2"/>
          <w:numId w:val="35"/>
        </w:numPr>
        <w:spacing w:before="100" w:beforeAutospacing="1" w:after="100" w:afterAutospacing="1"/>
      </w:pPr>
      <w:r>
        <w:t>No. of intersections with structures is 1.0, with minimum of $nan and maximum of $nan in cost of structures impacted.</w:t>
      </w:r>
    </w:p>
    <w:p w14:paraId="151CD870" w14:textId="77777777" w:rsidR="00740FF6" w:rsidRDefault="00740FF6" w:rsidP="006E2336">
      <w:pPr>
        <w:pStyle w:val="ListParagraph"/>
        <w:numPr>
          <w:ilvl w:val="2"/>
          <w:numId w:val="35"/>
        </w:numPr>
        <w:spacing w:before="100" w:beforeAutospacing="1" w:after="100" w:afterAutospacing="1"/>
      </w:pPr>
      <w:r>
        <w:t>Damage radius distributed between minimum of 2.41 and maximum of 2.41 meters.</w:t>
      </w:r>
    </w:p>
    <w:p w14:paraId="0EA7EB7A" w14:textId="77777777" w:rsidR="00740FF6" w:rsidRDefault="00740FF6" w:rsidP="006E2336">
      <w:pPr>
        <w:pStyle w:val="ListParagraph"/>
        <w:numPr>
          <w:ilvl w:val="2"/>
          <w:numId w:val="35"/>
        </w:numPr>
        <w:spacing w:before="100" w:beforeAutospacing="1" w:after="100" w:afterAutospacing="1"/>
      </w:pPr>
      <w:r>
        <w:t>Product Loss costs between minimum of $2,232.03 and maximum of $2,232.03</w:t>
      </w:r>
    </w:p>
    <w:p w14:paraId="5B014FEE" w14:textId="77777777" w:rsidR="00740FF6" w:rsidRDefault="00740FF6" w:rsidP="006E2336">
      <w:pPr>
        <w:pStyle w:val="ListParagraph"/>
        <w:numPr>
          <w:ilvl w:val="1"/>
          <w:numId w:val="35"/>
        </w:numPr>
        <w:spacing w:before="100" w:beforeAutospacing="1" w:after="100" w:afterAutospacing="1"/>
      </w:pPr>
      <w:r>
        <w:t>Rupture scenario:</w:t>
      </w:r>
    </w:p>
    <w:p w14:paraId="5C644888" w14:textId="77777777" w:rsidR="00740FF6" w:rsidRDefault="00740FF6" w:rsidP="006E2336">
      <w:pPr>
        <w:pStyle w:val="ListParagraph"/>
        <w:numPr>
          <w:ilvl w:val="2"/>
          <w:numId w:val="35"/>
        </w:numPr>
        <w:spacing w:before="100" w:beforeAutospacing="1" w:after="100" w:afterAutospacing="1"/>
      </w:pPr>
      <w:r>
        <w:t>Economic Loss cost between minimum of $1.06 and maximum of $1.06 Millions of dollars</w:t>
      </w:r>
    </w:p>
    <w:p w14:paraId="0E3F78E7" w14:textId="77777777" w:rsidR="00740FF6" w:rsidRDefault="00740FF6" w:rsidP="006E2336">
      <w:pPr>
        <w:pStyle w:val="ListParagraph"/>
        <w:numPr>
          <w:ilvl w:val="2"/>
          <w:numId w:val="35"/>
        </w:numPr>
        <w:spacing w:before="100" w:beforeAutospacing="1" w:after="100" w:afterAutospacing="1"/>
      </w:pPr>
      <w:r>
        <w:t>No. of intersections with structures is 21.0, with minimum of $nan and maximum of $nan in cost of structures impacted</w:t>
      </w:r>
    </w:p>
    <w:p w14:paraId="340DF42F" w14:textId="77777777" w:rsidR="00740FF6" w:rsidRDefault="00740FF6" w:rsidP="006E2336">
      <w:pPr>
        <w:pStyle w:val="ListParagraph"/>
        <w:numPr>
          <w:ilvl w:val="2"/>
          <w:numId w:val="35"/>
        </w:numPr>
        <w:spacing w:before="100" w:beforeAutospacing="1" w:after="100" w:afterAutospacing="1"/>
      </w:pPr>
      <w:r>
        <w:t>Damage radius distributed between minimum of 45.47 and maximum of 45.47 meters.</w:t>
      </w:r>
    </w:p>
    <w:p w14:paraId="165D86BE"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$68,498.32 and maximum of $68,498.32</w:t>
      </w:r>
    </w:p>
    <w:p w14:paraId="1D06EE6F" w14:textId="77777777" w:rsidR="00740FF6" w:rsidRDefault="00740FF6" w:rsidP="006E2336">
      <w:pPr>
        <w:pStyle w:val="ListParagraph"/>
        <w:numPr>
          <w:ilvl w:val="1"/>
          <w:numId w:val="35"/>
        </w:numPr>
        <w:spacing w:before="100" w:beforeAutospacing="1" w:after="100" w:afterAutospacing="1"/>
      </w:pPr>
      <w:r>
        <w:t>Puncture scenario:</w:t>
      </w:r>
    </w:p>
    <w:p w14:paraId="2DF5CFC6" w14:textId="77777777" w:rsidR="00740FF6" w:rsidRDefault="00740FF6" w:rsidP="006E2336">
      <w:pPr>
        <w:pStyle w:val="ListParagraph"/>
        <w:numPr>
          <w:ilvl w:val="2"/>
          <w:numId w:val="35"/>
        </w:numPr>
        <w:spacing w:before="100" w:beforeAutospacing="1" w:after="100" w:afterAutospacing="1"/>
      </w:pPr>
      <w:r>
        <w:t>Economic Loss cost between minimum of $1.06 and maximum of $1.06 Millions of dollars</w:t>
      </w:r>
    </w:p>
    <w:p w14:paraId="4A30A24A" w14:textId="77777777" w:rsidR="00740FF6" w:rsidRDefault="00740FF6" w:rsidP="006E2336">
      <w:pPr>
        <w:pStyle w:val="ListParagraph"/>
        <w:numPr>
          <w:ilvl w:val="2"/>
          <w:numId w:val="35"/>
        </w:numPr>
        <w:spacing w:before="100" w:beforeAutospacing="1" w:after="100" w:afterAutospacing="1"/>
      </w:pPr>
      <w:r>
        <w:t>No. of intersections with structures is 2.0, with minimum of $nan and maximum of $nan in cost of structures impacted</w:t>
      </w:r>
    </w:p>
    <w:p w14:paraId="46CED609" w14:textId="77777777" w:rsidR="00740FF6" w:rsidRDefault="00740FF6" w:rsidP="006E2336">
      <w:pPr>
        <w:pStyle w:val="ListParagraph"/>
        <w:numPr>
          <w:ilvl w:val="2"/>
          <w:numId w:val="35"/>
        </w:numPr>
        <w:spacing w:before="100" w:beforeAutospacing="1" w:after="100" w:afterAutospacing="1"/>
      </w:pPr>
      <w:r>
        <w:t>Damage radius distributed between minimum of 9.4 and maximum of 9.4 meters.</w:t>
      </w:r>
    </w:p>
    <w:p w14:paraId="07F5F95B" w14:textId="77777777" w:rsidR="00740FF6" w:rsidRDefault="00740FF6" w:rsidP="006E2336">
      <w:pPr>
        <w:pStyle w:val="ListParagraph"/>
        <w:numPr>
          <w:ilvl w:val="2"/>
          <w:numId w:val="35"/>
        </w:numPr>
        <w:spacing w:before="100" w:beforeAutospacing="1" w:after="100" w:afterAutospacing="1"/>
      </w:pPr>
      <w:r>
        <w:t>Product Loss costs between minimum of $73,339.44 and maximum of $73,339.44</w:t>
      </w:r>
    </w:p>
    <w:p w14:paraId="026BC29F" w14:textId="77777777" w:rsidR="00740FF6" w:rsidRDefault="00740FF6" w:rsidP="006E2336">
      <w:pPr>
        <w:pStyle w:val="ListParagraph"/>
        <w:numPr>
          <w:ilvl w:val="1"/>
          <w:numId w:val="35"/>
        </w:numPr>
        <w:spacing w:before="100" w:beforeAutospacing="1" w:after="100" w:afterAutospacing="1"/>
      </w:pPr>
      <w:r>
        <w:t>Repair costs between minimum of $187,000.00 and maximum of $187,000.00.</w:t>
      </w:r>
    </w:p>
    <w:p w14:paraId="7B1607D4"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17374775" w14:textId="77777777" w:rsidR="00740FF6" w:rsidRDefault="00740FF6" w:rsidP="006E2336">
      <w:pPr>
        <w:pStyle w:val="ListParagraph"/>
        <w:numPr>
          <w:ilvl w:val="1"/>
          <w:numId w:val="35"/>
        </w:numPr>
        <w:spacing w:before="100" w:beforeAutospacing="1" w:after="100" w:afterAutospacing="1"/>
      </w:pPr>
      <w:r>
        <w:t>Product type is Crude Oil."</w:t>
      </w:r>
    </w:p>
    <w:p w14:paraId="3EBD0C3A" w14:textId="77777777" w:rsidR="00740FF6" w:rsidRDefault="00740FF6" w:rsidP="006E2336">
      <w:pPr>
        <w:pStyle w:val="ListParagraph"/>
        <w:numPr>
          <w:ilvl w:val="0"/>
          <w:numId w:val="35"/>
        </w:numPr>
        <w:spacing w:before="100" w:beforeAutospacing="1" w:after="100" w:afterAutospacing="1"/>
      </w:pPr>
      <w:r>
        <w:t>"SECT 9 PORTAGE TO FORT WHYTE TERMINAL NPS 6</w:t>
      </w:r>
    </w:p>
    <w:p w14:paraId="758AD3CD" w14:textId="77777777" w:rsidR="00740FF6" w:rsidRDefault="00740FF6" w:rsidP="006E2336">
      <w:pPr>
        <w:pStyle w:val="ListParagraph"/>
        <w:numPr>
          <w:ilvl w:val="1"/>
          <w:numId w:val="35"/>
        </w:numPr>
        <w:spacing w:before="100" w:beforeAutospacing="1" w:after="100" w:afterAutospacing="1"/>
      </w:pPr>
      <w:r>
        <w:t>Total Cumulative Length (m):</w:t>
      </w:r>
      <w:r>
        <w:tab/>
        <w:t>29.99</w:t>
      </w:r>
    </w:p>
    <w:p w14:paraId="69EC4B4B" w14:textId="77777777" w:rsidR="00740FF6" w:rsidRDefault="00740FF6" w:rsidP="006E2336">
      <w:pPr>
        <w:pStyle w:val="ListParagraph"/>
        <w:numPr>
          <w:ilvl w:val="2"/>
          <w:numId w:val="35"/>
        </w:numPr>
        <w:spacing w:before="100" w:beforeAutospacing="1" w:after="100" w:afterAutospacing="1"/>
      </w:pPr>
      <w:r>
        <w:t>TPD :</w:t>
      </w:r>
      <w:r>
        <w:tab/>
        <w:t>29.99</w:t>
      </w:r>
    </w:p>
    <w:p w14:paraId="291164C6" w14:textId="77777777" w:rsidR="00740FF6" w:rsidRDefault="00740FF6" w:rsidP="006E2336">
      <w:pPr>
        <w:pStyle w:val="ListParagraph"/>
        <w:numPr>
          <w:ilvl w:val="1"/>
          <w:numId w:val="35"/>
        </w:numPr>
        <w:spacing w:before="100" w:beforeAutospacing="1" w:after="100" w:afterAutospacing="1"/>
      </w:pPr>
      <w:r>
        <w:t>Likelihood of failure distributed between minimum of 1.002e-02 and maximum of 1.002e-02.</w:t>
      </w:r>
    </w:p>
    <w:p w14:paraId="1B53C252" w14:textId="77777777" w:rsidR="00740FF6" w:rsidRDefault="00740FF6" w:rsidP="006E2336">
      <w:pPr>
        <w:pStyle w:val="ListParagraph"/>
        <w:numPr>
          <w:ilvl w:val="1"/>
          <w:numId w:val="35"/>
        </w:numPr>
        <w:spacing w:before="100" w:beforeAutospacing="1" w:after="100" w:afterAutospacing="1"/>
      </w:pPr>
      <w:r>
        <w:t>Consequence of failure distributed between minimum of $22.83 and maximum of $22.83 Millions of dollars</w:t>
      </w:r>
    </w:p>
    <w:p w14:paraId="775274B7" w14:textId="77777777" w:rsidR="00740FF6" w:rsidRDefault="00740FF6" w:rsidP="006E2336">
      <w:pPr>
        <w:pStyle w:val="ListParagraph"/>
        <w:numPr>
          <w:ilvl w:val="1"/>
          <w:numId w:val="35"/>
        </w:numPr>
        <w:spacing w:before="100" w:beforeAutospacing="1" w:after="100" w:afterAutospacing="1"/>
      </w:pPr>
      <w:r>
        <w:t>Leak scenario:</w:t>
      </w:r>
    </w:p>
    <w:p w14:paraId="315481C6" w14:textId="77777777" w:rsidR="00740FF6" w:rsidRDefault="00740FF6" w:rsidP="006E2336">
      <w:pPr>
        <w:pStyle w:val="ListParagraph"/>
        <w:numPr>
          <w:ilvl w:val="2"/>
          <w:numId w:val="35"/>
        </w:numPr>
        <w:spacing w:before="100" w:beforeAutospacing="1" w:after="100" w:afterAutospacing="1"/>
      </w:pPr>
      <w:r>
        <w:t>Economic Loss cost between minimum of $0.27 and maximum of $0.27 Millions of dollars</w:t>
      </w:r>
    </w:p>
    <w:p w14:paraId="120354FC" w14:textId="77777777" w:rsidR="00740FF6" w:rsidRDefault="00740FF6" w:rsidP="006E2336">
      <w:pPr>
        <w:pStyle w:val="ListParagraph"/>
        <w:numPr>
          <w:ilvl w:val="2"/>
          <w:numId w:val="35"/>
        </w:numPr>
        <w:spacing w:before="100" w:beforeAutospacing="1" w:after="100" w:afterAutospacing="1"/>
      </w:pPr>
      <w:r>
        <w:t>No. of intersections with structures is 13.0, with minimum of $nan and maximum of $nan in cost of structures impacted.</w:t>
      </w:r>
    </w:p>
    <w:p w14:paraId="24E00909" w14:textId="77777777" w:rsidR="00740FF6" w:rsidRDefault="00740FF6" w:rsidP="006E2336">
      <w:pPr>
        <w:pStyle w:val="ListParagraph"/>
        <w:numPr>
          <w:ilvl w:val="2"/>
          <w:numId w:val="35"/>
        </w:numPr>
        <w:spacing w:before="100" w:beforeAutospacing="1" w:after="100" w:afterAutospacing="1"/>
      </w:pPr>
      <w:r>
        <w:t>Damage radius distributed between minimum of 2.48 and maximum of 2.48 meters.</w:t>
      </w:r>
    </w:p>
    <w:p w14:paraId="41C76EAB" w14:textId="77777777" w:rsidR="00740FF6" w:rsidRDefault="00740FF6" w:rsidP="006E2336">
      <w:pPr>
        <w:pStyle w:val="ListParagraph"/>
        <w:numPr>
          <w:ilvl w:val="2"/>
          <w:numId w:val="35"/>
        </w:numPr>
        <w:spacing w:before="100" w:beforeAutospacing="1" w:after="100" w:afterAutospacing="1"/>
      </w:pPr>
      <w:r>
        <w:t>Product Loss costs between minimum of $62,251.66 and maximum of $62,251.66</w:t>
      </w:r>
    </w:p>
    <w:p w14:paraId="1AED6C24" w14:textId="77777777" w:rsidR="00740FF6" w:rsidRDefault="00740FF6" w:rsidP="006E2336">
      <w:pPr>
        <w:pStyle w:val="ListParagraph"/>
        <w:numPr>
          <w:ilvl w:val="1"/>
          <w:numId w:val="35"/>
        </w:numPr>
        <w:spacing w:before="100" w:beforeAutospacing="1" w:after="100" w:afterAutospacing="1"/>
      </w:pPr>
      <w:r>
        <w:t>Rupture scenario:</w:t>
      </w:r>
    </w:p>
    <w:p w14:paraId="215A68A3" w14:textId="77777777" w:rsidR="00740FF6" w:rsidRDefault="00740FF6" w:rsidP="006E2336">
      <w:pPr>
        <w:pStyle w:val="ListParagraph"/>
        <w:numPr>
          <w:ilvl w:val="2"/>
          <w:numId w:val="35"/>
        </w:numPr>
        <w:spacing w:before="100" w:beforeAutospacing="1" w:after="100" w:afterAutospacing="1"/>
      </w:pPr>
      <w:r>
        <w:t>Economic Loss cost between minimum of $38.19 and maximum of $38.19 Millions of dollars</w:t>
      </w:r>
    </w:p>
    <w:p w14:paraId="246CFA9A" w14:textId="77777777" w:rsidR="00740FF6" w:rsidRDefault="00740FF6" w:rsidP="006E2336">
      <w:pPr>
        <w:pStyle w:val="ListParagraph"/>
        <w:numPr>
          <w:ilvl w:val="2"/>
          <w:numId w:val="35"/>
        </w:numPr>
        <w:spacing w:before="100" w:beforeAutospacing="1" w:after="100" w:afterAutospacing="1"/>
      </w:pPr>
      <w:r>
        <w:t>No. of intersections with structures is 55.0, with minimum of $20,349,375.00 and maximum of $20,349,375.00 in cost of structures impacted</w:t>
      </w:r>
    </w:p>
    <w:p w14:paraId="03D6A111" w14:textId="77777777" w:rsidR="00740FF6" w:rsidRDefault="00740FF6" w:rsidP="006E2336">
      <w:pPr>
        <w:pStyle w:val="ListParagraph"/>
        <w:numPr>
          <w:ilvl w:val="2"/>
          <w:numId w:val="35"/>
        </w:numPr>
        <w:spacing w:before="100" w:beforeAutospacing="1" w:after="100" w:afterAutospacing="1"/>
      </w:pPr>
      <w:r>
        <w:t>Damage radius distributed between minimum of 75.8 and maximum of 75.8 meters.</w:t>
      </w:r>
    </w:p>
    <w:p w14:paraId="5BEDC8B7" w14:textId="77777777" w:rsidR="00740FF6" w:rsidRDefault="00740FF6" w:rsidP="006E2336">
      <w:pPr>
        <w:pStyle w:val="ListParagraph"/>
        <w:numPr>
          <w:ilvl w:val="2"/>
          <w:numId w:val="35"/>
        </w:numPr>
        <w:spacing w:before="100" w:beforeAutospacing="1" w:after="100" w:afterAutospacing="1"/>
      </w:pPr>
      <w:r>
        <w:t>Product Loss costs between minimum of $17,627,475.77 and maximum of $17,627,475.77</w:t>
      </w:r>
    </w:p>
    <w:p w14:paraId="4C39EF85" w14:textId="77777777" w:rsidR="00740FF6" w:rsidRDefault="00740FF6" w:rsidP="006E2336">
      <w:pPr>
        <w:pStyle w:val="ListParagraph"/>
        <w:numPr>
          <w:ilvl w:val="1"/>
          <w:numId w:val="35"/>
        </w:numPr>
        <w:spacing w:before="100" w:beforeAutospacing="1" w:after="100" w:afterAutospacing="1"/>
      </w:pPr>
      <w:r>
        <w:t>Puncture scenario:</w:t>
      </w:r>
    </w:p>
    <w:p w14:paraId="65A68F64" w14:textId="77777777" w:rsidR="00740FF6" w:rsidRDefault="00740FF6" w:rsidP="006E2336">
      <w:pPr>
        <w:pStyle w:val="ListParagraph"/>
        <w:numPr>
          <w:ilvl w:val="2"/>
          <w:numId w:val="35"/>
        </w:numPr>
        <w:spacing w:before="100" w:beforeAutospacing="1" w:after="100" w:afterAutospacing="1"/>
      </w:pPr>
      <w:r>
        <w:t>Economic Loss cost between minimum of $22.61 and maximum of $22.61 Millions of dollars</w:t>
      </w:r>
    </w:p>
    <w:p w14:paraId="41D7D382" w14:textId="77777777" w:rsidR="00740FF6" w:rsidRDefault="00740FF6" w:rsidP="006E2336">
      <w:pPr>
        <w:pStyle w:val="ListParagraph"/>
        <w:numPr>
          <w:ilvl w:val="2"/>
          <w:numId w:val="35"/>
        </w:numPr>
        <w:spacing w:before="100" w:beforeAutospacing="1" w:after="100" w:afterAutospacing="1"/>
      </w:pPr>
      <w:r>
        <w:t>No. of intersections with structures is 47.0, with minimum of $20,349,375.00 and maximum of $20,349,375.00 in cost of structures impacted</w:t>
      </w:r>
    </w:p>
    <w:p w14:paraId="0FD9F673" w14:textId="77777777" w:rsidR="00740FF6" w:rsidRDefault="00740FF6" w:rsidP="006E2336">
      <w:pPr>
        <w:pStyle w:val="ListParagraph"/>
        <w:numPr>
          <w:ilvl w:val="2"/>
          <w:numId w:val="35"/>
        </w:numPr>
        <w:spacing w:before="100" w:beforeAutospacing="1" w:after="100" w:afterAutospacing="1"/>
      </w:pPr>
      <w:r>
        <w:t>Damage radius distributed between minimum of 34.91 and maximum of 34.91 meters.</w:t>
      </w:r>
    </w:p>
    <w:p w14:paraId="37D0538C" w14:textId="77777777" w:rsidR="00740FF6" w:rsidRDefault="00740FF6" w:rsidP="006E2336">
      <w:pPr>
        <w:pStyle w:val="ListParagraph"/>
        <w:numPr>
          <w:ilvl w:val="2"/>
          <w:numId w:val="35"/>
        </w:numPr>
        <w:spacing w:before="100" w:beforeAutospacing="1" w:after="100" w:afterAutospacing="1"/>
      </w:pPr>
      <w:r>
        <w:t>Product Loss costs between minimum of $2,045,448.13 and maximum of $2,045,448.13</w:t>
      </w:r>
    </w:p>
    <w:p w14:paraId="4E21FD6C" w14:textId="77777777" w:rsidR="00740FF6" w:rsidRDefault="00740FF6" w:rsidP="006E2336">
      <w:pPr>
        <w:pStyle w:val="ListParagraph"/>
        <w:numPr>
          <w:ilvl w:val="1"/>
          <w:numId w:val="35"/>
        </w:numPr>
        <w:spacing w:before="100" w:beforeAutospacing="1" w:after="100" w:afterAutospacing="1"/>
      </w:pPr>
      <w:r>
        <w:t>Repair costs between minimum of $11,500.00 and maximum of $11,500.00.</w:t>
      </w:r>
    </w:p>
    <w:p w14:paraId="0903F0BA" w14:textId="77777777" w:rsidR="00740FF6" w:rsidRDefault="00740FF6" w:rsidP="006E2336">
      <w:pPr>
        <w:pStyle w:val="ListParagraph"/>
        <w:numPr>
          <w:ilvl w:val="1"/>
          <w:numId w:val="35"/>
        </w:numPr>
        <w:spacing w:before="100" w:beforeAutospacing="1" w:after="100" w:afterAutospacing="1"/>
      </w:pPr>
      <w:r>
        <w:lastRenderedPageBreak/>
        <w:t>Outage losses between minimum of $200,000.00 and maximum of $200,000.00.</w:t>
      </w:r>
    </w:p>
    <w:p w14:paraId="7736D6E6" w14:textId="77777777" w:rsidR="00740FF6" w:rsidRDefault="00740FF6" w:rsidP="006E2336">
      <w:pPr>
        <w:pStyle w:val="ListParagraph"/>
        <w:numPr>
          <w:ilvl w:val="1"/>
          <w:numId w:val="35"/>
        </w:numPr>
        <w:spacing w:before="100" w:beforeAutospacing="1" w:after="100" w:afterAutospacing="1"/>
      </w:pPr>
      <w:r>
        <w:t>Product type is NGL."</w:t>
      </w:r>
    </w:p>
    <w:p w14:paraId="0DDF32C3" w14:textId="77777777" w:rsidR="00740FF6" w:rsidRDefault="00740FF6" w:rsidP="006E2336">
      <w:pPr>
        <w:pStyle w:val="ListParagraph"/>
        <w:numPr>
          <w:ilvl w:val="0"/>
          <w:numId w:val="35"/>
        </w:numPr>
        <w:spacing w:before="100" w:beforeAutospacing="1" w:after="100" w:afterAutospacing="1"/>
      </w:pPr>
      <w:r>
        <w:t>"EMPRESS TO LAPORTE NPS 10</w:t>
      </w:r>
    </w:p>
    <w:p w14:paraId="46AB2A65" w14:textId="77777777" w:rsidR="00740FF6" w:rsidRDefault="00740FF6" w:rsidP="006E2336">
      <w:pPr>
        <w:pStyle w:val="ListParagraph"/>
        <w:numPr>
          <w:ilvl w:val="1"/>
          <w:numId w:val="35"/>
        </w:numPr>
        <w:spacing w:before="100" w:beforeAutospacing="1" w:after="100" w:afterAutospacing="1"/>
      </w:pPr>
      <w:r>
        <w:t>Total Cumulative Length (m):</w:t>
      </w:r>
      <w:r>
        <w:tab/>
        <w:t>29.99</w:t>
      </w:r>
    </w:p>
    <w:p w14:paraId="2F865071" w14:textId="77777777" w:rsidR="00740FF6" w:rsidRDefault="00740FF6" w:rsidP="006E2336">
      <w:pPr>
        <w:pStyle w:val="ListParagraph"/>
        <w:numPr>
          <w:ilvl w:val="2"/>
          <w:numId w:val="35"/>
        </w:numPr>
        <w:spacing w:before="100" w:beforeAutospacing="1" w:after="100" w:afterAutospacing="1"/>
      </w:pPr>
      <w:r>
        <w:t>SCC Method 1b :</w:t>
      </w:r>
      <w:r>
        <w:tab/>
        <w:t>29.99</w:t>
      </w:r>
    </w:p>
    <w:p w14:paraId="4EC8BA2B" w14:textId="77777777" w:rsidR="00740FF6" w:rsidRDefault="00740FF6" w:rsidP="006E2336">
      <w:pPr>
        <w:pStyle w:val="ListParagraph"/>
        <w:numPr>
          <w:ilvl w:val="1"/>
          <w:numId w:val="35"/>
        </w:numPr>
        <w:spacing w:before="100" w:beforeAutospacing="1" w:after="100" w:afterAutospacing="1"/>
      </w:pPr>
      <w:r>
        <w:t>Likelihood of failure distributed between minimum of 4.197e-01 and maximum of 4.197e-01.</w:t>
      </w:r>
    </w:p>
    <w:p w14:paraId="059AE987" w14:textId="77777777" w:rsidR="00740FF6" w:rsidRDefault="00740FF6" w:rsidP="006E2336">
      <w:pPr>
        <w:pStyle w:val="ListParagraph"/>
        <w:numPr>
          <w:ilvl w:val="1"/>
          <w:numId w:val="35"/>
        </w:numPr>
        <w:spacing w:before="100" w:beforeAutospacing="1" w:after="100" w:afterAutospacing="1"/>
      </w:pPr>
      <w:r>
        <w:t>Consequence of failure distributed between minimum of $20.16 and maximum of $20.16 Millions of dollars</w:t>
      </w:r>
    </w:p>
    <w:p w14:paraId="22FD94B8" w14:textId="77777777" w:rsidR="00740FF6" w:rsidRDefault="00740FF6" w:rsidP="006E2336">
      <w:pPr>
        <w:pStyle w:val="ListParagraph"/>
        <w:numPr>
          <w:ilvl w:val="1"/>
          <w:numId w:val="35"/>
        </w:numPr>
        <w:spacing w:before="100" w:beforeAutospacing="1" w:after="100" w:afterAutospacing="1"/>
      </w:pPr>
      <w:r>
        <w:t>Leak scenario:</w:t>
      </w:r>
    </w:p>
    <w:p w14:paraId="753F24EB" w14:textId="77777777" w:rsidR="00740FF6" w:rsidRDefault="00740FF6" w:rsidP="006E2336">
      <w:pPr>
        <w:pStyle w:val="ListParagraph"/>
        <w:numPr>
          <w:ilvl w:val="2"/>
          <w:numId w:val="35"/>
        </w:numPr>
        <w:spacing w:before="100" w:beforeAutospacing="1" w:after="100" w:afterAutospacing="1"/>
      </w:pPr>
      <w:r>
        <w:t>Economic Loss cost between minimum of $0.28 and maximum of $0.28 Millions of dollars</w:t>
      </w:r>
    </w:p>
    <w:p w14:paraId="12782F8E" w14:textId="77777777" w:rsidR="00740FF6" w:rsidRDefault="00740FF6" w:rsidP="006E2336">
      <w:pPr>
        <w:pStyle w:val="ListParagraph"/>
        <w:numPr>
          <w:ilvl w:val="2"/>
          <w:numId w:val="35"/>
        </w:numPr>
        <w:spacing w:before="100" w:beforeAutospacing="1" w:after="100" w:afterAutospacing="1"/>
      </w:pPr>
      <w:r>
        <w:t>No. of intersections with structures is 4.0, with minimum of $nan and maximum of $nan in cost of structures impacted.</w:t>
      </w:r>
    </w:p>
    <w:p w14:paraId="27C50885" w14:textId="77777777" w:rsidR="00740FF6" w:rsidRDefault="00740FF6" w:rsidP="006E2336">
      <w:pPr>
        <w:pStyle w:val="ListParagraph"/>
        <w:numPr>
          <w:ilvl w:val="2"/>
          <w:numId w:val="35"/>
        </w:numPr>
        <w:spacing w:before="100" w:beforeAutospacing="1" w:after="100" w:afterAutospacing="1"/>
      </w:pPr>
      <w:r>
        <w:t>Damage radius distributed between minimum of 2.45 and maximum of 2.45 meters.</w:t>
      </w:r>
    </w:p>
    <w:p w14:paraId="4CE4970E" w14:textId="77777777" w:rsidR="00740FF6" w:rsidRDefault="00740FF6" w:rsidP="006E2336">
      <w:pPr>
        <w:pStyle w:val="ListParagraph"/>
        <w:numPr>
          <w:ilvl w:val="2"/>
          <w:numId w:val="35"/>
        </w:numPr>
        <w:spacing w:before="100" w:beforeAutospacing="1" w:after="100" w:afterAutospacing="1"/>
      </w:pPr>
      <w:r>
        <w:t>Product Loss costs between minimum of $60,855.70 and maximum of $60,855.70</w:t>
      </w:r>
    </w:p>
    <w:p w14:paraId="7883CB86" w14:textId="77777777" w:rsidR="00740FF6" w:rsidRDefault="00740FF6" w:rsidP="006E2336">
      <w:pPr>
        <w:pStyle w:val="ListParagraph"/>
        <w:numPr>
          <w:ilvl w:val="1"/>
          <w:numId w:val="35"/>
        </w:numPr>
        <w:spacing w:before="100" w:beforeAutospacing="1" w:after="100" w:afterAutospacing="1"/>
      </w:pPr>
      <w:r>
        <w:t>Rupture scenario:</w:t>
      </w:r>
    </w:p>
    <w:p w14:paraId="7323D2E8" w14:textId="77777777" w:rsidR="00740FF6" w:rsidRDefault="00740FF6" w:rsidP="006E2336">
      <w:pPr>
        <w:pStyle w:val="ListParagraph"/>
        <w:numPr>
          <w:ilvl w:val="2"/>
          <w:numId w:val="35"/>
        </w:numPr>
        <w:spacing w:before="100" w:beforeAutospacing="1" w:after="100" w:afterAutospacing="1"/>
      </w:pPr>
      <w:r>
        <w:t>Economic Loss cost between minimum of $45.59 and maximum of $45.59 Millions of dollars</w:t>
      </w:r>
    </w:p>
    <w:p w14:paraId="405EF89B" w14:textId="77777777" w:rsidR="00740FF6" w:rsidRDefault="00740FF6" w:rsidP="006E2336">
      <w:pPr>
        <w:pStyle w:val="ListParagraph"/>
        <w:numPr>
          <w:ilvl w:val="2"/>
          <w:numId w:val="35"/>
        </w:numPr>
        <w:spacing w:before="100" w:beforeAutospacing="1" w:after="100" w:afterAutospacing="1"/>
      </w:pPr>
      <w:r>
        <w:t>No. of intersections with structures is 14.0, with minimum of $nan and maximum of $nan in cost of structures impacted</w:t>
      </w:r>
    </w:p>
    <w:p w14:paraId="1674228F" w14:textId="77777777" w:rsidR="00740FF6" w:rsidRDefault="00740FF6" w:rsidP="006E2336">
      <w:pPr>
        <w:pStyle w:val="ListParagraph"/>
        <w:numPr>
          <w:ilvl w:val="2"/>
          <w:numId w:val="35"/>
        </w:numPr>
        <w:spacing w:before="100" w:beforeAutospacing="1" w:after="100" w:afterAutospacing="1"/>
      </w:pPr>
      <w:r>
        <w:t>Damage radius distributed between minimum of 106.53 and maximum of 106.53 meters.</w:t>
      </w:r>
    </w:p>
    <w:p w14:paraId="005E9009" w14:textId="77777777" w:rsidR="00740FF6" w:rsidRDefault="00740FF6" w:rsidP="006E2336">
      <w:pPr>
        <w:pStyle w:val="ListParagraph"/>
        <w:numPr>
          <w:ilvl w:val="2"/>
          <w:numId w:val="35"/>
        </w:numPr>
        <w:spacing w:before="100" w:beforeAutospacing="1" w:after="100" w:afterAutospacing="1"/>
      </w:pPr>
      <w:r>
        <w:t>Product Loss costs between minimum of $45,371,762.88 and maximum of $45,371,762.88</w:t>
      </w:r>
    </w:p>
    <w:p w14:paraId="46C852B4" w14:textId="77777777" w:rsidR="00740FF6" w:rsidRDefault="00740FF6" w:rsidP="006E2336">
      <w:pPr>
        <w:pStyle w:val="ListParagraph"/>
        <w:numPr>
          <w:ilvl w:val="1"/>
          <w:numId w:val="35"/>
        </w:numPr>
        <w:spacing w:before="100" w:beforeAutospacing="1" w:after="100" w:afterAutospacing="1"/>
      </w:pPr>
      <w:r>
        <w:t>Puncture scenario:</w:t>
      </w:r>
    </w:p>
    <w:p w14:paraId="0E19AE65" w14:textId="77777777" w:rsidR="00740FF6" w:rsidRDefault="00740FF6" w:rsidP="006E2336">
      <w:pPr>
        <w:pStyle w:val="ListParagraph"/>
        <w:numPr>
          <w:ilvl w:val="2"/>
          <w:numId w:val="35"/>
        </w:numPr>
        <w:spacing w:before="100" w:beforeAutospacing="1" w:after="100" w:afterAutospacing="1"/>
      </w:pPr>
      <w:r>
        <w:t>Economic Loss cost between minimum of $2.22 and maximum of $2.22 Millions of dollars</w:t>
      </w:r>
    </w:p>
    <w:p w14:paraId="0A4402E1" w14:textId="77777777" w:rsidR="00740FF6" w:rsidRDefault="00740FF6" w:rsidP="006E2336">
      <w:pPr>
        <w:pStyle w:val="ListParagraph"/>
        <w:numPr>
          <w:ilvl w:val="2"/>
          <w:numId w:val="35"/>
        </w:numPr>
        <w:spacing w:before="100" w:beforeAutospacing="1" w:after="100" w:afterAutospacing="1"/>
      </w:pPr>
      <w:r>
        <w:t>No. of intersections with structures is 10.0, with minimum of $nan and maximum of $nan in cost of structures impacted</w:t>
      </w:r>
    </w:p>
    <w:p w14:paraId="6E2F2F54" w14:textId="77777777" w:rsidR="00740FF6" w:rsidRDefault="00740FF6" w:rsidP="006E2336">
      <w:pPr>
        <w:pStyle w:val="ListParagraph"/>
        <w:numPr>
          <w:ilvl w:val="2"/>
          <w:numId w:val="35"/>
        </w:numPr>
        <w:spacing w:before="100" w:beforeAutospacing="1" w:after="100" w:afterAutospacing="1"/>
      </w:pPr>
      <w:r>
        <w:t>Damage radius distributed between minimum of 34.62 and maximum of 34.62 meters.</w:t>
      </w:r>
    </w:p>
    <w:p w14:paraId="23378F32" w14:textId="77777777" w:rsidR="00740FF6" w:rsidRDefault="00740FF6" w:rsidP="006E2336">
      <w:pPr>
        <w:pStyle w:val="ListParagraph"/>
        <w:numPr>
          <w:ilvl w:val="2"/>
          <w:numId w:val="35"/>
        </w:numPr>
        <w:spacing w:before="100" w:beforeAutospacing="1" w:after="100" w:afterAutospacing="1"/>
      </w:pPr>
      <w:r>
        <w:t>Product Loss costs between minimum of $1,999,580.23 and maximum of $1,999,580.23</w:t>
      </w:r>
    </w:p>
    <w:p w14:paraId="257D3760" w14:textId="77777777" w:rsidR="00740FF6" w:rsidRDefault="00740FF6" w:rsidP="006E2336">
      <w:pPr>
        <w:pStyle w:val="ListParagraph"/>
        <w:numPr>
          <w:ilvl w:val="1"/>
          <w:numId w:val="35"/>
        </w:numPr>
        <w:spacing w:before="100" w:beforeAutospacing="1" w:after="100" w:afterAutospacing="1"/>
      </w:pPr>
      <w:r>
        <w:t>Repair costs between minimum of $17,000.00 and maximum of $17,000.00.</w:t>
      </w:r>
    </w:p>
    <w:p w14:paraId="4FC218EB"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6442CE4E" w14:textId="77777777" w:rsidR="00740FF6" w:rsidRDefault="00740FF6" w:rsidP="006E2336">
      <w:pPr>
        <w:pStyle w:val="ListParagraph"/>
        <w:numPr>
          <w:ilvl w:val="1"/>
          <w:numId w:val="35"/>
        </w:numPr>
        <w:spacing w:before="100" w:beforeAutospacing="1" w:after="100" w:afterAutospacing="1"/>
      </w:pPr>
      <w:r>
        <w:t>Product type is NGL."</w:t>
      </w:r>
    </w:p>
    <w:p w14:paraId="71F1657E" w14:textId="77777777" w:rsidR="00740FF6" w:rsidRDefault="00740FF6" w:rsidP="006E2336">
      <w:pPr>
        <w:pStyle w:val="ListParagraph"/>
        <w:numPr>
          <w:ilvl w:val="0"/>
          <w:numId w:val="35"/>
        </w:numPr>
        <w:spacing w:before="100" w:beforeAutospacing="1" w:after="100" w:afterAutospacing="1"/>
      </w:pPr>
      <w:r>
        <w:t>"SILVER SPRINGS TO BRETON NPS 8</w:t>
      </w:r>
    </w:p>
    <w:p w14:paraId="54CF86D6" w14:textId="77777777" w:rsidR="00740FF6" w:rsidRDefault="00740FF6" w:rsidP="006E2336">
      <w:pPr>
        <w:pStyle w:val="ListParagraph"/>
        <w:numPr>
          <w:ilvl w:val="1"/>
          <w:numId w:val="35"/>
        </w:numPr>
        <w:spacing w:before="100" w:beforeAutospacing="1" w:after="100" w:afterAutospacing="1"/>
      </w:pPr>
      <w:r>
        <w:t>Total Cumulative Length (m):</w:t>
      </w:r>
      <w:r>
        <w:tab/>
        <w:t>29.99</w:t>
      </w:r>
    </w:p>
    <w:p w14:paraId="3874A785" w14:textId="77777777" w:rsidR="00740FF6" w:rsidRDefault="00740FF6" w:rsidP="006E2336">
      <w:pPr>
        <w:pStyle w:val="ListParagraph"/>
        <w:numPr>
          <w:ilvl w:val="2"/>
          <w:numId w:val="35"/>
        </w:numPr>
        <w:spacing w:before="100" w:beforeAutospacing="1" w:after="100" w:afterAutospacing="1"/>
      </w:pPr>
      <w:r>
        <w:t>MD Method 2 :</w:t>
      </w:r>
      <w:r>
        <w:tab/>
        <w:t>29.99</w:t>
      </w:r>
    </w:p>
    <w:p w14:paraId="6E4B62BE" w14:textId="77777777" w:rsidR="00740FF6" w:rsidRDefault="00740FF6" w:rsidP="006E2336">
      <w:pPr>
        <w:pStyle w:val="ListParagraph"/>
        <w:numPr>
          <w:ilvl w:val="1"/>
          <w:numId w:val="35"/>
        </w:numPr>
        <w:spacing w:before="100" w:beforeAutospacing="1" w:after="100" w:afterAutospacing="1"/>
      </w:pPr>
      <w:r>
        <w:t>Likelihood of failure distributed between minimum of 9.239e-01 and maximum of 9.239e-01.</w:t>
      </w:r>
    </w:p>
    <w:p w14:paraId="5D181386" w14:textId="77777777" w:rsidR="00740FF6" w:rsidRDefault="00740FF6" w:rsidP="006E2336">
      <w:pPr>
        <w:pStyle w:val="ListParagraph"/>
        <w:numPr>
          <w:ilvl w:val="1"/>
          <w:numId w:val="35"/>
        </w:numPr>
        <w:spacing w:before="100" w:beforeAutospacing="1" w:after="100" w:afterAutospacing="1"/>
      </w:pPr>
      <w:r>
        <w:t>Consequence of failure distributed between minimum of $0.22 and maximum of $0.22 Millions of dollars</w:t>
      </w:r>
    </w:p>
    <w:p w14:paraId="7FB1E94C" w14:textId="77777777" w:rsidR="00740FF6" w:rsidRDefault="00740FF6" w:rsidP="006E2336">
      <w:pPr>
        <w:pStyle w:val="ListParagraph"/>
        <w:numPr>
          <w:ilvl w:val="1"/>
          <w:numId w:val="35"/>
        </w:numPr>
        <w:spacing w:before="100" w:beforeAutospacing="1" w:after="100" w:afterAutospacing="1"/>
      </w:pPr>
      <w:r>
        <w:t>Leak scenario:</w:t>
      </w:r>
    </w:p>
    <w:p w14:paraId="674FFED8"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$0.22 Millions of dollars</w:t>
      </w:r>
    </w:p>
    <w:p w14:paraId="02F09697" w14:textId="77777777" w:rsidR="00740FF6" w:rsidRDefault="00740FF6" w:rsidP="006E2336">
      <w:pPr>
        <w:pStyle w:val="ListParagraph"/>
        <w:numPr>
          <w:ilvl w:val="2"/>
          <w:numId w:val="35"/>
        </w:numPr>
        <w:spacing w:before="100" w:beforeAutospacing="1" w:after="100" w:afterAutospacing="1"/>
      </w:pPr>
      <w:r>
        <w:lastRenderedPageBreak/>
        <w:t>No. of intersections with structures is 15.0, with minimum of $nan and maximum of $nan in cost of structures impacted.</w:t>
      </w:r>
    </w:p>
    <w:p w14:paraId="62CDC478" w14:textId="77777777" w:rsidR="00740FF6" w:rsidRDefault="00740FF6" w:rsidP="006E2336">
      <w:pPr>
        <w:pStyle w:val="ListParagraph"/>
        <w:numPr>
          <w:ilvl w:val="2"/>
          <w:numId w:val="35"/>
        </w:numPr>
        <w:spacing w:before="100" w:beforeAutospacing="1" w:after="100" w:afterAutospacing="1"/>
      </w:pPr>
      <w:r>
        <w:t>Damage radius distributed between minimum of 7.14 and maximum of 7.14 meters.</w:t>
      </w:r>
    </w:p>
    <w:p w14:paraId="0AF7107B" w14:textId="77777777" w:rsidR="00740FF6" w:rsidRDefault="00740FF6" w:rsidP="006E2336">
      <w:pPr>
        <w:pStyle w:val="ListParagraph"/>
        <w:numPr>
          <w:ilvl w:val="2"/>
          <w:numId w:val="35"/>
        </w:numPr>
        <w:spacing w:before="100" w:beforeAutospacing="1" w:after="100" w:afterAutospacing="1"/>
      </w:pPr>
      <w:r>
        <w:t>Product Loss costs between minimum of $2,489.94 and maximum of $2,489.94</w:t>
      </w:r>
    </w:p>
    <w:p w14:paraId="434003D8" w14:textId="77777777" w:rsidR="00740FF6" w:rsidRDefault="00740FF6" w:rsidP="006E2336">
      <w:pPr>
        <w:pStyle w:val="ListParagraph"/>
        <w:numPr>
          <w:ilvl w:val="1"/>
          <w:numId w:val="35"/>
        </w:numPr>
        <w:spacing w:before="100" w:beforeAutospacing="1" w:after="100" w:afterAutospacing="1"/>
      </w:pPr>
      <w:r>
        <w:t>Rupture scenario:</w:t>
      </w:r>
    </w:p>
    <w:p w14:paraId="09E0420D" w14:textId="77777777" w:rsidR="00740FF6" w:rsidRDefault="00740FF6" w:rsidP="006E2336">
      <w:pPr>
        <w:pStyle w:val="ListParagraph"/>
        <w:numPr>
          <w:ilvl w:val="2"/>
          <w:numId w:val="35"/>
        </w:numPr>
        <w:spacing w:before="100" w:beforeAutospacing="1" w:after="100" w:afterAutospacing="1"/>
      </w:pPr>
      <w:r>
        <w:t>Economic Loss cost between minimum of $0.24 and maximum of $0.24 Millions of dollars</w:t>
      </w:r>
    </w:p>
    <w:p w14:paraId="7B529242" w14:textId="77777777" w:rsidR="00740FF6" w:rsidRDefault="00740FF6" w:rsidP="006E2336">
      <w:pPr>
        <w:pStyle w:val="ListParagraph"/>
        <w:numPr>
          <w:ilvl w:val="2"/>
          <w:numId w:val="35"/>
        </w:numPr>
        <w:spacing w:before="100" w:beforeAutospacing="1" w:after="100" w:afterAutospacing="1"/>
      </w:pPr>
      <w:r>
        <w:t>No. of intersections with structures is 50.0, with minimum of $nan and maximum of $nan in cost of structures impacted</w:t>
      </w:r>
    </w:p>
    <w:p w14:paraId="29C1EE41" w14:textId="77777777" w:rsidR="00740FF6" w:rsidRDefault="00740FF6" w:rsidP="006E2336">
      <w:pPr>
        <w:pStyle w:val="ListParagraph"/>
        <w:numPr>
          <w:ilvl w:val="2"/>
          <w:numId w:val="35"/>
        </w:numPr>
        <w:spacing w:before="100" w:beforeAutospacing="1" w:after="100" w:afterAutospacing="1"/>
      </w:pPr>
      <w:r>
        <w:t>Damage radius distributed between minimum of 80.9 and maximum of 80.9 meters.</w:t>
      </w:r>
    </w:p>
    <w:p w14:paraId="0FDE0C42" w14:textId="77777777" w:rsidR="00740FF6" w:rsidRDefault="00740FF6" w:rsidP="006E2336">
      <w:pPr>
        <w:pStyle w:val="ListParagraph"/>
        <w:numPr>
          <w:ilvl w:val="2"/>
          <w:numId w:val="35"/>
        </w:numPr>
        <w:spacing w:before="100" w:beforeAutospacing="1" w:after="100" w:afterAutospacing="1"/>
      </w:pPr>
      <w:r>
        <w:t>Product Loss costs between minimum of $28,567.86 and maximum of $28,567.86</w:t>
      </w:r>
    </w:p>
    <w:p w14:paraId="5488EEE1" w14:textId="77777777" w:rsidR="00740FF6" w:rsidRDefault="00740FF6" w:rsidP="006E2336">
      <w:pPr>
        <w:pStyle w:val="ListParagraph"/>
        <w:numPr>
          <w:ilvl w:val="1"/>
          <w:numId w:val="35"/>
        </w:numPr>
        <w:spacing w:before="100" w:beforeAutospacing="1" w:after="100" w:afterAutospacing="1"/>
      </w:pPr>
      <w:r>
        <w:t>Puncture scenario:</w:t>
      </w:r>
    </w:p>
    <w:p w14:paraId="244122B4" w14:textId="77777777" w:rsidR="00740FF6" w:rsidRDefault="00740FF6" w:rsidP="006E2336">
      <w:pPr>
        <w:pStyle w:val="ListParagraph"/>
        <w:numPr>
          <w:ilvl w:val="2"/>
          <w:numId w:val="35"/>
        </w:numPr>
        <w:spacing w:before="100" w:beforeAutospacing="1" w:after="100" w:afterAutospacing="1"/>
      </w:pPr>
      <w:r>
        <w:t>Economic Loss cost between minimum of $0.30 and maximum of $0.30 Millions of dollars</w:t>
      </w:r>
    </w:p>
    <w:p w14:paraId="71DD1B9E" w14:textId="77777777" w:rsidR="00740FF6" w:rsidRDefault="00740FF6" w:rsidP="006E2336">
      <w:pPr>
        <w:pStyle w:val="ListParagraph"/>
        <w:numPr>
          <w:ilvl w:val="2"/>
          <w:numId w:val="35"/>
        </w:numPr>
        <w:spacing w:before="100" w:beforeAutospacing="1" w:after="100" w:afterAutospacing="1"/>
      </w:pPr>
      <w:r>
        <w:t>No. of intersections with structures is 36.0, with minimum of $nan and maximum of $nan in cost of structures impacted</w:t>
      </w:r>
    </w:p>
    <w:p w14:paraId="4A79807F" w14:textId="77777777" w:rsidR="00740FF6" w:rsidRDefault="00740FF6" w:rsidP="006E2336">
      <w:pPr>
        <w:pStyle w:val="ListParagraph"/>
        <w:numPr>
          <w:ilvl w:val="2"/>
          <w:numId w:val="35"/>
        </w:numPr>
        <w:spacing w:before="100" w:beforeAutospacing="1" w:after="100" w:afterAutospacing="1"/>
      </w:pPr>
      <w:r>
        <w:t>Damage radius distributed between minimum of 28.43 and maximum of 28.43 meters.</w:t>
      </w:r>
    </w:p>
    <w:p w14:paraId="32436AF8" w14:textId="77777777" w:rsidR="00740FF6" w:rsidRDefault="00740FF6" w:rsidP="006E2336">
      <w:pPr>
        <w:pStyle w:val="ListParagraph"/>
        <w:numPr>
          <w:ilvl w:val="2"/>
          <w:numId w:val="35"/>
        </w:numPr>
        <w:spacing w:before="100" w:beforeAutospacing="1" w:after="100" w:afterAutospacing="1"/>
      </w:pPr>
      <w:r>
        <w:t>Product Loss costs between minimum of $81,813.85 and maximum of $81,813.85</w:t>
      </w:r>
    </w:p>
    <w:p w14:paraId="5F6B75F9" w14:textId="77777777" w:rsidR="00740FF6" w:rsidRDefault="00740FF6" w:rsidP="006E2336">
      <w:pPr>
        <w:pStyle w:val="ListParagraph"/>
        <w:numPr>
          <w:ilvl w:val="1"/>
          <w:numId w:val="35"/>
        </w:numPr>
        <w:spacing w:before="100" w:beforeAutospacing="1" w:after="100" w:afterAutospacing="1"/>
      </w:pPr>
      <w:r>
        <w:t>Repair costs between minimum of $14,500.00 and maximum of $14,500.00.</w:t>
      </w:r>
    </w:p>
    <w:p w14:paraId="3899AF0B"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7ADD0DD0" w14:textId="77777777" w:rsidR="00740FF6" w:rsidRDefault="00740FF6" w:rsidP="006E2336">
      <w:pPr>
        <w:pStyle w:val="ListParagraph"/>
        <w:numPr>
          <w:ilvl w:val="1"/>
          <w:numId w:val="35"/>
        </w:numPr>
        <w:spacing w:before="100" w:beforeAutospacing="1" w:after="100" w:afterAutospacing="1"/>
      </w:pPr>
      <w:r>
        <w:t>Product type is Condensate."</w:t>
      </w:r>
    </w:p>
    <w:p w14:paraId="0D67D615" w14:textId="77777777" w:rsidR="00740FF6" w:rsidRDefault="00740FF6" w:rsidP="006E2336">
      <w:pPr>
        <w:pStyle w:val="ListParagraph"/>
        <w:numPr>
          <w:ilvl w:val="0"/>
          <w:numId w:val="35"/>
        </w:numPr>
        <w:spacing w:before="100" w:beforeAutospacing="1" w:after="100" w:afterAutospacing="1"/>
      </w:pPr>
      <w:r>
        <w:t>"FORT SASKATCHEWAN TO EST (YO-YO) NPS 16</w:t>
      </w:r>
    </w:p>
    <w:p w14:paraId="638C9E4C" w14:textId="77777777" w:rsidR="00740FF6" w:rsidRDefault="00740FF6" w:rsidP="006E2336">
      <w:pPr>
        <w:pStyle w:val="ListParagraph"/>
        <w:numPr>
          <w:ilvl w:val="1"/>
          <w:numId w:val="35"/>
        </w:numPr>
        <w:spacing w:before="100" w:beforeAutospacing="1" w:after="100" w:afterAutospacing="1"/>
      </w:pPr>
      <w:r>
        <w:t>Total Cumulative Length (m):</w:t>
      </w:r>
      <w:r>
        <w:tab/>
        <w:t>29.98</w:t>
      </w:r>
    </w:p>
    <w:p w14:paraId="24A1AC11" w14:textId="77777777" w:rsidR="00740FF6" w:rsidRDefault="00740FF6" w:rsidP="006E2336">
      <w:pPr>
        <w:pStyle w:val="ListParagraph"/>
        <w:numPr>
          <w:ilvl w:val="2"/>
          <w:numId w:val="35"/>
        </w:numPr>
        <w:spacing w:before="100" w:beforeAutospacing="1" w:after="100" w:afterAutospacing="1"/>
      </w:pPr>
      <w:r>
        <w:t>MD Method 2 :</w:t>
      </w:r>
      <w:r>
        <w:tab/>
        <w:t>29.98</w:t>
      </w:r>
    </w:p>
    <w:p w14:paraId="6952D593" w14:textId="77777777" w:rsidR="00740FF6" w:rsidRDefault="00740FF6" w:rsidP="006E2336">
      <w:pPr>
        <w:pStyle w:val="ListParagraph"/>
        <w:numPr>
          <w:ilvl w:val="1"/>
          <w:numId w:val="35"/>
        </w:numPr>
        <w:spacing w:before="100" w:beforeAutospacing="1" w:after="100" w:afterAutospacing="1"/>
      </w:pPr>
      <w:r>
        <w:t>Likelihood of failure distributed between minimum of 3.389e-02 and maximum of 3.389e-02.</w:t>
      </w:r>
    </w:p>
    <w:p w14:paraId="29D85A98" w14:textId="77777777" w:rsidR="00740FF6" w:rsidRDefault="00740FF6" w:rsidP="006E2336">
      <w:pPr>
        <w:pStyle w:val="ListParagraph"/>
        <w:numPr>
          <w:ilvl w:val="1"/>
          <w:numId w:val="35"/>
        </w:numPr>
        <w:spacing w:before="100" w:beforeAutospacing="1" w:after="100" w:afterAutospacing="1"/>
      </w:pPr>
      <w:r>
        <w:t>Consequence of failure distributed between minimum of $10.69 and maximum of $10.69 Millions of dollars</w:t>
      </w:r>
    </w:p>
    <w:p w14:paraId="6C184C29" w14:textId="77777777" w:rsidR="00740FF6" w:rsidRDefault="00740FF6" w:rsidP="006E2336">
      <w:pPr>
        <w:pStyle w:val="ListParagraph"/>
        <w:numPr>
          <w:ilvl w:val="1"/>
          <w:numId w:val="35"/>
        </w:numPr>
        <w:spacing w:before="100" w:beforeAutospacing="1" w:after="100" w:afterAutospacing="1"/>
      </w:pPr>
      <w:r>
        <w:t>Leak scenario:</w:t>
      </w:r>
    </w:p>
    <w:p w14:paraId="7B2EC404" w14:textId="77777777" w:rsidR="00740FF6" w:rsidRDefault="00740FF6" w:rsidP="006E2336">
      <w:pPr>
        <w:pStyle w:val="ListParagraph"/>
        <w:numPr>
          <w:ilvl w:val="2"/>
          <w:numId w:val="35"/>
        </w:numPr>
        <w:spacing w:before="100" w:beforeAutospacing="1" w:after="100" w:afterAutospacing="1"/>
      </w:pPr>
      <w:r>
        <w:t>Economic Loss cost between minimum of $1.02 and maximum of $1.02 Millions of dollars</w:t>
      </w:r>
    </w:p>
    <w:p w14:paraId="4C22C8DC" w14:textId="77777777" w:rsidR="00740FF6" w:rsidRDefault="00740FF6" w:rsidP="006E2336">
      <w:pPr>
        <w:pStyle w:val="ListParagraph"/>
        <w:numPr>
          <w:ilvl w:val="2"/>
          <w:numId w:val="35"/>
        </w:numPr>
        <w:spacing w:before="100" w:beforeAutospacing="1" w:after="100" w:afterAutospacing="1"/>
      </w:pPr>
      <w:r>
        <w:t>No. of intersections with structures is 32.0, with minimum of $nan and maximum of $nan in cost of structures impacted.</w:t>
      </w:r>
    </w:p>
    <w:p w14:paraId="6D80800D" w14:textId="77777777" w:rsidR="00740FF6" w:rsidRDefault="00740FF6" w:rsidP="006E2336">
      <w:pPr>
        <w:pStyle w:val="ListParagraph"/>
        <w:numPr>
          <w:ilvl w:val="2"/>
          <w:numId w:val="35"/>
        </w:numPr>
        <w:spacing w:before="100" w:beforeAutospacing="1" w:after="100" w:afterAutospacing="1"/>
      </w:pPr>
      <w:r>
        <w:t>Damage radius distributed between minimum of 1.86 and maximum of 1.86 meters.</w:t>
      </w:r>
    </w:p>
    <w:p w14:paraId="75BD74A5" w14:textId="77777777" w:rsidR="00740FF6" w:rsidRDefault="00740FF6" w:rsidP="006E2336">
      <w:pPr>
        <w:pStyle w:val="ListParagraph"/>
        <w:numPr>
          <w:ilvl w:val="2"/>
          <w:numId w:val="35"/>
        </w:numPr>
        <w:spacing w:before="100" w:beforeAutospacing="1" w:after="100" w:afterAutospacing="1"/>
      </w:pPr>
      <w:r>
        <w:t>Product Loss costs between minimum of $35,177.42 and maximum of $35,177.42</w:t>
      </w:r>
    </w:p>
    <w:p w14:paraId="0030DCF3" w14:textId="77777777" w:rsidR="00740FF6" w:rsidRDefault="00740FF6" w:rsidP="006E2336">
      <w:pPr>
        <w:pStyle w:val="ListParagraph"/>
        <w:numPr>
          <w:ilvl w:val="1"/>
          <w:numId w:val="35"/>
        </w:numPr>
        <w:spacing w:before="100" w:beforeAutospacing="1" w:after="100" w:afterAutospacing="1"/>
      </w:pPr>
      <w:r>
        <w:t>Rupture scenario:</w:t>
      </w:r>
    </w:p>
    <w:p w14:paraId="6D990541" w14:textId="77777777" w:rsidR="00740FF6" w:rsidRDefault="00740FF6" w:rsidP="006E2336">
      <w:pPr>
        <w:pStyle w:val="ListParagraph"/>
        <w:numPr>
          <w:ilvl w:val="2"/>
          <w:numId w:val="35"/>
        </w:numPr>
        <w:spacing w:before="100" w:beforeAutospacing="1" w:after="100" w:afterAutospacing="1"/>
      </w:pPr>
      <w:r>
        <w:t>Economic Loss cost between minimum of $59.16 and maximum of $59.16 Millions of dollars</w:t>
      </w:r>
    </w:p>
    <w:p w14:paraId="226B8A8C" w14:textId="77777777" w:rsidR="00740FF6" w:rsidRDefault="00740FF6" w:rsidP="006E2336">
      <w:pPr>
        <w:pStyle w:val="ListParagraph"/>
        <w:numPr>
          <w:ilvl w:val="2"/>
          <w:numId w:val="35"/>
        </w:numPr>
        <w:spacing w:before="100" w:beforeAutospacing="1" w:after="100" w:afterAutospacing="1"/>
      </w:pPr>
      <w:r>
        <w:t>No. of intersections with structures is 73.0, with minimum of $75,000.00 and maximum of $75,000.00 in cost of structures impacted</w:t>
      </w:r>
    </w:p>
    <w:p w14:paraId="12AEEF5C" w14:textId="77777777" w:rsidR="00740FF6" w:rsidRDefault="00740FF6" w:rsidP="006E2336">
      <w:pPr>
        <w:pStyle w:val="ListParagraph"/>
        <w:numPr>
          <w:ilvl w:val="2"/>
          <w:numId w:val="35"/>
        </w:numPr>
        <w:spacing w:before="100" w:beforeAutospacing="1" w:after="100" w:afterAutospacing="1"/>
      </w:pPr>
      <w:r>
        <w:t>Damage radius distributed between minimum of 116.45 and maximum of 116.45 meters.</w:t>
      </w:r>
    </w:p>
    <w:p w14:paraId="5C214F5F" w14:textId="77777777" w:rsidR="00740FF6" w:rsidRDefault="00740FF6" w:rsidP="006E2336">
      <w:pPr>
        <w:pStyle w:val="ListParagraph"/>
        <w:numPr>
          <w:ilvl w:val="2"/>
          <w:numId w:val="35"/>
        </w:numPr>
        <w:spacing w:before="100" w:beforeAutospacing="1" w:after="100" w:afterAutospacing="1"/>
      </w:pPr>
      <w:r>
        <w:lastRenderedPageBreak/>
        <w:t>Product Loss costs between minimum of $58,099,358.13 and maximum of $58,099,358.13</w:t>
      </w:r>
    </w:p>
    <w:p w14:paraId="04EEDD23" w14:textId="77777777" w:rsidR="00740FF6" w:rsidRDefault="00740FF6" w:rsidP="006E2336">
      <w:pPr>
        <w:pStyle w:val="ListParagraph"/>
        <w:numPr>
          <w:ilvl w:val="1"/>
          <w:numId w:val="35"/>
        </w:numPr>
        <w:spacing w:before="100" w:beforeAutospacing="1" w:after="100" w:afterAutospacing="1"/>
      </w:pPr>
      <w:r>
        <w:t>Puncture scenario:</w:t>
      </w:r>
    </w:p>
    <w:p w14:paraId="5AA63139" w14:textId="77777777" w:rsidR="00740FF6" w:rsidRDefault="00740FF6" w:rsidP="006E2336">
      <w:pPr>
        <w:pStyle w:val="ListParagraph"/>
        <w:numPr>
          <w:ilvl w:val="2"/>
          <w:numId w:val="35"/>
        </w:numPr>
        <w:spacing w:before="100" w:beforeAutospacing="1" w:after="100" w:afterAutospacing="1"/>
      </w:pPr>
      <w:r>
        <w:t>Economic Loss cost between minimum of $2.14 and maximum of $2.14 Millions of dollars</w:t>
      </w:r>
    </w:p>
    <w:p w14:paraId="34BB49AD" w14:textId="77777777" w:rsidR="00740FF6" w:rsidRDefault="00740FF6" w:rsidP="006E2336">
      <w:pPr>
        <w:pStyle w:val="ListParagraph"/>
        <w:numPr>
          <w:ilvl w:val="2"/>
          <w:numId w:val="35"/>
        </w:numPr>
        <w:spacing w:before="100" w:beforeAutospacing="1" w:after="100" w:afterAutospacing="1"/>
      </w:pPr>
      <w:r>
        <w:t>No. of intersections with structures is 92.0, with minimum of $nan and maximum of $nan in cost of structures impacted</w:t>
      </w:r>
    </w:p>
    <w:p w14:paraId="10062FE4" w14:textId="77777777" w:rsidR="00740FF6" w:rsidRDefault="00740FF6" w:rsidP="006E2336">
      <w:pPr>
        <w:pStyle w:val="ListParagraph"/>
        <w:numPr>
          <w:ilvl w:val="2"/>
          <w:numId w:val="35"/>
        </w:numPr>
        <w:spacing w:before="100" w:beforeAutospacing="1" w:after="100" w:afterAutospacing="1"/>
      </w:pPr>
      <w:r>
        <w:t>Damage radius distributed between minimum of 28.42 and maximum of 28.42 meters.</w:t>
      </w:r>
    </w:p>
    <w:p w14:paraId="58680097" w14:textId="77777777" w:rsidR="00740FF6" w:rsidRDefault="00740FF6" w:rsidP="006E2336">
      <w:pPr>
        <w:pStyle w:val="ListParagraph"/>
        <w:numPr>
          <w:ilvl w:val="2"/>
          <w:numId w:val="35"/>
        </w:numPr>
        <w:spacing w:before="100" w:beforeAutospacing="1" w:after="100" w:afterAutospacing="1"/>
      </w:pPr>
      <w:r>
        <w:t>Product Loss costs between minimum of $1,155,850.00 and maximum of $1,155,850.00</w:t>
      </w:r>
    </w:p>
    <w:p w14:paraId="28EB74A1" w14:textId="77777777" w:rsidR="00740FF6" w:rsidRDefault="00740FF6" w:rsidP="006E2336">
      <w:pPr>
        <w:pStyle w:val="ListParagraph"/>
        <w:numPr>
          <w:ilvl w:val="1"/>
          <w:numId w:val="35"/>
        </w:numPr>
        <w:spacing w:before="100" w:beforeAutospacing="1" w:after="100" w:afterAutospacing="1"/>
      </w:pPr>
      <w:r>
        <w:t>Repair costs between minimum of $187,000.00 and maximum of $187,000.00.</w:t>
      </w:r>
    </w:p>
    <w:p w14:paraId="6BE5FACF"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70D3CB7C" w14:textId="77777777" w:rsidR="00740FF6" w:rsidRDefault="00740FF6" w:rsidP="006E2336">
      <w:pPr>
        <w:pStyle w:val="ListParagraph"/>
        <w:numPr>
          <w:ilvl w:val="1"/>
          <w:numId w:val="35"/>
        </w:numPr>
        <w:spacing w:before="100" w:beforeAutospacing="1" w:after="100" w:afterAutospacing="1"/>
      </w:pPr>
      <w:r>
        <w:t>Product type is HVP Product."</w:t>
      </w:r>
    </w:p>
    <w:p w14:paraId="083250A8" w14:textId="77777777" w:rsidR="00740FF6" w:rsidRDefault="00740FF6" w:rsidP="006E2336">
      <w:pPr>
        <w:pStyle w:val="ListParagraph"/>
        <w:numPr>
          <w:ilvl w:val="0"/>
          <w:numId w:val="35"/>
        </w:numPr>
        <w:spacing w:before="100" w:beforeAutospacing="1" w:after="100" w:afterAutospacing="1"/>
      </w:pPr>
      <w:r>
        <w:t>"ELLERSLIE TO STRATHCONA NPS 12</w:t>
      </w:r>
    </w:p>
    <w:p w14:paraId="0D4CF335" w14:textId="77777777" w:rsidR="00740FF6" w:rsidRDefault="00740FF6" w:rsidP="006E2336">
      <w:pPr>
        <w:pStyle w:val="ListParagraph"/>
        <w:numPr>
          <w:ilvl w:val="1"/>
          <w:numId w:val="35"/>
        </w:numPr>
        <w:spacing w:before="100" w:beforeAutospacing="1" w:after="100" w:afterAutospacing="1"/>
      </w:pPr>
      <w:r>
        <w:t>Total Cumulative Length (m):</w:t>
      </w:r>
      <w:r>
        <w:tab/>
        <w:t>29.98</w:t>
      </w:r>
    </w:p>
    <w:p w14:paraId="5C1AF83E" w14:textId="77777777" w:rsidR="00740FF6" w:rsidRDefault="00740FF6" w:rsidP="006E2336">
      <w:pPr>
        <w:pStyle w:val="ListParagraph"/>
        <w:numPr>
          <w:ilvl w:val="2"/>
          <w:numId w:val="35"/>
        </w:numPr>
        <w:spacing w:before="100" w:beforeAutospacing="1" w:after="100" w:afterAutospacing="1"/>
      </w:pPr>
      <w:r>
        <w:t>SCC Method 1b :</w:t>
      </w:r>
      <w:r>
        <w:tab/>
        <w:t>29.98</w:t>
      </w:r>
    </w:p>
    <w:p w14:paraId="11B24103" w14:textId="77777777" w:rsidR="00740FF6" w:rsidRDefault="00740FF6" w:rsidP="006E2336">
      <w:pPr>
        <w:pStyle w:val="ListParagraph"/>
        <w:numPr>
          <w:ilvl w:val="1"/>
          <w:numId w:val="35"/>
        </w:numPr>
        <w:spacing w:before="100" w:beforeAutospacing="1" w:after="100" w:afterAutospacing="1"/>
      </w:pPr>
      <w:r>
        <w:t>Likelihood of failure distributed between minimum of 2.416e-01 and maximum of 2.416e-01.</w:t>
      </w:r>
    </w:p>
    <w:p w14:paraId="7E74C56F" w14:textId="77777777" w:rsidR="00740FF6" w:rsidRDefault="00740FF6" w:rsidP="006E2336">
      <w:pPr>
        <w:pStyle w:val="ListParagraph"/>
        <w:numPr>
          <w:ilvl w:val="1"/>
          <w:numId w:val="35"/>
        </w:numPr>
        <w:spacing w:before="100" w:beforeAutospacing="1" w:after="100" w:afterAutospacing="1"/>
      </w:pPr>
      <w:r>
        <w:t>Consequence of failure distributed between minimum of $1.01 and maximum of $1.01 Millions of dollars</w:t>
      </w:r>
    </w:p>
    <w:p w14:paraId="60C7401D" w14:textId="77777777" w:rsidR="00740FF6" w:rsidRDefault="00740FF6" w:rsidP="006E2336">
      <w:pPr>
        <w:pStyle w:val="ListParagraph"/>
        <w:numPr>
          <w:ilvl w:val="1"/>
          <w:numId w:val="35"/>
        </w:numPr>
        <w:spacing w:before="100" w:beforeAutospacing="1" w:after="100" w:afterAutospacing="1"/>
      </w:pPr>
      <w:r>
        <w:t>Leak scenario:</w:t>
      </w:r>
    </w:p>
    <w:p w14:paraId="56F37E10" w14:textId="77777777" w:rsidR="00740FF6" w:rsidRDefault="00740FF6" w:rsidP="006E2336">
      <w:pPr>
        <w:pStyle w:val="ListParagraph"/>
        <w:numPr>
          <w:ilvl w:val="2"/>
          <w:numId w:val="35"/>
        </w:numPr>
        <w:spacing w:before="100" w:beforeAutospacing="1" w:after="100" w:afterAutospacing="1"/>
      </w:pPr>
      <w:r>
        <w:t>Economic Loss cost between minimum of $0.99 and maximum of $0.99 Millions of dollars</w:t>
      </w:r>
    </w:p>
    <w:p w14:paraId="56380A5F" w14:textId="77777777" w:rsidR="00740FF6" w:rsidRDefault="00740FF6" w:rsidP="006E2336">
      <w:pPr>
        <w:pStyle w:val="ListParagraph"/>
        <w:numPr>
          <w:ilvl w:val="2"/>
          <w:numId w:val="35"/>
        </w:numPr>
        <w:spacing w:before="100" w:beforeAutospacing="1" w:after="100" w:afterAutospacing="1"/>
      </w:pPr>
      <w:r>
        <w:t>No. of intersections with structures is 90.0, with minimum of $nan and maximum of $nan in cost of structures impacted.</w:t>
      </w:r>
    </w:p>
    <w:p w14:paraId="3EF2C131" w14:textId="77777777" w:rsidR="00740FF6" w:rsidRDefault="00740FF6" w:rsidP="006E2336">
      <w:pPr>
        <w:pStyle w:val="ListParagraph"/>
        <w:numPr>
          <w:ilvl w:val="2"/>
          <w:numId w:val="35"/>
        </w:numPr>
        <w:spacing w:before="100" w:beforeAutospacing="1" w:after="100" w:afterAutospacing="1"/>
      </w:pPr>
      <w:r>
        <w:t>Damage radius distributed between minimum of 2.3 and maximum of 2.3 meters.</w:t>
      </w:r>
    </w:p>
    <w:p w14:paraId="01EA571C" w14:textId="77777777" w:rsidR="00740FF6" w:rsidRDefault="00740FF6" w:rsidP="006E2336">
      <w:pPr>
        <w:pStyle w:val="ListParagraph"/>
        <w:numPr>
          <w:ilvl w:val="2"/>
          <w:numId w:val="35"/>
        </w:numPr>
        <w:spacing w:before="100" w:beforeAutospacing="1" w:after="100" w:afterAutospacing="1"/>
      </w:pPr>
      <w:r>
        <w:t>Product Loss costs between minimum of $1,961.82 and maximum of $1,962.69</w:t>
      </w:r>
    </w:p>
    <w:p w14:paraId="161C8CA4" w14:textId="77777777" w:rsidR="00740FF6" w:rsidRDefault="00740FF6" w:rsidP="006E2336">
      <w:pPr>
        <w:pStyle w:val="ListParagraph"/>
        <w:numPr>
          <w:ilvl w:val="1"/>
          <w:numId w:val="35"/>
        </w:numPr>
        <w:spacing w:before="100" w:beforeAutospacing="1" w:after="100" w:afterAutospacing="1"/>
      </w:pPr>
      <w:r>
        <w:t>Rupture scenario:</w:t>
      </w:r>
    </w:p>
    <w:p w14:paraId="604C1D49" w14:textId="77777777" w:rsidR="00740FF6" w:rsidRDefault="00740FF6" w:rsidP="006E2336">
      <w:pPr>
        <w:pStyle w:val="ListParagraph"/>
        <w:numPr>
          <w:ilvl w:val="2"/>
          <w:numId w:val="35"/>
        </w:numPr>
        <w:spacing w:before="100" w:beforeAutospacing="1" w:after="100" w:afterAutospacing="1"/>
      </w:pPr>
      <w:r>
        <w:t>Economic Loss cost between minimum of $1.04 and maximum of $1.04 Millions of dollars</w:t>
      </w:r>
    </w:p>
    <w:p w14:paraId="630C62B8" w14:textId="77777777" w:rsidR="00740FF6" w:rsidRDefault="00740FF6" w:rsidP="006E2336">
      <w:pPr>
        <w:pStyle w:val="ListParagraph"/>
        <w:numPr>
          <w:ilvl w:val="2"/>
          <w:numId w:val="35"/>
        </w:numPr>
        <w:spacing w:before="100" w:beforeAutospacing="1" w:after="100" w:afterAutospacing="1"/>
      </w:pPr>
      <w:r>
        <w:t>No. of intersections with structures is 163.0, with minimum of $nan and maximum of $nan in cost of structures impacted</w:t>
      </w:r>
    </w:p>
    <w:p w14:paraId="6D340794" w14:textId="77777777" w:rsidR="00740FF6" w:rsidRDefault="00740FF6" w:rsidP="006E2336">
      <w:pPr>
        <w:pStyle w:val="ListParagraph"/>
        <w:numPr>
          <w:ilvl w:val="2"/>
          <w:numId w:val="35"/>
        </w:numPr>
        <w:spacing w:before="100" w:beforeAutospacing="1" w:after="100" w:afterAutospacing="1"/>
      </w:pPr>
      <w:r>
        <w:t>Damage radius distributed between minimum of 43.41 and maximum of 43.41 meters.</w:t>
      </w:r>
    </w:p>
    <w:p w14:paraId="0013B7B3" w14:textId="77777777" w:rsidR="00740FF6" w:rsidRDefault="00740FF6" w:rsidP="006E2336">
      <w:pPr>
        <w:pStyle w:val="ListParagraph"/>
        <w:numPr>
          <w:ilvl w:val="2"/>
          <w:numId w:val="35"/>
        </w:numPr>
        <w:spacing w:before="100" w:beforeAutospacing="1" w:after="100" w:afterAutospacing="1"/>
      </w:pPr>
      <w:r>
        <w:t>Product Loss costs between minimum of $52,615.55 and maximum of $52,615.55</w:t>
      </w:r>
    </w:p>
    <w:p w14:paraId="0F7AF61E" w14:textId="77777777" w:rsidR="00740FF6" w:rsidRDefault="00740FF6" w:rsidP="006E2336">
      <w:pPr>
        <w:pStyle w:val="ListParagraph"/>
        <w:numPr>
          <w:ilvl w:val="1"/>
          <w:numId w:val="35"/>
        </w:numPr>
        <w:spacing w:before="100" w:beforeAutospacing="1" w:after="100" w:afterAutospacing="1"/>
      </w:pPr>
      <w:r>
        <w:t>Puncture scenario:</w:t>
      </w:r>
    </w:p>
    <w:p w14:paraId="7B409731" w14:textId="77777777" w:rsidR="00740FF6" w:rsidRDefault="00740FF6" w:rsidP="006E2336">
      <w:pPr>
        <w:pStyle w:val="ListParagraph"/>
        <w:numPr>
          <w:ilvl w:val="2"/>
          <w:numId w:val="35"/>
        </w:numPr>
        <w:spacing w:before="100" w:beforeAutospacing="1" w:after="100" w:afterAutospacing="1"/>
      </w:pPr>
      <w:r>
        <w:t>Economic Loss cost between minimum of $1.05 and maximum of $1.05 Millions of dollars</w:t>
      </w:r>
    </w:p>
    <w:p w14:paraId="77F5266E" w14:textId="77777777" w:rsidR="00740FF6" w:rsidRDefault="00740FF6" w:rsidP="006E2336">
      <w:pPr>
        <w:pStyle w:val="ListParagraph"/>
        <w:numPr>
          <w:ilvl w:val="2"/>
          <w:numId w:val="35"/>
        </w:numPr>
        <w:spacing w:before="100" w:beforeAutospacing="1" w:after="100" w:afterAutospacing="1"/>
      </w:pPr>
      <w:r>
        <w:t>No. of intersections with structures is 187.0, with minimum of $nan and maximum of $nan in cost of structures impacted</w:t>
      </w:r>
    </w:p>
    <w:p w14:paraId="12D04CDD" w14:textId="77777777" w:rsidR="00740FF6" w:rsidRDefault="00740FF6" w:rsidP="006E2336">
      <w:pPr>
        <w:pStyle w:val="ListParagraph"/>
        <w:numPr>
          <w:ilvl w:val="2"/>
          <w:numId w:val="35"/>
        </w:numPr>
        <w:spacing w:before="100" w:beforeAutospacing="1" w:after="100" w:afterAutospacing="1"/>
      </w:pPr>
      <w:r>
        <w:t>Damage radius distributed between minimum of 8.98 and maximum of 8.98 meters.</w:t>
      </w:r>
    </w:p>
    <w:p w14:paraId="5C217A59" w14:textId="77777777" w:rsidR="00740FF6" w:rsidRDefault="00740FF6" w:rsidP="006E2336">
      <w:pPr>
        <w:pStyle w:val="ListParagraph"/>
        <w:numPr>
          <w:ilvl w:val="2"/>
          <w:numId w:val="35"/>
        </w:numPr>
        <w:spacing w:before="100" w:beforeAutospacing="1" w:after="100" w:afterAutospacing="1"/>
      </w:pPr>
      <w:r>
        <w:t>Product Loss costs between minimum of $64,460.96 and maximum of $64,489.51</w:t>
      </w:r>
    </w:p>
    <w:p w14:paraId="0B5F8DCA" w14:textId="77777777" w:rsidR="00740FF6" w:rsidRDefault="00740FF6" w:rsidP="006E2336">
      <w:pPr>
        <w:pStyle w:val="ListParagraph"/>
        <w:numPr>
          <w:ilvl w:val="1"/>
          <w:numId w:val="35"/>
        </w:numPr>
        <w:spacing w:before="100" w:beforeAutospacing="1" w:after="100" w:afterAutospacing="1"/>
      </w:pPr>
      <w:r>
        <w:t>Repair costs between minimum of $187,000.00 and maximum of $187,000.00.</w:t>
      </w:r>
    </w:p>
    <w:p w14:paraId="6BCF2F9C"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06625A7A" w14:textId="77777777" w:rsidR="00740FF6" w:rsidRDefault="00740FF6" w:rsidP="006E2336">
      <w:pPr>
        <w:pStyle w:val="ListParagraph"/>
        <w:numPr>
          <w:ilvl w:val="1"/>
          <w:numId w:val="35"/>
        </w:numPr>
        <w:spacing w:before="100" w:beforeAutospacing="1" w:after="100" w:afterAutospacing="1"/>
      </w:pPr>
      <w:r>
        <w:lastRenderedPageBreak/>
        <w:t>Product type is Crude Oil."</w:t>
      </w:r>
    </w:p>
    <w:p w14:paraId="0635B5E4" w14:textId="77777777" w:rsidR="00740FF6" w:rsidRDefault="00740FF6" w:rsidP="006E2336">
      <w:pPr>
        <w:pStyle w:val="ListParagraph"/>
        <w:numPr>
          <w:ilvl w:val="0"/>
          <w:numId w:val="35"/>
        </w:numPr>
        <w:spacing w:before="100" w:beforeAutospacing="1" w:after="100" w:afterAutospacing="1"/>
      </w:pPr>
      <w:r>
        <w:t>"SS-03 NPS 6</w:t>
      </w:r>
    </w:p>
    <w:p w14:paraId="558FAED0" w14:textId="77777777" w:rsidR="00740FF6" w:rsidRDefault="00740FF6" w:rsidP="006E2336">
      <w:pPr>
        <w:pStyle w:val="ListParagraph"/>
        <w:numPr>
          <w:ilvl w:val="1"/>
          <w:numId w:val="35"/>
        </w:numPr>
        <w:spacing w:before="100" w:beforeAutospacing="1" w:after="100" w:afterAutospacing="1"/>
      </w:pPr>
      <w:r>
        <w:t>Total Cumulative Length (m):</w:t>
      </w:r>
      <w:r>
        <w:tab/>
        <w:t>29.07</w:t>
      </w:r>
    </w:p>
    <w:p w14:paraId="04324A3E" w14:textId="77777777" w:rsidR="00740FF6" w:rsidRDefault="00740FF6" w:rsidP="006E2336">
      <w:pPr>
        <w:pStyle w:val="ListParagraph"/>
        <w:numPr>
          <w:ilvl w:val="2"/>
          <w:numId w:val="35"/>
        </w:numPr>
        <w:spacing w:before="100" w:beforeAutospacing="1" w:after="100" w:afterAutospacing="1"/>
      </w:pPr>
      <w:r>
        <w:t>SCC Method 1b :</w:t>
      </w:r>
      <w:r>
        <w:tab/>
        <w:t>29.07</w:t>
      </w:r>
    </w:p>
    <w:p w14:paraId="1856D67C" w14:textId="77777777" w:rsidR="00740FF6" w:rsidRDefault="00740FF6" w:rsidP="006E2336">
      <w:pPr>
        <w:pStyle w:val="ListParagraph"/>
        <w:numPr>
          <w:ilvl w:val="1"/>
          <w:numId w:val="35"/>
        </w:numPr>
        <w:spacing w:before="100" w:beforeAutospacing="1" w:after="100" w:afterAutospacing="1"/>
      </w:pPr>
      <w:r>
        <w:t>Likelihood of failure distributed between minimum of 9.522e-01 and maximum of 9.522e-01.</w:t>
      </w:r>
    </w:p>
    <w:p w14:paraId="566F2218" w14:textId="77777777" w:rsidR="00740FF6" w:rsidRDefault="00740FF6" w:rsidP="006E2336">
      <w:pPr>
        <w:pStyle w:val="ListParagraph"/>
        <w:numPr>
          <w:ilvl w:val="1"/>
          <w:numId w:val="35"/>
        </w:numPr>
        <w:spacing w:before="100" w:beforeAutospacing="1" w:after="100" w:afterAutospacing="1"/>
      </w:pPr>
      <w:r>
        <w:t>Consequence of failure distributed between minimum of $0.49 and maximum of $0.49 Millions of dollars</w:t>
      </w:r>
    </w:p>
    <w:p w14:paraId="007BE4C4" w14:textId="77777777" w:rsidR="00740FF6" w:rsidRDefault="00740FF6" w:rsidP="006E2336">
      <w:pPr>
        <w:pStyle w:val="ListParagraph"/>
        <w:numPr>
          <w:ilvl w:val="1"/>
          <w:numId w:val="35"/>
        </w:numPr>
        <w:spacing w:before="100" w:beforeAutospacing="1" w:after="100" w:afterAutospacing="1"/>
      </w:pPr>
      <w:r>
        <w:t>Leak scenario:</w:t>
      </w:r>
    </w:p>
    <w:p w14:paraId="2C03D1DA" w14:textId="77777777" w:rsidR="00740FF6" w:rsidRDefault="00740FF6" w:rsidP="006E2336">
      <w:pPr>
        <w:pStyle w:val="ListParagraph"/>
        <w:numPr>
          <w:ilvl w:val="2"/>
          <w:numId w:val="35"/>
        </w:numPr>
        <w:spacing w:before="100" w:beforeAutospacing="1" w:after="100" w:afterAutospacing="1"/>
      </w:pPr>
      <w:r>
        <w:t>Economic Loss cost between minimum of $0.24 and maximum of $0.24 Millions of dollars</w:t>
      </w:r>
    </w:p>
    <w:p w14:paraId="299656D7" w14:textId="77777777" w:rsidR="00740FF6" w:rsidRDefault="00740FF6" w:rsidP="006E2336">
      <w:pPr>
        <w:pStyle w:val="ListParagraph"/>
        <w:numPr>
          <w:ilvl w:val="2"/>
          <w:numId w:val="35"/>
        </w:numPr>
        <w:spacing w:before="100" w:beforeAutospacing="1" w:after="100" w:afterAutospacing="1"/>
      </w:pPr>
      <w:r>
        <w:t>No. of intersections with structures is 18.0, with minimum of $25,000.00 and maximum of $25,000.00 in cost of structures impacted.</w:t>
      </w:r>
    </w:p>
    <w:p w14:paraId="078E2F64" w14:textId="77777777" w:rsidR="00740FF6" w:rsidRDefault="00740FF6" w:rsidP="006E2336">
      <w:pPr>
        <w:pStyle w:val="ListParagraph"/>
        <w:numPr>
          <w:ilvl w:val="2"/>
          <w:numId w:val="35"/>
        </w:numPr>
        <w:spacing w:before="100" w:beforeAutospacing="1" w:after="100" w:afterAutospacing="1"/>
      </w:pPr>
      <w:r>
        <w:t>Damage radius distributed between minimum of 2.39 and maximum of 2.39 meters.</w:t>
      </w:r>
    </w:p>
    <w:p w14:paraId="74BCD0C6" w14:textId="77777777" w:rsidR="00740FF6" w:rsidRDefault="00740FF6" w:rsidP="006E2336">
      <w:pPr>
        <w:pStyle w:val="ListParagraph"/>
        <w:numPr>
          <w:ilvl w:val="2"/>
          <w:numId w:val="35"/>
        </w:numPr>
        <w:spacing w:before="100" w:beforeAutospacing="1" w:after="100" w:afterAutospacing="1"/>
      </w:pPr>
      <w:r>
        <w:t>Product Loss costs between minimum of $2,014.88 and maximum of $2,014.88</w:t>
      </w:r>
    </w:p>
    <w:p w14:paraId="0AA24264" w14:textId="77777777" w:rsidR="00740FF6" w:rsidRDefault="00740FF6" w:rsidP="006E2336">
      <w:pPr>
        <w:pStyle w:val="ListParagraph"/>
        <w:numPr>
          <w:ilvl w:val="1"/>
          <w:numId w:val="35"/>
        </w:numPr>
        <w:spacing w:before="100" w:beforeAutospacing="1" w:after="100" w:afterAutospacing="1"/>
      </w:pPr>
      <w:r>
        <w:t>Rupture scenario:</w:t>
      </w:r>
    </w:p>
    <w:p w14:paraId="0DD9BB57" w14:textId="77777777" w:rsidR="00740FF6" w:rsidRDefault="00740FF6" w:rsidP="006E2336">
      <w:pPr>
        <w:pStyle w:val="ListParagraph"/>
        <w:numPr>
          <w:ilvl w:val="2"/>
          <w:numId w:val="35"/>
        </w:numPr>
        <w:spacing w:before="100" w:beforeAutospacing="1" w:after="100" w:afterAutospacing="1"/>
      </w:pPr>
      <w:r>
        <w:t>Economic Loss cost between minimum of $0.81 and maximum of $0.81 Millions of dollars</w:t>
      </w:r>
    </w:p>
    <w:p w14:paraId="74F4B73E" w14:textId="77777777" w:rsidR="00740FF6" w:rsidRDefault="00740FF6" w:rsidP="006E2336">
      <w:pPr>
        <w:pStyle w:val="ListParagraph"/>
        <w:numPr>
          <w:ilvl w:val="2"/>
          <w:numId w:val="35"/>
        </w:numPr>
        <w:spacing w:before="100" w:beforeAutospacing="1" w:after="100" w:afterAutospacing="1"/>
      </w:pPr>
      <w:r>
        <w:t>No. of intersections with structures is 13.0, with minimum of $25,000.00 and maximum of $25,000.00 in cost of structures impacted</w:t>
      </w:r>
    </w:p>
    <w:p w14:paraId="6B26C007" w14:textId="77777777" w:rsidR="00740FF6" w:rsidRDefault="00740FF6" w:rsidP="006E2336">
      <w:pPr>
        <w:pStyle w:val="ListParagraph"/>
        <w:numPr>
          <w:ilvl w:val="2"/>
          <w:numId w:val="35"/>
        </w:numPr>
        <w:spacing w:before="100" w:beforeAutospacing="1" w:after="100" w:afterAutospacing="1"/>
      </w:pPr>
      <w:r>
        <w:t>Damage radius distributed between minimum of 24.84 and maximum of 24.84 meters.</w:t>
      </w:r>
    </w:p>
    <w:p w14:paraId="48A1CC25" w14:textId="77777777" w:rsidR="00740FF6" w:rsidRDefault="00740FF6" w:rsidP="006E2336">
      <w:pPr>
        <w:pStyle w:val="ListParagraph"/>
        <w:numPr>
          <w:ilvl w:val="2"/>
          <w:numId w:val="35"/>
        </w:numPr>
        <w:spacing w:before="100" w:beforeAutospacing="1" w:after="100" w:afterAutospacing="1"/>
      </w:pPr>
      <w:r>
        <w:t>Product Loss costs between minimum of $570,544.27 and maximum of $570,544.27</w:t>
      </w:r>
    </w:p>
    <w:p w14:paraId="02218E2C" w14:textId="77777777" w:rsidR="00740FF6" w:rsidRDefault="00740FF6" w:rsidP="006E2336">
      <w:pPr>
        <w:pStyle w:val="ListParagraph"/>
        <w:numPr>
          <w:ilvl w:val="1"/>
          <w:numId w:val="35"/>
        </w:numPr>
        <w:spacing w:before="100" w:beforeAutospacing="1" w:after="100" w:afterAutospacing="1"/>
      </w:pPr>
      <w:r>
        <w:t>Puncture scenario:</w:t>
      </w:r>
    </w:p>
    <w:p w14:paraId="5C57E295" w14:textId="77777777" w:rsidR="00740FF6" w:rsidRDefault="00740FF6" w:rsidP="006E2336">
      <w:pPr>
        <w:pStyle w:val="ListParagraph"/>
        <w:numPr>
          <w:ilvl w:val="2"/>
          <w:numId w:val="35"/>
        </w:numPr>
        <w:spacing w:before="100" w:beforeAutospacing="1" w:after="100" w:afterAutospacing="1"/>
      </w:pPr>
      <w:r>
        <w:t>Economic Loss cost between minimum of $0.30 and maximum of $0.30 Millions of dollars</w:t>
      </w:r>
    </w:p>
    <w:p w14:paraId="329C5B9A" w14:textId="77777777" w:rsidR="00740FF6" w:rsidRDefault="00740FF6" w:rsidP="006E2336">
      <w:pPr>
        <w:pStyle w:val="ListParagraph"/>
        <w:numPr>
          <w:ilvl w:val="2"/>
          <w:numId w:val="35"/>
        </w:numPr>
        <w:spacing w:before="100" w:beforeAutospacing="1" w:after="100" w:afterAutospacing="1"/>
      </w:pPr>
      <w:r>
        <w:t>No. of intersections with structures is 20.0, with minimum of $25,000.00 and maximum of $25,000.00 in cost of structures impacted</w:t>
      </w:r>
    </w:p>
    <w:p w14:paraId="3372FBE3" w14:textId="77777777" w:rsidR="00740FF6" w:rsidRDefault="00740FF6" w:rsidP="006E2336">
      <w:pPr>
        <w:pStyle w:val="ListParagraph"/>
        <w:numPr>
          <w:ilvl w:val="2"/>
          <w:numId w:val="35"/>
        </w:numPr>
        <w:spacing w:before="100" w:beforeAutospacing="1" w:after="100" w:afterAutospacing="1"/>
      </w:pPr>
      <w:r>
        <w:t>Damage radius distributed between minimum of 9.32 and maximum of 9.32 meters.</w:t>
      </w:r>
    </w:p>
    <w:p w14:paraId="5D35FE3E" w14:textId="77777777" w:rsidR="00740FF6" w:rsidRDefault="00740FF6" w:rsidP="006E2336">
      <w:pPr>
        <w:pStyle w:val="ListParagraph"/>
        <w:numPr>
          <w:ilvl w:val="2"/>
          <w:numId w:val="35"/>
        </w:numPr>
        <w:spacing w:before="100" w:beforeAutospacing="1" w:after="100" w:afterAutospacing="1"/>
      </w:pPr>
      <w:r>
        <w:t>Product Loss costs between minimum of $66,204.53 and maximum of $66,204.53</w:t>
      </w:r>
    </w:p>
    <w:p w14:paraId="7B677500" w14:textId="77777777" w:rsidR="00740FF6" w:rsidRDefault="00740FF6" w:rsidP="006E2336">
      <w:pPr>
        <w:pStyle w:val="ListParagraph"/>
        <w:numPr>
          <w:ilvl w:val="1"/>
          <w:numId w:val="35"/>
        </w:numPr>
        <w:spacing w:before="100" w:beforeAutospacing="1" w:after="100" w:afterAutospacing="1"/>
      </w:pPr>
      <w:r>
        <w:t>Repair costs between minimum of $11,500.00 and maximum of $11,500.00.</w:t>
      </w:r>
    </w:p>
    <w:p w14:paraId="4B007118"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6AFF755D" w14:textId="77777777" w:rsidR="00740FF6" w:rsidRDefault="00740FF6" w:rsidP="006E2336">
      <w:pPr>
        <w:pStyle w:val="ListParagraph"/>
        <w:numPr>
          <w:ilvl w:val="1"/>
          <w:numId w:val="35"/>
        </w:numPr>
        <w:spacing w:before="100" w:beforeAutospacing="1" w:after="100" w:afterAutospacing="1"/>
      </w:pPr>
      <w:r>
        <w:t>Product type is Crude Oil."</w:t>
      </w:r>
    </w:p>
    <w:p w14:paraId="65467435" w14:textId="77777777" w:rsidR="00740FF6" w:rsidRDefault="00740FF6" w:rsidP="006E2336">
      <w:pPr>
        <w:pStyle w:val="ListParagraph"/>
        <w:numPr>
          <w:ilvl w:val="0"/>
          <w:numId w:val="35"/>
        </w:numPr>
        <w:spacing w:before="100" w:beforeAutospacing="1" w:after="100" w:afterAutospacing="1"/>
      </w:pPr>
      <w:r>
        <w:t>"SUNDRE TO BENTLEY NPS 8</w:t>
      </w:r>
    </w:p>
    <w:p w14:paraId="5AE5062B" w14:textId="77777777" w:rsidR="00740FF6" w:rsidRDefault="00740FF6" w:rsidP="006E2336">
      <w:pPr>
        <w:pStyle w:val="ListParagraph"/>
        <w:numPr>
          <w:ilvl w:val="1"/>
          <w:numId w:val="35"/>
        </w:numPr>
        <w:spacing w:before="100" w:beforeAutospacing="1" w:after="100" w:afterAutospacing="1"/>
      </w:pPr>
      <w:r>
        <w:t>Total Cumulative Length (m):</w:t>
      </w:r>
      <w:r>
        <w:tab/>
        <w:t>27.68</w:t>
      </w:r>
    </w:p>
    <w:p w14:paraId="1F2A9590" w14:textId="77777777" w:rsidR="00740FF6" w:rsidRDefault="00740FF6" w:rsidP="006E2336">
      <w:pPr>
        <w:pStyle w:val="ListParagraph"/>
        <w:numPr>
          <w:ilvl w:val="2"/>
          <w:numId w:val="35"/>
        </w:numPr>
        <w:spacing w:before="100" w:beforeAutospacing="1" w:after="100" w:afterAutospacing="1"/>
      </w:pPr>
      <w:r>
        <w:t>SCC Method 1b :</w:t>
      </w:r>
      <w:r>
        <w:tab/>
        <w:t>27.68</w:t>
      </w:r>
    </w:p>
    <w:p w14:paraId="3FB8650B" w14:textId="77777777" w:rsidR="00740FF6" w:rsidRDefault="00740FF6" w:rsidP="006E2336">
      <w:pPr>
        <w:pStyle w:val="ListParagraph"/>
        <w:numPr>
          <w:ilvl w:val="1"/>
          <w:numId w:val="35"/>
        </w:numPr>
        <w:spacing w:before="100" w:beforeAutospacing="1" w:after="100" w:afterAutospacing="1"/>
      </w:pPr>
      <w:r>
        <w:t>Likelihood of failure distributed between minimum of 9.801e-01 and maximum of 9.801e-01.</w:t>
      </w:r>
    </w:p>
    <w:p w14:paraId="20092586" w14:textId="77777777" w:rsidR="00740FF6" w:rsidRDefault="00740FF6" w:rsidP="006E2336">
      <w:pPr>
        <w:pStyle w:val="ListParagraph"/>
        <w:numPr>
          <w:ilvl w:val="1"/>
          <w:numId w:val="35"/>
        </w:numPr>
        <w:spacing w:before="100" w:beforeAutospacing="1" w:after="100" w:afterAutospacing="1"/>
      </w:pPr>
      <w:r>
        <w:t>Consequence of failure distributed between minimum of $0.27 and maximum of $0.27 Millions of dollars</w:t>
      </w:r>
    </w:p>
    <w:p w14:paraId="19F146F2" w14:textId="77777777" w:rsidR="00740FF6" w:rsidRDefault="00740FF6" w:rsidP="006E2336">
      <w:pPr>
        <w:pStyle w:val="ListParagraph"/>
        <w:numPr>
          <w:ilvl w:val="1"/>
          <w:numId w:val="35"/>
        </w:numPr>
        <w:spacing w:before="100" w:beforeAutospacing="1" w:after="100" w:afterAutospacing="1"/>
      </w:pPr>
      <w:r>
        <w:t>Leak scenario:</w:t>
      </w:r>
    </w:p>
    <w:p w14:paraId="583B6D68" w14:textId="77777777" w:rsidR="00740FF6" w:rsidRDefault="00740FF6" w:rsidP="006E2336">
      <w:pPr>
        <w:pStyle w:val="ListParagraph"/>
        <w:numPr>
          <w:ilvl w:val="2"/>
          <w:numId w:val="35"/>
        </w:numPr>
        <w:spacing w:before="100" w:beforeAutospacing="1" w:after="100" w:afterAutospacing="1"/>
      </w:pPr>
      <w:r>
        <w:t>Economic Loss cost between minimum of $0.22 and maximum of $0.22 Millions of dollars</w:t>
      </w:r>
    </w:p>
    <w:p w14:paraId="7AE11129" w14:textId="77777777" w:rsidR="00740FF6" w:rsidRDefault="00740FF6" w:rsidP="006E2336">
      <w:pPr>
        <w:pStyle w:val="ListParagraph"/>
        <w:numPr>
          <w:ilvl w:val="2"/>
          <w:numId w:val="35"/>
        </w:numPr>
        <w:spacing w:before="100" w:beforeAutospacing="1" w:after="100" w:afterAutospacing="1"/>
      </w:pPr>
      <w:r>
        <w:t>No. of intersections with structures is 40.0, with minimum of $nan and maximum of $nan in cost of structures impacted.</w:t>
      </w:r>
    </w:p>
    <w:p w14:paraId="275C3EB1" w14:textId="77777777" w:rsidR="00740FF6" w:rsidRDefault="00740FF6" w:rsidP="006E2336">
      <w:pPr>
        <w:pStyle w:val="ListParagraph"/>
        <w:numPr>
          <w:ilvl w:val="2"/>
          <w:numId w:val="35"/>
        </w:numPr>
        <w:spacing w:before="100" w:beforeAutospacing="1" w:after="100" w:afterAutospacing="1"/>
      </w:pPr>
      <w:r>
        <w:lastRenderedPageBreak/>
        <w:t>Damage radius distributed between minimum of 12.02 and maximum of 12.02 meters.</w:t>
      </w:r>
    </w:p>
    <w:p w14:paraId="18DDDC41" w14:textId="77777777" w:rsidR="00740FF6" w:rsidRDefault="00740FF6" w:rsidP="006E2336">
      <w:pPr>
        <w:pStyle w:val="ListParagraph"/>
        <w:numPr>
          <w:ilvl w:val="2"/>
          <w:numId w:val="35"/>
        </w:numPr>
        <w:spacing w:before="100" w:beforeAutospacing="1" w:after="100" w:afterAutospacing="1"/>
      </w:pPr>
      <w:r>
        <w:t>Product Loss costs between minimum of $3,288.49 and maximum of $3,412.35</w:t>
      </w:r>
    </w:p>
    <w:p w14:paraId="125755D3" w14:textId="77777777" w:rsidR="00740FF6" w:rsidRDefault="00740FF6" w:rsidP="006E2336">
      <w:pPr>
        <w:pStyle w:val="ListParagraph"/>
        <w:numPr>
          <w:ilvl w:val="1"/>
          <w:numId w:val="35"/>
        </w:numPr>
        <w:spacing w:before="100" w:beforeAutospacing="1" w:after="100" w:afterAutospacing="1"/>
      </w:pPr>
      <w:r>
        <w:t>Rupture scenario:</w:t>
      </w:r>
    </w:p>
    <w:p w14:paraId="3B843993" w14:textId="77777777" w:rsidR="00740FF6" w:rsidRDefault="00740FF6" w:rsidP="006E2336">
      <w:pPr>
        <w:pStyle w:val="ListParagraph"/>
        <w:numPr>
          <w:ilvl w:val="2"/>
          <w:numId w:val="35"/>
        </w:numPr>
        <w:spacing w:before="100" w:beforeAutospacing="1" w:after="100" w:afterAutospacing="1"/>
      </w:pPr>
      <w:r>
        <w:t>Economic Loss cost between minimum of $0.34 and maximum of $0.34 Millions of dollars</w:t>
      </w:r>
    </w:p>
    <w:p w14:paraId="5AA17F89" w14:textId="77777777" w:rsidR="00740FF6" w:rsidRDefault="00740FF6" w:rsidP="006E2336">
      <w:pPr>
        <w:pStyle w:val="ListParagraph"/>
        <w:numPr>
          <w:ilvl w:val="2"/>
          <w:numId w:val="35"/>
        </w:numPr>
        <w:spacing w:before="100" w:beforeAutospacing="1" w:after="100" w:afterAutospacing="1"/>
      </w:pPr>
      <w:r>
        <w:t>No. of intersections with structures is 132.0, with minimum of $50,000.00 and maximum of $50,000.00 in cost of structures impacted</w:t>
      </w:r>
    </w:p>
    <w:p w14:paraId="00A6A163" w14:textId="77777777" w:rsidR="00740FF6" w:rsidRDefault="00740FF6" w:rsidP="006E2336">
      <w:pPr>
        <w:pStyle w:val="ListParagraph"/>
        <w:numPr>
          <w:ilvl w:val="2"/>
          <w:numId w:val="35"/>
        </w:numPr>
        <w:spacing w:before="100" w:beforeAutospacing="1" w:after="100" w:afterAutospacing="1"/>
      </w:pPr>
      <w:r>
        <w:t>Damage radius distributed between minimum of 75.54 and maximum of 75.54 meters.</w:t>
      </w:r>
    </w:p>
    <w:p w14:paraId="1389F4B0" w14:textId="77777777" w:rsidR="00740FF6" w:rsidRDefault="00740FF6" w:rsidP="006E2336">
      <w:pPr>
        <w:pStyle w:val="ListParagraph"/>
        <w:numPr>
          <w:ilvl w:val="2"/>
          <w:numId w:val="35"/>
        </w:numPr>
        <w:spacing w:before="100" w:beforeAutospacing="1" w:after="100" w:afterAutospacing="1"/>
      </w:pPr>
      <w:r>
        <w:t>Product Loss costs between minimum of $79,995.78 and maximum of $79,995.78</w:t>
      </w:r>
    </w:p>
    <w:p w14:paraId="2E7CAD60" w14:textId="77777777" w:rsidR="00740FF6" w:rsidRDefault="00740FF6" w:rsidP="006E2336">
      <w:pPr>
        <w:pStyle w:val="ListParagraph"/>
        <w:numPr>
          <w:ilvl w:val="1"/>
          <w:numId w:val="35"/>
        </w:numPr>
        <w:spacing w:before="100" w:beforeAutospacing="1" w:after="100" w:afterAutospacing="1"/>
      </w:pPr>
      <w:r>
        <w:t>Puncture scenario:</w:t>
      </w:r>
    </w:p>
    <w:p w14:paraId="00140C04" w14:textId="77777777" w:rsidR="00740FF6" w:rsidRDefault="00740FF6" w:rsidP="006E2336">
      <w:pPr>
        <w:pStyle w:val="ListParagraph"/>
        <w:numPr>
          <w:ilvl w:val="2"/>
          <w:numId w:val="35"/>
        </w:numPr>
        <w:spacing w:before="100" w:beforeAutospacing="1" w:after="100" w:afterAutospacing="1"/>
      </w:pPr>
      <w:r>
        <w:t>Economic Loss cost between minimum of $0.35 and maximum of $0.35 Millions of dollars</w:t>
      </w:r>
    </w:p>
    <w:p w14:paraId="1C1D9FE7" w14:textId="77777777" w:rsidR="00740FF6" w:rsidRDefault="00740FF6" w:rsidP="006E2336">
      <w:pPr>
        <w:pStyle w:val="ListParagraph"/>
        <w:numPr>
          <w:ilvl w:val="2"/>
          <w:numId w:val="35"/>
        </w:numPr>
        <w:spacing w:before="100" w:beforeAutospacing="1" w:after="100" w:afterAutospacing="1"/>
      </w:pPr>
      <w:r>
        <w:t>No. of intersections with structures is 98.0, with minimum of $25,000.00 and maximum of $25,000.00 in cost of structures impacted</w:t>
      </w:r>
    </w:p>
    <w:p w14:paraId="378C23B8" w14:textId="77777777" w:rsidR="00740FF6" w:rsidRDefault="00740FF6" w:rsidP="006E2336">
      <w:pPr>
        <w:pStyle w:val="ListParagraph"/>
        <w:numPr>
          <w:ilvl w:val="2"/>
          <w:numId w:val="35"/>
        </w:numPr>
        <w:spacing w:before="100" w:beforeAutospacing="1" w:after="100" w:afterAutospacing="1"/>
      </w:pPr>
      <w:r>
        <w:t>Damage radius distributed between minimum of 24.17 and maximum of 24.17 meters.</w:t>
      </w:r>
    </w:p>
    <w:p w14:paraId="16431B8E" w14:textId="77777777" w:rsidR="00740FF6" w:rsidRDefault="00740FF6" w:rsidP="006E2336">
      <w:pPr>
        <w:pStyle w:val="ListParagraph"/>
        <w:numPr>
          <w:ilvl w:val="2"/>
          <w:numId w:val="35"/>
        </w:numPr>
        <w:spacing w:before="100" w:beforeAutospacing="1" w:after="100" w:afterAutospacing="1"/>
      </w:pPr>
      <w:r>
        <w:t>Product Loss costs between minimum of $108,052.30 and maximum of $112,122.10</w:t>
      </w:r>
    </w:p>
    <w:p w14:paraId="2784E051" w14:textId="77777777" w:rsidR="00740FF6" w:rsidRDefault="00740FF6" w:rsidP="006E2336">
      <w:pPr>
        <w:pStyle w:val="ListParagraph"/>
        <w:numPr>
          <w:ilvl w:val="1"/>
          <w:numId w:val="35"/>
        </w:numPr>
        <w:spacing w:before="100" w:beforeAutospacing="1" w:after="100" w:afterAutospacing="1"/>
      </w:pPr>
      <w:r>
        <w:t>Repair costs between minimum of $14,500.00 and maximum of $14,500.00.</w:t>
      </w:r>
    </w:p>
    <w:p w14:paraId="2F9E5313"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67E5DCF6" w14:textId="77777777" w:rsidR="00740FF6" w:rsidRDefault="00740FF6" w:rsidP="006E2336">
      <w:pPr>
        <w:pStyle w:val="ListParagraph"/>
        <w:numPr>
          <w:ilvl w:val="1"/>
          <w:numId w:val="35"/>
        </w:numPr>
        <w:spacing w:before="100" w:beforeAutospacing="1" w:after="100" w:afterAutospacing="1"/>
      </w:pPr>
      <w:r>
        <w:t>Product type is Butane/Condensate."</w:t>
      </w:r>
    </w:p>
    <w:p w14:paraId="785ABA22" w14:textId="77777777" w:rsidR="00740FF6" w:rsidRDefault="00740FF6" w:rsidP="006E2336">
      <w:pPr>
        <w:pStyle w:val="ListParagraph"/>
        <w:numPr>
          <w:ilvl w:val="0"/>
          <w:numId w:val="35"/>
        </w:numPr>
        <w:spacing w:before="100" w:beforeAutospacing="1" w:after="100" w:afterAutospacing="1"/>
      </w:pPr>
      <w:r>
        <w:t>"CROMER DELIVERY LATERAL NPS 8</w:t>
      </w:r>
    </w:p>
    <w:p w14:paraId="4BA3925A" w14:textId="77777777" w:rsidR="00740FF6" w:rsidRDefault="00740FF6" w:rsidP="006E2336">
      <w:pPr>
        <w:pStyle w:val="ListParagraph"/>
        <w:numPr>
          <w:ilvl w:val="1"/>
          <w:numId w:val="35"/>
        </w:numPr>
        <w:spacing w:before="100" w:beforeAutospacing="1" w:after="100" w:afterAutospacing="1"/>
      </w:pPr>
      <w:r>
        <w:t>Total Cumulative Length (m):</w:t>
      </w:r>
      <w:r>
        <w:tab/>
        <w:t>27.36</w:t>
      </w:r>
    </w:p>
    <w:p w14:paraId="5D326507" w14:textId="77777777" w:rsidR="00740FF6" w:rsidRDefault="00740FF6" w:rsidP="006E2336">
      <w:pPr>
        <w:pStyle w:val="ListParagraph"/>
        <w:numPr>
          <w:ilvl w:val="2"/>
          <w:numId w:val="35"/>
        </w:numPr>
        <w:spacing w:before="100" w:beforeAutospacing="1" w:after="100" w:afterAutospacing="1"/>
      </w:pPr>
      <w:r>
        <w:t>EC Method 1 :</w:t>
      </w:r>
      <w:r>
        <w:tab/>
        <w:t>27.36</w:t>
      </w:r>
    </w:p>
    <w:p w14:paraId="715AB1AE" w14:textId="77777777" w:rsidR="00740FF6" w:rsidRDefault="00740FF6" w:rsidP="006E2336">
      <w:pPr>
        <w:pStyle w:val="ListParagraph"/>
        <w:numPr>
          <w:ilvl w:val="1"/>
          <w:numId w:val="35"/>
        </w:numPr>
        <w:spacing w:before="100" w:beforeAutospacing="1" w:after="100" w:afterAutospacing="1"/>
      </w:pPr>
      <w:r>
        <w:t>Likelihood of failure distributed between minimum of 9.931e-01 and maximum of 9.931e-01.</w:t>
      </w:r>
    </w:p>
    <w:p w14:paraId="3F5F4EE1" w14:textId="77777777" w:rsidR="00740FF6" w:rsidRDefault="00740FF6" w:rsidP="006E2336">
      <w:pPr>
        <w:pStyle w:val="ListParagraph"/>
        <w:numPr>
          <w:ilvl w:val="1"/>
          <w:numId w:val="35"/>
        </w:numPr>
        <w:spacing w:before="100" w:beforeAutospacing="1" w:after="100" w:afterAutospacing="1"/>
      </w:pPr>
      <w:r>
        <w:t>Consequence of failure distributed between minimum of $0.32 and maximum of $0.32 Millions of dollars</w:t>
      </w:r>
    </w:p>
    <w:p w14:paraId="4661F284" w14:textId="77777777" w:rsidR="00740FF6" w:rsidRDefault="00740FF6" w:rsidP="006E2336">
      <w:pPr>
        <w:pStyle w:val="ListParagraph"/>
        <w:numPr>
          <w:ilvl w:val="1"/>
          <w:numId w:val="35"/>
        </w:numPr>
        <w:spacing w:before="100" w:beforeAutospacing="1" w:after="100" w:afterAutospacing="1"/>
      </w:pPr>
      <w:r>
        <w:t>Leak scenario:</w:t>
      </w:r>
    </w:p>
    <w:p w14:paraId="36A1978F" w14:textId="77777777" w:rsidR="00740FF6" w:rsidRDefault="00740FF6" w:rsidP="006E2336">
      <w:pPr>
        <w:pStyle w:val="ListParagraph"/>
        <w:numPr>
          <w:ilvl w:val="2"/>
          <w:numId w:val="35"/>
        </w:numPr>
        <w:spacing w:before="100" w:beforeAutospacing="1" w:after="100" w:afterAutospacing="1"/>
      </w:pPr>
      <w:r>
        <w:t>Economic Loss cost between minimum of $0.24 and maximum of $0.24 Millions of dollars</w:t>
      </w:r>
    </w:p>
    <w:p w14:paraId="7040081C" w14:textId="77777777" w:rsidR="00740FF6" w:rsidRDefault="00740FF6" w:rsidP="006E2336">
      <w:pPr>
        <w:pStyle w:val="ListParagraph"/>
        <w:numPr>
          <w:ilvl w:val="2"/>
          <w:numId w:val="35"/>
        </w:numPr>
        <w:spacing w:before="100" w:beforeAutospacing="1" w:after="100" w:afterAutospacing="1"/>
      </w:pPr>
      <w:r>
        <w:t>No. of intersections with structures is 4.0, with minimum of $25,000.00 and maximum of $25,000.00 in cost of structures impacted.</w:t>
      </w:r>
    </w:p>
    <w:p w14:paraId="63841F18" w14:textId="77777777" w:rsidR="00740FF6" w:rsidRDefault="00740FF6" w:rsidP="006E2336">
      <w:pPr>
        <w:pStyle w:val="ListParagraph"/>
        <w:numPr>
          <w:ilvl w:val="2"/>
          <w:numId w:val="35"/>
        </w:numPr>
        <w:spacing w:before="100" w:beforeAutospacing="1" w:after="100" w:afterAutospacing="1"/>
      </w:pPr>
      <w:r>
        <w:t>Damage radius distributed between minimum of 2.47 and maximum of 2.47 meters.</w:t>
      </w:r>
    </w:p>
    <w:p w14:paraId="5EA9BE8C" w14:textId="77777777" w:rsidR="00740FF6" w:rsidRDefault="00740FF6" w:rsidP="006E2336">
      <w:pPr>
        <w:pStyle w:val="ListParagraph"/>
        <w:numPr>
          <w:ilvl w:val="2"/>
          <w:numId w:val="35"/>
        </w:numPr>
        <w:spacing w:before="100" w:beforeAutospacing="1" w:after="100" w:afterAutospacing="1"/>
      </w:pPr>
      <w:r>
        <w:t>Product Loss costs between minimum of $2,059.48 and maximum of $2,062.00</w:t>
      </w:r>
    </w:p>
    <w:p w14:paraId="30FFF11A" w14:textId="77777777" w:rsidR="00740FF6" w:rsidRDefault="00740FF6" w:rsidP="006E2336">
      <w:pPr>
        <w:pStyle w:val="ListParagraph"/>
        <w:numPr>
          <w:ilvl w:val="1"/>
          <w:numId w:val="35"/>
        </w:numPr>
        <w:spacing w:before="100" w:beforeAutospacing="1" w:after="100" w:afterAutospacing="1"/>
      </w:pPr>
      <w:r>
        <w:t>Rupture scenario:</w:t>
      </w:r>
    </w:p>
    <w:p w14:paraId="65D15007" w14:textId="77777777" w:rsidR="00740FF6" w:rsidRDefault="00740FF6" w:rsidP="006E2336">
      <w:pPr>
        <w:pStyle w:val="ListParagraph"/>
        <w:numPr>
          <w:ilvl w:val="2"/>
          <w:numId w:val="35"/>
        </w:numPr>
        <w:spacing w:before="100" w:beforeAutospacing="1" w:after="100" w:afterAutospacing="1"/>
      </w:pPr>
      <w:r>
        <w:t>Economic Loss cost between minimum of $1.25 and maximum of $1.25 Millions of dollars</w:t>
      </w:r>
    </w:p>
    <w:p w14:paraId="29F817BA" w14:textId="77777777" w:rsidR="00740FF6" w:rsidRDefault="00740FF6" w:rsidP="006E2336">
      <w:pPr>
        <w:pStyle w:val="ListParagraph"/>
        <w:numPr>
          <w:ilvl w:val="2"/>
          <w:numId w:val="35"/>
        </w:numPr>
        <w:spacing w:before="100" w:beforeAutospacing="1" w:after="100" w:afterAutospacing="1"/>
      </w:pPr>
      <w:r>
        <w:t>No. of intersections with structures is 3.0, with minimum of $50,000.00 and maximum of $50,000.00 in cost of structures impacted</w:t>
      </w:r>
    </w:p>
    <w:p w14:paraId="2DB305BA" w14:textId="77777777" w:rsidR="00740FF6" w:rsidRDefault="00740FF6" w:rsidP="006E2336">
      <w:pPr>
        <w:pStyle w:val="ListParagraph"/>
        <w:numPr>
          <w:ilvl w:val="2"/>
          <w:numId w:val="35"/>
        </w:numPr>
        <w:spacing w:before="100" w:beforeAutospacing="1" w:after="100" w:afterAutospacing="1"/>
      </w:pPr>
      <w:r>
        <w:t>Damage radius distributed between minimum of 32.65 and maximum of 32.65 meters.</w:t>
      </w:r>
    </w:p>
    <w:p w14:paraId="47EF6B2A" w14:textId="77777777" w:rsidR="00740FF6" w:rsidRDefault="00740FF6" w:rsidP="006E2336">
      <w:pPr>
        <w:pStyle w:val="ListParagraph"/>
        <w:numPr>
          <w:ilvl w:val="2"/>
          <w:numId w:val="35"/>
        </w:numPr>
        <w:spacing w:before="100" w:beforeAutospacing="1" w:after="100" w:afterAutospacing="1"/>
      </w:pPr>
      <w:r>
        <w:t>Product Loss costs between minimum of $988,422.27 and maximum of $989,631.37</w:t>
      </w:r>
    </w:p>
    <w:p w14:paraId="46EF05BF" w14:textId="77777777" w:rsidR="00740FF6" w:rsidRDefault="00740FF6" w:rsidP="006E2336">
      <w:pPr>
        <w:pStyle w:val="ListParagraph"/>
        <w:numPr>
          <w:ilvl w:val="1"/>
          <w:numId w:val="35"/>
        </w:numPr>
        <w:spacing w:before="100" w:beforeAutospacing="1" w:after="100" w:afterAutospacing="1"/>
      </w:pPr>
      <w:r>
        <w:t>Puncture scenario:</w:t>
      </w:r>
    </w:p>
    <w:p w14:paraId="5ABC41E8" w14:textId="77777777" w:rsidR="00740FF6" w:rsidRDefault="00740FF6" w:rsidP="006E2336">
      <w:pPr>
        <w:pStyle w:val="ListParagraph"/>
        <w:numPr>
          <w:ilvl w:val="2"/>
          <w:numId w:val="35"/>
        </w:numPr>
        <w:spacing w:before="100" w:beforeAutospacing="1" w:after="100" w:afterAutospacing="1"/>
      </w:pPr>
      <w:r>
        <w:lastRenderedPageBreak/>
        <w:t>Economic Loss cost between minimum of $0.31 and maximum of $0.31 Millions of dollars</w:t>
      </w:r>
    </w:p>
    <w:p w14:paraId="0339531A" w14:textId="77777777" w:rsidR="00740FF6" w:rsidRDefault="00740FF6" w:rsidP="006E2336">
      <w:pPr>
        <w:pStyle w:val="ListParagraph"/>
        <w:numPr>
          <w:ilvl w:val="2"/>
          <w:numId w:val="35"/>
        </w:numPr>
        <w:spacing w:before="100" w:beforeAutospacing="1" w:after="100" w:afterAutospacing="1"/>
      </w:pPr>
      <w:r>
        <w:t>No. of intersections with structures is 6.0, with minimum of $25,000.00 and maximum of $25,000.00 in cost of structures impacted</w:t>
      </w:r>
    </w:p>
    <w:p w14:paraId="4935BC8D" w14:textId="77777777" w:rsidR="00740FF6" w:rsidRDefault="00740FF6" w:rsidP="006E2336">
      <w:pPr>
        <w:pStyle w:val="ListParagraph"/>
        <w:numPr>
          <w:ilvl w:val="2"/>
          <w:numId w:val="35"/>
        </w:numPr>
        <w:spacing w:before="100" w:beforeAutospacing="1" w:after="100" w:afterAutospacing="1"/>
      </w:pPr>
      <w:r>
        <w:t>Damage radius distributed between minimum of 9.64 and maximum of 9.64 meters.</w:t>
      </w:r>
    </w:p>
    <w:p w14:paraId="2D8F383B" w14:textId="77777777" w:rsidR="00740FF6" w:rsidRDefault="00740FF6" w:rsidP="006E2336">
      <w:pPr>
        <w:pStyle w:val="ListParagraph"/>
        <w:numPr>
          <w:ilvl w:val="2"/>
          <w:numId w:val="35"/>
        </w:numPr>
        <w:spacing w:before="100" w:beforeAutospacing="1" w:after="100" w:afterAutospacing="1"/>
      </w:pPr>
      <w:r>
        <w:t>Product Loss costs between minimum of $67,669.73 and maximum of $67,752.51</w:t>
      </w:r>
    </w:p>
    <w:p w14:paraId="6A6CF317" w14:textId="77777777" w:rsidR="00740FF6" w:rsidRDefault="00740FF6" w:rsidP="006E2336">
      <w:pPr>
        <w:pStyle w:val="ListParagraph"/>
        <w:numPr>
          <w:ilvl w:val="1"/>
          <w:numId w:val="35"/>
        </w:numPr>
        <w:spacing w:before="100" w:beforeAutospacing="1" w:after="100" w:afterAutospacing="1"/>
      </w:pPr>
      <w:r>
        <w:t>Repair costs between minimum of $14,500.00 and maximum of $14,500.00.</w:t>
      </w:r>
    </w:p>
    <w:p w14:paraId="70B6BA61"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2D191333" w14:textId="77777777" w:rsidR="00740FF6" w:rsidRDefault="00740FF6" w:rsidP="006E2336">
      <w:pPr>
        <w:pStyle w:val="ListParagraph"/>
        <w:numPr>
          <w:ilvl w:val="1"/>
          <w:numId w:val="35"/>
        </w:numPr>
        <w:spacing w:before="100" w:beforeAutospacing="1" w:after="100" w:afterAutospacing="1"/>
      </w:pPr>
      <w:r>
        <w:t>Product type is Crude Oil."</w:t>
      </w:r>
    </w:p>
    <w:p w14:paraId="36025E06" w14:textId="77777777" w:rsidR="00740FF6" w:rsidRDefault="00740FF6" w:rsidP="006E2336">
      <w:pPr>
        <w:pStyle w:val="ListParagraph"/>
        <w:numPr>
          <w:ilvl w:val="0"/>
          <w:numId w:val="35"/>
        </w:numPr>
        <w:spacing w:before="100" w:beforeAutospacing="1" w:after="100" w:afterAutospacing="1"/>
      </w:pPr>
      <w:r>
        <w:t>"ROCKY MOUNTAIN HOUSE TO SILVER SPRINGS NPS 8</w:t>
      </w:r>
    </w:p>
    <w:p w14:paraId="13DDE57F" w14:textId="77777777" w:rsidR="00740FF6" w:rsidRDefault="00740FF6" w:rsidP="006E2336">
      <w:pPr>
        <w:pStyle w:val="ListParagraph"/>
        <w:numPr>
          <w:ilvl w:val="1"/>
          <w:numId w:val="35"/>
        </w:numPr>
        <w:spacing w:before="100" w:beforeAutospacing="1" w:after="100" w:afterAutospacing="1"/>
      </w:pPr>
      <w:r>
        <w:t>Total Cumulative Length (m):</w:t>
      </w:r>
      <w:r>
        <w:tab/>
        <w:t>18.63</w:t>
      </w:r>
    </w:p>
    <w:p w14:paraId="42BA0065" w14:textId="77777777" w:rsidR="00740FF6" w:rsidRDefault="00740FF6" w:rsidP="006E2336">
      <w:pPr>
        <w:pStyle w:val="ListParagraph"/>
        <w:numPr>
          <w:ilvl w:val="2"/>
          <w:numId w:val="35"/>
        </w:numPr>
        <w:spacing w:before="100" w:beforeAutospacing="1" w:after="100" w:afterAutospacing="1"/>
      </w:pPr>
      <w:r>
        <w:t>MD Method 2 :</w:t>
      </w:r>
      <w:r>
        <w:tab/>
        <w:t>18.63</w:t>
      </w:r>
    </w:p>
    <w:p w14:paraId="74ADF290" w14:textId="77777777" w:rsidR="00740FF6" w:rsidRDefault="00740FF6" w:rsidP="006E2336">
      <w:pPr>
        <w:pStyle w:val="ListParagraph"/>
        <w:numPr>
          <w:ilvl w:val="1"/>
          <w:numId w:val="35"/>
        </w:numPr>
        <w:spacing w:before="100" w:beforeAutospacing="1" w:after="100" w:afterAutospacing="1"/>
      </w:pPr>
      <w:r>
        <w:t>Likelihood of failure distributed between minimum of 1.979e-01 and maximum of 1.979e-01.</w:t>
      </w:r>
    </w:p>
    <w:p w14:paraId="503F7047" w14:textId="77777777" w:rsidR="00740FF6" w:rsidRDefault="00740FF6" w:rsidP="006E2336">
      <w:pPr>
        <w:pStyle w:val="ListParagraph"/>
        <w:numPr>
          <w:ilvl w:val="1"/>
          <w:numId w:val="35"/>
        </w:numPr>
        <w:spacing w:before="100" w:beforeAutospacing="1" w:after="100" w:afterAutospacing="1"/>
      </w:pPr>
      <w:r>
        <w:t>Consequence of failure distributed between minimum of $2.91 and maximum of $2.91 Millions of dollars</w:t>
      </w:r>
    </w:p>
    <w:p w14:paraId="2CC33846" w14:textId="77777777" w:rsidR="00740FF6" w:rsidRDefault="00740FF6" w:rsidP="006E2336">
      <w:pPr>
        <w:pStyle w:val="ListParagraph"/>
        <w:numPr>
          <w:ilvl w:val="1"/>
          <w:numId w:val="35"/>
        </w:numPr>
        <w:spacing w:before="100" w:beforeAutospacing="1" w:after="100" w:afterAutospacing="1"/>
      </w:pPr>
      <w:r>
        <w:t>Leak scenario:</w:t>
      </w:r>
    </w:p>
    <w:p w14:paraId="58529F28" w14:textId="77777777" w:rsidR="00740FF6" w:rsidRDefault="00740FF6" w:rsidP="006E2336">
      <w:pPr>
        <w:pStyle w:val="ListParagraph"/>
        <w:numPr>
          <w:ilvl w:val="2"/>
          <w:numId w:val="35"/>
        </w:numPr>
        <w:spacing w:before="100" w:beforeAutospacing="1" w:after="100" w:afterAutospacing="1"/>
      </w:pPr>
      <w:r>
        <w:t>Economic Loss cost between minimum of $2.90 and maximum of $2.90 Millions of dollars</w:t>
      </w:r>
    </w:p>
    <w:p w14:paraId="74B0B78A" w14:textId="77777777" w:rsidR="00740FF6" w:rsidRDefault="00740FF6" w:rsidP="006E2336">
      <w:pPr>
        <w:pStyle w:val="ListParagraph"/>
        <w:numPr>
          <w:ilvl w:val="2"/>
          <w:numId w:val="35"/>
        </w:numPr>
        <w:spacing w:before="100" w:beforeAutospacing="1" w:after="100" w:afterAutospacing="1"/>
      </w:pPr>
      <w:r>
        <w:t>No. of intersections with structures is 1.0, with minimum of $2,688,250.00 and maximum of $2,688,250.00 in cost of structures impacted.</w:t>
      </w:r>
    </w:p>
    <w:p w14:paraId="3A7E2C8F" w14:textId="77777777" w:rsidR="00740FF6" w:rsidRDefault="00740FF6" w:rsidP="006E2336">
      <w:pPr>
        <w:pStyle w:val="ListParagraph"/>
        <w:numPr>
          <w:ilvl w:val="2"/>
          <w:numId w:val="35"/>
        </w:numPr>
        <w:spacing w:before="100" w:beforeAutospacing="1" w:after="100" w:afterAutospacing="1"/>
      </w:pPr>
      <w:r>
        <w:t>Damage radius distributed between minimum of 6.81 and maximum of 6.81 meters.</w:t>
      </w:r>
    </w:p>
    <w:p w14:paraId="15803481" w14:textId="77777777" w:rsidR="00740FF6" w:rsidRDefault="00740FF6" w:rsidP="006E2336">
      <w:pPr>
        <w:pStyle w:val="ListParagraph"/>
        <w:numPr>
          <w:ilvl w:val="2"/>
          <w:numId w:val="35"/>
        </w:numPr>
        <w:spacing w:before="100" w:beforeAutospacing="1" w:after="100" w:afterAutospacing="1"/>
      </w:pPr>
      <w:r>
        <w:t>Product Loss costs between minimum of $1,977.31 and maximum of $1,980.62</w:t>
      </w:r>
    </w:p>
    <w:p w14:paraId="726B086F" w14:textId="77777777" w:rsidR="00740FF6" w:rsidRDefault="00740FF6" w:rsidP="006E2336">
      <w:pPr>
        <w:pStyle w:val="ListParagraph"/>
        <w:numPr>
          <w:ilvl w:val="1"/>
          <w:numId w:val="35"/>
        </w:numPr>
        <w:spacing w:before="100" w:beforeAutospacing="1" w:after="100" w:afterAutospacing="1"/>
      </w:pPr>
      <w:r>
        <w:t>Rupture scenario:</w:t>
      </w:r>
    </w:p>
    <w:p w14:paraId="0F2F86C9" w14:textId="77777777" w:rsidR="00740FF6" w:rsidRDefault="00740FF6" w:rsidP="006E2336">
      <w:pPr>
        <w:pStyle w:val="ListParagraph"/>
        <w:numPr>
          <w:ilvl w:val="2"/>
          <w:numId w:val="35"/>
        </w:numPr>
        <w:spacing w:before="100" w:beforeAutospacing="1" w:after="100" w:afterAutospacing="1"/>
      </w:pPr>
      <w:r>
        <w:t>Economic Loss cost between minimum of $2.94 and maximum of $2.94 Millions of dollars</w:t>
      </w:r>
    </w:p>
    <w:p w14:paraId="2D527542" w14:textId="77777777" w:rsidR="00740FF6" w:rsidRDefault="00740FF6" w:rsidP="006E2336">
      <w:pPr>
        <w:pStyle w:val="ListParagraph"/>
        <w:numPr>
          <w:ilvl w:val="2"/>
          <w:numId w:val="35"/>
        </w:numPr>
        <w:spacing w:before="100" w:beforeAutospacing="1" w:after="100" w:afterAutospacing="1"/>
      </w:pPr>
      <w:r>
        <w:t>No. of intersections with structures is 40.0, with minimum of $2,688,250.00 and maximum of $2,688,250.00 in cost of structures impacted</w:t>
      </w:r>
    </w:p>
    <w:p w14:paraId="4F692D35" w14:textId="77777777" w:rsidR="00740FF6" w:rsidRDefault="00740FF6" w:rsidP="006E2336">
      <w:pPr>
        <w:pStyle w:val="ListParagraph"/>
        <w:numPr>
          <w:ilvl w:val="2"/>
          <w:numId w:val="35"/>
        </w:numPr>
        <w:spacing w:before="100" w:beforeAutospacing="1" w:after="100" w:afterAutospacing="1"/>
      </w:pPr>
      <w:r>
        <w:t>Damage radius distributed between minimum of 77.56 and maximum of 77.56 meters.</w:t>
      </w:r>
    </w:p>
    <w:p w14:paraId="10F827FE" w14:textId="77777777" w:rsidR="00740FF6" w:rsidRDefault="00740FF6" w:rsidP="006E2336">
      <w:pPr>
        <w:pStyle w:val="ListParagraph"/>
        <w:numPr>
          <w:ilvl w:val="2"/>
          <w:numId w:val="35"/>
        </w:numPr>
        <w:spacing w:before="100" w:beforeAutospacing="1" w:after="100" w:afterAutospacing="1"/>
      </w:pPr>
      <w:r>
        <w:t>Product Loss costs between minimum of $34,062.51 and maximum of $34,062.51</w:t>
      </w:r>
    </w:p>
    <w:p w14:paraId="1B22F7AB" w14:textId="77777777" w:rsidR="00740FF6" w:rsidRDefault="00740FF6" w:rsidP="006E2336">
      <w:pPr>
        <w:pStyle w:val="ListParagraph"/>
        <w:numPr>
          <w:ilvl w:val="1"/>
          <w:numId w:val="35"/>
        </w:numPr>
        <w:spacing w:before="100" w:beforeAutospacing="1" w:after="100" w:afterAutospacing="1"/>
      </w:pPr>
      <w:r>
        <w:t>Puncture scenario:</w:t>
      </w:r>
    </w:p>
    <w:p w14:paraId="27841E09" w14:textId="77777777" w:rsidR="00740FF6" w:rsidRDefault="00740FF6" w:rsidP="006E2336">
      <w:pPr>
        <w:pStyle w:val="ListParagraph"/>
        <w:numPr>
          <w:ilvl w:val="2"/>
          <w:numId w:val="35"/>
        </w:numPr>
        <w:spacing w:before="100" w:beforeAutospacing="1" w:after="100" w:afterAutospacing="1"/>
      </w:pPr>
      <w:r>
        <w:t>Economic Loss cost between minimum of $2.97 and maximum of $2.97 Millions of dollars</w:t>
      </w:r>
    </w:p>
    <w:p w14:paraId="1280FA9E" w14:textId="77777777" w:rsidR="00740FF6" w:rsidRDefault="00740FF6" w:rsidP="006E2336">
      <w:pPr>
        <w:pStyle w:val="ListParagraph"/>
        <w:numPr>
          <w:ilvl w:val="2"/>
          <w:numId w:val="35"/>
        </w:numPr>
        <w:spacing w:before="100" w:beforeAutospacing="1" w:after="100" w:afterAutospacing="1"/>
      </w:pPr>
      <w:r>
        <w:t>No. of intersections with structures is 19.0, with minimum of $2,688,250.00 and maximum of $2,688,250.00 in cost of structures impacted</w:t>
      </w:r>
    </w:p>
    <w:p w14:paraId="791B2D7A" w14:textId="77777777" w:rsidR="00740FF6" w:rsidRDefault="00740FF6" w:rsidP="006E2336">
      <w:pPr>
        <w:pStyle w:val="ListParagraph"/>
        <w:numPr>
          <w:ilvl w:val="2"/>
          <w:numId w:val="35"/>
        </w:numPr>
        <w:spacing w:before="100" w:beforeAutospacing="1" w:after="100" w:afterAutospacing="1"/>
      </w:pPr>
      <w:r>
        <w:t>Damage radius distributed between minimum of 27.26 and maximum of 27.26 meters.</w:t>
      </w:r>
    </w:p>
    <w:p w14:paraId="22AC965C" w14:textId="77777777" w:rsidR="00740FF6" w:rsidRDefault="00740FF6" w:rsidP="006E2336">
      <w:pPr>
        <w:pStyle w:val="ListParagraph"/>
        <w:numPr>
          <w:ilvl w:val="2"/>
          <w:numId w:val="35"/>
        </w:numPr>
        <w:spacing w:before="100" w:beforeAutospacing="1" w:after="100" w:afterAutospacing="1"/>
      </w:pPr>
      <w:r>
        <w:t>Product Loss costs between minimum of $64,969.87 and maximum of $65,078.75</w:t>
      </w:r>
    </w:p>
    <w:p w14:paraId="521116C5" w14:textId="77777777" w:rsidR="00740FF6" w:rsidRDefault="00740FF6" w:rsidP="006E2336">
      <w:pPr>
        <w:pStyle w:val="ListParagraph"/>
        <w:numPr>
          <w:ilvl w:val="1"/>
          <w:numId w:val="35"/>
        </w:numPr>
        <w:spacing w:before="100" w:beforeAutospacing="1" w:after="100" w:afterAutospacing="1"/>
      </w:pPr>
      <w:r>
        <w:t>Repair costs between minimum of $14,500.00 and maximum of $14,500.00.</w:t>
      </w:r>
    </w:p>
    <w:p w14:paraId="74A36B1D" w14:textId="77777777" w:rsidR="00740FF6" w:rsidRDefault="00740FF6" w:rsidP="006E2336">
      <w:pPr>
        <w:pStyle w:val="ListParagraph"/>
        <w:numPr>
          <w:ilvl w:val="1"/>
          <w:numId w:val="35"/>
        </w:numPr>
        <w:spacing w:before="100" w:beforeAutospacing="1" w:after="100" w:afterAutospacing="1"/>
      </w:pPr>
      <w:r>
        <w:t>Outage losses between minimum of $200,000.00 and maximum of $200,000.00.</w:t>
      </w:r>
    </w:p>
    <w:p w14:paraId="3C5138C9" w14:textId="77777777" w:rsidR="00740FF6" w:rsidRDefault="00740FF6" w:rsidP="006E2336">
      <w:pPr>
        <w:pStyle w:val="ListParagraph"/>
        <w:numPr>
          <w:ilvl w:val="1"/>
          <w:numId w:val="35"/>
        </w:numPr>
        <w:spacing w:before="100" w:beforeAutospacing="1" w:after="100" w:afterAutospacing="1"/>
      </w:pPr>
      <w:r>
        <w:t>Product type is Condensate."</w:t>
      </w:r>
    </w:p>
    <w:p w14:paraId="12FC5D99" w14:textId="77777777" w:rsidR="00740FF6" w:rsidRDefault="00740FF6" w:rsidP="006E2336">
      <w:pPr>
        <w:pStyle w:val="ListParagraph"/>
        <w:numPr>
          <w:ilvl w:val="0"/>
          <w:numId w:val="35"/>
        </w:numPr>
        <w:spacing w:before="100" w:beforeAutospacing="1" w:after="100" w:afterAutospacing="1"/>
      </w:pPr>
      <w:r>
        <w:t>"WASCANA MAINLINE NPS 12</w:t>
      </w:r>
    </w:p>
    <w:p w14:paraId="769F839B" w14:textId="77777777" w:rsidR="00740FF6" w:rsidRDefault="00740FF6" w:rsidP="006E2336">
      <w:pPr>
        <w:pStyle w:val="ListParagraph"/>
        <w:numPr>
          <w:ilvl w:val="1"/>
          <w:numId w:val="35"/>
        </w:numPr>
        <w:spacing w:before="100" w:beforeAutospacing="1" w:after="100" w:afterAutospacing="1"/>
      </w:pPr>
      <w:r>
        <w:t>Total Cumulative Length (m):</w:t>
      </w:r>
      <w:r>
        <w:tab/>
        <w:t>7.84</w:t>
      </w:r>
    </w:p>
    <w:p w14:paraId="6088C705" w14:textId="77777777" w:rsidR="00740FF6" w:rsidRDefault="00740FF6" w:rsidP="006E2336">
      <w:pPr>
        <w:pStyle w:val="ListParagraph"/>
        <w:numPr>
          <w:ilvl w:val="2"/>
          <w:numId w:val="35"/>
        </w:numPr>
        <w:spacing w:before="100" w:beforeAutospacing="1" w:after="100" w:afterAutospacing="1"/>
      </w:pPr>
      <w:r>
        <w:lastRenderedPageBreak/>
        <w:t>MD Method 2 :</w:t>
      </w:r>
      <w:r>
        <w:tab/>
        <w:t>7.84</w:t>
      </w:r>
    </w:p>
    <w:p w14:paraId="7A47F270" w14:textId="77777777" w:rsidR="00740FF6" w:rsidRDefault="00740FF6" w:rsidP="006E2336">
      <w:pPr>
        <w:pStyle w:val="ListParagraph"/>
        <w:numPr>
          <w:ilvl w:val="1"/>
          <w:numId w:val="35"/>
        </w:numPr>
        <w:spacing w:before="100" w:beforeAutospacing="1" w:after="100" w:afterAutospacing="1"/>
      </w:pPr>
      <w:r>
        <w:t>Likelihood of failure distributed between minimum of 2.810e-01 and maximum of 2.810e-01.</w:t>
      </w:r>
    </w:p>
    <w:p w14:paraId="352CBAE8" w14:textId="77777777" w:rsidR="00740FF6" w:rsidRDefault="00740FF6" w:rsidP="006E2336">
      <w:pPr>
        <w:pStyle w:val="ListParagraph"/>
        <w:numPr>
          <w:ilvl w:val="1"/>
          <w:numId w:val="35"/>
        </w:numPr>
        <w:spacing w:before="100" w:beforeAutospacing="1" w:after="100" w:afterAutospacing="1"/>
      </w:pPr>
      <w:r>
        <w:t>Consequence of failure distributed between minimum of $1.03 and maximum of $1.03 Millions of dollars</w:t>
      </w:r>
    </w:p>
    <w:p w14:paraId="100B38D1" w14:textId="77777777" w:rsidR="00740FF6" w:rsidRDefault="00740FF6" w:rsidP="006E2336">
      <w:pPr>
        <w:pStyle w:val="ListParagraph"/>
        <w:numPr>
          <w:ilvl w:val="1"/>
          <w:numId w:val="35"/>
        </w:numPr>
        <w:spacing w:before="100" w:beforeAutospacing="1" w:after="100" w:afterAutospacing="1"/>
      </w:pPr>
      <w:r>
        <w:t>Leak scenario:</w:t>
      </w:r>
    </w:p>
    <w:p w14:paraId="198F57EF" w14:textId="77777777" w:rsidR="00740FF6" w:rsidRDefault="00740FF6" w:rsidP="006E2336">
      <w:pPr>
        <w:pStyle w:val="ListParagraph"/>
        <w:numPr>
          <w:ilvl w:val="2"/>
          <w:numId w:val="35"/>
        </w:numPr>
        <w:spacing w:before="100" w:beforeAutospacing="1" w:after="100" w:afterAutospacing="1"/>
      </w:pPr>
      <w:r>
        <w:t>Economic Loss cost between minimum of $0.99 and maximum of $0.99 Millions of dollars</w:t>
      </w:r>
    </w:p>
    <w:p w14:paraId="2B2D3388" w14:textId="77777777" w:rsidR="00740FF6" w:rsidRDefault="00740FF6" w:rsidP="006E2336">
      <w:pPr>
        <w:pStyle w:val="ListParagraph"/>
        <w:numPr>
          <w:ilvl w:val="2"/>
          <w:numId w:val="35"/>
        </w:numPr>
        <w:spacing w:before="100" w:beforeAutospacing="1" w:after="100" w:afterAutospacing="1"/>
      </w:pPr>
      <w:r>
        <w:t>No. of intersections with structures is 9.0, with minimum of $nan and maximum of $nan in cost of structures impacted.</w:t>
      </w:r>
    </w:p>
    <w:p w14:paraId="001EBBBB" w14:textId="77777777" w:rsidR="00740FF6" w:rsidRDefault="00740FF6" w:rsidP="006E2336">
      <w:pPr>
        <w:pStyle w:val="ListParagraph"/>
        <w:numPr>
          <w:ilvl w:val="2"/>
          <w:numId w:val="35"/>
        </w:numPr>
        <w:spacing w:before="100" w:beforeAutospacing="1" w:after="100" w:afterAutospacing="1"/>
      </w:pPr>
      <w:r>
        <w:t>Damage radius distributed between minimum of 2.29 and maximum of 2.29 meters.</w:t>
      </w:r>
    </w:p>
    <w:p w14:paraId="3614A7D0" w14:textId="77777777" w:rsidR="00740FF6" w:rsidRDefault="00740FF6" w:rsidP="006E2336">
      <w:pPr>
        <w:pStyle w:val="ListParagraph"/>
        <w:numPr>
          <w:ilvl w:val="2"/>
          <w:numId w:val="35"/>
        </w:numPr>
        <w:spacing w:before="100" w:beforeAutospacing="1" w:after="100" w:afterAutospacing="1"/>
      </w:pPr>
      <w:r>
        <w:t>Product Loss costs between minimum of $2,231.01 and maximum of $2,231.01</w:t>
      </w:r>
    </w:p>
    <w:p w14:paraId="517696DA" w14:textId="77777777" w:rsidR="00740FF6" w:rsidRDefault="00740FF6" w:rsidP="006E2336">
      <w:pPr>
        <w:pStyle w:val="ListParagraph"/>
        <w:numPr>
          <w:ilvl w:val="1"/>
          <w:numId w:val="35"/>
        </w:numPr>
        <w:spacing w:before="100" w:beforeAutospacing="1" w:after="100" w:afterAutospacing="1"/>
      </w:pPr>
      <w:r>
        <w:t>Rupture scenario:</w:t>
      </w:r>
    </w:p>
    <w:p w14:paraId="4D860B93" w14:textId="77777777" w:rsidR="00740FF6" w:rsidRDefault="00740FF6" w:rsidP="006E2336">
      <w:pPr>
        <w:pStyle w:val="ListParagraph"/>
        <w:numPr>
          <w:ilvl w:val="2"/>
          <w:numId w:val="35"/>
        </w:numPr>
        <w:spacing w:before="100" w:beforeAutospacing="1" w:after="100" w:afterAutospacing="1"/>
      </w:pPr>
      <w:r>
        <w:t>Economic Loss cost between minimum of $1.25 and maximum of $1.25 Millions of dollars</w:t>
      </w:r>
    </w:p>
    <w:p w14:paraId="2A76F333" w14:textId="77777777" w:rsidR="00740FF6" w:rsidRDefault="00740FF6" w:rsidP="006E2336">
      <w:pPr>
        <w:pStyle w:val="ListParagraph"/>
        <w:numPr>
          <w:ilvl w:val="2"/>
          <w:numId w:val="35"/>
        </w:numPr>
        <w:spacing w:before="100" w:beforeAutospacing="1" w:after="100" w:afterAutospacing="1"/>
      </w:pPr>
      <w:r>
        <w:t>No. of intersections with structures is 34.0, with minimum of $nan and maximum of $nan in cost of structures impacted</w:t>
      </w:r>
    </w:p>
    <w:p w14:paraId="305CBB7A" w14:textId="77777777" w:rsidR="00740FF6" w:rsidRDefault="00740FF6" w:rsidP="006E2336">
      <w:pPr>
        <w:pStyle w:val="ListParagraph"/>
        <w:numPr>
          <w:ilvl w:val="2"/>
          <w:numId w:val="35"/>
        </w:numPr>
        <w:spacing w:before="100" w:beforeAutospacing="1" w:after="100" w:afterAutospacing="1"/>
      </w:pPr>
      <w:r>
        <w:t>Damage radius distributed between minimum of 43.32 and maximum of 43.32 meters.</w:t>
      </w:r>
    </w:p>
    <w:p w14:paraId="709109E3" w14:textId="77777777" w:rsidR="00740FF6" w:rsidRDefault="00740FF6" w:rsidP="006E2336">
      <w:pPr>
        <w:pStyle w:val="ListParagraph"/>
        <w:numPr>
          <w:ilvl w:val="2"/>
          <w:numId w:val="35"/>
        </w:numPr>
        <w:spacing w:before="100" w:beforeAutospacing="1" w:after="100" w:afterAutospacing="1"/>
      </w:pPr>
      <w:r>
        <w:t>Product Loss costs between minimum of $263,285.43 and maximum of $263,285.43</w:t>
      </w:r>
    </w:p>
    <w:p w14:paraId="0735501D" w14:textId="77777777" w:rsidR="00740FF6" w:rsidRDefault="00740FF6" w:rsidP="006E2336">
      <w:pPr>
        <w:pStyle w:val="ListParagraph"/>
        <w:numPr>
          <w:ilvl w:val="1"/>
          <w:numId w:val="35"/>
        </w:numPr>
        <w:spacing w:before="100" w:beforeAutospacing="1" w:after="100" w:afterAutospacing="1"/>
      </w:pPr>
      <w:r>
        <w:t>Puncture scenario:</w:t>
      </w:r>
    </w:p>
    <w:p w14:paraId="234F2BBF" w14:textId="77777777" w:rsidR="00740FF6" w:rsidRDefault="00740FF6" w:rsidP="006E2336">
      <w:pPr>
        <w:pStyle w:val="ListParagraph"/>
        <w:numPr>
          <w:ilvl w:val="2"/>
          <w:numId w:val="35"/>
        </w:numPr>
        <w:spacing w:before="100" w:beforeAutospacing="1" w:after="100" w:afterAutospacing="1"/>
      </w:pPr>
      <w:r>
        <w:t>Economic Loss cost between minimum of $1.06 and maximum of $1.06 Millions of dollars</w:t>
      </w:r>
    </w:p>
    <w:p w14:paraId="2F4E159B" w14:textId="77777777" w:rsidR="00740FF6" w:rsidRDefault="00740FF6" w:rsidP="006E2336">
      <w:pPr>
        <w:pStyle w:val="ListParagraph"/>
        <w:numPr>
          <w:ilvl w:val="2"/>
          <w:numId w:val="35"/>
        </w:numPr>
        <w:spacing w:before="100" w:beforeAutospacing="1" w:after="100" w:afterAutospacing="1"/>
      </w:pPr>
      <w:r>
        <w:t>No. of intersections with structures is 18.0, with minimum of $nan and maximum of $nan in cost of structures impacted</w:t>
      </w:r>
    </w:p>
    <w:p w14:paraId="619F9F44" w14:textId="77777777" w:rsidR="00740FF6" w:rsidRDefault="00740FF6" w:rsidP="006E2336">
      <w:pPr>
        <w:pStyle w:val="ListParagraph"/>
        <w:numPr>
          <w:ilvl w:val="2"/>
          <w:numId w:val="35"/>
        </w:numPr>
        <w:spacing w:before="100" w:beforeAutospacing="1" w:after="100" w:afterAutospacing="1"/>
      </w:pPr>
      <w:r>
        <w:t>Damage radius distributed between minimum of 8.96 and maximum of 8.96 meters.</w:t>
      </w:r>
    </w:p>
    <w:p w14:paraId="43ADEA3D" w14:textId="77777777" w:rsidR="00740FF6" w:rsidRDefault="00740FF6" w:rsidP="006E2336">
      <w:pPr>
        <w:pStyle w:val="ListParagraph"/>
        <w:numPr>
          <w:ilvl w:val="2"/>
          <w:numId w:val="35"/>
        </w:numPr>
        <w:spacing w:before="100" w:beforeAutospacing="1" w:after="100" w:afterAutospacing="1"/>
      </w:pPr>
      <w:r>
        <w:t>Product Loss costs between minimum of $73,305.89 and maximum of $73,305.89</w:t>
      </w:r>
    </w:p>
    <w:p w14:paraId="02000DA4" w14:textId="77777777" w:rsidR="00740FF6" w:rsidRDefault="00740FF6" w:rsidP="006E2336">
      <w:pPr>
        <w:pStyle w:val="ListParagraph"/>
        <w:numPr>
          <w:ilvl w:val="1"/>
          <w:numId w:val="35"/>
        </w:numPr>
        <w:spacing w:before="100" w:beforeAutospacing="1" w:after="100" w:afterAutospacing="1"/>
      </w:pPr>
      <w:r>
        <w:t>Repair costs between minimum of $187,000.00 and maximum of $187,000.00.</w:t>
      </w:r>
    </w:p>
    <w:p w14:paraId="5717FA22"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4DE3D4FA" w14:textId="77777777" w:rsidR="00740FF6" w:rsidRDefault="00740FF6" w:rsidP="006E2336">
      <w:pPr>
        <w:pStyle w:val="ListParagraph"/>
        <w:numPr>
          <w:ilvl w:val="1"/>
          <w:numId w:val="35"/>
        </w:numPr>
        <w:spacing w:before="100" w:beforeAutospacing="1" w:after="100" w:afterAutospacing="1"/>
      </w:pPr>
      <w:r>
        <w:t>Product type is Crude Oil."</w:t>
      </w:r>
    </w:p>
    <w:p w14:paraId="386E5782" w14:textId="77777777" w:rsidR="00740FF6" w:rsidRDefault="00740FF6" w:rsidP="006E2336">
      <w:pPr>
        <w:pStyle w:val="ListParagraph"/>
        <w:numPr>
          <w:ilvl w:val="0"/>
          <w:numId w:val="35"/>
        </w:numPr>
        <w:spacing w:before="100" w:beforeAutospacing="1" w:after="100" w:afterAutospacing="1"/>
      </w:pPr>
      <w:r>
        <w:t xml:space="preserve">"NPS12 </w:t>
      </w:r>
      <w:proofErr w:type="spellStart"/>
      <w:r>
        <w:t>Carway</w:t>
      </w:r>
      <w:proofErr w:type="spellEnd"/>
      <w:r>
        <w:t xml:space="preserve"> to border </w:t>
      </w:r>
      <w:proofErr w:type="gramStart"/>
      <w:r>
        <w:t>From</w:t>
      </w:r>
      <w:proofErr w:type="gramEnd"/>
      <w:r>
        <w:t xml:space="preserve"> 6-3-1-26W4 To 1-3-1-26W4</w:t>
      </w:r>
    </w:p>
    <w:p w14:paraId="7C1FE426" w14:textId="77777777" w:rsidR="00740FF6" w:rsidRDefault="00740FF6" w:rsidP="006E2336">
      <w:pPr>
        <w:pStyle w:val="ListParagraph"/>
        <w:numPr>
          <w:ilvl w:val="1"/>
          <w:numId w:val="35"/>
        </w:numPr>
        <w:spacing w:before="100" w:beforeAutospacing="1" w:after="100" w:afterAutospacing="1"/>
      </w:pPr>
      <w:r>
        <w:t>Total Cumulative Length (m):</w:t>
      </w:r>
      <w:r>
        <w:tab/>
        <w:t>2.47</w:t>
      </w:r>
    </w:p>
    <w:p w14:paraId="6E808268" w14:textId="77777777" w:rsidR="00740FF6" w:rsidRDefault="00740FF6" w:rsidP="006E2336">
      <w:pPr>
        <w:pStyle w:val="ListParagraph"/>
        <w:numPr>
          <w:ilvl w:val="2"/>
          <w:numId w:val="35"/>
        </w:numPr>
        <w:spacing w:before="100" w:beforeAutospacing="1" w:after="100" w:afterAutospacing="1"/>
      </w:pPr>
      <w:r>
        <w:t>MD Method 1 :</w:t>
      </w:r>
      <w:r>
        <w:tab/>
        <w:t>2.47</w:t>
      </w:r>
    </w:p>
    <w:p w14:paraId="5317D2AE" w14:textId="77777777" w:rsidR="00740FF6" w:rsidRDefault="00740FF6" w:rsidP="006E2336">
      <w:pPr>
        <w:pStyle w:val="ListParagraph"/>
        <w:numPr>
          <w:ilvl w:val="1"/>
          <w:numId w:val="35"/>
        </w:numPr>
        <w:spacing w:before="100" w:beforeAutospacing="1" w:after="100" w:afterAutospacing="1"/>
      </w:pPr>
      <w:r>
        <w:t>Likelihood of failure distributed between minimum of 1.016e-01 and maximum of 1.016e-01.</w:t>
      </w:r>
    </w:p>
    <w:p w14:paraId="53FA43A3" w14:textId="77777777" w:rsidR="00740FF6" w:rsidRDefault="00740FF6" w:rsidP="006E2336">
      <w:pPr>
        <w:pStyle w:val="ListParagraph"/>
        <w:numPr>
          <w:ilvl w:val="1"/>
          <w:numId w:val="35"/>
        </w:numPr>
        <w:spacing w:before="100" w:beforeAutospacing="1" w:after="100" w:afterAutospacing="1"/>
      </w:pPr>
      <w:r>
        <w:t>Consequence of failure distributed between minimum of $1.00 and maximum of $1.00 Millions of dollars</w:t>
      </w:r>
    </w:p>
    <w:p w14:paraId="4301A9AB" w14:textId="77777777" w:rsidR="00740FF6" w:rsidRDefault="00740FF6" w:rsidP="006E2336">
      <w:pPr>
        <w:pStyle w:val="ListParagraph"/>
        <w:numPr>
          <w:ilvl w:val="1"/>
          <w:numId w:val="35"/>
        </w:numPr>
        <w:spacing w:before="100" w:beforeAutospacing="1" w:after="100" w:afterAutospacing="1"/>
      </w:pPr>
      <w:r>
        <w:t>Leak scenario:</w:t>
      </w:r>
    </w:p>
    <w:p w14:paraId="31D6DCB7" w14:textId="77777777" w:rsidR="00740FF6" w:rsidRDefault="00740FF6" w:rsidP="006E2336">
      <w:pPr>
        <w:pStyle w:val="ListParagraph"/>
        <w:numPr>
          <w:ilvl w:val="2"/>
          <w:numId w:val="35"/>
        </w:numPr>
        <w:spacing w:before="100" w:beforeAutospacing="1" w:after="100" w:afterAutospacing="1"/>
      </w:pPr>
      <w:r>
        <w:t>Economic Loss cost between minimum of $0.99 and maximum of $0.99 Millions of dollars</w:t>
      </w:r>
    </w:p>
    <w:p w14:paraId="1ADE18EC"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556ED14D" w14:textId="77777777" w:rsidR="00740FF6" w:rsidRDefault="00740FF6" w:rsidP="006E2336">
      <w:pPr>
        <w:pStyle w:val="ListParagraph"/>
        <w:numPr>
          <w:ilvl w:val="2"/>
          <w:numId w:val="35"/>
        </w:numPr>
        <w:spacing w:before="100" w:beforeAutospacing="1" w:after="100" w:afterAutospacing="1"/>
      </w:pPr>
      <w:r>
        <w:t>Damage radius distributed between minimum of 5.65 and maximum of 5.65 meters.</w:t>
      </w:r>
    </w:p>
    <w:p w14:paraId="17606053" w14:textId="77777777" w:rsidR="00740FF6" w:rsidRDefault="00740FF6" w:rsidP="006E2336">
      <w:pPr>
        <w:pStyle w:val="ListParagraph"/>
        <w:numPr>
          <w:ilvl w:val="2"/>
          <w:numId w:val="35"/>
        </w:numPr>
        <w:spacing w:before="100" w:beforeAutospacing="1" w:after="100" w:afterAutospacing="1"/>
      </w:pPr>
      <w:r>
        <w:t>Product Loss costs between minimum of $1,728.13 and maximum of $1,728.37</w:t>
      </w:r>
    </w:p>
    <w:p w14:paraId="675C1276" w14:textId="77777777" w:rsidR="00740FF6" w:rsidRDefault="00740FF6" w:rsidP="006E2336">
      <w:pPr>
        <w:pStyle w:val="ListParagraph"/>
        <w:numPr>
          <w:ilvl w:val="1"/>
          <w:numId w:val="35"/>
        </w:numPr>
        <w:spacing w:before="100" w:beforeAutospacing="1" w:after="100" w:afterAutospacing="1"/>
      </w:pPr>
      <w:r>
        <w:lastRenderedPageBreak/>
        <w:t>Rupture scenario:</w:t>
      </w:r>
    </w:p>
    <w:p w14:paraId="523D2F8E" w14:textId="77777777" w:rsidR="00740FF6" w:rsidRDefault="00740FF6" w:rsidP="006E2336">
      <w:pPr>
        <w:pStyle w:val="ListParagraph"/>
        <w:numPr>
          <w:ilvl w:val="2"/>
          <w:numId w:val="35"/>
        </w:numPr>
        <w:spacing w:before="100" w:beforeAutospacing="1" w:after="100" w:afterAutospacing="1"/>
      </w:pPr>
      <w:r>
        <w:t>Economic Loss cost between minimum of $1.07 and maximum of $1.07 Millions of dollars</w:t>
      </w:r>
    </w:p>
    <w:p w14:paraId="105629A3"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54881DE4" w14:textId="77777777" w:rsidR="00740FF6" w:rsidRDefault="00740FF6" w:rsidP="006E2336">
      <w:pPr>
        <w:pStyle w:val="ListParagraph"/>
        <w:numPr>
          <w:ilvl w:val="2"/>
          <w:numId w:val="35"/>
        </w:numPr>
        <w:spacing w:before="100" w:beforeAutospacing="1" w:after="100" w:afterAutospacing="1"/>
      </w:pPr>
      <w:r>
        <w:t>Damage radius distributed between minimum of 77.22 and maximum of 77.22 meters.</w:t>
      </w:r>
    </w:p>
    <w:p w14:paraId="04EF9F34" w14:textId="77777777" w:rsidR="00740FF6" w:rsidRDefault="00740FF6" w:rsidP="006E2336">
      <w:pPr>
        <w:pStyle w:val="ListParagraph"/>
        <w:numPr>
          <w:ilvl w:val="2"/>
          <w:numId w:val="35"/>
        </w:numPr>
        <w:spacing w:before="100" w:beforeAutospacing="1" w:after="100" w:afterAutospacing="1"/>
      </w:pPr>
      <w:r>
        <w:t>Product Loss costs between minimum of $76,484.97 and maximum of $76,484.97</w:t>
      </w:r>
    </w:p>
    <w:p w14:paraId="77BB4C87" w14:textId="77777777" w:rsidR="00740FF6" w:rsidRDefault="00740FF6" w:rsidP="006E2336">
      <w:pPr>
        <w:pStyle w:val="ListParagraph"/>
        <w:numPr>
          <w:ilvl w:val="1"/>
          <w:numId w:val="35"/>
        </w:numPr>
        <w:spacing w:before="100" w:beforeAutospacing="1" w:after="100" w:afterAutospacing="1"/>
      </w:pPr>
      <w:r>
        <w:t>Puncture scenario:</w:t>
      </w:r>
    </w:p>
    <w:p w14:paraId="6773D18C" w14:textId="77777777" w:rsidR="00740FF6" w:rsidRDefault="00740FF6" w:rsidP="006E2336">
      <w:pPr>
        <w:pStyle w:val="ListParagraph"/>
        <w:numPr>
          <w:ilvl w:val="2"/>
          <w:numId w:val="35"/>
        </w:numPr>
        <w:spacing w:before="100" w:beforeAutospacing="1" w:after="100" w:afterAutospacing="1"/>
      </w:pPr>
      <w:r>
        <w:t>Economic Loss cost between minimum of $1.04 and maximum of $1.04 Millions of dollars</w:t>
      </w:r>
    </w:p>
    <w:p w14:paraId="613AE776" w14:textId="77777777" w:rsidR="00740FF6" w:rsidRDefault="00740FF6" w:rsidP="006E2336">
      <w:pPr>
        <w:pStyle w:val="ListParagraph"/>
        <w:numPr>
          <w:ilvl w:val="2"/>
          <w:numId w:val="35"/>
        </w:numPr>
        <w:spacing w:before="100" w:beforeAutospacing="1" w:after="100" w:afterAutospacing="1"/>
      </w:pPr>
      <w:r>
        <w:t>No. of intersections with structures is 0.0, with minimum of $nan and maximum of $nan in cost of structures impacted</w:t>
      </w:r>
    </w:p>
    <w:p w14:paraId="2BCE8085" w14:textId="77777777" w:rsidR="00740FF6" w:rsidRDefault="00740FF6" w:rsidP="006E2336">
      <w:pPr>
        <w:pStyle w:val="ListParagraph"/>
        <w:numPr>
          <w:ilvl w:val="2"/>
          <w:numId w:val="35"/>
        </w:numPr>
        <w:spacing w:before="100" w:beforeAutospacing="1" w:after="100" w:afterAutospacing="1"/>
      </w:pPr>
      <w:r>
        <w:t>Damage radius distributed between minimum of 20.71 and maximum of 20.71 meters.</w:t>
      </w:r>
    </w:p>
    <w:p w14:paraId="2C254250" w14:textId="77777777" w:rsidR="00740FF6" w:rsidRDefault="00740FF6" w:rsidP="006E2336">
      <w:pPr>
        <w:pStyle w:val="ListParagraph"/>
        <w:numPr>
          <w:ilvl w:val="2"/>
          <w:numId w:val="35"/>
        </w:numPr>
        <w:spacing w:before="100" w:beforeAutospacing="1" w:after="100" w:afterAutospacing="1"/>
      </w:pPr>
      <w:r>
        <w:t>Product Loss costs between minimum of $56,782.50 and maximum of $56,790.38</w:t>
      </w:r>
    </w:p>
    <w:p w14:paraId="2C6DC24B" w14:textId="77777777" w:rsidR="00740FF6" w:rsidRDefault="00740FF6" w:rsidP="006E2336">
      <w:pPr>
        <w:pStyle w:val="ListParagraph"/>
        <w:numPr>
          <w:ilvl w:val="1"/>
          <w:numId w:val="35"/>
        </w:numPr>
        <w:spacing w:before="100" w:beforeAutospacing="1" w:after="100" w:afterAutospacing="1"/>
      </w:pPr>
      <w:r>
        <w:t>Repair costs between minimum of $187,000.00 and maximum of $187,000.00.</w:t>
      </w:r>
    </w:p>
    <w:p w14:paraId="09C378D0" w14:textId="77777777" w:rsidR="00740FF6" w:rsidRDefault="00740FF6" w:rsidP="006E2336">
      <w:pPr>
        <w:pStyle w:val="ListParagraph"/>
        <w:numPr>
          <w:ilvl w:val="1"/>
          <w:numId w:val="35"/>
        </w:numPr>
        <w:spacing w:before="100" w:beforeAutospacing="1" w:after="100" w:afterAutospacing="1"/>
      </w:pPr>
      <w:r>
        <w:t>Outage losses between minimum of $800,000.00 and maximum of $800,000.00.</w:t>
      </w:r>
    </w:p>
    <w:p w14:paraId="2AFE7491" w14:textId="77777777" w:rsidR="00740FF6" w:rsidRPr="00664789" w:rsidRDefault="00740FF6" w:rsidP="006E2336">
      <w:pPr>
        <w:pStyle w:val="ListParagraph"/>
        <w:numPr>
          <w:ilvl w:val="1"/>
          <w:numId w:val="35"/>
        </w:numPr>
        <w:spacing w:before="100" w:beforeAutospacing="1" w:after="100" w:afterAutospacing="1"/>
      </w:pPr>
      <w:r>
        <w:t>Product type is Crude / Butane Batch."</w:t>
      </w:r>
    </w:p>
    <w:p w14:paraId="597F2901" w14:textId="77777777" w:rsidR="00085C49" w:rsidRPr="00E1051F" w:rsidRDefault="00085C49" w:rsidP="00127B7E"/>
    <w:sectPr w:rsidR="00085C49" w:rsidRPr="00E1051F" w:rsidSect="00B16385">
      <w:endnotePr>
        <w:numFmt w:val="decimal"/>
      </w:endnotePr>
      <w:pgSz w:w="12240" w:h="15840" w:code="1"/>
      <w:pgMar w:top="1843" w:right="1440" w:bottom="1440" w:left="1701" w:header="709" w:footer="289"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Armando Borjas" w:date="2019-12-02T08:20:00Z" w:initials="AB">
    <w:p w14:paraId="5A7043E0" w14:textId="30C5F838" w:rsidR="006A77D3" w:rsidRDefault="006A77D3">
      <w:pPr>
        <w:pStyle w:val="CommentText"/>
      </w:pPr>
      <w:r>
        <w:rPr>
          <w:rStyle w:val="CommentReference"/>
        </w:rPr>
        <w:annotationRef/>
      </w:r>
      <w:r>
        <w:t>Need to update Approach to incorporate these points.</w:t>
      </w:r>
    </w:p>
  </w:comment>
  <w:comment w:id="31" w:author="Armando Borjas" w:date="2019-12-02T08:23:00Z" w:initials="AB">
    <w:p w14:paraId="0A8F6CDB" w14:textId="1CEDCC16" w:rsidR="006A77D3" w:rsidRDefault="006A77D3">
      <w:pPr>
        <w:pStyle w:val="CommentText"/>
      </w:pPr>
      <w:r>
        <w:rPr>
          <w:rStyle w:val="CommentReference"/>
        </w:rPr>
        <w:annotationRef/>
      </w:r>
      <w:r>
        <w:t xml:space="preserve">Threat sections to be presented in decreasing order of length of pipe driven in high or very </w:t>
      </w:r>
      <w:proofErr w:type="gramStart"/>
      <w:r>
        <w:t>high risk</w:t>
      </w:r>
      <w:proofErr w:type="gramEnd"/>
      <w:r>
        <w:t xml:space="preserve"> sections.</w:t>
      </w:r>
    </w:p>
  </w:comment>
  <w:comment w:id="32" w:author="Armando Borjas" w:date="2019-12-02T08:24:00Z" w:initials="AB">
    <w:p w14:paraId="512536E6" w14:textId="77777777" w:rsidR="006A77D3" w:rsidRDefault="006A77D3">
      <w:pPr>
        <w:pStyle w:val="CommentText"/>
      </w:pPr>
      <w:r>
        <w:rPr>
          <w:rStyle w:val="CommentReference"/>
        </w:rPr>
        <w:annotationRef/>
      </w:r>
      <w:r>
        <w:t>For each threat:</w:t>
      </w:r>
    </w:p>
    <w:p w14:paraId="68BF8DF9" w14:textId="77777777" w:rsidR="006A77D3" w:rsidRDefault="006A77D3" w:rsidP="00235DAC">
      <w:pPr>
        <w:pStyle w:val="ListParagraph"/>
        <w:numPr>
          <w:ilvl w:val="1"/>
          <w:numId w:val="15"/>
        </w:numPr>
        <w:spacing w:before="0" w:after="0"/>
        <w:ind w:left="1440"/>
        <w:jc w:val="left"/>
        <w:rPr>
          <w:szCs w:val="22"/>
        </w:rPr>
      </w:pPr>
      <w:r>
        <w:t>Model assumptions</w:t>
      </w:r>
    </w:p>
    <w:p w14:paraId="17B666F8" w14:textId="77777777" w:rsidR="006A77D3" w:rsidRDefault="006A77D3" w:rsidP="00235DAC">
      <w:pPr>
        <w:pStyle w:val="ListParagraph"/>
        <w:numPr>
          <w:ilvl w:val="1"/>
          <w:numId w:val="15"/>
        </w:numPr>
        <w:spacing w:before="0" w:after="0"/>
        <w:ind w:left="1440"/>
        <w:jc w:val="left"/>
      </w:pPr>
      <w:r>
        <w:t>Find line name, and amount of pipe in reportable sections of the Total Risk Matrix</w:t>
      </w:r>
    </w:p>
    <w:p w14:paraId="4B9905F2" w14:textId="77777777" w:rsidR="006A77D3" w:rsidRDefault="006A77D3" w:rsidP="00235DAC">
      <w:pPr>
        <w:pStyle w:val="ListParagraph"/>
        <w:numPr>
          <w:ilvl w:val="1"/>
          <w:numId w:val="15"/>
        </w:numPr>
        <w:spacing w:before="0" w:after="0"/>
        <w:ind w:left="1440"/>
        <w:jc w:val="left"/>
      </w:pPr>
      <w:r>
        <w:t>Identify threat drivers</w:t>
      </w:r>
    </w:p>
    <w:p w14:paraId="4885E430" w14:textId="77777777" w:rsidR="006A77D3" w:rsidRDefault="006A77D3" w:rsidP="00235DAC">
      <w:pPr>
        <w:pStyle w:val="ListParagraph"/>
        <w:numPr>
          <w:ilvl w:val="1"/>
          <w:numId w:val="15"/>
        </w:numPr>
        <w:spacing w:before="0" w:after="0"/>
        <w:ind w:left="1440"/>
        <w:jc w:val="left"/>
      </w:pPr>
      <w:r>
        <w:t>Identify driving consequence, and data drivers</w:t>
      </w:r>
    </w:p>
    <w:p w14:paraId="538FE605" w14:textId="77777777" w:rsidR="006A77D3" w:rsidRDefault="006A77D3" w:rsidP="00235DAC">
      <w:pPr>
        <w:pStyle w:val="ListParagraph"/>
        <w:numPr>
          <w:ilvl w:val="1"/>
          <w:numId w:val="15"/>
        </w:numPr>
        <w:spacing w:before="0" w:after="0"/>
        <w:ind w:left="1440"/>
        <w:jc w:val="left"/>
      </w:pPr>
      <w:r>
        <w:t>Recommendations for decreasing risk</w:t>
      </w:r>
    </w:p>
    <w:p w14:paraId="733B8A2B" w14:textId="60F27952" w:rsidR="006A77D3" w:rsidRDefault="006A77D3">
      <w:pPr>
        <w:pStyle w:val="CommentText"/>
      </w:pPr>
    </w:p>
  </w:comment>
  <w:comment w:id="33" w:author="Armando Borjas" w:date="2020-01-23T15:28:00Z" w:initials="AB">
    <w:p w14:paraId="723CB14F" w14:textId="767E8B02" w:rsidR="006A77D3" w:rsidRDefault="006A77D3">
      <w:pPr>
        <w:pStyle w:val="CommentText"/>
      </w:pPr>
      <w:r>
        <w:rPr>
          <w:rStyle w:val="CommentReference"/>
        </w:rPr>
        <w:annotationRef/>
      </w:r>
      <w:r>
        <w:t xml:space="preserve">Report only on top 25 pipelines, and </w:t>
      </w:r>
      <w:proofErr w:type="gramStart"/>
      <w:r>
        <w:t>make reference</w:t>
      </w:r>
      <w:proofErr w:type="gramEnd"/>
      <w:r>
        <w:t xml:space="preserve"> to the entire list in the appendix D</w:t>
      </w:r>
    </w:p>
  </w:comment>
  <w:comment w:id="44" w:author="Armando Borjas" w:date="2020-01-15T08:33:00Z" w:initials="AB">
    <w:p w14:paraId="0C3CC5CE" w14:textId="53C8D3B5" w:rsidR="006A77D3" w:rsidRDefault="006A77D3">
      <w:pPr>
        <w:pStyle w:val="CommentText"/>
      </w:pPr>
      <w:r>
        <w:rPr>
          <w:rStyle w:val="CommentReference"/>
        </w:rPr>
        <w:annotationRef/>
      </w:r>
      <w:r>
        <w:t>Coating install date empty for all 46</w:t>
      </w:r>
    </w:p>
  </w:comment>
  <w:comment w:id="46" w:author="Armando Borjas" w:date="2019-11-15T13:21:00Z" w:initials="AB">
    <w:p w14:paraId="3793EEBF" w14:textId="6E12BCDB" w:rsidR="006A77D3" w:rsidRDefault="006A77D3">
      <w:pPr>
        <w:pStyle w:val="CommentText"/>
      </w:pPr>
      <w:r>
        <w:rPr>
          <w:rStyle w:val="CommentReference"/>
        </w:rPr>
        <w:annotationRef/>
      </w:r>
      <w:r>
        <w:t>There was a mistake in the CT section. Will need to redo this</w:t>
      </w:r>
    </w:p>
  </w:comment>
  <w:comment w:id="56" w:author="Armando Borjas" w:date="2019-12-02T08:25:00Z" w:initials="AB">
    <w:p w14:paraId="780167BB" w14:textId="77777777" w:rsidR="006A77D3" w:rsidRDefault="006A77D3">
      <w:pPr>
        <w:pStyle w:val="CommentText"/>
      </w:pPr>
      <w:r>
        <w:rPr>
          <w:rStyle w:val="CommentReference"/>
        </w:rPr>
        <w:annotationRef/>
      </w:r>
      <w:r>
        <w:t>This section will serve as the place to compare the V5 algorithm results (converted to ORM) with the V6 results mapped to the ORM (quantitative results converted to qualitative).</w:t>
      </w:r>
    </w:p>
    <w:p w14:paraId="28617BBA" w14:textId="3B6DFB1D" w:rsidR="006A77D3" w:rsidRDefault="006A77D3">
      <w:pPr>
        <w:pStyle w:val="CommentText"/>
      </w:pPr>
    </w:p>
    <w:p w14:paraId="05476AD2" w14:textId="57FBE49A" w:rsidR="006A77D3" w:rsidRDefault="006A77D3">
      <w:pPr>
        <w:pStyle w:val="CommentText"/>
      </w:pPr>
      <w:r>
        <w:t xml:space="preserve">Should be a </w:t>
      </w:r>
      <w:proofErr w:type="gramStart"/>
      <w:r>
        <w:t>high level</w:t>
      </w:r>
      <w:proofErr w:type="gramEnd"/>
      <w:r>
        <w:t xml:space="preserve"> comparison of each individual possible model.</w:t>
      </w:r>
    </w:p>
    <w:p w14:paraId="394677CF" w14:textId="77777777" w:rsidR="006A77D3" w:rsidRPr="004A5CE1" w:rsidRDefault="006A77D3" w:rsidP="00235DAC">
      <w:pPr>
        <w:pStyle w:val="ListParagraph"/>
        <w:numPr>
          <w:ilvl w:val="0"/>
          <w:numId w:val="16"/>
        </w:numPr>
        <w:spacing w:before="0" w:after="0"/>
        <w:jc w:val="left"/>
        <w:rPr>
          <w:sz w:val="20"/>
          <w:szCs w:val="20"/>
        </w:rPr>
      </w:pPr>
      <w:r w:rsidRPr="004A5CE1">
        <w:rPr>
          <w:sz w:val="20"/>
          <w:szCs w:val="20"/>
        </w:rPr>
        <w:t xml:space="preserve">For each </w:t>
      </w:r>
      <w:r w:rsidRPr="004A5CE1">
        <w:rPr>
          <w:sz w:val="20"/>
          <w:szCs w:val="20"/>
          <w:u w:val="single"/>
        </w:rPr>
        <w:t>Threat – Total Consequence</w:t>
      </w:r>
      <w:r w:rsidRPr="004A5CE1">
        <w:rPr>
          <w:sz w:val="20"/>
          <w:szCs w:val="20"/>
        </w:rPr>
        <w:t xml:space="preserve"> combination</w:t>
      </w:r>
    </w:p>
    <w:p w14:paraId="5F6EFFF6" w14:textId="77777777" w:rsidR="006A77D3" w:rsidRPr="004A5CE1" w:rsidRDefault="006A77D3" w:rsidP="00235DAC">
      <w:pPr>
        <w:pStyle w:val="ListParagraph"/>
        <w:numPr>
          <w:ilvl w:val="2"/>
          <w:numId w:val="15"/>
        </w:numPr>
        <w:spacing w:before="0" w:after="0"/>
        <w:ind w:left="2160"/>
        <w:jc w:val="left"/>
        <w:rPr>
          <w:rFonts w:eastAsiaTheme="minorHAnsi"/>
          <w:sz w:val="20"/>
          <w:szCs w:val="20"/>
        </w:rPr>
      </w:pPr>
      <w:r w:rsidRPr="004A5CE1">
        <w:rPr>
          <w:sz w:val="20"/>
          <w:szCs w:val="20"/>
        </w:rPr>
        <w:t>Show matrix from quantitative results translated to ORM</w:t>
      </w:r>
    </w:p>
    <w:p w14:paraId="405E704F" w14:textId="77777777" w:rsidR="006A77D3" w:rsidRPr="004A5CE1" w:rsidRDefault="006A77D3" w:rsidP="00235DAC">
      <w:pPr>
        <w:pStyle w:val="ListParagraph"/>
        <w:numPr>
          <w:ilvl w:val="2"/>
          <w:numId w:val="15"/>
        </w:numPr>
        <w:spacing w:before="0" w:after="0"/>
        <w:ind w:left="2160"/>
        <w:jc w:val="left"/>
        <w:rPr>
          <w:sz w:val="20"/>
          <w:szCs w:val="20"/>
        </w:rPr>
      </w:pPr>
      <w:r w:rsidRPr="004A5CE1">
        <w:rPr>
          <w:sz w:val="20"/>
          <w:szCs w:val="20"/>
        </w:rPr>
        <w:t>Show matrix from qualitative results translated to ORM</w:t>
      </w:r>
    </w:p>
    <w:p w14:paraId="02076EC7" w14:textId="77777777" w:rsidR="006A77D3" w:rsidRPr="004A5CE1" w:rsidRDefault="006A77D3" w:rsidP="00235DAC">
      <w:pPr>
        <w:pStyle w:val="ListParagraph"/>
        <w:numPr>
          <w:ilvl w:val="2"/>
          <w:numId w:val="15"/>
        </w:numPr>
        <w:spacing w:before="0" w:after="0"/>
        <w:ind w:left="2160"/>
        <w:jc w:val="left"/>
        <w:rPr>
          <w:sz w:val="20"/>
          <w:szCs w:val="20"/>
        </w:rPr>
      </w:pPr>
      <w:r w:rsidRPr="004A5CE1">
        <w:rPr>
          <w:sz w:val="20"/>
          <w:szCs w:val="20"/>
        </w:rPr>
        <w:t>High level explanation of change (algorithm, scales, data)</w:t>
      </w:r>
    </w:p>
    <w:p w14:paraId="7231873B" w14:textId="77777777" w:rsidR="006A77D3" w:rsidRPr="004A5CE1" w:rsidRDefault="006A77D3" w:rsidP="00235DAC">
      <w:pPr>
        <w:pStyle w:val="ListParagraph"/>
        <w:numPr>
          <w:ilvl w:val="0"/>
          <w:numId w:val="16"/>
        </w:numPr>
        <w:spacing w:before="0" w:after="0"/>
        <w:jc w:val="left"/>
        <w:rPr>
          <w:sz w:val="20"/>
          <w:szCs w:val="20"/>
        </w:rPr>
      </w:pPr>
      <w:r w:rsidRPr="004A5CE1">
        <w:rPr>
          <w:sz w:val="20"/>
          <w:szCs w:val="20"/>
        </w:rPr>
        <w:t xml:space="preserve">For each </w:t>
      </w:r>
      <w:r w:rsidRPr="004A5CE1">
        <w:rPr>
          <w:sz w:val="20"/>
          <w:szCs w:val="20"/>
          <w:u w:val="single"/>
        </w:rPr>
        <w:t>Total Probability – Consequence</w:t>
      </w:r>
      <w:r w:rsidRPr="004A5CE1">
        <w:rPr>
          <w:sz w:val="20"/>
          <w:szCs w:val="20"/>
        </w:rPr>
        <w:t xml:space="preserve"> combination</w:t>
      </w:r>
    </w:p>
    <w:p w14:paraId="711DD273" w14:textId="77777777" w:rsidR="006A77D3" w:rsidRPr="004A5CE1" w:rsidRDefault="006A77D3" w:rsidP="00235DAC">
      <w:pPr>
        <w:pStyle w:val="ListParagraph"/>
        <w:numPr>
          <w:ilvl w:val="2"/>
          <w:numId w:val="15"/>
        </w:numPr>
        <w:spacing w:before="0" w:after="0"/>
        <w:ind w:left="2160"/>
        <w:jc w:val="left"/>
        <w:rPr>
          <w:rFonts w:eastAsiaTheme="minorHAnsi"/>
          <w:sz w:val="20"/>
          <w:szCs w:val="20"/>
        </w:rPr>
      </w:pPr>
      <w:r w:rsidRPr="004A5CE1">
        <w:rPr>
          <w:sz w:val="20"/>
          <w:szCs w:val="20"/>
        </w:rPr>
        <w:t>Show matrix from quantitative results translated to ORM</w:t>
      </w:r>
    </w:p>
    <w:p w14:paraId="201F8BD4" w14:textId="77777777" w:rsidR="006A77D3" w:rsidRPr="004A5CE1" w:rsidRDefault="006A77D3" w:rsidP="00235DAC">
      <w:pPr>
        <w:pStyle w:val="ListParagraph"/>
        <w:numPr>
          <w:ilvl w:val="2"/>
          <w:numId w:val="15"/>
        </w:numPr>
        <w:spacing w:before="0" w:after="0"/>
        <w:ind w:left="2160"/>
        <w:jc w:val="left"/>
        <w:rPr>
          <w:sz w:val="20"/>
          <w:szCs w:val="20"/>
        </w:rPr>
      </w:pPr>
      <w:r w:rsidRPr="004A5CE1">
        <w:rPr>
          <w:sz w:val="20"/>
          <w:szCs w:val="20"/>
        </w:rPr>
        <w:t>Show matrix from qualitative results translated to ORM</w:t>
      </w:r>
    </w:p>
    <w:p w14:paraId="7543F5D7" w14:textId="77777777" w:rsidR="006A77D3" w:rsidRPr="004A5CE1" w:rsidRDefault="006A77D3" w:rsidP="00235DAC">
      <w:pPr>
        <w:pStyle w:val="ListParagraph"/>
        <w:numPr>
          <w:ilvl w:val="2"/>
          <w:numId w:val="15"/>
        </w:numPr>
        <w:spacing w:before="0" w:after="0"/>
        <w:ind w:left="2160"/>
        <w:jc w:val="left"/>
        <w:rPr>
          <w:sz w:val="20"/>
          <w:szCs w:val="20"/>
        </w:rPr>
      </w:pPr>
      <w:r w:rsidRPr="004A5CE1">
        <w:rPr>
          <w:sz w:val="20"/>
          <w:szCs w:val="20"/>
        </w:rPr>
        <w:t>High level explanation of change (algorithm, scales, data)</w:t>
      </w:r>
    </w:p>
    <w:p w14:paraId="52782CD3" w14:textId="4B3B314A" w:rsidR="006A77D3" w:rsidRDefault="006A77D3" w:rsidP="00235DAC">
      <w:pPr>
        <w:pStyle w:val="CommentText"/>
        <w:numPr>
          <w:ilvl w:val="1"/>
          <w:numId w:val="15"/>
        </w:numPr>
      </w:pPr>
      <w:r w:rsidRPr="004A5CE1">
        <w:t>Risk distribution comparison between quantitative and qualitative results</w:t>
      </w:r>
    </w:p>
  </w:comment>
  <w:comment w:id="80" w:author="Armando Borjas" w:date="2019-12-02T08:27:00Z" w:initials="AB">
    <w:p w14:paraId="7098576D" w14:textId="4F052E74" w:rsidR="006A77D3" w:rsidRDefault="006A77D3">
      <w:pPr>
        <w:pStyle w:val="CommentText"/>
      </w:pPr>
      <w:r>
        <w:rPr>
          <w:rStyle w:val="CommentReference"/>
        </w:rPr>
        <w:annotationRef/>
      </w:r>
      <w:r>
        <w:t>Place to summarize all findings in Section 4 and Section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7043E0" w15:done="0"/>
  <w15:commentEx w15:paraId="0A8F6CDB" w15:done="0"/>
  <w15:commentEx w15:paraId="733B8A2B" w15:done="0"/>
  <w15:commentEx w15:paraId="723CB14F" w15:done="0"/>
  <w15:commentEx w15:paraId="0C3CC5CE" w15:done="0"/>
  <w15:commentEx w15:paraId="3793EEBF" w15:done="0"/>
  <w15:commentEx w15:paraId="52782CD3" w15:done="0"/>
  <w15:commentEx w15:paraId="709857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7043E0" w16cid:durableId="218F47E4"/>
  <w16cid:commentId w16cid:paraId="0A8F6CDB" w16cid:durableId="218F4878"/>
  <w16cid:commentId w16cid:paraId="733B8A2B" w16cid:durableId="218F48C9"/>
  <w16cid:commentId w16cid:paraId="723CB14F" w16cid:durableId="21D43A20"/>
  <w16cid:commentId w16cid:paraId="0C3CC5CE" w16cid:durableId="21C94CD1"/>
  <w16cid:commentId w16cid:paraId="3793EEBF" w16cid:durableId="217924E0"/>
  <w16cid:commentId w16cid:paraId="52782CD3" w16cid:durableId="218F48DC"/>
  <w16cid:commentId w16cid:paraId="7098576D" w16cid:durableId="218F49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FBCBC" w14:textId="77777777" w:rsidR="006A77D3" w:rsidRDefault="006A77D3" w:rsidP="00387910">
      <w:r>
        <w:separator/>
      </w:r>
    </w:p>
    <w:p w14:paraId="478E324D" w14:textId="77777777" w:rsidR="006A77D3" w:rsidRDefault="006A77D3"/>
  </w:endnote>
  <w:endnote w:type="continuationSeparator" w:id="0">
    <w:p w14:paraId="14C7DA47" w14:textId="77777777" w:rsidR="006A77D3" w:rsidRDefault="006A77D3" w:rsidP="00387910">
      <w:r>
        <w:continuationSeparator/>
      </w:r>
    </w:p>
    <w:p w14:paraId="2A498F8F" w14:textId="77777777" w:rsidR="006A77D3" w:rsidRDefault="006A77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86A1D" w14:textId="77777777" w:rsidR="006A77D3" w:rsidRDefault="006A77D3" w:rsidP="00771A89">
    <w:pPr>
      <w:pStyle w:val="Footer"/>
      <w:tabs>
        <w:tab w:val="clear" w:pos="4680"/>
        <w:tab w:val="clear" w:pos="9360"/>
        <w:tab w:val="left" w:pos="51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18AAE" w14:textId="77777777" w:rsidR="006A77D3" w:rsidRDefault="006A77D3" w:rsidP="00771A89">
    <w:pPr>
      <w:pStyle w:val="Footer"/>
      <w:pBdr>
        <w:bottom w:val="single" w:sz="6" w:space="1" w:color="auto"/>
      </w:pBdr>
      <w:spacing w:before="0"/>
    </w:pPr>
  </w:p>
  <w:p w14:paraId="453202B0" w14:textId="558B2FEC" w:rsidR="006A77D3" w:rsidRPr="002B2444" w:rsidRDefault="006A77D3" w:rsidP="00A40F8F">
    <w:pPr>
      <w:pStyle w:val="Footer"/>
      <w:rPr>
        <w:sz w:val="16"/>
        <w:szCs w:val="16"/>
      </w:rPr>
    </w:pPr>
    <w:r>
      <w:rPr>
        <w:i/>
        <w:sz w:val="16"/>
        <w:szCs w:val="16"/>
      </w:rPr>
      <w:t>Strictly Confidential – Final</w:t>
    </w:r>
    <w:r w:rsidRPr="002B2444">
      <w:rPr>
        <w:i/>
        <w:sz w:val="16"/>
        <w:szCs w:val="16"/>
      </w:rPr>
      <w:t xml:space="preserve"> Report</w:t>
    </w:r>
    <w:r>
      <w:rPr>
        <w:i/>
        <w:sz w:val="16"/>
        <w:szCs w:val="16"/>
      </w:rPr>
      <w:tab/>
    </w:r>
    <w:r>
      <w:rPr>
        <w:i/>
        <w:sz w:val="16"/>
        <w:szCs w:val="16"/>
      </w:rPr>
      <w:tab/>
      <w:t xml:space="preserve">Page </w:t>
    </w:r>
    <w:r w:rsidRPr="006D0145">
      <w:rPr>
        <w:i/>
        <w:sz w:val="16"/>
        <w:szCs w:val="16"/>
      </w:rPr>
      <w:fldChar w:fldCharType="begin"/>
    </w:r>
    <w:r w:rsidRPr="006D0145">
      <w:rPr>
        <w:i/>
        <w:sz w:val="16"/>
        <w:szCs w:val="16"/>
      </w:rPr>
      <w:instrText xml:space="preserve"> PAGE   \* MERGEFORMAT </w:instrText>
    </w:r>
    <w:r w:rsidRPr="006D0145">
      <w:rPr>
        <w:i/>
        <w:sz w:val="16"/>
        <w:szCs w:val="16"/>
      </w:rPr>
      <w:fldChar w:fldCharType="separate"/>
    </w:r>
    <w:r>
      <w:rPr>
        <w:i/>
        <w:noProof/>
        <w:sz w:val="16"/>
        <w:szCs w:val="16"/>
      </w:rPr>
      <w:t>i</w:t>
    </w:r>
    <w:r w:rsidRPr="006D0145">
      <w:rPr>
        <w:i/>
        <w:noProof/>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BCE15" w14:textId="77777777" w:rsidR="006A77D3" w:rsidRDefault="006A77D3" w:rsidP="00771A89">
    <w:pPr>
      <w:pStyle w:val="Footer"/>
      <w:pBdr>
        <w:bottom w:val="single" w:sz="6" w:space="1" w:color="auto"/>
      </w:pBdr>
      <w:spacing w:before="0"/>
    </w:pPr>
  </w:p>
  <w:p w14:paraId="39CDDFA9" w14:textId="4F97DCC2" w:rsidR="006A77D3" w:rsidRPr="006D0145" w:rsidRDefault="006A77D3" w:rsidP="0084780B">
    <w:pPr>
      <w:pStyle w:val="Footer"/>
      <w:rPr>
        <w:sz w:val="8"/>
        <w:szCs w:val="16"/>
      </w:rPr>
    </w:pPr>
    <w:r>
      <w:rPr>
        <w:i/>
        <w:sz w:val="16"/>
        <w:szCs w:val="16"/>
      </w:rPr>
      <w:t>Strictly Confidential – Final</w:t>
    </w:r>
    <w:r w:rsidRPr="00D90F91">
      <w:rPr>
        <w:i/>
        <w:sz w:val="16"/>
        <w:szCs w:val="16"/>
      </w:rPr>
      <w:t xml:space="preserve"> Report</w:t>
    </w:r>
    <w:r>
      <w:tab/>
    </w:r>
    <w:r>
      <w:tab/>
    </w:r>
    <w:r w:rsidRPr="006D0145">
      <w:rPr>
        <w:sz w:val="16"/>
      </w:rPr>
      <w:t xml:space="preserve">Page </w:t>
    </w:r>
    <w:r w:rsidRPr="006D0145">
      <w:rPr>
        <w:sz w:val="16"/>
      </w:rPr>
      <w:fldChar w:fldCharType="begin"/>
    </w:r>
    <w:r w:rsidRPr="006D0145">
      <w:rPr>
        <w:sz w:val="16"/>
      </w:rPr>
      <w:instrText xml:space="preserve"> PAGE   \* MERGEFORMAT </w:instrText>
    </w:r>
    <w:r w:rsidRPr="006D0145">
      <w:rPr>
        <w:sz w:val="16"/>
      </w:rPr>
      <w:fldChar w:fldCharType="separate"/>
    </w:r>
    <w:r>
      <w:rPr>
        <w:noProof/>
        <w:sz w:val="16"/>
      </w:rPr>
      <w:t>viii</w:t>
    </w:r>
    <w:r w:rsidRPr="006D0145">
      <w:rPr>
        <w:noProof/>
        <w:sz w:val="16"/>
      </w:rPr>
      <w:fldChar w:fldCharType="end"/>
    </w:r>
  </w:p>
  <w:p w14:paraId="2A0A1CAE" w14:textId="77777777" w:rsidR="006A77D3" w:rsidRDefault="006A77D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B7101" w14:textId="77777777" w:rsidR="006A77D3" w:rsidRDefault="006A77D3">
    <w:pPr>
      <w:pStyle w:val="Footer"/>
      <w:pBdr>
        <w:bottom w:val="single" w:sz="6" w:space="1" w:color="auto"/>
      </w:pBdr>
      <w:jc w:val="right"/>
      <w:rPr>
        <w:i/>
        <w:sz w:val="16"/>
        <w:szCs w:val="16"/>
      </w:rPr>
    </w:pPr>
  </w:p>
  <w:p w14:paraId="4E3AE9C3" w14:textId="6AE4249A" w:rsidR="006A77D3" w:rsidRDefault="006A77D3" w:rsidP="006C7C36">
    <w:pPr>
      <w:pStyle w:val="Footer"/>
      <w:tabs>
        <w:tab w:val="clear" w:pos="9360"/>
        <w:tab w:val="right" w:pos="12616"/>
      </w:tabs>
      <w:ind w:right="-22"/>
    </w:pPr>
    <w:r>
      <w:rPr>
        <w:i/>
        <w:sz w:val="16"/>
        <w:szCs w:val="16"/>
      </w:rPr>
      <w:t>Strictly Confidential – Final</w:t>
    </w:r>
    <w:r w:rsidRPr="00D90F91">
      <w:rPr>
        <w:i/>
        <w:sz w:val="16"/>
        <w:szCs w:val="16"/>
      </w:rPr>
      <w:t xml:space="preserve"> Report</w:t>
    </w:r>
    <w:r>
      <w:rPr>
        <w:i/>
        <w:sz w:val="16"/>
        <w:szCs w:val="16"/>
      </w:rPr>
      <w:t xml:space="preserve">  </w:t>
    </w:r>
    <w:r>
      <w:rPr>
        <w:i/>
        <w:sz w:val="16"/>
        <w:szCs w:val="16"/>
      </w:rPr>
      <w:tab/>
      <w:t xml:space="preserve">  </w:t>
    </w:r>
    <w:r>
      <w:rPr>
        <w:i/>
        <w:sz w:val="16"/>
        <w:szCs w:val="16"/>
      </w:rPr>
      <w:tab/>
      <w:t xml:space="preserve"> </w:t>
    </w:r>
    <w:r w:rsidRPr="00035858">
      <w:rPr>
        <w:sz w:val="16"/>
        <w:szCs w:val="16"/>
      </w:rPr>
      <w:t xml:space="preserve">Page </w:t>
    </w:r>
    <w:sdt>
      <w:sdtPr>
        <w:rPr>
          <w:sz w:val="16"/>
          <w:szCs w:val="16"/>
        </w:rPr>
        <w:id w:val="-1886628697"/>
        <w:docPartObj>
          <w:docPartGallery w:val="Page Numbers (Bottom of Page)"/>
          <w:docPartUnique/>
        </w:docPartObj>
      </w:sdtPr>
      <w:sdtEndPr>
        <w:rPr>
          <w:noProof/>
        </w:rPr>
      </w:sdtEndPr>
      <w:sdtContent>
        <w:r w:rsidRPr="00390272">
          <w:rPr>
            <w:sz w:val="16"/>
            <w:szCs w:val="16"/>
          </w:rPr>
          <w:fldChar w:fldCharType="begin"/>
        </w:r>
        <w:r w:rsidRPr="00390272">
          <w:rPr>
            <w:sz w:val="16"/>
            <w:szCs w:val="16"/>
          </w:rPr>
          <w:instrText xml:space="preserve"> PAGE   \* MERGEFORMAT </w:instrText>
        </w:r>
        <w:r w:rsidRPr="00390272">
          <w:rPr>
            <w:sz w:val="16"/>
            <w:szCs w:val="16"/>
          </w:rPr>
          <w:fldChar w:fldCharType="separate"/>
        </w:r>
        <w:r>
          <w:rPr>
            <w:noProof/>
            <w:sz w:val="16"/>
            <w:szCs w:val="16"/>
          </w:rPr>
          <w:t>12</w:t>
        </w:r>
        <w:r w:rsidRPr="00390272">
          <w:rPr>
            <w:noProof/>
            <w:sz w:val="16"/>
            <w:szCs w:val="16"/>
          </w:rPr>
          <w:fldChar w:fldCharType="end"/>
        </w:r>
      </w:sdtContent>
    </w:sdt>
  </w:p>
  <w:p w14:paraId="4526B2BC" w14:textId="77777777" w:rsidR="006A77D3" w:rsidRDefault="006A77D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4F329" w14:textId="77777777" w:rsidR="006A77D3" w:rsidRDefault="006A77D3">
    <w:pPr>
      <w:pStyle w:val="Footer"/>
      <w:pBdr>
        <w:bottom w:val="single" w:sz="6" w:space="1" w:color="auto"/>
      </w:pBdr>
      <w:jc w:val="right"/>
      <w:rPr>
        <w:i/>
        <w:sz w:val="16"/>
        <w:szCs w:val="16"/>
      </w:rPr>
    </w:pPr>
  </w:p>
  <w:p w14:paraId="3F311E3F" w14:textId="4176B510" w:rsidR="006A77D3" w:rsidRDefault="006A77D3" w:rsidP="006C7C36">
    <w:pPr>
      <w:pStyle w:val="Footer"/>
      <w:tabs>
        <w:tab w:val="clear" w:pos="4680"/>
        <w:tab w:val="clear" w:pos="9360"/>
        <w:tab w:val="right" w:pos="9072"/>
      </w:tabs>
      <w:ind w:right="27"/>
      <w:jc w:val="left"/>
    </w:pPr>
    <w:r>
      <w:rPr>
        <w:i/>
        <w:sz w:val="16"/>
        <w:szCs w:val="16"/>
      </w:rPr>
      <w:t>Strictly Confidential – Final</w:t>
    </w:r>
    <w:r w:rsidRPr="00D90F91">
      <w:rPr>
        <w:i/>
        <w:sz w:val="16"/>
        <w:szCs w:val="16"/>
      </w:rPr>
      <w:t xml:space="preserve"> Report</w:t>
    </w:r>
    <w:r>
      <w:rPr>
        <w:i/>
        <w:sz w:val="16"/>
        <w:szCs w:val="16"/>
      </w:rPr>
      <w:t xml:space="preserve">  </w:t>
    </w:r>
    <w:r>
      <w:rPr>
        <w:i/>
        <w:sz w:val="16"/>
        <w:szCs w:val="16"/>
      </w:rPr>
      <w:tab/>
      <w:t xml:space="preserve">  </w:t>
    </w:r>
    <w:r w:rsidRPr="00035858">
      <w:rPr>
        <w:sz w:val="16"/>
        <w:szCs w:val="16"/>
      </w:rPr>
      <w:t xml:space="preserve">Page </w:t>
    </w:r>
    <w:sdt>
      <w:sdtPr>
        <w:rPr>
          <w:sz w:val="16"/>
          <w:szCs w:val="16"/>
        </w:rPr>
        <w:id w:val="-835847127"/>
        <w:docPartObj>
          <w:docPartGallery w:val="Page Numbers (Bottom of Page)"/>
          <w:docPartUnique/>
        </w:docPartObj>
      </w:sdtPr>
      <w:sdtEndPr>
        <w:rPr>
          <w:noProof/>
        </w:rPr>
      </w:sdtEndPr>
      <w:sdtContent>
        <w:r w:rsidRPr="00390272">
          <w:rPr>
            <w:sz w:val="16"/>
            <w:szCs w:val="16"/>
          </w:rPr>
          <w:fldChar w:fldCharType="begin"/>
        </w:r>
        <w:r w:rsidRPr="00390272">
          <w:rPr>
            <w:sz w:val="16"/>
            <w:szCs w:val="16"/>
          </w:rPr>
          <w:instrText xml:space="preserve"> PAGE   \* MERGEFORMAT </w:instrText>
        </w:r>
        <w:r w:rsidRPr="00390272">
          <w:rPr>
            <w:sz w:val="16"/>
            <w:szCs w:val="16"/>
          </w:rPr>
          <w:fldChar w:fldCharType="separate"/>
        </w:r>
        <w:r>
          <w:rPr>
            <w:noProof/>
            <w:sz w:val="16"/>
            <w:szCs w:val="16"/>
          </w:rPr>
          <w:t>41</w:t>
        </w:r>
        <w:r w:rsidRPr="00390272">
          <w:rPr>
            <w:noProof/>
            <w:sz w:val="16"/>
            <w:szCs w:val="16"/>
          </w:rPr>
          <w:fldChar w:fldCharType="end"/>
        </w:r>
      </w:sdtContent>
    </w:sdt>
  </w:p>
  <w:p w14:paraId="5A62331F" w14:textId="77777777" w:rsidR="006A77D3" w:rsidRDefault="006A77D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95D6B" w14:textId="77777777" w:rsidR="006A77D3" w:rsidRDefault="006A77D3">
    <w:pPr>
      <w:pStyle w:val="Footer"/>
      <w:pBdr>
        <w:bottom w:val="single" w:sz="6" w:space="1" w:color="auto"/>
      </w:pBdr>
      <w:jc w:val="right"/>
      <w:rPr>
        <w:i/>
        <w:sz w:val="16"/>
        <w:szCs w:val="16"/>
      </w:rPr>
    </w:pPr>
  </w:p>
  <w:p w14:paraId="1B0185B9" w14:textId="452FE772" w:rsidR="006A77D3" w:rsidRDefault="006A77D3" w:rsidP="005530B5">
    <w:pPr>
      <w:pStyle w:val="Footer"/>
      <w:ind w:right="160"/>
      <w:jc w:val="right"/>
    </w:pPr>
    <w:r>
      <w:rPr>
        <w:i/>
        <w:sz w:val="16"/>
        <w:szCs w:val="16"/>
      </w:rPr>
      <w:t>Strictly Confidential – Final</w:t>
    </w:r>
    <w:r w:rsidRPr="00D90F91">
      <w:rPr>
        <w:i/>
        <w:sz w:val="16"/>
        <w:szCs w:val="16"/>
      </w:rPr>
      <w:t xml:space="preserve"> Report</w:t>
    </w:r>
    <w:r>
      <w:rPr>
        <w:i/>
        <w:sz w:val="16"/>
        <w:szCs w:val="16"/>
      </w:rPr>
      <w:t xml:space="preserve">  </w:t>
    </w:r>
    <w:r>
      <w:rPr>
        <w:i/>
        <w:sz w:val="16"/>
        <w:szCs w:val="16"/>
      </w:rPr>
      <w:tab/>
      <w:t xml:space="preserve">  </w:t>
    </w:r>
    <w:r>
      <w:rPr>
        <w:i/>
        <w:sz w:val="16"/>
        <w:szCs w:val="16"/>
      </w:rPr>
      <w:tab/>
    </w:r>
    <w:r w:rsidRPr="00035858">
      <w:rPr>
        <w:sz w:val="16"/>
        <w:szCs w:val="16"/>
      </w:rPr>
      <w:t xml:space="preserve">Page </w:t>
    </w:r>
    <w:sdt>
      <w:sdtPr>
        <w:rPr>
          <w:sz w:val="16"/>
          <w:szCs w:val="16"/>
        </w:rPr>
        <w:id w:val="1473248326"/>
        <w:docPartObj>
          <w:docPartGallery w:val="Page Numbers (Bottom of Page)"/>
          <w:docPartUnique/>
        </w:docPartObj>
      </w:sdtPr>
      <w:sdtEndPr>
        <w:rPr>
          <w:noProof/>
        </w:rPr>
      </w:sdtEndPr>
      <w:sdtContent>
        <w:r w:rsidRPr="00390272">
          <w:rPr>
            <w:sz w:val="16"/>
            <w:szCs w:val="16"/>
          </w:rPr>
          <w:fldChar w:fldCharType="begin"/>
        </w:r>
        <w:r w:rsidRPr="00390272">
          <w:rPr>
            <w:sz w:val="16"/>
            <w:szCs w:val="16"/>
          </w:rPr>
          <w:instrText xml:space="preserve"> PAGE   \* MERGEFORMAT </w:instrText>
        </w:r>
        <w:r w:rsidRPr="00390272">
          <w:rPr>
            <w:sz w:val="16"/>
            <w:szCs w:val="16"/>
          </w:rPr>
          <w:fldChar w:fldCharType="separate"/>
        </w:r>
        <w:r>
          <w:rPr>
            <w:noProof/>
            <w:sz w:val="16"/>
            <w:szCs w:val="16"/>
          </w:rPr>
          <w:t>B-3</w:t>
        </w:r>
        <w:r w:rsidRPr="00390272">
          <w:rPr>
            <w:noProof/>
            <w:sz w:val="16"/>
            <w:szCs w:val="16"/>
          </w:rPr>
          <w:fldChar w:fldCharType="end"/>
        </w:r>
      </w:sdtContent>
    </w:sdt>
  </w:p>
  <w:p w14:paraId="2473D85C" w14:textId="77777777" w:rsidR="006A77D3" w:rsidRDefault="006A77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8C1A3" w14:textId="77777777" w:rsidR="006A77D3" w:rsidRDefault="006A77D3" w:rsidP="00387910">
      <w:r>
        <w:separator/>
      </w:r>
    </w:p>
    <w:p w14:paraId="44944167" w14:textId="77777777" w:rsidR="006A77D3" w:rsidRDefault="006A77D3"/>
  </w:footnote>
  <w:footnote w:type="continuationSeparator" w:id="0">
    <w:p w14:paraId="55EC1B69" w14:textId="77777777" w:rsidR="006A77D3" w:rsidRDefault="006A77D3" w:rsidP="00387910">
      <w:r>
        <w:continuationSeparator/>
      </w:r>
    </w:p>
    <w:p w14:paraId="758DF2E4" w14:textId="77777777" w:rsidR="006A77D3" w:rsidRDefault="006A77D3"/>
  </w:footnote>
  <w:footnote w:id="1">
    <w:p w14:paraId="613A5FAA" w14:textId="77777777" w:rsidR="006A77D3" w:rsidRPr="00C24999" w:rsidRDefault="006A77D3" w:rsidP="0057447D">
      <w:pPr>
        <w:pStyle w:val="FootnoteText"/>
        <w:spacing w:before="0"/>
        <w:rPr>
          <w:szCs w:val="18"/>
        </w:rPr>
      </w:pPr>
      <w:r>
        <w:rPr>
          <w:rStyle w:val="FootnoteReference"/>
        </w:rPr>
        <w:footnoteRef/>
      </w:r>
      <w:r>
        <w:t xml:space="preserve"> </w:t>
      </w:r>
      <w:r w:rsidRPr="00C24999">
        <w:rPr>
          <w:szCs w:val="18"/>
        </w:rPr>
        <w:t xml:space="preserve">Qualitative risk model – A risk model utilizing a method of scoring which </w:t>
      </w:r>
      <w:r>
        <w:rPr>
          <w:szCs w:val="18"/>
        </w:rPr>
        <w:t xml:space="preserve">may in incorporate some quantitative elements however presents </w:t>
      </w:r>
      <w:r w:rsidRPr="00C24999">
        <w:rPr>
          <w:szCs w:val="18"/>
        </w:rPr>
        <w:t xml:space="preserve">threat and consequence factors on a </w:t>
      </w:r>
      <w:r>
        <w:rPr>
          <w:szCs w:val="18"/>
        </w:rPr>
        <w:t>relative</w:t>
      </w:r>
      <w:r w:rsidRPr="00C24999">
        <w:rPr>
          <w:szCs w:val="18"/>
        </w:rPr>
        <w:t xml:space="preserve"> scale from low to </w:t>
      </w:r>
      <w:r w:rsidRPr="0026068C">
        <w:rPr>
          <w:szCs w:val="18"/>
        </w:rPr>
        <w:t>high.  Pipeline segments can be evaluated relative to one another; however, risk values have no meaning when taken out of context.</w:t>
      </w:r>
    </w:p>
  </w:footnote>
  <w:footnote w:id="2">
    <w:p w14:paraId="1774EAC1" w14:textId="77777777" w:rsidR="006A77D3" w:rsidRPr="00C24999" w:rsidRDefault="006A77D3" w:rsidP="0057447D">
      <w:pPr>
        <w:pStyle w:val="FootnoteText"/>
        <w:spacing w:before="0"/>
        <w:rPr>
          <w:szCs w:val="18"/>
        </w:rPr>
      </w:pPr>
      <w:r w:rsidRPr="00C24999">
        <w:rPr>
          <w:rStyle w:val="FootnoteReference"/>
          <w:szCs w:val="18"/>
        </w:rPr>
        <w:footnoteRef/>
      </w:r>
      <w:r w:rsidRPr="00C24999">
        <w:rPr>
          <w:szCs w:val="18"/>
        </w:rPr>
        <w:t xml:space="preserve"> Quantitative risk model – A risk model utiliz</w:t>
      </w:r>
      <w:r>
        <w:rPr>
          <w:szCs w:val="18"/>
        </w:rPr>
        <w:t>ing</w:t>
      </w:r>
      <w:r w:rsidRPr="00C24999">
        <w:rPr>
          <w:szCs w:val="18"/>
        </w:rPr>
        <w:t xml:space="preserve"> a method of </w:t>
      </w:r>
      <w:r>
        <w:rPr>
          <w:szCs w:val="18"/>
        </w:rPr>
        <w:t>assessment</w:t>
      </w:r>
      <w:r w:rsidRPr="00C24999">
        <w:rPr>
          <w:szCs w:val="18"/>
        </w:rPr>
        <w:t xml:space="preserve"> which identifies threat and consequence factors based upon a quantitative scale, for instance, by assessing failure frequency in terms of failures per km-year, and consequence in terms of cost.</w:t>
      </w:r>
    </w:p>
  </w:footnote>
  <w:footnote w:id="3">
    <w:p w14:paraId="7B5EBA76" w14:textId="77777777" w:rsidR="006A77D3" w:rsidRPr="00C24999" w:rsidRDefault="006A77D3" w:rsidP="0057447D">
      <w:pPr>
        <w:pStyle w:val="FootnoteText"/>
        <w:spacing w:before="0"/>
        <w:rPr>
          <w:szCs w:val="18"/>
        </w:rPr>
      </w:pPr>
      <w:r w:rsidRPr="0026068C">
        <w:rPr>
          <w:rStyle w:val="FootnoteReference"/>
          <w:szCs w:val="18"/>
        </w:rPr>
        <w:footnoteRef/>
      </w:r>
      <w:r w:rsidRPr="0026068C">
        <w:rPr>
          <w:szCs w:val="18"/>
        </w:rPr>
        <w:t xml:space="preserve"> Semi-quantitative risk model - A risk model utilizing a quantitative methodology for assessing failure frequency and a qualitative methodology for scoring consequence.</w:t>
      </w:r>
    </w:p>
  </w:footnote>
  <w:footnote w:id="4">
    <w:p w14:paraId="7C244496" w14:textId="77777777" w:rsidR="006A77D3" w:rsidRPr="00C24999" w:rsidRDefault="006A77D3" w:rsidP="0057447D">
      <w:pPr>
        <w:pStyle w:val="FootnoteText"/>
        <w:spacing w:before="0"/>
        <w:rPr>
          <w:szCs w:val="18"/>
        </w:rPr>
      </w:pPr>
      <w:r w:rsidRPr="00C24999">
        <w:rPr>
          <w:rStyle w:val="FootnoteReference"/>
          <w:szCs w:val="18"/>
        </w:rPr>
        <w:footnoteRef/>
      </w:r>
      <w:r w:rsidRPr="00C24999">
        <w:rPr>
          <w:szCs w:val="18"/>
        </w:rPr>
        <w:t xml:space="preserve"> The risk matrix has estimated likelihood levels (Unlikely, Remote, Occasional, Probable, and Frequent) as rows and estimated consequence levels (Minor, Moderate, Problematic, Critical, and Catastrophic) as columns.  Each box in the matrix has the number of segments or pipelines with likelihood levels at the corresponding row, and consequence levels at the corresponding column. It also includes the representative length percentage for segments residing in the box.</w:t>
      </w:r>
    </w:p>
  </w:footnote>
  <w:footnote w:id="5">
    <w:p w14:paraId="16683B49" w14:textId="77777777" w:rsidR="006A77D3" w:rsidRPr="00BF0DE1" w:rsidRDefault="006A77D3" w:rsidP="00BF0DE1">
      <w:pPr>
        <w:pStyle w:val="FootnoteText"/>
        <w:spacing w:before="0"/>
        <w:rPr>
          <w:szCs w:val="18"/>
        </w:rPr>
      </w:pPr>
      <w:r>
        <w:rPr>
          <w:rStyle w:val="FootnoteReference"/>
        </w:rPr>
        <w:footnoteRef/>
      </w:r>
      <w:r>
        <w:t xml:space="preserve"> </w:t>
      </w:r>
      <w:r w:rsidRPr="00BF0DE1">
        <w:rPr>
          <w:szCs w:val="18"/>
        </w:rPr>
        <w:t>A dynamic segment is a length of pipe in which a number of variables are consistent along this length. The purpose of creating this granularity is to establish a discrete risk value for each of these “dynamic segments” or “segments” in order to more accurately identify sections of pipe that have elevated levels of risk</w:t>
      </w:r>
      <w:r>
        <w:rPr>
          <w:szCs w:val="18"/>
        </w:rPr>
        <w:t>.</w:t>
      </w:r>
    </w:p>
  </w:footnote>
  <w:footnote w:id="6">
    <w:p w14:paraId="37B71EAF" w14:textId="77777777" w:rsidR="006A77D3" w:rsidRPr="00C24999" w:rsidRDefault="006A77D3" w:rsidP="00C24999">
      <w:pPr>
        <w:pStyle w:val="FootnoteText"/>
        <w:spacing w:before="0"/>
        <w:rPr>
          <w:szCs w:val="18"/>
        </w:rPr>
      </w:pPr>
      <w:r w:rsidRPr="00C24999">
        <w:rPr>
          <w:rStyle w:val="FootnoteReference"/>
          <w:szCs w:val="18"/>
        </w:rPr>
        <w:footnoteRef/>
      </w:r>
      <w:r w:rsidRPr="00C24999">
        <w:rPr>
          <w:szCs w:val="18"/>
        </w:rPr>
        <w:t xml:space="preserve"> </w:t>
      </w:r>
      <w:proofErr w:type="spellStart"/>
      <w:r w:rsidRPr="00C24999">
        <w:rPr>
          <w:szCs w:val="18"/>
        </w:rPr>
        <w:t>RiskAnalyst</w:t>
      </w:r>
      <w:proofErr w:type="spellEnd"/>
      <w:r w:rsidRPr="00C24999">
        <w:rPr>
          <w:szCs w:val="18"/>
        </w:rPr>
        <w:t xml:space="preserve"> is the software application within the Dynamic Risk IRAS software suite which provides for the calculation of risk values for pipeline assets and comparison of one pipeline asset to another.</w:t>
      </w:r>
    </w:p>
  </w:footnote>
  <w:footnote w:id="7">
    <w:p w14:paraId="0720FE23" w14:textId="77777777" w:rsidR="006A77D3" w:rsidRPr="00406BA3" w:rsidRDefault="006A77D3" w:rsidP="00406BA3">
      <w:pPr>
        <w:pStyle w:val="FootnoteText"/>
        <w:spacing w:before="0"/>
        <w:rPr>
          <w:szCs w:val="18"/>
        </w:rPr>
      </w:pPr>
      <w:r w:rsidRPr="00406BA3">
        <w:rPr>
          <w:rStyle w:val="FootnoteReference"/>
          <w:szCs w:val="18"/>
        </w:rPr>
        <w:footnoteRef/>
      </w:r>
      <w:r w:rsidRPr="00406BA3">
        <w:rPr>
          <w:szCs w:val="18"/>
        </w:rPr>
        <w:t xml:space="preserve"> CSA Z662-15, “Oil and Gas Pipeline Systems”, Annex H “Pipeline Failure Records”.</w:t>
      </w:r>
    </w:p>
  </w:footnote>
  <w:footnote w:id="8">
    <w:p w14:paraId="17C24109" w14:textId="77777777" w:rsidR="006A77D3" w:rsidRPr="00406BA3" w:rsidRDefault="006A77D3" w:rsidP="00406BA3">
      <w:pPr>
        <w:pStyle w:val="FootnoteText"/>
        <w:spacing w:before="0"/>
      </w:pPr>
      <w:r w:rsidRPr="00406BA3">
        <w:rPr>
          <w:rStyle w:val="FootnoteReference"/>
          <w:szCs w:val="18"/>
        </w:rPr>
        <w:footnoteRef/>
      </w:r>
      <w:r w:rsidRPr="00406BA3">
        <w:rPr>
          <w:szCs w:val="18"/>
        </w:rPr>
        <w:t xml:space="preserve"> API </w:t>
      </w:r>
      <w:r>
        <w:rPr>
          <w:szCs w:val="18"/>
        </w:rPr>
        <w:t>1160,</w:t>
      </w:r>
      <w:r w:rsidRPr="00406BA3">
        <w:rPr>
          <w:szCs w:val="18"/>
        </w:rPr>
        <w:t xml:space="preserve"> “Managing System Integrity for Hazardous Liquid Pipelines”.</w:t>
      </w:r>
    </w:p>
  </w:footnote>
  <w:footnote w:id="9">
    <w:p w14:paraId="67279E9D" w14:textId="77777777" w:rsidR="006A77D3" w:rsidRPr="00266E75" w:rsidRDefault="006A77D3" w:rsidP="00DF47EC">
      <w:pPr>
        <w:pStyle w:val="FootnoteText"/>
        <w:spacing w:before="0" w:after="0"/>
      </w:pPr>
      <w:r>
        <w:rPr>
          <w:rStyle w:val="FootnoteReference"/>
        </w:rPr>
        <w:footnoteRef/>
      </w:r>
      <w:r>
        <w:t xml:space="preserve"> </w:t>
      </w:r>
      <w:r w:rsidRPr="00266E75">
        <w:t>Risk results at the pipeline level are obtained using a “length average” method which sums up the product of risk values and segment lengths at the dynamic segment level for every dynamic segment within the pipeline divided by the total pipeline length.</w:t>
      </w:r>
    </w:p>
  </w:footnote>
  <w:footnote w:id="10">
    <w:p w14:paraId="66141F71" w14:textId="77777777" w:rsidR="006A77D3" w:rsidRPr="005D16F9" w:rsidRDefault="006A77D3" w:rsidP="003C6B5D">
      <w:pPr>
        <w:pStyle w:val="FootnoteText"/>
        <w:rPr>
          <w:szCs w:val="18"/>
        </w:rPr>
      </w:pPr>
      <w:r w:rsidRPr="005D16F9">
        <w:rPr>
          <w:rStyle w:val="FootnoteReference"/>
          <w:szCs w:val="18"/>
        </w:rPr>
        <w:footnoteRef/>
      </w:r>
      <w:r w:rsidRPr="005D16F9">
        <w:rPr>
          <w:szCs w:val="18"/>
        </w:rPr>
        <w:t xml:space="preserve"> USCD tools utilize ultrasound pulses emitted by the tool to locate and measure cracks.</w:t>
      </w:r>
    </w:p>
  </w:footnote>
  <w:footnote w:id="11">
    <w:p w14:paraId="2D07272A" w14:textId="77777777" w:rsidR="006A77D3" w:rsidRPr="005D16F9" w:rsidRDefault="006A77D3" w:rsidP="003C6B5D">
      <w:pPr>
        <w:pStyle w:val="FootnoteText"/>
        <w:rPr>
          <w:szCs w:val="18"/>
        </w:rPr>
      </w:pPr>
      <w:r w:rsidRPr="005D16F9">
        <w:rPr>
          <w:rStyle w:val="FootnoteReference"/>
          <w:szCs w:val="18"/>
        </w:rPr>
        <w:footnoteRef/>
      </w:r>
      <w:r w:rsidRPr="005D16F9">
        <w:rPr>
          <w:szCs w:val="18"/>
        </w:rPr>
        <w:t xml:space="preserve"> EMAT tools are transducers for non-contact sound generation and reception which utilize electromagnetic mechanisms to locate and measure cracks.</w:t>
      </w:r>
    </w:p>
  </w:footnote>
  <w:footnote w:id="12">
    <w:p w14:paraId="77A4A3EC" w14:textId="5B435DE9" w:rsidR="006A77D3" w:rsidRPr="00F00E94" w:rsidRDefault="006A77D3" w:rsidP="00F00E94">
      <w:pPr>
        <w:pStyle w:val="FootnoteText"/>
        <w:spacing w:before="0" w:after="0"/>
      </w:pPr>
      <w:r>
        <w:rPr>
          <w:rStyle w:val="FootnoteReference"/>
        </w:rPr>
        <w:footnoteRef/>
      </w:r>
      <w:r>
        <w:t xml:space="preserve"> Failure pressures for crack-like anomalies were calculated and compared to the Maximum Operating Pressure (MOP) of the pipeline. Failure pressures that were close to the MOP of the pipeline resulted in increased likelihood scores. This method of calculating likelihood scores is conservative.  Quantifying likelihood based on actual operating pressure will enable more accurate risk predictions (future risk algorithm action item).</w:t>
      </w:r>
    </w:p>
  </w:footnote>
  <w:footnote w:id="13">
    <w:p w14:paraId="6F432B3E" w14:textId="77777777" w:rsidR="006A77D3" w:rsidRPr="00C24999" w:rsidRDefault="006A77D3" w:rsidP="00C24999">
      <w:pPr>
        <w:pStyle w:val="FootnoteText"/>
        <w:spacing w:before="0"/>
        <w:rPr>
          <w:szCs w:val="18"/>
        </w:rPr>
      </w:pPr>
      <w:r w:rsidRPr="00C24999">
        <w:rPr>
          <w:rStyle w:val="FootnoteReference"/>
          <w:szCs w:val="18"/>
        </w:rPr>
        <w:footnoteRef/>
      </w:r>
      <w:r w:rsidRPr="00C24999">
        <w:rPr>
          <w:szCs w:val="18"/>
        </w:rPr>
        <w:t xml:space="preserve"> The failure statistics are derived from the </w:t>
      </w:r>
      <w:r w:rsidRPr="00C24999">
        <w:rPr>
          <w:noProof/>
          <w:szCs w:val="18"/>
        </w:rPr>
        <w:t>PHMSA Hazardous Liquids Incident Data from January 2002 to December 2009.  The mileage is the summation of all the onshore steel hazardous liquids pipelines from the 2005 mileage database.</w:t>
      </w:r>
    </w:p>
  </w:footnote>
  <w:footnote w:id="14">
    <w:p w14:paraId="7EDECD53" w14:textId="77777777" w:rsidR="006A77D3" w:rsidRPr="00C24999" w:rsidRDefault="006A77D3" w:rsidP="00C24999">
      <w:pPr>
        <w:pStyle w:val="FootnoteText"/>
        <w:spacing w:before="0"/>
        <w:rPr>
          <w:rFonts w:asciiTheme="minorHAnsi" w:hAnsiTheme="minorHAnsi" w:cstheme="minorHAnsi"/>
          <w:szCs w:val="18"/>
        </w:rPr>
      </w:pPr>
      <w:r w:rsidRPr="00C24999">
        <w:rPr>
          <w:rStyle w:val="FootnoteReference"/>
          <w:rFonts w:asciiTheme="minorHAnsi" w:hAnsiTheme="minorHAnsi" w:cstheme="minorHAnsi"/>
          <w:szCs w:val="18"/>
        </w:rPr>
        <w:footnoteRef/>
      </w:r>
      <w:r w:rsidRPr="00C24999">
        <w:rPr>
          <w:rFonts w:asciiTheme="minorHAnsi" w:hAnsiTheme="minorHAnsi" w:cstheme="minorHAnsi"/>
          <w:szCs w:val="18"/>
        </w:rPr>
        <w:t xml:space="preserve"> Deng, C., Zuczek, P., Mihell, J., and Adams, K., 2008, “An Integrated Outflow-Spill Modeling Approach for Risk- Based Valve Placement of Liquid Transmission Pipelines,” IPC2008-64092.</w:t>
      </w:r>
    </w:p>
  </w:footnote>
  <w:footnote w:id="15">
    <w:p w14:paraId="4477E742" w14:textId="77777777" w:rsidR="006A77D3" w:rsidRPr="00C24999" w:rsidRDefault="006A77D3" w:rsidP="00C24999">
      <w:pPr>
        <w:spacing w:before="0"/>
        <w:rPr>
          <w:rFonts w:asciiTheme="minorHAnsi" w:hAnsiTheme="minorHAnsi" w:cstheme="minorHAnsi"/>
          <w:sz w:val="18"/>
          <w:szCs w:val="18"/>
        </w:rPr>
      </w:pPr>
      <w:r w:rsidRPr="00C24999">
        <w:rPr>
          <w:rStyle w:val="FootnoteReference"/>
          <w:rFonts w:asciiTheme="minorHAnsi" w:hAnsiTheme="minorHAnsi" w:cstheme="minorHAnsi"/>
          <w:sz w:val="18"/>
          <w:szCs w:val="18"/>
        </w:rPr>
        <w:footnoteRef/>
      </w:r>
      <w:r w:rsidRPr="00C24999">
        <w:rPr>
          <w:rFonts w:asciiTheme="minorHAnsi" w:hAnsiTheme="minorHAnsi" w:cstheme="minorHAnsi"/>
          <w:sz w:val="18"/>
          <w:szCs w:val="18"/>
        </w:rPr>
        <w:t xml:space="preserve"> For simplicity, this model considers a leak to be detected by the first method when the instantaneous leak rate is above a pre-defined fraction of the total flow rate.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97B3" w14:textId="77777777" w:rsidR="006A77D3" w:rsidRDefault="006A77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E7127" w14:textId="77777777" w:rsidR="006A77D3" w:rsidRDefault="006A77D3" w:rsidP="0096137B">
    <w:pPr>
      <w:pStyle w:val="Header"/>
      <w:pBdr>
        <w:bottom w:val="single" w:sz="6" w:space="1" w:color="auto"/>
      </w:pBdr>
      <w:spacing w:before="0" w:after="0"/>
      <w:jc w:val="right"/>
    </w:pPr>
    <w:r>
      <w:rPr>
        <w:noProof/>
      </w:rPr>
      <w:drawing>
        <wp:anchor distT="0" distB="0" distL="114300" distR="114300" simplePos="0" relativeHeight="251659264" behindDoc="1" locked="0" layoutInCell="1" allowOverlap="1" wp14:anchorId="19FD3035" wp14:editId="212F12EF">
          <wp:simplePos x="0" y="0"/>
          <wp:positionH relativeFrom="margin">
            <wp:posOffset>0</wp:posOffset>
          </wp:positionH>
          <wp:positionV relativeFrom="margin">
            <wp:posOffset>-389255</wp:posOffset>
          </wp:positionV>
          <wp:extent cx="2063115" cy="279400"/>
          <wp:effectExtent l="0" t="0" r="0" b="0"/>
          <wp:wrapNone/>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S_Logo Dynamic Risk Cu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63115" cy="279400"/>
                  </a:xfrm>
                  <a:prstGeom prst="rect">
                    <a:avLst/>
                  </a:prstGeom>
                </pic:spPr>
              </pic:pic>
            </a:graphicData>
          </a:graphic>
          <wp14:sizeRelV relativeFrom="margin">
            <wp14:pctHeight>0</wp14:pctHeight>
          </wp14:sizeRelV>
        </wp:anchor>
      </w:drawing>
    </w:r>
  </w:p>
  <w:p w14:paraId="7517D482" w14:textId="77777777" w:rsidR="006A77D3" w:rsidRDefault="006A77D3" w:rsidP="0096137B">
    <w:pPr>
      <w:pStyle w:val="Header"/>
      <w:pBdr>
        <w:bottom w:val="single" w:sz="6" w:space="1" w:color="auto"/>
      </w:pBdr>
      <w:spacing w:before="0" w:after="0"/>
      <w:jc w:val="right"/>
    </w:pPr>
  </w:p>
  <w:p w14:paraId="2E407C6F" w14:textId="77777777" w:rsidR="006A77D3" w:rsidRDefault="006A77D3" w:rsidP="0096137B">
    <w:pPr>
      <w:pStyle w:val="Header"/>
      <w:pBdr>
        <w:bottom w:val="single" w:sz="6" w:space="1" w:color="auto"/>
      </w:pBdr>
      <w:spacing w:before="0" w:after="0"/>
      <w:jc w:val="right"/>
    </w:pPr>
    <w:r>
      <w:t>Plains Midstream Canada</w:t>
    </w:r>
  </w:p>
  <w:p w14:paraId="7AF275E1" w14:textId="77777777" w:rsidR="006A77D3" w:rsidRDefault="006A77D3" w:rsidP="0096137B">
    <w:pPr>
      <w:pStyle w:val="Header"/>
      <w:pBdr>
        <w:bottom w:val="single" w:sz="6" w:space="1" w:color="auto"/>
      </w:pBdr>
      <w:spacing w:before="0" w:after="0"/>
      <w:jc w:val="right"/>
    </w:pPr>
    <w:r>
      <w:t>Risk Assessment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FB720" w14:textId="77777777" w:rsidR="006A77D3" w:rsidRDefault="006A77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6036E" w14:textId="77777777" w:rsidR="006A77D3" w:rsidRDefault="006A77D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23707" w14:textId="77777777" w:rsidR="006A77D3" w:rsidRDefault="006A77D3" w:rsidP="0096137B">
    <w:pPr>
      <w:pStyle w:val="Header"/>
      <w:pBdr>
        <w:bottom w:val="single" w:sz="6" w:space="1" w:color="auto"/>
      </w:pBdr>
      <w:spacing w:before="0" w:after="0"/>
      <w:jc w:val="right"/>
    </w:pPr>
    <w:r>
      <w:rPr>
        <w:noProof/>
      </w:rPr>
      <w:drawing>
        <wp:anchor distT="0" distB="0" distL="114300" distR="114300" simplePos="0" relativeHeight="251656704" behindDoc="1" locked="0" layoutInCell="1" allowOverlap="1" wp14:anchorId="25F61EB6" wp14:editId="6E04F552">
          <wp:simplePos x="0" y="0"/>
          <wp:positionH relativeFrom="margin">
            <wp:posOffset>0</wp:posOffset>
          </wp:positionH>
          <wp:positionV relativeFrom="margin">
            <wp:posOffset>-389255</wp:posOffset>
          </wp:positionV>
          <wp:extent cx="2063115" cy="279400"/>
          <wp:effectExtent l="0" t="0" r="0" b="0"/>
          <wp:wrapNone/>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S_Logo Dynamic Risk Cu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63115" cy="279400"/>
                  </a:xfrm>
                  <a:prstGeom prst="rect">
                    <a:avLst/>
                  </a:prstGeom>
                </pic:spPr>
              </pic:pic>
            </a:graphicData>
          </a:graphic>
          <wp14:sizeRelV relativeFrom="margin">
            <wp14:pctHeight>0</wp14:pctHeight>
          </wp14:sizeRelV>
        </wp:anchor>
      </w:drawing>
    </w:r>
  </w:p>
  <w:p w14:paraId="3415F829" w14:textId="77777777" w:rsidR="006A77D3" w:rsidRDefault="006A77D3" w:rsidP="0096137B">
    <w:pPr>
      <w:pStyle w:val="Header"/>
      <w:pBdr>
        <w:bottom w:val="single" w:sz="6" w:space="1" w:color="auto"/>
      </w:pBdr>
      <w:spacing w:before="0" w:after="0"/>
      <w:jc w:val="right"/>
    </w:pPr>
  </w:p>
  <w:p w14:paraId="49DE1708" w14:textId="77777777" w:rsidR="006A77D3" w:rsidRDefault="006A77D3" w:rsidP="004700A1">
    <w:pPr>
      <w:pStyle w:val="Header"/>
      <w:pBdr>
        <w:bottom w:val="single" w:sz="6" w:space="1" w:color="auto"/>
      </w:pBdr>
      <w:spacing w:before="0" w:after="0"/>
      <w:jc w:val="right"/>
    </w:pPr>
    <w:r>
      <w:t>Plains Midstream Canada</w:t>
    </w:r>
  </w:p>
  <w:p w14:paraId="68267B73" w14:textId="77777777" w:rsidR="006A77D3" w:rsidRDefault="006A77D3" w:rsidP="0096137B">
    <w:pPr>
      <w:pStyle w:val="Header"/>
      <w:pBdr>
        <w:bottom w:val="single" w:sz="6" w:space="1" w:color="auto"/>
      </w:pBdr>
      <w:spacing w:before="0" w:after="0"/>
      <w:jc w:val="right"/>
    </w:pPr>
    <w:r>
      <w:t>Risk Assessment Report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AC286" w14:textId="77777777" w:rsidR="006A77D3" w:rsidRDefault="006A77D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24061" w14:textId="77777777" w:rsidR="006A77D3" w:rsidRDefault="006A77D3" w:rsidP="00936527">
    <w:pPr>
      <w:pStyle w:val="Header"/>
      <w:pBdr>
        <w:bottom w:val="single" w:sz="6" w:space="1" w:color="auto"/>
      </w:pBdr>
      <w:spacing w:before="0" w:after="0"/>
      <w:jc w:val="right"/>
    </w:pPr>
  </w:p>
  <w:p w14:paraId="78BC75F8" w14:textId="77777777" w:rsidR="006A77D3" w:rsidRDefault="006A77D3" w:rsidP="00936527">
    <w:pPr>
      <w:pStyle w:val="Header"/>
      <w:pBdr>
        <w:bottom w:val="single" w:sz="6" w:space="1" w:color="auto"/>
      </w:pBdr>
      <w:spacing w:before="0" w:after="0"/>
      <w:jc w:val="right"/>
    </w:pPr>
    <w:r>
      <w:t>Plains Midstream Canada</w:t>
    </w:r>
    <w:r>
      <w:rPr>
        <w:noProof/>
      </w:rPr>
      <w:drawing>
        <wp:anchor distT="0" distB="0" distL="114300" distR="114300" simplePos="0" relativeHeight="251658752" behindDoc="0" locked="0" layoutInCell="1" allowOverlap="1" wp14:anchorId="4F443663" wp14:editId="06E74784">
          <wp:simplePos x="0" y="0"/>
          <wp:positionH relativeFrom="margin">
            <wp:posOffset>5715</wp:posOffset>
          </wp:positionH>
          <wp:positionV relativeFrom="margin">
            <wp:posOffset>-494030</wp:posOffset>
          </wp:positionV>
          <wp:extent cx="2063115" cy="27940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S_Logo Dynamic Risk Cu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63115" cy="279400"/>
                  </a:xfrm>
                  <a:prstGeom prst="rect">
                    <a:avLst/>
                  </a:prstGeom>
                </pic:spPr>
              </pic:pic>
            </a:graphicData>
          </a:graphic>
          <wp14:sizeRelV relativeFrom="margin">
            <wp14:pctHeight>0</wp14:pctHeight>
          </wp14:sizeRelV>
        </wp:anchor>
      </w:drawing>
    </w:r>
  </w:p>
  <w:p w14:paraId="710695CA" w14:textId="77777777" w:rsidR="006A77D3" w:rsidRDefault="006A77D3" w:rsidP="00936527">
    <w:pPr>
      <w:pStyle w:val="Header"/>
      <w:pBdr>
        <w:bottom w:val="single" w:sz="6" w:space="1" w:color="auto"/>
      </w:pBdr>
      <w:spacing w:before="0" w:after="0"/>
      <w:jc w:val="right"/>
    </w:pPr>
    <w:r>
      <w:t>Risk Assessment Report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0EDB5" w14:textId="77777777" w:rsidR="006A77D3" w:rsidRDefault="006A77D3" w:rsidP="0096137B">
    <w:pPr>
      <w:pStyle w:val="Header"/>
      <w:pBdr>
        <w:bottom w:val="single" w:sz="6" w:space="1" w:color="auto"/>
      </w:pBdr>
      <w:spacing w:before="0" w:after="0"/>
      <w:jc w:val="right"/>
    </w:pPr>
    <w:r>
      <w:rPr>
        <w:noProof/>
      </w:rPr>
      <w:drawing>
        <wp:anchor distT="0" distB="0" distL="114300" distR="114300" simplePos="0" relativeHeight="251659776" behindDoc="1" locked="0" layoutInCell="1" allowOverlap="1" wp14:anchorId="71AF345E" wp14:editId="6978FACC">
          <wp:simplePos x="0" y="0"/>
          <wp:positionH relativeFrom="margin">
            <wp:posOffset>0</wp:posOffset>
          </wp:positionH>
          <wp:positionV relativeFrom="margin">
            <wp:posOffset>-678815</wp:posOffset>
          </wp:positionV>
          <wp:extent cx="2063115" cy="27940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S_Logo Dynamic Risk Cu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63115" cy="279400"/>
                  </a:xfrm>
                  <a:prstGeom prst="rect">
                    <a:avLst/>
                  </a:prstGeom>
                </pic:spPr>
              </pic:pic>
            </a:graphicData>
          </a:graphic>
          <wp14:sizeRelV relativeFrom="margin">
            <wp14:pctHeight>0</wp14:pctHeight>
          </wp14:sizeRelV>
        </wp:anchor>
      </w:drawing>
    </w:r>
    <w:r>
      <w:t>Plains Midstream Canada</w:t>
    </w:r>
  </w:p>
  <w:p w14:paraId="222C14B1" w14:textId="77777777" w:rsidR="006A77D3" w:rsidRDefault="006A77D3" w:rsidP="0096137B">
    <w:pPr>
      <w:pStyle w:val="Header"/>
      <w:pBdr>
        <w:bottom w:val="single" w:sz="6" w:space="1" w:color="auto"/>
      </w:pBdr>
      <w:spacing w:before="0" w:after="0"/>
      <w:jc w:val="right"/>
    </w:pPr>
    <w:r>
      <w:t>Risk Assessment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490E"/>
    <w:multiLevelType w:val="hybridMultilevel"/>
    <w:tmpl w:val="9ECA4C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C3EDF"/>
    <w:multiLevelType w:val="hybridMultilevel"/>
    <w:tmpl w:val="EAF8E9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583312E"/>
    <w:multiLevelType w:val="multilevel"/>
    <w:tmpl w:val="866C4452"/>
    <w:numStyleLink w:val="Style1"/>
  </w:abstractNum>
  <w:abstractNum w:abstractNumId="3" w15:restartNumberingAfterBreak="0">
    <w:nsid w:val="0CDD3952"/>
    <w:multiLevelType w:val="multilevel"/>
    <w:tmpl w:val="866C4452"/>
    <w:numStyleLink w:val="Style1"/>
  </w:abstractNum>
  <w:abstractNum w:abstractNumId="4" w15:restartNumberingAfterBreak="0">
    <w:nsid w:val="19795AC0"/>
    <w:multiLevelType w:val="hybridMultilevel"/>
    <w:tmpl w:val="3502F9AC"/>
    <w:lvl w:ilvl="0" w:tplc="8BB2D0BC">
      <w:start w:val="1"/>
      <w:numFmt w:val="decimal"/>
      <w:suff w:val="nothing"/>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068EA"/>
    <w:multiLevelType w:val="multilevel"/>
    <w:tmpl w:val="866C4452"/>
    <w:numStyleLink w:val="Style1"/>
  </w:abstractNum>
  <w:abstractNum w:abstractNumId="6" w15:restartNumberingAfterBreak="0">
    <w:nsid w:val="1D545DA1"/>
    <w:multiLevelType w:val="hybridMultilevel"/>
    <w:tmpl w:val="6164C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57929"/>
    <w:multiLevelType w:val="hybridMultilevel"/>
    <w:tmpl w:val="B3D6B9B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5253E2"/>
    <w:multiLevelType w:val="hybridMultilevel"/>
    <w:tmpl w:val="8272D71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8B416E"/>
    <w:multiLevelType w:val="multilevel"/>
    <w:tmpl w:val="866C4452"/>
    <w:numStyleLink w:val="Style1"/>
  </w:abstractNum>
  <w:abstractNum w:abstractNumId="10" w15:restartNumberingAfterBreak="0">
    <w:nsid w:val="285D3EED"/>
    <w:multiLevelType w:val="multilevel"/>
    <w:tmpl w:val="866C44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62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780" w:hanging="180"/>
      </w:pPr>
    </w:lvl>
    <w:lvl w:ilvl="6">
      <w:start w:val="1"/>
      <w:numFmt w:val="decimal"/>
      <w:lvlText w:val="%7."/>
      <w:lvlJc w:val="left"/>
      <w:pPr>
        <w:ind w:left="468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E0788B"/>
    <w:multiLevelType w:val="hybridMultilevel"/>
    <w:tmpl w:val="791A35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C7006CF"/>
    <w:multiLevelType w:val="hybridMultilevel"/>
    <w:tmpl w:val="96DAC406"/>
    <w:lvl w:ilvl="0" w:tplc="D318C568">
      <w:start w:val="1"/>
      <w:numFmt w:val="decimal"/>
      <w:lvlText w:val="%1."/>
      <w:lvlJc w:val="left"/>
      <w:pPr>
        <w:tabs>
          <w:tab w:val="num" w:pos="720"/>
        </w:tabs>
        <w:ind w:left="720" w:hanging="360"/>
      </w:pPr>
      <w:rPr>
        <w:rFonts w:hint="default"/>
        <w:strike w:val="0"/>
        <w:dstrike w:val="0"/>
      </w:rPr>
    </w:lvl>
    <w:lvl w:ilvl="1" w:tplc="D07A8EC6">
      <w:numFmt w:val="none"/>
      <w:lvlText w:val=""/>
      <w:lvlJc w:val="left"/>
      <w:pPr>
        <w:tabs>
          <w:tab w:val="num" w:pos="360"/>
        </w:tabs>
      </w:pPr>
    </w:lvl>
    <w:lvl w:ilvl="2" w:tplc="E356D8FA">
      <w:numFmt w:val="none"/>
      <w:lvlText w:val=""/>
      <w:lvlJc w:val="left"/>
      <w:pPr>
        <w:tabs>
          <w:tab w:val="num" w:pos="360"/>
        </w:tabs>
      </w:pPr>
    </w:lvl>
    <w:lvl w:ilvl="3" w:tplc="A60C9D88">
      <w:numFmt w:val="none"/>
      <w:lvlText w:val=""/>
      <w:lvlJc w:val="left"/>
      <w:pPr>
        <w:tabs>
          <w:tab w:val="num" w:pos="360"/>
        </w:tabs>
      </w:pPr>
    </w:lvl>
    <w:lvl w:ilvl="4" w:tplc="D0BE9248">
      <w:numFmt w:val="none"/>
      <w:lvlText w:val=""/>
      <w:lvlJc w:val="left"/>
      <w:pPr>
        <w:tabs>
          <w:tab w:val="num" w:pos="360"/>
        </w:tabs>
      </w:pPr>
    </w:lvl>
    <w:lvl w:ilvl="5" w:tplc="3626A328">
      <w:numFmt w:val="none"/>
      <w:lvlText w:val=""/>
      <w:lvlJc w:val="left"/>
      <w:pPr>
        <w:tabs>
          <w:tab w:val="num" w:pos="360"/>
        </w:tabs>
      </w:pPr>
    </w:lvl>
    <w:lvl w:ilvl="6" w:tplc="C6C63E34">
      <w:numFmt w:val="none"/>
      <w:lvlText w:val=""/>
      <w:lvlJc w:val="left"/>
      <w:pPr>
        <w:tabs>
          <w:tab w:val="num" w:pos="360"/>
        </w:tabs>
      </w:pPr>
    </w:lvl>
    <w:lvl w:ilvl="7" w:tplc="9DDC7930">
      <w:numFmt w:val="none"/>
      <w:lvlText w:val=""/>
      <w:lvlJc w:val="left"/>
      <w:pPr>
        <w:tabs>
          <w:tab w:val="num" w:pos="360"/>
        </w:tabs>
      </w:pPr>
    </w:lvl>
    <w:lvl w:ilvl="8" w:tplc="83C0CE68">
      <w:numFmt w:val="none"/>
      <w:lvlText w:val=""/>
      <w:lvlJc w:val="left"/>
      <w:pPr>
        <w:tabs>
          <w:tab w:val="num" w:pos="360"/>
        </w:tabs>
      </w:pPr>
    </w:lvl>
  </w:abstractNum>
  <w:abstractNum w:abstractNumId="13" w15:restartNumberingAfterBreak="0">
    <w:nsid w:val="2C8F17B6"/>
    <w:multiLevelType w:val="multilevel"/>
    <w:tmpl w:val="866C44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62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780" w:hanging="180"/>
      </w:pPr>
    </w:lvl>
    <w:lvl w:ilvl="6">
      <w:start w:val="1"/>
      <w:numFmt w:val="decimal"/>
      <w:lvlText w:val="%7."/>
      <w:lvlJc w:val="left"/>
      <w:pPr>
        <w:ind w:left="468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D391AD7"/>
    <w:multiLevelType w:val="multilevel"/>
    <w:tmpl w:val="866C44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62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780" w:hanging="180"/>
      </w:pPr>
    </w:lvl>
    <w:lvl w:ilvl="6">
      <w:start w:val="1"/>
      <w:numFmt w:val="decimal"/>
      <w:lvlText w:val="%7."/>
      <w:lvlJc w:val="left"/>
      <w:pPr>
        <w:ind w:left="468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DDC13F4"/>
    <w:multiLevelType w:val="multilevel"/>
    <w:tmpl w:val="866C44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62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780" w:hanging="180"/>
      </w:pPr>
    </w:lvl>
    <w:lvl w:ilvl="6">
      <w:start w:val="1"/>
      <w:numFmt w:val="decimal"/>
      <w:lvlText w:val="%7."/>
      <w:lvlJc w:val="left"/>
      <w:pPr>
        <w:ind w:left="468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FA34F48"/>
    <w:multiLevelType w:val="hybridMultilevel"/>
    <w:tmpl w:val="9ECA4C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FE0DB4"/>
    <w:multiLevelType w:val="multilevel"/>
    <w:tmpl w:val="866C4452"/>
    <w:numStyleLink w:val="Style1"/>
  </w:abstractNum>
  <w:abstractNum w:abstractNumId="18" w15:restartNumberingAfterBreak="0">
    <w:nsid w:val="3DD14BB8"/>
    <w:multiLevelType w:val="multilevel"/>
    <w:tmpl w:val="866C4452"/>
    <w:numStyleLink w:val="Style1"/>
  </w:abstractNum>
  <w:abstractNum w:abstractNumId="19" w15:restartNumberingAfterBreak="0">
    <w:nsid w:val="45AF7BCE"/>
    <w:multiLevelType w:val="multilevel"/>
    <w:tmpl w:val="866C4452"/>
    <w:styleLink w:val="Style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62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780" w:hanging="180"/>
      </w:pPr>
    </w:lvl>
    <w:lvl w:ilvl="6">
      <w:start w:val="1"/>
      <w:numFmt w:val="decimal"/>
      <w:lvlText w:val="%7."/>
      <w:lvlJc w:val="left"/>
      <w:pPr>
        <w:ind w:left="468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6706ADB"/>
    <w:multiLevelType w:val="hybridMultilevel"/>
    <w:tmpl w:val="4BEAB3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79F6149"/>
    <w:multiLevelType w:val="multilevel"/>
    <w:tmpl w:val="03E6D20E"/>
    <w:lvl w:ilvl="0">
      <w:start w:val="1"/>
      <w:numFmt w:val="upperLetter"/>
      <w:pStyle w:val="Appendix"/>
      <w:lvlText w:val="Appendix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2"/>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3"/>
      <w:lvlText w:val="%1.%2.%3 "/>
      <w:lvlJc w:val="left"/>
      <w:pPr>
        <w:ind w:left="720" w:firstLine="0"/>
      </w:pPr>
      <w:rPr>
        <w:rFonts w:hint="default"/>
      </w:rPr>
    </w:lvl>
    <w:lvl w:ilvl="3">
      <w:start w:val="1"/>
      <w:numFmt w:val="decimal"/>
      <w:lvlText w:val="%1.%2.%3.%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
      <w:lvlJc w:val="left"/>
      <w:pPr>
        <w:ind w:left="1152" w:hanging="1152"/>
      </w:pPr>
      <w:rPr>
        <w:rFonts w:hint="default"/>
      </w:rPr>
    </w:lvl>
    <w:lvl w:ilvl="6">
      <w:start w:val="1"/>
      <w:numFmt w:val="decimal"/>
      <w:lvlText w:val="%1.%2.%3.%4.%5.%6.%7 "/>
      <w:lvlJc w:val="left"/>
      <w:pPr>
        <w:ind w:left="1296" w:hanging="1296"/>
      </w:pPr>
      <w:rPr>
        <w:rFonts w:hint="default"/>
      </w:rPr>
    </w:lvl>
    <w:lvl w:ilvl="7">
      <w:start w:val="1"/>
      <w:numFmt w:val="decimal"/>
      <w:lvlText w:val="%1.%2.%3.%4.%5.%6.%7.%8 "/>
      <w:lvlJc w:val="left"/>
      <w:pPr>
        <w:ind w:left="1440" w:hanging="1440"/>
      </w:pPr>
      <w:rPr>
        <w:rFonts w:hint="default"/>
      </w:rPr>
    </w:lvl>
    <w:lvl w:ilvl="8">
      <w:start w:val="1"/>
      <w:numFmt w:val="decimal"/>
      <w:lvlText w:val="%1.%2.%3.%4.%5.%6.%7.%8.%9 "/>
      <w:lvlJc w:val="left"/>
      <w:pPr>
        <w:ind w:left="1584" w:hanging="1584"/>
      </w:pPr>
      <w:rPr>
        <w:rFonts w:hint="default"/>
      </w:rPr>
    </w:lvl>
  </w:abstractNum>
  <w:abstractNum w:abstractNumId="22" w15:restartNumberingAfterBreak="0">
    <w:nsid w:val="48C20C72"/>
    <w:multiLevelType w:val="multilevel"/>
    <w:tmpl w:val="866C4452"/>
    <w:numStyleLink w:val="Style1"/>
  </w:abstractNum>
  <w:abstractNum w:abstractNumId="23" w15:restartNumberingAfterBreak="0">
    <w:nsid w:val="49422FC1"/>
    <w:multiLevelType w:val="hybridMultilevel"/>
    <w:tmpl w:val="812848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A5609E8"/>
    <w:multiLevelType w:val="hybridMultilevel"/>
    <w:tmpl w:val="70083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98512E"/>
    <w:multiLevelType w:val="hybridMultilevel"/>
    <w:tmpl w:val="54C2FFFA"/>
    <w:lvl w:ilvl="0" w:tplc="C9426C96">
      <w:start w:val="1"/>
      <w:numFmt w:val="decimal"/>
      <w:lvlText w:val="Phase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C047551"/>
    <w:multiLevelType w:val="multilevel"/>
    <w:tmpl w:val="866C4452"/>
    <w:numStyleLink w:val="Style1"/>
  </w:abstractNum>
  <w:abstractNum w:abstractNumId="27" w15:restartNumberingAfterBreak="0">
    <w:nsid w:val="4F140412"/>
    <w:multiLevelType w:val="multilevel"/>
    <w:tmpl w:val="866C4452"/>
    <w:numStyleLink w:val="Style1"/>
  </w:abstractNum>
  <w:abstractNum w:abstractNumId="28" w15:restartNumberingAfterBreak="0">
    <w:nsid w:val="4FD97298"/>
    <w:multiLevelType w:val="hybridMultilevel"/>
    <w:tmpl w:val="1A442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F074F6"/>
    <w:multiLevelType w:val="multilevel"/>
    <w:tmpl w:val="866C44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62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780" w:hanging="180"/>
      </w:pPr>
    </w:lvl>
    <w:lvl w:ilvl="6">
      <w:start w:val="1"/>
      <w:numFmt w:val="decimal"/>
      <w:lvlText w:val="%7."/>
      <w:lvlJc w:val="left"/>
      <w:pPr>
        <w:ind w:left="468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41579D6"/>
    <w:multiLevelType w:val="multilevel"/>
    <w:tmpl w:val="866C44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62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780" w:hanging="180"/>
      </w:pPr>
    </w:lvl>
    <w:lvl w:ilvl="6">
      <w:start w:val="1"/>
      <w:numFmt w:val="decimal"/>
      <w:lvlText w:val="%7."/>
      <w:lvlJc w:val="left"/>
      <w:pPr>
        <w:ind w:left="468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8476699"/>
    <w:multiLevelType w:val="multilevel"/>
    <w:tmpl w:val="866C4452"/>
    <w:numStyleLink w:val="Style1"/>
  </w:abstractNum>
  <w:abstractNum w:abstractNumId="32" w15:restartNumberingAfterBreak="0">
    <w:nsid w:val="5C642B8D"/>
    <w:multiLevelType w:val="hybridMultilevel"/>
    <w:tmpl w:val="B9986A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0817613"/>
    <w:multiLevelType w:val="hybridMultilevel"/>
    <w:tmpl w:val="D1D6B138"/>
    <w:lvl w:ilvl="0" w:tplc="D6CA9ADE">
      <w:start w:val="1"/>
      <w:numFmt w:val="bullet"/>
      <w:pStyle w:val="BulletLis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15:restartNumberingAfterBreak="0">
    <w:nsid w:val="60FD061E"/>
    <w:multiLevelType w:val="hybridMultilevel"/>
    <w:tmpl w:val="3502F9AC"/>
    <w:lvl w:ilvl="0" w:tplc="8BB2D0BC">
      <w:start w:val="1"/>
      <w:numFmt w:val="decimal"/>
      <w:suff w:val="nothing"/>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1E1858"/>
    <w:multiLevelType w:val="hybridMultilevel"/>
    <w:tmpl w:val="4E48A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313554"/>
    <w:multiLevelType w:val="multilevel"/>
    <w:tmpl w:val="866C44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62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780" w:hanging="180"/>
      </w:pPr>
    </w:lvl>
    <w:lvl w:ilvl="6">
      <w:start w:val="1"/>
      <w:numFmt w:val="decimal"/>
      <w:lvlText w:val="%7."/>
      <w:lvlJc w:val="left"/>
      <w:pPr>
        <w:ind w:left="468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7312181"/>
    <w:multiLevelType w:val="hybridMultilevel"/>
    <w:tmpl w:val="B4C2FE76"/>
    <w:lvl w:ilvl="0" w:tplc="221E25FC">
      <w:start w:val="2"/>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8332957"/>
    <w:multiLevelType w:val="multilevel"/>
    <w:tmpl w:val="866C4452"/>
    <w:numStyleLink w:val="Style1"/>
  </w:abstractNum>
  <w:abstractNum w:abstractNumId="39" w15:restartNumberingAfterBreak="0">
    <w:nsid w:val="69675DF7"/>
    <w:multiLevelType w:val="multilevel"/>
    <w:tmpl w:val="751C4FA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lvlText w:val="Appendix %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6A97618D"/>
    <w:multiLevelType w:val="hybridMultilevel"/>
    <w:tmpl w:val="A164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5378B1"/>
    <w:multiLevelType w:val="hybridMultilevel"/>
    <w:tmpl w:val="4E48A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5B3DF2"/>
    <w:multiLevelType w:val="multilevel"/>
    <w:tmpl w:val="866C4452"/>
    <w:numStyleLink w:val="Style1"/>
  </w:abstractNum>
  <w:abstractNum w:abstractNumId="43" w15:restartNumberingAfterBreak="0">
    <w:nsid w:val="6D9B1CEB"/>
    <w:multiLevelType w:val="multilevel"/>
    <w:tmpl w:val="866C4452"/>
    <w:numStyleLink w:val="Style1"/>
  </w:abstractNum>
  <w:abstractNum w:abstractNumId="44" w15:restartNumberingAfterBreak="0">
    <w:nsid w:val="6EDB0981"/>
    <w:multiLevelType w:val="multilevel"/>
    <w:tmpl w:val="866C4452"/>
    <w:numStyleLink w:val="Style1"/>
  </w:abstractNum>
  <w:abstractNum w:abstractNumId="45" w15:restartNumberingAfterBreak="0">
    <w:nsid w:val="73B11610"/>
    <w:multiLevelType w:val="multilevel"/>
    <w:tmpl w:val="866C4452"/>
    <w:numStyleLink w:val="Style1"/>
  </w:abstractNum>
  <w:abstractNum w:abstractNumId="46" w15:restartNumberingAfterBreak="0">
    <w:nsid w:val="766145BC"/>
    <w:multiLevelType w:val="hybridMultilevel"/>
    <w:tmpl w:val="21A07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6DB1071"/>
    <w:multiLevelType w:val="multilevel"/>
    <w:tmpl w:val="866C4452"/>
    <w:numStyleLink w:val="Style1"/>
  </w:abstractNum>
  <w:abstractNum w:abstractNumId="48" w15:restartNumberingAfterBreak="0">
    <w:nsid w:val="7BFF463F"/>
    <w:multiLevelType w:val="multilevel"/>
    <w:tmpl w:val="866C4452"/>
    <w:numStyleLink w:val="Style1"/>
  </w:abstractNum>
  <w:abstractNum w:abstractNumId="49" w15:restartNumberingAfterBreak="0">
    <w:nsid w:val="7F052DB1"/>
    <w:multiLevelType w:val="hybridMultilevel"/>
    <w:tmpl w:val="50B227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7F313CA1"/>
    <w:multiLevelType w:val="multilevel"/>
    <w:tmpl w:val="866C4452"/>
    <w:numStyleLink w:val="Style1"/>
  </w:abstractNum>
  <w:abstractNum w:abstractNumId="51" w15:restartNumberingAfterBreak="0">
    <w:nsid w:val="7FE41130"/>
    <w:multiLevelType w:val="hybridMultilevel"/>
    <w:tmpl w:val="F0B868C4"/>
    <w:lvl w:ilvl="0" w:tplc="7DE68692">
      <w:start w:val="1"/>
      <w:numFmt w:val="decimal"/>
      <w:pStyle w:val="Heading10"/>
      <w:lvlText w:val="%1.1.1.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2"/>
  </w:num>
  <w:num w:numId="3">
    <w:abstractNumId w:val="11"/>
  </w:num>
  <w:num w:numId="4">
    <w:abstractNumId w:val="28"/>
  </w:num>
  <w:num w:numId="5">
    <w:abstractNumId w:val="37"/>
  </w:num>
  <w:num w:numId="6">
    <w:abstractNumId w:val="25"/>
  </w:num>
  <w:num w:numId="7">
    <w:abstractNumId w:val="23"/>
  </w:num>
  <w:num w:numId="8">
    <w:abstractNumId w:val="24"/>
  </w:num>
  <w:num w:numId="9">
    <w:abstractNumId w:val="32"/>
  </w:num>
  <w:num w:numId="10">
    <w:abstractNumId w:val="49"/>
  </w:num>
  <w:num w:numId="11">
    <w:abstractNumId w:val="7"/>
  </w:num>
  <w:num w:numId="12">
    <w:abstractNumId w:val="46"/>
  </w:num>
  <w:num w:numId="13">
    <w:abstractNumId w:val="20"/>
  </w:num>
  <w:num w:numId="14">
    <w:abstractNumId w:val="6"/>
  </w:num>
  <w:num w:numId="15">
    <w:abstractNumId w:val="1"/>
  </w:num>
  <w:num w:numId="16">
    <w:abstractNumId w:val="8"/>
  </w:num>
  <w:num w:numId="17">
    <w:abstractNumId w:val="21"/>
  </w:num>
  <w:num w:numId="18">
    <w:abstractNumId w:val="51"/>
  </w:num>
  <w:num w:numId="19">
    <w:abstractNumId w:val="39"/>
  </w:num>
  <w:num w:numId="20">
    <w:abstractNumId w:val="40"/>
  </w:num>
  <w:num w:numId="21">
    <w:abstractNumId w:val="35"/>
  </w:num>
  <w:num w:numId="22">
    <w:abstractNumId w:val="16"/>
  </w:num>
  <w:num w:numId="23">
    <w:abstractNumId w:val="4"/>
  </w:num>
  <w:num w:numId="24">
    <w:abstractNumId w:val="5"/>
  </w:num>
  <w:num w:numId="25">
    <w:abstractNumId w:val="42"/>
  </w:num>
  <w:num w:numId="26">
    <w:abstractNumId w:val="27"/>
  </w:num>
  <w:num w:numId="27">
    <w:abstractNumId w:val="19"/>
  </w:num>
  <w:num w:numId="28">
    <w:abstractNumId w:val="17"/>
  </w:num>
  <w:num w:numId="29">
    <w:abstractNumId w:val="48"/>
  </w:num>
  <w:num w:numId="30">
    <w:abstractNumId w:val="15"/>
  </w:num>
  <w:num w:numId="31">
    <w:abstractNumId w:val="14"/>
  </w:num>
  <w:num w:numId="32">
    <w:abstractNumId w:val="30"/>
  </w:num>
  <w:num w:numId="33">
    <w:abstractNumId w:val="41"/>
  </w:num>
  <w:num w:numId="34">
    <w:abstractNumId w:val="0"/>
  </w:num>
  <w:num w:numId="35">
    <w:abstractNumId w:val="34"/>
  </w:num>
  <w:num w:numId="36">
    <w:abstractNumId w:val="22"/>
  </w:num>
  <w:num w:numId="37">
    <w:abstractNumId w:val="38"/>
  </w:num>
  <w:num w:numId="38">
    <w:abstractNumId w:val="36"/>
  </w:num>
  <w:num w:numId="39">
    <w:abstractNumId w:val="43"/>
  </w:num>
  <w:num w:numId="40">
    <w:abstractNumId w:val="50"/>
  </w:num>
  <w:num w:numId="41">
    <w:abstractNumId w:val="44"/>
  </w:num>
  <w:num w:numId="42">
    <w:abstractNumId w:val="13"/>
  </w:num>
  <w:num w:numId="43">
    <w:abstractNumId w:val="3"/>
  </w:num>
  <w:num w:numId="44">
    <w:abstractNumId w:val="29"/>
  </w:num>
  <w:num w:numId="45">
    <w:abstractNumId w:val="47"/>
  </w:num>
  <w:num w:numId="46">
    <w:abstractNumId w:val="45"/>
  </w:num>
  <w:num w:numId="47">
    <w:abstractNumId w:val="2"/>
  </w:num>
  <w:num w:numId="48">
    <w:abstractNumId w:val="26"/>
  </w:num>
  <w:num w:numId="49">
    <w:abstractNumId w:val="9"/>
  </w:num>
  <w:num w:numId="50">
    <w:abstractNumId w:val="18"/>
  </w:num>
  <w:num w:numId="51">
    <w:abstractNumId w:val="10"/>
  </w:num>
  <w:num w:numId="52">
    <w:abstractNumId w:val="3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mando Borjas">
    <w15:presenceInfo w15:providerId="AD" w15:userId="S-1-5-21-614078105-1743747167-1563503735-86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57345"/>
  </w:hdrShapeDefaults>
  <w:footnotePr>
    <w:numFmt w:val="chicago"/>
    <w:numRestart w:val="eachSect"/>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F48"/>
    <w:rsid w:val="000000B6"/>
    <w:rsid w:val="0000036D"/>
    <w:rsid w:val="00001F12"/>
    <w:rsid w:val="00002912"/>
    <w:rsid w:val="00002A0C"/>
    <w:rsid w:val="00002FF5"/>
    <w:rsid w:val="00003811"/>
    <w:rsid w:val="0000393C"/>
    <w:rsid w:val="00004412"/>
    <w:rsid w:val="00004628"/>
    <w:rsid w:val="000049DA"/>
    <w:rsid w:val="00004C1A"/>
    <w:rsid w:val="0000516D"/>
    <w:rsid w:val="00005702"/>
    <w:rsid w:val="000058DA"/>
    <w:rsid w:val="00005959"/>
    <w:rsid w:val="00005E05"/>
    <w:rsid w:val="000069D6"/>
    <w:rsid w:val="00007174"/>
    <w:rsid w:val="000076FE"/>
    <w:rsid w:val="00007938"/>
    <w:rsid w:val="0001171D"/>
    <w:rsid w:val="00011E80"/>
    <w:rsid w:val="000120BC"/>
    <w:rsid w:val="0001236B"/>
    <w:rsid w:val="000132E9"/>
    <w:rsid w:val="00013428"/>
    <w:rsid w:val="00013EC5"/>
    <w:rsid w:val="00015510"/>
    <w:rsid w:val="00015A43"/>
    <w:rsid w:val="00016ABB"/>
    <w:rsid w:val="00016FDD"/>
    <w:rsid w:val="000176B4"/>
    <w:rsid w:val="00017829"/>
    <w:rsid w:val="00017C49"/>
    <w:rsid w:val="00017FCE"/>
    <w:rsid w:val="000208BB"/>
    <w:rsid w:val="00020EAB"/>
    <w:rsid w:val="00021440"/>
    <w:rsid w:val="00022143"/>
    <w:rsid w:val="00022A92"/>
    <w:rsid w:val="0002302E"/>
    <w:rsid w:val="0002363B"/>
    <w:rsid w:val="00023D13"/>
    <w:rsid w:val="00026B9B"/>
    <w:rsid w:val="00027F7C"/>
    <w:rsid w:val="000308BB"/>
    <w:rsid w:val="00030D0A"/>
    <w:rsid w:val="000319CB"/>
    <w:rsid w:val="00031DF1"/>
    <w:rsid w:val="000324F3"/>
    <w:rsid w:val="00033636"/>
    <w:rsid w:val="00033C65"/>
    <w:rsid w:val="00033C8C"/>
    <w:rsid w:val="00034010"/>
    <w:rsid w:val="0003517F"/>
    <w:rsid w:val="000352FE"/>
    <w:rsid w:val="00035858"/>
    <w:rsid w:val="00035A8A"/>
    <w:rsid w:val="00036ECC"/>
    <w:rsid w:val="00037F06"/>
    <w:rsid w:val="00040413"/>
    <w:rsid w:val="000407A5"/>
    <w:rsid w:val="00040D54"/>
    <w:rsid w:val="000412C6"/>
    <w:rsid w:val="0004151F"/>
    <w:rsid w:val="000420FB"/>
    <w:rsid w:val="000431AB"/>
    <w:rsid w:val="00043AE8"/>
    <w:rsid w:val="00043C07"/>
    <w:rsid w:val="000446A6"/>
    <w:rsid w:val="000455A1"/>
    <w:rsid w:val="000459D7"/>
    <w:rsid w:val="00045D15"/>
    <w:rsid w:val="000462B1"/>
    <w:rsid w:val="000462CC"/>
    <w:rsid w:val="00046667"/>
    <w:rsid w:val="00046F1B"/>
    <w:rsid w:val="000476A0"/>
    <w:rsid w:val="0004782E"/>
    <w:rsid w:val="00047BE7"/>
    <w:rsid w:val="0005004A"/>
    <w:rsid w:val="0005025A"/>
    <w:rsid w:val="000508E9"/>
    <w:rsid w:val="00050E49"/>
    <w:rsid w:val="00051863"/>
    <w:rsid w:val="00051A8A"/>
    <w:rsid w:val="00052461"/>
    <w:rsid w:val="0005263D"/>
    <w:rsid w:val="000541F7"/>
    <w:rsid w:val="0005427D"/>
    <w:rsid w:val="00054B07"/>
    <w:rsid w:val="000553F1"/>
    <w:rsid w:val="000556F4"/>
    <w:rsid w:val="0005607A"/>
    <w:rsid w:val="0005607F"/>
    <w:rsid w:val="0006035D"/>
    <w:rsid w:val="00060388"/>
    <w:rsid w:val="00060588"/>
    <w:rsid w:val="00061494"/>
    <w:rsid w:val="00061909"/>
    <w:rsid w:val="000620BE"/>
    <w:rsid w:val="0006216B"/>
    <w:rsid w:val="000627D7"/>
    <w:rsid w:val="00063BCC"/>
    <w:rsid w:val="00064131"/>
    <w:rsid w:val="000642DC"/>
    <w:rsid w:val="0006451D"/>
    <w:rsid w:val="00064E04"/>
    <w:rsid w:val="00065475"/>
    <w:rsid w:val="000655C0"/>
    <w:rsid w:val="000658F7"/>
    <w:rsid w:val="00065B44"/>
    <w:rsid w:val="00066CE5"/>
    <w:rsid w:val="00066E10"/>
    <w:rsid w:val="00067C9E"/>
    <w:rsid w:val="00070153"/>
    <w:rsid w:val="00070D09"/>
    <w:rsid w:val="000713B5"/>
    <w:rsid w:val="000718ED"/>
    <w:rsid w:val="00071B2F"/>
    <w:rsid w:val="00072663"/>
    <w:rsid w:val="00072A5F"/>
    <w:rsid w:val="00072A6C"/>
    <w:rsid w:val="00072AB9"/>
    <w:rsid w:val="000739B7"/>
    <w:rsid w:val="00074830"/>
    <w:rsid w:val="00074AF7"/>
    <w:rsid w:val="00075D7F"/>
    <w:rsid w:val="000763A9"/>
    <w:rsid w:val="00076694"/>
    <w:rsid w:val="00076D1B"/>
    <w:rsid w:val="00077192"/>
    <w:rsid w:val="00082209"/>
    <w:rsid w:val="000824D9"/>
    <w:rsid w:val="0008313B"/>
    <w:rsid w:val="00083188"/>
    <w:rsid w:val="00084491"/>
    <w:rsid w:val="00084B2D"/>
    <w:rsid w:val="000852F1"/>
    <w:rsid w:val="00085C49"/>
    <w:rsid w:val="00086BD2"/>
    <w:rsid w:val="00087922"/>
    <w:rsid w:val="0009255F"/>
    <w:rsid w:val="00092778"/>
    <w:rsid w:val="00092A72"/>
    <w:rsid w:val="00092FB2"/>
    <w:rsid w:val="0009311C"/>
    <w:rsid w:val="00093A4F"/>
    <w:rsid w:val="00094962"/>
    <w:rsid w:val="00095B53"/>
    <w:rsid w:val="00095EEC"/>
    <w:rsid w:val="00095EF7"/>
    <w:rsid w:val="000979E5"/>
    <w:rsid w:val="00097B3C"/>
    <w:rsid w:val="000A0100"/>
    <w:rsid w:val="000A0C76"/>
    <w:rsid w:val="000A0E63"/>
    <w:rsid w:val="000A18C9"/>
    <w:rsid w:val="000A1A51"/>
    <w:rsid w:val="000A1A81"/>
    <w:rsid w:val="000A2324"/>
    <w:rsid w:val="000A2BB9"/>
    <w:rsid w:val="000A2FA0"/>
    <w:rsid w:val="000A31B5"/>
    <w:rsid w:val="000A3EE8"/>
    <w:rsid w:val="000A41BD"/>
    <w:rsid w:val="000A49C2"/>
    <w:rsid w:val="000A4A0F"/>
    <w:rsid w:val="000A50EE"/>
    <w:rsid w:val="000A57F5"/>
    <w:rsid w:val="000A6515"/>
    <w:rsid w:val="000A727A"/>
    <w:rsid w:val="000A79BC"/>
    <w:rsid w:val="000B0293"/>
    <w:rsid w:val="000B078F"/>
    <w:rsid w:val="000B08C5"/>
    <w:rsid w:val="000B12BC"/>
    <w:rsid w:val="000B1420"/>
    <w:rsid w:val="000B1B9A"/>
    <w:rsid w:val="000B1F68"/>
    <w:rsid w:val="000B42B0"/>
    <w:rsid w:val="000B4F38"/>
    <w:rsid w:val="000B6B01"/>
    <w:rsid w:val="000B77CF"/>
    <w:rsid w:val="000B7840"/>
    <w:rsid w:val="000B7A3A"/>
    <w:rsid w:val="000B7FCC"/>
    <w:rsid w:val="000C0086"/>
    <w:rsid w:val="000C1914"/>
    <w:rsid w:val="000C1ED4"/>
    <w:rsid w:val="000C3E0A"/>
    <w:rsid w:val="000C3EB7"/>
    <w:rsid w:val="000C4195"/>
    <w:rsid w:val="000C4764"/>
    <w:rsid w:val="000C5A1E"/>
    <w:rsid w:val="000C61B9"/>
    <w:rsid w:val="000C622B"/>
    <w:rsid w:val="000C6974"/>
    <w:rsid w:val="000C748B"/>
    <w:rsid w:val="000C79A3"/>
    <w:rsid w:val="000D1B7D"/>
    <w:rsid w:val="000D225E"/>
    <w:rsid w:val="000D22D0"/>
    <w:rsid w:val="000D309A"/>
    <w:rsid w:val="000D3275"/>
    <w:rsid w:val="000D3381"/>
    <w:rsid w:val="000D35B8"/>
    <w:rsid w:val="000D3B70"/>
    <w:rsid w:val="000D3CE3"/>
    <w:rsid w:val="000D3E9C"/>
    <w:rsid w:val="000D494A"/>
    <w:rsid w:val="000D4CB0"/>
    <w:rsid w:val="000D54A5"/>
    <w:rsid w:val="000D669C"/>
    <w:rsid w:val="000D7277"/>
    <w:rsid w:val="000D74DC"/>
    <w:rsid w:val="000D7657"/>
    <w:rsid w:val="000D7708"/>
    <w:rsid w:val="000E2A09"/>
    <w:rsid w:val="000E3377"/>
    <w:rsid w:val="000E43ED"/>
    <w:rsid w:val="000E44C2"/>
    <w:rsid w:val="000E4CB1"/>
    <w:rsid w:val="000E5186"/>
    <w:rsid w:val="000E55EC"/>
    <w:rsid w:val="000E5902"/>
    <w:rsid w:val="000E6C20"/>
    <w:rsid w:val="000E6E2F"/>
    <w:rsid w:val="000E7746"/>
    <w:rsid w:val="000E776E"/>
    <w:rsid w:val="000E7A90"/>
    <w:rsid w:val="000F075B"/>
    <w:rsid w:val="000F1555"/>
    <w:rsid w:val="000F18EB"/>
    <w:rsid w:val="000F192C"/>
    <w:rsid w:val="000F26AC"/>
    <w:rsid w:val="000F2E54"/>
    <w:rsid w:val="000F3338"/>
    <w:rsid w:val="000F3BEA"/>
    <w:rsid w:val="000F4C2A"/>
    <w:rsid w:val="000F65EE"/>
    <w:rsid w:val="000F6B6F"/>
    <w:rsid w:val="000F7432"/>
    <w:rsid w:val="000F777B"/>
    <w:rsid w:val="000F7B7C"/>
    <w:rsid w:val="001011F3"/>
    <w:rsid w:val="00101203"/>
    <w:rsid w:val="001014F3"/>
    <w:rsid w:val="0010213D"/>
    <w:rsid w:val="001029CA"/>
    <w:rsid w:val="00103819"/>
    <w:rsid w:val="00103D3E"/>
    <w:rsid w:val="00103E81"/>
    <w:rsid w:val="00103E94"/>
    <w:rsid w:val="001042F2"/>
    <w:rsid w:val="00104E59"/>
    <w:rsid w:val="00105D15"/>
    <w:rsid w:val="0010614F"/>
    <w:rsid w:val="00106AE4"/>
    <w:rsid w:val="00106D4B"/>
    <w:rsid w:val="00107133"/>
    <w:rsid w:val="001074BA"/>
    <w:rsid w:val="001077FF"/>
    <w:rsid w:val="00107914"/>
    <w:rsid w:val="00107B0A"/>
    <w:rsid w:val="00107BB5"/>
    <w:rsid w:val="0011060B"/>
    <w:rsid w:val="001107FE"/>
    <w:rsid w:val="00110D16"/>
    <w:rsid w:val="00111348"/>
    <w:rsid w:val="00111B17"/>
    <w:rsid w:val="00111DDE"/>
    <w:rsid w:val="00113002"/>
    <w:rsid w:val="001132FC"/>
    <w:rsid w:val="001134AE"/>
    <w:rsid w:val="00113BB1"/>
    <w:rsid w:val="00114699"/>
    <w:rsid w:val="00115875"/>
    <w:rsid w:val="0011705C"/>
    <w:rsid w:val="001170C0"/>
    <w:rsid w:val="00117636"/>
    <w:rsid w:val="001179CA"/>
    <w:rsid w:val="00120D2B"/>
    <w:rsid w:val="001210C7"/>
    <w:rsid w:val="001217C1"/>
    <w:rsid w:val="00121981"/>
    <w:rsid w:val="001228F1"/>
    <w:rsid w:val="0012291F"/>
    <w:rsid w:val="00122FB6"/>
    <w:rsid w:val="0012374E"/>
    <w:rsid w:val="00123B9C"/>
    <w:rsid w:val="00123CFE"/>
    <w:rsid w:val="00124883"/>
    <w:rsid w:val="0012490E"/>
    <w:rsid w:val="00124C75"/>
    <w:rsid w:val="001260AF"/>
    <w:rsid w:val="00126878"/>
    <w:rsid w:val="00127B7E"/>
    <w:rsid w:val="00127C9B"/>
    <w:rsid w:val="00130FEF"/>
    <w:rsid w:val="00132321"/>
    <w:rsid w:val="0013354F"/>
    <w:rsid w:val="001348DD"/>
    <w:rsid w:val="0013508B"/>
    <w:rsid w:val="0013558E"/>
    <w:rsid w:val="00136414"/>
    <w:rsid w:val="001365CB"/>
    <w:rsid w:val="001367B3"/>
    <w:rsid w:val="0013697F"/>
    <w:rsid w:val="00137466"/>
    <w:rsid w:val="00137943"/>
    <w:rsid w:val="0014016F"/>
    <w:rsid w:val="00140708"/>
    <w:rsid w:val="00140FD2"/>
    <w:rsid w:val="00142B71"/>
    <w:rsid w:val="00142D17"/>
    <w:rsid w:val="00144014"/>
    <w:rsid w:val="001449E6"/>
    <w:rsid w:val="001460D5"/>
    <w:rsid w:val="0014689C"/>
    <w:rsid w:val="001500C9"/>
    <w:rsid w:val="001511ED"/>
    <w:rsid w:val="001519D2"/>
    <w:rsid w:val="00151F04"/>
    <w:rsid w:val="00152778"/>
    <w:rsid w:val="00152A76"/>
    <w:rsid w:val="00152CA8"/>
    <w:rsid w:val="00152FF6"/>
    <w:rsid w:val="00153FA8"/>
    <w:rsid w:val="0015442C"/>
    <w:rsid w:val="00154BEC"/>
    <w:rsid w:val="00154C28"/>
    <w:rsid w:val="0015694A"/>
    <w:rsid w:val="00156AD2"/>
    <w:rsid w:val="00156C80"/>
    <w:rsid w:val="001600B8"/>
    <w:rsid w:val="001602C5"/>
    <w:rsid w:val="00160357"/>
    <w:rsid w:val="00161AC7"/>
    <w:rsid w:val="0016212B"/>
    <w:rsid w:val="001621FA"/>
    <w:rsid w:val="0016283F"/>
    <w:rsid w:val="001632B2"/>
    <w:rsid w:val="00163846"/>
    <w:rsid w:val="00163E7A"/>
    <w:rsid w:val="0016402E"/>
    <w:rsid w:val="00165A5E"/>
    <w:rsid w:val="00165DB1"/>
    <w:rsid w:val="00166647"/>
    <w:rsid w:val="0016690F"/>
    <w:rsid w:val="00166BD7"/>
    <w:rsid w:val="00166FAC"/>
    <w:rsid w:val="00167BEE"/>
    <w:rsid w:val="00170760"/>
    <w:rsid w:val="00170F82"/>
    <w:rsid w:val="001712CA"/>
    <w:rsid w:val="001714FB"/>
    <w:rsid w:val="00171FEC"/>
    <w:rsid w:val="00172642"/>
    <w:rsid w:val="00174806"/>
    <w:rsid w:val="00174C7B"/>
    <w:rsid w:val="00175547"/>
    <w:rsid w:val="001755E5"/>
    <w:rsid w:val="00175BE8"/>
    <w:rsid w:val="00175D58"/>
    <w:rsid w:val="001765E0"/>
    <w:rsid w:val="00176B59"/>
    <w:rsid w:val="001770E2"/>
    <w:rsid w:val="00177289"/>
    <w:rsid w:val="0017777A"/>
    <w:rsid w:val="001802F5"/>
    <w:rsid w:val="00181407"/>
    <w:rsid w:val="00181DC2"/>
    <w:rsid w:val="001827CA"/>
    <w:rsid w:val="00182CCC"/>
    <w:rsid w:val="001831CA"/>
    <w:rsid w:val="00183401"/>
    <w:rsid w:val="001835D2"/>
    <w:rsid w:val="0018392E"/>
    <w:rsid w:val="00183D5A"/>
    <w:rsid w:val="00184251"/>
    <w:rsid w:val="00184332"/>
    <w:rsid w:val="001847A3"/>
    <w:rsid w:val="00184ACD"/>
    <w:rsid w:val="00186218"/>
    <w:rsid w:val="0018626A"/>
    <w:rsid w:val="001869FE"/>
    <w:rsid w:val="00186DDA"/>
    <w:rsid w:val="0018729B"/>
    <w:rsid w:val="001877E9"/>
    <w:rsid w:val="00187835"/>
    <w:rsid w:val="001879C2"/>
    <w:rsid w:val="0019001D"/>
    <w:rsid w:val="00190042"/>
    <w:rsid w:val="00190378"/>
    <w:rsid w:val="00190714"/>
    <w:rsid w:val="00191F56"/>
    <w:rsid w:val="00192F20"/>
    <w:rsid w:val="001933E7"/>
    <w:rsid w:val="001934B6"/>
    <w:rsid w:val="00193A33"/>
    <w:rsid w:val="00194068"/>
    <w:rsid w:val="0019482A"/>
    <w:rsid w:val="001953E1"/>
    <w:rsid w:val="00195617"/>
    <w:rsid w:val="001957D3"/>
    <w:rsid w:val="00195936"/>
    <w:rsid w:val="00195D78"/>
    <w:rsid w:val="001965E7"/>
    <w:rsid w:val="00196C47"/>
    <w:rsid w:val="00196C94"/>
    <w:rsid w:val="00196E4C"/>
    <w:rsid w:val="00197354"/>
    <w:rsid w:val="001975BD"/>
    <w:rsid w:val="001A0439"/>
    <w:rsid w:val="001A0CC2"/>
    <w:rsid w:val="001A1399"/>
    <w:rsid w:val="001A14AF"/>
    <w:rsid w:val="001A14C1"/>
    <w:rsid w:val="001A2044"/>
    <w:rsid w:val="001A2409"/>
    <w:rsid w:val="001A246F"/>
    <w:rsid w:val="001A292C"/>
    <w:rsid w:val="001A3A03"/>
    <w:rsid w:val="001A5A21"/>
    <w:rsid w:val="001A5D4D"/>
    <w:rsid w:val="001A60CE"/>
    <w:rsid w:val="001A682A"/>
    <w:rsid w:val="001A68D8"/>
    <w:rsid w:val="001B0F1E"/>
    <w:rsid w:val="001B1000"/>
    <w:rsid w:val="001B199C"/>
    <w:rsid w:val="001B1CDE"/>
    <w:rsid w:val="001B20F1"/>
    <w:rsid w:val="001B2AAA"/>
    <w:rsid w:val="001B3D7C"/>
    <w:rsid w:val="001B3EDF"/>
    <w:rsid w:val="001B548C"/>
    <w:rsid w:val="001B5AD2"/>
    <w:rsid w:val="001B5C44"/>
    <w:rsid w:val="001B76DF"/>
    <w:rsid w:val="001B784F"/>
    <w:rsid w:val="001B7B5F"/>
    <w:rsid w:val="001B7B80"/>
    <w:rsid w:val="001C00BA"/>
    <w:rsid w:val="001C09BB"/>
    <w:rsid w:val="001C14DC"/>
    <w:rsid w:val="001C20F2"/>
    <w:rsid w:val="001C2DB7"/>
    <w:rsid w:val="001C3312"/>
    <w:rsid w:val="001C3F71"/>
    <w:rsid w:val="001C42AD"/>
    <w:rsid w:val="001C4F4F"/>
    <w:rsid w:val="001C4FC6"/>
    <w:rsid w:val="001C59CB"/>
    <w:rsid w:val="001C5B9B"/>
    <w:rsid w:val="001C5F14"/>
    <w:rsid w:val="001C61AC"/>
    <w:rsid w:val="001C63D7"/>
    <w:rsid w:val="001C6F97"/>
    <w:rsid w:val="001C7AD8"/>
    <w:rsid w:val="001D0661"/>
    <w:rsid w:val="001D11E7"/>
    <w:rsid w:val="001D1412"/>
    <w:rsid w:val="001D190C"/>
    <w:rsid w:val="001D1F0F"/>
    <w:rsid w:val="001D1FFC"/>
    <w:rsid w:val="001D2AEF"/>
    <w:rsid w:val="001D2EEA"/>
    <w:rsid w:val="001D3458"/>
    <w:rsid w:val="001D4E9B"/>
    <w:rsid w:val="001D58D4"/>
    <w:rsid w:val="001D594E"/>
    <w:rsid w:val="001D5B02"/>
    <w:rsid w:val="001D61E9"/>
    <w:rsid w:val="001D6327"/>
    <w:rsid w:val="001D697E"/>
    <w:rsid w:val="001D69D7"/>
    <w:rsid w:val="001D6DB3"/>
    <w:rsid w:val="001D6FEC"/>
    <w:rsid w:val="001D7320"/>
    <w:rsid w:val="001D7479"/>
    <w:rsid w:val="001E0A14"/>
    <w:rsid w:val="001E0E1B"/>
    <w:rsid w:val="001E1380"/>
    <w:rsid w:val="001E1964"/>
    <w:rsid w:val="001E19E1"/>
    <w:rsid w:val="001E1A37"/>
    <w:rsid w:val="001E1BA2"/>
    <w:rsid w:val="001E2297"/>
    <w:rsid w:val="001E3B24"/>
    <w:rsid w:val="001E3CFC"/>
    <w:rsid w:val="001E3E7A"/>
    <w:rsid w:val="001E3FF9"/>
    <w:rsid w:val="001E405A"/>
    <w:rsid w:val="001E40AF"/>
    <w:rsid w:val="001E4A6D"/>
    <w:rsid w:val="001E57DC"/>
    <w:rsid w:val="001E6B00"/>
    <w:rsid w:val="001E6F0D"/>
    <w:rsid w:val="001E70F7"/>
    <w:rsid w:val="001E7355"/>
    <w:rsid w:val="001F06C2"/>
    <w:rsid w:val="001F0934"/>
    <w:rsid w:val="001F1884"/>
    <w:rsid w:val="001F234E"/>
    <w:rsid w:val="001F24B0"/>
    <w:rsid w:val="001F2520"/>
    <w:rsid w:val="001F2807"/>
    <w:rsid w:val="001F2C1F"/>
    <w:rsid w:val="001F3869"/>
    <w:rsid w:val="001F3CA5"/>
    <w:rsid w:val="001F4175"/>
    <w:rsid w:val="001F4ACE"/>
    <w:rsid w:val="001F4D5E"/>
    <w:rsid w:val="001F4F43"/>
    <w:rsid w:val="001F5881"/>
    <w:rsid w:val="001F5E97"/>
    <w:rsid w:val="001F6650"/>
    <w:rsid w:val="001F666A"/>
    <w:rsid w:val="001F7C32"/>
    <w:rsid w:val="00200FC6"/>
    <w:rsid w:val="002013A0"/>
    <w:rsid w:val="00201766"/>
    <w:rsid w:val="002018B1"/>
    <w:rsid w:val="00201F99"/>
    <w:rsid w:val="0020294B"/>
    <w:rsid w:val="00203D26"/>
    <w:rsid w:val="00203EA6"/>
    <w:rsid w:val="0020433A"/>
    <w:rsid w:val="00205A1A"/>
    <w:rsid w:val="00205A3B"/>
    <w:rsid w:val="00205A65"/>
    <w:rsid w:val="00206D11"/>
    <w:rsid w:val="00207339"/>
    <w:rsid w:val="0020741F"/>
    <w:rsid w:val="002101A2"/>
    <w:rsid w:val="00210657"/>
    <w:rsid w:val="0021091D"/>
    <w:rsid w:val="00210EAB"/>
    <w:rsid w:val="00211953"/>
    <w:rsid w:val="00211B83"/>
    <w:rsid w:val="0021221C"/>
    <w:rsid w:val="00212525"/>
    <w:rsid w:val="00212E3B"/>
    <w:rsid w:val="0021309D"/>
    <w:rsid w:val="002130AE"/>
    <w:rsid w:val="00213D22"/>
    <w:rsid w:val="00214168"/>
    <w:rsid w:val="0021496D"/>
    <w:rsid w:val="00214C89"/>
    <w:rsid w:val="00214D35"/>
    <w:rsid w:val="002159C3"/>
    <w:rsid w:val="002162C4"/>
    <w:rsid w:val="002171DC"/>
    <w:rsid w:val="00217CB9"/>
    <w:rsid w:val="00217FB2"/>
    <w:rsid w:val="0022104C"/>
    <w:rsid w:val="00221507"/>
    <w:rsid w:val="00221B57"/>
    <w:rsid w:val="00221C75"/>
    <w:rsid w:val="00221D11"/>
    <w:rsid w:val="0022275D"/>
    <w:rsid w:val="00222D77"/>
    <w:rsid w:val="0022491B"/>
    <w:rsid w:val="002251BB"/>
    <w:rsid w:val="002263E7"/>
    <w:rsid w:val="00226619"/>
    <w:rsid w:val="002270DE"/>
    <w:rsid w:val="00227431"/>
    <w:rsid w:val="00227D73"/>
    <w:rsid w:val="002304D6"/>
    <w:rsid w:val="00231004"/>
    <w:rsid w:val="002313A9"/>
    <w:rsid w:val="00231BE4"/>
    <w:rsid w:val="00231C40"/>
    <w:rsid w:val="00232687"/>
    <w:rsid w:val="002335F5"/>
    <w:rsid w:val="002344A3"/>
    <w:rsid w:val="002344DB"/>
    <w:rsid w:val="002345D3"/>
    <w:rsid w:val="00235B82"/>
    <w:rsid w:val="00235DAC"/>
    <w:rsid w:val="00235F32"/>
    <w:rsid w:val="00236AB2"/>
    <w:rsid w:val="00237CD8"/>
    <w:rsid w:val="00237F5C"/>
    <w:rsid w:val="00240E92"/>
    <w:rsid w:val="00242548"/>
    <w:rsid w:val="00242846"/>
    <w:rsid w:val="00244473"/>
    <w:rsid w:val="00244CEB"/>
    <w:rsid w:val="00245639"/>
    <w:rsid w:val="0024569E"/>
    <w:rsid w:val="00245BAC"/>
    <w:rsid w:val="00245DA6"/>
    <w:rsid w:val="00245E0F"/>
    <w:rsid w:val="0024649E"/>
    <w:rsid w:val="0024698B"/>
    <w:rsid w:val="002470BE"/>
    <w:rsid w:val="0024732D"/>
    <w:rsid w:val="00247824"/>
    <w:rsid w:val="002505B7"/>
    <w:rsid w:val="00250E2F"/>
    <w:rsid w:val="00250FFE"/>
    <w:rsid w:val="00252773"/>
    <w:rsid w:val="0025349C"/>
    <w:rsid w:val="00253F2C"/>
    <w:rsid w:val="00254349"/>
    <w:rsid w:val="00255F11"/>
    <w:rsid w:val="002563DA"/>
    <w:rsid w:val="00256D2F"/>
    <w:rsid w:val="00257325"/>
    <w:rsid w:val="002574F4"/>
    <w:rsid w:val="00257911"/>
    <w:rsid w:val="00257967"/>
    <w:rsid w:val="0026068C"/>
    <w:rsid w:val="0026078D"/>
    <w:rsid w:val="00260C17"/>
    <w:rsid w:val="00260D87"/>
    <w:rsid w:val="00260E59"/>
    <w:rsid w:val="0026173E"/>
    <w:rsid w:val="00261A4B"/>
    <w:rsid w:val="00261CBB"/>
    <w:rsid w:val="002630F2"/>
    <w:rsid w:val="002650B6"/>
    <w:rsid w:val="00265CE8"/>
    <w:rsid w:val="00265F0D"/>
    <w:rsid w:val="0026662E"/>
    <w:rsid w:val="00266673"/>
    <w:rsid w:val="00266922"/>
    <w:rsid w:val="002669B9"/>
    <w:rsid w:val="00266E25"/>
    <w:rsid w:val="00266E6E"/>
    <w:rsid w:val="00266E75"/>
    <w:rsid w:val="002700AF"/>
    <w:rsid w:val="0027073B"/>
    <w:rsid w:val="0027089C"/>
    <w:rsid w:val="00270BA9"/>
    <w:rsid w:val="00270E14"/>
    <w:rsid w:val="00272CAD"/>
    <w:rsid w:val="00274F2D"/>
    <w:rsid w:val="00274FEA"/>
    <w:rsid w:val="002754A2"/>
    <w:rsid w:val="0027666A"/>
    <w:rsid w:val="0027671E"/>
    <w:rsid w:val="002778A6"/>
    <w:rsid w:val="002779EE"/>
    <w:rsid w:val="00277DED"/>
    <w:rsid w:val="00280777"/>
    <w:rsid w:val="002818D6"/>
    <w:rsid w:val="0028198C"/>
    <w:rsid w:val="00281BDB"/>
    <w:rsid w:val="00281D1A"/>
    <w:rsid w:val="00282E61"/>
    <w:rsid w:val="002833FB"/>
    <w:rsid w:val="00283C11"/>
    <w:rsid w:val="002845C6"/>
    <w:rsid w:val="00284AD7"/>
    <w:rsid w:val="00284B22"/>
    <w:rsid w:val="00284FC2"/>
    <w:rsid w:val="0028591B"/>
    <w:rsid w:val="00285A2F"/>
    <w:rsid w:val="002876D9"/>
    <w:rsid w:val="00287F3D"/>
    <w:rsid w:val="00290204"/>
    <w:rsid w:val="00290AC0"/>
    <w:rsid w:val="00290B60"/>
    <w:rsid w:val="00291158"/>
    <w:rsid w:val="00291826"/>
    <w:rsid w:val="00291953"/>
    <w:rsid w:val="0029387B"/>
    <w:rsid w:val="00293B0F"/>
    <w:rsid w:val="002940FE"/>
    <w:rsid w:val="0029471D"/>
    <w:rsid w:val="002952CE"/>
    <w:rsid w:val="00296DE3"/>
    <w:rsid w:val="00297803"/>
    <w:rsid w:val="002979C7"/>
    <w:rsid w:val="00297EC8"/>
    <w:rsid w:val="002A01F6"/>
    <w:rsid w:val="002A04D6"/>
    <w:rsid w:val="002A059E"/>
    <w:rsid w:val="002A0AEE"/>
    <w:rsid w:val="002A0C85"/>
    <w:rsid w:val="002A11A4"/>
    <w:rsid w:val="002A17E5"/>
    <w:rsid w:val="002A260C"/>
    <w:rsid w:val="002A2648"/>
    <w:rsid w:val="002A2894"/>
    <w:rsid w:val="002A3413"/>
    <w:rsid w:val="002A3F1B"/>
    <w:rsid w:val="002A4226"/>
    <w:rsid w:val="002A430C"/>
    <w:rsid w:val="002A4BB2"/>
    <w:rsid w:val="002A4D38"/>
    <w:rsid w:val="002A530D"/>
    <w:rsid w:val="002A62F6"/>
    <w:rsid w:val="002A681D"/>
    <w:rsid w:val="002B0429"/>
    <w:rsid w:val="002B06F7"/>
    <w:rsid w:val="002B0EE9"/>
    <w:rsid w:val="002B0F83"/>
    <w:rsid w:val="002B0FAE"/>
    <w:rsid w:val="002B198A"/>
    <w:rsid w:val="002B1D5D"/>
    <w:rsid w:val="002B1E77"/>
    <w:rsid w:val="002B1F7C"/>
    <w:rsid w:val="002B2444"/>
    <w:rsid w:val="002B2493"/>
    <w:rsid w:val="002B3A02"/>
    <w:rsid w:val="002B4164"/>
    <w:rsid w:val="002B4685"/>
    <w:rsid w:val="002B4F95"/>
    <w:rsid w:val="002B59F0"/>
    <w:rsid w:val="002B6081"/>
    <w:rsid w:val="002B62D8"/>
    <w:rsid w:val="002B63DC"/>
    <w:rsid w:val="002B697C"/>
    <w:rsid w:val="002B6B0C"/>
    <w:rsid w:val="002B76B5"/>
    <w:rsid w:val="002B7EF5"/>
    <w:rsid w:val="002C116F"/>
    <w:rsid w:val="002C1A35"/>
    <w:rsid w:val="002C1C3C"/>
    <w:rsid w:val="002C1D65"/>
    <w:rsid w:val="002C1F6A"/>
    <w:rsid w:val="002C2227"/>
    <w:rsid w:val="002C2501"/>
    <w:rsid w:val="002C2A12"/>
    <w:rsid w:val="002C2D46"/>
    <w:rsid w:val="002C2E4C"/>
    <w:rsid w:val="002C2EE0"/>
    <w:rsid w:val="002C3AB4"/>
    <w:rsid w:val="002C3FA1"/>
    <w:rsid w:val="002C42BE"/>
    <w:rsid w:val="002C44E7"/>
    <w:rsid w:val="002C62B2"/>
    <w:rsid w:val="002C6753"/>
    <w:rsid w:val="002C6791"/>
    <w:rsid w:val="002C7D30"/>
    <w:rsid w:val="002D061F"/>
    <w:rsid w:val="002D2D7B"/>
    <w:rsid w:val="002D33E6"/>
    <w:rsid w:val="002D38AF"/>
    <w:rsid w:val="002D3FE5"/>
    <w:rsid w:val="002D4619"/>
    <w:rsid w:val="002D4C0F"/>
    <w:rsid w:val="002D5163"/>
    <w:rsid w:val="002D53D6"/>
    <w:rsid w:val="002D5C45"/>
    <w:rsid w:val="002D66A1"/>
    <w:rsid w:val="002D69F6"/>
    <w:rsid w:val="002D70E6"/>
    <w:rsid w:val="002E11A0"/>
    <w:rsid w:val="002E3A4A"/>
    <w:rsid w:val="002E3B51"/>
    <w:rsid w:val="002E5590"/>
    <w:rsid w:val="002E5839"/>
    <w:rsid w:val="002E591E"/>
    <w:rsid w:val="002E5A50"/>
    <w:rsid w:val="002E6D24"/>
    <w:rsid w:val="002E6F5C"/>
    <w:rsid w:val="002F01ED"/>
    <w:rsid w:val="002F0C9B"/>
    <w:rsid w:val="002F131F"/>
    <w:rsid w:val="002F148F"/>
    <w:rsid w:val="002F251A"/>
    <w:rsid w:val="002F2844"/>
    <w:rsid w:val="002F2FFB"/>
    <w:rsid w:val="002F33B8"/>
    <w:rsid w:val="002F3E52"/>
    <w:rsid w:val="002F4427"/>
    <w:rsid w:val="002F4C08"/>
    <w:rsid w:val="002F50D3"/>
    <w:rsid w:val="002F5DA4"/>
    <w:rsid w:val="002F64BC"/>
    <w:rsid w:val="002F7C49"/>
    <w:rsid w:val="002F7F82"/>
    <w:rsid w:val="00300C9F"/>
    <w:rsid w:val="003011B7"/>
    <w:rsid w:val="00301900"/>
    <w:rsid w:val="00301AA5"/>
    <w:rsid w:val="00301E3B"/>
    <w:rsid w:val="00301E42"/>
    <w:rsid w:val="00302061"/>
    <w:rsid w:val="0030225E"/>
    <w:rsid w:val="003025AE"/>
    <w:rsid w:val="0030312E"/>
    <w:rsid w:val="0030493E"/>
    <w:rsid w:val="00304B6D"/>
    <w:rsid w:val="003058A8"/>
    <w:rsid w:val="00305FAE"/>
    <w:rsid w:val="00306390"/>
    <w:rsid w:val="003063D1"/>
    <w:rsid w:val="00306C7E"/>
    <w:rsid w:val="0030713F"/>
    <w:rsid w:val="00307278"/>
    <w:rsid w:val="00307AFD"/>
    <w:rsid w:val="00310CB5"/>
    <w:rsid w:val="00311C7C"/>
    <w:rsid w:val="00312325"/>
    <w:rsid w:val="003125D5"/>
    <w:rsid w:val="003128E6"/>
    <w:rsid w:val="00312B73"/>
    <w:rsid w:val="0031339B"/>
    <w:rsid w:val="003141A0"/>
    <w:rsid w:val="003142F6"/>
    <w:rsid w:val="00314AA0"/>
    <w:rsid w:val="00314EDE"/>
    <w:rsid w:val="00315A72"/>
    <w:rsid w:val="00315CCA"/>
    <w:rsid w:val="00315D9D"/>
    <w:rsid w:val="00316018"/>
    <w:rsid w:val="003165D8"/>
    <w:rsid w:val="00317F4B"/>
    <w:rsid w:val="003200B2"/>
    <w:rsid w:val="00320D53"/>
    <w:rsid w:val="003217F0"/>
    <w:rsid w:val="00321939"/>
    <w:rsid w:val="00321AA8"/>
    <w:rsid w:val="00321B7D"/>
    <w:rsid w:val="00321EB0"/>
    <w:rsid w:val="00321ED8"/>
    <w:rsid w:val="00322060"/>
    <w:rsid w:val="003226DC"/>
    <w:rsid w:val="00323252"/>
    <w:rsid w:val="0032416E"/>
    <w:rsid w:val="003243A8"/>
    <w:rsid w:val="00324A3A"/>
    <w:rsid w:val="00324E8C"/>
    <w:rsid w:val="00325507"/>
    <w:rsid w:val="00326459"/>
    <w:rsid w:val="00326632"/>
    <w:rsid w:val="00326F0F"/>
    <w:rsid w:val="00327C8D"/>
    <w:rsid w:val="003307B2"/>
    <w:rsid w:val="00330BD2"/>
    <w:rsid w:val="00330FE2"/>
    <w:rsid w:val="003311A7"/>
    <w:rsid w:val="003315BA"/>
    <w:rsid w:val="003316D6"/>
    <w:rsid w:val="00332773"/>
    <w:rsid w:val="00332F65"/>
    <w:rsid w:val="00333168"/>
    <w:rsid w:val="0033496D"/>
    <w:rsid w:val="003349A9"/>
    <w:rsid w:val="00334F18"/>
    <w:rsid w:val="00335308"/>
    <w:rsid w:val="00335434"/>
    <w:rsid w:val="00336657"/>
    <w:rsid w:val="00337071"/>
    <w:rsid w:val="00337EE4"/>
    <w:rsid w:val="0034056E"/>
    <w:rsid w:val="00340FD6"/>
    <w:rsid w:val="00342545"/>
    <w:rsid w:val="0034338C"/>
    <w:rsid w:val="00344276"/>
    <w:rsid w:val="003447E8"/>
    <w:rsid w:val="00345289"/>
    <w:rsid w:val="00345528"/>
    <w:rsid w:val="003457D7"/>
    <w:rsid w:val="00346254"/>
    <w:rsid w:val="00346E7A"/>
    <w:rsid w:val="003477ED"/>
    <w:rsid w:val="0035035F"/>
    <w:rsid w:val="003504FD"/>
    <w:rsid w:val="00350647"/>
    <w:rsid w:val="00350D43"/>
    <w:rsid w:val="003516F3"/>
    <w:rsid w:val="003533E2"/>
    <w:rsid w:val="003535FB"/>
    <w:rsid w:val="003537DE"/>
    <w:rsid w:val="00353809"/>
    <w:rsid w:val="00353B7E"/>
    <w:rsid w:val="003542D3"/>
    <w:rsid w:val="003557F8"/>
    <w:rsid w:val="003559AF"/>
    <w:rsid w:val="00355CE6"/>
    <w:rsid w:val="0036022D"/>
    <w:rsid w:val="003606B3"/>
    <w:rsid w:val="00360966"/>
    <w:rsid w:val="003609CD"/>
    <w:rsid w:val="003611EB"/>
    <w:rsid w:val="00362147"/>
    <w:rsid w:val="0036272C"/>
    <w:rsid w:val="003629B9"/>
    <w:rsid w:val="00362CF4"/>
    <w:rsid w:val="00362EAE"/>
    <w:rsid w:val="00363417"/>
    <w:rsid w:val="00364072"/>
    <w:rsid w:val="0036428C"/>
    <w:rsid w:val="00365263"/>
    <w:rsid w:val="00365D4A"/>
    <w:rsid w:val="00366D91"/>
    <w:rsid w:val="00367D42"/>
    <w:rsid w:val="00372742"/>
    <w:rsid w:val="0037363A"/>
    <w:rsid w:val="00373AF3"/>
    <w:rsid w:val="00373BFD"/>
    <w:rsid w:val="00374251"/>
    <w:rsid w:val="0037465A"/>
    <w:rsid w:val="0037481A"/>
    <w:rsid w:val="00374A57"/>
    <w:rsid w:val="00374E2B"/>
    <w:rsid w:val="003768F6"/>
    <w:rsid w:val="00376CCA"/>
    <w:rsid w:val="00377B26"/>
    <w:rsid w:val="00377E5B"/>
    <w:rsid w:val="00377F33"/>
    <w:rsid w:val="003803B5"/>
    <w:rsid w:val="00380C12"/>
    <w:rsid w:val="00381859"/>
    <w:rsid w:val="0038299D"/>
    <w:rsid w:val="0038516E"/>
    <w:rsid w:val="003851AC"/>
    <w:rsid w:val="00385C2B"/>
    <w:rsid w:val="00385D6D"/>
    <w:rsid w:val="00385F4A"/>
    <w:rsid w:val="003861B4"/>
    <w:rsid w:val="0038684F"/>
    <w:rsid w:val="00386C3C"/>
    <w:rsid w:val="003877EA"/>
    <w:rsid w:val="00387910"/>
    <w:rsid w:val="00390272"/>
    <w:rsid w:val="00390517"/>
    <w:rsid w:val="003906D8"/>
    <w:rsid w:val="00390756"/>
    <w:rsid w:val="00390758"/>
    <w:rsid w:val="00390774"/>
    <w:rsid w:val="00390AB3"/>
    <w:rsid w:val="00390CAF"/>
    <w:rsid w:val="00390E3E"/>
    <w:rsid w:val="00392920"/>
    <w:rsid w:val="00392A72"/>
    <w:rsid w:val="00392D6D"/>
    <w:rsid w:val="0039309A"/>
    <w:rsid w:val="003931AA"/>
    <w:rsid w:val="00393896"/>
    <w:rsid w:val="003947DE"/>
    <w:rsid w:val="00395422"/>
    <w:rsid w:val="0039557D"/>
    <w:rsid w:val="00395D66"/>
    <w:rsid w:val="003963F1"/>
    <w:rsid w:val="00396A14"/>
    <w:rsid w:val="00396A31"/>
    <w:rsid w:val="00396FE5"/>
    <w:rsid w:val="00396FF8"/>
    <w:rsid w:val="003972C4"/>
    <w:rsid w:val="00397706"/>
    <w:rsid w:val="003A08BF"/>
    <w:rsid w:val="003A0FA9"/>
    <w:rsid w:val="003A16CF"/>
    <w:rsid w:val="003A19CD"/>
    <w:rsid w:val="003A1B52"/>
    <w:rsid w:val="003A3073"/>
    <w:rsid w:val="003A434E"/>
    <w:rsid w:val="003A4C41"/>
    <w:rsid w:val="003A585A"/>
    <w:rsid w:val="003A5BD2"/>
    <w:rsid w:val="003A5CB3"/>
    <w:rsid w:val="003A744E"/>
    <w:rsid w:val="003B0ED6"/>
    <w:rsid w:val="003B23D5"/>
    <w:rsid w:val="003B2B14"/>
    <w:rsid w:val="003B3192"/>
    <w:rsid w:val="003B3609"/>
    <w:rsid w:val="003B3835"/>
    <w:rsid w:val="003B3AF2"/>
    <w:rsid w:val="003B4121"/>
    <w:rsid w:val="003B4CCB"/>
    <w:rsid w:val="003B4D4B"/>
    <w:rsid w:val="003B517F"/>
    <w:rsid w:val="003B673F"/>
    <w:rsid w:val="003B78A3"/>
    <w:rsid w:val="003C032C"/>
    <w:rsid w:val="003C16ED"/>
    <w:rsid w:val="003C18BA"/>
    <w:rsid w:val="003C19E7"/>
    <w:rsid w:val="003C30A7"/>
    <w:rsid w:val="003C31E9"/>
    <w:rsid w:val="003C33DA"/>
    <w:rsid w:val="003C4642"/>
    <w:rsid w:val="003C4750"/>
    <w:rsid w:val="003C49D8"/>
    <w:rsid w:val="003C5919"/>
    <w:rsid w:val="003C5A93"/>
    <w:rsid w:val="003C5B5A"/>
    <w:rsid w:val="003C6427"/>
    <w:rsid w:val="003C6B5D"/>
    <w:rsid w:val="003C6BD7"/>
    <w:rsid w:val="003C73B4"/>
    <w:rsid w:val="003C7528"/>
    <w:rsid w:val="003D04FF"/>
    <w:rsid w:val="003D118C"/>
    <w:rsid w:val="003D15FA"/>
    <w:rsid w:val="003D1C01"/>
    <w:rsid w:val="003D2D9E"/>
    <w:rsid w:val="003D3008"/>
    <w:rsid w:val="003D334E"/>
    <w:rsid w:val="003D39AC"/>
    <w:rsid w:val="003D3A12"/>
    <w:rsid w:val="003D4530"/>
    <w:rsid w:val="003D54C5"/>
    <w:rsid w:val="003D54F5"/>
    <w:rsid w:val="003D5A4C"/>
    <w:rsid w:val="003D677D"/>
    <w:rsid w:val="003D6BD2"/>
    <w:rsid w:val="003D6FD5"/>
    <w:rsid w:val="003D70C8"/>
    <w:rsid w:val="003D7713"/>
    <w:rsid w:val="003D7ADA"/>
    <w:rsid w:val="003E0275"/>
    <w:rsid w:val="003E0671"/>
    <w:rsid w:val="003E0A18"/>
    <w:rsid w:val="003E0A91"/>
    <w:rsid w:val="003E0C86"/>
    <w:rsid w:val="003E0CBC"/>
    <w:rsid w:val="003E20C0"/>
    <w:rsid w:val="003E25A9"/>
    <w:rsid w:val="003E26CB"/>
    <w:rsid w:val="003E3448"/>
    <w:rsid w:val="003E3ED2"/>
    <w:rsid w:val="003E43F2"/>
    <w:rsid w:val="003E4926"/>
    <w:rsid w:val="003E4B94"/>
    <w:rsid w:val="003E4C37"/>
    <w:rsid w:val="003E6ED3"/>
    <w:rsid w:val="003E6F4A"/>
    <w:rsid w:val="003E764B"/>
    <w:rsid w:val="003E7F74"/>
    <w:rsid w:val="003F0013"/>
    <w:rsid w:val="003F1649"/>
    <w:rsid w:val="003F28B1"/>
    <w:rsid w:val="003F2D37"/>
    <w:rsid w:val="003F2D88"/>
    <w:rsid w:val="003F3145"/>
    <w:rsid w:val="003F3325"/>
    <w:rsid w:val="003F342D"/>
    <w:rsid w:val="003F3CBE"/>
    <w:rsid w:val="003F40AF"/>
    <w:rsid w:val="003F437C"/>
    <w:rsid w:val="003F46D8"/>
    <w:rsid w:val="003F5F87"/>
    <w:rsid w:val="003F722D"/>
    <w:rsid w:val="004003E1"/>
    <w:rsid w:val="004009D2"/>
    <w:rsid w:val="00402197"/>
    <w:rsid w:val="00402778"/>
    <w:rsid w:val="0040317A"/>
    <w:rsid w:val="0040370B"/>
    <w:rsid w:val="00403FFA"/>
    <w:rsid w:val="004042F1"/>
    <w:rsid w:val="004047EC"/>
    <w:rsid w:val="0040541F"/>
    <w:rsid w:val="0040572C"/>
    <w:rsid w:val="0040606B"/>
    <w:rsid w:val="004063F4"/>
    <w:rsid w:val="00406BA3"/>
    <w:rsid w:val="00407931"/>
    <w:rsid w:val="00407B83"/>
    <w:rsid w:val="00407CB1"/>
    <w:rsid w:val="004102D4"/>
    <w:rsid w:val="0041053E"/>
    <w:rsid w:val="00410775"/>
    <w:rsid w:val="00410BB9"/>
    <w:rsid w:val="00411474"/>
    <w:rsid w:val="004116DA"/>
    <w:rsid w:val="00412159"/>
    <w:rsid w:val="0041221C"/>
    <w:rsid w:val="00412597"/>
    <w:rsid w:val="00412951"/>
    <w:rsid w:val="0041338A"/>
    <w:rsid w:val="00413A02"/>
    <w:rsid w:val="00413A7E"/>
    <w:rsid w:val="004143DE"/>
    <w:rsid w:val="00414A5E"/>
    <w:rsid w:val="00414B23"/>
    <w:rsid w:val="00415076"/>
    <w:rsid w:val="0041537D"/>
    <w:rsid w:val="00415E30"/>
    <w:rsid w:val="0041644C"/>
    <w:rsid w:val="00417770"/>
    <w:rsid w:val="0042080B"/>
    <w:rsid w:val="00421553"/>
    <w:rsid w:val="00421762"/>
    <w:rsid w:val="004218D4"/>
    <w:rsid w:val="00421ADC"/>
    <w:rsid w:val="00421EC6"/>
    <w:rsid w:val="00422835"/>
    <w:rsid w:val="004228AB"/>
    <w:rsid w:val="00422943"/>
    <w:rsid w:val="004242D7"/>
    <w:rsid w:val="00424D75"/>
    <w:rsid w:val="004258A2"/>
    <w:rsid w:val="00425BF5"/>
    <w:rsid w:val="00425D71"/>
    <w:rsid w:val="00426129"/>
    <w:rsid w:val="004269A7"/>
    <w:rsid w:val="00426BFE"/>
    <w:rsid w:val="00426E78"/>
    <w:rsid w:val="004272D8"/>
    <w:rsid w:val="004302A8"/>
    <w:rsid w:val="00430B96"/>
    <w:rsid w:val="00431F84"/>
    <w:rsid w:val="004321D2"/>
    <w:rsid w:val="00433218"/>
    <w:rsid w:val="00433687"/>
    <w:rsid w:val="004346FC"/>
    <w:rsid w:val="00434727"/>
    <w:rsid w:val="00434749"/>
    <w:rsid w:val="00434BA6"/>
    <w:rsid w:val="004363A5"/>
    <w:rsid w:val="00436D54"/>
    <w:rsid w:val="00436EE4"/>
    <w:rsid w:val="0043711E"/>
    <w:rsid w:val="00437649"/>
    <w:rsid w:val="00437AAA"/>
    <w:rsid w:val="00437D67"/>
    <w:rsid w:val="00437E14"/>
    <w:rsid w:val="00440617"/>
    <w:rsid w:val="00440762"/>
    <w:rsid w:val="00440864"/>
    <w:rsid w:val="00440956"/>
    <w:rsid w:val="004411D4"/>
    <w:rsid w:val="004414FB"/>
    <w:rsid w:val="00443006"/>
    <w:rsid w:val="00443332"/>
    <w:rsid w:val="0044373D"/>
    <w:rsid w:val="00443815"/>
    <w:rsid w:val="00443B7B"/>
    <w:rsid w:val="0044494C"/>
    <w:rsid w:val="00446EAA"/>
    <w:rsid w:val="00447134"/>
    <w:rsid w:val="00447268"/>
    <w:rsid w:val="004472B8"/>
    <w:rsid w:val="0044739E"/>
    <w:rsid w:val="0045127B"/>
    <w:rsid w:val="004514B5"/>
    <w:rsid w:val="00453BA6"/>
    <w:rsid w:val="00453F1C"/>
    <w:rsid w:val="00454C96"/>
    <w:rsid w:val="004551EB"/>
    <w:rsid w:val="0045522B"/>
    <w:rsid w:val="004559A6"/>
    <w:rsid w:val="0045617B"/>
    <w:rsid w:val="004566BA"/>
    <w:rsid w:val="0045704B"/>
    <w:rsid w:val="00457153"/>
    <w:rsid w:val="0045729B"/>
    <w:rsid w:val="00457410"/>
    <w:rsid w:val="00460695"/>
    <w:rsid w:val="004609E6"/>
    <w:rsid w:val="0046100B"/>
    <w:rsid w:val="00461118"/>
    <w:rsid w:val="0046133D"/>
    <w:rsid w:val="0046134F"/>
    <w:rsid w:val="004615BD"/>
    <w:rsid w:val="004618B7"/>
    <w:rsid w:val="00461EFA"/>
    <w:rsid w:val="0046209F"/>
    <w:rsid w:val="004620A2"/>
    <w:rsid w:val="00462539"/>
    <w:rsid w:val="004625C0"/>
    <w:rsid w:val="004629E2"/>
    <w:rsid w:val="00463EF2"/>
    <w:rsid w:val="00465812"/>
    <w:rsid w:val="00465910"/>
    <w:rsid w:val="004665A6"/>
    <w:rsid w:val="00467B48"/>
    <w:rsid w:val="004700A1"/>
    <w:rsid w:val="004705DA"/>
    <w:rsid w:val="0047115E"/>
    <w:rsid w:val="00471368"/>
    <w:rsid w:val="00473ACD"/>
    <w:rsid w:val="00476210"/>
    <w:rsid w:val="004772A8"/>
    <w:rsid w:val="004772EF"/>
    <w:rsid w:val="004775D3"/>
    <w:rsid w:val="00477E62"/>
    <w:rsid w:val="00481AEE"/>
    <w:rsid w:val="00481E29"/>
    <w:rsid w:val="00482AE1"/>
    <w:rsid w:val="00483253"/>
    <w:rsid w:val="004836F7"/>
    <w:rsid w:val="004838F3"/>
    <w:rsid w:val="00483915"/>
    <w:rsid w:val="004839F7"/>
    <w:rsid w:val="00484507"/>
    <w:rsid w:val="00485AA6"/>
    <w:rsid w:val="00485C00"/>
    <w:rsid w:val="00485C2C"/>
    <w:rsid w:val="00485D84"/>
    <w:rsid w:val="00485F85"/>
    <w:rsid w:val="00486884"/>
    <w:rsid w:val="004868A4"/>
    <w:rsid w:val="0049195C"/>
    <w:rsid w:val="00492A5D"/>
    <w:rsid w:val="00492F79"/>
    <w:rsid w:val="004933DD"/>
    <w:rsid w:val="0049425D"/>
    <w:rsid w:val="004942BA"/>
    <w:rsid w:val="00494301"/>
    <w:rsid w:val="00494476"/>
    <w:rsid w:val="004951CA"/>
    <w:rsid w:val="004958FA"/>
    <w:rsid w:val="00495B12"/>
    <w:rsid w:val="00496B0F"/>
    <w:rsid w:val="00496C6D"/>
    <w:rsid w:val="00496CED"/>
    <w:rsid w:val="00496F1A"/>
    <w:rsid w:val="00497AD5"/>
    <w:rsid w:val="004A011E"/>
    <w:rsid w:val="004A058A"/>
    <w:rsid w:val="004A0F7A"/>
    <w:rsid w:val="004A16BD"/>
    <w:rsid w:val="004A1C46"/>
    <w:rsid w:val="004A22DB"/>
    <w:rsid w:val="004A2874"/>
    <w:rsid w:val="004A3117"/>
    <w:rsid w:val="004A3833"/>
    <w:rsid w:val="004A473B"/>
    <w:rsid w:val="004A4C3C"/>
    <w:rsid w:val="004A4E3D"/>
    <w:rsid w:val="004A5410"/>
    <w:rsid w:val="004A5A81"/>
    <w:rsid w:val="004A5CE1"/>
    <w:rsid w:val="004A7123"/>
    <w:rsid w:val="004A73EE"/>
    <w:rsid w:val="004A75E2"/>
    <w:rsid w:val="004B1515"/>
    <w:rsid w:val="004B15DF"/>
    <w:rsid w:val="004B386B"/>
    <w:rsid w:val="004B4037"/>
    <w:rsid w:val="004B5187"/>
    <w:rsid w:val="004B6710"/>
    <w:rsid w:val="004C01F2"/>
    <w:rsid w:val="004C0681"/>
    <w:rsid w:val="004C09C7"/>
    <w:rsid w:val="004C09CD"/>
    <w:rsid w:val="004C1645"/>
    <w:rsid w:val="004C1678"/>
    <w:rsid w:val="004C2C5D"/>
    <w:rsid w:val="004C2CCC"/>
    <w:rsid w:val="004C3017"/>
    <w:rsid w:val="004C3645"/>
    <w:rsid w:val="004C3912"/>
    <w:rsid w:val="004C3B50"/>
    <w:rsid w:val="004C4197"/>
    <w:rsid w:val="004C4387"/>
    <w:rsid w:val="004C4460"/>
    <w:rsid w:val="004C4602"/>
    <w:rsid w:val="004C47B7"/>
    <w:rsid w:val="004C5585"/>
    <w:rsid w:val="004C572C"/>
    <w:rsid w:val="004C5A43"/>
    <w:rsid w:val="004C5AB9"/>
    <w:rsid w:val="004C5C83"/>
    <w:rsid w:val="004C636B"/>
    <w:rsid w:val="004C6E31"/>
    <w:rsid w:val="004C6E9F"/>
    <w:rsid w:val="004C7E2F"/>
    <w:rsid w:val="004D06D1"/>
    <w:rsid w:val="004D09AF"/>
    <w:rsid w:val="004D0B0E"/>
    <w:rsid w:val="004D116A"/>
    <w:rsid w:val="004D1C90"/>
    <w:rsid w:val="004D2251"/>
    <w:rsid w:val="004D3F37"/>
    <w:rsid w:val="004D4AEB"/>
    <w:rsid w:val="004D5F06"/>
    <w:rsid w:val="004D6F05"/>
    <w:rsid w:val="004D7016"/>
    <w:rsid w:val="004D7495"/>
    <w:rsid w:val="004E0887"/>
    <w:rsid w:val="004E0F89"/>
    <w:rsid w:val="004E1174"/>
    <w:rsid w:val="004E1FE0"/>
    <w:rsid w:val="004E23CD"/>
    <w:rsid w:val="004E27BE"/>
    <w:rsid w:val="004E3879"/>
    <w:rsid w:val="004E38CC"/>
    <w:rsid w:val="004E42B2"/>
    <w:rsid w:val="004E42B7"/>
    <w:rsid w:val="004E4A16"/>
    <w:rsid w:val="004E52FD"/>
    <w:rsid w:val="004E5552"/>
    <w:rsid w:val="004E6ED5"/>
    <w:rsid w:val="004E6F06"/>
    <w:rsid w:val="004E758B"/>
    <w:rsid w:val="004E7D77"/>
    <w:rsid w:val="004F0F1E"/>
    <w:rsid w:val="004F1031"/>
    <w:rsid w:val="004F10ED"/>
    <w:rsid w:val="004F1184"/>
    <w:rsid w:val="004F259F"/>
    <w:rsid w:val="004F27D3"/>
    <w:rsid w:val="004F2EAA"/>
    <w:rsid w:val="004F308E"/>
    <w:rsid w:val="004F39AC"/>
    <w:rsid w:val="004F3F1C"/>
    <w:rsid w:val="004F55ED"/>
    <w:rsid w:val="004F5EAF"/>
    <w:rsid w:val="004F68CE"/>
    <w:rsid w:val="004F6B11"/>
    <w:rsid w:val="004F704D"/>
    <w:rsid w:val="004F7478"/>
    <w:rsid w:val="005002A8"/>
    <w:rsid w:val="00500778"/>
    <w:rsid w:val="00500A86"/>
    <w:rsid w:val="00500B6A"/>
    <w:rsid w:val="00500D01"/>
    <w:rsid w:val="0050163B"/>
    <w:rsid w:val="005018D7"/>
    <w:rsid w:val="00501920"/>
    <w:rsid w:val="00502CBB"/>
    <w:rsid w:val="005034A3"/>
    <w:rsid w:val="005035A6"/>
    <w:rsid w:val="00503738"/>
    <w:rsid w:val="00503A6C"/>
    <w:rsid w:val="00503A99"/>
    <w:rsid w:val="00503DE7"/>
    <w:rsid w:val="005058BA"/>
    <w:rsid w:val="00505D83"/>
    <w:rsid w:val="0050627A"/>
    <w:rsid w:val="00506FB7"/>
    <w:rsid w:val="005070C3"/>
    <w:rsid w:val="00507A86"/>
    <w:rsid w:val="00507B58"/>
    <w:rsid w:val="00510A19"/>
    <w:rsid w:val="00510BED"/>
    <w:rsid w:val="0051146F"/>
    <w:rsid w:val="00511E6F"/>
    <w:rsid w:val="0051298A"/>
    <w:rsid w:val="005129C2"/>
    <w:rsid w:val="00512BBD"/>
    <w:rsid w:val="005131DA"/>
    <w:rsid w:val="005131DC"/>
    <w:rsid w:val="0051393B"/>
    <w:rsid w:val="005139A2"/>
    <w:rsid w:val="00513F13"/>
    <w:rsid w:val="00514801"/>
    <w:rsid w:val="005157A8"/>
    <w:rsid w:val="00515B72"/>
    <w:rsid w:val="005162F6"/>
    <w:rsid w:val="005165B2"/>
    <w:rsid w:val="005166E8"/>
    <w:rsid w:val="00517943"/>
    <w:rsid w:val="00520263"/>
    <w:rsid w:val="00520328"/>
    <w:rsid w:val="00520582"/>
    <w:rsid w:val="0052059C"/>
    <w:rsid w:val="0052192D"/>
    <w:rsid w:val="0052203A"/>
    <w:rsid w:val="00522940"/>
    <w:rsid w:val="00523294"/>
    <w:rsid w:val="005233D4"/>
    <w:rsid w:val="00524A1A"/>
    <w:rsid w:val="00525125"/>
    <w:rsid w:val="00525312"/>
    <w:rsid w:val="0052577D"/>
    <w:rsid w:val="00525C35"/>
    <w:rsid w:val="00525D25"/>
    <w:rsid w:val="005260BA"/>
    <w:rsid w:val="005260FF"/>
    <w:rsid w:val="0052701B"/>
    <w:rsid w:val="00527216"/>
    <w:rsid w:val="00527A0D"/>
    <w:rsid w:val="00527AD0"/>
    <w:rsid w:val="00527EAF"/>
    <w:rsid w:val="0053050B"/>
    <w:rsid w:val="005320A4"/>
    <w:rsid w:val="00532A90"/>
    <w:rsid w:val="00534431"/>
    <w:rsid w:val="005351CE"/>
    <w:rsid w:val="00535269"/>
    <w:rsid w:val="00536934"/>
    <w:rsid w:val="0053701B"/>
    <w:rsid w:val="0054012C"/>
    <w:rsid w:val="0054015C"/>
    <w:rsid w:val="0054060C"/>
    <w:rsid w:val="00541231"/>
    <w:rsid w:val="005415AF"/>
    <w:rsid w:val="00543455"/>
    <w:rsid w:val="005436AE"/>
    <w:rsid w:val="00543E05"/>
    <w:rsid w:val="0054414A"/>
    <w:rsid w:val="005441E1"/>
    <w:rsid w:val="0054484B"/>
    <w:rsid w:val="00544C35"/>
    <w:rsid w:val="00546A5E"/>
    <w:rsid w:val="005516DC"/>
    <w:rsid w:val="00551F35"/>
    <w:rsid w:val="00551F95"/>
    <w:rsid w:val="005520E4"/>
    <w:rsid w:val="00552259"/>
    <w:rsid w:val="005523FB"/>
    <w:rsid w:val="005524DB"/>
    <w:rsid w:val="005530B5"/>
    <w:rsid w:val="0055353B"/>
    <w:rsid w:val="005535CC"/>
    <w:rsid w:val="00553B51"/>
    <w:rsid w:val="005557F6"/>
    <w:rsid w:val="005565A3"/>
    <w:rsid w:val="00557123"/>
    <w:rsid w:val="0055725A"/>
    <w:rsid w:val="005572BD"/>
    <w:rsid w:val="00561084"/>
    <w:rsid w:val="00561276"/>
    <w:rsid w:val="00561A22"/>
    <w:rsid w:val="005628AD"/>
    <w:rsid w:val="00563AB8"/>
    <w:rsid w:val="00564882"/>
    <w:rsid w:val="0056537E"/>
    <w:rsid w:val="00565DE1"/>
    <w:rsid w:val="00566346"/>
    <w:rsid w:val="0056635C"/>
    <w:rsid w:val="00566550"/>
    <w:rsid w:val="00566B1D"/>
    <w:rsid w:val="0057012D"/>
    <w:rsid w:val="005702AD"/>
    <w:rsid w:val="00570E36"/>
    <w:rsid w:val="005716A3"/>
    <w:rsid w:val="00571EFC"/>
    <w:rsid w:val="0057220D"/>
    <w:rsid w:val="00572F6F"/>
    <w:rsid w:val="0057357A"/>
    <w:rsid w:val="0057430C"/>
    <w:rsid w:val="0057447D"/>
    <w:rsid w:val="00575E13"/>
    <w:rsid w:val="00575F10"/>
    <w:rsid w:val="00576751"/>
    <w:rsid w:val="00577C0C"/>
    <w:rsid w:val="0058073C"/>
    <w:rsid w:val="005809FB"/>
    <w:rsid w:val="00580F46"/>
    <w:rsid w:val="005813D6"/>
    <w:rsid w:val="005819F6"/>
    <w:rsid w:val="00581B69"/>
    <w:rsid w:val="00581C8C"/>
    <w:rsid w:val="00581CBE"/>
    <w:rsid w:val="0058351B"/>
    <w:rsid w:val="00583B5D"/>
    <w:rsid w:val="0058402F"/>
    <w:rsid w:val="00584C8E"/>
    <w:rsid w:val="00584F50"/>
    <w:rsid w:val="005856C1"/>
    <w:rsid w:val="00585D13"/>
    <w:rsid w:val="0058675B"/>
    <w:rsid w:val="00587258"/>
    <w:rsid w:val="0058764D"/>
    <w:rsid w:val="005877E5"/>
    <w:rsid w:val="00587A1F"/>
    <w:rsid w:val="005908CE"/>
    <w:rsid w:val="00590A73"/>
    <w:rsid w:val="00590C15"/>
    <w:rsid w:val="00590C68"/>
    <w:rsid w:val="00590C70"/>
    <w:rsid w:val="00590EC4"/>
    <w:rsid w:val="00591EE4"/>
    <w:rsid w:val="0059253A"/>
    <w:rsid w:val="005929F9"/>
    <w:rsid w:val="00592BE1"/>
    <w:rsid w:val="00592CD2"/>
    <w:rsid w:val="00592E1D"/>
    <w:rsid w:val="005931FD"/>
    <w:rsid w:val="0059365C"/>
    <w:rsid w:val="00593AA5"/>
    <w:rsid w:val="00594233"/>
    <w:rsid w:val="005949CC"/>
    <w:rsid w:val="00595530"/>
    <w:rsid w:val="005955E2"/>
    <w:rsid w:val="005965F1"/>
    <w:rsid w:val="005967D9"/>
    <w:rsid w:val="005969A4"/>
    <w:rsid w:val="00597042"/>
    <w:rsid w:val="005971D1"/>
    <w:rsid w:val="005974F8"/>
    <w:rsid w:val="00597AC1"/>
    <w:rsid w:val="00597FDA"/>
    <w:rsid w:val="005A05B1"/>
    <w:rsid w:val="005A0CE3"/>
    <w:rsid w:val="005A0D9F"/>
    <w:rsid w:val="005A15C5"/>
    <w:rsid w:val="005A1E73"/>
    <w:rsid w:val="005A1FA4"/>
    <w:rsid w:val="005A3698"/>
    <w:rsid w:val="005A4768"/>
    <w:rsid w:val="005A5EEE"/>
    <w:rsid w:val="005A6699"/>
    <w:rsid w:val="005A73A2"/>
    <w:rsid w:val="005A7FA8"/>
    <w:rsid w:val="005B05A0"/>
    <w:rsid w:val="005B1756"/>
    <w:rsid w:val="005B2263"/>
    <w:rsid w:val="005B2413"/>
    <w:rsid w:val="005B3785"/>
    <w:rsid w:val="005B385D"/>
    <w:rsid w:val="005B4E94"/>
    <w:rsid w:val="005B5EE9"/>
    <w:rsid w:val="005B5F8D"/>
    <w:rsid w:val="005B6771"/>
    <w:rsid w:val="005B68C1"/>
    <w:rsid w:val="005B694B"/>
    <w:rsid w:val="005B6ABC"/>
    <w:rsid w:val="005B6F5E"/>
    <w:rsid w:val="005B7487"/>
    <w:rsid w:val="005B7A70"/>
    <w:rsid w:val="005C02D7"/>
    <w:rsid w:val="005C0B66"/>
    <w:rsid w:val="005C1783"/>
    <w:rsid w:val="005C1FAA"/>
    <w:rsid w:val="005C281B"/>
    <w:rsid w:val="005C2B7A"/>
    <w:rsid w:val="005C31E1"/>
    <w:rsid w:val="005C358E"/>
    <w:rsid w:val="005C3626"/>
    <w:rsid w:val="005C3D2F"/>
    <w:rsid w:val="005C46B5"/>
    <w:rsid w:val="005C5265"/>
    <w:rsid w:val="005C5968"/>
    <w:rsid w:val="005C6884"/>
    <w:rsid w:val="005C6BC5"/>
    <w:rsid w:val="005C6CA7"/>
    <w:rsid w:val="005C7004"/>
    <w:rsid w:val="005C7140"/>
    <w:rsid w:val="005C79E3"/>
    <w:rsid w:val="005C7E07"/>
    <w:rsid w:val="005D36C4"/>
    <w:rsid w:val="005D3B1B"/>
    <w:rsid w:val="005D3C48"/>
    <w:rsid w:val="005D4235"/>
    <w:rsid w:val="005D498B"/>
    <w:rsid w:val="005D59F0"/>
    <w:rsid w:val="005D5B45"/>
    <w:rsid w:val="005D6115"/>
    <w:rsid w:val="005D6B6D"/>
    <w:rsid w:val="005D6BE6"/>
    <w:rsid w:val="005D743C"/>
    <w:rsid w:val="005E04CC"/>
    <w:rsid w:val="005E08E6"/>
    <w:rsid w:val="005E169F"/>
    <w:rsid w:val="005E1834"/>
    <w:rsid w:val="005E2A51"/>
    <w:rsid w:val="005E31B9"/>
    <w:rsid w:val="005E3E72"/>
    <w:rsid w:val="005E43D4"/>
    <w:rsid w:val="005E4D46"/>
    <w:rsid w:val="005E522D"/>
    <w:rsid w:val="005E54A3"/>
    <w:rsid w:val="005E6119"/>
    <w:rsid w:val="005E7A14"/>
    <w:rsid w:val="005E7E16"/>
    <w:rsid w:val="005F033B"/>
    <w:rsid w:val="005F073E"/>
    <w:rsid w:val="005F0852"/>
    <w:rsid w:val="005F0944"/>
    <w:rsid w:val="005F1575"/>
    <w:rsid w:val="005F1FD1"/>
    <w:rsid w:val="005F28D2"/>
    <w:rsid w:val="005F35E0"/>
    <w:rsid w:val="005F35E2"/>
    <w:rsid w:val="005F391D"/>
    <w:rsid w:val="005F393A"/>
    <w:rsid w:val="005F40D6"/>
    <w:rsid w:val="005F4239"/>
    <w:rsid w:val="005F4A72"/>
    <w:rsid w:val="005F4E30"/>
    <w:rsid w:val="005F5017"/>
    <w:rsid w:val="005F51C6"/>
    <w:rsid w:val="005F5598"/>
    <w:rsid w:val="005F579F"/>
    <w:rsid w:val="005F5A9A"/>
    <w:rsid w:val="005F5E9B"/>
    <w:rsid w:val="005F6144"/>
    <w:rsid w:val="005F6861"/>
    <w:rsid w:val="005F68EE"/>
    <w:rsid w:val="005F6BAC"/>
    <w:rsid w:val="005F6E69"/>
    <w:rsid w:val="006000D0"/>
    <w:rsid w:val="00600A7C"/>
    <w:rsid w:val="00600CE5"/>
    <w:rsid w:val="00600D54"/>
    <w:rsid w:val="006019D1"/>
    <w:rsid w:val="00602350"/>
    <w:rsid w:val="00602395"/>
    <w:rsid w:val="00602964"/>
    <w:rsid w:val="006047A5"/>
    <w:rsid w:val="00605070"/>
    <w:rsid w:val="00605E4F"/>
    <w:rsid w:val="00606999"/>
    <w:rsid w:val="00606BAF"/>
    <w:rsid w:val="00606F36"/>
    <w:rsid w:val="006074D9"/>
    <w:rsid w:val="00607DA0"/>
    <w:rsid w:val="006104DB"/>
    <w:rsid w:val="00610CD0"/>
    <w:rsid w:val="00611D67"/>
    <w:rsid w:val="00612C44"/>
    <w:rsid w:val="00613BF6"/>
    <w:rsid w:val="00613EBB"/>
    <w:rsid w:val="006143C3"/>
    <w:rsid w:val="00614DC5"/>
    <w:rsid w:val="00614FB6"/>
    <w:rsid w:val="0061599D"/>
    <w:rsid w:val="00615F2D"/>
    <w:rsid w:val="00616AC9"/>
    <w:rsid w:val="00616DB4"/>
    <w:rsid w:val="00616FD2"/>
    <w:rsid w:val="00617D45"/>
    <w:rsid w:val="00620F71"/>
    <w:rsid w:val="006210F3"/>
    <w:rsid w:val="0062211E"/>
    <w:rsid w:val="00622520"/>
    <w:rsid w:val="00622D80"/>
    <w:rsid w:val="0062340A"/>
    <w:rsid w:val="00623745"/>
    <w:rsid w:val="006240FB"/>
    <w:rsid w:val="00627CD5"/>
    <w:rsid w:val="00627FA7"/>
    <w:rsid w:val="00631948"/>
    <w:rsid w:val="00632089"/>
    <w:rsid w:val="00633447"/>
    <w:rsid w:val="0063346A"/>
    <w:rsid w:val="0063376C"/>
    <w:rsid w:val="00633A05"/>
    <w:rsid w:val="00633CD0"/>
    <w:rsid w:val="00633DFD"/>
    <w:rsid w:val="00633F71"/>
    <w:rsid w:val="006340DE"/>
    <w:rsid w:val="0063440F"/>
    <w:rsid w:val="00634C81"/>
    <w:rsid w:val="00635491"/>
    <w:rsid w:val="00635771"/>
    <w:rsid w:val="00635BD2"/>
    <w:rsid w:val="00635C6A"/>
    <w:rsid w:val="00636F24"/>
    <w:rsid w:val="006376AD"/>
    <w:rsid w:val="00640579"/>
    <w:rsid w:val="00640788"/>
    <w:rsid w:val="00640A73"/>
    <w:rsid w:val="00640BAD"/>
    <w:rsid w:val="00641645"/>
    <w:rsid w:val="00641912"/>
    <w:rsid w:val="00641D65"/>
    <w:rsid w:val="00641DEE"/>
    <w:rsid w:val="006422DE"/>
    <w:rsid w:val="00642E82"/>
    <w:rsid w:val="00643210"/>
    <w:rsid w:val="006435B9"/>
    <w:rsid w:val="006439C9"/>
    <w:rsid w:val="00643BE6"/>
    <w:rsid w:val="00644F7B"/>
    <w:rsid w:val="006469B6"/>
    <w:rsid w:val="00646A70"/>
    <w:rsid w:val="00647025"/>
    <w:rsid w:val="00647355"/>
    <w:rsid w:val="0065064E"/>
    <w:rsid w:val="00651292"/>
    <w:rsid w:val="00651AED"/>
    <w:rsid w:val="00651C02"/>
    <w:rsid w:val="00652545"/>
    <w:rsid w:val="0065266A"/>
    <w:rsid w:val="00652E4E"/>
    <w:rsid w:val="006534E0"/>
    <w:rsid w:val="00653CAD"/>
    <w:rsid w:val="00654781"/>
    <w:rsid w:val="00654837"/>
    <w:rsid w:val="006548BC"/>
    <w:rsid w:val="00654A83"/>
    <w:rsid w:val="006550A9"/>
    <w:rsid w:val="006554D6"/>
    <w:rsid w:val="006557E1"/>
    <w:rsid w:val="006564C4"/>
    <w:rsid w:val="0065660E"/>
    <w:rsid w:val="00657F4D"/>
    <w:rsid w:val="0066028E"/>
    <w:rsid w:val="006604AC"/>
    <w:rsid w:val="006610E5"/>
    <w:rsid w:val="006620BB"/>
    <w:rsid w:val="00662E72"/>
    <w:rsid w:val="00663F9B"/>
    <w:rsid w:val="00666999"/>
    <w:rsid w:val="00666C85"/>
    <w:rsid w:val="00667529"/>
    <w:rsid w:val="00667E58"/>
    <w:rsid w:val="0067075A"/>
    <w:rsid w:val="00671449"/>
    <w:rsid w:val="00671965"/>
    <w:rsid w:val="00672375"/>
    <w:rsid w:val="006727C2"/>
    <w:rsid w:val="006736FF"/>
    <w:rsid w:val="00673A7D"/>
    <w:rsid w:val="00673B48"/>
    <w:rsid w:val="00673CAB"/>
    <w:rsid w:val="0067416D"/>
    <w:rsid w:val="006752A3"/>
    <w:rsid w:val="006753E3"/>
    <w:rsid w:val="00675928"/>
    <w:rsid w:val="00675D87"/>
    <w:rsid w:val="006767AE"/>
    <w:rsid w:val="00676A38"/>
    <w:rsid w:val="00676C77"/>
    <w:rsid w:val="006775AA"/>
    <w:rsid w:val="00677842"/>
    <w:rsid w:val="006778D3"/>
    <w:rsid w:val="00677C49"/>
    <w:rsid w:val="00677CE7"/>
    <w:rsid w:val="00677D52"/>
    <w:rsid w:val="00680154"/>
    <w:rsid w:val="00681744"/>
    <w:rsid w:val="00681ABD"/>
    <w:rsid w:val="00681B66"/>
    <w:rsid w:val="00681DC9"/>
    <w:rsid w:val="006826C6"/>
    <w:rsid w:val="00682E5E"/>
    <w:rsid w:val="00683898"/>
    <w:rsid w:val="0068473E"/>
    <w:rsid w:val="00685A75"/>
    <w:rsid w:val="00686140"/>
    <w:rsid w:val="0068655B"/>
    <w:rsid w:val="0068783E"/>
    <w:rsid w:val="00687A41"/>
    <w:rsid w:val="00690750"/>
    <w:rsid w:val="00690F85"/>
    <w:rsid w:val="00691348"/>
    <w:rsid w:val="006914DC"/>
    <w:rsid w:val="006915A8"/>
    <w:rsid w:val="00691BB6"/>
    <w:rsid w:val="00691DEE"/>
    <w:rsid w:val="00691E47"/>
    <w:rsid w:val="0069289A"/>
    <w:rsid w:val="0069375A"/>
    <w:rsid w:val="0069472F"/>
    <w:rsid w:val="006948B6"/>
    <w:rsid w:val="006948E5"/>
    <w:rsid w:val="00694967"/>
    <w:rsid w:val="00694BAF"/>
    <w:rsid w:val="00695065"/>
    <w:rsid w:val="006950D2"/>
    <w:rsid w:val="00696575"/>
    <w:rsid w:val="006A084F"/>
    <w:rsid w:val="006A0909"/>
    <w:rsid w:val="006A146D"/>
    <w:rsid w:val="006A269A"/>
    <w:rsid w:val="006A2C23"/>
    <w:rsid w:val="006A535B"/>
    <w:rsid w:val="006A55DF"/>
    <w:rsid w:val="006A5856"/>
    <w:rsid w:val="006A5BE3"/>
    <w:rsid w:val="006A699E"/>
    <w:rsid w:val="006A6B51"/>
    <w:rsid w:val="006A6DD6"/>
    <w:rsid w:val="006A77D3"/>
    <w:rsid w:val="006A7ACC"/>
    <w:rsid w:val="006B022D"/>
    <w:rsid w:val="006B1142"/>
    <w:rsid w:val="006B132E"/>
    <w:rsid w:val="006B1AAB"/>
    <w:rsid w:val="006B1F54"/>
    <w:rsid w:val="006B2F3D"/>
    <w:rsid w:val="006B3199"/>
    <w:rsid w:val="006B38B2"/>
    <w:rsid w:val="006B3D80"/>
    <w:rsid w:val="006B3E4E"/>
    <w:rsid w:val="006B4AE4"/>
    <w:rsid w:val="006B5186"/>
    <w:rsid w:val="006B56CC"/>
    <w:rsid w:val="006B5863"/>
    <w:rsid w:val="006B59DB"/>
    <w:rsid w:val="006B5F5E"/>
    <w:rsid w:val="006B6483"/>
    <w:rsid w:val="006B6C03"/>
    <w:rsid w:val="006B7729"/>
    <w:rsid w:val="006B7979"/>
    <w:rsid w:val="006B7C6E"/>
    <w:rsid w:val="006B7EF1"/>
    <w:rsid w:val="006B7F86"/>
    <w:rsid w:val="006C0652"/>
    <w:rsid w:val="006C0AE1"/>
    <w:rsid w:val="006C1676"/>
    <w:rsid w:val="006C17C1"/>
    <w:rsid w:val="006C1C9E"/>
    <w:rsid w:val="006C2C66"/>
    <w:rsid w:val="006C2C7A"/>
    <w:rsid w:val="006C30A3"/>
    <w:rsid w:val="006C3BAC"/>
    <w:rsid w:val="006C3E65"/>
    <w:rsid w:val="006C4030"/>
    <w:rsid w:val="006C41A8"/>
    <w:rsid w:val="006C58DB"/>
    <w:rsid w:val="006C6716"/>
    <w:rsid w:val="006C736A"/>
    <w:rsid w:val="006C75EA"/>
    <w:rsid w:val="006C7A61"/>
    <w:rsid w:val="006C7C36"/>
    <w:rsid w:val="006C7F5F"/>
    <w:rsid w:val="006D0145"/>
    <w:rsid w:val="006D2B3A"/>
    <w:rsid w:val="006D2DDC"/>
    <w:rsid w:val="006D311D"/>
    <w:rsid w:val="006D556A"/>
    <w:rsid w:val="006D5CA6"/>
    <w:rsid w:val="006D6A50"/>
    <w:rsid w:val="006D6D95"/>
    <w:rsid w:val="006D6F5B"/>
    <w:rsid w:val="006D708D"/>
    <w:rsid w:val="006D7900"/>
    <w:rsid w:val="006E05CD"/>
    <w:rsid w:val="006E0765"/>
    <w:rsid w:val="006E09F0"/>
    <w:rsid w:val="006E0C90"/>
    <w:rsid w:val="006E1BA5"/>
    <w:rsid w:val="006E1BD6"/>
    <w:rsid w:val="006E2336"/>
    <w:rsid w:val="006E25DD"/>
    <w:rsid w:val="006E2B15"/>
    <w:rsid w:val="006E33AF"/>
    <w:rsid w:val="006E46E8"/>
    <w:rsid w:val="006E5C64"/>
    <w:rsid w:val="006E5E4A"/>
    <w:rsid w:val="006E5FF8"/>
    <w:rsid w:val="006E727C"/>
    <w:rsid w:val="006F04FC"/>
    <w:rsid w:val="006F0FC2"/>
    <w:rsid w:val="006F229B"/>
    <w:rsid w:val="006F26EC"/>
    <w:rsid w:val="006F26FA"/>
    <w:rsid w:val="006F2711"/>
    <w:rsid w:val="006F3B91"/>
    <w:rsid w:val="006F3CA3"/>
    <w:rsid w:val="006F3EC6"/>
    <w:rsid w:val="006F4E9D"/>
    <w:rsid w:val="006F601E"/>
    <w:rsid w:val="006F6826"/>
    <w:rsid w:val="006F7341"/>
    <w:rsid w:val="007001CD"/>
    <w:rsid w:val="007004BA"/>
    <w:rsid w:val="00701747"/>
    <w:rsid w:val="007018E8"/>
    <w:rsid w:val="00702E19"/>
    <w:rsid w:val="00703D54"/>
    <w:rsid w:val="00704A67"/>
    <w:rsid w:val="0070521B"/>
    <w:rsid w:val="00705619"/>
    <w:rsid w:val="00705794"/>
    <w:rsid w:val="007062CC"/>
    <w:rsid w:val="007068FF"/>
    <w:rsid w:val="00707DF1"/>
    <w:rsid w:val="00711765"/>
    <w:rsid w:val="0071190F"/>
    <w:rsid w:val="00711D9F"/>
    <w:rsid w:val="0071456A"/>
    <w:rsid w:val="00714E9F"/>
    <w:rsid w:val="007155CA"/>
    <w:rsid w:val="00716380"/>
    <w:rsid w:val="007164DC"/>
    <w:rsid w:val="00716C5F"/>
    <w:rsid w:val="0072007D"/>
    <w:rsid w:val="007201AA"/>
    <w:rsid w:val="007206BD"/>
    <w:rsid w:val="00720826"/>
    <w:rsid w:val="0072139C"/>
    <w:rsid w:val="00721F9F"/>
    <w:rsid w:val="00722170"/>
    <w:rsid w:val="00723200"/>
    <w:rsid w:val="00723C01"/>
    <w:rsid w:val="007244A1"/>
    <w:rsid w:val="00725009"/>
    <w:rsid w:val="0072646D"/>
    <w:rsid w:val="0072678C"/>
    <w:rsid w:val="00730DAF"/>
    <w:rsid w:val="00730F61"/>
    <w:rsid w:val="007310D3"/>
    <w:rsid w:val="00731590"/>
    <w:rsid w:val="007317DF"/>
    <w:rsid w:val="00731FEF"/>
    <w:rsid w:val="00732419"/>
    <w:rsid w:val="00732983"/>
    <w:rsid w:val="00732AE0"/>
    <w:rsid w:val="00732B2F"/>
    <w:rsid w:val="00732B56"/>
    <w:rsid w:val="0073399D"/>
    <w:rsid w:val="007351DA"/>
    <w:rsid w:val="00735297"/>
    <w:rsid w:val="00735302"/>
    <w:rsid w:val="00735679"/>
    <w:rsid w:val="00735959"/>
    <w:rsid w:val="00735D1A"/>
    <w:rsid w:val="00736A6E"/>
    <w:rsid w:val="00737254"/>
    <w:rsid w:val="0073761C"/>
    <w:rsid w:val="00737E81"/>
    <w:rsid w:val="00740D31"/>
    <w:rsid w:val="00740E51"/>
    <w:rsid w:val="00740FF6"/>
    <w:rsid w:val="00742A29"/>
    <w:rsid w:val="00742D47"/>
    <w:rsid w:val="007448E1"/>
    <w:rsid w:val="0074526D"/>
    <w:rsid w:val="0074572B"/>
    <w:rsid w:val="007461EC"/>
    <w:rsid w:val="00746536"/>
    <w:rsid w:val="00746DFC"/>
    <w:rsid w:val="0074750F"/>
    <w:rsid w:val="0074760E"/>
    <w:rsid w:val="0074774B"/>
    <w:rsid w:val="00747D15"/>
    <w:rsid w:val="007504E4"/>
    <w:rsid w:val="00750902"/>
    <w:rsid w:val="00750BB7"/>
    <w:rsid w:val="0075153C"/>
    <w:rsid w:val="00753A8B"/>
    <w:rsid w:val="00754748"/>
    <w:rsid w:val="007568FB"/>
    <w:rsid w:val="00756D3B"/>
    <w:rsid w:val="00757458"/>
    <w:rsid w:val="00760D33"/>
    <w:rsid w:val="007615E5"/>
    <w:rsid w:val="007623AD"/>
    <w:rsid w:val="007625A9"/>
    <w:rsid w:val="007625ED"/>
    <w:rsid w:val="00762BED"/>
    <w:rsid w:val="00763E35"/>
    <w:rsid w:val="007646B9"/>
    <w:rsid w:val="0076489C"/>
    <w:rsid w:val="007658B4"/>
    <w:rsid w:val="00766AAE"/>
    <w:rsid w:val="00766AD7"/>
    <w:rsid w:val="00767332"/>
    <w:rsid w:val="007707E4"/>
    <w:rsid w:val="007713AC"/>
    <w:rsid w:val="007715A5"/>
    <w:rsid w:val="00771A89"/>
    <w:rsid w:val="00772A1C"/>
    <w:rsid w:val="00773198"/>
    <w:rsid w:val="00773A32"/>
    <w:rsid w:val="00773ECC"/>
    <w:rsid w:val="007745FC"/>
    <w:rsid w:val="007751F7"/>
    <w:rsid w:val="007756A1"/>
    <w:rsid w:val="0077637D"/>
    <w:rsid w:val="0077697D"/>
    <w:rsid w:val="0077754E"/>
    <w:rsid w:val="0077779C"/>
    <w:rsid w:val="0078057A"/>
    <w:rsid w:val="00782007"/>
    <w:rsid w:val="00782A85"/>
    <w:rsid w:val="0078392C"/>
    <w:rsid w:val="0078596A"/>
    <w:rsid w:val="00785C57"/>
    <w:rsid w:val="00786109"/>
    <w:rsid w:val="00790779"/>
    <w:rsid w:val="00790DC5"/>
    <w:rsid w:val="0079146C"/>
    <w:rsid w:val="00792646"/>
    <w:rsid w:val="00792897"/>
    <w:rsid w:val="00793242"/>
    <w:rsid w:val="0079335C"/>
    <w:rsid w:val="007937AC"/>
    <w:rsid w:val="00793EB5"/>
    <w:rsid w:val="00794992"/>
    <w:rsid w:val="00794A8B"/>
    <w:rsid w:val="00794E9C"/>
    <w:rsid w:val="00795964"/>
    <w:rsid w:val="00796746"/>
    <w:rsid w:val="00797BED"/>
    <w:rsid w:val="007A0420"/>
    <w:rsid w:val="007A0E22"/>
    <w:rsid w:val="007A0FC9"/>
    <w:rsid w:val="007A1E4A"/>
    <w:rsid w:val="007A1E59"/>
    <w:rsid w:val="007A2F10"/>
    <w:rsid w:val="007A48E0"/>
    <w:rsid w:val="007A4B28"/>
    <w:rsid w:val="007A4CA3"/>
    <w:rsid w:val="007A5517"/>
    <w:rsid w:val="007A5DAF"/>
    <w:rsid w:val="007A6A2A"/>
    <w:rsid w:val="007A7150"/>
    <w:rsid w:val="007A75AF"/>
    <w:rsid w:val="007B01CE"/>
    <w:rsid w:val="007B0563"/>
    <w:rsid w:val="007B0EF6"/>
    <w:rsid w:val="007B11B0"/>
    <w:rsid w:val="007B1425"/>
    <w:rsid w:val="007B144E"/>
    <w:rsid w:val="007B1591"/>
    <w:rsid w:val="007B1A08"/>
    <w:rsid w:val="007B2081"/>
    <w:rsid w:val="007B4D03"/>
    <w:rsid w:val="007B4FC3"/>
    <w:rsid w:val="007B5146"/>
    <w:rsid w:val="007B79AC"/>
    <w:rsid w:val="007B7B0B"/>
    <w:rsid w:val="007B7FBE"/>
    <w:rsid w:val="007C08FB"/>
    <w:rsid w:val="007C0C75"/>
    <w:rsid w:val="007C1CF7"/>
    <w:rsid w:val="007C36EB"/>
    <w:rsid w:val="007C3B2F"/>
    <w:rsid w:val="007C3BA0"/>
    <w:rsid w:val="007C4C48"/>
    <w:rsid w:val="007C4C4F"/>
    <w:rsid w:val="007C4F77"/>
    <w:rsid w:val="007C5D74"/>
    <w:rsid w:val="007C65ED"/>
    <w:rsid w:val="007C67D8"/>
    <w:rsid w:val="007C71A7"/>
    <w:rsid w:val="007D0373"/>
    <w:rsid w:val="007D0D56"/>
    <w:rsid w:val="007D16B9"/>
    <w:rsid w:val="007D2034"/>
    <w:rsid w:val="007D20C5"/>
    <w:rsid w:val="007D295A"/>
    <w:rsid w:val="007D2B48"/>
    <w:rsid w:val="007D2DC0"/>
    <w:rsid w:val="007D3085"/>
    <w:rsid w:val="007D3962"/>
    <w:rsid w:val="007D3A21"/>
    <w:rsid w:val="007D3F3B"/>
    <w:rsid w:val="007D4DDA"/>
    <w:rsid w:val="007D4F14"/>
    <w:rsid w:val="007D54D1"/>
    <w:rsid w:val="007D5BD9"/>
    <w:rsid w:val="007D5DBC"/>
    <w:rsid w:val="007D6542"/>
    <w:rsid w:val="007D6C40"/>
    <w:rsid w:val="007D6E98"/>
    <w:rsid w:val="007D71F4"/>
    <w:rsid w:val="007D76E7"/>
    <w:rsid w:val="007D794B"/>
    <w:rsid w:val="007D7BA9"/>
    <w:rsid w:val="007E0345"/>
    <w:rsid w:val="007E0943"/>
    <w:rsid w:val="007E0A21"/>
    <w:rsid w:val="007E13A5"/>
    <w:rsid w:val="007E2613"/>
    <w:rsid w:val="007E28F8"/>
    <w:rsid w:val="007E2B94"/>
    <w:rsid w:val="007E2FB0"/>
    <w:rsid w:val="007E3B81"/>
    <w:rsid w:val="007E40C1"/>
    <w:rsid w:val="007E46BA"/>
    <w:rsid w:val="007E4884"/>
    <w:rsid w:val="007E48D5"/>
    <w:rsid w:val="007E4BE4"/>
    <w:rsid w:val="007E4E71"/>
    <w:rsid w:val="007E6116"/>
    <w:rsid w:val="007E6E23"/>
    <w:rsid w:val="007E7339"/>
    <w:rsid w:val="007E774B"/>
    <w:rsid w:val="007E7B67"/>
    <w:rsid w:val="007E7E99"/>
    <w:rsid w:val="007F02DB"/>
    <w:rsid w:val="007F0793"/>
    <w:rsid w:val="007F1480"/>
    <w:rsid w:val="007F18A5"/>
    <w:rsid w:val="007F1D8C"/>
    <w:rsid w:val="007F2974"/>
    <w:rsid w:val="007F2C93"/>
    <w:rsid w:val="007F3354"/>
    <w:rsid w:val="007F34E6"/>
    <w:rsid w:val="007F356A"/>
    <w:rsid w:val="007F3F21"/>
    <w:rsid w:val="007F3F28"/>
    <w:rsid w:val="007F41AC"/>
    <w:rsid w:val="007F442D"/>
    <w:rsid w:val="007F4849"/>
    <w:rsid w:val="007F4B57"/>
    <w:rsid w:val="007F500C"/>
    <w:rsid w:val="007F50FB"/>
    <w:rsid w:val="007F740C"/>
    <w:rsid w:val="008005FC"/>
    <w:rsid w:val="0080131E"/>
    <w:rsid w:val="00801F6B"/>
    <w:rsid w:val="00802258"/>
    <w:rsid w:val="0080243D"/>
    <w:rsid w:val="00802A36"/>
    <w:rsid w:val="00803CE8"/>
    <w:rsid w:val="008050DD"/>
    <w:rsid w:val="00805DA7"/>
    <w:rsid w:val="00806758"/>
    <w:rsid w:val="008079F3"/>
    <w:rsid w:val="0081014F"/>
    <w:rsid w:val="008109F0"/>
    <w:rsid w:val="00810C62"/>
    <w:rsid w:val="00810DC8"/>
    <w:rsid w:val="00811A2C"/>
    <w:rsid w:val="00812CD8"/>
    <w:rsid w:val="00812FD2"/>
    <w:rsid w:val="008132CB"/>
    <w:rsid w:val="00813FD1"/>
    <w:rsid w:val="008142EA"/>
    <w:rsid w:val="008147F1"/>
    <w:rsid w:val="00815002"/>
    <w:rsid w:val="00815534"/>
    <w:rsid w:val="008156A8"/>
    <w:rsid w:val="00815E68"/>
    <w:rsid w:val="00815F92"/>
    <w:rsid w:val="00816222"/>
    <w:rsid w:val="00820066"/>
    <w:rsid w:val="00820DEB"/>
    <w:rsid w:val="008215DE"/>
    <w:rsid w:val="0082180F"/>
    <w:rsid w:val="00821D85"/>
    <w:rsid w:val="0082226A"/>
    <w:rsid w:val="00823331"/>
    <w:rsid w:val="00823918"/>
    <w:rsid w:val="00823E2F"/>
    <w:rsid w:val="00824DD4"/>
    <w:rsid w:val="008256AB"/>
    <w:rsid w:val="00826233"/>
    <w:rsid w:val="008263EF"/>
    <w:rsid w:val="0082659C"/>
    <w:rsid w:val="008269AD"/>
    <w:rsid w:val="00826AC9"/>
    <w:rsid w:val="00827822"/>
    <w:rsid w:val="00827D11"/>
    <w:rsid w:val="0083121B"/>
    <w:rsid w:val="008319C7"/>
    <w:rsid w:val="00831ADA"/>
    <w:rsid w:val="00832646"/>
    <w:rsid w:val="008330B7"/>
    <w:rsid w:val="00833D06"/>
    <w:rsid w:val="00833E7C"/>
    <w:rsid w:val="008359C9"/>
    <w:rsid w:val="00835D94"/>
    <w:rsid w:val="00836037"/>
    <w:rsid w:val="00836F3B"/>
    <w:rsid w:val="00837FDB"/>
    <w:rsid w:val="0084043C"/>
    <w:rsid w:val="00840D4B"/>
    <w:rsid w:val="00841104"/>
    <w:rsid w:val="008412FE"/>
    <w:rsid w:val="00841E53"/>
    <w:rsid w:val="00841FB7"/>
    <w:rsid w:val="00842D8E"/>
    <w:rsid w:val="00842E8B"/>
    <w:rsid w:val="00843532"/>
    <w:rsid w:val="00843982"/>
    <w:rsid w:val="00843D30"/>
    <w:rsid w:val="0084422B"/>
    <w:rsid w:val="00844E85"/>
    <w:rsid w:val="00844ECB"/>
    <w:rsid w:val="00845BF3"/>
    <w:rsid w:val="00847386"/>
    <w:rsid w:val="008473C2"/>
    <w:rsid w:val="008475DC"/>
    <w:rsid w:val="0084780B"/>
    <w:rsid w:val="00851284"/>
    <w:rsid w:val="00851C17"/>
    <w:rsid w:val="00851EF5"/>
    <w:rsid w:val="00851F5B"/>
    <w:rsid w:val="00852E00"/>
    <w:rsid w:val="00852E23"/>
    <w:rsid w:val="00852FE5"/>
    <w:rsid w:val="008534A7"/>
    <w:rsid w:val="0085395E"/>
    <w:rsid w:val="00853AC7"/>
    <w:rsid w:val="008543AF"/>
    <w:rsid w:val="00854906"/>
    <w:rsid w:val="00854CB5"/>
    <w:rsid w:val="0085526F"/>
    <w:rsid w:val="00855B98"/>
    <w:rsid w:val="00856155"/>
    <w:rsid w:val="008562C5"/>
    <w:rsid w:val="00856630"/>
    <w:rsid w:val="00856B4C"/>
    <w:rsid w:val="00856D75"/>
    <w:rsid w:val="0085731B"/>
    <w:rsid w:val="0085737A"/>
    <w:rsid w:val="00857917"/>
    <w:rsid w:val="00860907"/>
    <w:rsid w:val="00861BA1"/>
    <w:rsid w:val="008626C6"/>
    <w:rsid w:val="00862770"/>
    <w:rsid w:val="008635D7"/>
    <w:rsid w:val="00863B4F"/>
    <w:rsid w:val="0086403B"/>
    <w:rsid w:val="0086650E"/>
    <w:rsid w:val="00866E0F"/>
    <w:rsid w:val="0086731D"/>
    <w:rsid w:val="008673D8"/>
    <w:rsid w:val="00867646"/>
    <w:rsid w:val="0087029B"/>
    <w:rsid w:val="008709EF"/>
    <w:rsid w:val="00871358"/>
    <w:rsid w:val="0087151B"/>
    <w:rsid w:val="00875572"/>
    <w:rsid w:val="008759B7"/>
    <w:rsid w:val="00876538"/>
    <w:rsid w:val="0087693C"/>
    <w:rsid w:val="00876B7F"/>
    <w:rsid w:val="00877727"/>
    <w:rsid w:val="0088044F"/>
    <w:rsid w:val="00881327"/>
    <w:rsid w:val="008820A7"/>
    <w:rsid w:val="00882519"/>
    <w:rsid w:val="008836C0"/>
    <w:rsid w:val="0088370A"/>
    <w:rsid w:val="00884AE5"/>
    <w:rsid w:val="00885D4F"/>
    <w:rsid w:val="008861B1"/>
    <w:rsid w:val="00886594"/>
    <w:rsid w:val="008866A2"/>
    <w:rsid w:val="00887E2F"/>
    <w:rsid w:val="00890A0C"/>
    <w:rsid w:val="00891045"/>
    <w:rsid w:val="00892C4A"/>
    <w:rsid w:val="00893B82"/>
    <w:rsid w:val="00893F5F"/>
    <w:rsid w:val="00893F6D"/>
    <w:rsid w:val="00894964"/>
    <w:rsid w:val="00896026"/>
    <w:rsid w:val="008A01D0"/>
    <w:rsid w:val="008A074D"/>
    <w:rsid w:val="008A0B53"/>
    <w:rsid w:val="008A0BD2"/>
    <w:rsid w:val="008A19A7"/>
    <w:rsid w:val="008A1BFB"/>
    <w:rsid w:val="008A217B"/>
    <w:rsid w:val="008A233D"/>
    <w:rsid w:val="008A2632"/>
    <w:rsid w:val="008A2F8C"/>
    <w:rsid w:val="008A323E"/>
    <w:rsid w:val="008A34F5"/>
    <w:rsid w:val="008A46F5"/>
    <w:rsid w:val="008A5172"/>
    <w:rsid w:val="008A525F"/>
    <w:rsid w:val="008A53E3"/>
    <w:rsid w:val="008A6008"/>
    <w:rsid w:val="008A68AC"/>
    <w:rsid w:val="008A748A"/>
    <w:rsid w:val="008A74AE"/>
    <w:rsid w:val="008A779F"/>
    <w:rsid w:val="008A7B5F"/>
    <w:rsid w:val="008B1F83"/>
    <w:rsid w:val="008B2066"/>
    <w:rsid w:val="008B232A"/>
    <w:rsid w:val="008B2A3C"/>
    <w:rsid w:val="008B32F8"/>
    <w:rsid w:val="008B3BFE"/>
    <w:rsid w:val="008B4362"/>
    <w:rsid w:val="008B4789"/>
    <w:rsid w:val="008B4F0A"/>
    <w:rsid w:val="008B5601"/>
    <w:rsid w:val="008B6668"/>
    <w:rsid w:val="008B6D47"/>
    <w:rsid w:val="008B72FB"/>
    <w:rsid w:val="008B7916"/>
    <w:rsid w:val="008C0048"/>
    <w:rsid w:val="008C0434"/>
    <w:rsid w:val="008C0647"/>
    <w:rsid w:val="008C08E1"/>
    <w:rsid w:val="008C0A52"/>
    <w:rsid w:val="008C1299"/>
    <w:rsid w:val="008C12CE"/>
    <w:rsid w:val="008C15FF"/>
    <w:rsid w:val="008C16C7"/>
    <w:rsid w:val="008C1BFB"/>
    <w:rsid w:val="008C1F38"/>
    <w:rsid w:val="008C3DFE"/>
    <w:rsid w:val="008C4142"/>
    <w:rsid w:val="008C4D59"/>
    <w:rsid w:val="008C502F"/>
    <w:rsid w:val="008C7050"/>
    <w:rsid w:val="008C783B"/>
    <w:rsid w:val="008D146F"/>
    <w:rsid w:val="008D17FF"/>
    <w:rsid w:val="008D189B"/>
    <w:rsid w:val="008D18C2"/>
    <w:rsid w:val="008D1A81"/>
    <w:rsid w:val="008D201F"/>
    <w:rsid w:val="008D235D"/>
    <w:rsid w:val="008D294C"/>
    <w:rsid w:val="008D2C10"/>
    <w:rsid w:val="008D34FD"/>
    <w:rsid w:val="008D443A"/>
    <w:rsid w:val="008D443F"/>
    <w:rsid w:val="008D47F6"/>
    <w:rsid w:val="008D5467"/>
    <w:rsid w:val="008D567D"/>
    <w:rsid w:val="008D6199"/>
    <w:rsid w:val="008D67ED"/>
    <w:rsid w:val="008D68CD"/>
    <w:rsid w:val="008D6943"/>
    <w:rsid w:val="008D73A2"/>
    <w:rsid w:val="008E1CD0"/>
    <w:rsid w:val="008E30CA"/>
    <w:rsid w:val="008E3FB8"/>
    <w:rsid w:val="008E660B"/>
    <w:rsid w:val="008E7158"/>
    <w:rsid w:val="008E7607"/>
    <w:rsid w:val="008E7A6B"/>
    <w:rsid w:val="008E7C84"/>
    <w:rsid w:val="008E7F09"/>
    <w:rsid w:val="008F0450"/>
    <w:rsid w:val="008F04BC"/>
    <w:rsid w:val="008F04D8"/>
    <w:rsid w:val="008F0518"/>
    <w:rsid w:val="008F08B5"/>
    <w:rsid w:val="008F0976"/>
    <w:rsid w:val="008F0B06"/>
    <w:rsid w:val="008F1305"/>
    <w:rsid w:val="008F195E"/>
    <w:rsid w:val="008F1979"/>
    <w:rsid w:val="008F1D08"/>
    <w:rsid w:val="008F1F42"/>
    <w:rsid w:val="008F23E4"/>
    <w:rsid w:val="008F2E21"/>
    <w:rsid w:val="008F336B"/>
    <w:rsid w:val="008F3B8E"/>
    <w:rsid w:val="008F3D80"/>
    <w:rsid w:val="008F3DED"/>
    <w:rsid w:val="008F5728"/>
    <w:rsid w:val="008F5CCD"/>
    <w:rsid w:val="008F6B90"/>
    <w:rsid w:val="008F6FFA"/>
    <w:rsid w:val="008F747E"/>
    <w:rsid w:val="008F7694"/>
    <w:rsid w:val="008F76F5"/>
    <w:rsid w:val="008F7BC5"/>
    <w:rsid w:val="008F7E23"/>
    <w:rsid w:val="00900A2E"/>
    <w:rsid w:val="00900B42"/>
    <w:rsid w:val="00900C34"/>
    <w:rsid w:val="00900E0F"/>
    <w:rsid w:val="0090161F"/>
    <w:rsid w:val="00901941"/>
    <w:rsid w:val="00901D00"/>
    <w:rsid w:val="00902AAB"/>
    <w:rsid w:val="00905907"/>
    <w:rsid w:val="009068E2"/>
    <w:rsid w:val="0090723F"/>
    <w:rsid w:val="0091061F"/>
    <w:rsid w:val="009107A6"/>
    <w:rsid w:val="00910AF0"/>
    <w:rsid w:val="00910CE4"/>
    <w:rsid w:val="00911933"/>
    <w:rsid w:val="00911A4D"/>
    <w:rsid w:val="00912352"/>
    <w:rsid w:val="00912700"/>
    <w:rsid w:val="00912831"/>
    <w:rsid w:val="009130C1"/>
    <w:rsid w:val="009134D9"/>
    <w:rsid w:val="00913828"/>
    <w:rsid w:val="00913A06"/>
    <w:rsid w:val="00913A8D"/>
    <w:rsid w:val="00913D19"/>
    <w:rsid w:val="009148F9"/>
    <w:rsid w:val="00914A10"/>
    <w:rsid w:val="00916260"/>
    <w:rsid w:val="00916345"/>
    <w:rsid w:val="009165D5"/>
    <w:rsid w:val="009177BC"/>
    <w:rsid w:val="00917898"/>
    <w:rsid w:val="0092104B"/>
    <w:rsid w:val="00921C38"/>
    <w:rsid w:val="009224E0"/>
    <w:rsid w:val="00922E8F"/>
    <w:rsid w:val="00922FEB"/>
    <w:rsid w:val="0092345D"/>
    <w:rsid w:val="00924C5A"/>
    <w:rsid w:val="00924C9C"/>
    <w:rsid w:val="00924D05"/>
    <w:rsid w:val="00925162"/>
    <w:rsid w:val="009256C8"/>
    <w:rsid w:val="00925846"/>
    <w:rsid w:val="009268D8"/>
    <w:rsid w:val="00926E8C"/>
    <w:rsid w:val="009275D7"/>
    <w:rsid w:val="00927AB2"/>
    <w:rsid w:val="00930243"/>
    <w:rsid w:val="00930F00"/>
    <w:rsid w:val="00931742"/>
    <w:rsid w:val="00931A86"/>
    <w:rsid w:val="00931DEA"/>
    <w:rsid w:val="009320B8"/>
    <w:rsid w:val="00932B0C"/>
    <w:rsid w:val="00932E13"/>
    <w:rsid w:val="00933434"/>
    <w:rsid w:val="009337C0"/>
    <w:rsid w:val="00933F2D"/>
    <w:rsid w:val="00935405"/>
    <w:rsid w:val="009354C0"/>
    <w:rsid w:val="00935A2A"/>
    <w:rsid w:val="00935BA7"/>
    <w:rsid w:val="00936527"/>
    <w:rsid w:val="00937B19"/>
    <w:rsid w:val="00940172"/>
    <w:rsid w:val="00940C7E"/>
    <w:rsid w:val="009411FA"/>
    <w:rsid w:val="00941C5B"/>
    <w:rsid w:val="00941CE5"/>
    <w:rsid w:val="00941CE9"/>
    <w:rsid w:val="00941E54"/>
    <w:rsid w:val="00941EBB"/>
    <w:rsid w:val="00942829"/>
    <w:rsid w:val="00943480"/>
    <w:rsid w:val="00944516"/>
    <w:rsid w:val="009451B6"/>
    <w:rsid w:val="0094544C"/>
    <w:rsid w:val="00945F1C"/>
    <w:rsid w:val="00946151"/>
    <w:rsid w:val="009462E9"/>
    <w:rsid w:val="00946422"/>
    <w:rsid w:val="00947422"/>
    <w:rsid w:val="00947677"/>
    <w:rsid w:val="00947AE3"/>
    <w:rsid w:val="00947C9C"/>
    <w:rsid w:val="00950E46"/>
    <w:rsid w:val="00952CFF"/>
    <w:rsid w:val="00952DA1"/>
    <w:rsid w:val="00953358"/>
    <w:rsid w:val="0095348A"/>
    <w:rsid w:val="00953915"/>
    <w:rsid w:val="0095400A"/>
    <w:rsid w:val="009541AB"/>
    <w:rsid w:val="00954F59"/>
    <w:rsid w:val="009558F9"/>
    <w:rsid w:val="00955D4C"/>
    <w:rsid w:val="00955DE8"/>
    <w:rsid w:val="00957031"/>
    <w:rsid w:val="00957313"/>
    <w:rsid w:val="009576F7"/>
    <w:rsid w:val="0095771E"/>
    <w:rsid w:val="009579B8"/>
    <w:rsid w:val="0096043C"/>
    <w:rsid w:val="0096137B"/>
    <w:rsid w:val="009613B2"/>
    <w:rsid w:val="0096147F"/>
    <w:rsid w:val="00961F2A"/>
    <w:rsid w:val="00962201"/>
    <w:rsid w:val="0096354F"/>
    <w:rsid w:val="00963B93"/>
    <w:rsid w:val="00964AC7"/>
    <w:rsid w:val="00964E41"/>
    <w:rsid w:val="00964E7D"/>
    <w:rsid w:val="00965153"/>
    <w:rsid w:val="00966009"/>
    <w:rsid w:val="00966076"/>
    <w:rsid w:val="00966DB1"/>
    <w:rsid w:val="009673FE"/>
    <w:rsid w:val="009677DE"/>
    <w:rsid w:val="00967FB7"/>
    <w:rsid w:val="009704D0"/>
    <w:rsid w:val="00970D68"/>
    <w:rsid w:val="00970E25"/>
    <w:rsid w:val="0097180A"/>
    <w:rsid w:val="00972120"/>
    <w:rsid w:val="00972255"/>
    <w:rsid w:val="0097272B"/>
    <w:rsid w:val="009729D8"/>
    <w:rsid w:val="00972EDE"/>
    <w:rsid w:val="009732AD"/>
    <w:rsid w:val="0097333D"/>
    <w:rsid w:val="00973472"/>
    <w:rsid w:val="00977139"/>
    <w:rsid w:val="009778DC"/>
    <w:rsid w:val="00977E5E"/>
    <w:rsid w:val="0098095F"/>
    <w:rsid w:val="009812F1"/>
    <w:rsid w:val="00981508"/>
    <w:rsid w:val="0098185E"/>
    <w:rsid w:val="009818F8"/>
    <w:rsid w:val="00981F37"/>
    <w:rsid w:val="009821CE"/>
    <w:rsid w:val="00983C95"/>
    <w:rsid w:val="00984B93"/>
    <w:rsid w:val="00984D0B"/>
    <w:rsid w:val="00985507"/>
    <w:rsid w:val="00985B62"/>
    <w:rsid w:val="00986735"/>
    <w:rsid w:val="00987616"/>
    <w:rsid w:val="00987AAA"/>
    <w:rsid w:val="009903F4"/>
    <w:rsid w:val="00991559"/>
    <w:rsid w:val="00991C0F"/>
    <w:rsid w:val="00992953"/>
    <w:rsid w:val="009929D6"/>
    <w:rsid w:val="00992D93"/>
    <w:rsid w:val="00993017"/>
    <w:rsid w:val="00993135"/>
    <w:rsid w:val="009931A1"/>
    <w:rsid w:val="0099370A"/>
    <w:rsid w:val="00994ABE"/>
    <w:rsid w:val="009957E5"/>
    <w:rsid w:val="00996374"/>
    <w:rsid w:val="00997392"/>
    <w:rsid w:val="00997480"/>
    <w:rsid w:val="0099775F"/>
    <w:rsid w:val="009A0BA2"/>
    <w:rsid w:val="009A15E5"/>
    <w:rsid w:val="009A27C8"/>
    <w:rsid w:val="009A41F4"/>
    <w:rsid w:val="009A68D1"/>
    <w:rsid w:val="009A6FE0"/>
    <w:rsid w:val="009B0D1B"/>
    <w:rsid w:val="009B1097"/>
    <w:rsid w:val="009B16D2"/>
    <w:rsid w:val="009B24C5"/>
    <w:rsid w:val="009B2545"/>
    <w:rsid w:val="009B2986"/>
    <w:rsid w:val="009B301C"/>
    <w:rsid w:val="009B30C4"/>
    <w:rsid w:val="009B3BEF"/>
    <w:rsid w:val="009B5251"/>
    <w:rsid w:val="009B64BE"/>
    <w:rsid w:val="009C0090"/>
    <w:rsid w:val="009C0B3C"/>
    <w:rsid w:val="009C18B9"/>
    <w:rsid w:val="009C3038"/>
    <w:rsid w:val="009C3446"/>
    <w:rsid w:val="009C375F"/>
    <w:rsid w:val="009C3910"/>
    <w:rsid w:val="009C392E"/>
    <w:rsid w:val="009C3D0B"/>
    <w:rsid w:val="009C3E51"/>
    <w:rsid w:val="009C49E3"/>
    <w:rsid w:val="009C579F"/>
    <w:rsid w:val="009C5B12"/>
    <w:rsid w:val="009C6328"/>
    <w:rsid w:val="009C6668"/>
    <w:rsid w:val="009C6A49"/>
    <w:rsid w:val="009C74CE"/>
    <w:rsid w:val="009C7D30"/>
    <w:rsid w:val="009D008B"/>
    <w:rsid w:val="009D03CA"/>
    <w:rsid w:val="009D0683"/>
    <w:rsid w:val="009D0851"/>
    <w:rsid w:val="009D0C31"/>
    <w:rsid w:val="009D1150"/>
    <w:rsid w:val="009D11B1"/>
    <w:rsid w:val="009D18C3"/>
    <w:rsid w:val="009D194B"/>
    <w:rsid w:val="009D1F80"/>
    <w:rsid w:val="009D3439"/>
    <w:rsid w:val="009D369E"/>
    <w:rsid w:val="009D40F4"/>
    <w:rsid w:val="009D48AA"/>
    <w:rsid w:val="009D538D"/>
    <w:rsid w:val="009D5A2D"/>
    <w:rsid w:val="009D5C52"/>
    <w:rsid w:val="009D7E40"/>
    <w:rsid w:val="009E0610"/>
    <w:rsid w:val="009E10C4"/>
    <w:rsid w:val="009E13A3"/>
    <w:rsid w:val="009E1C17"/>
    <w:rsid w:val="009E1EE2"/>
    <w:rsid w:val="009E2A51"/>
    <w:rsid w:val="009E319F"/>
    <w:rsid w:val="009E3652"/>
    <w:rsid w:val="009E50B2"/>
    <w:rsid w:val="009E52E1"/>
    <w:rsid w:val="009E578F"/>
    <w:rsid w:val="009E6737"/>
    <w:rsid w:val="009E684F"/>
    <w:rsid w:val="009E6907"/>
    <w:rsid w:val="009E6950"/>
    <w:rsid w:val="009E7166"/>
    <w:rsid w:val="009F02FC"/>
    <w:rsid w:val="009F0CA0"/>
    <w:rsid w:val="009F207D"/>
    <w:rsid w:val="009F2C4D"/>
    <w:rsid w:val="009F32A2"/>
    <w:rsid w:val="009F34D0"/>
    <w:rsid w:val="009F4283"/>
    <w:rsid w:val="009F429D"/>
    <w:rsid w:val="009F4564"/>
    <w:rsid w:val="009F4B1D"/>
    <w:rsid w:val="009F5E96"/>
    <w:rsid w:val="009F68A5"/>
    <w:rsid w:val="009F7036"/>
    <w:rsid w:val="00A0058E"/>
    <w:rsid w:val="00A00606"/>
    <w:rsid w:val="00A00D28"/>
    <w:rsid w:val="00A00DCC"/>
    <w:rsid w:val="00A0114D"/>
    <w:rsid w:val="00A025F4"/>
    <w:rsid w:val="00A02AEC"/>
    <w:rsid w:val="00A041CC"/>
    <w:rsid w:val="00A04F59"/>
    <w:rsid w:val="00A063C5"/>
    <w:rsid w:val="00A069DE"/>
    <w:rsid w:val="00A06BDA"/>
    <w:rsid w:val="00A07197"/>
    <w:rsid w:val="00A10277"/>
    <w:rsid w:val="00A10398"/>
    <w:rsid w:val="00A12198"/>
    <w:rsid w:val="00A12220"/>
    <w:rsid w:val="00A12470"/>
    <w:rsid w:val="00A12494"/>
    <w:rsid w:val="00A12B19"/>
    <w:rsid w:val="00A12D64"/>
    <w:rsid w:val="00A13092"/>
    <w:rsid w:val="00A140E6"/>
    <w:rsid w:val="00A159C8"/>
    <w:rsid w:val="00A15D81"/>
    <w:rsid w:val="00A16226"/>
    <w:rsid w:val="00A165C3"/>
    <w:rsid w:val="00A1742D"/>
    <w:rsid w:val="00A17758"/>
    <w:rsid w:val="00A17BAA"/>
    <w:rsid w:val="00A20214"/>
    <w:rsid w:val="00A20619"/>
    <w:rsid w:val="00A20A42"/>
    <w:rsid w:val="00A20C26"/>
    <w:rsid w:val="00A20D7A"/>
    <w:rsid w:val="00A21A99"/>
    <w:rsid w:val="00A22C96"/>
    <w:rsid w:val="00A238A9"/>
    <w:rsid w:val="00A23C7A"/>
    <w:rsid w:val="00A24B27"/>
    <w:rsid w:val="00A24FE5"/>
    <w:rsid w:val="00A25696"/>
    <w:rsid w:val="00A269FA"/>
    <w:rsid w:val="00A270D5"/>
    <w:rsid w:val="00A27466"/>
    <w:rsid w:val="00A2788D"/>
    <w:rsid w:val="00A27BA7"/>
    <w:rsid w:val="00A30782"/>
    <w:rsid w:val="00A30819"/>
    <w:rsid w:val="00A30EF2"/>
    <w:rsid w:val="00A32086"/>
    <w:rsid w:val="00A326AA"/>
    <w:rsid w:val="00A32738"/>
    <w:rsid w:val="00A32A2A"/>
    <w:rsid w:val="00A33BC2"/>
    <w:rsid w:val="00A33BFC"/>
    <w:rsid w:val="00A341CF"/>
    <w:rsid w:val="00A34677"/>
    <w:rsid w:val="00A34B8D"/>
    <w:rsid w:val="00A35648"/>
    <w:rsid w:val="00A35C0A"/>
    <w:rsid w:val="00A36ABD"/>
    <w:rsid w:val="00A37ABB"/>
    <w:rsid w:val="00A37AD6"/>
    <w:rsid w:val="00A37CDB"/>
    <w:rsid w:val="00A408E3"/>
    <w:rsid w:val="00A40F8F"/>
    <w:rsid w:val="00A410C0"/>
    <w:rsid w:val="00A413BC"/>
    <w:rsid w:val="00A41EDD"/>
    <w:rsid w:val="00A422D2"/>
    <w:rsid w:val="00A4313B"/>
    <w:rsid w:val="00A43610"/>
    <w:rsid w:val="00A440F1"/>
    <w:rsid w:val="00A454E6"/>
    <w:rsid w:val="00A45E15"/>
    <w:rsid w:val="00A46AB9"/>
    <w:rsid w:val="00A47220"/>
    <w:rsid w:val="00A477AD"/>
    <w:rsid w:val="00A47F4B"/>
    <w:rsid w:val="00A5003C"/>
    <w:rsid w:val="00A50486"/>
    <w:rsid w:val="00A51311"/>
    <w:rsid w:val="00A51585"/>
    <w:rsid w:val="00A5176E"/>
    <w:rsid w:val="00A527F3"/>
    <w:rsid w:val="00A53174"/>
    <w:rsid w:val="00A53A6A"/>
    <w:rsid w:val="00A541C6"/>
    <w:rsid w:val="00A5465E"/>
    <w:rsid w:val="00A54694"/>
    <w:rsid w:val="00A549C9"/>
    <w:rsid w:val="00A54B90"/>
    <w:rsid w:val="00A54E34"/>
    <w:rsid w:val="00A55545"/>
    <w:rsid w:val="00A5597A"/>
    <w:rsid w:val="00A56097"/>
    <w:rsid w:val="00A565CC"/>
    <w:rsid w:val="00A56BEA"/>
    <w:rsid w:val="00A56CEE"/>
    <w:rsid w:val="00A56EB3"/>
    <w:rsid w:val="00A60377"/>
    <w:rsid w:val="00A60AEC"/>
    <w:rsid w:val="00A611FF"/>
    <w:rsid w:val="00A612E2"/>
    <w:rsid w:val="00A61458"/>
    <w:rsid w:val="00A6166B"/>
    <w:rsid w:val="00A6215B"/>
    <w:rsid w:val="00A62161"/>
    <w:rsid w:val="00A62644"/>
    <w:rsid w:val="00A63464"/>
    <w:rsid w:val="00A63F84"/>
    <w:rsid w:val="00A64811"/>
    <w:rsid w:val="00A65609"/>
    <w:rsid w:val="00A657F7"/>
    <w:rsid w:val="00A65B96"/>
    <w:rsid w:val="00A713A0"/>
    <w:rsid w:val="00A71A22"/>
    <w:rsid w:val="00A726BB"/>
    <w:rsid w:val="00A7353D"/>
    <w:rsid w:val="00A74030"/>
    <w:rsid w:val="00A74516"/>
    <w:rsid w:val="00A7518D"/>
    <w:rsid w:val="00A7520A"/>
    <w:rsid w:val="00A752A6"/>
    <w:rsid w:val="00A763AC"/>
    <w:rsid w:val="00A76BA6"/>
    <w:rsid w:val="00A76F74"/>
    <w:rsid w:val="00A77248"/>
    <w:rsid w:val="00A77B13"/>
    <w:rsid w:val="00A80141"/>
    <w:rsid w:val="00A8015D"/>
    <w:rsid w:val="00A80924"/>
    <w:rsid w:val="00A80CAF"/>
    <w:rsid w:val="00A815FB"/>
    <w:rsid w:val="00A8235B"/>
    <w:rsid w:val="00A82734"/>
    <w:rsid w:val="00A82A8D"/>
    <w:rsid w:val="00A832B2"/>
    <w:rsid w:val="00A8382A"/>
    <w:rsid w:val="00A84C19"/>
    <w:rsid w:val="00A84D2A"/>
    <w:rsid w:val="00A8535B"/>
    <w:rsid w:val="00A855AA"/>
    <w:rsid w:val="00A90476"/>
    <w:rsid w:val="00A90650"/>
    <w:rsid w:val="00A912B2"/>
    <w:rsid w:val="00A927EC"/>
    <w:rsid w:val="00A94234"/>
    <w:rsid w:val="00A94670"/>
    <w:rsid w:val="00A94BE5"/>
    <w:rsid w:val="00A96203"/>
    <w:rsid w:val="00A972C4"/>
    <w:rsid w:val="00A97B89"/>
    <w:rsid w:val="00A97D3F"/>
    <w:rsid w:val="00AA11E8"/>
    <w:rsid w:val="00AA1A1C"/>
    <w:rsid w:val="00AA1B4F"/>
    <w:rsid w:val="00AA1D06"/>
    <w:rsid w:val="00AA2603"/>
    <w:rsid w:val="00AA3B20"/>
    <w:rsid w:val="00AA5416"/>
    <w:rsid w:val="00AA5D55"/>
    <w:rsid w:val="00AA5E58"/>
    <w:rsid w:val="00AA6453"/>
    <w:rsid w:val="00AA6D7C"/>
    <w:rsid w:val="00AA7CBB"/>
    <w:rsid w:val="00AB01E6"/>
    <w:rsid w:val="00AB0AE4"/>
    <w:rsid w:val="00AB104C"/>
    <w:rsid w:val="00AB1469"/>
    <w:rsid w:val="00AB2659"/>
    <w:rsid w:val="00AB2E57"/>
    <w:rsid w:val="00AB36B2"/>
    <w:rsid w:val="00AB4508"/>
    <w:rsid w:val="00AB4CEE"/>
    <w:rsid w:val="00AB54FA"/>
    <w:rsid w:val="00AB5650"/>
    <w:rsid w:val="00AB5769"/>
    <w:rsid w:val="00AB6166"/>
    <w:rsid w:val="00AB6D17"/>
    <w:rsid w:val="00AB7144"/>
    <w:rsid w:val="00AC08E6"/>
    <w:rsid w:val="00AC0E2B"/>
    <w:rsid w:val="00AC1D37"/>
    <w:rsid w:val="00AC2A8C"/>
    <w:rsid w:val="00AC2E98"/>
    <w:rsid w:val="00AC3452"/>
    <w:rsid w:val="00AC34F9"/>
    <w:rsid w:val="00AC3740"/>
    <w:rsid w:val="00AC3D85"/>
    <w:rsid w:val="00AC497B"/>
    <w:rsid w:val="00AC50A2"/>
    <w:rsid w:val="00AC5CBA"/>
    <w:rsid w:val="00AC5FAE"/>
    <w:rsid w:val="00AC6A53"/>
    <w:rsid w:val="00AC6E40"/>
    <w:rsid w:val="00AC7976"/>
    <w:rsid w:val="00AC7DF1"/>
    <w:rsid w:val="00AD0BF9"/>
    <w:rsid w:val="00AD19A5"/>
    <w:rsid w:val="00AD1C9F"/>
    <w:rsid w:val="00AD1CF4"/>
    <w:rsid w:val="00AD3379"/>
    <w:rsid w:val="00AD3C2B"/>
    <w:rsid w:val="00AD3DBC"/>
    <w:rsid w:val="00AD4183"/>
    <w:rsid w:val="00AD4DE8"/>
    <w:rsid w:val="00AD6753"/>
    <w:rsid w:val="00AD6817"/>
    <w:rsid w:val="00AD6B4D"/>
    <w:rsid w:val="00AD6D28"/>
    <w:rsid w:val="00AD7096"/>
    <w:rsid w:val="00AD7C49"/>
    <w:rsid w:val="00AD7D5F"/>
    <w:rsid w:val="00AE0025"/>
    <w:rsid w:val="00AE0370"/>
    <w:rsid w:val="00AE06E7"/>
    <w:rsid w:val="00AE19CB"/>
    <w:rsid w:val="00AE27A2"/>
    <w:rsid w:val="00AE3E27"/>
    <w:rsid w:val="00AE423E"/>
    <w:rsid w:val="00AE4690"/>
    <w:rsid w:val="00AE5744"/>
    <w:rsid w:val="00AE6049"/>
    <w:rsid w:val="00AE6467"/>
    <w:rsid w:val="00AE7E86"/>
    <w:rsid w:val="00AE7FCA"/>
    <w:rsid w:val="00AF160D"/>
    <w:rsid w:val="00AF1631"/>
    <w:rsid w:val="00AF1960"/>
    <w:rsid w:val="00AF2060"/>
    <w:rsid w:val="00AF23C0"/>
    <w:rsid w:val="00AF369D"/>
    <w:rsid w:val="00AF40E0"/>
    <w:rsid w:val="00AF4682"/>
    <w:rsid w:val="00AF57E0"/>
    <w:rsid w:val="00AF655F"/>
    <w:rsid w:val="00AF7077"/>
    <w:rsid w:val="00AF74AB"/>
    <w:rsid w:val="00AF7824"/>
    <w:rsid w:val="00B00532"/>
    <w:rsid w:val="00B007F4"/>
    <w:rsid w:val="00B01225"/>
    <w:rsid w:val="00B0171A"/>
    <w:rsid w:val="00B01D71"/>
    <w:rsid w:val="00B0316C"/>
    <w:rsid w:val="00B03437"/>
    <w:rsid w:val="00B03C36"/>
    <w:rsid w:val="00B03CD3"/>
    <w:rsid w:val="00B04EC4"/>
    <w:rsid w:val="00B0611F"/>
    <w:rsid w:val="00B068C7"/>
    <w:rsid w:val="00B07C11"/>
    <w:rsid w:val="00B11366"/>
    <w:rsid w:val="00B132F8"/>
    <w:rsid w:val="00B136BB"/>
    <w:rsid w:val="00B13729"/>
    <w:rsid w:val="00B13D62"/>
    <w:rsid w:val="00B13E86"/>
    <w:rsid w:val="00B14DE5"/>
    <w:rsid w:val="00B16385"/>
    <w:rsid w:val="00B17739"/>
    <w:rsid w:val="00B177A4"/>
    <w:rsid w:val="00B178DF"/>
    <w:rsid w:val="00B17C70"/>
    <w:rsid w:val="00B206C9"/>
    <w:rsid w:val="00B20794"/>
    <w:rsid w:val="00B20CBF"/>
    <w:rsid w:val="00B20CF4"/>
    <w:rsid w:val="00B20D8E"/>
    <w:rsid w:val="00B21163"/>
    <w:rsid w:val="00B216CA"/>
    <w:rsid w:val="00B21E82"/>
    <w:rsid w:val="00B23251"/>
    <w:rsid w:val="00B24639"/>
    <w:rsid w:val="00B2637D"/>
    <w:rsid w:val="00B263EE"/>
    <w:rsid w:val="00B26B3F"/>
    <w:rsid w:val="00B2754A"/>
    <w:rsid w:val="00B277A7"/>
    <w:rsid w:val="00B277B0"/>
    <w:rsid w:val="00B27A21"/>
    <w:rsid w:val="00B27CBD"/>
    <w:rsid w:val="00B31C8F"/>
    <w:rsid w:val="00B31FA9"/>
    <w:rsid w:val="00B32340"/>
    <w:rsid w:val="00B332F2"/>
    <w:rsid w:val="00B334A5"/>
    <w:rsid w:val="00B337E6"/>
    <w:rsid w:val="00B33CCB"/>
    <w:rsid w:val="00B344B7"/>
    <w:rsid w:val="00B34AFB"/>
    <w:rsid w:val="00B35D4A"/>
    <w:rsid w:val="00B35E78"/>
    <w:rsid w:val="00B36252"/>
    <w:rsid w:val="00B368C5"/>
    <w:rsid w:val="00B3706E"/>
    <w:rsid w:val="00B379A4"/>
    <w:rsid w:val="00B37DBD"/>
    <w:rsid w:val="00B37E48"/>
    <w:rsid w:val="00B40509"/>
    <w:rsid w:val="00B41D73"/>
    <w:rsid w:val="00B4247B"/>
    <w:rsid w:val="00B424C7"/>
    <w:rsid w:val="00B42BE2"/>
    <w:rsid w:val="00B430AA"/>
    <w:rsid w:val="00B434B8"/>
    <w:rsid w:val="00B4454A"/>
    <w:rsid w:val="00B446C6"/>
    <w:rsid w:val="00B450C8"/>
    <w:rsid w:val="00B459A7"/>
    <w:rsid w:val="00B46A45"/>
    <w:rsid w:val="00B4717F"/>
    <w:rsid w:val="00B50EA4"/>
    <w:rsid w:val="00B51167"/>
    <w:rsid w:val="00B513CF"/>
    <w:rsid w:val="00B516BB"/>
    <w:rsid w:val="00B516FA"/>
    <w:rsid w:val="00B51E3E"/>
    <w:rsid w:val="00B520D3"/>
    <w:rsid w:val="00B52520"/>
    <w:rsid w:val="00B5262E"/>
    <w:rsid w:val="00B52E74"/>
    <w:rsid w:val="00B53E35"/>
    <w:rsid w:val="00B54800"/>
    <w:rsid w:val="00B54B2A"/>
    <w:rsid w:val="00B5509B"/>
    <w:rsid w:val="00B557BE"/>
    <w:rsid w:val="00B568D3"/>
    <w:rsid w:val="00B571EB"/>
    <w:rsid w:val="00B600F9"/>
    <w:rsid w:val="00B60611"/>
    <w:rsid w:val="00B612D0"/>
    <w:rsid w:val="00B6172C"/>
    <w:rsid w:val="00B61D80"/>
    <w:rsid w:val="00B622D9"/>
    <w:rsid w:val="00B62A01"/>
    <w:rsid w:val="00B62D17"/>
    <w:rsid w:val="00B63D82"/>
    <w:rsid w:val="00B64613"/>
    <w:rsid w:val="00B64A3C"/>
    <w:rsid w:val="00B64DE3"/>
    <w:rsid w:val="00B65C67"/>
    <w:rsid w:val="00B66224"/>
    <w:rsid w:val="00B66412"/>
    <w:rsid w:val="00B669DB"/>
    <w:rsid w:val="00B70259"/>
    <w:rsid w:val="00B71553"/>
    <w:rsid w:val="00B71E7B"/>
    <w:rsid w:val="00B7212C"/>
    <w:rsid w:val="00B72266"/>
    <w:rsid w:val="00B728EB"/>
    <w:rsid w:val="00B72FED"/>
    <w:rsid w:val="00B738F2"/>
    <w:rsid w:val="00B73BC1"/>
    <w:rsid w:val="00B73C60"/>
    <w:rsid w:val="00B74112"/>
    <w:rsid w:val="00B74C7D"/>
    <w:rsid w:val="00B74EF8"/>
    <w:rsid w:val="00B7514C"/>
    <w:rsid w:val="00B75A79"/>
    <w:rsid w:val="00B764C2"/>
    <w:rsid w:val="00B76C3E"/>
    <w:rsid w:val="00B76CC6"/>
    <w:rsid w:val="00B7761D"/>
    <w:rsid w:val="00B77F39"/>
    <w:rsid w:val="00B80EF1"/>
    <w:rsid w:val="00B81133"/>
    <w:rsid w:val="00B81AEC"/>
    <w:rsid w:val="00B82D87"/>
    <w:rsid w:val="00B82FF7"/>
    <w:rsid w:val="00B83B9B"/>
    <w:rsid w:val="00B83DDF"/>
    <w:rsid w:val="00B84156"/>
    <w:rsid w:val="00B8421D"/>
    <w:rsid w:val="00B84A40"/>
    <w:rsid w:val="00B85204"/>
    <w:rsid w:val="00B87162"/>
    <w:rsid w:val="00B873B2"/>
    <w:rsid w:val="00B87A2C"/>
    <w:rsid w:val="00B87F9D"/>
    <w:rsid w:val="00B9098E"/>
    <w:rsid w:val="00B90A7E"/>
    <w:rsid w:val="00B90D41"/>
    <w:rsid w:val="00B90FB3"/>
    <w:rsid w:val="00B91860"/>
    <w:rsid w:val="00B91A23"/>
    <w:rsid w:val="00B91E0E"/>
    <w:rsid w:val="00B9246E"/>
    <w:rsid w:val="00B92F55"/>
    <w:rsid w:val="00B93116"/>
    <w:rsid w:val="00B93C0E"/>
    <w:rsid w:val="00B9409B"/>
    <w:rsid w:val="00B945EB"/>
    <w:rsid w:val="00B946AF"/>
    <w:rsid w:val="00B94E50"/>
    <w:rsid w:val="00B94EF1"/>
    <w:rsid w:val="00B955CE"/>
    <w:rsid w:val="00B95A1E"/>
    <w:rsid w:val="00B95A9F"/>
    <w:rsid w:val="00B97670"/>
    <w:rsid w:val="00B977A7"/>
    <w:rsid w:val="00B97934"/>
    <w:rsid w:val="00BA02C9"/>
    <w:rsid w:val="00BA1160"/>
    <w:rsid w:val="00BA157C"/>
    <w:rsid w:val="00BA1858"/>
    <w:rsid w:val="00BA18FD"/>
    <w:rsid w:val="00BA1D5B"/>
    <w:rsid w:val="00BA1E58"/>
    <w:rsid w:val="00BA2B3B"/>
    <w:rsid w:val="00BA2B54"/>
    <w:rsid w:val="00BA2CCD"/>
    <w:rsid w:val="00BA3FBE"/>
    <w:rsid w:val="00BA403B"/>
    <w:rsid w:val="00BA42EC"/>
    <w:rsid w:val="00BA73EE"/>
    <w:rsid w:val="00BA7B40"/>
    <w:rsid w:val="00BB1585"/>
    <w:rsid w:val="00BB1914"/>
    <w:rsid w:val="00BB19CF"/>
    <w:rsid w:val="00BB21AE"/>
    <w:rsid w:val="00BB2B68"/>
    <w:rsid w:val="00BB3C1E"/>
    <w:rsid w:val="00BB3F9A"/>
    <w:rsid w:val="00BB4004"/>
    <w:rsid w:val="00BB4559"/>
    <w:rsid w:val="00BB47AA"/>
    <w:rsid w:val="00BB4DC6"/>
    <w:rsid w:val="00BB543E"/>
    <w:rsid w:val="00BB5507"/>
    <w:rsid w:val="00BB584D"/>
    <w:rsid w:val="00BB5A46"/>
    <w:rsid w:val="00BB6D00"/>
    <w:rsid w:val="00BB6DB9"/>
    <w:rsid w:val="00BC01ED"/>
    <w:rsid w:val="00BC025A"/>
    <w:rsid w:val="00BC0310"/>
    <w:rsid w:val="00BC0947"/>
    <w:rsid w:val="00BC151E"/>
    <w:rsid w:val="00BC19CD"/>
    <w:rsid w:val="00BC1ED5"/>
    <w:rsid w:val="00BC23B3"/>
    <w:rsid w:val="00BC2FD3"/>
    <w:rsid w:val="00BC31B1"/>
    <w:rsid w:val="00BC32AC"/>
    <w:rsid w:val="00BC3316"/>
    <w:rsid w:val="00BC46A7"/>
    <w:rsid w:val="00BC4A32"/>
    <w:rsid w:val="00BC5449"/>
    <w:rsid w:val="00BD04E9"/>
    <w:rsid w:val="00BD062C"/>
    <w:rsid w:val="00BD0F8F"/>
    <w:rsid w:val="00BD16CC"/>
    <w:rsid w:val="00BD16FF"/>
    <w:rsid w:val="00BD1A65"/>
    <w:rsid w:val="00BD26E6"/>
    <w:rsid w:val="00BD27DD"/>
    <w:rsid w:val="00BD4817"/>
    <w:rsid w:val="00BD4826"/>
    <w:rsid w:val="00BD489A"/>
    <w:rsid w:val="00BD5152"/>
    <w:rsid w:val="00BD5DAD"/>
    <w:rsid w:val="00BD6C76"/>
    <w:rsid w:val="00BD7087"/>
    <w:rsid w:val="00BD70F0"/>
    <w:rsid w:val="00BD7357"/>
    <w:rsid w:val="00BD7472"/>
    <w:rsid w:val="00BD7D6B"/>
    <w:rsid w:val="00BD7E45"/>
    <w:rsid w:val="00BD7F3B"/>
    <w:rsid w:val="00BE0971"/>
    <w:rsid w:val="00BE1C78"/>
    <w:rsid w:val="00BE231B"/>
    <w:rsid w:val="00BE3EA4"/>
    <w:rsid w:val="00BE56A8"/>
    <w:rsid w:val="00BE596D"/>
    <w:rsid w:val="00BE6D89"/>
    <w:rsid w:val="00BE72E8"/>
    <w:rsid w:val="00BF0306"/>
    <w:rsid w:val="00BF0DE1"/>
    <w:rsid w:val="00BF13CB"/>
    <w:rsid w:val="00BF17B1"/>
    <w:rsid w:val="00BF1D74"/>
    <w:rsid w:val="00BF23A7"/>
    <w:rsid w:val="00BF251D"/>
    <w:rsid w:val="00BF268D"/>
    <w:rsid w:val="00BF269E"/>
    <w:rsid w:val="00BF3996"/>
    <w:rsid w:val="00BF3BC4"/>
    <w:rsid w:val="00BF634B"/>
    <w:rsid w:val="00BF6CBE"/>
    <w:rsid w:val="00BF6D2C"/>
    <w:rsid w:val="00BF7B3B"/>
    <w:rsid w:val="00BF7C62"/>
    <w:rsid w:val="00BF7FC4"/>
    <w:rsid w:val="00C00050"/>
    <w:rsid w:val="00C0008A"/>
    <w:rsid w:val="00C01000"/>
    <w:rsid w:val="00C01278"/>
    <w:rsid w:val="00C01466"/>
    <w:rsid w:val="00C01CE9"/>
    <w:rsid w:val="00C01D64"/>
    <w:rsid w:val="00C0295D"/>
    <w:rsid w:val="00C030F4"/>
    <w:rsid w:val="00C031A5"/>
    <w:rsid w:val="00C047A0"/>
    <w:rsid w:val="00C04A23"/>
    <w:rsid w:val="00C04A75"/>
    <w:rsid w:val="00C0504C"/>
    <w:rsid w:val="00C05631"/>
    <w:rsid w:val="00C0623F"/>
    <w:rsid w:val="00C0729B"/>
    <w:rsid w:val="00C1004B"/>
    <w:rsid w:val="00C10F87"/>
    <w:rsid w:val="00C10FD1"/>
    <w:rsid w:val="00C114FB"/>
    <w:rsid w:val="00C11B7F"/>
    <w:rsid w:val="00C12ED6"/>
    <w:rsid w:val="00C1389E"/>
    <w:rsid w:val="00C142A9"/>
    <w:rsid w:val="00C14DAF"/>
    <w:rsid w:val="00C15040"/>
    <w:rsid w:val="00C164EB"/>
    <w:rsid w:val="00C1660C"/>
    <w:rsid w:val="00C1661D"/>
    <w:rsid w:val="00C16E51"/>
    <w:rsid w:val="00C176E0"/>
    <w:rsid w:val="00C1777C"/>
    <w:rsid w:val="00C17A28"/>
    <w:rsid w:val="00C17B49"/>
    <w:rsid w:val="00C17D01"/>
    <w:rsid w:val="00C17E1A"/>
    <w:rsid w:val="00C208C1"/>
    <w:rsid w:val="00C21E3B"/>
    <w:rsid w:val="00C225C2"/>
    <w:rsid w:val="00C238E6"/>
    <w:rsid w:val="00C246F2"/>
    <w:rsid w:val="00C24775"/>
    <w:rsid w:val="00C24999"/>
    <w:rsid w:val="00C255C1"/>
    <w:rsid w:val="00C26144"/>
    <w:rsid w:val="00C26FB1"/>
    <w:rsid w:val="00C272F2"/>
    <w:rsid w:val="00C27372"/>
    <w:rsid w:val="00C27420"/>
    <w:rsid w:val="00C27868"/>
    <w:rsid w:val="00C27B25"/>
    <w:rsid w:val="00C30CFA"/>
    <w:rsid w:val="00C3175E"/>
    <w:rsid w:val="00C3225F"/>
    <w:rsid w:val="00C332CF"/>
    <w:rsid w:val="00C33645"/>
    <w:rsid w:val="00C3450C"/>
    <w:rsid w:val="00C34C1C"/>
    <w:rsid w:val="00C35653"/>
    <w:rsid w:val="00C36CBD"/>
    <w:rsid w:val="00C36DD4"/>
    <w:rsid w:val="00C3771B"/>
    <w:rsid w:val="00C40190"/>
    <w:rsid w:val="00C40AFA"/>
    <w:rsid w:val="00C4171B"/>
    <w:rsid w:val="00C4175E"/>
    <w:rsid w:val="00C41D36"/>
    <w:rsid w:val="00C41E48"/>
    <w:rsid w:val="00C424C9"/>
    <w:rsid w:val="00C4253A"/>
    <w:rsid w:val="00C42859"/>
    <w:rsid w:val="00C42A84"/>
    <w:rsid w:val="00C448AF"/>
    <w:rsid w:val="00C4493A"/>
    <w:rsid w:val="00C45971"/>
    <w:rsid w:val="00C45C11"/>
    <w:rsid w:val="00C46D3E"/>
    <w:rsid w:val="00C5167C"/>
    <w:rsid w:val="00C52244"/>
    <w:rsid w:val="00C5226D"/>
    <w:rsid w:val="00C52B5C"/>
    <w:rsid w:val="00C52B92"/>
    <w:rsid w:val="00C52DC4"/>
    <w:rsid w:val="00C52FA5"/>
    <w:rsid w:val="00C53004"/>
    <w:rsid w:val="00C53099"/>
    <w:rsid w:val="00C55FFF"/>
    <w:rsid w:val="00C5696A"/>
    <w:rsid w:val="00C5772E"/>
    <w:rsid w:val="00C57F46"/>
    <w:rsid w:val="00C602D3"/>
    <w:rsid w:val="00C606DA"/>
    <w:rsid w:val="00C60E86"/>
    <w:rsid w:val="00C61175"/>
    <w:rsid w:val="00C61267"/>
    <w:rsid w:val="00C61AC2"/>
    <w:rsid w:val="00C6249E"/>
    <w:rsid w:val="00C63124"/>
    <w:rsid w:val="00C64D8E"/>
    <w:rsid w:val="00C64DD2"/>
    <w:rsid w:val="00C65374"/>
    <w:rsid w:val="00C65DC6"/>
    <w:rsid w:val="00C65FFB"/>
    <w:rsid w:val="00C66339"/>
    <w:rsid w:val="00C700AF"/>
    <w:rsid w:val="00C703EC"/>
    <w:rsid w:val="00C713AB"/>
    <w:rsid w:val="00C71FF3"/>
    <w:rsid w:val="00C730E7"/>
    <w:rsid w:val="00C7318A"/>
    <w:rsid w:val="00C73562"/>
    <w:rsid w:val="00C73FD8"/>
    <w:rsid w:val="00C74486"/>
    <w:rsid w:val="00C744DC"/>
    <w:rsid w:val="00C76AED"/>
    <w:rsid w:val="00C77225"/>
    <w:rsid w:val="00C80C84"/>
    <w:rsid w:val="00C83F94"/>
    <w:rsid w:val="00C85405"/>
    <w:rsid w:val="00C8756D"/>
    <w:rsid w:val="00C8767B"/>
    <w:rsid w:val="00C879BC"/>
    <w:rsid w:val="00C902F8"/>
    <w:rsid w:val="00C908FB"/>
    <w:rsid w:val="00C91070"/>
    <w:rsid w:val="00C91566"/>
    <w:rsid w:val="00C91652"/>
    <w:rsid w:val="00C91AF9"/>
    <w:rsid w:val="00C921CF"/>
    <w:rsid w:val="00C93390"/>
    <w:rsid w:val="00C9355B"/>
    <w:rsid w:val="00C93B2F"/>
    <w:rsid w:val="00C94038"/>
    <w:rsid w:val="00C94F42"/>
    <w:rsid w:val="00C95420"/>
    <w:rsid w:val="00C959E6"/>
    <w:rsid w:val="00C96DA0"/>
    <w:rsid w:val="00C97771"/>
    <w:rsid w:val="00C978E4"/>
    <w:rsid w:val="00CA0B6C"/>
    <w:rsid w:val="00CA1022"/>
    <w:rsid w:val="00CA1EFB"/>
    <w:rsid w:val="00CA23C3"/>
    <w:rsid w:val="00CA2559"/>
    <w:rsid w:val="00CA2A82"/>
    <w:rsid w:val="00CA3AA9"/>
    <w:rsid w:val="00CA4CFC"/>
    <w:rsid w:val="00CA5031"/>
    <w:rsid w:val="00CA57FE"/>
    <w:rsid w:val="00CA65B1"/>
    <w:rsid w:val="00CA6E98"/>
    <w:rsid w:val="00CA70A1"/>
    <w:rsid w:val="00CA7D6A"/>
    <w:rsid w:val="00CA7F91"/>
    <w:rsid w:val="00CA7FF2"/>
    <w:rsid w:val="00CB0C4F"/>
    <w:rsid w:val="00CB1BAD"/>
    <w:rsid w:val="00CB20BA"/>
    <w:rsid w:val="00CB21FB"/>
    <w:rsid w:val="00CB2998"/>
    <w:rsid w:val="00CB2FA3"/>
    <w:rsid w:val="00CB3254"/>
    <w:rsid w:val="00CB3A5A"/>
    <w:rsid w:val="00CB400B"/>
    <w:rsid w:val="00CB4045"/>
    <w:rsid w:val="00CB42D4"/>
    <w:rsid w:val="00CB47D5"/>
    <w:rsid w:val="00CB4CB3"/>
    <w:rsid w:val="00CB58A7"/>
    <w:rsid w:val="00CB6516"/>
    <w:rsid w:val="00CB68DA"/>
    <w:rsid w:val="00CB7BBC"/>
    <w:rsid w:val="00CC023D"/>
    <w:rsid w:val="00CC04E0"/>
    <w:rsid w:val="00CC1773"/>
    <w:rsid w:val="00CC18A1"/>
    <w:rsid w:val="00CC2545"/>
    <w:rsid w:val="00CC25ED"/>
    <w:rsid w:val="00CC2DD9"/>
    <w:rsid w:val="00CC32EE"/>
    <w:rsid w:val="00CC3394"/>
    <w:rsid w:val="00CC34A2"/>
    <w:rsid w:val="00CC3503"/>
    <w:rsid w:val="00CC3E22"/>
    <w:rsid w:val="00CC420E"/>
    <w:rsid w:val="00CC4328"/>
    <w:rsid w:val="00CC43AF"/>
    <w:rsid w:val="00CC4B3D"/>
    <w:rsid w:val="00CC4BFF"/>
    <w:rsid w:val="00CC5A72"/>
    <w:rsid w:val="00CC5FA0"/>
    <w:rsid w:val="00CC7220"/>
    <w:rsid w:val="00CC7625"/>
    <w:rsid w:val="00CC79C8"/>
    <w:rsid w:val="00CC7C99"/>
    <w:rsid w:val="00CC7D4A"/>
    <w:rsid w:val="00CC7F77"/>
    <w:rsid w:val="00CD1C69"/>
    <w:rsid w:val="00CD2EDF"/>
    <w:rsid w:val="00CD3E8A"/>
    <w:rsid w:val="00CD3ECE"/>
    <w:rsid w:val="00CD40DF"/>
    <w:rsid w:val="00CD4DB0"/>
    <w:rsid w:val="00CD555E"/>
    <w:rsid w:val="00CD591B"/>
    <w:rsid w:val="00CD594A"/>
    <w:rsid w:val="00CD67E6"/>
    <w:rsid w:val="00CD6979"/>
    <w:rsid w:val="00CD6A6C"/>
    <w:rsid w:val="00CD6C99"/>
    <w:rsid w:val="00CD74A6"/>
    <w:rsid w:val="00CD7A68"/>
    <w:rsid w:val="00CD7C24"/>
    <w:rsid w:val="00CE0771"/>
    <w:rsid w:val="00CE09F3"/>
    <w:rsid w:val="00CE0F1C"/>
    <w:rsid w:val="00CE0FE4"/>
    <w:rsid w:val="00CE188F"/>
    <w:rsid w:val="00CE1A1B"/>
    <w:rsid w:val="00CE1D83"/>
    <w:rsid w:val="00CE241C"/>
    <w:rsid w:val="00CE2496"/>
    <w:rsid w:val="00CE464E"/>
    <w:rsid w:val="00CE4A89"/>
    <w:rsid w:val="00CE5196"/>
    <w:rsid w:val="00CE53AA"/>
    <w:rsid w:val="00CE5DA5"/>
    <w:rsid w:val="00CF0179"/>
    <w:rsid w:val="00CF0336"/>
    <w:rsid w:val="00CF0E93"/>
    <w:rsid w:val="00CF1245"/>
    <w:rsid w:val="00CF1C0A"/>
    <w:rsid w:val="00CF1C0C"/>
    <w:rsid w:val="00CF1FEB"/>
    <w:rsid w:val="00CF22D5"/>
    <w:rsid w:val="00CF2786"/>
    <w:rsid w:val="00CF2CDD"/>
    <w:rsid w:val="00CF2DBB"/>
    <w:rsid w:val="00CF3198"/>
    <w:rsid w:val="00CF5583"/>
    <w:rsid w:val="00CF57F4"/>
    <w:rsid w:val="00CF645F"/>
    <w:rsid w:val="00CF6807"/>
    <w:rsid w:val="00CF7009"/>
    <w:rsid w:val="00CF7D73"/>
    <w:rsid w:val="00CF7F05"/>
    <w:rsid w:val="00D02275"/>
    <w:rsid w:val="00D02497"/>
    <w:rsid w:val="00D0334E"/>
    <w:rsid w:val="00D04A67"/>
    <w:rsid w:val="00D04F00"/>
    <w:rsid w:val="00D05E31"/>
    <w:rsid w:val="00D06947"/>
    <w:rsid w:val="00D10086"/>
    <w:rsid w:val="00D1214D"/>
    <w:rsid w:val="00D12387"/>
    <w:rsid w:val="00D12680"/>
    <w:rsid w:val="00D12994"/>
    <w:rsid w:val="00D12C0F"/>
    <w:rsid w:val="00D13383"/>
    <w:rsid w:val="00D1353A"/>
    <w:rsid w:val="00D13D62"/>
    <w:rsid w:val="00D13E92"/>
    <w:rsid w:val="00D14106"/>
    <w:rsid w:val="00D14CE2"/>
    <w:rsid w:val="00D152CF"/>
    <w:rsid w:val="00D15582"/>
    <w:rsid w:val="00D1576B"/>
    <w:rsid w:val="00D15CD5"/>
    <w:rsid w:val="00D15CD7"/>
    <w:rsid w:val="00D1626C"/>
    <w:rsid w:val="00D22285"/>
    <w:rsid w:val="00D2239C"/>
    <w:rsid w:val="00D22687"/>
    <w:rsid w:val="00D22F38"/>
    <w:rsid w:val="00D23CA4"/>
    <w:rsid w:val="00D25AED"/>
    <w:rsid w:val="00D26234"/>
    <w:rsid w:val="00D264C0"/>
    <w:rsid w:val="00D26DAB"/>
    <w:rsid w:val="00D26FD9"/>
    <w:rsid w:val="00D278D1"/>
    <w:rsid w:val="00D27945"/>
    <w:rsid w:val="00D27E53"/>
    <w:rsid w:val="00D315F8"/>
    <w:rsid w:val="00D3295E"/>
    <w:rsid w:val="00D32CED"/>
    <w:rsid w:val="00D334A8"/>
    <w:rsid w:val="00D33AC3"/>
    <w:rsid w:val="00D33D97"/>
    <w:rsid w:val="00D34152"/>
    <w:rsid w:val="00D34562"/>
    <w:rsid w:val="00D357BD"/>
    <w:rsid w:val="00D35A47"/>
    <w:rsid w:val="00D36711"/>
    <w:rsid w:val="00D373A1"/>
    <w:rsid w:val="00D37BC2"/>
    <w:rsid w:val="00D40219"/>
    <w:rsid w:val="00D415F5"/>
    <w:rsid w:val="00D416C4"/>
    <w:rsid w:val="00D41F70"/>
    <w:rsid w:val="00D422BD"/>
    <w:rsid w:val="00D42A6A"/>
    <w:rsid w:val="00D434E9"/>
    <w:rsid w:val="00D43554"/>
    <w:rsid w:val="00D44389"/>
    <w:rsid w:val="00D44649"/>
    <w:rsid w:val="00D446D2"/>
    <w:rsid w:val="00D4470A"/>
    <w:rsid w:val="00D44770"/>
    <w:rsid w:val="00D4560F"/>
    <w:rsid w:val="00D45AC5"/>
    <w:rsid w:val="00D45B98"/>
    <w:rsid w:val="00D46142"/>
    <w:rsid w:val="00D46949"/>
    <w:rsid w:val="00D46AF0"/>
    <w:rsid w:val="00D46F16"/>
    <w:rsid w:val="00D46F81"/>
    <w:rsid w:val="00D503D9"/>
    <w:rsid w:val="00D503E7"/>
    <w:rsid w:val="00D50940"/>
    <w:rsid w:val="00D53ECD"/>
    <w:rsid w:val="00D54792"/>
    <w:rsid w:val="00D55389"/>
    <w:rsid w:val="00D556D6"/>
    <w:rsid w:val="00D55E79"/>
    <w:rsid w:val="00D56930"/>
    <w:rsid w:val="00D56CE1"/>
    <w:rsid w:val="00D56F11"/>
    <w:rsid w:val="00D576F5"/>
    <w:rsid w:val="00D57AAA"/>
    <w:rsid w:val="00D605FB"/>
    <w:rsid w:val="00D6156F"/>
    <w:rsid w:val="00D61996"/>
    <w:rsid w:val="00D61B2B"/>
    <w:rsid w:val="00D6265B"/>
    <w:rsid w:val="00D628D1"/>
    <w:rsid w:val="00D62F45"/>
    <w:rsid w:val="00D62F8A"/>
    <w:rsid w:val="00D6374F"/>
    <w:rsid w:val="00D63E52"/>
    <w:rsid w:val="00D64203"/>
    <w:rsid w:val="00D64616"/>
    <w:rsid w:val="00D64839"/>
    <w:rsid w:val="00D65655"/>
    <w:rsid w:val="00D65880"/>
    <w:rsid w:val="00D65A4F"/>
    <w:rsid w:val="00D65B07"/>
    <w:rsid w:val="00D6674B"/>
    <w:rsid w:val="00D70305"/>
    <w:rsid w:val="00D70BF9"/>
    <w:rsid w:val="00D70C15"/>
    <w:rsid w:val="00D713A6"/>
    <w:rsid w:val="00D718F5"/>
    <w:rsid w:val="00D7199D"/>
    <w:rsid w:val="00D731B1"/>
    <w:rsid w:val="00D7336C"/>
    <w:rsid w:val="00D736A7"/>
    <w:rsid w:val="00D738F4"/>
    <w:rsid w:val="00D74034"/>
    <w:rsid w:val="00D7423C"/>
    <w:rsid w:val="00D7431F"/>
    <w:rsid w:val="00D7482F"/>
    <w:rsid w:val="00D749C7"/>
    <w:rsid w:val="00D74F6A"/>
    <w:rsid w:val="00D75439"/>
    <w:rsid w:val="00D755B7"/>
    <w:rsid w:val="00D76B02"/>
    <w:rsid w:val="00D7710E"/>
    <w:rsid w:val="00D771F8"/>
    <w:rsid w:val="00D774D2"/>
    <w:rsid w:val="00D81AB7"/>
    <w:rsid w:val="00D822AD"/>
    <w:rsid w:val="00D830F3"/>
    <w:rsid w:val="00D83935"/>
    <w:rsid w:val="00D83C42"/>
    <w:rsid w:val="00D83E8A"/>
    <w:rsid w:val="00D83FC9"/>
    <w:rsid w:val="00D8428C"/>
    <w:rsid w:val="00D84829"/>
    <w:rsid w:val="00D85906"/>
    <w:rsid w:val="00D85C9B"/>
    <w:rsid w:val="00D86194"/>
    <w:rsid w:val="00D86248"/>
    <w:rsid w:val="00D86ACA"/>
    <w:rsid w:val="00D86F90"/>
    <w:rsid w:val="00D90877"/>
    <w:rsid w:val="00D90E4A"/>
    <w:rsid w:val="00D91CAE"/>
    <w:rsid w:val="00D91CE0"/>
    <w:rsid w:val="00D91DBE"/>
    <w:rsid w:val="00D92368"/>
    <w:rsid w:val="00D924CA"/>
    <w:rsid w:val="00D936EC"/>
    <w:rsid w:val="00D93A97"/>
    <w:rsid w:val="00D93B5F"/>
    <w:rsid w:val="00D946B4"/>
    <w:rsid w:val="00D94D22"/>
    <w:rsid w:val="00D95786"/>
    <w:rsid w:val="00D96114"/>
    <w:rsid w:val="00D96495"/>
    <w:rsid w:val="00D97051"/>
    <w:rsid w:val="00D97AD7"/>
    <w:rsid w:val="00DA0B8B"/>
    <w:rsid w:val="00DA1331"/>
    <w:rsid w:val="00DA1AAE"/>
    <w:rsid w:val="00DA1C83"/>
    <w:rsid w:val="00DA2D66"/>
    <w:rsid w:val="00DA310F"/>
    <w:rsid w:val="00DA32C3"/>
    <w:rsid w:val="00DA36B2"/>
    <w:rsid w:val="00DA38C8"/>
    <w:rsid w:val="00DA4099"/>
    <w:rsid w:val="00DA434F"/>
    <w:rsid w:val="00DA4CF8"/>
    <w:rsid w:val="00DA5456"/>
    <w:rsid w:val="00DA56AC"/>
    <w:rsid w:val="00DA59CF"/>
    <w:rsid w:val="00DA5FB4"/>
    <w:rsid w:val="00DA6815"/>
    <w:rsid w:val="00DA6C72"/>
    <w:rsid w:val="00DA7119"/>
    <w:rsid w:val="00DA7D8D"/>
    <w:rsid w:val="00DA7EB3"/>
    <w:rsid w:val="00DB09E2"/>
    <w:rsid w:val="00DB1C47"/>
    <w:rsid w:val="00DB202C"/>
    <w:rsid w:val="00DB2815"/>
    <w:rsid w:val="00DB36D6"/>
    <w:rsid w:val="00DB3DA3"/>
    <w:rsid w:val="00DB3FD6"/>
    <w:rsid w:val="00DB473E"/>
    <w:rsid w:val="00DB491C"/>
    <w:rsid w:val="00DB5106"/>
    <w:rsid w:val="00DB52A9"/>
    <w:rsid w:val="00DB5E2C"/>
    <w:rsid w:val="00DB600E"/>
    <w:rsid w:val="00DB6E5C"/>
    <w:rsid w:val="00DC0C16"/>
    <w:rsid w:val="00DC103B"/>
    <w:rsid w:val="00DC24D9"/>
    <w:rsid w:val="00DC27C2"/>
    <w:rsid w:val="00DC2CDB"/>
    <w:rsid w:val="00DC30B5"/>
    <w:rsid w:val="00DC39B6"/>
    <w:rsid w:val="00DC3F56"/>
    <w:rsid w:val="00DC4A63"/>
    <w:rsid w:val="00DC4FEE"/>
    <w:rsid w:val="00DC636C"/>
    <w:rsid w:val="00DC6F83"/>
    <w:rsid w:val="00DD0898"/>
    <w:rsid w:val="00DD0A68"/>
    <w:rsid w:val="00DD0DA4"/>
    <w:rsid w:val="00DD12DD"/>
    <w:rsid w:val="00DD33D2"/>
    <w:rsid w:val="00DD41B4"/>
    <w:rsid w:val="00DD472E"/>
    <w:rsid w:val="00DD4849"/>
    <w:rsid w:val="00DD4873"/>
    <w:rsid w:val="00DD5348"/>
    <w:rsid w:val="00DD5839"/>
    <w:rsid w:val="00DD697D"/>
    <w:rsid w:val="00DD698E"/>
    <w:rsid w:val="00DD7A2E"/>
    <w:rsid w:val="00DD7CDE"/>
    <w:rsid w:val="00DE016D"/>
    <w:rsid w:val="00DE1896"/>
    <w:rsid w:val="00DE18B2"/>
    <w:rsid w:val="00DE1BF5"/>
    <w:rsid w:val="00DE353A"/>
    <w:rsid w:val="00DE416D"/>
    <w:rsid w:val="00DE41C1"/>
    <w:rsid w:val="00DE4729"/>
    <w:rsid w:val="00DE4C8D"/>
    <w:rsid w:val="00DE57B1"/>
    <w:rsid w:val="00DE71D2"/>
    <w:rsid w:val="00DE7281"/>
    <w:rsid w:val="00DF04B1"/>
    <w:rsid w:val="00DF13D3"/>
    <w:rsid w:val="00DF1DB9"/>
    <w:rsid w:val="00DF2906"/>
    <w:rsid w:val="00DF2D90"/>
    <w:rsid w:val="00DF3295"/>
    <w:rsid w:val="00DF3A16"/>
    <w:rsid w:val="00DF47EC"/>
    <w:rsid w:val="00DF5296"/>
    <w:rsid w:val="00DF5496"/>
    <w:rsid w:val="00DF5B40"/>
    <w:rsid w:val="00DF5F5B"/>
    <w:rsid w:val="00DF6112"/>
    <w:rsid w:val="00DF6947"/>
    <w:rsid w:val="00DF6D50"/>
    <w:rsid w:val="00DF6F00"/>
    <w:rsid w:val="00DF71FA"/>
    <w:rsid w:val="00DF786B"/>
    <w:rsid w:val="00E00339"/>
    <w:rsid w:val="00E005AD"/>
    <w:rsid w:val="00E006F8"/>
    <w:rsid w:val="00E00BF5"/>
    <w:rsid w:val="00E00F66"/>
    <w:rsid w:val="00E011E7"/>
    <w:rsid w:val="00E01361"/>
    <w:rsid w:val="00E01DFE"/>
    <w:rsid w:val="00E01F61"/>
    <w:rsid w:val="00E023CC"/>
    <w:rsid w:val="00E02710"/>
    <w:rsid w:val="00E02FAE"/>
    <w:rsid w:val="00E031C6"/>
    <w:rsid w:val="00E036FA"/>
    <w:rsid w:val="00E03EE2"/>
    <w:rsid w:val="00E0576A"/>
    <w:rsid w:val="00E06C41"/>
    <w:rsid w:val="00E1051F"/>
    <w:rsid w:val="00E108E5"/>
    <w:rsid w:val="00E10BCB"/>
    <w:rsid w:val="00E112E0"/>
    <w:rsid w:val="00E11867"/>
    <w:rsid w:val="00E11934"/>
    <w:rsid w:val="00E12388"/>
    <w:rsid w:val="00E12974"/>
    <w:rsid w:val="00E13339"/>
    <w:rsid w:val="00E13EDA"/>
    <w:rsid w:val="00E141F7"/>
    <w:rsid w:val="00E14770"/>
    <w:rsid w:val="00E14FEC"/>
    <w:rsid w:val="00E157EB"/>
    <w:rsid w:val="00E15809"/>
    <w:rsid w:val="00E159F0"/>
    <w:rsid w:val="00E15E96"/>
    <w:rsid w:val="00E179B2"/>
    <w:rsid w:val="00E20789"/>
    <w:rsid w:val="00E22474"/>
    <w:rsid w:val="00E2286E"/>
    <w:rsid w:val="00E230C1"/>
    <w:rsid w:val="00E23B97"/>
    <w:rsid w:val="00E23C44"/>
    <w:rsid w:val="00E23C48"/>
    <w:rsid w:val="00E24106"/>
    <w:rsid w:val="00E24DF4"/>
    <w:rsid w:val="00E25148"/>
    <w:rsid w:val="00E265C4"/>
    <w:rsid w:val="00E27927"/>
    <w:rsid w:val="00E27970"/>
    <w:rsid w:val="00E30B75"/>
    <w:rsid w:val="00E30B7C"/>
    <w:rsid w:val="00E315FF"/>
    <w:rsid w:val="00E319E7"/>
    <w:rsid w:val="00E3289C"/>
    <w:rsid w:val="00E32E6D"/>
    <w:rsid w:val="00E33019"/>
    <w:rsid w:val="00E33719"/>
    <w:rsid w:val="00E33CD7"/>
    <w:rsid w:val="00E348FB"/>
    <w:rsid w:val="00E34D93"/>
    <w:rsid w:val="00E3544E"/>
    <w:rsid w:val="00E354B4"/>
    <w:rsid w:val="00E3568C"/>
    <w:rsid w:val="00E35786"/>
    <w:rsid w:val="00E36C6D"/>
    <w:rsid w:val="00E400B4"/>
    <w:rsid w:val="00E40355"/>
    <w:rsid w:val="00E405FA"/>
    <w:rsid w:val="00E40E7A"/>
    <w:rsid w:val="00E423F2"/>
    <w:rsid w:val="00E424B4"/>
    <w:rsid w:val="00E427A3"/>
    <w:rsid w:val="00E42FF9"/>
    <w:rsid w:val="00E440C6"/>
    <w:rsid w:val="00E450A2"/>
    <w:rsid w:val="00E46B53"/>
    <w:rsid w:val="00E46D97"/>
    <w:rsid w:val="00E46DE5"/>
    <w:rsid w:val="00E4765B"/>
    <w:rsid w:val="00E47DDF"/>
    <w:rsid w:val="00E47F7E"/>
    <w:rsid w:val="00E508E8"/>
    <w:rsid w:val="00E52167"/>
    <w:rsid w:val="00E535C6"/>
    <w:rsid w:val="00E54053"/>
    <w:rsid w:val="00E54378"/>
    <w:rsid w:val="00E56E5F"/>
    <w:rsid w:val="00E572D2"/>
    <w:rsid w:val="00E6024E"/>
    <w:rsid w:val="00E604D3"/>
    <w:rsid w:val="00E60B6F"/>
    <w:rsid w:val="00E611ED"/>
    <w:rsid w:val="00E611F7"/>
    <w:rsid w:val="00E615B7"/>
    <w:rsid w:val="00E61B14"/>
    <w:rsid w:val="00E6242E"/>
    <w:rsid w:val="00E63207"/>
    <w:rsid w:val="00E63587"/>
    <w:rsid w:val="00E63E0C"/>
    <w:rsid w:val="00E643ED"/>
    <w:rsid w:val="00E64AE0"/>
    <w:rsid w:val="00E64B7F"/>
    <w:rsid w:val="00E6640B"/>
    <w:rsid w:val="00E668B7"/>
    <w:rsid w:val="00E66B5A"/>
    <w:rsid w:val="00E671A2"/>
    <w:rsid w:val="00E6757A"/>
    <w:rsid w:val="00E67B1D"/>
    <w:rsid w:val="00E702C1"/>
    <w:rsid w:val="00E71145"/>
    <w:rsid w:val="00E71E3F"/>
    <w:rsid w:val="00E73135"/>
    <w:rsid w:val="00E73AA3"/>
    <w:rsid w:val="00E73D37"/>
    <w:rsid w:val="00E7491E"/>
    <w:rsid w:val="00E74975"/>
    <w:rsid w:val="00E75635"/>
    <w:rsid w:val="00E76828"/>
    <w:rsid w:val="00E77317"/>
    <w:rsid w:val="00E8078E"/>
    <w:rsid w:val="00E81648"/>
    <w:rsid w:val="00E81670"/>
    <w:rsid w:val="00E8213D"/>
    <w:rsid w:val="00E82E6D"/>
    <w:rsid w:val="00E8375D"/>
    <w:rsid w:val="00E83965"/>
    <w:rsid w:val="00E83A2B"/>
    <w:rsid w:val="00E83D89"/>
    <w:rsid w:val="00E8401E"/>
    <w:rsid w:val="00E841DB"/>
    <w:rsid w:val="00E84392"/>
    <w:rsid w:val="00E844E8"/>
    <w:rsid w:val="00E85024"/>
    <w:rsid w:val="00E85795"/>
    <w:rsid w:val="00E86090"/>
    <w:rsid w:val="00E865D8"/>
    <w:rsid w:val="00E8663D"/>
    <w:rsid w:val="00E86645"/>
    <w:rsid w:val="00E86B54"/>
    <w:rsid w:val="00E87125"/>
    <w:rsid w:val="00E8722B"/>
    <w:rsid w:val="00E87380"/>
    <w:rsid w:val="00E902BF"/>
    <w:rsid w:val="00E904B3"/>
    <w:rsid w:val="00E90558"/>
    <w:rsid w:val="00E90946"/>
    <w:rsid w:val="00E910A6"/>
    <w:rsid w:val="00E910EC"/>
    <w:rsid w:val="00E92D2D"/>
    <w:rsid w:val="00E93E2F"/>
    <w:rsid w:val="00E9420F"/>
    <w:rsid w:val="00E945F3"/>
    <w:rsid w:val="00E947FF"/>
    <w:rsid w:val="00E94CB7"/>
    <w:rsid w:val="00E95B8A"/>
    <w:rsid w:val="00E979E3"/>
    <w:rsid w:val="00E97B35"/>
    <w:rsid w:val="00E97CFF"/>
    <w:rsid w:val="00E97E6B"/>
    <w:rsid w:val="00EA02C8"/>
    <w:rsid w:val="00EA0B64"/>
    <w:rsid w:val="00EA0D4E"/>
    <w:rsid w:val="00EA0D5A"/>
    <w:rsid w:val="00EA1E5D"/>
    <w:rsid w:val="00EA1FB0"/>
    <w:rsid w:val="00EA317D"/>
    <w:rsid w:val="00EA32AC"/>
    <w:rsid w:val="00EA3C4C"/>
    <w:rsid w:val="00EA419B"/>
    <w:rsid w:val="00EA4658"/>
    <w:rsid w:val="00EA498E"/>
    <w:rsid w:val="00EA52BF"/>
    <w:rsid w:val="00EA5EF2"/>
    <w:rsid w:val="00EA67BF"/>
    <w:rsid w:val="00EA6966"/>
    <w:rsid w:val="00EA6BCD"/>
    <w:rsid w:val="00EA7473"/>
    <w:rsid w:val="00EA7F30"/>
    <w:rsid w:val="00EA7F9C"/>
    <w:rsid w:val="00EB100F"/>
    <w:rsid w:val="00EB1C9D"/>
    <w:rsid w:val="00EB2434"/>
    <w:rsid w:val="00EB2805"/>
    <w:rsid w:val="00EB280B"/>
    <w:rsid w:val="00EB2AC7"/>
    <w:rsid w:val="00EB2DE0"/>
    <w:rsid w:val="00EB35F0"/>
    <w:rsid w:val="00EB4F74"/>
    <w:rsid w:val="00EB606F"/>
    <w:rsid w:val="00EB7180"/>
    <w:rsid w:val="00EB722D"/>
    <w:rsid w:val="00EB7623"/>
    <w:rsid w:val="00EC0A19"/>
    <w:rsid w:val="00EC1364"/>
    <w:rsid w:val="00EC1B77"/>
    <w:rsid w:val="00EC2025"/>
    <w:rsid w:val="00EC2232"/>
    <w:rsid w:val="00EC2F26"/>
    <w:rsid w:val="00EC3B4E"/>
    <w:rsid w:val="00EC430F"/>
    <w:rsid w:val="00EC46EE"/>
    <w:rsid w:val="00EC573C"/>
    <w:rsid w:val="00EC5A12"/>
    <w:rsid w:val="00EC6500"/>
    <w:rsid w:val="00EC6B42"/>
    <w:rsid w:val="00EC73E2"/>
    <w:rsid w:val="00ED0C07"/>
    <w:rsid w:val="00ED0F48"/>
    <w:rsid w:val="00ED0FAB"/>
    <w:rsid w:val="00ED0FDE"/>
    <w:rsid w:val="00ED1006"/>
    <w:rsid w:val="00ED11C2"/>
    <w:rsid w:val="00ED125D"/>
    <w:rsid w:val="00ED24C2"/>
    <w:rsid w:val="00ED301B"/>
    <w:rsid w:val="00ED3F3C"/>
    <w:rsid w:val="00ED3FBC"/>
    <w:rsid w:val="00ED418E"/>
    <w:rsid w:val="00ED423B"/>
    <w:rsid w:val="00ED485A"/>
    <w:rsid w:val="00ED6960"/>
    <w:rsid w:val="00ED6DD0"/>
    <w:rsid w:val="00ED74D2"/>
    <w:rsid w:val="00ED7BA5"/>
    <w:rsid w:val="00ED7C2C"/>
    <w:rsid w:val="00EE0149"/>
    <w:rsid w:val="00EE3616"/>
    <w:rsid w:val="00EE4BF6"/>
    <w:rsid w:val="00EE5542"/>
    <w:rsid w:val="00EE56BD"/>
    <w:rsid w:val="00EE5E98"/>
    <w:rsid w:val="00EE6049"/>
    <w:rsid w:val="00EE6774"/>
    <w:rsid w:val="00EF139E"/>
    <w:rsid w:val="00EF1401"/>
    <w:rsid w:val="00EF262B"/>
    <w:rsid w:val="00EF26F9"/>
    <w:rsid w:val="00EF3056"/>
    <w:rsid w:val="00EF337C"/>
    <w:rsid w:val="00EF3829"/>
    <w:rsid w:val="00EF389C"/>
    <w:rsid w:val="00EF3F10"/>
    <w:rsid w:val="00EF6ABB"/>
    <w:rsid w:val="00EF7831"/>
    <w:rsid w:val="00F008A6"/>
    <w:rsid w:val="00F00E94"/>
    <w:rsid w:val="00F0158B"/>
    <w:rsid w:val="00F0172F"/>
    <w:rsid w:val="00F0193F"/>
    <w:rsid w:val="00F0378D"/>
    <w:rsid w:val="00F038B4"/>
    <w:rsid w:val="00F039F4"/>
    <w:rsid w:val="00F04418"/>
    <w:rsid w:val="00F05262"/>
    <w:rsid w:val="00F05A74"/>
    <w:rsid w:val="00F06565"/>
    <w:rsid w:val="00F06AA5"/>
    <w:rsid w:val="00F0780B"/>
    <w:rsid w:val="00F0789A"/>
    <w:rsid w:val="00F078CE"/>
    <w:rsid w:val="00F07EC6"/>
    <w:rsid w:val="00F110EC"/>
    <w:rsid w:val="00F1143F"/>
    <w:rsid w:val="00F11647"/>
    <w:rsid w:val="00F11C45"/>
    <w:rsid w:val="00F11F0C"/>
    <w:rsid w:val="00F12196"/>
    <w:rsid w:val="00F139EF"/>
    <w:rsid w:val="00F148E7"/>
    <w:rsid w:val="00F15286"/>
    <w:rsid w:val="00F15320"/>
    <w:rsid w:val="00F15542"/>
    <w:rsid w:val="00F15583"/>
    <w:rsid w:val="00F169A6"/>
    <w:rsid w:val="00F16CB6"/>
    <w:rsid w:val="00F16EE2"/>
    <w:rsid w:val="00F1709B"/>
    <w:rsid w:val="00F176BF"/>
    <w:rsid w:val="00F177DF"/>
    <w:rsid w:val="00F17A07"/>
    <w:rsid w:val="00F202C2"/>
    <w:rsid w:val="00F2072E"/>
    <w:rsid w:val="00F20C92"/>
    <w:rsid w:val="00F20EFD"/>
    <w:rsid w:val="00F215D3"/>
    <w:rsid w:val="00F237A9"/>
    <w:rsid w:val="00F23D25"/>
    <w:rsid w:val="00F23D9D"/>
    <w:rsid w:val="00F24B77"/>
    <w:rsid w:val="00F24DDB"/>
    <w:rsid w:val="00F25D63"/>
    <w:rsid w:val="00F261DA"/>
    <w:rsid w:val="00F26976"/>
    <w:rsid w:val="00F27037"/>
    <w:rsid w:val="00F30050"/>
    <w:rsid w:val="00F301A4"/>
    <w:rsid w:val="00F3198A"/>
    <w:rsid w:val="00F31F95"/>
    <w:rsid w:val="00F32854"/>
    <w:rsid w:val="00F328E5"/>
    <w:rsid w:val="00F329CD"/>
    <w:rsid w:val="00F32F41"/>
    <w:rsid w:val="00F33ACA"/>
    <w:rsid w:val="00F33F66"/>
    <w:rsid w:val="00F3478F"/>
    <w:rsid w:val="00F34D97"/>
    <w:rsid w:val="00F35936"/>
    <w:rsid w:val="00F35CA3"/>
    <w:rsid w:val="00F36272"/>
    <w:rsid w:val="00F3704E"/>
    <w:rsid w:val="00F3707E"/>
    <w:rsid w:val="00F37449"/>
    <w:rsid w:val="00F37514"/>
    <w:rsid w:val="00F37F00"/>
    <w:rsid w:val="00F40747"/>
    <w:rsid w:val="00F41364"/>
    <w:rsid w:val="00F415B2"/>
    <w:rsid w:val="00F41900"/>
    <w:rsid w:val="00F41914"/>
    <w:rsid w:val="00F41F17"/>
    <w:rsid w:val="00F42A4B"/>
    <w:rsid w:val="00F42D17"/>
    <w:rsid w:val="00F42D85"/>
    <w:rsid w:val="00F43C4D"/>
    <w:rsid w:val="00F44C0A"/>
    <w:rsid w:val="00F44EF5"/>
    <w:rsid w:val="00F4504F"/>
    <w:rsid w:val="00F4525A"/>
    <w:rsid w:val="00F4528A"/>
    <w:rsid w:val="00F458F3"/>
    <w:rsid w:val="00F45B56"/>
    <w:rsid w:val="00F46594"/>
    <w:rsid w:val="00F46693"/>
    <w:rsid w:val="00F46AA5"/>
    <w:rsid w:val="00F46E27"/>
    <w:rsid w:val="00F47DE1"/>
    <w:rsid w:val="00F50787"/>
    <w:rsid w:val="00F509BB"/>
    <w:rsid w:val="00F50A26"/>
    <w:rsid w:val="00F50E88"/>
    <w:rsid w:val="00F51369"/>
    <w:rsid w:val="00F523BB"/>
    <w:rsid w:val="00F52E30"/>
    <w:rsid w:val="00F53955"/>
    <w:rsid w:val="00F53E8B"/>
    <w:rsid w:val="00F54048"/>
    <w:rsid w:val="00F542E6"/>
    <w:rsid w:val="00F54B5B"/>
    <w:rsid w:val="00F54CC6"/>
    <w:rsid w:val="00F55736"/>
    <w:rsid w:val="00F55CDB"/>
    <w:rsid w:val="00F5659F"/>
    <w:rsid w:val="00F572A1"/>
    <w:rsid w:val="00F573C6"/>
    <w:rsid w:val="00F57CF2"/>
    <w:rsid w:val="00F60466"/>
    <w:rsid w:val="00F60883"/>
    <w:rsid w:val="00F609E9"/>
    <w:rsid w:val="00F61C11"/>
    <w:rsid w:val="00F621DF"/>
    <w:rsid w:val="00F624E3"/>
    <w:rsid w:val="00F62A6A"/>
    <w:rsid w:val="00F62FCE"/>
    <w:rsid w:val="00F63EAA"/>
    <w:rsid w:val="00F64218"/>
    <w:rsid w:val="00F64311"/>
    <w:rsid w:val="00F64783"/>
    <w:rsid w:val="00F64BF2"/>
    <w:rsid w:val="00F64BFD"/>
    <w:rsid w:val="00F65A2D"/>
    <w:rsid w:val="00F6606F"/>
    <w:rsid w:val="00F66525"/>
    <w:rsid w:val="00F66A91"/>
    <w:rsid w:val="00F66E47"/>
    <w:rsid w:val="00F66F30"/>
    <w:rsid w:val="00F67009"/>
    <w:rsid w:val="00F677F6"/>
    <w:rsid w:val="00F70BD3"/>
    <w:rsid w:val="00F718B7"/>
    <w:rsid w:val="00F71CEF"/>
    <w:rsid w:val="00F722CE"/>
    <w:rsid w:val="00F72378"/>
    <w:rsid w:val="00F72B15"/>
    <w:rsid w:val="00F73076"/>
    <w:rsid w:val="00F73497"/>
    <w:rsid w:val="00F746B1"/>
    <w:rsid w:val="00F74AA4"/>
    <w:rsid w:val="00F75E87"/>
    <w:rsid w:val="00F7663A"/>
    <w:rsid w:val="00F767E3"/>
    <w:rsid w:val="00F77C84"/>
    <w:rsid w:val="00F80728"/>
    <w:rsid w:val="00F80B0C"/>
    <w:rsid w:val="00F81864"/>
    <w:rsid w:val="00F81A2E"/>
    <w:rsid w:val="00F8381C"/>
    <w:rsid w:val="00F846CE"/>
    <w:rsid w:val="00F85011"/>
    <w:rsid w:val="00F902D6"/>
    <w:rsid w:val="00F908A2"/>
    <w:rsid w:val="00F90B67"/>
    <w:rsid w:val="00F92204"/>
    <w:rsid w:val="00F923F8"/>
    <w:rsid w:val="00F93731"/>
    <w:rsid w:val="00F93B22"/>
    <w:rsid w:val="00F93C25"/>
    <w:rsid w:val="00F93E1F"/>
    <w:rsid w:val="00F941F1"/>
    <w:rsid w:val="00F94310"/>
    <w:rsid w:val="00F95969"/>
    <w:rsid w:val="00F95E9A"/>
    <w:rsid w:val="00F966D1"/>
    <w:rsid w:val="00F96742"/>
    <w:rsid w:val="00F968DE"/>
    <w:rsid w:val="00F977DF"/>
    <w:rsid w:val="00FA0FA0"/>
    <w:rsid w:val="00FA10DF"/>
    <w:rsid w:val="00FA11A8"/>
    <w:rsid w:val="00FA1A3F"/>
    <w:rsid w:val="00FA1B28"/>
    <w:rsid w:val="00FA1BBD"/>
    <w:rsid w:val="00FA1C4C"/>
    <w:rsid w:val="00FA2B23"/>
    <w:rsid w:val="00FA2D6C"/>
    <w:rsid w:val="00FA2F21"/>
    <w:rsid w:val="00FA330C"/>
    <w:rsid w:val="00FA4B86"/>
    <w:rsid w:val="00FA5430"/>
    <w:rsid w:val="00FA5593"/>
    <w:rsid w:val="00FA5E46"/>
    <w:rsid w:val="00FB083D"/>
    <w:rsid w:val="00FB15E9"/>
    <w:rsid w:val="00FB220B"/>
    <w:rsid w:val="00FB29AA"/>
    <w:rsid w:val="00FB2D87"/>
    <w:rsid w:val="00FB3ADA"/>
    <w:rsid w:val="00FB3CA0"/>
    <w:rsid w:val="00FB3EE2"/>
    <w:rsid w:val="00FB4192"/>
    <w:rsid w:val="00FB435E"/>
    <w:rsid w:val="00FB485F"/>
    <w:rsid w:val="00FB48CC"/>
    <w:rsid w:val="00FB4991"/>
    <w:rsid w:val="00FB4EFA"/>
    <w:rsid w:val="00FB55A6"/>
    <w:rsid w:val="00FB6892"/>
    <w:rsid w:val="00FC13AF"/>
    <w:rsid w:val="00FC1BB9"/>
    <w:rsid w:val="00FC24C7"/>
    <w:rsid w:val="00FC33C2"/>
    <w:rsid w:val="00FC418B"/>
    <w:rsid w:val="00FC4E9B"/>
    <w:rsid w:val="00FC5447"/>
    <w:rsid w:val="00FC63D4"/>
    <w:rsid w:val="00FC64CF"/>
    <w:rsid w:val="00FC7C0E"/>
    <w:rsid w:val="00FC7C33"/>
    <w:rsid w:val="00FC7E3E"/>
    <w:rsid w:val="00FD09D9"/>
    <w:rsid w:val="00FD0DB1"/>
    <w:rsid w:val="00FD10B4"/>
    <w:rsid w:val="00FD1CFC"/>
    <w:rsid w:val="00FD1FF4"/>
    <w:rsid w:val="00FD2E66"/>
    <w:rsid w:val="00FD311D"/>
    <w:rsid w:val="00FD352C"/>
    <w:rsid w:val="00FD359C"/>
    <w:rsid w:val="00FD374D"/>
    <w:rsid w:val="00FD41B0"/>
    <w:rsid w:val="00FD4294"/>
    <w:rsid w:val="00FD45B6"/>
    <w:rsid w:val="00FD4DA2"/>
    <w:rsid w:val="00FD53D2"/>
    <w:rsid w:val="00FD5586"/>
    <w:rsid w:val="00FD55CD"/>
    <w:rsid w:val="00FD65E3"/>
    <w:rsid w:val="00FD6795"/>
    <w:rsid w:val="00FD6B45"/>
    <w:rsid w:val="00FD6E91"/>
    <w:rsid w:val="00FE00B3"/>
    <w:rsid w:val="00FE0564"/>
    <w:rsid w:val="00FE1722"/>
    <w:rsid w:val="00FE1C37"/>
    <w:rsid w:val="00FE1ED9"/>
    <w:rsid w:val="00FE1F73"/>
    <w:rsid w:val="00FE254D"/>
    <w:rsid w:val="00FE449D"/>
    <w:rsid w:val="00FE48D9"/>
    <w:rsid w:val="00FE4C8A"/>
    <w:rsid w:val="00FE501F"/>
    <w:rsid w:val="00FE5124"/>
    <w:rsid w:val="00FE5636"/>
    <w:rsid w:val="00FE626E"/>
    <w:rsid w:val="00FE630D"/>
    <w:rsid w:val="00FE7AB9"/>
    <w:rsid w:val="00FF0F30"/>
    <w:rsid w:val="00FF1E0F"/>
    <w:rsid w:val="00FF221B"/>
    <w:rsid w:val="00FF2BC1"/>
    <w:rsid w:val="00FF3110"/>
    <w:rsid w:val="00FF35AE"/>
    <w:rsid w:val="00FF3ED4"/>
    <w:rsid w:val="00FF4B58"/>
    <w:rsid w:val="00FF655A"/>
    <w:rsid w:val="00FF6626"/>
    <w:rsid w:val="00FF6B34"/>
    <w:rsid w:val="00FF760A"/>
    <w:rsid w:val="00FF78A2"/>
    <w:rsid w:val="00FF7F2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06C28698"/>
  <w15:docId w15:val="{8386BCB8-CA0D-45B9-9CDC-84FF5CBB6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7CE7"/>
    <w:pPr>
      <w:spacing w:before="120" w:after="120"/>
      <w:jc w:val="both"/>
    </w:pPr>
    <w:rPr>
      <w:sz w:val="22"/>
      <w:szCs w:val="24"/>
      <w:lang w:eastAsia="en-US"/>
    </w:rPr>
  </w:style>
  <w:style w:type="paragraph" w:styleId="Heading1">
    <w:name w:val="heading 1"/>
    <w:basedOn w:val="Normal"/>
    <w:next w:val="Normal"/>
    <w:link w:val="Heading1Char"/>
    <w:qFormat/>
    <w:rsid w:val="00AA1A1C"/>
    <w:pPr>
      <w:keepNext/>
      <w:numPr>
        <w:numId w:val="19"/>
      </w:numPr>
      <w:tabs>
        <w:tab w:val="left" w:pos="720"/>
        <w:tab w:val="left" w:pos="1440"/>
      </w:tabs>
      <w:spacing w:before="240" w:after="240"/>
      <w:outlineLvl w:val="0"/>
    </w:pPr>
    <w:rPr>
      <w:rFonts w:cs="Arial"/>
      <w:b/>
      <w:bCs/>
      <w:sz w:val="28"/>
      <w:szCs w:val="28"/>
    </w:rPr>
  </w:style>
  <w:style w:type="paragraph" w:styleId="Heading2">
    <w:name w:val="heading 2"/>
    <w:basedOn w:val="Normal"/>
    <w:next w:val="Normal"/>
    <w:link w:val="Heading2Char"/>
    <w:qFormat/>
    <w:rsid w:val="00AA1A1C"/>
    <w:pPr>
      <w:keepNext/>
      <w:numPr>
        <w:ilvl w:val="1"/>
        <w:numId w:val="19"/>
      </w:numPr>
      <w:tabs>
        <w:tab w:val="left" w:pos="1440"/>
      </w:tabs>
      <w:spacing w:before="240" w:after="240"/>
      <w:outlineLvl w:val="1"/>
    </w:pPr>
    <w:rPr>
      <w:b/>
      <w:bCs/>
      <w:sz w:val="24"/>
    </w:rPr>
  </w:style>
  <w:style w:type="paragraph" w:styleId="Heading3">
    <w:name w:val="heading 3"/>
    <w:basedOn w:val="Normal"/>
    <w:next w:val="Normal"/>
    <w:link w:val="Heading3Char"/>
    <w:qFormat/>
    <w:rsid w:val="00AA1A1C"/>
    <w:pPr>
      <w:keepNext/>
      <w:numPr>
        <w:ilvl w:val="2"/>
        <w:numId w:val="19"/>
      </w:numPr>
      <w:spacing w:before="240" w:after="240"/>
      <w:outlineLvl w:val="2"/>
    </w:pPr>
    <w:rPr>
      <w:rFonts w:cs="Arial"/>
      <w:b/>
      <w:i/>
    </w:rPr>
  </w:style>
  <w:style w:type="paragraph" w:styleId="Heading4">
    <w:name w:val="heading 4"/>
    <w:basedOn w:val="Normal"/>
    <w:next w:val="Normal"/>
    <w:link w:val="Heading4Char"/>
    <w:qFormat/>
    <w:rsid w:val="00AA1A1C"/>
    <w:pPr>
      <w:keepNext/>
      <w:numPr>
        <w:ilvl w:val="3"/>
        <w:numId w:val="19"/>
      </w:numPr>
      <w:spacing w:before="240" w:after="240"/>
      <w:outlineLvl w:val="3"/>
    </w:pPr>
    <w:rPr>
      <w:b/>
      <w:bCs/>
      <w:i/>
    </w:rPr>
  </w:style>
  <w:style w:type="paragraph" w:styleId="Heading5">
    <w:name w:val="heading 5"/>
    <w:basedOn w:val="Normal"/>
    <w:next w:val="Normal"/>
    <w:link w:val="Heading5Char"/>
    <w:qFormat/>
    <w:rsid w:val="00AA1A1C"/>
    <w:pPr>
      <w:keepNext/>
      <w:numPr>
        <w:ilvl w:val="4"/>
        <w:numId w:val="19"/>
      </w:numPr>
      <w:tabs>
        <w:tab w:val="left" w:pos="1440"/>
      </w:tabs>
      <w:spacing w:before="240" w:after="240"/>
      <w:outlineLvl w:val="4"/>
    </w:pPr>
    <w:rPr>
      <w:rFonts w:asciiTheme="majorHAnsi" w:hAnsiTheme="majorHAnsi" w:cstheme="majorHAnsi"/>
      <w:bCs/>
      <w:i/>
      <w:u w:val="single"/>
    </w:rPr>
  </w:style>
  <w:style w:type="paragraph" w:styleId="Heading6">
    <w:name w:val="heading 6"/>
    <w:basedOn w:val="Normal"/>
    <w:next w:val="Normal"/>
    <w:link w:val="Heading6Char"/>
    <w:qFormat/>
    <w:rsid w:val="00AA1A1C"/>
    <w:pPr>
      <w:keepNext/>
      <w:numPr>
        <w:ilvl w:val="5"/>
        <w:numId w:val="19"/>
      </w:numPr>
      <w:tabs>
        <w:tab w:val="left" w:pos="1440"/>
      </w:tabs>
      <w:autoSpaceDE w:val="0"/>
      <w:autoSpaceDN w:val="0"/>
      <w:adjustRightInd w:val="0"/>
      <w:spacing w:before="240" w:after="240"/>
      <w:outlineLvl w:val="5"/>
    </w:pPr>
    <w:rPr>
      <w:rFonts w:asciiTheme="majorHAnsi" w:hAnsiTheme="majorHAnsi" w:cstheme="majorHAnsi"/>
      <w:bCs/>
      <w:i/>
      <w:u w:val="single"/>
    </w:rPr>
  </w:style>
  <w:style w:type="paragraph" w:styleId="Heading7">
    <w:name w:val="heading 7"/>
    <w:basedOn w:val="Normal"/>
    <w:next w:val="Normal"/>
    <w:link w:val="Heading7Char"/>
    <w:rsid w:val="00AA1A1C"/>
    <w:pPr>
      <w:keepNext/>
      <w:numPr>
        <w:ilvl w:val="6"/>
        <w:numId w:val="19"/>
      </w:numPr>
      <w:tabs>
        <w:tab w:val="left" w:pos="1440"/>
      </w:tabs>
      <w:spacing w:before="240" w:after="0"/>
      <w:outlineLvl w:val="6"/>
    </w:pPr>
    <w:rPr>
      <w:rFonts w:cstheme="minorHAnsi"/>
      <w:b/>
      <w:bCs/>
      <w:sz w:val="32"/>
      <w:szCs w:val="32"/>
    </w:rPr>
  </w:style>
  <w:style w:type="paragraph" w:styleId="Heading8">
    <w:name w:val="heading 8"/>
    <w:basedOn w:val="Normal"/>
    <w:next w:val="Normal"/>
    <w:link w:val="Heading8Char"/>
    <w:qFormat/>
    <w:rsid w:val="00AA1A1C"/>
    <w:pPr>
      <w:keepNext/>
      <w:numPr>
        <w:ilvl w:val="7"/>
        <w:numId w:val="19"/>
      </w:numPr>
      <w:tabs>
        <w:tab w:val="left" w:pos="1440"/>
      </w:tabs>
      <w:autoSpaceDE w:val="0"/>
      <w:autoSpaceDN w:val="0"/>
      <w:adjustRightInd w:val="0"/>
      <w:spacing w:before="240" w:after="240"/>
      <w:jc w:val="center"/>
      <w:outlineLvl w:val="7"/>
    </w:pPr>
    <w:rPr>
      <w:rFonts w:cs="Arial"/>
      <w:b/>
      <w:bCs/>
      <w:color w:val="000000"/>
      <w:sz w:val="16"/>
      <w:szCs w:val="20"/>
    </w:rPr>
  </w:style>
  <w:style w:type="paragraph" w:styleId="Heading9">
    <w:name w:val="heading 9"/>
    <w:basedOn w:val="Normal"/>
    <w:next w:val="Normal"/>
    <w:link w:val="Heading9Char"/>
    <w:qFormat/>
    <w:rsid w:val="00AA1A1C"/>
    <w:pPr>
      <w:keepNext/>
      <w:numPr>
        <w:ilvl w:val="8"/>
        <w:numId w:val="19"/>
      </w:numPr>
      <w:tabs>
        <w:tab w:val="left" w:pos="1440"/>
      </w:tabs>
      <w:autoSpaceDE w:val="0"/>
      <w:autoSpaceDN w:val="0"/>
      <w:adjustRightInd w:val="0"/>
      <w:spacing w:before="240" w:after="240"/>
      <w:jc w:val="center"/>
      <w:outlineLvl w:val="8"/>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1A1C"/>
    <w:rPr>
      <w:rFonts w:cs="Arial"/>
      <w:b/>
      <w:bCs/>
      <w:sz w:val="28"/>
      <w:szCs w:val="28"/>
      <w:lang w:eastAsia="en-US"/>
    </w:rPr>
  </w:style>
  <w:style w:type="character" w:customStyle="1" w:styleId="Heading2Char">
    <w:name w:val="Heading 2 Char"/>
    <w:basedOn w:val="DefaultParagraphFont"/>
    <w:link w:val="Heading2"/>
    <w:rsid w:val="00AA1A1C"/>
    <w:rPr>
      <w:b/>
      <w:bCs/>
      <w:sz w:val="24"/>
      <w:szCs w:val="24"/>
      <w:lang w:eastAsia="en-US"/>
    </w:rPr>
  </w:style>
  <w:style w:type="character" w:customStyle="1" w:styleId="Heading3Char">
    <w:name w:val="Heading 3 Char"/>
    <w:basedOn w:val="DefaultParagraphFont"/>
    <w:link w:val="Heading3"/>
    <w:rsid w:val="00AA1A1C"/>
    <w:rPr>
      <w:rFonts w:cs="Arial"/>
      <w:b/>
      <w:i/>
      <w:sz w:val="22"/>
      <w:szCs w:val="24"/>
      <w:lang w:eastAsia="en-US"/>
    </w:rPr>
  </w:style>
  <w:style w:type="character" w:customStyle="1" w:styleId="Heading4Char">
    <w:name w:val="Heading 4 Char"/>
    <w:basedOn w:val="DefaultParagraphFont"/>
    <w:link w:val="Heading4"/>
    <w:rsid w:val="00AA1A1C"/>
    <w:rPr>
      <w:b/>
      <w:bCs/>
      <w:i/>
      <w:sz w:val="22"/>
      <w:szCs w:val="24"/>
      <w:lang w:eastAsia="en-US"/>
    </w:rPr>
  </w:style>
  <w:style w:type="character" w:customStyle="1" w:styleId="Heading5Char">
    <w:name w:val="Heading 5 Char"/>
    <w:basedOn w:val="DefaultParagraphFont"/>
    <w:link w:val="Heading5"/>
    <w:rsid w:val="00AA1A1C"/>
    <w:rPr>
      <w:rFonts w:asciiTheme="majorHAnsi" w:hAnsiTheme="majorHAnsi" w:cstheme="majorHAnsi"/>
      <w:bCs/>
      <w:i/>
      <w:sz w:val="22"/>
      <w:szCs w:val="24"/>
      <w:u w:val="single"/>
      <w:lang w:eastAsia="en-US"/>
    </w:rPr>
  </w:style>
  <w:style w:type="character" w:customStyle="1" w:styleId="Heading6Char">
    <w:name w:val="Heading 6 Char"/>
    <w:basedOn w:val="DefaultParagraphFont"/>
    <w:link w:val="Heading6"/>
    <w:rsid w:val="00AA1A1C"/>
    <w:rPr>
      <w:rFonts w:asciiTheme="majorHAnsi" w:hAnsiTheme="majorHAnsi" w:cstheme="majorHAnsi"/>
      <w:bCs/>
      <w:i/>
      <w:sz w:val="22"/>
      <w:szCs w:val="24"/>
      <w:u w:val="single"/>
      <w:lang w:eastAsia="en-US"/>
    </w:rPr>
  </w:style>
  <w:style w:type="character" w:customStyle="1" w:styleId="Heading7Char">
    <w:name w:val="Heading 7 Char"/>
    <w:basedOn w:val="DefaultParagraphFont"/>
    <w:link w:val="Heading7"/>
    <w:rsid w:val="00AA1A1C"/>
    <w:rPr>
      <w:rFonts w:cstheme="minorHAnsi"/>
      <w:b/>
      <w:bCs/>
      <w:sz w:val="32"/>
      <w:szCs w:val="32"/>
      <w:lang w:eastAsia="en-US"/>
    </w:rPr>
  </w:style>
  <w:style w:type="character" w:customStyle="1" w:styleId="Heading8Char">
    <w:name w:val="Heading 8 Char"/>
    <w:basedOn w:val="DefaultParagraphFont"/>
    <w:link w:val="Heading8"/>
    <w:rsid w:val="00AA1A1C"/>
    <w:rPr>
      <w:rFonts w:cs="Arial"/>
      <w:b/>
      <w:bCs/>
      <w:color w:val="000000"/>
      <w:sz w:val="16"/>
      <w:lang w:eastAsia="en-US"/>
    </w:rPr>
  </w:style>
  <w:style w:type="character" w:customStyle="1" w:styleId="Heading9Char">
    <w:name w:val="Heading 9 Char"/>
    <w:basedOn w:val="DefaultParagraphFont"/>
    <w:link w:val="Heading9"/>
    <w:rsid w:val="00AA1A1C"/>
    <w:rPr>
      <w:b/>
      <w:bCs/>
      <w:sz w:val="16"/>
      <w:szCs w:val="16"/>
      <w:lang w:eastAsia="en-US"/>
    </w:rPr>
  </w:style>
  <w:style w:type="paragraph" w:styleId="Caption">
    <w:name w:val="caption"/>
    <w:basedOn w:val="Normal"/>
    <w:next w:val="Normal"/>
    <w:link w:val="CaptionChar"/>
    <w:qFormat/>
    <w:rsid w:val="00AA1A1C"/>
    <w:pPr>
      <w:jc w:val="center"/>
    </w:pPr>
    <w:rPr>
      <w:rFonts w:cs="Tahoma"/>
      <w:b/>
      <w:bCs/>
      <w:sz w:val="20"/>
      <w:szCs w:val="20"/>
    </w:rPr>
  </w:style>
  <w:style w:type="character" w:customStyle="1" w:styleId="CaptionChar">
    <w:name w:val="Caption Char"/>
    <w:link w:val="Caption"/>
    <w:rsid w:val="00AA1A1C"/>
    <w:rPr>
      <w:rFonts w:cs="Tahoma"/>
      <w:b/>
      <w:bCs/>
      <w:lang w:eastAsia="en-US"/>
    </w:rPr>
  </w:style>
  <w:style w:type="paragraph" w:styleId="Subtitle">
    <w:name w:val="Subtitle"/>
    <w:basedOn w:val="Normal"/>
    <w:link w:val="SubtitleChar"/>
    <w:qFormat/>
    <w:rsid w:val="00430B96"/>
    <w:pPr>
      <w:keepLines/>
      <w:tabs>
        <w:tab w:val="left" w:pos="3600"/>
      </w:tabs>
      <w:spacing w:before="1600" w:after="480"/>
      <w:ind w:left="2880"/>
    </w:pPr>
    <w:rPr>
      <w:rFonts w:ascii="Arial" w:hAnsi="Arial" w:cs="Arial"/>
      <w:b/>
      <w:w w:val="150"/>
      <w:kern w:val="24"/>
      <w:sz w:val="32"/>
      <w:szCs w:val="32"/>
    </w:rPr>
  </w:style>
  <w:style w:type="character" w:customStyle="1" w:styleId="SubtitleChar">
    <w:name w:val="Subtitle Char"/>
    <w:basedOn w:val="DefaultParagraphFont"/>
    <w:link w:val="Subtitle"/>
    <w:rsid w:val="00430B96"/>
    <w:rPr>
      <w:rFonts w:ascii="Arial" w:hAnsi="Arial" w:cs="Arial"/>
      <w:b/>
      <w:w w:val="150"/>
      <w:kern w:val="24"/>
      <w:sz w:val="32"/>
      <w:szCs w:val="32"/>
      <w:lang w:val="en-US" w:eastAsia="en-US"/>
    </w:rPr>
  </w:style>
  <w:style w:type="character" w:styleId="Strong">
    <w:name w:val="Strong"/>
    <w:basedOn w:val="DefaultParagraphFont"/>
    <w:uiPriority w:val="22"/>
    <w:qFormat/>
    <w:rsid w:val="00430B96"/>
    <w:rPr>
      <w:b/>
      <w:bCs/>
    </w:rPr>
  </w:style>
  <w:style w:type="paragraph" w:styleId="ListParagraph">
    <w:name w:val="List Paragraph"/>
    <w:basedOn w:val="Normal"/>
    <w:uiPriority w:val="34"/>
    <w:qFormat/>
    <w:rsid w:val="00AA1A1C"/>
    <w:pPr>
      <w:ind w:left="720"/>
    </w:pPr>
    <w:rPr>
      <w:rFonts w:eastAsia="Calibri"/>
    </w:rPr>
  </w:style>
  <w:style w:type="table" w:styleId="TableGrid">
    <w:name w:val="Table Grid"/>
    <w:basedOn w:val="TableNormal"/>
    <w:uiPriority w:val="59"/>
    <w:rsid w:val="002700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00AF"/>
    <w:rPr>
      <w:color w:val="0000FF" w:themeColor="hyperlink"/>
      <w:u w:val="single"/>
    </w:rPr>
  </w:style>
  <w:style w:type="paragraph" w:customStyle="1" w:styleId="AddressTable">
    <w:name w:val="Address Table"/>
    <w:basedOn w:val="Normal"/>
    <w:autoRedefine/>
    <w:rsid w:val="002700AF"/>
    <w:pPr>
      <w:keepNext/>
      <w:keepLines/>
      <w:tabs>
        <w:tab w:val="center" w:pos="720"/>
        <w:tab w:val="left" w:pos="1440"/>
        <w:tab w:val="left" w:pos="2880"/>
        <w:tab w:val="left" w:pos="3600"/>
        <w:tab w:val="left" w:pos="3780"/>
      </w:tabs>
      <w:jc w:val="center"/>
    </w:pPr>
    <w:rPr>
      <w:rFonts w:ascii="Arial" w:hAnsi="Arial"/>
      <w:kern w:val="24"/>
      <w:szCs w:val="22"/>
    </w:rPr>
  </w:style>
  <w:style w:type="paragraph" w:styleId="BalloonText">
    <w:name w:val="Balloon Text"/>
    <w:basedOn w:val="Normal"/>
    <w:link w:val="BalloonTextChar"/>
    <w:uiPriority w:val="99"/>
    <w:semiHidden/>
    <w:unhideWhenUsed/>
    <w:rsid w:val="002700AF"/>
    <w:rPr>
      <w:rFonts w:ascii="Tahoma" w:hAnsi="Tahoma" w:cs="Tahoma"/>
      <w:sz w:val="16"/>
      <w:szCs w:val="16"/>
    </w:rPr>
  </w:style>
  <w:style w:type="character" w:customStyle="1" w:styleId="BalloonTextChar">
    <w:name w:val="Balloon Text Char"/>
    <w:basedOn w:val="DefaultParagraphFont"/>
    <w:link w:val="BalloonText"/>
    <w:uiPriority w:val="99"/>
    <w:semiHidden/>
    <w:rsid w:val="002700AF"/>
    <w:rPr>
      <w:rFonts w:ascii="Tahoma" w:hAnsi="Tahoma" w:cs="Tahoma"/>
      <w:sz w:val="16"/>
      <w:szCs w:val="16"/>
      <w:lang w:val="en-US" w:eastAsia="en-US"/>
    </w:rPr>
  </w:style>
  <w:style w:type="paragraph" w:styleId="Header">
    <w:name w:val="header"/>
    <w:basedOn w:val="Normal"/>
    <w:link w:val="HeaderChar"/>
    <w:uiPriority w:val="99"/>
    <w:unhideWhenUsed/>
    <w:rsid w:val="00387910"/>
    <w:pPr>
      <w:tabs>
        <w:tab w:val="center" w:pos="4680"/>
        <w:tab w:val="right" w:pos="9360"/>
      </w:tabs>
    </w:pPr>
  </w:style>
  <w:style w:type="character" w:customStyle="1" w:styleId="HeaderChar">
    <w:name w:val="Header Char"/>
    <w:basedOn w:val="DefaultParagraphFont"/>
    <w:link w:val="Header"/>
    <w:uiPriority w:val="99"/>
    <w:rsid w:val="00387910"/>
    <w:rPr>
      <w:sz w:val="24"/>
      <w:szCs w:val="24"/>
      <w:lang w:val="en-US" w:eastAsia="en-US"/>
    </w:rPr>
  </w:style>
  <w:style w:type="paragraph" w:styleId="Footer">
    <w:name w:val="footer"/>
    <w:basedOn w:val="Normal"/>
    <w:link w:val="FooterChar"/>
    <w:uiPriority w:val="99"/>
    <w:unhideWhenUsed/>
    <w:rsid w:val="00387910"/>
    <w:pPr>
      <w:tabs>
        <w:tab w:val="center" w:pos="4680"/>
        <w:tab w:val="right" w:pos="9360"/>
      </w:tabs>
    </w:pPr>
  </w:style>
  <w:style w:type="character" w:customStyle="1" w:styleId="FooterChar">
    <w:name w:val="Footer Char"/>
    <w:basedOn w:val="DefaultParagraphFont"/>
    <w:link w:val="Footer"/>
    <w:uiPriority w:val="99"/>
    <w:rsid w:val="00387910"/>
    <w:rPr>
      <w:sz w:val="24"/>
      <w:szCs w:val="24"/>
      <w:lang w:val="en-US" w:eastAsia="en-US"/>
    </w:rPr>
  </w:style>
  <w:style w:type="paragraph" w:styleId="TOC1">
    <w:name w:val="toc 1"/>
    <w:basedOn w:val="Normal"/>
    <w:next w:val="Normal"/>
    <w:autoRedefine/>
    <w:uiPriority w:val="39"/>
    <w:unhideWhenUsed/>
    <w:rsid w:val="0012291F"/>
    <w:pPr>
      <w:tabs>
        <w:tab w:val="left" w:pos="480"/>
        <w:tab w:val="right" w:leader="dot" w:pos="9350"/>
      </w:tabs>
      <w:jc w:val="left"/>
    </w:pPr>
    <w:rPr>
      <w:rFonts w:asciiTheme="majorHAnsi" w:hAnsiTheme="majorHAnsi"/>
      <w:b/>
      <w:bCs/>
      <w:caps/>
    </w:rPr>
  </w:style>
  <w:style w:type="paragraph" w:styleId="TOC2">
    <w:name w:val="toc 2"/>
    <w:basedOn w:val="Normal"/>
    <w:next w:val="Normal"/>
    <w:autoRedefine/>
    <w:uiPriority w:val="39"/>
    <w:unhideWhenUsed/>
    <w:rsid w:val="0012291F"/>
    <w:pPr>
      <w:tabs>
        <w:tab w:val="left" w:pos="993"/>
        <w:tab w:val="right" w:leader="dot" w:pos="9350"/>
      </w:tabs>
      <w:spacing w:before="0" w:after="0"/>
      <w:ind w:left="284"/>
      <w:jc w:val="left"/>
    </w:pPr>
    <w:rPr>
      <w:rFonts w:asciiTheme="minorHAnsi" w:hAnsiTheme="minorHAnsi"/>
      <w:bCs/>
      <w:sz w:val="20"/>
      <w:szCs w:val="20"/>
    </w:rPr>
  </w:style>
  <w:style w:type="paragraph" w:styleId="TOC3">
    <w:name w:val="toc 3"/>
    <w:basedOn w:val="Normal"/>
    <w:next w:val="Normal"/>
    <w:autoRedefine/>
    <w:uiPriority w:val="39"/>
    <w:unhideWhenUsed/>
    <w:rsid w:val="001170C0"/>
    <w:pPr>
      <w:spacing w:before="0" w:after="0"/>
      <w:ind w:left="240"/>
      <w:jc w:val="left"/>
    </w:pPr>
    <w:rPr>
      <w:rFonts w:asciiTheme="minorHAnsi" w:hAnsiTheme="minorHAnsi"/>
      <w:sz w:val="20"/>
      <w:szCs w:val="20"/>
    </w:rPr>
  </w:style>
  <w:style w:type="paragraph" w:styleId="EndnoteText">
    <w:name w:val="endnote text"/>
    <w:basedOn w:val="Normal"/>
    <w:link w:val="EndnoteTextChar"/>
    <w:uiPriority w:val="99"/>
    <w:semiHidden/>
    <w:unhideWhenUsed/>
    <w:rsid w:val="00B76C3E"/>
    <w:rPr>
      <w:sz w:val="20"/>
      <w:szCs w:val="20"/>
    </w:rPr>
  </w:style>
  <w:style w:type="character" w:customStyle="1" w:styleId="EndnoteTextChar">
    <w:name w:val="Endnote Text Char"/>
    <w:basedOn w:val="DefaultParagraphFont"/>
    <w:link w:val="EndnoteText"/>
    <w:uiPriority w:val="99"/>
    <w:semiHidden/>
    <w:rsid w:val="00B76C3E"/>
    <w:rPr>
      <w:lang w:val="en-US" w:eastAsia="en-US"/>
    </w:rPr>
  </w:style>
  <w:style w:type="character" w:styleId="EndnoteReference">
    <w:name w:val="endnote reference"/>
    <w:basedOn w:val="DefaultParagraphFont"/>
    <w:uiPriority w:val="99"/>
    <w:semiHidden/>
    <w:unhideWhenUsed/>
    <w:rsid w:val="00B76C3E"/>
    <w:rPr>
      <w:vertAlign w:val="superscript"/>
    </w:rPr>
  </w:style>
  <w:style w:type="paragraph" w:styleId="FootnoteText">
    <w:name w:val="footnote text"/>
    <w:basedOn w:val="Normal"/>
    <w:link w:val="FootnoteTextChar"/>
    <w:uiPriority w:val="99"/>
    <w:semiHidden/>
    <w:rsid w:val="00AA1A1C"/>
    <w:pPr>
      <w:tabs>
        <w:tab w:val="left" w:pos="1440"/>
      </w:tabs>
    </w:pPr>
    <w:rPr>
      <w:sz w:val="18"/>
      <w:szCs w:val="20"/>
    </w:rPr>
  </w:style>
  <w:style w:type="character" w:customStyle="1" w:styleId="FootnoteTextChar">
    <w:name w:val="Footnote Text Char"/>
    <w:basedOn w:val="DefaultParagraphFont"/>
    <w:link w:val="FootnoteText"/>
    <w:uiPriority w:val="99"/>
    <w:semiHidden/>
    <w:rsid w:val="00AA1A1C"/>
    <w:rPr>
      <w:sz w:val="18"/>
      <w:lang w:eastAsia="en-US"/>
    </w:rPr>
  </w:style>
  <w:style w:type="character" w:styleId="FootnoteReference">
    <w:name w:val="footnote reference"/>
    <w:basedOn w:val="DefaultParagraphFont"/>
    <w:uiPriority w:val="99"/>
    <w:rsid w:val="00AA1A1C"/>
    <w:rPr>
      <w:vertAlign w:val="superscript"/>
    </w:rPr>
  </w:style>
  <w:style w:type="paragraph" w:styleId="Quote">
    <w:name w:val="Quote"/>
    <w:basedOn w:val="Normal"/>
    <w:next w:val="Normal"/>
    <w:link w:val="QuoteChar"/>
    <w:uiPriority w:val="29"/>
    <w:qFormat/>
    <w:rsid w:val="0096137B"/>
    <w:pPr>
      <w:ind w:left="720"/>
    </w:pPr>
    <w:rPr>
      <w:i/>
      <w:iCs/>
      <w:color w:val="000000" w:themeColor="text1"/>
    </w:rPr>
  </w:style>
  <w:style w:type="character" w:customStyle="1" w:styleId="QuoteChar">
    <w:name w:val="Quote Char"/>
    <w:basedOn w:val="DefaultParagraphFont"/>
    <w:link w:val="Quote"/>
    <w:uiPriority w:val="29"/>
    <w:rsid w:val="0096137B"/>
    <w:rPr>
      <w:i/>
      <w:iCs/>
      <w:color w:val="000000" w:themeColor="text1"/>
      <w:sz w:val="24"/>
      <w:szCs w:val="24"/>
      <w:lang w:val="en-US" w:eastAsia="en-US"/>
    </w:rPr>
  </w:style>
  <w:style w:type="character" w:styleId="CommentReference">
    <w:name w:val="annotation reference"/>
    <w:basedOn w:val="DefaultParagraphFont"/>
    <w:uiPriority w:val="99"/>
    <w:semiHidden/>
    <w:rsid w:val="0096137B"/>
    <w:rPr>
      <w:sz w:val="16"/>
      <w:szCs w:val="16"/>
    </w:rPr>
  </w:style>
  <w:style w:type="paragraph" w:styleId="CommentText">
    <w:name w:val="annotation text"/>
    <w:basedOn w:val="Normal"/>
    <w:link w:val="CommentTextChar"/>
    <w:uiPriority w:val="99"/>
    <w:semiHidden/>
    <w:rsid w:val="0096137B"/>
    <w:pPr>
      <w:tabs>
        <w:tab w:val="left" w:pos="1440"/>
      </w:tabs>
    </w:pPr>
    <w:rPr>
      <w:rFonts w:ascii="Arial" w:hAnsi="Arial" w:cs="Arial"/>
      <w:sz w:val="20"/>
      <w:szCs w:val="20"/>
    </w:rPr>
  </w:style>
  <w:style w:type="character" w:customStyle="1" w:styleId="CommentTextChar">
    <w:name w:val="Comment Text Char"/>
    <w:basedOn w:val="DefaultParagraphFont"/>
    <w:link w:val="CommentText"/>
    <w:uiPriority w:val="99"/>
    <w:semiHidden/>
    <w:rsid w:val="0096137B"/>
    <w:rPr>
      <w:rFonts w:ascii="Arial" w:hAnsi="Arial" w:cs="Arial"/>
      <w:lang w:eastAsia="en-US"/>
    </w:rPr>
  </w:style>
  <w:style w:type="table" w:customStyle="1" w:styleId="TableGrid1">
    <w:name w:val="Table Grid1"/>
    <w:basedOn w:val="TableNormal"/>
    <w:next w:val="TableGrid"/>
    <w:uiPriority w:val="59"/>
    <w:rsid w:val="0096137B"/>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
    <w:name w:val="Bullet List"/>
    <w:basedOn w:val="ListParagraph"/>
    <w:qFormat/>
    <w:rsid w:val="00190714"/>
    <w:pPr>
      <w:numPr>
        <w:numId w:val="1"/>
      </w:numPr>
    </w:pPr>
  </w:style>
  <w:style w:type="paragraph" w:styleId="CommentSubject">
    <w:name w:val="annotation subject"/>
    <w:basedOn w:val="CommentText"/>
    <w:next w:val="CommentText"/>
    <w:link w:val="CommentSubjectChar"/>
    <w:uiPriority w:val="99"/>
    <w:semiHidden/>
    <w:unhideWhenUsed/>
    <w:rsid w:val="00500B6A"/>
    <w:pPr>
      <w:tabs>
        <w:tab w:val="clear" w:pos="1440"/>
      </w:tabs>
      <w:spacing w:after="240"/>
    </w:pPr>
    <w:rPr>
      <w:rFonts w:ascii="Times New Roman" w:hAnsi="Times New Roman" w:cs="Times New Roman"/>
      <w:b/>
      <w:bCs/>
      <w:lang w:val="en-US"/>
    </w:rPr>
  </w:style>
  <w:style w:type="character" w:customStyle="1" w:styleId="CommentSubjectChar">
    <w:name w:val="Comment Subject Char"/>
    <w:basedOn w:val="CommentTextChar"/>
    <w:link w:val="CommentSubject"/>
    <w:uiPriority w:val="99"/>
    <w:semiHidden/>
    <w:rsid w:val="00500B6A"/>
    <w:rPr>
      <w:rFonts w:ascii="Arial" w:hAnsi="Arial" w:cs="Arial"/>
      <w:b/>
      <w:bCs/>
      <w:lang w:val="en-US" w:eastAsia="en-US"/>
    </w:rPr>
  </w:style>
  <w:style w:type="paragraph" w:styleId="Revision">
    <w:name w:val="Revision"/>
    <w:hidden/>
    <w:uiPriority w:val="99"/>
    <w:semiHidden/>
    <w:rsid w:val="00500B6A"/>
    <w:rPr>
      <w:sz w:val="24"/>
      <w:szCs w:val="24"/>
      <w:lang w:val="en-US" w:eastAsia="en-US"/>
    </w:rPr>
  </w:style>
  <w:style w:type="paragraph" w:customStyle="1" w:styleId="Default">
    <w:name w:val="Default"/>
    <w:rsid w:val="001C2DB7"/>
    <w:pPr>
      <w:autoSpaceDE w:val="0"/>
      <w:autoSpaceDN w:val="0"/>
      <w:adjustRightInd w:val="0"/>
    </w:pPr>
    <w:rPr>
      <w:rFonts w:ascii="Calibri" w:hAnsi="Calibri" w:cs="Calibri"/>
      <w:color w:val="000000"/>
      <w:sz w:val="24"/>
      <w:szCs w:val="24"/>
      <w:lang w:val="en-US"/>
    </w:rPr>
  </w:style>
  <w:style w:type="paragraph" w:styleId="TOC4">
    <w:name w:val="toc 4"/>
    <w:basedOn w:val="Normal"/>
    <w:next w:val="Normal"/>
    <w:autoRedefine/>
    <w:uiPriority w:val="39"/>
    <w:unhideWhenUsed/>
    <w:rsid w:val="0046100B"/>
    <w:pP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46100B"/>
    <w:pP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46100B"/>
    <w:pP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46100B"/>
    <w:pP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46100B"/>
    <w:pP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46100B"/>
    <w:pPr>
      <w:spacing w:before="0" w:after="0"/>
      <w:ind w:left="1680"/>
      <w:jc w:val="left"/>
    </w:pPr>
    <w:rPr>
      <w:rFonts w:asciiTheme="minorHAnsi" w:hAnsiTheme="minorHAnsi"/>
      <w:sz w:val="20"/>
      <w:szCs w:val="20"/>
    </w:rPr>
  </w:style>
  <w:style w:type="paragraph" w:styleId="NormalWeb">
    <w:name w:val="Normal (Web)"/>
    <w:basedOn w:val="Normal"/>
    <w:uiPriority w:val="99"/>
    <w:unhideWhenUsed/>
    <w:rsid w:val="00F57CF2"/>
    <w:pPr>
      <w:spacing w:before="100" w:beforeAutospacing="1" w:after="100" w:afterAutospacing="1"/>
      <w:jc w:val="left"/>
    </w:pPr>
    <w:rPr>
      <w:lang w:eastAsia="zh-CN"/>
    </w:rPr>
  </w:style>
  <w:style w:type="character" w:styleId="PlaceholderText">
    <w:name w:val="Placeholder Text"/>
    <w:basedOn w:val="DefaultParagraphFont"/>
    <w:uiPriority w:val="99"/>
    <w:semiHidden/>
    <w:rsid w:val="00AD4183"/>
    <w:rPr>
      <w:color w:val="808080"/>
    </w:rPr>
  </w:style>
  <w:style w:type="paragraph" w:styleId="TableofFigures">
    <w:name w:val="table of figures"/>
    <w:basedOn w:val="Normal"/>
    <w:next w:val="Normal"/>
    <w:uiPriority w:val="99"/>
    <w:unhideWhenUsed/>
    <w:rsid w:val="00753A8B"/>
    <w:pPr>
      <w:spacing w:after="0"/>
    </w:pPr>
  </w:style>
  <w:style w:type="paragraph" w:customStyle="1" w:styleId="Appendix">
    <w:name w:val="Appendix"/>
    <w:basedOn w:val="Heading1"/>
    <w:uiPriority w:val="99"/>
    <w:qFormat/>
    <w:rsid w:val="00AA1A1C"/>
    <w:pPr>
      <w:numPr>
        <w:numId w:val="17"/>
      </w:numPr>
    </w:pPr>
    <w:rPr>
      <w:b w:val="0"/>
      <w:bCs w:val="0"/>
      <w:kern w:val="32"/>
    </w:rPr>
  </w:style>
  <w:style w:type="paragraph" w:customStyle="1" w:styleId="Appendix2">
    <w:name w:val="Appendix 2"/>
    <w:basedOn w:val="Heading2"/>
    <w:link w:val="Appendix2Char"/>
    <w:qFormat/>
    <w:rsid w:val="00085C49"/>
    <w:pPr>
      <w:numPr>
        <w:numId w:val="17"/>
      </w:numPr>
      <w:spacing w:before="120" w:after="160"/>
      <w:ind w:left="1080" w:hanging="720"/>
    </w:pPr>
    <w:rPr>
      <w:b w:val="0"/>
      <w:bCs w:val="0"/>
    </w:rPr>
  </w:style>
  <w:style w:type="character" w:customStyle="1" w:styleId="Appendix2Char">
    <w:name w:val="Appendix 2 Char"/>
    <w:basedOn w:val="Heading2Char"/>
    <w:link w:val="Appendix2"/>
    <w:rsid w:val="00085C49"/>
    <w:rPr>
      <w:b w:val="0"/>
      <w:bCs w:val="0"/>
      <w:sz w:val="24"/>
      <w:szCs w:val="24"/>
      <w:lang w:eastAsia="en-US"/>
    </w:rPr>
  </w:style>
  <w:style w:type="paragraph" w:customStyle="1" w:styleId="Appendix3">
    <w:name w:val="Appendix 3"/>
    <w:basedOn w:val="Appendix2"/>
    <w:link w:val="Appendix3Char"/>
    <w:qFormat/>
    <w:rsid w:val="00AA1A1C"/>
    <w:pPr>
      <w:numPr>
        <w:ilvl w:val="2"/>
      </w:numPr>
      <w:outlineLvl w:val="2"/>
    </w:pPr>
  </w:style>
  <w:style w:type="character" w:customStyle="1" w:styleId="Appendix3Char">
    <w:name w:val="Appendix 3 Char"/>
    <w:basedOn w:val="Appendix2Char"/>
    <w:link w:val="Appendix3"/>
    <w:rsid w:val="00AA1A1C"/>
    <w:rPr>
      <w:b w:val="0"/>
      <w:bCs w:val="0"/>
      <w:sz w:val="24"/>
      <w:szCs w:val="24"/>
      <w:lang w:eastAsia="en-US"/>
    </w:rPr>
  </w:style>
  <w:style w:type="paragraph" w:customStyle="1" w:styleId="Heading10">
    <w:name w:val="Heading 10"/>
    <w:basedOn w:val="Heading6"/>
    <w:next w:val="Heading7"/>
    <w:link w:val="Heading10Char"/>
    <w:autoRedefine/>
    <w:rsid w:val="00AA1A1C"/>
    <w:pPr>
      <w:numPr>
        <w:ilvl w:val="0"/>
        <w:numId w:val="18"/>
      </w:numPr>
    </w:pPr>
  </w:style>
  <w:style w:type="character" w:customStyle="1" w:styleId="Heading10Char">
    <w:name w:val="Heading 10 Char"/>
    <w:basedOn w:val="Heading6Char"/>
    <w:link w:val="Heading10"/>
    <w:rsid w:val="00AA1A1C"/>
    <w:rPr>
      <w:rFonts w:asciiTheme="majorHAnsi" w:hAnsiTheme="majorHAnsi" w:cstheme="majorHAnsi"/>
      <w:bCs/>
      <w:i/>
      <w:sz w:val="22"/>
      <w:szCs w:val="24"/>
      <w:u w:val="single"/>
      <w:lang w:eastAsia="en-US"/>
    </w:rPr>
  </w:style>
  <w:style w:type="paragraph" w:customStyle="1" w:styleId="Note">
    <w:name w:val="Note"/>
    <w:basedOn w:val="Normal"/>
    <w:link w:val="NoteChar"/>
    <w:qFormat/>
    <w:rsid w:val="00AA1A1C"/>
    <w:pPr>
      <w:tabs>
        <w:tab w:val="left" w:pos="1440"/>
      </w:tabs>
      <w:spacing w:before="240" w:after="240"/>
    </w:pPr>
    <w:rPr>
      <w:b/>
      <w:u w:val="single"/>
      <w:lang w:bidi="en-US"/>
    </w:rPr>
  </w:style>
  <w:style w:type="character" w:customStyle="1" w:styleId="NoteChar">
    <w:name w:val="Note Char"/>
    <w:basedOn w:val="DefaultParagraphFont"/>
    <w:link w:val="Note"/>
    <w:rsid w:val="00AA1A1C"/>
    <w:rPr>
      <w:b/>
      <w:sz w:val="22"/>
      <w:szCs w:val="24"/>
      <w:u w:val="single"/>
      <w:lang w:eastAsia="en-US" w:bidi="en-US"/>
    </w:rPr>
  </w:style>
  <w:style w:type="paragraph" w:customStyle="1" w:styleId="SectionTitle">
    <w:name w:val="Section Title"/>
    <w:basedOn w:val="Heading1"/>
    <w:link w:val="SectionTitleChar"/>
    <w:qFormat/>
    <w:rsid w:val="00AA1A1C"/>
    <w:pPr>
      <w:numPr>
        <w:numId w:val="0"/>
      </w:numPr>
    </w:pPr>
    <w:rPr>
      <w:kern w:val="32"/>
    </w:rPr>
  </w:style>
  <w:style w:type="character" w:customStyle="1" w:styleId="SectionTitleChar">
    <w:name w:val="Section Title Char"/>
    <w:basedOn w:val="Heading1Char"/>
    <w:link w:val="SectionTitle"/>
    <w:rsid w:val="00AA1A1C"/>
    <w:rPr>
      <w:rFonts w:cs="Arial"/>
      <w:b/>
      <w:bCs/>
      <w:kern w:val="32"/>
      <w:sz w:val="28"/>
      <w:szCs w:val="28"/>
      <w:lang w:eastAsia="en-US"/>
    </w:rPr>
  </w:style>
  <w:style w:type="paragraph" w:customStyle="1" w:styleId="TableCaption">
    <w:name w:val="Table Caption"/>
    <w:basedOn w:val="Caption"/>
    <w:link w:val="TableCaptionChar"/>
    <w:qFormat/>
    <w:rsid w:val="00AA1A1C"/>
    <w:pPr>
      <w:keepNext/>
      <w:tabs>
        <w:tab w:val="left" w:pos="1440"/>
      </w:tabs>
      <w:spacing w:after="0"/>
    </w:pPr>
    <w:rPr>
      <w:rFonts w:cstheme="minorHAnsi"/>
      <w:b w:val="0"/>
      <w:bCs w:val="0"/>
      <w:i/>
      <w:iCs/>
    </w:rPr>
  </w:style>
  <w:style w:type="character" w:customStyle="1" w:styleId="TableCaptionChar">
    <w:name w:val="Table Caption Char"/>
    <w:basedOn w:val="DefaultParagraphFont"/>
    <w:link w:val="TableCaption"/>
    <w:rsid w:val="00AA1A1C"/>
    <w:rPr>
      <w:rFonts w:cstheme="minorHAnsi"/>
      <w:i/>
      <w:iCs/>
      <w:lang w:eastAsia="en-US"/>
    </w:rPr>
  </w:style>
  <w:style w:type="paragraph" w:customStyle="1" w:styleId="TableContent">
    <w:name w:val="Table Content"/>
    <w:basedOn w:val="Normal"/>
    <w:qFormat/>
    <w:rsid w:val="00AA1A1C"/>
    <w:pPr>
      <w:spacing w:before="60" w:after="60"/>
      <w:jc w:val="center"/>
    </w:pPr>
  </w:style>
  <w:style w:type="paragraph" w:styleId="Title">
    <w:name w:val="Title"/>
    <w:basedOn w:val="Normal"/>
    <w:link w:val="TitleChar"/>
    <w:uiPriority w:val="99"/>
    <w:qFormat/>
    <w:rsid w:val="00AA1A1C"/>
    <w:pPr>
      <w:tabs>
        <w:tab w:val="left" w:pos="1440"/>
      </w:tabs>
      <w:spacing w:before="360" w:after="360"/>
      <w:ind w:left="1440" w:right="1440"/>
      <w:jc w:val="center"/>
    </w:pPr>
    <w:rPr>
      <w:rFonts w:ascii="Arial" w:hAnsi="Arial" w:cs="Tahoma"/>
      <w:b/>
      <w:bCs/>
      <w:sz w:val="32"/>
      <w:szCs w:val="32"/>
    </w:rPr>
  </w:style>
  <w:style w:type="character" w:customStyle="1" w:styleId="TitleChar">
    <w:name w:val="Title Char"/>
    <w:link w:val="Title"/>
    <w:uiPriority w:val="99"/>
    <w:rsid w:val="00AA1A1C"/>
    <w:rPr>
      <w:rFonts w:ascii="Arial" w:hAnsi="Arial" w:cs="Tahoma"/>
      <w:b/>
      <w:bCs/>
      <w:sz w:val="32"/>
      <w:szCs w:val="32"/>
      <w:lang w:eastAsia="en-US"/>
    </w:rPr>
  </w:style>
  <w:style w:type="paragraph" w:styleId="BodyTextIndent2">
    <w:name w:val="Body Text Indent 2"/>
    <w:basedOn w:val="Normal"/>
    <w:link w:val="BodyTextIndent2Char"/>
    <w:rsid w:val="00A36ABD"/>
    <w:pPr>
      <w:tabs>
        <w:tab w:val="left" w:pos="1080"/>
      </w:tabs>
      <w:ind w:left="360"/>
    </w:pPr>
  </w:style>
  <w:style w:type="character" w:customStyle="1" w:styleId="BodyTextIndent2Char">
    <w:name w:val="Body Text Indent 2 Char"/>
    <w:basedOn w:val="DefaultParagraphFont"/>
    <w:link w:val="BodyTextIndent2"/>
    <w:rsid w:val="00A36ABD"/>
    <w:rPr>
      <w:sz w:val="22"/>
      <w:szCs w:val="24"/>
      <w:lang w:eastAsia="en-US"/>
    </w:rPr>
  </w:style>
  <w:style w:type="paragraph" w:styleId="HTMLPreformatted">
    <w:name w:val="HTML Preformatted"/>
    <w:basedOn w:val="Normal"/>
    <w:link w:val="HTMLPreformattedChar"/>
    <w:uiPriority w:val="99"/>
    <w:semiHidden/>
    <w:unhideWhenUsed/>
    <w:rsid w:val="00235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35DAC"/>
    <w:rPr>
      <w:rFonts w:ascii="Courier New" w:hAnsi="Courier New" w:cs="Courier New"/>
      <w:lang w:val="en-US" w:eastAsia="en-US"/>
    </w:rPr>
  </w:style>
  <w:style w:type="character" w:styleId="FollowedHyperlink">
    <w:name w:val="FollowedHyperlink"/>
    <w:basedOn w:val="DefaultParagraphFont"/>
    <w:uiPriority w:val="99"/>
    <w:semiHidden/>
    <w:unhideWhenUsed/>
    <w:rsid w:val="00584F50"/>
    <w:rPr>
      <w:color w:val="800080" w:themeColor="followedHyperlink"/>
      <w:u w:val="single"/>
    </w:rPr>
  </w:style>
  <w:style w:type="numbering" w:customStyle="1" w:styleId="Style1">
    <w:name w:val="Style1"/>
    <w:uiPriority w:val="99"/>
    <w:rsid w:val="002344DB"/>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008">
      <w:bodyDiv w:val="1"/>
      <w:marLeft w:val="0"/>
      <w:marRight w:val="0"/>
      <w:marTop w:val="0"/>
      <w:marBottom w:val="0"/>
      <w:divBdr>
        <w:top w:val="none" w:sz="0" w:space="0" w:color="auto"/>
        <w:left w:val="none" w:sz="0" w:space="0" w:color="auto"/>
        <w:bottom w:val="none" w:sz="0" w:space="0" w:color="auto"/>
        <w:right w:val="none" w:sz="0" w:space="0" w:color="auto"/>
      </w:divBdr>
    </w:div>
    <w:div w:id="13043975">
      <w:bodyDiv w:val="1"/>
      <w:marLeft w:val="0"/>
      <w:marRight w:val="0"/>
      <w:marTop w:val="0"/>
      <w:marBottom w:val="0"/>
      <w:divBdr>
        <w:top w:val="none" w:sz="0" w:space="0" w:color="auto"/>
        <w:left w:val="none" w:sz="0" w:space="0" w:color="auto"/>
        <w:bottom w:val="none" w:sz="0" w:space="0" w:color="auto"/>
        <w:right w:val="none" w:sz="0" w:space="0" w:color="auto"/>
      </w:divBdr>
    </w:div>
    <w:div w:id="18505493">
      <w:bodyDiv w:val="1"/>
      <w:marLeft w:val="0"/>
      <w:marRight w:val="0"/>
      <w:marTop w:val="0"/>
      <w:marBottom w:val="0"/>
      <w:divBdr>
        <w:top w:val="none" w:sz="0" w:space="0" w:color="auto"/>
        <w:left w:val="none" w:sz="0" w:space="0" w:color="auto"/>
        <w:bottom w:val="none" w:sz="0" w:space="0" w:color="auto"/>
        <w:right w:val="none" w:sz="0" w:space="0" w:color="auto"/>
      </w:divBdr>
    </w:div>
    <w:div w:id="35543106">
      <w:bodyDiv w:val="1"/>
      <w:marLeft w:val="0"/>
      <w:marRight w:val="0"/>
      <w:marTop w:val="0"/>
      <w:marBottom w:val="0"/>
      <w:divBdr>
        <w:top w:val="none" w:sz="0" w:space="0" w:color="auto"/>
        <w:left w:val="none" w:sz="0" w:space="0" w:color="auto"/>
        <w:bottom w:val="none" w:sz="0" w:space="0" w:color="auto"/>
        <w:right w:val="none" w:sz="0" w:space="0" w:color="auto"/>
      </w:divBdr>
    </w:div>
    <w:div w:id="41908720">
      <w:bodyDiv w:val="1"/>
      <w:marLeft w:val="0"/>
      <w:marRight w:val="0"/>
      <w:marTop w:val="0"/>
      <w:marBottom w:val="0"/>
      <w:divBdr>
        <w:top w:val="none" w:sz="0" w:space="0" w:color="auto"/>
        <w:left w:val="none" w:sz="0" w:space="0" w:color="auto"/>
        <w:bottom w:val="none" w:sz="0" w:space="0" w:color="auto"/>
        <w:right w:val="none" w:sz="0" w:space="0" w:color="auto"/>
      </w:divBdr>
    </w:div>
    <w:div w:id="53043213">
      <w:bodyDiv w:val="1"/>
      <w:marLeft w:val="0"/>
      <w:marRight w:val="0"/>
      <w:marTop w:val="0"/>
      <w:marBottom w:val="0"/>
      <w:divBdr>
        <w:top w:val="none" w:sz="0" w:space="0" w:color="auto"/>
        <w:left w:val="none" w:sz="0" w:space="0" w:color="auto"/>
        <w:bottom w:val="none" w:sz="0" w:space="0" w:color="auto"/>
        <w:right w:val="none" w:sz="0" w:space="0" w:color="auto"/>
      </w:divBdr>
    </w:div>
    <w:div w:id="56712106">
      <w:bodyDiv w:val="1"/>
      <w:marLeft w:val="0"/>
      <w:marRight w:val="0"/>
      <w:marTop w:val="0"/>
      <w:marBottom w:val="0"/>
      <w:divBdr>
        <w:top w:val="none" w:sz="0" w:space="0" w:color="auto"/>
        <w:left w:val="none" w:sz="0" w:space="0" w:color="auto"/>
        <w:bottom w:val="none" w:sz="0" w:space="0" w:color="auto"/>
        <w:right w:val="none" w:sz="0" w:space="0" w:color="auto"/>
      </w:divBdr>
    </w:div>
    <w:div w:id="77099977">
      <w:bodyDiv w:val="1"/>
      <w:marLeft w:val="0"/>
      <w:marRight w:val="0"/>
      <w:marTop w:val="0"/>
      <w:marBottom w:val="0"/>
      <w:divBdr>
        <w:top w:val="none" w:sz="0" w:space="0" w:color="auto"/>
        <w:left w:val="none" w:sz="0" w:space="0" w:color="auto"/>
        <w:bottom w:val="none" w:sz="0" w:space="0" w:color="auto"/>
        <w:right w:val="none" w:sz="0" w:space="0" w:color="auto"/>
      </w:divBdr>
    </w:div>
    <w:div w:id="77560560">
      <w:bodyDiv w:val="1"/>
      <w:marLeft w:val="0"/>
      <w:marRight w:val="0"/>
      <w:marTop w:val="0"/>
      <w:marBottom w:val="0"/>
      <w:divBdr>
        <w:top w:val="none" w:sz="0" w:space="0" w:color="auto"/>
        <w:left w:val="none" w:sz="0" w:space="0" w:color="auto"/>
        <w:bottom w:val="none" w:sz="0" w:space="0" w:color="auto"/>
        <w:right w:val="none" w:sz="0" w:space="0" w:color="auto"/>
      </w:divBdr>
    </w:div>
    <w:div w:id="81068816">
      <w:bodyDiv w:val="1"/>
      <w:marLeft w:val="0"/>
      <w:marRight w:val="0"/>
      <w:marTop w:val="0"/>
      <w:marBottom w:val="0"/>
      <w:divBdr>
        <w:top w:val="none" w:sz="0" w:space="0" w:color="auto"/>
        <w:left w:val="none" w:sz="0" w:space="0" w:color="auto"/>
        <w:bottom w:val="none" w:sz="0" w:space="0" w:color="auto"/>
        <w:right w:val="none" w:sz="0" w:space="0" w:color="auto"/>
      </w:divBdr>
    </w:div>
    <w:div w:id="92286093">
      <w:bodyDiv w:val="1"/>
      <w:marLeft w:val="0"/>
      <w:marRight w:val="0"/>
      <w:marTop w:val="0"/>
      <w:marBottom w:val="0"/>
      <w:divBdr>
        <w:top w:val="none" w:sz="0" w:space="0" w:color="auto"/>
        <w:left w:val="none" w:sz="0" w:space="0" w:color="auto"/>
        <w:bottom w:val="none" w:sz="0" w:space="0" w:color="auto"/>
        <w:right w:val="none" w:sz="0" w:space="0" w:color="auto"/>
      </w:divBdr>
    </w:div>
    <w:div w:id="96142841">
      <w:bodyDiv w:val="1"/>
      <w:marLeft w:val="0"/>
      <w:marRight w:val="0"/>
      <w:marTop w:val="0"/>
      <w:marBottom w:val="0"/>
      <w:divBdr>
        <w:top w:val="none" w:sz="0" w:space="0" w:color="auto"/>
        <w:left w:val="none" w:sz="0" w:space="0" w:color="auto"/>
        <w:bottom w:val="none" w:sz="0" w:space="0" w:color="auto"/>
        <w:right w:val="none" w:sz="0" w:space="0" w:color="auto"/>
      </w:divBdr>
    </w:div>
    <w:div w:id="118376103">
      <w:bodyDiv w:val="1"/>
      <w:marLeft w:val="0"/>
      <w:marRight w:val="0"/>
      <w:marTop w:val="0"/>
      <w:marBottom w:val="0"/>
      <w:divBdr>
        <w:top w:val="none" w:sz="0" w:space="0" w:color="auto"/>
        <w:left w:val="none" w:sz="0" w:space="0" w:color="auto"/>
        <w:bottom w:val="none" w:sz="0" w:space="0" w:color="auto"/>
        <w:right w:val="none" w:sz="0" w:space="0" w:color="auto"/>
      </w:divBdr>
    </w:div>
    <w:div w:id="122847231">
      <w:bodyDiv w:val="1"/>
      <w:marLeft w:val="0"/>
      <w:marRight w:val="0"/>
      <w:marTop w:val="0"/>
      <w:marBottom w:val="0"/>
      <w:divBdr>
        <w:top w:val="none" w:sz="0" w:space="0" w:color="auto"/>
        <w:left w:val="none" w:sz="0" w:space="0" w:color="auto"/>
        <w:bottom w:val="none" w:sz="0" w:space="0" w:color="auto"/>
        <w:right w:val="none" w:sz="0" w:space="0" w:color="auto"/>
      </w:divBdr>
    </w:div>
    <w:div w:id="124740677">
      <w:bodyDiv w:val="1"/>
      <w:marLeft w:val="0"/>
      <w:marRight w:val="0"/>
      <w:marTop w:val="0"/>
      <w:marBottom w:val="0"/>
      <w:divBdr>
        <w:top w:val="none" w:sz="0" w:space="0" w:color="auto"/>
        <w:left w:val="none" w:sz="0" w:space="0" w:color="auto"/>
        <w:bottom w:val="none" w:sz="0" w:space="0" w:color="auto"/>
        <w:right w:val="none" w:sz="0" w:space="0" w:color="auto"/>
      </w:divBdr>
    </w:div>
    <w:div w:id="159585410">
      <w:bodyDiv w:val="1"/>
      <w:marLeft w:val="0"/>
      <w:marRight w:val="0"/>
      <w:marTop w:val="0"/>
      <w:marBottom w:val="0"/>
      <w:divBdr>
        <w:top w:val="none" w:sz="0" w:space="0" w:color="auto"/>
        <w:left w:val="none" w:sz="0" w:space="0" w:color="auto"/>
        <w:bottom w:val="none" w:sz="0" w:space="0" w:color="auto"/>
        <w:right w:val="none" w:sz="0" w:space="0" w:color="auto"/>
      </w:divBdr>
    </w:div>
    <w:div w:id="161818474">
      <w:bodyDiv w:val="1"/>
      <w:marLeft w:val="0"/>
      <w:marRight w:val="0"/>
      <w:marTop w:val="0"/>
      <w:marBottom w:val="0"/>
      <w:divBdr>
        <w:top w:val="none" w:sz="0" w:space="0" w:color="auto"/>
        <w:left w:val="none" w:sz="0" w:space="0" w:color="auto"/>
        <w:bottom w:val="none" w:sz="0" w:space="0" w:color="auto"/>
        <w:right w:val="none" w:sz="0" w:space="0" w:color="auto"/>
      </w:divBdr>
    </w:div>
    <w:div w:id="166986488">
      <w:bodyDiv w:val="1"/>
      <w:marLeft w:val="0"/>
      <w:marRight w:val="0"/>
      <w:marTop w:val="0"/>
      <w:marBottom w:val="0"/>
      <w:divBdr>
        <w:top w:val="none" w:sz="0" w:space="0" w:color="auto"/>
        <w:left w:val="none" w:sz="0" w:space="0" w:color="auto"/>
        <w:bottom w:val="none" w:sz="0" w:space="0" w:color="auto"/>
        <w:right w:val="none" w:sz="0" w:space="0" w:color="auto"/>
      </w:divBdr>
    </w:div>
    <w:div w:id="189300079">
      <w:bodyDiv w:val="1"/>
      <w:marLeft w:val="0"/>
      <w:marRight w:val="0"/>
      <w:marTop w:val="0"/>
      <w:marBottom w:val="0"/>
      <w:divBdr>
        <w:top w:val="none" w:sz="0" w:space="0" w:color="auto"/>
        <w:left w:val="none" w:sz="0" w:space="0" w:color="auto"/>
        <w:bottom w:val="none" w:sz="0" w:space="0" w:color="auto"/>
        <w:right w:val="none" w:sz="0" w:space="0" w:color="auto"/>
      </w:divBdr>
    </w:div>
    <w:div w:id="215900969">
      <w:bodyDiv w:val="1"/>
      <w:marLeft w:val="0"/>
      <w:marRight w:val="0"/>
      <w:marTop w:val="0"/>
      <w:marBottom w:val="0"/>
      <w:divBdr>
        <w:top w:val="none" w:sz="0" w:space="0" w:color="auto"/>
        <w:left w:val="none" w:sz="0" w:space="0" w:color="auto"/>
        <w:bottom w:val="none" w:sz="0" w:space="0" w:color="auto"/>
        <w:right w:val="none" w:sz="0" w:space="0" w:color="auto"/>
      </w:divBdr>
    </w:div>
    <w:div w:id="217012177">
      <w:bodyDiv w:val="1"/>
      <w:marLeft w:val="0"/>
      <w:marRight w:val="0"/>
      <w:marTop w:val="0"/>
      <w:marBottom w:val="0"/>
      <w:divBdr>
        <w:top w:val="none" w:sz="0" w:space="0" w:color="auto"/>
        <w:left w:val="none" w:sz="0" w:space="0" w:color="auto"/>
        <w:bottom w:val="none" w:sz="0" w:space="0" w:color="auto"/>
        <w:right w:val="none" w:sz="0" w:space="0" w:color="auto"/>
      </w:divBdr>
    </w:div>
    <w:div w:id="232357806">
      <w:bodyDiv w:val="1"/>
      <w:marLeft w:val="0"/>
      <w:marRight w:val="0"/>
      <w:marTop w:val="0"/>
      <w:marBottom w:val="0"/>
      <w:divBdr>
        <w:top w:val="none" w:sz="0" w:space="0" w:color="auto"/>
        <w:left w:val="none" w:sz="0" w:space="0" w:color="auto"/>
        <w:bottom w:val="none" w:sz="0" w:space="0" w:color="auto"/>
        <w:right w:val="none" w:sz="0" w:space="0" w:color="auto"/>
      </w:divBdr>
    </w:div>
    <w:div w:id="235744564">
      <w:bodyDiv w:val="1"/>
      <w:marLeft w:val="0"/>
      <w:marRight w:val="0"/>
      <w:marTop w:val="0"/>
      <w:marBottom w:val="0"/>
      <w:divBdr>
        <w:top w:val="none" w:sz="0" w:space="0" w:color="auto"/>
        <w:left w:val="none" w:sz="0" w:space="0" w:color="auto"/>
        <w:bottom w:val="none" w:sz="0" w:space="0" w:color="auto"/>
        <w:right w:val="none" w:sz="0" w:space="0" w:color="auto"/>
      </w:divBdr>
    </w:div>
    <w:div w:id="239409110">
      <w:bodyDiv w:val="1"/>
      <w:marLeft w:val="0"/>
      <w:marRight w:val="0"/>
      <w:marTop w:val="0"/>
      <w:marBottom w:val="0"/>
      <w:divBdr>
        <w:top w:val="none" w:sz="0" w:space="0" w:color="auto"/>
        <w:left w:val="none" w:sz="0" w:space="0" w:color="auto"/>
        <w:bottom w:val="none" w:sz="0" w:space="0" w:color="auto"/>
        <w:right w:val="none" w:sz="0" w:space="0" w:color="auto"/>
      </w:divBdr>
    </w:div>
    <w:div w:id="250314739">
      <w:bodyDiv w:val="1"/>
      <w:marLeft w:val="0"/>
      <w:marRight w:val="0"/>
      <w:marTop w:val="0"/>
      <w:marBottom w:val="0"/>
      <w:divBdr>
        <w:top w:val="none" w:sz="0" w:space="0" w:color="auto"/>
        <w:left w:val="none" w:sz="0" w:space="0" w:color="auto"/>
        <w:bottom w:val="none" w:sz="0" w:space="0" w:color="auto"/>
        <w:right w:val="none" w:sz="0" w:space="0" w:color="auto"/>
      </w:divBdr>
    </w:div>
    <w:div w:id="257522354">
      <w:bodyDiv w:val="1"/>
      <w:marLeft w:val="0"/>
      <w:marRight w:val="0"/>
      <w:marTop w:val="0"/>
      <w:marBottom w:val="0"/>
      <w:divBdr>
        <w:top w:val="none" w:sz="0" w:space="0" w:color="auto"/>
        <w:left w:val="none" w:sz="0" w:space="0" w:color="auto"/>
        <w:bottom w:val="none" w:sz="0" w:space="0" w:color="auto"/>
        <w:right w:val="none" w:sz="0" w:space="0" w:color="auto"/>
      </w:divBdr>
      <w:divsChild>
        <w:div w:id="377243753">
          <w:marLeft w:val="360"/>
          <w:marRight w:val="0"/>
          <w:marTop w:val="200"/>
          <w:marBottom w:val="0"/>
          <w:divBdr>
            <w:top w:val="none" w:sz="0" w:space="0" w:color="auto"/>
            <w:left w:val="none" w:sz="0" w:space="0" w:color="auto"/>
            <w:bottom w:val="none" w:sz="0" w:space="0" w:color="auto"/>
            <w:right w:val="none" w:sz="0" w:space="0" w:color="auto"/>
          </w:divBdr>
        </w:div>
        <w:div w:id="691612265">
          <w:marLeft w:val="360"/>
          <w:marRight w:val="0"/>
          <w:marTop w:val="200"/>
          <w:marBottom w:val="0"/>
          <w:divBdr>
            <w:top w:val="none" w:sz="0" w:space="0" w:color="auto"/>
            <w:left w:val="none" w:sz="0" w:space="0" w:color="auto"/>
            <w:bottom w:val="none" w:sz="0" w:space="0" w:color="auto"/>
            <w:right w:val="none" w:sz="0" w:space="0" w:color="auto"/>
          </w:divBdr>
        </w:div>
        <w:div w:id="1282298866">
          <w:marLeft w:val="360"/>
          <w:marRight w:val="0"/>
          <w:marTop w:val="200"/>
          <w:marBottom w:val="0"/>
          <w:divBdr>
            <w:top w:val="none" w:sz="0" w:space="0" w:color="auto"/>
            <w:left w:val="none" w:sz="0" w:space="0" w:color="auto"/>
            <w:bottom w:val="none" w:sz="0" w:space="0" w:color="auto"/>
            <w:right w:val="none" w:sz="0" w:space="0" w:color="auto"/>
          </w:divBdr>
        </w:div>
      </w:divsChild>
    </w:div>
    <w:div w:id="261913997">
      <w:bodyDiv w:val="1"/>
      <w:marLeft w:val="0"/>
      <w:marRight w:val="0"/>
      <w:marTop w:val="0"/>
      <w:marBottom w:val="0"/>
      <w:divBdr>
        <w:top w:val="none" w:sz="0" w:space="0" w:color="auto"/>
        <w:left w:val="none" w:sz="0" w:space="0" w:color="auto"/>
        <w:bottom w:val="none" w:sz="0" w:space="0" w:color="auto"/>
        <w:right w:val="none" w:sz="0" w:space="0" w:color="auto"/>
      </w:divBdr>
    </w:div>
    <w:div w:id="280722402">
      <w:bodyDiv w:val="1"/>
      <w:marLeft w:val="0"/>
      <w:marRight w:val="0"/>
      <w:marTop w:val="0"/>
      <w:marBottom w:val="0"/>
      <w:divBdr>
        <w:top w:val="none" w:sz="0" w:space="0" w:color="auto"/>
        <w:left w:val="none" w:sz="0" w:space="0" w:color="auto"/>
        <w:bottom w:val="none" w:sz="0" w:space="0" w:color="auto"/>
        <w:right w:val="none" w:sz="0" w:space="0" w:color="auto"/>
      </w:divBdr>
    </w:div>
    <w:div w:id="282932400">
      <w:bodyDiv w:val="1"/>
      <w:marLeft w:val="0"/>
      <w:marRight w:val="0"/>
      <w:marTop w:val="0"/>
      <w:marBottom w:val="0"/>
      <w:divBdr>
        <w:top w:val="none" w:sz="0" w:space="0" w:color="auto"/>
        <w:left w:val="none" w:sz="0" w:space="0" w:color="auto"/>
        <w:bottom w:val="none" w:sz="0" w:space="0" w:color="auto"/>
        <w:right w:val="none" w:sz="0" w:space="0" w:color="auto"/>
      </w:divBdr>
    </w:div>
    <w:div w:id="287661961">
      <w:bodyDiv w:val="1"/>
      <w:marLeft w:val="0"/>
      <w:marRight w:val="0"/>
      <w:marTop w:val="0"/>
      <w:marBottom w:val="0"/>
      <w:divBdr>
        <w:top w:val="none" w:sz="0" w:space="0" w:color="auto"/>
        <w:left w:val="none" w:sz="0" w:space="0" w:color="auto"/>
        <w:bottom w:val="none" w:sz="0" w:space="0" w:color="auto"/>
        <w:right w:val="none" w:sz="0" w:space="0" w:color="auto"/>
      </w:divBdr>
    </w:div>
    <w:div w:id="301274873">
      <w:bodyDiv w:val="1"/>
      <w:marLeft w:val="0"/>
      <w:marRight w:val="0"/>
      <w:marTop w:val="0"/>
      <w:marBottom w:val="0"/>
      <w:divBdr>
        <w:top w:val="none" w:sz="0" w:space="0" w:color="auto"/>
        <w:left w:val="none" w:sz="0" w:space="0" w:color="auto"/>
        <w:bottom w:val="none" w:sz="0" w:space="0" w:color="auto"/>
        <w:right w:val="none" w:sz="0" w:space="0" w:color="auto"/>
      </w:divBdr>
    </w:div>
    <w:div w:id="310915140">
      <w:bodyDiv w:val="1"/>
      <w:marLeft w:val="0"/>
      <w:marRight w:val="0"/>
      <w:marTop w:val="0"/>
      <w:marBottom w:val="0"/>
      <w:divBdr>
        <w:top w:val="none" w:sz="0" w:space="0" w:color="auto"/>
        <w:left w:val="none" w:sz="0" w:space="0" w:color="auto"/>
        <w:bottom w:val="none" w:sz="0" w:space="0" w:color="auto"/>
        <w:right w:val="none" w:sz="0" w:space="0" w:color="auto"/>
      </w:divBdr>
    </w:div>
    <w:div w:id="324020857">
      <w:bodyDiv w:val="1"/>
      <w:marLeft w:val="0"/>
      <w:marRight w:val="0"/>
      <w:marTop w:val="0"/>
      <w:marBottom w:val="0"/>
      <w:divBdr>
        <w:top w:val="none" w:sz="0" w:space="0" w:color="auto"/>
        <w:left w:val="none" w:sz="0" w:space="0" w:color="auto"/>
        <w:bottom w:val="none" w:sz="0" w:space="0" w:color="auto"/>
        <w:right w:val="none" w:sz="0" w:space="0" w:color="auto"/>
      </w:divBdr>
    </w:div>
    <w:div w:id="326632795">
      <w:bodyDiv w:val="1"/>
      <w:marLeft w:val="0"/>
      <w:marRight w:val="0"/>
      <w:marTop w:val="0"/>
      <w:marBottom w:val="0"/>
      <w:divBdr>
        <w:top w:val="none" w:sz="0" w:space="0" w:color="auto"/>
        <w:left w:val="none" w:sz="0" w:space="0" w:color="auto"/>
        <w:bottom w:val="none" w:sz="0" w:space="0" w:color="auto"/>
        <w:right w:val="none" w:sz="0" w:space="0" w:color="auto"/>
      </w:divBdr>
    </w:div>
    <w:div w:id="332419431">
      <w:bodyDiv w:val="1"/>
      <w:marLeft w:val="0"/>
      <w:marRight w:val="0"/>
      <w:marTop w:val="0"/>
      <w:marBottom w:val="0"/>
      <w:divBdr>
        <w:top w:val="none" w:sz="0" w:space="0" w:color="auto"/>
        <w:left w:val="none" w:sz="0" w:space="0" w:color="auto"/>
        <w:bottom w:val="none" w:sz="0" w:space="0" w:color="auto"/>
        <w:right w:val="none" w:sz="0" w:space="0" w:color="auto"/>
      </w:divBdr>
    </w:div>
    <w:div w:id="338698444">
      <w:bodyDiv w:val="1"/>
      <w:marLeft w:val="0"/>
      <w:marRight w:val="0"/>
      <w:marTop w:val="0"/>
      <w:marBottom w:val="0"/>
      <w:divBdr>
        <w:top w:val="none" w:sz="0" w:space="0" w:color="auto"/>
        <w:left w:val="none" w:sz="0" w:space="0" w:color="auto"/>
        <w:bottom w:val="none" w:sz="0" w:space="0" w:color="auto"/>
        <w:right w:val="none" w:sz="0" w:space="0" w:color="auto"/>
      </w:divBdr>
    </w:div>
    <w:div w:id="366806613">
      <w:bodyDiv w:val="1"/>
      <w:marLeft w:val="0"/>
      <w:marRight w:val="0"/>
      <w:marTop w:val="0"/>
      <w:marBottom w:val="0"/>
      <w:divBdr>
        <w:top w:val="none" w:sz="0" w:space="0" w:color="auto"/>
        <w:left w:val="none" w:sz="0" w:space="0" w:color="auto"/>
        <w:bottom w:val="none" w:sz="0" w:space="0" w:color="auto"/>
        <w:right w:val="none" w:sz="0" w:space="0" w:color="auto"/>
      </w:divBdr>
    </w:div>
    <w:div w:id="367684403">
      <w:bodyDiv w:val="1"/>
      <w:marLeft w:val="0"/>
      <w:marRight w:val="0"/>
      <w:marTop w:val="0"/>
      <w:marBottom w:val="0"/>
      <w:divBdr>
        <w:top w:val="none" w:sz="0" w:space="0" w:color="auto"/>
        <w:left w:val="none" w:sz="0" w:space="0" w:color="auto"/>
        <w:bottom w:val="none" w:sz="0" w:space="0" w:color="auto"/>
        <w:right w:val="none" w:sz="0" w:space="0" w:color="auto"/>
      </w:divBdr>
    </w:div>
    <w:div w:id="367880106">
      <w:bodyDiv w:val="1"/>
      <w:marLeft w:val="0"/>
      <w:marRight w:val="0"/>
      <w:marTop w:val="0"/>
      <w:marBottom w:val="0"/>
      <w:divBdr>
        <w:top w:val="none" w:sz="0" w:space="0" w:color="auto"/>
        <w:left w:val="none" w:sz="0" w:space="0" w:color="auto"/>
        <w:bottom w:val="none" w:sz="0" w:space="0" w:color="auto"/>
        <w:right w:val="none" w:sz="0" w:space="0" w:color="auto"/>
      </w:divBdr>
    </w:div>
    <w:div w:id="368117328">
      <w:bodyDiv w:val="1"/>
      <w:marLeft w:val="0"/>
      <w:marRight w:val="0"/>
      <w:marTop w:val="0"/>
      <w:marBottom w:val="0"/>
      <w:divBdr>
        <w:top w:val="none" w:sz="0" w:space="0" w:color="auto"/>
        <w:left w:val="none" w:sz="0" w:space="0" w:color="auto"/>
        <w:bottom w:val="none" w:sz="0" w:space="0" w:color="auto"/>
        <w:right w:val="none" w:sz="0" w:space="0" w:color="auto"/>
      </w:divBdr>
    </w:div>
    <w:div w:id="369913207">
      <w:bodyDiv w:val="1"/>
      <w:marLeft w:val="0"/>
      <w:marRight w:val="0"/>
      <w:marTop w:val="0"/>
      <w:marBottom w:val="0"/>
      <w:divBdr>
        <w:top w:val="none" w:sz="0" w:space="0" w:color="auto"/>
        <w:left w:val="none" w:sz="0" w:space="0" w:color="auto"/>
        <w:bottom w:val="none" w:sz="0" w:space="0" w:color="auto"/>
        <w:right w:val="none" w:sz="0" w:space="0" w:color="auto"/>
      </w:divBdr>
    </w:div>
    <w:div w:id="388774013">
      <w:bodyDiv w:val="1"/>
      <w:marLeft w:val="0"/>
      <w:marRight w:val="0"/>
      <w:marTop w:val="0"/>
      <w:marBottom w:val="0"/>
      <w:divBdr>
        <w:top w:val="none" w:sz="0" w:space="0" w:color="auto"/>
        <w:left w:val="none" w:sz="0" w:space="0" w:color="auto"/>
        <w:bottom w:val="none" w:sz="0" w:space="0" w:color="auto"/>
        <w:right w:val="none" w:sz="0" w:space="0" w:color="auto"/>
      </w:divBdr>
    </w:div>
    <w:div w:id="394470749">
      <w:bodyDiv w:val="1"/>
      <w:marLeft w:val="0"/>
      <w:marRight w:val="0"/>
      <w:marTop w:val="0"/>
      <w:marBottom w:val="0"/>
      <w:divBdr>
        <w:top w:val="none" w:sz="0" w:space="0" w:color="auto"/>
        <w:left w:val="none" w:sz="0" w:space="0" w:color="auto"/>
        <w:bottom w:val="none" w:sz="0" w:space="0" w:color="auto"/>
        <w:right w:val="none" w:sz="0" w:space="0" w:color="auto"/>
      </w:divBdr>
    </w:div>
    <w:div w:id="421996485">
      <w:bodyDiv w:val="1"/>
      <w:marLeft w:val="0"/>
      <w:marRight w:val="0"/>
      <w:marTop w:val="0"/>
      <w:marBottom w:val="0"/>
      <w:divBdr>
        <w:top w:val="none" w:sz="0" w:space="0" w:color="auto"/>
        <w:left w:val="none" w:sz="0" w:space="0" w:color="auto"/>
        <w:bottom w:val="none" w:sz="0" w:space="0" w:color="auto"/>
        <w:right w:val="none" w:sz="0" w:space="0" w:color="auto"/>
      </w:divBdr>
    </w:div>
    <w:div w:id="424810296">
      <w:bodyDiv w:val="1"/>
      <w:marLeft w:val="0"/>
      <w:marRight w:val="0"/>
      <w:marTop w:val="0"/>
      <w:marBottom w:val="0"/>
      <w:divBdr>
        <w:top w:val="none" w:sz="0" w:space="0" w:color="auto"/>
        <w:left w:val="none" w:sz="0" w:space="0" w:color="auto"/>
        <w:bottom w:val="none" w:sz="0" w:space="0" w:color="auto"/>
        <w:right w:val="none" w:sz="0" w:space="0" w:color="auto"/>
      </w:divBdr>
    </w:div>
    <w:div w:id="432823310">
      <w:bodyDiv w:val="1"/>
      <w:marLeft w:val="0"/>
      <w:marRight w:val="0"/>
      <w:marTop w:val="0"/>
      <w:marBottom w:val="0"/>
      <w:divBdr>
        <w:top w:val="none" w:sz="0" w:space="0" w:color="auto"/>
        <w:left w:val="none" w:sz="0" w:space="0" w:color="auto"/>
        <w:bottom w:val="none" w:sz="0" w:space="0" w:color="auto"/>
        <w:right w:val="none" w:sz="0" w:space="0" w:color="auto"/>
      </w:divBdr>
    </w:div>
    <w:div w:id="443574318">
      <w:bodyDiv w:val="1"/>
      <w:marLeft w:val="0"/>
      <w:marRight w:val="0"/>
      <w:marTop w:val="0"/>
      <w:marBottom w:val="0"/>
      <w:divBdr>
        <w:top w:val="none" w:sz="0" w:space="0" w:color="auto"/>
        <w:left w:val="none" w:sz="0" w:space="0" w:color="auto"/>
        <w:bottom w:val="none" w:sz="0" w:space="0" w:color="auto"/>
        <w:right w:val="none" w:sz="0" w:space="0" w:color="auto"/>
      </w:divBdr>
    </w:div>
    <w:div w:id="445657443">
      <w:bodyDiv w:val="1"/>
      <w:marLeft w:val="0"/>
      <w:marRight w:val="0"/>
      <w:marTop w:val="0"/>
      <w:marBottom w:val="0"/>
      <w:divBdr>
        <w:top w:val="none" w:sz="0" w:space="0" w:color="auto"/>
        <w:left w:val="none" w:sz="0" w:space="0" w:color="auto"/>
        <w:bottom w:val="none" w:sz="0" w:space="0" w:color="auto"/>
        <w:right w:val="none" w:sz="0" w:space="0" w:color="auto"/>
      </w:divBdr>
    </w:div>
    <w:div w:id="449788258">
      <w:bodyDiv w:val="1"/>
      <w:marLeft w:val="0"/>
      <w:marRight w:val="0"/>
      <w:marTop w:val="0"/>
      <w:marBottom w:val="0"/>
      <w:divBdr>
        <w:top w:val="none" w:sz="0" w:space="0" w:color="auto"/>
        <w:left w:val="none" w:sz="0" w:space="0" w:color="auto"/>
        <w:bottom w:val="none" w:sz="0" w:space="0" w:color="auto"/>
        <w:right w:val="none" w:sz="0" w:space="0" w:color="auto"/>
      </w:divBdr>
    </w:div>
    <w:div w:id="458302206">
      <w:bodyDiv w:val="1"/>
      <w:marLeft w:val="0"/>
      <w:marRight w:val="0"/>
      <w:marTop w:val="0"/>
      <w:marBottom w:val="0"/>
      <w:divBdr>
        <w:top w:val="none" w:sz="0" w:space="0" w:color="auto"/>
        <w:left w:val="none" w:sz="0" w:space="0" w:color="auto"/>
        <w:bottom w:val="none" w:sz="0" w:space="0" w:color="auto"/>
        <w:right w:val="none" w:sz="0" w:space="0" w:color="auto"/>
      </w:divBdr>
    </w:div>
    <w:div w:id="462039493">
      <w:bodyDiv w:val="1"/>
      <w:marLeft w:val="0"/>
      <w:marRight w:val="0"/>
      <w:marTop w:val="0"/>
      <w:marBottom w:val="0"/>
      <w:divBdr>
        <w:top w:val="none" w:sz="0" w:space="0" w:color="auto"/>
        <w:left w:val="none" w:sz="0" w:space="0" w:color="auto"/>
        <w:bottom w:val="none" w:sz="0" w:space="0" w:color="auto"/>
        <w:right w:val="none" w:sz="0" w:space="0" w:color="auto"/>
      </w:divBdr>
    </w:div>
    <w:div w:id="463157793">
      <w:bodyDiv w:val="1"/>
      <w:marLeft w:val="0"/>
      <w:marRight w:val="0"/>
      <w:marTop w:val="0"/>
      <w:marBottom w:val="0"/>
      <w:divBdr>
        <w:top w:val="none" w:sz="0" w:space="0" w:color="auto"/>
        <w:left w:val="none" w:sz="0" w:space="0" w:color="auto"/>
        <w:bottom w:val="none" w:sz="0" w:space="0" w:color="auto"/>
        <w:right w:val="none" w:sz="0" w:space="0" w:color="auto"/>
      </w:divBdr>
    </w:div>
    <w:div w:id="496306663">
      <w:bodyDiv w:val="1"/>
      <w:marLeft w:val="0"/>
      <w:marRight w:val="0"/>
      <w:marTop w:val="0"/>
      <w:marBottom w:val="0"/>
      <w:divBdr>
        <w:top w:val="none" w:sz="0" w:space="0" w:color="auto"/>
        <w:left w:val="none" w:sz="0" w:space="0" w:color="auto"/>
        <w:bottom w:val="none" w:sz="0" w:space="0" w:color="auto"/>
        <w:right w:val="none" w:sz="0" w:space="0" w:color="auto"/>
      </w:divBdr>
    </w:div>
    <w:div w:id="507133168">
      <w:bodyDiv w:val="1"/>
      <w:marLeft w:val="0"/>
      <w:marRight w:val="0"/>
      <w:marTop w:val="0"/>
      <w:marBottom w:val="0"/>
      <w:divBdr>
        <w:top w:val="none" w:sz="0" w:space="0" w:color="auto"/>
        <w:left w:val="none" w:sz="0" w:space="0" w:color="auto"/>
        <w:bottom w:val="none" w:sz="0" w:space="0" w:color="auto"/>
        <w:right w:val="none" w:sz="0" w:space="0" w:color="auto"/>
      </w:divBdr>
      <w:divsChild>
        <w:div w:id="30806059">
          <w:marLeft w:val="1080"/>
          <w:marRight w:val="0"/>
          <w:marTop w:val="100"/>
          <w:marBottom w:val="0"/>
          <w:divBdr>
            <w:top w:val="none" w:sz="0" w:space="0" w:color="auto"/>
            <w:left w:val="none" w:sz="0" w:space="0" w:color="auto"/>
            <w:bottom w:val="none" w:sz="0" w:space="0" w:color="auto"/>
            <w:right w:val="none" w:sz="0" w:space="0" w:color="auto"/>
          </w:divBdr>
        </w:div>
        <w:div w:id="330454664">
          <w:marLeft w:val="1080"/>
          <w:marRight w:val="0"/>
          <w:marTop w:val="100"/>
          <w:marBottom w:val="0"/>
          <w:divBdr>
            <w:top w:val="none" w:sz="0" w:space="0" w:color="auto"/>
            <w:left w:val="none" w:sz="0" w:space="0" w:color="auto"/>
            <w:bottom w:val="none" w:sz="0" w:space="0" w:color="auto"/>
            <w:right w:val="none" w:sz="0" w:space="0" w:color="auto"/>
          </w:divBdr>
        </w:div>
        <w:div w:id="1042291215">
          <w:marLeft w:val="1080"/>
          <w:marRight w:val="0"/>
          <w:marTop w:val="100"/>
          <w:marBottom w:val="0"/>
          <w:divBdr>
            <w:top w:val="none" w:sz="0" w:space="0" w:color="auto"/>
            <w:left w:val="none" w:sz="0" w:space="0" w:color="auto"/>
            <w:bottom w:val="none" w:sz="0" w:space="0" w:color="auto"/>
            <w:right w:val="none" w:sz="0" w:space="0" w:color="auto"/>
          </w:divBdr>
        </w:div>
        <w:div w:id="1419672997">
          <w:marLeft w:val="1080"/>
          <w:marRight w:val="0"/>
          <w:marTop w:val="100"/>
          <w:marBottom w:val="0"/>
          <w:divBdr>
            <w:top w:val="none" w:sz="0" w:space="0" w:color="auto"/>
            <w:left w:val="none" w:sz="0" w:space="0" w:color="auto"/>
            <w:bottom w:val="none" w:sz="0" w:space="0" w:color="auto"/>
            <w:right w:val="none" w:sz="0" w:space="0" w:color="auto"/>
          </w:divBdr>
        </w:div>
        <w:div w:id="1754231623">
          <w:marLeft w:val="1080"/>
          <w:marRight w:val="0"/>
          <w:marTop w:val="100"/>
          <w:marBottom w:val="0"/>
          <w:divBdr>
            <w:top w:val="none" w:sz="0" w:space="0" w:color="auto"/>
            <w:left w:val="none" w:sz="0" w:space="0" w:color="auto"/>
            <w:bottom w:val="none" w:sz="0" w:space="0" w:color="auto"/>
            <w:right w:val="none" w:sz="0" w:space="0" w:color="auto"/>
          </w:divBdr>
        </w:div>
      </w:divsChild>
    </w:div>
    <w:div w:id="520514456">
      <w:bodyDiv w:val="1"/>
      <w:marLeft w:val="0"/>
      <w:marRight w:val="0"/>
      <w:marTop w:val="0"/>
      <w:marBottom w:val="0"/>
      <w:divBdr>
        <w:top w:val="none" w:sz="0" w:space="0" w:color="auto"/>
        <w:left w:val="none" w:sz="0" w:space="0" w:color="auto"/>
        <w:bottom w:val="none" w:sz="0" w:space="0" w:color="auto"/>
        <w:right w:val="none" w:sz="0" w:space="0" w:color="auto"/>
      </w:divBdr>
    </w:div>
    <w:div w:id="523059353">
      <w:bodyDiv w:val="1"/>
      <w:marLeft w:val="0"/>
      <w:marRight w:val="0"/>
      <w:marTop w:val="0"/>
      <w:marBottom w:val="0"/>
      <w:divBdr>
        <w:top w:val="none" w:sz="0" w:space="0" w:color="auto"/>
        <w:left w:val="none" w:sz="0" w:space="0" w:color="auto"/>
        <w:bottom w:val="none" w:sz="0" w:space="0" w:color="auto"/>
        <w:right w:val="none" w:sz="0" w:space="0" w:color="auto"/>
      </w:divBdr>
    </w:div>
    <w:div w:id="526599166">
      <w:bodyDiv w:val="1"/>
      <w:marLeft w:val="0"/>
      <w:marRight w:val="0"/>
      <w:marTop w:val="0"/>
      <w:marBottom w:val="0"/>
      <w:divBdr>
        <w:top w:val="none" w:sz="0" w:space="0" w:color="auto"/>
        <w:left w:val="none" w:sz="0" w:space="0" w:color="auto"/>
        <w:bottom w:val="none" w:sz="0" w:space="0" w:color="auto"/>
        <w:right w:val="none" w:sz="0" w:space="0" w:color="auto"/>
      </w:divBdr>
    </w:div>
    <w:div w:id="526723212">
      <w:bodyDiv w:val="1"/>
      <w:marLeft w:val="0"/>
      <w:marRight w:val="0"/>
      <w:marTop w:val="0"/>
      <w:marBottom w:val="0"/>
      <w:divBdr>
        <w:top w:val="none" w:sz="0" w:space="0" w:color="auto"/>
        <w:left w:val="none" w:sz="0" w:space="0" w:color="auto"/>
        <w:bottom w:val="none" w:sz="0" w:space="0" w:color="auto"/>
        <w:right w:val="none" w:sz="0" w:space="0" w:color="auto"/>
      </w:divBdr>
    </w:div>
    <w:div w:id="541136163">
      <w:bodyDiv w:val="1"/>
      <w:marLeft w:val="0"/>
      <w:marRight w:val="0"/>
      <w:marTop w:val="0"/>
      <w:marBottom w:val="0"/>
      <w:divBdr>
        <w:top w:val="none" w:sz="0" w:space="0" w:color="auto"/>
        <w:left w:val="none" w:sz="0" w:space="0" w:color="auto"/>
        <w:bottom w:val="none" w:sz="0" w:space="0" w:color="auto"/>
        <w:right w:val="none" w:sz="0" w:space="0" w:color="auto"/>
      </w:divBdr>
      <w:divsChild>
        <w:div w:id="573513614">
          <w:marLeft w:val="274"/>
          <w:marRight w:val="0"/>
          <w:marTop w:val="0"/>
          <w:marBottom w:val="0"/>
          <w:divBdr>
            <w:top w:val="none" w:sz="0" w:space="0" w:color="auto"/>
            <w:left w:val="none" w:sz="0" w:space="0" w:color="auto"/>
            <w:bottom w:val="none" w:sz="0" w:space="0" w:color="auto"/>
            <w:right w:val="none" w:sz="0" w:space="0" w:color="auto"/>
          </w:divBdr>
        </w:div>
        <w:div w:id="976451139">
          <w:marLeft w:val="274"/>
          <w:marRight w:val="0"/>
          <w:marTop w:val="0"/>
          <w:marBottom w:val="0"/>
          <w:divBdr>
            <w:top w:val="none" w:sz="0" w:space="0" w:color="auto"/>
            <w:left w:val="none" w:sz="0" w:space="0" w:color="auto"/>
            <w:bottom w:val="none" w:sz="0" w:space="0" w:color="auto"/>
            <w:right w:val="none" w:sz="0" w:space="0" w:color="auto"/>
          </w:divBdr>
        </w:div>
        <w:div w:id="1157310127">
          <w:marLeft w:val="274"/>
          <w:marRight w:val="0"/>
          <w:marTop w:val="0"/>
          <w:marBottom w:val="0"/>
          <w:divBdr>
            <w:top w:val="none" w:sz="0" w:space="0" w:color="auto"/>
            <w:left w:val="none" w:sz="0" w:space="0" w:color="auto"/>
            <w:bottom w:val="none" w:sz="0" w:space="0" w:color="auto"/>
            <w:right w:val="none" w:sz="0" w:space="0" w:color="auto"/>
          </w:divBdr>
        </w:div>
      </w:divsChild>
    </w:div>
    <w:div w:id="542327889">
      <w:bodyDiv w:val="1"/>
      <w:marLeft w:val="0"/>
      <w:marRight w:val="0"/>
      <w:marTop w:val="0"/>
      <w:marBottom w:val="0"/>
      <w:divBdr>
        <w:top w:val="none" w:sz="0" w:space="0" w:color="auto"/>
        <w:left w:val="none" w:sz="0" w:space="0" w:color="auto"/>
        <w:bottom w:val="none" w:sz="0" w:space="0" w:color="auto"/>
        <w:right w:val="none" w:sz="0" w:space="0" w:color="auto"/>
      </w:divBdr>
    </w:div>
    <w:div w:id="555163601">
      <w:bodyDiv w:val="1"/>
      <w:marLeft w:val="0"/>
      <w:marRight w:val="0"/>
      <w:marTop w:val="0"/>
      <w:marBottom w:val="0"/>
      <w:divBdr>
        <w:top w:val="none" w:sz="0" w:space="0" w:color="auto"/>
        <w:left w:val="none" w:sz="0" w:space="0" w:color="auto"/>
        <w:bottom w:val="none" w:sz="0" w:space="0" w:color="auto"/>
        <w:right w:val="none" w:sz="0" w:space="0" w:color="auto"/>
      </w:divBdr>
    </w:div>
    <w:div w:id="559898336">
      <w:bodyDiv w:val="1"/>
      <w:marLeft w:val="0"/>
      <w:marRight w:val="0"/>
      <w:marTop w:val="0"/>
      <w:marBottom w:val="0"/>
      <w:divBdr>
        <w:top w:val="none" w:sz="0" w:space="0" w:color="auto"/>
        <w:left w:val="none" w:sz="0" w:space="0" w:color="auto"/>
        <w:bottom w:val="none" w:sz="0" w:space="0" w:color="auto"/>
        <w:right w:val="none" w:sz="0" w:space="0" w:color="auto"/>
      </w:divBdr>
    </w:div>
    <w:div w:id="566770320">
      <w:bodyDiv w:val="1"/>
      <w:marLeft w:val="0"/>
      <w:marRight w:val="0"/>
      <w:marTop w:val="0"/>
      <w:marBottom w:val="0"/>
      <w:divBdr>
        <w:top w:val="none" w:sz="0" w:space="0" w:color="auto"/>
        <w:left w:val="none" w:sz="0" w:space="0" w:color="auto"/>
        <w:bottom w:val="none" w:sz="0" w:space="0" w:color="auto"/>
        <w:right w:val="none" w:sz="0" w:space="0" w:color="auto"/>
      </w:divBdr>
    </w:div>
    <w:div w:id="571432915">
      <w:bodyDiv w:val="1"/>
      <w:marLeft w:val="0"/>
      <w:marRight w:val="0"/>
      <w:marTop w:val="0"/>
      <w:marBottom w:val="0"/>
      <w:divBdr>
        <w:top w:val="none" w:sz="0" w:space="0" w:color="auto"/>
        <w:left w:val="none" w:sz="0" w:space="0" w:color="auto"/>
        <w:bottom w:val="none" w:sz="0" w:space="0" w:color="auto"/>
        <w:right w:val="none" w:sz="0" w:space="0" w:color="auto"/>
      </w:divBdr>
    </w:div>
    <w:div w:id="571890453">
      <w:bodyDiv w:val="1"/>
      <w:marLeft w:val="0"/>
      <w:marRight w:val="0"/>
      <w:marTop w:val="0"/>
      <w:marBottom w:val="0"/>
      <w:divBdr>
        <w:top w:val="none" w:sz="0" w:space="0" w:color="auto"/>
        <w:left w:val="none" w:sz="0" w:space="0" w:color="auto"/>
        <w:bottom w:val="none" w:sz="0" w:space="0" w:color="auto"/>
        <w:right w:val="none" w:sz="0" w:space="0" w:color="auto"/>
      </w:divBdr>
    </w:div>
    <w:div w:id="575021400">
      <w:bodyDiv w:val="1"/>
      <w:marLeft w:val="0"/>
      <w:marRight w:val="0"/>
      <w:marTop w:val="0"/>
      <w:marBottom w:val="0"/>
      <w:divBdr>
        <w:top w:val="none" w:sz="0" w:space="0" w:color="auto"/>
        <w:left w:val="none" w:sz="0" w:space="0" w:color="auto"/>
        <w:bottom w:val="none" w:sz="0" w:space="0" w:color="auto"/>
        <w:right w:val="none" w:sz="0" w:space="0" w:color="auto"/>
      </w:divBdr>
    </w:div>
    <w:div w:id="601449618">
      <w:bodyDiv w:val="1"/>
      <w:marLeft w:val="0"/>
      <w:marRight w:val="0"/>
      <w:marTop w:val="0"/>
      <w:marBottom w:val="0"/>
      <w:divBdr>
        <w:top w:val="none" w:sz="0" w:space="0" w:color="auto"/>
        <w:left w:val="none" w:sz="0" w:space="0" w:color="auto"/>
        <w:bottom w:val="none" w:sz="0" w:space="0" w:color="auto"/>
        <w:right w:val="none" w:sz="0" w:space="0" w:color="auto"/>
      </w:divBdr>
    </w:div>
    <w:div w:id="606548733">
      <w:bodyDiv w:val="1"/>
      <w:marLeft w:val="0"/>
      <w:marRight w:val="0"/>
      <w:marTop w:val="0"/>
      <w:marBottom w:val="0"/>
      <w:divBdr>
        <w:top w:val="none" w:sz="0" w:space="0" w:color="auto"/>
        <w:left w:val="none" w:sz="0" w:space="0" w:color="auto"/>
        <w:bottom w:val="none" w:sz="0" w:space="0" w:color="auto"/>
        <w:right w:val="none" w:sz="0" w:space="0" w:color="auto"/>
      </w:divBdr>
      <w:divsChild>
        <w:div w:id="1812281769">
          <w:marLeft w:val="446"/>
          <w:marRight w:val="0"/>
          <w:marTop w:val="0"/>
          <w:marBottom w:val="0"/>
          <w:divBdr>
            <w:top w:val="none" w:sz="0" w:space="0" w:color="auto"/>
            <w:left w:val="none" w:sz="0" w:space="0" w:color="auto"/>
            <w:bottom w:val="none" w:sz="0" w:space="0" w:color="auto"/>
            <w:right w:val="none" w:sz="0" w:space="0" w:color="auto"/>
          </w:divBdr>
        </w:div>
        <w:div w:id="1830630097">
          <w:marLeft w:val="446"/>
          <w:marRight w:val="0"/>
          <w:marTop w:val="0"/>
          <w:marBottom w:val="0"/>
          <w:divBdr>
            <w:top w:val="none" w:sz="0" w:space="0" w:color="auto"/>
            <w:left w:val="none" w:sz="0" w:space="0" w:color="auto"/>
            <w:bottom w:val="none" w:sz="0" w:space="0" w:color="auto"/>
            <w:right w:val="none" w:sz="0" w:space="0" w:color="auto"/>
          </w:divBdr>
        </w:div>
      </w:divsChild>
    </w:div>
    <w:div w:id="617835013">
      <w:bodyDiv w:val="1"/>
      <w:marLeft w:val="0"/>
      <w:marRight w:val="0"/>
      <w:marTop w:val="0"/>
      <w:marBottom w:val="0"/>
      <w:divBdr>
        <w:top w:val="none" w:sz="0" w:space="0" w:color="auto"/>
        <w:left w:val="none" w:sz="0" w:space="0" w:color="auto"/>
        <w:bottom w:val="none" w:sz="0" w:space="0" w:color="auto"/>
        <w:right w:val="none" w:sz="0" w:space="0" w:color="auto"/>
      </w:divBdr>
    </w:div>
    <w:div w:id="621571872">
      <w:bodyDiv w:val="1"/>
      <w:marLeft w:val="0"/>
      <w:marRight w:val="0"/>
      <w:marTop w:val="0"/>
      <w:marBottom w:val="0"/>
      <w:divBdr>
        <w:top w:val="none" w:sz="0" w:space="0" w:color="auto"/>
        <w:left w:val="none" w:sz="0" w:space="0" w:color="auto"/>
        <w:bottom w:val="none" w:sz="0" w:space="0" w:color="auto"/>
        <w:right w:val="none" w:sz="0" w:space="0" w:color="auto"/>
      </w:divBdr>
    </w:div>
    <w:div w:id="623266686">
      <w:bodyDiv w:val="1"/>
      <w:marLeft w:val="0"/>
      <w:marRight w:val="0"/>
      <w:marTop w:val="0"/>
      <w:marBottom w:val="0"/>
      <w:divBdr>
        <w:top w:val="none" w:sz="0" w:space="0" w:color="auto"/>
        <w:left w:val="none" w:sz="0" w:space="0" w:color="auto"/>
        <w:bottom w:val="none" w:sz="0" w:space="0" w:color="auto"/>
        <w:right w:val="none" w:sz="0" w:space="0" w:color="auto"/>
      </w:divBdr>
    </w:div>
    <w:div w:id="628902011">
      <w:bodyDiv w:val="1"/>
      <w:marLeft w:val="0"/>
      <w:marRight w:val="0"/>
      <w:marTop w:val="0"/>
      <w:marBottom w:val="0"/>
      <w:divBdr>
        <w:top w:val="none" w:sz="0" w:space="0" w:color="auto"/>
        <w:left w:val="none" w:sz="0" w:space="0" w:color="auto"/>
        <w:bottom w:val="none" w:sz="0" w:space="0" w:color="auto"/>
        <w:right w:val="none" w:sz="0" w:space="0" w:color="auto"/>
      </w:divBdr>
    </w:div>
    <w:div w:id="632370081">
      <w:bodyDiv w:val="1"/>
      <w:marLeft w:val="0"/>
      <w:marRight w:val="0"/>
      <w:marTop w:val="0"/>
      <w:marBottom w:val="0"/>
      <w:divBdr>
        <w:top w:val="none" w:sz="0" w:space="0" w:color="auto"/>
        <w:left w:val="none" w:sz="0" w:space="0" w:color="auto"/>
        <w:bottom w:val="none" w:sz="0" w:space="0" w:color="auto"/>
        <w:right w:val="none" w:sz="0" w:space="0" w:color="auto"/>
      </w:divBdr>
    </w:div>
    <w:div w:id="635573585">
      <w:bodyDiv w:val="1"/>
      <w:marLeft w:val="0"/>
      <w:marRight w:val="0"/>
      <w:marTop w:val="0"/>
      <w:marBottom w:val="0"/>
      <w:divBdr>
        <w:top w:val="none" w:sz="0" w:space="0" w:color="auto"/>
        <w:left w:val="none" w:sz="0" w:space="0" w:color="auto"/>
        <w:bottom w:val="none" w:sz="0" w:space="0" w:color="auto"/>
        <w:right w:val="none" w:sz="0" w:space="0" w:color="auto"/>
      </w:divBdr>
    </w:div>
    <w:div w:id="658994946">
      <w:bodyDiv w:val="1"/>
      <w:marLeft w:val="0"/>
      <w:marRight w:val="0"/>
      <w:marTop w:val="0"/>
      <w:marBottom w:val="0"/>
      <w:divBdr>
        <w:top w:val="none" w:sz="0" w:space="0" w:color="auto"/>
        <w:left w:val="none" w:sz="0" w:space="0" w:color="auto"/>
        <w:bottom w:val="none" w:sz="0" w:space="0" w:color="auto"/>
        <w:right w:val="none" w:sz="0" w:space="0" w:color="auto"/>
      </w:divBdr>
    </w:div>
    <w:div w:id="659044972">
      <w:bodyDiv w:val="1"/>
      <w:marLeft w:val="0"/>
      <w:marRight w:val="0"/>
      <w:marTop w:val="0"/>
      <w:marBottom w:val="0"/>
      <w:divBdr>
        <w:top w:val="none" w:sz="0" w:space="0" w:color="auto"/>
        <w:left w:val="none" w:sz="0" w:space="0" w:color="auto"/>
        <w:bottom w:val="none" w:sz="0" w:space="0" w:color="auto"/>
        <w:right w:val="none" w:sz="0" w:space="0" w:color="auto"/>
      </w:divBdr>
    </w:div>
    <w:div w:id="700477083">
      <w:bodyDiv w:val="1"/>
      <w:marLeft w:val="0"/>
      <w:marRight w:val="0"/>
      <w:marTop w:val="0"/>
      <w:marBottom w:val="0"/>
      <w:divBdr>
        <w:top w:val="none" w:sz="0" w:space="0" w:color="auto"/>
        <w:left w:val="none" w:sz="0" w:space="0" w:color="auto"/>
        <w:bottom w:val="none" w:sz="0" w:space="0" w:color="auto"/>
        <w:right w:val="none" w:sz="0" w:space="0" w:color="auto"/>
      </w:divBdr>
    </w:div>
    <w:div w:id="709108929">
      <w:bodyDiv w:val="1"/>
      <w:marLeft w:val="0"/>
      <w:marRight w:val="0"/>
      <w:marTop w:val="0"/>
      <w:marBottom w:val="0"/>
      <w:divBdr>
        <w:top w:val="none" w:sz="0" w:space="0" w:color="auto"/>
        <w:left w:val="none" w:sz="0" w:space="0" w:color="auto"/>
        <w:bottom w:val="none" w:sz="0" w:space="0" w:color="auto"/>
        <w:right w:val="none" w:sz="0" w:space="0" w:color="auto"/>
      </w:divBdr>
      <w:divsChild>
        <w:div w:id="1054043698">
          <w:marLeft w:val="446"/>
          <w:marRight w:val="0"/>
          <w:marTop w:val="0"/>
          <w:marBottom w:val="0"/>
          <w:divBdr>
            <w:top w:val="none" w:sz="0" w:space="0" w:color="auto"/>
            <w:left w:val="none" w:sz="0" w:space="0" w:color="auto"/>
            <w:bottom w:val="none" w:sz="0" w:space="0" w:color="auto"/>
            <w:right w:val="none" w:sz="0" w:space="0" w:color="auto"/>
          </w:divBdr>
        </w:div>
      </w:divsChild>
    </w:div>
    <w:div w:id="712577513">
      <w:bodyDiv w:val="1"/>
      <w:marLeft w:val="0"/>
      <w:marRight w:val="0"/>
      <w:marTop w:val="0"/>
      <w:marBottom w:val="0"/>
      <w:divBdr>
        <w:top w:val="none" w:sz="0" w:space="0" w:color="auto"/>
        <w:left w:val="none" w:sz="0" w:space="0" w:color="auto"/>
        <w:bottom w:val="none" w:sz="0" w:space="0" w:color="auto"/>
        <w:right w:val="none" w:sz="0" w:space="0" w:color="auto"/>
      </w:divBdr>
    </w:div>
    <w:div w:id="735278182">
      <w:bodyDiv w:val="1"/>
      <w:marLeft w:val="0"/>
      <w:marRight w:val="0"/>
      <w:marTop w:val="0"/>
      <w:marBottom w:val="0"/>
      <w:divBdr>
        <w:top w:val="none" w:sz="0" w:space="0" w:color="auto"/>
        <w:left w:val="none" w:sz="0" w:space="0" w:color="auto"/>
        <w:bottom w:val="none" w:sz="0" w:space="0" w:color="auto"/>
        <w:right w:val="none" w:sz="0" w:space="0" w:color="auto"/>
      </w:divBdr>
    </w:div>
    <w:div w:id="744958522">
      <w:bodyDiv w:val="1"/>
      <w:marLeft w:val="0"/>
      <w:marRight w:val="0"/>
      <w:marTop w:val="0"/>
      <w:marBottom w:val="0"/>
      <w:divBdr>
        <w:top w:val="none" w:sz="0" w:space="0" w:color="auto"/>
        <w:left w:val="none" w:sz="0" w:space="0" w:color="auto"/>
        <w:bottom w:val="none" w:sz="0" w:space="0" w:color="auto"/>
        <w:right w:val="none" w:sz="0" w:space="0" w:color="auto"/>
      </w:divBdr>
    </w:div>
    <w:div w:id="754326334">
      <w:bodyDiv w:val="1"/>
      <w:marLeft w:val="0"/>
      <w:marRight w:val="0"/>
      <w:marTop w:val="0"/>
      <w:marBottom w:val="0"/>
      <w:divBdr>
        <w:top w:val="none" w:sz="0" w:space="0" w:color="auto"/>
        <w:left w:val="none" w:sz="0" w:space="0" w:color="auto"/>
        <w:bottom w:val="none" w:sz="0" w:space="0" w:color="auto"/>
        <w:right w:val="none" w:sz="0" w:space="0" w:color="auto"/>
      </w:divBdr>
    </w:div>
    <w:div w:id="758454185">
      <w:bodyDiv w:val="1"/>
      <w:marLeft w:val="0"/>
      <w:marRight w:val="0"/>
      <w:marTop w:val="0"/>
      <w:marBottom w:val="0"/>
      <w:divBdr>
        <w:top w:val="none" w:sz="0" w:space="0" w:color="auto"/>
        <w:left w:val="none" w:sz="0" w:space="0" w:color="auto"/>
        <w:bottom w:val="none" w:sz="0" w:space="0" w:color="auto"/>
        <w:right w:val="none" w:sz="0" w:space="0" w:color="auto"/>
      </w:divBdr>
    </w:div>
    <w:div w:id="769812590">
      <w:bodyDiv w:val="1"/>
      <w:marLeft w:val="0"/>
      <w:marRight w:val="0"/>
      <w:marTop w:val="0"/>
      <w:marBottom w:val="0"/>
      <w:divBdr>
        <w:top w:val="none" w:sz="0" w:space="0" w:color="auto"/>
        <w:left w:val="none" w:sz="0" w:space="0" w:color="auto"/>
        <w:bottom w:val="none" w:sz="0" w:space="0" w:color="auto"/>
        <w:right w:val="none" w:sz="0" w:space="0" w:color="auto"/>
      </w:divBdr>
    </w:div>
    <w:div w:id="786972230">
      <w:bodyDiv w:val="1"/>
      <w:marLeft w:val="0"/>
      <w:marRight w:val="0"/>
      <w:marTop w:val="0"/>
      <w:marBottom w:val="0"/>
      <w:divBdr>
        <w:top w:val="none" w:sz="0" w:space="0" w:color="auto"/>
        <w:left w:val="none" w:sz="0" w:space="0" w:color="auto"/>
        <w:bottom w:val="none" w:sz="0" w:space="0" w:color="auto"/>
        <w:right w:val="none" w:sz="0" w:space="0" w:color="auto"/>
      </w:divBdr>
    </w:div>
    <w:div w:id="812411428">
      <w:bodyDiv w:val="1"/>
      <w:marLeft w:val="0"/>
      <w:marRight w:val="0"/>
      <w:marTop w:val="0"/>
      <w:marBottom w:val="0"/>
      <w:divBdr>
        <w:top w:val="none" w:sz="0" w:space="0" w:color="auto"/>
        <w:left w:val="none" w:sz="0" w:space="0" w:color="auto"/>
        <w:bottom w:val="none" w:sz="0" w:space="0" w:color="auto"/>
        <w:right w:val="none" w:sz="0" w:space="0" w:color="auto"/>
      </w:divBdr>
      <w:divsChild>
        <w:div w:id="545072752">
          <w:marLeft w:val="274"/>
          <w:marRight w:val="0"/>
          <w:marTop w:val="0"/>
          <w:marBottom w:val="0"/>
          <w:divBdr>
            <w:top w:val="none" w:sz="0" w:space="0" w:color="auto"/>
            <w:left w:val="none" w:sz="0" w:space="0" w:color="auto"/>
            <w:bottom w:val="none" w:sz="0" w:space="0" w:color="auto"/>
            <w:right w:val="none" w:sz="0" w:space="0" w:color="auto"/>
          </w:divBdr>
        </w:div>
      </w:divsChild>
    </w:div>
    <w:div w:id="815803833">
      <w:bodyDiv w:val="1"/>
      <w:marLeft w:val="0"/>
      <w:marRight w:val="0"/>
      <w:marTop w:val="0"/>
      <w:marBottom w:val="0"/>
      <w:divBdr>
        <w:top w:val="none" w:sz="0" w:space="0" w:color="auto"/>
        <w:left w:val="none" w:sz="0" w:space="0" w:color="auto"/>
        <w:bottom w:val="none" w:sz="0" w:space="0" w:color="auto"/>
        <w:right w:val="none" w:sz="0" w:space="0" w:color="auto"/>
      </w:divBdr>
    </w:div>
    <w:div w:id="820737355">
      <w:bodyDiv w:val="1"/>
      <w:marLeft w:val="0"/>
      <w:marRight w:val="0"/>
      <w:marTop w:val="0"/>
      <w:marBottom w:val="0"/>
      <w:divBdr>
        <w:top w:val="none" w:sz="0" w:space="0" w:color="auto"/>
        <w:left w:val="none" w:sz="0" w:space="0" w:color="auto"/>
        <w:bottom w:val="none" w:sz="0" w:space="0" w:color="auto"/>
        <w:right w:val="none" w:sz="0" w:space="0" w:color="auto"/>
      </w:divBdr>
    </w:div>
    <w:div w:id="825240677">
      <w:bodyDiv w:val="1"/>
      <w:marLeft w:val="0"/>
      <w:marRight w:val="0"/>
      <w:marTop w:val="0"/>
      <w:marBottom w:val="0"/>
      <w:divBdr>
        <w:top w:val="none" w:sz="0" w:space="0" w:color="auto"/>
        <w:left w:val="none" w:sz="0" w:space="0" w:color="auto"/>
        <w:bottom w:val="none" w:sz="0" w:space="0" w:color="auto"/>
        <w:right w:val="none" w:sz="0" w:space="0" w:color="auto"/>
      </w:divBdr>
    </w:div>
    <w:div w:id="828208646">
      <w:bodyDiv w:val="1"/>
      <w:marLeft w:val="0"/>
      <w:marRight w:val="0"/>
      <w:marTop w:val="0"/>
      <w:marBottom w:val="0"/>
      <w:divBdr>
        <w:top w:val="none" w:sz="0" w:space="0" w:color="auto"/>
        <w:left w:val="none" w:sz="0" w:space="0" w:color="auto"/>
        <w:bottom w:val="none" w:sz="0" w:space="0" w:color="auto"/>
        <w:right w:val="none" w:sz="0" w:space="0" w:color="auto"/>
      </w:divBdr>
    </w:div>
    <w:div w:id="832139424">
      <w:bodyDiv w:val="1"/>
      <w:marLeft w:val="0"/>
      <w:marRight w:val="0"/>
      <w:marTop w:val="0"/>
      <w:marBottom w:val="0"/>
      <w:divBdr>
        <w:top w:val="none" w:sz="0" w:space="0" w:color="auto"/>
        <w:left w:val="none" w:sz="0" w:space="0" w:color="auto"/>
        <w:bottom w:val="none" w:sz="0" w:space="0" w:color="auto"/>
        <w:right w:val="none" w:sz="0" w:space="0" w:color="auto"/>
      </w:divBdr>
    </w:div>
    <w:div w:id="862399238">
      <w:bodyDiv w:val="1"/>
      <w:marLeft w:val="0"/>
      <w:marRight w:val="0"/>
      <w:marTop w:val="0"/>
      <w:marBottom w:val="0"/>
      <w:divBdr>
        <w:top w:val="none" w:sz="0" w:space="0" w:color="auto"/>
        <w:left w:val="none" w:sz="0" w:space="0" w:color="auto"/>
        <w:bottom w:val="none" w:sz="0" w:space="0" w:color="auto"/>
        <w:right w:val="none" w:sz="0" w:space="0" w:color="auto"/>
      </w:divBdr>
    </w:div>
    <w:div w:id="862667742">
      <w:bodyDiv w:val="1"/>
      <w:marLeft w:val="0"/>
      <w:marRight w:val="0"/>
      <w:marTop w:val="0"/>
      <w:marBottom w:val="0"/>
      <w:divBdr>
        <w:top w:val="none" w:sz="0" w:space="0" w:color="auto"/>
        <w:left w:val="none" w:sz="0" w:space="0" w:color="auto"/>
        <w:bottom w:val="none" w:sz="0" w:space="0" w:color="auto"/>
        <w:right w:val="none" w:sz="0" w:space="0" w:color="auto"/>
      </w:divBdr>
    </w:div>
    <w:div w:id="871767954">
      <w:bodyDiv w:val="1"/>
      <w:marLeft w:val="0"/>
      <w:marRight w:val="0"/>
      <w:marTop w:val="0"/>
      <w:marBottom w:val="0"/>
      <w:divBdr>
        <w:top w:val="none" w:sz="0" w:space="0" w:color="auto"/>
        <w:left w:val="none" w:sz="0" w:space="0" w:color="auto"/>
        <w:bottom w:val="none" w:sz="0" w:space="0" w:color="auto"/>
        <w:right w:val="none" w:sz="0" w:space="0" w:color="auto"/>
      </w:divBdr>
      <w:divsChild>
        <w:div w:id="1738671559">
          <w:marLeft w:val="360"/>
          <w:marRight w:val="0"/>
          <w:marTop w:val="0"/>
          <w:marBottom w:val="0"/>
          <w:divBdr>
            <w:top w:val="none" w:sz="0" w:space="0" w:color="auto"/>
            <w:left w:val="none" w:sz="0" w:space="0" w:color="auto"/>
            <w:bottom w:val="none" w:sz="0" w:space="0" w:color="auto"/>
            <w:right w:val="none" w:sz="0" w:space="0" w:color="auto"/>
          </w:divBdr>
        </w:div>
      </w:divsChild>
    </w:div>
    <w:div w:id="880826150">
      <w:bodyDiv w:val="1"/>
      <w:marLeft w:val="0"/>
      <w:marRight w:val="0"/>
      <w:marTop w:val="0"/>
      <w:marBottom w:val="0"/>
      <w:divBdr>
        <w:top w:val="none" w:sz="0" w:space="0" w:color="auto"/>
        <w:left w:val="none" w:sz="0" w:space="0" w:color="auto"/>
        <w:bottom w:val="none" w:sz="0" w:space="0" w:color="auto"/>
        <w:right w:val="none" w:sz="0" w:space="0" w:color="auto"/>
      </w:divBdr>
    </w:div>
    <w:div w:id="889420267">
      <w:bodyDiv w:val="1"/>
      <w:marLeft w:val="0"/>
      <w:marRight w:val="0"/>
      <w:marTop w:val="0"/>
      <w:marBottom w:val="0"/>
      <w:divBdr>
        <w:top w:val="none" w:sz="0" w:space="0" w:color="auto"/>
        <w:left w:val="none" w:sz="0" w:space="0" w:color="auto"/>
        <w:bottom w:val="none" w:sz="0" w:space="0" w:color="auto"/>
        <w:right w:val="none" w:sz="0" w:space="0" w:color="auto"/>
      </w:divBdr>
    </w:div>
    <w:div w:id="894778179">
      <w:bodyDiv w:val="1"/>
      <w:marLeft w:val="0"/>
      <w:marRight w:val="0"/>
      <w:marTop w:val="0"/>
      <w:marBottom w:val="0"/>
      <w:divBdr>
        <w:top w:val="none" w:sz="0" w:space="0" w:color="auto"/>
        <w:left w:val="none" w:sz="0" w:space="0" w:color="auto"/>
        <w:bottom w:val="none" w:sz="0" w:space="0" w:color="auto"/>
        <w:right w:val="none" w:sz="0" w:space="0" w:color="auto"/>
      </w:divBdr>
    </w:div>
    <w:div w:id="916675703">
      <w:bodyDiv w:val="1"/>
      <w:marLeft w:val="0"/>
      <w:marRight w:val="0"/>
      <w:marTop w:val="0"/>
      <w:marBottom w:val="0"/>
      <w:divBdr>
        <w:top w:val="none" w:sz="0" w:space="0" w:color="auto"/>
        <w:left w:val="none" w:sz="0" w:space="0" w:color="auto"/>
        <w:bottom w:val="none" w:sz="0" w:space="0" w:color="auto"/>
        <w:right w:val="none" w:sz="0" w:space="0" w:color="auto"/>
      </w:divBdr>
    </w:div>
    <w:div w:id="924613274">
      <w:bodyDiv w:val="1"/>
      <w:marLeft w:val="0"/>
      <w:marRight w:val="0"/>
      <w:marTop w:val="0"/>
      <w:marBottom w:val="0"/>
      <w:divBdr>
        <w:top w:val="none" w:sz="0" w:space="0" w:color="auto"/>
        <w:left w:val="none" w:sz="0" w:space="0" w:color="auto"/>
        <w:bottom w:val="none" w:sz="0" w:space="0" w:color="auto"/>
        <w:right w:val="none" w:sz="0" w:space="0" w:color="auto"/>
      </w:divBdr>
    </w:div>
    <w:div w:id="947546092">
      <w:bodyDiv w:val="1"/>
      <w:marLeft w:val="0"/>
      <w:marRight w:val="0"/>
      <w:marTop w:val="0"/>
      <w:marBottom w:val="0"/>
      <w:divBdr>
        <w:top w:val="none" w:sz="0" w:space="0" w:color="auto"/>
        <w:left w:val="none" w:sz="0" w:space="0" w:color="auto"/>
        <w:bottom w:val="none" w:sz="0" w:space="0" w:color="auto"/>
        <w:right w:val="none" w:sz="0" w:space="0" w:color="auto"/>
      </w:divBdr>
    </w:div>
    <w:div w:id="966663829">
      <w:bodyDiv w:val="1"/>
      <w:marLeft w:val="0"/>
      <w:marRight w:val="0"/>
      <w:marTop w:val="0"/>
      <w:marBottom w:val="0"/>
      <w:divBdr>
        <w:top w:val="none" w:sz="0" w:space="0" w:color="auto"/>
        <w:left w:val="none" w:sz="0" w:space="0" w:color="auto"/>
        <w:bottom w:val="none" w:sz="0" w:space="0" w:color="auto"/>
        <w:right w:val="none" w:sz="0" w:space="0" w:color="auto"/>
      </w:divBdr>
      <w:divsChild>
        <w:div w:id="1586264524">
          <w:marLeft w:val="360"/>
          <w:marRight w:val="0"/>
          <w:marTop w:val="0"/>
          <w:marBottom w:val="0"/>
          <w:divBdr>
            <w:top w:val="none" w:sz="0" w:space="0" w:color="auto"/>
            <w:left w:val="none" w:sz="0" w:space="0" w:color="auto"/>
            <w:bottom w:val="none" w:sz="0" w:space="0" w:color="auto"/>
            <w:right w:val="none" w:sz="0" w:space="0" w:color="auto"/>
          </w:divBdr>
        </w:div>
      </w:divsChild>
    </w:div>
    <w:div w:id="977808198">
      <w:bodyDiv w:val="1"/>
      <w:marLeft w:val="0"/>
      <w:marRight w:val="0"/>
      <w:marTop w:val="0"/>
      <w:marBottom w:val="0"/>
      <w:divBdr>
        <w:top w:val="none" w:sz="0" w:space="0" w:color="auto"/>
        <w:left w:val="none" w:sz="0" w:space="0" w:color="auto"/>
        <w:bottom w:val="none" w:sz="0" w:space="0" w:color="auto"/>
        <w:right w:val="none" w:sz="0" w:space="0" w:color="auto"/>
      </w:divBdr>
      <w:divsChild>
        <w:div w:id="3477851">
          <w:marLeft w:val="274"/>
          <w:marRight w:val="0"/>
          <w:marTop w:val="0"/>
          <w:marBottom w:val="0"/>
          <w:divBdr>
            <w:top w:val="none" w:sz="0" w:space="0" w:color="auto"/>
            <w:left w:val="none" w:sz="0" w:space="0" w:color="auto"/>
            <w:bottom w:val="none" w:sz="0" w:space="0" w:color="auto"/>
            <w:right w:val="none" w:sz="0" w:space="0" w:color="auto"/>
          </w:divBdr>
        </w:div>
        <w:div w:id="1506555729">
          <w:marLeft w:val="274"/>
          <w:marRight w:val="0"/>
          <w:marTop w:val="0"/>
          <w:marBottom w:val="0"/>
          <w:divBdr>
            <w:top w:val="none" w:sz="0" w:space="0" w:color="auto"/>
            <w:left w:val="none" w:sz="0" w:space="0" w:color="auto"/>
            <w:bottom w:val="none" w:sz="0" w:space="0" w:color="auto"/>
            <w:right w:val="none" w:sz="0" w:space="0" w:color="auto"/>
          </w:divBdr>
        </w:div>
        <w:div w:id="1733313766">
          <w:marLeft w:val="274"/>
          <w:marRight w:val="0"/>
          <w:marTop w:val="0"/>
          <w:marBottom w:val="0"/>
          <w:divBdr>
            <w:top w:val="none" w:sz="0" w:space="0" w:color="auto"/>
            <w:left w:val="none" w:sz="0" w:space="0" w:color="auto"/>
            <w:bottom w:val="none" w:sz="0" w:space="0" w:color="auto"/>
            <w:right w:val="none" w:sz="0" w:space="0" w:color="auto"/>
          </w:divBdr>
        </w:div>
        <w:div w:id="1889679470">
          <w:marLeft w:val="274"/>
          <w:marRight w:val="0"/>
          <w:marTop w:val="0"/>
          <w:marBottom w:val="0"/>
          <w:divBdr>
            <w:top w:val="none" w:sz="0" w:space="0" w:color="auto"/>
            <w:left w:val="none" w:sz="0" w:space="0" w:color="auto"/>
            <w:bottom w:val="none" w:sz="0" w:space="0" w:color="auto"/>
            <w:right w:val="none" w:sz="0" w:space="0" w:color="auto"/>
          </w:divBdr>
        </w:div>
      </w:divsChild>
    </w:div>
    <w:div w:id="981153110">
      <w:bodyDiv w:val="1"/>
      <w:marLeft w:val="0"/>
      <w:marRight w:val="0"/>
      <w:marTop w:val="0"/>
      <w:marBottom w:val="0"/>
      <w:divBdr>
        <w:top w:val="none" w:sz="0" w:space="0" w:color="auto"/>
        <w:left w:val="none" w:sz="0" w:space="0" w:color="auto"/>
        <w:bottom w:val="none" w:sz="0" w:space="0" w:color="auto"/>
        <w:right w:val="none" w:sz="0" w:space="0" w:color="auto"/>
      </w:divBdr>
    </w:div>
    <w:div w:id="1016229786">
      <w:bodyDiv w:val="1"/>
      <w:marLeft w:val="0"/>
      <w:marRight w:val="0"/>
      <w:marTop w:val="0"/>
      <w:marBottom w:val="0"/>
      <w:divBdr>
        <w:top w:val="none" w:sz="0" w:space="0" w:color="auto"/>
        <w:left w:val="none" w:sz="0" w:space="0" w:color="auto"/>
        <w:bottom w:val="none" w:sz="0" w:space="0" w:color="auto"/>
        <w:right w:val="none" w:sz="0" w:space="0" w:color="auto"/>
      </w:divBdr>
    </w:div>
    <w:div w:id="1017267716">
      <w:bodyDiv w:val="1"/>
      <w:marLeft w:val="0"/>
      <w:marRight w:val="0"/>
      <w:marTop w:val="0"/>
      <w:marBottom w:val="0"/>
      <w:divBdr>
        <w:top w:val="none" w:sz="0" w:space="0" w:color="auto"/>
        <w:left w:val="none" w:sz="0" w:space="0" w:color="auto"/>
        <w:bottom w:val="none" w:sz="0" w:space="0" w:color="auto"/>
        <w:right w:val="none" w:sz="0" w:space="0" w:color="auto"/>
      </w:divBdr>
    </w:div>
    <w:div w:id="1026836223">
      <w:bodyDiv w:val="1"/>
      <w:marLeft w:val="0"/>
      <w:marRight w:val="0"/>
      <w:marTop w:val="0"/>
      <w:marBottom w:val="0"/>
      <w:divBdr>
        <w:top w:val="none" w:sz="0" w:space="0" w:color="auto"/>
        <w:left w:val="none" w:sz="0" w:space="0" w:color="auto"/>
        <w:bottom w:val="none" w:sz="0" w:space="0" w:color="auto"/>
        <w:right w:val="none" w:sz="0" w:space="0" w:color="auto"/>
      </w:divBdr>
    </w:div>
    <w:div w:id="1029644516">
      <w:bodyDiv w:val="1"/>
      <w:marLeft w:val="0"/>
      <w:marRight w:val="0"/>
      <w:marTop w:val="0"/>
      <w:marBottom w:val="0"/>
      <w:divBdr>
        <w:top w:val="none" w:sz="0" w:space="0" w:color="auto"/>
        <w:left w:val="none" w:sz="0" w:space="0" w:color="auto"/>
        <w:bottom w:val="none" w:sz="0" w:space="0" w:color="auto"/>
        <w:right w:val="none" w:sz="0" w:space="0" w:color="auto"/>
      </w:divBdr>
    </w:div>
    <w:div w:id="1035161573">
      <w:bodyDiv w:val="1"/>
      <w:marLeft w:val="0"/>
      <w:marRight w:val="0"/>
      <w:marTop w:val="0"/>
      <w:marBottom w:val="0"/>
      <w:divBdr>
        <w:top w:val="none" w:sz="0" w:space="0" w:color="auto"/>
        <w:left w:val="none" w:sz="0" w:space="0" w:color="auto"/>
        <w:bottom w:val="none" w:sz="0" w:space="0" w:color="auto"/>
        <w:right w:val="none" w:sz="0" w:space="0" w:color="auto"/>
      </w:divBdr>
      <w:divsChild>
        <w:div w:id="546721331">
          <w:marLeft w:val="274"/>
          <w:marRight w:val="0"/>
          <w:marTop w:val="0"/>
          <w:marBottom w:val="0"/>
          <w:divBdr>
            <w:top w:val="none" w:sz="0" w:space="0" w:color="auto"/>
            <w:left w:val="none" w:sz="0" w:space="0" w:color="auto"/>
            <w:bottom w:val="none" w:sz="0" w:space="0" w:color="auto"/>
            <w:right w:val="none" w:sz="0" w:space="0" w:color="auto"/>
          </w:divBdr>
        </w:div>
        <w:div w:id="611088782">
          <w:marLeft w:val="274"/>
          <w:marRight w:val="0"/>
          <w:marTop w:val="0"/>
          <w:marBottom w:val="0"/>
          <w:divBdr>
            <w:top w:val="none" w:sz="0" w:space="0" w:color="auto"/>
            <w:left w:val="none" w:sz="0" w:space="0" w:color="auto"/>
            <w:bottom w:val="none" w:sz="0" w:space="0" w:color="auto"/>
            <w:right w:val="none" w:sz="0" w:space="0" w:color="auto"/>
          </w:divBdr>
        </w:div>
        <w:div w:id="1961840017">
          <w:marLeft w:val="274"/>
          <w:marRight w:val="0"/>
          <w:marTop w:val="0"/>
          <w:marBottom w:val="0"/>
          <w:divBdr>
            <w:top w:val="none" w:sz="0" w:space="0" w:color="auto"/>
            <w:left w:val="none" w:sz="0" w:space="0" w:color="auto"/>
            <w:bottom w:val="none" w:sz="0" w:space="0" w:color="auto"/>
            <w:right w:val="none" w:sz="0" w:space="0" w:color="auto"/>
          </w:divBdr>
        </w:div>
      </w:divsChild>
    </w:div>
    <w:div w:id="1056049152">
      <w:bodyDiv w:val="1"/>
      <w:marLeft w:val="0"/>
      <w:marRight w:val="0"/>
      <w:marTop w:val="0"/>
      <w:marBottom w:val="0"/>
      <w:divBdr>
        <w:top w:val="none" w:sz="0" w:space="0" w:color="auto"/>
        <w:left w:val="none" w:sz="0" w:space="0" w:color="auto"/>
        <w:bottom w:val="none" w:sz="0" w:space="0" w:color="auto"/>
        <w:right w:val="none" w:sz="0" w:space="0" w:color="auto"/>
      </w:divBdr>
    </w:div>
    <w:div w:id="1077050314">
      <w:bodyDiv w:val="1"/>
      <w:marLeft w:val="0"/>
      <w:marRight w:val="0"/>
      <w:marTop w:val="0"/>
      <w:marBottom w:val="0"/>
      <w:divBdr>
        <w:top w:val="none" w:sz="0" w:space="0" w:color="auto"/>
        <w:left w:val="none" w:sz="0" w:space="0" w:color="auto"/>
        <w:bottom w:val="none" w:sz="0" w:space="0" w:color="auto"/>
        <w:right w:val="none" w:sz="0" w:space="0" w:color="auto"/>
      </w:divBdr>
    </w:div>
    <w:div w:id="1077677034">
      <w:bodyDiv w:val="1"/>
      <w:marLeft w:val="0"/>
      <w:marRight w:val="0"/>
      <w:marTop w:val="0"/>
      <w:marBottom w:val="0"/>
      <w:divBdr>
        <w:top w:val="none" w:sz="0" w:space="0" w:color="auto"/>
        <w:left w:val="none" w:sz="0" w:space="0" w:color="auto"/>
        <w:bottom w:val="none" w:sz="0" w:space="0" w:color="auto"/>
        <w:right w:val="none" w:sz="0" w:space="0" w:color="auto"/>
      </w:divBdr>
    </w:div>
    <w:div w:id="1093282042">
      <w:bodyDiv w:val="1"/>
      <w:marLeft w:val="0"/>
      <w:marRight w:val="0"/>
      <w:marTop w:val="0"/>
      <w:marBottom w:val="0"/>
      <w:divBdr>
        <w:top w:val="none" w:sz="0" w:space="0" w:color="auto"/>
        <w:left w:val="none" w:sz="0" w:space="0" w:color="auto"/>
        <w:bottom w:val="none" w:sz="0" w:space="0" w:color="auto"/>
        <w:right w:val="none" w:sz="0" w:space="0" w:color="auto"/>
      </w:divBdr>
    </w:div>
    <w:div w:id="1100639907">
      <w:bodyDiv w:val="1"/>
      <w:marLeft w:val="0"/>
      <w:marRight w:val="0"/>
      <w:marTop w:val="0"/>
      <w:marBottom w:val="0"/>
      <w:divBdr>
        <w:top w:val="none" w:sz="0" w:space="0" w:color="auto"/>
        <w:left w:val="none" w:sz="0" w:space="0" w:color="auto"/>
        <w:bottom w:val="none" w:sz="0" w:space="0" w:color="auto"/>
        <w:right w:val="none" w:sz="0" w:space="0" w:color="auto"/>
      </w:divBdr>
    </w:div>
    <w:div w:id="1128283880">
      <w:bodyDiv w:val="1"/>
      <w:marLeft w:val="0"/>
      <w:marRight w:val="0"/>
      <w:marTop w:val="0"/>
      <w:marBottom w:val="0"/>
      <w:divBdr>
        <w:top w:val="none" w:sz="0" w:space="0" w:color="auto"/>
        <w:left w:val="none" w:sz="0" w:space="0" w:color="auto"/>
        <w:bottom w:val="none" w:sz="0" w:space="0" w:color="auto"/>
        <w:right w:val="none" w:sz="0" w:space="0" w:color="auto"/>
      </w:divBdr>
    </w:div>
    <w:div w:id="1130171153">
      <w:bodyDiv w:val="1"/>
      <w:marLeft w:val="0"/>
      <w:marRight w:val="0"/>
      <w:marTop w:val="0"/>
      <w:marBottom w:val="0"/>
      <w:divBdr>
        <w:top w:val="none" w:sz="0" w:space="0" w:color="auto"/>
        <w:left w:val="none" w:sz="0" w:space="0" w:color="auto"/>
        <w:bottom w:val="none" w:sz="0" w:space="0" w:color="auto"/>
        <w:right w:val="none" w:sz="0" w:space="0" w:color="auto"/>
      </w:divBdr>
    </w:div>
    <w:div w:id="1155536487">
      <w:bodyDiv w:val="1"/>
      <w:marLeft w:val="0"/>
      <w:marRight w:val="0"/>
      <w:marTop w:val="0"/>
      <w:marBottom w:val="0"/>
      <w:divBdr>
        <w:top w:val="none" w:sz="0" w:space="0" w:color="auto"/>
        <w:left w:val="none" w:sz="0" w:space="0" w:color="auto"/>
        <w:bottom w:val="none" w:sz="0" w:space="0" w:color="auto"/>
        <w:right w:val="none" w:sz="0" w:space="0" w:color="auto"/>
      </w:divBdr>
    </w:div>
    <w:div w:id="1164124676">
      <w:bodyDiv w:val="1"/>
      <w:marLeft w:val="0"/>
      <w:marRight w:val="0"/>
      <w:marTop w:val="0"/>
      <w:marBottom w:val="0"/>
      <w:divBdr>
        <w:top w:val="none" w:sz="0" w:space="0" w:color="auto"/>
        <w:left w:val="none" w:sz="0" w:space="0" w:color="auto"/>
        <w:bottom w:val="none" w:sz="0" w:space="0" w:color="auto"/>
        <w:right w:val="none" w:sz="0" w:space="0" w:color="auto"/>
      </w:divBdr>
    </w:div>
    <w:div w:id="1165240476">
      <w:bodyDiv w:val="1"/>
      <w:marLeft w:val="0"/>
      <w:marRight w:val="0"/>
      <w:marTop w:val="0"/>
      <w:marBottom w:val="0"/>
      <w:divBdr>
        <w:top w:val="none" w:sz="0" w:space="0" w:color="auto"/>
        <w:left w:val="none" w:sz="0" w:space="0" w:color="auto"/>
        <w:bottom w:val="none" w:sz="0" w:space="0" w:color="auto"/>
        <w:right w:val="none" w:sz="0" w:space="0" w:color="auto"/>
      </w:divBdr>
    </w:div>
    <w:div w:id="1172987092">
      <w:bodyDiv w:val="1"/>
      <w:marLeft w:val="0"/>
      <w:marRight w:val="0"/>
      <w:marTop w:val="0"/>
      <w:marBottom w:val="0"/>
      <w:divBdr>
        <w:top w:val="none" w:sz="0" w:space="0" w:color="auto"/>
        <w:left w:val="none" w:sz="0" w:space="0" w:color="auto"/>
        <w:bottom w:val="none" w:sz="0" w:space="0" w:color="auto"/>
        <w:right w:val="none" w:sz="0" w:space="0" w:color="auto"/>
      </w:divBdr>
    </w:div>
    <w:div w:id="1188984536">
      <w:bodyDiv w:val="1"/>
      <w:marLeft w:val="0"/>
      <w:marRight w:val="0"/>
      <w:marTop w:val="0"/>
      <w:marBottom w:val="0"/>
      <w:divBdr>
        <w:top w:val="none" w:sz="0" w:space="0" w:color="auto"/>
        <w:left w:val="none" w:sz="0" w:space="0" w:color="auto"/>
        <w:bottom w:val="none" w:sz="0" w:space="0" w:color="auto"/>
        <w:right w:val="none" w:sz="0" w:space="0" w:color="auto"/>
      </w:divBdr>
    </w:div>
    <w:div w:id="1200435285">
      <w:bodyDiv w:val="1"/>
      <w:marLeft w:val="0"/>
      <w:marRight w:val="0"/>
      <w:marTop w:val="0"/>
      <w:marBottom w:val="0"/>
      <w:divBdr>
        <w:top w:val="none" w:sz="0" w:space="0" w:color="auto"/>
        <w:left w:val="none" w:sz="0" w:space="0" w:color="auto"/>
        <w:bottom w:val="none" w:sz="0" w:space="0" w:color="auto"/>
        <w:right w:val="none" w:sz="0" w:space="0" w:color="auto"/>
      </w:divBdr>
    </w:div>
    <w:div w:id="1246956382">
      <w:bodyDiv w:val="1"/>
      <w:marLeft w:val="0"/>
      <w:marRight w:val="0"/>
      <w:marTop w:val="0"/>
      <w:marBottom w:val="0"/>
      <w:divBdr>
        <w:top w:val="none" w:sz="0" w:space="0" w:color="auto"/>
        <w:left w:val="none" w:sz="0" w:space="0" w:color="auto"/>
        <w:bottom w:val="none" w:sz="0" w:space="0" w:color="auto"/>
        <w:right w:val="none" w:sz="0" w:space="0" w:color="auto"/>
      </w:divBdr>
    </w:div>
    <w:div w:id="1254627301">
      <w:bodyDiv w:val="1"/>
      <w:marLeft w:val="0"/>
      <w:marRight w:val="0"/>
      <w:marTop w:val="0"/>
      <w:marBottom w:val="0"/>
      <w:divBdr>
        <w:top w:val="none" w:sz="0" w:space="0" w:color="auto"/>
        <w:left w:val="none" w:sz="0" w:space="0" w:color="auto"/>
        <w:bottom w:val="none" w:sz="0" w:space="0" w:color="auto"/>
        <w:right w:val="none" w:sz="0" w:space="0" w:color="auto"/>
      </w:divBdr>
    </w:div>
    <w:div w:id="1277636420">
      <w:bodyDiv w:val="1"/>
      <w:marLeft w:val="0"/>
      <w:marRight w:val="0"/>
      <w:marTop w:val="0"/>
      <w:marBottom w:val="0"/>
      <w:divBdr>
        <w:top w:val="none" w:sz="0" w:space="0" w:color="auto"/>
        <w:left w:val="none" w:sz="0" w:space="0" w:color="auto"/>
        <w:bottom w:val="none" w:sz="0" w:space="0" w:color="auto"/>
        <w:right w:val="none" w:sz="0" w:space="0" w:color="auto"/>
      </w:divBdr>
    </w:div>
    <w:div w:id="1278373171">
      <w:bodyDiv w:val="1"/>
      <w:marLeft w:val="0"/>
      <w:marRight w:val="0"/>
      <w:marTop w:val="0"/>
      <w:marBottom w:val="0"/>
      <w:divBdr>
        <w:top w:val="none" w:sz="0" w:space="0" w:color="auto"/>
        <w:left w:val="none" w:sz="0" w:space="0" w:color="auto"/>
        <w:bottom w:val="none" w:sz="0" w:space="0" w:color="auto"/>
        <w:right w:val="none" w:sz="0" w:space="0" w:color="auto"/>
      </w:divBdr>
    </w:div>
    <w:div w:id="1282031992">
      <w:bodyDiv w:val="1"/>
      <w:marLeft w:val="0"/>
      <w:marRight w:val="0"/>
      <w:marTop w:val="0"/>
      <w:marBottom w:val="0"/>
      <w:divBdr>
        <w:top w:val="none" w:sz="0" w:space="0" w:color="auto"/>
        <w:left w:val="none" w:sz="0" w:space="0" w:color="auto"/>
        <w:bottom w:val="none" w:sz="0" w:space="0" w:color="auto"/>
        <w:right w:val="none" w:sz="0" w:space="0" w:color="auto"/>
      </w:divBdr>
      <w:divsChild>
        <w:div w:id="17049631">
          <w:marLeft w:val="446"/>
          <w:marRight w:val="0"/>
          <w:marTop w:val="0"/>
          <w:marBottom w:val="0"/>
          <w:divBdr>
            <w:top w:val="none" w:sz="0" w:space="0" w:color="auto"/>
            <w:left w:val="none" w:sz="0" w:space="0" w:color="auto"/>
            <w:bottom w:val="none" w:sz="0" w:space="0" w:color="auto"/>
            <w:right w:val="none" w:sz="0" w:space="0" w:color="auto"/>
          </w:divBdr>
        </w:div>
        <w:div w:id="1201357137">
          <w:marLeft w:val="446"/>
          <w:marRight w:val="0"/>
          <w:marTop w:val="0"/>
          <w:marBottom w:val="0"/>
          <w:divBdr>
            <w:top w:val="none" w:sz="0" w:space="0" w:color="auto"/>
            <w:left w:val="none" w:sz="0" w:space="0" w:color="auto"/>
            <w:bottom w:val="none" w:sz="0" w:space="0" w:color="auto"/>
            <w:right w:val="none" w:sz="0" w:space="0" w:color="auto"/>
          </w:divBdr>
        </w:div>
        <w:div w:id="1882547839">
          <w:marLeft w:val="446"/>
          <w:marRight w:val="0"/>
          <w:marTop w:val="0"/>
          <w:marBottom w:val="0"/>
          <w:divBdr>
            <w:top w:val="none" w:sz="0" w:space="0" w:color="auto"/>
            <w:left w:val="none" w:sz="0" w:space="0" w:color="auto"/>
            <w:bottom w:val="none" w:sz="0" w:space="0" w:color="auto"/>
            <w:right w:val="none" w:sz="0" w:space="0" w:color="auto"/>
          </w:divBdr>
        </w:div>
      </w:divsChild>
    </w:div>
    <w:div w:id="1300846930">
      <w:bodyDiv w:val="1"/>
      <w:marLeft w:val="0"/>
      <w:marRight w:val="0"/>
      <w:marTop w:val="0"/>
      <w:marBottom w:val="0"/>
      <w:divBdr>
        <w:top w:val="none" w:sz="0" w:space="0" w:color="auto"/>
        <w:left w:val="none" w:sz="0" w:space="0" w:color="auto"/>
        <w:bottom w:val="none" w:sz="0" w:space="0" w:color="auto"/>
        <w:right w:val="none" w:sz="0" w:space="0" w:color="auto"/>
      </w:divBdr>
    </w:div>
    <w:div w:id="1311858923">
      <w:bodyDiv w:val="1"/>
      <w:marLeft w:val="0"/>
      <w:marRight w:val="0"/>
      <w:marTop w:val="0"/>
      <w:marBottom w:val="0"/>
      <w:divBdr>
        <w:top w:val="none" w:sz="0" w:space="0" w:color="auto"/>
        <w:left w:val="none" w:sz="0" w:space="0" w:color="auto"/>
        <w:bottom w:val="none" w:sz="0" w:space="0" w:color="auto"/>
        <w:right w:val="none" w:sz="0" w:space="0" w:color="auto"/>
      </w:divBdr>
      <w:divsChild>
        <w:div w:id="127864920">
          <w:marLeft w:val="274"/>
          <w:marRight w:val="0"/>
          <w:marTop w:val="0"/>
          <w:marBottom w:val="0"/>
          <w:divBdr>
            <w:top w:val="none" w:sz="0" w:space="0" w:color="auto"/>
            <w:left w:val="none" w:sz="0" w:space="0" w:color="auto"/>
            <w:bottom w:val="none" w:sz="0" w:space="0" w:color="auto"/>
            <w:right w:val="none" w:sz="0" w:space="0" w:color="auto"/>
          </w:divBdr>
        </w:div>
        <w:div w:id="1475179933">
          <w:marLeft w:val="274"/>
          <w:marRight w:val="0"/>
          <w:marTop w:val="0"/>
          <w:marBottom w:val="0"/>
          <w:divBdr>
            <w:top w:val="none" w:sz="0" w:space="0" w:color="auto"/>
            <w:left w:val="none" w:sz="0" w:space="0" w:color="auto"/>
            <w:bottom w:val="none" w:sz="0" w:space="0" w:color="auto"/>
            <w:right w:val="none" w:sz="0" w:space="0" w:color="auto"/>
          </w:divBdr>
        </w:div>
        <w:div w:id="1863546565">
          <w:marLeft w:val="274"/>
          <w:marRight w:val="0"/>
          <w:marTop w:val="0"/>
          <w:marBottom w:val="0"/>
          <w:divBdr>
            <w:top w:val="none" w:sz="0" w:space="0" w:color="auto"/>
            <w:left w:val="none" w:sz="0" w:space="0" w:color="auto"/>
            <w:bottom w:val="none" w:sz="0" w:space="0" w:color="auto"/>
            <w:right w:val="none" w:sz="0" w:space="0" w:color="auto"/>
          </w:divBdr>
        </w:div>
      </w:divsChild>
    </w:div>
    <w:div w:id="1318267435">
      <w:bodyDiv w:val="1"/>
      <w:marLeft w:val="0"/>
      <w:marRight w:val="0"/>
      <w:marTop w:val="0"/>
      <w:marBottom w:val="0"/>
      <w:divBdr>
        <w:top w:val="none" w:sz="0" w:space="0" w:color="auto"/>
        <w:left w:val="none" w:sz="0" w:space="0" w:color="auto"/>
        <w:bottom w:val="none" w:sz="0" w:space="0" w:color="auto"/>
        <w:right w:val="none" w:sz="0" w:space="0" w:color="auto"/>
      </w:divBdr>
    </w:div>
    <w:div w:id="1333996993">
      <w:bodyDiv w:val="1"/>
      <w:marLeft w:val="0"/>
      <w:marRight w:val="0"/>
      <w:marTop w:val="0"/>
      <w:marBottom w:val="0"/>
      <w:divBdr>
        <w:top w:val="none" w:sz="0" w:space="0" w:color="auto"/>
        <w:left w:val="none" w:sz="0" w:space="0" w:color="auto"/>
        <w:bottom w:val="none" w:sz="0" w:space="0" w:color="auto"/>
        <w:right w:val="none" w:sz="0" w:space="0" w:color="auto"/>
      </w:divBdr>
    </w:div>
    <w:div w:id="1347247767">
      <w:bodyDiv w:val="1"/>
      <w:marLeft w:val="0"/>
      <w:marRight w:val="0"/>
      <w:marTop w:val="0"/>
      <w:marBottom w:val="0"/>
      <w:divBdr>
        <w:top w:val="none" w:sz="0" w:space="0" w:color="auto"/>
        <w:left w:val="none" w:sz="0" w:space="0" w:color="auto"/>
        <w:bottom w:val="none" w:sz="0" w:space="0" w:color="auto"/>
        <w:right w:val="none" w:sz="0" w:space="0" w:color="auto"/>
      </w:divBdr>
    </w:div>
    <w:div w:id="1367099078">
      <w:bodyDiv w:val="1"/>
      <w:marLeft w:val="0"/>
      <w:marRight w:val="0"/>
      <w:marTop w:val="0"/>
      <w:marBottom w:val="0"/>
      <w:divBdr>
        <w:top w:val="none" w:sz="0" w:space="0" w:color="auto"/>
        <w:left w:val="none" w:sz="0" w:space="0" w:color="auto"/>
        <w:bottom w:val="none" w:sz="0" w:space="0" w:color="auto"/>
        <w:right w:val="none" w:sz="0" w:space="0" w:color="auto"/>
      </w:divBdr>
    </w:div>
    <w:div w:id="1386220914">
      <w:bodyDiv w:val="1"/>
      <w:marLeft w:val="0"/>
      <w:marRight w:val="0"/>
      <w:marTop w:val="0"/>
      <w:marBottom w:val="0"/>
      <w:divBdr>
        <w:top w:val="none" w:sz="0" w:space="0" w:color="auto"/>
        <w:left w:val="none" w:sz="0" w:space="0" w:color="auto"/>
        <w:bottom w:val="none" w:sz="0" w:space="0" w:color="auto"/>
        <w:right w:val="none" w:sz="0" w:space="0" w:color="auto"/>
      </w:divBdr>
    </w:div>
    <w:div w:id="1394698468">
      <w:bodyDiv w:val="1"/>
      <w:marLeft w:val="0"/>
      <w:marRight w:val="0"/>
      <w:marTop w:val="0"/>
      <w:marBottom w:val="0"/>
      <w:divBdr>
        <w:top w:val="none" w:sz="0" w:space="0" w:color="auto"/>
        <w:left w:val="none" w:sz="0" w:space="0" w:color="auto"/>
        <w:bottom w:val="none" w:sz="0" w:space="0" w:color="auto"/>
        <w:right w:val="none" w:sz="0" w:space="0" w:color="auto"/>
      </w:divBdr>
    </w:div>
    <w:div w:id="1415009679">
      <w:bodyDiv w:val="1"/>
      <w:marLeft w:val="0"/>
      <w:marRight w:val="0"/>
      <w:marTop w:val="0"/>
      <w:marBottom w:val="0"/>
      <w:divBdr>
        <w:top w:val="none" w:sz="0" w:space="0" w:color="auto"/>
        <w:left w:val="none" w:sz="0" w:space="0" w:color="auto"/>
        <w:bottom w:val="none" w:sz="0" w:space="0" w:color="auto"/>
        <w:right w:val="none" w:sz="0" w:space="0" w:color="auto"/>
      </w:divBdr>
    </w:div>
    <w:div w:id="1420642438">
      <w:bodyDiv w:val="1"/>
      <w:marLeft w:val="0"/>
      <w:marRight w:val="0"/>
      <w:marTop w:val="0"/>
      <w:marBottom w:val="0"/>
      <w:divBdr>
        <w:top w:val="none" w:sz="0" w:space="0" w:color="auto"/>
        <w:left w:val="none" w:sz="0" w:space="0" w:color="auto"/>
        <w:bottom w:val="none" w:sz="0" w:space="0" w:color="auto"/>
        <w:right w:val="none" w:sz="0" w:space="0" w:color="auto"/>
      </w:divBdr>
    </w:div>
    <w:div w:id="1434280076">
      <w:bodyDiv w:val="1"/>
      <w:marLeft w:val="0"/>
      <w:marRight w:val="0"/>
      <w:marTop w:val="0"/>
      <w:marBottom w:val="0"/>
      <w:divBdr>
        <w:top w:val="none" w:sz="0" w:space="0" w:color="auto"/>
        <w:left w:val="none" w:sz="0" w:space="0" w:color="auto"/>
        <w:bottom w:val="none" w:sz="0" w:space="0" w:color="auto"/>
        <w:right w:val="none" w:sz="0" w:space="0" w:color="auto"/>
      </w:divBdr>
    </w:div>
    <w:div w:id="1438863156">
      <w:bodyDiv w:val="1"/>
      <w:marLeft w:val="0"/>
      <w:marRight w:val="0"/>
      <w:marTop w:val="0"/>
      <w:marBottom w:val="0"/>
      <w:divBdr>
        <w:top w:val="none" w:sz="0" w:space="0" w:color="auto"/>
        <w:left w:val="none" w:sz="0" w:space="0" w:color="auto"/>
        <w:bottom w:val="none" w:sz="0" w:space="0" w:color="auto"/>
        <w:right w:val="none" w:sz="0" w:space="0" w:color="auto"/>
      </w:divBdr>
    </w:div>
    <w:div w:id="1473910531">
      <w:bodyDiv w:val="1"/>
      <w:marLeft w:val="0"/>
      <w:marRight w:val="0"/>
      <w:marTop w:val="0"/>
      <w:marBottom w:val="0"/>
      <w:divBdr>
        <w:top w:val="none" w:sz="0" w:space="0" w:color="auto"/>
        <w:left w:val="none" w:sz="0" w:space="0" w:color="auto"/>
        <w:bottom w:val="none" w:sz="0" w:space="0" w:color="auto"/>
        <w:right w:val="none" w:sz="0" w:space="0" w:color="auto"/>
      </w:divBdr>
    </w:div>
    <w:div w:id="1504272935">
      <w:bodyDiv w:val="1"/>
      <w:marLeft w:val="0"/>
      <w:marRight w:val="0"/>
      <w:marTop w:val="0"/>
      <w:marBottom w:val="0"/>
      <w:divBdr>
        <w:top w:val="none" w:sz="0" w:space="0" w:color="auto"/>
        <w:left w:val="none" w:sz="0" w:space="0" w:color="auto"/>
        <w:bottom w:val="none" w:sz="0" w:space="0" w:color="auto"/>
        <w:right w:val="none" w:sz="0" w:space="0" w:color="auto"/>
      </w:divBdr>
    </w:div>
    <w:div w:id="1513297289">
      <w:bodyDiv w:val="1"/>
      <w:marLeft w:val="0"/>
      <w:marRight w:val="0"/>
      <w:marTop w:val="0"/>
      <w:marBottom w:val="0"/>
      <w:divBdr>
        <w:top w:val="none" w:sz="0" w:space="0" w:color="auto"/>
        <w:left w:val="none" w:sz="0" w:space="0" w:color="auto"/>
        <w:bottom w:val="none" w:sz="0" w:space="0" w:color="auto"/>
        <w:right w:val="none" w:sz="0" w:space="0" w:color="auto"/>
      </w:divBdr>
    </w:div>
    <w:div w:id="1520124202">
      <w:bodyDiv w:val="1"/>
      <w:marLeft w:val="0"/>
      <w:marRight w:val="0"/>
      <w:marTop w:val="0"/>
      <w:marBottom w:val="0"/>
      <w:divBdr>
        <w:top w:val="none" w:sz="0" w:space="0" w:color="auto"/>
        <w:left w:val="none" w:sz="0" w:space="0" w:color="auto"/>
        <w:bottom w:val="none" w:sz="0" w:space="0" w:color="auto"/>
        <w:right w:val="none" w:sz="0" w:space="0" w:color="auto"/>
      </w:divBdr>
    </w:div>
    <w:div w:id="1532493921">
      <w:bodyDiv w:val="1"/>
      <w:marLeft w:val="0"/>
      <w:marRight w:val="0"/>
      <w:marTop w:val="0"/>
      <w:marBottom w:val="0"/>
      <w:divBdr>
        <w:top w:val="none" w:sz="0" w:space="0" w:color="auto"/>
        <w:left w:val="none" w:sz="0" w:space="0" w:color="auto"/>
        <w:bottom w:val="none" w:sz="0" w:space="0" w:color="auto"/>
        <w:right w:val="none" w:sz="0" w:space="0" w:color="auto"/>
      </w:divBdr>
    </w:div>
    <w:div w:id="1534268110">
      <w:bodyDiv w:val="1"/>
      <w:marLeft w:val="0"/>
      <w:marRight w:val="0"/>
      <w:marTop w:val="0"/>
      <w:marBottom w:val="0"/>
      <w:divBdr>
        <w:top w:val="none" w:sz="0" w:space="0" w:color="auto"/>
        <w:left w:val="none" w:sz="0" w:space="0" w:color="auto"/>
        <w:bottom w:val="none" w:sz="0" w:space="0" w:color="auto"/>
        <w:right w:val="none" w:sz="0" w:space="0" w:color="auto"/>
      </w:divBdr>
    </w:div>
    <w:div w:id="1534613510">
      <w:bodyDiv w:val="1"/>
      <w:marLeft w:val="0"/>
      <w:marRight w:val="0"/>
      <w:marTop w:val="0"/>
      <w:marBottom w:val="0"/>
      <w:divBdr>
        <w:top w:val="none" w:sz="0" w:space="0" w:color="auto"/>
        <w:left w:val="none" w:sz="0" w:space="0" w:color="auto"/>
        <w:bottom w:val="none" w:sz="0" w:space="0" w:color="auto"/>
        <w:right w:val="none" w:sz="0" w:space="0" w:color="auto"/>
      </w:divBdr>
    </w:div>
    <w:div w:id="1556695172">
      <w:bodyDiv w:val="1"/>
      <w:marLeft w:val="0"/>
      <w:marRight w:val="0"/>
      <w:marTop w:val="0"/>
      <w:marBottom w:val="0"/>
      <w:divBdr>
        <w:top w:val="none" w:sz="0" w:space="0" w:color="auto"/>
        <w:left w:val="none" w:sz="0" w:space="0" w:color="auto"/>
        <w:bottom w:val="none" w:sz="0" w:space="0" w:color="auto"/>
        <w:right w:val="none" w:sz="0" w:space="0" w:color="auto"/>
      </w:divBdr>
    </w:div>
    <w:div w:id="1565094366">
      <w:bodyDiv w:val="1"/>
      <w:marLeft w:val="0"/>
      <w:marRight w:val="0"/>
      <w:marTop w:val="0"/>
      <w:marBottom w:val="0"/>
      <w:divBdr>
        <w:top w:val="none" w:sz="0" w:space="0" w:color="auto"/>
        <w:left w:val="none" w:sz="0" w:space="0" w:color="auto"/>
        <w:bottom w:val="none" w:sz="0" w:space="0" w:color="auto"/>
        <w:right w:val="none" w:sz="0" w:space="0" w:color="auto"/>
      </w:divBdr>
    </w:div>
    <w:div w:id="1567257332">
      <w:bodyDiv w:val="1"/>
      <w:marLeft w:val="0"/>
      <w:marRight w:val="0"/>
      <w:marTop w:val="0"/>
      <w:marBottom w:val="0"/>
      <w:divBdr>
        <w:top w:val="none" w:sz="0" w:space="0" w:color="auto"/>
        <w:left w:val="none" w:sz="0" w:space="0" w:color="auto"/>
        <w:bottom w:val="none" w:sz="0" w:space="0" w:color="auto"/>
        <w:right w:val="none" w:sz="0" w:space="0" w:color="auto"/>
      </w:divBdr>
      <w:divsChild>
        <w:div w:id="177815206">
          <w:marLeft w:val="1080"/>
          <w:marRight w:val="0"/>
          <w:marTop w:val="100"/>
          <w:marBottom w:val="0"/>
          <w:divBdr>
            <w:top w:val="none" w:sz="0" w:space="0" w:color="auto"/>
            <w:left w:val="none" w:sz="0" w:space="0" w:color="auto"/>
            <w:bottom w:val="none" w:sz="0" w:space="0" w:color="auto"/>
            <w:right w:val="none" w:sz="0" w:space="0" w:color="auto"/>
          </w:divBdr>
        </w:div>
        <w:div w:id="352609947">
          <w:marLeft w:val="1080"/>
          <w:marRight w:val="0"/>
          <w:marTop w:val="100"/>
          <w:marBottom w:val="0"/>
          <w:divBdr>
            <w:top w:val="none" w:sz="0" w:space="0" w:color="auto"/>
            <w:left w:val="none" w:sz="0" w:space="0" w:color="auto"/>
            <w:bottom w:val="none" w:sz="0" w:space="0" w:color="auto"/>
            <w:right w:val="none" w:sz="0" w:space="0" w:color="auto"/>
          </w:divBdr>
        </w:div>
        <w:div w:id="533419258">
          <w:marLeft w:val="1080"/>
          <w:marRight w:val="0"/>
          <w:marTop w:val="100"/>
          <w:marBottom w:val="0"/>
          <w:divBdr>
            <w:top w:val="none" w:sz="0" w:space="0" w:color="auto"/>
            <w:left w:val="none" w:sz="0" w:space="0" w:color="auto"/>
            <w:bottom w:val="none" w:sz="0" w:space="0" w:color="auto"/>
            <w:right w:val="none" w:sz="0" w:space="0" w:color="auto"/>
          </w:divBdr>
        </w:div>
        <w:div w:id="652223247">
          <w:marLeft w:val="1080"/>
          <w:marRight w:val="0"/>
          <w:marTop w:val="100"/>
          <w:marBottom w:val="0"/>
          <w:divBdr>
            <w:top w:val="none" w:sz="0" w:space="0" w:color="auto"/>
            <w:left w:val="none" w:sz="0" w:space="0" w:color="auto"/>
            <w:bottom w:val="none" w:sz="0" w:space="0" w:color="auto"/>
            <w:right w:val="none" w:sz="0" w:space="0" w:color="auto"/>
          </w:divBdr>
        </w:div>
        <w:div w:id="926035088">
          <w:marLeft w:val="1080"/>
          <w:marRight w:val="0"/>
          <w:marTop w:val="100"/>
          <w:marBottom w:val="0"/>
          <w:divBdr>
            <w:top w:val="none" w:sz="0" w:space="0" w:color="auto"/>
            <w:left w:val="none" w:sz="0" w:space="0" w:color="auto"/>
            <w:bottom w:val="none" w:sz="0" w:space="0" w:color="auto"/>
            <w:right w:val="none" w:sz="0" w:space="0" w:color="auto"/>
          </w:divBdr>
        </w:div>
        <w:div w:id="927805925">
          <w:marLeft w:val="1080"/>
          <w:marRight w:val="0"/>
          <w:marTop w:val="100"/>
          <w:marBottom w:val="0"/>
          <w:divBdr>
            <w:top w:val="none" w:sz="0" w:space="0" w:color="auto"/>
            <w:left w:val="none" w:sz="0" w:space="0" w:color="auto"/>
            <w:bottom w:val="none" w:sz="0" w:space="0" w:color="auto"/>
            <w:right w:val="none" w:sz="0" w:space="0" w:color="auto"/>
          </w:divBdr>
        </w:div>
        <w:div w:id="1920869825">
          <w:marLeft w:val="1080"/>
          <w:marRight w:val="0"/>
          <w:marTop w:val="100"/>
          <w:marBottom w:val="0"/>
          <w:divBdr>
            <w:top w:val="none" w:sz="0" w:space="0" w:color="auto"/>
            <w:left w:val="none" w:sz="0" w:space="0" w:color="auto"/>
            <w:bottom w:val="none" w:sz="0" w:space="0" w:color="auto"/>
            <w:right w:val="none" w:sz="0" w:space="0" w:color="auto"/>
          </w:divBdr>
        </w:div>
        <w:div w:id="2033919679">
          <w:marLeft w:val="1080"/>
          <w:marRight w:val="0"/>
          <w:marTop w:val="100"/>
          <w:marBottom w:val="0"/>
          <w:divBdr>
            <w:top w:val="none" w:sz="0" w:space="0" w:color="auto"/>
            <w:left w:val="none" w:sz="0" w:space="0" w:color="auto"/>
            <w:bottom w:val="none" w:sz="0" w:space="0" w:color="auto"/>
            <w:right w:val="none" w:sz="0" w:space="0" w:color="auto"/>
          </w:divBdr>
        </w:div>
      </w:divsChild>
    </w:div>
    <w:div w:id="1612930080">
      <w:bodyDiv w:val="1"/>
      <w:marLeft w:val="0"/>
      <w:marRight w:val="0"/>
      <w:marTop w:val="0"/>
      <w:marBottom w:val="0"/>
      <w:divBdr>
        <w:top w:val="none" w:sz="0" w:space="0" w:color="auto"/>
        <w:left w:val="none" w:sz="0" w:space="0" w:color="auto"/>
        <w:bottom w:val="none" w:sz="0" w:space="0" w:color="auto"/>
        <w:right w:val="none" w:sz="0" w:space="0" w:color="auto"/>
      </w:divBdr>
    </w:div>
    <w:div w:id="1647734370">
      <w:bodyDiv w:val="1"/>
      <w:marLeft w:val="0"/>
      <w:marRight w:val="0"/>
      <w:marTop w:val="0"/>
      <w:marBottom w:val="0"/>
      <w:divBdr>
        <w:top w:val="none" w:sz="0" w:space="0" w:color="auto"/>
        <w:left w:val="none" w:sz="0" w:space="0" w:color="auto"/>
        <w:bottom w:val="none" w:sz="0" w:space="0" w:color="auto"/>
        <w:right w:val="none" w:sz="0" w:space="0" w:color="auto"/>
      </w:divBdr>
    </w:div>
    <w:div w:id="1651858962">
      <w:bodyDiv w:val="1"/>
      <w:marLeft w:val="0"/>
      <w:marRight w:val="0"/>
      <w:marTop w:val="0"/>
      <w:marBottom w:val="0"/>
      <w:divBdr>
        <w:top w:val="none" w:sz="0" w:space="0" w:color="auto"/>
        <w:left w:val="none" w:sz="0" w:space="0" w:color="auto"/>
        <w:bottom w:val="none" w:sz="0" w:space="0" w:color="auto"/>
        <w:right w:val="none" w:sz="0" w:space="0" w:color="auto"/>
      </w:divBdr>
    </w:div>
    <w:div w:id="1668627852">
      <w:bodyDiv w:val="1"/>
      <w:marLeft w:val="0"/>
      <w:marRight w:val="0"/>
      <w:marTop w:val="0"/>
      <w:marBottom w:val="0"/>
      <w:divBdr>
        <w:top w:val="none" w:sz="0" w:space="0" w:color="auto"/>
        <w:left w:val="none" w:sz="0" w:space="0" w:color="auto"/>
        <w:bottom w:val="none" w:sz="0" w:space="0" w:color="auto"/>
        <w:right w:val="none" w:sz="0" w:space="0" w:color="auto"/>
      </w:divBdr>
    </w:div>
    <w:div w:id="1677882460">
      <w:bodyDiv w:val="1"/>
      <w:marLeft w:val="0"/>
      <w:marRight w:val="0"/>
      <w:marTop w:val="0"/>
      <w:marBottom w:val="0"/>
      <w:divBdr>
        <w:top w:val="none" w:sz="0" w:space="0" w:color="auto"/>
        <w:left w:val="none" w:sz="0" w:space="0" w:color="auto"/>
        <w:bottom w:val="none" w:sz="0" w:space="0" w:color="auto"/>
        <w:right w:val="none" w:sz="0" w:space="0" w:color="auto"/>
      </w:divBdr>
    </w:div>
    <w:div w:id="1678656673">
      <w:bodyDiv w:val="1"/>
      <w:marLeft w:val="0"/>
      <w:marRight w:val="0"/>
      <w:marTop w:val="0"/>
      <w:marBottom w:val="0"/>
      <w:divBdr>
        <w:top w:val="none" w:sz="0" w:space="0" w:color="auto"/>
        <w:left w:val="none" w:sz="0" w:space="0" w:color="auto"/>
        <w:bottom w:val="none" w:sz="0" w:space="0" w:color="auto"/>
        <w:right w:val="none" w:sz="0" w:space="0" w:color="auto"/>
      </w:divBdr>
    </w:div>
    <w:div w:id="1682513294">
      <w:bodyDiv w:val="1"/>
      <w:marLeft w:val="0"/>
      <w:marRight w:val="0"/>
      <w:marTop w:val="0"/>
      <w:marBottom w:val="0"/>
      <w:divBdr>
        <w:top w:val="none" w:sz="0" w:space="0" w:color="auto"/>
        <w:left w:val="none" w:sz="0" w:space="0" w:color="auto"/>
        <w:bottom w:val="none" w:sz="0" w:space="0" w:color="auto"/>
        <w:right w:val="none" w:sz="0" w:space="0" w:color="auto"/>
      </w:divBdr>
    </w:div>
    <w:div w:id="1687360726">
      <w:bodyDiv w:val="1"/>
      <w:marLeft w:val="0"/>
      <w:marRight w:val="0"/>
      <w:marTop w:val="0"/>
      <w:marBottom w:val="0"/>
      <w:divBdr>
        <w:top w:val="none" w:sz="0" w:space="0" w:color="auto"/>
        <w:left w:val="none" w:sz="0" w:space="0" w:color="auto"/>
        <w:bottom w:val="none" w:sz="0" w:space="0" w:color="auto"/>
        <w:right w:val="none" w:sz="0" w:space="0" w:color="auto"/>
      </w:divBdr>
    </w:div>
    <w:div w:id="1688361977">
      <w:bodyDiv w:val="1"/>
      <w:marLeft w:val="0"/>
      <w:marRight w:val="0"/>
      <w:marTop w:val="0"/>
      <w:marBottom w:val="0"/>
      <w:divBdr>
        <w:top w:val="none" w:sz="0" w:space="0" w:color="auto"/>
        <w:left w:val="none" w:sz="0" w:space="0" w:color="auto"/>
        <w:bottom w:val="none" w:sz="0" w:space="0" w:color="auto"/>
        <w:right w:val="none" w:sz="0" w:space="0" w:color="auto"/>
      </w:divBdr>
    </w:div>
    <w:div w:id="1695492981">
      <w:bodyDiv w:val="1"/>
      <w:marLeft w:val="0"/>
      <w:marRight w:val="0"/>
      <w:marTop w:val="0"/>
      <w:marBottom w:val="0"/>
      <w:divBdr>
        <w:top w:val="none" w:sz="0" w:space="0" w:color="auto"/>
        <w:left w:val="none" w:sz="0" w:space="0" w:color="auto"/>
        <w:bottom w:val="none" w:sz="0" w:space="0" w:color="auto"/>
        <w:right w:val="none" w:sz="0" w:space="0" w:color="auto"/>
      </w:divBdr>
    </w:div>
    <w:div w:id="1713849041">
      <w:bodyDiv w:val="1"/>
      <w:marLeft w:val="0"/>
      <w:marRight w:val="0"/>
      <w:marTop w:val="0"/>
      <w:marBottom w:val="0"/>
      <w:divBdr>
        <w:top w:val="none" w:sz="0" w:space="0" w:color="auto"/>
        <w:left w:val="none" w:sz="0" w:space="0" w:color="auto"/>
        <w:bottom w:val="none" w:sz="0" w:space="0" w:color="auto"/>
        <w:right w:val="none" w:sz="0" w:space="0" w:color="auto"/>
      </w:divBdr>
    </w:div>
    <w:div w:id="1719351679">
      <w:bodyDiv w:val="1"/>
      <w:marLeft w:val="0"/>
      <w:marRight w:val="0"/>
      <w:marTop w:val="0"/>
      <w:marBottom w:val="0"/>
      <w:divBdr>
        <w:top w:val="none" w:sz="0" w:space="0" w:color="auto"/>
        <w:left w:val="none" w:sz="0" w:space="0" w:color="auto"/>
        <w:bottom w:val="none" w:sz="0" w:space="0" w:color="auto"/>
        <w:right w:val="none" w:sz="0" w:space="0" w:color="auto"/>
      </w:divBdr>
    </w:div>
    <w:div w:id="1723208691">
      <w:bodyDiv w:val="1"/>
      <w:marLeft w:val="0"/>
      <w:marRight w:val="0"/>
      <w:marTop w:val="0"/>
      <w:marBottom w:val="0"/>
      <w:divBdr>
        <w:top w:val="none" w:sz="0" w:space="0" w:color="auto"/>
        <w:left w:val="none" w:sz="0" w:space="0" w:color="auto"/>
        <w:bottom w:val="none" w:sz="0" w:space="0" w:color="auto"/>
        <w:right w:val="none" w:sz="0" w:space="0" w:color="auto"/>
      </w:divBdr>
    </w:div>
    <w:div w:id="1726297039">
      <w:bodyDiv w:val="1"/>
      <w:marLeft w:val="0"/>
      <w:marRight w:val="0"/>
      <w:marTop w:val="0"/>
      <w:marBottom w:val="0"/>
      <w:divBdr>
        <w:top w:val="none" w:sz="0" w:space="0" w:color="auto"/>
        <w:left w:val="none" w:sz="0" w:space="0" w:color="auto"/>
        <w:bottom w:val="none" w:sz="0" w:space="0" w:color="auto"/>
        <w:right w:val="none" w:sz="0" w:space="0" w:color="auto"/>
      </w:divBdr>
    </w:div>
    <w:div w:id="1729258522">
      <w:bodyDiv w:val="1"/>
      <w:marLeft w:val="0"/>
      <w:marRight w:val="0"/>
      <w:marTop w:val="0"/>
      <w:marBottom w:val="0"/>
      <w:divBdr>
        <w:top w:val="none" w:sz="0" w:space="0" w:color="auto"/>
        <w:left w:val="none" w:sz="0" w:space="0" w:color="auto"/>
        <w:bottom w:val="none" w:sz="0" w:space="0" w:color="auto"/>
        <w:right w:val="none" w:sz="0" w:space="0" w:color="auto"/>
      </w:divBdr>
    </w:div>
    <w:div w:id="1733890672">
      <w:bodyDiv w:val="1"/>
      <w:marLeft w:val="0"/>
      <w:marRight w:val="0"/>
      <w:marTop w:val="0"/>
      <w:marBottom w:val="0"/>
      <w:divBdr>
        <w:top w:val="none" w:sz="0" w:space="0" w:color="auto"/>
        <w:left w:val="none" w:sz="0" w:space="0" w:color="auto"/>
        <w:bottom w:val="none" w:sz="0" w:space="0" w:color="auto"/>
        <w:right w:val="none" w:sz="0" w:space="0" w:color="auto"/>
      </w:divBdr>
    </w:div>
    <w:div w:id="1739130543">
      <w:bodyDiv w:val="1"/>
      <w:marLeft w:val="0"/>
      <w:marRight w:val="0"/>
      <w:marTop w:val="0"/>
      <w:marBottom w:val="0"/>
      <w:divBdr>
        <w:top w:val="none" w:sz="0" w:space="0" w:color="auto"/>
        <w:left w:val="none" w:sz="0" w:space="0" w:color="auto"/>
        <w:bottom w:val="none" w:sz="0" w:space="0" w:color="auto"/>
        <w:right w:val="none" w:sz="0" w:space="0" w:color="auto"/>
      </w:divBdr>
    </w:div>
    <w:div w:id="1746151009">
      <w:bodyDiv w:val="1"/>
      <w:marLeft w:val="0"/>
      <w:marRight w:val="0"/>
      <w:marTop w:val="0"/>
      <w:marBottom w:val="0"/>
      <w:divBdr>
        <w:top w:val="none" w:sz="0" w:space="0" w:color="auto"/>
        <w:left w:val="none" w:sz="0" w:space="0" w:color="auto"/>
        <w:bottom w:val="none" w:sz="0" w:space="0" w:color="auto"/>
        <w:right w:val="none" w:sz="0" w:space="0" w:color="auto"/>
      </w:divBdr>
    </w:div>
    <w:div w:id="1780442001">
      <w:bodyDiv w:val="1"/>
      <w:marLeft w:val="0"/>
      <w:marRight w:val="0"/>
      <w:marTop w:val="0"/>
      <w:marBottom w:val="0"/>
      <w:divBdr>
        <w:top w:val="none" w:sz="0" w:space="0" w:color="auto"/>
        <w:left w:val="none" w:sz="0" w:space="0" w:color="auto"/>
        <w:bottom w:val="none" w:sz="0" w:space="0" w:color="auto"/>
        <w:right w:val="none" w:sz="0" w:space="0" w:color="auto"/>
      </w:divBdr>
    </w:div>
    <w:div w:id="1783912495">
      <w:bodyDiv w:val="1"/>
      <w:marLeft w:val="0"/>
      <w:marRight w:val="0"/>
      <w:marTop w:val="0"/>
      <w:marBottom w:val="0"/>
      <w:divBdr>
        <w:top w:val="none" w:sz="0" w:space="0" w:color="auto"/>
        <w:left w:val="none" w:sz="0" w:space="0" w:color="auto"/>
        <w:bottom w:val="none" w:sz="0" w:space="0" w:color="auto"/>
        <w:right w:val="none" w:sz="0" w:space="0" w:color="auto"/>
      </w:divBdr>
    </w:div>
    <w:div w:id="1815638659">
      <w:bodyDiv w:val="1"/>
      <w:marLeft w:val="0"/>
      <w:marRight w:val="0"/>
      <w:marTop w:val="0"/>
      <w:marBottom w:val="0"/>
      <w:divBdr>
        <w:top w:val="none" w:sz="0" w:space="0" w:color="auto"/>
        <w:left w:val="none" w:sz="0" w:space="0" w:color="auto"/>
        <w:bottom w:val="none" w:sz="0" w:space="0" w:color="auto"/>
        <w:right w:val="none" w:sz="0" w:space="0" w:color="auto"/>
      </w:divBdr>
    </w:div>
    <w:div w:id="1819304733">
      <w:bodyDiv w:val="1"/>
      <w:marLeft w:val="0"/>
      <w:marRight w:val="0"/>
      <w:marTop w:val="0"/>
      <w:marBottom w:val="0"/>
      <w:divBdr>
        <w:top w:val="none" w:sz="0" w:space="0" w:color="auto"/>
        <w:left w:val="none" w:sz="0" w:space="0" w:color="auto"/>
        <w:bottom w:val="none" w:sz="0" w:space="0" w:color="auto"/>
        <w:right w:val="none" w:sz="0" w:space="0" w:color="auto"/>
      </w:divBdr>
    </w:div>
    <w:div w:id="1819834192">
      <w:bodyDiv w:val="1"/>
      <w:marLeft w:val="0"/>
      <w:marRight w:val="0"/>
      <w:marTop w:val="0"/>
      <w:marBottom w:val="0"/>
      <w:divBdr>
        <w:top w:val="none" w:sz="0" w:space="0" w:color="auto"/>
        <w:left w:val="none" w:sz="0" w:space="0" w:color="auto"/>
        <w:bottom w:val="none" w:sz="0" w:space="0" w:color="auto"/>
        <w:right w:val="none" w:sz="0" w:space="0" w:color="auto"/>
      </w:divBdr>
    </w:div>
    <w:div w:id="1841851110">
      <w:bodyDiv w:val="1"/>
      <w:marLeft w:val="0"/>
      <w:marRight w:val="0"/>
      <w:marTop w:val="0"/>
      <w:marBottom w:val="0"/>
      <w:divBdr>
        <w:top w:val="none" w:sz="0" w:space="0" w:color="auto"/>
        <w:left w:val="none" w:sz="0" w:space="0" w:color="auto"/>
        <w:bottom w:val="none" w:sz="0" w:space="0" w:color="auto"/>
        <w:right w:val="none" w:sz="0" w:space="0" w:color="auto"/>
      </w:divBdr>
    </w:div>
    <w:div w:id="1853520575">
      <w:bodyDiv w:val="1"/>
      <w:marLeft w:val="0"/>
      <w:marRight w:val="0"/>
      <w:marTop w:val="0"/>
      <w:marBottom w:val="0"/>
      <w:divBdr>
        <w:top w:val="none" w:sz="0" w:space="0" w:color="auto"/>
        <w:left w:val="none" w:sz="0" w:space="0" w:color="auto"/>
        <w:bottom w:val="none" w:sz="0" w:space="0" w:color="auto"/>
        <w:right w:val="none" w:sz="0" w:space="0" w:color="auto"/>
      </w:divBdr>
    </w:div>
    <w:div w:id="1854419827">
      <w:bodyDiv w:val="1"/>
      <w:marLeft w:val="0"/>
      <w:marRight w:val="0"/>
      <w:marTop w:val="0"/>
      <w:marBottom w:val="0"/>
      <w:divBdr>
        <w:top w:val="none" w:sz="0" w:space="0" w:color="auto"/>
        <w:left w:val="none" w:sz="0" w:space="0" w:color="auto"/>
        <w:bottom w:val="none" w:sz="0" w:space="0" w:color="auto"/>
        <w:right w:val="none" w:sz="0" w:space="0" w:color="auto"/>
      </w:divBdr>
    </w:div>
    <w:div w:id="1865363155">
      <w:bodyDiv w:val="1"/>
      <w:marLeft w:val="0"/>
      <w:marRight w:val="0"/>
      <w:marTop w:val="0"/>
      <w:marBottom w:val="0"/>
      <w:divBdr>
        <w:top w:val="none" w:sz="0" w:space="0" w:color="auto"/>
        <w:left w:val="none" w:sz="0" w:space="0" w:color="auto"/>
        <w:bottom w:val="none" w:sz="0" w:space="0" w:color="auto"/>
        <w:right w:val="none" w:sz="0" w:space="0" w:color="auto"/>
      </w:divBdr>
      <w:divsChild>
        <w:div w:id="1837646058">
          <w:marLeft w:val="446"/>
          <w:marRight w:val="0"/>
          <w:marTop w:val="0"/>
          <w:marBottom w:val="0"/>
          <w:divBdr>
            <w:top w:val="none" w:sz="0" w:space="0" w:color="auto"/>
            <w:left w:val="none" w:sz="0" w:space="0" w:color="auto"/>
            <w:bottom w:val="none" w:sz="0" w:space="0" w:color="auto"/>
            <w:right w:val="none" w:sz="0" w:space="0" w:color="auto"/>
          </w:divBdr>
        </w:div>
      </w:divsChild>
    </w:div>
    <w:div w:id="1868371942">
      <w:bodyDiv w:val="1"/>
      <w:marLeft w:val="0"/>
      <w:marRight w:val="0"/>
      <w:marTop w:val="0"/>
      <w:marBottom w:val="0"/>
      <w:divBdr>
        <w:top w:val="none" w:sz="0" w:space="0" w:color="auto"/>
        <w:left w:val="none" w:sz="0" w:space="0" w:color="auto"/>
        <w:bottom w:val="none" w:sz="0" w:space="0" w:color="auto"/>
        <w:right w:val="none" w:sz="0" w:space="0" w:color="auto"/>
      </w:divBdr>
      <w:divsChild>
        <w:div w:id="337007644">
          <w:marLeft w:val="1080"/>
          <w:marRight w:val="0"/>
          <w:marTop w:val="100"/>
          <w:marBottom w:val="0"/>
          <w:divBdr>
            <w:top w:val="none" w:sz="0" w:space="0" w:color="auto"/>
            <w:left w:val="none" w:sz="0" w:space="0" w:color="auto"/>
            <w:bottom w:val="none" w:sz="0" w:space="0" w:color="auto"/>
            <w:right w:val="none" w:sz="0" w:space="0" w:color="auto"/>
          </w:divBdr>
        </w:div>
        <w:div w:id="428895216">
          <w:marLeft w:val="1080"/>
          <w:marRight w:val="0"/>
          <w:marTop w:val="100"/>
          <w:marBottom w:val="0"/>
          <w:divBdr>
            <w:top w:val="none" w:sz="0" w:space="0" w:color="auto"/>
            <w:left w:val="none" w:sz="0" w:space="0" w:color="auto"/>
            <w:bottom w:val="none" w:sz="0" w:space="0" w:color="auto"/>
            <w:right w:val="none" w:sz="0" w:space="0" w:color="auto"/>
          </w:divBdr>
        </w:div>
        <w:div w:id="1121454283">
          <w:marLeft w:val="1080"/>
          <w:marRight w:val="0"/>
          <w:marTop w:val="100"/>
          <w:marBottom w:val="0"/>
          <w:divBdr>
            <w:top w:val="none" w:sz="0" w:space="0" w:color="auto"/>
            <w:left w:val="none" w:sz="0" w:space="0" w:color="auto"/>
            <w:bottom w:val="none" w:sz="0" w:space="0" w:color="auto"/>
            <w:right w:val="none" w:sz="0" w:space="0" w:color="auto"/>
          </w:divBdr>
        </w:div>
        <w:div w:id="1270163056">
          <w:marLeft w:val="1080"/>
          <w:marRight w:val="0"/>
          <w:marTop w:val="100"/>
          <w:marBottom w:val="0"/>
          <w:divBdr>
            <w:top w:val="none" w:sz="0" w:space="0" w:color="auto"/>
            <w:left w:val="none" w:sz="0" w:space="0" w:color="auto"/>
            <w:bottom w:val="none" w:sz="0" w:space="0" w:color="auto"/>
            <w:right w:val="none" w:sz="0" w:space="0" w:color="auto"/>
          </w:divBdr>
        </w:div>
        <w:div w:id="1601135953">
          <w:marLeft w:val="1080"/>
          <w:marRight w:val="0"/>
          <w:marTop w:val="100"/>
          <w:marBottom w:val="0"/>
          <w:divBdr>
            <w:top w:val="none" w:sz="0" w:space="0" w:color="auto"/>
            <w:left w:val="none" w:sz="0" w:space="0" w:color="auto"/>
            <w:bottom w:val="none" w:sz="0" w:space="0" w:color="auto"/>
            <w:right w:val="none" w:sz="0" w:space="0" w:color="auto"/>
          </w:divBdr>
        </w:div>
      </w:divsChild>
    </w:div>
    <w:div w:id="1881355149">
      <w:bodyDiv w:val="1"/>
      <w:marLeft w:val="0"/>
      <w:marRight w:val="0"/>
      <w:marTop w:val="0"/>
      <w:marBottom w:val="0"/>
      <w:divBdr>
        <w:top w:val="none" w:sz="0" w:space="0" w:color="auto"/>
        <w:left w:val="none" w:sz="0" w:space="0" w:color="auto"/>
        <w:bottom w:val="none" w:sz="0" w:space="0" w:color="auto"/>
        <w:right w:val="none" w:sz="0" w:space="0" w:color="auto"/>
      </w:divBdr>
    </w:div>
    <w:div w:id="1881631302">
      <w:bodyDiv w:val="1"/>
      <w:marLeft w:val="0"/>
      <w:marRight w:val="0"/>
      <w:marTop w:val="0"/>
      <w:marBottom w:val="0"/>
      <w:divBdr>
        <w:top w:val="none" w:sz="0" w:space="0" w:color="auto"/>
        <w:left w:val="none" w:sz="0" w:space="0" w:color="auto"/>
        <w:bottom w:val="none" w:sz="0" w:space="0" w:color="auto"/>
        <w:right w:val="none" w:sz="0" w:space="0" w:color="auto"/>
      </w:divBdr>
    </w:div>
    <w:div w:id="1899783586">
      <w:bodyDiv w:val="1"/>
      <w:marLeft w:val="0"/>
      <w:marRight w:val="0"/>
      <w:marTop w:val="0"/>
      <w:marBottom w:val="0"/>
      <w:divBdr>
        <w:top w:val="none" w:sz="0" w:space="0" w:color="auto"/>
        <w:left w:val="none" w:sz="0" w:space="0" w:color="auto"/>
        <w:bottom w:val="none" w:sz="0" w:space="0" w:color="auto"/>
        <w:right w:val="none" w:sz="0" w:space="0" w:color="auto"/>
      </w:divBdr>
    </w:div>
    <w:div w:id="1899783799">
      <w:bodyDiv w:val="1"/>
      <w:marLeft w:val="0"/>
      <w:marRight w:val="0"/>
      <w:marTop w:val="0"/>
      <w:marBottom w:val="0"/>
      <w:divBdr>
        <w:top w:val="none" w:sz="0" w:space="0" w:color="auto"/>
        <w:left w:val="none" w:sz="0" w:space="0" w:color="auto"/>
        <w:bottom w:val="none" w:sz="0" w:space="0" w:color="auto"/>
        <w:right w:val="none" w:sz="0" w:space="0" w:color="auto"/>
      </w:divBdr>
      <w:divsChild>
        <w:div w:id="516583385">
          <w:marLeft w:val="446"/>
          <w:marRight w:val="0"/>
          <w:marTop w:val="0"/>
          <w:marBottom w:val="0"/>
          <w:divBdr>
            <w:top w:val="none" w:sz="0" w:space="0" w:color="auto"/>
            <w:left w:val="none" w:sz="0" w:space="0" w:color="auto"/>
            <w:bottom w:val="none" w:sz="0" w:space="0" w:color="auto"/>
            <w:right w:val="none" w:sz="0" w:space="0" w:color="auto"/>
          </w:divBdr>
        </w:div>
      </w:divsChild>
    </w:div>
    <w:div w:id="1902014752">
      <w:bodyDiv w:val="1"/>
      <w:marLeft w:val="0"/>
      <w:marRight w:val="0"/>
      <w:marTop w:val="0"/>
      <w:marBottom w:val="0"/>
      <w:divBdr>
        <w:top w:val="none" w:sz="0" w:space="0" w:color="auto"/>
        <w:left w:val="none" w:sz="0" w:space="0" w:color="auto"/>
        <w:bottom w:val="none" w:sz="0" w:space="0" w:color="auto"/>
        <w:right w:val="none" w:sz="0" w:space="0" w:color="auto"/>
      </w:divBdr>
      <w:divsChild>
        <w:div w:id="455296686">
          <w:marLeft w:val="446"/>
          <w:marRight w:val="0"/>
          <w:marTop w:val="0"/>
          <w:marBottom w:val="0"/>
          <w:divBdr>
            <w:top w:val="none" w:sz="0" w:space="0" w:color="auto"/>
            <w:left w:val="none" w:sz="0" w:space="0" w:color="auto"/>
            <w:bottom w:val="none" w:sz="0" w:space="0" w:color="auto"/>
            <w:right w:val="none" w:sz="0" w:space="0" w:color="auto"/>
          </w:divBdr>
        </w:div>
        <w:div w:id="616522775">
          <w:marLeft w:val="446"/>
          <w:marRight w:val="0"/>
          <w:marTop w:val="0"/>
          <w:marBottom w:val="0"/>
          <w:divBdr>
            <w:top w:val="none" w:sz="0" w:space="0" w:color="auto"/>
            <w:left w:val="none" w:sz="0" w:space="0" w:color="auto"/>
            <w:bottom w:val="none" w:sz="0" w:space="0" w:color="auto"/>
            <w:right w:val="none" w:sz="0" w:space="0" w:color="auto"/>
          </w:divBdr>
        </w:div>
        <w:div w:id="1195387720">
          <w:marLeft w:val="446"/>
          <w:marRight w:val="0"/>
          <w:marTop w:val="0"/>
          <w:marBottom w:val="0"/>
          <w:divBdr>
            <w:top w:val="none" w:sz="0" w:space="0" w:color="auto"/>
            <w:left w:val="none" w:sz="0" w:space="0" w:color="auto"/>
            <w:bottom w:val="none" w:sz="0" w:space="0" w:color="auto"/>
            <w:right w:val="none" w:sz="0" w:space="0" w:color="auto"/>
          </w:divBdr>
        </w:div>
        <w:div w:id="1502163761">
          <w:marLeft w:val="446"/>
          <w:marRight w:val="0"/>
          <w:marTop w:val="0"/>
          <w:marBottom w:val="0"/>
          <w:divBdr>
            <w:top w:val="none" w:sz="0" w:space="0" w:color="auto"/>
            <w:left w:val="none" w:sz="0" w:space="0" w:color="auto"/>
            <w:bottom w:val="none" w:sz="0" w:space="0" w:color="auto"/>
            <w:right w:val="none" w:sz="0" w:space="0" w:color="auto"/>
          </w:divBdr>
        </w:div>
      </w:divsChild>
    </w:div>
    <w:div w:id="1904680900">
      <w:bodyDiv w:val="1"/>
      <w:marLeft w:val="0"/>
      <w:marRight w:val="0"/>
      <w:marTop w:val="0"/>
      <w:marBottom w:val="0"/>
      <w:divBdr>
        <w:top w:val="none" w:sz="0" w:space="0" w:color="auto"/>
        <w:left w:val="none" w:sz="0" w:space="0" w:color="auto"/>
        <w:bottom w:val="none" w:sz="0" w:space="0" w:color="auto"/>
        <w:right w:val="none" w:sz="0" w:space="0" w:color="auto"/>
      </w:divBdr>
    </w:div>
    <w:div w:id="1905868998">
      <w:bodyDiv w:val="1"/>
      <w:marLeft w:val="0"/>
      <w:marRight w:val="0"/>
      <w:marTop w:val="0"/>
      <w:marBottom w:val="0"/>
      <w:divBdr>
        <w:top w:val="none" w:sz="0" w:space="0" w:color="auto"/>
        <w:left w:val="none" w:sz="0" w:space="0" w:color="auto"/>
        <w:bottom w:val="none" w:sz="0" w:space="0" w:color="auto"/>
        <w:right w:val="none" w:sz="0" w:space="0" w:color="auto"/>
      </w:divBdr>
    </w:div>
    <w:div w:id="1919823429">
      <w:bodyDiv w:val="1"/>
      <w:marLeft w:val="0"/>
      <w:marRight w:val="0"/>
      <w:marTop w:val="0"/>
      <w:marBottom w:val="0"/>
      <w:divBdr>
        <w:top w:val="none" w:sz="0" w:space="0" w:color="auto"/>
        <w:left w:val="none" w:sz="0" w:space="0" w:color="auto"/>
        <w:bottom w:val="none" w:sz="0" w:space="0" w:color="auto"/>
        <w:right w:val="none" w:sz="0" w:space="0" w:color="auto"/>
      </w:divBdr>
    </w:div>
    <w:div w:id="1920212354">
      <w:bodyDiv w:val="1"/>
      <w:marLeft w:val="0"/>
      <w:marRight w:val="0"/>
      <w:marTop w:val="0"/>
      <w:marBottom w:val="0"/>
      <w:divBdr>
        <w:top w:val="none" w:sz="0" w:space="0" w:color="auto"/>
        <w:left w:val="none" w:sz="0" w:space="0" w:color="auto"/>
        <w:bottom w:val="none" w:sz="0" w:space="0" w:color="auto"/>
        <w:right w:val="none" w:sz="0" w:space="0" w:color="auto"/>
      </w:divBdr>
    </w:div>
    <w:div w:id="1950818521">
      <w:bodyDiv w:val="1"/>
      <w:marLeft w:val="0"/>
      <w:marRight w:val="0"/>
      <w:marTop w:val="0"/>
      <w:marBottom w:val="0"/>
      <w:divBdr>
        <w:top w:val="none" w:sz="0" w:space="0" w:color="auto"/>
        <w:left w:val="none" w:sz="0" w:space="0" w:color="auto"/>
        <w:bottom w:val="none" w:sz="0" w:space="0" w:color="auto"/>
        <w:right w:val="none" w:sz="0" w:space="0" w:color="auto"/>
      </w:divBdr>
    </w:div>
    <w:div w:id="1954092871">
      <w:bodyDiv w:val="1"/>
      <w:marLeft w:val="0"/>
      <w:marRight w:val="0"/>
      <w:marTop w:val="0"/>
      <w:marBottom w:val="0"/>
      <w:divBdr>
        <w:top w:val="none" w:sz="0" w:space="0" w:color="auto"/>
        <w:left w:val="none" w:sz="0" w:space="0" w:color="auto"/>
        <w:bottom w:val="none" w:sz="0" w:space="0" w:color="auto"/>
        <w:right w:val="none" w:sz="0" w:space="0" w:color="auto"/>
      </w:divBdr>
    </w:div>
    <w:div w:id="1954510303">
      <w:bodyDiv w:val="1"/>
      <w:marLeft w:val="0"/>
      <w:marRight w:val="0"/>
      <w:marTop w:val="0"/>
      <w:marBottom w:val="0"/>
      <w:divBdr>
        <w:top w:val="none" w:sz="0" w:space="0" w:color="auto"/>
        <w:left w:val="none" w:sz="0" w:space="0" w:color="auto"/>
        <w:bottom w:val="none" w:sz="0" w:space="0" w:color="auto"/>
        <w:right w:val="none" w:sz="0" w:space="0" w:color="auto"/>
      </w:divBdr>
    </w:div>
    <w:div w:id="1969312302">
      <w:bodyDiv w:val="1"/>
      <w:marLeft w:val="0"/>
      <w:marRight w:val="0"/>
      <w:marTop w:val="0"/>
      <w:marBottom w:val="0"/>
      <w:divBdr>
        <w:top w:val="none" w:sz="0" w:space="0" w:color="auto"/>
        <w:left w:val="none" w:sz="0" w:space="0" w:color="auto"/>
        <w:bottom w:val="none" w:sz="0" w:space="0" w:color="auto"/>
        <w:right w:val="none" w:sz="0" w:space="0" w:color="auto"/>
      </w:divBdr>
    </w:div>
    <w:div w:id="1971207982">
      <w:bodyDiv w:val="1"/>
      <w:marLeft w:val="0"/>
      <w:marRight w:val="0"/>
      <w:marTop w:val="0"/>
      <w:marBottom w:val="0"/>
      <w:divBdr>
        <w:top w:val="none" w:sz="0" w:space="0" w:color="auto"/>
        <w:left w:val="none" w:sz="0" w:space="0" w:color="auto"/>
        <w:bottom w:val="none" w:sz="0" w:space="0" w:color="auto"/>
        <w:right w:val="none" w:sz="0" w:space="0" w:color="auto"/>
      </w:divBdr>
    </w:div>
    <w:div w:id="1973250934">
      <w:bodyDiv w:val="1"/>
      <w:marLeft w:val="0"/>
      <w:marRight w:val="0"/>
      <w:marTop w:val="0"/>
      <w:marBottom w:val="0"/>
      <w:divBdr>
        <w:top w:val="none" w:sz="0" w:space="0" w:color="auto"/>
        <w:left w:val="none" w:sz="0" w:space="0" w:color="auto"/>
        <w:bottom w:val="none" w:sz="0" w:space="0" w:color="auto"/>
        <w:right w:val="none" w:sz="0" w:space="0" w:color="auto"/>
      </w:divBdr>
    </w:div>
    <w:div w:id="1974023943">
      <w:bodyDiv w:val="1"/>
      <w:marLeft w:val="0"/>
      <w:marRight w:val="0"/>
      <w:marTop w:val="0"/>
      <w:marBottom w:val="0"/>
      <w:divBdr>
        <w:top w:val="none" w:sz="0" w:space="0" w:color="auto"/>
        <w:left w:val="none" w:sz="0" w:space="0" w:color="auto"/>
        <w:bottom w:val="none" w:sz="0" w:space="0" w:color="auto"/>
        <w:right w:val="none" w:sz="0" w:space="0" w:color="auto"/>
      </w:divBdr>
    </w:div>
    <w:div w:id="1984195618">
      <w:bodyDiv w:val="1"/>
      <w:marLeft w:val="0"/>
      <w:marRight w:val="0"/>
      <w:marTop w:val="0"/>
      <w:marBottom w:val="0"/>
      <w:divBdr>
        <w:top w:val="none" w:sz="0" w:space="0" w:color="auto"/>
        <w:left w:val="none" w:sz="0" w:space="0" w:color="auto"/>
        <w:bottom w:val="none" w:sz="0" w:space="0" w:color="auto"/>
        <w:right w:val="none" w:sz="0" w:space="0" w:color="auto"/>
      </w:divBdr>
    </w:div>
    <w:div w:id="2000497838">
      <w:bodyDiv w:val="1"/>
      <w:marLeft w:val="0"/>
      <w:marRight w:val="0"/>
      <w:marTop w:val="0"/>
      <w:marBottom w:val="0"/>
      <w:divBdr>
        <w:top w:val="none" w:sz="0" w:space="0" w:color="auto"/>
        <w:left w:val="none" w:sz="0" w:space="0" w:color="auto"/>
        <w:bottom w:val="none" w:sz="0" w:space="0" w:color="auto"/>
        <w:right w:val="none" w:sz="0" w:space="0" w:color="auto"/>
      </w:divBdr>
    </w:div>
    <w:div w:id="2070229024">
      <w:bodyDiv w:val="1"/>
      <w:marLeft w:val="0"/>
      <w:marRight w:val="0"/>
      <w:marTop w:val="0"/>
      <w:marBottom w:val="0"/>
      <w:divBdr>
        <w:top w:val="none" w:sz="0" w:space="0" w:color="auto"/>
        <w:left w:val="none" w:sz="0" w:space="0" w:color="auto"/>
        <w:bottom w:val="none" w:sz="0" w:space="0" w:color="auto"/>
        <w:right w:val="none" w:sz="0" w:space="0" w:color="auto"/>
      </w:divBdr>
    </w:div>
    <w:div w:id="2137016994">
      <w:bodyDiv w:val="1"/>
      <w:marLeft w:val="0"/>
      <w:marRight w:val="0"/>
      <w:marTop w:val="0"/>
      <w:marBottom w:val="0"/>
      <w:divBdr>
        <w:top w:val="none" w:sz="0" w:space="0" w:color="auto"/>
        <w:left w:val="none" w:sz="0" w:space="0" w:color="auto"/>
        <w:bottom w:val="none" w:sz="0" w:space="0" w:color="auto"/>
        <w:right w:val="none" w:sz="0" w:space="0" w:color="auto"/>
      </w:divBdr>
    </w:div>
    <w:div w:id="2141536409">
      <w:bodyDiv w:val="1"/>
      <w:marLeft w:val="0"/>
      <w:marRight w:val="0"/>
      <w:marTop w:val="0"/>
      <w:marBottom w:val="0"/>
      <w:divBdr>
        <w:top w:val="none" w:sz="0" w:space="0" w:color="auto"/>
        <w:left w:val="none" w:sz="0" w:space="0" w:color="auto"/>
        <w:bottom w:val="none" w:sz="0" w:space="0" w:color="auto"/>
        <w:right w:val="none" w:sz="0" w:space="0" w:color="auto"/>
      </w:divBdr>
    </w:div>
    <w:div w:id="214738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image" Target="media/image19.png"/><Relationship Id="rId21" Type="http://schemas.microsoft.com/office/2016/09/relationships/commentsIds" Target="commentsIds.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5.xm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comments" Target="comments.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6.png"/><Relationship Id="rId20" Type="http://schemas.microsoft.com/office/2011/relationships/commentsExtended" Target="commentsExtended.xml"/><Relationship Id="rId41" Type="http://schemas.openxmlformats.org/officeDocument/2006/relationships/image" Target="media/image21.png"/><Relationship Id="rId54" Type="http://schemas.openxmlformats.org/officeDocument/2006/relationships/header" Target="header8.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5.wmf"/><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_Oliver\Desktop\Plains%20Top%20Threats%20Risk%20Report\Plains%20Midstream%20Risk%20Report%20Rev%2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9E675B-481F-4DEC-BFDC-EBE0FF9D5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Plains Midstream Risk Report Rev 0.dotx</Template>
  <TotalTime>16784</TotalTime>
  <Pages>763</Pages>
  <Words>251466</Words>
  <Characters>1433361</Characters>
  <Application>Microsoft Office Word</Application>
  <DocSecurity>0</DocSecurity>
  <Lines>11944</Lines>
  <Paragraphs>3362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1681465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David_Oliver</dc:creator>
  <cp:lastModifiedBy>Armando Borjas</cp:lastModifiedBy>
  <cp:revision>467</cp:revision>
  <cp:lastPrinted>2017-07-19T20:11:00Z</cp:lastPrinted>
  <dcterms:created xsi:type="dcterms:W3CDTF">2019-10-28T15:16:00Z</dcterms:created>
  <dcterms:modified xsi:type="dcterms:W3CDTF">2020-01-28T23:08:00Z</dcterms:modified>
</cp:coreProperties>
</file>